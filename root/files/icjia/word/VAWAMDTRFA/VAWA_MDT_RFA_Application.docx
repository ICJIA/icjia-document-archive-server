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490D" w:rsidRPr="007131B8" w:rsidRDefault="00C528B3" w:rsidP="00B1490D">
      <w:pPr>
        <w:jc w:val="center"/>
      </w:pPr>
      <w:bookmarkStart w:id="0" w:name="_top"/>
      <w:bookmarkEnd w:id="0"/>
      <w:r w:rsidRPr="007131B8">
        <w:rPr>
          <w:noProof/>
          <w:snapToGrid/>
        </w:rPr>
        <w:drawing>
          <wp:inline distT="0" distB="0" distL="0" distR="0" wp14:anchorId="0C2E1064" wp14:editId="5E379203">
            <wp:extent cx="1170432" cy="116128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0432" cy="1161288"/>
                    </a:xfrm>
                    <a:prstGeom prst="rect">
                      <a:avLst/>
                    </a:prstGeom>
                    <a:noFill/>
                  </pic:spPr>
                </pic:pic>
              </a:graphicData>
            </a:graphic>
          </wp:inline>
        </w:drawing>
      </w:r>
    </w:p>
    <w:p w:rsidR="00CA5060" w:rsidRPr="007131B8" w:rsidRDefault="00CA5060" w:rsidP="00D8721F">
      <w:pPr>
        <w:pStyle w:val="Heading1"/>
        <w:ind w:left="720" w:hanging="720"/>
      </w:pPr>
    </w:p>
    <w:p w:rsidR="00B1490D" w:rsidRPr="007131B8" w:rsidRDefault="00B1490D" w:rsidP="006611C6">
      <w:pPr>
        <w:jc w:val="center"/>
        <w:rPr>
          <w:noProof/>
        </w:rPr>
      </w:pPr>
      <w:r w:rsidRPr="007131B8">
        <w:rPr>
          <w:noProof/>
        </w:rPr>
        <w:t>The Criminal Justice Information Authority (ICJIA) is pleased to announce</w:t>
      </w:r>
      <w:r w:rsidR="008737E4" w:rsidRPr="007131B8">
        <w:rPr>
          <w:noProof/>
        </w:rPr>
        <w:t xml:space="preserve"> that it is seeking </w:t>
      </w:r>
      <w:r w:rsidR="002E2D52" w:rsidRPr="007131B8">
        <w:rPr>
          <w:noProof/>
        </w:rPr>
        <w:t>new</w:t>
      </w:r>
      <w:r w:rsidR="008737E4" w:rsidRPr="007131B8">
        <w:rPr>
          <w:noProof/>
        </w:rPr>
        <w:t xml:space="preserve"> applications for funding under the </w:t>
      </w:r>
      <w:r w:rsidR="002E2D52" w:rsidRPr="007131B8">
        <w:rPr>
          <w:szCs w:val="22"/>
        </w:rPr>
        <w:t xml:space="preserve">S*T*O*P </w:t>
      </w:r>
      <w:r w:rsidR="002E2D52" w:rsidRPr="007131B8">
        <w:rPr>
          <w:bCs/>
          <w:szCs w:val="22"/>
        </w:rPr>
        <w:t xml:space="preserve">Violence </w:t>
      </w:r>
      <w:proofErr w:type="gramStart"/>
      <w:r w:rsidR="002E2D52" w:rsidRPr="007131B8">
        <w:rPr>
          <w:bCs/>
          <w:szCs w:val="22"/>
        </w:rPr>
        <w:t>Against</w:t>
      </w:r>
      <w:proofErr w:type="gramEnd"/>
      <w:r w:rsidR="002E2D52" w:rsidRPr="007131B8">
        <w:rPr>
          <w:bCs/>
          <w:szCs w:val="22"/>
        </w:rPr>
        <w:t xml:space="preserve"> Women Act</w:t>
      </w:r>
      <w:r w:rsidR="002E2D52" w:rsidRPr="007131B8">
        <w:rPr>
          <w:noProof/>
        </w:rPr>
        <w:t xml:space="preserve"> </w:t>
      </w:r>
      <w:r w:rsidR="008737E4" w:rsidRPr="007131B8">
        <w:rPr>
          <w:noProof/>
        </w:rPr>
        <w:t>Grant Program</w:t>
      </w:r>
    </w:p>
    <w:p w:rsidR="00CA5060" w:rsidRPr="007131B8" w:rsidRDefault="00CA5060" w:rsidP="006611C6">
      <w:pPr>
        <w:jc w:val="center"/>
      </w:pPr>
    </w:p>
    <w:p w:rsidR="006611C6" w:rsidRPr="007131B8" w:rsidRDefault="006611C6" w:rsidP="006611C6">
      <w:pPr>
        <w:jc w:val="center"/>
        <w:rPr>
          <w:b/>
          <w:sz w:val="28"/>
          <w:szCs w:val="28"/>
        </w:rPr>
      </w:pPr>
    </w:p>
    <w:p w:rsidR="00AD212C" w:rsidRPr="007131B8" w:rsidRDefault="00684349" w:rsidP="006611C6">
      <w:pPr>
        <w:jc w:val="center"/>
        <w:rPr>
          <w:b/>
          <w:sz w:val="28"/>
          <w:szCs w:val="28"/>
        </w:rPr>
      </w:pPr>
      <w:r w:rsidRPr="007131B8">
        <w:rPr>
          <w:b/>
          <w:sz w:val="28"/>
          <w:szCs w:val="28"/>
        </w:rPr>
        <w:t xml:space="preserve">S*T*O*P </w:t>
      </w:r>
      <w:r w:rsidRPr="007131B8">
        <w:rPr>
          <w:b/>
          <w:bCs/>
          <w:sz w:val="28"/>
          <w:szCs w:val="28"/>
        </w:rPr>
        <w:t>Violence Against Women Act Multi-Disciplinary Team Response Programs</w:t>
      </w:r>
    </w:p>
    <w:p w:rsidR="008737E4" w:rsidRPr="007131B8" w:rsidRDefault="008737E4" w:rsidP="006611C6">
      <w:pPr>
        <w:jc w:val="center"/>
        <w:rPr>
          <w:b/>
          <w:sz w:val="28"/>
          <w:szCs w:val="28"/>
        </w:rPr>
      </w:pPr>
      <w:r w:rsidRPr="007131B8">
        <w:rPr>
          <w:b/>
          <w:sz w:val="28"/>
          <w:szCs w:val="28"/>
        </w:rPr>
        <w:t>20</w:t>
      </w:r>
      <w:r w:rsidR="00684349" w:rsidRPr="007131B8">
        <w:rPr>
          <w:b/>
          <w:sz w:val="28"/>
          <w:szCs w:val="28"/>
        </w:rPr>
        <w:t>15</w:t>
      </w:r>
      <w:r w:rsidRPr="007131B8">
        <w:rPr>
          <w:b/>
          <w:sz w:val="28"/>
          <w:szCs w:val="28"/>
        </w:rPr>
        <w:t xml:space="preserve"> Request for Applications</w:t>
      </w:r>
    </w:p>
    <w:p w:rsidR="00B1490D" w:rsidRPr="007131B8" w:rsidRDefault="0000180C" w:rsidP="006611C6">
      <w:pPr>
        <w:jc w:val="center"/>
        <w:rPr>
          <w:b/>
          <w:sz w:val="28"/>
          <w:szCs w:val="28"/>
        </w:rPr>
      </w:pPr>
      <w:r w:rsidRPr="007131B8">
        <w:rPr>
          <w:b/>
          <w:sz w:val="28"/>
          <w:szCs w:val="28"/>
        </w:rPr>
        <w:t>RFA</w:t>
      </w:r>
      <w:r w:rsidR="00B1490D" w:rsidRPr="007131B8">
        <w:rPr>
          <w:b/>
          <w:sz w:val="28"/>
          <w:szCs w:val="28"/>
        </w:rPr>
        <w:t xml:space="preserve"> # </w:t>
      </w:r>
      <w:r w:rsidR="00684349" w:rsidRPr="007131B8">
        <w:rPr>
          <w:b/>
          <w:sz w:val="28"/>
          <w:szCs w:val="28"/>
        </w:rPr>
        <w:t xml:space="preserve">001 </w:t>
      </w:r>
      <w:r w:rsidR="00B1490D" w:rsidRPr="007131B8">
        <w:rPr>
          <w:b/>
          <w:sz w:val="28"/>
          <w:szCs w:val="28"/>
        </w:rPr>
        <w:t>ICJIA-Fund-year-</w:t>
      </w:r>
      <w:r w:rsidR="00684349" w:rsidRPr="007131B8">
        <w:rPr>
          <w:b/>
          <w:sz w:val="28"/>
          <w:szCs w:val="28"/>
        </w:rPr>
        <w:t>15</w:t>
      </w:r>
    </w:p>
    <w:p w:rsidR="00AD212C" w:rsidRPr="007131B8" w:rsidRDefault="00AD212C" w:rsidP="006611C6">
      <w:pPr>
        <w:jc w:val="center"/>
        <w:rPr>
          <w:b/>
          <w:sz w:val="28"/>
          <w:szCs w:val="28"/>
        </w:rPr>
      </w:pPr>
    </w:p>
    <w:p w:rsidR="00AD212C" w:rsidRPr="007131B8" w:rsidRDefault="008737E4" w:rsidP="006611C6">
      <w:pPr>
        <w:jc w:val="center"/>
        <w:rPr>
          <w:b/>
          <w:i/>
          <w:sz w:val="28"/>
          <w:szCs w:val="28"/>
        </w:rPr>
      </w:pPr>
      <w:r w:rsidRPr="007131B8">
        <w:rPr>
          <w:b/>
          <w:i/>
          <w:sz w:val="28"/>
          <w:szCs w:val="28"/>
        </w:rPr>
        <w:t>Eligibility</w:t>
      </w:r>
    </w:p>
    <w:p w:rsidR="006D2358" w:rsidRPr="007131B8" w:rsidRDefault="006D2358" w:rsidP="006D2358">
      <w:pPr>
        <w:pStyle w:val="NormalWeb"/>
        <w:jc w:val="center"/>
        <w:rPr>
          <w:rFonts w:ascii="Calibri" w:hAnsi="Calibri"/>
          <w:i/>
          <w:snapToGrid w:val="0"/>
        </w:rPr>
      </w:pPr>
      <w:r w:rsidRPr="007131B8">
        <w:rPr>
          <w:rFonts w:ascii="Calibri" w:hAnsi="Calibri"/>
          <w:i/>
          <w:snapToGrid w:val="0"/>
        </w:rPr>
        <w:t xml:space="preserve">Only </w:t>
      </w:r>
      <w:r w:rsidR="004A6AEF" w:rsidRPr="007131B8">
        <w:rPr>
          <w:rFonts w:ascii="Calibri" w:hAnsi="Calibri"/>
          <w:i/>
          <w:snapToGrid w:val="0"/>
        </w:rPr>
        <w:t xml:space="preserve">501(c)(3) </w:t>
      </w:r>
      <w:r w:rsidRPr="007131B8">
        <w:rPr>
          <w:rFonts w:ascii="Calibri" w:hAnsi="Calibri"/>
          <w:i/>
          <w:snapToGrid w:val="0"/>
        </w:rPr>
        <w:t>not-for-profit organizations and units of government may apply. Proposals for multidisciplinary coordinated programs shall list all partner agencies, but funding is limited to prosecution, law enforcement, probation, and victim services agencies.</w:t>
      </w:r>
    </w:p>
    <w:p w:rsidR="00635F03" w:rsidRPr="007131B8" w:rsidRDefault="00635F03" w:rsidP="006611C6">
      <w:pPr>
        <w:jc w:val="center"/>
        <w:rPr>
          <w:b/>
          <w:i/>
          <w:sz w:val="28"/>
          <w:szCs w:val="28"/>
        </w:rPr>
      </w:pPr>
    </w:p>
    <w:p w:rsidR="00635F03" w:rsidRPr="007131B8" w:rsidRDefault="00635F03" w:rsidP="006611C6">
      <w:pPr>
        <w:jc w:val="center"/>
        <w:rPr>
          <w:i/>
        </w:rPr>
      </w:pPr>
    </w:p>
    <w:p w:rsidR="00522C72" w:rsidRPr="007131B8" w:rsidRDefault="008737E4" w:rsidP="006611C6">
      <w:pPr>
        <w:jc w:val="center"/>
        <w:rPr>
          <w:b/>
          <w:i/>
          <w:sz w:val="28"/>
          <w:szCs w:val="28"/>
        </w:rPr>
      </w:pPr>
      <w:r w:rsidRPr="007131B8">
        <w:rPr>
          <w:b/>
          <w:i/>
          <w:sz w:val="28"/>
          <w:szCs w:val="28"/>
        </w:rPr>
        <w:t>Deadline</w:t>
      </w:r>
    </w:p>
    <w:p w:rsidR="008737E4" w:rsidRPr="007131B8" w:rsidRDefault="008737E4" w:rsidP="006611C6">
      <w:pPr>
        <w:jc w:val="center"/>
        <w:rPr>
          <w:i/>
          <w:sz w:val="24"/>
          <w:szCs w:val="24"/>
        </w:rPr>
      </w:pPr>
      <w:r w:rsidRPr="007131B8">
        <w:rPr>
          <w:i/>
          <w:sz w:val="24"/>
          <w:szCs w:val="24"/>
        </w:rPr>
        <w:t xml:space="preserve">Applications are due at 4:59 P.M. on </w:t>
      </w:r>
      <w:r w:rsidR="00B818AB" w:rsidRPr="007131B8">
        <w:rPr>
          <w:i/>
          <w:sz w:val="24"/>
          <w:szCs w:val="24"/>
        </w:rPr>
        <w:t>August 31, 2015</w:t>
      </w:r>
    </w:p>
    <w:p w:rsidR="008737E4" w:rsidRPr="007131B8" w:rsidRDefault="008737E4" w:rsidP="006611C6">
      <w:pPr>
        <w:jc w:val="center"/>
        <w:rPr>
          <w:i/>
          <w:sz w:val="24"/>
          <w:szCs w:val="24"/>
        </w:rPr>
      </w:pPr>
    </w:p>
    <w:p w:rsidR="008737E4" w:rsidRPr="007131B8" w:rsidRDefault="008737E4" w:rsidP="006611C6">
      <w:pPr>
        <w:jc w:val="center"/>
        <w:rPr>
          <w:b/>
          <w:i/>
          <w:sz w:val="28"/>
          <w:szCs w:val="28"/>
        </w:rPr>
      </w:pPr>
      <w:r w:rsidRPr="007131B8">
        <w:rPr>
          <w:b/>
          <w:i/>
          <w:sz w:val="28"/>
          <w:szCs w:val="28"/>
        </w:rPr>
        <w:t>Award Period</w:t>
      </w:r>
    </w:p>
    <w:p w:rsidR="008737E4" w:rsidRPr="007131B8" w:rsidRDefault="00B818AB" w:rsidP="006611C6">
      <w:pPr>
        <w:jc w:val="center"/>
        <w:rPr>
          <w:i/>
          <w:sz w:val="28"/>
          <w:szCs w:val="28"/>
        </w:rPr>
      </w:pPr>
      <w:r w:rsidRPr="007131B8">
        <w:rPr>
          <w:i/>
          <w:sz w:val="28"/>
          <w:szCs w:val="28"/>
        </w:rPr>
        <w:t>January 1</w:t>
      </w:r>
      <w:r w:rsidR="00E266AD" w:rsidRPr="007131B8">
        <w:rPr>
          <w:i/>
          <w:sz w:val="28"/>
          <w:szCs w:val="28"/>
        </w:rPr>
        <w:t>, 201</w:t>
      </w:r>
      <w:r w:rsidRPr="007131B8">
        <w:rPr>
          <w:i/>
          <w:sz w:val="28"/>
          <w:szCs w:val="28"/>
        </w:rPr>
        <w:t>6</w:t>
      </w:r>
      <w:r w:rsidR="00E266AD" w:rsidRPr="007131B8">
        <w:rPr>
          <w:i/>
          <w:sz w:val="28"/>
          <w:szCs w:val="28"/>
        </w:rPr>
        <w:t xml:space="preserve"> – </w:t>
      </w:r>
      <w:r w:rsidRPr="007131B8">
        <w:rPr>
          <w:i/>
          <w:sz w:val="28"/>
          <w:szCs w:val="28"/>
        </w:rPr>
        <w:t xml:space="preserve">December </w:t>
      </w:r>
      <w:r w:rsidR="00E266AD" w:rsidRPr="007131B8">
        <w:rPr>
          <w:i/>
          <w:sz w:val="28"/>
          <w:szCs w:val="28"/>
        </w:rPr>
        <w:t>31, 2016</w:t>
      </w:r>
    </w:p>
    <w:p w:rsidR="00E266AD" w:rsidRPr="007131B8" w:rsidRDefault="00E266AD" w:rsidP="006611C6">
      <w:pPr>
        <w:jc w:val="center"/>
        <w:rPr>
          <w:i/>
          <w:sz w:val="28"/>
          <w:szCs w:val="28"/>
        </w:rPr>
      </w:pPr>
      <w:r w:rsidRPr="007131B8">
        <w:rPr>
          <w:i/>
          <w:sz w:val="28"/>
          <w:szCs w:val="28"/>
        </w:rPr>
        <w:t xml:space="preserve">With the option to renew for up to two additional years </w:t>
      </w:r>
    </w:p>
    <w:p w:rsidR="00E266AD" w:rsidRPr="007131B8" w:rsidRDefault="00E266AD" w:rsidP="006611C6">
      <w:pPr>
        <w:jc w:val="center"/>
        <w:rPr>
          <w:b/>
          <w:i/>
          <w:sz w:val="28"/>
          <w:szCs w:val="28"/>
        </w:rPr>
      </w:pPr>
    </w:p>
    <w:p w:rsidR="008737E4" w:rsidRPr="007131B8" w:rsidRDefault="008737E4" w:rsidP="006611C6">
      <w:pPr>
        <w:jc w:val="center"/>
        <w:rPr>
          <w:b/>
          <w:i/>
          <w:sz w:val="28"/>
          <w:szCs w:val="28"/>
        </w:rPr>
      </w:pPr>
      <w:r w:rsidRPr="007131B8">
        <w:rPr>
          <w:b/>
          <w:i/>
          <w:sz w:val="28"/>
          <w:szCs w:val="28"/>
        </w:rPr>
        <w:t>Contact Information</w:t>
      </w:r>
    </w:p>
    <w:p w:rsidR="008737E4" w:rsidRPr="007131B8" w:rsidRDefault="008737E4" w:rsidP="006611C6">
      <w:pPr>
        <w:jc w:val="center"/>
        <w:rPr>
          <w:i/>
          <w:sz w:val="24"/>
          <w:szCs w:val="24"/>
        </w:rPr>
      </w:pPr>
      <w:r w:rsidRPr="007131B8">
        <w:rPr>
          <w:i/>
          <w:sz w:val="24"/>
          <w:szCs w:val="24"/>
        </w:rPr>
        <w:t>For assistance with the requirements of this solicitation, contact:</w:t>
      </w:r>
    </w:p>
    <w:p w:rsidR="008737E4" w:rsidRPr="007131B8" w:rsidRDefault="008737E4" w:rsidP="006611C6">
      <w:pPr>
        <w:jc w:val="center"/>
        <w:rPr>
          <w:i/>
          <w:sz w:val="24"/>
          <w:szCs w:val="24"/>
        </w:rPr>
      </w:pPr>
    </w:p>
    <w:p w:rsidR="008737E4" w:rsidRPr="007131B8" w:rsidRDefault="00684349" w:rsidP="006611C6">
      <w:pPr>
        <w:jc w:val="center"/>
        <w:rPr>
          <w:i/>
          <w:sz w:val="24"/>
          <w:szCs w:val="24"/>
        </w:rPr>
      </w:pPr>
      <w:r w:rsidRPr="007131B8">
        <w:rPr>
          <w:i/>
          <w:sz w:val="24"/>
          <w:szCs w:val="24"/>
        </w:rPr>
        <w:t>Ronnie Reichgelt</w:t>
      </w:r>
      <w:r w:rsidR="008737E4" w:rsidRPr="007131B8">
        <w:rPr>
          <w:i/>
          <w:sz w:val="24"/>
          <w:szCs w:val="24"/>
        </w:rPr>
        <w:t xml:space="preserve"> at 312-793-8550 or </w:t>
      </w:r>
      <w:r w:rsidRPr="007131B8">
        <w:rPr>
          <w:i/>
          <w:sz w:val="24"/>
          <w:szCs w:val="24"/>
        </w:rPr>
        <w:t>Ronnie.reichgelt@illinois.gov</w:t>
      </w:r>
    </w:p>
    <w:p w:rsidR="008737E4" w:rsidRPr="007131B8" w:rsidRDefault="008737E4" w:rsidP="006611C6">
      <w:pPr>
        <w:jc w:val="center"/>
        <w:rPr>
          <w:i/>
          <w:sz w:val="24"/>
          <w:szCs w:val="24"/>
        </w:rPr>
      </w:pPr>
    </w:p>
    <w:p w:rsidR="008737E4" w:rsidRPr="007131B8" w:rsidRDefault="008737E4" w:rsidP="006611C6">
      <w:pPr>
        <w:jc w:val="center"/>
        <w:rPr>
          <w:i/>
          <w:sz w:val="24"/>
          <w:szCs w:val="24"/>
        </w:rPr>
      </w:pPr>
    </w:p>
    <w:p w:rsidR="008737E4" w:rsidRPr="007131B8" w:rsidRDefault="008737E4" w:rsidP="006611C6">
      <w:pPr>
        <w:jc w:val="center"/>
        <w:rPr>
          <w:b/>
          <w:i/>
          <w:sz w:val="28"/>
          <w:szCs w:val="28"/>
        </w:rPr>
      </w:pPr>
      <w:r w:rsidRPr="007131B8">
        <w:rPr>
          <w:b/>
          <w:i/>
          <w:sz w:val="28"/>
          <w:szCs w:val="28"/>
        </w:rPr>
        <w:t>Release Date</w:t>
      </w:r>
    </w:p>
    <w:p w:rsidR="008737E4" w:rsidRPr="007131B8" w:rsidRDefault="00B818AB" w:rsidP="006611C6">
      <w:pPr>
        <w:jc w:val="center"/>
        <w:rPr>
          <w:i/>
          <w:sz w:val="24"/>
          <w:szCs w:val="24"/>
        </w:rPr>
      </w:pPr>
      <w:r w:rsidRPr="007131B8">
        <w:rPr>
          <w:i/>
          <w:sz w:val="24"/>
          <w:szCs w:val="24"/>
        </w:rPr>
        <w:t>July 31, 2015</w:t>
      </w:r>
    </w:p>
    <w:p w:rsidR="008737E4" w:rsidRPr="007131B8" w:rsidRDefault="008737E4" w:rsidP="006611C6">
      <w:pPr>
        <w:jc w:val="center"/>
        <w:rPr>
          <w:i/>
          <w:sz w:val="24"/>
          <w:szCs w:val="24"/>
        </w:rPr>
      </w:pPr>
    </w:p>
    <w:p w:rsidR="008737E4" w:rsidRPr="007131B8" w:rsidRDefault="008737E4" w:rsidP="006611C6">
      <w:pPr>
        <w:jc w:val="center"/>
        <w:rPr>
          <w:i/>
          <w:sz w:val="24"/>
          <w:szCs w:val="24"/>
        </w:rPr>
      </w:pPr>
    </w:p>
    <w:p w:rsidR="008737E4" w:rsidRPr="007131B8" w:rsidRDefault="008737E4" w:rsidP="006611C6">
      <w:pPr>
        <w:jc w:val="center"/>
        <w:rPr>
          <w:i/>
          <w:sz w:val="24"/>
          <w:szCs w:val="24"/>
        </w:rPr>
        <w:sectPr w:rsidR="008737E4" w:rsidRPr="007131B8" w:rsidSect="003A2AD6">
          <w:footerReference w:type="first" r:id="rId10"/>
          <w:endnotePr>
            <w:numFmt w:val="decimal"/>
          </w:endnotePr>
          <w:type w:val="continuous"/>
          <w:pgSz w:w="12240" w:h="15840" w:code="1"/>
          <w:pgMar w:top="1440" w:right="1080" w:bottom="1440" w:left="1080" w:header="720" w:footer="720" w:gutter="0"/>
          <w:pgNumType w:fmt="lowerRoman" w:start="1"/>
          <w:cols w:space="720"/>
          <w:noEndnote/>
          <w:titlePg/>
        </w:sectPr>
      </w:pPr>
    </w:p>
    <w:p w:rsidR="00A807F0" w:rsidRPr="007131B8" w:rsidRDefault="00A807F0" w:rsidP="00A807F0">
      <w:pPr>
        <w:rPr>
          <w:i/>
        </w:rPr>
      </w:pPr>
      <w:r w:rsidRPr="007131B8">
        <w:rPr>
          <w:i/>
        </w:rPr>
        <w:lastRenderedPageBreak/>
        <w:t>[</w:t>
      </w:r>
      <w:r w:rsidR="00EE643B" w:rsidRPr="007131B8">
        <w:rPr>
          <w:i/>
        </w:rPr>
        <w:t xml:space="preserve">left </w:t>
      </w:r>
      <w:r w:rsidRPr="007131B8">
        <w:rPr>
          <w:i/>
        </w:rPr>
        <w:t xml:space="preserve">click on table of contents </w:t>
      </w:r>
      <w:r w:rsidR="00EE643B" w:rsidRPr="007131B8">
        <w:rPr>
          <w:i/>
        </w:rPr>
        <w:t>section to go directly to information.)</w:t>
      </w:r>
    </w:p>
    <w:p w:rsidR="002E13C5" w:rsidRPr="007131B8" w:rsidRDefault="002E13C5" w:rsidP="00DD1646">
      <w:pPr>
        <w:jc w:val="center"/>
        <w:rPr>
          <w:b/>
          <w:sz w:val="28"/>
          <w:szCs w:val="28"/>
        </w:rPr>
      </w:pPr>
    </w:p>
    <w:p w:rsidR="00A807F0" w:rsidRPr="007131B8" w:rsidRDefault="002E13C5" w:rsidP="00DD1646">
      <w:pPr>
        <w:jc w:val="center"/>
        <w:rPr>
          <w:b/>
          <w:sz w:val="28"/>
          <w:szCs w:val="28"/>
        </w:rPr>
      </w:pPr>
      <w:r w:rsidRPr="007131B8">
        <w:rPr>
          <w:b/>
          <w:sz w:val="28"/>
          <w:szCs w:val="28"/>
        </w:rPr>
        <w:t>APPLICATION</w:t>
      </w:r>
    </w:p>
    <w:p w:rsidR="002E13C5" w:rsidRPr="007131B8" w:rsidRDefault="002E13C5" w:rsidP="00DD1646">
      <w:pPr>
        <w:jc w:val="center"/>
        <w:rPr>
          <w:b/>
          <w:sz w:val="28"/>
          <w:szCs w:val="28"/>
        </w:rPr>
      </w:pPr>
    </w:p>
    <w:p w:rsidR="00DD1646" w:rsidRPr="007131B8" w:rsidRDefault="00DD1646" w:rsidP="00DD1646">
      <w:pPr>
        <w:jc w:val="center"/>
        <w:rPr>
          <w:b/>
          <w:sz w:val="28"/>
          <w:szCs w:val="28"/>
        </w:rPr>
      </w:pPr>
      <w:r w:rsidRPr="007131B8">
        <w:rPr>
          <w:b/>
          <w:sz w:val="28"/>
          <w:szCs w:val="28"/>
        </w:rPr>
        <w:t>TABLE OF CONTENTS</w:t>
      </w:r>
    </w:p>
    <w:p w:rsidR="00CC5737" w:rsidRPr="007131B8" w:rsidRDefault="007C3AF2" w:rsidP="00CC5737">
      <w:pPr>
        <w:jc w:val="left"/>
        <w:rPr>
          <w:b/>
          <w:i/>
          <w:sz w:val="24"/>
          <w:szCs w:val="24"/>
        </w:rPr>
      </w:pPr>
      <w:r w:rsidRPr="007131B8">
        <w:rPr>
          <w:b/>
          <w:i/>
          <w:sz w:val="24"/>
          <w:szCs w:val="24"/>
        </w:rPr>
        <w:t xml:space="preserve"> Application Form</w:t>
      </w:r>
    </w:p>
    <w:bookmarkStart w:id="1" w:name="Check4"/>
    <w:bookmarkStart w:id="2" w:name="Check1"/>
    <w:p w:rsidR="002E13C5" w:rsidRPr="005D63F9" w:rsidRDefault="007B03A2" w:rsidP="0029045D">
      <w:pPr>
        <w:pStyle w:val="TOC1"/>
        <w:rPr>
          <w:rStyle w:val="Hyperlink"/>
          <w:rFonts w:asciiTheme="minorHAnsi" w:eastAsiaTheme="minorEastAsia" w:hAnsiTheme="minorHAnsi" w:cstheme="minorBidi"/>
          <w:caps w:val="0"/>
          <w:snapToGrid/>
          <w:color w:val="000000" w:themeColor="text1"/>
          <w:sz w:val="22"/>
          <w:szCs w:val="22"/>
          <w:u w:val="none"/>
        </w:rPr>
      </w:pPr>
      <w:r w:rsidRPr="005D63F9">
        <w:fldChar w:fldCharType="begin"/>
      </w:r>
      <w:r w:rsidRPr="005D63F9">
        <w:instrText xml:space="preserve"> HYPERLINK  \l "_top" </w:instrText>
      </w:r>
      <w:r w:rsidRPr="005D63F9">
        <w:fldChar w:fldCharType="separate"/>
      </w:r>
      <w:bookmarkStart w:id="3" w:name="AppendixA"/>
      <w:r w:rsidR="002E13C5" w:rsidRPr="005D63F9">
        <w:rPr>
          <w:rStyle w:val="Hyperlink"/>
          <w:color w:val="000000" w:themeColor="text1"/>
          <w:u w:val="none"/>
        </w:rPr>
        <w:t>Appendix a</w:t>
      </w:r>
      <w:r w:rsidR="002E13C5" w:rsidRPr="005D63F9">
        <w:rPr>
          <w:rStyle w:val="Hyperlink"/>
          <w:webHidden/>
          <w:color w:val="000000" w:themeColor="text1"/>
          <w:u w:val="none"/>
        </w:rPr>
        <w:tab/>
      </w:r>
      <w:bookmarkEnd w:id="1"/>
      <w:bookmarkEnd w:id="2"/>
      <w:r w:rsidR="006932FB" w:rsidRPr="005D63F9">
        <w:rPr>
          <w:rStyle w:val="Hyperlink"/>
          <w:color w:val="000000" w:themeColor="text1"/>
          <w:u w:val="none"/>
        </w:rPr>
        <w:t>3</w:t>
      </w:r>
      <w:bookmarkEnd w:id="3"/>
    </w:p>
    <w:p w:rsidR="007C3AF2" w:rsidRPr="007131B8" w:rsidRDefault="007B03A2" w:rsidP="002E13C5">
      <w:pPr>
        <w:pStyle w:val="TOC3"/>
        <w:rPr>
          <w:rFonts w:asciiTheme="minorHAnsi" w:eastAsiaTheme="minorEastAsia" w:hAnsiTheme="minorHAnsi" w:cstheme="minorBidi"/>
          <w:noProof/>
          <w:snapToGrid/>
          <w:sz w:val="22"/>
          <w:szCs w:val="22"/>
        </w:rPr>
      </w:pPr>
      <w:r w:rsidRPr="005D63F9">
        <w:rPr>
          <w:rFonts w:cs="Arial"/>
          <w:b/>
          <w:i w:val="0"/>
          <w:caps/>
          <w:noProof/>
          <w:color w:val="000000" w:themeColor="text1"/>
          <w:sz w:val="24"/>
          <w:szCs w:val="24"/>
        </w:rPr>
        <w:fldChar w:fldCharType="end"/>
      </w:r>
      <w:r w:rsidR="00CC5737" w:rsidRPr="007131B8">
        <w:rPr>
          <w:rFonts w:cs="Arial"/>
          <w:b/>
          <w:caps/>
          <w:noProof/>
        </w:rPr>
        <w:fldChar w:fldCharType="begin"/>
      </w:r>
      <w:r w:rsidR="00CC5737" w:rsidRPr="007131B8">
        <w:instrText xml:space="preserve"> TOC \o "1-3" \h \z \u </w:instrText>
      </w:r>
      <w:r w:rsidR="00CC5737" w:rsidRPr="007131B8">
        <w:rPr>
          <w:rFonts w:cs="Arial"/>
          <w:b/>
          <w:caps/>
          <w:noProof/>
        </w:rPr>
        <w:fldChar w:fldCharType="separate"/>
      </w:r>
      <w:hyperlink w:anchor="_Toc419887953" w:history="1">
        <w:r w:rsidR="007C3AF2" w:rsidRPr="007131B8">
          <w:rPr>
            <w:rStyle w:val="Hyperlink"/>
            <w:noProof/>
          </w:rPr>
          <w:t xml:space="preserve"> I.  </w:t>
        </w:r>
        <w:r w:rsidR="002E13C5" w:rsidRPr="007131B8">
          <w:rPr>
            <w:rStyle w:val="Hyperlink"/>
            <w:noProof/>
          </w:rPr>
          <w:t xml:space="preserve">PROPOSAL CHECKLIST </w:t>
        </w:r>
        <w:r w:rsidR="007C3AF2" w:rsidRPr="007131B8">
          <w:rPr>
            <w:noProof/>
            <w:webHidden/>
          </w:rPr>
          <w:tab/>
        </w:r>
        <w:r w:rsidR="002E13C5" w:rsidRPr="007131B8">
          <w:rPr>
            <w:noProof/>
            <w:webHidden/>
          </w:rPr>
          <w:t>3</w:t>
        </w:r>
      </w:hyperlink>
    </w:p>
    <w:p w:rsidR="007A4A7B" w:rsidRPr="007131B8" w:rsidRDefault="007A4A7B" w:rsidP="0029045D">
      <w:pPr>
        <w:pStyle w:val="TOC1"/>
        <w:rPr>
          <w:rFonts w:eastAsiaTheme="minorEastAsia"/>
          <w:snapToGrid/>
        </w:rPr>
      </w:pPr>
    </w:p>
    <w:p w:rsidR="007A4A7B" w:rsidRPr="007131B8" w:rsidRDefault="000F4C3C" w:rsidP="0029045D">
      <w:pPr>
        <w:pStyle w:val="TOC1"/>
        <w:rPr>
          <w:rFonts w:asciiTheme="minorHAnsi" w:eastAsiaTheme="minorEastAsia" w:hAnsiTheme="minorHAnsi" w:cstheme="minorBidi"/>
          <w:snapToGrid/>
          <w:sz w:val="22"/>
          <w:szCs w:val="22"/>
        </w:rPr>
      </w:pPr>
      <w:hyperlink w:anchor="_Toc419887952" w:history="1">
        <w:r w:rsidR="007A4A7B" w:rsidRPr="007131B8">
          <w:rPr>
            <w:rStyle w:val="Hyperlink"/>
          </w:rPr>
          <w:t>Appendix B</w:t>
        </w:r>
        <w:r w:rsidR="007A4A7B" w:rsidRPr="007131B8">
          <w:rPr>
            <w:webHidden/>
          </w:rPr>
          <w:tab/>
        </w:r>
      </w:hyperlink>
      <w:r w:rsidR="006932FB">
        <w:t>5</w:t>
      </w:r>
    </w:p>
    <w:p w:rsidR="002E13C5" w:rsidRPr="007131B8" w:rsidRDefault="002E13C5" w:rsidP="002E13C5">
      <w:pPr>
        <w:pStyle w:val="TOC3"/>
      </w:pPr>
    </w:p>
    <w:p w:rsidR="002E13C5" w:rsidRPr="007131B8" w:rsidRDefault="000F4C3C" w:rsidP="002E13C5">
      <w:pPr>
        <w:pStyle w:val="TOC3"/>
        <w:rPr>
          <w:rFonts w:asciiTheme="minorHAnsi" w:eastAsiaTheme="minorEastAsia" w:hAnsiTheme="minorHAnsi" w:cstheme="minorBidi"/>
          <w:noProof/>
          <w:snapToGrid/>
          <w:sz w:val="22"/>
          <w:szCs w:val="22"/>
        </w:rPr>
      </w:pPr>
      <w:hyperlink w:anchor="_Toc419887953" w:history="1">
        <w:r w:rsidR="002E13C5" w:rsidRPr="007131B8">
          <w:rPr>
            <w:rStyle w:val="Hyperlink"/>
            <w:noProof/>
          </w:rPr>
          <w:t xml:space="preserve">PART I.  DESCRIPTION OF PARTNERSHIP </w:t>
        </w:r>
        <w:r w:rsidR="002E13C5" w:rsidRPr="007131B8">
          <w:rPr>
            <w:noProof/>
            <w:webHidden/>
          </w:rPr>
          <w:tab/>
        </w:r>
        <w:r w:rsidR="002E13C5" w:rsidRPr="007131B8">
          <w:rPr>
            <w:noProof/>
            <w:webHidden/>
          </w:rPr>
          <w:fldChar w:fldCharType="begin"/>
        </w:r>
        <w:r w:rsidR="002E13C5" w:rsidRPr="007131B8">
          <w:rPr>
            <w:noProof/>
            <w:webHidden/>
          </w:rPr>
          <w:instrText xml:space="preserve"> PAGEREF _Toc419887953 \h </w:instrText>
        </w:r>
        <w:r w:rsidR="002E13C5" w:rsidRPr="007131B8">
          <w:rPr>
            <w:noProof/>
            <w:webHidden/>
          </w:rPr>
        </w:r>
        <w:r w:rsidR="002E13C5" w:rsidRPr="007131B8">
          <w:rPr>
            <w:noProof/>
            <w:webHidden/>
          </w:rPr>
          <w:fldChar w:fldCharType="separate"/>
        </w:r>
        <w:r w:rsidR="00B06F33" w:rsidRPr="007131B8">
          <w:rPr>
            <w:noProof/>
            <w:webHidden/>
          </w:rPr>
          <w:t>7</w:t>
        </w:r>
        <w:r w:rsidR="002E13C5" w:rsidRPr="007131B8">
          <w:rPr>
            <w:noProof/>
            <w:webHidden/>
          </w:rPr>
          <w:fldChar w:fldCharType="end"/>
        </w:r>
      </w:hyperlink>
    </w:p>
    <w:p w:rsidR="007A4A7B" w:rsidRPr="007131B8" w:rsidRDefault="000F4C3C" w:rsidP="002E13C5">
      <w:pPr>
        <w:pStyle w:val="TOC3"/>
        <w:rPr>
          <w:rFonts w:asciiTheme="minorHAnsi" w:eastAsiaTheme="minorEastAsia" w:hAnsiTheme="minorHAnsi" w:cstheme="minorBidi"/>
          <w:noProof/>
          <w:snapToGrid/>
          <w:sz w:val="22"/>
          <w:szCs w:val="22"/>
        </w:rPr>
      </w:pPr>
      <w:hyperlink w:anchor="_Toc419887953" w:history="1">
        <w:r w:rsidR="007A4A7B" w:rsidRPr="007131B8">
          <w:rPr>
            <w:rStyle w:val="Hyperlink"/>
            <w:noProof/>
          </w:rPr>
          <w:t>PART II.  DESCRIPTION OF JURISDICTION</w:t>
        </w:r>
        <w:r w:rsidR="007A4A7B" w:rsidRPr="007131B8">
          <w:rPr>
            <w:noProof/>
            <w:webHidden/>
          </w:rPr>
          <w:tab/>
        </w:r>
        <w:r w:rsidR="007A4A7B" w:rsidRPr="007131B8">
          <w:rPr>
            <w:noProof/>
            <w:webHidden/>
          </w:rPr>
          <w:fldChar w:fldCharType="begin"/>
        </w:r>
        <w:r w:rsidR="007A4A7B" w:rsidRPr="007131B8">
          <w:rPr>
            <w:noProof/>
            <w:webHidden/>
          </w:rPr>
          <w:instrText xml:space="preserve"> PAGEREF _Toc419887953 \h </w:instrText>
        </w:r>
        <w:r w:rsidR="007A4A7B" w:rsidRPr="007131B8">
          <w:rPr>
            <w:noProof/>
            <w:webHidden/>
          </w:rPr>
        </w:r>
        <w:r w:rsidR="007A4A7B" w:rsidRPr="007131B8">
          <w:rPr>
            <w:noProof/>
            <w:webHidden/>
          </w:rPr>
          <w:fldChar w:fldCharType="separate"/>
        </w:r>
        <w:r w:rsidR="00B06F33" w:rsidRPr="007131B8">
          <w:rPr>
            <w:noProof/>
            <w:webHidden/>
          </w:rPr>
          <w:t>7</w:t>
        </w:r>
        <w:r w:rsidR="007A4A7B" w:rsidRPr="007131B8">
          <w:rPr>
            <w:noProof/>
            <w:webHidden/>
          </w:rPr>
          <w:fldChar w:fldCharType="end"/>
        </w:r>
      </w:hyperlink>
    </w:p>
    <w:p w:rsidR="007A4A7B" w:rsidRPr="007131B8" w:rsidRDefault="000F4C3C" w:rsidP="002E13C5">
      <w:pPr>
        <w:pStyle w:val="TOC3"/>
        <w:rPr>
          <w:rFonts w:asciiTheme="minorHAnsi" w:eastAsiaTheme="minorEastAsia" w:hAnsiTheme="minorHAnsi" w:cstheme="minorBidi"/>
          <w:noProof/>
          <w:snapToGrid/>
          <w:sz w:val="22"/>
          <w:szCs w:val="22"/>
        </w:rPr>
      </w:pPr>
      <w:hyperlink w:anchor="_Toc419887954" w:history="1">
        <w:r w:rsidR="007A4A7B" w:rsidRPr="007131B8">
          <w:rPr>
            <w:rStyle w:val="Hyperlink"/>
            <w:noProof/>
          </w:rPr>
          <w:t>PART III: STATEMENT OF PROBLEM</w:t>
        </w:r>
        <w:r w:rsidR="007A4A7B" w:rsidRPr="007131B8">
          <w:rPr>
            <w:noProof/>
            <w:webHidden/>
          </w:rPr>
          <w:tab/>
        </w:r>
        <w:r w:rsidR="007A4A7B" w:rsidRPr="007131B8">
          <w:rPr>
            <w:noProof/>
            <w:webHidden/>
          </w:rPr>
          <w:fldChar w:fldCharType="begin"/>
        </w:r>
        <w:r w:rsidR="007A4A7B" w:rsidRPr="007131B8">
          <w:rPr>
            <w:noProof/>
            <w:webHidden/>
          </w:rPr>
          <w:instrText xml:space="preserve"> PAGEREF _Toc419887954 \h </w:instrText>
        </w:r>
        <w:r w:rsidR="007A4A7B" w:rsidRPr="007131B8">
          <w:rPr>
            <w:noProof/>
            <w:webHidden/>
          </w:rPr>
        </w:r>
        <w:r w:rsidR="007A4A7B" w:rsidRPr="007131B8">
          <w:rPr>
            <w:noProof/>
            <w:webHidden/>
          </w:rPr>
          <w:fldChar w:fldCharType="separate"/>
        </w:r>
        <w:r w:rsidR="00B06F33" w:rsidRPr="007131B8">
          <w:rPr>
            <w:noProof/>
            <w:webHidden/>
          </w:rPr>
          <w:t>7</w:t>
        </w:r>
        <w:r w:rsidR="007A4A7B" w:rsidRPr="007131B8">
          <w:rPr>
            <w:noProof/>
            <w:webHidden/>
          </w:rPr>
          <w:fldChar w:fldCharType="end"/>
        </w:r>
      </w:hyperlink>
    </w:p>
    <w:p w:rsidR="007A4A7B" w:rsidRPr="007131B8" w:rsidRDefault="000F4C3C" w:rsidP="002E13C5">
      <w:pPr>
        <w:pStyle w:val="TOC3"/>
        <w:rPr>
          <w:rFonts w:asciiTheme="minorHAnsi" w:eastAsiaTheme="minorEastAsia" w:hAnsiTheme="minorHAnsi" w:cstheme="minorBidi"/>
          <w:noProof/>
          <w:snapToGrid/>
          <w:sz w:val="22"/>
          <w:szCs w:val="22"/>
        </w:rPr>
      </w:pPr>
      <w:hyperlink w:anchor="_Toc419887955" w:history="1">
        <w:r w:rsidR="007A4A7B" w:rsidRPr="007131B8">
          <w:rPr>
            <w:rStyle w:val="Hyperlink"/>
            <w:noProof/>
          </w:rPr>
          <w:t>PART V: PROGRAM STRATEGY</w:t>
        </w:r>
        <w:r w:rsidR="007A4A7B" w:rsidRPr="007131B8">
          <w:rPr>
            <w:noProof/>
            <w:webHidden/>
          </w:rPr>
          <w:tab/>
        </w:r>
        <w:r w:rsidR="007A4A7B" w:rsidRPr="007131B8">
          <w:rPr>
            <w:noProof/>
            <w:webHidden/>
          </w:rPr>
          <w:fldChar w:fldCharType="begin"/>
        </w:r>
        <w:r w:rsidR="007A4A7B" w:rsidRPr="007131B8">
          <w:rPr>
            <w:noProof/>
            <w:webHidden/>
          </w:rPr>
          <w:instrText xml:space="preserve"> PAGEREF _Toc419887955 \h </w:instrText>
        </w:r>
        <w:r w:rsidR="007A4A7B" w:rsidRPr="007131B8">
          <w:rPr>
            <w:noProof/>
            <w:webHidden/>
          </w:rPr>
        </w:r>
        <w:r w:rsidR="007A4A7B" w:rsidRPr="007131B8">
          <w:rPr>
            <w:noProof/>
            <w:webHidden/>
          </w:rPr>
          <w:fldChar w:fldCharType="separate"/>
        </w:r>
        <w:r w:rsidR="00B06F33" w:rsidRPr="007131B8">
          <w:rPr>
            <w:noProof/>
            <w:webHidden/>
          </w:rPr>
          <w:t>12</w:t>
        </w:r>
        <w:r w:rsidR="007A4A7B" w:rsidRPr="007131B8">
          <w:rPr>
            <w:noProof/>
            <w:webHidden/>
          </w:rPr>
          <w:fldChar w:fldCharType="end"/>
        </w:r>
      </w:hyperlink>
    </w:p>
    <w:p w:rsidR="007A4A7B" w:rsidRPr="007131B8" w:rsidRDefault="000F4C3C" w:rsidP="002E13C5">
      <w:pPr>
        <w:pStyle w:val="TOC3"/>
        <w:rPr>
          <w:rFonts w:asciiTheme="minorHAnsi" w:eastAsiaTheme="minorEastAsia" w:hAnsiTheme="minorHAnsi" w:cstheme="minorBidi"/>
          <w:noProof/>
          <w:snapToGrid/>
          <w:sz w:val="22"/>
          <w:szCs w:val="22"/>
        </w:rPr>
      </w:pPr>
      <w:hyperlink w:anchor="_Toc419887956" w:history="1">
        <w:r w:rsidR="007A4A7B" w:rsidRPr="007131B8">
          <w:rPr>
            <w:rStyle w:val="Hyperlink"/>
            <w:rFonts w:asciiTheme="minorHAnsi" w:hAnsiTheme="minorHAnsi"/>
            <w:noProof/>
          </w:rPr>
          <w:t xml:space="preserve">PART VI: </w:t>
        </w:r>
        <w:r w:rsidR="007A4A7B" w:rsidRPr="007131B8">
          <w:rPr>
            <w:rStyle w:val="Hyperlink"/>
            <w:rFonts w:asciiTheme="minorHAnsi" w:hAnsiTheme="minorHAnsi"/>
            <w:bCs/>
            <w:noProof/>
          </w:rPr>
          <w:t>Logic Model</w:t>
        </w:r>
        <w:r w:rsidR="007A4A7B" w:rsidRPr="007131B8">
          <w:rPr>
            <w:noProof/>
            <w:webHidden/>
          </w:rPr>
          <w:tab/>
        </w:r>
        <w:r w:rsidR="007A4A7B" w:rsidRPr="007131B8">
          <w:rPr>
            <w:noProof/>
            <w:webHidden/>
          </w:rPr>
          <w:fldChar w:fldCharType="begin"/>
        </w:r>
        <w:r w:rsidR="007A4A7B" w:rsidRPr="007131B8">
          <w:rPr>
            <w:noProof/>
            <w:webHidden/>
          </w:rPr>
          <w:instrText xml:space="preserve"> PAGEREF _Toc419887956 \h </w:instrText>
        </w:r>
        <w:r w:rsidR="007A4A7B" w:rsidRPr="007131B8">
          <w:rPr>
            <w:noProof/>
            <w:webHidden/>
          </w:rPr>
        </w:r>
        <w:r w:rsidR="007A4A7B" w:rsidRPr="007131B8">
          <w:rPr>
            <w:noProof/>
            <w:webHidden/>
          </w:rPr>
          <w:fldChar w:fldCharType="separate"/>
        </w:r>
        <w:r w:rsidR="00B06F33" w:rsidRPr="007131B8">
          <w:rPr>
            <w:noProof/>
            <w:webHidden/>
          </w:rPr>
          <w:t>13</w:t>
        </w:r>
        <w:r w:rsidR="007A4A7B" w:rsidRPr="007131B8">
          <w:rPr>
            <w:noProof/>
            <w:webHidden/>
          </w:rPr>
          <w:fldChar w:fldCharType="end"/>
        </w:r>
      </w:hyperlink>
    </w:p>
    <w:p w:rsidR="007A4A7B" w:rsidRPr="007131B8" w:rsidRDefault="000F4C3C" w:rsidP="0029045D">
      <w:pPr>
        <w:pStyle w:val="TOC1"/>
        <w:rPr>
          <w:rFonts w:asciiTheme="minorHAnsi" w:eastAsiaTheme="minorEastAsia" w:hAnsiTheme="minorHAnsi" w:cstheme="minorBidi"/>
          <w:snapToGrid/>
          <w:sz w:val="22"/>
          <w:szCs w:val="22"/>
        </w:rPr>
      </w:pPr>
      <w:hyperlink w:anchor="_Toc419887957" w:history="1">
        <w:r w:rsidR="007A4A7B" w:rsidRPr="007131B8">
          <w:rPr>
            <w:rStyle w:val="Hyperlink"/>
          </w:rPr>
          <w:t>ATTACHMENT 1 - APPLICANT QUESTIONS</w:t>
        </w:r>
        <w:r w:rsidR="007A4A7B" w:rsidRPr="007131B8">
          <w:rPr>
            <w:webHidden/>
          </w:rPr>
          <w:tab/>
        </w:r>
        <w:r w:rsidR="007A4A7B" w:rsidRPr="007131B8">
          <w:rPr>
            <w:webHidden/>
          </w:rPr>
          <w:fldChar w:fldCharType="begin"/>
        </w:r>
        <w:r w:rsidR="007A4A7B" w:rsidRPr="007131B8">
          <w:rPr>
            <w:webHidden/>
          </w:rPr>
          <w:instrText xml:space="preserve"> PAGEREF _Toc419887957 \h </w:instrText>
        </w:r>
        <w:r w:rsidR="007A4A7B" w:rsidRPr="007131B8">
          <w:rPr>
            <w:webHidden/>
          </w:rPr>
        </w:r>
        <w:r w:rsidR="007A4A7B" w:rsidRPr="007131B8">
          <w:rPr>
            <w:webHidden/>
          </w:rPr>
          <w:fldChar w:fldCharType="separate"/>
        </w:r>
        <w:r w:rsidR="00B06F33" w:rsidRPr="007131B8">
          <w:rPr>
            <w:webHidden/>
          </w:rPr>
          <w:t>15</w:t>
        </w:r>
        <w:r w:rsidR="007A4A7B" w:rsidRPr="007131B8">
          <w:rPr>
            <w:webHidden/>
          </w:rPr>
          <w:fldChar w:fldCharType="end"/>
        </w:r>
      </w:hyperlink>
    </w:p>
    <w:p w:rsidR="007A4A7B" w:rsidRPr="007131B8" w:rsidRDefault="000F4C3C" w:rsidP="0029045D">
      <w:pPr>
        <w:pStyle w:val="TOC1"/>
        <w:rPr>
          <w:rFonts w:asciiTheme="minorHAnsi" w:eastAsiaTheme="minorEastAsia" w:hAnsiTheme="minorHAnsi" w:cstheme="minorBidi"/>
          <w:snapToGrid/>
          <w:sz w:val="22"/>
          <w:szCs w:val="22"/>
        </w:rPr>
      </w:pPr>
      <w:hyperlink w:anchor="_Toc419887958" w:history="1">
        <w:r w:rsidR="007A4A7B" w:rsidRPr="007131B8">
          <w:rPr>
            <w:rStyle w:val="Hyperlink"/>
          </w:rPr>
          <w:t>ATTACHMENT 2 - Definitions</w:t>
        </w:r>
        <w:r w:rsidR="007A4A7B" w:rsidRPr="007131B8">
          <w:rPr>
            <w:webHidden/>
          </w:rPr>
          <w:tab/>
        </w:r>
        <w:r w:rsidR="007A4A7B" w:rsidRPr="007131B8">
          <w:rPr>
            <w:webHidden/>
          </w:rPr>
          <w:fldChar w:fldCharType="begin"/>
        </w:r>
        <w:r w:rsidR="007A4A7B" w:rsidRPr="007131B8">
          <w:rPr>
            <w:webHidden/>
          </w:rPr>
          <w:instrText xml:space="preserve"> PAGEREF _Toc419887958 \h </w:instrText>
        </w:r>
        <w:r w:rsidR="007A4A7B" w:rsidRPr="007131B8">
          <w:rPr>
            <w:webHidden/>
          </w:rPr>
        </w:r>
        <w:r w:rsidR="007A4A7B" w:rsidRPr="007131B8">
          <w:rPr>
            <w:webHidden/>
          </w:rPr>
          <w:fldChar w:fldCharType="separate"/>
        </w:r>
        <w:r w:rsidR="00B06F33" w:rsidRPr="007131B8">
          <w:rPr>
            <w:webHidden/>
          </w:rPr>
          <w:t>17</w:t>
        </w:r>
        <w:r w:rsidR="007A4A7B" w:rsidRPr="007131B8">
          <w:rPr>
            <w:webHidden/>
          </w:rPr>
          <w:fldChar w:fldCharType="end"/>
        </w:r>
      </w:hyperlink>
    </w:p>
    <w:p w:rsidR="007A4A7B" w:rsidRPr="007131B8" w:rsidRDefault="000F4C3C" w:rsidP="0029045D">
      <w:pPr>
        <w:pStyle w:val="TOC1"/>
        <w:rPr>
          <w:rFonts w:asciiTheme="minorHAnsi" w:eastAsiaTheme="minorEastAsia" w:hAnsiTheme="minorHAnsi" w:cstheme="minorBidi"/>
          <w:snapToGrid/>
          <w:sz w:val="22"/>
          <w:szCs w:val="22"/>
        </w:rPr>
      </w:pPr>
      <w:hyperlink w:anchor="_Toc419887959" w:history="1">
        <w:r w:rsidR="002E13C5" w:rsidRPr="007131B8">
          <w:rPr>
            <w:rStyle w:val="Hyperlink"/>
          </w:rPr>
          <w:t>ATTACHMENT 3 – gENERAL cERTIFICATION OF aBILITY AND COMPLIANCE</w:t>
        </w:r>
        <w:r w:rsidR="007A4A7B" w:rsidRPr="007131B8">
          <w:rPr>
            <w:webHidden/>
          </w:rPr>
          <w:tab/>
        </w:r>
        <w:r w:rsidR="007A4A7B" w:rsidRPr="007131B8">
          <w:rPr>
            <w:webHidden/>
          </w:rPr>
          <w:fldChar w:fldCharType="begin"/>
        </w:r>
        <w:r w:rsidR="007A4A7B" w:rsidRPr="007131B8">
          <w:rPr>
            <w:webHidden/>
          </w:rPr>
          <w:instrText xml:space="preserve"> PAGEREF _Toc419887959 \h </w:instrText>
        </w:r>
        <w:r w:rsidR="007A4A7B" w:rsidRPr="007131B8">
          <w:rPr>
            <w:webHidden/>
          </w:rPr>
        </w:r>
        <w:r w:rsidR="007A4A7B" w:rsidRPr="007131B8">
          <w:rPr>
            <w:webHidden/>
          </w:rPr>
          <w:fldChar w:fldCharType="separate"/>
        </w:r>
        <w:r w:rsidR="00B06F33" w:rsidRPr="007131B8">
          <w:rPr>
            <w:webHidden/>
          </w:rPr>
          <w:t>19</w:t>
        </w:r>
        <w:r w:rsidR="007A4A7B" w:rsidRPr="007131B8">
          <w:rPr>
            <w:webHidden/>
          </w:rPr>
          <w:fldChar w:fldCharType="end"/>
        </w:r>
      </w:hyperlink>
    </w:p>
    <w:p w:rsidR="007A4A7B" w:rsidRPr="007131B8" w:rsidRDefault="000F4C3C" w:rsidP="0029045D">
      <w:pPr>
        <w:pStyle w:val="TOC1"/>
        <w:rPr>
          <w:rFonts w:asciiTheme="minorHAnsi" w:eastAsiaTheme="minorEastAsia" w:hAnsiTheme="minorHAnsi" w:cstheme="minorBidi"/>
          <w:snapToGrid/>
          <w:sz w:val="22"/>
          <w:szCs w:val="22"/>
        </w:rPr>
      </w:pPr>
      <w:hyperlink w:anchor="_Toc419887965" w:history="1">
        <w:r w:rsidR="007A4A7B" w:rsidRPr="007131B8">
          <w:rPr>
            <w:rStyle w:val="Hyperlink"/>
          </w:rPr>
          <w:t>ATTACHMENT 4 – ILLINOIS REGIONS</w:t>
        </w:r>
        <w:r w:rsidR="007A4A7B" w:rsidRPr="007131B8">
          <w:rPr>
            <w:webHidden/>
          </w:rPr>
          <w:tab/>
        </w:r>
        <w:r w:rsidR="009C4EBB" w:rsidRPr="007131B8">
          <w:rPr>
            <w:webHidden/>
          </w:rPr>
          <w:t>20</w:t>
        </w:r>
      </w:hyperlink>
    </w:p>
    <w:p w:rsidR="003A6C6F" w:rsidRPr="007131B8" w:rsidRDefault="00CC5737" w:rsidP="007C3AF2">
      <w:pPr>
        <w:ind w:right="720"/>
        <w:rPr>
          <w:sz w:val="24"/>
          <w:szCs w:val="24"/>
        </w:rPr>
      </w:pPr>
      <w:r w:rsidRPr="007131B8">
        <w:rPr>
          <w:sz w:val="24"/>
          <w:szCs w:val="24"/>
        </w:rPr>
        <w:fldChar w:fldCharType="end"/>
      </w:r>
      <w:bookmarkStart w:id="4" w:name="_Toc366656654"/>
      <w:bookmarkStart w:id="5" w:name="_Toc370299113"/>
    </w:p>
    <w:p w:rsidR="007C3AF2" w:rsidRPr="007131B8" w:rsidRDefault="007C3AF2" w:rsidP="007C3AF2">
      <w:pPr>
        <w:ind w:right="720"/>
        <w:rPr>
          <w:sz w:val="24"/>
          <w:szCs w:val="24"/>
        </w:rPr>
      </w:pPr>
    </w:p>
    <w:p w:rsidR="007C3AF2" w:rsidRPr="007131B8" w:rsidRDefault="007C3AF2" w:rsidP="007C3AF2">
      <w:pPr>
        <w:ind w:right="720"/>
        <w:rPr>
          <w:sz w:val="24"/>
          <w:szCs w:val="24"/>
        </w:rPr>
      </w:pPr>
    </w:p>
    <w:p w:rsidR="007C3AF2" w:rsidRPr="007131B8" w:rsidRDefault="007C3AF2" w:rsidP="007C3AF2">
      <w:pPr>
        <w:ind w:right="720"/>
        <w:rPr>
          <w:sz w:val="24"/>
          <w:szCs w:val="24"/>
        </w:rPr>
      </w:pPr>
    </w:p>
    <w:p w:rsidR="007C3AF2" w:rsidRPr="007131B8" w:rsidRDefault="007C3AF2" w:rsidP="007C3AF2">
      <w:pPr>
        <w:ind w:right="720"/>
        <w:rPr>
          <w:sz w:val="24"/>
          <w:szCs w:val="24"/>
        </w:rPr>
      </w:pPr>
    </w:p>
    <w:p w:rsidR="007C3AF2" w:rsidRPr="007131B8" w:rsidRDefault="007C3AF2" w:rsidP="007C3AF2">
      <w:pPr>
        <w:ind w:right="720"/>
        <w:rPr>
          <w:sz w:val="24"/>
          <w:szCs w:val="24"/>
        </w:rPr>
      </w:pPr>
    </w:p>
    <w:p w:rsidR="007C3AF2" w:rsidRPr="007131B8" w:rsidRDefault="007C3AF2" w:rsidP="007C3AF2">
      <w:pPr>
        <w:ind w:right="720"/>
        <w:rPr>
          <w:sz w:val="24"/>
          <w:szCs w:val="24"/>
        </w:rPr>
      </w:pPr>
    </w:p>
    <w:p w:rsidR="007C3AF2" w:rsidRPr="007131B8" w:rsidRDefault="007C3AF2" w:rsidP="007C3AF2">
      <w:pPr>
        <w:ind w:right="720"/>
        <w:rPr>
          <w:sz w:val="24"/>
          <w:szCs w:val="24"/>
        </w:rPr>
      </w:pPr>
    </w:p>
    <w:p w:rsidR="007C3AF2" w:rsidRPr="007131B8" w:rsidRDefault="007C3AF2" w:rsidP="007C3AF2">
      <w:pPr>
        <w:ind w:right="720"/>
        <w:rPr>
          <w:sz w:val="24"/>
          <w:szCs w:val="24"/>
        </w:rPr>
      </w:pPr>
    </w:p>
    <w:p w:rsidR="007C3AF2" w:rsidRPr="007131B8" w:rsidRDefault="007C3AF2" w:rsidP="007C3AF2">
      <w:pPr>
        <w:ind w:right="720"/>
        <w:rPr>
          <w:sz w:val="24"/>
          <w:szCs w:val="24"/>
        </w:rPr>
      </w:pPr>
    </w:p>
    <w:p w:rsidR="007C3AF2" w:rsidRPr="007131B8" w:rsidRDefault="007C3AF2" w:rsidP="007C3AF2">
      <w:pPr>
        <w:ind w:right="720"/>
        <w:rPr>
          <w:sz w:val="24"/>
          <w:szCs w:val="24"/>
        </w:rPr>
      </w:pPr>
    </w:p>
    <w:p w:rsidR="007C3AF2" w:rsidRPr="007131B8" w:rsidRDefault="007C3AF2" w:rsidP="007C3AF2">
      <w:pPr>
        <w:ind w:right="720"/>
        <w:rPr>
          <w:sz w:val="24"/>
          <w:szCs w:val="24"/>
        </w:rPr>
      </w:pPr>
    </w:p>
    <w:p w:rsidR="007C3AF2" w:rsidRPr="007131B8" w:rsidRDefault="007C3AF2" w:rsidP="007C3AF2">
      <w:pPr>
        <w:ind w:right="720"/>
        <w:rPr>
          <w:sz w:val="24"/>
          <w:szCs w:val="24"/>
        </w:rPr>
      </w:pPr>
    </w:p>
    <w:p w:rsidR="007C3AF2" w:rsidRPr="007131B8" w:rsidRDefault="007C3AF2" w:rsidP="007C3AF2">
      <w:pPr>
        <w:ind w:right="720"/>
        <w:rPr>
          <w:sz w:val="24"/>
          <w:szCs w:val="24"/>
        </w:rPr>
      </w:pPr>
    </w:p>
    <w:p w:rsidR="007C3AF2" w:rsidRPr="007131B8" w:rsidRDefault="007C3AF2" w:rsidP="007C3AF2">
      <w:pPr>
        <w:ind w:right="720"/>
        <w:rPr>
          <w:sz w:val="24"/>
          <w:szCs w:val="24"/>
        </w:rPr>
      </w:pPr>
    </w:p>
    <w:p w:rsidR="007C3AF2" w:rsidRPr="007131B8" w:rsidRDefault="007C3AF2" w:rsidP="007C3AF2">
      <w:pPr>
        <w:ind w:right="720"/>
        <w:rPr>
          <w:sz w:val="24"/>
          <w:szCs w:val="24"/>
        </w:rPr>
      </w:pPr>
    </w:p>
    <w:p w:rsidR="007C3AF2" w:rsidRPr="007131B8" w:rsidRDefault="007C3AF2" w:rsidP="007C3AF2">
      <w:pPr>
        <w:ind w:right="720"/>
        <w:rPr>
          <w:sz w:val="24"/>
          <w:szCs w:val="24"/>
        </w:rPr>
      </w:pPr>
    </w:p>
    <w:p w:rsidR="007C3AF2" w:rsidRPr="007131B8" w:rsidRDefault="007C3AF2" w:rsidP="007C3AF2">
      <w:pPr>
        <w:ind w:right="720"/>
        <w:rPr>
          <w:sz w:val="24"/>
          <w:szCs w:val="24"/>
        </w:rPr>
      </w:pPr>
    </w:p>
    <w:p w:rsidR="007C3AF2" w:rsidRPr="007131B8" w:rsidRDefault="007C3AF2" w:rsidP="007C3AF2">
      <w:pPr>
        <w:ind w:right="720"/>
        <w:rPr>
          <w:sz w:val="24"/>
          <w:szCs w:val="24"/>
        </w:rPr>
      </w:pPr>
    </w:p>
    <w:p w:rsidR="007C3AF2" w:rsidRPr="007131B8" w:rsidRDefault="007C3AF2" w:rsidP="007C3AF2">
      <w:pPr>
        <w:ind w:right="720"/>
        <w:rPr>
          <w:sz w:val="24"/>
          <w:szCs w:val="24"/>
        </w:rPr>
      </w:pPr>
    </w:p>
    <w:p w:rsidR="007C3AF2" w:rsidRPr="007131B8" w:rsidRDefault="007C3AF2" w:rsidP="007C3AF2">
      <w:pPr>
        <w:ind w:right="720"/>
        <w:rPr>
          <w:sz w:val="24"/>
          <w:szCs w:val="24"/>
        </w:rPr>
      </w:pPr>
    </w:p>
    <w:p w:rsidR="004A6AEF" w:rsidRPr="007131B8" w:rsidRDefault="004A6AEF" w:rsidP="002E13C5">
      <w:pPr>
        <w:tabs>
          <w:tab w:val="left" w:pos="10080"/>
        </w:tabs>
        <w:jc w:val="center"/>
        <w:rPr>
          <w:b/>
          <w:sz w:val="24"/>
          <w:szCs w:val="24"/>
          <w:u w:val="single"/>
        </w:rPr>
      </w:pPr>
      <w:r w:rsidRPr="007131B8">
        <w:rPr>
          <w:b/>
          <w:sz w:val="24"/>
          <w:szCs w:val="24"/>
          <w:u w:val="single"/>
        </w:rPr>
        <w:lastRenderedPageBreak/>
        <w:t xml:space="preserve">APPENDIX A </w:t>
      </w:r>
    </w:p>
    <w:p w:rsidR="007C3AF2" w:rsidRPr="007131B8" w:rsidRDefault="007C3AF2" w:rsidP="002E13C5">
      <w:pPr>
        <w:tabs>
          <w:tab w:val="left" w:pos="10080"/>
        </w:tabs>
        <w:jc w:val="center"/>
        <w:rPr>
          <w:b/>
          <w:sz w:val="24"/>
          <w:szCs w:val="24"/>
          <w:u w:val="single"/>
        </w:rPr>
      </w:pPr>
      <w:r w:rsidRPr="007131B8">
        <w:rPr>
          <w:b/>
          <w:sz w:val="24"/>
          <w:szCs w:val="24"/>
          <w:u w:val="single"/>
        </w:rPr>
        <w:t>APPLICATION FORM</w:t>
      </w:r>
    </w:p>
    <w:p w:rsidR="00D35EB5" w:rsidRPr="007131B8" w:rsidRDefault="00D35EB5" w:rsidP="00D35EB5">
      <w:pPr>
        <w:spacing w:line="480" w:lineRule="auto"/>
        <w:jc w:val="center"/>
        <w:rPr>
          <w:b/>
          <w:sz w:val="24"/>
          <w:u w:val="single"/>
        </w:rPr>
      </w:pPr>
      <w:r w:rsidRPr="007131B8">
        <w:rPr>
          <w:b/>
          <w:sz w:val="24"/>
          <w:u w:val="single"/>
        </w:rPr>
        <w:t>PROPOSAL CHECKLIST</w:t>
      </w:r>
    </w:p>
    <w:p w:rsidR="00D35EB5" w:rsidRPr="007131B8" w:rsidRDefault="00D35EB5" w:rsidP="00D35EB5">
      <w:pPr>
        <w:rPr>
          <w:sz w:val="24"/>
        </w:rPr>
      </w:pPr>
      <w:r w:rsidRPr="007131B8">
        <w:t xml:space="preserve">Please use the checklists below to indicate submission of each of the required documents by placing a </w:t>
      </w:r>
      <w:r w:rsidRPr="007131B8">
        <w:sym w:font="Symbol" w:char="F0D6"/>
      </w:r>
      <w:r w:rsidRPr="007131B8">
        <w:t xml:space="preserve"> in the Applicant column below. This checklist is to be signed by the agency authorized official and submitted with the RFA.</w:t>
      </w:r>
    </w:p>
    <w:p w:rsidR="00D35EB5" w:rsidRPr="007131B8" w:rsidRDefault="00D35EB5" w:rsidP="00D35EB5">
      <w:pPr>
        <w:spacing w:line="480" w:lineRule="auto"/>
        <w:jc w:val="center"/>
        <w:rPr>
          <w:b/>
          <w:u w:val="single"/>
        </w:rPr>
      </w:pPr>
      <w:r w:rsidRPr="007131B8">
        <w:rPr>
          <w:b/>
          <w:sz w:val="24"/>
          <w:u w:val="single"/>
        </w:rPr>
        <w:t>Implementing Agencies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7020"/>
        <w:gridCol w:w="1188"/>
      </w:tblGrid>
      <w:tr w:rsidR="00D35EB5" w:rsidRPr="007131B8" w:rsidTr="00376A59">
        <w:trPr>
          <w:trHeight w:val="432"/>
        </w:trPr>
        <w:tc>
          <w:tcPr>
            <w:tcW w:w="1368" w:type="dxa"/>
            <w:shd w:val="clear" w:color="auto" w:fill="E6E6E6"/>
            <w:vAlign w:val="center"/>
          </w:tcPr>
          <w:p w:rsidR="00D35EB5" w:rsidRPr="007131B8" w:rsidRDefault="00D35EB5" w:rsidP="00376A59">
            <w:pPr>
              <w:jc w:val="center"/>
              <w:rPr>
                <w:b/>
                <w:sz w:val="24"/>
              </w:rPr>
            </w:pPr>
            <w:r w:rsidRPr="007131B8">
              <w:rPr>
                <w:b/>
                <w:sz w:val="24"/>
              </w:rPr>
              <w:t>Applicant</w:t>
            </w:r>
          </w:p>
        </w:tc>
        <w:tc>
          <w:tcPr>
            <w:tcW w:w="7020" w:type="dxa"/>
            <w:shd w:val="clear" w:color="auto" w:fill="E6E6E6"/>
            <w:vAlign w:val="center"/>
          </w:tcPr>
          <w:p w:rsidR="00D35EB5" w:rsidRPr="007131B8" w:rsidRDefault="00D35EB5" w:rsidP="00376A59">
            <w:pPr>
              <w:jc w:val="center"/>
              <w:rPr>
                <w:b/>
                <w:sz w:val="24"/>
              </w:rPr>
            </w:pPr>
            <w:r w:rsidRPr="007131B8">
              <w:rPr>
                <w:b/>
                <w:sz w:val="24"/>
              </w:rPr>
              <w:t>Required materials</w:t>
            </w:r>
          </w:p>
        </w:tc>
        <w:tc>
          <w:tcPr>
            <w:tcW w:w="1188" w:type="dxa"/>
            <w:shd w:val="clear" w:color="auto" w:fill="E6E6E6"/>
            <w:vAlign w:val="center"/>
          </w:tcPr>
          <w:p w:rsidR="00D35EB5" w:rsidRPr="007131B8" w:rsidRDefault="00D35EB5" w:rsidP="00376A59">
            <w:pPr>
              <w:jc w:val="center"/>
              <w:rPr>
                <w:b/>
                <w:sz w:val="24"/>
              </w:rPr>
            </w:pPr>
            <w:r w:rsidRPr="007131B8">
              <w:rPr>
                <w:b/>
                <w:sz w:val="24"/>
              </w:rPr>
              <w:t>ICJIA</w:t>
            </w:r>
          </w:p>
        </w:tc>
      </w:tr>
      <w:tr w:rsidR="00D35EB5" w:rsidRPr="007131B8" w:rsidTr="00376A59">
        <w:trPr>
          <w:trHeight w:val="432"/>
        </w:trPr>
        <w:tc>
          <w:tcPr>
            <w:tcW w:w="1368" w:type="dxa"/>
            <w:shd w:val="clear" w:color="auto" w:fill="auto"/>
            <w:vAlign w:val="center"/>
          </w:tcPr>
          <w:p w:rsidR="00D35EB5" w:rsidRPr="007131B8" w:rsidRDefault="00D35EB5" w:rsidP="00376A59">
            <w:pPr>
              <w:jc w:val="center"/>
              <w:rPr>
                <w:b/>
                <w:sz w:val="24"/>
              </w:rPr>
            </w:pPr>
            <w:r w:rsidRPr="007131B8">
              <w:rPr>
                <w:b/>
                <w:sz w:val="24"/>
              </w:rPr>
              <w:fldChar w:fldCharType="begin">
                <w:ffData>
                  <w:name w:val="Check1"/>
                  <w:enabled/>
                  <w:calcOnExit w:val="0"/>
                  <w:checkBox>
                    <w:sizeAuto/>
                    <w:default w:val="0"/>
                  </w:checkBox>
                </w:ffData>
              </w:fldChar>
            </w:r>
            <w:r w:rsidRPr="007131B8">
              <w:rPr>
                <w:b/>
                <w:sz w:val="24"/>
              </w:rPr>
              <w:instrText xml:space="preserve"> FORMCHECKBOX </w:instrText>
            </w:r>
            <w:r w:rsidR="000F4C3C">
              <w:rPr>
                <w:b/>
                <w:sz w:val="24"/>
              </w:rPr>
            </w:r>
            <w:r w:rsidR="000F4C3C">
              <w:rPr>
                <w:b/>
                <w:sz w:val="24"/>
              </w:rPr>
              <w:fldChar w:fldCharType="separate"/>
            </w:r>
            <w:r w:rsidRPr="007131B8">
              <w:rPr>
                <w:b/>
                <w:sz w:val="24"/>
              </w:rPr>
              <w:fldChar w:fldCharType="end"/>
            </w:r>
          </w:p>
        </w:tc>
        <w:tc>
          <w:tcPr>
            <w:tcW w:w="7020" w:type="dxa"/>
            <w:shd w:val="clear" w:color="auto" w:fill="auto"/>
            <w:vAlign w:val="center"/>
          </w:tcPr>
          <w:p w:rsidR="00D35EB5" w:rsidRPr="007131B8" w:rsidRDefault="00D35EB5" w:rsidP="00376A59">
            <w:pPr>
              <w:rPr>
                <w:sz w:val="24"/>
              </w:rPr>
            </w:pPr>
            <w:r w:rsidRPr="007131B8">
              <w:rPr>
                <w:sz w:val="24"/>
              </w:rPr>
              <w:t>Completed proposal narrative file</w:t>
            </w:r>
          </w:p>
        </w:tc>
        <w:tc>
          <w:tcPr>
            <w:tcW w:w="1188" w:type="dxa"/>
            <w:shd w:val="clear" w:color="auto" w:fill="auto"/>
          </w:tcPr>
          <w:p w:rsidR="00D35EB5" w:rsidRPr="007131B8" w:rsidRDefault="00D35EB5" w:rsidP="00376A59">
            <w:pPr>
              <w:jc w:val="center"/>
              <w:rPr>
                <w:b/>
                <w:sz w:val="24"/>
              </w:rPr>
            </w:pPr>
          </w:p>
        </w:tc>
      </w:tr>
      <w:tr w:rsidR="00D35EB5" w:rsidRPr="007131B8" w:rsidTr="00376A59">
        <w:trPr>
          <w:trHeight w:val="432"/>
        </w:trPr>
        <w:tc>
          <w:tcPr>
            <w:tcW w:w="1368" w:type="dxa"/>
            <w:shd w:val="clear" w:color="auto" w:fill="auto"/>
            <w:vAlign w:val="center"/>
          </w:tcPr>
          <w:p w:rsidR="00D35EB5" w:rsidRPr="007131B8" w:rsidRDefault="00D35EB5" w:rsidP="00376A59">
            <w:pPr>
              <w:jc w:val="center"/>
              <w:rPr>
                <w:b/>
                <w:sz w:val="24"/>
              </w:rPr>
            </w:pPr>
            <w:r w:rsidRPr="007131B8">
              <w:rPr>
                <w:b/>
                <w:sz w:val="24"/>
              </w:rPr>
              <w:fldChar w:fldCharType="begin">
                <w:ffData>
                  <w:name w:val="Check1"/>
                  <w:enabled/>
                  <w:calcOnExit w:val="0"/>
                  <w:checkBox>
                    <w:sizeAuto/>
                    <w:default w:val="0"/>
                  </w:checkBox>
                </w:ffData>
              </w:fldChar>
            </w:r>
            <w:r w:rsidRPr="007131B8">
              <w:rPr>
                <w:b/>
                <w:sz w:val="24"/>
              </w:rPr>
              <w:instrText xml:space="preserve"> FORMCHECKBOX </w:instrText>
            </w:r>
            <w:r w:rsidR="000F4C3C">
              <w:rPr>
                <w:b/>
                <w:sz w:val="24"/>
              </w:rPr>
            </w:r>
            <w:r w:rsidR="000F4C3C">
              <w:rPr>
                <w:b/>
                <w:sz w:val="24"/>
              </w:rPr>
              <w:fldChar w:fldCharType="separate"/>
            </w:r>
            <w:r w:rsidRPr="007131B8">
              <w:rPr>
                <w:b/>
                <w:sz w:val="24"/>
              </w:rPr>
              <w:fldChar w:fldCharType="end"/>
            </w:r>
          </w:p>
        </w:tc>
        <w:tc>
          <w:tcPr>
            <w:tcW w:w="7020" w:type="dxa"/>
            <w:shd w:val="clear" w:color="auto" w:fill="auto"/>
            <w:vAlign w:val="center"/>
          </w:tcPr>
          <w:p w:rsidR="00D35EB5" w:rsidRPr="007131B8" w:rsidRDefault="00D35EB5" w:rsidP="00376A59">
            <w:pPr>
              <w:rPr>
                <w:sz w:val="24"/>
              </w:rPr>
            </w:pPr>
            <w:r w:rsidRPr="007131B8">
              <w:rPr>
                <w:sz w:val="24"/>
              </w:rPr>
              <w:t xml:space="preserve">Completed proposal budget  </w:t>
            </w:r>
          </w:p>
        </w:tc>
        <w:tc>
          <w:tcPr>
            <w:tcW w:w="1188" w:type="dxa"/>
            <w:shd w:val="clear" w:color="auto" w:fill="auto"/>
          </w:tcPr>
          <w:p w:rsidR="00D35EB5" w:rsidRPr="007131B8" w:rsidRDefault="00D35EB5" w:rsidP="00376A59">
            <w:pPr>
              <w:jc w:val="center"/>
              <w:rPr>
                <w:b/>
                <w:sz w:val="24"/>
              </w:rPr>
            </w:pPr>
          </w:p>
        </w:tc>
      </w:tr>
      <w:tr w:rsidR="00D35EB5" w:rsidRPr="007131B8" w:rsidTr="00376A59">
        <w:trPr>
          <w:trHeight w:val="432"/>
        </w:trPr>
        <w:tc>
          <w:tcPr>
            <w:tcW w:w="1368" w:type="dxa"/>
            <w:shd w:val="clear" w:color="auto" w:fill="auto"/>
            <w:vAlign w:val="center"/>
          </w:tcPr>
          <w:p w:rsidR="00D35EB5" w:rsidRPr="007131B8" w:rsidRDefault="00D35EB5" w:rsidP="00376A59">
            <w:pPr>
              <w:jc w:val="center"/>
              <w:rPr>
                <w:b/>
                <w:sz w:val="24"/>
              </w:rPr>
            </w:pPr>
            <w:r w:rsidRPr="007131B8">
              <w:rPr>
                <w:b/>
                <w:sz w:val="24"/>
              </w:rPr>
              <w:fldChar w:fldCharType="begin">
                <w:ffData>
                  <w:name w:val="Check1"/>
                  <w:enabled/>
                  <w:calcOnExit w:val="0"/>
                  <w:checkBox>
                    <w:sizeAuto/>
                    <w:default w:val="0"/>
                  </w:checkBox>
                </w:ffData>
              </w:fldChar>
            </w:r>
            <w:r w:rsidRPr="007131B8">
              <w:rPr>
                <w:b/>
                <w:sz w:val="24"/>
              </w:rPr>
              <w:instrText xml:space="preserve"> FORMCHECKBOX </w:instrText>
            </w:r>
            <w:r w:rsidR="000F4C3C">
              <w:rPr>
                <w:b/>
                <w:sz w:val="24"/>
              </w:rPr>
            </w:r>
            <w:r w:rsidR="000F4C3C">
              <w:rPr>
                <w:b/>
                <w:sz w:val="24"/>
              </w:rPr>
              <w:fldChar w:fldCharType="separate"/>
            </w:r>
            <w:r w:rsidRPr="007131B8">
              <w:rPr>
                <w:b/>
                <w:sz w:val="24"/>
              </w:rPr>
              <w:fldChar w:fldCharType="end"/>
            </w:r>
          </w:p>
        </w:tc>
        <w:tc>
          <w:tcPr>
            <w:tcW w:w="7020" w:type="dxa"/>
            <w:shd w:val="clear" w:color="auto" w:fill="auto"/>
            <w:vAlign w:val="center"/>
          </w:tcPr>
          <w:p w:rsidR="00D35EB5" w:rsidRPr="007131B8" w:rsidRDefault="00D35EB5" w:rsidP="00376A59">
            <w:pPr>
              <w:rPr>
                <w:sz w:val="24"/>
              </w:rPr>
            </w:pPr>
            <w:r w:rsidRPr="007131B8">
              <w:rPr>
                <w:sz w:val="24"/>
                <w:szCs w:val="24"/>
              </w:rPr>
              <w:t>Certification of State of Illinois Drug Free Workplace Act and Federal Lobbying/Debarment  Certification</w:t>
            </w:r>
          </w:p>
        </w:tc>
        <w:tc>
          <w:tcPr>
            <w:tcW w:w="1188" w:type="dxa"/>
            <w:shd w:val="clear" w:color="auto" w:fill="auto"/>
          </w:tcPr>
          <w:p w:rsidR="00D35EB5" w:rsidRPr="007131B8" w:rsidRDefault="00D35EB5" w:rsidP="00376A59">
            <w:pPr>
              <w:jc w:val="center"/>
              <w:rPr>
                <w:b/>
                <w:sz w:val="24"/>
              </w:rPr>
            </w:pPr>
          </w:p>
        </w:tc>
      </w:tr>
      <w:tr w:rsidR="00D35EB5" w:rsidRPr="007131B8" w:rsidTr="00376A59">
        <w:trPr>
          <w:trHeight w:val="432"/>
        </w:trPr>
        <w:tc>
          <w:tcPr>
            <w:tcW w:w="1368" w:type="dxa"/>
            <w:shd w:val="clear" w:color="auto" w:fill="auto"/>
            <w:vAlign w:val="center"/>
          </w:tcPr>
          <w:p w:rsidR="00D35EB5" w:rsidRPr="007131B8" w:rsidRDefault="00D35EB5" w:rsidP="00376A59">
            <w:pPr>
              <w:jc w:val="center"/>
              <w:rPr>
                <w:b/>
                <w:sz w:val="24"/>
              </w:rPr>
            </w:pPr>
            <w:r w:rsidRPr="007131B8">
              <w:rPr>
                <w:b/>
                <w:sz w:val="24"/>
              </w:rPr>
              <w:fldChar w:fldCharType="begin">
                <w:ffData>
                  <w:name w:val="Check1"/>
                  <w:enabled/>
                  <w:calcOnExit w:val="0"/>
                  <w:checkBox>
                    <w:sizeAuto/>
                    <w:default w:val="0"/>
                  </w:checkBox>
                </w:ffData>
              </w:fldChar>
            </w:r>
            <w:r w:rsidRPr="007131B8">
              <w:rPr>
                <w:b/>
                <w:sz w:val="24"/>
              </w:rPr>
              <w:instrText xml:space="preserve"> FORMCHECKBOX </w:instrText>
            </w:r>
            <w:r w:rsidR="000F4C3C">
              <w:rPr>
                <w:b/>
                <w:sz w:val="24"/>
              </w:rPr>
            </w:r>
            <w:r w:rsidR="000F4C3C">
              <w:rPr>
                <w:b/>
                <w:sz w:val="24"/>
              </w:rPr>
              <w:fldChar w:fldCharType="separate"/>
            </w:r>
            <w:r w:rsidRPr="007131B8">
              <w:rPr>
                <w:b/>
                <w:sz w:val="24"/>
              </w:rPr>
              <w:fldChar w:fldCharType="end"/>
            </w:r>
          </w:p>
        </w:tc>
        <w:tc>
          <w:tcPr>
            <w:tcW w:w="7020" w:type="dxa"/>
            <w:shd w:val="clear" w:color="auto" w:fill="auto"/>
            <w:vAlign w:val="center"/>
          </w:tcPr>
          <w:p w:rsidR="00D35EB5" w:rsidRPr="007131B8" w:rsidRDefault="00D35EB5" w:rsidP="00376A59">
            <w:pPr>
              <w:rPr>
                <w:sz w:val="24"/>
              </w:rPr>
            </w:pPr>
            <w:r w:rsidRPr="007131B8">
              <w:rPr>
                <w:sz w:val="24"/>
              </w:rPr>
              <w:t>Federal Civil Rights Certification</w:t>
            </w:r>
          </w:p>
        </w:tc>
        <w:tc>
          <w:tcPr>
            <w:tcW w:w="1188" w:type="dxa"/>
            <w:shd w:val="clear" w:color="auto" w:fill="auto"/>
          </w:tcPr>
          <w:p w:rsidR="00D35EB5" w:rsidRPr="007131B8" w:rsidRDefault="00D35EB5" w:rsidP="00376A59">
            <w:pPr>
              <w:jc w:val="center"/>
              <w:rPr>
                <w:b/>
                <w:sz w:val="24"/>
              </w:rPr>
            </w:pPr>
          </w:p>
        </w:tc>
      </w:tr>
      <w:tr w:rsidR="00D35EB5" w:rsidRPr="007131B8" w:rsidTr="00376A59">
        <w:trPr>
          <w:trHeight w:val="432"/>
        </w:trPr>
        <w:tc>
          <w:tcPr>
            <w:tcW w:w="1368" w:type="dxa"/>
            <w:shd w:val="clear" w:color="auto" w:fill="auto"/>
            <w:vAlign w:val="center"/>
          </w:tcPr>
          <w:p w:rsidR="00D35EB5" w:rsidRPr="007131B8" w:rsidRDefault="00D35EB5" w:rsidP="00376A59">
            <w:pPr>
              <w:jc w:val="center"/>
              <w:rPr>
                <w:b/>
                <w:sz w:val="24"/>
              </w:rPr>
            </w:pPr>
            <w:r w:rsidRPr="007131B8">
              <w:rPr>
                <w:b/>
                <w:sz w:val="24"/>
              </w:rPr>
              <w:fldChar w:fldCharType="begin">
                <w:ffData>
                  <w:name w:val="Check1"/>
                  <w:enabled/>
                  <w:calcOnExit w:val="0"/>
                  <w:checkBox>
                    <w:sizeAuto/>
                    <w:default w:val="0"/>
                  </w:checkBox>
                </w:ffData>
              </w:fldChar>
            </w:r>
            <w:r w:rsidRPr="007131B8">
              <w:rPr>
                <w:b/>
                <w:sz w:val="24"/>
              </w:rPr>
              <w:instrText xml:space="preserve"> FORMCHECKBOX </w:instrText>
            </w:r>
            <w:r w:rsidR="000F4C3C">
              <w:rPr>
                <w:b/>
                <w:sz w:val="24"/>
              </w:rPr>
            </w:r>
            <w:r w:rsidR="000F4C3C">
              <w:rPr>
                <w:b/>
                <w:sz w:val="24"/>
              </w:rPr>
              <w:fldChar w:fldCharType="separate"/>
            </w:r>
            <w:r w:rsidRPr="007131B8">
              <w:rPr>
                <w:b/>
                <w:sz w:val="24"/>
              </w:rPr>
              <w:fldChar w:fldCharType="end"/>
            </w:r>
          </w:p>
        </w:tc>
        <w:tc>
          <w:tcPr>
            <w:tcW w:w="7020" w:type="dxa"/>
            <w:shd w:val="clear" w:color="auto" w:fill="auto"/>
            <w:vAlign w:val="center"/>
          </w:tcPr>
          <w:p w:rsidR="00D35EB5" w:rsidRPr="007131B8" w:rsidRDefault="00D35EB5" w:rsidP="00376A59">
            <w:pPr>
              <w:rPr>
                <w:sz w:val="24"/>
              </w:rPr>
            </w:pPr>
            <w:r w:rsidRPr="007131B8">
              <w:rPr>
                <w:sz w:val="24"/>
              </w:rPr>
              <w:t>Federal EEOP Certification</w:t>
            </w:r>
          </w:p>
        </w:tc>
        <w:tc>
          <w:tcPr>
            <w:tcW w:w="1188" w:type="dxa"/>
            <w:shd w:val="clear" w:color="auto" w:fill="auto"/>
          </w:tcPr>
          <w:p w:rsidR="00D35EB5" w:rsidRPr="007131B8" w:rsidRDefault="00D35EB5" w:rsidP="00376A59">
            <w:pPr>
              <w:jc w:val="center"/>
              <w:rPr>
                <w:b/>
                <w:sz w:val="24"/>
              </w:rPr>
            </w:pPr>
          </w:p>
        </w:tc>
      </w:tr>
      <w:tr w:rsidR="00D35EB5" w:rsidRPr="007131B8" w:rsidTr="00376A59">
        <w:trPr>
          <w:trHeight w:val="432"/>
        </w:trPr>
        <w:tc>
          <w:tcPr>
            <w:tcW w:w="1368" w:type="dxa"/>
            <w:shd w:val="clear" w:color="auto" w:fill="auto"/>
            <w:vAlign w:val="center"/>
          </w:tcPr>
          <w:p w:rsidR="00D35EB5" w:rsidRPr="007131B8" w:rsidRDefault="00D35EB5" w:rsidP="00376A59">
            <w:pPr>
              <w:jc w:val="center"/>
              <w:rPr>
                <w:b/>
                <w:sz w:val="24"/>
              </w:rPr>
            </w:pPr>
            <w:r w:rsidRPr="007131B8">
              <w:rPr>
                <w:b/>
                <w:sz w:val="24"/>
              </w:rPr>
              <w:fldChar w:fldCharType="begin">
                <w:ffData>
                  <w:name w:val="Check1"/>
                  <w:enabled/>
                  <w:calcOnExit w:val="0"/>
                  <w:checkBox>
                    <w:sizeAuto/>
                    <w:default w:val="0"/>
                  </w:checkBox>
                </w:ffData>
              </w:fldChar>
            </w:r>
            <w:r w:rsidRPr="007131B8">
              <w:rPr>
                <w:b/>
                <w:sz w:val="24"/>
              </w:rPr>
              <w:instrText xml:space="preserve"> FORMCHECKBOX </w:instrText>
            </w:r>
            <w:r w:rsidR="000F4C3C">
              <w:rPr>
                <w:b/>
                <w:sz w:val="24"/>
              </w:rPr>
            </w:r>
            <w:r w:rsidR="000F4C3C">
              <w:rPr>
                <w:b/>
                <w:sz w:val="24"/>
              </w:rPr>
              <w:fldChar w:fldCharType="separate"/>
            </w:r>
            <w:r w:rsidRPr="007131B8">
              <w:rPr>
                <w:b/>
                <w:sz w:val="24"/>
              </w:rPr>
              <w:fldChar w:fldCharType="end"/>
            </w:r>
          </w:p>
        </w:tc>
        <w:tc>
          <w:tcPr>
            <w:tcW w:w="7020" w:type="dxa"/>
            <w:shd w:val="clear" w:color="auto" w:fill="auto"/>
            <w:vAlign w:val="center"/>
          </w:tcPr>
          <w:p w:rsidR="00D35EB5" w:rsidRPr="007131B8" w:rsidRDefault="00D35EB5" w:rsidP="00376A59">
            <w:pPr>
              <w:rPr>
                <w:sz w:val="24"/>
              </w:rPr>
            </w:pPr>
            <w:r w:rsidRPr="007131B8">
              <w:rPr>
                <w:sz w:val="24"/>
              </w:rPr>
              <w:t>DUNS number (listed on grey cover page)</w:t>
            </w:r>
          </w:p>
        </w:tc>
        <w:tc>
          <w:tcPr>
            <w:tcW w:w="1188" w:type="dxa"/>
            <w:shd w:val="clear" w:color="auto" w:fill="auto"/>
          </w:tcPr>
          <w:p w:rsidR="00D35EB5" w:rsidRPr="007131B8" w:rsidRDefault="00D35EB5" w:rsidP="00376A59">
            <w:pPr>
              <w:jc w:val="center"/>
              <w:rPr>
                <w:b/>
                <w:sz w:val="24"/>
              </w:rPr>
            </w:pPr>
          </w:p>
        </w:tc>
      </w:tr>
      <w:tr w:rsidR="00D35EB5" w:rsidRPr="007131B8" w:rsidTr="00376A59">
        <w:trPr>
          <w:trHeight w:val="432"/>
        </w:trPr>
        <w:tc>
          <w:tcPr>
            <w:tcW w:w="1368" w:type="dxa"/>
            <w:shd w:val="clear" w:color="auto" w:fill="auto"/>
            <w:vAlign w:val="center"/>
          </w:tcPr>
          <w:p w:rsidR="00D35EB5" w:rsidRPr="007131B8" w:rsidRDefault="00D35EB5" w:rsidP="00376A59">
            <w:pPr>
              <w:jc w:val="center"/>
              <w:rPr>
                <w:b/>
                <w:sz w:val="24"/>
              </w:rPr>
            </w:pPr>
            <w:r w:rsidRPr="007131B8">
              <w:rPr>
                <w:b/>
                <w:sz w:val="24"/>
              </w:rPr>
              <w:fldChar w:fldCharType="begin">
                <w:ffData>
                  <w:name w:val="Check1"/>
                  <w:enabled/>
                  <w:calcOnExit w:val="0"/>
                  <w:checkBox>
                    <w:sizeAuto/>
                    <w:default w:val="0"/>
                  </w:checkBox>
                </w:ffData>
              </w:fldChar>
            </w:r>
            <w:r w:rsidRPr="007131B8">
              <w:rPr>
                <w:b/>
                <w:sz w:val="24"/>
              </w:rPr>
              <w:instrText xml:space="preserve"> FORMCHECKBOX </w:instrText>
            </w:r>
            <w:r w:rsidR="000F4C3C">
              <w:rPr>
                <w:b/>
                <w:sz w:val="24"/>
              </w:rPr>
            </w:r>
            <w:r w:rsidR="000F4C3C">
              <w:rPr>
                <w:b/>
                <w:sz w:val="24"/>
              </w:rPr>
              <w:fldChar w:fldCharType="separate"/>
            </w:r>
            <w:r w:rsidRPr="007131B8">
              <w:rPr>
                <w:b/>
                <w:sz w:val="24"/>
              </w:rPr>
              <w:fldChar w:fldCharType="end"/>
            </w:r>
          </w:p>
        </w:tc>
        <w:tc>
          <w:tcPr>
            <w:tcW w:w="7020" w:type="dxa"/>
            <w:shd w:val="clear" w:color="auto" w:fill="auto"/>
            <w:vAlign w:val="center"/>
          </w:tcPr>
          <w:p w:rsidR="00D35EB5" w:rsidRPr="007131B8" w:rsidRDefault="007C3AF2" w:rsidP="007C3AF2">
            <w:pPr>
              <w:rPr>
                <w:sz w:val="24"/>
              </w:rPr>
            </w:pPr>
            <w:r w:rsidRPr="007131B8">
              <w:rPr>
                <w:sz w:val="24"/>
              </w:rPr>
              <w:t>SAM</w:t>
            </w:r>
            <w:r w:rsidR="00D35EB5" w:rsidRPr="007131B8">
              <w:rPr>
                <w:sz w:val="24"/>
              </w:rPr>
              <w:t xml:space="preserve"> registration expiration date (listed on grey cover page)</w:t>
            </w:r>
          </w:p>
        </w:tc>
        <w:tc>
          <w:tcPr>
            <w:tcW w:w="1188" w:type="dxa"/>
            <w:shd w:val="clear" w:color="auto" w:fill="auto"/>
          </w:tcPr>
          <w:p w:rsidR="00D35EB5" w:rsidRPr="007131B8" w:rsidRDefault="00D35EB5" w:rsidP="00376A59">
            <w:pPr>
              <w:jc w:val="center"/>
              <w:rPr>
                <w:b/>
                <w:sz w:val="24"/>
              </w:rPr>
            </w:pPr>
          </w:p>
        </w:tc>
      </w:tr>
    </w:tbl>
    <w:p w:rsidR="00D35EB5" w:rsidRPr="007131B8" w:rsidRDefault="00D35EB5" w:rsidP="00D35EB5">
      <w:pPr>
        <w:spacing w:line="480" w:lineRule="auto"/>
        <w:jc w:val="center"/>
        <w:rPr>
          <w:b/>
          <w:sz w:val="12"/>
          <w:u w:val="single"/>
        </w:rPr>
      </w:pPr>
    </w:p>
    <w:p w:rsidR="00D35EB5" w:rsidRPr="007131B8" w:rsidRDefault="00D35EB5" w:rsidP="00D35EB5">
      <w:pPr>
        <w:spacing w:line="480" w:lineRule="auto"/>
        <w:jc w:val="center"/>
        <w:rPr>
          <w:b/>
          <w:sz w:val="24"/>
          <w:u w:val="single"/>
        </w:rPr>
      </w:pPr>
      <w:r w:rsidRPr="007131B8">
        <w:rPr>
          <w:b/>
          <w:sz w:val="24"/>
          <w:u w:val="single"/>
        </w:rPr>
        <w:t>Program Agencies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7020"/>
        <w:gridCol w:w="1188"/>
      </w:tblGrid>
      <w:tr w:rsidR="00D35EB5" w:rsidRPr="007131B8" w:rsidTr="00376A59">
        <w:trPr>
          <w:trHeight w:val="476"/>
        </w:trPr>
        <w:tc>
          <w:tcPr>
            <w:tcW w:w="1368" w:type="dxa"/>
            <w:shd w:val="clear" w:color="auto" w:fill="E6E6E6"/>
            <w:vAlign w:val="center"/>
          </w:tcPr>
          <w:p w:rsidR="00D35EB5" w:rsidRPr="007131B8" w:rsidRDefault="00D35EB5" w:rsidP="00376A59">
            <w:pPr>
              <w:jc w:val="center"/>
              <w:rPr>
                <w:b/>
                <w:sz w:val="24"/>
              </w:rPr>
            </w:pPr>
            <w:r w:rsidRPr="007131B8">
              <w:rPr>
                <w:b/>
                <w:sz w:val="24"/>
              </w:rPr>
              <w:t>Applicant</w:t>
            </w:r>
          </w:p>
        </w:tc>
        <w:tc>
          <w:tcPr>
            <w:tcW w:w="7020" w:type="dxa"/>
            <w:shd w:val="clear" w:color="auto" w:fill="E6E6E6"/>
            <w:vAlign w:val="center"/>
          </w:tcPr>
          <w:p w:rsidR="00D35EB5" w:rsidRPr="007131B8" w:rsidRDefault="00D35EB5" w:rsidP="00376A59">
            <w:pPr>
              <w:jc w:val="center"/>
              <w:rPr>
                <w:b/>
                <w:sz w:val="24"/>
              </w:rPr>
            </w:pPr>
            <w:r w:rsidRPr="007131B8">
              <w:rPr>
                <w:b/>
                <w:sz w:val="24"/>
              </w:rPr>
              <w:t>Required materials</w:t>
            </w:r>
          </w:p>
        </w:tc>
        <w:tc>
          <w:tcPr>
            <w:tcW w:w="1188" w:type="dxa"/>
            <w:shd w:val="clear" w:color="auto" w:fill="E6E6E6"/>
            <w:vAlign w:val="center"/>
          </w:tcPr>
          <w:p w:rsidR="00D35EB5" w:rsidRPr="007131B8" w:rsidRDefault="00D35EB5" w:rsidP="00376A59">
            <w:pPr>
              <w:jc w:val="center"/>
              <w:rPr>
                <w:b/>
                <w:sz w:val="24"/>
              </w:rPr>
            </w:pPr>
            <w:r w:rsidRPr="007131B8">
              <w:rPr>
                <w:b/>
                <w:sz w:val="24"/>
              </w:rPr>
              <w:t>ICJIA</w:t>
            </w:r>
          </w:p>
        </w:tc>
      </w:tr>
      <w:tr w:rsidR="00D35EB5" w:rsidRPr="007131B8" w:rsidTr="00376A59">
        <w:trPr>
          <w:trHeight w:val="432"/>
        </w:trPr>
        <w:tc>
          <w:tcPr>
            <w:tcW w:w="1368" w:type="dxa"/>
            <w:shd w:val="clear" w:color="auto" w:fill="auto"/>
            <w:vAlign w:val="center"/>
          </w:tcPr>
          <w:p w:rsidR="00D35EB5" w:rsidRPr="007131B8" w:rsidRDefault="00D35EB5" w:rsidP="00376A59">
            <w:pPr>
              <w:jc w:val="center"/>
              <w:rPr>
                <w:b/>
                <w:sz w:val="24"/>
              </w:rPr>
            </w:pPr>
            <w:r w:rsidRPr="007131B8">
              <w:rPr>
                <w:b/>
                <w:sz w:val="24"/>
              </w:rPr>
              <w:fldChar w:fldCharType="begin">
                <w:ffData>
                  <w:name w:val="Check1"/>
                  <w:enabled/>
                  <w:calcOnExit w:val="0"/>
                  <w:checkBox>
                    <w:sizeAuto/>
                    <w:default w:val="0"/>
                  </w:checkBox>
                </w:ffData>
              </w:fldChar>
            </w:r>
            <w:r w:rsidRPr="007131B8">
              <w:rPr>
                <w:b/>
                <w:sz w:val="24"/>
              </w:rPr>
              <w:instrText xml:space="preserve"> FORMCHECKBOX </w:instrText>
            </w:r>
            <w:r w:rsidR="000F4C3C">
              <w:rPr>
                <w:b/>
                <w:sz w:val="24"/>
              </w:rPr>
            </w:r>
            <w:r w:rsidR="000F4C3C">
              <w:rPr>
                <w:b/>
                <w:sz w:val="24"/>
              </w:rPr>
              <w:fldChar w:fldCharType="separate"/>
            </w:r>
            <w:r w:rsidRPr="007131B8">
              <w:rPr>
                <w:b/>
                <w:sz w:val="24"/>
              </w:rPr>
              <w:fldChar w:fldCharType="end"/>
            </w:r>
          </w:p>
        </w:tc>
        <w:tc>
          <w:tcPr>
            <w:tcW w:w="7020" w:type="dxa"/>
            <w:shd w:val="clear" w:color="auto" w:fill="auto"/>
            <w:vAlign w:val="center"/>
          </w:tcPr>
          <w:p w:rsidR="00D35EB5" w:rsidRPr="007131B8" w:rsidRDefault="00D35EB5" w:rsidP="00376A59">
            <w:pPr>
              <w:rPr>
                <w:sz w:val="24"/>
              </w:rPr>
            </w:pPr>
            <w:r w:rsidRPr="007131B8">
              <w:rPr>
                <w:sz w:val="24"/>
              </w:rPr>
              <w:t>Federal Civil Rights Certification</w:t>
            </w:r>
          </w:p>
        </w:tc>
        <w:tc>
          <w:tcPr>
            <w:tcW w:w="1188" w:type="dxa"/>
            <w:shd w:val="clear" w:color="auto" w:fill="auto"/>
          </w:tcPr>
          <w:p w:rsidR="00D35EB5" w:rsidRPr="007131B8" w:rsidRDefault="00D35EB5" w:rsidP="00376A59">
            <w:pPr>
              <w:jc w:val="center"/>
              <w:rPr>
                <w:b/>
                <w:sz w:val="24"/>
              </w:rPr>
            </w:pPr>
          </w:p>
        </w:tc>
      </w:tr>
      <w:tr w:rsidR="00D35EB5" w:rsidRPr="007131B8" w:rsidTr="00376A59">
        <w:trPr>
          <w:trHeight w:val="432"/>
        </w:trPr>
        <w:tc>
          <w:tcPr>
            <w:tcW w:w="1368" w:type="dxa"/>
            <w:shd w:val="clear" w:color="auto" w:fill="auto"/>
            <w:vAlign w:val="center"/>
          </w:tcPr>
          <w:p w:rsidR="00D35EB5" w:rsidRPr="007131B8" w:rsidRDefault="00D35EB5" w:rsidP="00376A59">
            <w:pPr>
              <w:jc w:val="center"/>
              <w:rPr>
                <w:b/>
                <w:sz w:val="24"/>
              </w:rPr>
            </w:pPr>
            <w:r w:rsidRPr="007131B8">
              <w:rPr>
                <w:b/>
                <w:sz w:val="24"/>
              </w:rPr>
              <w:fldChar w:fldCharType="begin">
                <w:ffData>
                  <w:name w:val="Check1"/>
                  <w:enabled/>
                  <w:calcOnExit w:val="0"/>
                  <w:checkBox>
                    <w:sizeAuto/>
                    <w:default w:val="0"/>
                  </w:checkBox>
                </w:ffData>
              </w:fldChar>
            </w:r>
            <w:r w:rsidRPr="007131B8">
              <w:rPr>
                <w:b/>
                <w:sz w:val="24"/>
              </w:rPr>
              <w:instrText xml:space="preserve"> FORMCHECKBOX </w:instrText>
            </w:r>
            <w:r w:rsidR="000F4C3C">
              <w:rPr>
                <w:b/>
                <w:sz w:val="24"/>
              </w:rPr>
            </w:r>
            <w:r w:rsidR="000F4C3C">
              <w:rPr>
                <w:b/>
                <w:sz w:val="24"/>
              </w:rPr>
              <w:fldChar w:fldCharType="separate"/>
            </w:r>
            <w:r w:rsidRPr="007131B8">
              <w:rPr>
                <w:b/>
                <w:sz w:val="24"/>
              </w:rPr>
              <w:fldChar w:fldCharType="end"/>
            </w:r>
          </w:p>
        </w:tc>
        <w:tc>
          <w:tcPr>
            <w:tcW w:w="7020" w:type="dxa"/>
            <w:shd w:val="clear" w:color="auto" w:fill="auto"/>
            <w:vAlign w:val="center"/>
          </w:tcPr>
          <w:p w:rsidR="00D35EB5" w:rsidRPr="007131B8" w:rsidRDefault="00D35EB5" w:rsidP="00376A59">
            <w:pPr>
              <w:rPr>
                <w:sz w:val="24"/>
              </w:rPr>
            </w:pPr>
            <w:r w:rsidRPr="007131B8">
              <w:rPr>
                <w:sz w:val="24"/>
              </w:rPr>
              <w:t>Federal EEOP Certification</w:t>
            </w:r>
          </w:p>
        </w:tc>
        <w:tc>
          <w:tcPr>
            <w:tcW w:w="1188" w:type="dxa"/>
            <w:shd w:val="clear" w:color="auto" w:fill="auto"/>
          </w:tcPr>
          <w:p w:rsidR="00D35EB5" w:rsidRPr="007131B8" w:rsidRDefault="00D35EB5" w:rsidP="00376A59">
            <w:pPr>
              <w:jc w:val="center"/>
              <w:rPr>
                <w:b/>
                <w:sz w:val="24"/>
              </w:rPr>
            </w:pPr>
          </w:p>
        </w:tc>
      </w:tr>
      <w:tr w:rsidR="00D35EB5" w:rsidRPr="007131B8" w:rsidTr="00376A59">
        <w:trPr>
          <w:trHeight w:val="432"/>
        </w:trPr>
        <w:tc>
          <w:tcPr>
            <w:tcW w:w="1368" w:type="dxa"/>
            <w:shd w:val="clear" w:color="auto" w:fill="auto"/>
            <w:vAlign w:val="center"/>
          </w:tcPr>
          <w:p w:rsidR="00D35EB5" w:rsidRPr="007131B8" w:rsidRDefault="00D35EB5" w:rsidP="00376A59">
            <w:pPr>
              <w:jc w:val="center"/>
              <w:rPr>
                <w:b/>
                <w:sz w:val="24"/>
              </w:rPr>
            </w:pPr>
            <w:r w:rsidRPr="007131B8">
              <w:rPr>
                <w:b/>
                <w:sz w:val="24"/>
              </w:rPr>
              <w:fldChar w:fldCharType="begin">
                <w:ffData>
                  <w:name w:val="Check1"/>
                  <w:enabled/>
                  <w:calcOnExit w:val="0"/>
                  <w:checkBox>
                    <w:sizeAuto/>
                    <w:default w:val="0"/>
                  </w:checkBox>
                </w:ffData>
              </w:fldChar>
            </w:r>
            <w:r w:rsidRPr="007131B8">
              <w:rPr>
                <w:b/>
                <w:sz w:val="24"/>
              </w:rPr>
              <w:instrText xml:space="preserve"> FORMCHECKBOX </w:instrText>
            </w:r>
            <w:r w:rsidR="000F4C3C">
              <w:rPr>
                <w:b/>
                <w:sz w:val="24"/>
              </w:rPr>
            </w:r>
            <w:r w:rsidR="000F4C3C">
              <w:rPr>
                <w:b/>
                <w:sz w:val="24"/>
              </w:rPr>
              <w:fldChar w:fldCharType="separate"/>
            </w:r>
            <w:r w:rsidRPr="007131B8">
              <w:rPr>
                <w:b/>
                <w:sz w:val="24"/>
              </w:rPr>
              <w:fldChar w:fldCharType="end"/>
            </w:r>
          </w:p>
        </w:tc>
        <w:tc>
          <w:tcPr>
            <w:tcW w:w="7020" w:type="dxa"/>
            <w:shd w:val="clear" w:color="auto" w:fill="auto"/>
            <w:vAlign w:val="center"/>
          </w:tcPr>
          <w:p w:rsidR="00D35EB5" w:rsidRPr="007131B8" w:rsidRDefault="00D35EB5" w:rsidP="00376A59">
            <w:pPr>
              <w:rPr>
                <w:sz w:val="24"/>
              </w:rPr>
            </w:pPr>
            <w:r w:rsidRPr="007131B8">
              <w:rPr>
                <w:sz w:val="24"/>
              </w:rPr>
              <w:t>DUNS number (listed on grey cover page)</w:t>
            </w:r>
          </w:p>
        </w:tc>
        <w:tc>
          <w:tcPr>
            <w:tcW w:w="1188" w:type="dxa"/>
            <w:shd w:val="clear" w:color="auto" w:fill="auto"/>
          </w:tcPr>
          <w:p w:rsidR="00D35EB5" w:rsidRPr="007131B8" w:rsidRDefault="00D35EB5" w:rsidP="00376A59">
            <w:pPr>
              <w:jc w:val="center"/>
              <w:rPr>
                <w:b/>
                <w:sz w:val="24"/>
              </w:rPr>
            </w:pPr>
          </w:p>
        </w:tc>
      </w:tr>
      <w:tr w:rsidR="00D35EB5" w:rsidRPr="007131B8" w:rsidTr="00376A59">
        <w:trPr>
          <w:trHeight w:val="432"/>
        </w:trPr>
        <w:tc>
          <w:tcPr>
            <w:tcW w:w="1368" w:type="dxa"/>
            <w:shd w:val="clear" w:color="auto" w:fill="auto"/>
            <w:vAlign w:val="center"/>
          </w:tcPr>
          <w:p w:rsidR="00D35EB5" w:rsidRPr="007131B8" w:rsidRDefault="00D35EB5" w:rsidP="00376A59">
            <w:pPr>
              <w:jc w:val="center"/>
              <w:rPr>
                <w:b/>
                <w:sz w:val="24"/>
              </w:rPr>
            </w:pPr>
            <w:r w:rsidRPr="007131B8">
              <w:rPr>
                <w:b/>
                <w:sz w:val="24"/>
              </w:rPr>
              <w:fldChar w:fldCharType="begin">
                <w:ffData>
                  <w:name w:val="Check1"/>
                  <w:enabled/>
                  <w:calcOnExit w:val="0"/>
                  <w:checkBox>
                    <w:sizeAuto/>
                    <w:default w:val="0"/>
                  </w:checkBox>
                </w:ffData>
              </w:fldChar>
            </w:r>
            <w:r w:rsidRPr="007131B8">
              <w:rPr>
                <w:b/>
                <w:sz w:val="24"/>
              </w:rPr>
              <w:instrText xml:space="preserve"> FORMCHECKBOX </w:instrText>
            </w:r>
            <w:r w:rsidR="000F4C3C">
              <w:rPr>
                <w:b/>
                <w:sz w:val="24"/>
              </w:rPr>
            </w:r>
            <w:r w:rsidR="000F4C3C">
              <w:rPr>
                <w:b/>
                <w:sz w:val="24"/>
              </w:rPr>
              <w:fldChar w:fldCharType="separate"/>
            </w:r>
            <w:r w:rsidRPr="007131B8">
              <w:rPr>
                <w:b/>
                <w:sz w:val="24"/>
              </w:rPr>
              <w:fldChar w:fldCharType="end"/>
            </w:r>
          </w:p>
        </w:tc>
        <w:tc>
          <w:tcPr>
            <w:tcW w:w="7020" w:type="dxa"/>
            <w:shd w:val="clear" w:color="auto" w:fill="auto"/>
            <w:vAlign w:val="center"/>
          </w:tcPr>
          <w:p w:rsidR="00D35EB5" w:rsidRPr="007131B8" w:rsidRDefault="007C3AF2" w:rsidP="007C3AF2">
            <w:pPr>
              <w:rPr>
                <w:sz w:val="24"/>
              </w:rPr>
            </w:pPr>
            <w:r w:rsidRPr="007131B8">
              <w:rPr>
                <w:sz w:val="24"/>
              </w:rPr>
              <w:t>SAM</w:t>
            </w:r>
            <w:r w:rsidR="00D35EB5" w:rsidRPr="007131B8">
              <w:rPr>
                <w:sz w:val="24"/>
              </w:rPr>
              <w:t xml:space="preserve"> registration expiration date (listed on grey cover page)</w:t>
            </w:r>
          </w:p>
        </w:tc>
        <w:tc>
          <w:tcPr>
            <w:tcW w:w="1188" w:type="dxa"/>
            <w:shd w:val="clear" w:color="auto" w:fill="auto"/>
          </w:tcPr>
          <w:p w:rsidR="00D35EB5" w:rsidRPr="007131B8" w:rsidRDefault="00D35EB5" w:rsidP="00376A59">
            <w:pPr>
              <w:jc w:val="center"/>
              <w:rPr>
                <w:b/>
                <w:sz w:val="24"/>
              </w:rPr>
            </w:pPr>
          </w:p>
        </w:tc>
      </w:tr>
      <w:tr w:rsidR="00D35EB5" w:rsidRPr="007131B8" w:rsidTr="00376A59">
        <w:trPr>
          <w:trHeight w:val="432"/>
        </w:trPr>
        <w:tc>
          <w:tcPr>
            <w:tcW w:w="1368" w:type="dxa"/>
            <w:shd w:val="clear" w:color="auto" w:fill="auto"/>
            <w:vAlign w:val="center"/>
          </w:tcPr>
          <w:p w:rsidR="00D35EB5" w:rsidRPr="007131B8" w:rsidRDefault="00D35EB5" w:rsidP="00376A59">
            <w:pPr>
              <w:jc w:val="center"/>
              <w:rPr>
                <w:b/>
                <w:sz w:val="24"/>
              </w:rPr>
            </w:pPr>
            <w:r w:rsidRPr="007131B8">
              <w:rPr>
                <w:b/>
                <w:sz w:val="24"/>
              </w:rPr>
              <w:fldChar w:fldCharType="begin">
                <w:ffData>
                  <w:name w:val="Check1"/>
                  <w:enabled/>
                  <w:calcOnExit w:val="0"/>
                  <w:checkBox>
                    <w:sizeAuto/>
                    <w:default w:val="0"/>
                  </w:checkBox>
                </w:ffData>
              </w:fldChar>
            </w:r>
            <w:r w:rsidRPr="007131B8">
              <w:rPr>
                <w:b/>
                <w:sz w:val="24"/>
              </w:rPr>
              <w:instrText xml:space="preserve"> FORMCHECKBOX </w:instrText>
            </w:r>
            <w:r w:rsidR="000F4C3C">
              <w:rPr>
                <w:b/>
                <w:sz w:val="24"/>
              </w:rPr>
            </w:r>
            <w:r w:rsidR="000F4C3C">
              <w:rPr>
                <w:b/>
                <w:sz w:val="24"/>
              </w:rPr>
              <w:fldChar w:fldCharType="separate"/>
            </w:r>
            <w:r w:rsidRPr="007131B8">
              <w:rPr>
                <w:b/>
                <w:sz w:val="24"/>
              </w:rPr>
              <w:fldChar w:fldCharType="end"/>
            </w:r>
          </w:p>
        </w:tc>
        <w:tc>
          <w:tcPr>
            <w:tcW w:w="7020" w:type="dxa"/>
            <w:shd w:val="clear" w:color="auto" w:fill="auto"/>
            <w:vAlign w:val="center"/>
          </w:tcPr>
          <w:p w:rsidR="00D35EB5" w:rsidRPr="007131B8" w:rsidRDefault="007C3AF2" w:rsidP="007C3AF2">
            <w:pPr>
              <w:rPr>
                <w:sz w:val="24"/>
              </w:rPr>
            </w:pPr>
            <w:r w:rsidRPr="007131B8">
              <w:rPr>
                <w:sz w:val="24"/>
              </w:rPr>
              <w:t>General Certification of Ability and Compliance</w:t>
            </w:r>
            <w:r w:rsidR="00D35EB5" w:rsidRPr="007131B8">
              <w:rPr>
                <w:sz w:val="24"/>
              </w:rPr>
              <w:t xml:space="preserve"> </w:t>
            </w:r>
          </w:p>
        </w:tc>
        <w:tc>
          <w:tcPr>
            <w:tcW w:w="1188" w:type="dxa"/>
            <w:shd w:val="clear" w:color="auto" w:fill="auto"/>
          </w:tcPr>
          <w:p w:rsidR="00D35EB5" w:rsidRPr="007131B8" w:rsidRDefault="00D35EB5" w:rsidP="00376A59">
            <w:pPr>
              <w:jc w:val="center"/>
              <w:rPr>
                <w:b/>
                <w:sz w:val="24"/>
              </w:rPr>
            </w:pPr>
          </w:p>
        </w:tc>
      </w:tr>
    </w:tbl>
    <w:p w:rsidR="00D35EB5" w:rsidRPr="007131B8" w:rsidRDefault="00D35EB5" w:rsidP="00D35EB5">
      <w:pPr>
        <w:spacing w:line="480" w:lineRule="auto"/>
        <w:jc w:val="center"/>
        <w:rPr>
          <w:b/>
          <w:sz w:val="12"/>
          <w:u w:val="single"/>
        </w:rPr>
      </w:pPr>
    </w:p>
    <w:p w:rsidR="00D35EB5" w:rsidRPr="007131B8" w:rsidRDefault="00D35EB5" w:rsidP="00D35EB5">
      <w:pPr>
        <w:spacing w:line="480" w:lineRule="auto"/>
        <w:jc w:val="center"/>
        <w:rPr>
          <w:b/>
          <w:sz w:val="24"/>
          <w:u w:val="single"/>
        </w:rPr>
      </w:pPr>
      <w:r w:rsidRPr="007131B8">
        <w:rPr>
          <w:b/>
          <w:sz w:val="24"/>
          <w:u w:val="single"/>
        </w:rPr>
        <w:t>Additional requirements for Not-for-Profit Agencies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7020"/>
        <w:gridCol w:w="1188"/>
      </w:tblGrid>
      <w:tr w:rsidR="00D35EB5" w:rsidRPr="007131B8" w:rsidTr="00376A59">
        <w:trPr>
          <w:trHeight w:val="432"/>
        </w:trPr>
        <w:tc>
          <w:tcPr>
            <w:tcW w:w="1368" w:type="dxa"/>
            <w:shd w:val="clear" w:color="auto" w:fill="E6E6E6"/>
            <w:vAlign w:val="center"/>
          </w:tcPr>
          <w:p w:rsidR="00D35EB5" w:rsidRPr="007131B8" w:rsidRDefault="00D35EB5" w:rsidP="00376A59">
            <w:pPr>
              <w:jc w:val="center"/>
              <w:rPr>
                <w:b/>
                <w:sz w:val="24"/>
              </w:rPr>
            </w:pPr>
            <w:r w:rsidRPr="007131B8">
              <w:rPr>
                <w:b/>
                <w:sz w:val="24"/>
              </w:rPr>
              <w:t>Applicant</w:t>
            </w:r>
          </w:p>
        </w:tc>
        <w:tc>
          <w:tcPr>
            <w:tcW w:w="7020" w:type="dxa"/>
            <w:shd w:val="clear" w:color="auto" w:fill="E6E6E6"/>
            <w:vAlign w:val="center"/>
          </w:tcPr>
          <w:p w:rsidR="00D35EB5" w:rsidRPr="007131B8" w:rsidRDefault="00D35EB5" w:rsidP="00376A59">
            <w:pPr>
              <w:jc w:val="center"/>
              <w:rPr>
                <w:b/>
                <w:sz w:val="24"/>
              </w:rPr>
            </w:pPr>
            <w:r w:rsidRPr="007131B8">
              <w:rPr>
                <w:b/>
                <w:sz w:val="24"/>
              </w:rPr>
              <w:t>Required materials</w:t>
            </w:r>
          </w:p>
        </w:tc>
        <w:tc>
          <w:tcPr>
            <w:tcW w:w="1188" w:type="dxa"/>
            <w:shd w:val="clear" w:color="auto" w:fill="E6E6E6"/>
            <w:vAlign w:val="center"/>
          </w:tcPr>
          <w:p w:rsidR="00D35EB5" w:rsidRPr="007131B8" w:rsidRDefault="00D35EB5" w:rsidP="00376A59">
            <w:pPr>
              <w:jc w:val="center"/>
              <w:rPr>
                <w:b/>
                <w:sz w:val="24"/>
              </w:rPr>
            </w:pPr>
            <w:r w:rsidRPr="007131B8">
              <w:rPr>
                <w:b/>
                <w:sz w:val="24"/>
              </w:rPr>
              <w:t>ICJIA</w:t>
            </w:r>
          </w:p>
        </w:tc>
      </w:tr>
      <w:tr w:rsidR="00D35EB5" w:rsidRPr="007131B8" w:rsidTr="00376A59">
        <w:trPr>
          <w:trHeight w:val="432"/>
        </w:trPr>
        <w:tc>
          <w:tcPr>
            <w:tcW w:w="1368" w:type="dxa"/>
            <w:shd w:val="clear" w:color="auto" w:fill="auto"/>
            <w:vAlign w:val="center"/>
          </w:tcPr>
          <w:p w:rsidR="00D35EB5" w:rsidRPr="007131B8" w:rsidRDefault="00D35EB5" w:rsidP="00376A59">
            <w:pPr>
              <w:jc w:val="center"/>
              <w:rPr>
                <w:b/>
                <w:sz w:val="24"/>
              </w:rPr>
            </w:pPr>
            <w:r w:rsidRPr="007131B8">
              <w:rPr>
                <w:b/>
                <w:sz w:val="24"/>
              </w:rPr>
              <w:fldChar w:fldCharType="begin">
                <w:ffData>
                  <w:name w:val="Check1"/>
                  <w:enabled/>
                  <w:calcOnExit w:val="0"/>
                  <w:checkBox>
                    <w:sizeAuto/>
                    <w:default w:val="0"/>
                  </w:checkBox>
                </w:ffData>
              </w:fldChar>
            </w:r>
            <w:r w:rsidRPr="007131B8">
              <w:rPr>
                <w:b/>
                <w:sz w:val="24"/>
              </w:rPr>
              <w:instrText xml:space="preserve"> FORMCHECKBOX </w:instrText>
            </w:r>
            <w:r w:rsidR="000F4C3C">
              <w:rPr>
                <w:b/>
                <w:sz w:val="24"/>
              </w:rPr>
            </w:r>
            <w:r w:rsidR="000F4C3C">
              <w:rPr>
                <w:b/>
                <w:sz w:val="24"/>
              </w:rPr>
              <w:fldChar w:fldCharType="separate"/>
            </w:r>
            <w:r w:rsidRPr="007131B8">
              <w:rPr>
                <w:b/>
                <w:sz w:val="24"/>
              </w:rPr>
              <w:fldChar w:fldCharType="end"/>
            </w:r>
          </w:p>
        </w:tc>
        <w:tc>
          <w:tcPr>
            <w:tcW w:w="7020" w:type="dxa"/>
            <w:shd w:val="clear" w:color="auto" w:fill="auto"/>
          </w:tcPr>
          <w:p w:rsidR="00D35EB5" w:rsidRPr="007131B8" w:rsidRDefault="00D35EB5" w:rsidP="00376A59">
            <w:pPr>
              <w:rPr>
                <w:sz w:val="24"/>
              </w:rPr>
            </w:pPr>
            <w:r w:rsidRPr="007131B8">
              <w:rPr>
                <w:sz w:val="24"/>
              </w:rPr>
              <w:t>L</w:t>
            </w:r>
            <w:r w:rsidRPr="007131B8">
              <w:rPr>
                <w:sz w:val="24"/>
                <w:szCs w:val="24"/>
              </w:rPr>
              <w:t>etter of determination of that status from the United State Internal Revenue</w:t>
            </w:r>
          </w:p>
        </w:tc>
        <w:tc>
          <w:tcPr>
            <w:tcW w:w="1188" w:type="dxa"/>
            <w:shd w:val="clear" w:color="auto" w:fill="auto"/>
          </w:tcPr>
          <w:p w:rsidR="00D35EB5" w:rsidRPr="007131B8" w:rsidRDefault="00D35EB5" w:rsidP="00376A59">
            <w:pPr>
              <w:jc w:val="center"/>
              <w:rPr>
                <w:b/>
                <w:sz w:val="24"/>
              </w:rPr>
            </w:pPr>
          </w:p>
        </w:tc>
      </w:tr>
      <w:tr w:rsidR="00D35EB5" w:rsidRPr="007131B8" w:rsidTr="00376A59">
        <w:trPr>
          <w:trHeight w:val="432"/>
        </w:trPr>
        <w:tc>
          <w:tcPr>
            <w:tcW w:w="1368" w:type="dxa"/>
            <w:shd w:val="clear" w:color="auto" w:fill="auto"/>
            <w:vAlign w:val="center"/>
          </w:tcPr>
          <w:p w:rsidR="00D35EB5" w:rsidRPr="007131B8" w:rsidRDefault="00D35EB5" w:rsidP="00376A59">
            <w:pPr>
              <w:jc w:val="center"/>
              <w:rPr>
                <w:b/>
                <w:sz w:val="24"/>
              </w:rPr>
            </w:pPr>
            <w:r w:rsidRPr="007131B8">
              <w:rPr>
                <w:b/>
                <w:sz w:val="24"/>
              </w:rPr>
              <w:fldChar w:fldCharType="begin">
                <w:ffData>
                  <w:name w:val="Check1"/>
                  <w:enabled/>
                  <w:calcOnExit w:val="0"/>
                  <w:checkBox>
                    <w:sizeAuto/>
                    <w:default w:val="0"/>
                  </w:checkBox>
                </w:ffData>
              </w:fldChar>
            </w:r>
            <w:r w:rsidRPr="007131B8">
              <w:rPr>
                <w:b/>
                <w:sz w:val="24"/>
              </w:rPr>
              <w:instrText xml:space="preserve"> FORMCHECKBOX </w:instrText>
            </w:r>
            <w:r w:rsidR="000F4C3C">
              <w:rPr>
                <w:b/>
                <w:sz w:val="24"/>
              </w:rPr>
            </w:r>
            <w:r w:rsidR="000F4C3C">
              <w:rPr>
                <w:b/>
                <w:sz w:val="24"/>
              </w:rPr>
              <w:fldChar w:fldCharType="separate"/>
            </w:r>
            <w:r w:rsidRPr="007131B8">
              <w:rPr>
                <w:b/>
                <w:sz w:val="24"/>
              </w:rPr>
              <w:fldChar w:fldCharType="end"/>
            </w:r>
          </w:p>
        </w:tc>
        <w:tc>
          <w:tcPr>
            <w:tcW w:w="7020" w:type="dxa"/>
            <w:shd w:val="clear" w:color="auto" w:fill="auto"/>
            <w:vAlign w:val="center"/>
          </w:tcPr>
          <w:p w:rsidR="00D35EB5" w:rsidRPr="007131B8" w:rsidRDefault="00D35EB5" w:rsidP="00376A59">
            <w:pPr>
              <w:rPr>
                <w:sz w:val="24"/>
              </w:rPr>
            </w:pPr>
            <w:r w:rsidRPr="007131B8">
              <w:rPr>
                <w:sz w:val="24"/>
                <w:szCs w:val="24"/>
              </w:rPr>
              <w:t>Certificate of Good Standing from the Illinois Secretary of State</w:t>
            </w:r>
          </w:p>
        </w:tc>
        <w:tc>
          <w:tcPr>
            <w:tcW w:w="1188" w:type="dxa"/>
            <w:shd w:val="clear" w:color="auto" w:fill="auto"/>
          </w:tcPr>
          <w:p w:rsidR="00D35EB5" w:rsidRPr="007131B8" w:rsidRDefault="00D35EB5" w:rsidP="00376A59">
            <w:pPr>
              <w:jc w:val="center"/>
              <w:rPr>
                <w:b/>
                <w:sz w:val="24"/>
              </w:rPr>
            </w:pPr>
          </w:p>
        </w:tc>
      </w:tr>
    </w:tbl>
    <w:p w:rsidR="00D35EB5" w:rsidRPr="007131B8" w:rsidRDefault="00D35EB5" w:rsidP="00D35EB5">
      <w:pPr>
        <w:rPr>
          <w:b/>
          <w:i/>
        </w:rPr>
      </w:pPr>
      <w:r w:rsidRPr="007131B8">
        <w:rPr>
          <w:b/>
          <w:sz w:val="24"/>
        </w:rPr>
        <w:fldChar w:fldCharType="begin">
          <w:ffData>
            <w:name w:val="Check1"/>
            <w:enabled/>
            <w:calcOnExit w:val="0"/>
            <w:checkBox>
              <w:sizeAuto/>
              <w:default w:val="0"/>
            </w:checkBox>
          </w:ffData>
        </w:fldChar>
      </w:r>
      <w:r w:rsidRPr="007131B8">
        <w:rPr>
          <w:b/>
          <w:sz w:val="24"/>
        </w:rPr>
        <w:instrText xml:space="preserve"> FORMCHECKBOX </w:instrText>
      </w:r>
      <w:r w:rsidR="000F4C3C">
        <w:rPr>
          <w:b/>
          <w:sz w:val="24"/>
        </w:rPr>
      </w:r>
      <w:r w:rsidR="000F4C3C">
        <w:rPr>
          <w:b/>
          <w:sz w:val="24"/>
        </w:rPr>
        <w:fldChar w:fldCharType="separate"/>
      </w:r>
      <w:r w:rsidRPr="007131B8">
        <w:rPr>
          <w:b/>
          <w:sz w:val="24"/>
        </w:rPr>
        <w:fldChar w:fldCharType="end"/>
      </w:r>
      <w:r w:rsidRPr="007131B8">
        <w:rPr>
          <w:iCs/>
          <w:sz w:val="24"/>
        </w:rPr>
        <w:t xml:space="preserve">  </w:t>
      </w:r>
      <w:r w:rsidRPr="007131B8">
        <w:rPr>
          <w:b/>
          <w:i/>
        </w:rPr>
        <w:t xml:space="preserve">By checking the box, I acknowledge the submission of this proposal and that failure to accept any of the grant obligations may result in the cancellation of awards resulting from the selection  </w:t>
      </w:r>
    </w:p>
    <w:p w:rsidR="003A6C6F" w:rsidRPr="007131B8" w:rsidRDefault="003A6C6F" w:rsidP="00D35EB5">
      <w:pPr>
        <w:rPr>
          <w:b/>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38"/>
        <w:gridCol w:w="1269"/>
        <w:gridCol w:w="1269"/>
      </w:tblGrid>
      <w:tr w:rsidR="00D35EB5" w:rsidRPr="007131B8" w:rsidTr="00376A59">
        <w:tc>
          <w:tcPr>
            <w:tcW w:w="7038" w:type="dxa"/>
            <w:shd w:val="clear" w:color="auto" w:fill="BFBFBF"/>
            <w:vAlign w:val="center"/>
          </w:tcPr>
          <w:p w:rsidR="00D35EB5" w:rsidRPr="007131B8" w:rsidRDefault="00D35EB5" w:rsidP="00376A59">
            <w:pPr>
              <w:jc w:val="center"/>
              <w:rPr>
                <w:b/>
                <w:sz w:val="24"/>
                <w:szCs w:val="24"/>
              </w:rPr>
            </w:pPr>
            <w:r w:rsidRPr="007131B8">
              <w:rPr>
                <w:b/>
                <w:i/>
              </w:rPr>
              <w:br w:type="page"/>
            </w:r>
            <w:r w:rsidRPr="007131B8">
              <w:rPr>
                <w:b/>
                <w:sz w:val="24"/>
                <w:szCs w:val="24"/>
              </w:rPr>
              <w:t>Scoring Criteria</w:t>
            </w:r>
          </w:p>
        </w:tc>
        <w:tc>
          <w:tcPr>
            <w:tcW w:w="1269" w:type="dxa"/>
            <w:shd w:val="clear" w:color="auto" w:fill="BFBFBF"/>
          </w:tcPr>
          <w:p w:rsidR="00D35EB5" w:rsidRPr="007131B8" w:rsidRDefault="00D35EB5" w:rsidP="00376A59">
            <w:pPr>
              <w:jc w:val="center"/>
              <w:rPr>
                <w:b/>
                <w:szCs w:val="24"/>
              </w:rPr>
            </w:pPr>
            <w:r w:rsidRPr="007131B8">
              <w:rPr>
                <w:b/>
                <w:szCs w:val="24"/>
              </w:rPr>
              <w:t>Possible Points</w:t>
            </w:r>
          </w:p>
        </w:tc>
        <w:tc>
          <w:tcPr>
            <w:tcW w:w="1269" w:type="dxa"/>
            <w:shd w:val="clear" w:color="auto" w:fill="BFBFBF"/>
          </w:tcPr>
          <w:p w:rsidR="00D35EB5" w:rsidRPr="007131B8" w:rsidRDefault="00D35EB5" w:rsidP="00376A59">
            <w:pPr>
              <w:jc w:val="center"/>
              <w:rPr>
                <w:b/>
                <w:szCs w:val="24"/>
              </w:rPr>
            </w:pPr>
            <w:r w:rsidRPr="007131B8">
              <w:rPr>
                <w:b/>
                <w:szCs w:val="24"/>
              </w:rPr>
              <w:t>Points Awarded</w:t>
            </w:r>
          </w:p>
        </w:tc>
      </w:tr>
      <w:tr w:rsidR="00D35EB5" w:rsidRPr="007131B8" w:rsidTr="00376A59">
        <w:tc>
          <w:tcPr>
            <w:tcW w:w="7038" w:type="dxa"/>
            <w:shd w:val="clear" w:color="auto" w:fill="auto"/>
          </w:tcPr>
          <w:p w:rsidR="00D35EB5" w:rsidRPr="007131B8" w:rsidRDefault="00D35EB5" w:rsidP="00376A59">
            <w:pPr>
              <w:rPr>
                <w:sz w:val="24"/>
                <w:szCs w:val="24"/>
              </w:rPr>
            </w:pPr>
            <w:r w:rsidRPr="007131B8">
              <w:rPr>
                <w:b/>
                <w:sz w:val="24"/>
                <w:szCs w:val="24"/>
              </w:rPr>
              <w:t>Summary of the Program:</w:t>
            </w:r>
            <w:r w:rsidRPr="007131B8">
              <w:rPr>
                <w:sz w:val="24"/>
                <w:szCs w:val="24"/>
              </w:rPr>
              <w:t xml:space="preserve"> provides a clear, concise summary of the proposal. States problems or needs, objectives and outcomes to be gained. </w:t>
            </w:r>
          </w:p>
        </w:tc>
        <w:tc>
          <w:tcPr>
            <w:tcW w:w="1269" w:type="dxa"/>
            <w:shd w:val="clear" w:color="auto" w:fill="auto"/>
            <w:vAlign w:val="center"/>
          </w:tcPr>
          <w:p w:rsidR="00D35EB5" w:rsidRPr="007131B8" w:rsidRDefault="00D35EB5" w:rsidP="00376A59">
            <w:pPr>
              <w:jc w:val="center"/>
              <w:rPr>
                <w:sz w:val="24"/>
                <w:szCs w:val="24"/>
              </w:rPr>
            </w:pPr>
            <w:r w:rsidRPr="007131B8">
              <w:rPr>
                <w:sz w:val="24"/>
                <w:szCs w:val="24"/>
              </w:rPr>
              <w:t>20</w:t>
            </w:r>
          </w:p>
        </w:tc>
        <w:tc>
          <w:tcPr>
            <w:tcW w:w="1269" w:type="dxa"/>
            <w:shd w:val="clear" w:color="auto" w:fill="auto"/>
          </w:tcPr>
          <w:p w:rsidR="00D35EB5" w:rsidRPr="007131B8" w:rsidRDefault="00D35EB5" w:rsidP="00376A59">
            <w:pPr>
              <w:rPr>
                <w:sz w:val="24"/>
                <w:szCs w:val="24"/>
              </w:rPr>
            </w:pPr>
          </w:p>
        </w:tc>
      </w:tr>
      <w:tr w:rsidR="00D35EB5" w:rsidRPr="007131B8" w:rsidTr="00376A59">
        <w:tc>
          <w:tcPr>
            <w:tcW w:w="7038" w:type="dxa"/>
            <w:shd w:val="clear" w:color="auto" w:fill="auto"/>
          </w:tcPr>
          <w:p w:rsidR="00D35EB5" w:rsidRPr="007131B8" w:rsidRDefault="00D35EB5" w:rsidP="00376A59">
            <w:pPr>
              <w:rPr>
                <w:sz w:val="24"/>
                <w:szCs w:val="24"/>
              </w:rPr>
            </w:pPr>
            <w:r w:rsidRPr="007131B8">
              <w:rPr>
                <w:b/>
                <w:sz w:val="24"/>
                <w:szCs w:val="24"/>
              </w:rPr>
              <w:t>Statement of the Problem:</w:t>
            </w:r>
            <w:r w:rsidRPr="007131B8">
              <w:rPr>
                <w:sz w:val="24"/>
                <w:szCs w:val="24"/>
              </w:rPr>
              <w:t xml:space="preserve"> clearly established need and explains the problem. Includes relevant facts, statistics, or other measures of the problem/need. Clearly describes and uses date specific to the target population affected. </w:t>
            </w:r>
          </w:p>
        </w:tc>
        <w:tc>
          <w:tcPr>
            <w:tcW w:w="1269" w:type="dxa"/>
            <w:shd w:val="clear" w:color="auto" w:fill="auto"/>
            <w:vAlign w:val="center"/>
          </w:tcPr>
          <w:p w:rsidR="00D35EB5" w:rsidRPr="007131B8" w:rsidRDefault="00D35EB5" w:rsidP="00376A59">
            <w:pPr>
              <w:jc w:val="center"/>
              <w:rPr>
                <w:sz w:val="24"/>
                <w:szCs w:val="24"/>
              </w:rPr>
            </w:pPr>
            <w:r w:rsidRPr="007131B8">
              <w:rPr>
                <w:sz w:val="24"/>
                <w:szCs w:val="24"/>
              </w:rPr>
              <w:t>15</w:t>
            </w:r>
          </w:p>
        </w:tc>
        <w:tc>
          <w:tcPr>
            <w:tcW w:w="1269" w:type="dxa"/>
            <w:shd w:val="clear" w:color="auto" w:fill="auto"/>
          </w:tcPr>
          <w:p w:rsidR="00D35EB5" w:rsidRPr="007131B8" w:rsidRDefault="00D35EB5" w:rsidP="00376A59">
            <w:pPr>
              <w:rPr>
                <w:sz w:val="24"/>
                <w:szCs w:val="24"/>
              </w:rPr>
            </w:pPr>
          </w:p>
        </w:tc>
      </w:tr>
      <w:tr w:rsidR="00D35EB5" w:rsidRPr="007131B8" w:rsidTr="00376A59">
        <w:tc>
          <w:tcPr>
            <w:tcW w:w="7038" w:type="dxa"/>
            <w:shd w:val="clear" w:color="auto" w:fill="auto"/>
          </w:tcPr>
          <w:p w:rsidR="00D35EB5" w:rsidRPr="007131B8" w:rsidRDefault="00D35EB5" w:rsidP="00376A59">
            <w:pPr>
              <w:rPr>
                <w:sz w:val="24"/>
                <w:szCs w:val="24"/>
              </w:rPr>
            </w:pPr>
            <w:r w:rsidRPr="007131B8">
              <w:rPr>
                <w:b/>
                <w:sz w:val="24"/>
                <w:szCs w:val="24"/>
              </w:rPr>
              <w:t>Goals/Objectives/Performance Indicators:</w:t>
            </w:r>
            <w:r w:rsidRPr="007131B8">
              <w:rPr>
                <w:sz w:val="24"/>
                <w:szCs w:val="24"/>
              </w:rPr>
              <w:t xml:space="preserve"> Performance measures are realistic and aimed at reaching the stated goals. </w:t>
            </w:r>
          </w:p>
        </w:tc>
        <w:tc>
          <w:tcPr>
            <w:tcW w:w="1269" w:type="dxa"/>
            <w:shd w:val="clear" w:color="auto" w:fill="auto"/>
            <w:vAlign w:val="center"/>
          </w:tcPr>
          <w:p w:rsidR="00D35EB5" w:rsidRPr="007131B8" w:rsidRDefault="00D35EB5" w:rsidP="00376A59">
            <w:pPr>
              <w:jc w:val="center"/>
              <w:rPr>
                <w:sz w:val="24"/>
                <w:szCs w:val="24"/>
              </w:rPr>
            </w:pPr>
            <w:r w:rsidRPr="007131B8">
              <w:rPr>
                <w:sz w:val="24"/>
                <w:szCs w:val="24"/>
              </w:rPr>
              <w:t>15</w:t>
            </w:r>
          </w:p>
        </w:tc>
        <w:tc>
          <w:tcPr>
            <w:tcW w:w="1269" w:type="dxa"/>
            <w:shd w:val="clear" w:color="auto" w:fill="auto"/>
          </w:tcPr>
          <w:p w:rsidR="00D35EB5" w:rsidRPr="007131B8" w:rsidRDefault="00D35EB5" w:rsidP="00376A59">
            <w:pPr>
              <w:rPr>
                <w:sz w:val="24"/>
                <w:szCs w:val="24"/>
              </w:rPr>
            </w:pPr>
          </w:p>
        </w:tc>
      </w:tr>
      <w:tr w:rsidR="00D35EB5" w:rsidRPr="007131B8" w:rsidTr="00376A59">
        <w:tc>
          <w:tcPr>
            <w:tcW w:w="7038" w:type="dxa"/>
            <w:shd w:val="clear" w:color="auto" w:fill="auto"/>
          </w:tcPr>
          <w:p w:rsidR="00D35EB5" w:rsidRPr="007131B8" w:rsidRDefault="00D35EB5" w:rsidP="00376A59">
            <w:pPr>
              <w:rPr>
                <w:sz w:val="24"/>
                <w:szCs w:val="24"/>
              </w:rPr>
            </w:pPr>
            <w:r w:rsidRPr="007131B8">
              <w:rPr>
                <w:b/>
                <w:sz w:val="24"/>
                <w:szCs w:val="24"/>
              </w:rPr>
              <w:t>Program Strategies:</w:t>
            </w:r>
            <w:r w:rsidRPr="007131B8">
              <w:rPr>
                <w:sz w:val="24"/>
                <w:szCs w:val="24"/>
              </w:rPr>
              <w:t xml:space="preserve"> Clearly describes how project success will be measured; includes who, how and when data will be collected. </w:t>
            </w:r>
          </w:p>
        </w:tc>
        <w:tc>
          <w:tcPr>
            <w:tcW w:w="1269" w:type="dxa"/>
            <w:shd w:val="clear" w:color="auto" w:fill="auto"/>
            <w:vAlign w:val="center"/>
          </w:tcPr>
          <w:p w:rsidR="00D35EB5" w:rsidRPr="007131B8" w:rsidRDefault="00D35EB5" w:rsidP="00376A59">
            <w:pPr>
              <w:jc w:val="center"/>
              <w:rPr>
                <w:sz w:val="24"/>
                <w:szCs w:val="24"/>
              </w:rPr>
            </w:pPr>
            <w:r w:rsidRPr="007131B8">
              <w:rPr>
                <w:sz w:val="24"/>
                <w:szCs w:val="24"/>
              </w:rPr>
              <w:t>20</w:t>
            </w:r>
          </w:p>
        </w:tc>
        <w:tc>
          <w:tcPr>
            <w:tcW w:w="1269" w:type="dxa"/>
            <w:shd w:val="clear" w:color="auto" w:fill="auto"/>
          </w:tcPr>
          <w:p w:rsidR="00D35EB5" w:rsidRPr="007131B8" w:rsidRDefault="00D35EB5" w:rsidP="00376A59">
            <w:pPr>
              <w:rPr>
                <w:sz w:val="24"/>
                <w:szCs w:val="24"/>
              </w:rPr>
            </w:pPr>
          </w:p>
        </w:tc>
      </w:tr>
      <w:tr w:rsidR="00D35EB5" w:rsidRPr="007131B8" w:rsidTr="00376A59">
        <w:tc>
          <w:tcPr>
            <w:tcW w:w="7038" w:type="dxa"/>
            <w:tcBorders>
              <w:bottom w:val="single" w:sz="4" w:space="0" w:color="auto"/>
            </w:tcBorders>
            <w:shd w:val="clear" w:color="auto" w:fill="auto"/>
          </w:tcPr>
          <w:p w:rsidR="00D35EB5" w:rsidRPr="007131B8" w:rsidRDefault="00D35EB5" w:rsidP="00376A59">
            <w:pPr>
              <w:rPr>
                <w:sz w:val="24"/>
                <w:szCs w:val="24"/>
              </w:rPr>
            </w:pPr>
            <w:r w:rsidRPr="007131B8">
              <w:rPr>
                <w:b/>
                <w:sz w:val="24"/>
                <w:szCs w:val="24"/>
              </w:rPr>
              <w:t>Logic Model:</w:t>
            </w:r>
            <w:r w:rsidRPr="007131B8">
              <w:rPr>
                <w:sz w:val="24"/>
                <w:szCs w:val="24"/>
              </w:rPr>
              <w:t xml:space="preserve"> Clearly describes responsible party, timeline, how each objective will be accomplished and resources needed.</w:t>
            </w:r>
          </w:p>
        </w:tc>
        <w:tc>
          <w:tcPr>
            <w:tcW w:w="1269" w:type="dxa"/>
            <w:tcBorders>
              <w:bottom w:val="single" w:sz="4" w:space="0" w:color="auto"/>
            </w:tcBorders>
            <w:shd w:val="clear" w:color="auto" w:fill="auto"/>
            <w:vAlign w:val="center"/>
          </w:tcPr>
          <w:p w:rsidR="00D35EB5" w:rsidRPr="007131B8" w:rsidRDefault="00D35EB5" w:rsidP="00376A59">
            <w:pPr>
              <w:jc w:val="center"/>
              <w:rPr>
                <w:sz w:val="24"/>
                <w:szCs w:val="24"/>
              </w:rPr>
            </w:pPr>
            <w:r w:rsidRPr="007131B8">
              <w:rPr>
                <w:sz w:val="24"/>
                <w:szCs w:val="24"/>
              </w:rPr>
              <w:t>10</w:t>
            </w:r>
          </w:p>
        </w:tc>
        <w:tc>
          <w:tcPr>
            <w:tcW w:w="1269" w:type="dxa"/>
            <w:tcBorders>
              <w:bottom w:val="single" w:sz="4" w:space="0" w:color="auto"/>
            </w:tcBorders>
            <w:shd w:val="clear" w:color="auto" w:fill="auto"/>
          </w:tcPr>
          <w:p w:rsidR="00D35EB5" w:rsidRPr="007131B8" w:rsidRDefault="00D35EB5" w:rsidP="00376A59">
            <w:pPr>
              <w:rPr>
                <w:sz w:val="24"/>
                <w:szCs w:val="24"/>
              </w:rPr>
            </w:pPr>
          </w:p>
        </w:tc>
      </w:tr>
      <w:tr w:rsidR="00D35EB5" w:rsidRPr="007131B8" w:rsidTr="00376A59">
        <w:tc>
          <w:tcPr>
            <w:tcW w:w="7038" w:type="dxa"/>
            <w:shd w:val="clear" w:color="auto" w:fill="D9D9D9"/>
          </w:tcPr>
          <w:p w:rsidR="00D35EB5" w:rsidRPr="007131B8" w:rsidRDefault="00D35EB5" w:rsidP="00376A59">
            <w:pPr>
              <w:jc w:val="center"/>
              <w:rPr>
                <w:b/>
                <w:sz w:val="24"/>
                <w:szCs w:val="24"/>
              </w:rPr>
            </w:pPr>
            <w:r w:rsidRPr="007131B8">
              <w:rPr>
                <w:b/>
                <w:sz w:val="24"/>
                <w:szCs w:val="24"/>
              </w:rPr>
              <w:t>Adequacy of Cost Estimates</w:t>
            </w:r>
          </w:p>
        </w:tc>
        <w:tc>
          <w:tcPr>
            <w:tcW w:w="1269" w:type="dxa"/>
            <w:shd w:val="clear" w:color="auto" w:fill="D9D9D9"/>
            <w:vAlign w:val="center"/>
          </w:tcPr>
          <w:p w:rsidR="00D35EB5" w:rsidRPr="007131B8" w:rsidRDefault="00D35EB5" w:rsidP="00376A59">
            <w:pPr>
              <w:jc w:val="center"/>
              <w:rPr>
                <w:b/>
                <w:sz w:val="24"/>
                <w:szCs w:val="24"/>
              </w:rPr>
            </w:pPr>
          </w:p>
        </w:tc>
        <w:tc>
          <w:tcPr>
            <w:tcW w:w="1269" w:type="dxa"/>
            <w:shd w:val="clear" w:color="auto" w:fill="D9D9D9"/>
          </w:tcPr>
          <w:p w:rsidR="00D35EB5" w:rsidRPr="007131B8" w:rsidRDefault="00D35EB5" w:rsidP="00376A59">
            <w:pPr>
              <w:rPr>
                <w:b/>
                <w:sz w:val="24"/>
                <w:szCs w:val="24"/>
              </w:rPr>
            </w:pPr>
          </w:p>
        </w:tc>
      </w:tr>
      <w:tr w:rsidR="00D35EB5" w:rsidRPr="007131B8" w:rsidTr="00376A59">
        <w:tc>
          <w:tcPr>
            <w:tcW w:w="7038" w:type="dxa"/>
            <w:shd w:val="clear" w:color="auto" w:fill="auto"/>
          </w:tcPr>
          <w:p w:rsidR="00D35EB5" w:rsidRPr="007131B8" w:rsidRDefault="00D35EB5" w:rsidP="00376A59">
            <w:pPr>
              <w:rPr>
                <w:sz w:val="24"/>
                <w:szCs w:val="24"/>
              </w:rPr>
            </w:pPr>
            <w:r w:rsidRPr="007131B8">
              <w:rPr>
                <w:b/>
                <w:sz w:val="24"/>
                <w:szCs w:val="24"/>
              </w:rPr>
              <w:t>Budget:</w:t>
            </w:r>
            <w:r w:rsidRPr="007131B8">
              <w:rPr>
                <w:sz w:val="24"/>
                <w:szCs w:val="24"/>
              </w:rPr>
              <w:t xml:space="preserve"> Is complete, allowable and cost-effective in relations to the proposed activities.</w:t>
            </w:r>
          </w:p>
        </w:tc>
        <w:tc>
          <w:tcPr>
            <w:tcW w:w="1269" w:type="dxa"/>
            <w:shd w:val="clear" w:color="auto" w:fill="auto"/>
            <w:vAlign w:val="center"/>
          </w:tcPr>
          <w:p w:rsidR="00D35EB5" w:rsidRPr="007131B8" w:rsidRDefault="00D35EB5" w:rsidP="00376A59">
            <w:pPr>
              <w:jc w:val="center"/>
              <w:rPr>
                <w:sz w:val="24"/>
                <w:szCs w:val="24"/>
              </w:rPr>
            </w:pPr>
            <w:r w:rsidRPr="007131B8">
              <w:rPr>
                <w:sz w:val="24"/>
                <w:szCs w:val="24"/>
              </w:rPr>
              <w:t>10</w:t>
            </w:r>
          </w:p>
        </w:tc>
        <w:tc>
          <w:tcPr>
            <w:tcW w:w="1269" w:type="dxa"/>
            <w:shd w:val="clear" w:color="auto" w:fill="auto"/>
          </w:tcPr>
          <w:p w:rsidR="00D35EB5" w:rsidRPr="007131B8" w:rsidRDefault="00D35EB5" w:rsidP="00376A59">
            <w:pPr>
              <w:rPr>
                <w:sz w:val="24"/>
                <w:szCs w:val="24"/>
              </w:rPr>
            </w:pPr>
          </w:p>
        </w:tc>
      </w:tr>
      <w:tr w:rsidR="00D35EB5" w:rsidRPr="007131B8" w:rsidTr="00376A59">
        <w:tc>
          <w:tcPr>
            <w:tcW w:w="7038" w:type="dxa"/>
            <w:tcBorders>
              <w:bottom w:val="single" w:sz="4" w:space="0" w:color="auto"/>
            </w:tcBorders>
            <w:shd w:val="clear" w:color="auto" w:fill="auto"/>
          </w:tcPr>
          <w:p w:rsidR="00D35EB5" w:rsidRPr="007131B8" w:rsidRDefault="00D35EB5" w:rsidP="00376A59">
            <w:pPr>
              <w:rPr>
                <w:sz w:val="24"/>
                <w:szCs w:val="24"/>
              </w:rPr>
            </w:pPr>
            <w:r w:rsidRPr="007131B8">
              <w:rPr>
                <w:b/>
                <w:sz w:val="24"/>
                <w:szCs w:val="24"/>
              </w:rPr>
              <w:t>Budget Narrative:</w:t>
            </w:r>
            <w:r w:rsidRPr="007131B8">
              <w:rPr>
                <w:sz w:val="24"/>
                <w:szCs w:val="24"/>
              </w:rPr>
              <w:t xml:space="preserve"> clearly details how the applicant arrived at and calculated the budget amounts, including match if applicable.  </w:t>
            </w:r>
          </w:p>
        </w:tc>
        <w:tc>
          <w:tcPr>
            <w:tcW w:w="1269" w:type="dxa"/>
            <w:shd w:val="clear" w:color="auto" w:fill="auto"/>
            <w:vAlign w:val="center"/>
          </w:tcPr>
          <w:p w:rsidR="00D35EB5" w:rsidRPr="007131B8" w:rsidRDefault="00D35EB5" w:rsidP="00376A59">
            <w:pPr>
              <w:jc w:val="center"/>
              <w:rPr>
                <w:sz w:val="24"/>
                <w:szCs w:val="24"/>
              </w:rPr>
            </w:pPr>
            <w:r w:rsidRPr="007131B8">
              <w:rPr>
                <w:sz w:val="24"/>
                <w:szCs w:val="24"/>
              </w:rPr>
              <w:t>10</w:t>
            </w:r>
          </w:p>
        </w:tc>
        <w:tc>
          <w:tcPr>
            <w:tcW w:w="1269" w:type="dxa"/>
            <w:shd w:val="clear" w:color="auto" w:fill="auto"/>
          </w:tcPr>
          <w:p w:rsidR="00D35EB5" w:rsidRPr="007131B8" w:rsidRDefault="00D35EB5" w:rsidP="00376A59">
            <w:pPr>
              <w:rPr>
                <w:sz w:val="24"/>
                <w:szCs w:val="24"/>
              </w:rPr>
            </w:pPr>
          </w:p>
        </w:tc>
      </w:tr>
      <w:tr w:rsidR="00D35EB5" w:rsidRPr="007131B8" w:rsidTr="00376A59">
        <w:tc>
          <w:tcPr>
            <w:tcW w:w="7038" w:type="dxa"/>
            <w:shd w:val="clear" w:color="auto" w:fill="BFBFBF"/>
          </w:tcPr>
          <w:p w:rsidR="00D35EB5" w:rsidRPr="007131B8" w:rsidRDefault="00D35EB5" w:rsidP="00376A59">
            <w:pPr>
              <w:jc w:val="right"/>
              <w:rPr>
                <w:b/>
                <w:sz w:val="24"/>
                <w:szCs w:val="24"/>
              </w:rPr>
            </w:pPr>
            <w:r w:rsidRPr="007131B8">
              <w:rPr>
                <w:b/>
                <w:sz w:val="24"/>
                <w:szCs w:val="24"/>
              </w:rPr>
              <w:t xml:space="preserve">Total Score (out of possible 100) </w:t>
            </w:r>
          </w:p>
        </w:tc>
        <w:tc>
          <w:tcPr>
            <w:tcW w:w="1269" w:type="dxa"/>
            <w:shd w:val="clear" w:color="auto" w:fill="auto"/>
          </w:tcPr>
          <w:p w:rsidR="00D35EB5" w:rsidRPr="007131B8" w:rsidRDefault="00D35EB5" w:rsidP="00376A59">
            <w:pPr>
              <w:rPr>
                <w:sz w:val="24"/>
                <w:szCs w:val="24"/>
              </w:rPr>
            </w:pPr>
          </w:p>
        </w:tc>
        <w:tc>
          <w:tcPr>
            <w:tcW w:w="1269" w:type="dxa"/>
            <w:shd w:val="clear" w:color="auto" w:fill="auto"/>
          </w:tcPr>
          <w:p w:rsidR="00D35EB5" w:rsidRPr="007131B8" w:rsidRDefault="00D35EB5" w:rsidP="00376A59">
            <w:pPr>
              <w:rPr>
                <w:sz w:val="24"/>
                <w:szCs w:val="24"/>
              </w:rPr>
            </w:pPr>
          </w:p>
        </w:tc>
      </w:tr>
    </w:tbl>
    <w:p w:rsidR="00D35EB5" w:rsidRPr="007131B8" w:rsidRDefault="00D35EB5" w:rsidP="00D35EB5">
      <w:pPr>
        <w:rPr>
          <w:sz w:val="24"/>
          <w:szCs w:val="24"/>
        </w:rPr>
      </w:pPr>
      <w:r w:rsidRPr="007131B8">
        <w:rPr>
          <w:sz w:val="24"/>
          <w:szCs w:val="24"/>
        </w:rPr>
        <w:br w:type="page"/>
      </w:r>
    </w:p>
    <w:bookmarkEnd w:id="4"/>
    <w:bookmarkEnd w:id="5"/>
    <w:p w:rsidR="00970CDF" w:rsidRPr="007131B8" w:rsidRDefault="004A6AEF" w:rsidP="0026597A">
      <w:pPr>
        <w:keepLines/>
        <w:widowControl/>
        <w:tabs>
          <w:tab w:val="center" w:pos="4680"/>
        </w:tabs>
        <w:jc w:val="center"/>
      </w:pPr>
      <w:r w:rsidRPr="007131B8">
        <w:lastRenderedPageBreak/>
        <w:t xml:space="preserve">Appendix B </w:t>
      </w:r>
    </w:p>
    <w:p w:rsidR="00BE529E" w:rsidRPr="007131B8" w:rsidRDefault="00BE529E" w:rsidP="00BE529E">
      <w:pPr>
        <w:jc w:val="center"/>
        <w:rPr>
          <w:b/>
          <w:sz w:val="24"/>
        </w:rPr>
      </w:pPr>
      <w:r w:rsidRPr="007131B8">
        <w:rPr>
          <w:b/>
          <w:sz w:val="24"/>
        </w:rPr>
        <w:t>PART I: DESCRIPTION OF PARTNERSHIP</w:t>
      </w:r>
    </w:p>
    <w:p w:rsidR="00BE529E" w:rsidRPr="007131B8" w:rsidRDefault="00BE529E" w:rsidP="00BE529E">
      <w:pPr>
        <w:rPr>
          <w:sz w:val="24"/>
        </w:rPr>
      </w:pPr>
    </w:p>
    <w:p w:rsidR="00BE529E" w:rsidRPr="007131B8" w:rsidRDefault="00BE529E" w:rsidP="00BE529E">
      <w:pPr>
        <w:rPr>
          <w:b/>
          <w:sz w:val="24"/>
          <w:szCs w:val="24"/>
          <w:u w:val="single"/>
        </w:rPr>
      </w:pPr>
      <w:r w:rsidRPr="007131B8">
        <w:rPr>
          <w:b/>
          <w:sz w:val="24"/>
          <w:szCs w:val="24"/>
          <w:u w:val="single"/>
        </w:rPr>
        <w:t>Program Funded Staff</w:t>
      </w:r>
    </w:p>
    <w:p w:rsidR="00BE529E" w:rsidRPr="007131B8" w:rsidRDefault="00BE529E" w:rsidP="00BE529E">
      <w:pPr>
        <w:rPr>
          <w:b/>
          <w:sz w:val="24"/>
          <w:szCs w:val="24"/>
          <w:u w:val="single"/>
        </w:rPr>
      </w:pPr>
    </w:p>
    <w:p w:rsidR="00BE529E" w:rsidRPr="007131B8" w:rsidRDefault="00BE529E" w:rsidP="00BE529E">
      <w:pPr>
        <w:rPr>
          <w:b/>
          <w:sz w:val="24"/>
          <w:szCs w:val="24"/>
          <w:u w:val="single"/>
        </w:rPr>
      </w:pPr>
      <w:r w:rsidRPr="007131B8">
        <w:rPr>
          <w:sz w:val="24"/>
          <w:szCs w:val="24"/>
        </w:rPr>
        <w:t xml:space="preserve">Report the total number of full-time equivalent (FTE) </w:t>
      </w:r>
      <w:r w:rsidRPr="007131B8">
        <w:rPr>
          <w:b/>
          <w:sz w:val="24"/>
          <w:szCs w:val="24"/>
          <w:u w:val="single"/>
        </w:rPr>
        <w:t>staff funded by this program</w:t>
      </w:r>
      <w:r w:rsidRPr="007131B8">
        <w:rPr>
          <w:sz w:val="24"/>
          <w:szCs w:val="24"/>
        </w:rPr>
        <w:t xml:space="preserve"> during the proposed grant period. Report staff by the function(s) performed, not by title or location. Include employees who are part-time and/or only partially funded with these funds as well as consultants/contractors. Include employees who are funded with any required grant match. </w:t>
      </w:r>
      <w:r w:rsidRPr="007131B8">
        <w:rPr>
          <w:b/>
          <w:sz w:val="24"/>
          <w:szCs w:val="24"/>
          <w:u w:val="single"/>
        </w:rPr>
        <w:t xml:space="preserve">All activities provided by any position indicated below must be fully explained in both the logic model, which is part of this document, as well as the Budget Narrative. </w:t>
      </w:r>
    </w:p>
    <w:p w:rsidR="00BE529E" w:rsidRPr="007131B8" w:rsidRDefault="00BE529E" w:rsidP="00BE529E">
      <w:pPr>
        <w:rPr>
          <w:sz w:val="24"/>
          <w:szCs w:val="24"/>
        </w:rPr>
      </w:pPr>
    </w:p>
    <w:p w:rsidR="00A847F4" w:rsidRPr="007131B8" w:rsidRDefault="00BE529E" w:rsidP="00BE529E">
      <w:pPr>
        <w:rPr>
          <w:sz w:val="24"/>
        </w:rPr>
      </w:pPr>
      <w:r w:rsidRPr="007131B8">
        <w:rPr>
          <w:sz w:val="24"/>
          <w:szCs w:val="24"/>
        </w:rPr>
        <w:t xml:space="preserve">FTE is calculated by the number of total hours funded in a week divided by the average work week for your organization. </w:t>
      </w:r>
      <w:r w:rsidR="00A847F4" w:rsidRPr="007131B8">
        <w:rPr>
          <w:sz w:val="24"/>
        </w:rPr>
        <w:t>Please provide a description of your Multi-disciplinary Team (MDT), include a detailed.</w:t>
      </w:r>
    </w:p>
    <w:p w:rsidR="00CB7EC0" w:rsidRPr="007131B8" w:rsidRDefault="00CB7EC0" w:rsidP="00BE529E">
      <w:pPr>
        <w:rPr>
          <w:b/>
          <w:sz w:val="24"/>
          <w:u w:val="single"/>
        </w:rPr>
      </w:pPr>
    </w:p>
    <w:p w:rsidR="00A847F4" w:rsidRPr="007131B8" w:rsidRDefault="00A847F4" w:rsidP="00BE529E">
      <w:pPr>
        <w:rPr>
          <w:b/>
          <w:sz w:val="24"/>
          <w:szCs w:val="24"/>
          <w:u w:val="single"/>
        </w:rPr>
      </w:pPr>
      <w:r w:rsidRPr="007131B8">
        <w:rPr>
          <w:b/>
          <w:sz w:val="24"/>
          <w:u w:val="single"/>
        </w:rPr>
        <w:t>Partnership Elements</w:t>
      </w:r>
    </w:p>
    <w:tbl>
      <w:tblPr>
        <w:tblpPr w:leftFromText="180" w:rightFromText="180" w:vertAnchor="text" w:horzAnchor="margin" w:tblpX="-702" w:tblpY="593"/>
        <w:tblW w:w="11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6"/>
        <w:gridCol w:w="1100"/>
        <w:gridCol w:w="2474"/>
      </w:tblGrid>
      <w:tr w:rsidR="00BE529E" w:rsidRPr="007131B8" w:rsidTr="009D519D">
        <w:tc>
          <w:tcPr>
            <w:tcW w:w="8216" w:type="dxa"/>
            <w:shd w:val="clear" w:color="auto" w:fill="D9D9D9"/>
            <w:vAlign w:val="center"/>
          </w:tcPr>
          <w:p w:rsidR="00BE529E" w:rsidRPr="007131B8" w:rsidRDefault="00BE529E" w:rsidP="0029045D">
            <w:pPr>
              <w:tabs>
                <w:tab w:val="left" w:pos="-1440"/>
              </w:tabs>
              <w:jc w:val="center"/>
              <w:rPr>
                <w:sz w:val="24"/>
              </w:rPr>
            </w:pPr>
            <w:r w:rsidRPr="007131B8">
              <w:rPr>
                <w:sz w:val="24"/>
              </w:rPr>
              <w:t>STAFF</w:t>
            </w:r>
          </w:p>
        </w:tc>
        <w:tc>
          <w:tcPr>
            <w:tcW w:w="1100" w:type="dxa"/>
            <w:shd w:val="clear" w:color="auto" w:fill="D9D9D9"/>
            <w:vAlign w:val="center"/>
          </w:tcPr>
          <w:p w:rsidR="00BE529E" w:rsidRPr="007131B8" w:rsidRDefault="00BE529E" w:rsidP="0029045D">
            <w:pPr>
              <w:tabs>
                <w:tab w:val="left" w:pos="-1440"/>
              </w:tabs>
              <w:jc w:val="center"/>
              <w:rPr>
                <w:sz w:val="24"/>
              </w:rPr>
            </w:pPr>
            <w:r w:rsidRPr="007131B8">
              <w:rPr>
                <w:sz w:val="24"/>
              </w:rPr>
              <w:t># of positions</w:t>
            </w:r>
          </w:p>
        </w:tc>
        <w:tc>
          <w:tcPr>
            <w:tcW w:w="2474" w:type="dxa"/>
            <w:tcBorders>
              <w:bottom w:val="single" w:sz="4" w:space="0" w:color="auto"/>
            </w:tcBorders>
            <w:shd w:val="clear" w:color="auto" w:fill="D9D9D9"/>
            <w:vAlign w:val="center"/>
          </w:tcPr>
          <w:p w:rsidR="00BE529E" w:rsidRPr="007131B8" w:rsidRDefault="00BE529E" w:rsidP="0029045D">
            <w:pPr>
              <w:tabs>
                <w:tab w:val="left" w:pos="-1440"/>
              </w:tabs>
              <w:jc w:val="center"/>
              <w:rPr>
                <w:sz w:val="24"/>
              </w:rPr>
            </w:pPr>
            <w:r w:rsidRPr="007131B8">
              <w:rPr>
                <w:sz w:val="24"/>
              </w:rPr>
              <w:t>Total FTE</w:t>
            </w:r>
          </w:p>
        </w:tc>
      </w:tr>
      <w:tr w:rsidR="00BE529E" w:rsidRPr="007131B8" w:rsidTr="0029045D">
        <w:tc>
          <w:tcPr>
            <w:tcW w:w="8216" w:type="dxa"/>
          </w:tcPr>
          <w:p w:rsidR="00BE529E" w:rsidRPr="007131B8" w:rsidRDefault="00BE529E" w:rsidP="0029045D">
            <w:pPr>
              <w:tabs>
                <w:tab w:val="left" w:pos="-1440"/>
              </w:tabs>
              <w:rPr>
                <w:sz w:val="24"/>
                <w:szCs w:val="24"/>
              </w:rPr>
            </w:pPr>
            <w:r w:rsidRPr="007131B8">
              <w:rPr>
                <w:sz w:val="24"/>
                <w:szCs w:val="24"/>
              </w:rPr>
              <w:t xml:space="preserve">Administrator (fiscal manager, executive director)           </w:t>
            </w:r>
          </w:p>
        </w:tc>
        <w:tc>
          <w:tcPr>
            <w:tcW w:w="1100" w:type="dxa"/>
          </w:tcPr>
          <w:p w:rsidR="00BE529E" w:rsidRPr="007131B8" w:rsidRDefault="009D519D" w:rsidP="0029045D">
            <w:pPr>
              <w:tabs>
                <w:tab w:val="left" w:pos="-1440"/>
              </w:tabs>
              <w:jc w:val="center"/>
              <w:rPr>
                <w:sz w:val="24"/>
                <w:bdr w:val="single" w:sz="4" w:space="0" w:color="auto"/>
              </w:rPr>
            </w:pPr>
            <w:r w:rsidRPr="009D519D">
              <w:rPr>
                <w:sz w:val="24"/>
                <w:szCs w:val="24"/>
                <w:highlight w:val="lightGray"/>
              </w:rPr>
              <w:fldChar w:fldCharType="begin">
                <w:ffData>
                  <w:name w:val="Text37"/>
                  <w:enabled/>
                  <w:calcOnExit w:val="0"/>
                  <w:textInput/>
                </w:ffData>
              </w:fldChar>
            </w:r>
            <w:r w:rsidRPr="009D519D">
              <w:rPr>
                <w:sz w:val="24"/>
                <w:szCs w:val="24"/>
                <w:highlight w:val="lightGray"/>
              </w:rPr>
              <w:instrText xml:space="preserve"> FORMTEXT </w:instrText>
            </w:r>
            <w:r w:rsidRPr="009D519D">
              <w:rPr>
                <w:sz w:val="24"/>
                <w:szCs w:val="24"/>
                <w:highlight w:val="lightGray"/>
              </w:rPr>
            </w:r>
            <w:r w:rsidRPr="009D519D">
              <w:rPr>
                <w:sz w:val="24"/>
                <w:szCs w:val="24"/>
                <w:highlight w:val="lightGray"/>
              </w:rPr>
              <w:fldChar w:fldCharType="separate"/>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sz w:val="24"/>
                <w:szCs w:val="24"/>
                <w:highlight w:val="lightGray"/>
              </w:rPr>
              <w:fldChar w:fldCharType="end"/>
            </w:r>
          </w:p>
        </w:tc>
        <w:tc>
          <w:tcPr>
            <w:tcW w:w="2474" w:type="dxa"/>
          </w:tcPr>
          <w:p w:rsidR="00BE529E" w:rsidRPr="007131B8" w:rsidRDefault="00BE529E" w:rsidP="0029045D">
            <w:pPr>
              <w:tabs>
                <w:tab w:val="left" w:pos="-1440"/>
              </w:tabs>
              <w:jc w:val="center"/>
              <w:rPr>
                <w:sz w:val="24"/>
                <w:bdr w:val="single" w:sz="4" w:space="0" w:color="auto"/>
              </w:rPr>
            </w:pPr>
            <w:r w:rsidRPr="009D519D">
              <w:rPr>
                <w:sz w:val="24"/>
                <w:szCs w:val="24"/>
                <w:highlight w:val="lightGray"/>
              </w:rPr>
              <w:fldChar w:fldCharType="begin">
                <w:ffData>
                  <w:name w:val="Text37"/>
                  <w:enabled/>
                  <w:calcOnExit w:val="0"/>
                  <w:textInput/>
                </w:ffData>
              </w:fldChar>
            </w:r>
            <w:r w:rsidRPr="009D519D">
              <w:rPr>
                <w:sz w:val="24"/>
                <w:szCs w:val="24"/>
                <w:highlight w:val="lightGray"/>
              </w:rPr>
              <w:instrText xml:space="preserve"> FORMTEXT </w:instrText>
            </w:r>
            <w:r w:rsidRPr="009D519D">
              <w:rPr>
                <w:sz w:val="24"/>
                <w:szCs w:val="24"/>
                <w:highlight w:val="lightGray"/>
              </w:rPr>
            </w:r>
            <w:r w:rsidRPr="009D519D">
              <w:rPr>
                <w:sz w:val="24"/>
                <w:szCs w:val="24"/>
                <w:highlight w:val="lightGray"/>
              </w:rPr>
              <w:fldChar w:fldCharType="separate"/>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sz w:val="24"/>
                <w:szCs w:val="24"/>
                <w:highlight w:val="lightGray"/>
              </w:rPr>
              <w:fldChar w:fldCharType="end"/>
            </w:r>
          </w:p>
        </w:tc>
      </w:tr>
      <w:tr w:rsidR="00BE529E" w:rsidRPr="007131B8" w:rsidTr="0029045D">
        <w:tc>
          <w:tcPr>
            <w:tcW w:w="8216" w:type="dxa"/>
          </w:tcPr>
          <w:p w:rsidR="00BE529E" w:rsidRPr="007131B8" w:rsidRDefault="00BE529E" w:rsidP="0029045D">
            <w:pPr>
              <w:tabs>
                <w:tab w:val="left" w:pos="-1440"/>
              </w:tabs>
              <w:rPr>
                <w:sz w:val="24"/>
                <w:szCs w:val="24"/>
              </w:rPr>
            </w:pPr>
            <w:r w:rsidRPr="007131B8">
              <w:rPr>
                <w:sz w:val="24"/>
                <w:szCs w:val="24"/>
              </w:rPr>
              <w:t>Attorney (</w:t>
            </w:r>
            <w:r w:rsidRPr="007131B8">
              <w:rPr>
                <w:b/>
                <w:sz w:val="24"/>
                <w:szCs w:val="24"/>
                <w:u w:val="single"/>
              </w:rPr>
              <w:t>does not include prosecutor</w:t>
            </w:r>
            <w:r w:rsidRPr="007131B8">
              <w:rPr>
                <w:sz w:val="24"/>
                <w:szCs w:val="24"/>
              </w:rPr>
              <w:t xml:space="preserve">)                                                                                </w:t>
            </w:r>
          </w:p>
        </w:tc>
        <w:tc>
          <w:tcPr>
            <w:tcW w:w="1100" w:type="dxa"/>
          </w:tcPr>
          <w:p w:rsidR="00BE529E" w:rsidRPr="007131B8" w:rsidRDefault="009D519D" w:rsidP="0029045D">
            <w:pPr>
              <w:tabs>
                <w:tab w:val="left" w:pos="-1440"/>
              </w:tabs>
              <w:jc w:val="center"/>
              <w:rPr>
                <w:sz w:val="24"/>
                <w:bdr w:val="single" w:sz="4" w:space="0" w:color="auto"/>
              </w:rPr>
            </w:pPr>
            <w:r w:rsidRPr="009D519D">
              <w:rPr>
                <w:sz w:val="24"/>
                <w:szCs w:val="24"/>
                <w:highlight w:val="lightGray"/>
              </w:rPr>
              <w:fldChar w:fldCharType="begin">
                <w:ffData>
                  <w:name w:val="Text37"/>
                  <w:enabled/>
                  <w:calcOnExit w:val="0"/>
                  <w:textInput/>
                </w:ffData>
              </w:fldChar>
            </w:r>
            <w:r w:rsidRPr="009D519D">
              <w:rPr>
                <w:sz w:val="24"/>
                <w:szCs w:val="24"/>
                <w:highlight w:val="lightGray"/>
              </w:rPr>
              <w:instrText xml:space="preserve"> FORMTEXT </w:instrText>
            </w:r>
            <w:r w:rsidRPr="009D519D">
              <w:rPr>
                <w:sz w:val="24"/>
                <w:szCs w:val="24"/>
                <w:highlight w:val="lightGray"/>
              </w:rPr>
            </w:r>
            <w:r w:rsidRPr="009D519D">
              <w:rPr>
                <w:sz w:val="24"/>
                <w:szCs w:val="24"/>
                <w:highlight w:val="lightGray"/>
              </w:rPr>
              <w:fldChar w:fldCharType="separate"/>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sz w:val="24"/>
                <w:szCs w:val="24"/>
                <w:highlight w:val="lightGray"/>
              </w:rPr>
              <w:fldChar w:fldCharType="end"/>
            </w:r>
          </w:p>
        </w:tc>
        <w:tc>
          <w:tcPr>
            <w:tcW w:w="2474" w:type="dxa"/>
          </w:tcPr>
          <w:p w:rsidR="00BE529E" w:rsidRPr="007131B8" w:rsidRDefault="009D519D" w:rsidP="0029045D">
            <w:pPr>
              <w:tabs>
                <w:tab w:val="left" w:pos="-1440"/>
              </w:tabs>
              <w:jc w:val="center"/>
              <w:rPr>
                <w:sz w:val="24"/>
                <w:bdr w:val="single" w:sz="4" w:space="0" w:color="auto"/>
              </w:rPr>
            </w:pPr>
            <w:r w:rsidRPr="009D519D">
              <w:rPr>
                <w:sz w:val="24"/>
                <w:szCs w:val="24"/>
                <w:highlight w:val="lightGray"/>
              </w:rPr>
              <w:fldChar w:fldCharType="begin">
                <w:ffData>
                  <w:name w:val="Text37"/>
                  <w:enabled/>
                  <w:calcOnExit w:val="0"/>
                  <w:textInput/>
                </w:ffData>
              </w:fldChar>
            </w:r>
            <w:r w:rsidRPr="009D519D">
              <w:rPr>
                <w:sz w:val="24"/>
                <w:szCs w:val="24"/>
                <w:highlight w:val="lightGray"/>
              </w:rPr>
              <w:instrText xml:space="preserve"> FORMTEXT </w:instrText>
            </w:r>
            <w:r w:rsidRPr="009D519D">
              <w:rPr>
                <w:sz w:val="24"/>
                <w:szCs w:val="24"/>
                <w:highlight w:val="lightGray"/>
              </w:rPr>
            </w:r>
            <w:r w:rsidRPr="009D519D">
              <w:rPr>
                <w:sz w:val="24"/>
                <w:szCs w:val="24"/>
                <w:highlight w:val="lightGray"/>
              </w:rPr>
              <w:fldChar w:fldCharType="separate"/>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sz w:val="24"/>
                <w:szCs w:val="24"/>
                <w:highlight w:val="lightGray"/>
              </w:rPr>
              <w:fldChar w:fldCharType="end"/>
            </w:r>
          </w:p>
        </w:tc>
      </w:tr>
      <w:tr w:rsidR="00BE529E" w:rsidRPr="007131B8" w:rsidTr="0029045D">
        <w:tc>
          <w:tcPr>
            <w:tcW w:w="8216" w:type="dxa"/>
          </w:tcPr>
          <w:p w:rsidR="00BE529E" w:rsidRPr="007131B8" w:rsidRDefault="00BE529E" w:rsidP="0029045D">
            <w:pPr>
              <w:tabs>
                <w:tab w:val="left" w:pos="-1440"/>
              </w:tabs>
              <w:rPr>
                <w:sz w:val="24"/>
                <w:szCs w:val="24"/>
              </w:rPr>
            </w:pPr>
            <w:r w:rsidRPr="007131B8">
              <w:rPr>
                <w:sz w:val="24"/>
                <w:szCs w:val="24"/>
              </w:rPr>
              <w:t xml:space="preserve">Counselor    </w:t>
            </w:r>
          </w:p>
        </w:tc>
        <w:tc>
          <w:tcPr>
            <w:tcW w:w="1100" w:type="dxa"/>
          </w:tcPr>
          <w:p w:rsidR="00BE529E" w:rsidRPr="007131B8" w:rsidRDefault="009D519D" w:rsidP="0029045D">
            <w:pPr>
              <w:tabs>
                <w:tab w:val="left" w:pos="-1440"/>
              </w:tabs>
              <w:jc w:val="center"/>
              <w:rPr>
                <w:sz w:val="24"/>
                <w:bdr w:val="single" w:sz="4" w:space="0" w:color="auto"/>
              </w:rPr>
            </w:pPr>
            <w:r w:rsidRPr="009D519D">
              <w:rPr>
                <w:sz w:val="24"/>
                <w:szCs w:val="24"/>
                <w:highlight w:val="lightGray"/>
              </w:rPr>
              <w:fldChar w:fldCharType="begin">
                <w:ffData>
                  <w:name w:val="Text37"/>
                  <w:enabled/>
                  <w:calcOnExit w:val="0"/>
                  <w:textInput/>
                </w:ffData>
              </w:fldChar>
            </w:r>
            <w:r w:rsidRPr="009D519D">
              <w:rPr>
                <w:sz w:val="24"/>
                <w:szCs w:val="24"/>
                <w:highlight w:val="lightGray"/>
              </w:rPr>
              <w:instrText xml:space="preserve"> FORMTEXT </w:instrText>
            </w:r>
            <w:r w:rsidRPr="009D519D">
              <w:rPr>
                <w:sz w:val="24"/>
                <w:szCs w:val="24"/>
                <w:highlight w:val="lightGray"/>
              </w:rPr>
            </w:r>
            <w:r w:rsidRPr="009D519D">
              <w:rPr>
                <w:sz w:val="24"/>
                <w:szCs w:val="24"/>
                <w:highlight w:val="lightGray"/>
              </w:rPr>
              <w:fldChar w:fldCharType="separate"/>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sz w:val="24"/>
                <w:szCs w:val="24"/>
                <w:highlight w:val="lightGray"/>
              </w:rPr>
              <w:fldChar w:fldCharType="end"/>
            </w:r>
          </w:p>
        </w:tc>
        <w:tc>
          <w:tcPr>
            <w:tcW w:w="2474" w:type="dxa"/>
          </w:tcPr>
          <w:p w:rsidR="00BE529E" w:rsidRPr="007131B8" w:rsidRDefault="009D519D" w:rsidP="0029045D">
            <w:pPr>
              <w:tabs>
                <w:tab w:val="left" w:pos="-1440"/>
              </w:tabs>
              <w:jc w:val="center"/>
              <w:rPr>
                <w:sz w:val="24"/>
                <w:bdr w:val="single" w:sz="4" w:space="0" w:color="auto"/>
              </w:rPr>
            </w:pPr>
            <w:r w:rsidRPr="009D519D">
              <w:rPr>
                <w:sz w:val="24"/>
                <w:szCs w:val="24"/>
                <w:highlight w:val="lightGray"/>
              </w:rPr>
              <w:fldChar w:fldCharType="begin">
                <w:ffData>
                  <w:name w:val="Text37"/>
                  <w:enabled/>
                  <w:calcOnExit w:val="0"/>
                  <w:textInput/>
                </w:ffData>
              </w:fldChar>
            </w:r>
            <w:r w:rsidRPr="009D519D">
              <w:rPr>
                <w:sz w:val="24"/>
                <w:szCs w:val="24"/>
                <w:highlight w:val="lightGray"/>
              </w:rPr>
              <w:instrText xml:space="preserve"> FORMTEXT </w:instrText>
            </w:r>
            <w:r w:rsidRPr="009D519D">
              <w:rPr>
                <w:sz w:val="24"/>
                <w:szCs w:val="24"/>
                <w:highlight w:val="lightGray"/>
              </w:rPr>
            </w:r>
            <w:r w:rsidRPr="009D519D">
              <w:rPr>
                <w:sz w:val="24"/>
                <w:szCs w:val="24"/>
                <w:highlight w:val="lightGray"/>
              </w:rPr>
              <w:fldChar w:fldCharType="separate"/>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sz w:val="24"/>
                <w:szCs w:val="24"/>
                <w:highlight w:val="lightGray"/>
              </w:rPr>
              <w:fldChar w:fldCharType="end"/>
            </w:r>
          </w:p>
        </w:tc>
      </w:tr>
      <w:tr w:rsidR="00BE529E" w:rsidRPr="007131B8" w:rsidTr="0029045D">
        <w:tc>
          <w:tcPr>
            <w:tcW w:w="8216" w:type="dxa"/>
          </w:tcPr>
          <w:p w:rsidR="00BE529E" w:rsidRPr="007131B8" w:rsidRDefault="00BE529E" w:rsidP="0029045D">
            <w:pPr>
              <w:tabs>
                <w:tab w:val="left" w:pos="-1440"/>
              </w:tabs>
              <w:rPr>
                <w:sz w:val="24"/>
                <w:szCs w:val="24"/>
              </w:rPr>
            </w:pPr>
            <w:r w:rsidRPr="007131B8">
              <w:rPr>
                <w:sz w:val="24"/>
                <w:szCs w:val="24"/>
              </w:rPr>
              <w:t>Court personnel</w:t>
            </w:r>
          </w:p>
        </w:tc>
        <w:tc>
          <w:tcPr>
            <w:tcW w:w="1100" w:type="dxa"/>
          </w:tcPr>
          <w:p w:rsidR="00BE529E" w:rsidRPr="007131B8" w:rsidRDefault="009D519D" w:rsidP="0029045D">
            <w:pPr>
              <w:tabs>
                <w:tab w:val="left" w:pos="-1440"/>
              </w:tabs>
              <w:jc w:val="center"/>
              <w:rPr>
                <w:sz w:val="24"/>
                <w:bdr w:val="single" w:sz="4" w:space="0" w:color="auto"/>
              </w:rPr>
            </w:pPr>
            <w:r w:rsidRPr="009D519D">
              <w:rPr>
                <w:sz w:val="24"/>
                <w:szCs w:val="24"/>
                <w:highlight w:val="lightGray"/>
              </w:rPr>
              <w:fldChar w:fldCharType="begin">
                <w:ffData>
                  <w:name w:val="Text37"/>
                  <w:enabled/>
                  <w:calcOnExit w:val="0"/>
                  <w:textInput/>
                </w:ffData>
              </w:fldChar>
            </w:r>
            <w:r w:rsidRPr="009D519D">
              <w:rPr>
                <w:sz w:val="24"/>
                <w:szCs w:val="24"/>
                <w:highlight w:val="lightGray"/>
              </w:rPr>
              <w:instrText xml:space="preserve"> FORMTEXT </w:instrText>
            </w:r>
            <w:r w:rsidRPr="009D519D">
              <w:rPr>
                <w:sz w:val="24"/>
                <w:szCs w:val="24"/>
                <w:highlight w:val="lightGray"/>
              </w:rPr>
            </w:r>
            <w:r w:rsidRPr="009D519D">
              <w:rPr>
                <w:sz w:val="24"/>
                <w:szCs w:val="24"/>
                <w:highlight w:val="lightGray"/>
              </w:rPr>
              <w:fldChar w:fldCharType="separate"/>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sz w:val="24"/>
                <w:szCs w:val="24"/>
                <w:highlight w:val="lightGray"/>
              </w:rPr>
              <w:fldChar w:fldCharType="end"/>
            </w:r>
          </w:p>
        </w:tc>
        <w:tc>
          <w:tcPr>
            <w:tcW w:w="2474" w:type="dxa"/>
          </w:tcPr>
          <w:p w:rsidR="00BE529E" w:rsidRPr="007131B8" w:rsidRDefault="009D519D" w:rsidP="0029045D">
            <w:pPr>
              <w:tabs>
                <w:tab w:val="left" w:pos="-1440"/>
              </w:tabs>
              <w:jc w:val="center"/>
              <w:rPr>
                <w:sz w:val="24"/>
                <w:bdr w:val="single" w:sz="4" w:space="0" w:color="auto"/>
              </w:rPr>
            </w:pPr>
            <w:r w:rsidRPr="009D519D">
              <w:rPr>
                <w:sz w:val="24"/>
                <w:szCs w:val="24"/>
                <w:highlight w:val="lightGray"/>
              </w:rPr>
              <w:fldChar w:fldCharType="begin">
                <w:ffData>
                  <w:name w:val="Text37"/>
                  <w:enabled/>
                  <w:calcOnExit w:val="0"/>
                  <w:textInput/>
                </w:ffData>
              </w:fldChar>
            </w:r>
            <w:r w:rsidRPr="009D519D">
              <w:rPr>
                <w:sz w:val="24"/>
                <w:szCs w:val="24"/>
                <w:highlight w:val="lightGray"/>
              </w:rPr>
              <w:instrText xml:space="preserve"> FORMTEXT </w:instrText>
            </w:r>
            <w:r w:rsidRPr="009D519D">
              <w:rPr>
                <w:sz w:val="24"/>
                <w:szCs w:val="24"/>
                <w:highlight w:val="lightGray"/>
              </w:rPr>
            </w:r>
            <w:r w:rsidRPr="009D519D">
              <w:rPr>
                <w:sz w:val="24"/>
                <w:szCs w:val="24"/>
                <w:highlight w:val="lightGray"/>
              </w:rPr>
              <w:fldChar w:fldCharType="separate"/>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sz w:val="24"/>
                <w:szCs w:val="24"/>
                <w:highlight w:val="lightGray"/>
              </w:rPr>
              <w:fldChar w:fldCharType="end"/>
            </w:r>
          </w:p>
        </w:tc>
      </w:tr>
      <w:tr w:rsidR="00BE529E" w:rsidRPr="007131B8" w:rsidTr="0029045D">
        <w:tc>
          <w:tcPr>
            <w:tcW w:w="8216" w:type="dxa"/>
          </w:tcPr>
          <w:p w:rsidR="00BE529E" w:rsidRPr="007131B8" w:rsidRDefault="00BE529E" w:rsidP="0029045D">
            <w:pPr>
              <w:tabs>
                <w:tab w:val="left" w:pos="-1440"/>
              </w:tabs>
              <w:rPr>
                <w:sz w:val="24"/>
                <w:szCs w:val="24"/>
              </w:rPr>
            </w:pPr>
            <w:r w:rsidRPr="007131B8">
              <w:rPr>
                <w:sz w:val="24"/>
                <w:szCs w:val="24"/>
              </w:rPr>
              <w:t>Information technology staff</w:t>
            </w:r>
          </w:p>
        </w:tc>
        <w:tc>
          <w:tcPr>
            <w:tcW w:w="1100" w:type="dxa"/>
          </w:tcPr>
          <w:p w:rsidR="00BE529E" w:rsidRPr="007131B8" w:rsidRDefault="009D519D" w:rsidP="0029045D">
            <w:pPr>
              <w:tabs>
                <w:tab w:val="left" w:pos="-1440"/>
              </w:tabs>
              <w:jc w:val="center"/>
              <w:rPr>
                <w:sz w:val="24"/>
                <w:bdr w:val="single" w:sz="4" w:space="0" w:color="auto"/>
              </w:rPr>
            </w:pPr>
            <w:r w:rsidRPr="009D519D">
              <w:rPr>
                <w:sz w:val="24"/>
                <w:szCs w:val="24"/>
                <w:highlight w:val="lightGray"/>
              </w:rPr>
              <w:fldChar w:fldCharType="begin">
                <w:ffData>
                  <w:name w:val="Text37"/>
                  <w:enabled/>
                  <w:calcOnExit w:val="0"/>
                  <w:textInput/>
                </w:ffData>
              </w:fldChar>
            </w:r>
            <w:r w:rsidRPr="009D519D">
              <w:rPr>
                <w:sz w:val="24"/>
                <w:szCs w:val="24"/>
                <w:highlight w:val="lightGray"/>
              </w:rPr>
              <w:instrText xml:space="preserve"> FORMTEXT </w:instrText>
            </w:r>
            <w:r w:rsidRPr="009D519D">
              <w:rPr>
                <w:sz w:val="24"/>
                <w:szCs w:val="24"/>
                <w:highlight w:val="lightGray"/>
              </w:rPr>
            </w:r>
            <w:r w:rsidRPr="009D519D">
              <w:rPr>
                <w:sz w:val="24"/>
                <w:szCs w:val="24"/>
                <w:highlight w:val="lightGray"/>
              </w:rPr>
              <w:fldChar w:fldCharType="separate"/>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sz w:val="24"/>
                <w:szCs w:val="24"/>
                <w:highlight w:val="lightGray"/>
              </w:rPr>
              <w:fldChar w:fldCharType="end"/>
            </w:r>
          </w:p>
        </w:tc>
        <w:tc>
          <w:tcPr>
            <w:tcW w:w="2474" w:type="dxa"/>
          </w:tcPr>
          <w:p w:rsidR="00BE529E" w:rsidRPr="007131B8" w:rsidRDefault="009D519D" w:rsidP="0029045D">
            <w:pPr>
              <w:tabs>
                <w:tab w:val="left" w:pos="-1440"/>
              </w:tabs>
              <w:jc w:val="center"/>
              <w:rPr>
                <w:sz w:val="24"/>
                <w:bdr w:val="single" w:sz="4" w:space="0" w:color="auto"/>
              </w:rPr>
            </w:pPr>
            <w:r w:rsidRPr="009D519D">
              <w:rPr>
                <w:sz w:val="24"/>
                <w:szCs w:val="24"/>
                <w:highlight w:val="lightGray"/>
              </w:rPr>
              <w:fldChar w:fldCharType="begin">
                <w:ffData>
                  <w:name w:val="Text37"/>
                  <w:enabled/>
                  <w:calcOnExit w:val="0"/>
                  <w:textInput/>
                </w:ffData>
              </w:fldChar>
            </w:r>
            <w:r w:rsidRPr="009D519D">
              <w:rPr>
                <w:sz w:val="24"/>
                <w:szCs w:val="24"/>
                <w:highlight w:val="lightGray"/>
              </w:rPr>
              <w:instrText xml:space="preserve"> FORMTEXT </w:instrText>
            </w:r>
            <w:r w:rsidRPr="009D519D">
              <w:rPr>
                <w:sz w:val="24"/>
                <w:szCs w:val="24"/>
                <w:highlight w:val="lightGray"/>
              </w:rPr>
            </w:r>
            <w:r w:rsidRPr="009D519D">
              <w:rPr>
                <w:sz w:val="24"/>
                <w:szCs w:val="24"/>
                <w:highlight w:val="lightGray"/>
              </w:rPr>
              <w:fldChar w:fldCharType="separate"/>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sz w:val="24"/>
                <w:szCs w:val="24"/>
                <w:highlight w:val="lightGray"/>
              </w:rPr>
              <w:fldChar w:fldCharType="end"/>
            </w:r>
          </w:p>
        </w:tc>
      </w:tr>
      <w:tr w:rsidR="00BE529E" w:rsidRPr="007131B8" w:rsidTr="0029045D">
        <w:tc>
          <w:tcPr>
            <w:tcW w:w="8216" w:type="dxa"/>
          </w:tcPr>
          <w:p w:rsidR="00BE529E" w:rsidRPr="007131B8" w:rsidRDefault="00BE529E" w:rsidP="0029045D">
            <w:pPr>
              <w:tabs>
                <w:tab w:val="left" w:pos="-1440"/>
              </w:tabs>
              <w:rPr>
                <w:sz w:val="24"/>
                <w:szCs w:val="24"/>
              </w:rPr>
            </w:pPr>
            <w:r w:rsidRPr="007131B8">
              <w:rPr>
                <w:sz w:val="24"/>
                <w:szCs w:val="24"/>
              </w:rPr>
              <w:t xml:space="preserve">Investigator (prosecution-based) </w:t>
            </w:r>
          </w:p>
        </w:tc>
        <w:tc>
          <w:tcPr>
            <w:tcW w:w="1100" w:type="dxa"/>
          </w:tcPr>
          <w:p w:rsidR="00BE529E" w:rsidRPr="007131B8" w:rsidRDefault="009D519D" w:rsidP="0029045D">
            <w:pPr>
              <w:tabs>
                <w:tab w:val="left" w:pos="-1440"/>
              </w:tabs>
              <w:jc w:val="center"/>
              <w:rPr>
                <w:sz w:val="24"/>
                <w:bdr w:val="single" w:sz="4" w:space="0" w:color="auto"/>
              </w:rPr>
            </w:pPr>
            <w:r w:rsidRPr="009D519D">
              <w:rPr>
                <w:sz w:val="24"/>
                <w:szCs w:val="24"/>
                <w:highlight w:val="lightGray"/>
              </w:rPr>
              <w:fldChar w:fldCharType="begin">
                <w:ffData>
                  <w:name w:val="Text37"/>
                  <w:enabled/>
                  <w:calcOnExit w:val="0"/>
                  <w:textInput/>
                </w:ffData>
              </w:fldChar>
            </w:r>
            <w:r w:rsidRPr="009D519D">
              <w:rPr>
                <w:sz w:val="24"/>
                <w:szCs w:val="24"/>
                <w:highlight w:val="lightGray"/>
              </w:rPr>
              <w:instrText xml:space="preserve"> FORMTEXT </w:instrText>
            </w:r>
            <w:r w:rsidRPr="009D519D">
              <w:rPr>
                <w:sz w:val="24"/>
                <w:szCs w:val="24"/>
                <w:highlight w:val="lightGray"/>
              </w:rPr>
            </w:r>
            <w:r w:rsidRPr="009D519D">
              <w:rPr>
                <w:sz w:val="24"/>
                <w:szCs w:val="24"/>
                <w:highlight w:val="lightGray"/>
              </w:rPr>
              <w:fldChar w:fldCharType="separate"/>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sz w:val="24"/>
                <w:szCs w:val="24"/>
                <w:highlight w:val="lightGray"/>
              </w:rPr>
              <w:fldChar w:fldCharType="end"/>
            </w:r>
          </w:p>
        </w:tc>
        <w:tc>
          <w:tcPr>
            <w:tcW w:w="2474" w:type="dxa"/>
          </w:tcPr>
          <w:p w:rsidR="00BE529E" w:rsidRPr="007131B8" w:rsidRDefault="009D519D" w:rsidP="0029045D">
            <w:pPr>
              <w:tabs>
                <w:tab w:val="left" w:pos="-1440"/>
              </w:tabs>
              <w:jc w:val="center"/>
              <w:rPr>
                <w:sz w:val="24"/>
                <w:bdr w:val="single" w:sz="4" w:space="0" w:color="auto"/>
              </w:rPr>
            </w:pPr>
            <w:r w:rsidRPr="009D519D">
              <w:rPr>
                <w:sz w:val="24"/>
                <w:szCs w:val="24"/>
                <w:highlight w:val="lightGray"/>
              </w:rPr>
              <w:fldChar w:fldCharType="begin">
                <w:ffData>
                  <w:name w:val="Text37"/>
                  <w:enabled/>
                  <w:calcOnExit w:val="0"/>
                  <w:textInput/>
                </w:ffData>
              </w:fldChar>
            </w:r>
            <w:r w:rsidRPr="009D519D">
              <w:rPr>
                <w:sz w:val="24"/>
                <w:szCs w:val="24"/>
                <w:highlight w:val="lightGray"/>
              </w:rPr>
              <w:instrText xml:space="preserve"> FORMTEXT </w:instrText>
            </w:r>
            <w:r w:rsidRPr="009D519D">
              <w:rPr>
                <w:sz w:val="24"/>
                <w:szCs w:val="24"/>
                <w:highlight w:val="lightGray"/>
              </w:rPr>
            </w:r>
            <w:r w:rsidRPr="009D519D">
              <w:rPr>
                <w:sz w:val="24"/>
                <w:szCs w:val="24"/>
                <w:highlight w:val="lightGray"/>
              </w:rPr>
              <w:fldChar w:fldCharType="separate"/>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sz w:val="24"/>
                <w:szCs w:val="24"/>
                <w:highlight w:val="lightGray"/>
              </w:rPr>
              <w:fldChar w:fldCharType="end"/>
            </w:r>
          </w:p>
        </w:tc>
      </w:tr>
      <w:tr w:rsidR="00BE529E" w:rsidRPr="007131B8" w:rsidTr="0029045D">
        <w:tc>
          <w:tcPr>
            <w:tcW w:w="8216" w:type="dxa"/>
          </w:tcPr>
          <w:p w:rsidR="00BE529E" w:rsidRPr="007131B8" w:rsidRDefault="00BE529E" w:rsidP="0029045D">
            <w:pPr>
              <w:tabs>
                <w:tab w:val="left" w:pos="-1440"/>
              </w:tabs>
              <w:rPr>
                <w:sz w:val="24"/>
                <w:szCs w:val="24"/>
              </w:rPr>
            </w:pPr>
            <w:r w:rsidRPr="007131B8">
              <w:rPr>
                <w:sz w:val="24"/>
                <w:szCs w:val="24"/>
              </w:rPr>
              <w:t>Law enforcement officer</w:t>
            </w:r>
          </w:p>
        </w:tc>
        <w:tc>
          <w:tcPr>
            <w:tcW w:w="1100" w:type="dxa"/>
          </w:tcPr>
          <w:p w:rsidR="00BE529E" w:rsidRPr="007131B8" w:rsidRDefault="009D519D" w:rsidP="0029045D">
            <w:pPr>
              <w:tabs>
                <w:tab w:val="left" w:pos="-1440"/>
              </w:tabs>
              <w:jc w:val="center"/>
              <w:rPr>
                <w:sz w:val="24"/>
                <w:bdr w:val="single" w:sz="4" w:space="0" w:color="auto"/>
              </w:rPr>
            </w:pPr>
            <w:r w:rsidRPr="009D519D">
              <w:rPr>
                <w:sz w:val="24"/>
                <w:szCs w:val="24"/>
                <w:highlight w:val="lightGray"/>
              </w:rPr>
              <w:fldChar w:fldCharType="begin">
                <w:ffData>
                  <w:name w:val="Text37"/>
                  <w:enabled/>
                  <w:calcOnExit w:val="0"/>
                  <w:textInput/>
                </w:ffData>
              </w:fldChar>
            </w:r>
            <w:r w:rsidRPr="009D519D">
              <w:rPr>
                <w:sz w:val="24"/>
                <w:szCs w:val="24"/>
                <w:highlight w:val="lightGray"/>
              </w:rPr>
              <w:instrText xml:space="preserve"> FORMTEXT </w:instrText>
            </w:r>
            <w:r w:rsidRPr="009D519D">
              <w:rPr>
                <w:sz w:val="24"/>
                <w:szCs w:val="24"/>
                <w:highlight w:val="lightGray"/>
              </w:rPr>
            </w:r>
            <w:r w:rsidRPr="009D519D">
              <w:rPr>
                <w:sz w:val="24"/>
                <w:szCs w:val="24"/>
                <w:highlight w:val="lightGray"/>
              </w:rPr>
              <w:fldChar w:fldCharType="separate"/>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sz w:val="24"/>
                <w:szCs w:val="24"/>
                <w:highlight w:val="lightGray"/>
              </w:rPr>
              <w:fldChar w:fldCharType="end"/>
            </w:r>
          </w:p>
        </w:tc>
        <w:tc>
          <w:tcPr>
            <w:tcW w:w="2474" w:type="dxa"/>
          </w:tcPr>
          <w:p w:rsidR="00BE529E" w:rsidRPr="007131B8" w:rsidRDefault="009D519D" w:rsidP="0029045D">
            <w:pPr>
              <w:tabs>
                <w:tab w:val="left" w:pos="-1440"/>
              </w:tabs>
              <w:jc w:val="center"/>
              <w:rPr>
                <w:sz w:val="24"/>
                <w:bdr w:val="single" w:sz="4" w:space="0" w:color="auto"/>
              </w:rPr>
            </w:pPr>
            <w:r w:rsidRPr="009D519D">
              <w:rPr>
                <w:sz w:val="24"/>
                <w:szCs w:val="24"/>
                <w:highlight w:val="lightGray"/>
              </w:rPr>
              <w:fldChar w:fldCharType="begin">
                <w:ffData>
                  <w:name w:val="Text37"/>
                  <w:enabled/>
                  <w:calcOnExit w:val="0"/>
                  <w:textInput/>
                </w:ffData>
              </w:fldChar>
            </w:r>
            <w:r w:rsidRPr="009D519D">
              <w:rPr>
                <w:sz w:val="24"/>
                <w:szCs w:val="24"/>
                <w:highlight w:val="lightGray"/>
              </w:rPr>
              <w:instrText xml:space="preserve"> FORMTEXT </w:instrText>
            </w:r>
            <w:r w:rsidRPr="009D519D">
              <w:rPr>
                <w:sz w:val="24"/>
                <w:szCs w:val="24"/>
                <w:highlight w:val="lightGray"/>
              </w:rPr>
            </w:r>
            <w:r w:rsidRPr="009D519D">
              <w:rPr>
                <w:sz w:val="24"/>
                <w:szCs w:val="24"/>
                <w:highlight w:val="lightGray"/>
              </w:rPr>
              <w:fldChar w:fldCharType="separate"/>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sz w:val="24"/>
                <w:szCs w:val="24"/>
                <w:highlight w:val="lightGray"/>
              </w:rPr>
              <w:fldChar w:fldCharType="end"/>
            </w:r>
          </w:p>
        </w:tc>
      </w:tr>
      <w:tr w:rsidR="00BE529E" w:rsidRPr="007131B8" w:rsidTr="0029045D">
        <w:tc>
          <w:tcPr>
            <w:tcW w:w="8216" w:type="dxa"/>
          </w:tcPr>
          <w:p w:rsidR="00BE529E" w:rsidRPr="007131B8" w:rsidRDefault="00BE529E" w:rsidP="0029045D">
            <w:pPr>
              <w:tabs>
                <w:tab w:val="left" w:pos="-1440"/>
              </w:tabs>
              <w:rPr>
                <w:sz w:val="24"/>
                <w:szCs w:val="24"/>
              </w:rPr>
            </w:pPr>
            <w:r w:rsidRPr="007131B8">
              <w:rPr>
                <w:sz w:val="24"/>
                <w:szCs w:val="24"/>
              </w:rPr>
              <w:t>Legal advocate (</w:t>
            </w:r>
            <w:r w:rsidRPr="007131B8">
              <w:rPr>
                <w:b/>
                <w:sz w:val="24"/>
                <w:szCs w:val="24"/>
                <w:u w:val="single"/>
              </w:rPr>
              <w:t>does not include attorney or paralegal</w:t>
            </w:r>
            <w:r w:rsidRPr="007131B8">
              <w:rPr>
                <w:sz w:val="24"/>
                <w:szCs w:val="24"/>
              </w:rPr>
              <w:t>)</w:t>
            </w:r>
          </w:p>
        </w:tc>
        <w:tc>
          <w:tcPr>
            <w:tcW w:w="1100" w:type="dxa"/>
          </w:tcPr>
          <w:p w:rsidR="00BE529E" w:rsidRPr="007131B8" w:rsidRDefault="009D519D" w:rsidP="0029045D">
            <w:pPr>
              <w:tabs>
                <w:tab w:val="left" w:pos="-1440"/>
              </w:tabs>
              <w:jc w:val="center"/>
              <w:rPr>
                <w:sz w:val="24"/>
                <w:bdr w:val="single" w:sz="4" w:space="0" w:color="auto"/>
              </w:rPr>
            </w:pPr>
            <w:r w:rsidRPr="009D519D">
              <w:rPr>
                <w:sz w:val="24"/>
                <w:szCs w:val="24"/>
                <w:highlight w:val="lightGray"/>
              </w:rPr>
              <w:fldChar w:fldCharType="begin">
                <w:ffData>
                  <w:name w:val="Text37"/>
                  <w:enabled/>
                  <w:calcOnExit w:val="0"/>
                  <w:textInput/>
                </w:ffData>
              </w:fldChar>
            </w:r>
            <w:r w:rsidRPr="009D519D">
              <w:rPr>
                <w:sz w:val="24"/>
                <w:szCs w:val="24"/>
                <w:highlight w:val="lightGray"/>
              </w:rPr>
              <w:instrText xml:space="preserve"> FORMTEXT </w:instrText>
            </w:r>
            <w:r w:rsidRPr="009D519D">
              <w:rPr>
                <w:sz w:val="24"/>
                <w:szCs w:val="24"/>
                <w:highlight w:val="lightGray"/>
              </w:rPr>
            </w:r>
            <w:r w:rsidRPr="009D519D">
              <w:rPr>
                <w:sz w:val="24"/>
                <w:szCs w:val="24"/>
                <w:highlight w:val="lightGray"/>
              </w:rPr>
              <w:fldChar w:fldCharType="separate"/>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sz w:val="24"/>
                <w:szCs w:val="24"/>
                <w:highlight w:val="lightGray"/>
              </w:rPr>
              <w:fldChar w:fldCharType="end"/>
            </w:r>
          </w:p>
        </w:tc>
        <w:tc>
          <w:tcPr>
            <w:tcW w:w="2474" w:type="dxa"/>
          </w:tcPr>
          <w:p w:rsidR="00BE529E" w:rsidRPr="007131B8" w:rsidRDefault="009D519D" w:rsidP="0029045D">
            <w:pPr>
              <w:tabs>
                <w:tab w:val="left" w:pos="-1440"/>
              </w:tabs>
              <w:jc w:val="center"/>
              <w:rPr>
                <w:sz w:val="24"/>
                <w:bdr w:val="single" w:sz="4" w:space="0" w:color="auto"/>
              </w:rPr>
            </w:pPr>
            <w:r w:rsidRPr="009D519D">
              <w:rPr>
                <w:sz w:val="24"/>
                <w:szCs w:val="24"/>
                <w:highlight w:val="lightGray"/>
              </w:rPr>
              <w:fldChar w:fldCharType="begin">
                <w:ffData>
                  <w:name w:val="Text37"/>
                  <w:enabled/>
                  <w:calcOnExit w:val="0"/>
                  <w:textInput/>
                </w:ffData>
              </w:fldChar>
            </w:r>
            <w:r w:rsidRPr="009D519D">
              <w:rPr>
                <w:sz w:val="24"/>
                <w:szCs w:val="24"/>
                <w:highlight w:val="lightGray"/>
              </w:rPr>
              <w:instrText xml:space="preserve"> FORMTEXT </w:instrText>
            </w:r>
            <w:r w:rsidRPr="009D519D">
              <w:rPr>
                <w:sz w:val="24"/>
                <w:szCs w:val="24"/>
                <w:highlight w:val="lightGray"/>
              </w:rPr>
            </w:r>
            <w:r w:rsidRPr="009D519D">
              <w:rPr>
                <w:sz w:val="24"/>
                <w:szCs w:val="24"/>
                <w:highlight w:val="lightGray"/>
              </w:rPr>
              <w:fldChar w:fldCharType="separate"/>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sz w:val="24"/>
                <w:szCs w:val="24"/>
                <w:highlight w:val="lightGray"/>
              </w:rPr>
              <w:fldChar w:fldCharType="end"/>
            </w:r>
          </w:p>
        </w:tc>
      </w:tr>
      <w:tr w:rsidR="00BE529E" w:rsidRPr="007131B8" w:rsidTr="0029045D">
        <w:tc>
          <w:tcPr>
            <w:tcW w:w="8216" w:type="dxa"/>
          </w:tcPr>
          <w:p w:rsidR="00BE529E" w:rsidRPr="007131B8" w:rsidRDefault="00BE529E" w:rsidP="0029045D">
            <w:pPr>
              <w:tabs>
                <w:tab w:val="left" w:pos="-1440"/>
              </w:tabs>
              <w:rPr>
                <w:sz w:val="24"/>
                <w:szCs w:val="24"/>
              </w:rPr>
            </w:pPr>
            <w:r w:rsidRPr="007131B8">
              <w:rPr>
                <w:sz w:val="24"/>
                <w:szCs w:val="24"/>
              </w:rPr>
              <w:t>Paralegal</w:t>
            </w:r>
          </w:p>
        </w:tc>
        <w:tc>
          <w:tcPr>
            <w:tcW w:w="1100" w:type="dxa"/>
          </w:tcPr>
          <w:p w:rsidR="00BE529E" w:rsidRPr="007131B8" w:rsidRDefault="009D519D" w:rsidP="0029045D">
            <w:pPr>
              <w:tabs>
                <w:tab w:val="left" w:pos="-1440"/>
              </w:tabs>
              <w:jc w:val="center"/>
              <w:rPr>
                <w:sz w:val="24"/>
                <w:bdr w:val="single" w:sz="4" w:space="0" w:color="auto"/>
              </w:rPr>
            </w:pPr>
            <w:r w:rsidRPr="009D519D">
              <w:rPr>
                <w:sz w:val="24"/>
                <w:szCs w:val="24"/>
                <w:highlight w:val="lightGray"/>
              </w:rPr>
              <w:fldChar w:fldCharType="begin">
                <w:ffData>
                  <w:name w:val="Text37"/>
                  <w:enabled/>
                  <w:calcOnExit w:val="0"/>
                  <w:textInput/>
                </w:ffData>
              </w:fldChar>
            </w:r>
            <w:r w:rsidRPr="009D519D">
              <w:rPr>
                <w:sz w:val="24"/>
                <w:szCs w:val="24"/>
                <w:highlight w:val="lightGray"/>
              </w:rPr>
              <w:instrText xml:space="preserve"> FORMTEXT </w:instrText>
            </w:r>
            <w:r w:rsidRPr="009D519D">
              <w:rPr>
                <w:sz w:val="24"/>
                <w:szCs w:val="24"/>
                <w:highlight w:val="lightGray"/>
              </w:rPr>
            </w:r>
            <w:r w:rsidRPr="009D519D">
              <w:rPr>
                <w:sz w:val="24"/>
                <w:szCs w:val="24"/>
                <w:highlight w:val="lightGray"/>
              </w:rPr>
              <w:fldChar w:fldCharType="separate"/>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sz w:val="24"/>
                <w:szCs w:val="24"/>
                <w:highlight w:val="lightGray"/>
              </w:rPr>
              <w:fldChar w:fldCharType="end"/>
            </w:r>
          </w:p>
        </w:tc>
        <w:tc>
          <w:tcPr>
            <w:tcW w:w="2474" w:type="dxa"/>
          </w:tcPr>
          <w:p w:rsidR="00BE529E" w:rsidRPr="007131B8" w:rsidRDefault="009D519D" w:rsidP="0029045D">
            <w:pPr>
              <w:tabs>
                <w:tab w:val="left" w:pos="-1440"/>
              </w:tabs>
              <w:jc w:val="center"/>
              <w:rPr>
                <w:sz w:val="24"/>
                <w:bdr w:val="single" w:sz="4" w:space="0" w:color="auto"/>
              </w:rPr>
            </w:pPr>
            <w:r w:rsidRPr="009D519D">
              <w:rPr>
                <w:sz w:val="24"/>
                <w:szCs w:val="24"/>
                <w:highlight w:val="lightGray"/>
              </w:rPr>
              <w:fldChar w:fldCharType="begin">
                <w:ffData>
                  <w:name w:val="Text37"/>
                  <w:enabled/>
                  <w:calcOnExit w:val="0"/>
                  <w:textInput/>
                </w:ffData>
              </w:fldChar>
            </w:r>
            <w:r w:rsidRPr="009D519D">
              <w:rPr>
                <w:sz w:val="24"/>
                <w:szCs w:val="24"/>
                <w:highlight w:val="lightGray"/>
              </w:rPr>
              <w:instrText xml:space="preserve"> FORMTEXT </w:instrText>
            </w:r>
            <w:r w:rsidRPr="009D519D">
              <w:rPr>
                <w:sz w:val="24"/>
                <w:szCs w:val="24"/>
                <w:highlight w:val="lightGray"/>
              </w:rPr>
            </w:r>
            <w:r w:rsidRPr="009D519D">
              <w:rPr>
                <w:sz w:val="24"/>
                <w:szCs w:val="24"/>
                <w:highlight w:val="lightGray"/>
              </w:rPr>
              <w:fldChar w:fldCharType="separate"/>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sz w:val="24"/>
                <w:szCs w:val="24"/>
                <w:highlight w:val="lightGray"/>
              </w:rPr>
              <w:fldChar w:fldCharType="end"/>
            </w:r>
          </w:p>
        </w:tc>
      </w:tr>
      <w:tr w:rsidR="00BE529E" w:rsidRPr="007131B8" w:rsidTr="0029045D">
        <w:tc>
          <w:tcPr>
            <w:tcW w:w="8216" w:type="dxa"/>
          </w:tcPr>
          <w:p w:rsidR="00BE529E" w:rsidRPr="007131B8" w:rsidRDefault="00BE529E" w:rsidP="0029045D">
            <w:pPr>
              <w:tabs>
                <w:tab w:val="left" w:pos="-1440"/>
              </w:tabs>
              <w:rPr>
                <w:sz w:val="24"/>
                <w:szCs w:val="24"/>
              </w:rPr>
            </w:pPr>
            <w:r w:rsidRPr="007131B8">
              <w:rPr>
                <w:sz w:val="24"/>
                <w:szCs w:val="24"/>
              </w:rPr>
              <w:t>Probation officer/offender monitor</w:t>
            </w:r>
          </w:p>
        </w:tc>
        <w:tc>
          <w:tcPr>
            <w:tcW w:w="1100" w:type="dxa"/>
          </w:tcPr>
          <w:p w:rsidR="00BE529E" w:rsidRPr="007131B8" w:rsidRDefault="009D519D" w:rsidP="0029045D">
            <w:pPr>
              <w:tabs>
                <w:tab w:val="left" w:pos="-1440"/>
              </w:tabs>
              <w:jc w:val="center"/>
              <w:rPr>
                <w:sz w:val="24"/>
                <w:bdr w:val="single" w:sz="4" w:space="0" w:color="auto"/>
              </w:rPr>
            </w:pPr>
            <w:r w:rsidRPr="009D519D">
              <w:rPr>
                <w:sz w:val="24"/>
                <w:szCs w:val="24"/>
                <w:highlight w:val="lightGray"/>
              </w:rPr>
              <w:fldChar w:fldCharType="begin">
                <w:ffData>
                  <w:name w:val="Text37"/>
                  <w:enabled/>
                  <w:calcOnExit w:val="0"/>
                  <w:textInput/>
                </w:ffData>
              </w:fldChar>
            </w:r>
            <w:r w:rsidRPr="009D519D">
              <w:rPr>
                <w:sz w:val="24"/>
                <w:szCs w:val="24"/>
                <w:highlight w:val="lightGray"/>
              </w:rPr>
              <w:instrText xml:space="preserve"> FORMTEXT </w:instrText>
            </w:r>
            <w:r w:rsidRPr="009D519D">
              <w:rPr>
                <w:sz w:val="24"/>
                <w:szCs w:val="24"/>
                <w:highlight w:val="lightGray"/>
              </w:rPr>
            </w:r>
            <w:r w:rsidRPr="009D519D">
              <w:rPr>
                <w:sz w:val="24"/>
                <w:szCs w:val="24"/>
                <w:highlight w:val="lightGray"/>
              </w:rPr>
              <w:fldChar w:fldCharType="separate"/>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sz w:val="24"/>
                <w:szCs w:val="24"/>
                <w:highlight w:val="lightGray"/>
              </w:rPr>
              <w:fldChar w:fldCharType="end"/>
            </w:r>
          </w:p>
        </w:tc>
        <w:tc>
          <w:tcPr>
            <w:tcW w:w="2474" w:type="dxa"/>
          </w:tcPr>
          <w:p w:rsidR="00BE529E" w:rsidRPr="007131B8" w:rsidRDefault="009D519D" w:rsidP="0029045D">
            <w:pPr>
              <w:tabs>
                <w:tab w:val="left" w:pos="-1440"/>
              </w:tabs>
              <w:jc w:val="center"/>
              <w:rPr>
                <w:sz w:val="24"/>
                <w:bdr w:val="single" w:sz="4" w:space="0" w:color="auto"/>
              </w:rPr>
            </w:pPr>
            <w:r w:rsidRPr="009D519D">
              <w:rPr>
                <w:sz w:val="24"/>
                <w:szCs w:val="24"/>
                <w:highlight w:val="lightGray"/>
              </w:rPr>
              <w:fldChar w:fldCharType="begin">
                <w:ffData>
                  <w:name w:val="Text37"/>
                  <w:enabled/>
                  <w:calcOnExit w:val="0"/>
                  <w:textInput/>
                </w:ffData>
              </w:fldChar>
            </w:r>
            <w:r w:rsidRPr="009D519D">
              <w:rPr>
                <w:sz w:val="24"/>
                <w:szCs w:val="24"/>
                <w:highlight w:val="lightGray"/>
              </w:rPr>
              <w:instrText xml:space="preserve"> FORMTEXT </w:instrText>
            </w:r>
            <w:r w:rsidRPr="009D519D">
              <w:rPr>
                <w:sz w:val="24"/>
                <w:szCs w:val="24"/>
                <w:highlight w:val="lightGray"/>
              </w:rPr>
            </w:r>
            <w:r w:rsidRPr="009D519D">
              <w:rPr>
                <w:sz w:val="24"/>
                <w:szCs w:val="24"/>
                <w:highlight w:val="lightGray"/>
              </w:rPr>
              <w:fldChar w:fldCharType="separate"/>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sz w:val="24"/>
                <w:szCs w:val="24"/>
                <w:highlight w:val="lightGray"/>
              </w:rPr>
              <w:fldChar w:fldCharType="end"/>
            </w:r>
          </w:p>
        </w:tc>
      </w:tr>
      <w:tr w:rsidR="00BE529E" w:rsidRPr="007131B8" w:rsidTr="0029045D">
        <w:tc>
          <w:tcPr>
            <w:tcW w:w="8216" w:type="dxa"/>
          </w:tcPr>
          <w:p w:rsidR="00BE529E" w:rsidRPr="007131B8" w:rsidRDefault="00BE529E" w:rsidP="0029045D">
            <w:pPr>
              <w:tabs>
                <w:tab w:val="left" w:pos="-1440"/>
              </w:tabs>
              <w:rPr>
                <w:sz w:val="24"/>
                <w:szCs w:val="24"/>
              </w:rPr>
            </w:pPr>
            <w:r w:rsidRPr="007131B8">
              <w:rPr>
                <w:sz w:val="24"/>
                <w:szCs w:val="24"/>
              </w:rPr>
              <w:t xml:space="preserve">Program coordinator (mandatory) </w:t>
            </w:r>
          </w:p>
        </w:tc>
        <w:tc>
          <w:tcPr>
            <w:tcW w:w="1100" w:type="dxa"/>
          </w:tcPr>
          <w:p w:rsidR="00BE529E" w:rsidRPr="007131B8" w:rsidRDefault="009D519D" w:rsidP="0029045D">
            <w:pPr>
              <w:tabs>
                <w:tab w:val="left" w:pos="-1440"/>
              </w:tabs>
              <w:jc w:val="center"/>
              <w:rPr>
                <w:sz w:val="24"/>
                <w:bdr w:val="single" w:sz="4" w:space="0" w:color="auto"/>
              </w:rPr>
            </w:pPr>
            <w:r w:rsidRPr="009D519D">
              <w:rPr>
                <w:sz w:val="24"/>
                <w:szCs w:val="24"/>
                <w:highlight w:val="lightGray"/>
              </w:rPr>
              <w:fldChar w:fldCharType="begin">
                <w:ffData>
                  <w:name w:val="Text37"/>
                  <w:enabled/>
                  <w:calcOnExit w:val="0"/>
                  <w:textInput/>
                </w:ffData>
              </w:fldChar>
            </w:r>
            <w:r w:rsidRPr="009D519D">
              <w:rPr>
                <w:sz w:val="24"/>
                <w:szCs w:val="24"/>
                <w:highlight w:val="lightGray"/>
              </w:rPr>
              <w:instrText xml:space="preserve"> FORMTEXT </w:instrText>
            </w:r>
            <w:r w:rsidRPr="009D519D">
              <w:rPr>
                <w:sz w:val="24"/>
                <w:szCs w:val="24"/>
                <w:highlight w:val="lightGray"/>
              </w:rPr>
            </w:r>
            <w:r w:rsidRPr="009D519D">
              <w:rPr>
                <w:sz w:val="24"/>
                <w:szCs w:val="24"/>
                <w:highlight w:val="lightGray"/>
              </w:rPr>
              <w:fldChar w:fldCharType="separate"/>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sz w:val="24"/>
                <w:szCs w:val="24"/>
                <w:highlight w:val="lightGray"/>
              </w:rPr>
              <w:fldChar w:fldCharType="end"/>
            </w:r>
          </w:p>
        </w:tc>
        <w:tc>
          <w:tcPr>
            <w:tcW w:w="2474" w:type="dxa"/>
            <w:vAlign w:val="center"/>
          </w:tcPr>
          <w:p w:rsidR="00BE529E" w:rsidRPr="007131B8" w:rsidRDefault="009D519D" w:rsidP="0029045D">
            <w:pPr>
              <w:tabs>
                <w:tab w:val="left" w:pos="-1440"/>
              </w:tabs>
              <w:jc w:val="center"/>
              <w:rPr>
                <w:sz w:val="24"/>
                <w:bdr w:val="single" w:sz="4" w:space="0" w:color="auto"/>
              </w:rPr>
            </w:pPr>
            <w:r w:rsidRPr="009D519D">
              <w:rPr>
                <w:sz w:val="24"/>
                <w:szCs w:val="24"/>
                <w:highlight w:val="lightGray"/>
              </w:rPr>
              <w:fldChar w:fldCharType="begin">
                <w:ffData>
                  <w:name w:val="Text37"/>
                  <w:enabled/>
                  <w:calcOnExit w:val="0"/>
                  <w:textInput/>
                </w:ffData>
              </w:fldChar>
            </w:r>
            <w:r w:rsidRPr="009D519D">
              <w:rPr>
                <w:sz w:val="24"/>
                <w:szCs w:val="24"/>
                <w:highlight w:val="lightGray"/>
              </w:rPr>
              <w:instrText xml:space="preserve"> FORMTEXT </w:instrText>
            </w:r>
            <w:r w:rsidRPr="009D519D">
              <w:rPr>
                <w:sz w:val="24"/>
                <w:szCs w:val="24"/>
                <w:highlight w:val="lightGray"/>
              </w:rPr>
            </w:r>
            <w:r w:rsidRPr="009D519D">
              <w:rPr>
                <w:sz w:val="24"/>
                <w:szCs w:val="24"/>
                <w:highlight w:val="lightGray"/>
              </w:rPr>
              <w:fldChar w:fldCharType="separate"/>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sz w:val="24"/>
                <w:szCs w:val="24"/>
                <w:highlight w:val="lightGray"/>
              </w:rPr>
              <w:fldChar w:fldCharType="end"/>
            </w:r>
          </w:p>
        </w:tc>
      </w:tr>
      <w:tr w:rsidR="00BE529E" w:rsidRPr="007131B8" w:rsidTr="0029045D">
        <w:tc>
          <w:tcPr>
            <w:tcW w:w="8216" w:type="dxa"/>
          </w:tcPr>
          <w:p w:rsidR="00BE529E" w:rsidRPr="007131B8" w:rsidRDefault="00BE529E" w:rsidP="0029045D">
            <w:pPr>
              <w:tabs>
                <w:tab w:val="left" w:pos="-1440"/>
              </w:tabs>
              <w:rPr>
                <w:sz w:val="24"/>
                <w:szCs w:val="24"/>
              </w:rPr>
            </w:pPr>
            <w:r w:rsidRPr="007131B8">
              <w:rPr>
                <w:sz w:val="24"/>
                <w:szCs w:val="24"/>
              </w:rPr>
              <w:t>Prosecutor</w:t>
            </w:r>
          </w:p>
        </w:tc>
        <w:tc>
          <w:tcPr>
            <w:tcW w:w="1100" w:type="dxa"/>
          </w:tcPr>
          <w:p w:rsidR="00BE529E" w:rsidRPr="007131B8" w:rsidRDefault="009D519D" w:rsidP="0029045D">
            <w:pPr>
              <w:tabs>
                <w:tab w:val="left" w:pos="-1440"/>
              </w:tabs>
              <w:jc w:val="center"/>
              <w:rPr>
                <w:sz w:val="24"/>
                <w:bdr w:val="single" w:sz="4" w:space="0" w:color="auto"/>
              </w:rPr>
            </w:pPr>
            <w:r w:rsidRPr="009D519D">
              <w:rPr>
                <w:sz w:val="24"/>
                <w:szCs w:val="24"/>
                <w:highlight w:val="lightGray"/>
              </w:rPr>
              <w:fldChar w:fldCharType="begin">
                <w:ffData>
                  <w:name w:val="Text37"/>
                  <w:enabled/>
                  <w:calcOnExit w:val="0"/>
                  <w:textInput/>
                </w:ffData>
              </w:fldChar>
            </w:r>
            <w:r w:rsidRPr="009D519D">
              <w:rPr>
                <w:sz w:val="24"/>
                <w:szCs w:val="24"/>
                <w:highlight w:val="lightGray"/>
              </w:rPr>
              <w:instrText xml:space="preserve"> FORMTEXT </w:instrText>
            </w:r>
            <w:r w:rsidRPr="009D519D">
              <w:rPr>
                <w:sz w:val="24"/>
                <w:szCs w:val="24"/>
                <w:highlight w:val="lightGray"/>
              </w:rPr>
            </w:r>
            <w:r w:rsidRPr="009D519D">
              <w:rPr>
                <w:sz w:val="24"/>
                <w:szCs w:val="24"/>
                <w:highlight w:val="lightGray"/>
              </w:rPr>
              <w:fldChar w:fldCharType="separate"/>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sz w:val="24"/>
                <w:szCs w:val="24"/>
                <w:highlight w:val="lightGray"/>
              </w:rPr>
              <w:fldChar w:fldCharType="end"/>
            </w:r>
          </w:p>
        </w:tc>
        <w:tc>
          <w:tcPr>
            <w:tcW w:w="2474" w:type="dxa"/>
          </w:tcPr>
          <w:p w:rsidR="00BE529E" w:rsidRPr="007131B8" w:rsidRDefault="009D519D" w:rsidP="0029045D">
            <w:pPr>
              <w:tabs>
                <w:tab w:val="left" w:pos="-1440"/>
              </w:tabs>
              <w:jc w:val="center"/>
              <w:rPr>
                <w:sz w:val="24"/>
                <w:bdr w:val="single" w:sz="4" w:space="0" w:color="auto"/>
              </w:rPr>
            </w:pPr>
            <w:r w:rsidRPr="009D519D">
              <w:rPr>
                <w:sz w:val="24"/>
                <w:szCs w:val="24"/>
                <w:highlight w:val="lightGray"/>
              </w:rPr>
              <w:fldChar w:fldCharType="begin">
                <w:ffData>
                  <w:name w:val="Text37"/>
                  <w:enabled/>
                  <w:calcOnExit w:val="0"/>
                  <w:textInput/>
                </w:ffData>
              </w:fldChar>
            </w:r>
            <w:r w:rsidRPr="009D519D">
              <w:rPr>
                <w:sz w:val="24"/>
                <w:szCs w:val="24"/>
                <w:highlight w:val="lightGray"/>
              </w:rPr>
              <w:instrText xml:space="preserve"> FORMTEXT </w:instrText>
            </w:r>
            <w:r w:rsidRPr="009D519D">
              <w:rPr>
                <w:sz w:val="24"/>
                <w:szCs w:val="24"/>
                <w:highlight w:val="lightGray"/>
              </w:rPr>
            </w:r>
            <w:r w:rsidRPr="009D519D">
              <w:rPr>
                <w:sz w:val="24"/>
                <w:szCs w:val="24"/>
                <w:highlight w:val="lightGray"/>
              </w:rPr>
              <w:fldChar w:fldCharType="separate"/>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sz w:val="24"/>
                <w:szCs w:val="24"/>
                <w:highlight w:val="lightGray"/>
              </w:rPr>
              <w:fldChar w:fldCharType="end"/>
            </w:r>
          </w:p>
        </w:tc>
      </w:tr>
      <w:tr w:rsidR="00BE529E" w:rsidRPr="007131B8" w:rsidTr="0029045D">
        <w:tc>
          <w:tcPr>
            <w:tcW w:w="8216" w:type="dxa"/>
          </w:tcPr>
          <w:p w:rsidR="00BE529E" w:rsidRPr="007131B8" w:rsidRDefault="00BE529E" w:rsidP="0029045D">
            <w:pPr>
              <w:tabs>
                <w:tab w:val="left" w:pos="-1440"/>
              </w:tabs>
              <w:rPr>
                <w:sz w:val="24"/>
                <w:szCs w:val="24"/>
              </w:rPr>
            </w:pPr>
            <w:r w:rsidRPr="007131B8">
              <w:rPr>
                <w:sz w:val="24"/>
                <w:szCs w:val="24"/>
              </w:rPr>
              <w:t>Sexual assault nurse examiner/sexual assault forensic examiner (SAFE/SANE)</w:t>
            </w:r>
          </w:p>
        </w:tc>
        <w:tc>
          <w:tcPr>
            <w:tcW w:w="1100" w:type="dxa"/>
            <w:vAlign w:val="center"/>
          </w:tcPr>
          <w:p w:rsidR="00BE529E" w:rsidRPr="007131B8" w:rsidRDefault="009D519D" w:rsidP="0029045D">
            <w:pPr>
              <w:tabs>
                <w:tab w:val="left" w:pos="-1440"/>
              </w:tabs>
              <w:jc w:val="center"/>
              <w:rPr>
                <w:sz w:val="24"/>
                <w:bdr w:val="single" w:sz="4" w:space="0" w:color="auto"/>
              </w:rPr>
            </w:pPr>
            <w:r w:rsidRPr="009D519D">
              <w:rPr>
                <w:sz w:val="24"/>
                <w:szCs w:val="24"/>
                <w:highlight w:val="lightGray"/>
              </w:rPr>
              <w:fldChar w:fldCharType="begin">
                <w:ffData>
                  <w:name w:val="Text37"/>
                  <w:enabled/>
                  <w:calcOnExit w:val="0"/>
                  <w:textInput/>
                </w:ffData>
              </w:fldChar>
            </w:r>
            <w:r w:rsidRPr="009D519D">
              <w:rPr>
                <w:sz w:val="24"/>
                <w:szCs w:val="24"/>
                <w:highlight w:val="lightGray"/>
              </w:rPr>
              <w:instrText xml:space="preserve"> FORMTEXT </w:instrText>
            </w:r>
            <w:r w:rsidRPr="009D519D">
              <w:rPr>
                <w:sz w:val="24"/>
                <w:szCs w:val="24"/>
                <w:highlight w:val="lightGray"/>
              </w:rPr>
            </w:r>
            <w:r w:rsidRPr="009D519D">
              <w:rPr>
                <w:sz w:val="24"/>
                <w:szCs w:val="24"/>
                <w:highlight w:val="lightGray"/>
              </w:rPr>
              <w:fldChar w:fldCharType="separate"/>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sz w:val="24"/>
                <w:szCs w:val="24"/>
                <w:highlight w:val="lightGray"/>
              </w:rPr>
              <w:fldChar w:fldCharType="end"/>
            </w:r>
          </w:p>
        </w:tc>
        <w:tc>
          <w:tcPr>
            <w:tcW w:w="2474" w:type="dxa"/>
            <w:vAlign w:val="center"/>
          </w:tcPr>
          <w:p w:rsidR="00BE529E" w:rsidRPr="007131B8" w:rsidRDefault="009D519D" w:rsidP="0029045D">
            <w:pPr>
              <w:tabs>
                <w:tab w:val="left" w:pos="-1440"/>
              </w:tabs>
              <w:jc w:val="center"/>
              <w:rPr>
                <w:sz w:val="24"/>
                <w:bdr w:val="single" w:sz="4" w:space="0" w:color="auto"/>
              </w:rPr>
            </w:pPr>
            <w:r w:rsidRPr="009D519D">
              <w:rPr>
                <w:sz w:val="24"/>
                <w:szCs w:val="24"/>
                <w:highlight w:val="lightGray"/>
              </w:rPr>
              <w:fldChar w:fldCharType="begin">
                <w:ffData>
                  <w:name w:val="Text37"/>
                  <w:enabled/>
                  <w:calcOnExit w:val="0"/>
                  <w:textInput/>
                </w:ffData>
              </w:fldChar>
            </w:r>
            <w:r w:rsidRPr="009D519D">
              <w:rPr>
                <w:sz w:val="24"/>
                <w:szCs w:val="24"/>
                <w:highlight w:val="lightGray"/>
              </w:rPr>
              <w:instrText xml:space="preserve"> FORMTEXT </w:instrText>
            </w:r>
            <w:r w:rsidRPr="009D519D">
              <w:rPr>
                <w:sz w:val="24"/>
                <w:szCs w:val="24"/>
                <w:highlight w:val="lightGray"/>
              </w:rPr>
            </w:r>
            <w:r w:rsidRPr="009D519D">
              <w:rPr>
                <w:sz w:val="24"/>
                <w:szCs w:val="24"/>
                <w:highlight w:val="lightGray"/>
              </w:rPr>
              <w:fldChar w:fldCharType="separate"/>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sz w:val="24"/>
                <w:szCs w:val="24"/>
                <w:highlight w:val="lightGray"/>
              </w:rPr>
              <w:fldChar w:fldCharType="end"/>
            </w:r>
          </w:p>
        </w:tc>
      </w:tr>
      <w:tr w:rsidR="00BE529E" w:rsidRPr="007131B8" w:rsidTr="0029045D">
        <w:tc>
          <w:tcPr>
            <w:tcW w:w="8216" w:type="dxa"/>
          </w:tcPr>
          <w:p w:rsidR="00BE529E" w:rsidRPr="007131B8" w:rsidRDefault="00BE529E" w:rsidP="0029045D">
            <w:pPr>
              <w:tabs>
                <w:tab w:val="left" w:pos="-1440"/>
              </w:tabs>
              <w:rPr>
                <w:sz w:val="24"/>
                <w:szCs w:val="24"/>
              </w:rPr>
            </w:pPr>
            <w:r w:rsidRPr="007131B8">
              <w:rPr>
                <w:sz w:val="24"/>
                <w:szCs w:val="24"/>
              </w:rPr>
              <w:t>Support staff (</w:t>
            </w:r>
            <w:r w:rsidRPr="007131B8">
              <w:rPr>
                <w:sz w:val="24"/>
                <w:szCs w:val="24"/>
                <w:u w:val="single"/>
              </w:rPr>
              <w:t>administrative assistant</w:t>
            </w:r>
            <w:r w:rsidRPr="007131B8">
              <w:rPr>
                <w:sz w:val="24"/>
                <w:szCs w:val="24"/>
              </w:rPr>
              <w:t>, bookkeeper, accountant)</w:t>
            </w:r>
          </w:p>
        </w:tc>
        <w:tc>
          <w:tcPr>
            <w:tcW w:w="1100" w:type="dxa"/>
          </w:tcPr>
          <w:p w:rsidR="00BE529E" w:rsidRPr="007131B8" w:rsidRDefault="009D519D" w:rsidP="0029045D">
            <w:pPr>
              <w:tabs>
                <w:tab w:val="left" w:pos="-1440"/>
              </w:tabs>
              <w:jc w:val="center"/>
              <w:rPr>
                <w:sz w:val="24"/>
                <w:bdr w:val="single" w:sz="4" w:space="0" w:color="auto"/>
              </w:rPr>
            </w:pPr>
            <w:r w:rsidRPr="009D519D">
              <w:rPr>
                <w:sz w:val="24"/>
                <w:szCs w:val="24"/>
                <w:highlight w:val="lightGray"/>
              </w:rPr>
              <w:fldChar w:fldCharType="begin">
                <w:ffData>
                  <w:name w:val="Text37"/>
                  <w:enabled/>
                  <w:calcOnExit w:val="0"/>
                  <w:textInput/>
                </w:ffData>
              </w:fldChar>
            </w:r>
            <w:r w:rsidRPr="009D519D">
              <w:rPr>
                <w:sz w:val="24"/>
                <w:szCs w:val="24"/>
                <w:highlight w:val="lightGray"/>
              </w:rPr>
              <w:instrText xml:space="preserve"> FORMTEXT </w:instrText>
            </w:r>
            <w:r w:rsidRPr="009D519D">
              <w:rPr>
                <w:sz w:val="24"/>
                <w:szCs w:val="24"/>
                <w:highlight w:val="lightGray"/>
              </w:rPr>
            </w:r>
            <w:r w:rsidRPr="009D519D">
              <w:rPr>
                <w:sz w:val="24"/>
                <w:szCs w:val="24"/>
                <w:highlight w:val="lightGray"/>
              </w:rPr>
              <w:fldChar w:fldCharType="separate"/>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sz w:val="24"/>
                <w:szCs w:val="24"/>
                <w:highlight w:val="lightGray"/>
              </w:rPr>
              <w:fldChar w:fldCharType="end"/>
            </w:r>
          </w:p>
        </w:tc>
        <w:tc>
          <w:tcPr>
            <w:tcW w:w="2474" w:type="dxa"/>
          </w:tcPr>
          <w:p w:rsidR="00BE529E" w:rsidRPr="007131B8" w:rsidRDefault="009D519D" w:rsidP="0029045D">
            <w:pPr>
              <w:tabs>
                <w:tab w:val="left" w:pos="-1440"/>
              </w:tabs>
              <w:jc w:val="center"/>
              <w:rPr>
                <w:sz w:val="24"/>
                <w:bdr w:val="single" w:sz="4" w:space="0" w:color="auto"/>
              </w:rPr>
            </w:pPr>
            <w:r w:rsidRPr="009D519D">
              <w:rPr>
                <w:sz w:val="24"/>
                <w:szCs w:val="24"/>
                <w:highlight w:val="lightGray"/>
              </w:rPr>
              <w:fldChar w:fldCharType="begin">
                <w:ffData>
                  <w:name w:val="Text37"/>
                  <w:enabled/>
                  <w:calcOnExit w:val="0"/>
                  <w:textInput/>
                </w:ffData>
              </w:fldChar>
            </w:r>
            <w:r w:rsidRPr="009D519D">
              <w:rPr>
                <w:sz w:val="24"/>
                <w:szCs w:val="24"/>
                <w:highlight w:val="lightGray"/>
              </w:rPr>
              <w:instrText xml:space="preserve"> FORMTEXT </w:instrText>
            </w:r>
            <w:r w:rsidRPr="009D519D">
              <w:rPr>
                <w:sz w:val="24"/>
                <w:szCs w:val="24"/>
                <w:highlight w:val="lightGray"/>
              </w:rPr>
            </w:r>
            <w:r w:rsidRPr="009D519D">
              <w:rPr>
                <w:sz w:val="24"/>
                <w:szCs w:val="24"/>
                <w:highlight w:val="lightGray"/>
              </w:rPr>
              <w:fldChar w:fldCharType="separate"/>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sz w:val="24"/>
                <w:szCs w:val="24"/>
                <w:highlight w:val="lightGray"/>
              </w:rPr>
              <w:fldChar w:fldCharType="end"/>
            </w:r>
          </w:p>
        </w:tc>
      </w:tr>
      <w:tr w:rsidR="00BE529E" w:rsidRPr="007131B8" w:rsidTr="0029045D">
        <w:trPr>
          <w:trHeight w:val="269"/>
        </w:trPr>
        <w:tc>
          <w:tcPr>
            <w:tcW w:w="8216" w:type="dxa"/>
          </w:tcPr>
          <w:p w:rsidR="00BE529E" w:rsidRPr="007131B8" w:rsidRDefault="00BE529E" w:rsidP="0029045D">
            <w:pPr>
              <w:tabs>
                <w:tab w:val="left" w:pos="-1440"/>
              </w:tabs>
              <w:rPr>
                <w:sz w:val="24"/>
                <w:szCs w:val="24"/>
              </w:rPr>
            </w:pPr>
            <w:r w:rsidRPr="007131B8">
              <w:rPr>
                <w:sz w:val="24"/>
                <w:szCs w:val="24"/>
              </w:rPr>
              <w:t>Trainer</w:t>
            </w:r>
          </w:p>
        </w:tc>
        <w:tc>
          <w:tcPr>
            <w:tcW w:w="1100" w:type="dxa"/>
          </w:tcPr>
          <w:p w:rsidR="00BE529E" w:rsidRPr="007131B8" w:rsidRDefault="009D519D" w:rsidP="0029045D">
            <w:pPr>
              <w:tabs>
                <w:tab w:val="left" w:pos="-1440"/>
              </w:tabs>
              <w:jc w:val="center"/>
              <w:rPr>
                <w:sz w:val="24"/>
                <w:bdr w:val="single" w:sz="4" w:space="0" w:color="auto"/>
              </w:rPr>
            </w:pPr>
            <w:r w:rsidRPr="009D519D">
              <w:rPr>
                <w:sz w:val="24"/>
                <w:szCs w:val="24"/>
                <w:highlight w:val="lightGray"/>
              </w:rPr>
              <w:fldChar w:fldCharType="begin">
                <w:ffData>
                  <w:name w:val="Text37"/>
                  <w:enabled/>
                  <w:calcOnExit w:val="0"/>
                  <w:textInput/>
                </w:ffData>
              </w:fldChar>
            </w:r>
            <w:r w:rsidRPr="009D519D">
              <w:rPr>
                <w:sz w:val="24"/>
                <w:szCs w:val="24"/>
                <w:highlight w:val="lightGray"/>
              </w:rPr>
              <w:instrText xml:space="preserve"> FORMTEXT </w:instrText>
            </w:r>
            <w:r w:rsidRPr="009D519D">
              <w:rPr>
                <w:sz w:val="24"/>
                <w:szCs w:val="24"/>
                <w:highlight w:val="lightGray"/>
              </w:rPr>
            </w:r>
            <w:r w:rsidRPr="009D519D">
              <w:rPr>
                <w:sz w:val="24"/>
                <w:szCs w:val="24"/>
                <w:highlight w:val="lightGray"/>
              </w:rPr>
              <w:fldChar w:fldCharType="separate"/>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sz w:val="24"/>
                <w:szCs w:val="24"/>
                <w:highlight w:val="lightGray"/>
              </w:rPr>
              <w:fldChar w:fldCharType="end"/>
            </w:r>
          </w:p>
        </w:tc>
        <w:tc>
          <w:tcPr>
            <w:tcW w:w="2474" w:type="dxa"/>
          </w:tcPr>
          <w:p w:rsidR="00BE529E" w:rsidRPr="007131B8" w:rsidRDefault="009D519D" w:rsidP="0029045D">
            <w:pPr>
              <w:tabs>
                <w:tab w:val="left" w:pos="-1440"/>
              </w:tabs>
              <w:jc w:val="center"/>
              <w:rPr>
                <w:sz w:val="24"/>
                <w:bdr w:val="single" w:sz="4" w:space="0" w:color="auto"/>
              </w:rPr>
            </w:pPr>
            <w:r w:rsidRPr="009D519D">
              <w:rPr>
                <w:sz w:val="24"/>
                <w:szCs w:val="24"/>
                <w:highlight w:val="lightGray"/>
              </w:rPr>
              <w:fldChar w:fldCharType="begin">
                <w:ffData>
                  <w:name w:val="Text37"/>
                  <w:enabled/>
                  <w:calcOnExit w:val="0"/>
                  <w:textInput/>
                </w:ffData>
              </w:fldChar>
            </w:r>
            <w:r w:rsidRPr="009D519D">
              <w:rPr>
                <w:sz w:val="24"/>
                <w:szCs w:val="24"/>
                <w:highlight w:val="lightGray"/>
              </w:rPr>
              <w:instrText xml:space="preserve"> FORMTEXT </w:instrText>
            </w:r>
            <w:r w:rsidRPr="009D519D">
              <w:rPr>
                <w:sz w:val="24"/>
                <w:szCs w:val="24"/>
                <w:highlight w:val="lightGray"/>
              </w:rPr>
            </w:r>
            <w:r w:rsidRPr="009D519D">
              <w:rPr>
                <w:sz w:val="24"/>
                <w:szCs w:val="24"/>
                <w:highlight w:val="lightGray"/>
              </w:rPr>
              <w:fldChar w:fldCharType="separate"/>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sz w:val="24"/>
                <w:szCs w:val="24"/>
                <w:highlight w:val="lightGray"/>
              </w:rPr>
              <w:fldChar w:fldCharType="end"/>
            </w:r>
          </w:p>
        </w:tc>
      </w:tr>
      <w:tr w:rsidR="00BE529E" w:rsidRPr="007131B8" w:rsidTr="0029045D">
        <w:tc>
          <w:tcPr>
            <w:tcW w:w="8216" w:type="dxa"/>
          </w:tcPr>
          <w:p w:rsidR="00BE529E" w:rsidRPr="007131B8" w:rsidRDefault="00BE529E" w:rsidP="0029045D">
            <w:pPr>
              <w:tabs>
                <w:tab w:val="left" w:pos="-1440"/>
              </w:tabs>
              <w:rPr>
                <w:sz w:val="24"/>
                <w:szCs w:val="24"/>
              </w:rPr>
            </w:pPr>
            <w:r w:rsidRPr="007131B8">
              <w:rPr>
                <w:sz w:val="24"/>
                <w:szCs w:val="24"/>
              </w:rPr>
              <w:t>Translator/interpreter</w:t>
            </w:r>
          </w:p>
        </w:tc>
        <w:tc>
          <w:tcPr>
            <w:tcW w:w="1100" w:type="dxa"/>
          </w:tcPr>
          <w:p w:rsidR="00BE529E" w:rsidRPr="007131B8" w:rsidRDefault="009D519D" w:rsidP="0029045D">
            <w:pPr>
              <w:tabs>
                <w:tab w:val="left" w:pos="-1440"/>
              </w:tabs>
              <w:jc w:val="center"/>
              <w:rPr>
                <w:sz w:val="24"/>
                <w:bdr w:val="single" w:sz="4" w:space="0" w:color="auto"/>
              </w:rPr>
            </w:pPr>
            <w:r w:rsidRPr="009D519D">
              <w:rPr>
                <w:sz w:val="24"/>
                <w:szCs w:val="24"/>
                <w:highlight w:val="lightGray"/>
              </w:rPr>
              <w:fldChar w:fldCharType="begin">
                <w:ffData>
                  <w:name w:val="Text37"/>
                  <w:enabled/>
                  <w:calcOnExit w:val="0"/>
                  <w:textInput/>
                </w:ffData>
              </w:fldChar>
            </w:r>
            <w:r w:rsidRPr="009D519D">
              <w:rPr>
                <w:sz w:val="24"/>
                <w:szCs w:val="24"/>
                <w:highlight w:val="lightGray"/>
              </w:rPr>
              <w:instrText xml:space="preserve"> FORMTEXT </w:instrText>
            </w:r>
            <w:r w:rsidRPr="009D519D">
              <w:rPr>
                <w:sz w:val="24"/>
                <w:szCs w:val="24"/>
                <w:highlight w:val="lightGray"/>
              </w:rPr>
            </w:r>
            <w:r w:rsidRPr="009D519D">
              <w:rPr>
                <w:sz w:val="24"/>
                <w:szCs w:val="24"/>
                <w:highlight w:val="lightGray"/>
              </w:rPr>
              <w:fldChar w:fldCharType="separate"/>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sz w:val="24"/>
                <w:szCs w:val="24"/>
                <w:highlight w:val="lightGray"/>
              </w:rPr>
              <w:fldChar w:fldCharType="end"/>
            </w:r>
          </w:p>
        </w:tc>
        <w:tc>
          <w:tcPr>
            <w:tcW w:w="2474" w:type="dxa"/>
          </w:tcPr>
          <w:p w:rsidR="00BE529E" w:rsidRPr="007131B8" w:rsidRDefault="009D519D" w:rsidP="0029045D">
            <w:pPr>
              <w:tabs>
                <w:tab w:val="left" w:pos="-1440"/>
              </w:tabs>
              <w:jc w:val="center"/>
              <w:rPr>
                <w:sz w:val="24"/>
                <w:bdr w:val="single" w:sz="4" w:space="0" w:color="auto"/>
              </w:rPr>
            </w:pPr>
            <w:r w:rsidRPr="009D519D">
              <w:rPr>
                <w:sz w:val="24"/>
                <w:szCs w:val="24"/>
                <w:highlight w:val="lightGray"/>
              </w:rPr>
              <w:fldChar w:fldCharType="begin">
                <w:ffData>
                  <w:name w:val="Text37"/>
                  <w:enabled/>
                  <w:calcOnExit w:val="0"/>
                  <w:textInput/>
                </w:ffData>
              </w:fldChar>
            </w:r>
            <w:r w:rsidRPr="009D519D">
              <w:rPr>
                <w:sz w:val="24"/>
                <w:szCs w:val="24"/>
                <w:highlight w:val="lightGray"/>
              </w:rPr>
              <w:instrText xml:space="preserve"> FORMTEXT </w:instrText>
            </w:r>
            <w:r w:rsidRPr="009D519D">
              <w:rPr>
                <w:sz w:val="24"/>
                <w:szCs w:val="24"/>
                <w:highlight w:val="lightGray"/>
              </w:rPr>
            </w:r>
            <w:r w:rsidRPr="009D519D">
              <w:rPr>
                <w:sz w:val="24"/>
                <w:szCs w:val="24"/>
                <w:highlight w:val="lightGray"/>
              </w:rPr>
              <w:fldChar w:fldCharType="separate"/>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sz w:val="24"/>
                <w:szCs w:val="24"/>
                <w:highlight w:val="lightGray"/>
              </w:rPr>
              <w:fldChar w:fldCharType="end"/>
            </w:r>
          </w:p>
        </w:tc>
      </w:tr>
      <w:tr w:rsidR="00BE529E" w:rsidRPr="007131B8" w:rsidTr="0029045D">
        <w:tc>
          <w:tcPr>
            <w:tcW w:w="8216" w:type="dxa"/>
          </w:tcPr>
          <w:p w:rsidR="00BE529E" w:rsidRPr="007131B8" w:rsidRDefault="00BE529E" w:rsidP="0029045D">
            <w:pPr>
              <w:tabs>
                <w:tab w:val="left" w:pos="-1440"/>
              </w:tabs>
              <w:rPr>
                <w:sz w:val="24"/>
                <w:szCs w:val="24"/>
              </w:rPr>
            </w:pPr>
            <w:r w:rsidRPr="007131B8">
              <w:rPr>
                <w:sz w:val="24"/>
                <w:szCs w:val="24"/>
              </w:rPr>
              <w:t>Victim advocate (</w:t>
            </w:r>
            <w:r w:rsidRPr="007131B8">
              <w:rPr>
                <w:b/>
                <w:sz w:val="24"/>
                <w:szCs w:val="24"/>
                <w:u w:val="single"/>
              </w:rPr>
              <w:t>non-governmental</w:t>
            </w:r>
            <w:r w:rsidRPr="007131B8">
              <w:rPr>
                <w:sz w:val="24"/>
                <w:szCs w:val="24"/>
              </w:rPr>
              <w:t>, includes domestic violence, sexual assault, and dual)</w:t>
            </w:r>
          </w:p>
        </w:tc>
        <w:tc>
          <w:tcPr>
            <w:tcW w:w="1100" w:type="dxa"/>
            <w:vAlign w:val="center"/>
          </w:tcPr>
          <w:p w:rsidR="00BE529E" w:rsidRPr="007131B8" w:rsidRDefault="009D519D" w:rsidP="0029045D">
            <w:pPr>
              <w:tabs>
                <w:tab w:val="left" w:pos="-1440"/>
              </w:tabs>
              <w:jc w:val="center"/>
              <w:rPr>
                <w:sz w:val="24"/>
                <w:bdr w:val="single" w:sz="4" w:space="0" w:color="auto"/>
              </w:rPr>
            </w:pPr>
            <w:r w:rsidRPr="009D519D">
              <w:rPr>
                <w:sz w:val="24"/>
                <w:szCs w:val="24"/>
                <w:highlight w:val="lightGray"/>
              </w:rPr>
              <w:fldChar w:fldCharType="begin">
                <w:ffData>
                  <w:name w:val="Text37"/>
                  <w:enabled/>
                  <w:calcOnExit w:val="0"/>
                  <w:textInput/>
                </w:ffData>
              </w:fldChar>
            </w:r>
            <w:r w:rsidRPr="009D519D">
              <w:rPr>
                <w:sz w:val="24"/>
                <w:szCs w:val="24"/>
                <w:highlight w:val="lightGray"/>
              </w:rPr>
              <w:instrText xml:space="preserve"> FORMTEXT </w:instrText>
            </w:r>
            <w:r w:rsidRPr="009D519D">
              <w:rPr>
                <w:sz w:val="24"/>
                <w:szCs w:val="24"/>
                <w:highlight w:val="lightGray"/>
              </w:rPr>
            </w:r>
            <w:r w:rsidRPr="009D519D">
              <w:rPr>
                <w:sz w:val="24"/>
                <w:szCs w:val="24"/>
                <w:highlight w:val="lightGray"/>
              </w:rPr>
              <w:fldChar w:fldCharType="separate"/>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sz w:val="24"/>
                <w:szCs w:val="24"/>
                <w:highlight w:val="lightGray"/>
              </w:rPr>
              <w:fldChar w:fldCharType="end"/>
            </w:r>
          </w:p>
        </w:tc>
        <w:tc>
          <w:tcPr>
            <w:tcW w:w="2474" w:type="dxa"/>
            <w:vAlign w:val="center"/>
          </w:tcPr>
          <w:p w:rsidR="00BE529E" w:rsidRPr="007131B8" w:rsidRDefault="009D519D" w:rsidP="0029045D">
            <w:pPr>
              <w:tabs>
                <w:tab w:val="left" w:pos="-1440"/>
              </w:tabs>
              <w:jc w:val="center"/>
              <w:rPr>
                <w:sz w:val="24"/>
                <w:bdr w:val="single" w:sz="4" w:space="0" w:color="auto"/>
              </w:rPr>
            </w:pPr>
            <w:r w:rsidRPr="009D519D">
              <w:rPr>
                <w:sz w:val="24"/>
                <w:szCs w:val="24"/>
                <w:highlight w:val="lightGray"/>
              </w:rPr>
              <w:fldChar w:fldCharType="begin">
                <w:ffData>
                  <w:name w:val="Text37"/>
                  <w:enabled/>
                  <w:calcOnExit w:val="0"/>
                  <w:textInput/>
                </w:ffData>
              </w:fldChar>
            </w:r>
            <w:r w:rsidRPr="009D519D">
              <w:rPr>
                <w:sz w:val="24"/>
                <w:szCs w:val="24"/>
                <w:highlight w:val="lightGray"/>
              </w:rPr>
              <w:instrText xml:space="preserve"> FORMTEXT </w:instrText>
            </w:r>
            <w:r w:rsidRPr="009D519D">
              <w:rPr>
                <w:sz w:val="24"/>
                <w:szCs w:val="24"/>
                <w:highlight w:val="lightGray"/>
              </w:rPr>
            </w:r>
            <w:r w:rsidRPr="009D519D">
              <w:rPr>
                <w:sz w:val="24"/>
                <w:szCs w:val="24"/>
                <w:highlight w:val="lightGray"/>
              </w:rPr>
              <w:fldChar w:fldCharType="separate"/>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sz w:val="24"/>
                <w:szCs w:val="24"/>
                <w:highlight w:val="lightGray"/>
              </w:rPr>
              <w:fldChar w:fldCharType="end"/>
            </w:r>
          </w:p>
        </w:tc>
      </w:tr>
      <w:tr w:rsidR="00BE529E" w:rsidRPr="007131B8" w:rsidTr="0029045D">
        <w:tc>
          <w:tcPr>
            <w:tcW w:w="8216" w:type="dxa"/>
          </w:tcPr>
          <w:p w:rsidR="00BE529E" w:rsidRPr="007131B8" w:rsidRDefault="00BE529E" w:rsidP="0029045D">
            <w:pPr>
              <w:tabs>
                <w:tab w:val="left" w:pos="-1440"/>
              </w:tabs>
              <w:rPr>
                <w:sz w:val="24"/>
                <w:szCs w:val="24"/>
              </w:rPr>
            </w:pPr>
            <w:r w:rsidRPr="007131B8">
              <w:rPr>
                <w:sz w:val="24"/>
                <w:szCs w:val="24"/>
              </w:rPr>
              <w:t>Victim assistant (</w:t>
            </w:r>
            <w:r w:rsidRPr="007131B8">
              <w:rPr>
                <w:b/>
                <w:sz w:val="24"/>
                <w:szCs w:val="24"/>
                <w:u w:val="single"/>
              </w:rPr>
              <w:t>governmental,</w:t>
            </w:r>
            <w:r w:rsidRPr="007131B8">
              <w:rPr>
                <w:sz w:val="24"/>
                <w:szCs w:val="24"/>
              </w:rPr>
              <w:t xml:space="preserve"> includes victim-witness specialist/coordinator)</w:t>
            </w:r>
          </w:p>
        </w:tc>
        <w:tc>
          <w:tcPr>
            <w:tcW w:w="1100" w:type="dxa"/>
            <w:vAlign w:val="center"/>
          </w:tcPr>
          <w:p w:rsidR="00BE529E" w:rsidRPr="007131B8" w:rsidRDefault="009D519D" w:rsidP="0029045D">
            <w:pPr>
              <w:tabs>
                <w:tab w:val="left" w:pos="-1440"/>
              </w:tabs>
              <w:jc w:val="center"/>
              <w:rPr>
                <w:sz w:val="24"/>
                <w:bdr w:val="single" w:sz="4" w:space="0" w:color="auto"/>
              </w:rPr>
            </w:pPr>
            <w:r w:rsidRPr="009D519D">
              <w:rPr>
                <w:sz w:val="24"/>
                <w:szCs w:val="24"/>
                <w:highlight w:val="lightGray"/>
              </w:rPr>
              <w:fldChar w:fldCharType="begin">
                <w:ffData>
                  <w:name w:val="Text37"/>
                  <w:enabled/>
                  <w:calcOnExit w:val="0"/>
                  <w:textInput/>
                </w:ffData>
              </w:fldChar>
            </w:r>
            <w:r w:rsidRPr="009D519D">
              <w:rPr>
                <w:sz w:val="24"/>
                <w:szCs w:val="24"/>
                <w:highlight w:val="lightGray"/>
              </w:rPr>
              <w:instrText xml:space="preserve"> FORMTEXT </w:instrText>
            </w:r>
            <w:r w:rsidRPr="009D519D">
              <w:rPr>
                <w:sz w:val="24"/>
                <w:szCs w:val="24"/>
                <w:highlight w:val="lightGray"/>
              </w:rPr>
            </w:r>
            <w:r w:rsidRPr="009D519D">
              <w:rPr>
                <w:sz w:val="24"/>
                <w:szCs w:val="24"/>
                <w:highlight w:val="lightGray"/>
              </w:rPr>
              <w:fldChar w:fldCharType="separate"/>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sz w:val="24"/>
                <w:szCs w:val="24"/>
                <w:highlight w:val="lightGray"/>
              </w:rPr>
              <w:fldChar w:fldCharType="end"/>
            </w:r>
          </w:p>
        </w:tc>
        <w:tc>
          <w:tcPr>
            <w:tcW w:w="2474" w:type="dxa"/>
            <w:vAlign w:val="center"/>
          </w:tcPr>
          <w:p w:rsidR="00BE529E" w:rsidRPr="007131B8" w:rsidRDefault="009D519D" w:rsidP="0029045D">
            <w:pPr>
              <w:tabs>
                <w:tab w:val="left" w:pos="-1440"/>
              </w:tabs>
              <w:jc w:val="center"/>
              <w:rPr>
                <w:sz w:val="24"/>
                <w:bdr w:val="single" w:sz="4" w:space="0" w:color="auto"/>
              </w:rPr>
            </w:pPr>
            <w:r w:rsidRPr="009D519D">
              <w:rPr>
                <w:sz w:val="24"/>
                <w:szCs w:val="24"/>
                <w:highlight w:val="lightGray"/>
              </w:rPr>
              <w:fldChar w:fldCharType="begin">
                <w:ffData>
                  <w:name w:val="Text37"/>
                  <w:enabled/>
                  <w:calcOnExit w:val="0"/>
                  <w:textInput/>
                </w:ffData>
              </w:fldChar>
            </w:r>
            <w:r w:rsidRPr="009D519D">
              <w:rPr>
                <w:sz w:val="24"/>
                <w:szCs w:val="24"/>
                <w:highlight w:val="lightGray"/>
              </w:rPr>
              <w:instrText xml:space="preserve"> FORMTEXT </w:instrText>
            </w:r>
            <w:r w:rsidRPr="009D519D">
              <w:rPr>
                <w:sz w:val="24"/>
                <w:szCs w:val="24"/>
                <w:highlight w:val="lightGray"/>
              </w:rPr>
            </w:r>
            <w:r w:rsidRPr="009D519D">
              <w:rPr>
                <w:sz w:val="24"/>
                <w:szCs w:val="24"/>
                <w:highlight w:val="lightGray"/>
              </w:rPr>
              <w:fldChar w:fldCharType="separate"/>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sz w:val="24"/>
                <w:szCs w:val="24"/>
                <w:highlight w:val="lightGray"/>
              </w:rPr>
              <w:fldChar w:fldCharType="end"/>
            </w:r>
          </w:p>
        </w:tc>
      </w:tr>
      <w:tr w:rsidR="00BE529E" w:rsidRPr="007131B8" w:rsidTr="0029045D">
        <w:tc>
          <w:tcPr>
            <w:tcW w:w="8216" w:type="dxa"/>
          </w:tcPr>
          <w:p w:rsidR="00BE529E" w:rsidRPr="007131B8" w:rsidRDefault="00BE529E" w:rsidP="0029045D">
            <w:pPr>
              <w:tabs>
                <w:tab w:val="left" w:pos="-1440"/>
              </w:tabs>
              <w:rPr>
                <w:sz w:val="24"/>
                <w:szCs w:val="24"/>
              </w:rPr>
            </w:pPr>
            <w:r w:rsidRPr="007131B8">
              <w:rPr>
                <w:sz w:val="24"/>
                <w:szCs w:val="24"/>
              </w:rPr>
              <w:t xml:space="preserve">Other (specify): </w:t>
            </w:r>
            <w:r w:rsidRPr="007131B8">
              <w:rPr>
                <w:sz w:val="24"/>
                <w:szCs w:val="24"/>
              </w:rPr>
              <w:fldChar w:fldCharType="begin">
                <w:ffData>
                  <w:name w:val="Text37"/>
                  <w:enabled/>
                  <w:calcOnExit w:val="0"/>
                  <w:textInput/>
                </w:ffData>
              </w:fldChar>
            </w:r>
            <w:r w:rsidRPr="007131B8">
              <w:rPr>
                <w:sz w:val="24"/>
                <w:szCs w:val="24"/>
              </w:rPr>
              <w:instrText xml:space="preserve"> FORMTEXT </w:instrText>
            </w:r>
            <w:r w:rsidRPr="007131B8">
              <w:rPr>
                <w:sz w:val="24"/>
                <w:szCs w:val="24"/>
              </w:rPr>
            </w:r>
            <w:r w:rsidRPr="007131B8">
              <w:rPr>
                <w:sz w:val="24"/>
                <w:szCs w:val="24"/>
              </w:rPr>
              <w:fldChar w:fldCharType="separate"/>
            </w:r>
            <w:r w:rsidRPr="007131B8">
              <w:rPr>
                <w:noProof/>
                <w:sz w:val="24"/>
                <w:szCs w:val="24"/>
              </w:rPr>
              <w:t> </w:t>
            </w:r>
            <w:r w:rsidRPr="007131B8">
              <w:rPr>
                <w:noProof/>
                <w:sz w:val="24"/>
                <w:szCs w:val="24"/>
              </w:rPr>
              <w:t> </w:t>
            </w:r>
            <w:r w:rsidRPr="007131B8">
              <w:rPr>
                <w:noProof/>
                <w:sz w:val="24"/>
                <w:szCs w:val="24"/>
              </w:rPr>
              <w:t> </w:t>
            </w:r>
            <w:r w:rsidRPr="007131B8">
              <w:rPr>
                <w:noProof/>
                <w:sz w:val="24"/>
                <w:szCs w:val="24"/>
              </w:rPr>
              <w:t> </w:t>
            </w:r>
            <w:r w:rsidRPr="007131B8">
              <w:rPr>
                <w:noProof/>
                <w:sz w:val="24"/>
                <w:szCs w:val="24"/>
              </w:rPr>
              <w:t> </w:t>
            </w:r>
            <w:r w:rsidRPr="007131B8">
              <w:rPr>
                <w:sz w:val="24"/>
                <w:szCs w:val="24"/>
              </w:rPr>
              <w:fldChar w:fldCharType="end"/>
            </w:r>
          </w:p>
        </w:tc>
        <w:tc>
          <w:tcPr>
            <w:tcW w:w="1100" w:type="dxa"/>
          </w:tcPr>
          <w:p w:rsidR="00BE529E" w:rsidRPr="007131B8" w:rsidRDefault="009D519D" w:rsidP="0029045D">
            <w:pPr>
              <w:tabs>
                <w:tab w:val="left" w:pos="-1440"/>
              </w:tabs>
              <w:jc w:val="center"/>
              <w:rPr>
                <w:sz w:val="24"/>
                <w:bdr w:val="single" w:sz="4" w:space="0" w:color="auto"/>
              </w:rPr>
            </w:pPr>
            <w:r w:rsidRPr="009D519D">
              <w:rPr>
                <w:sz w:val="24"/>
                <w:szCs w:val="24"/>
                <w:highlight w:val="lightGray"/>
              </w:rPr>
              <w:fldChar w:fldCharType="begin">
                <w:ffData>
                  <w:name w:val="Text37"/>
                  <w:enabled/>
                  <w:calcOnExit w:val="0"/>
                  <w:textInput/>
                </w:ffData>
              </w:fldChar>
            </w:r>
            <w:r w:rsidRPr="009D519D">
              <w:rPr>
                <w:sz w:val="24"/>
                <w:szCs w:val="24"/>
                <w:highlight w:val="lightGray"/>
              </w:rPr>
              <w:instrText xml:space="preserve"> FORMTEXT </w:instrText>
            </w:r>
            <w:r w:rsidRPr="009D519D">
              <w:rPr>
                <w:sz w:val="24"/>
                <w:szCs w:val="24"/>
                <w:highlight w:val="lightGray"/>
              </w:rPr>
            </w:r>
            <w:r w:rsidRPr="009D519D">
              <w:rPr>
                <w:sz w:val="24"/>
                <w:szCs w:val="24"/>
                <w:highlight w:val="lightGray"/>
              </w:rPr>
              <w:fldChar w:fldCharType="separate"/>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sz w:val="24"/>
                <w:szCs w:val="24"/>
                <w:highlight w:val="lightGray"/>
              </w:rPr>
              <w:fldChar w:fldCharType="end"/>
            </w:r>
          </w:p>
        </w:tc>
        <w:tc>
          <w:tcPr>
            <w:tcW w:w="2474" w:type="dxa"/>
          </w:tcPr>
          <w:p w:rsidR="00BE529E" w:rsidRPr="007131B8" w:rsidRDefault="009D519D" w:rsidP="0029045D">
            <w:pPr>
              <w:tabs>
                <w:tab w:val="left" w:pos="-1440"/>
              </w:tabs>
              <w:jc w:val="center"/>
              <w:rPr>
                <w:sz w:val="24"/>
                <w:bdr w:val="single" w:sz="4" w:space="0" w:color="auto"/>
              </w:rPr>
            </w:pPr>
            <w:r w:rsidRPr="009D519D">
              <w:rPr>
                <w:sz w:val="24"/>
                <w:szCs w:val="24"/>
                <w:highlight w:val="lightGray"/>
              </w:rPr>
              <w:fldChar w:fldCharType="begin">
                <w:ffData>
                  <w:name w:val="Text37"/>
                  <w:enabled/>
                  <w:calcOnExit w:val="0"/>
                  <w:textInput/>
                </w:ffData>
              </w:fldChar>
            </w:r>
            <w:r w:rsidRPr="009D519D">
              <w:rPr>
                <w:sz w:val="24"/>
                <w:szCs w:val="24"/>
                <w:highlight w:val="lightGray"/>
              </w:rPr>
              <w:instrText xml:space="preserve"> FORMTEXT </w:instrText>
            </w:r>
            <w:r w:rsidRPr="009D519D">
              <w:rPr>
                <w:sz w:val="24"/>
                <w:szCs w:val="24"/>
                <w:highlight w:val="lightGray"/>
              </w:rPr>
            </w:r>
            <w:r w:rsidRPr="009D519D">
              <w:rPr>
                <w:sz w:val="24"/>
                <w:szCs w:val="24"/>
                <w:highlight w:val="lightGray"/>
              </w:rPr>
              <w:fldChar w:fldCharType="separate"/>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sz w:val="24"/>
                <w:szCs w:val="24"/>
                <w:highlight w:val="lightGray"/>
              </w:rPr>
              <w:fldChar w:fldCharType="end"/>
            </w:r>
          </w:p>
        </w:tc>
      </w:tr>
      <w:tr w:rsidR="00BE529E" w:rsidRPr="007131B8" w:rsidTr="0029045D">
        <w:tc>
          <w:tcPr>
            <w:tcW w:w="8216" w:type="dxa"/>
          </w:tcPr>
          <w:p w:rsidR="00BE529E" w:rsidRPr="007131B8" w:rsidRDefault="00BE529E" w:rsidP="0029045D">
            <w:pPr>
              <w:tabs>
                <w:tab w:val="left" w:pos="-1440"/>
              </w:tabs>
              <w:jc w:val="right"/>
              <w:rPr>
                <w:sz w:val="24"/>
              </w:rPr>
            </w:pPr>
            <w:r w:rsidRPr="007131B8">
              <w:rPr>
                <w:sz w:val="24"/>
              </w:rPr>
              <w:t>TOTAL</w:t>
            </w:r>
          </w:p>
        </w:tc>
        <w:tc>
          <w:tcPr>
            <w:tcW w:w="1100" w:type="dxa"/>
          </w:tcPr>
          <w:p w:rsidR="00BE529E" w:rsidRPr="007131B8" w:rsidRDefault="009D519D" w:rsidP="0029045D">
            <w:pPr>
              <w:tabs>
                <w:tab w:val="left" w:pos="-1440"/>
              </w:tabs>
              <w:jc w:val="center"/>
              <w:rPr>
                <w:sz w:val="24"/>
                <w:bdr w:val="single" w:sz="4" w:space="0" w:color="auto"/>
              </w:rPr>
            </w:pPr>
            <w:r w:rsidRPr="009D519D">
              <w:rPr>
                <w:sz w:val="24"/>
                <w:szCs w:val="24"/>
                <w:highlight w:val="lightGray"/>
              </w:rPr>
              <w:fldChar w:fldCharType="begin">
                <w:ffData>
                  <w:name w:val="Text37"/>
                  <w:enabled/>
                  <w:calcOnExit w:val="0"/>
                  <w:textInput/>
                </w:ffData>
              </w:fldChar>
            </w:r>
            <w:r w:rsidRPr="009D519D">
              <w:rPr>
                <w:sz w:val="24"/>
                <w:szCs w:val="24"/>
                <w:highlight w:val="lightGray"/>
              </w:rPr>
              <w:instrText xml:space="preserve"> FORMTEXT </w:instrText>
            </w:r>
            <w:r w:rsidRPr="009D519D">
              <w:rPr>
                <w:sz w:val="24"/>
                <w:szCs w:val="24"/>
                <w:highlight w:val="lightGray"/>
              </w:rPr>
            </w:r>
            <w:r w:rsidRPr="009D519D">
              <w:rPr>
                <w:sz w:val="24"/>
                <w:szCs w:val="24"/>
                <w:highlight w:val="lightGray"/>
              </w:rPr>
              <w:fldChar w:fldCharType="separate"/>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sz w:val="24"/>
                <w:szCs w:val="24"/>
                <w:highlight w:val="lightGray"/>
              </w:rPr>
              <w:fldChar w:fldCharType="end"/>
            </w:r>
          </w:p>
        </w:tc>
        <w:tc>
          <w:tcPr>
            <w:tcW w:w="2474" w:type="dxa"/>
          </w:tcPr>
          <w:p w:rsidR="00BE529E" w:rsidRPr="007131B8" w:rsidRDefault="009D519D" w:rsidP="0029045D">
            <w:pPr>
              <w:tabs>
                <w:tab w:val="left" w:pos="-1440"/>
              </w:tabs>
              <w:jc w:val="center"/>
              <w:rPr>
                <w:sz w:val="24"/>
                <w:bdr w:val="single" w:sz="4" w:space="0" w:color="auto"/>
              </w:rPr>
            </w:pPr>
            <w:r w:rsidRPr="009D519D">
              <w:rPr>
                <w:sz w:val="24"/>
                <w:szCs w:val="24"/>
                <w:highlight w:val="lightGray"/>
              </w:rPr>
              <w:fldChar w:fldCharType="begin">
                <w:ffData>
                  <w:name w:val="Text37"/>
                  <w:enabled/>
                  <w:calcOnExit w:val="0"/>
                  <w:textInput/>
                </w:ffData>
              </w:fldChar>
            </w:r>
            <w:r w:rsidRPr="009D519D">
              <w:rPr>
                <w:sz w:val="24"/>
                <w:szCs w:val="24"/>
                <w:highlight w:val="lightGray"/>
              </w:rPr>
              <w:instrText xml:space="preserve"> FORMTEXT </w:instrText>
            </w:r>
            <w:r w:rsidRPr="009D519D">
              <w:rPr>
                <w:sz w:val="24"/>
                <w:szCs w:val="24"/>
                <w:highlight w:val="lightGray"/>
              </w:rPr>
            </w:r>
            <w:r w:rsidRPr="009D519D">
              <w:rPr>
                <w:sz w:val="24"/>
                <w:szCs w:val="24"/>
                <w:highlight w:val="lightGray"/>
              </w:rPr>
              <w:fldChar w:fldCharType="separate"/>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sz w:val="24"/>
                <w:szCs w:val="24"/>
                <w:highlight w:val="lightGray"/>
              </w:rPr>
              <w:fldChar w:fldCharType="end"/>
            </w:r>
          </w:p>
        </w:tc>
      </w:tr>
    </w:tbl>
    <w:p w:rsidR="00BE529E" w:rsidRPr="007131B8" w:rsidRDefault="00BE529E" w:rsidP="00BE529E"/>
    <w:p w:rsidR="009C2E55" w:rsidRPr="007131B8" w:rsidRDefault="009C2E55" w:rsidP="00BE529E">
      <w:pPr>
        <w:rPr>
          <w:b/>
          <w:sz w:val="24"/>
          <w:szCs w:val="24"/>
          <w:u w:val="single"/>
        </w:rPr>
      </w:pPr>
    </w:p>
    <w:p w:rsidR="009C2E55" w:rsidRPr="007131B8" w:rsidRDefault="009C2E55" w:rsidP="00BE529E">
      <w:pPr>
        <w:rPr>
          <w:b/>
          <w:sz w:val="24"/>
          <w:szCs w:val="24"/>
          <w:u w:val="single"/>
        </w:rPr>
      </w:pPr>
    </w:p>
    <w:p w:rsidR="00BE529E" w:rsidRPr="007131B8" w:rsidRDefault="00BE529E" w:rsidP="00BE529E">
      <w:pPr>
        <w:rPr>
          <w:b/>
          <w:sz w:val="24"/>
          <w:szCs w:val="24"/>
          <w:u w:val="single"/>
        </w:rPr>
      </w:pPr>
      <w:r w:rsidRPr="007131B8">
        <w:rPr>
          <w:b/>
          <w:sz w:val="24"/>
          <w:szCs w:val="24"/>
          <w:u w:val="single"/>
        </w:rPr>
        <w:lastRenderedPageBreak/>
        <w:t xml:space="preserve">Partnership Elements    </w:t>
      </w:r>
    </w:p>
    <w:p w:rsidR="00BE529E" w:rsidRPr="007131B8" w:rsidRDefault="00BE529E" w:rsidP="00BE529E">
      <w:pPr>
        <w:rPr>
          <w:sz w:val="24"/>
          <w:szCs w:val="24"/>
        </w:rPr>
      </w:pPr>
    </w:p>
    <w:p w:rsidR="00BE529E" w:rsidRPr="007131B8" w:rsidRDefault="00BE529E" w:rsidP="00BE529E">
      <w:pPr>
        <w:tabs>
          <w:tab w:val="left" w:pos="-1440"/>
        </w:tabs>
        <w:rPr>
          <w:sz w:val="24"/>
        </w:rPr>
      </w:pPr>
      <w:r w:rsidRPr="007131B8">
        <w:rPr>
          <w:sz w:val="24"/>
        </w:rPr>
        <w:t xml:space="preserve">Please provide a description of your Multi-disciplinary Team (MDT), include a detailed description of all activities for each staff position listed above. </w:t>
      </w:r>
      <w:bookmarkStart w:id="6" w:name="Text1"/>
      <w:r w:rsidR="009D519D" w:rsidRPr="009D519D">
        <w:rPr>
          <w:sz w:val="24"/>
          <w:szCs w:val="24"/>
          <w:highlight w:val="lightGray"/>
        </w:rPr>
        <w:fldChar w:fldCharType="begin">
          <w:ffData>
            <w:name w:val="Text37"/>
            <w:enabled/>
            <w:calcOnExit w:val="0"/>
            <w:textInput/>
          </w:ffData>
        </w:fldChar>
      </w:r>
      <w:r w:rsidR="009D519D" w:rsidRPr="009D519D">
        <w:rPr>
          <w:sz w:val="24"/>
          <w:szCs w:val="24"/>
          <w:highlight w:val="lightGray"/>
        </w:rPr>
        <w:instrText xml:space="preserve"> FORMTEXT </w:instrText>
      </w:r>
      <w:r w:rsidR="009D519D" w:rsidRPr="009D519D">
        <w:rPr>
          <w:sz w:val="24"/>
          <w:szCs w:val="24"/>
          <w:highlight w:val="lightGray"/>
        </w:rPr>
      </w:r>
      <w:r w:rsidR="009D519D" w:rsidRPr="009D519D">
        <w:rPr>
          <w:sz w:val="24"/>
          <w:szCs w:val="24"/>
          <w:highlight w:val="lightGray"/>
        </w:rPr>
        <w:fldChar w:fldCharType="separate"/>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sz w:val="24"/>
          <w:szCs w:val="24"/>
          <w:highlight w:val="lightGray"/>
        </w:rPr>
        <w:fldChar w:fldCharType="end"/>
      </w:r>
    </w:p>
    <w:p w:rsidR="00BE529E" w:rsidRPr="007131B8" w:rsidRDefault="00BE529E" w:rsidP="00BE529E">
      <w:pPr>
        <w:tabs>
          <w:tab w:val="left" w:pos="-1440"/>
        </w:tabs>
        <w:rPr>
          <w:sz w:val="24"/>
        </w:rPr>
      </w:pPr>
    </w:p>
    <w:bookmarkEnd w:id="6"/>
    <w:p w:rsidR="00BE529E" w:rsidRPr="007131B8" w:rsidRDefault="00BE529E" w:rsidP="00BE529E">
      <w:pPr>
        <w:rPr>
          <w:sz w:val="24"/>
          <w:szCs w:val="24"/>
        </w:rPr>
      </w:pPr>
      <w:r w:rsidRPr="007131B8">
        <w:rPr>
          <w:sz w:val="24"/>
          <w:szCs w:val="24"/>
        </w:rPr>
        <w:t xml:space="preserve">If these funds will be used for the expansion of an already implemented Multidisciplinary Team program please explain how the activities listed here will supplement (not supplant) the current program activities.  </w:t>
      </w:r>
      <w:r w:rsidR="009D519D" w:rsidRPr="009D519D">
        <w:rPr>
          <w:sz w:val="24"/>
          <w:szCs w:val="24"/>
          <w:highlight w:val="lightGray"/>
        </w:rPr>
        <w:fldChar w:fldCharType="begin">
          <w:ffData>
            <w:name w:val="Text37"/>
            <w:enabled/>
            <w:calcOnExit w:val="0"/>
            <w:textInput/>
          </w:ffData>
        </w:fldChar>
      </w:r>
      <w:r w:rsidR="009D519D" w:rsidRPr="009D519D">
        <w:rPr>
          <w:sz w:val="24"/>
          <w:szCs w:val="24"/>
          <w:highlight w:val="lightGray"/>
        </w:rPr>
        <w:instrText xml:space="preserve"> FORMTEXT </w:instrText>
      </w:r>
      <w:r w:rsidR="009D519D" w:rsidRPr="009D519D">
        <w:rPr>
          <w:sz w:val="24"/>
          <w:szCs w:val="24"/>
          <w:highlight w:val="lightGray"/>
        </w:rPr>
      </w:r>
      <w:r w:rsidR="009D519D" w:rsidRPr="009D519D">
        <w:rPr>
          <w:sz w:val="24"/>
          <w:szCs w:val="24"/>
          <w:highlight w:val="lightGray"/>
        </w:rPr>
        <w:fldChar w:fldCharType="separate"/>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sz w:val="24"/>
          <w:szCs w:val="24"/>
          <w:highlight w:val="lightGray"/>
        </w:rPr>
        <w:fldChar w:fldCharType="end"/>
      </w:r>
    </w:p>
    <w:p w:rsidR="00BE529E" w:rsidRPr="007131B8" w:rsidRDefault="00BE529E" w:rsidP="00BE529E">
      <w:pPr>
        <w:rPr>
          <w:sz w:val="24"/>
          <w:szCs w:val="24"/>
        </w:rPr>
      </w:pPr>
    </w:p>
    <w:p w:rsidR="00637408" w:rsidRPr="007131B8" w:rsidRDefault="00637408" w:rsidP="00637408">
      <w:pPr>
        <w:ind w:firstLine="720"/>
        <w:rPr>
          <w:i/>
          <w:szCs w:val="22"/>
          <w:u w:val="single"/>
        </w:rPr>
      </w:pPr>
      <w:r w:rsidRPr="007131B8">
        <w:rPr>
          <w:i/>
          <w:szCs w:val="22"/>
          <w:u w:val="single"/>
        </w:rPr>
        <w:t>Supplanting</w:t>
      </w:r>
    </w:p>
    <w:p w:rsidR="00637408" w:rsidRPr="007131B8" w:rsidRDefault="00637408" w:rsidP="00637408">
      <w:pPr>
        <w:ind w:left="144" w:right="144"/>
        <w:rPr>
          <w:i/>
          <w:szCs w:val="22"/>
        </w:rPr>
      </w:pPr>
    </w:p>
    <w:p w:rsidR="00637408" w:rsidRPr="007131B8" w:rsidRDefault="00637408" w:rsidP="00637408">
      <w:pPr>
        <w:ind w:left="720" w:right="144"/>
        <w:rPr>
          <w:i/>
          <w:szCs w:val="22"/>
        </w:rPr>
      </w:pPr>
      <w:r w:rsidRPr="007131B8">
        <w:rPr>
          <w:i/>
          <w:szCs w:val="22"/>
        </w:rPr>
        <w:t xml:space="preserve">Federal funds must be used to supplement existing funds for program activities and must not replace those funds that have been appropriated for the same purpose. Supplanting will be the subject of application review, as well as </w:t>
      </w:r>
      <w:proofErr w:type="spellStart"/>
      <w:r w:rsidRPr="007131B8">
        <w:rPr>
          <w:i/>
          <w:szCs w:val="22"/>
        </w:rPr>
        <w:t>preaward</w:t>
      </w:r>
      <w:proofErr w:type="spellEnd"/>
      <w:r w:rsidRPr="007131B8">
        <w:rPr>
          <w:i/>
          <w:szCs w:val="22"/>
        </w:rPr>
        <w:t xml:space="preserve"> review, </w:t>
      </w:r>
      <w:proofErr w:type="spellStart"/>
      <w:r w:rsidRPr="007131B8">
        <w:rPr>
          <w:i/>
          <w:szCs w:val="22"/>
        </w:rPr>
        <w:t>postaward</w:t>
      </w:r>
      <w:proofErr w:type="spellEnd"/>
      <w:r w:rsidRPr="007131B8">
        <w:rPr>
          <w:i/>
          <w:szCs w:val="22"/>
        </w:rPr>
        <w:t xml:space="preserve"> monitoring, and audit. If there is a potential presence of supplanting, the applicant or grantee will be required to supply documentation demonstrating that the reduction in non-Federal resources occurred for reasons other than the receipt or expected receipt of Federal funds. For certain programs, a written certification may be requested by the awarding agency or recipient agency stating that Federal funds will not be used to supplant State or local funds.</w:t>
      </w:r>
    </w:p>
    <w:p w:rsidR="00637408" w:rsidRPr="007131B8" w:rsidRDefault="00637408" w:rsidP="00637408">
      <w:pPr>
        <w:ind w:right="144"/>
        <w:rPr>
          <w:rFonts w:ascii="Arial" w:hAnsi="Arial" w:cs="Arial"/>
          <w:szCs w:val="22"/>
        </w:rPr>
      </w:pPr>
    </w:p>
    <w:p w:rsidR="00637408" w:rsidRPr="007131B8" w:rsidRDefault="00637408" w:rsidP="00637408">
      <w:pPr>
        <w:ind w:left="720" w:right="144"/>
        <w:rPr>
          <w:i/>
          <w:szCs w:val="22"/>
        </w:rPr>
      </w:pPr>
      <w:r w:rsidRPr="007131B8">
        <w:rPr>
          <w:i/>
          <w:szCs w:val="22"/>
        </w:rPr>
        <w:t xml:space="preserve">See the OJP Financial Guide (Part II, Chapter 3). Additional information appears on the “OJP Recovery Act Additional Requirements” webpage at: </w:t>
      </w:r>
    </w:p>
    <w:p w:rsidR="00637408" w:rsidRPr="007131B8" w:rsidRDefault="00637408" w:rsidP="00637408">
      <w:pPr>
        <w:ind w:left="144" w:right="144"/>
        <w:rPr>
          <w:i/>
          <w:szCs w:val="22"/>
        </w:rPr>
      </w:pPr>
    </w:p>
    <w:p w:rsidR="00637408" w:rsidRPr="007131B8" w:rsidRDefault="000F4C3C" w:rsidP="00637408">
      <w:pPr>
        <w:ind w:firstLine="720"/>
        <w:rPr>
          <w:szCs w:val="22"/>
        </w:rPr>
      </w:pPr>
      <w:hyperlink r:id="rId11" w:history="1">
        <w:r w:rsidR="00637408" w:rsidRPr="007131B8">
          <w:rPr>
            <w:rStyle w:val="Hyperlink"/>
            <w:szCs w:val="22"/>
          </w:rPr>
          <w:t>http://ojp.gov/financialguide/PDFs/OCFO_2014Financial_Guide.pdf</w:t>
        </w:r>
      </w:hyperlink>
    </w:p>
    <w:p w:rsidR="00BE529E" w:rsidRPr="007131B8" w:rsidRDefault="00BE529E" w:rsidP="00637408">
      <w:pPr>
        <w:rPr>
          <w:sz w:val="24"/>
          <w:szCs w:val="24"/>
        </w:rPr>
      </w:pPr>
    </w:p>
    <w:p w:rsidR="00BE529E" w:rsidRPr="007131B8" w:rsidRDefault="00BE529E" w:rsidP="00BE529E">
      <w:pPr>
        <w:rPr>
          <w:b/>
          <w:u w:val="single"/>
        </w:rPr>
      </w:pPr>
    </w:p>
    <w:p w:rsidR="00BE529E" w:rsidRPr="007131B8" w:rsidRDefault="00BE529E" w:rsidP="00BE529E">
      <w:pPr>
        <w:rPr>
          <w:b/>
          <w:sz w:val="24"/>
          <w:szCs w:val="24"/>
          <w:u w:val="single"/>
        </w:rPr>
      </w:pPr>
      <w:r w:rsidRPr="007131B8">
        <w:rPr>
          <w:b/>
          <w:sz w:val="24"/>
          <w:szCs w:val="24"/>
          <w:u w:val="single"/>
        </w:rPr>
        <w:t>Please include a copy of all individual partner agency protocols pertinent to this crime type with your application.</w:t>
      </w:r>
    </w:p>
    <w:p w:rsidR="00BE529E" w:rsidRPr="007131B8" w:rsidRDefault="00BE529E" w:rsidP="00BE529E">
      <w:pPr>
        <w:rPr>
          <w:b/>
          <w:sz w:val="24"/>
          <w:szCs w:val="24"/>
          <w:u w:val="single"/>
        </w:rPr>
      </w:pPr>
    </w:p>
    <w:p w:rsidR="00BE529E" w:rsidRPr="007131B8" w:rsidRDefault="00BE529E" w:rsidP="00BE529E">
      <w:pPr>
        <w:rPr>
          <w:b/>
          <w:sz w:val="24"/>
          <w:szCs w:val="24"/>
          <w:u w:val="single"/>
        </w:rPr>
      </w:pPr>
      <w:r w:rsidRPr="007131B8">
        <w:rPr>
          <w:b/>
          <w:sz w:val="24"/>
          <w:szCs w:val="24"/>
          <w:u w:val="single"/>
        </w:rPr>
        <w:t>MDT Community Collaboration</w:t>
      </w:r>
    </w:p>
    <w:p w:rsidR="00BE529E" w:rsidRPr="007131B8" w:rsidRDefault="00BE529E" w:rsidP="00BE529E">
      <w:pPr>
        <w:tabs>
          <w:tab w:val="left" w:pos="720"/>
          <w:tab w:val="left" w:pos="1267"/>
        </w:tabs>
        <w:rPr>
          <w:bCs/>
          <w:color w:val="000000"/>
          <w:sz w:val="24"/>
          <w:szCs w:val="24"/>
          <w:lang w:val="en"/>
        </w:rPr>
      </w:pPr>
      <w:r w:rsidRPr="007131B8">
        <w:rPr>
          <w:color w:val="000000"/>
          <w:sz w:val="24"/>
          <w:szCs w:val="24"/>
          <w:lang w:val="en"/>
        </w:rPr>
        <w:t>Identify all funded and unfunded agencies participating in the implementation of the project or whose cooperation or support is necessary to its success. L</w:t>
      </w:r>
      <w:r w:rsidRPr="007131B8">
        <w:rPr>
          <w:bCs/>
          <w:color w:val="000000"/>
          <w:sz w:val="24"/>
          <w:szCs w:val="24"/>
          <w:lang w:val="en"/>
        </w:rPr>
        <w:t xml:space="preserve">etters of participation/support </w:t>
      </w:r>
      <w:r w:rsidRPr="007131B8">
        <w:rPr>
          <w:color w:val="000000"/>
          <w:sz w:val="24"/>
          <w:szCs w:val="24"/>
          <w:lang w:val="en"/>
        </w:rPr>
        <w:t xml:space="preserve">representing unfunded partners </w:t>
      </w:r>
      <w:r w:rsidRPr="007131B8">
        <w:rPr>
          <w:bCs/>
          <w:color w:val="000000"/>
          <w:sz w:val="24"/>
          <w:szCs w:val="24"/>
          <w:lang w:val="en"/>
        </w:rPr>
        <w:t xml:space="preserve">are encouraged, but not required, </w:t>
      </w:r>
      <w:r w:rsidRPr="007131B8">
        <w:rPr>
          <w:color w:val="000000"/>
          <w:sz w:val="24"/>
          <w:szCs w:val="24"/>
          <w:lang w:val="en"/>
        </w:rPr>
        <w:t xml:space="preserve">with each application.  Letters </w:t>
      </w:r>
      <w:r w:rsidRPr="007131B8">
        <w:rPr>
          <w:bCs/>
          <w:color w:val="000000"/>
          <w:sz w:val="24"/>
          <w:szCs w:val="24"/>
          <w:lang w:val="en"/>
        </w:rPr>
        <w:t xml:space="preserve">submitted should be specific to your application, describing deliberate interagency coordination, and the nature of the project commitment. In particular, letters of support should be included from </w:t>
      </w:r>
      <w:r w:rsidRPr="007131B8">
        <w:rPr>
          <w:sz w:val="24"/>
          <w:szCs w:val="24"/>
        </w:rPr>
        <w:t>agencies that will collaborate with the MDT by providing training to develop the course content and materials</w:t>
      </w:r>
      <w:r w:rsidRPr="007131B8">
        <w:rPr>
          <w:bCs/>
          <w:color w:val="000000"/>
          <w:sz w:val="24"/>
          <w:szCs w:val="24"/>
          <w:lang w:val="en"/>
        </w:rPr>
        <w:t xml:space="preserve">, especially where particular culturally specific or linguistically isolated populations are targeted.  </w:t>
      </w:r>
      <w:r w:rsidR="009D519D" w:rsidRPr="009D519D">
        <w:rPr>
          <w:sz w:val="24"/>
          <w:szCs w:val="24"/>
          <w:highlight w:val="lightGray"/>
        </w:rPr>
        <w:fldChar w:fldCharType="begin">
          <w:ffData>
            <w:name w:val="Text37"/>
            <w:enabled/>
            <w:calcOnExit w:val="0"/>
            <w:textInput/>
          </w:ffData>
        </w:fldChar>
      </w:r>
      <w:r w:rsidR="009D519D" w:rsidRPr="009D519D">
        <w:rPr>
          <w:sz w:val="24"/>
          <w:szCs w:val="24"/>
          <w:highlight w:val="lightGray"/>
        </w:rPr>
        <w:instrText xml:space="preserve"> FORMTEXT </w:instrText>
      </w:r>
      <w:r w:rsidR="009D519D" w:rsidRPr="009D519D">
        <w:rPr>
          <w:sz w:val="24"/>
          <w:szCs w:val="24"/>
          <w:highlight w:val="lightGray"/>
        </w:rPr>
      </w:r>
      <w:r w:rsidR="009D519D" w:rsidRPr="009D519D">
        <w:rPr>
          <w:sz w:val="24"/>
          <w:szCs w:val="24"/>
          <w:highlight w:val="lightGray"/>
        </w:rPr>
        <w:fldChar w:fldCharType="separate"/>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sz w:val="24"/>
          <w:szCs w:val="24"/>
          <w:highlight w:val="lightGray"/>
        </w:rPr>
        <w:fldChar w:fldCharType="end"/>
      </w:r>
    </w:p>
    <w:p w:rsidR="00BE529E" w:rsidRPr="007131B8" w:rsidRDefault="00BE529E" w:rsidP="00BE529E">
      <w:pPr>
        <w:tabs>
          <w:tab w:val="left" w:pos="720"/>
          <w:tab w:val="left" w:pos="1267"/>
        </w:tabs>
        <w:rPr>
          <w:bCs/>
          <w:color w:val="000000"/>
          <w:sz w:val="24"/>
          <w:szCs w:val="24"/>
          <w:lang w:val="en"/>
        </w:rPr>
      </w:pPr>
      <w:r w:rsidRPr="007131B8">
        <w:rPr>
          <w:sz w:val="24"/>
          <w:szCs w:val="24"/>
        </w:rPr>
        <w:fldChar w:fldCharType="begin">
          <w:ffData>
            <w:name w:val="Text37"/>
            <w:enabled/>
            <w:calcOnExit w:val="0"/>
            <w:textInput/>
          </w:ffData>
        </w:fldChar>
      </w:r>
      <w:r w:rsidRPr="007131B8">
        <w:rPr>
          <w:sz w:val="24"/>
          <w:szCs w:val="24"/>
        </w:rPr>
        <w:instrText xml:space="preserve"> FORMTEXT </w:instrText>
      </w:r>
      <w:r w:rsidRPr="007131B8">
        <w:rPr>
          <w:sz w:val="24"/>
          <w:szCs w:val="24"/>
        </w:rPr>
      </w:r>
      <w:r w:rsidRPr="007131B8">
        <w:rPr>
          <w:sz w:val="24"/>
          <w:szCs w:val="24"/>
        </w:rPr>
        <w:fldChar w:fldCharType="separate"/>
      </w:r>
      <w:r w:rsidRPr="007131B8">
        <w:rPr>
          <w:noProof/>
          <w:sz w:val="24"/>
          <w:szCs w:val="24"/>
        </w:rPr>
        <w:t> </w:t>
      </w:r>
      <w:r w:rsidRPr="007131B8">
        <w:rPr>
          <w:noProof/>
          <w:sz w:val="24"/>
          <w:szCs w:val="24"/>
        </w:rPr>
        <w:t> </w:t>
      </w:r>
      <w:r w:rsidRPr="007131B8">
        <w:rPr>
          <w:noProof/>
          <w:sz w:val="24"/>
          <w:szCs w:val="24"/>
        </w:rPr>
        <w:t> </w:t>
      </w:r>
      <w:r w:rsidRPr="007131B8">
        <w:rPr>
          <w:noProof/>
          <w:sz w:val="24"/>
          <w:szCs w:val="24"/>
        </w:rPr>
        <w:t> </w:t>
      </w:r>
      <w:r w:rsidRPr="007131B8">
        <w:rPr>
          <w:noProof/>
          <w:sz w:val="24"/>
          <w:szCs w:val="24"/>
        </w:rPr>
        <w:t> </w:t>
      </w:r>
      <w:r w:rsidRPr="007131B8">
        <w:rPr>
          <w:sz w:val="24"/>
          <w:szCs w:val="24"/>
        </w:rPr>
        <w:fldChar w:fldCharType="end"/>
      </w:r>
    </w:p>
    <w:p w:rsidR="0051750A" w:rsidRPr="007131B8" w:rsidRDefault="0051750A" w:rsidP="00BE529E">
      <w:pPr>
        <w:tabs>
          <w:tab w:val="left" w:pos="720"/>
          <w:tab w:val="left" w:pos="1267"/>
        </w:tabs>
        <w:rPr>
          <w:b/>
          <w:color w:val="000000"/>
          <w:sz w:val="24"/>
          <w:szCs w:val="24"/>
          <w:u w:val="single"/>
          <w:lang w:val="en"/>
        </w:rPr>
      </w:pPr>
    </w:p>
    <w:p w:rsidR="00BE529E" w:rsidRPr="007131B8" w:rsidRDefault="00BE529E" w:rsidP="00BE529E">
      <w:pPr>
        <w:tabs>
          <w:tab w:val="left" w:pos="720"/>
          <w:tab w:val="left" w:pos="1267"/>
        </w:tabs>
        <w:rPr>
          <w:b/>
          <w:color w:val="000000"/>
          <w:sz w:val="24"/>
          <w:szCs w:val="24"/>
          <w:u w:val="single"/>
          <w:lang w:val="en"/>
        </w:rPr>
      </w:pPr>
      <w:r w:rsidRPr="007131B8">
        <w:rPr>
          <w:b/>
          <w:color w:val="000000"/>
          <w:sz w:val="24"/>
          <w:szCs w:val="24"/>
          <w:u w:val="single"/>
          <w:lang w:val="en"/>
        </w:rPr>
        <w:t xml:space="preserve">Attach all letters of support to the grant application. Letters submitted separately from the application will not be accepted. </w:t>
      </w:r>
    </w:p>
    <w:p w:rsidR="00A32D23" w:rsidRDefault="00A32D23" w:rsidP="00BE529E">
      <w:pPr>
        <w:pStyle w:val="Heading3"/>
        <w:tabs>
          <w:tab w:val="left" w:pos="-1440"/>
        </w:tabs>
        <w:rPr>
          <w:bCs w:val="0"/>
        </w:rPr>
      </w:pPr>
      <w:bookmarkStart w:id="7" w:name="_Toc419887953"/>
    </w:p>
    <w:p w:rsidR="00A32D23" w:rsidRDefault="00A32D23" w:rsidP="00BE529E">
      <w:pPr>
        <w:pStyle w:val="Heading3"/>
        <w:tabs>
          <w:tab w:val="left" w:pos="-1440"/>
        </w:tabs>
        <w:rPr>
          <w:bCs w:val="0"/>
        </w:rPr>
      </w:pPr>
    </w:p>
    <w:p w:rsidR="00A32D23" w:rsidRDefault="00A32D23" w:rsidP="00BE529E">
      <w:pPr>
        <w:pStyle w:val="Heading3"/>
        <w:tabs>
          <w:tab w:val="left" w:pos="-1440"/>
        </w:tabs>
        <w:rPr>
          <w:bCs w:val="0"/>
        </w:rPr>
      </w:pPr>
    </w:p>
    <w:p w:rsidR="00A32D23" w:rsidRDefault="00A32D23" w:rsidP="00BE529E">
      <w:pPr>
        <w:pStyle w:val="Heading3"/>
        <w:tabs>
          <w:tab w:val="left" w:pos="-1440"/>
        </w:tabs>
        <w:rPr>
          <w:bCs w:val="0"/>
        </w:rPr>
      </w:pPr>
    </w:p>
    <w:p w:rsidR="00BE529E" w:rsidRPr="007131B8" w:rsidRDefault="00BE529E" w:rsidP="00BE529E">
      <w:pPr>
        <w:pStyle w:val="Heading3"/>
        <w:tabs>
          <w:tab w:val="left" w:pos="-1440"/>
        </w:tabs>
        <w:rPr>
          <w:bCs w:val="0"/>
        </w:rPr>
      </w:pPr>
      <w:proofErr w:type="gramStart"/>
      <w:r w:rsidRPr="007131B8">
        <w:rPr>
          <w:bCs w:val="0"/>
        </w:rPr>
        <w:t>PART II.</w:t>
      </w:r>
      <w:proofErr w:type="gramEnd"/>
      <w:r w:rsidRPr="007131B8">
        <w:rPr>
          <w:bCs w:val="0"/>
        </w:rPr>
        <w:t xml:space="preserve">  DESCRIPTION OF JURISDICTION</w:t>
      </w:r>
      <w:bookmarkEnd w:id="7"/>
    </w:p>
    <w:p w:rsidR="00BE529E" w:rsidRPr="007131B8" w:rsidRDefault="00BE529E" w:rsidP="00BE529E"/>
    <w:p w:rsidR="00BE529E" w:rsidRPr="007131B8" w:rsidRDefault="00BE529E" w:rsidP="00BE529E">
      <w:pPr>
        <w:tabs>
          <w:tab w:val="left" w:pos="-1440"/>
        </w:tabs>
        <w:rPr>
          <w:bCs/>
          <w:sz w:val="24"/>
          <w:szCs w:val="24"/>
        </w:rPr>
      </w:pPr>
      <w:r w:rsidRPr="007131B8">
        <w:rPr>
          <w:bCs/>
          <w:sz w:val="24"/>
        </w:rPr>
        <w:t xml:space="preserve">Provide a short description of the jurisdiction this project serves, including information on region, population served, and any special characteristic or issues. Please include demographic information pertaining to the population in your </w:t>
      </w:r>
      <w:r w:rsidRPr="007131B8">
        <w:rPr>
          <w:bCs/>
          <w:sz w:val="24"/>
          <w:szCs w:val="24"/>
        </w:rPr>
        <w:t xml:space="preserve">jurisdiction. </w:t>
      </w:r>
      <w:hyperlink r:id="rId12" w:history="1">
        <w:r w:rsidRPr="007131B8">
          <w:rPr>
            <w:rStyle w:val="Hyperlink"/>
            <w:bCs/>
            <w:sz w:val="24"/>
            <w:szCs w:val="24"/>
          </w:rPr>
          <w:t>Populations in Illinois Counties</w:t>
        </w:r>
      </w:hyperlink>
      <w:r w:rsidRPr="007131B8">
        <w:rPr>
          <w:bCs/>
          <w:sz w:val="24"/>
          <w:szCs w:val="24"/>
        </w:rPr>
        <w:t xml:space="preserve"> </w:t>
      </w:r>
    </w:p>
    <w:p w:rsidR="00BE529E" w:rsidRPr="007131B8" w:rsidRDefault="009745C4" w:rsidP="00BE529E">
      <w:pPr>
        <w:tabs>
          <w:tab w:val="left" w:pos="-1440"/>
        </w:tabs>
        <w:rPr>
          <w:bCs/>
          <w:sz w:val="24"/>
        </w:rPr>
      </w:pPr>
      <w:r w:rsidRPr="009D519D">
        <w:rPr>
          <w:sz w:val="24"/>
          <w:szCs w:val="24"/>
          <w:highlight w:val="lightGray"/>
        </w:rPr>
        <w:fldChar w:fldCharType="begin">
          <w:ffData>
            <w:name w:val="Text37"/>
            <w:enabled/>
            <w:calcOnExit w:val="0"/>
            <w:textInput/>
          </w:ffData>
        </w:fldChar>
      </w:r>
      <w:r w:rsidRPr="009D519D">
        <w:rPr>
          <w:sz w:val="24"/>
          <w:szCs w:val="24"/>
          <w:highlight w:val="lightGray"/>
        </w:rPr>
        <w:instrText xml:space="preserve"> FORMTEXT </w:instrText>
      </w:r>
      <w:r w:rsidRPr="009D519D">
        <w:rPr>
          <w:sz w:val="24"/>
          <w:szCs w:val="24"/>
          <w:highlight w:val="lightGray"/>
        </w:rPr>
      </w:r>
      <w:r w:rsidRPr="009D519D">
        <w:rPr>
          <w:sz w:val="24"/>
          <w:szCs w:val="24"/>
          <w:highlight w:val="lightGray"/>
        </w:rPr>
        <w:fldChar w:fldCharType="separate"/>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sz w:val="24"/>
          <w:szCs w:val="24"/>
          <w:highlight w:val="lightGray"/>
        </w:rPr>
        <w:fldChar w:fldCharType="end"/>
      </w:r>
    </w:p>
    <w:p w:rsidR="00BE529E" w:rsidRPr="007131B8" w:rsidRDefault="00BE529E" w:rsidP="00BE529E">
      <w:pPr>
        <w:tabs>
          <w:tab w:val="left" w:pos="-1440"/>
        </w:tabs>
        <w:rPr>
          <w:sz w:val="24"/>
          <w:szCs w:val="24"/>
          <w:bdr w:val="single" w:sz="4" w:space="0" w:color="auto"/>
        </w:rPr>
      </w:pPr>
      <w:r w:rsidRPr="007131B8">
        <w:rPr>
          <w:sz w:val="24"/>
          <w:szCs w:val="24"/>
        </w:rPr>
        <w:fldChar w:fldCharType="begin">
          <w:ffData>
            <w:name w:val="Text37"/>
            <w:enabled/>
            <w:calcOnExit w:val="0"/>
            <w:textInput/>
          </w:ffData>
        </w:fldChar>
      </w:r>
      <w:r w:rsidRPr="007131B8">
        <w:rPr>
          <w:sz w:val="24"/>
          <w:szCs w:val="24"/>
        </w:rPr>
        <w:instrText xml:space="preserve"> FORMTEXT </w:instrText>
      </w:r>
      <w:r w:rsidRPr="007131B8">
        <w:rPr>
          <w:sz w:val="24"/>
          <w:szCs w:val="24"/>
        </w:rPr>
      </w:r>
      <w:r w:rsidRPr="007131B8">
        <w:rPr>
          <w:sz w:val="24"/>
          <w:szCs w:val="24"/>
        </w:rPr>
        <w:fldChar w:fldCharType="separate"/>
      </w:r>
      <w:r w:rsidRPr="007131B8">
        <w:rPr>
          <w:noProof/>
          <w:sz w:val="24"/>
          <w:szCs w:val="24"/>
        </w:rPr>
        <w:t> </w:t>
      </w:r>
      <w:r w:rsidRPr="007131B8">
        <w:rPr>
          <w:noProof/>
          <w:sz w:val="24"/>
          <w:szCs w:val="24"/>
        </w:rPr>
        <w:t> </w:t>
      </w:r>
      <w:r w:rsidRPr="007131B8">
        <w:rPr>
          <w:noProof/>
          <w:sz w:val="24"/>
          <w:szCs w:val="24"/>
        </w:rPr>
        <w:t> </w:t>
      </w:r>
      <w:r w:rsidRPr="007131B8">
        <w:rPr>
          <w:noProof/>
          <w:sz w:val="24"/>
          <w:szCs w:val="24"/>
        </w:rPr>
        <w:t> </w:t>
      </w:r>
      <w:r w:rsidRPr="007131B8">
        <w:rPr>
          <w:noProof/>
          <w:sz w:val="24"/>
          <w:szCs w:val="24"/>
        </w:rPr>
        <w:t> </w:t>
      </w:r>
      <w:r w:rsidRPr="007131B8">
        <w:rPr>
          <w:sz w:val="24"/>
          <w:szCs w:val="24"/>
        </w:rPr>
        <w:fldChar w:fldCharType="end"/>
      </w:r>
      <w:r w:rsidRPr="007131B8">
        <w:rPr>
          <w:sz w:val="24"/>
          <w:szCs w:val="24"/>
          <w:bdr w:val="single" w:sz="4" w:space="0" w:color="auto"/>
        </w:rPr>
        <w:t xml:space="preserve"> </w:t>
      </w:r>
    </w:p>
    <w:p w:rsidR="00BE529E" w:rsidRPr="007131B8" w:rsidRDefault="00BE529E" w:rsidP="00BE529E">
      <w:pPr>
        <w:pStyle w:val="Heading3"/>
        <w:tabs>
          <w:tab w:val="left" w:pos="-1440"/>
          <w:tab w:val="num" w:pos="1440"/>
        </w:tabs>
        <w:rPr>
          <w:szCs w:val="24"/>
        </w:rPr>
      </w:pPr>
    </w:p>
    <w:p w:rsidR="00BE529E" w:rsidRPr="007131B8" w:rsidRDefault="00BE529E" w:rsidP="00BE529E">
      <w:pPr>
        <w:pStyle w:val="Heading3"/>
        <w:tabs>
          <w:tab w:val="left" w:pos="-1440"/>
          <w:tab w:val="num" w:pos="1440"/>
        </w:tabs>
        <w:rPr>
          <w:szCs w:val="24"/>
        </w:rPr>
      </w:pPr>
      <w:bookmarkStart w:id="8" w:name="_Toc419887954"/>
      <w:r w:rsidRPr="007131B8">
        <w:rPr>
          <w:szCs w:val="24"/>
        </w:rPr>
        <w:t>PART III: STATEMENT OF PROBLEM</w:t>
      </w:r>
      <w:bookmarkEnd w:id="8"/>
    </w:p>
    <w:p w:rsidR="00BE529E" w:rsidRPr="007131B8" w:rsidRDefault="00BE529E" w:rsidP="00BE529E">
      <w:pPr>
        <w:tabs>
          <w:tab w:val="left" w:pos="-1440"/>
        </w:tabs>
        <w:ind w:left="720" w:hanging="720"/>
        <w:rPr>
          <w:sz w:val="24"/>
        </w:rPr>
      </w:pPr>
    </w:p>
    <w:p w:rsidR="00BE529E" w:rsidRPr="007131B8" w:rsidRDefault="00BE529E" w:rsidP="00BE529E">
      <w:pPr>
        <w:rPr>
          <w:bCs/>
          <w:sz w:val="24"/>
          <w:szCs w:val="24"/>
        </w:rPr>
      </w:pPr>
      <w:r w:rsidRPr="007131B8">
        <w:rPr>
          <w:sz w:val="24"/>
        </w:rPr>
        <w:t>Indicate</w:t>
      </w:r>
      <w:r w:rsidRPr="007131B8">
        <w:rPr>
          <w:bCs/>
          <w:sz w:val="24"/>
          <w:szCs w:val="24"/>
        </w:rPr>
        <w:t xml:space="preserve"> the problem as it exists in the geographic area listed above. Data information can be obtained through the </w:t>
      </w:r>
      <w:hyperlink r:id="rId13" w:history="1">
        <w:r w:rsidRPr="007131B8">
          <w:rPr>
            <w:rStyle w:val="Hyperlink"/>
            <w:bCs/>
            <w:sz w:val="24"/>
            <w:szCs w:val="24"/>
          </w:rPr>
          <w:t>Illinois Criminal Justice Information Authority Statistical Analysis Cente</w:t>
        </w:r>
      </w:hyperlink>
      <w:r w:rsidRPr="007131B8">
        <w:rPr>
          <w:bCs/>
          <w:sz w:val="24"/>
          <w:szCs w:val="24"/>
        </w:rPr>
        <w:t>r, or through the Illinois State Police “</w:t>
      </w:r>
      <w:hyperlink r:id="rId14" w:history="1">
        <w:r w:rsidRPr="007131B8">
          <w:rPr>
            <w:rStyle w:val="Hyperlink"/>
            <w:bCs/>
            <w:sz w:val="24"/>
            <w:szCs w:val="24"/>
          </w:rPr>
          <w:t>Crime in Illinois</w:t>
        </w:r>
      </w:hyperlink>
      <w:r w:rsidRPr="007131B8">
        <w:rPr>
          <w:bCs/>
          <w:sz w:val="24"/>
          <w:szCs w:val="24"/>
        </w:rPr>
        <w:t xml:space="preserve">” The problem description should be stated in terms of the needs of your community and clients.  Document the source and date of all cited data. </w:t>
      </w:r>
    </w:p>
    <w:p w:rsidR="00BE529E" w:rsidRPr="007131B8" w:rsidRDefault="009D519D" w:rsidP="00BE529E">
      <w:pPr>
        <w:tabs>
          <w:tab w:val="left" w:pos="-1440"/>
          <w:tab w:val="num" w:pos="1440"/>
        </w:tabs>
        <w:rPr>
          <w:sz w:val="24"/>
          <w:szCs w:val="24"/>
          <w:bdr w:val="single" w:sz="4" w:space="0" w:color="auto"/>
        </w:rPr>
      </w:pPr>
      <w:r w:rsidRPr="009D519D">
        <w:rPr>
          <w:sz w:val="24"/>
          <w:szCs w:val="24"/>
          <w:highlight w:val="lightGray"/>
        </w:rPr>
        <w:fldChar w:fldCharType="begin">
          <w:ffData>
            <w:name w:val="Text37"/>
            <w:enabled/>
            <w:calcOnExit w:val="0"/>
            <w:textInput/>
          </w:ffData>
        </w:fldChar>
      </w:r>
      <w:r w:rsidRPr="009D519D">
        <w:rPr>
          <w:sz w:val="24"/>
          <w:szCs w:val="24"/>
          <w:highlight w:val="lightGray"/>
        </w:rPr>
        <w:instrText xml:space="preserve"> FORMTEXT </w:instrText>
      </w:r>
      <w:r w:rsidRPr="009D519D">
        <w:rPr>
          <w:sz w:val="24"/>
          <w:szCs w:val="24"/>
          <w:highlight w:val="lightGray"/>
        </w:rPr>
      </w:r>
      <w:r w:rsidRPr="009D519D">
        <w:rPr>
          <w:sz w:val="24"/>
          <w:szCs w:val="24"/>
          <w:highlight w:val="lightGray"/>
        </w:rPr>
        <w:fldChar w:fldCharType="separate"/>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sz w:val="24"/>
          <w:szCs w:val="24"/>
          <w:highlight w:val="lightGray"/>
        </w:rPr>
        <w:fldChar w:fldCharType="end"/>
      </w:r>
    </w:p>
    <w:p w:rsidR="00BE529E" w:rsidRPr="007131B8" w:rsidRDefault="00BE529E" w:rsidP="00BE529E">
      <w:pPr>
        <w:tabs>
          <w:tab w:val="left" w:pos="-1440"/>
          <w:tab w:val="num" w:pos="1440"/>
        </w:tabs>
        <w:rPr>
          <w:sz w:val="24"/>
          <w:szCs w:val="24"/>
          <w:bdr w:val="single" w:sz="4" w:space="0" w:color="auto"/>
        </w:rPr>
      </w:pPr>
      <w:r w:rsidRPr="007131B8">
        <w:rPr>
          <w:sz w:val="24"/>
          <w:szCs w:val="24"/>
        </w:rPr>
        <w:fldChar w:fldCharType="begin">
          <w:ffData>
            <w:name w:val="Text37"/>
            <w:enabled/>
            <w:calcOnExit w:val="0"/>
            <w:textInput/>
          </w:ffData>
        </w:fldChar>
      </w:r>
      <w:r w:rsidRPr="007131B8">
        <w:rPr>
          <w:sz w:val="24"/>
          <w:szCs w:val="24"/>
        </w:rPr>
        <w:instrText xml:space="preserve"> FORMTEXT </w:instrText>
      </w:r>
      <w:r w:rsidRPr="007131B8">
        <w:rPr>
          <w:sz w:val="24"/>
          <w:szCs w:val="24"/>
        </w:rPr>
      </w:r>
      <w:r w:rsidRPr="007131B8">
        <w:rPr>
          <w:sz w:val="24"/>
          <w:szCs w:val="24"/>
        </w:rPr>
        <w:fldChar w:fldCharType="separate"/>
      </w:r>
      <w:r w:rsidRPr="007131B8">
        <w:rPr>
          <w:noProof/>
          <w:sz w:val="24"/>
          <w:szCs w:val="24"/>
        </w:rPr>
        <w:t> </w:t>
      </w:r>
      <w:r w:rsidRPr="007131B8">
        <w:rPr>
          <w:noProof/>
          <w:sz w:val="24"/>
          <w:szCs w:val="24"/>
        </w:rPr>
        <w:t> </w:t>
      </w:r>
      <w:r w:rsidRPr="007131B8">
        <w:rPr>
          <w:noProof/>
          <w:sz w:val="24"/>
          <w:szCs w:val="24"/>
        </w:rPr>
        <w:t> </w:t>
      </w:r>
      <w:r w:rsidRPr="007131B8">
        <w:rPr>
          <w:noProof/>
          <w:sz w:val="24"/>
          <w:szCs w:val="24"/>
        </w:rPr>
        <w:t> </w:t>
      </w:r>
      <w:r w:rsidRPr="007131B8">
        <w:rPr>
          <w:noProof/>
          <w:sz w:val="24"/>
          <w:szCs w:val="24"/>
        </w:rPr>
        <w:t> </w:t>
      </w:r>
      <w:r w:rsidRPr="007131B8">
        <w:rPr>
          <w:sz w:val="24"/>
          <w:szCs w:val="24"/>
        </w:rPr>
        <w:fldChar w:fldCharType="end"/>
      </w:r>
    </w:p>
    <w:p w:rsidR="00BE529E" w:rsidRPr="007131B8" w:rsidRDefault="00BE529E" w:rsidP="00BE529E">
      <w:pPr>
        <w:rPr>
          <w:bCs/>
          <w:sz w:val="24"/>
        </w:rPr>
      </w:pPr>
    </w:p>
    <w:p w:rsidR="00BE529E" w:rsidRPr="007131B8" w:rsidRDefault="00BE529E" w:rsidP="00BE529E">
      <w:pPr>
        <w:rPr>
          <w:b/>
          <w:bCs/>
          <w:sz w:val="24"/>
          <w:u w:val="single"/>
        </w:rPr>
      </w:pPr>
      <w:r w:rsidRPr="007131B8">
        <w:rPr>
          <w:b/>
          <w:bCs/>
          <w:sz w:val="24"/>
          <w:u w:val="single"/>
        </w:rPr>
        <w:t>Underserved Populations</w:t>
      </w:r>
    </w:p>
    <w:p w:rsidR="00BE529E" w:rsidRPr="007131B8" w:rsidRDefault="00BE529E" w:rsidP="00BE529E">
      <w:pPr>
        <w:rPr>
          <w:bCs/>
          <w:sz w:val="24"/>
          <w:szCs w:val="24"/>
        </w:rPr>
      </w:pPr>
      <w:r w:rsidRPr="007131B8">
        <w:rPr>
          <w:bCs/>
          <w:sz w:val="24"/>
        </w:rPr>
        <w:t xml:space="preserve">As part of this program your team will be expected to provide a meaningful response to the needs of underserved populations through linguistically isolated and culturally specific services and activities. The applicant must demonstrate that it has the expertise in providing culturally relevant and linguistically accessible community-based outreach and intervention service or have the capacity to link to existing services in the community tailored to the needs of the population. Applicant must have an advisory board or steering committee and staffing which is reflective of the demographics of the community. You are expected to provide services to a minimum of one linguistically isolated or culturally specific population as part of this VAWA funded program. </w:t>
      </w:r>
      <w:r w:rsidRPr="007131B8">
        <w:rPr>
          <w:bCs/>
          <w:sz w:val="24"/>
          <w:szCs w:val="24"/>
        </w:rPr>
        <w:t>Check all that apply.</w:t>
      </w:r>
    </w:p>
    <w:p w:rsidR="00BE529E" w:rsidRPr="007131B8" w:rsidRDefault="00BE529E" w:rsidP="00BE529E">
      <w:pPr>
        <w:rPr>
          <w:sz w:val="24"/>
          <w:szCs w:val="24"/>
        </w:rPr>
      </w:pPr>
    </w:p>
    <w:tbl>
      <w:tblPr>
        <w:tblW w:w="0" w:type="auto"/>
        <w:jc w:val="center"/>
        <w:tblLayout w:type="fixed"/>
        <w:tblLook w:val="01E0" w:firstRow="1" w:lastRow="1" w:firstColumn="1" w:lastColumn="1" w:noHBand="0" w:noVBand="0"/>
      </w:tblPr>
      <w:tblGrid>
        <w:gridCol w:w="4640"/>
        <w:gridCol w:w="4278"/>
      </w:tblGrid>
      <w:tr w:rsidR="000F6BD7" w:rsidRPr="007131B8" w:rsidTr="00BC731F">
        <w:trPr>
          <w:trHeight w:val="585"/>
          <w:jc w:val="center"/>
        </w:trPr>
        <w:tc>
          <w:tcPr>
            <w:tcW w:w="4640" w:type="dxa"/>
          </w:tcPr>
          <w:p w:rsidR="000F6BD7" w:rsidRDefault="000F6BD7" w:rsidP="000F6BD7">
            <w:pPr>
              <w:pStyle w:val="BodyTextIndent"/>
              <w:tabs>
                <w:tab w:val="left" w:pos="1080"/>
              </w:tabs>
              <w:ind w:left="0"/>
              <w:rPr>
                <w:b/>
                <w:bCs/>
              </w:rPr>
            </w:pPr>
            <w:r>
              <w:fldChar w:fldCharType="begin">
                <w:ffData>
                  <w:name w:val=""/>
                  <w:enabled/>
                  <w:calcOnExit w:val="0"/>
                  <w:checkBox>
                    <w:sizeAuto/>
                    <w:default w:val="0"/>
                  </w:checkBox>
                </w:ffData>
              </w:fldChar>
            </w:r>
            <w:r>
              <w:instrText xml:space="preserve"> FORMCHECKBOX </w:instrText>
            </w:r>
            <w:r w:rsidR="000F4C3C">
              <w:fldChar w:fldCharType="separate"/>
            </w:r>
            <w:r>
              <w:fldChar w:fldCharType="end"/>
            </w:r>
            <w:r>
              <w:t xml:space="preserve">  American</w:t>
            </w:r>
            <w:r w:rsidR="008629E0">
              <w:t xml:space="preserve"> Indian </w:t>
            </w:r>
            <w:bookmarkStart w:id="9" w:name="_GoBack"/>
            <w:bookmarkEnd w:id="9"/>
          </w:p>
        </w:tc>
        <w:tc>
          <w:tcPr>
            <w:tcW w:w="4278" w:type="dxa"/>
          </w:tcPr>
          <w:p w:rsidR="000F6BD7" w:rsidRPr="007131B8" w:rsidRDefault="000F6BD7" w:rsidP="000F6BD7">
            <w:pPr>
              <w:rPr>
                <w:bCs/>
                <w:sz w:val="24"/>
                <w:szCs w:val="24"/>
              </w:rPr>
            </w:pPr>
            <w:r>
              <w:fldChar w:fldCharType="begin">
                <w:ffData>
                  <w:name w:val="Check1"/>
                  <w:enabled/>
                  <w:calcOnExit w:val="0"/>
                  <w:checkBox>
                    <w:sizeAuto/>
                    <w:default w:val="0"/>
                  </w:checkBox>
                </w:ffData>
              </w:fldChar>
            </w:r>
            <w:r>
              <w:instrText xml:space="preserve"> FORMCHECKBOX </w:instrText>
            </w:r>
            <w:r w:rsidR="000F4C3C">
              <w:fldChar w:fldCharType="separate"/>
            </w:r>
            <w:r>
              <w:fldChar w:fldCharType="end"/>
            </w:r>
            <w:r>
              <w:t xml:space="preserve"> </w:t>
            </w:r>
            <w:r w:rsidRPr="007131B8">
              <w:rPr>
                <w:sz w:val="24"/>
                <w:szCs w:val="24"/>
              </w:rPr>
              <w:t xml:space="preserve"> </w:t>
            </w:r>
            <w:r w:rsidRPr="007131B8">
              <w:rPr>
                <w:bCs/>
                <w:sz w:val="24"/>
                <w:szCs w:val="24"/>
              </w:rPr>
              <w:t>Lesbian, gay, bisexual, transgender</w:t>
            </w:r>
          </w:p>
        </w:tc>
      </w:tr>
      <w:tr w:rsidR="000F6BD7" w:rsidRPr="007131B8" w:rsidTr="00BC731F">
        <w:trPr>
          <w:trHeight w:val="558"/>
          <w:jc w:val="center"/>
        </w:trPr>
        <w:tc>
          <w:tcPr>
            <w:tcW w:w="4640" w:type="dxa"/>
          </w:tcPr>
          <w:p w:rsidR="000F6BD7" w:rsidRDefault="000F6BD7" w:rsidP="006B197F">
            <w:pPr>
              <w:pStyle w:val="BodyTextIndent"/>
              <w:tabs>
                <w:tab w:val="left" w:pos="1080"/>
              </w:tabs>
              <w:ind w:left="0"/>
              <w:rPr>
                <w:b/>
                <w:bCs/>
              </w:rPr>
            </w:pPr>
            <w:r>
              <w:fldChar w:fldCharType="begin">
                <w:ffData>
                  <w:name w:val="Check5"/>
                  <w:enabled/>
                  <w:calcOnExit w:val="0"/>
                  <w:checkBox>
                    <w:sizeAuto/>
                    <w:default w:val="0"/>
                    <w:checked w:val="0"/>
                  </w:checkBox>
                </w:ffData>
              </w:fldChar>
            </w:r>
            <w:r>
              <w:instrText xml:space="preserve"> FORMCHECKBOX </w:instrText>
            </w:r>
            <w:r w:rsidR="000F4C3C">
              <w:fldChar w:fldCharType="separate"/>
            </w:r>
            <w:r>
              <w:fldChar w:fldCharType="end"/>
            </w:r>
            <w:r>
              <w:t xml:space="preserve"> Asian</w:t>
            </w:r>
          </w:p>
        </w:tc>
        <w:tc>
          <w:tcPr>
            <w:tcW w:w="4278" w:type="dxa"/>
          </w:tcPr>
          <w:p w:rsidR="000F6BD7" w:rsidRPr="007131B8" w:rsidRDefault="000F6BD7" w:rsidP="000F6BD7">
            <w:pPr>
              <w:rPr>
                <w:bCs/>
                <w:sz w:val="24"/>
                <w:szCs w:val="24"/>
              </w:rPr>
            </w:pPr>
            <w:r>
              <w:fldChar w:fldCharType="begin">
                <w:ffData>
                  <w:name w:val="Check1"/>
                  <w:enabled/>
                  <w:calcOnExit w:val="0"/>
                  <w:checkBox>
                    <w:sizeAuto/>
                    <w:default w:val="0"/>
                  </w:checkBox>
                </w:ffData>
              </w:fldChar>
            </w:r>
            <w:r>
              <w:instrText xml:space="preserve"> FORMCHECKBOX </w:instrText>
            </w:r>
            <w:r w:rsidR="000F4C3C">
              <w:fldChar w:fldCharType="separate"/>
            </w:r>
            <w:r>
              <w:fldChar w:fldCharType="end"/>
            </w:r>
            <w:r>
              <w:t xml:space="preserve"> </w:t>
            </w:r>
            <w:r w:rsidRPr="007131B8">
              <w:rPr>
                <w:sz w:val="24"/>
                <w:szCs w:val="24"/>
              </w:rPr>
              <w:t xml:space="preserve"> </w:t>
            </w:r>
            <w:r w:rsidRPr="007131B8">
              <w:rPr>
                <w:bCs/>
                <w:sz w:val="24"/>
                <w:szCs w:val="24"/>
              </w:rPr>
              <w:t>People with disabilities</w:t>
            </w:r>
          </w:p>
        </w:tc>
      </w:tr>
      <w:tr w:rsidR="000F6BD7" w:rsidRPr="007131B8" w:rsidTr="00BC731F">
        <w:trPr>
          <w:trHeight w:val="522"/>
          <w:jc w:val="center"/>
        </w:trPr>
        <w:tc>
          <w:tcPr>
            <w:tcW w:w="4640" w:type="dxa"/>
          </w:tcPr>
          <w:p w:rsidR="000F6BD7" w:rsidRPr="007131B8" w:rsidRDefault="000F6BD7" w:rsidP="000F6BD7">
            <w:pPr>
              <w:rPr>
                <w:bCs/>
                <w:sz w:val="24"/>
                <w:szCs w:val="24"/>
              </w:rPr>
            </w:pPr>
            <w:r>
              <w:fldChar w:fldCharType="begin">
                <w:ffData>
                  <w:name w:val="Check1"/>
                  <w:enabled/>
                  <w:calcOnExit w:val="0"/>
                  <w:checkBox>
                    <w:sizeAuto/>
                    <w:default w:val="0"/>
                  </w:checkBox>
                </w:ffData>
              </w:fldChar>
            </w:r>
            <w:r>
              <w:instrText xml:space="preserve"> FORMCHECKBOX </w:instrText>
            </w:r>
            <w:r w:rsidR="000F4C3C">
              <w:fldChar w:fldCharType="separate"/>
            </w:r>
            <w:r>
              <w:fldChar w:fldCharType="end"/>
            </w:r>
            <w:r>
              <w:t xml:space="preserve"> </w:t>
            </w:r>
            <w:r w:rsidRPr="007131B8">
              <w:rPr>
                <w:sz w:val="24"/>
                <w:szCs w:val="24"/>
              </w:rPr>
              <w:t xml:space="preserve"> </w:t>
            </w:r>
            <w:r w:rsidRPr="007131B8">
              <w:rPr>
                <w:bCs/>
                <w:sz w:val="24"/>
                <w:szCs w:val="24"/>
              </w:rPr>
              <w:t>Black or African American</w:t>
            </w:r>
          </w:p>
        </w:tc>
        <w:tc>
          <w:tcPr>
            <w:tcW w:w="4278" w:type="dxa"/>
          </w:tcPr>
          <w:p w:rsidR="000F6BD7" w:rsidRPr="007131B8" w:rsidRDefault="000F6BD7" w:rsidP="000F6BD7">
            <w:pPr>
              <w:rPr>
                <w:bCs/>
                <w:sz w:val="24"/>
                <w:szCs w:val="24"/>
              </w:rPr>
            </w:pPr>
            <w:r>
              <w:fldChar w:fldCharType="begin">
                <w:ffData>
                  <w:name w:val="Check1"/>
                  <w:enabled/>
                  <w:calcOnExit w:val="0"/>
                  <w:checkBox>
                    <w:sizeAuto/>
                    <w:default w:val="0"/>
                  </w:checkBox>
                </w:ffData>
              </w:fldChar>
            </w:r>
            <w:r>
              <w:instrText xml:space="preserve"> FORMCHECKBOX </w:instrText>
            </w:r>
            <w:r w:rsidR="000F4C3C">
              <w:fldChar w:fldCharType="separate"/>
            </w:r>
            <w:r>
              <w:fldChar w:fldCharType="end"/>
            </w:r>
            <w:r>
              <w:t xml:space="preserve"> </w:t>
            </w:r>
            <w:r w:rsidRPr="007131B8">
              <w:rPr>
                <w:sz w:val="24"/>
                <w:szCs w:val="24"/>
              </w:rPr>
              <w:t xml:space="preserve"> </w:t>
            </w:r>
            <w:r w:rsidRPr="007131B8">
              <w:rPr>
                <w:bCs/>
                <w:sz w:val="24"/>
                <w:szCs w:val="24"/>
              </w:rPr>
              <w:t>Limited English proficiency</w:t>
            </w:r>
          </w:p>
        </w:tc>
      </w:tr>
      <w:tr w:rsidR="000F6BD7" w:rsidRPr="007131B8" w:rsidTr="00BC731F">
        <w:trPr>
          <w:trHeight w:val="405"/>
          <w:jc w:val="center"/>
        </w:trPr>
        <w:tc>
          <w:tcPr>
            <w:tcW w:w="4640" w:type="dxa"/>
          </w:tcPr>
          <w:p w:rsidR="000F6BD7" w:rsidRPr="007131B8" w:rsidRDefault="000F6BD7" w:rsidP="000F6BD7">
            <w:pPr>
              <w:rPr>
                <w:bCs/>
                <w:sz w:val="24"/>
                <w:szCs w:val="24"/>
              </w:rPr>
            </w:pPr>
            <w:r>
              <w:fldChar w:fldCharType="begin">
                <w:ffData>
                  <w:name w:val="Check1"/>
                  <w:enabled/>
                  <w:calcOnExit w:val="0"/>
                  <w:checkBox>
                    <w:sizeAuto/>
                    <w:default w:val="0"/>
                  </w:checkBox>
                </w:ffData>
              </w:fldChar>
            </w:r>
            <w:r>
              <w:instrText xml:space="preserve"> FORMCHECKBOX </w:instrText>
            </w:r>
            <w:r w:rsidR="000F4C3C">
              <w:fldChar w:fldCharType="separate"/>
            </w:r>
            <w:r>
              <w:fldChar w:fldCharType="end"/>
            </w:r>
            <w:r>
              <w:t xml:space="preserve"> </w:t>
            </w:r>
            <w:r w:rsidRPr="007131B8">
              <w:rPr>
                <w:sz w:val="24"/>
                <w:szCs w:val="24"/>
              </w:rPr>
              <w:t xml:space="preserve"> </w:t>
            </w:r>
            <w:r w:rsidRPr="007131B8">
              <w:rPr>
                <w:bCs/>
                <w:sz w:val="24"/>
                <w:szCs w:val="24"/>
              </w:rPr>
              <w:t>Hispanic or Latino</w:t>
            </w:r>
          </w:p>
        </w:tc>
        <w:tc>
          <w:tcPr>
            <w:tcW w:w="4278" w:type="dxa"/>
          </w:tcPr>
          <w:p w:rsidR="000F6BD7" w:rsidRPr="007131B8" w:rsidRDefault="000F6BD7" w:rsidP="000F6BD7">
            <w:pPr>
              <w:rPr>
                <w:sz w:val="24"/>
                <w:szCs w:val="24"/>
              </w:rPr>
            </w:pPr>
            <w:r>
              <w:fldChar w:fldCharType="begin">
                <w:ffData>
                  <w:name w:val="Check1"/>
                  <w:enabled/>
                  <w:calcOnExit w:val="0"/>
                  <w:checkBox>
                    <w:sizeAuto/>
                    <w:default w:val="0"/>
                  </w:checkBox>
                </w:ffData>
              </w:fldChar>
            </w:r>
            <w:r>
              <w:instrText xml:space="preserve"> FORMCHECKBOX </w:instrText>
            </w:r>
            <w:r w:rsidR="000F4C3C">
              <w:fldChar w:fldCharType="separate"/>
            </w:r>
            <w:r>
              <w:fldChar w:fldCharType="end"/>
            </w:r>
            <w:r>
              <w:t xml:space="preserve"> </w:t>
            </w:r>
            <w:r w:rsidRPr="007131B8">
              <w:rPr>
                <w:sz w:val="24"/>
                <w:szCs w:val="24"/>
              </w:rPr>
              <w:t xml:space="preserve">Other Vulnerable Populations                 (specify) </w:t>
            </w:r>
            <w:r w:rsidRPr="000F6BD7">
              <w:rPr>
                <w:sz w:val="24"/>
                <w:highlight w:val="lightGray"/>
                <w:bdr w:val="single" w:sz="4" w:space="0" w:color="auto"/>
              </w:rPr>
              <w:fldChar w:fldCharType="begin">
                <w:ffData>
                  <w:name w:val="Text1"/>
                  <w:enabled/>
                  <w:calcOnExit w:val="0"/>
                  <w:textInput/>
                </w:ffData>
              </w:fldChar>
            </w:r>
            <w:r w:rsidRPr="000F6BD7">
              <w:rPr>
                <w:sz w:val="24"/>
                <w:highlight w:val="lightGray"/>
                <w:bdr w:val="single" w:sz="4" w:space="0" w:color="auto"/>
              </w:rPr>
              <w:instrText xml:space="preserve"> FORMTEXT </w:instrText>
            </w:r>
            <w:r w:rsidRPr="000F6BD7">
              <w:rPr>
                <w:sz w:val="24"/>
                <w:highlight w:val="lightGray"/>
                <w:bdr w:val="single" w:sz="4" w:space="0" w:color="auto"/>
              </w:rPr>
            </w:r>
            <w:r w:rsidRPr="000F6BD7">
              <w:rPr>
                <w:sz w:val="24"/>
                <w:highlight w:val="lightGray"/>
                <w:bdr w:val="single" w:sz="4" w:space="0" w:color="auto"/>
              </w:rPr>
              <w:fldChar w:fldCharType="separate"/>
            </w:r>
            <w:r w:rsidRPr="000F6BD7">
              <w:rPr>
                <w:noProof/>
                <w:sz w:val="24"/>
                <w:highlight w:val="lightGray"/>
                <w:bdr w:val="single" w:sz="4" w:space="0" w:color="auto"/>
              </w:rPr>
              <w:t> </w:t>
            </w:r>
            <w:r w:rsidRPr="000F6BD7">
              <w:rPr>
                <w:noProof/>
                <w:sz w:val="24"/>
                <w:highlight w:val="lightGray"/>
                <w:bdr w:val="single" w:sz="4" w:space="0" w:color="auto"/>
              </w:rPr>
              <w:t> </w:t>
            </w:r>
            <w:r w:rsidRPr="000F6BD7">
              <w:rPr>
                <w:noProof/>
                <w:sz w:val="24"/>
                <w:highlight w:val="lightGray"/>
                <w:bdr w:val="single" w:sz="4" w:space="0" w:color="auto"/>
              </w:rPr>
              <w:t> </w:t>
            </w:r>
            <w:r w:rsidRPr="000F6BD7">
              <w:rPr>
                <w:noProof/>
                <w:sz w:val="24"/>
                <w:highlight w:val="lightGray"/>
                <w:bdr w:val="single" w:sz="4" w:space="0" w:color="auto"/>
              </w:rPr>
              <w:t> </w:t>
            </w:r>
            <w:r w:rsidRPr="000F6BD7">
              <w:rPr>
                <w:noProof/>
                <w:sz w:val="24"/>
                <w:highlight w:val="lightGray"/>
                <w:bdr w:val="single" w:sz="4" w:space="0" w:color="auto"/>
              </w:rPr>
              <w:t> </w:t>
            </w:r>
            <w:r w:rsidRPr="000F6BD7">
              <w:rPr>
                <w:sz w:val="24"/>
                <w:highlight w:val="lightGray"/>
                <w:bdr w:val="single" w:sz="4" w:space="0" w:color="auto"/>
              </w:rPr>
              <w:fldChar w:fldCharType="end"/>
            </w:r>
          </w:p>
        </w:tc>
      </w:tr>
      <w:tr w:rsidR="000F6BD7" w:rsidRPr="007131B8" w:rsidTr="00BC731F">
        <w:trPr>
          <w:trHeight w:val="405"/>
          <w:jc w:val="center"/>
        </w:trPr>
        <w:tc>
          <w:tcPr>
            <w:tcW w:w="4640" w:type="dxa"/>
          </w:tcPr>
          <w:p w:rsidR="000F6BD7" w:rsidRPr="007131B8" w:rsidRDefault="000F6BD7" w:rsidP="00BC731F">
            <w:pPr>
              <w:rPr>
                <w:sz w:val="24"/>
                <w:szCs w:val="24"/>
              </w:rPr>
            </w:pPr>
          </w:p>
        </w:tc>
        <w:tc>
          <w:tcPr>
            <w:tcW w:w="4278" w:type="dxa"/>
          </w:tcPr>
          <w:p w:rsidR="000F6BD7" w:rsidRPr="007131B8" w:rsidRDefault="000F6BD7" w:rsidP="00BC731F">
            <w:pPr>
              <w:rPr>
                <w:sz w:val="24"/>
                <w:szCs w:val="24"/>
              </w:rPr>
            </w:pPr>
          </w:p>
        </w:tc>
      </w:tr>
    </w:tbl>
    <w:p w:rsidR="00BE529E" w:rsidRPr="007131B8" w:rsidRDefault="00BE529E" w:rsidP="00BE529E">
      <w:pPr>
        <w:tabs>
          <w:tab w:val="left" w:pos="-1440"/>
        </w:tabs>
        <w:rPr>
          <w:bCs/>
          <w:sz w:val="24"/>
        </w:rPr>
      </w:pPr>
      <w:r w:rsidRPr="007131B8">
        <w:rPr>
          <w:bCs/>
          <w:sz w:val="24"/>
        </w:rPr>
        <w:t>Describe the proposed efforts your program will make in serving the needs of underserved populations identified above and the provision of linguistically and culturally specific services and activities.</w:t>
      </w:r>
      <w:r w:rsidR="00F47754" w:rsidRPr="007131B8">
        <w:rPr>
          <w:sz w:val="24"/>
          <w:szCs w:val="24"/>
        </w:rPr>
        <w:t xml:space="preserve"> </w:t>
      </w:r>
      <w:r w:rsidR="00F47754" w:rsidRPr="007131B8">
        <w:rPr>
          <w:sz w:val="24"/>
          <w:szCs w:val="24"/>
        </w:rPr>
        <w:fldChar w:fldCharType="begin">
          <w:ffData>
            <w:name w:val="Text37"/>
            <w:enabled/>
            <w:calcOnExit w:val="0"/>
            <w:textInput/>
          </w:ffData>
        </w:fldChar>
      </w:r>
      <w:r w:rsidR="00F47754" w:rsidRPr="007131B8">
        <w:rPr>
          <w:sz w:val="24"/>
          <w:szCs w:val="24"/>
        </w:rPr>
        <w:instrText xml:space="preserve"> FORMTEXT </w:instrText>
      </w:r>
      <w:r w:rsidR="00F47754" w:rsidRPr="007131B8">
        <w:rPr>
          <w:sz w:val="24"/>
          <w:szCs w:val="24"/>
        </w:rPr>
      </w:r>
      <w:r w:rsidR="00F47754" w:rsidRPr="007131B8">
        <w:rPr>
          <w:sz w:val="24"/>
          <w:szCs w:val="24"/>
        </w:rPr>
        <w:fldChar w:fldCharType="separate"/>
      </w:r>
      <w:r w:rsidR="00F47754" w:rsidRPr="007131B8">
        <w:rPr>
          <w:noProof/>
          <w:sz w:val="24"/>
          <w:szCs w:val="24"/>
        </w:rPr>
        <w:t> </w:t>
      </w:r>
      <w:r w:rsidR="00F47754" w:rsidRPr="007131B8">
        <w:rPr>
          <w:noProof/>
          <w:sz w:val="24"/>
          <w:szCs w:val="24"/>
        </w:rPr>
        <w:t> </w:t>
      </w:r>
      <w:r w:rsidR="00F47754" w:rsidRPr="007131B8">
        <w:rPr>
          <w:noProof/>
          <w:sz w:val="24"/>
          <w:szCs w:val="24"/>
        </w:rPr>
        <w:t> </w:t>
      </w:r>
      <w:r w:rsidR="00F47754" w:rsidRPr="007131B8">
        <w:rPr>
          <w:noProof/>
          <w:sz w:val="24"/>
          <w:szCs w:val="24"/>
        </w:rPr>
        <w:t> </w:t>
      </w:r>
      <w:r w:rsidR="00F47754" w:rsidRPr="007131B8">
        <w:rPr>
          <w:noProof/>
          <w:sz w:val="24"/>
          <w:szCs w:val="24"/>
        </w:rPr>
        <w:t> </w:t>
      </w:r>
      <w:r w:rsidR="00F47754" w:rsidRPr="007131B8">
        <w:rPr>
          <w:sz w:val="24"/>
          <w:szCs w:val="24"/>
        </w:rPr>
        <w:fldChar w:fldCharType="end"/>
      </w:r>
    </w:p>
    <w:p w:rsidR="00BE529E" w:rsidRPr="007131B8" w:rsidRDefault="00BE529E" w:rsidP="00BE529E">
      <w:pPr>
        <w:tabs>
          <w:tab w:val="left" w:pos="-1440"/>
        </w:tabs>
        <w:rPr>
          <w:bCs/>
          <w:sz w:val="24"/>
        </w:rPr>
      </w:pPr>
    </w:p>
    <w:p w:rsidR="00BE529E" w:rsidRPr="007131B8" w:rsidRDefault="002E13C5" w:rsidP="002E13C5">
      <w:pPr>
        <w:rPr>
          <w:sz w:val="24"/>
          <w:bdr w:val="single" w:sz="4" w:space="0" w:color="auto"/>
        </w:rPr>
      </w:pPr>
      <w:r w:rsidRPr="007131B8">
        <w:rPr>
          <w:b/>
          <w:bCs/>
          <w:sz w:val="24"/>
          <w:u w:val="single"/>
        </w:rPr>
        <w:t>Mandatory Self Evaluation</w:t>
      </w:r>
    </w:p>
    <w:p w:rsidR="00BE529E" w:rsidRPr="007131B8" w:rsidRDefault="00BE529E" w:rsidP="00BE529E">
      <w:pPr>
        <w:tabs>
          <w:tab w:val="left" w:pos="-1440"/>
        </w:tabs>
        <w:rPr>
          <w:bCs/>
          <w:sz w:val="24"/>
        </w:rPr>
      </w:pPr>
      <w:r w:rsidRPr="007131B8">
        <w:rPr>
          <w:bCs/>
          <w:sz w:val="24"/>
        </w:rPr>
        <w:t xml:space="preserve">As a recipient of Federal Violence </w:t>
      </w:r>
      <w:proofErr w:type="gramStart"/>
      <w:r w:rsidRPr="007131B8">
        <w:rPr>
          <w:bCs/>
          <w:sz w:val="24"/>
        </w:rPr>
        <w:t>Against</w:t>
      </w:r>
      <w:proofErr w:type="gramEnd"/>
      <w:r w:rsidRPr="007131B8">
        <w:rPr>
          <w:bCs/>
          <w:sz w:val="24"/>
        </w:rPr>
        <w:t xml:space="preserve"> Women Act funds it is mandatory that you develop and </w:t>
      </w:r>
      <w:r w:rsidRPr="007131B8">
        <w:rPr>
          <w:bCs/>
          <w:sz w:val="24"/>
        </w:rPr>
        <w:lastRenderedPageBreak/>
        <w:t xml:space="preserve">implement a yearly self-evaluation of your grant funded program. Federal grant funds cannot pay for any part of the evaluation, but can be used for victim surveys and per and post testing for training.  Describe the evaluation your program will use and include all activities used. </w:t>
      </w:r>
    </w:p>
    <w:p w:rsidR="0051750A" w:rsidRPr="007131B8" w:rsidRDefault="0051750A" w:rsidP="00BE529E">
      <w:pPr>
        <w:tabs>
          <w:tab w:val="left" w:pos="-1440"/>
        </w:tabs>
        <w:rPr>
          <w:sz w:val="24"/>
          <w:szCs w:val="24"/>
        </w:rPr>
      </w:pPr>
      <w:r w:rsidRPr="007131B8">
        <w:rPr>
          <w:sz w:val="24"/>
          <w:szCs w:val="24"/>
        </w:rPr>
        <w:fldChar w:fldCharType="begin">
          <w:ffData>
            <w:name w:val="Text37"/>
            <w:enabled/>
            <w:calcOnExit w:val="0"/>
            <w:textInput/>
          </w:ffData>
        </w:fldChar>
      </w:r>
      <w:r w:rsidRPr="007131B8">
        <w:rPr>
          <w:sz w:val="24"/>
          <w:szCs w:val="24"/>
        </w:rPr>
        <w:instrText xml:space="preserve"> FORMTEXT </w:instrText>
      </w:r>
      <w:r w:rsidRPr="007131B8">
        <w:rPr>
          <w:sz w:val="24"/>
          <w:szCs w:val="24"/>
        </w:rPr>
      </w:r>
      <w:r w:rsidRPr="007131B8">
        <w:rPr>
          <w:sz w:val="24"/>
          <w:szCs w:val="24"/>
        </w:rPr>
        <w:fldChar w:fldCharType="separate"/>
      </w:r>
      <w:r w:rsidRPr="007131B8">
        <w:rPr>
          <w:noProof/>
          <w:sz w:val="24"/>
          <w:szCs w:val="24"/>
        </w:rPr>
        <w:t> </w:t>
      </w:r>
      <w:r w:rsidRPr="007131B8">
        <w:rPr>
          <w:noProof/>
          <w:sz w:val="24"/>
          <w:szCs w:val="24"/>
        </w:rPr>
        <w:t> </w:t>
      </w:r>
      <w:r w:rsidRPr="007131B8">
        <w:rPr>
          <w:noProof/>
          <w:sz w:val="24"/>
          <w:szCs w:val="24"/>
        </w:rPr>
        <w:t> </w:t>
      </w:r>
      <w:r w:rsidRPr="007131B8">
        <w:rPr>
          <w:noProof/>
          <w:sz w:val="24"/>
          <w:szCs w:val="24"/>
        </w:rPr>
        <w:t> </w:t>
      </w:r>
      <w:r w:rsidRPr="007131B8">
        <w:rPr>
          <w:noProof/>
          <w:sz w:val="24"/>
          <w:szCs w:val="24"/>
        </w:rPr>
        <w:t> </w:t>
      </w:r>
      <w:r w:rsidRPr="007131B8">
        <w:rPr>
          <w:sz w:val="24"/>
          <w:szCs w:val="24"/>
        </w:rPr>
        <w:fldChar w:fldCharType="end"/>
      </w:r>
      <w:r w:rsidR="00BE529E" w:rsidRPr="007131B8">
        <w:rPr>
          <w:sz w:val="24"/>
          <w:szCs w:val="24"/>
        </w:rPr>
        <w:fldChar w:fldCharType="begin">
          <w:ffData>
            <w:name w:val="Text37"/>
            <w:enabled/>
            <w:calcOnExit w:val="0"/>
            <w:textInput/>
          </w:ffData>
        </w:fldChar>
      </w:r>
      <w:r w:rsidR="00BE529E" w:rsidRPr="007131B8">
        <w:rPr>
          <w:sz w:val="24"/>
          <w:szCs w:val="24"/>
        </w:rPr>
        <w:instrText xml:space="preserve"> FORMTEXT </w:instrText>
      </w:r>
      <w:r w:rsidR="00BE529E" w:rsidRPr="007131B8">
        <w:rPr>
          <w:sz w:val="24"/>
          <w:szCs w:val="24"/>
        </w:rPr>
      </w:r>
      <w:r w:rsidR="00BE529E" w:rsidRPr="007131B8">
        <w:rPr>
          <w:sz w:val="24"/>
          <w:szCs w:val="24"/>
        </w:rPr>
        <w:fldChar w:fldCharType="separate"/>
      </w:r>
      <w:r w:rsidR="00BE529E" w:rsidRPr="007131B8">
        <w:rPr>
          <w:noProof/>
          <w:sz w:val="24"/>
          <w:szCs w:val="24"/>
        </w:rPr>
        <w:t> </w:t>
      </w:r>
      <w:r w:rsidR="00BE529E" w:rsidRPr="007131B8">
        <w:rPr>
          <w:noProof/>
          <w:sz w:val="24"/>
          <w:szCs w:val="24"/>
        </w:rPr>
        <w:t> </w:t>
      </w:r>
      <w:r w:rsidR="00BE529E" w:rsidRPr="007131B8">
        <w:rPr>
          <w:noProof/>
          <w:sz w:val="24"/>
          <w:szCs w:val="24"/>
        </w:rPr>
        <w:t> </w:t>
      </w:r>
      <w:r w:rsidR="00BE529E" w:rsidRPr="007131B8">
        <w:rPr>
          <w:noProof/>
          <w:sz w:val="24"/>
          <w:szCs w:val="24"/>
        </w:rPr>
        <w:t> </w:t>
      </w:r>
      <w:r w:rsidR="00BE529E" w:rsidRPr="007131B8">
        <w:rPr>
          <w:sz w:val="24"/>
          <w:szCs w:val="24"/>
        </w:rPr>
        <w:fldChar w:fldCharType="end"/>
      </w:r>
    </w:p>
    <w:p w:rsidR="00BE529E" w:rsidRPr="007131B8" w:rsidRDefault="00BE529E" w:rsidP="00BE529E">
      <w:pPr>
        <w:pStyle w:val="Title"/>
        <w:rPr>
          <w:rFonts w:ascii="Times New Roman" w:hAnsi="Times New Roman"/>
          <w:iCs/>
        </w:rPr>
      </w:pPr>
      <w:r w:rsidRPr="007131B8">
        <w:rPr>
          <w:rFonts w:ascii="Times New Roman" w:hAnsi="Times New Roman"/>
        </w:rPr>
        <w:t>PART IV: GOALS AND OBJECTIVES</w:t>
      </w:r>
    </w:p>
    <w:p w:rsidR="00BE529E" w:rsidRPr="007131B8" w:rsidRDefault="00BE529E" w:rsidP="00BE529E">
      <w:pPr>
        <w:tabs>
          <w:tab w:val="left" w:pos="-1440"/>
          <w:tab w:val="num" w:pos="1440"/>
        </w:tabs>
        <w:rPr>
          <w:sz w:val="24"/>
          <w:szCs w:val="24"/>
        </w:rPr>
      </w:pPr>
    </w:p>
    <w:p w:rsidR="00BE529E" w:rsidRPr="007131B8" w:rsidRDefault="00BE529E" w:rsidP="00BE529E">
      <w:pPr>
        <w:tabs>
          <w:tab w:val="left" w:pos="-1440"/>
          <w:tab w:val="num" w:pos="1440"/>
        </w:tabs>
        <w:rPr>
          <w:sz w:val="24"/>
          <w:szCs w:val="24"/>
        </w:rPr>
      </w:pPr>
      <w:r w:rsidRPr="007131B8">
        <w:rPr>
          <w:b/>
          <w:sz w:val="24"/>
          <w:szCs w:val="24"/>
        </w:rPr>
        <w:t>GOAL</w:t>
      </w:r>
      <w:r w:rsidRPr="007131B8">
        <w:rPr>
          <w:sz w:val="24"/>
          <w:szCs w:val="24"/>
        </w:rPr>
        <w:t xml:space="preserve">:  To develop and implement, or expand, a program that provides specialized criminal justice and victim service personnel in the areas of domestic violence, dating violence, sexual assault, and stalking through a Multidisciplinary Team (MDT) Response so that victim services can be provided in a coordinated fashion and hold offenders accountable. </w:t>
      </w:r>
    </w:p>
    <w:p w:rsidR="00BE529E" w:rsidRPr="007131B8" w:rsidRDefault="00BE529E" w:rsidP="00BE529E">
      <w:pPr>
        <w:tabs>
          <w:tab w:val="left" w:pos="-1440"/>
          <w:tab w:val="num" w:pos="1440"/>
        </w:tabs>
        <w:rPr>
          <w:sz w:val="24"/>
          <w:szCs w:val="24"/>
        </w:rPr>
      </w:pPr>
    </w:p>
    <w:p w:rsidR="00BE529E" w:rsidRPr="007131B8" w:rsidRDefault="00BE529E" w:rsidP="00BE529E">
      <w:pPr>
        <w:rPr>
          <w:sz w:val="24"/>
          <w:szCs w:val="24"/>
        </w:rPr>
      </w:pPr>
      <w:r w:rsidRPr="007131B8">
        <w:rPr>
          <w:sz w:val="24"/>
          <w:szCs w:val="24"/>
        </w:rPr>
        <w:t xml:space="preserve">The following are objectives linked to performance toward the goal. Complete the blank for each objective. You will be required to submit quarterly data reports using the Performance Measures to gather the quantifiable information on the activities of your MDT. </w:t>
      </w:r>
    </w:p>
    <w:p w:rsidR="00BE529E" w:rsidRPr="007131B8" w:rsidRDefault="00BE529E" w:rsidP="00BE529E">
      <w:pPr>
        <w:pStyle w:val="Title"/>
      </w:pPr>
    </w:p>
    <w:tbl>
      <w:tblPr>
        <w:tblW w:w="9772" w:type="dxa"/>
        <w:jc w:val="center"/>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32"/>
        <w:gridCol w:w="4340"/>
      </w:tblGrid>
      <w:tr w:rsidR="00BE529E" w:rsidRPr="007131B8" w:rsidTr="0051750A">
        <w:trPr>
          <w:jc w:val="center"/>
        </w:trPr>
        <w:tc>
          <w:tcPr>
            <w:tcW w:w="977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E529E" w:rsidRPr="007131B8" w:rsidRDefault="00BE529E" w:rsidP="00BC731F">
            <w:pPr>
              <w:tabs>
                <w:tab w:val="left" w:pos="-1440"/>
              </w:tabs>
              <w:spacing w:line="276" w:lineRule="auto"/>
              <w:jc w:val="center"/>
              <w:rPr>
                <w:b/>
                <w:sz w:val="24"/>
              </w:rPr>
            </w:pPr>
            <w:r w:rsidRPr="007131B8">
              <w:rPr>
                <w:b/>
                <w:sz w:val="24"/>
              </w:rPr>
              <w:t>Multidisciplinary Teams (MDT)</w:t>
            </w:r>
          </w:p>
          <w:p w:rsidR="00BE529E" w:rsidRPr="007131B8" w:rsidRDefault="00BE529E" w:rsidP="00BC731F">
            <w:pPr>
              <w:tabs>
                <w:tab w:val="left" w:pos="-1440"/>
              </w:tabs>
              <w:spacing w:line="276" w:lineRule="auto"/>
              <w:rPr>
                <w:b/>
                <w:sz w:val="24"/>
              </w:rPr>
            </w:pPr>
            <w:r w:rsidRPr="007131B8">
              <w:rPr>
                <w:sz w:val="24"/>
              </w:rPr>
              <w:t>Representatives of several agencies meet to discuss common cases and share information to enhance investigation, prosecution, and victim restoration. Cases are followed through in this manner to closure.</w:t>
            </w:r>
          </w:p>
        </w:tc>
      </w:tr>
      <w:tr w:rsidR="00BE529E" w:rsidRPr="007131B8" w:rsidTr="0051750A">
        <w:trPr>
          <w:trHeight w:val="395"/>
          <w:jc w:val="center"/>
        </w:trPr>
        <w:tc>
          <w:tcPr>
            <w:tcW w:w="543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BE529E" w:rsidRPr="007131B8" w:rsidRDefault="00BE529E" w:rsidP="00BC731F">
            <w:pPr>
              <w:pStyle w:val="Title"/>
              <w:spacing w:line="276" w:lineRule="auto"/>
              <w:rPr>
                <w:rFonts w:ascii="Times New Roman" w:hAnsi="Times New Roman"/>
                <w:szCs w:val="22"/>
              </w:rPr>
            </w:pPr>
            <w:r w:rsidRPr="007131B8">
              <w:rPr>
                <w:rFonts w:ascii="Times New Roman" w:hAnsi="Times New Roman"/>
                <w:szCs w:val="22"/>
              </w:rPr>
              <w:t>Objective</w:t>
            </w:r>
          </w:p>
        </w:tc>
        <w:tc>
          <w:tcPr>
            <w:tcW w:w="4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BE529E" w:rsidRPr="007131B8" w:rsidRDefault="00BE529E" w:rsidP="00BC731F">
            <w:pPr>
              <w:pStyle w:val="Title"/>
              <w:spacing w:line="276" w:lineRule="auto"/>
              <w:rPr>
                <w:rFonts w:ascii="Times New Roman" w:hAnsi="Times New Roman"/>
                <w:szCs w:val="22"/>
              </w:rPr>
            </w:pPr>
            <w:r w:rsidRPr="007131B8">
              <w:rPr>
                <w:rFonts w:ascii="Times New Roman" w:hAnsi="Times New Roman"/>
                <w:szCs w:val="22"/>
              </w:rPr>
              <w:t>Performance Measure</w:t>
            </w:r>
          </w:p>
        </w:tc>
      </w:tr>
      <w:tr w:rsidR="00BE529E" w:rsidRPr="007131B8" w:rsidTr="00BC731F">
        <w:trPr>
          <w:trHeight w:val="791"/>
          <w:jc w:val="center"/>
        </w:trPr>
        <w:tc>
          <w:tcPr>
            <w:tcW w:w="5432" w:type="dxa"/>
            <w:tcBorders>
              <w:top w:val="single" w:sz="4" w:space="0" w:color="auto"/>
              <w:left w:val="single" w:sz="4" w:space="0" w:color="auto"/>
              <w:bottom w:val="single" w:sz="4" w:space="0" w:color="auto"/>
              <w:right w:val="single" w:sz="4" w:space="0" w:color="auto"/>
            </w:tcBorders>
            <w:vAlign w:val="center"/>
          </w:tcPr>
          <w:p w:rsidR="00BE529E" w:rsidRPr="007131B8" w:rsidRDefault="00BE529E" w:rsidP="00BC731F">
            <w:pPr>
              <w:spacing w:line="276" w:lineRule="auto"/>
              <w:rPr>
                <w:sz w:val="24"/>
              </w:rPr>
            </w:pPr>
            <w:r w:rsidRPr="007131B8">
              <w:rPr>
                <w:sz w:val="24"/>
              </w:rPr>
              <w:t xml:space="preserve">Hold </w:t>
            </w:r>
            <w:r w:rsidR="009D519D" w:rsidRPr="009D519D">
              <w:rPr>
                <w:sz w:val="24"/>
                <w:szCs w:val="24"/>
                <w:highlight w:val="lightGray"/>
              </w:rPr>
              <w:fldChar w:fldCharType="begin">
                <w:ffData>
                  <w:name w:val="Text37"/>
                  <w:enabled/>
                  <w:calcOnExit w:val="0"/>
                  <w:textInput/>
                </w:ffData>
              </w:fldChar>
            </w:r>
            <w:r w:rsidR="009D519D" w:rsidRPr="009D519D">
              <w:rPr>
                <w:sz w:val="24"/>
                <w:szCs w:val="24"/>
                <w:highlight w:val="lightGray"/>
              </w:rPr>
              <w:instrText xml:space="preserve"> FORMTEXT </w:instrText>
            </w:r>
            <w:r w:rsidR="009D519D" w:rsidRPr="009D519D">
              <w:rPr>
                <w:sz w:val="24"/>
                <w:szCs w:val="24"/>
                <w:highlight w:val="lightGray"/>
              </w:rPr>
            </w:r>
            <w:r w:rsidR="009D519D" w:rsidRPr="009D519D">
              <w:rPr>
                <w:sz w:val="24"/>
                <w:szCs w:val="24"/>
                <w:highlight w:val="lightGray"/>
              </w:rPr>
              <w:fldChar w:fldCharType="separate"/>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sz w:val="24"/>
                <w:szCs w:val="24"/>
                <w:highlight w:val="lightGray"/>
              </w:rPr>
              <w:fldChar w:fldCharType="end"/>
            </w:r>
            <w:r w:rsidRPr="007131B8">
              <w:rPr>
                <w:sz w:val="24"/>
              </w:rPr>
              <w:t xml:space="preserve"> multidisciplinary case review team meetings per month. (minimum 1 per month)</w:t>
            </w:r>
          </w:p>
        </w:tc>
        <w:tc>
          <w:tcPr>
            <w:tcW w:w="4340" w:type="dxa"/>
            <w:tcBorders>
              <w:top w:val="single" w:sz="4" w:space="0" w:color="auto"/>
              <w:left w:val="single" w:sz="4" w:space="0" w:color="auto"/>
              <w:bottom w:val="single" w:sz="4" w:space="0" w:color="auto"/>
              <w:right w:val="single" w:sz="4" w:space="0" w:color="auto"/>
            </w:tcBorders>
            <w:vAlign w:val="center"/>
          </w:tcPr>
          <w:p w:rsidR="00BE529E" w:rsidRPr="007131B8" w:rsidRDefault="00BE529E" w:rsidP="00BC731F">
            <w:pPr>
              <w:spacing w:line="276" w:lineRule="auto"/>
              <w:rPr>
                <w:sz w:val="24"/>
              </w:rPr>
            </w:pPr>
            <w:r w:rsidRPr="007131B8">
              <w:rPr>
                <w:sz w:val="24"/>
              </w:rPr>
              <w:t>Number of multidisciplinary meetings</w:t>
            </w:r>
          </w:p>
        </w:tc>
      </w:tr>
      <w:tr w:rsidR="00BE529E" w:rsidRPr="007131B8" w:rsidTr="00BC731F">
        <w:trPr>
          <w:jc w:val="center"/>
        </w:trPr>
        <w:tc>
          <w:tcPr>
            <w:tcW w:w="5432" w:type="dxa"/>
            <w:tcBorders>
              <w:top w:val="single" w:sz="4" w:space="0" w:color="auto"/>
              <w:left w:val="single" w:sz="4" w:space="0" w:color="auto"/>
              <w:bottom w:val="single" w:sz="4" w:space="0" w:color="auto"/>
              <w:right w:val="single" w:sz="4" w:space="0" w:color="auto"/>
            </w:tcBorders>
            <w:vAlign w:val="center"/>
          </w:tcPr>
          <w:p w:rsidR="00BE529E" w:rsidRPr="007131B8" w:rsidRDefault="00BE529E" w:rsidP="00BC731F">
            <w:pPr>
              <w:spacing w:line="276" w:lineRule="auto"/>
              <w:rPr>
                <w:sz w:val="24"/>
              </w:rPr>
            </w:pPr>
            <w:r w:rsidRPr="007131B8">
              <w:rPr>
                <w:sz w:val="24"/>
              </w:rPr>
              <w:t xml:space="preserve">Conduct a minimum of </w:t>
            </w:r>
            <w:r w:rsidR="009D519D" w:rsidRPr="009D519D">
              <w:rPr>
                <w:sz w:val="24"/>
                <w:szCs w:val="24"/>
                <w:highlight w:val="lightGray"/>
              </w:rPr>
              <w:fldChar w:fldCharType="begin">
                <w:ffData>
                  <w:name w:val="Text37"/>
                  <w:enabled/>
                  <w:calcOnExit w:val="0"/>
                  <w:textInput/>
                </w:ffData>
              </w:fldChar>
            </w:r>
            <w:r w:rsidR="009D519D" w:rsidRPr="009D519D">
              <w:rPr>
                <w:sz w:val="24"/>
                <w:szCs w:val="24"/>
                <w:highlight w:val="lightGray"/>
              </w:rPr>
              <w:instrText xml:space="preserve"> FORMTEXT </w:instrText>
            </w:r>
            <w:r w:rsidR="009D519D" w:rsidRPr="009D519D">
              <w:rPr>
                <w:sz w:val="24"/>
                <w:szCs w:val="24"/>
                <w:highlight w:val="lightGray"/>
              </w:rPr>
            </w:r>
            <w:r w:rsidR="009D519D" w:rsidRPr="009D519D">
              <w:rPr>
                <w:sz w:val="24"/>
                <w:szCs w:val="24"/>
                <w:highlight w:val="lightGray"/>
              </w:rPr>
              <w:fldChar w:fldCharType="separate"/>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sz w:val="24"/>
                <w:szCs w:val="24"/>
                <w:highlight w:val="lightGray"/>
              </w:rPr>
              <w:fldChar w:fldCharType="end"/>
            </w:r>
            <w:r w:rsidRPr="007131B8">
              <w:rPr>
                <w:sz w:val="24"/>
              </w:rPr>
              <w:t xml:space="preserve"> case reviews per month. </w:t>
            </w:r>
          </w:p>
        </w:tc>
        <w:tc>
          <w:tcPr>
            <w:tcW w:w="4340" w:type="dxa"/>
            <w:tcBorders>
              <w:top w:val="single" w:sz="4" w:space="0" w:color="auto"/>
              <w:left w:val="single" w:sz="4" w:space="0" w:color="auto"/>
              <w:bottom w:val="single" w:sz="4" w:space="0" w:color="auto"/>
              <w:right w:val="single" w:sz="4" w:space="0" w:color="auto"/>
            </w:tcBorders>
            <w:vAlign w:val="center"/>
          </w:tcPr>
          <w:p w:rsidR="00BE529E" w:rsidRPr="007131B8" w:rsidRDefault="00BE529E" w:rsidP="00BC731F">
            <w:pPr>
              <w:spacing w:line="276" w:lineRule="auto"/>
              <w:rPr>
                <w:sz w:val="24"/>
              </w:rPr>
            </w:pPr>
            <w:r w:rsidRPr="007131B8">
              <w:rPr>
                <w:sz w:val="24"/>
              </w:rPr>
              <w:t>Number of case reviews by the MDT</w:t>
            </w:r>
          </w:p>
        </w:tc>
      </w:tr>
      <w:tr w:rsidR="00BE529E" w:rsidRPr="007131B8" w:rsidTr="00BC731F">
        <w:trPr>
          <w:jc w:val="center"/>
        </w:trPr>
        <w:tc>
          <w:tcPr>
            <w:tcW w:w="5432" w:type="dxa"/>
            <w:tcBorders>
              <w:top w:val="single" w:sz="4" w:space="0" w:color="auto"/>
              <w:left w:val="single" w:sz="4" w:space="0" w:color="auto"/>
              <w:bottom w:val="single" w:sz="4" w:space="0" w:color="auto"/>
              <w:right w:val="single" w:sz="4" w:space="0" w:color="auto"/>
            </w:tcBorders>
            <w:vAlign w:val="center"/>
          </w:tcPr>
          <w:p w:rsidR="00BE529E" w:rsidRPr="007131B8" w:rsidRDefault="00BE529E" w:rsidP="00BC731F">
            <w:pPr>
              <w:spacing w:line="276" w:lineRule="auto"/>
              <w:rPr>
                <w:color w:val="FF0000"/>
                <w:sz w:val="24"/>
                <w:szCs w:val="24"/>
              </w:rPr>
            </w:pPr>
            <w:r w:rsidRPr="007131B8">
              <w:rPr>
                <w:sz w:val="24"/>
                <w:szCs w:val="24"/>
              </w:rPr>
              <w:t xml:space="preserve">Interview </w:t>
            </w:r>
            <w:r w:rsidR="009D519D" w:rsidRPr="009D519D">
              <w:rPr>
                <w:sz w:val="24"/>
                <w:szCs w:val="24"/>
                <w:highlight w:val="lightGray"/>
              </w:rPr>
              <w:fldChar w:fldCharType="begin">
                <w:ffData>
                  <w:name w:val="Text37"/>
                  <w:enabled/>
                  <w:calcOnExit w:val="0"/>
                  <w:textInput/>
                </w:ffData>
              </w:fldChar>
            </w:r>
            <w:r w:rsidR="009D519D" w:rsidRPr="009D519D">
              <w:rPr>
                <w:sz w:val="24"/>
                <w:szCs w:val="24"/>
                <w:highlight w:val="lightGray"/>
              </w:rPr>
              <w:instrText xml:space="preserve"> FORMTEXT </w:instrText>
            </w:r>
            <w:r w:rsidR="009D519D" w:rsidRPr="009D519D">
              <w:rPr>
                <w:sz w:val="24"/>
                <w:szCs w:val="24"/>
                <w:highlight w:val="lightGray"/>
              </w:rPr>
            </w:r>
            <w:r w:rsidR="009D519D" w:rsidRPr="009D519D">
              <w:rPr>
                <w:sz w:val="24"/>
                <w:szCs w:val="24"/>
                <w:highlight w:val="lightGray"/>
              </w:rPr>
              <w:fldChar w:fldCharType="separate"/>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sz w:val="24"/>
                <w:szCs w:val="24"/>
                <w:highlight w:val="lightGray"/>
              </w:rPr>
              <w:fldChar w:fldCharType="end"/>
            </w:r>
            <w:r w:rsidRPr="007131B8">
              <w:rPr>
                <w:sz w:val="24"/>
              </w:rPr>
              <w:t xml:space="preserve"> </w:t>
            </w:r>
            <w:r w:rsidRPr="007131B8">
              <w:rPr>
                <w:sz w:val="24"/>
                <w:szCs w:val="24"/>
              </w:rPr>
              <w:t xml:space="preserve">% of victims in all active cases to gain additional information. </w:t>
            </w:r>
          </w:p>
        </w:tc>
        <w:tc>
          <w:tcPr>
            <w:tcW w:w="4340" w:type="dxa"/>
            <w:tcBorders>
              <w:top w:val="single" w:sz="4" w:space="0" w:color="auto"/>
              <w:left w:val="single" w:sz="4" w:space="0" w:color="auto"/>
              <w:bottom w:val="single" w:sz="4" w:space="0" w:color="auto"/>
              <w:right w:val="single" w:sz="4" w:space="0" w:color="auto"/>
            </w:tcBorders>
            <w:vAlign w:val="center"/>
          </w:tcPr>
          <w:p w:rsidR="00BE529E" w:rsidRPr="007131B8" w:rsidRDefault="00BE529E" w:rsidP="00BC731F">
            <w:pPr>
              <w:spacing w:line="276" w:lineRule="auto"/>
              <w:rPr>
                <w:sz w:val="24"/>
                <w:szCs w:val="24"/>
              </w:rPr>
            </w:pPr>
            <w:r w:rsidRPr="007131B8">
              <w:rPr>
                <w:sz w:val="24"/>
                <w:szCs w:val="24"/>
              </w:rPr>
              <w:t>Number of active cases</w:t>
            </w:r>
          </w:p>
          <w:p w:rsidR="00BE529E" w:rsidRPr="007131B8" w:rsidRDefault="00BE529E" w:rsidP="00BC731F">
            <w:pPr>
              <w:spacing w:line="276" w:lineRule="auto"/>
              <w:rPr>
                <w:sz w:val="24"/>
                <w:szCs w:val="24"/>
              </w:rPr>
            </w:pPr>
            <w:r w:rsidRPr="007131B8">
              <w:rPr>
                <w:sz w:val="24"/>
                <w:szCs w:val="24"/>
              </w:rPr>
              <w:t>Number of victims interviewed for case information</w:t>
            </w:r>
          </w:p>
        </w:tc>
      </w:tr>
      <w:tr w:rsidR="00BE529E" w:rsidRPr="007131B8" w:rsidTr="00BC731F">
        <w:trPr>
          <w:jc w:val="center"/>
        </w:trPr>
        <w:tc>
          <w:tcPr>
            <w:tcW w:w="5432" w:type="dxa"/>
            <w:tcBorders>
              <w:top w:val="single" w:sz="4" w:space="0" w:color="auto"/>
              <w:left w:val="single" w:sz="4" w:space="0" w:color="auto"/>
              <w:bottom w:val="single" w:sz="4" w:space="0" w:color="auto"/>
              <w:right w:val="single" w:sz="4" w:space="0" w:color="auto"/>
            </w:tcBorders>
          </w:tcPr>
          <w:p w:rsidR="00BE529E" w:rsidRPr="007131B8" w:rsidRDefault="00BE529E" w:rsidP="00BC731F">
            <w:pPr>
              <w:spacing w:line="276" w:lineRule="auto"/>
              <w:rPr>
                <w:sz w:val="24"/>
              </w:rPr>
            </w:pPr>
            <w:r w:rsidRPr="007131B8">
              <w:rPr>
                <w:sz w:val="24"/>
              </w:rPr>
              <w:t xml:space="preserve">Other (specify) </w:t>
            </w:r>
            <w:r w:rsidRPr="007131B8">
              <w:rPr>
                <w:sz w:val="24"/>
              </w:rPr>
              <w:fldChar w:fldCharType="begin">
                <w:ffData>
                  <w:name w:val="Text37"/>
                  <w:enabled/>
                  <w:calcOnExit w:val="0"/>
                  <w:textInput/>
                </w:ffData>
              </w:fldChar>
            </w:r>
            <w:r w:rsidRPr="007131B8">
              <w:rPr>
                <w:sz w:val="24"/>
              </w:rPr>
              <w:instrText xml:space="preserve"> FORMTEXT </w:instrText>
            </w:r>
            <w:r w:rsidRPr="007131B8">
              <w:rPr>
                <w:sz w:val="24"/>
              </w:rPr>
            </w:r>
            <w:r w:rsidRPr="007131B8">
              <w:rPr>
                <w:sz w:val="24"/>
              </w:rPr>
              <w:fldChar w:fldCharType="separate"/>
            </w:r>
            <w:r w:rsidRPr="007131B8">
              <w:rPr>
                <w:noProof/>
                <w:sz w:val="24"/>
              </w:rPr>
              <w:t> </w:t>
            </w:r>
            <w:r w:rsidRPr="007131B8">
              <w:rPr>
                <w:noProof/>
                <w:sz w:val="24"/>
              </w:rPr>
              <w:t> </w:t>
            </w:r>
            <w:r w:rsidRPr="007131B8">
              <w:rPr>
                <w:noProof/>
                <w:sz w:val="24"/>
              </w:rPr>
              <w:t> </w:t>
            </w:r>
            <w:r w:rsidRPr="007131B8">
              <w:rPr>
                <w:noProof/>
                <w:sz w:val="24"/>
              </w:rPr>
              <w:t> </w:t>
            </w:r>
            <w:r w:rsidRPr="007131B8">
              <w:rPr>
                <w:noProof/>
                <w:sz w:val="24"/>
              </w:rPr>
              <w:t> </w:t>
            </w:r>
            <w:r w:rsidRPr="007131B8">
              <w:rPr>
                <w:sz w:val="24"/>
              </w:rPr>
              <w:fldChar w:fldCharType="end"/>
            </w:r>
          </w:p>
        </w:tc>
        <w:tc>
          <w:tcPr>
            <w:tcW w:w="4340" w:type="dxa"/>
            <w:tcBorders>
              <w:top w:val="single" w:sz="4" w:space="0" w:color="auto"/>
              <w:left w:val="single" w:sz="4" w:space="0" w:color="auto"/>
              <w:bottom w:val="single" w:sz="4" w:space="0" w:color="auto"/>
              <w:right w:val="single" w:sz="4" w:space="0" w:color="auto"/>
            </w:tcBorders>
          </w:tcPr>
          <w:p w:rsidR="00BE529E" w:rsidRPr="007131B8" w:rsidRDefault="00BE529E" w:rsidP="00BC731F">
            <w:pPr>
              <w:spacing w:line="276" w:lineRule="auto"/>
              <w:rPr>
                <w:sz w:val="24"/>
              </w:rPr>
            </w:pPr>
            <w:r w:rsidRPr="007131B8">
              <w:rPr>
                <w:sz w:val="24"/>
              </w:rPr>
              <w:fldChar w:fldCharType="begin">
                <w:ffData>
                  <w:name w:val="Text37"/>
                  <w:enabled/>
                  <w:calcOnExit w:val="0"/>
                  <w:textInput/>
                </w:ffData>
              </w:fldChar>
            </w:r>
            <w:r w:rsidRPr="007131B8">
              <w:rPr>
                <w:sz w:val="24"/>
              </w:rPr>
              <w:instrText xml:space="preserve"> FORMTEXT </w:instrText>
            </w:r>
            <w:r w:rsidRPr="007131B8">
              <w:rPr>
                <w:sz w:val="24"/>
              </w:rPr>
            </w:r>
            <w:r w:rsidRPr="007131B8">
              <w:rPr>
                <w:sz w:val="24"/>
              </w:rPr>
              <w:fldChar w:fldCharType="separate"/>
            </w:r>
            <w:r w:rsidRPr="007131B8">
              <w:rPr>
                <w:noProof/>
                <w:sz w:val="24"/>
              </w:rPr>
              <w:t> </w:t>
            </w:r>
            <w:r w:rsidRPr="007131B8">
              <w:rPr>
                <w:noProof/>
                <w:sz w:val="24"/>
              </w:rPr>
              <w:t> </w:t>
            </w:r>
            <w:r w:rsidRPr="007131B8">
              <w:rPr>
                <w:noProof/>
                <w:sz w:val="24"/>
              </w:rPr>
              <w:t> </w:t>
            </w:r>
            <w:r w:rsidRPr="007131B8">
              <w:rPr>
                <w:noProof/>
                <w:sz w:val="24"/>
              </w:rPr>
              <w:t> </w:t>
            </w:r>
            <w:r w:rsidRPr="007131B8">
              <w:rPr>
                <w:noProof/>
                <w:sz w:val="24"/>
              </w:rPr>
              <w:t> </w:t>
            </w:r>
            <w:r w:rsidRPr="007131B8">
              <w:rPr>
                <w:sz w:val="24"/>
              </w:rPr>
              <w:fldChar w:fldCharType="end"/>
            </w:r>
          </w:p>
        </w:tc>
      </w:tr>
      <w:tr w:rsidR="00BE529E" w:rsidRPr="007131B8" w:rsidTr="00BC731F">
        <w:trPr>
          <w:jc w:val="center"/>
        </w:trPr>
        <w:tc>
          <w:tcPr>
            <w:tcW w:w="5432" w:type="dxa"/>
            <w:tcBorders>
              <w:top w:val="single" w:sz="4" w:space="0" w:color="auto"/>
              <w:left w:val="single" w:sz="4" w:space="0" w:color="auto"/>
              <w:bottom w:val="single" w:sz="4" w:space="0" w:color="auto"/>
              <w:right w:val="single" w:sz="4" w:space="0" w:color="auto"/>
            </w:tcBorders>
          </w:tcPr>
          <w:p w:rsidR="00BE529E" w:rsidRPr="007131B8" w:rsidRDefault="00BE529E" w:rsidP="00BC731F">
            <w:pPr>
              <w:spacing w:line="276" w:lineRule="auto"/>
              <w:rPr>
                <w:sz w:val="24"/>
              </w:rPr>
            </w:pPr>
            <w:r w:rsidRPr="007131B8">
              <w:rPr>
                <w:sz w:val="24"/>
              </w:rPr>
              <w:t xml:space="preserve">Other (specify) </w:t>
            </w:r>
            <w:r w:rsidRPr="007131B8">
              <w:rPr>
                <w:sz w:val="24"/>
              </w:rPr>
              <w:fldChar w:fldCharType="begin">
                <w:ffData>
                  <w:name w:val="Text37"/>
                  <w:enabled/>
                  <w:calcOnExit w:val="0"/>
                  <w:textInput/>
                </w:ffData>
              </w:fldChar>
            </w:r>
            <w:r w:rsidRPr="007131B8">
              <w:rPr>
                <w:sz w:val="24"/>
              </w:rPr>
              <w:instrText xml:space="preserve"> FORMTEXT </w:instrText>
            </w:r>
            <w:r w:rsidRPr="007131B8">
              <w:rPr>
                <w:sz w:val="24"/>
              </w:rPr>
            </w:r>
            <w:r w:rsidRPr="007131B8">
              <w:rPr>
                <w:sz w:val="24"/>
              </w:rPr>
              <w:fldChar w:fldCharType="separate"/>
            </w:r>
            <w:r w:rsidRPr="007131B8">
              <w:rPr>
                <w:noProof/>
                <w:sz w:val="24"/>
              </w:rPr>
              <w:t> </w:t>
            </w:r>
            <w:r w:rsidRPr="007131B8">
              <w:rPr>
                <w:noProof/>
                <w:sz w:val="24"/>
              </w:rPr>
              <w:t> </w:t>
            </w:r>
            <w:r w:rsidRPr="007131B8">
              <w:rPr>
                <w:noProof/>
                <w:sz w:val="24"/>
              </w:rPr>
              <w:t> </w:t>
            </w:r>
            <w:r w:rsidRPr="007131B8">
              <w:rPr>
                <w:noProof/>
                <w:sz w:val="24"/>
              </w:rPr>
              <w:t> </w:t>
            </w:r>
            <w:r w:rsidRPr="007131B8">
              <w:rPr>
                <w:noProof/>
                <w:sz w:val="24"/>
              </w:rPr>
              <w:t> </w:t>
            </w:r>
            <w:r w:rsidRPr="007131B8">
              <w:rPr>
                <w:sz w:val="24"/>
              </w:rPr>
              <w:fldChar w:fldCharType="end"/>
            </w:r>
          </w:p>
        </w:tc>
        <w:tc>
          <w:tcPr>
            <w:tcW w:w="4340" w:type="dxa"/>
            <w:tcBorders>
              <w:top w:val="single" w:sz="4" w:space="0" w:color="auto"/>
              <w:left w:val="single" w:sz="4" w:space="0" w:color="auto"/>
              <w:bottom w:val="single" w:sz="4" w:space="0" w:color="auto"/>
              <w:right w:val="single" w:sz="4" w:space="0" w:color="auto"/>
            </w:tcBorders>
          </w:tcPr>
          <w:p w:rsidR="00BE529E" w:rsidRPr="007131B8" w:rsidRDefault="00BE529E" w:rsidP="00BC731F">
            <w:pPr>
              <w:spacing w:line="276" w:lineRule="auto"/>
              <w:rPr>
                <w:sz w:val="24"/>
              </w:rPr>
            </w:pPr>
            <w:r w:rsidRPr="007131B8">
              <w:rPr>
                <w:sz w:val="24"/>
              </w:rPr>
              <w:fldChar w:fldCharType="begin">
                <w:ffData>
                  <w:name w:val="Text37"/>
                  <w:enabled/>
                  <w:calcOnExit w:val="0"/>
                  <w:textInput/>
                </w:ffData>
              </w:fldChar>
            </w:r>
            <w:r w:rsidRPr="007131B8">
              <w:rPr>
                <w:sz w:val="24"/>
              </w:rPr>
              <w:instrText xml:space="preserve"> FORMTEXT </w:instrText>
            </w:r>
            <w:r w:rsidRPr="007131B8">
              <w:rPr>
                <w:sz w:val="24"/>
              </w:rPr>
            </w:r>
            <w:r w:rsidRPr="007131B8">
              <w:rPr>
                <w:sz w:val="24"/>
              </w:rPr>
              <w:fldChar w:fldCharType="separate"/>
            </w:r>
            <w:r w:rsidRPr="007131B8">
              <w:rPr>
                <w:noProof/>
                <w:sz w:val="24"/>
              </w:rPr>
              <w:t> </w:t>
            </w:r>
            <w:r w:rsidRPr="007131B8">
              <w:rPr>
                <w:noProof/>
                <w:sz w:val="24"/>
              </w:rPr>
              <w:t> </w:t>
            </w:r>
            <w:r w:rsidRPr="007131B8">
              <w:rPr>
                <w:noProof/>
                <w:sz w:val="24"/>
              </w:rPr>
              <w:t> </w:t>
            </w:r>
            <w:r w:rsidRPr="007131B8">
              <w:rPr>
                <w:noProof/>
                <w:sz w:val="24"/>
              </w:rPr>
              <w:t> </w:t>
            </w:r>
            <w:r w:rsidRPr="007131B8">
              <w:rPr>
                <w:noProof/>
                <w:sz w:val="24"/>
              </w:rPr>
              <w:t> </w:t>
            </w:r>
            <w:r w:rsidRPr="007131B8">
              <w:rPr>
                <w:sz w:val="24"/>
              </w:rPr>
              <w:fldChar w:fldCharType="end"/>
            </w:r>
          </w:p>
        </w:tc>
      </w:tr>
    </w:tbl>
    <w:p w:rsidR="00BE529E" w:rsidRPr="007131B8" w:rsidRDefault="00BE529E" w:rsidP="00BE529E">
      <w:pPr>
        <w:tabs>
          <w:tab w:val="left" w:pos="-1440"/>
        </w:tabs>
        <w:rPr>
          <w:sz w:val="24"/>
        </w:rPr>
      </w:pPr>
    </w:p>
    <w:p w:rsidR="00BE529E" w:rsidRPr="007131B8" w:rsidRDefault="00BE529E" w:rsidP="00BE529E">
      <w:pPr>
        <w:rPr>
          <w:sz w:val="24"/>
          <w:szCs w:val="24"/>
        </w:rPr>
      </w:pPr>
    </w:p>
    <w:tbl>
      <w:tblPr>
        <w:tblW w:w="963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2"/>
        <w:gridCol w:w="4648"/>
      </w:tblGrid>
      <w:tr w:rsidR="00BE529E" w:rsidRPr="007131B8" w:rsidTr="0051750A">
        <w:tc>
          <w:tcPr>
            <w:tcW w:w="9630" w:type="dxa"/>
            <w:gridSpan w:val="2"/>
            <w:shd w:val="clear" w:color="auto" w:fill="D9D9D9"/>
            <w:hideMark/>
          </w:tcPr>
          <w:p w:rsidR="00BE529E" w:rsidRPr="007131B8" w:rsidRDefault="00BE529E" w:rsidP="00BC731F">
            <w:pPr>
              <w:tabs>
                <w:tab w:val="left" w:pos="-1440"/>
              </w:tabs>
              <w:spacing w:line="276" w:lineRule="auto"/>
              <w:jc w:val="center"/>
              <w:rPr>
                <w:b/>
                <w:sz w:val="24"/>
              </w:rPr>
            </w:pPr>
            <w:r w:rsidRPr="007131B8">
              <w:rPr>
                <w:b/>
                <w:sz w:val="24"/>
              </w:rPr>
              <w:t>Interagency Case Coordination or Networking</w:t>
            </w:r>
          </w:p>
          <w:p w:rsidR="00BE529E" w:rsidRPr="007131B8" w:rsidRDefault="00BE529E" w:rsidP="00A64999">
            <w:pPr>
              <w:tabs>
                <w:tab w:val="left" w:pos="-1440"/>
              </w:tabs>
              <w:spacing w:line="276" w:lineRule="auto"/>
              <w:rPr>
                <w:b/>
                <w:sz w:val="24"/>
              </w:rPr>
            </w:pPr>
            <w:r w:rsidRPr="007131B8">
              <w:rPr>
                <w:sz w:val="24"/>
              </w:rPr>
              <w:t>Maintain liaison with various community entities through</w:t>
            </w:r>
            <w:r w:rsidR="00A64999" w:rsidRPr="007131B8">
              <w:rPr>
                <w:sz w:val="24"/>
              </w:rPr>
              <w:t>:</w:t>
            </w:r>
            <w:r w:rsidRPr="007131B8">
              <w:rPr>
                <w:sz w:val="24"/>
              </w:rPr>
              <w:t xml:space="preserve"> monthly or quarterly networking meetings; membership on task forces and advisory boards; face-to-face meeting with agency heads; coordination with other local agencies service victims; and emergency response team participation. </w:t>
            </w:r>
          </w:p>
        </w:tc>
      </w:tr>
      <w:tr w:rsidR="00BE529E" w:rsidRPr="007131B8" w:rsidTr="0051750A">
        <w:trPr>
          <w:trHeight w:val="395"/>
        </w:trPr>
        <w:tc>
          <w:tcPr>
            <w:tcW w:w="4982" w:type="dxa"/>
            <w:shd w:val="clear" w:color="auto" w:fill="D9D9D9"/>
            <w:hideMark/>
          </w:tcPr>
          <w:p w:rsidR="00BE529E" w:rsidRPr="007131B8" w:rsidRDefault="00BE529E" w:rsidP="00BC731F">
            <w:pPr>
              <w:pStyle w:val="Title"/>
              <w:spacing w:line="276" w:lineRule="auto"/>
              <w:rPr>
                <w:rFonts w:ascii="Times New Roman" w:hAnsi="Times New Roman"/>
              </w:rPr>
            </w:pPr>
            <w:r w:rsidRPr="007131B8">
              <w:rPr>
                <w:rFonts w:ascii="Times New Roman" w:hAnsi="Times New Roman"/>
              </w:rPr>
              <w:t>Objective</w:t>
            </w:r>
          </w:p>
        </w:tc>
        <w:tc>
          <w:tcPr>
            <w:tcW w:w="4648" w:type="dxa"/>
            <w:shd w:val="clear" w:color="auto" w:fill="D9D9D9"/>
            <w:hideMark/>
          </w:tcPr>
          <w:p w:rsidR="00BE529E" w:rsidRPr="007131B8" w:rsidRDefault="00BE529E" w:rsidP="00BC731F">
            <w:pPr>
              <w:pStyle w:val="Title"/>
              <w:spacing w:line="276" w:lineRule="auto"/>
              <w:rPr>
                <w:rFonts w:ascii="Times New Roman" w:hAnsi="Times New Roman"/>
              </w:rPr>
            </w:pPr>
            <w:r w:rsidRPr="007131B8">
              <w:rPr>
                <w:rFonts w:ascii="Times New Roman" w:hAnsi="Times New Roman"/>
              </w:rPr>
              <w:t>Performance Measure</w:t>
            </w:r>
          </w:p>
        </w:tc>
      </w:tr>
      <w:tr w:rsidR="00BE529E" w:rsidRPr="007131B8" w:rsidTr="0051750A">
        <w:tc>
          <w:tcPr>
            <w:tcW w:w="4982" w:type="dxa"/>
            <w:shd w:val="clear" w:color="auto" w:fill="auto"/>
          </w:tcPr>
          <w:p w:rsidR="00BE529E" w:rsidRPr="007131B8" w:rsidRDefault="00BE529E" w:rsidP="00BC731F">
            <w:pPr>
              <w:spacing w:line="276" w:lineRule="auto"/>
              <w:rPr>
                <w:sz w:val="24"/>
                <w:szCs w:val="24"/>
              </w:rPr>
            </w:pPr>
            <w:r w:rsidRPr="007131B8">
              <w:rPr>
                <w:sz w:val="24"/>
                <w:szCs w:val="24"/>
              </w:rPr>
              <w:t xml:space="preserve">Attend a minimum of </w:t>
            </w:r>
            <w:r w:rsidR="009D519D" w:rsidRPr="009D519D">
              <w:rPr>
                <w:sz w:val="24"/>
                <w:szCs w:val="24"/>
                <w:highlight w:val="lightGray"/>
              </w:rPr>
              <w:fldChar w:fldCharType="begin">
                <w:ffData>
                  <w:name w:val="Text37"/>
                  <w:enabled/>
                  <w:calcOnExit w:val="0"/>
                  <w:textInput/>
                </w:ffData>
              </w:fldChar>
            </w:r>
            <w:r w:rsidR="009D519D" w:rsidRPr="009D519D">
              <w:rPr>
                <w:sz w:val="24"/>
                <w:szCs w:val="24"/>
                <w:highlight w:val="lightGray"/>
              </w:rPr>
              <w:instrText xml:space="preserve"> FORMTEXT </w:instrText>
            </w:r>
            <w:r w:rsidR="009D519D" w:rsidRPr="009D519D">
              <w:rPr>
                <w:sz w:val="24"/>
                <w:szCs w:val="24"/>
                <w:highlight w:val="lightGray"/>
              </w:rPr>
            </w:r>
            <w:r w:rsidR="009D519D" w:rsidRPr="009D519D">
              <w:rPr>
                <w:sz w:val="24"/>
                <w:szCs w:val="24"/>
                <w:highlight w:val="lightGray"/>
              </w:rPr>
              <w:fldChar w:fldCharType="separate"/>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sz w:val="24"/>
                <w:szCs w:val="24"/>
                <w:highlight w:val="lightGray"/>
              </w:rPr>
              <w:fldChar w:fldCharType="end"/>
            </w:r>
            <w:r w:rsidRPr="007131B8">
              <w:rPr>
                <w:sz w:val="24"/>
                <w:szCs w:val="24"/>
              </w:rPr>
              <w:t xml:space="preserve"> Family Violence Coordinating Council meetings per quarter</w:t>
            </w:r>
          </w:p>
        </w:tc>
        <w:tc>
          <w:tcPr>
            <w:tcW w:w="4648" w:type="dxa"/>
            <w:shd w:val="clear" w:color="auto" w:fill="auto"/>
          </w:tcPr>
          <w:p w:rsidR="00BE529E" w:rsidRPr="007131B8" w:rsidRDefault="00BE529E" w:rsidP="00BC731F">
            <w:pPr>
              <w:spacing w:line="276" w:lineRule="auto"/>
              <w:rPr>
                <w:sz w:val="24"/>
                <w:szCs w:val="24"/>
              </w:rPr>
            </w:pPr>
            <w:r w:rsidRPr="007131B8">
              <w:rPr>
                <w:sz w:val="24"/>
                <w:szCs w:val="24"/>
              </w:rPr>
              <w:t>Number of Family Violence Coordinating Council meetings attended and number that were held</w:t>
            </w:r>
          </w:p>
        </w:tc>
      </w:tr>
      <w:tr w:rsidR="00BE529E" w:rsidRPr="007131B8" w:rsidTr="0051750A">
        <w:tc>
          <w:tcPr>
            <w:tcW w:w="4982" w:type="dxa"/>
            <w:shd w:val="clear" w:color="auto" w:fill="auto"/>
          </w:tcPr>
          <w:p w:rsidR="00BE529E" w:rsidRPr="007131B8" w:rsidRDefault="00BE529E" w:rsidP="00BC731F">
            <w:pPr>
              <w:spacing w:line="276" w:lineRule="auto"/>
              <w:rPr>
                <w:sz w:val="24"/>
                <w:szCs w:val="24"/>
              </w:rPr>
            </w:pPr>
            <w:r w:rsidRPr="007131B8">
              <w:rPr>
                <w:sz w:val="24"/>
                <w:szCs w:val="24"/>
              </w:rPr>
              <w:lastRenderedPageBreak/>
              <w:t xml:space="preserve">Initiate a minimum of </w:t>
            </w:r>
            <w:r w:rsidR="009D519D" w:rsidRPr="009D519D">
              <w:rPr>
                <w:sz w:val="24"/>
                <w:szCs w:val="24"/>
                <w:highlight w:val="lightGray"/>
              </w:rPr>
              <w:fldChar w:fldCharType="begin">
                <w:ffData>
                  <w:name w:val="Text37"/>
                  <w:enabled/>
                  <w:calcOnExit w:val="0"/>
                  <w:textInput/>
                </w:ffData>
              </w:fldChar>
            </w:r>
            <w:r w:rsidR="009D519D" w:rsidRPr="009D519D">
              <w:rPr>
                <w:sz w:val="24"/>
                <w:szCs w:val="24"/>
                <w:highlight w:val="lightGray"/>
              </w:rPr>
              <w:instrText xml:space="preserve"> FORMTEXT </w:instrText>
            </w:r>
            <w:r w:rsidR="009D519D" w:rsidRPr="009D519D">
              <w:rPr>
                <w:sz w:val="24"/>
                <w:szCs w:val="24"/>
                <w:highlight w:val="lightGray"/>
              </w:rPr>
            </w:r>
            <w:r w:rsidR="009D519D" w:rsidRPr="009D519D">
              <w:rPr>
                <w:sz w:val="24"/>
                <w:szCs w:val="24"/>
                <w:highlight w:val="lightGray"/>
              </w:rPr>
              <w:fldChar w:fldCharType="separate"/>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sz w:val="24"/>
                <w:szCs w:val="24"/>
                <w:highlight w:val="lightGray"/>
              </w:rPr>
              <w:fldChar w:fldCharType="end"/>
            </w:r>
            <w:r w:rsidRPr="007131B8">
              <w:rPr>
                <w:sz w:val="24"/>
              </w:rPr>
              <w:t xml:space="preserve"> networking contacts per month</w:t>
            </w:r>
          </w:p>
        </w:tc>
        <w:tc>
          <w:tcPr>
            <w:tcW w:w="4648" w:type="dxa"/>
            <w:shd w:val="clear" w:color="auto" w:fill="auto"/>
          </w:tcPr>
          <w:p w:rsidR="00BE529E" w:rsidRPr="007131B8" w:rsidRDefault="00BE529E" w:rsidP="00BC731F">
            <w:pPr>
              <w:spacing w:line="276" w:lineRule="auto"/>
              <w:rPr>
                <w:sz w:val="24"/>
                <w:szCs w:val="24"/>
              </w:rPr>
            </w:pPr>
            <w:r w:rsidRPr="007131B8">
              <w:rPr>
                <w:sz w:val="24"/>
                <w:szCs w:val="24"/>
              </w:rPr>
              <w:t xml:space="preserve">Number of networking contacts initiated </w:t>
            </w:r>
          </w:p>
        </w:tc>
      </w:tr>
      <w:tr w:rsidR="00BE529E" w:rsidRPr="007131B8" w:rsidTr="0051750A">
        <w:tc>
          <w:tcPr>
            <w:tcW w:w="4982" w:type="dxa"/>
            <w:shd w:val="clear" w:color="auto" w:fill="auto"/>
          </w:tcPr>
          <w:p w:rsidR="00BE529E" w:rsidRPr="007131B8" w:rsidRDefault="00BE529E" w:rsidP="00BC731F">
            <w:pPr>
              <w:spacing w:line="276" w:lineRule="auto"/>
              <w:rPr>
                <w:sz w:val="24"/>
              </w:rPr>
            </w:pPr>
            <w:r w:rsidRPr="007131B8">
              <w:rPr>
                <w:sz w:val="24"/>
              </w:rPr>
              <w:t xml:space="preserve">Other (specify) </w:t>
            </w:r>
            <w:r w:rsidRPr="007131B8">
              <w:rPr>
                <w:sz w:val="24"/>
              </w:rPr>
              <w:fldChar w:fldCharType="begin">
                <w:ffData>
                  <w:name w:val="Text37"/>
                  <w:enabled/>
                  <w:calcOnExit w:val="0"/>
                  <w:textInput/>
                </w:ffData>
              </w:fldChar>
            </w:r>
            <w:r w:rsidRPr="007131B8">
              <w:rPr>
                <w:sz w:val="24"/>
              </w:rPr>
              <w:instrText xml:space="preserve"> FORMTEXT </w:instrText>
            </w:r>
            <w:r w:rsidRPr="007131B8">
              <w:rPr>
                <w:sz w:val="24"/>
              </w:rPr>
            </w:r>
            <w:r w:rsidRPr="007131B8">
              <w:rPr>
                <w:sz w:val="24"/>
              </w:rPr>
              <w:fldChar w:fldCharType="separate"/>
            </w:r>
            <w:r w:rsidRPr="007131B8">
              <w:rPr>
                <w:noProof/>
                <w:sz w:val="24"/>
              </w:rPr>
              <w:t> </w:t>
            </w:r>
            <w:r w:rsidRPr="007131B8">
              <w:rPr>
                <w:noProof/>
                <w:sz w:val="24"/>
              </w:rPr>
              <w:t> </w:t>
            </w:r>
            <w:r w:rsidRPr="007131B8">
              <w:rPr>
                <w:noProof/>
                <w:sz w:val="24"/>
              </w:rPr>
              <w:t> </w:t>
            </w:r>
            <w:r w:rsidRPr="007131B8">
              <w:rPr>
                <w:noProof/>
                <w:sz w:val="24"/>
              </w:rPr>
              <w:t> </w:t>
            </w:r>
            <w:r w:rsidRPr="007131B8">
              <w:rPr>
                <w:noProof/>
                <w:sz w:val="24"/>
              </w:rPr>
              <w:t> </w:t>
            </w:r>
            <w:r w:rsidRPr="007131B8">
              <w:rPr>
                <w:sz w:val="24"/>
              </w:rPr>
              <w:fldChar w:fldCharType="end"/>
            </w:r>
          </w:p>
        </w:tc>
        <w:tc>
          <w:tcPr>
            <w:tcW w:w="4648" w:type="dxa"/>
            <w:shd w:val="clear" w:color="auto" w:fill="auto"/>
          </w:tcPr>
          <w:p w:rsidR="00BE529E" w:rsidRPr="007131B8" w:rsidRDefault="00BE529E" w:rsidP="00BC731F">
            <w:pPr>
              <w:spacing w:line="276" w:lineRule="auto"/>
              <w:rPr>
                <w:sz w:val="24"/>
              </w:rPr>
            </w:pPr>
            <w:r w:rsidRPr="007131B8">
              <w:rPr>
                <w:sz w:val="24"/>
              </w:rPr>
              <w:fldChar w:fldCharType="begin">
                <w:ffData>
                  <w:name w:val="Text37"/>
                  <w:enabled/>
                  <w:calcOnExit w:val="0"/>
                  <w:textInput/>
                </w:ffData>
              </w:fldChar>
            </w:r>
            <w:r w:rsidRPr="007131B8">
              <w:rPr>
                <w:sz w:val="24"/>
              </w:rPr>
              <w:instrText xml:space="preserve"> FORMTEXT </w:instrText>
            </w:r>
            <w:r w:rsidRPr="007131B8">
              <w:rPr>
                <w:sz w:val="24"/>
              </w:rPr>
            </w:r>
            <w:r w:rsidRPr="007131B8">
              <w:rPr>
                <w:sz w:val="24"/>
              </w:rPr>
              <w:fldChar w:fldCharType="separate"/>
            </w:r>
            <w:r w:rsidRPr="007131B8">
              <w:rPr>
                <w:noProof/>
                <w:sz w:val="24"/>
              </w:rPr>
              <w:t> </w:t>
            </w:r>
            <w:r w:rsidRPr="007131B8">
              <w:rPr>
                <w:noProof/>
                <w:sz w:val="24"/>
              </w:rPr>
              <w:t> </w:t>
            </w:r>
            <w:r w:rsidRPr="007131B8">
              <w:rPr>
                <w:noProof/>
                <w:sz w:val="24"/>
              </w:rPr>
              <w:t> </w:t>
            </w:r>
            <w:r w:rsidRPr="007131B8">
              <w:rPr>
                <w:noProof/>
                <w:sz w:val="24"/>
              </w:rPr>
              <w:t> </w:t>
            </w:r>
            <w:r w:rsidRPr="007131B8">
              <w:rPr>
                <w:noProof/>
                <w:sz w:val="24"/>
              </w:rPr>
              <w:t> </w:t>
            </w:r>
            <w:r w:rsidRPr="007131B8">
              <w:rPr>
                <w:sz w:val="24"/>
              </w:rPr>
              <w:fldChar w:fldCharType="end"/>
            </w:r>
          </w:p>
        </w:tc>
      </w:tr>
      <w:tr w:rsidR="00BE529E" w:rsidRPr="007131B8" w:rsidTr="0051750A">
        <w:tc>
          <w:tcPr>
            <w:tcW w:w="4982" w:type="dxa"/>
            <w:shd w:val="clear" w:color="auto" w:fill="auto"/>
          </w:tcPr>
          <w:p w:rsidR="00BE529E" w:rsidRPr="007131B8" w:rsidRDefault="00BE529E" w:rsidP="00BC731F">
            <w:pPr>
              <w:spacing w:line="276" w:lineRule="auto"/>
              <w:rPr>
                <w:sz w:val="24"/>
              </w:rPr>
            </w:pPr>
            <w:r w:rsidRPr="007131B8">
              <w:rPr>
                <w:sz w:val="24"/>
              </w:rPr>
              <w:t xml:space="preserve">Other (specify) </w:t>
            </w:r>
            <w:r w:rsidRPr="007131B8">
              <w:rPr>
                <w:sz w:val="24"/>
              </w:rPr>
              <w:fldChar w:fldCharType="begin">
                <w:ffData>
                  <w:name w:val="Text37"/>
                  <w:enabled/>
                  <w:calcOnExit w:val="0"/>
                  <w:textInput/>
                </w:ffData>
              </w:fldChar>
            </w:r>
            <w:r w:rsidRPr="007131B8">
              <w:rPr>
                <w:sz w:val="24"/>
              </w:rPr>
              <w:instrText xml:space="preserve"> FORMTEXT </w:instrText>
            </w:r>
            <w:r w:rsidRPr="007131B8">
              <w:rPr>
                <w:sz w:val="24"/>
              </w:rPr>
            </w:r>
            <w:r w:rsidRPr="007131B8">
              <w:rPr>
                <w:sz w:val="24"/>
              </w:rPr>
              <w:fldChar w:fldCharType="separate"/>
            </w:r>
            <w:r w:rsidRPr="007131B8">
              <w:rPr>
                <w:noProof/>
                <w:sz w:val="24"/>
              </w:rPr>
              <w:t> </w:t>
            </w:r>
            <w:r w:rsidRPr="007131B8">
              <w:rPr>
                <w:noProof/>
                <w:sz w:val="24"/>
              </w:rPr>
              <w:t> </w:t>
            </w:r>
            <w:r w:rsidRPr="007131B8">
              <w:rPr>
                <w:noProof/>
                <w:sz w:val="24"/>
              </w:rPr>
              <w:t> </w:t>
            </w:r>
            <w:r w:rsidRPr="007131B8">
              <w:rPr>
                <w:noProof/>
                <w:sz w:val="24"/>
              </w:rPr>
              <w:t> </w:t>
            </w:r>
            <w:r w:rsidRPr="007131B8">
              <w:rPr>
                <w:noProof/>
                <w:sz w:val="24"/>
              </w:rPr>
              <w:t> </w:t>
            </w:r>
            <w:r w:rsidRPr="007131B8">
              <w:rPr>
                <w:sz w:val="24"/>
              </w:rPr>
              <w:fldChar w:fldCharType="end"/>
            </w:r>
          </w:p>
        </w:tc>
        <w:tc>
          <w:tcPr>
            <w:tcW w:w="4648" w:type="dxa"/>
            <w:shd w:val="clear" w:color="auto" w:fill="auto"/>
          </w:tcPr>
          <w:p w:rsidR="00BE529E" w:rsidRPr="007131B8" w:rsidRDefault="00BE529E" w:rsidP="00BC731F">
            <w:pPr>
              <w:spacing w:line="276" w:lineRule="auto"/>
              <w:rPr>
                <w:sz w:val="24"/>
              </w:rPr>
            </w:pPr>
            <w:r w:rsidRPr="007131B8">
              <w:rPr>
                <w:sz w:val="24"/>
              </w:rPr>
              <w:fldChar w:fldCharType="begin">
                <w:ffData>
                  <w:name w:val="Text37"/>
                  <w:enabled/>
                  <w:calcOnExit w:val="0"/>
                  <w:textInput/>
                </w:ffData>
              </w:fldChar>
            </w:r>
            <w:r w:rsidRPr="007131B8">
              <w:rPr>
                <w:sz w:val="24"/>
              </w:rPr>
              <w:instrText xml:space="preserve"> FORMTEXT </w:instrText>
            </w:r>
            <w:r w:rsidRPr="007131B8">
              <w:rPr>
                <w:sz w:val="24"/>
              </w:rPr>
            </w:r>
            <w:r w:rsidRPr="007131B8">
              <w:rPr>
                <w:sz w:val="24"/>
              </w:rPr>
              <w:fldChar w:fldCharType="separate"/>
            </w:r>
            <w:r w:rsidRPr="007131B8">
              <w:rPr>
                <w:noProof/>
                <w:sz w:val="24"/>
              </w:rPr>
              <w:t> </w:t>
            </w:r>
            <w:r w:rsidRPr="007131B8">
              <w:rPr>
                <w:noProof/>
                <w:sz w:val="24"/>
              </w:rPr>
              <w:t> </w:t>
            </w:r>
            <w:r w:rsidRPr="007131B8">
              <w:rPr>
                <w:noProof/>
                <w:sz w:val="24"/>
              </w:rPr>
              <w:t> </w:t>
            </w:r>
            <w:r w:rsidRPr="007131B8">
              <w:rPr>
                <w:noProof/>
                <w:sz w:val="24"/>
              </w:rPr>
              <w:t> </w:t>
            </w:r>
            <w:r w:rsidRPr="007131B8">
              <w:rPr>
                <w:noProof/>
                <w:sz w:val="24"/>
              </w:rPr>
              <w:t> </w:t>
            </w:r>
            <w:r w:rsidRPr="007131B8">
              <w:rPr>
                <w:sz w:val="24"/>
              </w:rPr>
              <w:fldChar w:fldCharType="end"/>
            </w:r>
          </w:p>
        </w:tc>
      </w:tr>
    </w:tbl>
    <w:p w:rsidR="00BE529E" w:rsidRDefault="00BE529E" w:rsidP="00BE529E">
      <w:pPr>
        <w:rPr>
          <w:b/>
          <w:sz w:val="24"/>
        </w:rPr>
      </w:pPr>
    </w:p>
    <w:p w:rsidR="00EB7EE9" w:rsidRPr="007131B8" w:rsidRDefault="00EB7EE9" w:rsidP="00BE529E">
      <w:pPr>
        <w:rPr>
          <w:b/>
          <w:sz w:val="24"/>
        </w:rPr>
      </w:pPr>
    </w:p>
    <w:p w:rsidR="0051750A" w:rsidRPr="007131B8" w:rsidRDefault="0051750A" w:rsidP="00BE529E">
      <w:pPr>
        <w:rPr>
          <w:b/>
          <w:sz w:val="24"/>
        </w:rPr>
      </w:pP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0"/>
        <w:gridCol w:w="5220"/>
      </w:tblGrid>
      <w:tr w:rsidR="0051750A" w:rsidRPr="007131B8" w:rsidTr="006C0E24">
        <w:tc>
          <w:tcPr>
            <w:tcW w:w="9630" w:type="dxa"/>
            <w:gridSpan w:val="2"/>
            <w:shd w:val="clear" w:color="auto" w:fill="D9D9D9"/>
          </w:tcPr>
          <w:p w:rsidR="0051750A" w:rsidRPr="007131B8" w:rsidRDefault="0051750A" w:rsidP="0051750A">
            <w:pPr>
              <w:jc w:val="center"/>
              <w:rPr>
                <w:b/>
                <w:sz w:val="24"/>
              </w:rPr>
            </w:pPr>
            <w:r w:rsidRPr="007131B8">
              <w:rPr>
                <w:b/>
                <w:sz w:val="24"/>
              </w:rPr>
              <w:t>Protocol Development &amp; Implementation</w:t>
            </w:r>
          </w:p>
          <w:p w:rsidR="0051750A" w:rsidRPr="007131B8" w:rsidRDefault="0051750A" w:rsidP="0051750A">
            <w:pPr>
              <w:rPr>
                <w:sz w:val="24"/>
                <w:szCs w:val="24"/>
              </w:rPr>
            </w:pPr>
            <w:r w:rsidRPr="007131B8">
              <w:rPr>
                <w:sz w:val="24"/>
                <w:szCs w:val="24"/>
              </w:rPr>
              <w:t>Develop protocols in collaboration with law enforcement, prosecution, domestic violence experts and community-based law enforcement organizations serving DV &amp; SA victims as to how law enforcement, social service agencies and prosecutors cooperate in their response to incidents of domestic violence.</w:t>
            </w:r>
          </w:p>
        </w:tc>
      </w:tr>
      <w:tr w:rsidR="0051750A" w:rsidRPr="007131B8" w:rsidTr="006C0E24">
        <w:tc>
          <w:tcPr>
            <w:tcW w:w="4410" w:type="dxa"/>
            <w:shd w:val="clear" w:color="auto" w:fill="D9D9D9"/>
            <w:vAlign w:val="center"/>
          </w:tcPr>
          <w:p w:rsidR="0051750A" w:rsidRPr="007131B8" w:rsidRDefault="0051750A" w:rsidP="006C0E24">
            <w:pPr>
              <w:pStyle w:val="Title"/>
              <w:spacing w:line="276" w:lineRule="auto"/>
              <w:rPr>
                <w:rFonts w:ascii="Times New Roman" w:hAnsi="Times New Roman"/>
              </w:rPr>
            </w:pPr>
            <w:r w:rsidRPr="007131B8">
              <w:rPr>
                <w:rFonts w:ascii="Times New Roman" w:hAnsi="Times New Roman"/>
              </w:rPr>
              <w:t>Objective</w:t>
            </w:r>
          </w:p>
        </w:tc>
        <w:tc>
          <w:tcPr>
            <w:tcW w:w="5220" w:type="dxa"/>
            <w:shd w:val="clear" w:color="auto" w:fill="D9D9D9"/>
            <w:vAlign w:val="center"/>
          </w:tcPr>
          <w:p w:rsidR="0051750A" w:rsidRPr="007131B8" w:rsidRDefault="0051750A" w:rsidP="006C0E24">
            <w:pPr>
              <w:pStyle w:val="Title"/>
              <w:spacing w:line="276" w:lineRule="auto"/>
              <w:rPr>
                <w:rFonts w:ascii="Times New Roman" w:hAnsi="Times New Roman"/>
              </w:rPr>
            </w:pPr>
            <w:r w:rsidRPr="007131B8">
              <w:rPr>
                <w:rFonts w:ascii="Times New Roman" w:hAnsi="Times New Roman"/>
              </w:rPr>
              <w:t>Performance Measure</w:t>
            </w:r>
          </w:p>
        </w:tc>
      </w:tr>
      <w:tr w:rsidR="0051750A" w:rsidRPr="007131B8" w:rsidTr="006C0E24">
        <w:trPr>
          <w:trHeight w:val="431"/>
        </w:trPr>
        <w:tc>
          <w:tcPr>
            <w:tcW w:w="4410" w:type="dxa"/>
            <w:shd w:val="clear" w:color="auto" w:fill="auto"/>
            <w:vAlign w:val="center"/>
          </w:tcPr>
          <w:p w:rsidR="0051750A" w:rsidRPr="007131B8" w:rsidRDefault="0051750A" w:rsidP="006C0E24">
            <w:pPr>
              <w:rPr>
                <w:sz w:val="24"/>
              </w:rPr>
            </w:pPr>
            <w:r w:rsidRPr="007131B8">
              <w:rPr>
                <w:sz w:val="24"/>
                <w:szCs w:val="22"/>
              </w:rPr>
              <w:t xml:space="preserve">Will develop and/or revise protocols and implement to ensure consistency </w:t>
            </w:r>
            <w:r w:rsidR="009D519D" w:rsidRPr="009D519D">
              <w:rPr>
                <w:sz w:val="24"/>
                <w:szCs w:val="24"/>
                <w:highlight w:val="lightGray"/>
              </w:rPr>
              <w:fldChar w:fldCharType="begin">
                <w:ffData>
                  <w:name w:val="Text37"/>
                  <w:enabled/>
                  <w:calcOnExit w:val="0"/>
                  <w:textInput/>
                </w:ffData>
              </w:fldChar>
            </w:r>
            <w:r w:rsidR="009D519D" w:rsidRPr="009D519D">
              <w:rPr>
                <w:sz w:val="24"/>
                <w:szCs w:val="24"/>
                <w:highlight w:val="lightGray"/>
              </w:rPr>
              <w:instrText xml:space="preserve"> FORMTEXT </w:instrText>
            </w:r>
            <w:r w:rsidR="009D519D" w:rsidRPr="009D519D">
              <w:rPr>
                <w:sz w:val="24"/>
                <w:szCs w:val="24"/>
                <w:highlight w:val="lightGray"/>
              </w:rPr>
            </w:r>
            <w:r w:rsidR="009D519D" w:rsidRPr="009D519D">
              <w:rPr>
                <w:sz w:val="24"/>
                <w:szCs w:val="24"/>
                <w:highlight w:val="lightGray"/>
              </w:rPr>
              <w:fldChar w:fldCharType="separate"/>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sz w:val="24"/>
                <w:szCs w:val="24"/>
                <w:highlight w:val="lightGray"/>
              </w:rPr>
              <w:fldChar w:fldCharType="end"/>
            </w:r>
          </w:p>
        </w:tc>
        <w:tc>
          <w:tcPr>
            <w:tcW w:w="5220" w:type="dxa"/>
            <w:shd w:val="clear" w:color="auto" w:fill="auto"/>
            <w:vAlign w:val="center"/>
          </w:tcPr>
          <w:p w:rsidR="0051750A" w:rsidRPr="007131B8" w:rsidRDefault="0051750A" w:rsidP="006C0E24">
            <w:pPr>
              <w:rPr>
                <w:sz w:val="24"/>
              </w:rPr>
            </w:pPr>
            <w:r w:rsidRPr="007131B8">
              <w:rPr>
                <w:sz w:val="24"/>
              </w:rPr>
              <w:t>Number of protocols developed and/or revised</w:t>
            </w:r>
          </w:p>
        </w:tc>
      </w:tr>
      <w:tr w:rsidR="0051750A" w:rsidRPr="007131B8" w:rsidTr="006C0E24">
        <w:tc>
          <w:tcPr>
            <w:tcW w:w="4410" w:type="dxa"/>
            <w:shd w:val="clear" w:color="auto" w:fill="auto"/>
            <w:vAlign w:val="center"/>
          </w:tcPr>
          <w:p w:rsidR="0051750A" w:rsidRPr="007131B8" w:rsidRDefault="0051750A" w:rsidP="006C0E24">
            <w:pPr>
              <w:pStyle w:val="Default"/>
              <w:widowControl w:val="0"/>
              <w:rPr>
                <w:rFonts w:ascii="Times New Roman" w:hAnsi="Times New Roman" w:cs="Times New Roman"/>
              </w:rPr>
            </w:pPr>
            <w:r w:rsidRPr="007131B8">
              <w:rPr>
                <w:rFonts w:ascii="Times New Roman" w:hAnsi="Times New Roman" w:cs="Times New Roman"/>
              </w:rPr>
              <w:t xml:space="preserve">Other (specify): </w:t>
            </w:r>
            <w:r w:rsidRPr="007131B8">
              <w:rPr>
                <w:rFonts w:ascii="Times New Roman" w:hAnsi="Times New Roman" w:cs="Times New Roman"/>
              </w:rPr>
              <w:fldChar w:fldCharType="begin">
                <w:ffData>
                  <w:name w:val="Text37"/>
                  <w:enabled/>
                  <w:calcOnExit w:val="0"/>
                  <w:textInput/>
                </w:ffData>
              </w:fldChar>
            </w:r>
            <w:r w:rsidRPr="007131B8">
              <w:rPr>
                <w:rFonts w:ascii="Times New Roman" w:hAnsi="Times New Roman" w:cs="Times New Roman"/>
              </w:rPr>
              <w:instrText xml:space="preserve"> FORMTEXT </w:instrText>
            </w:r>
            <w:r w:rsidRPr="007131B8">
              <w:rPr>
                <w:rFonts w:ascii="Times New Roman" w:hAnsi="Times New Roman" w:cs="Times New Roman"/>
              </w:rPr>
            </w:r>
            <w:r w:rsidRPr="007131B8">
              <w:rPr>
                <w:rFonts w:ascii="Times New Roman" w:hAnsi="Times New Roman" w:cs="Times New Roman"/>
              </w:rPr>
              <w:fldChar w:fldCharType="separate"/>
            </w:r>
            <w:r w:rsidRPr="007131B8">
              <w:rPr>
                <w:rFonts w:ascii="Times New Roman" w:hAnsi="Times New Roman" w:cs="Times New Roman"/>
                <w:noProof/>
              </w:rPr>
              <w:t> </w:t>
            </w:r>
            <w:r w:rsidRPr="007131B8">
              <w:rPr>
                <w:rFonts w:ascii="Times New Roman" w:hAnsi="Times New Roman" w:cs="Times New Roman"/>
                <w:noProof/>
              </w:rPr>
              <w:t> </w:t>
            </w:r>
            <w:r w:rsidRPr="007131B8">
              <w:rPr>
                <w:rFonts w:ascii="Times New Roman" w:hAnsi="Times New Roman" w:cs="Times New Roman"/>
                <w:noProof/>
              </w:rPr>
              <w:t> </w:t>
            </w:r>
            <w:r w:rsidRPr="007131B8">
              <w:rPr>
                <w:rFonts w:ascii="Times New Roman" w:hAnsi="Times New Roman" w:cs="Times New Roman"/>
                <w:noProof/>
              </w:rPr>
              <w:t> </w:t>
            </w:r>
            <w:r w:rsidRPr="007131B8">
              <w:rPr>
                <w:rFonts w:ascii="Times New Roman" w:hAnsi="Times New Roman" w:cs="Times New Roman"/>
                <w:noProof/>
              </w:rPr>
              <w:t> </w:t>
            </w:r>
            <w:r w:rsidRPr="007131B8">
              <w:rPr>
                <w:rFonts w:ascii="Times New Roman" w:hAnsi="Times New Roman" w:cs="Times New Roman"/>
              </w:rPr>
              <w:fldChar w:fldCharType="end"/>
            </w:r>
          </w:p>
        </w:tc>
        <w:tc>
          <w:tcPr>
            <w:tcW w:w="5220" w:type="dxa"/>
            <w:shd w:val="clear" w:color="auto" w:fill="auto"/>
            <w:vAlign w:val="center"/>
          </w:tcPr>
          <w:p w:rsidR="0051750A" w:rsidRPr="007131B8" w:rsidRDefault="0051750A" w:rsidP="006C0E24">
            <w:pPr>
              <w:rPr>
                <w:sz w:val="24"/>
              </w:rPr>
            </w:pPr>
            <w:r w:rsidRPr="007131B8">
              <w:rPr>
                <w:sz w:val="24"/>
              </w:rPr>
              <w:fldChar w:fldCharType="begin">
                <w:ffData>
                  <w:name w:val="Text37"/>
                  <w:enabled/>
                  <w:calcOnExit w:val="0"/>
                  <w:textInput/>
                </w:ffData>
              </w:fldChar>
            </w:r>
            <w:r w:rsidRPr="007131B8">
              <w:rPr>
                <w:sz w:val="24"/>
              </w:rPr>
              <w:instrText xml:space="preserve"> FORMTEXT </w:instrText>
            </w:r>
            <w:r w:rsidRPr="007131B8">
              <w:rPr>
                <w:sz w:val="24"/>
              </w:rPr>
            </w:r>
            <w:r w:rsidRPr="007131B8">
              <w:rPr>
                <w:sz w:val="24"/>
              </w:rPr>
              <w:fldChar w:fldCharType="separate"/>
            </w:r>
            <w:r w:rsidRPr="007131B8">
              <w:rPr>
                <w:noProof/>
                <w:sz w:val="24"/>
              </w:rPr>
              <w:t> </w:t>
            </w:r>
            <w:r w:rsidRPr="007131B8">
              <w:rPr>
                <w:noProof/>
                <w:sz w:val="24"/>
              </w:rPr>
              <w:t> </w:t>
            </w:r>
            <w:r w:rsidRPr="007131B8">
              <w:rPr>
                <w:noProof/>
                <w:sz w:val="24"/>
              </w:rPr>
              <w:t> </w:t>
            </w:r>
            <w:r w:rsidRPr="007131B8">
              <w:rPr>
                <w:noProof/>
                <w:sz w:val="24"/>
              </w:rPr>
              <w:t> </w:t>
            </w:r>
            <w:r w:rsidRPr="007131B8">
              <w:rPr>
                <w:noProof/>
                <w:sz w:val="24"/>
              </w:rPr>
              <w:t> </w:t>
            </w:r>
            <w:r w:rsidRPr="007131B8">
              <w:rPr>
                <w:sz w:val="24"/>
              </w:rPr>
              <w:fldChar w:fldCharType="end"/>
            </w:r>
          </w:p>
        </w:tc>
      </w:tr>
    </w:tbl>
    <w:p w:rsidR="00BE529E" w:rsidRPr="007131B8" w:rsidRDefault="00BE529E" w:rsidP="00BE529E">
      <w:pPr>
        <w:rPr>
          <w:b/>
          <w:sz w:val="24"/>
        </w:rPr>
      </w:pPr>
    </w:p>
    <w:p w:rsidR="0051750A" w:rsidRPr="007131B8" w:rsidRDefault="0051750A" w:rsidP="00BE529E">
      <w:pPr>
        <w:rPr>
          <w:b/>
          <w:sz w:val="24"/>
        </w:rPr>
      </w:pP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0"/>
        <w:gridCol w:w="5220"/>
      </w:tblGrid>
      <w:tr w:rsidR="00BE529E" w:rsidRPr="007131B8" w:rsidTr="0051750A">
        <w:tc>
          <w:tcPr>
            <w:tcW w:w="9630" w:type="dxa"/>
            <w:gridSpan w:val="2"/>
            <w:shd w:val="clear" w:color="auto" w:fill="D9D9D9"/>
          </w:tcPr>
          <w:p w:rsidR="00BE529E" w:rsidRPr="007131B8" w:rsidRDefault="00BE529E" w:rsidP="00BC731F">
            <w:pPr>
              <w:jc w:val="center"/>
              <w:rPr>
                <w:b/>
                <w:sz w:val="24"/>
              </w:rPr>
            </w:pPr>
            <w:r w:rsidRPr="007131B8">
              <w:rPr>
                <w:b/>
                <w:sz w:val="24"/>
              </w:rPr>
              <w:t>Training</w:t>
            </w:r>
          </w:p>
          <w:p w:rsidR="00BE529E" w:rsidRPr="007131B8" w:rsidRDefault="00BE529E" w:rsidP="00BC731F">
            <w:pPr>
              <w:rPr>
                <w:sz w:val="24"/>
                <w:szCs w:val="24"/>
              </w:rPr>
            </w:pPr>
            <w:r w:rsidRPr="007131B8">
              <w:rPr>
                <w:sz w:val="24"/>
                <w:szCs w:val="24"/>
              </w:rPr>
              <w:t xml:space="preserve">Specialized and/or cross training of law enforcement officers, probation officers, and prosecutors to more effectively identify and respond to violent crimes against women, including the crimes of sexual assault, domestic violence, stalking, and dating violence. </w:t>
            </w:r>
          </w:p>
        </w:tc>
      </w:tr>
      <w:tr w:rsidR="00BE529E" w:rsidRPr="007131B8" w:rsidTr="0051750A">
        <w:tc>
          <w:tcPr>
            <w:tcW w:w="4410" w:type="dxa"/>
            <w:shd w:val="clear" w:color="auto" w:fill="D9D9D9"/>
            <w:vAlign w:val="center"/>
          </w:tcPr>
          <w:p w:rsidR="00BE529E" w:rsidRPr="007131B8" w:rsidRDefault="00BE529E" w:rsidP="00BC731F">
            <w:pPr>
              <w:pStyle w:val="Title"/>
              <w:spacing w:line="276" w:lineRule="auto"/>
              <w:rPr>
                <w:rFonts w:ascii="Times New Roman" w:hAnsi="Times New Roman"/>
              </w:rPr>
            </w:pPr>
            <w:r w:rsidRPr="007131B8">
              <w:rPr>
                <w:rFonts w:ascii="Times New Roman" w:hAnsi="Times New Roman"/>
              </w:rPr>
              <w:t>Objective</w:t>
            </w:r>
          </w:p>
        </w:tc>
        <w:tc>
          <w:tcPr>
            <w:tcW w:w="5220" w:type="dxa"/>
            <w:shd w:val="clear" w:color="auto" w:fill="D9D9D9"/>
            <w:vAlign w:val="center"/>
          </w:tcPr>
          <w:p w:rsidR="00BE529E" w:rsidRPr="007131B8" w:rsidRDefault="00BE529E" w:rsidP="00BC731F">
            <w:pPr>
              <w:pStyle w:val="Title"/>
              <w:spacing w:line="276" w:lineRule="auto"/>
              <w:rPr>
                <w:rFonts w:ascii="Times New Roman" w:hAnsi="Times New Roman"/>
              </w:rPr>
            </w:pPr>
            <w:r w:rsidRPr="007131B8">
              <w:rPr>
                <w:rFonts w:ascii="Times New Roman" w:hAnsi="Times New Roman"/>
              </w:rPr>
              <w:t>Performance Measure</w:t>
            </w:r>
          </w:p>
        </w:tc>
      </w:tr>
      <w:tr w:rsidR="00BE529E" w:rsidRPr="007131B8" w:rsidTr="0051750A">
        <w:trPr>
          <w:trHeight w:val="431"/>
        </w:trPr>
        <w:tc>
          <w:tcPr>
            <w:tcW w:w="4410" w:type="dxa"/>
            <w:shd w:val="clear" w:color="auto" w:fill="auto"/>
            <w:vAlign w:val="center"/>
          </w:tcPr>
          <w:p w:rsidR="00BE529E" w:rsidRPr="007131B8" w:rsidRDefault="00BE529E" w:rsidP="00BC731F">
            <w:pPr>
              <w:rPr>
                <w:sz w:val="24"/>
              </w:rPr>
            </w:pPr>
            <w:r w:rsidRPr="007131B8">
              <w:rPr>
                <w:sz w:val="24"/>
                <w:szCs w:val="22"/>
              </w:rPr>
              <w:t xml:space="preserve">Provide </w:t>
            </w:r>
            <w:r w:rsidR="009D519D" w:rsidRPr="009D519D">
              <w:rPr>
                <w:sz w:val="24"/>
                <w:szCs w:val="24"/>
                <w:highlight w:val="lightGray"/>
              </w:rPr>
              <w:fldChar w:fldCharType="begin">
                <w:ffData>
                  <w:name w:val="Text37"/>
                  <w:enabled/>
                  <w:calcOnExit w:val="0"/>
                  <w:textInput/>
                </w:ffData>
              </w:fldChar>
            </w:r>
            <w:r w:rsidR="009D519D" w:rsidRPr="009D519D">
              <w:rPr>
                <w:sz w:val="24"/>
                <w:szCs w:val="24"/>
                <w:highlight w:val="lightGray"/>
              </w:rPr>
              <w:instrText xml:space="preserve"> FORMTEXT </w:instrText>
            </w:r>
            <w:r w:rsidR="009D519D" w:rsidRPr="009D519D">
              <w:rPr>
                <w:sz w:val="24"/>
                <w:szCs w:val="24"/>
                <w:highlight w:val="lightGray"/>
              </w:rPr>
            </w:r>
            <w:r w:rsidR="009D519D" w:rsidRPr="009D519D">
              <w:rPr>
                <w:sz w:val="24"/>
                <w:szCs w:val="24"/>
                <w:highlight w:val="lightGray"/>
              </w:rPr>
              <w:fldChar w:fldCharType="separate"/>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sz w:val="24"/>
                <w:szCs w:val="24"/>
                <w:highlight w:val="lightGray"/>
              </w:rPr>
              <w:fldChar w:fldCharType="end"/>
            </w:r>
            <w:r w:rsidRPr="007131B8">
              <w:rPr>
                <w:sz w:val="24"/>
                <w:szCs w:val="22"/>
              </w:rPr>
              <w:t xml:space="preserve"> trainings during grant period </w:t>
            </w:r>
          </w:p>
        </w:tc>
        <w:tc>
          <w:tcPr>
            <w:tcW w:w="5220" w:type="dxa"/>
            <w:shd w:val="clear" w:color="auto" w:fill="auto"/>
            <w:vAlign w:val="center"/>
          </w:tcPr>
          <w:p w:rsidR="00BE529E" w:rsidRPr="007131B8" w:rsidRDefault="00BE529E" w:rsidP="00BC731F">
            <w:pPr>
              <w:rPr>
                <w:sz w:val="24"/>
              </w:rPr>
            </w:pPr>
            <w:r w:rsidRPr="007131B8">
              <w:rPr>
                <w:sz w:val="24"/>
              </w:rPr>
              <w:t>Number of trainings held</w:t>
            </w:r>
          </w:p>
        </w:tc>
      </w:tr>
      <w:tr w:rsidR="00BE529E" w:rsidRPr="007131B8" w:rsidTr="0051750A">
        <w:tc>
          <w:tcPr>
            <w:tcW w:w="4410" w:type="dxa"/>
            <w:shd w:val="clear" w:color="auto" w:fill="auto"/>
            <w:vAlign w:val="center"/>
          </w:tcPr>
          <w:p w:rsidR="00BE529E" w:rsidRPr="007131B8" w:rsidRDefault="00BE529E" w:rsidP="00BC731F">
            <w:pPr>
              <w:rPr>
                <w:sz w:val="24"/>
              </w:rPr>
            </w:pPr>
            <w:r w:rsidRPr="007131B8">
              <w:rPr>
                <w:sz w:val="24"/>
              </w:rPr>
              <w:t xml:space="preserve">Will provide </w:t>
            </w:r>
            <w:r w:rsidR="009D519D" w:rsidRPr="009D519D">
              <w:rPr>
                <w:sz w:val="24"/>
                <w:szCs w:val="24"/>
                <w:highlight w:val="lightGray"/>
              </w:rPr>
              <w:fldChar w:fldCharType="begin">
                <w:ffData>
                  <w:name w:val="Text37"/>
                  <w:enabled/>
                  <w:calcOnExit w:val="0"/>
                  <w:textInput/>
                </w:ffData>
              </w:fldChar>
            </w:r>
            <w:r w:rsidR="009D519D" w:rsidRPr="009D519D">
              <w:rPr>
                <w:sz w:val="24"/>
                <w:szCs w:val="24"/>
                <w:highlight w:val="lightGray"/>
              </w:rPr>
              <w:instrText xml:space="preserve"> FORMTEXT </w:instrText>
            </w:r>
            <w:r w:rsidR="009D519D" w:rsidRPr="009D519D">
              <w:rPr>
                <w:sz w:val="24"/>
                <w:szCs w:val="24"/>
                <w:highlight w:val="lightGray"/>
              </w:rPr>
            </w:r>
            <w:r w:rsidR="009D519D" w:rsidRPr="009D519D">
              <w:rPr>
                <w:sz w:val="24"/>
                <w:szCs w:val="24"/>
                <w:highlight w:val="lightGray"/>
              </w:rPr>
              <w:fldChar w:fldCharType="separate"/>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sz w:val="24"/>
                <w:szCs w:val="24"/>
                <w:highlight w:val="lightGray"/>
              </w:rPr>
              <w:fldChar w:fldCharType="end"/>
            </w:r>
            <w:r w:rsidRPr="007131B8">
              <w:rPr>
                <w:sz w:val="24"/>
              </w:rPr>
              <w:t xml:space="preserve"> of trainings to first responders</w:t>
            </w:r>
          </w:p>
        </w:tc>
        <w:tc>
          <w:tcPr>
            <w:tcW w:w="5220" w:type="dxa"/>
            <w:shd w:val="clear" w:color="auto" w:fill="auto"/>
            <w:vAlign w:val="center"/>
          </w:tcPr>
          <w:p w:rsidR="00BE529E" w:rsidRPr="007131B8" w:rsidRDefault="00BE529E" w:rsidP="00BC731F">
            <w:pPr>
              <w:rPr>
                <w:sz w:val="24"/>
              </w:rPr>
            </w:pPr>
            <w:r w:rsidRPr="007131B8">
              <w:rPr>
                <w:sz w:val="24"/>
              </w:rPr>
              <w:t>Number of first responders trained</w:t>
            </w:r>
          </w:p>
        </w:tc>
      </w:tr>
      <w:tr w:rsidR="00BE529E" w:rsidRPr="007131B8" w:rsidTr="0051750A">
        <w:trPr>
          <w:trHeight w:val="422"/>
        </w:trPr>
        <w:tc>
          <w:tcPr>
            <w:tcW w:w="4410" w:type="dxa"/>
            <w:shd w:val="clear" w:color="auto" w:fill="auto"/>
            <w:vAlign w:val="center"/>
          </w:tcPr>
          <w:p w:rsidR="00BE529E" w:rsidRPr="007131B8" w:rsidRDefault="00BE529E" w:rsidP="009D519D">
            <w:pPr>
              <w:rPr>
                <w:sz w:val="24"/>
              </w:rPr>
            </w:pPr>
            <w:r w:rsidRPr="007131B8">
              <w:rPr>
                <w:sz w:val="24"/>
              </w:rPr>
              <w:t xml:space="preserve">Will provide </w:t>
            </w:r>
            <w:r w:rsidR="009D519D" w:rsidRPr="009D519D">
              <w:rPr>
                <w:sz w:val="24"/>
                <w:szCs w:val="24"/>
                <w:highlight w:val="lightGray"/>
              </w:rPr>
              <w:fldChar w:fldCharType="begin">
                <w:ffData>
                  <w:name w:val="Text37"/>
                  <w:enabled/>
                  <w:calcOnExit w:val="0"/>
                  <w:textInput/>
                </w:ffData>
              </w:fldChar>
            </w:r>
            <w:r w:rsidR="009D519D" w:rsidRPr="009D519D">
              <w:rPr>
                <w:sz w:val="24"/>
                <w:szCs w:val="24"/>
                <w:highlight w:val="lightGray"/>
              </w:rPr>
              <w:instrText xml:space="preserve"> FORMTEXT </w:instrText>
            </w:r>
            <w:r w:rsidR="009D519D" w:rsidRPr="009D519D">
              <w:rPr>
                <w:sz w:val="24"/>
                <w:szCs w:val="24"/>
                <w:highlight w:val="lightGray"/>
              </w:rPr>
            </w:r>
            <w:r w:rsidR="009D519D" w:rsidRPr="009D519D">
              <w:rPr>
                <w:sz w:val="24"/>
                <w:szCs w:val="24"/>
                <w:highlight w:val="lightGray"/>
              </w:rPr>
              <w:fldChar w:fldCharType="separate"/>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sz w:val="24"/>
                <w:szCs w:val="24"/>
                <w:highlight w:val="lightGray"/>
              </w:rPr>
              <w:fldChar w:fldCharType="end"/>
            </w:r>
            <w:r w:rsidRPr="007131B8">
              <w:rPr>
                <w:sz w:val="24"/>
              </w:rPr>
              <w:t xml:space="preserve"> of trainings to probation</w:t>
            </w:r>
          </w:p>
        </w:tc>
        <w:tc>
          <w:tcPr>
            <w:tcW w:w="5220" w:type="dxa"/>
            <w:shd w:val="clear" w:color="auto" w:fill="auto"/>
            <w:vAlign w:val="center"/>
          </w:tcPr>
          <w:p w:rsidR="00BE529E" w:rsidRPr="007131B8" w:rsidRDefault="00BE529E" w:rsidP="00BC731F">
            <w:pPr>
              <w:rPr>
                <w:sz w:val="24"/>
              </w:rPr>
            </w:pPr>
            <w:r w:rsidRPr="007131B8">
              <w:rPr>
                <w:sz w:val="24"/>
              </w:rPr>
              <w:t>Number of probation officers trained</w:t>
            </w:r>
          </w:p>
        </w:tc>
      </w:tr>
      <w:tr w:rsidR="00BE529E" w:rsidRPr="007131B8" w:rsidTr="0051750A">
        <w:trPr>
          <w:trHeight w:val="422"/>
        </w:trPr>
        <w:tc>
          <w:tcPr>
            <w:tcW w:w="4410" w:type="dxa"/>
            <w:shd w:val="clear" w:color="auto" w:fill="auto"/>
            <w:vAlign w:val="center"/>
          </w:tcPr>
          <w:p w:rsidR="00BE529E" w:rsidRPr="007131B8" w:rsidRDefault="00BE529E" w:rsidP="00BC731F">
            <w:pPr>
              <w:rPr>
                <w:sz w:val="24"/>
              </w:rPr>
            </w:pPr>
            <w:r w:rsidRPr="007131B8">
              <w:rPr>
                <w:sz w:val="24"/>
              </w:rPr>
              <w:t xml:space="preserve">Will provide </w:t>
            </w:r>
            <w:r w:rsidR="009D519D" w:rsidRPr="009D519D">
              <w:rPr>
                <w:sz w:val="24"/>
                <w:szCs w:val="24"/>
                <w:highlight w:val="lightGray"/>
              </w:rPr>
              <w:fldChar w:fldCharType="begin">
                <w:ffData>
                  <w:name w:val="Text37"/>
                  <w:enabled/>
                  <w:calcOnExit w:val="0"/>
                  <w:textInput/>
                </w:ffData>
              </w:fldChar>
            </w:r>
            <w:r w:rsidR="009D519D" w:rsidRPr="009D519D">
              <w:rPr>
                <w:sz w:val="24"/>
                <w:szCs w:val="24"/>
                <w:highlight w:val="lightGray"/>
              </w:rPr>
              <w:instrText xml:space="preserve"> FORMTEXT </w:instrText>
            </w:r>
            <w:r w:rsidR="009D519D" w:rsidRPr="009D519D">
              <w:rPr>
                <w:sz w:val="24"/>
                <w:szCs w:val="24"/>
                <w:highlight w:val="lightGray"/>
              </w:rPr>
            </w:r>
            <w:r w:rsidR="009D519D" w:rsidRPr="009D519D">
              <w:rPr>
                <w:sz w:val="24"/>
                <w:szCs w:val="24"/>
                <w:highlight w:val="lightGray"/>
              </w:rPr>
              <w:fldChar w:fldCharType="separate"/>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sz w:val="24"/>
                <w:szCs w:val="24"/>
                <w:highlight w:val="lightGray"/>
              </w:rPr>
              <w:fldChar w:fldCharType="end"/>
            </w:r>
            <w:r w:rsidRPr="007131B8">
              <w:rPr>
                <w:sz w:val="24"/>
              </w:rPr>
              <w:t xml:space="preserve"> of trainings to prosecutors</w:t>
            </w:r>
          </w:p>
        </w:tc>
        <w:tc>
          <w:tcPr>
            <w:tcW w:w="5220" w:type="dxa"/>
            <w:shd w:val="clear" w:color="auto" w:fill="auto"/>
            <w:vAlign w:val="center"/>
          </w:tcPr>
          <w:p w:rsidR="00BE529E" w:rsidRPr="007131B8" w:rsidRDefault="00BE529E" w:rsidP="00BC731F">
            <w:pPr>
              <w:rPr>
                <w:sz w:val="24"/>
              </w:rPr>
            </w:pPr>
            <w:r w:rsidRPr="007131B8">
              <w:rPr>
                <w:sz w:val="24"/>
              </w:rPr>
              <w:t>Number of prosecutors trained</w:t>
            </w:r>
          </w:p>
        </w:tc>
      </w:tr>
      <w:tr w:rsidR="00BE529E" w:rsidRPr="007131B8" w:rsidTr="0051750A">
        <w:tc>
          <w:tcPr>
            <w:tcW w:w="4410" w:type="dxa"/>
            <w:shd w:val="clear" w:color="auto" w:fill="auto"/>
            <w:vAlign w:val="center"/>
          </w:tcPr>
          <w:p w:rsidR="00BE529E" w:rsidRPr="007131B8" w:rsidRDefault="00BE529E" w:rsidP="00BC731F">
            <w:pPr>
              <w:pStyle w:val="Default"/>
              <w:widowControl w:val="0"/>
              <w:rPr>
                <w:rFonts w:ascii="Times New Roman" w:hAnsi="Times New Roman" w:cs="Times New Roman"/>
              </w:rPr>
            </w:pPr>
            <w:r w:rsidRPr="007131B8">
              <w:rPr>
                <w:rFonts w:ascii="Times New Roman" w:hAnsi="Times New Roman" w:cs="Times New Roman"/>
              </w:rPr>
              <w:t>Will w</w:t>
            </w:r>
            <w:r w:rsidRPr="007131B8">
              <w:rPr>
                <w:rFonts w:ascii="Times New Roman" w:hAnsi="Times New Roman" w:cs="Times New Roman"/>
                <w:color w:val="auto"/>
              </w:rPr>
              <w:t xml:space="preserve">ork with community advocacy agencies to encourage cross training where </w:t>
            </w:r>
            <w:r w:rsidRPr="007131B8">
              <w:rPr>
                <w:rFonts w:ascii="Times New Roman" w:hAnsi="Times New Roman" w:cs="Times New Roman"/>
                <w:bCs/>
                <w:lang w:val="en"/>
              </w:rPr>
              <w:t>culturally specific or linguistically isolated populations</w:t>
            </w:r>
            <w:r w:rsidRPr="007131B8">
              <w:rPr>
                <w:rFonts w:ascii="Times New Roman" w:hAnsi="Times New Roman" w:cs="Times New Roman"/>
                <w:color w:val="auto"/>
              </w:rPr>
              <w:t xml:space="preserve"> are targeted by training </w:t>
            </w:r>
            <w:r w:rsidRPr="007131B8">
              <w:fldChar w:fldCharType="begin">
                <w:ffData>
                  <w:name w:val="Text37"/>
                  <w:enabled/>
                  <w:calcOnExit w:val="0"/>
                  <w:textInput/>
                </w:ffData>
              </w:fldChar>
            </w:r>
            <w:r w:rsidRPr="007131B8">
              <w:instrText xml:space="preserve"> FORMTEXT </w:instrText>
            </w:r>
            <w:r w:rsidRPr="007131B8">
              <w:fldChar w:fldCharType="separate"/>
            </w:r>
            <w:r w:rsidRPr="007131B8">
              <w:rPr>
                <w:noProof/>
              </w:rPr>
              <w:t> </w:t>
            </w:r>
            <w:r w:rsidRPr="007131B8">
              <w:rPr>
                <w:noProof/>
              </w:rPr>
              <w:t> </w:t>
            </w:r>
            <w:r w:rsidRPr="007131B8">
              <w:rPr>
                <w:noProof/>
              </w:rPr>
              <w:t> </w:t>
            </w:r>
            <w:r w:rsidRPr="007131B8">
              <w:rPr>
                <w:noProof/>
              </w:rPr>
              <w:t> </w:t>
            </w:r>
            <w:r w:rsidRPr="007131B8">
              <w:rPr>
                <w:noProof/>
              </w:rPr>
              <w:t> </w:t>
            </w:r>
            <w:r w:rsidRPr="007131B8">
              <w:fldChar w:fldCharType="end"/>
            </w:r>
            <w:r w:rsidRPr="007131B8">
              <w:rPr>
                <w:rFonts w:ascii="Times New Roman" w:hAnsi="Times New Roman" w:cs="Times New Roman"/>
                <w:color w:val="auto"/>
              </w:rPr>
              <w:t xml:space="preserve"> advocates </w:t>
            </w:r>
            <w:r w:rsidR="009D519D" w:rsidRPr="009D519D">
              <w:rPr>
                <w:highlight w:val="lightGray"/>
              </w:rPr>
              <w:fldChar w:fldCharType="begin">
                <w:ffData>
                  <w:name w:val="Text37"/>
                  <w:enabled/>
                  <w:calcOnExit w:val="0"/>
                  <w:textInput/>
                </w:ffData>
              </w:fldChar>
            </w:r>
            <w:r w:rsidR="009D519D" w:rsidRPr="009D519D">
              <w:rPr>
                <w:highlight w:val="lightGray"/>
              </w:rPr>
              <w:instrText xml:space="preserve"> FORMTEXT </w:instrText>
            </w:r>
            <w:r w:rsidR="009D519D" w:rsidRPr="009D519D">
              <w:rPr>
                <w:highlight w:val="lightGray"/>
              </w:rPr>
            </w:r>
            <w:r w:rsidR="009D519D" w:rsidRPr="009D519D">
              <w:rPr>
                <w:highlight w:val="lightGray"/>
              </w:rPr>
              <w:fldChar w:fldCharType="separate"/>
            </w:r>
            <w:r w:rsidR="009D519D" w:rsidRPr="009D519D">
              <w:rPr>
                <w:noProof/>
                <w:highlight w:val="lightGray"/>
              </w:rPr>
              <w:t> </w:t>
            </w:r>
            <w:r w:rsidR="009D519D" w:rsidRPr="009D519D">
              <w:rPr>
                <w:noProof/>
                <w:highlight w:val="lightGray"/>
              </w:rPr>
              <w:t> </w:t>
            </w:r>
            <w:r w:rsidR="009D519D" w:rsidRPr="009D519D">
              <w:rPr>
                <w:noProof/>
                <w:highlight w:val="lightGray"/>
              </w:rPr>
              <w:t> </w:t>
            </w:r>
            <w:r w:rsidR="009D519D" w:rsidRPr="009D519D">
              <w:rPr>
                <w:noProof/>
                <w:highlight w:val="lightGray"/>
              </w:rPr>
              <w:t> </w:t>
            </w:r>
            <w:r w:rsidR="009D519D" w:rsidRPr="009D519D">
              <w:rPr>
                <w:noProof/>
                <w:highlight w:val="lightGray"/>
              </w:rPr>
              <w:t> </w:t>
            </w:r>
            <w:r w:rsidR="009D519D" w:rsidRPr="009D519D">
              <w:rPr>
                <w:highlight w:val="lightGray"/>
              </w:rPr>
              <w:fldChar w:fldCharType="end"/>
            </w:r>
          </w:p>
        </w:tc>
        <w:tc>
          <w:tcPr>
            <w:tcW w:w="5220" w:type="dxa"/>
            <w:shd w:val="clear" w:color="auto" w:fill="auto"/>
            <w:vAlign w:val="center"/>
          </w:tcPr>
          <w:p w:rsidR="00BE529E" w:rsidRPr="007131B8" w:rsidRDefault="00BE529E" w:rsidP="00BC731F">
            <w:pPr>
              <w:rPr>
                <w:sz w:val="24"/>
              </w:rPr>
            </w:pPr>
          </w:p>
          <w:p w:rsidR="00BE529E" w:rsidRPr="007131B8" w:rsidRDefault="00BE529E" w:rsidP="00BC731F">
            <w:pPr>
              <w:rPr>
                <w:sz w:val="24"/>
              </w:rPr>
            </w:pPr>
            <w:r w:rsidRPr="007131B8">
              <w:rPr>
                <w:sz w:val="24"/>
              </w:rPr>
              <w:t>Number of advocates trained</w:t>
            </w:r>
          </w:p>
        </w:tc>
      </w:tr>
      <w:tr w:rsidR="00BE529E" w:rsidRPr="007131B8" w:rsidTr="0051750A">
        <w:tc>
          <w:tcPr>
            <w:tcW w:w="4410" w:type="dxa"/>
            <w:shd w:val="clear" w:color="auto" w:fill="auto"/>
            <w:vAlign w:val="center"/>
          </w:tcPr>
          <w:p w:rsidR="00BE529E" w:rsidRPr="007131B8" w:rsidRDefault="00BE529E" w:rsidP="00BC731F">
            <w:pPr>
              <w:pStyle w:val="Default"/>
              <w:widowControl w:val="0"/>
              <w:rPr>
                <w:rFonts w:ascii="Times New Roman" w:hAnsi="Times New Roman" w:cs="Times New Roman"/>
              </w:rPr>
            </w:pPr>
            <w:r w:rsidRPr="007131B8">
              <w:rPr>
                <w:rFonts w:ascii="Times New Roman" w:hAnsi="Times New Roman" w:cs="Times New Roman"/>
              </w:rPr>
              <w:t xml:space="preserve">Other (specify): </w:t>
            </w:r>
            <w:r w:rsidRPr="007131B8">
              <w:rPr>
                <w:rFonts w:ascii="Times New Roman" w:hAnsi="Times New Roman" w:cs="Times New Roman"/>
              </w:rPr>
              <w:fldChar w:fldCharType="begin">
                <w:ffData>
                  <w:name w:val="Text37"/>
                  <w:enabled/>
                  <w:calcOnExit w:val="0"/>
                  <w:textInput/>
                </w:ffData>
              </w:fldChar>
            </w:r>
            <w:r w:rsidRPr="007131B8">
              <w:rPr>
                <w:rFonts w:ascii="Times New Roman" w:hAnsi="Times New Roman" w:cs="Times New Roman"/>
              </w:rPr>
              <w:instrText xml:space="preserve"> FORMTEXT </w:instrText>
            </w:r>
            <w:r w:rsidRPr="007131B8">
              <w:rPr>
                <w:rFonts w:ascii="Times New Roman" w:hAnsi="Times New Roman" w:cs="Times New Roman"/>
              </w:rPr>
            </w:r>
            <w:r w:rsidRPr="007131B8">
              <w:rPr>
                <w:rFonts w:ascii="Times New Roman" w:hAnsi="Times New Roman" w:cs="Times New Roman"/>
              </w:rPr>
              <w:fldChar w:fldCharType="separate"/>
            </w:r>
            <w:r w:rsidRPr="007131B8">
              <w:rPr>
                <w:rFonts w:ascii="Times New Roman" w:hAnsi="Times New Roman" w:cs="Times New Roman"/>
                <w:noProof/>
              </w:rPr>
              <w:t> </w:t>
            </w:r>
            <w:r w:rsidRPr="007131B8">
              <w:rPr>
                <w:rFonts w:ascii="Times New Roman" w:hAnsi="Times New Roman" w:cs="Times New Roman"/>
                <w:noProof/>
              </w:rPr>
              <w:t> </w:t>
            </w:r>
            <w:r w:rsidRPr="007131B8">
              <w:rPr>
                <w:rFonts w:ascii="Times New Roman" w:hAnsi="Times New Roman" w:cs="Times New Roman"/>
                <w:noProof/>
              </w:rPr>
              <w:t> </w:t>
            </w:r>
            <w:r w:rsidRPr="007131B8">
              <w:rPr>
                <w:rFonts w:ascii="Times New Roman" w:hAnsi="Times New Roman" w:cs="Times New Roman"/>
                <w:noProof/>
              </w:rPr>
              <w:t> </w:t>
            </w:r>
            <w:r w:rsidRPr="007131B8">
              <w:rPr>
                <w:rFonts w:ascii="Times New Roman" w:hAnsi="Times New Roman" w:cs="Times New Roman"/>
                <w:noProof/>
              </w:rPr>
              <w:t> </w:t>
            </w:r>
            <w:r w:rsidRPr="007131B8">
              <w:rPr>
                <w:rFonts w:ascii="Times New Roman" w:hAnsi="Times New Roman" w:cs="Times New Roman"/>
              </w:rPr>
              <w:fldChar w:fldCharType="end"/>
            </w:r>
          </w:p>
        </w:tc>
        <w:tc>
          <w:tcPr>
            <w:tcW w:w="5220" w:type="dxa"/>
            <w:shd w:val="clear" w:color="auto" w:fill="auto"/>
            <w:vAlign w:val="center"/>
          </w:tcPr>
          <w:p w:rsidR="00BE529E" w:rsidRPr="007131B8" w:rsidRDefault="00BE529E" w:rsidP="00BC731F">
            <w:pPr>
              <w:rPr>
                <w:sz w:val="24"/>
              </w:rPr>
            </w:pPr>
            <w:r w:rsidRPr="007131B8">
              <w:rPr>
                <w:sz w:val="24"/>
              </w:rPr>
              <w:fldChar w:fldCharType="begin">
                <w:ffData>
                  <w:name w:val="Text37"/>
                  <w:enabled/>
                  <w:calcOnExit w:val="0"/>
                  <w:textInput/>
                </w:ffData>
              </w:fldChar>
            </w:r>
            <w:r w:rsidRPr="007131B8">
              <w:rPr>
                <w:sz w:val="24"/>
              </w:rPr>
              <w:instrText xml:space="preserve"> FORMTEXT </w:instrText>
            </w:r>
            <w:r w:rsidRPr="007131B8">
              <w:rPr>
                <w:sz w:val="24"/>
              </w:rPr>
            </w:r>
            <w:r w:rsidRPr="007131B8">
              <w:rPr>
                <w:sz w:val="24"/>
              </w:rPr>
              <w:fldChar w:fldCharType="separate"/>
            </w:r>
            <w:r w:rsidRPr="007131B8">
              <w:rPr>
                <w:noProof/>
                <w:sz w:val="24"/>
              </w:rPr>
              <w:t> </w:t>
            </w:r>
            <w:r w:rsidRPr="007131B8">
              <w:rPr>
                <w:noProof/>
                <w:sz w:val="24"/>
              </w:rPr>
              <w:t> </w:t>
            </w:r>
            <w:r w:rsidRPr="007131B8">
              <w:rPr>
                <w:noProof/>
                <w:sz w:val="24"/>
              </w:rPr>
              <w:t> </w:t>
            </w:r>
            <w:r w:rsidRPr="007131B8">
              <w:rPr>
                <w:noProof/>
                <w:sz w:val="24"/>
              </w:rPr>
              <w:t> </w:t>
            </w:r>
            <w:r w:rsidRPr="007131B8">
              <w:rPr>
                <w:noProof/>
                <w:sz w:val="24"/>
              </w:rPr>
              <w:t> </w:t>
            </w:r>
            <w:r w:rsidRPr="007131B8">
              <w:rPr>
                <w:sz w:val="24"/>
              </w:rPr>
              <w:fldChar w:fldCharType="end"/>
            </w:r>
          </w:p>
        </w:tc>
      </w:tr>
      <w:tr w:rsidR="00BE529E" w:rsidRPr="007131B8" w:rsidTr="0051750A">
        <w:tc>
          <w:tcPr>
            <w:tcW w:w="4410" w:type="dxa"/>
            <w:shd w:val="clear" w:color="auto" w:fill="auto"/>
            <w:vAlign w:val="center"/>
          </w:tcPr>
          <w:p w:rsidR="00BE529E" w:rsidRPr="007131B8" w:rsidRDefault="00BE529E" w:rsidP="00BC731F">
            <w:pPr>
              <w:pStyle w:val="Default"/>
              <w:widowControl w:val="0"/>
              <w:rPr>
                <w:rFonts w:ascii="Times New Roman" w:hAnsi="Times New Roman" w:cs="Times New Roman"/>
              </w:rPr>
            </w:pPr>
            <w:r w:rsidRPr="007131B8">
              <w:rPr>
                <w:rFonts w:ascii="Times New Roman" w:hAnsi="Times New Roman" w:cs="Times New Roman"/>
              </w:rPr>
              <w:t xml:space="preserve">Other (specify): </w:t>
            </w:r>
            <w:r w:rsidRPr="007131B8">
              <w:rPr>
                <w:rFonts w:ascii="Times New Roman" w:hAnsi="Times New Roman" w:cs="Times New Roman"/>
              </w:rPr>
              <w:fldChar w:fldCharType="begin">
                <w:ffData>
                  <w:name w:val="Text37"/>
                  <w:enabled/>
                  <w:calcOnExit w:val="0"/>
                  <w:textInput/>
                </w:ffData>
              </w:fldChar>
            </w:r>
            <w:r w:rsidRPr="007131B8">
              <w:rPr>
                <w:rFonts w:ascii="Times New Roman" w:hAnsi="Times New Roman" w:cs="Times New Roman"/>
              </w:rPr>
              <w:instrText xml:space="preserve"> FORMTEXT </w:instrText>
            </w:r>
            <w:r w:rsidRPr="007131B8">
              <w:rPr>
                <w:rFonts w:ascii="Times New Roman" w:hAnsi="Times New Roman" w:cs="Times New Roman"/>
              </w:rPr>
            </w:r>
            <w:r w:rsidRPr="007131B8">
              <w:rPr>
                <w:rFonts w:ascii="Times New Roman" w:hAnsi="Times New Roman" w:cs="Times New Roman"/>
              </w:rPr>
              <w:fldChar w:fldCharType="separate"/>
            </w:r>
            <w:r w:rsidRPr="007131B8">
              <w:rPr>
                <w:rFonts w:ascii="Times New Roman" w:hAnsi="Times New Roman" w:cs="Times New Roman"/>
                <w:noProof/>
              </w:rPr>
              <w:t> </w:t>
            </w:r>
            <w:r w:rsidRPr="007131B8">
              <w:rPr>
                <w:rFonts w:ascii="Times New Roman" w:hAnsi="Times New Roman" w:cs="Times New Roman"/>
                <w:noProof/>
              </w:rPr>
              <w:t> </w:t>
            </w:r>
            <w:r w:rsidRPr="007131B8">
              <w:rPr>
                <w:rFonts w:ascii="Times New Roman" w:hAnsi="Times New Roman" w:cs="Times New Roman"/>
                <w:noProof/>
              </w:rPr>
              <w:t> </w:t>
            </w:r>
            <w:r w:rsidRPr="007131B8">
              <w:rPr>
                <w:rFonts w:ascii="Times New Roman" w:hAnsi="Times New Roman" w:cs="Times New Roman"/>
                <w:noProof/>
              </w:rPr>
              <w:t> </w:t>
            </w:r>
            <w:r w:rsidRPr="007131B8">
              <w:rPr>
                <w:rFonts w:ascii="Times New Roman" w:hAnsi="Times New Roman" w:cs="Times New Roman"/>
                <w:noProof/>
              </w:rPr>
              <w:t> </w:t>
            </w:r>
            <w:r w:rsidRPr="007131B8">
              <w:rPr>
                <w:rFonts w:ascii="Times New Roman" w:hAnsi="Times New Roman" w:cs="Times New Roman"/>
              </w:rPr>
              <w:fldChar w:fldCharType="end"/>
            </w:r>
          </w:p>
        </w:tc>
        <w:tc>
          <w:tcPr>
            <w:tcW w:w="5220" w:type="dxa"/>
            <w:shd w:val="clear" w:color="auto" w:fill="auto"/>
            <w:vAlign w:val="center"/>
          </w:tcPr>
          <w:p w:rsidR="00BE529E" w:rsidRPr="007131B8" w:rsidRDefault="00BE529E" w:rsidP="00BC731F">
            <w:pPr>
              <w:rPr>
                <w:sz w:val="24"/>
              </w:rPr>
            </w:pPr>
            <w:r w:rsidRPr="007131B8">
              <w:rPr>
                <w:sz w:val="24"/>
              </w:rPr>
              <w:fldChar w:fldCharType="begin">
                <w:ffData>
                  <w:name w:val="Text37"/>
                  <w:enabled/>
                  <w:calcOnExit w:val="0"/>
                  <w:textInput/>
                </w:ffData>
              </w:fldChar>
            </w:r>
            <w:r w:rsidRPr="007131B8">
              <w:rPr>
                <w:sz w:val="24"/>
              </w:rPr>
              <w:instrText xml:space="preserve"> FORMTEXT </w:instrText>
            </w:r>
            <w:r w:rsidRPr="007131B8">
              <w:rPr>
                <w:sz w:val="24"/>
              </w:rPr>
            </w:r>
            <w:r w:rsidRPr="007131B8">
              <w:rPr>
                <w:sz w:val="24"/>
              </w:rPr>
              <w:fldChar w:fldCharType="separate"/>
            </w:r>
            <w:r w:rsidRPr="007131B8">
              <w:rPr>
                <w:noProof/>
                <w:sz w:val="24"/>
              </w:rPr>
              <w:t> </w:t>
            </w:r>
            <w:r w:rsidRPr="007131B8">
              <w:rPr>
                <w:noProof/>
                <w:sz w:val="24"/>
              </w:rPr>
              <w:t> </w:t>
            </w:r>
            <w:r w:rsidRPr="007131B8">
              <w:rPr>
                <w:noProof/>
                <w:sz w:val="24"/>
              </w:rPr>
              <w:t> </w:t>
            </w:r>
            <w:r w:rsidRPr="007131B8">
              <w:rPr>
                <w:noProof/>
                <w:sz w:val="24"/>
              </w:rPr>
              <w:t> </w:t>
            </w:r>
            <w:r w:rsidRPr="007131B8">
              <w:rPr>
                <w:noProof/>
                <w:sz w:val="24"/>
              </w:rPr>
              <w:t> </w:t>
            </w:r>
            <w:r w:rsidRPr="007131B8">
              <w:rPr>
                <w:sz w:val="24"/>
              </w:rPr>
              <w:fldChar w:fldCharType="end"/>
            </w:r>
          </w:p>
        </w:tc>
      </w:tr>
    </w:tbl>
    <w:p w:rsidR="00BE529E" w:rsidRPr="007131B8" w:rsidRDefault="00BE529E" w:rsidP="00BE529E">
      <w:pPr>
        <w:rPr>
          <w:b/>
          <w:sz w:val="24"/>
        </w:rPr>
      </w:pPr>
    </w:p>
    <w:p w:rsidR="0051750A" w:rsidRPr="007131B8" w:rsidRDefault="0051750A">
      <w:pPr>
        <w:widowControl/>
        <w:jc w:val="left"/>
        <w:rPr>
          <w:b/>
          <w:sz w:val="24"/>
        </w:rPr>
      </w:pPr>
      <w:r w:rsidRPr="007131B8">
        <w:rPr>
          <w:b/>
          <w:sz w:val="24"/>
        </w:rPr>
        <w:br w:type="page"/>
      </w:r>
    </w:p>
    <w:p w:rsidR="00BE529E" w:rsidRPr="007131B8" w:rsidRDefault="00BE529E" w:rsidP="00BE529E">
      <w:pPr>
        <w:rPr>
          <w:b/>
          <w:sz w:val="24"/>
        </w:rPr>
      </w:pPr>
    </w:p>
    <w:tbl>
      <w:tblPr>
        <w:tblW w:w="96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79"/>
        <w:gridCol w:w="4379"/>
      </w:tblGrid>
      <w:tr w:rsidR="00BE529E" w:rsidRPr="007131B8" w:rsidTr="0051750A">
        <w:trPr>
          <w:trHeight w:val="539"/>
          <w:jc w:val="center"/>
        </w:trPr>
        <w:tc>
          <w:tcPr>
            <w:tcW w:w="9658" w:type="dxa"/>
            <w:gridSpan w:val="2"/>
            <w:tcBorders>
              <w:top w:val="single" w:sz="4" w:space="0" w:color="auto"/>
              <w:left w:val="single" w:sz="4" w:space="0" w:color="auto"/>
              <w:bottom w:val="single" w:sz="4" w:space="0" w:color="auto"/>
              <w:right w:val="single" w:sz="4" w:space="0" w:color="auto"/>
            </w:tcBorders>
            <w:shd w:val="clear" w:color="auto" w:fill="E6E6E6"/>
            <w:vAlign w:val="center"/>
          </w:tcPr>
          <w:p w:rsidR="00BE529E" w:rsidRPr="007131B8" w:rsidRDefault="00BE529E" w:rsidP="00BC731F">
            <w:pPr>
              <w:tabs>
                <w:tab w:val="left" w:pos="-1440"/>
              </w:tabs>
              <w:spacing w:line="276" w:lineRule="auto"/>
              <w:jc w:val="center"/>
              <w:rPr>
                <w:b/>
                <w:sz w:val="24"/>
              </w:rPr>
            </w:pPr>
            <w:r w:rsidRPr="007131B8">
              <w:rPr>
                <w:b/>
                <w:sz w:val="24"/>
              </w:rPr>
              <w:t>General Victim Services</w:t>
            </w:r>
          </w:p>
          <w:p w:rsidR="00BE529E" w:rsidRPr="007131B8" w:rsidRDefault="00BE529E" w:rsidP="00BC731F">
            <w:pPr>
              <w:spacing w:line="276" w:lineRule="auto"/>
              <w:rPr>
                <w:b/>
                <w:sz w:val="24"/>
              </w:rPr>
            </w:pPr>
            <w:r w:rsidRPr="007131B8">
              <w:rPr>
                <w:rStyle w:val="st"/>
                <w:sz w:val="24"/>
                <w:szCs w:val="24"/>
              </w:rPr>
              <w:t xml:space="preserve">Victim Service personnel proactively enforce and promote the rights of </w:t>
            </w:r>
            <w:r w:rsidRPr="007131B8">
              <w:rPr>
                <w:rStyle w:val="Emphasis"/>
                <w:sz w:val="24"/>
                <w:szCs w:val="24"/>
              </w:rPr>
              <w:t>victims</w:t>
            </w:r>
            <w:r w:rsidRPr="007131B8">
              <w:rPr>
                <w:rStyle w:val="st"/>
                <w:sz w:val="24"/>
                <w:szCs w:val="24"/>
              </w:rPr>
              <w:t xml:space="preserve"> and survivors, work to increase the variety and volume of services available to  victims and their families, and provide support and information at every stage of the criminal process. </w:t>
            </w:r>
          </w:p>
        </w:tc>
      </w:tr>
      <w:tr w:rsidR="00BE529E" w:rsidRPr="007131B8" w:rsidTr="0051750A">
        <w:trPr>
          <w:jc w:val="center"/>
        </w:trPr>
        <w:tc>
          <w:tcPr>
            <w:tcW w:w="5279"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BE529E" w:rsidRPr="007131B8" w:rsidRDefault="00BE529E" w:rsidP="00BC731F">
            <w:pPr>
              <w:pStyle w:val="Title"/>
              <w:spacing w:line="276" w:lineRule="auto"/>
              <w:rPr>
                <w:rFonts w:ascii="Times New Roman" w:hAnsi="Times New Roman"/>
              </w:rPr>
            </w:pPr>
            <w:r w:rsidRPr="007131B8">
              <w:rPr>
                <w:rFonts w:ascii="Times New Roman" w:hAnsi="Times New Roman"/>
              </w:rPr>
              <w:t>Objective</w:t>
            </w:r>
          </w:p>
        </w:tc>
        <w:tc>
          <w:tcPr>
            <w:tcW w:w="4379"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BE529E" w:rsidRPr="007131B8" w:rsidRDefault="00BE529E" w:rsidP="00BC731F">
            <w:pPr>
              <w:pStyle w:val="Title"/>
              <w:spacing w:line="276" w:lineRule="auto"/>
              <w:rPr>
                <w:rFonts w:ascii="Times New Roman" w:hAnsi="Times New Roman"/>
              </w:rPr>
            </w:pPr>
            <w:r w:rsidRPr="007131B8">
              <w:rPr>
                <w:rFonts w:ascii="Times New Roman" w:hAnsi="Times New Roman"/>
              </w:rPr>
              <w:t>Performance Measure</w:t>
            </w:r>
          </w:p>
        </w:tc>
      </w:tr>
      <w:tr w:rsidR="00BE529E" w:rsidRPr="007131B8" w:rsidTr="0051750A">
        <w:trPr>
          <w:jc w:val="center"/>
        </w:trPr>
        <w:tc>
          <w:tcPr>
            <w:tcW w:w="5279" w:type="dxa"/>
            <w:tcBorders>
              <w:top w:val="single" w:sz="4" w:space="0" w:color="auto"/>
              <w:left w:val="single" w:sz="4" w:space="0" w:color="auto"/>
              <w:bottom w:val="single" w:sz="4" w:space="0" w:color="auto"/>
              <w:right w:val="single" w:sz="4" w:space="0" w:color="auto"/>
            </w:tcBorders>
            <w:vAlign w:val="center"/>
          </w:tcPr>
          <w:p w:rsidR="00BE529E" w:rsidRPr="007131B8" w:rsidRDefault="00BE529E" w:rsidP="00BC731F">
            <w:pPr>
              <w:spacing w:line="276" w:lineRule="auto"/>
              <w:rPr>
                <w:color w:val="FF0000"/>
                <w:sz w:val="24"/>
              </w:rPr>
            </w:pPr>
            <w:r w:rsidRPr="007131B8">
              <w:rPr>
                <w:sz w:val="24"/>
              </w:rPr>
              <w:t xml:space="preserve">Will serve </w:t>
            </w:r>
            <w:r w:rsidR="009D519D" w:rsidRPr="009D519D">
              <w:rPr>
                <w:sz w:val="24"/>
                <w:szCs w:val="24"/>
                <w:highlight w:val="lightGray"/>
              </w:rPr>
              <w:fldChar w:fldCharType="begin">
                <w:ffData>
                  <w:name w:val="Text37"/>
                  <w:enabled/>
                  <w:calcOnExit w:val="0"/>
                  <w:textInput/>
                </w:ffData>
              </w:fldChar>
            </w:r>
            <w:r w:rsidR="009D519D" w:rsidRPr="009D519D">
              <w:rPr>
                <w:sz w:val="24"/>
                <w:szCs w:val="24"/>
                <w:highlight w:val="lightGray"/>
              </w:rPr>
              <w:instrText xml:space="preserve"> FORMTEXT </w:instrText>
            </w:r>
            <w:r w:rsidR="009D519D" w:rsidRPr="009D519D">
              <w:rPr>
                <w:sz w:val="24"/>
                <w:szCs w:val="24"/>
                <w:highlight w:val="lightGray"/>
              </w:rPr>
            </w:r>
            <w:r w:rsidR="009D519D" w:rsidRPr="009D519D">
              <w:rPr>
                <w:sz w:val="24"/>
                <w:szCs w:val="24"/>
                <w:highlight w:val="lightGray"/>
              </w:rPr>
              <w:fldChar w:fldCharType="separate"/>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sz w:val="24"/>
                <w:szCs w:val="24"/>
                <w:highlight w:val="lightGray"/>
              </w:rPr>
              <w:fldChar w:fldCharType="end"/>
            </w:r>
            <w:r w:rsidRPr="007131B8">
              <w:rPr>
                <w:sz w:val="24"/>
              </w:rPr>
              <w:t xml:space="preserve"> % of victims requesting services per quarter </w:t>
            </w:r>
          </w:p>
        </w:tc>
        <w:tc>
          <w:tcPr>
            <w:tcW w:w="4379" w:type="dxa"/>
            <w:tcBorders>
              <w:top w:val="single" w:sz="4" w:space="0" w:color="auto"/>
              <w:left w:val="single" w:sz="4" w:space="0" w:color="auto"/>
              <w:bottom w:val="single" w:sz="4" w:space="0" w:color="auto"/>
              <w:right w:val="single" w:sz="4" w:space="0" w:color="auto"/>
            </w:tcBorders>
            <w:vAlign w:val="center"/>
          </w:tcPr>
          <w:p w:rsidR="00BE529E" w:rsidRPr="007131B8" w:rsidRDefault="00BE529E" w:rsidP="00BC731F">
            <w:pPr>
              <w:spacing w:line="276" w:lineRule="auto"/>
              <w:rPr>
                <w:sz w:val="24"/>
              </w:rPr>
            </w:pPr>
            <w:r w:rsidRPr="007131B8">
              <w:rPr>
                <w:sz w:val="24"/>
              </w:rPr>
              <w:t>Number of victims served</w:t>
            </w:r>
          </w:p>
          <w:p w:rsidR="00BE529E" w:rsidRPr="007131B8" w:rsidRDefault="00BE529E" w:rsidP="00BC731F">
            <w:pPr>
              <w:spacing w:line="276" w:lineRule="auto"/>
              <w:rPr>
                <w:sz w:val="24"/>
              </w:rPr>
            </w:pPr>
            <w:r w:rsidRPr="007131B8">
              <w:rPr>
                <w:sz w:val="24"/>
              </w:rPr>
              <w:t>Number of victims partially served</w:t>
            </w:r>
          </w:p>
          <w:p w:rsidR="00BE529E" w:rsidRPr="007131B8" w:rsidRDefault="00BE529E" w:rsidP="00BC731F">
            <w:pPr>
              <w:spacing w:line="276" w:lineRule="auto"/>
              <w:rPr>
                <w:color w:val="FF0000"/>
                <w:sz w:val="24"/>
              </w:rPr>
            </w:pPr>
            <w:r w:rsidRPr="007131B8">
              <w:rPr>
                <w:sz w:val="24"/>
              </w:rPr>
              <w:t xml:space="preserve">Number of victims not served </w:t>
            </w:r>
          </w:p>
        </w:tc>
      </w:tr>
      <w:tr w:rsidR="00BE529E" w:rsidRPr="007131B8" w:rsidTr="0051750A">
        <w:trPr>
          <w:trHeight w:val="720"/>
          <w:jc w:val="center"/>
        </w:trPr>
        <w:tc>
          <w:tcPr>
            <w:tcW w:w="5279" w:type="dxa"/>
            <w:tcBorders>
              <w:top w:val="single" w:sz="4" w:space="0" w:color="auto"/>
              <w:left w:val="single" w:sz="4" w:space="0" w:color="auto"/>
              <w:bottom w:val="single" w:sz="4" w:space="0" w:color="auto"/>
              <w:right w:val="single" w:sz="4" w:space="0" w:color="auto"/>
            </w:tcBorders>
            <w:vAlign w:val="center"/>
          </w:tcPr>
          <w:p w:rsidR="00BE529E" w:rsidRPr="007131B8" w:rsidRDefault="00BE529E" w:rsidP="00BC731F">
            <w:pPr>
              <w:spacing w:line="276" w:lineRule="auto"/>
              <w:rPr>
                <w:color w:val="FF0000"/>
                <w:sz w:val="24"/>
              </w:rPr>
            </w:pPr>
            <w:r w:rsidRPr="007131B8">
              <w:rPr>
                <w:sz w:val="24"/>
              </w:rPr>
              <w:t>Will respond to 100% of requests for Civil Legal Advocacy services per quarter.</w:t>
            </w:r>
          </w:p>
        </w:tc>
        <w:tc>
          <w:tcPr>
            <w:tcW w:w="4379" w:type="dxa"/>
            <w:tcBorders>
              <w:top w:val="single" w:sz="4" w:space="0" w:color="auto"/>
              <w:left w:val="single" w:sz="4" w:space="0" w:color="auto"/>
              <w:bottom w:val="single" w:sz="4" w:space="0" w:color="auto"/>
              <w:right w:val="single" w:sz="4" w:space="0" w:color="auto"/>
            </w:tcBorders>
            <w:vAlign w:val="center"/>
          </w:tcPr>
          <w:p w:rsidR="00BE529E" w:rsidRPr="007131B8" w:rsidRDefault="00BE529E" w:rsidP="00BC731F">
            <w:pPr>
              <w:spacing w:line="276" w:lineRule="auto"/>
              <w:rPr>
                <w:color w:val="FF0000"/>
                <w:sz w:val="24"/>
              </w:rPr>
            </w:pPr>
            <w:r w:rsidRPr="007131B8">
              <w:rPr>
                <w:sz w:val="24"/>
              </w:rPr>
              <w:t>Number of Civil Legal Advocacy services requested and responded to</w:t>
            </w:r>
          </w:p>
        </w:tc>
      </w:tr>
      <w:tr w:rsidR="00BE529E" w:rsidRPr="007131B8" w:rsidTr="0051750A">
        <w:trPr>
          <w:trHeight w:val="720"/>
          <w:jc w:val="center"/>
        </w:trPr>
        <w:tc>
          <w:tcPr>
            <w:tcW w:w="5279" w:type="dxa"/>
            <w:tcBorders>
              <w:top w:val="single" w:sz="4" w:space="0" w:color="auto"/>
              <w:left w:val="single" w:sz="4" w:space="0" w:color="auto"/>
              <w:bottom w:val="single" w:sz="4" w:space="0" w:color="auto"/>
              <w:right w:val="single" w:sz="4" w:space="0" w:color="auto"/>
            </w:tcBorders>
            <w:vAlign w:val="center"/>
          </w:tcPr>
          <w:p w:rsidR="00BE529E" w:rsidRPr="007131B8" w:rsidRDefault="00BE529E" w:rsidP="00BC731F">
            <w:pPr>
              <w:spacing w:line="276" w:lineRule="auto"/>
            </w:pPr>
            <w:r w:rsidRPr="007131B8">
              <w:rPr>
                <w:sz w:val="24"/>
              </w:rPr>
              <w:t xml:space="preserve">Will respond to 100% of requests for Counseling Services/Support Group services per quarter. </w:t>
            </w:r>
          </w:p>
        </w:tc>
        <w:tc>
          <w:tcPr>
            <w:tcW w:w="4379" w:type="dxa"/>
            <w:tcBorders>
              <w:top w:val="single" w:sz="4" w:space="0" w:color="auto"/>
              <w:left w:val="single" w:sz="4" w:space="0" w:color="auto"/>
              <w:bottom w:val="single" w:sz="4" w:space="0" w:color="auto"/>
              <w:right w:val="single" w:sz="4" w:space="0" w:color="auto"/>
            </w:tcBorders>
            <w:vAlign w:val="center"/>
          </w:tcPr>
          <w:p w:rsidR="00BE529E" w:rsidRPr="007131B8" w:rsidRDefault="00BE529E" w:rsidP="00BC731F">
            <w:pPr>
              <w:spacing w:line="276" w:lineRule="auto"/>
              <w:rPr>
                <w:sz w:val="24"/>
              </w:rPr>
            </w:pPr>
            <w:r w:rsidRPr="007131B8">
              <w:rPr>
                <w:sz w:val="24"/>
              </w:rPr>
              <w:t>Number of Counseling services/Support Group services requested and responded to</w:t>
            </w:r>
          </w:p>
        </w:tc>
      </w:tr>
      <w:tr w:rsidR="00BE529E" w:rsidRPr="007131B8" w:rsidTr="0051750A">
        <w:trPr>
          <w:trHeight w:val="720"/>
          <w:jc w:val="center"/>
        </w:trPr>
        <w:tc>
          <w:tcPr>
            <w:tcW w:w="5279" w:type="dxa"/>
            <w:tcBorders>
              <w:top w:val="single" w:sz="4" w:space="0" w:color="auto"/>
              <w:left w:val="single" w:sz="4" w:space="0" w:color="auto"/>
              <w:bottom w:val="single" w:sz="4" w:space="0" w:color="auto"/>
              <w:right w:val="single" w:sz="4" w:space="0" w:color="auto"/>
            </w:tcBorders>
            <w:vAlign w:val="center"/>
          </w:tcPr>
          <w:p w:rsidR="00BE529E" w:rsidRPr="007131B8" w:rsidRDefault="00BE529E" w:rsidP="00BC731F">
            <w:pPr>
              <w:spacing w:line="276" w:lineRule="auto"/>
            </w:pPr>
            <w:r w:rsidRPr="007131B8">
              <w:rPr>
                <w:sz w:val="24"/>
              </w:rPr>
              <w:t xml:space="preserve">Will respond to 100% of requests for criminal justice advocacy services per quarter. </w:t>
            </w:r>
          </w:p>
        </w:tc>
        <w:tc>
          <w:tcPr>
            <w:tcW w:w="4379" w:type="dxa"/>
            <w:tcBorders>
              <w:top w:val="single" w:sz="4" w:space="0" w:color="auto"/>
              <w:left w:val="single" w:sz="4" w:space="0" w:color="auto"/>
              <w:bottom w:val="single" w:sz="4" w:space="0" w:color="auto"/>
              <w:right w:val="single" w:sz="4" w:space="0" w:color="auto"/>
            </w:tcBorders>
            <w:vAlign w:val="center"/>
          </w:tcPr>
          <w:p w:rsidR="00BE529E" w:rsidRPr="007131B8" w:rsidRDefault="00BE529E" w:rsidP="00BC731F">
            <w:pPr>
              <w:spacing w:line="276" w:lineRule="auto"/>
              <w:rPr>
                <w:sz w:val="24"/>
              </w:rPr>
            </w:pPr>
            <w:r w:rsidRPr="007131B8">
              <w:rPr>
                <w:sz w:val="24"/>
              </w:rPr>
              <w:t>Number of criminal justice advocacy services requested and responded to</w:t>
            </w:r>
          </w:p>
        </w:tc>
      </w:tr>
      <w:tr w:rsidR="00BE529E" w:rsidRPr="007131B8" w:rsidTr="0051750A">
        <w:trPr>
          <w:trHeight w:val="720"/>
          <w:jc w:val="center"/>
        </w:trPr>
        <w:tc>
          <w:tcPr>
            <w:tcW w:w="5279" w:type="dxa"/>
            <w:tcBorders>
              <w:top w:val="single" w:sz="4" w:space="0" w:color="auto"/>
              <w:left w:val="single" w:sz="4" w:space="0" w:color="auto"/>
              <w:bottom w:val="single" w:sz="4" w:space="0" w:color="auto"/>
              <w:right w:val="single" w:sz="4" w:space="0" w:color="auto"/>
            </w:tcBorders>
            <w:vAlign w:val="center"/>
          </w:tcPr>
          <w:p w:rsidR="00BE529E" w:rsidRPr="007131B8" w:rsidRDefault="00BE529E" w:rsidP="00BC731F">
            <w:pPr>
              <w:spacing w:line="276" w:lineRule="auto"/>
            </w:pPr>
            <w:r w:rsidRPr="007131B8">
              <w:rPr>
                <w:sz w:val="24"/>
              </w:rPr>
              <w:t xml:space="preserve">Will respond to 100% of requests for crisis intervention services per quarter. </w:t>
            </w:r>
          </w:p>
        </w:tc>
        <w:tc>
          <w:tcPr>
            <w:tcW w:w="4379" w:type="dxa"/>
            <w:tcBorders>
              <w:top w:val="single" w:sz="4" w:space="0" w:color="auto"/>
              <w:left w:val="single" w:sz="4" w:space="0" w:color="auto"/>
              <w:bottom w:val="single" w:sz="4" w:space="0" w:color="auto"/>
              <w:right w:val="single" w:sz="4" w:space="0" w:color="auto"/>
            </w:tcBorders>
            <w:vAlign w:val="center"/>
          </w:tcPr>
          <w:p w:rsidR="00BE529E" w:rsidRPr="007131B8" w:rsidRDefault="00BE529E" w:rsidP="00BC731F">
            <w:pPr>
              <w:spacing w:line="276" w:lineRule="auto"/>
              <w:rPr>
                <w:sz w:val="24"/>
              </w:rPr>
            </w:pPr>
            <w:r w:rsidRPr="007131B8">
              <w:rPr>
                <w:sz w:val="24"/>
              </w:rPr>
              <w:t>Number of crisis intervention services requested and responded to</w:t>
            </w:r>
          </w:p>
        </w:tc>
      </w:tr>
      <w:tr w:rsidR="00BE529E" w:rsidRPr="007131B8" w:rsidTr="0051750A">
        <w:trPr>
          <w:trHeight w:val="720"/>
          <w:jc w:val="center"/>
        </w:trPr>
        <w:tc>
          <w:tcPr>
            <w:tcW w:w="5279" w:type="dxa"/>
            <w:tcBorders>
              <w:top w:val="single" w:sz="4" w:space="0" w:color="auto"/>
              <w:left w:val="single" w:sz="4" w:space="0" w:color="auto"/>
              <w:bottom w:val="single" w:sz="4" w:space="0" w:color="auto"/>
              <w:right w:val="single" w:sz="4" w:space="0" w:color="auto"/>
            </w:tcBorders>
            <w:vAlign w:val="center"/>
          </w:tcPr>
          <w:p w:rsidR="00BE529E" w:rsidRPr="007131B8" w:rsidRDefault="00BE529E" w:rsidP="00BC731F">
            <w:pPr>
              <w:spacing w:line="276" w:lineRule="auto"/>
            </w:pPr>
            <w:r w:rsidRPr="007131B8">
              <w:rPr>
                <w:sz w:val="24"/>
              </w:rPr>
              <w:t xml:space="preserve">Will respond to 100% of requests for victim/survivor advocacy services per quarter. </w:t>
            </w:r>
          </w:p>
        </w:tc>
        <w:tc>
          <w:tcPr>
            <w:tcW w:w="4379" w:type="dxa"/>
            <w:tcBorders>
              <w:top w:val="single" w:sz="4" w:space="0" w:color="auto"/>
              <w:left w:val="single" w:sz="4" w:space="0" w:color="auto"/>
              <w:bottom w:val="single" w:sz="4" w:space="0" w:color="auto"/>
              <w:right w:val="single" w:sz="4" w:space="0" w:color="auto"/>
            </w:tcBorders>
            <w:vAlign w:val="center"/>
          </w:tcPr>
          <w:p w:rsidR="00BE529E" w:rsidRPr="007131B8" w:rsidRDefault="00BE529E" w:rsidP="00BC731F">
            <w:pPr>
              <w:spacing w:line="276" w:lineRule="auto"/>
              <w:rPr>
                <w:sz w:val="24"/>
              </w:rPr>
            </w:pPr>
            <w:r w:rsidRPr="007131B8">
              <w:rPr>
                <w:sz w:val="24"/>
              </w:rPr>
              <w:t xml:space="preserve">Number of victim/survivor advocacy services requested and responded to </w:t>
            </w:r>
          </w:p>
        </w:tc>
      </w:tr>
      <w:tr w:rsidR="00BE529E" w:rsidRPr="007131B8" w:rsidTr="0051750A">
        <w:trPr>
          <w:trHeight w:val="720"/>
          <w:jc w:val="center"/>
        </w:trPr>
        <w:tc>
          <w:tcPr>
            <w:tcW w:w="5279" w:type="dxa"/>
            <w:tcBorders>
              <w:top w:val="single" w:sz="4" w:space="0" w:color="auto"/>
              <w:left w:val="single" w:sz="4" w:space="0" w:color="auto"/>
              <w:bottom w:val="single" w:sz="4" w:space="0" w:color="auto"/>
              <w:right w:val="single" w:sz="4" w:space="0" w:color="auto"/>
            </w:tcBorders>
            <w:vAlign w:val="center"/>
          </w:tcPr>
          <w:p w:rsidR="00BE529E" w:rsidRPr="007131B8" w:rsidRDefault="00BE529E" w:rsidP="00BC731F">
            <w:pPr>
              <w:spacing w:line="276" w:lineRule="auto"/>
              <w:rPr>
                <w:sz w:val="24"/>
              </w:rPr>
            </w:pPr>
            <w:r w:rsidRPr="007131B8">
              <w:rPr>
                <w:sz w:val="24"/>
              </w:rPr>
              <w:t>Will assist in the filing of 100% of requests for Civil Orders of Protection (OP) per quarter.</w:t>
            </w:r>
          </w:p>
        </w:tc>
        <w:tc>
          <w:tcPr>
            <w:tcW w:w="4379" w:type="dxa"/>
            <w:tcBorders>
              <w:top w:val="single" w:sz="4" w:space="0" w:color="auto"/>
              <w:left w:val="single" w:sz="4" w:space="0" w:color="auto"/>
              <w:bottom w:val="single" w:sz="4" w:space="0" w:color="auto"/>
              <w:right w:val="single" w:sz="4" w:space="0" w:color="auto"/>
            </w:tcBorders>
            <w:vAlign w:val="center"/>
          </w:tcPr>
          <w:p w:rsidR="00BE529E" w:rsidRPr="007131B8" w:rsidRDefault="00BE529E" w:rsidP="00BC731F">
            <w:pPr>
              <w:spacing w:line="276" w:lineRule="auto"/>
              <w:rPr>
                <w:sz w:val="24"/>
              </w:rPr>
            </w:pPr>
            <w:r w:rsidRPr="007131B8">
              <w:rPr>
                <w:sz w:val="24"/>
              </w:rPr>
              <w:t xml:space="preserve">Number of civil OPs requested and number assisted  </w:t>
            </w:r>
          </w:p>
        </w:tc>
      </w:tr>
      <w:tr w:rsidR="00BE529E" w:rsidRPr="007131B8" w:rsidTr="0051750A">
        <w:trPr>
          <w:jc w:val="center"/>
        </w:trPr>
        <w:tc>
          <w:tcPr>
            <w:tcW w:w="5279" w:type="dxa"/>
            <w:tcBorders>
              <w:top w:val="single" w:sz="4" w:space="0" w:color="auto"/>
              <w:left w:val="single" w:sz="4" w:space="0" w:color="auto"/>
              <w:bottom w:val="single" w:sz="4" w:space="0" w:color="auto"/>
              <w:right w:val="single" w:sz="4" w:space="0" w:color="auto"/>
            </w:tcBorders>
          </w:tcPr>
          <w:p w:rsidR="00BE529E" w:rsidRPr="007131B8" w:rsidRDefault="00BE529E" w:rsidP="00BC731F">
            <w:pPr>
              <w:spacing w:line="276" w:lineRule="auto"/>
              <w:rPr>
                <w:sz w:val="24"/>
              </w:rPr>
            </w:pPr>
            <w:r w:rsidRPr="007131B8">
              <w:rPr>
                <w:sz w:val="24"/>
              </w:rPr>
              <w:t xml:space="preserve">Other (specify) </w:t>
            </w:r>
            <w:r w:rsidRPr="007131B8">
              <w:rPr>
                <w:sz w:val="24"/>
              </w:rPr>
              <w:fldChar w:fldCharType="begin">
                <w:ffData>
                  <w:name w:val="Text37"/>
                  <w:enabled/>
                  <w:calcOnExit w:val="0"/>
                  <w:textInput/>
                </w:ffData>
              </w:fldChar>
            </w:r>
            <w:r w:rsidRPr="007131B8">
              <w:rPr>
                <w:sz w:val="24"/>
              </w:rPr>
              <w:instrText xml:space="preserve"> FORMTEXT </w:instrText>
            </w:r>
            <w:r w:rsidRPr="007131B8">
              <w:rPr>
                <w:sz w:val="24"/>
              </w:rPr>
            </w:r>
            <w:r w:rsidRPr="007131B8">
              <w:rPr>
                <w:sz w:val="24"/>
              </w:rPr>
              <w:fldChar w:fldCharType="separate"/>
            </w:r>
            <w:r w:rsidRPr="007131B8">
              <w:rPr>
                <w:noProof/>
                <w:sz w:val="24"/>
              </w:rPr>
              <w:t> </w:t>
            </w:r>
            <w:r w:rsidRPr="007131B8">
              <w:rPr>
                <w:noProof/>
                <w:sz w:val="24"/>
              </w:rPr>
              <w:t> </w:t>
            </w:r>
            <w:r w:rsidRPr="007131B8">
              <w:rPr>
                <w:noProof/>
                <w:sz w:val="24"/>
              </w:rPr>
              <w:t> </w:t>
            </w:r>
            <w:r w:rsidRPr="007131B8">
              <w:rPr>
                <w:noProof/>
                <w:sz w:val="24"/>
              </w:rPr>
              <w:t> </w:t>
            </w:r>
            <w:r w:rsidRPr="007131B8">
              <w:rPr>
                <w:noProof/>
                <w:sz w:val="24"/>
              </w:rPr>
              <w:t> </w:t>
            </w:r>
            <w:r w:rsidRPr="007131B8">
              <w:rPr>
                <w:sz w:val="24"/>
              </w:rPr>
              <w:fldChar w:fldCharType="end"/>
            </w:r>
          </w:p>
        </w:tc>
        <w:tc>
          <w:tcPr>
            <w:tcW w:w="4379" w:type="dxa"/>
            <w:tcBorders>
              <w:top w:val="single" w:sz="4" w:space="0" w:color="auto"/>
              <w:left w:val="single" w:sz="4" w:space="0" w:color="auto"/>
              <w:bottom w:val="single" w:sz="4" w:space="0" w:color="auto"/>
              <w:right w:val="single" w:sz="4" w:space="0" w:color="auto"/>
            </w:tcBorders>
          </w:tcPr>
          <w:p w:rsidR="00BE529E" w:rsidRPr="007131B8" w:rsidRDefault="00BE529E" w:rsidP="00BC731F">
            <w:pPr>
              <w:spacing w:line="276" w:lineRule="auto"/>
              <w:rPr>
                <w:sz w:val="24"/>
              </w:rPr>
            </w:pPr>
            <w:r w:rsidRPr="007131B8">
              <w:rPr>
                <w:sz w:val="24"/>
              </w:rPr>
              <w:fldChar w:fldCharType="begin">
                <w:ffData>
                  <w:name w:val="Text37"/>
                  <w:enabled/>
                  <w:calcOnExit w:val="0"/>
                  <w:textInput/>
                </w:ffData>
              </w:fldChar>
            </w:r>
            <w:r w:rsidRPr="007131B8">
              <w:rPr>
                <w:sz w:val="24"/>
              </w:rPr>
              <w:instrText xml:space="preserve"> FORMTEXT </w:instrText>
            </w:r>
            <w:r w:rsidRPr="007131B8">
              <w:rPr>
                <w:sz w:val="24"/>
              </w:rPr>
            </w:r>
            <w:r w:rsidRPr="007131B8">
              <w:rPr>
                <w:sz w:val="24"/>
              </w:rPr>
              <w:fldChar w:fldCharType="separate"/>
            </w:r>
            <w:r w:rsidRPr="007131B8">
              <w:rPr>
                <w:noProof/>
                <w:sz w:val="24"/>
              </w:rPr>
              <w:t> </w:t>
            </w:r>
            <w:r w:rsidRPr="007131B8">
              <w:rPr>
                <w:noProof/>
                <w:sz w:val="24"/>
              </w:rPr>
              <w:t> </w:t>
            </w:r>
            <w:r w:rsidRPr="007131B8">
              <w:rPr>
                <w:noProof/>
                <w:sz w:val="24"/>
              </w:rPr>
              <w:t> </w:t>
            </w:r>
            <w:r w:rsidRPr="007131B8">
              <w:rPr>
                <w:noProof/>
                <w:sz w:val="24"/>
              </w:rPr>
              <w:t> </w:t>
            </w:r>
            <w:r w:rsidRPr="007131B8">
              <w:rPr>
                <w:noProof/>
                <w:sz w:val="24"/>
              </w:rPr>
              <w:t> </w:t>
            </w:r>
            <w:r w:rsidRPr="007131B8">
              <w:rPr>
                <w:sz w:val="24"/>
              </w:rPr>
              <w:fldChar w:fldCharType="end"/>
            </w:r>
          </w:p>
        </w:tc>
      </w:tr>
      <w:tr w:rsidR="00BE529E" w:rsidRPr="007131B8" w:rsidTr="0051750A">
        <w:trPr>
          <w:jc w:val="center"/>
        </w:trPr>
        <w:tc>
          <w:tcPr>
            <w:tcW w:w="5279" w:type="dxa"/>
            <w:tcBorders>
              <w:top w:val="single" w:sz="4" w:space="0" w:color="auto"/>
              <w:left w:val="single" w:sz="4" w:space="0" w:color="auto"/>
              <w:bottom w:val="single" w:sz="4" w:space="0" w:color="auto"/>
              <w:right w:val="single" w:sz="4" w:space="0" w:color="auto"/>
            </w:tcBorders>
          </w:tcPr>
          <w:p w:rsidR="00BE529E" w:rsidRPr="007131B8" w:rsidRDefault="00BE529E" w:rsidP="00BC731F">
            <w:pPr>
              <w:spacing w:line="276" w:lineRule="auto"/>
              <w:rPr>
                <w:sz w:val="24"/>
              </w:rPr>
            </w:pPr>
            <w:r w:rsidRPr="007131B8">
              <w:rPr>
                <w:sz w:val="24"/>
              </w:rPr>
              <w:t xml:space="preserve">Other (specify) </w:t>
            </w:r>
            <w:r w:rsidRPr="007131B8">
              <w:rPr>
                <w:sz w:val="24"/>
              </w:rPr>
              <w:fldChar w:fldCharType="begin">
                <w:ffData>
                  <w:name w:val="Text37"/>
                  <w:enabled/>
                  <w:calcOnExit w:val="0"/>
                  <w:textInput/>
                </w:ffData>
              </w:fldChar>
            </w:r>
            <w:r w:rsidRPr="007131B8">
              <w:rPr>
                <w:sz w:val="24"/>
              </w:rPr>
              <w:instrText xml:space="preserve"> FORMTEXT </w:instrText>
            </w:r>
            <w:r w:rsidRPr="007131B8">
              <w:rPr>
                <w:sz w:val="24"/>
              </w:rPr>
            </w:r>
            <w:r w:rsidRPr="007131B8">
              <w:rPr>
                <w:sz w:val="24"/>
              </w:rPr>
              <w:fldChar w:fldCharType="separate"/>
            </w:r>
            <w:r w:rsidRPr="007131B8">
              <w:rPr>
                <w:noProof/>
                <w:sz w:val="24"/>
              </w:rPr>
              <w:t> </w:t>
            </w:r>
            <w:r w:rsidRPr="007131B8">
              <w:rPr>
                <w:noProof/>
                <w:sz w:val="24"/>
              </w:rPr>
              <w:t> </w:t>
            </w:r>
            <w:r w:rsidRPr="007131B8">
              <w:rPr>
                <w:noProof/>
                <w:sz w:val="24"/>
              </w:rPr>
              <w:t> </w:t>
            </w:r>
            <w:r w:rsidRPr="007131B8">
              <w:rPr>
                <w:noProof/>
                <w:sz w:val="24"/>
              </w:rPr>
              <w:t> </w:t>
            </w:r>
            <w:r w:rsidRPr="007131B8">
              <w:rPr>
                <w:noProof/>
                <w:sz w:val="24"/>
              </w:rPr>
              <w:t> </w:t>
            </w:r>
            <w:r w:rsidRPr="007131B8">
              <w:rPr>
                <w:sz w:val="24"/>
              </w:rPr>
              <w:fldChar w:fldCharType="end"/>
            </w:r>
          </w:p>
        </w:tc>
        <w:tc>
          <w:tcPr>
            <w:tcW w:w="4379" w:type="dxa"/>
            <w:tcBorders>
              <w:top w:val="single" w:sz="4" w:space="0" w:color="auto"/>
              <w:left w:val="single" w:sz="4" w:space="0" w:color="auto"/>
              <w:bottom w:val="single" w:sz="4" w:space="0" w:color="auto"/>
              <w:right w:val="single" w:sz="4" w:space="0" w:color="auto"/>
            </w:tcBorders>
          </w:tcPr>
          <w:p w:rsidR="00BE529E" w:rsidRPr="007131B8" w:rsidRDefault="00BE529E" w:rsidP="00BC731F">
            <w:pPr>
              <w:spacing w:line="276" w:lineRule="auto"/>
              <w:rPr>
                <w:sz w:val="24"/>
              </w:rPr>
            </w:pPr>
            <w:r w:rsidRPr="007131B8">
              <w:rPr>
                <w:sz w:val="24"/>
              </w:rPr>
              <w:fldChar w:fldCharType="begin">
                <w:ffData>
                  <w:name w:val="Text37"/>
                  <w:enabled/>
                  <w:calcOnExit w:val="0"/>
                  <w:textInput/>
                </w:ffData>
              </w:fldChar>
            </w:r>
            <w:r w:rsidRPr="007131B8">
              <w:rPr>
                <w:sz w:val="24"/>
              </w:rPr>
              <w:instrText xml:space="preserve"> FORMTEXT </w:instrText>
            </w:r>
            <w:r w:rsidRPr="007131B8">
              <w:rPr>
                <w:sz w:val="24"/>
              </w:rPr>
            </w:r>
            <w:r w:rsidRPr="007131B8">
              <w:rPr>
                <w:sz w:val="24"/>
              </w:rPr>
              <w:fldChar w:fldCharType="separate"/>
            </w:r>
            <w:r w:rsidRPr="007131B8">
              <w:rPr>
                <w:noProof/>
                <w:sz w:val="24"/>
              </w:rPr>
              <w:t> </w:t>
            </w:r>
            <w:r w:rsidRPr="007131B8">
              <w:rPr>
                <w:noProof/>
                <w:sz w:val="24"/>
              </w:rPr>
              <w:t> </w:t>
            </w:r>
            <w:r w:rsidRPr="007131B8">
              <w:rPr>
                <w:noProof/>
                <w:sz w:val="24"/>
              </w:rPr>
              <w:t> </w:t>
            </w:r>
            <w:r w:rsidRPr="007131B8">
              <w:rPr>
                <w:noProof/>
                <w:sz w:val="24"/>
              </w:rPr>
              <w:t> </w:t>
            </w:r>
            <w:r w:rsidRPr="007131B8">
              <w:rPr>
                <w:noProof/>
                <w:sz w:val="24"/>
              </w:rPr>
              <w:t> </w:t>
            </w:r>
            <w:r w:rsidRPr="007131B8">
              <w:rPr>
                <w:sz w:val="24"/>
              </w:rPr>
              <w:fldChar w:fldCharType="end"/>
            </w:r>
          </w:p>
        </w:tc>
      </w:tr>
    </w:tbl>
    <w:p w:rsidR="00BE529E" w:rsidRPr="007131B8" w:rsidRDefault="00BE529E" w:rsidP="00BE529E">
      <w:pPr>
        <w:rPr>
          <w:color w:val="FF0000"/>
          <w:sz w:val="24"/>
        </w:rPr>
      </w:pPr>
    </w:p>
    <w:p w:rsidR="00BE529E" w:rsidRPr="007131B8" w:rsidRDefault="00BE529E" w:rsidP="00BE529E">
      <w:pPr>
        <w:rPr>
          <w:sz w:val="24"/>
        </w:rPr>
      </w:pPr>
    </w:p>
    <w:tbl>
      <w:tblPr>
        <w:tblW w:w="9648" w:type="dxa"/>
        <w:jc w:val="center"/>
        <w:tblInd w:w="-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78"/>
        <w:gridCol w:w="4470"/>
      </w:tblGrid>
      <w:tr w:rsidR="00BE529E" w:rsidRPr="007131B8" w:rsidTr="00BC731F">
        <w:trPr>
          <w:jc w:val="center"/>
        </w:trPr>
        <w:tc>
          <w:tcPr>
            <w:tcW w:w="9648" w:type="dxa"/>
            <w:gridSpan w:val="2"/>
            <w:tcBorders>
              <w:top w:val="single" w:sz="4" w:space="0" w:color="auto"/>
              <w:left w:val="single" w:sz="4" w:space="0" w:color="auto"/>
              <w:bottom w:val="single" w:sz="4" w:space="0" w:color="auto"/>
              <w:right w:val="single" w:sz="4" w:space="0" w:color="auto"/>
            </w:tcBorders>
            <w:shd w:val="clear" w:color="auto" w:fill="E6E6E6"/>
            <w:vAlign w:val="center"/>
            <w:hideMark/>
          </w:tcPr>
          <w:p w:rsidR="00BE529E" w:rsidRPr="007131B8" w:rsidRDefault="00BE529E" w:rsidP="00BC731F">
            <w:pPr>
              <w:tabs>
                <w:tab w:val="left" w:pos="-1440"/>
              </w:tabs>
              <w:spacing w:line="276" w:lineRule="auto"/>
              <w:jc w:val="center"/>
              <w:rPr>
                <w:b/>
                <w:sz w:val="24"/>
              </w:rPr>
            </w:pPr>
            <w:r w:rsidRPr="007131B8">
              <w:rPr>
                <w:b/>
                <w:sz w:val="24"/>
              </w:rPr>
              <w:t>Law Enforcement/Investigation</w:t>
            </w:r>
          </w:p>
          <w:p w:rsidR="00BE529E" w:rsidRPr="007131B8" w:rsidRDefault="00BE529E" w:rsidP="00BC731F">
            <w:pPr>
              <w:tabs>
                <w:tab w:val="left" w:pos="-1440"/>
              </w:tabs>
              <w:spacing w:line="276" w:lineRule="auto"/>
              <w:rPr>
                <w:sz w:val="24"/>
              </w:rPr>
            </w:pPr>
            <w:r w:rsidRPr="007131B8">
              <w:rPr>
                <w:sz w:val="24"/>
              </w:rPr>
              <w:t xml:space="preserve">Investigators work with law enforcement and prosecutors to ensure complete and thorough investigation needed to prosecute cases. Conduct interviews, takes statements, assist with crime scene photos and evidence collection. </w:t>
            </w:r>
          </w:p>
        </w:tc>
      </w:tr>
      <w:tr w:rsidR="00BE529E" w:rsidRPr="007131B8" w:rsidTr="00BC731F">
        <w:trPr>
          <w:jc w:val="center"/>
        </w:trPr>
        <w:tc>
          <w:tcPr>
            <w:tcW w:w="5178" w:type="dxa"/>
            <w:tcBorders>
              <w:top w:val="single" w:sz="4" w:space="0" w:color="auto"/>
              <w:left w:val="single" w:sz="4" w:space="0" w:color="auto"/>
              <w:bottom w:val="single" w:sz="4" w:space="0" w:color="auto"/>
              <w:right w:val="single" w:sz="4" w:space="0" w:color="auto"/>
            </w:tcBorders>
            <w:shd w:val="clear" w:color="auto" w:fill="E6E6E6"/>
            <w:vAlign w:val="center"/>
          </w:tcPr>
          <w:p w:rsidR="00BE529E" w:rsidRPr="007131B8" w:rsidRDefault="00BE529E" w:rsidP="00BC731F">
            <w:pPr>
              <w:pStyle w:val="Title"/>
              <w:spacing w:line="276" w:lineRule="auto"/>
              <w:rPr>
                <w:rFonts w:ascii="Times New Roman" w:hAnsi="Times New Roman"/>
              </w:rPr>
            </w:pPr>
            <w:r w:rsidRPr="007131B8">
              <w:rPr>
                <w:rFonts w:ascii="Times New Roman" w:hAnsi="Times New Roman"/>
              </w:rPr>
              <w:t>Objective</w:t>
            </w:r>
          </w:p>
        </w:tc>
        <w:tc>
          <w:tcPr>
            <w:tcW w:w="4470"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BE529E" w:rsidRPr="007131B8" w:rsidRDefault="00BE529E" w:rsidP="00BC731F">
            <w:pPr>
              <w:pStyle w:val="Title"/>
              <w:spacing w:line="276" w:lineRule="auto"/>
              <w:rPr>
                <w:rFonts w:ascii="Times New Roman" w:hAnsi="Times New Roman"/>
              </w:rPr>
            </w:pPr>
            <w:r w:rsidRPr="007131B8">
              <w:rPr>
                <w:rFonts w:ascii="Times New Roman" w:hAnsi="Times New Roman"/>
              </w:rPr>
              <w:t>Performance Measure</w:t>
            </w:r>
          </w:p>
        </w:tc>
      </w:tr>
      <w:tr w:rsidR="00BE529E" w:rsidRPr="007131B8" w:rsidTr="00BC731F">
        <w:trPr>
          <w:jc w:val="center"/>
        </w:trPr>
        <w:tc>
          <w:tcPr>
            <w:tcW w:w="5178" w:type="dxa"/>
            <w:tcBorders>
              <w:top w:val="single" w:sz="4" w:space="0" w:color="auto"/>
              <w:left w:val="single" w:sz="4" w:space="0" w:color="auto"/>
              <w:bottom w:val="single" w:sz="4" w:space="0" w:color="auto"/>
              <w:right w:val="single" w:sz="4" w:space="0" w:color="auto"/>
            </w:tcBorders>
            <w:vAlign w:val="center"/>
          </w:tcPr>
          <w:p w:rsidR="00BE529E" w:rsidRPr="007131B8" w:rsidRDefault="00BE529E" w:rsidP="00BC731F">
            <w:pPr>
              <w:spacing w:line="276" w:lineRule="auto"/>
              <w:rPr>
                <w:sz w:val="24"/>
              </w:rPr>
            </w:pPr>
            <w:r w:rsidRPr="007131B8">
              <w:rPr>
                <w:sz w:val="24"/>
              </w:rPr>
              <w:t xml:space="preserve">Investigate </w:t>
            </w:r>
            <w:r w:rsidR="009D519D" w:rsidRPr="009D519D">
              <w:rPr>
                <w:sz w:val="24"/>
                <w:szCs w:val="24"/>
                <w:highlight w:val="lightGray"/>
              </w:rPr>
              <w:fldChar w:fldCharType="begin">
                <w:ffData>
                  <w:name w:val="Text37"/>
                  <w:enabled/>
                  <w:calcOnExit w:val="0"/>
                  <w:textInput/>
                </w:ffData>
              </w:fldChar>
            </w:r>
            <w:r w:rsidR="009D519D" w:rsidRPr="009D519D">
              <w:rPr>
                <w:sz w:val="24"/>
                <w:szCs w:val="24"/>
                <w:highlight w:val="lightGray"/>
              </w:rPr>
              <w:instrText xml:space="preserve"> FORMTEXT </w:instrText>
            </w:r>
            <w:r w:rsidR="009D519D" w:rsidRPr="009D519D">
              <w:rPr>
                <w:sz w:val="24"/>
                <w:szCs w:val="24"/>
                <w:highlight w:val="lightGray"/>
              </w:rPr>
            </w:r>
            <w:r w:rsidR="009D519D" w:rsidRPr="009D519D">
              <w:rPr>
                <w:sz w:val="24"/>
                <w:szCs w:val="24"/>
                <w:highlight w:val="lightGray"/>
              </w:rPr>
              <w:fldChar w:fldCharType="separate"/>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sz w:val="24"/>
                <w:szCs w:val="24"/>
                <w:highlight w:val="lightGray"/>
              </w:rPr>
              <w:fldChar w:fldCharType="end"/>
            </w:r>
            <w:r w:rsidRPr="007131B8">
              <w:rPr>
                <w:sz w:val="24"/>
                <w:szCs w:val="24"/>
              </w:rPr>
              <w:t xml:space="preserve"> % of incidents.</w:t>
            </w:r>
          </w:p>
        </w:tc>
        <w:tc>
          <w:tcPr>
            <w:tcW w:w="4470" w:type="dxa"/>
            <w:tcBorders>
              <w:top w:val="single" w:sz="4" w:space="0" w:color="auto"/>
              <w:left w:val="single" w:sz="4" w:space="0" w:color="auto"/>
              <w:bottom w:val="single" w:sz="4" w:space="0" w:color="auto"/>
              <w:right w:val="single" w:sz="4" w:space="0" w:color="auto"/>
            </w:tcBorders>
            <w:vAlign w:val="center"/>
          </w:tcPr>
          <w:p w:rsidR="00BE529E" w:rsidRPr="007131B8" w:rsidRDefault="00BE529E" w:rsidP="00BC731F">
            <w:pPr>
              <w:spacing w:line="276" w:lineRule="auto"/>
              <w:rPr>
                <w:sz w:val="24"/>
              </w:rPr>
            </w:pPr>
            <w:r w:rsidRPr="007131B8">
              <w:rPr>
                <w:sz w:val="24"/>
              </w:rPr>
              <w:t xml:space="preserve">Number of incident reports </w:t>
            </w:r>
          </w:p>
          <w:p w:rsidR="00BE529E" w:rsidRPr="007131B8" w:rsidRDefault="00BE529E" w:rsidP="00BC731F">
            <w:pPr>
              <w:spacing w:line="276" w:lineRule="auto"/>
              <w:rPr>
                <w:sz w:val="24"/>
              </w:rPr>
            </w:pPr>
            <w:r w:rsidRPr="007131B8">
              <w:rPr>
                <w:sz w:val="24"/>
              </w:rPr>
              <w:t xml:space="preserve">Number of cases investigated </w:t>
            </w:r>
          </w:p>
        </w:tc>
      </w:tr>
      <w:tr w:rsidR="00BE529E" w:rsidRPr="007131B8" w:rsidTr="00BC731F">
        <w:trPr>
          <w:trHeight w:val="737"/>
          <w:jc w:val="center"/>
        </w:trPr>
        <w:tc>
          <w:tcPr>
            <w:tcW w:w="5178" w:type="dxa"/>
            <w:tcBorders>
              <w:top w:val="single" w:sz="4" w:space="0" w:color="auto"/>
              <w:left w:val="single" w:sz="4" w:space="0" w:color="auto"/>
              <w:bottom w:val="single" w:sz="4" w:space="0" w:color="auto"/>
              <w:right w:val="single" w:sz="4" w:space="0" w:color="auto"/>
            </w:tcBorders>
            <w:vAlign w:val="center"/>
          </w:tcPr>
          <w:p w:rsidR="00BE529E" w:rsidRPr="007131B8" w:rsidRDefault="00BE529E" w:rsidP="00BC731F">
            <w:pPr>
              <w:spacing w:line="276" w:lineRule="auto"/>
              <w:rPr>
                <w:color w:val="FF0000"/>
                <w:sz w:val="24"/>
              </w:rPr>
            </w:pPr>
            <w:r w:rsidRPr="007131B8">
              <w:rPr>
                <w:sz w:val="24"/>
              </w:rPr>
              <w:t>Collect forensic medical evidence in 100</w:t>
            </w:r>
            <w:r w:rsidRPr="007131B8">
              <w:t xml:space="preserve"> </w:t>
            </w:r>
            <w:r w:rsidRPr="007131B8">
              <w:rPr>
                <w:sz w:val="24"/>
                <w:szCs w:val="24"/>
              </w:rPr>
              <w:t>% of cases (sexual assault cases only)</w:t>
            </w:r>
          </w:p>
        </w:tc>
        <w:tc>
          <w:tcPr>
            <w:tcW w:w="4470" w:type="dxa"/>
            <w:tcBorders>
              <w:top w:val="single" w:sz="4" w:space="0" w:color="auto"/>
              <w:left w:val="single" w:sz="4" w:space="0" w:color="auto"/>
              <w:bottom w:val="single" w:sz="4" w:space="0" w:color="auto"/>
              <w:right w:val="single" w:sz="4" w:space="0" w:color="auto"/>
            </w:tcBorders>
            <w:vAlign w:val="center"/>
            <w:hideMark/>
          </w:tcPr>
          <w:p w:rsidR="00BE529E" w:rsidRPr="007131B8" w:rsidRDefault="00BE529E" w:rsidP="00BC731F">
            <w:pPr>
              <w:spacing w:line="276" w:lineRule="auto"/>
              <w:rPr>
                <w:sz w:val="24"/>
              </w:rPr>
            </w:pPr>
            <w:r w:rsidRPr="007131B8">
              <w:rPr>
                <w:sz w:val="24"/>
              </w:rPr>
              <w:t xml:space="preserve">Number of cases and number of cases where forensic medical evidence collected. </w:t>
            </w:r>
          </w:p>
        </w:tc>
      </w:tr>
      <w:tr w:rsidR="00BE529E" w:rsidRPr="007131B8" w:rsidTr="00BC731F">
        <w:trPr>
          <w:jc w:val="center"/>
        </w:trPr>
        <w:tc>
          <w:tcPr>
            <w:tcW w:w="5178" w:type="dxa"/>
            <w:tcBorders>
              <w:top w:val="single" w:sz="4" w:space="0" w:color="auto"/>
              <w:left w:val="single" w:sz="4" w:space="0" w:color="auto"/>
              <w:bottom w:val="single" w:sz="4" w:space="0" w:color="auto"/>
              <w:right w:val="single" w:sz="4" w:space="0" w:color="auto"/>
            </w:tcBorders>
            <w:vAlign w:val="center"/>
          </w:tcPr>
          <w:p w:rsidR="00BE529E" w:rsidRPr="007131B8" w:rsidRDefault="00BE529E" w:rsidP="00BC731F">
            <w:pPr>
              <w:spacing w:line="276" w:lineRule="auto"/>
              <w:rPr>
                <w:color w:val="FF0000"/>
                <w:sz w:val="24"/>
                <w:szCs w:val="24"/>
              </w:rPr>
            </w:pPr>
            <w:r w:rsidRPr="007131B8">
              <w:rPr>
                <w:sz w:val="24"/>
              </w:rPr>
              <w:t xml:space="preserve">Make an arrest in </w:t>
            </w:r>
            <w:r w:rsidR="009D519D" w:rsidRPr="009D519D">
              <w:rPr>
                <w:sz w:val="24"/>
                <w:szCs w:val="24"/>
                <w:highlight w:val="lightGray"/>
              </w:rPr>
              <w:fldChar w:fldCharType="begin">
                <w:ffData>
                  <w:name w:val="Text37"/>
                  <w:enabled/>
                  <w:calcOnExit w:val="0"/>
                  <w:textInput/>
                </w:ffData>
              </w:fldChar>
            </w:r>
            <w:r w:rsidR="009D519D" w:rsidRPr="009D519D">
              <w:rPr>
                <w:sz w:val="24"/>
                <w:szCs w:val="24"/>
                <w:highlight w:val="lightGray"/>
              </w:rPr>
              <w:instrText xml:space="preserve"> FORMTEXT </w:instrText>
            </w:r>
            <w:r w:rsidR="009D519D" w:rsidRPr="009D519D">
              <w:rPr>
                <w:sz w:val="24"/>
                <w:szCs w:val="24"/>
                <w:highlight w:val="lightGray"/>
              </w:rPr>
            </w:r>
            <w:r w:rsidR="009D519D" w:rsidRPr="009D519D">
              <w:rPr>
                <w:sz w:val="24"/>
                <w:szCs w:val="24"/>
                <w:highlight w:val="lightGray"/>
              </w:rPr>
              <w:fldChar w:fldCharType="separate"/>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sz w:val="24"/>
                <w:szCs w:val="24"/>
                <w:highlight w:val="lightGray"/>
              </w:rPr>
              <w:fldChar w:fldCharType="end"/>
            </w:r>
            <w:r w:rsidRPr="007131B8">
              <w:t xml:space="preserve"> % </w:t>
            </w:r>
            <w:r w:rsidRPr="007131B8">
              <w:rPr>
                <w:sz w:val="24"/>
                <w:szCs w:val="24"/>
              </w:rPr>
              <w:t>of cases investigated.</w:t>
            </w:r>
          </w:p>
        </w:tc>
        <w:tc>
          <w:tcPr>
            <w:tcW w:w="4470" w:type="dxa"/>
            <w:tcBorders>
              <w:top w:val="single" w:sz="4" w:space="0" w:color="auto"/>
              <w:left w:val="single" w:sz="4" w:space="0" w:color="auto"/>
              <w:bottom w:val="single" w:sz="4" w:space="0" w:color="auto"/>
              <w:right w:val="single" w:sz="4" w:space="0" w:color="auto"/>
            </w:tcBorders>
            <w:vAlign w:val="center"/>
          </w:tcPr>
          <w:p w:rsidR="00BE529E" w:rsidRPr="007131B8" w:rsidRDefault="00BE529E" w:rsidP="00BC731F">
            <w:pPr>
              <w:spacing w:line="276" w:lineRule="auto"/>
              <w:rPr>
                <w:sz w:val="24"/>
              </w:rPr>
            </w:pPr>
            <w:r w:rsidRPr="007131B8">
              <w:rPr>
                <w:sz w:val="24"/>
              </w:rPr>
              <w:t xml:space="preserve">Number of cases investigated and number of arrests </w:t>
            </w:r>
          </w:p>
        </w:tc>
      </w:tr>
      <w:tr w:rsidR="00BE529E" w:rsidRPr="007131B8" w:rsidTr="00BC731F">
        <w:trPr>
          <w:trHeight w:val="782"/>
          <w:jc w:val="center"/>
        </w:trPr>
        <w:tc>
          <w:tcPr>
            <w:tcW w:w="5178" w:type="dxa"/>
            <w:tcBorders>
              <w:top w:val="single" w:sz="4" w:space="0" w:color="auto"/>
              <w:left w:val="single" w:sz="4" w:space="0" w:color="auto"/>
              <w:bottom w:val="single" w:sz="4" w:space="0" w:color="auto"/>
              <w:right w:val="single" w:sz="4" w:space="0" w:color="auto"/>
            </w:tcBorders>
            <w:vAlign w:val="center"/>
          </w:tcPr>
          <w:p w:rsidR="00BE529E" w:rsidRPr="007131B8" w:rsidRDefault="00BE529E" w:rsidP="00BC731F">
            <w:pPr>
              <w:spacing w:line="276" w:lineRule="auto"/>
              <w:rPr>
                <w:sz w:val="24"/>
                <w:szCs w:val="24"/>
              </w:rPr>
            </w:pPr>
            <w:r w:rsidRPr="007131B8">
              <w:rPr>
                <w:sz w:val="24"/>
              </w:rPr>
              <w:lastRenderedPageBreak/>
              <w:t xml:space="preserve">Make an arrest in  </w:t>
            </w:r>
            <w:r w:rsidR="009D519D" w:rsidRPr="009D519D">
              <w:rPr>
                <w:sz w:val="24"/>
                <w:szCs w:val="24"/>
                <w:highlight w:val="lightGray"/>
              </w:rPr>
              <w:fldChar w:fldCharType="begin">
                <w:ffData>
                  <w:name w:val="Text37"/>
                  <w:enabled/>
                  <w:calcOnExit w:val="0"/>
                  <w:textInput/>
                </w:ffData>
              </w:fldChar>
            </w:r>
            <w:r w:rsidR="009D519D" w:rsidRPr="009D519D">
              <w:rPr>
                <w:sz w:val="24"/>
                <w:szCs w:val="24"/>
                <w:highlight w:val="lightGray"/>
              </w:rPr>
              <w:instrText xml:space="preserve"> FORMTEXT </w:instrText>
            </w:r>
            <w:r w:rsidR="009D519D" w:rsidRPr="009D519D">
              <w:rPr>
                <w:sz w:val="24"/>
                <w:szCs w:val="24"/>
                <w:highlight w:val="lightGray"/>
              </w:rPr>
            </w:r>
            <w:r w:rsidR="009D519D" w:rsidRPr="009D519D">
              <w:rPr>
                <w:sz w:val="24"/>
                <w:szCs w:val="24"/>
                <w:highlight w:val="lightGray"/>
              </w:rPr>
              <w:fldChar w:fldCharType="separate"/>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sz w:val="24"/>
                <w:szCs w:val="24"/>
                <w:highlight w:val="lightGray"/>
              </w:rPr>
              <w:fldChar w:fldCharType="end"/>
            </w:r>
            <w:r w:rsidRPr="007131B8">
              <w:t xml:space="preserve"> % of </w:t>
            </w:r>
            <w:r w:rsidRPr="007131B8">
              <w:rPr>
                <w:sz w:val="24"/>
                <w:szCs w:val="24"/>
              </w:rPr>
              <w:t>violations of an Order of Protection.</w:t>
            </w:r>
          </w:p>
        </w:tc>
        <w:tc>
          <w:tcPr>
            <w:tcW w:w="4470" w:type="dxa"/>
            <w:tcBorders>
              <w:top w:val="single" w:sz="4" w:space="0" w:color="auto"/>
              <w:left w:val="single" w:sz="4" w:space="0" w:color="auto"/>
              <w:bottom w:val="single" w:sz="4" w:space="0" w:color="auto"/>
              <w:right w:val="single" w:sz="4" w:space="0" w:color="auto"/>
            </w:tcBorders>
            <w:vAlign w:val="center"/>
          </w:tcPr>
          <w:p w:rsidR="00BE529E" w:rsidRPr="007131B8" w:rsidRDefault="00BE529E" w:rsidP="00BC731F">
            <w:pPr>
              <w:spacing w:line="276" w:lineRule="auto"/>
              <w:rPr>
                <w:sz w:val="24"/>
              </w:rPr>
            </w:pPr>
            <w:r w:rsidRPr="007131B8">
              <w:rPr>
                <w:sz w:val="24"/>
              </w:rPr>
              <w:t xml:space="preserve">Number of violations of an Order of Protection and number of arrests </w:t>
            </w:r>
          </w:p>
        </w:tc>
      </w:tr>
      <w:tr w:rsidR="00BE529E" w:rsidRPr="007131B8" w:rsidTr="00BC731F">
        <w:trPr>
          <w:jc w:val="center"/>
        </w:trPr>
        <w:tc>
          <w:tcPr>
            <w:tcW w:w="5178" w:type="dxa"/>
            <w:tcBorders>
              <w:top w:val="single" w:sz="4" w:space="0" w:color="auto"/>
              <w:left w:val="single" w:sz="4" w:space="0" w:color="auto"/>
              <w:bottom w:val="single" w:sz="4" w:space="0" w:color="auto"/>
              <w:right w:val="single" w:sz="4" w:space="0" w:color="auto"/>
            </w:tcBorders>
            <w:vAlign w:val="center"/>
          </w:tcPr>
          <w:p w:rsidR="00BE529E" w:rsidRPr="007131B8" w:rsidRDefault="00BE529E" w:rsidP="00BC731F">
            <w:pPr>
              <w:spacing w:line="276" w:lineRule="auto"/>
              <w:rPr>
                <w:sz w:val="24"/>
              </w:rPr>
            </w:pPr>
            <w:r w:rsidRPr="007131B8">
              <w:rPr>
                <w:sz w:val="24"/>
              </w:rPr>
              <w:t xml:space="preserve">Issue 100% of Order of Protection requests. </w:t>
            </w:r>
          </w:p>
        </w:tc>
        <w:tc>
          <w:tcPr>
            <w:tcW w:w="4470" w:type="dxa"/>
            <w:tcBorders>
              <w:top w:val="single" w:sz="4" w:space="0" w:color="auto"/>
              <w:left w:val="single" w:sz="4" w:space="0" w:color="auto"/>
              <w:bottom w:val="single" w:sz="4" w:space="0" w:color="auto"/>
              <w:right w:val="single" w:sz="4" w:space="0" w:color="auto"/>
            </w:tcBorders>
            <w:vAlign w:val="center"/>
          </w:tcPr>
          <w:p w:rsidR="00BE529E" w:rsidRPr="007131B8" w:rsidRDefault="00BE529E" w:rsidP="00BC731F">
            <w:pPr>
              <w:spacing w:line="276" w:lineRule="auto"/>
              <w:rPr>
                <w:sz w:val="24"/>
              </w:rPr>
            </w:pPr>
            <w:r w:rsidRPr="007131B8">
              <w:rPr>
                <w:sz w:val="24"/>
              </w:rPr>
              <w:t>Number of requests</w:t>
            </w:r>
          </w:p>
          <w:p w:rsidR="00BE529E" w:rsidRPr="007131B8" w:rsidRDefault="00BE529E" w:rsidP="00BC731F">
            <w:pPr>
              <w:spacing w:line="276" w:lineRule="auto"/>
              <w:rPr>
                <w:sz w:val="24"/>
              </w:rPr>
            </w:pPr>
            <w:r w:rsidRPr="007131B8">
              <w:rPr>
                <w:sz w:val="24"/>
              </w:rPr>
              <w:t xml:space="preserve">Number of protections orders issued </w:t>
            </w:r>
          </w:p>
        </w:tc>
      </w:tr>
      <w:tr w:rsidR="00BE529E" w:rsidRPr="007131B8" w:rsidTr="00BC731F">
        <w:trPr>
          <w:jc w:val="center"/>
        </w:trPr>
        <w:tc>
          <w:tcPr>
            <w:tcW w:w="5178" w:type="dxa"/>
            <w:tcBorders>
              <w:top w:val="single" w:sz="4" w:space="0" w:color="auto"/>
              <w:left w:val="single" w:sz="4" w:space="0" w:color="auto"/>
              <w:bottom w:val="single" w:sz="4" w:space="0" w:color="auto"/>
              <w:right w:val="single" w:sz="4" w:space="0" w:color="auto"/>
            </w:tcBorders>
          </w:tcPr>
          <w:p w:rsidR="00BE529E" w:rsidRPr="007131B8" w:rsidRDefault="00BE529E" w:rsidP="00A64999">
            <w:pPr>
              <w:spacing w:line="276" w:lineRule="auto"/>
              <w:rPr>
                <w:sz w:val="24"/>
                <w:szCs w:val="24"/>
              </w:rPr>
            </w:pPr>
            <w:r w:rsidRPr="007131B8">
              <w:rPr>
                <w:sz w:val="24"/>
              </w:rPr>
              <w:t xml:space="preserve">Refer for prosecution </w:t>
            </w:r>
            <w:r w:rsidR="007119B6" w:rsidRPr="007131B8">
              <w:rPr>
                <w:sz w:val="24"/>
              </w:rPr>
              <w:t xml:space="preserve">  </w:t>
            </w:r>
            <w:r w:rsidRPr="007131B8">
              <w:rPr>
                <w:sz w:val="24"/>
              </w:rPr>
              <w:t>of 100</w:t>
            </w:r>
            <w:r w:rsidRPr="007131B8">
              <w:rPr>
                <w:sz w:val="24"/>
                <w:szCs w:val="24"/>
              </w:rPr>
              <w:t xml:space="preserve">% of cases where an arrest was made. </w:t>
            </w:r>
          </w:p>
        </w:tc>
        <w:tc>
          <w:tcPr>
            <w:tcW w:w="4470" w:type="dxa"/>
            <w:tcBorders>
              <w:top w:val="single" w:sz="4" w:space="0" w:color="auto"/>
              <w:left w:val="single" w:sz="4" w:space="0" w:color="auto"/>
              <w:bottom w:val="single" w:sz="4" w:space="0" w:color="auto"/>
              <w:right w:val="single" w:sz="4" w:space="0" w:color="auto"/>
            </w:tcBorders>
          </w:tcPr>
          <w:p w:rsidR="00BE529E" w:rsidRPr="007131B8" w:rsidRDefault="00BE529E" w:rsidP="00BC731F">
            <w:pPr>
              <w:spacing w:line="276" w:lineRule="auto"/>
              <w:rPr>
                <w:sz w:val="24"/>
              </w:rPr>
            </w:pPr>
            <w:r w:rsidRPr="007131B8">
              <w:rPr>
                <w:sz w:val="24"/>
              </w:rPr>
              <w:t xml:space="preserve">Number of cases where arrest was made and number of cases referred to prosecutor </w:t>
            </w:r>
          </w:p>
        </w:tc>
      </w:tr>
      <w:tr w:rsidR="00BE529E" w:rsidRPr="007131B8" w:rsidTr="00BC731F">
        <w:trPr>
          <w:jc w:val="center"/>
        </w:trPr>
        <w:tc>
          <w:tcPr>
            <w:tcW w:w="5178" w:type="dxa"/>
            <w:tcBorders>
              <w:top w:val="single" w:sz="4" w:space="0" w:color="auto"/>
              <w:left w:val="single" w:sz="4" w:space="0" w:color="auto"/>
              <w:bottom w:val="single" w:sz="4" w:space="0" w:color="auto"/>
              <w:right w:val="single" w:sz="4" w:space="0" w:color="auto"/>
            </w:tcBorders>
            <w:hideMark/>
          </w:tcPr>
          <w:p w:rsidR="00BE529E" w:rsidRPr="007131B8" w:rsidRDefault="00BE529E" w:rsidP="00BC731F">
            <w:pPr>
              <w:spacing w:line="276" w:lineRule="auto"/>
              <w:rPr>
                <w:sz w:val="24"/>
              </w:rPr>
            </w:pPr>
            <w:r w:rsidRPr="007131B8">
              <w:rPr>
                <w:sz w:val="24"/>
              </w:rPr>
              <w:t xml:space="preserve">Other (specify) </w:t>
            </w:r>
            <w:r w:rsidRPr="007131B8">
              <w:rPr>
                <w:sz w:val="24"/>
              </w:rPr>
              <w:fldChar w:fldCharType="begin">
                <w:ffData>
                  <w:name w:val="Text37"/>
                  <w:enabled/>
                  <w:calcOnExit w:val="0"/>
                  <w:textInput/>
                </w:ffData>
              </w:fldChar>
            </w:r>
            <w:r w:rsidRPr="007131B8">
              <w:rPr>
                <w:sz w:val="24"/>
              </w:rPr>
              <w:instrText xml:space="preserve"> FORMTEXT </w:instrText>
            </w:r>
            <w:r w:rsidRPr="007131B8">
              <w:rPr>
                <w:sz w:val="24"/>
              </w:rPr>
            </w:r>
            <w:r w:rsidRPr="007131B8">
              <w:rPr>
                <w:sz w:val="24"/>
              </w:rPr>
              <w:fldChar w:fldCharType="separate"/>
            </w:r>
            <w:r w:rsidRPr="007131B8">
              <w:rPr>
                <w:noProof/>
                <w:sz w:val="24"/>
              </w:rPr>
              <w:t> </w:t>
            </w:r>
            <w:r w:rsidRPr="007131B8">
              <w:rPr>
                <w:noProof/>
                <w:sz w:val="24"/>
              </w:rPr>
              <w:t> </w:t>
            </w:r>
            <w:r w:rsidRPr="007131B8">
              <w:rPr>
                <w:noProof/>
                <w:sz w:val="24"/>
              </w:rPr>
              <w:t> </w:t>
            </w:r>
            <w:r w:rsidRPr="007131B8">
              <w:rPr>
                <w:noProof/>
                <w:sz w:val="24"/>
              </w:rPr>
              <w:t> </w:t>
            </w:r>
            <w:r w:rsidRPr="007131B8">
              <w:rPr>
                <w:noProof/>
                <w:sz w:val="24"/>
              </w:rPr>
              <w:t> </w:t>
            </w:r>
            <w:r w:rsidRPr="007131B8">
              <w:rPr>
                <w:sz w:val="24"/>
              </w:rPr>
              <w:fldChar w:fldCharType="end"/>
            </w:r>
          </w:p>
        </w:tc>
        <w:tc>
          <w:tcPr>
            <w:tcW w:w="4470" w:type="dxa"/>
            <w:tcBorders>
              <w:top w:val="single" w:sz="4" w:space="0" w:color="auto"/>
              <w:left w:val="single" w:sz="4" w:space="0" w:color="auto"/>
              <w:bottom w:val="single" w:sz="4" w:space="0" w:color="auto"/>
              <w:right w:val="single" w:sz="4" w:space="0" w:color="auto"/>
            </w:tcBorders>
            <w:vAlign w:val="center"/>
            <w:hideMark/>
          </w:tcPr>
          <w:p w:rsidR="00BE529E" w:rsidRPr="007131B8" w:rsidRDefault="00BE529E" w:rsidP="00BC731F">
            <w:pPr>
              <w:pStyle w:val="Title"/>
              <w:spacing w:line="276" w:lineRule="auto"/>
              <w:jc w:val="left"/>
            </w:pPr>
            <w:r w:rsidRPr="007131B8">
              <w:fldChar w:fldCharType="begin">
                <w:ffData>
                  <w:name w:val="Text37"/>
                  <w:enabled/>
                  <w:calcOnExit w:val="0"/>
                  <w:textInput/>
                </w:ffData>
              </w:fldChar>
            </w:r>
            <w:r w:rsidRPr="007131B8">
              <w:instrText xml:space="preserve"> FORMTEXT </w:instrText>
            </w:r>
            <w:r w:rsidRPr="007131B8">
              <w:fldChar w:fldCharType="separate"/>
            </w:r>
            <w:r w:rsidRPr="007131B8">
              <w:rPr>
                <w:noProof/>
              </w:rPr>
              <w:t> </w:t>
            </w:r>
            <w:r w:rsidRPr="007131B8">
              <w:rPr>
                <w:noProof/>
              </w:rPr>
              <w:t> </w:t>
            </w:r>
            <w:r w:rsidRPr="007131B8">
              <w:rPr>
                <w:noProof/>
              </w:rPr>
              <w:t> </w:t>
            </w:r>
            <w:r w:rsidRPr="007131B8">
              <w:rPr>
                <w:noProof/>
              </w:rPr>
              <w:t> </w:t>
            </w:r>
            <w:r w:rsidRPr="007131B8">
              <w:rPr>
                <w:noProof/>
              </w:rPr>
              <w:t> </w:t>
            </w:r>
            <w:r w:rsidRPr="007131B8">
              <w:fldChar w:fldCharType="end"/>
            </w:r>
          </w:p>
        </w:tc>
      </w:tr>
      <w:tr w:rsidR="00BE529E" w:rsidRPr="007131B8" w:rsidTr="00BC731F">
        <w:trPr>
          <w:jc w:val="center"/>
        </w:trPr>
        <w:tc>
          <w:tcPr>
            <w:tcW w:w="5178" w:type="dxa"/>
            <w:tcBorders>
              <w:top w:val="single" w:sz="4" w:space="0" w:color="auto"/>
              <w:left w:val="single" w:sz="4" w:space="0" w:color="auto"/>
              <w:bottom w:val="single" w:sz="4" w:space="0" w:color="auto"/>
              <w:right w:val="single" w:sz="4" w:space="0" w:color="auto"/>
            </w:tcBorders>
            <w:hideMark/>
          </w:tcPr>
          <w:p w:rsidR="00BE529E" w:rsidRPr="007131B8" w:rsidRDefault="00BE529E" w:rsidP="00BC731F">
            <w:pPr>
              <w:spacing w:line="276" w:lineRule="auto"/>
              <w:rPr>
                <w:sz w:val="24"/>
              </w:rPr>
            </w:pPr>
            <w:r w:rsidRPr="007131B8">
              <w:rPr>
                <w:sz w:val="24"/>
              </w:rPr>
              <w:t xml:space="preserve">Other (specify) </w:t>
            </w:r>
            <w:r w:rsidRPr="007131B8">
              <w:rPr>
                <w:sz w:val="24"/>
              </w:rPr>
              <w:fldChar w:fldCharType="begin">
                <w:ffData>
                  <w:name w:val="Text37"/>
                  <w:enabled/>
                  <w:calcOnExit w:val="0"/>
                  <w:textInput/>
                </w:ffData>
              </w:fldChar>
            </w:r>
            <w:r w:rsidRPr="007131B8">
              <w:rPr>
                <w:sz w:val="24"/>
              </w:rPr>
              <w:instrText xml:space="preserve"> FORMTEXT </w:instrText>
            </w:r>
            <w:r w:rsidRPr="007131B8">
              <w:rPr>
                <w:sz w:val="24"/>
              </w:rPr>
            </w:r>
            <w:r w:rsidRPr="007131B8">
              <w:rPr>
                <w:sz w:val="24"/>
              </w:rPr>
              <w:fldChar w:fldCharType="separate"/>
            </w:r>
            <w:r w:rsidRPr="007131B8">
              <w:rPr>
                <w:noProof/>
                <w:sz w:val="24"/>
              </w:rPr>
              <w:t> </w:t>
            </w:r>
            <w:r w:rsidRPr="007131B8">
              <w:rPr>
                <w:noProof/>
                <w:sz w:val="24"/>
              </w:rPr>
              <w:t> </w:t>
            </w:r>
            <w:r w:rsidRPr="007131B8">
              <w:rPr>
                <w:noProof/>
                <w:sz w:val="24"/>
              </w:rPr>
              <w:t> </w:t>
            </w:r>
            <w:r w:rsidRPr="007131B8">
              <w:rPr>
                <w:noProof/>
                <w:sz w:val="24"/>
              </w:rPr>
              <w:t> </w:t>
            </w:r>
            <w:r w:rsidRPr="007131B8">
              <w:rPr>
                <w:noProof/>
                <w:sz w:val="24"/>
              </w:rPr>
              <w:t> </w:t>
            </w:r>
            <w:r w:rsidRPr="007131B8">
              <w:rPr>
                <w:sz w:val="24"/>
              </w:rPr>
              <w:fldChar w:fldCharType="end"/>
            </w:r>
          </w:p>
        </w:tc>
        <w:tc>
          <w:tcPr>
            <w:tcW w:w="4470" w:type="dxa"/>
            <w:tcBorders>
              <w:top w:val="single" w:sz="4" w:space="0" w:color="auto"/>
              <w:left w:val="single" w:sz="4" w:space="0" w:color="auto"/>
              <w:bottom w:val="single" w:sz="4" w:space="0" w:color="auto"/>
              <w:right w:val="single" w:sz="4" w:space="0" w:color="auto"/>
            </w:tcBorders>
            <w:vAlign w:val="center"/>
            <w:hideMark/>
          </w:tcPr>
          <w:p w:rsidR="00BE529E" w:rsidRPr="007131B8" w:rsidRDefault="00BE529E" w:rsidP="00BC731F">
            <w:pPr>
              <w:pStyle w:val="Title"/>
              <w:spacing w:line="276" w:lineRule="auto"/>
              <w:jc w:val="left"/>
            </w:pPr>
            <w:r w:rsidRPr="007131B8">
              <w:fldChar w:fldCharType="begin">
                <w:ffData>
                  <w:name w:val="Text37"/>
                  <w:enabled/>
                  <w:calcOnExit w:val="0"/>
                  <w:textInput/>
                </w:ffData>
              </w:fldChar>
            </w:r>
            <w:r w:rsidRPr="007131B8">
              <w:instrText xml:space="preserve"> FORMTEXT </w:instrText>
            </w:r>
            <w:r w:rsidRPr="007131B8">
              <w:fldChar w:fldCharType="separate"/>
            </w:r>
            <w:r w:rsidRPr="007131B8">
              <w:rPr>
                <w:noProof/>
              </w:rPr>
              <w:t> </w:t>
            </w:r>
            <w:r w:rsidRPr="007131B8">
              <w:rPr>
                <w:noProof/>
              </w:rPr>
              <w:t> </w:t>
            </w:r>
            <w:r w:rsidRPr="007131B8">
              <w:rPr>
                <w:noProof/>
              </w:rPr>
              <w:t> </w:t>
            </w:r>
            <w:r w:rsidRPr="007131B8">
              <w:rPr>
                <w:noProof/>
              </w:rPr>
              <w:t> </w:t>
            </w:r>
            <w:r w:rsidRPr="007131B8">
              <w:rPr>
                <w:noProof/>
              </w:rPr>
              <w:t> </w:t>
            </w:r>
            <w:r w:rsidRPr="007131B8">
              <w:fldChar w:fldCharType="end"/>
            </w:r>
          </w:p>
        </w:tc>
      </w:tr>
    </w:tbl>
    <w:p w:rsidR="00BE529E" w:rsidRPr="007131B8" w:rsidRDefault="00BE529E" w:rsidP="00BE529E">
      <w:pPr>
        <w:rPr>
          <w:b/>
          <w:sz w:val="24"/>
        </w:rPr>
      </w:pPr>
    </w:p>
    <w:tbl>
      <w:tblPr>
        <w:tblW w:w="9629" w:type="dxa"/>
        <w:jc w:val="center"/>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57"/>
        <w:gridCol w:w="4472"/>
      </w:tblGrid>
      <w:tr w:rsidR="00BE529E" w:rsidRPr="007131B8" w:rsidTr="00BC731F">
        <w:trPr>
          <w:jc w:val="center"/>
        </w:trPr>
        <w:tc>
          <w:tcPr>
            <w:tcW w:w="9629" w:type="dxa"/>
            <w:gridSpan w:val="2"/>
            <w:tcBorders>
              <w:top w:val="single" w:sz="4" w:space="0" w:color="auto"/>
              <w:left w:val="single" w:sz="4" w:space="0" w:color="auto"/>
              <w:bottom w:val="single" w:sz="4" w:space="0" w:color="auto"/>
              <w:right w:val="single" w:sz="4" w:space="0" w:color="auto"/>
            </w:tcBorders>
            <w:shd w:val="clear" w:color="auto" w:fill="E6E6E6"/>
            <w:vAlign w:val="center"/>
            <w:hideMark/>
          </w:tcPr>
          <w:p w:rsidR="00BE529E" w:rsidRPr="007131B8" w:rsidRDefault="00BE529E" w:rsidP="00BC731F">
            <w:pPr>
              <w:tabs>
                <w:tab w:val="left" w:pos="-1440"/>
              </w:tabs>
              <w:spacing w:line="276" w:lineRule="auto"/>
              <w:jc w:val="center"/>
              <w:rPr>
                <w:b/>
                <w:sz w:val="24"/>
              </w:rPr>
            </w:pPr>
            <w:r w:rsidRPr="007131B8">
              <w:rPr>
                <w:b/>
                <w:sz w:val="24"/>
              </w:rPr>
              <w:t>Prosecution</w:t>
            </w:r>
          </w:p>
          <w:p w:rsidR="00BE529E" w:rsidRPr="007131B8" w:rsidRDefault="00BE529E" w:rsidP="00BC731F">
            <w:pPr>
              <w:tabs>
                <w:tab w:val="left" w:pos="-1440"/>
              </w:tabs>
              <w:spacing w:line="276" w:lineRule="auto"/>
              <w:rPr>
                <w:sz w:val="24"/>
              </w:rPr>
            </w:pPr>
            <w:r w:rsidRPr="007131B8">
              <w:rPr>
                <w:sz w:val="24"/>
              </w:rPr>
              <w:t xml:space="preserve">Prosecutors work closely with victim services personnel, investigators, and the victim to develop a criminal case and prosecute offenders of violent acts. Assistance is provided from initial assessment through final disposition. May prosecute criminal or civil litigation. </w:t>
            </w:r>
          </w:p>
        </w:tc>
      </w:tr>
      <w:tr w:rsidR="00BE529E" w:rsidRPr="007131B8" w:rsidTr="00BC731F">
        <w:trPr>
          <w:jc w:val="center"/>
        </w:trPr>
        <w:tc>
          <w:tcPr>
            <w:tcW w:w="5157" w:type="dxa"/>
            <w:tcBorders>
              <w:top w:val="single" w:sz="4" w:space="0" w:color="auto"/>
              <w:left w:val="single" w:sz="4" w:space="0" w:color="auto"/>
              <w:bottom w:val="single" w:sz="4" w:space="0" w:color="auto"/>
              <w:right w:val="single" w:sz="4" w:space="0" w:color="auto"/>
            </w:tcBorders>
            <w:shd w:val="clear" w:color="auto" w:fill="E6E6E6"/>
            <w:vAlign w:val="center"/>
          </w:tcPr>
          <w:p w:rsidR="00BE529E" w:rsidRPr="007131B8" w:rsidRDefault="00BE529E" w:rsidP="00BC731F">
            <w:pPr>
              <w:pStyle w:val="Title"/>
              <w:spacing w:line="276" w:lineRule="auto"/>
              <w:rPr>
                <w:rFonts w:ascii="Times New Roman" w:hAnsi="Times New Roman"/>
              </w:rPr>
            </w:pPr>
            <w:r w:rsidRPr="007131B8">
              <w:rPr>
                <w:rFonts w:ascii="Times New Roman" w:hAnsi="Times New Roman"/>
              </w:rPr>
              <w:t>Objective</w:t>
            </w:r>
          </w:p>
        </w:tc>
        <w:tc>
          <w:tcPr>
            <w:tcW w:w="4472"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BE529E" w:rsidRPr="007131B8" w:rsidRDefault="00BE529E" w:rsidP="00BC731F">
            <w:pPr>
              <w:pStyle w:val="Title"/>
              <w:spacing w:line="276" w:lineRule="auto"/>
              <w:rPr>
                <w:rFonts w:ascii="Times New Roman" w:hAnsi="Times New Roman"/>
              </w:rPr>
            </w:pPr>
            <w:r w:rsidRPr="007131B8">
              <w:rPr>
                <w:rFonts w:ascii="Times New Roman" w:hAnsi="Times New Roman"/>
              </w:rPr>
              <w:t>Performance Measure</w:t>
            </w:r>
          </w:p>
        </w:tc>
      </w:tr>
      <w:tr w:rsidR="00BE529E" w:rsidRPr="007131B8" w:rsidTr="00BC731F">
        <w:trPr>
          <w:jc w:val="center"/>
        </w:trPr>
        <w:tc>
          <w:tcPr>
            <w:tcW w:w="5157" w:type="dxa"/>
            <w:tcBorders>
              <w:top w:val="single" w:sz="4" w:space="0" w:color="auto"/>
              <w:left w:val="single" w:sz="4" w:space="0" w:color="auto"/>
              <w:bottom w:val="single" w:sz="4" w:space="0" w:color="auto"/>
              <w:right w:val="single" w:sz="4" w:space="0" w:color="auto"/>
            </w:tcBorders>
            <w:vAlign w:val="center"/>
          </w:tcPr>
          <w:p w:rsidR="00BE529E" w:rsidRPr="007131B8" w:rsidRDefault="00BE529E" w:rsidP="00BC731F">
            <w:pPr>
              <w:spacing w:line="276" w:lineRule="auto"/>
              <w:rPr>
                <w:sz w:val="24"/>
              </w:rPr>
            </w:pPr>
            <w:r w:rsidRPr="007131B8">
              <w:rPr>
                <w:sz w:val="24"/>
              </w:rPr>
              <w:t>Review 100% of cases referred.</w:t>
            </w:r>
          </w:p>
        </w:tc>
        <w:tc>
          <w:tcPr>
            <w:tcW w:w="4472" w:type="dxa"/>
            <w:tcBorders>
              <w:top w:val="single" w:sz="4" w:space="0" w:color="auto"/>
              <w:left w:val="single" w:sz="4" w:space="0" w:color="auto"/>
              <w:bottom w:val="single" w:sz="4" w:space="0" w:color="auto"/>
              <w:right w:val="single" w:sz="4" w:space="0" w:color="auto"/>
            </w:tcBorders>
            <w:vAlign w:val="center"/>
          </w:tcPr>
          <w:p w:rsidR="00BE529E" w:rsidRPr="007131B8" w:rsidRDefault="00BE529E" w:rsidP="00BC731F">
            <w:pPr>
              <w:spacing w:line="276" w:lineRule="auto"/>
              <w:rPr>
                <w:sz w:val="24"/>
              </w:rPr>
            </w:pPr>
            <w:r w:rsidRPr="007131B8">
              <w:rPr>
                <w:sz w:val="24"/>
              </w:rPr>
              <w:t>Number of case referrals received</w:t>
            </w:r>
          </w:p>
          <w:p w:rsidR="00BE529E" w:rsidRPr="007131B8" w:rsidRDefault="00BE529E" w:rsidP="00BC731F">
            <w:pPr>
              <w:spacing w:line="276" w:lineRule="auto"/>
              <w:rPr>
                <w:sz w:val="24"/>
              </w:rPr>
            </w:pPr>
            <w:r w:rsidRPr="007131B8">
              <w:rPr>
                <w:sz w:val="24"/>
              </w:rPr>
              <w:t xml:space="preserve">Number reviewed </w:t>
            </w:r>
          </w:p>
        </w:tc>
      </w:tr>
      <w:tr w:rsidR="00BE529E" w:rsidRPr="007131B8" w:rsidTr="00BC731F">
        <w:trPr>
          <w:jc w:val="center"/>
        </w:trPr>
        <w:tc>
          <w:tcPr>
            <w:tcW w:w="5157" w:type="dxa"/>
            <w:tcBorders>
              <w:top w:val="single" w:sz="4" w:space="0" w:color="auto"/>
              <w:left w:val="single" w:sz="4" w:space="0" w:color="auto"/>
              <w:bottom w:val="single" w:sz="4" w:space="0" w:color="auto"/>
              <w:right w:val="single" w:sz="4" w:space="0" w:color="auto"/>
            </w:tcBorders>
            <w:vAlign w:val="center"/>
          </w:tcPr>
          <w:p w:rsidR="00BE529E" w:rsidRPr="007131B8" w:rsidRDefault="00BE529E" w:rsidP="00BC731F">
            <w:pPr>
              <w:spacing w:line="276" w:lineRule="auto"/>
              <w:rPr>
                <w:sz w:val="24"/>
              </w:rPr>
            </w:pPr>
            <w:r w:rsidRPr="007131B8">
              <w:rPr>
                <w:sz w:val="24"/>
              </w:rPr>
              <w:t xml:space="preserve">Accept a minimum of </w:t>
            </w:r>
            <w:r w:rsidR="009D519D" w:rsidRPr="009D519D">
              <w:rPr>
                <w:sz w:val="24"/>
                <w:szCs w:val="24"/>
                <w:highlight w:val="lightGray"/>
              </w:rPr>
              <w:fldChar w:fldCharType="begin">
                <w:ffData>
                  <w:name w:val="Text37"/>
                  <w:enabled/>
                  <w:calcOnExit w:val="0"/>
                  <w:textInput/>
                </w:ffData>
              </w:fldChar>
            </w:r>
            <w:r w:rsidR="009D519D" w:rsidRPr="009D519D">
              <w:rPr>
                <w:sz w:val="24"/>
                <w:szCs w:val="24"/>
                <w:highlight w:val="lightGray"/>
              </w:rPr>
              <w:instrText xml:space="preserve"> FORMTEXT </w:instrText>
            </w:r>
            <w:r w:rsidR="009D519D" w:rsidRPr="009D519D">
              <w:rPr>
                <w:sz w:val="24"/>
                <w:szCs w:val="24"/>
                <w:highlight w:val="lightGray"/>
              </w:rPr>
            </w:r>
            <w:r w:rsidR="009D519D" w:rsidRPr="009D519D">
              <w:rPr>
                <w:sz w:val="24"/>
                <w:szCs w:val="24"/>
                <w:highlight w:val="lightGray"/>
              </w:rPr>
              <w:fldChar w:fldCharType="separate"/>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sz w:val="24"/>
                <w:szCs w:val="24"/>
                <w:highlight w:val="lightGray"/>
              </w:rPr>
              <w:fldChar w:fldCharType="end"/>
            </w:r>
            <w:r w:rsidRPr="007131B8">
              <w:rPr>
                <w:sz w:val="24"/>
              </w:rPr>
              <w:t xml:space="preserve"> % of reviewed cases for prosecution.</w:t>
            </w:r>
          </w:p>
          <w:p w:rsidR="00BE529E" w:rsidRPr="007131B8" w:rsidRDefault="00BE529E" w:rsidP="00BC731F">
            <w:pPr>
              <w:spacing w:line="276" w:lineRule="auto"/>
              <w:rPr>
                <w:color w:val="FF0000"/>
                <w:sz w:val="24"/>
              </w:rPr>
            </w:pPr>
          </w:p>
        </w:tc>
        <w:tc>
          <w:tcPr>
            <w:tcW w:w="4472" w:type="dxa"/>
            <w:tcBorders>
              <w:top w:val="single" w:sz="4" w:space="0" w:color="auto"/>
              <w:left w:val="single" w:sz="4" w:space="0" w:color="auto"/>
              <w:bottom w:val="single" w:sz="4" w:space="0" w:color="auto"/>
              <w:right w:val="single" w:sz="4" w:space="0" w:color="auto"/>
            </w:tcBorders>
            <w:vAlign w:val="center"/>
          </w:tcPr>
          <w:p w:rsidR="00BE529E" w:rsidRPr="007131B8" w:rsidRDefault="00BE529E" w:rsidP="00BC731F">
            <w:pPr>
              <w:spacing w:line="276" w:lineRule="auto"/>
              <w:rPr>
                <w:sz w:val="24"/>
              </w:rPr>
            </w:pPr>
            <w:r w:rsidRPr="007131B8">
              <w:rPr>
                <w:sz w:val="24"/>
              </w:rPr>
              <w:t>Number reviewed</w:t>
            </w:r>
          </w:p>
          <w:p w:rsidR="00BE529E" w:rsidRPr="007131B8" w:rsidRDefault="00BE529E" w:rsidP="00BC731F">
            <w:pPr>
              <w:spacing w:line="276" w:lineRule="auto"/>
              <w:rPr>
                <w:sz w:val="24"/>
              </w:rPr>
            </w:pPr>
            <w:r w:rsidRPr="007131B8">
              <w:rPr>
                <w:sz w:val="24"/>
              </w:rPr>
              <w:t>Number of cases accepted for prosecution Number of cases declined</w:t>
            </w:r>
          </w:p>
        </w:tc>
      </w:tr>
      <w:tr w:rsidR="00BE529E" w:rsidRPr="007131B8" w:rsidTr="00BC731F">
        <w:trPr>
          <w:jc w:val="center"/>
        </w:trPr>
        <w:tc>
          <w:tcPr>
            <w:tcW w:w="5157" w:type="dxa"/>
            <w:tcBorders>
              <w:top w:val="single" w:sz="4" w:space="0" w:color="auto"/>
              <w:left w:val="single" w:sz="4" w:space="0" w:color="auto"/>
              <w:bottom w:val="single" w:sz="4" w:space="0" w:color="auto"/>
              <w:right w:val="single" w:sz="4" w:space="0" w:color="auto"/>
            </w:tcBorders>
            <w:vAlign w:val="center"/>
          </w:tcPr>
          <w:p w:rsidR="00BE529E" w:rsidRPr="007131B8" w:rsidRDefault="00BE529E" w:rsidP="00BC731F">
            <w:pPr>
              <w:spacing w:line="276" w:lineRule="auto"/>
              <w:rPr>
                <w:sz w:val="24"/>
              </w:rPr>
            </w:pPr>
            <w:r w:rsidRPr="007131B8">
              <w:rPr>
                <w:sz w:val="24"/>
              </w:rPr>
              <w:t xml:space="preserve">Obtain a conviction in a minimum of </w:t>
            </w:r>
            <w:r w:rsidR="009D519D" w:rsidRPr="009D519D">
              <w:rPr>
                <w:sz w:val="24"/>
                <w:szCs w:val="24"/>
                <w:highlight w:val="lightGray"/>
              </w:rPr>
              <w:fldChar w:fldCharType="begin">
                <w:ffData>
                  <w:name w:val="Text37"/>
                  <w:enabled/>
                  <w:calcOnExit w:val="0"/>
                  <w:textInput/>
                </w:ffData>
              </w:fldChar>
            </w:r>
            <w:r w:rsidR="009D519D" w:rsidRPr="009D519D">
              <w:rPr>
                <w:sz w:val="24"/>
                <w:szCs w:val="24"/>
                <w:highlight w:val="lightGray"/>
              </w:rPr>
              <w:instrText xml:space="preserve"> FORMTEXT </w:instrText>
            </w:r>
            <w:r w:rsidR="009D519D" w:rsidRPr="009D519D">
              <w:rPr>
                <w:sz w:val="24"/>
                <w:szCs w:val="24"/>
                <w:highlight w:val="lightGray"/>
              </w:rPr>
            </w:r>
            <w:r w:rsidR="009D519D" w:rsidRPr="009D519D">
              <w:rPr>
                <w:sz w:val="24"/>
                <w:szCs w:val="24"/>
                <w:highlight w:val="lightGray"/>
              </w:rPr>
              <w:fldChar w:fldCharType="separate"/>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sz w:val="24"/>
                <w:szCs w:val="24"/>
                <w:highlight w:val="lightGray"/>
              </w:rPr>
              <w:fldChar w:fldCharType="end"/>
            </w:r>
            <w:r w:rsidRPr="007131B8">
              <w:rPr>
                <w:sz w:val="24"/>
              </w:rPr>
              <w:t xml:space="preserve"> % of cases that were accepted for prosecution. </w:t>
            </w:r>
          </w:p>
        </w:tc>
        <w:tc>
          <w:tcPr>
            <w:tcW w:w="4472" w:type="dxa"/>
            <w:tcBorders>
              <w:top w:val="single" w:sz="4" w:space="0" w:color="auto"/>
              <w:left w:val="single" w:sz="4" w:space="0" w:color="auto"/>
              <w:bottom w:val="single" w:sz="4" w:space="0" w:color="auto"/>
              <w:right w:val="single" w:sz="4" w:space="0" w:color="auto"/>
            </w:tcBorders>
            <w:vAlign w:val="center"/>
          </w:tcPr>
          <w:p w:rsidR="00BE529E" w:rsidRPr="007131B8" w:rsidRDefault="00BE529E" w:rsidP="00BC731F">
            <w:pPr>
              <w:spacing w:line="276" w:lineRule="auto"/>
              <w:rPr>
                <w:sz w:val="24"/>
              </w:rPr>
            </w:pPr>
            <w:r w:rsidRPr="007131B8">
              <w:rPr>
                <w:sz w:val="24"/>
              </w:rPr>
              <w:t xml:space="preserve">Number of cases accepted for prosecution </w:t>
            </w:r>
          </w:p>
          <w:p w:rsidR="00BE529E" w:rsidRPr="007131B8" w:rsidRDefault="00BE529E" w:rsidP="00BC731F">
            <w:pPr>
              <w:spacing w:line="276" w:lineRule="auto"/>
              <w:rPr>
                <w:sz w:val="24"/>
              </w:rPr>
            </w:pPr>
            <w:r w:rsidRPr="007131B8">
              <w:rPr>
                <w:sz w:val="24"/>
              </w:rPr>
              <w:t>Number of cases resulting in a conviction</w:t>
            </w:r>
          </w:p>
          <w:p w:rsidR="00BE529E" w:rsidRPr="007131B8" w:rsidRDefault="00BE529E" w:rsidP="00BC731F">
            <w:pPr>
              <w:spacing w:line="276" w:lineRule="auto"/>
              <w:rPr>
                <w:sz w:val="24"/>
              </w:rPr>
            </w:pPr>
            <w:r w:rsidRPr="007131B8">
              <w:rPr>
                <w:sz w:val="24"/>
              </w:rPr>
              <w:t>Number of cases resulting in any disposition (closed)</w:t>
            </w:r>
          </w:p>
        </w:tc>
      </w:tr>
      <w:tr w:rsidR="00BE529E" w:rsidRPr="007131B8" w:rsidTr="00BC731F">
        <w:trPr>
          <w:jc w:val="center"/>
        </w:trPr>
        <w:tc>
          <w:tcPr>
            <w:tcW w:w="5157" w:type="dxa"/>
            <w:tcBorders>
              <w:top w:val="single" w:sz="4" w:space="0" w:color="auto"/>
              <w:left w:val="single" w:sz="4" w:space="0" w:color="auto"/>
              <w:bottom w:val="single" w:sz="4" w:space="0" w:color="auto"/>
              <w:right w:val="single" w:sz="4" w:space="0" w:color="auto"/>
            </w:tcBorders>
            <w:hideMark/>
          </w:tcPr>
          <w:p w:rsidR="00BE529E" w:rsidRPr="007131B8" w:rsidRDefault="00BE529E" w:rsidP="00BC731F">
            <w:pPr>
              <w:spacing w:line="276" w:lineRule="auto"/>
              <w:rPr>
                <w:sz w:val="24"/>
              </w:rPr>
            </w:pPr>
            <w:r w:rsidRPr="007131B8">
              <w:rPr>
                <w:sz w:val="24"/>
              </w:rPr>
              <w:t xml:space="preserve">Other (specify) </w:t>
            </w:r>
            <w:r w:rsidRPr="007131B8">
              <w:rPr>
                <w:sz w:val="24"/>
              </w:rPr>
              <w:fldChar w:fldCharType="begin">
                <w:ffData>
                  <w:name w:val="Text37"/>
                  <w:enabled/>
                  <w:calcOnExit w:val="0"/>
                  <w:textInput/>
                </w:ffData>
              </w:fldChar>
            </w:r>
            <w:r w:rsidRPr="007131B8">
              <w:rPr>
                <w:sz w:val="24"/>
              </w:rPr>
              <w:instrText xml:space="preserve"> FORMTEXT </w:instrText>
            </w:r>
            <w:r w:rsidRPr="007131B8">
              <w:rPr>
                <w:sz w:val="24"/>
              </w:rPr>
            </w:r>
            <w:r w:rsidRPr="007131B8">
              <w:rPr>
                <w:sz w:val="24"/>
              </w:rPr>
              <w:fldChar w:fldCharType="separate"/>
            </w:r>
            <w:r w:rsidRPr="007131B8">
              <w:rPr>
                <w:noProof/>
                <w:sz w:val="24"/>
              </w:rPr>
              <w:t> </w:t>
            </w:r>
            <w:r w:rsidRPr="007131B8">
              <w:rPr>
                <w:noProof/>
                <w:sz w:val="24"/>
              </w:rPr>
              <w:t> </w:t>
            </w:r>
            <w:r w:rsidRPr="007131B8">
              <w:rPr>
                <w:noProof/>
                <w:sz w:val="24"/>
              </w:rPr>
              <w:t> </w:t>
            </w:r>
            <w:r w:rsidRPr="007131B8">
              <w:rPr>
                <w:noProof/>
                <w:sz w:val="24"/>
              </w:rPr>
              <w:t> </w:t>
            </w:r>
            <w:r w:rsidRPr="007131B8">
              <w:rPr>
                <w:noProof/>
                <w:sz w:val="24"/>
              </w:rPr>
              <w:t> </w:t>
            </w:r>
            <w:r w:rsidRPr="007131B8">
              <w:rPr>
                <w:sz w:val="24"/>
              </w:rPr>
              <w:fldChar w:fldCharType="end"/>
            </w:r>
          </w:p>
        </w:tc>
        <w:tc>
          <w:tcPr>
            <w:tcW w:w="4472" w:type="dxa"/>
            <w:tcBorders>
              <w:top w:val="single" w:sz="4" w:space="0" w:color="auto"/>
              <w:left w:val="single" w:sz="4" w:space="0" w:color="auto"/>
              <w:bottom w:val="single" w:sz="4" w:space="0" w:color="auto"/>
              <w:right w:val="single" w:sz="4" w:space="0" w:color="auto"/>
            </w:tcBorders>
            <w:vAlign w:val="center"/>
            <w:hideMark/>
          </w:tcPr>
          <w:p w:rsidR="00BE529E" w:rsidRPr="007131B8" w:rsidRDefault="00BE529E" w:rsidP="00BC731F">
            <w:pPr>
              <w:pStyle w:val="Title"/>
              <w:spacing w:line="276" w:lineRule="auto"/>
              <w:jc w:val="left"/>
            </w:pPr>
            <w:r w:rsidRPr="007131B8">
              <w:fldChar w:fldCharType="begin">
                <w:ffData>
                  <w:name w:val="Text37"/>
                  <w:enabled/>
                  <w:calcOnExit w:val="0"/>
                  <w:textInput/>
                </w:ffData>
              </w:fldChar>
            </w:r>
            <w:r w:rsidRPr="007131B8">
              <w:instrText xml:space="preserve"> FORMTEXT </w:instrText>
            </w:r>
            <w:r w:rsidRPr="007131B8">
              <w:fldChar w:fldCharType="separate"/>
            </w:r>
            <w:r w:rsidRPr="007131B8">
              <w:rPr>
                <w:noProof/>
              </w:rPr>
              <w:t> </w:t>
            </w:r>
            <w:r w:rsidRPr="007131B8">
              <w:rPr>
                <w:noProof/>
              </w:rPr>
              <w:t> </w:t>
            </w:r>
            <w:r w:rsidRPr="007131B8">
              <w:rPr>
                <w:noProof/>
              </w:rPr>
              <w:t> </w:t>
            </w:r>
            <w:r w:rsidRPr="007131B8">
              <w:rPr>
                <w:noProof/>
              </w:rPr>
              <w:t> </w:t>
            </w:r>
            <w:r w:rsidRPr="007131B8">
              <w:rPr>
                <w:noProof/>
              </w:rPr>
              <w:t> </w:t>
            </w:r>
            <w:r w:rsidRPr="007131B8">
              <w:fldChar w:fldCharType="end"/>
            </w:r>
          </w:p>
        </w:tc>
      </w:tr>
    </w:tbl>
    <w:p w:rsidR="00BE529E" w:rsidRPr="007131B8" w:rsidRDefault="00BE529E" w:rsidP="00BE529E">
      <w:pPr>
        <w:rPr>
          <w:sz w:val="36"/>
          <w:szCs w:val="24"/>
        </w:rPr>
      </w:pPr>
    </w:p>
    <w:tbl>
      <w:tblPr>
        <w:tblW w:w="9588" w:type="dxa"/>
        <w:jc w:val="center"/>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57"/>
        <w:gridCol w:w="4431"/>
      </w:tblGrid>
      <w:tr w:rsidR="00BE529E" w:rsidRPr="007131B8" w:rsidTr="00BC731F">
        <w:trPr>
          <w:jc w:val="center"/>
        </w:trPr>
        <w:tc>
          <w:tcPr>
            <w:tcW w:w="9588" w:type="dxa"/>
            <w:gridSpan w:val="2"/>
            <w:tcBorders>
              <w:top w:val="single" w:sz="4" w:space="0" w:color="auto"/>
              <w:left w:val="single" w:sz="4" w:space="0" w:color="auto"/>
              <w:bottom w:val="single" w:sz="4" w:space="0" w:color="auto"/>
              <w:right w:val="single" w:sz="4" w:space="0" w:color="auto"/>
            </w:tcBorders>
            <w:shd w:val="clear" w:color="auto" w:fill="E6E6E6"/>
            <w:vAlign w:val="center"/>
            <w:hideMark/>
          </w:tcPr>
          <w:p w:rsidR="00BE529E" w:rsidRPr="007131B8" w:rsidRDefault="00BE529E" w:rsidP="00BC731F">
            <w:pPr>
              <w:tabs>
                <w:tab w:val="left" w:pos="-1440"/>
              </w:tabs>
              <w:spacing w:line="276" w:lineRule="auto"/>
              <w:jc w:val="center"/>
              <w:rPr>
                <w:b/>
                <w:color w:val="FF0000"/>
                <w:sz w:val="24"/>
              </w:rPr>
            </w:pPr>
            <w:r w:rsidRPr="007131B8">
              <w:rPr>
                <w:b/>
                <w:sz w:val="24"/>
              </w:rPr>
              <w:t xml:space="preserve">Probation/Parole </w:t>
            </w:r>
          </w:p>
          <w:p w:rsidR="00BE529E" w:rsidRPr="007131B8" w:rsidRDefault="00BE529E" w:rsidP="00BC731F">
            <w:pPr>
              <w:spacing w:line="276" w:lineRule="auto"/>
              <w:rPr>
                <w:sz w:val="24"/>
                <w:szCs w:val="24"/>
              </w:rPr>
            </w:pPr>
            <w:r w:rsidRPr="007131B8">
              <w:rPr>
                <w:sz w:val="24"/>
                <w:szCs w:val="24"/>
              </w:rPr>
              <w:t xml:space="preserve">Probation/Parole officers investigate </w:t>
            </w:r>
            <w:r w:rsidRPr="007131B8">
              <w:rPr>
                <w:rStyle w:val="body"/>
                <w:sz w:val="24"/>
                <w:szCs w:val="24"/>
              </w:rPr>
              <w:t>offender personal history, provide</w:t>
            </w:r>
            <w:r w:rsidRPr="007131B8">
              <w:rPr>
                <w:sz w:val="24"/>
                <w:szCs w:val="24"/>
              </w:rPr>
              <w:t xml:space="preserve"> supervision, maintain and track contacts, and conduct surveillance of domestic violence offenders. Maintain and improve communication with the court regarding offender compliance or violations, as a result of enhanced monitoring and/or stronger policies on reporting violations.  </w:t>
            </w:r>
          </w:p>
        </w:tc>
      </w:tr>
      <w:tr w:rsidR="00BE529E" w:rsidRPr="007131B8" w:rsidTr="00BC731F">
        <w:trPr>
          <w:jc w:val="center"/>
        </w:trPr>
        <w:tc>
          <w:tcPr>
            <w:tcW w:w="5157" w:type="dxa"/>
            <w:tcBorders>
              <w:top w:val="single" w:sz="4" w:space="0" w:color="auto"/>
              <w:left w:val="single" w:sz="4" w:space="0" w:color="auto"/>
              <w:bottom w:val="single" w:sz="4" w:space="0" w:color="auto"/>
              <w:right w:val="single" w:sz="4" w:space="0" w:color="auto"/>
            </w:tcBorders>
            <w:shd w:val="clear" w:color="auto" w:fill="E6E6E6"/>
            <w:vAlign w:val="center"/>
          </w:tcPr>
          <w:p w:rsidR="00BE529E" w:rsidRPr="007131B8" w:rsidRDefault="00BE529E" w:rsidP="00BC731F">
            <w:pPr>
              <w:pStyle w:val="Title"/>
              <w:spacing w:line="276" w:lineRule="auto"/>
              <w:rPr>
                <w:rFonts w:ascii="Times New Roman" w:hAnsi="Times New Roman"/>
              </w:rPr>
            </w:pPr>
            <w:r w:rsidRPr="007131B8">
              <w:rPr>
                <w:rFonts w:ascii="Times New Roman" w:hAnsi="Times New Roman"/>
              </w:rPr>
              <w:t>Objective</w:t>
            </w:r>
          </w:p>
        </w:tc>
        <w:tc>
          <w:tcPr>
            <w:tcW w:w="4431"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BE529E" w:rsidRPr="007131B8" w:rsidRDefault="00BE529E" w:rsidP="00BC731F">
            <w:pPr>
              <w:pStyle w:val="Title"/>
              <w:spacing w:line="276" w:lineRule="auto"/>
              <w:rPr>
                <w:rFonts w:ascii="Times New Roman" w:hAnsi="Times New Roman"/>
              </w:rPr>
            </w:pPr>
            <w:r w:rsidRPr="007131B8">
              <w:rPr>
                <w:rFonts w:ascii="Times New Roman" w:hAnsi="Times New Roman"/>
              </w:rPr>
              <w:t>Performance Measure</w:t>
            </w:r>
          </w:p>
        </w:tc>
      </w:tr>
      <w:tr w:rsidR="00BE529E" w:rsidRPr="007131B8" w:rsidTr="00BC731F">
        <w:trPr>
          <w:jc w:val="center"/>
        </w:trPr>
        <w:tc>
          <w:tcPr>
            <w:tcW w:w="5157" w:type="dxa"/>
            <w:tcBorders>
              <w:top w:val="single" w:sz="4" w:space="0" w:color="auto"/>
              <w:left w:val="single" w:sz="4" w:space="0" w:color="auto"/>
              <w:bottom w:val="single" w:sz="4" w:space="0" w:color="auto"/>
              <w:right w:val="single" w:sz="4" w:space="0" w:color="auto"/>
            </w:tcBorders>
            <w:vAlign w:val="center"/>
          </w:tcPr>
          <w:p w:rsidR="00BE529E" w:rsidRPr="007131B8" w:rsidRDefault="00BE529E" w:rsidP="00BC731F">
            <w:pPr>
              <w:spacing w:line="276" w:lineRule="auto"/>
              <w:rPr>
                <w:sz w:val="24"/>
              </w:rPr>
            </w:pPr>
            <w:r w:rsidRPr="007131B8">
              <w:rPr>
                <w:sz w:val="24"/>
              </w:rPr>
              <w:t xml:space="preserve">Maintain a caseload of </w:t>
            </w:r>
            <w:r w:rsidR="009D519D" w:rsidRPr="009D519D">
              <w:rPr>
                <w:sz w:val="24"/>
                <w:szCs w:val="24"/>
                <w:highlight w:val="lightGray"/>
              </w:rPr>
              <w:fldChar w:fldCharType="begin">
                <w:ffData>
                  <w:name w:val="Text37"/>
                  <w:enabled/>
                  <w:calcOnExit w:val="0"/>
                  <w:textInput/>
                </w:ffData>
              </w:fldChar>
            </w:r>
            <w:r w:rsidR="009D519D" w:rsidRPr="009D519D">
              <w:rPr>
                <w:sz w:val="24"/>
                <w:szCs w:val="24"/>
                <w:highlight w:val="lightGray"/>
              </w:rPr>
              <w:instrText xml:space="preserve"> FORMTEXT </w:instrText>
            </w:r>
            <w:r w:rsidR="009D519D" w:rsidRPr="009D519D">
              <w:rPr>
                <w:sz w:val="24"/>
                <w:szCs w:val="24"/>
                <w:highlight w:val="lightGray"/>
              </w:rPr>
            </w:r>
            <w:r w:rsidR="009D519D" w:rsidRPr="009D519D">
              <w:rPr>
                <w:sz w:val="24"/>
                <w:szCs w:val="24"/>
                <w:highlight w:val="lightGray"/>
              </w:rPr>
              <w:fldChar w:fldCharType="separate"/>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sz w:val="24"/>
                <w:szCs w:val="24"/>
                <w:highlight w:val="lightGray"/>
              </w:rPr>
              <w:fldChar w:fldCharType="end"/>
            </w:r>
            <w:r w:rsidRPr="007131B8">
              <w:rPr>
                <w:sz w:val="24"/>
              </w:rPr>
              <w:t xml:space="preserve"> domestic violence offenders.</w:t>
            </w:r>
          </w:p>
        </w:tc>
        <w:tc>
          <w:tcPr>
            <w:tcW w:w="4431" w:type="dxa"/>
            <w:tcBorders>
              <w:top w:val="single" w:sz="4" w:space="0" w:color="auto"/>
              <w:left w:val="single" w:sz="4" w:space="0" w:color="auto"/>
              <w:bottom w:val="single" w:sz="4" w:space="0" w:color="auto"/>
              <w:right w:val="single" w:sz="4" w:space="0" w:color="auto"/>
            </w:tcBorders>
            <w:vAlign w:val="center"/>
          </w:tcPr>
          <w:p w:rsidR="00BE529E" w:rsidRPr="007131B8" w:rsidRDefault="00BE529E" w:rsidP="00BC731F">
            <w:pPr>
              <w:spacing w:line="276" w:lineRule="auto"/>
              <w:rPr>
                <w:sz w:val="24"/>
              </w:rPr>
            </w:pPr>
            <w:r w:rsidRPr="007131B8">
              <w:rPr>
                <w:sz w:val="24"/>
              </w:rPr>
              <w:t xml:space="preserve">Number of domestic violence offenders on caseload this month </w:t>
            </w:r>
          </w:p>
        </w:tc>
      </w:tr>
      <w:tr w:rsidR="00BE529E" w:rsidRPr="007131B8" w:rsidTr="00BC731F">
        <w:trPr>
          <w:jc w:val="center"/>
        </w:trPr>
        <w:tc>
          <w:tcPr>
            <w:tcW w:w="5157" w:type="dxa"/>
            <w:tcBorders>
              <w:top w:val="single" w:sz="4" w:space="0" w:color="auto"/>
              <w:left w:val="single" w:sz="4" w:space="0" w:color="auto"/>
              <w:bottom w:val="single" w:sz="4" w:space="0" w:color="auto"/>
              <w:right w:val="single" w:sz="4" w:space="0" w:color="auto"/>
            </w:tcBorders>
            <w:vAlign w:val="center"/>
          </w:tcPr>
          <w:p w:rsidR="00BE529E" w:rsidRPr="007131B8" w:rsidRDefault="00BE529E" w:rsidP="00BC731F">
            <w:pPr>
              <w:spacing w:line="276" w:lineRule="auto"/>
              <w:rPr>
                <w:sz w:val="24"/>
              </w:rPr>
            </w:pPr>
            <w:r w:rsidRPr="007131B8">
              <w:rPr>
                <w:sz w:val="24"/>
              </w:rPr>
              <w:t xml:space="preserve">Perform a minimum of  </w:t>
            </w:r>
            <w:r w:rsidR="009D519D" w:rsidRPr="009D519D">
              <w:rPr>
                <w:sz w:val="24"/>
                <w:szCs w:val="24"/>
                <w:highlight w:val="lightGray"/>
              </w:rPr>
              <w:fldChar w:fldCharType="begin">
                <w:ffData>
                  <w:name w:val="Text37"/>
                  <w:enabled/>
                  <w:calcOnExit w:val="0"/>
                  <w:textInput/>
                </w:ffData>
              </w:fldChar>
            </w:r>
            <w:r w:rsidR="009D519D" w:rsidRPr="009D519D">
              <w:rPr>
                <w:sz w:val="24"/>
                <w:szCs w:val="24"/>
                <w:highlight w:val="lightGray"/>
              </w:rPr>
              <w:instrText xml:space="preserve"> FORMTEXT </w:instrText>
            </w:r>
            <w:r w:rsidR="009D519D" w:rsidRPr="009D519D">
              <w:rPr>
                <w:sz w:val="24"/>
                <w:szCs w:val="24"/>
                <w:highlight w:val="lightGray"/>
              </w:rPr>
            </w:r>
            <w:r w:rsidR="009D519D" w:rsidRPr="009D519D">
              <w:rPr>
                <w:sz w:val="24"/>
                <w:szCs w:val="24"/>
                <w:highlight w:val="lightGray"/>
              </w:rPr>
              <w:fldChar w:fldCharType="separate"/>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sz w:val="24"/>
                <w:szCs w:val="24"/>
                <w:highlight w:val="lightGray"/>
              </w:rPr>
              <w:fldChar w:fldCharType="end"/>
            </w:r>
            <w:r w:rsidRPr="007131B8">
              <w:rPr>
                <w:sz w:val="24"/>
              </w:rPr>
              <w:t xml:space="preserve"> face to face meetings with offenders on caseload per month.</w:t>
            </w:r>
          </w:p>
        </w:tc>
        <w:tc>
          <w:tcPr>
            <w:tcW w:w="4431" w:type="dxa"/>
            <w:tcBorders>
              <w:top w:val="single" w:sz="4" w:space="0" w:color="auto"/>
              <w:left w:val="single" w:sz="4" w:space="0" w:color="auto"/>
              <w:bottom w:val="single" w:sz="4" w:space="0" w:color="auto"/>
              <w:right w:val="single" w:sz="4" w:space="0" w:color="auto"/>
            </w:tcBorders>
            <w:vAlign w:val="center"/>
          </w:tcPr>
          <w:p w:rsidR="00BE529E" w:rsidRPr="007131B8" w:rsidRDefault="00BE529E" w:rsidP="00BC731F">
            <w:pPr>
              <w:spacing w:line="276" w:lineRule="auto"/>
              <w:rPr>
                <w:sz w:val="24"/>
              </w:rPr>
            </w:pPr>
            <w:r w:rsidRPr="007131B8">
              <w:rPr>
                <w:sz w:val="24"/>
              </w:rPr>
              <w:t xml:space="preserve">Number of face to face meetings with offenders </w:t>
            </w:r>
          </w:p>
        </w:tc>
      </w:tr>
      <w:tr w:rsidR="00BE529E" w:rsidRPr="007131B8" w:rsidTr="00BC731F">
        <w:trPr>
          <w:jc w:val="center"/>
        </w:trPr>
        <w:tc>
          <w:tcPr>
            <w:tcW w:w="5157" w:type="dxa"/>
            <w:tcBorders>
              <w:top w:val="single" w:sz="4" w:space="0" w:color="auto"/>
              <w:left w:val="single" w:sz="4" w:space="0" w:color="auto"/>
              <w:bottom w:val="single" w:sz="4" w:space="0" w:color="auto"/>
              <w:right w:val="single" w:sz="4" w:space="0" w:color="auto"/>
            </w:tcBorders>
            <w:vAlign w:val="center"/>
          </w:tcPr>
          <w:p w:rsidR="00BE529E" w:rsidRPr="007131B8" w:rsidRDefault="00BE529E" w:rsidP="00BC731F">
            <w:pPr>
              <w:spacing w:line="276" w:lineRule="auto"/>
              <w:rPr>
                <w:sz w:val="24"/>
              </w:rPr>
            </w:pPr>
            <w:r w:rsidRPr="007131B8">
              <w:rPr>
                <w:sz w:val="24"/>
              </w:rPr>
              <w:t xml:space="preserve">Perform a minimum of  </w:t>
            </w:r>
            <w:r w:rsidR="009D519D" w:rsidRPr="009D519D">
              <w:rPr>
                <w:sz w:val="24"/>
                <w:szCs w:val="24"/>
                <w:highlight w:val="lightGray"/>
              </w:rPr>
              <w:fldChar w:fldCharType="begin">
                <w:ffData>
                  <w:name w:val="Text37"/>
                  <w:enabled/>
                  <w:calcOnExit w:val="0"/>
                  <w:textInput/>
                </w:ffData>
              </w:fldChar>
            </w:r>
            <w:r w:rsidR="009D519D" w:rsidRPr="009D519D">
              <w:rPr>
                <w:sz w:val="24"/>
                <w:szCs w:val="24"/>
                <w:highlight w:val="lightGray"/>
              </w:rPr>
              <w:instrText xml:space="preserve"> FORMTEXT </w:instrText>
            </w:r>
            <w:r w:rsidR="009D519D" w:rsidRPr="009D519D">
              <w:rPr>
                <w:sz w:val="24"/>
                <w:szCs w:val="24"/>
                <w:highlight w:val="lightGray"/>
              </w:rPr>
            </w:r>
            <w:r w:rsidR="009D519D" w:rsidRPr="009D519D">
              <w:rPr>
                <w:sz w:val="24"/>
                <w:szCs w:val="24"/>
                <w:highlight w:val="lightGray"/>
              </w:rPr>
              <w:fldChar w:fldCharType="separate"/>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sz w:val="24"/>
                <w:szCs w:val="24"/>
                <w:highlight w:val="lightGray"/>
              </w:rPr>
              <w:fldChar w:fldCharType="end"/>
            </w:r>
            <w:r w:rsidRPr="007131B8">
              <w:rPr>
                <w:sz w:val="24"/>
              </w:rPr>
              <w:t xml:space="preserve"> telephone contacts </w:t>
            </w:r>
            <w:r w:rsidRPr="007131B8">
              <w:rPr>
                <w:sz w:val="24"/>
              </w:rPr>
              <w:lastRenderedPageBreak/>
              <w:t>with offenders on caseload per month.</w:t>
            </w:r>
          </w:p>
        </w:tc>
        <w:tc>
          <w:tcPr>
            <w:tcW w:w="4431" w:type="dxa"/>
            <w:tcBorders>
              <w:top w:val="single" w:sz="4" w:space="0" w:color="auto"/>
              <w:left w:val="single" w:sz="4" w:space="0" w:color="auto"/>
              <w:bottom w:val="single" w:sz="4" w:space="0" w:color="auto"/>
              <w:right w:val="single" w:sz="4" w:space="0" w:color="auto"/>
            </w:tcBorders>
            <w:vAlign w:val="center"/>
          </w:tcPr>
          <w:p w:rsidR="00BE529E" w:rsidRPr="007131B8" w:rsidRDefault="00BE529E" w:rsidP="00BC731F">
            <w:pPr>
              <w:spacing w:line="276" w:lineRule="auto"/>
              <w:rPr>
                <w:sz w:val="24"/>
              </w:rPr>
            </w:pPr>
            <w:r w:rsidRPr="007131B8">
              <w:rPr>
                <w:sz w:val="24"/>
              </w:rPr>
              <w:lastRenderedPageBreak/>
              <w:t>Number of telephone contacts</w:t>
            </w:r>
          </w:p>
        </w:tc>
      </w:tr>
      <w:tr w:rsidR="00BE529E" w:rsidRPr="007131B8" w:rsidTr="00BC731F">
        <w:trPr>
          <w:jc w:val="center"/>
        </w:trPr>
        <w:tc>
          <w:tcPr>
            <w:tcW w:w="5157" w:type="dxa"/>
            <w:tcBorders>
              <w:top w:val="single" w:sz="4" w:space="0" w:color="auto"/>
              <w:left w:val="single" w:sz="4" w:space="0" w:color="auto"/>
              <w:bottom w:val="single" w:sz="4" w:space="0" w:color="auto"/>
              <w:right w:val="single" w:sz="4" w:space="0" w:color="auto"/>
            </w:tcBorders>
            <w:vAlign w:val="center"/>
          </w:tcPr>
          <w:p w:rsidR="00BE529E" w:rsidRPr="007131B8" w:rsidRDefault="00BE529E" w:rsidP="00BC731F">
            <w:pPr>
              <w:spacing w:line="276" w:lineRule="auto"/>
              <w:rPr>
                <w:sz w:val="24"/>
              </w:rPr>
            </w:pPr>
            <w:r w:rsidRPr="007131B8">
              <w:rPr>
                <w:sz w:val="24"/>
              </w:rPr>
              <w:lastRenderedPageBreak/>
              <w:t xml:space="preserve">Perform a minimum of  </w:t>
            </w:r>
            <w:r w:rsidR="009D519D" w:rsidRPr="009D519D">
              <w:rPr>
                <w:sz w:val="24"/>
                <w:szCs w:val="24"/>
                <w:highlight w:val="lightGray"/>
              </w:rPr>
              <w:fldChar w:fldCharType="begin">
                <w:ffData>
                  <w:name w:val="Text37"/>
                  <w:enabled/>
                  <w:calcOnExit w:val="0"/>
                  <w:textInput/>
                </w:ffData>
              </w:fldChar>
            </w:r>
            <w:r w:rsidR="009D519D" w:rsidRPr="009D519D">
              <w:rPr>
                <w:sz w:val="24"/>
                <w:szCs w:val="24"/>
                <w:highlight w:val="lightGray"/>
              </w:rPr>
              <w:instrText xml:space="preserve"> FORMTEXT </w:instrText>
            </w:r>
            <w:r w:rsidR="009D519D" w:rsidRPr="009D519D">
              <w:rPr>
                <w:sz w:val="24"/>
                <w:szCs w:val="24"/>
                <w:highlight w:val="lightGray"/>
              </w:rPr>
            </w:r>
            <w:r w:rsidR="009D519D" w:rsidRPr="009D519D">
              <w:rPr>
                <w:sz w:val="24"/>
                <w:szCs w:val="24"/>
                <w:highlight w:val="lightGray"/>
              </w:rPr>
              <w:fldChar w:fldCharType="separate"/>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noProof/>
                <w:sz w:val="24"/>
                <w:szCs w:val="24"/>
                <w:highlight w:val="lightGray"/>
              </w:rPr>
              <w:t> </w:t>
            </w:r>
            <w:r w:rsidR="009D519D" w:rsidRPr="009D519D">
              <w:rPr>
                <w:sz w:val="24"/>
                <w:szCs w:val="24"/>
                <w:highlight w:val="lightGray"/>
              </w:rPr>
              <w:fldChar w:fldCharType="end"/>
            </w:r>
            <w:r w:rsidRPr="007131B8">
              <w:rPr>
                <w:sz w:val="24"/>
              </w:rPr>
              <w:t xml:space="preserve"> incidents of unscheduled surveillance of offenders on caseload per month.</w:t>
            </w:r>
          </w:p>
        </w:tc>
        <w:tc>
          <w:tcPr>
            <w:tcW w:w="4431" w:type="dxa"/>
            <w:tcBorders>
              <w:top w:val="single" w:sz="4" w:space="0" w:color="auto"/>
              <w:left w:val="single" w:sz="4" w:space="0" w:color="auto"/>
              <w:bottom w:val="single" w:sz="4" w:space="0" w:color="auto"/>
              <w:right w:val="single" w:sz="4" w:space="0" w:color="auto"/>
            </w:tcBorders>
            <w:vAlign w:val="center"/>
          </w:tcPr>
          <w:p w:rsidR="00BE529E" w:rsidRPr="007131B8" w:rsidRDefault="00BE529E" w:rsidP="00BC731F">
            <w:pPr>
              <w:spacing w:line="276" w:lineRule="auto"/>
              <w:rPr>
                <w:sz w:val="24"/>
              </w:rPr>
            </w:pPr>
            <w:r w:rsidRPr="007131B8">
              <w:rPr>
                <w:sz w:val="24"/>
              </w:rPr>
              <w:t>Number of unscheduled surveillance incidents of offenders</w:t>
            </w:r>
          </w:p>
        </w:tc>
      </w:tr>
      <w:tr w:rsidR="00BE529E" w:rsidRPr="007131B8" w:rsidTr="00BC731F">
        <w:trPr>
          <w:jc w:val="center"/>
        </w:trPr>
        <w:tc>
          <w:tcPr>
            <w:tcW w:w="5157" w:type="dxa"/>
            <w:tcBorders>
              <w:top w:val="single" w:sz="4" w:space="0" w:color="auto"/>
              <w:left w:val="single" w:sz="4" w:space="0" w:color="auto"/>
              <w:bottom w:val="single" w:sz="4" w:space="0" w:color="auto"/>
              <w:right w:val="single" w:sz="4" w:space="0" w:color="auto"/>
            </w:tcBorders>
            <w:vAlign w:val="center"/>
          </w:tcPr>
          <w:p w:rsidR="00BE529E" w:rsidRPr="007131B8" w:rsidRDefault="00BE529E" w:rsidP="00BC731F">
            <w:pPr>
              <w:spacing w:line="276" w:lineRule="auto"/>
              <w:rPr>
                <w:sz w:val="24"/>
              </w:rPr>
            </w:pPr>
            <w:r w:rsidRPr="007131B8">
              <w:rPr>
                <w:sz w:val="24"/>
              </w:rPr>
              <w:t xml:space="preserve">Discuss 100% of violation reports during MDT case review. </w:t>
            </w:r>
          </w:p>
        </w:tc>
        <w:tc>
          <w:tcPr>
            <w:tcW w:w="4431" w:type="dxa"/>
            <w:tcBorders>
              <w:top w:val="single" w:sz="4" w:space="0" w:color="auto"/>
              <w:left w:val="single" w:sz="4" w:space="0" w:color="auto"/>
              <w:bottom w:val="single" w:sz="4" w:space="0" w:color="auto"/>
              <w:right w:val="single" w:sz="4" w:space="0" w:color="auto"/>
            </w:tcBorders>
            <w:vAlign w:val="center"/>
          </w:tcPr>
          <w:p w:rsidR="00BE529E" w:rsidRPr="007131B8" w:rsidRDefault="00BE529E" w:rsidP="00BC731F">
            <w:pPr>
              <w:spacing w:line="276" w:lineRule="auto"/>
              <w:rPr>
                <w:sz w:val="24"/>
              </w:rPr>
            </w:pPr>
            <w:r w:rsidRPr="007131B8">
              <w:rPr>
                <w:sz w:val="24"/>
              </w:rPr>
              <w:t xml:space="preserve">Number of violations </w:t>
            </w:r>
          </w:p>
          <w:p w:rsidR="00BE529E" w:rsidRPr="007131B8" w:rsidRDefault="00BE529E" w:rsidP="00BC731F">
            <w:pPr>
              <w:spacing w:line="276" w:lineRule="auto"/>
              <w:rPr>
                <w:sz w:val="24"/>
              </w:rPr>
            </w:pPr>
            <w:r w:rsidRPr="007131B8">
              <w:rPr>
                <w:sz w:val="24"/>
              </w:rPr>
              <w:t>Number of violation cases discussed during case review</w:t>
            </w:r>
          </w:p>
          <w:p w:rsidR="00BE529E" w:rsidRPr="007131B8" w:rsidRDefault="00BE529E" w:rsidP="00BC731F">
            <w:pPr>
              <w:spacing w:line="276" w:lineRule="auto"/>
              <w:rPr>
                <w:sz w:val="24"/>
              </w:rPr>
            </w:pPr>
            <w:r w:rsidRPr="007131B8">
              <w:rPr>
                <w:sz w:val="24"/>
              </w:rPr>
              <w:t xml:space="preserve">Number of violations filed </w:t>
            </w:r>
          </w:p>
        </w:tc>
      </w:tr>
      <w:tr w:rsidR="00BE529E" w:rsidRPr="007131B8" w:rsidTr="00BC731F">
        <w:trPr>
          <w:jc w:val="center"/>
        </w:trPr>
        <w:tc>
          <w:tcPr>
            <w:tcW w:w="5157" w:type="dxa"/>
            <w:tcBorders>
              <w:top w:val="single" w:sz="4" w:space="0" w:color="auto"/>
              <w:left w:val="single" w:sz="4" w:space="0" w:color="auto"/>
              <w:bottom w:val="single" w:sz="4" w:space="0" w:color="auto"/>
              <w:right w:val="single" w:sz="4" w:space="0" w:color="auto"/>
            </w:tcBorders>
            <w:hideMark/>
          </w:tcPr>
          <w:p w:rsidR="00BE529E" w:rsidRPr="007131B8" w:rsidRDefault="00BE529E" w:rsidP="00BC731F">
            <w:pPr>
              <w:spacing w:line="276" w:lineRule="auto"/>
              <w:rPr>
                <w:sz w:val="24"/>
              </w:rPr>
            </w:pPr>
            <w:r w:rsidRPr="007131B8">
              <w:rPr>
                <w:sz w:val="24"/>
              </w:rPr>
              <w:t xml:space="preserve">Other (specify) </w:t>
            </w:r>
            <w:r w:rsidRPr="007131B8">
              <w:rPr>
                <w:sz w:val="24"/>
              </w:rPr>
              <w:fldChar w:fldCharType="begin">
                <w:ffData>
                  <w:name w:val="Text37"/>
                  <w:enabled/>
                  <w:calcOnExit w:val="0"/>
                  <w:textInput/>
                </w:ffData>
              </w:fldChar>
            </w:r>
            <w:r w:rsidRPr="007131B8">
              <w:rPr>
                <w:sz w:val="24"/>
              </w:rPr>
              <w:instrText xml:space="preserve"> FORMTEXT </w:instrText>
            </w:r>
            <w:r w:rsidRPr="007131B8">
              <w:rPr>
                <w:sz w:val="24"/>
              </w:rPr>
            </w:r>
            <w:r w:rsidRPr="007131B8">
              <w:rPr>
                <w:sz w:val="24"/>
              </w:rPr>
              <w:fldChar w:fldCharType="separate"/>
            </w:r>
            <w:r w:rsidRPr="007131B8">
              <w:rPr>
                <w:noProof/>
                <w:sz w:val="24"/>
              </w:rPr>
              <w:t> </w:t>
            </w:r>
            <w:r w:rsidRPr="007131B8">
              <w:rPr>
                <w:noProof/>
                <w:sz w:val="24"/>
              </w:rPr>
              <w:t> </w:t>
            </w:r>
            <w:r w:rsidRPr="007131B8">
              <w:rPr>
                <w:noProof/>
                <w:sz w:val="24"/>
              </w:rPr>
              <w:t> </w:t>
            </w:r>
            <w:r w:rsidRPr="007131B8">
              <w:rPr>
                <w:noProof/>
                <w:sz w:val="24"/>
              </w:rPr>
              <w:t> </w:t>
            </w:r>
            <w:r w:rsidRPr="007131B8">
              <w:rPr>
                <w:noProof/>
                <w:sz w:val="24"/>
              </w:rPr>
              <w:t> </w:t>
            </w:r>
            <w:r w:rsidRPr="007131B8">
              <w:rPr>
                <w:sz w:val="24"/>
              </w:rPr>
              <w:fldChar w:fldCharType="end"/>
            </w:r>
          </w:p>
        </w:tc>
        <w:tc>
          <w:tcPr>
            <w:tcW w:w="4431" w:type="dxa"/>
            <w:tcBorders>
              <w:top w:val="single" w:sz="4" w:space="0" w:color="auto"/>
              <w:left w:val="single" w:sz="4" w:space="0" w:color="auto"/>
              <w:bottom w:val="single" w:sz="4" w:space="0" w:color="auto"/>
              <w:right w:val="single" w:sz="4" w:space="0" w:color="auto"/>
            </w:tcBorders>
            <w:vAlign w:val="center"/>
            <w:hideMark/>
          </w:tcPr>
          <w:p w:rsidR="00BE529E" w:rsidRPr="007131B8" w:rsidRDefault="00BE529E" w:rsidP="00BC731F">
            <w:pPr>
              <w:pStyle w:val="Title"/>
              <w:spacing w:line="276" w:lineRule="auto"/>
              <w:jc w:val="left"/>
            </w:pPr>
            <w:r w:rsidRPr="007131B8">
              <w:fldChar w:fldCharType="begin">
                <w:ffData>
                  <w:name w:val="Text37"/>
                  <w:enabled/>
                  <w:calcOnExit w:val="0"/>
                  <w:textInput/>
                </w:ffData>
              </w:fldChar>
            </w:r>
            <w:r w:rsidRPr="007131B8">
              <w:instrText xml:space="preserve"> FORMTEXT </w:instrText>
            </w:r>
            <w:r w:rsidRPr="007131B8">
              <w:fldChar w:fldCharType="separate"/>
            </w:r>
            <w:r w:rsidRPr="007131B8">
              <w:rPr>
                <w:noProof/>
              </w:rPr>
              <w:t> </w:t>
            </w:r>
            <w:r w:rsidRPr="007131B8">
              <w:rPr>
                <w:noProof/>
              </w:rPr>
              <w:t> </w:t>
            </w:r>
            <w:r w:rsidRPr="007131B8">
              <w:rPr>
                <w:noProof/>
              </w:rPr>
              <w:t> </w:t>
            </w:r>
            <w:r w:rsidRPr="007131B8">
              <w:rPr>
                <w:noProof/>
              </w:rPr>
              <w:t> </w:t>
            </w:r>
            <w:r w:rsidRPr="007131B8">
              <w:rPr>
                <w:noProof/>
              </w:rPr>
              <w:t> </w:t>
            </w:r>
            <w:r w:rsidRPr="007131B8">
              <w:fldChar w:fldCharType="end"/>
            </w:r>
          </w:p>
        </w:tc>
      </w:tr>
    </w:tbl>
    <w:p w:rsidR="00BE529E" w:rsidRPr="007131B8" w:rsidRDefault="00BE529E" w:rsidP="00BE529E">
      <w:pPr>
        <w:rPr>
          <w:b/>
          <w:sz w:val="24"/>
        </w:rPr>
      </w:pPr>
    </w:p>
    <w:p w:rsidR="00BE529E" w:rsidRPr="007131B8" w:rsidRDefault="00BE529E" w:rsidP="00BE529E">
      <w:pPr>
        <w:tabs>
          <w:tab w:val="left" w:pos="720"/>
          <w:tab w:val="left" w:pos="1267"/>
        </w:tabs>
        <w:rPr>
          <w:color w:val="000000"/>
          <w:sz w:val="24"/>
          <w:szCs w:val="24"/>
          <w:lang w:val="en"/>
        </w:rPr>
      </w:pPr>
      <w:r w:rsidRPr="007131B8">
        <w:rPr>
          <w:color w:val="000000"/>
          <w:sz w:val="24"/>
          <w:szCs w:val="24"/>
          <w:lang w:val="en"/>
        </w:rPr>
        <w:t>An</w:t>
      </w:r>
      <w:r w:rsidR="00F47754" w:rsidRPr="007131B8">
        <w:rPr>
          <w:color w:val="000000"/>
          <w:sz w:val="24"/>
          <w:szCs w:val="24"/>
          <w:lang w:val="en"/>
        </w:rPr>
        <w:t>y continuation of this program if approved w</w:t>
      </w:r>
      <w:r w:rsidRPr="007131B8">
        <w:rPr>
          <w:color w:val="000000"/>
          <w:sz w:val="24"/>
          <w:szCs w:val="24"/>
          <w:lang w:val="en"/>
        </w:rPr>
        <w:t xml:space="preserve">ill be required to include a before and after comparison of baseline data </w:t>
      </w:r>
      <w:r w:rsidR="00F47754" w:rsidRPr="007131B8">
        <w:rPr>
          <w:color w:val="000000"/>
          <w:sz w:val="24"/>
          <w:szCs w:val="24"/>
          <w:lang w:val="en"/>
        </w:rPr>
        <w:t xml:space="preserve">from the performance indicators </w:t>
      </w:r>
      <w:r w:rsidRPr="007131B8">
        <w:rPr>
          <w:color w:val="000000"/>
          <w:sz w:val="24"/>
          <w:szCs w:val="24"/>
          <w:lang w:val="en"/>
        </w:rPr>
        <w:t xml:space="preserve">provided </w:t>
      </w:r>
      <w:r w:rsidR="00F47754" w:rsidRPr="007131B8">
        <w:rPr>
          <w:color w:val="000000"/>
          <w:sz w:val="24"/>
          <w:szCs w:val="24"/>
          <w:lang w:val="en"/>
        </w:rPr>
        <w:t>above</w:t>
      </w:r>
      <w:r w:rsidRPr="007131B8">
        <w:rPr>
          <w:color w:val="000000"/>
          <w:sz w:val="24"/>
          <w:szCs w:val="24"/>
          <w:lang w:val="en"/>
        </w:rPr>
        <w:t xml:space="preserve">.  Additionally, the evaluation must include an assessment of the objectives and the extent of which they were achieved.  This should allow statistical comparison of the problem prior to the implementation of the project and after project commencement. </w:t>
      </w:r>
    </w:p>
    <w:p w:rsidR="00F47754" w:rsidRPr="007131B8" w:rsidRDefault="00F47754" w:rsidP="00BE529E">
      <w:pPr>
        <w:tabs>
          <w:tab w:val="left" w:pos="720"/>
          <w:tab w:val="left" w:pos="1267"/>
        </w:tabs>
        <w:rPr>
          <w:color w:val="000000"/>
          <w:sz w:val="24"/>
          <w:szCs w:val="24"/>
          <w:lang w:val="en"/>
        </w:rPr>
      </w:pPr>
    </w:p>
    <w:p w:rsidR="00BE529E" w:rsidRPr="007131B8" w:rsidRDefault="00BE529E" w:rsidP="00BE529E">
      <w:pPr>
        <w:pStyle w:val="Heading3"/>
        <w:spacing w:line="360" w:lineRule="auto"/>
        <w:rPr>
          <w:bCs w:val="0"/>
        </w:rPr>
      </w:pPr>
      <w:bookmarkStart w:id="10" w:name="_Toc419887955"/>
      <w:r w:rsidRPr="007131B8">
        <w:rPr>
          <w:bCs w:val="0"/>
        </w:rPr>
        <w:t>PART V: PROGRAM STRATEGY</w:t>
      </w:r>
      <w:bookmarkEnd w:id="10"/>
    </w:p>
    <w:p w:rsidR="00BE529E" w:rsidRPr="007131B8" w:rsidRDefault="00BE529E" w:rsidP="00BE529E">
      <w:pPr>
        <w:tabs>
          <w:tab w:val="left" w:pos="-1440"/>
        </w:tabs>
        <w:rPr>
          <w:sz w:val="24"/>
        </w:rPr>
      </w:pPr>
      <w:r w:rsidRPr="007131B8">
        <w:rPr>
          <w:sz w:val="24"/>
        </w:rPr>
        <w:t xml:space="preserve">Describe how your program will address the issues stated in the </w:t>
      </w:r>
      <w:r w:rsidRPr="007131B8">
        <w:rPr>
          <w:i/>
          <w:sz w:val="24"/>
        </w:rPr>
        <w:t>Problem Statement</w:t>
      </w:r>
      <w:r w:rsidRPr="007131B8">
        <w:rPr>
          <w:sz w:val="24"/>
        </w:rPr>
        <w:t xml:space="preserve">. Explain how the specific activities each staff member, federal and match funded, will attribute to the success of the program and explain how those activities benefit the victims served and hold offenders accountable. Please describe the program’s service methodology (ex: best practices, training manuals, evidence-based practices).   </w:t>
      </w:r>
    </w:p>
    <w:p w:rsidR="00BE529E" w:rsidRPr="007131B8" w:rsidRDefault="00BE529E" w:rsidP="00BE529E">
      <w:pPr>
        <w:rPr>
          <w:sz w:val="24"/>
          <w:bdr w:val="single" w:sz="4" w:space="0" w:color="auto"/>
        </w:rPr>
      </w:pPr>
    </w:p>
    <w:p w:rsidR="00BE529E" w:rsidRPr="007131B8" w:rsidRDefault="009D519D" w:rsidP="00BE529E">
      <w:pPr>
        <w:rPr>
          <w:sz w:val="24"/>
          <w:szCs w:val="24"/>
        </w:rPr>
      </w:pPr>
      <w:r w:rsidRPr="009D519D">
        <w:rPr>
          <w:sz w:val="24"/>
          <w:szCs w:val="24"/>
          <w:highlight w:val="lightGray"/>
        </w:rPr>
        <w:fldChar w:fldCharType="begin">
          <w:ffData>
            <w:name w:val="Text37"/>
            <w:enabled/>
            <w:calcOnExit w:val="0"/>
            <w:textInput/>
          </w:ffData>
        </w:fldChar>
      </w:r>
      <w:r w:rsidRPr="009D519D">
        <w:rPr>
          <w:sz w:val="24"/>
          <w:szCs w:val="24"/>
          <w:highlight w:val="lightGray"/>
        </w:rPr>
        <w:instrText xml:space="preserve"> FORMTEXT </w:instrText>
      </w:r>
      <w:r w:rsidRPr="009D519D">
        <w:rPr>
          <w:sz w:val="24"/>
          <w:szCs w:val="24"/>
          <w:highlight w:val="lightGray"/>
        </w:rPr>
      </w:r>
      <w:r w:rsidRPr="009D519D">
        <w:rPr>
          <w:sz w:val="24"/>
          <w:szCs w:val="24"/>
          <w:highlight w:val="lightGray"/>
        </w:rPr>
        <w:fldChar w:fldCharType="separate"/>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sz w:val="24"/>
          <w:szCs w:val="24"/>
          <w:highlight w:val="lightGray"/>
        </w:rPr>
        <w:fldChar w:fldCharType="end"/>
      </w:r>
    </w:p>
    <w:p w:rsidR="00BE529E" w:rsidRPr="007131B8" w:rsidRDefault="00BE529E" w:rsidP="00BE529E">
      <w:pPr>
        <w:tabs>
          <w:tab w:val="left" w:pos="-1440"/>
        </w:tabs>
        <w:rPr>
          <w:sz w:val="24"/>
        </w:rPr>
      </w:pPr>
    </w:p>
    <w:p w:rsidR="00BE529E" w:rsidRPr="007131B8" w:rsidRDefault="00BE529E" w:rsidP="00BE529E">
      <w:pPr>
        <w:rPr>
          <w:b/>
          <w:sz w:val="24"/>
        </w:rPr>
      </w:pPr>
      <w:r w:rsidRPr="007131B8">
        <w:rPr>
          <w:b/>
          <w:sz w:val="24"/>
        </w:rPr>
        <w:t>Program Sustainability</w:t>
      </w:r>
    </w:p>
    <w:p w:rsidR="00BE529E" w:rsidRPr="007131B8" w:rsidRDefault="00BE529E" w:rsidP="00BE529E">
      <w:pPr>
        <w:rPr>
          <w:sz w:val="24"/>
        </w:rPr>
      </w:pPr>
      <w:r w:rsidRPr="007131B8">
        <w:rPr>
          <w:sz w:val="24"/>
        </w:rPr>
        <w:t>Describe the sustainability plan for this program when Federal funds were no longer available.</w:t>
      </w:r>
    </w:p>
    <w:p w:rsidR="00BE529E" w:rsidRPr="007131B8" w:rsidRDefault="00BE529E" w:rsidP="00BE529E">
      <w:pPr>
        <w:rPr>
          <w:sz w:val="24"/>
        </w:rPr>
      </w:pPr>
    </w:p>
    <w:p w:rsidR="00BE529E" w:rsidRPr="007131B8" w:rsidRDefault="009D519D" w:rsidP="00BE529E">
      <w:pPr>
        <w:rPr>
          <w:sz w:val="24"/>
        </w:rPr>
      </w:pPr>
      <w:r w:rsidRPr="009D519D">
        <w:rPr>
          <w:sz w:val="24"/>
          <w:szCs w:val="24"/>
          <w:highlight w:val="lightGray"/>
        </w:rPr>
        <w:fldChar w:fldCharType="begin">
          <w:ffData>
            <w:name w:val="Text37"/>
            <w:enabled/>
            <w:calcOnExit w:val="0"/>
            <w:textInput/>
          </w:ffData>
        </w:fldChar>
      </w:r>
      <w:r w:rsidRPr="009D519D">
        <w:rPr>
          <w:sz w:val="24"/>
          <w:szCs w:val="24"/>
          <w:highlight w:val="lightGray"/>
        </w:rPr>
        <w:instrText xml:space="preserve"> FORMTEXT </w:instrText>
      </w:r>
      <w:r w:rsidRPr="009D519D">
        <w:rPr>
          <w:sz w:val="24"/>
          <w:szCs w:val="24"/>
          <w:highlight w:val="lightGray"/>
        </w:rPr>
      </w:r>
      <w:r w:rsidRPr="009D519D">
        <w:rPr>
          <w:sz w:val="24"/>
          <w:szCs w:val="24"/>
          <w:highlight w:val="lightGray"/>
        </w:rPr>
        <w:fldChar w:fldCharType="separate"/>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noProof/>
          <w:sz w:val="24"/>
          <w:szCs w:val="24"/>
          <w:highlight w:val="lightGray"/>
        </w:rPr>
        <w:t> </w:t>
      </w:r>
      <w:r w:rsidRPr="009D519D">
        <w:rPr>
          <w:sz w:val="24"/>
          <w:szCs w:val="24"/>
          <w:highlight w:val="lightGray"/>
        </w:rPr>
        <w:fldChar w:fldCharType="end"/>
      </w:r>
    </w:p>
    <w:p w:rsidR="00BE529E" w:rsidRPr="007131B8" w:rsidRDefault="00BE529E" w:rsidP="00BE529E">
      <w:pPr>
        <w:rPr>
          <w:sz w:val="24"/>
        </w:rPr>
      </w:pPr>
    </w:p>
    <w:p w:rsidR="00CB7EC0" w:rsidRPr="007131B8" w:rsidRDefault="00CB7EC0" w:rsidP="002447BD">
      <w:pPr>
        <w:keepLines/>
        <w:widowControl/>
        <w:tabs>
          <w:tab w:val="left" w:pos="720"/>
          <w:tab w:val="center" w:pos="4680"/>
        </w:tabs>
      </w:pPr>
      <w:r w:rsidRPr="007131B8">
        <w:br w:type="page"/>
      </w:r>
    </w:p>
    <w:p w:rsidR="00CB7EC0" w:rsidRPr="007131B8" w:rsidRDefault="00CB7EC0" w:rsidP="00CB7EC0">
      <w:pPr>
        <w:keepNext/>
        <w:spacing w:line="360" w:lineRule="auto"/>
        <w:jc w:val="center"/>
        <w:outlineLvl w:val="2"/>
        <w:rPr>
          <w:rFonts w:ascii="Times New Roman" w:hAnsi="Times New Roman"/>
          <w:b/>
          <w:snapToGrid/>
          <w:sz w:val="24"/>
        </w:rPr>
        <w:sectPr w:rsidR="00CB7EC0" w:rsidRPr="007131B8" w:rsidSect="00CB7EC0">
          <w:headerReference w:type="even" r:id="rId15"/>
          <w:headerReference w:type="default" r:id="rId16"/>
          <w:footerReference w:type="default" r:id="rId17"/>
          <w:headerReference w:type="first" r:id="rId18"/>
          <w:footerReference w:type="first" r:id="rId19"/>
          <w:endnotePr>
            <w:numFmt w:val="decimal"/>
          </w:endnotePr>
          <w:pgSz w:w="12240" w:h="15840" w:code="1"/>
          <w:pgMar w:top="1440" w:right="1080" w:bottom="1350" w:left="1080" w:header="720" w:footer="720" w:gutter="0"/>
          <w:cols w:space="720"/>
          <w:formProt w:val="0"/>
          <w:noEndnote/>
          <w:docGrid w:linePitch="299"/>
        </w:sectPr>
      </w:pPr>
    </w:p>
    <w:p w:rsidR="00CB7EC0" w:rsidRPr="007131B8" w:rsidRDefault="00CB7EC0" w:rsidP="00CB7EC0">
      <w:pPr>
        <w:keepNext/>
        <w:spacing w:line="360" w:lineRule="auto"/>
        <w:jc w:val="center"/>
        <w:outlineLvl w:val="2"/>
        <w:rPr>
          <w:rFonts w:ascii="Times New Roman" w:hAnsi="Times New Roman"/>
          <w:b/>
          <w:bCs/>
          <w:snapToGrid/>
          <w:sz w:val="24"/>
          <w:u w:val="single"/>
        </w:rPr>
      </w:pPr>
      <w:bookmarkStart w:id="11" w:name="_Toc419887956"/>
      <w:r w:rsidRPr="007131B8">
        <w:rPr>
          <w:rFonts w:ascii="Times New Roman" w:hAnsi="Times New Roman"/>
          <w:b/>
          <w:snapToGrid/>
          <w:sz w:val="24"/>
        </w:rPr>
        <w:lastRenderedPageBreak/>
        <w:t xml:space="preserve">PART VI: </w:t>
      </w:r>
      <w:r w:rsidRPr="007131B8">
        <w:rPr>
          <w:rFonts w:ascii="Times New Roman" w:hAnsi="Times New Roman"/>
          <w:b/>
          <w:bCs/>
          <w:snapToGrid/>
          <w:sz w:val="24"/>
        </w:rPr>
        <w:t>Logic Model</w:t>
      </w:r>
      <w:bookmarkEnd w:id="11"/>
      <w:r w:rsidRPr="007131B8">
        <w:rPr>
          <w:rFonts w:ascii="Times New Roman" w:hAnsi="Times New Roman"/>
          <w:b/>
          <w:bCs/>
          <w:snapToGrid/>
          <w:sz w:val="24"/>
          <w:u w:val="single"/>
        </w:rPr>
        <w:t xml:space="preserve"> </w:t>
      </w:r>
    </w:p>
    <w:p w:rsidR="00CB7EC0" w:rsidRPr="007131B8" w:rsidRDefault="00CB7EC0" w:rsidP="00CB7EC0">
      <w:pPr>
        <w:tabs>
          <w:tab w:val="left" w:pos="-1440"/>
        </w:tabs>
        <w:rPr>
          <w:rFonts w:ascii="Times New Roman" w:hAnsi="Times New Roman"/>
          <w:snapToGrid/>
          <w:sz w:val="24"/>
        </w:rPr>
      </w:pPr>
      <w:r w:rsidRPr="007131B8">
        <w:rPr>
          <w:rFonts w:ascii="Times New Roman" w:hAnsi="Times New Roman"/>
          <w:snapToGrid/>
          <w:sz w:val="24"/>
        </w:rPr>
        <w:t xml:space="preserve">Detail all planned activities/services, major interventions or program elements designed to accomplish the goals of this program below. This chart should be used as a planning tool for the program and should reflect a realistic projection of how the program will proceed. All positions included in Section 1 of this proposal under Program Funded Staff must be included in the Logic Model.   </w:t>
      </w:r>
    </w:p>
    <w:p w:rsidR="00CB7EC0" w:rsidRPr="007131B8" w:rsidRDefault="00CB7EC0" w:rsidP="00CB7EC0">
      <w:pPr>
        <w:tabs>
          <w:tab w:val="left" w:pos="-1440"/>
        </w:tabs>
        <w:rPr>
          <w:rFonts w:ascii="Times New Roman" w:hAnsi="Times New Roman"/>
          <w:snapToGrid/>
          <w:sz w:val="24"/>
        </w:rPr>
      </w:pPr>
    </w:p>
    <w:tbl>
      <w:tblPr>
        <w:tblW w:w="1345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2448"/>
        <w:gridCol w:w="2700"/>
        <w:gridCol w:w="2520"/>
        <w:gridCol w:w="2790"/>
        <w:gridCol w:w="2993"/>
      </w:tblGrid>
      <w:tr w:rsidR="00CB7EC0" w:rsidRPr="007131B8" w:rsidTr="00570527">
        <w:trPr>
          <w:trHeight w:val="475"/>
        </w:trPr>
        <w:tc>
          <w:tcPr>
            <w:tcW w:w="13451" w:type="dxa"/>
            <w:gridSpan w:val="5"/>
            <w:shd w:val="clear" w:color="auto" w:fill="auto"/>
            <w:vAlign w:val="center"/>
          </w:tcPr>
          <w:p w:rsidR="00CB7EC0" w:rsidRPr="007131B8" w:rsidRDefault="00CB7EC0" w:rsidP="00CB7EC0">
            <w:pPr>
              <w:widowControl/>
              <w:jc w:val="center"/>
              <w:rPr>
                <w:rFonts w:ascii="Arial" w:hAnsi="Arial" w:cs="Arial"/>
                <w:b/>
                <w:snapToGrid/>
                <w:sz w:val="24"/>
                <w:szCs w:val="24"/>
              </w:rPr>
            </w:pPr>
            <w:r w:rsidRPr="007131B8">
              <w:rPr>
                <w:rFonts w:ascii="Arial" w:hAnsi="Arial" w:cs="Arial"/>
                <w:b/>
                <w:snapToGrid/>
                <w:sz w:val="24"/>
                <w:szCs w:val="24"/>
              </w:rPr>
              <w:t>Purpose: to serve victims of domestic violence or sexual assault</w:t>
            </w:r>
          </w:p>
        </w:tc>
      </w:tr>
      <w:tr w:rsidR="00CB7EC0" w:rsidRPr="007131B8" w:rsidTr="00570527">
        <w:trPr>
          <w:trHeight w:val="484"/>
        </w:trPr>
        <w:tc>
          <w:tcPr>
            <w:tcW w:w="2448" w:type="dxa"/>
            <w:shd w:val="clear" w:color="auto" w:fill="auto"/>
            <w:vAlign w:val="center"/>
          </w:tcPr>
          <w:p w:rsidR="00CB7EC0" w:rsidRPr="007131B8" w:rsidRDefault="00CB7EC0" w:rsidP="00CB7EC0">
            <w:pPr>
              <w:widowControl/>
              <w:jc w:val="center"/>
              <w:rPr>
                <w:rFonts w:ascii="Arial" w:hAnsi="Arial" w:cs="Arial"/>
                <w:b/>
                <w:snapToGrid/>
                <w:szCs w:val="22"/>
              </w:rPr>
            </w:pPr>
            <w:r w:rsidRPr="007131B8">
              <w:rPr>
                <w:rFonts w:ascii="Arial" w:hAnsi="Arial" w:cs="Arial"/>
                <w:b/>
                <w:snapToGrid/>
                <w:szCs w:val="22"/>
              </w:rPr>
              <w:t>Inputs:</w:t>
            </w:r>
          </w:p>
        </w:tc>
        <w:tc>
          <w:tcPr>
            <w:tcW w:w="5220" w:type="dxa"/>
            <w:gridSpan w:val="2"/>
            <w:shd w:val="clear" w:color="auto" w:fill="auto"/>
            <w:vAlign w:val="center"/>
          </w:tcPr>
          <w:p w:rsidR="00CB7EC0" w:rsidRPr="007131B8" w:rsidRDefault="00CB7EC0" w:rsidP="00CB7EC0">
            <w:pPr>
              <w:widowControl/>
              <w:jc w:val="center"/>
              <w:rPr>
                <w:rFonts w:ascii="Arial" w:hAnsi="Arial" w:cs="Arial"/>
                <w:b/>
                <w:snapToGrid/>
                <w:szCs w:val="22"/>
              </w:rPr>
            </w:pPr>
            <w:r w:rsidRPr="007131B8">
              <w:rPr>
                <w:rFonts w:ascii="Arial" w:hAnsi="Arial" w:cs="Arial"/>
                <w:b/>
                <w:snapToGrid/>
                <w:szCs w:val="22"/>
              </w:rPr>
              <w:t>Outputs:</w:t>
            </w:r>
          </w:p>
        </w:tc>
        <w:tc>
          <w:tcPr>
            <w:tcW w:w="5783" w:type="dxa"/>
            <w:gridSpan w:val="2"/>
            <w:shd w:val="clear" w:color="auto" w:fill="auto"/>
            <w:vAlign w:val="center"/>
          </w:tcPr>
          <w:p w:rsidR="00CB7EC0" w:rsidRPr="007131B8" w:rsidRDefault="00CB7EC0" w:rsidP="00CB7EC0">
            <w:pPr>
              <w:widowControl/>
              <w:jc w:val="center"/>
              <w:rPr>
                <w:rFonts w:ascii="Arial" w:hAnsi="Arial" w:cs="Arial"/>
                <w:b/>
                <w:snapToGrid/>
                <w:szCs w:val="22"/>
              </w:rPr>
            </w:pPr>
            <w:r w:rsidRPr="007131B8">
              <w:rPr>
                <w:rFonts w:ascii="Arial" w:hAnsi="Arial" w:cs="Arial"/>
                <w:b/>
                <w:snapToGrid/>
                <w:szCs w:val="22"/>
              </w:rPr>
              <w:t>Outcomes:</w:t>
            </w:r>
          </w:p>
        </w:tc>
      </w:tr>
      <w:tr w:rsidR="00CB7EC0" w:rsidRPr="007131B8" w:rsidTr="00570527">
        <w:tc>
          <w:tcPr>
            <w:tcW w:w="2448" w:type="dxa"/>
            <w:shd w:val="clear" w:color="auto" w:fill="auto"/>
            <w:vAlign w:val="center"/>
          </w:tcPr>
          <w:p w:rsidR="00CB7EC0" w:rsidRPr="007131B8" w:rsidRDefault="00CB7EC0" w:rsidP="00CB7EC0">
            <w:pPr>
              <w:widowControl/>
              <w:jc w:val="center"/>
              <w:rPr>
                <w:rFonts w:ascii="Arial" w:hAnsi="Arial" w:cs="Arial"/>
                <w:b/>
                <w:snapToGrid/>
                <w:szCs w:val="22"/>
              </w:rPr>
            </w:pPr>
            <w:r w:rsidRPr="007131B8">
              <w:rPr>
                <w:rFonts w:ascii="Times New Roman" w:hAnsi="Times New Roman"/>
                <w:noProof/>
                <w:snapToGrid/>
                <w:szCs w:val="22"/>
              </w:rPr>
              <mc:AlternateContent>
                <mc:Choice Requires="wps">
                  <w:drawing>
                    <wp:anchor distT="0" distB="0" distL="114300" distR="114300" simplePos="0" relativeHeight="251659264" behindDoc="0" locked="0" layoutInCell="1" allowOverlap="1" wp14:anchorId="79F08D1D" wp14:editId="1C62982F">
                      <wp:simplePos x="0" y="0"/>
                      <wp:positionH relativeFrom="column">
                        <wp:posOffset>1318895</wp:posOffset>
                      </wp:positionH>
                      <wp:positionV relativeFrom="paragraph">
                        <wp:posOffset>49530</wp:posOffset>
                      </wp:positionV>
                      <wp:extent cx="322580" cy="365760"/>
                      <wp:effectExtent l="13970" t="30480" r="15875" b="13335"/>
                      <wp:wrapNone/>
                      <wp:docPr id="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2580" cy="365760"/>
                              </a:xfrm>
                              <a:prstGeom prst="right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 o:spid="_x0000_s1026" type="#_x0000_t13" style="position:absolute;margin-left:103.85pt;margin-top:3.9pt;width:25.4pt;height:2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"/>
                  </w:pict>
                </mc:Fallback>
              </mc:AlternateContent>
            </w:r>
          </w:p>
          <w:p w:rsidR="00CB7EC0" w:rsidRPr="007131B8" w:rsidRDefault="00CB7EC0" w:rsidP="00CB7EC0">
            <w:pPr>
              <w:widowControl/>
              <w:jc w:val="center"/>
              <w:rPr>
                <w:rFonts w:ascii="Arial" w:hAnsi="Arial" w:cs="Arial"/>
                <w:b/>
                <w:snapToGrid/>
                <w:szCs w:val="22"/>
              </w:rPr>
            </w:pPr>
            <w:r w:rsidRPr="007131B8">
              <w:rPr>
                <w:rFonts w:ascii="Arial" w:hAnsi="Arial" w:cs="Arial"/>
                <w:b/>
                <w:snapToGrid/>
                <w:szCs w:val="22"/>
              </w:rPr>
              <w:t>Resources</w:t>
            </w:r>
          </w:p>
        </w:tc>
        <w:tc>
          <w:tcPr>
            <w:tcW w:w="2700" w:type="dxa"/>
            <w:shd w:val="clear" w:color="auto" w:fill="auto"/>
            <w:vAlign w:val="center"/>
          </w:tcPr>
          <w:p w:rsidR="00CB7EC0" w:rsidRPr="007131B8" w:rsidRDefault="00CB7EC0" w:rsidP="00CB7EC0">
            <w:pPr>
              <w:widowControl/>
              <w:jc w:val="center"/>
              <w:rPr>
                <w:rFonts w:ascii="Arial" w:hAnsi="Arial" w:cs="Arial"/>
                <w:b/>
                <w:snapToGrid/>
                <w:szCs w:val="22"/>
              </w:rPr>
            </w:pPr>
            <w:r w:rsidRPr="007131B8">
              <w:rPr>
                <w:rFonts w:ascii="Arial" w:hAnsi="Arial" w:cs="Arial"/>
                <w:b/>
                <w:noProof/>
                <w:snapToGrid/>
                <w:szCs w:val="22"/>
              </w:rPr>
              <mc:AlternateContent>
                <mc:Choice Requires="wps">
                  <w:drawing>
                    <wp:anchor distT="0" distB="0" distL="114300" distR="114300" simplePos="0" relativeHeight="251660288" behindDoc="0" locked="0" layoutInCell="1" allowOverlap="1" wp14:anchorId="0D75064A" wp14:editId="5D7EF5BC">
                      <wp:simplePos x="0" y="0"/>
                      <wp:positionH relativeFrom="column">
                        <wp:posOffset>1537970</wp:posOffset>
                      </wp:positionH>
                      <wp:positionV relativeFrom="paragraph">
                        <wp:posOffset>105410</wp:posOffset>
                      </wp:positionV>
                      <wp:extent cx="228600" cy="228600"/>
                      <wp:effectExtent l="13970" t="10160" r="5080" b="8890"/>
                      <wp:wrapNone/>
                      <wp:docPr id="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plus">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AutoShape 3" o:spid="_x0000_s1026" type="#_x0000_t11" style="position:absolute;margin-left:121.1pt;margin-top:8.3pt;width:18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"/>
                  </w:pict>
                </mc:Fallback>
              </mc:AlternateContent>
            </w:r>
          </w:p>
          <w:p w:rsidR="00CB7EC0" w:rsidRPr="007131B8" w:rsidRDefault="00CB7EC0" w:rsidP="00CB7EC0">
            <w:pPr>
              <w:widowControl/>
              <w:jc w:val="center"/>
              <w:rPr>
                <w:rFonts w:ascii="Arial" w:hAnsi="Arial" w:cs="Arial"/>
                <w:b/>
                <w:snapToGrid/>
                <w:szCs w:val="22"/>
              </w:rPr>
            </w:pPr>
            <w:r w:rsidRPr="007131B8">
              <w:rPr>
                <w:rFonts w:ascii="Arial" w:hAnsi="Arial" w:cs="Arial"/>
                <w:b/>
                <w:snapToGrid/>
                <w:szCs w:val="22"/>
              </w:rPr>
              <w:t>Activities</w:t>
            </w:r>
          </w:p>
        </w:tc>
        <w:tc>
          <w:tcPr>
            <w:tcW w:w="2520" w:type="dxa"/>
            <w:shd w:val="clear" w:color="auto" w:fill="auto"/>
            <w:vAlign w:val="center"/>
          </w:tcPr>
          <w:p w:rsidR="00CB7EC0" w:rsidRPr="007131B8" w:rsidRDefault="00CB7EC0" w:rsidP="00CB7EC0">
            <w:pPr>
              <w:widowControl/>
              <w:jc w:val="center"/>
              <w:rPr>
                <w:rFonts w:ascii="Arial" w:hAnsi="Arial" w:cs="Arial"/>
                <w:b/>
                <w:snapToGrid/>
                <w:szCs w:val="22"/>
              </w:rPr>
            </w:pPr>
            <w:r w:rsidRPr="007131B8">
              <w:rPr>
                <w:rFonts w:ascii="Times New Roman" w:hAnsi="Times New Roman"/>
                <w:noProof/>
                <w:snapToGrid/>
                <w:szCs w:val="22"/>
              </w:rPr>
              <mc:AlternateContent>
                <mc:Choice Requires="wps">
                  <w:drawing>
                    <wp:anchor distT="0" distB="0" distL="114300" distR="114300" simplePos="0" relativeHeight="251661312" behindDoc="0" locked="0" layoutInCell="1" allowOverlap="1" wp14:anchorId="6AA6179E" wp14:editId="00E4FEF0">
                      <wp:simplePos x="0" y="0"/>
                      <wp:positionH relativeFrom="column">
                        <wp:posOffset>1377950</wp:posOffset>
                      </wp:positionH>
                      <wp:positionV relativeFrom="paragraph">
                        <wp:posOffset>111760</wp:posOffset>
                      </wp:positionV>
                      <wp:extent cx="365760" cy="274320"/>
                      <wp:effectExtent l="6350" t="26035" r="18415" b="1397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274320"/>
                              </a:xfrm>
                              <a:prstGeom prst="stripedRightArrow">
                                <a:avLst>
                                  <a:gd name="adj1" fmla="val 50000"/>
                                  <a:gd name="adj2"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utoShape 4" o:spid="_x0000_s1026" type="#_x0000_t93" style="position:absolute;margin-left:108.5pt;margin-top:8.8pt;width:28.8pt;height:21.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"/>
                  </w:pict>
                </mc:Fallback>
              </mc:AlternateContent>
            </w:r>
            <w:r w:rsidRPr="007131B8">
              <w:rPr>
                <w:rFonts w:ascii="Arial" w:hAnsi="Arial" w:cs="Arial"/>
                <w:b/>
                <w:snapToGrid/>
                <w:szCs w:val="22"/>
              </w:rPr>
              <w:t>Clients (Victims)/</w:t>
            </w:r>
          </w:p>
          <w:p w:rsidR="00CB7EC0" w:rsidRPr="007131B8" w:rsidRDefault="00CB7EC0" w:rsidP="00CB7EC0">
            <w:pPr>
              <w:widowControl/>
              <w:jc w:val="center"/>
              <w:rPr>
                <w:rFonts w:ascii="Arial" w:hAnsi="Arial" w:cs="Arial"/>
                <w:b/>
                <w:snapToGrid/>
                <w:szCs w:val="22"/>
              </w:rPr>
            </w:pPr>
            <w:r w:rsidRPr="007131B8">
              <w:rPr>
                <w:rFonts w:ascii="Arial" w:hAnsi="Arial" w:cs="Arial"/>
                <w:b/>
                <w:snapToGrid/>
                <w:szCs w:val="22"/>
              </w:rPr>
              <w:t>Partners in Change/Products</w:t>
            </w:r>
          </w:p>
        </w:tc>
        <w:tc>
          <w:tcPr>
            <w:tcW w:w="2790" w:type="dxa"/>
            <w:shd w:val="clear" w:color="auto" w:fill="auto"/>
            <w:vAlign w:val="center"/>
          </w:tcPr>
          <w:p w:rsidR="00CB7EC0" w:rsidRPr="007131B8" w:rsidRDefault="00CB7EC0" w:rsidP="00CB7EC0">
            <w:pPr>
              <w:widowControl/>
              <w:jc w:val="center"/>
              <w:rPr>
                <w:rFonts w:ascii="Arial" w:hAnsi="Arial" w:cs="Arial"/>
                <w:b/>
                <w:snapToGrid/>
                <w:szCs w:val="22"/>
              </w:rPr>
            </w:pPr>
            <w:r w:rsidRPr="007131B8">
              <w:rPr>
                <w:rFonts w:ascii="Times New Roman" w:hAnsi="Times New Roman"/>
                <w:noProof/>
                <w:snapToGrid/>
                <w:szCs w:val="22"/>
              </w:rPr>
              <mc:AlternateContent>
                <mc:Choice Requires="wps">
                  <w:drawing>
                    <wp:anchor distT="0" distB="0" distL="114300" distR="114300" simplePos="0" relativeHeight="251662336" behindDoc="0" locked="0" layoutInCell="1" allowOverlap="1" wp14:anchorId="6C14FE4C" wp14:editId="7C6CA3E4">
                      <wp:simplePos x="0" y="0"/>
                      <wp:positionH relativeFrom="column">
                        <wp:posOffset>1520825</wp:posOffset>
                      </wp:positionH>
                      <wp:positionV relativeFrom="paragraph">
                        <wp:posOffset>149860</wp:posOffset>
                      </wp:positionV>
                      <wp:extent cx="365760" cy="274320"/>
                      <wp:effectExtent l="6350" t="26035" r="18415" b="13970"/>
                      <wp:wrapNone/>
                      <wp:docPr id="1"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274320"/>
                              </a:xfrm>
                              <a:prstGeom prst="stripedRightArrow">
                                <a:avLst>
                                  <a:gd name="adj1" fmla="val 50000"/>
                                  <a:gd name="adj2"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 o:spid="_x0000_s1026" type="#_x0000_t93" style="position:absolute;margin-left:119.75pt;margin-top:11.8pt;width:28.8pt;height:2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"/>
                  </w:pict>
                </mc:Fallback>
              </mc:AlternateContent>
            </w:r>
          </w:p>
          <w:p w:rsidR="00CB7EC0" w:rsidRPr="007131B8" w:rsidRDefault="00CB7EC0" w:rsidP="00CB7EC0">
            <w:pPr>
              <w:widowControl/>
              <w:jc w:val="center"/>
              <w:rPr>
                <w:rFonts w:ascii="Arial" w:hAnsi="Arial" w:cs="Arial"/>
                <w:b/>
                <w:snapToGrid/>
                <w:szCs w:val="22"/>
              </w:rPr>
            </w:pPr>
            <w:r w:rsidRPr="007131B8">
              <w:rPr>
                <w:rFonts w:ascii="Arial" w:hAnsi="Arial" w:cs="Arial"/>
                <w:b/>
                <w:snapToGrid/>
                <w:szCs w:val="22"/>
              </w:rPr>
              <w:t>Short-Term</w:t>
            </w:r>
          </w:p>
        </w:tc>
        <w:tc>
          <w:tcPr>
            <w:tcW w:w="2993" w:type="dxa"/>
            <w:shd w:val="clear" w:color="auto" w:fill="auto"/>
            <w:vAlign w:val="center"/>
          </w:tcPr>
          <w:p w:rsidR="00CB7EC0" w:rsidRPr="007131B8" w:rsidRDefault="00CB7EC0" w:rsidP="00CB7EC0">
            <w:pPr>
              <w:widowControl/>
              <w:jc w:val="center"/>
              <w:rPr>
                <w:rFonts w:ascii="Arial" w:hAnsi="Arial" w:cs="Arial"/>
                <w:b/>
                <w:snapToGrid/>
                <w:szCs w:val="22"/>
              </w:rPr>
            </w:pPr>
            <w:r w:rsidRPr="007131B8">
              <w:rPr>
                <w:rFonts w:ascii="Arial" w:hAnsi="Arial" w:cs="Arial"/>
                <w:b/>
                <w:snapToGrid/>
                <w:szCs w:val="22"/>
              </w:rPr>
              <w:t>Medium-Term</w:t>
            </w:r>
          </w:p>
        </w:tc>
      </w:tr>
      <w:tr w:rsidR="00CB7EC0" w:rsidRPr="007131B8" w:rsidTr="00570527">
        <w:trPr>
          <w:trHeight w:val="1420"/>
        </w:trPr>
        <w:tc>
          <w:tcPr>
            <w:tcW w:w="2448" w:type="dxa"/>
            <w:shd w:val="clear" w:color="auto" w:fill="auto"/>
            <w:vAlign w:val="center"/>
          </w:tcPr>
          <w:p w:rsidR="00CB7EC0" w:rsidRPr="007131B8" w:rsidRDefault="00CB7EC0" w:rsidP="00CB7EC0">
            <w:pPr>
              <w:widowControl/>
              <w:jc w:val="center"/>
              <w:rPr>
                <w:rFonts w:ascii="Arial" w:hAnsi="Arial" w:cs="Arial"/>
                <w:i/>
                <w:snapToGrid/>
                <w:szCs w:val="22"/>
              </w:rPr>
            </w:pPr>
            <w:r w:rsidRPr="007131B8">
              <w:rPr>
                <w:rFonts w:ascii="Arial" w:hAnsi="Arial" w:cs="Arial"/>
                <w:i/>
                <w:snapToGrid/>
                <w:szCs w:val="22"/>
              </w:rPr>
              <w:t>“What we invest”</w:t>
            </w:r>
          </w:p>
          <w:p w:rsidR="00CB7EC0" w:rsidRPr="007131B8" w:rsidRDefault="00CB7EC0" w:rsidP="00CB7EC0">
            <w:pPr>
              <w:widowControl/>
              <w:jc w:val="center"/>
              <w:rPr>
                <w:rFonts w:ascii="Times New Roman" w:hAnsi="Times New Roman"/>
                <w:snapToGrid/>
                <w:szCs w:val="22"/>
              </w:rPr>
            </w:pPr>
            <w:r w:rsidRPr="007131B8">
              <w:rPr>
                <w:rFonts w:ascii="Arial" w:hAnsi="Arial" w:cs="Arial"/>
                <w:i/>
                <w:snapToGrid/>
                <w:szCs w:val="22"/>
              </w:rPr>
              <w:t>(Program Partners/Staff)</w:t>
            </w:r>
          </w:p>
        </w:tc>
        <w:tc>
          <w:tcPr>
            <w:tcW w:w="2700" w:type="dxa"/>
            <w:shd w:val="clear" w:color="auto" w:fill="auto"/>
            <w:vAlign w:val="center"/>
          </w:tcPr>
          <w:p w:rsidR="00CB7EC0" w:rsidRPr="007131B8" w:rsidRDefault="00CB7EC0" w:rsidP="00CB7EC0">
            <w:pPr>
              <w:widowControl/>
              <w:jc w:val="center"/>
              <w:rPr>
                <w:rFonts w:ascii="Arial" w:hAnsi="Arial" w:cs="Arial"/>
                <w:i/>
                <w:snapToGrid/>
                <w:szCs w:val="22"/>
              </w:rPr>
            </w:pPr>
            <w:r w:rsidRPr="007131B8">
              <w:rPr>
                <w:rFonts w:ascii="Arial" w:hAnsi="Arial" w:cs="Arial"/>
                <w:i/>
                <w:snapToGrid/>
                <w:szCs w:val="22"/>
              </w:rPr>
              <w:t>“What we do”</w:t>
            </w:r>
          </w:p>
        </w:tc>
        <w:tc>
          <w:tcPr>
            <w:tcW w:w="2520" w:type="dxa"/>
            <w:shd w:val="clear" w:color="auto" w:fill="auto"/>
            <w:vAlign w:val="center"/>
          </w:tcPr>
          <w:p w:rsidR="00CB7EC0" w:rsidRPr="007131B8" w:rsidRDefault="00CB7EC0" w:rsidP="00CB7EC0">
            <w:pPr>
              <w:widowControl/>
              <w:jc w:val="center"/>
              <w:rPr>
                <w:rFonts w:ascii="Arial" w:hAnsi="Arial" w:cs="Arial"/>
                <w:i/>
                <w:snapToGrid/>
                <w:szCs w:val="22"/>
              </w:rPr>
            </w:pPr>
            <w:r w:rsidRPr="007131B8">
              <w:rPr>
                <w:rFonts w:ascii="Arial" w:hAnsi="Arial" w:cs="Arial"/>
                <w:i/>
                <w:snapToGrid/>
                <w:szCs w:val="22"/>
              </w:rPr>
              <w:t>“Who we work with”</w:t>
            </w:r>
          </w:p>
          <w:p w:rsidR="00CB7EC0" w:rsidRPr="007131B8" w:rsidRDefault="00CB7EC0" w:rsidP="00CB7EC0">
            <w:pPr>
              <w:widowControl/>
              <w:jc w:val="center"/>
              <w:rPr>
                <w:rFonts w:ascii="Arial" w:hAnsi="Arial" w:cs="Arial"/>
                <w:i/>
                <w:snapToGrid/>
                <w:szCs w:val="22"/>
              </w:rPr>
            </w:pPr>
            <w:r w:rsidRPr="007131B8">
              <w:rPr>
                <w:rFonts w:ascii="Arial" w:hAnsi="Arial" w:cs="Arial"/>
                <w:i/>
                <w:snapToGrid/>
                <w:szCs w:val="22"/>
              </w:rPr>
              <w:t>“Who we serve”</w:t>
            </w:r>
          </w:p>
          <w:p w:rsidR="00CB7EC0" w:rsidRPr="007131B8" w:rsidRDefault="00CB7EC0" w:rsidP="00CB7EC0">
            <w:pPr>
              <w:widowControl/>
              <w:jc w:val="center"/>
              <w:rPr>
                <w:rFonts w:ascii="Arial" w:hAnsi="Arial" w:cs="Arial"/>
                <w:i/>
                <w:snapToGrid/>
                <w:szCs w:val="22"/>
              </w:rPr>
            </w:pPr>
            <w:r w:rsidRPr="007131B8">
              <w:rPr>
                <w:rFonts w:ascii="Arial" w:hAnsi="Arial" w:cs="Arial"/>
                <w:i/>
                <w:snapToGrid/>
                <w:szCs w:val="22"/>
              </w:rPr>
              <w:t>“What we produce”</w:t>
            </w:r>
          </w:p>
        </w:tc>
        <w:tc>
          <w:tcPr>
            <w:tcW w:w="2790" w:type="dxa"/>
            <w:shd w:val="clear" w:color="auto" w:fill="auto"/>
            <w:vAlign w:val="center"/>
          </w:tcPr>
          <w:p w:rsidR="00CB7EC0" w:rsidRPr="007131B8" w:rsidRDefault="00CB7EC0" w:rsidP="00CB7EC0">
            <w:pPr>
              <w:widowControl/>
              <w:jc w:val="left"/>
              <w:rPr>
                <w:rFonts w:ascii="Times New Roman" w:hAnsi="Times New Roman"/>
                <w:i/>
                <w:snapToGrid/>
                <w:sz w:val="24"/>
                <w:szCs w:val="24"/>
              </w:rPr>
            </w:pPr>
            <w:r w:rsidRPr="007131B8">
              <w:rPr>
                <w:rFonts w:ascii="Times New Roman" w:hAnsi="Times New Roman"/>
                <w:i/>
                <w:snapToGrid/>
                <w:sz w:val="24"/>
                <w:szCs w:val="24"/>
              </w:rPr>
              <w:t xml:space="preserve">Immediate changes we expect to see in: </w:t>
            </w:r>
          </w:p>
          <w:p w:rsidR="00CB7EC0" w:rsidRPr="007131B8" w:rsidRDefault="00CB7EC0" w:rsidP="00184DB1">
            <w:pPr>
              <w:widowControl/>
              <w:numPr>
                <w:ilvl w:val="0"/>
                <w:numId w:val="3"/>
              </w:numPr>
              <w:contextualSpacing/>
              <w:jc w:val="left"/>
              <w:rPr>
                <w:rFonts w:ascii="Arial" w:hAnsi="Arial" w:cs="Arial"/>
                <w:i/>
                <w:snapToGrid/>
                <w:sz w:val="24"/>
                <w:szCs w:val="24"/>
              </w:rPr>
            </w:pPr>
            <w:r w:rsidRPr="007131B8">
              <w:rPr>
                <w:rFonts w:ascii="Times New Roman" w:hAnsi="Times New Roman"/>
                <w:i/>
                <w:snapToGrid/>
                <w:sz w:val="24"/>
                <w:szCs w:val="24"/>
              </w:rPr>
              <w:t>Clients/victims</w:t>
            </w:r>
          </w:p>
          <w:p w:rsidR="00CB7EC0" w:rsidRPr="007131B8" w:rsidRDefault="00CB7EC0" w:rsidP="00184DB1">
            <w:pPr>
              <w:widowControl/>
              <w:numPr>
                <w:ilvl w:val="0"/>
                <w:numId w:val="3"/>
              </w:numPr>
              <w:contextualSpacing/>
              <w:jc w:val="left"/>
              <w:rPr>
                <w:rFonts w:ascii="Arial" w:hAnsi="Arial" w:cs="Arial"/>
                <w:i/>
                <w:snapToGrid/>
                <w:sz w:val="24"/>
                <w:szCs w:val="24"/>
              </w:rPr>
            </w:pPr>
            <w:r w:rsidRPr="007131B8">
              <w:rPr>
                <w:rFonts w:ascii="Times New Roman" w:hAnsi="Times New Roman"/>
                <w:i/>
                <w:snapToGrid/>
                <w:sz w:val="24"/>
                <w:szCs w:val="24"/>
              </w:rPr>
              <w:t>CJS System</w:t>
            </w:r>
          </w:p>
        </w:tc>
        <w:tc>
          <w:tcPr>
            <w:tcW w:w="2993" w:type="dxa"/>
            <w:shd w:val="clear" w:color="auto" w:fill="auto"/>
            <w:vAlign w:val="center"/>
          </w:tcPr>
          <w:p w:rsidR="00CB7EC0" w:rsidRPr="007131B8" w:rsidRDefault="00CB7EC0" w:rsidP="00CB7EC0">
            <w:pPr>
              <w:widowControl/>
              <w:jc w:val="left"/>
              <w:rPr>
                <w:rFonts w:ascii="Arial" w:hAnsi="Arial" w:cs="Arial"/>
                <w:i/>
                <w:snapToGrid/>
                <w:szCs w:val="22"/>
              </w:rPr>
            </w:pPr>
            <w:r w:rsidRPr="007131B8">
              <w:rPr>
                <w:rFonts w:ascii="Arial" w:hAnsi="Arial" w:cs="Arial"/>
                <w:i/>
                <w:snapToGrid/>
                <w:szCs w:val="22"/>
              </w:rPr>
              <w:t>Changes we expect to see in 1-2 years in:</w:t>
            </w:r>
          </w:p>
          <w:p w:rsidR="00CB7EC0" w:rsidRPr="007131B8" w:rsidRDefault="00CB7EC0" w:rsidP="00184DB1">
            <w:pPr>
              <w:widowControl/>
              <w:numPr>
                <w:ilvl w:val="0"/>
                <w:numId w:val="4"/>
              </w:numPr>
              <w:contextualSpacing/>
              <w:jc w:val="left"/>
              <w:rPr>
                <w:rFonts w:ascii="Arial" w:hAnsi="Arial" w:cs="Arial"/>
                <w:i/>
                <w:snapToGrid/>
                <w:szCs w:val="22"/>
              </w:rPr>
            </w:pPr>
            <w:r w:rsidRPr="007131B8">
              <w:rPr>
                <w:rFonts w:ascii="Arial" w:hAnsi="Arial" w:cs="Arial"/>
                <w:i/>
                <w:snapToGrid/>
                <w:szCs w:val="22"/>
              </w:rPr>
              <w:t>Clients/Victims</w:t>
            </w:r>
          </w:p>
          <w:p w:rsidR="00CB7EC0" w:rsidRPr="007131B8" w:rsidRDefault="00CB7EC0" w:rsidP="00184DB1">
            <w:pPr>
              <w:widowControl/>
              <w:numPr>
                <w:ilvl w:val="0"/>
                <w:numId w:val="4"/>
              </w:numPr>
              <w:contextualSpacing/>
              <w:jc w:val="left"/>
              <w:rPr>
                <w:rFonts w:ascii="Arial" w:hAnsi="Arial" w:cs="Arial"/>
                <w:i/>
                <w:snapToGrid/>
                <w:szCs w:val="22"/>
              </w:rPr>
            </w:pPr>
            <w:r w:rsidRPr="007131B8">
              <w:rPr>
                <w:rFonts w:ascii="Arial" w:hAnsi="Arial" w:cs="Arial"/>
                <w:i/>
                <w:snapToGrid/>
                <w:szCs w:val="22"/>
              </w:rPr>
              <w:t>CJS System</w:t>
            </w:r>
          </w:p>
        </w:tc>
      </w:tr>
      <w:tr w:rsidR="00CB7EC0" w:rsidRPr="007131B8" w:rsidTr="00570527">
        <w:tc>
          <w:tcPr>
            <w:tcW w:w="2448" w:type="dxa"/>
            <w:shd w:val="clear" w:color="auto" w:fill="auto"/>
            <w:vAlign w:val="center"/>
          </w:tcPr>
          <w:p w:rsidR="00CB7EC0" w:rsidRPr="007131B8" w:rsidRDefault="00CB7EC0" w:rsidP="00CB7EC0">
            <w:pPr>
              <w:widowControl/>
              <w:jc w:val="center"/>
              <w:rPr>
                <w:rFonts w:ascii="Times New Roman" w:hAnsi="Times New Roman"/>
                <w:snapToGrid/>
                <w:sz w:val="24"/>
                <w:szCs w:val="24"/>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c>
          <w:tcPr>
            <w:tcW w:w="2700" w:type="dxa"/>
            <w:shd w:val="clear" w:color="auto" w:fill="auto"/>
          </w:tcPr>
          <w:p w:rsidR="00CB7EC0" w:rsidRPr="007131B8" w:rsidRDefault="00CB7EC0" w:rsidP="00CB7EC0">
            <w:pPr>
              <w:widowControl/>
              <w:jc w:val="left"/>
              <w:rPr>
                <w:rFonts w:ascii="Times New Roman" w:hAnsi="Times New Roman"/>
                <w:snapToGrid/>
                <w:sz w:val="20"/>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c>
          <w:tcPr>
            <w:tcW w:w="2520" w:type="dxa"/>
            <w:shd w:val="clear" w:color="auto" w:fill="auto"/>
          </w:tcPr>
          <w:p w:rsidR="00CB7EC0" w:rsidRPr="007131B8" w:rsidRDefault="00CB7EC0" w:rsidP="00CB7EC0">
            <w:pPr>
              <w:widowControl/>
              <w:jc w:val="left"/>
              <w:rPr>
                <w:rFonts w:ascii="Times New Roman" w:hAnsi="Times New Roman"/>
                <w:snapToGrid/>
                <w:sz w:val="20"/>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c>
          <w:tcPr>
            <w:tcW w:w="2790" w:type="dxa"/>
            <w:shd w:val="clear" w:color="auto" w:fill="auto"/>
          </w:tcPr>
          <w:p w:rsidR="00CB7EC0" w:rsidRPr="007131B8" w:rsidRDefault="00CB7EC0" w:rsidP="00CB7EC0">
            <w:pPr>
              <w:widowControl/>
              <w:jc w:val="left"/>
              <w:rPr>
                <w:rFonts w:ascii="Times New Roman" w:hAnsi="Times New Roman"/>
                <w:snapToGrid/>
                <w:sz w:val="20"/>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c>
          <w:tcPr>
            <w:tcW w:w="2993" w:type="dxa"/>
            <w:shd w:val="clear" w:color="auto" w:fill="auto"/>
          </w:tcPr>
          <w:p w:rsidR="00CB7EC0" w:rsidRPr="007131B8" w:rsidRDefault="00CB7EC0" w:rsidP="00CB7EC0">
            <w:pPr>
              <w:widowControl/>
              <w:jc w:val="left"/>
              <w:rPr>
                <w:rFonts w:ascii="Times New Roman" w:hAnsi="Times New Roman"/>
                <w:snapToGrid/>
                <w:sz w:val="20"/>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r>
      <w:tr w:rsidR="00CB7EC0" w:rsidRPr="007131B8" w:rsidTr="00570527">
        <w:tc>
          <w:tcPr>
            <w:tcW w:w="2448" w:type="dxa"/>
            <w:shd w:val="clear" w:color="auto" w:fill="auto"/>
            <w:vAlign w:val="center"/>
          </w:tcPr>
          <w:p w:rsidR="00CB7EC0" w:rsidRPr="007131B8" w:rsidRDefault="00CB7EC0" w:rsidP="00CB7EC0">
            <w:pPr>
              <w:widowControl/>
              <w:jc w:val="center"/>
              <w:rPr>
                <w:rFonts w:ascii="Times New Roman" w:hAnsi="Times New Roman"/>
                <w:snapToGrid/>
                <w:sz w:val="24"/>
                <w:szCs w:val="24"/>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c>
          <w:tcPr>
            <w:tcW w:w="2700" w:type="dxa"/>
            <w:shd w:val="clear" w:color="auto" w:fill="auto"/>
          </w:tcPr>
          <w:p w:rsidR="00CB7EC0" w:rsidRPr="007131B8" w:rsidRDefault="00CB7EC0" w:rsidP="00CB7EC0">
            <w:pPr>
              <w:widowControl/>
              <w:jc w:val="left"/>
              <w:rPr>
                <w:rFonts w:ascii="Times New Roman" w:hAnsi="Times New Roman"/>
                <w:snapToGrid/>
                <w:sz w:val="20"/>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c>
          <w:tcPr>
            <w:tcW w:w="2520" w:type="dxa"/>
            <w:shd w:val="clear" w:color="auto" w:fill="auto"/>
          </w:tcPr>
          <w:p w:rsidR="00CB7EC0" w:rsidRPr="007131B8" w:rsidRDefault="00CB7EC0" w:rsidP="00CB7EC0">
            <w:pPr>
              <w:widowControl/>
              <w:jc w:val="left"/>
              <w:rPr>
                <w:rFonts w:ascii="Times New Roman" w:hAnsi="Times New Roman"/>
                <w:snapToGrid/>
                <w:sz w:val="20"/>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c>
          <w:tcPr>
            <w:tcW w:w="2790" w:type="dxa"/>
            <w:shd w:val="clear" w:color="auto" w:fill="auto"/>
          </w:tcPr>
          <w:p w:rsidR="00CB7EC0" w:rsidRPr="007131B8" w:rsidRDefault="00CB7EC0" w:rsidP="00CB7EC0">
            <w:pPr>
              <w:widowControl/>
              <w:jc w:val="left"/>
              <w:rPr>
                <w:rFonts w:ascii="Times New Roman" w:hAnsi="Times New Roman"/>
                <w:snapToGrid/>
                <w:sz w:val="20"/>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c>
          <w:tcPr>
            <w:tcW w:w="2993" w:type="dxa"/>
            <w:shd w:val="clear" w:color="auto" w:fill="auto"/>
          </w:tcPr>
          <w:p w:rsidR="00CB7EC0" w:rsidRPr="007131B8" w:rsidRDefault="00CB7EC0" w:rsidP="00CB7EC0">
            <w:pPr>
              <w:widowControl/>
              <w:jc w:val="left"/>
              <w:rPr>
                <w:rFonts w:ascii="Times New Roman" w:hAnsi="Times New Roman"/>
                <w:snapToGrid/>
                <w:sz w:val="20"/>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r>
      <w:tr w:rsidR="00CB7EC0" w:rsidRPr="007131B8" w:rsidTr="00570527">
        <w:tc>
          <w:tcPr>
            <w:tcW w:w="2448" w:type="dxa"/>
            <w:shd w:val="clear" w:color="auto" w:fill="auto"/>
            <w:vAlign w:val="center"/>
          </w:tcPr>
          <w:p w:rsidR="00CB7EC0" w:rsidRPr="007131B8" w:rsidRDefault="00CB7EC0" w:rsidP="00CB7EC0">
            <w:pPr>
              <w:widowControl/>
              <w:jc w:val="center"/>
              <w:rPr>
                <w:rFonts w:ascii="Times New Roman" w:hAnsi="Times New Roman"/>
                <w:snapToGrid/>
                <w:sz w:val="24"/>
                <w:szCs w:val="24"/>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c>
          <w:tcPr>
            <w:tcW w:w="2700" w:type="dxa"/>
            <w:shd w:val="clear" w:color="auto" w:fill="auto"/>
          </w:tcPr>
          <w:p w:rsidR="00CB7EC0" w:rsidRPr="007131B8" w:rsidRDefault="00CB7EC0" w:rsidP="00CB7EC0">
            <w:pPr>
              <w:widowControl/>
              <w:jc w:val="left"/>
              <w:rPr>
                <w:rFonts w:ascii="Times New Roman" w:hAnsi="Times New Roman"/>
                <w:snapToGrid/>
                <w:sz w:val="20"/>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c>
          <w:tcPr>
            <w:tcW w:w="2520" w:type="dxa"/>
            <w:shd w:val="clear" w:color="auto" w:fill="auto"/>
          </w:tcPr>
          <w:p w:rsidR="00CB7EC0" w:rsidRPr="007131B8" w:rsidRDefault="00CB7EC0" w:rsidP="00CB7EC0">
            <w:pPr>
              <w:widowControl/>
              <w:jc w:val="left"/>
              <w:rPr>
                <w:rFonts w:ascii="Times New Roman" w:hAnsi="Times New Roman"/>
                <w:snapToGrid/>
                <w:sz w:val="20"/>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c>
          <w:tcPr>
            <w:tcW w:w="2790" w:type="dxa"/>
            <w:shd w:val="clear" w:color="auto" w:fill="auto"/>
          </w:tcPr>
          <w:p w:rsidR="00CB7EC0" w:rsidRPr="007131B8" w:rsidRDefault="00CB7EC0" w:rsidP="00CB7EC0">
            <w:pPr>
              <w:widowControl/>
              <w:jc w:val="left"/>
              <w:rPr>
                <w:rFonts w:ascii="Times New Roman" w:hAnsi="Times New Roman"/>
                <w:snapToGrid/>
                <w:sz w:val="20"/>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c>
          <w:tcPr>
            <w:tcW w:w="2993" w:type="dxa"/>
            <w:shd w:val="clear" w:color="auto" w:fill="auto"/>
          </w:tcPr>
          <w:p w:rsidR="00CB7EC0" w:rsidRPr="007131B8" w:rsidRDefault="00CB7EC0" w:rsidP="00CB7EC0">
            <w:pPr>
              <w:widowControl/>
              <w:jc w:val="left"/>
              <w:rPr>
                <w:rFonts w:ascii="Times New Roman" w:hAnsi="Times New Roman"/>
                <w:snapToGrid/>
                <w:sz w:val="20"/>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r>
      <w:tr w:rsidR="00CB7EC0" w:rsidRPr="007131B8" w:rsidTr="00570527">
        <w:tc>
          <w:tcPr>
            <w:tcW w:w="2448" w:type="dxa"/>
            <w:shd w:val="clear" w:color="auto" w:fill="auto"/>
            <w:vAlign w:val="center"/>
          </w:tcPr>
          <w:p w:rsidR="00CB7EC0" w:rsidRPr="007131B8" w:rsidRDefault="00CB7EC0" w:rsidP="00CB7EC0">
            <w:pPr>
              <w:widowControl/>
              <w:jc w:val="center"/>
              <w:rPr>
                <w:rFonts w:ascii="Times New Roman" w:hAnsi="Times New Roman"/>
                <w:snapToGrid/>
                <w:sz w:val="24"/>
                <w:szCs w:val="24"/>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c>
          <w:tcPr>
            <w:tcW w:w="2700" w:type="dxa"/>
            <w:shd w:val="clear" w:color="auto" w:fill="auto"/>
          </w:tcPr>
          <w:p w:rsidR="00CB7EC0" w:rsidRPr="007131B8" w:rsidRDefault="00CB7EC0" w:rsidP="00CB7EC0">
            <w:pPr>
              <w:widowControl/>
              <w:jc w:val="left"/>
              <w:rPr>
                <w:rFonts w:ascii="Times New Roman" w:hAnsi="Times New Roman"/>
                <w:snapToGrid/>
                <w:sz w:val="20"/>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c>
          <w:tcPr>
            <w:tcW w:w="2520" w:type="dxa"/>
            <w:shd w:val="clear" w:color="auto" w:fill="auto"/>
          </w:tcPr>
          <w:p w:rsidR="00CB7EC0" w:rsidRPr="007131B8" w:rsidRDefault="00CB7EC0" w:rsidP="00CB7EC0">
            <w:pPr>
              <w:widowControl/>
              <w:jc w:val="left"/>
              <w:rPr>
                <w:rFonts w:ascii="Times New Roman" w:hAnsi="Times New Roman"/>
                <w:snapToGrid/>
                <w:sz w:val="20"/>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c>
          <w:tcPr>
            <w:tcW w:w="2790" w:type="dxa"/>
            <w:shd w:val="clear" w:color="auto" w:fill="auto"/>
          </w:tcPr>
          <w:p w:rsidR="00CB7EC0" w:rsidRPr="007131B8" w:rsidRDefault="00CB7EC0" w:rsidP="00CB7EC0">
            <w:pPr>
              <w:widowControl/>
              <w:jc w:val="left"/>
              <w:rPr>
                <w:rFonts w:ascii="Times New Roman" w:hAnsi="Times New Roman"/>
                <w:snapToGrid/>
                <w:sz w:val="20"/>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c>
          <w:tcPr>
            <w:tcW w:w="2993" w:type="dxa"/>
            <w:shd w:val="clear" w:color="auto" w:fill="auto"/>
          </w:tcPr>
          <w:p w:rsidR="00CB7EC0" w:rsidRPr="007131B8" w:rsidRDefault="00CB7EC0" w:rsidP="00CB7EC0">
            <w:pPr>
              <w:widowControl/>
              <w:jc w:val="left"/>
              <w:rPr>
                <w:rFonts w:ascii="Times New Roman" w:hAnsi="Times New Roman"/>
                <w:snapToGrid/>
                <w:sz w:val="20"/>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r>
      <w:tr w:rsidR="00CB7EC0" w:rsidRPr="007131B8" w:rsidTr="00570527">
        <w:tc>
          <w:tcPr>
            <w:tcW w:w="2448" w:type="dxa"/>
            <w:tcBorders>
              <w:bottom w:val="single" w:sz="4" w:space="0" w:color="auto"/>
            </w:tcBorders>
            <w:shd w:val="clear" w:color="auto" w:fill="auto"/>
            <w:vAlign w:val="center"/>
          </w:tcPr>
          <w:p w:rsidR="00CB7EC0" w:rsidRPr="007131B8" w:rsidRDefault="00CB7EC0" w:rsidP="00CB7EC0">
            <w:pPr>
              <w:widowControl/>
              <w:jc w:val="center"/>
              <w:rPr>
                <w:rFonts w:ascii="Times New Roman" w:hAnsi="Times New Roman"/>
                <w:snapToGrid/>
                <w:sz w:val="24"/>
                <w:szCs w:val="24"/>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c>
          <w:tcPr>
            <w:tcW w:w="2700" w:type="dxa"/>
            <w:tcBorders>
              <w:bottom w:val="single" w:sz="4" w:space="0" w:color="auto"/>
            </w:tcBorders>
            <w:shd w:val="clear" w:color="auto" w:fill="auto"/>
          </w:tcPr>
          <w:p w:rsidR="00CB7EC0" w:rsidRPr="007131B8" w:rsidRDefault="00CB7EC0" w:rsidP="00CB7EC0">
            <w:pPr>
              <w:widowControl/>
              <w:jc w:val="left"/>
              <w:rPr>
                <w:rFonts w:ascii="Times New Roman" w:hAnsi="Times New Roman"/>
                <w:snapToGrid/>
                <w:sz w:val="20"/>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c>
          <w:tcPr>
            <w:tcW w:w="2520" w:type="dxa"/>
            <w:tcBorders>
              <w:bottom w:val="single" w:sz="4" w:space="0" w:color="auto"/>
            </w:tcBorders>
            <w:shd w:val="clear" w:color="auto" w:fill="auto"/>
          </w:tcPr>
          <w:p w:rsidR="00CB7EC0" w:rsidRPr="007131B8" w:rsidRDefault="00CB7EC0" w:rsidP="00CB7EC0">
            <w:pPr>
              <w:widowControl/>
              <w:jc w:val="left"/>
              <w:rPr>
                <w:rFonts w:ascii="Times New Roman" w:hAnsi="Times New Roman"/>
                <w:snapToGrid/>
                <w:sz w:val="20"/>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c>
          <w:tcPr>
            <w:tcW w:w="2790" w:type="dxa"/>
            <w:tcBorders>
              <w:bottom w:val="single" w:sz="4" w:space="0" w:color="auto"/>
            </w:tcBorders>
            <w:shd w:val="clear" w:color="auto" w:fill="auto"/>
          </w:tcPr>
          <w:p w:rsidR="00CB7EC0" w:rsidRPr="007131B8" w:rsidRDefault="00CB7EC0" w:rsidP="00CB7EC0">
            <w:pPr>
              <w:widowControl/>
              <w:jc w:val="left"/>
              <w:rPr>
                <w:rFonts w:ascii="Times New Roman" w:hAnsi="Times New Roman"/>
                <w:snapToGrid/>
                <w:sz w:val="20"/>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c>
          <w:tcPr>
            <w:tcW w:w="2993" w:type="dxa"/>
            <w:tcBorders>
              <w:bottom w:val="single" w:sz="4" w:space="0" w:color="auto"/>
            </w:tcBorders>
            <w:shd w:val="clear" w:color="auto" w:fill="auto"/>
          </w:tcPr>
          <w:p w:rsidR="00CB7EC0" w:rsidRPr="007131B8" w:rsidRDefault="00CB7EC0" w:rsidP="00CB7EC0">
            <w:pPr>
              <w:widowControl/>
              <w:jc w:val="left"/>
              <w:rPr>
                <w:rFonts w:ascii="Times New Roman" w:hAnsi="Times New Roman"/>
                <w:snapToGrid/>
                <w:sz w:val="20"/>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r>
      <w:tr w:rsidR="00CB7EC0" w:rsidRPr="007131B8" w:rsidTr="00570527">
        <w:tc>
          <w:tcPr>
            <w:tcW w:w="2448" w:type="dxa"/>
            <w:tcBorders>
              <w:top w:val="single" w:sz="4" w:space="0" w:color="auto"/>
              <w:left w:val="single" w:sz="4" w:space="0" w:color="auto"/>
              <w:bottom w:val="single" w:sz="4" w:space="0" w:color="auto"/>
              <w:right w:val="single" w:sz="4" w:space="0" w:color="auto"/>
            </w:tcBorders>
            <w:shd w:val="clear" w:color="auto" w:fill="auto"/>
            <w:vAlign w:val="center"/>
          </w:tcPr>
          <w:p w:rsidR="00CB7EC0" w:rsidRPr="007131B8" w:rsidRDefault="00CB7EC0" w:rsidP="00CB7EC0">
            <w:pPr>
              <w:widowControl/>
              <w:jc w:val="center"/>
              <w:rPr>
                <w:rFonts w:ascii="Times New Roman" w:hAnsi="Times New Roman"/>
                <w:snapToGrid/>
                <w:sz w:val="24"/>
                <w:szCs w:val="24"/>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c>
          <w:tcPr>
            <w:tcW w:w="2700" w:type="dxa"/>
            <w:tcBorders>
              <w:top w:val="single" w:sz="4" w:space="0" w:color="auto"/>
              <w:left w:val="single" w:sz="4" w:space="0" w:color="auto"/>
              <w:bottom w:val="single" w:sz="4" w:space="0" w:color="auto"/>
              <w:right w:val="single" w:sz="4" w:space="0" w:color="auto"/>
            </w:tcBorders>
            <w:shd w:val="clear" w:color="auto" w:fill="auto"/>
          </w:tcPr>
          <w:p w:rsidR="00CB7EC0" w:rsidRPr="007131B8" w:rsidRDefault="00CB7EC0" w:rsidP="00CB7EC0">
            <w:pPr>
              <w:widowControl/>
              <w:jc w:val="left"/>
              <w:rPr>
                <w:rFonts w:ascii="Times New Roman" w:hAnsi="Times New Roman"/>
                <w:snapToGrid/>
                <w:sz w:val="20"/>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CB7EC0" w:rsidRPr="007131B8" w:rsidRDefault="00CB7EC0" w:rsidP="00CB7EC0">
            <w:pPr>
              <w:widowControl/>
              <w:jc w:val="left"/>
              <w:rPr>
                <w:rFonts w:ascii="Times New Roman" w:hAnsi="Times New Roman"/>
                <w:snapToGrid/>
                <w:sz w:val="20"/>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c>
          <w:tcPr>
            <w:tcW w:w="2790" w:type="dxa"/>
            <w:tcBorders>
              <w:top w:val="single" w:sz="4" w:space="0" w:color="auto"/>
              <w:left w:val="single" w:sz="4" w:space="0" w:color="auto"/>
              <w:bottom w:val="single" w:sz="4" w:space="0" w:color="auto"/>
              <w:right w:val="single" w:sz="4" w:space="0" w:color="auto"/>
            </w:tcBorders>
            <w:shd w:val="clear" w:color="auto" w:fill="auto"/>
          </w:tcPr>
          <w:p w:rsidR="00CB7EC0" w:rsidRPr="007131B8" w:rsidRDefault="00CB7EC0" w:rsidP="00CB7EC0">
            <w:pPr>
              <w:widowControl/>
              <w:jc w:val="left"/>
              <w:rPr>
                <w:rFonts w:ascii="Times New Roman" w:hAnsi="Times New Roman"/>
                <w:snapToGrid/>
                <w:sz w:val="20"/>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c>
          <w:tcPr>
            <w:tcW w:w="2993" w:type="dxa"/>
            <w:tcBorders>
              <w:top w:val="single" w:sz="4" w:space="0" w:color="auto"/>
              <w:left w:val="single" w:sz="4" w:space="0" w:color="auto"/>
              <w:bottom w:val="single" w:sz="4" w:space="0" w:color="auto"/>
              <w:right w:val="single" w:sz="4" w:space="0" w:color="auto"/>
            </w:tcBorders>
            <w:shd w:val="clear" w:color="auto" w:fill="auto"/>
          </w:tcPr>
          <w:p w:rsidR="00CB7EC0" w:rsidRPr="007131B8" w:rsidRDefault="00CB7EC0" w:rsidP="00CB7EC0">
            <w:pPr>
              <w:widowControl/>
              <w:jc w:val="left"/>
              <w:rPr>
                <w:rFonts w:ascii="Times New Roman" w:hAnsi="Times New Roman"/>
                <w:snapToGrid/>
                <w:sz w:val="20"/>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r>
      <w:tr w:rsidR="00CB7EC0" w:rsidRPr="007131B8" w:rsidTr="00570527">
        <w:tc>
          <w:tcPr>
            <w:tcW w:w="2448" w:type="dxa"/>
            <w:tcBorders>
              <w:top w:val="single" w:sz="4" w:space="0" w:color="auto"/>
              <w:left w:val="single" w:sz="4" w:space="0" w:color="auto"/>
              <w:bottom w:val="single" w:sz="4" w:space="0" w:color="auto"/>
              <w:right w:val="single" w:sz="4" w:space="0" w:color="auto"/>
            </w:tcBorders>
            <w:shd w:val="clear" w:color="auto" w:fill="auto"/>
          </w:tcPr>
          <w:p w:rsidR="00CB7EC0" w:rsidRPr="007131B8" w:rsidRDefault="00CB7EC0" w:rsidP="00CB7EC0">
            <w:pPr>
              <w:widowControl/>
              <w:jc w:val="center"/>
              <w:rPr>
                <w:rFonts w:ascii="Times New Roman" w:hAnsi="Times New Roman"/>
                <w:snapToGrid/>
                <w:sz w:val="20"/>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c>
          <w:tcPr>
            <w:tcW w:w="2700" w:type="dxa"/>
            <w:tcBorders>
              <w:top w:val="single" w:sz="4" w:space="0" w:color="auto"/>
              <w:left w:val="single" w:sz="4" w:space="0" w:color="auto"/>
              <w:bottom w:val="single" w:sz="4" w:space="0" w:color="auto"/>
              <w:right w:val="single" w:sz="4" w:space="0" w:color="auto"/>
            </w:tcBorders>
            <w:shd w:val="clear" w:color="auto" w:fill="auto"/>
          </w:tcPr>
          <w:p w:rsidR="00CB7EC0" w:rsidRPr="007131B8" w:rsidRDefault="00CB7EC0" w:rsidP="00CB7EC0">
            <w:pPr>
              <w:widowControl/>
              <w:jc w:val="left"/>
              <w:rPr>
                <w:rFonts w:ascii="Times New Roman" w:hAnsi="Times New Roman"/>
                <w:snapToGrid/>
                <w:sz w:val="20"/>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CB7EC0" w:rsidRPr="007131B8" w:rsidRDefault="00CB7EC0" w:rsidP="00CB7EC0">
            <w:pPr>
              <w:widowControl/>
              <w:jc w:val="left"/>
              <w:rPr>
                <w:rFonts w:ascii="Times New Roman" w:hAnsi="Times New Roman"/>
                <w:snapToGrid/>
                <w:sz w:val="20"/>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c>
          <w:tcPr>
            <w:tcW w:w="2790" w:type="dxa"/>
            <w:tcBorders>
              <w:top w:val="single" w:sz="4" w:space="0" w:color="auto"/>
              <w:left w:val="single" w:sz="4" w:space="0" w:color="auto"/>
              <w:bottom w:val="single" w:sz="4" w:space="0" w:color="auto"/>
              <w:right w:val="single" w:sz="4" w:space="0" w:color="auto"/>
            </w:tcBorders>
            <w:shd w:val="clear" w:color="auto" w:fill="auto"/>
          </w:tcPr>
          <w:p w:rsidR="00CB7EC0" w:rsidRPr="007131B8" w:rsidRDefault="00CB7EC0" w:rsidP="00CB7EC0">
            <w:pPr>
              <w:widowControl/>
              <w:jc w:val="left"/>
              <w:rPr>
                <w:rFonts w:ascii="Times New Roman" w:hAnsi="Times New Roman"/>
                <w:snapToGrid/>
                <w:sz w:val="20"/>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c>
          <w:tcPr>
            <w:tcW w:w="2993" w:type="dxa"/>
            <w:tcBorders>
              <w:top w:val="single" w:sz="4" w:space="0" w:color="auto"/>
              <w:left w:val="single" w:sz="4" w:space="0" w:color="auto"/>
              <w:bottom w:val="single" w:sz="4" w:space="0" w:color="auto"/>
              <w:right w:val="single" w:sz="4" w:space="0" w:color="auto"/>
            </w:tcBorders>
            <w:shd w:val="clear" w:color="auto" w:fill="auto"/>
          </w:tcPr>
          <w:p w:rsidR="00CB7EC0" w:rsidRPr="007131B8" w:rsidRDefault="00CB7EC0" w:rsidP="00CB7EC0">
            <w:pPr>
              <w:widowControl/>
              <w:jc w:val="left"/>
              <w:rPr>
                <w:rFonts w:ascii="Times New Roman" w:hAnsi="Times New Roman"/>
                <w:snapToGrid/>
                <w:sz w:val="20"/>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r>
      <w:tr w:rsidR="00CB7EC0" w:rsidRPr="007131B8" w:rsidTr="00570527">
        <w:tc>
          <w:tcPr>
            <w:tcW w:w="2448" w:type="dxa"/>
            <w:tcBorders>
              <w:top w:val="single" w:sz="4" w:space="0" w:color="auto"/>
              <w:left w:val="single" w:sz="4" w:space="0" w:color="auto"/>
              <w:bottom w:val="single" w:sz="4" w:space="0" w:color="auto"/>
              <w:right w:val="single" w:sz="4" w:space="0" w:color="auto"/>
            </w:tcBorders>
            <w:shd w:val="clear" w:color="auto" w:fill="auto"/>
          </w:tcPr>
          <w:p w:rsidR="00CB7EC0" w:rsidRPr="007131B8" w:rsidRDefault="00CB7EC0" w:rsidP="00CB7EC0">
            <w:pPr>
              <w:widowControl/>
              <w:jc w:val="center"/>
              <w:rPr>
                <w:rFonts w:ascii="Times New Roman" w:hAnsi="Times New Roman"/>
                <w:snapToGrid/>
                <w:sz w:val="20"/>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c>
          <w:tcPr>
            <w:tcW w:w="2700" w:type="dxa"/>
            <w:tcBorders>
              <w:top w:val="single" w:sz="4" w:space="0" w:color="auto"/>
              <w:left w:val="single" w:sz="4" w:space="0" w:color="auto"/>
              <w:bottom w:val="single" w:sz="4" w:space="0" w:color="auto"/>
              <w:right w:val="single" w:sz="4" w:space="0" w:color="auto"/>
            </w:tcBorders>
            <w:shd w:val="clear" w:color="auto" w:fill="auto"/>
          </w:tcPr>
          <w:p w:rsidR="00CB7EC0" w:rsidRPr="007131B8" w:rsidRDefault="00CB7EC0" w:rsidP="00CB7EC0">
            <w:pPr>
              <w:widowControl/>
              <w:jc w:val="left"/>
              <w:rPr>
                <w:rFonts w:ascii="Times New Roman" w:hAnsi="Times New Roman"/>
                <w:snapToGrid/>
                <w:sz w:val="20"/>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CB7EC0" w:rsidRPr="007131B8" w:rsidRDefault="00CB7EC0" w:rsidP="00CB7EC0">
            <w:pPr>
              <w:widowControl/>
              <w:jc w:val="left"/>
              <w:rPr>
                <w:rFonts w:ascii="Times New Roman" w:hAnsi="Times New Roman"/>
                <w:snapToGrid/>
                <w:sz w:val="20"/>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c>
          <w:tcPr>
            <w:tcW w:w="2790" w:type="dxa"/>
            <w:tcBorders>
              <w:top w:val="single" w:sz="4" w:space="0" w:color="auto"/>
              <w:left w:val="single" w:sz="4" w:space="0" w:color="auto"/>
              <w:bottom w:val="single" w:sz="4" w:space="0" w:color="auto"/>
              <w:right w:val="single" w:sz="4" w:space="0" w:color="auto"/>
            </w:tcBorders>
            <w:shd w:val="clear" w:color="auto" w:fill="auto"/>
          </w:tcPr>
          <w:p w:rsidR="00CB7EC0" w:rsidRPr="007131B8" w:rsidRDefault="00CB7EC0" w:rsidP="00CB7EC0">
            <w:pPr>
              <w:widowControl/>
              <w:jc w:val="left"/>
              <w:rPr>
                <w:rFonts w:ascii="Times New Roman" w:hAnsi="Times New Roman"/>
                <w:snapToGrid/>
                <w:sz w:val="20"/>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c>
          <w:tcPr>
            <w:tcW w:w="2993" w:type="dxa"/>
            <w:tcBorders>
              <w:top w:val="single" w:sz="4" w:space="0" w:color="auto"/>
              <w:left w:val="single" w:sz="4" w:space="0" w:color="auto"/>
              <w:bottom w:val="single" w:sz="4" w:space="0" w:color="auto"/>
              <w:right w:val="single" w:sz="4" w:space="0" w:color="auto"/>
            </w:tcBorders>
            <w:shd w:val="clear" w:color="auto" w:fill="auto"/>
          </w:tcPr>
          <w:p w:rsidR="00CB7EC0" w:rsidRPr="007131B8" w:rsidRDefault="00CB7EC0" w:rsidP="00CB7EC0">
            <w:pPr>
              <w:widowControl/>
              <w:jc w:val="left"/>
              <w:rPr>
                <w:rFonts w:ascii="Times New Roman" w:hAnsi="Times New Roman"/>
                <w:snapToGrid/>
                <w:sz w:val="20"/>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r>
    </w:tbl>
    <w:p w:rsidR="00CB7EC0" w:rsidRPr="007131B8" w:rsidRDefault="00CB7EC0" w:rsidP="00CB7EC0">
      <w:pPr>
        <w:tabs>
          <w:tab w:val="left" w:pos="-1440"/>
        </w:tabs>
        <w:rPr>
          <w:rFonts w:ascii="Times New Roman" w:hAnsi="Times New Roman"/>
          <w:snapToGrid/>
          <w:sz w:val="24"/>
        </w:rPr>
      </w:pPr>
      <w:r w:rsidRPr="007131B8">
        <w:rPr>
          <w:rFonts w:ascii="Times New Roman" w:hAnsi="Times New Roman"/>
          <w:snapToGrid/>
          <w:sz w:val="24"/>
        </w:rPr>
        <w:t xml:space="preserve"> </w:t>
      </w:r>
    </w:p>
    <w:p w:rsidR="00CB7EC0" w:rsidRPr="007131B8" w:rsidRDefault="00CB7EC0" w:rsidP="00CB7EC0">
      <w:pPr>
        <w:widowControl/>
        <w:spacing w:after="200" w:line="276" w:lineRule="auto"/>
        <w:jc w:val="left"/>
        <w:rPr>
          <w:rFonts w:ascii="Times New Roman" w:hAnsi="Times New Roman"/>
          <w:snapToGrid/>
          <w:sz w:val="24"/>
        </w:rPr>
      </w:pPr>
      <w:r w:rsidRPr="007131B8">
        <w:rPr>
          <w:rFonts w:ascii="Times New Roman" w:hAnsi="Times New Roman"/>
          <w:snapToGrid/>
          <w:sz w:val="24"/>
        </w:rPr>
        <w:br w:type="page"/>
      </w:r>
    </w:p>
    <w:tbl>
      <w:tblPr>
        <w:tblW w:w="1309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6228"/>
        <w:gridCol w:w="6863"/>
      </w:tblGrid>
      <w:tr w:rsidR="00CB7EC0" w:rsidRPr="007131B8" w:rsidTr="00570527">
        <w:trPr>
          <w:trHeight w:val="430"/>
        </w:trPr>
        <w:tc>
          <w:tcPr>
            <w:tcW w:w="6228" w:type="dxa"/>
            <w:tcBorders>
              <w:bottom w:val="single" w:sz="4" w:space="0" w:color="auto"/>
            </w:tcBorders>
            <w:shd w:val="clear" w:color="auto" w:fill="auto"/>
            <w:vAlign w:val="center"/>
          </w:tcPr>
          <w:p w:rsidR="00CB7EC0" w:rsidRPr="007131B8" w:rsidRDefault="00CB7EC0" w:rsidP="00CB7EC0">
            <w:pPr>
              <w:widowControl/>
              <w:jc w:val="center"/>
              <w:rPr>
                <w:rFonts w:ascii="Times New Roman" w:hAnsi="Times New Roman"/>
                <w:b/>
                <w:snapToGrid/>
                <w:sz w:val="24"/>
                <w:szCs w:val="24"/>
              </w:rPr>
            </w:pPr>
            <w:r w:rsidRPr="007131B8">
              <w:rPr>
                <w:rFonts w:ascii="Times New Roman" w:hAnsi="Times New Roman"/>
                <w:b/>
                <w:snapToGrid/>
                <w:sz w:val="24"/>
                <w:szCs w:val="24"/>
              </w:rPr>
              <w:lastRenderedPageBreak/>
              <w:t>Assumptions</w:t>
            </w:r>
          </w:p>
        </w:tc>
        <w:tc>
          <w:tcPr>
            <w:tcW w:w="6863" w:type="dxa"/>
            <w:tcBorders>
              <w:bottom w:val="single" w:sz="4" w:space="0" w:color="auto"/>
            </w:tcBorders>
            <w:shd w:val="clear" w:color="auto" w:fill="auto"/>
            <w:vAlign w:val="center"/>
          </w:tcPr>
          <w:p w:rsidR="00CB7EC0" w:rsidRPr="007131B8" w:rsidRDefault="00CB7EC0" w:rsidP="00CB7EC0">
            <w:pPr>
              <w:widowControl/>
              <w:jc w:val="center"/>
              <w:rPr>
                <w:rFonts w:ascii="Times New Roman" w:hAnsi="Times New Roman"/>
                <w:b/>
                <w:snapToGrid/>
                <w:sz w:val="24"/>
                <w:szCs w:val="24"/>
              </w:rPr>
            </w:pPr>
            <w:r w:rsidRPr="007131B8">
              <w:rPr>
                <w:rFonts w:ascii="Times New Roman" w:hAnsi="Times New Roman"/>
                <w:b/>
                <w:snapToGrid/>
                <w:sz w:val="24"/>
                <w:szCs w:val="24"/>
              </w:rPr>
              <w:t>External Factors</w:t>
            </w:r>
          </w:p>
        </w:tc>
      </w:tr>
      <w:tr w:rsidR="00CB7EC0" w:rsidRPr="007131B8" w:rsidTr="00570527">
        <w:tc>
          <w:tcPr>
            <w:tcW w:w="6228" w:type="dxa"/>
            <w:tcBorders>
              <w:top w:val="single" w:sz="4" w:space="0" w:color="auto"/>
              <w:left w:val="single" w:sz="4" w:space="0" w:color="auto"/>
              <w:bottom w:val="single" w:sz="4" w:space="0" w:color="auto"/>
              <w:right w:val="single" w:sz="4" w:space="0" w:color="auto"/>
            </w:tcBorders>
            <w:shd w:val="clear" w:color="auto" w:fill="auto"/>
            <w:vAlign w:val="center"/>
          </w:tcPr>
          <w:p w:rsidR="00CB7EC0" w:rsidRPr="007131B8" w:rsidRDefault="00CB7EC0" w:rsidP="00CB7EC0">
            <w:pPr>
              <w:widowControl/>
              <w:jc w:val="center"/>
              <w:rPr>
                <w:rFonts w:ascii="Times New Roman" w:hAnsi="Times New Roman"/>
                <w:i/>
                <w:snapToGrid/>
                <w:sz w:val="24"/>
                <w:szCs w:val="24"/>
              </w:rPr>
            </w:pPr>
            <w:r w:rsidRPr="007131B8">
              <w:rPr>
                <w:rFonts w:ascii="Times New Roman" w:hAnsi="Times New Roman"/>
                <w:i/>
                <w:snapToGrid/>
                <w:sz w:val="24"/>
                <w:szCs w:val="24"/>
              </w:rPr>
              <w:t>“What we believe about why/how our program works”</w:t>
            </w:r>
          </w:p>
        </w:tc>
        <w:tc>
          <w:tcPr>
            <w:tcW w:w="6863" w:type="dxa"/>
            <w:tcBorders>
              <w:top w:val="single" w:sz="4" w:space="0" w:color="auto"/>
              <w:left w:val="single" w:sz="4" w:space="0" w:color="auto"/>
              <w:bottom w:val="single" w:sz="4" w:space="0" w:color="auto"/>
              <w:right w:val="single" w:sz="4" w:space="0" w:color="auto"/>
            </w:tcBorders>
            <w:shd w:val="clear" w:color="auto" w:fill="auto"/>
            <w:vAlign w:val="center"/>
          </w:tcPr>
          <w:p w:rsidR="00CB7EC0" w:rsidRPr="007131B8" w:rsidRDefault="00CB7EC0" w:rsidP="00CB7EC0">
            <w:pPr>
              <w:widowControl/>
              <w:jc w:val="center"/>
              <w:rPr>
                <w:rFonts w:ascii="Times New Roman" w:hAnsi="Times New Roman"/>
                <w:i/>
                <w:snapToGrid/>
                <w:sz w:val="24"/>
                <w:szCs w:val="24"/>
              </w:rPr>
            </w:pPr>
            <w:r w:rsidRPr="007131B8">
              <w:rPr>
                <w:rFonts w:ascii="Times New Roman" w:hAnsi="Times New Roman"/>
                <w:i/>
                <w:snapToGrid/>
                <w:sz w:val="24"/>
                <w:szCs w:val="24"/>
              </w:rPr>
              <w:t xml:space="preserve">“Things beyond our control that affect </w:t>
            </w:r>
          </w:p>
          <w:p w:rsidR="00CB7EC0" w:rsidRPr="007131B8" w:rsidRDefault="00CB7EC0" w:rsidP="00CB7EC0">
            <w:pPr>
              <w:widowControl/>
              <w:jc w:val="center"/>
              <w:rPr>
                <w:rFonts w:ascii="Times New Roman" w:hAnsi="Times New Roman"/>
                <w:i/>
                <w:snapToGrid/>
                <w:sz w:val="24"/>
                <w:szCs w:val="24"/>
              </w:rPr>
            </w:pPr>
            <w:r w:rsidRPr="007131B8">
              <w:rPr>
                <w:rFonts w:ascii="Times New Roman" w:hAnsi="Times New Roman"/>
                <w:i/>
                <w:snapToGrid/>
                <w:sz w:val="24"/>
                <w:szCs w:val="24"/>
              </w:rPr>
              <w:t>our activities, partners, and clients”</w:t>
            </w:r>
          </w:p>
        </w:tc>
      </w:tr>
      <w:tr w:rsidR="00CB7EC0" w:rsidRPr="007131B8" w:rsidTr="00570527">
        <w:tc>
          <w:tcPr>
            <w:tcW w:w="6228" w:type="dxa"/>
            <w:tcBorders>
              <w:top w:val="single" w:sz="4" w:space="0" w:color="auto"/>
              <w:left w:val="single" w:sz="4" w:space="0" w:color="auto"/>
              <w:bottom w:val="single" w:sz="4" w:space="0" w:color="auto"/>
              <w:right w:val="single" w:sz="4" w:space="0" w:color="auto"/>
            </w:tcBorders>
            <w:shd w:val="clear" w:color="auto" w:fill="auto"/>
          </w:tcPr>
          <w:p w:rsidR="00CB7EC0" w:rsidRPr="007131B8" w:rsidRDefault="00CB7EC0" w:rsidP="00CB7EC0">
            <w:pPr>
              <w:widowControl/>
              <w:jc w:val="left"/>
              <w:rPr>
                <w:rFonts w:ascii="Times New Roman" w:hAnsi="Times New Roman"/>
                <w:snapToGrid/>
                <w:sz w:val="20"/>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c>
          <w:tcPr>
            <w:tcW w:w="6863" w:type="dxa"/>
            <w:tcBorders>
              <w:top w:val="single" w:sz="4" w:space="0" w:color="auto"/>
              <w:left w:val="single" w:sz="4" w:space="0" w:color="auto"/>
              <w:bottom w:val="single" w:sz="4" w:space="0" w:color="auto"/>
              <w:right w:val="single" w:sz="4" w:space="0" w:color="auto"/>
            </w:tcBorders>
            <w:shd w:val="clear" w:color="auto" w:fill="auto"/>
          </w:tcPr>
          <w:p w:rsidR="00CB7EC0" w:rsidRPr="007131B8" w:rsidRDefault="00CB7EC0" w:rsidP="00CB7EC0">
            <w:pPr>
              <w:widowControl/>
              <w:jc w:val="left"/>
              <w:rPr>
                <w:rFonts w:ascii="Times New Roman" w:hAnsi="Times New Roman"/>
                <w:snapToGrid/>
                <w:sz w:val="20"/>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r>
      <w:tr w:rsidR="00CB7EC0" w:rsidRPr="007131B8" w:rsidTr="00570527">
        <w:tc>
          <w:tcPr>
            <w:tcW w:w="6228" w:type="dxa"/>
            <w:tcBorders>
              <w:top w:val="single" w:sz="4" w:space="0" w:color="auto"/>
              <w:left w:val="single" w:sz="4" w:space="0" w:color="auto"/>
              <w:bottom w:val="single" w:sz="4" w:space="0" w:color="auto"/>
              <w:right w:val="single" w:sz="4" w:space="0" w:color="auto"/>
            </w:tcBorders>
            <w:shd w:val="clear" w:color="auto" w:fill="auto"/>
          </w:tcPr>
          <w:p w:rsidR="00CB7EC0" w:rsidRPr="007131B8" w:rsidRDefault="00CB7EC0" w:rsidP="00CB7EC0">
            <w:pPr>
              <w:widowControl/>
              <w:jc w:val="left"/>
              <w:rPr>
                <w:rFonts w:ascii="Times New Roman" w:hAnsi="Times New Roman"/>
                <w:snapToGrid/>
                <w:sz w:val="20"/>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c>
          <w:tcPr>
            <w:tcW w:w="6863" w:type="dxa"/>
            <w:tcBorders>
              <w:top w:val="single" w:sz="4" w:space="0" w:color="auto"/>
              <w:left w:val="single" w:sz="4" w:space="0" w:color="auto"/>
              <w:bottom w:val="single" w:sz="4" w:space="0" w:color="auto"/>
              <w:right w:val="single" w:sz="4" w:space="0" w:color="auto"/>
            </w:tcBorders>
            <w:shd w:val="clear" w:color="auto" w:fill="auto"/>
          </w:tcPr>
          <w:p w:rsidR="00CB7EC0" w:rsidRPr="007131B8" w:rsidRDefault="00CB7EC0" w:rsidP="00CB7EC0">
            <w:pPr>
              <w:widowControl/>
              <w:jc w:val="left"/>
              <w:rPr>
                <w:rFonts w:ascii="Times New Roman" w:hAnsi="Times New Roman"/>
                <w:snapToGrid/>
                <w:sz w:val="20"/>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r>
      <w:tr w:rsidR="00CB7EC0" w:rsidRPr="007131B8" w:rsidTr="00570527">
        <w:tc>
          <w:tcPr>
            <w:tcW w:w="6228" w:type="dxa"/>
            <w:tcBorders>
              <w:top w:val="single" w:sz="4" w:space="0" w:color="auto"/>
              <w:left w:val="single" w:sz="4" w:space="0" w:color="auto"/>
              <w:bottom w:val="single" w:sz="4" w:space="0" w:color="auto"/>
              <w:right w:val="single" w:sz="4" w:space="0" w:color="auto"/>
            </w:tcBorders>
            <w:shd w:val="clear" w:color="auto" w:fill="auto"/>
          </w:tcPr>
          <w:p w:rsidR="00CB7EC0" w:rsidRPr="007131B8" w:rsidRDefault="00CB7EC0" w:rsidP="00CB7EC0">
            <w:pPr>
              <w:widowControl/>
              <w:jc w:val="left"/>
              <w:rPr>
                <w:rFonts w:ascii="Times New Roman" w:hAnsi="Times New Roman"/>
                <w:snapToGrid/>
                <w:sz w:val="20"/>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c>
          <w:tcPr>
            <w:tcW w:w="6863" w:type="dxa"/>
            <w:tcBorders>
              <w:top w:val="single" w:sz="4" w:space="0" w:color="auto"/>
              <w:left w:val="single" w:sz="4" w:space="0" w:color="auto"/>
              <w:bottom w:val="single" w:sz="4" w:space="0" w:color="auto"/>
              <w:right w:val="single" w:sz="4" w:space="0" w:color="auto"/>
            </w:tcBorders>
            <w:shd w:val="clear" w:color="auto" w:fill="auto"/>
          </w:tcPr>
          <w:p w:rsidR="00CB7EC0" w:rsidRPr="007131B8" w:rsidRDefault="00CB7EC0" w:rsidP="00CB7EC0">
            <w:pPr>
              <w:widowControl/>
              <w:jc w:val="left"/>
              <w:rPr>
                <w:rFonts w:ascii="Times New Roman" w:hAnsi="Times New Roman"/>
                <w:snapToGrid/>
                <w:sz w:val="20"/>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r>
      <w:tr w:rsidR="00CB7EC0" w:rsidRPr="007131B8" w:rsidTr="00570527">
        <w:tc>
          <w:tcPr>
            <w:tcW w:w="6228" w:type="dxa"/>
            <w:tcBorders>
              <w:top w:val="single" w:sz="4" w:space="0" w:color="auto"/>
              <w:left w:val="single" w:sz="4" w:space="0" w:color="auto"/>
              <w:bottom w:val="single" w:sz="4" w:space="0" w:color="auto"/>
              <w:right w:val="single" w:sz="4" w:space="0" w:color="auto"/>
            </w:tcBorders>
            <w:shd w:val="clear" w:color="auto" w:fill="auto"/>
          </w:tcPr>
          <w:p w:rsidR="00CB7EC0" w:rsidRPr="007131B8" w:rsidRDefault="00CB7EC0" w:rsidP="00CB7EC0">
            <w:pPr>
              <w:widowControl/>
              <w:jc w:val="left"/>
              <w:rPr>
                <w:rFonts w:ascii="Times New Roman" w:hAnsi="Times New Roman"/>
                <w:snapToGrid/>
                <w:sz w:val="20"/>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c>
          <w:tcPr>
            <w:tcW w:w="6863" w:type="dxa"/>
            <w:tcBorders>
              <w:top w:val="single" w:sz="4" w:space="0" w:color="auto"/>
              <w:left w:val="single" w:sz="4" w:space="0" w:color="auto"/>
              <w:bottom w:val="single" w:sz="4" w:space="0" w:color="auto"/>
              <w:right w:val="single" w:sz="4" w:space="0" w:color="auto"/>
            </w:tcBorders>
            <w:shd w:val="clear" w:color="auto" w:fill="auto"/>
          </w:tcPr>
          <w:p w:rsidR="00CB7EC0" w:rsidRPr="007131B8" w:rsidRDefault="00CB7EC0" w:rsidP="00CB7EC0">
            <w:pPr>
              <w:widowControl/>
              <w:jc w:val="left"/>
              <w:rPr>
                <w:rFonts w:ascii="Times New Roman" w:hAnsi="Times New Roman"/>
                <w:snapToGrid/>
                <w:sz w:val="20"/>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r>
      <w:tr w:rsidR="00CB7EC0" w:rsidRPr="007131B8" w:rsidTr="00570527">
        <w:tc>
          <w:tcPr>
            <w:tcW w:w="6228" w:type="dxa"/>
            <w:tcBorders>
              <w:top w:val="single" w:sz="4" w:space="0" w:color="auto"/>
              <w:left w:val="single" w:sz="4" w:space="0" w:color="auto"/>
              <w:bottom w:val="single" w:sz="4" w:space="0" w:color="auto"/>
              <w:right w:val="single" w:sz="4" w:space="0" w:color="auto"/>
            </w:tcBorders>
            <w:shd w:val="clear" w:color="auto" w:fill="auto"/>
          </w:tcPr>
          <w:p w:rsidR="00CB7EC0" w:rsidRPr="007131B8" w:rsidRDefault="00CB7EC0" w:rsidP="00CB7EC0">
            <w:pPr>
              <w:widowControl/>
              <w:jc w:val="left"/>
              <w:rPr>
                <w:rFonts w:ascii="Times New Roman" w:hAnsi="Times New Roman"/>
                <w:snapToGrid/>
                <w:sz w:val="24"/>
                <w:szCs w:val="24"/>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c>
          <w:tcPr>
            <w:tcW w:w="6863" w:type="dxa"/>
            <w:tcBorders>
              <w:top w:val="single" w:sz="4" w:space="0" w:color="auto"/>
              <w:left w:val="single" w:sz="4" w:space="0" w:color="auto"/>
              <w:bottom w:val="single" w:sz="4" w:space="0" w:color="auto"/>
              <w:right w:val="single" w:sz="4" w:space="0" w:color="auto"/>
            </w:tcBorders>
            <w:shd w:val="clear" w:color="auto" w:fill="auto"/>
          </w:tcPr>
          <w:p w:rsidR="00CB7EC0" w:rsidRPr="007131B8" w:rsidRDefault="00CB7EC0" w:rsidP="00CB7EC0">
            <w:pPr>
              <w:widowControl/>
              <w:jc w:val="left"/>
              <w:rPr>
                <w:rFonts w:ascii="Times New Roman" w:hAnsi="Times New Roman"/>
                <w:snapToGrid/>
                <w:sz w:val="24"/>
                <w:szCs w:val="24"/>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r>
      <w:tr w:rsidR="00CB7EC0" w:rsidRPr="007131B8" w:rsidTr="00570527">
        <w:tc>
          <w:tcPr>
            <w:tcW w:w="6228" w:type="dxa"/>
            <w:tcBorders>
              <w:top w:val="single" w:sz="4" w:space="0" w:color="auto"/>
              <w:left w:val="single" w:sz="4" w:space="0" w:color="auto"/>
              <w:bottom w:val="single" w:sz="4" w:space="0" w:color="auto"/>
              <w:right w:val="single" w:sz="4" w:space="0" w:color="auto"/>
            </w:tcBorders>
            <w:shd w:val="clear" w:color="auto" w:fill="auto"/>
          </w:tcPr>
          <w:p w:rsidR="00CB7EC0" w:rsidRPr="007131B8" w:rsidRDefault="00CB7EC0" w:rsidP="00CB7EC0">
            <w:pPr>
              <w:widowControl/>
              <w:jc w:val="left"/>
              <w:rPr>
                <w:rFonts w:ascii="Times New Roman" w:hAnsi="Times New Roman"/>
                <w:snapToGrid/>
                <w:sz w:val="24"/>
                <w:szCs w:val="24"/>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c>
          <w:tcPr>
            <w:tcW w:w="6863" w:type="dxa"/>
            <w:tcBorders>
              <w:top w:val="single" w:sz="4" w:space="0" w:color="auto"/>
              <w:left w:val="single" w:sz="4" w:space="0" w:color="auto"/>
              <w:bottom w:val="single" w:sz="4" w:space="0" w:color="auto"/>
              <w:right w:val="single" w:sz="4" w:space="0" w:color="auto"/>
            </w:tcBorders>
            <w:shd w:val="clear" w:color="auto" w:fill="auto"/>
          </w:tcPr>
          <w:p w:rsidR="00CB7EC0" w:rsidRPr="007131B8" w:rsidRDefault="00CB7EC0" w:rsidP="00CB7EC0">
            <w:pPr>
              <w:widowControl/>
              <w:jc w:val="left"/>
              <w:rPr>
                <w:rFonts w:ascii="Times New Roman" w:hAnsi="Times New Roman"/>
                <w:snapToGrid/>
                <w:sz w:val="24"/>
                <w:szCs w:val="24"/>
              </w:rPr>
            </w:pPr>
            <w:r w:rsidRPr="007131B8">
              <w:rPr>
                <w:rFonts w:ascii="Times New Roman" w:hAnsi="Times New Roman"/>
                <w:snapToGrid/>
                <w:sz w:val="24"/>
                <w:szCs w:val="24"/>
              </w:rPr>
              <w:fldChar w:fldCharType="begin">
                <w:ffData>
                  <w:name w:val="Text37"/>
                  <w:enabled/>
                  <w:calcOnExit w:val="0"/>
                  <w:textInput/>
                </w:ffData>
              </w:fldChar>
            </w:r>
            <w:r w:rsidRPr="007131B8">
              <w:rPr>
                <w:rFonts w:ascii="Times New Roman" w:hAnsi="Times New Roman"/>
                <w:snapToGrid/>
                <w:sz w:val="24"/>
                <w:szCs w:val="24"/>
              </w:rPr>
              <w:instrText xml:space="preserve"> FORMTEXT </w:instrText>
            </w:r>
            <w:r w:rsidRPr="007131B8">
              <w:rPr>
                <w:rFonts w:ascii="Times New Roman" w:hAnsi="Times New Roman"/>
                <w:snapToGrid/>
                <w:sz w:val="24"/>
                <w:szCs w:val="24"/>
              </w:rPr>
            </w:r>
            <w:r w:rsidRPr="007131B8">
              <w:rPr>
                <w:rFonts w:ascii="Times New Roman" w:hAnsi="Times New Roman"/>
                <w:snapToGrid/>
                <w:sz w:val="24"/>
                <w:szCs w:val="24"/>
              </w:rPr>
              <w:fldChar w:fldCharType="separate"/>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noProof/>
                <w:snapToGrid/>
                <w:sz w:val="24"/>
                <w:szCs w:val="24"/>
              </w:rPr>
              <w:t> </w:t>
            </w:r>
            <w:r w:rsidRPr="007131B8">
              <w:rPr>
                <w:rFonts w:ascii="Times New Roman" w:hAnsi="Times New Roman"/>
                <w:snapToGrid/>
                <w:sz w:val="24"/>
                <w:szCs w:val="24"/>
              </w:rPr>
              <w:fldChar w:fldCharType="end"/>
            </w:r>
          </w:p>
        </w:tc>
      </w:tr>
    </w:tbl>
    <w:p w:rsidR="00CB7EC0" w:rsidRPr="007131B8" w:rsidRDefault="00CB7EC0" w:rsidP="00CB7EC0">
      <w:pPr>
        <w:widowControl/>
        <w:jc w:val="left"/>
        <w:rPr>
          <w:rFonts w:ascii="Times New Roman" w:hAnsi="Times New Roman"/>
          <w:b/>
          <w:snapToGrid/>
          <w:sz w:val="24"/>
          <w:u w:val="single"/>
        </w:rPr>
      </w:pPr>
    </w:p>
    <w:p w:rsidR="00CB7EC0" w:rsidRPr="007131B8" w:rsidRDefault="00CB7EC0" w:rsidP="002447BD">
      <w:pPr>
        <w:keepLines/>
        <w:widowControl/>
        <w:tabs>
          <w:tab w:val="left" w:pos="720"/>
          <w:tab w:val="center" w:pos="4680"/>
        </w:tabs>
      </w:pPr>
    </w:p>
    <w:p w:rsidR="00F47754" w:rsidRPr="007131B8" w:rsidRDefault="00F47754" w:rsidP="00F47754">
      <w:pPr>
        <w:rPr>
          <w:b/>
          <w:sz w:val="24"/>
        </w:rPr>
      </w:pPr>
    </w:p>
    <w:p w:rsidR="00CB7EC0" w:rsidRPr="007131B8" w:rsidRDefault="00F47754" w:rsidP="00D73C06">
      <w:pPr>
        <w:rPr>
          <w:b/>
          <w:u w:val="single"/>
        </w:rPr>
      </w:pPr>
      <w:r w:rsidRPr="007131B8">
        <w:rPr>
          <w:sz w:val="24"/>
        </w:rPr>
        <w:t xml:space="preserve">Describe </w:t>
      </w:r>
      <w:r w:rsidR="00D73C06" w:rsidRPr="007131B8">
        <w:rPr>
          <w:sz w:val="24"/>
        </w:rPr>
        <w:t xml:space="preserve">how the Logic Model will be use as part of your Self Evaluation: </w:t>
      </w:r>
      <w:r w:rsidR="00D73C06" w:rsidRPr="007131B8">
        <w:rPr>
          <w:sz w:val="24"/>
        </w:rPr>
        <w:fldChar w:fldCharType="begin">
          <w:ffData>
            <w:name w:val="Text37"/>
            <w:enabled/>
            <w:calcOnExit w:val="0"/>
            <w:textInput/>
          </w:ffData>
        </w:fldChar>
      </w:r>
      <w:r w:rsidR="00D73C06" w:rsidRPr="007131B8">
        <w:rPr>
          <w:sz w:val="24"/>
        </w:rPr>
        <w:instrText xml:space="preserve"> FORMTEXT </w:instrText>
      </w:r>
      <w:r w:rsidR="00D73C06" w:rsidRPr="007131B8">
        <w:rPr>
          <w:sz w:val="24"/>
        </w:rPr>
      </w:r>
      <w:r w:rsidR="00D73C06" w:rsidRPr="007131B8">
        <w:rPr>
          <w:sz w:val="24"/>
        </w:rPr>
        <w:fldChar w:fldCharType="separate"/>
      </w:r>
      <w:r w:rsidR="00D73C06" w:rsidRPr="007131B8">
        <w:rPr>
          <w:noProof/>
          <w:sz w:val="24"/>
        </w:rPr>
        <w:t> </w:t>
      </w:r>
      <w:r w:rsidR="00D73C06" w:rsidRPr="007131B8">
        <w:rPr>
          <w:noProof/>
          <w:sz w:val="24"/>
        </w:rPr>
        <w:t> </w:t>
      </w:r>
      <w:r w:rsidR="00D73C06" w:rsidRPr="007131B8">
        <w:rPr>
          <w:noProof/>
          <w:sz w:val="24"/>
        </w:rPr>
        <w:t> </w:t>
      </w:r>
      <w:r w:rsidR="00D73C06" w:rsidRPr="007131B8">
        <w:rPr>
          <w:noProof/>
          <w:sz w:val="24"/>
        </w:rPr>
        <w:t> </w:t>
      </w:r>
      <w:r w:rsidR="00D73C06" w:rsidRPr="007131B8">
        <w:rPr>
          <w:noProof/>
          <w:sz w:val="24"/>
        </w:rPr>
        <w:t> </w:t>
      </w:r>
      <w:r w:rsidR="00D73C06" w:rsidRPr="007131B8">
        <w:rPr>
          <w:sz w:val="24"/>
        </w:rPr>
        <w:fldChar w:fldCharType="end"/>
      </w:r>
    </w:p>
    <w:p w:rsidR="00CB7EC0" w:rsidRPr="007131B8" w:rsidRDefault="00CB7EC0" w:rsidP="002447BD">
      <w:pPr>
        <w:keepLines/>
        <w:widowControl/>
        <w:tabs>
          <w:tab w:val="left" w:pos="720"/>
          <w:tab w:val="center" w:pos="4680"/>
        </w:tabs>
      </w:pPr>
    </w:p>
    <w:p w:rsidR="00CB7EC0" w:rsidRPr="007131B8" w:rsidRDefault="00CB7EC0" w:rsidP="002447BD">
      <w:pPr>
        <w:keepLines/>
        <w:widowControl/>
        <w:tabs>
          <w:tab w:val="left" w:pos="720"/>
          <w:tab w:val="center" w:pos="4680"/>
        </w:tabs>
      </w:pPr>
    </w:p>
    <w:p w:rsidR="00CB7EC0" w:rsidRPr="007131B8" w:rsidRDefault="00CB7EC0" w:rsidP="002447BD">
      <w:pPr>
        <w:keepLines/>
        <w:widowControl/>
        <w:tabs>
          <w:tab w:val="left" w:pos="720"/>
          <w:tab w:val="center" w:pos="4680"/>
        </w:tabs>
      </w:pPr>
    </w:p>
    <w:p w:rsidR="00CB7EC0" w:rsidRPr="007131B8" w:rsidRDefault="00CB7EC0" w:rsidP="002447BD">
      <w:pPr>
        <w:keepLines/>
        <w:widowControl/>
        <w:tabs>
          <w:tab w:val="left" w:pos="720"/>
          <w:tab w:val="center" w:pos="4680"/>
        </w:tabs>
      </w:pPr>
    </w:p>
    <w:p w:rsidR="00CB7EC0" w:rsidRPr="007131B8" w:rsidRDefault="00CB7EC0" w:rsidP="002447BD">
      <w:pPr>
        <w:keepLines/>
        <w:widowControl/>
        <w:tabs>
          <w:tab w:val="left" w:pos="720"/>
          <w:tab w:val="center" w:pos="4680"/>
        </w:tabs>
      </w:pPr>
    </w:p>
    <w:p w:rsidR="00CB7EC0" w:rsidRPr="007131B8" w:rsidRDefault="00CB7EC0" w:rsidP="002447BD">
      <w:pPr>
        <w:keepLines/>
        <w:widowControl/>
        <w:tabs>
          <w:tab w:val="left" w:pos="720"/>
          <w:tab w:val="center" w:pos="4680"/>
        </w:tabs>
      </w:pPr>
    </w:p>
    <w:p w:rsidR="00CB7EC0" w:rsidRPr="007131B8" w:rsidRDefault="00CB7EC0" w:rsidP="002447BD">
      <w:pPr>
        <w:keepLines/>
        <w:widowControl/>
        <w:tabs>
          <w:tab w:val="left" w:pos="720"/>
          <w:tab w:val="center" w:pos="4680"/>
        </w:tabs>
      </w:pPr>
    </w:p>
    <w:p w:rsidR="00CB7EC0" w:rsidRPr="007131B8" w:rsidRDefault="00CB7EC0" w:rsidP="002447BD">
      <w:pPr>
        <w:keepLines/>
        <w:widowControl/>
        <w:tabs>
          <w:tab w:val="left" w:pos="720"/>
          <w:tab w:val="center" w:pos="4680"/>
        </w:tabs>
      </w:pPr>
    </w:p>
    <w:p w:rsidR="00CB7EC0" w:rsidRPr="007131B8" w:rsidRDefault="00CB7EC0" w:rsidP="002447BD">
      <w:pPr>
        <w:keepLines/>
        <w:widowControl/>
        <w:tabs>
          <w:tab w:val="left" w:pos="720"/>
          <w:tab w:val="center" w:pos="4680"/>
        </w:tabs>
      </w:pPr>
    </w:p>
    <w:p w:rsidR="00CB7EC0" w:rsidRPr="007131B8" w:rsidRDefault="00CB7EC0" w:rsidP="002447BD">
      <w:pPr>
        <w:keepLines/>
        <w:widowControl/>
        <w:tabs>
          <w:tab w:val="left" w:pos="720"/>
          <w:tab w:val="center" w:pos="4680"/>
        </w:tabs>
      </w:pPr>
    </w:p>
    <w:p w:rsidR="00CB7EC0" w:rsidRPr="007131B8" w:rsidRDefault="00CB7EC0" w:rsidP="002447BD">
      <w:pPr>
        <w:keepLines/>
        <w:widowControl/>
        <w:tabs>
          <w:tab w:val="left" w:pos="720"/>
          <w:tab w:val="center" w:pos="4680"/>
        </w:tabs>
      </w:pPr>
    </w:p>
    <w:p w:rsidR="00CB7EC0" w:rsidRPr="007131B8" w:rsidRDefault="00CB7EC0" w:rsidP="002447BD">
      <w:pPr>
        <w:keepLines/>
        <w:widowControl/>
        <w:tabs>
          <w:tab w:val="left" w:pos="720"/>
          <w:tab w:val="center" w:pos="4680"/>
        </w:tabs>
      </w:pPr>
    </w:p>
    <w:p w:rsidR="00CB7EC0" w:rsidRPr="007131B8" w:rsidRDefault="00CB7EC0" w:rsidP="002447BD">
      <w:pPr>
        <w:keepLines/>
        <w:widowControl/>
        <w:tabs>
          <w:tab w:val="left" w:pos="720"/>
          <w:tab w:val="center" w:pos="4680"/>
        </w:tabs>
      </w:pPr>
    </w:p>
    <w:p w:rsidR="00CB7EC0" w:rsidRPr="007131B8" w:rsidRDefault="00CB7EC0" w:rsidP="002447BD">
      <w:pPr>
        <w:keepLines/>
        <w:widowControl/>
        <w:tabs>
          <w:tab w:val="left" w:pos="720"/>
          <w:tab w:val="center" w:pos="4680"/>
        </w:tabs>
      </w:pPr>
    </w:p>
    <w:p w:rsidR="00CB7EC0" w:rsidRPr="007131B8" w:rsidRDefault="00CB7EC0" w:rsidP="002447BD">
      <w:pPr>
        <w:keepLines/>
        <w:widowControl/>
        <w:tabs>
          <w:tab w:val="left" w:pos="720"/>
          <w:tab w:val="center" w:pos="4680"/>
        </w:tabs>
      </w:pPr>
    </w:p>
    <w:p w:rsidR="00CB7EC0" w:rsidRPr="007131B8" w:rsidRDefault="00CB7EC0" w:rsidP="002447BD">
      <w:pPr>
        <w:keepLines/>
        <w:widowControl/>
        <w:tabs>
          <w:tab w:val="left" w:pos="720"/>
          <w:tab w:val="center" w:pos="4680"/>
        </w:tabs>
      </w:pPr>
    </w:p>
    <w:p w:rsidR="00CB7EC0" w:rsidRPr="007131B8" w:rsidRDefault="00CB7EC0" w:rsidP="002447BD">
      <w:pPr>
        <w:keepLines/>
        <w:widowControl/>
        <w:tabs>
          <w:tab w:val="left" w:pos="720"/>
          <w:tab w:val="center" w:pos="4680"/>
        </w:tabs>
        <w:sectPr w:rsidR="00CB7EC0" w:rsidRPr="007131B8" w:rsidSect="00CB7EC0">
          <w:endnotePr>
            <w:numFmt w:val="decimal"/>
          </w:endnotePr>
          <w:pgSz w:w="15840" w:h="12240" w:orient="landscape" w:code="1"/>
          <w:pgMar w:top="1080" w:right="1440" w:bottom="1080" w:left="1350" w:header="720" w:footer="720" w:gutter="0"/>
          <w:cols w:space="720"/>
          <w:formProt w:val="0"/>
          <w:noEndnote/>
          <w:docGrid w:linePitch="299"/>
        </w:sectPr>
      </w:pPr>
    </w:p>
    <w:p w:rsidR="003B2E74" w:rsidRPr="007131B8" w:rsidRDefault="003B2E74" w:rsidP="00B12CDA">
      <w:pPr>
        <w:pStyle w:val="Heading1"/>
        <w:jc w:val="center"/>
      </w:pPr>
      <w:bookmarkStart w:id="12" w:name="_Toc366656668"/>
      <w:bookmarkStart w:id="13" w:name="_Toc370299117"/>
      <w:bookmarkStart w:id="14" w:name="_Toc419887957"/>
      <w:r w:rsidRPr="007131B8">
        <w:lastRenderedPageBreak/>
        <w:t xml:space="preserve">ATTACHMENT </w:t>
      </w:r>
      <w:r w:rsidR="003F3812" w:rsidRPr="007131B8">
        <w:t>1</w:t>
      </w:r>
      <w:r w:rsidR="000A27BD" w:rsidRPr="007131B8">
        <w:t xml:space="preserve"> - </w:t>
      </w:r>
      <w:r w:rsidR="00085E7B" w:rsidRPr="007131B8">
        <w:rPr>
          <w:rFonts w:cs="Arial"/>
        </w:rPr>
        <w:t>APPLICANT</w:t>
      </w:r>
      <w:r w:rsidR="003F1A82" w:rsidRPr="007131B8">
        <w:rPr>
          <w:rFonts w:cs="Arial"/>
        </w:rPr>
        <w:t xml:space="preserve"> </w:t>
      </w:r>
      <w:r w:rsidRPr="007131B8">
        <w:rPr>
          <w:rFonts w:cs="Arial"/>
        </w:rPr>
        <w:t>QUESTIONS</w:t>
      </w:r>
      <w:bookmarkEnd w:id="12"/>
      <w:bookmarkEnd w:id="13"/>
      <w:bookmarkEnd w:id="14"/>
      <w:r w:rsidRPr="007131B8">
        <w:rPr>
          <w:sz w:val="20"/>
        </w:rPr>
        <w:t xml:space="preserve"> </w:t>
      </w:r>
      <w:r w:rsidRPr="007131B8">
        <w:fldChar w:fldCharType="begin"/>
      </w:r>
      <w:r w:rsidRPr="007131B8">
        <w:instrText xml:space="preserve"> TC "</w:instrText>
      </w:r>
      <w:bookmarkStart w:id="15" w:name="_Toc252169339"/>
      <w:bookmarkStart w:id="16" w:name="_Toc366656562"/>
      <w:r w:rsidRPr="007131B8">
        <w:instrText xml:space="preserve">ATTACHMENT </w:instrText>
      </w:r>
      <w:r w:rsidR="00BF4773" w:rsidRPr="007131B8">
        <w:instrText>1--</w:instrText>
      </w:r>
      <w:r w:rsidR="003F1A82" w:rsidRPr="007131B8">
        <w:rPr>
          <w:rFonts w:cs="Arial"/>
        </w:rPr>
        <w:instrText>OFFEROR</w:instrText>
      </w:r>
      <w:r w:rsidRPr="007131B8">
        <w:instrText xml:space="preserve"> QUESTIONS</w:instrText>
      </w:r>
      <w:bookmarkEnd w:id="15"/>
      <w:bookmarkEnd w:id="16"/>
      <w:r w:rsidRPr="007131B8">
        <w:instrText xml:space="preserve">" \f C \l "1" </w:instrText>
      </w:r>
      <w:r w:rsidRPr="007131B8">
        <w:fldChar w:fldCharType="end"/>
      </w:r>
    </w:p>
    <w:p w:rsidR="003B2E74" w:rsidRPr="007131B8" w:rsidRDefault="003B2E74" w:rsidP="003B2E74">
      <w:pPr>
        <w:jc w:val="center"/>
        <w:rPr>
          <w:rFonts w:cs="Arial"/>
          <w:sz w:val="20"/>
        </w:rPr>
      </w:pPr>
    </w:p>
    <w:p w:rsidR="003B2E74" w:rsidRPr="007131B8" w:rsidRDefault="003B2E74" w:rsidP="003B2E74">
      <w:pPr>
        <w:rPr>
          <w:rFonts w:cs="Arial"/>
          <w:bCs/>
          <w:szCs w:val="22"/>
        </w:rPr>
      </w:pPr>
      <w:r w:rsidRPr="007131B8">
        <w:rPr>
          <w:rFonts w:cs="Arial"/>
          <w:bCs/>
          <w:szCs w:val="22"/>
        </w:rPr>
        <w:t>PLEASE DO NOT IDENTIFY YOUR NAME OR YOUR COMPANY’S NAME</w:t>
      </w:r>
      <w:r w:rsidR="00AE4765" w:rsidRPr="007131B8">
        <w:rPr>
          <w:rFonts w:cs="Arial"/>
          <w:bCs/>
          <w:szCs w:val="22"/>
        </w:rPr>
        <w:t xml:space="preserve"> OR PRODUCT NAMES OF INTELLECTUAL PROPERTY</w:t>
      </w:r>
      <w:r w:rsidRPr="007131B8">
        <w:rPr>
          <w:rFonts w:cs="Arial"/>
          <w:bCs/>
          <w:szCs w:val="22"/>
        </w:rPr>
        <w:t xml:space="preserve"> IN YOUR QUESTIONS.</w:t>
      </w:r>
    </w:p>
    <w:p w:rsidR="003B2E74" w:rsidRPr="007131B8" w:rsidRDefault="003B2E74" w:rsidP="003B2E74">
      <w:pPr>
        <w:rPr>
          <w:rFonts w:cs="Arial"/>
          <w:bCs/>
          <w:szCs w:val="22"/>
        </w:rPr>
      </w:pPr>
    </w:p>
    <w:p w:rsidR="003B2E74" w:rsidRPr="007131B8" w:rsidRDefault="003B2E74" w:rsidP="003B2E74">
      <w:pPr>
        <w:rPr>
          <w:rFonts w:cs="Arial"/>
          <w:bCs/>
          <w:szCs w:val="22"/>
        </w:rPr>
      </w:pPr>
      <w:r w:rsidRPr="007131B8">
        <w:rPr>
          <w:rFonts w:cs="Arial"/>
          <w:bCs/>
          <w:szCs w:val="22"/>
        </w:rPr>
        <w:t>ADD ROWS BY HITTING THE TAB KEY WHILE WITHIN THE TABLE AND WITHIN THE FINAL ROW.</w:t>
      </w:r>
    </w:p>
    <w:p w:rsidR="003B2E74" w:rsidRPr="007131B8" w:rsidRDefault="003B2E74" w:rsidP="003B2E74">
      <w:pPr>
        <w:rPr>
          <w:rFonts w:cs="Arial"/>
          <w:bCs/>
          <w:szCs w:val="22"/>
        </w:rPr>
      </w:pPr>
    </w:p>
    <w:p w:rsidR="003B2E74" w:rsidRPr="007131B8" w:rsidRDefault="003B2E74" w:rsidP="003B2E74">
      <w:pPr>
        <w:pStyle w:val="BodyText"/>
        <w:rPr>
          <w:rFonts w:cs="Arial"/>
          <w:bCs/>
          <w:szCs w:val="22"/>
        </w:rPr>
      </w:pPr>
      <w:r w:rsidRPr="007131B8">
        <w:rPr>
          <w:rFonts w:cs="Arial"/>
          <w:bCs/>
          <w:szCs w:val="22"/>
        </w:rPr>
        <w:t xml:space="preserve">The following instructions </w:t>
      </w:r>
      <w:r w:rsidR="003F3812" w:rsidRPr="007131B8">
        <w:rPr>
          <w:rFonts w:cs="Arial"/>
          <w:bCs/>
          <w:szCs w:val="22"/>
        </w:rPr>
        <w:t xml:space="preserve">must </w:t>
      </w:r>
      <w:r w:rsidRPr="007131B8">
        <w:rPr>
          <w:rFonts w:cs="Arial"/>
          <w:bCs/>
          <w:szCs w:val="22"/>
        </w:rPr>
        <w:t>be followed when submitting questions using the question format on the following page.</w:t>
      </w:r>
    </w:p>
    <w:p w:rsidR="003B2E74" w:rsidRPr="007131B8" w:rsidRDefault="003B2E74" w:rsidP="00376A59">
      <w:pPr>
        <w:pStyle w:val="BodyText"/>
        <w:widowControl/>
        <w:numPr>
          <w:ilvl w:val="0"/>
          <w:numId w:val="1"/>
        </w:numPr>
        <w:rPr>
          <w:rFonts w:cs="Arial"/>
          <w:bCs/>
          <w:szCs w:val="22"/>
        </w:rPr>
      </w:pPr>
      <w:r w:rsidRPr="007131B8">
        <w:rPr>
          <w:rFonts w:cs="Arial"/>
          <w:bCs/>
          <w:szCs w:val="22"/>
        </w:rPr>
        <w:t>DO NOT CHANGE THE FORMAT OR FONT.  Do not bold your questions or change the color of the font.</w:t>
      </w:r>
    </w:p>
    <w:p w:rsidR="003B2E74" w:rsidRPr="007131B8" w:rsidRDefault="003B2E74" w:rsidP="00376A59">
      <w:pPr>
        <w:pStyle w:val="BodyText"/>
        <w:widowControl/>
        <w:numPr>
          <w:ilvl w:val="0"/>
          <w:numId w:val="1"/>
        </w:numPr>
        <w:rPr>
          <w:rFonts w:cs="Arial"/>
          <w:szCs w:val="22"/>
        </w:rPr>
      </w:pPr>
      <w:r w:rsidRPr="007131B8">
        <w:rPr>
          <w:rFonts w:cs="Arial"/>
          <w:bCs/>
          <w:szCs w:val="22"/>
        </w:rPr>
        <w:t xml:space="preserve">Enter the </w:t>
      </w:r>
      <w:r w:rsidR="0000180C" w:rsidRPr="007131B8">
        <w:rPr>
          <w:rFonts w:cs="Arial"/>
          <w:bCs/>
          <w:szCs w:val="22"/>
        </w:rPr>
        <w:t>RFA</w:t>
      </w:r>
      <w:r w:rsidRPr="007131B8">
        <w:rPr>
          <w:rFonts w:cs="Arial"/>
          <w:bCs/>
          <w:szCs w:val="22"/>
        </w:rPr>
        <w:t xml:space="preserve"> section number that the question is for in the “</w:t>
      </w:r>
      <w:r w:rsidR="0000180C" w:rsidRPr="007131B8">
        <w:rPr>
          <w:rFonts w:cs="Arial"/>
          <w:bCs/>
          <w:szCs w:val="22"/>
        </w:rPr>
        <w:t>RFA</w:t>
      </w:r>
      <w:r w:rsidRPr="007131B8">
        <w:rPr>
          <w:rFonts w:cs="Arial"/>
          <w:bCs/>
          <w:szCs w:val="22"/>
        </w:rPr>
        <w:t xml:space="preserve"> Section” field (column </w:t>
      </w:r>
      <w:r w:rsidR="002B71F0" w:rsidRPr="007131B8">
        <w:rPr>
          <w:rFonts w:cs="Arial"/>
          <w:bCs/>
          <w:szCs w:val="22"/>
        </w:rPr>
        <w:t>2</w:t>
      </w:r>
      <w:r w:rsidRPr="007131B8">
        <w:rPr>
          <w:rFonts w:cs="Arial"/>
          <w:bCs/>
          <w:szCs w:val="22"/>
        </w:rPr>
        <w:t xml:space="preserve">).  If the question is a general question not related to a specific </w:t>
      </w:r>
      <w:r w:rsidR="0000180C" w:rsidRPr="007131B8">
        <w:rPr>
          <w:rFonts w:cs="Arial"/>
          <w:bCs/>
          <w:szCs w:val="22"/>
        </w:rPr>
        <w:t>RFA</w:t>
      </w:r>
      <w:r w:rsidRPr="007131B8">
        <w:rPr>
          <w:rFonts w:cs="Arial"/>
          <w:bCs/>
          <w:szCs w:val="22"/>
        </w:rPr>
        <w:t xml:space="preserve"> section, enter “General” in column 2.  If the question is in regards to a State Term and Condition or a Special Term and Condition, state the clause number in column 2.  </w:t>
      </w:r>
      <w:r w:rsidRPr="007131B8">
        <w:rPr>
          <w:rFonts w:cs="Arial"/>
          <w:szCs w:val="22"/>
        </w:rPr>
        <w:t>If the question is in regard to an attachment, enter the attachment identifier (example “Attachment A”) in the “</w:t>
      </w:r>
      <w:r w:rsidR="0000180C" w:rsidRPr="007131B8">
        <w:rPr>
          <w:rFonts w:cs="Arial"/>
          <w:szCs w:val="22"/>
        </w:rPr>
        <w:t>RFA</w:t>
      </w:r>
      <w:r w:rsidRPr="007131B8">
        <w:rPr>
          <w:rFonts w:cs="Arial"/>
          <w:szCs w:val="22"/>
        </w:rPr>
        <w:t xml:space="preserve"> Section” (column 2), and the attachment page number in the “</w:t>
      </w:r>
      <w:r w:rsidR="0000180C" w:rsidRPr="007131B8">
        <w:rPr>
          <w:rFonts w:cs="Arial"/>
          <w:szCs w:val="22"/>
        </w:rPr>
        <w:t>RFA</w:t>
      </w:r>
      <w:r w:rsidRPr="007131B8">
        <w:rPr>
          <w:rFonts w:cs="Arial"/>
          <w:szCs w:val="22"/>
        </w:rPr>
        <w:t xml:space="preserve"> page” field (column 3).</w:t>
      </w:r>
    </w:p>
    <w:p w:rsidR="003B2E74" w:rsidRPr="007131B8" w:rsidRDefault="003B2E74" w:rsidP="00376A59">
      <w:pPr>
        <w:pStyle w:val="BodyText"/>
        <w:widowControl/>
        <w:numPr>
          <w:ilvl w:val="0"/>
          <w:numId w:val="1"/>
        </w:numPr>
        <w:rPr>
          <w:rFonts w:cs="Arial"/>
          <w:bCs/>
          <w:szCs w:val="22"/>
        </w:rPr>
      </w:pPr>
      <w:r w:rsidRPr="007131B8">
        <w:rPr>
          <w:rFonts w:cs="Arial"/>
          <w:bCs/>
          <w:szCs w:val="22"/>
        </w:rPr>
        <w:t>Do not enter text in column 5 (</w:t>
      </w:r>
      <w:r w:rsidR="00AE4765" w:rsidRPr="007131B8">
        <w:rPr>
          <w:rFonts w:cs="Arial"/>
          <w:bCs/>
          <w:szCs w:val="22"/>
        </w:rPr>
        <w:t>Response</w:t>
      </w:r>
      <w:r w:rsidRPr="007131B8">
        <w:rPr>
          <w:rFonts w:cs="Arial"/>
          <w:bCs/>
          <w:szCs w:val="22"/>
        </w:rPr>
        <w:t xml:space="preserve">).  This is for the </w:t>
      </w:r>
      <w:r w:rsidR="005F28C2" w:rsidRPr="007131B8">
        <w:rPr>
          <w:rFonts w:cs="Arial"/>
          <w:bCs/>
          <w:szCs w:val="22"/>
        </w:rPr>
        <w:t>ICJIA</w:t>
      </w:r>
      <w:r w:rsidRPr="007131B8">
        <w:rPr>
          <w:rFonts w:cs="Arial"/>
          <w:bCs/>
          <w:szCs w:val="22"/>
        </w:rPr>
        <w:t>’s use only.</w:t>
      </w:r>
    </w:p>
    <w:p w:rsidR="003B2E74" w:rsidRPr="007131B8" w:rsidRDefault="003B2E74" w:rsidP="00376A59">
      <w:pPr>
        <w:pStyle w:val="BodyText"/>
        <w:widowControl/>
        <w:numPr>
          <w:ilvl w:val="0"/>
          <w:numId w:val="1"/>
        </w:numPr>
        <w:rPr>
          <w:b/>
          <w:bCs/>
          <w:szCs w:val="24"/>
        </w:rPr>
      </w:pPr>
      <w:r w:rsidRPr="007131B8">
        <w:rPr>
          <w:rFonts w:cs="Arial"/>
          <w:bCs/>
          <w:szCs w:val="22"/>
        </w:rPr>
        <w:t>Once completed, this form is to be e</w:t>
      </w:r>
      <w:r w:rsidR="00AE4765" w:rsidRPr="007131B8">
        <w:rPr>
          <w:rFonts w:cs="Arial"/>
          <w:bCs/>
          <w:szCs w:val="22"/>
        </w:rPr>
        <w:t>-</w:t>
      </w:r>
      <w:r w:rsidRPr="007131B8">
        <w:rPr>
          <w:rFonts w:cs="Arial"/>
          <w:bCs/>
          <w:szCs w:val="22"/>
        </w:rPr>
        <w:t xml:space="preserve">mailed per the instructions in the </w:t>
      </w:r>
      <w:r w:rsidR="0000180C" w:rsidRPr="007131B8">
        <w:rPr>
          <w:rFonts w:cs="Arial"/>
          <w:bCs/>
          <w:szCs w:val="22"/>
        </w:rPr>
        <w:t>RFA</w:t>
      </w:r>
      <w:r w:rsidRPr="007131B8">
        <w:rPr>
          <w:rFonts w:cs="Arial"/>
          <w:bCs/>
          <w:szCs w:val="22"/>
        </w:rPr>
        <w:t>.  The e</w:t>
      </w:r>
      <w:r w:rsidR="00AE4765" w:rsidRPr="007131B8">
        <w:rPr>
          <w:rFonts w:cs="Arial"/>
          <w:bCs/>
          <w:szCs w:val="22"/>
        </w:rPr>
        <w:t>-</w:t>
      </w:r>
      <w:r w:rsidRPr="007131B8">
        <w:rPr>
          <w:rFonts w:cs="Arial"/>
          <w:bCs/>
          <w:szCs w:val="22"/>
        </w:rPr>
        <w:t xml:space="preserve">mail subject line is to state the </w:t>
      </w:r>
      <w:r w:rsidR="0000180C" w:rsidRPr="007131B8">
        <w:rPr>
          <w:rFonts w:cs="Arial"/>
          <w:bCs/>
          <w:szCs w:val="22"/>
        </w:rPr>
        <w:t>RFA</w:t>
      </w:r>
      <w:r w:rsidRPr="007131B8">
        <w:rPr>
          <w:rFonts w:cs="Arial"/>
          <w:bCs/>
          <w:szCs w:val="22"/>
        </w:rPr>
        <w:t xml:space="preserve"> number followed by “Questions.”</w:t>
      </w:r>
    </w:p>
    <w:p w:rsidR="003B2E74" w:rsidRPr="007131B8" w:rsidRDefault="003B2E74" w:rsidP="008236FE">
      <w:pPr>
        <w:rPr>
          <w:rFonts w:cs="Arial"/>
          <w:szCs w:val="22"/>
        </w:rPr>
      </w:pPr>
    </w:p>
    <w:p w:rsidR="003B2E74" w:rsidRPr="007131B8" w:rsidRDefault="003B2E74" w:rsidP="003B2E74">
      <w:pPr>
        <w:jc w:val="center"/>
        <w:rPr>
          <w:rFonts w:cs="Arial"/>
          <w:szCs w:val="22"/>
        </w:rPr>
        <w:sectPr w:rsidR="003B2E74" w:rsidRPr="007131B8" w:rsidSect="003A2AD6">
          <w:pgSz w:w="12240" w:h="15840"/>
          <w:pgMar w:top="1440" w:right="1080" w:bottom="1440" w:left="1080" w:header="720" w:footer="720" w:gutter="0"/>
          <w:cols w:space="720"/>
          <w:docGrid w:linePitch="360"/>
        </w:sectPr>
      </w:pPr>
    </w:p>
    <w:p w:rsidR="003B2E74" w:rsidRPr="007131B8" w:rsidRDefault="0000180C" w:rsidP="008236FE">
      <w:pPr>
        <w:rPr>
          <w:rFonts w:cs="Arial"/>
          <w:szCs w:val="22"/>
        </w:rPr>
      </w:pPr>
      <w:r w:rsidRPr="007131B8">
        <w:rPr>
          <w:rFonts w:cs="Arial"/>
          <w:szCs w:val="22"/>
        </w:rPr>
        <w:lastRenderedPageBreak/>
        <w:t>RFA</w:t>
      </w:r>
      <w:r w:rsidR="00032F1C" w:rsidRPr="007131B8">
        <w:rPr>
          <w:rFonts w:cs="Arial"/>
          <w:szCs w:val="22"/>
        </w:rPr>
        <w:t>0</w:t>
      </w:r>
      <w:r w:rsidR="00356B45" w:rsidRPr="007131B8">
        <w:rPr>
          <w:rFonts w:cs="Arial"/>
          <w:szCs w:val="22"/>
        </w:rPr>
        <w:fldChar w:fldCharType="begin">
          <w:ffData>
            <w:name w:val="Text178"/>
            <w:enabled/>
            <w:calcOnExit w:val="0"/>
            <w:textInput>
              <w:default w:val="Enter Number"/>
            </w:textInput>
          </w:ffData>
        </w:fldChar>
      </w:r>
      <w:bookmarkStart w:id="17" w:name="Text178"/>
      <w:r w:rsidR="00356B45" w:rsidRPr="007131B8">
        <w:rPr>
          <w:rFonts w:cs="Arial"/>
          <w:szCs w:val="22"/>
        </w:rPr>
        <w:instrText xml:space="preserve"> FORMTEXT </w:instrText>
      </w:r>
      <w:r w:rsidR="00356B45" w:rsidRPr="007131B8">
        <w:rPr>
          <w:rFonts w:cs="Arial"/>
          <w:szCs w:val="22"/>
        </w:rPr>
      </w:r>
      <w:r w:rsidR="00356B45" w:rsidRPr="007131B8">
        <w:rPr>
          <w:rFonts w:cs="Arial"/>
          <w:szCs w:val="22"/>
        </w:rPr>
        <w:fldChar w:fldCharType="separate"/>
      </w:r>
      <w:r w:rsidR="00356B45" w:rsidRPr="007131B8">
        <w:rPr>
          <w:rFonts w:cs="Arial"/>
          <w:noProof/>
          <w:szCs w:val="22"/>
        </w:rPr>
        <w:t>Enter Number</w:t>
      </w:r>
      <w:r w:rsidR="00356B45" w:rsidRPr="007131B8">
        <w:rPr>
          <w:rFonts w:cs="Arial"/>
          <w:szCs w:val="22"/>
        </w:rPr>
        <w:fldChar w:fldCharType="end"/>
      </w:r>
      <w:bookmarkEnd w:id="17"/>
      <w:r w:rsidR="00C016E2" w:rsidRPr="007131B8">
        <w:rPr>
          <w:rFonts w:cs="Arial"/>
          <w:szCs w:val="22"/>
        </w:rPr>
        <w:t xml:space="preserve"> </w:t>
      </w:r>
      <w:r w:rsidR="00356B45" w:rsidRPr="007131B8">
        <w:rPr>
          <w:rFonts w:cs="Arial"/>
          <w:szCs w:val="22"/>
        </w:rPr>
        <w:fldChar w:fldCharType="begin">
          <w:ffData>
            <w:name w:val="Text179"/>
            <w:enabled/>
            <w:calcOnExit w:val="0"/>
            <w:textInput>
              <w:default w:val="Enter Title"/>
            </w:textInput>
          </w:ffData>
        </w:fldChar>
      </w:r>
      <w:bookmarkStart w:id="18" w:name="Text179"/>
      <w:r w:rsidR="00356B45" w:rsidRPr="007131B8">
        <w:rPr>
          <w:rFonts w:cs="Arial"/>
          <w:szCs w:val="22"/>
        </w:rPr>
        <w:instrText xml:space="preserve"> FORMTEXT </w:instrText>
      </w:r>
      <w:r w:rsidR="00356B45" w:rsidRPr="007131B8">
        <w:rPr>
          <w:rFonts w:cs="Arial"/>
          <w:szCs w:val="22"/>
        </w:rPr>
      </w:r>
      <w:r w:rsidR="00356B45" w:rsidRPr="007131B8">
        <w:rPr>
          <w:rFonts w:cs="Arial"/>
          <w:szCs w:val="22"/>
        </w:rPr>
        <w:fldChar w:fldCharType="separate"/>
      </w:r>
      <w:r w:rsidR="00356B45" w:rsidRPr="007131B8">
        <w:rPr>
          <w:rFonts w:cs="Arial"/>
          <w:noProof/>
          <w:szCs w:val="22"/>
        </w:rPr>
        <w:t>Enter Title</w:t>
      </w:r>
      <w:r w:rsidR="00356B45" w:rsidRPr="007131B8">
        <w:rPr>
          <w:rFonts w:cs="Arial"/>
          <w:szCs w:val="22"/>
        </w:rPr>
        <w:fldChar w:fldCharType="end"/>
      </w:r>
      <w:bookmarkEnd w:id="18"/>
    </w:p>
    <w:p w:rsidR="003B2E74" w:rsidRPr="007131B8" w:rsidRDefault="003B2E74" w:rsidP="003B2E74">
      <w:pPr>
        <w:rPr>
          <w:rFonts w:cs="Arial"/>
          <w:szCs w:val="22"/>
        </w:rPr>
      </w:pPr>
    </w:p>
    <w:tbl>
      <w:tblPr>
        <w:tblW w:w="13975"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5"/>
        <w:gridCol w:w="1800"/>
        <w:gridCol w:w="1080"/>
        <w:gridCol w:w="4770"/>
        <w:gridCol w:w="4950"/>
      </w:tblGrid>
      <w:tr w:rsidR="003B2E74" w:rsidRPr="007131B8" w:rsidTr="000950D1">
        <w:trPr>
          <w:cantSplit/>
          <w:tblHeader/>
        </w:trPr>
        <w:tc>
          <w:tcPr>
            <w:tcW w:w="1375" w:type="dxa"/>
            <w:tcBorders>
              <w:top w:val="single" w:sz="12" w:space="0" w:color="auto"/>
              <w:bottom w:val="single" w:sz="12" w:space="0" w:color="auto"/>
            </w:tcBorders>
            <w:shd w:val="clear" w:color="auto" w:fill="2B0060"/>
          </w:tcPr>
          <w:p w:rsidR="003B2E74" w:rsidRPr="007131B8" w:rsidRDefault="003B2E74" w:rsidP="000950D1">
            <w:pPr>
              <w:jc w:val="center"/>
              <w:rPr>
                <w:rFonts w:cs="Arial"/>
                <w:b/>
                <w:color w:val="FFFFFF"/>
              </w:rPr>
            </w:pPr>
            <w:r w:rsidRPr="007131B8">
              <w:rPr>
                <w:rFonts w:cs="Arial"/>
                <w:b/>
                <w:color w:val="FFFFFF"/>
              </w:rPr>
              <w:t>Question</w:t>
            </w:r>
          </w:p>
        </w:tc>
        <w:tc>
          <w:tcPr>
            <w:tcW w:w="1800" w:type="dxa"/>
            <w:tcBorders>
              <w:top w:val="single" w:sz="12" w:space="0" w:color="auto"/>
              <w:bottom w:val="single" w:sz="12" w:space="0" w:color="auto"/>
            </w:tcBorders>
            <w:shd w:val="clear" w:color="auto" w:fill="2B0060"/>
          </w:tcPr>
          <w:p w:rsidR="003B2E74" w:rsidRPr="007131B8" w:rsidRDefault="0000180C" w:rsidP="000950D1">
            <w:pPr>
              <w:jc w:val="center"/>
              <w:rPr>
                <w:rFonts w:cs="Arial"/>
                <w:b/>
                <w:color w:val="FFFFFF"/>
              </w:rPr>
            </w:pPr>
            <w:r w:rsidRPr="007131B8">
              <w:rPr>
                <w:rFonts w:cs="Arial"/>
                <w:b/>
                <w:color w:val="FFFFFF"/>
              </w:rPr>
              <w:t>RFA</w:t>
            </w:r>
            <w:r w:rsidR="003B2E74" w:rsidRPr="007131B8">
              <w:rPr>
                <w:rFonts w:cs="Arial"/>
                <w:b/>
                <w:color w:val="FFFFFF"/>
              </w:rPr>
              <w:t xml:space="preserve"> Section</w:t>
            </w:r>
          </w:p>
        </w:tc>
        <w:tc>
          <w:tcPr>
            <w:tcW w:w="1080" w:type="dxa"/>
            <w:tcBorders>
              <w:top w:val="single" w:sz="12" w:space="0" w:color="auto"/>
              <w:bottom w:val="single" w:sz="12" w:space="0" w:color="auto"/>
            </w:tcBorders>
            <w:shd w:val="clear" w:color="auto" w:fill="2B0060"/>
          </w:tcPr>
          <w:p w:rsidR="003B2E74" w:rsidRPr="007131B8" w:rsidRDefault="0000180C" w:rsidP="000950D1">
            <w:pPr>
              <w:jc w:val="center"/>
              <w:rPr>
                <w:rFonts w:cs="Arial"/>
                <w:b/>
                <w:color w:val="FFFFFF"/>
              </w:rPr>
            </w:pPr>
            <w:r w:rsidRPr="007131B8">
              <w:rPr>
                <w:rFonts w:cs="Arial"/>
                <w:b/>
                <w:color w:val="FFFFFF"/>
              </w:rPr>
              <w:t>RFA</w:t>
            </w:r>
            <w:r w:rsidR="003B2E74" w:rsidRPr="007131B8">
              <w:rPr>
                <w:rFonts w:cs="Arial"/>
                <w:b/>
                <w:color w:val="FFFFFF"/>
              </w:rPr>
              <w:t xml:space="preserve"> Page</w:t>
            </w:r>
          </w:p>
        </w:tc>
        <w:tc>
          <w:tcPr>
            <w:tcW w:w="4770" w:type="dxa"/>
            <w:tcBorders>
              <w:top w:val="single" w:sz="12" w:space="0" w:color="auto"/>
              <w:bottom w:val="single" w:sz="12" w:space="0" w:color="auto"/>
            </w:tcBorders>
            <w:shd w:val="clear" w:color="auto" w:fill="2B0060"/>
            <w:tcMar>
              <w:top w:w="43" w:type="dxa"/>
              <w:left w:w="115" w:type="dxa"/>
              <w:bottom w:w="43" w:type="dxa"/>
              <w:right w:w="115" w:type="dxa"/>
            </w:tcMar>
          </w:tcPr>
          <w:p w:rsidR="003B2E74" w:rsidRPr="007131B8" w:rsidRDefault="003B2E74" w:rsidP="000950D1">
            <w:pPr>
              <w:jc w:val="center"/>
              <w:rPr>
                <w:rFonts w:cs="Arial"/>
                <w:b/>
                <w:color w:val="FFFFFF"/>
              </w:rPr>
            </w:pPr>
            <w:r w:rsidRPr="007131B8">
              <w:rPr>
                <w:rFonts w:cs="Arial"/>
                <w:b/>
                <w:color w:val="FFFFFF"/>
              </w:rPr>
              <w:t>Question</w:t>
            </w:r>
          </w:p>
        </w:tc>
        <w:tc>
          <w:tcPr>
            <w:tcW w:w="4950" w:type="dxa"/>
            <w:tcBorders>
              <w:top w:val="single" w:sz="12" w:space="0" w:color="auto"/>
              <w:bottom w:val="single" w:sz="12" w:space="0" w:color="auto"/>
            </w:tcBorders>
            <w:shd w:val="clear" w:color="auto" w:fill="2B0060"/>
            <w:tcMar>
              <w:top w:w="43" w:type="dxa"/>
              <w:left w:w="115" w:type="dxa"/>
              <w:bottom w:w="43" w:type="dxa"/>
              <w:right w:w="115" w:type="dxa"/>
            </w:tcMar>
          </w:tcPr>
          <w:p w:rsidR="003B2E74" w:rsidRPr="007131B8" w:rsidRDefault="003B2E74" w:rsidP="000950D1">
            <w:pPr>
              <w:jc w:val="center"/>
              <w:rPr>
                <w:rFonts w:cs="Arial"/>
                <w:b/>
                <w:color w:val="FFFFFF"/>
              </w:rPr>
            </w:pPr>
            <w:r w:rsidRPr="007131B8">
              <w:rPr>
                <w:rFonts w:cs="Arial"/>
                <w:b/>
                <w:color w:val="FFFFFF"/>
              </w:rPr>
              <w:t>Response</w:t>
            </w:r>
          </w:p>
        </w:tc>
      </w:tr>
      <w:tr w:rsidR="003B2E74" w:rsidRPr="007131B8" w:rsidTr="000950D1">
        <w:tc>
          <w:tcPr>
            <w:tcW w:w="1375" w:type="dxa"/>
            <w:tcBorders>
              <w:top w:val="single" w:sz="12" w:space="0" w:color="auto"/>
            </w:tcBorders>
          </w:tcPr>
          <w:p w:rsidR="003B2E74" w:rsidRPr="007131B8" w:rsidRDefault="003B2E74" w:rsidP="008236FE">
            <w:pPr>
              <w:rPr>
                <w:rFonts w:cs="Arial"/>
                <w:sz w:val="20"/>
              </w:rPr>
            </w:pPr>
            <w:r w:rsidRPr="007131B8">
              <w:rPr>
                <w:rFonts w:cs="Arial"/>
                <w:sz w:val="20"/>
              </w:rPr>
              <w:t>1</w:t>
            </w:r>
          </w:p>
        </w:tc>
        <w:tc>
          <w:tcPr>
            <w:tcW w:w="1800" w:type="dxa"/>
            <w:tcBorders>
              <w:top w:val="single" w:sz="12" w:space="0" w:color="auto"/>
            </w:tcBorders>
          </w:tcPr>
          <w:p w:rsidR="003B2E74" w:rsidRPr="007131B8" w:rsidRDefault="003B2E74" w:rsidP="008236FE">
            <w:pPr>
              <w:rPr>
                <w:rFonts w:cs="Arial"/>
                <w:sz w:val="20"/>
              </w:rPr>
            </w:pPr>
          </w:p>
        </w:tc>
        <w:tc>
          <w:tcPr>
            <w:tcW w:w="1080" w:type="dxa"/>
            <w:tcBorders>
              <w:top w:val="single" w:sz="12" w:space="0" w:color="auto"/>
            </w:tcBorders>
          </w:tcPr>
          <w:p w:rsidR="003B2E74" w:rsidRPr="007131B8" w:rsidRDefault="003B2E74" w:rsidP="008236FE">
            <w:pPr>
              <w:rPr>
                <w:rFonts w:cs="Arial"/>
                <w:sz w:val="20"/>
              </w:rPr>
            </w:pPr>
          </w:p>
        </w:tc>
        <w:tc>
          <w:tcPr>
            <w:tcW w:w="4770" w:type="dxa"/>
            <w:tcBorders>
              <w:top w:val="single" w:sz="12" w:space="0" w:color="auto"/>
            </w:tcBorders>
            <w:tcMar>
              <w:top w:w="43" w:type="dxa"/>
              <w:left w:w="115" w:type="dxa"/>
              <w:bottom w:w="43" w:type="dxa"/>
              <w:right w:w="115" w:type="dxa"/>
            </w:tcMar>
          </w:tcPr>
          <w:p w:rsidR="003B2E74" w:rsidRPr="007131B8" w:rsidRDefault="003B2E74" w:rsidP="008236FE">
            <w:pPr>
              <w:rPr>
                <w:rFonts w:cs="Arial"/>
                <w:sz w:val="20"/>
              </w:rPr>
            </w:pPr>
          </w:p>
        </w:tc>
        <w:tc>
          <w:tcPr>
            <w:tcW w:w="4950" w:type="dxa"/>
            <w:tcBorders>
              <w:top w:val="single" w:sz="12" w:space="0" w:color="auto"/>
            </w:tcBorders>
            <w:tcMar>
              <w:top w:w="43" w:type="dxa"/>
              <w:left w:w="115" w:type="dxa"/>
              <w:bottom w:w="43" w:type="dxa"/>
              <w:right w:w="115" w:type="dxa"/>
            </w:tcMar>
          </w:tcPr>
          <w:p w:rsidR="003B2E74" w:rsidRPr="007131B8" w:rsidRDefault="003B2E74" w:rsidP="008236FE">
            <w:pPr>
              <w:rPr>
                <w:rFonts w:cs="Arial"/>
                <w:sz w:val="20"/>
              </w:rPr>
            </w:pPr>
          </w:p>
        </w:tc>
      </w:tr>
      <w:tr w:rsidR="003B2E74" w:rsidRPr="007131B8" w:rsidTr="000950D1">
        <w:tc>
          <w:tcPr>
            <w:tcW w:w="1375" w:type="dxa"/>
          </w:tcPr>
          <w:p w:rsidR="003B2E74" w:rsidRPr="007131B8" w:rsidRDefault="003B2E74" w:rsidP="008236FE">
            <w:pPr>
              <w:rPr>
                <w:rFonts w:cs="Arial"/>
                <w:sz w:val="20"/>
              </w:rPr>
            </w:pPr>
            <w:r w:rsidRPr="007131B8">
              <w:rPr>
                <w:rFonts w:cs="Arial"/>
                <w:sz w:val="20"/>
              </w:rPr>
              <w:t>2</w:t>
            </w:r>
          </w:p>
        </w:tc>
        <w:tc>
          <w:tcPr>
            <w:tcW w:w="1800" w:type="dxa"/>
          </w:tcPr>
          <w:p w:rsidR="003B2E74" w:rsidRPr="007131B8" w:rsidRDefault="003B2E74" w:rsidP="008236FE">
            <w:pPr>
              <w:rPr>
                <w:rFonts w:eastAsia="Arial Unicode MS" w:cs="Arial"/>
                <w:sz w:val="20"/>
              </w:rPr>
            </w:pPr>
          </w:p>
        </w:tc>
        <w:tc>
          <w:tcPr>
            <w:tcW w:w="1080" w:type="dxa"/>
          </w:tcPr>
          <w:p w:rsidR="003B2E74" w:rsidRPr="007131B8" w:rsidRDefault="003B2E74" w:rsidP="008236FE">
            <w:pPr>
              <w:rPr>
                <w:rFonts w:cs="Arial"/>
                <w:sz w:val="20"/>
              </w:rPr>
            </w:pPr>
          </w:p>
        </w:tc>
        <w:tc>
          <w:tcPr>
            <w:tcW w:w="4770" w:type="dxa"/>
            <w:tcMar>
              <w:top w:w="43" w:type="dxa"/>
              <w:left w:w="115" w:type="dxa"/>
              <w:bottom w:w="43" w:type="dxa"/>
              <w:right w:w="115" w:type="dxa"/>
            </w:tcMar>
          </w:tcPr>
          <w:p w:rsidR="003B2E74" w:rsidRPr="007131B8" w:rsidRDefault="003B2E74" w:rsidP="008236FE">
            <w:pPr>
              <w:rPr>
                <w:rFonts w:eastAsia="Arial Unicode MS" w:cs="Arial"/>
                <w:sz w:val="20"/>
              </w:rPr>
            </w:pPr>
          </w:p>
        </w:tc>
        <w:tc>
          <w:tcPr>
            <w:tcW w:w="4950" w:type="dxa"/>
            <w:tcMar>
              <w:top w:w="43" w:type="dxa"/>
              <w:left w:w="115" w:type="dxa"/>
              <w:bottom w:w="43" w:type="dxa"/>
              <w:right w:w="115" w:type="dxa"/>
            </w:tcMar>
          </w:tcPr>
          <w:p w:rsidR="003B2E74" w:rsidRPr="007131B8" w:rsidRDefault="003B2E74" w:rsidP="008236FE">
            <w:pPr>
              <w:rPr>
                <w:rFonts w:eastAsia="Arial Unicode MS" w:cs="Arial"/>
                <w:sz w:val="20"/>
              </w:rPr>
            </w:pPr>
          </w:p>
        </w:tc>
      </w:tr>
      <w:tr w:rsidR="003B2E74" w:rsidRPr="007131B8" w:rsidTr="000950D1">
        <w:tc>
          <w:tcPr>
            <w:tcW w:w="1375" w:type="dxa"/>
          </w:tcPr>
          <w:p w:rsidR="003B2E74" w:rsidRPr="007131B8" w:rsidRDefault="003B2E74" w:rsidP="008236FE">
            <w:pPr>
              <w:rPr>
                <w:rFonts w:cs="Arial"/>
                <w:sz w:val="20"/>
              </w:rPr>
            </w:pPr>
            <w:r w:rsidRPr="007131B8">
              <w:rPr>
                <w:rFonts w:cs="Arial"/>
                <w:sz w:val="20"/>
              </w:rPr>
              <w:t>3</w:t>
            </w:r>
          </w:p>
        </w:tc>
        <w:tc>
          <w:tcPr>
            <w:tcW w:w="1800" w:type="dxa"/>
          </w:tcPr>
          <w:p w:rsidR="003B2E74" w:rsidRPr="007131B8" w:rsidRDefault="003B2E74" w:rsidP="008236FE">
            <w:pPr>
              <w:rPr>
                <w:rFonts w:cs="Arial"/>
                <w:sz w:val="20"/>
              </w:rPr>
            </w:pPr>
          </w:p>
        </w:tc>
        <w:tc>
          <w:tcPr>
            <w:tcW w:w="1080" w:type="dxa"/>
          </w:tcPr>
          <w:p w:rsidR="003B2E74" w:rsidRPr="007131B8" w:rsidRDefault="003B2E74" w:rsidP="008236FE">
            <w:pPr>
              <w:rPr>
                <w:rFonts w:cs="Arial"/>
                <w:sz w:val="20"/>
              </w:rPr>
            </w:pPr>
          </w:p>
        </w:tc>
        <w:tc>
          <w:tcPr>
            <w:tcW w:w="4770" w:type="dxa"/>
            <w:tcMar>
              <w:top w:w="43" w:type="dxa"/>
              <w:left w:w="115" w:type="dxa"/>
              <w:bottom w:w="43" w:type="dxa"/>
              <w:right w:w="115" w:type="dxa"/>
            </w:tcMar>
          </w:tcPr>
          <w:p w:rsidR="003B2E74" w:rsidRPr="007131B8" w:rsidRDefault="003B2E74" w:rsidP="008236FE">
            <w:pPr>
              <w:rPr>
                <w:rFonts w:cs="Arial"/>
                <w:sz w:val="20"/>
              </w:rPr>
            </w:pPr>
          </w:p>
        </w:tc>
        <w:tc>
          <w:tcPr>
            <w:tcW w:w="4950" w:type="dxa"/>
            <w:tcMar>
              <w:top w:w="43" w:type="dxa"/>
              <w:left w:w="115" w:type="dxa"/>
              <w:bottom w:w="43" w:type="dxa"/>
              <w:right w:w="115" w:type="dxa"/>
            </w:tcMar>
          </w:tcPr>
          <w:p w:rsidR="003B2E74" w:rsidRPr="007131B8" w:rsidRDefault="003B2E74" w:rsidP="008236FE">
            <w:pPr>
              <w:rPr>
                <w:rFonts w:cs="Arial"/>
                <w:sz w:val="20"/>
              </w:rPr>
            </w:pPr>
          </w:p>
        </w:tc>
      </w:tr>
      <w:tr w:rsidR="003B2E74" w:rsidRPr="007131B8" w:rsidTr="000950D1">
        <w:tc>
          <w:tcPr>
            <w:tcW w:w="1375" w:type="dxa"/>
          </w:tcPr>
          <w:p w:rsidR="003B2E74" w:rsidRPr="007131B8" w:rsidRDefault="003B2E74" w:rsidP="008236FE">
            <w:pPr>
              <w:rPr>
                <w:rFonts w:cs="Arial"/>
                <w:sz w:val="20"/>
              </w:rPr>
            </w:pPr>
            <w:r w:rsidRPr="007131B8">
              <w:rPr>
                <w:rFonts w:cs="Arial"/>
                <w:sz w:val="20"/>
              </w:rPr>
              <w:t>4</w:t>
            </w:r>
          </w:p>
        </w:tc>
        <w:tc>
          <w:tcPr>
            <w:tcW w:w="1800" w:type="dxa"/>
          </w:tcPr>
          <w:p w:rsidR="003B2E74" w:rsidRPr="007131B8" w:rsidRDefault="003B2E74" w:rsidP="008236FE">
            <w:pPr>
              <w:rPr>
                <w:rFonts w:cs="Arial"/>
                <w:sz w:val="20"/>
              </w:rPr>
            </w:pPr>
          </w:p>
        </w:tc>
        <w:tc>
          <w:tcPr>
            <w:tcW w:w="1080" w:type="dxa"/>
          </w:tcPr>
          <w:p w:rsidR="003B2E74" w:rsidRPr="007131B8" w:rsidRDefault="003B2E74" w:rsidP="008236FE">
            <w:pPr>
              <w:rPr>
                <w:rFonts w:cs="Arial"/>
                <w:sz w:val="20"/>
              </w:rPr>
            </w:pPr>
          </w:p>
        </w:tc>
        <w:tc>
          <w:tcPr>
            <w:tcW w:w="4770" w:type="dxa"/>
            <w:tcMar>
              <w:top w:w="43" w:type="dxa"/>
              <w:left w:w="115" w:type="dxa"/>
              <w:bottom w:w="43" w:type="dxa"/>
              <w:right w:w="115" w:type="dxa"/>
            </w:tcMar>
          </w:tcPr>
          <w:p w:rsidR="003B2E74" w:rsidRPr="007131B8" w:rsidRDefault="003B2E74" w:rsidP="008236FE">
            <w:pPr>
              <w:rPr>
                <w:rFonts w:eastAsia="Arial Unicode MS" w:cs="Arial"/>
                <w:sz w:val="20"/>
              </w:rPr>
            </w:pPr>
          </w:p>
        </w:tc>
        <w:tc>
          <w:tcPr>
            <w:tcW w:w="4950" w:type="dxa"/>
            <w:tcMar>
              <w:top w:w="43" w:type="dxa"/>
              <w:left w:w="115" w:type="dxa"/>
              <w:bottom w:w="43" w:type="dxa"/>
              <w:right w:w="115" w:type="dxa"/>
            </w:tcMar>
          </w:tcPr>
          <w:p w:rsidR="003B2E74" w:rsidRPr="007131B8" w:rsidRDefault="003B2E74" w:rsidP="008236FE">
            <w:pPr>
              <w:rPr>
                <w:rFonts w:cs="Arial"/>
                <w:sz w:val="20"/>
              </w:rPr>
            </w:pPr>
          </w:p>
        </w:tc>
      </w:tr>
      <w:tr w:rsidR="003B2E74" w:rsidRPr="007131B8" w:rsidTr="000950D1">
        <w:tc>
          <w:tcPr>
            <w:tcW w:w="1375" w:type="dxa"/>
          </w:tcPr>
          <w:p w:rsidR="003B2E74" w:rsidRPr="007131B8" w:rsidRDefault="003B2E74" w:rsidP="008236FE">
            <w:pPr>
              <w:rPr>
                <w:rFonts w:cs="Arial"/>
                <w:sz w:val="20"/>
              </w:rPr>
            </w:pPr>
            <w:r w:rsidRPr="007131B8">
              <w:rPr>
                <w:rFonts w:cs="Arial"/>
                <w:sz w:val="20"/>
              </w:rPr>
              <w:t>5</w:t>
            </w:r>
          </w:p>
        </w:tc>
        <w:tc>
          <w:tcPr>
            <w:tcW w:w="1800" w:type="dxa"/>
          </w:tcPr>
          <w:p w:rsidR="003B2E74" w:rsidRPr="007131B8" w:rsidRDefault="003B2E74" w:rsidP="008236FE">
            <w:pPr>
              <w:rPr>
                <w:rFonts w:cs="Arial"/>
                <w:sz w:val="20"/>
              </w:rPr>
            </w:pPr>
          </w:p>
        </w:tc>
        <w:tc>
          <w:tcPr>
            <w:tcW w:w="1080" w:type="dxa"/>
          </w:tcPr>
          <w:p w:rsidR="003B2E74" w:rsidRPr="007131B8" w:rsidRDefault="003B2E74" w:rsidP="008236FE">
            <w:pPr>
              <w:rPr>
                <w:rFonts w:cs="Arial"/>
                <w:sz w:val="20"/>
              </w:rPr>
            </w:pPr>
          </w:p>
        </w:tc>
        <w:tc>
          <w:tcPr>
            <w:tcW w:w="4770" w:type="dxa"/>
            <w:tcMar>
              <w:top w:w="43" w:type="dxa"/>
              <w:left w:w="115" w:type="dxa"/>
              <w:bottom w:w="43" w:type="dxa"/>
              <w:right w:w="115" w:type="dxa"/>
            </w:tcMar>
          </w:tcPr>
          <w:p w:rsidR="003B2E74" w:rsidRPr="007131B8" w:rsidRDefault="003B2E74" w:rsidP="008236FE">
            <w:pPr>
              <w:rPr>
                <w:rFonts w:eastAsia="Arial Unicode MS" w:cs="Arial"/>
                <w:sz w:val="20"/>
              </w:rPr>
            </w:pPr>
          </w:p>
        </w:tc>
        <w:tc>
          <w:tcPr>
            <w:tcW w:w="4950" w:type="dxa"/>
            <w:tcMar>
              <w:top w:w="43" w:type="dxa"/>
              <w:left w:w="115" w:type="dxa"/>
              <w:bottom w:w="43" w:type="dxa"/>
              <w:right w:w="115" w:type="dxa"/>
            </w:tcMar>
          </w:tcPr>
          <w:p w:rsidR="003B2E74" w:rsidRPr="007131B8" w:rsidRDefault="003B2E74" w:rsidP="008236FE">
            <w:pPr>
              <w:rPr>
                <w:rFonts w:cs="Arial"/>
                <w:sz w:val="20"/>
              </w:rPr>
            </w:pPr>
          </w:p>
        </w:tc>
      </w:tr>
      <w:tr w:rsidR="003B2E74" w:rsidRPr="007131B8" w:rsidTr="000950D1">
        <w:tc>
          <w:tcPr>
            <w:tcW w:w="1375" w:type="dxa"/>
          </w:tcPr>
          <w:p w:rsidR="003B2E74" w:rsidRPr="007131B8" w:rsidRDefault="003B2E74" w:rsidP="008236FE">
            <w:pPr>
              <w:rPr>
                <w:rFonts w:cs="Arial"/>
                <w:sz w:val="20"/>
              </w:rPr>
            </w:pPr>
            <w:r w:rsidRPr="007131B8">
              <w:rPr>
                <w:rFonts w:cs="Arial"/>
                <w:sz w:val="20"/>
              </w:rPr>
              <w:t>6</w:t>
            </w:r>
          </w:p>
        </w:tc>
        <w:tc>
          <w:tcPr>
            <w:tcW w:w="1800" w:type="dxa"/>
          </w:tcPr>
          <w:p w:rsidR="003B2E74" w:rsidRPr="007131B8" w:rsidRDefault="003B2E74" w:rsidP="008236FE">
            <w:pPr>
              <w:rPr>
                <w:rFonts w:cs="Arial"/>
                <w:sz w:val="20"/>
              </w:rPr>
            </w:pPr>
          </w:p>
        </w:tc>
        <w:tc>
          <w:tcPr>
            <w:tcW w:w="1080" w:type="dxa"/>
          </w:tcPr>
          <w:p w:rsidR="003B2E74" w:rsidRPr="007131B8" w:rsidRDefault="003B2E74" w:rsidP="008236FE">
            <w:pPr>
              <w:rPr>
                <w:rFonts w:cs="Arial"/>
                <w:sz w:val="20"/>
              </w:rPr>
            </w:pPr>
          </w:p>
        </w:tc>
        <w:tc>
          <w:tcPr>
            <w:tcW w:w="4770" w:type="dxa"/>
            <w:tcMar>
              <w:top w:w="43" w:type="dxa"/>
              <w:left w:w="115" w:type="dxa"/>
              <w:bottom w:w="43" w:type="dxa"/>
              <w:right w:w="115" w:type="dxa"/>
            </w:tcMar>
          </w:tcPr>
          <w:p w:rsidR="003B2E74" w:rsidRPr="007131B8" w:rsidRDefault="003B2E74" w:rsidP="008236FE">
            <w:pPr>
              <w:rPr>
                <w:rFonts w:eastAsia="Arial Unicode MS" w:cs="Arial"/>
                <w:sz w:val="20"/>
              </w:rPr>
            </w:pPr>
          </w:p>
        </w:tc>
        <w:tc>
          <w:tcPr>
            <w:tcW w:w="4950" w:type="dxa"/>
            <w:tcMar>
              <w:top w:w="43" w:type="dxa"/>
              <w:left w:w="115" w:type="dxa"/>
              <w:bottom w:w="43" w:type="dxa"/>
              <w:right w:w="115" w:type="dxa"/>
            </w:tcMar>
          </w:tcPr>
          <w:p w:rsidR="003B2E74" w:rsidRPr="007131B8" w:rsidRDefault="003B2E74" w:rsidP="008236FE">
            <w:pPr>
              <w:rPr>
                <w:rFonts w:cs="Arial"/>
                <w:sz w:val="20"/>
              </w:rPr>
            </w:pPr>
          </w:p>
        </w:tc>
      </w:tr>
      <w:tr w:rsidR="003B2E74" w:rsidRPr="007131B8" w:rsidTr="000950D1">
        <w:tc>
          <w:tcPr>
            <w:tcW w:w="1375" w:type="dxa"/>
          </w:tcPr>
          <w:p w:rsidR="003B2E74" w:rsidRPr="007131B8" w:rsidRDefault="003B2E74" w:rsidP="008236FE">
            <w:pPr>
              <w:rPr>
                <w:rFonts w:cs="Arial"/>
                <w:sz w:val="20"/>
              </w:rPr>
            </w:pPr>
            <w:r w:rsidRPr="007131B8">
              <w:rPr>
                <w:rFonts w:cs="Arial"/>
                <w:sz w:val="20"/>
              </w:rPr>
              <w:t>7</w:t>
            </w:r>
          </w:p>
        </w:tc>
        <w:tc>
          <w:tcPr>
            <w:tcW w:w="1800" w:type="dxa"/>
          </w:tcPr>
          <w:p w:rsidR="003B2E74" w:rsidRPr="007131B8" w:rsidRDefault="003B2E74" w:rsidP="008236FE">
            <w:pPr>
              <w:rPr>
                <w:rFonts w:cs="Arial"/>
                <w:sz w:val="20"/>
              </w:rPr>
            </w:pPr>
          </w:p>
        </w:tc>
        <w:tc>
          <w:tcPr>
            <w:tcW w:w="1080" w:type="dxa"/>
          </w:tcPr>
          <w:p w:rsidR="003B2E74" w:rsidRPr="007131B8" w:rsidRDefault="003B2E74" w:rsidP="008236FE">
            <w:pPr>
              <w:rPr>
                <w:rFonts w:cs="Arial"/>
                <w:sz w:val="20"/>
              </w:rPr>
            </w:pPr>
          </w:p>
        </w:tc>
        <w:tc>
          <w:tcPr>
            <w:tcW w:w="4770" w:type="dxa"/>
            <w:tcMar>
              <w:top w:w="43" w:type="dxa"/>
              <w:left w:w="115" w:type="dxa"/>
              <w:bottom w:w="43" w:type="dxa"/>
              <w:right w:w="115" w:type="dxa"/>
            </w:tcMar>
          </w:tcPr>
          <w:p w:rsidR="003B2E74" w:rsidRPr="007131B8" w:rsidRDefault="003B2E74" w:rsidP="008236FE">
            <w:pPr>
              <w:rPr>
                <w:rFonts w:eastAsia="Arial Unicode MS" w:cs="Arial"/>
                <w:sz w:val="20"/>
              </w:rPr>
            </w:pPr>
          </w:p>
        </w:tc>
        <w:tc>
          <w:tcPr>
            <w:tcW w:w="4950" w:type="dxa"/>
            <w:tcMar>
              <w:top w:w="43" w:type="dxa"/>
              <w:left w:w="115" w:type="dxa"/>
              <w:bottom w:w="43" w:type="dxa"/>
              <w:right w:w="115" w:type="dxa"/>
            </w:tcMar>
          </w:tcPr>
          <w:p w:rsidR="003B2E74" w:rsidRPr="007131B8" w:rsidRDefault="003B2E74" w:rsidP="008236FE">
            <w:pPr>
              <w:rPr>
                <w:rFonts w:cs="Arial"/>
                <w:sz w:val="20"/>
              </w:rPr>
            </w:pPr>
          </w:p>
        </w:tc>
      </w:tr>
      <w:tr w:rsidR="003B2E74" w:rsidRPr="007131B8" w:rsidTr="000950D1">
        <w:tc>
          <w:tcPr>
            <w:tcW w:w="1375" w:type="dxa"/>
          </w:tcPr>
          <w:p w:rsidR="003B2E74" w:rsidRPr="007131B8" w:rsidRDefault="003B2E74" w:rsidP="008236FE">
            <w:pPr>
              <w:rPr>
                <w:rFonts w:cs="Arial"/>
                <w:sz w:val="20"/>
              </w:rPr>
            </w:pPr>
            <w:r w:rsidRPr="007131B8">
              <w:rPr>
                <w:rFonts w:cs="Arial"/>
                <w:sz w:val="20"/>
              </w:rPr>
              <w:t>8</w:t>
            </w:r>
          </w:p>
        </w:tc>
        <w:tc>
          <w:tcPr>
            <w:tcW w:w="1800" w:type="dxa"/>
          </w:tcPr>
          <w:p w:rsidR="003B2E74" w:rsidRPr="007131B8" w:rsidRDefault="003B2E74" w:rsidP="008236FE">
            <w:pPr>
              <w:rPr>
                <w:rFonts w:cs="Arial"/>
                <w:sz w:val="20"/>
              </w:rPr>
            </w:pPr>
          </w:p>
        </w:tc>
        <w:tc>
          <w:tcPr>
            <w:tcW w:w="1080" w:type="dxa"/>
          </w:tcPr>
          <w:p w:rsidR="003B2E74" w:rsidRPr="007131B8" w:rsidRDefault="003B2E74" w:rsidP="008236FE">
            <w:pPr>
              <w:rPr>
                <w:rFonts w:cs="Arial"/>
                <w:sz w:val="20"/>
              </w:rPr>
            </w:pPr>
          </w:p>
        </w:tc>
        <w:tc>
          <w:tcPr>
            <w:tcW w:w="4770" w:type="dxa"/>
            <w:tcMar>
              <w:top w:w="43" w:type="dxa"/>
              <w:left w:w="115" w:type="dxa"/>
              <w:bottom w:w="43" w:type="dxa"/>
              <w:right w:w="115" w:type="dxa"/>
            </w:tcMar>
          </w:tcPr>
          <w:p w:rsidR="003B2E74" w:rsidRPr="007131B8" w:rsidRDefault="003B2E74" w:rsidP="008236FE">
            <w:pPr>
              <w:rPr>
                <w:rFonts w:eastAsia="Arial Unicode MS" w:cs="Arial"/>
                <w:sz w:val="20"/>
              </w:rPr>
            </w:pPr>
          </w:p>
        </w:tc>
        <w:tc>
          <w:tcPr>
            <w:tcW w:w="4950" w:type="dxa"/>
            <w:tcMar>
              <w:top w:w="43" w:type="dxa"/>
              <w:left w:w="115" w:type="dxa"/>
              <w:bottom w:w="43" w:type="dxa"/>
              <w:right w:w="115" w:type="dxa"/>
            </w:tcMar>
          </w:tcPr>
          <w:p w:rsidR="003B2E74" w:rsidRPr="007131B8" w:rsidRDefault="003B2E74" w:rsidP="008236FE">
            <w:pPr>
              <w:rPr>
                <w:rFonts w:cs="Arial"/>
                <w:sz w:val="20"/>
              </w:rPr>
            </w:pPr>
          </w:p>
        </w:tc>
      </w:tr>
      <w:tr w:rsidR="003B2E74" w:rsidRPr="007131B8" w:rsidTr="000950D1">
        <w:tc>
          <w:tcPr>
            <w:tcW w:w="1375" w:type="dxa"/>
          </w:tcPr>
          <w:p w:rsidR="003B2E74" w:rsidRPr="007131B8" w:rsidRDefault="003B2E74" w:rsidP="008236FE">
            <w:pPr>
              <w:rPr>
                <w:rFonts w:cs="Arial"/>
                <w:sz w:val="20"/>
              </w:rPr>
            </w:pPr>
            <w:r w:rsidRPr="007131B8">
              <w:rPr>
                <w:rFonts w:cs="Arial"/>
                <w:sz w:val="20"/>
              </w:rPr>
              <w:t>9</w:t>
            </w:r>
          </w:p>
        </w:tc>
        <w:tc>
          <w:tcPr>
            <w:tcW w:w="1800" w:type="dxa"/>
          </w:tcPr>
          <w:p w:rsidR="003B2E74" w:rsidRPr="007131B8" w:rsidRDefault="003B2E74" w:rsidP="008236FE">
            <w:pPr>
              <w:rPr>
                <w:rFonts w:eastAsia="Arial Unicode MS" w:cs="Arial"/>
                <w:sz w:val="20"/>
              </w:rPr>
            </w:pPr>
          </w:p>
        </w:tc>
        <w:tc>
          <w:tcPr>
            <w:tcW w:w="1080" w:type="dxa"/>
          </w:tcPr>
          <w:p w:rsidR="003B2E74" w:rsidRPr="007131B8" w:rsidRDefault="003B2E74" w:rsidP="008236FE">
            <w:pPr>
              <w:rPr>
                <w:rFonts w:cs="Arial"/>
                <w:sz w:val="20"/>
              </w:rPr>
            </w:pPr>
          </w:p>
        </w:tc>
        <w:tc>
          <w:tcPr>
            <w:tcW w:w="4770" w:type="dxa"/>
            <w:tcMar>
              <w:top w:w="43" w:type="dxa"/>
              <w:left w:w="115" w:type="dxa"/>
              <w:bottom w:w="43" w:type="dxa"/>
              <w:right w:w="115" w:type="dxa"/>
            </w:tcMar>
          </w:tcPr>
          <w:p w:rsidR="003B2E74" w:rsidRPr="007131B8" w:rsidRDefault="003B2E74" w:rsidP="008236FE">
            <w:pPr>
              <w:rPr>
                <w:rFonts w:eastAsia="Arial Unicode MS" w:cs="Arial"/>
                <w:sz w:val="20"/>
              </w:rPr>
            </w:pPr>
          </w:p>
        </w:tc>
        <w:tc>
          <w:tcPr>
            <w:tcW w:w="4950" w:type="dxa"/>
            <w:tcMar>
              <w:top w:w="43" w:type="dxa"/>
              <w:left w:w="115" w:type="dxa"/>
              <w:bottom w:w="43" w:type="dxa"/>
              <w:right w:w="115" w:type="dxa"/>
            </w:tcMar>
          </w:tcPr>
          <w:p w:rsidR="003B2E74" w:rsidRPr="007131B8" w:rsidRDefault="003B2E74" w:rsidP="008236FE">
            <w:pPr>
              <w:rPr>
                <w:rFonts w:eastAsia="Arial Unicode MS" w:cs="Arial"/>
                <w:sz w:val="20"/>
              </w:rPr>
            </w:pPr>
          </w:p>
        </w:tc>
      </w:tr>
      <w:tr w:rsidR="003B2E74" w:rsidRPr="007131B8" w:rsidTr="000950D1">
        <w:tc>
          <w:tcPr>
            <w:tcW w:w="1375" w:type="dxa"/>
          </w:tcPr>
          <w:p w:rsidR="003B2E74" w:rsidRPr="007131B8" w:rsidRDefault="003B2E74" w:rsidP="008236FE">
            <w:pPr>
              <w:rPr>
                <w:rFonts w:cs="Arial"/>
                <w:sz w:val="20"/>
              </w:rPr>
            </w:pPr>
            <w:r w:rsidRPr="007131B8">
              <w:rPr>
                <w:rFonts w:cs="Arial"/>
                <w:sz w:val="20"/>
              </w:rPr>
              <w:t>10</w:t>
            </w:r>
          </w:p>
        </w:tc>
        <w:tc>
          <w:tcPr>
            <w:tcW w:w="1800" w:type="dxa"/>
          </w:tcPr>
          <w:p w:rsidR="003B2E74" w:rsidRPr="007131B8" w:rsidRDefault="003B2E74" w:rsidP="008236FE">
            <w:pPr>
              <w:rPr>
                <w:rFonts w:eastAsia="Arial Unicode MS" w:cs="Arial"/>
                <w:sz w:val="20"/>
              </w:rPr>
            </w:pPr>
          </w:p>
        </w:tc>
        <w:tc>
          <w:tcPr>
            <w:tcW w:w="1080" w:type="dxa"/>
          </w:tcPr>
          <w:p w:rsidR="003B2E74" w:rsidRPr="007131B8" w:rsidRDefault="003B2E74" w:rsidP="008236FE">
            <w:pPr>
              <w:rPr>
                <w:rFonts w:cs="Arial"/>
                <w:sz w:val="20"/>
              </w:rPr>
            </w:pPr>
          </w:p>
        </w:tc>
        <w:tc>
          <w:tcPr>
            <w:tcW w:w="4770" w:type="dxa"/>
            <w:tcMar>
              <w:top w:w="43" w:type="dxa"/>
              <w:left w:w="115" w:type="dxa"/>
              <w:bottom w:w="43" w:type="dxa"/>
              <w:right w:w="115" w:type="dxa"/>
            </w:tcMar>
          </w:tcPr>
          <w:p w:rsidR="003B2E74" w:rsidRPr="007131B8" w:rsidRDefault="003B2E74" w:rsidP="008236FE">
            <w:pPr>
              <w:rPr>
                <w:rFonts w:eastAsia="Arial Unicode MS" w:cs="Arial"/>
                <w:sz w:val="20"/>
              </w:rPr>
            </w:pPr>
          </w:p>
        </w:tc>
        <w:tc>
          <w:tcPr>
            <w:tcW w:w="4950" w:type="dxa"/>
            <w:tcMar>
              <w:top w:w="43" w:type="dxa"/>
              <w:left w:w="115" w:type="dxa"/>
              <w:bottom w:w="43" w:type="dxa"/>
              <w:right w:w="115" w:type="dxa"/>
            </w:tcMar>
          </w:tcPr>
          <w:p w:rsidR="003B2E74" w:rsidRPr="007131B8" w:rsidRDefault="003B2E74" w:rsidP="008236FE">
            <w:pPr>
              <w:rPr>
                <w:rFonts w:eastAsia="Arial Unicode MS" w:cs="Arial"/>
                <w:sz w:val="20"/>
              </w:rPr>
            </w:pPr>
          </w:p>
        </w:tc>
      </w:tr>
      <w:tr w:rsidR="003B2E74" w:rsidRPr="007131B8" w:rsidTr="000950D1">
        <w:tc>
          <w:tcPr>
            <w:tcW w:w="1375" w:type="dxa"/>
          </w:tcPr>
          <w:p w:rsidR="003B2E74" w:rsidRPr="007131B8" w:rsidRDefault="003B2E74" w:rsidP="008236FE">
            <w:pPr>
              <w:rPr>
                <w:rFonts w:cs="Arial"/>
                <w:sz w:val="20"/>
              </w:rPr>
            </w:pPr>
            <w:r w:rsidRPr="007131B8">
              <w:rPr>
                <w:rFonts w:cs="Arial"/>
                <w:sz w:val="20"/>
              </w:rPr>
              <w:t>11</w:t>
            </w:r>
          </w:p>
        </w:tc>
        <w:tc>
          <w:tcPr>
            <w:tcW w:w="1800" w:type="dxa"/>
          </w:tcPr>
          <w:p w:rsidR="003B2E74" w:rsidRPr="007131B8" w:rsidRDefault="003B2E74" w:rsidP="008236FE">
            <w:pPr>
              <w:rPr>
                <w:rFonts w:eastAsia="Arial Unicode MS" w:cs="Arial"/>
                <w:sz w:val="20"/>
              </w:rPr>
            </w:pPr>
          </w:p>
        </w:tc>
        <w:tc>
          <w:tcPr>
            <w:tcW w:w="1080" w:type="dxa"/>
          </w:tcPr>
          <w:p w:rsidR="003B2E74" w:rsidRPr="007131B8" w:rsidRDefault="003B2E74" w:rsidP="008236FE">
            <w:pPr>
              <w:rPr>
                <w:rFonts w:cs="Arial"/>
                <w:sz w:val="20"/>
              </w:rPr>
            </w:pPr>
          </w:p>
        </w:tc>
        <w:tc>
          <w:tcPr>
            <w:tcW w:w="4770" w:type="dxa"/>
            <w:tcMar>
              <w:top w:w="43" w:type="dxa"/>
              <w:left w:w="115" w:type="dxa"/>
              <w:bottom w:w="43" w:type="dxa"/>
              <w:right w:w="115" w:type="dxa"/>
            </w:tcMar>
          </w:tcPr>
          <w:p w:rsidR="003B2E74" w:rsidRPr="007131B8" w:rsidRDefault="003B2E74" w:rsidP="008236FE">
            <w:pPr>
              <w:rPr>
                <w:rFonts w:eastAsia="Arial Unicode MS" w:cs="Arial"/>
                <w:sz w:val="20"/>
              </w:rPr>
            </w:pPr>
          </w:p>
        </w:tc>
        <w:tc>
          <w:tcPr>
            <w:tcW w:w="4950" w:type="dxa"/>
            <w:tcMar>
              <w:top w:w="43" w:type="dxa"/>
              <w:left w:w="115" w:type="dxa"/>
              <w:bottom w:w="43" w:type="dxa"/>
              <w:right w:w="115" w:type="dxa"/>
            </w:tcMar>
          </w:tcPr>
          <w:p w:rsidR="003B2E74" w:rsidRPr="007131B8" w:rsidRDefault="003B2E74" w:rsidP="008236FE">
            <w:pPr>
              <w:ind w:left="335"/>
              <w:rPr>
                <w:rFonts w:eastAsia="Arial Unicode MS" w:cs="Arial"/>
                <w:sz w:val="20"/>
              </w:rPr>
            </w:pPr>
          </w:p>
        </w:tc>
      </w:tr>
      <w:tr w:rsidR="003B2E74" w:rsidRPr="007131B8" w:rsidTr="000950D1">
        <w:tc>
          <w:tcPr>
            <w:tcW w:w="1375" w:type="dxa"/>
          </w:tcPr>
          <w:p w:rsidR="003B2E74" w:rsidRPr="007131B8" w:rsidRDefault="003B2E74" w:rsidP="008236FE">
            <w:pPr>
              <w:rPr>
                <w:rFonts w:cs="Arial"/>
                <w:sz w:val="20"/>
              </w:rPr>
            </w:pPr>
            <w:r w:rsidRPr="007131B8">
              <w:rPr>
                <w:rFonts w:cs="Arial"/>
                <w:sz w:val="20"/>
              </w:rPr>
              <w:t>12</w:t>
            </w:r>
          </w:p>
        </w:tc>
        <w:tc>
          <w:tcPr>
            <w:tcW w:w="1800" w:type="dxa"/>
          </w:tcPr>
          <w:p w:rsidR="003B2E74" w:rsidRPr="007131B8" w:rsidRDefault="003B2E74" w:rsidP="008236FE">
            <w:pPr>
              <w:rPr>
                <w:rFonts w:eastAsia="Arial Unicode MS" w:cs="Arial"/>
                <w:sz w:val="20"/>
              </w:rPr>
            </w:pPr>
          </w:p>
        </w:tc>
        <w:tc>
          <w:tcPr>
            <w:tcW w:w="1080" w:type="dxa"/>
          </w:tcPr>
          <w:p w:rsidR="003B2E74" w:rsidRPr="007131B8" w:rsidRDefault="003B2E74" w:rsidP="008236FE">
            <w:pPr>
              <w:rPr>
                <w:rFonts w:cs="Arial"/>
                <w:sz w:val="20"/>
              </w:rPr>
            </w:pPr>
          </w:p>
        </w:tc>
        <w:tc>
          <w:tcPr>
            <w:tcW w:w="4770" w:type="dxa"/>
            <w:tcMar>
              <w:top w:w="43" w:type="dxa"/>
              <w:left w:w="115" w:type="dxa"/>
              <w:bottom w:w="43" w:type="dxa"/>
              <w:right w:w="115" w:type="dxa"/>
            </w:tcMar>
          </w:tcPr>
          <w:p w:rsidR="003B2E74" w:rsidRPr="007131B8" w:rsidRDefault="003B2E74" w:rsidP="008236FE">
            <w:pPr>
              <w:rPr>
                <w:rFonts w:eastAsia="Arial Unicode MS" w:cs="Arial"/>
                <w:sz w:val="20"/>
              </w:rPr>
            </w:pPr>
          </w:p>
        </w:tc>
        <w:tc>
          <w:tcPr>
            <w:tcW w:w="4950" w:type="dxa"/>
            <w:tcMar>
              <w:top w:w="43" w:type="dxa"/>
              <w:left w:w="115" w:type="dxa"/>
              <w:bottom w:w="43" w:type="dxa"/>
              <w:right w:w="115" w:type="dxa"/>
            </w:tcMar>
          </w:tcPr>
          <w:p w:rsidR="003B2E74" w:rsidRPr="007131B8" w:rsidRDefault="003B2E74" w:rsidP="008236FE">
            <w:pPr>
              <w:rPr>
                <w:rFonts w:eastAsia="Arial Unicode MS" w:cs="Arial"/>
                <w:sz w:val="20"/>
              </w:rPr>
            </w:pPr>
          </w:p>
        </w:tc>
      </w:tr>
      <w:tr w:rsidR="003B2E74" w:rsidRPr="007131B8" w:rsidTr="000950D1">
        <w:tc>
          <w:tcPr>
            <w:tcW w:w="1375" w:type="dxa"/>
          </w:tcPr>
          <w:p w:rsidR="003B2E74" w:rsidRPr="007131B8" w:rsidRDefault="003B2E74" w:rsidP="008236FE">
            <w:pPr>
              <w:rPr>
                <w:rFonts w:cs="Arial"/>
                <w:sz w:val="20"/>
              </w:rPr>
            </w:pPr>
            <w:r w:rsidRPr="007131B8">
              <w:rPr>
                <w:rFonts w:cs="Arial"/>
                <w:sz w:val="20"/>
              </w:rPr>
              <w:t>13</w:t>
            </w:r>
          </w:p>
        </w:tc>
        <w:tc>
          <w:tcPr>
            <w:tcW w:w="1800" w:type="dxa"/>
          </w:tcPr>
          <w:p w:rsidR="003B2E74" w:rsidRPr="007131B8" w:rsidRDefault="003B2E74" w:rsidP="008236FE">
            <w:pPr>
              <w:rPr>
                <w:rFonts w:eastAsia="Arial Unicode MS" w:cs="Arial"/>
                <w:sz w:val="20"/>
              </w:rPr>
            </w:pPr>
          </w:p>
        </w:tc>
        <w:tc>
          <w:tcPr>
            <w:tcW w:w="1080" w:type="dxa"/>
          </w:tcPr>
          <w:p w:rsidR="003B2E74" w:rsidRPr="007131B8" w:rsidRDefault="003B2E74" w:rsidP="008236FE">
            <w:pPr>
              <w:rPr>
                <w:rFonts w:cs="Arial"/>
                <w:sz w:val="20"/>
              </w:rPr>
            </w:pPr>
          </w:p>
        </w:tc>
        <w:tc>
          <w:tcPr>
            <w:tcW w:w="4770" w:type="dxa"/>
            <w:tcMar>
              <w:top w:w="43" w:type="dxa"/>
              <w:left w:w="115" w:type="dxa"/>
              <w:bottom w:w="43" w:type="dxa"/>
              <w:right w:w="115" w:type="dxa"/>
            </w:tcMar>
          </w:tcPr>
          <w:p w:rsidR="003B2E74" w:rsidRPr="007131B8" w:rsidRDefault="003B2E74" w:rsidP="008236FE">
            <w:pPr>
              <w:rPr>
                <w:rFonts w:eastAsia="Arial Unicode MS" w:cs="Arial"/>
                <w:sz w:val="20"/>
              </w:rPr>
            </w:pPr>
          </w:p>
        </w:tc>
        <w:tc>
          <w:tcPr>
            <w:tcW w:w="4950" w:type="dxa"/>
            <w:tcMar>
              <w:top w:w="43" w:type="dxa"/>
              <w:left w:w="115" w:type="dxa"/>
              <w:bottom w:w="43" w:type="dxa"/>
              <w:right w:w="115" w:type="dxa"/>
            </w:tcMar>
          </w:tcPr>
          <w:p w:rsidR="003B2E74" w:rsidRPr="007131B8" w:rsidRDefault="003B2E74" w:rsidP="008236FE">
            <w:pPr>
              <w:rPr>
                <w:rFonts w:eastAsia="Arial Unicode MS" w:cs="Arial"/>
                <w:sz w:val="20"/>
              </w:rPr>
            </w:pPr>
          </w:p>
        </w:tc>
      </w:tr>
      <w:tr w:rsidR="003B2E74" w:rsidRPr="007131B8" w:rsidTr="000950D1">
        <w:tc>
          <w:tcPr>
            <w:tcW w:w="1375" w:type="dxa"/>
          </w:tcPr>
          <w:p w:rsidR="003B2E74" w:rsidRPr="007131B8" w:rsidRDefault="003B2E74" w:rsidP="008236FE">
            <w:pPr>
              <w:rPr>
                <w:rFonts w:cs="Arial"/>
                <w:sz w:val="20"/>
              </w:rPr>
            </w:pPr>
            <w:r w:rsidRPr="007131B8">
              <w:rPr>
                <w:rFonts w:cs="Arial"/>
                <w:sz w:val="20"/>
              </w:rPr>
              <w:t>14</w:t>
            </w:r>
          </w:p>
        </w:tc>
        <w:tc>
          <w:tcPr>
            <w:tcW w:w="1800" w:type="dxa"/>
          </w:tcPr>
          <w:p w:rsidR="003B2E74" w:rsidRPr="007131B8" w:rsidRDefault="003B2E74" w:rsidP="008236FE">
            <w:pPr>
              <w:rPr>
                <w:rFonts w:cs="Arial"/>
                <w:sz w:val="20"/>
              </w:rPr>
            </w:pPr>
          </w:p>
        </w:tc>
        <w:tc>
          <w:tcPr>
            <w:tcW w:w="1080" w:type="dxa"/>
          </w:tcPr>
          <w:p w:rsidR="003B2E74" w:rsidRPr="007131B8" w:rsidRDefault="003B2E74" w:rsidP="008236FE">
            <w:pPr>
              <w:rPr>
                <w:rFonts w:cs="Arial"/>
                <w:sz w:val="20"/>
              </w:rPr>
            </w:pPr>
          </w:p>
        </w:tc>
        <w:tc>
          <w:tcPr>
            <w:tcW w:w="4770" w:type="dxa"/>
            <w:tcMar>
              <w:top w:w="43" w:type="dxa"/>
              <w:left w:w="115" w:type="dxa"/>
              <w:bottom w:w="43" w:type="dxa"/>
              <w:right w:w="115" w:type="dxa"/>
            </w:tcMar>
          </w:tcPr>
          <w:p w:rsidR="003B2E74" w:rsidRPr="007131B8" w:rsidRDefault="003B2E74" w:rsidP="008236FE">
            <w:pPr>
              <w:rPr>
                <w:rFonts w:cs="Arial"/>
                <w:sz w:val="20"/>
              </w:rPr>
            </w:pPr>
          </w:p>
        </w:tc>
        <w:tc>
          <w:tcPr>
            <w:tcW w:w="4950" w:type="dxa"/>
            <w:tcMar>
              <w:top w:w="43" w:type="dxa"/>
              <w:left w:w="115" w:type="dxa"/>
              <w:bottom w:w="43" w:type="dxa"/>
              <w:right w:w="115" w:type="dxa"/>
            </w:tcMar>
          </w:tcPr>
          <w:p w:rsidR="003B2E74" w:rsidRPr="007131B8" w:rsidRDefault="003B2E74" w:rsidP="008236FE">
            <w:pPr>
              <w:rPr>
                <w:rFonts w:cs="Arial"/>
                <w:sz w:val="20"/>
              </w:rPr>
            </w:pPr>
          </w:p>
        </w:tc>
      </w:tr>
      <w:tr w:rsidR="003B2E74" w:rsidRPr="007131B8" w:rsidTr="000950D1">
        <w:tc>
          <w:tcPr>
            <w:tcW w:w="1375" w:type="dxa"/>
          </w:tcPr>
          <w:p w:rsidR="003B2E74" w:rsidRPr="007131B8" w:rsidRDefault="003B2E74" w:rsidP="008236FE">
            <w:pPr>
              <w:rPr>
                <w:rFonts w:cs="Arial"/>
                <w:sz w:val="20"/>
              </w:rPr>
            </w:pPr>
            <w:r w:rsidRPr="007131B8">
              <w:rPr>
                <w:rFonts w:cs="Arial"/>
                <w:sz w:val="20"/>
              </w:rPr>
              <w:t>15</w:t>
            </w:r>
          </w:p>
        </w:tc>
        <w:tc>
          <w:tcPr>
            <w:tcW w:w="1800" w:type="dxa"/>
          </w:tcPr>
          <w:p w:rsidR="003B2E74" w:rsidRPr="007131B8" w:rsidRDefault="003B2E74" w:rsidP="008236FE">
            <w:pPr>
              <w:rPr>
                <w:rFonts w:cs="Arial"/>
                <w:sz w:val="20"/>
              </w:rPr>
            </w:pPr>
          </w:p>
        </w:tc>
        <w:tc>
          <w:tcPr>
            <w:tcW w:w="1080" w:type="dxa"/>
          </w:tcPr>
          <w:p w:rsidR="003B2E74" w:rsidRPr="007131B8" w:rsidRDefault="003B2E74" w:rsidP="008236FE">
            <w:pPr>
              <w:rPr>
                <w:rFonts w:cs="Arial"/>
                <w:sz w:val="20"/>
              </w:rPr>
            </w:pPr>
          </w:p>
        </w:tc>
        <w:tc>
          <w:tcPr>
            <w:tcW w:w="4770" w:type="dxa"/>
            <w:tcMar>
              <w:top w:w="43" w:type="dxa"/>
              <w:left w:w="115" w:type="dxa"/>
              <w:bottom w:w="43" w:type="dxa"/>
              <w:right w:w="115" w:type="dxa"/>
            </w:tcMar>
          </w:tcPr>
          <w:p w:rsidR="003B2E74" w:rsidRPr="007131B8" w:rsidRDefault="003B2E74" w:rsidP="008236FE">
            <w:pPr>
              <w:rPr>
                <w:rFonts w:cs="Arial"/>
                <w:sz w:val="20"/>
              </w:rPr>
            </w:pPr>
          </w:p>
        </w:tc>
        <w:tc>
          <w:tcPr>
            <w:tcW w:w="4950" w:type="dxa"/>
            <w:tcMar>
              <w:top w:w="43" w:type="dxa"/>
              <w:left w:w="115" w:type="dxa"/>
              <w:bottom w:w="43" w:type="dxa"/>
              <w:right w:w="115" w:type="dxa"/>
            </w:tcMar>
          </w:tcPr>
          <w:p w:rsidR="003B2E74" w:rsidRPr="007131B8" w:rsidRDefault="003B2E74" w:rsidP="008236FE">
            <w:pPr>
              <w:rPr>
                <w:rFonts w:cs="Arial"/>
                <w:sz w:val="20"/>
              </w:rPr>
            </w:pPr>
          </w:p>
        </w:tc>
      </w:tr>
      <w:tr w:rsidR="003B2E74" w:rsidRPr="007131B8" w:rsidTr="000950D1">
        <w:tc>
          <w:tcPr>
            <w:tcW w:w="1375" w:type="dxa"/>
          </w:tcPr>
          <w:p w:rsidR="003B2E74" w:rsidRPr="007131B8" w:rsidRDefault="003B2E74" w:rsidP="008236FE">
            <w:pPr>
              <w:rPr>
                <w:rFonts w:cs="Arial"/>
                <w:sz w:val="20"/>
              </w:rPr>
            </w:pPr>
            <w:r w:rsidRPr="007131B8">
              <w:rPr>
                <w:rFonts w:cs="Arial"/>
                <w:sz w:val="20"/>
              </w:rPr>
              <w:t>16</w:t>
            </w:r>
          </w:p>
        </w:tc>
        <w:tc>
          <w:tcPr>
            <w:tcW w:w="1800" w:type="dxa"/>
          </w:tcPr>
          <w:p w:rsidR="003B2E74" w:rsidRPr="007131B8" w:rsidRDefault="003B2E74" w:rsidP="008236FE">
            <w:pPr>
              <w:rPr>
                <w:rFonts w:cs="Arial"/>
                <w:sz w:val="20"/>
              </w:rPr>
            </w:pPr>
          </w:p>
        </w:tc>
        <w:tc>
          <w:tcPr>
            <w:tcW w:w="1080" w:type="dxa"/>
          </w:tcPr>
          <w:p w:rsidR="003B2E74" w:rsidRPr="007131B8" w:rsidRDefault="003B2E74" w:rsidP="008236FE">
            <w:pPr>
              <w:rPr>
                <w:rFonts w:cs="Arial"/>
                <w:sz w:val="20"/>
              </w:rPr>
            </w:pPr>
          </w:p>
        </w:tc>
        <w:tc>
          <w:tcPr>
            <w:tcW w:w="4770" w:type="dxa"/>
            <w:tcMar>
              <w:top w:w="43" w:type="dxa"/>
              <w:left w:w="115" w:type="dxa"/>
              <w:bottom w:w="43" w:type="dxa"/>
              <w:right w:w="115" w:type="dxa"/>
            </w:tcMar>
          </w:tcPr>
          <w:p w:rsidR="003B2E74" w:rsidRPr="007131B8" w:rsidRDefault="003B2E74" w:rsidP="008236FE">
            <w:pPr>
              <w:rPr>
                <w:rFonts w:cs="Arial"/>
                <w:sz w:val="20"/>
              </w:rPr>
            </w:pPr>
          </w:p>
        </w:tc>
        <w:tc>
          <w:tcPr>
            <w:tcW w:w="4950" w:type="dxa"/>
            <w:tcMar>
              <w:top w:w="43" w:type="dxa"/>
              <w:left w:w="115" w:type="dxa"/>
              <w:bottom w:w="43" w:type="dxa"/>
              <w:right w:w="115" w:type="dxa"/>
            </w:tcMar>
          </w:tcPr>
          <w:p w:rsidR="003B2E74" w:rsidRPr="007131B8" w:rsidRDefault="003B2E74" w:rsidP="008236FE">
            <w:pPr>
              <w:rPr>
                <w:rFonts w:cs="Arial"/>
                <w:sz w:val="20"/>
              </w:rPr>
            </w:pPr>
          </w:p>
        </w:tc>
      </w:tr>
      <w:tr w:rsidR="003B2E74" w:rsidRPr="007131B8" w:rsidTr="000950D1">
        <w:tc>
          <w:tcPr>
            <w:tcW w:w="1375" w:type="dxa"/>
          </w:tcPr>
          <w:p w:rsidR="003B2E74" w:rsidRPr="007131B8" w:rsidRDefault="003B2E74" w:rsidP="008236FE">
            <w:pPr>
              <w:rPr>
                <w:rFonts w:cs="Arial"/>
                <w:sz w:val="20"/>
              </w:rPr>
            </w:pPr>
            <w:r w:rsidRPr="007131B8">
              <w:rPr>
                <w:rFonts w:cs="Arial"/>
                <w:sz w:val="20"/>
              </w:rPr>
              <w:t>17</w:t>
            </w:r>
          </w:p>
        </w:tc>
        <w:tc>
          <w:tcPr>
            <w:tcW w:w="1800" w:type="dxa"/>
          </w:tcPr>
          <w:p w:rsidR="003B2E74" w:rsidRPr="007131B8" w:rsidRDefault="003B2E74" w:rsidP="008236FE">
            <w:pPr>
              <w:rPr>
                <w:rFonts w:cs="Arial"/>
                <w:sz w:val="20"/>
              </w:rPr>
            </w:pPr>
          </w:p>
        </w:tc>
        <w:tc>
          <w:tcPr>
            <w:tcW w:w="1080" w:type="dxa"/>
          </w:tcPr>
          <w:p w:rsidR="003B2E74" w:rsidRPr="007131B8" w:rsidRDefault="003B2E74" w:rsidP="008236FE">
            <w:pPr>
              <w:rPr>
                <w:rFonts w:cs="Arial"/>
                <w:sz w:val="20"/>
              </w:rPr>
            </w:pPr>
          </w:p>
        </w:tc>
        <w:tc>
          <w:tcPr>
            <w:tcW w:w="4770" w:type="dxa"/>
            <w:tcMar>
              <w:top w:w="43" w:type="dxa"/>
              <w:left w:w="115" w:type="dxa"/>
              <w:bottom w:w="43" w:type="dxa"/>
              <w:right w:w="115" w:type="dxa"/>
            </w:tcMar>
          </w:tcPr>
          <w:p w:rsidR="003B2E74" w:rsidRPr="007131B8" w:rsidRDefault="003B2E74" w:rsidP="008236FE">
            <w:pPr>
              <w:rPr>
                <w:rFonts w:cs="Arial"/>
                <w:sz w:val="20"/>
              </w:rPr>
            </w:pPr>
          </w:p>
        </w:tc>
        <w:tc>
          <w:tcPr>
            <w:tcW w:w="4950" w:type="dxa"/>
            <w:tcMar>
              <w:top w:w="43" w:type="dxa"/>
              <w:left w:w="115" w:type="dxa"/>
              <w:bottom w:w="43" w:type="dxa"/>
              <w:right w:w="115" w:type="dxa"/>
            </w:tcMar>
          </w:tcPr>
          <w:p w:rsidR="003B2E74" w:rsidRPr="007131B8" w:rsidRDefault="003B2E74" w:rsidP="008236FE">
            <w:pPr>
              <w:rPr>
                <w:rFonts w:cs="Arial"/>
                <w:sz w:val="20"/>
              </w:rPr>
            </w:pPr>
          </w:p>
        </w:tc>
      </w:tr>
      <w:tr w:rsidR="003B2E74" w:rsidRPr="007131B8" w:rsidTr="000950D1">
        <w:tc>
          <w:tcPr>
            <w:tcW w:w="1375" w:type="dxa"/>
          </w:tcPr>
          <w:p w:rsidR="003B2E74" w:rsidRPr="007131B8" w:rsidRDefault="003B2E74" w:rsidP="008236FE">
            <w:pPr>
              <w:rPr>
                <w:rFonts w:cs="Arial"/>
                <w:sz w:val="20"/>
              </w:rPr>
            </w:pPr>
            <w:r w:rsidRPr="007131B8">
              <w:rPr>
                <w:rFonts w:cs="Arial"/>
                <w:sz w:val="20"/>
              </w:rPr>
              <w:t>18</w:t>
            </w:r>
          </w:p>
        </w:tc>
        <w:tc>
          <w:tcPr>
            <w:tcW w:w="1800" w:type="dxa"/>
          </w:tcPr>
          <w:p w:rsidR="003B2E74" w:rsidRPr="007131B8" w:rsidRDefault="003B2E74" w:rsidP="008236FE">
            <w:pPr>
              <w:rPr>
                <w:rFonts w:eastAsia="Arial Unicode MS" w:cs="Arial"/>
                <w:sz w:val="20"/>
              </w:rPr>
            </w:pPr>
          </w:p>
        </w:tc>
        <w:tc>
          <w:tcPr>
            <w:tcW w:w="1080" w:type="dxa"/>
          </w:tcPr>
          <w:p w:rsidR="003B2E74" w:rsidRPr="007131B8" w:rsidRDefault="003B2E74" w:rsidP="008236FE">
            <w:pPr>
              <w:rPr>
                <w:rFonts w:cs="Arial"/>
                <w:sz w:val="20"/>
              </w:rPr>
            </w:pPr>
          </w:p>
        </w:tc>
        <w:tc>
          <w:tcPr>
            <w:tcW w:w="4770" w:type="dxa"/>
            <w:tcMar>
              <w:top w:w="43" w:type="dxa"/>
              <w:left w:w="115" w:type="dxa"/>
              <w:bottom w:w="43" w:type="dxa"/>
              <w:right w:w="115" w:type="dxa"/>
            </w:tcMar>
          </w:tcPr>
          <w:p w:rsidR="003B2E74" w:rsidRPr="007131B8" w:rsidRDefault="003B2E74" w:rsidP="008236FE">
            <w:pPr>
              <w:rPr>
                <w:rFonts w:eastAsia="Arial Unicode MS" w:cs="Arial"/>
                <w:sz w:val="20"/>
              </w:rPr>
            </w:pPr>
          </w:p>
        </w:tc>
        <w:tc>
          <w:tcPr>
            <w:tcW w:w="4950" w:type="dxa"/>
            <w:tcMar>
              <w:top w:w="43" w:type="dxa"/>
              <w:left w:w="115" w:type="dxa"/>
              <w:bottom w:w="43" w:type="dxa"/>
              <w:right w:w="115" w:type="dxa"/>
            </w:tcMar>
          </w:tcPr>
          <w:p w:rsidR="003B2E74" w:rsidRPr="007131B8" w:rsidRDefault="003B2E74" w:rsidP="008236FE">
            <w:pPr>
              <w:rPr>
                <w:rFonts w:eastAsia="Arial Unicode MS" w:cs="Arial"/>
                <w:sz w:val="20"/>
              </w:rPr>
            </w:pPr>
          </w:p>
        </w:tc>
      </w:tr>
      <w:tr w:rsidR="003B2E74" w:rsidRPr="007131B8" w:rsidTr="000950D1">
        <w:tc>
          <w:tcPr>
            <w:tcW w:w="1375" w:type="dxa"/>
          </w:tcPr>
          <w:p w:rsidR="003B2E74" w:rsidRPr="007131B8" w:rsidRDefault="003B2E74" w:rsidP="008236FE">
            <w:pPr>
              <w:rPr>
                <w:rFonts w:cs="Arial"/>
                <w:sz w:val="20"/>
              </w:rPr>
            </w:pPr>
            <w:r w:rsidRPr="007131B8">
              <w:rPr>
                <w:rFonts w:cs="Arial"/>
                <w:sz w:val="20"/>
              </w:rPr>
              <w:t>19</w:t>
            </w:r>
          </w:p>
        </w:tc>
        <w:tc>
          <w:tcPr>
            <w:tcW w:w="1800" w:type="dxa"/>
          </w:tcPr>
          <w:p w:rsidR="003B2E74" w:rsidRPr="007131B8" w:rsidRDefault="003B2E74" w:rsidP="008236FE">
            <w:pPr>
              <w:rPr>
                <w:rFonts w:cs="Arial"/>
                <w:sz w:val="20"/>
              </w:rPr>
            </w:pPr>
          </w:p>
        </w:tc>
        <w:tc>
          <w:tcPr>
            <w:tcW w:w="1080" w:type="dxa"/>
          </w:tcPr>
          <w:p w:rsidR="003B2E74" w:rsidRPr="007131B8" w:rsidRDefault="003B2E74" w:rsidP="008236FE">
            <w:pPr>
              <w:rPr>
                <w:rFonts w:cs="Arial"/>
                <w:sz w:val="20"/>
              </w:rPr>
            </w:pPr>
          </w:p>
        </w:tc>
        <w:tc>
          <w:tcPr>
            <w:tcW w:w="4770" w:type="dxa"/>
            <w:tcMar>
              <w:top w:w="43" w:type="dxa"/>
              <w:left w:w="115" w:type="dxa"/>
              <w:bottom w:w="43" w:type="dxa"/>
              <w:right w:w="115" w:type="dxa"/>
            </w:tcMar>
          </w:tcPr>
          <w:p w:rsidR="003B2E74" w:rsidRPr="007131B8" w:rsidRDefault="003B2E74" w:rsidP="008236FE">
            <w:pPr>
              <w:rPr>
                <w:rFonts w:eastAsia="Arial Unicode MS" w:cs="Arial"/>
                <w:sz w:val="20"/>
              </w:rPr>
            </w:pPr>
          </w:p>
        </w:tc>
        <w:tc>
          <w:tcPr>
            <w:tcW w:w="4950" w:type="dxa"/>
            <w:tcMar>
              <w:top w:w="43" w:type="dxa"/>
              <w:left w:w="115" w:type="dxa"/>
              <w:bottom w:w="43" w:type="dxa"/>
              <w:right w:w="115" w:type="dxa"/>
            </w:tcMar>
          </w:tcPr>
          <w:p w:rsidR="003B2E74" w:rsidRPr="007131B8" w:rsidRDefault="003B2E74" w:rsidP="008236FE">
            <w:pPr>
              <w:rPr>
                <w:rFonts w:cs="Arial"/>
                <w:sz w:val="20"/>
              </w:rPr>
            </w:pPr>
          </w:p>
        </w:tc>
      </w:tr>
      <w:tr w:rsidR="003B2E74" w:rsidRPr="007131B8" w:rsidTr="000950D1">
        <w:tc>
          <w:tcPr>
            <w:tcW w:w="1375" w:type="dxa"/>
          </w:tcPr>
          <w:p w:rsidR="003B2E74" w:rsidRPr="007131B8" w:rsidRDefault="003B2E74" w:rsidP="008236FE">
            <w:pPr>
              <w:rPr>
                <w:rFonts w:cs="Arial"/>
                <w:sz w:val="20"/>
              </w:rPr>
            </w:pPr>
            <w:r w:rsidRPr="007131B8">
              <w:rPr>
                <w:rFonts w:cs="Arial"/>
                <w:sz w:val="20"/>
              </w:rPr>
              <w:t>20</w:t>
            </w:r>
          </w:p>
        </w:tc>
        <w:tc>
          <w:tcPr>
            <w:tcW w:w="1800" w:type="dxa"/>
          </w:tcPr>
          <w:p w:rsidR="003B2E74" w:rsidRPr="007131B8" w:rsidRDefault="003B2E74" w:rsidP="008236FE">
            <w:pPr>
              <w:rPr>
                <w:rFonts w:cs="Arial"/>
                <w:sz w:val="20"/>
              </w:rPr>
            </w:pPr>
          </w:p>
        </w:tc>
        <w:tc>
          <w:tcPr>
            <w:tcW w:w="1080" w:type="dxa"/>
          </w:tcPr>
          <w:p w:rsidR="003B2E74" w:rsidRPr="007131B8" w:rsidRDefault="003B2E74" w:rsidP="008236FE">
            <w:pPr>
              <w:rPr>
                <w:rFonts w:cs="Arial"/>
                <w:sz w:val="20"/>
              </w:rPr>
            </w:pPr>
          </w:p>
        </w:tc>
        <w:tc>
          <w:tcPr>
            <w:tcW w:w="4770" w:type="dxa"/>
            <w:tcMar>
              <w:top w:w="43" w:type="dxa"/>
              <w:left w:w="115" w:type="dxa"/>
              <w:bottom w:w="43" w:type="dxa"/>
              <w:right w:w="115" w:type="dxa"/>
            </w:tcMar>
          </w:tcPr>
          <w:p w:rsidR="003B2E74" w:rsidRPr="007131B8" w:rsidRDefault="003B2E74" w:rsidP="008236FE">
            <w:pPr>
              <w:rPr>
                <w:rFonts w:eastAsia="Arial Unicode MS" w:cs="Arial"/>
                <w:sz w:val="20"/>
              </w:rPr>
            </w:pPr>
          </w:p>
        </w:tc>
        <w:tc>
          <w:tcPr>
            <w:tcW w:w="4950" w:type="dxa"/>
            <w:tcMar>
              <w:top w:w="43" w:type="dxa"/>
              <w:left w:w="115" w:type="dxa"/>
              <w:bottom w:w="43" w:type="dxa"/>
              <w:right w:w="115" w:type="dxa"/>
            </w:tcMar>
          </w:tcPr>
          <w:p w:rsidR="003B2E74" w:rsidRPr="007131B8" w:rsidRDefault="003B2E74" w:rsidP="008236FE">
            <w:pPr>
              <w:rPr>
                <w:rFonts w:cs="Arial"/>
                <w:sz w:val="20"/>
              </w:rPr>
            </w:pPr>
          </w:p>
        </w:tc>
      </w:tr>
      <w:tr w:rsidR="003B2E74" w:rsidRPr="007131B8" w:rsidTr="000950D1">
        <w:tc>
          <w:tcPr>
            <w:tcW w:w="1375" w:type="dxa"/>
          </w:tcPr>
          <w:p w:rsidR="003B2E74" w:rsidRPr="007131B8" w:rsidRDefault="003B2E74" w:rsidP="008236FE">
            <w:pPr>
              <w:rPr>
                <w:rFonts w:cs="Arial"/>
                <w:sz w:val="20"/>
              </w:rPr>
            </w:pPr>
            <w:r w:rsidRPr="007131B8">
              <w:rPr>
                <w:rFonts w:cs="Arial"/>
                <w:sz w:val="20"/>
              </w:rPr>
              <w:t>21</w:t>
            </w:r>
          </w:p>
        </w:tc>
        <w:tc>
          <w:tcPr>
            <w:tcW w:w="1800" w:type="dxa"/>
          </w:tcPr>
          <w:p w:rsidR="003B2E74" w:rsidRPr="007131B8" w:rsidRDefault="003B2E74" w:rsidP="008236FE">
            <w:pPr>
              <w:rPr>
                <w:rFonts w:cs="Arial"/>
                <w:sz w:val="20"/>
              </w:rPr>
            </w:pPr>
          </w:p>
        </w:tc>
        <w:tc>
          <w:tcPr>
            <w:tcW w:w="1080" w:type="dxa"/>
          </w:tcPr>
          <w:p w:rsidR="003B2E74" w:rsidRPr="007131B8" w:rsidRDefault="003B2E74" w:rsidP="008236FE">
            <w:pPr>
              <w:rPr>
                <w:rFonts w:cs="Arial"/>
                <w:sz w:val="20"/>
              </w:rPr>
            </w:pPr>
          </w:p>
        </w:tc>
        <w:tc>
          <w:tcPr>
            <w:tcW w:w="4770" w:type="dxa"/>
            <w:tcMar>
              <w:top w:w="43" w:type="dxa"/>
              <w:left w:w="115" w:type="dxa"/>
              <w:bottom w:w="43" w:type="dxa"/>
              <w:right w:w="115" w:type="dxa"/>
            </w:tcMar>
          </w:tcPr>
          <w:p w:rsidR="003B2E74" w:rsidRPr="007131B8" w:rsidRDefault="003B2E74" w:rsidP="008236FE">
            <w:pPr>
              <w:rPr>
                <w:rFonts w:eastAsia="Arial Unicode MS" w:cs="Arial"/>
                <w:sz w:val="20"/>
              </w:rPr>
            </w:pPr>
          </w:p>
        </w:tc>
        <w:tc>
          <w:tcPr>
            <w:tcW w:w="4950" w:type="dxa"/>
            <w:tcMar>
              <w:top w:w="43" w:type="dxa"/>
              <w:left w:w="115" w:type="dxa"/>
              <w:bottom w:w="43" w:type="dxa"/>
              <w:right w:w="115" w:type="dxa"/>
            </w:tcMar>
          </w:tcPr>
          <w:p w:rsidR="003B2E74" w:rsidRPr="007131B8" w:rsidRDefault="003B2E74" w:rsidP="008236FE">
            <w:pPr>
              <w:rPr>
                <w:rFonts w:cs="Arial"/>
                <w:sz w:val="20"/>
              </w:rPr>
            </w:pPr>
          </w:p>
        </w:tc>
      </w:tr>
      <w:tr w:rsidR="003B2E74" w:rsidRPr="007131B8" w:rsidTr="000950D1">
        <w:tc>
          <w:tcPr>
            <w:tcW w:w="1375" w:type="dxa"/>
          </w:tcPr>
          <w:p w:rsidR="003B2E74" w:rsidRPr="007131B8" w:rsidRDefault="003B2E74" w:rsidP="008236FE">
            <w:pPr>
              <w:rPr>
                <w:rFonts w:cs="Arial"/>
                <w:sz w:val="20"/>
              </w:rPr>
            </w:pPr>
            <w:r w:rsidRPr="007131B8">
              <w:rPr>
                <w:rFonts w:cs="Arial"/>
                <w:sz w:val="20"/>
              </w:rPr>
              <w:t>22</w:t>
            </w:r>
          </w:p>
        </w:tc>
        <w:tc>
          <w:tcPr>
            <w:tcW w:w="1800" w:type="dxa"/>
          </w:tcPr>
          <w:p w:rsidR="003B2E74" w:rsidRPr="007131B8" w:rsidRDefault="003B2E74" w:rsidP="008236FE">
            <w:pPr>
              <w:rPr>
                <w:rFonts w:cs="Arial"/>
                <w:sz w:val="20"/>
              </w:rPr>
            </w:pPr>
          </w:p>
        </w:tc>
        <w:tc>
          <w:tcPr>
            <w:tcW w:w="1080" w:type="dxa"/>
          </w:tcPr>
          <w:p w:rsidR="003B2E74" w:rsidRPr="007131B8" w:rsidRDefault="003B2E74" w:rsidP="008236FE">
            <w:pPr>
              <w:rPr>
                <w:rFonts w:cs="Arial"/>
                <w:sz w:val="20"/>
              </w:rPr>
            </w:pPr>
          </w:p>
        </w:tc>
        <w:tc>
          <w:tcPr>
            <w:tcW w:w="4770" w:type="dxa"/>
            <w:tcMar>
              <w:top w:w="43" w:type="dxa"/>
              <w:left w:w="115" w:type="dxa"/>
              <w:bottom w:w="43" w:type="dxa"/>
              <w:right w:w="115" w:type="dxa"/>
            </w:tcMar>
          </w:tcPr>
          <w:p w:rsidR="003B2E74" w:rsidRPr="007131B8" w:rsidRDefault="003B2E74" w:rsidP="008236FE">
            <w:pPr>
              <w:rPr>
                <w:rFonts w:eastAsia="Arial Unicode MS" w:cs="Arial"/>
                <w:sz w:val="20"/>
              </w:rPr>
            </w:pPr>
          </w:p>
        </w:tc>
        <w:tc>
          <w:tcPr>
            <w:tcW w:w="4950" w:type="dxa"/>
            <w:tcMar>
              <w:top w:w="43" w:type="dxa"/>
              <w:left w:w="115" w:type="dxa"/>
              <w:bottom w:w="43" w:type="dxa"/>
              <w:right w:w="115" w:type="dxa"/>
            </w:tcMar>
          </w:tcPr>
          <w:p w:rsidR="003B2E74" w:rsidRPr="007131B8" w:rsidRDefault="003B2E74" w:rsidP="008236FE">
            <w:pPr>
              <w:rPr>
                <w:rFonts w:eastAsia="Arial Unicode MS" w:cs="Arial"/>
                <w:sz w:val="20"/>
              </w:rPr>
            </w:pPr>
          </w:p>
        </w:tc>
      </w:tr>
      <w:tr w:rsidR="003B2E74" w:rsidRPr="007131B8" w:rsidTr="000950D1">
        <w:tc>
          <w:tcPr>
            <w:tcW w:w="1375" w:type="dxa"/>
          </w:tcPr>
          <w:p w:rsidR="003B2E74" w:rsidRPr="007131B8" w:rsidRDefault="003B2E74" w:rsidP="008236FE">
            <w:pPr>
              <w:rPr>
                <w:rFonts w:cs="Arial"/>
                <w:sz w:val="20"/>
              </w:rPr>
            </w:pPr>
            <w:r w:rsidRPr="007131B8">
              <w:rPr>
                <w:rFonts w:cs="Arial"/>
                <w:sz w:val="20"/>
              </w:rPr>
              <w:t>23</w:t>
            </w:r>
          </w:p>
        </w:tc>
        <w:tc>
          <w:tcPr>
            <w:tcW w:w="1800" w:type="dxa"/>
          </w:tcPr>
          <w:p w:rsidR="003B2E74" w:rsidRPr="007131B8" w:rsidRDefault="003B2E74" w:rsidP="008236FE">
            <w:pPr>
              <w:rPr>
                <w:rFonts w:cs="Arial"/>
                <w:sz w:val="20"/>
              </w:rPr>
            </w:pPr>
          </w:p>
        </w:tc>
        <w:tc>
          <w:tcPr>
            <w:tcW w:w="1080" w:type="dxa"/>
          </w:tcPr>
          <w:p w:rsidR="003B2E74" w:rsidRPr="007131B8" w:rsidRDefault="003B2E74" w:rsidP="008236FE">
            <w:pPr>
              <w:rPr>
                <w:rFonts w:cs="Arial"/>
                <w:sz w:val="20"/>
              </w:rPr>
            </w:pPr>
          </w:p>
        </w:tc>
        <w:tc>
          <w:tcPr>
            <w:tcW w:w="4770" w:type="dxa"/>
            <w:tcMar>
              <w:top w:w="43" w:type="dxa"/>
              <w:left w:w="115" w:type="dxa"/>
              <w:bottom w:w="43" w:type="dxa"/>
              <w:right w:w="115" w:type="dxa"/>
            </w:tcMar>
          </w:tcPr>
          <w:p w:rsidR="003B2E74" w:rsidRPr="007131B8" w:rsidRDefault="003B2E74" w:rsidP="008236FE">
            <w:pPr>
              <w:rPr>
                <w:rFonts w:eastAsia="Arial Unicode MS" w:cs="Arial"/>
                <w:sz w:val="20"/>
              </w:rPr>
            </w:pPr>
          </w:p>
        </w:tc>
        <w:tc>
          <w:tcPr>
            <w:tcW w:w="4950" w:type="dxa"/>
            <w:tcMar>
              <w:top w:w="43" w:type="dxa"/>
              <w:left w:w="115" w:type="dxa"/>
              <w:bottom w:w="43" w:type="dxa"/>
              <w:right w:w="115" w:type="dxa"/>
            </w:tcMar>
          </w:tcPr>
          <w:p w:rsidR="003B2E74" w:rsidRPr="007131B8" w:rsidRDefault="003B2E74" w:rsidP="008236FE">
            <w:pPr>
              <w:rPr>
                <w:rFonts w:cs="Arial"/>
                <w:sz w:val="20"/>
              </w:rPr>
            </w:pPr>
          </w:p>
        </w:tc>
      </w:tr>
    </w:tbl>
    <w:p w:rsidR="003B2E74" w:rsidRPr="007131B8" w:rsidRDefault="003B2E74" w:rsidP="003B2E74">
      <w:pPr>
        <w:jc w:val="center"/>
        <w:rPr>
          <w:rFonts w:cs="Arial"/>
          <w:szCs w:val="22"/>
        </w:rPr>
      </w:pPr>
    </w:p>
    <w:p w:rsidR="003542A6" w:rsidRPr="007131B8" w:rsidRDefault="003542A6" w:rsidP="003B2E74">
      <w:pPr>
        <w:sectPr w:rsidR="003542A6" w:rsidRPr="007131B8" w:rsidSect="003A2AD6">
          <w:pgSz w:w="15840" w:h="12240" w:orient="landscape"/>
          <w:pgMar w:top="1440" w:right="1080" w:bottom="1440" w:left="1080" w:header="720" w:footer="720" w:gutter="0"/>
          <w:cols w:space="720"/>
          <w:docGrid w:linePitch="360"/>
        </w:sectPr>
      </w:pPr>
    </w:p>
    <w:p w:rsidR="00CE303A" w:rsidRPr="007131B8" w:rsidRDefault="002A2FC4" w:rsidP="00CE303A">
      <w:pPr>
        <w:pStyle w:val="Heading1"/>
        <w:jc w:val="center"/>
        <w:rPr>
          <w:rFonts w:cs="Arial"/>
        </w:rPr>
      </w:pPr>
      <w:bookmarkStart w:id="19" w:name="_Toc366656676"/>
      <w:bookmarkStart w:id="20" w:name="_Toc370299119"/>
      <w:bookmarkStart w:id="21" w:name="_Toc419887958"/>
      <w:r w:rsidRPr="007131B8">
        <w:rPr>
          <w:rFonts w:cs="Arial"/>
        </w:rPr>
        <w:lastRenderedPageBreak/>
        <w:t xml:space="preserve">ATTACHMENT </w:t>
      </w:r>
      <w:r w:rsidR="00104261" w:rsidRPr="007131B8">
        <w:rPr>
          <w:rFonts w:cs="Arial"/>
        </w:rPr>
        <w:t>2</w:t>
      </w:r>
      <w:r w:rsidR="006074AA" w:rsidRPr="007131B8">
        <w:rPr>
          <w:rFonts w:cs="Arial"/>
        </w:rPr>
        <w:t xml:space="preserve"> - </w:t>
      </w:r>
      <w:r w:rsidRPr="007131B8">
        <w:rPr>
          <w:rFonts w:cs="Arial"/>
        </w:rPr>
        <w:t>Definitions</w:t>
      </w:r>
      <w:bookmarkEnd w:id="19"/>
      <w:bookmarkEnd w:id="20"/>
      <w:bookmarkEnd w:id="21"/>
      <w:r w:rsidR="00255B56" w:rsidRPr="007131B8">
        <w:rPr>
          <w:rFonts w:cs="Arial"/>
        </w:rPr>
        <w:t xml:space="preserve"> </w:t>
      </w:r>
      <w:r w:rsidR="00255B56" w:rsidRPr="007131B8">
        <w:fldChar w:fldCharType="begin"/>
      </w:r>
      <w:r w:rsidR="00255B56" w:rsidRPr="007131B8">
        <w:instrText xml:space="preserve"> TC "</w:instrText>
      </w:r>
      <w:bookmarkStart w:id="22" w:name="_Toc366656564"/>
      <w:r w:rsidR="00255B56" w:rsidRPr="007131B8">
        <w:instrText>ATTACHMENT 3--DEFINITIONS</w:instrText>
      </w:r>
      <w:bookmarkEnd w:id="22"/>
      <w:r w:rsidR="00255B56" w:rsidRPr="007131B8">
        <w:instrText xml:space="preserve">" \f C \l "1" </w:instrText>
      </w:r>
      <w:r w:rsidR="00255B56" w:rsidRPr="007131B8">
        <w:fldChar w:fldCharType="end"/>
      </w:r>
    </w:p>
    <w:p w:rsidR="00AA23F4" w:rsidRPr="007131B8" w:rsidRDefault="00AA23F4" w:rsidP="00FE4B84">
      <w:pPr>
        <w:rPr>
          <w:rFonts w:cs="Arial"/>
          <w:szCs w:val="22"/>
        </w:rPr>
      </w:pPr>
    </w:p>
    <w:p w:rsidR="005529C8" w:rsidRPr="007131B8" w:rsidRDefault="005529C8" w:rsidP="005529C8">
      <w:pPr>
        <w:pStyle w:val="NormalWeb"/>
        <w:ind w:firstLine="0"/>
        <w:rPr>
          <w:rFonts w:ascii="Arial" w:hAnsi="Arial" w:cs="Arial"/>
          <w:i/>
          <w:iCs/>
          <w:sz w:val="20"/>
          <w:szCs w:val="20"/>
        </w:rPr>
      </w:pPr>
      <w:r w:rsidRPr="007131B8">
        <w:rPr>
          <w:rFonts w:ascii="Arial" w:hAnsi="Arial" w:cs="Arial"/>
          <w:i/>
          <w:iCs/>
          <w:sz w:val="20"/>
          <w:szCs w:val="20"/>
        </w:rPr>
        <w:t>Federal program</w:t>
      </w:r>
      <w:r w:rsidRPr="007131B8">
        <w:rPr>
          <w:rFonts w:ascii="Arial" w:hAnsi="Arial" w:cs="Arial"/>
          <w:sz w:val="20"/>
          <w:szCs w:val="20"/>
        </w:rPr>
        <w:t xml:space="preserve"> means: (a) All Federal awards which are assigned a single number in the CFDA. (b) When no CFDA number is assigned, all Federal awards to non-Federal entities from the same agency made for the same purpose must be combined and considered one program. </w:t>
      </w:r>
      <w:proofErr w:type="gramStart"/>
      <w:r w:rsidRPr="007131B8">
        <w:rPr>
          <w:rFonts w:ascii="Arial" w:hAnsi="Arial" w:cs="Arial"/>
          <w:sz w:val="20"/>
          <w:szCs w:val="20"/>
        </w:rPr>
        <w:t>(c) Notwithstanding paragraphs (a) and (b) of this definition, a cluster of programs.</w:t>
      </w:r>
      <w:proofErr w:type="gramEnd"/>
      <w:r w:rsidRPr="007131B8">
        <w:rPr>
          <w:rFonts w:ascii="Arial" w:hAnsi="Arial" w:cs="Arial"/>
          <w:sz w:val="20"/>
          <w:szCs w:val="20"/>
        </w:rPr>
        <w:t xml:space="preserve"> The types of clusters of programs are: (1) Research and development (R&amp;D); (2) Student financial aid (SFA); and (3) “Other clusters,” as described in the definition of Cluster of Programs.</w:t>
      </w:r>
    </w:p>
    <w:p w:rsidR="005529C8" w:rsidRPr="007131B8" w:rsidRDefault="005529C8" w:rsidP="005529C8">
      <w:pPr>
        <w:pStyle w:val="NormalWeb"/>
        <w:ind w:firstLine="0"/>
        <w:rPr>
          <w:rFonts w:ascii="Arial" w:hAnsi="Arial" w:cs="Arial"/>
          <w:sz w:val="20"/>
          <w:szCs w:val="20"/>
        </w:rPr>
      </w:pPr>
      <w:r w:rsidRPr="007131B8">
        <w:rPr>
          <w:rFonts w:ascii="Arial" w:hAnsi="Arial" w:cs="Arial"/>
          <w:i/>
          <w:iCs/>
          <w:sz w:val="20"/>
          <w:szCs w:val="20"/>
        </w:rPr>
        <w:t>Grant agreement</w:t>
      </w:r>
      <w:r w:rsidRPr="007131B8">
        <w:rPr>
          <w:rFonts w:ascii="Arial" w:hAnsi="Arial" w:cs="Arial"/>
          <w:sz w:val="20"/>
          <w:szCs w:val="20"/>
        </w:rPr>
        <w:t xml:space="preserve"> means a legal instrument of financial assistance between a Federal awarding agency or pass-through entity and a non-Federal entity that, consistent with 31 U.S.C. 6302, 6304: (a) Is used to enter into a relationship the principal purpose of which is to transfer anything of value from the Federal awarding agency or pass-through entity to the non-Federal entity to carry out a public purpose authorized by a law of the United States (see 31 U.S.C. 6101(3)); and not to acquire property or services for the Federal awarding agency or pass-through entity's direct benefit or use; (b) Is distinguished from a cooperative agreement in that it does not provide for substantial involvement between the Federal awarding agency or pass-through entity and the non-Federal entity in carrying out the activity contemplated by the Federal award. (c) Does not include an agreement that provides only: (1) Direct United States Government cash assistance to an individual; (2) A subsidy; (3) A loan; (4) A loan guarantee; or (5) Insurance.</w:t>
      </w:r>
    </w:p>
    <w:p w:rsidR="005529C8" w:rsidRPr="007131B8" w:rsidRDefault="005529C8" w:rsidP="005529C8">
      <w:pPr>
        <w:pStyle w:val="NormalWeb"/>
        <w:ind w:firstLine="0"/>
        <w:rPr>
          <w:rFonts w:ascii="Arial" w:hAnsi="Arial" w:cs="Arial"/>
          <w:sz w:val="20"/>
          <w:szCs w:val="20"/>
        </w:rPr>
      </w:pPr>
      <w:r w:rsidRPr="007131B8">
        <w:rPr>
          <w:rFonts w:ascii="Arial" w:hAnsi="Arial" w:cs="Arial"/>
          <w:i/>
          <w:iCs/>
          <w:sz w:val="20"/>
          <w:szCs w:val="20"/>
        </w:rPr>
        <w:t>Indirect (F&amp;A) costs</w:t>
      </w:r>
      <w:r w:rsidRPr="007131B8">
        <w:rPr>
          <w:rFonts w:ascii="Arial" w:hAnsi="Arial" w:cs="Arial"/>
          <w:sz w:val="20"/>
          <w:szCs w:val="20"/>
        </w:rPr>
        <w:t xml:space="preserve"> means those costs incurred for a common or joint purpose benefitting more than one cost objective, and not readily assignable to the cost objectives specifically benefitted, without effort disproportionate to the results achieved. To facilitate equitable distribution of indirect expenses to the cost objectives served, it may be necessary to establish a number of pools of indirect (F&amp;A) costs. Indirect (F&amp;A) cost pools must be distributed to benefitted cost objectives on bases that will produce an equitable result in consideration of relative benefits derived.</w:t>
      </w:r>
    </w:p>
    <w:p w:rsidR="005529C8" w:rsidRPr="007131B8" w:rsidRDefault="005529C8" w:rsidP="005529C8">
      <w:pPr>
        <w:pStyle w:val="NormalWeb"/>
        <w:ind w:firstLine="0"/>
        <w:rPr>
          <w:rFonts w:ascii="Arial" w:hAnsi="Arial" w:cs="Arial"/>
          <w:sz w:val="20"/>
          <w:szCs w:val="20"/>
        </w:rPr>
      </w:pPr>
      <w:r w:rsidRPr="007131B8">
        <w:rPr>
          <w:rFonts w:ascii="Arial" w:hAnsi="Arial" w:cs="Arial"/>
          <w:i/>
          <w:iCs/>
          <w:sz w:val="20"/>
          <w:szCs w:val="20"/>
        </w:rPr>
        <w:t>Internal controls</w:t>
      </w:r>
      <w:r w:rsidRPr="007131B8">
        <w:rPr>
          <w:rFonts w:ascii="Arial" w:hAnsi="Arial" w:cs="Arial"/>
          <w:sz w:val="20"/>
          <w:szCs w:val="20"/>
        </w:rPr>
        <w:t xml:space="preserve"> means a process, implemented by a non-Federal entity, designed to provide reasonable assurance regarding the achievement of objectives in the following categories: (a) Effectiveness and efficiency of operations; (b) Reliability of reporting for internal and external use; and (c) Compliance with applicable laws and regulations.</w:t>
      </w:r>
    </w:p>
    <w:p w:rsidR="005529C8" w:rsidRPr="007131B8" w:rsidRDefault="005529C8" w:rsidP="005529C8">
      <w:pPr>
        <w:pStyle w:val="NormalWeb"/>
        <w:ind w:firstLine="0"/>
        <w:rPr>
          <w:rFonts w:ascii="Arial" w:hAnsi="Arial" w:cs="Arial"/>
          <w:sz w:val="20"/>
          <w:szCs w:val="20"/>
        </w:rPr>
      </w:pPr>
      <w:r w:rsidRPr="007131B8">
        <w:rPr>
          <w:rFonts w:ascii="Arial" w:hAnsi="Arial" w:cs="Arial"/>
          <w:i/>
          <w:iCs/>
          <w:sz w:val="20"/>
          <w:szCs w:val="20"/>
        </w:rPr>
        <w:t>Internal control over compliance requirements for Federal awards</w:t>
      </w:r>
      <w:r w:rsidRPr="007131B8">
        <w:rPr>
          <w:rFonts w:ascii="Arial" w:hAnsi="Arial" w:cs="Arial"/>
          <w:sz w:val="20"/>
          <w:szCs w:val="20"/>
        </w:rPr>
        <w:t xml:space="preserve"> means a process implemented by a non-Federal entity designed to provide reasonable assurance regarding the achievement of the following objectives for Federal awards: (a) Transactions are properly recorded and accounted for, in order to: (1) Permit the preparation of reliable financial statements and Federal reports; (2) Maintain accountability over assets; and (3) Demonstrate compliance with Federal statutes, regulations, and the terms and conditions of the Federal award; (b) Transactions are executed in compliance with: (1) Federal statutes, regulations, and the terms and conditions of the Federal award that could have a direct and material effect on a Federal program; and (2) Any other Federal statutes and regulations that are identified in the Compliance Supplement; and (c) Funds, property, and other assets are safeguarded against loss from unauthorized use or disposition.</w:t>
      </w:r>
    </w:p>
    <w:p w:rsidR="005529C8" w:rsidRPr="007131B8" w:rsidRDefault="005529C8" w:rsidP="005529C8">
      <w:pPr>
        <w:pStyle w:val="NormalWeb"/>
        <w:ind w:firstLine="0"/>
        <w:rPr>
          <w:rFonts w:ascii="Arial" w:hAnsi="Arial" w:cs="Arial"/>
          <w:sz w:val="20"/>
          <w:szCs w:val="20"/>
        </w:rPr>
      </w:pPr>
      <w:r w:rsidRPr="007131B8">
        <w:rPr>
          <w:rFonts w:ascii="Arial" w:hAnsi="Arial" w:cs="Arial"/>
          <w:i/>
          <w:iCs/>
          <w:sz w:val="20"/>
          <w:szCs w:val="20"/>
        </w:rPr>
        <w:t>Local government</w:t>
      </w:r>
      <w:r w:rsidRPr="007131B8">
        <w:rPr>
          <w:rFonts w:ascii="Arial" w:hAnsi="Arial" w:cs="Arial"/>
          <w:sz w:val="20"/>
          <w:szCs w:val="20"/>
        </w:rPr>
        <w:t xml:space="preserve"> means any unit of government within a state, including a: (a) County; (b) Borough; (c) Municipality; (d) City; (e) Town; (f) Township; (g) Parish; (h) Local public authority, including any public housing agency under the United States Housing Act of 1937; (i) Special district; (j) School district; (k) Intrastate district; (l) Council of governments, whether or not incorporated as a nonprofit corporation under state law; and (m) Any other agency or instrumentality of a multi-, regional, or intra-state or local government.</w:t>
      </w:r>
    </w:p>
    <w:p w:rsidR="005529C8" w:rsidRPr="007131B8" w:rsidRDefault="005529C8" w:rsidP="005529C8">
      <w:pPr>
        <w:pStyle w:val="NormalWeb"/>
        <w:ind w:firstLine="0"/>
        <w:rPr>
          <w:rFonts w:ascii="Arial" w:hAnsi="Arial" w:cs="Arial"/>
          <w:i/>
          <w:sz w:val="20"/>
          <w:szCs w:val="20"/>
        </w:rPr>
      </w:pPr>
      <w:r w:rsidRPr="007131B8">
        <w:rPr>
          <w:rFonts w:ascii="Arial" w:hAnsi="Arial" w:cs="Arial"/>
          <w:i/>
          <w:sz w:val="20"/>
          <w:szCs w:val="20"/>
        </w:rPr>
        <w:t xml:space="preserve">Memorandum of Understanding: </w:t>
      </w:r>
      <w:r w:rsidRPr="007131B8">
        <w:rPr>
          <w:rFonts w:ascii="Arial" w:hAnsi="Arial" w:cs="Arial"/>
          <w:sz w:val="20"/>
          <w:szCs w:val="20"/>
          <w:lang w:val="en"/>
        </w:rPr>
        <w:t xml:space="preserve">describes a bilateral or multilateral agreement between two or more parties. It expresses a convergence of will between the parties, indicating an intended common line of </w:t>
      </w:r>
      <w:r w:rsidRPr="007131B8">
        <w:rPr>
          <w:rFonts w:ascii="Arial" w:hAnsi="Arial" w:cs="Arial"/>
          <w:sz w:val="20"/>
          <w:szCs w:val="20"/>
          <w:lang w:val="en"/>
        </w:rPr>
        <w:lastRenderedPageBreak/>
        <w:t xml:space="preserve">action. It is often used in cases where parties either do not imply a legal commitment or in situations where the parties cannot create a legally enforceable agreement. </w:t>
      </w:r>
    </w:p>
    <w:p w:rsidR="005529C8" w:rsidRPr="007131B8" w:rsidRDefault="005529C8" w:rsidP="00FE4B84">
      <w:pPr>
        <w:rPr>
          <w:rFonts w:ascii="Arial" w:hAnsi="Arial" w:cs="Arial"/>
          <w:sz w:val="20"/>
        </w:rPr>
      </w:pPr>
      <w:r w:rsidRPr="007131B8">
        <w:rPr>
          <w:rFonts w:ascii="Arial" w:hAnsi="Arial" w:cs="Arial"/>
          <w:i/>
          <w:iCs/>
          <w:sz w:val="20"/>
        </w:rPr>
        <w:t>Nonprofit organization</w:t>
      </w:r>
      <w:r w:rsidRPr="007131B8">
        <w:rPr>
          <w:rFonts w:ascii="Arial" w:hAnsi="Arial" w:cs="Arial"/>
          <w:sz w:val="20"/>
        </w:rPr>
        <w:t xml:space="preserve"> means any corporation, trust, association, cooperative, or other organization, not including IHEs, that: (a) Is operated primarily for scientific, educational, service, charitable, or similar purposes in the public interest;(b) Is not organized primarily for profit; and (c) Uses net proceeds to maintain, improve, or expand the operations of the organization.</w:t>
      </w:r>
    </w:p>
    <w:p w:rsidR="005529C8" w:rsidRPr="007131B8" w:rsidRDefault="005529C8" w:rsidP="00FE4B84">
      <w:pPr>
        <w:rPr>
          <w:rFonts w:cs="Arial"/>
          <w:szCs w:val="22"/>
        </w:rPr>
      </w:pPr>
    </w:p>
    <w:p w:rsidR="005529C8" w:rsidRPr="007131B8" w:rsidRDefault="005529C8" w:rsidP="005529C8">
      <w:pPr>
        <w:rPr>
          <w:rFonts w:ascii="Arial" w:hAnsi="Arial" w:cs="Arial"/>
          <w:sz w:val="20"/>
        </w:rPr>
      </w:pPr>
      <w:r w:rsidRPr="007131B8">
        <w:rPr>
          <w:rFonts w:ascii="Arial" w:hAnsi="Arial" w:cs="Arial"/>
          <w:i/>
          <w:iCs/>
          <w:sz w:val="20"/>
        </w:rPr>
        <w:t>Pass-through entity</w:t>
      </w:r>
      <w:r w:rsidRPr="007131B8">
        <w:rPr>
          <w:rFonts w:ascii="Arial" w:hAnsi="Arial" w:cs="Arial"/>
          <w:sz w:val="20"/>
        </w:rPr>
        <w:t xml:space="preserve"> means a non-Federal entity that provides a subaward to a subrecipient to carry out part of a Federal program.</w:t>
      </w:r>
    </w:p>
    <w:p w:rsidR="005529C8" w:rsidRPr="007131B8" w:rsidRDefault="005529C8" w:rsidP="005529C8">
      <w:pPr>
        <w:rPr>
          <w:rFonts w:ascii="Arial" w:hAnsi="Arial" w:cs="Arial"/>
          <w:i/>
          <w:iCs/>
          <w:sz w:val="20"/>
        </w:rPr>
      </w:pPr>
    </w:p>
    <w:p w:rsidR="005529C8" w:rsidRPr="007131B8" w:rsidRDefault="005529C8" w:rsidP="005529C8">
      <w:pPr>
        <w:rPr>
          <w:rFonts w:cs="Arial"/>
          <w:i/>
          <w:szCs w:val="22"/>
        </w:rPr>
      </w:pPr>
      <w:r w:rsidRPr="007131B8">
        <w:rPr>
          <w:rFonts w:ascii="Arial" w:hAnsi="Arial" w:cs="Arial"/>
          <w:i/>
          <w:iCs/>
          <w:sz w:val="20"/>
        </w:rPr>
        <w:t>Performance goal</w:t>
      </w:r>
      <w:r w:rsidRPr="007131B8">
        <w:rPr>
          <w:rFonts w:ascii="Arial" w:hAnsi="Arial" w:cs="Arial"/>
          <w:sz w:val="20"/>
        </w:rPr>
        <w:t xml:space="preserve"> means a target level of performance expressed as a tangible, measurable objective, against which actual achievement can be compared, including a goal expressed as a quantitative standard, value, or rate. In some instances (e.g., discretionary research awards), this may be limited to the requirement to submit technical performance reports (to be evaluated in accordance with agency policy).</w:t>
      </w:r>
    </w:p>
    <w:p w:rsidR="005529C8" w:rsidRPr="007131B8" w:rsidRDefault="005529C8" w:rsidP="005529C8">
      <w:pPr>
        <w:rPr>
          <w:rFonts w:cs="Arial"/>
          <w:i/>
          <w:szCs w:val="22"/>
        </w:rPr>
      </w:pPr>
    </w:p>
    <w:p w:rsidR="005529C8" w:rsidRPr="007131B8" w:rsidRDefault="005529C8" w:rsidP="005529C8">
      <w:pPr>
        <w:rPr>
          <w:rFonts w:ascii="Arial" w:hAnsi="Arial" w:cs="Arial"/>
          <w:sz w:val="20"/>
        </w:rPr>
      </w:pPr>
      <w:proofErr w:type="gramStart"/>
      <w:r w:rsidRPr="007131B8">
        <w:rPr>
          <w:rFonts w:cs="Arial"/>
          <w:i/>
          <w:szCs w:val="22"/>
        </w:rPr>
        <w:t>Recipients</w:t>
      </w:r>
      <w:r w:rsidRPr="007131B8">
        <w:rPr>
          <w:rFonts w:cs="Arial"/>
          <w:szCs w:val="22"/>
        </w:rPr>
        <w:t xml:space="preserve"> </w:t>
      </w:r>
      <w:r w:rsidRPr="007131B8">
        <w:rPr>
          <w:rFonts w:ascii="Arial" w:hAnsi="Arial" w:cs="Arial"/>
          <w:sz w:val="20"/>
        </w:rPr>
        <w:t>means</w:t>
      </w:r>
      <w:proofErr w:type="gramEnd"/>
      <w:r w:rsidRPr="007131B8">
        <w:rPr>
          <w:rFonts w:ascii="Arial" w:hAnsi="Arial" w:cs="Arial"/>
          <w:sz w:val="20"/>
        </w:rPr>
        <w:t xml:space="preserve"> a non-Federal entity that receives a Federal /State award directly from a Federal/State awarding agency to carry out an activity under a Federal program. The term recipient does not include subrecipients. </w:t>
      </w:r>
    </w:p>
    <w:p w:rsidR="005529C8" w:rsidRPr="007131B8" w:rsidRDefault="005529C8" w:rsidP="005529C8">
      <w:pPr>
        <w:rPr>
          <w:rFonts w:cs="Arial"/>
          <w:szCs w:val="22"/>
        </w:rPr>
      </w:pPr>
    </w:p>
    <w:p w:rsidR="00AA23F4" w:rsidRPr="007131B8" w:rsidRDefault="00AA23F4" w:rsidP="00FE4B84">
      <w:pPr>
        <w:rPr>
          <w:rFonts w:cs="Arial"/>
          <w:szCs w:val="22"/>
        </w:rPr>
      </w:pPr>
      <w:proofErr w:type="gramStart"/>
      <w:r w:rsidRPr="007131B8">
        <w:rPr>
          <w:rFonts w:cs="Arial"/>
          <w:i/>
          <w:szCs w:val="22"/>
        </w:rPr>
        <w:t>Subrecipients</w:t>
      </w:r>
      <w:r w:rsidR="005529C8" w:rsidRPr="007131B8">
        <w:rPr>
          <w:rFonts w:cs="Arial"/>
          <w:i/>
          <w:szCs w:val="22"/>
        </w:rPr>
        <w:t xml:space="preserve"> </w:t>
      </w:r>
      <w:r w:rsidR="009F713E" w:rsidRPr="007131B8">
        <w:rPr>
          <w:rFonts w:ascii="Arial" w:hAnsi="Arial" w:cs="Arial"/>
          <w:sz w:val="20"/>
        </w:rPr>
        <w:t>means</w:t>
      </w:r>
      <w:proofErr w:type="gramEnd"/>
      <w:r w:rsidR="009F713E" w:rsidRPr="007131B8">
        <w:rPr>
          <w:rFonts w:ascii="Arial" w:hAnsi="Arial" w:cs="Arial"/>
          <w:sz w:val="20"/>
        </w:rPr>
        <w:t xml:space="preserve"> a non-Federal entity that receives a subaward from a pass-through entity to carry out part of a Federal program; but does not include an individual that is a beneficiary of such program. A subrecipient may also be a recipient of other Federal/State awards directly from a Federal awarding agency</w:t>
      </w:r>
    </w:p>
    <w:p w:rsidR="00CE303A" w:rsidRPr="007131B8" w:rsidRDefault="00CE303A" w:rsidP="00FE4B84">
      <w:pPr>
        <w:rPr>
          <w:rFonts w:cs="Arial"/>
          <w:szCs w:val="22"/>
        </w:rPr>
      </w:pPr>
    </w:p>
    <w:p w:rsidR="00CE303A" w:rsidRPr="007131B8" w:rsidRDefault="00CE303A" w:rsidP="00FE4B84">
      <w:pPr>
        <w:rPr>
          <w:rFonts w:cs="Arial"/>
          <w:szCs w:val="22"/>
        </w:rPr>
      </w:pPr>
    </w:p>
    <w:p w:rsidR="0051750A" w:rsidRPr="007131B8" w:rsidRDefault="0051750A">
      <w:pPr>
        <w:widowControl/>
        <w:jc w:val="left"/>
        <w:rPr>
          <w:b/>
          <w:bCs/>
          <w:snapToGrid/>
          <w:kern w:val="32"/>
          <w:sz w:val="28"/>
          <w:szCs w:val="28"/>
        </w:rPr>
      </w:pPr>
      <w:bookmarkStart w:id="23" w:name="_Toc419887959"/>
      <w:r w:rsidRPr="007131B8">
        <w:br w:type="page"/>
      </w:r>
    </w:p>
    <w:p w:rsidR="00D73C06" w:rsidRPr="007131B8" w:rsidRDefault="003A2ECD" w:rsidP="00D73C06">
      <w:pPr>
        <w:pStyle w:val="Heading1"/>
        <w:jc w:val="center"/>
      </w:pPr>
      <w:r w:rsidRPr="007131B8">
        <w:lastRenderedPageBreak/>
        <w:t>A</w:t>
      </w:r>
      <w:r w:rsidR="0000180C" w:rsidRPr="007131B8">
        <w:t xml:space="preserve">TTACHMENT </w:t>
      </w:r>
      <w:r w:rsidR="00AC2D0F" w:rsidRPr="007131B8">
        <w:t>3</w:t>
      </w:r>
      <w:r w:rsidR="0000180C" w:rsidRPr="007131B8">
        <w:t xml:space="preserve"> – </w:t>
      </w:r>
      <w:r w:rsidR="00F47754" w:rsidRPr="007131B8">
        <w:t xml:space="preserve">General </w:t>
      </w:r>
      <w:r w:rsidR="00D73C06" w:rsidRPr="007131B8">
        <w:t xml:space="preserve">Certification of Ability and Compliance </w:t>
      </w:r>
      <w:bookmarkEnd w:id="23"/>
    </w:p>
    <w:p w:rsidR="00D73C06" w:rsidRPr="007131B8" w:rsidRDefault="00D73C06" w:rsidP="00D73C06">
      <w:pPr>
        <w:pStyle w:val="Heading2"/>
      </w:pPr>
      <w:r w:rsidRPr="007131B8">
        <w:t xml:space="preserve">RFA TITLE: </w:t>
      </w:r>
      <w:r w:rsidRPr="007131B8">
        <w:tab/>
        <w:t>VAWA MULTIDISCIPLINARY TEAM PROGRAM</w:t>
      </w:r>
    </w:p>
    <w:p w:rsidR="00D73C06" w:rsidRPr="007131B8" w:rsidRDefault="00D73C06" w:rsidP="00D73C06">
      <w:pPr>
        <w:pStyle w:val="Heading2"/>
        <w:jc w:val="both"/>
        <w:rPr>
          <w:b/>
          <w:u w:val="single"/>
        </w:rPr>
      </w:pPr>
      <w:r w:rsidRPr="007131B8">
        <w:tab/>
      </w:r>
      <w:r w:rsidRPr="007131B8">
        <w:tab/>
        <w:t xml:space="preserve"> </w:t>
      </w:r>
    </w:p>
    <w:p w:rsidR="00D73C06" w:rsidRPr="007131B8" w:rsidRDefault="00D73C06" w:rsidP="00D73C06">
      <w:pPr>
        <w:rPr>
          <w:b/>
          <w:szCs w:val="22"/>
        </w:rPr>
      </w:pPr>
      <w:r w:rsidRPr="007131B8">
        <w:rPr>
          <w:b/>
          <w:szCs w:val="22"/>
        </w:rPr>
        <w:t xml:space="preserve">County: </w:t>
      </w:r>
    </w:p>
    <w:p w:rsidR="00D73C06" w:rsidRPr="007131B8" w:rsidRDefault="00D73C06" w:rsidP="00D73C06">
      <w:pPr>
        <w:rPr>
          <w:b/>
          <w:szCs w:val="22"/>
        </w:rPr>
      </w:pPr>
    </w:p>
    <w:p w:rsidR="00D73C06" w:rsidRPr="007131B8" w:rsidRDefault="00D73C06" w:rsidP="00D73C06">
      <w:pPr>
        <w:rPr>
          <w:b/>
          <w:szCs w:val="22"/>
        </w:rPr>
      </w:pPr>
      <w:r w:rsidRPr="007131B8">
        <w:rPr>
          <w:b/>
          <w:szCs w:val="22"/>
        </w:rPr>
        <w:t>Contact Name:</w:t>
      </w:r>
      <w:r w:rsidRPr="007131B8">
        <w:rPr>
          <w:b/>
          <w:szCs w:val="22"/>
        </w:rPr>
        <w:tab/>
      </w:r>
      <w:r w:rsidRPr="007131B8">
        <w:rPr>
          <w:b/>
          <w:szCs w:val="22"/>
        </w:rPr>
        <w:tab/>
      </w:r>
      <w:r w:rsidRPr="007131B8">
        <w:rPr>
          <w:b/>
          <w:szCs w:val="22"/>
        </w:rPr>
        <w:tab/>
      </w:r>
      <w:r w:rsidRPr="007131B8">
        <w:rPr>
          <w:b/>
          <w:szCs w:val="22"/>
        </w:rPr>
        <w:tab/>
      </w:r>
      <w:r w:rsidRPr="007131B8">
        <w:rPr>
          <w:b/>
          <w:szCs w:val="22"/>
        </w:rPr>
        <w:tab/>
      </w:r>
      <w:r w:rsidRPr="007131B8">
        <w:rPr>
          <w:b/>
          <w:szCs w:val="22"/>
        </w:rPr>
        <w:tab/>
      </w:r>
      <w:r w:rsidRPr="007131B8">
        <w:rPr>
          <w:b/>
          <w:szCs w:val="22"/>
        </w:rPr>
        <w:tab/>
        <w:t>Contact Phone:</w:t>
      </w:r>
    </w:p>
    <w:p w:rsidR="00D73C06" w:rsidRPr="007131B8" w:rsidRDefault="00D73C06" w:rsidP="00D73C06">
      <w:pPr>
        <w:rPr>
          <w:b/>
          <w:szCs w:val="22"/>
        </w:rPr>
      </w:pPr>
    </w:p>
    <w:p w:rsidR="00D73C06" w:rsidRPr="007131B8" w:rsidRDefault="00D73C06" w:rsidP="00D73C06">
      <w:pPr>
        <w:rPr>
          <w:b/>
          <w:szCs w:val="22"/>
        </w:rPr>
      </w:pPr>
      <w:r w:rsidRPr="007131B8">
        <w:rPr>
          <w:b/>
          <w:szCs w:val="22"/>
        </w:rPr>
        <w:t xml:space="preserve">Contact E-mail: </w:t>
      </w:r>
    </w:p>
    <w:p w:rsidR="00D73C06" w:rsidRPr="007131B8" w:rsidRDefault="00D73C06" w:rsidP="00D73C06">
      <w:pPr>
        <w:rPr>
          <w:b/>
          <w:sz w:val="16"/>
        </w:rPr>
      </w:pPr>
    </w:p>
    <w:p w:rsidR="00D73C06" w:rsidRPr="007131B8" w:rsidRDefault="00D73C06" w:rsidP="00D73C06">
      <w:pPr>
        <w:pStyle w:val="BodyText"/>
        <w:rPr>
          <w:b/>
          <w:bCs/>
          <w:szCs w:val="22"/>
        </w:rPr>
      </w:pPr>
      <w:r w:rsidRPr="007131B8">
        <w:rPr>
          <w:bCs/>
          <w:szCs w:val="22"/>
        </w:rPr>
        <w:t>INSTRUCTIONS</w:t>
      </w:r>
    </w:p>
    <w:p w:rsidR="00D73C06" w:rsidRPr="007131B8" w:rsidRDefault="00D73C06" w:rsidP="00D73C06">
      <w:pPr>
        <w:pStyle w:val="BodyText"/>
        <w:rPr>
          <w:b/>
          <w:bCs/>
          <w:szCs w:val="22"/>
        </w:rPr>
      </w:pPr>
      <w:r w:rsidRPr="007131B8">
        <w:rPr>
          <w:bCs/>
          <w:szCs w:val="22"/>
        </w:rPr>
        <w:t>The checklist questions below refer to your last 12 months of activity:</w:t>
      </w:r>
    </w:p>
    <w:p w:rsidR="00D73C06" w:rsidRPr="007131B8" w:rsidRDefault="00D73C06" w:rsidP="00184DB1">
      <w:pPr>
        <w:pStyle w:val="BodyText"/>
        <w:widowControl/>
        <w:numPr>
          <w:ilvl w:val="0"/>
          <w:numId w:val="5"/>
        </w:numPr>
        <w:jc w:val="left"/>
        <w:rPr>
          <w:b/>
          <w:bCs/>
          <w:szCs w:val="22"/>
        </w:rPr>
      </w:pPr>
      <w:r w:rsidRPr="007131B8">
        <w:rPr>
          <w:bCs/>
          <w:szCs w:val="22"/>
        </w:rPr>
        <w:t>Mark YES id you are in compliance or if the statement is true.</w:t>
      </w:r>
    </w:p>
    <w:p w:rsidR="00D73C06" w:rsidRPr="007131B8" w:rsidRDefault="00D73C06" w:rsidP="00184DB1">
      <w:pPr>
        <w:pStyle w:val="BodyText"/>
        <w:widowControl/>
        <w:numPr>
          <w:ilvl w:val="0"/>
          <w:numId w:val="5"/>
        </w:numPr>
        <w:jc w:val="left"/>
        <w:rPr>
          <w:b/>
          <w:bCs/>
          <w:szCs w:val="22"/>
        </w:rPr>
      </w:pPr>
      <w:r w:rsidRPr="007131B8">
        <w:rPr>
          <w:bCs/>
          <w:szCs w:val="22"/>
        </w:rPr>
        <w:t xml:space="preserve">Mark NO if you are out of compliance or if the statement is not true. Noncompliance is grounds for exclusion of application form review process. </w:t>
      </w:r>
    </w:p>
    <w:p w:rsidR="00D73C06" w:rsidRPr="007131B8" w:rsidRDefault="00D73C06" w:rsidP="00D73C06">
      <w:pPr>
        <w:pStyle w:val="BodyText"/>
        <w:rPr>
          <w:b/>
          <w:bCs/>
          <w:szCs w:val="22"/>
        </w:rPr>
      </w:pPr>
    </w:p>
    <w:tbl>
      <w:tblPr>
        <w:tblStyle w:val="TableGrid"/>
        <w:tblW w:w="10638" w:type="dxa"/>
        <w:tblLook w:val="04A0" w:firstRow="1" w:lastRow="0" w:firstColumn="1" w:lastColumn="0" w:noHBand="0" w:noVBand="1"/>
      </w:tblPr>
      <w:tblGrid>
        <w:gridCol w:w="8928"/>
        <w:gridCol w:w="810"/>
        <w:gridCol w:w="900"/>
      </w:tblGrid>
      <w:tr w:rsidR="00D73C06" w:rsidRPr="007131B8" w:rsidTr="007B03A2">
        <w:tc>
          <w:tcPr>
            <w:tcW w:w="8928" w:type="dxa"/>
          </w:tcPr>
          <w:p w:rsidR="00D73C06" w:rsidRPr="007131B8" w:rsidRDefault="00D73C06" w:rsidP="007B03A2">
            <w:pPr>
              <w:pStyle w:val="BodyText"/>
              <w:rPr>
                <w:b/>
                <w:bCs/>
                <w:szCs w:val="22"/>
              </w:rPr>
            </w:pPr>
          </w:p>
        </w:tc>
        <w:tc>
          <w:tcPr>
            <w:tcW w:w="810" w:type="dxa"/>
          </w:tcPr>
          <w:p w:rsidR="00D73C06" w:rsidRPr="007131B8" w:rsidRDefault="00D73C06" w:rsidP="007B03A2">
            <w:pPr>
              <w:pStyle w:val="BodyText"/>
              <w:rPr>
                <w:b/>
                <w:bCs/>
                <w:szCs w:val="22"/>
              </w:rPr>
            </w:pPr>
            <w:r w:rsidRPr="007131B8">
              <w:rPr>
                <w:bCs/>
                <w:szCs w:val="22"/>
              </w:rPr>
              <w:t>YES</w:t>
            </w:r>
          </w:p>
        </w:tc>
        <w:tc>
          <w:tcPr>
            <w:tcW w:w="900" w:type="dxa"/>
          </w:tcPr>
          <w:p w:rsidR="00D73C06" w:rsidRPr="007131B8" w:rsidRDefault="00D73C06" w:rsidP="007B03A2">
            <w:pPr>
              <w:pStyle w:val="BodyText"/>
              <w:rPr>
                <w:b/>
                <w:bCs/>
                <w:szCs w:val="22"/>
              </w:rPr>
            </w:pPr>
            <w:r w:rsidRPr="007131B8">
              <w:rPr>
                <w:bCs/>
                <w:szCs w:val="22"/>
              </w:rPr>
              <w:t>NO</w:t>
            </w:r>
          </w:p>
        </w:tc>
      </w:tr>
      <w:tr w:rsidR="00D73C06" w:rsidRPr="007131B8" w:rsidTr="007B03A2">
        <w:trPr>
          <w:trHeight w:val="818"/>
        </w:trPr>
        <w:tc>
          <w:tcPr>
            <w:tcW w:w="8928" w:type="dxa"/>
          </w:tcPr>
          <w:p w:rsidR="00D73C06" w:rsidRPr="007131B8" w:rsidRDefault="00D73C06" w:rsidP="00184DB1">
            <w:pPr>
              <w:pStyle w:val="BodyText"/>
              <w:widowControl/>
              <w:numPr>
                <w:ilvl w:val="0"/>
                <w:numId w:val="6"/>
              </w:numPr>
              <w:jc w:val="left"/>
              <w:rPr>
                <w:b/>
                <w:bCs/>
                <w:szCs w:val="22"/>
              </w:rPr>
            </w:pPr>
            <w:r w:rsidRPr="007131B8">
              <w:rPr>
                <w:bCs/>
                <w:szCs w:val="22"/>
              </w:rPr>
              <w:t xml:space="preserve">Is the Applicant willing to comply with the requirements and attachments, including, but not limited to any Special Terms and Conditions listed in the RFA? </w:t>
            </w:r>
          </w:p>
          <w:p w:rsidR="00D73C06" w:rsidRPr="007131B8" w:rsidRDefault="00D73C06" w:rsidP="007B03A2">
            <w:pPr>
              <w:pStyle w:val="BodyText"/>
              <w:rPr>
                <w:b/>
                <w:bCs/>
                <w:szCs w:val="22"/>
              </w:rPr>
            </w:pPr>
          </w:p>
        </w:tc>
        <w:tc>
          <w:tcPr>
            <w:tcW w:w="810" w:type="dxa"/>
            <w:vAlign w:val="center"/>
          </w:tcPr>
          <w:p w:rsidR="00D73C06" w:rsidRPr="007131B8" w:rsidRDefault="00D73C06" w:rsidP="007B03A2">
            <w:pPr>
              <w:pStyle w:val="BodyText"/>
              <w:jc w:val="center"/>
              <w:rPr>
                <w:b/>
                <w:bCs/>
                <w:szCs w:val="22"/>
              </w:rPr>
            </w:pPr>
            <w:r w:rsidRPr="007131B8">
              <w:rPr>
                <w:b/>
                <w:bCs/>
                <w:szCs w:val="22"/>
              </w:rPr>
              <w:fldChar w:fldCharType="begin">
                <w:ffData>
                  <w:name w:val="Check1"/>
                  <w:enabled/>
                  <w:calcOnExit w:val="0"/>
                  <w:checkBox>
                    <w:sizeAuto/>
                    <w:default w:val="0"/>
                  </w:checkBox>
                </w:ffData>
              </w:fldChar>
            </w:r>
            <w:r w:rsidRPr="007131B8">
              <w:rPr>
                <w:bCs/>
                <w:szCs w:val="22"/>
              </w:rPr>
              <w:instrText xml:space="preserve"> FORMCHECKBOX </w:instrText>
            </w:r>
            <w:r w:rsidR="000F4C3C">
              <w:rPr>
                <w:b/>
                <w:bCs/>
                <w:szCs w:val="22"/>
              </w:rPr>
            </w:r>
            <w:r w:rsidR="000F4C3C">
              <w:rPr>
                <w:b/>
                <w:bCs/>
                <w:szCs w:val="22"/>
              </w:rPr>
              <w:fldChar w:fldCharType="separate"/>
            </w:r>
            <w:r w:rsidRPr="007131B8">
              <w:rPr>
                <w:b/>
                <w:bCs/>
                <w:szCs w:val="22"/>
              </w:rPr>
              <w:fldChar w:fldCharType="end"/>
            </w:r>
          </w:p>
        </w:tc>
        <w:tc>
          <w:tcPr>
            <w:tcW w:w="900" w:type="dxa"/>
            <w:vAlign w:val="center"/>
          </w:tcPr>
          <w:p w:rsidR="00D73C06" w:rsidRPr="007131B8" w:rsidRDefault="00D73C06" w:rsidP="007B03A2">
            <w:pPr>
              <w:pStyle w:val="BodyText"/>
              <w:jc w:val="center"/>
              <w:rPr>
                <w:b/>
                <w:bCs/>
                <w:szCs w:val="22"/>
              </w:rPr>
            </w:pPr>
            <w:r w:rsidRPr="007131B8">
              <w:rPr>
                <w:b/>
                <w:bCs/>
                <w:szCs w:val="22"/>
              </w:rPr>
              <w:fldChar w:fldCharType="begin">
                <w:ffData>
                  <w:name w:val="Check2"/>
                  <w:enabled/>
                  <w:calcOnExit w:val="0"/>
                  <w:checkBox>
                    <w:sizeAuto/>
                    <w:default w:val="0"/>
                  </w:checkBox>
                </w:ffData>
              </w:fldChar>
            </w:r>
            <w:bookmarkStart w:id="24" w:name="Check2"/>
            <w:r w:rsidRPr="007131B8">
              <w:rPr>
                <w:bCs/>
                <w:szCs w:val="22"/>
              </w:rPr>
              <w:instrText xml:space="preserve"> FORMCHECKBOX </w:instrText>
            </w:r>
            <w:r w:rsidR="000F4C3C">
              <w:rPr>
                <w:b/>
                <w:bCs/>
                <w:szCs w:val="22"/>
              </w:rPr>
            </w:r>
            <w:r w:rsidR="000F4C3C">
              <w:rPr>
                <w:b/>
                <w:bCs/>
                <w:szCs w:val="22"/>
              </w:rPr>
              <w:fldChar w:fldCharType="separate"/>
            </w:r>
            <w:r w:rsidRPr="007131B8">
              <w:rPr>
                <w:b/>
                <w:bCs/>
                <w:szCs w:val="22"/>
              </w:rPr>
              <w:fldChar w:fldCharType="end"/>
            </w:r>
            <w:bookmarkEnd w:id="24"/>
          </w:p>
        </w:tc>
      </w:tr>
      <w:tr w:rsidR="00D73C06" w:rsidRPr="007131B8" w:rsidTr="007B03A2">
        <w:tc>
          <w:tcPr>
            <w:tcW w:w="8928" w:type="dxa"/>
          </w:tcPr>
          <w:p w:rsidR="00D73C06" w:rsidRPr="007131B8" w:rsidRDefault="00D73C06" w:rsidP="00184DB1">
            <w:pPr>
              <w:pStyle w:val="BodyText"/>
              <w:widowControl/>
              <w:numPr>
                <w:ilvl w:val="0"/>
                <w:numId w:val="6"/>
              </w:numPr>
              <w:jc w:val="left"/>
              <w:rPr>
                <w:b/>
                <w:bCs/>
                <w:szCs w:val="22"/>
              </w:rPr>
            </w:pPr>
            <w:r w:rsidRPr="007131B8">
              <w:rPr>
                <w:bCs/>
                <w:szCs w:val="22"/>
              </w:rPr>
              <w:t xml:space="preserve">Did someone other than an employee or an agent of the Applicant apply for this RFA with the expectation to only receive compensation if the award was given to the Applicant? </w:t>
            </w:r>
          </w:p>
          <w:p w:rsidR="00D73C06" w:rsidRPr="007131B8" w:rsidRDefault="00D73C06" w:rsidP="007B03A2">
            <w:pPr>
              <w:pStyle w:val="BodyText"/>
              <w:rPr>
                <w:b/>
                <w:bCs/>
                <w:szCs w:val="22"/>
              </w:rPr>
            </w:pPr>
          </w:p>
        </w:tc>
        <w:tc>
          <w:tcPr>
            <w:tcW w:w="810" w:type="dxa"/>
            <w:vAlign w:val="center"/>
          </w:tcPr>
          <w:p w:rsidR="00D73C06" w:rsidRPr="007131B8" w:rsidRDefault="00D73C06" w:rsidP="007B03A2">
            <w:pPr>
              <w:pStyle w:val="BodyText"/>
              <w:jc w:val="center"/>
              <w:rPr>
                <w:b/>
                <w:bCs/>
                <w:szCs w:val="22"/>
              </w:rPr>
            </w:pPr>
            <w:r w:rsidRPr="007131B8">
              <w:rPr>
                <w:b/>
                <w:bCs/>
                <w:szCs w:val="22"/>
              </w:rPr>
              <w:fldChar w:fldCharType="begin">
                <w:ffData>
                  <w:name w:val="Check1"/>
                  <w:enabled/>
                  <w:calcOnExit w:val="0"/>
                  <w:checkBox>
                    <w:sizeAuto/>
                    <w:default w:val="0"/>
                  </w:checkBox>
                </w:ffData>
              </w:fldChar>
            </w:r>
            <w:r w:rsidRPr="007131B8">
              <w:rPr>
                <w:bCs/>
                <w:szCs w:val="22"/>
              </w:rPr>
              <w:instrText xml:space="preserve"> FORMCHECKBOX </w:instrText>
            </w:r>
            <w:r w:rsidR="000F4C3C">
              <w:rPr>
                <w:b/>
                <w:bCs/>
                <w:szCs w:val="22"/>
              </w:rPr>
            </w:r>
            <w:r w:rsidR="000F4C3C">
              <w:rPr>
                <w:b/>
                <w:bCs/>
                <w:szCs w:val="22"/>
              </w:rPr>
              <w:fldChar w:fldCharType="separate"/>
            </w:r>
            <w:r w:rsidRPr="007131B8">
              <w:rPr>
                <w:b/>
                <w:bCs/>
                <w:szCs w:val="22"/>
              </w:rPr>
              <w:fldChar w:fldCharType="end"/>
            </w:r>
          </w:p>
        </w:tc>
        <w:tc>
          <w:tcPr>
            <w:tcW w:w="900" w:type="dxa"/>
            <w:vAlign w:val="center"/>
          </w:tcPr>
          <w:p w:rsidR="00D73C06" w:rsidRPr="007131B8" w:rsidRDefault="00D73C06" w:rsidP="007B03A2">
            <w:pPr>
              <w:pStyle w:val="BodyText"/>
              <w:jc w:val="center"/>
              <w:rPr>
                <w:b/>
                <w:bCs/>
                <w:szCs w:val="22"/>
              </w:rPr>
            </w:pPr>
            <w:r w:rsidRPr="007131B8">
              <w:rPr>
                <w:b/>
                <w:bCs/>
                <w:szCs w:val="22"/>
              </w:rPr>
              <w:fldChar w:fldCharType="begin">
                <w:ffData>
                  <w:name w:val="Check2"/>
                  <w:enabled/>
                  <w:calcOnExit w:val="0"/>
                  <w:checkBox>
                    <w:sizeAuto/>
                    <w:default w:val="0"/>
                  </w:checkBox>
                </w:ffData>
              </w:fldChar>
            </w:r>
            <w:r w:rsidRPr="007131B8">
              <w:rPr>
                <w:bCs/>
                <w:szCs w:val="22"/>
              </w:rPr>
              <w:instrText xml:space="preserve"> FORMCHECKBOX </w:instrText>
            </w:r>
            <w:r w:rsidR="000F4C3C">
              <w:rPr>
                <w:b/>
                <w:bCs/>
                <w:szCs w:val="22"/>
              </w:rPr>
            </w:r>
            <w:r w:rsidR="000F4C3C">
              <w:rPr>
                <w:b/>
                <w:bCs/>
                <w:szCs w:val="22"/>
              </w:rPr>
              <w:fldChar w:fldCharType="separate"/>
            </w:r>
            <w:r w:rsidRPr="007131B8">
              <w:rPr>
                <w:b/>
                <w:bCs/>
                <w:szCs w:val="22"/>
              </w:rPr>
              <w:fldChar w:fldCharType="end"/>
            </w:r>
          </w:p>
        </w:tc>
      </w:tr>
      <w:tr w:rsidR="00D73C06" w:rsidRPr="007131B8" w:rsidTr="007B03A2">
        <w:tc>
          <w:tcPr>
            <w:tcW w:w="8928" w:type="dxa"/>
          </w:tcPr>
          <w:p w:rsidR="00D73C06" w:rsidRPr="007131B8" w:rsidRDefault="00D73C06" w:rsidP="00184DB1">
            <w:pPr>
              <w:pStyle w:val="BodyText"/>
              <w:widowControl/>
              <w:numPr>
                <w:ilvl w:val="0"/>
                <w:numId w:val="6"/>
              </w:numPr>
              <w:jc w:val="left"/>
              <w:rPr>
                <w:b/>
                <w:bCs/>
                <w:szCs w:val="22"/>
              </w:rPr>
            </w:pPr>
            <w:r w:rsidRPr="007131B8">
              <w:rPr>
                <w:bCs/>
                <w:szCs w:val="22"/>
              </w:rPr>
              <w:t>Is this application firm and binding for ninety (90) days from the application opening date?</w:t>
            </w:r>
          </w:p>
          <w:p w:rsidR="00D73C06" w:rsidRPr="007131B8" w:rsidRDefault="00D73C06" w:rsidP="007B03A2">
            <w:pPr>
              <w:pStyle w:val="BodyText"/>
              <w:rPr>
                <w:b/>
                <w:bCs/>
                <w:szCs w:val="22"/>
              </w:rPr>
            </w:pPr>
          </w:p>
        </w:tc>
        <w:tc>
          <w:tcPr>
            <w:tcW w:w="810" w:type="dxa"/>
            <w:vAlign w:val="center"/>
          </w:tcPr>
          <w:p w:rsidR="00D73C06" w:rsidRPr="007131B8" w:rsidRDefault="00D73C06" w:rsidP="007B03A2">
            <w:pPr>
              <w:pStyle w:val="BodyText"/>
              <w:jc w:val="center"/>
              <w:rPr>
                <w:b/>
                <w:bCs/>
                <w:szCs w:val="22"/>
              </w:rPr>
            </w:pPr>
            <w:r w:rsidRPr="007131B8">
              <w:rPr>
                <w:b/>
                <w:bCs/>
                <w:szCs w:val="22"/>
              </w:rPr>
              <w:fldChar w:fldCharType="begin">
                <w:ffData>
                  <w:name w:val="Check1"/>
                  <w:enabled/>
                  <w:calcOnExit w:val="0"/>
                  <w:checkBox>
                    <w:sizeAuto/>
                    <w:default w:val="0"/>
                  </w:checkBox>
                </w:ffData>
              </w:fldChar>
            </w:r>
            <w:r w:rsidRPr="007131B8">
              <w:rPr>
                <w:bCs/>
                <w:szCs w:val="22"/>
              </w:rPr>
              <w:instrText xml:space="preserve"> FORMCHECKBOX </w:instrText>
            </w:r>
            <w:r w:rsidR="000F4C3C">
              <w:rPr>
                <w:b/>
                <w:bCs/>
                <w:szCs w:val="22"/>
              </w:rPr>
            </w:r>
            <w:r w:rsidR="000F4C3C">
              <w:rPr>
                <w:b/>
                <w:bCs/>
                <w:szCs w:val="22"/>
              </w:rPr>
              <w:fldChar w:fldCharType="separate"/>
            </w:r>
            <w:r w:rsidRPr="007131B8">
              <w:rPr>
                <w:b/>
                <w:bCs/>
                <w:szCs w:val="22"/>
              </w:rPr>
              <w:fldChar w:fldCharType="end"/>
            </w:r>
          </w:p>
        </w:tc>
        <w:tc>
          <w:tcPr>
            <w:tcW w:w="900" w:type="dxa"/>
            <w:vAlign w:val="center"/>
          </w:tcPr>
          <w:p w:rsidR="00D73C06" w:rsidRPr="007131B8" w:rsidRDefault="00D73C06" w:rsidP="007B03A2">
            <w:pPr>
              <w:pStyle w:val="BodyText"/>
              <w:jc w:val="center"/>
              <w:rPr>
                <w:b/>
                <w:bCs/>
                <w:szCs w:val="22"/>
              </w:rPr>
            </w:pPr>
            <w:r w:rsidRPr="007131B8">
              <w:rPr>
                <w:b/>
                <w:bCs/>
                <w:szCs w:val="22"/>
              </w:rPr>
              <w:fldChar w:fldCharType="begin">
                <w:ffData>
                  <w:name w:val="Check2"/>
                  <w:enabled/>
                  <w:calcOnExit w:val="0"/>
                  <w:checkBox>
                    <w:sizeAuto/>
                    <w:default w:val="0"/>
                  </w:checkBox>
                </w:ffData>
              </w:fldChar>
            </w:r>
            <w:r w:rsidRPr="007131B8">
              <w:rPr>
                <w:bCs/>
                <w:szCs w:val="22"/>
              </w:rPr>
              <w:instrText xml:space="preserve"> FORMCHECKBOX </w:instrText>
            </w:r>
            <w:r w:rsidR="000F4C3C">
              <w:rPr>
                <w:b/>
                <w:bCs/>
                <w:szCs w:val="22"/>
              </w:rPr>
            </w:r>
            <w:r w:rsidR="000F4C3C">
              <w:rPr>
                <w:b/>
                <w:bCs/>
                <w:szCs w:val="22"/>
              </w:rPr>
              <w:fldChar w:fldCharType="separate"/>
            </w:r>
            <w:r w:rsidRPr="007131B8">
              <w:rPr>
                <w:b/>
                <w:bCs/>
                <w:szCs w:val="22"/>
              </w:rPr>
              <w:fldChar w:fldCharType="end"/>
            </w:r>
          </w:p>
        </w:tc>
      </w:tr>
      <w:tr w:rsidR="00D73C06" w:rsidRPr="007131B8" w:rsidTr="007B03A2">
        <w:tc>
          <w:tcPr>
            <w:tcW w:w="8928" w:type="dxa"/>
          </w:tcPr>
          <w:p w:rsidR="00D73C06" w:rsidRPr="007131B8" w:rsidRDefault="00D73C06" w:rsidP="00184DB1">
            <w:pPr>
              <w:pStyle w:val="BodyText"/>
              <w:widowControl/>
              <w:numPr>
                <w:ilvl w:val="0"/>
                <w:numId w:val="6"/>
              </w:numPr>
              <w:jc w:val="left"/>
              <w:rPr>
                <w:b/>
                <w:bCs/>
                <w:szCs w:val="22"/>
              </w:rPr>
            </w:pPr>
            <w:r w:rsidRPr="007131B8">
              <w:rPr>
                <w:bCs/>
                <w:szCs w:val="22"/>
              </w:rPr>
              <w:t xml:space="preserve">Will the Applicant notify the Authority’s Ethics Office if the applicant solicits or intends to solicit any of the Authority’s employees during any part of the application process or during the term of any contract awarded? </w:t>
            </w:r>
          </w:p>
          <w:p w:rsidR="00D73C06" w:rsidRPr="007131B8" w:rsidRDefault="00D73C06" w:rsidP="007B03A2">
            <w:pPr>
              <w:pStyle w:val="BodyText"/>
              <w:rPr>
                <w:b/>
                <w:bCs/>
                <w:szCs w:val="22"/>
              </w:rPr>
            </w:pPr>
          </w:p>
        </w:tc>
        <w:tc>
          <w:tcPr>
            <w:tcW w:w="810" w:type="dxa"/>
            <w:vAlign w:val="center"/>
          </w:tcPr>
          <w:p w:rsidR="00D73C06" w:rsidRPr="007131B8" w:rsidRDefault="00D73C06" w:rsidP="007B03A2">
            <w:pPr>
              <w:pStyle w:val="BodyText"/>
              <w:jc w:val="center"/>
              <w:rPr>
                <w:b/>
                <w:bCs/>
                <w:szCs w:val="22"/>
              </w:rPr>
            </w:pPr>
            <w:r w:rsidRPr="007131B8">
              <w:rPr>
                <w:b/>
                <w:bCs/>
                <w:szCs w:val="22"/>
              </w:rPr>
              <w:fldChar w:fldCharType="begin">
                <w:ffData>
                  <w:name w:val="Check1"/>
                  <w:enabled/>
                  <w:calcOnExit w:val="0"/>
                  <w:checkBox>
                    <w:sizeAuto/>
                    <w:default w:val="0"/>
                  </w:checkBox>
                </w:ffData>
              </w:fldChar>
            </w:r>
            <w:r w:rsidRPr="007131B8">
              <w:rPr>
                <w:bCs/>
                <w:szCs w:val="22"/>
              </w:rPr>
              <w:instrText xml:space="preserve"> FORMCHECKBOX </w:instrText>
            </w:r>
            <w:r w:rsidR="000F4C3C">
              <w:rPr>
                <w:b/>
                <w:bCs/>
                <w:szCs w:val="22"/>
              </w:rPr>
            </w:r>
            <w:r w:rsidR="000F4C3C">
              <w:rPr>
                <w:b/>
                <w:bCs/>
                <w:szCs w:val="22"/>
              </w:rPr>
              <w:fldChar w:fldCharType="separate"/>
            </w:r>
            <w:r w:rsidRPr="007131B8">
              <w:rPr>
                <w:b/>
                <w:bCs/>
                <w:szCs w:val="22"/>
              </w:rPr>
              <w:fldChar w:fldCharType="end"/>
            </w:r>
          </w:p>
        </w:tc>
        <w:tc>
          <w:tcPr>
            <w:tcW w:w="900" w:type="dxa"/>
            <w:vAlign w:val="center"/>
          </w:tcPr>
          <w:p w:rsidR="00D73C06" w:rsidRPr="007131B8" w:rsidRDefault="00D73C06" w:rsidP="007B03A2">
            <w:pPr>
              <w:pStyle w:val="BodyText"/>
              <w:jc w:val="center"/>
              <w:rPr>
                <w:b/>
                <w:bCs/>
                <w:szCs w:val="22"/>
              </w:rPr>
            </w:pPr>
            <w:r w:rsidRPr="007131B8">
              <w:rPr>
                <w:b/>
                <w:bCs/>
                <w:szCs w:val="22"/>
              </w:rPr>
              <w:fldChar w:fldCharType="begin">
                <w:ffData>
                  <w:name w:val="Check2"/>
                  <w:enabled/>
                  <w:calcOnExit w:val="0"/>
                  <w:checkBox>
                    <w:sizeAuto/>
                    <w:default w:val="0"/>
                  </w:checkBox>
                </w:ffData>
              </w:fldChar>
            </w:r>
            <w:r w:rsidRPr="007131B8">
              <w:rPr>
                <w:bCs/>
                <w:szCs w:val="22"/>
              </w:rPr>
              <w:instrText xml:space="preserve"> FORMCHECKBOX </w:instrText>
            </w:r>
            <w:r w:rsidR="000F4C3C">
              <w:rPr>
                <w:b/>
                <w:bCs/>
                <w:szCs w:val="22"/>
              </w:rPr>
            </w:r>
            <w:r w:rsidR="000F4C3C">
              <w:rPr>
                <w:b/>
                <w:bCs/>
                <w:szCs w:val="22"/>
              </w:rPr>
              <w:fldChar w:fldCharType="separate"/>
            </w:r>
            <w:r w:rsidRPr="007131B8">
              <w:rPr>
                <w:b/>
                <w:bCs/>
                <w:szCs w:val="22"/>
              </w:rPr>
              <w:fldChar w:fldCharType="end"/>
            </w:r>
          </w:p>
        </w:tc>
      </w:tr>
      <w:tr w:rsidR="00D73C06" w:rsidRPr="007131B8" w:rsidTr="007B03A2">
        <w:tc>
          <w:tcPr>
            <w:tcW w:w="8928" w:type="dxa"/>
          </w:tcPr>
          <w:p w:rsidR="00D73C06" w:rsidRPr="007131B8" w:rsidRDefault="00D73C06" w:rsidP="00184DB1">
            <w:pPr>
              <w:pStyle w:val="BodyText"/>
              <w:widowControl/>
              <w:numPr>
                <w:ilvl w:val="0"/>
                <w:numId w:val="6"/>
              </w:numPr>
              <w:jc w:val="left"/>
              <w:rPr>
                <w:b/>
                <w:bCs/>
                <w:szCs w:val="22"/>
              </w:rPr>
            </w:pPr>
            <w:r w:rsidRPr="007131B8">
              <w:rPr>
                <w:bCs/>
                <w:szCs w:val="22"/>
              </w:rPr>
              <w:t>Is the Applicant a party to any active Grant Fund Recovery Act proceedings with any State of Illinois agency? (If YES, please explain below)</w:t>
            </w:r>
          </w:p>
          <w:p w:rsidR="00D73C06" w:rsidRPr="007131B8" w:rsidRDefault="00D73C06" w:rsidP="007B03A2">
            <w:pPr>
              <w:pStyle w:val="BodyText"/>
              <w:rPr>
                <w:b/>
                <w:bCs/>
                <w:szCs w:val="22"/>
              </w:rPr>
            </w:pPr>
          </w:p>
        </w:tc>
        <w:tc>
          <w:tcPr>
            <w:tcW w:w="810" w:type="dxa"/>
            <w:vAlign w:val="center"/>
          </w:tcPr>
          <w:p w:rsidR="00D73C06" w:rsidRPr="007131B8" w:rsidRDefault="00D73C06" w:rsidP="007B03A2">
            <w:pPr>
              <w:pStyle w:val="BodyText"/>
              <w:jc w:val="center"/>
              <w:rPr>
                <w:b/>
                <w:bCs/>
                <w:szCs w:val="22"/>
              </w:rPr>
            </w:pPr>
            <w:r w:rsidRPr="007131B8">
              <w:rPr>
                <w:b/>
                <w:bCs/>
                <w:szCs w:val="22"/>
              </w:rPr>
              <w:fldChar w:fldCharType="begin">
                <w:ffData>
                  <w:name w:val="Check1"/>
                  <w:enabled/>
                  <w:calcOnExit w:val="0"/>
                  <w:checkBox>
                    <w:sizeAuto/>
                    <w:default w:val="0"/>
                  </w:checkBox>
                </w:ffData>
              </w:fldChar>
            </w:r>
            <w:r w:rsidRPr="007131B8">
              <w:rPr>
                <w:bCs/>
                <w:szCs w:val="22"/>
              </w:rPr>
              <w:instrText xml:space="preserve"> FORMCHECKBOX </w:instrText>
            </w:r>
            <w:r w:rsidR="000F4C3C">
              <w:rPr>
                <w:b/>
                <w:bCs/>
                <w:szCs w:val="22"/>
              </w:rPr>
            </w:r>
            <w:r w:rsidR="000F4C3C">
              <w:rPr>
                <w:b/>
                <w:bCs/>
                <w:szCs w:val="22"/>
              </w:rPr>
              <w:fldChar w:fldCharType="separate"/>
            </w:r>
            <w:r w:rsidRPr="007131B8">
              <w:rPr>
                <w:b/>
                <w:bCs/>
                <w:szCs w:val="22"/>
              </w:rPr>
              <w:fldChar w:fldCharType="end"/>
            </w:r>
          </w:p>
        </w:tc>
        <w:tc>
          <w:tcPr>
            <w:tcW w:w="900" w:type="dxa"/>
            <w:vAlign w:val="center"/>
          </w:tcPr>
          <w:p w:rsidR="00D73C06" w:rsidRPr="007131B8" w:rsidRDefault="00D73C06" w:rsidP="007B03A2">
            <w:pPr>
              <w:pStyle w:val="BodyText"/>
              <w:jc w:val="center"/>
              <w:rPr>
                <w:b/>
                <w:bCs/>
                <w:szCs w:val="22"/>
              </w:rPr>
            </w:pPr>
            <w:r w:rsidRPr="007131B8">
              <w:rPr>
                <w:b/>
                <w:bCs/>
                <w:szCs w:val="22"/>
              </w:rPr>
              <w:fldChar w:fldCharType="begin">
                <w:ffData>
                  <w:name w:val="Check2"/>
                  <w:enabled/>
                  <w:calcOnExit w:val="0"/>
                  <w:checkBox>
                    <w:sizeAuto/>
                    <w:default w:val="0"/>
                  </w:checkBox>
                </w:ffData>
              </w:fldChar>
            </w:r>
            <w:r w:rsidRPr="007131B8">
              <w:rPr>
                <w:bCs/>
                <w:szCs w:val="22"/>
              </w:rPr>
              <w:instrText xml:space="preserve"> FORMCHECKBOX </w:instrText>
            </w:r>
            <w:r w:rsidR="000F4C3C">
              <w:rPr>
                <w:b/>
                <w:bCs/>
                <w:szCs w:val="22"/>
              </w:rPr>
            </w:r>
            <w:r w:rsidR="000F4C3C">
              <w:rPr>
                <w:b/>
                <w:bCs/>
                <w:szCs w:val="22"/>
              </w:rPr>
              <w:fldChar w:fldCharType="separate"/>
            </w:r>
            <w:r w:rsidRPr="007131B8">
              <w:rPr>
                <w:b/>
                <w:bCs/>
                <w:szCs w:val="22"/>
              </w:rPr>
              <w:fldChar w:fldCharType="end"/>
            </w:r>
          </w:p>
        </w:tc>
      </w:tr>
      <w:tr w:rsidR="00D73C06" w:rsidRPr="007131B8" w:rsidTr="007B03A2">
        <w:tc>
          <w:tcPr>
            <w:tcW w:w="8928" w:type="dxa"/>
          </w:tcPr>
          <w:p w:rsidR="00D73C06" w:rsidRPr="007131B8" w:rsidRDefault="00D73C06" w:rsidP="00184DB1">
            <w:pPr>
              <w:pStyle w:val="BodyText"/>
              <w:widowControl/>
              <w:numPr>
                <w:ilvl w:val="0"/>
                <w:numId w:val="6"/>
              </w:numPr>
              <w:jc w:val="left"/>
              <w:rPr>
                <w:b/>
                <w:bCs/>
                <w:szCs w:val="22"/>
              </w:rPr>
            </w:pPr>
            <w:r w:rsidRPr="007131B8">
              <w:rPr>
                <w:bCs/>
                <w:szCs w:val="22"/>
              </w:rPr>
              <w:t xml:space="preserve">Is the </w:t>
            </w:r>
            <w:r w:rsidRPr="007131B8">
              <w:rPr>
                <w:szCs w:val="22"/>
              </w:rPr>
              <w:t xml:space="preserve">governmental agency participating in the project up to date on reporting Uniform Crime Statistics (UCR) or has a plan to be   </w:t>
            </w:r>
          </w:p>
          <w:p w:rsidR="00D73C06" w:rsidRPr="007131B8" w:rsidRDefault="00D73C06" w:rsidP="00184DB1">
            <w:pPr>
              <w:pStyle w:val="BodyText"/>
              <w:widowControl/>
              <w:numPr>
                <w:ilvl w:val="0"/>
                <w:numId w:val="6"/>
              </w:numPr>
              <w:jc w:val="left"/>
              <w:rPr>
                <w:b/>
                <w:bCs/>
                <w:szCs w:val="22"/>
              </w:rPr>
            </w:pPr>
            <w:proofErr w:type="gramStart"/>
            <w:r w:rsidRPr="007131B8">
              <w:rPr>
                <w:szCs w:val="22"/>
              </w:rPr>
              <w:t>up</w:t>
            </w:r>
            <w:proofErr w:type="gramEnd"/>
            <w:r w:rsidRPr="007131B8">
              <w:rPr>
                <w:szCs w:val="22"/>
              </w:rPr>
              <w:t xml:space="preserve"> to date within 6 months of program start date?</w:t>
            </w:r>
          </w:p>
          <w:p w:rsidR="00D73C06" w:rsidRPr="007131B8" w:rsidRDefault="00D73C06" w:rsidP="007B03A2">
            <w:pPr>
              <w:pStyle w:val="BodyText"/>
              <w:rPr>
                <w:b/>
                <w:bCs/>
                <w:szCs w:val="22"/>
              </w:rPr>
            </w:pPr>
          </w:p>
        </w:tc>
        <w:tc>
          <w:tcPr>
            <w:tcW w:w="810" w:type="dxa"/>
            <w:vAlign w:val="center"/>
          </w:tcPr>
          <w:p w:rsidR="00D73C06" w:rsidRPr="007131B8" w:rsidRDefault="00D73C06" w:rsidP="007B03A2">
            <w:pPr>
              <w:pStyle w:val="BodyText"/>
              <w:jc w:val="center"/>
              <w:rPr>
                <w:b/>
                <w:bCs/>
                <w:szCs w:val="22"/>
              </w:rPr>
            </w:pPr>
            <w:r w:rsidRPr="007131B8">
              <w:rPr>
                <w:b/>
                <w:bCs/>
                <w:szCs w:val="22"/>
              </w:rPr>
              <w:fldChar w:fldCharType="begin">
                <w:ffData>
                  <w:name w:val="Check1"/>
                  <w:enabled/>
                  <w:calcOnExit w:val="0"/>
                  <w:checkBox>
                    <w:sizeAuto/>
                    <w:default w:val="0"/>
                  </w:checkBox>
                </w:ffData>
              </w:fldChar>
            </w:r>
            <w:r w:rsidRPr="007131B8">
              <w:rPr>
                <w:bCs/>
                <w:szCs w:val="22"/>
              </w:rPr>
              <w:instrText xml:space="preserve"> FORMCHECKBOX </w:instrText>
            </w:r>
            <w:r w:rsidR="000F4C3C">
              <w:rPr>
                <w:b/>
                <w:bCs/>
                <w:szCs w:val="22"/>
              </w:rPr>
            </w:r>
            <w:r w:rsidR="000F4C3C">
              <w:rPr>
                <w:b/>
                <w:bCs/>
                <w:szCs w:val="22"/>
              </w:rPr>
              <w:fldChar w:fldCharType="separate"/>
            </w:r>
            <w:r w:rsidRPr="007131B8">
              <w:rPr>
                <w:b/>
                <w:bCs/>
                <w:szCs w:val="22"/>
              </w:rPr>
              <w:fldChar w:fldCharType="end"/>
            </w:r>
          </w:p>
        </w:tc>
        <w:tc>
          <w:tcPr>
            <w:tcW w:w="900" w:type="dxa"/>
            <w:vAlign w:val="center"/>
          </w:tcPr>
          <w:p w:rsidR="00D73C06" w:rsidRPr="007131B8" w:rsidRDefault="00D73C06" w:rsidP="007B03A2">
            <w:pPr>
              <w:pStyle w:val="BodyText"/>
              <w:jc w:val="center"/>
              <w:rPr>
                <w:b/>
                <w:bCs/>
                <w:szCs w:val="22"/>
              </w:rPr>
            </w:pPr>
            <w:r w:rsidRPr="007131B8">
              <w:rPr>
                <w:b/>
                <w:bCs/>
                <w:szCs w:val="22"/>
              </w:rPr>
              <w:fldChar w:fldCharType="begin">
                <w:ffData>
                  <w:name w:val="Check2"/>
                  <w:enabled/>
                  <w:calcOnExit w:val="0"/>
                  <w:checkBox>
                    <w:sizeAuto/>
                    <w:default w:val="0"/>
                  </w:checkBox>
                </w:ffData>
              </w:fldChar>
            </w:r>
            <w:r w:rsidRPr="007131B8">
              <w:rPr>
                <w:bCs/>
                <w:szCs w:val="22"/>
              </w:rPr>
              <w:instrText xml:space="preserve"> FORMCHECKBOX </w:instrText>
            </w:r>
            <w:r w:rsidR="000F4C3C">
              <w:rPr>
                <w:b/>
                <w:bCs/>
                <w:szCs w:val="22"/>
              </w:rPr>
            </w:r>
            <w:r w:rsidR="000F4C3C">
              <w:rPr>
                <w:b/>
                <w:bCs/>
                <w:szCs w:val="22"/>
              </w:rPr>
              <w:fldChar w:fldCharType="separate"/>
            </w:r>
            <w:r w:rsidRPr="007131B8">
              <w:rPr>
                <w:b/>
                <w:bCs/>
                <w:szCs w:val="22"/>
              </w:rPr>
              <w:fldChar w:fldCharType="end"/>
            </w:r>
          </w:p>
        </w:tc>
      </w:tr>
      <w:tr w:rsidR="00D73C06" w:rsidRPr="007131B8" w:rsidTr="007B03A2">
        <w:tc>
          <w:tcPr>
            <w:tcW w:w="8928" w:type="dxa"/>
          </w:tcPr>
          <w:p w:rsidR="00D73C06" w:rsidRPr="009357B1" w:rsidRDefault="00D73C06" w:rsidP="00184DB1">
            <w:pPr>
              <w:pStyle w:val="BodyText"/>
              <w:widowControl/>
              <w:numPr>
                <w:ilvl w:val="0"/>
                <w:numId w:val="6"/>
              </w:numPr>
              <w:jc w:val="left"/>
              <w:rPr>
                <w:b/>
                <w:bCs/>
                <w:szCs w:val="22"/>
              </w:rPr>
            </w:pPr>
            <w:r w:rsidRPr="009357B1">
              <w:rPr>
                <w:szCs w:val="22"/>
              </w:rPr>
              <w:t>Is the law enforcement agency participating in the project either compliant or has a plan to become compliant with the Prison Rape Elimination Act (PREA)?</w:t>
            </w:r>
          </w:p>
          <w:p w:rsidR="00D73C06" w:rsidRPr="007131B8" w:rsidRDefault="00D73C06" w:rsidP="007B03A2">
            <w:pPr>
              <w:pStyle w:val="BodyText"/>
              <w:rPr>
                <w:b/>
                <w:bCs/>
                <w:szCs w:val="22"/>
              </w:rPr>
            </w:pPr>
          </w:p>
        </w:tc>
        <w:tc>
          <w:tcPr>
            <w:tcW w:w="810" w:type="dxa"/>
            <w:vAlign w:val="center"/>
          </w:tcPr>
          <w:p w:rsidR="00D73C06" w:rsidRPr="007131B8" w:rsidRDefault="00D73C06" w:rsidP="007B03A2">
            <w:pPr>
              <w:pStyle w:val="BodyText"/>
              <w:jc w:val="center"/>
              <w:rPr>
                <w:b/>
                <w:bCs/>
                <w:szCs w:val="22"/>
              </w:rPr>
            </w:pPr>
            <w:r w:rsidRPr="007131B8">
              <w:rPr>
                <w:b/>
                <w:bCs/>
                <w:szCs w:val="22"/>
              </w:rPr>
              <w:fldChar w:fldCharType="begin">
                <w:ffData>
                  <w:name w:val="Check1"/>
                  <w:enabled/>
                  <w:calcOnExit w:val="0"/>
                  <w:checkBox>
                    <w:sizeAuto/>
                    <w:default w:val="0"/>
                  </w:checkBox>
                </w:ffData>
              </w:fldChar>
            </w:r>
            <w:r w:rsidRPr="007131B8">
              <w:rPr>
                <w:bCs/>
                <w:szCs w:val="22"/>
              </w:rPr>
              <w:instrText xml:space="preserve"> FORMCHECKBOX </w:instrText>
            </w:r>
            <w:r w:rsidR="000F4C3C">
              <w:rPr>
                <w:b/>
                <w:bCs/>
                <w:szCs w:val="22"/>
              </w:rPr>
            </w:r>
            <w:r w:rsidR="000F4C3C">
              <w:rPr>
                <w:b/>
                <w:bCs/>
                <w:szCs w:val="22"/>
              </w:rPr>
              <w:fldChar w:fldCharType="separate"/>
            </w:r>
            <w:r w:rsidRPr="007131B8">
              <w:rPr>
                <w:b/>
                <w:bCs/>
                <w:szCs w:val="22"/>
              </w:rPr>
              <w:fldChar w:fldCharType="end"/>
            </w:r>
          </w:p>
        </w:tc>
        <w:tc>
          <w:tcPr>
            <w:tcW w:w="900" w:type="dxa"/>
            <w:vAlign w:val="center"/>
          </w:tcPr>
          <w:p w:rsidR="00D73C06" w:rsidRPr="007131B8" w:rsidRDefault="00D73C06" w:rsidP="007B03A2">
            <w:pPr>
              <w:pStyle w:val="BodyText"/>
              <w:jc w:val="center"/>
              <w:rPr>
                <w:b/>
                <w:bCs/>
                <w:szCs w:val="22"/>
              </w:rPr>
            </w:pPr>
            <w:r w:rsidRPr="007131B8">
              <w:rPr>
                <w:b/>
                <w:bCs/>
                <w:szCs w:val="22"/>
              </w:rPr>
              <w:fldChar w:fldCharType="begin">
                <w:ffData>
                  <w:name w:val="Check2"/>
                  <w:enabled/>
                  <w:calcOnExit w:val="0"/>
                  <w:checkBox>
                    <w:sizeAuto/>
                    <w:default w:val="0"/>
                  </w:checkBox>
                </w:ffData>
              </w:fldChar>
            </w:r>
            <w:r w:rsidRPr="007131B8">
              <w:rPr>
                <w:bCs/>
                <w:szCs w:val="22"/>
              </w:rPr>
              <w:instrText xml:space="preserve"> FORMCHECKBOX </w:instrText>
            </w:r>
            <w:r w:rsidR="000F4C3C">
              <w:rPr>
                <w:b/>
                <w:bCs/>
                <w:szCs w:val="22"/>
              </w:rPr>
            </w:r>
            <w:r w:rsidR="000F4C3C">
              <w:rPr>
                <w:b/>
                <w:bCs/>
                <w:szCs w:val="22"/>
              </w:rPr>
              <w:fldChar w:fldCharType="separate"/>
            </w:r>
            <w:r w:rsidRPr="007131B8">
              <w:rPr>
                <w:b/>
                <w:bCs/>
                <w:szCs w:val="22"/>
              </w:rPr>
              <w:fldChar w:fldCharType="end"/>
            </w:r>
          </w:p>
        </w:tc>
      </w:tr>
      <w:tr w:rsidR="009357B1" w:rsidRPr="007131B8" w:rsidTr="009357B1">
        <w:tc>
          <w:tcPr>
            <w:tcW w:w="8928" w:type="dxa"/>
          </w:tcPr>
          <w:p w:rsidR="009357B1" w:rsidRPr="009357B1" w:rsidRDefault="009357B1" w:rsidP="00184DB1">
            <w:pPr>
              <w:pStyle w:val="BodyText"/>
              <w:widowControl/>
              <w:numPr>
                <w:ilvl w:val="0"/>
                <w:numId w:val="6"/>
              </w:numPr>
              <w:jc w:val="left"/>
              <w:rPr>
                <w:b/>
                <w:bCs/>
                <w:szCs w:val="22"/>
              </w:rPr>
            </w:pPr>
            <w:r w:rsidRPr="009357B1">
              <w:rPr>
                <w:szCs w:val="22"/>
              </w:rPr>
              <w:t xml:space="preserve">Is the </w:t>
            </w:r>
            <w:proofErr w:type="gramStart"/>
            <w:r w:rsidRPr="009357B1">
              <w:rPr>
                <w:szCs w:val="22"/>
              </w:rPr>
              <w:t xml:space="preserve">applicant </w:t>
            </w:r>
            <w:r w:rsidR="002C455B">
              <w:rPr>
                <w:szCs w:val="22"/>
              </w:rPr>
              <w:t xml:space="preserve"> </w:t>
            </w:r>
            <w:r w:rsidRPr="009357B1">
              <w:rPr>
                <w:szCs w:val="22"/>
              </w:rPr>
              <w:t>currently</w:t>
            </w:r>
            <w:proofErr w:type="gramEnd"/>
            <w:r w:rsidR="002C455B">
              <w:rPr>
                <w:szCs w:val="22"/>
              </w:rPr>
              <w:t>,</w:t>
            </w:r>
            <w:r w:rsidRPr="009357B1">
              <w:rPr>
                <w:szCs w:val="22"/>
              </w:rPr>
              <w:t xml:space="preserve"> or </w:t>
            </w:r>
            <w:r w:rsidR="002C455B">
              <w:rPr>
                <w:szCs w:val="22"/>
              </w:rPr>
              <w:t xml:space="preserve">has it </w:t>
            </w:r>
            <w:r w:rsidRPr="009357B1">
              <w:rPr>
                <w:szCs w:val="22"/>
              </w:rPr>
              <w:t>ever been, subject to a local, state, or federal investigation con</w:t>
            </w:r>
            <w:r>
              <w:rPr>
                <w:szCs w:val="22"/>
              </w:rPr>
              <w:t>cerning the use of grant funds?</w:t>
            </w:r>
          </w:p>
          <w:p w:rsidR="009357B1" w:rsidRPr="007131B8" w:rsidRDefault="009357B1" w:rsidP="009357B1">
            <w:pPr>
              <w:pStyle w:val="BodyText"/>
              <w:rPr>
                <w:b/>
                <w:bCs/>
                <w:szCs w:val="22"/>
              </w:rPr>
            </w:pPr>
          </w:p>
        </w:tc>
        <w:tc>
          <w:tcPr>
            <w:tcW w:w="810" w:type="dxa"/>
          </w:tcPr>
          <w:p w:rsidR="009357B1" w:rsidRDefault="009357B1" w:rsidP="009357B1">
            <w:pPr>
              <w:pStyle w:val="BodyText"/>
              <w:jc w:val="center"/>
              <w:rPr>
                <w:b/>
                <w:bCs/>
                <w:szCs w:val="22"/>
              </w:rPr>
            </w:pPr>
          </w:p>
          <w:p w:rsidR="009357B1" w:rsidRPr="007131B8" w:rsidRDefault="009357B1" w:rsidP="009357B1">
            <w:pPr>
              <w:pStyle w:val="BodyText"/>
              <w:jc w:val="center"/>
              <w:rPr>
                <w:b/>
                <w:bCs/>
                <w:szCs w:val="22"/>
              </w:rPr>
            </w:pPr>
            <w:r w:rsidRPr="007131B8">
              <w:rPr>
                <w:b/>
                <w:bCs/>
                <w:szCs w:val="22"/>
              </w:rPr>
              <w:fldChar w:fldCharType="begin">
                <w:ffData>
                  <w:name w:val="Check1"/>
                  <w:enabled/>
                  <w:calcOnExit w:val="0"/>
                  <w:checkBox>
                    <w:sizeAuto/>
                    <w:default w:val="0"/>
                  </w:checkBox>
                </w:ffData>
              </w:fldChar>
            </w:r>
            <w:r w:rsidRPr="007131B8">
              <w:rPr>
                <w:bCs/>
                <w:szCs w:val="22"/>
              </w:rPr>
              <w:instrText xml:space="preserve"> FORMCHECKBOX </w:instrText>
            </w:r>
            <w:r w:rsidR="000F4C3C">
              <w:rPr>
                <w:b/>
                <w:bCs/>
                <w:szCs w:val="22"/>
              </w:rPr>
            </w:r>
            <w:r w:rsidR="000F4C3C">
              <w:rPr>
                <w:b/>
                <w:bCs/>
                <w:szCs w:val="22"/>
              </w:rPr>
              <w:fldChar w:fldCharType="separate"/>
            </w:r>
            <w:r w:rsidRPr="007131B8">
              <w:rPr>
                <w:b/>
                <w:bCs/>
                <w:szCs w:val="22"/>
              </w:rPr>
              <w:fldChar w:fldCharType="end"/>
            </w:r>
          </w:p>
        </w:tc>
        <w:tc>
          <w:tcPr>
            <w:tcW w:w="900" w:type="dxa"/>
          </w:tcPr>
          <w:p w:rsidR="009357B1" w:rsidRDefault="009357B1" w:rsidP="009357B1">
            <w:pPr>
              <w:pStyle w:val="BodyText"/>
              <w:jc w:val="center"/>
              <w:rPr>
                <w:b/>
                <w:bCs/>
                <w:szCs w:val="22"/>
              </w:rPr>
            </w:pPr>
          </w:p>
          <w:p w:rsidR="009357B1" w:rsidRPr="007131B8" w:rsidRDefault="009357B1" w:rsidP="009357B1">
            <w:pPr>
              <w:pStyle w:val="BodyText"/>
              <w:jc w:val="center"/>
              <w:rPr>
                <w:b/>
                <w:bCs/>
                <w:szCs w:val="22"/>
              </w:rPr>
            </w:pPr>
            <w:r w:rsidRPr="007131B8">
              <w:rPr>
                <w:b/>
                <w:bCs/>
                <w:szCs w:val="22"/>
              </w:rPr>
              <w:fldChar w:fldCharType="begin">
                <w:ffData>
                  <w:name w:val="Check2"/>
                  <w:enabled/>
                  <w:calcOnExit w:val="0"/>
                  <w:checkBox>
                    <w:sizeAuto/>
                    <w:default w:val="0"/>
                  </w:checkBox>
                </w:ffData>
              </w:fldChar>
            </w:r>
            <w:r w:rsidRPr="007131B8">
              <w:rPr>
                <w:bCs/>
                <w:szCs w:val="22"/>
              </w:rPr>
              <w:instrText xml:space="preserve"> FORMCHECKBOX </w:instrText>
            </w:r>
            <w:r w:rsidR="000F4C3C">
              <w:rPr>
                <w:b/>
                <w:bCs/>
                <w:szCs w:val="22"/>
              </w:rPr>
            </w:r>
            <w:r w:rsidR="000F4C3C">
              <w:rPr>
                <w:b/>
                <w:bCs/>
                <w:szCs w:val="22"/>
              </w:rPr>
              <w:fldChar w:fldCharType="separate"/>
            </w:r>
            <w:r w:rsidRPr="007131B8">
              <w:rPr>
                <w:b/>
                <w:bCs/>
                <w:szCs w:val="22"/>
              </w:rPr>
              <w:fldChar w:fldCharType="end"/>
            </w:r>
          </w:p>
        </w:tc>
      </w:tr>
    </w:tbl>
    <w:p w:rsidR="00D73C06" w:rsidRPr="007131B8" w:rsidRDefault="00D73C06" w:rsidP="00D73C06">
      <w:pPr>
        <w:pStyle w:val="BodyText"/>
        <w:rPr>
          <w:b/>
          <w:bCs/>
          <w:sz w:val="24"/>
          <w:szCs w:val="24"/>
        </w:rPr>
      </w:pPr>
    </w:p>
    <w:p w:rsidR="00D73C06" w:rsidRPr="007131B8" w:rsidRDefault="00D73C06" w:rsidP="00D73C06">
      <w:pPr>
        <w:pStyle w:val="BodyText"/>
        <w:rPr>
          <w:b/>
          <w:bCs/>
          <w:sz w:val="24"/>
          <w:szCs w:val="24"/>
        </w:rPr>
      </w:pPr>
      <w:r w:rsidRPr="007131B8">
        <w:rPr>
          <w:bCs/>
          <w:sz w:val="24"/>
          <w:szCs w:val="24"/>
        </w:rPr>
        <w:t xml:space="preserve">Grant Fund Recovery Activity: </w:t>
      </w:r>
      <w:r w:rsidRPr="007131B8">
        <w:rPr>
          <w:b/>
          <w:bCs/>
          <w:sz w:val="24"/>
          <w:szCs w:val="24"/>
        </w:rPr>
        <w:fldChar w:fldCharType="begin">
          <w:ffData>
            <w:name w:val="Text1"/>
            <w:enabled/>
            <w:calcOnExit w:val="0"/>
            <w:textInput/>
          </w:ffData>
        </w:fldChar>
      </w:r>
      <w:r w:rsidRPr="007131B8">
        <w:rPr>
          <w:bCs/>
          <w:sz w:val="24"/>
          <w:szCs w:val="24"/>
        </w:rPr>
        <w:instrText xml:space="preserve"> FORMTEXT </w:instrText>
      </w:r>
      <w:r w:rsidRPr="007131B8">
        <w:rPr>
          <w:b/>
          <w:bCs/>
          <w:sz w:val="24"/>
          <w:szCs w:val="24"/>
        </w:rPr>
      </w:r>
      <w:r w:rsidRPr="007131B8">
        <w:rPr>
          <w:b/>
          <w:bCs/>
          <w:sz w:val="24"/>
          <w:szCs w:val="24"/>
        </w:rPr>
        <w:fldChar w:fldCharType="separate"/>
      </w:r>
      <w:r w:rsidRPr="007131B8">
        <w:rPr>
          <w:bCs/>
          <w:noProof/>
          <w:sz w:val="24"/>
          <w:szCs w:val="24"/>
        </w:rPr>
        <w:t> </w:t>
      </w:r>
      <w:r w:rsidRPr="007131B8">
        <w:rPr>
          <w:bCs/>
          <w:noProof/>
          <w:sz w:val="24"/>
          <w:szCs w:val="24"/>
        </w:rPr>
        <w:t> </w:t>
      </w:r>
      <w:r w:rsidRPr="007131B8">
        <w:rPr>
          <w:bCs/>
          <w:noProof/>
          <w:sz w:val="24"/>
          <w:szCs w:val="24"/>
        </w:rPr>
        <w:t> </w:t>
      </w:r>
      <w:r w:rsidRPr="007131B8">
        <w:rPr>
          <w:bCs/>
          <w:noProof/>
          <w:sz w:val="24"/>
          <w:szCs w:val="24"/>
        </w:rPr>
        <w:t> </w:t>
      </w:r>
      <w:r w:rsidRPr="007131B8">
        <w:rPr>
          <w:bCs/>
          <w:noProof/>
          <w:sz w:val="24"/>
          <w:szCs w:val="24"/>
        </w:rPr>
        <w:t> </w:t>
      </w:r>
      <w:r w:rsidRPr="007131B8">
        <w:rPr>
          <w:b/>
          <w:bCs/>
          <w:sz w:val="24"/>
          <w:szCs w:val="24"/>
        </w:rPr>
        <w:fldChar w:fldCharType="end"/>
      </w:r>
    </w:p>
    <w:p w:rsidR="00D73C06" w:rsidRPr="007131B8" w:rsidRDefault="00D73C06" w:rsidP="00D73C06">
      <w:pPr>
        <w:pStyle w:val="BodyText"/>
        <w:rPr>
          <w:b/>
          <w:bCs/>
          <w:sz w:val="24"/>
          <w:szCs w:val="24"/>
        </w:rPr>
      </w:pPr>
    </w:p>
    <w:p w:rsidR="00D73C06" w:rsidRPr="00415C6C" w:rsidRDefault="00D73C06" w:rsidP="00D73C06">
      <w:pPr>
        <w:pStyle w:val="BodyText"/>
        <w:rPr>
          <w:b/>
          <w:bCs/>
          <w:sz w:val="24"/>
          <w:szCs w:val="24"/>
        </w:rPr>
      </w:pPr>
      <w:r w:rsidRPr="007131B8">
        <w:rPr>
          <w:bCs/>
          <w:sz w:val="24"/>
          <w:szCs w:val="24"/>
        </w:rPr>
        <w:t xml:space="preserve">By marking this box I certify that the information on this form is correct to the best of my </w:t>
      </w:r>
      <w:r w:rsidRPr="007131B8">
        <w:rPr>
          <w:bCs/>
          <w:sz w:val="24"/>
          <w:szCs w:val="24"/>
        </w:rPr>
        <w:lastRenderedPageBreak/>
        <w:t xml:space="preserve">knowledge at the time of the application. I understand that if information on this certification is proven false at a later date that the Authority has the ability to annul the contract without liability.   </w:t>
      </w:r>
      <w:r w:rsidRPr="007131B8">
        <w:rPr>
          <w:b/>
          <w:bCs/>
          <w:sz w:val="24"/>
          <w:szCs w:val="24"/>
        </w:rPr>
        <w:fldChar w:fldCharType="begin">
          <w:ffData>
            <w:name w:val="Check4"/>
            <w:enabled/>
            <w:calcOnExit w:val="0"/>
            <w:checkBox>
              <w:sizeAuto/>
              <w:default w:val="0"/>
            </w:checkBox>
          </w:ffData>
        </w:fldChar>
      </w:r>
      <w:r w:rsidRPr="007131B8">
        <w:rPr>
          <w:bCs/>
          <w:sz w:val="24"/>
          <w:szCs w:val="24"/>
        </w:rPr>
        <w:instrText xml:space="preserve"> FORMCHECKBOX </w:instrText>
      </w:r>
      <w:r w:rsidR="000F4C3C">
        <w:rPr>
          <w:b/>
          <w:bCs/>
          <w:sz w:val="24"/>
          <w:szCs w:val="24"/>
        </w:rPr>
      </w:r>
      <w:r w:rsidR="000F4C3C">
        <w:rPr>
          <w:b/>
          <w:bCs/>
          <w:sz w:val="24"/>
          <w:szCs w:val="24"/>
        </w:rPr>
        <w:fldChar w:fldCharType="separate"/>
      </w:r>
      <w:r w:rsidRPr="007131B8">
        <w:rPr>
          <w:b/>
          <w:bCs/>
          <w:sz w:val="24"/>
          <w:szCs w:val="24"/>
        </w:rPr>
        <w:fldChar w:fldCharType="end"/>
      </w:r>
    </w:p>
    <w:p w:rsidR="005529C8" w:rsidRDefault="005529C8" w:rsidP="005529C8"/>
    <w:p w:rsidR="007A4A7B" w:rsidRDefault="007A4A7B" w:rsidP="005529C8"/>
    <w:p w:rsidR="007A4A7B" w:rsidRDefault="007A4A7B" w:rsidP="007A4A7B">
      <w:pPr>
        <w:pStyle w:val="Heading1"/>
        <w:jc w:val="center"/>
      </w:pPr>
      <w:bookmarkStart w:id="25" w:name="_Toc419887965"/>
      <w:r>
        <w:lastRenderedPageBreak/>
        <w:t>ATTACHMENT 4 – ILLINOIS REGIONS</w:t>
      </w:r>
      <w:bookmarkEnd w:id="25"/>
    </w:p>
    <w:p w:rsidR="007A4A7B" w:rsidRDefault="007A4A7B" w:rsidP="007A4A7B">
      <w:pPr>
        <w:rPr>
          <w:b/>
          <w:sz w:val="28"/>
          <w:szCs w:val="28"/>
        </w:rPr>
      </w:pPr>
      <w:r w:rsidRPr="0078015D">
        <w:rPr>
          <w:rFonts w:ascii="Times New Roman" w:hAnsi="Times New Roman"/>
          <w:noProof/>
          <w:sz w:val="24"/>
          <w:szCs w:val="24"/>
        </w:rPr>
        <mc:AlternateContent>
          <mc:Choice Requires="wpc">
            <w:drawing>
              <wp:inline distT="0" distB="0" distL="0" distR="0" wp14:anchorId="03F24DDB" wp14:editId="01A18E4C">
                <wp:extent cx="5486400" cy="7210425"/>
                <wp:effectExtent l="0" t="0" r="0" b="0"/>
                <wp:docPr id="877" name="Canvas 44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0" name="Rectangle 451"/>
                        <wps:cNvSpPr>
                          <a:spLocks noChangeArrowheads="1"/>
                        </wps:cNvSpPr>
                        <wps:spPr bwMode="auto">
                          <a:xfrm>
                            <a:off x="114300" y="5593019"/>
                            <a:ext cx="49720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b/>
                                  <w:bCs/>
                                  <w:color w:val="000000"/>
                                </w:rPr>
                                <w:t>Legend</w:t>
                              </w:r>
                            </w:p>
                          </w:txbxContent>
                        </wps:txbx>
                        <wps:bodyPr rot="0" vert="horz" wrap="none" lIns="0" tIns="0" rIns="0" bIns="0" anchor="t" anchorCtr="0" upright="1">
                          <a:spAutoFit/>
                        </wps:bodyPr>
                      </wps:wsp>
                      <wps:wsp>
                        <wps:cNvPr id="291" name="Rectangle 452"/>
                        <wps:cNvSpPr>
                          <a:spLocks noChangeArrowheads="1"/>
                        </wps:cNvSpPr>
                        <wps:spPr bwMode="auto">
                          <a:xfrm>
                            <a:off x="114300" y="5829320"/>
                            <a:ext cx="43053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Pr="0023525A" w:rsidRDefault="009745C4" w:rsidP="007A4A7B">
                              <w:pPr>
                                <w:rPr>
                                  <w:sz w:val="20"/>
                                </w:rPr>
                              </w:pPr>
                              <w:r w:rsidRPr="0023525A">
                                <w:rPr>
                                  <w:rFonts w:ascii="Arial" w:hAnsi="Arial" w:cs="Arial"/>
                                  <w:b/>
                                  <w:bCs/>
                                  <w:color w:val="000000"/>
                                  <w:sz w:val="20"/>
                                </w:rPr>
                                <w:t>Region</w:t>
                              </w:r>
                            </w:p>
                          </w:txbxContent>
                        </wps:txbx>
                        <wps:bodyPr rot="0" vert="horz" wrap="none" lIns="0" tIns="0" rIns="0" bIns="0" anchor="t" anchorCtr="0" upright="1">
                          <a:spAutoFit/>
                        </wps:bodyPr>
                      </wps:wsp>
                      <wps:wsp>
                        <wps:cNvPr id="292" name="Rectangle 453"/>
                        <wps:cNvSpPr>
                          <a:spLocks noChangeArrowheads="1"/>
                        </wps:cNvSpPr>
                        <wps:spPr bwMode="auto">
                          <a:xfrm>
                            <a:off x="114300" y="6030521"/>
                            <a:ext cx="296500" cy="148001"/>
                          </a:xfrm>
                          <a:prstGeom prst="rect">
                            <a:avLst/>
                          </a:prstGeom>
                          <a:solidFill>
                            <a:srgbClr val="005CE6"/>
                          </a:solidFill>
                          <a:ln w="3810">
                            <a:solidFill>
                              <a:srgbClr val="6E6E6E"/>
                            </a:solidFill>
                            <a:miter lim="800000"/>
                            <a:headEnd/>
                            <a:tailEnd/>
                          </a:ln>
                        </wps:spPr>
                        <wps:bodyPr rot="0" vert="horz" wrap="square" lIns="91440" tIns="45720" rIns="91440" bIns="45720" anchor="t" anchorCtr="0" upright="1">
                          <a:noAutofit/>
                        </wps:bodyPr>
                      </wps:wsp>
                      <wps:wsp>
                        <wps:cNvPr id="293" name="Rectangle 454"/>
                        <wps:cNvSpPr>
                          <a:spLocks noChangeArrowheads="1"/>
                        </wps:cNvSpPr>
                        <wps:spPr bwMode="auto">
                          <a:xfrm>
                            <a:off x="462900" y="6049621"/>
                            <a:ext cx="189230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16"/>
                                  <w:szCs w:val="16"/>
                                </w:rPr>
                                <w:t>Northern outside Cook and collar counties</w:t>
                              </w:r>
                            </w:p>
                          </w:txbxContent>
                        </wps:txbx>
                        <wps:bodyPr rot="0" vert="horz" wrap="none" lIns="0" tIns="0" rIns="0" bIns="0" anchor="t" anchorCtr="0" upright="1">
                          <a:spAutoFit/>
                        </wps:bodyPr>
                      </wps:wsp>
                      <wps:wsp>
                        <wps:cNvPr id="294" name="Rectangle 455"/>
                        <wps:cNvSpPr>
                          <a:spLocks noChangeArrowheads="1"/>
                        </wps:cNvSpPr>
                        <wps:spPr bwMode="auto">
                          <a:xfrm>
                            <a:off x="114300" y="6231822"/>
                            <a:ext cx="296500" cy="148001"/>
                          </a:xfrm>
                          <a:prstGeom prst="rect">
                            <a:avLst/>
                          </a:prstGeom>
                          <a:solidFill>
                            <a:srgbClr val="38A800"/>
                          </a:solidFill>
                          <a:ln w="3810">
                            <a:solidFill>
                              <a:srgbClr val="6E6E6E"/>
                            </a:solidFill>
                            <a:miter lim="800000"/>
                            <a:headEnd/>
                            <a:tailEnd/>
                          </a:ln>
                        </wps:spPr>
                        <wps:bodyPr rot="0" vert="horz" wrap="square" lIns="91440" tIns="45720" rIns="91440" bIns="45720" anchor="t" anchorCtr="0" upright="1">
                          <a:noAutofit/>
                        </wps:bodyPr>
                      </wps:wsp>
                      <wps:wsp>
                        <wps:cNvPr id="295" name="Rectangle 456"/>
                        <wps:cNvSpPr>
                          <a:spLocks noChangeArrowheads="1"/>
                        </wps:cNvSpPr>
                        <wps:spPr bwMode="auto">
                          <a:xfrm>
                            <a:off x="462900" y="6250922"/>
                            <a:ext cx="67246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16"/>
                                  <w:szCs w:val="16"/>
                                </w:rPr>
                                <w:t>Collar counties</w:t>
                              </w:r>
                            </w:p>
                          </w:txbxContent>
                        </wps:txbx>
                        <wps:bodyPr rot="0" vert="horz" wrap="none" lIns="0" tIns="0" rIns="0" bIns="0" anchor="t" anchorCtr="0" upright="1">
                          <a:spAutoFit/>
                        </wps:bodyPr>
                      </wps:wsp>
                      <wps:wsp>
                        <wps:cNvPr id="296" name="Rectangle 457"/>
                        <wps:cNvSpPr>
                          <a:spLocks noChangeArrowheads="1"/>
                        </wps:cNvSpPr>
                        <wps:spPr bwMode="auto">
                          <a:xfrm>
                            <a:off x="114300" y="6433122"/>
                            <a:ext cx="296500" cy="147401"/>
                          </a:xfrm>
                          <a:prstGeom prst="rect">
                            <a:avLst/>
                          </a:prstGeom>
                          <a:solidFill>
                            <a:srgbClr val="E60000"/>
                          </a:solidFill>
                          <a:ln w="3810">
                            <a:solidFill>
                              <a:srgbClr val="6E6E6E"/>
                            </a:solidFill>
                            <a:miter lim="800000"/>
                            <a:headEnd/>
                            <a:tailEnd/>
                          </a:ln>
                        </wps:spPr>
                        <wps:bodyPr rot="0" vert="horz" wrap="square" lIns="91440" tIns="45720" rIns="91440" bIns="45720" anchor="t" anchorCtr="0" upright="1">
                          <a:noAutofit/>
                        </wps:bodyPr>
                      </wps:wsp>
                      <wps:wsp>
                        <wps:cNvPr id="297" name="Rectangle 458"/>
                        <wps:cNvSpPr>
                          <a:spLocks noChangeArrowheads="1"/>
                        </wps:cNvSpPr>
                        <wps:spPr bwMode="auto">
                          <a:xfrm>
                            <a:off x="462900" y="6452222"/>
                            <a:ext cx="58737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16"/>
                                  <w:szCs w:val="16"/>
                                </w:rPr>
                                <w:t>Cook County</w:t>
                              </w:r>
                            </w:p>
                          </w:txbxContent>
                        </wps:txbx>
                        <wps:bodyPr rot="0" vert="horz" wrap="none" lIns="0" tIns="0" rIns="0" bIns="0" anchor="t" anchorCtr="0" upright="1">
                          <a:spAutoFit/>
                        </wps:bodyPr>
                      </wps:wsp>
                      <wps:wsp>
                        <wps:cNvPr id="298" name="Rectangle 459"/>
                        <wps:cNvSpPr>
                          <a:spLocks noChangeArrowheads="1"/>
                        </wps:cNvSpPr>
                        <wps:spPr bwMode="auto">
                          <a:xfrm>
                            <a:off x="114300" y="6633223"/>
                            <a:ext cx="296500" cy="148601"/>
                          </a:xfrm>
                          <a:prstGeom prst="rect">
                            <a:avLst/>
                          </a:prstGeom>
                          <a:solidFill>
                            <a:srgbClr val="8400A8"/>
                          </a:solidFill>
                          <a:ln w="3810">
                            <a:solidFill>
                              <a:srgbClr val="6E6E6E"/>
                            </a:solidFill>
                            <a:miter lim="800000"/>
                            <a:headEnd/>
                            <a:tailEnd/>
                          </a:ln>
                        </wps:spPr>
                        <wps:bodyPr rot="0" vert="horz" wrap="square" lIns="91440" tIns="45720" rIns="91440" bIns="45720" anchor="t" anchorCtr="0" upright="1">
                          <a:noAutofit/>
                        </wps:bodyPr>
                      </wps:wsp>
                      <wps:wsp>
                        <wps:cNvPr id="299" name="Rectangle 460"/>
                        <wps:cNvSpPr>
                          <a:spLocks noChangeArrowheads="1"/>
                        </wps:cNvSpPr>
                        <wps:spPr bwMode="auto">
                          <a:xfrm>
                            <a:off x="462900" y="6653523"/>
                            <a:ext cx="73469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16"/>
                                  <w:szCs w:val="16"/>
                                </w:rPr>
                                <w:t>Central counties</w:t>
                              </w:r>
                            </w:p>
                          </w:txbxContent>
                        </wps:txbx>
                        <wps:bodyPr rot="0" vert="horz" wrap="none" lIns="0" tIns="0" rIns="0" bIns="0" anchor="t" anchorCtr="0" upright="1">
                          <a:spAutoFit/>
                        </wps:bodyPr>
                      </wps:wsp>
                      <wps:wsp>
                        <wps:cNvPr id="300" name="Rectangle 461"/>
                        <wps:cNvSpPr>
                          <a:spLocks noChangeArrowheads="1"/>
                        </wps:cNvSpPr>
                        <wps:spPr bwMode="auto">
                          <a:xfrm>
                            <a:off x="114300" y="6834524"/>
                            <a:ext cx="296500" cy="148501"/>
                          </a:xfrm>
                          <a:prstGeom prst="rect">
                            <a:avLst/>
                          </a:prstGeom>
                          <a:solidFill>
                            <a:srgbClr val="FFAA00"/>
                          </a:solidFill>
                          <a:ln w="3810">
                            <a:solidFill>
                              <a:srgbClr val="6E6E6E"/>
                            </a:solidFill>
                            <a:miter lim="800000"/>
                            <a:headEnd/>
                            <a:tailEnd/>
                          </a:ln>
                        </wps:spPr>
                        <wps:bodyPr rot="0" vert="horz" wrap="square" lIns="91440" tIns="45720" rIns="91440" bIns="45720" anchor="t" anchorCtr="0" upright="1">
                          <a:noAutofit/>
                        </wps:bodyPr>
                      </wps:wsp>
                      <wps:wsp>
                        <wps:cNvPr id="301" name="Rectangle 462"/>
                        <wps:cNvSpPr>
                          <a:spLocks noChangeArrowheads="1"/>
                        </wps:cNvSpPr>
                        <wps:spPr bwMode="auto">
                          <a:xfrm>
                            <a:off x="462900" y="6852924"/>
                            <a:ext cx="81915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16"/>
                                  <w:szCs w:val="16"/>
                                </w:rPr>
                                <w:t>Southern counties</w:t>
                              </w:r>
                            </w:p>
                          </w:txbxContent>
                        </wps:txbx>
                        <wps:bodyPr rot="0" vert="horz" wrap="none" lIns="0" tIns="0" rIns="0" bIns="0" anchor="t" anchorCtr="0" upright="1">
                          <a:spAutoFit/>
                        </wps:bodyPr>
                      </wps:wsp>
                      <wps:wsp>
                        <wps:cNvPr id="302" name="Freeform 463"/>
                        <wps:cNvSpPr>
                          <a:spLocks/>
                        </wps:cNvSpPr>
                        <wps:spPr bwMode="auto">
                          <a:xfrm>
                            <a:off x="1739900" y="439402"/>
                            <a:ext cx="2660600" cy="690902"/>
                          </a:xfrm>
                          <a:custGeom>
                            <a:avLst/>
                            <a:gdLst>
                              <a:gd name="T0" fmla="*/ 160655 w 4190"/>
                              <a:gd name="T1" fmla="*/ 154305 h 1088"/>
                              <a:gd name="T2" fmla="*/ 140335 w 4190"/>
                              <a:gd name="T3" fmla="*/ 140970 h 1088"/>
                              <a:gd name="T4" fmla="*/ 127000 w 4190"/>
                              <a:gd name="T5" fmla="*/ 130175 h 1088"/>
                              <a:gd name="T6" fmla="*/ 111125 w 4190"/>
                              <a:gd name="T7" fmla="*/ 121920 h 1088"/>
                              <a:gd name="T8" fmla="*/ 93980 w 4190"/>
                              <a:gd name="T9" fmla="*/ 114300 h 1088"/>
                              <a:gd name="T10" fmla="*/ 84455 w 4190"/>
                              <a:gd name="T11" fmla="*/ 96520 h 1088"/>
                              <a:gd name="T12" fmla="*/ 72390 w 4190"/>
                              <a:gd name="T13" fmla="*/ 79375 h 1088"/>
                              <a:gd name="T14" fmla="*/ 53340 w 4190"/>
                              <a:gd name="T15" fmla="*/ 71120 h 1088"/>
                              <a:gd name="T16" fmla="*/ 33655 w 4190"/>
                              <a:gd name="T17" fmla="*/ 62865 h 1088"/>
                              <a:gd name="T18" fmla="*/ 17145 w 4190"/>
                              <a:gd name="T19" fmla="*/ 49530 h 1088"/>
                              <a:gd name="T20" fmla="*/ 3810 w 4190"/>
                              <a:gd name="T21" fmla="*/ 37465 h 1088"/>
                              <a:gd name="T22" fmla="*/ 1270 w 4190"/>
                              <a:gd name="T23" fmla="*/ 19050 h 1088"/>
                              <a:gd name="T24" fmla="*/ 13335 w 4190"/>
                              <a:gd name="T25" fmla="*/ 1270 h 1088"/>
                              <a:gd name="T26" fmla="*/ 273685 w 4190"/>
                              <a:gd name="T27" fmla="*/ 3810 h 1088"/>
                              <a:gd name="T28" fmla="*/ 530860 w 4190"/>
                              <a:gd name="T29" fmla="*/ 5080 h 1088"/>
                              <a:gd name="T30" fmla="*/ 756285 w 4190"/>
                              <a:gd name="T31" fmla="*/ 9525 h 1088"/>
                              <a:gd name="T32" fmla="*/ 876935 w 4190"/>
                              <a:gd name="T33" fmla="*/ 10795 h 1088"/>
                              <a:gd name="T34" fmla="*/ 1094105 w 4190"/>
                              <a:gd name="T35" fmla="*/ 14605 h 1088"/>
                              <a:gd name="T36" fmla="*/ 1264285 w 4190"/>
                              <a:gd name="T37" fmla="*/ 17145 h 1088"/>
                              <a:gd name="T38" fmla="*/ 1496695 w 4190"/>
                              <a:gd name="T39" fmla="*/ 20320 h 1088"/>
                              <a:gd name="T40" fmla="*/ 1614805 w 4190"/>
                              <a:gd name="T41" fmla="*/ 22860 h 1088"/>
                              <a:gd name="T42" fmla="*/ 1699260 w 4190"/>
                              <a:gd name="T43" fmla="*/ 20320 h 1088"/>
                              <a:gd name="T44" fmla="*/ 1921510 w 4190"/>
                              <a:gd name="T45" fmla="*/ 17145 h 1088"/>
                              <a:gd name="T46" fmla="*/ 2209800 w 4190"/>
                              <a:gd name="T47" fmla="*/ 12065 h 1088"/>
                              <a:gd name="T48" fmla="*/ 2487930 w 4190"/>
                              <a:gd name="T49" fmla="*/ 10795 h 1088"/>
                              <a:gd name="T50" fmla="*/ 2493010 w 4190"/>
                              <a:gd name="T51" fmla="*/ 36195 h 1088"/>
                              <a:gd name="T52" fmla="*/ 2490470 w 4190"/>
                              <a:gd name="T53" fmla="*/ 67310 h 1088"/>
                              <a:gd name="T54" fmla="*/ 2489200 w 4190"/>
                              <a:gd name="T55" fmla="*/ 108585 h 1088"/>
                              <a:gd name="T56" fmla="*/ 2480945 w 4190"/>
                              <a:gd name="T57" fmla="*/ 139700 h 1088"/>
                              <a:gd name="T58" fmla="*/ 2478405 w 4190"/>
                              <a:gd name="T59" fmla="*/ 156845 h 1088"/>
                              <a:gd name="T60" fmla="*/ 2474595 w 4190"/>
                              <a:gd name="T61" fmla="*/ 159385 h 1088"/>
                              <a:gd name="T62" fmla="*/ 2470150 w 4190"/>
                              <a:gd name="T63" fmla="*/ 183515 h 1088"/>
                              <a:gd name="T64" fmla="*/ 2466340 w 4190"/>
                              <a:gd name="T65" fmla="*/ 205105 h 1088"/>
                              <a:gd name="T66" fmla="*/ 2467610 w 4190"/>
                              <a:gd name="T67" fmla="*/ 224155 h 1088"/>
                              <a:gd name="T68" fmla="*/ 2465070 w 4190"/>
                              <a:gd name="T69" fmla="*/ 238760 h 1088"/>
                              <a:gd name="T70" fmla="*/ 2468880 w 4190"/>
                              <a:gd name="T71" fmla="*/ 265430 h 1088"/>
                              <a:gd name="T72" fmla="*/ 2478405 w 4190"/>
                              <a:gd name="T73" fmla="*/ 296545 h 1088"/>
                              <a:gd name="T74" fmla="*/ 2483485 w 4190"/>
                              <a:gd name="T75" fmla="*/ 313690 h 1088"/>
                              <a:gd name="T76" fmla="*/ 2491740 w 4190"/>
                              <a:gd name="T77" fmla="*/ 331470 h 1088"/>
                              <a:gd name="T78" fmla="*/ 2498725 w 4190"/>
                              <a:gd name="T79" fmla="*/ 351155 h 1088"/>
                              <a:gd name="T80" fmla="*/ 2508885 w 4190"/>
                              <a:gd name="T81" fmla="*/ 370205 h 1088"/>
                              <a:gd name="T82" fmla="*/ 2520950 w 4190"/>
                              <a:gd name="T83" fmla="*/ 389255 h 1088"/>
                              <a:gd name="T84" fmla="*/ 2534920 w 4190"/>
                              <a:gd name="T85" fmla="*/ 413385 h 1088"/>
                              <a:gd name="T86" fmla="*/ 2545715 w 4190"/>
                              <a:gd name="T87" fmla="*/ 433070 h 1088"/>
                              <a:gd name="T88" fmla="*/ 2560320 w 4190"/>
                              <a:gd name="T89" fmla="*/ 453390 h 1088"/>
                              <a:gd name="T90" fmla="*/ 2571115 w 4190"/>
                              <a:gd name="T91" fmla="*/ 470535 h 1088"/>
                              <a:gd name="T92" fmla="*/ 2585720 w 4190"/>
                              <a:gd name="T93" fmla="*/ 485775 h 1088"/>
                              <a:gd name="T94" fmla="*/ 2601595 w 4190"/>
                              <a:gd name="T95" fmla="*/ 499110 h 1088"/>
                              <a:gd name="T96" fmla="*/ 2608580 w 4190"/>
                              <a:gd name="T97" fmla="*/ 511175 h 1088"/>
                              <a:gd name="T98" fmla="*/ 2613660 w 4190"/>
                              <a:gd name="T99" fmla="*/ 528320 h 1088"/>
                              <a:gd name="T100" fmla="*/ 2609850 w 4190"/>
                              <a:gd name="T101" fmla="*/ 525780 h 1088"/>
                              <a:gd name="T102" fmla="*/ 2616200 w 4190"/>
                              <a:gd name="T103" fmla="*/ 553720 h 1088"/>
                              <a:gd name="T104" fmla="*/ 2624455 w 4190"/>
                              <a:gd name="T105" fmla="*/ 576580 h 1088"/>
                              <a:gd name="T106" fmla="*/ 2628265 w 4190"/>
                              <a:gd name="T107" fmla="*/ 596900 h 1088"/>
                              <a:gd name="T108" fmla="*/ 2637790 w 4190"/>
                              <a:gd name="T109" fmla="*/ 622300 h 1088"/>
                              <a:gd name="T110" fmla="*/ 2642235 w 4190"/>
                              <a:gd name="T111" fmla="*/ 634365 h 1088"/>
                              <a:gd name="T112" fmla="*/ 2647315 w 4190"/>
                              <a:gd name="T113" fmla="*/ 654685 h 1088"/>
                              <a:gd name="T114" fmla="*/ 2644775 w 4190"/>
                              <a:gd name="T115" fmla="*/ 657225 h 1088"/>
                              <a:gd name="T116" fmla="*/ 2651125 w 4190"/>
                              <a:gd name="T117" fmla="*/ 668020 h 1088"/>
                              <a:gd name="T118" fmla="*/ 2658110 w 4190"/>
                              <a:gd name="T119" fmla="*/ 689610 h 108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4190" h="1088">
                                <a:moveTo>
                                  <a:pt x="276" y="279"/>
                                </a:moveTo>
                                <a:lnTo>
                                  <a:pt x="274" y="279"/>
                                </a:lnTo>
                                <a:lnTo>
                                  <a:pt x="274" y="277"/>
                                </a:lnTo>
                                <a:lnTo>
                                  <a:pt x="274" y="275"/>
                                </a:lnTo>
                                <a:lnTo>
                                  <a:pt x="272" y="275"/>
                                </a:lnTo>
                                <a:lnTo>
                                  <a:pt x="270" y="272"/>
                                </a:lnTo>
                                <a:lnTo>
                                  <a:pt x="268" y="270"/>
                                </a:lnTo>
                                <a:lnTo>
                                  <a:pt x="264" y="264"/>
                                </a:lnTo>
                                <a:lnTo>
                                  <a:pt x="262" y="262"/>
                                </a:lnTo>
                                <a:lnTo>
                                  <a:pt x="260" y="258"/>
                                </a:lnTo>
                                <a:lnTo>
                                  <a:pt x="257" y="256"/>
                                </a:lnTo>
                                <a:lnTo>
                                  <a:pt x="257" y="251"/>
                                </a:lnTo>
                                <a:lnTo>
                                  <a:pt x="257" y="249"/>
                                </a:lnTo>
                                <a:lnTo>
                                  <a:pt x="255" y="249"/>
                                </a:lnTo>
                                <a:lnTo>
                                  <a:pt x="255" y="247"/>
                                </a:lnTo>
                                <a:lnTo>
                                  <a:pt x="253" y="245"/>
                                </a:lnTo>
                                <a:lnTo>
                                  <a:pt x="253" y="243"/>
                                </a:lnTo>
                                <a:lnTo>
                                  <a:pt x="251" y="241"/>
                                </a:lnTo>
                                <a:lnTo>
                                  <a:pt x="249" y="239"/>
                                </a:lnTo>
                                <a:lnTo>
                                  <a:pt x="247" y="237"/>
                                </a:lnTo>
                                <a:lnTo>
                                  <a:pt x="245" y="234"/>
                                </a:lnTo>
                                <a:lnTo>
                                  <a:pt x="243" y="232"/>
                                </a:lnTo>
                                <a:lnTo>
                                  <a:pt x="241" y="232"/>
                                </a:lnTo>
                                <a:lnTo>
                                  <a:pt x="238" y="232"/>
                                </a:lnTo>
                                <a:lnTo>
                                  <a:pt x="234" y="232"/>
                                </a:lnTo>
                                <a:lnTo>
                                  <a:pt x="232" y="232"/>
                                </a:lnTo>
                                <a:lnTo>
                                  <a:pt x="230" y="230"/>
                                </a:lnTo>
                                <a:lnTo>
                                  <a:pt x="228" y="230"/>
                                </a:lnTo>
                                <a:lnTo>
                                  <a:pt x="228" y="228"/>
                                </a:lnTo>
                                <a:lnTo>
                                  <a:pt x="226" y="228"/>
                                </a:lnTo>
                                <a:lnTo>
                                  <a:pt x="226" y="226"/>
                                </a:lnTo>
                                <a:lnTo>
                                  <a:pt x="224" y="224"/>
                                </a:lnTo>
                                <a:lnTo>
                                  <a:pt x="221" y="224"/>
                                </a:lnTo>
                                <a:lnTo>
                                  <a:pt x="221" y="222"/>
                                </a:lnTo>
                                <a:lnTo>
                                  <a:pt x="221" y="220"/>
                                </a:lnTo>
                                <a:lnTo>
                                  <a:pt x="219" y="220"/>
                                </a:lnTo>
                                <a:lnTo>
                                  <a:pt x="219" y="218"/>
                                </a:lnTo>
                                <a:lnTo>
                                  <a:pt x="217" y="218"/>
                                </a:lnTo>
                                <a:lnTo>
                                  <a:pt x="217" y="215"/>
                                </a:lnTo>
                                <a:lnTo>
                                  <a:pt x="215" y="215"/>
                                </a:lnTo>
                                <a:lnTo>
                                  <a:pt x="215" y="213"/>
                                </a:lnTo>
                                <a:lnTo>
                                  <a:pt x="213" y="213"/>
                                </a:lnTo>
                                <a:lnTo>
                                  <a:pt x="213" y="211"/>
                                </a:lnTo>
                                <a:lnTo>
                                  <a:pt x="211" y="211"/>
                                </a:lnTo>
                                <a:lnTo>
                                  <a:pt x="211" y="209"/>
                                </a:lnTo>
                                <a:lnTo>
                                  <a:pt x="209" y="209"/>
                                </a:lnTo>
                                <a:lnTo>
                                  <a:pt x="207" y="207"/>
                                </a:lnTo>
                                <a:lnTo>
                                  <a:pt x="205" y="207"/>
                                </a:lnTo>
                                <a:lnTo>
                                  <a:pt x="205" y="205"/>
                                </a:lnTo>
                                <a:lnTo>
                                  <a:pt x="202" y="205"/>
                                </a:lnTo>
                                <a:lnTo>
                                  <a:pt x="200" y="205"/>
                                </a:lnTo>
                                <a:lnTo>
                                  <a:pt x="200" y="203"/>
                                </a:lnTo>
                                <a:lnTo>
                                  <a:pt x="198" y="203"/>
                                </a:lnTo>
                                <a:lnTo>
                                  <a:pt x="196" y="203"/>
                                </a:lnTo>
                                <a:lnTo>
                                  <a:pt x="196" y="201"/>
                                </a:lnTo>
                                <a:lnTo>
                                  <a:pt x="194" y="201"/>
                                </a:lnTo>
                                <a:lnTo>
                                  <a:pt x="192" y="201"/>
                                </a:lnTo>
                                <a:lnTo>
                                  <a:pt x="192" y="199"/>
                                </a:lnTo>
                                <a:lnTo>
                                  <a:pt x="190" y="199"/>
                                </a:lnTo>
                                <a:lnTo>
                                  <a:pt x="188" y="196"/>
                                </a:lnTo>
                                <a:lnTo>
                                  <a:pt x="186" y="196"/>
                                </a:lnTo>
                                <a:lnTo>
                                  <a:pt x="183" y="196"/>
                                </a:lnTo>
                                <a:lnTo>
                                  <a:pt x="183" y="194"/>
                                </a:lnTo>
                                <a:lnTo>
                                  <a:pt x="181" y="194"/>
                                </a:lnTo>
                                <a:lnTo>
                                  <a:pt x="179" y="194"/>
                                </a:lnTo>
                                <a:lnTo>
                                  <a:pt x="179" y="192"/>
                                </a:lnTo>
                                <a:lnTo>
                                  <a:pt x="177" y="192"/>
                                </a:lnTo>
                                <a:lnTo>
                                  <a:pt x="175" y="192"/>
                                </a:lnTo>
                                <a:lnTo>
                                  <a:pt x="175" y="190"/>
                                </a:lnTo>
                                <a:lnTo>
                                  <a:pt x="173" y="190"/>
                                </a:lnTo>
                                <a:lnTo>
                                  <a:pt x="171" y="190"/>
                                </a:lnTo>
                                <a:lnTo>
                                  <a:pt x="171" y="188"/>
                                </a:lnTo>
                                <a:lnTo>
                                  <a:pt x="169" y="188"/>
                                </a:lnTo>
                                <a:lnTo>
                                  <a:pt x="167" y="188"/>
                                </a:lnTo>
                                <a:lnTo>
                                  <a:pt x="167" y="186"/>
                                </a:lnTo>
                                <a:lnTo>
                                  <a:pt x="164" y="186"/>
                                </a:lnTo>
                                <a:lnTo>
                                  <a:pt x="162" y="186"/>
                                </a:lnTo>
                                <a:lnTo>
                                  <a:pt x="162" y="184"/>
                                </a:lnTo>
                                <a:lnTo>
                                  <a:pt x="160" y="184"/>
                                </a:lnTo>
                                <a:lnTo>
                                  <a:pt x="158" y="184"/>
                                </a:lnTo>
                                <a:lnTo>
                                  <a:pt x="156" y="182"/>
                                </a:lnTo>
                                <a:lnTo>
                                  <a:pt x="154" y="182"/>
                                </a:lnTo>
                                <a:lnTo>
                                  <a:pt x="152" y="180"/>
                                </a:lnTo>
                                <a:lnTo>
                                  <a:pt x="150" y="180"/>
                                </a:lnTo>
                                <a:lnTo>
                                  <a:pt x="148" y="180"/>
                                </a:lnTo>
                                <a:lnTo>
                                  <a:pt x="145" y="177"/>
                                </a:lnTo>
                                <a:lnTo>
                                  <a:pt x="143" y="177"/>
                                </a:lnTo>
                                <a:lnTo>
                                  <a:pt x="141" y="175"/>
                                </a:lnTo>
                                <a:lnTo>
                                  <a:pt x="139" y="175"/>
                                </a:lnTo>
                                <a:lnTo>
                                  <a:pt x="139" y="173"/>
                                </a:lnTo>
                                <a:lnTo>
                                  <a:pt x="137" y="173"/>
                                </a:lnTo>
                                <a:lnTo>
                                  <a:pt x="137" y="171"/>
                                </a:lnTo>
                                <a:lnTo>
                                  <a:pt x="135" y="171"/>
                                </a:lnTo>
                                <a:lnTo>
                                  <a:pt x="135" y="169"/>
                                </a:lnTo>
                                <a:lnTo>
                                  <a:pt x="135" y="167"/>
                                </a:lnTo>
                                <a:lnTo>
                                  <a:pt x="133" y="165"/>
                                </a:lnTo>
                                <a:lnTo>
                                  <a:pt x="133" y="163"/>
                                </a:lnTo>
                                <a:lnTo>
                                  <a:pt x="133" y="160"/>
                                </a:lnTo>
                                <a:lnTo>
                                  <a:pt x="133" y="158"/>
                                </a:lnTo>
                                <a:lnTo>
                                  <a:pt x="133" y="156"/>
                                </a:lnTo>
                                <a:lnTo>
                                  <a:pt x="133" y="154"/>
                                </a:lnTo>
                                <a:lnTo>
                                  <a:pt x="133" y="152"/>
                                </a:lnTo>
                                <a:lnTo>
                                  <a:pt x="133" y="150"/>
                                </a:lnTo>
                                <a:lnTo>
                                  <a:pt x="133" y="148"/>
                                </a:lnTo>
                                <a:lnTo>
                                  <a:pt x="133" y="146"/>
                                </a:lnTo>
                                <a:lnTo>
                                  <a:pt x="133" y="144"/>
                                </a:lnTo>
                                <a:lnTo>
                                  <a:pt x="131" y="144"/>
                                </a:lnTo>
                                <a:lnTo>
                                  <a:pt x="131" y="141"/>
                                </a:lnTo>
                                <a:lnTo>
                                  <a:pt x="131" y="139"/>
                                </a:lnTo>
                                <a:lnTo>
                                  <a:pt x="129" y="137"/>
                                </a:lnTo>
                                <a:lnTo>
                                  <a:pt x="129" y="135"/>
                                </a:lnTo>
                                <a:lnTo>
                                  <a:pt x="126" y="133"/>
                                </a:lnTo>
                                <a:lnTo>
                                  <a:pt x="124" y="131"/>
                                </a:lnTo>
                                <a:lnTo>
                                  <a:pt x="122" y="129"/>
                                </a:lnTo>
                                <a:lnTo>
                                  <a:pt x="120" y="127"/>
                                </a:lnTo>
                                <a:lnTo>
                                  <a:pt x="118" y="127"/>
                                </a:lnTo>
                                <a:lnTo>
                                  <a:pt x="118" y="125"/>
                                </a:lnTo>
                                <a:lnTo>
                                  <a:pt x="116" y="125"/>
                                </a:lnTo>
                                <a:lnTo>
                                  <a:pt x="114" y="125"/>
                                </a:lnTo>
                                <a:lnTo>
                                  <a:pt x="114" y="122"/>
                                </a:lnTo>
                                <a:lnTo>
                                  <a:pt x="112" y="122"/>
                                </a:lnTo>
                                <a:lnTo>
                                  <a:pt x="110" y="122"/>
                                </a:lnTo>
                                <a:lnTo>
                                  <a:pt x="107" y="122"/>
                                </a:lnTo>
                                <a:lnTo>
                                  <a:pt x="105" y="120"/>
                                </a:lnTo>
                                <a:lnTo>
                                  <a:pt x="103" y="120"/>
                                </a:lnTo>
                                <a:lnTo>
                                  <a:pt x="101" y="120"/>
                                </a:lnTo>
                                <a:lnTo>
                                  <a:pt x="99" y="118"/>
                                </a:lnTo>
                                <a:lnTo>
                                  <a:pt x="97" y="118"/>
                                </a:lnTo>
                                <a:lnTo>
                                  <a:pt x="95" y="116"/>
                                </a:lnTo>
                                <a:lnTo>
                                  <a:pt x="93" y="116"/>
                                </a:lnTo>
                                <a:lnTo>
                                  <a:pt x="93" y="114"/>
                                </a:lnTo>
                                <a:lnTo>
                                  <a:pt x="91" y="114"/>
                                </a:lnTo>
                                <a:lnTo>
                                  <a:pt x="88" y="114"/>
                                </a:lnTo>
                                <a:lnTo>
                                  <a:pt x="88" y="112"/>
                                </a:lnTo>
                                <a:lnTo>
                                  <a:pt x="86" y="112"/>
                                </a:lnTo>
                                <a:lnTo>
                                  <a:pt x="84" y="112"/>
                                </a:lnTo>
                                <a:lnTo>
                                  <a:pt x="82" y="110"/>
                                </a:lnTo>
                                <a:lnTo>
                                  <a:pt x="80" y="110"/>
                                </a:lnTo>
                                <a:lnTo>
                                  <a:pt x="78" y="110"/>
                                </a:lnTo>
                                <a:lnTo>
                                  <a:pt x="76" y="110"/>
                                </a:lnTo>
                                <a:lnTo>
                                  <a:pt x="76" y="108"/>
                                </a:lnTo>
                                <a:lnTo>
                                  <a:pt x="74" y="108"/>
                                </a:lnTo>
                                <a:lnTo>
                                  <a:pt x="72" y="108"/>
                                </a:lnTo>
                                <a:lnTo>
                                  <a:pt x="69" y="108"/>
                                </a:lnTo>
                                <a:lnTo>
                                  <a:pt x="67" y="106"/>
                                </a:lnTo>
                                <a:lnTo>
                                  <a:pt x="65" y="106"/>
                                </a:lnTo>
                                <a:lnTo>
                                  <a:pt x="63" y="103"/>
                                </a:lnTo>
                                <a:lnTo>
                                  <a:pt x="61" y="103"/>
                                </a:lnTo>
                                <a:lnTo>
                                  <a:pt x="59" y="103"/>
                                </a:lnTo>
                                <a:lnTo>
                                  <a:pt x="59" y="101"/>
                                </a:lnTo>
                                <a:lnTo>
                                  <a:pt x="57" y="101"/>
                                </a:lnTo>
                                <a:lnTo>
                                  <a:pt x="55" y="99"/>
                                </a:lnTo>
                                <a:lnTo>
                                  <a:pt x="53" y="99"/>
                                </a:lnTo>
                                <a:lnTo>
                                  <a:pt x="53" y="97"/>
                                </a:lnTo>
                                <a:lnTo>
                                  <a:pt x="50" y="97"/>
                                </a:lnTo>
                                <a:lnTo>
                                  <a:pt x="48" y="95"/>
                                </a:lnTo>
                                <a:lnTo>
                                  <a:pt x="46" y="93"/>
                                </a:lnTo>
                                <a:lnTo>
                                  <a:pt x="44" y="91"/>
                                </a:lnTo>
                                <a:lnTo>
                                  <a:pt x="42" y="91"/>
                                </a:lnTo>
                                <a:lnTo>
                                  <a:pt x="40" y="89"/>
                                </a:lnTo>
                                <a:lnTo>
                                  <a:pt x="38" y="89"/>
                                </a:lnTo>
                                <a:lnTo>
                                  <a:pt x="38" y="87"/>
                                </a:lnTo>
                                <a:lnTo>
                                  <a:pt x="36" y="87"/>
                                </a:lnTo>
                                <a:lnTo>
                                  <a:pt x="36" y="84"/>
                                </a:lnTo>
                                <a:lnTo>
                                  <a:pt x="34" y="84"/>
                                </a:lnTo>
                                <a:lnTo>
                                  <a:pt x="34" y="82"/>
                                </a:lnTo>
                                <a:lnTo>
                                  <a:pt x="31" y="82"/>
                                </a:lnTo>
                                <a:lnTo>
                                  <a:pt x="29" y="80"/>
                                </a:lnTo>
                                <a:lnTo>
                                  <a:pt x="27" y="80"/>
                                </a:lnTo>
                                <a:lnTo>
                                  <a:pt x="27" y="78"/>
                                </a:lnTo>
                                <a:lnTo>
                                  <a:pt x="25" y="78"/>
                                </a:lnTo>
                                <a:lnTo>
                                  <a:pt x="25" y="76"/>
                                </a:lnTo>
                                <a:lnTo>
                                  <a:pt x="23" y="76"/>
                                </a:lnTo>
                                <a:lnTo>
                                  <a:pt x="21" y="76"/>
                                </a:lnTo>
                                <a:lnTo>
                                  <a:pt x="21" y="74"/>
                                </a:lnTo>
                                <a:lnTo>
                                  <a:pt x="19" y="74"/>
                                </a:lnTo>
                                <a:lnTo>
                                  <a:pt x="19" y="72"/>
                                </a:lnTo>
                                <a:lnTo>
                                  <a:pt x="17" y="72"/>
                                </a:lnTo>
                                <a:lnTo>
                                  <a:pt x="17" y="70"/>
                                </a:lnTo>
                                <a:lnTo>
                                  <a:pt x="15" y="70"/>
                                </a:lnTo>
                                <a:lnTo>
                                  <a:pt x="12" y="68"/>
                                </a:lnTo>
                                <a:lnTo>
                                  <a:pt x="12" y="65"/>
                                </a:lnTo>
                                <a:lnTo>
                                  <a:pt x="10" y="65"/>
                                </a:lnTo>
                                <a:lnTo>
                                  <a:pt x="8" y="63"/>
                                </a:lnTo>
                                <a:lnTo>
                                  <a:pt x="8" y="61"/>
                                </a:lnTo>
                                <a:lnTo>
                                  <a:pt x="6" y="61"/>
                                </a:lnTo>
                                <a:lnTo>
                                  <a:pt x="6" y="59"/>
                                </a:lnTo>
                                <a:lnTo>
                                  <a:pt x="4" y="59"/>
                                </a:lnTo>
                                <a:lnTo>
                                  <a:pt x="4" y="57"/>
                                </a:lnTo>
                                <a:lnTo>
                                  <a:pt x="4" y="55"/>
                                </a:lnTo>
                                <a:lnTo>
                                  <a:pt x="2" y="55"/>
                                </a:lnTo>
                                <a:lnTo>
                                  <a:pt x="2" y="53"/>
                                </a:lnTo>
                                <a:lnTo>
                                  <a:pt x="2" y="51"/>
                                </a:lnTo>
                                <a:lnTo>
                                  <a:pt x="0" y="51"/>
                                </a:lnTo>
                                <a:lnTo>
                                  <a:pt x="0" y="49"/>
                                </a:lnTo>
                                <a:lnTo>
                                  <a:pt x="0" y="46"/>
                                </a:lnTo>
                                <a:lnTo>
                                  <a:pt x="0" y="44"/>
                                </a:lnTo>
                                <a:lnTo>
                                  <a:pt x="0" y="42"/>
                                </a:lnTo>
                                <a:lnTo>
                                  <a:pt x="0" y="40"/>
                                </a:lnTo>
                                <a:lnTo>
                                  <a:pt x="0" y="38"/>
                                </a:lnTo>
                                <a:lnTo>
                                  <a:pt x="0" y="36"/>
                                </a:lnTo>
                                <a:lnTo>
                                  <a:pt x="0" y="34"/>
                                </a:lnTo>
                                <a:lnTo>
                                  <a:pt x="0" y="32"/>
                                </a:lnTo>
                                <a:lnTo>
                                  <a:pt x="2" y="30"/>
                                </a:lnTo>
                                <a:lnTo>
                                  <a:pt x="2" y="27"/>
                                </a:lnTo>
                                <a:lnTo>
                                  <a:pt x="4" y="27"/>
                                </a:lnTo>
                                <a:lnTo>
                                  <a:pt x="4" y="25"/>
                                </a:lnTo>
                                <a:lnTo>
                                  <a:pt x="6" y="25"/>
                                </a:lnTo>
                                <a:lnTo>
                                  <a:pt x="6" y="23"/>
                                </a:lnTo>
                                <a:lnTo>
                                  <a:pt x="8" y="23"/>
                                </a:lnTo>
                                <a:lnTo>
                                  <a:pt x="10" y="21"/>
                                </a:lnTo>
                                <a:lnTo>
                                  <a:pt x="10" y="19"/>
                                </a:lnTo>
                                <a:lnTo>
                                  <a:pt x="12" y="17"/>
                                </a:lnTo>
                                <a:lnTo>
                                  <a:pt x="12" y="15"/>
                                </a:lnTo>
                                <a:lnTo>
                                  <a:pt x="15" y="13"/>
                                </a:lnTo>
                                <a:lnTo>
                                  <a:pt x="15" y="11"/>
                                </a:lnTo>
                                <a:lnTo>
                                  <a:pt x="17" y="11"/>
                                </a:lnTo>
                                <a:lnTo>
                                  <a:pt x="17" y="8"/>
                                </a:lnTo>
                                <a:lnTo>
                                  <a:pt x="19" y="6"/>
                                </a:lnTo>
                                <a:lnTo>
                                  <a:pt x="19" y="4"/>
                                </a:lnTo>
                                <a:lnTo>
                                  <a:pt x="21" y="2"/>
                                </a:lnTo>
                                <a:lnTo>
                                  <a:pt x="21" y="0"/>
                                </a:lnTo>
                                <a:lnTo>
                                  <a:pt x="44" y="0"/>
                                </a:lnTo>
                                <a:lnTo>
                                  <a:pt x="72" y="2"/>
                                </a:lnTo>
                                <a:lnTo>
                                  <a:pt x="97" y="2"/>
                                </a:lnTo>
                                <a:lnTo>
                                  <a:pt x="124" y="2"/>
                                </a:lnTo>
                                <a:lnTo>
                                  <a:pt x="152" y="2"/>
                                </a:lnTo>
                                <a:lnTo>
                                  <a:pt x="179" y="4"/>
                                </a:lnTo>
                                <a:lnTo>
                                  <a:pt x="207" y="4"/>
                                </a:lnTo>
                                <a:lnTo>
                                  <a:pt x="234" y="4"/>
                                </a:lnTo>
                                <a:lnTo>
                                  <a:pt x="262" y="4"/>
                                </a:lnTo>
                                <a:lnTo>
                                  <a:pt x="289" y="4"/>
                                </a:lnTo>
                                <a:lnTo>
                                  <a:pt x="314" y="6"/>
                                </a:lnTo>
                                <a:lnTo>
                                  <a:pt x="323" y="6"/>
                                </a:lnTo>
                                <a:lnTo>
                                  <a:pt x="350" y="6"/>
                                </a:lnTo>
                                <a:lnTo>
                                  <a:pt x="378" y="6"/>
                                </a:lnTo>
                                <a:lnTo>
                                  <a:pt x="403" y="6"/>
                                </a:lnTo>
                                <a:lnTo>
                                  <a:pt x="431" y="6"/>
                                </a:lnTo>
                                <a:lnTo>
                                  <a:pt x="460" y="6"/>
                                </a:lnTo>
                                <a:lnTo>
                                  <a:pt x="486" y="6"/>
                                </a:lnTo>
                                <a:lnTo>
                                  <a:pt x="513" y="6"/>
                                </a:lnTo>
                                <a:lnTo>
                                  <a:pt x="540" y="6"/>
                                </a:lnTo>
                                <a:lnTo>
                                  <a:pt x="568" y="6"/>
                                </a:lnTo>
                                <a:lnTo>
                                  <a:pt x="595" y="6"/>
                                </a:lnTo>
                                <a:lnTo>
                                  <a:pt x="623" y="6"/>
                                </a:lnTo>
                                <a:lnTo>
                                  <a:pt x="650" y="6"/>
                                </a:lnTo>
                                <a:lnTo>
                                  <a:pt x="678" y="6"/>
                                </a:lnTo>
                                <a:lnTo>
                                  <a:pt x="705" y="6"/>
                                </a:lnTo>
                                <a:lnTo>
                                  <a:pt x="731" y="6"/>
                                </a:lnTo>
                                <a:lnTo>
                                  <a:pt x="733" y="6"/>
                                </a:lnTo>
                                <a:lnTo>
                                  <a:pt x="758" y="6"/>
                                </a:lnTo>
                                <a:lnTo>
                                  <a:pt x="783" y="6"/>
                                </a:lnTo>
                                <a:lnTo>
                                  <a:pt x="785" y="6"/>
                                </a:lnTo>
                                <a:lnTo>
                                  <a:pt x="811" y="8"/>
                                </a:lnTo>
                                <a:lnTo>
                                  <a:pt x="836" y="8"/>
                                </a:lnTo>
                                <a:lnTo>
                                  <a:pt x="866" y="8"/>
                                </a:lnTo>
                                <a:lnTo>
                                  <a:pt x="891" y="11"/>
                                </a:lnTo>
                                <a:lnTo>
                                  <a:pt x="902" y="11"/>
                                </a:lnTo>
                                <a:lnTo>
                                  <a:pt x="918" y="11"/>
                                </a:lnTo>
                                <a:lnTo>
                                  <a:pt x="948" y="13"/>
                                </a:lnTo>
                                <a:lnTo>
                                  <a:pt x="976" y="13"/>
                                </a:lnTo>
                                <a:lnTo>
                                  <a:pt x="986" y="13"/>
                                </a:lnTo>
                                <a:lnTo>
                                  <a:pt x="1001" y="13"/>
                                </a:lnTo>
                                <a:lnTo>
                                  <a:pt x="1028" y="13"/>
                                </a:lnTo>
                                <a:lnTo>
                                  <a:pt x="1056" y="13"/>
                                </a:lnTo>
                                <a:lnTo>
                                  <a:pt x="1073" y="13"/>
                                </a:lnTo>
                                <a:lnTo>
                                  <a:pt x="1083" y="15"/>
                                </a:lnTo>
                                <a:lnTo>
                                  <a:pt x="1090" y="15"/>
                                </a:lnTo>
                                <a:lnTo>
                                  <a:pt x="1109" y="15"/>
                                </a:lnTo>
                                <a:lnTo>
                                  <a:pt x="1136" y="15"/>
                                </a:lnTo>
                                <a:lnTo>
                                  <a:pt x="1164" y="15"/>
                                </a:lnTo>
                                <a:lnTo>
                                  <a:pt x="1191" y="15"/>
                                </a:lnTo>
                                <a:lnTo>
                                  <a:pt x="1210" y="15"/>
                                </a:lnTo>
                                <a:lnTo>
                                  <a:pt x="1216" y="15"/>
                                </a:lnTo>
                                <a:lnTo>
                                  <a:pt x="1244" y="15"/>
                                </a:lnTo>
                                <a:lnTo>
                                  <a:pt x="1267" y="15"/>
                                </a:lnTo>
                                <a:lnTo>
                                  <a:pt x="1269" y="15"/>
                                </a:lnTo>
                                <a:lnTo>
                                  <a:pt x="1292" y="15"/>
                                </a:lnTo>
                                <a:lnTo>
                                  <a:pt x="1294" y="15"/>
                                </a:lnTo>
                                <a:lnTo>
                                  <a:pt x="1303" y="15"/>
                                </a:lnTo>
                                <a:lnTo>
                                  <a:pt x="1311" y="15"/>
                                </a:lnTo>
                                <a:lnTo>
                                  <a:pt x="1322" y="15"/>
                                </a:lnTo>
                                <a:lnTo>
                                  <a:pt x="1335" y="15"/>
                                </a:lnTo>
                                <a:lnTo>
                                  <a:pt x="1349" y="15"/>
                                </a:lnTo>
                                <a:lnTo>
                                  <a:pt x="1358" y="17"/>
                                </a:lnTo>
                                <a:lnTo>
                                  <a:pt x="1364" y="17"/>
                                </a:lnTo>
                                <a:lnTo>
                                  <a:pt x="1373" y="17"/>
                                </a:lnTo>
                                <a:lnTo>
                                  <a:pt x="1377" y="17"/>
                                </a:lnTo>
                                <a:lnTo>
                                  <a:pt x="1381" y="17"/>
                                </a:lnTo>
                                <a:lnTo>
                                  <a:pt x="1402" y="17"/>
                                </a:lnTo>
                                <a:lnTo>
                                  <a:pt x="1415" y="17"/>
                                </a:lnTo>
                                <a:lnTo>
                                  <a:pt x="1432" y="17"/>
                                </a:lnTo>
                                <a:lnTo>
                                  <a:pt x="1459" y="19"/>
                                </a:lnTo>
                                <a:lnTo>
                                  <a:pt x="1485" y="19"/>
                                </a:lnTo>
                                <a:lnTo>
                                  <a:pt x="1487" y="19"/>
                                </a:lnTo>
                                <a:lnTo>
                                  <a:pt x="1512" y="21"/>
                                </a:lnTo>
                                <a:lnTo>
                                  <a:pt x="1539" y="21"/>
                                </a:lnTo>
                                <a:lnTo>
                                  <a:pt x="1565" y="21"/>
                                </a:lnTo>
                                <a:lnTo>
                                  <a:pt x="1588" y="23"/>
                                </a:lnTo>
                                <a:lnTo>
                                  <a:pt x="1590" y="23"/>
                                </a:lnTo>
                                <a:lnTo>
                                  <a:pt x="1615" y="23"/>
                                </a:lnTo>
                                <a:lnTo>
                                  <a:pt x="1618" y="23"/>
                                </a:lnTo>
                                <a:lnTo>
                                  <a:pt x="1643" y="23"/>
                                </a:lnTo>
                                <a:lnTo>
                                  <a:pt x="1670" y="23"/>
                                </a:lnTo>
                                <a:lnTo>
                                  <a:pt x="1696" y="23"/>
                                </a:lnTo>
                                <a:lnTo>
                                  <a:pt x="1723" y="23"/>
                                </a:lnTo>
                                <a:lnTo>
                                  <a:pt x="1749" y="25"/>
                                </a:lnTo>
                                <a:lnTo>
                                  <a:pt x="1759" y="25"/>
                                </a:lnTo>
                                <a:lnTo>
                                  <a:pt x="1774" y="25"/>
                                </a:lnTo>
                                <a:lnTo>
                                  <a:pt x="1776" y="25"/>
                                </a:lnTo>
                                <a:lnTo>
                                  <a:pt x="1801" y="25"/>
                                </a:lnTo>
                                <a:lnTo>
                                  <a:pt x="1825" y="25"/>
                                </a:lnTo>
                                <a:lnTo>
                                  <a:pt x="1829" y="25"/>
                                </a:lnTo>
                                <a:lnTo>
                                  <a:pt x="1854" y="27"/>
                                </a:lnTo>
                                <a:lnTo>
                                  <a:pt x="1856" y="27"/>
                                </a:lnTo>
                                <a:lnTo>
                                  <a:pt x="1865" y="27"/>
                                </a:lnTo>
                                <a:lnTo>
                                  <a:pt x="1882" y="27"/>
                                </a:lnTo>
                                <a:lnTo>
                                  <a:pt x="1909" y="27"/>
                                </a:lnTo>
                                <a:lnTo>
                                  <a:pt x="1911" y="27"/>
                                </a:lnTo>
                                <a:lnTo>
                                  <a:pt x="1930" y="27"/>
                                </a:lnTo>
                                <a:lnTo>
                                  <a:pt x="1937" y="27"/>
                                </a:lnTo>
                                <a:lnTo>
                                  <a:pt x="1964" y="27"/>
                                </a:lnTo>
                                <a:lnTo>
                                  <a:pt x="1991" y="27"/>
                                </a:lnTo>
                                <a:lnTo>
                                  <a:pt x="2019" y="30"/>
                                </a:lnTo>
                                <a:lnTo>
                                  <a:pt x="2036" y="30"/>
                                </a:lnTo>
                                <a:lnTo>
                                  <a:pt x="2059" y="30"/>
                                </a:lnTo>
                                <a:lnTo>
                                  <a:pt x="2086" y="30"/>
                                </a:lnTo>
                                <a:lnTo>
                                  <a:pt x="2112" y="30"/>
                                </a:lnTo>
                                <a:lnTo>
                                  <a:pt x="2139" y="30"/>
                                </a:lnTo>
                                <a:lnTo>
                                  <a:pt x="2167" y="30"/>
                                </a:lnTo>
                                <a:lnTo>
                                  <a:pt x="2192" y="30"/>
                                </a:lnTo>
                                <a:lnTo>
                                  <a:pt x="2220" y="30"/>
                                </a:lnTo>
                                <a:lnTo>
                                  <a:pt x="2247" y="30"/>
                                </a:lnTo>
                                <a:lnTo>
                                  <a:pt x="2274" y="32"/>
                                </a:lnTo>
                                <a:lnTo>
                                  <a:pt x="2302" y="32"/>
                                </a:lnTo>
                                <a:lnTo>
                                  <a:pt x="2306" y="32"/>
                                </a:lnTo>
                                <a:lnTo>
                                  <a:pt x="2329" y="32"/>
                                </a:lnTo>
                                <a:lnTo>
                                  <a:pt x="2336" y="32"/>
                                </a:lnTo>
                                <a:lnTo>
                                  <a:pt x="2353" y="32"/>
                                </a:lnTo>
                                <a:lnTo>
                                  <a:pt x="2357" y="32"/>
                                </a:lnTo>
                                <a:lnTo>
                                  <a:pt x="2363" y="32"/>
                                </a:lnTo>
                                <a:lnTo>
                                  <a:pt x="2386" y="34"/>
                                </a:lnTo>
                                <a:lnTo>
                                  <a:pt x="2391" y="34"/>
                                </a:lnTo>
                                <a:lnTo>
                                  <a:pt x="2405" y="34"/>
                                </a:lnTo>
                                <a:lnTo>
                                  <a:pt x="2414" y="34"/>
                                </a:lnTo>
                                <a:lnTo>
                                  <a:pt x="2418" y="34"/>
                                </a:lnTo>
                                <a:lnTo>
                                  <a:pt x="2424" y="34"/>
                                </a:lnTo>
                                <a:lnTo>
                                  <a:pt x="2435" y="34"/>
                                </a:lnTo>
                                <a:lnTo>
                                  <a:pt x="2439" y="34"/>
                                </a:lnTo>
                                <a:lnTo>
                                  <a:pt x="2446" y="34"/>
                                </a:lnTo>
                                <a:lnTo>
                                  <a:pt x="2467" y="34"/>
                                </a:lnTo>
                                <a:lnTo>
                                  <a:pt x="2469" y="34"/>
                                </a:lnTo>
                                <a:lnTo>
                                  <a:pt x="2494" y="36"/>
                                </a:lnTo>
                                <a:lnTo>
                                  <a:pt x="2509" y="36"/>
                                </a:lnTo>
                                <a:lnTo>
                                  <a:pt x="2519" y="36"/>
                                </a:lnTo>
                                <a:lnTo>
                                  <a:pt x="2522" y="36"/>
                                </a:lnTo>
                                <a:lnTo>
                                  <a:pt x="2543" y="36"/>
                                </a:lnTo>
                                <a:lnTo>
                                  <a:pt x="2547" y="36"/>
                                </a:lnTo>
                                <a:lnTo>
                                  <a:pt x="2555" y="36"/>
                                </a:lnTo>
                                <a:lnTo>
                                  <a:pt x="2557" y="36"/>
                                </a:lnTo>
                                <a:lnTo>
                                  <a:pt x="2568" y="36"/>
                                </a:lnTo>
                                <a:lnTo>
                                  <a:pt x="2570" y="36"/>
                                </a:lnTo>
                                <a:lnTo>
                                  <a:pt x="2583" y="36"/>
                                </a:lnTo>
                                <a:lnTo>
                                  <a:pt x="2596" y="36"/>
                                </a:lnTo>
                                <a:lnTo>
                                  <a:pt x="2598" y="36"/>
                                </a:lnTo>
                                <a:lnTo>
                                  <a:pt x="2600" y="36"/>
                                </a:lnTo>
                                <a:lnTo>
                                  <a:pt x="2606" y="36"/>
                                </a:lnTo>
                                <a:lnTo>
                                  <a:pt x="2612" y="36"/>
                                </a:lnTo>
                                <a:lnTo>
                                  <a:pt x="2617" y="36"/>
                                </a:lnTo>
                                <a:lnTo>
                                  <a:pt x="2619" y="36"/>
                                </a:lnTo>
                                <a:lnTo>
                                  <a:pt x="2623" y="36"/>
                                </a:lnTo>
                                <a:lnTo>
                                  <a:pt x="2625" y="34"/>
                                </a:lnTo>
                                <a:lnTo>
                                  <a:pt x="2648" y="34"/>
                                </a:lnTo>
                                <a:lnTo>
                                  <a:pt x="2676" y="32"/>
                                </a:lnTo>
                                <a:lnTo>
                                  <a:pt x="2701" y="32"/>
                                </a:lnTo>
                                <a:lnTo>
                                  <a:pt x="2703" y="32"/>
                                </a:lnTo>
                                <a:lnTo>
                                  <a:pt x="2729" y="30"/>
                                </a:lnTo>
                                <a:lnTo>
                                  <a:pt x="2756" y="30"/>
                                </a:lnTo>
                                <a:lnTo>
                                  <a:pt x="2777" y="30"/>
                                </a:lnTo>
                                <a:lnTo>
                                  <a:pt x="2783" y="30"/>
                                </a:lnTo>
                                <a:lnTo>
                                  <a:pt x="2788" y="30"/>
                                </a:lnTo>
                                <a:lnTo>
                                  <a:pt x="2811" y="30"/>
                                </a:lnTo>
                                <a:lnTo>
                                  <a:pt x="2838" y="27"/>
                                </a:lnTo>
                                <a:lnTo>
                                  <a:pt x="2864" y="27"/>
                                </a:lnTo>
                                <a:lnTo>
                                  <a:pt x="2866" y="27"/>
                                </a:lnTo>
                                <a:lnTo>
                                  <a:pt x="2891" y="27"/>
                                </a:lnTo>
                                <a:lnTo>
                                  <a:pt x="2919" y="27"/>
                                </a:lnTo>
                                <a:lnTo>
                                  <a:pt x="2946" y="27"/>
                                </a:lnTo>
                                <a:lnTo>
                                  <a:pt x="2974" y="27"/>
                                </a:lnTo>
                                <a:lnTo>
                                  <a:pt x="2999" y="27"/>
                                </a:lnTo>
                                <a:lnTo>
                                  <a:pt x="3026" y="27"/>
                                </a:lnTo>
                                <a:lnTo>
                                  <a:pt x="3054" y="27"/>
                                </a:lnTo>
                                <a:lnTo>
                                  <a:pt x="3079" y="25"/>
                                </a:lnTo>
                                <a:lnTo>
                                  <a:pt x="3107" y="25"/>
                                </a:lnTo>
                                <a:lnTo>
                                  <a:pt x="3132" y="25"/>
                                </a:lnTo>
                                <a:lnTo>
                                  <a:pt x="3159" y="25"/>
                                </a:lnTo>
                                <a:lnTo>
                                  <a:pt x="3187" y="25"/>
                                </a:lnTo>
                                <a:lnTo>
                                  <a:pt x="3212" y="25"/>
                                </a:lnTo>
                                <a:lnTo>
                                  <a:pt x="3240" y="25"/>
                                </a:lnTo>
                                <a:lnTo>
                                  <a:pt x="3267" y="23"/>
                                </a:lnTo>
                                <a:lnTo>
                                  <a:pt x="3293" y="23"/>
                                </a:lnTo>
                                <a:lnTo>
                                  <a:pt x="3320" y="23"/>
                                </a:lnTo>
                                <a:lnTo>
                                  <a:pt x="3345" y="21"/>
                                </a:lnTo>
                                <a:lnTo>
                                  <a:pt x="3373" y="21"/>
                                </a:lnTo>
                                <a:lnTo>
                                  <a:pt x="3400" y="21"/>
                                </a:lnTo>
                                <a:lnTo>
                                  <a:pt x="3428" y="19"/>
                                </a:lnTo>
                                <a:lnTo>
                                  <a:pt x="3453" y="19"/>
                                </a:lnTo>
                                <a:lnTo>
                                  <a:pt x="3480" y="19"/>
                                </a:lnTo>
                                <a:lnTo>
                                  <a:pt x="3508" y="19"/>
                                </a:lnTo>
                                <a:lnTo>
                                  <a:pt x="3533" y="19"/>
                                </a:lnTo>
                                <a:lnTo>
                                  <a:pt x="3561" y="17"/>
                                </a:lnTo>
                                <a:lnTo>
                                  <a:pt x="3588" y="17"/>
                                </a:lnTo>
                                <a:lnTo>
                                  <a:pt x="3616" y="17"/>
                                </a:lnTo>
                                <a:lnTo>
                                  <a:pt x="3643" y="17"/>
                                </a:lnTo>
                                <a:lnTo>
                                  <a:pt x="3673" y="17"/>
                                </a:lnTo>
                                <a:lnTo>
                                  <a:pt x="3698" y="17"/>
                                </a:lnTo>
                                <a:lnTo>
                                  <a:pt x="3725" y="17"/>
                                </a:lnTo>
                                <a:lnTo>
                                  <a:pt x="3753" y="17"/>
                                </a:lnTo>
                                <a:lnTo>
                                  <a:pt x="3780" y="17"/>
                                </a:lnTo>
                                <a:lnTo>
                                  <a:pt x="3808" y="17"/>
                                </a:lnTo>
                                <a:lnTo>
                                  <a:pt x="3833" y="17"/>
                                </a:lnTo>
                                <a:lnTo>
                                  <a:pt x="3861" y="17"/>
                                </a:lnTo>
                                <a:lnTo>
                                  <a:pt x="3886" y="17"/>
                                </a:lnTo>
                                <a:lnTo>
                                  <a:pt x="3913" y="17"/>
                                </a:lnTo>
                                <a:lnTo>
                                  <a:pt x="3918" y="17"/>
                                </a:lnTo>
                                <a:lnTo>
                                  <a:pt x="3918" y="19"/>
                                </a:lnTo>
                                <a:lnTo>
                                  <a:pt x="3918" y="21"/>
                                </a:lnTo>
                                <a:lnTo>
                                  <a:pt x="3920" y="23"/>
                                </a:lnTo>
                                <a:lnTo>
                                  <a:pt x="3920" y="25"/>
                                </a:lnTo>
                                <a:lnTo>
                                  <a:pt x="3920" y="27"/>
                                </a:lnTo>
                                <a:lnTo>
                                  <a:pt x="3922" y="30"/>
                                </a:lnTo>
                                <a:lnTo>
                                  <a:pt x="3922" y="34"/>
                                </a:lnTo>
                                <a:lnTo>
                                  <a:pt x="3922" y="36"/>
                                </a:lnTo>
                                <a:lnTo>
                                  <a:pt x="3924" y="36"/>
                                </a:lnTo>
                                <a:lnTo>
                                  <a:pt x="3924" y="38"/>
                                </a:lnTo>
                                <a:lnTo>
                                  <a:pt x="3924" y="40"/>
                                </a:lnTo>
                                <a:lnTo>
                                  <a:pt x="3924" y="42"/>
                                </a:lnTo>
                                <a:lnTo>
                                  <a:pt x="3924" y="44"/>
                                </a:lnTo>
                                <a:lnTo>
                                  <a:pt x="3924" y="49"/>
                                </a:lnTo>
                                <a:lnTo>
                                  <a:pt x="3924" y="51"/>
                                </a:lnTo>
                                <a:lnTo>
                                  <a:pt x="3924" y="55"/>
                                </a:lnTo>
                                <a:lnTo>
                                  <a:pt x="3926" y="57"/>
                                </a:lnTo>
                                <a:lnTo>
                                  <a:pt x="3926" y="59"/>
                                </a:lnTo>
                                <a:lnTo>
                                  <a:pt x="3926" y="61"/>
                                </a:lnTo>
                                <a:lnTo>
                                  <a:pt x="3926" y="63"/>
                                </a:lnTo>
                                <a:lnTo>
                                  <a:pt x="3926" y="65"/>
                                </a:lnTo>
                                <a:lnTo>
                                  <a:pt x="3926" y="70"/>
                                </a:lnTo>
                                <a:lnTo>
                                  <a:pt x="3926" y="72"/>
                                </a:lnTo>
                                <a:lnTo>
                                  <a:pt x="3926" y="74"/>
                                </a:lnTo>
                                <a:lnTo>
                                  <a:pt x="3926" y="76"/>
                                </a:lnTo>
                                <a:lnTo>
                                  <a:pt x="3926" y="78"/>
                                </a:lnTo>
                                <a:lnTo>
                                  <a:pt x="3926" y="82"/>
                                </a:lnTo>
                                <a:lnTo>
                                  <a:pt x="3924" y="82"/>
                                </a:lnTo>
                                <a:lnTo>
                                  <a:pt x="3924" y="91"/>
                                </a:lnTo>
                                <a:lnTo>
                                  <a:pt x="3924" y="95"/>
                                </a:lnTo>
                                <a:lnTo>
                                  <a:pt x="3924" y="97"/>
                                </a:lnTo>
                                <a:lnTo>
                                  <a:pt x="3924" y="99"/>
                                </a:lnTo>
                                <a:lnTo>
                                  <a:pt x="3922" y="103"/>
                                </a:lnTo>
                                <a:lnTo>
                                  <a:pt x="3922" y="106"/>
                                </a:lnTo>
                                <a:lnTo>
                                  <a:pt x="3922" y="110"/>
                                </a:lnTo>
                                <a:lnTo>
                                  <a:pt x="3920" y="112"/>
                                </a:lnTo>
                                <a:lnTo>
                                  <a:pt x="3920" y="114"/>
                                </a:lnTo>
                                <a:lnTo>
                                  <a:pt x="3920" y="118"/>
                                </a:lnTo>
                                <a:lnTo>
                                  <a:pt x="3918" y="122"/>
                                </a:lnTo>
                                <a:lnTo>
                                  <a:pt x="3918" y="129"/>
                                </a:lnTo>
                                <a:lnTo>
                                  <a:pt x="3918" y="137"/>
                                </a:lnTo>
                                <a:lnTo>
                                  <a:pt x="3920" y="139"/>
                                </a:lnTo>
                                <a:lnTo>
                                  <a:pt x="3920" y="141"/>
                                </a:lnTo>
                                <a:lnTo>
                                  <a:pt x="3920" y="150"/>
                                </a:lnTo>
                                <a:lnTo>
                                  <a:pt x="3920" y="152"/>
                                </a:lnTo>
                                <a:lnTo>
                                  <a:pt x="3920" y="154"/>
                                </a:lnTo>
                                <a:lnTo>
                                  <a:pt x="3920" y="156"/>
                                </a:lnTo>
                                <a:lnTo>
                                  <a:pt x="3920" y="165"/>
                                </a:lnTo>
                                <a:lnTo>
                                  <a:pt x="3920" y="167"/>
                                </a:lnTo>
                                <a:lnTo>
                                  <a:pt x="3920" y="169"/>
                                </a:lnTo>
                                <a:lnTo>
                                  <a:pt x="3920" y="171"/>
                                </a:lnTo>
                                <a:lnTo>
                                  <a:pt x="3920" y="175"/>
                                </a:lnTo>
                                <a:lnTo>
                                  <a:pt x="3920" y="177"/>
                                </a:lnTo>
                                <a:lnTo>
                                  <a:pt x="3920" y="180"/>
                                </a:lnTo>
                                <a:lnTo>
                                  <a:pt x="3920" y="184"/>
                                </a:lnTo>
                                <a:lnTo>
                                  <a:pt x="3920" y="190"/>
                                </a:lnTo>
                                <a:lnTo>
                                  <a:pt x="3918" y="199"/>
                                </a:lnTo>
                                <a:lnTo>
                                  <a:pt x="3918" y="205"/>
                                </a:lnTo>
                                <a:lnTo>
                                  <a:pt x="3918" y="207"/>
                                </a:lnTo>
                                <a:lnTo>
                                  <a:pt x="3918" y="209"/>
                                </a:lnTo>
                                <a:lnTo>
                                  <a:pt x="3918" y="213"/>
                                </a:lnTo>
                                <a:lnTo>
                                  <a:pt x="3918" y="218"/>
                                </a:lnTo>
                                <a:lnTo>
                                  <a:pt x="3918" y="220"/>
                                </a:lnTo>
                                <a:lnTo>
                                  <a:pt x="3916" y="220"/>
                                </a:lnTo>
                                <a:lnTo>
                                  <a:pt x="3913" y="220"/>
                                </a:lnTo>
                                <a:lnTo>
                                  <a:pt x="3911" y="220"/>
                                </a:lnTo>
                                <a:lnTo>
                                  <a:pt x="3909" y="220"/>
                                </a:lnTo>
                                <a:lnTo>
                                  <a:pt x="3907" y="220"/>
                                </a:lnTo>
                                <a:lnTo>
                                  <a:pt x="3907" y="222"/>
                                </a:lnTo>
                                <a:lnTo>
                                  <a:pt x="3905" y="224"/>
                                </a:lnTo>
                                <a:lnTo>
                                  <a:pt x="3907" y="224"/>
                                </a:lnTo>
                                <a:lnTo>
                                  <a:pt x="3909" y="224"/>
                                </a:lnTo>
                                <a:lnTo>
                                  <a:pt x="3911" y="222"/>
                                </a:lnTo>
                                <a:lnTo>
                                  <a:pt x="3916" y="222"/>
                                </a:lnTo>
                                <a:lnTo>
                                  <a:pt x="3911" y="226"/>
                                </a:lnTo>
                                <a:lnTo>
                                  <a:pt x="3911" y="228"/>
                                </a:lnTo>
                                <a:lnTo>
                                  <a:pt x="3911" y="230"/>
                                </a:lnTo>
                                <a:lnTo>
                                  <a:pt x="3909" y="232"/>
                                </a:lnTo>
                                <a:lnTo>
                                  <a:pt x="3909" y="234"/>
                                </a:lnTo>
                                <a:lnTo>
                                  <a:pt x="3907" y="237"/>
                                </a:lnTo>
                                <a:lnTo>
                                  <a:pt x="3907" y="239"/>
                                </a:lnTo>
                                <a:lnTo>
                                  <a:pt x="3905" y="241"/>
                                </a:lnTo>
                                <a:lnTo>
                                  <a:pt x="3905" y="243"/>
                                </a:lnTo>
                                <a:lnTo>
                                  <a:pt x="3903" y="245"/>
                                </a:lnTo>
                                <a:lnTo>
                                  <a:pt x="3903" y="247"/>
                                </a:lnTo>
                                <a:lnTo>
                                  <a:pt x="3903" y="249"/>
                                </a:lnTo>
                                <a:lnTo>
                                  <a:pt x="3903" y="251"/>
                                </a:lnTo>
                                <a:lnTo>
                                  <a:pt x="3905" y="253"/>
                                </a:lnTo>
                                <a:lnTo>
                                  <a:pt x="3903" y="256"/>
                                </a:lnTo>
                                <a:lnTo>
                                  <a:pt x="3905" y="256"/>
                                </a:lnTo>
                                <a:lnTo>
                                  <a:pt x="3903" y="258"/>
                                </a:lnTo>
                                <a:lnTo>
                                  <a:pt x="3903" y="260"/>
                                </a:lnTo>
                                <a:lnTo>
                                  <a:pt x="3905" y="260"/>
                                </a:lnTo>
                                <a:lnTo>
                                  <a:pt x="3905" y="262"/>
                                </a:lnTo>
                                <a:lnTo>
                                  <a:pt x="3899" y="262"/>
                                </a:lnTo>
                                <a:lnTo>
                                  <a:pt x="3897" y="260"/>
                                </a:lnTo>
                                <a:lnTo>
                                  <a:pt x="3894" y="260"/>
                                </a:lnTo>
                                <a:lnTo>
                                  <a:pt x="3897" y="258"/>
                                </a:lnTo>
                                <a:lnTo>
                                  <a:pt x="3897" y="256"/>
                                </a:lnTo>
                                <a:lnTo>
                                  <a:pt x="3897" y="249"/>
                                </a:lnTo>
                                <a:lnTo>
                                  <a:pt x="3894" y="249"/>
                                </a:lnTo>
                                <a:lnTo>
                                  <a:pt x="3897" y="251"/>
                                </a:lnTo>
                                <a:lnTo>
                                  <a:pt x="3894" y="253"/>
                                </a:lnTo>
                                <a:lnTo>
                                  <a:pt x="3894" y="256"/>
                                </a:lnTo>
                                <a:lnTo>
                                  <a:pt x="3890" y="253"/>
                                </a:lnTo>
                                <a:lnTo>
                                  <a:pt x="3894" y="256"/>
                                </a:lnTo>
                                <a:lnTo>
                                  <a:pt x="3894" y="258"/>
                                </a:lnTo>
                                <a:lnTo>
                                  <a:pt x="3892" y="260"/>
                                </a:lnTo>
                                <a:lnTo>
                                  <a:pt x="3892" y="262"/>
                                </a:lnTo>
                                <a:lnTo>
                                  <a:pt x="3892" y="264"/>
                                </a:lnTo>
                                <a:lnTo>
                                  <a:pt x="3892" y="268"/>
                                </a:lnTo>
                                <a:lnTo>
                                  <a:pt x="3892" y="270"/>
                                </a:lnTo>
                                <a:lnTo>
                                  <a:pt x="3890" y="272"/>
                                </a:lnTo>
                                <a:lnTo>
                                  <a:pt x="3890" y="277"/>
                                </a:lnTo>
                                <a:lnTo>
                                  <a:pt x="3890" y="281"/>
                                </a:lnTo>
                                <a:lnTo>
                                  <a:pt x="3890" y="283"/>
                                </a:lnTo>
                                <a:lnTo>
                                  <a:pt x="3890" y="285"/>
                                </a:lnTo>
                                <a:lnTo>
                                  <a:pt x="3890" y="287"/>
                                </a:lnTo>
                                <a:lnTo>
                                  <a:pt x="3890" y="289"/>
                                </a:lnTo>
                                <a:lnTo>
                                  <a:pt x="3890" y="291"/>
                                </a:lnTo>
                                <a:lnTo>
                                  <a:pt x="3890" y="294"/>
                                </a:lnTo>
                                <a:lnTo>
                                  <a:pt x="3890" y="296"/>
                                </a:lnTo>
                                <a:lnTo>
                                  <a:pt x="3890" y="298"/>
                                </a:lnTo>
                                <a:lnTo>
                                  <a:pt x="3890" y="300"/>
                                </a:lnTo>
                                <a:lnTo>
                                  <a:pt x="3890" y="302"/>
                                </a:lnTo>
                                <a:lnTo>
                                  <a:pt x="3890" y="304"/>
                                </a:lnTo>
                                <a:lnTo>
                                  <a:pt x="3890" y="306"/>
                                </a:lnTo>
                                <a:lnTo>
                                  <a:pt x="3888" y="306"/>
                                </a:lnTo>
                                <a:lnTo>
                                  <a:pt x="3888" y="310"/>
                                </a:lnTo>
                                <a:lnTo>
                                  <a:pt x="3888" y="313"/>
                                </a:lnTo>
                                <a:lnTo>
                                  <a:pt x="3886" y="313"/>
                                </a:lnTo>
                                <a:lnTo>
                                  <a:pt x="3886" y="315"/>
                                </a:lnTo>
                                <a:lnTo>
                                  <a:pt x="3886" y="317"/>
                                </a:lnTo>
                                <a:lnTo>
                                  <a:pt x="3884" y="319"/>
                                </a:lnTo>
                                <a:lnTo>
                                  <a:pt x="3884" y="321"/>
                                </a:lnTo>
                                <a:lnTo>
                                  <a:pt x="3884" y="323"/>
                                </a:lnTo>
                                <a:lnTo>
                                  <a:pt x="3884" y="325"/>
                                </a:lnTo>
                                <a:lnTo>
                                  <a:pt x="3884" y="327"/>
                                </a:lnTo>
                                <a:lnTo>
                                  <a:pt x="3884" y="330"/>
                                </a:lnTo>
                                <a:lnTo>
                                  <a:pt x="3882" y="330"/>
                                </a:lnTo>
                                <a:lnTo>
                                  <a:pt x="3884" y="330"/>
                                </a:lnTo>
                                <a:lnTo>
                                  <a:pt x="3884" y="332"/>
                                </a:lnTo>
                                <a:lnTo>
                                  <a:pt x="3884" y="334"/>
                                </a:lnTo>
                                <a:lnTo>
                                  <a:pt x="3884" y="336"/>
                                </a:lnTo>
                                <a:lnTo>
                                  <a:pt x="3884" y="338"/>
                                </a:lnTo>
                                <a:lnTo>
                                  <a:pt x="3884" y="340"/>
                                </a:lnTo>
                                <a:lnTo>
                                  <a:pt x="3884" y="342"/>
                                </a:lnTo>
                                <a:lnTo>
                                  <a:pt x="3886" y="344"/>
                                </a:lnTo>
                                <a:lnTo>
                                  <a:pt x="3884" y="344"/>
                                </a:lnTo>
                                <a:lnTo>
                                  <a:pt x="3884" y="346"/>
                                </a:lnTo>
                                <a:lnTo>
                                  <a:pt x="3886" y="351"/>
                                </a:lnTo>
                                <a:lnTo>
                                  <a:pt x="3888" y="353"/>
                                </a:lnTo>
                                <a:lnTo>
                                  <a:pt x="3886" y="353"/>
                                </a:lnTo>
                                <a:lnTo>
                                  <a:pt x="3884" y="355"/>
                                </a:lnTo>
                                <a:lnTo>
                                  <a:pt x="3884" y="357"/>
                                </a:lnTo>
                                <a:lnTo>
                                  <a:pt x="3884" y="359"/>
                                </a:lnTo>
                                <a:lnTo>
                                  <a:pt x="3882" y="359"/>
                                </a:lnTo>
                                <a:lnTo>
                                  <a:pt x="3880" y="359"/>
                                </a:lnTo>
                                <a:lnTo>
                                  <a:pt x="3878" y="359"/>
                                </a:lnTo>
                                <a:lnTo>
                                  <a:pt x="3880" y="359"/>
                                </a:lnTo>
                                <a:lnTo>
                                  <a:pt x="3882" y="359"/>
                                </a:lnTo>
                                <a:lnTo>
                                  <a:pt x="3882" y="361"/>
                                </a:lnTo>
                                <a:lnTo>
                                  <a:pt x="3884" y="361"/>
                                </a:lnTo>
                                <a:lnTo>
                                  <a:pt x="3882" y="361"/>
                                </a:lnTo>
                                <a:lnTo>
                                  <a:pt x="3882" y="363"/>
                                </a:lnTo>
                                <a:lnTo>
                                  <a:pt x="3882" y="365"/>
                                </a:lnTo>
                                <a:lnTo>
                                  <a:pt x="3880" y="372"/>
                                </a:lnTo>
                                <a:lnTo>
                                  <a:pt x="3882" y="372"/>
                                </a:lnTo>
                                <a:lnTo>
                                  <a:pt x="3880" y="374"/>
                                </a:lnTo>
                                <a:lnTo>
                                  <a:pt x="3882" y="376"/>
                                </a:lnTo>
                                <a:lnTo>
                                  <a:pt x="3882" y="378"/>
                                </a:lnTo>
                                <a:lnTo>
                                  <a:pt x="3882" y="380"/>
                                </a:lnTo>
                                <a:lnTo>
                                  <a:pt x="3882" y="382"/>
                                </a:lnTo>
                                <a:lnTo>
                                  <a:pt x="3882" y="384"/>
                                </a:lnTo>
                                <a:lnTo>
                                  <a:pt x="3882" y="387"/>
                                </a:lnTo>
                                <a:lnTo>
                                  <a:pt x="3882" y="391"/>
                                </a:lnTo>
                                <a:lnTo>
                                  <a:pt x="3884" y="393"/>
                                </a:lnTo>
                                <a:lnTo>
                                  <a:pt x="3884" y="395"/>
                                </a:lnTo>
                                <a:lnTo>
                                  <a:pt x="3884" y="397"/>
                                </a:lnTo>
                                <a:lnTo>
                                  <a:pt x="3884" y="399"/>
                                </a:lnTo>
                                <a:lnTo>
                                  <a:pt x="3884" y="403"/>
                                </a:lnTo>
                                <a:lnTo>
                                  <a:pt x="3886" y="403"/>
                                </a:lnTo>
                                <a:lnTo>
                                  <a:pt x="3886" y="408"/>
                                </a:lnTo>
                                <a:lnTo>
                                  <a:pt x="3888" y="410"/>
                                </a:lnTo>
                                <a:lnTo>
                                  <a:pt x="3888" y="412"/>
                                </a:lnTo>
                                <a:lnTo>
                                  <a:pt x="3890" y="418"/>
                                </a:lnTo>
                                <a:lnTo>
                                  <a:pt x="3888" y="418"/>
                                </a:lnTo>
                                <a:lnTo>
                                  <a:pt x="3888" y="425"/>
                                </a:lnTo>
                                <a:lnTo>
                                  <a:pt x="3890" y="427"/>
                                </a:lnTo>
                                <a:lnTo>
                                  <a:pt x="3890" y="429"/>
                                </a:lnTo>
                                <a:lnTo>
                                  <a:pt x="3890" y="431"/>
                                </a:lnTo>
                                <a:lnTo>
                                  <a:pt x="3890" y="433"/>
                                </a:lnTo>
                                <a:lnTo>
                                  <a:pt x="3892" y="435"/>
                                </a:lnTo>
                                <a:lnTo>
                                  <a:pt x="3892" y="439"/>
                                </a:lnTo>
                                <a:lnTo>
                                  <a:pt x="3894" y="441"/>
                                </a:lnTo>
                                <a:lnTo>
                                  <a:pt x="3894" y="446"/>
                                </a:lnTo>
                                <a:lnTo>
                                  <a:pt x="3897" y="450"/>
                                </a:lnTo>
                                <a:lnTo>
                                  <a:pt x="3899" y="454"/>
                                </a:lnTo>
                                <a:lnTo>
                                  <a:pt x="3901" y="456"/>
                                </a:lnTo>
                                <a:lnTo>
                                  <a:pt x="3901" y="458"/>
                                </a:lnTo>
                                <a:lnTo>
                                  <a:pt x="3903" y="460"/>
                                </a:lnTo>
                                <a:lnTo>
                                  <a:pt x="3903" y="463"/>
                                </a:lnTo>
                                <a:lnTo>
                                  <a:pt x="3903" y="465"/>
                                </a:lnTo>
                                <a:lnTo>
                                  <a:pt x="3903" y="467"/>
                                </a:lnTo>
                                <a:lnTo>
                                  <a:pt x="3905" y="467"/>
                                </a:lnTo>
                                <a:lnTo>
                                  <a:pt x="3905" y="469"/>
                                </a:lnTo>
                                <a:lnTo>
                                  <a:pt x="3905" y="471"/>
                                </a:lnTo>
                                <a:lnTo>
                                  <a:pt x="3905" y="473"/>
                                </a:lnTo>
                                <a:lnTo>
                                  <a:pt x="3907" y="473"/>
                                </a:lnTo>
                                <a:lnTo>
                                  <a:pt x="3907" y="475"/>
                                </a:lnTo>
                                <a:lnTo>
                                  <a:pt x="3907" y="477"/>
                                </a:lnTo>
                                <a:lnTo>
                                  <a:pt x="3907" y="480"/>
                                </a:lnTo>
                                <a:lnTo>
                                  <a:pt x="3907" y="482"/>
                                </a:lnTo>
                                <a:lnTo>
                                  <a:pt x="3909" y="482"/>
                                </a:lnTo>
                                <a:lnTo>
                                  <a:pt x="3907" y="482"/>
                                </a:lnTo>
                                <a:lnTo>
                                  <a:pt x="3909" y="484"/>
                                </a:lnTo>
                                <a:lnTo>
                                  <a:pt x="3909" y="486"/>
                                </a:lnTo>
                                <a:lnTo>
                                  <a:pt x="3909" y="488"/>
                                </a:lnTo>
                                <a:lnTo>
                                  <a:pt x="3911" y="490"/>
                                </a:lnTo>
                                <a:lnTo>
                                  <a:pt x="3911" y="492"/>
                                </a:lnTo>
                                <a:lnTo>
                                  <a:pt x="3911" y="494"/>
                                </a:lnTo>
                                <a:lnTo>
                                  <a:pt x="3911" y="496"/>
                                </a:lnTo>
                                <a:lnTo>
                                  <a:pt x="3913" y="496"/>
                                </a:lnTo>
                                <a:lnTo>
                                  <a:pt x="3913" y="499"/>
                                </a:lnTo>
                                <a:lnTo>
                                  <a:pt x="3913" y="501"/>
                                </a:lnTo>
                                <a:lnTo>
                                  <a:pt x="3913" y="503"/>
                                </a:lnTo>
                                <a:lnTo>
                                  <a:pt x="3913" y="505"/>
                                </a:lnTo>
                                <a:lnTo>
                                  <a:pt x="3916" y="505"/>
                                </a:lnTo>
                                <a:lnTo>
                                  <a:pt x="3916" y="507"/>
                                </a:lnTo>
                                <a:lnTo>
                                  <a:pt x="3916" y="509"/>
                                </a:lnTo>
                                <a:lnTo>
                                  <a:pt x="3916" y="511"/>
                                </a:lnTo>
                                <a:lnTo>
                                  <a:pt x="3918" y="511"/>
                                </a:lnTo>
                                <a:lnTo>
                                  <a:pt x="3918" y="513"/>
                                </a:lnTo>
                                <a:lnTo>
                                  <a:pt x="3920" y="515"/>
                                </a:lnTo>
                                <a:lnTo>
                                  <a:pt x="3922" y="518"/>
                                </a:lnTo>
                                <a:lnTo>
                                  <a:pt x="3922" y="520"/>
                                </a:lnTo>
                                <a:lnTo>
                                  <a:pt x="3922" y="522"/>
                                </a:lnTo>
                                <a:lnTo>
                                  <a:pt x="3924" y="522"/>
                                </a:lnTo>
                                <a:lnTo>
                                  <a:pt x="3922" y="522"/>
                                </a:lnTo>
                                <a:lnTo>
                                  <a:pt x="3924" y="524"/>
                                </a:lnTo>
                                <a:lnTo>
                                  <a:pt x="3924" y="526"/>
                                </a:lnTo>
                                <a:lnTo>
                                  <a:pt x="3924" y="528"/>
                                </a:lnTo>
                                <a:lnTo>
                                  <a:pt x="3926" y="528"/>
                                </a:lnTo>
                                <a:lnTo>
                                  <a:pt x="3926" y="530"/>
                                </a:lnTo>
                                <a:lnTo>
                                  <a:pt x="3926" y="532"/>
                                </a:lnTo>
                                <a:lnTo>
                                  <a:pt x="3926" y="534"/>
                                </a:lnTo>
                                <a:lnTo>
                                  <a:pt x="3926" y="537"/>
                                </a:lnTo>
                                <a:lnTo>
                                  <a:pt x="3928" y="537"/>
                                </a:lnTo>
                                <a:lnTo>
                                  <a:pt x="3928" y="539"/>
                                </a:lnTo>
                                <a:lnTo>
                                  <a:pt x="3928" y="541"/>
                                </a:lnTo>
                                <a:lnTo>
                                  <a:pt x="3930" y="543"/>
                                </a:lnTo>
                                <a:lnTo>
                                  <a:pt x="3932" y="547"/>
                                </a:lnTo>
                                <a:lnTo>
                                  <a:pt x="3932" y="549"/>
                                </a:lnTo>
                                <a:lnTo>
                                  <a:pt x="3935" y="551"/>
                                </a:lnTo>
                                <a:lnTo>
                                  <a:pt x="3935" y="553"/>
                                </a:lnTo>
                                <a:lnTo>
                                  <a:pt x="3937" y="556"/>
                                </a:lnTo>
                                <a:lnTo>
                                  <a:pt x="3937" y="558"/>
                                </a:lnTo>
                                <a:lnTo>
                                  <a:pt x="3939" y="560"/>
                                </a:lnTo>
                                <a:lnTo>
                                  <a:pt x="3941" y="564"/>
                                </a:lnTo>
                                <a:lnTo>
                                  <a:pt x="3941" y="566"/>
                                </a:lnTo>
                                <a:lnTo>
                                  <a:pt x="3943" y="566"/>
                                </a:lnTo>
                                <a:lnTo>
                                  <a:pt x="3943" y="568"/>
                                </a:lnTo>
                                <a:lnTo>
                                  <a:pt x="3945" y="570"/>
                                </a:lnTo>
                                <a:lnTo>
                                  <a:pt x="3945" y="572"/>
                                </a:lnTo>
                                <a:lnTo>
                                  <a:pt x="3947" y="572"/>
                                </a:lnTo>
                                <a:lnTo>
                                  <a:pt x="3947" y="575"/>
                                </a:lnTo>
                                <a:lnTo>
                                  <a:pt x="3949" y="575"/>
                                </a:lnTo>
                                <a:lnTo>
                                  <a:pt x="3949" y="577"/>
                                </a:lnTo>
                                <a:lnTo>
                                  <a:pt x="3949" y="579"/>
                                </a:lnTo>
                                <a:lnTo>
                                  <a:pt x="3949" y="581"/>
                                </a:lnTo>
                                <a:lnTo>
                                  <a:pt x="3951" y="581"/>
                                </a:lnTo>
                                <a:lnTo>
                                  <a:pt x="3951" y="583"/>
                                </a:lnTo>
                                <a:lnTo>
                                  <a:pt x="3954" y="585"/>
                                </a:lnTo>
                                <a:lnTo>
                                  <a:pt x="3954" y="587"/>
                                </a:lnTo>
                                <a:lnTo>
                                  <a:pt x="3956" y="589"/>
                                </a:lnTo>
                                <a:lnTo>
                                  <a:pt x="3958" y="591"/>
                                </a:lnTo>
                                <a:lnTo>
                                  <a:pt x="3958" y="594"/>
                                </a:lnTo>
                                <a:lnTo>
                                  <a:pt x="3960" y="596"/>
                                </a:lnTo>
                                <a:lnTo>
                                  <a:pt x="3960" y="598"/>
                                </a:lnTo>
                                <a:lnTo>
                                  <a:pt x="3962" y="598"/>
                                </a:lnTo>
                                <a:lnTo>
                                  <a:pt x="3962" y="600"/>
                                </a:lnTo>
                                <a:lnTo>
                                  <a:pt x="3962" y="602"/>
                                </a:lnTo>
                                <a:lnTo>
                                  <a:pt x="3964" y="602"/>
                                </a:lnTo>
                                <a:lnTo>
                                  <a:pt x="3964" y="604"/>
                                </a:lnTo>
                                <a:lnTo>
                                  <a:pt x="3966" y="606"/>
                                </a:lnTo>
                                <a:lnTo>
                                  <a:pt x="3968" y="608"/>
                                </a:lnTo>
                                <a:lnTo>
                                  <a:pt x="3968" y="610"/>
                                </a:lnTo>
                                <a:lnTo>
                                  <a:pt x="3968" y="613"/>
                                </a:lnTo>
                                <a:lnTo>
                                  <a:pt x="3970" y="613"/>
                                </a:lnTo>
                                <a:lnTo>
                                  <a:pt x="3970" y="615"/>
                                </a:lnTo>
                                <a:lnTo>
                                  <a:pt x="3973" y="615"/>
                                </a:lnTo>
                                <a:lnTo>
                                  <a:pt x="3973" y="617"/>
                                </a:lnTo>
                                <a:lnTo>
                                  <a:pt x="3975" y="617"/>
                                </a:lnTo>
                                <a:lnTo>
                                  <a:pt x="3975" y="619"/>
                                </a:lnTo>
                                <a:lnTo>
                                  <a:pt x="3977" y="621"/>
                                </a:lnTo>
                                <a:lnTo>
                                  <a:pt x="3979" y="625"/>
                                </a:lnTo>
                                <a:lnTo>
                                  <a:pt x="3979" y="627"/>
                                </a:lnTo>
                                <a:lnTo>
                                  <a:pt x="3981" y="629"/>
                                </a:lnTo>
                                <a:lnTo>
                                  <a:pt x="3983" y="634"/>
                                </a:lnTo>
                                <a:lnTo>
                                  <a:pt x="3985" y="640"/>
                                </a:lnTo>
                                <a:lnTo>
                                  <a:pt x="3987" y="642"/>
                                </a:lnTo>
                                <a:lnTo>
                                  <a:pt x="3987" y="644"/>
                                </a:lnTo>
                                <a:lnTo>
                                  <a:pt x="3990" y="646"/>
                                </a:lnTo>
                                <a:lnTo>
                                  <a:pt x="3990" y="649"/>
                                </a:lnTo>
                                <a:lnTo>
                                  <a:pt x="3992" y="649"/>
                                </a:lnTo>
                                <a:lnTo>
                                  <a:pt x="3992" y="651"/>
                                </a:lnTo>
                                <a:lnTo>
                                  <a:pt x="3992" y="653"/>
                                </a:lnTo>
                                <a:lnTo>
                                  <a:pt x="3994" y="653"/>
                                </a:lnTo>
                                <a:lnTo>
                                  <a:pt x="3994" y="655"/>
                                </a:lnTo>
                                <a:lnTo>
                                  <a:pt x="3994" y="657"/>
                                </a:lnTo>
                                <a:lnTo>
                                  <a:pt x="3996" y="657"/>
                                </a:lnTo>
                                <a:lnTo>
                                  <a:pt x="3996" y="659"/>
                                </a:lnTo>
                                <a:lnTo>
                                  <a:pt x="3996" y="661"/>
                                </a:lnTo>
                                <a:lnTo>
                                  <a:pt x="3998" y="663"/>
                                </a:lnTo>
                                <a:lnTo>
                                  <a:pt x="4000" y="665"/>
                                </a:lnTo>
                                <a:lnTo>
                                  <a:pt x="4000" y="668"/>
                                </a:lnTo>
                                <a:lnTo>
                                  <a:pt x="4002" y="670"/>
                                </a:lnTo>
                                <a:lnTo>
                                  <a:pt x="4004" y="672"/>
                                </a:lnTo>
                                <a:lnTo>
                                  <a:pt x="4004" y="674"/>
                                </a:lnTo>
                                <a:lnTo>
                                  <a:pt x="4006" y="676"/>
                                </a:lnTo>
                                <a:lnTo>
                                  <a:pt x="4006" y="678"/>
                                </a:lnTo>
                                <a:lnTo>
                                  <a:pt x="4009" y="680"/>
                                </a:lnTo>
                                <a:lnTo>
                                  <a:pt x="4009" y="682"/>
                                </a:lnTo>
                                <a:lnTo>
                                  <a:pt x="4011" y="684"/>
                                </a:lnTo>
                                <a:lnTo>
                                  <a:pt x="4013" y="687"/>
                                </a:lnTo>
                                <a:lnTo>
                                  <a:pt x="4013" y="689"/>
                                </a:lnTo>
                                <a:lnTo>
                                  <a:pt x="4013" y="691"/>
                                </a:lnTo>
                                <a:lnTo>
                                  <a:pt x="4015" y="691"/>
                                </a:lnTo>
                                <a:lnTo>
                                  <a:pt x="4015" y="693"/>
                                </a:lnTo>
                                <a:lnTo>
                                  <a:pt x="4017" y="695"/>
                                </a:lnTo>
                                <a:lnTo>
                                  <a:pt x="4017" y="697"/>
                                </a:lnTo>
                                <a:lnTo>
                                  <a:pt x="4019" y="699"/>
                                </a:lnTo>
                                <a:lnTo>
                                  <a:pt x="4019" y="701"/>
                                </a:lnTo>
                                <a:lnTo>
                                  <a:pt x="4021" y="703"/>
                                </a:lnTo>
                                <a:lnTo>
                                  <a:pt x="4023" y="706"/>
                                </a:lnTo>
                                <a:lnTo>
                                  <a:pt x="4025" y="708"/>
                                </a:lnTo>
                                <a:lnTo>
                                  <a:pt x="4025" y="710"/>
                                </a:lnTo>
                                <a:lnTo>
                                  <a:pt x="4028" y="712"/>
                                </a:lnTo>
                                <a:lnTo>
                                  <a:pt x="4030" y="714"/>
                                </a:lnTo>
                                <a:lnTo>
                                  <a:pt x="4032" y="714"/>
                                </a:lnTo>
                                <a:lnTo>
                                  <a:pt x="4030" y="714"/>
                                </a:lnTo>
                                <a:lnTo>
                                  <a:pt x="4030" y="716"/>
                                </a:lnTo>
                                <a:lnTo>
                                  <a:pt x="4032" y="716"/>
                                </a:lnTo>
                                <a:lnTo>
                                  <a:pt x="4032" y="718"/>
                                </a:lnTo>
                                <a:lnTo>
                                  <a:pt x="4032" y="720"/>
                                </a:lnTo>
                                <a:lnTo>
                                  <a:pt x="4034" y="720"/>
                                </a:lnTo>
                                <a:lnTo>
                                  <a:pt x="4034" y="722"/>
                                </a:lnTo>
                                <a:lnTo>
                                  <a:pt x="4036" y="725"/>
                                </a:lnTo>
                                <a:lnTo>
                                  <a:pt x="4036" y="727"/>
                                </a:lnTo>
                                <a:lnTo>
                                  <a:pt x="4038" y="729"/>
                                </a:lnTo>
                                <a:lnTo>
                                  <a:pt x="4040" y="731"/>
                                </a:lnTo>
                                <a:lnTo>
                                  <a:pt x="4042" y="733"/>
                                </a:lnTo>
                                <a:lnTo>
                                  <a:pt x="4044" y="735"/>
                                </a:lnTo>
                                <a:lnTo>
                                  <a:pt x="4044" y="737"/>
                                </a:lnTo>
                                <a:lnTo>
                                  <a:pt x="4047" y="737"/>
                                </a:lnTo>
                                <a:lnTo>
                                  <a:pt x="4047" y="739"/>
                                </a:lnTo>
                                <a:lnTo>
                                  <a:pt x="4049" y="741"/>
                                </a:lnTo>
                                <a:lnTo>
                                  <a:pt x="4051" y="744"/>
                                </a:lnTo>
                                <a:lnTo>
                                  <a:pt x="4053" y="744"/>
                                </a:lnTo>
                                <a:lnTo>
                                  <a:pt x="4053" y="746"/>
                                </a:lnTo>
                                <a:lnTo>
                                  <a:pt x="4053" y="748"/>
                                </a:lnTo>
                                <a:lnTo>
                                  <a:pt x="4055" y="748"/>
                                </a:lnTo>
                                <a:lnTo>
                                  <a:pt x="4055" y="750"/>
                                </a:lnTo>
                                <a:lnTo>
                                  <a:pt x="4057" y="750"/>
                                </a:lnTo>
                                <a:lnTo>
                                  <a:pt x="4057" y="752"/>
                                </a:lnTo>
                                <a:lnTo>
                                  <a:pt x="4059" y="752"/>
                                </a:lnTo>
                                <a:lnTo>
                                  <a:pt x="4061" y="754"/>
                                </a:lnTo>
                                <a:lnTo>
                                  <a:pt x="4063" y="756"/>
                                </a:lnTo>
                                <a:lnTo>
                                  <a:pt x="4063" y="758"/>
                                </a:lnTo>
                                <a:lnTo>
                                  <a:pt x="4066" y="758"/>
                                </a:lnTo>
                                <a:lnTo>
                                  <a:pt x="4066" y="760"/>
                                </a:lnTo>
                                <a:lnTo>
                                  <a:pt x="4068" y="760"/>
                                </a:lnTo>
                                <a:lnTo>
                                  <a:pt x="4070" y="763"/>
                                </a:lnTo>
                                <a:lnTo>
                                  <a:pt x="4072" y="765"/>
                                </a:lnTo>
                                <a:lnTo>
                                  <a:pt x="4074" y="765"/>
                                </a:lnTo>
                                <a:lnTo>
                                  <a:pt x="4076" y="767"/>
                                </a:lnTo>
                                <a:lnTo>
                                  <a:pt x="4078" y="769"/>
                                </a:lnTo>
                                <a:lnTo>
                                  <a:pt x="4080" y="771"/>
                                </a:lnTo>
                                <a:lnTo>
                                  <a:pt x="4082" y="773"/>
                                </a:lnTo>
                                <a:lnTo>
                                  <a:pt x="4085" y="775"/>
                                </a:lnTo>
                                <a:lnTo>
                                  <a:pt x="4089" y="775"/>
                                </a:lnTo>
                                <a:lnTo>
                                  <a:pt x="4091" y="777"/>
                                </a:lnTo>
                                <a:lnTo>
                                  <a:pt x="4095" y="779"/>
                                </a:lnTo>
                                <a:lnTo>
                                  <a:pt x="4097" y="779"/>
                                </a:lnTo>
                                <a:lnTo>
                                  <a:pt x="4097" y="782"/>
                                </a:lnTo>
                                <a:lnTo>
                                  <a:pt x="4099" y="782"/>
                                </a:lnTo>
                                <a:lnTo>
                                  <a:pt x="4101" y="782"/>
                                </a:lnTo>
                                <a:lnTo>
                                  <a:pt x="4099" y="782"/>
                                </a:lnTo>
                                <a:lnTo>
                                  <a:pt x="4099" y="784"/>
                                </a:lnTo>
                                <a:lnTo>
                                  <a:pt x="4097" y="784"/>
                                </a:lnTo>
                                <a:lnTo>
                                  <a:pt x="4097" y="786"/>
                                </a:lnTo>
                                <a:lnTo>
                                  <a:pt x="4095" y="786"/>
                                </a:lnTo>
                                <a:lnTo>
                                  <a:pt x="4093" y="788"/>
                                </a:lnTo>
                                <a:lnTo>
                                  <a:pt x="4095" y="790"/>
                                </a:lnTo>
                                <a:lnTo>
                                  <a:pt x="4095" y="788"/>
                                </a:lnTo>
                                <a:lnTo>
                                  <a:pt x="4097" y="788"/>
                                </a:lnTo>
                                <a:lnTo>
                                  <a:pt x="4097" y="786"/>
                                </a:lnTo>
                                <a:lnTo>
                                  <a:pt x="4099" y="786"/>
                                </a:lnTo>
                                <a:lnTo>
                                  <a:pt x="4099" y="788"/>
                                </a:lnTo>
                                <a:lnTo>
                                  <a:pt x="4099" y="790"/>
                                </a:lnTo>
                                <a:lnTo>
                                  <a:pt x="4099" y="792"/>
                                </a:lnTo>
                                <a:lnTo>
                                  <a:pt x="4101" y="792"/>
                                </a:lnTo>
                                <a:lnTo>
                                  <a:pt x="4101" y="794"/>
                                </a:lnTo>
                                <a:lnTo>
                                  <a:pt x="4104" y="796"/>
                                </a:lnTo>
                                <a:lnTo>
                                  <a:pt x="4104" y="799"/>
                                </a:lnTo>
                                <a:lnTo>
                                  <a:pt x="4106" y="801"/>
                                </a:lnTo>
                                <a:lnTo>
                                  <a:pt x="4106" y="803"/>
                                </a:lnTo>
                                <a:lnTo>
                                  <a:pt x="4108" y="805"/>
                                </a:lnTo>
                                <a:lnTo>
                                  <a:pt x="4108" y="807"/>
                                </a:lnTo>
                                <a:lnTo>
                                  <a:pt x="4110" y="809"/>
                                </a:lnTo>
                                <a:lnTo>
                                  <a:pt x="4110" y="811"/>
                                </a:lnTo>
                                <a:lnTo>
                                  <a:pt x="4110" y="813"/>
                                </a:lnTo>
                                <a:lnTo>
                                  <a:pt x="4110" y="815"/>
                                </a:lnTo>
                                <a:lnTo>
                                  <a:pt x="4112" y="818"/>
                                </a:lnTo>
                                <a:lnTo>
                                  <a:pt x="4114" y="818"/>
                                </a:lnTo>
                                <a:lnTo>
                                  <a:pt x="4114" y="815"/>
                                </a:lnTo>
                                <a:lnTo>
                                  <a:pt x="4116" y="815"/>
                                </a:lnTo>
                                <a:lnTo>
                                  <a:pt x="4116" y="818"/>
                                </a:lnTo>
                                <a:lnTo>
                                  <a:pt x="4116" y="820"/>
                                </a:lnTo>
                                <a:lnTo>
                                  <a:pt x="4116" y="822"/>
                                </a:lnTo>
                                <a:lnTo>
                                  <a:pt x="4116" y="824"/>
                                </a:lnTo>
                                <a:lnTo>
                                  <a:pt x="4116" y="826"/>
                                </a:lnTo>
                                <a:lnTo>
                                  <a:pt x="4116" y="828"/>
                                </a:lnTo>
                                <a:lnTo>
                                  <a:pt x="4116" y="830"/>
                                </a:lnTo>
                                <a:lnTo>
                                  <a:pt x="4116" y="832"/>
                                </a:lnTo>
                                <a:lnTo>
                                  <a:pt x="4116" y="830"/>
                                </a:lnTo>
                                <a:lnTo>
                                  <a:pt x="4116" y="828"/>
                                </a:lnTo>
                                <a:lnTo>
                                  <a:pt x="4116" y="826"/>
                                </a:lnTo>
                                <a:lnTo>
                                  <a:pt x="4116" y="824"/>
                                </a:lnTo>
                                <a:lnTo>
                                  <a:pt x="4116" y="822"/>
                                </a:lnTo>
                                <a:lnTo>
                                  <a:pt x="4116" y="820"/>
                                </a:lnTo>
                                <a:lnTo>
                                  <a:pt x="4116" y="818"/>
                                </a:lnTo>
                                <a:lnTo>
                                  <a:pt x="4114" y="820"/>
                                </a:lnTo>
                                <a:lnTo>
                                  <a:pt x="4112" y="818"/>
                                </a:lnTo>
                                <a:lnTo>
                                  <a:pt x="4110" y="818"/>
                                </a:lnTo>
                                <a:lnTo>
                                  <a:pt x="4110" y="820"/>
                                </a:lnTo>
                                <a:lnTo>
                                  <a:pt x="4110" y="822"/>
                                </a:lnTo>
                                <a:lnTo>
                                  <a:pt x="4110" y="824"/>
                                </a:lnTo>
                                <a:lnTo>
                                  <a:pt x="4112" y="824"/>
                                </a:lnTo>
                                <a:lnTo>
                                  <a:pt x="4110" y="824"/>
                                </a:lnTo>
                                <a:lnTo>
                                  <a:pt x="4110" y="826"/>
                                </a:lnTo>
                                <a:lnTo>
                                  <a:pt x="4110" y="828"/>
                                </a:lnTo>
                                <a:lnTo>
                                  <a:pt x="4110" y="830"/>
                                </a:lnTo>
                                <a:lnTo>
                                  <a:pt x="4112" y="832"/>
                                </a:lnTo>
                                <a:lnTo>
                                  <a:pt x="4112" y="834"/>
                                </a:lnTo>
                                <a:lnTo>
                                  <a:pt x="4112" y="837"/>
                                </a:lnTo>
                                <a:lnTo>
                                  <a:pt x="4112" y="839"/>
                                </a:lnTo>
                                <a:lnTo>
                                  <a:pt x="4112" y="841"/>
                                </a:lnTo>
                                <a:lnTo>
                                  <a:pt x="4114" y="843"/>
                                </a:lnTo>
                                <a:lnTo>
                                  <a:pt x="4114" y="845"/>
                                </a:lnTo>
                                <a:lnTo>
                                  <a:pt x="4114" y="847"/>
                                </a:lnTo>
                                <a:lnTo>
                                  <a:pt x="4114" y="849"/>
                                </a:lnTo>
                                <a:lnTo>
                                  <a:pt x="4116" y="849"/>
                                </a:lnTo>
                                <a:lnTo>
                                  <a:pt x="4116" y="851"/>
                                </a:lnTo>
                                <a:lnTo>
                                  <a:pt x="4118" y="853"/>
                                </a:lnTo>
                                <a:lnTo>
                                  <a:pt x="4118" y="856"/>
                                </a:lnTo>
                                <a:lnTo>
                                  <a:pt x="4118" y="860"/>
                                </a:lnTo>
                                <a:lnTo>
                                  <a:pt x="4120" y="868"/>
                                </a:lnTo>
                                <a:lnTo>
                                  <a:pt x="4120" y="872"/>
                                </a:lnTo>
                                <a:lnTo>
                                  <a:pt x="4120" y="875"/>
                                </a:lnTo>
                                <a:lnTo>
                                  <a:pt x="4120" y="879"/>
                                </a:lnTo>
                                <a:lnTo>
                                  <a:pt x="4123" y="879"/>
                                </a:lnTo>
                                <a:lnTo>
                                  <a:pt x="4123" y="883"/>
                                </a:lnTo>
                                <a:lnTo>
                                  <a:pt x="4125" y="885"/>
                                </a:lnTo>
                                <a:lnTo>
                                  <a:pt x="4125" y="887"/>
                                </a:lnTo>
                                <a:lnTo>
                                  <a:pt x="4127" y="889"/>
                                </a:lnTo>
                                <a:lnTo>
                                  <a:pt x="4125" y="889"/>
                                </a:lnTo>
                                <a:lnTo>
                                  <a:pt x="4127" y="891"/>
                                </a:lnTo>
                                <a:lnTo>
                                  <a:pt x="4127" y="894"/>
                                </a:lnTo>
                                <a:lnTo>
                                  <a:pt x="4127" y="896"/>
                                </a:lnTo>
                                <a:lnTo>
                                  <a:pt x="4127" y="898"/>
                                </a:lnTo>
                                <a:lnTo>
                                  <a:pt x="4129" y="900"/>
                                </a:lnTo>
                                <a:lnTo>
                                  <a:pt x="4129" y="902"/>
                                </a:lnTo>
                                <a:lnTo>
                                  <a:pt x="4129" y="904"/>
                                </a:lnTo>
                                <a:lnTo>
                                  <a:pt x="4131" y="906"/>
                                </a:lnTo>
                                <a:lnTo>
                                  <a:pt x="4133" y="908"/>
                                </a:lnTo>
                                <a:lnTo>
                                  <a:pt x="4133" y="910"/>
                                </a:lnTo>
                                <a:lnTo>
                                  <a:pt x="4135" y="913"/>
                                </a:lnTo>
                                <a:lnTo>
                                  <a:pt x="4137" y="915"/>
                                </a:lnTo>
                                <a:lnTo>
                                  <a:pt x="4135" y="915"/>
                                </a:lnTo>
                                <a:lnTo>
                                  <a:pt x="4135" y="917"/>
                                </a:lnTo>
                                <a:lnTo>
                                  <a:pt x="4135" y="919"/>
                                </a:lnTo>
                                <a:lnTo>
                                  <a:pt x="4135" y="921"/>
                                </a:lnTo>
                                <a:lnTo>
                                  <a:pt x="4135" y="923"/>
                                </a:lnTo>
                                <a:lnTo>
                                  <a:pt x="4137" y="923"/>
                                </a:lnTo>
                                <a:lnTo>
                                  <a:pt x="4137" y="925"/>
                                </a:lnTo>
                                <a:lnTo>
                                  <a:pt x="4137" y="927"/>
                                </a:lnTo>
                                <a:lnTo>
                                  <a:pt x="4139" y="929"/>
                                </a:lnTo>
                                <a:lnTo>
                                  <a:pt x="4139" y="932"/>
                                </a:lnTo>
                                <a:lnTo>
                                  <a:pt x="4139" y="934"/>
                                </a:lnTo>
                                <a:lnTo>
                                  <a:pt x="4139" y="936"/>
                                </a:lnTo>
                                <a:lnTo>
                                  <a:pt x="4139" y="938"/>
                                </a:lnTo>
                                <a:lnTo>
                                  <a:pt x="4139" y="940"/>
                                </a:lnTo>
                                <a:lnTo>
                                  <a:pt x="4139" y="942"/>
                                </a:lnTo>
                                <a:lnTo>
                                  <a:pt x="4139" y="944"/>
                                </a:lnTo>
                                <a:lnTo>
                                  <a:pt x="4139" y="946"/>
                                </a:lnTo>
                                <a:lnTo>
                                  <a:pt x="4139" y="949"/>
                                </a:lnTo>
                                <a:lnTo>
                                  <a:pt x="4142" y="949"/>
                                </a:lnTo>
                                <a:lnTo>
                                  <a:pt x="4144" y="953"/>
                                </a:lnTo>
                                <a:lnTo>
                                  <a:pt x="4146" y="955"/>
                                </a:lnTo>
                                <a:lnTo>
                                  <a:pt x="4146" y="957"/>
                                </a:lnTo>
                                <a:lnTo>
                                  <a:pt x="4146" y="959"/>
                                </a:lnTo>
                                <a:lnTo>
                                  <a:pt x="4146" y="961"/>
                                </a:lnTo>
                                <a:lnTo>
                                  <a:pt x="4146" y="963"/>
                                </a:lnTo>
                                <a:lnTo>
                                  <a:pt x="4146" y="965"/>
                                </a:lnTo>
                                <a:lnTo>
                                  <a:pt x="4148" y="968"/>
                                </a:lnTo>
                                <a:lnTo>
                                  <a:pt x="4150" y="968"/>
                                </a:lnTo>
                                <a:lnTo>
                                  <a:pt x="4152" y="970"/>
                                </a:lnTo>
                                <a:lnTo>
                                  <a:pt x="4152" y="976"/>
                                </a:lnTo>
                                <a:lnTo>
                                  <a:pt x="4154" y="980"/>
                                </a:lnTo>
                                <a:lnTo>
                                  <a:pt x="4156" y="984"/>
                                </a:lnTo>
                                <a:lnTo>
                                  <a:pt x="4158" y="987"/>
                                </a:lnTo>
                                <a:lnTo>
                                  <a:pt x="4161" y="989"/>
                                </a:lnTo>
                                <a:lnTo>
                                  <a:pt x="4163" y="989"/>
                                </a:lnTo>
                                <a:lnTo>
                                  <a:pt x="4165" y="991"/>
                                </a:lnTo>
                                <a:lnTo>
                                  <a:pt x="4167" y="991"/>
                                </a:lnTo>
                                <a:lnTo>
                                  <a:pt x="4173" y="991"/>
                                </a:lnTo>
                                <a:lnTo>
                                  <a:pt x="4173" y="993"/>
                                </a:lnTo>
                                <a:lnTo>
                                  <a:pt x="4173" y="995"/>
                                </a:lnTo>
                                <a:lnTo>
                                  <a:pt x="4171" y="995"/>
                                </a:lnTo>
                                <a:lnTo>
                                  <a:pt x="4169" y="997"/>
                                </a:lnTo>
                                <a:lnTo>
                                  <a:pt x="4167" y="999"/>
                                </a:lnTo>
                                <a:lnTo>
                                  <a:pt x="4167" y="1001"/>
                                </a:lnTo>
                                <a:lnTo>
                                  <a:pt x="4165" y="1001"/>
                                </a:lnTo>
                                <a:lnTo>
                                  <a:pt x="4163" y="1001"/>
                                </a:lnTo>
                                <a:lnTo>
                                  <a:pt x="4161" y="1001"/>
                                </a:lnTo>
                                <a:lnTo>
                                  <a:pt x="4161" y="999"/>
                                </a:lnTo>
                                <a:lnTo>
                                  <a:pt x="4163" y="999"/>
                                </a:lnTo>
                                <a:lnTo>
                                  <a:pt x="4165" y="999"/>
                                </a:lnTo>
                                <a:lnTo>
                                  <a:pt x="4167" y="997"/>
                                </a:lnTo>
                                <a:lnTo>
                                  <a:pt x="4167" y="995"/>
                                </a:lnTo>
                                <a:lnTo>
                                  <a:pt x="4165" y="995"/>
                                </a:lnTo>
                                <a:lnTo>
                                  <a:pt x="4158" y="997"/>
                                </a:lnTo>
                                <a:lnTo>
                                  <a:pt x="4158" y="999"/>
                                </a:lnTo>
                                <a:lnTo>
                                  <a:pt x="4158" y="1001"/>
                                </a:lnTo>
                                <a:lnTo>
                                  <a:pt x="4158" y="1003"/>
                                </a:lnTo>
                                <a:lnTo>
                                  <a:pt x="4158" y="1008"/>
                                </a:lnTo>
                                <a:lnTo>
                                  <a:pt x="4161" y="1010"/>
                                </a:lnTo>
                                <a:lnTo>
                                  <a:pt x="4163" y="1018"/>
                                </a:lnTo>
                                <a:lnTo>
                                  <a:pt x="4165" y="1022"/>
                                </a:lnTo>
                                <a:lnTo>
                                  <a:pt x="4167" y="1027"/>
                                </a:lnTo>
                                <a:lnTo>
                                  <a:pt x="4169" y="1031"/>
                                </a:lnTo>
                                <a:lnTo>
                                  <a:pt x="4171" y="1033"/>
                                </a:lnTo>
                                <a:lnTo>
                                  <a:pt x="4169" y="1031"/>
                                </a:lnTo>
                                <a:lnTo>
                                  <a:pt x="4169" y="1033"/>
                                </a:lnTo>
                                <a:lnTo>
                                  <a:pt x="4167" y="1033"/>
                                </a:lnTo>
                                <a:lnTo>
                                  <a:pt x="4167" y="1031"/>
                                </a:lnTo>
                                <a:lnTo>
                                  <a:pt x="4165" y="1029"/>
                                </a:lnTo>
                                <a:lnTo>
                                  <a:pt x="4167" y="1029"/>
                                </a:lnTo>
                                <a:lnTo>
                                  <a:pt x="4165" y="1027"/>
                                </a:lnTo>
                                <a:lnTo>
                                  <a:pt x="4163" y="1027"/>
                                </a:lnTo>
                                <a:lnTo>
                                  <a:pt x="4161" y="1027"/>
                                </a:lnTo>
                                <a:lnTo>
                                  <a:pt x="4161" y="1025"/>
                                </a:lnTo>
                                <a:lnTo>
                                  <a:pt x="4158" y="1022"/>
                                </a:lnTo>
                                <a:lnTo>
                                  <a:pt x="4158" y="1025"/>
                                </a:lnTo>
                                <a:lnTo>
                                  <a:pt x="4161" y="1025"/>
                                </a:lnTo>
                                <a:lnTo>
                                  <a:pt x="4161" y="1027"/>
                                </a:lnTo>
                                <a:lnTo>
                                  <a:pt x="4161" y="1029"/>
                                </a:lnTo>
                                <a:lnTo>
                                  <a:pt x="4163" y="1031"/>
                                </a:lnTo>
                                <a:lnTo>
                                  <a:pt x="4163" y="1033"/>
                                </a:lnTo>
                                <a:lnTo>
                                  <a:pt x="4165" y="1035"/>
                                </a:lnTo>
                                <a:lnTo>
                                  <a:pt x="4165" y="1037"/>
                                </a:lnTo>
                                <a:lnTo>
                                  <a:pt x="4167" y="1037"/>
                                </a:lnTo>
                                <a:lnTo>
                                  <a:pt x="4167" y="1039"/>
                                </a:lnTo>
                                <a:lnTo>
                                  <a:pt x="4167" y="1037"/>
                                </a:lnTo>
                                <a:lnTo>
                                  <a:pt x="4169" y="1037"/>
                                </a:lnTo>
                                <a:lnTo>
                                  <a:pt x="4169" y="1035"/>
                                </a:lnTo>
                                <a:lnTo>
                                  <a:pt x="4171" y="1035"/>
                                </a:lnTo>
                                <a:lnTo>
                                  <a:pt x="4171" y="1037"/>
                                </a:lnTo>
                                <a:lnTo>
                                  <a:pt x="4171" y="1039"/>
                                </a:lnTo>
                                <a:lnTo>
                                  <a:pt x="4171" y="1041"/>
                                </a:lnTo>
                                <a:lnTo>
                                  <a:pt x="4173" y="1044"/>
                                </a:lnTo>
                                <a:lnTo>
                                  <a:pt x="4173" y="1046"/>
                                </a:lnTo>
                                <a:lnTo>
                                  <a:pt x="4173" y="1048"/>
                                </a:lnTo>
                                <a:lnTo>
                                  <a:pt x="4175" y="1050"/>
                                </a:lnTo>
                                <a:lnTo>
                                  <a:pt x="4173" y="1050"/>
                                </a:lnTo>
                                <a:lnTo>
                                  <a:pt x="4173" y="1052"/>
                                </a:lnTo>
                                <a:lnTo>
                                  <a:pt x="4175" y="1052"/>
                                </a:lnTo>
                                <a:lnTo>
                                  <a:pt x="4175" y="1054"/>
                                </a:lnTo>
                                <a:lnTo>
                                  <a:pt x="4175" y="1058"/>
                                </a:lnTo>
                                <a:lnTo>
                                  <a:pt x="4175" y="1060"/>
                                </a:lnTo>
                                <a:lnTo>
                                  <a:pt x="4177" y="1063"/>
                                </a:lnTo>
                                <a:lnTo>
                                  <a:pt x="4175" y="1063"/>
                                </a:lnTo>
                                <a:lnTo>
                                  <a:pt x="4175" y="1065"/>
                                </a:lnTo>
                                <a:lnTo>
                                  <a:pt x="4177" y="1067"/>
                                </a:lnTo>
                                <a:lnTo>
                                  <a:pt x="4177" y="1069"/>
                                </a:lnTo>
                                <a:lnTo>
                                  <a:pt x="4177" y="1071"/>
                                </a:lnTo>
                                <a:lnTo>
                                  <a:pt x="4177" y="1073"/>
                                </a:lnTo>
                                <a:lnTo>
                                  <a:pt x="4180" y="1075"/>
                                </a:lnTo>
                                <a:lnTo>
                                  <a:pt x="4177" y="1075"/>
                                </a:lnTo>
                                <a:lnTo>
                                  <a:pt x="4180" y="1079"/>
                                </a:lnTo>
                                <a:lnTo>
                                  <a:pt x="4182" y="1082"/>
                                </a:lnTo>
                                <a:lnTo>
                                  <a:pt x="4182" y="1084"/>
                                </a:lnTo>
                                <a:lnTo>
                                  <a:pt x="4184" y="1086"/>
                                </a:lnTo>
                                <a:lnTo>
                                  <a:pt x="4186" y="1086"/>
                                </a:lnTo>
                                <a:lnTo>
                                  <a:pt x="4188" y="1086"/>
                                </a:lnTo>
                                <a:lnTo>
                                  <a:pt x="4190" y="1086"/>
                                </a:lnTo>
                                <a:lnTo>
                                  <a:pt x="4190" y="1088"/>
                                </a:lnTo>
                                <a:lnTo>
                                  <a:pt x="4186" y="1088"/>
                                </a:lnTo>
                              </a:path>
                            </a:pathLst>
                          </a:custGeom>
                          <a:noFill/>
                          <a:ln w="381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 name="Freeform 464"/>
                        <wps:cNvSpPr>
                          <a:spLocks/>
                        </wps:cNvSpPr>
                        <wps:spPr bwMode="auto">
                          <a:xfrm>
                            <a:off x="4396700" y="1130304"/>
                            <a:ext cx="175900" cy="3513412"/>
                          </a:xfrm>
                          <a:custGeom>
                            <a:avLst/>
                            <a:gdLst>
                              <a:gd name="T0" fmla="*/ 20320 w 277"/>
                              <a:gd name="T1" fmla="*/ 19050 h 5533"/>
                              <a:gd name="T2" fmla="*/ 10795 w 277"/>
                              <a:gd name="T3" fmla="*/ 33655 h 5533"/>
                              <a:gd name="T4" fmla="*/ 15875 w 277"/>
                              <a:gd name="T5" fmla="*/ 53340 h 5533"/>
                              <a:gd name="T6" fmla="*/ 14605 w 277"/>
                              <a:gd name="T7" fmla="*/ 59055 h 5533"/>
                              <a:gd name="T8" fmla="*/ 14605 w 277"/>
                              <a:gd name="T9" fmla="*/ 74930 h 5533"/>
                              <a:gd name="T10" fmla="*/ 21590 w 277"/>
                              <a:gd name="T11" fmla="*/ 95250 h 5533"/>
                              <a:gd name="T12" fmla="*/ 30480 w 277"/>
                              <a:gd name="T13" fmla="*/ 112395 h 5533"/>
                              <a:gd name="T14" fmla="*/ 41275 w 277"/>
                              <a:gd name="T15" fmla="*/ 128905 h 5533"/>
                              <a:gd name="T16" fmla="*/ 44450 w 277"/>
                              <a:gd name="T17" fmla="*/ 144780 h 5533"/>
                              <a:gd name="T18" fmla="*/ 38735 w 277"/>
                              <a:gd name="T19" fmla="*/ 151765 h 5533"/>
                              <a:gd name="T20" fmla="*/ 48260 w 277"/>
                              <a:gd name="T21" fmla="*/ 151765 h 5533"/>
                              <a:gd name="T22" fmla="*/ 44450 w 277"/>
                              <a:gd name="T23" fmla="*/ 156845 h 5533"/>
                              <a:gd name="T24" fmla="*/ 52070 w 277"/>
                              <a:gd name="T25" fmla="*/ 158115 h 5533"/>
                              <a:gd name="T26" fmla="*/ 62865 w 277"/>
                              <a:gd name="T27" fmla="*/ 174625 h 5533"/>
                              <a:gd name="T28" fmla="*/ 74930 w 277"/>
                              <a:gd name="T29" fmla="*/ 186690 h 5533"/>
                              <a:gd name="T30" fmla="*/ 88265 w 277"/>
                              <a:gd name="T31" fmla="*/ 203835 h 5533"/>
                              <a:gd name="T32" fmla="*/ 78740 w 277"/>
                              <a:gd name="T33" fmla="*/ 215900 h 5533"/>
                              <a:gd name="T34" fmla="*/ 90805 w 277"/>
                              <a:gd name="T35" fmla="*/ 233680 h 5533"/>
                              <a:gd name="T36" fmla="*/ 96520 w 277"/>
                              <a:gd name="T37" fmla="*/ 382270 h 5533"/>
                              <a:gd name="T38" fmla="*/ 100330 w 277"/>
                              <a:gd name="T39" fmla="*/ 670560 h 5533"/>
                              <a:gd name="T40" fmla="*/ 107315 w 277"/>
                              <a:gd name="T41" fmla="*/ 956310 h 5533"/>
                              <a:gd name="T42" fmla="*/ 113665 w 277"/>
                              <a:gd name="T43" fmla="*/ 1247775 h 5533"/>
                              <a:gd name="T44" fmla="*/ 120650 w 277"/>
                              <a:gd name="T45" fmla="*/ 1533525 h 5533"/>
                              <a:gd name="T46" fmla="*/ 124460 w 277"/>
                              <a:gd name="T47" fmla="*/ 1825625 h 5533"/>
                              <a:gd name="T48" fmla="*/ 127000 w 277"/>
                              <a:gd name="T49" fmla="*/ 2108835 h 5533"/>
                              <a:gd name="T50" fmla="*/ 132715 w 277"/>
                              <a:gd name="T51" fmla="*/ 2386330 h 5533"/>
                              <a:gd name="T52" fmla="*/ 139065 w 277"/>
                              <a:gd name="T53" fmla="*/ 2676525 h 5533"/>
                              <a:gd name="T54" fmla="*/ 146050 w 277"/>
                              <a:gd name="T55" fmla="*/ 2964815 h 5533"/>
                              <a:gd name="T56" fmla="*/ 132715 w 277"/>
                              <a:gd name="T57" fmla="*/ 3011805 h 5533"/>
                              <a:gd name="T58" fmla="*/ 118110 w 277"/>
                              <a:gd name="T59" fmla="*/ 3025140 h 5533"/>
                              <a:gd name="T60" fmla="*/ 99060 w 277"/>
                              <a:gd name="T61" fmla="*/ 3026410 h 5533"/>
                              <a:gd name="T62" fmla="*/ 84455 w 277"/>
                              <a:gd name="T63" fmla="*/ 3050540 h 5533"/>
                              <a:gd name="T64" fmla="*/ 66675 w 277"/>
                              <a:gd name="T65" fmla="*/ 3067685 h 5533"/>
                              <a:gd name="T66" fmla="*/ 88265 w 277"/>
                              <a:gd name="T67" fmla="*/ 3074670 h 5533"/>
                              <a:gd name="T68" fmla="*/ 83185 w 277"/>
                              <a:gd name="T69" fmla="*/ 3100070 h 5533"/>
                              <a:gd name="T70" fmla="*/ 92710 w 277"/>
                              <a:gd name="T71" fmla="*/ 3132455 h 5533"/>
                              <a:gd name="T72" fmla="*/ 111125 w 277"/>
                              <a:gd name="T73" fmla="*/ 3124200 h 5533"/>
                              <a:gd name="T74" fmla="*/ 107315 w 277"/>
                              <a:gd name="T75" fmla="*/ 3140710 h 5533"/>
                              <a:gd name="T76" fmla="*/ 108585 w 277"/>
                              <a:gd name="T77" fmla="*/ 3178175 h 5533"/>
                              <a:gd name="T78" fmla="*/ 85725 w 277"/>
                              <a:gd name="T79" fmla="*/ 3199765 h 5533"/>
                              <a:gd name="T80" fmla="*/ 69850 w 277"/>
                              <a:gd name="T81" fmla="*/ 3207385 h 5533"/>
                              <a:gd name="T82" fmla="*/ 56515 w 277"/>
                              <a:gd name="T83" fmla="*/ 3226435 h 5533"/>
                              <a:gd name="T84" fmla="*/ 64135 w 277"/>
                              <a:gd name="T85" fmla="*/ 3243580 h 5533"/>
                              <a:gd name="T86" fmla="*/ 48260 w 277"/>
                              <a:gd name="T87" fmla="*/ 3243580 h 5533"/>
                              <a:gd name="T88" fmla="*/ 36195 w 277"/>
                              <a:gd name="T89" fmla="*/ 3266440 h 5533"/>
                              <a:gd name="T90" fmla="*/ 50800 w 277"/>
                              <a:gd name="T91" fmla="*/ 3279775 h 5533"/>
                              <a:gd name="T92" fmla="*/ 44450 w 277"/>
                              <a:gd name="T93" fmla="*/ 3288030 h 5533"/>
                              <a:gd name="T94" fmla="*/ 56515 w 277"/>
                              <a:gd name="T95" fmla="*/ 3301365 h 5533"/>
                              <a:gd name="T96" fmla="*/ 78740 w 277"/>
                              <a:gd name="T97" fmla="*/ 3308350 h 5533"/>
                              <a:gd name="T98" fmla="*/ 83185 w 277"/>
                              <a:gd name="T99" fmla="*/ 3329305 h 5533"/>
                              <a:gd name="T100" fmla="*/ 106045 w 277"/>
                              <a:gd name="T101" fmla="*/ 3344545 h 5533"/>
                              <a:gd name="T102" fmla="*/ 113665 w 277"/>
                              <a:gd name="T103" fmla="*/ 3369945 h 5533"/>
                              <a:gd name="T104" fmla="*/ 118110 w 277"/>
                              <a:gd name="T105" fmla="*/ 3390265 h 5533"/>
                              <a:gd name="T106" fmla="*/ 113665 w 277"/>
                              <a:gd name="T107" fmla="*/ 3419475 h 5533"/>
                              <a:gd name="T108" fmla="*/ 127000 w 277"/>
                              <a:gd name="T109" fmla="*/ 3430270 h 5533"/>
                              <a:gd name="T110" fmla="*/ 113665 w 277"/>
                              <a:gd name="T111" fmla="*/ 3436620 h 5533"/>
                              <a:gd name="T112" fmla="*/ 142240 w 277"/>
                              <a:gd name="T113" fmla="*/ 3448685 h 5533"/>
                              <a:gd name="T114" fmla="*/ 161925 w 277"/>
                              <a:gd name="T115" fmla="*/ 3465195 h 5533"/>
                              <a:gd name="T116" fmla="*/ 170180 w 277"/>
                              <a:gd name="T117" fmla="*/ 3488055 h 5533"/>
                              <a:gd name="T118" fmla="*/ 170180 w 277"/>
                              <a:gd name="T119" fmla="*/ 3509645 h 5533"/>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277" h="5533">
                                <a:moveTo>
                                  <a:pt x="2" y="0"/>
                                </a:moveTo>
                                <a:lnTo>
                                  <a:pt x="2" y="2"/>
                                </a:lnTo>
                                <a:lnTo>
                                  <a:pt x="0" y="2"/>
                                </a:lnTo>
                                <a:lnTo>
                                  <a:pt x="0" y="4"/>
                                </a:lnTo>
                                <a:lnTo>
                                  <a:pt x="0" y="8"/>
                                </a:lnTo>
                                <a:lnTo>
                                  <a:pt x="2" y="17"/>
                                </a:lnTo>
                                <a:lnTo>
                                  <a:pt x="4" y="19"/>
                                </a:lnTo>
                                <a:lnTo>
                                  <a:pt x="6" y="21"/>
                                </a:lnTo>
                                <a:lnTo>
                                  <a:pt x="8" y="21"/>
                                </a:lnTo>
                                <a:lnTo>
                                  <a:pt x="12" y="30"/>
                                </a:lnTo>
                                <a:lnTo>
                                  <a:pt x="17" y="36"/>
                                </a:lnTo>
                                <a:lnTo>
                                  <a:pt x="19" y="36"/>
                                </a:lnTo>
                                <a:lnTo>
                                  <a:pt x="21" y="30"/>
                                </a:lnTo>
                                <a:lnTo>
                                  <a:pt x="23" y="30"/>
                                </a:lnTo>
                                <a:lnTo>
                                  <a:pt x="25" y="30"/>
                                </a:lnTo>
                                <a:lnTo>
                                  <a:pt x="27" y="30"/>
                                </a:lnTo>
                                <a:lnTo>
                                  <a:pt x="32" y="30"/>
                                </a:lnTo>
                                <a:lnTo>
                                  <a:pt x="32" y="36"/>
                                </a:lnTo>
                                <a:lnTo>
                                  <a:pt x="21" y="36"/>
                                </a:lnTo>
                                <a:lnTo>
                                  <a:pt x="21" y="38"/>
                                </a:lnTo>
                                <a:lnTo>
                                  <a:pt x="38" y="38"/>
                                </a:lnTo>
                                <a:lnTo>
                                  <a:pt x="34" y="38"/>
                                </a:lnTo>
                                <a:lnTo>
                                  <a:pt x="34" y="40"/>
                                </a:lnTo>
                                <a:lnTo>
                                  <a:pt x="21" y="40"/>
                                </a:lnTo>
                                <a:lnTo>
                                  <a:pt x="21" y="42"/>
                                </a:lnTo>
                                <a:lnTo>
                                  <a:pt x="19" y="42"/>
                                </a:lnTo>
                                <a:lnTo>
                                  <a:pt x="19" y="40"/>
                                </a:lnTo>
                                <a:lnTo>
                                  <a:pt x="15" y="40"/>
                                </a:lnTo>
                                <a:lnTo>
                                  <a:pt x="17" y="42"/>
                                </a:lnTo>
                                <a:lnTo>
                                  <a:pt x="17" y="44"/>
                                </a:lnTo>
                                <a:lnTo>
                                  <a:pt x="17" y="46"/>
                                </a:lnTo>
                                <a:lnTo>
                                  <a:pt x="17" y="49"/>
                                </a:lnTo>
                                <a:lnTo>
                                  <a:pt x="17" y="51"/>
                                </a:lnTo>
                                <a:lnTo>
                                  <a:pt x="17" y="53"/>
                                </a:lnTo>
                                <a:lnTo>
                                  <a:pt x="15" y="53"/>
                                </a:lnTo>
                                <a:lnTo>
                                  <a:pt x="12" y="53"/>
                                </a:lnTo>
                                <a:lnTo>
                                  <a:pt x="15" y="53"/>
                                </a:lnTo>
                                <a:lnTo>
                                  <a:pt x="12" y="55"/>
                                </a:lnTo>
                                <a:lnTo>
                                  <a:pt x="12" y="57"/>
                                </a:lnTo>
                                <a:lnTo>
                                  <a:pt x="15" y="59"/>
                                </a:lnTo>
                                <a:lnTo>
                                  <a:pt x="12" y="59"/>
                                </a:lnTo>
                                <a:lnTo>
                                  <a:pt x="12" y="70"/>
                                </a:lnTo>
                                <a:lnTo>
                                  <a:pt x="12" y="72"/>
                                </a:lnTo>
                                <a:lnTo>
                                  <a:pt x="12" y="76"/>
                                </a:lnTo>
                                <a:lnTo>
                                  <a:pt x="12" y="80"/>
                                </a:lnTo>
                                <a:lnTo>
                                  <a:pt x="15" y="80"/>
                                </a:lnTo>
                                <a:lnTo>
                                  <a:pt x="15" y="82"/>
                                </a:lnTo>
                                <a:lnTo>
                                  <a:pt x="17" y="82"/>
                                </a:lnTo>
                                <a:lnTo>
                                  <a:pt x="19" y="82"/>
                                </a:lnTo>
                                <a:lnTo>
                                  <a:pt x="17" y="84"/>
                                </a:lnTo>
                                <a:lnTo>
                                  <a:pt x="25" y="84"/>
                                </a:lnTo>
                                <a:lnTo>
                                  <a:pt x="27" y="84"/>
                                </a:lnTo>
                                <a:lnTo>
                                  <a:pt x="27" y="87"/>
                                </a:lnTo>
                                <a:lnTo>
                                  <a:pt x="27" y="89"/>
                                </a:lnTo>
                                <a:lnTo>
                                  <a:pt x="25" y="89"/>
                                </a:lnTo>
                                <a:lnTo>
                                  <a:pt x="25" y="91"/>
                                </a:lnTo>
                                <a:lnTo>
                                  <a:pt x="27" y="93"/>
                                </a:lnTo>
                                <a:lnTo>
                                  <a:pt x="27" y="97"/>
                                </a:lnTo>
                                <a:lnTo>
                                  <a:pt x="27" y="110"/>
                                </a:lnTo>
                                <a:lnTo>
                                  <a:pt x="25" y="110"/>
                                </a:lnTo>
                                <a:lnTo>
                                  <a:pt x="23" y="110"/>
                                </a:lnTo>
                                <a:lnTo>
                                  <a:pt x="23" y="103"/>
                                </a:lnTo>
                                <a:lnTo>
                                  <a:pt x="23" y="101"/>
                                </a:lnTo>
                                <a:lnTo>
                                  <a:pt x="23" y="99"/>
                                </a:lnTo>
                                <a:lnTo>
                                  <a:pt x="21" y="99"/>
                                </a:lnTo>
                                <a:lnTo>
                                  <a:pt x="21" y="97"/>
                                </a:lnTo>
                                <a:lnTo>
                                  <a:pt x="21" y="95"/>
                                </a:lnTo>
                                <a:lnTo>
                                  <a:pt x="23" y="93"/>
                                </a:lnTo>
                                <a:lnTo>
                                  <a:pt x="23" y="89"/>
                                </a:lnTo>
                                <a:lnTo>
                                  <a:pt x="21" y="87"/>
                                </a:lnTo>
                                <a:lnTo>
                                  <a:pt x="19" y="87"/>
                                </a:lnTo>
                                <a:lnTo>
                                  <a:pt x="17" y="91"/>
                                </a:lnTo>
                                <a:lnTo>
                                  <a:pt x="17" y="93"/>
                                </a:lnTo>
                                <a:lnTo>
                                  <a:pt x="19" y="95"/>
                                </a:lnTo>
                                <a:lnTo>
                                  <a:pt x="19" y="97"/>
                                </a:lnTo>
                                <a:lnTo>
                                  <a:pt x="19" y="99"/>
                                </a:lnTo>
                                <a:lnTo>
                                  <a:pt x="19" y="101"/>
                                </a:lnTo>
                                <a:lnTo>
                                  <a:pt x="19" y="103"/>
                                </a:lnTo>
                                <a:lnTo>
                                  <a:pt x="19" y="106"/>
                                </a:lnTo>
                                <a:lnTo>
                                  <a:pt x="21" y="110"/>
                                </a:lnTo>
                                <a:lnTo>
                                  <a:pt x="21" y="112"/>
                                </a:lnTo>
                                <a:lnTo>
                                  <a:pt x="21" y="114"/>
                                </a:lnTo>
                                <a:lnTo>
                                  <a:pt x="21" y="116"/>
                                </a:lnTo>
                                <a:lnTo>
                                  <a:pt x="21" y="118"/>
                                </a:lnTo>
                                <a:lnTo>
                                  <a:pt x="23" y="118"/>
                                </a:lnTo>
                                <a:lnTo>
                                  <a:pt x="23" y="120"/>
                                </a:lnTo>
                                <a:lnTo>
                                  <a:pt x="23" y="122"/>
                                </a:lnTo>
                                <a:lnTo>
                                  <a:pt x="23" y="125"/>
                                </a:lnTo>
                                <a:lnTo>
                                  <a:pt x="25" y="127"/>
                                </a:lnTo>
                                <a:lnTo>
                                  <a:pt x="25" y="129"/>
                                </a:lnTo>
                                <a:lnTo>
                                  <a:pt x="25" y="131"/>
                                </a:lnTo>
                                <a:lnTo>
                                  <a:pt x="27" y="133"/>
                                </a:lnTo>
                                <a:lnTo>
                                  <a:pt x="27" y="135"/>
                                </a:lnTo>
                                <a:lnTo>
                                  <a:pt x="29" y="137"/>
                                </a:lnTo>
                                <a:lnTo>
                                  <a:pt x="29" y="139"/>
                                </a:lnTo>
                                <a:lnTo>
                                  <a:pt x="29" y="141"/>
                                </a:lnTo>
                                <a:lnTo>
                                  <a:pt x="32" y="144"/>
                                </a:lnTo>
                                <a:lnTo>
                                  <a:pt x="29" y="146"/>
                                </a:lnTo>
                                <a:lnTo>
                                  <a:pt x="32" y="146"/>
                                </a:lnTo>
                                <a:lnTo>
                                  <a:pt x="32" y="148"/>
                                </a:lnTo>
                                <a:lnTo>
                                  <a:pt x="34" y="148"/>
                                </a:lnTo>
                                <a:lnTo>
                                  <a:pt x="34" y="150"/>
                                </a:lnTo>
                                <a:lnTo>
                                  <a:pt x="34" y="152"/>
                                </a:lnTo>
                                <a:lnTo>
                                  <a:pt x="36" y="152"/>
                                </a:lnTo>
                                <a:lnTo>
                                  <a:pt x="36" y="154"/>
                                </a:lnTo>
                                <a:lnTo>
                                  <a:pt x="36" y="156"/>
                                </a:lnTo>
                                <a:lnTo>
                                  <a:pt x="36" y="158"/>
                                </a:lnTo>
                                <a:lnTo>
                                  <a:pt x="38" y="158"/>
                                </a:lnTo>
                                <a:lnTo>
                                  <a:pt x="40" y="160"/>
                                </a:lnTo>
                                <a:lnTo>
                                  <a:pt x="40" y="163"/>
                                </a:lnTo>
                                <a:lnTo>
                                  <a:pt x="40" y="165"/>
                                </a:lnTo>
                                <a:lnTo>
                                  <a:pt x="42" y="165"/>
                                </a:lnTo>
                                <a:lnTo>
                                  <a:pt x="42" y="167"/>
                                </a:lnTo>
                                <a:lnTo>
                                  <a:pt x="44" y="169"/>
                                </a:lnTo>
                                <a:lnTo>
                                  <a:pt x="44" y="171"/>
                                </a:lnTo>
                                <a:lnTo>
                                  <a:pt x="46" y="173"/>
                                </a:lnTo>
                                <a:lnTo>
                                  <a:pt x="48" y="173"/>
                                </a:lnTo>
                                <a:lnTo>
                                  <a:pt x="48" y="175"/>
                                </a:lnTo>
                                <a:lnTo>
                                  <a:pt x="48" y="177"/>
                                </a:lnTo>
                                <a:lnTo>
                                  <a:pt x="51" y="177"/>
                                </a:lnTo>
                                <a:lnTo>
                                  <a:pt x="51" y="180"/>
                                </a:lnTo>
                                <a:lnTo>
                                  <a:pt x="51" y="182"/>
                                </a:lnTo>
                                <a:lnTo>
                                  <a:pt x="53" y="182"/>
                                </a:lnTo>
                                <a:lnTo>
                                  <a:pt x="53" y="184"/>
                                </a:lnTo>
                                <a:lnTo>
                                  <a:pt x="55" y="186"/>
                                </a:lnTo>
                                <a:lnTo>
                                  <a:pt x="57" y="186"/>
                                </a:lnTo>
                                <a:lnTo>
                                  <a:pt x="57" y="188"/>
                                </a:lnTo>
                                <a:lnTo>
                                  <a:pt x="57" y="190"/>
                                </a:lnTo>
                                <a:lnTo>
                                  <a:pt x="59" y="192"/>
                                </a:lnTo>
                                <a:lnTo>
                                  <a:pt x="59" y="194"/>
                                </a:lnTo>
                                <a:lnTo>
                                  <a:pt x="61" y="196"/>
                                </a:lnTo>
                                <a:lnTo>
                                  <a:pt x="63" y="196"/>
                                </a:lnTo>
                                <a:lnTo>
                                  <a:pt x="63" y="199"/>
                                </a:lnTo>
                                <a:lnTo>
                                  <a:pt x="65" y="199"/>
                                </a:lnTo>
                                <a:lnTo>
                                  <a:pt x="65" y="201"/>
                                </a:lnTo>
                                <a:lnTo>
                                  <a:pt x="65" y="203"/>
                                </a:lnTo>
                                <a:lnTo>
                                  <a:pt x="65" y="205"/>
                                </a:lnTo>
                                <a:lnTo>
                                  <a:pt x="65" y="207"/>
                                </a:lnTo>
                                <a:lnTo>
                                  <a:pt x="65" y="209"/>
                                </a:lnTo>
                                <a:lnTo>
                                  <a:pt x="67" y="211"/>
                                </a:lnTo>
                                <a:lnTo>
                                  <a:pt x="70" y="213"/>
                                </a:lnTo>
                                <a:lnTo>
                                  <a:pt x="72" y="213"/>
                                </a:lnTo>
                                <a:lnTo>
                                  <a:pt x="74" y="213"/>
                                </a:lnTo>
                                <a:lnTo>
                                  <a:pt x="74" y="215"/>
                                </a:lnTo>
                                <a:lnTo>
                                  <a:pt x="72" y="218"/>
                                </a:lnTo>
                                <a:lnTo>
                                  <a:pt x="70" y="218"/>
                                </a:lnTo>
                                <a:lnTo>
                                  <a:pt x="67" y="218"/>
                                </a:lnTo>
                                <a:lnTo>
                                  <a:pt x="67" y="220"/>
                                </a:lnTo>
                                <a:lnTo>
                                  <a:pt x="67" y="222"/>
                                </a:lnTo>
                                <a:lnTo>
                                  <a:pt x="67" y="224"/>
                                </a:lnTo>
                                <a:lnTo>
                                  <a:pt x="70" y="226"/>
                                </a:lnTo>
                                <a:lnTo>
                                  <a:pt x="72" y="228"/>
                                </a:lnTo>
                                <a:lnTo>
                                  <a:pt x="70" y="228"/>
                                </a:lnTo>
                                <a:lnTo>
                                  <a:pt x="67" y="230"/>
                                </a:lnTo>
                                <a:lnTo>
                                  <a:pt x="65" y="230"/>
                                </a:lnTo>
                                <a:lnTo>
                                  <a:pt x="65" y="232"/>
                                </a:lnTo>
                                <a:lnTo>
                                  <a:pt x="65" y="230"/>
                                </a:lnTo>
                                <a:lnTo>
                                  <a:pt x="63" y="230"/>
                                </a:lnTo>
                                <a:lnTo>
                                  <a:pt x="63" y="228"/>
                                </a:lnTo>
                                <a:lnTo>
                                  <a:pt x="65" y="226"/>
                                </a:lnTo>
                                <a:lnTo>
                                  <a:pt x="63" y="226"/>
                                </a:lnTo>
                                <a:lnTo>
                                  <a:pt x="61" y="226"/>
                                </a:lnTo>
                                <a:lnTo>
                                  <a:pt x="61" y="228"/>
                                </a:lnTo>
                                <a:lnTo>
                                  <a:pt x="63" y="228"/>
                                </a:lnTo>
                                <a:lnTo>
                                  <a:pt x="63" y="230"/>
                                </a:lnTo>
                                <a:lnTo>
                                  <a:pt x="61" y="230"/>
                                </a:lnTo>
                                <a:lnTo>
                                  <a:pt x="61" y="232"/>
                                </a:lnTo>
                                <a:lnTo>
                                  <a:pt x="61" y="234"/>
                                </a:lnTo>
                                <a:lnTo>
                                  <a:pt x="61" y="237"/>
                                </a:lnTo>
                                <a:lnTo>
                                  <a:pt x="61" y="239"/>
                                </a:lnTo>
                                <a:lnTo>
                                  <a:pt x="61" y="241"/>
                                </a:lnTo>
                                <a:lnTo>
                                  <a:pt x="63" y="241"/>
                                </a:lnTo>
                                <a:lnTo>
                                  <a:pt x="65" y="241"/>
                                </a:lnTo>
                                <a:lnTo>
                                  <a:pt x="65" y="239"/>
                                </a:lnTo>
                                <a:lnTo>
                                  <a:pt x="67" y="239"/>
                                </a:lnTo>
                                <a:lnTo>
                                  <a:pt x="67" y="237"/>
                                </a:lnTo>
                                <a:lnTo>
                                  <a:pt x="65" y="237"/>
                                </a:lnTo>
                                <a:lnTo>
                                  <a:pt x="65" y="234"/>
                                </a:lnTo>
                                <a:lnTo>
                                  <a:pt x="65" y="232"/>
                                </a:lnTo>
                                <a:lnTo>
                                  <a:pt x="67" y="232"/>
                                </a:lnTo>
                                <a:lnTo>
                                  <a:pt x="67" y="230"/>
                                </a:lnTo>
                                <a:lnTo>
                                  <a:pt x="70" y="230"/>
                                </a:lnTo>
                                <a:lnTo>
                                  <a:pt x="72" y="230"/>
                                </a:lnTo>
                                <a:lnTo>
                                  <a:pt x="72" y="232"/>
                                </a:lnTo>
                                <a:lnTo>
                                  <a:pt x="72" y="237"/>
                                </a:lnTo>
                                <a:lnTo>
                                  <a:pt x="74" y="239"/>
                                </a:lnTo>
                                <a:lnTo>
                                  <a:pt x="76" y="239"/>
                                </a:lnTo>
                                <a:lnTo>
                                  <a:pt x="78" y="241"/>
                                </a:lnTo>
                                <a:lnTo>
                                  <a:pt x="80" y="241"/>
                                </a:lnTo>
                                <a:lnTo>
                                  <a:pt x="82" y="241"/>
                                </a:lnTo>
                                <a:lnTo>
                                  <a:pt x="82" y="243"/>
                                </a:lnTo>
                                <a:lnTo>
                                  <a:pt x="78" y="243"/>
                                </a:lnTo>
                                <a:lnTo>
                                  <a:pt x="76" y="243"/>
                                </a:lnTo>
                                <a:lnTo>
                                  <a:pt x="78" y="245"/>
                                </a:lnTo>
                                <a:lnTo>
                                  <a:pt x="74" y="247"/>
                                </a:lnTo>
                                <a:lnTo>
                                  <a:pt x="74" y="249"/>
                                </a:lnTo>
                                <a:lnTo>
                                  <a:pt x="74" y="251"/>
                                </a:lnTo>
                                <a:lnTo>
                                  <a:pt x="76" y="251"/>
                                </a:lnTo>
                                <a:lnTo>
                                  <a:pt x="74" y="251"/>
                                </a:lnTo>
                                <a:lnTo>
                                  <a:pt x="72" y="249"/>
                                </a:lnTo>
                                <a:lnTo>
                                  <a:pt x="72" y="247"/>
                                </a:lnTo>
                                <a:lnTo>
                                  <a:pt x="72" y="245"/>
                                </a:lnTo>
                                <a:lnTo>
                                  <a:pt x="70" y="245"/>
                                </a:lnTo>
                                <a:lnTo>
                                  <a:pt x="70" y="247"/>
                                </a:lnTo>
                                <a:lnTo>
                                  <a:pt x="70" y="249"/>
                                </a:lnTo>
                                <a:lnTo>
                                  <a:pt x="72" y="249"/>
                                </a:lnTo>
                                <a:lnTo>
                                  <a:pt x="72" y="251"/>
                                </a:lnTo>
                                <a:lnTo>
                                  <a:pt x="70" y="251"/>
                                </a:lnTo>
                                <a:lnTo>
                                  <a:pt x="72" y="251"/>
                                </a:lnTo>
                                <a:lnTo>
                                  <a:pt x="74" y="251"/>
                                </a:lnTo>
                                <a:lnTo>
                                  <a:pt x="74" y="253"/>
                                </a:lnTo>
                                <a:lnTo>
                                  <a:pt x="74" y="251"/>
                                </a:lnTo>
                                <a:lnTo>
                                  <a:pt x="76" y="253"/>
                                </a:lnTo>
                                <a:lnTo>
                                  <a:pt x="78" y="253"/>
                                </a:lnTo>
                                <a:lnTo>
                                  <a:pt x="78" y="251"/>
                                </a:lnTo>
                                <a:lnTo>
                                  <a:pt x="78" y="249"/>
                                </a:lnTo>
                                <a:lnTo>
                                  <a:pt x="76" y="247"/>
                                </a:lnTo>
                                <a:lnTo>
                                  <a:pt x="78" y="245"/>
                                </a:lnTo>
                                <a:lnTo>
                                  <a:pt x="78" y="247"/>
                                </a:lnTo>
                                <a:lnTo>
                                  <a:pt x="80" y="249"/>
                                </a:lnTo>
                                <a:lnTo>
                                  <a:pt x="82" y="249"/>
                                </a:lnTo>
                                <a:lnTo>
                                  <a:pt x="84" y="251"/>
                                </a:lnTo>
                                <a:lnTo>
                                  <a:pt x="84" y="253"/>
                                </a:lnTo>
                                <a:lnTo>
                                  <a:pt x="86" y="256"/>
                                </a:lnTo>
                                <a:lnTo>
                                  <a:pt x="86" y="258"/>
                                </a:lnTo>
                                <a:lnTo>
                                  <a:pt x="89" y="258"/>
                                </a:lnTo>
                                <a:lnTo>
                                  <a:pt x="91" y="260"/>
                                </a:lnTo>
                                <a:lnTo>
                                  <a:pt x="91" y="262"/>
                                </a:lnTo>
                                <a:lnTo>
                                  <a:pt x="93" y="264"/>
                                </a:lnTo>
                                <a:lnTo>
                                  <a:pt x="95" y="266"/>
                                </a:lnTo>
                                <a:lnTo>
                                  <a:pt x="95" y="264"/>
                                </a:lnTo>
                                <a:lnTo>
                                  <a:pt x="97" y="266"/>
                                </a:lnTo>
                                <a:lnTo>
                                  <a:pt x="97" y="268"/>
                                </a:lnTo>
                                <a:lnTo>
                                  <a:pt x="95" y="270"/>
                                </a:lnTo>
                                <a:lnTo>
                                  <a:pt x="95" y="272"/>
                                </a:lnTo>
                                <a:lnTo>
                                  <a:pt x="97" y="272"/>
                                </a:lnTo>
                                <a:lnTo>
                                  <a:pt x="97" y="275"/>
                                </a:lnTo>
                                <a:lnTo>
                                  <a:pt x="99" y="275"/>
                                </a:lnTo>
                                <a:lnTo>
                                  <a:pt x="99" y="277"/>
                                </a:lnTo>
                                <a:lnTo>
                                  <a:pt x="101" y="277"/>
                                </a:lnTo>
                                <a:lnTo>
                                  <a:pt x="103" y="279"/>
                                </a:lnTo>
                                <a:lnTo>
                                  <a:pt x="103" y="277"/>
                                </a:lnTo>
                                <a:lnTo>
                                  <a:pt x="103" y="279"/>
                                </a:lnTo>
                                <a:lnTo>
                                  <a:pt x="105" y="279"/>
                                </a:lnTo>
                                <a:lnTo>
                                  <a:pt x="108" y="281"/>
                                </a:lnTo>
                                <a:lnTo>
                                  <a:pt x="110" y="283"/>
                                </a:lnTo>
                                <a:lnTo>
                                  <a:pt x="112" y="283"/>
                                </a:lnTo>
                                <a:lnTo>
                                  <a:pt x="114" y="283"/>
                                </a:lnTo>
                                <a:lnTo>
                                  <a:pt x="116" y="281"/>
                                </a:lnTo>
                                <a:lnTo>
                                  <a:pt x="118" y="281"/>
                                </a:lnTo>
                                <a:lnTo>
                                  <a:pt x="120" y="283"/>
                                </a:lnTo>
                                <a:lnTo>
                                  <a:pt x="122" y="285"/>
                                </a:lnTo>
                                <a:lnTo>
                                  <a:pt x="118" y="289"/>
                                </a:lnTo>
                                <a:lnTo>
                                  <a:pt x="118" y="291"/>
                                </a:lnTo>
                                <a:lnTo>
                                  <a:pt x="118" y="294"/>
                                </a:lnTo>
                                <a:lnTo>
                                  <a:pt x="120" y="296"/>
                                </a:lnTo>
                                <a:lnTo>
                                  <a:pt x="122" y="296"/>
                                </a:lnTo>
                                <a:lnTo>
                                  <a:pt x="127" y="298"/>
                                </a:lnTo>
                                <a:lnTo>
                                  <a:pt x="131" y="300"/>
                                </a:lnTo>
                                <a:lnTo>
                                  <a:pt x="131" y="298"/>
                                </a:lnTo>
                                <a:lnTo>
                                  <a:pt x="133" y="300"/>
                                </a:lnTo>
                                <a:lnTo>
                                  <a:pt x="137" y="302"/>
                                </a:lnTo>
                                <a:lnTo>
                                  <a:pt x="137" y="308"/>
                                </a:lnTo>
                                <a:lnTo>
                                  <a:pt x="137" y="310"/>
                                </a:lnTo>
                                <a:lnTo>
                                  <a:pt x="137" y="315"/>
                                </a:lnTo>
                                <a:lnTo>
                                  <a:pt x="139" y="315"/>
                                </a:lnTo>
                                <a:lnTo>
                                  <a:pt x="137" y="315"/>
                                </a:lnTo>
                                <a:lnTo>
                                  <a:pt x="131" y="315"/>
                                </a:lnTo>
                                <a:lnTo>
                                  <a:pt x="124" y="317"/>
                                </a:lnTo>
                                <a:lnTo>
                                  <a:pt x="131" y="317"/>
                                </a:lnTo>
                                <a:lnTo>
                                  <a:pt x="139" y="317"/>
                                </a:lnTo>
                                <a:lnTo>
                                  <a:pt x="139" y="321"/>
                                </a:lnTo>
                                <a:lnTo>
                                  <a:pt x="139" y="323"/>
                                </a:lnTo>
                                <a:lnTo>
                                  <a:pt x="139" y="330"/>
                                </a:lnTo>
                                <a:lnTo>
                                  <a:pt x="135" y="332"/>
                                </a:lnTo>
                                <a:lnTo>
                                  <a:pt x="133" y="334"/>
                                </a:lnTo>
                                <a:lnTo>
                                  <a:pt x="131" y="334"/>
                                </a:lnTo>
                                <a:lnTo>
                                  <a:pt x="129" y="336"/>
                                </a:lnTo>
                                <a:lnTo>
                                  <a:pt x="129" y="334"/>
                                </a:lnTo>
                                <a:lnTo>
                                  <a:pt x="127" y="332"/>
                                </a:lnTo>
                                <a:lnTo>
                                  <a:pt x="127" y="330"/>
                                </a:lnTo>
                                <a:lnTo>
                                  <a:pt x="127" y="332"/>
                                </a:lnTo>
                                <a:lnTo>
                                  <a:pt x="127" y="334"/>
                                </a:lnTo>
                                <a:lnTo>
                                  <a:pt x="127" y="336"/>
                                </a:lnTo>
                                <a:lnTo>
                                  <a:pt x="127" y="338"/>
                                </a:lnTo>
                                <a:lnTo>
                                  <a:pt x="124" y="338"/>
                                </a:lnTo>
                                <a:lnTo>
                                  <a:pt x="122" y="340"/>
                                </a:lnTo>
                                <a:lnTo>
                                  <a:pt x="122" y="342"/>
                                </a:lnTo>
                                <a:lnTo>
                                  <a:pt x="124" y="340"/>
                                </a:lnTo>
                                <a:lnTo>
                                  <a:pt x="127" y="340"/>
                                </a:lnTo>
                                <a:lnTo>
                                  <a:pt x="139" y="332"/>
                                </a:lnTo>
                                <a:lnTo>
                                  <a:pt x="141" y="336"/>
                                </a:lnTo>
                                <a:lnTo>
                                  <a:pt x="146" y="346"/>
                                </a:lnTo>
                                <a:lnTo>
                                  <a:pt x="146" y="349"/>
                                </a:lnTo>
                                <a:lnTo>
                                  <a:pt x="146" y="351"/>
                                </a:lnTo>
                                <a:lnTo>
                                  <a:pt x="146" y="353"/>
                                </a:lnTo>
                                <a:lnTo>
                                  <a:pt x="143" y="355"/>
                                </a:lnTo>
                                <a:lnTo>
                                  <a:pt x="146" y="355"/>
                                </a:lnTo>
                                <a:lnTo>
                                  <a:pt x="146" y="357"/>
                                </a:lnTo>
                                <a:lnTo>
                                  <a:pt x="146" y="359"/>
                                </a:lnTo>
                                <a:lnTo>
                                  <a:pt x="143" y="359"/>
                                </a:lnTo>
                                <a:lnTo>
                                  <a:pt x="141" y="361"/>
                                </a:lnTo>
                                <a:lnTo>
                                  <a:pt x="141" y="363"/>
                                </a:lnTo>
                                <a:lnTo>
                                  <a:pt x="141" y="365"/>
                                </a:lnTo>
                                <a:lnTo>
                                  <a:pt x="143" y="365"/>
                                </a:lnTo>
                                <a:lnTo>
                                  <a:pt x="143" y="368"/>
                                </a:lnTo>
                                <a:lnTo>
                                  <a:pt x="146" y="368"/>
                                </a:lnTo>
                                <a:lnTo>
                                  <a:pt x="143" y="370"/>
                                </a:lnTo>
                                <a:lnTo>
                                  <a:pt x="141" y="372"/>
                                </a:lnTo>
                                <a:lnTo>
                                  <a:pt x="143" y="372"/>
                                </a:lnTo>
                                <a:lnTo>
                                  <a:pt x="143" y="374"/>
                                </a:lnTo>
                                <a:lnTo>
                                  <a:pt x="146" y="374"/>
                                </a:lnTo>
                                <a:lnTo>
                                  <a:pt x="148" y="376"/>
                                </a:lnTo>
                                <a:lnTo>
                                  <a:pt x="148" y="387"/>
                                </a:lnTo>
                                <a:lnTo>
                                  <a:pt x="148" y="412"/>
                                </a:lnTo>
                                <a:lnTo>
                                  <a:pt x="148" y="414"/>
                                </a:lnTo>
                                <a:lnTo>
                                  <a:pt x="148" y="439"/>
                                </a:lnTo>
                                <a:lnTo>
                                  <a:pt x="148" y="467"/>
                                </a:lnTo>
                                <a:lnTo>
                                  <a:pt x="150" y="494"/>
                                </a:lnTo>
                                <a:lnTo>
                                  <a:pt x="150" y="522"/>
                                </a:lnTo>
                                <a:lnTo>
                                  <a:pt x="150" y="547"/>
                                </a:lnTo>
                                <a:lnTo>
                                  <a:pt x="150" y="575"/>
                                </a:lnTo>
                                <a:lnTo>
                                  <a:pt x="152" y="602"/>
                                </a:lnTo>
                                <a:lnTo>
                                  <a:pt x="152" y="627"/>
                                </a:lnTo>
                                <a:lnTo>
                                  <a:pt x="152" y="655"/>
                                </a:lnTo>
                                <a:lnTo>
                                  <a:pt x="152" y="682"/>
                                </a:lnTo>
                                <a:lnTo>
                                  <a:pt x="154" y="710"/>
                                </a:lnTo>
                                <a:lnTo>
                                  <a:pt x="154" y="737"/>
                                </a:lnTo>
                                <a:lnTo>
                                  <a:pt x="154" y="763"/>
                                </a:lnTo>
                                <a:lnTo>
                                  <a:pt x="154" y="790"/>
                                </a:lnTo>
                                <a:lnTo>
                                  <a:pt x="156" y="818"/>
                                </a:lnTo>
                                <a:lnTo>
                                  <a:pt x="156" y="839"/>
                                </a:lnTo>
                                <a:lnTo>
                                  <a:pt x="156" y="866"/>
                                </a:lnTo>
                                <a:lnTo>
                                  <a:pt x="156" y="894"/>
                                </a:lnTo>
                                <a:lnTo>
                                  <a:pt x="156" y="921"/>
                                </a:lnTo>
                                <a:lnTo>
                                  <a:pt x="158" y="946"/>
                                </a:lnTo>
                                <a:lnTo>
                                  <a:pt x="158" y="974"/>
                                </a:lnTo>
                                <a:lnTo>
                                  <a:pt x="158" y="1001"/>
                                </a:lnTo>
                                <a:lnTo>
                                  <a:pt x="158" y="1029"/>
                                </a:lnTo>
                                <a:lnTo>
                                  <a:pt x="158" y="1056"/>
                                </a:lnTo>
                                <a:lnTo>
                                  <a:pt x="160" y="1082"/>
                                </a:lnTo>
                                <a:lnTo>
                                  <a:pt x="160" y="1109"/>
                                </a:lnTo>
                                <a:lnTo>
                                  <a:pt x="160" y="1137"/>
                                </a:lnTo>
                                <a:lnTo>
                                  <a:pt x="160" y="1164"/>
                                </a:lnTo>
                                <a:lnTo>
                                  <a:pt x="162" y="1191"/>
                                </a:lnTo>
                                <a:lnTo>
                                  <a:pt x="162" y="1219"/>
                                </a:lnTo>
                                <a:lnTo>
                                  <a:pt x="162" y="1246"/>
                                </a:lnTo>
                                <a:lnTo>
                                  <a:pt x="162" y="1274"/>
                                </a:lnTo>
                                <a:lnTo>
                                  <a:pt x="165" y="1301"/>
                                </a:lnTo>
                                <a:lnTo>
                                  <a:pt x="165" y="1329"/>
                                </a:lnTo>
                                <a:lnTo>
                                  <a:pt x="165" y="1354"/>
                                </a:lnTo>
                                <a:lnTo>
                                  <a:pt x="165" y="1382"/>
                                </a:lnTo>
                                <a:lnTo>
                                  <a:pt x="167" y="1409"/>
                                </a:lnTo>
                                <a:lnTo>
                                  <a:pt x="167" y="1437"/>
                                </a:lnTo>
                                <a:lnTo>
                                  <a:pt x="167" y="1464"/>
                                </a:lnTo>
                                <a:lnTo>
                                  <a:pt x="169" y="1481"/>
                                </a:lnTo>
                                <a:lnTo>
                                  <a:pt x="169" y="1506"/>
                                </a:lnTo>
                                <a:lnTo>
                                  <a:pt x="169" y="1534"/>
                                </a:lnTo>
                                <a:lnTo>
                                  <a:pt x="171" y="1561"/>
                                </a:lnTo>
                                <a:lnTo>
                                  <a:pt x="171" y="1587"/>
                                </a:lnTo>
                                <a:lnTo>
                                  <a:pt x="171" y="1614"/>
                                </a:lnTo>
                                <a:lnTo>
                                  <a:pt x="171" y="1641"/>
                                </a:lnTo>
                                <a:lnTo>
                                  <a:pt x="173" y="1669"/>
                                </a:lnTo>
                                <a:lnTo>
                                  <a:pt x="173" y="1696"/>
                                </a:lnTo>
                                <a:lnTo>
                                  <a:pt x="175" y="1724"/>
                                </a:lnTo>
                                <a:lnTo>
                                  <a:pt x="175" y="1749"/>
                                </a:lnTo>
                                <a:lnTo>
                                  <a:pt x="175" y="1777"/>
                                </a:lnTo>
                                <a:lnTo>
                                  <a:pt x="175" y="1804"/>
                                </a:lnTo>
                                <a:lnTo>
                                  <a:pt x="177" y="1832"/>
                                </a:lnTo>
                                <a:lnTo>
                                  <a:pt x="177" y="1857"/>
                                </a:lnTo>
                                <a:lnTo>
                                  <a:pt x="177" y="1884"/>
                                </a:lnTo>
                                <a:lnTo>
                                  <a:pt x="179" y="1912"/>
                                </a:lnTo>
                                <a:lnTo>
                                  <a:pt x="179" y="1937"/>
                                </a:lnTo>
                                <a:lnTo>
                                  <a:pt x="179" y="1965"/>
                                </a:lnTo>
                                <a:lnTo>
                                  <a:pt x="181" y="1992"/>
                                </a:lnTo>
                                <a:lnTo>
                                  <a:pt x="181" y="2020"/>
                                </a:lnTo>
                                <a:lnTo>
                                  <a:pt x="181" y="2045"/>
                                </a:lnTo>
                                <a:lnTo>
                                  <a:pt x="181" y="2072"/>
                                </a:lnTo>
                                <a:lnTo>
                                  <a:pt x="184" y="2100"/>
                                </a:lnTo>
                                <a:lnTo>
                                  <a:pt x="184" y="2127"/>
                                </a:lnTo>
                                <a:lnTo>
                                  <a:pt x="184" y="2155"/>
                                </a:lnTo>
                                <a:lnTo>
                                  <a:pt x="184" y="2182"/>
                                </a:lnTo>
                                <a:lnTo>
                                  <a:pt x="184" y="2208"/>
                                </a:lnTo>
                                <a:lnTo>
                                  <a:pt x="186" y="2235"/>
                                </a:lnTo>
                                <a:lnTo>
                                  <a:pt x="186" y="2263"/>
                                </a:lnTo>
                                <a:lnTo>
                                  <a:pt x="186" y="2286"/>
                                </a:lnTo>
                                <a:lnTo>
                                  <a:pt x="186" y="2311"/>
                                </a:lnTo>
                                <a:lnTo>
                                  <a:pt x="188" y="2334"/>
                                </a:lnTo>
                                <a:lnTo>
                                  <a:pt x="188" y="2362"/>
                                </a:lnTo>
                                <a:lnTo>
                                  <a:pt x="188" y="2389"/>
                                </a:lnTo>
                                <a:lnTo>
                                  <a:pt x="190" y="2415"/>
                                </a:lnTo>
                                <a:lnTo>
                                  <a:pt x="190" y="2442"/>
                                </a:lnTo>
                                <a:lnTo>
                                  <a:pt x="190" y="2470"/>
                                </a:lnTo>
                                <a:lnTo>
                                  <a:pt x="190" y="2495"/>
                                </a:lnTo>
                                <a:lnTo>
                                  <a:pt x="192" y="2522"/>
                                </a:lnTo>
                                <a:lnTo>
                                  <a:pt x="192" y="2550"/>
                                </a:lnTo>
                                <a:lnTo>
                                  <a:pt x="192" y="2577"/>
                                </a:lnTo>
                                <a:lnTo>
                                  <a:pt x="192" y="2603"/>
                                </a:lnTo>
                                <a:lnTo>
                                  <a:pt x="194" y="2630"/>
                                </a:lnTo>
                                <a:lnTo>
                                  <a:pt x="194" y="2658"/>
                                </a:lnTo>
                                <a:lnTo>
                                  <a:pt x="194" y="2685"/>
                                </a:lnTo>
                                <a:lnTo>
                                  <a:pt x="194" y="2713"/>
                                </a:lnTo>
                                <a:lnTo>
                                  <a:pt x="194" y="2740"/>
                                </a:lnTo>
                                <a:lnTo>
                                  <a:pt x="194" y="2765"/>
                                </a:lnTo>
                                <a:lnTo>
                                  <a:pt x="194" y="2793"/>
                                </a:lnTo>
                                <a:lnTo>
                                  <a:pt x="194" y="2820"/>
                                </a:lnTo>
                                <a:lnTo>
                                  <a:pt x="196" y="2848"/>
                                </a:lnTo>
                                <a:lnTo>
                                  <a:pt x="196" y="2875"/>
                                </a:lnTo>
                                <a:lnTo>
                                  <a:pt x="196" y="2901"/>
                                </a:lnTo>
                                <a:lnTo>
                                  <a:pt x="196" y="2928"/>
                                </a:lnTo>
                                <a:lnTo>
                                  <a:pt x="196" y="2955"/>
                                </a:lnTo>
                                <a:lnTo>
                                  <a:pt x="196" y="2981"/>
                                </a:lnTo>
                                <a:lnTo>
                                  <a:pt x="196" y="3008"/>
                                </a:lnTo>
                                <a:lnTo>
                                  <a:pt x="198" y="3036"/>
                                </a:lnTo>
                                <a:lnTo>
                                  <a:pt x="198" y="3063"/>
                                </a:lnTo>
                                <a:lnTo>
                                  <a:pt x="198" y="3089"/>
                                </a:lnTo>
                                <a:lnTo>
                                  <a:pt x="198" y="3116"/>
                                </a:lnTo>
                                <a:lnTo>
                                  <a:pt x="198" y="3131"/>
                                </a:lnTo>
                                <a:lnTo>
                                  <a:pt x="198" y="3158"/>
                                </a:lnTo>
                                <a:lnTo>
                                  <a:pt x="198" y="3186"/>
                                </a:lnTo>
                                <a:lnTo>
                                  <a:pt x="198" y="3211"/>
                                </a:lnTo>
                                <a:lnTo>
                                  <a:pt x="200" y="3239"/>
                                </a:lnTo>
                                <a:lnTo>
                                  <a:pt x="200" y="3266"/>
                                </a:lnTo>
                                <a:lnTo>
                                  <a:pt x="200" y="3293"/>
                                </a:lnTo>
                                <a:lnTo>
                                  <a:pt x="200" y="3321"/>
                                </a:lnTo>
                                <a:lnTo>
                                  <a:pt x="200" y="3348"/>
                                </a:lnTo>
                                <a:lnTo>
                                  <a:pt x="203" y="3376"/>
                                </a:lnTo>
                                <a:lnTo>
                                  <a:pt x="203" y="3403"/>
                                </a:lnTo>
                                <a:lnTo>
                                  <a:pt x="203" y="3431"/>
                                </a:lnTo>
                                <a:lnTo>
                                  <a:pt x="203" y="3458"/>
                                </a:lnTo>
                                <a:lnTo>
                                  <a:pt x="203" y="3486"/>
                                </a:lnTo>
                                <a:lnTo>
                                  <a:pt x="205" y="3513"/>
                                </a:lnTo>
                                <a:lnTo>
                                  <a:pt x="205" y="3541"/>
                                </a:lnTo>
                                <a:lnTo>
                                  <a:pt x="205" y="3566"/>
                                </a:lnTo>
                                <a:lnTo>
                                  <a:pt x="205" y="3593"/>
                                </a:lnTo>
                                <a:lnTo>
                                  <a:pt x="207" y="3621"/>
                                </a:lnTo>
                                <a:lnTo>
                                  <a:pt x="207" y="3648"/>
                                </a:lnTo>
                                <a:lnTo>
                                  <a:pt x="207" y="3676"/>
                                </a:lnTo>
                                <a:lnTo>
                                  <a:pt x="207" y="3703"/>
                                </a:lnTo>
                                <a:lnTo>
                                  <a:pt x="207" y="3731"/>
                                </a:lnTo>
                                <a:lnTo>
                                  <a:pt x="209" y="3756"/>
                                </a:lnTo>
                                <a:lnTo>
                                  <a:pt x="209" y="3758"/>
                                </a:lnTo>
                                <a:lnTo>
                                  <a:pt x="209" y="3784"/>
                                </a:lnTo>
                                <a:lnTo>
                                  <a:pt x="209" y="3809"/>
                                </a:lnTo>
                                <a:lnTo>
                                  <a:pt x="209" y="3836"/>
                                </a:lnTo>
                                <a:lnTo>
                                  <a:pt x="211" y="3864"/>
                                </a:lnTo>
                                <a:lnTo>
                                  <a:pt x="211" y="3889"/>
                                </a:lnTo>
                                <a:lnTo>
                                  <a:pt x="211" y="3917"/>
                                </a:lnTo>
                                <a:lnTo>
                                  <a:pt x="211" y="3944"/>
                                </a:lnTo>
                                <a:lnTo>
                                  <a:pt x="213" y="3972"/>
                                </a:lnTo>
                                <a:lnTo>
                                  <a:pt x="213" y="3999"/>
                                </a:lnTo>
                                <a:lnTo>
                                  <a:pt x="213" y="4024"/>
                                </a:lnTo>
                                <a:lnTo>
                                  <a:pt x="215" y="4052"/>
                                </a:lnTo>
                                <a:lnTo>
                                  <a:pt x="215" y="4079"/>
                                </a:lnTo>
                                <a:lnTo>
                                  <a:pt x="215" y="4107"/>
                                </a:lnTo>
                                <a:lnTo>
                                  <a:pt x="217" y="4132"/>
                                </a:lnTo>
                                <a:lnTo>
                                  <a:pt x="217" y="4160"/>
                                </a:lnTo>
                                <a:lnTo>
                                  <a:pt x="217" y="4187"/>
                                </a:lnTo>
                                <a:lnTo>
                                  <a:pt x="219" y="4215"/>
                                </a:lnTo>
                                <a:lnTo>
                                  <a:pt x="219" y="4240"/>
                                </a:lnTo>
                                <a:lnTo>
                                  <a:pt x="219" y="4267"/>
                                </a:lnTo>
                                <a:lnTo>
                                  <a:pt x="222" y="4293"/>
                                </a:lnTo>
                                <a:lnTo>
                                  <a:pt x="222" y="4320"/>
                                </a:lnTo>
                                <a:lnTo>
                                  <a:pt x="222" y="4348"/>
                                </a:lnTo>
                                <a:lnTo>
                                  <a:pt x="224" y="4373"/>
                                </a:lnTo>
                                <a:lnTo>
                                  <a:pt x="224" y="4401"/>
                                </a:lnTo>
                                <a:lnTo>
                                  <a:pt x="224" y="4428"/>
                                </a:lnTo>
                                <a:lnTo>
                                  <a:pt x="226" y="4455"/>
                                </a:lnTo>
                                <a:lnTo>
                                  <a:pt x="226" y="4481"/>
                                </a:lnTo>
                                <a:lnTo>
                                  <a:pt x="226" y="4508"/>
                                </a:lnTo>
                                <a:lnTo>
                                  <a:pt x="228" y="4536"/>
                                </a:lnTo>
                                <a:lnTo>
                                  <a:pt x="228" y="4561"/>
                                </a:lnTo>
                                <a:lnTo>
                                  <a:pt x="228" y="4589"/>
                                </a:lnTo>
                                <a:lnTo>
                                  <a:pt x="230" y="4616"/>
                                </a:lnTo>
                                <a:lnTo>
                                  <a:pt x="230" y="4641"/>
                                </a:lnTo>
                                <a:lnTo>
                                  <a:pt x="230" y="4669"/>
                                </a:lnTo>
                                <a:lnTo>
                                  <a:pt x="230" y="4696"/>
                                </a:lnTo>
                                <a:lnTo>
                                  <a:pt x="232" y="4722"/>
                                </a:lnTo>
                                <a:lnTo>
                                  <a:pt x="232" y="4747"/>
                                </a:lnTo>
                                <a:lnTo>
                                  <a:pt x="230" y="4747"/>
                                </a:lnTo>
                                <a:lnTo>
                                  <a:pt x="228" y="4745"/>
                                </a:lnTo>
                                <a:lnTo>
                                  <a:pt x="228" y="4743"/>
                                </a:lnTo>
                                <a:lnTo>
                                  <a:pt x="226" y="4743"/>
                                </a:lnTo>
                                <a:lnTo>
                                  <a:pt x="226" y="4741"/>
                                </a:lnTo>
                                <a:lnTo>
                                  <a:pt x="224" y="4741"/>
                                </a:lnTo>
                                <a:lnTo>
                                  <a:pt x="222" y="4739"/>
                                </a:lnTo>
                                <a:lnTo>
                                  <a:pt x="219" y="4739"/>
                                </a:lnTo>
                                <a:lnTo>
                                  <a:pt x="217" y="4736"/>
                                </a:lnTo>
                                <a:lnTo>
                                  <a:pt x="215" y="4736"/>
                                </a:lnTo>
                                <a:lnTo>
                                  <a:pt x="213" y="4739"/>
                                </a:lnTo>
                                <a:lnTo>
                                  <a:pt x="211" y="4739"/>
                                </a:lnTo>
                                <a:lnTo>
                                  <a:pt x="209" y="4741"/>
                                </a:lnTo>
                                <a:lnTo>
                                  <a:pt x="209" y="4743"/>
                                </a:lnTo>
                                <a:lnTo>
                                  <a:pt x="207" y="4745"/>
                                </a:lnTo>
                                <a:lnTo>
                                  <a:pt x="207" y="4747"/>
                                </a:lnTo>
                                <a:lnTo>
                                  <a:pt x="205" y="4749"/>
                                </a:lnTo>
                                <a:lnTo>
                                  <a:pt x="205" y="4751"/>
                                </a:lnTo>
                                <a:lnTo>
                                  <a:pt x="205" y="4753"/>
                                </a:lnTo>
                                <a:lnTo>
                                  <a:pt x="205" y="4755"/>
                                </a:lnTo>
                                <a:lnTo>
                                  <a:pt x="205" y="4758"/>
                                </a:lnTo>
                                <a:lnTo>
                                  <a:pt x="203" y="4760"/>
                                </a:lnTo>
                                <a:lnTo>
                                  <a:pt x="200" y="4760"/>
                                </a:lnTo>
                                <a:lnTo>
                                  <a:pt x="200" y="4762"/>
                                </a:lnTo>
                                <a:lnTo>
                                  <a:pt x="198" y="4762"/>
                                </a:lnTo>
                                <a:lnTo>
                                  <a:pt x="196" y="4762"/>
                                </a:lnTo>
                                <a:lnTo>
                                  <a:pt x="194" y="4764"/>
                                </a:lnTo>
                                <a:lnTo>
                                  <a:pt x="192" y="4764"/>
                                </a:lnTo>
                                <a:lnTo>
                                  <a:pt x="190" y="4764"/>
                                </a:lnTo>
                                <a:lnTo>
                                  <a:pt x="188" y="4764"/>
                                </a:lnTo>
                                <a:lnTo>
                                  <a:pt x="186" y="4764"/>
                                </a:lnTo>
                                <a:lnTo>
                                  <a:pt x="184" y="4764"/>
                                </a:lnTo>
                                <a:lnTo>
                                  <a:pt x="181" y="4764"/>
                                </a:lnTo>
                                <a:lnTo>
                                  <a:pt x="181" y="4762"/>
                                </a:lnTo>
                                <a:lnTo>
                                  <a:pt x="179" y="4762"/>
                                </a:lnTo>
                                <a:lnTo>
                                  <a:pt x="177" y="4762"/>
                                </a:lnTo>
                                <a:lnTo>
                                  <a:pt x="175" y="4760"/>
                                </a:lnTo>
                                <a:lnTo>
                                  <a:pt x="173" y="4760"/>
                                </a:lnTo>
                                <a:lnTo>
                                  <a:pt x="171" y="4760"/>
                                </a:lnTo>
                                <a:lnTo>
                                  <a:pt x="169" y="4760"/>
                                </a:lnTo>
                                <a:lnTo>
                                  <a:pt x="169" y="4762"/>
                                </a:lnTo>
                                <a:lnTo>
                                  <a:pt x="167" y="4762"/>
                                </a:lnTo>
                                <a:lnTo>
                                  <a:pt x="165" y="4762"/>
                                </a:lnTo>
                                <a:lnTo>
                                  <a:pt x="162" y="4764"/>
                                </a:lnTo>
                                <a:lnTo>
                                  <a:pt x="160" y="4764"/>
                                </a:lnTo>
                                <a:lnTo>
                                  <a:pt x="160" y="4766"/>
                                </a:lnTo>
                                <a:lnTo>
                                  <a:pt x="158" y="4766"/>
                                </a:lnTo>
                                <a:lnTo>
                                  <a:pt x="156" y="4766"/>
                                </a:lnTo>
                                <a:lnTo>
                                  <a:pt x="154" y="4768"/>
                                </a:lnTo>
                                <a:lnTo>
                                  <a:pt x="154" y="4770"/>
                                </a:lnTo>
                                <a:lnTo>
                                  <a:pt x="152" y="4770"/>
                                </a:lnTo>
                                <a:lnTo>
                                  <a:pt x="152" y="4772"/>
                                </a:lnTo>
                                <a:lnTo>
                                  <a:pt x="150" y="4774"/>
                                </a:lnTo>
                                <a:lnTo>
                                  <a:pt x="148" y="4777"/>
                                </a:lnTo>
                                <a:lnTo>
                                  <a:pt x="148" y="4779"/>
                                </a:lnTo>
                                <a:lnTo>
                                  <a:pt x="146" y="4781"/>
                                </a:lnTo>
                                <a:lnTo>
                                  <a:pt x="146" y="4783"/>
                                </a:lnTo>
                                <a:lnTo>
                                  <a:pt x="143" y="4787"/>
                                </a:lnTo>
                                <a:lnTo>
                                  <a:pt x="143" y="4789"/>
                                </a:lnTo>
                                <a:lnTo>
                                  <a:pt x="141" y="4791"/>
                                </a:lnTo>
                                <a:lnTo>
                                  <a:pt x="141" y="4793"/>
                                </a:lnTo>
                                <a:lnTo>
                                  <a:pt x="141" y="4796"/>
                                </a:lnTo>
                                <a:lnTo>
                                  <a:pt x="137" y="4800"/>
                                </a:lnTo>
                                <a:lnTo>
                                  <a:pt x="135" y="4802"/>
                                </a:lnTo>
                                <a:lnTo>
                                  <a:pt x="133" y="4804"/>
                                </a:lnTo>
                                <a:lnTo>
                                  <a:pt x="133" y="4806"/>
                                </a:lnTo>
                                <a:lnTo>
                                  <a:pt x="131" y="4808"/>
                                </a:lnTo>
                                <a:lnTo>
                                  <a:pt x="129" y="4812"/>
                                </a:lnTo>
                                <a:lnTo>
                                  <a:pt x="127" y="4817"/>
                                </a:lnTo>
                                <a:lnTo>
                                  <a:pt x="127" y="4819"/>
                                </a:lnTo>
                                <a:lnTo>
                                  <a:pt x="124" y="4819"/>
                                </a:lnTo>
                                <a:lnTo>
                                  <a:pt x="122" y="4819"/>
                                </a:lnTo>
                                <a:lnTo>
                                  <a:pt x="122" y="4821"/>
                                </a:lnTo>
                                <a:lnTo>
                                  <a:pt x="120" y="4821"/>
                                </a:lnTo>
                                <a:lnTo>
                                  <a:pt x="118" y="4823"/>
                                </a:lnTo>
                                <a:lnTo>
                                  <a:pt x="116" y="4823"/>
                                </a:lnTo>
                                <a:lnTo>
                                  <a:pt x="110" y="4823"/>
                                </a:lnTo>
                                <a:lnTo>
                                  <a:pt x="108" y="4825"/>
                                </a:lnTo>
                                <a:lnTo>
                                  <a:pt x="105" y="4825"/>
                                </a:lnTo>
                                <a:lnTo>
                                  <a:pt x="105" y="4827"/>
                                </a:lnTo>
                                <a:lnTo>
                                  <a:pt x="105" y="4829"/>
                                </a:lnTo>
                                <a:lnTo>
                                  <a:pt x="105" y="4831"/>
                                </a:lnTo>
                                <a:lnTo>
                                  <a:pt x="105" y="4834"/>
                                </a:lnTo>
                                <a:lnTo>
                                  <a:pt x="108" y="4836"/>
                                </a:lnTo>
                                <a:lnTo>
                                  <a:pt x="110" y="4836"/>
                                </a:lnTo>
                                <a:lnTo>
                                  <a:pt x="112" y="4836"/>
                                </a:lnTo>
                                <a:lnTo>
                                  <a:pt x="114" y="4838"/>
                                </a:lnTo>
                                <a:lnTo>
                                  <a:pt x="116" y="4836"/>
                                </a:lnTo>
                                <a:lnTo>
                                  <a:pt x="118" y="4836"/>
                                </a:lnTo>
                                <a:lnTo>
                                  <a:pt x="120" y="4834"/>
                                </a:lnTo>
                                <a:lnTo>
                                  <a:pt x="122" y="4834"/>
                                </a:lnTo>
                                <a:lnTo>
                                  <a:pt x="127" y="4831"/>
                                </a:lnTo>
                                <a:lnTo>
                                  <a:pt x="129" y="4831"/>
                                </a:lnTo>
                                <a:lnTo>
                                  <a:pt x="129" y="4834"/>
                                </a:lnTo>
                                <a:lnTo>
                                  <a:pt x="133" y="4836"/>
                                </a:lnTo>
                                <a:lnTo>
                                  <a:pt x="137" y="4836"/>
                                </a:lnTo>
                                <a:lnTo>
                                  <a:pt x="137" y="4838"/>
                                </a:lnTo>
                                <a:lnTo>
                                  <a:pt x="139" y="4840"/>
                                </a:lnTo>
                                <a:lnTo>
                                  <a:pt x="139" y="4842"/>
                                </a:lnTo>
                                <a:lnTo>
                                  <a:pt x="139" y="4844"/>
                                </a:lnTo>
                                <a:lnTo>
                                  <a:pt x="137" y="4848"/>
                                </a:lnTo>
                                <a:lnTo>
                                  <a:pt x="135" y="4850"/>
                                </a:lnTo>
                                <a:lnTo>
                                  <a:pt x="133" y="4853"/>
                                </a:lnTo>
                                <a:lnTo>
                                  <a:pt x="131" y="4855"/>
                                </a:lnTo>
                                <a:lnTo>
                                  <a:pt x="127" y="4859"/>
                                </a:lnTo>
                                <a:lnTo>
                                  <a:pt x="124" y="4861"/>
                                </a:lnTo>
                                <a:lnTo>
                                  <a:pt x="122" y="4863"/>
                                </a:lnTo>
                                <a:lnTo>
                                  <a:pt x="122" y="4865"/>
                                </a:lnTo>
                                <a:lnTo>
                                  <a:pt x="122" y="4867"/>
                                </a:lnTo>
                                <a:lnTo>
                                  <a:pt x="122" y="4874"/>
                                </a:lnTo>
                                <a:lnTo>
                                  <a:pt x="122" y="4876"/>
                                </a:lnTo>
                                <a:lnTo>
                                  <a:pt x="122" y="4878"/>
                                </a:lnTo>
                                <a:lnTo>
                                  <a:pt x="124" y="4880"/>
                                </a:lnTo>
                                <a:lnTo>
                                  <a:pt x="124" y="4882"/>
                                </a:lnTo>
                                <a:lnTo>
                                  <a:pt x="127" y="4882"/>
                                </a:lnTo>
                                <a:lnTo>
                                  <a:pt x="131" y="4882"/>
                                </a:lnTo>
                                <a:lnTo>
                                  <a:pt x="133" y="4884"/>
                                </a:lnTo>
                                <a:lnTo>
                                  <a:pt x="135" y="4886"/>
                                </a:lnTo>
                                <a:lnTo>
                                  <a:pt x="135" y="4889"/>
                                </a:lnTo>
                                <a:lnTo>
                                  <a:pt x="131" y="4897"/>
                                </a:lnTo>
                                <a:lnTo>
                                  <a:pt x="131" y="4899"/>
                                </a:lnTo>
                                <a:lnTo>
                                  <a:pt x="129" y="4905"/>
                                </a:lnTo>
                                <a:lnTo>
                                  <a:pt x="129" y="4908"/>
                                </a:lnTo>
                                <a:lnTo>
                                  <a:pt x="129" y="4910"/>
                                </a:lnTo>
                                <a:lnTo>
                                  <a:pt x="131" y="4912"/>
                                </a:lnTo>
                                <a:lnTo>
                                  <a:pt x="131" y="4914"/>
                                </a:lnTo>
                                <a:lnTo>
                                  <a:pt x="133" y="4914"/>
                                </a:lnTo>
                                <a:lnTo>
                                  <a:pt x="133" y="4916"/>
                                </a:lnTo>
                                <a:lnTo>
                                  <a:pt x="139" y="4922"/>
                                </a:lnTo>
                                <a:lnTo>
                                  <a:pt x="141" y="4927"/>
                                </a:lnTo>
                                <a:lnTo>
                                  <a:pt x="143" y="4929"/>
                                </a:lnTo>
                                <a:lnTo>
                                  <a:pt x="143" y="4931"/>
                                </a:lnTo>
                                <a:lnTo>
                                  <a:pt x="146" y="4933"/>
                                </a:lnTo>
                                <a:lnTo>
                                  <a:pt x="146" y="4935"/>
                                </a:lnTo>
                                <a:lnTo>
                                  <a:pt x="148" y="4935"/>
                                </a:lnTo>
                                <a:lnTo>
                                  <a:pt x="150" y="4935"/>
                                </a:lnTo>
                                <a:lnTo>
                                  <a:pt x="150" y="4937"/>
                                </a:lnTo>
                                <a:lnTo>
                                  <a:pt x="152" y="4935"/>
                                </a:lnTo>
                                <a:lnTo>
                                  <a:pt x="156" y="4931"/>
                                </a:lnTo>
                                <a:lnTo>
                                  <a:pt x="156" y="4929"/>
                                </a:lnTo>
                                <a:lnTo>
                                  <a:pt x="158" y="4929"/>
                                </a:lnTo>
                                <a:lnTo>
                                  <a:pt x="158" y="4927"/>
                                </a:lnTo>
                                <a:lnTo>
                                  <a:pt x="158" y="4924"/>
                                </a:lnTo>
                                <a:lnTo>
                                  <a:pt x="158" y="4922"/>
                                </a:lnTo>
                                <a:lnTo>
                                  <a:pt x="160" y="4922"/>
                                </a:lnTo>
                                <a:lnTo>
                                  <a:pt x="160" y="4920"/>
                                </a:lnTo>
                                <a:lnTo>
                                  <a:pt x="162" y="4920"/>
                                </a:lnTo>
                                <a:lnTo>
                                  <a:pt x="165" y="4920"/>
                                </a:lnTo>
                                <a:lnTo>
                                  <a:pt x="173" y="4918"/>
                                </a:lnTo>
                                <a:lnTo>
                                  <a:pt x="175" y="4920"/>
                                </a:lnTo>
                                <a:lnTo>
                                  <a:pt x="177" y="4920"/>
                                </a:lnTo>
                                <a:lnTo>
                                  <a:pt x="177" y="4922"/>
                                </a:lnTo>
                                <a:lnTo>
                                  <a:pt x="177" y="4924"/>
                                </a:lnTo>
                                <a:lnTo>
                                  <a:pt x="179" y="4927"/>
                                </a:lnTo>
                                <a:lnTo>
                                  <a:pt x="177" y="4929"/>
                                </a:lnTo>
                                <a:lnTo>
                                  <a:pt x="177" y="4933"/>
                                </a:lnTo>
                                <a:lnTo>
                                  <a:pt x="177" y="4935"/>
                                </a:lnTo>
                                <a:lnTo>
                                  <a:pt x="175" y="4935"/>
                                </a:lnTo>
                                <a:lnTo>
                                  <a:pt x="175" y="4937"/>
                                </a:lnTo>
                                <a:lnTo>
                                  <a:pt x="173" y="4937"/>
                                </a:lnTo>
                                <a:lnTo>
                                  <a:pt x="171" y="4937"/>
                                </a:lnTo>
                                <a:lnTo>
                                  <a:pt x="169" y="4937"/>
                                </a:lnTo>
                                <a:lnTo>
                                  <a:pt x="169" y="4939"/>
                                </a:lnTo>
                                <a:lnTo>
                                  <a:pt x="167" y="4939"/>
                                </a:lnTo>
                                <a:lnTo>
                                  <a:pt x="167" y="4943"/>
                                </a:lnTo>
                                <a:lnTo>
                                  <a:pt x="169" y="4943"/>
                                </a:lnTo>
                                <a:lnTo>
                                  <a:pt x="169" y="4946"/>
                                </a:lnTo>
                                <a:lnTo>
                                  <a:pt x="171" y="4950"/>
                                </a:lnTo>
                                <a:lnTo>
                                  <a:pt x="171" y="4954"/>
                                </a:lnTo>
                                <a:lnTo>
                                  <a:pt x="171" y="4956"/>
                                </a:lnTo>
                                <a:lnTo>
                                  <a:pt x="173" y="4960"/>
                                </a:lnTo>
                                <a:lnTo>
                                  <a:pt x="173" y="4965"/>
                                </a:lnTo>
                                <a:lnTo>
                                  <a:pt x="173" y="4967"/>
                                </a:lnTo>
                                <a:lnTo>
                                  <a:pt x="173" y="4973"/>
                                </a:lnTo>
                                <a:lnTo>
                                  <a:pt x="175" y="4977"/>
                                </a:lnTo>
                                <a:lnTo>
                                  <a:pt x="175" y="4981"/>
                                </a:lnTo>
                                <a:lnTo>
                                  <a:pt x="175" y="4984"/>
                                </a:lnTo>
                                <a:lnTo>
                                  <a:pt x="175" y="4988"/>
                                </a:lnTo>
                                <a:lnTo>
                                  <a:pt x="175" y="4990"/>
                                </a:lnTo>
                                <a:lnTo>
                                  <a:pt x="175" y="4994"/>
                                </a:lnTo>
                                <a:lnTo>
                                  <a:pt x="173" y="4998"/>
                                </a:lnTo>
                                <a:lnTo>
                                  <a:pt x="173" y="5000"/>
                                </a:lnTo>
                                <a:lnTo>
                                  <a:pt x="171" y="5003"/>
                                </a:lnTo>
                                <a:lnTo>
                                  <a:pt x="171" y="5005"/>
                                </a:lnTo>
                                <a:lnTo>
                                  <a:pt x="167" y="5007"/>
                                </a:lnTo>
                                <a:lnTo>
                                  <a:pt x="165" y="5009"/>
                                </a:lnTo>
                                <a:lnTo>
                                  <a:pt x="162" y="5009"/>
                                </a:lnTo>
                                <a:lnTo>
                                  <a:pt x="162" y="5011"/>
                                </a:lnTo>
                                <a:lnTo>
                                  <a:pt x="158" y="5017"/>
                                </a:lnTo>
                                <a:lnTo>
                                  <a:pt x="160" y="5022"/>
                                </a:lnTo>
                                <a:lnTo>
                                  <a:pt x="158" y="5026"/>
                                </a:lnTo>
                                <a:lnTo>
                                  <a:pt x="154" y="5028"/>
                                </a:lnTo>
                                <a:lnTo>
                                  <a:pt x="152" y="5030"/>
                                </a:lnTo>
                                <a:lnTo>
                                  <a:pt x="150" y="5032"/>
                                </a:lnTo>
                                <a:lnTo>
                                  <a:pt x="148" y="5032"/>
                                </a:lnTo>
                                <a:lnTo>
                                  <a:pt x="146" y="5032"/>
                                </a:lnTo>
                                <a:lnTo>
                                  <a:pt x="146" y="5034"/>
                                </a:lnTo>
                                <a:lnTo>
                                  <a:pt x="141" y="5034"/>
                                </a:lnTo>
                                <a:lnTo>
                                  <a:pt x="139" y="5034"/>
                                </a:lnTo>
                                <a:lnTo>
                                  <a:pt x="137" y="5036"/>
                                </a:lnTo>
                                <a:lnTo>
                                  <a:pt x="135" y="5039"/>
                                </a:lnTo>
                                <a:lnTo>
                                  <a:pt x="135" y="5041"/>
                                </a:lnTo>
                                <a:lnTo>
                                  <a:pt x="133" y="5043"/>
                                </a:lnTo>
                                <a:lnTo>
                                  <a:pt x="133" y="5047"/>
                                </a:lnTo>
                                <a:lnTo>
                                  <a:pt x="133" y="5049"/>
                                </a:lnTo>
                                <a:lnTo>
                                  <a:pt x="131" y="5049"/>
                                </a:lnTo>
                                <a:lnTo>
                                  <a:pt x="131" y="5051"/>
                                </a:lnTo>
                                <a:lnTo>
                                  <a:pt x="129" y="5051"/>
                                </a:lnTo>
                                <a:lnTo>
                                  <a:pt x="127" y="5053"/>
                                </a:lnTo>
                                <a:lnTo>
                                  <a:pt x="124" y="5053"/>
                                </a:lnTo>
                                <a:lnTo>
                                  <a:pt x="122" y="5053"/>
                                </a:lnTo>
                                <a:lnTo>
                                  <a:pt x="120" y="5053"/>
                                </a:lnTo>
                                <a:lnTo>
                                  <a:pt x="120" y="5051"/>
                                </a:lnTo>
                                <a:lnTo>
                                  <a:pt x="118" y="5051"/>
                                </a:lnTo>
                                <a:lnTo>
                                  <a:pt x="116" y="5049"/>
                                </a:lnTo>
                                <a:lnTo>
                                  <a:pt x="114" y="5049"/>
                                </a:lnTo>
                                <a:lnTo>
                                  <a:pt x="112" y="5049"/>
                                </a:lnTo>
                                <a:lnTo>
                                  <a:pt x="110" y="5051"/>
                                </a:lnTo>
                                <a:lnTo>
                                  <a:pt x="110" y="5053"/>
                                </a:lnTo>
                                <a:lnTo>
                                  <a:pt x="110" y="5055"/>
                                </a:lnTo>
                                <a:lnTo>
                                  <a:pt x="108" y="5060"/>
                                </a:lnTo>
                                <a:lnTo>
                                  <a:pt x="110" y="5064"/>
                                </a:lnTo>
                                <a:lnTo>
                                  <a:pt x="110" y="5066"/>
                                </a:lnTo>
                                <a:lnTo>
                                  <a:pt x="110" y="5068"/>
                                </a:lnTo>
                                <a:lnTo>
                                  <a:pt x="110" y="5070"/>
                                </a:lnTo>
                                <a:lnTo>
                                  <a:pt x="112" y="5074"/>
                                </a:lnTo>
                                <a:lnTo>
                                  <a:pt x="112" y="5077"/>
                                </a:lnTo>
                                <a:lnTo>
                                  <a:pt x="112" y="5079"/>
                                </a:lnTo>
                                <a:lnTo>
                                  <a:pt x="110" y="5079"/>
                                </a:lnTo>
                                <a:lnTo>
                                  <a:pt x="105" y="5081"/>
                                </a:lnTo>
                                <a:lnTo>
                                  <a:pt x="99" y="5081"/>
                                </a:lnTo>
                                <a:lnTo>
                                  <a:pt x="97" y="5081"/>
                                </a:lnTo>
                                <a:lnTo>
                                  <a:pt x="95" y="5081"/>
                                </a:lnTo>
                                <a:lnTo>
                                  <a:pt x="93" y="5081"/>
                                </a:lnTo>
                                <a:lnTo>
                                  <a:pt x="89" y="5081"/>
                                </a:lnTo>
                                <a:lnTo>
                                  <a:pt x="86" y="5083"/>
                                </a:lnTo>
                                <a:lnTo>
                                  <a:pt x="84" y="5083"/>
                                </a:lnTo>
                                <a:lnTo>
                                  <a:pt x="84" y="5085"/>
                                </a:lnTo>
                                <a:lnTo>
                                  <a:pt x="82" y="5085"/>
                                </a:lnTo>
                                <a:lnTo>
                                  <a:pt x="80" y="5089"/>
                                </a:lnTo>
                                <a:lnTo>
                                  <a:pt x="80" y="5093"/>
                                </a:lnTo>
                                <a:lnTo>
                                  <a:pt x="80" y="5096"/>
                                </a:lnTo>
                                <a:lnTo>
                                  <a:pt x="80" y="5098"/>
                                </a:lnTo>
                                <a:lnTo>
                                  <a:pt x="82" y="5098"/>
                                </a:lnTo>
                                <a:lnTo>
                                  <a:pt x="86" y="5100"/>
                                </a:lnTo>
                                <a:lnTo>
                                  <a:pt x="89" y="5100"/>
                                </a:lnTo>
                                <a:lnTo>
                                  <a:pt x="97" y="5100"/>
                                </a:lnTo>
                                <a:lnTo>
                                  <a:pt x="99" y="5102"/>
                                </a:lnTo>
                                <a:lnTo>
                                  <a:pt x="101" y="5102"/>
                                </a:lnTo>
                                <a:lnTo>
                                  <a:pt x="101" y="5104"/>
                                </a:lnTo>
                                <a:lnTo>
                                  <a:pt x="101" y="5106"/>
                                </a:lnTo>
                                <a:lnTo>
                                  <a:pt x="101" y="5108"/>
                                </a:lnTo>
                                <a:lnTo>
                                  <a:pt x="99" y="5108"/>
                                </a:lnTo>
                                <a:lnTo>
                                  <a:pt x="99" y="5110"/>
                                </a:lnTo>
                                <a:lnTo>
                                  <a:pt x="97" y="5110"/>
                                </a:lnTo>
                                <a:lnTo>
                                  <a:pt x="95" y="5110"/>
                                </a:lnTo>
                                <a:lnTo>
                                  <a:pt x="93" y="5110"/>
                                </a:lnTo>
                                <a:lnTo>
                                  <a:pt x="91" y="5110"/>
                                </a:lnTo>
                                <a:lnTo>
                                  <a:pt x="91" y="5108"/>
                                </a:lnTo>
                                <a:lnTo>
                                  <a:pt x="89" y="5106"/>
                                </a:lnTo>
                                <a:lnTo>
                                  <a:pt x="86" y="5104"/>
                                </a:lnTo>
                                <a:lnTo>
                                  <a:pt x="84" y="5102"/>
                                </a:lnTo>
                                <a:lnTo>
                                  <a:pt x="82" y="5102"/>
                                </a:lnTo>
                                <a:lnTo>
                                  <a:pt x="80" y="5102"/>
                                </a:lnTo>
                                <a:lnTo>
                                  <a:pt x="80" y="5104"/>
                                </a:lnTo>
                                <a:lnTo>
                                  <a:pt x="78" y="5104"/>
                                </a:lnTo>
                                <a:lnTo>
                                  <a:pt x="78" y="5106"/>
                                </a:lnTo>
                                <a:lnTo>
                                  <a:pt x="78" y="5108"/>
                                </a:lnTo>
                                <a:lnTo>
                                  <a:pt x="76" y="5108"/>
                                </a:lnTo>
                                <a:lnTo>
                                  <a:pt x="74" y="5110"/>
                                </a:lnTo>
                                <a:lnTo>
                                  <a:pt x="72" y="5112"/>
                                </a:lnTo>
                                <a:lnTo>
                                  <a:pt x="70" y="5112"/>
                                </a:lnTo>
                                <a:lnTo>
                                  <a:pt x="67" y="5115"/>
                                </a:lnTo>
                                <a:lnTo>
                                  <a:pt x="67" y="5117"/>
                                </a:lnTo>
                                <a:lnTo>
                                  <a:pt x="65" y="5119"/>
                                </a:lnTo>
                                <a:lnTo>
                                  <a:pt x="65" y="5121"/>
                                </a:lnTo>
                                <a:lnTo>
                                  <a:pt x="65" y="5123"/>
                                </a:lnTo>
                                <a:lnTo>
                                  <a:pt x="63" y="5125"/>
                                </a:lnTo>
                                <a:lnTo>
                                  <a:pt x="63" y="5127"/>
                                </a:lnTo>
                                <a:lnTo>
                                  <a:pt x="63" y="5129"/>
                                </a:lnTo>
                                <a:lnTo>
                                  <a:pt x="61" y="5134"/>
                                </a:lnTo>
                                <a:lnTo>
                                  <a:pt x="59" y="5134"/>
                                </a:lnTo>
                                <a:lnTo>
                                  <a:pt x="59" y="5138"/>
                                </a:lnTo>
                                <a:lnTo>
                                  <a:pt x="57" y="5140"/>
                                </a:lnTo>
                                <a:lnTo>
                                  <a:pt x="57" y="5142"/>
                                </a:lnTo>
                                <a:lnTo>
                                  <a:pt x="57" y="5144"/>
                                </a:lnTo>
                                <a:lnTo>
                                  <a:pt x="57" y="5146"/>
                                </a:lnTo>
                                <a:lnTo>
                                  <a:pt x="59" y="5146"/>
                                </a:lnTo>
                                <a:lnTo>
                                  <a:pt x="61" y="5150"/>
                                </a:lnTo>
                                <a:lnTo>
                                  <a:pt x="63" y="5150"/>
                                </a:lnTo>
                                <a:lnTo>
                                  <a:pt x="65" y="5153"/>
                                </a:lnTo>
                                <a:lnTo>
                                  <a:pt x="67" y="5153"/>
                                </a:lnTo>
                                <a:lnTo>
                                  <a:pt x="70" y="5153"/>
                                </a:lnTo>
                                <a:lnTo>
                                  <a:pt x="72" y="5153"/>
                                </a:lnTo>
                                <a:lnTo>
                                  <a:pt x="74" y="5153"/>
                                </a:lnTo>
                                <a:lnTo>
                                  <a:pt x="76" y="5155"/>
                                </a:lnTo>
                                <a:lnTo>
                                  <a:pt x="78" y="5155"/>
                                </a:lnTo>
                                <a:lnTo>
                                  <a:pt x="78" y="5157"/>
                                </a:lnTo>
                                <a:lnTo>
                                  <a:pt x="80" y="5157"/>
                                </a:lnTo>
                                <a:lnTo>
                                  <a:pt x="80" y="5159"/>
                                </a:lnTo>
                                <a:lnTo>
                                  <a:pt x="80" y="5161"/>
                                </a:lnTo>
                                <a:lnTo>
                                  <a:pt x="80" y="5163"/>
                                </a:lnTo>
                                <a:lnTo>
                                  <a:pt x="80" y="5165"/>
                                </a:lnTo>
                                <a:lnTo>
                                  <a:pt x="82" y="5167"/>
                                </a:lnTo>
                                <a:lnTo>
                                  <a:pt x="82" y="5165"/>
                                </a:lnTo>
                                <a:lnTo>
                                  <a:pt x="86" y="5165"/>
                                </a:lnTo>
                                <a:lnTo>
                                  <a:pt x="89" y="5165"/>
                                </a:lnTo>
                                <a:lnTo>
                                  <a:pt x="91" y="5167"/>
                                </a:lnTo>
                                <a:lnTo>
                                  <a:pt x="93" y="5169"/>
                                </a:lnTo>
                                <a:lnTo>
                                  <a:pt x="95" y="5172"/>
                                </a:lnTo>
                                <a:lnTo>
                                  <a:pt x="95" y="5174"/>
                                </a:lnTo>
                                <a:lnTo>
                                  <a:pt x="95" y="5176"/>
                                </a:lnTo>
                                <a:lnTo>
                                  <a:pt x="95" y="5178"/>
                                </a:lnTo>
                                <a:lnTo>
                                  <a:pt x="93" y="5180"/>
                                </a:lnTo>
                                <a:lnTo>
                                  <a:pt x="91" y="5182"/>
                                </a:lnTo>
                                <a:lnTo>
                                  <a:pt x="89" y="5182"/>
                                </a:lnTo>
                                <a:lnTo>
                                  <a:pt x="84" y="5182"/>
                                </a:lnTo>
                                <a:lnTo>
                                  <a:pt x="78" y="5182"/>
                                </a:lnTo>
                                <a:lnTo>
                                  <a:pt x="74" y="5180"/>
                                </a:lnTo>
                                <a:lnTo>
                                  <a:pt x="70" y="5178"/>
                                </a:lnTo>
                                <a:lnTo>
                                  <a:pt x="65" y="5182"/>
                                </a:lnTo>
                                <a:lnTo>
                                  <a:pt x="65" y="5184"/>
                                </a:lnTo>
                                <a:lnTo>
                                  <a:pt x="63" y="5186"/>
                                </a:lnTo>
                                <a:lnTo>
                                  <a:pt x="63" y="5189"/>
                                </a:lnTo>
                                <a:lnTo>
                                  <a:pt x="63" y="5191"/>
                                </a:lnTo>
                                <a:lnTo>
                                  <a:pt x="63" y="5193"/>
                                </a:lnTo>
                                <a:lnTo>
                                  <a:pt x="65" y="5195"/>
                                </a:lnTo>
                                <a:lnTo>
                                  <a:pt x="67" y="5197"/>
                                </a:lnTo>
                                <a:lnTo>
                                  <a:pt x="70" y="5199"/>
                                </a:lnTo>
                                <a:lnTo>
                                  <a:pt x="72" y="5199"/>
                                </a:lnTo>
                                <a:lnTo>
                                  <a:pt x="74" y="5201"/>
                                </a:lnTo>
                                <a:lnTo>
                                  <a:pt x="76" y="5201"/>
                                </a:lnTo>
                                <a:lnTo>
                                  <a:pt x="80" y="5199"/>
                                </a:lnTo>
                                <a:lnTo>
                                  <a:pt x="82" y="5199"/>
                                </a:lnTo>
                                <a:lnTo>
                                  <a:pt x="84" y="5199"/>
                                </a:lnTo>
                                <a:lnTo>
                                  <a:pt x="86" y="5199"/>
                                </a:lnTo>
                                <a:lnTo>
                                  <a:pt x="89" y="5199"/>
                                </a:lnTo>
                                <a:lnTo>
                                  <a:pt x="91" y="5199"/>
                                </a:lnTo>
                                <a:lnTo>
                                  <a:pt x="93" y="5199"/>
                                </a:lnTo>
                                <a:lnTo>
                                  <a:pt x="95" y="5199"/>
                                </a:lnTo>
                                <a:lnTo>
                                  <a:pt x="99" y="5201"/>
                                </a:lnTo>
                                <a:lnTo>
                                  <a:pt x="101" y="5201"/>
                                </a:lnTo>
                                <a:lnTo>
                                  <a:pt x="103" y="5201"/>
                                </a:lnTo>
                                <a:lnTo>
                                  <a:pt x="108" y="5201"/>
                                </a:lnTo>
                                <a:lnTo>
                                  <a:pt x="110" y="5201"/>
                                </a:lnTo>
                                <a:lnTo>
                                  <a:pt x="112" y="5201"/>
                                </a:lnTo>
                                <a:lnTo>
                                  <a:pt x="116" y="5201"/>
                                </a:lnTo>
                                <a:lnTo>
                                  <a:pt x="118" y="5201"/>
                                </a:lnTo>
                                <a:lnTo>
                                  <a:pt x="120" y="5201"/>
                                </a:lnTo>
                                <a:lnTo>
                                  <a:pt x="122" y="5203"/>
                                </a:lnTo>
                                <a:lnTo>
                                  <a:pt x="122" y="5205"/>
                                </a:lnTo>
                                <a:lnTo>
                                  <a:pt x="124" y="5205"/>
                                </a:lnTo>
                                <a:lnTo>
                                  <a:pt x="124" y="5208"/>
                                </a:lnTo>
                                <a:lnTo>
                                  <a:pt x="124" y="5210"/>
                                </a:lnTo>
                                <a:lnTo>
                                  <a:pt x="122" y="5214"/>
                                </a:lnTo>
                                <a:lnTo>
                                  <a:pt x="120" y="5216"/>
                                </a:lnTo>
                                <a:lnTo>
                                  <a:pt x="118" y="5218"/>
                                </a:lnTo>
                                <a:lnTo>
                                  <a:pt x="116" y="5220"/>
                                </a:lnTo>
                                <a:lnTo>
                                  <a:pt x="116" y="5222"/>
                                </a:lnTo>
                                <a:lnTo>
                                  <a:pt x="114" y="5224"/>
                                </a:lnTo>
                                <a:lnTo>
                                  <a:pt x="114" y="5227"/>
                                </a:lnTo>
                                <a:lnTo>
                                  <a:pt x="114" y="5229"/>
                                </a:lnTo>
                                <a:lnTo>
                                  <a:pt x="114" y="5231"/>
                                </a:lnTo>
                                <a:lnTo>
                                  <a:pt x="114" y="5233"/>
                                </a:lnTo>
                                <a:lnTo>
                                  <a:pt x="116" y="5235"/>
                                </a:lnTo>
                                <a:lnTo>
                                  <a:pt x="118" y="5237"/>
                                </a:lnTo>
                                <a:lnTo>
                                  <a:pt x="120" y="5239"/>
                                </a:lnTo>
                                <a:lnTo>
                                  <a:pt x="122" y="5241"/>
                                </a:lnTo>
                                <a:lnTo>
                                  <a:pt x="124" y="5241"/>
                                </a:lnTo>
                                <a:lnTo>
                                  <a:pt x="129" y="5243"/>
                                </a:lnTo>
                                <a:lnTo>
                                  <a:pt x="131" y="5243"/>
                                </a:lnTo>
                                <a:lnTo>
                                  <a:pt x="135" y="5243"/>
                                </a:lnTo>
                                <a:lnTo>
                                  <a:pt x="139" y="5243"/>
                                </a:lnTo>
                                <a:lnTo>
                                  <a:pt x="143" y="5243"/>
                                </a:lnTo>
                                <a:lnTo>
                                  <a:pt x="146" y="5243"/>
                                </a:lnTo>
                                <a:lnTo>
                                  <a:pt x="148" y="5246"/>
                                </a:lnTo>
                                <a:lnTo>
                                  <a:pt x="150" y="5246"/>
                                </a:lnTo>
                                <a:lnTo>
                                  <a:pt x="152" y="5248"/>
                                </a:lnTo>
                                <a:lnTo>
                                  <a:pt x="152" y="5250"/>
                                </a:lnTo>
                                <a:lnTo>
                                  <a:pt x="154" y="5252"/>
                                </a:lnTo>
                                <a:lnTo>
                                  <a:pt x="154" y="5254"/>
                                </a:lnTo>
                                <a:lnTo>
                                  <a:pt x="156" y="5254"/>
                                </a:lnTo>
                                <a:lnTo>
                                  <a:pt x="156" y="5256"/>
                                </a:lnTo>
                                <a:lnTo>
                                  <a:pt x="158" y="5258"/>
                                </a:lnTo>
                                <a:lnTo>
                                  <a:pt x="160" y="5260"/>
                                </a:lnTo>
                                <a:lnTo>
                                  <a:pt x="162" y="5260"/>
                                </a:lnTo>
                                <a:lnTo>
                                  <a:pt x="165" y="5265"/>
                                </a:lnTo>
                                <a:lnTo>
                                  <a:pt x="167" y="5267"/>
                                </a:lnTo>
                                <a:lnTo>
                                  <a:pt x="171" y="5271"/>
                                </a:lnTo>
                                <a:lnTo>
                                  <a:pt x="173" y="5273"/>
                                </a:lnTo>
                                <a:lnTo>
                                  <a:pt x="175" y="5277"/>
                                </a:lnTo>
                                <a:lnTo>
                                  <a:pt x="177" y="5279"/>
                                </a:lnTo>
                                <a:lnTo>
                                  <a:pt x="179" y="5281"/>
                                </a:lnTo>
                                <a:lnTo>
                                  <a:pt x="181" y="5284"/>
                                </a:lnTo>
                                <a:lnTo>
                                  <a:pt x="184" y="5284"/>
                                </a:lnTo>
                                <a:lnTo>
                                  <a:pt x="184" y="5286"/>
                                </a:lnTo>
                                <a:lnTo>
                                  <a:pt x="186" y="5288"/>
                                </a:lnTo>
                                <a:lnTo>
                                  <a:pt x="186" y="5290"/>
                                </a:lnTo>
                                <a:lnTo>
                                  <a:pt x="186" y="5292"/>
                                </a:lnTo>
                                <a:lnTo>
                                  <a:pt x="186" y="5296"/>
                                </a:lnTo>
                                <a:lnTo>
                                  <a:pt x="186" y="5298"/>
                                </a:lnTo>
                                <a:lnTo>
                                  <a:pt x="184" y="5300"/>
                                </a:lnTo>
                                <a:lnTo>
                                  <a:pt x="184" y="5303"/>
                                </a:lnTo>
                                <a:lnTo>
                                  <a:pt x="181" y="5305"/>
                                </a:lnTo>
                                <a:lnTo>
                                  <a:pt x="179" y="5307"/>
                                </a:lnTo>
                                <a:lnTo>
                                  <a:pt x="179" y="5309"/>
                                </a:lnTo>
                                <a:lnTo>
                                  <a:pt x="177" y="5309"/>
                                </a:lnTo>
                                <a:lnTo>
                                  <a:pt x="177" y="5311"/>
                                </a:lnTo>
                                <a:lnTo>
                                  <a:pt x="175" y="5311"/>
                                </a:lnTo>
                                <a:lnTo>
                                  <a:pt x="175" y="5313"/>
                                </a:lnTo>
                                <a:lnTo>
                                  <a:pt x="173" y="5315"/>
                                </a:lnTo>
                                <a:lnTo>
                                  <a:pt x="173" y="5317"/>
                                </a:lnTo>
                                <a:lnTo>
                                  <a:pt x="173" y="5319"/>
                                </a:lnTo>
                                <a:lnTo>
                                  <a:pt x="175" y="5322"/>
                                </a:lnTo>
                                <a:lnTo>
                                  <a:pt x="177" y="5324"/>
                                </a:lnTo>
                                <a:lnTo>
                                  <a:pt x="179" y="5326"/>
                                </a:lnTo>
                                <a:lnTo>
                                  <a:pt x="181" y="5328"/>
                                </a:lnTo>
                                <a:lnTo>
                                  <a:pt x="181" y="5330"/>
                                </a:lnTo>
                                <a:lnTo>
                                  <a:pt x="184" y="5330"/>
                                </a:lnTo>
                                <a:lnTo>
                                  <a:pt x="184" y="5334"/>
                                </a:lnTo>
                                <a:lnTo>
                                  <a:pt x="186" y="5336"/>
                                </a:lnTo>
                                <a:lnTo>
                                  <a:pt x="186" y="5339"/>
                                </a:lnTo>
                                <a:lnTo>
                                  <a:pt x="186" y="5341"/>
                                </a:lnTo>
                                <a:lnTo>
                                  <a:pt x="188" y="5345"/>
                                </a:lnTo>
                                <a:lnTo>
                                  <a:pt x="190" y="5349"/>
                                </a:lnTo>
                                <a:lnTo>
                                  <a:pt x="190" y="5351"/>
                                </a:lnTo>
                                <a:lnTo>
                                  <a:pt x="190" y="5353"/>
                                </a:lnTo>
                                <a:lnTo>
                                  <a:pt x="190" y="5355"/>
                                </a:lnTo>
                                <a:lnTo>
                                  <a:pt x="190" y="5358"/>
                                </a:lnTo>
                                <a:lnTo>
                                  <a:pt x="190" y="5360"/>
                                </a:lnTo>
                                <a:lnTo>
                                  <a:pt x="188" y="5366"/>
                                </a:lnTo>
                                <a:lnTo>
                                  <a:pt x="188" y="5368"/>
                                </a:lnTo>
                                <a:lnTo>
                                  <a:pt x="188" y="5370"/>
                                </a:lnTo>
                                <a:lnTo>
                                  <a:pt x="186" y="5372"/>
                                </a:lnTo>
                                <a:lnTo>
                                  <a:pt x="184" y="5377"/>
                                </a:lnTo>
                                <a:lnTo>
                                  <a:pt x="184" y="5379"/>
                                </a:lnTo>
                                <a:lnTo>
                                  <a:pt x="181" y="5381"/>
                                </a:lnTo>
                                <a:lnTo>
                                  <a:pt x="181" y="5383"/>
                                </a:lnTo>
                                <a:lnTo>
                                  <a:pt x="179" y="5385"/>
                                </a:lnTo>
                                <a:lnTo>
                                  <a:pt x="177" y="5385"/>
                                </a:lnTo>
                                <a:lnTo>
                                  <a:pt x="177" y="5387"/>
                                </a:lnTo>
                                <a:lnTo>
                                  <a:pt x="177" y="5389"/>
                                </a:lnTo>
                                <a:lnTo>
                                  <a:pt x="177" y="5391"/>
                                </a:lnTo>
                                <a:lnTo>
                                  <a:pt x="177" y="5393"/>
                                </a:lnTo>
                                <a:lnTo>
                                  <a:pt x="179" y="5396"/>
                                </a:lnTo>
                                <a:lnTo>
                                  <a:pt x="179" y="5398"/>
                                </a:lnTo>
                                <a:lnTo>
                                  <a:pt x="181" y="5398"/>
                                </a:lnTo>
                                <a:lnTo>
                                  <a:pt x="184" y="5400"/>
                                </a:lnTo>
                                <a:lnTo>
                                  <a:pt x="186" y="5400"/>
                                </a:lnTo>
                                <a:lnTo>
                                  <a:pt x="188" y="5402"/>
                                </a:lnTo>
                                <a:lnTo>
                                  <a:pt x="192" y="5402"/>
                                </a:lnTo>
                                <a:lnTo>
                                  <a:pt x="194" y="5404"/>
                                </a:lnTo>
                                <a:lnTo>
                                  <a:pt x="196" y="5404"/>
                                </a:lnTo>
                                <a:lnTo>
                                  <a:pt x="196" y="5402"/>
                                </a:lnTo>
                                <a:lnTo>
                                  <a:pt x="198" y="5402"/>
                                </a:lnTo>
                                <a:lnTo>
                                  <a:pt x="200" y="5402"/>
                                </a:lnTo>
                                <a:lnTo>
                                  <a:pt x="203" y="5402"/>
                                </a:lnTo>
                                <a:lnTo>
                                  <a:pt x="203" y="5404"/>
                                </a:lnTo>
                                <a:lnTo>
                                  <a:pt x="205" y="5406"/>
                                </a:lnTo>
                                <a:lnTo>
                                  <a:pt x="205" y="5408"/>
                                </a:lnTo>
                                <a:lnTo>
                                  <a:pt x="203" y="5408"/>
                                </a:lnTo>
                                <a:lnTo>
                                  <a:pt x="203" y="5410"/>
                                </a:lnTo>
                                <a:lnTo>
                                  <a:pt x="200" y="5412"/>
                                </a:lnTo>
                                <a:lnTo>
                                  <a:pt x="198" y="5412"/>
                                </a:lnTo>
                                <a:lnTo>
                                  <a:pt x="196" y="5412"/>
                                </a:lnTo>
                                <a:lnTo>
                                  <a:pt x="194" y="5410"/>
                                </a:lnTo>
                                <a:lnTo>
                                  <a:pt x="192" y="5410"/>
                                </a:lnTo>
                                <a:lnTo>
                                  <a:pt x="190" y="5410"/>
                                </a:lnTo>
                                <a:lnTo>
                                  <a:pt x="184" y="5408"/>
                                </a:lnTo>
                                <a:lnTo>
                                  <a:pt x="181" y="5408"/>
                                </a:lnTo>
                                <a:lnTo>
                                  <a:pt x="179" y="5408"/>
                                </a:lnTo>
                                <a:lnTo>
                                  <a:pt x="179" y="5410"/>
                                </a:lnTo>
                                <a:lnTo>
                                  <a:pt x="179" y="5412"/>
                                </a:lnTo>
                                <a:lnTo>
                                  <a:pt x="179" y="5415"/>
                                </a:lnTo>
                                <a:lnTo>
                                  <a:pt x="179" y="5417"/>
                                </a:lnTo>
                                <a:lnTo>
                                  <a:pt x="181" y="5417"/>
                                </a:lnTo>
                                <a:lnTo>
                                  <a:pt x="184" y="5419"/>
                                </a:lnTo>
                                <a:lnTo>
                                  <a:pt x="186" y="5419"/>
                                </a:lnTo>
                                <a:lnTo>
                                  <a:pt x="192" y="5421"/>
                                </a:lnTo>
                                <a:lnTo>
                                  <a:pt x="194" y="5421"/>
                                </a:lnTo>
                                <a:lnTo>
                                  <a:pt x="198" y="5423"/>
                                </a:lnTo>
                                <a:lnTo>
                                  <a:pt x="203" y="5425"/>
                                </a:lnTo>
                                <a:lnTo>
                                  <a:pt x="205" y="5425"/>
                                </a:lnTo>
                                <a:lnTo>
                                  <a:pt x="207" y="5427"/>
                                </a:lnTo>
                                <a:lnTo>
                                  <a:pt x="209" y="5427"/>
                                </a:lnTo>
                                <a:lnTo>
                                  <a:pt x="211" y="5427"/>
                                </a:lnTo>
                                <a:lnTo>
                                  <a:pt x="215" y="5429"/>
                                </a:lnTo>
                                <a:lnTo>
                                  <a:pt x="219" y="5429"/>
                                </a:lnTo>
                                <a:lnTo>
                                  <a:pt x="222" y="5431"/>
                                </a:lnTo>
                                <a:lnTo>
                                  <a:pt x="224" y="5431"/>
                                </a:lnTo>
                                <a:lnTo>
                                  <a:pt x="226" y="5434"/>
                                </a:lnTo>
                                <a:lnTo>
                                  <a:pt x="228" y="5434"/>
                                </a:lnTo>
                                <a:lnTo>
                                  <a:pt x="230" y="5436"/>
                                </a:lnTo>
                                <a:lnTo>
                                  <a:pt x="232" y="5436"/>
                                </a:lnTo>
                                <a:lnTo>
                                  <a:pt x="234" y="5438"/>
                                </a:lnTo>
                                <a:lnTo>
                                  <a:pt x="236" y="5438"/>
                                </a:lnTo>
                                <a:lnTo>
                                  <a:pt x="238" y="5438"/>
                                </a:lnTo>
                                <a:lnTo>
                                  <a:pt x="241" y="5440"/>
                                </a:lnTo>
                                <a:lnTo>
                                  <a:pt x="243" y="5440"/>
                                </a:lnTo>
                                <a:lnTo>
                                  <a:pt x="247" y="5442"/>
                                </a:lnTo>
                                <a:lnTo>
                                  <a:pt x="249" y="5442"/>
                                </a:lnTo>
                                <a:lnTo>
                                  <a:pt x="251" y="5444"/>
                                </a:lnTo>
                                <a:lnTo>
                                  <a:pt x="251" y="5446"/>
                                </a:lnTo>
                                <a:lnTo>
                                  <a:pt x="253" y="5450"/>
                                </a:lnTo>
                                <a:lnTo>
                                  <a:pt x="255" y="5450"/>
                                </a:lnTo>
                                <a:lnTo>
                                  <a:pt x="255" y="5453"/>
                                </a:lnTo>
                                <a:lnTo>
                                  <a:pt x="255" y="5457"/>
                                </a:lnTo>
                                <a:lnTo>
                                  <a:pt x="257" y="5457"/>
                                </a:lnTo>
                                <a:lnTo>
                                  <a:pt x="257" y="5459"/>
                                </a:lnTo>
                                <a:lnTo>
                                  <a:pt x="257" y="5461"/>
                                </a:lnTo>
                                <a:lnTo>
                                  <a:pt x="262" y="5463"/>
                                </a:lnTo>
                                <a:lnTo>
                                  <a:pt x="266" y="5467"/>
                                </a:lnTo>
                                <a:lnTo>
                                  <a:pt x="268" y="5467"/>
                                </a:lnTo>
                                <a:lnTo>
                                  <a:pt x="270" y="5469"/>
                                </a:lnTo>
                                <a:lnTo>
                                  <a:pt x="272" y="5469"/>
                                </a:lnTo>
                                <a:lnTo>
                                  <a:pt x="274" y="5472"/>
                                </a:lnTo>
                                <a:lnTo>
                                  <a:pt x="274" y="5474"/>
                                </a:lnTo>
                                <a:lnTo>
                                  <a:pt x="277" y="5476"/>
                                </a:lnTo>
                                <a:lnTo>
                                  <a:pt x="274" y="5480"/>
                                </a:lnTo>
                                <a:lnTo>
                                  <a:pt x="274" y="5482"/>
                                </a:lnTo>
                                <a:lnTo>
                                  <a:pt x="274" y="5484"/>
                                </a:lnTo>
                                <a:lnTo>
                                  <a:pt x="272" y="5486"/>
                                </a:lnTo>
                                <a:lnTo>
                                  <a:pt x="270" y="5491"/>
                                </a:lnTo>
                                <a:lnTo>
                                  <a:pt x="268" y="5493"/>
                                </a:lnTo>
                                <a:lnTo>
                                  <a:pt x="266" y="5495"/>
                                </a:lnTo>
                                <a:lnTo>
                                  <a:pt x="264" y="5497"/>
                                </a:lnTo>
                                <a:lnTo>
                                  <a:pt x="262" y="5499"/>
                                </a:lnTo>
                                <a:lnTo>
                                  <a:pt x="262" y="5501"/>
                                </a:lnTo>
                                <a:lnTo>
                                  <a:pt x="264" y="5505"/>
                                </a:lnTo>
                                <a:lnTo>
                                  <a:pt x="266" y="5508"/>
                                </a:lnTo>
                                <a:lnTo>
                                  <a:pt x="268" y="5510"/>
                                </a:lnTo>
                                <a:lnTo>
                                  <a:pt x="268" y="5512"/>
                                </a:lnTo>
                                <a:lnTo>
                                  <a:pt x="270" y="5512"/>
                                </a:lnTo>
                                <a:lnTo>
                                  <a:pt x="270" y="5514"/>
                                </a:lnTo>
                                <a:lnTo>
                                  <a:pt x="270" y="5516"/>
                                </a:lnTo>
                                <a:lnTo>
                                  <a:pt x="268" y="5518"/>
                                </a:lnTo>
                                <a:lnTo>
                                  <a:pt x="268" y="5520"/>
                                </a:lnTo>
                                <a:lnTo>
                                  <a:pt x="268" y="5522"/>
                                </a:lnTo>
                                <a:lnTo>
                                  <a:pt x="268" y="5524"/>
                                </a:lnTo>
                                <a:lnTo>
                                  <a:pt x="266" y="5524"/>
                                </a:lnTo>
                                <a:lnTo>
                                  <a:pt x="268" y="5527"/>
                                </a:lnTo>
                                <a:lnTo>
                                  <a:pt x="268" y="5529"/>
                                </a:lnTo>
                                <a:lnTo>
                                  <a:pt x="268" y="5531"/>
                                </a:lnTo>
                                <a:lnTo>
                                  <a:pt x="268" y="5533"/>
                                </a:lnTo>
                                <a:lnTo>
                                  <a:pt x="266" y="5533"/>
                                </a:lnTo>
                              </a:path>
                            </a:pathLst>
                          </a:custGeom>
                          <a:noFill/>
                          <a:ln w="381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 name="Freeform 465"/>
                        <wps:cNvSpPr>
                          <a:spLocks/>
                        </wps:cNvSpPr>
                        <wps:spPr bwMode="auto">
                          <a:xfrm>
                            <a:off x="4148400" y="4643716"/>
                            <a:ext cx="443900" cy="908103"/>
                          </a:xfrm>
                          <a:custGeom>
                            <a:avLst/>
                            <a:gdLst>
                              <a:gd name="T0" fmla="*/ 410210 w 699"/>
                              <a:gd name="T1" fmla="*/ 15875 h 1430"/>
                              <a:gd name="T2" fmla="*/ 408940 w 699"/>
                              <a:gd name="T3" fmla="*/ 25400 h 1430"/>
                              <a:gd name="T4" fmla="*/ 403860 w 699"/>
                              <a:gd name="T5" fmla="*/ 41275 h 1430"/>
                              <a:gd name="T6" fmla="*/ 394335 w 699"/>
                              <a:gd name="T7" fmla="*/ 36195 h 1430"/>
                              <a:gd name="T8" fmla="*/ 398145 w 699"/>
                              <a:gd name="T9" fmla="*/ 54610 h 1430"/>
                              <a:gd name="T10" fmla="*/ 394335 w 699"/>
                              <a:gd name="T11" fmla="*/ 71120 h 1430"/>
                              <a:gd name="T12" fmla="*/ 405130 w 699"/>
                              <a:gd name="T13" fmla="*/ 81915 h 1430"/>
                              <a:gd name="T14" fmla="*/ 414655 w 699"/>
                              <a:gd name="T15" fmla="*/ 104775 h 1430"/>
                              <a:gd name="T16" fmla="*/ 419735 w 699"/>
                              <a:gd name="T17" fmla="*/ 130175 h 1430"/>
                              <a:gd name="T18" fmla="*/ 440055 w 699"/>
                              <a:gd name="T19" fmla="*/ 158115 h 1430"/>
                              <a:gd name="T20" fmla="*/ 429260 w 699"/>
                              <a:gd name="T21" fmla="*/ 175895 h 1430"/>
                              <a:gd name="T22" fmla="*/ 438785 w 699"/>
                              <a:gd name="T23" fmla="*/ 180975 h 1430"/>
                              <a:gd name="T24" fmla="*/ 437515 w 699"/>
                              <a:gd name="T25" fmla="*/ 196850 h 1430"/>
                              <a:gd name="T26" fmla="*/ 443865 w 699"/>
                              <a:gd name="T27" fmla="*/ 214630 h 1430"/>
                              <a:gd name="T28" fmla="*/ 431800 w 699"/>
                              <a:gd name="T29" fmla="*/ 231775 h 1430"/>
                              <a:gd name="T30" fmla="*/ 424180 w 699"/>
                              <a:gd name="T31" fmla="*/ 259080 h 1430"/>
                              <a:gd name="T32" fmla="*/ 395605 w 699"/>
                              <a:gd name="T33" fmla="*/ 289560 h 1430"/>
                              <a:gd name="T34" fmla="*/ 353060 w 699"/>
                              <a:gd name="T35" fmla="*/ 304165 h 1430"/>
                              <a:gd name="T36" fmla="*/ 339090 w 699"/>
                              <a:gd name="T37" fmla="*/ 330200 h 1430"/>
                              <a:gd name="T38" fmla="*/ 336550 w 699"/>
                              <a:gd name="T39" fmla="*/ 351155 h 1430"/>
                              <a:gd name="T40" fmla="*/ 328930 w 699"/>
                              <a:gd name="T41" fmla="*/ 370205 h 1430"/>
                              <a:gd name="T42" fmla="*/ 339090 w 699"/>
                              <a:gd name="T43" fmla="*/ 387350 h 1430"/>
                              <a:gd name="T44" fmla="*/ 320675 w 699"/>
                              <a:gd name="T45" fmla="*/ 391795 h 1430"/>
                              <a:gd name="T46" fmla="*/ 316865 w 699"/>
                              <a:gd name="T47" fmla="*/ 411480 h 1430"/>
                              <a:gd name="T48" fmla="*/ 306070 w 699"/>
                              <a:gd name="T49" fmla="*/ 430530 h 1430"/>
                              <a:gd name="T50" fmla="*/ 288290 w 699"/>
                              <a:gd name="T51" fmla="*/ 449580 h 1430"/>
                              <a:gd name="T52" fmla="*/ 302895 w 699"/>
                              <a:gd name="T53" fmla="*/ 476250 h 1430"/>
                              <a:gd name="T54" fmla="*/ 304800 w 699"/>
                              <a:gd name="T55" fmla="*/ 496570 h 1430"/>
                              <a:gd name="T56" fmla="*/ 283210 w 699"/>
                              <a:gd name="T57" fmla="*/ 500380 h 1430"/>
                              <a:gd name="T58" fmla="*/ 259080 w 699"/>
                              <a:gd name="T59" fmla="*/ 518795 h 1430"/>
                              <a:gd name="T60" fmla="*/ 227965 w 699"/>
                              <a:gd name="T61" fmla="*/ 524510 h 1430"/>
                              <a:gd name="T62" fmla="*/ 210820 w 699"/>
                              <a:gd name="T63" fmla="*/ 552450 h 1430"/>
                              <a:gd name="T64" fmla="*/ 234950 w 699"/>
                              <a:gd name="T65" fmla="*/ 561975 h 1430"/>
                              <a:gd name="T66" fmla="*/ 224155 w 699"/>
                              <a:gd name="T67" fmla="*/ 582295 h 1430"/>
                              <a:gd name="T68" fmla="*/ 219710 w 699"/>
                              <a:gd name="T69" fmla="*/ 611505 h 1430"/>
                              <a:gd name="T70" fmla="*/ 205105 w 699"/>
                              <a:gd name="T71" fmla="*/ 634365 h 1430"/>
                              <a:gd name="T72" fmla="*/ 186690 w 699"/>
                              <a:gd name="T73" fmla="*/ 657225 h 1430"/>
                              <a:gd name="T74" fmla="*/ 165100 w 699"/>
                              <a:gd name="T75" fmla="*/ 665480 h 1430"/>
                              <a:gd name="T76" fmla="*/ 150495 w 699"/>
                              <a:gd name="T77" fmla="*/ 687070 h 1430"/>
                              <a:gd name="T78" fmla="*/ 142240 w 699"/>
                              <a:gd name="T79" fmla="*/ 715010 h 1430"/>
                              <a:gd name="T80" fmla="*/ 143510 w 699"/>
                              <a:gd name="T81" fmla="*/ 744220 h 1430"/>
                              <a:gd name="T82" fmla="*/ 130175 w 699"/>
                              <a:gd name="T83" fmla="*/ 765810 h 1430"/>
                              <a:gd name="T84" fmla="*/ 112395 w 699"/>
                              <a:gd name="T85" fmla="*/ 752475 h 1430"/>
                              <a:gd name="T86" fmla="*/ 115570 w 699"/>
                              <a:gd name="T87" fmla="*/ 727075 h 1430"/>
                              <a:gd name="T88" fmla="*/ 99060 w 699"/>
                              <a:gd name="T89" fmla="*/ 735330 h 1430"/>
                              <a:gd name="T90" fmla="*/ 91440 w 699"/>
                              <a:gd name="T91" fmla="*/ 757555 h 1430"/>
                              <a:gd name="T92" fmla="*/ 76200 w 699"/>
                              <a:gd name="T93" fmla="*/ 774065 h 1430"/>
                              <a:gd name="T94" fmla="*/ 64135 w 699"/>
                              <a:gd name="T95" fmla="*/ 764540 h 1430"/>
                              <a:gd name="T96" fmla="*/ 71120 w 699"/>
                              <a:gd name="T97" fmla="*/ 742950 h 1430"/>
                              <a:gd name="T98" fmla="*/ 46990 w 699"/>
                              <a:gd name="T99" fmla="*/ 748665 h 1430"/>
                              <a:gd name="T100" fmla="*/ 34925 w 699"/>
                              <a:gd name="T101" fmla="*/ 767080 h 1430"/>
                              <a:gd name="T102" fmla="*/ 43180 w 699"/>
                              <a:gd name="T103" fmla="*/ 787400 h 1430"/>
                              <a:gd name="T104" fmla="*/ 27940 w 699"/>
                              <a:gd name="T105" fmla="*/ 803275 h 1430"/>
                              <a:gd name="T106" fmla="*/ 17780 w 699"/>
                              <a:gd name="T107" fmla="*/ 807720 h 1430"/>
                              <a:gd name="T108" fmla="*/ 1270 w 699"/>
                              <a:gd name="T109" fmla="*/ 791210 h 1430"/>
                              <a:gd name="T110" fmla="*/ 8255 w 699"/>
                              <a:gd name="T111" fmla="*/ 815340 h 1430"/>
                              <a:gd name="T112" fmla="*/ 6985 w 699"/>
                              <a:gd name="T113" fmla="*/ 850265 h 1430"/>
                              <a:gd name="T114" fmla="*/ 27940 w 699"/>
                              <a:gd name="T115" fmla="*/ 875665 h 1430"/>
                              <a:gd name="T116" fmla="*/ 52070 w 699"/>
                              <a:gd name="T117" fmla="*/ 899795 h 1430"/>
                              <a:gd name="T118" fmla="*/ 60325 w 699"/>
                              <a:gd name="T119" fmla="*/ 895985 h 1430"/>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699" h="1430">
                                <a:moveTo>
                                  <a:pt x="657" y="0"/>
                                </a:moveTo>
                                <a:lnTo>
                                  <a:pt x="657" y="2"/>
                                </a:lnTo>
                                <a:lnTo>
                                  <a:pt x="655" y="2"/>
                                </a:lnTo>
                                <a:lnTo>
                                  <a:pt x="653" y="2"/>
                                </a:lnTo>
                                <a:lnTo>
                                  <a:pt x="653" y="4"/>
                                </a:lnTo>
                                <a:lnTo>
                                  <a:pt x="651" y="2"/>
                                </a:lnTo>
                                <a:lnTo>
                                  <a:pt x="648" y="2"/>
                                </a:lnTo>
                                <a:lnTo>
                                  <a:pt x="646" y="4"/>
                                </a:lnTo>
                                <a:lnTo>
                                  <a:pt x="646" y="6"/>
                                </a:lnTo>
                                <a:lnTo>
                                  <a:pt x="644" y="8"/>
                                </a:lnTo>
                                <a:lnTo>
                                  <a:pt x="646" y="10"/>
                                </a:lnTo>
                                <a:lnTo>
                                  <a:pt x="646" y="13"/>
                                </a:lnTo>
                                <a:lnTo>
                                  <a:pt x="648" y="15"/>
                                </a:lnTo>
                                <a:lnTo>
                                  <a:pt x="648" y="17"/>
                                </a:lnTo>
                                <a:lnTo>
                                  <a:pt x="648" y="19"/>
                                </a:lnTo>
                                <a:lnTo>
                                  <a:pt x="646" y="21"/>
                                </a:lnTo>
                                <a:lnTo>
                                  <a:pt x="646" y="25"/>
                                </a:lnTo>
                                <a:lnTo>
                                  <a:pt x="646" y="27"/>
                                </a:lnTo>
                                <a:lnTo>
                                  <a:pt x="646" y="29"/>
                                </a:lnTo>
                                <a:lnTo>
                                  <a:pt x="648" y="32"/>
                                </a:lnTo>
                                <a:lnTo>
                                  <a:pt x="651" y="34"/>
                                </a:lnTo>
                                <a:lnTo>
                                  <a:pt x="653" y="34"/>
                                </a:lnTo>
                                <a:lnTo>
                                  <a:pt x="655" y="32"/>
                                </a:lnTo>
                                <a:lnTo>
                                  <a:pt x="657" y="32"/>
                                </a:lnTo>
                                <a:lnTo>
                                  <a:pt x="659" y="32"/>
                                </a:lnTo>
                                <a:lnTo>
                                  <a:pt x="661" y="32"/>
                                </a:lnTo>
                                <a:lnTo>
                                  <a:pt x="661" y="34"/>
                                </a:lnTo>
                                <a:lnTo>
                                  <a:pt x="661" y="36"/>
                                </a:lnTo>
                                <a:lnTo>
                                  <a:pt x="659" y="38"/>
                                </a:lnTo>
                                <a:lnTo>
                                  <a:pt x="657" y="38"/>
                                </a:lnTo>
                                <a:lnTo>
                                  <a:pt x="655" y="38"/>
                                </a:lnTo>
                                <a:lnTo>
                                  <a:pt x="651" y="38"/>
                                </a:lnTo>
                                <a:lnTo>
                                  <a:pt x="648" y="40"/>
                                </a:lnTo>
                                <a:lnTo>
                                  <a:pt x="644" y="40"/>
                                </a:lnTo>
                                <a:lnTo>
                                  <a:pt x="642" y="40"/>
                                </a:lnTo>
                                <a:lnTo>
                                  <a:pt x="640" y="40"/>
                                </a:lnTo>
                                <a:lnTo>
                                  <a:pt x="638" y="40"/>
                                </a:lnTo>
                                <a:lnTo>
                                  <a:pt x="638" y="42"/>
                                </a:lnTo>
                                <a:lnTo>
                                  <a:pt x="638" y="44"/>
                                </a:lnTo>
                                <a:lnTo>
                                  <a:pt x="636" y="44"/>
                                </a:lnTo>
                                <a:lnTo>
                                  <a:pt x="636" y="46"/>
                                </a:lnTo>
                                <a:lnTo>
                                  <a:pt x="634" y="48"/>
                                </a:lnTo>
                                <a:lnTo>
                                  <a:pt x="634" y="51"/>
                                </a:lnTo>
                                <a:lnTo>
                                  <a:pt x="634" y="53"/>
                                </a:lnTo>
                                <a:lnTo>
                                  <a:pt x="634" y="55"/>
                                </a:lnTo>
                                <a:lnTo>
                                  <a:pt x="636" y="55"/>
                                </a:lnTo>
                                <a:lnTo>
                                  <a:pt x="636" y="57"/>
                                </a:lnTo>
                                <a:lnTo>
                                  <a:pt x="636" y="59"/>
                                </a:lnTo>
                                <a:lnTo>
                                  <a:pt x="636" y="61"/>
                                </a:lnTo>
                                <a:lnTo>
                                  <a:pt x="636" y="63"/>
                                </a:lnTo>
                                <a:lnTo>
                                  <a:pt x="636" y="65"/>
                                </a:lnTo>
                                <a:lnTo>
                                  <a:pt x="636" y="67"/>
                                </a:lnTo>
                                <a:lnTo>
                                  <a:pt x="634" y="67"/>
                                </a:lnTo>
                                <a:lnTo>
                                  <a:pt x="634" y="65"/>
                                </a:lnTo>
                                <a:lnTo>
                                  <a:pt x="634" y="63"/>
                                </a:lnTo>
                                <a:lnTo>
                                  <a:pt x="632" y="63"/>
                                </a:lnTo>
                                <a:lnTo>
                                  <a:pt x="632" y="61"/>
                                </a:lnTo>
                                <a:lnTo>
                                  <a:pt x="632" y="59"/>
                                </a:lnTo>
                                <a:lnTo>
                                  <a:pt x="632" y="57"/>
                                </a:lnTo>
                                <a:lnTo>
                                  <a:pt x="632" y="55"/>
                                </a:lnTo>
                                <a:lnTo>
                                  <a:pt x="632" y="53"/>
                                </a:lnTo>
                                <a:lnTo>
                                  <a:pt x="629" y="51"/>
                                </a:lnTo>
                                <a:lnTo>
                                  <a:pt x="627" y="51"/>
                                </a:lnTo>
                                <a:lnTo>
                                  <a:pt x="625" y="51"/>
                                </a:lnTo>
                                <a:lnTo>
                                  <a:pt x="623" y="51"/>
                                </a:lnTo>
                                <a:lnTo>
                                  <a:pt x="623" y="53"/>
                                </a:lnTo>
                                <a:lnTo>
                                  <a:pt x="621" y="55"/>
                                </a:lnTo>
                                <a:lnTo>
                                  <a:pt x="621" y="57"/>
                                </a:lnTo>
                                <a:lnTo>
                                  <a:pt x="621" y="61"/>
                                </a:lnTo>
                                <a:lnTo>
                                  <a:pt x="621" y="63"/>
                                </a:lnTo>
                                <a:lnTo>
                                  <a:pt x="623" y="65"/>
                                </a:lnTo>
                                <a:lnTo>
                                  <a:pt x="625" y="67"/>
                                </a:lnTo>
                                <a:lnTo>
                                  <a:pt x="627" y="67"/>
                                </a:lnTo>
                                <a:lnTo>
                                  <a:pt x="629" y="67"/>
                                </a:lnTo>
                                <a:lnTo>
                                  <a:pt x="632" y="70"/>
                                </a:lnTo>
                                <a:lnTo>
                                  <a:pt x="634" y="72"/>
                                </a:lnTo>
                                <a:lnTo>
                                  <a:pt x="634" y="76"/>
                                </a:lnTo>
                                <a:lnTo>
                                  <a:pt x="636" y="78"/>
                                </a:lnTo>
                                <a:lnTo>
                                  <a:pt x="636" y="80"/>
                                </a:lnTo>
                                <a:lnTo>
                                  <a:pt x="636" y="82"/>
                                </a:lnTo>
                                <a:lnTo>
                                  <a:pt x="636" y="84"/>
                                </a:lnTo>
                                <a:lnTo>
                                  <a:pt x="634" y="84"/>
                                </a:lnTo>
                                <a:lnTo>
                                  <a:pt x="632" y="86"/>
                                </a:lnTo>
                                <a:lnTo>
                                  <a:pt x="629" y="86"/>
                                </a:lnTo>
                                <a:lnTo>
                                  <a:pt x="627" y="86"/>
                                </a:lnTo>
                                <a:lnTo>
                                  <a:pt x="623" y="86"/>
                                </a:lnTo>
                                <a:lnTo>
                                  <a:pt x="621" y="86"/>
                                </a:lnTo>
                                <a:lnTo>
                                  <a:pt x="619" y="89"/>
                                </a:lnTo>
                                <a:lnTo>
                                  <a:pt x="619" y="91"/>
                                </a:lnTo>
                                <a:lnTo>
                                  <a:pt x="619" y="89"/>
                                </a:lnTo>
                                <a:lnTo>
                                  <a:pt x="619" y="91"/>
                                </a:lnTo>
                                <a:lnTo>
                                  <a:pt x="619" y="93"/>
                                </a:lnTo>
                                <a:lnTo>
                                  <a:pt x="619" y="95"/>
                                </a:lnTo>
                                <a:lnTo>
                                  <a:pt x="619" y="97"/>
                                </a:lnTo>
                                <a:lnTo>
                                  <a:pt x="621" y="99"/>
                                </a:lnTo>
                                <a:lnTo>
                                  <a:pt x="623" y="101"/>
                                </a:lnTo>
                                <a:lnTo>
                                  <a:pt x="625" y="103"/>
                                </a:lnTo>
                                <a:lnTo>
                                  <a:pt x="625" y="105"/>
                                </a:lnTo>
                                <a:lnTo>
                                  <a:pt x="625" y="108"/>
                                </a:lnTo>
                                <a:lnTo>
                                  <a:pt x="625" y="110"/>
                                </a:lnTo>
                                <a:lnTo>
                                  <a:pt x="623" y="112"/>
                                </a:lnTo>
                                <a:lnTo>
                                  <a:pt x="621" y="112"/>
                                </a:lnTo>
                                <a:lnTo>
                                  <a:pt x="619" y="112"/>
                                </a:lnTo>
                                <a:lnTo>
                                  <a:pt x="617" y="110"/>
                                </a:lnTo>
                                <a:lnTo>
                                  <a:pt x="615" y="110"/>
                                </a:lnTo>
                                <a:lnTo>
                                  <a:pt x="613" y="110"/>
                                </a:lnTo>
                                <a:lnTo>
                                  <a:pt x="610" y="110"/>
                                </a:lnTo>
                                <a:lnTo>
                                  <a:pt x="610" y="112"/>
                                </a:lnTo>
                                <a:lnTo>
                                  <a:pt x="610" y="114"/>
                                </a:lnTo>
                                <a:lnTo>
                                  <a:pt x="613" y="116"/>
                                </a:lnTo>
                                <a:lnTo>
                                  <a:pt x="615" y="118"/>
                                </a:lnTo>
                                <a:lnTo>
                                  <a:pt x="619" y="120"/>
                                </a:lnTo>
                                <a:lnTo>
                                  <a:pt x="623" y="122"/>
                                </a:lnTo>
                                <a:lnTo>
                                  <a:pt x="625" y="125"/>
                                </a:lnTo>
                                <a:lnTo>
                                  <a:pt x="627" y="125"/>
                                </a:lnTo>
                                <a:lnTo>
                                  <a:pt x="629" y="127"/>
                                </a:lnTo>
                                <a:lnTo>
                                  <a:pt x="634" y="129"/>
                                </a:lnTo>
                                <a:lnTo>
                                  <a:pt x="636" y="129"/>
                                </a:lnTo>
                                <a:lnTo>
                                  <a:pt x="638" y="129"/>
                                </a:lnTo>
                                <a:lnTo>
                                  <a:pt x="640" y="129"/>
                                </a:lnTo>
                                <a:lnTo>
                                  <a:pt x="642" y="131"/>
                                </a:lnTo>
                                <a:lnTo>
                                  <a:pt x="644" y="131"/>
                                </a:lnTo>
                                <a:lnTo>
                                  <a:pt x="648" y="133"/>
                                </a:lnTo>
                                <a:lnTo>
                                  <a:pt x="651" y="135"/>
                                </a:lnTo>
                                <a:lnTo>
                                  <a:pt x="651" y="137"/>
                                </a:lnTo>
                                <a:lnTo>
                                  <a:pt x="651" y="139"/>
                                </a:lnTo>
                                <a:lnTo>
                                  <a:pt x="651" y="141"/>
                                </a:lnTo>
                                <a:lnTo>
                                  <a:pt x="651" y="144"/>
                                </a:lnTo>
                                <a:lnTo>
                                  <a:pt x="651" y="146"/>
                                </a:lnTo>
                                <a:lnTo>
                                  <a:pt x="651" y="148"/>
                                </a:lnTo>
                                <a:lnTo>
                                  <a:pt x="651" y="150"/>
                                </a:lnTo>
                                <a:lnTo>
                                  <a:pt x="651" y="152"/>
                                </a:lnTo>
                                <a:lnTo>
                                  <a:pt x="651" y="156"/>
                                </a:lnTo>
                                <a:lnTo>
                                  <a:pt x="651" y="158"/>
                                </a:lnTo>
                                <a:lnTo>
                                  <a:pt x="651" y="160"/>
                                </a:lnTo>
                                <a:lnTo>
                                  <a:pt x="653" y="165"/>
                                </a:lnTo>
                                <a:lnTo>
                                  <a:pt x="655" y="167"/>
                                </a:lnTo>
                                <a:lnTo>
                                  <a:pt x="657" y="169"/>
                                </a:lnTo>
                                <a:lnTo>
                                  <a:pt x="657" y="173"/>
                                </a:lnTo>
                                <a:lnTo>
                                  <a:pt x="659" y="175"/>
                                </a:lnTo>
                                <a:lnTo>
                                  <a:pt x="659" y="177"/>
                                </a:lnTo>
                                <a:lnTo>
                                  <a:pt x="657" y="179"/>
                                </a:lnTo>
                                <a:lnTo>
                                  <a:pt x="657" y="182"/>
                                </a:lnTo>
                                <a:lnTo>
                                  <a:pt x="657" y="184"/>
                                </a:lnTo>
                                <a:lnTo>
                                  <a:pt x="655" y="186"/>
                                </a:lnTo>
                                <a:lnTo>
                                  <a:pt x="655" y="188"/>
                                </a:lnTo>
                                <a:lnTo>
                                  <a:pt x="653" y="188"/>
                                </a:lnTo>
                                <a:lnTo>
                                  <a:pt x="651" y="190"/>
                                </a:lnTo>
                                <a:lnTo>
                                  <a:pt x="651" y="192"/>
                                </a:lnTo>
                                <a:lnTo>
                                  <a:pt x="651" y="194"/>
                                </a:lnTo>
                                <a:lnTo>
                                  <a:pt x="653" y="198"/>
                                </a:lnTo>
                                <a:lnTo>
                                  <a:pt x="657" y="201"/>
                                </a:lnTo>
                                <a:lnTo>
                                  <a:pt x="661" y="205"/>
                                </a:lnTo>
                                <a:lnTo>
                                  <a:pt x="661" y="207"/>
                                </a:lnTo>
                                <a:lnTo>
                                  <a:pt x="663" y="209"/>
                                </a:lnTo>
                                <a:lnTo>
                                  <a:pt x="663" y="213"/>
                                </a:lnTo>
                                <a:lnTo>
                                  <a:pt x="665" y="215"/>
                                </a:lnTo>
                                <a:lnTo>
                                  <a:pt x="668" y="220"/>
                                </a:lnTo>
                                <a:lnTo>
                                  <a:pt x="672" y="224"/>
                                </a:lnTo>
                                <a:lnTo>
                                  <a:pt x="672" y="226"/>
                                </a:lnTo>
                                <a:lnTo>
                                  <a:pt x="676" y="230"/>
                                </a:lnTo>
                                <a:lnTo>
                                  <a:pt x="678" y="234"/>
                                </a:lnTo>
                                <a:lnTo>
                                  <a:pt x="680" y="236"/>
                                </a:lnTo>
                                <a:lnTo>
                                  <a:pt x="682" y="239"/>
                                </a:lnTo>
                                <a:lnTo>
                                  <a:pt x="684" y="241"/>
                                </a:lnTo>
                                <a:lnTo>
                                  <a:pt x="687" y="241"/>
                                </a:lnTo>
                                <a:lnTo>
                                  <a:pt x="689" y="243"/>
                                </a:lnTo>
                                <a:lnTo>
                                  <a:pt x="691" y="245"/>
                                </a:lnTo>
                                <a:lnTo>
                                  <a:pt x="691" y="247"/>
                                </a:lnTo>
                                <a:lnTo>
                                  <a:pt x="693" y="249"/>
                                </a:lnTo>
                                <a:lnTo>
                                  <a:pt x="695" y="251"/>
                                </a:lnTo>
                                <a:lnTo>
                                  <a:pt x="695" y="253"/>
                                </a:lnTo>
                                <a:lnTo>
                                  <a:pt x="697" y="253"/>
                                </a:lnTo>
                                <a:lnTo>
                                  <a:pt x="697" y="255"/>
                                </a:lnTo>
                                <a:lnTo>
                                  <a:pt x="697" y="258"/>
                                </a:lnTo>
                                <a:lnTo>
                                  <a:pt x="699" y="260"/>
                                </a:lnTo>
                                <a:lnTo>
                                  <a:pt x="697" y="262"/>
                                </a:lnTo>
                                <a:lnTo>
                                  <a:pt x="697" y="264"/>
                                </a:lnTo>
                                <a:lnTo>
                                  <a:pt x="697" y="266"/>
                                </a:lnTo>
                                <a:lnTo>
                                  <a:pt x="695" y="268"/>
                                </a:lnTo>
                                <a:lnTo>
                                  <a:pt x="695" y="270"/>
                                </a:lnTo>
                                <a:lnTo>
                                  <a:pt x="693" y="270"/>
                                </a:lnTo>
                                <a:lnTo>
                                  <a:pt x="691" y="272"/>
                                </a:lnTo>
                                <a:lnTo>
                                  <a:pt x="689" y="275"/>
                                </a:lnTo>
                                <a:lnTo>
                                  <a:pt x="687" y="275"/>
                                </a:lnTo>
                                <a:lnTo>
                                  <a:pt x="684" y="277"/>
                                </a:lnTo>
                                <a:lnTo>
                                  <a:pt x="676" y="277"/>
                                </a:lnTo>
                                <a:lnTo>
                                  <a:pt x="674" y="277"/>
                                </a:lnTo>
                                <a:lnTo>
                                  <a:pt x="672" y="277"/>
                                </a:lnTo>
                                <a:lnTo>
                                  <a:pt x="672" y="279"/>
                                </a:lnTo>
                                <a:lnTo>
                                  <a:pt x="670" y="281"/>
                                </a:lnTo>
                                <a:lnTo>
                                  <a:pt x="670" y="283"/>
                                </a:lnTo>
                                <a:lnTo>
                                  <a:pt x="670" y="285"/>
                                </a:lnTo>
                                <a:lnTo>
                                  <a:pt x="672" y="285"/>
                                </a:lnTo>
                                <a:lnTo>
                                  <a:pt x="672" y="287"/>
                                </a:lnTo>
                                <a:lnTo>
                                  <a:pt x="674" y="287"/>
                                </a:lnTo>
                                <a:lnTo>
                                  <a:pt x="676" y="289"/>
                                </a:lnTo>
                                <a:lnTo>
                                  <a:pt x="678" y="289"/>
                                </a:lnTo>
                                <a:lnTo>
                                  <a:pt x="680" y="287"/>
                                </a:lnTo>
                                <a:lnTo>
                                  <a:pt x="682" y="287"/>
                                </a:lnTo>
                                <a:lnTo>
                                  <a:pt x="682" y="285"/>
                                </a:lnTo>
                                <a:lnTo>
                                  <a:pt x="684" y="285"/>
                                </a:lnTo>
                                <a:lnTo>
                                  <a:pt x="687" y="285"/>
                                </a:lnTo>
                                <a:lnTo>
                                  <a:pt x="691" y="285"/>
                                </a:lnTo>
                                <a:lnTo>
                                  <a:pt x="693" y="285"/>
                                </a:lnTo>
                                <a:lnTo>
                                  <a:pt x="695" y="285"/>
                                </a:lnTo>
                                <a:lnTo>
                                  <a:pt x="695" y="287"/>
                                </a:lnTo>
                                <a:lnTo>
                                  <a:pt x="695" y="289"/>
                                </a:lnTo>
                                <a:lnTo>
                                  <a:pt x="697" y="289"/>
                                </a:lnTo>
                                <a:lnTo>
                                  <a:pt x="697" y="291"/>
                                </a:lnTo>
                                <a:lnTo>
                                  <a:pt x="697" y="294"/>
                                </a:lnTo>
                                <a:lnTo>
                                  <a:pt x="695" y="296"/>
                                </a:lnTo>
                                <a:lnTo>
                                  <a:pt x="695" y="298"/>
                                </a:lnTo>
                                <a:lnTo>
                                  <a:pt x="695" y="300"/>
                                </a:lnTo>
                                <a:lnTo>
                                  <a:pt x="695" y="302"/>
                                </a:lnTo>
                                <a:lnTo>
                                  <a:pt x="695" y="304"/>
                                </a:lnTo>
                                <a:lnTo>
                                  <a:pt x="693" y="304"/>
                                </a:lnTo>
                                <a:lnTo>
                                  <a:pt x="693" y="306"/>
                                </a:lnTo>
                                <a:lnTo>
                                  <a:pt x="693" y="308"/>
                                </a:lnTo>
                                <a:lnTo>
                                  <a:pt x="691" y="308"/>
                                </a:lnTo>
                                <a:lnTo>
                                  <a:pt x="689" y="310"/>
                                </a:lnTo>
                                <a:lnTo>
                                  <a:pt x="689" y="313"/>
                                </a:lnTo>
                                <a:lnTo>
                                  <a:pt x="687" y="315"/>
                                </a:lnTo>
                                <a:lnTo>
                                  <a:pt x="687" y="317"/>
                                </a:lnTo>
                                <a:lnTo>
                                  <a:pt x="687" y="319"/>
                                </a:lnTo>
                                <a:lnTo>
                                  <a:pt x="687" y="321"/>
                                </a:lnTo>
                                <a:lnTo>
                                  <a:pt x="687" y="323"/>
                                </a:lnTo>
                                <a:lnTo>
                                  <a:pt x="687" y="325"/>
                                </a:lnTo>
                                <a:lnTo>
                                  <a:pt x="689" y="325"/>
                                </a:lnTo>
                                <a:lnTo>
                                  <a:pt x="691" y="327"/>
                                </a:lnTo>
                                <a:lnTo>
                                  <a:pt x="693" y="329"/>
                                </a:lnTo>
                                <a:lnTo>
                                  <a:pt x="695" y="329"/>
                                </a:lnTo>
                                <a:lnTo>
                                  <a:pt x="695" y="332"/>
                                </a:lnTo>
                                <a:lnTo>
                                  <a:pt x="697" y="332"/>
                                </a:lnTo>
                                <a:lnTo>
                                  <a:pt x="697" y="334"/>
                                </a:lnTo>
                                <a:lnTo>
                                  <a:pt x="699" y="334"/>
                                </a:lnTo>
                                <a:lnTo>
                                  <a:pt x="699" y="336"/>
                                </a:lnTo>
                                <a:lnTo>
                                  <a:pt x="699" y="338"/>
                                </a:lnTo>
                                <a:lnTo>
                                  <a:pt x="697" y="340"/>
                                </a:lnTo>
                                <a:lnTo>
                                  <a:pt x="695" y="342"/>
                                </a:lnTo>
                                <a:lnTo>
                                  <a:pt x="693" y="344"/>
                                </a:lnTo>
                                <a:lnTo>
                                  <a:pt x="691" y="344"/>
                                </a:lnTo>
                                <a:lnTo>
                                  <a:pt x="689" y="344"/>
                                </a:lnTo>
                                <a:lnTo>
                                  <a:pt x="687" y="346"/>
                                </a:lnTo>
                                <a:lnTo>
                                  <a:pt x="684" y="346"/>
                                </a:lnTo>
                                <a:lnTo>
                                  <a:pt x="684" y="348"/>
                                </a:lnTo>
                                <a:lnTo>
                                  <a:pt x="684" y="351"/>
                                </a:lnTo>
                                <a:lnTo>
                                  <a:pt x="682" y="351"/>
                                </a:lnTo>
                                <a:lnTo>
                                  <a:pt x="682" y="353"/>
                                </a:lnTo>
                                <a:lnTo>
                                  <a:pt x="682" y="355"/>
                                </a:lnTo>
                                <a:lnTo>
                                  <a:pt x="682" y="359"/>
                                </a:lnTo>
                                <a:lnTo>
                                  <a:pt x="682" y="361"/>
                                </a:lnTo>
                                <a:lnTo>
                                  <a:pt x="682" y="363"/>
                                </a:lnTo>
                                <a:lnTo>
                                  <a:pt x="680" y="363"/>
                                </a:lnTo>
                                <a:lnTo>
                                  <a:pt x="680" y="365"/>
                                </a:lnTo>
                                <a:lnTo>
                                  <a:pt x="678" y="367"/>
                                </a:lnTo>
                                <a:lnTo>
                                  <a:pt x="676" y="370"/>
                                </a:lnTo>
                                <a:lnTo>
                                  <a:pt x="676" y="372"/>
                                </a:lnTo>
                                <a:lnTo>
                                  <a:pt x="674" y="374"/>
                                </a:lnTo>
                                <a:lnTo>
                                  <a:pt x="674" y="376"/>
                                </a:lnTo>
                                <a:lnTo>
                                  <a:pt x="672" y="378"/>
                                </a:lnTo>
                                <a:lnTo>
                                  <a:pt x="672" y="380"/>
                                </a:lnTo>
                                <a:lnTo>
                                  <a:pt x="668" y="384"/>
                                </a:lnTo>
                                <a:lnTo>
                                  <a:pt x="668" y="386"/>
                                </a:lnTo>
                                <a:lnTo>
                                  <a:pt x="668" y="389"/>
                                </a:lnTo>
                                <a:lnTo>
                                  <a:pt x="665" y="391"/>
                                </a:lnTo>
                                <a:lnTo>
                                  <a:pt x="665" y="393"/>
                                </a:lnTo>
                                <a:lnTo>
                                  <a:pt x="665" y="395"/>
                                </a:lnTo>
                                <a:lnTo>
                                  <a:pt x="665" y="399"/>
                                </a:lnTo>
                                <a:lnTo>
                                  <a:pt x="665" y="401"/>
                                </a:lnTo>
                                <a:lnTo>
                                  <a:pt x="668" y="405"/>
                                </a:lnTo>
                                <a:lnTo>
                                  <a:pt x="668" y="408"/>
                                </a:lnTo>
                                <a:lnTo>
                                  <a:pt x="665" y="414"/>
                                </a:lnTo>
                                <a:lnTo>
                                  <a:pt x="665" y="416"/>
                                </a:lnTo>
                                <a:lnTo>
                                  <a:pt x="665" y="418"/>
                                </a:lnTo>
                                <a:lnTo>
                                  <a:pt x="663" y="422"/>
                                </a:lnTo>
                                <a:lnTo>
                                  <a:pt x="661" y="427"/>
                                </a:lnTo>
                                <a:lnTo>
                                  <a:pt x="661" y="429"/>
                                </a:lnTo>
                                <a:lnTo>
                                  <a:pt x="659" y="431"/>
                                </a:lnTo>
                                <a:lnTo>
                                  <a:pt x="657" y="435"/>
                                </a:lnTo>
                                <a:lnTo>
                                  <a:pt x="653" y="439"/>
                                </a:lnTo>
                                <a:lnTo>
                                  <a:pt x="648" y="444"/>
                                </a:lnTo>
                                <a:lnTo>
                                  <a:pt x="644" y="448"/>
                                </a:lnTo>
                                <a:lnTo>
                                  <a:pt x="642" y="450"/>
                                </a:lnTo>
                                <a:lnTo>
                                  <a:pt x="640" y="450"/>
                                </a:lnTo>
                                <a:lnTo>
                                  <a:pt x="636" y="452"/>
                                </a:lnTo>
                                <a:lnTo>
                                  <a:pt x="634" y="454"/>
                                </a:lnTo>
                                <a:lnTo>
                                  <a:pt x="627" y="456"/>
                                </a:lnTo>
                                <a:lnTo>
                                  <a:pt x="623" y="456"/>
                                </a:lnTo>
                                <a:lnTo>
                                  <a:pt x="617" y="458"/>
                                </a:lnTo>
                                <a:lnTo>
                                  <a:pt x="615" y="458"/>
                                </a:lnTo>
                                <a:lnTo>
                                  <a:pt x="606" y="460"/>
                                </a:lnTo>
                                <a:lnTo>
                                  <a:pt x="602" y="460"/>
                                </a:lnTo>
                                <a:lnTo>
                                  <a:pt x="596" y="460"/>
                                </a:lnTo>
                                <a:lnTo>
                                  <a:pt x="591" y="463"/>
                                </a:lnTo>
                                <a:lnTo>
                                  <a:pt x="589" y="463"/>
                                </a:lnTo>
                                <a:lnTo>
                                  <a:pt x="587" y="463"/>
                                </a:lnTo>
                                <a:lnTo>
                                  <a:pt x="585" y="465"/>
                                </a:lnTo>
                                <a:lnTo>
                                  <a:pt x="583" y="465"/>
                                </a:lnTo>
                                <a:lnTo>
                                  <a:pt x="579" y="467"/>
                                </a:lnTo>
                                <a:lnTo>
                                  <a:pt x="575" y="467"/>
                                </a:lnTo>
                                <a:lnTo>
                                  <a:pt x="570" y="469"/>
                                </a:lnTo>
                                <a:lnTo>
                                  <a:pt x="566" y="471"/>
                                </a:lnTo>
                                <a:lnTo>
                                  <a:pt x="562" y="473"/>
                                </a:lnTo>
                                <a:lnTo>
                                  <a:pt x="560" y="475"/>
                                </a:lnTo>
                                <a:lnTo>
                                  <a:pt x="556" y="479"/>
                                </a:lnTo>
                                <a:lnTo>
                                  <a:pt x="553" y="479"/>
                                </a:lnTo>
                                <a:lnTo>
                                  <a:pt x="551" y="484"/>
                                </a:lnTo>
                                <a:lnTo>
                                  <a:pt x="551" y="486"/>
                                </a:lnTo>
                                <a:lnTo>
                                  <a:pt x="549" y="488"/>
                                </a:lnTo>
                                <a:lnTo>
                                  <a:pt x="549" y="490"/>
                                </a:lnTo>
                                <a:lnTo>
                                  <a:pt x="547" y="492"/>
                                </a:lnTo>
                                <a:lnTo>
                                  <a:pt x="547" y="496"/>
                                </a:lnTo>
                                <a:lnTo>
                                  <a:pt x="547" y="498"/>
                                </a:lnTo>
                                <a:lnTo>
                                  <a:pt x="547" y="501"/>
                                </a:lnTo>
                                <a:lnTo>
                                  <a:pt x="547" y="503"/>
                                </a:lnTo>
                                <a:lnTo>
                                  <a:pt x="547" y="507"/>
                                </a:lnTo>
                                <a:lnTo>
                                  <a:pt x="545" y="509"/>
                                </a:lnTo>
                                <a:lnTo>
                                  <a:pt x="545" y="513"/>
                                </a:lnTo>
                                <a:lnTo>
                                  <a:pt x="543" y="515"/>
                                </a:lnTo>
                                <a:lnTo>
                                  <a:pt x="539" y="517"/>
                                </a:lnTo>
                                <a:lnTo>
                                  <a:pt x="537" y="520"/>
                                </a:lnTo>
                                <a:lnTo>
                                  <a:pt x="534" y="520"/>
                                </a:lnTo>
                                <a:lnTo>
                                  <a:pt x="532" y="522"/>
                                </a:lnTo>
                                <a:lnTo>
                                  <a:pt x="530" y="522"/>
                                </a:lnTo>
                                <a:lnTo>
                                  <a:pt x="528" y="522"/>
                                </a:lnTo>
                                <a:lnTo>
                                  <a:pt x="526" y="524"/>
                                </a:lnTo>
                                <a:lnTo>
                                  <a:pt x="524" y="526"/>
                                </a:lnTo>
                                <a:lnTo>
                                  <a:pt x="524" y="528"/>
                                </a:lnTo>
                                <a:lnTo>
                                  <a:pt x="522" y="530"/>
                                </a:lnTo>
                                <a:lnTo>
                                  <a:pt x="522" y="532"/>
                                </a:lnTo>
                                <a:lnTo>
                                  <a:pt x="522" y="534"/>
                                </a:lnTo>
                                <a:lnTo>
                                  <a:pt x="522" y="536"/>
                                </a:lnTo>
                                <a:lnTo>
                                  <a:pt x="524" y="541"/>
                                </a:lnTo>
                                <a:lnTo>
                                  <a:pt x="526" y="543"/>
                                </a:lnTo>
                                <a:lnTo>
                                  <a:pt x="528" y="545"/>
                                </a:lnTo>
                                <a:lnTo>
                                  <a:pt x="528" y="547"/>
                                </a:lnTo>
                                <a:lnTo>
                                  <a:pt x="530" y="549"/>
                                </a:lnTo>
                                <a:lnTo>
                                  <a:pt x="530" y="551"/>
                                </a:lnTo>
                                <a:lnTo>
                                  <a:pt x="530" y="553"/>
                                </a:lnTo>
                                <a:lnTo>
                                  <a:pt x="528" y="558"/>
                                </a:lnTo>
                                <a:lnTo>
                                  <a:pt x="528" y="560"/>
                                </a:lnTo>
                                <a:lnTo>
                                  <a:pt x="526" y="560"/>
                                </a:lnTo>
                                <a:lnTo>
                                  <a:pt x="524" y="562"/>
                                </a:lnTo>
                                <a:lnTo>
                                  <a:pt x="522" y="564"/>
                                </a:lnTo>
                                <a:lnTo>
                                  <a:pt x="520" y="566"/>
                                </a:lnTo>
                                <a:lnTo>
                                  <a:pt x="520" y="568"/>
                                </a:lnTo>
                                <a:lnTo>
                                  <a:pt x="520" y="570"/>
                                </a:lnTo>
                                <a:lnTo>
                                  <a:pt x="522" y="572"/>
                                </a:lnTo>
                                <a:lnTo>
                                  <a:pt x="522" y="574"/>
                                </a:lnTo>
                                <a:lnTo>
                                  <a:pt x="524" y="577"/>
                                </a:lnTo>
                                <a:lnTo>
                                  <a:pt x="522" y="579"/>
                                </a:lnTo>
                                <a:lnTo>
                                  <a:pt x="522" y="581"/>
                                </a:lnTo>
                                <a:lnTo>
                                  <a:pt x="520" y="581"/>
                                </a:lnTo>
                                <a:lnTo>
                                  <a:pt x="518" y="583"/>
                                </a:lnTo>
                                <a:lnTo>
                                  <a:pt x="515" y="583"/>
                                </a:lnTo>
                                <a:lnTo>
                                  <a:pt x="518" y="583"/>
                                </a:lnTo>
                                <a:lnTo>
                                  <a:pt x="515" y="585"/>
                                </a:lnTo>
                                <a:lnTo>
                                  <a:pt x="513" y="587"/>
                                </a:lnTo>
                                <a:lnTo>
                                  <a:pt x="513" y="589"/>
                                </a:lnTo>
                                <a:lnTo>
                                  <a:pt x="513" y="591"/>
                                </a:lnTo>
                                <a:lnTo>
                                  <a:pt x="515" y="596"/>
                                </a:lnTo>
                                <a:lnTo>
                                  <a:pt x="515" y="598"/>
                                </a:lnTo>
                                <a:lnTo>
                                  <a:pt x="515" y="600"/>
                                </a:lnTo>
                                <a:lnTo>
                                  <a:pt x="515" y="602"/>
                                </a:lnTo>
                                <a:lnTo>
                                  <a:pt x="518" y="602"/>
                                </a:lnTo>
                                <a:lnTo>
                                  <a:pt x="518" y="604"/>
                                </a:lnTo>
                                <a:lnTo>
                                  <a:pt x="518" y="606"/>
                                </a:lnTo>
                                <a:lnTo>
                                  <a:pt x="520" y="608"/>
                                </a:lnTo>
                                <a:lnTo>
                                  <a:pt x="522" y="610"/>
                                </a:lnTo>
                                <a:lnTo>
                                  <a:pt x="526" y="610"/>
                                </a:lnTo>
                                <a:lnTo>
                                  <a:pt x="528" y="610"/>
                                </a:lnTo>
                                <a:lnTo>
                                  <a:pt x="532" y="610"/>
                                </a:lnTo>
                                <a:lnTo>
                                  <a:pt x="534" y="610"/>
                                </a:lnTo>
                                <a:lnTo>
                                  <a:pt x="537" y="610"/>
                                </a:lnTo>
                                <a:lnTo>
                                  <a:pt x="537" y="613"/>
                                </a:lnTo>
                                <a:lnTo>
                                  <a:pt x="539" y="615"/>
                                </a:lnTo>
                                <a:lnTo>
                                  <a:pt x="537" y="617"/>
                                </a:lnTo>
                                <a:lnTo>
                                  <a:pt x="537" y="621"/>
                                </a:lnTo>
                                <a:lnTo>
                                  <a:pt x="534" y="621"/>
                                </a:lnTo>
                                <a:lnTo>
                                  <a:pt x="532" y="623"/>
                                </a:lnTo>
                                <a:lnTo>
                                  <a:pt x="530" y="625"/>
                                </a:lnTo>
                                <a:lnTo>
                                  <a:pt x="524" y="627"/>
                                </a:lnTo>
                                <a:lnTo>
                                  <a:pt x="522" y="627"/>
                                </a:lnTo>
                                <a:lnTo>
                                  <a:pt x="520" y="627"/>
                                </a:lnTo>
                                <a:lnTo>
                                  <a:pt x="518" y="625"/>
                                </a:lnTo>
                                <a:lnTo>
                                  <a:pt x="515" y="625"/>
                                </a:lnTo>
                                <a:lnTo>
                                  <a:pt x="513" y="623"/>
                                </a:lnTo>
                                <a:lnTo>
                                  <a:pt x="509" y="621"/>
                                </a:lnTo>
                                <a:lnTo>
                                  <a:pt x="509" y="619"/>
                                </a:lnTo>
                                <a:lnTo>
                                  <a:pt x="505" y="617"/>
                                </a:lnTo>
                                <a:lnTo>
                                  <a:pt x="503" y="615"/>
                                </a:lnTo>
                                <a:lnTo>
                                  <a:pt x="501" y="615"/>
                                </a:lnTo>
                                <a:lnTo>
                                  <a:pt x="499" y="617"/>
                                </a:lnTo>
                                <a:lnTo>
                                  <a:pt x="496" y="617"/>
                                </a:lnTo>
                                <a:lnTo>
                                  <a:pt x="496" y="619"/>
                                </a:lnTo>
                                <a:lnTo>
                                  <a:pt x="496" y="621"/>
                                </a:lnTo>
                                <a:lnTo>
                                  <a:pt x="496" y="625"/>
                                </a:lnTo>
                                <a:lnTo>
                                  <a:pt x="496" y="627"/>
                                </a:lnTo>
                                <a:lnTo>
                                  <a:pt x="496" y="629"/>
                                </a:lnTo>
                                <a:lnTo>
                                  <a:pt x="496" y="634"/>
                                </a:lnTo>
                                <a:lnTo>
                                  <a:pt x="496" y="636"/>
                                </a:lnTo>
                                <a:lnTo>
                                  <a:pt x="496" y="638"/>
                                </a:lnTo>
                                <a:lnTo>
                                  <a:pt x="499" y="640"/>
                                </a:lnTo>
                                <a:lnTo>
                                  <a:pt x="499" y="642"/>
                                </a:lnTo>
                                <a:lnTo>
                                  <a:pt x="499" y="644"/>
                                </a:lnTo>
                                <a:lnTo>
                                  <a:pt x="499" y="646"/>
                                </a:lnTo>
                                <a:lnTo>
                                  <a:pt x="499" y="648"/>
                                </a:lnTo>
                                <a:lnTo>
                                  <a:pt x="496" y="651"/>
                                </a:lnTo>
                                <a:lnTo>
                                  <a:pt x="494" y="653"/>
                                </a:lnTo>
                                <a:lnTo>
                                  <a:pt x="490" y="653"/>
                                </a:lnTo>
                                <a:lnTo>
                                  <a:pt x="488" y="655"/>
                                </a:lnTo>
                                <a:lnTo>
                                  <a:pt x="486" y="655"/>
                                </a:lnTo>
                                <a:lnTo>
                                  <a:pt x="484" y="655"/>
                                </a:lnTo>
                                <a:lnTo>
                                  <a:pt x="482" y="657"/>
                                </a:lnTo>
                                <a:lnTo>
                                  <a:pt x="480" y="659"/>
                                </a:lnTo>
                                <a:lnTo>
                                  <a:pt x="480" y="661"/>
                                </a:lnTo>
                                <a:lnTo>
                                  <a:pt x="480" y="663"/>
                                </a:lnTo>
                                <a:lnTo>
                                  <a:pt x="477" y="665"/>
                                </a:lnTo>
                                <a:lnTo>
                                  <a:pt x="477" y="667"/>
                                </a:lnTo>
                                <a:lnTo>
                                  <a:pt x="480" y="670"/>
                                </a:lnTo>
                                <a:lnTo>
                                  <a:pt x="480" y="672"/>
                                </a:lnTo>
                                <a:lnTo>
                                  <a:pt x="480" y="674"/>
                                </a:lnTo>
                                <a:lnTo>
                                  <a:pt x="482" y="676"/>
                                </a:lnTo>
                                <a:lnTo>
                                  <a:pt x="482" y="678"/>
                                </a:lnTo>
                                <a:lnTo>
                                  <a:pt x="482" y="680"/>
                                </a:lnTo>
                                <a:lnTo>
                                  <a:pt x="482" y="682"/>
                                </a:lnTo>
                                <a:lnTo>
                                  <a:pt x="480" y="684"/>
                                </a:lnTo>
                                <a:lnTo>
                                  <a:pt x="477" y="686"/>
                                </a:lnTo>
                                <a:lnTo>
                                  <a:pt x="475" y="686"/>
                                </a:lnTo>
                                <a:lnTo>
                                  <a:pt x="473" y="689"/>
                                </a:lnTo>
                                <a:lnTo>
                                  <a:pt x="471" y="689"/>
                                </a:lnTo>
                                <a:lnTo>
                                  <a:pt x="469" y="691"/>
                                </a:lnTo>
                                <a:lnTo>
                                  <a:pt x="465" y="691"/>
                                </a:lnTo>
                                <a:lnTo>
                                  <a:pt x="463" y="693"/>
                                </a:lnTo>
                                <a:lnTo>
                                  <a:pt x="458" y="695"/>
                                </a:lnTo>
                                <a:lnTo>
                                  <a:pt x="456" y="697"/>
                                </a:lnTo>
                                <a:lnTo>
                                  <a:pt x="456" y="699"/>
                                </a:lnTo>
                                <a:lnTo>
                                  <a:pt x="454" y="701"/>
                                </a:lnTo>
                                <a:lnTo>
                                  <a:pt x="454" y="703"/>
                                </a:lnTo>
                                <a:lnTo>
                                  <a:pt x="454" y="705"/>
                                </a:lnTo>
                                <a:lnTo>
                                  <a:pt x="454" y="708"/>
                                </a:lnTo>
                                <a:lnTo>
                                  <a:pt x="454" y="710"/>
                                </a:lnTo>
                                <a:lnTo>
                                  <a:pt x="456" y="712"/>
                                </a:lnTo>
                                <a:lnTo>
                                  <a:pt x="456" y="714"/>
                                </a:lnTo>
                                <a:lnTo>
                                  <a:pt x="458" y="716"/>
                                </a:lnTo>
                                <a:lnTo>
                                  <a:pt x="461" y="716"/>
                                </a:lnTo>
                                <a:lnTo>
                                  <a:pt x="461" y="720"/>
                                </a:lnTo>
                                <a:lnTo>
                                  <a:pt x="465" y="722"/>
                                </a:lnTo>
                                <a:lnTo>
                                  <a:pt x="467" y="727"/>
                                </a:lnTo>
                                <a:lnTo>
                                  <a:pt x="467" y="729"/>
                                </a:lnTo>
                                <a:lnTo>
                                  <a:pt x="469" y="733"/>
                                </a:lnTo>
                                <a:lnTo>
                                  <a:pt x="469" y="735"/>
                                </a:lnTo>
                                <a:lnTo>
                                  <a:pt x="469" y="737"/>
                                </a:lnTo>
                                <a:lnTo>
                                  <a:pt x="471" y="739"/>
                                </a:lnTo>
                                <a:lnTo>
                                  <a:pt x="471" y="741"/>
                                </a:lnTo>
                                <a:lnTo>
                                  <a:pt x="473" y="744"/>
                                </a:lnTo>
                                <a:lnTo>
                                  <a:pt x="473" y="746"/>
                                </a:lnTo>
                                <a:lnTo>
                                  <a:pt x="477" y="750"/>
                                </a:lnTo>
                                <a:lnTo>
                                  <a:pt x="480" y="752"/>
                                </a:lnTo>
                                <a:lnTo>
                                  <a:pt x="482" y="754"/>
                                </a:lnTo>
                                <a:lnTo>
                                  <a:pt x="484" y="754"/>
                                </a:lnTo>
                                <a:lnTo>
                                  <a:pt x="486" y="756"/>
                                </a:lnTo>
                                <a:lnTo>
                                  <a:pt x="488" y="756"/>
                                </a:lnTo>
                                <a:lnTo>
                                  <a:pt x="490" y="758"/>
                                </a:lnTo>
                                <a:lnTo>
                                  <a:pt x="490" y="760"/>
                                </a:lnTo>
                                <a:lnTo>
                                  <a:pt x="490" y="763"/>
                                </a:lnTo>
                                <a:lnTo>
                                  <a:pt x="490" y="765"/>
                                </a:lnTo>
                                <a:lnTo>
                                  <a:pt x="490" y="767"/>
                                </a:lnTo>
                                <a:lnTo>
                                  <a:pt x="490" y="769"/>
                                </a:lnTo>
                                <a:lnTo>
                                  <a:pt x="490" y="771"/>
                                </a:lnTo>
                                <a:lnTo>
                                  <a:pt x="488" y="773"/>
                                </a:lnTo>
                                <a:lnTo>
                                  <a:pt x="486" y="775"/>
                                </a:lnTo>
                                <a:lnTo>
                                  <a:pt x="486" y="777"/>
                                </a:lnTo>
                                <a:lnTo>
                                  <a:pt x="484" y="779"/>
                                </a:lnTo>
                                <a:lnTo>
                                  <a:pt x="480" y="782"/>
                                </a:lnTo>
                                <a:lnTo>
                                  <a:pt x="477" y="784"/>
                                </a:lnTo>
                                <a:lnTo>
                                  <a:pt x="473" y="784"/>
                                </a:lnTo>
                                <a:lnTo>
                                  <a:pt x="471" y="784"/>
                                </a:lnTo>
                                <a:lnTo>
                                  <a:pt x="467" y="784"/>
                                </a:lnTo>
                                <a:lnTo>
                                  <a:pt x="463" y="782"/>
                                </a:lnTo>
                                <a:lnTo>
                                  <a:pt x="461" y="779"/>
                                </a:lnTo>
                                <a:lnTo>
                                  <a:pt x="461" y="777"/>
                                </a:lnTo>
                                <a:lnTo>
                                  <a:pt x="458" y="775"/>
                                </a:lnTo>
                                <a:lnTo>
                                  <a:pt x="456" y="773"/>
                                </a:lnTo>
                                <a:lnTo>
                                  <a:pt x="454" y="773"/>
                                </a:lnTo>
                                <a:lnTo>
                                  <a:pt x="452" y="773"/>
                                </a:lnTo>
                                <a:lnTo>
                                  <a:pt x="450" y="775"/>
                                </a:lnTo>
                                <a:lnTo>
                                  <a:pt x="448" y="777"/>
                                </a:lnTo>
                                <a:lnTo>
                                  <a:pt x="448" y="782"/>
                                </a:lnTo>
                                <a:lnTo>
                                  <a:pt x="446" y="784"/>
                                </a:lnTo>
                                <a:lnTo>
                                  <a:pt x="446" y="786"/>
                                </a:lnTo>
                                <a:lnTo>
                                  <a:pt x="446" y="788"/>
                                </a:lnTo>
                                <a:lnTo>
                                  <a:pt x="444" y="788"/>
                                </a:lnTo>
                                <a:lnTo>
                                  <a:pt x="444" y="790"/>
                                </a:lnTo>
                                <a:lnTo>
                                  <a:pt x="442" y="792"/>
                                </a:lnTo>
                                <a:lnTo>
                                  <a:pt x="439" y="794"/>
                                </a:lnTo>
                                <a:lnTo>
                                  <a:pt x="439" y="796"/>
                                </a:lnTo>
                                <a:lnTo>
                                  <a:pt x="437" y="798"/>
                                </a:lnTo>
                                <a:lnTo>
                                  <a:pt x="435" y="801"/>
                                </a:lnTo>
                                <a:lnTo>
                                  <a:pt x="433" y="803"/>
                                </a:lnTo>
                                <a:lnTo>
                                  <a:pt x="431" y="805"/>
                                </a:lnTo>
                                <a:lnTo>
                                  <a:pt x="427" y="807"/>
                                </a:lnTo>
                                <a:lnTo>
                                  <a:pt x="425" y="809"/>
                                </a:lnTo>
                                <a:lnTo>
                                  <a:pt x="420" y="811"/>
                                </a:lnTo>
                                <a:lnTo>
                                  <a:pt x="418" y="811"/>
                                </a:lnTo>
                                <a:lnTo>
                                  <a:pt x="416" y="813"/>
                                </a:lnTo>
                                <a:lnTo>
                                  <a:pt x="412" y="815"/>
                                </a:lnTo>
                                <a:lnTo>
                                  <a:pt x="410" y="817"/>
                                </a:lnTo>
                                <a:lnTo>
                                  <a:pt x="408" y="817"/>
                                </a:lnTo>
                                <a:lnTo>
                                  <a:pt x="406" y="820"/>
                                </a:lnTo>
                                <a:lnTo>
                                  <a:pt x="401" y="822"/>
                                </a:lnTo>
                                <a:lnTo>
                                  <a:pt x="399" y="822"/>
                                </a:lnTo>
                                <a:lnTo>
                                  <a:pt x="397" y="824"/>
                                </a:lnTo>
                                <a:lnTo>
                                  <a:pt x="395" y="824"/>
                                </a:lnTo>
                                <a:lnTo>
                                  <a:pt x="395" y="826"/>
                                </a:lnTo>
                                <a:lnTo>
                                  <a:pt x="393" y="826"/>
                                </a:lnTo>
                                <a:lnTo>
                                  <a:pt x="389" y="826"/>
                                </a:lnTo>
                                <a:lnTo>
                                  <a:pt x="384" y="826"/>
                                </a:lnTo>
                                <a:lnTo>
                                  <a:pt x="382" y="826"/>
                                </a:lnTo>
                                <a:lnTo>
                                  <a:pt x="380" y="826"/>
                                </a:lnTo>
                                <a:lnTo>
                                  <a:pt x="378" y="826"/>
                                </a:lnTo>
                                <a:lnTo>
                                  <a:pt x="374" y="826"/>
                                </a:lnTo>
                                <a:lnTo>
                                  <a:pt x="370" y="826"/>
                                </a:lnTo>
                                <a:lnTo>
                                  <a:pt x="365" y="826"/>
                                </a:lnTo>
                                <a:lnTo>
                                  <a:pt x="361" y="826"/>
                                </a:lnTo>
                                <a:lnTo>
                                  <a:pt x="359" y="826"/>
                                </a:lnTo>
                                <a:lnTo>
                                  <a:pt x="355" y="828"/>
                                </a:lnTo>
                                <a:lnTo>
                                  <a:pt x="353" y="828"/>
                                </a:lnTo>
                                <a:lnTo>
                                  <a:pt x="353" y="830"/>
                                </a:lnTo>
                                <a:lnTo>
                                  <a:pt x="351" y="830"/>
                                </a:lnTo>
                                <a:lnTo>
                                  <a:pt x="349" y="832"/>
                                </a:lnTo>
                                <a:lnTo>
                                  <a:pt x="340" y="843"/>
                                </a:lnTo>
                                <a:lnTo>
                                  <a:pt x="340" y="845"/>
                                </a:lnTo>
                                <a:lnTo>
                                  <a:pt x="338" y="847"/>
                                </a:lnTo>
                                <a:lnTo>
                                  <a:pt x="336" y="851"/>
                                </a:lnTo>
                                <a:lnTo>
                                  <a:pt x="334" y="853"/>
                                </a:lnTo>
                                <a:lnTo>
                                  <a:pt x="332" y="858"/>
                                </a:lnTo>
                                <a:lnTo>
                                  <a:pt x="332" y="860"/>
                                </a:lnTo>
                                <a:lnTo>
                                  <a:pt x="332" y="862"/>
                                </a:lnTo>
                                <a:lnTo>
                                  <a:pt x="332" y="864"/>
                                </a:lnTo>
                                <a:lnTo>
                                  <a:pt x="330" y="866"/>
                                </a:lnTo>
                                <a:lnTo>
                                  <a:pt x="332" y="868"/>
                                </a:lnTo>
                                <a:lnTo>
                                  <a:pt x="332" y="870"/>
                                </a:lnTo>
                                <a:lnTo>
                                  <a:pt x="334" y="872"/>
                                </a:lnTo>
                                <a:lnTo>
                                  <a:pt x="336" y="874"/>
                                </a:lnTo>
                                <a:lnTo>
                                  <a:pt x="338" y="874"/>
                                </a:lnTo>
                                <a:lnTo>
                                  <a:pt x="340" y="874"/>
                                </a:lnTo>
                                <a:lnTo>
                                  <a:pt x="342" y="874"/>
                                </a:lnTo>
                                <a:lnTo>
                                  <a:pt x="344" y="872"/>
                                </a:lnTo>
                                <a:lnTo>
                                  <a:pt x="349" y="872"/>
                                </a:lnTo>
                                <a:lnTo>
                                  <a:pt x="351" y="872"/>
                                </a:lnTo>
                                <a:lnTo>
                                  <a:pt x="353" y="872"/>
                                </a:lnTo>
                                <a:lnTo>
                                  <a:pt x="355" y="874"/>
                                </a:lnTo>
                                <a:lnTo>
                                  <a:pt x="357" y="874"/>
                                </a:lnTo>
                                <a:lnTo>
                                  <a:pt x="361" y="877"/>
                                </a:lnTo>
                                <a:lnTo>
                                  <a:pt x="363" y="877"/>
                                </a:lnTo>
                                <a:lnTo>
                                  <a:pt x="365" y="879"/>
                                </a:lnTo>
                                <a:lnTo>
                                  <a:pt x="368" y="881"/>
                                </a:lnTo>
                                <a:lnTo>
                                  <a:pt x="368" y="883"/>
                                </a:lnTo>
                                <a:lnTo>
                                  <a:pt x="370" y="885"/>
                                </a:lnTo>
                                <a:lnTo>
                                  <a:pt x="370" y="887"/>
                                </a:lnTo>
                                <a:lnTo>
                                  <a:pt x="370" y="889"/>
                                </a:lnTo>
                                <a:lnTo>
                                  <a:pt x="370" y="891"/>
                                </a:lnTo>
                                <a:lnTo>
                                  <a:pt x="370" y="894"/>
                                </a:lnTo>
                                <a:lnTo>
                                  <a:pt x="368" y="896"/>
                                </a:lnTo>
                                <a:lnTo>
                                  <a:pt x="368" y="898"/>
                                </a:lnTo>
                                <a:lnTo>
                                  <a:pt x="365" y="898"/>
                                </a:lnTo>
                                <a:lnTo>
                                  <a:pt x="361" y="900"/>
                                </a:lnTo>
                                <a:lnTo>
                                  <a:pt x="359" y="902"/>
                                </a:lnTo>
                                <a:lnTo>
                                  <a:pt x="357" y="902"/>
                                </a:lnTo>
                                <a:lnTo>
                                  <a:pt x="357" y="904"/>
                                </a:lnTo>
                                <a:lnTo>
                                  <a:pt x="355" y="906"/>
                                </a:lnTo>
                                <a:lnTo>
                                  <a:pt x="353" y="908"/>
                                </a:lnTo>
                                <a:lnTo>
                                  <a:pt x="353" y="910"/>
                                </a:lnTo>
                                <a:lnTo>
                                  <a:pt x="353" y="913"/>
                                </a:lnTo>
                                <a:lnTo>
                                  <a:pt x="353" y="915"/>
                                </a:lnTo>
                                <a:lnTo>
                                  <a:pt x="353" y="917"/>
                                </a:lnTo>
                                <a:lnTo>
                                  <a:pt x="353" y="921"/>
                                </a:lnTo>
                                <a:lnTo>
                                  <a:pt x="353" y="923"/>
                                </a:lnTo>
                                <a:lnTo>
                                  <a:pt x="353" y="925"/>
                                </a:lnTo>
                                <a:lnTo>
                                  <a:pt x="353" y="927"/>
                                </a:lnTo>
                                <a:lnTo>
                                  <a:pt x="351" y="932"/>
                                </a:lnTo>
                                <a:lnTo>
                                  <a:pt x="351" y="934"/>
                                </a:lnTo>
                                <a:lnTo>
                                  <a:pt x="351" y="936"/>
                                </a:lnTo>
                                <a:lnTo>
                                  <a:pt x="353" y="940"/>
                                </a:lnTo>
                                <a:lnTo>
                                  <a:pt x="353" y="942"/>
                                </a:lnTo>
                                <a:lnTo>
                                  <a:pt x="353" y="944"/>
                                </a:lnTo>
                                <a:lnTo>
                                  <a:pt x="351" y="948"/>
                                </a:lnTo>
                                <a:lnTo>
                                  <a:pt x="351" y="951"/>
                                </a:lnTo>
                                <a:lnTo>
                                  <a:pt x="351" y="953"/>
                                </a:lnTo>
                                <a:lnTo>
                                  <a:pt x="349" y="955"/>
                                </a:lnTo>
                                <a:lnTo>
                                  <a:pt x="349" y="959"/>
                                </a:lnTo>
                                <a:lnTo>
                                  <a:pt x="349" y="961"/>
                                </a:lnTo>
                                <a:lnTo>
                                  <a:pt x="346" y="963"/>
                                </a:lnTo>
                                <a:lnTo>
                                  <a:pt x="346" y="965"/>
                                </a:lnTo>
                                <a:lnTo>
                                  <a:pt x="344" y="967"/>
                                </a:lnTo>
                                <a:lnTo>
                                  <a:pt x="342" y="970"/>
                                </a:lnTo>
                                <a:lnTo>
                                  <a:pt x="340" y="972"/>
                                </a:lnTo>
                                <a:lnTo>
                                  <a:pt x="338" y="974"/>
                                </a:lnTo>
                                <a:lnTo>
                                  <a:pt x="336" y="976"/>
                                </a:lnTo>
                                <a:lnTo>
                                  <a:pt x="336" y="978"/>
                                </a:lnTo>
                                <a:lnTo>
                                  <a:pt x="336" y="980"/>
                                </a:lnTo>
                                <a:lnTo>
                                  <a:pt x="334" y="982"/>
                                </a:lnTo>
                                <a:lnTo>
                                  <a:pt x="332" y="984"/>
                                </a:lnTo>
                                <a:lnTo>
                                  <a:pt x="332" y="986"/>
                                </a:lnTo>
                                <a:lnTo>
                                  <a:pt x="330" y="989"/>
                                </a:lnTo>
                                <a:lnTo>
                                  <a:pt x="327" y="989"/>
                                </a:lnTo>
                                <a:lnTo>
                                  <a:pt x="327" y="991"/>
                                </a:lnTo>
                                <a:lnTo>
                                  <a:pt x="325" y="993"/>
                                </a:lnTo>
                                <a:lnTo>
                                  <a:pt x="323" y="995"/>
                                </a:lnTo>
                                <a:lnTo>
                                  <a:pt x="323" y="999"/>
                                </a:lnTo>
                                <a:lnTo>
                                  <a:pt x="321" y="1001"/>
                                </a:lnTo>
                                <a:lnTo>
                                  <a:pt x="319" y="1003"/>
                                </a:lnTo>
                                <a:lnTo>
                                  <a:pt x="317" y="1008"/>
                                </a:lnTo>
                                <a:lnTo>
                                  <a:pt x="315" y="1010"/>
                                </a:lnTo>
                                <a:lnTo>
                                  <a:pt x="313" y="1012"/>
                                </a:lnTo>
                                <a:lnTo>
                                  <a:pt x="311" y="1014"/>
                                </a:lnTo>
                                <a:lnTo>
                                  <a:pt x="311" y="1016"/>
                                </a:lnTo>
                                <a:lnTo>
                                  <a:pt x="308" y="1018"/>
                                </a:lnTo>
                                <a:lnTo>
                                  <a:pt x="308" y="1020"/>
                                </a:lnTo>
                                <a:lnTo>
                                  <a:pt x="306" y="1022"/>
                                </a:lnTo>
                                <a:lnTo>
                                  <a:pt x="304" y="1024"/>
                                </a:lnTo>
                                <a:lnTo>
                                  <a:pt x="302" y="1027"/>
                                </a:lnTo>
                                <a:lnTo>
                                  <a:pt x="300" y="1029"/>
                                </a:lnTo>
                                <a:lnTo>
                                  <a:pt x="300" y="1031"/>
                                </a:lnTo>
                                <a:lnTo>
                                  <a:pt x="298" y="1031"/>
                                </a:lnTo>
                                <a:lnTo>
                                  <a:pt x="296" y="1033"/>
                                </a:lnTo>
                                <a:lnTo>
                                  <a:pt x="294" y="1035"/>
                                </a:lnTo>
                                <a:lnTo>
                                  <a:pt x="292" y="1035"/>
                                </a:lnTo>
                                <a:lnTo>
                                  <a:pt x="289" y="1037"/>
                                </a:lnTo>
                                <a:lnTo>
                                  <a:pt x="287" y="1037"/>
                                </a:lnTo>
                                <a:lnTo>
                                  <a:pt x="285" y="1037"/>
                                </a:lnTo>
                                <a:lnTo>
                                  <a:pt x="283" y="1037"/>
                                </a:lnTo>
                                <a:lnTo>
                                  <a:pt x="281" y="1037"/>
                                </a:lnTo>
                                <a:lnTo>
                                  <a:pt x="279" y="1039"/>
                                </a:lnTo>
                                <a:lnTo>
                                  <a:pt x="277" y="1039"/>
                                </a:lnTo>
                                <a:lnTo>
                                  <a:pt x="275" y="1039"/>
                                </a:lnTo>
                                <a:lnTo>
                                  <a:pt x="273" y="1041"/>
                                </a:lnTo>
                                <a:lnTo>
                                  <a:pt x="270" y="1041"/>
                                </a:lnTo>
                                <a:lnTo>
                                  <a:pt x="268" y="1041"/>
                                </a:lnTo>
                                <a:lnTo>
                                  <a:pt x="266" y="1043"/>
                                </a:lnTo>
                                <a:lnTo>
                                  <a:pt x="264" y="1043"/>
                                </a:lnTo>
                                <a:lnTo>
                                  <a:pt x="262" y="1043"/>
                                </a:lnTo>
                                <a:lnTo>
                                  <a:pt x="262" y="1046"/>
                                </a:lnTo>
                                <a:lnTo>
                                  <a:pt x="260" y="1048"/>
                                </a:lnTo>
                                <a:lnTo>
                                  <a:pt x="258" y="1050"/>
                                </a:lnTo>
                                <a:lnTo>
                                  <a:pt x="256" y="1054"/>
                                </a:lnTo>
                                <a:lnTo>
                                  <a:pt x="254" y="1056"/>
                                </a:lnTo>
                                <a:lnTo>
                                  <a:pt x="254" y="1058"/>
                                </a:lnTo>
                                <a:lnTo>
                                  <a:pt x="254" y="1060"/>
                                </a:lnTo>
                                <a:lnTo>
                                  <a:pt x="251" y="1063"/>
                                </a:lnTo>
                                <a:lnTo>
                                  <a:pt x="249" y="1065"/>
                                </a:lnTo>
                                <a:lnTo>
                                  <a:pt x="247" y="1067"/>
                                </a:lnTo>
                                <a:lnTo>
                                  <a:pt x="245" y="1067"/>
                                </a:lnTo>
                                <a:lnTo>
                                  <a:pt x="245" y="1069"/>
                                </a:lnTo>
                                <a:lnTo>
                                  <a:pt x="243" y="1071"/>
                                </a:lnTo>
                                <a:lnTo>
                                  <a:pt x="241" y="1073"/>
                                </a:lnTo>
                                <a:lnTo>
                                  <a:pt x="239" y="1073"/>
                                </a:lnTo>
                                <a:lnTo>
                                  <a:pt x="239" y="1075"/>
                                </a:lnTo>
                                <a:lnTo>
                                  <a:pt x="237" y="1077"/>
                                </a:lnTo>
                                <a:lnTo>
                                  <a:pt x="237" y="1079"/>
                                </a:lnTo>
                                <a:lnTo>
                                  <a:pt x="237" y="1082"/>
                                </a:lnTo>
                                <a:lnTo>
                                  <a:pt x="237" y="1084"/>
                                </a:lnTo>
                                <a:lnTo>
                                  <a:pt x="235" y="1088"/>
                                </a:lnTo>
                                <a:lnTo>
                                  <a:pt x="235" y="1090"/>
                                </a:lnTo>
                                <a:lnTo>
                                  <a:pt x="235" y="1092"/>
                                </a:lnTo>
                                <a:lnTo>
                                  <a:pt x="232" y="1096"/>
                                </a:lnTo>
                                <a:lnTo>
                                  <a:pt x="232" y="1101"/>
                                </a:lnTo>
                                <a:lnTo>
                                  <a:pt x="230" y="1103"/>
                                </a:lnTo>
                                <a:lnTo>
                                  <a:pt x="230" y="1105"/>
                                </a:lnTo>
                                <a:lnTo>
                                  <a:pt x="228" y="1107"/>
                                </a:lnTo>
                                <a:lnTo>
                                  <a:pt x="228" y="1109"/>
                                </a:lnTo>
                                <a:lnTo>
                                  <a:pt x="226" y="1111"/>
                                </a:lnTo>
                                <a:lnTo>
                                  <a:pt x="226" y="1113"/>
                                </a:lnTo>
                                <a:lnTo>
                                  <a:pt x="224" y="1115"/>
                                </a:lnTo>
                                <a:lnTo>
                                  <a:pt x="224" y="1120"/>
                                </a:lnTo>
                                <a:lnTo>
                                  <a:pt x="224" y="1122"/>
                                </a:lnTo>
                                <a:lnTo>
                                  <a:pt x="224" y="1124"/>
                                </a:lnTo>
                                <a:lnTo>
                                  <a:pt x="224" y="1126"/>
                                </a:lnTo>
                                <a:lnTo>
                                  <a:pt x="224" y="1130"/>
                                </a:lnTo>
                                <a:lnTo>
                                  <a:pt x="224" y="1134"/>
                                </a:lnTo>
                                <a:lnTo>
                                  <a:pt x="224" y="1136"/>
                                </a:lnTo>
                                <a:lnTo>
                                  <a:pt x="226" y="1139"/>
                                </a:lnTo>
                                <a:lnTo>
                                  <a:pt x="226" y="1143"/>
                                </a:lnTo>
                                <a:lnTo>
                                  <a:pt x="226" y="1145"/>
                                </a:lnTo>
                                <a:lnTo>
                                  <a:pt x="226" y="1147"/>
                                </a:lnTo>
                                <a:lnTo>
                                  <a:pt x="228" y="1149"/>
                                </a:lnTo>
                                <a:lnTo>
                                  <a:pt x="228" y="1151"/>
                                </a:lnTo>
                                <a:lnTo>
                                  <a:pt x="228" y="1153"/>
                                </a:lnTo>
                                <a:lnTo>
                                  <a:pt x="228" y="1155"/>
                                </a:lnTo>
                                <a:lnTo>
                                  <a:pt x="228" y="1158"/>
                                </a:lnTo>
                                <a:lnTo>
                                  <a:pt x="228" y="1162"/>
                                </a:lnTo>
                                <a:lnTo>
                                  <a:pt x="228" y="1164"/>
                                </a:lnTo>
                                <a:lnTo>
                                  <a:pt x="228" y="1166"/>
                                </a:lnTo>
                                <a:lnTo>
                                  <a:pt x="228" y="1168"/>
                                </a:lnTo>
                                <a:lnTo>
                                  <a:pt x="226" y="1172"/>
                                </a:lnTo>
                                <a:lnTo>
                                  <a:pt x="226" y="1174"/>
                                </a:lnTo>
                                <a:lnTo>
                                  <a:pt x="226" y="1177"/>
                                </a:lnTo>
                                <a:lnTo>
                                  <a:pt x="224" y="1179"/>
                                </a:lnTo>
                                <a:lnTo>
                                  <a:pt x="224" y="1181"/>
                                </a:lnTo>
                                <a:lnTo>
                                  <a:pt x="224" y="1183"/>
                                </a:lnTo>
                                <a:lnTo>
                                  <a:pt x="222" y="1185"/>
                                </a:lnTo>
                                <a:lnTo>
                                  <a:pt x="222" y="1187"/>
                                </a:lnTo>
                                <a:lnTo>
                                  <a:pt x="222" y="1189"/>
                                </a:lnTo>
                                <a:lnTo>
                                  <a:pt x="220" y="1191"/>
                                </a:lnTo>
                                <a:lnTo>
                                  <a:pt x="218" y="1193"/>
                                </a:lnTo>
                                <a:lnTo>
                                  <a:pt x="218" y="1196"/>
                                </a:lnTo>
                                <a:lnTo>
                                  <a:pt x="216" y="1198"/>
                                </a:lnTo>
                                <a:lnTo>
                                  <a:pt x="213" y="1200"/>
                                </a:lnTo>
                                <a:lnTo>
                                  <a:pt x="211" y="1202"/>
                                </a:lnTo>
                                <a:lnTo>
                                  <a:pt x="209" y="1204"/>
                                </a:lnTo>
                                <a:lnTo>
                                  <a:pt x="207" y="1206"/>
                                </a:lnTo>
                                <a:lnTo>
                                  <a:pt x="205" y="1206"/>
                                </a:lnTo>
                                <a:lnTo>
                                  <a:pt x="201" y="1208"/>
                                </a:lnTo>
                                <a:lnTo>
                                  <a:pt x="199" y="1208"/>
                                </a:lnTo>
                                <a:lnTo>
                                  <a:pt x="197" y="1208"/>
                                </a:lnTo>
                                <a:lnTo>
                                  <a:pt x="194" y="1208"/>
                                </a:lnTo>
                                <a:lnTo>
                                  <a:pt x="192" y="1208"/>
                                </a:lnTo>
                                <a:lnTo>
                                  <a:pt x="190" y="1208"/>
                                </a:lnTo>
                                <a:lnTo>
                                  <a:pt x="188" y="1206"/>
                                </a:lnTo>
                                <a:lnTo>
                                  <a:pt x="186" y="1206"/>
                                </a:lnTo>
                                <a:lnTo>
                                  <a:pt x="184" y="1204"/>
                                </a:lnTo>
                                <a:lnTo>
                                  <a:pt x="184" y="1202"/>
                                </a:lnTo>
                                <a:lnTo>
                                  <a:pt x="182" y="1200"/>
                                </a:lnTo>
                                <a:lnTo>
                                  <a:pt x="182" y="1198"/>
                                </a:lnTo>
                                <a:lnTo>
                                  <a:pt x="180" y="1193"/>
                                </a:lnTo>
                                <a:lnTo>
                                  <a:pt x="180" y="1191"/>
                                </a:lnTo>
                                <a:lnTo>
                                  <a:pt x="177" y="1189"/>
                                </a:lnTo>
                                <a:lnTo>
                                  <a:pt x="177" y="1187"/>
                                </a:lnTo>
                                <a:lnTo>
                                  <a:pt x="177" y="1185"/>
                                </a:lnTo>
                                <a:lnTo>
                                  <a:pt x="177" y="1183"/>
                                </a:lnTo>
                                <a:lnTo>
                                  <a:pt x="177" y="1181"/>
                                </a:lnTo>
                                <a:lnTo>
                                  <a:pt x="177" y="1179"/>
                                </a:lnTo>
                                <a:lnTo>
                                  <a:pt x="177" y="1177"/>
                                </a:lnTo>
                                <a:lnTo>
                                  <a:pt x="177" y="1174"/>
                                </a:lnTo>
                                <a:lnTo>
                                  <a:pt x="180" y="1172"/>
                                </a:lnTo>
                                <a:lnTo>
                                  <a:pt x="180" y="1170"/>
                                </a:lnTo>
                                <a:lnTo>
                                  <a:pt x="182" y="1168"/>
                                </a:lnTo>
                                <a:lnTo>
                                  <a:pt x="182" y="1166"/>
                                </a:lnTo>
                                <a:lnTo>
                                  <a:pt x="184" y="1162"/>
                                </a:lnTo>
                                <a:lnTo>
                                  <a:pt x="184" y="1160"/>
                                </a:lnTo>
                                <a:lnTo>
                                  <a:pt x="186" y="1158"/>
                                </a:lnTo>
                                <a:lnTo>
                                  <a:pt x="186" y="1153"/>
                                </a:lnTo>
                                <a:lnTo>
                                  <a:pt x="184" y="1151"/>
                                </a:lnTo>
                                <a:lnTo>
                                  <a:pt x="184" y="1149"/>
                                </a:lnTo>
                                <a:lnTo>
                                  <a:pt x="184" y="1147"/>
                                </a:lnTo>
                                <a:lnTo>
                                  <a:pt x="182" y="1145"/>
                                </a:lnTo>
                                <a:lnTo>
                                  <a:pt x="180" y="1145"/>
                                </a:lnTo>
                                <a:lnTo>
                                  <a:pt x="177" y="1143"/>
                                </a:lnTo>
                                <a:lnTo>
                                  <a:pt x="175" y="1141"/>
                                </a:lnTo>
                                <a:lnTo>
                                  <a:pt x="173" y="1141"/>
                                </a:lnTo>
                                <a:lnTo>
                                  <a:pt x="171" y="1141"/>
                                </a:lnTo>
                                <a:lnTo>
                                  <a:pt x="169" y="1141"/>
                                </a:lnTo>
                                <a:lnTo>
                                  <a:pt x="167" y="1141"/>
                                </a:lnTo>
                                <a:lnTo>
                                  <a:pt x="167" y="1143"/>
                                </a:lnTo>
                                <a:lnTo>
                                  <a:pt x="165" y="1143"/>
                                </a:lnTo>
                                <a:lnTo>
                                  <a:pt x="163" y="1145"/>
                                </a:lnTo>
                                <a:lnTo>
                                  <a:pt x="161" y="1145"/>
                                </a:lnTo>
                                <a:lnTo>
                                  <a:pt x="161" y="1147"/>
                                </a:lnTo>
                                <a:lnTo>
                                  <a:pt x="158" y="1149"/>
                                </a:lnTo>
                                <a:lnTo>
                                  <a:pt x="156" y="1151"/>
                                </a:lnTo>
                                <a:lnTo>
                                  <a:pt x="156" y="1153"/>
                                </a:lnTo>
                                <a:lnTo>
                                  <a:pt x="156" y="1155"/>
                                </a:lnTo>
                                <a:lnTo>
                                  <a:pt x="156" y="1158"/>
                                </a:lnTo>
                                <a:lnTo>
                                  <a:pt x="154" y="1160"/>
                                </a:lnTo>
                                <a:lnTo>
                                  <a:pt x="154" y="1164"/>
                                </a:lnTo>
                                <a:lnTo>
                                  <a:pt x="154" y="1166"/>
                                </a:lnTo>
                                <a:lnTo>
                                  <a:pt x="154" y="1168"/>
                                </a:lnTo>
                                <a:lnTo>
                                  <a:pt x="152" y="1170"/>
                                </a:lnTo>
                                <a:lnTo>
                                  <a:pt x="152" y="1172"/>
                                </a:lnTo>
                                <a:lnTo>
                                  <a:pt x="150" y="1174"/>
                                </a:lnTo>
                                <a:lnTo>
                                  <a:pt x="150" y="1177"/>
                                </a:lnTo>
                                <a:lnTo>
                                  <a:pt x="150" y="1179"/>
                                </a:lnTo>
                                <a:lnTo>
                                  <a:pt x="150" y="1181"/>
                                </a:lnTo>
                                <a:lnTo>
                                  <a:pt x="150" y="1183"/>
                                </a:lnTo>
                                <a:lnTo>
                                  <a:pt x="148" y="1183"/>
                                </a:lnTo>
                                <a:lnTo>
                                  <a:pt x="148" y="1185"/>
                                </a:lnTo>
                                <a:lnTo>
                                  <a:pt x="148" y="1187"/>
                                </a:lnTo>
                                <a:lnTo>
                                  <a:pt x="148" y="1189"/>
                                </a:lnTo>
                                <a:lnTo>
                                  <a:pt x="146" y="1191"/>
                                </a:lnTo>
                                <a:lnTo>
                                  <a:pt x="144" y="1193"/>
                                </a:lnTo>
                                <a:lnTo>
                                  <a:pt x="142" y="1193"/>
                                </a:lnTo>
                                <a:lnTo>
                                  <a:pt x="139" y="1196"/>
                                </a:lnTo>
                                <a:lnTo>
                                  <a:pt x="137" y="1196"/>
                                </a:lnTo>
                                <a:lnTo>
                                  <a:pt x="137" y="1198"/>
                                </a:lnTo>
                                <a:lnTo>
                                  <a:pt x="135" y="1198"/>
                                </a:lnTo>
                                <a:lnTo>
                                  <a:pt x="133" y="1200"/>
                                </a:lnTo>
                                <a:lnTo>
                                  <a:pt x="131" y="1202"/>
                                </a:lnTo>
                                <a:lnTo>
                                  <a:pt x="131" y="1204"/>
                                </a:lnTo>
                                <a:lnTo>
                                  <a:pt x="129" y="1204"/>
                                </a:lnTo>
                                <a:lnTo>
                                  <a:pt x="129" y="1206"/>
                                </a:lnTo>
                                <a:lnTo>
                                  <a:pt x="127" y="1208"/>
                                </a:lnTo>
                                <a:lnTo>
                                  <a:pt x="127" y="1210"/>
                                </a:lnTo>
                                <a:lnTo>
                                  <a:pt x="125" y="1210"/>
                                </a:lnTo>
                                <a:lnTo>
                                  <a:pt x="125" y="1213"/>
                                </a:lnTo>
                                <a:lnTo>
                                  <a:pt x="123" y="1215"/>
                                </a:lnTo>
                                <a:lnTo>
                                  <a:pt x="123" y="1217"/>
                                </a:lnTo>
                                <a:lnTo>
                                  <a:pt x="120" y="1219"/>
                                </a:lnTo>
                                <a:lnTo>
                                  <a:pt x="118" y="1219"/>
                                </a:lnTo>
                                <a:lnTo>
                                  <a:pt x="118" y="1221"/>
                                </a:lnTo>
                                <a:lnTo>
                                  <a:pt x="116" y="1223"/>
                                </a:lnTo>
                                <a:lnTo>
                                  <a:pt x="114" y="1223"/>
                                </a:lnTo>
                                <a:lnTo>
                                  <a:pt x="112" y="1223"/>
                                </a:lnTo>
                                <a:lnTo>
                                  <a:pt x="110" y="1223"/>
                                </a:lnTo>
                                <a:lnTo>
                                  <a:pt x="108" y="1223"/>
                                </a:lnTo>
                                <a:lnTo>
                                  <a:pt x="106" y="1221"/>
                                </a:lnTo>
                                <a:lnTo>
                                  <a:pt x="104" y="1219"/>
                                </a:lnTo>
                                <a:lnTo>
                                  <a:pt x="101" y="1219"/>
                                </a:lnTo>
                                <a:lnTo>
                                  <a:pt x="101" y="1217"/>
                                </a:lnTo>
                                <a:lnTo>
                                  <a:pt x="101" y="1215"/>
                                </a:lnTo>
                                <a:lnTo>
                                  <a:pt x="99" y="1213"/>
                                </a:lnTo>
                                <a:lnTo>
                                  <a:pt x="99" y="1210"/>
                                </a:lnTo>
                                <a:lnTo>
                                  <a:pt x="99" y="1208"/>
                                </a:lnTo>
                                <a:lnTo>
                                  <a:pt x="101" y="1206"/>
                                </a:lnTo>
                                <a:lnTo>
                                  <a:pt x="101" y="1204"/>
                                </a:lnTo>
                                <a:lnTo>
                                  <a:pt x="104" y="1202"/>
                                </a:lnTo>
                                <a:lnTo>
                                  <a:pt x="104" y="1200"/>
                                </a:lnTo>
                                <a:lnTo>
                                  <a:pt x="106" y="1198"/>
                                </a:lnTo>
                                <a:lnTo>
                                  <a:pt x="106" y="1196"/>
                                </a:lnTo>
                                <a:lnTo>
                                  <a:pt x="108" y="1193"/>
                                </a:lnTo>
                                <a:lnTo>
                                  <a:pt x="108" y="1191"/>
                                </a:lnTo>
                                <a:lnTo>
                                  <a:pt x="110" y="1189"/>
                                </a:lnTo>
                                <a:lnTo>
                                  <a:pt x="112" y="1187"/>
                                </a:lnTo>
                                <a:lnTo>
                                  <a:pt x="114" y="1185"/>
                                </a:lnTo>
                                <a:lnTo>
                                  <a:pt x="114" y="1183"/>
                                </a:lnTo>
                                <a:lnTo>
                                  <a:pt x="116" y="1181"/>
                                </a:lnTo>
                                <a:lnTo>
                                  <a:pt x="116" y="1179"/>
                                </a:lnTo>
                                <a:lnTo>
                                  <a:pt x="116" y="1177"/>
                                </a:lnTo>
                                <a:lnTo>
                                  <a:pt x="114" y="1174"/>
                                </a:lnTo>
                                <a:lnTo>
                                  <a:pt x="114" y="1172"/>
                                </a:lnTo>
                                <a:lnTo>
                                  <a:pt x="114" y="1170"/>
                                </a:lnTo>
                                <a:lnTo>
                                  <a:pt x="112" y="1170"/>
                                </a:lnTo>
                                <a:lnTo>
                                  <a:pt x="110" y="1168"/>
                                </a:lnTo>
                                <a:lnTo>
                                  <a:pt x="108" y="1166"/>
                                </a:lnTo>
                                <a:lnTo>
                                  <a:pt x="106" y="1166"/>
                                </a:lnTo>
                                <a:lnTo>
                                  <a:pt x="104" y="1166"/>
                                </a:lnTo>
                                <a:lnTo>
                                  <a:pt x="101" y="1166"/>
                                </a:lnTo>
                                <a:lnTo>
                                  <a:pt x="99" y="1166"/>
                                </a:lnTo>
                                <a:lnTo>
                                  <a:pt x="95" y="1166"/>
                                </a:lnTo>
                                <a:lnTo>
                                  <a:pt x="93" y="1166"/>
                                </a:lnTo>
                                <a:lnTo>
                                  <a:pt x="91" y="1166"/>
                                </a:lnTo>
                                <a:lnTo>
                                  <a:pt x="89" y="1168"/>
                                </a:lnTo>
                                <a:lnTo>
                                  <a:pt x="87" y="1168"/>
                                </a:lnTo>
                                <a:lnTo>
                                  <a:pt x="85" y="1170"/>
                                </a:lnTo>
                                <a:lnTo>
                                  <a:pt x="82" y="1170"/>
                                </a:lnTo>
                                <a:lnTo>
                                  <a:pt x="78" y="1172"/>
                                </a:lnTo>
                                <a:lnTo>
                                  <a:pt x="76" y="1174"/>
                                </a:lnTo>
                                <a:lnTo>
                                  <a:pt x="76" y="1177"/>
                                </a:lnTo>
                                <a:lnTo>
                                  <a:pt x="74" y="1179"/>
                                </a:lnTo>
                                <a:lnTo>
                                  <a:pt x="74" y="1181"/>
                                </a:lnTo>
                                <a:lnTo>
                                  <a:pt x="72" y="1181"/>
                                </a:lnTo>
                                <a:lnTo>
                                  <a:pt x="72" y="1183"/>
                                </a:lnTo>
                                <a:lnTo>
                                  <a:pt x="72" y="1185"/>
                                </a:lnTo>
                                <a:lnTo>
                                  <a:pt x="72" y="1187"/>
                                </a:lnTo>
                                <a:lnTo>
                                  <a:pt x="72" y="1189"/>
                                </a:lnTo>
                                <a:lnTo>
                                  <a:pt x="72" y="1191"/>
                                </a:lnTo>
                                <a:lnTo>
                                  <a:pt x="72" y="1193"/>
                                </a:lnTo>
                                <a:lnTo>
                                  <a:pt x="72" y="1196"/>
                                </a:lnTo>
                                <a:lnTo>
                                  <a:pt x="70" y="1198"/>
                                </a:lnTo>
                                <a:lnTo>
                                  <a:pt x="70" y="1200"/>
                                </a:lnTo>
                                <a:lnTo>
                                  <a:pt x="68" y="1202"/>
                                </a:lnTo>
                                <a:lnTo>
                                  <a:pt x="66" y="1204"/>
                                </a:lnTo>
                                <a:lnTo>
                                  <a:pt x="63" y="1204"/>
                                </a:lnTo>
                                <a:lnTo>
                                  <a:pt x="59" y="1206"/>
                                </a:lnTo>
                                <a:lnTo>
                                  <a:pt x="57" y="1206"/>
                                </a:lnTo>
                                <a:lnTo>
                                  <a:pt x="55" y="1208"/>
                                </a:lnTo>
                                <a:lnTo>
                                  <a:pt x="53" y="1210"/>
                                </a:lnTo>
                                <a:lnTo>
                                  <a:pt x="53" y="1213"/>
                                </a:lnTo>
                                <a:lnTo>
                                  <a:pt x="53" y="1215"/>
                                </a:lnTo>
                                <a:lnTo>
                                  <a:pt x="53" y="1217"/>
                                </a:lnTo>
                                <a:lnTo>
                                  <a:pt x="53" y="1219"/>
                                </a:lnTo>
                                <a:lnTo>
                                  <a:pt x="53" y="1221"/>
                                </a:lnTo>
                                <a:lnTo>
                                  <a:pt x="53" y="1223"/>
                                </a:lnTo>
                                <a:lnTo>
                                  <a:pt x="55" y="1225"/>
                                </a:lnTo>
                                <a:lnTo>
                                  <a:pt x="57" y="1227"/>
                                </a:lnTo>
                                <a:lnTo>
                                  <a:pt x="59" y="1229"/>
                                </a:lnTo>
                                <a:lnTo>
                                  <a:pt x="63" y="1229"/>
                                </a:lnTo>
                                <a:lnTo>
                                  <a:pt x="66" y="1232"/>
                                </a:lnTo>
                                <a:lnTo>
                                  <a:pt x="66" y="1234"/>
                                </a:lnTo>
                                <a:lnTo>
                                  <a:pt x="68" y="1234"/>
                                </a:lnTo>
                                <a:lnTo>
                                  <a:pt x="68" y="1236"/>
                                </a:lnTo>
                                <a:lnTo>
                                  <a:pt x="68" y="1238"/>
                                </a:lnTo>
                                <a:lnTo>
                                  <a:pt x="68" y="1240"/>
                                </a:lnTo>
                                <a:lnTo>
                                  <a:pt x="68" y="1242"/>
                                </a:lnTo>
                                <a:lnTo>
                                  <a:pt x="66" y="1244"/>
                                </a:lnTo>
                                <a:lnTo>
                                  <a:pt x="63" y="1246"/>
                                </a:lnTo>
                                <a:lnTo>
                                  <a:pt x="61" y="1248"/>
                                </a:lnTo>
                                <a:lnTo>
                                  <a:pt x="59" y="1248"/>
                                </a:lnTo>
                                <a:lnTo>
                                  <a:pt x="57" y="1251"/>
                                </a:lnTo>
                                <a:lnTo>
                                  <a:pt x="53" y="1251"/>
                                </a:lnTo>
                                <a:lnTo>
                                  <a:pt x="51" y="1253"/>
                                </a:lnTo>
                                <a:lnTo>
                                  <a:pt x="49" y="1253"/>
                                </a:lnTo>
                                <a:lnTo>
                                  <a:pt x="49" y="1255"/>
                                </a:lnTo>
                                <a:lnTo>
                                  <a:pt x="47" y="1255"/>
                                </a:lnTo>
                                <a:lnTo>
                                  <a:pt x="47" y="1257"/>
                                </a:lnTo>
                                <a:lnTo>
                                  <a:pt x="44" y="1257"/>
                                </a:lnTo>
                                <a:lnTo>
                                  <a:pt x="44" y="1259"/>
                                </a:lnTo>
                                <a:lnTo>
                                  <a:pt x="44" y="1261"/>
                                </a:lnTo>
                                <a:lnTo>
                                  <a:pt x="44" y="1263"/>
                                </a:lnTo>
                                <a:lnTo>
                                  <a:pt x="44" y="1265"/>
                                </a:lnTo>
                                <a:lnTo>
                                  <a:pt x="44" y="1267"/>
                                </a:lnTo>
                                <a:lnTo>
                                  <a:pt x="44" y="1270"/>
                                </a:lnTo>
                                <a:lnTo>
                                  <a:pt x="44" y="1272"/>
                                </a:lnTo>
                                <a:lnTo>
                                  <a:pt x="44" y="1274"/>
                                </a:lnTo>
                                <a:lnTo>
                                  <a:pt x="44" y="1276"/>
                                </a:lnTo>
                                <a:lnTo>
                                  <a:pt x="44" y="1278"/>
                                </a:lnTo>
                                <a:lnTo>
                                  <a:pt x="44" y="1280"/>
                                </a:lnTo>
                                <a:lnTo>
                                  <a:pt x="42" y="1282"/>
                                </a:lnTo>
                                <a:lnTo>
                                  <a:pt x="40" y="1282"/>
                                </a:lnTo>
                                <a:lnTo>
                                  <a:pt x="36" y="1282"/>
                                </a:lnTo>
                                <a:lnTo>
                                  <a:pt x="34" y="1282"/>
                                </a:lnTo>
                                <a:lnTo>
                                  <a:pt x="32" y="1282"/>
                                </a:lnTo>
                                <a:lnTo>
                                  <a:pt x="30" y="1280"/>
                                </a:lnTo>
                                <a:lnTo>
                                  <a:pt x="28" y="1278"/>
                                </a:lnTo>
                                <a:lnTo>
                                  <a:pt x="28" y="1276"/>
                                </a:lnTo>
                                <a:lnTo>
                                  <a:pt x="28" y="1274"/>
                                </a:lnTo>
                                <a:lnTo>
                                  <a:pt x="28" y="1272"/>
                                </a:lnTo>
                                <a:lnTo>
                                  <a:pt x="28" y="1270"/>
                                </a:lnTo>
                                <a:lnTo>
                                  <a:pt x="25" y="1267"/>
                                </a:lnTo>
                                <a:lnTo>
                                  <a:pt x="25" y="1265"/>
                                </a:lnTo>
                                <a:lnTo>
                                  <a:pt x="23" y="1263"/>
                                </a:lnTo>
                                <a:lnTo>
                                  <a:pt x="23" y="1261"/>
                                </a:lnTo>
                                <a:lnTo>
                                  <a:pt x="21" y="1261"/>
                                </a:lnTo>
                                <a:lnTo>
                                  <a:pt x="21" y="1259"/>
                                </a:lnTo>
                                <a:lnTo>
                                  <a:pt x="17" y="1257"/>
                                </a:lnTo>
                                <a:lnTo>
                                  <a:pt x="17" y="1255"/>
                                </a:lnTo>
                                <a:lnTo>
                                  <a:pt x="15" y="1253"/>
                                </a:lnTo>
                                <a:lnTo>
                                  <a:pt x="13" y="1251"/>
                                </a:lnTo>
                                <a:lnTo>
                                  <a:pt x="11" y="1248"/>
                                </a:lnTo>
                                <a:lnTo>
                                  <a:pt x="9" y="1246"/>
                                </a:lnTo>
                                <a:lnTo>
                                  <a:pt x="6" y="1244"/>
                                </a:lnTo>
                                <a:lnTo>
                                  <a:pt x="4" y="1244"/>
                                </a:lnTo>
                                <a:lnTo>
                                  <a:pt x="2" y="1244"/>
                                </a:lnTo>
                                <a:lnTo>
                                  <a:pt x="2" y="1246"/>
                                </a:lnTo>
                                <a:lnTo>
                                  <a:pt x="0" y="1246"/>
                                </a:lnTo>
                                <a:lnTo>
                                  <a:pt x="0" y="1248"/>
                                </a:lnTo>
                                <a:lnTo>
                                  <a:pt x="0" y="1251"/>
                                </a:lnTo>
                                <a:lnTo>
                                  <a:pt x="2" y="1253"/>
                                </a:lnTo>
                                <a:lnTo>
                                  <a:pt x="4" y="1255"/>
                                </a:lnTo>
                                <a:lnTo>
                                  <a:pt x="6" y="1257"/>
                                </a:lnTo>
                                <a:lnTo>
                                  <a:pt x="6" y="1259"/>
                                </a:lnTo>
                                <a:lnTo>
                                  <a:pt x="9" y="1261"/>
                                </a:lnTo>
                                <a:lnTo>
                                  <a:pt x="11" y="1263"/>
                                </a:lnTo>
                                <a:lnTo>
                                  <a:pt x="11" y="1267"/>
                                </a:lnTo>
                                <a:lnTo>
                                  <a:pt x="11" y="1270"/>
                                </a:lnTo>
                                <a:lnTo>
                                  <a:pt x="13" y="1270"/>
                                </a:lnTo>
                                <a:lnTo>
                                  <a:pt x="13" y="1276"/>
                                </a:lnTo>
                                <a:lnTo>
                                  <a:pt x="13" y="1278"/>
                                </a:lnTo>
                                <a:lnTo>
                                  <a:pt x="13" y="1280"/>
                                </a:lnTo>
                                <a:lnTo>
                                  <a:pt x="13" y="1282"/>
                                </a:lnTo>
                                <a:lnTo>
                                  <a:pt x="13" y="1284"/>
                                </a:lnTo>
                                <a:lnTo>
                                  <a:pt x="11" y="1286"/>
                                </a:lnTo>
                                <a:lnTo>
                                  <a:pt x="11" y="1291"/>
                                </a:lnTo>
                                <a:lnTo>
                                  <a:pt x="9" y="1293"/>
                                </a:lnTo>
                                <a:lnTo>
                                  <a:pt x="6" y="1295"/>
                                </a:lnTo>
                                <a:lnTo>
                                  <a:pt x="6" y="1297"/>
                                </a:lnTo>
                                <a:lnTo>
                                  <a:pt x="4" y="1301"/>
                                </a:lnTo>
                                <a:lnTo>
                                  <a:pt x="4" y="1305"/>
                                </a:lnTo>
                                <a:lnTo>
                                  <a:pt x="4" y="1310"/>
                                </a:lnTo>
                                <a:lnTo>
                                  <a:pt x="4" y="1318"/>
                                </a:lnTo>
                                <a:lnTo>
                                  <a:pt x="4" y="1320"/>
                                </a:lnTo>
                                <a:lnTo>
                                  <a:pt x="4" y="1322"/>
                                </a:lnTo>
                                <a:lnTo>
                                  <a:pt x="4" y="1324"/>
                                </a:lnTo>
                                <a:lnTo>
                                  <a:pt x="6" y="1329"/>
                                </a:lnTo>
                                <a:lnTo>
                                  <a:pt x="6" y="1331"/>
                                </a:lnTo>
                                <a:lnTo>
                                  <a:pt x="9" y="1335"/>
                                </a:lnTo>
                                <a:lnTo>
                                  <a:pt x="9" y="1337"/>
                                </a:lnTo>
                                <a:lnTo>
                                  <a:pt x="11" y="1339"/>
                                </a:lnTo>
                                <a:lnTo>
                                  <a:pt x="11" y="1341"/>
                                </a:lnTo>
                                <a:lnTo>
                                  <a:pt x="13" y="1343"/>
                                </a:lnTo>
                                <a:lnTo>
                                  <a:pt x="15" y="1348"/>
                                </a:lnTo>
                                <a:lnTo>
                                  <a:pt x="17" y="1350"/>
                                </a:lnTo>
                                <a:lnTo>
                                  <a:pt x="17" y="1352"/>
                                </a:lnTo>
                                <a:lnTo>
                                  <a:pt x="19" y="1354"/>
                                </a:lnTo>
                                <a:lnTo>
                                  <a:pt x="21" y="1356"/>
                                </a:lnTo>
                                <a:lnTo>
                                  <a:pt x="23" y="1358"/>
                                </a:lnTo>
                                <a:lnTo>
                                  <a:pt x="25" y="1360"/>
                                </a:lnTo>
                                <a:lnTo>
                                  <a:pt x="25" y="1363"/>
                                </a:lnTo>
                                <a:lnTo>
                                  <a:pt x="30" y="1367"/>
                                </a:lnTo>
                                <a:lnTo>
                                  <a:pt x="32" y="1367"/>
                                </a:lnTo>
                                <a:lnTo>
                                  <a:pt x="32" y="1369"/>
                                </a:lnTo>
                                <a:lnTo>
                                  <a:pt x="34" y="1371"/>
                                </a:lnTo>
                                <a:lnTo>
                                  <a:pt x="38" y="1373"/>
                                </a:lnTo>
                                <a:lnTo>
                                  <a:pt x="40" y="1375"/>
                                </a:lnTo>
                                <a:lnTo>
                                  <a:pt x="44" y="1379"/>
                                </a:lnTo>
                                <a:lnTo>
                                  <a:pt x="47" y="1382"/>
                                </a:lnTo>
                                <a:lnTo>
                                  <a:pt x="49" y="1382"/>
                                </a:lnTo>
                                <a:lnTo>
                                  <a:pt x="53" y="1384"/>
                                </a:lnTo>
                                <a:lnTo>
                                  <a:pt x="57" y="1386"/>
                                </a:lnTo>
                                <a:lnTo>
                                  <a:pt x="61" y="1388"/>
                                </a:lnTo>
                                <a:lnTo>
                                  <a:pt x="66" y="1390"/>
                                </a:lnTo>
                                <a:lnTo>
                                  <a:pt x="68" y="1392"/>
                                </a:lnTo>
                                <a:lnTo>
                                  <a:pt x="70" y="1394"/>
                                </a:lnTo>
                                <a:lnTo>
                                  <a:pt x="72" y="1396"/>
                                </a:lnTo>
                                <a:lnTo>
                                  <a:pt x="76" y="1398"/>
                                </a:lnTo>
                                <a:lnTo>
                                  <a:pt x="76" y="1401"/>
                                </a:lnTo>
                                <a:lnTo>
                                  <a:pt x="78" y="1403"/>
                                </a:lnTo>
                                <a:lnTo>
                                  <a:pt x="80" y="1405"/>
                                </a:lnTo>
                                <a:lnTo>
                                  <a:pt x="80" y="1409"/>
                                </a:lnTo>
                                <a:lnTo>
                                  <a:pt x="82" y="1413"/>
                                </a:lnTo>
                                <a:lnTo>
                                  <a:pt x="82" y="1415"/>
                                </a:lnTo>
                                <a:lnTo>
                                  <a:pt x="82" y="1417"/>
                                </a:lnTo>
                                <a:lnTo>
                                  <a:pt x="82" y="1420"/>
                                </a:lnTo>
                                <a:lnTo>
                                  <a:pt x="82" y="1422"/>
                                </a:lnTo>
                                <a:lnTo>
                                  <a:pt x="80" y="1424"/>
                                </a:lnTo>
                                <a:lnTo>
                                  <a:pt x="80" y="1426"/>
                                </a:lnTo>
                                <a:lnTo>
                                  <a:pt x="80" y="1428"/>
                                </a:lnTo>
                                <a:lnTo>
                                  <a:pt x="82" y="1430"/>
                                </a:lnTo>
                                <a:lnTo>
                                  <a:pt x="85" y="1430"/>
                                </a:lnTo>
                                <a:lnTo>
                                  <a:pt x="87" y="1430"/>
                                </a:lnTo>
                                <a:lnTo>
                                  <a:pt x="89" y="1430"/>
                                </a:lnTo>
                                <a:lnTo>
                                  <a:pt x="91" y="1428"/>
                                </a:lnTo>
                                <a:lnTo>
                                  <a:pt x="93" y="1426"/>
                                </a:lnTo>
                                <a:lnTo>
                                  <a:pt x="95" y="1424"/>
                                </a:lnTo>
                                <a:lnTo>
                                  <a:pt x="97" y="1422"/>
                                </a:lnTo>
                                <a:lnTo>
                                  <a:pt x="97" y="1420"/>
                                </a:lnTo>
                                <a:lnTo>
                                  <a:pt x="97" y="1417"/>
                                </a:lnTo>
                                <a:lnTo>
                                  <a:pt x="95" y="1415"/>
                                </a:lnTo>
                                <a:lnTo>
                                  <a:pt x="95" y="1411"/>
                                </a:lnTo>
                                <a:lnTo>
                                  <a:pt x="95" y="1409"/>
                                </a:lnTo>
                                <a:lnTo>
                                  <a:pt x="95" y="1407"/>
                                </a:lnTo>
                                <a:lnTo>
                                  <a:pt x="95" y="1405"/>
                                </a:lnTo>
                                <a:lnTo>
                                  <a:pt x="95" y="1403"/>
                                </a:lnTo>
                              </a:path>
                            </a:pathLst>
                          </a:custGeom>
                          <a:noFill/>
                          <a:ln w="381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466"/>
                        <wps:cNvSpPr>
                          <a:spLocks/>
                        </wps:cNvSpPr>
                        <wps:spPr bwMode="auto">
                          <a:xfrm>
                            <a:off x="3964900" y="5530219"/>
                            <a:ext cx="257200" cy="842603"/>
                          </a:xfrm>
                          <a:custGeom>
                            <a:avLst/>
                            <a:gdLst>
                              <a:gd name="T0" fmla="*/ 257175 w 405"/>
                              <a:gd name="T1" fmla="*/ 10795 h 1327"/>
                              <a:gd name="T2" fmla="*/ 242570 w 405"/>
                              <a:gd name="T3" fmla="*/ 28575 h 1327"/>
                              <a:gd name="T4" fmla="*/ 230505 w 405"/>
                              <a:gd name="T5" fmla="*/ 48260 h 1327"/>
                              <a:gd name="T6" fmla="*/ 211455 w 405"/>
                              <a:gd name="T7" fmla="*/ 51435 h 1327"/>
                              <a:gd name="T8" fmla="*/ 199390 w 405"/>
                              <a:gd name="T9" fmla="*/ 67310 h 1327"/>
                              <a:gd name="T10" fmla="*/ 180975 w 405"/>
                              <a:gd name="T11" fmla="*/ 79375 h 1327"/>
                              <a:gd name="T12" fmla="*/ 160655 w 405"/>
                              <a:gd name="T13" fmla="*/ 93980 h 1327"/>
                              <a:gd name="T14" fmla="*/ 172720 w 405"/>
                              <a:gd name="T15" fmla="*/ 107315 h 1327"/>
                              <a:gd name="T16" fmla="*/ 207645 w 405"/>
                              <a:gd name="T17" fmla="*/ 91440 h 1327"/>
                              <a:gd name="T18" fmla="*/ 215900 w 405"/>
                              <a:gd name="T19" fmla="*/ 108585 h 1327"/>
                              <a:gd name="T20" fmla="*/ 195580 w 405"/>
                              <a:gd name="T21" fmla="*/ 137160 h 1327"/>
                              <a:gd name="T22" fmla="*/ 167640 w 405"/>
                              <a:gd name="T23" fmla="*/ 146685 h 1327"/>
                              <a:gd name="T24" fmla="*/ 142240 w 405"/>
                              <a:gd name="T25" fmla="*/ 149225 h 1327"/>
                              <a:gd name="T26" fmla="*/ 140335 w 405"/>
                              <a:gd name="T27" fmla="*/ 166370 h 1327"/>
                              <a:gd name="T28" fmla="*/ 163195 w 405"/>
                              <a:gd name="T29" fmla="*/ 166370 h 1327"/>
                              <a:gd name="T30" fmla="*/ 161925 w 405"/>
                              <a:gd name="T31" fmla="*/ 178435 h 1327"/>
                              <a:gd name="T32" fmla="*/ 155575 w 405"/>
                              <a:gd name="T33" fmla="*/ 202565 h 1327"/>
                              <a:gd name="T34" fmla="*/ 165100 w 405"/>
                              <a:gd name="T35" fmla="*/ 226695 h 1327"/>
                              <a:gd name="T36" fmla="*/ 166370 w 405"/>
                              <a:gd name="T37" fmla="*/ 247015 h 1327"/>
                              <a:gd name="T38" fmla="*/ 148590 w 405"/>
                              <a:gd name="T39" fmla="*/ 256540 h 1327"/>
                              <a:gd name="T40" fmla="*/ 146050 w 405"/>
                              <a:gd name="T41" fmla="*/ 274955 h 1327"/>
                              <a:gd name="T42" fmla="*/ 146050 w 405"/>
                              <a:gd name="T43" fmla="*/ 295275 h 1327"/>
                              <a:gd name="T44" fmla="*/ 127000 w 405"/>
                              <a:gd name="T45" fmla="*/ 284480 h 1327"/>
                              <a:gd name="T46" fmla="*/ 114935 w 405"/>
                              <a:gd name="T47" fmla="*/ 296545 h 1327"/>
                              <a:gd name="T48" fmla="*/ 133985 w 405"/>
                              <a:gd name="T49" fmla="*/ 307340 h 1327"/>
                              <a:gd name="T50" fmla="*/ 156845 w 405"/>
                              <a:gd name="T51" fmla="*/ 307340 h 1327"/>
                              <a:gd name="T52" fmla="*/ 165100 w 405"/>
                              <a:gd name="T53" fmla="*/ 325120 h 1327"/>
                              <a:gd name="T54" fmla="*/ 155575 w 405"/>
                              <a:gd name="T55" fmla="*/ 335280 h 1327"/>
                              <a:gd name="T56" fmla="*/ 130175 w 405"/>
                              <a:gd name="T57" fmla="*/ 335280 h 1327"/>
                              <a:gd name="T58" fmla="*/ 97790 w 405"/>
                              <a:gd name="T59" fmla="*/ 318135 h 1327"/>
                              <a:gd name="T60" fmla="*/ 93980 w 405"/>
                              <a:gd name="T61" fmla="*/ 335280 h 1327"/>
                              <a:gd name="T62" fmla="*/ 111125 w 405"/>
                              <a:gd name="T63" fmla="*/ 361315 h 1327"/>
                              <a:gd name="T64" fmla="*/ 127000 w 405"/>
                              <a:gd name="T65" fmla="*/ 386715 h 1327"/>
                              <a:gd name="T66" fmla="*/ 156845 w 405"/>
                              <a:gd name="T67" fmla="*/ 401320 h 1327"/>
                              <a:gd name="T68" fmla="*/ 135255 w 405"/>
                              <a:gd name="T69" fmla="*/ 417195 h 1327"/>
                              <a:gd name="T70" fmla="*/ 97790 w 405"/>
                              <a:gd name="T71" fmla="*/ 410845 h 1327"/>
                              <a:gd name="T72" fmla="*/ 109855 w 405"/>
                              <a:gd name="T73" fmla="*/ 436245 h 1327"/>
                              <a:gd name="T74" fmla="*/ 142240 w 405"/>
                              <a:gd name="T75" fmla="*/ 432435 h 1327"/>
                              <a:gd name="T76" fmla="*/ 147320 w 405"/>
                              <a:gd name="T77" fmla="*/ 452120 h 1327"/>
                              <a:gd name="T78" fmla="*/ 140335 w 405"/>
                              <a:gd name="T79" fmla="*/ 487045 h 1327"/>
                              <a:gd name="T80" fmla="*/ 128270 w 405"/>
                              <a:gd name="T81" fmla="*/ 507365 h 1327"/>
                              <a:gd name="T82" fmla="*/ 108585 w 405"/>
                              <a:gd name="T83" fmla="*/ 524510 h 1327"/>
                              <a:gd name="T84" fmla="*/ 88265 w 405"/>
                              <a:gd name="T85" fmla="*/ 539750 h 1327"/>
                              <a:gd name="T86" fmla="*/ 65405 w 405"/>
                              <a:gd name="T87" fmla="*/ 555625 h 1327"/>
                              <a:gd name="T88" fmla="*/ 54610 w 405"/>
                              <a:gd name="T89" fmla="*/ 574040 h 1327"/>
                              <a:gd name="T90" fmla="*/ 41275 w 405"/>
                              <a:gd name="T91" fmla="*/ 593090 h 1327"/>
                              <a:gd name="T92" fmla="*/ 34925 w 405"/>
                              <a:gd name="T93" fmla="*/ 615950 h 1327"/>
                              <a:gd name="T94" fmla="*/ 40005 w 405"/>
                              <a:gd name="T95" fmla="*/ 645160 h 1327"/>
                              <a:gd name="T96" fmla="*/ 53340 w 405"/>
                              <a:gd name="T97" fmla="*/ 690880 h 1327"/>
                              <a:gd name="T98" fmla="*/ 77470 w 405"/>
                              <a:gd name="T99" fmla="*/ 721995 h 1327"/>
                              <a:gd name="T100" fmla="*/ 95250 w 405"/>
                              <a:gd name="T101" fmla="*/ 740410 h 1327"/>
                              <a:gd name="T102" fmla="*/ 114935 w 405"/>
                              <a:gd name="T103" fmla="*/ 758190 h 1327"/>
                              <a:gd name="T104" fmla="*/ 128270 w 405"/>
                              <a:gd name="T105" fmla="*/ 778510 h 1327"/>
                              <a:gd name="T106" fmla="*/ 128270 w 405"/>
                              <a:gd name="T107" fmla="*/ 798195 h 1327"/>
                              <a:gd name="T108" fmla="*/ 121920 w 405"/>
                              <a:gd name="T109" fmla="*/ 811530 h 1327"/>
                              <a:gd name="T110" fmla="*/ 112395 w 405"/>
                              <a:gd name="T111" fmla="*/ 826770 h 1327"/>
                              <a:gd name="T112" fmla="*/ 95250 w 405"/>
                              <a:gd name="T113" fmla="*/ 826770 h 1327"/>
                              <a:gd name="T114" fmla="*/ 74930 w 405"/>
                              <a:gd name="T115" fmla="*/ 829310 h 1327"/>
                              <a:gd name="T116" fmla="*/ 43815 w 405"/>
                              <a:gd name="T117" fmla="*/ 834390 h 1327"/>
                              <a:gd name="T118" fmla="*/ 14605 w 405"/>
                              <a:gd name="T119" fmla="*/ 841375 h 1327"/>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405" h="1327">
                                <a:moveTo>
                                  <a:pt x="384" y="7"/>
                                </a:moveTo>
                                <a:lnTo>
                                  <a:pt x="386" y="7"/>
                                </a:lnTo>
                                <a:lnTo>
                                  <a:pt x="386" y="5"/>
                                </a:lnTo>
                                <a:lnTo>
                                  <a:pt x="388" y="2"/>
                                </a:lnTo>
                                <a:lnTo>
                                  <a:pt x="390" y="0"/>
                                </a:lnTo>
                                <a:lnTo>
                                  <a:pt x="393" y="2"/>
                                </a:lnTo>
                                <a:lnTo>
                                  <a:pt x="395" y="2"/>
                                </a:lnTo>
                                <a:lnTo>
                                  <a:pt x="395" y="0"/>
                                </a:lnTo>
                                <a:lnTo>
                                  <a:pt x="397" y="0"/>
                                </a:lnTo>
                                <a:lnTo>
                                  <a:pt x="399" y="2"/>
                                </a:lnTo>
                                <a:lnTo>
                                  <a:pt x="401" y="5"/>
                                </a:lnTo>
                                <a:lnTo>
                                  <a:pt x="401" y="7"/>
                                </a:lnTo>
                                <a:lnTo>
                                  <a:pt x="403" y="9"/>
                                </a:lnTo>
                                <a:lnTo>
                                  <a:pt x="405" y="11"/>
                                </a:lnTo>
                                <a:lnTo>
                                  <a:pt x="405" y="13"/>
                                </a:lnTo>
                                <a:lnTo>
                                  <a:pt x="405" y="15"/>
                                </a:lnTo>
                                <a:lnTo>
                                  <a:pt x="405" y="17"/>
                                </a:lnTo>
                                <a:lnTo>
                                  <a:pt x="405" y="21"/>
                                </a:lnTo>
                                <a:lnTo>
                                  <a:pt x="405" y="24"/>
                                </a:lnTo>
                                <a:lnTo>
                                  <a:pt x="403" y="24"/>
                                </a:lnTo>
                                <a:lnTo>
                                  <a:pt x="403" y="26"/>
                                </a:lnTo>
                                <a:lnTo>
                                  <a:pt x="401" y="28"/>
                                </a:lnTo>
                                <a:lnTo>
                                  <a:pt x="401" y="30"/>
                                </a:lnTo>
                                <a:lnTo>
                                  <a:pt x="399" y="32"/>
                                </a:lnTo>
                                <a:lnTo>
                                  <a:pt x="397" y="34"/>
                                </a:lnTo>
                                <a:lnTo>
                                  <a:pt x="395" y="36"/>
                                </a:lnTo>
                                <a:lnTo>
                                  <a:pt x="393" y="36"/>
                                </a:lnTo>
                                <a:lnTo>
                                  <a:pt x="390" y="38"/>
                                </a:lnTo>
                                <a:lnTo>
                                  <a:pt x="388" y="40"/>
                                </a:lnTo>
                                <a:lnTo>
                                  <a:pt x="386" y="40"/>
                                </a:lnTo>
                                <a:lnTo>
                                  <a:pt x="384" y="40"/>
                                </a:lnTo>
                                <a:lnTo>
                                  <a:pt x="382" y="40"/>
                                </a:lnTo>
                                <a:lnTo>
                                  <a:pt x="382" y="43"/>
                                </a:lnTo>
                                <a:lnTo>
                                  <a:pt x="382" y="45"/>
                                </a:lnTo>
                                <a:lnTo>
                                  <a:pt x="382" y="47"/>
                                </a:lnTo>
                                <a:lnTo>
                                  <a:pt x="384" y="49"/>
                                </a:lnTo>
                                <a:lnTo>
                                  <a:pt x="384" y="51"/>
                                </a:lnTo>
                                <a:lnTo>
                                  <a:pt x="384" y="53"/>
                                </a:lnTo>
                                <a:lnTo>
                                  <a:pt x="382" y="55"/>
                                </a:lnTo>
                                <a:lnTo>
                                  <a:pt x="380" y="57"/>
                                </a:lnTo>
                                <a:lnTo>
                                  <a:pt x="380" y="59"/>
                                </a:lnTo>
                                <a:lnTo>
                                  <a:pt x="378" y="59"/>
                                </a:lnTo>
                                <a:lnTo>
                                  <a:pt x="378" y="62"/>
                                </a:lnTo>
                                <a:lnTo>
                                  <a:pt x="376" y="62"/>
                                </a:lnTo>
                                <a:lnTo>
                                  <a:pt x="374" y="64"/>
                                </a:lnTo>
                                <a:lnTo>
                                  <a:pt x="371" y="64"/>
                                </a:lnTo>
                                <a:lnTo>
                                  <a:pt x="371" y="66"/>
                                </a:lnTo>
                                <a:lnTo>
                                  <a:pt x="369" y="68"/>
                                </a:lnTo>
                                <a:lnTo>
                                  <a:pt x="367" y="70"/>
                                </a:lnTo>
                                <a:lnTo>
                                  <a:pt x="365" y="72"/>
                                </a:lnTo>
                                <a:lnTo>
                                  <a:pt x="363" y="76"/>
                                </a:lnTo>
                                <a:lnTo>
                                  <a:pt x="361" y="78"/>
                                </a:lnTo>
                                <a:lnTo>
                                  <a:pt x="361" y="81"/>
                                </a:lnTo>
                                <a:lnTo>
                                  <a:pt x="359" y="83"/>
                                </a:lnTo>
                                <a:lnTo>
                                  <a:pt x="359" y="87"/>
                                </a:lnTo>
                                <a:lnTo>
                                  <a:pt x="357" y="89"/>
                                </a:lnTo>
                                <a:lnTo>
                                  <a:pt x="355" y="89"/>
                                </a:lnTo>
                                <a:lnTo>
                                  <a:pt x="352" y="89"/>
                                </a:lnTo>
                                <a:lnTo>
                                  <a:pt x="352" y="87"/>
                                </a:lnTo>
                                <a:lnTo>
                                  <a:pt x="350" y="85"/>
                                </a:lnTo>
                                <a:lnTo>
                                  <a:pt x="348" y="83"/>
                                </a:lnTo>
                                <a:lnTo>
                                  <a:pt x="346" y="81"/>
                                </a:lnTo>
                                <a:lnTo>
                                  <a:pt x="344" y="81"/>
                                </a:lnTo>
                                <a:lnTo>
                                  <a:pt x="342" y="78"/>
                                </a:lnTo>
                                <a:lnTo>
                                  <a:pt x="340" y="78"/>
                                </a:lnTo>
                                <a:lnTo>
                                  <a:pt x="338" y="78"/>
                                </a:lnTo>
                                <a:lnTo>
                                  <a:pt x="336" y="81"/>
                                </a:lnTo>
                                <a:lnTo>
                                  <a:pt x="333" y="81"/>
                                </a:lnTo>
                                <a:lnTo>
                                  <a:pt x="331" y="81"/>
                                </a:lnTo>
                                <a:lnTo>
                                  <a:pt x="329" y="78"/>
                                </a:lnTo>
                                <a:lnTo>
                                  <a:pt x="327" y="78"/>
                                </a:lnTo>
                                <a:lnTo>
                                  <a:pt x="325" y="78"/>
                                </a:lnTo>
                                <a:lnTo>
                                  <a:pt x="323" y="81"/>
                                </a:lnTo>
                                <a:lnTo>
                                  <a:pt x="321" y="83"/>
                                </a:lnTo>
                                <a:lnTo>
                                  <a:pt x="321" y="85"/>
                                </a:lnTo>
                                <a:lnTo>
                                  <a:pt x="319" y="87"/>
                                </a:lnTo>
                                <a:lnTo>
                                  <a:pt x="319" y="89"/>
                                </a:lnTo>
                                <a:lnTo>
                                  <a:pt x="317" y="91"/>
                                </a:lnTo>
                                <a:lnTo>
                                  <a:pt x="317" y="93"/>
                                </a:lnTo>
                                <a:lnTo>
                                  <a:pt x="314" y="95"/>
                                </a:lnTo>
                                <a:lnTo>
                                  <a:pt x="314" y="97"/>
                                </a:lnTo>
                                <a:lnTo>
                                  <a:pt x="314" y="100"/>
                                </a:lnTo>
                                <a:lnTo>
                                  <a:pt x="314" y="102"/>
                                </a:lnTo>
                                <a:lnTo>
                                  <a:pt x="314" y="104"/>
                                </a:lnTo>
                                <a:lnTo>
                                  <a:pt x="314" y="106"/>
                                </a:lnTo>
                                <a:lnTo>
                                  <a:pt x="314" y="110"/>
                                </a:lnTo>
                                <a:lnTo>
                                  <a:pt x="314" y="112"/>
                                </a:lnTo>
                                <a:lnTo>
                                  <a:pt x="314" y="114"/>
                                </a:lnTo>
                                <a:lnTo>
                                  <a:pt x="314" y="116"/>
                                </a:lnTo>
                                <a:lnTo>
                                  <a:pt x="314" y="119"/>
                                </a:lnTo>
                                <a:lnTo>
                                  <a:pt x="314" y="121"/>
                                </a:lnTo>
                                <a:lnTo>
                                  <a:pt x="312" y="121"/>
                                </a:lnTo>
                                <a:lnTo>
                                  <a:pt x="310" y="123"/>
                                </a:lnTo>
                                <a:lnTo>
                                  <a:pt x="308" y="125"/>
                                </a:lnTo>
                                <a:lnTo>
                                  <a:pt x="306" y="125"/>
                                </a:lnTo>
                                <a:lnTo>
                                  <a:pt x="304" y="125"/>
                                </a:lnTo>
                                <a:lnTo>
                                  <a:pt x="302" y="127"/>
                                </a:lnTo>
                                <a:lnTo>
                                  <a:pt x="298" y="127"/>
                                </a:lnTo>
                                <a:lnTo>
                                  <a:pt x="295" y="127"/>
                                </a:lnTo>
                                <a:lnTo>
                                  <a:pt x="293" y="127"/>
                                </a:lnTo>
                                <a:lnTo>
                                  <a:pt x="289" y="127"/>
                                </a:lnTo>
                                <a:lnTo>
                                  <a:pt x="285" y="125"/>
                                </a:lnTo>
                                <a:lnTo>
                                  <a:pt x="283" y="125"/>
                                </a:lnTo>
                                <a:lnTo>
                                  <a:pt x="279" y="123"/>
                                </a:lnTo>
                                <a:lnTo>
                                  <a:pt x="276" y="123"/>
                                </a:lnTo>
                                <a:lnTo>
                                  <a:pt x="272" y="123"/>
                                </a:lnTo>
                                <a:lnTo>
                                  <a:pt x="268" y="125"/>
                                </a:lnTo>
                                <a:lnTo>
                                  <a:pt x="264" y="127"/>
                                </a:lnTo>
                                <a:lnTo>
                                  <a:pt x="262" y="131"/>
                                </a:lnTo>
                                <a:lnTo>
                                  <a:pt x="257" y="133"/>
                                </a:lnTo>
                                <a:lnTo>
                                  <a:pt x="257" y="136"/>
                                </a:lnTo>
                                <a:lnTo>
                                  <a:pt x="255" y="136"/>
                                </a:lnTo>
                                <a:lnTo>
                                  <a:pt x="255" y="138"/>
                                </a:lnTo>
                                <a:lnTo>
                                  <a:pt x="255" y="140"/>
                                </a:lnTo>
                                <a:lnTo>
                                  <a:pt x="253" y="140"/>
                                </a:lnTo>
                                <a:lnTo>
                                  <a:pt x="253" y="142"/>
                                </a:lnTo>
                                <a:lnTo>
                                  <a:pt x="253" y="144"/>
                                </a:lnTo>
                                <a:lnTo>
                                  <a:pt x="253" y="146"/>
                                </a:lnTo>
                                <a:lnTo>
                                  <a:pt x="253" y="148"/>
                                </a:lnTo>
                                <a:lnTo>
                                  <a:pt x="253" y="150"/>
                                </a:lnTo>
                                <a:lnTo>
                                  <a:pt x="253" y="152"/>
                                </a:lnTo>
                                <a:lnTo>
                                  <a:pt x="255" y="155"/>
                                </a:lnTo>
                                <a:lnTo>
                                  <a:pt x="255" y="157"/>
                                </a:lnTo>
                                <a:lnTo>
                                  <a:pt x="255" y="159"/>
                                </a:lnTo>
                                <a:lnTo>
                                  <a:pt x="255" y="161"/>
                                </a:lnTo>
                                <a:lnTo>
                                  <a:pt x="257" y="161"/>
                                </a:lnTo>
                                <a:lnTo>
                                  <a:pt x="257" y="163"/>
                                </a:lnTo>
                                <a:lnTo>
                                  <a:pt x="257" y="165"/>
                                </a:lnTo>
                                <a:lnTo>
                                  <a:pt x="260" y="167"/>
                                </a:lnTo>
                                <a:lnTo>
                                  <a:pt x="260" y="169"/>
                                </a:lnTo>
                                <a:lnTo>
                                  <a:pt x="262" y="169"/>
                                </a:lnTo>
                                <a:lnTo>
                                  <a:pt x="264" y="169"/>
                                </a:lnTo>
                                <a:lnTo>
                                  <a:pt x="266" y="169"/>
                                </a:lnTo>
                                <a:lnTo>
                                  <a:pt x="268" y="171"/>
                                </a:lnTo>
                                <a:lnTo>
                                  <a:pt x="270" y="169"/>
                                </a:lnTo>
                                <a:lnTo>
                                  <a:pt x="272" y="169"/>
                                </a:lnTo>
                                <a:lnTo>
                                  <a:pt x="274" y="169"/>
                                </a:lnTo>
                                <a:lnTo>
                                  <a:pt x="276" y="167"/>
                                </a:lnTo>
                                <a:lnTo>
                                  <a:pt x="281" y="167"/>
                                </a:lnTo>
                                <a:lnTo>
                                  <a:pt x="283" y="165"/>
                                </a:lnTo>
                                <a:lnTo>
                                  <a:pt x="285" y="163"/>
                                </a:lnTo>
                                <a:lnTo>
                                  <a:pt x="289" y="163"/>
                                </a:lnTo>
                                <a:lnTo>
                                  <a:pt x="291" y="161"/>
                                </a:lnTo>
                                <a:lnTo>
                                  <a:pt x="293" y="161"/>
                                </a:lnTo>
                                <a:lnTo>
                                  <a:pt x="298" y="159"/>
                                </a:lnTo>
                                <a:lnTo>
                                  <a:pt x="304" y="157"/>
                                </a:lnTo>
                                <a:lnTo>
                                  <a:pt x="308" y="155"/>
                                </a:lnTo>
                                <a:lnTo>
                                  <a:pt x="310" y="152"/>
                                </a:lnTo>
                                <a:lnTo>
                                  <a:pt x="312" y="150"/>
                                </a:lnTo>
                                <a:lnTo>
                                  <a:pt x="317" y="150"/>
                                </a:lnTo>
                                <a:lnTo>
                                  <a:pt x="321" y="148"/>
                                </a:lnTo>
                                <a:lnTo>
                                  <a:pt x="325" y="146"/>
                                </a:lnTo>
                                <a:lnTo>
                                  <a:pt x="327" y="144"/>
                                </a:lnTo>
                                <a:lnTo>
                                  <a:pt x="327" y="142"/>
                                </a:lnTo>
                                <a:lnTo>
                                  <a:pt x="329" y="142"/>
                                </a:lnTo>
                                <a:lnTo>
                                  <a:pt x="331" y="140"/>
                                </a:lnTo>
                                <a:lnTo>
                                  <a:pt x="333" y="140"/>
                                </a:lnTo>
                                <a:lnTo>
                                  <a:pt x="336" y="140"/>
                                </a:lnTo>
                                <a:lnTo>
                                  <a:pt x="336" y="142"/>
                                </a:lnTo>
                                <a:lnTo>
                                  <a:pt x="336" y="144"/>
                                </a:lnTo>
                                <a:lnTo>
                                  <a:pt x="336" y="148"/>
                                </a:lnTo>
                                <a:lnTo>
                                  <a:pt x="336" y="150"/>
                                </a:lnTo>
                                <a:lnTo>
                                  <a:pt x="338" y="155"/>
                                </a:lnTo>
                                <a:lnTo>
                                  <a:pt x="338" y="157"/>
                                </a:lnTo>
                                <a:lnTo>
                                  <a:pt x="340" y="159"/>
                                </a:lnTo>
                                <a:lnTo>
                                  <a:pt x="342" y="161"/>
                                </a:lnTo>
                                <a:lnTo>
                                  <a:pt x="342" y="163"/>
                                </a:lnTo>
                                <a:lnTo>
                                  <a:pt x="340" y="167"/>
                                </a:lnTo>
                                <a:lnTo>
                                  <a:pt x="340" y="169"/>
                                </a:lnTo>
                                <a:lnTo>
                                  <a:pt x="340" y="171"/>
                                </a:lnTo>
                                <a:lnTo>
                                  <a:pt x="338" y="174"/>
                                </a:lnTo>
                                <a:lnTo>
                                  <a:pt x="336" y="178"/>
                                </a:lnTo>
                                <a:lnTo>
                                  <a:pt x="333" y="180"/>
                                </a:lnTo>
                                <a:lnTo>
                                  <a:pt x="333" y="182"/>
                                </a:lnTo>
                                <a:lnTo>
                                  <a:pt x="331" y="186"/>
                                </a:lnTo>
                                <a:lnTo>
                                  <a:pt x="331" y="188"/>
                                </a:lnTo>
                                <a:lnTo>
                                  <a:pt x="329" y="193"/>
                                </a:lnTo>
                                <a:lnTo>
                                  <a:pt x="329" y="195"/>
                                </a:lnTo>
                                <a:lnTo>
                                  <a:pt x="327" y="197"/>
                                </a:lnTo>
                                <a:lnTo>
                                  <a:pt x="327" y="199"/>
                                </a:lnTo>
                                <a:lnTo>
                                  <a:pt x="325" y="201"/>
                                </a:lnTo>
                                <a:lnTo>
                                  <a:pt x="323" y="203"/>
                                </a:lnTo>
                                <a:lnTo>
                                  <a:pt x="321" y="205"/>
                                </a:lnTo>
                                <a:lnTo>
                                  <a:pt x="317" y="209"/>
                                </a:lnTo>
                                <a:lnTo>
                                  <a:pt x="314" y="212"/>
                                </a:lnTo>
                                <a:lnTo>
                                  <a:pt x="310" y="214"/>
                                </a:lnTo>
                                <a:lnTo>
                                  <a:pt x="308" y="216"/>
                                </a:lnTo>
                                <a:lnTo>
                                  <a:pt x="304" y="218"/>
                                </a:lnTo>
                                <a:lnTo>
                                  <a:pt x="300" y="220"/>
                                </a:lnTo>
                                <a:lnTo>
                                  <a:pt x="295" y="222"/>
                                </a:lnTo>
                                <a:lnTo>
                                  <a:pt x="293" y="224"/>
                                </a:lnTo>
                                <a:lnTo>
                                  <a:pt x="291" y="226"/>
                                </a:lnTo>
                                <a:lnTo>
                                  <a:pt x="287" y="226"/>
                                </a:lnTo>
                                <a:lnTo>
                                  <a:pt x="283" y="228"/>
                                </a:lnTo>
                                <a:lnTo>
                                  <a:pt x="281" y="228"/>
                                </a:lnTo>
                                <a:lnTo>
                                  <a:pt x="279" y="228"/>
                                </a:lnTo>
                                <a:lnTo>
                                  <a:pt x="276" y="228"/>
                                </a:lnTo>
                                <a:lnTo>
                                  <a:pt x="276" y="231"/>
                                </a:lnTo>
                                <a:lnTo>
                                  <a:pt x="274" y="231"/>
                                </a:lnTo>
                                <a:lnTo>
                                  <a:pt x="272" y="231"/>
                                </a:lnTo>
                                <a:lnTo>
                                  <a:pt x="270" y="231"/>
                                </a:lnTo>
                                <a:lnTo>
                                  <a:pt x="268" y="231"/>
                                </a:lnTo>
                                <a:lnTo>
                                  <a:pt x="266" y="231"/>
                                </a:lnTo>
                                <a:lnTo>
                                  <a:pt x="264" y="231"/>
                                </a:lnTo>
                                <a:lnTo>
                                  <a:pt x="262" y="231"/>
                                </a:lnTo>
                                <a:lnTo>
                                  <a:pt x="260" y="231"/>
                                </a:lnTo>
                                <a:lnTo>
                                  <a:pt x="257" y="231"/>
                                </a:lnTo>
                                <a:lnTo>
                                  <a:pt x="255" y="231"/>
                                </a:lnTo>
                                <a:lnTo>
                                  <a:pt x="253" y="231"/>
                                </a:lnTo>
                                <a:lnTo>
                                  <a:pt x="251" y="231"/>
                                </a:lnTo>
                                <a:lnTo>
                                  <a:pt x="249" y="231"/>
                                </a:lnTo>
                                <a:lnTo>
                                  <a:pt x="247" y="228"/>
                                </a:lnTo>
                                <a:lnTo>
                                  <a:pt x="245" y="228"/>
                                </a:lnTo>
                                <a:lnTo>
                                  <a:pt x="243" y="228"/>
                                </a:lnTo>
                                <a:lnTo>
                                  <a:pt x="238" y="228"/>
                                </a:lnTo>
                                <a:lnTo>
                                  <a:pt x="234" y="231"/>
                                </a:lnTo>
                                <a:lnTo>
                                  <a:pt x="230" y="231"/>
                                </a:lnTo>
                                <a:lnTo>
                                  <a:pt x="228" y="231"/>
                                </a:lnTo>
                                <a:lnTo>
                                  <a:pt x="226" y="233"/>
                                </a:lnTo>
                                <a:lnTo>
                                  <a:pt x="224" y="233"/>
                                </a:lnTo>
                                <a:lnTo>
                                  <a:pt x="224" y="235"/>
                                </a:lnTo>
                                <a:lnTo>
                                  <a:pt x="221" y="235"/>
                                </a:lnTo>
                                <a:lnTo>
                                  <a:pt x="219" y="237"/>
                                </a:lnTo>
                                <a:lnTo>
                                  <a:pt x="219" y="239"/>
                                </a:lnTo>
                                <a:lnTo>
                                  <a:pt x="217" y="239"/>
                                </a:lnTo>
                                <a:lnTo>
                                  <a:pt x="217" y="241"/>
                                </a:lnTo>
                                <a:lnTo>
                                  <a:pt x="217" y="243"/>
                                </a:lnTo>
                                <a:lnTo>
                                  <a:pt x="215" y="243"/>
                                </a:lnTo>
                                <a:lnTo>
                                  <a:pt x="215" y="245"/>
                                </a:lnTo>
                                <a:lnTo>
                                  <a:pt x="215" y="247"/>
                                </a:lnTo>
                                <a:lnTo>
                                  <a:pt x="215" y="250"/>
                                </a:lnTo>
                                <a:lnTo>
                                  <a:pt x="215" y="252"/>
                                </a:lnTo>
                                <a:lnTo>
                                  <a:pt x="217" y="252"/>
                                </a:lnTo>
                                <a:lnTo>
                                  <a:pt x="217" y="254"/>
                                </a:lnTo>
                                <a:lnTo>
                                  <a:pt x="217" y="256"/>
                                </a:lnTo>
                                <a:lnTo>
                                  <a:pt x="219" y="258"/>
                                </a:lnTo>
                                <a:lnTo>
                                  <a:pt x="219" y="260"/>
                                </a:lnTo>
                                <a:lnTo>
                                  <a:pt x="221" y="262"/>
                                </a:lnTo>
                                <a:lnTo>
                                  <a:pt x="224" y="264"/>
                                </a:lnTo>
                                <a:lnTo>
                                  <a:pt x="226" y="264"/>
                                </a:lnTo>
                                <a:lnTo>
                                  <a:pt x="230" y="266"/>
                                </a:lnTo>
                                <a:lnTo>
                                  <a:pt x="232" y="266"/>
                                </a:lnTo>
                                <a:lnTo>
                                  <a:pt x="234" y="266"/>
                                </a:lnTo>
                                <a:lnTo>
                                  <a:pt x="236" y="266"/>
                                </a:lnTo>
                                <a:lnTo>
                                  <a:pt x="238" y="266"/>
                                </a:lnTo>
                                <a:lnTo>
                                  <a:pt x="243" y="266"/>
                                </a:lnTo>
                                <a:lnTo>
                                  <a:pt x="245" y="266"/>
                                </a:lnTo>
                                <a:lnTo>
                                  <a:pt x="245" y="264"/>
                                </a:lnTo>
                                <a:lnTo>
                                  <a:pt x="247" y="264"/>
                                </a:lnTo>
                                <a:lnTo>
                                  <a:pt x="249" y="264"/>
                                </a:lnTo>
                                <a:lnTo>
                                  <a:pt x="249" y="262"/>
                                </a:lnTo>
                                <a:lnTo>
                                  <a:pt x="251" y="262"/>
                                </a:lnTo>
                                <a:lnTo>
                                  <a:pt x="253" y="262"/>
                                </a:lnTo>
                                <a:lnTo>
                                  <a:pt x="255" y="262"/>
                                </a:lnTo>
                                <a:lnTo>
                                  <a:pt x="257" y="262"/>
                                </a:lnTo>
                                <a:lnTo>
                                  <a:pt x="260" y="262"/>
                                </a:lnTo>
                                <a:lnTo>
                                  <a:pt x="262" y="262"/>
                                </a:lnTo>
                                <a:lnTo>
                                  <a:pt x="262" y="264"/>
                                </a:lnTo>
                                <a:lnTo>
                                  <a:pt x="264" y="264"/>
                                </a:lnTo>
                                <a:lnTo>
                                  <a:pt x="266" y="264"/>
                                </a:lnTo>
                                <a:lnTo>
                                  <a:pt x="266" y="266"/>
                                </a:lnTo>
                                <a:lnTo>
                                  <a:pt x="268" y="269"/>
                                </a:lnTo>
                                <a:lnTo>
                                  <a:pt x="268" y="271"/>
                                </a:lnTo>
                                <a:lnTo>
                                  <a:pt x="268" y="273"/>
                                </a:lnTo>
                                <a:lnTo>
                                  <a:pt x="266" y="275"/>
                                </a:lnTo>
                                <a:lnTo>
                                  <a:pt x="266" y="277"/>
                                </a:lnTo>
                                <a:lnTo>
                                  <a:pt x="264" y="277"/>
                                </a:lnTo>
                                <a:lnTo>
                                  <a:pt x="262" y="277"/>
                                </a:lnTo>
                                <a:lnTo>
                                  <a:pt x="260" y="279"/>
                                </a:lnTo>
                                <a:lnTo>
                                  <a:pt x="257" y="279"/>
                                </a:lnTo>
                                <a:lnTo>
                                  <a:pt x="255" y="279"/>
                                </a:lnTo>
                                <a:lnTo>
                                  <a:pt x="255" y="281"/>
                                </a:lnTo>
                                <a:lnTo>
                                  <a:pt x="253" y="281"/>
                                </a:lnTo>
                                <a:lnTo>
                                  <a:pt x="251" y="286"/>
                                </a:lnTo>
                                <a:lnTo>
                                  <a:pt x="249" y="288"/>
                                </a:lnTo>
                                <a:lnTo>
                                  <a:pt x="249" y="290"/>
                                </a:lnTo>
                                <a:lnTo>
                                  <a:pt x="247" y="294"/>
                                </a:lnTo>
                                <a:lnTo>
                                  <a:pt x="245" y="296"/>
                                </a:lnTo>
                                <a:lnTo>
                                  <a:pt x="245" y="298"/>
                                </a:lnTo>
                                <a:lnTo>
                                  <a:pt x="245" y="300"/>
                                </a:lnTo>
                                <a:lnTo>
                                  <a:pt x="245" y="302"/>
                                </a:lnTo>
                                <a:lnTo>
                                  <a:pt x="243" y="305"/>
                                </a:lnTo>
                                <a:lnTo>
                                  <a:pt x="243" y="307"/>
                                </a:lnTo>
                                <a:lnTo>
                                  <a:pt x="243" y="309"/>
                                </a:lnTo>
                                <a:lnTo>
                                  <a:pt x="243" y="311"/>
                                </a:lnTo>
                                <a:lnTo>
                                  <a:pt x="243" y="313"/>
                                </a:lnTo>
                                <a:lnTo>
                                  <a:pt x="243" y="315"/>
                                </a:lnTo>
                                <a:lnTo>
                                  <a:pt x="243" y="317"/>
                                </a:lnTo>
                                <a:lnTo>
                                  <a:pt x="245" y="319"/>
                                </a:lnTo>
                                <a:lnTo>
                                  <a:pt x="245" y="321"/>
                                </a:lnTo>
                                <a:lnTo>
                                  <a:pt x="245" y="324"/>
                                </a:lnTo>
                                <a:lnTo>
                                  <a:pt x="247" y="326"/>
                                </a:lnTo>
                                <a:lnTo>
                                  <a:pt x="247" y="330"/>
                                </a:lnTo>
                                <a:lnTo>
                                  <a:pt x="249" y="332"/>
                                </a:lnTo>
                                <a:lnTo>
                                  <a:pt x="249" y="334"/>
                                </a:lnTo>
                                <a:lnTo>
                                  <a:pt x="249" y="336"/>
                                </a:lnTo>
                                <a:lnTo>
                                  <a:pt x="251" y="338"/>
                                </a:lnTo>
                                <a:lnTo>
                                  <a:pt x="251" y="340"/>
                                </a:lnTo>
                                <a:lnTo>
                                  <a:pt x="251" y="343"/>
                                </a:lnTo>
                                <a:lnTo>
                                  <a:pt x="253" y="343"/>
                                </a:lnTo>
                                <a:lnTo>
                                  <a:pt x="253" y="345"/>
                                </a:lnTo>
                                <a:lnTo>
                                  <a:pt x="255" y="349"/>
                                </a:lnTo>
                                <a:lnTo>
                                  <a:pt x="255" y="351"/>
                                </a:lnTo>
                                <a:lnTo>
                                  <a:pt x="257" y="353"/>
                                </a:lnTo>
                                <a:lnTo>
                                  <a:pt x="257" y="355"/>
                                </a:lnTo>
                                <a:lnTo>
                                  <a:pt x="260" y="357"/>
                                </a:lnTo>
                                <a:lnTo>
                                  <a:pt x="260" y="359"/>
                                </a:lnTo>
                                <a:lnTo>
                                  <a:pt x="260" y="362"/>
                                </a:lnTo>
                                <a:lnTo>
                                  <a:pt x="262" y="362"/>
                                </a:lnTo>
                                <a:lnTo>
                                  <a:pt x="262" y="364"/>
                                </a:lnTo>
                                <a:lnTo>
                                  <a:pt x="262" y="366"/>
                                </a:lnTo>
                                <a:lnTo>
                                  <a:pt x="262" y="368"/>
                                </a:lnTo>
                                <a:lnTo>
                                  <a:pt x="264" y="368"/>
                                </a:lnTo>
                                <a:lnTo>
                                  <a:pt x="264" y="370"/>
                                </a:lnTo>
                                <a:lnTo>
                                  <a:pt x="264" y="372"/>
                                </a:lnTo>
                                <a:lnTo>
                                  <a:pt x="264" y="374"/>
                                </a:lnTo>
                                <a:lnTo>
                                  <a:pt x="264" y="376"/>
                                </a:lnTo>
                                <a:lnTo>
                                  <a:pt x="264" y="381"/>
                                </a:lnTo>
                                <a:lnTo>
                                  <a:pt x="264" y="383"/>
                                </a:lnTo>
                                <a:lnTo>
                                  <a:pt x="264" y="385"/>
                                </a:lnTo>
                                <a:lnTo>
                                  <a:pt x="264" y="387"/>
                                </a:lnTo>
                                <a:lnTo>
                                  <a:pt x="262" y="387"/>
                                </a:lnTo>
                                <a:lnTo>
                                  <a:pt x="262" y="389"/>
                                </a:lnTo>
                                <a:lnTo>
                                  <a:pt x="262" y="391"/>
                                </a:lnTo>
                                <a:lnTo>
                                  <a:pt x="260" y="393"/>
                                </a:lnTo>
                                <a:lnTo>
                                  <a:pt x="260" y="395"/>
                                </a:lnTo>
                                <a:lnTo>
                                  <a:pt x="257" y="397"/>
                                </a:lnTo>
                                <a:lnTo>
                                  <a:pt x="255" y="397"/>
                                </a:lnTo>
                                <a:lnTo>
                                  <a:pt x="255" y="400"/>
                                </a:lnTo>
                                <a:lnTo>
                                  <a:pt x="253" y="400"/>
                                </a:lnTo>
                                <a:lnTo>
                                  <a:pt x="251" y="402"/>
                                </a:lnTo>
                                <a:lnTo>
                                  <a:pt x="249" y="402"/>
                                </a:lnTo>
                                <a:lnTo>
                                  <a:pt x="247" y="402"/>
                                </a:lnTo>
                                <a:lnTo>
                                  <a:pt x="245" y="404"/>
                                </a:lnTo>
                                <a:lnTo>
                                  <a:pt x="243" y="404"/>
                                </a:lnTo>
                                <a:lnTo>
                                  <a:pt x="241" y="404"/>
                                </a:lnTo>
                                <a:lnTo>
                                  <a:pt x="238" y="404"/>
                                </a:lnTo>
                                <a:lnTo>
                                  <a:pt x="236" y="402"/>
                                </a:lnTo>
                                <a:lnTo>
                                  <a:pt x="236" y="404"/>
                                </a:lnTo>
                                <a:lnTo>
                                  <a:pt x="234" y="404"/>
                                </a:lnTo>
                                <a:lnTo>
                                  <a:pt x="232" y="404"/>
                                </a:lnTo>
                                <a:lnTo>
                                  <a:pt x="230" y="404"/>
                                </a:lnTo>
                                <a:lnTo>
                                  <a:pt x="228" y="406"/>
                                </a:lnTo>
                                <a:lnTo>
                                  <a:pt x="228" y="408"/>
                                </a:lnTo>
                                <a:lnTo>
                                  <a:pt x="228" y="410"/>
                                </a:lnTo>
                                <a:lnTo>
                                  <a:pt x="228" y="412"/>
                                </a:lnTo>
                                <a:lnTo>
                                  <a:pt x="228" y="414"/>
                                </a:lnTo>
                                <a:lnTo>
                                  <a:pt x="228" y="416"/>
                                </a:lnTo>
                                <a:lnTo>
                                  <a:pt x="228" y="419"/>
                                </a:lnTo>
                                <a:lnTo>
                                  <a:pt x="228" y="421"/>
                                </a:lnTo>
                                <a:lnTo>
                                  <a:pt x="228" y="423"/>
                                </a:lnTo>
                                <a:lnTo>
                                  <a:pt x="228" y="425"/>
                                </a:lnTo>
                                <a:lnTo>
                                  <a:pt x="228" y="427"/>
                                </a:lnTo>
                                <a:lnTo>
                                  <a:pt x="228" y="429"/>
                                </a:lnTo>
                                <a:lnTo>
                                  <a:pt x="230" y="429"/>
                                </a:lnTo>
                                <a:lnTo>
                                  <a:pt x="230" y="431"/>
                                </a:lnTo>
                                <a:lnTo>
                                  <a:pt x="230" y="433"/>
                                </a:lnTo>
                                <a:lnTo>
                                  <a:pt x="230" y="435"/>
                                </a:lnTo>
                                <a:lnTo>
                                  <a:pt x="230" y="438"/>
                                </a:lnTo>
                                <a:lnTo>
                                  <a:pt x="232" y="440"/>
                                </a:lnTo>
                                <a:lnTo>
                                  <a:pt x="232" y="442"/>
                                </a:lnTo>
                                <a:lnTo>
                                  <a:pt x="234" y="444"/>
                                </a:lnTo>
                                <a:lnTo>
                                  <a:pt x="234" y="446"/>
                                </a:lnTo>
                                <a:lnTo>
                                  <a:pt x="234" y="448"/>
                                </a:lnTo>
                                <a:lnTo>
                                  <a:pt x="236" y="448"/>
                                </a:lnTo>
                                <a:lnTo>
                                  <a:pt x="236" y="450"/>
                                </a:lnTo>
                                <a:lnTo>
                                  <a:pt x="238" y="450"/>
                                </a:lnTo>
                                <a:lnTo>
                                  <a:pt x="238" y="452"/>
                                </a:lnTo>
                                <a:lnTo>
                                  <a:pt x="238" y="455"/>
                                </a:lnTo>
                                <a:lnTo>
                                  <a:pt x="238" y="457"/>
                                </a:lnTo>
                                <a:lnTo>
                                  <a:pt x="236" y="459"/>
                                </a:lnTo>
                                <a:lnTo>
                                  <a:pt x="234" y="461"/>
                                </a:lnTo>
                                <a:lnTo>
                                  <a:pt x="232" y="463"/>
                                </a:lnTo>
                                <a:lnTo>
                                  <a:pt x="230" y="465"/>
                                </a:lnTo>
                                <a:lnTo>
                                  <a:pt x="228" y="465"/>
                                </a:lnTo>
                                <a:lnTo>
                                  <a:pt x="224" y="467"/>
                                </a:lnTo>
                                <a:lnTo>
                                  <a:pt x="221" y="467"/>
                                </a:lnTo>
                                <a:lnTo>
                                  <a:pt x="219" y="465"/>
                                </a:lnTo>
                                <a:lnTo>
                                  <a:pt x="217" y="465"/>
                                </a:lnTo>
                                <a:lnTo>
                                  <a:pt x="215" y="465"/>
                                </a:lnTo>
                                <a:lnTo>
                                  <a:pt x="213" y="463"/>
                                </a:lnTo>
                                <a:lnTo>
                                  <a:pt x="211" y="463"/>
                                </a:lnTo>
                                <a:lnTo>
                                  <a:pt x="211" y="461"/>
                                </a:lnTo>
                                <a:lnTo>
                                  <a:pt x="209" y="461"/>
                                </a:lnTo>
                                <a:lnTo>
                                  <a:pt x="209" y="459"/>
                                </a:lnTo>
                                <a:lnTo>
                                  <a:pt x="207" y="459"/>
                                </a:lnTo>
                                <a:lnTo>
                                  <a:pt x="207" y="457"/>
                                </a:lnTo>
                                <a:lnTo>
                                  <a:pt x="205" y="455"/>
                                </a:lnTo>
                                <a:lnTo>
                                  <a:pt x="205" y="452"/>
                                </a:lnTo>
                                <a:lnTo>
                                  <a:pt x="202" y="450"/>
                                </a:lnTo>
                                <a:lnTo>
                                  <a:pt x="200" y="448"/>
                                </a:lnTo>
                                <a:lnTo>
                                  <a:pt x="198" y="448"/>
                                </a:lnTo>
                                <a:lnTo>
                                  <a:pt x="196" y="448"/>
                                </a:lnTo>
                                <a:lnTo>
                                  <a:pt x="194" y="450"/>
                                </a:lnTo>
                                <a:lnTo>
                                  <a:pt x="192" y="450"/>
                                </a:lnTo>
                                <a:lnTo>
                                  <a:pt x="190" y="450"/>
                                </a:lnTo>
                                <a:lnTo>
                                  <a:pt x="190" y="452"/>
                                </a:lnTo>
                                <a:lnTo>
                                  <a:pt x="188" y="452"/>
                                </a:lnTo>
                                <a:lnTo>
                                  <a:pt x="186" y="452"/>
                                </a:lnTo>
                                <a:lnTo>
                                  <a:pt x="186" y="455"/>
                                </a:lnTo>
                                <a:lnTo>
                                  <a:pt x="183" y="455"/>
                                </a:lnTo>
                                <a:lnTo>
                                  <a:pt x="183" y="457"/>
                                </a:lnTo>
                                <a:lnTo>
                                  <a:pt x="181" y="457"/>
                                </a:lnTo>
                                <a:lnTo>
                                  <a:pt x="181" y="459"/>
                                </a:lnTo>
                                <a:lnTo>
                                  <a:pt x="181" y="461"/>
                                </a:lnTo>
                                <a:lnTo>
                                  <a:pt x="181" y="463"/>
                                </a:lnTo>
                                <a:lnTo>
                                  <a:pt x="181" y="465"/>
                                </a:lnTo>
                                <a:lnTo>
                                  <a:pt x="181" y="467"/>
                                </a:lnTo>
                                <a:lnTo>
                                  <a:pt x="181" y="469"/>
                                </a:lnTo>
                                <a:lnTo>
                                  <a:pt x="183" y="471"/>
                                </a:lnTo>
                                <a:lnTo>
                                  <a:pt x="186" y="474"/>
                                </a:lnTo>
                                <a:lnTo>
                                  <a:pt x="188" y="476"/>
                                </a:lnTo>
                                <a:lnTo>
                                  <a:pt x="188" y="478"/>
                                </a:lnTo>
                                <a:lnTo>
                                  <a:pt x="190" y="478"/>
                                </a:lnTo>
                                <a:lnTo>
                                  <a:pt x="190" y="480"/>
                                </a:lnTo>
                                <a:lnTo>
                                  <a:pt x="192" y="480"/>
                                </a:lnTo>
                                <a:lnTo>
                                  <a:pt x="194" y="480"/>
                                </a:lnTo>
                                <a:lnTo>
                                  <a:pt x="196" y="480"/>
                                </a:lnTo>
                                <a:lnTo>
                                  <a:pt x="198" y="482"/>
                                </a:lnTo>
                                <a:lnTo>
                                  <a:pt x="200" y="482"/>
                                </a:lnTo>
                                <a:lnTo>
                                  <a:pt x="202" y="482"/>
                                </a:lnTo>
                                <a:lnTo>
                                  <a:pt x="205" y="482"/>
                                </a:lnTo>
                                <a:lnTo>
                                  <a:pt x="207" y="482"/>
                                </a:lnTo>
                                <a:lnTo>
                                  <a:pt x="209" y="484"/>
                                </a:lnTo>
                                <a:lnTo>
                                  <a:pt x="211" y="484"/>
                                </a:lnTo>
                                <a:lnTo>
                                  <a:pt x="213" y="484"/>
                                </a:lnTo>
                                <a:lnTo>
                                  <a:pt x="215" y="484"/>
                                </a:lnTo>
                                <a:lnTo>
                                  <a:pt x="217" y="484"/>
                                </a:lnTo>
                                <a:lnTo>
                                  <a:pt x="219" y="484"/>
                                </a:lnTo>
                                <a:lnTo>
                                  <a:pt x="221" y="484"/>
                                </a:lnTo>
                                <a:lnTo>
                                  <a:pt x="224" y="484"/>
                                </a:lnTo>
                                <a:lnTo>
                                  <a:pt x="226" y="484"/>
                                </a:lnTo>
                                <a:lnTo>
                                  <a:pt x="228" y="484"/>
                                </a:lnTo>
                                <a:lnTo>
                                  <a:pt x="230" y="484"/>
                                </a:lnTo>
                                <a:lnTo>
                                  <a:pt x="232" y="484"/>
                                </a:lnTo>
                                <a:lnTo>
                                  <a:pt x="234" y="486"/>
                                </a:lnTo>
                                <a:lnTo>
                                  <a:pt x="236" y="486"/>
                                </a:lnTo>
                                <a:lnTo>
                                  <a:pt x="238" y="486"/>
                                </a:lnTo>
                                <a:lnTo>
                                  <a:pt x="241" y="486"/>
                                </a:lnTo>
                                <a:lnTo>
                                  <a:pt x="243" y="486"/>
                                </a:lnTo>
                                <a:lnTo>
                                  <a:pt x="245" y="484"/>
                                </a:lnTo>
                                <a:lnTo>
                                  <a:pt x="247" y="484"/>
                                </a:lnTo>
                                <a:lnTo>
                                  <a:pt x="249" y="484"/>
                                </a:lnTo>
                                <a:lnTo>
                                  <a:pt x="251" y="484"/>
                                </a:lnTo>
                                <a:lnTo>
                                  <a:pt x="251" y="486"/>
                                </a:lnTo>
                                <a:lnTo>
                                  <a:pt x="253" y="486"/>
                                </a:lnTo>
                                <a:lnTo>
                                  <a:pt x="253" y="488"/>
                                </a:lnTo>
                                <a:lnTo>
                                  <a:pt x="253" y="490"/>
                                </a:lnTo>
                                <a:lnTo>
                                  <a:pt x="253" y="493"/>
                                </a:lnTo>
                                <a:lnTo>
                                  <a:pt x="253" y="495"/>
                                </a:lnTo>
                                <a:lnTo>
                                  <a:pt x="255" y="495"/>
                                </a:lnTo>
                                <a:lnTo>
                                  <a:pt x="255" y="497"/>
                                </a:lnTo>
                                <a:lnTo>
                                  <a:pt x="255" y="499"/>
                                </a:lnTo>
                                <a:lnTo>
                                  <a:pt x="255" y="501"/>
                                </a:lnTo>
                                <a:lnTo>
                                  <a:pt x="255" y="503"/>
                                </a:lnTo>
                                <a:lnTo>
                                  <a:pt x="257" y="505"/>
                                </a:lnTo>
                                <a:lnTo>
                                  <a:pt x="257" y="507"/>
                                </a:lnTo>
                                <a:lnTo>
                                  <a:pt x="260" y="509"/>
                                </a:lnTo>
                                <a:lnTo>
                                  <a:pt x="260" y="512"/>
                                </a:lnTo>
                                <a:lnTo>
                                  <a:pt x="262" y="512"/>
                                </a:lnTo>
                                <a:lnTo>
                                  <a:pt x="262" y="514"/>
                                </a:lnTo>
                                <a:lnTo>
                                  <a:pt x="262" y="516"/>
                                </a:lnTo>
                                <a:lnTo>
                                  <a:pt x="264" y="518"/>
                                </a:lnTo>
                                <a:lnTo>
                                  <a:pt x="264" y="520"/>
                                </a:lnTo>
                                <a:lnTo>
                                  <a:pt x="264" y="522"/>
                                </a:lnTo>
                                <a:lnTo>
                                  <a:pt x="264" y="524"/>
                                </a:lnTo>
                                <a:lnTo>
                                  <a:pt x="262" y="526"/>
                                </a:lnTo>
                                <a:lnTo>
                                  <a:pt x="262" y="528"/>
                                </a:lnTo>
                                <a:lnTo>
                                  <a:pt x="260" y="531"/>
                                </a:lnTo>
                                <a:lnTo>
                                  <a:pt x="257" y="531"/>
                                </a:lnTo>
                                <a:lnTo>
                                  <a:pt x="257" y="533"/>
                                </a:lnTo>
                                <a:lnTo>
                                  <a:pt x="255" y="533"/>
                                </a:lnTo>
                                <a:lnTo>
                                  <a:pt x="253" y="533"/>
                                </a:lnTo>
                                <a:lnTo>
                                  <a:pt x="249" y="533"/>
                                </a:lnTo>
                                <a:lnTo>
                                  <a:pt x="247" y="531"/>
                                </a:lnTo>
                                <a:lnTo>
                                  <a:pt x="245" y="528"/>
                                </a:lnTo>
                                <a:lnTo>
                                  <a:pt x="243" y="526"/>
                                </a:lnTo>
                                <a:lnTo>
                                  <a:pt x="243" y="524"/>
                                </a:lnTo>
                                <a:lnTo>
                                  <a:pt x="238" y="524"/>
                                </a:lnTo>
                                <a:lnTo>
                                  <a:pt x="236" y="524"/>
                                </a:lnTo>
                                <a:lnTo>
                                  <a:pt x="234" y="524"/>
                                </a:lnTo>
                                <a:lnTo>
                                  <a:pt x="232" y="524"/>
                                </a:lnTo>
                                <a:lnTo>
                                  <a:pt x="230" y="526"/>
                                </a:lnTo>
                                <a:lnTo>
                                  <a:pt x="226" y="526"/>
                                </a:lnTo>
                                <a:lnTo>
                                  <a:pt x="224" y="526"/>
                                </a:lnTo>
                                <a:lnTo>
                                  <a:pt x="221" y="526"/>
                                </a:lnTo>
                                <a:lnTo>
                                  <a:pt x="219" y="528"/>
                                </a:lnTo>
                                <a:lnTo>
                                  <a:pt x="217" y="528"/>
                                </a:lnTo>
                                <a:lnTo>
                                  <a:pt x="215" y="528"/>
                                </a:lnTo>
                                <a:lnTo>
                                  <a:pt x="213" y="528"/>
                                </a:lnTo>
                                <a:lnTo>
                                  <a:pt x="211" y="528"/>
                                </a:lnTo>
                                <a:lnTo>
                                  <a:pt x="207" y="528"/>
                                </a:lnTo>
                                <a:lnTo>
                                  <a:pt x="205" y="528"/>
                                </a:lnTo>
                                <a:lnTo>
                                  <a:pt x="198" y="526"/>
                                </a:lnTo>
                                <a:lnTo>
                                  <a:pt x="194" y="524"/>
                                </a:lnTo>
                                <a:lnTo>
                                  <a:pt x="192" y="524"/>
                                </a:lnTo>
                                <a:lnTo>
                                  <a:pt x="190" y="524"/>
                                </a:lnTo>
                                <a:lnTo>
                                  <a:pt x="188" y="524"/>
                                </a:lnTo>
                                <a:lnTo>
                                  <a:pt x="186" y="522"/>
                                </a:lnTo>
                                <a:lnTo>
                                  <a:pt x="181" y="522"/>
                                </a:lnTo>
                                <a:lnTo>
                                  <a:pt x="179" y="520"/>
                                </a:lnTo>
                                <a:lnTo>
                                  <a:pt x="177" y="520"/>
                                </a:lnTo>
                                <a:lnTo>
                                  <a:pt x="175" y="518"/>
                                </a:lnTo>
                                <a:lnTo>
                                  <a:pt x="171" y="514"/>
                                </a:lnTo>
                                <a:lnTo>
                                  <a:pt x="164" y="507"/>
                                </a:lnTo>
                                <a:lnTo>
                                  <a:pt x="162" y="505"/>
                                </a:lnTo>
                                <a:lnTo>
                                  <a:pt x="160" y="505"/>
                                </a:lnTo>
                                <a:lnTo>
                                  <a:pt x="158" y="503"/>
                                </a:lnTo>
                                <a:lnTo>
                                  <a:pt x="156" y="501"/>
                                </a:lnTo>
                                <a:lnTo>
                                  <a:pt x="154" y="501"/>
                                </a:lnTo>
                                <a:lnTo>
                                  <a:pt x="150" y="501"/>
                                </a:lnTo>
                                <a:lnTo>
                                  <a:pt x="148" y="501"/>
                                </a:lnTo>
                                <a:lnTo>
                                  <a:pt x="145" y="501"/>
                                </a:lnTo>
                                <a:lnTo>
                                  <a:pt x="143" y="503"/>
                                </a:lnTo>
                                <a:lnTo>
                                  <a:pt x="141" y="505"/>
                                </a:lnTo>
                                <a:lnTo>
                                  <a:pt x="141" y="507"/>
                                </a:lnTo>
                                <a:lnTo>
                                  <a:pt x="141" y="509"/>
                                </a:lnTo>
                                <a:lnTo>
                                  <a:pt x="141" y="512"/>
                                </a:lnTo>
                                <a:lnTo>
                                  <a:pt x="141" y="514"/>
                                </a:lnTo>
                                <a:lnTo>
                                  <a:pt x="141" y="516"/>
                                </a:lnTo>
                                <a:lnTo>
                                  <a:pt x="141" y="518"/>
                                </a:lnTo>
                                <a:lnTo>
                                  <a:pt x="143" y="520"/>
                                </a:lnTo>
                                <a:lnTo>
                                  <a:pt x="143" y="522"/>
                                </a:lnTo>
                                <a:lnTo>
                                  <a:pt x="145" y="524"/>
                                </a:lnTo>
                                <a:lnTo>
                                  <a:pt x="145" y="526"/>
                                </a:lnTo>
                                <a:lnTo>
                                  <a:pt x="148" y="526"/>
                                </a:lnTo>
                                <a:lnTo>
                                  <a:pt x="148" y="528"/>
                                </a:lnTo>
                                <a:lnTo>
                                  <a:pt x="152" y="533"/>
                                </a:lnTo>
                                <a:lnTo>
                                  <a:pt x="154" y="535"/>
                                </a:lnTo>
                                <a:lnTo>
                                  <a:pt x="156" y="537"/>
                                </a:lnTo>
                                <a:lnTo>
                                  <a:pt x="158" y="539"/>
                                </a:lnTo>
                                <a:lnTo>
                                  <a:pt x="162" y="541"/>
                                </a:lnTo>
                                <a:lnTo>
                                  <a:pt x="164" y="543"/>
                                </a:lnTo>
                                <a:lnTo>
                                  <a:pt x="164" y="545"/>
                                </a:lnTo>
                                <a:lnTo>
                                  <a:pt x="167" y="547"/>
                                </a:lnTo>
                                <a:lnTo>
                                  <a:pt x="169" y="550"/>
                                </a:lnTo>
                                <a:lnTo>
                                  <a:pt x="169" y="552"/>
                                </a:lnTo>
                                <a:lnTo>
                                  <a:pt x="169" y="554"/>
                                </a:lnTo>
                                <a:lnTo>
                                  <a:pt x="171" y="556"/>
                                </a:lnTo>
                                <a:lnTo>
                                  <a:pt x="171" y="558"/>
                                </a:lnTo>
                                <a:lnTo>
                                  <a:pt x="171" y="560"/>
                                </a:lnTo>
                                <a:lnTo>
                                  <a:pt x="173" y="564"/>
                                </a:lnTo>
                                <a:lnTo>
                                  <a:pt x="175" y="566"/>
                                </a:lnTo>
                                <a:lnTo>
                                  <a:pt x="175" y="569"/>
                                </a:lnTo>
                                <a:lnTo>
                                  <a:pt x="177" y="571"/>
                                </a:lnTo>
                                <a:lnTo>
                                  <a:pt x="177" y="573"/>
                                </a:lnTo>
                                <a:lnTo>
                                  <a:pt x="177" y="575"/>
                                </a:lnTo>
                                <a:lnTo>
                                  <a:pt x="179" y="579"/>
                                </a:lnTo>
                                <a:lnTo>
                                  <a:pt x="179" y="581"/>
                                </a:lnTo>
                                <a:lnTo>
                                  <a:pt x="181" y="581"/>
                                </a:lnTo>
                                <a:lnTo>
                                  <a:pt x="181" y="585"/>
                                </a:lnTo>
                                <a:lnTo>
                                  <a:pt x="183" y="588"/>
                                </a:lnTo>
                                <a:lnTo>
                                  <a:pt x="183" y="590"/>
                                </a:lnTo>
                                <a:lnTo>
                                  <a:pt x="186" y="594"/>
                                </a:lnTo>
                                <a:lnTo>
                                  <a:pt x="188" y="596"/>
                                </a:lnTo>
                                <a:lnTo>
                                  <a:pt x="190" y="600"/>
                                </a:lnTo>
                                <a:lnTo>
                                  <a:pt x="192" y="600"/>
                                </a:lnTo>
                                <a:lnTo>
                                  <a:pt x="192" y="602"/>
                                </a:lnTo>
                                <a:lnTo>
                                  <a:pt x="194" y="605"/>
                                </a:lnTo>
                                <a:lnTo>
                                  <a:pt x="196" y="607"/>
                                </a:lnTo>
                                <a:lnTo>
                                  <a:pt x="200" y="609"/>
                                </a:lnTo>
                                <a:lnTo>
                                  <a:pt x="202" y="609"/>
                                </a:lnTo>
                                <a:lnTo>
                                  <a:pt x="205" y="611"/>
                                </a:lnTo>
                                <a:lnTo>
                                  <a:pt x="209" y="613"/>
                                </a:lnTo>
                                <a:lnTo>
                                  <a:pt x="211" y="613"/>
                                </a:lnTo>
                                <a:lnTo>
                                  <a:pt x="217" y="615"/>
                                </a:lnTo>
                                <a:lnTo>
                                  <a:pt x="219" y="615"/>
                                </a:lnTo>
                                <a:lnTo>
                                  <a:pt x="224" y="615"/>
                                </a:lnTo>
                                <a:lnTo>
                                  <a:pt x="226" y="617"/>
                                </a:lnTo>
                                <a:lnTo>
                                  <a:pt x="230" y="617"/>
                                </a:lnTo>
                                <a:lnTo>
                                  <a:pt x="234" y="617"/>
                                </a:lnTo>
                                <a:lnTo>
                                  <a:pt x="238" y="619"/>
                                </a:lnTo>
                                <a:lnTo>
                                  <a:pt x="241" y="621"/>
                                </a:lnTo>
                                <a:lnTo>
                                  <a:pt x="243" y="624"/>
                                </a:lnTo>
                                <a:lnTo>
                                  <a:pt x="245" y="626"/>
                                </a:lnTo>
                                <a:lnTo>
                                  <a:pt x="245" y="628"/>
                                </a:lnTo>
                                <a:lnTo>
                                  <a:pt x="245" y="630"/>
                                </a:lnTo>
                                <a:lnTo>
                                  <a:pt x="247" y="632"/>
                                </a:lnTo>
                                <a:lnTo>
                                  <a:pt x="247" y="634"/>
                                </a:lnTo>
                                <a:lnTo>
                                  <a:pt x="247" y="636"/>
                                </a:lnTo>
                                <a:lnTo>
                                  <a:pt x="247" y="638"/>
                                </a:lnTo>
                                <a:lnTo>
                                  <a:pt x="245" y="640"/>
                                </a:lnTo>
                                <a:lnTo>
                                  <a:pt x="245" y="643"/>
                                </a:lnTo>
                                <a:lnTo>
                                  <a:pt x="243" y="647"/>
                                </a:lnTo>
                                <a:lnTo>
                                  <a:pt x="241" y="649"/>
                                </a:lnTo>
                                <a:lnTo>
                                  <a:pt x="238" y="651"/>
                                </a:lnTo>
                                <a:lnTo>
                                  <a:pt x="234" y="653"/>
                                </a:lnTo>
                                <a:lnTo>
                                  <a:pt x="232" y="653"/>
                                </a:lnTo>
                                <a:lnTo>
                                  <a:pt x="228" y="655"/>
                                </a:lnTo>
                                <a:lnTo>
                                  <a:pt x="226" y="655"/>
                                </a:lnTo>
                                <a:lnTo>
                                  <a:pt x="224" y="657"/>
                                </a:lnTo>
                                <a:lnTo>
                                  <a:pt x="221" y="657"/>
                                </a:lnTo>
                                <a:lnTo>
                                  <a:pt x="219" y="657"/>
                                </a:lnTo>
                                <a:lnTo>
                                  <a:pt x="217" y="657"/>
                                </a:lnTo>
                                <a:lnTo>
                                  <a:pt x="213" y="657"/>
                                </a:lnTo>
                                <a:lnTo>
                                  <a:pt x="209" y="655"/>
                                </a:lnTo>
                                <a:lnTo>
                                  <a:pt x="202" y="655"/>
                                </a:lnTo>
                                <a:lnTo>
                                  <a:pt x="200" y="655"/>
                                </a:lnTo>
                                <a:lnTo>
                                  <a:pt x="194" y="653"/>
                                </a:lnTo>
                                <a:lnTo>
                                  <a:pt x="192" y="653"/>
                                </a:lnTo>
                                <a:lnTo>
                                  <a:pt x="190" y="653"/>
                                </a:lnTo>
                                <a:lnTo>
                                  <a:pt x="188" y="651"/>
                                </a:lnTo>
                                <a:lnTo>
                                  <a:pt x="183" y="649"/>
                                </a:lnTo>
                                <a:lnTo>
                                  <a:pt x="179" y="647"/>
                                </a:lnTo>
                                <a:lnTo>
                                  <a:pt x="175" y="643"/>
                                </a:lnTo>
                                <a:lnTo>
                                  <a:pt x="173" y="640"/>
                                </a:lnTo>
                                <a:lnTo>
                                  <a:pt x="169" y="640"/>
                                </a:lnTo>
                                <a:lnTo>
                                  <a:pt x="164" y="640"/>
                                </a:lnTo>
                                <a:lnTo>
                                  <a:pt x="162" y="640"/>
                                </a:lnTo>
                                <a:lnTo>
                                  <a:pt x="160" y="643"/>
                                </a:lnTo>
                                <a:lnTo>
                                  <a:pt x="156" y="645"/>
                                </a:lnTo>
                                <a:lnTo>
                                  <a:pt x="154" y="647"/>
                                </a:lnTo>
                                <a:lnTo>
                                  <a:pt x="154" y="651"/>
                                </a:lnTo>
                                <a:lnTo>
                                  <a:pt x="152" y="653"/>
                                </a:lnTo>
                                <a:lnTo>
                                  <a:pt x="152" y="655"/>
                                </a:lnTo>
                                <a:lnTo>
                                  <a:pt x="150" y="657"/>
                                </a:lnTo>
                                <a:lnTo>
                                  <a:pt x="150" y="659"/>
                                </a:lnTo>
                                <a:lnTo>
                                  <a:pt x="152" y="662"/>
                                </a:lnTo>
                                <a:lnTo>
                                  <a:pt x="152" y="664"/>
                                </a:lnTo>
                                <a:lnTo>
                                  <a:pt x="152" y="666"/>
                                </a:lnTo>
                                <a:lnTo>
                                  <a:pt x="156" y="668"/>
                                </a:lnTo>
                                <a:lnTo>
                                  <a:pt x="158" y="670"/>
                                </a:lnTo>
                                <a:lnTo>
                                  <a:pt x="160" y="672"/>
                                </a:lnTo>
                                <a:lnTo>
                                  <a:pt x="162" y="674"/>
                                </a:lnTo>
                                <a:lnTo>
                                  <a:pt x="162" y="676"/>
                                </a:lnTo>
                                <a:lnTo>
                                  <a:pt x="164" y="678"/>
                                </a:lnTo>
                                <a:lnTo>
                                  <a:pt x="164" y="681"/>
                                </a:lnTo>
                                <a:lnTo>
                                  <a:pt x="171" y="687"/>
                                </a:lnTo>
                                <a:lnTo>
                                  <a:pt x="173" y="687"/>
                                </a:lnTo>
                                <a:lnTo>
                                  <a:pt x="173" y="689"/>
                                </a:lnTo>
                                <a:lnTo>
                                  <a:pt x="177" y="691"/>
                                </a:lnTo>
                                <a:lnTo>
                                  <a:pt x="179" y="693"/>
                                </a:lnTo>
                                <a:lnTo>
                                  <a:pt x="183" y="695"/>
                                </a:lnTo>
                                <a:lnTo>
                                  <a:pt x="186" y="695"/>
                                </a:lnTo>
                                <a:lnTo>
                                  <a:pt x="188" y="695"/>
                                </a:lnTo>
                                <a:lnTo>
                                  <a:pt x="192" y="695"/>
                                </a:lnTo>
                                <a:lnTo>
                                  <a:pt x="194" y="695"/>
                                </a:lnTo>
                                <a:lnTo>
                                  <a:pt x="198" y="695"/>
                                </a:lnTo>
                                <a:lnTo>
                                  <a:pt x="200" y="693"/>
                                </a:lnTo>
                                <a:lnTo>
                                  <a:pt x="205" y="691"/>
                                </a:lnTo>
                                <a:lnTo>
                                  <a:pt x="209" y="689"/>
                                </a:lnTo>
                                <a:lnTo>
                                  <a:pt x="211" y="687"/>
                                </a:lnTo>
                                <a:lnTo>
                                  <a:pt x="213" y="685"/>
                                </a:lnTo>
                                <a:lnTo>
                                  <a:pt x="217" y="683"/>
                                </a:lnTo>
                                <a:lnTo>
                                  <a:pt x="221" y="681"/>
                                </a:lnTo>
                                <a:lnTo>
                                  <a:pt x="224" y="681"/>
                                </a:lnTo>
                                <a:lnTo>
                                  <a:pt x="228" y="678"/>
                                </a:lnTo>
                                <a:lnTo>
                                  <a:pt x="230" y="678"/>
                                </a:lnTo>
                                <a:lnTo>
                                  <a:pt x="232" y="678"/>
                                </a:lnTo>
                                <a:lnTo>
                                  <a:pt x="236" y="681"/>
                                </a:lnTo>
                                <a:lnTo>
                                  <a:pt x="241" y="683"/>
                                </a:lnTo>
                                <a:lnTo>
                                  <a:pt x="243" y="685"/>
                                </a:lnTo>
                                <a:lnTo>
                                  <a:pt x="243" y="687"/>
                                </a:lnTo>
                                <a:lnTo>
                                  <a:pt x="245" y="689"/>
                                </a:lnTo>
                                <a:lnTo>
                                  <a:pt x="245" y="691"/>
                                </a:lnTo>
                                <a:lnTo>
                                  <a:pt x="245" y="693"/>
                                </a:lnTo>
                                <a:lnTo>
                                  <a:pt x="245" y="695"/>
                                </a:lnTo>
                                <a:lnTo>
                                  <a:pt x="245" y="697"/>
                                </a:lnTo>
                                <a:lnTo>
                                  <a:pt x="243" y="700"/>
                                </a:lnTo>
                                <a:lnTo>
                                  <a:pt x="241" y="702"/>
                                </a:lnTo>
                                <a:lnTo>
                                  <a:pt x="238" y="704"/>
                                </a:lnTo>
                                <a:lnTo>
                                  <a:pt x="236" y="708"/>
                                </a:lnTo>
                                <a:lnTo>
                                  <a:pt x="232" y="712"/>
                                </a:lnTo>
                                <a:lnTo>
                                  <a:pt x="232" y="714"/>
                                </a:lnTo>
                                <a:lnTo>
                                  <a:pt x="232" y="716"/>
                                </a:lnTo>
                                <a:lnTo>
                                  <a:pt x="232" y="719"/>
                                </a:lnTo>
                                <a:lnTo>
                                  <a:pt x="230" y="723"/>
                                </a:lnTo>
                                <a:lnTo>
                                  <a:pt x="230" y="727"/>
                                </a:lnTo>
                                <a:lnTo>
                                  <a:pt x="230" y="729"/>
                                </a:lnTo>
                                <a:lnTo>
                                  <a:pt x="228" y="733"/>
                                </a:lnTo>
                                <a:lnTo>
                                  <a:pt x="228" y="735"/>
                                </a:lnTo>
                                <a:lnTo>
                                  <a:pt x="228" y="738"/>
                                </a:lnTo>
                                <a:lnTo>
                                  <a:pt x="228" y="742"/>
                                </a:lnTo>
                                <a:lnTo>
                                  <a:pt x="228" y="746"/>
                                </a:lnTo>
                                <a:lnTo>
                                  <a:pt x="226" y="752"/>
                                </a:lnTo>
                                <a:lnTo>
                                  <a:pt x="224" y="757"/>
                                </a:lnTo>
                                <a:lnTo>
                                  <a:pt x="224" y="761"/>
                                </a:lnTo>
                                <a:lnTo>
                                  <a:pt x="221" y="763"/>
                                </a:lnTo>
                                <a:lnTo>
                                  <a:pt x="221" y="765"/>
                                </a:lnTo>
                                <a:lnTo>
                                  <a:pt x="221" y="767"/>
                                </a:lnTo>
                                <a:lnTo>
                                  <a:pt x="219" y="769"/>
                                </a:lnTo>
                                <a:lnTo>
                                  <a:pt x="217" y="771"/>
                                </a:lnTo>
                                <a:lnTo>
                                  <a:pt x="217" y="774"/>
                                </a:lnTo>
                                <a:lnTo>
                                  <a:pt x="217" y="778"/>
                                </a:lnTo>
                                <a:lnTo>
                                  <a:pt x="215" y="780"/>
                                </a:lnTo>
                                <a:lnTo>
                                  <a:pt x="213" y="782"/>
                                </a:lnTo>
                                <a:lnTo>
                                  <a:pt x="213" y="784"/>
                                </a:lnTo>
                                <a:lnTo>
                                  <a:pt x="211" y="786"/>
                                </a:lnTo>
                                <a:lnTo>
                                  <a:pt x="209" y="788"/>
                                </a:lnTo>
                                <a:lnTo>
                                  <a:pt x="209" y="790"/>
                                </a:lnTo>
                                <a:lnTo>
                                  <a:pt x="207" y="790"/>
                                </a:lnTo>
                                <a:lnTo>
                                  <a:pt x="207" y="793"/>
                                </a:lnTo>
                                <a:lnTo>
                                  <a:pt x="205" y="793"/>
                                </a:lnTo>
                                <a:lnTo>
                                  <a:pt x="205" y="795"/>
                                </a:lnTo>
                                <a:lnTo>
                                  <a:pt x="205" y="797"/>
                                </a:lnTo>
                                <a:lnTo>
                                  <a:pt x="202" y="797"/>
                                </a:lnTo>
                                <a:lnTo>
                                  <a:pt x="202" y="799"/>
                                </a:lnTo>
                                <a:lnTo>
                                  <a:pt x="202" y="801"/>
                                </a:lnTo>
                                <a:lnTo>
                                  <a:pt x="200" y="801"/>
                                </a:lnTo>
                                <a:lnTo>
                                  <a:pt x="200" y="803"/>
                                </a:lnTo>
                                <a:lnTo>
                                  <a:pt x="198" y="805"/>
                                </a:lnTo>
                                <a:lnTo>
                                  <a:pt x="196" y="807"/>
                                </a:lnTo>
                                <a:lnTo>
                                  <a:pt x="194" y="809"/>
                                </a:lnTo>
                                <a:lnTo>
                                  <a:pt x="192" y="812"/>
                                </a:lnTo>
                                <a:lnTo>
                                  <a:pt x="190" y="814"/>
                                </a:lnTo>
                                <a:lnTo>
                                  <a:pt x="188" y="816"/>
                                </a:lnTo>
                                <a:lnTo>
                                  <a:pt x="186" y="818"/>
                                </a:lnTo>
                                <a:lnTo>
                                  <a:pt x="181" y="820"/>
                                </a:lnTo>
                                <a:lnTo>
                                  <a:pt x="181" y="822"/>
                                </a:lnTo>
                                <a:lnTo>
                                  <a:pt x="177" y="822"/>
                                </a:lnTo>
                                <a:lnTo>
                                  <a:pt x="175" y="824"/>
                                </a:lnTo>
                                <a:lnTo>
                                  <a:pt x="173" y="824"/>
                                </a:lnTo>
                                <a:lnTo>
                                  <a:pt x="171" y="824"/>
                                </a:lnTo>
                                <a:lnTo>
                                  <a:pt x="171" y="826"/>
                                </a:lnTo>
                                <a:lnTo>
                                  <a:pt x="167" y="826"/>
                                </a:lnTo>
                                <a:lnTo>
                                  <a:pt x="167" y="828"/>
                                </a:lnTo>
                                <a:lnTo>
                                  <a:pt x="164" y="828"/>
                                </a:lnTo>
                                <a:lnTo>
                                  <a:pt x="162" y="831"/>
                                </a:lnTo>
                                <a:lnTo>
                                  <a:pt x="160" y="831"/>
                                </a:lnTo>
                                <a:lnTo>
                                  <a:pt x="158" y="833"/>
                                </a:lnTo>
                                <a:lnTo>
                                  <a:pt x="156" y="835"/>
                                </a:lnTo>
                                <a:lnTo>
                                  <a:pt x="154" y="837"/>
                                </a:lnTo>
                                <a:lnTo>
                                  <a:pt x="152" y="837"/>
                                </a:lnTo>
                                <a:lnTo>
                                  <a:pt x="150" y="839"/>
                                </a:lnTo>
                                <a:lnTo>
                                  <a:pt x="148" y="839"/>
                                </a:lnTo>
                                <a:lnTo>
                                  <a:pt x="148" y="841"/>
                                </a:lnTo>
                                <a:lnTo>
                                  <a:pt x="145" y="843"/>
                                </a:lnTo>
                                <a:lnTo>
                                  <a:pt x="143" y="843"/>
                                </a:lnTo>
                                <a:lnTo>
                                  <a:pt x="141" y="845"/>
                                </a:lnTo>
                                <a:lnTo>
                                  <a:pt x="141" y="847"/>
                                </a:lnTo>
                                <a:lnTo>
                                  <a:pt x="139" y="850"/>
                                </a:lnTo>
                                <a:lnTo>
                                  <a:pt x="137" y="850"/>
                                </a:lnTo>
                                <a:lnTo>
                                  <a:pt x="135" y="852"/>
                                </a:lnTo>
                                <a:lnTo>
                                  <a:pt x="133" y="854"/>
                                </a:lnTo>
                                <a:lnTo>
                                  <a:pt x="129" y="854"/>
                                </a:lnTo>
                                <a:lnTo>
                                  <a:pt x="124" y="856"/>
                                </a:lnTo>
                                <a:lnTo>
                                  <a:pt x="122" y="858"/>
                                </a:lnTo>
                                <a:lnTo>
                                  <a:pt x="118" y="858"/>
                                </a:lnTo>
                                <a:lnTo>
                                  <a:pt x="116" y="860"/>
                                </a:lnTo>
                                <a:lnTo>
                                  <a:pt x="114" y="862"/>
                                </a:lnTo>
                                <a:lnTo>
                                  <a:pt x="112" y="864"/>
                                </a:lnTo>
                                <a:lnTo>
                                  <a:pt x="110" y="864"/>
                                </a:lnTo>
                                <a:lnTo>
                                  <a:pt x="107" y="866"/>
                                </a:lnTo>
                                <a:lnTo>
                                  <a:pt x="107" y="869"/>
                                </a:lnTo>
                                <a:lnTo>
                                  <a:pt x="105" y="869"/>
                                </a:lnTo>
                                <a:lnTo>
                                  <a:pt x="105" y="871"/>
                                </a:lnTo>
                                <a:lnTo>
                                  <a:pt x="103" y="873"/>
                                </a:lnTo>
                                <a:lnTo>
                                  <a:pt x="103" y="875"/>
                                </a:lnTo>
                                <a:lnTo>
                                  <a:pt x="103" y="877"/>
                                </a:lnTo>
                                <a:lnTo>
                                  <a:pt x="101" y="877"/>
                                </a:lnTo>
                                <a:lnTo>
                                  <a:pt x="101" y="879"/>
                                </a:lnTo>
                                <a:lnTo>
                                  <a:pt x="99" y="881"/>
                                </a:lnTo>
                                <a:lnTo>
                                  <a:pt x="99" y="883"/>
                                </a:lnTo>
                                <a:lnTo>
                                  <a:pt x="97" y="885"/>
                                </a:lnTo>
                                <a:lnTo>
                                  <a:pt x="97" y="888"/>
                                </a:lnTo>
                                <a:lnTo>
                                  <a:pt x="95" y="888"/>
                                </a:lnTo>
                                <a:lnTo>
                                  <a:pt x="95" y="890"/>
                                </a:lnTo>
                                <a:lnTo>
                                  <a:pt x="93" y="892"/>
                                </a:lnTo>
                                <a:lnTo>
                                  <a:pt x="93" y="894"/>
                                </a:lnTo>
                                <a:lnTo>
                                  <a:pt x="93" y="896"/>
                                </a:lnTo>
                                <a:lnTo>
                                  <a:pt x="93" y="898"/>
                                </a:lnTo>
                                <a:lnTo>
                                  <a:pt x="93" y="900"/>
                                </a:lnTo>
                                <a:lnTo>
                                  <a:pt x="91" y="900"/>
                                </a:lnTo>
                                <a:lnTo>
                                  <a:pt x="88" y="902"/>
                                </a:lnTo>
                                <a:lnTo>
                                  <a:pt x="86" y="904"/>
                                </a:lnTo>
                                <a:lnTo>
                                  <a:pt x="86" y="907"/>
                                </a:lnTo>
                                <a:lnTo>
                                  <a:pt x="84" y="907"/>
                                </a:lnTo>
                                <a:lnTo>
                                  <a:pt x="84" y="909"/>
                                </a:lnTo>
                                <a:lnTo>
                                  <a:pt x="82" y="911"/>
                                </a:lnTo>
                                <a:lnTo>
                                  <a:pt x="80" y="911"/>
                                </a:lnTo>
                                <a:lnTo>
                                  <a:pt x="78" y="913"/>
                                </a:lnTo>
                                <a:lnTo>
                                  <a:pt x="78" y="915"/>
                                </a:lnTo>
                                <a:lnTo>
                                  <a:pt x="76" y="915"/>
                                </a:lnTo>
                                <a:lnTo>
                                  <a:pt x="74" y="917"/>
                                </a:lnTo>
                                <a:lnTo>
                                  <a:pt x="74" y="919"/>
                                </a:lnTo>
                                <a:lnTo>
                                  <a:pt x="72" y="921"/>
                                </a:lnTo>
                                <a:lnTo>
                                  <a:pt x="72" y="924"/>
                                </a:lnTo>
                                <a:lnTo>
                                  <a:pt x="69" y="926"/>
                                </a:lnTo>
                                <a:lnTo>
                                  <a:pt x="67" y="928"/>
                                </a:lnTo>
                                <a:lnTo>
                                  <a:pt x="67" y="930"/>
                                </a:lnTo>
                                <a:lnTo>
                                  <a:pt x="65" y="932"/>
                                </a:lnTo>
                                <a:lnTo>
                                  <a:pt x="65" y="934"/>
                                </a:lnTo>
                                <a:lnTo>
                                  <a:pt x="65" y="936"/>
                                </a:lnTo>
                                <a:lnTo>
                                  <a:pt x="63" y="938"/>
                                </a:lnTo>
                                <a:lnTo>
                                  <a:pt x="63" y="940"/>
                                </a:lnTo>
                                <a:lnTo>
                                  <a:pt x="61" y="943"/>
                                </a:lnTo>
                                <a:lnTo>
                                  <a:pt x="61" y="945"/>
                                </a:lnTo>
                                <a:lnTo>
                                  <a:pt x="59" y="947"/>
                                </a:lnTo>
                                <a:lnTo>
                                  <a:pt x="59" y="949"/>
                                </a:lnTo>
                                <a:lnTo>
                                  <a:pt x="57" y="951"/>
                                </a:lnTo>
                                <a:lnTo>
                                  <a:pt x="57" y="953"/>
                                </a:lnTo>
                                <a:lnTo>
                                  <a:pt x="57" y="955"/>
                                </a:lnTo>
                                <a:lnTo>
                                  <a:pt x="55" y="957"/>
                                </a:lnTo>
                                <a:lnTo>
                                  <a:pt x="55" y="959"/>
                                </a:lnTo>
                                <a:lnTo>
                                  <a:pt x="55" y="962"/>
                                </a:lnTo>
                                <a:lnTo>
                                  <a:pt x="55" y="964"/>
                                </a:lnTo>
                                <a:lnTo>
                                  <a:pt x="55" y="966"/>
                                </a:lnTo>
                                <a:lnTo>
                                  <a:pt x="55" y="968"/>
                                </a:lnTo>
                                <a:lnTo>
                                  <a:pt x="55" y="970"/>
                                </a:lnTo>
                                <a:lnTo>
                                  <a:pt x="57" y="972"/>
                                </a:lnTo>
                                <a:lnTo>
                                  <a:pt x="57" y="974"/>
                                </a:lnTo>
                                <a:lnTo>
                                  <a:pt x="57" y="976"/>
                                </a:lnTo>
                                <a:lnTo>
                                  <a:pt x="57" y="978"/>
                                </a:lnTo>
                                <a:lnTo>
                                  <a:pt x="57" y="981"/>
                                </a:lnTo>
                                <a:lnTo>
                                  <a:pt x="57" y="985"/>
                                </a:lnTo>
                                <a:lnTo>
                                  <a:pt x="57" y="987"/>
                                </a:lnTo>
                                <a:lnTo>
                                  <a:pt x="57" y="991"/>
                                </a:lnTo>
                                <a:lnTo>
                                  <a:pt x="57" y="995"/>
                                </a:lnTo>
                                <a:lnTo>
                                  <a:pt x="59" y="997"/>
                                </a:lnTo>
                                <a:lnTo>
                                  <a:pt x="59" y="1002"/>
                                </a:lnTo>
                                <a:lnTo>
                                  <a:pt x="59" y="1004"/>
                                </a:lnTo>
                                <a:lnTo>
                                  <a:pt x="59" y="1008"/>
                                </a:lnTo>
                                <a:lnTo>
                                  <a:pt x="61" y="1010"/>
                                </a:lnTo>
                                <a:lnTo>
                                  <a:pt x="61" y="1012"/>
                                </a:lnTo>
                                <a:lnTo>
                                  <a:pt x="63" y="1014"/>
                                </a:lnTo>
                                <a:lnTo>
                                  <a:pt x="63" y="1016"/>
                                </a:lnTo>
                                <a:lnTo>
                                  <a:pt x="63" y="1021"/>
                                </a:lnTo>
                                <a:lnTo>
                                  <a:pt x="65" y="1023"/>
                                </a:lnTo>
                                <a:lnTo>
                                  <a:pt x="67" y="1025"/>
                                </a:lnTo>
                                <a:lnTo>
                                  <a:pt x="67" y="1027"/>
                                </a:lnTo>
                                <a:lnTo>
                                  <a:pt x="67" y="1029"/>
                                </a:lnTo>
                                <a:lnTo>
                                  <a:pt x="69" y="1031"/>
                                </a:lnTo>
                                <a:lnTo>
                                  <a:pt x="72" y="1040"/>
                                </a:lnTo>
                                <a:lnTo>
                                  <a:pt x="74" y="1042"/>
                                </a:lnTo>
                                <a:lnTo>
                                  <a:pt x="76" y="1046"/>
                                </a:lnTo>
                                <a:lnTo>
                                  <a:pt x="82" y="1059"/>
                                </a:lnTo>
                                <a:lnTo>
                                  <a:pt x="84" y="1063"/>
                                </a:lnTo>
                                <a:lnTo>
                                  <a:pt x="84" y="1067"/>
                                </a:lnTo>
                                <a:lnTo>
                                  <a:pt x="84" y="1069"/>
                                </a:lnTo>
                                <a:lnTo>
                                  <a:pt x="86" y="1074"/>
                                </a:lnTo>
                                <a:lnTo>
                                  <a:pt x="86" y="1078"/>
                                </a:lnTo>
                                <a:lnTo>
                                  <a:pt x="86" y="1084"/>
                                </a:lnTo>
                                <a:lnTo>
                                  <a:pt x="84" y="1088"/>
                                </a:lnTo>
                                <a:lnTo>
                                  <a:pt x="86" y="1090"/>
                                </a:lnTo>
                                <a:lnTo>
                                  <a:pt x="88" y="1097"/>
                                </a:lnTo>
                                <a:lnTo>
                                  <a:pt x="88" y="1099"/>
                                </a:lnTo>
                                <a:lnTo>
                                  <a:pt x="91" y="1103"/>
                                </a:lnTo>
                                <a:lnTo>
                                  <a:pt x="93" y="1107"/>
                                </a:lnTo>
                                <a:lnTo>
                                  <a:pt x="95" y="1112"/>
                                </a:lnTo>
                                <a:lnTo>
                                  <a:pt x="97" y="1116"/>
                                </a:lnTo>
                                <a:lnTo>
                                  <a:pt x="97" y="1118"/>
                                </a:lnTo>
                                <a:lnTo>
                                  <a:pt x="99" y="1120"/>
                                </a:lnTo>
                                <a:lnTo>
                                  <a:pt x="101" y="1120"/>
                                </a:lnTo>
                                <a:lnTo>
                                  <a:pt x="103" y="1122"/>
                                </a:lnTo>
                                <a:lnTo>
                                  <a:pt x="112" y="1126"/>
                                </a:lnTo>
                                <a:lnTo>
                                  <a:pt x="114" y="1128"/>
                                </a:lnTo>
                                <a:lnTo>
                                  <a:pt x="116" y="1131"/>
                                </a:lnTo>
                                <a:lnTo>
                                  <a:pt x="118" y="1133"/>
                                </a:lnTo>
                                <a:lnTo>
                                  <a:pt x="120" y="1135"/>
                                </a:lnTo>
                                <a:lnTo>
                                  <a:pt x="122" y="1137"/>
                                </a:lnTo>
                                <a:lnTo>
                                  <a:pt x="124" y="1137"/>
                                </a:lnTo>
                                <a:lnTo>
                                  <a:pt x="124" y="1139"/>
                                </a:lnTo>
                                <a:lnTo>
                                  <a:pt x="126" y="1141"/>
                                </a:lnTo>
                                <a:lnTo>
                                  <a:pt x="129" y="1141"/>
                                </a:lnTo>
                                <a:lnTo>
                                  <a:pt x="131" y="1145"/>
                                </a:lnTo>
                                <a:lnTo>
                                  <a:pt x="133" y="1145"/>
                                </a:lnTo>
                                <a:lnTo>
                                  <a:pt x="135" y="1147"/>
                                </a:lnTo>
                                <a:lnTo>
                                  <a:pt x="137" y="1147"/>
                                </a:lnTo>
                                <a:lnTo>
                                  <a:pt x="137" y="1150"/>
                                </a:lnTo>
                                <a:lnTo>
                                  <a:pt x="139" y="1152"/>
                                </a:lnTo>
                                <a:lnTo>
                                  <a:pt x="141" y="1154"/>
                                </a:lnTo>
                                <a:lnTo>
                                  <a:pt x="143" y="1156"/>
                                </a:lnTo>
                                <a:lnTo>
                                  <a:pt x="143" y="1158"/>
                                </a:lnTo>
                                <a:lnTo>
                                  <a:pt x="145" y="1160"/>
                                </a:lnTo>
                                <a:lnTo>
                                  <a:pt x="148" y="1162"/>
                                </a:lnTo>
                                <a:lnTo>
                                  <a:pt x="148" y="1164"/>
                                </a:lnTo>
                                <a:lnTo>
                                  <a:pt x="150" y="1166"/>
                                </a:lnTo>
                                <a:lnTo>
                                  <a:pt x="150" y="1169"/>
                                </a:lnTo>
                                <a:lnTo>
                                  <a:pt x="156" y="1179"/>
                                </a:lnTo>
                                <a:lnTo>
                                  <a:pt x="158" y="1181"/>
                                </a:lnTo>
                                <a:lnTo>
                                  <a:pt x="158" y="1183"/>
                                </a:lnTo>
                                <a:lnTo>
                                  <a:pt x="160" y="1183"/>
                                </a:lnTo>
                                <a:lnTo>
                                  <a:pt x="162" y="1185"/>
                                </a:lnTo>
                                <a:lnTo>
                                  <a:pt x="162" y="1188"/>
                                </a:lnTo>
                                <a:lnTo>
                                  <a:pt x="164" y="1188"/>
                                </a:lnTo>
                                <a:lnTo>
                                  <a:pt x="167" y="1190"/>
                                </a:lnTo>
                                <a:lnTo>
                                  <a:pt x="169" y="1190"/>
                                </a:lnTo>
                                <a:lnTo>
                                  <a:pt x="171" y="1192"/>
                                </a:lnTo>
                                <a:lnTo>
                                  <a:pt x="173" y="1192"/>
                                </a:lnTo>
                                <a:lnTo>
                                  <a:pt x="175" y="1192"/>
                                </a:lnTo>
                                <a:lnTo>
                                  <a:pt x="177" y="1192"/>
                                </a:lnTo>
                                <a:lnTo>
                                  <a:pt x="177" y="1194"/>
                                </a:lnTo>
                                <a:lnTo>
                                  <a:pt x="179" y="1194"/>
                                </a:lnTo>
                                <a:lnTo>
                                  <a:pt x="181" y="1194"/>
                                </a:lnTo>
                                <a:lnTo>
                                  <a:pt x="183" y="1196"/>
                                </a:lnTo>
                                <a:lnTo>
                                  <a:pt x="186" y="1198"/>
                                </a:lnTo>
                                <a:lnTo>
                                  <a:pt x="188" y="1198"/>
                                </a:lnTo>
                                <a:lnTo>
                                  <a:pt x="190" y="1200"/>
                                </a:lnTo>
                                <a:lnTo>
                                  <a:pt x="190" y="1202"/>
                                </a:lnTo>
                                <a:lnTo>
                                  <a:pt x="192" y="1204"/>
                                </a:lnTo>
                                <a:lnTo>
                                  <a:pt x="192" y="1207"/>
                                </a:lnTo>
                                <a:lnTo>
                                  <a:pt x="194" y="1207"/>
                                </a:lnTo>
                                <a:lnTo>
                                  <a:pt x="194" y="1209"/>
                                </a:lnTo>
                                <a:lnTo>
                                  <a:pt x="194" y="1211"/>
                                </a:lnTo>
                                <a:lnTo>
                                  <a:pt x="196" y="1213"/>
                                </a:lnTo>
                                <a:lnTo>
                                  <a:pt x="196" y="1215"/>
                                </a:lnTo>
                                <a:lnTo>
                                  <a:pt x="198" y="1217"/>
                                </a:lnTo>
                                <a:lnTo>
                                  <a:pt x="200" y="1219"/>
                                </a:lnTo>
                                <a:lnTo>
                                  <a:pt x="200" y="1221"/>
                                </a:lnTo>
                                <a:lnTo>
                                  <a:pt x="200" y="1224"/>
                                </a:lnTo>
                                <a:lnTo>
                                  <a:pt x="202" y="1226"/>
                                </a:lnTo>
                                <a:lnTo>
                                  <a:pt x="202" y="1228"/>
                                </a:lnTo>
                                <a:lnTo>
                                  <a:pt x="202" y="1230"/>
                                </a:lnTo>
                                <a:lnTo>
                                  <a:pt x="202" y="1232"/>
                                </a:lnTo>
                                <a:lnTo>
                                  <a:pt x="202" y="1234"/>
                                </a:lnTo>
                                <a:lnTo>
                                  <a:pt x="202" y="1236"/>
                                </a:lnTo>
                                <a:lnTo>
                                  <a:pt x="202" y="1238"/>
                                </a:lnTo>
                                <a:lnTo>
                                  <a:pt x="202" y="1240"/>
                                </a:lnTo>
                                <a:lnTo>
                                  <a:pt x="205" y="1240"/>
                                </a:lnTo>
                                <a:lnTo>
                                  <a:pt x="205" y="1243"/>
                                </a:lnTo>
                                <a:lnTo>
                                  <a:pt x="205" y="1245"/>
                                </a:lnTo>
                                <a:lnTo>
                                  <a:pt x="205" y="1247"/>
                                </a:lnTo>
                                <a:lnTo>
                                  <a:pt x="205" y="1249"/>
                                </a:lnTo>
                                <a:lnTo>
                                  <a:pt x="205" y="1251"/>
                                </a:lnTo>
                                <a:lnTo>
                                  <a:pt x="205" y="1253"/>
                                </a:lnTo>
                                <a:lnTo>
                                  <a:pt x="205" y="1255"/>
                                </a:lnTo>
                                <a:lnTo>
                                  <a:pt x="205" y="1257"/>
                                </a:lnTo>
                                <a:lnTo>
                                  <a:pt x="202" y="1257"/>
                                </a:lnTo>
                                <a:lnTo>
                                  <a:pt x="202" y="1259"/>
                                </a:lnTo>
                                <a:lnTo>
                                  <a:pt x="202" y="1262"/>
                                </a:lnTo>
                                <a:lnTo>
                                  <a:pt x="202" y="1264"/>
                                </a:lnTo>
                                <a:lnTo>
                                  <a:pt x="202" y="1266"/>
                                </a:lnTo>
                                <a:lnTo>
                                  <a:pt x="200" y="1266"/>
                                </a:lnTo>
                                <a:lnTo>
                                  <a:pt x="200" y="1268"/>
                                </a:lnTo>
                                <a:lnTo>
                                  <a:pt x="200" y="1270"/>
                                </a:lnTo>
                                <a:lnTo>
                                  <a:pt x="200" y="1272"/>
                                </a:lnTo>
                                <a:lnTo>
                                  <a:pt x="198" y="1272"/>
                                </a:lnTo>
                                <a:lnTo>
                                  <a:pt x="198" y="1274"/>
                                </a:lnTo>
                                <a:lnTo>
                                  <a:pt x="198" y="1276"/>
                                </a:lnTo>
                                <a:lnTo>
                                  <a:pt x="196" y="1276"/>
                                </a:lnTo>
                                <a:lnTo>
                                  <a:pt x="196" y="1278"/>
                                </a:lnTo>
                                <a:lnTo>
                                  <a:pt x="194" y="1278"/>
                                </a:lnTo>
                                <a:lnTo>
                                  <a:pt x="194" y="1281"/>
                                </a:lnTo>
                                <a:lnTo>
                                  <a:pt x="192" y="1281"/>
                                </a:lnTo>
                                <a:lnTo>
                                  <a:pt x="192" y="1278"/>
                                </a:lnTo>
                                <a:lnTo>
                                  <a:pt x="190" y="1278"/>
                                </a:lnTo>
                                <a:lnTo>
                                  <a:pt x="188" y="1278"/>
                                </a:lnTo>
                                <a:lnTo>
                                  <a:pt x="188" y="1281"/>
                                </a:lnTo>
                                <a:lnTo>
                                  <a:pt x="188" y="1283"/>
                                </a:lnTo>
                                <a:lnTo>
                                  <a:pt x="188" y="1285"/>
                                </a:lnTo>
                                <a:lnTo>
                                  <a:pt x="188" y="1287"/>
                                </a:lnTo>
                                <a:lnTo>
                                  <a:pt x="186" y="1287"/>
                                </a:lnTo>
                                <a:lnTo>
                                  <a:pt x="186" y="1289"/>
                                </a:lnTo>
                                <a:lnTo>
                                  <a:pt x="183" y="1289"/>
                                </a:lnTo>
                                <a:lnTo>
                                  <a:pt x="183" y="1291"/>
                                </a:lnTo>
                                <a:lnTo>
                                  <a:pt x="181" y="1291"/>
                                </a:lnTo>
                                <a:lnTo>
                                  <a:pt x="181" y="1293"/>
                                </a:lnTo>
                                <a:lnTo>
                                  <a:pt x="181" y="1295"/>
                                </a:lnTo>
                                <a:lnTo>
                                  <a:pt x="179" y="1295"/>
                                </a:lnTo>
                                <a:lnTo>
                                  <a:pt x="179" y="1297"/>
                                </a:lnTo>
                                <a:lnTo>
                                  <a:pt x="177" y="1300"/>
                                </a:lnTo>
                                <a:lnTo>
                                  <a:pt x="177" y="1302"/>
                                </a:lnTo>
                                <a:lnTo>
                                  <a:pt x="175" y="1302"/>
                                </a:lnTo>
                                <a:lnTo>
                                  <a:pt x="175" y="1304"/>
                                </a:lnTo>
                                <a:lnTo>
                                  <a:pt x="173" y="1304"/>
                                </a:lnTo>
                                <a:lnTo>
                                  <a:pt x="173" y="1306"/>
                                </a:lnTo>
                                <a:lnTo>
                                  <a:pt x="171" y="1306"/>
                                </a:lnTo>
                                <a:lnTo>
                                  <a:pt x="169" y="1306"/>
                                </a:lnTo>
                                <a:lnTo>
                                  <a:pt x="167" y="1306"/>
                                </a:lnTo>
                                <a:lnTo>
                                  <a:pt x="164" y="1306"/>
                                </a:lnTo>
                                <a:lnTo>
                                  <a:pt x="164" y="1304"/>
                                </a:lnTo>
                                <a:lnTo>
                                  <a:pt x="162" y="1304"/>
                                </a:lnTo>
                                <a:lnTo>
                                  <a:pt x="162" y="1302"/>
                                </a:lnTo>
                                <a:lnTo>
                                  <a:pt x="160" y="1302"/>
                                </a:lnTo>
                                <a:lnTo>
                                  <a:pt x="158" y="1302"/>
                                </a:lnTo>
                                <a:lnTo>
                                  <a:pt x="156" y="1302"/>
                                </a:lnTo>
                                <a:lnTo>
                                  <a:pt x="154" y="1302"/>
                                </a:lnTo>
                                <a:lnTo>
                                  <a:pt x="152" y="1302"/>
                                </a:lnTo>
                                <a:lnTo>
                                  <a:pt x="150" y="1302"/>
                                </a:lnTo>
                                <a:lnTo>
                                  <a:pt x="148" y="1302"/>
                                </a:lnTo>
                                <a:lnTo>
                                  <a:pt x="148" y="1304"/>
                                </a:lnTo>
                                <a:lnTo>
                                  <a:pt x="145" y="1304"/>
                                </a:lnTo>
                                <a:lnTo>
                                  <a:pt x="143" y="1304"/>
                                </a:lnTo>
                                <a:lnTo>
                                  <a:pt x="141" y="1304"/>
                                </a:lnTo>
                                <a:lnTo>
                                  <a:pt x="139" y="1304"/>
                                </a:lnTo>
                                <a:lnTo>
                                  <a:pt x="137" y="1304"/>
                                </a:lnTo>
                                <a:lnTo>
                                  <a:pt x="135" y="1304"/>
                                </a:lnTo>
                                <a:lnTo>
                                  <a:pt x="133" y="1304"/>
                                </a:lnTo>
                                <a:lnTo>
                                  <a:pt x="131" y="1304"/>
                                </a:lnTo>
                                <a:lnTo>
                                  <a:pt x="131" y="1306"/>
                                </a:lnTo>
                                <a:lnTo>
                                  <a:pt x="129" y="1306"/>
                                </a:lnTo>
                                <a:lnTo>
                                  <a:pt x="126" y="1306"/>
                                </a:lnTo>
                                <a:lnTo>
                                  <a:pt x="124" y="1306"/>
                                </a:lnTo>
                                <a:lnTo>
                                  <a:pt x="122" y="1306"/>
                                </a:lnTo>
                                <a:lnTo>
                                  <a:pt x="120" y="1306"/>
                                </a:lnTo>
                                <a:lnTo>
                                  <a:pt x="118" y="1306"/>
                                </a:lnTo>
                                <a:lnTo>
                                  <a:pt x="116" y="1306"/>
                                </a:lnTo>
                                <a:lnTo>
                                  <a:pt x="114" y="1306"/>
                                </a:lnTo>
                                <a:lnTo>
                                  <a:pt x="112" y="1306"/>
                                </a:lnTo>
                                <a:lnTo>
                                  <a:pt x="112" y="1308"/>
                                </a:lnTo>
                                <a:lnTo>
                                  <a:pt x="110" y="1308"/>
                                </a:lnTo>
                                <a:lnTo>
                                  <a:pt x="107" y="1308"/>
                                </a:lnTo>
                                <a:lnTo>
                                  <a:pt x="105" y="1310"/>
                                </a:lnTo>
                                <a:lnTo>
                                  <a:pt x="105" y="1308"/>
                                </a:lnTo>
                                <a:lnTo>
                                  <a:pt x="103" y="1308"/>
                                </a:lnTo>
                                <a:lnTo>
                                  <a:pt x="99" y="1306"/>
                                </a:lnTo>
                                <a:lnTo>
                                  <a:pt x="97" y="1308"/>
                                </a:lnTo>
                                <a:lnTo>
                                  <a:pt x="95" y="1308"/>
                                </a:lnTo>
                                <a:lnTo>
                                  <a:pt x="93" y="1308"/>
                                </a:lnTo>
                                <a:lnTo>
                                  <a:pt x="86" y="1310"/>
                                </a:lnTo>
                                <a:lnTo>
                                  <a:pt x="80" y="1310"/>
                                </a:lnTo>
                                <a:lnTo>
                                  <a:pt x="74" y="1312"/>
                                </a:lnTo>
                                <a:lnTo>
                                  <a:pt x="69" y="1314"/>
                                </a:lnTo>
                                <a:lnTo>
                                  <a:pt x="67" y="1314"/>
                                </a:lnTo>
                                <a:lnTo>
                                  <a:pt x="65" y="1314"/>
                                </a:lnTo>
                                <a:lnTo>
                                  <a:pt x="63" y="1316"/>
                                </a:lnTo>
                                <a:lnTo>
                                  <a:pt x="59" y="1316"/>
                                </a:lnTo>
                                <a:lnTo>
                                  <a:pt x="55" y="1316"/>
                                </a:lnTo>
                                <a:lnTo>
                                  <a:pt x="53" y="1316"/>
                                </a:lnTo>
                                <a:lnTo>
                                  <a:pt x="42" y="1319"/>
                                </a:lnTo>
                                <a:lnTo>
                                  <a:pt x="40" y="1319"/>
                                </a:lnTo>
                                <a:lnTo>
                                  <a:pt x="38" y="1321"/>
                                </a:lnTo>
                                <a:lnTo>
                                  <a:pt x="36" y="1323"/>
                                </a:lnTo>
                                <a:lnTo>
                                  <a:pt x="34" y="1323"/>
                                </a:lnTo>
                                <a:lnTo>
                                  <a:pt x="31" y="1321"/>
                                </a:lnTo>
                                <a:lnTo>
                                  <a:pt x="29" y="1321"/>
                                </a:lnTo>
                                <a:lnTo>
                                  <a:pt x="27" y="1323"/>
                                </a:lnTo>
                                <a:lnTo>
                                  <a:pt x="25" y="1323"/>
                                </a:lnTo>
                                <a:lnTo>
                                  <a:pt x="23" y="1323"/>
                                </a:lnTo>
                                <a:lnTo>
                                  <a:pt x="23" y="1325"/>
                                </a:lnTo>
                                <a:lnTo>
                                  <a:pt x="19" y="1325"/>
                                </a:lnTo>
                                <a:lnTo>
                                  <a:pt x="15" y="1327"/>
                                </a:lnTo>
                                <a:lnTo>
                                  <a:pt x="6" y="1327"/>
                                </a:lnTo>
                                <a:lnTo>
                                  <a:pt x="0" y="1327"/>
                                </a:lnTo>
                              </a:path>
                            </a:pathLst>
                          </a:custGeom>
                          <a:noFill/>
                          <a:ln w="381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 name="Freeform 467"/>
                        <wps:cNvSpPr>
                          <a:spLocks/>
                        </wps:cNvSpPr>
                        <wps:spPr bwMode="auto">
                          <a:xfrm>
                            <a:off x="3048600" y="6372822"/>
                            <a:ext cx="916300" cy="497902"/>
                          </a:xfrm>
                          <a:custGeom>
                            <a:avLst/>
                            <a:gdLst>
                              <a:gd name="T0" fmla="*/ 883920 w 1443"/>
                              <a:gd name="T1" fmla="*/ 5080 h 784"/>
                              <a:gd name="T2" fmla="*/ 833120 w 1443"/>
                              <a:gd name="T3" fmla="*/ 14605 h 784"/>
                              <a:gd name="T4" fmla="*/ 807720 w 1443"/>
                              <a:gd name="T5" fmla="*/ 31115 h 784"/>
                              <a:gd name="T6" fmla="*/ 788670 w 1443"/>
                              <a:gd name="T7" fmla="*/ 46990 h 784"/>
                              <a:gd name="T8" fmla="*/ 767080 w 1443"/>
                              <a:gd name="T9" fmla="*/ 69850 h 784"/>
                              <a:gd name="T10" fmla="*/ 749935 w 1443"/>
                              <a:gd name="T11" fmla="*/ 61595 h 784"/>
                              <a:gd name="T12" fmla="*/ 729615 w 1443"/>
                              <a:gd name="T13" fmla="*/ 46990 h 784"/>
                              <a:gd name="T14" fmla="*/ 709295 w 1443"/>
                              <a:gd name="T15" fmla="*/ 49530 h 784"/>
                              <a:gd name="T16" fmla="*/ 688340 w 1443"/>
                              <a:gd name="T17" fmla="*/ 57785 h 784"/>
                              <a:gd name="T18" fmla="*/ 666750 w 1443"/>
                              <a:gd name="T19" fmla="*/ 78105 h 784"/>
                              <a:gd name="T20" fmla="*/ 658495 w 1443"/>
                              <a:gd name="T21" fmla="*/ 97790 h 784"/>
                              <a:gd name="T22" fmla="*/ 653415 w 1443"/>
                              <a:gd name="T23" fmla="*/ 121920 h 784"/>
                              <a:gd name="T24" fmla="*/ 636905 w 1443"/>
                              <a:gd name="T25" fmla="*/ 173355 h 784"/>
                              <a:gd name="T26" fmla="*/ 626745 w 1443"/>
                              <a:gd name="T27" fmla="*/ 200025 h 784"/>
                              <a:gd name="T28" fmla="*/ 628015 w 1443"/>
                              <a:gd name="T29" fmla="*/ 219710 h 784"/>
                              <a:gd name="T30" fmla="*/ 628015 w 1443"/>
                              <a:gd name="T31" fmla="*/ 236220 h 784"/>
                              <a:gd name="T32" fmla="*/ 646430 w 1443"/>
                              <a:gd name="T33" fmla="*/ 254635 h 784"/>
                              <a:gd name="T34" fmla="*/ 657225 w 1443"/>
                              <a:gd name="T35" fmla="*/ 273685 h 784"/>
                              <a:gd name="T36" fmla="*/ 671830 w 1443"/>
                              <a:gd name="T37" fmla="*/ 290830 h 784"/>
                              <a:gd name="T38" fmla="*/ 688340 w 1443"/>
                              <a:gd name="T39" fmla="*/ 306070 h 784"/>
                              <a:gd name="T40" fmla="*/ 694690 w 1443"/>
                              <a:gd name="T41" fmla="*/ 325755 h 784"/>
                              <a:gd name="T42" fmla="*/ 701675 w 1443"/>
                              <a:gd name="T43" fmla="*/ 346075 h 784"/>
                              <a:gd name="T44" fmla="*/ 711200 w 1443"/>
                              <a:gd name="T45" fmla="*/ 365125 h 784"/>
                              <a:gd name="T46" fmla="*/ 705485 w 1443"/>
                              <a:gd name="T47" fmla="*/ 384810 h 784"/>
                              <a:gd name="T48" fmla="*/ 699135 w 1443"/>
                              <a:gd name="T49" fmla="*/ 403860 h 784"/>
                              <a:gd name="T50" fmla="*/ 695960 w 1443"/>
                              <a:gd name="T51" fmla="*/ 419735 h 784"/>
                              <a:gd name="T52" fmla="*/ 689610 w 1443"/>
                              <a:gd name="T53" fmla="*/ 441325 h 784"/>
                              <a:gd name="T54" fmla="*/ 680085 w 1443"/>
                              <a:gd name="T55" fmla="*/ 455930 h 784"/>
                              <a:gd name="T56" fmla="*/ 659765 w 1443"/>
                              <a:gd name="T57" fmla="*/ 465455 h 784"/>
                              <a:gd name="T58" fmla="*/ 633095 w 1443"/>
                              <a:gd name="T59" fmla="*/ 469265 h 784"/>
                              <a:gd name="T60" fmla="*/ 587375 w 1443"/>
                              <a:gd name="T61" fmla="*/ 459105 h 784"/>
                              <a:gd name="T62" fmla="*/ 570230 w 1443"/>
                              <a:gd name="T63" fmla="*/ 445135 h 784"/>
                              <a:gd name="T64" fmla="*/ 551180 w 1443"/>
                              <a:gd name="T65" fmla="*/ 426720 h 784"/>
                              <a:gd name="T66" fmla="*/ 532765 w 1443"/>
                              <a:gd name="T67" fmla="*/ 412115 h 784"/>
                              <a:gd name="T68" fmla="*/ 512445 w 1443"/>
                              <a:gd name="T69" fmla="*/ 405130 h 784"/>
                              <a:gd name="T70" fmla="*/ 477520 w 1443"/>
                              <a:gd name="T71" fmla="*/ 390525 h 784"/>
                              <a:gd name="T72" fmla="*/ 446405 w 1443"/>
                              <a:gd name="T73" fmla="*/ 381000 h 784"/>
                              <a:gd name="T74" fmla="*/ 414655 w 1443"/>
                              <a:gd name="T75" fmla="*/ 374015 h 784"/>
                              <a:gd name="T76" fmla="*/ 395605 w 1443"/>
                              <a:gd name="T77" fmla="*/ 360680 h 784"/>
                              <a:gd name="T78" fmla="*/ 372745 w 1443"/>
                              <a:gd name="T79" fmla="*/ 342265 h 784"/>
                              <a:gd name="T80" fmla="*/ 356870 w 1443"/>
                              <a:gd name="T81" fmla="*/ 328930 h 784"/>
                              <a:gd name="T82" fmla="*/ 328930 w 1443"/>
                              <a:gd name="T83" fmla="*/ 319405 h 784"/>
                              <a:gd name="T84" fmla="*/ 302895 w 1443"/>
                              <a:gd name="T85" fmla="*/ 307340 h 784"/>
                              <a:gd name="T86" fmla="*/ 264160 w 1443"/>
                              <a:gd name="T87" fmla="*/ 292735 h 784"/>
                              <a:gd name="T88" fmla="*/ 237490 w 1443"/>
                              <a:gd name="T89" fmla="*/ 283210 h 784"/>
                              <a:gd name="T90" fmla="*/ 217170 w 1443"/>
                              <a:gd name="T91" fmla="*/ 285750 h 784"/>
                              <a:gd name="T92" fmla="*/ 198755 w 1443"/>
                              <a:gd name="T93" fmla="*/ 280670 h 784"/>
                              <a:gd name="T94" fmla="*/ 180975 w 1443"/>
                              <a:gd name="T95" fmla="*/ 285750 h 784"/>
                              <a:gd name="T96" fmla="*/ 175895 w 1443"/>
                              <a:gd name="T97" fmla="*/ 283210 h 784"/>
                              <a:gd name="T98" fmla="*/ 154305 w 1443"/>
                              <a:gd name="T99" fmla="*/ 296545 h 784"/>
                              <a:gd name="T100" fmla="*/ 131445 w 1443"/>
                              <a:gd name="T101" fmla="*/ 311150 h 784"/>
                              <a:gd name="T102" fmla="*/ 115570 w 1443"/>
                              <a:gd name="T103" fmla="*/ 327025 h 784"/>
                              <a:gd name="T104" fmla="*/ 95250 w 1443"/>
                              <a:gd name="T105" fmla="*/ 347345 h 784"/>
                              <a:gd name="T106" fmla="*/ 78105 w 1443"/>
                              <a:gd name="T107" fmla="*/ 381000 h 784"/>
                              <a:gd name="T108" fmla="*/ 64770 w 1443"/>
                              <a:gd name="T109" fmla="*/ 403860 h 784"/>
                              <a:gd name="T110" fmla="*/ 49530 w 1443"/>
                              <a:gd name="T111" fmla="*/ 424180 h 784"/>
                              <a:gd name="T112" fmla="*/ 37465 w 1443"/>
                              <a:gd name="T113" fmla="*/ 438785 h 784"/>
                              <a:gd name="T114" fmla="*/ 22860 w 1443"/>
                              <a:gd name="T115" fmla="*/ 448310 h 784"/>
                              <a:gd name="T116" fmla="*/ 9525 w 1443"/>
                              <a:gd name="T117" fmla="*/ 467995 h 784"/>
                              <a:gd name="T118" fmla="*/ 0 w 1443"/>
                              <a:gd name="T119" fmla="*/ 492125 h 784"/>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443" h="784">
                                <a:moveTo>
                                  <a:pt x="1443" y="0"/>
                                </a:moveTo>
                                <a:lnTo>
                                  <a:pt x="1438" y="2"/>
                                </a:lnTo>
                                <a:lnTo>
                                  <a:pt x="1434" y="2"/>
                                </a:lnTo>
                                <a:lnTo>
                                  <a:pt x="1432" y="2"/>
                                </a:lnTo>
                                <a:lnTo>
                                  <a:pt x="1430" y="2"/>
                                </a:lnTo>
                                <a:lnTo>
                                  <a:pt x="1428" y="4"/>
                                </a:lnTo>
                                <a:lnTo>
                                  <a:pt x="1426" y="4"/>
                                </a:lnTo>
                                <a:lnTo>
                                  <a:pt x="1424" y="4"/>
                                </a:lnTo>
                                <a:lnTo>
                                  <a:pt x="1422" y="4"/>
                                </a:lnTo>
                                <a:lnTo>
                                  <a:pt x="1419" y="4"/>
                                </a:lnTo>
                                <a:lnTo>
                                  <a:pt x="1415" y="6"/>
                                </a:lnTo>
                                <a:lnTo>
                                  <a:pt x="1411" y="6"/>
                                </a:lnTo>
                                <a:lnTo>
                                  <a:pt x="1409" y="6"/>
                                </a:lnTo>
                                <a:lnTo>
                                  <a:pt x="1403" y="8"/>
                                </a:lnTo>
                                <a:lnTo>
                                  <a:pt x="1400" y="8"/>
                                </a:lnTo>
                                <a:lnTo>
                                  <a:pt x="1394" y="8"/>
                                </a:lnTo>
                                <a:lnTo>
                                  <a:pt x="1392" y="8"/>
                                </a:lnTo>
                                <a:lnTo>
                                  <a:pt x="1386" y="8"/>
                                </a:lnTo>
                                <a:lnTo>
                                  <a:pt x="1379" y="8"/>
                                </a:lnTo>
                                <a:lnTo>
                                  <a:pt x="1375" y="8"/>
                                </a:lnTo>
                                <a:lnTo>
                                  <a:pt x="1373" y="8"/>
                                </a:lnTo>
                                <a:lnTo>
                                  <a:pt x="1371" y="8"/>
                                </a:lnTo>
                                <a:lnTo>
                                  <a:pt x="1367" y="8"/>
                                </a:lnTo>
                                <a:lnTo>
                                  <a:pt x="1362" y="11"/>
                                </a:lnTo>
                                <a:lnTo>
                                  <a:pt x="1348" y="13"/>
                                </a:lnTo>
                                <a:lnTo>
                                  <a:pt x="1343" y="13"/>
                                </a:lnTo>
                                <a:lnTo>
                                  <a:pt x="1339" y="15"/>
                                </a:lnTo>
                                <a:lnTo>
                                  <a:pt x="1331" y="17"/>
                                </a:lnTo>
                                <a:lnTo>
                                  <a:pt x="1327" y="17"/>
                                </a:lnTo>
                                <a:lnTo>
                                  <a:pt x="1322" y="19"/>
                                </a:lnTo>
                                <a:lnTo>
                                  <a:pt x="1320" y="19"/>
                                </a:lnTo>
                                <a:lnTo>
                                  <a:pt x="1316" y="21"/>
                                </a:lnTo>
                                <a:lnTo>
                                  <a:pt x="1314" y="23"/>
                                </a:lnTo>
                                <a:lnTo>
                                  <a:pt x="1312" y="23"/>
                                </a:lnTo>
                                <a:lnTo>
                                  <a:pt x="1308" y="25"/>
                                </a:lnTo>
                                <a:lnTo>
                                  <a:pt x="1301" y="30"/>
                                </a:lnTo>
                                <a:lnTo>
                                  <a:pt x="1295" y="32"/>
                                </a:lnTo>
                                <a:lnTo>
                                  <a:pt x="1293" y="32"/>
                                </a:lnTo>
                                <a:lnTo>
                                  <a:pt x="1293" y="34"/>
                                </a:lnTo>
                                <a:lnTo>
                                  <a:pt x="1291" y="34"/>
                                </a:lnTo>
                                <a:lnTo>
                                  <a:pt x="1289" y="34"/>
                                </a:lnTo>
                                <a:lnTo>
                                  <a:pt x="1289" y="36"/>
                                </a:lnTo>
                                <a:lnTo>
                                  <a:pt x="1286" y="36"/>
                                </a:lnTo>
                                <a:lnTo>
                                  <a:pt x="1284" y="38"/>
                                </a:lnTo>
                                <a:lnTo>
                                  <a:pt x="1282" y="38"/>
                                </a:lnTo>
                                <a:lnTo>
                                  <a:pt x="1280" y="40"/>
                                </a:lnTo>
                                <a:lnTo>
                                  <a:pt x="1278" y="40"/>
                                </a:lnTo>
                                <a:lnTo>
                                  <a:pt x="1276" y="42"/>
                                </a:lnTo>
                                <a:lnTo>
                                  <a:pt x="1274" y="44"/>
                                </a:lnTo>
                                <a:lnTo>
                                  <a:pt x="1274" y="46"/>
                                </a:lnTo>
                                <a:lnTo>
                                  <a:pt x="1272" y="49"/>
                                </a:lnTo>
                                <a:lnTo>
                                  <a:pt x="1270" y="51"/>
                                </a:lnTo>
                                <a:lnTo>
                                  <a:pt x="1267" y="51"/>
                                </a:lnTo>
                                <a:lnTo>
                                  <a:pt x="1265" y="51"/>
                                </a:lnTo>
                                <a:lnTo>
                                  <a:pt x="1263" y="53"/>
                                </a:lnTo>
                                <a:lnTo>
                                  <a:pt x="1261" y="53"/>
                                </a:lnTo>
                                <a:lnTo>
                                  <a:pt x="1261" y="55"/>
                                </a:lnTo>
                                <a:lnTo>
                                  <a:pt x="1259" y="57"/>
                                </a:lnTo>
                                <a:lnTo>
                                  <a:pt x="1257" y="57"/>
                                </a:lnTo>
                                <a:lnTo>
                                  <a:pt x="1257" y="59"/>
                                </a:lnTo>
                                <a:lnTo>
                                  <a:pt x="1255" y="59"/>
                                </a:lnTo>
                                <a:lnTo>
                                  <a:pt x="1253" y="61"/>
                                </a:lnTo>
                                <a:lnTo>
                                  <a:pt x="1251" y="63"/>
                                </a:lnTo>
                                <a:lnTo>
                                  <a:pt x="1248" y="66"/>
                                </a:lnTo>
                                <a:lnTo>
                                  <a:pt x="1246" y="68"/>
                                </a:lnTo>
                                <a:lnTo>
                                  <a:pt x="1246" y="70"/>
                                </a:lnTo>
                                <a:lnTo>
                                  <a:pt x="1244" y="72"/>
                                </a:lnTo>
                                <a:lnTo>
                                  <a:pt x="1242" y="74"/>
                                </a:lnTo>
                                <a:lnTo>
                                  <a:pt x="1240" y="76"/>
                                </a:lnTo>
                                <a:lnTo>
                                  <a:pt x="1238" y="80"/>
                                </a:lnTo>
                                <a:lnTo>
                                  <a:pt x="1236" y="82"/>
                                </a:lnTo>
                                <a:lnTo>
                                  <a:pt x="1234" y="85"/>
                                </a:lnTo>
                                <a:lnTo>
                                  <a:pt x="1232" y="87"/>
                                </a:lnTo>
                                <a:lnTo>
                                  <a:pt x="1232" y="89"/>
                                </a:lnTo>
                                <a:lnTo>
                                  <a:pt x="1229" y="93"/>
                                </a:lnTo>
                                <a:lnTo>
                                  <a:pt x="1227" y="95"/>
                                </a:lnTo>
                                <a:lnTo>
                                  <a:pt x="1227" y="97"/>
                                </a:lnTo>
                                <a:lnTo>
                                  <a:pt x="1225" y="97"/>
                                </a:lnTo>
                                <a:lnTo>
                                  <a:pt x="1223" y="99"/>
                                </a:lnTo>
                                <a:lnTo>
                                  <a:pt x="1221" y="99"/>
                                </a:lnTo>
                                <a:lnTo>
                                  <a:pt x="1219" y="101"/>
                                </a:lnTo>
                                <a:lnTo>
                                  <a:pt x="1217" y="104"/>
                                </a:lnTo>
                                <a:lnTo>
                                  <a:pt x="1213" y="106"/>
                                </a:lnTo>
                                <a:lnTo>
                                  <a:pt x="1210" y="108"/>
                                </a:lnTo>
                                <a:lnTo>
                                  <a:pt x="1208" y="110"/>
                                </a:lnTo>
                                <a:lnTo>
                                  <a:pt x="1208" y="112"/>
                                </a:lnTo>
                                <a:lnTo>
                                  <a:pt x="1204" y="112"/>
                                </a:lnTo>
                                <a:lnTo>
                                  <a:pt x="1202" y="114"/>
                                </a:lnTo>
                                <a:lnTo>
                                  <a:pt x="1200" y="114"/>
                                </a:lnTo>
                                <a:lnTo>
                                  <a:pt x="1198" y="114"/>
                                </a:lnTo>
                                <a:lnTo>
                                  <a:pt x="1196" y="114"/>
                                </a:lnTo>
                                <a:lnTo>
                                  <a:pt x="1193" y="112"/>
                                </a:lnTo>
                                <a:lnTo>
                                  <a:pt x="1191" y="110"/>
                                </a:lnTo>
                                <a:lnTo>
                                  <a:pt x="1189" y="110"/>
                                </a:lnTo>
                                <a:lnTo>
                                  <a:pt x="1189" y="108"/>
                                </a:lnTo>
                                <a:lnTo>
                                  <a:pt x="1187" y="106"/>
                                </a:lnTo>
                                <a:lnTo>
                                  <a:pt x="1187" y="104"/>
                                </a:lnTo>
                                <a:lnTo>
                                  <a:pt x="1185" y="101"/>
                                </a:lnTo>
                                <a:lnTo>
                                  <a:pt x="1185" y="99"/>
                                </a:lnTo>
                                <a:lnTo>
                                  <a:pt x="1183" y="99"/>
                                </a:lnTo>
                                <a:lnTo>
                                  <a:pt x="1183" y="97"/>
                                </a:lnTo>
                                <a:lnTo>
                                  <a:pt x="1181" y="97"/>
                                </a:lnTo>
                                <a:lnTo>
                                  <a:pt x="1181" y="95"/>
                                </a:lnTo>
                                <a:lnTo>
                                  <a:pt x="1179" y="95"/>
                                </a:lnTo>
                                <a:lnTo>
                                  <a:pt x="1177" y="93"/>
                                </a:lnTo>
                                <a:lnTo>
                                  <a:pt x="1174" y="91"/>
                                </a:lnTo>
                                <a:lnTo>
                                  <a:pt x="1172" y="91"/>
                                </a:lnTo>
                                <a:lnTo>
                                  <a:pt x="1170" y="89"/>
                                </a:lnTo>
                                <a:lnTo>
                                  <a:pt x="1168" y="87"/>
                                </a:lnTo>
                                <a:lnTo>
                                  <a:pt x="1166" y="87"/>
                                </a:lnTo>
                                <a:lnTo>
                                  <a:pt x="1164" y="82"/>
                                </a:lnTo>
                                <a:lnTo>
                                  <a:pt x="1162" y="82"/>
                                </a:lnTo>
                                <a:lnTo>
                                  <a:pt x="1160" y="80"/>
                                </a:lnTo>
                                <a:lnTo>
                                  <a:pt x="1158" y="78"/>
                                </a:lnTo>
                                <a:lnTo>
                                  <a:pt x="1155" y="78"/>
                                </a:lnTo>
                                <a:lnTo>
                                  <a:pt x="1153" y="78"/>
                                </a:lnTo>
                                <a:lnTo>
                                  <a:pt x="1153" y="76"/>
                                </a:lnTo>
                                <a:lnTo>
                                  <a:pt x="1151" y="76"/>
                                </a:lnTo>
                                <a:lnTo>
                                  <a:pt x="1149" y="74"/>
                                </a:lnTo>
                                <a:lnTo>
                                  <a:pt x="1147" y="74"/>
                                </a:lnTo>
                                <a:lnTo>
                                  <a:pt x="1145" y="74"/>
                                </a:lnTo>
                                <a:lnTo>
                                  <a:pt x="1143" y="72"/>
                                </a:lnTo>
                                <a:lnTo>
                                  <a:pt x="1141" y="72"/>
                                </a:lnTo>
                                <a:lnTo>
                                  <a:pt x="1139" y="72"/>
                                </a:lnTo>
                                <a:lnTo>
                                  <a:pt x="1136" y="72"/>
                                </a:lnTo>
                                <a:lnTo>
                                  <a:pt x="1136" y="70"/>
                                </a:lnTo>
                                <a:lnTo>
                                  <a:pt x="1134" y="72"/>
                                </a:lnTo>
                                <a:lnTo>
                                  <a:pt x="1132" y="72"/>
                                </a:lnTo>
                                <a:lnTo>
                                  <a:pt x="1130" y="72"/>
                                </a:lnTo>
                                <a:lnTo>
                                  <a:pt x="1128" y="72"/>
                                </a:lnTo>
                                <a:lnTo>
                                  <a:pt x="1128" y="74"/>
                                </a:lnTo>
                                <a:lnTo>
                                  <a:pt x="1126" y="74"/>
                                </a:lnTo>
                                <a:lnTo>
                                  <a:pt x="1124" y="74"/>
                                </a:lnTo>
                                <a:lnTo>
                                  <a:pt x="1122" y="76"/>
                                </a:lnTo>
                                <a:lnTo>
                                  <a:pt x="1120" y="78"/>
                                </a:lnTo>
                                <a:lnTo>
                                  <a:pt x="1117" y="78"/>
                                </a:lnTo>
                                <a:lnTo>
                                  <a:pt x="1115" y="80"/>
                                </a:lnTo>
                                <a:lnTo>
                                  <a:pt x="1113" y="80"/>
                                </a:lnTo>
                                <a:lnTo>
                                  <a:pt x="1109" y="80"/>
                                </a:lnTo>
                                <a:lnTo>
                                  <a:pt x="1107" y="82"/>
                                </a:lnTo>
                                <a:lnTo>
                                  <a:pt x="1105" y="82"/>
                                </a:lnTo>
                                <a:lnTo>
                                  <a:pt x="1103" y="82"/>
                                </a:lnTo>
                                <a:lnTo>
                                  <a:pt x="1101" y="85"/>
                                </a:lnTo>
                                <a:lnTo>
                                  <a:pt x="1098" y="85"/>
                                </a:lnTo>
                                <a:lnTo>
                                  <a:pt x="1096" y="85"/>
                                </a:lnTo>
                                <a:lnTo>
                                  <a:pt x="1096" y="87"/>
                                </a:lnTo>
                                <a:lnTo>
                                  <a:pt x="1092" y="87"/>
                                </a:lnTo>
                                <a:lnTo>
                                  <a:pt x="1092" y="89"/>
                                </a:lnTo>
                                <a:lnTo>
                                  <a:pt x="1090" y="89"/>
                                </a:lnTo>
                                <a:lnTo>
                                  <a:pt x="1088" y="89"/>
                                </a:lnTo>
                                <a:lnTo>
                                  <a:pt x="1088" y="91"/>
                                </a:lnTo>
                                <a:lnTo>
                                  <a:pt x="1086" y="91"/>
                                </a:lnTo>
                                <a:lnTo>
                                  <a:pt x="1084" y="91"/>
                                </a:lnTo>
                                <a:lnTo>
                                  <a:pt x="1079" y="93"/>
                                </a:lnTo>
                                <a:lnTo>
                                  <a:pt x="1077" y="95"/>
                                </a:lnTo>
                                <a:lnTo>
                                  <a:pt x="1075" y="95"/>
                                </a:lnTo>
                                <a:lnTo>
                                  <a:pt x="1073" y="97"/>
                                </a:lnTo>
                                <a:lnTo>
                                  <a:pt x="1071" y="99"/>
                                </a:lnTo>
                                <a:lnTo>
                                  <a:pt x="1069" y="99"/>
                                </a:lnTo>
                                <a:lnTo>
                                  <a:pt x="1069" y="101"/>
                                </a:lnTo>
                                <a:lnTo>
                                  <a:pt x="1067" y="101"/>
                                </a:lnTo>
                                <a:lnTo>
                                  <a:pt x="1065" y="104"/>
                                </a:lnTo>
                                <a:lnTo>
                                  <a:pt x="1063" y="106"/>
                                </a:lnTo>
                                <a:lnTo>
                                  <a:pt x="1060" y="110"/>
                                </a:lnTo>
                                <a:lnTo>
                                  <a:pt x="1058" y="110"/>
                                </a:lnTo>
                                <a:lnTo>
                                  <a:pt x="1056" y="112"/>
                                </a:lnTo>
                                <a:lnTo>
                                  <a:pt x="1054" y="116"/>
                                </a:lnTo>
                                <a:lnTo>
                                  <a:pt x="1052" y="118"/>
                                </a:lnTo>
                                <a:lnTo>
                                  <a:pt x="1050" y="120"/>
                                </a:lnTo>
                                <a:lnTo>
                                  <a:pt x="1050" y="123"/>
                                </a:lnTo>
                                <a:lnTo>
                                  <a:pt x="1048" y="123"/>
                                </a:lnTo>
                                <a:lnTo>
                                  <a:pt x="1048" y="125"/>
                                </a:lnTo>
                                <a:lnTo>
                                  <a:pt x="1046" y="127"/>
                                </a:lnTo>
                                <a:lnTo>
                                  <a:pt x="1046" y="129"/>
                                </a:lnTo>
                                <a:lnTo>
                                  <a:pt x="1044" y="129"/>
                                </a:lnTo>
                                <a:lnTo>
                                  <a:pt x="1044" y="131"/>
                                </a:lnTo>
                                <a:lnTo>
                                  <a:pt x="1041" y="133"/>
                                </a:lnTo>
                                <a:lnTo>
                                  <a:pt x="1041" y="135"/>
                                </a:lnTo>
                                <a:lnTo>
                                  <a:pt x="1039" y="137"/>
                                </a:lnTo>
                                <a:lnTo>
                                  <a:pt x="1039" y="139"/>
                                </a:lnTo>
                                <a:lnTo>
                                  <a:pt x="1037" y="142"/>
                                </a:lnTo>
                                <a:lnTo>
                                  <a:pt x="1037" y="144"/>
                                </a:lnTo>
                                <a:lnTo>
                                  <a:pt x="1037" y="146"/>
                                </a:lnTo>
                                <a:lnTo>
                                  <a:pt x="1037" y="148"/>
                                </a:lnTo>
                                <a:lnTo>
                                  <a:pt x="1037" y="150"/>
                                </a:lnTo>
                                <a:lnTo>
                                  <a:pt x="1037" y="152"/>
                                </a:lnTo>
                                <a:lnTo>
                                  <a:pt x="1037" y="154"/>
                                </a:lnTo>
                                <a:lnTo>
                                  <a:pt x="1037" y="156"/>
                                </a:lnTo>
                                <a:lnTo>
                                  <a:pt x="1037" y="158"/>
                                </a:lnTo>
                                <a:lnTo>
                                  <a:pt x="1035" y="158"/>
                                </a:lnTo>
                                <a:lnTo>
                                  <a:pt x="1035" y="161"/>
                                </a:lnTo>
                                <a:lnTo>
                                  <a:pt x="1035" y="163"/>
                                </a:lnTo>
                                <a:lnTo>
                                  <a:pt x="1035" y="165"/>
                                </a:lnTo>
                                <a:lnTo>
                                  <a:pt x="1035" y="167"/>
                                </a:lnTo>
                                <a:lnTo>
                                  <a:pt x="1033" y="169"/>
                                </a:lnTo>
                                <a:lnTo>
                                  <a:pt x="1033" y="173"/>
                                </a:lnTo>
                                <a:lnTo>
                                  <a:pt x="1033" y="175"/>
                                </a:lnTo>
                                <a:lnTo>
                                  <a:pt x="1033" y="177"/>
                                </a:lnTo>
                                <a:lnTo>
                                  <a:pt x="1031" y="177"/>
                                </a:lnTo>
                                <a:lnTo>
                                  <a:pt x="1031" y="180"/>
                                </a:lnTo>
                                <a:lnTo>
                                  <a:pt x="1031" y="182"/>
                                </a:lnTo>
                                <a:lnTo>
                                  <a:pt x="1029" y="184"/>
                                </a:lnTo>
                                <a:lnTo>
                                  <a:pt x="1029" y="186"/>
                                </a:lnTo>
                                <a:lnTo>
                                  <a:pt x="1029" y="192"/>
                                </a:lnTo>
                                <a:lnTo>
                                  <a:pt x="1029" y="203"/>
                                </a:lnTo>
                                <a:lnTo>
                                  <a:pt x="1029" y="211"/>
                                </a:lnTo>
                                <a:lnTo>
                                  <a:pt x="1029" y="213"/>
                                </a:lnTo>
                                <a:lnTo>
                                  <a:pt x="1027" y="216"/>
                                </a:lnTo>
                                <a:lnTo>
                                  <a:pt x="1025" y="224"/>
                                </a:lnTo>
                                <a:lnTo>
                                  <a:pt x="1020" y="230"/>
                                </a:lnTo>
                                <a:lnTo>
                                  <a:pt x="1018" y="235"/>
                                </a:lnTo>
                                <a:lnTo>
                                  <a:pt x="1018" y="239"/>
                                </a:lnTo>
                                <a:lnTo>
                                  <a:pt x="1016" y="241"/>
                                </a:lnTo>
                                <a:lnTo>
                                  <a:pt x="1014" y="245"/>
                                </a:lnTo>
                                <a:lnTo>
                                  <a:pt x="1012" y="251"/>
                                </a:lnTo>
                                <a:lnTo>
                                  <a:pt x="1010" y="258"/>
                                </a:lnTo>
                                <a:lnTo>
                                  <a:pt x="1008" y="262"/>
                                </a:lnTo>
                                <a:lnTo>
                                  <a:pt x="1006" y="266"/>
                                </a:lnTo>
                                <a:lnTo>
                                  <a:pt x="1006" y="268"/>
                                </a:lnTo>
                                <a:lnTo>
                                  <a:pt x="1006" y="270"/>
                                </a:lnTo>
                                <a:lnTo>
                                  <a:pt x="1003" y="273"/>
                                </a:lnTo>
                                <a:lnTo>
                                  <a:pt x="1001" y="275"/>
                                </a:lnTo>
                                <a:lnTo>
                                  <a:pt x="1001" y="279"/>
                                </a:lnTo>
                                <a:lnTo>
                                  <a:pt x="1001" y="281"/>
                                </a:lnTo>
                                <a:lnTo>
                                  <a:pt x="999" y="285"/>
                                </a:lnTo>
                                <a:lnTo>
                                  <a:pt x="999" y="287"/>
                                </a:lnTo>
                                <a:lnTo>
                                  <a:pt x="997" y="287"/>
                                </a:lnTo>
                                <a:lnTo>
                                  <a:pt x="997" y="289"/>
                                </a:lnTo>
                                <a:lnTo>
                                  <a:pt x="997" y="292"/>
                                </a:lnTo>
                                <a:lnTo>
                                  <a:pt x="995" y="294"/>
                                </a:lnTo>
                                <a:lnTo>
                                  <a:pt x="993" y="296"/>
                                </a:lnTo>
                                <a:lnTo>
                                  <a:pt x="993" y="298"/>
                                </a:lnTo>
                                <a:lnTo>
                                  <a:pt x="991" y="300"/>
                                </a:lnTo>
                                <a:lnTo>
                                  <a:pt x="991" y="302"/>
                                </a:lnTo>
                                <a:lnTo>
                                  <a:pt x="991" y="304"/>
                                </a:lnTo>
                                <a:lnTo>
                                  <a:pt x="989" y="306"/>
                                </a:lnTo>
                                <a:lnTo>
                                  <a:pt x="987" y="311"/>
                                </a:lnTo>
                                <a:lnTo>
                                  <a:pt x="987" y="315"/>
                                </a:lnTo>
                                <a:lnTo>
                                  <a:pt x="984" y="317"/>
                                </a:lnTo>
                                <a:lnTo>
                                  <a:pt x="984" y="319"/>
                                </a:lnTo>
                                <a:lnTo>
                                  <a:pt x="984" y="321"/>
                                </a:lnTo>
                                <a:lnTo>
                                  <a:pt x="982" y="323"/>
                                </a:lnTo>
                                <a:lnTo>
                                  <a:pt x="982" y="325"/>
                                </a:lnTo>
                                <a:lnTo>
                                  <a:pt x="984" y="325"/>
                                </a:lnTo>
                                <a:lnTo>
                                  <a:pt x="984" y="327"/>
                                </a:lnTo>
                                <a:lnTo>
                                  <a:pt x="982" y="327"/>
                                </a:lnTo>
                                <a:lnTo>
                                  <a:pt x="982" y="330"/>
                                </a:lnTo>
                                <a:lnTo>
                                  <a:pt x="982" y="332"/>
                                </a:lnTo>
                                <a:lnTo>
                                  <a:pt x="982" y="334"/>
                                </a:lnTo>
                                <a:lnTo>
                                  <a:pt x="982" y="336"/>
                                </a:lnTo>
                                <a:lnTo>
                                  <a:pt x="984" y="338"/>
                                </a:lnTo>
                                <a:lnTo>
                                  <a:pt x="984" y="340"/>
                                </a:lnTo>
                                <a:lnTo>
                                  <a:pt x="984" y="342"/>
                                </a:lnTo>
                                <a:lnTo>
                                  <a:pt x="987" y="344"/>
                                </a:lnTo>
                                <a:lnTo>
                                  <a:pt x="989" y="346"/>
                                </a:lnTo>
                                <a:lnTo>
                                  <a:pt x="989" y="349"/>
                                </a:lnTo>
                                <a:lnTo>
                                  <a:pt x="991" y="349"/>
                                </a:lnTo>
                                <a:lnTo>
                                  <a:pt x="991" y="351"/>
                                </a:lnTo>
                                <a:lnTo>
                                  <a:pt x="991" y="355"/>
                                </a:lnTo>
                                <a:lnTo>
                                  <a:pt x="993" y="361"/>
                                </a:lnTo>
                                <a:lnTo>
                                  <a:pt x="995" y="366"/>
                                </a:lnTo>
                                <a:lnTo>
                                  <a:pt x="995" y="368"/>
                                </a:lnTo>
                                <a:lnTo>
                                  <a:pt x="995" y="370"/>
                                </a:lnTo>
                                <a:lnTo>
                                  <a:pt x="997" y="370"/>
                                </a:lnTo>
                                <a:lnTo>
                                  <a:pt x="999" y="370"/>
                                </a:lnTo>
                                <a:lnTo>
                                  <a:pt x="999" y="372"/>
                                </a:lnTo>
                                <a:lnTo>
                                  <a:pt x="997" y="372"/>
                                </a:lnTo>
                                <a:lnTo>
                                  <a:pt x="995" y="374"/>
                                </a:lnTo>
                                <a:lnTo>
                                  <a:pt x="993" y="374"/>
                                </a:lnTo>
                                <a:lnTo>
                                  <a:pt x="991" y="374"/>
                                </a:lnTo>
                                <a:lnTo>
                                  <a:pt x="991" y="372"/>
                                </a:lnTo>
                                <a:lnTo>
                                  <a:pt x="989" y="372"/>
                                </a:lnTo>
                                <a:lnTo>
                                  <a:pt x="987" y="372"/>
                                </a:lnTo>
                                <a:lnTo>
                                  <a:pt x="987" y="374"/>
                                </a:lnTo>
                                <a:lnTo>
                                  <a:pt x="989" y="376"/>
                                </a:lnTo>
                                <a:lnTo>
                                  <a:pt x="991" y="376"/>
                                </a:lnTo>
                                <a:lnTo>
                                  <a:pt x="993" y="378"/>
                                </a:lnTo>
                                <a:lnTo>
                                  <a:pt x="995" y="378"/>
                                </a:lnTo>
                                <a:lnTo>
                                  <a:pt x="997" y="380"/>
                                </a:lnTo>
                                <a:lnTo>
                                  <a:pt x="999" y="382"/>
                                </a:lnTo>
                                <a:lnTo>
                                  <a:pt x="1001" y="385"/>
                                </a:lnTo>
                                <a:lnTo>
                                  <a:pt x="1003" y="389"/>
                                </a:lnTo>
                                <a:lnTo>
                                  <a:pt x="1006" y="391"/>
                                </a:lnTo>
                                <a:lnTo>
                                  <a:pt x="1008" y="393"/>
                                </a:lnTo>
                                <a:lnTo>
                                  <a:pt x="1012" y="397"/>
                                </a:lnTo>
                                <a:lnTo>
                                  <a:pt x="1014" y="397"/>
                                </a:lnTo>
                                <a:lnTo>
                                  <a:pt x="1016" y="399"/>
                                </a:lnTo>
                                <a:lnTo>
                                  <a:pt x="1018" y="399"/>
                                </a:lnTo>
                                <a:lnTo>
                                  <a:pt x="1018" y="401"/>
                                </a:lnTo>
                                <a:lnTo>
                                  <a:pt x="1020" y="401"/>
                                </a:lnTo>
                                <a:lnTo>
                                  <a:pt x="1020" y="404"/>
                                </a:lnTo>
                                <a:lnTo>
                                  <a:pt x="1022" y="404"/>
                                </a:lnTo>
                                <a:lnTo>
                                  <a:pt x="1022" y="406"/>
                                </a:lnTo>
                                <a:lnTo>
                                  <a:pt x="1025" y="408"/>
                                </a:lnTo>
                                <a:lnTo>
                                  <a:pt x="1027" y="410"/>
                                </a:lnTo>
                                <a:lnTo>
                                  <a:pt x="1027" y="412"/>
                                </a:lnTo>
                                <a:lnTo>
                                  <a:pt x="1029" y="414"/>
                                </a:lnTo>
                                <a:lnTo>
                                  <a:pt x="1029" y="416"/>
                                </a:lnTo>
                                <a:lnTo>
                                  <a:pt x="1031" y="418"/>
                                </a:lnTo>
                                <a:lnTo>
                                  <a:pt x="1031" y="420"/>
                                </a:lnTo>
                                <a:lnTo>
                                  <a:pt x="1031" y="423"/>
                                </a:lnTo>
                                <a:lnTo>
                                  <a:pt x="1033" y="425"/>
                                </a:lnTo>
                                <a:lnTo>
                                  <a:pt x="1033" y="427"/>
                                </a:lnTo>
                                <a:lnTo>
                                  <a:pt x="1033" y="429"/>
                                </a:lnTo>
                                <a:lnTo>
                                  <a:pt x="1035" y="429"/>
                                </a:lnTo>
                                <a:lnTo>
                                  <a:pt x="1035" y="431"/>
                                </a:lnTo>
                                <a:lnTo>
                                  <a:pt x="1035" y="433"/>
                                </a:lnTo>
                                <a:lnTo>
                                  <a:pt x="1037" y="437"/>
                                </a:lnTo>
                                <a:lnTo>
                                  <a:pt x="1039" y="439"/>
                                </a:lnTo>
                                <a:lnTo>
                                  <a:pt x="1039" y="442"/>
                                </a:lnTo>
                                <a:lnTo>
                                  <a:pt x="1041" y="444"/>
                                </a:lnTo>
                                <a:lnTo>
                                  <a:pt x="1044" y="446"/>
                                </a:lnTo>
                                <a:lnTo>
                                  <a:pt x="1046" y="448"/>
                                </a:lnTo>
                                <a:lnTo>
                                  <a:pt x="1046" y="450"/>
                                </a:lnTo>
                                <a:lnTo>
                                  <a:pt x="1048" y="450"/>
                                </a:lnTo>
                                <a:lnTo>
                                  <a:pt x="1048" y="452"/>
                                </a:lnTo>
                                <a:lnTo>
                                  <a:pt x="1050" y="452"/>
                                </a:lnTo>
                                <a:lnTo>
                                  <a:pt x="1050" y="454"/>
                                </a:lnTo>
                                <a:lnTo>
                                  <a:pt x="1052" y="454"/>
                                </a:lnTo>
                                <a:lnTo>
                                  <a:pt x="1052" y="456"/>
                                </a:lnTo>
                                <a:lnTo>
                                  <a:pt x="1054" y="456"/>
                                </a:lnTo>
                                <a:lnTo>
                                  <a:pt x="1056" y="458"/>
                                </a:lnTo>
                                <a:lnTo>
                                  <a:pt x="1058" y="458"/>
                                </a:lnTo>
                                <a:lnTo>
                                  <a:pt x="1060" y="458"/>
                                </a:lnTo>
                                <a:lnTo>
                                  <a:pt x="1060" y="461"/>
                                </a:lnTo>
                                <a:lnTo>
                                  <a:pt x="1063" y="461"/>
                                </a:lnTo>
                                <a:lnTo>
                                  <a:pt x="1065" y="463"/>
                                </a:lnTo>
                                <a:lnTo>
                                  <a:pt x="1067" y="463"/>
                                </a:lnTo>
                                <a:lnTo>
                                  <a:pt x="1069" y="465"/>
                                </a:lnTo>
                                <a:lnTo>
                                  <a:pt x="1071" y="467"/>
                                </a:lnTo>
                                <a:lnTo>
                                  <a:pt x="1073" y="469"/>
                                </a:lnTo>
                                <a:lnTo>
                                  <a:pt x="1073" y="471"/>
                                </a:lnTo>
                                <a:lnTo>
                                  <a:pt x="1075" y="471"/>
                                </a:lnTo>
                                <a:lnTo>
                                  <a:pt x="1077" y="473"/>
                                </a:lnTo>
                                <a:lnTo>
                                  <a:pt x="1077" y="475"/>
                                </a:lnTo>
                                <a:lnTo>
                                  <a:pt x="1079" y="475"/>
                                </a:lnTo>
                                <a:lnTo>
                                  <a:pt x="1082" y="477"/>
                                </a:lnTo>
                                <a:lnTo>
                                  <a:pt x="1082" y="480"/>
                                </a:lnTo>
                                <a:lnTo>
                                  <a:pt x="1084" y="480"/>
                                </a:lnTo>
                                <a:lnTo>
                                  <a:pt x="1084" y="482"/>
                                </a:lnTo>
                                <a:lnTo>
                                  <a:pt x="1084" y="484"/>
                                </a:lnTo>
                                <a:lnTo>
                                  <a:pt x="1086" y="486"/>
                                </a:lnTo>
                                <a:lnTo>
                                  <a:pt x="1086" y="488"/>
                                </a:lnTo>
                                <a:lnTo>
                                  <a:pt x="1086" y="490"/>
                                </a:lnTo>
                                <a:lnTo>
                                  <a:pt x="1088" y="490"/>
                                </a:lnTo>
                                <a:lnTo>
                                  <a:pt x="1088" y="492"/>
                                </a:lnTo>
                                <a:lnTo>
                                  <a:pt x="1088" y="494"/>
                                </a:lnTo>
                                <a:lnTo>
                                  <a:pt x="1090" y="496"/>
                                </a:lnTo>
                                <a:lnTo>
                                  <a:pt x="1090" y="499"/>
                                </a:lnTo>
                                <a:lnTo>
                                  <a:pt x="1090" y="501"/>
                                </a:lnTo>
                                <a:lnTo>
                                  <a:pt x="1090" y="503"/>
                                </a:lnTo>
                                <a:lnTo>
                                  <a:pt x="1092" y="505"/>
                                </a:lnTo>
                                <a:lnTo>
                                  <a:pt x="1092" y="507"/>
                                </a:lnTo>
                                <a:lnTo>
                                  <a:pt x="1092" y="509"/>
                                </a:lnTo>
                                <a:lnTo>
                                  <a:pt x="1092" y="511"/>
                                </a:lnTo>
                                <a:lnTo>
                                  <a:pt x="1094" y="511"/>
                                </a:lnTo>
                                <a:lnTo>
                                  <a:pt x="1094" y="513"/>
                                </a:lnTo>
                                <a:lnTo>
                                  <a:pt x="1094" y="515"/>
                                </a:lnTo>
                                <a:lnTo>
                                  <a:pt x="1096" y="518"/>
                                </a:lnTo>
                                <a:lnTo>
                                  <a:pt x="1096" y="520"/>
                                </a:lnTo>
                                <a:lnTo>
                                  <a:pt x="1096" y="522"/>
                                </a:lnTo>
                                <a:lnTo>
                                  <a:pt x="1098" y="524"/>
                                </a:lnTo>
                                <a:lnTo>
                                  <a:pt x="1098" y="526"/>
                                </a:lnTo>
                                <a:lnTo>
                                  <a:pt x="1101" y="526"/>
                                </a:lnTo>
                                <a:lnTo>
                                  <a:pt x="1101" y="528"/>
                                </a:lnTo>
                                <a:lnTo>
                                  <a:pt x="1101" y="530"/>
                                </a:lnTo>
                                <a:lnTo>
                                  <a:pt x="1101" y="532"/>
                                </a:lnTo>
                                <a:lnTo>
                                  <a:pt x="1101" y="535"/>
                                </a:lnTo>
                                <a:lnTo>
                                  <a:pt x="1103" y="535"/>
                                </a:lnTo>
                                <a:lnTo>
                                  <a:pt x="1103" y="537"/>
                                </a:lnTo>
                                <a:lnTo>
                                  <a:pt x="1103" y="539"/>
                                </a:lnTo>
                                <a:lnTo>
                                  <a:pt x="1103" y="541"/>
                                </a:lnTo>
                                <a:lnTo>
                                  <a:pt x="1105" y="543"/>
                                </a:lnTo>
                                <a:lnTo>
                                  <a:pt x="1105" y="545"/>
                                </a:lnTo>
                                <a:lnTo>
                                  <a:pt x="1105" y="547"/>
                                </a:lnTo>
                                <a:lnTo>
                                  <a:pt x="1107" y="549"/>
                                </a:lnTo>
                                <a:lnTo>
                                  <a:pt x="1107" y="551"/>
                                </a:lnTo>
                                <a:lnTo>
                                  <a:pt x="1105" y="554"/>
                                </a:lnTo>
                                <a:lnTo>
                                  <a:pt x="1107" y="556"/>
                                </a:lnTo>
                                <a:lnTo>
                                  <a:pt x="1107" y="558"/>
                                </a:lnTo>
                                <a:lnTo>
                                  <a:pt x="1107" y="560"/>
                                </a:lnTo>
                                <a:lnTo>
                                  <a:pt x="1109" y="560"/>
                                </a:lnTo>
                                <a:lnTo>
                                  <a:pt x="1109" y="562"/>
                                </a:lnTo>
                                <a:lnTo>
                                  <a:pt x="1111" y="562"/>
                                </a:lnTo>
                                <a:lnTo>
                                  <a:pt x="1111" y="564"/>
                                </a:lnTo>
                                <a:lnTo>
                                  <a:pt x="1113" y="566"/>
                                </a:lnTo>
                                <a:lnTo>
                                  <a:pt x="1115" y="566"/>
                                </a:lnTo>
                                <a:lnTo>
                                  <a:pt x="1115" y="568"/>
                                </a:lnTo>
                                <a:lnTo>
                                  <a:pt x="1117" y="570"/>
                                </a:lnTo>
                                <a:lnTo>
                                  <a:pt x="1117" y="573"/>
                                </a:lnTo>
                                <a:lnTo>
                                  <a:pt x="1120" y="575"/>
                                </a:lnTo>
                                <a:lnTo>
                                  <a:pt x="1120" y="577"/>
                                </a:lnTo>
                                <a:lnTo>
                                  <a:pt x="1120" y="579"/>
                                </a:lnTo>
                                <a:lnTo>
                                  <a:pt x="1120" y="581"/>
                                </a:lnTo>
                                <a:lnTo>
                                  <a:pt x="1117" y="581"/>
                                </a:lnTo>
                                <a:lnTo>
                                  <a:pt x="1117" y="583"/>
                                </a:lnTo>
                                <a:lnTo>
                                  <a:pt x="1117" y="585"/>
                                </a:lnTo>
                                <a:lnTo>
                                  <a:pt x="1117" y="587"/>
                                </a:lnTo>
                                <a:lnTo>
                                  <a:pt x="1115" y="587"/>
                                </a:lnTo>
                                <a:lnTo>
                                  <a:pt x="1115" y="589"/>
                                </a:lnTo>
                                <a:lnTo>
                                  <a:pt x="1115" y="592"/>
                                </a:lnTo>
                                <a:lnTo>
                                  <a:pt x="1115" y="594"/>
                                </a:lnTo>
                                <a:lnTo>
                                  <a:pt x="1113" y="596"/>
                                </a:lnTo>
                                <a:lnTo>
                                  <a:pt x="1113" y="598"/>
                                </a:lnTo>
                                <a:lnTo>
                                  <a:pt x="1113" y="600"/>
                                </a:lnTo>
                                <a:lnTo>
                                  <a:pt x="1113" y="602"/>
                                </a:lnTo>
                                <a:lnTo>
                                  <a:pt x="1111" y="604"/>
                                </a:lnTo>
                                <a:lnTo>
                                  <a:pt x="1111" y="606"/>
                                </a:lnTo>
                                <a:lnTo>
                                  <a:pt x="1109" y="608"/>
                                </a:lnTo>
                                <a:lnTo>
                                  <a:pt x="1109" y="611"/>
                                </a:lnTo>
                                <a:lnTo>
                                  <a:pt x="1109" y="613"/>
                                </a:lnTo>
                                <a:lnTo>
                                  <a:pt x="1109" y="615"/>
                                </a:lnTo>
                                <a:lnTo>
                                  <a:pt x="1107" y="615"/>
                                </a:lnTo>
                                <a:lnTo>
                                  <a:pt x="1107" y="617"/>
                                </a:lnTo>
                                <a:lnTo>
                                  <a:pt x="1107" y="619"/>
                                </a:lnTo>
                                <a:lnTo>
                                  <a:pt x="1107" y="621"/>
                                </a:lnTo>
                                <a:lnTo>
                                  <a:pt x="1105" y="623"/>
                                </a:lnTo>
                                <a:lnTo>
                                  <a:pt x="1105" y="625"/>
                                </a:lnTo>
                                <a:lnTo>
                                  <a:pt x="1105" y="627"/>
                                </a:lnTo>
                                <a:lnTo>
                                  <a:pt x="1103" y="627"/>
                                </a:lnTo>
                                <a:lnTo>
                                  <a:pt x="1105" y="627"/>
                                </a:lnTo>
                                <a:lnTo>
                                  <a:pt x="1103" y="630"/>
                                </a:lnTo>
                                <a:lnTo>
                                  <a:pt x="1101" y="632"/>
                                </a:lnTo>
                                <a:lnTo>
                                  <a:pt x="1101" y="634"/>
                                </a:lnTo>
                                <a:lnTo>
                                  <a:pt x="1101" y="636"/>
                                </a:lnTo>
                                <a:lnTo>
                                  <a:pt x="1098" y="636"/>
                                </a:lnTo>
                                <a:lnTo>
                                  <a:pt x="1098" y="638"/>
                                </a:lnTo>
                                <a:lnTo>
                                  <a:pt x="1098" y="640"/>
                                </a:lnTo>
                                <a:lnTo>
                                  <a:pt x="1098" y="642"/>
                                </a:lnTo>
                                <a:lnTo>
                                  <a:pt x="1096" y="642"/>
                                </a:lnTo>
                                <a:lnTo>
                                  <a:pt x="1096" y="644"/>
                                </a:lnTo>
                                <a:lnTo>
                                  <a:pt x="1096" y="646"/>
                                </a:lnTo>
                                <a:lnTo>
                                  <a:pt x="1094" y="649"/>
                                </a:lnTo>
                                <a:lnTo>
                                  <a:pt x="1094" y="651"/>
                                </a:lnTo>
                                <a:lnTo>
                                  <a:pt x="1094" y="653"/>
                                </a:lnTo>
                                <a:lnTo>
                                  <a:pt x="1092" y="655"/>
                                </a:lnTo>
                                <a:lnTo>
                                  <a:pt x="1092" y="657"/>
                                </a:lnTo>
                                <a:lnTo>
                                  <a:pt x="1094" y="657"/>
                                </a:lnTo>
                                <a:lnTo>
                                  <a:pt x="1094" y="659"/>
                                </a:lnTo>
                                <a:lnTo>
                                  <a:pt x="1096" y="657"/>
                                </a:lnTo>
                                <a:lnTo>
                                  <a:pt x="1096" y="659"/>
                                </a:lnTo>
                                <a:lnTo>
                                  <a:pt x="1096" y="661"/>
                                </a:lnTo>
                                <a:lnTo>
                                  <a:pt x="1096" y="663"/>
                                </a:lnTo>
                                <a:lnTo>
                                  <a:pt x="1094" y="665"/>
                                </a:lnTo>
                                <a:lnTo>
                                  <a:pt x="1094" y="668"/>
                                </a:lnTo>
                                <a:lnTo>
                                  <a:pt x="1094" y="670"/>
                                </a:lnTo>
                                <a:lnTo>
                                  <a:pt x="1092" y="670"/>
                                </a:lnTo>
                                <a:lnTo>
                                  <a:pt x="1092" y="672"/>
                                </a:lnTo>
                                <a:lnTo>
                                  <a:pt x="1090" y="674"/>
                                </a:lnTo>
                                <a:lnTo>
                                  <a:pt x="1090" y="676"/>
                                </a:lnTo>
                                <a:lnTo>
                                  <a:pt x="1092" y="678"/>
                                </a:lnTo>
                                <a:lnTo>
                                  <a:pt x="1092" y="680"/>
                                </a:lnTo>
                                <a:lnTo>
                                  <a:pt x="1092" y="682"/>
                                </a:lnTo>
                                <a:lnTo>
                                  <a:pt x="1090" y="685"/>
                                </a:lnTo>
                                <a:lnTo>
                                  <a:pt x="1090" y="687"/>
                                </a:lnTo>
                                <a:lnTo>
                                  <a:pt x="1088" y="689"/>
                                </a:lnTo>
                                <a:lnTo>
                                  <a:pt x="1088" y="691"/>
                                </a:lnTo>
                                <a:lnTo>
                                  <a:pt x="1086" y="693"/>
                                </a:lnTo>
                                <a:lnTo>
                                  <a:pt x="1086" y="695"/>
                                </a:lnTo>
                                <a:lnTo>
                                  <a:pt x="1084" y="695"/>
                                </a:lnTo>
                                <a:lnTo>
                                  <a:pt x="1084" y="697"/>
                                </a:lnTo>
                                <a:lnTo>
                                  <a:pt x="1084" y="699"/>
                                </a:lnTo>
                                <a:lnTo>
                                  <a:pt x="1082" y="699"/>
                                </a:lnTo>
                                <a:lnTo>
                                  <a:pt x="1082" y="701"/>
                                </a:lnTo>
                                <a:lnTo>
                                  <a:pt x="1079" y="701"/>
                                </a:lnTo>
                                <a:lnTo>
                                  <a:pt x="1079" y="704"/>
                                </a:lnTo>
                                <a:lnTo>
                                  <a:pt x="1079" y="706"/>
                                </a:lnTo>
                                <a:lnTo>
                                  <a:pt x="1077" y="706"/>
                                </a:lnTo>
                                <a:lnTo>
                                  <a:pt x="1077" y="708"/>
                                </a:lnTo>
                                <a:lnTo>
                                  <a:pt x="1075" y="708"/>
                                </a:lnTo>
                                <a:lnTo>
                                  <a:pt x="1075" y="710"/>
                                </a:lnTo>
                                <a:lnTo>
                                  <a:pt x="1075" y="712"/>
                                </a:lnTo>
                                <a:lnTo>
                                  <a:pt x="1073" y="712"/>
                                </a:lnTo>
                                <a:lnTo>
                                  <a:pt x="1073" y="714"/>
                                </a:lnTo>
                                <a:lnTo>
                                  <a:pt x="1073" y="716"/>
                                </a:lnTo>
                                <a:lnTo>
                                  <a:pt x="1071" y="718"/>
                                </a:lnTo>
                                <a:lnTo>
                                  <a:pt x="1071" y="720"/>
                                </a:lnTo>
                                <a:lnTo>
                                  <a:pt x="1069" y="720"/>
                                </a:lnTo>
                                <a:lnTo>
                                  <a:pt x="1069" y="723"/>
                                </a:lnTo>
                                <a:lnTo>
                                  <a:pt x="1067" y="723"/>
                                </a:lnTo>
                                <a:lnTo>
                                  <a:pt x="1065" y="723"/>
                                </a:lnTo>
                                <a:lnTo>
                                  <a:pt x="1063" y="725"/>
                                </a:lnTo>
                                <a:lnTo>
                                  <a:pt x="1060" y="725"/>
                                </a:lnTo>
                                <a:lnTo>
                                  <a:pt x="1056" y="727"/>
                                </a:lnTo>
                                <a:lnTo>
                                  <a:pt x="1054" y="727"/>
                                </a:lnTo>
                                <a:lnTo>
                                  <a:pt x="1054" y="729"/>
                                </a:lnTo>
                                <a:lnTo>
                                  <a:pt x="1052" y="729"/>
                                </a:lnTo>
                                <a:lnTo>
                                  <a:pt x="1050" y="731"/>
                                </a:lnTo>
                                <a:lnTo>
                                  <a:pt x="1048" y="731"/>
                                </a:lnTo>
                                <a:lnTo>
                                  <a:pt x="1046" y="731"/>
                                </a:lnTo>
                                <a:lnTo>
                                  <a:pt x="1044" y="731"/>
                                </a:lnTo>
                                <a:lnTo>
                                  <a:pt x="1041" y="733"/>
                                </a:lnTo>
                                <a:lnTo>
                                  <a:pt x="1039" y="733"/>
                                </a:lnTo>
                                <a:lnTo>
                                  <a:pt x="1037" y="733"/>
                                </a:lnTo>
                                <a:lnTo>
                                  <a:pt x="1037" y="735"/>
                                </a:lnTo>
                                <a:lnTo>
                                  <a:pt x="1035" y="735"/>
                                </a:lnTo>
                                <a:lnTo>
                                  <a:pt x="1035" y="733"/>
                                </a:lnTo>
                                <a:lnTo>
                                  <a:pt x="1033" y="733"/>
                                </a:lnTo>
                                <a:lnTo>
                                  <a:pt x="1031" y="733"/>
                                </a:lnTo>
                                <a:lnTo>
                                  <a:pt x="1031" y="735"/>
                                </a:lnTo>
                                <a:lnTo>
                                  <a:pt x="1029" y="735"/>
                                </a:lnTo>
                                <a:lnTo>
                                  <a:pt x="1029" y="733"/>
                                </a:lnTo>
                                <a:lnTo>
                                  <a:pt x="1027" y="733"/>
                                </a:lnTo>
                                <a:lnTo>
                                  <a:pt x="1025" y="733"/>
                                </a:lnTo>
                                <a:lnTo>
                                  <a:pt x="1022" y="733"/>
                                </a:lnTo>
                                <a:lnTo>
                                  <a:pt x="1018" y="735"/>
                                </a:lnTo>
                                <a:lnTo>
                                  <a:pt x="1014" y="737"/>
                                </a:lnTo>
                                <a:lnTo>
                                  <a:pt x="1010" y="737"/>
                                </a:lnTo>
                                <a:lnTo>
                                  <a:pt x="1003" y="739"/>
                                </a:lnTo>
                                <a:lnTo>
                                  <a:pt x="997" y="739"/>
                                </a:lnTo>
                                <a:lnTo>
                                  <a:pt x="993" y="739"/>
                                </a:lnTo>
                                <a:lnTo>
                                  <a:pt x="991" y="739"/>
                                </a:lnTo>
                                <a:lnTo>
                                  <a:pt x="987" y="739"/>
                                </a:lnTo>
                                <a:lnTo>
                                  <a:pt x="980" y="739"/>
                                </a:lnTo>
                                <a:lnTo>
                                  <a:pt x="974" y="737"/>
                                </a:lnTo>
                                <a:lnTo>
                                  <a:pt x="970" y="737"/>
                                </a:lnTo>
                                <a:lnTo>
                                  <a:pt x="965" y="737"/>
                                </a:lnTo>
                                <a:lnTo>
                                  <a:pt x="961" y="735"/>
                                </a:lnTo>
                                <a:lnTo>
                                  <a:pt x="955" y="733"/>
                                </a:lnTo>
                                <a:lnTo>
                                  <a:pt x="948" y="731"/>
                                </a:lnTo>
                                <a:lnTo>
                                  <a:pt x="946" y="731"/>
                                </a:lnTo>
                                <a:lnTo>
                                  <a:pt x="942" y="729"/>
                                </a:lnTo>
                                <a:lnTo>
                                  <a:pt x="938" y="729"/>
                                </a:lnTo>
                                <a:lnTo>
                                  <a:pt x="936" y="727"/>
                                </a:lnTo>
                                <a:lnTo>
                                  <a:pt x="934" y="727"/>
                                </a:lnTo>
                                <a:lnTo>
                                  <a:pt x="929" y="725"/>
                                </a:lnTo>
                                <a:lnTo>
                                  <a:pt x="925" y="723"/>
                                </a:lnTo>
                                <a:lnTo>
                                  <a:pt x="921" y="720"/>
                                </a:lnTo>
                                <a:lnTo>
                                  <a:pt x="919" y="718"/>
                                </a:lnTo>
                                <a:lnTo>
                                  <a:pt x="915" y="718"/>
                                </a:lnTo>
                                <a:lnTo>
                                  <a:pt x="913" y="716"/>
                                </a:lnTo>
                                <a:lnTo>
                                  <a:pt x="913" y="718"/>
                                </a:lnTo>
                                <a:lnTo>
                                  <a:pt x="913" y="720"/>
                                </a:lnTo>
                                <a:lnTo>
                                  <a:pt x="910" y="720"/>
                                </a:lnTo>
                                <a:lnTo>
                                  <a:pt x="908" y="720"/>
                                </a:lnTo>
                                <a:lnTo>
                                  <a:pt x="908" y="718"/>
                                </a:lnTo>
                                <a:lnTo>
                                  <a:pt x="906" y="716"/>
                                </a:lnTo>
                                <a:lnTo>
                                  <a:pt x="902" y="714"/>
                                </a:lnTo>
                                <a:lnTo>
                                  <a:pt x="900" y="712"/>
                                </a:lnTo>
                                <a:lnTo>
                                  <a:pt x="900" y="710"/>
                                </a:lnTo>
                                <a:lnTo>
                                  <a:pt x="900" y="708"/>
                                </a:lnTo>
                                <a:lnTo>
                                  <a:pt x="900" y="706"/>
                                </a:lnTo>
                                <a:lnTo>
                                  <a:pt x="900" y="704"/>
                                </a:lnTo>
                                <a:lnTo>
                                  <a:pt x="898" y="701"/>
                                </a:lnTo>
                                <a:lnTo>
                                  <a:pt x="898" y="697"/>
                                </a:lnTo>
                                <a:lnTo>
                                  <a:pt x="896" y="695"/>
                                </a:lnTo>
                                <a:lnTo>
                                  <a:pt x="894" y="693"/>
                                </a:lnTo>
                                <a:lnTo>
                                  <a:pt x="891" y="691"/>
                                </a:lnTo>
                                <a:lnTo>
                                  <a:pt x="889" y="689"/>
                                </a:lnTo>
                                <a:lnTo>
                                  <a:pt x="887" y="687"/>
                                </a:lnTo>
                                <a:lnTo>
                                  <a:pt x="885" y="685"/>
                                </a:lnTo>
                                <a:lnTo>
                                  <a:pt x="883" y="682"/>
                                </a:lnTo>
                                <a:lnTo>
                                  <a:pt x="883" y="680"/>
                                </a:lnTo>
                                <a:lnTo>
                                  <a:pt x="881" y="680"/>
                                </a:lnTo>
                                <a:lnTo>
                                  <a:pt x="879" y="678"/>
                                </a:lnTo>
                                <a:lnTo>
                                  <a:pt x="877" y="676"/>
                                </a:lnTo>
                                <a:lnTo>
                                  <a:pt x="875" y="676"/>
                                </a:lnTo>
                                <a:lnTo>
                                  <a:pt x="872" y="674"/>
                                </a:lnTo>
                                <a:lnTo>
                                  <a:pt x="870" y="674"/>
                                </a:lnTo>
                                <a:lnTo>
                                  <a:pt x="870" y="672"/>
                                </a:lnTo>
                                <a:lnTo>
                                  <a:pt x="868" y="672"/>
                                </a:lnTo>
                                <a:lnTo>
                                  <a:pt x="866" y="668"/>
                                </a:lnTo>
                                <a:lnTo>
                                  <a:pt x="864" y="665"/>
                                </a:lnTo>
                                <a:lnTo>
                                  <a:pt x="862" y="665"/>
                                </a:lnTo>
                                <a:lnTo>
                                  <a:pt x="862" y="663"/>
                                </a:lnTo>
                                <a:lnTo>
                                  <a:pt x="860" y="663"/>
                                </a:lnTo>
                                <a:lnTo>
                                  <a:pt x="858" y="661"/>
                                </a:lnTo>
                                <a:lnTo>
                                  <a:pt x="856" y="661"/>
                                </a:lnTo>
                                <a:lnTo>
                                  <a:pt x="856" y="659"/>
                                </a:lnTo>
                                <a:lnTo>
                                  <a:pt x="853" y="657"/>
                                </a:lnTo>
                                <a:lnTo>
                                  <a:pt x="849" y="655"/>
                                </a:lnTo>
                                <a:lnTo>
                                  <a:pt x="847" y="655"/>
                                </a:lnTo>
                                <a:lnTo>
                                  <a:pt x="847" y="653"/>
                                </a:lnTo>
                                <a:lnTo>
                                  <a:pt x="843" y="653"/>
                                </a:lnTo>
                                <a:lnTo>
                                  <a:pt x="843" y="651"/>
                                </a:lnTo>
                                <a:lnTo>
                                  <a:pt x="841" y="651"/>
                                </a:lnTo>
                                <a:lnTo>
                                  <a:pt x="841" y="649"/>
                                </a:lnTo>
                                <a:lnTo>
                                  <a:pt x="839" y="649"/>
                                </a:lnTo>
                                <a:lnTo>
                                  <a:pt x="837" y="649"/>
                                </a:lnTo>
                                <a:lnTo>
                                  <a:pt x="837" y="646"/>
                                </a:lnTo>
                                <a:lnTo>
                                  <a:pt x="834" y="646"/>
                                </a:lnTo>
                                <a:lnTo>
                                  <a:pt x="832" y="644"/>
                                </a:lnTo>
                                <a:lnTo>
                                  <a:pt x="830" y="644"/>
                                </a:lnTo>
                                <a:lnTo>
                                  <a:pt x="828" y="642"/>
                                </a:lnTo>
                                <a:lnTo>
                                  <a:pt x="826" y="642"/>
                                </a:lnTo>
                                <a:lnTo>
                                  <a:pt x="824" y="642"/>
                                </a:lnTo>
                                <a:lnTo>
                                  <a:pt x="824" y="640"/>
                                </a:lnTo>
                                <a:lnTo>
                                  <a:pt x="822" y="640"/>
                                </a:lnTo>
                                <a:lnTo>
                                  <a:pt x="820" y="640"/>
                                </a:lnTo>
                                <a:lnTo>
                                  <a:pt x="818" y="638"/>
                                </a:lnTo>
                                <a:lnTo>
                                  <a:pt x="815" y="638"/>
                                </a:lnTo>
                                <a:lnTo>
                                  <a:pt x="813" y="638"/>
                                </a:lnTo>
                                <a:lnTo>
                                  <a:pt x="811" y="638"/>
                                </a:lnTo>
                                <a:lnTo>
                                  <a:pt x="809" y="638"/>
                                </a:lnTo>
                                <a:lnTo>
                                  <a:pt x="807" y="638"/>
                                </a:lnTo>
                                <a:lnTo>
                                  <a:pt x="805" y="638"/>
                                </a:lnTo>
                                <a:lnTo>
                                  <a:pt x="803" y="638"/>
                                </a:lnTo>
                                <a:lnTo>
                                  <a:pt x="803" y="636"/>
                                </a:lnTo>
                                <a:lnTo>
                                  <a:pt x="799" y="636"/>
                                </a:lnTo>
                                <a:lnTo>
                                  <a:pt x="796" y="636"/>
                                </a:lnTo>
                                <a:lnTo>
                                  <a:pt x="794" y="634"/>
                                </a:lnTo>
                                <a:lnTo>
                                  <a:pt x="788" y="630"/>
                                </a:lnTo>
                                <a:lnTo>
                                  <a:pt x="784" y="630"/>
                                </a:lnTo>
                                <a:lnTo>
                                  <a:pt x="782" y="627"/>
                                </a:lnTo>
                                <a:lnTo>
                                  <a:pt x="780" y="627"/>
                                </a:lnTo>
                                <a:lnTo>
                                  <a:pt x="773" y="625"/>
                                </a:lnTo>
                                <a:lnTo>
                                  <a:pt x="767" y="621"/>
                                </a:lnTo>
                                <a:lnTo>
                                  <a:pt x="765" y="621"/>
                                </a:lnTo>
                                <a:lnTo>
                                  <a:pt x="763" y="619"/>
                                </a:lnTo>
                                <a:lnTo>
                                  <a:pt x="756" y="617"/>
                                </a:lnTo>
                                <a:lnTo>
                                  <a:pt x="754" y="615"/>
                                </a:lnTo>
                                <a:lnTo>
                                  <a:pt x="752" y="615"/>
                                </a:lnTo>
                                <a:lnTo>
                                  <a:pt x="750" y="613"/>
                                </a:lnTo>
                                <a:lnTo>
                                  <a:pt x="748" y="613"/>
                                </a:lnTo>
                                <a:lnTo>
                                  <a:pt x="746" y="613"/>
                                </a:lnTo>
                                <a:lnTo>
                                  <a:pt x="744" y="611"/>
                                </a:lnTo>
                                <a:lnTo>
                                  <a:pt x="742" y="611"/>
                                </a:lnTo>
                                <a:lnTo>
                                  <a:pt x="739" y="608"/>
                                </a:lnTo>
                                <a:lnTo>
                                  <a:pt x="737" y="606"/>
                                </a:lnTo>
                                <a:lnTo>
                                  <a:pt x="735" y="606"/>
                                </a:lnTo>
                                <a:lnTo>
                                  <a:pt x="727" y="602"/>
                                </a:lnTo>
                                <a:lnTo>
                                  <a:pt x="722" y="602"/>
                                </a:lnTo>
                                <a:lnTo>
                                  <a:pt x="718" y="600"/>
                                </a:lnTo>
                                <a:lnTo>
                                  <a:pt x="716" y="600"/>
                                </a:lnTo>
                                <a:lnTo>
                                  <a:pt x="714" y="600"/>
                                </a:lnTo>
                                <a:lnTo>
                                  <a:pt x="708" y="598"/>
                                </a:lnTo>
                                <a:lnTo>
                                  <a:pt x="706" y="598"/>
                                </a:lnTo>
                                <a:lnTo>
                                  <a:pt x="706" y="600"/>
                                </a:lnTo>
                                <a:lnTo>
                                  <a:pt x="703" y="600"/>
                                </a:lnTo>
                                <a:lnTo>
                                  <a:pt x="701" y="600"/>
                                </a:lnTo>
                                <a:lnTo>
                                  <a:pt x="701" y="598"/>
                                </a:lnTo>
                                <a:lnTo>
                                  <a:pt x="697" y="600"/>
                                </a:lnTo>
                                <a:lnTo>
                                  <a:pt x="695" y="600"/>
                                </a:lnTo>
                                <a:lnTo>
                                  <a:pt x="693" y="600"/>
                                </a:lnTo>
                                <a:lnTo>
                                  <a:pt x="689" y="602"/>
                                </a:lnTo>
                                <a:lnTo>
                                  <a:pt x="687" y="602"/>
                                </a:lnTo>
                                <a:lnTo>
                                  <a:pt x="684" y="602"/>
                                </a:lnTo>
                                <a:lnTo>
                                  <a:pt x="680" y="602"/>
                                </a:lnTo>
                                <a:lnTo>
                                  <a:pt x="674" y="600"/>
                                </a:lnTo>
                                <a:lnTo>
                                  <a:pt x="672" y="600"/>
                                </a:lnTo>
                                <a:lnTo>
                                  <a:pt x="670" y="598"/>
                                </a:lnTo>
                                <a:lnTo>
                                  <a:pt x="665" y="598"/>
                                </a:lnTo>
                                <a:lnTo>
                                  <a:pt x="661" y="596"/>
                                </a:lnTo>
                                <a:lnTo>
                                  <a:pt x="657" y="592"/>
                                </a:lnTo>
                                <a:lnTo>
                                  <a:pt x="655" y="589"/>
                                </a:lnTo>
                                <a:lnTo>
                                  <a:pt x="653" y="589"/>
                                </a:lnTo>
                                <a:lnTo>
                                  <a:pt x="651" y="587"/>
                                </a:lnTo>
                                <a:lnTo>
                                  <a:pt x="649" y="587"/>
                                </a:lnTo>
                                <a:lnTo>
                                  <a:pt x="646" y="585"/>
                                </a:lnTo>
                                <a:lnTo>
                                  <a:pt x="646" y="583"/>
                                </a:lnTo>
                                <a:lnTo>
                                  <a:pt x="644" y="583"/>
                                </a:lnTo>
                                <a:lnTo>
                                  <a:pt x="642" y="581"/>
                                </a:lnTo>
                                <a:lnTo>
                                  <a:pt x="640" y="581"/>
                                </a:lnTo>
                                <a:lnTo>
                                  <a:pt x="638" y="579"/>
                                </a:lnTo>
                                <a:lnTo>
                                  <a:pt x="636" y="579"/>
                                </a:lnTo>
                                <a:lnTo>
                                  <a:pt x="636" y="577"/>
                                </a:lnTo>
                                <a:lnTo>
                                  <a:pt x="634" y="577"/>
                                </a:lnTo>
                                <a:lnTo>
                                  <a:pt x="632" y="575"/>
                                </a:lnTo>
                                <a:lnTo>
                                  <a:pt x="630" y="575"/>
                                </a:lnTo>
                                <a:lnTo>
                                  <a:pt x="630" y="573"/>
                                </a:lnTo>
                                <a:lnTo>
                                  <a:pt x="627" y="573"/>
                                </a:lnTo>
                                <a:lnTo>
                                  <a:pt x="625" y="570"/>
                                </a:lnTo>
                                <a:lnTo>
                                  <a:pt x="623" y="568"/>
                                </a:lnTo>
                                <a:lnTo>
                                  <a:pt x="621" y="568"/>
                                </a:lnTo>
                                <a:lnTo>
                                  <a:pt x="617" y="566"/>
                                </a:lnTo>
                                <a:lnTo>
                                  <a:pt x="617" y="564"/>
                                </a:lnTo>
                                <a:lnTo>
                                  <a:pt x="615" y="562"/>
                                </a:lnTo>
                                <a:lnTo>
                                  <a:pt x="613" y="560"/>
                                </a:lnTo>
                                <a:lnTo>
                                  <a:pt x="611" y="560"/>
                                </a:lnTo>
                                <a:lnTo>
                                  <a:pt x="608" y="558"/>
                                </a:lnTo>
                                <a:lnTo>
                                  <a:pt x="606" y="556"/>
                                </a:lnTo>
                                <a:lnTo>
                                  <a:pt x="604" y="554"/>
                                </a:lnTo>
                                <a:lnTo>
                                  <a:pt x="602" y="551"/>
                                </a:lnTo>
                                <a:lnTo>
                                  <a:pt x="600" y="551"/>
                                </a:lnTo>
                                <a:lnTo>
                                  <a:pt x="596" y="547"/>
                                </a:lnTo>
                                <a:lnTo>
                                  <a:pt x="596" y="545"/>
                                </a:lnTo>
                                <a:lnTo>
                                  <a:pt x="594" y="543"/>
                                </a:lnTo>
                                <a:lnTo>
                                  <a:pt x="592" y="541"/>
                                </a:lnTo>
                                <a:lnTo>
                                  <a:pt x="587" y="541"/>
                                </a:lnTo>
                                <a:lnTo>
                                  <a:pt x="587" y="539"/>
                                </a:lnTo>
                                <a:lnTo>
                                  <a:pt x="585" y="539"/>
                                </a:lnTo>
                                <a:lnTo>
                                  <a:pt x="585" y="537"/>
                                </a:lnTo>
                                <a:lnTo>
                                  <a:pt x="585" y="535"/>
                                </a:lnTo>
                                <a:lnTo>
                                  <a:pt x="583" y="535"/>
                                </a:lnTo>
                                <a:lnTo>
                                  <a:pt x="581" y="532"/>
                                </a:lnTo>
                                <a:lnTo>
                                  <a:pt x="579" y="532"/>
                                </a:lnTo>
                                <a:lnTo>
                                  <a:pt x="579" y="530"/>
                                </a:lnTo>
                                <a:lnTo>
                                  <a:pt x="577" y="528"/>
                                </a:lnTo>
                                <a:lnTo>
                                  <a:pt x="575" y="528"/>
                                </a:lnTo>
                                <a:lnTo>
                                  <a:pt x="573" y="526"/>
                                </a:lnTo>
                                <a:lnTo>
                                  <a:pt x="570" y="524"/>
                                </a:lnTo>
                                <a:lnTo>
                                  <a:pt x="568" y="524"/>
                                </a:lnTo>
                                <a:lnTo>
                                  <a:pt x="568" y="522"/>
                                </a:lnTo>
                                <a:lnTo>
                                  <a:pt x="566" y="520"/>
                                </a:lnTo>
                                <a:lnTo>
                                  <a:pt x="564" y="520"/>
                                </a:lnTo>
                                <a:lnTo>
                                  <a:pt x="564" y="518"/>
                                </a:lnTo>
                                <a:lnTo>
                                  <a:pt x="562" y="518"/>
                                </a:lnTo>
                                <a:lnTo>
                                  <a:pt x="560" y="515"/>
                                </a:lnTo>
                                <a:lnTo>
                                  <a:pt x="558" y="515"/>
                                </a:lnTo>
                                <a:lnTo>
                                  <a:pt x="556" y="515"/>
                                </a:lnTo>
                                <a:lnTo>
                                  <a:pt x="554" y="515"/>
                                </a:lnTo>
                                <a:lnTo>
                                  <a:pt x="554" y="513"/>
                                </a:lnTo>
                                <a:lnTo>
                                  <a:pt x="551" y="513"/>
                                </a:lnTo>
                                <a:lnTo>
                                  <a:pt x="547" y="513"/>
                                </a:lnTo>
                                <a:lnTo>
                                  <a:pt x="545" y="513"/>
                                </a:lnTo>
                                <a:lnTo>
                                  <a:pt x="543" y="511"/>
                                </a:lnTo>
                                <a:lnTo>
                                  <a:pt x="541" y="511"/>
                                </a:lnTo>
                                <a:lnTo>
                                  <a:pt x="539" y="509"/>
                                </a:lnTo>
                                <a:lnTo>
                                  <a:pt x="537" y="509"/>
                                </a:lnTo>
                                <a:lnTo>
                                  <a:pt x="535" y="509"/>
                                </a:lnTo>
                                <a:lnTo>
                                  <a:pt x="532" y="509"/>
                                </a:lnTo>
                                <a:lnTo>
                                  <a:pt x="530" y="507"/>
                                </a:lnTo>
                                <a:lnTo>
                                  <a:pt x="528" y="507"/>
                                </a:lnTo>
                                <a:lnTo>
                                  <a:pt x="518" y="503"/>
                                </a:lnTo>
                                <a:lnTo>
                                  <a:pt x="516" y="501"/>
                                </a:lnTo>
                                <a:lnTo>
                                  <a:pt x="511" y="501"/>
                                </a:lnTo>
                                <a:lnTo>
                                  <a:pt x="509" y="501"/>
                                </a:lnTo>
                                <a:lnTo>
                                  <a:pt x="507" y="499"/>
                                </a:lnTo>
                                <a:lnTo>
                                  <a:pt x="505" y="496"/>
                                </a:lnTo>
                                <a:lnTo>
                                  <a:pt x="503" y="496"/>
                                </a:lnTo>
                                <a:lnTo>
                                  <a:pt x="501" y="494"/>
                                </a:lnTo>
                                <a:lnTo>
                                  <a:pt x="496" y="492"/>
                                </a:lnTo>
                                <a:lnTo>
                                  <a:pt x="494" y="492"/>
                                </a:lnTo>
                                <a:lnTo>
                                  <a:pt x="490" y="490"/>
                                </a:lnTo>
                                <a:lnTo>
                                  <a:pt x="488" y="490"/>
                                </a:lnTo>
                                <a:lnTo>
                                  <a:pt x="486" y="488"/>
                                </a:lnTo>
                                <a:lnTo>
                                  <a:pt x="484" y="488"/>
                                </a:lnTo>
                                <a:lnTo>
                                  <a:pt x="482" y="488"/>
                                </a:lnTo>
                                <a:lnTo>
                                  <a:pt x="482" y="486"/>
                                </a:lnTo>
                                <a:lnTo>
                                  <a:pt x="480" y="486"/>
                                </a:lnTo>
                                <a:lnTo>
                                  <a:pt x="477" y="484"/>
                                </a:lnTo>
                                <a:lnTo>
                                  <a:pt x="473" y="482"/>
                                </a:lnTo>
                                <a:lnTo>
                                  <a:pt x="469" y="480"/>
                                </a:lnTo>
                                <a:lnTo>
                                  <a:pt x="465" y="477"/>
                                </a:lnTo>
                                <a:lnTo>
                                  <a:pt x="461" y="477"/>
                                </a:lnTo>
                                <a:lnTo>
                                  <a:pt x="456" y="475"/>
                                </a:lnTo>
                                <a:lnTo>
                                  <a:pt x="454" y="473"/>
                                </a:lnTo>
                                <a:lnTo>
                                  <a:pt x="452" y="473"/>
                                </a:lnTo>
                                <a:lnTo>
                                  <a:pt x="450" y="473"/>
                                </a:lnTo>
                                <a:lnTo>
                                  <a:pt x="450" y="471"/>
                                </a:lnTo>
                                <a:lnTo>
                                  <a:pt x="448" y="471"/>
                                </a:lnTo>
                                <a:lnTo>
                                  <a:pt x="446" y="471"/>
                                </a:lnTo>
                                <a:lnTo>
                                  <a:pt x="442" y="469"/>
                                </a:lnTo>
                                <a:lnTo>
                                  <a:pt x="433" y="467"/>
                                </a:lnTo>
                                <a:lnTo>
                                  <a:pt x="429" y="465"/>
                                </a:lnTo>
                                <a:lnTo>
                                  <a:pt x="425" y="465"/>
                                </a:lnTo>
                                <a:lnTo>
                                  <a:pt x="423" y="463"/>
                                </a:lnTo>
                                <a:lnTo>
                                  <a:pt x="416" y="461"/>
                                </a:lnTo>
                                <a:lnTo>
                                  <a:pt x="412" y="458"/>
                                </a:lnTo>
                                <a:lnTo>
                                  <a:pt x="410" y="458"/>
                                </a:lnTo>
                                <a:lnTo>
                                  <a:pt x="406" y="456"/>
                                </a:lnTo>
                                <a:lnTo>
                                  <a:pt x="404" y="454"/>
                                </a:lnTo>
                                <a:lnTo>
                                  <a:pt x="401" y="454"/>
                                </a:lnTo>
                                <a:lnTo>
                                  <a:pt x="399" y="454"/>
                                </a:lnTo>
                                <a:lnTo>
                                  <a:pt x="399" y="452"/>
                                </a:lnTo>
                                <a:lnTo>
                                  <a:pt x="397" y="452"/>
                                </a:lnTo>
                                <a:lnTo>
                                  <a:pt x="395" y="452"/>
                                </a:lnTo>
                                <a:lnTo>
                                  <a:pt x="391" y="450"/>
                                </a:lnTo>
                                <a:lnTo>
                                  <a:pt x="387" y="450"/>
                                </a:lnTo>
                                <a:lnTo>
                                  <a:pt x="385" y="450"/>
                                </a:lnTo>
                                <a:lnTo>
                                  <a:pt x="382" y="448"/>
                                </a:lnTo>
                                <a:lnTo>
                                  <a:pt x="380" y="448"/>
                                </a:lnTo>
                                <a:lnTo>
                                  <a:pt x="378" y="448"/>
                                </a:lnTo>
                                <a:lnTo>
                                  <a:pt x="376" y="446"/>
                                </a:lnTo>
                                <a:lnTo>
                                  <a:pt x="374" y="446"/>
                                </a:lnTo>
                                <a:lnTo>
                                  <a:pt x="372" y="446"/>
                                </a:lnTo>
                                <a:lnTo>
                                  <a:pt x="368" y="444"/>
                                </a:lnTo>
                                <a:lnTo>
                                  <a:pt x="366" y="444"/>
                                </a:lnTo>
                                <a:lnTo>
                                  <a:pt x="359" y="444"/>
                                </a:lnTo>
                                <a:lnTo>
                                  <a:pt x="357" y="442"/>
                                </a:lnTo>
                                <a:lnTo>
                                  <a:pt x="353" y="442"/>
                                </a:lnTo>
                                <a:lnTo>
                                  <a:pt x="355" y="444"/>
                                </a:lnTo>
                                <a:lnTo>
                                  <a:pt x="359" y="446"/>
                                </a:lnTo>
                                <a:lnTo>
                                  <a:pt x="361" y="446"/>
                                </a:lnTo>
                                <a:lnTo>
                                  <a:pt x="366" y="448"/>
                                </a:lnTo>
                                <a:lnTo>
                                  <a:pt x="361" y="450"/>
                                </a:lnTo>
                                <a:lnTo>
                                  <a:pt x="359" y="450"/>
                                </a:lnTo>
                                <a:lnTo>
                                  <a:pt x="357" y="450"/>
                                </a:lnTo>
                                <a:lnTo>
                                  <a:pt x="353" y="450"/>
                                </a:lnTo>
                                <a:lnTo>
                                  <a:pt x="351" y="450"/>
                                </a:lnTo>
                                <a:lnTo>
                                  <a:pt x="344" y="450"/>
                                </a:lnTo>
                                <a:lnTo>
                                  <a:pt x="342" y="450"/>
                                </a:lnTo>
                                <a:lnTo>
                                  <a:pt x="340" y="450"/>
                                </a:lnTo>
                                <a:lnTo>
                                  <a:pt x="338" y="450"/>
                                </a:lnTo>
                                <a:lnTo>
                                  <a:pt x="336" y="450"/>
                                </a:lnTo>
                                <a:lnTo>
                                  <a:pt x="332" y="448"/>
                                </a:lnTo>
                                <a:lnTo>
                                  <a:pt x="328" y="448"/>
                                </a:lnTo>
                                <a:lnTo>
                                  <a:pt x="325" y="448"/>
                                </a:lnTo>
                                <a:lnTo>
                                  <a:pt x="323" y="448"/>
                                </a:lnTo>
                                <a:lnTo>
                                  <a:pt x="321" y="448"/>
                                </a:lnTo>
                                <a:lnTo>
                                  <a:pt x="317" y="446"/>
                                </a:lnTo>
                                <a:lnTo>
                                  <a:pt x="315" y="446"/>
                                </a:lnTo>
                                <a:lnTo>
                                  <a:pt x="313" y="444"/>
                                </a:lnTo>
                                <a:lnTo>
                                  <a:pt x="311" y="444"/>
                                </a:lnTo>
                                <a:lnTo>
                                  <a:pt x="309" y="444"/>
                                </a:lnTo>
                                <a:lnTo>
                                  <a:pt x="306" y="444"/>
                                </a:lnTo>
                                <a:lnTo>
                                  <a:pt x="309" y="442"/>
                                </a:lnTo>
                                <a:lnTo>
                                  <a:pt x="311" y="442"/>
                                </a:lnTo>
                                <a:lnTo>
                                  <a:pt x="313" y="442"/>
                                </a:lnTo>
                                <a:lnTo>
                                  <a:pt x="315" y="442"/>
                                </a:lnTo>
                                <a:lnTo>
                                  <a:pt x="317" y="442"/>
                                </a:lnTo>
                                <a:lnTo>
                                  <a:pt x="317" y="439"/>
                                </a:lnTo>
                                <a:lnTo>
                                  <a:pt x="315" y="439"/>
                                </a:lnTo>
                                <a:lnTo>
                                  <a:pt x="313" y="439"/>
                                </a:lnTo>
                                <a:lnTo>
                                  <a:pt x="309" y="439"/>
                                </a:lnTo>
                                <a:lnTo>
                                  <a:pt x="306" y="439"/>
                                </a:lnTo>
                                <a:lnTo>
                                  <a:pt x="304" y="439"/>
                                </a:lnTo>
                                <a:lnTo>
                                  <a:pt x="302" y="442"/>
                                </a:lnTo>
                                <a:lnTo>
                                  <a:pt x="300" y="442"/>
                                </a:lnTo>
                                <a:lnTo>
                                  <a:pt x="298" y="446"/>
                                </a:lnTo>
                                <a:lnTo>
                                  <a:pt x="296" y="448"/>
                                </a:lnTo>
                                <a:lnTo>
                                  <a:pt x="294" y="448"/>
                                </a:lnTo>
                                <a:lnTo>
                                  <a:pt x="292" y="450"/>
                                </a:lnTo>
                                <a:lnTo>
                                  <a:pt x="290" y="450"/>
                                </a:lnTo>
                                <a:lnTo>
                                  <a:pt x="287" y="450"/>
                                </a:lnTo>
                                <a:lnTo>
                                  <a:pt x="285" y="450"/>
                                </a:lnTo>
                                <a:lnTo>
                                  <a:pt x="285" y="452"/>
                                </a:lnTo>
                                <a:lnTo>
                                  <a:pt x="285" y="450"/>
                                </a:lnTo>
                                <a:lnTo>
                                  <a:pt x="287" y="450"/>
                                </a:lnTo>
                                <a:lnTo>
                                  <a:pt x="290" y="450"/>
                                </a:lnTo>
                                <a:lnTo>
                                  <a:pt x="292" y="450"/>
                                </a:lnTo>
                                <a:lnTo>
                                  <a:pt x="296" y="448"/>
                                </a:lnTo>
                                <a:lnTo>
                                  <a:pt x="296" y="446"/>
                                </a:lnTo>
                                <a:lnTo>
                                  <a:pt x="298" y="444"/>
                                </a:lnTo>
                                <a:lnTo>
                                  <a:pt x="300" y="442"/>
                                </a:lnTo>
                                <a:lnTo>
                                  <a:pt x="296" y="442"/>
                                </a:lnTo>
                                <a:lnTo>
                                  <a:pt x="292" y="442"/>
                                </a:lnTo>
                                <a:lnTo>
                                  <a:pt x="290" y="444"/>
                                </a:lnTo>
                                <a:lnTo>
                                  <a:pt x="287" y="444"/>
                                </a:lnTo>
                                <a:lnTo>
                                  <a:pt x="285" y="444"/>
                                </a:lnTo>
                                <a:lnTo>
                                  <a:pt x="283" y="446"/>
                                </a:lnTo>
                                <a:lnTo>
                                  <a:pt x="281" y="446"/>
                                </a:lnTo>
                                <a:lnTo>
                                  <a:pt x="277" y="446"/>
                                </a:lnTo>
                                <a:lnTo>
                                  <a:pt x="275" y="448"/>
                                </a:lnTo>
                                <a:lnTo>
                                  <a:pt x="270" y="448"/>
                                </a:lnTo>
                                <a:lnTo>
                                  <a:pt x="268" y="450"/>
                                </a:lnTo>
                                <a:lnTo>
                                  <a:pt x="266" y="450"/>
                                </a:lnTo>
                                <a:lnTo>
                                  <a:pt x="264" y="450"/>
                                </a:lnTo>
                                <a:lnTo>
                                  <a:pt x="262" y="452"/>
                                </a:lnTo>
                                <a:lnTo>
                                  <a:pt x="260" y="454"/>
                                </a:lnTo>
                                <a:lnTo>
                                  <a:pt x="258" y="456"/>
                                </a:lnTo>
                                <a:lnTo>
                                  <a:pt x="254" y="458"/>
                                </a:lnTo>
                                <a:lnTo>
                                  <a:pt x="256" y="456"/>
                                </a:lnTo>
                                <a:lnTo>
                                  <a:pt x="258" y="456"/>
                                </a:lnTo>
                                <a:lnTo>
                                  <a:pt x="256" y="458"/>
                                </a:lnTo>
                                <a:lnTo>
                                  <a:pt x="254" y="461"/>
                                </a:lnTo>
                                <a:lnTo>
                                  <a:pt x="249" y="463"/>
                                </a:lnTo>
                                <a:lnTo>
                                  <a:pt x="247" y="465"/>
                                </a:lnTo>
                                <a:lnTo>
                                  <a:pt x="245" y="467"/>
                                </a:lnTo>
                                <a:lnTo>
                                  <a:pt x="243" y="467"/>
                                </a:lnTo>
                                <a:lnTo>
                                  <a:pt x="239" y="467"/>
                                </a:lnTo>
                                <a:lnTo>
                                  <a:pt x="237" y="469"/>
                                </a:lnTo>
                                <a:lnTo>
                                  <a:pt x="235" y="471"/>
                                </a:lnTo>
                                <a:lnTo>
                                  <a:pt x="230" y="473"/>
                                </a:lnTo>
                                <a:lnTo>
                                  <a:pt x="228" y="473"/>
                                </a:lnTo>
                                <a:lnTo>
                                  <a:pt x="228" y="475"/>
                                </a:lnTo>
                                <a:lnTo>
                                  <a:pt x="226" y="475"/>
                                </a:lnTo>
                                <a:lnTo>
                                  <a:pt x="224" y="475"/>
                                </a:lnTo>
                                <a:lnTo>
                                  <a:pt x="222" y="475"/>
                                </a:lnTo>
                                <a:lnTo>
                                  <a:pt x="220" y="477"/>
                                </a:lnTo>
                                <a:lnTo>
                                  <a:pt x="218" y="480"/>
                                </a:lnTo>
                                <a:lnTo>
                                  <a:pt x="216" y="482"/>
                                </a:lnTo>
                                <a:lnTo>
                                  <a:pt x="216" y="484"/>
                                </a:lnTo>
                                <a:lnTo>
                                  <a:pt x="213" y="486"/>
                                </a:lnTo>
                                <a:lnTo>
                                  <a:pt x="211" y="488"/>
                                </a:lnTo>
                                <a:lnTo>
                                  <a:pt x="209" y="490"/>
                                </a:lnTo>
                                <a:lnTo>
                                  <a:pt x="207" y="490"/>
                                </a:lnTo>
                                <a:lnTo>
                                  <a:pt x="205" y="490"/>
                                </a:lnTo>
                                <a:lnTo>
                                  <a:pt x="205" y="492"/>
                                </a:lnTo>
                                <a:lnTo>
                                  <a:pt x="203" y="494"/>
                                </a:lnTo>
                                <a:lnTo>
                                  <a:pt x="201" y="494"/>
                                </a:lnTo>
                                <a:lnTo>
                                  <a:pt x="201" y="496"/>
                                </a:lnTo>
                                <a:lnTo>
                                  <a:pt x="199" y="496"/>
                                </a:lnTo>
                                <a:lnTo>
                                  <a:pt x="197" y="499"/>
                                </a:lnTo>
                                <a:lnTo>
                                  <a:pt x="197" y="501"/>
                                </a:lnTo>
                                <a:lnTo>
                                  <a:pt x="194" y="503"/>
                                </a:lnTo>
                                <a:lnTo>
                                  <a:pt x="192" y="503"/>
                                </a:lnTo>
                                <a:lnTo>
                                  <a:pt x="192" y="505"/>
                                </a:lnTo>
                                <a:lnTo>
                                  <a:pt x="190" y="507"/>
                                </a:lnTo>
                                <a:lnTo>
                                  <a:pt x="188" y="509"/>
                                </a:lnTo>
                                <a:lnTo>
                                  <a:pt x="186" y="511"/>
                                </a:lnTo>
                                <a:lnTo>
                                  <a:pt x="186" y="513"/>
                                </a:lnTo>
                                <a:lnTo>
                                  <a:pt x="184" y="513"/>
                                </a:lnTo>
                                <a:lnTo>
                                  <a:pt x="182" y="515"/>
                                </a:lnTo>
                                <a:lnTo>
                                  <a:pt x="182" y="518"/>
                                </a:lnTo>
                                <a:lnTo>
                                  <a:pt x="180" y="518"/>
                                </a:lnTo>
                                <a:lnTo>
                                  <a:pt x="178" y="520"/>
                                </a:lnTo>
                                <a:lnTo>
                                  <a:pt x="175" y="522"/>
                                </a:lnTo>
                                <a:lnTo>
                                  <a:pt x="173" y="524"/>
                                </a:lnTo>
                                <a:lnTo>
                                  <a:pt x="169" y="528"/>
                                </a:lnTo>
                                <a:lnTo>
                                  <a:pt x="167" y="530"/>
                                </a:lnTo>
                                <a:lnTo>
                                  <a:pt x="165" y="532"/>
                                </a:lnTo>
                                <a:lnTo>
                                  <a:pt x="163" y="535"/>
                                </a:lnTo>
                                <a:lnTo>
                                  <a:pt x="161" y="535"/>
                                </a:lnTo>
                                <a:lnTo>
                                  <a:pt x="161" y="537"/>
                                </a:lnTo>
                                <a:lnTo>
                                  <a:pt x="159" y="539"/>
                                </a:lnTo>
                                <a:lnTo>
                                  <a:pt x="156" y="541"/>
                                </a:lnTo>
                                <a:lnTo>
                                  <a:pt x="154" y="541"/>
                                </a:lnTo>
                                <a:lnTo>
                                  <a:pt x="154" y="543"/>
                                </a:lnTo>
                                <a:lnTo>
                                  <a:pt x="152" y="545"/>
                                </a:lnTo>
                                <a:lnTo>
                                  <a:pt x="150" y="547"/>
                                </a:lnTo>
                                <a:lnTo>
                                  <a:pt x="148" y="547"/>
                                </a:lnTo>
                                <a:lnTo>
                                  <a:pt x="148" y="549"/>
                                </a:lnTo>
                                <a:lnTo>
                                  <a:pt x="146" y="551"/>
                                </a:lnTo>
                                <a:lnTo>
                                  <a:pt x="142" y="558"/>
                                </a:lnTo>
                                <a:lnTo>
                                  <a:pt x="140" y="560"/>
                                </a:lnTo>
                                <a:lnTo>
                                  <a:pt x="137" y="560"/>
                                </a:lnTo>
                                <a:lnTo>
                                  <a:pt x="137" y="562"/>
                                </a:lnTo>
                                <a:lnTo>
                                  <a:pt x="135" y="566"/>
                                </a:lnTo>
                                <a:lnTo>
                                  <a:pt x="133" y="573"/>
                                </a:lnTo>
                                <a:lnTo>
                                  <a:pt x="129" y="579"/>
                                </a:lnTo>
                                <a:lnTo>
                                  <a:pt x="127" y="583"/>
                                </a:lnTo>
                                <a:lnTo>
                                  <a:pt x="127" y="587"/>
                                </a:lnTo>
                                <a:lnTo>
                                  <a:pt x="125" y="587"/>
                                </a:lnTo>
                                <a:lnTo>
                                  <a:pt x="125" y="592"/>
                                </a:lnTo>
                                <a:lnTo>
                                  <a:pt x="125" y="596"/>
                                </a:lnTo>
                                <a:lnTo>
                                  <a:pt x="123" y="598"/>
                                </a:lnTo>
                                <a:lnTo>
                                  <a:pt x="123" y="600"/>
                                </a:lnTo>
                                <a:lnTo>
                                  <a:pt x="121" y="604"/>
                                </a:lnTo>
                                <a:lnTo>
                                  <a:pt x="121" y="606"/>
                                </a:lnTo>
                                <a:lnTo>
                                  <a:pt x="121" y="608"/>
                                </a:lnTo>
                                <a:lnTo>
                                  <a:pt x="118" y="611"/>
                                </a:lnTo>
                                <a:lnTo>
                                  <a:pt x="118" y="613"/>
                                </a:lnTo>
                                <a:lnTo>
                                  <a:pt x="116" y="615"/>
                                </a:lnTo>
                                <a:lnTo>
                                  <a:pt x="114" y="617"/>
                                </a:lnTo>
                                <a:lnTo>
                                  <a:pt x="114" y="623"/>
                                </a:lnTo>
                                <a:lnTo>
                                  <a:pt x="112" y="625"/>
                                </a:lnTo>
                                <a:lnTo>
                                  <a:pt x="112" y="627"/>
                                </a:lnTo>
                                <a:lnTo>
                                  <a:pt x="110" y="630"/>
                                </a:lnTo>
                                <a:lnTo>
                                  <a:pt x="110" y="632"/>
                                </a:lnTo>
                                <a:lnTo>
                                  <a:pt x="108" y="634"/>
                                </a:lnTo>
                                <a:lnTo>
                                  <a:pt x="108" y="636"/>
                                </a:lnTo>
                                <a:lnTo>
                                  <a:pt x="106" y="636"/>
                                </a:lnTo>
                                <a:lnTo>
                                  <a:pt x="104" y="636"/>
                                </a:lnTo>
                                <a:lnTo>
                                  <a:pt x="102" y="636"/>
                                </a:lnTo>
                                <a:lnTo>
                                  <a:pt x="99" y="640"/>
                                </a:lnTo>
                                <a:lnTo>
                                  <a:pt x="99" y="642"/>
                                </a:lnTo>
                                <a:lnTo>
                                  <a:pt x="97" y="646"/>
                                </a:lnTo>
                                <a:lnTo>
                                  <a:pt x="95" y="649"/>
                                </a:lnTo>
                                <a:lnTo>
                                  <a:pt x="93" y="651"/>
                                </a:lnTo>
                                <a:lnTo>
                                  <a:pt x="91" y="653"/>
                                </a:lnTo>
                                <a:lnTo>
                                  <a:pt x="89" y="655"/>
                                </a:lnTo>
                                <a:lnTo>
                                  <a:pt x="89" y="657"/>
                                </a:lnTo>
                                <a:lnTo>
                                  <a:pt x="87" y="657"/>
                                </a:lnTo>
                                <a:lnTo>
                                  <a:pt x="87" y="659"/>
                                </a:lnTo>
                                <a:lnTo>
                                  <a:pt x="85" y="659"/>
                                </a:lnTo>
                                <a:lnTo>
                                  <a:pt x="85" y="661"/>
                                </a:lnTo>
                                <a:lnTo>
                                  <a:pt x="83" y="661"/>
                                </a:lnTo>
                                <a:lnTo>
                                  <a:pt x="83" y="665"/>
                                </a:lnTo>
                                <a:lnTo>
                                  <a:pt x="80" y="665"/>
                                </a:lnTo>
                                <a:lnTo>
                                  <a:pt x="80" y="668"/>
                                </a:lnTo>
                                <a:lnTo>
                                  <a:pt x="78" y="668"/>
                                </a:lnTo>
                                <a:lnTo>
                                  <a:pt x="76" y="670"/>
                                </a:lnTo>
                                <a:lnTo>
                                  <a:pt x="74" y="670"/>
                                </a:lnTo>
                                <a:lnTo>
                                  <a:pt x="74" y="672"/>
                                </a:lnTo>
                                <a:lnTo>
                                  <a:pt x="72" y="672"/>
                                </a:lnTo>
                                <a:lnTo>
                                  <a:pt x="72" y="674"/>
                                </a:lnTo>
                                <a:lnTo>
                                  <a:pt x="70" y="674"/>
                                </a:lnTo>
                                <a:lnTo>
                                  <a:pt x="68" y="674"/>
                                </a:lnTo>
                                <a:lnTo>
                                  <a:pt x="68" y="676"/>
                                </a:lnTo>
                                <a:lnTo>
                                  <a:pt x="66" y="678"/>
                                </a:lnTo>
                                <a:lnTo>
                                  <a:pt x="66" y="680"/>
                                </a:lnTo>
                                <a:lnTo>
                                  <a:pt x="66" y="682"/>
                                </a:lnTo>
                                <a:lnTo>
                                  <a:pt x="66" y="685"/>
                                </a:lnTo>
                                <a:lnTo>
                                  <a:pt x="64" y="685"/>
                                </a:lnTo>
                                <a:lnTo>
                                  <a:pt x="64" y="687"/>
                                </a:lnTo>
                                <a:lnTo>
                                  <a:pt x="61" y="687"/>
                                </a:lnTo>
                                <a:lnTo>
                                  <a:pt x="61" y="689"/>
                                </a:lnTo>
                                <a:lnTo>
                                  <a:pt x="59" y="691"/>
                                </a:lnTo>
                                <a:lnTo>
                                  <a:pt x="57" y="693"/>
                                </a:lnTo>
                                <a:lnTo>
                                  <a:pt x="55" y="693"/>
                                </a:lnTo>
                                <a:lnTo>
                                  <a:pt x="55" y="695"/>
                                </a:lnTo>
                                <a:lnTo>
                                  <a:pt x="53" y="695"/>
                                </a:lnTo>
                                <a:lnTo>
                                  <a:pt x="53" y="697"/>
                                </a:lnTo>
                                <a:lnTo>
                                  <a:pt x="51" y="699"/>
                                </a:lnTo>
                                <a:lnTo>
                                  <a:pt x="49" y="699"/>
                                </a:lnTo>
                                <a:lnTo>
                                  <a:pt x="49" y="697"/>
                                </a:lnTo>
                                <a:lnTo>
                                  <a:pt x="49" y="699"/>
                                </a:lnTo>
                                <a:lnTo>
                                  <a:pt x="47" y="699"/>
                                </a:lnTo>
                                <a:lnTo>
                                  <a:pt x="45" y="701"/>
                                </a:lnTo>
                                <a:lnTo>
                                  <a:pt x="45" y="699"/>
                                </a:lnTo>
                                <a:lnTo>
                                  <a:pt x="42" y="699"/>
                                </a:lnTo>
                                <a:lnTo>
                                  <a:pt x="40" y="701"/>
                                </a:lnTo>
                                <a:lnTo>
                                  <a:pt x="38" y="701"/>
                                </a:lnTo>
                                <a:lnTo>
                                  <a:pt x="38" y="704"/>
                                </a:lnTo>
                                <a:lnTo>
                                  <a:pt x="36" y="706"/>
                                </a:lnTo>
                                <a:lnTo>
                                  <a:pt x="36" y="708"/>
                                </a:lnTo>
                                <a:lnTo>
                                  <a:pt x="34" y="708"/>
                                </a:lnTo>
                                <a:lnTo>
                                  <a:pt x="34" y="710"/>
                                </a:lnTo>
                                <a:lnTo>
                                  <a:pt x="32" y="710"/>
                                </a:lnTo>
                                <a:lnTo>
                                  <a:pt x="32" y="712"/>
                                </a:lnTo>
                                <a:lnTo>
                                  <a:pt x="30" y="714"/>
                                </a:lnTo>
                                <a:lnTo>
                                  <a:pt x="30" y="716"/>
                                </a:lnTo>
                                <a:lnTo>
                                  <a:pt x="28" y="716"/>
                                </a:lnTo>
                                <a:lnTo>
                                  <a:pt x="28" y="718"/>
                                </a:lnTo>
                                <a:lnTo>
                                  <a:pt x="25" y="720"/>
                                </a:lnTo>
                                <a:lnTo>
                                  <a:pt x="23" y="723"/>
                                </a:lnTo>
                                <a:lnTo>
                                  <a:pt x="21" y="725"/>
                                </a:lnTo>
                                <a:lnTo>
                                  <a:pt x="21" y="727"/>
                                </a:lnTo>
                                <a:lnTo>
                                  <a:pt x="19" y="729"/>
                                </a:lnTo>
                                <a:lnTo>
                                  <a:pt x="19" y="731"/>
                                </a:lnTo>
                                <a:lnTo>
                                  <a:pt x="17" y="733"/>
                                </a:lnTo>
                                <a:lnTo>
                                  <a:pt x="15" y="737"/>
                                </a:lnTo>
                                <a:lnTo>
                                  <a:pt x="13" y="739"/>
                                </a:lnTo>
                                <a:lnTo>
                                  <a:pt x="11" y="742"/>
                                </a:lnTo>
                                <a:lnTo>
                                  <a:pt x="11" y="744"/>
                                </a:lnTo>
                                <a:lnTo>
                                  <a:pt x="11" y="746"/>
                                </a:lnTo>
                                <a:lnTo>
                                  <a:pt x="9" y="750"/>
                                </a:lnTo>
                                <a:lnTo>
                                  <a:pt x="9" y="752"/>
                                </a:lnTo>
                                <a:lnTo>
                                  <a:pt x="6" y="752"/>
                                </a:lnTo>
                                <a:lnTo>
                                  <a:pt x="6" y="756"/>
                                </a:lnTo>
                                <a:lnTo>
                                  <a:pt x="4" y="761"/>
                                </a:lnTo>
                                <a:lnTo>
                                  <a:pt x="4" y="763"/>
                                </a:lnTo>
                                <a:lnTo>
                                  <a:pt x="2" y="765"/>
                                </a:lnTo>
                                <a:lnTo>
                                  <a:pt x="2" y="767"/>
                                </a:lnTo>
                                <a:lnTo>
                                  <a:pt x="2" y="769"/>
                                </a:lnTo>
                                <a:lnTo>
                                  <a:pt x="2" y="771"/>
                                </a:lnTo>
                                <a:lnTo>
                                  <a:pt x="0" y="771"/>
                                </a:lnTo>
                                <a:lnTo>
                                  <a:pt x="0" y="773"/>
                                </a:lnTo>
                                <a:lnTo>
                                  <a:pt x="0" y="775"/>
                                </a:lnTo>
                                <a:lnTo>
                                  <a:pt x="0" y="777"/>
                                </a:lnTo>
                                <a:lnTo>
                                  <a:pt x="0" y="780"/>
                                </a:lnTo>
                                <a:lnTo>
                                  <a:pt x="0" y="782"/>
                                </a:lnTo>
                                <a:lnTo>
                                  <a:pt x="0" y="784"/>
                                </a:lnTo>
                              </a:path>
                            </a:pathLst>
                          </a:custGeom>
                          <a:noFill/>
                          <a:ln w="381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468"/>
                        <wps:cNvSpPr>
                          <a:spLocks/>
                        </wps:cNvSpPr>
                        <wps:spPr bwMode="auto">
                          <a:xfrm>
                            <a:off x="2544400" y="5951821"/>
                            <a:ext cx="549900" cy="1007103"/>
                          </a:xfrm>
                          <a:custGeom>
                            <a:avLst/>
                            <a:gdLst>
                              <a:gd name="T0" fmla="*/ 504190 w 866"/>
                              <a:gd name="T1" fmla="*/ 937260 h 1586"/>
                              <a:gd name="T2" fmla="*/ 511175 w 866"/>
                              <a:gd name="T3" fmla="*/ 957580 h 1586"/>
                              <a:gd name="T4" fmla="*/ 523240 w 866"/>
                              <a:gd name="T5" fmla="*/ 972185 h 1586"/>
                              <a:gd name="T6" fmla="*/ 537845 w 866"/>
                              <a:gd name="T7" fmla="*/ 984250 h 1586"/>
                              <a:gd name="T8" fmla="*/ 540385 w 866"/>
                              <a:gd name="T9" fmla="*/ 995045 h 1586"/>
                              <a:gd name="T10" fmla="*/ 516255 w 866"/>
                              <a:gd name="T11" fmla="*/ 1007110 h 1586"/>
                              <a:gd name="T12" fmla="*/ 494665 w 866"/>
                              <a:gd name="T13" fmla="*/ 1000760 h 1586"/>
                              <a:gd name="T14" fmla="*/ 490855 w 866"/>
                              <a:gd name="T15" fmla="*/ 975360 h 1586"/>
                              <a:gd name="T16" fmla="*/ 485775 w 866"/>
                              <a:gd name="T17" fmla="*/ 953770 h 1586"/>
                              <a:gd name="T18" fmla="*/ 470535 w 866"/>
                              <a:gd name="T19" fmla="*/ 940435 h 1586"/>
                              <a:gd name="T20" fmla="*/ 453390 w 866"/>
                              <a:gd name="T21" fmla="*/ 925195 h 1586"/>
                              <a:gd name="T22" fmla="*/ 437515 w 866"/>
                              <a:gd name="T23" fmla="*/ 893445 h 1586"/>
                              <a:gd name="T24" fmla="*/ 419735 w 866"/>
                              <a:gd name="T25" fmla="*/ 895985 h 1586"/>
                              <a:gd name="T26" fmla="*/ 390525 w 866"/>
                              <a:gd name="T27" fmla="*/ 890270 h 1586"/>
                              <a:gd name="T28" fmla="*/ 384810 w 866"/>
                              <a:gd name="T29" fmla="*/ 910590 h 1586"/>
                              <a:gd name="T30" fmla="*/ 422275 w 866"/>
                              <a:gd name="T31" fmla="*/ 937260 h 1586"/>
                              <a:gd name="T32" fmla="*/ 427990 w 866"/>
                              <a:gd name="T33" fmla="*/ 969645 h 1586"/>
                              <a:gd name="T34" fmla="*/ 398145 w 866"/>
                              <a:gd name="T35" fmla="*/ 982980 h 1586"/>
                              <a:gd name="T36" fmla="*/ 376555 w 866"/>
                              <a:gd name="T37" fmla="*/ 957580 h 1586"/>
                              <a:gd name="T38" fmla="*/ 354330 w 866"/>
                              <a:gd name="T39" fmla="*/ 944245 h 1586"/>
                              <a:gd name="T40" fmla="*/ 330200 w 866"/>
                              <a:gd name="T41" fmla="*/ 934720 h 1586"/>
                              <a:gd name="T42" fmla="*/ 312420 w 866"/>
                              <a:gd name="T43" fmla="*/ 916305 h 1586"/>
                              <a:gd name="T44" fmla="*/ 320675 w 866"/>
                              <a:gd name="T45" fmla="*/ 874395 h 1586"/>
                              <a:gd name="T46" fmla="*/ 301625 w 866"/>
                              <a:gd name="T47" fmla="*/ 839470 h 1586"/>
                              <a:gd name="T48" fmla="*/ 280035 w 866"/>
                              <a:gd name="T49" fmla="*/ 817880 h 1586"/>
                              <a:gd name="T50" fmla="*/ 261620 w 866"/>
                              <a:gd name="T51" fmla="*/ 782955 h 1586"/>
                              <a:gd name="T52" fmla="*/ 245745 w 866"/>
                              <a:gd name="T53" fmla="*/ 751205 h 1586"/>
                              <a:gd name="T54" fmla="*/ 234950 w 866"/>
                              <a:gd name="T55" fmla="*/ 720090 h 1586"/>
                              <a:gd name="T56" fmla="*/ 242570 w 866"/>
                              <a:gd name="T57" fmla="*/ 687705 h 1586"/>
                              <a:gd name="T58" fmla="*/ 215900 w 866"/>
                              <a:gd name="T59" fmla="*/ 675640 h 1586"/>
                              <a:gd name="T60" fmla="*/ 196850 w 866"/>
                              <a:gd name="T61" fmla="*/ 655955 h 1586"/>
                              <a:gd name="T62" fmla="*/ 186690 w 866"/>
                              <a:gd name="T63" fmla="*/ 628650 h 1586"/>
                              <a:gd name="T64" fmla="*/ 195580 w 866"/>
                              <a:gd name="T65" fmla="*/ 601980 h 1586"/>
                              <a:gd name="T66" fmla="*/ 214630 w 866"/>
                              <a:gd name="T67" fmla="*/ 579120 h 1586"/>
                              <a:gd name="T68" fmla="*/ 257810 w 866"/>
                              <a:gd name="T69" fmla="*/ 568325 h 1586"/>
                              <a:gd name="T70" fmla="*/ 271145 w 866"/>
                              <a:gd name="T71" fmla="*/ 552450 h 1586"/>
                              <a:gd name="T72" fmla="*/ 276225 w 866"/>
                              <a:gd name="T73" fmla="*/ 524510 h 1586"/>
                              <a:gd name="T74" fmla="*/ 271145 w 866"/>
                              <a:gd name="T75" fmla="*/ 487045 h 1586"/>
                              <a:gd name="T76" fmla="*/ 260350 w 866"/>
                              <a:gd name="T77" fmla="*/ 457200 h 1586"/>
                              <a:gd name="T78" fmla="*/ 234950 w 866"/>
                              <a:gd name="T79" fmla="*/ 427990 h 1586"/>
                              <a:gd name="T80" fmla="*/ 213360 w 866"/>
                              <a:gd name="T81" fmla="*/ 395605 h 1586"/>
                              <a:gd name="T82" fmla="*/ 203835 w 866"/>
                              <a:gd name="T83" fmla="*/ 372745 h 1586"/>
                              <a:gd name="T84" fmla="*/ 193040 w 866"/>
                              <a:gd name="T85" fmla="*/ 351155 h 1586"/>
                              <a:gd name="T86" fmla="*/ 186690 w 866"/>
                              <a:gd name="T87" fmla="*/ 332740 h 1586"/>
                              <a:gd name="T88" fmla="*/ 182245 w 866"/>
                              <a:gd name="T89" fmla="*/ 309880 h 1586"/>
                              <a:gd name="T90" fmla="*/ 196850 w 866"/>
                              <a:gd name="T91" fmla="*/ 285750 h 1586"/>
                              <a:gd name="T92" fmla="*/ 226695 w 866"/>
                              <a:gd name="T93" fmla="*/ 276225 h 1586"/>
                              <a:gd name="T94" fmla="*/ 213360 w 866"/>
                              <a:gd name="T95" fmla="*/ 253365 h 1586"/>
                              <a:gd name="T96" fmla="*/ 195580 w 866"/>
                              <a:gd name="T97" fmla="*/ 234315 h 1586"/>
                              <a:gd name="T98" fmla="*/ 189230 w 866"/>
                              <a:gd name="T99" fmla="*/ 208915 h 1586"/>
                              <a:gd name="T100" fmla="*/ 193040 w 866"/>
                              <a:gd name="T101" fmla="*/ 167640 h 1586"/>
                              <a:gd name="T102" fmla="*/ 162560 w 866"/>
                              <a:gd name="T103" fmla="*/ 146050 h 1586"/>
                              <a:gd name="T104" fmla="*/ 106045 w 866"/>
                              <a:gd name="T105" fmla="*/ 125730 h 1586"/>
                              <a:gd name="T106" fmla="*/ 71120 w 866"/>
                              <a:gd name="T107" fmla="*/ 101600 h 1586"/>
                              <a:gd name="T108" fmla="*/ 48260 w 866"/>
                              <a:gd name="T109" fmla="*/ 84455 h 1586"/>
                              <a:gd name="T110" fmla="*/ 50800 w 866"/>
                              <a:gd name="T111" fmla="*/ 65405 h 1586"/>
                              <a:gd name="T112" fmla="*/ 52070 w 866"/>
                              <a:gd name="T113" fmla="*/ 43815 h 1586"/>
                              <a:gd name="T114" fmla="*/ 41275 w 866"/>
                              <a:gd name="T115" fmla="*/ 29210 h 1586"/>
                              <a:gd name="T116" fmla="*/ 21590 w 866"/>
                              <a:gd name="T117" fmla="*/ 15875 h 1586"/>
                              <a:gd name="T118" fmla="*/ 2540 w 866"/>
                              <a:gd name="T119" fmla="*/ 2540 h 158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866" h="1586">
                                <a:moveTo>
                                  <a:pt x="794" y="1447"/>
                                </a:moveTo>
                                <a:lnTo>
                                  <a:pt x="792" y="1447"/>
                                </a:lnTo>
                                <a:lnTo>
                                  <a:pt x="792" y="1449"/>
                                </a:lnTo>
                                <a:lnTo>
                                  <a:pt x="792" y="1451"/>
                                </a:lnTo>
                                <a:lnTo>
                                  <a:pt x="792" y="1453"/>
                                </a:lnTo>
                                <a:lnTo>
                                  <a:pt x="792" y="1455"/>
                                </a:lnTo>
                                <a:lnTo>
                                  <a:pt x="792" y="1457"/>
                                </a:lnTo>
                                <a:lnTo>
                                  <a:pt x="792" y="1459"/>
                                </a:lnTo>
                                <a:lnTo>
                                  <a:pt x="792" y="1462"/>
                                </a:lnTo>
                                <a:lnTo>
                                  <a:pt x="792" y="1464"/>
                                </a:lnTo>
                                <a:lnTo>
                                  <a:pt x="792" y="1466"/>
                                </a:lnTo>
                                <a:lnTo>
                                  <a:pt x="792" y="1468"/>
                                </a:lnTo>
                                <a:lnTo>
                                  <a:pt x="792" y="1470"/>
                                </a:lnTo>
                                <a:lnTo>
                                  <a:pt x="794" y="1470"/>
                                </a:lnTo>
                                <a:lnTo>
                                  <a:pt x="794" y="1472"/>
                                </a:lnTo>
                                <a:lnTo>
                                  <a:pt x="794" y="1474"/>
                                </a:lnTo>
                                <a:lnTo>
                                  <a:pt x="794" y="1476"/>
                                </a:lnTo>
                                <a:lnTo>
                                  <a:pt x="794" y="1478"/>
                                </a:lnTo>
                                <a:lnTo>
                                  <a:pt x="794" y="1481"/>
                                </a:lnTo>
                                <a:lnTo>
                                  <a:pt x="794" y="1483"/>
                                </a:lnTo>
                                <a:lnTo>
                                  <a:pt x="794" y="1485"/>
                                </a:lnTo>
                                <a:lnTo>
                                  <a:pt x="794" y="1487"/>
                                </a:lnTo>
                                <a:lnTo>
                                  <a:pt x="796" y="1487"/>
                                </a:lnTo>
                                <a:lnTo>
                                  <a:pt x="796" y="1489"/>
                                </a:lnTo>
                                <a:lnTo>
                                  <a:pt x="796" y="1491"/>
                                </a:lnTo>
                                <a:lnTo>
                                  <a:pt x="798" y="1493"/>
                                </a:lnTo>
                                <a:lnTo>
                                  <a:pt x="798" y="1495"/>
                                </a:lnTo>
                                <a:lnTo>
                                  <a:pt x="800" y="1498"/>
                                </a:lnTo>
                                <a:lnTo>
                                  <a:pt x="800" y="1500"/>
                                </a:lnTo>
                                <a:lnTo>
                                  <a:pt x="800" y="1502"/>
                                </a:lnTo>
                                <a:lnTo>
                                  <a:pt x="803" y="1502"/>
                                </a:lnTo>
                                <a:lnTo>
                                  <a:pt x="803" y="1504"/>
                                </a:lnTo>
                                <a:lnTo>
                                  <a:pt x="803" y="1506"/>
                                </a:lnTo>
                                <a:lnTo>
                                  <a:pt x="805" y="1508"/>
                                </a:lnTo>
                                <a:lnTo>
                                  <a:pt x="805" y="1510"/>
                                </a:lnTo>
                                <a:lnTo>
                                  <a:pt x="807" y="1512"/>
                                </a:lnTo>
                                <a:lnTo>
                                  <a:pt x="809" y="1514"/>
                                </a:lnTo>
                                <a:lnTo>
                                  <a:pt x="809" y="1517"/>
                                </a:lnTo>
                                <a:lnTo>
                                  <a:pt x="811" y="1517"/>
                                </a:lnTo>
                                <a:lnTo>
                                  <a:pt x="811" y="1519"/>
                                </a:lnTo>
                                <a:lnTo>
                                  <a:pt x="813" y="1519"/>
                                </a:lnTo>
                                <a:lnTo>
                                  <a:pt x="813" y="1521"/>
                                </a:lnTo>
                                <a:lnTo>
                                  <a:pt x="815" y="1521"/>
                                </a:lnTo>
                                <a:lnTo>
                                  <a:pt x="815" y="1523"/>
                                </a:lnTo>
                                <a:lnTo>
                                  <a:pt x="817" y="1525"/>
                                </a:lnTo>
                                <a:lnTo>
                                  <a:pt x="819" y="1525"/>
                                </a:lnTo>
                                <a:lnTo>
                                  <a:pt x="819" y="1527"/>
                                </a:lnTo>
                                <a:lnTo>
                                  <a:pt x="822" y="1527"/>
                                </a:lnTo>
                                <a:lnTo>
                                  <a:pt x="822" y="1529"/>
                                </a:lnTo>
                                <a:lnTo>
                                  <a:pt x="824" y="1529"/>
                                </a:lnTo>
                                <a:lnTo>
                                  <a:pt x="824" y="1531"/>
                                </a:lnTo>
                                <a:lnTo>
                                  <a:pt x="826" y="1533"/>
                                </a:lnTo>
                                <a:lnTo>
                                  <a:pt x="828" y="1533"/>
                                </a:lnTo>
                                <a:lnTo>
                                  <a:pt x="830" y="1533"/>
                                </a:lnTo>
                                <a:lnTo>
                                  <a:pt x="830" y="1536"/>
                                </a:lnTo>
                                <a:lnTo>
                                  <a:pt x="830" y="1538"/>
                                </a:lnTo>
                                <a:lnTo>
                                  <a:pt x="832" y="1538"/>
                                </a:lnTo>
                                <a:lnTo>
                                  <a:pt x="834" y="1540"/>
                                </a:lnTo>
                                <a:lnTo>
                                  <a:pt x="836" y="1540"/>
                                </a:lnTo>
                                <a:lnTo>
                                  <a:pt x="836" y="1542"/>
                                </a:lnTo>
                                <a:lnTo>
                                  <a:pt x="839" y="1542"/>
                                </a:lnTo>
                                <a:lnTo>
                                  <a:pt x="839" y="1544"/>
                                </a:lnTo>
                                <a:lnTo>
                                  <a:pt x="841" y="1544"/>
                                </a:lnTo>
                                <a:lnTo>
                                  <a:pt x="841" y="1546"/>
                                </a:lnTo>
                                <a:lnTo>
                                  <a:pt x="843" y="1546"/>
                                </a:lnTo>
                                <a:lnTo>
                                  <a:pt x="843" y="1548"/>
                                </a:lnTo>
                                <a:lnTo>
                                  <a:pt x="845" y="1548"/>
                                </a:lnTo>
                                <a:lnTo>
                                  <a:pt x="847" y="1550"/>
                                </a:lnTo>
                                <a:lnTo>
                                  <a:pt x="849" y="1552"/>
                                </a:lnTo>
                                <a:lnTo>
                                  <a:pt x="851" y="1552"/>
                                </a:lnTo>
                                <a:lnTo>
                                  <a:pt x="851" y="1555"/>
                                </a:lnTo>
                                <a:lnTo>
                                  <a:pt x="853" y="1555"/>
                                </a:lnTo>
                                <a:lnTo>
                                  <a:pt x="855" y="1557"/>
                                </a:lnTo>
                                <a:lnTo>
                                  <a:pt x="860" y="1559"/>
                                </a:lnTo>
                                <a:lnTo>
                                  <a:pt x="862" y="1559"/>
                                </a:lnTo>
                                <a:lnTo>
                                  <a:pt x="864" y="1561"/>
                                </a:lnTo>
                                <a:lnTo>
                                  <a:pt x="866" y="1561"/>
                                </a:lnTo>
                                <a:lnTo>
                                  <a:pt x="864" y="1563"/>
                                </a:lnTo>
                                <a:lnTo>
                                  <a:pt x="862" y="1563"/>
                                </a:lnTo>
                                <a:lnTo>
                                  <a:pt x="860" y="1563"/>
                                </a:lnTo>
                                <a:lnTo>
                                  <a:pt x="858" y="1563"/>
                                </a:lnTo>
                                <a:lnTo>
                                  <a:pt x="858" y="1565"/>
                                </a:lnTo>
                                <a:lnTo>
                                  <a:pt x="855" y="1565"/>
                                </a:lnTo>
                                <a:lnTo>
                                  <a:pt x="853" y="1565"/>
                                </a:lnTo>
                                <a:lnTo>
                                  <a:pt x="851" y="1567"/>
                                </a:lnTo>
                                <a:lnTo>
                                  <a:pt x="849" y="1567"/>
                                </a:lnTo>
                                <a:lnTo>
                                  <a:pt x="847" y="1567"/>
                                </a:lnTo>
                                <a:lnTo>
                                  <a:pt x="847" y="1569"/>
                                </a:lnTo>
                                <a:lnTo>
                                  <a:pt x="843" y="1569"/>
                                </a:lnTo>
                                <a:lnTo>
                                  <a:pt x="841" y="1571"/>
                                </a:lnTo>
                                <a:lnTo>
                                  <a:pt x="839" y="1571"/>
                                </a:lnTo>
                                <a:lnTo>
                                  <a:pt x="836" y="1574"/>
                                </a:lnTo>
                                <a:lnTo>
                                  <a:pt x="834" y="1576"/>
                                </a:lnTo>
                                <a:lnTo>
                                  <a:pt x="830" y="1576"/>
                                </a:lnTo>
                                <a:lnTo>
                                  <a:pt x="830" y="1578"/>
                                </a:lnTo>
                                <a:lnTo>
                                  <a:pt x="828" y="1578"/>
                                </a:lnTo>
                                <a:lnTo>
                                  <a:pt x="826" y="1578"/>
                                </a:lnTo>
                                <a:lnTo>
                                  <a:pt x="822" y="1582"/>
                                </a:lnTo>
                                <a:lnTo>
                                  <a:pt x="819" y="1582"/>
                                </a:lnTo>
                                <a:lnTo>
                                  <a:pt x="817" y="1584"/>
                                </a:lnTo>
                                <a:lnTo>
                                  <a:pt x="813" y="1584"/>
                                </a:lnTo>
                                <a:lnTo>
                                  <a:pt x="813" y="1586"/>
                                </a:lnTo>
                                <a:lnTo>
                                  <a:pt x="811" y="1586"/>
                                </a:lnTo>
                                <a:lnTo>
                                  <a:pt x="809" y="1586"/>
                                </a:lnTo>
                                <a:lnTo>
                                  <a:pt x="807" y="1586"/>
                                </a:lnTo>
                                <a:lnTo>
                                  <a:pt x="805" y="1586"/>
                                </a:lnTo>
                                <a:lnTo>
                                  <a:pt x="803" y="1584"/>
                                </a:lnTo>
                                <a:lnTo>
                                  <a:pt x="800" y="1584"/>
                                </a:lnTo>
                                <a:lnTo>
                                  <a:pt x="798" y="1584"/>
                                </a:lnTo>
                                <a:lnTo>
                                  <a:pt x="796" y="1584"/>
                                </a:lnTo>
                                <a:lnTo>
                                  <a:pt x="794" y="1582"/>
                                </a:lnTo>
                                <a:lnTo>
                                  <a:pt x="792" y="1582"/>
                                </a:lnTo>
                                <a:lnTo>
                                  <a:pt x="790" y="1582"/>
                                </a:lnTo>
                                <a:lnTo>
                                  <a:pt x="788" y="1580"/>
                                </a:lnTo>
                                <a:lnTo>
                                  <a:pt x="786" y="1580"/>
                                </a:lnTo>
                                <a:lnTo>
                                  <a:pt x="784" y="1580"/>
                                </a:lnTo>
                                <a:lnTo>
                                  <a:pt x="784" y="1578"/>
                                </a:lnTo>
                                <a:lnTo>
                                  <a:pt x="781" y="1578"/>
                                </a:lnTo>
                                <a:lnTo>
                                  <a:pt x="779" y="1576"/>
                                </a:lnTo>
                                <a:lnTo>
                                  <a:pt x="779" y="1574"/>
                                </a:lnTo>
                                <a:lnTo>
                                  <a:pt x="777" y="1571"/>
                                </a:lnTo>
                                <a:lnTo>
                                  <a:pt x="775" y="1569"/>
                                </a:lnTo>
                                <a:lnTo>
                                  <a:pt x="775" y="1567"/>
                                </a:lnTo>
                                <a:lnTo>
                                  <a:pt x="773" y="1565"/>
                                </a:lnTo>
                                <a:lnTo>
                                  <a:pt x="773" y="1563"/>
                                </a:lnTo>
                                <a:lnTo>
                                  <a:pt x="773" y="1561"/>
                                </a:lnTo>
                                <a:lnTo>
                                  <a:pt x="773" y="1559"/>
                                </a:lnTo>
                                <a:lnTo>
                                  <a:pt x="773" y="1555"/>
                                </a:lnTo>
                                <a:lnTo>
                                  <a:pt x="771" y="1552"/>
                                </a:lnTo>
                                <a:lnTo>
                                  <a:pt x="773" y="1548"/>
                                </a:lnTo>
                                <a:lnTo>
                                  <a:pt x="771" y="1546"/>
                                </a:lnTo>
                                <a:lnTo>
                                  <a:pt x="771" y="1544"/>
                                </a:lnTo>
                                <a:lnTo>
                                  <a:pt x="771" y="1542"/>
                                </a:lnTo>
                                <a:lnTo>
                                  <a:pt x="773" y="1540"/>
                                </a:lnTo>
                                <a:lnTo>
                                  <a:pt x="773" y="1538"/>
                                </a:lnTo>
                                <a:lnTo>
                                  <a:pt x="773" y="1536"/>
                                </a:lnTo>
                                <a:lnTo>
                                  <a:pt x="773" y="1533"/>
                                </a:lnTo>
                                <a:lnTo>
                                  <a:pt x="773" y="1531"/>
                                </a:lnTo>
                                <a:lnTo>
                                  <a:pt x="773" y="1529"/>
                                </a:lnTo>
                                <a:lnTo>
                                  <a:pt x="773" y="1527"/>
                                </a:lnTo>
                                <a:lnTo>
                                  <a:pt x="771" y="1525"/>
                                </a:lnTo>
                                <a:lnTo>
                                  <a:pt x="771" y="1523"/>
                                </a:lnTo>
                                <a:lnTo>
                                  <a:pt x="771" y="1521"/>
                                </a:lnTo>
                                <a:lnTo>
                                  <a:pt x="771" y="1517"/>
                                </a:lnTo>
                                <a:lnTo>
                                  <a:pt x="769" y="1517"/>
                                </a:lnTo>
                                <a:lnTo>
                                  <a:pt x="769" y="1514"/>
                                </a:lnTo>
                                <a:lnTo>
                                  <a:pt x="769" y="1512"/>
                                </a:lnTo>
                                <a:lnTo>
                                  <a:pt x="769" y="1510"/>
                                </a:lnTo>
                                <a:lnTo>
                                  <a:pt x="769" y="1508"/>
                                </a:lnTo>
                                <a:lnTo>
                                  <a:pt x="767" y="1506"/>
                                </a:lnTo>
                                <a:lnTo>
                                  <a:pt x="767" y="1504"/>
                                </a:lnTo>
                                <a:lnTo>
                                  <a:pt x="767" y="1502"/>
                                </a:lnTo>
                                <a:lnTo>
                                  <a:pt x="765" y="1502"/>
                                </a:lnTo>
                                <a:lnTo>
                                  <a:pt x="765" y="1500"/>
                                </a:lnTo>
                                <a:lnTo>
                                  <a:pt x="762" y="1498"/>
                                </a:lnTo>
                                <a:lnTo>
                                  <a:pt x="762" y="1495"/>
                                </a:lnTo>
                                <a:lnTo>
                                  <a:pt x="760" y="1495"/>
                                </a:lnTo>
                                <a:lnTo>
                                  <a:pt x="760" y="1493"/>
                                </a:lnTo>
                                <a:lnTo>
                                  <a:pt x="758" y="1493"/>
                                </a:lnTo>
                                <a:lnTo>
                                  <a:pt x="758" y="1491"/>
                                </a:lnTo>
                                <a:lnTo>
                                  <a:pt x="756" y="1491"/>
                                </a:lnTo>
                                <a:lnTo>
                                  <a:pt x="754" y="1489"/>
                                </a:lnTo>
                                <a:lnTo>
                                  <a:pt x="752" y="1489"/>
                                </a:lnTo>
                                <a:lnTo>
                                  <a:pt x="752" y="1487"/>
                                </a:lnTo>
                                <a:lnTo>
                                  <a:pt x="750" y="1487"/>
                                </a:lnTo>
                                <a:lnTo>
                                  <a:pt x="748" y="1485"/>
                                </a:lnTo>
                                <a:lnTo>
                                  <a:pt x="746" y="1485"/>
                                </a:lnTo>
                                <a:lnTo>
                                  <a:pt x="746" y="1483"/>
                                </a:lnTo>
                                <a:lnTo>
                                  <a:pt x="743" y="1483"/>
                                </a:lnTo>
                                <a:lnTo>
                                  <a:pt x="741" y="1481"/>
                                </a:lnTo>
                                <a:lnTo>
                                  <a:pt x="739" y="1478"/>
                                </a:lnTo>
                                <a:lnTo>
                                  <a:pt x="737" y="1478"/>
                                </a:lnTo>
                                <a:lnTo>
                                  <a:pt x="735" y="1476"/>
                                </a:lnTo>
                                <a:lnTo>
                                  <a:pt x="733" y="1476"/>
                                </a:lnTo>
                                <a:lnTo>
                                  <a:pt x="733" y="1474"/>
                                </a:lnTo>
                                <a:lnTo>
                                  <a:pt x="731" y="1474"/>
                                </a:lnTo>
                                <a:lnTo>
                                  <a:pt x="729" y="1472"/>
                                </a:lnTo>
                                <a:lnTo>
                                  <a:pt x="727" y="1470"/>
                                </a:lnTo>
                                <a:lnTo>
                                  <a:pt x="724" y="1470"/>
                                </a:lnTo>
                                <a:lnTo>
                                  <a:pt x="724" y="1468"/>
                                </a:lnTo>
                                <a:lnTo>
                                  <a:pt x="722" y="1468"/>
                                </a:lnTo>
                                <a:lnTo>
                                  <a:pt x="722" y="1466"/>
                                </a:lnTo>
                                <a:lnTo>
                                  <a:pt x="720" y="1464"/>
                                </a:lnTo>
                                <a:lnTo>
                                  <a:pt x="718" y="1464"/>
                                </a:lnTo>
                                <a:lnTo>
                                  <a:pt x="716" y="1462"/>
                                </a:lnTo>
                                <a:lnTo>
                                  <a:pt x="714" y="1459"/>
                                </a:lnTo>
                                <a:lnTo>
                                  <a:pt x="714" y="1457"/>
                                </a:lnTo>
                                <a:lnTo>
                                  <a:pt x="712" y="1457"/>
                                </a:lnTo>
                                <a:lnTo>
                                  <a:pt x="712" y="1455"/>
                                </a:lnTo>
                                <a:lnTo>
                                  <a:pt x="710" y="1453"/>
                                </a:lnTo>
                                <a:lnTo>
                                  <a:pt x="708" y="1451"/>
                                </a:lnTo>
                                <a:lnTo>
                                  <a:pt x="708" y="1449"/>
                                </a:lnTo>
                                <a:lnTo>
                                  <a:pt x="708" y="1447"/>
                                </a:lnTo>
                                <a:lnTo>
                                  <a:pt x="705" y="1443"/>
                                </a:lnTo>
                                <a:lnTo>
                                  <a:pt x="703" y="1438"/>
                                </a:lnTo>
                                <a:lnTo>
                                  <a:pt x="701" y="1432"/>
                                </a:lnTo>
                                <a:lnTo>
                                  <a:pt x="699" y="1430"/>
                                </a:lnTo>
                                <a:lnTo>
                                  <a:pt x="699" y="1428"/>
                                </a:lnTo>
                                <a:lnTo>
                                  <a:pt x="699" y="1426"/>
                                </a:lnTo>
                                <a:lnTo>
                                  <a:pt x="697" y="1421"/>
                                </a:lnTo>
                                <a:lnTo>
                                  <a:pt x="697" y="1419"/>
                                </a:lnTo>
                                <a:lnTo>
                                  <a:pt x="695" y="1415"/>
                                </a:lnTo>
                                <a:lnTo>
                                  <a:pt x="691" y="1411"/>
                                </a:lnTo>
                                <a:lnTo>
                                  <a:pt x="689" y="1407"/>
                                </a:lnTo>
                                <a:lnTo>
                                  <a:pt x="689" y="1405"/>
                                </a:lnTo>
                                <a:lnTo>
                                  <a:pt x="686" y="1402"/>
                                </a:lnTo>
                                <a:lnTo>
                                  <a:pt x="686" y="1400"/>
                                </a:lnTo>
                                <a:lnTo>
                                  <a:pt x="684" y="1396"/>
                                </a:lnTo>
                                <a:lnTo>
                                  <a:pt x="682" y="1400"/>
                                </a:lnTo>
                                <a:lnTo>
                                  <a:pt x="682" y="1402"/>
                                </a:lnTo>
                                <a:lnTo>
                                  <a:pt x="680" y="1405"/>
                                </a:lnTo>
                                <a:lnTo>
                                  <a:pt x="678" y="1409"/>
                                </a:lnTo>
                                <a:lnTo>
                                  <a:pt x="678" y="1411"/>
                                </a:lnTo>
                                <a:lnTo>
                                  <a:pt x="676" y="1411"/>
                                </a:lnTo>
                                <a:lnTo>
                                  <a:pt x="674" y="1411"/>
                                </a:lnTo>
                                <a:lnTo>
                                  <a:pt x="672" y="1411"/>
                                </a:lnTo>
                                <a:lnTo>
                                  <a:pt x="670" y="1411"/>
                                </a:lnTo>
                                <a:lnTo>
                                  <a:pt x="667" y="1411"/>
                                </a:lnTo>
                                <a:lnTo>
                                  <a:pt x="665" y="1411"/>
                                </a:lnTo>
                                <a:lnTo>
                                  <a:pt x="663" y="1411"/>
                                </a:lnTo>
                                <a:lnTo>
                                  <a:pt x="661" y="1411"/>
                                </a:lnTo>
                                <a:lnTo>
                                  <a:pt x="659" y="1411"/>
                                </a:lnTo>
                                <a:lnTo>
                                  <a:pt x="655" y="1411"/>
                                </a:lnTo>
                                <a:lnTo>
                                  <a:pt x="651" y="1409"/>
                                </a:lnTo>
                                <a:lnTo>
                                  <a:pt x="646" y="1409"/>
                                </a:lnTo>
                                <a:lnTo>
                                  <a:pt x="644" y="1409"/>
                                </a:lnTo>
                                <a:lnTo>
                                  <a:pt x="642" y="1409"/>
                                </a:lnTo>
                                <a:lnTo>
                                  <a:pt x="642" y="1407"/>
                                </a:lnTo>
                                <a:lnTo>
                                  <a:pt x="640" y="1407"/>
                                </a:lnTo>
                                <a:lnTo>
                                  <a:pt x="638" y="1407"/>
                                </a:lnTo>
                                <a:lnTo>
                                  <a:pt x="634" y="1407"/>
                                </a:lnTo>
                                <a:lnTo>
                                  <a:pt x="629" y="1407"/>
                                </a:lnTo>
                                <a:lnTo>
                                  <a:pt x="627" y="1407"/>
                                </a:lnTo>
                                <a:lnTo>
                                  <a:pt x="625" y="1407"/>
                                </a:lnTo>
                                <a:lnTo>
                                  <a:pt x="623" y="1405"/>
                                </a:lnTo>
                                <a:lnTo>
                                  <a:pt x="619" y="1405"/>
                                </a:lnTo>
                                <a:lnTo>
                                  <a:pt x="617" y="1405"/>
                                </a:lnTo>
                                <a:lnTo>
                                  <a:pt x="615" y="1402"/>
                                </a:lnTo>
                                <a:lnTo>
                                  <a:pt x="610" y="1402"/>
                                </a:lnTo>
                                <a:lnTo>
                                  <a:pt x="608" y="1402"/>
                                </a:lnTo>
                                <a:lnTo>
                                  <a:pt x="606" y="1402"/>
                                </a:lnTo>
                                <a:lnTo>
                                  <a:pt x="604" y="1405"/>
                                </a:lnTo>
                                <a:lnTo>
                                  <a:pt x="604" y="1407"/>
                                </a:lnTo>
                                <a:lnTo>
                                  <a:pt x="604" y="1409"/>
                                </a:lnTo>
                                <a:lnTo>
                                  <a:pt x="604" y="1411"/>
                                </a:lnTo>
                                <a:lnTo>
                                  <a:pt x="602" y="1413"/>
                                </a:lnTo>
                                <a:lnTo>
                                  <a:pt x="602" y="1415"/>
                                </a:lnTo>
                                <a:lnTo>
                                  <a:pt x="602" y="1417"/>
                                </a:lnTo>
                                <a:lnTo>
                                  <a:pt x="602" y="1419"/>
                                </a:lnTo>
                                <a:lnTo>
                                  <a:pt x="602" y="1421"/>
                                </a:lnTo>
                                <a:lnTo>
                                  <a:pt x="602" y="1424"/>
                                </a:lnTo>
                                <a:lnTo>
                                  <a:pt x="602" y="1428"/>
                                </a:lnTo>
                                <a:lnTo>
                                  <a:pt x="602" y="1430"/>
                                </a:lnTo>
                                <a:lnTo>
                                  <a:pt x="604" y="1432"/>
                                </a:lnTo>
                                <a:lnTo>
                                  <a:pt x="606" y="1434"/>
                                </a:lnTo>
                                <a:lnTo>
                                  <a:pt x="606" y="1436"/>
                                </a:lnTo>
                                <a:lnTo>
                                  <a:pt x="608" y="1440"/>
                                </a:lnTo>
                                <a:lnTo>
                                  <a:pt x="610" y="1443"/>
                                </a:lnTo>
                                <a:lnTo>
                                  <a:pt x="613" y="1445"/>
                                </a:lnTo>
                                <a:lnTo>
                                  <a:pt x="617" y="1447"/>
                                </a:lnTo>
                                <a:lnTo>
                                  <a:pt x="619" y="1449"/>
                                </a:lnTo>
                                <a:lnTo>
                                  <a:pt x="623" y="1451"/>
                                </a:lnTo>
                                <a:lnTo>
                                  <a:pt x="625" y="1451"/>
                                </a:lnTo>
                                <a:lnTo>
                                  <a:pt x="629" y="1453"/>
                                </a:lnTo>
                                <a:lnTo>
                                  <a:pt x="634" y="1457"/>
                                </a:lnTo>
                                <a:lnTo>
                                  <a:pt x="638" y="1457"/>
                                </a:lnTo>
                                <a:lnTo>
                                  <a:pt x="640" y="1459"/>
                                </a:lnTo>
                                <a:lnTo>
                                  <a:pt x="646" y="1462"/>
                                </a:lnTo>
                                <a:lnTo>
                                  <a:pt x="653" y="1466"/>
                                </a:lnTo>
                                <a:lnTo>
                                  <a:pt x="657" y="1468"/>
                                </a:lnTo>
                                <a:lnTo>
                                  <a:pt x="661" y="1472"/>
                                </a:lnTo>
                                <a:lnTo>
                                  <a:pt x="665" y="1476"/>
                                </a:lnTo>
                                <a:lnTo>
                                  <a:pt x="667" y="1478"/>
                                </a:lnTo>
                                <a:lnTo>
                                  <a:pt x="670" y="1478"/>
                                </a:lnTo>
                                <a:lnTo>
                                  <a:pt x="674" y="1483"/>
                                </a:lnTo>
                                <a:lnTo>
                                  <a:pt x="676" y="1485"/>
                                </a:lnTo>
                                <a:lnTo>
                                  <a:pt x="676" y="1487"/>
                                </a:lnTo>
                                <a:lnTo>
                                  <a:pt x="678" y="1491"/>
                                </a:lnTo>
                                <a:lnTo>
                                  <a:pt x="678" y="1493"/>
                                </a:lnTo>
                                <a:lnTo>
                                  <a:pt x="680" y="1495"/>
                                </a:lnTo>
                                <a:lnTo>
                                  <a:pt x="680" y="1498"/>
                                </a:lnTo>
                                <a:lnTo>
                                  <a:pt x="680" y="1500"/>
                                </a:lnTo>
                                <a:lnTo>
                                  <a:pt x="680" y="1504"/>
                                </a:lnTo>
                                <a:lnTo>
                                  <a:pt x="678" y="1506"/>
                                </a:lnTo>
                                <a:lnTo>
                                  <a:pt x="678" y="1510"/>
                                </a:lnTo>
                                <a:lnTo>
                                  <a:pt x="676" y="1514"/>
                                </a:lnTo>
                                <a:lnTo>
                                  <a:pt x="676" y="1519"/>
                                </a:lnTo>
                                <a:lnTo>
                                  <a:pt x="674" y="1525"/>
                                </a:lnTo>
                                <a:lnTo>
                                  <a:pt x="674" y="1527"/>
                                </a:lnTo>
                                <a:lnTo>
                                  <a:pt x="672" y="1531"/>
                                </a:lnTo>
                                <a:lnTo>
                                  <a:pt x="672" y="1533"/>
                                </a:lnTo>
                                <a:lnTo>
                                  <a:pt x="670" y="1536"/>
                                </a:lnTo>
                                <a:lnTo>
                                  <a:pt x="670" y="1538"/>
                                </a:lnTo>
                                <a:lnTo>
                                  <a:pt x="665" y="1540"/>
                                </a:lnTo>
                                <a:lnTo>
                                  <a:pt x="663" y="1544"/>
                                </a:lnTo>
                                <a:lnTo>
                                  <a:pt x="661" y="1546"/>
                                </a:lnTo>
                                <a:lnTo>
                                  <a:pt x="659" y="1548"/>
                                </a:lnTo>
                                <a:lnTo>
                                  <a:pt x="657" y="1550"/>
                                </a:lnTo>
                                <a:lnTo>
                                  <a:pt x="653" y="1550"/>
                                </a:lnTo>
                                <a:lnTo>
                                  <a:pt x="646" y="1552"/>
                                </a:lnTo>
                                <a:lnTo>
                                  <a:pt x="642" y="1555"/>
                                </a:lnTo>
                                <a:lnTo>
                                  <a:pt x="640" y="1552"/>
                                </a:lnTo>
                                <a:lnTo>
                                  <a:pt x="634" y="1552"/>
                                </a:lnTo>
                                <a:lnTo>
                                  <a:pt x="632" y="1550"/>
                                </a:lnTo>
                                <a:lnTo>
                                  <a:pt x="629" y="1548"/>
                                </a:lnTo>
                                <a:lnTo>
                                  <a:pt x="627" y="1548"/>
                                </a:lnTo>
                                <a:lnTo>
                                  <a:pt x="621" y="1544"/>
                                </a:lnTo>
                                <a:lnTo>
                                  <a:pt x="619" y="1540"/>
                                </a:lnTo>
                                <a:lnTo>
                                  <a:pt x="617" y="1536"/>
                                </a:lnTo>
                                <a:lnTo>
                                  <a:pt x="617" y="1533"/>
                                </a:lnTo>
                                <a:lnTo>
                                  <a:pt x="617" y="1531"/>
                                </a:lnTo>
                                <a:lnTo>
                                  <a:pt x="615" y="1531"/>
                                </a:lnTo>
                                <a:lnTo>
                                  <a:pt x="615" y="1529"/>
                                </a:lnTo>
                                <a:lnTo>
                                  <a:pt x="613" y="1529"/>
                                </a:lnTo>
                                <a:lnTo>
                                  <a:pt x="610" y="1527"/>
                                </a:lnTo>
                                <a:lnTo>
                                  <a:pt x="608" y="1525"/>
                                </a:lnTo>
                                <a:lnTo>
                                  <a:pt x="606" y="1523"/>
                                </a:lnTo>
                                <a:lnTo>
                                  <a:pt x="604" y="1521"/>
                                </a:lnTo>
                                <a:lnTo>
                                  <a:pt x="602" y="1519"/>
                                </a:lnTo>
                                <a:lnTo>
                                  <a:pt x="600" y="1517"/>
                                </a:lnTo>
                                <a:lnTo>
                                  <a:pt x="598" y="1512"/>
                                </a:lnTo>
                                <a:lnTo>
                                  <a:pt x="596" y="1510"/>
                                </a:lnTo>
                                <a:lnTo>
                                  <a:pt x="593" y="1508"/>
                                </a:lnTo>
                                <a:lnTo>
                                  <a:pt x="591" y="1508"/>
                                </a:lnTo>
                                <a:lnTo>
                                  <a:pt x="591" y="1506"/>
                                </a:lnTo>
                                <a:lnTo>
                                  <a:pt x="589" y="1504"/>
                                </a:lnTo>
                                <a:lnTo>
                                  <a:pt x="587" y="1504"/>
                                </a:lnTo>
                                <a:lnTo>
                                  <a:pt x="585" y="1502"/>
                                </a:lnTo>
                                <a:lnTo>
                                  <a:pt x="583" y="1502"/>
                                </a:lnTo>
                                <a:lnTo>
                                  <a:pt x="581" y="1500"/>
                                </a:lnTo>
                                <a:lnTo>
                                  <a:pt x="579" y="1500"/>
                                </a:lnTo>
                                <a:lnTo>
                                  <a:pt x="577" y="1498"/>
                                </a:lnTo>
                                <a:lnTo>
                                  <a:pt x="574" y="1495"/>
                                </a:lnTo>
                                <a:lnTo>
                                  <a:pt x="572" y="1495"/>
                                </a:lnTo>
                                <a:lnTo>
                                  <a:pt x="570" y="1495"/>
                                </a:lnTo>
                                <a:lnTo>
                                  <a:pt x="568" y="1493"/>
                                </a:lnTo>
                                <a:lnTo>
                                  <a:pt x="566" y="1491"/>
                                </a:lnTo>
                                <a:lnTo>
                                  <a:pt x="564" y="1491"/>
                                </a:lnTo>
                                <a:lnTo>
                                  <a:pt x="560" y="1489"/>
                                </a:lnTo>
                                <a:lnTo>
                                  <a:pt x="558" y="1487"/>
                                </a:lnTo>
                                <a:lnTo>
                                  <a:pt x="553" y="1487"/>
                                </a:lnTo>
                                <a:lnTo>
                                  <a:pt x="551" y="1485"/>
                                </a:lnTo>
                                <a:lnTo>
                                  <a:pt x="549" y="1485"/>
                                </a:lnTo>
                                <a:lnTo>
                                  <a:pt x="547" y="1483"/>
                                </a:lnTo>
                                <a:lnTo>
                                  <a:pt x="545" y="1483"/>
                                </a:lnTo>
                                <a:lnTo>
                                  <a:pt x="543" y="1481"/>
                                </a:lnTo>
                                <a:lnTo>
                                  <a:pt x="539" y="1481"/>
                                </a:lnTo>
                                <a:lnTo>
                                  <a:pt x="536" y="1478"/>
                                </a:lnTo>
                                <a:lnTo>
                                  <a:pt x="534" y="1478"/>
                                </a:lnTo>
                                <a:lnTo>
                                  <a:pt x="532" y="1478"/>
                                </a:lnTo>
                                <a:lnTo>
                                  <a:pt x="532" y="1476"/>
                                </a:lnTo>
                                <a:lnTo>
                                  <a:pt x="530" y="1476"/>
                                </a:lnTo>
                                <a:lnTo>
                                  <a:pt x="528" y="1476"/>
                                </a:lnTo>
                                <a:lnTo>
                                  <a:pt x="526" y="1474"/>
                                </a:lnTo>
                                <a:lnTo>
                                  <a:pt x="524" y="1474"/>
                                </a:lnTo>
                                <a:lnTo>
                                  <a:pt x="522" y="1472"/>
                                </a:lnTo>
                                <a:lnTo>
                                  <a:pt x="520" y="1472"/>
                                </a:lnTo>
                                <a:lnTo>
                                  <a:pt x="517" y="1470"/>
                                </a:lnTo>
                                <a:lnTo>
                                  <a:pt x="515" y="1468"/>
                                </a:lnTo>
                                <a:lnTo>
                                  <a:pt x="513" y="1466"/>
                                </a:lnTo>
                                <a:lnTo>
                                  <a:pt x="511" y="1464"/>
                                </a:lnTo>
                                <a:lnTo>
                                  <a:pt x="507" y="1464"/>
                                </a:lnTo>
                                <a:lnTo>
                                  <a:pt x="507" y="1462"/>
                                </a:lnTo>
                                <a:lnTo>
                                  <a:pt x="505" y="1462"/>
                                </a:lnTo>
                                <a:lnTo>
                                  <a:pt x="503" y="1459"/>
                                </a:lnTo>
                                <a:lnTo>
                                  <a:pt x="503" y="1457"/>
                                </a:lnTo>
                                <a:lnTo>
                                  <a:pt x="501" y="1455"/>
                                </a:lnTo>
                                <a:lnTo>
                                  <a:pt x="498" y="1455"/>
                                </a:lnTo>
                                <a:lnTo>
                                  <a:pt x="496" y="1453"/>
                                </a:lnTo>
                                <a:lnTo>
                                  <a:pt x="496" y="1451"/>
                                </a:lnTo>
                                <a:lnTo>
                                  <a:pt x="496" y="1449"/>
                                </a:lnTo>
                                <a:lnTo>
                                  <a:pt x="494" y="1447"/>
                                </a:lnTo>
                                <a:lnTo>
                                  <a:pt x="492" y="1445"/>
                                </a:lnTo>
                                <a:lnTo>
                                  <a:pt x="492" y="1443"/>
                                </a:lnTo>
                                <a:lnTo>
                                  <a:pt x="492" y="1438"/>
                                </a:lnTo>
                                <a:lnTo>
                                  <a:pt x="492" y="1436"/>
                                </a:lnTo>
                                <a:lnTo>
                                  <a:pt x="490" y="1432"/>
                                </a:lnTo>
                                <a:lnTo>
                                  <a:pt x="490" y="1426"/>
                                </a:lnTo>
                                <a:lnTo>
                                  <a:pt x="492" y="1424"/>
                                </a:lnTo>
                                <a:lnTo>
                                  <a:pt x="492" y="1421"/>
                                </a:lnTo>
                                <a:lnTo>
                                  <a:pt x="492" y="1419"/>
                                </a:lnTo>
                                <a:lnTo>
                                  <a:pt x="494" y="1417"/>
                                </a:lnTo>
                                <a:lnTo>
                                  <a:pt x="496" y="1411"/>
                                </a:lnTo>
                                <a:lnTo>
                                  <a:pt x="498" y="1409"/>
                                </a:lnTo>
                                <a:lnTo>
                                  <a:pt x="501" y="1400"/>
                                </a:lnTo>
                                <a:lnTo>
                                  <a:pt x="501" y="1396"/>
                                </a:lnTo>
                                <a:lnTo>
                                  <a:pt x="503" y="1392"/>
                                </a:lnTo>
                                <a:lnTo>
                                  <a:pt x="503" y="1390"/>
                                </a:lnTo>
                                <a:lnTo>
                                  <a:pt x="505" y="1383"/>
                                </a:lnTo>
                                <a:lnTo>
                                  <a:pt x="505" y="1381"/>
                                </a:lnTo>
                                <a:lnTo>
                                  <a:pt x="505" y="1377"/>
                                </a:lnTo>
                                <a:lnTo>
                                  <a:pt x="505" y="1373"/>
                                </a:lnTo>
                                <a:lnTo>
                                  <a:pt x="505" y="1369"/>
                                </a:lnTo>
                                <a:lnTo>
                                  <a:pt x="503" y="1362"/>
                                </a:lnTo>
                                <a:lnTo>
                                  <a:pt x="501" y="1356"/>
                                </a:lnTo>
                                <a:lnTo>
                                  <a:pt x="498" y="1352"/>
                                </a:lnTo>
                                <a:lnTo>
                                  <a:pt x="496" y="1345"/>
                                </a:lnTo>
                                <a:lnTo>
                                  <a:pt x="494" y="1343"/>
                                </a:lnTo>
                                <a:lnTo>
                                  <a:pt x="494" y="1341"/>
                                </a:lnTo>
                                <a:lnTo>
                                  <a:pt x="492" y="1339"/>
                                </a:lnTo>
                                <a:lnTo>
                                  <a:pt x="492" y="1337"/>
                                </a:lnTo>
                                <a:lnTo>
                                  <a:pt x="490" y="1335"/>
                                </a:lnTo>
                                <a:lnTo>
                                  <a:pt x="488" y="1333"/>
                                </a:lnTo>
                                <a:lnTo>
                                  <a:pt x="486" y="1331"/>
                                </a:lnTo>
                                <a:lnTo>
                                  <a:pt x="484" y="1328"/>
                                </a:lnTo>
                                <a:lnTo>
                                  <a:pt x="482" y="1326"/>
                                </a:lnTo>
                                <a:lnTo>
                                  <a:pt x="479" y="1326"/>
                                </a:lnTo>
                                <a:lnTo>
                                  <a:pt x="475" y="1322"/>
                                </a:lnTo>
                                <a:lnTo>
                                  <a:pt x="473" y="1322"/>
                                </a:lnTo>
                                <a:lnTo>
                                  <a:pt x="471" y="1320"/>
                                </a:lnTo>
                                <a:lnTo>
                                  <a:pt x="469" y="1318"/>
                                </a:lnTo>
                                <a:lnTo>
                                  <a:pt x="467" y="1316"/>
                                </a:lnTo>
                                <a:lnTo>
                                  <a:pt x="465" y="1316"/>
                                </a:lnTo>
                                <a:lnTo>
                                  <a:pt x="465" y="1314"/>
                                </a:lnTo>
                                <a:lnTo>
                                  <a:pt x="463" y="1312"/>
                                </a:lnTo>
                                <a:lnTo>
                                  <a:pt x="458" y="1312"/>
                                </a:lnTo>
                                <a:lnTo>
                                  <a:pt x="456" y="1309"/>
                                </a:lnTo>
                                <a:lnTo>
                                  <a:pt x="454" y="1307"/>
                                </a:lnTo>
                                <a:lnTo>
                                  <a:pt x="452" y="1305"/>
                                </a:lnTo>
                                <a:lnTo>
                                  <a:pt x="450" y="1303"/>
                                </a:lnTo>
                                <a:lnTo>
                                  <a:pt x="448" y="1301"/>
                                </a:lnTo>
                                <a:lnTo>
                                  <a:pt x="448" y="1299"/>
                                </a:lnTo>
                                <a:lnTo>
                                  <a:pt x="444" y="1295"/>
                                </a:lnTo>
                                <a:lnTo>
                                  <a:pt x="441" y="1290"/>
                                </a:lnTo>
                                <a:lnTo>
                                  <a:pt x="441" y="1288"/>
                                </a:lnTo>
                                <a:lnTo>
                                  <a:pt x="439" y="1288"/>
                                </a:lnTo>
                                <a:lnTo>
                                  <a:pt x="437" y="1284"/>
                                </a:lnTo>
                                <a:lnTo>
                                  <a:pt x="435" y="1280"/>
                                </a:lnTo>
                                <a:lnTo>
                                  <a:pt x="433" y="1278"/>
                                </a:lnTo>
                                <a:lnTo>
                                  <a:pt x="429" y="1271"/>
                                </a:lnTo>
                                <a:lnTo>
                                  <a:pt x="427" y="1269"/>
                                </a:lnTo>
                                <a:lnTo>
                                  <a:pt x="427" y="1267"/>
                                </a:lnTo>
                                <a:lnTo>
                                  <a:pt x="422" y="1261"/>
                                </a:lnTo>
                                <a:lnTo>
                                  <a:pt x="418" y="1255"/>
                                </a:lnTo>
                                <a:lnTo>
                                  <a:pt x="418" y="1252"/>
                                </a:lnTo>
                                <a:lnTo>
                                  <a:pt x="416" y="1250"/>
                                </a:lnTo>
                                <a:lnTo>
                                  <a:pt x="416" y="1244"/>
                                </a:lnTo>
                                <a:lnTo>
                                  <a:pt x="414" y="1242"/>
                                </a:lnTo>
                                <a:lnTo>
                                  <a:pt x="414" y="1240"/>
                                </a:lnTo>
                                <a:lnTo>
                                  <a:pt x="414" y="1238"/>
                                </a:lnTo>
                                <a:lnTo>
                                  <a:pt x="412" y="1236"/>
                                </a:lnTo>
                                <a:lnTo>
                                  <a:pt x="412" y="1233"/>
                                </a:lnTo>
                                <a:lnTo>
                                  <a:pt x="412" y="1231"/>
                                </a:lnTo>
                                <a:lnTo>
                                  <a:pt x="410" y="1225"/>
                                </a:lnTo>
                                <a:lnTo>
                                  <a:pt x="408" y="1223"/>
                                </a:lnTo>
                                <a:lnTo>
                                  <a:pt x="406" y="1221"/>
                                </a:lnTo>
                                <a:lnTo>
                                  <a:pt x="403" y="1214"/>
                                </a:lnTo>
                                <a:lnTo>
                                  <a:pt x="401" y="1214"/>
                                </a:lnTo>
                                <a:lnTo>
                                  <a:pt x="399" y="1208"/>
                                </a:lnTo>
                                <a:lnTo>
                                  <a:pt x="397" y="1206"/>
                                </a:lnTo>
                                <a:lnTo>
                                  <a:pt x="397" y="1204"/>
                                </a:lnTo>
                                <a:lnTo>
                                  <a:pt x="395" y="1202"/>
                                </a:lnTo>
                                <a:lnTo>
                                  <a:pt x="393" y="1198"/>
                                </a:lnTo>
                                <a:lnTo>
                                  <a:pt x="393" y="1195"/>
                                </a:lnTo>
                                <a:lnTo>
                                  <a:pt x="391" y="1193"/>
                                </a:lnTo>
                                <a:lnTo>
                                  <a:pt x="389" y="1189"/>
                                </a:lnTo>
                                <a:lnTo>
                                  <a:pt x="389" y="1187"/>
                                </a:lnTo>
                                <a:lnTo>
                                  <a:pt x="387" y="1185"/>
                                </a:lnTo>
                                <a:lnTo>
                                  <a:pt x="387" y="1183"/>
                                </a:lnTo>
                                <a:lnTo>
                                  <a:pt x="384" y="1181"/>
                                </a:lnTo>
                                <a:lnTo>
                                  <a:pt x="384" y="1178"/>
                                </a:lnTo>
                                <a:lnTo>
                                  <a:pt x="382" y="1176"/>
                                </a:lnTo>
                                <a:lnTo>
                                  <a:pt x="380" y="1172"/>
                                </a:lnTo>
                                <a:lnTo>
                                  <a:pt x="380" y="1168"/>
                                </a:lnTo>
                                <a:lnTo>
                                  <a:pt x="378" y="1166"/>
                                </a:lnTo>
                                <a:lnTo>
                                  <a:pt x="378" y="1164"/>
                                </a:lnTo>
                                <a:lnTo>
                                  <a:pt x="378" y="1159"/>
                                </a:lnTo>
                                <a:lnTo>
                                  <a:pt x="376" y="1157"/>
                                </a:lnTo>
                                <a:lnTo>
                                  <a:pt x="376" y="1155"/>
                                </a:lnTo>
                                <a:lnTo>
                                  <a:pt x="376" y="1153"/>
                                </a:lnTo>
                                <a:lnTo>
                                  <a:pt x="376" y="1151"/>
                                </a:lnTo>
                                <a:lnTo>
                                  <a:pt x="374" y="1147"/>
                                </a:lnTo>
                                <a:lnTo>
                                  <a:pt x="374" y="1143"/>
                                </a:lnTo>
                                <a:lnTo>
                                  <a:pt x="372" y="1140"/>
                                </a:lnTo>
                                <a:lnTo>
                                  <a:pt x="372" y="1138"/>
                                </a:lnTo>
                                <a:lnTo>
                                  <a:pt x="370" y="1134"/>
                                </a:lnTo>
                                <a:lnTo>
                                  <a:pt x="370" y="1128"/>
                                </a:lnTo>
                                <a:lnTo>
                                  <a:pt x="370" y="1126"/>
                                </a:lnTo>
                                <a:lnTo>
                                  <a:pt x="370" y="1124"/>
                                </a:lnTo>
                                <a:lnTo>
                                  <a:pt x="370" y="1119"/>
                                </a:lnTo>
                                <a:lnTo>
                                  <a:pt x="370" y="1115"/>
                                </a:lnTo>
                                <a:lnTo>
                                  <a:pt x="372" y="1113"/>
                                </a:lnTo>
                                <a:lnTo>
                                  <a:pt x="374" y="1109"/>
                                </a:lnTo>
                                <a:lnTo>
                                  <a:pt x="374" y="1107"/>
                                </a:lnTo>
                                <a:lnTo>
                                  <a:pt x="374" y="1105"/>
                                </a:lnTo>
                                <a:lnTo>
                                  <a:pt x="376" y="1102"/>
                                </a:lnTo>
                                <a:lnTo>
                                  <a:pt x="376" y="1100"/>
                                </a:lnTo>
                                <a:lnTo>
                                  <a:pt x="378" y="1098"/>
                                </a:lnTo>
                                <a:lnTo>
                                  <a:pt x="378" y="1096"/>
                                </a:lnTo>
                                <a:lnTo>
                                  <a:pt x="380" y="1094"/>
                                </a:lnTo>
                                <a:lnTo>
                                  <a:pt x="380" y="1090"/>
                                </a:lnTo>
                                <a:lnTo>
                                  <a:pt x="382" y="1086"/>
                                </a:lnTo>
                                <a:lnTo>
                                  <a:pt x="382" y="1083"/>
                                </a:lnTo>
                                <a:lnTo>
                                  <a:pt x="382" y="1079"/>
                                </a:lnTo>
                                <a:lnTo>
                                  <a:pt x="382" y="1077"/>
                                </a:lnTo>
                                <a:lnTo>
                                  <a:pt x="382" y="1075"/>
                                </a:lnTo>
                                <a:lnTo>
                                  <a:pt x="382" y="1073"/>
                                </a:lnTo>
                                <a:lnTo>
                                  <a:pt x="382" y="1071"/>
                                </a:lnTo>
                                <a:lnTo>
                                  <a:pt x="380" y="1069"/>
                                </a:lnTo>
                                <a:lnTo>
                                  <a:pt x="376" y="1067"/>
                                </a:lnTo>
                                <a:lnTo>
                                  <a:pt x="374" y="1064"/>
                                </a:lnTo>
                                <a:lnTo>
                                  <a:pt x="370" y="1062"/>
                                </a:lnTo>
                                <a:lnTo>
                                  <a:pt x="365" y="1062"/>
                                </a:lnTo>
                                <a:lnTo>
                                  <a:pt x="363" y="1062"/>
                                </a:lnTo>
                                <a:lnTo>
                                  <a:pt x="361" y="1062"/>
                                </a:lnTo>
                                <a:lnTo>
                                  <a:pt x="359" y="1062"/>
                                </a:lnTo>
                                <a:lnTo>
                                  <a:pt x="357" y="1062"/>
                                </a:lnTo>
                                <a:lnTo>
                                  <a:pt x="351" y="1062"/>
                                </a:lnTo>
                                <a:lnTo>
                                  <a:pt x="348" y="1064"/>
                                </a:lnTo>
                                <a:lnTo>
                                  <a:pt x="340" y="1064"/>
                                </a:lnTo>
                                <a:lnTo>
                                  <a:pt x="336" y="1067"/>
                                </a:lnTo>
                                <a:lnTo>
                                  <a:pt x="334" y="1067"/>
                                </a:lnTo>
                                <a:lnTo>
                                  <a:pt x="332" y="1067"/>
                                </a:lnTo>
                                <a:lnTo>
                                  <a:pt x="329" y="1067"/>
                                </a:lnTo>
                                <a:lnTo>
                                  <a:pt x="327" y="1067"/>
                                </a:lnTo>
                                <a:lnTo>
                                  <a:pt x="323" y="1064"/>
                                </a:lnTo>
                                <a:lnTo>
                                  <a:pt x="321" y="1064"/>
                                </a:lnTo>
                                <a:lnTo>
                                  <a:pt x="321" y="1062"/>
                                </a:lnTo>
                                <a:lnTo>
                                  <a:pt x="321" y="1060"/>
                                </a:lnTo>
                                <a:lnTo>
                                  <a:pt x="321" y="1054"/>
                                </a:lnTo>
                                <a:lnTo>
                                  <a:pt x="321" y="1050"/>
                                </a:lnTo>
                                <a:lnTo>
                                  <a:pt x="321" y="1045"/>
                                </a:lnTo>
                                <a:lnTo>
                                  <a:pt x="319" y="1043"/>
                                </a:lnTo>
                                <a:lnTo>
                                  <a:pt x="317" y="1041"/>
                                </a:lnTo>
                                <a:lnTo>
                                  <a:pt x="315" y="1039"/>
                                </a:lnTo>
                                <a:lnTo>
                                  <a:pt x="310" y="1035"/>
                                </a:lnTo>
                                <a:lnTo>
                                  <a:pt x="310" y="1033"/>
                                </a:lnTo>
                                <a:lnTo>
                                  <a:pt x="308" y="1031"/>
                                </a:lnTo>
                                <a:lnTo>
                                  <a:pt x="306" y="1029"/>
                                </a:lnTo>
                                <a:lnTo>
                                  <a:pt x="304" y="1022"/>
                                </a:lnTo>
                                <a:lnTo>
                                  <a:pt x="302" y="1020"/>
                                </a:lnTo>
                                <a:lnTo>
                                  <a:pt x="300" y="1018"/>
                                </a:lnTo>
                                <a:lnTo>
                                  <a:pt x="300" y="1016"/>
                                </a:lnTo>
                                <a:lnTo>
                                  <a:pt x="298" y="1016"/>
                                </a:lnTo>
                                <a:lnTo>
                                  <a:pt x="298" y="1014"/>
                                </a:lnTo>
                                <a:lnTo>
                                  <a:pt x="296" y="1012"/>
                                </a:lnTo>
                                <a:lnTo>
                                  <a:pt x="296" y="1009"/>
                                </a:lnTo>
                                <a:lnTo>
                                  <a:pt x="294" y="1007"/>
                                </a:lnTo>
                                <a:lnTo>
                                  <a:pt x="294" y="1005"/>
                                </a:lnTo>
                                <a:lnTo>
                                  <a:pt x="294" y="1003"/>
                                </a:lnTo>
                                <a:lnTo>
                                  <a:pt x="294" y="997"/>
                                </a:lnTo>
                                <a:lnTo>
                                  <a:pt x="294" y="995"/>
                                </a:lnTo>
                                <a:lnTo>
                                  <a:pt x="294" y="993"/>
                                </a:lnTo>
                                <a:lnTo>
                                  <a:pt x="294" y="990"/>
                                </a:lnTo>
                                <a:lnTo>
                                  <a:pt x="296" y="986"/>
                                </a:lnTo>
                                <a:lnTo>
                                  <a:pt x="298" y="984"/>
                                </a:lnTo>
                                <a:lnTo>
                                  <a:pt x="298" y="982"/>
                                </a:lnTo>
                                <a:lnTo>
                                  <a:pt x="298" y="978"/>
                                </a:lnTo>
                                <a:lnTo>
                                  <a:pt x="298" y="976"/>
                                </a:lnTo>
                                <a:lnTo>
                                  <a:pt x="300" y="971"/>
                                </a:lnTo>
                                <a:lnTo>
                                  <a:pt x="300" y="969"/>
                                </a:lnTo>
                                <a:lnTo>
                                  <a:pt x="300" y="967"/>
                                </a:lnTo>
                                <a:lnTo>
                                  <a:pt x="300" y="965"/>
                                </a:lnTo>
                                <a:lnTo>
                                  <a:pt x="300" y="963"/>
                                </a:lnTo>
                                <a:lnTo>
                                  <a:pt x="302" y="961"/>
                                </a:lnTo>
                                <a:lnTo>
                                  <a:pt x="302" y="959"/>
                                </a:lnTo>
                                <a:lnTo>
                                  <a:pt x="302" y="957"/>
                                </a:lnTo>
                                <a:lnTo>
                                  <a:pt x="304" y="955"/>
                                </a:lnTo>
                                <a:lnTo>
                                  <a:pt x="304" y="952"/>
                                </a:lnTo>
                                <a:lnTo>
                                  <a:pt x="306" y="950"/>
                                </a:lnTo>
                                <a:lnTo>
                                  <a:pt x="308" y="948"/>
                                </a:lnTo>
                                <a:lnTo>
                                  <a:pt x="310" y="948"/>
                                </a:lnTo>
                                <a:lnTo>
                                  <a:pt x="310" y="946"/>
                                </a:lnTo>
                                <a:lnTo>
                                  <a:pt x="313" y="944"/>
                                </a:lnTo>
                                <a:lnTo>
                                  <a:pt x="315" y="942"/>
                                </a:lnTo>
                                <a:lnTo>
                                  <a:pt x="317" y="940"/>
                                </a:lnTo>
                                <a:lnTo>
                                  <a:pt x="319" y="938"/>
                                </a:lnTo>
                                <a:lnTo>
                                  <a:pt x="321" y="938"/>
                                </a:lnTo>
                                <a:lnTo>
                                  <a:pt x="321" y="936"/>
                                </a:lnTo>
                                <a:lnTo>
                                  <a:pt x="323" y="936"/>
                                </a:lnTo>
                                <a:lnTo>
                                  <a:pt x="325" y="931"/>
                                </a:lnTo>
                                <a:lnTo>
                                  <a:pt x="327" y="927"/>
                                </a:lnTo>
                                <a:lnTo>
                                  <a:pt x="329" y="925"/>
                                </a:lnTo>
                                <a:lnTo>
                                  <a:pt x="332" y="921"/>
                                </a:lnTo>
                                <a:lnTo>
                                  <a:pt x="332" y="919"/>
                                </a:lnTo>
                                <a:lnTo>
                                  <a:pt x="334" y="917"/>
                                </a:lnTo>
                                <a:lnTo>
                                  <a:pt x="336" y="914"/>
                                </a:lnTo>
                                <a:lnTo>
                                  <a:pt x="338" y="912"/>
                                </a:lnTo>
                                <a:lnTo>
                                  <a:pt x="340" y="912"/>
                                </a:lnTo>
                                <a:lnTo>
                                  <a:pt x="342" y="912"/>
                                </a:lnTo>
                                <a:lnTo>
                                  <a:pt x="344" y="910"/>
                                </a:lnTo>
                                <a:lnTo>
                                  <a:pt x="351" y="908"/>
                                </a:lnTo>
                                <a:lnTo>
                                  <a:pt x="355" y="906"/>
                                </a:lnTo>
                                <a:lnTo>
                                  <a:pt x="363" y="904"/>
                                </a:lnTo>
                                <a:lnTo>
                                  <a:pt x="374" y="904"/>
                                </a:lnTo>
                                <a:lnTo>
                                  <a:pt x="380" y="904"/>
                                </a:lnTo>
                                <a:lnTo>
                                  <a:pt x="389" y="904"/>
                                </a:lnTo>
                                <a:lnTo>
                                  <a:pt x="391" y="902"/>
                                </a:lnTo>
                                <a:lnTo>
                                  <a:pt x="393" y="902"/>
                                </a:lnTo>
                                <a:lnTo>
                                  <a:pt x="395" y="902"/>
                                </a:lnTo>
                                <a:lnTo>
                                  <a:pt x="397" y="900"/>
                                </a:lnTo>
                                <a:lnTo>
                                  <a:pt x="399" y="900"/>
                                </a:lnTo>
                                <a:lnTo>
                                  <a:pt x="401" y="898"/>
                                </a:lnTo>
                                <a:lnTo>
                                  <a:pt x="403" y="898"/>
                                </a:lnTo>
                                <a:lnTo>
                                  <a:pt x="406" y="895"/>
                                </a:lnTo>
                                <a:lnTo>
                                  <a:pt x="408" y="895"/>
                                </a:lnTo>
                                <a:lnTo>
                                  <a:pt x="410" y="895"/>
                                </a:lnTo>
                                <a:lnTo>
                                  <a:pt x="412" y="893"/>
                                </a:lnTo>
                                <a:lnTo>
                                  <a:pt x="414" y="893"/>
                                </a:lnTo>
                                <a:lnTo>
                                  <a:pt x="416" y="893"/>
                                </a:lnTo>
                                <a:lnTo>
                                  <a:pt x="418" y="891"/>
                                </a:lnTo>
                                <a:lnTo>
                                  <a:pt x="418" y="889"/>
                                </a:lnTo>
                                <a:lnTo>
                                  <a:pt x="420" y="887"/>
                                </a:lnTo>
                                <a:lnTo>
                                  <a:pt x="420" y="885"/>
                                </a:lnTo>
                                <a:lnTo>
                                  <a:pt x="422" y="885"/>
                                </a:lnTo>
                                <a:lnTo>
                                  <a:pt x="422" y="883"/>
                                </a:lnTo>
                                <a:lnTo>
                                  <a:pt x="425" y="881"/>
                                </a:lnTo>
                                <a:lnTo>
                                  <a:pt x="425" y="879"/>
                                </a:lnTo>
                                <a:lnTo>
                                  <a:pt x="427" y="876"/>
                                </a:lnTo>
                                <a:lnTo>
                                  <a:pt x="427" y="874"/>
                                </a:lnTo>
                                <a:lnTo>
                                  <a:pt x="427" y="872"/>
                                </a:lnTo>
                                <a:lnTo>
                                  <a:pt x="427" y="870"/>
                                </a:lnTo>
                                <a:lnTo>
                                  <a:pt x="427" y="868"/>
                                </a:lnTo>
                                <a:lnTo>
                                  <a:pt x="429" y="864"/>
                                </a:lnTo>
                                <a:lnTo>
                                  <a:pt x="429" y="862"/>
                                </a:lnTo>
                                <a:lnTo>
                                  <a:pt x="429" y="859"/>
                                </a:lnTo>
                                <a:lnTo>
                                  <a:pt x="429" y="857"/>
                                </a:lnTo>
                                <a:lnTo>
                                  <a:pt x="429" y="855"/>
                                </a:lnTo>
                                <a:lnTo>
                                  <a:pt x="431" y="851"/>
                                </a:lnTo>
                                <a:lnTo>
                                  <a:pt x="431" y="847"/>
                                </a:lnTo>
                                <a:lnTo>
                                  <a:pt x="431" y="845"/>
                                </a:lnTo>
                                <a:lnTo>
                                  <a:pt x="433" y="843"/>
                                </a:lnTo>
                                <a:lnTo>
                                  <a:pt x="433" y="838"/>
                                </a:lnTo>
                                <a:lnTo>
                                  <a:pt x="433" y="836"/>
                                </a:lnTo>
                                <a:lnTo>
                                  <a:pt x="433" y="834"/>
                                </a:lnTo>
                                <a:lnTo>
                                  <a:pt x="433" y="832"/>
                                </a:lnTo>
                                <a:lnTo>
                                  <a:pt x="435" y="832"/>
                                </a:lnTo>
                                <a:lnTo>
                                  <a:pt x="435" y="830"/>
                                </a:lnTo>
                                <a:lnTo>
                                  <a:pt x="435" y="826"/>
                                </a:lnTo>
                                <a:lnTo>
                                  <a:pt x="435" y="824"/>
                                </a:lnTo>
                                <a:lnTo>
                                  <a:pt x="437" y="821"/>
                                </a:lnTo>
                                <a:lnTo>
                                  <a:pt x="437" y="817"/>
                                </a:lnTo>
                                <a:lnTo>
                                  <a:pt x="437" y="815"/>
                                </a:lnTo>
                                <a:lnTo>
                                  <a:pt x="437" y="813"/>
                                </a:lnTo>
                                <a:lnTo>
                                  <a:pt x="437" y="811"/>
                                </a:lnTo>
                                <a:lnTo>
                                  <a:pt x="437" y="809"/>
                                </a:lnTo>
                                <a:lnTo>
                                  <a:pt x="437" y="807"/>
                                </a:lnTo>
                                <a:lnTo>
                                  <a:pt x="435" y="805"/>
                                </a:lnTo>
                                <a:lnTo>
                                  <a:pt x="435" y="802"/>
                                </a:lnTo>
                                <a:lnTo>
                                  <a:pt x="435" y="798"/>
                                </a:lnTo>
                                <a:lnTo>
                                  <a:pt x="433" y="790"/>
                                </a:lnTo>
                                <a:lnTo>
                                  <a:pt x="433" y="786"/>
                                </a:lnTo>
                                <a:lnTo>
                                  <a:pt x="429" y="775"/>
                                </a:lnTo>
                                <a:lnTo>
                                  <a:pt x="429" y="773"/>
                                </a:lnTo>
                                <a:lnTo>
                                  <a:pt x="427" y="769"/>
                                </a:lnTo>
                                <a:lnTo>
                                  <a:pt x="427" y="767"/>
                                </a:lnTo>
                                <a:lnTo>
                                  <a:pt x="425" y="762"/>
                                </a:lnTo>
                                <a:lnTo>
                                  <a:pt x="425" y="760"/>
                                </a:lnTo>
                                <a:lnTo>
                                  <a:pt x="422" y="756"/>
                                </a:lnTo>
                                <a:lnTo>
                                  <a:pt x="422" y="752"/>
                                </a:lnTo>
                                <a:lnTo>
                                  <a:pt x="420" y="750"/>
                                </a:lnTo>
                                <a:lnTo>
                                  <a:pt x="420" y="748"/>
                                </a:lnTo>
                                <a:lnTo>
                                  <a:pt x="420" y="745"/>
                                </a:lnTo>
                                <a:lnTo>
                                  <a:pt x="418" y="743"/>
                                </a:lnTo>
                                <a:lnTo>
                                  <a:pt x="418" y="741"/>
                                </a:lnTo>
                                <a:lnTo>
                                  <a:pt x="416" y="737"/>
                                </a:lnTo>
                                <a:lnTo>
                                  <a:pt x="416" y="735"/>
                                </a:lnTo>
                                <a:lnTo>
                                  <a:pt x="414" y="733"/>
                                </a:lnTo>
                                <a:lnTo>
                                  <a:pt x="414" y="731"/>
                                </a:lnTo>
                                <a:lnTo>
                                  <a:pt x="412" y="729"/>
                                </a:lnTo>
                                <a:lnTo>
                                  <a:pt x="412" y="724"/>
                                </a:lnTo>
                                <a:lnTo>
                                  <a:pt x="410" y="722"/>
                                </a:lnTo>
                                <a:lnTo>
                                  <a:pt x="410" y="720"/>
                                </a:lnTo>
                                <a:lnTo>
                                  <a:pt x="408" y="718"/>
                                </a:lnTo>
                                <a:lnTo>
                                  <a:pt x="406" y="716"/>
                                </a:lnTo>
                                <a:lnTo>
                                  <a:pt x="406" y="714"/>
                                </a:lnTo>
                                <a:lnTo>
                                  <a:pt x="403" y="712"/>
                                </a:lnTo>
                                <a:lnTo>
                                  <a:pt x="399" y="705"/>
                                </a:lnTo>
                                <a:lnTo>
                                  <a:pt x="397" y="703"/>
                                </a:lnTo>
                                <a:lnTo>
                                  <a:pt x="395" y="699"/>
                                </a:lnTo>
                                <a:lnTo>
                                  <a:pt x="391" y="697"/>
                                </a:lnTo>
                                <a:lnTo>
                                  <a:pt x="391" y="695"/>
                                </a:lnTo>
                                <a:lnTo>
                                  <a:pt x="389" y="693"/>
                                </a:lnTo>
                                <a:lnTo>
                                  <a:pt x="387" y="690"/>
                                </a:lnTo>
                                <a:lnTo>
                                  <a:pt x="382" y="686"/>
                                </a:lnTo>
                                <a:lnTo>
                                  <a:pt x="380" y="684"/>
                                </a:lnTo>
                                <a:lnTo>
                                  <a:pt x="378" y="682"/>
                                </a:lnTo>
                                <a:lnTo>
                                  <a:pt x="376" y="680"/>
                                </a:lnTo>
                                <a:lnTo>
                                  <a:pt x="372" y="676"/>
                                </a:lnTo>
                                <a:lnTo>
                                  <a:pt x="370" y="674"/>
                                </a:lnTo>
                                <a:lnTo>
                                  <a:pt x="365" y="671"/>
                                </a:lnTo>
                                <a:lnTo>
                                  <a:pt x="363" y="667"/>
                                </a:lnTo>
                                <a:lnTo>
                                  <a:pt x="361" y="665"/>
                                </a:lnTo>
                                <a:lnTo>
                                  <a:pt x="359" y="663"/>
                                </a:lnTo>
                                <a:lnTo>
                                  <a:pt x="357" y="659"/>
                                </a:lnTo>
                                <a:lnTo>
                                  <a:pt x="355" y="657"/>
                                </a:lnTo>
                                <a:lnTo>
                                  <a:pt x="353" y="652"/>
                                </a:lnTo>
                                <a:lnTo>
                                  <a:pt x="351" y="648"/>
                                </a:lnTo>
                                <a:lnTo>
                                  <a:pt x="348" y="646"/>
                                </a:lnTo>
                                <a:lnTo>
                                  <a:pt x="346" y="642"/>
                                </a:lnTo>
                                <a:lnTo>
                                  <a:pt x="346" y="640"/>
                                </a:lnTo>
                                <a:lnTo>
                                  <a:pt x="346" y="638"/>
                                </a:lnTo>
                                <a:lnTo>
                                  <a:pt x="344" y="636"/>
                                </a:lnTo>
                                <a:lnTo>
                                  <a:pt x="340" y="631"/>
                                </a:lnTo>
                                <a:lnTo>
                                  <a:pt x="338" y="627"/>
                                </a:lnTo>
                                <a:lnTo>
                                  <a:pt x="336" y="625"/>
                                </a:lnTo>
                                <a:lnTo>
                                  <a:pt x="336" y="623"/>
                                </a:lnTo>
                                <a:lnTo>
                                  <a:pt x="334" y="621"/>
                                </a:lnTo>
                                <a:lnTo>
                                  <a:pt x="334" y="619"/>
                                </a:lnTo>
                                <a:lnTo>
                                  <a:pt x="332" y="614"/>
                                </a:lnTo>
                                <a:lnTo>
                                  <a:pt x="329" y="612"/>
                                </a:lnTo>
                                <a:lnTo>
                                  <a:pt x="329" y="610"/>
                                </a:lnTo>
                                <a:lnTo>
                                  <a:pt x="327" y="606"/>
                                </a:lnTo>
                                <a:lnTo>
                                  <a:pt x="327" y="604"/>
                                </a:lnTo>
                                <a:lnTo>
                                  <a:pt x="325" y="602"/>
                                </a:lnTo>
                                <a:lnTo>
                                  <a:pt x="325" y="600"/>
                                </a:lnTo>
                                <a:lnTo>
                                  <a:pt x="325" y="598"/>
                                </a:lnTo>
                                <a:lnTo>
                                  <a:pt x="323" y="598"/>
                                </a:lnTo>
                                <a:lnTo>
                                  <a:pt x="323" y="595"/>
                                </a:lnTo>
                                <a:lnTo>
                                  <a:pt x="323" y="593"/>
                                </a:lnTo>
                                <a:lnTo>
                                  <a:pt x="323" y="591"/>
                                </a:lnTo>
                                <a:lnTo>
                                  <a:pt x="323" y="589"/>
                                </a:lnTo>
                                <a:lnTo>
                                  <a:pt x="321" y="589"/>
                                </a:lnTo>
                                <a:lnTo>
                                  <a:pt x="321" y="587"/>
                                </a:lnTo>
                                <a:lnTo>
                                  <a:pt x="321" y="585"/>
                                </a:lnTo>
                                <a:lnTo>
                                  <a:pt x="321" y="583"/>
                                </a:lnTo>
                                <a:lnTo>
                                  <a:pt x="319" y="581"/>
                                </a:lnTo>
                                <a:lnTo>
                                  <a:pt x="319" y="579"/>
                                </a:lnTo>
                                <a:lnTo>
                                  <a:pt x="319" y="576"/>
                                </a:lnTo>
                                <a:lnTo>
                                  <a:pt x="317" y="574"/>
                                </a:lnTo>
                                <a:lnTo>
                                  <a:pt x="317" y="572"/>
                                </a:lnTo>
                                <a:lnTo>
                                  <a:pt x="315" y="570"/>
                                </a:lnTo>
                                <a:lnTo>
                                  <a:pt x="315" y="568"/>
                                </a:lnTo>
                                <a:lnTo>
                                  <a:pt x="313" y="568"/>
                                </a:lnTo>
                                <a:lnTo>
                                  <a:pt x="313" y="566"/>
                                </a:lnTo>
                                <a:lnTo>
                                  <a:pt x="310" y="564"/>
                                </a:lnTo>
                                <a:lnTo>
                                  <a:pt x="310" y="562"/>
                                </a:lnTo>
                                <a:lnTo>
                                  <a:pt x="308" y="560"/>
                                </a:lnTo>
                                <a:lnTo>
                                  <a:pt x="308" y="557"/>
                                </a:lnTo>
                                <a:lnTo>
                                  <a:pt x="306" y="555"/>
                                </a:lnTo>
                                <a:lnTo>
                                  <a:pt x="304" y="553"/>
                                </a:lnTo>
                                <a:lnTo>
                                  <a:pt x="304" y="551"/>
                                </a:lnTo>
                                <a:lnTo>
                                  <a:pt x="302" y="551"/>
                                </a:lnTo>
                                <a:lnTo>
                                  <a:pt x="302" y="549"/>
                                </a:lnTo>
                                <a:lnTo>
                                  <a:pt x="302" y="547"/>
                                </a:lnTo>
                                <a:lnTo>
                                  <a:pt x="300" y="547"/>
                                </a:lnTo>
                                <a:lnTo>
                                  <a:pt x="300" y="545"/>
                                </a:lnTo>
                                <a:lnTo>
                                  <a:pt x="300" y="543"/>
                                </a:lnTo>
                                <a:lnTo>
                                  <a:pt x="298" y="543"/>
                                </a:lnTo>
                                <a:lnTo>
                                  <a:pt x="298" y="540"/>
                                </a:lnTo>
                                <a:lnTo>
                                  <a:pt x="296" y="538"/>
                                </a:lnTo>
                                <a:lnTo>
                                  <a:pt x="296" y="536"/>
                                </a:lnTo>
                                <a:lnTo>
                                  <a:pt x="296" y="534"/>
                                </a:lnTo>
                                <a:lnTo>
                                  <a:pt x="296" y="532"/>
                                </a:lnTo>
                                <a:lnTo>
                                  <a:pt x="294" y="530"/>
                                </a:lnTo>
                                <a:lnTo>
                                  <a:pt x="294" y="528"/>
                                </a:lnTo>
                                <a:lnTo>
                                  <a:pt x="294" y="526"/>
                                </a:lnTo>
                                <a:lnTo>
                                  <a:pt x="294" y="524"/>
                                </a:lnTo>
                                <a:lnTo>
                                  <a:pt x="294" y="521"/>
                                </a:lnTo>
                                <a:lnTo>
                                  <a:pt x="291" y="519"/>
                                </a:lnTo>
                                <a:lnTo>
                                  <a:pt x="291" y="517"/>
                                </a:lnTo>
                                <a:lnTo>
                                  <a:pt x="291" y="515"/>
                                </a:lnTo>
                                <a:lnTo>
                                  <a:pt x="291" y="513"/>
                                </a:lnTo>
                                <a:lnTo>
                                  <a:pt x="291" y="511"/>
                                </a:lnTo>
                                <a:lnTo>
                                  <a:pt x="289" y="509"/>
                                </a:lnTo>
                                <a:lnTo>
                                  <a:pt x="289" y="507"/>
                                </a:lnTo>
                                <a:lnTo>
                                  <a:pt x="289" y="505"/>
                                </a:lnTo>
                                <a:lnTo>
                                  <a:pt x="289" y="502"/>
                                </a:lnTo>
                                <a:lnTo>
                                  <a:pt x="289" y="500"/>
                                </a:lnTo>
                                <a:lnTo>
                                  <a:pt x="289" y="498"/>
                                </a:lnTo>
                                <a:lnTo>
                                  <a:pt x="287" y="496"/>
                                </a:lnTo>
                                <a:lnTo>
                                  <a:pt x="287" y="494"/>
                                </a:lnTo>
                                <a:lnTo>
                                  <a:pt x="287" y="492"/>
                                </a:lnTo>
                                <a:lnTo>
                                  <a:pt x="287" y="490"/>
                                </a:lnTo>
                                <a:lnTo>
                                  <a:pt x="287" y="488"/>
                                </a:lnTo>
                                <a:lnTo>
                                  <a:pt x="289" y="483"/>
                                </a:lnTo>
                                <a:lnTo>
                                  <a:pt x="289" y="481"/>
                                </a:lnTo>
                                <a:lnTo>
                                  <a:pt x="289" y="477"/>
                                </a:lnTo>
                                <a:lnTo>
                                  <a:pt x="289" y="475"/>
                                </a:lnTo>
                                <a:lnTo>
                                  <a:pt x="289" y="473"/>
                                </a:lnTo>
                                <a:lnTo>
                                  <a:pt x="289" y="471"/>
                                </a:lnTo>
                                <a:lnTo>
                                  <a:pt x="289" y="469"/>
                                </a:lnTo>
                                <a:lnTo>
                                  <a:pt x="289" y="460"/>
                                </a:lnTo>
                                <a:lnTo>
                                  <a:pt x="289" y="456"/>
                                </a:lnTo>
                                <a:lnTo>
                                  <a:pt x="289" y="454"/>
                                </a:lnTo>
                                <a:lnTo>
                                  <a:pt x="291" y="452"/>
                                </a:lnTo>
                                <a:lnTo>
                                  <a:pt x="296" y="450"/>
                                </a:lnTo>
                                <a:lnTo>
                                  <a:pt x="298" y="448"/>
                                </a:lnTo>
                                <a:lnTo>
                                  <a:pt x="300" y="448"/>
                                </a:lnTo>
                                <a:lnTo>
                                  <a:pt x="304" y="450"/>
                                </a:lnTo>
                                <a:lnTo>
                                  <a:pt x="308" y="450"/>
                                </a:lnTo>
                                <a:lnTo>
                                  <a:pt x="310" y="450"/>
                                </a:lnTo>
                                <a:lnTo>
                                  <a:pt x="315" y="452"/>
                                </a:lnTo>
                                <a:lnTo>
                                  <a:pt x="321" y="454"/>
                                </a:lnTo>
                                <a:lnTo>
                                  <a:pt x="323" y="454"/>
                                </a:lnTo>
                                <a:lnTo>
                                  <a:pt x="327" y="456"/>
                                </a:lnTo>
                                <a:lnTo>
                                  <a:pt x="329" y="456"/>
                                </a:lnTo>
                                <a:lnTo>
                                  <a:pt x="334" y="456"/>
                                </a:lnTo>
                                <a:lnTo>
                                  <a:pt x="336" y="456"/>
                                </a:lnTo>
                                <a:lnTo>
                                  <a:pt x="340" y="456"/>
                                </a:lnTo>
                                <a:lnTo>
                                  <a:pt x="342" y="454"/>
                                </a:lnTo>
                                <a:lnTo>
                                  <a:pt x="344" y="454"/>
                                </a:lnTo>
                                <a:lnTo>
                                  <a:pt x="346" y="452"/>
                                </a:lnTo>
                                <a:lnTo>
                                  <a:pt x="348" y="452"/>
                                </a:lnTo>
                                <a:lnTo>
                                  <a:pt x="353" y="448"/>
                                </a:lnTo>
                                <a:lnTo>
                                  <a:pt x="353" y="445"/>
                                </a:lnTo>
                                <a:lnTo>
                                  <a:pt x="355" y="443"/>
                                </a:lnTo>
                                <a:lnTo>
                                  <a:pt x="355" y="439"/>
                                </a:lnTo>
                                <a:lnTo>
                                  <a:pt x="357" y="435"/>
                                </a:lnTo>
                                <a:lnTo>
                                  <a:pt x="357" y="433"/>
                                </a:lnTo>
                                <a:lnTo>
                                  <a:pt x="355" y="431"/>
                                </a:lnTo>
                                <a:lnTo>
                                  <a:pt x="355" y="429"/>
                                </a:lnTo>
                                <a:lnTo>
                                  <a:pt x="355" y="426"/>
                                </a:lnTo>
                                <a:lnTo>
                                  <a:pt x="355" y="424"/>
                                </a:lnTo>
                                <a:lnTo>
                                  <a:pt x="353" y="422"/>
                                </a:lnTo>
                                <a:lnTo>
                                  <a:pt x="351" y="420"/>
                                </a:lnTo>
                                <a:lnTo>
                                  <a:pt x="348" y="418"/>
                                </a:lnTo>
                                <a:lnTo>
                                  <a:pt x="346" y="414"/>
                                </a:lnTo>
                                <a:lnTo>
                                  <a:pt x="344" y="412"/>
                                </a:lnTo>
                                <a:lnTo>
                                  <a:pt x="344" y="410"/>
                                </a:lnTo>
                                <a:lnTo>
                                  <a:pt x="342" y="407"/>
                                </a:lnTo>
                                <a:lnTo>
                                  <a:pt x="340" y="405"/>
                                </a:lnTo>
                                <a:lnTo>
                                  <a:pt x="340" y="403"/>
                                </a:lnTo>
                                <a:lnTo>
                                  <a:pt x="338" y="403"/>
                                </a:lnTo>
                                <a:lnTo>
                                  <a:pt x="338" y="401"/>
                                </a:lnTo>
                                <a:lnTo>
                                  <a:pt x="336" y="399"/>
                                </a:lnTo>
                                <a:lnTo>
                                  <a:pt x="334" y="399"/>
                                </a:lnTo>
                                <a:lnTo>
                                  <a:pt x="332" y="397"/>
                                </a:lnTo>
                                <a:lnTo>
                                  <a:pt x="329" y="395"/>
                                </a:lnTo>
                                <a:lnTo>
                                  <a:pt x="327" y="393"/>
                                </a:lnTo>
                                <a:lnTo>
                                  <a:pt x="325" y="390"/>
                                </a:lnTo>
                                <a:lnTo>
                                  <a:pt x="323" y="388"/>
                                </a:lnTo>
                                <a:lnTo>
                                  <a:pt x="323" y="386"/>
                                </a:lnTo>
                                <a:lnTo>
                                  <a:pt x="321" y="386"/>
                                </a:lnTo>
                                <a:lnTo>
                                  <a:pt x="321" y="384"/>
                                </a:lnTo>
                                <a:lnTo>
                                  <a:pt x="319" y="382"/>
                                </a:lnTo>
                                <a:lnTo>
                                  <a:pt x="317" y="382"/>
                                </a:lnTo>
                                <a:lnTo>
                                  <a:pt x="317" y="380"/>
                                </a:lnTo>
                                <a:lnTo>
                                  <a:pt x="315" y="378"/>
                                </a:lnTo>
                                <a:lnTo>
                                  <a:pt x="313" y="376"/>
                                </a:lnTo>
                                <a:lnTo>
                                  <a:pt x="310" y="374"/>
                                </a:lnTo>
                                <a:lnTo>
                                  <a:pt x="310" y="371"/>
                                </a:lnTo>
                                <a:lnTo>
                                  <a:pt x="308" y="369"/>
                                </a:lnTo>
                                <a:lnTo>
                                  <a:pt x="306" y="365"/>
                                </a:lnTo>
                                <a:lnTo>
                                  <a:pt x="306" y="363"/>
                                </a:lnTo>
                                <a:lnTo>
                                  <a:pt x="304" y="361"/>
                                </a:lnTo>
                                <a:lnTo>
                                  <a:pt x="302" y="359"/>
                                </a:lnTo>
                                <a:lnTo>
                                  <a:pt x="302" y="357"/>
                                </a:lnTo>
                                <a:lnTo>
                                  <a:pt x="300" y="357"/>
                                </a:lnTo>
                                <a:lnTo>
                                  <a:pt x="298" y="355"/>
                                </a:lnTo>
                                <a:lnTo>
                                  <a:pt x="296" y="350"/>
                                </a:lnTo>
                                <a:lnTo>
                                  <a:pt x="296" y="348"/>
                                </a:lnTo>
                                <a:lnTo>
                                  <a:pt x="294" y="344"/>
                                </a:lnTo>
                                <a:lnTo>
                                  <a:pt x="294" y="342"/>
                                </a:lnTo>
                                <a:lnTo>
                                  <a:pt x="296" y="340"/>
                                </a:lnTo>
                                <a:lnTo>
                                  <a:pt x="296" y="338"/>
                                </a:lnTo>
                                <a:lnTo>
                                  <a:pt x="298" y="336"/>
                                </a:lnTo>
                                <a:lnTo>
                                  <a:pt x="298" y="333"/>
                                </a:lnTo>
                                <a:lnTo>
                                  <a:pt x="298" y="331"/>
                                </a:lnTo>
                                <a:lnTo>
                                  <a:pt x="298" y="329"/>
                                </a:lnTo>
                                <a:lnTo>
                                  <a:pt x="298" y="327"/>
                                </a:lnTo>
                                <a:lnTo>
                                  <a:pt x="296" y="323"/>
                                </a:lnTo>
                                <a:lnTo>
                                  <a:pt x="296" y="321"/>
                                </a:lnTo>
                                <a:lnTo>
                                  <a:pt x="296" y="317"/>
                                </a:lnTo>
                                <a:lnTo>
                                  <a:pt x="296" y="312"/>
                                </a:lnTo>
                                <a:lnTo>
                                  <a:pt x="296" y="308"/>
                                </a:lnTo>
                                <a:lnTo>
                                  <a:pt x="296" y="304"/>
                                </a:lnTo>
                                <a:lnTo>
                                  <a:pt x="296" y="298"/>
                                </a:lnTo>
                                <a:lnTo>
                                  <a:pt x="298" y="293"/>
                                </a:lnTo>
                                <a:lnTo>
                                  <a:pt x="298" y="289"/>
                                </a:lnTo>
                                <a:lnTo>
                                  <a:pt x="298" y="285"/>
                                </a:lnTo>
                                <a:lnTo>
                                  <a:pt x="300" y="283"/>
                                </a:lnTo>
                                <a:lnTo>
                                  <a:pt x="302" y="276"/>
                                </a:lnTo>
                                <a:lnTo>
                                  <a:pt x="302" y="274"/>
                                </a:lnTo>
                                <a:lnTo>
                                  <a:pt x="304" y="268"/>
                                </a:lnTo>
                                <a:lnTo>
                                  <a:pt x="304" y="266"/>
                                </a:lnTo>
                                <a:lnTo>
                                  <a:pt x="304" y="264"/>
                                </a:lnTo>
                                <a:lnTo>
                                  <a:pt x="302" y="262"/>
                                </a:lnTo>
                                <a:lnTo>
                                  <a:pt x="302" y="260"/>
                                </a:lnTo>
                                <a:lnTo>
                                  <a:pt x="302" y="257"/>
                                </a:lnTo>
                                <a:lnTo>
                                  <a:pt x="298" y="251"/>
                                </a:lnTo>
                                <a:lnTo>
                                  <a:pt x="296" y="249"/>
                                </a:lnTo>
                                <a:lnTo>
                                  <a:pt x="291" y="245"/>
                                </a:lnTo>
                                <a:lnTo>
                                  <a:pt x="289" y="240"/>
                                </a:lnTo>
                                <a:lnTo>
                                  <a:pt x="285" y="240"/>
                                </a:lnTo>
                                <a:lnTo>
                                  <a:pt x="283" y="238"/>
                                </a:lnTo>
                                <a:lnTo>
                                  <a:pt x="281" y="236"/>
                                </a:lnTo>
                                <a:lnTo>
                                  <a:pt x="279" y="236"/>
                                </a:lnTo>
                                <a:lnTo>
                                  <a:pt x="277" y="236"/>
                                </a:lnTo>
                                <a:lnTo>
                                  <a:pt x="270" y="234"/>
                                </a:lnTo>
                                <a:lnTo>
                                  <a:pt x="266" y="234"/>
                                </a:lnTo>
                                <a:lnTo>
                                  <a:pt x="264" y="232"/>
                                </a:lnTo>
                                <a:lnTo>
                                  <a:pt x="260" y="232"/>
                                </a:lnTo>
                                <a:lnTo>
                                  <a:pt x="256" y="230"/>
                                </a:lnTo>
                                <a:lnTo>
                                  <a:pt x="253" y="230"/>
                                </a:lnTo>
                                <a:lnTo>
                                  <a:pt x="243" y="228"/>
                                </a:lnTo>
                                <a:lnTo>
                                  <a:pt x="234" y="224"/>
                                </a:lnTo>
                                <a:lnTo>
                                  <a:pt x="226" y="221"/>
                                </a:lnTo>
                                <a:lnTo>
                                  <a:pt x="218" y="219"/>
                                </a:lnTo>
                                <a:lnTo>
                                  <a:pt x="215" y="219"/>
                                </a:lnTo>
                                <a:lnTo>
                                  <a:pt x="211" y="217"/>
                                </a:lnTo>
                                <a:lnTo>
                                  <a:pt x="209" y="217"/>
                                </a:lnTo>
                                <a:lnTo>
                                  <a:pt x="205" y="213"/>
                                </a:lnTo>
                                <a:lnTo>
                                  <a:pt x="199" y="211"/>
                                </a:lnTo>
                                <a:lnTo>
                                  <a:pt x="196" y="211"/>
                                </a:lnTo>
                                <a:lnTo>
                                  <a:pt x="190" y="209"/>
                                </a:lnTo>
                                <a:lnTo>
                                  <a:pt x="184" y="207"/>
                                </a:lnTo>
                                <a:lnTo>
                                  <a:pt x="180" y="205"/>
                                </a:lnTo>
                                <a:lnTo>
                                  <a:pt x="173" y="202"/>
                                </a:lnTo>
                                <a:lnTo>
                                  <a:pt x="171" y="200"/>
                                </a:lnTo>
                                <a:lnTo>
                                  <a:pt x="167" y="198"/>
                                </a:lnTo>
                                <a:lnTo>
                                  <a:pt x="163" y="196"/>
                                </a:lnTo>
                                <a:lnTo>
                                  <a:pt x="158" y="194"/>
                                </a:lnTo>
                                <a:lnTo>
                                  <a:pt x="156" y="192"/>
                                </a:lnTo>
                                <a:lnTo>
                                  <a:pt x="154" y="190"/>
                                </a:lnTo>
                                <a:lnTo>
                                  <a:pt x="148" y="186"/>
                                </a:lnTo>
                                <a:lnTo>
                                  <a:pt x="144" y="181"/>
                                </a:lnTo>
                                <a:lnTo>
                                  <a:pt x="137" y="177"/>
                                </a:lnTo>
                                <a:lnTo>
                                  <a:pt x="133" y="175"/>
                                </a:lnTo>
                                <a:lnTo>
                                  <a:pt x="131" y="171"/>
                                </a:lnTo>
                                <a:lnTo>
                                  <a:pt x="127" y="169"/>
                                </a:lnTo>
                                <a:lnTo>
                                  <a:pt x="125" y="167"/>
                                </a:lnTo>
                                <a:lnTo>
                                  <a:pt x="122" y="167"/>
                                </a:lnTo>
                                <a:lnTo>
                                  <a:pt x="122" y="164"/>
                                </a:lnTo>
                                <a:lnTo>
                                  <a:pt x="118" y="164"/>
                                </a:lnTo>
                                <a:lnTo>
                                  <a:pt x="118" y="162"/>
                                </a:lnTo>
                                <a:lnTo>
                                  <a:pt x="114" y="162"/>
                                </a:lnTo>
                                <a:lnTo>
                                  <a:pt x="112" y="160"/>
                                </a:lnTo>
                                <a:lnTo>
                                  <a:pt x="110" y="158"/>
                                </a:lnTo>
                                <a:lnTo>
                                  <a:pt x="108" y="158"/>
                                </a:lnTo>
                                <a:lnTo>
                                  <a:pt x="103" y="156"/>
                                </a:lnTo>
                                <a:lnTo>
                                  <a:pt x="99" y="154"/>
                                </a:lnTo>
                                <a:lnTo>
                                  <a:pt x="95" y="152"/>
                                </a:lnTo>
                                <a:lnTo>
                                  <a:pt x="93" y="150"/>
                                </a:lnTo>
                                <a:lnTo>
                                  <a:pt x="89" y="148"/>
                                </a:lnTo>
                                <a:lnTo>
                                  <a:pt x="87" y="145"/>
                                </a:lnTo>
                                <a:lnTo>
                                  <a:pt x="82" y="143"/>
                                </a:lnTo>
                                <a:lnTo>
                                  <a:pt x="80" y="143"/>
                                </a:lnTo>
                                <a:lnTo>
                                  <a:pt x="80" y="141"/>
                                </a:lnTo>
                                <a:lnTo>
                                  <a:pt x="78" y="141"/>
                                </a:lnTo>
                                <a:lnTo>
                                  <a:pt x="78" y="139"/>
                                </a:lnTo>
                                <a:lnTo>
                                  <a:pt x="76" y="139"/>
                                </a:lnTo>
                                <a:lnTo>
                                  <a:pt x="76" y="137"/>
                                </a:lnTo>
                                <a:lnTo>
                                  <a:pt x="76" y="135"/>
                                </a:lnTo>
                                <a:lnTo>
                                  <a:pt x="76" y="133"/>
                                </a:lnTo>
                                <a:lnTo>
                                  <a:pt x="76" y="131"/>
                                </a:lnTo>
                                <a:lnTo>
                                  <a:pt x="74" y="129"/>
                                </a:lnTo>
                                <a:lnTo>
                                  <a:pt x="74" y="126"/>
                                </a:lnTo>
                                <a:lnTo>
                                  <a:pt x="74" y="124"/>
                                </a:lnTo>
                                <a:lnTo>
                                  <a:pt x="74" y="122"/>
                                </a:lnTo>
                                <a:lnTo>
                                  <a:pt x="74" y="120"/>
                                </a:lnTo>
                                <a:lnTo>
                                  <a:pt x="76" y="120"/>
                                </a:lnTo>
                                <a:lnTo>
                                  <a:pt x="76" y="118"/>
                                </a:lnTo>
                                <a:lnTo>
                                  <a:pt x="76" y="116"/>
                                </a:lnTo>
                                <a:lnTo>
                                  <a:pt x="76" y="114"/>
                                </a:lnTo>
                                <a:lnTo>
                                  <a:pt x="78" y="114"/>
                                </a:lnTo>
                                <a:lnTo>
                                  <a:pt x="78" y="112"/>
                                </a:lnTo>
                                <a:lnTo>
                                  <a:pt x="78" y="110"/>
                                </a:lnTo>
                                <a:lnTo>
                                  <a:pt x="80" y="110"/>
                                </a:lnTo>
                                <a:lnTo>
                                  <a:pt x="80" y="107"/>
                                </a:lnTo>
                                <a:lnTo>
                                  <a:pt x="80" y="105"/>
                                </a:lnTo>
                                <a:lnTo>
                                  <a:pt x="80" y="103"/>
                                </a:lnTo>
                                <a:lnTo>
                                  <a:pt x="82" y="101"/>
                                </a:lnTo>
                                <a:lnTo>
                                  <a:pt x="82" y="99"/>
                                </a:lnTo>
                                <a:lnTo>
                                  <a:pt x="82" y="97"/>
                                </a:lnTo>
                                <a:lnTo>
                                  <a:pt x="82" y="95"/>
                                </a:lnTo>
                                <a:lnTo>
                                  <a:pt x="84" y="95"/>
                                </a:lnTo>
                                <a:lnTo>
                                  <a:pt x="84" y="93"/>
                                </a:lnTo>
                                <a:lnTo>
                                  <a:pt x="84" y="91"/>
                                </a:lnTo>
                                <a:lnTo>
                                  <a:pt x="84" y="88"/>
                                </a:lnTo>
                                <a:lnTo>
                                  <a:pt x="84" y="86"/>
                                </a:lnTo>
                                <a:lnTo>
                                  <a:pt x="84" y="84"/>
                                </a:lnTo>
                                <a:lnTo>
                                  <a:pt x="84" y="82"/>
                                </a:lnTo>
                                <a:lnTo>
                                  <a:pt x="84" y="80"/>
                                </a:lnTo>
                                <a:lnTo>
                                  <a:pt x="84" y="78"/>
                                </a:lnTo>
                                <a:lnTo>
                                  <a:pt x="84" y="76"/>
                                </a:lnTo>
                                <a:lnTo>
                                  <a:pt x="84" y="74"/>
                                </a:lnTo>
                                <a:lnTo>
                                  <a:pt x="82" y="71"/>
                                </a:lnTo>
                                <a:lnTo>
                                  <a:pt x="82" y="69"/>
                                </a:lnTo>
                                <a:lnTo>
                                  <a:pt x="80" y="69"/>
                                </a:lnTo>
                                <a:lnTo>
                                  <a:pt x="80" y="67"/>
                                </a:lnTo>
                                <a:lnTo>
                                  <a:pt x="78" y="65"/>
                                </a:lnTo>
                                <a:lnTo>
                                  <a:pt x="78" y="63"/>
                                </a:lnTo>
                                <a:lnTo>
                                  <a:pt x="78" y="61"/>
                                </a:lnTo>
                                <a:lnTo>
                                  <a:pt x="76" y="61"/>
                                </a:lnTo>
                                <a:lnTo>
                                  <a:pt x="76" y="59"/>
                                </a:lnTo>
                                <a:lnTo>
                                  <a:pt x="74" y="57"/>
                                </a:lnTo>
                                <a:lnTo>
                                  <a:pt x="74" y="55"/>
                                </a:lnTo>
                                <a:lnTo>
                                  <a:pt x="74" y="52"/>
                                </a:lnTo>
                                <a:lnTo>
                                  <a:pt x="72" y="52"/>
                                </a:lnTo>
                                <a:lnTo>
                                  <a:pt x="72" y="50"/>
                                </a:lnTo>
                                <a:lnTo>
                                  <a:pt x="70" y="50"/>
                                </a:lnTo>
                                <a:lnTo>
                                  <a:pt x="70" y="48"/>
                                </a:lnTo>
                                <a:lnTo>
                                  <a:pt x="68" y="48"/>
                                </a:lnTo>
                                <a:lnTo>
                                  <a:pt x="68" y="46"/>
                                </a:lnTo>
                                <a:lnTo>
                                  <a:pt x="65" y="46"/>
                                </a:lnTo>
                                <a:lnTo>
                                  <a:pt x="65" y="44"/>
                                </a:lnTo>
                                <a:lnTo>
                                  <a:pt x="63" y="44"/>
                                </a:lnTo>
                                <a:lnTo>
                                  <a:pt x="63" y="42"/>
                                </a:lnTo>
                                <a:lnTo>
                                  <a:pt x="61" y="42"/>
                                </a:lnTo>
                                <a:lnTo>
                                  <a:pt x="59" y="40"/>
                                </a:lnTo>
                                <a:lnTo>
                                  <a:pt x="57" y="40"/>
                                </a:lnTo>
                                <a:lnTo>
                                  <a:pt x="57" y="38"/>
                                </a:lnTo>
                                <a:lnTo>
                                  <a:pt x="55" y="38"/>
                                </a:lnTo>
                                <a:lnTo>
                                  <a:pt x="53" y="36"/>
                                </a:lnTo>
                                <a:lnTo>
                                  <a:pt x="51" y="36"/>
                                </a:lnTo>
                                <a:lnTo>
                                  <a:pt x="49" y="33"/>
                                </a:lnTo>
                                <a:lnTo>
                                  <a:pt x="46" y="31"/>
                                </a:lnTo>
                                <a:lnTo>
                                  <a:pt x="44" y="31"/>
                                </a:lnTo>
                                <a:lnTo>
                                  <a:pt x="40" y="29"/>
                                </a:lnTo>
                                <a:lnTo>
                                  <a:pt x="38" y="27"/>
                                </a:lnTo>
                                <a:lnTo>
                                  <a:pt x="36" y="25"/>
                                </a:lnTo>
                                <a:lnTo>
                                  <a:pt x="34" y="25"/>
                                </a:lnTo>
                                <a:lnTo>
                                  <a:pt x="32" y="23"/>
                                </a:lnTo>
                                <a:lnTo>
                                  <a:pt x="30" y="23"/>
                                </a:lnTo>
                                <a:lnTo>
                                  <a:pt x="30" y="21"/>
                                </a:lnTo>
                                <a:lnTo>
                                  <a:pt x="27" y="21"/>
                                </a:lnTo>
                                <a:lnTo>
                                  <a:pt x="25" y="21"/>
                                </a:lnTo>
                                <a:lnTo>
                                  <a:pt x="25" y="19"/>
                                </a:lnTo>
                                <a:lnTo>
                                  <a:pt x="23" y="19"/>
                                </a:lnTo>
                                <a:lnTo>
                                  <a:pt x="19" y="17"/>
                                </a:lnTo>
                                <a:lnTo>
                                  <a:pt x="17" y="14"/>
                                </a:lnTo>
                                <a:lnTo>
                                  <a:pt x="15" y="12"/>
                                </a:lnTo>
                                <a:lnTo>
                                  <a:pt x="13" y="12"/>
                                </a:lnTo>
                                <a:lnTo>
                                  <a:pt x="11" y="10"/>
                                </a:lnTo>
                                <a:lnTo>
                                  <a:pt x="11" y="8"/>
                                </a:lnTo>
                                <a:lnTo>
                                  <a:pt x="8" y="8"/>
                                </a:lnTo>
                                <a:lnTo>
                                  <a:pt x="8" y="6"/>
                                </a:lnTo>
                                <a:lnTo>
                                  <a:pt x="6" y="6"/>
                                </a:lnTo>
                                <a:lnTo>
                                  <a:pt x="4" y="4"/>
                                </a:lnTo>
                                <a:lnTo>
                                  <a:pt x="2" y="4"/>
                                </a:lnTo>
                                <a:lnTo>
                                  <a:pt x="2" y="2"/>
                                </a:lnTo>
                                <a:lnTo>
                                  <a:pt x="0" y="2"/>
                                </a:lnTo>
                                <a:lnTo>
                                  <a:pt x="0" y="0"/>
                                </a:lnTo>
                              </a:path>
                            </a:pathLst>
                          </a:custGeom>
                          <a:noFill/>
                          <a:ln w="381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Freeform 469"/>
                        <wps:cNvSpPr>
                          <a:spLocks/>
                        </wps:cNvSpPr>
                        <wps:spPr bwMode="auto">
                          <a:xfrm>
                            <a:off x="1938000" y="4867917"/>
                            <a:ext cx="606400" cy="1083904"/>
                          </a:xfrm>
                          <a:custGeom>
                            <a:avLst/>
                            <a:gdLst>
                              <a:gd name="T0" fmla="*/ 591820 w 955"/>
                              <a:gd name="T1" fmla="*/ 1068705 h 1707"/>
                              <a:gd name="T2" fmla="*/ 579755 w 955"/>
                              <a:gd name="T3" fmla="*/ 1059815 h 1707"/>
                              <a:gd name="T4" fmla="*/ 558165 w 955"/>
                              <a:gd name="T5" fmla="*/ 1054100 h 1707"/>
                              <a:gd name="T6" fmla="*/ 536575 w 955"/>
                              <a:gd name="T7" fmla="*/ 1049020 h 1707"/>
                              <a:gd name="T8" fmla="*/ 531495 w 955"/>
                              <a:gd name="T9" fmla="*/ 1029970 h 1707"/>
                              <a:gd name="T10" fmla="*/ 520700 w 955"/>
                              <a:gd name="T11" fmla="*/ 1014095 h 1707"/>
                              <a:gd name="T12" fmla="*/ 499110 w 955"/>
                              <a:gd name="T13" fmla="*/ 996315 h 1707"/>
                              <a:gd name="T14" fmla="*/ 480060 w 955"/>
                              <a:gd name="T15" fmla="*/ 995045 h 1707"/>
                              <a:gd name="T16" fmla="*/ 464185 w 955"/>
                              <a:gd name="T17" fmla="*/ 1009650 h 1707"/>
                              <a:gd name="T18" fmla="*/ 448310 w 955"/>
                              <a:gd name="T19" fmla="*/ 1024890 h 1707"/>
                              <a:gd name="T20" fmla="*/ 426720 w 955"/>
                              <a:gd name="T21" fmla="*/ 1032510 h 1707"/>
                              <a:gd name="T22" fmla="*/ 400050 w 955"/>
                              <a:gd name="T23" fmla="*/ 1026160 h 1707"/>
                              <a:gd name="T24" fmla="*/ 384810 w 955"/>
                              <a:gd name="T25" fmla="*/ 1011555 h 1707"/>
                              <a:gd name="T26" fmla="*/ 375920 w 955"/>
                              <a:gd name="T27" fmla="*/ 992505 h 1707"/>
                              <a:gd name="T28" fmla="*/ 368935 w 955"/>
                              <a:gd name="T29" fmla="*/ 970915 h 1707"/>
                              <a:gd name="T30" fmla="*/ 379730 w 955"/>
                              <a:gd name="T31" fmla="*/ 957580 h 1707"/>
                              <a:gd name="T32" fmla="*/ 394335 w 955"/>
                              <a:gd name="T33" fmla="*/ 949325 h 1707"/>
                              <a:gd name="T34" fmla="*/ 407670 w 955"/>
                              <a:gd name="T35" fmla="*/ 940435 h 1707"/>
                              <a:gd name="T36" fmla="*/ 406400 w 955"/>
                              <a:gd name="T37" fmla="*/ 928370 h 1707"/>
                              <a:gd name="T38" fmla="*/ 394335 w 955"/>
                              <a:gd name="T39" fmla="*/ 916305 h 1707"/>
                              <a:gd name="T40" fmla="*/ 372745 w 955"/>
                              <a:gd name="T41" fmla="*/ 921385 h 1707"/>
                              <a:gd name="T42" fmla="*/ 351790 w 955"/>
                              <a:gd name="T43" fmla="*/ 923925 h 1707"/>
                              <a:gd name="T44" fmla="*/ 306070 w 955"/>
                              <a:gd name="T45" fmla="*/ 878205 h 1707"/>
                              <a:gd name="T46" fmla="*/ 283210 w 955"/>
                              <a:gd name="T47" fmla="*/ 866140 h 1707"/>
                              <a:gd name="T48" fmla="*/ 273685 w 955"/>
                              <a:gd name="T49" fmla="*/ 852805 h 1707"/>
                              <a:gd name="T50" fmla="*/ 254000 w 955"/>
                              <a:gd name="T51" fmla="*/ 833120 h 1707"/>
                              <a:gd name="T52" fmla="*/ 237490 w 955"/>
                              <a:gd name="T53" fmla="*/ 817880 h 1707"/>
                              <a:gd name="T54" fmla="*/ 217170 w 955"/>
                              <a:gd name="T55" fmla="*/ 802005 h 1707"/>
                              <a:gd name="T56" fmla="*/ 186690 w 955"/>
                              <a:gd name="T57" fmla="*/ 796925 h 1707"/>
                              <a:gd name="T58" fmla="*/ 161290 w 955"/>
                              <a:gd name="T59" fmla="*/ 781685 h 1707"/>
                              <a:gd name="T60" fmla="*/ 143510 w 955"/>
                              <a:gd name="T61" fmla="*/ 767080 h 1707"/>
                              <a:gd name="T62" fmla="*/ 125095 w 955"/>
                              <a:gd name="T63" fmla="*/ 749935 h 1707"/>
                              <a:gd name="T64" fmla="*/ 108585 w 955"/>
                              <a:gd name="T65" fmla="*/ 722630 h 1707"/>
                              <a:gd name="T66" fmla="*/ 84455 w 955"/>
                              <a:gd name="T67" fmla="*/ 685165 h 1707"/>
                              <a:gd name="T68" fmla="*/ 53975 w 955"/>
                              <a:gd name="T69" fmla="*/ 666750 h 1707"/>
                              <a:gd name="T70" fmla="*/ 31115 w 955"/>
                              <a:gd name="T71" fmla="*/ 645160 h 1707"/>
                              <a:gd name="T72" fmla="*/ 15240 w 955"/>
                              <a:gd name="T73" fmla="*/ 618490 h 1707"/>
                              <a:gd name="T74" fmla="*/ 6985 w 955"/>
                              <a:gd name="T75" fmla="*/ 584835 h 1707"/>
                              <a:gd name="T76" fmla="*/ 3175 w 955"/>
                              <a:gd name="T77" fmla="*/ 560705 h 1707"/>
                              <a:gd name="T78" fmla="*/ 1270 w 955"/>
                              <a:gd name="T79" fmla="*/ 524510 h 1707"/>
                              <a:gd name="T80" fmla="*/ 8255 w 955"/>
                              <a:gd name="T81" fmla="*/ 480060 h 1707"/>
                              <a:gd name="T82" fmla="*/ 16510 w 955"/>
                              <a:gd name="T83" fmla="*/ 448945 h 1707"/>
                              <a:gd name="T84" fmla="*/ 28575 w 955"/>
                              <a:gd name="T85" fmla="*/ 424815 h 1707"/>
                              <a:gd name="T86" fmla="*/ 46990 w 955"/>
                              <a:gd name="T87" fmla="*/ 406400 h 1707"/>
                              <a:gd name="T88" fmla="*/ 69850 w 955"/>
                              <a:gd name="T89" fmla="*/ 382270 h 1707"/>
                              <a:gd name="T90" fmla="*/ 83185 w 955"/>
                              <a:gd name="T91" fmla="*/ 358140 h 1707"/>
                              <a:gd name="T92" fmla="*/ 91440 w 955"/>
                              <a:gd name="T93" fmla="*/ 329565 h 1707"/>
                              <a:gd name="T94" fmla="*/ 93980 w 955"/>
                              <a:gd name="T95" fmla="*/ 305435 h 1707"/>
                              <a:gd name="T96" fmla="*/ 100965 w 955"/>
                              <a:gd name="T97" fmla="*/ 278765 h 1707"/>
                              <a:gd name="T98" fmla="*/ 108585 w 955"/>
                              <a:gd name="T99" fmla="*/ 255905 h 1707"/>
                              <a:gd name="T100" fmla="*/ 119380 w 955"/>
                              <a:gd name="T101" fmla="*/ 234315 h 1707"/>
                              <a:gd name="T102" fmla="*/ 134620 w 955"/>
                              <a:gd name="T103" fmla="*/ 211455 h 1707"/>
                              <a:gd name="T104" fmla="*/ 151765 w 955"/>
                              <a:gd name="T105" fmla="*/ 194310 h 1707"/>
                              <a:gd name="T106" fmla="*/ 177165 w 955"/>
                              <a:gd name="T107" fmla="*/ 161925 h 1707"/>
                              <a:gd name="T108" fmla="*/ 185420 w 955"/>
                              <a:gd name="T109" fmla="*/ 128270 h 1707"/>
                              <a:gd name="T110" fmla="*/ 180975 w 955"/>
                              <a:gd name="T111" fmla="*/ 99060 h 1707"/>
                              <a:gd name="T112" fmla="*/ 167640 w 955"/>
                              <a:gd name="T113" fmla="*/ 69850 h 1707"/>
                              <a:gd name="T114" fmla="*/ 154305 w 955"/>
                              <a:gd name="T115" fmla="*/ 43815 h 1707"/>
                              <a:gd name="T116" fmla="*/ 160020 w 955"/>
                              <a:gd name="T117" fmla="*/ 19685 h 1707"/>
                              <a:gd name="T118" fmla="*/ 175895 w 955"/>
                              <a:gd name="T119" fmla="*/ 3810 h 1707"/>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955" h="1707">
                                <a:moveTo>
                                  <a:pt x="955" y="1707"/>
                                </a:moveTo>
                                <a:lnTo>
                                  <a:pt x="953" y="1707"/>
                                </a:lnTo>
                                <a:lnTo>
                                  <a:pt x="951" y="1705"/>
                                </a:lnTo>
                                <a:lnTo>
                                  <a:pt x="951" y="1702"/>
                                </a:lnTo>
                                <a:lnTo>
                                  <a:pt x="949" y="1702"/>
                                </a:lnTo>
                                <a:lnTo>
                                  <a:pt x="949" y="1700"/>
                                </a:lnTo>
                                <a:lnTo>
                                  <a:pt x="947" y="1700"/>
                                </a:lnTo>
                                <a:lnTo>
                                  <a:pt x="944" y="1698"/>
                                </a:lnTo>
                                <a:lnTo>
                                  <a:pt x="942" y="1696"/>
                                </a:lnTo>
                                <a:lnTo>
                                  <a:pt x="942" y="1694"/>
                                </a:lnTo>
                                <a:lnTo>
                                  <a:pt x="940" y="1694"/>
                                </a:lnTo>
                                <a:lnTo>
                                  <a:pt x="940" y="1692"/>
                                </a:lnTo>
                                <a:lnTo>
                                  <a:pt x="938" y="1692"/>
                                </a:lnTo>
                                <a:lnTo>
                                  <a:pt x="938" y="1690"/>
                                </a:lnTo>
                                <a:lnTo>
                                  <a:pt x="936" y="1688"/>
                                </a:lnTo>
                                <a:lnTo>
                                  <a:pt x="934" y="1686"/>
                                </a:lnTo>
                                <a:lnTo>
                                  <a:pt x="932" y="1683"/>
                                </a:lnTo>
                                <a:lnTo>
                                  <a:pt x="932" y="1681"/>
                                </a:lnTo>
                                <a:lnTo>
                                  <a:pt x="932" y="1679"/>
                                </a:lnTo>
                                <a:lnTo>
                                  <a:pt x="930" y="1679"/>
                                </a:lnTo>
                                <a:lnTo>
                                  <a:pt x="930" y="1677"/>
                                </a:lnTo>
                                <a:lnTo>
                                  <a:pt x="928" y="1677"/>
                                </a:lnTo>
                                <a:lnTo>
                                  <a:pt x="928" y="1675"/>
                                </a:lnTo>
                                <a:lnTo>
                                  <a:pt x="925" y="1675"/>
                                </a:lnTo>
                                <a:lnTo>
                                  <a:pt x="925" y="1673"/>
                                </a:lnTo>
                                <a:lnTo>
                                  <a:pt x="923" y="1671"/>
                                </a:lnTo>
                                <a:lnTo>
                                  <a:pt x="923" y="1669"/>
                                </a:lnTo>
                                <a:lnTo>
                                  <a:pt x="921" y="1669"/>
                                </a:lnTo>
                                <a:lnTo>
                                  <a:pt x="921" y="1671"/>
                                </a:lnTo>
                                <a:lnTo>
                                  <a:pt x="919" y="1671"/>
                                </a:lnTo>
                                <a:lnTo>
                                  <a:pt x="917" y="1671"/>
                                </a:lnTo>
                                <a:lnTo>
                                  <a:pt x="915" y="1671"/>
                                </a:lnTo>
                                <a:lnTo>
                                  <a:pt x="913" y="1671"/>
                                </a:lnTo>
                                <a:lnTo>
                                  <a:pt x="913" y="1669"/>
                                </a:lnTo>
                                <a:lnTo>
                                  <a:pt x="911" y="1669"/>
                                </a:lnTo>
                                <a:lnTo>
                                  <a:pt x="909" y="1669"/>
                                </a:lnTo>
                                <a:lnTo>
                                  <a:pt x="909" y="1667"/>
                                </a:lnTo>
                                <a:lnTo>
                                  <a:pt x="909" y="1669"/>
                                </a:lnTo>
                                <a:lnTo>
                                  <a:pt x="904" y="1671"/>
                                </a:lnTo>
                                <a:lnTo>
                                  <a:pt x="902" y="1671"/>
                                </a:lnTo>
                                <a:lnTo>
                                  <a:pt x="900" y="1669"/>
                                </a:lnTo>
                                <a:lnTo>
                                  <a:pt x="898" y="1669"/>
                                </a:lnTo>
                                <a:lnTo>
                                  <a:pt x="896" y="1667"/>
                                </a:lnTo>
                                <a:lnTo>
                                  <a:pt x="894" y="1664"/>
                                </a:lnTo>
                                <a:lnTo>
                                  <a:pt x="892" y="1662"/>
                                </a:lnTo>
                                <a:lnTo>
                                  <a:pt x="890" y="1662"/>
                                </a:lnTo>
                                <a:lnTo>
                                  <a:pt x="887" y="1660"/>
                                </a:lnTo>
                                <a:lnTo>
                                  <a:pt x="885" y="1660"/>
                                </a:lnTo>
                                <a:lnTo>
                                  <a:pt x="883" y="1660"/>
                                </a:lnTo>
                                <a:lnTo>
                                  <a:pt x="881" y="1660"/>
                                </a:lnTo>
                                <a:lnTo>
                                  <a:pt x="879" y="1660"/>
                                </a:lnTo>
                                <a:lnTo>
                                  <a:pt x="877" y="1660"/>
                                </a:lnTo>
                                <a:lnTo>
                                  <a:pt x="875" y="1660"/>
                                </a:lnTo>
                                <a:lnTo>
                                  <a:pt x="873" y="1660"/>
                                </a:lnTo>
                                <a:lnTo>
                                  <a:pt x="871" y="1658"/>
                                </a:lnTo>
                                <a:lnTo>
                                  <a:pt x="868" y="1658"/>
                                </a:lnTo>
                                <a:lnTo>
                                  <a:pt x="866" y="1658"/>
                                </a:lnTo>
                                <a:lnTo>
                                  <a:pt x="866" y="1656"/>
                                </a:lnTo>
                                <a:lnTo>
                                  <a:pt x="864" y="1656"/>
                                </a:lnTo>
                                <a:lnTo>
                                  <a:pt x="862" y="1654"/>
                                </a:lnTo>
                                <a:lnTo>
                                  <a:pt x="856" y="1660"/>
                                </a:lnTo>
                                <a:lnTo>
                                  <a:pt x="854" y="1658"/>
                                </a:lnTo>
                                <a:lnTo>
                                  <a:pt x="852" y="1658"/>
                                </a:lnTo>
                                <a:lnTo>
                                  <a:pt x="849" y="1656"/>
                                </a:lnTo>
                                <a:lnTo>
                                  <a:pt x="849" y="1654"/>
                                </a:lnTo>
                                <a:lnTo>
                                  <a:pt x="847" y="1654"/>
                                </a:lnTo>
                                <a:lnTo>
                                  <a:pt x="847" y="1652"/>
                                </a:lnTo>
                                <a:lnTo>
                                  <a:pt x="845" y="1652"/>
                                </a:lnTo>
                                <a:lnTo>
                                  <a:pt x="845" y="1650"/>
                                </a:lnTo>
                                <a:lnTo>
                                  <a:pt x="843" y="1650"/>
                                </a:lnTo>
                                <a:lnTo>
                                  <a:pt x="843" y="1648"/>
                                </a:lnTo>
                                <a:lnTo>
                                  <a:pt x="841" y="1648"/>
                                </a:lnTo>
                                <a:lnTo>
                                  <a:pt x="841" y="1645"/>
                                </a:lnTo>
                                <a:lnTo>
                                  <a:pt x="839" y="1643"/>
                                </a:lnTo>
                                <a:lnTo>
                                  <a:pt x="839" y="1641"/>
                                </a:lnTo>
                                <a:lnTo>
                                  <a:pt x="839" y="1639"/>
                                </a:lnTo>
                                <a:lnTo>
                                  <a:pt x="839" y="1637"/>
                                </a:lnTo>
                                <a:lnTo>
                                  <a:pt x="837" y="1637"/>
                                </a:lnTo>
                                <a:lnTo>
                                  <a:pt x="837" y="1635"/>
                                </a:lnTo>
                                <a:lnTo>
                                  <a:pt x="837" y="1633"/>
                                </a:lnTo>
                                <a:lnTo>
                                  <a:pt x="837" y="1631"/>
                                </a:lnTo>
                                <a:lnTo>
                                  <a:pt x="835" y="1628"/>
                                </a:lnTo>
                                <a:lnTo>
                                  <a:pt x="835" y="1626"/>
                                </a:lnTo>
                                <a:lnTo>
                                  <a:pt x="835" y="1624"/>
                                </a:lnTo>
                                <a:lnTo>
                                  <a:pt x="837" y="1622"/>
                                </a:lnTo>
                                <a:lnTo>
                                  <a:pt x="839" y="1620"/>
                                </a:lnTo>
                                <a:lnTo>
                                  <a:pt x="839" y="1618"/>
                                </a:lnTo>
                                <a:lnTo>
                                  <a:pt x="839" y="1616"/>
                                </a:lnTo>
                                <a:lnTo>
                                  <a:pt x="837" y="1614"/>
                                </a:lnTo>
                                <a:lnTo>
                                  <a:pt x="837" y="1612"/>
                                </a:lnTo>
                                <a:lnTo>
                                  <a:pt x="839" y="1609"/>
                                </a:lnTo>
                                <a:lnTo>
                                  <a:pt x="839" y="1607"/>
                                </a:lnTo>
                                <a:lnTo>
                                  <a:pt x="837" y="1605"/>
                                </a:lnTo>
                                <a:lnTo>
                                  <a:pt x="835" y="1603"/>
                                </a:lnTo>
                                <a:lnTo>
                                  <a:pt x="832" y="1603"/>
                                </a:lnTo>
                                <a:lnTo>
                                  <a:pt x="830" y="1603"/>
                                </a:lnTo>
                                <a:lnTo>
                                  <a:pt x="828" y="1601"/>
                                </a:lnTo>
                                <a:lnTo>
                                  <a:pt x="826" y="1601"/>
                                </a:lnTo>
                                <a:lnTo>
                                  <a:pt x="826" y="1599"/>
                                </a:lnTo>
                                <a:lnTo>
                                  <a:pt x="824" y="1599"/>
                                </a:lnTo>
                                <a:lnTo>
                                  <a:pt x="822" y="1597"/>
                                </a:lnTo>
                                <a:lnTo>
                                  <a:pt x="820" y="1597"/>
                                </a:lnTo>
                                <a:lnTo>
                                  <a:pt x="816" y="1595"/>
                                </a:lnTo>
                                <a:lnTo>
                                  <a:pt x="816" y="1593"/>
                                </a:lnTo>
                                <a:lnTo>
                                  <a:pt x="811" y="1590"/>
                                </a:lnTo>
                                <a:lnTo>
                                  <a:pt x="809" y="1588"/>
                                </a:lnTo>
                                <a:lnTo>
                                  <a:pt x="807" y="1588"/>
                                </a:lnTo>
                                <a:lnTo>
                                  <a:pt x="807" y="1586"/>
                                </a:lnTo>
                                <a:lnTo>
                                  <a:pt x="805" y="1586"/>
                                </a:lnTo>
                                <a:lnTo>
                                  <a:pt x="803" y="1584"/>
                                </a:lnTo>
                                <a:lnTo>
                                  <a:pt x="801" y="1582"/>
                                </a:lnTo>
                                <a:lnTo>
                                  <a:pt x="797" y="1580"/>
                                </a:lnTo>
                                <a:lnTo>
                                  <a:pt x="797" y="1578"/>
                                </a:lnTo>
                                <a:lnTo>
                                  <a:pt x="794" y="1578"/>
                                </a:lnTo>
                                <a:lnTo>
                                  <a:pt x="794" y="1576"/>
                                </a:lnTo>
                                <a:lnTo>
                                  <a:pt x="792" y="1576"/>
                                </a:lnTo>
                                <a:lnTo>
                                  <a:pt x="790" y="1574"/>
                                </a:lnTo>
                                <a:lnTo>
                                  <a:pt x="788" y="1571"/>
                                </a:lnTo>
                                <a:lnTo>
                                  <a:pt x="786" y="1569"/>
                                </a:lnTo>
                                <a:lnTo>
                                  <a:pt x="784" y="1569"/>
                                </a:lnTo>
                                <a:lnTo>
                                  <a:pt x="782" y="1567"/>
                                </a:lnTo>
                                <a:lnTo>
                                  <a:pt x="782" y="1565"/>
                                </a:lnTo>
                                <a:lnTo>
                                  <a:pt x="780" y="1565"/>
                                </a:lnTo>
                                <a:lnTo>
                                  <a:pt x="778" y="1563"/>
                                </a:lnTo>
                                <a:lnTo>
                                  <a:pt x="775" y="1563"/>
                                </a:lnTo>
                                <a:lnTo>
                                  <a:pt x="773" y="1561"/>
                                </a:lnTo>
                                <a:lnTo>
                                  <a:pt x="771" y="1561"/>
                                </a:lnTo>
                                <a:lnTo>
                                  <a:pt x="769" y="1561"/>
                                </a:lnTo>
                                <a:lnTo>
                                  <a:pt x="767" y="1561"/>
                                </a:lnTo>
                                <a:lnTo>
                                  <a:pt x="765" y="1563"/>
                                </a:lnTo>
                                <a:lnTo>
                                  <a:pt x="763" y="1563"/>
                                </a:lnTo>
                                <a:lnTo>
                                  <a:pt x="761" y="1563"/>
                                </a:lnTo>
                                <a:lnTo>
                                  <a:pt x="761" y="1565"/>
                                </a:lnTo>
                                <a:lnTo>
                                  <a:pt x="759" y="1565"/>
                                </a:lnTo>
                                <a:lnTo>
                                  <a:pt x="759" y="1567"/>
                                </a:lnTo>
                                <a:lnTo>
                                  <a:pt x="756" y="1567"/>
                                </a:lnTo>
                                <a:lnTo>
                                  <a:pt x="754" y="1567"/>
                                </a:lnTo>
                                <a:lnTo>
                                  <a:pt x="754" y="1569"/>
                                </a:lnTo>
                                <a:lnTo>
                                  <a:pt x="752" y="1569"/>
                                </a:lnTo>
                                <a:lnTo>
                                  <a:pt x="752" y="1571"/>
                                </a:lnTo>
                                <a:lnTo>
                                  <a:pt x="752" y="1574"/>
                                </a:lnTo>
                                <a:lnTo>
                                  <a:pt x="750" y="1574"/>
                                </a:lnTo>
                                <a:lnTo>
                                  <a:pt x="748" y="1574"/>
                                </a:lnTo>
                                <a:lnTo>
                                  <a:pt x="746" y="1576"/>
                                </a:lnTo>
                                <a:lnTo>
                                  <a:pt x="744" y="1576"/>
                                </a:lnTo>
                                <a:lnTo>
                                  <a:pt x="740" y="1580"/>
                                </a:lnTo>
                                <a:lnTo>
                                  <a:pt x="740" y="1582"/>
                                </a:lnTo>
                                <a:lnTo>
                                  <a:pt x="737" y="1582"/>
                                </a:lnTo>
                                <a:lnTo>
                                  <a:pt x="737" y="1584"/>
                                </a:lnTo>
                                <a:lnTo>
                                  <a:pt x="735" y="1584"/>
                                </a:lnTo>
                                <a:lnTo>
                                  <a:pt x="735" y="1586"/>
                                </a:lnTo>
                                <a:lnTo>
                                  <a:pt x="733" y="1586"/>
                                </a:lnTo>
                                <a:lnTo>
                                  <a:pt x="731" y="1590"/>
                                </a:lnTo>
                                <a:lnTo>
                                  <a:pt x="731" y="1593"/>
                                </a:lnTo>
                                <a:lnTo>
                                  <a:pt x="729" y="1593"/>
                                </a:lnTo>
                                <a:lnTo>
                                  <a:pt x="729" y="1595"/>
                                </a:lnTo>
                                <a:lnTo>
                                  <a:pt x="727" y="1597"/>
                                </a:lnTo>
                                <a:lnTo>
                                  <a:pt x="725" y="1599"/>
                                </a:lnTo>
                                <a:lnTo>
                                  <a:pt x="725" y="1601"/>
                                </a:lnTo>
                                <a:lnTo>
                                  <a:pt x="723" y="1601"/>
                                </a:lnTo>
                                <a:lnTo>
                                  <a:pt x="723" y="1603"/>
                                </a:lnTo>
                                <a:lnTo>
                                  <a:pt x="721" y="1605"/>
                                </a:lnTo>
                                <a:lnTo>
                                  <a:pt x="718" y="1605"/>
                                </a:lnTo>
                                <a:lnTo>
                                  <a:pt x="716" y="1607"/>
                                </a:lnTo>
                                <a:lnTo>
                                  <a:pt x="714" y="1609"/>
                                </a:lnTo>
                                <a:lnTo>
                                  <a:pt x="712" y="1609"/>
                                </a:lnTo>
                                <a:lnTo>
                                  <a:pt x="710" y="1612"/>
                                </a:lnTo>
                                <a:lnTo>
                                  <a:pt x="710" y="1614"/>
                                </a:lnTo>
                                <a:lnTo>
                                  <a:pt x="708" y="1614"/>
                                </a:lnTo>
                                <a:lnTo>
                                  <a:pt x="706" y="1614"/>
                                </a:lnTo>
                                <a:lnTo>
                                  <a:pt x="706" y="1616"/>
                                </a:lnTo>
                                <a:lnTo>
                                  <a:pt x="704" y="1616"/>
                                </a:lnTo>
                                <a:lnTo>
                                  <a:pt x="702" y="1618"/>
                                </a:lnTo>
                                <a:lnTo>
                                  <a:pt x="699" y="1620"/>
                                </a:lnTo>
                                <a:lnTo>
                                  <a:pt x="697" y="1620"/>
                                </a:lnTo>
                                <a:lnTo>
                                  <a:pt x="697" y="1622"/>
                                </a:lnTo>
                                <a:lnTo>
                                  <a:pt x="695" y="1622"/>
                                </a:lnTo>
                                <a:lnTo>
                                  <a:pt x="693" y="1624"/>
                                </a:lnTo>
                                <a:lnTo>
                                  <a:pt x="691" y="1624"/>
                                </a:lnTo>
                                <a:lnTo>
                                  <a:pt x="689" y="1624"/>
                                </a:lnTo>
                                <a:lnTo>
                                  <a:pt x="689" y="1626"/>
                                </a:lnTo>
                                <a:lnTo>
                                  <a:pt x="687" y="1626"/>
                                </a:lnTo>
                                <a:lnTo>
                                  <a:pt x="685" y="1626"/>
                                </a:lnTo>
                                <a:lnTo>
                                  <a:pt x="680" y="1626"/>
                                </a:lnTo>
                                <a:lnTo>
                                  <a:pt x="678" y="1626"/>
                                </a:lnTo>
                                <a:lnTo>
                                  <a:pt x="674" y="1626"/>
                                </a:lnTo>
                                <a:lnTo>
                                  <a:pt x="672" y="1626"/>
                                </a:lnTo>
                                <a:lnTo>
                                  <a:pt x="670" y="1626"/>
                                </a:lnTo>
                                <a:lnTo>
                                  <a:pt x="668" y="1626"/>
                                </a:lnTo>
                                <a:lnTo>
                                  <a:pt x="664" y="1626"/>
                                </a:lnTo>
                                <a:lnTo>
                                  <a:pt x="661" y="1626"/>
                                </a:lnTo>
                                <a:lnTo>
                                  <a:pt x="659" y="1626"/>
                                </a:lnTo>
                                <a:lnTo>
                                  <a:pt x="657" y="1624"/>
                                </a:lnTo>
                                <a:lnTo>
                                  <a:pt x="653" y="1624"/>
                                </a:lnTo>
                                <a:lnTo>
                                  <a:pt x="649" y="1622"/>
                                </a:lnTo>
                                <a:lnTo>
                                  <a:pt x="647" y="1622"/>
                                </a:lnTo>
                                <a:lnTo>
                                  <a:pt x="645" y="1620"/>
                                </a:lnTo>
                                <a:lnTo>
                                  <a:pt x="642" y="1620"/>
                                </a:lnTo>
                                <a:lnTo>
                                  <a:pt x="640" y="1620"/>
                                </a:lnTo>
                                <a:lnTo>
                                  <a:pt x="638" y="1618"/>
                                </a:lnTo>
                                <a:lnTo>
                                  <a:pt x="636" y="1618"/>
                                </a:lnTo>
                                <a:lnTo>
                                  <a:pt x="634" y="1616"/>
                                </a:lnTo>
                                <a:lnTo>
                                  <a:pt x="632" y="1616"/>
                                </a:lnTo>
                                <a:lnTo>
                                  <a:pt x="630" y="1616"/>
                                </a:lnTo>
                                <a:lnTo>
                                  <a:pt x="630" y="1614"/>
                                </a:lnTo>
                                <a:lnTo>
                                  <a:pt x="628" y="1614"/>
                                </a:lnTo>
                                <a:lnTo>
                                  <a:pt x="626" y="1612"/>
                                </a:lnTo>
                                <a:lnTo>
                                  <a:pt x="623" y="1612"/>
                                </a:lnTo>
                                <a:lnTo>
                                  <a:pt x="621" y="1609"/>
                                </a:lnTo>
                                <a:lnTo>
                                  <a:pt x="619" y="1609"/>
                                </a:lnTo>
                                <a:lnTo>
                                  <a:pt x="617" y="1607"/>
                                </a:lnTo>
                                <a:lnTo>
                                  <a:pt x="617" y="1605"/>
                                </a:lnTo>
                                <a:lnTo>
                                  <a:pt x="615" y="1603"/>
                                </a:lnTo>
                                <a:lnTo>
                                  <a:pt x="613" y="1603"/>
                                </a:lnTo>
                                <a:lnTo>
                                  <a:pt x="613" y="1601"/>
                                </a:lnTo>
                                <a:lnTo>
                                  <a:pt x="611" y="1601"/>
                                </a:lnTo>
                                <a:lnTo>
                                  <a:pt x="611" y="1599"/>
                                </a:lnTo>
                                <a:lnTo>
                                  <a:pt x="611" y="1597"/>
                                </a:lnTo>
                                <a:lnTo>
                                  <a:pt x="609" y="1595"/>
                                </a:lnTo>
                                <a:lnTo>
                                  <a:pt x="609" y="1593"/>
                                </a:lnTo>
                                <a:lnTo>
                                  <a:pt x="606" y="1593"/>
                                </a:lnTo>
                                <a:lnTo>
                                  <a:pt x="606" y="1590"/>
                                </a:lnTo>
                                <a:lnTo>
                                  <a:pt x="606" y="1588"/>
                                </a:lnTo>
                                <a:lnTo>
                                  <a:pt x="606" y="1586"/>
                                </a:lnTo>
                                <a:lnTo>
                                  <a:pt x="602" y="1582"/>
                                </a:lnTo>
                                <a:lnTo>
                                  <a:pt x="602" y="1580"/>
                                </a:lnTo>
                                <a:lnTo>
                                  <a:pt x="602" y="1578"/>
                                </a:lnTo>
                                <a:lnTo>
                                  <a:pt x="600" y="1578"/>
                                </a:lnTo>
                                <a:lnTo>
                                  <a:pt x="600" y="1576"/>
                                </a:lnTo>
                                <a:lnTo>
                                  <a:pt x="600" y="1574"/>
                                </a:lnTo>
                                <a:lnTo>
                                  <a:pt x="598" y="1574"/>
                                </a:lnTo>
                                <a:lnTo>
                                  <a:pt x="598" y="1571"/>
                                </a:lnTo>
                                <a:lnTo>
                                  <a:pt x="596" y="1569"/>
                                </a:lnTo>
                                <a:lnTo>
                                  <a:pt x="596" y="1567"/>
                                </a:lnTo>
                                <a:lnTo>
                                  <a:pt x="594" y="1567"/>
                                </a:lnTo>
                                <a:lnTo>
                                  <a:pt x="594" y="1565"/>
                                </a:lnTo>
                                <a:lnTo>
                                  <a:pt x="594" y="1563"/>
                                </a:lnTo>
                                <a:lnTo>
                                  <a:pt x="592" y="1563"/>
                                </a:lnTo>
                                <a:lnTo>
                                  <a:pt x="592" y="1561"/>
                                </a:lnTo>
                                <a:lnTo>
                                  <a:pt x="592" y="1559"/>
                                </a:lnTo>
                                <a:lnTo>
                                  <a:pt x="592" y="1557"/>
                                </a:lnTo>
                                <a:lnTo>
                                  <a:pt x="590" y="1555"/>
                                </a:lnTo>
                                <a:lnTo>
                                  <a:pt x="590" y="1552"/>
                                </a:lnTo>
                                <a:lnTo>
                                  <a:pt x="587" y="1550"/>
                                </a:lnTo>
                                <a:lnTo>
                                  <a:pt x="587" y="1548"/>
                                </a:lnTo>
                                <a:lnTo>
                                  <a:pt x="587" y="1546"/>
                                </a:lnTo>
                                <a:lnTo>
                                  <a:pt x="585" y="1544"/>
                                </a:lnTo>
                                <a:lnTo>
                                  <a:pt x="585" y="1542"/>
                                </a:lnTo>
                                <a:lnTo>
                                  <a:pt x="583" y="1542"/>
                                </a:lnTo>
                                <a:lnTo>
                                  <a:pt x="581" y="1540"/>
                                </a:lnTo>
                                <a:lnTo>
                                  <a:pt x="581" y="1538"/>
                                </a:lnTo>
                                <a:lnTo>
                                  <a:pt x="581" y="1536"/>
                                </a:lnTo>
                                <a:lnTo>
                                  <a:pt x="581" y="1533"/>
                                </a:lnTo>
                                <a:lnTo>
                                  <a:pt x="581" y="1531"/>
                                </a:lnTo>
                                <a:lnTo>
                                  <a:pt x="581" y="1529"/>
                                </a:lnTo>
                                <a:lnTo>
                                  <a:pt x="581" y="1527"/>
                                </a:lnTo>
                                <a:lnTo>
                                  <a:pt x="579" y="1525"/>
                                </a:lnTo>
                                <a:lnTo>
                                  <a:pt x="579" y="1523"/>
                                </a:lnTo>
                                <a:lnTo>
                                  <a:pt x="579" y="1521"/>
                                </a:lnTo>
                                <a:lnTo>
                                  <a:pt x="581" y="1519"/>
                                </a:lnTo>
                                <a:lnTo>
                                  <a:pt x="583" y="1517"/>
                                </a:lnTo>
                                <a:lnTo>
                                  <a:pt x="583" y="1514"/>
                                </a:lnTo>
                                <a:lnTo>
                                  <a:pt x="585" y="1514"/>
                                </a:lnTo>
                                <a:lnTo>
                                  <a:pt x="587" y="1514"/>
                                </a:lnTo>
                                <a:lnTo>
                                  <a:pt x="587" y="1512"/>
                                </a:lnTo>
                                <a:lnTo>
                                  <a:pt x="590" y="1512"/>
                                </a:lnTo>
                                <a:lnTo>
                                  <a:pt x="590" y="1510"/>
                                </a:lnTo>
                                <a:lnTo>
                                  <a:pt x="592" y="1510"/>
                                </a:lnTo>
                                <a:lnTo>
                                  <a:pt x="592" y="1508"/>
                                </a:lnTo>
                                <a:lnTo>
                                  <a:pt x="594" y="1508"/>
                                </a:lnTo>
                                <a:lnTo>
                                  <a:pt x="596" y="1508"/>
                                </a:lnTo>
                                <a:lnTo>
                                  <a:pt x="598" y="1508"/>
                                </a:lnTo>
                                <a:lnTo>
                                  <a:pt x="598" y="1506"/>
                                </a:lnTo>
                                <a:lnTo>
                                  <a:pt x="598" y="1504"/>
                                </a:lnTo>
                                <a:lnTo>
                                  <a:pt x="600" y="1504"/>
                                </a:lnTo>
                                <a:lnTo>
                                  <a:pt x="600" y="1502"/>
                                </a:lnTo>
                                <a:lnTo>
                                  <a:pt x="600" y="1500"/>
                                </a:lnTo>
                                <a:lnTo>
                                  <a:pt x="600" y="1498"/>
                                </a:lnTo>
                                <a:lnTo>
                                  <a:pt x="602" y="1498"/>
                                </a:lnTo>
                                <a:lnTo>
                                  <a:pt x="602" y="1495"/>
                                </a:lnTo>
                                <a:lnTo>
                                  <a:pt x="604" y="1495"/>
                                </a:lnTo>
                                <a:lnTo>
                                  <a:pt x="606" y="1495"/>
                                </a:lnTo>
                                <a:lnTo>
                                  <a:pt x="609" y="1495"/>
                                </a:lnTo>
                                <a:lnTo>
                                  <a:pt x="611" y="1495"/>
                                </a:lnTo>
                                <a:lnTo>
                                  <a:pt x="613" y="1495"/>
                                </a:lnTo>
                                <a:lnTo>
                                  <a:pt x="615" y="1495"/>
                                </a:lnTo>
                                <a:lnTo>
                                  <a:pt x="617" y="1495"/>
                                </a:lnTo>
                                <a:lnTo>
                                  <a:pt x="619" y="1495"/>
                                </a:lnTo>
                                <a:lnTo>
                                  <a:pt x="621" y="1495"/>
                                </a:lnTo>
                                <a:lnTo>
                                  <a:pt x="621" y="1493"/>
                                </a:lnTo>
                                <a:lnTo>
                                  <a:pt x="623" y="1493"/>
                                </a:lnTo>
                                <a:lnTo>
                                  <a:pt x="623" y="1491"/>
                                </a:lnTo>
                                <a:lnTo>
                                  <a:pt x="626" y="1491"/>
                                </a:lnTo>
                                <a:lnTo>
                                  <a:pt x="628" y="1491"/>
                                </a:lnTo>
                                <a:lnTo>
                                  <a:pt x="628" y="1489"/>
                                </a:lnTo>
                                <a:lnTo>
                                  <a:pt x="630" y="1489"/>
                                </a:lnTo>
                                <a:lnTo>
                                  <a:pt x="630" y="1487"/>
                                </a:lnTo>
                                <a:lnTo>
                                  <a:pt x="632" y="1487"/>
                                </a:lnTo>
                                <a:lnTo>
                                  <a:pt x="632" y="1485"/>
                                </a:lnTo>
                                <a:lnTo>
                                  <a:pt x="634" y="1485"/>
                                </a:lnTo>
                                <a:lnTo>
                                  <a:pt x="634" y="1483"/>
                                </a:lnTo>
                                <a:lnTo>
                                  <a:pt x="636" y="1483"/>
                                </a:lnTo>
                                <a:lnTo>
                                  <a:pt x="638" y="1483"/>
                                </a:lnTo>
                                <a:lnTo>
                                  <a:pt x="640" y="1483"/>
                                </a:lnTo>
                                <a:lnTo>
                                  <a:pt x="642" y="1483"/>
                                </a:lnTo>
                                <a:lnTo>
                                  <a:pt x="642" y="1481"/>
                                </a:lnTo>
                                <a:lnTo>
                                  <a:pt x="645" y="1481"/>
                                </a:lnTo>
                                <a:lnTo>
                                  <a:pt x="645" y="1478"/>
                                </a:lnTo>
                                <a:lnTo>
                                  <a:pt x="649" y="1476"/>
                                </a:lnTo>
                                <a:lnTo>
                                  <a:pt x="649" y="1474"/>
                                </a:lnTo>
                                <a:lnTo>
                                  <a:pt x="651" y="1472"/>
                                </a:lnTo>
                                <a:lnTo>
                                  <a:pt x="653" y="1470"/>
                                </a:lnTo>
                                <a:lnTo>
                                  <a:pt x="653" y="1468"/>
                                </a:lnTo>
                                <a:lnTo>
                                  <a:pt x="653" y="1466"/>
                                </a:lnTo>
                                <a:lnTo>
                                  <a:pt x="653" y="1464"/>
                                </a:lnTo>
                                <a:lnTo>
                                  <a:pt x="653" y="1462"/>
                                </a:lnTo>
                                <a:lnTo>
                                  <a:pt x="653" y="1459"/>
                                </a:lnTo>
                                <a:lnTo>
                                  <a:pt x="651" y="1459"/>
                                </a:lnTo>
                                <a:lnTo>
                                  <a:pt x="649" y="1459"/>
                                </a:lnTo>
                                <a:lnTo>
                                  <a:pt x="647" y="1459"/>
                                </a:lnTo>
                                <a:lnTo>
                                  <a:pt x="645" y="1459"/>
                                </a:lnTo>
                                <a:lnTo>
                                  <a:pt x="642" y="1462"/>
                                </a:lnTo>
                                <a:lnTo>
                                  <a:pt x="640" y="1462"/>
                                </a:lnTo>
                                <a:lnTo>
                                  <a:pt x="638" y="1462"/>
                                </a:lnTo>
                                <a:lnTo>
                                  <a:pt x="638" y="1459"/>
                                </a:lnTo>
                                <a:lnTo>
                                  <a:pt x="636" y="1459"/>
                                </a:lnTo>
                                <a:lnTo>
                                  <a:pt x="636" y="1457"/>
                                </a:lnTo>
                                <a:lnTo>
                                  <a:pt x="636" y="1455"/>
                                </a:lnTo>
                                <a:lnTo>
                                  <a:pt x="634" y="1455"/>
                                </a:lnTo>
                                <a:lnTo>
                                  <a:pt x="634" y="1453"/>
                                </a:lnTo>
                                <a:lnTo>
                                  <a:pt x="634" y="1451"/>
                                </a:lnTo>
                                <a:lnTo>
                                  <a:pt x="632" y="1449"/>
                                </a:lnTo>
                                <a:lnTo>
                                  <a:pt x="632" y="1445"/>
                                </a:lnTo>
                                <a:lnTo>
                                  <a:pt x="630" y="1443"/>
                                </a:lnTo>
                                <a:lnTo>
                                  <a:pt x="630" y="1440"/>
                                </a:lnTo>
                                <a:lnTo>
                                  <a:pt x="630" y="1438"/>
                                </a:lnTo>
                                <a:lnTo>
                                  <a:pt x="626" y="1440"/>
                                </a:lnTo>
                                <a:lnTo>
                                  <a:pt x="623" y="1440"/>
                                </a:lnTo>
                                <a:lnTo>
                                  <a:pt x="621" y="1440"/>
                                </a:lnTo>
                                <a:lnTo>
                                  <a:pt x="621" y="1443"/>
                                </a:lnTo>
                                <a:lnTo>
                                  <a:pt x="619" y="1443"/>
                                </a:lnTo>
                                <a:lnTo>
                                  <a:pt x="617" y="1443"/>
                                </a:lnTo>
                                <a:lnTo>
                                  <a:pt x="615" y="1445"/>
                                </a:lnTo>
                                <a:lnTo>
                                  <a:pt x="613" y="1445"/>
                                </a:lnTo>
                                <a:lnTo>
                                  <a:pt x="611" y="1445"/>
                                </a:lnTo>
                                <a:lnTo>
                                  <a:pt x="611" y="1447"/>
                                </a:lnTo>
                                <a:lnTo>
                                  <a:pt x="609" y="1447"/>
                                </a:lnTo>
                                <a:lnTo>
                                  <a:pt x="606" y="1447"/>
                                </a:lnTo>
                                <a:lnTo>
                                  <a:pt x="604" y="1449"/>
                                </a:lnTo>
                                <a:lnTo>
                                  <a:pt x="602" y="1449"/>
                                </a:lnTo>
                                <a:lnTo>
                                  <a:pt x="600" y="1449"/>
                                </a:lnTo>
                                <a:lnTo>
                                  <a:pt x="598" y="1449"/>
                                </a:lnTo>
                                <a:lnTo>
                                  <a:pt x="596" y="1451"/>
                                </a:lnTo>
                                <a:lnTo>
                                  <a:pt x="594" y="1451"/>
                                </a:lnTo>
                                <a:lnTo>
                                  <a:pt x="592" y="1451"/>
                                </a:lnTo>
                                <a:lnTo>
                                  <a:pt x="590" y="1451"/>
                                </a:lnTo>
                                <a:lnTo>
                                  <a:pt x="587" y="1451"/>
                                </a:lnTo>
                                <a:lnTo>
                                  <a:pt x="585" y="1451"/>
                                </a:lnTo>
                                <a:lnTo>
                                  <a:pt x="583" y="1451"/>
                                </a:lnTo>
                                <a:lnTo>
                                  <a:pt x="581" y="1451"/>
                                </a:lnTo>
                                <a:lnTo>
                                  <a:pt x="579" y="1453"/>
                                </a:lnTo>
                                <a:lnTo>
                                  <a:pt x="577" y="1453"/>
                                </a:lnTo>
                                <a:lnTo>
                                  <a:pt x="575" y="1453"/>
                                </a:lnTo>
                                <a:lnTo>
                                  <a:pt x="573" y="1453"/>
                                </a:lnTo>
                                <a:lnTo>
                                  <a:pt x="573" y="1455"/>
                                </a:lnTo>
                                <a:lnTo>
                                  <a:pt x="571" y="1455"/>
                                </a:lnTo>
                                <a:lnTo>
                                  <a:pt x="568" y="1455"/>
                                </a:lnTo>
                                <a:lnTo>
                                  <a:pt x="566" y="1455"/>
                                </a:lnTo>
                                <a:lnTo>
                                  <a:pt x="564" y="1455"/>
                                </a:lnTo>
                                <a:lnTo>
                                  <a:pt x="562" y="1455"/>
                                </a:lnTo>
                                <a:lnTo>
                                  <a:pt x="560" y="1455"/>
                                </a:lnTo>
                                <a:lnTo>
                                  <a:pt x="558" y="1455"/>
                                </a:lnTo>
                                <a:lnTo>
                                  <a:pt x="556" y="1455"/>
                                </a:lnTo>
                                <a:lnTo>
                                  <a:pt x="554" y="1455"/>
                                </a:lnTo>
                                <a:lnTo>
                                  <a:pt x="552" y="1453"/>
                                </a:lnTo>
                                <a:lnTo>
                                  <a:pt x="549" y="1453"/>
                                </a:lnTo>
                                <a:lnTo>
                                  <a:pt x="547" y="1453"/>
                                </a:lnTo>
                                <a:lnTo>
                                  <a:pt x="545" y="1451"/>
                                </a:lnTo>
                                <a:lnTo>
                                  <a:pt x="543" y="1451"/>
                                </a:lnTo>
                                <a:lnTo>
                                  <a:pt x="539" y="1447"/>
                                </a:lnTo>
                                <a:lnTo>
                                  <a:pt x="535" y="1445"/>
                                </a:lnTo>
                                <a:lnTo>
                                  <a:pt x="530" y="1440"/>
                                </a:lnTo>
                                <a:lnTo>
                                  <a:pt x="526" y="1436"/>
                                </a:lnTo>
                                <a:lnTo>
                                  <a:pt x="524" y="1430"/>
                                </a:lnTo>
                                <a:lnTo>
                                  <a:pt x="522" y="1424"/>
                                </a:lnTo>
                                <a:lnTo>
                                  <a:pt x="518" y="1417"/>
                                </a:lnTo>
                                <a:lnTo>
                                  <a:pt x="516" y="1413"/>
                                </a:lnTo>
                                <a:lnTo>
                                  <a:pt x="507" y="1407"/>
                                </a:lnTo>
                                <a:lnTo>
                                  <a:pt x="490" y="1390"/>
                                </a:lnTo>
                                <a:lnTo>
                                  <a:pt x="484" y="1383"/>
                                </a:lnTo>
                                <a:lnTo>
                                  <a:pt x="482" y="1383"/>
                                </a:lnTo>
                                <a:lnTo>
                                  <a:pt x="482" y="1381"/>
                                </a:lnTo>
                                <a:lnTo>
                                  <a:pt x="480" y="1381"/>
                                </a:lnTo>
                                <a:lnTo>
                                  <a:pt x="478" y="1379"/>
                                </a:lnTo>
                                <a:lnTo>
                                  <a:pt x="476" y="1379"/>
                                </a:lnTo>
                                <a:lnTo>
                                  <a:pt x="473" y="1377"/>
                                </a:lnTo>
                                <a:lnTo>
                                  <a:pt x="471" y="1377"/>
                                </a:lnTo>
                                <a:lnTo>
                                  <a:pt x="469" y="1375"/>
                                </a:lnTo>
                                <a:lnTo>
                                  <a:pt x="463" y="1373"/>
                                </a:lnTo>
                                <a:lnTo>
                                  <a:pt x="463" y="1371"/>
                                </a:lnTo>
                                <a:lnTo>
                                  <a:pt x="459" y="1371"/>
                                </a:lnTo>
                                <a:lnTo>
                                  <a:pt x="459" y="1369"/>
                                </a:lnTo>
                                <a:lnTo>
                                  <a:pt x="457" y="1369"/>
                                </a:lnTo>
                                <a:lnTo>
                                  <a:pt x="454" y="1369"/>
                                </a:lnTo>
                                <a:lnTo>
                                  <a:pt x="452" y="1367"/>
                                </a:lnTo>
                                <a:lnTo>
                                  <a:pt x="450" y="1367"/>
                                </a:lnTo>
                                <a:lnTo>
                                  <a:pt x="448" y="1364"/>
                                </a:lnTo>
                                <a:lnTo>
                                  <a:pt x="446" y="1364"/>
                                </a:lnTo>
                                <a:lnTo>
                                  <a:pt x="444" y="1362"/>
                                </a:lnTo>
                                <a:lnTo>
                                  <a:pt x="442" y="1362"/>
                                </a:lnTo>
                                <a:lnTo>
                                  <a:pt x="442" y="1360"/>
                                </a:lnTo>
                                <a:lnTo>
                                  <a:pt x="440" y="1360"/>
                                </a:lnTo>
                                <a:lnTo>
                                  <a:pt x="440" y="1358"/>
                                </a:lnTo>
                                <a:lnTo>
                                  <a:pt x="440" y="1356"/>
                                </a:lnTo>
                                <a:lnTo>
                                  <a:pt x="438" y="1356"/>
                                </a:lnTo>
                                <a:lnTo>
                                  <a:pt x="438" y="1354"/>
                                </a:lnTo>
                                <a:lnTo>
                                  <a:pt x="440" y="1354"/>
                                </a:lnTo>
                                <a:lnTo>
                                  <a:pt x="440" y="1352"/>
                                </a:lnTo>
                                <a:lnTo>
                                  <a:pt x="442" y="1350"/>
                                </a:lnTo>
                                <a:lnTo>
                                  <a:pt x="440" y="1348"/>
                                </a:lnTo>
                                <a:lnTo>
                                  <a:pt x="438" y="1345"/>
                                </a:lnTo>
                                <a:lnTo>
                                  <a:pt x="435" y="1345"/>
                                </a:lnTo>
                                <a:lnTo>
                                  <a:pt x="435" y="1343"/>
                                </a:lnTo>
                                <a:lnTo>
                                  <a:pt x="433" y="1343"/>
                                </a:lnTo>
                                <a:lnTo>
                                  <a:pt x="431" y="1343"/>
                                </a:lnTo>
                                <a:lnTo>
                                  <a:pt x="429" y="1341"/>
                                </a:lnTo>
                                <a:lnTo>
                                  <a:pt x="427" y="1341"/>
                                </a:lnTo>
                                <a:lnTo>
                                  <a:pt x="423" y="1339"/>
                                </a:lnTo>
                                <a:lnTo>
                                  <a:pt x="421" y="1337"/>
                                </a:lnTo>
                                <a:lnTo>
                                  <a:pt x="419" y="1335"/>
                                </a:lnTo>
                                <a:lnTo>
                                  <a:pt x="416" y="1333"/>
                                </a:lnTo>
                                <a:lnTo>
                                  <a:pt x="414" y="1331"/>
                                </a:lnTo>
                                <a:lnTo>
                                  <a:pt x="414" y="1329"/>
                                </a:lnTo>
                                <a:lnTo>
                                  <a:pt x="410" y="1326"/>
                                </a:lnTo>
                                <a:lnTo>
                                  <a:pt x="410" y="1324"/>
                                </a:lnTo>
                                <a:lnTo>
                                  <a:pt x="408" y="1322"/>
                                </a:lnTo>
                                <a:lnTo>
                                  <a:pt x="406" y="1322"/>
                                </a:lnTo>
                                <a:lnTo>
                                  <a:pt x="406" y="1320"/>
                                </a:lnTo>
                                <a:lnTo>
                                  <a:pt x="404" y="1318"/>
                                </a:lnTo>
                                <a:lnTo>
                                  <a:pt x="402" y="1316"/>
                                </a:lnTo>
                                <a:lnTo>
                                  <a:pt x="402" y="1314"/>
                                </a:lnTo>
                                <a:lnTo>
                                  <a:pt x="400" y="1312"/>
                                </a:lnTo>
                                <a:lnTo>
                                  <a:pt x="400" y="1309"/>
                                </a:lnTo>
                                <a:lnTo>
                                  <a:pt x="397" y="1309"/>
                                </a:lnTo>
                                <a:lnTo>
                                  <a:pt x="395" y="1307"/>
                                </a:lnTo>
                                <a:lnTo>
                                  <a:pt x="393" y="1305"/>
                                </a:lnTo>
                                <a:lnTo>
                                  <a:pt x="391" y="1303"/>
                                </a:lnTo>
                                <a:lnTo>
                                  <a:pt x="389" y="1303"/>
                                </a:lnTo>
                                <a:lnTo>
                                  <a:pt x="389" y="1301"/>
                                </a:lnTo>
                                <a:lnTo>
                                  <a:pt x="387" y="1301"/>
                                </a:lnTo>
                                <a:lnTo>
                                  <a:pt x="387" y="1299"/>
                                </a:lnTo>
                                <a:lnTo>
                                  <a:pt x="385" y="1299"/>
                                </a:lnTo>
                                <a:lnTo>
                                  <a:pt x="385" y="1297"/>
                                </a:lnTo>
                                <a:lnTo>
                                  <a:pt x="383" y="1297"/>
                                </a:lnTo>
                                <a:lnTo>
                                  <a:pt x="383" y="1295"/>
                                </a:lnTo>
                                <a:lnTo>
                                  <a:pt x="381" y="1295"/>
                                </a:lnTo>
                                <a:lnTo>
                                  <a:pt x="378" y="1290"/>
                                </a:lnTo>
                                <a:lnTo>
                                  <a:pt x="376" y="1290"/>
                                </a:lnTo>
                                <a:lnTo>
                                  <a:pt x="374" y="1288"/>
                                </a:lnTo>
                                <a:lnTo>
                                  <a:pt x="372" y="1286"/>
                                </a:lnTo>
                                <a:lnTo>
                                  <a:pt x="370" y="1286"/>
                                </a:lnTo>
                                <a:lnTo>
                                  <a:pt x="368" y="1284"/>
                                </a:lnTo>
                                <a:lnTo>
                                  <a:pt x="366" y="1282"/>
                                </a:lnTo>
                                <a:lnTo>
                                  <a:pt x="366" y="1280"/>
                                </a:lnTo>
                                <a:lnTo>
                                  <a:pt x="364" y="1280"/>
                                </a:lnTo>
                                <a:lnTo>
                                  <a:pt x="364" y="1278"/>
                                </a:lnTo>
                                <a:lnTo>
                                  <a:pt x="364" y="1276"/>
                                </a:lnTo>
                                <a:lnTo>
                                  <a:pt x="361" y="1276"/>
                                </a:lnTo>
                                <a:lnTo>
                                  <a:pt x="361" y="1274"/>
                                </a:lnTo>
                                <a:lnTo>
                                  <a:pt x="359" y="1271"/>
                                </a:lnTo>
                                <a:lnTo>
                                  <a:pt x="357" y="1271"/>
                                </a:lnTo>
                                <a:lnTo>
                                  <a:pt x="355" y="1269"/>
                                </a:lnTo>
                                <a:lnTo>
                                  <a:pt x="353" y="1267"/>
                                </a:lnTo>
                                <a:lnTo>
                                  <a:pt x="349" y="1265"/>
                                </a:lnTo>
                                <a:lnTo>
                                  <a:pt x="345" y="1263"/>
                                </a:lnTo>
                                <a:lnTo>
                                  <a:pt x="342" y="1263"/>
                                </a:lnTo>
                                <a:lnTo>
                                  <a:pt x="340" y="1261"/>
                                </a:lnTo>
                                <a:lnTo>
                                  <a:pt x="336" y="1261"/>
                                </a:lnTo>
                                <a:lnTo>
                                  <a:pt x="334" y="1261"/>
                                </a:lnTo>
                                <a:lnTo>
                                  <a:pt x="332" y="1259"/>
                                </a:lnTo>
                                <a:lnTo>
                                  <a:pt x="330" y="1259"/>
                                </a:lnTo>
                                <a:lnTo>
                                  <a:pt x="328" y="1259"/>
                                </a:lnTo>
                                <a:lnTo>
                                  <a:pt x="326" y="1259"/>
                                </a:lnTo>
                                <a:lnTo>
                                  <a:pt x="323" y="1259"/>
                                </a:lnTo>
                                <a:lnTo>
                                  <a:pt x="321" y="1259"/>
                                </a:lnTo>
                                <a:lnTo>
                                  <a:pt x="319" y="1259"/>
                                </a:lnTo>
                                <a:lnTo>
                                  <a:pt x="317" y="1259"/>
                                </a:lnTo>
                                <a:lnTo>
                                  <a:pt x="313" y="1259"/>
                                </a:lnTo>
                                <a:lnTo>
                                  <a:pt x="311" y="1259"/>
                                </a:lnTo>
                                <a:lnTo>
                                  <a:pt x="304" y="1257"/>
                                </a:lnTo>
                                <a:lnTo>
                                  <a:pt x="300" y="1257"/>
                                </a:lnTo>
                                <a:lnTo>
                                  <a:pt x="296" y="1257"/>
                                </a:lnTo>
                                <a:lnTo>
                                  <a:pt x="294" y="1255"/>
                                </a:lnTo>
                                <a:lnTo>
                                  <a:pt x="292" y="1255"/>
                                </a:lnTo>
                                <a:lnTo>
                                  <a:pt x="290" y="1252"/>
                                </a:lnTo>
                                <a:lnTo>
                                  <a:pt x="283" y="1250"/>
                                </a:lnTo>
                                <a:lnTo>
                                  <a:pt x="281" y="1250"/>
                                </a:lnTo>
                                <a:lnTo>
                                  <a:pt x="279" y="1248"/>
                                </a:lnTo>
                                <a:lnTo>
                                  <a:pt x="275" y="1246"/>
                                </a:lnTo>
                                <a:lnTo>
                                  <a:pt x="275" y="1244"/>
                                </a:lnTo>
                                <a:lnTo>
                                  <a:pt x="271" y="1242"/>
                                </a:lnTo>
                                <a:lnTo>
                                  <a:pt x="266" y="1240"/>
                                </a:lnTo>
                                <a:lnTo>
                                  <a:pt x="264" y="1238"/>
                                </a:lnTo>
                                <a:lnTo>
                                  <a:pt x="264" y="1236"/>
                                </a:lnTo>
                                <a:lnTo>
                                  <a:pt x="262" y="1236"/>
                                </a:lnTo>
                                <a:lnTo>
                                  <a:pt x="260" y="1236"/>
                                </a:lnTo>
                                <a:lnTo>
                                  <a:pt x="260" y="1233"/>
                                </a:lnTo>
                                <a:lnTo>
                                  <a:pt x="258" y="1233"/>
                                </a:lnTo>
                                <a:lnTo>
                                  <a:pt x="258" y="1231"/>
                                </a:lnTo>
                                <a:lnTo>
                                  <a:pt x="254" y="1231"/>
                                </a:lnTo>
                                <a:lnTo>
                                  <a:pt x="254" y="1229"/>
                                </a:lnTo>
                                <a:lnTo>
                                  <a:pt x="252" y="1229"/>
                                </a:lnTo>
                                <a:lnTo>
                                  <a:pt x="252" y="1227"/>
                                </a:lnTo>
                                <a:lnTo>
                                  <a:pt x="250" y="1227"/>
                                </a:lnTo>
                                <a:lnTo>
                                  <a:pt x="247" y="1225"/>
                                </a:lnTo>
                                <a:lnTo>
                                  <a:pt x="245" y="1223"/>
                                </a:lnTo>
                                <a:lnTo>
                                  <a:pt x="243" y="1221"/>
                                </a:lnTo>
                                <a:lnTo>
                                  <a:pt x="241" y="1221"/>
                                </a:lnTo>
                                <a:lnTo>
                                  <a:pt x="239" y="1219"/>
                                </a:lnTo>
                                <a:lnTo>
                                  <a:pt x="237" y="1217"/>
                                </a:lnTo>
                                <a:lnTo>
                                  <a:pt x="237" y="1214"/>
                                </a:lnTo>
                                <a:lnTo>
                                  <a:pt x="235" y="1214"/>
                                </a:lnTo>
                                <a:lnTo>
                                  <a:pt x="233" y="1212"/>
                                </a:lnTo>
                                <a:lnTo>
                                  <a:pt x="231" y="1212"/>
                                </a:lnTo>
                                <a:lnTo>
                                  <a:pt x="228" y="1210"/>
                                </a:lnTo>
                                <a:lnTo>
                                  <a:pt x="226" y="1210"/>
                                </a:lnTo>
                                <a:lnTo>
                                  <a:pt x="226" y="1208"/>
                                </a:lnTo>
                                <a:lnTo>
                                  <a:pt x="224" y="1208"/>
                                </a:lnTo>
                                <a:lnTo>
                                  <a:pt x="222" y="1206"/>
                                </a:lnTo>
                                <a:lnTo>
                                  <a:pt x="216" y="1202"/>
                                </a:lnTo>
                                <a:lnTo>
                                  <a:pt x="216" y="1200"/>
                                </a:lnTo>
                                <a:lnTo>
                                  <a:pt x="214" y="1200"/>
                                </a:lnTo>
                                <a:lnTo>
                                  <a:pt x="214" y="1198"/>
                                </a:lnTo>
                                <a:lnTo>
                                  <a:pt x="212" y="1195"/>
                                </a:lnTo>
                                <a:lnTo>
                                  <a:pt x="209" y="1195"/>
                                </a:lnTo>
                                <a:lnTo>
                                  <a:pt x="209" y="1193"/>
                                </a:lnTo>
                                <a:lnTo>
                                  <a:pt x="207" y="1191"/>
                                </a:lnTo>
                                <a:lnTo>
                                  <a:pt x="205" y="1189"/>
                                </a:lnTo>
                                <a:lnTo>
                                  <a:pt x="203" y="1187"/>
                                </a:lnTo>
                                <a:lnTo>
                                  <a:pt x="201" y="1187"/>
                                </a:lnTo>
                                <a:lnTo>
                                  <a:pt x="201" y="1185"/>
                                </a:lnTo>
                                <a:lnTo>
                                  <a:pt x="199" y="1185"/>
                                </a:lnTo>
                                <a:lnTo>
                                  <a:pt x="197" y="1183"/>
                                </a:lnTo>
                                <a:lnTo>
                                  <a:pt x="197" y="1181"/>
                                </a:lnTo>
                                <a:lnTo>
                                  <a:pt x="195" y="1181"/>
                                </a:lnTo>
                                <a:lnTo>
                                  <a:pt x="193" y="1179"/>
                                </a:lnTo>
                                <a:lnTo>
                                  <a:pt x="190" y="1176"/>
                                </a:lnTo>
                                <a:lnTo>
                                  <a:pt x="190" y="1174"/>
                                </a:lnTo>
                                <a:lnTo>
                                  <a:pt x="188" y="1172"/>
                                </a:lnTo>
                                <a:lnTo>
                                  <a:pt x="186" y="1170"/>
                                </a:lnTo>
                                <a:lnTo>
                                  <a:pt x="186" y="1168"/>
                                </a:lnTo>
                                <a:lnTo>
                                  <a:pt x="184" y="1164"/>
                                </a:lnTo>
                                <a:lnTo>
                                  <a:pt x="182" y="1159"/>
                                </a:lnTo>
                                <a:lnTo>
                                  <a:pt x="180" y="1157"/>
                                </a:lnTo>
                                <a:lnTo>
                                  <a:pt x="180" y="1155"/>
                                </a:lnTo>
                                <a:lnTo>
                                  <a:pt x="178" y="1151"/>
                                </a:lnTo>
                                <a:lnTo>
                                  <a:pt x="178" y="1149"/>
                                </a:lnTo>
                                <a:lnTo>
                                  <a:pt x="176" y="1145"/>
                                </a:lnTo>
                                <a:lnTo>
                                  <a:pt x="174" y="1143"/>
                                </a:lnTo>
                                <a:lnTo>
                                  <a:pt x="171" y="1140"/>
                                </a:lnTo>
                                <a:lnTo>
                                  <a:pt x="171" y="1138"/>
                                </a:lnTo>
                                <a:lnTo>
                                  <a:pt x="169" y="1136"/>
                                </a:lnTo>
                                <a:lnTo>
                                  <a:pt x="167" y="1132"/>
                                </a:lnTo>
                                <a:lnTo>
                                  <a:pt x="165" y="1128"/>
                                </a:lnTo>
                                <a:lnTo>
                                  <a:pt x="163" y="1126"/>
                                </a:lnTo>
                                <a:lnTo>
                                  <a:pt x="159" y="1119"/>
                                </a:lnTo>
                                <a:lnTo>
                                  <a:pt x="157" y="1115"/>
                                </a:lnTo>
                                <a:lnTo>
                                  <a:pt x="155" y="1111"/>
                                </a:lnTo>
                                <a:lnTo>
                                  <a:pt x="152" y="1107"/>
                                </a:lnTo>
                                <a:lnTo>
                                  <a:pt x="150" y="1102"/>
                                </a:lnTo>
                                <a:lnTo>
                                  <a:pt x="150" y="1100"/>
                                </a:lnTo>
                                <a:lnTo>
                                  <a:pt x="146" y="1096"/>
                                </a:lnTo>
                                <a:lnTo>
                                  <a:pt x="144" y="1092"/>
                                </a:lnTo>
                                <a:lnTo>
                                  <a:pt x="142" y="1090"/>
                                </a:lnTo>
                                <a:lnTo>
                                  <a:pt x="140" y="1088"/>
                                </a:lnTo>
                                <a:lnTo>
                                  <a:pt x="138" y="1086"/>
                                </a:lnTo>
                                <a:lnTo>
                                  <a:pt x="135" y="1081"/>
                                </a:lnTo>
                                <a:lnTo>
                                  <a:pt x="133" y="1079"/>
                                </a:lnTo>
                                <a:lnTo>
                                  <a:pt x="131" y="1077"/>
                                </a:lnTo>
                                <a:lnTo>
                                  <a:pt x="129" y="1075"/>
                                </a:lnTo>
                                <a:lnTo>
                                  <a:pt x="127" y="1073"/>
                                </a:lnTo>
                                <a:lnTo>
                                  <a:pt x="125" y="1071"/>
                                </a:lnTo>
                                <a:lnTo>
                                  <a:pt x="123" y="1069"/>
                                </a:lnTo>
                                <a:lnTo>
                                  <a:pt x="121" y="1067"/>
                                </a:lnTo>
                                <a:lnTo>
                                  <a:pt x="119" y="1064"/>
                                </a:lnTo>
                                <a:lnTo>
                                  <a:pt x="116" y="1064"/>
                                </a:lnTo>
                                <a:lnTo>
                                  <a:pt x="112" y="1062"/>
                                </a:lnTo>
                                <a:lnTo>
                                  <a:pt x="110" y="1060"/>
                                </a:lnTo>
                                <a:lnTo>
                                  <a:pt x="106" y="1058"/>
                                </a:lnTo>
                                <a:lnTo>
                                  <a:pt x="102" y="1056"/>
                                </a:lnTo>
                                <a:lnTo>
                                  <a:pt x="97" y="1054"/>
                                </a:lnTo>
                                <a:lnTo>
                                  <a:pt x="93" y="1052"/>
                                </a:lnTo>
                                <a:lnTo>
                                  <a:pt x="91" y="1050"/>
                                </a:lnTo>
                                <a:lnTo>
                                  <a:pt x="89" y="1050"/>
                                </a:lnTo>
                                <a:lnTo>
                                  <a:pt x="85" y="1050"/>
                                </a:lnTo>
                                <a:lnTo>
                                  <a:pt x="83" y="1050"/>
                                </a:lnTo>
                                <a:lnTo>
                                  <a:pt x="78" y="1048"/>
                                </a:lnTo>
                                <a:lnTo>
                                  <a:pt x="76" y="1048"/>
                                </a:lnTo>
                                <a:lnTo>
                                  <a:pt x="76" y="1045"/>
                                </a:lnTo>
                                <a:lnTo>
                                  <a:pt x="74" y="1045"/>
                                </a:lnTo>
                                <a:lnTo>
                                  <a:pt x="72" y="1043"/>
                                </a:lnTo>
                                <a:lnTo>
                                  <a:pt x="68" y="1041"/>
                                </a:lnTo>
                                <a:lnTo>
                                  <a:pt x="66" y="1039"/>
                                </a:lnTo>
                                <a:lnTo>
                                  <a:pt x="64" y="1037"/>
                                </a:lnTo>
                                <a:lnTo>
                                  <a:pt x="62" y="1035"/>
                                </a:lnTo>
                                <a:lnTo>
                                  <a:pt x="59" y="1031"/>
                                </a:lnTo>
                                <a:lnTo>
                                  <a:pt x="57" y="1029"/>
                                </a:lnTo>
                                <a:lnTo>
                                  <a:pt x="55" y="1026"/>
                                </a:lnTo>
                                <a:lnTo>
                                  <a:pt x="53" y="1024"/>
                                </a:lnTo>
                                <a:lnTo>
                                  <a:pt x="51" y="1022"/>
                                </a:lnTo>
                                <a:lnTo>
                                  <a:pt x="49" y="1018"/>
                                </a:lnTo>
                                <a:lnTo>
                                  <a:pt x="49" y="1016"/>
                                </a:lnTo>
                                <a:lnTo>
                                  <a:pt x="47" y="1014"/>
                                </a:lnTo>
                                <a:lnTo>
                                  <a:pt x="47" y="1012"/>
                                </a:lnTo>
                                <a:lnTo>
                                  <a:pt x="45" y="1010"/>
                                </a:lnTo>
                                <a:lnTo>
                                  <a:pt x="45" y="1007"/>
                                </a:lnTo>
                                <a:lnTo>
                                  <a:pt x="43" y="1005"/>
                                </a:lnTo>
                                <a:lnTo>
                                  <a:pt x="40" y="1003"/>
                                </a:lnTo>
                                <a:lnTo>
                                  <a:pt x="38" y="999"/>
                                </a:lnTo>
                                <a:lnTo>
                                  <a:pt x="36" y="997"/>
                                </a:lnTo>
                                <a:lnTo>
                                  <a:pt x="36" y="995"/>
                                </a:lnTo>
                                <a:lnTo>
                                  <a:pt x="32" y="993"/>
                                </a:lnTo>
                                <a:lnTo>
                                  <a:pt x="32" y="990"/>
                                </a:lnTo>
                                <a:lnTo>
                                  <a:pt x="30" y="988"/>
                                </a:lnTo>
                                <a:lnTo>
                                  <a:pt x="28" y="984"/>
                                </a:lnTo>
                                <a:lnTo>
                                  <a:pt x="28" y="982"/>
                                </a:lnTo>
                                <a:lnTo>
                                  <a:pt x="26" y="980"/>
                                </a:lnTo>
                                <a:lnTo>
                                  <a:pt x="26" y="978"/>
                                </a:lnTo>
                                <a:lnTo>
                                  <a:pt x="24" y="974"/>
                                </a:lnTo>
                                <a:lnTo>
                                  <a:pt x="21" y="969"/>
                                </a:lnTo>
                                <a:lnTo>
                                  <a:pt x="21" y="965"/>
                                </a:lnTo>
                                <a:lnTo>
                                  <a:pt x="19" y="965"/>
                                </a:lnTo>
                                <a:lnTo>
                                  <a:pt x="19" y="963"/>
                                </a:lnTo>
                                <a:lnTo>
                                  <a:pt x="19" y="961"/>
                                </a:lnTo>
                                <a:lnTo>
                                  <a:pt x="17" y="957"/>
                                </a:lnTo>
                                <a:lnTo>
                                  <a:pt x="17" y="955"/>
                                </a:lnTo>
                                <a:lnTo>
                                  <a:pt x="17" y="952"/>
                                </a:lnTo>
                                <a:lnTo>
                                  <a:pt x="15" y="948"/>
                                </a:lnTo>
                                <a:lnTo>
                                  <a:pt x="15" y="944"/>
                                </a:lnTo>
                                <a:lnTo>
                                  <a:pt x="13" y="940"/>
                                </a:lnTo>
                                <a:lnTo>
                                  <a:pt x="13" y="938"/>
                                </a:lnTo>
                                <a:lnTo>
                                  <a:pt x="13" y="936"/>
                                </a:lnTo>
                                <a:lnTo>
                                  <a:pt x="13" y="931"/>
                                </a:lnTo>
                                <a:lnTo>
                                  <a:pt x="11" y="927"/>
                                </a:lnTo>
                                <a:lnTo>
                                  <a:pt x="11" y="923"/>
                                </a:lnTo>
                                <a:lnTo>
                                  <a:pt x="11" y="921"/>
                                </a:lnTo>
                                <a:lnTo>
                                  <a:pt x="11" y="919"/>
                                </a:lnTo>
                                <a:lnTo>
                                  <a:pt x="9" y="919"/>
                                </a:lnTo>
                                <a:lnTo>
                                  <a:pt x="9" y="917"/>
                                </a:lnTo>
                                <a:lnTo>
                                  <a:pt x="9" y="912"/>
                                </a:lnTo>
                                <a:lnTo>
                                  <a:pt x="9" y="910"/>
                                </a:lnTo>
                                <a:lnTo>
                                  <a:pt x="9" y="908"/>
                                </a:lnTo>
                                <a:lnTo>
                                  <a:pt x="9" y="906"/>
                                </a:lnTo>
                                <a:lnTo>
                                  <a:pt x="9" y="904"/>
                                </a:lnTo>
                                <a:lnTo>
                                  <a:pt x="9" y="902"/>
                                </a:lnTo>
                                <a:lnTo>
                                  <a:pt x="7" y="900"/>
                                </a:lnTo>
                                <a:lnTo>
                                  <a:pt x="7" y="898"/>
                                </a:lnTo>
                                <a:lnTo>
                                  <a:pt x="5" y="895"/>
                                </a:lnTo>
                                <a:lnTo>
                                  <a:pt x="5" y="891"/>
                                </a:lnTo>
                                <a:lnTo>
                                  <a:pt x="5" y="889"/>
                                </a:lnTo>
                                <a:lnTo>
                                  <a:pt x="5" y="887"/>
                                </a:lnTo>
                                <a:lnTo>
                                  <a:pt x="5" y="885"/>
                                </a:lnTo>
                                <a:lnTo>
                                  <a:pt x="5" y="883"/>
                                </a:lnTo>
                                <a:lnTo>
                                  <a:pt x="5" y="879"/>
                                </a:lnTo>
                                <a:lnTo>
                                  <a:pt x="5" y="876"/>
                                </a:lnTo>
                                <a:lnTo>
                                  <a:pt x="2" y="872"/>
                                </a:lnTo>
                                <a:lnTo>
                                  <a:pt x="2" y="870"/>
                                </a:lnTo>
                                <a:lnTo>
                                  <a:pt x="2" y="866"/>
                                </a:lnTo>
                                <a:lnTo>
                                  <a:pt x="0" y="862"/>
                                </a:lnTo>
                                <a:lnTo>
                                  <a:pt x="0" y="857"/>
                                </a:lnTo>
                                <a:lnTo>
                                  <a:pt x="0" y="855"/>
                                </a:lnTo>
                                <a:lnTo>
                                  <a:pt x="0" y="851"/>
                                </a:lnTo>
                                <a:lnTo>
                                  <a:pt x="0" y="847"/>
                                </a:lnTo>
                                <a:lnTo>
                                  <a:pt x="0" y="843"/>
                                </a:lnTo>
                                <a:lnTo>
                                  <a:pt x="0" y="838"/>
                                </a:lnTo>
                                <a:lnTo>
                                  <a:pt x="0" y="836"/>
                                </a:lnTo>
                                <a:lnTo>
                                  <a:pt x="0" y="834"/>
                                </a:lnTo>
                                <a:lnTo>
                                  <a:pt x="2" y="830"/>
                                </a:lnTo>
                                <a:lnTo>
                                  <a:pt x="2" y="828"/>
                                </a:lnTo>
                                <a:lnTo>
                                  <a:pt x="2" y="826"/>
                                </a:lnTo>
                                <a:lnTo>
                                  <a:pt x="2" y="821"/>
                                </a:lnTo>
                                <a:lnTo>
                                  <a:pt x="5" y="819"/>
                                </a:lnTo>
                                <a:lnTo>
                                  <a:pt x="5" y="817"/>
                                </a:lnTo>
                                <a:lnTo>
                                  <a:pt x="5" y="815"/>
                                </a:lnTo>
                                <a:lnTo>
                                  <a:pt x="5" y="813"/>
                                </a:lnTo>
                                <a:lnTo>
                                  <a:pt x="5" y="809"/>
                                </a:lnTo>
                                <a:lnTo>
                                  <a:pt x="2" y="807"/>
                                </a:lnTo>
                                <a:lnTo>
                                  <a:pt x="2" y="805"/>
                                </a:lnTo>
                                <a:lnTo>
                                  <a:pt x="2" y="802"/>
                                </a:lnTo>
                                <a:lnTo>
                                  <a:pt x="2" y="775"/>
                                </a:lnTo>
                                <a:lnTo>
                                  <a:pt x="2" y="773"/>
                                </a:lnTo>
                                <a:lnTo>
                                  <a:pt x="5" y="771"/>
                                </a:lnTo>
                                <a:lnTo>
                                  <a:pt x="7" y="767"/>
                                </a:lnTo>
                                <a:lnTo>
                                  <a:pt x="9" y="764"/>
                                </a:lnTo>
                                <a:lnTo>
                                  <a:pt x="9" y="762"/>
                                </a:lnTo>
                                <a:lnTo>
                                  <a:pt x="11" y="758"/>
                                </a:lnTo>
                                <a:lnTo>
                                  <a:pt x="13" y="756"/>
                                </a:lnTo>
                                <a:lnTo>
                                  <a:pt x="15" y="752"/>
                                </a:lnTo>
                                <a:lnTo>
                                  <a:pt x="17" y="750"/>
                                </a:lnTo>
                                <a:lnTo>
                                  <a:pt x="17" y="748"/>
                                </a:lnTo>
                                <a:lnTo>
                                  <a:pt x="19" y="745"/>
                                </a:lnTo>
                                <a:lnTo>
                                  <a:pt x="21" y="741"/>
                                </a:lnTo>
                                <a:lnTo>
                                  <a:pt x="21" y="737"/>
                                </a:lnTo>
                                <a:lnTo>
                                  <a:pt x="24" y="735"/>
                                </a:lnTo>
                                <a:lnTo>
                                  <a:pt x="26" y="731"/>
                                </a:lnTo>
                                <a:lnTo>
                                  <a:pt x="26" y="726"/>
                                </a:lnTo>
                                <a:lnTo>
                                  <a:pt x="26" y="724"/>
                                </a:lnTo>
                                <a:lnTo>
                                  <a:pt x="26" y="722"/>
                                </a:lnTo>
                                <a:lnTo>
                                  <a:pt x="26" y="718"/>
                                </a:lnTo>
                                <a:lnTo>
                                  <a:pt x="26" y="716"/>
                                </a:lnTo>
                                <a:lnTo>
                                  <a:pt x="26" y="714"/>
                                </a:lnTo>
                                <a:lnTo>
                                  <a:pt x="26" y="712"/>
                                </a:lnTo>
                                <a:lnTo>
                                  <a:pt x="26" y="710"/>
                                </a:lnTo>
                                <a:lnTo>
                                  <a:pt x="26" y="707"/>
                                </a:lnTo>
                                <a:lnTo>
                                  <a:pt x="26" y="705"/>
                                </a:lnTo>
                                <a:lnTo>
                                  <a:pt x="26" y="703"/>
                                </a:lnTo>
                                <a:lnTo>
                                  <a:pt x="26" y="701"/>
                                </a:lnTo>
                                <a:lnTo>
                                  <a:pt x="28" y="699"/>
                                </a:lnTo>
                                <a:lnTo>
                                  <a:pt x="30" y="697"/>
                                </a:lnTo>
                                <a:lnTo>
                                  <a:pt x="30" y="695"/>
                                </a:lnTo>
                                <a:lnTo>
                                  <a:pt x="30" y="693"/>
                                </a:lnTo>
                                <a:lnTo>
                                  <a:pt x="32" y="690"/>
                                </a:lnTo>
                                <a:lnTo>
                                  <a:pt x="34" y="688"/>
                                </a:lnTo>
                                <a:lnTo>
                                  <a:pt x="34" y="686"/>
                                </a:lnTo>
                                <a:lnTo>
                                  <a:pt x="36" y="684"/>
                                </a:lnTo>
                                <a:lnTo>
                                  <a:pt x="36" y="682"/>
                                </a:lnTo>
                                <a:lnTo>
                                  <a:pt x="38" y="682"/>
                                </a:lnTo>
                                <a:lnTo>
                                  <a:pt x="40" y="678"/>
                                </a:lnTo>
                                <a:lnTo>
                                  <a:pt x="43" y="676"/>
                                </a:lnTo>
                                <a:lnTo>
                                  <a:pt x="45" y="671"/>
                                </a:lnTo>
                                <a:lnTo>
                                  <a:pt x="45" y="669"/>
                                </a:lnTo>
                                <a:lnTo>
                                  <a:pt x="47" y="669"/>
                                </a:lnTo>
                                <a:lnTo>
                                  <a:pt x="47" y="667"/>
                                </a:lnTo>
                                <a:lnTo>
                                  <a:pt x="49" y="667"/>
                                </a:lnTo>
                                <a:lnTo>
                                  <a:pt x="49" y="665"/>
                                </a:lnTo>
                                <a:lnTo>
                                  <a:pt x="51" y="663"/>
                                </a:lnTo>
                                <a:lnTo>
                                  <a:pt x="53" y="661"/>
                                </a:lnTo>
                                <a:lnTo>
                                  <a:pt x="55" y="657"/>
                                </a:lnTo>
                                <a:lnTo>
                                  <a:pt x="57" y="655"/>
                                </a:lnTo>
                                <a:lnTo>
                                  <a:pt x="59" y="652"/>
                                </a:lnTo>
                                <a:lnTo>
                                  <a:pt x="62" y="650"/>
                                </a:lnTo>
                                <a:lnTo>
                                  <a:pt x="64" y="648"/>
                                </a:lnTo>
                                <a:lnTo>
                                  <a:pt x="66" y="646"/>
                                </a:lnTo>
                                <a:lnTo>
                                  <a:pt x="68" y="646"/>
                                </a:lnTo>
                                <a:lnTo>
                                  <a:pt x="68" y="644"/>
                                </a:lnTo>
                                <a:lnTo>
                                  <a:pt x="70" y="644"/>
                                </a:lnTo>
                                <a:lnTo>
                                  <a:pt x="74" y="642"/>
                                </a:lnTo>
                                <a:lnTo>
                                  <a:pt x="74" y="640"/>
                                </a:lnTo>
                                <a:lnTo>
                                  <a:pt x="76" y="640"/>
                                </a:lnTo>
                                <a:lnTo>
                                  <a:pt x="78" y="638"/>
                                </a:lnTo>
                                <a:lnTo>
                                  <a:pt x="81" y="633"/>
                                </a:lnTo>
                                <a:lnTo>
                                  <a:pt x="83" y="633"/>
                                </a:lnTo>
                                <a:lnTo>
                                  <a:pt x="83" y="631"/>
                                </a:lnTo>
                                <a:lnTo>
                                  <a:pt x="85" y="629"/>
                                </a:lnTo>
                                <a:lnTo>
                                  <a:pt x="89" y="625"/>
                                </a:lnTo>
                                <a:lnTo>
                                  <a:pt x="91" y="621"/>
                                </a:lnTo>
                                <a:lnTo>
                                  <a:pt x="93" y="619"/>
                                </a:lnTo>
                                <a:lnTo>
                                  <a:pt x="95" y="619"/>
                                </a:lnTo>
                                <a:lnTo>
                                  <a:pt x="95" y="617"/>
                                </a:lnTo>
                                <a:lnTo>
                                  <a:pt x="100" y="612"/>
                                </a:lnTo>
                                <a:lnTo>
                                  <a:pt x="102" y="610"/>
                                </a:lnTo>
                                <a:lnTo>
                                  <a:pt x="104" y="608"/>
                                </a:lnTo>
                                <a:lnTo>
                                  <a:pt x="106" y="606"/>
                                </a:lnTo>
                                <a:lnTo>
                                  <a:pt x="108" y="604"/>
                                </a:lnTo>
                                <a:lnTo>
                                  <a:pt x="110" y="602"/>
                                </a:lnTo>
                                <a:lnTo>
                                  <a:pt x="112" y="600"/>
                                </a:lnTo>
                                <a:lnTo>
                                  <a:pt x="114" y="595"/>
                                </a:lnTo>
                                <a:lnTo>
                                  <a:pt x="116" y="593"/>
                                </a:lnTo>
                                <a:lnTo>
                                  <a:pt x="116" y="591"/>
                                </a:lnTo>
                                <a:lnTo>
                                  <a:pt x="119" y="591"/>
                                </a:lnTo>
                                <a:lnTo>
                                  <a:pt x="119" y="589"/>
                                </a:lnTo>
                                <a:lnTo>
                                  <a:pt x="121" y="587"/>
                                </a:lnTo>
                                <a:lnTo>
                                  <a:pt x="121" y="583"/>
                                </a:lnTo>
                                <a:lnTo>
                                  <a:pt x="123" y="581"/>
                                </a:lnTo>
                                <a:lnTo>
                                  <a:pt x="123" y="579"/>
                                </a:lnTo>
                                <a:lnTo>
                                  <a:pt x="125" y="576"/>
                                </a:lnTo>
                                <a:lnTo>
                                  <a:pt x="125" y="574"/>
                                </a:lnTo>
                                <a:lnTo>
                                  <a:pt x="127" y="570"/>
                                </a:lnTo>
                                <a:lnTo>
                                  <a:pt x="129" y="568"/>
                                </a:lnTo>
                                <a:lnTo>
                                  <a:pt x="129" y="566"/>
                                </a:lnTo>
                                <a:lnTo>
                                  <a:pt x="131" y="566"/>
                                </a:lnTo>
                                <a:lnTo>
                                  <a:pt x="131" y="564"/>
                                </a:lnTo>
                                <a:lnTo>
                                  <a:pt x="133" y="562"/>
                                </a:lnTo>
                                <a:lnTo>
                                  <a:pt x="133" y="560"/>
                                </a:lnTo>
                                <a:lnTo>
                                  <a:pt x="135" y="557"/>
                                </a:lnTo>
                                <a:lnTo>
                                  <a:pt x="135" y="555"/>
                                </a:lnTo>
                                <a:lnTo>
                                  <a:pt x="138" y="551"/>
                                </a:lnTo>
                                <a:lnTo>
                                  <a:pt x="140" y="549"/>
                                </a:lnTo>
                                <a:lnTo>
                                  <a:pt x="140" y="545"/>
                                </a:lnTo>
                                <a:lnTo>
                                  <a:pt x="142" y="543"/>
                                </a:lnTo>
                                <a:lnTo>
                                  <a:pt x="142" y="538"/>
                                </a:lnTo>
                                <a:lnTo>
                                  <a:pt x="142" y="536"/>
                                </a:lnTo>
                                <a:lnTo>
                                  <a:pt x="142" y="534"/>
                                </a:lnTo>
                                <a:lnTo>
                                  <a:pt x="142" y="532"/>
                                </a:lnTo>
                                <a:lnTo>
                                  <a:pt x="144" y="530"/>
                                </a:lnTo>
                                <a:lnTo>
                                  <a:pt x="144" y="526"/>
                                </a:lnTo>
                                <a:lnTo>
                                  <a:pt x="144" y="524"/>
                                </a:lnTo>
                                <a:lnTo>
                                  <a:pt x="144" y="521"/>
                                </a:lnTo>
                                <a:lnTo>
                                  <a:pt x="144" y="519"/>
                                </a:lnTo>
                                <a:lnTo>
                                  <a:pt x="144" y="517"/>
                                </a:lnTo>
                                <a:lnTo>
                                  <a:pt x="144" y="515"/>
                                </a:lnTo>
                                <a:lnTo>
                                  <a:pt x="144" y="513"/>
                                </a:lnTo>
                                <a:lnTo>
                                  <a:pt x="144" y="511"/>
                                </a:lnTo>
                                <a:lnTo>
                                  <a:pt x="142" y="511"/>
                                </a:lnTo>
                                <a:lnTo>
                                  <a:pt x="142" y="509"/>
                                </a:lnTo>
                                <a:lnTo>
                                  <a:pt x="142" y="507"/>
                                </a:lnTo>
                                <a:lnTo>
                                  <a:pt x="142" y="505"/>
                                </a:lnTo>
                                <a:lnTo>
                                  <a:pt x="144" y="502"/>
                                </a:lnTo>
                                <a:lnTo>
                                  <a:pt x="144" y="500"/>
                                </a:lnTo>
                                <a:lnTo>
                                  <a:pt x="146" y="496"/>
                                </a:lnTo>
                                <a:lnTo>
                                  <a:pt x="148" y="496"/>
                                </a:lnTo>
                                <a:lnTo>
                                  <a:pt x="148" y="494"/>
                                </a:lnTo>
                                <a:lnTo>
                                  <a:pt x="148" y="492"/>
                                </a:lnTo>
                                <a:lnTo>
                                  <a:pt x="148" y="486"/>
                                </a:lnTo>
                                <a:lnTo>
                                  <a:pt x="148" y="483"/>
                                </a:lnTo>
                                <a:lnTo>
                                  <a:pt x="148" y="481"/>
                                </a:lnTo>
                                <a:lnTo>
                                  <a:pt x="150" y="481"/>
                                </a:lnTo>
                                <a:lnTo>
                                  <a:pt x="150" y="477"/>
                                </a:lnTo>
                                <a:lnTo>
                                  <a:pt x="150" y="475"/>
                                </a:lnTo>
                                <a:lnTo>
                                  <a:pt x="152" y="473"/>
                                </a:lnTo>
                                <a:lnTo>
                                  <a:pt x="152" y="469"/>
                                </a:lnTo>
                                <a:lnTo>
                                  <a:pt x="155" y="464"/>
                                </a:lnTo>
                                <a:lnTo>
                                  <a:pt x="155" y="462"/>
                                </a:lnTo>
                                <a:lnTo>
                                  <a:pt x="155" y="458"/>
                                </a:lnTo>
                                <a:lnTo>
                                  <a:pt x="157" y="456"/>
                                </a:lnTo>
                                <a:lnTo>
                                  <a:pt x="155" y="456"/>
                                </a:lnTo>
                                <a:lnTo>
                                  <a:pt x="157" y="456"/>
                                </a:lnTo>
                                <a:lnTo>
                                  <a:pt x="157" y="454"/>
                                </a:lnTo>
                                <a:lnTo>
                                  <a:pt x="157" y="452"/>
                                </a:lnTo>
                                <a:lnTo>
                                  <a:pt x="157" y="448"/>
                                </a:lnTo>
                                <a:lnTo>
                                  <a:pt x="157" y="443"/>
                                </a:lnTo>
                                <a:lnTo>
                                  <a:pt x="159" y="441"/>
                                </a:lnTo>
                                <a:lnTo>
                                  <a:pt x="159" y="439"/>
                                </a:lnTo>
                                <a:lnTo>
                                  <a:pt x="161" y="437"/>
                                </a:lnTo>
                                <a:lnTo>
                                  <a:pt x="161" y="435"/>
                                </a:lnTo>
                                <a:lnTo>
                                  <a:pt x="161" y="433"/>
                                </a:lnTo>
                                <a:lnTo>
                                  <a:pt x="161" y="431"/>
                                </a:lnTo>
                                <a:lnTo>
                                  <a:pt x="163" y="429"/>
                                </a:lnTo>
                                <a:lnTo>
                                  <a:pt x="163" y="426"/>
                                </a:lnTo>
                                <a:lnTo>
                                  <a:pt x="163" y="424"/>
                                </a:lnTo>
                                <a:lnTo>
                                  <a:pt x="163" y="422"/>
                                </a:lnTo>
                                <a:lnTo>
                                  <a:pt x="165" y="422"/>
                                </a:lnTo>
                                <a:lnTo>
                                  <a:pt x="165" y="420"/>
                                </a:lnTo>
                                <a:lnTo>
                                  <a:pt x="165" y="418"/>
                                </a:lnTo>
                                <a:lnTo>
                                  <a:pt x="165" y="416"/>
                                </a:lnTo>
                                <a:lnTo>
                                  <a:pt x="167" y="414"/>
                                </a:lnTo>
                                <a:lnTo>
                                  <a:pt x="167" y="412"/>
                                </a:lnTo>
                                <a:lnTo>
                                  <a:pt x="167" y="407"/>
                                </a:lnTo>
                                <a:lnTo>
                                  <a:pt x="169" y="405"/>
                                </a:lnTo>
                                <a:lnTo>
                                  <a:pt x="171" y="403"/>
                                </a:lnTo>
                                <a:lnTo>
                                  <a:pt x="171" y="401"/>
                                </a:lnTo>
                                <a:lnTo>
                                  <a:pt x="174" y="399"/>
                                </a:lnTo>
                                <a:lnTo>
                                  <a:pt x="174" y="397"/>
                                </a:lnTo>
                                <a:lnTo>
                                  <a:pt x="176" y="395"/>
                                </a:lnTo>
                                <a:lnTo>
                                  <a:pt x="176" y="393"/>
                                </a:lnTo>
                                <a:lnTo>
                                  <a:pt x="178" y="391"/>
                                </a:lnTo>
                                <a:lnTo>
                                  <a:pt x="178" y="388"/>
                                </a:lnTo>
                                <a:lnTo>
                                  <a:pt x="180" y="386"/>
                                </a:lnTo>
                                <a:lnTo>
                                  <a:pt x="180" y="384"/>
                                </a:lnTo>
                                <a:lnTo>
                                  <a:pt x="182" y="384"/>
                                </a:lnTo>
                                <a:lnTo>
                                  <a:pt x="182" y="382"/>
                                </a:lnTo>
                                <a:lnTo>
                                  <a:pt x="184" y="380"/>
                                </a:lnTo>
                                <a:lnTo>
                                  <a:pt x="184" y="378"/>
                                </a:lnTo>
                                <a:lnTo>
                                  <a:pt x="186" y="376"/>
                                </a:lnTo>
                                <a:lnTo>
                                  <a:pt x="186" y="374"/>
                                </a:lnTo>
                                <a:lnTo>
                                  <a:pt x="188" y="371"/>
                                </a:lnTo>
                                <a:lnTo>
                                  <a:pt x="188" y="369"/>
                                </a:lnTo>
                                <a:lnTo>
                                  <a:pt x="190" y="367"/>
                                </a:lnTo>
                                <a:lnTo>
                                  <a:pt x="190" y="365"/>
                                </a:lnTo>
                                <a:lnTo>
                                  <a:pt x="193" y="363"/>
                                </a:lnTo>
                                <a:lnTo>
                                  <a:pt x="195" y="361"/>
                                </a:lnTo>
                                <a:lnTo>
                                  <a:pt x="197" y="361"/>
                                </a:lnTo>
                                <a:lnTo>
                                  <a:pt x="199" y="359"/>
                                </a:lnTo>
                                <a:lnTo>
                                  <a:pt x="199" y="355"/>
                                </a:lnTo>
                                <a:lnTo>
                                  <a:pt x="201" y="352"/>
                                </a:lnTo>
                                <a:lnTo>
                                  <a:pt x="203" y="350"/>
                                </a:lnTo>
                                <a:lnTo>
                                  <a:pt x="203" y="348"/>
                                </a:lnTo>
                                <a:lnTo>
                                  <a:pt x="205" y="346"/>
                                </a:lnTo>
                                <a:lnTo>
                                  <a:pt x="207" y="344"/>
                                </a:lnTo>
                                <a:lnTo>
                                  <a:pt x="207" y="342"/>
                                </a:lnTo>
                                <a:lnTo>
                                  <a:pt x="209" y="340"/>
                                </a:lnTo>
                                <a:lnTo>
                                  <a:pt x="209" y="338"/>
                                </a:lnTo>
                                <a:lnTo>
                                  <a:pt x="212" y="336"/>
                                </a:lnTo>
                                <a:lnTo>
                                  <a:pt x="212" y="333"/>
                                </a:lnTo>
                                <a:lnTo>
                                  <a:pt x="214" y="331"/>
                                </a:lnTo>
                                <a:lnTo>
                                  <a:pt x="216" y="329"/>
                                </a:lnTo>
                                <a:lnTo>
                                  <a:pt x="218" y="327"/>
                                </a:lnTo>
                                <a:lnTo>
                                  <a:pt x="218" y="325"/>
                                </a:lnTo>
                                <a:lnTo>
                                  <a:pt x="220" y="323"/>
                                </a:lnTo>
                                <a:lnTo>
                                  <a:pt x="220" y="321"/>
                                </a:lnTo>
                                <a:lnTo>
                                  <a:pt x="222" y="321"/>
                                </a:lnTo>
                                <a:lnTo>
                                  <a:pt x="224" y="319"/>
                                </a:lnTo>
                                <a:lnTo>
                                  <a:pt x="226" y="317"/>
                                </a:lnTo>
                                <a:lnTo>
                                  <a:pt x="226" y="314"/>
                                </a:lnTo>
                                <a:lnTo>
                                  <a:pt x="231" y="314"/>
                                </a:lnTo>
                                <a:lnTo>
                                  <a:pt x="231" y="312"/>
                                </a:lnTo>
                                <a:lnTo>
                                  <a:pt x="233" y="312"/>
                                </a:lnTo>
                                <a:lnTo>
                                  <a:pt x="235" y="310"/>
                                </a:lnTo>
                                <a:lnTo>
                                  <a:pt x="235" y="308"/>
                                </a:lnTo>
                                <a:lnTo>
                                  <a:pt x="237" y="308"/>
                                </a:lnTo>
                                <a:lnTo>
                                  <a:pt x="239" y="306"/>
                                </a:lnTo>
                                <a:lnTo>
                                  <a:pt x="241" y="304"/>
                                </a:lnTo>
                                <a:lnTo>
                                  <a:pt x="243" y="302"/>
                                </a:lnTo>
                                <a:lnTo>
                                  <a:pt x="247" y="300"/>
                                </a:lnTo>
                                <a:lnTo>
                                  <a:pt x="252" y="295"/>
                                </a:lnTo>
                                <a:lnTo>
                                  <a:pt x="256" y="291"/>
                                </a:lnTo>
                                <a:lnTo>
                                  <a:pt x="258" y="289"/>
                                </a:lnTo>
                                <a:lnTo>
                                  <a:pt x="260" y="287"/>
                                </a:lnTo>
                                <a:lnTo>
                                  <a:pt x="264" y="283"/>
                                </a:lnTo>
                                <a:lnTo>
                                  <a:pt x="266" y="281"/>
                                </a:lnTo>
                                <a:lnTo>
                                  <a:pt x="269" y="276"/>
                                </a:lnTo>
                                <a:lnTo>
                                  <a:pt x="271" y="274"/>
                                </a:lnTo>
                                <a:lnTo>
                                  <a:pt x="273" y="268"/>
                                </a:lnTo>
                                <a:lnTo>
                                  <a:pt x="273" y="266"/>
                                </a:lnTo>
                                <a:lnTo>
                                  <a:pt x="275" y="264"/>
                                </a:lnTo>
                                <a:lnTo>
                                  <a:pt x="277" y="260"/>
                                </a:lnTo>
                                <a:lnTo>
                                  <a:pt x="277" y="257"/>
                                </a:lnTo>
                                <a:lnTo>
                                  <a:pt x="279" y="255"/>
                                </a:lnTo>
                                <a:lnTo>
                                  <a:pt x="281" y="253"/>
                                </a:lnTo>
                                <a:lnTo>
                                  <a:pt x="281" y="251"/>
                                </a:lnTo>
                                <a:lnTo>
                                  <a:pt x="281" y="247"/>
                                </a:lnTo>
                                <a:lnTo>
                                  <a:pt x="283" y="245"/>
                                </a:lnTo>
                                <a:lnTo>
                                  <a:pt x="283" y="243"/>
                                </a:lnTo>
                                <a:lnTo>
                                  <a:pt x="283" y="238"/>
                                </a:lnTo>
                                <a:lnTo>
                                  <a:pt x="285" y="234"/>
                                </a:lnTo>
                                <a:lnTo>
                                  <a:pt x="288" y="232"/>
                                </a:lnTo>
                                <a:lnTo>
                                  <a:pt x="288" y="228"/>
                                </a:lnTo>
                                <a:lnTo>
                                  <a:pt x="288" y="226"/>
                                </a:lnTo>
                                <a:lnTo>
                                  <a:pt x="290" y="224"/>
                                </a:lnTo>
                                <a:lnTo>
                                  <a:pt x="290" y="219"/>
                                </a:lnTo>
                                <a:lnTo>
                                  <a:pt x="290" y="217"/>
                                </a:lnTo>
                                <a:lnTo>
                                  <a:pt x="292" y="215"/>
                                </a:lnTo>
                                <a:lnTo>
                                  <a:pt x="292" y="209"/>
                                </a:lnTo>
                                <a:lnTo>
                                  <a:pt x="292" y="205"/>
                                </a:lnTo>
                                <a:lnTo>
                                  <a:pt x="292" y="202"/>
                                </a:lnTo>
                                <a:lnTo>
                                  <a:pt x="292" y="198"/>
                                </a:lnTo>
                                <a:lnTo>
                                  <a:pt x="292" y="196"/>
                                </a:lnTo>
                                <a:lnTo>
                                  <a:pt x="292" y="192"/>
                                </a:lnTo>
                                <a:lnTo>
                                  <a:pt x="292" y="188"/>
                                </a:lnTo>
                                <a:lnTo>
                                  <a:pt x="290" y="186"/>
                                </a:lnTo>
                                <a:lnTo>
                                  <a:pt x="290" y="181"/>
                                </a:lnTo>
                                <a:lnTo>
                                  <a:pt x="290" y="179"/>
                                </a:lnTo>
                                <a:lnTo>
                                  <a:pt x="290" y="177"/>
                                </a:lnTo>
                                <a:lnTo>
                                  <a:pt x="290" y="175"/>
                                </a:lnTo>
                                <a:lnTo>
                                  <a:pt x="290" y="173"/>
                                </a:lnTo>
                                <a:lnTo>
                                  <a:pt x="288" y="171"/>
                                </a:lnTo>
                                <a:lnTo>
                                  <a:pt x="288" y="167"/>
                                </a:lnTo>
                                <a:lnTo>
                                  <a:pt x="288" y="164"/>
                                </a:lnTo>
                                <a:lnTo>
                                  <a:pt x="285" y="162"/>
                                </a:lnTo>
                                <a:lnTo>
                                  <a:pt x="285" y="160"/>
                                </a:lnTo>
                                <a:lnTo>
                                  <a:pt x="285" y="158"/>
                                </a:lnTo>
                                <a:lnTo>
                                  <a:pt x="285" y="156"/>
                                </a:lnTo>
                                <a:lnTo>
                                  <a:pt x="285" y="154"/>
                                </a:lnTo>
                                <a:lnTo>
                                  <a:pt x="283" y="152"/>
                                </a:lnTo>
                                <a:lnTo>
                                  <a:pt x="283" y="150"/>
                                </a:lnTo>
                                <a:lnTo>
                                  <a:pt x="283" y="148"/>
                                </a:lnTo>
                                <a:lnTo>
                                  <a:pt x="281" y="145"/>
                                </a:lnTo>
                                <a:lnTo>
                                  <a:pt x="281" y="143"/>
                                </a:lnTo>
                                <a:lnTo>
                                  <a:pt x="281" y="141"/>
                                </a:lnTo>
                                <a:lnTo>
                                  <a:pt x="279" y="135"/>
                                </a:lnTo>
                                <a:lnTo>
                                  <a:pt x="277" y="133"/>
                                </a:lnTo>
                                <a:lnTo>
                                  <a:pt x="277" y="129"/>
                                </a:lnTo>
                                <a:lnTo>
                                  <a:pt x="275" y="124"/>
                                </a:lnTo>
                                <a:lnTo>
                                  <a:pt x="273" y="122"/>
                                </a:lnTo>
                                <a:lnTo>
                                  <a:pt x="271" y="118"/>
                                </a:lnTo>
                                <a:lnTo>
                                  <a:pt x="271" y="116"/>
                                </a:lnTo>
                                <a:lnTo>
                                  <a:pt x="269" y="114"/>
                                </a:lnTo>
                                <a:lnTo>
                                  <a:pt x="266" y="112"/>
                                </a:lnTo>
                                <a:lnTo>
                                  <a:pt x="264" y="110"/>
                                </a:lnTo>
                                <a:lnTo>
                                  <a:pt x="262" y="107"/>
                                </a:lnTo>
                                <a:lnTo>
                                  <a:pt x="258" y="103"/>
                                </a:lnTo>
                                <a:lnTo>
                                  <a:pt x="256" y="101"/>
                                </a:lnTo>
                                <a:lnTo>
                                  <a:pt x="256" y="97"/>
                                </a:lnTo>
                                <a:lnTo>
                                  <a:pt x="256" y="99"/>
                                </a:lnTo>
                                <a:lnTo>
                                  <a:pt x="254" y="95"/>
                                </a:lnTo>
                                <a:lnTo>
                                  <a:pt x="252" y="93"/>
                                </a:lnTo>
                                <a:lnTo>
                                  <a:pt x="250" y="88"/>
                                </a:lnTo>
                                <a:lnTo>
                                  <a:pt x="250" y="86"/>
                                </a:lnTo>
                                <a:lnTo>
                                  <a:pt x="247" y="84"/>
                                </a:lnTo>
                                <a:lnTo>
                                  <a:pt x="247" y="82"/>
                                </a:lnTo>
                                <a:lnTo>
                                  <a:pt x="245" y="82"/>
                                </a:lnTo>
                                <a:lnTo>
                                  <a:pt x="245" y="80"/>
                                </a:lnTo>
                                <a:lnTo>
                                  <a:pt x="245" y="78"/>
                                </a:lnTo>
                                <a:lnTo>
                                  <a:pt x="245" y="76"/>
                                </a:lnTo>
                                <a:lnTo>
                                  <a:pt x="243" y="74"/>
                                </a:lnTo>
                                <a:lnTo>
                                  <a:pt x="243" y="69"/>
                                </a:lnTo>
                                <a:lnTo>
                                  <a:pt x="243" y="67"/>
                                </a:lnTo>
                                <a:lnTo>
                                  <a:pt x="241" y="65"/>
                                </a:lnTo>
                                <a:lnTo>
                                  <a:pt x="241" y="63"/>
                                </a:lnTo>
                                <a:lnTo>
                                  <a:pt x="241" y="61"/>
                                </a:lnTo>
                                <a:lnTo>
                                  <a:pt x="243" y="59"/>
                                </a:lnTo>
                                <a:lnTo>
                                  <a:pt x="243" y="57"/>
                                </a:lnTo>
                                <a:lnTo>
                                  <a:pt x="243" y="55"/>
                                </a:lnTo>
                                <a:lnTo>
                                  <a:pt x="243" y="52"/>
                                </a:lnTo>
                                <a:lnTo>
                                  <a:pt x="243" y="50"/>
                                </a:lnTo>
                                <a:lnTo>
                                  <a:pt x="243" y="48"/>
                                </a:lnTo>
                                <a:lnTo>
                                  <a:pt x="245" y="44"/>
                                </a:lnTo>
                                <a:lnTo>
                                  <a:pt x="245" y="42"/>
                                </a:lnTo>
                                <a:lnTo>
                                  <a:pt x="245" y="40"/>
                                </a:lnTo>
                                <a:lnTo>
                                  <a:pt x="247" y="38"/>
                                </a:lnTo>
                                <a:lnTo>
                                  <a:pt x="247" y="33"/>
                                </a:lnTo>
                                <a:lnTo>
                                  <a:pt x="250" y="31"/>
                                </a:lnTo>
                                <a:lnTo>
                                  <a:pt x="252" y="31"/>
                                </a:lnTo>
                                <a:lnTo>
                                  <a:pt x="252" y="29"/>
                                </a:lnTo>
                                <a:lnTo>
                                  <a:pt x="254" y="27"/>
                                </a:lnTo>
                                <a:lnTo>
                                  <a:pt x="254" y="25"/>
                                </a:lnTo>
                                <a:lnTo>
                                  <a:pt x="256" y="23"/>
                                </a:lnTo>
                                <a:lnTo>
                                  <a:pt x="258" y="21"/>
                                </a:lnTo>
                                <a:lnTo>
                                  <a:pt x="260" y="19"/>
                                </a:lnTo>
                                <a:lnTo>
                                  <a:pt x="260" y="17"/>
                                </a:lnTo>
                                <a:lnTo>
                                  <a:pt x="262" y="17"/>
                                </a:lnTo>
                                <a:lnTo>
                                  <a:pt x="262" y="14"/>
                                </a:lnTo>
                                <a:lnTo>
                                  <a:pt x="264" y="12"/>
                                </a:lnTo>
                                <a:lnTo>
                                  <a:pt x="266" y="12"/>
                                </a:lnTo>
                                <a:lnTo>
                                  <a:pt x="269" y="10"/>
                                </a:lnTo>
                                <a:lnTo>
                                  <a:pt x="271" y="8"/>
                                </a:lnTo>
                                <a:lnTo>
                                  <a:pt x="273" y="8"/>
                                </a:lnTo>
                                <a:lnTo>
                                  <a:pt x="275" y="8"/>
                                </a:lnTo>
                                <a:lnTo>
                                  <a:pt x="275" y="6"/>
                                </a:lnTo>
                                <a:lnTo>
                                  <a:pt x="277" y="6"/>
                                </a:lnTo>
                                <a:lnTo>
                                  <a:pt x="279" y="4"/>
                                </a:lnTo>
                                <a:lnTo>
                                  <a:pt x="281" y="2"/>
                                </a:lnTo>
                                <a:lnTo>
                                  <a:pt x="283" y="2"/>
                                </a:lnTo>
                                <a:lnTo>
                                  <a:pt x="285" y="0"/>
                                </a:lnTo>
                              </a:path>
                            </a:pathLst>
                          </a:custGeom>
                          <a:noFill/>
                          <a:ln w="381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Freeform 470"/>
                        <wps:cNvSpPr>
                          <a:spLocks/>
                        </wps:cNvSpPr>
                        <wps:spPr bwMode="auto">
                          <a:xfrm>
                            <a:off x="1348100" y="4034714"/>
                            <a:ext cx="839400" cy="833203"/>
                          </a:xfrm>
                          <a:custGeom>
                            <a:avLst/>
                            <a:gdLst>
                              <a:gd name="T0" fmla="*/ 779145 w 1322"/>
                              <a:gd name="T1" fmla="*/ 815340 h 1312"/>
                              <a:gd name="T2" fmla="*/ 792480 w 1322"/>
                              <a:gd name="T3" fmla="*/ 799465 h 1312"/>
                              <a:gd name="T4" fmla="*/ 815340 w 1322"/>
                              <a:gd name="T5" fmla="*/ 783590 h 1312"/>
                              <a:gd name="T6" fmla="*/ 831850 w 1322"/>
                              <a:gd name="T7" fmla="*/ 764540 h 1312"/>
                              <a:gd name="T8" fmla="*/ 839470 w 1322"/>
                              <a:gd name="T9" fmla="*/ 732155 h 1312"/>
                              <a:gd name="T10" fmla="*/ 833120 w 1322"/>
                              <a:gd name="T11" fmla="*/ 712470 h 1312"/>
                              <a:gd name="T12" fmla="*/ 810260 w 1322"/>
                              <a:gd name="T13" fmla="*/ 695960 h 1312"/>
                              <a:gd name="T14" fmla="*/ 788670 w 1322"/>
                              <a:gd name="T15" fmla="*/ 682625 h 1312"/>
                              <a:gd name="T16" fmla="*/ 764540 w 1322"/>
                              <a:gd name="T17" fmla="*/ 669290 h 1312"/>
                              <a:gd name="T18" fmla="*/ 746760 w 1322"/>
                              <a:gd name="T19" fmla="*/ 655955 h 1312"/>
                              <a:gd name="T20" fmla="*/ 728345 w 1322"/>
                              <a:gd name="T21" fmla="*/ 639445 h 1312"/>
                              <a:gd name="T22" fmla="*/ 705485 w 1322"/>
                              <a:gd name="T23" fmla="*/ 629285 h 1312"/>
                              <a:gd name="T24" fmla="*/ 677545 w 1322"/>
                              <a:gd name="T25" fmla="*/ 624840 h 1312"/>
                              <a:gd name="T26" fmla="*/ 648970 w 1322"/>
                              <a:gd name="T27" fmla="*/ 619760 h 1312"/>
                              <a:gd name="T28" fmla="*/ 624840 w 1322"/>
                              <a:gd name="T29" fmla="*/ 605155 h 1312"/>
                              <a:gd name="T30" fmla="*/ 596900 w 1322"/>
                              <a:gd name="T31" fmla="*/ 589915 h 1312"/>
                              <a:gd name="T32" fmla="*/ 571500 w 1322"/>
                              <a:gd name="T33" fmla="*/ 579120 h 1312"/>
                              <a:gd name="T34" fmla="*/ 544830 w 1322"/>
                              <a:gd name="T35" fmla="*/ 575310 h 1312"/>
                              <a:gd name="T36" fmla="*/ 518795 w 1322"/>
                              <a:gd name="T37" fmla="*/ 574040 h 1312"/>
                              <a:gd name="T38" fmla="*/ 499110 w 1322"/>
                              <a:gd name="T39" fmla="*/ 596900 h 1312"/>
                              <a:gd name="T40" fmla="*/ 493395 w 1322"/>
                              <a:gd name="T41" fmla="*/ 618490 h 1312"/>
                              <a:gd name="T42" fmla="*/ 477520 w 1322"/>
                              <a:gd name="T43" fmla="*/ 643890 h 1312"/>
                              <a:gd name="T44" fmla="*/ 458470 w 1322"/>
                              <a:gd name="T45" fmla="*/ 659765 h 1312"/>
                              <a:gd name="T46" fmla="*/ 434340 w 1322"/>
                              <a:gd name="T47" fmla="*/ 682625 h 1312"/>
                              <a:gd name="T48" fmla="*/ 407670 w 1322"/>
                              <a:gd name="T49" fmla="*/ 686435 h 1312"/>
                              <a:gd name="T50" fmla="*/ 383540 w 1322"/>
                              <a:gd name="T51" fmla="*/ 673100 h 1312"/>
                              <a:gd name="T52" fmla="*/ 363220 w 1322"/>
                              <a:gd name="T53" fmla="*/ 658495 h 1312"/>
                              <a:gd name="T54" fmla="*/ 346075 w 1322"/>
                              <a:gd name="T55" fmla="*/ 634365 h 1312"/>
                              <a:gd name="T56" fmla="*/ 332740 w 1322"/>
                              <a:gd name="T57" fmla="*/ 611505 h 1312"/>
                              <a:gd name="T58" fmla="*/ 323215 w 1322"/>
                              <a:gd name="T59" fmla="*/ 584835 h 1312"/>
                              <a:gd name="T60" fmla="*/ 320675 w 1322"/>
                              <a:gd name="T61" fmla="*/ 556260 h 1312"/>
                              <a:gd name="T62" fmla="*/ 313690 w 1322"/>
                              <a:gd name="T63" fmla="*/ 530860 h 1312"/>
                              <a:gd name="T64" fmla="*/ 306070 w 1322"/>
                              <a:gd name="T65" fmla="*/ 509905 h 1312"/>
                              <a:gd name="T66" fmla="*/ 294005 w 1322"/>
                              <a:gd name="T67" fmla="*/ 482600 h 1312"/>
                              <a:gd name="T68" fmla="*/ 290830 w 1322"/>
                              <a:gd name="T69" fmla="*/ 461010 h 1312"/>
                              <a:gd name="T70" fmla="*/ 304165 w 1322"/>
                              <a:gd name="T71" fmla="*/ 440055 h 1312"/>
                              <a:gd name="T72" fmla="*/ 318135 w 1322"/>
                              <a:gd name="T73" fmla="*/ 421005 h 1312"/>
                              <a:gd name="T74" fmla="*/ 313690 w 1322"/>
                              <a:gd name="T75" fmla="*/ 391795 h 1312"/>
                              <a:gd name="T76" fmla="*/ 301625 w 1322"/>
                              <a:gd name="T77" fmla="*/ 371475 h 1312"/>
                              <a:gd name="T78" fmla="*/ 294005 w 1322"/>
                              <a:gd name="T79" fmla="*/ 329565 h 1312"/>
                              <a:gd name="T80" fmla="*/ 287020 w 1322"/>
                              <a:gd name="T81" fmla="*/ 297815 h 1312"/>
                              <a:gd name="T82" fmla="*/ 285750 w 1322"/>
                              <a:gd name="T83" fmla="*/ 273685 h 1312"/>
                              <a:gd name="T84" fmla="*/ 281940 w 1322"/>
                              <a:gd name="T85" fmla="*/ 250825 h 1312"/>
                              <a:gd name="T86" fmla="*/ 274955 w 1322"/>
                              <a:gd name="T87" fmla="*/ 227965 h 1312"/>
                              <a:gd name="T88" fmla="*/ 254635 w 1322"/>
                              <a:gd name="T89" fmla="*/ 217170 h 1312"/>
                              <a:gd name="T90" fmla="*/ 241300 w 1322"/>
                              <a:gd name="T91" fmla="*/ 200025 h 1312"/>
                              <a:gd name="T92" fmla="*/ 231775 w 1322"/>
                              <a:gd name="T93" fmla="*/ 183515 h 1312"/>
                              <a:gd name="T94" fmla="*/ 220980 w 1322"/>
                              <a:gd name="T95" fmla="*/ 168910 h 1312"/>
                              <a:gd name="T96" fmla="*/ 203835 w 1322"/>
                              <a:gd name="T97" fmla="*/ 155575 h 1312"/>
                              <a:gd name="T98" fmla="*/ 190500 w 1322"/>
                              <a:gd name="T99" fmla="*/ 144780 h 1312"/>
                              <a:gd name="T100" fmla="*/ 175895 w 1322"/>
                              <a:gd name="T101" fmla="*/ 127000 h 1312"/>
                              <a:gd name="T102" fmla="*/ 158115 w 1322"/>
                              <a:gd name="T103" fmla="*/ 114935 h 1312"/>
                              <a:gd name="T104" fmla="*/ 135255 w 1322"/>
                              <a:gd name="T105" fmla="*/ 101600 h 1312"/>
                              <a:gd name="T106" fmla="*/ 120650 w 1322"/>
                              <a:gd name="T107" fmla="*/ 85725 h 1312"/>
                              <a:gd name="T108" fmla="*/ 103505 w 1322"/>
                              <a:gd name="T109" fmla="*/ 76200 h 1312"/>
                              <a:gd name="T110" fmla="*/ 90170 w 1322"/>
                              <a:gd name="T111" fmla="*/ 57785 h 1312"/>
                              <a:gd name="T112" fmla="*/ 67310 w 1322"/>
                              <a:gd name="T113" fmla="*/ 45720 h 1312"/>
                              <a:gd name="T114" fmla="*/ 46990 w 1322"/>
                              <a:gd name="T115" fmla="*/ 33655 h 1312"/>
                              <a:gd name="T116" fmla="*/ 29210 w 1322"/>
                              <a:gd name="T117" fmla="*/ 24130 h 1312"/>
                              <a:gd name="T118" fmla="*/ 5080 w 1322"/>
                              <a:gd name="T119" fmla="*/ 5080 h 1312"/>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322" h="1312">
                                <a:moveTo>
                                  <a:pt x="1214" y="1312"/>
                                </a:moveTo>
                                <a:lnTo>
                                  <a:pt x="1217" y="1312"/>
                                </a:lnTo>
                                <a:lnTo>
                                  <a:pt x="1217" y="1310"/>
                                </a:lnTo>
                                <a:lnTo>
                                  <a:pt x="1219" y="1307"/>
                                </a:lnTo>
                                <a:lnTo>
                                  <a:pt x="1221" y="1307"/>
                                </a:lnTo>
                                <a:lnTo>
                                  <a:pt x="1221" y="1305"/>
                                </a:lnTo>
                                <a:lnTo>
                                  <a:pt x="1221" y="1303"/>
                                </a:lnTo>
                                <a:lnTo>
                                  <a:pt x="1223" y="1303"/>
                                </a:lnTo>
                                <a:lnTo>
                                  <a:pt x="1223" y="1301"/>
                                </a:lnTo>
                                <a:lnTo>
                                  <a:pt x="1225" y="1299"/>
                                </a:lnTo>
                                <a:lnTo>
                                  <a:pt x="1225" y="1297"/>
                                </a:lnTo>
                                <a:lnTo>
                                  <a:pt x="1225" y="1295"/>
                                </a:lnTo>
                                <a:lnTo>
                                  <a:pt x="1225" y="1293"/>
                                </a:lnTo>
                                <a:lnTo>
                                  <a:pt x="1225" y="1291"/>
                                </a:lnTo>
                                <a:lnTo>
                                  <a:pt x="1227" y="1288"/>
                                </a:lnTo>
                                <a:lnTo>
                                  <a:pt x="1227" y="1286"/>
                                </a:lnTo>
                                <a:lnTo>
                                  <a:pt x="1227" y="1284"/>
                                </a:lnTo>
                                <a:lnTo>
                                  <a:pt x="1229" y="1282"/>
                                </a:lnTo>
                                <a:lnTo>
                                  <a:pt x="1229" y="1280"/>
                                </a:lnTo>
                                <a:lnTo>
                                  <a:pt x="1231" y="1280"/>
                                </a:lnTo>
                                <a:lnTo>
                                  <a:pt x="1231" y="1278"/>
                                </a:lnTo>
                                <a:lnTo>
                                  <a:pt x="1233" y="1276"/>
                                </a:lnTo>
                                <a:lnTo>
                                  <a:pt x="1233" y="1274"/>
                                </a:lnTo>
                                <a:lnTo>
                                  <a:pt x="1236" y="1272"/>
                                </a:lnTo>
                                <a:lnTo>
                                  <a:pt x="1236" y="1269"/>
                                </a:lnTo>
                                <a:lnTo>
                                  <a:pt x="1238" y="1267"/>
                                </a:lnTo>
                                <a:lnTo>
                                  <a:pt x="1238" y="1265"/>
                                </a:lnTo>
                                <a:lnTo>
                                  <a:pt x="1240" y="1265"/>
                                </a:lnTo>
                                <a:lnTo>
                                  <a:pt x="1240" y="1263"/>
                                </a:lnTo>
                                <a:lnTo>
                                  <a:pt x="1242" y="1261"/>
                                </a:lnTo>
                                <a:lnTo>
                                  <a:pt x="1244" y="1261"/>
                                </a:lnTo>
                                <a:lnTo>
                                  <a:pt x="1246" y="1261"/>
                                </a:lnTo>
                                <a:lnTo>
                                  <a:pt x="1246" y="1259"/>
                                </a:lnTo>
                                <a:lnTo>
                                  <a:pt x="1248" y="1259"/>
                                </a:lnTo>
                                <a:lnTo>
                                  <a:pt x="1250" y="1259"/>
                                </a:lnTo>
                                <a:lnTo>
                                  <a:pt x="1250" y="1257"/>
                                </a:lnTo>
                                <a:lnTo>
                                  <a:pt x="1255" y="1257"/>
                                </a:lnTo>
                                <a:lnTo>
                                  <a:pt x="1257" y="1255"/>
                                </a:lnTo>
                                <a:lnTo>
                                  <a:pt x="1259" y="1253"/>
                                </a:lnTo>
                                <a:lnTo>
                                  <a:pt x="1261" y="1253"/>
                                </a:lnTo>
                                <a:lnTo>
                                  <a:pt x="1263" y="1250"/>
                                </a:lnTo>
                                <a:lnTo>
                                  <a:pt x="1265" y="1248"/>
                                </a:lnTo>
                                <a:lnTo>
                                  <a:pt x="1267" y="1248"/>
                                </a:lnTo>
                                <a:lnTo>
                                  <a:pt x="1269" y="1246"/>
                                </a:lnTo>
                                <a:lnTo>
                                  <a:pt x="1271" y="1246"/>
                                </a:lnTo>
                                <a:lnTo>
                                  <a:pt x="1274" y="1244"/>
                                </a:lnTo>
                                <a:lnTo>
                                  <a:pt x="1276" y="1242"/>
                                </a:lnTo>
                                <a:lnTo>
                                  <a:pt x="1278" y="1240"/>
                                </a:lnTo>
                                <a:lnTo>
                                  <a:pt x="1280" y="1238"/>
                                </a:lnTo>
                                <a:lnTo>
                                  <a:pt x="1282" y="1236"/>
                                </a:lnTo>
                                <a:lnTo>
                                  <a:pt x="1284" y="1234"/>
                                </a:lnTo>
                                <a:lnTo>
                                  <a:pt x="1286" y="1234"/>
                                </a:lnTo>
                                <a:lnTo>
                                  <a:pt x="1288" y="1231"/>
                                </a:lnTo>
                                <a:lnTo>
                                  <a:pt x="1290" y="1229"/>
                                </a:lnTo>
                                <a:lnTo>
                                  <a:pt x="1293" y="1229"/>
                                </a:lnTo>
                                <a:lnTo>
                                  <a:pt x="1293" y="1227"/>
                                </a:lnTo>
                                <a:lnTo>
                                  <a:pt x="1295" y="1225"/>
                                </a:lnTo>
                                <a:lnTo>
                                  <a:pt x="1297" y="1225"/>
                                </a:lnTo>
                                <a:lnTo>
                                  <a:pt x="1299" y="1223"/>
                                </a:lnTo>
                                <a:lnTo>
                                  <a:pt x="1299" y="1221"/>
                                </a:lnTo>
                                <a:lnTo>
                                  <a:pt x="1301" y="1221"/>
                                </a:lnTo>
                                <a:lnTo>
                                  <a:pt x="1301" y="1219"/>
                                </a:lnTo>
                                <a:lnTo>
                                  <a:pt x="1303" y="1217"/>
                                </a:lnTo>
                                <a:lnTo>
                                  <a:pt x="1305" y="1214"/>
                                </a:lnTo>
                                <a:lnTo>
                                  <a:pt x="1307" y="1212"/>
                                </a:lnTo>
                                <a:lnTo>
                                  <a:pt x="1307" y="1210"/>
                                </a:lnTo>
                                <a:lnTo>
                                  <a:pt x="1310" y="1206"/>
                                </a:lnTo>
                                <a:lnTo>
                                  <a:pt x="1310" y="1204"/>
                                </a:lnTo>
                                <a:lnTo>
                                  <a:pt x="1312" y="1202"/>
                                </a:lnTo>
                                <a:lnTo>
                                  <a:pt x="1312" y="1200"/>
                                </a:lnTo>
                                <a:lnTo>
                                  <a:pt x="1312" y="1195"/>
                                </a:lnTo>
                                <a:lnTo>
                                  <a:pt x="1314" y="1193"/>
                                </a:lnTo>
                                <a:lnTo>
                                  <a:pt x="1314" y="1191"/>
                                </a:lnTo>
                                <a:lnTo>
                                  <a:pt x="1314" y="1189"/>
                                </a:lnTo>
                                <a:lnTo>
                                  <a:pt x="1314" y="1185"/>
                                </a:lnTo>
                                <a:lnTo>
                                  <a:pt x="1316" y="1181"/>
                                </a:lnTo>
                                <a:lnTo>
                                  <a:pt x="1316" y="1179"/>
                                </a:lnTo>
                                <a:lnTo>
                                  <a:pt x="1316" y="1176"/>
                                </a:lnTo>
                                <a:lnTo>
                                  <a:pt x="1318" y="1172"/>
                                </a:lnTo>
                                <a:lnTo>
                                  <a:pt x="1318" y="1170"/>
                                </a:lnTo>
                                <a:lnTo>
                                  <a:pt x="1318" y="1166"/>
                                </a:lnTo>
                                <a:lnTo>
                                  <a:pt x="1320" y="1162"/>
                                </a:lnTo>
                                <a:lnTo>
                                  <a:pt x="1320" y="1157"/>
                                </a:lnTo>
                                <a:lnTo>
                                  <a:pt x="1320" y="1153"/>
                                </a:lnTo>
                                <a:lnTo>
                                  <a:pt x="1322" y="1153"/>
                                </a:lnTo>
                                <a:lnTo>
                                  <a:pt x="1322" y="1151"/>
                                </a:lnTo>
                                <a:lnTo>
                                  <a:pt x="1322" y="1149"/>
                                </a:lnTo>
                                <a:lnTo>
                                  <a:pt x="1322" y="1147"/>
                                </a:lnTo>
                                <a:lnTo>
                                  <a:pt x="1322" y="1145"/>
                                </a:lnTo>
                                <a:lnTo>
                                  <a:pt x="1322" y="1143"/>
                                </a:lnTo>
                                <a:lnTo>
                                  <a:pt x="1322" y="1141"/>
                                </a:lnTo>
                                <a:lnTo>
                                  <a:pt x="1322" y="1138"/>
                                </a:lnTo>
                                <a:lnTo>
                                  <a:pt x="1322" y="1136"/>
                                </a:lnTo>
                                <a:lnTo>
                                  <a:pt x="1322" y="1134"/>
                                </a:lnTo>
                                <a:lnTo>
                                  <a:pt x="1322" y="1132"/>
                                </a:lnTo>
                                <a:lnTo>
                                  <a:pt x="1320" y="1130"/>
                                </a:lnTo>
                                <a:lnTo>
                                  <a:pt x="1318" y="1128"/>
                                </a:lnTo>
                                <a:lnTo>
                                  <a:pt x="1318" y="1126"/>
                                </a:lnTo>
                                <a:lnTo>
                                  <a:pt x="1316" y="1124"/>
                                </a:lnTo>
                                <a:lnTo>
                                  <a:pt x="1316" y="1122"/>
                                </a:lnTo>
                                <a:lnTo>
                                  <a:pt x="1314" y="1122"/>
                                </a:lnTo>
                                <a:lnTo>
                                  <a:pt x="1312" y="1122"/>
                                </a:lnTo>
                                <a:lnTo>
                                  <a:pt x="1310" y="1119"/>
                                </a:lnTo>
                                <a:lnTo>
                                  <a:pt x="1307" y="1117"/>
                                </a:lnTo>
                                <a:lnTo>
                                  <a:pt x="1305" y="1117"/>
                                </a:lnTo>
                                <a:lnTo>
                                  <a:pt x="1303" y="1115"/>
                                </a:lnTo>
                                <a:lnTo>
                                  <a:pt x="1301" y="1115"/>
                                </a:lnTo>
                                <a:lnTo>
                                  <a:pt x="1299" y="1113"/>
                                </a:lnTo>
                                <a:lnTo>
                                  <a:pt x="1297" y="1111"/>
                                </a:lnTo>
                                <a:lnTo>
                                  <a:pt x="1295" y="1111"/>
                                </a:lnTo>
                                <a:lnTo>
                                  <a:pt x="1293" y="1109"/>
                                </a:lnTo>
                                <a:lnTo>
                                  <a:pt x="1290" y="1107"/>
                                </a:lnTo>
                                <a:lnTo>
                                  <a:pt x="1288" y="1107"/>
                                </a:lnTo>
                                <a:lnTo>
                                  <a:pt x="1286" y="1105"/>
                                </a:lnTo>
                                <a:lnTo>
                                  <a:pt x="1284" y="1103"/>
                                </a:lnTo>
                                <a:lnTo>
                                  <a:pt x="1282" y="1100"/>
                                </a:lnTo>
                                <a:lnTo>
                                  <a:pt x="1280" y="1098"/>
                                </a:lnTo>
                                <a:lnTo>
                                  <a:pt x="1278" y="1098"/>
                                </a:lnTo>
                                <a:lnTo>
                                  <a:pt x="1276" y="1096"/>
                                </a:lnTo>
                                <a:lnTo>
                                  <a:pt x="1271" y="1096"/>
                                </a:lnTo>
                                <a:lnTo>
                                  <a:pt x="1269" y="1094"/>
                                </a:lnTo>
                                <a:lnTo>
                                  <a:pt x="1267" y="1094"/>
                                </a:lnTo>
                                <a:lnTo>
                                  <a:pt x="1265" y="1092"/>
                                </a:lnTo>
                                <a:lnTo>
                                  <a:pt x="1265" y="1090"/>
                                </a:lnTo>
                                <a:lnTo>
                                  <a:pt x="1263" y="1090"/>
                                </a:lnTo>
                                <a:lnTo>
                                  <a:pt x="1261" y="1088"/>
                                </a:lnTo>
                                <a:lnTo>
                                  <a:pt x="1259" y="1088"/>
                                </a:lnTo>
                                <a:lnTo>
                                  <a:pt x="1257" y="1086"/>
                                </a:lnTo>
                                <a:lnTo>
                                  <a:pt x="1255" y="1086"/>
                                </a:lnTo>
                                <a:lnTo>
                                  <a:pt x="1255" y="1084"/>
                                </a:lnTo>
                                <a:lnTo>
                                  <a:pt x="1250" y="1081"/>
                                </a:lnTo>
                                <a:lnTo>
                                  <a:pt x="1248" y="1079"/>
                                </a:lnTo>
                                <a:lnTo>
                                  <a:pt x="1246" y="1077"/>
                                </a:lnTo>
                                <a:lnTo>
                                  <a:pt x="1246" y="1075"/>
                                </a:lnTo>
                                <a:lnTo>
                                  <a:pt x="1244" y="1075"/>
                                </a:lnTo>
                                <a:lnTo>
                                  <a:pt x="1242" y="1075"/>
                                </a:lnTo>
                                <a:lnTo>
                                  <a:pt x="1242" y="1073"/>
                                </a:lnTo>
                                <a:lnTo>
                                  <a:pt x="1240" y="1073"/>
                                </a:lnTo>
                                <a:lnTo>
                                  <a:pt x="1238" y="1071"/>
                                </a:lnTo>
                                <a:lnTo>
                                  <a:pt x="1236" y="1071"/>
                                </a:lnTo>
                                <a:lnTo>
                                  <a:pt x="1233" y="1069"/>
                                </a:lnTo>
                                <a:lnTo>
                                  <a:pt x="1231" y="1069"/>
                                </a:lnTo>
                                <a:lnTo>
                                  <a:pt x="1229" y="1067"/>
                                </a:lnTo>
                                <a:lnTo>
                                  <a:pt x="1227" y="1064"/>
                                </a:lnTo>
                                <a:lnTo>
                                  <a:pt x="1225" y="1062"/>
                                </a:lnTo>
                                <a:lnTo>
                                  <a:pt x="1223" y="1062"/>
                                </a:lnTo>
                                <a:lnTo>
                                  <a:pt x="1219" y="1060"/>
                                </a:lnTo>
                                <a:lnTo>
                                  <a:pt x="1217" y="1060"/>
                                </a:lnTo>
                                <a:lnTo>
                                  <a:pt x="1212" y="1058"/>
                                </a:lnTo>
                                <a:lnTo>
                                  <a:pt x="1210" y="1056"/>
                                </a:lnTo>
                                <a:lnTo>
                                  <a:pt x="1208" y="1054"/>
                                </a:lnTo>
                                <a:lnTo>
                                  <a:pt x="1206" y="1054"/>
                                </a:lnTo>
                                <a:lnTo>
                                  <a:pt x="1204" y="1054"/>
                                </a:lnTo>
                                <a:lnTo>
                                  <a:pt x="1202" y="1054"/>
                                </a:lnTo>
                                <a:lnTo>
                                  <a:pt x="1200" y="1054"/>
                                </a:lnTo>
                                <a:lnTo>
                                  <a:pt x="1198" y="1054"/>
                                </a:lnTo>
                                <a:lnTo>
                                  <a:pt x="1198" y="1052"/>
                                </a:lnTo>
                                <a:lnTo>
                                  <a:pt x="1195" y="1052"/>
                                </a:lnTo>
                                <a:lnTo>
                                  <a:pt x="1193" y="1050"/>
                                </a:lnTo>
                                <a:lnTo>
                                  <a:pt x="1191" y="1048"/>
                                </a:lnTo>
                                <a:lnTo>
                                  <a:pt x="1189" y="1045"/>
                                </a:lnTo>
                                <a:lnTo>
                                  <a:pt x="1187" y="1045"/>
                                </a:lnTo>
                                <a:lnTo>
                                  <a:pt x="1187" y="1043"/>
                                </a:lnTo>
                                <a:lnTo>
                                  <a:pt x="1185" y="1043"/>
                                </a:lnTo>
                                <a:lnTo>
                                  <a:pt x="1185" y="1041"/>
                                </a:lnTo>
                                <a:lnTo>
                                  <a:pt x="1183" y="1041"/>
                                </a:lnTo>
                                <a:lnTo>
                                  <a:pt x="1183" y="1039"/>
                                </a:lnTo>
                                <a:lnTo>
                                  <a:pt x="1181" y="1037"/>
                                </a:lnTo>
                                <a:lnTo>
                                  <a:pt x="1179" y="1035"/>
                                </a:lnTo>
                                <a:lnTo>
                                  <a:pt x="1176" y="1033"/>
                                </a:lnTo>
                                <a:lnTo>
                                  <a:pt x="1176" y="1031"/>
                                </a:lnTo>
                                <a:lnTo>
                                  <a:pt x="1174" y="1029"/>
                                </a:lnTo>
                                <a:lnTo>
                                  <a:pt x="1172" y="1029"/>
                                </a:lnTo>
                                <a:lnTo>
                                  <a:pt x="1170" y="1026"/>
                                </a:lnTo>
                                <a:lnTo>
                                  <a:pt x="1168" y="1024"/>
                                </a:lnTo>
                                <a:lnTo>
                                  <a:pt x="1166" y="1022"/>
                                </a:lnTo>
                                <a:lnTo>
                                  <a:pt x="1164" y="1020"/>
                                </a:lnTo>
                                <a:lnTo>
                                  <a:pt x="1162" y="1018"/>
                                </a:lnTo>
                                <a:lnTo>
                                  <a:pt x="1160" y="1016"/>
                                </a:lnTo>
                                <a:lnTo>
                                  <a:pt x="1157" y="1016"/>
                                </a:lnTo>
                                <a:lnTo>
                                  <a:pt x="1157" y="1014"/>
                                </a:lnTo>
                                <a:lnTo>
                                  <a:pt x="1155" y="1014"/>
                                </a:lnTo>
                                <a:lnTo>
                                  <a:pt x="1153" y="1012"/>
                                </a:lnTo>
                                <a:lnTo>
                                  <a:pt x="1151" y="1012"/>
                                </a:lnTo>
                                <a:lnTo>
                                  <a:pt x="1151" y="1010"/>
                                </a:lnTo>
                                <a:lnTo>
                                  <a:pt x="1149" y="1010"/>
                                </a:lnTo>
                                <a:lnTo>
                                  <a:pt x="1147" y="1007"/>
                                </a:lnTo>
                                <a:lnTo>
                                  <a:pt x="1143" y="1007"/>
                                </a:lnTo>
                                <a:lnTo>
                                  <a:pt x="1141" y="1005"/>
                                </a:lnTo>
                                <a:lnTo>
                                  <a:pt x="1138" y="1005"/>
                                </a:lnTo>
                                <a:lnTo>
                                  <a:pt x="1138" y="1003"/>
                                </a:lnTo>
                                <a:lnTo>
                                  <a:pt x="1136" y="1003"/>
                                </a:lnTo>
                                <a:lnTo>
                                  <a:pt x="1132" y="1001"/>
                                </a:lnTo>
                                <a:lnTo>
                                  <a:pt x="1130" y="1001"/>
                                </a:lnTo>
                                <a:lnTo>
                                  <a:pt x="1128" y="999"/>
                                </a:lnTo>
                                <a:lnTo>
                                  <a:pt x="1126" y="997"/>
                                </a:lnTo>
                                <a:lnTo>
                                  <a:pt x="1124" y="995"/>
                                </a:lnTo>
                                <a:lnTo>
                                  <a:pt x="1122" y="995"/>
                                </a:lnTo>
                                <a:lnTo>
                                  <a:pt x="1122" y="993"/>
                                </a:lnTo>
                                <a:lnTo>
                                  <a:pt x="1119" y="993"/>
                                </a:lnTo>
                                <a:lnTo>
                                  <a:pt x="1117" y="993"/>
                                </a:lnTo>
                                <a:lnTo>
                                  <a:pt x="1117" y="991"/>
                                </a:lnTo>
                                <a:lnTo>
                                  <a:pt x="1113" y="991"/>
                                </a:lnTo>
                                <a:lnTo>
                                  <a:pt x="1111" y="991"/>
                                </a:lnTo>
                                <a:lnTo>
                                  <a:pt x="1109" y="991"/>
                                </a:lnTo>
                                <a:lnTo>
                                  <a:pt x="1107" y="991"/>
                                </a:lnTo>
                                <a:lnTo>
                                  <a:pt x="1105" y="991"/>
                                </a:lnTo>
                                <a:lnTo>
                                  <a:pt x="1103" y="991"/>
                                </a:lnTo>
                                <a:lnTo>
                                  <a:pt x="1100" y="991"/>
                                </a:lnTo>
                                <a:lnTo>
                                  <a:pt x="1098" y="988"/>
                                </a:lnTo>
                                <a:lnTo>
                                  <a:pt x="1094" y="988"/>
                                </a:lnTo>
                                <a:lnTo>
                                  <a:pt x="1092" y="986"/>
                                </a:lnTo>
                                <a:lnTo>
                                  <a:pt x="1090" y="986"/>
                                </a:lnTo>
                                <a:lnTo>
                                  <a:pt x="1086" y="986"/>
                                </a:lnTo>
                                <a:lnTo>
                                  <a:pt x="1084" y="984"/>
                                </a:lnTo>
                                <a:lnTo>
                                  <a:pt x="1081" y="984"/>
                                </a:lnTo>
                                <a:lnTo>
                                  <a:pt x="1079" y="984"/>
                                </a:lnTo>
                                <a:lnTo>
                                  <a:pt x="1075" y="984"/>
                                </a:lnTo>
                                <a:lnTo>
                                  <a:pt x="1071" y="984"/>
                                </a:lnTo>
                                <a:lnTo>
                                  <a:pt x="1069" y="984"/>
                                </a:lnTo>
                                <a:lnTo>
                                  <a:pt x="1067" y="984"/>
                                </a:lnTo>
                                <a:lnTo>
                                  <a:pt x="1062" y="984"/>
                                </a:lnTo>
                                <a:lnTo>
                                  <a:pt x="1060" y="984"/>
                                </a:lnTo>
                                <a:lnTo>
                                  <a:pt x="1058" y="984"/>
                                </a:lnTo>
                                <a:lnTo>
                                  <a:pt x="1056" y="984"/>
                                </a:lnTo>
                                <a:lnTo>
                                  <a:pt x="1052" y="984"/>
                                </a:lnTo>
                                <a:lnTo>
                                  <a:pt x="1048" y="984"/>
                                </a:lnTo>
                                <a:lnTo>
                                  <a:pt x="1045" y="984"/>
                                </a:lnTo>
                                <a:lnTo>
                                  <a:pt x="1043" y="984"/>
                                </a:lnTo>
                                <a:lnTo>
                                  <a:pt x="1041" y="984"/>
                                </a:lnTo>
                                <a:lnTo>
                                  <a:pt x="1039" y="984"/>
                                </a:lnTo>
                                <a:lnTo>
                                  <a:pt x="1035" y="984"/>
                                </a:lnTo>
                                <a:lnTo>
                                  <a:pt x="1033" y="982"/>
                                </a:lnTo>
                                <a:lnTo>
                                  <a:pt x="1031" y="980"/>
                                </a:lnTo>
                                <a:lnTo>
                                  <a:pt x="1029" y="980"/>
                                </a:lnTo>
                                <a:lnTo>
                                  <a:pt x="1026" y="978"/>
                                </a:lnTo>
                                <a:lnTo>
                                  <a:pt x="1024" y="978"/>
                                </a:lnTo>
                                <a:lnTo>
                                  <a:pt x="1022" y="976"/>
                                </a:lnTo>
                                <a:lnTo>
                                  <a:pt x="1020" y="974"/>
                                </a:lnTo>
                                <a:lnTo>
                                  <a:pt x="1018" y="974"/>
                                </a:lnTo>
                                <a:lnTo>
                                  <a:pt x="1014" y="974"/>
                                </a:lnTo>
                                <a:lnTo>
                                  <a:pt x="1014" y="972"/>
                                </a:lnTo>
                                <a:lnTo>
                                  <a:pt x="1010" y="972"/>
                                </a:lnTo>
                                <a:lnTo>
                                  <a:pt x="1007" y="969"/>
                                </a:lnTo>
                                <a:lnTo>
                                  <a:pt x="1005" y="969"/>
                                </a:lnTo>
                                <a:lnTo>
                                  <a:pt x="1003" y="967"/>
                                </a:lnTo>
                                <a:lnTo>
                                  <a:pt x="1001" y="965"/>
                                </a:lnTo>
                                <a:lnTo>
                                  <a:pt x="997" y="965"/>
                                </a:lnTo>
                                <a:lnTo>
                                  <a:pt x="995" y="963"/>
                                </a:lnTo>
                                <a:lnTo>
                                  <a:pt x="995" y="961"/>
                                </a:lnTo>
                                <a:lnTo>
                                  <a:pt x="991" y="959"/>
                                </a:lnTo>
                                <a:lnTo>
                                  <a:pt x="988" y="957"/>
                                </a:lnTo>
                                <a:lnTo>
                                  <a:pt x="986" y="957"/>
                                </a:lnTo>
                                <a:lnTo>
                                  <a:pt x="986" y="955"/>
                                </a:lnTo>
                                <a:lnTo>
                                  <a:pt x="984" y="953"/>
                                </a:lnTo>
                                <a:lnTo>
                                  <a:pt x="980" y="953"/>
                                </a:lnTo>
                                <a:lnTo>
                                  <a:pt x="980" y="950"/>
                                </a:lnTo>
                                <a:lnTo>
                                  <a:pt x="978" y="950"/>
                                </a:lnTo>
                                <a:lnTo>
                                  <a:pt x="978" y="948"/>
                                </a:lnTo>
                                <a:lnTo>
                                  <a:pt x="976" y="948"/>
                                </a:lnTo>
                                <a:lnTo>
                                  <a:pt x="972" y="946"/>
                                </a:lnTo>
                                <a:lnTo>
                                  <a:pt x="969" y="944"/>
                                </a:lnTo>
                                <a:lnTo>
                                  <a:pt x="965" y="942"/>
                                </a:lnTo>
                                <a:lnTo>
                                  <a:pt x="963" y="942"/>
                                </a:lnTo>
                                <a:lnTo>
                                  <a:pt x="959" y="940"/>
                                </a:lnTo>
                                <a:lnTo>
                                  <a:pt x="957" y="938"/>
                                </a:lnTo>
                                <a:lnTo>
                                  <a:pt x="955" y="938"/>
                                </a:lnTo>
                                <a:lnTo>
                                  <a:pt x="950" y="936"/>
                                </a:lnTo>
                                <a:lnTo>
                                  <a:pt x="948" y="934"/>
                                </a:lnTo>
                                <a:lnTo>
                                  <a:pt x="944" y="931"/>
                                </a:lnTo>
                                <a:lnTo>
                                  <a:pt x="942" y="931"/>
                                </a:lnTo>
                                <a:lnTo>
                                  <a:pt x="940" y="929"/>
                                </a:lnTo>
                                <a:lnTo>
                                  <a:pt x="938" y="929"/>
                                </a:lnTo>
                                <a:lnTo>
                                  <a:pt x="936" y="927"/>
                                </a:lnTo>
                                <a:lnTo>
                                  <a:pt x="934" y="927"/>
                                </a:lnTo>
                                <a:lnTo>
                                  <a:pt x="931" y="925"/>
                                </a:lnTo>
                                <a:lnTo>
                                  <a:pt x="929" y="925"/>
                                </a:lnTo>
                                <a:lnTo>
                                  <a:pt x="927" y="923"/>
                                </a:lnTo>
                                <a:lnTo>
                                  <a:pt x="925" y="923"/>
                                </a:lnTo>
                                <a:lnTo>
                                  <a:pt x="923" y="921"/>
                                </a:lnTo>
                                <a:lnTo>
                                  <a:pt x="921" y="921"/>
                                </a:lnTo>
                                <a:lnTo>
                                  <a:pt x="919" y="919"/>
                                </a:lnTo>
                                <a:lnTo>
                                  <a:pt x="917" y="919"/>
                                </a:lnTo>
                                <a:lnTo>
                                  <a:pt x="915" y="917"/>
                                </a:lnTo>
                                <a:lnTo>
                                  <a:pt x="912" y="917"/>
                                </a:lnTo>
                                <a:lnTo>
                                  <a:pt x="910" y="915"/>
                                </a:lnTo>
                                <a:lnTo>
                                  <a:pt x="906" y="915"/>
                                </a:lnTo>
                                <a:lnTo>
                                  <a:pt x="902" y="912"/>
                                </a:lnTo>
                                <a:lnTo>
                                  <a:pt x="900" y="912"/>
                                </a:lnTo>
                                <a:lnTo>
                                  <a:pt x="898" y="910"/>
                                </a:lnTo>
                                <a:lnTo>
                                  <a:pt x="896" y="910"/>
                                </a:lnTo>
                                <a:lnTo>
                                  <a:pt x="891" y="910"/>
                                </a:lnTo>
                                <a:lnTo>
                                  <a:pt x="889" y="910"/>
                                </a:lnTo>
                                <a:lnTo>
                                  <a:pt x="887" y="908"/>
                                </a:lnTo>
                                <a:lnTo>
                                  <a:pt x="885" y="908"/>
                                </a:lnTo>
                                <a:lnTo>
                                  <a:pt x="883" y="908"/>
                                </a:lnTo>
                                <a:lnTo>
                                  <a:pt x="881" y="908"/>
                                </a:lnTo>
                                <a:lnTo>
                                  <a:pt x="877" y="908"/>
                                </a:lnTo>
                                <a:lnTo>
                                  <a:pt x="874" y="908"/>
                                </a:lnTo>
                                <a:lnTo>
                                  <a:pt x="872" y="908"/>
                                </a:lnTo>
                                <a:lnTo>
                                  <a:pt x="868" y="908"/>
                                </a:lnTo>
                                <a:lnTo>
                                  <a:pt x="864" y="908"/>
                                </a:lnTo>
                                <a:lnTo>
                                  <a:pt x="862" y="908"/>
                                </a:lnTo>
                                <a:lnTo>
                                  <a:pt x="860" y="908"/>
                                </a:lnTo>
                                <a:lnTo>
                                  <a:pt x="860" y="906"/>
                                </a:lnTo>
                                <a:lnTo>
                                  <a:pt x="858" y="906"/>
                                </a:lnTo>
                                <a:lnTo>
                                  <a:pt x="855" y="904"/>
                                </a:lnTo>
                                <a:lnTo>
                                  <a:pt x="853" y="904"/>
                                </a:lnTo>
                                <a:lnTo>
                                  <a:pt x="851" y="902"/>
                                </a:lnTo>
                                <a:lnTo>
                                  <a:pt x="849" y="902"/>
                                </a:lnTo>
                                <a:lnTo>
                                  <a:pt x="847" y="902"/>
                                </a:lnTo>
                                <a:lnTo>
                                  <a:pt x="845" y="902"/>
                                </a:lnTo>
                                <a:lnTo>
                                  <a:pt x="843" y="902"/>
                                </a:lnTo>
                                <a:lnTo>
                                  <a:pt x="843" y="900"/>
                                </a:lnTo>
                                <a:lnTo>
                                  <a:pt x="843" y="902"/>
                                </a:lnTo>
                                <a:lnTo>
                                  <a:pt x="841" y="902"/>
                                </a:lnTo>
                                <a:lnTo>
                                  <a:pt x="838" y="902"/>
                                </a:lnTo>
                                <a:lnTo>
                                  <a:pt x="836" y="902"/>
                                </a:lnTo>
                                <a:lnTo>
                                  <a:pt x="832" y="900"/>
                                </a:lnTo>
                                <a:lnTo>
                                  <a:pt x="830" y="900"/>
                                </a:lnTo>
                                <a:lnTo>
                                  <a:pt x="828" y="900"/>
                                </a:lnTo>
                                <a:lnTo>
                                  <a:pt x="826" y="902"/>
                                </a:lnTo>
                                <a:lnTo>
                                  <a:pt x="817" y="904"/>
                                </a:lnTo>
                                <a:lnTo>
                                  <a:pt x="815" y="906"/>
                                </a:lnTo>
                                <a:lnTo>
                                  <a:pt x="807" y="910"/>
                                </a:lnTo>
                                <a:lnTo>
                                  <a:pt x="805" y="910"/>
                                </a:lnTo>
                                <a:lnTo>
                                  <a:pt x="803" y="912"/>
                                </a:lnTo>
                                <a:lnTo>
                                  <a:pt x="803" y="915"/>
                                </a:lnTo>
                                <a:lnTo>
                                  <a:pt x="800" y="917"/>
                                </a:lnTo>
                                <a:lnTo>
                                  <a:pt x="798" y="919"/>
                                </a:lnTo>
                                <a:lnTo>
                                  <a:pt x="798" y="921"/>
                                </a:lnTo>
                                <a:lnTo>
                                  <a:pt x="796" y="923"/>
                                </a:lnTo>
                                <a:lnTo>
                                  <a:pt x="796" y="925"/>
                                </a:lnTo>
                                <a:lnTo>
                                  <a:pt x="794" y="925"/>
                                </a:lnTo>
                                <a:lnTo>
                                  <a:pt x="794" y="927"/>
                                </a:lnTo>
                                <a:lnTo>
                                  <a:pt x="792" y="929"/>
                                </a:lnTo>
                                <a:lnTo>
                                  <a:pt x="792" y="931"/>
                                </a:lnTo>
                                <a:lnTo>
                                  <a:pt x="790" y="934"/>
                                </a:lnTo>
                                <a:lnTo>
                                  <a:pt x="788" y="938"/>
                                </a:lnTo>
                                <a:lnTo>
                                  <a:pt x="786" y="940"/>
                                </a:lnTo>
                                <a:lnTo>
                                  <a:pt x="786" y="942"/>
                                </a:lnTo>
                                <a:lnTo>
                                  <a:pt x="784" y="944"/>
                                </a:lnTo>
                                <a:lnTo>
                                  <a:pt x="784" y="946"/>
                                </a:lnTo>
                                <a:lnTo>
                                  <a:pt x="784" y="948"/>
                                </a:lnTo>
                                <a:lnTo>
                                  <a:pt x="784" y="950"/>
                                </a:lnTo>
                                <a:lnTo>
                                  <a:pt x="784" y="953"/>
                                </a:lnTo>
                                <a:lnTo>
                                  <a:pt x="784" y="955"/>
                                </a:lnTo>
                                <a:lnTo>
                                  <a:pt x="784" y="957"/>
                                </a:lnTo>
                                <a:lnTo>
                                  <a:pt x="784" y="959"/>
                                </a:lnTo>
                                <a:lnTo>
                                  <a:pt x="784" y="961"/>
                                </a:lnTo>
                                <a:lnTo>
                                  <a:pt x="784" y="963"/>
                                </a:lnTo>
                                <a:lnTo>
                                  <a:pt x="781" y="965"/>
                                </a:lnTo>
                                <a:lnTo>
                                  <a:pt x="781" y="967"/>
                                </a:lnTo>
                                <a:lnTo>
                                  <a:pt x="781" y="969"/>
                                </a:lnTo>
                                <a:lnTo>
                                  <a:pt x="779" y="969"/>
                                </a:lnTo>
                                <a:lnTo>
                                  <a:pt x="779" y="972"/>
                                </a:lnTo>
                                <a:lnTo>
                                  <a:pt x="777" y="974"/>
                                </a:lnTo>
                                <a:lnTo>
                                  <a:pt x="777" y="976"/>
                                </a:lnTo>
                                <a:lnTo>
                                  <a:pt x="777" y="978"/>
                                </a:lnTo>
                                <a:lnTo>
                                  <a:pt x="777" y="980"/>
                                </a:lnTo>
                                <a:lnTo>
                                  <a:pt x="775" y="982"/>
                                </a:lnTo>
                                <a:lnTo>
                                  <a:pt x="773" y="984"/>
                                </a:lnTo>
                                <a:lnTo>
                                  <a:pt x="769" y="988"/>
                                </a:lnTo>
                                <a:lnTo>
                                  <a:pt x="769" y="991"/>
                                </a:lnTo>
                                <a:lnTo>
                                  <a:pt x="767" y="995"/>
                                </a:lnTo>
                                <a:lnTo>
                                  <a:pt x="765" y="997"/>
                                </a:lnTo>
                                <a:lnTo>
                                  <a:pt x="762" y="1001"/>
                                </a:lnTo>
                                <a:lnTo>
                                  <a:pt x="760" y="1003"/>
                                </a:lnTo>
                                <a:lnTo>
                                  <a:pt x="760" y="1005"/>
                                </a:lnTo>
                                <a:lnTo>
                                  <a:pt x="758" y="1005"/>
                                </a:lnTo>
                                <a:lnTo>
                                  <a:pt x="758" y="1007"/>
                                </a:lnTo>
                                <a:lnTo>
                                  <a:pt x="756" y="1010"/>
                                </a:lnTo>
                                <a:lnTo>
                                  <a:pt x="754" y="1012"/>
                                </a:lnTo>
                                <a:lnTo>
                                  <a:pt x="752" y="1014"/>
                                </a:lnTo>
                                <a:lnTo>
                                  <a:pt x="752" y="1016"/>
                                </a:lnTo>
                                <a:lnTo>
                                  <a:pt x="750" y="1016"/>
                                </a:lnTo>
                                <a:lnTo>
                                  <a:pt x="750" y="1018"/>
                                </a:lnTo>
                                <a:lnTo>
                                  <a:pt x="748" y="1018"/>
                                </a:lnTo>
                                <a:lnTo>
                                  <a:pt x="748" y="1020"/>
                                </a:lnTo>
                                <a:lnTo>
                                  <a:pt x="746" y="1020"/>
                                </a:lnTo>
                                <a:lnTo>
                                  <a:pt x="743" y="1022"/>
                                </a:lnTo>
                                <a:lnTo>
                                  <a:pt x="741" y="1022"/>
                                </a:lnTo>
                                <a:lnTo>
                                  <a:pt x="739" y="1024"/>
                                </a:lnTo>
                                <a:lnTo>
                                  <a:pt x="737" y="1024"/>
                                </a:lnTo>
                                <a:lnTo>
                                  <a:pt x="735" y="1026"/>
                                </a:lnTo>
                                <a:lnTo>
                                  <a:pt x="733" y="1029"/>
                                </a:lnTo>
                                <a:lnTo>
                                  <a:pt x="731" y="1031"/>
                                </a:lnTo>
                                <a:lnTo>
                                  <a:pt x="729" y="1033"/>
                                </a:lnTo>
                                <a:lnTo>
                                  <a:pt x="727" y="1035"/>
                                </a:lnTo>
                                <a:lnTo>
                                  <a:pt x="724" y="1037"/>
                                </a:lnTo>
                                <a:lnTo>
                                  <a:pt x="722" y="1039"/>
                                </a:lnTo>
                                <a:lnTo>
                                  <a:pt x="720" y="1041"/>
                                </a:lnTo>
                                <a:lnTo>
                                  <a:pt x="718" y="1045"/>
                                </a:lnTo>
                                <a:lnTo>
                                  <a:pt x="716" y="1048"/>
                                </a:lnTo>
                                <a:lnTo>
                                  <a:pt x="712" y="1050"/>
                                </a:lnTo>
                                <a:lnTo>
                                  <a:pt x="710" y="1054"/>
                                </a:lnTo>
                                <a:lnTo>
                                  <a:pt x="708" y="1056"/>
                                </a:lnTo>
                                <a:lnTo>
                                  <a:pt x="705" y="1058"/>
                                </a:lnTo>
                                <a:lnTo>
                                  <a:pt x="703" y="1060"/>
                                </a:lnTo>
                                <a:lnTo>
                                  <a:pt x="703" y="1062"/>
                                </a:lnTo>
                                <a:lnTo>
                                  <a:pt x="701" y="1062"/>
                                </a:lnTo>
                                <a:lnTo>
                                  <a:pt x="699" y="1067"/>
                                </a:lnTo>
                                <a:lnTo>
                                  <a:pt x="697" y="1067"/>
                                </a:lnTo>
                                <a:lnTo>
                                  <a:pt x="693" y="1069"/>
                                </a:lnTo>
                                <a:lnTo>
                                  <a:pt x="693" y="1071"/>
                                </a:lnTo>
                                <a:lnTo>
                                  <a:pt x="691" y="1073"/>
                                </a:lnTo>
                                <a:lnTo>
                                  <a:pt x="686" y="1073"/>
                                </a:lnTo>
                                <a:lnTo>
                                  <a:pt x="684" y="1075"/>
                                </a:lnTo>
                                <a:lnTo>
                                  <a:pt x="680" y="1077"/>
                                </a:lnTo>
                                <a:lnTo>
                                  <a:pt x="678" y="1077"/>
                                </a:lnTo>
                                <a:lnTo>
                                  <a:pt x="676" y="1079"/>
                                </a:lnTo>
                                <a:lnTo>
                                  <a:pt x="674" y="1079"/>
                                </a:lnTo>
                                <a:lnTo>
                                  <a:pt x="670" y="1079"/>
                                </a:lnTo>
                                <a:lnTo>
                                  <a:pt x="667" y="1081"/>
                                </a:lnTo>
                                <a:lnTo>
                                  <a:pt x="665" y="1081"/>
                                </a:lnTo>
                                <a:lnTo>
                                  <a:pt x="663" y="1081"/>
                                </a:lnTo>
                                <a:lnTo>
                                  <a:pt x="659" y="1081"/>
                                </a:lnTo>
                                <a:lnTo>
                                  <a:pt x="657" y="1081"/>
                                </a:lnTo>
                                <a:lnTo>
                                  <a:pt x="655" y="1081"/>
                                </a:lnTo>
                                <a:lnTo>
                                  <a:pt x="653" y="1081"/>
                                </a:lnTo>
                                <a:lnTo>
                                  <a:pt x="651" y="1081"/>
                                </a:lnTo>
                                <a:lnTo>
                                  <a:pt x="648" y="1081"/>
                                </a:lnTo>
                                <a:lnTo>
                                  <a:pt x="646" y="1081"/>
                                </a:lnTo>
                                <a:lnTo>
                                  <a:pt x="644" y="1081"/>
                                </a:lnTo>
                                <a:lnTo>
                                  <a:pt x="642" y="1081"/>
                                </a:lnTo>
                                <a:lnTo>
                                  <a:pt x="640" y="1081"/>
                                </a:lnTo>
                                <a:lnTo>
                                  <a:pt x="638" y="1079"/>
                                </a:lnTo>
                                <a:lnTo>
                                  <a:pt x="636" y="1079"/>
                                </a:lnTo>
                                <a:lnTo>
                                  <a:pt x="634" y="1079"/>
                                </a:lnTo>
                                <a:lnTo>
                                  <a:pt x="634" y="1077"/>
                                </a:lnTo>
                                <a:lnTo>
                                  <a:pt x="629" y="1075"/>
                                </a:lnTo>
                                <a:lnTo>
                                  <a:pt x="627" y="1075"/>
                                </a:lnTo>
                                <a:lnTo>
                                  <a:pt x="625" y="1073"/>
                                </a:lnTo>
                                <a:lnTo>
                                  <a:pt x="621" y="1071"/>
                                </a:lnTo>
                                <a:lnTo>
                                  <a:pt x="619" y="1069"/>
                                </a:lnTo>
                                <a:lnTo>
                                  <a:pt x="617" y="1069"/>
                                </a:lnTo>
                                <a:lnTo>
                                  <a:pt x="615" y="1067"/>
                                </a:lnTo>
                                <a:lnTo>
                                  <a:pt x="613" y="1067"/>
                                </a:lnTo>
                                <a:lnTo>
                                  <a:pt x="610" y="1064"/>
                                </a:lnTo>
                                <a:lnTo>
                                  <a:pt x="608" y="1062"/>
                                </a:lnTo>
                                <a:lnTo>
                                  <a:pt x="606" y="1062"/>
                                </a:lnTo>
                                <a:lnTo>
                                  <a:pt x="604" y="1060"/>
                                </a:lnTo>
                                <a:lnTo>
                                  <a:pt x="602" y="1058"/>
                                </a:lnTo>
                                <a:lnTo>
                                  <a:pt x="600" y="1058"/>
                                </a:lnTo>
                                <a:lnTo>
                                  <a:pt x="600" y="1056"/>
                                </a:lnTo>
                                <a:lnTo>
                                  <a:pt x="598" y="1056"/>
                                </a:lnTo>
                                <a:lnTo>
                                  <a:pt x="596" y="1054"/>
                                </a:lnTo>
                                <a:lnTo>
                                  <a:pt x="593" y="1054"/>
                                </a:lnTo>
                                <a:lnTo>
                                  <a:pt x="591" y="1052"/>
                                </a:lnTo>
                                <a:lnTo>
                                  <a:pt x="589" y="1052"/>
                                </a:lnTo>
                                <a:lnTo>
                                  <a:pt x="587" y="1052"/>
                                </a:lnTo>
                                <a:lnTo>
                                  <a:pt x="585" y="1050"/>
                                </a:lnTo>
                                <a:lnTo>
                                  <a:pt x="583" y="1050"/>
                                </a:lnTo>
                                <a:lnTo>
                                  <a:pt x="581" y="1048"/>
                                </a:lnTo>
                                <a:lnTo>
                                  <a:pt x="579" y="1045"/>
                                </a:lnTo>
                                <a:lnTo>
                                  <a:pt x="577" y="1043"/>
                                </a:lnTo>
                                <a:lnTo>
                                  <a:pt x="574" y="1041"/>
                                </a:lnTo>
                                <a:lnTo>
                                  <a:pt x="574" y="1039"/>
                                </a:lnTo>
                                <a:lnTo>
                                  <a:pt x="572" y="1037"/>
                                </a:lnTo>
                                <a:lnTo>
                                  <a:pt x="570" y="1035"/>
                                </a:lnTo>
                                <a:lnTo>
                                  <a:pt x="570" y="1033"/>
                                </a:lnTo>
                                <a:lnTo>
                                  <a:pt x="568" y="1031"/>
                                </a:lnTo>
                                <a:lnTo>
                                  <a:pt x="568" y="1026"/>
                                </a:lnTo>
                                <a:lnTo>
                                  <a:pt x="566" y="1024"/>
                                </a:lnTo>
                                <a:lnTo>
                                  <a:pt x="564" y="1022"/>
                                </a:lnTo>
                                <a:lnTo>
                                  <a:pt x="564" y="1018"/>
                                </a:lnTo>
                                <a:lnTo>
                                  <a:pt x="562" y="1016"/>
                                </a:lnTo>
                                <a:lnTo>
                                  <a:pt x="562" y="1014"/>
                                </a:lnTo>
                                <a:lnTo>
                                  <a:pt x="560" y="1012"/>
                                </a:lnTo>
                                <a:lnTo>
                                  <a:pt x="558" y="1010"/>
                                </a:lnTo>
                                <a:lnTo>
                                  <a:pt x="555" y="1007"/>
                                </a:lnTo>
                                <a:lnTo>
                                  <a:pt x="553" y="1005"/>
                                </a:lnTo>
                                <a:lnTo>
                                  <a:pt x="551" y="1005"/>
                                </a:lnTo>
                                <a:lnTo>
                                  <a:pt x="549" y="1003"/>
                                </a:lnTo>
                                <a:lnTo>
                                  <a:pt x="547" y="1001"/>
                                </a:lnTo>
                                <a:lnTo>
                                  <a:pt x="545" y="999"/>
                                </a:lnTo>
                                <a:lnTo>
                                  <a:pt x="543" y="997"/>
                                </a:lnTo>
                                <a:lnTo>
                                  <a:pt x="541" y="995"/>
                                </a:lnTo>
                                <a:lnTo>
                                  <a:pt x="539" y="991"/>
                                </a:lnTo>
                                <a:lnTo>
                                  <a:pt x="536" y="988"/>
                                </a:lnTo>
                                <a:lnTo>
                                  <a:pt x="534" y="986"/>
                                </a:lnTo>
                                <a:lnTo>
                                  <a:pt x="532" y="982"/>
                                </a:lnTo>
                                <a:lnTo>
                                  <a:pt x="530" y="982"/>
                                </a:lnTo>
                                <a:lnTo>
                                  <a:pt x="530" y="980"/>
                                </a:lnTo>
                                <a:lnTo>
                                  <a:pt x="528" y="980"/>
                                </a:lnTo>
                                <a:lnTo>
                                  <a:pt x="528" y="978"/>
                                </a:lnTo>
                                <a:lnTo>
                                  <a:pt x="526" y="976"/>
                                </a:lnTo>
                                <a:lnTo>
                                  <a:pt x="524" y="974"/>
                                </a:lnTo>
                                <a:lnTo>
                                  <a:pt x="522" y="972"/>
                                </a:lnTo>
                                <a:lnTo>
                                  <a:pt x="522" y="969"/>
                                </a:lnTo>
                                <a:lnTo>
                                  <a:pt x="522" y="967"/>
                                </a:lnTo>
                                <a:lnTo>
                                  <a:pt x="524" y="967"/>
                                </a:lnTo>
                                <a:lnTo>
                                  <a:pt x="524" y="963"/>
                                </a:lnTo>
                                <a:lnTo>
                                  <a:pt x="524" y="961"/>
                                </a:lnTo>
                                <a:lnTo>
                                  <a:pt x="524" y="959"/>
                                </a:lnTo>
                                <a:lnTo>
                                  <a:pt x="524" y="957"/>
                                </a:lnTo>
                                <a:lnTo>
                                  <a:pt x="522" y="955"/>
                                </a:lnTo>
                                <a:lnTo>
                                  <a:pt x="522" y="953"/>
                                </a:lnTo>
                                <a:lnTo>
                                  <a:pt x="520" y="950"/>
                                </a:lnTo>
                                <a:lnTo>
                                  <a:pt x="520" y="948"/>
                                </a:lnTo>
                                <a:lnTo>
                                  <a:pt x="517" y="944"/>
                                </a:lnTo>
                                <a:lnTo>
                                  <a:pt x="517" y="942"/>
                                </a:lnTo>
                                <a:lnTo>
                                  <a:pt x="515" y="940"/>
                                </a:lnTo>
                                <a:lnTo>
                                  <a:pt x="515" y="938"/>
                                </a:lnTo>
                                <a:lnTo>
                                  <a:pt x="515" y="936"/>
                                </a:lnTo>
                                <a:lnTo>
                                  <a:pt x="515" y="931"/>
                                </a:lnTo>
                                <a:lnTo>
                                  <a:pt x="513" y="929"/>
                                </a:lnTo>
                                <a:lnTo>
                                  <a:pt x="511" y="927"/>
                                </a:lnTo>
                                <a:lnTo>
                                  <a:pt x="511" y="923"/>
                                </a:lnTo>
                                <a:lnTo>
                                  <a:pt x="509" y="921"/>
                                </a:lnTo>
                                <a:lnTo>
                                  <a:pt x="509" y="919"/>
                                </a:lnTo>
                                <a:lnTo>
                                  <a:pt x="507" y="917"/>
                                </a:lnTo>
                                <a:lnTo>
                                  <a:pt x="507" y="912"/>
                                </a:lnTo>
                                <a:lnTo>
                                  <a:pt x="507" y="910"/>
                                </a:lnTo>
                                <a:lnTo>
                                  <a:pt x="505" y="908"/>
                                </a:lnTo>
                                <a:lnTo>
                                  <a:pt x="505" y="904"/>
                                </a:lnTo>
                                <a:lnTo>
                                  <a:pt x="505" y="902"/>
                                </a:lnTo>
                                <a:lnTo>
                                  <a:pt x="505" y="900"/>
                                </a:lnTo>
                                <a:lnTo>
                                  <a:pt x="505" y="898"/>
                                </a:lnTo>
                                <a:lnTo>
                                  <a:pt x="505" y="893"/>
                                </a:lnTo>
                                <a:lnTo>
                                  <a:pt x="505" y="891"/>
                                </a:lnTo>
                                <a:lnTo>
                                  <a:pt x="505" y="889"/>
                                </a:lnTo>
                                <a:lnTo>
                                  <a:pt x="505" y="885"/>
                                </a:lnTo>
                                <a:lnTo>
                                  <a:pt x="505" y="883"/>
                                </a:lnTo>
                                <a:lnTo>
                                  <a:pt x="505" y="881"/>
                                </a:lnTo>
                                <a:lnTo>
                                  <a:pt x="505" y="879"/>
                                </a:lnTo>
                                <a:lnTo>
                                  <a:pt x="505" y="876"/>
                                </a:lnTo>
                                <a:lnTo>
                                  <a:pt x="505" y="874"/>
                                </a:lnTo>
                                <a:lnTo>
                                  <a:pt x="507" y="872"/>
                                </a:lnTo>
                                <a:lnTo>
                                  <a:pt x="507" y="870"/>
                                </a:lnTo>
                                <a:lnTo>
                                  <a:pt x="505" y="868"/>
                                </a:lnTo>
                                <a:lnTo>
                                  <a:pt x="505" y="866"/>
                                </a:lnTo>
                                <a:lnTo>
                                  <a:pt x="505" y="864"/>
                                </a:lnTo>
                                <a:lnTo>
                                  <a:pt x="505" y="860"/>
                                </a:lnTo>
                                <a:lnTo>
                                  <a:pt x="503" y="857"/>
                                </a:lnTo>
                                <a:lnTo>
                                  <a:pt x="503" y="855"/>
                                </a:lnTo>
                                <a:lnTo>
                                  <a:pt x="503" y="853"/>
                                </a:lnTo>
                                <a:lnTo>
                                  <a:pt x="503" y="851"/>
                                </a:lnTo>
                                <a:lnTo>
                                  <a:pt x="501" y="847"/>
                                </a:lnTo>
                                <a:lnTo>
                                  <a:pt x="501" y="845"/>
                                </a:lnTo>
                                <a:lnTo>
                                  <a:pt x="498" y="843"/>
                                </a:lnTo>
                                <a:lnTo>
                                  <a:pt x="498" y="841"/>
                                </a:lnTo>
                                <a:lnTo>
                                  <a:pt x="496" y="838"/>
                                </a:lnTo>
                                <a:lnTo>
                                  <a:pt x="494" y="836"/>
                                </a:lnTo>
                                <a:lnTo>
                                  <a:pt x="494" y="834"/>
                                </a:lnTo>
                                <a:lnTo>
                                  <a:pt x="492" y="832"/>
                                </a:lnTo>
                                <a:lnTo>
                                  <a:pt x="490" y="828"/>
                                </a:lnTo>
                                <a:lnTo>
                                  <a:pt x="490" y="826"/>
                                </a:lnTo>
                                <a:lnTo>
                                  <a:pt x="488" y="826"/>
                                </a:lnTo>
                                <a:lnTo>
                                  <a:pt x="488" y="824"/>
                                </a:lnTo>
                                <a:lnTo>
                                  <a:pt x="488" y="822"/>
                                </a:lnTo>
                                <a:lnTo>
                                  <a:pt x="488" y="819"/>
                                </a:lnTo>
                                <a:lnTo>
                                  <a:pt x="488" y="817"/>
                                </a:lnTo>
                                <a:lnTo>
                                  <a:pt x="486" y="815"/>
                                </a:lnTo>
                                <a:lnTo>
                                  <a:pt x="486" y="813"/>
                                </a:lnTo>
                                <a:lnTo>
                                  <a:pt x="486" y="811"/>
                                </a:lnTo>
                                <a:lnTo>
                                  <a:pt x="486" y="809"/>
                                </a:lnTo>
                                <a:lnTo>
                                  <a:pt x="484" y="809"/>
                                </a:lnTo>
                                <a:lnTo>
                                  <a:pt x="484" y="807"/>
                                </a:lnTo>
                                <a:lnTo>
                                  <a:pt x="482" y="805"/>
                                </a:lnTo>
                                <a:lnTo>
                                  <a:pt x="482" y="803"/>
                                </a:lnTo>
                                <a:lnTo>
                                  <a:pt x="479" y="800"/>
                                </a:lnTo>
                                <a:lnTo>
                                  <a:pt x="479" y="798"/>
                                </a:lnTo>
                                <a:lnTo>
                                  <a:pt x="477" y="796"/>
                                </a:lnTo>
                                <a:lnTo>
                                  <a:pt x="477" y="794"/>
                                </a:lnTo>
                                <a:lnTo>
                                  <a:pt x="475" y="792"/>
                                </a:lnTo>
                                <a:lnTo>
                                  <a:pt x="475" y="790"/>
                                </a:lnTo>
                                <a:lnTo>
                                  <a:pt x="473" y="788"/>
                                </a:lnTo>
                                <a:lnTo>
                                  <a:pt x="473" y="784"/>
                                </a:lnTo>
                                <a:lnTo>
                                  <a:pt x="471" y="784"/>
                                </a:lnTo>
                                <a:lnTo>
                                  <a:pt x="471" y="781"/>
                                </a:lnTo>
                                <a:lnTo>
                                  <a:pt x="471" y="779"/>
                                </a:lnTo>
                                <a:lnTo>
                                  <a:pt x="469" y="777"/>
                                </a:lnTo>
                                <a:lnTo>
                                  <a:pt x="469" y="775"/>
                                </a:lnTo>
                                <a:lnTo>
                                  <a:pt x="467" y="773"/>
                                </a:lnTo>
                                <a:lnTo>
                                  <a:pt x="465" y="767"/>
                                </a:lnTo>
                                <a:lnTo>
                                  <a:pt x="465" y="765"/>
                                </a:lnTo>
                                <a:lnTo>
                                  <a:pt x="463" y="760"/>
                                </a:lnTo>
                                <a:lnTo>
                                  <a:pt x="460" y="758"/>
                                </a:lnTo>
                                <a:lnTo>
                                  <a:pt x="460" y="756"/>
                                </a:lnTo>
                                <a:lnTo>
                                  <a:pt x="460" y="754"/>
                                </a:lnTo>
                                <a:lnTo>
                                  <a:pt x="458" y="754"/>
                                </a:lnTo>
                                <a:lnTo>
                                  <a:pt x="458" y="752"/>
                                </a:lnTo>
                                <a:lnTo>
                                  <a:pt x="456" y="750"/>
                                </a:lnTo>
                                <a:lnTo>
                                  <a:pt x="456" y="748"/>
                                </a:lnTo>
                                <a:lnTo>
                                  <a:pt x="454" y="745"/>
                                </a:lnTo>
                                <a:lnTo>
                                  <a:pt x="454" y="743"/>
                                </a:lnTo>
                                <a:lnTo>
                                  <a:pt x="454" y="741"/>
                                </a:lnTo>
                                <a:lnTo>
                                  <a:pt x="454" y="739"/>
                                </a:lnTo>
                                <a:lnTo>
                                  <a:pt x="454" y="737"/>
                                </a:lnTo>
                                <a:lnTo>
                                  <a:pt x="454" y="735"/>
                                </a:lnTo>
                                <a:lnTo>
                                  <a:pt x="454" y="733"/>
                                </a:lnTo>
                                <a:lnTo>
                                  <a:pt x="454" y="731"/>
                                </a:lnTo>
                                <a:lnTo>
                                  <a:pt x="456" y="729"/>
                                </a:lnTo>
                                <a:lnTo>
                                  <a:pt x="458" y="726"/>
                                </a:lnTo>
                                <a:lnTo>
                                  <a:pt x="460" y="724"/>
                                </a:lnTo>
                                <a:lnTo>
                                  <a:pt x="465" y="722"/>
                                </a:lnTo>
                                <a:lnTo>
                                  <a:pt x="467" y="718"/>
                                </a:lnTo>
                                <a:lnTo>
                                  <a:pt x="469" y="716"/>
                                </a:lnTo>
                                <a:lnTo>
                                  <a:pt x="471" y="714"/>
                                </a:lnTo>
                                <a:lnTo>
                                  <a:pt x="471" y="712"/>
                                </a:lnTo>
                                <a:lnTo>
                                  <a:pt x="471" y="710"/>
                                </a:lnTo>
                                <a:lnTo>
                                  <a:pt x="471" y="707"/>
                                </a:lnTo>
                                <a:lnTo>
                                  <a:pt x="471" y="705"/>
                                </a:lnTo>
                                <a:lnTo>
                                  <a:pt x="473" y="705"/>
                                </a:lnTo>
                                <a:lnTo>
                                  <a:pt x="473" y="703"/>
                                </a:lnTo>
                                <a:lnTo>
                                  <a:pt x="473" y="701"/>
                                </a:lnTo>
                                <a:lnTo>
                                  <a:pt x="475" y="699"/>
                                </a:lnTo>
                                <a:lnTo>
                                  <a:pt x="477" y="697"/>
                                </a:lnTo>
                                <a:lnTo>
                                  <a:pt x="477" y="695"/>
                                </a:lnTo>
                                <a:lnTo>
                                  <a:pt x="479" y="695"/>
                                </a:lnTo>
                                <a:lnTo>
                                  <a:pt x="479" y="693"/>
                                </a:lnTo>
                                <a:lnTo>
                                  <a:pt x="482" y="691"/>
                                </a:lnTo>
                                <a:lnTo>
                                  <a:pt x="484" y="688"/>
                                </a:lnTo>
                                <a:lnTo>
                                  <a:pt x="486" y="686"/>
                                </a:lnTo>
                                <a:lnTo>
                                  <a:pt x="488" y="684"/>
                                </a:lnTo>
                                <a:lnTo>
                                  <a:pt x="490" y="684"/>
                                </a:lnTo>
                                <a:lnTo>
                                  <a:pt x="490" y="682"/>
                                </a:lnTo>
                                <a:lnTo>
                                  <a:pt x="492" y="680"/>
                                </a:lnTo>
                                <a:lnTo>
                                  <a:pt x="494" y="678"/>
                                </a:lnTo>
                                <a:lnTo>
                                  <a:pt x="496" y="676"/>
                                </a:lnTo>
                                <a:lnTo>
                                  <a:pt x="496" y="674"/>
                                </a:lnTo>
                                <a:lnTo>
                                  <a:pt x="498" y="674"/>
                                </a:lnTo>
                                <a:lnTo>
                                  <a:pt x="498" y="672"/>
                                </a:lnTo>
                                <a:lnTo>
                                  <a:pt x="501" y="672"/>
                                </a:lnTo>
                                <a:lnTo>
                                  <a:pt x="501" y="669"/>
                                </a:lnTo>
                                <a:lnTo>
                                  <a:pt x="501" y="667"/>
                                </a:lnTo>
                                <a:lnTo>
                                  <a:pt x="501" y="665"/>
                                </a:lnTo>
                                <a:lnTo>
                                  <a:pt x="501" y="663"/>
                                </a:lnTo>
                                <a:lnTo>
                                  <a:pt x="501" y="661"/>
                                </a:lnTo>
                                <a:lnTo>
                                  <a:pt x="501" y="659"/>
                                </a:lnTo>
                                <a:lnTo>
                                  <a:pt x="501" y="657"/>
                                </a:lnTo>
                                <a:lnTo>
                                  <a:pt x="501" y="655"/>
                                </a:lnTo>
                                <a:lnTo>
                                  <a:pt x="501" y="653"/>
                                </a:lnTo>
                                <a:lnTo>
                                  <a:pt x="501" y="650"/>
                                </a:lnTo>
                                <a:lnTo>
                                  <a:pt x="501" y="646"/>
                                </a:lnTo>
                                <a:lnTo>
                                  <a:pt x="501" y="642"/>
                                </a:lnTo>
                                <a:lnTo>
                                  <a:pt x="498" y="640"/>
                                </a:lnTo>
                                <a:lnTo>
                                  <a:pt x="498" y="638"/>
                                </a:lnTo>
                                <a:lnTo>
                                  <a:pt x="498" y="636"/>
                                </a:lnTo>
                                <a:lnTo>
                                  <a:pt x="498" y="634"/>
                                </a:lnTo>
                                <a:lnTo>
                                  <a:pt x="498" y="629"/>
                                </a:lnTo>
                                <a:lnTo>
                                  <a:pt x="496" y="627"/>
                                </a:lnTo>
                                <a:lnTo>
                                  <a:pt x="496" y="623"/>
                                </a:lnTo>
                                <a:lnTo>
                                  <a:pt x="494" y="619"/>
                                </a:lnTo>
                                <a:lnTo>
                                  <a:pt x="494" y="617"/>
                                </a:lnTo>
                                <a:lnTo>
                                  <a:pt x="492" y="615"/>
                                </a:lnTo>
                                <a:lnTo>
                                  <a:pt x="492" y="612"/>
                                </a:lnTo>
                                <a:lnTo>
                                  <a:pt x="490" y="612"/>
                                </a:lnTo>
                                <a:lnTo>
                                  <a:pt x="490" y="610"/>
                                </a:lnTo>
                                <a:lnTo>
                                  <a:pt x="488" y="608"/>
                                </a:lnTo>
                                <a:lnTo>
                                  <a:pt x="488" y="606"/>
                                </a:lnTo>
                                <a:lnTo>
                                  <a:pt x="486" y="606"/>
                                </a:lnTo>
                                <a:lnTo>
                                  <a:pt x="486" y="604"/>
                                </a:lnTo>
                                <a:lnTo>
                                  <a:pt x="484" y="602"/>
                                </a:lnTo>
                                <a:lnTo>
                                  <a:pt x="482" y="595"/>
                                </a:lnTo>
                                <a:lnTo>
                                  <a:pt x="482" y="593"/>
                                </a:lnTo>
                                <a:lnTo>
                                  <a:pt x="479" y="593"/>
                                </a:lnTo>
                                <a:lnTo>
                                  <a:pt x="479" y="591"/>
                                </a:lnTo>
                                <a:lnTo>
                                  <a:pt x="477" y="591"/>
                                </a:lnTo>
                                <a:lnTo>
                                  <a:pt x="477" y="589"/>
                                </a:lnTo>
                                <a:lnTo>
                                  <a:pt x="475" y="587"/>
                                </a:lnTo>
                                <a:lnTo>
                                  <a:pt x="475" y="585"/>
                                </a:lnTo>
                                <a:lnTo>
                                  <a:pt x="473" y="583"/>
                                </a:lnTo>
                                <a:lnTo>
                                  <a:pt x="471" y="581"/>
                                </a:lnTo>
                                <a:lnTo>
                                  <a:pt x="471" y="579"/>
                                </a:lnTo>
                                <a:lnTo>
                                  <a:pt x="469" y="576"/>
                                </a:lnTo>
                                <a:lnTo>
                                  <a:pt x="469" y="574"/>
                                </a:lnTo>
                                <a:lnTo>
                                  <a:pt x="469" y="572"/>
                                </a:lnTo>
                                <a:lnTo>
                                  <a:pt x="467" y="566"/>
                                </a:lnTo>
                                <a:lnTo>
                                  <a:pt x="465" y="562"/>
                                </a:lnTo>
                                <a:lnTo>
                                  <a:pt x="465" y="557"/>
                                </a:lnTo>
                                <a:lnTo>
                                  <a:pt x="463" y="555"/>
                                </a:lnTo>
                                <a:lnTo>
                                  <a:pt x="463" y="549"/>
                                </a:lnTo>
                                <a:lnTo>
                                  <a:pt x="463" y="547"/>
                                </a:lnTo>
                                <a:lnTo>
                                  <a:pt x="463" y="534"/>
                                </a:lnTo>
                                <a:lnTo>
                                  <a:pt x="463" y="530"/>
                                </a:lnTo>
                                <a:lnTo>
                                  <a:pt x="463" y="528"/>
                                </a:lnTo>
                                <a:lnTo>
                                  <a:pt x="463" y="522"/>
                                </a:lnTo>
                                <a:lnTo>
                                  <a:pt x="463" y="519"/>
                                </a:lnTo>
                                <a:lnTo>
                                  <a:pt x="463" y="515"/>
                                </a:lnTo>
                                <a:lnTo>
                                  <a:pt x="460" y="513"/>
                                </a:lnTo>
                                <a:lnTo>
                                  <a:pt x="460" y="511"/>
                                </a:lnTo>
                                <a:lnTo>
                                  <a:pt x="460" y="509"/>
                                </a:lnTo>
                                <a:lnTo>
                                  <a:pt x="460" y="507"/>
                                </a:lnTo>
                                <a:lnTo>
                                  <a:pt x="460" y="505"/>
                                </a:lnTo>
                                <a:lnTo>
                                  <a:pt x="458" y="503"/>
                                </a:lnTo>
                                <a:lnTo>
                                  <a:pt x="458" y="500"/>
                                </a:lnTo>
                                <a:lnTo>
                                  <a:pt x="456" y="498"/>
                                </a:lnTo>
                                <a:lnTo>
                                  <a:pt x="456" y="496"/>
                                </a:lnTo>
                                <a:lnTo>
                                  <a:pt x="454" y="488"/>
                                </a:lnTo>
                                <a:lnTo>
                                  <a:pt x="454" y="481"/>
                                </a:lnTo>
                                <a:lnTo>
                                  <a:pt x="452" y="479"/>
                                </a:lnTo>
                                <a:lnTo>
                                  <a:pt x="452" y="475"/>
                                </a:lnTo>
                                <a:lnTo>
                                  <a:pt x="452" y="473"/>
                                </a:lnTo>
                                <a:lnTo>
                                  <a:pt x="452" y="471"/>
                                </a:lnTo>
                                <a:lnTo>
                                  <a:pt x="452" y="469"/>
                                </a:lnTo>
                                <a:lnTo>
                                  <a:pt x="450" y="467"/>
                                </a:lnTo>
                                <a:lnTo>
                                  <a:pt x="450" y="465"/>
                                </a:lnTo>
                                <a:lnTo>
                                  <a:pt x="450" y="462"/>
                                </a:lnTo>
                                <a:lnTo>
                                  <a:pt x="452" y="460"/>
                                </a:lnTo>
                                <a:lnTo>
                                  <a:pt x="452" y="458"/>
                                </a:lnTo>
                                <a:lnTo>
                                  <a:pt x="452" y="456"/>
                                </a:lnTo>
                                <a:lnTo>
                                  <a:pt x="452" y="454"/>
                                </a:lnTo>
                                <a:lnTo>
                                  <a:pt x="452" y="452"/>
                                </a:lnTo>
                                <a:lnTo>
                                  <a:pt x="452" y="450"/>
                                </a:lnTo>
                                <a:lnTo>
                                  <a:pt x="452" y="446"/>
                                </a:lnTo>
                                <a:lnTo>
                                  <a:pt x="452" y="443"/>
                                </a:lnTo>
                                <a:lnTo>
                                  <a:pt x="452" y="441"/>
                                </a:lnTo>
                                <a:lnTo>
                                  <a:pt x="452" y="437"/>
                                </a:lnTo>
                                <a:lnTo>
                                  <a:pt x="452" y="435"/>
                                </a:lnTo>
                                <a:lnTo>
                                  <a:pt x="450" y="435"/>
                                </a:lnTo>
                                <a:lnTo>
                                  <a:pt x="450" y="433"/>
                                </a:lnTo>
                                <a:lnTo>
                                  <a:pt x="450" y="431"/>
                                </a:lnTo>
                                <a:lnTo>
                                  <a:pt x="448" y="429"/>
                                </a:lnTo>
                                <a:lnTo>
                                  <a:pt x="448" y="426"/>
                                </a:lnTo>
                                <a:lnTo>
                                  <a:pt x="446" y="424"/>
                                </a:lnTo>
                                <a:lnTo>
                                  <a:pt x="446" y="422"/>
                                </a:lnTo>
                                <a:lnTo>
                                  <a:pt x="446" y="420"/>
                                </a:lnTo>
                                <a:lnTo>
                                  <a:pt x="446" y="418"/>
                                </a:lnTo>
                                <a:lnTo>
                                  <a:pt x="446" y="416"/>
                                </a:lnTo>
                                <a:lnTo>
                                  <a:pt x="446" y="414"/>
                                </a:lnTo>
                                <a:lnTo>
                                  <a:pt x="448" y="412"/>
                                </a:lnTo>
                                <a:lnTo>
                                  <a:pt x="448" y="410"/>
                                </a:lnTo>
                                <a:lnTo>
                                  <a:pt x="446" y="407"/>
                                </a:lnTo>
                                <a:lnTo>
                                  <a:pt x="446" y="405"/>
                                </a:lnTo>
                                <a:lnTo>
                                  <a:pt x="446" y="403"/>
                                </a:lnTo>
                                <a:lnTo>
                                  <a:pt x="446" y="401"/>
                                </a:lnTo>
                                <a:lnTo>
                                  <a:pt x="446" y="399"/>
                                </a:lnTo>
                                <a:lnTo>
                                  <a:pt x="444" y="397"/>
                                </a:lnTo>
                                <a:lnTo>
                                  <a:pt x="444" y="395"/>
                                </a:lnTo>
                                <a:lnTo>
                                  <a:pt x="444" y="393"/>
                                </a:lnTo>
                                <a:lnTo>
                                  <a:pt x="444" y="391"/>
                                </a:lnTo>
                                <a:lnTo>
                                  <a:pt x="441" y="388"/>
                                </a:lnTo>
                                <a:lnTo>
                                  <a:pt x="441" y="386"/>
                                </a:lnTo>
                                <a:lnTo>
                                  <a:pt x="441" y="384"/>
                                </a:lnTo>
                                <a:lnTo>
                                  <a:pt x="439" y="378"/>
                                </a:lnTo>
                                <a:lnTo>
                                  <a:pt x="439" y="376"/>
                                </a:lnTo>
                                <a:lnTo>
                                  <a:pt x="439" y="374"/>
                                </a:lnTo>
                                <a:lnTo>
                                  <a:pt x="439" y="372"/>
                                </a:lnTo>
                                <a:lnTo>
                                  <a:pt x="439" y="369"/>
                                </a:lnTo>
                                <a:lnTo>
                                  <a:pt x="437" y="369"/>
                                </a:lnTo>
                                <a:lnTo>
                                  <a:pt x="437" y="367"/>
                                </a:lnTo>
                                <a:lnTo>
                                  <a:pt x="437" y="365"/>
                                </a:lnTo>
                                <a:lnTo>
                                  <a:pt x="435" y="363"/>
                                </a:lnTo>
                                <a:lnTo>
                                  <a:pt x="435" y="361"/>
                                </a:lnTo>
                                <a:lnTo>
                                  <a:pt x="433" y="361"/>
                                </a:lnTo>
                                <a:lnTo>
                                  <a:pt x="433" y="359"/>
                                </a:lnTo>
                                <a:lnTo>
                                  <a:pt x="431" y="359"/>
                                </a:lnTo>
                                <a:lnTo>
                                  <a:pt x="429" y="357"/>
                                </a:lnTo>
                                <a:lnTo>
                                  <a:pt x="427" y="353"/>
                                </a:lnTo>
                                <a:lnTo>
                                  <a:pt x="425" y="353"/>
                                </a:lnTo>
                                <a:lnTo>
                                  <a:pt x="422" y="350"/>
                                </a:lnTo>
                                <a:lnTo>
                                  <a:pt x="420" y="350"/>
                                </a:lnTo>
                                <a:lnTo>
                                  <a:pt x="416" y="348"/>
                                </a:lnTo>
                                <a:lnTo>
                                  <a:pt x="414" y="348"/>
                                </a:lnTo>
                                <a:lnTo>
                                  <a:pt x="412" y="348"/>
                                </a:lnTo>
                                <a:lnTo>
                                  <a:pt x="410" y="348"/>
                                </a:lnTo>
                                <a:lnTo>
                                  <a:pt x="410" y="346"/>
                                </a:lnTo>
                                <a:lnTo>
                                  <a:pt x="408" y="346"/>
                                </a:lnTo>
                                <a:lnTo>
                                  <a:pt x="406" y="346"/>
                                </a:lnTo>
                                <a:lnTo>
                                  <a:pt x="406" y="344"/>
                                </a:lnTo>
                                <a:lnTo>
                                  <a:pt x="403" y="344"/>
                                </a:lnTo>
                                <a:lnTo>
                                  <a:pt x="403" y="342"/>
                                </a:lnTo>
                                <a:lnTo>
                                  <a:pt x="401" y="342"/>
                                </a:lnTo>
                                <a:lnTo>
                                  <a:pt x="401" y="340"/>
                                </a:lnTo>
                                <a:lnTo>
                                  <a:pt x="399" y="338"/>
                                </a:lnTo>
                                <a:lnTo>
                                  <a:pt x="397" y="336"/>
                                </a:lnTo>
                                <a:lnTo>
                                  <a:pt x="397" y="334"/>
                                </a:lnTo>
                                <a:lnTo>
                                  <a:pt x="395" y="334"/>
                                </a:lnTo>
                                <a:lnTo>
                                  <a:pt x="393" y="331"/>
                                </a:lnTo>
                                <a:lnTo>
                                  <a:pt x="393" y="329"/>
                                </a:lnTo>
                                <a:lnTo>
                                  <a:pt x="391" y="329"/>
                                </a:lnTo>
                                <a:lnTo>
                                  <a:pt x="391" y="327"/>
                                </a:lnTo>
                                <a:lnTo>
                                  <a:pt x="389" y="325"/>
                                </a:lnTo>
                                <a:lnTo>
                                  <a:pt x="387" y="325"/>
                                </a:lnTo>
                                <a:lnTo>
                                  <a:pt x="387" y="323"/>
                                </a:lnTo>
                                <a:lnTo>
                                  <a:pt x="384" y="321"/>
                                </a:lnTo>
                                <a:lnTo>
                                  <a:pt x="382" y="319"/>
                                </a:lnTo>
                                <a:lnTo>
                                  <a:pt x="382" y="317"/>
                                </a:lnTo>
                                <a:lnTo>
                                  <a:pt x="380" y="317"/>
                                </a:lnTo>
                                <a:lnTo>
                                  <a:pt x="380" y="315"/>
                                </a:lnTo>
                                <a:lnTo>
                                  <a:pt x="380" y="312"/>
                                </a:lnTo>
                                <a:lnTo>
                                  <a:pt x="378" y="312"/>
                                </a:lnTo>
                                <a:lnTo>
                                  <a:pt x="378" y="310"/>
                                </a:lnTo>
                                <a:lnTo>
                                  <a:pt x="376" y="306"/>
                                </a:lnTo>
                                <a:lnTo>
                                  <a:pt x="376" y="304"/>
                                </a:lnTo>
                                <a:lnTo>
                                  <a:pt x="376" y="302"/>
                                </a:lnTo>
                                <a:lnTo>
                                  <a:pt x="374" y="302"/>
                                </a:lnTo>
                                <a:lnTo>
                                  <a:pt x="374" y="300"/>
                                </a:lnTo>
                                <a:lnTo>
                                  <a:pt x="374" y="298"/>
                                </a:lnTo>
                                <a:lnTo>
                                  <a:pt x="372" y="298"/>
                                </a:lnTo>
                                <a:lnTo>
                                  <a:pt x="372" y="296"/>
                                </a:lnTo>
                                <a:lnTo>
                                  <a:pt x="372" y="293"/>
                                </a:lnTo>
                                <a:lnTo>
                                  <a:pt x="370" y="293"/>
                                </a:lnTo>
                                <a:lnTo>
                                  <a:pt x="370" y="291"/>
                                </a:lnTo>
                                <a:lnTo>
                                  <a:pt x="367" y="291"/>
                                </a:lnTo>
                                <a:lnTo>
                                  <a:pt x="367" y="289"/>
                                </a:lnTo>
                                <a:lnTo>
                                  <a:pt x="365" y="289"/>
                                </a:lnTo>
                                <a:lnTo>
                                  <a:pt x="363" y="287"/>
                                </a:lnTo>
                                <a:lnTo>
                                  <a:pt x="361" y="287"/>
                                </a:lnTo>
                                <a:lnTo>
                                  <a:pt x="361" y="285"/>
                                </a:lnTo>
                                <a:lnTo>
                                  <a:pt x="359" y="285"/>
                                </a:lnTo>
                                <a:lnTo>
                                  <a:pt x="357" y="285"/>
                                </a:lnTo>
                                <a:lnTo>
                                  <a:pt x="357" y="283"/>
                                </a:lnTo>
                                <a:lnTo>
                                  <a:pt x="355" y="283"/>
                                </a:lnTo>
                                <a:lnTo>
                                  <a:pt x="355" y="281"/>
                                </a:lnTo>
                                <a:lnTo>
                                  <a:pt x="353" y="281"/>
                                </a:lnTo>
                                <a:lnTo>
                                  <a:pt x="353" y="279"/>
                                </a:lnTo>
                                <a:lnTo>
                                  <a:pt x="353" y="276"/>
                                </a:lnTo>
                                <a:lnTo>
                                  <a:pt x="351" y="276"/>
                                </a:lnTo>
                                <a:lnTo>
                                  <a:pt x="348" y="274"/>
                                </a:lnTo>
                                <a:lnTo>
                                  <a:pt x="348" y="272"/>
                                </a:lnTo>
                                <a:lnTo>
                                  <a:pt x="348" y="270"/>
                                </a:lnTo>
                                <a:lnTo>
                                  <a:pt x="348" y="268"/>
                                </a:lnTo>
                                <a:lnTo>
                                  <a:pt x="348" y="266"/>
                                </a:lnTo>
                                <a:lnTo>
                                  <a:pt x="346" y="266"/>
                                </a:lnTo>
                                <a:lnTo>
                                  <a:pt x="346" y="264"/>
                                </a:lnTo>
                                <a:lnTo>
                                  <a:pt x="346" y="262"/>
                                </a:lnTo>
                                <a:lnTo>
                                  <a:pt x="344" y="262"/>
                                </a:lnTo>
                                <a:lnTo>
                                  <a:pt x="342" y="260"/>
                                </a:lnTo>
                                <a:lnTo>
                                  <a:pt x="340" y="257"/>
                                </a:lnTo>
                                <a:lnTo>
                                  <a:pt x="338" y="255"/>
                                </a:lnTo>
                                <a:lnTo>
                                  <a:pt x="334" y="253"/>
                                </a:lnTo>
                                <a:lnTo>
                                  <a:pt x="332" y="253"/>
                                </a:lnTo>
                                <a:lnTo>
                                  <a:pt x="332" y="251"/>
                                </a:lnTo>
                                <a:lnTo>
                                  <a:pt x="329" y="251"/>
                                </a:lnTo>
                                <a:lnTo>
                                  <a:pt x="327" y="249"/>
                                </a:lnTo>
                                <a:lnTo>
                                  <a:pt x="325" y="249"/>
                                </a:lnTo>
                                <a:lnTo>
                                  <a:pt x="325" y="247"/>
                                </a:lnTo>
                                <a:lnTo>
                                  <a:pt x="323" y="247"/>
                                </a:lnTo>
                                <a:lnTo>
                                  <a:pt x="321" y="247"/>
                                </a:lnTo>
                                <a:lnTo>
                                  <a:pt x="321" y="245"/>
                                </a:lnTo>
                                <a:lnTo>
                                  <a:pt x="319" y="245"/>
                                </a:lnTo>
                                <a:lnTo>
                                  <a:pt x="317" y="245"/>
                                </a:lnTo>
                                <a:lnTo>
                                  <a:pt x="317" y="243"/>
                                </a:lnTo>
                                <a:lnTo>
                                  <a:pt x="315" y="243"/>
                                </a:lnTo>
                                <a:lnTo>
                                  <a:pt x="313" y="243"/>
                                </a:lnTo>
                                <a:lnTo>
                                  <a:pt x="313" y="241"/>
                                </a:lnTo>
                                <a:lnTo>
                                  <a:pt x="310" y="241"/>
                                </a:lnTo>
                                <a:lnTo>
                                  <a:pt x="310" y="238"/>
                                </a:lnTo>
                                <a:lnTo>
                                  <a:pt x="308" y="238"/>
                                </a:lnTo>
                                <a:lnTo>
                                  <a:pt x="306" y="236"/>
                                </a:lnTo>
                                <a:lnTo>
                                  <a:pt x="306" y="234"/>
                                </a:lnTo>
                                <a:lnTo>
                                  <a:pt x="304" y="234"/>
                                </a:lnTo>
                                <a:lnTo>
                                  <a:pt x="304" y="232"/>
                                </a:lnTo>
                                <a:lnTo>
                                  <a:pt x="302" y="232"/>
                                </a:lnTo>
                                <a:lnTo>
                                  <a:pt x="302" y="230"/>
                                </a:lnTo>
                                <a:lnTo>
                                  <a:pt x="300" y="230"/>
                                </a:lnTo>
                                <a:lnTo>
                                  <a:pt x="300" y="228"/>
                                </a:lnTo>
                                <a:lnTo>
                                  <a:pt x="298" y="228"/>
                                </a:lnTo>
                                <a:lnTo>
                                  <a:pt x="298" y="226"/>
                                </a:lnTo>
                                <a:lnTo>
                                  <a:pt x="296" y="224"/>
                                </a:lnTo>
                                <a:lnTo>
                                  <a:pt x="294" y="224"/>
                                </a:lnTo>
                                <a:lnTo>
                                  <a:pt x="294" y="222"/>
                                </a:lnTo>
                                <a:lnTo>
                                  <a:pt x="291" y="219"/>
                                </a:lnTo>
                                <a:lnTo>
                                  <a:pt x="291" y="217"/>
                                </a:lnTo>
                                <a:lnTo>
                                  <a:pt x="289" y="217"/>
                                </a:lnTo>
                                <a:lnTo>
                                  <a:pt x="289" y="215"/>
                                </a:lnTo>
                                <a:lnTo>
                                  <a:pt x="287" y="215"/>
                                </a:lnTo>
                                <a:lnTo>
                                  <a:pt x="287" y="213"/>
                                </a:lnTo>
                                <a:lnTo>
                                  <a:pt x="285" y="211"/>
                                </a:lnTo>
                                <a:lnTo>
                                  <a:pt x="283" y="209"/>
                                </a:lnTo>
                                <a:lnTo>
                                  <a:pt x="281" y="207"/>
                                </a:lnTo>
                                <a:lnTo>
                                  <a:pt x="281" y="205"/>
                                </a:lnTo>
                                <a:lnTo>
                                  <a:pt x="279" y="203"/>
                                </a:lnTo>
                                <a:lnTo>
                                  <a:pt x="277" y="200"/>
                                </a:lnTo>
                                <a:lnTo>
                                  <a:pt x="275" y="200"/>
                                </a:lnTo>
                                <a:lnTo>
                                  <a:pt x="275" y="198"/>
                                </a:lnTo>
                                <a:lnTo>
                                  <a:pt x="272" y="196"/>
                                </a:lnTo>
                                <a:lnTo>
                                  <a:pt x="270" y="196"/>
                                </a:lnTo>
                                <a:lnTo>
                                  <a:pt x="270" y="194"/>
                                </a:lnTo>
                                <a:lnTo>
                                  <a:pt x="268" y="194"/>
                                </a:lnTo>
                                <a:lnTo>
                                  <a:pt x="266" y="194"/>
                                </a:lnTo>
                                <a:lnTo>
                                  <a:pt x="266" y="192"/>
                                </a:lnTo>
                                <a:lnTo>
                                  <a:pt x="264" y="190"/>
                                </a:lnTo>
                                <a:lnTo>
                                  <a:pt x="262" y="190"/>
                                </a:lnTo>
                                <a:lnTo>
                                  <a:pt x="260" y="188"/>
                                </a:lnTo>
                                <a:lnTo>
                                  <a:pt x="258" y="188"/>
                                </a:lnTo>
                                <a:lnTo>
                                  <a:pt x="256" y="186"/>
                                </a:lnTo>
                                <a:lnTo>
                                  <a:pt x="253" y="184"/>
                                </a:lnTo>
                                <a:lnTo>
                                  <a:pt x="251" y="184"/>
                                </a:lnTo>
                                <a:lnTo>
                                  <a:pt x="251" y="181"/>
                                </a:lnTo>
                                <a:lnTo>
                                  <a:pt x="249" y="181"/>
                                </a:lnTo>
                                <a:lnTo>
                                  <a:pt x="247" y="179"/>
                                </a:lnTo>
                                <a:lnTo>
                                  <a:pt x="245" y="179"/>
                                </a:lnTo>
                                <a:lnTo>
                                  <a:pt x="243" y="177"/>
                                </a:lnTo>
                                <a:lnTo>
                                  <a:pt x="239" y="175"/>
                                </a:lnTo>
                                <a:lnTo>
                                  <a:pt x="237" y="173"/>
                                </a:lnTo>
                                <a:lnTo>
                                  <a:pt x="234" y="173"/>
                                </a:lnTo>
                                <a:lnTo>
                                  <a:pt x="232" y="171"/>
                                </a:lnTo>
                                <a:lnTo>
                                  <a:pt x="230" y="169"/>
                                </a:lnTo>
                                <a:lnTo>
                                  <a:pt x="228" y="169"/>
                                </a:lnTo>
                                <a:lnTo>
                                  <a:pt x="228" y="167"/>
                                </a:lnTo>
                                <a:lnTo>
                                  <a:pt x="226" y="167"/>
                                </a:lnTo>
                                <a:lnTo>
                                  <a:pt x="224" y="165"/>
                                </a:lnTo>
                                <a:lnTo>
                                  <a:pt x="222" y="165"/>
                                </a:lnTo>
                                <a:lnTo>
                                  <a:pt x="220" y="162"/>
                                </a:lnTo>
                                <a:lnTo>
                                  <a:pt x="218" y="162"/>
                                </a:lnTo>
                                <a:lnTo>
                                  <a:pt x="215" y="160"/>
                                </a:lnTo>
                                <a:lnTo>
                                  <a:pt x="213" y="160"/>
                                </a:lnTo>
                                <a:lnTo>
                                  <a:pt x="211" y="158"/>
                                </a:lnTo>
                                <a:lnTo>
                                  <a:pt x="209" y="158"/>
                                </a:lnTo>
                                <a:lnTo>
                                  <a:pt x="207" y="156"/>
                                </a:lnTo>
                                <a:lnTo>
                                  <a:pt x="205" y="156"/>
                                </a:lnTo>
                                <a:lnTo>
                                  <a:pt x="205" y="154"/>
                                </a:lnTo>
                                <a:lnTo>
                                  <a:pt x="203" y="154"/>
                                </a:lnTo>
                                <a:lnTo>
                                  <a:pt x="201" y="152"/>
                                </a:lnTo>
                                <a:lnTo>
                                  <a:pt x="201" y="150"/>
                                </a:lnTo>
                                <a:lnTo>
                                  <a:pt x="199" y="150"/>
                                </a:lnTo>
                                <a:lnTo>
                                  <a:pt x="199" y="148"/>
                                </a:lnTo>
                                <a:lnTo>
                                  <a:pt x="196" y="148"/>
                                </a:lnTo>
                                <a:lnTo>
                                  <a:pt x="196" y="146"/>
                                </a:lnTo>
                                <a:lnTo>
                                  <a:pt x="194" y="143"/>
                                </a:lnTo>
                                <a:lnTo>
                                  <a:pt x="192" y="141"/>
                                </a:lnTo>
                                <a:lnTo>
                                  <a:pt x="190" y="139"/>
                                </a:lnTo>
                                <a:lnTo>
                                  <a:pt x="190" y="137"/>
                                </a:lnTo>
                                <a:lnTo>
                                  <a:pt x="190" y="135"/>
                                </a:lnTo>
                                <a:lnTo>
                                  <a:pt x="190" y="133"/>
                                </a:lnTo>
                                <a:lnTo>
                                  <a:pt x="188" y="133"/>
                                </a:lnTo>
                                <a:lnTo>
                                  <a:pt x="188" y="131"/>
                                </a:lnTo>
                                <a:lnTo>
                                  <a:pt x="186" y="131"/>
                                </a:lnTo>
                                <a:lnTo>
                                  <a:pt x="186" y="129"/>
                                </a:lnTo>
                                <a:lnTo>
                                  <a:pt x="184" y="129"/>
                                </a:lnTo>
                                <a:lnTo>
                                  <a:pt x="184" y="126"/>
                                </a:lnTo>
                                <a:lnTo>
                                  <a:pt x="180" y="126"/>
                                </a:lnTo>
                                <a:lnTo>
                                  <a:pt x="177" y="126"/>
                                </a:lnTo>
                                <a:lnTo>
                                  <a:pt x="175" y="126"/>
                                </a:lnTo>
                                <a:lnTo>
                                  <a:pt x="175" y="124"/>
                                </a:lnTo>
                                <a:lnTo>
                                  <a:pt x="173" y="124"/>
                                </a:lnTo>
                                <a:lnTo>
                                  <a:pt x="171" y="124"/>
                                </a:lnTo>
                                <a:lnTo>
                                  <a:pt x="169" y="124"/>
                                </a:lnTo>
                                <a:lnTo>
                                  <a:pt x="167" y="122"/>
                                </a:lnTo>
                                <a:lnTo>
                                  <a:pt x="165" y="122"/>
                                </a:lnTo>
                                <a:lnTo>
                                  <a:pt x="163" y="120"/>
                                </a:lnTo>
                                <a:lnTo>
                                  <a:pt x="161" y="120"/>
                                </a:lnTo>
                                <a:lnTo>
                                  <a:pt x="158" y="118"/>
                                </a:lnTo>
                                <a:lnTo>
                                  <a:pt x="156" y="118"/>
                                </a:lnTo>
                                <a:lnTo>
                                  <a:pt x="154" y="116"/>
                                </a:lnTo>
                                <a:lnTo>
                                  <a:pt x="154" y="114"/>
                                </a:lnTo>
                                <a:lnTo>
                                  <a:pt x="152" y="114"/>
                                </a:lnTo>
                                <a:lnTo>
                                  <a:pt x="150" y="110"/>
                                </a:lnTo>
                                <a:lnTo>
                                  <a:pt x="148" y="107"/>
                                </a:lnTo>
                                <a:lnTo>
                                  <a:pt x="146" y="107"/>
                                </a:lnTo>
                                <a:lnTo>
                                  <a:pt x="146" y="105"/>
                                </a:lnTo>
                                <a:lnTo>
                                  <a:pt x="146" y="103"/>
                                </a:lnTo>
                                <a:lnTo>
                                  <a:pt x="144" y="101"/>
                                </a:lnTo>
                                <a:lnTo>
                                  <a:pt x="144" y="99"/>
                                </a:lnTo>
                                <a:lnTo>
                                  <a:pt x="144" y="97"/>
                                </a:lnTo>
                                <a:lnTo>
                                  <a:pt x="144" y="95"/>
                                </a:lnTo>
                                <a:lnTo>
                                  <a:pt x="142" y="93"/>
                                </a:lnTo>
                                <a:lnTo>
                                  <a:pt x="142" y="91"/>
                                </a:lnTo>
                                <a:lnTo>
                                  <a:pt x="139" y="88"/>
                                </a:lnTo>
                                <a:lnTo>
                                  <a:pt x="139" y="86"/>
                                </a:lnTo>
                                <a:lnTo>
                                  <a:pt x="137" y="86"/>
                                </a:lnTo>
                                <a:lnTo>
                                  <a:pt x="137" y="84"/>
                                </a:lnTo>
                                <a:lnTo>
                                  <a:pt x="135" y="84"/>
                                </a:lnTo>
                                <a:lnTo>
                                  <a:pt x="135" y="82"/>
                                </a:lnTo>
                                <a:lnTo>
                                  <a:pt x="131" y="80"/>
                                </a:lnTo>
                                <a:lnTo>
                                  <a:pt x="127" y="78"/>
                                </a:lnTo>
                                <a:lnTo>
                                  <a:pt x="122" y="76"/>
                                </a:lnTo>
                                <a:lnTo>
                                  <a:pt x="120" y="76"/>
                                </a:lnTo>
                                <a:lnTo>
                                  <a:pt x="118" y="76"/>
                                </a:lnTo>
                                <a:lnTo>
                                  <a:pt x="116" y="74"/>
                                </a:lnTo>
                                <a:lnTo>
                                  <a:pt x="114" y="74"/>
                                </a:lnTo>
                                <a:lnTo>
                                  <a:pt x="112" y="74"/>
                                </a:lnTo>
                                <a:lnTo>
                                  <a:pt x="110" y="74"/>
                                </a:lnTo>
                                <a:lnTo>
                                  <a:pt x="108" y="72"/>
                                </a:lnTo>
                                <a:lnTo>
                                  <a:pt x="106" y="72"/>
                                </a:lnTo>
                                <a:lnTo>
                                  <a:pt x="103" y="69"/>
                                </a:lnTo>
                                <a:lnTo>
                                  <a:pt x="101" y="69"/>
                                </a:lnTo>
                                <a:lnTo>
                                  <a:pt x="97" y="67"/>
                                </a:lnTo>
                                <a:lnTo>
                                  <a:pt x="95" y="67"/>
                                </a:lnTo>
                                <a:lnTo>
                                  <a:pt x="93" y="65"/>
                                </a:lnTo>
                                <a:lnTo>
                                  <a:pt x="91" y="63"/>
                                </a:lnTo>
                                <a:lnTo>
                                  <a:pt x="89" y="63"/>
                                </a:lnTo>
                                <a:lnTo>
                                  <a:pt x="89" y="61"/>
                                </a:lnTo>
                                <a:lnTo>
                                  <a:pt x="87" y="61"/>
                                </a:lnTo>
                                <a:lnTo>
                                  <a:pt x="87" y="59"/>
                                </a:lnTo>
                                <a:lnTo>
                                  <a:pt x="84" y="59"/>
                                </a:lnTo>
                                <a:lnTo>
                                  <a:pt x="84" y="57"/>
                                </a:lnTo>
                                <a:lnTo>
                                  <a:pt x="82" y="57"/>
                                </a:lnTo>
                                <a:lnTo>
                                  <a:pt x="80" y="55"/>
                                </a:lnTo>
                                <a:lnTo>
                                  <a:pt x="78" y="53"/>
                                </a:lnTo>
                                <a:lnTo>
                                  <a:pt x="76" y="53"/>
                                </a:lnTo>
                                <a:lnTo>
                                  <a:pt x="74" y="53"/>
                                </a:lnTo>
                                <a:lnTo>
                                  <a:pt x="74" y="50"/>
                                </a:lnTo>
                                <a:lnTo>
                                  <a:pt x="72" y="50"/>
                                </a:lnTo>
                                <a:lnTo>
                                  <a:pt x="70" y="50"/>
                                </a:lnTo>
                                <a:lnTo>
                                  <a:pt x="68" y="50"/>
                                </a:lnTo>
                                <a:lnTo>
                                  <a:pt x="65" y="50"/>
                                </a:lnTo>
                                <a:lnTo>
                                  <a:pt x="65" y="48"/>
                                </a:lnTo>
                                <a:lnTo>
                                  <a:pt x="63" y="48"/>
                                </a:lnTo>
                                <a:lnTo>
                                  <a:pt x="61" y="48"/>
                                </a:lnTo>
                                <a:lnTo>
                                  <a:pt x="61" y="46"/>
                                </a:lnTo>
                                <a:lnTo>
                                  <a:pt x="59" y="46"/>
                                </a:lnTo>
                                <a:lnTo>
                                  <a:pt x="57" y="44"/>
                                </a:lnTo>
                                <a:lnTo>
                                  <a:pt x="55" y="44"/>
                                </a:lnTo>
                                <a:lnTo>
                                  <a:pt x="55" y="42"/>
                                </a:lnTo>
                                <a:lnTo>
                                  <a:pt x="53" y="42"/>
                                </a:lnTo>
                                <a:lnTo>
                                  <a:pt x="51" y="40"/>
                                </a:lnTo>
                                <a:lnTo>
                                  <a:pt x="49" y="40"/>
                                </a:lnTo>
                                <a:lnTo>
                                  <a:pt x="46" y="38"/>
                                </a:lnTo>
                                <a:lnTo>
                                  <a:pt x="42" y="36"/>
                                </a:lnTo>
                                <a:lnTo>
                                  <a:pt x="40" y="34"/>
                                </a:lnTo>
                                <a:lnTo>
                                  <a:pt x="40" y="31"/>
                                </a:lnTo>
                                <a:lnTo>
                                  <a:pt x="36" y="29"/>
                                </a:lnTo>
                                <a:lnTo>
                                  <a:pt x="34" y="27"/>
                                </a:lnTo>
                                <a:lnTo>
                                  <a:pt x="32" y="27"/>
                                </a:lnTo>
                                <a:lnTo>
                                  <a:pt x="27" y="25"/>
                                </a:lnTo>
                                <a:lnTo>
                                  <a:pt x="25" y="23"/>
                                </a:lnTo>
                                <a:lnTo>
                                  <a:pt x="23" y="21"/>
                                </a:lnTo>
                                <a:lnTo>
                                  <a:pt x="21" y="19"/>
                                </a:lnTo>
                                <a:lnTo>
                                  <a:pt x="19" y="19"/>
                                </a:lnTo>
                                <a:lnTo>
                                  <a:pt x="19" y="17"/>
                                </a:lnTo>
                                <a:lnTo>
                                  <a:pt x="17" y="17"/>
                                </a:lnTo>
                                <a:lnTo>
                                  <a:pt x="17" y="15"/>
                                </a:lnTo>
                                <a:lnTo>
                                  <a:pt x="15" y="15"/>
                                </a:lnTo>
                                <a:lnTo>
                                  <a:pt x="13" y="12"/>
                                </a:lnTo>
                                <a:lnTo>
                                  <a:pt x="8" y="8"/>
                                </a:lnTo>
                                <a:lnTo>
                                  <a:pt x="6" y="6"/>
                                </a:lnTo>
                                <a:lnTo>
                                  <a:pt x="4" y="4"/>
                                </a:lnTo>
                                <a:lnTo>
                                  <a:pt x="2" y="2"/>
                                </a:lnTo>
                                <a:lnTo>
                                  <a:pt x="0" y="0"/>
                                </a:lnTo>
                              </a:path>
                            </a:pathLst>
                          </a:custGeom>
                          <a:noFill/>
                          <a:ln w="381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471"/>
                        <wps:cNvSpPr>
                          <a:spLocks/>
                        </wps:cNvSpPr>
                        <wps:spPr bwMode="auto">
                          <a:xfrm>
                            <a:off x="932100" y="2640909"/>
                            <a:ext cx="416000" cy="1393805"/>
                          </a:xfrm>
                          <a:custGeom>
                            <a:avLst/>
                            <a:gdLst>
                              <a:gd name="T0" fmla="*/ 396875 w 655"/>
                              <a:gd name="T1" fmla="*/ 1372235 h 2195"/>
                              <a:gd name="T2" fmla="*/ 393065 w 655"/>
                              <a:gd name="T3" fmla="*/ 1350645 h 2195"/>
                              <a:gd name="T4" fmla="*/ 384810 w 655"/>
                              <a:gd name="T5" fmla="*/ 1301115 h 2195"/>
                              <a:gd name="T6" fmla="*/ 335280 w 655"/>
                              <a:gd name="T7" fmla="*/ 1280795 h 2195"/>
                              <a:gd name="T8" fmla="*/ 299085 w 655"/>
                              <a:gd name="T9" fmla="*/ 1255395 h 2195"/>
                              <a:gd name="T10" fmla="*/ 284480 w 655"/>
                              <a:gd name="T11" fmla="*/ 1208405 h 2195"/>
                              <a:gd name="T12" fmla="*/ 237490 w 655"/>
                              <a:gd name="T13" fmla="*/ 1180465 h 2195"/>
                              <a:gd name="T14" fmla="*/ 224155 w 655"/>
                              <a:gd name="T15" fmla="*/ 1160145 h 2195"/>
                              <a:gd name="T16" fmla="*/ 209550 w 655"/>
                              <a:gd name="T17" fmla="*/ 1141730 h 2195"/>
                              <a:gd name="T18" fmla="*/ 185420 w 655"/>
                              <a:gd name="T19" fmla="*/ 1122680 h 2195"/>
                              <a:gd name="T20" fmla="*/ 165100 w 655"/>
                              <a:gd name="T21" fmla="*/ 1101090 h 2195"/>
                              <a:gd name="T22" fmla="*/ 147955 w 655"/>
                              <a:gd name="T23" fmla="*/ 1087755 h 2195"/>
                              <a:gd name="T24" fmla="*/ 131445 w 655"/>
                              <a:gd name="T25" fmla="*/ 1071880 h 2195"/>
                              <a:gd name="T26" fmla="*/ 119380 w 655"/>
                              <a:gd name="T27" fmla="*/ 1051560 h 2195"/>
                              <a:gd name="T28" fmla="*/ 121920 w 655"/>
                              <a:gd name="T29" fmla="*/ 1027430 h 2195"/>
                              <a:gd name="T30" fmla="*/ 126365 w 655"/>
                              <a:gd name="T31" fmla="*/ 995045 h 2195"/>
                              <a:gd name="T32" fmla="*/ 116840 w 655"/>
                              <a:gd name="T33" fmla="*/ 965835 h 2195"/>
                              <a:gd name="T34" fmla="*/ 96520 w 655"/>
                              <a:gd name="T35" fmla="*/ 949325 h 2195"/>
                              <a:gd name="T36" fmla="*/ 78105 w 655"/>
                              <a:gd name="T37" fmla="*/ 934720 h 2195"/>
                              <a:gd name="T38" fmla="*/ 61595 w 655"/>
                              <a:gd name="T39" fmla="*/ 917575 h 2195"/>
                              <a:gd name="T40" fmla="*/ 52705 w 655"/>
                              <a:gd name="T41" fmla="*/ 889000 h 2195"/>
                              <a:gd name="T42" fmla="*/ 60325 w 655"/>
                              <a:gd name="T43" fmla="*/ 857250 h 2195"/>
                              <a:gd name="T44" fmla="*/ 79375 w 655"/>
                              <a:gd name="T45" fmla="*/ 824865 h 2195"/>
                              <a:gd name="T46" fmla="*/ 59055 w 655"/>
                              <a:gd name="T47" fmla="*/ 793750 h 2195"/>
                              <a:gd name="T48" fmla="*/ 43180 w 655"/>
                              <a:gd name="T49" fmla="*/ 760730 h 2195"/>
                              <a:gd name="T50" fmla="*/ 32385 w 655"/>
                              <a:gd name="T51" fmla="*/ 737870 h 2195"/>
                              <a:gd name="T52" fmla="*/ 19050 w 655"/>
                              <a:gd name="T53" fmla="*/ 668020 h 2195"/>
                              <a:gd name="T54" fmla="*/ 4445 w 655"/>
                              <a:gd name="T55" fmla="*/ 599440 h 2195"/>
                              <a:gd name="T56" fmla="*/ 1270 w 655"/>
                              <a:gd name="T57" fmla="*/ 575310 h 2195"/>
                              <a:gd name="T58" fmla="*/ 5715 w 655"/>
                              <a:gd name="T59" fmla="*/ 549910 h 2195"/>
                              <a:gd name="T60" fmla="*/ 0 w 655"/>
                              <a:gd name="T61" fmla="*/ 528320 h 2195"/>
                              <a:gd name="T62" fmla="*/ 8255 w 655"/>
                              <a:gd name="T63" fmla="*/ 501650 h 2195"/>
                              <a:gd name="T64" fmla="*/ 9525 w 655"/>
                              <a:gd name="T65" fmla="*/ 470535 h 2195"/>
                              <a:gd name="T66" fmla="*/ 12065 w 655"/>
                              <a:gd name="T67" fmla="*/ 448945 h 2195"/>
                              <a:gd name="T68" fmla="*/ 22860 w 655"/>
                              <a:gd name="T69" fmla="*/ 431800 h 2195"/>
                              <a:gd name="T70" fmla="*/ 21590 w 655"/>
                              <a:gd name="T71" fmla="*/ 410210 h 2195"/>
                              <a:gd name="T72" fmla="*/ 29845 w 655"/>
                              <a:gd name="T73" fmla="*/ 390525 h 2195"/>
                              <a:gd name="T74" fmla="*/ 37465 w 655"/>
                              <a:gd name="T75" fmla="*/ 371475 h 2195"/>
                              <a:gd name="T76" fmla="*/ 44450 w 655"/>
                              <a:gd name="T77" fmla="*/ 351155 h 2195"/>
                              <a:gd name="T78" fmla="*/ 53975 w 655"/>
                              <a:gd name="T79" fmla="*/ 331470 h 2195"/>
                              <a:gd name="T80" fmla="*/ 64770 w 655"/>
                              <a:gd name="T81" fmla="*/ 313690 h 2195"/>
                              <a:gd name="T82" fmla="*/ 84455 w 655"/>
                              <a:gd name="T83" fmla="*/ 299085 h 2195"/>
                              <a:gd name="T84" fmla="*/ 103505 w 655"/>
                              <a:gd name="T85" fmla="*/ 288290 h 2195"/>
                              <a:gd name="T86" fmla="*/ 123825 w 655"/>
                              <a:gd name="T87" fmla="*/ 282575 h 2195"/>
                              <a:gd name="T88" fmla="*/ 132715 w 655"/>
                              <a:gd name="T89" fmla="*/ 266700 h 2195"/>
                              <a:gd name="T90" fmla="*/ 131445 w 655"/>
                              <a:gd name="T91" fmla="*/ 243840 h 2195"/>
                              <a:gd name="T92" fmla="*/ 126365 w 655"/>
                              <a:gd name="T93" fmla="*/ 225425 h 2195"/>
                              <a:gd name="T94" fmla="*/ 127635 w 655"/>
                              <a:gd name="T95" fmla="*/ 205105 h 2195"/>
                              <a:gd name="T96" fmla="*/ 140970 w 655"/>
                              <a:gd name="T97" fmla="*/ 171450 h 2195"/>
                              <a:gd name="T98" fmla="*/ 140970 w 655"/>
                              <a:gd name="T99" fmla="*/ 144780 h 2195"/>
                              <a:gd name="T100" fmla="*/ 131445 w 655"/>
                              <a:gd name="T101" fmla="*/ 124460 h 2195"/>
                              <a:gd name="T102" fmla="*/ 118110 w 655"/>
                              <a:gd name="T103" fmla="*/ 111125 h 2195"/>
                              <a:gd name="T104" fmla="*/ 106045 w 655"/>
                              <a:gd name="T105" fmla="*/ 93980 h 2195"/>
                              <a:gd name="T106" fmla="*/ 118110 w 655"/>
                              <a:gd name="T107" fmla="*/ 73660 h 2195"/>
                              <a:gd name="T108" fmla="*/ 131445 w 655"/>
                              <a:gd name="T109" fmla="*/ 60325 h 2195"/>
                              <a:gd name="T110" fmla="*/ 143510 w 655"/>
                              <a:gd name="T111" fmla="*/ 41275 h 2195"/>
                              <a:gd name="T112" fmla="*/ 154305 w 655"/>
                              <a:gd name="T113" fmla="*/ 26670 h 2195"/>
                              <a:gd name="T114" fmla="*/ 174625 w 655"/>
                              <a:gd name="T115" fmla="*/ 14605 h 2195"/>
                              <a:gd name="T116" fmla="*/ 193040 w 655"/>
                              <a:gd name="T117" fmla="*/ 6350 h 2195"/>
                              <a:gd name="T118" fmla="*/ 213360 w 655"/>
                              <a:gd name="T119" fmla="*/ 1270 h 2195"/>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655" h="2195">
                                <a:moveTo>
                                  <a:pt x="655" y="2195"/>
                                </a:moveTo>
                                <a:lnTo>
                                  <a:pt x="653" y="2195"/>
                                </a:lnTo>
                                <a:lnTo>
                                  <a:pt x="653" y="2193"/>
                                </a:lnTo>
                                <a:lnTo>
                                  <a:pt x="651" y="2191"/>
                                </a:lnTo>
                                <a:lnTo>
                                  <a:pt x="647" y="2186"/>
                                </a:lnTo>
                                <a:lnTo>
                                  <a:pt x="642" y="2182"/>
                                </a:lnTo>
                                <a:lnTo>
                                  <a:pt x="638" y="2176"/>
                                </a:lnTo>
                                <a:lnTo>
                                  <a:pt x="638" y="2174"/>
                                </a:lnTo>
                                <a:lnTo>
                                  <a:pt x="636" y="2174"/>
                                </a:lnTo>
                                <a:lnTo>
                                  <a:pt x="636" y="2172"/>
                                </a:lnTo>
                                <a:lnTo>
                                  <a:pt x="634" y="2169"/>
                                </a:lnTo>
                                <a:lnTo>
                                  <a:pt x="632" y="2167"/>
                                </a:lnTo>
                                <a:lnTo>
                                  <a:pt x="630" y="2165"/>
                                </a:lnTo>
                                <a:lnTo>
                                  <a:pt x="630" y="2163"/>
                                </a:lnTo>
                                <a:lnTo>
                                  <a:pt x="628" y="2163"/>
                                </a:lnTo>
                                <a:lnTo>
                                  <a:pt x="628" y="2161"/>
                                </a:lnTo>
                                <a:lnTo>
                                  <a:pt x="625" y="2161"/>
                                </a:lnTo>
                                <a:lnTo>
                                  <a:pt x="625" y="2159"/>
                                </a:lnTo>
                                <a:lnTo>
                                  <a:pt x="625" y="2157"/>
                                </a:lnTo>
                                <a:lnTo>
                                  <a:pt x="623" y="2157"/>
                                </a:lnTo>
                                <a:lnTo>
                                  <a:pt x="623" y="2155"/>
                                </a:lnTo>
                                <a:lnTo>
                                  <a:pt x="621" y="2152"/>
                                </a:lnTo>
                                <a:lnTo>
                                  <a:pt x="621" y="2150"/>
                                </a:lnTo>
                                <a:lnTo>
                                  <a:pt x="619" y="2150"/>
                                </a:lnTo>
                                <a:lnTo>
                                  <a:pt x="619" y="2148"/>
                                </a:lnTo>
                                <a:lnTo>
                                  <a:pt x="619" y="2146"/>
                                </a:lnTo>
                                <a:lnTo>
                                  <a:pt x="619" y="2144"/>
                                </a:lnTo>
                                <a:lnTo>
                                  <a:pt x="619" y="2142"/>
                                </a:lnTo>
                                <a:lnTo>
                                  <a:pt x="619" y="2140"/>
                                </a:lnTo>
                                <a:lnTo>
                                  <a:pt x="619" y="2138"/>
                                </a:lnTo>
                                <a:lnTo>
                                  <a:pt x="619" y="2136"/>
                                </a:lnTo>
                                <a:lnTo>
                                  <a:pt x="619" y="2131"/>
                                </a:lnTo>
                                <a:lnTo>
                                  <a:pt x="619" y="2129"/>
                                </a:lnTo>
                                <a:lnTo>
                                  <a:pt x="619" y="2127"/>
                                </a:lnTo>
                                <a:lnTo>
                                  <a:pt x="617" y="2121"/>
                                </a:lnTo>
                                <a:lnTo>
                                  <a:pt x="617" y="2117"/>
                                </a:lnTo>
                                <a:lnTo>
                                  <a:pt x="617" y="2114"/>
                                </a:lnTo>
                                <a:lnTo>
                                  <a:pt x="617" y="2112"/>
                                </a:lnTo>
                                <a:lnTo>
                                  <a:pt x="617" y="2110"/>
                                </a:lnTo>
                                <a:lnTo>
                                  <a:pt x="617" y="2108"/>
                                </a:lnTo>
                                <a:lnTo>
                                  <a:pt x="617" y="2106"/>
                                </a:lnTo>
                                <a:lnTo>
                                  <a:pt x="617" y="2100"/>
                                </a:lnTo>
                                <a:lnTo>
                                  <a:pt x="615" y="2098"/>
                                </a:lnTo>
                                <a:lnTo>
                                  <a:pt x="615" y="2089"/>
                                </a:lnTo>
                                <a:lnTo>
                                  <a:pt x="613" y="2085"/>
                                </a:lnTo>
                                <a:lnTo>
                                  <a:pt x="613" y="2081"/>
                                </a:lnTo>
                                <a:lnTo>
                                  <a:pt x="613" y="2070"/>
                                </a:lnTo>
                                <a:lnTo>
                                  <a:pt x="611" y="2064"/>
                                </a:lnTo>
                                <a:lnTo>
                                  <a:pt x="611" y="2057"/>
                                </a:lnTo>
                                <a:lnTo>
                                  <a:pt x="609" y="2051"/>
                                </a:lnTo>
                                <a:lnTo>
                                  <a:pt x="606" y="2049"/>
                                </a:lnTo>
                                <a:lnTo>
                                  <a:pt x="606" y="2047"/>
                                </a:lnTo>
                                <a:lnTo>
                                  <a:pt x="604" y="2045"/>
                                </a:lnTo>
                                <a:lnTo>
                                  <a:pt x="602" y="2043"/>
                                </a:lnTo>
                                <a:lnTo>
                                  <a:pt x="600" y="2043"/>
                                </a:lnTo>
                                <a:lnTo>
                                  <a:pt x="598" y="2041"/>
                                </a:lnTo>
                                <a:lnTo>
                                  <a:pt x="596" y="2041"/>
                                </a:lnTo>
                                <a:lnTo>
                                  <a:pt x="594" y="2038"/>
                                </a:lnTo>
                                <a:lnTo>
                                  <a:pt x="587" y="2034"/>
                                </a:lnTo>
                                <a:lnTo>
                                  <a:pt x="579" y="2030"/>
                                </a:lnTo>
                                <a:lnTo>
                                  <a:pt x="577" y="2028"/>
                                </a:lnTo>
                                <a:lnTo>
                                  <a:pt x="568" y="2026"/>
                                </a:lnTo>
                                <a:lnTo>
                                  <a:pt x="560" y="2024"/>
                                </a:lnTo>
                                <a:lnTo>
                                  <a:pt x="558" y="2024"/>
                                </a:lnTo>
                                <a:lnTo>
                                  <a:pt x="545" y="2019"/>
                                </a:lnTo>
                                <a:lnTo>
                                  <a:pt x="532" y="2019"/>
                                </a:lnTo>
                                <a:lnTo>
                                  <a:pt x="530" y="2017"/>
                                </a:lnTo>
                                <a:lnTo>
                                  <a:pt x="528" y="2017"/>
                                </a:lnTo>
                                <a:lnTo>
                                  <a:pt x="522" y="2017"/>
                                </a:lnTo>
                                <a:lnTo>
                                  <a:pt x="516" y="2015"/>
                                </a:lnTo>
                                <a:lnTo>
                                  <a:pt x="511" y="2013"/>
                                </a:lnTo>
                                <a:lnTo>
                                  <a:pt x="507" y="2013"/>
                                </a:lnTo>
                                <a:lnTo>
                                  <a:pt x="499" y="2011"/>
                                </a:lnTo>
                                <a:lnTo>
                                  <a:pt x="497" y="2011"/>
                                </a:lnTo>
                                <a:lnTo>
                                  <a:pt x="492" y="2007"/>
                                </a:lnTo>
                                <a:lnTo>
                                  <a:pt x="490" y="2007"/>
                                </a:lnTo>
                                <a:lnTo>
                                  <a:pt x="488" y="2005"/>
                                </a:lnTo>
                                <a:lnTo>
                                  <a:pt x="486" y="2002"/>
                                </a:lnTo>
                                <a:lnTo>
                                  <a:pt x="486" y="2000"/>
                                </a:lnTo>
                                <a:lnTo>
                                  <a:pt x="484" y="1998"/>
                                </a:lnTo>
                                <a:lnTo>
                                  <a:pt x="475" y="1988"/>
                                </a:lnTo>
                                <a:lnTo>
                                  <a:pt x="475" y="1986"/>
                                </a:lnTo>
                                <a:lnTo>
                                  <a:pt x="473" y="1983"/>
                                </a:lnTo>
                                <a:lnTo>
                                  <a:pt x="473" y="1981"/>
                                </a:lnTo>
                                <a:lnTo>
                                  <a:pt x="471" y="1977"/>
                                </a:lnTo>
                                <a:lnTo>
                                  <a:pt x="469" y="1975"/>
                                </a:lnTo>
                                <a:lnTo>
                                  <a:pt x="469" y="1973"/>
                                </a:lnTo>
                                <a:lnTo>
                                  <a:pt x="469" y="1971"/>
                                </a:lnTo>
                                <a:lnTo>
                                  <a:pt x="467" y="1967"/>
                                </a:lnTo>
                                <a:lnTo>
                                  <a:pt x="467" y="1950"/>
                                </a:lnTo>
                                <a:lnTo>
                                  <a:pt x="465" y="1945"/>
                                </a:lnTo>
                                <a:lnTo>
                                  <a:pt x="465" y="1939"/>
                                </a:lnTo>
                                <a:lnTo>
                                  <a:pt x="463" y="1933"/>
                                </a:lnTo>
                                <a:lnTo>
                                  <a:pt x="463" y="1926"/>
                                </a:lnTo>
                                <a:lnTo>
                                  <a:pt x="461" y="1922"/>
                                </a:lnTo>
                                <a:lnTo>
                                  <a:pt x="461" y="1920"/>
                                </a:lnTo>
                                <a:lnTo>
                                  <a:pt x="459" y="1918"/>
                                </a:lnTo>
                                <a:lnTo>
                                  <a:pt x="456" y="1914"/>
                                </a:lnTo>
                                <a:lnTo>
                                  <a:pt x="454" y="1907"/>
                                </a:lnTo>
                                <a:lnTo>
                                  <a:pt x="452" y="1905"/>
                                </a:lnTo>
                                <a:lnTo>
                                  <a:pt x="450" y="1903"/>
                                </a:lnTo>
                                <a:lnTo>
                                  <a:pt x="448" y="1903"/>
                                </a:lnTo>
                                <a:lnTo>
                                  <a:pt x="446" y="1901"/>
                                </a:lnTo>
                                <a:lnTo>
                                  <a:pt x="446" y="1899"/>
                                </a:lnTo>
                                <a:lnTo>
                                  <a:pt x="437" y="1897"/>
                                </a:lnTo>
                                <a:lnTo>
                                  <a:pt x="427" y="1893"/>
                                </a:lnTo>
                                <a:lnTo>
                                  <a:pt x="423" y="1891"/>
                                </a:lnTo>
                                <a:lnTo>
                                  <a:pt x="418" y="1888"/>
                                </a:lnTo>
                                <a:lnTo>
                                  <a:pt x="412" y="1886"/>
                                </a:lnTo>
                                <a:lnTo>
                                  <a:pt x="408" y="1884"/>
                                </a:lnTo>
                                <a:lnTo>
                                  <a:pt x="402" y="1880"/>
                                </a:lnTo>
                                <a:lnTo>
                                  <a:pt x="393" y="1876"/>
                                </a:lnTo>
                                <a:lnTo>
                                  <a:pt x="391" y="1876"/>
                                </a:lnTo>
                                <a:lnTo>
                                  <a:pt x="389" y="1874"/>
                                </a:lnTo>
                                <a:lnTo>
                                  <a:pt x="387" y="1872"/>
                                </a:lnTo>
                                <a:lnTo>
                                  <a:pt x="385" y="1869"/>
                                </a:lnTo>
                                <a:lnTo>
                                  <a:pt x="376" y="1861"/>
                                </a:lnTo>
                                <a:lnTo>
                                  <a:pt x="374" y="1861"/>
                                </a:lnTo>
                                <a:lnTo>
                                  <a:pt x="374" y="1859"/>
                                </a:lnTo>
                                <a:lnTo>
                                  <a:pt x="370" y="1855"/>
                                </a:lnTo>
                                <a:lnTo>
                                  <a:pt x="368" y="1855"/>
                                </a:lnTo>
                                <a:lnTo>
                                  <a:pt x="368" y="1852"/>
                                </a:lnTo>
                                <a:lnTo>
                                  <a:pt x="366" y="1850"/>
                                </a:lnTo>
                                <a:lnTo>
                                  <a:pt x="366" y="1848"/>
                                </a:lnTo>
                                <a:lnTo>
                                  <a:pt x="364" y="1846"/>
                                </a:lnTo>
                                <a:lnTo>
                                  <a:pt x="364" y="1844"/>
                                </a:lnTo>
                                <a:lnTo>
                                  <a:pt x="364" y="1842"/>
                                </a:lnTo>
                                <a:lnTo>
                                  <a:pt x="361" y="1840"/>
                                </a:lnTo>
                                <a:lnTo>
                                  <a:pt x="361" y="1838"/>
                                </a:lnTo>
                                <a:lnTo>
                                  <a:pt x="359" y="1836"/>
                                </a:lnTo>
                                <a:lnTo>
                                  <a:pt x="359" y="1833"/>
                                </a:lnTo>
                                <a:lnTo>
                                  <a:pt x="357" y="1833"/>
                                </a:lnTo>
                                <a:lnTo>
                                  <a:pt x="357" y="1831"/>
                                </a:lnTo>
                                <a:lnTo>
                                  <a:pt x="355" y="1831"/>
                                </a:lnTo>
                                <a:lnTo>
                                  <a:pt x="355" y="1829"/>
                                </a:lnTo>
                                <a:lnTo>
                                  <a:pt x="353" y="1827"/>
                                </a:lnTo>
                                <a:lnTo>
                                  <a:pt x="351" y="1827"/>
                                </a:lnTo>
                                <a:lnTo>
                                  <a:pt x="351" y="1825"/>
                                </a:lnTo>
                                <a:lnTo>
                                  <a:pt x="349" y="1825"/>
                                </a:lnTo>
                                <a:lnTo>
                                  <a:pt x="347" y="1823"/>
                                </a:lnTo>
                                <a:lnTo>
                                  <a:pt x="345" y="1821"/>
                                </a:lnTo>
                                <a:lnTo>
                                  <a:pt x="342" y="1819"/>
                                </a:lnTo>
                                <a:lnTo>
                                  <a:pt x="340" y="1817"/>
                                </a:lnTo>
                                <a:lnTo>
                                  <a:pt x="340" y="1814"/>
                                </a:lnTo>
                                <a:lnTo>
                                  <a:pt x="338" y="1814"/>
                                </a:lnTo>
                                <a:lnTo>
                                  <a:pt x="338" y="1812"/>
                                </a:lnTo>
                                <a:lnTo>
                                  <a:pt x="336" y="1808"/>
                                </a:lnTo>
                                <a:lnTo>
                                  <a:pt x="334" y="1806"/>
                                </a:lnTo>
                                <a:lnTo>
                                  <a:pt x="334" y="1804"/>
                                </a:lnTo>
                                <a:lnTo>
                                  <a:pt x="334" y="1802"/>
                                </a:lnTo>
                                <a:lnTo>
                                  <a:pt x="332" y="1802"/>
                                </a:lnTo>
                                <a:lnTo>
                                  <a:pt x="330" y="1800"/>
                                </a:lnTo>
                                <a:lnTo>
                                  <a:pt x="330" y="1798"/>
                                </a:lnTo>
                                <a:lnTo>
                                  <a:pt x="328" y="1795"/>
                                </a:lnTo>
                                <a:lnTo>
                                  <a:pt x="326" y="1793"/>
                                </a:lnTo>
                                <a:lnTo>
                                  <a:pt x="323" y="1791"/>
                                </a:lnTo>
                                <a:lnTo>
                                  <a:pt x="321" y="1789"/>
                                </a:lnTo>
                                <a:lnTo>
                                  <a:pt x="321" y="1787"/>
                                </a:lnTo>
                                <a:lnTo>
                                  <a:pt x="319" y="1785"/>
                                </a:lnTo>
                                <a:lnTo>
                                  <a:pt x="315" y="1783"/>
                                </a:lnTo>
                                <a:lnTo>
                                  <a:pt x="313" y="1781"/>
                                </a:lnTo>
                                <a:lnTo>
                                  <a:pt x="311" y="1779"/>
                                </a:lnTo>
                                <a:lnTo>
                                  <a:pt x="306" y="1776"/>
                                </a:lnTo>
                                <a:lnTo>
                                  <a:pt x="306" y="1774"/>
                                </a:lnTo>
                                <a:lnTo>
                                  <a:pt x="304" y="1774"/>
                                </a:lnTo>
                                <a:lnTo>
                                  <a:pt x="302" y="1772"/>
                                </a:lnTo>
                                <a:lnTo>
                                  <a:pt x="300" y="1772"/>
                                </a:lnTo>
                                <a:lnTo>
                                  <a:pt x="298" y="1770"/>
                                </a:lnTo>
                                <a:lnTo>
                                  <a:pt x="294" y="1768"/>
                                </a:lnTo>
                                <a:lnTo>
                                  <a:pt x="292" y="1768"/>
                                </a:lnTo>
                                <a:lnTo>
                                  <a:pt x="292" y="1766"/>
                                </a:lnTo>
                                <a:lnTo>
                                  <a:pt x="290" y="1764"/>
                                </a:lnTo>
                                <a:lnTo>
                                  <a:pt x="287" y="1764"/>
                                </a:lnTo>
                                <a:lnTo>
                                  <a:pt x="287" y="1762"/>
                                </a:lnTo>
                                <a:lnTo>
                                  <a:pt x="283" y="1760"/>
                                </a:lnTo>
                                <a:lnTo>
                                  <a:pt x="281" y="1760"/>
                                </a:lnTo>
                                <a:lnTo>
                                  <a:pt x="281" y="1757"/>
                                </a:lnTo>
                                <a:lnTo>
                                  <a:pt x="279" y="1755"/>
                                </a:lnTo>
                                <a:lnTo>
                                  <a:pt x="279" y="1753"/>
                                </a:lnTo>
                                <a:lnTo>
                                  <a:pt x="279" y="1751"/>
                                </a:lnTo>
                                <a:lnTo>
                                  <a:pt x="277" y="1751"/>
                                </a:lnTo>
                                <a:lnTo>
                                  <a:pt x="275" y="1749"/>
                                </a:lnTo>
                                <a:lnTo>
                                  <a:pt x="271" y="1745"/>
                                </a:lnTo>
                                <a:lnTo>
                                  <a:pt x="268" y="1743"/>
                                </a:lnTo>
                                <a:lnTo>
                                  <a:pt x="264" y="1738"/>
                                </a:lnTo>
                                <a:lnTo>
                                  <a:pt x="262" y="1736"/>
                                </a:lnTo>
                                <a:lnTo>
                                  <a:pt x="260" y="1734"/>
                                </a:lnTo>
                                <a:lnTo>
                                  <a:pt x="260" y="1732"/>
                                </a:lnTo>
                                <a:lnTo>
                                  <a:pt x="258" y="1732"/>
                                </a:lnTo>
                                <a:lnTo>
                                  <a:pt x="256" y="1732"/>
                                </a:lnTo>
                                <a:lnTo>
                                  <a:pt x="254" y="1730"/>
                                </a:lnTo>
                                <a:lnTo>
                                  <a:pt x="254" y="1728"/>
                                </a:lnTo>
                                <a:lnTo>
                                  <a:pt x="252" y="1728"/>
                                </a:lnTo>
                                <a:lnTo>
                                  <a:pt x="247" y="1726"/>
                                </a:lnTo>
                                <a:lnTo>
                                  <a:pt x="247" y="1724"/>
                                </a:lnTo>
                                <a:lnTo>
                                  <a:pt x="245" y="1724"/>
                                </a:lnTo>
                                <a:lnTo>
                                  <a:pt x="245" y="1722"/>
                                </a:lnTo>
                                <a:lnTo>
                                  <a:pt x="241" y="1719"/>
                                </a:lnTo>
                                <a:lnTo>
                                  <a:pt x="239" y="1719"/>
                                </a:lnTo>
                                <a:lnTo>
                                  <a:pt x="239" y="1717"/>
                                </a:lnTo>
                                <a:lnTo>
                                  <a:pt x="237" y="1717"/>
                                </a:lnTo>
                                <a:lnTo>
                                  <a:pt x="235" y="1715"/>
                                </a:lnTo>
                                <a:lnTo>
                                  <a:pt x="235" y="1713"/>
                                </a:lnTo>
                                <a:lnTo>
                                  <a:pt x="233" y="1713"/>
                                </a:lnTo>
                                <a:lnTo>
                                  <a:pt x="230" y="1711"/>
                                </a:lnTo>
                                <a:lnTo>
                                  <a:pt x="228" y="1709"/>
                                </a:lnTo>
                                <a:lnTo>
                                  <a:pt x="226" y="1707"/>
                                </a:lnTo>
                                <a:lnTo>
                                  <a:pt x="226" y="1705"/>
                                </a:lnTo>
                                <a:lnTo>
                                  <a:pt x="224" y="1705"/>
                                </a:lnTo>
                                <a:lnTo>
                                  <a:pt x="222" y="1703"/>
                                </a:lnTo>
                                <a:lnTo>
                                  <a:pt x="220" y="1700"/>
                                </a:lnTo>
                                <a:lnTo>
                                  <a:pt x="218" y="1700"/>
                                </a:lnTo>
                                <a:lnTo>
                                  <a:pt x="216" y="1698"/>
                                </a:lnTo>
                                <a:lnTo>
                                  <a:pt x="216" y="1696"/>
                                </a:lnTo>
                                <a:lnTo>
                                  <a:pt x="216" y="1694"/>
                                </a:lnTo>
                                <a:lnTo>
                                  <a:pt x="214" y="1694"/>
                                </a:lnTo>
                                <a:lnTo>
                                  <a:pt x="214" y="1692"/>
                                </a:lnTo>
                                <a:lnTo>
                                  <a:pt x="211" y="1692"/>
                                </a:lnTo>
                                <a:lnTo>
                                  <a:pt x="209" y="1690"/>
                                </a:lnTo>
                                <a:lnTo>
                                  <a:pt x="207" y="1690"/>
                                </a:lnTo>
                                <a:lnTo>
                                  <a:pt x="207" y="1688"/>
                                </a:lnTo>
                                <a:lnTo>
                                  <a:pt x="205" y="1686"/>
                                </a:lnTo>
                                <a:lnTo>
                                  <a:pt x="205" y="1683"/>
                                </a:lnTo>
                                <a:lnTo>
                                  <a:pt x="203" y="1681"/>
                                </a:lnTo>
                                <a:lnTo>
                                  <a:pt x="203" y="1679"/>
                                </a:lnTo>
                                <a:lnTo>
                                  <a:pt x="201" y="1677"/>
                                </a:lnTo>
                                <a:lnTo>
                                  <a:pt x="199" y="1677"/>
                                </a:lnTo>
                                <a:lnTo>
                                  <a:pt x="199" y="1675"/>
                                </a:lnTo>
                                <a:lnTo>
                                  <a:pt x="197" y="1673"/>
                                </a:lnTo>
                                <a:lnTo>
                                  <a:pt x="195" y="1673"/>
                                </a:lnTo>
                                <a:lnTo>
                                  <a:pt x="195" y="1671"/>
                                </a:lnTo>
                                <a:lnTo>
                                  <a:pt x="192" y="1669"/>
                                </a:lnTo>
                                <a:lnTo>
                                  <a:pt x="190" y="1667"/>
                                </a:lnTo>
                                <a:lnTo>
                                  <a:pt x="190" y="1664"/>
                                </a:lnTo>
                                <a:lnTo>
                                  <a:pt x="188" y="1662"/>
                                </a:lnTo>
                                <a:lnTo>
                                  <a:pt x="188" y="1660"/>
                                </a:lnTo>
                                <a:lnTo>
                                  <a:pt x="188" y="1658"/>
                                </a:lnTo>
                                <a:lnTo>
                                  <a:pt x="188" y="1656"/>
                                </a:lnTo>
                                <a:lnTo>
                                  <a:pt x="188" y="1654"/>
                                </a:lnTo>
                                <a:lnTo>
                                  <a:pt x="188" y="1652"/>
                                </a:lnTo>
                                <a:lnTo>
                                  <a:pt x="188" y="1650"/>
                                </a:lnTo>
                                <a:lnTo>
                                  <a:pt x="188" y="1648"/>
                                </a:lnTo>
                                <a:lnTo>
                                  <a:pt x="188" y="1645"/>
                                </a:lnTo>
                                <a:lnTo>
                                  <a:pt x="188" y="1643"/>
                                </a:lnTo>
                                <a:lnTo>
                                  <a:pt x="188" y="1639"/>
                                </a:lnTo>
                                <a:lnTo>
                                  <a:pt x="188" y="1637"/>
                                </a:lnTo>
                                <a:lnTo>
                                  <a:pt x="188" y="1635"/>
                                </a:lnTo>
                                <a:lnTo>
                                  <a:pt x="188" y="1633"/>
                                </a:lnTo>
                                <a:lnTo>
                                  <a:pt x="188" y="1631"/>
                                </a:lnTo>
                                <a:lnTo>
                                  <a:pt x="190" y="1629"/>
                                </a:lnTo>
                                <a:lnTo>
                                  <a:pt x="190" y="1626"/>
                                </a:lnTo>
                                <a:lnTo>
                                  <a:pt x="190" y="1622"/>
                                </a:lnTo>
                                <a:lnTo>
                                  <a:pt x="190" y="1620"/>
                                </a:lnTo>
                                <a:lnTo>
                                  <a:pt x="192" y="1620"/>
                                </a:lnTo>
                                <a:lnTo>
                                  <a:pt x="192" y="1618"/>
                                </a:lnTo>
                                <a:lnTo>
                                  <a:pt x="192" y="1616"/>
                                </a:lnTo>
                                <a:lnTo>
                                  <a:pt x="195" y="1614"/>
                                </a:lnTo>
                                <a:lnTo>
                                  <a:pt x="195" y="1612"/>
                                </a:lnTo>
                                <a:lnTo>
                                  <a:pt x="195" y="1610"/>
                                </a:lnTo>
                                <a:lnTo>
                                  <a:pt x="195" y="1607"/>
                                </a:lnTo>
                                <a:lnTo>
                                  <a:pt x="195" y="1603"/>
                                </a:lnTo>
                                <a:lnTo>
                                  <a:pt x="195" y="1599"/>
                                </a:lnTo>
                                <a:lnTo>
                                  <a:pt x="195" y="1597"/>
                                </a:lnTo>
                                <a:lnTo>
                                  <a:pt x="195" y="1595"/>
                                </a:lnTo>
                                <a:lnTo>
                                  <a:pt x="195" y="1584"/>
                                </a:lnTo>
                                <a:lnTo>
                                  <a:pt x="195" y="1582"/>
                                </a:lnTo>
                                <a:lnTo>
                                  <a:pt x="195" y="1580"/>
                                </a:lnTo>
                                <a:lnTo>
                                  <a:pt x="195" y="1576"/>
                                </a:lnTo>
                                <a:lnTo>
                                  <a:pt x="197" y="1574"/>
                                </a:lnTo>
                                <a:lnTo>
                                  <a:pt x="197" y="1572"/>
                                </a:lnTo>
                                <a:lnTo>
                                  <a:pt x="197" y="1569"/>
                                </a:lnTo>
                                <a:lnTo>
                                  <a:pt x="199" y="1567"/>
                                </a:lnTo>
                                <a:lnTo>
                                  <a:pt x="199" y="1565"/>
                                </a:lnTo>
                                <a:lnTo>
                                  <a:pt x="201" y="1563"/>
                                </a:lnTo>
                                <a:lnTo>
                                  <a:pt x="201" y="1561"/>
                                </a:lnTo>
                                <a:lnTo>
                                  <a:pt x="201" y="1559"/>
                                </a:lnTo>
                                <a:lnTo>
                                  <a:pt x="201" y="1557"/>
                                </a:lnTo>
                                <a:lnTo>
                                  <a:pt x="201" y="1555"/>
                                </a:lnTo>
                                <a:lnTo>
                                  <a:pt x="201" y="1553"/>
                                </a:lnTo>
                                <a:lnTo>
                                  <a:pt x="199" y="1550"/>
                                </a:lnTo>
                                <a:lnTo>
                                  <a:pt x="197" y="1542"/>
                                </a:lnTo>
                                <a:lnTo>
                                  <a:pt x="195" y="1536"/>
                                </a:lnTo>
                                <a:lnTo>
                                  <a:pt x="192" y="1536"/>
                                </a:lnTo>
                                <a:lnTo>
                                  <a:pt x="192" y="1531"/>
                                </a:lnTo>
                                <a:lnTo>
                                  <a:pt x="190" y="1529"/>
                                </a:lnTo>
                                <a:lnTo>
                                  <a:pt x="188" y="1527"/>
                                </a:lnTo>
                                <a:lnTo>
                                  <a:pt x="188" y="1525"/>
                                </a:lnTo>
                                <a:lnTo>
                                  <a:pt x="186" y="1523"/>
                                </a:lnTo>
                                <a:lnTo>
                                  <a:pt x="184" y="1521"/>
                                </a:lnTo>
                                <a:lnTo>
                                  <a:pt x="184" y="1519"/>
                                </a:lnTo>
                                <a:lnTo>
                                  <a:pt x="182" y="1517"/>
                                </a:lnTo>
                                <a:lnTo>
                                  <a:pt x="180" y="1514"/>
                                </a:lnTo>
                                <a:lnTo>
                                  <a:pt x="178" y="1512"/>
                                </a:lnTo>
                                <a:lnTo>
                                  <a:pt x="176" y="1512"/>
                                </a:lnTo>
                                <a:lnTo>
                                  <a:pt x="173" y="1510"/>
                                </a:lnTo>
                                <a:lnTo>
                                  <a:pt x="171" y="1506"/>
                                </a:lnTo>
                                <a:lnTo>
                                  <a:pt x="169" y="1506"/>
                                </a:lnTo>
                                <a:lnTo>
                                  <a:pt x="165" y="1504"/>
                                </a:lnTo>
                                <a:lnTo>
                                  <a:pt x="165" y="1502"/>
                                </a:lnTo>
                                <a:lnTo>
                                  <a:pt x="163" y="1500"/>
                                </a:lnTo>
                                <a:lnTo>
                                  <a:pt x="161" y="1500"/>
                                </a:lnTo>
                                <a:lnTo>
                                  <a:pt x="159" y="1498"/>
                                </a:lnTo>
                                <a:lnTo>
                                  <a:pt x="157" y="1498"/>
                                </a:lnTo>
                                <a:lnTo>
                                  <a:pt x="157" y="1495"/>
                                </a:lnTo>
                                <a:lnTo>
                                  <a:pt x="154" y="1495"/>
                                </a:lnTo>
                                <a:lnTo>
                                  <a:pt x="152" y="1495"/>
                                </a:lnTo>
                                <a:lnTo>
                                  <a:pt x="152" y="1493"/>
                                </a:lnTo>
                                <a:lnTo>
                                  <a:pt x="150" y="1493"/>
                                </a:lnTo>
                                <a:lnTo>
                                  <a:pt x="148" y="1491"/>
                                </a:lnTo>
                                <a:lnTo>
                                  <a:pt x="146" y="1491"/>
                                </a:lnTo>
                                <a:lnTo>
                                  <a:pt x="142" y="1487"/>
                                </a:lnTo>
                                <a:lnTo>
                                  <a:pt x="140" y="1487"/>
                                </a:lnTo>
                                <a:lnTo>
                                  <a:pt x="140" y="1485"/>
                                </a:lnTo>
                                <a:lnTo>
                                  <a:pt x="140" y="1483"/>
                                </a:lnTo>
                                <a:lnTo>
                                  <a:pt x="138" y="1483"/>
                                </a:lnTo>
                                <a:lnTo>
                                  <a:pt x="135" y="1481"/>
                                </a:lnTo>
                                <a:lnTo>
                                  <a:pt x="133" y="1481"/>
                                </a:lnTo>
                                <a:lnTo>
                                  <a:pt x="131" y="1479"/>
                                </a:lnTo>
                                <a:lnTo>
                                  <a:pt x="129" y="1476"/>
                                </a:lnTo>
                                <a:lnTo>
                                  <a:pt x="127" y="1476"/>
                                </a:lnTo>
                                <a:lnTo>
                                  <a:pt x="127" y="1474"/>
                                </a:lnTo>
                                <a:lnTo>
                                  <a:pt x="125" y="1474"/>
                                </a:lnTo>
                                <a:lnTo>
                                  <a:pt x="123" y="1472"/>
                                </a:lnTo>
                                <a:lnTo>
                                  <a:pt x="121" y="1472"/>
                                </a:lnTo>
                                <a:lnTo>
                                  <a:pt x="119" y="1470"/>
                                </a:lnTo>
                                <a:lnTo>
                                  <a:pt x="114" y="1468"/>
                                </a:lnTo>
                                <a:lnTo>
                                  <a:pt x="112" y="1466"/>
                                </a:lnTo>
                                <a:lnTo>
                                  <a:pt x="110" y="1464"/>
                                </a:lnTo>
                                <a:lnTo>
                                  <a:pt x="108" y="1464"/>
                                </a:lnTo>
                                <a:lnTo>
                                  <a:pt x="106" y="1462"/>
                                </a:lnTo>
                                <a:lnTo>
                                  <a:pt x="104" y="1460"/>
                                </a:lnTo>
                                <a:lnTo>
                                  <a:pt x="104" y="1457"/>
                                </a:lnTo>
                                <a:lnTo>
                                  <a:pt x="102" y="1457"/>
                                </a:lnTo>
                                <a:lnTo>
                                  <a:pt x="102" y="1453"/>
                                </a:lnTo>
                                <a:lnTo>
                                  <a:pt x="100" y="1453"/>
                                </a:lnTo>
                                <a:lnTo>
                                  <a:pt x="100" y="1451"/>
                                </a:lnTo>
                                <a:lnTo>
                                  <a:pt x="100" y="1449"/>
                                </a:lnTo>
                                <a:lnTo>
                                  <a:pt x="97" y="1449"/>
                                </a:lnTo>
                                <a:lnTo>
                                  <a:pt x="97" y="1447"/>
                                </a:lnTo>
                                <a:lnTo>
                                  <a:pt x="97" y="1445"/>
                                </a:lnTo>
                                <a:lnTo>
                                  <a:pt x="97" y="1443"/>
                                </a:lnTo>
                                <a:lnTo>
                                  <a:pt x="95" y="1441"/>
                                </a:lnTo>
                                <a:lnTo>
                                  <a:pt x="95" y="1438"/>
                                </a:lnTo>
                                <a:lnTo>
                                  <a:pt x="95" y="1436"/>
                                </a:lnTo>
                                <a:lnTo>
                                  <a:pt x="93" y="1430"/>
                                </a:lnTo>
                                <a:lnTo>
                                  <a:pt x="93" y="1428"/>
                                </a:lnTo>
                                <a:lnTo>
                                  <a:pt x="91" y="1422"/>
                                </a:lnTo>
                                <a:lnTo>
                                  <a:pt x="91" y="1419"/>
                                </a:lnTo>
                                <a:lnTo>
                                  <a:pt x="91" y="1417"/>
                                </a:lnTo>
                                <a:lnTo>
                                  <a:pt x="89" y="1415"/>
                                </a:lnTo>
                                <a:lnTo>
                                  <a:pt x="89" y="1413"/>
                                </a:lnTo>
                                <a:lnTo>
                                  <a:pt x="89" y="1411"/>
                                </a:lnTo>
                                <a:lnTo>
                                  <a:pt x="87" y="1409"/>
                                </a:lnTo>
                                <a:lnTo>
                                  <a:pt x="87" y="1407"/>
                                </a:lnTo>
                                <a:lnTo>
                                  <a:pt x="85" y="1405"/>
                                </a:lnTo>
                                <a:lnTo>
                                  <a:pt x="85" y="1403"/>
                                </a:lnTo>
                                <a:lnTo>
                                  <a:pt x="83" y="1400"/>
                                </a:lnTo>
                                <a:lnTo>
                                  <a:pt x="83" y="1398"/>
                                </a:lnTo>
                                <a:lnTo>
                                  <a:pt x="83" y="1396"/>
                                </a:lnTo>
                                <a:lnTo>
                                  <a:pt x="83" y="1394"/>
                                </a:lnTo>
                                <a:lnTo>
                                  <a:pt x="83" y="1392"/>
                                </a:lnTo>
                                <a:lnTo>
                                  <a:pt x="83" y="1390"/>
                                </a:lnTo>
                                <a:lnTo>
                                  <a:pt x="83" y="1388"/>
                                </a:lnTo>
                                <a:lnTo>
                                  <a:pt x="83" y="1386"/>
                                </a:lnTo>
                                <a:lnTo>
                                  <a:pt x="83" y="1381"/>
                                </a:lnTo>
                                <a:lnTo>
                                  <a:pt x="83" y="1379"/>
                                </a:lnTo>
                                <a:lnTo>
                                  <a:pt x="83" y="1377"/>
                                </a:lnTo>
                                <a:lnTo>
                                  <a:pt x="85" y="1375"/>
                                </a:lnTo>
                                <a:lnTo>
                                  <a:pt x="85" y="1371"/>
                                </a:lnTo>
                                <a:lnTo>
                                  <a:pt x="87" y="1360"/>
                                </a:lnTo>
                                <a:lnTo>
                                  <a:pt x="89" y="1360"/>
                                </a:lnTo>
                                <a:lnTo>
                                  <a:pt x="89" y="1358"/>
                                </a:lnTo>
                                <a:lnTo>
                                  <a:pt x="91" y="1354"/>
                                </a:lnTo>
                                <a:lnTo>
                                  <a:pt x="95" y="1350"/>
                                </a:lnTo>
                                <a:lnTo>
                                  <a:pt x="102" y="1343"/>
                                </a:lnTo>
                                <a:lnTo>
                                  <a:pt x="106" y="1339"/>
                                </a:lnTo>
                                <a:lnTo>
                                  <a:pt x="108" y="1337"/>
                                </a:lnTo>
                                <a:lnTo>
                                  <a:pt x="108" y="1335"/>
                                </a:lnTo>
                                <a:lnTo>
                                  <a:pt x="112" y="1331"/>
                                </a:lnTo>
                                <a:lnTo>
                                  <a:pt x="114" y="1329"/>
                                </a:lnTo>
                                <a:lnTo>
                                  <a:pt x="119" y="1324"/>
                                </a:lnTo>
                                <a:lnTo>
                                  <a:pt x="121" y="1320"/>
                                </a:lnTo>
                                <a:lnTo>
                                  <a:pt x="123" y="1320"/>
                                </a:lnTo>
                                <a:lnTo>
                                  <a:pt x="123" y="1318"/>
                                </a:lnTo>
                                <a:lnTo>
                                  <a:pt x="123" y="1316"/>
                                </a:lnTo>
                                <a:lnTo>
                                  <a:pt x="125" y="1314"/>
                                </a:lnTo>
                                <a:lnTo>
                                  <a:pt x="125" y="1312"/>
                                </a:lnTo>
                                <a:lnTo>
                                  <a:pt x="125" y="1307"/>
                                </a:lnTo>
                                <a:lnTo>
                                  <a:pt x="125" y="1305"/>
                                </a:lnTo>
                                <a:lnTo>
                                  <a:pt x="125" y="1301"/>
                                </a:lnTo>
                                <a:lnTo>
                                  <a:pt x="125" y="1299"/>
                                </a:lnTo>
                                <a:lnTo>
                                  <a:pt x="123" y="1293"/>
                                </a:lnTo>
                                <a:lnTo>
                                  <a:pt x="123" y="1291"/>
                                </a:lnTo>
                                <a:lnTo>
                                  <a:pt x="123" y="1288"/>
                                </a:lnTo>
                                <a:lnTo>
                                  <a:pt x="121" y="1286"/>
                                </a:lnTo>
                                <a:lnTo>
                                  <a:pt x="119" y="1282"/>
                                </a:lnTo>
                                <a:lnTo>
                                  <a:pt x="116" y="1280"/>
                                </a:lnTo>
                                <a:lnTo>
                                  <a:pt x="114" y="1278"/>
                                </a:lnTo>
                                <a:lnTo>
                                  <a:pt x="114" y="1276"/>
                                </a:lnTo>
                                <a:lnTo>
                                  <a:pt x="112" y="1274"/>
                                </a:lnTo>
                                <a:lnTo>
                                  <a:pt x="110" y="1272"/>
                                </a:lnTo>
                                <a:lnTo>
                                  <a:pt x="110" y="1269"/>
                                </a:lnTo>
                                <a:lnTo>
                                  <a:pt x="108" y="1269"/>
                                </a:lnTo>
                                <a:lnTo>
                                  <a:pt x="104" y="1265"/>
                                </a:lnTo>
                                <a:lnTo>
                                  <a:pt x="102" y="1263"/>
                                </a:lnTo>
                                <a:lnTo>
                                  <a:pt x="97" y="1257"/>
                                </a:lnTo>
                                <a:lnTo>
                                  <a:pt x="93" y="1253"/>
                                </a:lnTo>
                                <a:lnTo>
                                  <a:pt x="93" y="1250"/>
                                </a:lnTo>
                                <a:lnTo>
                                  <a:pt x="91" y="1248"/>
                                </a:lnTo>
                                <a:lnTo>
                                  <a:pt x="89" y="1244"/>
                                </a:lnTo>
                                <a:lnTo>
                                  <a:pt x="87" y="1242"/>
                                </a:lnTo>
                                <a:lnTo>
                                  <a:pt x="87" y="1240"/>
                                </a:lnTo>
                                <a:lnTo>
                                  <a:pt x="85" y="1236"/>
                                </a:lnTo>
                                <a:lnTo>
                                  <a:pt x="83" y="1227"/>
                                </a:lnTo>
                                <a:lnTo>
                                  <a:pt x="83" y="1225"/>
                                </a:lnTo>
                                <a:lnTo>
                                  <a:pt x="80" y="1223"/>
                                </a:lnTo>
                                <a:lnTo>
                                  <a:pt x="78" y="1219"/>
                                </a:lnTo>
                                <a:lnTo>
                                  <a:pt x="76" y="1217"/>
                                </a:lnTo>
                                <a:lnTo>
                                  <a:pt x="76" y="1214"/>
                                </a:lnTo>
                                <a:lnTo>
                                  <a:pt x="74" y="1212"/>
                                </a:lnTo>
                                <a:lnTo>
                                  <a:pt x="74" y="1210"/>
                                </a:lnTo>
                                <a:lnTo>
                                  <a:pt x="74" y="1208"/>
                                </a:lnTo>
                                <a:lnTo>
                                  <a:pt x="70" y="1202"/>
                                </a:lnTo>
                                <a:lnTo>
                                  <a:pt x="70" y="1200"/>
                                </a:lnTo>
                                <a:lnTo>
                                  <a:pt x="68" y="1198"/>
                                </a:lnTo>
                                <a:lnTo>
                                  <a:pt x="66" y="1195"/>
                                </a:lnTo>
                                <a:lnTo>
                                  <a:pt x="64" y="1195"/>
                                </a:lnTo>
                                <a:lnTo>
                                  <a:pt x="64" y="1193"/>
                                </a:lnTo>
                                <a:lnTo>
                                  <a:pt x="61" y="1193"/>
                                </a:lnTo>
                                <a:lnTo>
                                  <a:pt x="61" y="1191"/>
                                </a:lnTo>
                                <a:lnTo>
                                  <a:pt x="61" y="1189"/>
                                </a:lnTo>
                                <a:lnTo>
                                  <a:pt x="59" y="1187"/>
                                </a:lnTo>
                                <a:lnTo>
                                  <a:pt x="59" y="1185"/>
                                </a:lnTo>
                                <a:lnTo>
                                  <a:pt x="59" y="1181"/>
                                </a:lnTo>
                                <a:lnTo>
                                  <a:pt x="59" y="1179"/>
                                </a:lnTo>
                                <a:lnTo>
                                  <a:pt x="57" y="1176"/>
                                </a:lnTo>
                                <a:lnTo>
                                  <a:pt x="57" y="1174"/>
                                </a:lnTo>
                                <a:lnTo>
                                  <a:pt x="57" y="1172"/>
                                </a:lnTo>
                                <a:lnTo>
                                  <a:pt x="55" y="1170"/>
                                </a:lnTo>
                                <a:lnTo>
                                  <a:pt x="55" y="1168"/>
                                </a:lnTo>
                                <a:lnTo>
                                  <a:pt x="53" y="1162"/>
                                </a:lnTo>
                                <a:lnTo>
                                  <a:pt x="51" y="1162"/>
                                </a:lnTo>
                                <a:lnTo>
                                  <a:pt x="51" y="1160"/>
                                </a:lnTo>
                                <a:lnTo>
                                  <a:pt x="49" y="1155"/>
                                </a:lnTo>
                                <a:lnTo>
                                  <a:pt x="49" y="1153"/>
                                </a:lnTo>
                                <a:lnTo>
                                  <a:pt x="47" y="1147"/>
                                </a:lnTo>
                                <a:lnTo>
                                  <a:pt x="47" y="1145"/>
                                </a:lnTo>
                                <a:lnTo>
                                  <a:pt x="45" y="1145"/>
                                </a:lnTo>
                                <a:lnTo>
                                  <a:pt x="45" y="1143"/>
                                </a:lnTo>
                                <a:lnTo>
                                  <a:pt x="36" y="1124"/>
                                </a:lnTo>
                                <a:lnTo>
                                  <a:pt x="34" y="1122"/>
                                </a:lnTo>
                                <a:lnTo>
                                  <a:pt x="32" y="1119"/>
                                </a:lnTo>
                                <a:lnTo>
                                  <a:pt x="30" y="1115"/>
                                </a:lnTo>
                                <a:lnTo>
                                  <a:pt x="21" y="1094"/>
                                </a:lnTo>
                                <a:lnTo>
                                  <a:pt x="21" y="1092"/>
                                </a:lnTo>
                                <a:lnTo>
                                  <a:pt x="21" y="1088"/>
                                </a:lnTo>
                                <a:lnTo>
                                  <a:pt x="28" y="1062"/>
                                </a:lnTo>
                                <a:lnTo>
                                  <a:pt x="30" y="1054"/>
                                </a:lnTo>
                                <a:lnTo>
                                  <a:pt x="30" y="1052"/>
                                </a:lnTo>
                                <a:lnTo>
                                  <a:pt x="28" y="1048"/>
                                </a:lnTo>
                                <a:lnTo>
                                  <a:pt x="26" y="1045"/>
                                </a:lnTo>
                                <a:lnTo>
                                  <a:pt x="26" y="1041"/>
                                </a:lnTo>
                                <a:lnTo>
                                  <a:pt x="23" y="1035"/>
                                </a:lnTo>
                                <a:lnTo>
                                  <a:pt x="21" y="1029"/>
                                </a:lnTo>
                                <a:lnTo>
                                  <a:pt x="17" y="1007"/>
                                </a:lnTo>
                                <a:lnTo>
                                  <a:pt x="15" y="997"/>
                                </a:lnTo>
                                <a:lnTo>
                                  <a:pt x="15" y="993"/>
                                </a:lnTo>
                                <a:lnTo>
                                  <a:pt x="15" y="991"/>
                                </a:lnTo>
                                <a:lnTo>
                                  <a:pt x="15" y="986"/>
                                </a:lnTo>
                                <a:lnTo>
                                  <a:pt x="15" y="984"/>
                                </a:lnTo>
                                <a:lnTo>
                                  <a:pt x="15" y="980"/>
                                </a:lnTo>
                                <a:lnTo>
                                  <a:pt x="9" y="953"/>
                                </a:lnTo>
                                <a:lnTo>
                                  <a:pt x="9" y="950"/>
                                </a:lnTo>
                                <a:lnTo>
                                  <a:pt x="7" y="950"/>
                                </a:lnTo>
                                <a:lnTo>
                                  <a:pt x="7" y="946"/>
                                </a:lnTo>
                                <a:lnTo>
                                  <a:pt x="7" y="944"/>
                                </a:lnTo>
                                <a:lnTo>
                                  <a:pt x="7" y="942"/>
                                </a:lnTo>
                                <a:lnTo>
                                  <a:pt x="7" y="940"/>
                                </a:lnTo>
                                <a:lnTo>
                                  <a:pt x="4" y="936"/>
                                </a:lnTo>
                                <a:lnTo>
                                  <a:pt x="4" y="934"/>
                                </a:lnTo>
                                <a:lnTo>
                                  <a:pt x="4" y="931"/>
                                </a:lnTo>
                                <a:lnTo>
                                  <a:pt x="2" y="929"/>
                                </a:lnTo>
                                <a:lnTo>
                                  <a:pt x="2" y="927"/>
                                </a:lnTo>
                                <a:lnTo>
                                  <a:pt x="2" y="925"/>
                                </a:lnTo>
                                <a:lnTo>
                                  <a:pt x="2" y="923"/>
                                </a:lnTo>
                                <a:lnTo>
                                  <a:pt x="4" y="923"/>
                                </a:lnTo>
                                <a:lnTo>
                                  <a:pt x="4" y="919"/>
                                </a:lnTo>
                                <a:lnTo>
                                  <a:pt x="4" y="917"/>
                                </a:lnTo>
                                <a:lnTo>
                                  <a:pt x="4" y="914"/>
                                </a:lnTo>
                                <a:lnTo>
                                  <a:pt x="2" y="912"/>
                                </a:lnTo>
                                <a:lnTo>
                                  <a:pt x="2" y="910"/>
                                </a:lnTo>
                                <a:lnTo>
                                  <a:pt x="2" y="908"/>
                                </a:lnTo>
                                <a:lnTo>
                                  <a:pt x="2" y="906"/>
                                </a:lnTo>
                                <a:lnTo>
                                  <a:pt x="2" y="904"/>
                                </a:lnTo>
                                <a:lnTo>
                                  <a:pt x="2" y="902"/>
                                </a:lnTo>
                                <a:lnTo>
                                  <a:pt x="2" y="900"/>
                                </a:lnTo>
                                <a:lnTo>
                                  <a:pt x="2" y="898"/>
                                </a:lnTo>
                                <a:lnTo>
                                  <a:pt x="2" y="895"/>
                                </a:lnTo>
                                <a:lnTo>
                                  <a:pt x="2" y="893"/>
                                </a:lnTo>
                                <a:lnTo>
                                  <a:pt x="2" y="891"/>
                                </a:lnTo>
                                <a:lnTo>
                                  <a:pt x="2" y="889"/>
                                </a:lnTo>
                                <a:lnTo>
                                  <a:pt x="2" y="887"/>
                                </a:lnTo>
                                <a:lnTo>
                                  <a:pt x="2" y="885"/>
                                </a:lnTo>
                                <a:lnTo>
                                  <a:pt x="2" y="883"/>
                                </a:lnTo>
                                <a:lnTo>
                                  <a:pt x="4" y="879"/>
                                </a:lnTo>
                                <a:lnTo>
                                  <a:pt x="7" y="874"/>
                                </a:lnTo>
                                <a:lnTo>
                                  <a:pt x="7" y="870"/>
                                </a:lnTo>
                                <a:lnTo>
                                  <a:pt x="9" y="870"/>
                                </a:lnTo>
                                <a:lnTo>
                                  <a:pt x="9" y="868"/>
                                </a:lnTo>
                                <a:lnTo>
                                  <a:pt x="9" y="866"/>
                                </a:lnTo>
                                <a:lnTo>
                                  <a:pt x="9" y="864"/>
                                </a:lnTo>
                                <a:lnTo>
                                  <a:pt x="9" y="862"/>
                                </a:lnTo>
                                <a:lnTo>
                                  <a:pt x="9" y="860"/>
                                </a:lnTo>
                                <a:lnTo>
                                  <a:pt x="7" y="857"/>
                                </a:lnTo>
                                <a:lnTo>
                                  <a:pt x="4" y="857"/>
                                </a:lnTo>
                                <a:lnTo>
                                  <a:pt x="4" y="855"/>
                                </a:lnTo>
                                <a:lnTo>
                                  <a:pt x="2" y="853"/>
                                </a:lnTo>
                                <a:lnTo>
                                  <a:pt x="2" y="851"/>
                                </a:lnTo>
                                <a:lnTo>
                                  <a:pt x="2" y="849"/>
                                </a:lnTo>
                                <a:lnTo>
                                  <a:pt x="2" y="847"/>
                                </a:lnTo>
                                <a:lnTo>
                                  <a:pt x="2" y="845"/>
                                </a:lnTo>
                                <a:lnTo>
                                  <a:pt x="2" y="843"/>
                                </a:lnTo>
                                <a:lnTo>
                                  <a:pt x="2" y="841"/>
                                </a:lnTo>
                                <a:lnTo>
                                  <a:pt x="2" y="838"/>
                                </a:lnTo>
                                <a:lnTo>
                                  <a:pt x="2" y="836"/>
                                </a:lnTo>
                                <a:lnTo>
                                  <a:pt x="2" y="834"/>
                                </a:lnTo>
                                <a:lnTo>
                                  <a:pt x="0" y="832"/>
                                </a:lnTo>
                                <a:lnTo>
                                  <a:pt x="0" y="830"/>
                                </a:lnTo>
                                <a:lnTo>
                                  <a:pt x="0" y="828"/>
                                </a:lnTo>
                                <a:lnTo>
                                  <a:pt x="2" y="826"/>
                                </a:lnTo>
                                <a:lnTo>
                                  <a:pt x="2" y="824"/>
                                </a:lnTo>
                                <a:lnTo>
                                  <a:pt x="2" y="822"/>
                                </a:lnTo>
                                <a:lnTo>
                                  <a:pt x="2" y="819"/>
                                </a:lnTo>
                                <a:lnTo>
                                  <a:pt x="4" y="817"/>
                                </a:lnTo>
                                <a:lnTo>
                                  <a:pt x="4" y="815"/>
                                </a:lnTo>
                                <a:lnTo>
                                  <a:pt x="4" y="813"/>
                                </a:lnTo>
                                <a:lnTo>
                                  <a:pt x="4" y="811"/>
                                </a:lnTo>
                                <a:lnTo>
                                  <a:pt x="4" y="809"/>
                                </a:lnTo>
                                <a:lnTo>
                                  <a:pt x="9" y="805"/>
                                </a:lnTo>
                                <a:lnTo>
                                  <a:pt x="13" y="798"/>
                                </a:lnTo>
                                <a:lnTo>
                                  <a:pt x="13" y="796"/>
                                </a:lnTo>
                                <a:lnTo>
                                  <a:pt x="15" y="794"/>
                                </a:lnTo>
                                <a:lnTo>
                                  <a:pt x="15" y="792"/>
                                </a:lnTo>
                                <a:lnTo>
                                  <a:pt x="13" y="790"/>
                                </a:lnTo>
                                <a:lnTo>
                                  <a:pt x="11" y="781"/>
                                </a:lnTo>
                                <a:lnTo>
                                  <a:pt x="11" y="779"/>
                                </a:lnTo>
                                <a:lnTo>
                                  <a:pt x="11" y="775"/>
                                </a:lnTo>
                                <a:lnTo>
                                  <a:pt x="11" y="771"/>
                                </a:lnTo>
                                <a:lnTo>
                                  <a:pt x="11" y="769"/>
                                </a:lnTo>
                                <a:lnTo>
                                  <a:pt x="11" y="767"/>
                                </a:lnTo>
                                <a:lnTo>
                                  <a:pt x="11" y="762"/>
                                </a:lnTo>
                                <a:lnTo>
                                  <a:pt x="11" y="760"/>
                                </a:lnTo>
                                <a:lnTo>
                                  <a:pt x="13" y="758"/>
                                </a:lnTo>
                                <a:lnTo>
                                  <a:pt x="13" y="756"/>
                                </a:lnTo>
                                <a:lnTo>
                                  <a:pt x="13" y="754"/>
                                </a:lnTo>
                                <a:lnTo>
                                  <a:pt x="13" y="752"/>
                                </a:lnTo>
                                <a:lnTo>
                                  <a:pt x="15" y="750"/>
                                </a:lnTo>
                                <a:lnTo>
                                  <a:pt x="15" y="748"/>
                                </a:lnTo>
                                <a:lnTo>
                                  <a:pt x="15" y="745"/>
                                </a:lnTo>
                                <a:lnTo>
                                  <a:pt x="15" y="743"/>
                                </a:lnTo>
                                <a:lnTo>
                                  <a:pt x="15" y="741"/>
                                </a:lnTo>
                                <a:lnTo>
                                  <a:pt x="15" y="739"/>
                                </a:lnTo>
                                <a:lnTo>
                                  <a:pt x="15" y="737"/>
                                </a:lnTo>
                                <a:lnTo>
                                  <a:pt x="15" y="735"/>
                                </a:lnTo>
                                <a:lnTo>
                                  <a:pt x="17" y="733"/>
                                </a:lnTo>
                                <a:lnTo>
                                  <a:pt x="15" y="733"/>
                                </a:lnTo>
                                <a:lnTo>
                                  <a:pt x="15" y="731"/>
                                </a:lnTo>
                                <a:lnTo>
                                  <a:pt x="15" y="729"/>
                                </a:lnTo>
                                <a:lnTo>
                                  <a:pt x="13" y="726"/>
                                </a:lnTo>
                                <a:lnTo>
                                  <a:pt x="13" y="724"/>
                                </a:lnTo>
                                <a:lnTo>
                                  <a:pt x="13" y="722"/>
                                </a:lnTo>
                                <a:lnTo>
                                  <a:pt x="13" y="720"/>
                                </a:lnTo>
                                <a:lnTo>
                                  <a:pt x="13" y="718"/>
                                </a:lnTo>
                                <a:lnTo>
                                  <a:pt x="15" y="716"/>
                                </a:lnTo>
                                <a:lnTo>
                                  <a:pt x="15" y="712"/>
                                </a:lnTo>
                                <a:lnTo>
                                  <a:pt x="17" y="712"/>
                                </a:lnTo>
                                <a:lnTo>
                                  <a:pt x="17" y="710"/>
                                </a:lnTo>
                                <a:lnTo>
                                  <a:pt x="19" y="707"/>
                                </a:lnTo>
                                <a:lnTo>
                                  <a:pt x="21" y="705"/>
                                </a:lnTo>
                                <a:lnTo>
                                  <a:pt x="23" y="703"/>
                                </a:lnTo>
                                <a:lnTo>
                                  <a:pt x="26" y="703"/>
                                </a:lnTo>
                                <a:lnTo>
                                  <a:pt x="26" y="701"/>
                                </a:lnTo>
                                <a:lnTo>
                                  <a:pt x="26" y="699"/>
                                </a:lnTo>
                                <a:lnTo>
                                  <a:pt x="28" y="699"/>
                                </a:lnTo>
                                <a:lnTo>
                                  <a:pt x="28" y="697"/>
                                </a:lnTo>
                                <a:lnTo>
                                  <a:pt x="30" y="695"/>
                                </a:lnTo>
                                <a:lnTo>
                                  <a:pt x="30" y="693"/>
                                </a:lnTo>
                                <a:lnTo>
                                  <a:pt x="32" y="691"/>
                                </a:lnTo>
                                <a:lnTo>
                                  <a:pt x="32" y="688"/>
                                </a:lnTo>
                                <a:lnTo>
                                  <a:pt x="34" y="688"/>
                                </a:lnTo>
                                <a:lnTo>
                                  <a:pt x="34" y="686"/>
                                </a:lnTo>
                                <a:lnTo>
                                  <a:pt x="34" y="684"/>
                                </a:lnTo>
                                <a:lnTo>
                                  <a:pt x="36" y="684"/>
                                </a:lnTo>
                                <a:lnTo>
                                  <a:pt x="36" y="682"/>
                                </a:lnTo>
                                <a:lnTo>
                                  <a:pt x="36" y="680"/>
                                </a:lnTo>
                                <a:lnTo>
                                  <a:pt x="36" y="678"/>
                                </a:lnTo>
                                <a:lnTo>
                                  <a:pt x="38" y="676"/>
                                </a:lnTo>
                                <a:lnTo>
                                  <a:pt x="38" y="674"/>
                                </a:lnTo>
                                <a:lnTo>
                                  <a:pt x="38" y="672"/>
                                </a:lnTo>
                                <a:lnTo>
                                  <a:pt x="36" y="672"/>
                                </a:lnTo>
                                <a:lnTo>
                                  <a:pt x="36" y="669"/>
                                </a:lnTo>
                                <a:lnTo>
                                  <a:pt x="36" y="667"/>
                                </a:lnTo>
                                <a:lnTo>
                                  <a:pt x="34" y="665"/>
                                </a:lnTo>
                                <a:lnTo>
                                  <a:pt x="34" y="663"/>
                                </a:lnTo>
                                <a:lnTo>
                                  <a:pt x="34" y="661"/>
                                </a:lnTo>
                                <a:lnTo>
                                  <a:pt x="34" y="659"/>
                                </a:lnTo>
                                <a:lnTo>
                                  <a:pt x="34" y="657"/>
                                </a:lnTo>
                                <a:lnTo>
                                  <a:pt x="34" y="655"/>
                                </a:lnTo>
                                <a:lnTo>
                                  <a:pt x="34" y="653"/>
                                </a:lnTo>
                                <a:lnTo>
                                  <a:pt x="34" y="650"/>
                                </a:lnTo>
                                <a:lnTo>
                                  <a:pt x="34" y="648"/>
                                </a:lnTo>
                                <a:lnTo>
                                  <a:pt x="34" y="646"/>
                                </a:lnTo>
                                <a:lnTo>
                                  <a:pt x="34" y="644"/>
                                </a:lnTo>
                                <a:lnTo>
                                  <a:pt x="36" y="638"/>
                                </a:lnTo>
                                <a:lnTo>
                                  <a:pt x="36" y="636"/>
                                </a:lnTo>
                                <a:lnTo>
                                  <a:pt x="38" y="636"/>
                                </a:lnTo>
                                <a:lnTo>
                                  <a:pt x="38" y="634"/>
                                </a:lnTo>
                                <a:lnTo>
                                  <a:pt x="38" y="631"/>
                                </a:lnTo>
                                <a:lnTo>
                                  <a:pt x="38" y="629"/>
                                </a:lnTo>
                                <a:lnTo>
                                  <a:pt x="40" y="629"/>
                                </a:lnTo>
                                <a:lnTo>
                                  <a:pt x="40" y="627"/>
                                </a:lnTo>
                                <a:lnTo>
                                  <a:pt x="40" y="625"/>
                                </a:lnTo>
                                <a:lnTo>
                                  <a:pt x="42" y="623"/>
                                </a:lnTo>
                                <a:lnTo>
                                  <a:pt x="42" y="621"/>
                                </a:lnTo>
                                <a:lnTo>
                                  <a:pt x="42" y="619"/>
                                </a:lnTo>
                                <a:lnTo>
                                  <a:pt x="45" y="619"/>
                                </a:lnTo>
                                <a:lnTo>
                                  <a:pt x="45" y="617"/>
                                </a:lnTo>
                                <a:lnTo>
                                  <a:pt x="45" y="615"/>
                                </a:lnTo>
                                <a:lnTo>
                                  <a:pt x="47" y="615"/>
                                </a:lnTo>
                                <a:lnTo>
                                  <a:pt x="47" y="612"/>
                                </a:lnTo>
                                <a:lnTo>
                                  <a:pt x="47" y="610"/>
                                </a:lnTo>
                                <a:lnTo>
                                  <a:pt x="47" y="608"/>
                                </a:lnTo>
                                <a:lnTo>
                                  <a:pt x="49" y="608"/>
                                </a:lnTo>
                                <a:lnTo>
                                  <a:pt x="49" y="606"/>
                                </a:lnTo>
                                <a:lnTo>
                                  <a:pt x="49" y="604"/>
                                </a:lnTo>
                                <a:lnTo>
                                  <a:pt x="51" y="604"/>
                                </a:lnTo>
                                <a:lnTo>
                                  <a:pt x="51" y="602"/>
                                </a:lnTo>
                                <a:lnTo>
                                  <a:pt x="51" y="600"/>
                                </a:lnTo>
                                <a:lnTo>
                                  <a:pt x="53" y="600"/>
                                </a:lnTo>
                                <a:lnTo>
                                  <a:pt x="53" y="598"/>
                                </a:lnTo>
                                <a:lnTo>
                                  <a:pt x="55" y="595"/>
                                </a:lnTo>
                                <a:lnTo>
                                  <a:pt x="55" y="593"/>
                                </a:lnTo>
                                <a:lnTo>
                                  <a:pt x="57" y="591"/>
                                </a:lnTo>
                                <a:lnTo>
                                  <a:pt x="57" y="589"/>
                                </a:lnTo>
                                <a:lnTo>
                                  <a:pt x="59" y="587"/>
                                </a:lnTo>
                                <a:lnTo>
                                  <a:pt x="59" y="585"/>
                                </a:lnTo>
                                <a:lnTo>
                                  <a:pt x="61" y="585"/>
                                </a:lnTo>
                                <a:lnTo>
                                  <a:pt x="61" y="583"/>
                                </a:lnTo>
                                <a:lnTo>
                                  <a:pt x="61" y="581"/>
                                </a:lnTo>
                                <a:lnTo>
                                  <a:pt x="64" y="579"/>
                                </a:lnTo>
                                <a:lnTo>
                                  <a:pt x="64" y="576"/>
                                </a:lnTo>
                                <a:lnTo>
                                  <a:pt x="66" y="574"/>
                                </a:lnTo>
                                <a:lnTo>
                                  <a:pt x="66" y="572"/>
                                </a:lnTo>
                                <a:lnTo>
                                  <a:pt x="66" y="570"/>
                                </a:lnTo>
                                <a:lnTo>
                                  <a:pt x="66" y="568"/>
                                </a:lnTo>
                                <a:lnTo>
                                  <a:pt x="68" y="568"/>
                                </a:lnTo>
                                <a:lnTo>
                                  <a:pt x="68" y="566"/>
                                </a:lnTo>
                                <a:lnTo>
                                  <a:pt x="68" y="564"/>
                                </a:lnTo>
                                <a:lnTo>
                                  <a:pt x="70" y="562"/>
                                </a:lnTo>
                                <a:lnTo>
                                  <a:pt x="70" y="560"/>
                                </a:lnTo>
                                <a:lnTo>
                                  <a:pt x="70" y="557"/>
                                </a:lnTo>
                                <a:lnTo>
                                  <a:pt x="70" y="555"/>
                                </a:lnTo>
                                <a:lnTo>
                                  <a:pt x="70" y="553"/>
                                </a:lnTo>
                                <a:lnTo>
                                  <a:pt x="72" y="551"/>
                                </a:lnTo>
                                <a:lnTo>
                                  <a:pt x="72" y="549"/>
                                </a:lnTo>
                                <a:lnTo>
                                  <a:pt x="72" y="547"/>
                                </a:lnTo>
                                <a:lnTo>
                                  <a:pt x="72" y="545"/>
                                </a:lnTo>
                                <a:lnTo>
                                  <a:pt x="72" y="543"/>
                                </a:lnTo>
                                <a:lnTo>
                                  <a:pt x="74" y="541"/>
                                </a:lnTo>
                                <a:lnTo>
                                  <a:pt x="74" y="538"/>
                                </a:lnTo>
                                <a:lnTo>
                                  <a:pt x="76" y="536"/>
                                </a:lnTo>
                                <a:lnTo>
                                  <a:pt x="76" y="534"/>
                                </a:lnTo>
                                <a:lnTo>
                                  <a:pt x="78" y="532"/>
                                </a:lnTo>
                                <a:lnTo>
                                  <a:pt x="78" y="530"/>
                                </a:lnTo>
                                <a:lnTo>
                                  <a:pt x="78" y="528"/>
                                </a:lnTo>
                                <a:lnTo>
                                  <a:pt x="80" y="528"/>
                                </a:lnTo>
                                <a:lnTo>
                                  <a:pt x="80" y="526"/>
                                </a:lnTo>
                                <a:lnTo>
                                  <a:pt x="83" y="524"/>
                                </a:lnTo>
                                <a:lnTo>
                                  <a:pt x="83" y="522"/>
                                </a:lnTo>
                                <a:lnTo>
                                  <a:pt x="85" y="522"/>
                                </a:lnTo>
                                <a:lnTo>
                                  <a:pt x="85" y="519"/>
                                </a:lnTo>
                                <a:lnTo>
                                  <a:pt x="87" y="517"/>
                                </a:lnTo>
                                <a:lnTo>
                                  <a:pt x="87" y="515"/>
                                </a:lnTo>
                                <a:lnTo>
                                  <a:pt x="89" y="515"/>
                                </a:lnTo>
                                <a:lnTo>
                                  <a:pt x="89" y="513"/>
                                </a:lnTo>
                                <a:lnTo>
                                  <a:pt x="91" y="511"/>
                                </a:lnTo>
                                <a:lnTo>
                                  <a:pt x="91" y="509"/>
                                </a:lnTo>
                                <a:lnTo>
                                  <a:pt x="93" y="509"/>
                                </a:lnTo>
                                <a:lnTo>
                                  <a:pt x="93" y="507"/>
                                </a:lnTo>
                                <a:lnTo>
                                  <a:pt x="95" y="507"/>
                                </a:lnTo>
                                <a:lnTo>
                                  <a:pt x="95" y="505"/>
                                </a:lnTo>
                                <a:lnTo>
                                  <a:pt x="97" y="503"/>
                                </a:lnTo>
                                <a:lnTo>
                                  <a:pt x="97" y="500"/>
                                </a:lnTo>
                                <a:lnTo>
                                  <a:pt x="100" y="500"/>
                                </a:lnTo>
                                <a:lnTo>
                                  <a:pt x="100" y="498"/>
                                </a:lnTo>
                                <a:lnTo>
                                  <a:pt x="102" y="496"/>
                                </a:lnTo>
                                <a:lnTo>
                                  <a:pt x="102" y="494"/>
                                </a:lnTo>
                                <a:lnTo>
                                  <a:pt x="104" y="492"/>
                                </a:lnTo>
                                <a:lnTo>
                                  <a:pt x="104" y="490"/>
                                </a:lnTo>
                                <a:lnTo>
                                  <a:pt x="106" y="490"/>
                                </a:lnTo>
                                <a:lnTo>
                                  <a:pt x="106" y="488"/>
                                </a:lnTo>
                                <a:lnTo>
                                  <a:pt x="108" y="488"/>
                                </a:lnTo>
                                <a:lnTo>
                                  <a:pt x="110" y="486"/>
                                </a:lnTo>
                                <a:lnTo>
                                  <a:pt x="112" y="486"/>
                                </a:lnTo>
                                <a:lnTo>
                                  <a:pt x="116" y="481"/>
                                </a:lnTo>
                                <a:lnTo>
                                  <a:pt x="119" y="481"/>
                                </a:lnTo>
                                <a:lnTo>
                                  <a:pt x="121" y="479"/>
                                </a:lnTo>
                                <a:lnTo>
                                  <a:pt x="123" y="479"/>
                                </a:lnTo>
                                <a:lnTo>
                                  <a:pt x="125" y="477"/>
                                </a:lnTo>
                                <a:lnTo>
                                  <a:pt x="127" y="477"/>
                                </a:lnTo>
                                <a:lnTo>
                                  <a:pt x="129" y="475"/>
                                </a:lnTo>
                                <a:lnTo>
                                  <a:pt x="131" y="473"/>
                                </a:lnTo>
                                <a:lnTo>
                                  <a:pt x="133" y="473"/>
                                </a:lnTo>
                                <a:lnTo>
                                  <a:pt x="133" y="471"/>
                                </a:lnTo>
                                <a:lnTo>
                                  <a:pt x="135" y="471"/>
                                </a:lnTo>
                                <a:lnTo>
                                  <a:pt x="138" y="469"/>
                                </a:lnTo>
                                <a:lnTo>
                                  <a:pt x="138" y="467"/>
                                </a:lnTo>
                                <a:lnTo>
                                  <a:pt x="140" y="467"/>
                                </a:lnTo>
                                <a:lnTo>
                                  <a:pt x="140" y="465"/>
                                </a:lnTo>
                                <a:lnTo>
                                  <a:pt x="142" y="462"/>
                                </a:lnTo>
                                <a:lnTo>
                                  <a:pt x="144" y="460"/>
                                </a:lnTo>
                                <a:lnTo>
                                  <a:pt x="146" y="458"/>
                                </a:lnTo>
                                <a:lnTo>
                                  <a:pt x="148" y="456"/>
                                </a:lnTo>
                                <a:lnTo>
                                  <a:pt x="150" y="456"/>
                                </a:lnTo>
                                <a:lnTo>
                                  <a:pt x="152" y="456"/>
                                </a:lnTo>
                                <a:lnTo>
                                  <a:pt x="154" y="456"/>
                                </a:lnTo>
                                <a:lnTo>
                                  <a:pt x="157" y="456"/>
                                </a:lnTo>
                                <a:lnTo>
                                  <a:pt x="159" y="456"/>
                                </a:lnTo>
                                <a:lnTo>
                                  <a:pt x="161" y="456"/>
                                </a:lnTo>
                                <a:lnTo>
                                  <a:pt x="163" y="456"/>
                                </a:lnTo>
                                <a:lnTo>
                                  <a:pt x="163" y="454"/>
                                </a:lnTo>
                                <a:lnTo>
                                  <a:pt x="165" y="454"/>
                                </a:lnTo>
                                <a:lnTo>
                                  <a:pt x="167" y="454"/>
                                </a:lnTo>
                                <a:lnTo>
                                  <a:pt x="169" y="454"/>
                                </a:lnTo>
                                <a:lnTo>
                                  <a:pt x="171" y="454"/>
                                </a:lnTo>
                                <a:lnTo>
                                  <a:pt x="173" y="454"/>
                                </a:lnTo>
                                <a:lnTo>
                                  <a:pt x="176" y="454"/>
                                </a:lnTo>
                                <a:lnTo>
                                  <a:pt x="178" y="454"/>
                                </a:lnTo>
                                <a:lnTo>
                                  <a:pt x="180" y="454"/>
                                </a:lnTo>
                                <a:lnTo>
                                  <a:pt x="182" y="454"/>
                                </a:lnTo>
                                <a:lnTo>
                                  <a:pt x="182" y="452"/>
                                </a:lnTo>
                                <a:lnTo>
                                  <a:pt x="184" y="452"/>
                                </a:lnTo>
                                <a:lnTo>
                                  <a:pt x="186" y="452"/>
                                </a:lnTo>
                                <a:lnTo>
                                  <a:pt x="188" y="450"/>
                                </a:lnTo>
                                <a:lnTo>
                                  <a:pt x="190" y="450"/>
                                </a:lnTo>
                                <a:lnTo>
                                  <a:pt x="192" y="448"/>
                                </a:lnTo>
                                <a:lnTo>
                                  <a:pt x="195" y="448"/>
                                </a:lnTo>
                                <a:lnTo>
                                  <a:pt x="195" y="445"/>
                                </a:lnTo>
                                <a:lnTo>
                                  <a:pt x="197" y="445"/>
                                </a:lnTo>
                                <a:lnTo>
                                  <a:pt x="199" y="443"/>
                                </a:lnTo>
                                <a:lnTo>
                                  <a:pt x="199" y="441"/>
                                </a:lnTo>
                                <a:lnTo>
                                  <a:pt x="201" y="441"/>
                                </a:lnTo>
                                <a:lnTo>
                                  <a:pt x="201" y="439"/>
                                </a:lnTo>
                                <a:lnTo>
                                  <a:pt x="203" y="439"/>
                                </a:lnTo>
                                <a:lnTo>
                                  <a:pt x="203" y="437"/>
                                </a:lnTo>
                                <a:lnTo>
                                  <a:pt x="203" y="435"/>
                                </a:lnTo>
                                <a:lnTo>
                                  <a:pt x="205" y="435"/>
                                </a:lnTo>
                                <a:lnTo>
                                  <a:pt x="205" y="433"/>
                                </a:lnTo>
                                <a:lnTo>
                                  <a:pt x="205" y="431"/>
                                </a:lnTo>
                                <a:lnTo>
                                  <a:pt x="207" y="431"/>
                                </a:lnTo>
                                <a:lnTo>
                                  <a:pt x="207" y="429"/>
                                </a:lnTo>
                                <a:lnTo>
                                  <a:pt x="207" y="426"/>
                                </a:lnTo>
                                <a:lnTo>
                                  <a:pt x="207" y="424"/>
                                </a:lnTo>
                                <a:lnTo>
                                  <a:pt x="207" y="422"/>
                                </a:lnTo>
                                <a:lnTo>
                                  <a:pt x="209" y="420"/>
                                </a:lnTo>
                                <a:lnTo>
                                  <a:pt x="209" y="418"/>
                                </a:lnTo>
                                <a:lnTo>
                                  <a:pt x="209" y="416"/>
                                </a:lnTo>
                                <a:lnTo>
                                  <a:pt x="209" y="414"/>
                                </a:lnTo>
                                <a:lnTo>
                                  <a:pt x="209" y="412"/>
                                </a:lnTo>
                                <a:lnTo>
                                  <a:pt x="209" y="410"/>
                                </a:lnTo>
                                <a:lnTo>
                                  <a:pt x="209" y="407"/>
                                </a:lnTo>
                                <a:lnTo>
                                  <a:pt x="209" y="405"/>
                                </a:lnTo>
                                <a:lnTo>
                                  <a:pt x="209" y="403"/>
                                </a:lnTo>
                                <a:lnTo>
                                  <a:pt x="209" y="401"/>
                                </a:lnTo>
                                <a:lnTo>
                                  <a:pt x="209" y="399"/>
                                </a:lnTo>
                                <a:lnTo>
                                  <a:pt x="209" y="397"/>
                                </a:lnTo>
                                <a:lnTo>
                                  <a:pt x="209" y="395"/>
                                </a:lnTo>
                                <a:lnTo>
                                  <a:pt x="209" y="393"/>
                                </a:lnTo>
                                <a:lnTo>
                                  <a:pt x="209" y="391"/>
                                </a:lnTo>
                                <a:lnTo>
                                  <a:pt x="207" y="388"/>
                                </a:lnTo>
                                <a:lnTo>
                                  <a:pt x="207" y="386"/>
                                </a:lnTo>
                                <a:lnTo>
                                  <a:pt x="207" y="384"/>
                                </a:lnTo>
                                <a:lnTo>
                                  <a:pt x="205" y="384"/>
                                </a:lnTo>
                                <a:lnTo>
                                  <a:pt x="205" y="382"/>
                                </a:lnTo>
                                <a:lnTo>
                                  <a:pt x="205" y="380"/>
                                </a:lnTo>
                                <a:lnTo>
                                  <a:pt x="205" y="378"/>
                                </a:lnTo>
                                <a:lnTo>
                                  <a:pt x="203" y="378"/>
                                </a:lnTo>
                                <a:lnTo>
                                  <a:pt x="203" y="376"/>
                                </a:lnTo>
                                <a:lnTo>
                                  <a:pt x="203" y="374"/>
                                </a:lnTo>
                                <a:lnTo>
                                  <a:pt x="203" y="372"/>
                                </a:lnTo>
                                <a:lnTo>
                                  <a:pt x="201" y="372"/>
                                </a:lnTo>
                                <a:lnTo>
                                  <a:pt x="201" y="369"/>
                                </a:lnTo>
                                <a:lnTo>
                                  <a:pt x="201" y="367"/>
                                </a:lnTo>
                                <a:lnTo>
                                  <a:pt x="201" y="365"/>
                                </a:lnTo>
                                <a:lnTo>
                                  <a:pt x="199" y="363"/>
                                </a:lnTo>
                                <a:lnTo>
                                  <a:pt x="199" y="361"/>
                                </a:lnTo>
                                <a:lnTo>
                                  <a:pt x="199" y="359"/>
                                </a:lnTo>
                                <a:lnTo>
                                  <a:pt x="199" y="357"/>
                                </a:lnTo>
                                <a:lnTo>
                                  <a:pt x="199" y="355"/>
                                </a:lnTo>
                                <a:lnTo>
                                  <a:pt x="199" y="353"/>
                                </a:lnTo>
                                <a:lnTo>
                                  <a:pt x="197" y="350"/>
                                </a:lnTo>
                                <a:lnTo>
                                  <a:pt x="197" y="348"/>
                                </a:lnTo>
                                <a:lnTo>
                                  <a:pt x="197" y="346"/>
                                </a:lnTo>
                                <a:lnTo>
                                  <a:pt x="197" y="344"/>
                                </a:lnTo>
                                <a:lnTo>
                                  <a:pt x="199" y="344"/>
                                </a:lnTo>
                                <a:lnTo>
                                  <a:pt x="199" y="342"/>
                                </a:lnTo>
                                <a:lnTo>
                                  <a:pt x="199" y="340"/>
                                </a:lnTo>
                                <a:lnTo>
                                  <a:pt x="199" y="338"/>
                                </a:lnTo>
                                <a:lnTo>
                                  <a:pt x="199" y="336"/>
                                </a:lnTo>
                                <a:lnTo>
                                  <a:pt x="199" y="334"/>
                                </a:lnTo>
                                <a:lnTo>
                                  <a:pt x="199" y="331"/>
                                </a:lnTo>
                                <a:lnTo>
                                  <a:pt x="199" y="329"/>
                                </a:lnTo>
                                <a:lnTo>
                                  <a:pt x="201" y="329"/>
                                </a:lnTo>
                                <a:lnTo>
                                  <a:pt x="201" y="327"/>
                                </a:lnTo>
                                <a:lnTo>
                                  <a:pt x="201" y="325"/>
                                </a:lnTo>
                                <a:lnTo>
                                  <a:pt x="201" y="323"/>
                                </a:lnTo>
                                <a:lnTo>
                                  <a:pt x="203" y="321"/>
                                </a:lnTo>
                                <a:lnTo>
                                  <a:pt x="203" y="319"/>
                                </a:lnTo>
                                <a:lnTo>
                                  <a:pt x="205" y="317"/>
                                </a:lnTo>
                                <a:lnTo>
                                  <a:pt x="205" y="315"/>
                                </a:lnTo>
                                <a:lnTo>
                                  <a:pt x="205" y="312"/>
                                </a:lnTo>
                                <a:lnTo>
                                  <a:pt x="207" y="310"/>
                                </a:lnTo>
                                <a:lnTo>
                                  <a:pt x="207" y="308"/>
                                </a:lnTo>
                                <a:lnTo>
                                  <a:pt x="209" y="306"/>
                                </a:lnTo>
                                <a:lnTo>
                                  <a:pt x="214" y="296"/>
                                </a:lnTo>
                                <a:lnTo>
                                  <a:pt x="214" y="293"/>
                                </a:lnTo>
                                <a:lnTo>
                                  <a:pt x="216" y="285"/>
                                </a:lnTo>
                                <a:lnTo>
                                  <a:pt x="218" y="281"/>
                                </a:lnTo>
                                <a:lnTo>
                                  <a:pt x="220" y="279"/>
                                </a:lnTo>
                                <a:lnTo>
                                  <a:pt x="220" y="276"/>
                                </a:lnTo>
                                <a:lnTo>
                                  <a:pt x="220" y="274"/>
                                </a:lnTo>
                                <a:lnTo>
                                  <a:pt x="222" y="272"/>
                                </a:lnTo>
                                <a:lnTo>
                                  <a:pt x="222" y="270"/>
                                </a:lnTo>
                                <a:lnTo>
                                  <a:pt x="222" y="268"/>
                                </a:lnTo>
                                <a:lnTo>
                                  <a:pt x="224" y="264"/>
                                </a:lnTo>
                                <a:lnTo>
                                  <a:pt x="224" y="262"/>
                                </a:lnTo>
                                <a:lnTo>
                                  <a:pt x="224" y="260"/>
                                </a:lnTo>
                                <a:lnTo>
                                  <a:pt x="224" y="253"/>
                                </a:lnTo>
                                <a:lnTo>
                                  <a:pt x="224" y="251"/>
                                </a:lnTo>
                                <a:lnTo>
                                  <a:pt x="224" y="249"/>
                                </a:lnTo>
                                <a:lnTo>
                                  <a:pt x="224" y="247"/>
                                </a:lnTo>
                                <a:lnTo>
                                  <a:pt x="224" y="245"/>
                                </a:lnTo>
                                <a:lnTo>
                                  <a:pt x="224" y="243"/>
                                </a:lnTo>
                                <a:lnTo>
                                  <a:pt x="224" y="241"/>
                                </a:lnTo>
                                <a:lnTo>
                                  <a:pt x="224" y="238"/>
                                </a:lnTo>
                                <a:lnTo>
                                  <a:pt x="224" y="236"/>
                                </a:lnTo>
                                <a:lnTo>
                                  <a:pt x="222" y="234"/>
                                </a:lnTo>
                                <a:lnTo>
                                  <a:pt x="222" y="232"/>
                                </a:lnTo>
                                <a:lnTo>
                                  <a:pt x="222" y="230"/>
                                </a:lnTo>
                                <a:lnTo>
                                  <a:pt x="222" y="228"/>
                                </a:lnTo>
                                <a:lnTo>
                                  <a:pt x="220" y="226"/>
                                </a:lnTo>
                                <a:lnTo>
                                  <a:pt x="220" y="224"/>
                                </a:lnTo>
                                <a:lnTo>
                                  <a:pt x="220" y="222"/>
                                </a:lnTo>
                                <a:lnTo>
                                  <a:pt x="220" y="219"/>
                                </a:lnTo>
                                <a:lnTo>
                                  <a:pt x="218" y="219"/>
                                </a:lnTo>
                                <a:lnTo>
                                  <a:pt x="218" y="217"/>
                                </a:lnTo>
                                <a:lnTo>
                                  <a:pt x="218" y="215"/>
                                </a:lnTo>
                                <a:lnTo>
                                  <a:pt x="216" y="215"/>
                                </a:lnTo>
                                <a:lnTo>
                                  <a:pt x="216" y="213"/>
                                </a:lnTo>
                                <a:lnTo>
                                  <a:pt x="216" y="211"/>
                                </a:lnTo>
                                <a:lnTo>
                                  <a:pt x="214" y="209"/>
                                </a:lnTo>
                                <a:lnTo>
                                  <a:pt x="211" y="207"/>
                                </a:lnTo>
                                <a:lnTo>
                                  <a:pt x="211" y="205"/>
                                </a:lnTo>
                                <a:lnTo>
                                  <a:pt x="209" y="203"/>
                                </a:lnTo>
                                <a:lnTo>
                                  <a:pt x="209" y="200"/>
                                </a:lnTo>
                                <a:lnTo>
                                  <a:pt x="207" y="198"/>
                                </a:lnTo>
                                <a:lnTo>
                                  <a:pt x="207" y="196"/>
                                </a:lnTo>
                                <a:lnTo>
                                  <a:pt x="205" y="196"/>
                                </a:lnTo>
                                <a:lnTo>
                                  <a:pt x="205" y="194"/>
                                </a:lnTo>
                                <a:lnTo>
                                  <a:pt x="205" y="192"/>
                                </a:lnTo>
                                <a:lnTo>
                                  <a:pt x="203" y="190"/>
                                </a:lnTo>
                                <a:lnTo>
                                  <a:pt x="201" y="188"/>
                                </a:lnTo>
                                <a:lnTo>
                                  <a:pt x="201" y="186"/>
                                </a:lnTo>
                                <a:lnTo>
                                  <a:pt x="199" y="184"/>
                                </a:lnTo>
                                <a:lnTo>
                                  <a:pt x="199" y="181"/>
                                </a:lnTo>
                                <a:lnTo>
                                  <a:pt x="197" y="181"/>
                                </a:lnTo>
                                <a:lnTo>
                                  <a:pt x="197" y="179"/>
                                </a:lnTo>
                                <a:lnTo>
                                  <a:pt x="195" y="179"/>
                                </a:lnTo>
                                <a:lnTo>
                                  <a:pt x="195" y="177"/>
                                </a:lnTo>
                                <a:lnTo>
                                  <a:pt x="192" y="177"/>
                                </a:lnTo>
                                <a:lnTo>
                                  <a:pt x="192" y="175"/>
                                </a:lnTo>
                                <a:lnTo>
                                  <a:pt x="190" y="175"/>
                                </a:lnTo>
                                <a:lnTo>
                                  <a:pt x="188" y="175"/>
                                </a:lnTo>
                                <a:lnTo>
                                  <a:pt x="186" y="175"/>
                                </a:lnTo>
                                <a:lnTo>
                                  <a:pt x="184" y="173"/>
                                </a:lnTo>
                                <a:lnTo>
                                  <a:pt x="182" y="173"/>
                                </a:lnTo>
                                <a:lnTo>
                                  <a:pt x="180" y="173"/>
                                </a:lnTo>
                                <a:lnTo>
                                  <a:pt x="178" y="171"/>
                                </a:lnTo>
                                <a:lnTo>
                                  <a:pt x="176" y="171"/>
                                </a:lnTo>
                                <a:lnTo>
                                  <a:pt x="173" y="169"/>
                                </a:lnTo>
                                <a:lnTo>
                                  <a:pt x="171" y="169"/>
                                </a:lnTo>
                                <a:lnTo>
                                  <a:pt x="171" y="167"/>
                                </a:lnTo>
                                <a:lnTo>
                                  <a:pt x="169" y="165"/>
                                </a:lnTo>
                                <a:lnTo>
                                  <a:pt x="169" y="162"/>
                                </a:lnTo>
                                <a:lnTo>
                                  <a:pt x="167" y="160"/>
                                </a:lnTo>
                                <a:lnTo>
                                  <a:pt x="167" y="158"/>
                                </a:lnTo>
                                <a:lnTo>
                                  <a:pt x="167" y="156"/>
                                </a:lnTo>
                                <a:lnTo>
                                  <a:pt x="167" y="154"/>
                                </a:lnTo>
                                <a:lnTo>
                                  <a:pt x="167" y="152"/>
                                </a:lnTo>
                                <a:lnTo>
                                  <a:pt x="167" y="150"/>
                                </a:lnTo>
                                <a:lnTo>
                                  <a:pt x="167" y="148"/>
                                </a:lnTo>
                                <a:lnTo>
                                  <a:pt x="167" y="146"/>
                                </a:lnTo>
                                <a:lnTo>
                                  <a:pt x="167" y="143"/>
                                </a:lnTo>
                                <a:lnTo>
                                  <a:pt x="167" y="141"/>
                                </a:lnTo>
                                <a:lnTo>
                                  <a:pt x="167" y="139"/>
                                </a:lnTo>
                                <a:lnTo>
                                  <a:pt x="169" y="137"/>
                                </a:lnTo>
                                <a:lnTo>
                                  <a:pt x="169" y="135"/>
                                </a:lnTo>
                                <a:lnTo>
                                  <a:pt x="169" y="133"/>
                                </a:lnTo>
                                <a:lnTo>
                                  <a:pt x="171" y="133"/>
                                </a:lnTo>
                                <a:lnTo>
                                  <a:pt x="171" y="131"/>
                                </a:lnTo>
                                <a:lnTo>
                                  <a:pt x="173" y="129"/>
                                </a:lnTo>
                                <a:lnTo>
                                  <a:pt x="173" y="126"/>
                                </a:lnTo>
                                <a:lnTo>
                                  <a:pt x="176" y="126"/>
                                </a:lnTo>
                                <a:lnTo>
                                  <a:pt x="178" y="124"/>
                                </a:lnTo>
                                <a:lnTo>
                                  <a:pt x="180" y="122"/>
                                </a:lnTo>
                                <a:lnTo>
                                  <a:pt x="182" y="120"/>
                                </a:lnTo>
                                <a:lnTo>
                                  <a:pt x="184" y="118"/>
                                </a:lnTo>
                                <a:lnTo>
                                  <a:pt x="186" y="116"/>
                                </a:lnTo>
                                <a:lnTo>
                                  <a:pt x="188" y="116"/>
                                </a:lnTo>
                                <a:lnTo>
                                  <a:pt x="188" y="114"/>
                                </a:lnTo>
                                <a:lnTo>
                                  <a:pt x="190" y="114"/>
                                </a:lnTo>
                                <a:lnTo>
                                  <a:pt x="190" y="112"/>
                                </a:lnTo>
                                <a:lnTo>
                                  <a:pt x="192" y="112"/>
                                </a:lnTo>
                                <a:lnTo>
                                  <a:pt x="195" y="110"/>
                                </a:lnTo>
                                <a:lnTo>
                                  <a:pt x="197" y="110"/>
                                </a:lnTo>
                                <a:lnTo>
                                  <a:pt x="197" y="107"/>
                                </a:lnTo>
                                <a:lnTo>
                                  <a:pt x="199" y="107"/>
                                </a:lnTo>
                                <a:lnTo>
                                  <a:pt x="199" y="105"/>
                                </a:lnTo>
                                <a:lnTo>
                                  <a:pt x="201" y="105"/>
                                </a:lnTo>
                                <a:lnTo>
                                  <a:pt x="203" y="103"/>
                                </a:lnTo>
                                <a:lnTo>
                                  <a:pt x="205" y="101"/>
                                </a:lnTo>
                                <a:lnTo>
                                  <a:pt x="205" y="99"/>
                                </a:lnTo>
                                <a:lnTo>
                                  <a:pt x="207" y="99"/>
                                </a:lnTo>
                                <a:lnTo>
                                  <a:pt x="207" y="97"/>
                                </a:lnTo>
                                <a:lnTo>
                                  <a:pt x="207" y="95"/>
                                </a:lnTo>
                                <a:lnTo>
                                  <a:pt x="209" y="95"/>
                                </a:lnTo>
                                <a:lnTo>
                                  <a:pt x="209" y="93"/>
                                </a:lnTo>
                                <a:lnTo>
                                  <a:pt x="211" y="91"/>
                                </a:lnTo>
                                <a:lnTo>
                                  <a:pt x="211" y="88"/>
                                </a:lnTo>
                                <a:lnTo>
                                  <a:pt x="214" y="86"/>
                                </a:lnTo>
                                <a:lnTo>
                                  <a:pt x="214" y="84"/>
                                </a:lnTo>
                                <a:lnTo>
                                  <a:pt x="216" y="82"/>
                                </a:lnTo>
                                <a:lnTo>
                                  <a:pt x="216" y="80"/>
                                </a:lnTo>
                                <a:lnTo>
                                  <a:pt x="218" y="80"/>
                                </a:lnTo>
                                <a:lnTo>
                                  <a:pt x="218" y="78"/>
                                </a:lnTo>
                                <a:lnTo>
                                  <a:pt x="220" y="76"/>
                                </a:lnTo>
                                <a:lnTo>
                                  <a:pt x="220" y="74"/>
                                </a:lnTo>
                                <a:lnTo>
                                  <a:pt x="222" y="72"/>
                                </a:lnTo>
                                <a:lnTo>
                                  <a:pt x="222" y="69"/>
                                </a:lnTo>
                                <a:lnTo>
                                  <a:pt x="224" y="69"/>
                                </a:lnTo>
                                <a:lnTo>
                                  <a:pt x="224" y="67"/>
                                </a:lnTo>
                                <a:lnTo>
                                  <a:pt x="226" y="65"/>
                                </a:lnTo>
                                <a:lnTo>
                                  <a:pt x="226" y="63"/>
                                </a:lnTo>
                                <a:lnTo>
                                  <a:pt x="228" y="63"/>
                                </a:lnTo>
                                <a:lnTo>
                                  <a:pt x="228" y="61"/>
                                </a:lnTo>
                                <a:lnTo>
                                  <a:pt x="228" y="59"/>
                                </a:lnTo>
                                <a:lnTo>
                                  <a:pt x="230" y="59"/>
                                </a:lnTo>
                                <a:lnTo>
                                  <a:pt x="230" y="57"/>
                                </a:lnTo>
                                <a:lnTo>
                                  <a:pt x="230" y="55"/>
                                </a:lnTo>
                                <a:lnTo>
                                  <a:pt x="233" y="55"/>
                                </a:lnTo>
                                <a:lnTo>
                                  <a:pt x="233" y="53"/>
                                </a:lnTo>
                                <a:lnTo>
                                  <a:pt x="235" y="50"/>
                                </a:lnTo>
                                <a:lnTo>
                                  <a:pt x="235" y="48"/>
                                </a:lnTo>
                                <a:lnTo>
                                  <a:pt x="237" y="48"/>
                                </a:lnTo>
                                <a:lnTo>
                                  <a:pt x="237" y="46"/>
                                </a:lnTo>
                                <a:lnTo>
                                  <a:pt x="239" y="46"/>
                                </a:lnTo>
                                <a:lnTo>
                                  <a:pt x="241" y="44"/>
                                </a:lnTo>
                                <a:lnTo>
                                  <a:pt x="241" y="42"/>
                                </a:lnTo>
                                <a:lnTo>
                                  <a:pt x="243" y="42"/>
                                </a:lnTo>
                                <a:lnTo>
                                  <a:pt x="245" y="40"/>
                                </a:lnTo>
                                <a:lnTo>
                                  <a:pt x="247" y="38"/>
                                </a:lnTo>
                                <a:lnTo>
                                  <a:pt x="249" y="38"/>
                                </a:lnTo>
                                <a:lnTo>
                                  <a:pt x="249" y="36"/>
                                </a:lnTo>
                                <a:lnTo>
                                  <a:pt x="252" y="36"/>
                                </a:lnTo>
                                <a:lnTo>
                                  <a:pt x="254" y="34"/>
                                </a:lnTo>
                                <a:lnTo>
                                  <a:pt x="256" y="34"/>
                                </a:lnTo>
                                <a:lnTo>
                                  <a:pt x="258" y="31"/>
                                </a:lnTo>
                                <a:lnTo>
                                  <a:pt x="260" y="31"/>
                                </a:lnTo>
                                <a:lnTo>
                                  <a:pt x="262" y="29"/>
                                </a:lnTo>
                                <a:lnTo>
                                  <a:pt x="264" y="29"/>
                                </a:lnTo>
                                <a:lnTo>
                                  <a:pt x="264" y="27"/>
                                </a:lnTo>
                                <a:lnTo>
                                  <a:pt x="266" y="27"/>
                                </a:lnTo>
                                <a:lnTo>
                                  <a:pt x="268" y="27"/>
                                </a:lnTo>
                                <a:lnTo>
                                  <a:pt x="271" y="25"/>
                                </a:lnTo>
                                <a:lnTo>
                                  <a:pt x="273" y="25"/>
                                </a:lnTo>
                                <a:lnTo>
                                  <a:pt x="275" y="23"/>
                                </a:lnTo>
                                <a:lnTo>
                                  <a:pt x="277" y="23"/>
                                </a:lnTo>
                                <a:lnTo>
                                  <a:pt x="279" y="21"/>
                                </a:lnTo>
                                <a:lnTo>
                                  <a:pt x="281" y="21"/>
                                </a:lnTo>
                                <a:lnTo>
                                  <a:pt x="283" y="19"/>
                                </a:lnTo>
                                <a:lnTo>
                                  <a:pt x="285" y="19"/>
                                </a:lnTo>
                                <a:lnTo>
                                  <a:pt x="287" y="19"/>
                                </a:lnTo>
                                <a:lnTo>
                                  <a:pt x="287" y="17"/>
                                </a:lnTo>
                                <a:lnTo>
                                  <a:pt x="290" y="17"/>
                                </a:lnTo>
                                <a:lnTo>
                                  <a:pt x="292" y="15"/>
                                </a:lnTo>
                                <a:lnTo>
                                  <a:pt x="294" y="15"/>
                                </a:lnTo>
                                <a:lnTo>
                                  <a:pt x="296" y="15"/>
                                </a:lnTo>
                                <a:lnTo>
                                  <a:pt x="296" y="12"/>
                                </a:lnTo>
                                <a:lnTo>
                                  <a:pt x="298" y="12"/>
                                </a:lnTo>
                                <a:lnTo>
                                  <a:pt x="300" y="12"/>
                                </a:lnTo>
                                <a:lnTo>
                                  <a:pt x="300" y="10"/>
                                </a:lnTo>
                                <a:lnTo>
                                  <a:pt x="302" y="10"/>
                                </a:lnTo>
                                <a:lnTo>
                                  <a:pt x="304" y="10"/>
                                </a:lnTo>
                                <a:lnTo>
                                  <a:pt x="304" y="8"/>
                                </a:lnTo>
                                <a:lnTo>
                                  <a:pt x="306" y="8"/>
                                </a:lnTo>
                                <a:lnTo>
                                  <a:pt x="309" y="8"/>
                                </a:lnTo>
                                <a:lnTo>
                                  <a:pt x="309" y="6"/>
                                </a:lnTo>
                                <a:lnTo>
                                  <a:pt x="311" y="6"/>
                                </a:lnTo>
                                <a:lnTo>
                                  <a:pt x="313" y="6"/>
                                </a:lnTo>
                                <a:lnTo>
                                  <a:pt x="315" y="6"/>
                                </a:lnTo>
                                <a:lnTo>
                                  <a:pt x="317" y="6"/>
                                </a:lnTo>
                                <a:lnTo>
                                  <a:pt x="319" y="4"/>
                                </a:lnTo>
                                <a:lnTo>
                                  <a:pt x="321" y="4"/>
                                </a:lnTo>
                                <a:lnTo>
                                  <a:pt x="323" y="4"/>
                                </a:lnTo>
                                <a:lnTo>
                                  <a:pt x="326" y="4"/>
                                </a:lnTo>
                                <a:lnTo>
                                  <a:pt x="328" y="4"/>
                                </a:lnTo>
                                <a:lnTo>
                                  <a:pt x="330" y="2"/>
                                </a:lnTo>
                                <a:lnTo>
                                  <a:pt x="332" y="2"/>
                                </a:lnTo>
                                <a:lnTo>
                                  <a:pt x="334" y="2"/>
                                </a:lnTo>
                                <a:lnTo>
                                  <a:pt x="336" y="2"/>
                                </a:lnTo>
                                <a:lnTo>
                                  <a:pt x="338" y="2"/>
                                </a:lnTo>
                                <a:lnTo>
                                  <a:pt x="340" y="0"/>
                                </a:lnTo>
                                <a:lnTo>
                                  <a:pt x="342" y="0"/>
                                </a:lnTo>
                                <a:lnTo>
                                  <a:pt x="345" y="0"/>
                                </a:lnTo>
                              </a:path>
                            </a:pathLst>
                          </a:custGeom>
                          <a:noFill/>
                          <a:ln w="381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 name="Freeform 472"/>
                        <wps:cNvSpPr>
                          <a:spLocks/>
                        </wps:cNvSpPr>
                        <wps:spPr bwMode="auto">
                          <a:xfrm>
                            <a:off x="1151200" y="1676406"/>
                            <a:ext cx="464800" cy="964503"/>
                          </a:xfrm>
                          <a:custGeom>
                            <a:avLst/>
                            <a:gdLst>
                              <a:gd name="T0" fmla="*/ 20955 w 732"/>
                              <a:gd name="T1" fmla="*/ 957580 h 1519"/>
                              <a:gd name="T2" fmla="*/ 43815 w 732"/>
                              <a:gd name="T3" fmla="*/ 956310 h 1519"/>
                              <a:gd name="T4" fmla="*/ 85725 w 732"/>
                              <a:gd name="T5" fmla="*/ 957580 h 1519"/>
                              <a:gd name="T6" fmla="*/ 102870 w 732"/>
                              <a:gd name="T7" fmla="*/ 946785 h 1519"/>
                              <a:gd name="T8" fmla="*/ 121920 w 732"/>
                              <a:gd name="T9" fmla="*/ 935990 h 1519"/>
                              <a:gd name="T10" fmla="*/ 144780 w 732"/>
                              <a:gd name="T11" fmla="*/ 918845 h 1519"/>
                              <a:gd name="T12" fmla="*/ 151130 w 732"/>
                              <a:gd name="T13" fmla="*/ 893445 h 1519"/>
                              <a:gd name="T14" fmla="*/ 153670 w 732"/>
                              <a:gd name="T15" fmla="*/ 870585 h 1519"/>
                              <a:gd name="T16" fmla="*/ 152400 w 732"/>
                              <a:gd name="T17" fmla="*/ 847725 h 1519"/>
                              <a:gd name="T18" fmla="*/ 158115 w 732"/>
                              <a:gd name="T19" fmla="*/ 826135 h 1519"/>
                              <a:gd name="T20" fmla="*/ 168910 w 732"/>
                              <a:gd name="T21" fmla="*/ 807720 h 1519"/>
                              <a:gd name="T22" fmla="*/ 173990 w 732"/>
                              <a:gd name="T23" fmla="*/ 786130 h 1519"/>
                              <a:gd name="T24" fmla="*/ 170180 w 732"/>
                              <a:gd name="T25" fmla="*/ 764540 h 1519"/>
                              <a:gd name="T26" fmla="*/ 173990 w 732"/>
                              <a:gd name="T27" fmla="*/ 741680 h 1519"/>
                              <a:gd name="T28" fmla="*/ 187325 w 732"/>
                              <a:gd name="T29" fmla="*/ 729615 h 1519"/>
                              <a:gd name="T30" fmla="*/ 200660 w 732"/>
                              <a:gd name="T31" fmla="*/ 716280 h 1519"/>
                              <a:gd name="T32" fmla="*/ 212725 w 732"/>
                              <a:gd name="T33" fmla="*/ 697230 h 1519"/>
                              <a:gd name="T34" fmla="*/ 226060 w 732"/>
                              <a:gd name="T35" fmla="*/ 678815 h 1519"/>
                              <a:gd name="T36" fmla="*/ 242570 w 732"/>
                              <a:gd name="T37" fmla="*/ 662305 h 1519"/>
                              <a:gd name="T38" fmla="*/ 270510 w 732"/>
                              <a:gd name="T39" fmla="*/ 636905 h 1519"/>
                              <a:gd name="T40" fmla="*/ 294640 w 732"/>
                              <a:gd name="T41" fmla="*/ 611505 h 1519"/>
                              <a:gd name="T42" fmla="*/ 301625 w 732"/>
                              <a:gd name="T43" fmla="*/ 582295 h 1519"/>
                              <a:gd name="T44" fmla="*/ 297180 w 732"/>
                              <a:gd name="T45" fmla="*/ 554990 h 1519"/>
                              <a:gd name="T46" fmla="*/ 305435 w 732"/>
                              <a:gd name="T47" fmla="*/ 536575 h 1519"/>
                              <a:gd name="T48" fmla="*/ 309245 w 732"/>
                              <a:gd name="T49" fmla="*/ 514985 h 1519"/>
                              <a:gd name="T50" fmla="*/ 311150 w 732"/>
                              <a:gd name="T51" fmla="*/ 490855 h 1519"/>
                              <a:gd name="T52" fmla="*/ 309245 w 732"/>
                              <a:gd name="T53" fmla="*/ 469265 h 1519"/>
                              <a:gd name="T54" fmla="*/ 306705 w 732"/>
                              <a:gd name="T55" fmla="*/ 445135 h 1519"/>
                              <a:gd name="T56" fmla="*/ 309245 w 732"/>
                              <a:gd name="T57" fmla="*/ 418465 h 1519"/>
                              <a:gd name="T58" fmla="*/ 292100 w 732"/>
                              <a:gd name="T59" fmla="*/ 391795 h 1519"/>
                              <a:gd name="T60" fmla="*/ 282575 w 732"/>
                              <a:gd name="T61" fmla="*/ 371475 h 1519"/>
                              <a:gd name="T62" fmla="*/ 271780 w 732"/>
                              <a:gd name="T63" fmla="*/ 351155 h 1519"/>
                              <a:gd name="T64" fmla="*/ 246380 w 732"/>
                              <a:gd name="T65" fmla="*/ 339090 h 1519"/>
                              <a:gd name="T66" fmla="*/ 227965 w 732"/>
                              <a:gd name="T67" fmla="*/ 337820 h 1519"/>
                              <a:gd name="T68" fmla="*/ 217170 w 732"/>
                              <a:gd name="T69" fmla="*/ 319405 h 1519"/>
                              <a:gd name="T70" fmla="*/ 206375 w 732"/>
                              <a:gd name="T71" fmla="*/ 300355 h 1519"/>
                              <a:gd name="T72" fmla="*/ 194310 w 732"/>
                              <a:gd name="T73" fmla="*/ 283210 h 1519"/>
                              <a:gd name="T74" fmla="*/ 180975 w 732"/>
                              <a:gd name="T75" fmla="*/ 267970 h 1519"/>
                              <a:gd name="T76" fmla="*/ 167640 w 732"/>
                              <a:gd name="T77" fmla="*/ 253365 h 1519"/>
                              <a:gd name="T78" fmla="*/ 165735 w 732"/>
                              <a:gd name="T79" fmla="*/ 231775 h 1519"/>
                              <a:gd name="T80" fmla="*/ 177800 w 732"/>
                              <a:gd name="T81" fmla="*/ 213360 h 1519"/>
                              <a:gd name="T82" fmla="*/ 186055 w 732"/>
                              <a:gd name="T83" fmla="*/ 191770 h 1519"/>
                              <a:gd name="T84" fmla="*/ 199390 w 732"/>
                              <a:gd name="T85" fmla="*/ 171450 h 1519"/>
                              <a:gd name="T86" fmla="*/ 201930 w 732"/>
                              <a:gd name="T87" fmla="*/ 148590 h 1519"/>
                              <a:gd name="T88" fmla="*/ 206375 w 732"/>
                              <a:gd name="T89" fmla="*/ 111125 h 1519"/>
                              <a:gd name="T90" fmla="*/ 213995 w 732"/>
                              <a:gd name="T91" fmla="*/ 90805 h 1519"/>
                              <a:gd name="T92" fmla="*/ 222250 w 732"/>
                              <a:gd name="T93" fmla="*/ 74930 h 1519"/>
                              <a:gd name="T94" fmla="*/ 224790 w 732"/>
                              <a:gd name="T95" fmla="*/ 52070 h 1519"/>
                              <a:gd name="T96" fmla="*/ 236855 w 732"/>
                              <a:gd name="T97" fmla="*/ 38735 h 1519"/>
                              <a:gd name="T98" fmla="*/ 257175 w 732"/>
                              <a:gd name="T99" fmla="*/ 33655 h 1519"/>
                              <a:gd name="T100" fmla="*/ 277495 w 732"/>
                              <a:gd name="T101" fmla="*/ 26670 h 1519"/>
                              <a:gd name="T102" fmla="*/ 293370 w 732"/>
                              <a:gd name="T103" fmla="*/ 26670 h 1519"/>
                              <a:gd name="T104" fmla="*/ 311150 w 732"/>
                              <a:gd name="T105" fmla="*/ 34925 h 1519"/>
                              <a:gd name="T106" fmla="*/ 333375 w 732"/>
                              <a:gd name="T107" fmla="*/ 38735 h 1519"/>
                              <a:gd name="T108" fmla="*/ 361950 w 732"/>
                              <a:gd name="T109" fmla="*/ 25400 h 1519"/>
                              <a:gd name="T110" fmla="*/ 379095 w 732"/>
                              <a:gd name="T111" fmla="*/ 13335 h 1519"/>
                              <a:gd name="T112" fmla="*/ 395605 w 732"/>
                              <a:gd name="T113" fmla="*/ 2540 h 1519"/>
                              <a:gd name="T114" fmla="*/ 416560 w 732"/>
                              <a:gd name="T115" fmla="*/ 0 h 1519"/>
                              <a:gd name="T116" fmla="*/ 438150 w 732"/>
                              <a:gd name="T117" fmla="*/ 1270 h 1519"/>
                              <a:gd name="T118" fmla="*/ 459740 w 732"/>
                              <a:gd name="T119" fmla="*/ 5080 h 1519"/>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732" h="1519">
                                <a:moveTo>
                                  <a:pt x="0" y="1519"/>
                                </a:moveTo>
                                <a:lnTo>
                                  <a:pt x="2" y="1519"/>
                                </a:lnTo>
                                <a:lnTo>
                                  <a:pt x="4" y="1517"/>
                                </a:lnTo>
                                <a:lnTo>
                                  <a:pt x="6" y="1517"/>
                                </a:lnTo>
                                <a:lnTo>
                                  <a:pt x="8" y="1517"/>
                                </a:lnTo>
                                <a:lnTo>
                                  <a:pt x="10" y="1515"/>
                                </a:lnTo>
                                <a:lnTo>
                                  <a:pt x="12" y="1515"/>
                                </a:lnTo>
                                <a:lnTo>
                                  <a:pt x="21" y="1515"/>
                                </a:lnTo>
                                <a:lnTo>
                                  <a:pt x="23" y="1515"/>
                                </a:lnTo>
                                <a:lnTo>
                                  <a:pt x="25" y="1515"/>
                                </a:lnTo>
                                <a:lnTo>
                                  <a:pt x="25" y="1512"/>
                                </a:lnTo>
                                <a:lnTo>
                                  <a:pt x="27" y="1512"/>
                                </a:lnTo>
                                <a:lnTo>
                                  <a:pt x="29" y="1512"/>
                                </a:lnTo>
                                <a:lnTo>
                                  <a:pt x="29" y="1510"/>
                                </a:lnTo>
                                <a:lnTo>
                                  <a:pt x="31" y="1510"/>
                                </a:lnTo>
                                <a:lnTo>
                                  <a:pt x="33" y="1510"/>
                                </a:lnTo>
                                <a:lnTo>
                                  <a:pt x="33" y="1508"/>
                                </a:lnTo>
                                <a:lnTo>
                                  <a:pt x="35" y="1508"/>
                                </a:lnTo>
                                <a:lnTo>
                                  <a:pt x="38" y="1508"/>
                                </a:lnTo>
                                <a:lnTo>
                                  <a:pt x="40" y="1506"/>
                                </a:lnTo>
                                <a:lnTo>
                                  <a:pt x="42" y="1506"/>
                                </a:lnTo>
                                <a:lnTo>
                                  <a:pt x="44" y="1506"/>
                                </a:lnTo>
                                <a:lnTo>
                                  <a:pt x="46" y="1506"/>
                                </a:lnTo>
                                <a:lnTo>
                                  <a:pt x="48" y="1506"/>
                                </a:lnTo>
                                <a:lnTo>
                                  <a:pt x="50" y="1506"/>
                                </a:lnTo>
                                <a:lnTo>
                                  <a:pt x="52" y="1506"/>
                                </a:lnTo>
                                <a:lnTo>
                                  <a:pt x="54" y="1506"/>
                                </a:lnTo>
                                <a:lnTo>
                                  <a:pt x="57" y="1506"/>
                                </a:lnTo>
                                <a:lnTo>
                                  <a:pt x="59" y="1506"/>
                                </a:lnTo>
                                <a:lnTo>
                                  <a:pt x="61" y="1506"/>
                                </a:lnTo>
                                <a:lnTo>
                                  <a:pt x="63" y="1506"/>
                                </a:lnTo>
                                <a:lnTo>
                                  <a:pt x="65" y="1506"/>
                                </a:lnTo>
                                <a:lnTo>
                                  <a:pt x="67" y="1506"/>
                                </a:lnTo>
                                <a:lnTo>
                                  <a:pt x="69" y="1506"/>
                                </a:lnTo>
                                <a:lnTo>
                                  <a:pt x="71" y="1506"/>
                                </a:lnTo>
                                <a:lnTo>
                                  <a:pt x="73" y="1506"/>
                                </a:lnTo>
                                <a:lnTo>
                                  <a:pt x="76" y="1506"/>
                                </a:lnTo>
                                <a:lnTo>
                                  <a:pt x="78" y="1506"/>
                                </a:lnTo>
                                <a:lnTo>
                                  <a:pt x="80" y="1506"/>
                                </a:lnTo>
                                <a:lnTo>
                                  <a:pt x="84" y="1506"/>
                                </a:lnTo>
                                <a:lnTo>
                                  <a:pt x="88" y="1506"/>
                                </a:lnTo>
                                <a:lnTo>
                                  <a:pt x="92" y="1506"/>
                                </a:lnTo>
                                <a:lnTo>
                                  <a:pt x="95" y="1506"/>
                                </a:lnTo>
                                <a:lnTo>
                                  <a:pt x="101" y="1508"/>
                                </a:lnTo>
                                <a:lnTo>
                                  <a:pt x="103" y="1508"/>
                                </a:lnTo>
                                <a:lnTo>
                                  <a:pt x="109" y="1508"/>
                                </a:lnTo>
                                <a:lnTo>
                                  <a:pt x="118" y="1510"/>
                                </a:lnTo>
                                <a:lnTo>
                                  <a:pt x="122" y="1510"/>
                                </a:lnTo>
                                <a:lnTo>
                                  <a:pt x="126" y="1510"/>
                                </a:lnTo>
                                <a:lnTo>
                                  <a:pt x="133" y="1510"/>
                                </a:lnTo>
                                <a:lnTo>
                                  <a:pt x="135" y="1508"/>
                                </a:lnTo>
                                <a:lnTo>
                                  <a:pt x="137" y="1508"/>
                                </a:lnTo>
                                <a:lnTo>
                                  <a:pt x="139" y="1508"/>
                                </a:lnTo>
                                <a:lnTo>
                                  <a:pt x="139" y="1506"/>
                                </a:lnTo>
                                <a:lnTo>
                                  <a:pt x="141" y="1506"/>
                                </a:lnTo>
                                <a:lnTo>
                                  <a:pt x="141" y="1504"/>
                                </a:lnTo>
                                <a:lnTo>
                                  <a:pt x="143" y="1504"/>
                                </a:lnTo>
                                <a:lnTo>
                                  <a:pt x="145" y="1504"/>
                                </a:lnTo>
                                <a:lnTo>
                                  <a:pt x="145" y="1502"/>
                                </a:lnTo>
                                <a:lnTo>
                                  <a:pt x="147" y="1502"/>
                                </a:lnTo>
                                <a:lnTo>
                                  <a:pt x="149" y="1500"/>
                                </a:lnTo>
                                <a:lnTo>
                                  <a:pt x="152" y="1500"/>
                                </a:lnTo>
                                <a:lnTo>
                                  <a:pt x="152" y="1498"/>
                                </a:lnTo>
                                <a:lnTo>
                                  <a:pt x="154" y="1498"/>
                                </a:lnTo>
                                <a:lnTo>
                                  <a:pt x="156" y="1495"/>
                                </a:lnTo>
                                <a:lnTo>
                                  <a:pt x="158" y="1495"/>
                                </a:lnTo>
                                <a:lnTo>
                                  <a:pt x="160" y="1493"/>
                                </a:lnTo>
                                <a:lnTo>
                                  <a:pt x="162" y="1491"/>
                                </a:lnTo>
                                <a:lnTo>
                                  <a:pt x="164" y="1491"/>
                                </a:lnTo>
                                <a:lnTo>
                                  <a:pt x="164" y="1489"/>
                                </a:lnTo>
                                <a:lnTo>
                                  <a:pt x="166" y="1489"/>
                                </a:lnTo>
                                <a:lnTo>
                                  <a:pt x="168" y="1487"/>
                                </a:lnTo>
                                <a:lnTo>
                                  <a:pt x="171" y="1487"/>
                                </a:lnTo>
                                <a:lnTo>
                                  <a:pt x="173" y="1485"/>
                                </a:lnTo>
                                <a:lnTo>
                                  <a:pt x="175" y="1483"/>
                                </a:lnTo>
                                <a:lnTo>
                                  <a:pt x="177" y="1483"/>
                                </a:lnTo>
                                <a:lnTo>
                                  <a:pt x="177" y="1481"/>
                                </a:lnTo>
                                <a:lnTo>
                                  <a:pt x="179" y="1481"/>
                                </a:lnTo>
                                <a:lnTo>
                                  <a:pt x="181" y="1481"/>
                                </a:lnTo>
                                <a:lnTo>
                                  <a:pt x="181" y="1479"/>
                                </a:lnTo>
                                <a:lnTo>
                                  <a:pt x="183" y="1479"/>
                                </a:lnTo>
                                <a:lnTo>
                                  <a:pt x="185" y="1476"/>
                                </a:lnTo>
                                <a:lnTo>
                                  <a:pt x="187" y="1476"/>
                                </a:lnTo>
                                <a:lnTo>
                                  <a:pt x="190" y="1474"/>
                                </a:lnTo>
                                <a:lnTo>
                                  <a:pt x="192" y="1474"/>
                                </a:lnTo>
                                <a:lnTo>
                                  <a:pt x="194" y="1472"/>
                                </a:lnTo>
                                <a:lnTo>
                                  <a:pt x="196" y="1472"/>
                                </a:lnTo>
                                <a:lnTo>
                                  <a:pt x="198" y="1470"/>
                                </a:lnTo>
                                <a:lnTo>
                                  <a:pt x="200" y="1468"/>
                                </a:lnTo>
                                <a:lnTo>
                                  <a:pt x="202" y="1468"/>
                                </a:lnTo>
                                <a:lnTo>
                                  <a:pt x="204" y="1466"/>
                                </a:lnTo>
                                <a:lnTo>
                                  <a:pt x="206" y="1466"/>
                                </a:lnTo>
                                <a:lnTo>
                                  <a:pt x="206" y="1464"/>
                                </a:lnTo>
                                <a:lnTo>
                                  <a:pt x="209" y="1464"/>
                                </a:lnTo>
                                <a:lnTo>
                                  <a:pt x="211" y="1462"/>
                                </a:lnTo>
                                <a:lnTo>
                                  <a:pt x="213" y="1460"/>
                                </a:lnTo>
                                <a:lnTo>
                                  <a:pt x="215" y="1457"/>
                                </a:lnTo>
                                <a:lnTo>
                                  <a:pt x="217" y="1457"/>
                                </a:lnTo>
                                <a:lnTo>
                                  <a:pt x="221" y="1455"/>
                                </a:lnTo>
                                <a:lnTo>
                                  <a:pt x="223" y="1453"/>
                                </a:lnTo>
                                <a:lnTo>
                                  <a:pt x="226" y="1451"/>
                                </a:lnTo>
                                <a:lnTo>
                                  <a:pt x="228" y="1447"/>
                                </a:lnTo>
                                <a:lnTo>
                                  <a:pt x="230" y="1447"/>
                                </a:lnTo>
                                <a:lnTo>
                                  <a:pt x="230" y="1445"/>
                                </a:lnTo>
                                <a:lnTo>
                                  <a:pt x="232" y="1438"/>
                                </a:lnTo>
                                <a:lnTo>
                                  <a:pt x="232" y="1434"/>
                                </a:lnTo>
                                <a:lnTo>
                                  <a:pt x="232" y="1432"/>
                                </a:lnTo>
                                <a:lnTo>
                                  <a:pt x="232" y="1430"/>
                                </a:lnTo>
                                <a:lnTo>
                                  <a:pt x="234" y="1428"/>
                                </a:lnTo>
                                <a:lnTo>
                                  <a:pt x="234" y="1426"/>
                                </a:lnTo>
                                <a:lnTo>
                                  <a:pt x="234" y="1424"/>
                                </a:lnTo>
                                <a:lnTo>
                                  <a:pt x="234" y="1422"/>
                                </a:lnTo>
                                <a:lnTo>
                                  <a:pt x="234" y="1419"/>
                                </a:lnTo>
                                <a:lnTo>
                                  <a:pt x="236" y="1417"/>
                                </a:lnTo>
                                <a:lnTo>
                                  <a:pt x="236" y="1415"/>
                                </a:lnTo>
                                <a:lnTo>
                                  <a:pt x="236" y="1413"/>
                                </a:lnTo>
                                <a:lnTo>
                                  <a:pt x="236" y="1411"/>
                                </a:lnTo>
                                <a:lnTo>
                                  <a:pt x="238" y="1409"/>
                                </a:lnTo>
                                <a:lnTo>
                                  <a:pt x="238" y="1407"/>
                                </a:lnTo>
                                <a:lnTo>
                                  <a:pt x="240" y="1405"/>
                                </a:lnTo>
                                <a:lnTo>
                                  <a:pt x="240" y="1403"/>
                                </a:lnTo>
                                <a:lnTo>
                                  <a:pt x="242" y="1400"/>
                                </a:lnTo>
                                <a:lnTo>
                                  <a:pt x="242" y="1398"/>
                                </a:lnTo>
                                <a:lnTo>
                                  <a:pt x="242" y="1396"/>
                                </a:lnTo>
                                <a:lnTo>
                                  <a:pt x="245" y="1394"/>
                                </a:lnTo>
                                <a:lnTo>
                                  <a:pt x="245" y="1392"/>
                                </a:lnTo>
                                <a:lnTo>
                                  <a:pt x="245" y="1390"/>
                                </a:lnTo>
                                <a:lnTo>
                                  <a:pt x="245" y="1388"/>
                                </a:lnTo>
                                <a:lnTo>
                                  <a:pt x="245" y="1386"/>
                                </a:lnTo>
                                <a:lnTo>
                                  <a:pt x="245" y="1384"/>
                                </a:lnTo>
                                <a:lnTo>
                                  <a:pt x="245" y="1381"/>
                                </a:lnTo>
                                <a:lnTo>
                                  <a:pt x="245" y="1379"/>
                                </a:lnTo>
                                <a:lnTo>
                                  <a:pt x="245" y="1377"/>
                                </a:lnTo>
                                <a:lnTo>
                                  <a:pt x="245" y="1375"/>
                                </a:lnTo>
                                <a:lnTo>
                                  <a:pt x="242" y="1373"/>
                                </a:lnTo>
                                <a:lnTo>
                                  <a:pt x="242" y="1371"/>
                                </a:lnTo>
                                <a:lnTo>
                                  <a:pt x="242" y="1369"/>
                                </a:lnTo>
                                <a:lnTo>
                                  <a:pt x="242" y="1367"/>
                                </a:lnTo>
                                <a:lnTo>
                                  <a:pt x="242" y="1365"/>
                                </a:lnTo>
                                <a:lnTo>
                                  <a:pt x="242" y="1362"/>
                                </a:lnTo>
                                <a:lnTo>
                                  <a:pt x="240" y="1360"/>
                                </a:lnTo>
                                <a:lnTo>
                                  <a:pt x="240" y="1358"/>
                                </a:lnTo>
                                <a:lnTo>
                                  <a:pt x="240" y="1356"/>
                                </a:lnTo>
                                <a:lnTo>
                                  <a:pt x="238" y="1354"/>
                                </a:lnTo>
                                <a:lnTo>
                                  <a:pt x="238" y="1352"/>
                                </a:lnTo>
                                <a:lnTo>
                                  <a:pt x="238" y="1350"/>
                                </a:lnTo>
                                <a:lnTo>
                                  <a:pt x="238" y="1348"/>
                                </a:lnTo>
                                <a:lnTo>
                                  <a:pt x="238" y="1346"/>
                                </a:lnTo>
                                <a:lnTo>
                                  <a:pt x="238" y="1343"/>
                                </a:lnTo>
                                <a:lnTo>
                                  <a:pt x="238" y="1341"/>
                                </a:lnTo>
                                <a:lnTo>
                                  <a:pt x="240" y="1339"/>
                                </a:lnTo>
                                <a:lnTo>
                                  <a:pt x="240" y="1337"/>
                                </a:lnTo>
                                <a:lnTo>
                                  <a:pt x="240" y="1335"/>
                                </a:lnTo>
                                <a:lnTo>
                                  <a:pt x="240" y="1333"/>
                                </a:lnTo>
                                <a:lnTo>
                                  <a:pt x="242" y="1331"/>
                                </a:lnTo>
                                <a:lnTo>
                                  <a:pt x="242" y="1329"/>
                                </a:lnTo>
                                <a:lnTo>
                                  <a:pt x="242" y="1326"/>
                                </a:lnTo>
                                <a:lnTo>
                                  <a:pt x="242" y="1324"/>
                                </a:lnTo>
                                <a:lnTo>
                                  <a:pt x="242" y="1322"/>
                                </a:lnTo>
                                <a:lnTo>
                                  <a:pt x="245" y="1320"/>
                                </a:lnTo>
                                <a:lnTo>
                                  <a:pt x="245" y="1318"/>
                                </a:lnTo>
                                <a:lnTo>
                                  <a:pt x="245" y="1316"/>
                                </a:lnTo>
                                <a:lnTo>
                                  <a:pt x="245" y="1314"/>
                                </a:lnTo>
                                <a:lnTo>
                                  <a:pt x="245" y="1312"/>
                                </a:lnTo>
                                <a:lnTo>
                                  <a:pt x="247" y="1312"/>
                                </a:lnTo>
                                <a:lnTo>
                                  <a:pt x="247" y="1310"/>
                                </a:lnTo>
                                <a:lnTo>
                                  <a:pt x="247" y="1307"/>
                                </a:lnTo>
                                <a:lnTo>
                                  <a:pt x="247" y="1305"/>
                                </a:lnTo>
                                <a:lnTo>
                                  <a:pt x="249" y="1303"/>
                                </a:lnTo>
                                <a:lnTo>
                                  <a:pt x="249" y="1301"/>
                                </a:lnTo>
                                <a:lnTo>
                                  <a:pt x="251" y="1299"/>
                                </a:lnTo>
                                <a:lnTo>
                                  <a:pt x="251" y="1297"/>
                                </a:lnTo>
                                <a:lnTo>
                                  <a:pt x="253" y="1295"/>
                                </a:lnTo>
                                <a:lnTo>
                                  <a:pt x="255" y="1295"/>
                                </a:lnTo>
                                <a:lnTo>
                                  <a:pt x="255" y="1293"/>
                                </a:lnTo>
                                <a:lnTo>
                                  <a:pt x="257" y="1291"/>
                                </a:lnTo>
                                <a:lnTo>
                                  <a:pt x="257" y="1288"/>
                                </a:lnTo>
                                <a:lnTo>
                                  <a:pt x="259" y="1286"/>
                                </a:lnTo>
                                <a:lnTo>
                                  <a:pt x="259" y="1284"/>
                                </a:lnTo>
                                <a:lnTo>
                                  <a:pt x="261" y="1284"/>
                                </a:lnTo>
                                <a:lnTo>
                                  <a:pt x="261" y="1282"/>
                                </a:lnTo>
                                <a:lnTo>
                                  <a:pt x="264" y="1280"/>
                                </a:lnTo>
                                <a:lnTo>
                                  <a:pt x="264" y="1278"/>
                                </a:lnTo>
                                <a:lnTo>
                                  <a:pt x="264" y="1276"/>
                                </a:lnTo>
                                <a:lnTo>
                                  <a:pt x="266" y="1276"/>
                                </a:lnTo>
                                <a:lnTo>
                                  <a:pt x="266" y="1274"/>
                                </a:lnTo>
                                <a:lnTo>
                                  <a:pt x="266" y="1272"/>
                                </a:lnTo>
                                <a:lnTo>
                                  <a:pt x="268" y="1269"/>
                                </a:lnTo>
                                <a:lnTo>
                                  <a:pt x="268" y="1267"/>
                                </a:lnTo>
                                <a:lnTo>
                                  <a:pt x="268" y="1265"/>
                                </a:lnTo>
                                <a:lnTo>
                                  <a:pt x="270" y="1263"/>
                                </a:lnTo>
                                <a:lnTo>
                                  <a:pt x="270" y="1261"/>
                                </a:lnTo>
                                <a:lnTo>
                                  <a:pt x="270" y="1259"/>
                                </a:lnTo>
                                <a:lnTo>
                                  <a:pt x="270" y="1257"/>
                                </a:lnTo>
                                <a:lnTo>
                                  <a:pt x="272" y="1255"/>
                                </a:lnTo>
                                <a:lnTo>
                                  <a:pt x="272" y="1253"/>
                                </a:lnTo>
                                <a:lnTo>
                                  <a:pt x="272" y="1250"/>
                                </a:lnTo>
                                <a:lnTo>
                                  <a:pt x="274" y="1250"/>
                                </a:lnTo>
                                <a:lnTo>
                                  <a:pt x="274" y="1248"/>
                                </a:lnTo>
                                <a:lnTo>
                                  <a:pt x="274" y="1246"/>
                                </a:lnTo>
                                <a:lnTo>
                                  <a:pt x="274" y="1244"/>
                                </a:lnTo>
                                <a:lnTo>
                                  <a:pt x="274" y="1242"/>
                                </a:lnTo>
                                <a:lnTo>
                                  <a:pt x="274" y="1240"/>
                                </a:lnTo>
                                <a:lnTo>
                                  <a:pt x="274" y="1238"/>
                                </a:lnTo>
                                <a:lnTo>
                                  <a:pt x="274" y="1236"/>
                                </a:lnTo>
                                <a:lnTo>
                                  <a:pt x="274" y="1234"/>
                                </a:lnTo>
                                <a:lnTo>
                                  <a:pt x="274" y="1231"/>
                                </a:lnTo>
                                <a:lnTo>
                                  <a:pt x="274" y="1229"/>
                                </a:lnTo>
                                <a:lnTo>
                                  <a:pt x="274" y="1227"/>
                                </a:lnTo>
                                <a:lnTo>
                                  <a:pt x="274" y="1225"/>
                                </a:lnTo>
                                <a:lnTo>
                                  <a:pt x="274" y="1223"/>
                                </a:lnTo>
                                <a:lnTo>
                                  <a:pt x="272" y="1221"/>
                                </a:lnTo>
                                <a:lnTo>
                                  <a:pt x="272" y="1219"/>
                                </a:lnTo>
                                <a:lnTo>
                                  <a:pt x="272" y="1217"/>
                                </a:lnTo>
                                <a:lnTo>
                                  <a:pt x="270" y="1215"/>
                                </a:lnTo>
                                <a:lnTo>
                                  <a:pt x="270" y="1212"/>
                                </a:lnTo>
                                <a:lnTo>
                                  <a:pt x="270" y="1210"/>
                                </a:lnTo>
                                <a:lnTo>
                                  <a:pt x="268" y="1210"/>
                                </a:lnTo>
                                <a:lnTo>
                                  <a:pt x="268" y="1208"/>
                                </a:lnTo>
                                <a:lnTo>
                                  <a:pt x="268" y="1206"/>
                                </a:lnTo>
                                <a:lnTo>
                                  <a:pt x="268" y="1204"/>
                                </a:lnTo>
                                <a:lnTo>
                                  <a:pt x="266" y="1202"/>
                                </a:lnTo>
                                <a:lnTo>
                                  <a:pt x="266" y="1200"/>
                                </a:lnTo>
                                <a:lnTo>
                                  <a:pt x="266" y="1198"/>
                                </a:lnTo>
                                <a:lnTo>
                                  <a:pt x="266" y="1196"/>
                                </a:lnTo>
                                <a:lnTo>
                                  <a:pt x="266" y="1193"/>
                                </a:lnTo>
                                <a:lnTo>
                                  <a:pt x="268" y="1191"/>
                                </a:lnTo>
                                <a:lnTo>
                                  <a:pt x="268" y="1189"/>
                                </a:lnTo>
                                <a:lnTo>
                                  <a:pt x="268" y="1187"/>
                                </a:lnTo>
                                <a:lnTo>
                                  <a:pt x="268" y="1185"/>
                                </a:lnTo>
                                <a:lnTo>
                                  <a:pt x="270" y="1183"/>
                                </a:lnTo>
                                <a:lnTo>
                                  <a:pt x="270" y="1181"/>
                                </a:lnTo>
                                <a:lnTo>
                                  <a:pt x="270" y="1179"/>
                                </a:lnTo>
                                <a:lnTo>
                                  <a:pt x="272" y="1176"/>
                                </a:lnTo>
                                <a:lnTo>
                                  <a:pt x="272" y="1174"/>
                                </a:lnTo>
                                <a:lnTo>
                                  <a:pt x="272" y="1172"/>
                                </a:lnTo>
                                <a:lnTo>
                                  <a:pt x="274" y="1170"/>
                                </a:lnTo>
                                <a:lnTo>
                                  <a:pt x="274" y="1168"/>
                                </a:lnTo>
                                <a:lnTo>
                                  <a:pt x="274" y="1166"/>
                                </a:lnTo>
                                <a:lnTo>
                                  <a:pt x="276" y="1166"/>
                                </a:lnTo>
                                <a:lnTo>
                                  <a:pt x="276" y="1164"/>
                                </a:lnTo>
                                <a:lnTo>
                                  <a:pt x="278" y="1164"/>
                                </a:lnTo>
                                <a:lnTo>
                                  <a:pt x="278" y="1162"/>
                                </a:lnTo>
                                <a:lnTo>
                                  <a:pt x="280" y="1162"/>
                                </a:lnTo>
                                <a:lnTo>
                                  <a:pt x="280" y="1160"/>
                                </a:lnTo>
                                <a:lnTo>
                                  <a:pt x="283" y="1160"/>
                                </a:lnTo>
                                <a:lnTo>
                                  <a:pt x="285" y="1157"/>
                                </a:lnTo>
                                <a:lnTo>
                                  <a:pt x="287" y="1155"/>
                                </a:lnTo>
                                <a:lnTo>
                                  <a:pt x="289" y="1155"/>
                                </a:lnTo>
                                <a:lnTo>
                                  <a:pt x="289" y="1153"/>
                                </a:lnTo>
                                <a:lnTo>
                                  <a:pt x="291" y="1153"/>
                                </a:lnTo>
                                <a:lnTo>
                                  <a:pt x="291" y="1151"/>
                                </a:lnTo>
                                <a:lnTo>
                                  <a:pt x="293" y="1151"/>
                                </a:lnTo>
                                <a:lnTo>
                                  <a:pt x="293" y="1149"/>
                                </a:lnTo>
                                <a:lnTo>
                                  <a:pt x="295" y="1149"/>
                                </a:lnTo>
                                <a:lnTo>
                                  <a:pt x="295" y="1147"/>
                                </a:lnTo>
                                <a:lnTo>
                                  <a:pt x="297" y="1147"/>
                                </a:lnTo>
                                <a:lnTo>
                                  <a:pt x="297" y="1145"/>
                                </a:lnTo>
                                <a:lnTo>
                                  <a:pt x="299" y="1143"/>
                                </a:lnTo>
                                <a:lnTo>
                                  <a:pt x="302" y="1143"/>
                                </a:lnTo>
                                <a:lnTo>
                                  <a:pt x="302" y="1141"/>
                                </a:lnTo>
                                <a:lnTo>
                                  <a:pt x="304" y="1141"/>
                                </a:lnTo>
                                <a:lnTo>
                                  <a:pt x="304" y="1138"/>
                                </a:lnTo>
                                <a:lnTo>
                                  <a:pt x="306" y="1136"/>
                                </a:lnTo>
                                <a:lnTo>
                                  <a:pt x="308" y="1134"/>
                                </a:lnTo>
                                <a:lnTo>
                                  <a:pt x="310" y="1134"/>
                                </a:lnTo>
                                <a:lnTo>
                                  <a:pt x="310" y="1132"/>
                                </a:lnTo>
                                <a:lnTo>
                                  <a:pt x="312" y="1132"/>
                                </a:lnTo>
                                <a:lnTo>
                                  <a:pt x="312" y="1130"/>
                                </a:lnTo>
                                <a:lnTo>
                                  <a:pt x="314" y="1130"/>
                                </a:lnTo>
                                <a:lnTo>
                                  <a:pt x="314" y="1128"/>
                                </a:lnTo>
                                <a:lnTo>
                                  <a:pt x="316" y="1128"/>
                                </a:lnTo>
                                <a:lnTo>
                                  <a:pt x="321" y="1126"/>
                                </a:lnTo>
                                <a:lnTo>
                                  <a:pt x="323" y="1126"/>
                                </a:lnTo>
                                <a:lnTo>
                                  <a:pt x="323" y="1124"/>
                                </a:lnTo>
                                <a:lnTo>
                                  <a:pt x="325" y="1124"/>
                                </a:lnTo>
                                <a:lnTo>
                                  <a:pt x="325" y="1122"/>
                                </a:lnTo>
                                <a:lnTo>
                                  <a:pt x="325" y="1119"/>
                                </a:lnTo>
                                <a:lnTo>
                                  <a:pt x="327" y="1119"/>
                                </a:lnTo>
                                <a:lnTo>
                                  <a:pt x="327" y="1117"/>
                                </a:lnTo>
                                <a:lnTo>
                                  <a:pt x="329" y="1115"/>
                                </a:lnTo>
                                <a:lnTo>
                                  <a:pt x="329" y="1113"/>
                                </a:lnTo>
                                <a:lnTo>
                                  <a:pt x="331" y="1111"/>
                                </a:lnTo>
                                <a:lnTo>
                                  <a:pt x="331" y="1109"/>
                                </a:lnTo>
                                <a:lnTo>
                                  <a:pt x="333" y="1107"/>
                                </a:lnTo>
                                <a:lnTo>
                                  <a:pt x="333" y="1105"/>
                                </a:lnTo>
                                <a:lnTo>
                                  <a:pt x="335" y="1103"/>
                                </a:lnTo>
                                <a:lnTo>
                                  <a:pt x="335" y="1100"/>
                                </a:lnTo>
                                <a:lnTo>
                                  <a:pt x="335" y="1098"/>
                                </a:lnTo>
                                <a:lnTo>
                                  <a:pt x="337" y="1096"/>
                                </a:lnTo>
                                <a:lnTo>
                                  <a:pt x="337" y="1094"/>
                                </a:lnTo>
                                <a:lnTo>
                                  <a:pt x="340" y="1092"/>
                                </a:lnTo>
                                <a:lnTo>
                                  <a:pt x="340" y="1090"/>
                                </a:lnTo>
                                <a:lnTo>
                                  <a:pt x="340" y="1088"/>
                                </a:lnTo>
                                <a:lnTo>
                                  <a:pt x="342" y="1088"/>
                                </a:lnTo>
                                <a:lnTo>
                                  <a:pt x="342" y="1086"/>
                                </a:lnTo>
                                <a:lnTo>
                                  <a:pt x="344" y="1084"/>
                                </a:lnTo>
                                <a:lnTo>
                                  <a:pt x="346" y="1081"/>
                                </a:lnTo>
                                <a:lnTo>
                                  <a:pt x="346" y="1079"/>
                                </a:lnTo>
                                <a:lnTo>
                                  <a:pt x="348" y="1077"/>
                                </a:lnTo>
                                <a:lnTo>
                                  <a:pt x="350" y="1075"/>
                                </a:lnTo>
                                <a:lnTo>
                                  <a:pt x="352" y="1073"/>
                                </a:lnTo>
                                <a:lnTo>
                                  <a:pt x="354" y="1073"/>
                                </a:lnTo>
                                <a:lnTo>
                                  <a:pt x="354" y="1071"/>
                                </a:lnTo>
                                <a:lnTo>
                                  <a:pt x="356" y="1071"/>
                                </a:lnTo>
                                <a:lnTo>
                                  <a:pt x="356" y="1069"/>
                                </a:lnTo>
                                <a:lnTo>
                                  <a:pt x="359" y="1069"/>
                                </a:lnTo>
                                <a:lnTo>
                                  <a:pt x="361" y="1069"/>
                                </a:lnTo>
                                <a:lnTo>
                                  <a:pt x="361" y="1067"/>
                                </a:lnTo>
                                <a:lnTo>
                                  <a:pt x="363" y="1067"/>
                                </a:lnTo>
                                <a:lnTo>
                                  <a:pt x="365" y="1067"/>
                                </a:lnTo>
                                <a:lnTo>
                                  <a:pt x="365" y="1065"/>
                                </a:lnTo>
                                <a:lnTo>
                                  <a:pt x="367" y="1065"/>
                                </a:lnTo>
                                <a:lnTo>
                                  <a:pt x="367" y="1062"/>
                                </a:lnTo>
                                <a:lnTo>
                                  <a:pt x="369" y="1062"/>
                                </a:lnTo>
                                <a:lnTo>
                                  <a:pt x="371" y="1060"/>
                                </a:lnTo>
                                <a:lnTo>
                                  <a:pt x="373" y="1058"/>
                                </a:lnTo>
                                <a:lnTo>
                                  <a:pt x="375" y="1056"/>
                                </a:lnTo>
                                <a:lnTo>
                                  <a:pt x="378" y="1054"/>
                                </a:lnTo>
                                <a:lnTo>
                                  <a:pt x="378" y="1052"/>
                                </a:lnTo>
                                <a:lnTo>
                                  <a:pt x="380" y="1048"/>
                                </a:lnTo>
                                <a:lnTo>
                                  <a:pt x="382" y="1046"/>
                                </a:lnTo>
                                <a:lnTo>
                                  <a:pt x="382" y="1043"/>
                                </a:lnTo>
                                <a:lnTo>
                                  <a:pt x="386" y="1035"/>
                                </a:lnTo>
                                <a:lnTo>
                                  <a:pt x="386" y="1033"/>
                                </a:lnTo>
                                <a:lnTo>
                                  <a:pt x="388" y="1031"/>
                                </a:lnTo>
                                <a:lnTo>
                                  <a:pt x="390" y="1029"/>
                                </a:lnTo>
                                <a:lnTo>
                                  <a:pt x="390" y="1026"/>
                                </a:lnTo>
                                <a:lnTo>
                                  <a:pt x="394" y="1022"/>
                                </a:lnTo>
                                <a:lnTo>
                                  <a:pt x="397" y="1022"/>
                                </a:lnTo>
                                <a:lnTo>
                                  <a:pt x="399" y="1018"/>
                                </a:lnTo>
                                <a:lnTo>
                                  <a:pt x="403" y="1014"/>
                                </a:lnTo>
                                <a:lnTo>
                                  <a:pt x="407" y="1012"/>
                                </a:lnTo>
                                <a:lnTo>
                                  <a:pt x="409" y="1012"/>
                                </a:lnTo>
                                <a:lnTo>
                                  <a:pt x="409" y="1010"/>
                                </a:lnTo>
                                <a:lnTo>
                                  <a:pt x="416" y="1010"/>
                                </a:lnTo>
                                <a:lnTo>
                                  <a:pt x="418" y="1007"/>
                                </a:lnTo>
                                <a:lnTo>
                                  <a:pt x="420" y="1007"/>
                                </a:lnTo>
                                <a:lnTo>
                                  <a:pt x="424" y="1003"/>
                                </a:lnTo>
                                <a:lnTo>
                                  <a:pt x="426" y="1003"/>
                                </a:lnTo>
                                <a:lnTo>
                                  <a:pt x="435" y="997"/>
                                </a:lnTo>
                                <a:lnTo>
                                  <a:pt x="437" y="997"/>
                                </a:lnTo>
                                <a:lnTo>
                                  <a:pt x="439" y="995"/>
                                </a:lnTo>
                                <a:lnTo>
                                  <a:pt x="445" y="993"/>
                                </a:lnTo>
                                <a:lnTo>
                                  <a:pt x="447" y="991"/>
                                </a:lnTo>
                                <a:lnTo>
                                  <a:pt x="452" y="988"/>
                                </a:lnTo>
                                <a:lnTo>
                                  <a:pt x="454" y="986"/>
                                </a:lnTo>
                                <a:lnTo>
                                  <a:pt x="456" y="986"/>
                                </a:lnTo>
                                <a:lnTo>
                                  <a:pt x="456" y="984"/>
                                </a:lnTo>
                                <a:lnTo>
                                  <a:pt x="458" y="982"/>
                                </a:lnTo>
                                <a:lnTo>
                                  <a:pt x="458" y="980"/>
                                </a:lnTo>
                                <a:lnTo>
                                  <a:pt x="458" y="978"/>
                                </a:lnTo>
                                <a:lnTo>
                                  <a:pt x="460" y="976"/>
                                </a:lnTo>
                                <a:lnTo>
                                  <a:pt x="460" y="974"/>
                                </a:lnTo>
                                <a:lnTo>
                                  <a:pt x="462" y="972"/>
                                </a:lnTo>
                                <a:lnTo>
                                  <a:pt x="462" y="967"/>
                                </a:lnTo>
                                <a:lnTo>
                                  <a:pt x="464" y="963"/>
                                </a:lnTo>
                                <a:lnTo>
                                  <a:pt x="464" y="959"/>
                                </a:lnTo>
                                <a:lnTo>
                                  <a:pt x="464" y="955"/>
                                </a:lnTo>
                                <a:lnTo>
                                  <a:pt x="466" y="950"/>
                                </a:lnTo>
                                <a:lnTo>
                                  <a:pt x="466" y="946"/>
                                </a:lnTo>
                                <a:lnTo>
                                  <a:pt x="468" y="944"/>
                                </a:lnTo>
                                <a:lnTo>
                                  <a:pt x="468" y="940"/>
                                </a:lnTo>
                                <a:lnTo>
                                  <a:pt x="471" y="938"/>
                                </a:lnTo>
                                <a:lnTo>
                                  <a:pt x="471" y="936"/>
                                </a:lnTo>
                                <a:lnTo>
                                  <a:pt x="473" y="934"/>
                                </a:lnTo>
                                <a:lnTo>
                                  <a:pt x="473" y="931"/>
                                </a:lnTo>
                                <a:lnTo>
                                  <a:pt x="475" y="929"/>
                                </a:lnTo>
                                <a:lnTo>
                                  <a:pt x="475" y="927"/>
                                </a:lnTo>
                                <a:lnTo>
                                  <a:pt x="475" y="925"/>
                                </a:lnTo>
                                <a:lnTo>
                                  <a:pt x="475" y="923"/>
                                </a:lnTo>
                                <a:lnTo>
                                  <a:pt x="475" y="921"/>
                                </a:lnTo>
                                <a:lnTo>
                                  <a:pt x="475" y="919"/>
                                </a:lnTo>
                                <a:lnTo>
                                  <a:pt x="475" y="917"/>
                                </a:lnTo>
                                <a:lnTo>
                                  <a:pt x="475" y="915"/>
                                </a:lnTo>
                                <a:lnTo>
                                  <a:pt x="475" y="910"/>
                                </a:lnTo>
                                <a:lnTo>
                                  <a:pt x="475" y="908"/>
                                </a:lnTo>
                                <a:lnTo>
                                  <a:pt x="473" y="904"/>
                                </a:lnTo>
                                <a:lnTo>
                                  <a:pt x="473" y="902"/>
                                </a:lnTo>
                                <a:lnTo>
                                  <a:pt x="473" y="900"/>
                                </a:lnTo>
                                <a:lnTo>
                                  <a:pt x="473" y="898"/>
                                </a:lnTo>
                                <a:lnTo>
                                  <a:pt x="471" y="893"/>
                                </a:lnTo>
                                <a:lnTo>
                                  <a:pt x="468" y="891"/>
                                </a:lnTo>
                                <a:lnTo>
                                  <a:pt x="468" y="889"/>
                                </a:lnTo>
                                <a:lnTo>
                                  <a:pt x="468" y="887"/>
                                </a:lnTo>
                                <a:lnTo>
                                  <a:pt x="466" y="885"/>
                                </a:lnTo>
                                <a:lnTo>
                                  <a:pt x="466" y="883"/>
                                </a:lnTo>
                                <a:lnTo>
                                  <a:pt x="466" y="881"/>
                                </a:lnTo>
                                <a:lnTo>
                                  <a:pt x="466" y="879"/>
                                </a:lnTo>
                                <a:lnTo>
                                  <a:pt x="468" y="877"/>
                                </a:lnTo>
                                <a:lnTo>
                                  <a:pt x="468" y="874"/>
                                </a:lnTo>
                                <a:lnTo>
                                  <a:pt x="468" y="872"/>
                                </a:lnTo>
                                <a:lnTo>
                                  <a:pt x="471" y="872"/>
                                </a:lnTo>
                                <a:lnTo>
                                  <a:pt x="471" y="870"/>
                                </a:lnTo>
                                <a:lnTo>
                                  <a:pt x="471" y="868"/>
                                </a:lnTo>
                                <a:lnTo>
                                  <a:pt x="473" y="866"/>
                                </a:lnTo>
                                <a:lnTo>
                                  <a:pt x="475" y="864"/>
                                </a:lnTo>
                                <a:lnTo>
                                  <a:pt x="475" y="862"/>
                                </a:lnTo>
                                <a:lnTo>
                                  <a:pt x="477" y="862"/>
                                </a:lnTo>
                                <a:lnTo>
                                  <a:pt x="477" y="860"/>
                                </a:lnTo>
                                <a:lnTo>
                                  <a:pt x="477" y="857"/>
                                </a:lnTo>
                                <a:lnTo>
                                  <a:pt x="479" y="857"/>
                                </a:lnTo>
                                <a:lnTo>
                                  <a:pt x="479" y="855"/>
                                </a:lnTo>
                                <a:lnTo>
                                  <a:pt x="479" y="853"/>
                                </a:lnTo>
                                <a:lnTo>
                                  <a:pt x="481" y="851"/>
                                </a:lnTo>
                                <a:lnTo>
                                  <a:pt x="481" y="849"/>
                                </a:lnTo>
                                <a:lnTo>
                                  <a:pt x="481" y="847"/>
                                </a:lnTo>
                                <a:lnTo>
                                  <a:pt x="481" y="845"/>
                                </a:lnTo>
                                <a:lnTo>
                                  <a:pt x="481" y="843"/>
                                </a:lnTo>
                                <a:lnTo>
                                  <a:pt x="481" y="841"/>
                                </a:lnTo>
                                <a:lnTo>
                                  <a:pt x="483" y="841"/>
                                </a:lnTo>
                                <a:lnTo>
                                  <a:pt x="483" y="838"/>
                                </a:lnTo>
                                <a:lnTo>
                                  <a:pt x="483" y="836"/>
                                </a:lnTo>
                                <a:lnTo>
                                  <a:pt x="483" y="834"/>
                                </a:lnTo>
                                <a:lnTo>
                                  <a:pt x="485" y="832"/>
                                </a:lnTo>
                                <a:lnTo>
                                  <a:pt x="485" y="830"/>
                                </a:lnTo>
                                <a:lnTo>
                                  <a:pt x="485" y="828"/>
                                </a:lnTo>
                                <a:lnTo>
                                  <a:pt x="485" y="826"/>
                                </a:lnTo>
                                <a:lnTo>
                                  <a:pt x="487" y="824"/>
                                </a:lnTo>
                                <a:lnTo>
                                  <a:pt x="487" y="822"/>
                                </a:lnTo>
                                <a:lnTo>
                                  <a:pt x="487" y="819"/>
                                </a:lnTo>
                                <a:lnTo>
                                  <a:pt x="487" y="817"/>
                                </a:lnTo>
                                <a:lnTo>
                                  <a:pt x="487" y="815"/>
                                </a:lnTo>
                                <a:lnTo>
                                  <a:pt x="487" y="813"/>
                                </a:lnTo>
                                <a:lnTo>
                                  <a:pt x="487" y="811"/>
                                </a:lnTo>
                                <a:lnTo>
                                  <a:pt x="487" y="809"/>
                                </a:lnTo>
                                <a:lnTo>
                                  <a:pt x="487" y="807"/>
                                </a:lnTo>
                                <a:lnTo>
                                  <a:pt x="487" y="805"/>
                                </a:lnTo>
                                <a:lnTo>
                                  <a:pt x="487" y="803"/>
                                </a:lnTo>
                                <a:lnTo>
                                  <a:pt x="487" y="800"/>
                                </a:lnTo>
                                <a:lnTo>
                                  <a:pt x="487" y="796"/>
                                </a:lnTo>
                                <a:lnTo>
                                  <a:pt x="487" y="794"/>
                                </a:lnTo>
                                <a:lnTo>
                                  <a:pt x="487" y="792"/>
                                </a:lnTo>
                                <a:lnTo>
                                  <a:pt x="487" y="790"/>
                                </a:lnTo>
                                <a:lnTo>
                                  <a:pt x="487" y="788"/>
                                </a:lnTo>
                                <a:lnTo>
                                  <a:pt x="490" y="786"/>
                                </a:lnTo>
                                <a:lnTo>
                                  <a:pt x="490" y="784"/>
                                </a:lnTo>
                                <a:lnTo>
                                  <a:pt x="490" y="781"/>
                                </a:lnTo>
                                <a:lnTo>
                                  <a:pt x="490" y="779"/>
                                </a:lnTo>
                                <a:lnTo>
                                  <a:pt x="490" y="777"/>
                                </a:lnTo>
                                <a:lnTo>
                                  <a:pt x="490" y="775"/>
                                </a:lnTo>
                                <a:lnTo>
                                  <a:pt x="490" y="773"/>
                                </a:lnTo>
                                <a:lnTo>
                                  <a:pt x="490" y="771"/>
                                </a:lnTo>
                                <a:lnTo>
                                  <a:pt x="490" y="769"/>
                                </a:lnTo>
                                <a:lnTo>
                                  <a:pt x="490" y="767"/>
                                </a:lnTo>
                                <a:lnTo>
                                  <a:pt x="490" y="765"/>
                                </a:lnTo>
                                <a:lnTo>
                                  <a:pt x="490" y="762"/>
                                </a:lnTo>
                                <a:lnTo>
                                  <a:pt x="490" y="760"/>
                                </a:lnTo>
                                <a:lnTo>
                                  <a:pt x="490" y="758"/>
                                </a:lnTo>
                                <a:lnTo>
                                  <a:pt x="490" y="756"/>
                                </a:lnTo>
                                <a:lnTo>
                                  <a:pt x="490" y="754"/>
                                </a:lnTo>
                                <a:lnTo>
                                  <a:pt x="490" y="752"/>
                                </a:lnTo>
                                <a:lnTo>
                                  <a:pt x="490" y="750"/>
                                </a:lnTo>
                                <a:lnTo>
                                  <a:pt x="490" y="748"/>
                                </a:lnTo>
                                <a:lnTo>
                                  <a:pt x="490" y="746"/>
                                </a:lnTo>
                                <a:lnTo>
                                  <a:pt x="487" y="746"/>
                                </a:lnTo>
                                <a:lnTo>
                                  <a:pt x="487" y="743"/>
                                </a:lnTo>
                                <a:lnTo>
                                  <a:pt x="487" y="741"/>
                                </a:lnTo>
                                <a:lnTo>
                                  <a:pt x="487" y="739"/>
                                </a:lnTo>
                                <a:lnTo>
                                  <a:pt x="487" y="737"/>
                                </a:lnTo>
                                <a:lnTo>
                                  <a:pt x="487" y="735"/>
                                </a:lnTo>
                                <a:lnTo>
                                  <a:pt x="487" y="733"/>
                                </a:lnTo>
                                <a:lnTo>
                                  <a:pt x="487" y="731"/>
                                </a:lnTo>
                                <a:lnTo>
                                  <a:pt x="487" y="729"/>
                                </a:lnTo>
                                <a:lnTo>
                                  <a:pt x="487" y="727"/>
                                </a:lnTo>
                                <a:lnTo>
                                  <a:pt x="487" y="724"/>
                                </a:lnTo>
                                <a:lnTo>
                                  <a:pt x="487" y="720"/>
                                </a:lnTo>
                                <a:lnTo>
                                  <a:pt x="485" y="718"/>
                                </a:lnTo>
                                <a:lnTo>
                                  <a:pt x="485" y="716"/>
                                </a:lnTo>
                                <a:lnTo>
                                  <a:pt x="485" y="714"/>
                                </a:lnTo>
                                <a:lnTo>
                                  <a:pt x="485" y="712"/>
                                </a:lnTo>
                                <a:lnTo>
                                  <a:pt x="483" y="710"/>
                                </a:lnTo>
                                <a:lnTo>
                                  <a:pt x="483" y="707"/>
                                </a:lnTo>
                                <a:lnTo>
                                  <a:pt x="483" y="705"/>
                                </a:lnTo>
                                <a:lnTo>
                                  <a:pt x="483" y="703"/>
                                </a:lnTo>
                                <a:lnTo>
                                  <a:pt x="483" y="701"/>
                                </a:lnTo>
                                <a:lnTo>
                                  <a:pt x="483" y="699"/>
                                </a:lnTo>
                                <a:lnTo>
                                  <a:pt x="485" y="697"/>
                                </a:lnTo>
                                <a:lnTo>
                                  <a:pt x="485" y="695"/>
                                </a:lnTo>
                                <a:lnTo>
                                  <a:pt x="485" y="693"/>
                                </a:lnTo>
                                <a:lnTo>
                                  <a:pt x="485" y="691"/>
                                </a:lnTo>
                                <a:lnTo>
                                  <a:pt x="485" y="684"/>
                                </a:lnTo>
                                <a:lnTo>
                                  <a:pt x="485" y="682"/>
                                </a:lnTo>
                                <a:lnTo>
                                  <a:pt x="485" y="680"/>
                                </a:lnTo>
                                <a:lnTo>
                                  <a:pt x="485" y="678"/>
                                </a:lnTo>
                                <a:lnTo>
                                  <a:pt x="487" y="674"/>
                                </a:lnTo>
                                <a:lnTo>
                                  <a:pt x="487" y="672"/>
                                </a:lnTo>
                                <a:lnTo>
                                  <a:pt x="487" y="669"/>
                                </a:lnTo>
                                <a:lnTo>
                                  <a:pt x="487" y="667"/>
                                </a:lnTo>
                                <a:lnTo>
                                  <a:pt x="487" y="665"/>
                                </a:lnTo>
                                <a:lnTo>
                                  <a:pt x="487" y="663"/>
                                </a:lnTo>
                                <a:lnTo>
                                  <a:pt x="487" y="661"/>
                                </a:lnTo>
                                <a:lnTo>
                                  <a:pt x="487" y="659"/>
                                </a:lnTo>
                                <a:lnTo>
                                  <a:pt x="485" y="659"/>
                                </a:lnTo>
                                <a:lnTo>
                                  <a:pt x="485" y="657"/>
                                </a:lnTo>
                                <a:lnTo>
                                  <a:pt x="485" y="655"/>
                                </a:lnTo>
                                <a:lnTo>
                                  <a:pt x="483" y="653"/>
                                </a:lnTo>
                                <a:lnTo>
                                  <a:pt x="479" y="644"/>
                                </a:lnTo>
                                <a:lnTo>
                                  <a:pt x="477" y="642"/>
                                </a:lnTo>
                                <a:lnTo>
                                  <a:pt x="475" y="640"/>
                                </a:lnTo>
                                <a:lnTo>
                                  <a:pt x="473" y="638"/>
                                </a:lnTo>
                                <a:lnTo>
                                  <a:pt x="473" y="636"/>
                                </a:lnTo>
                                <a:lnTo>
                                  <a:pt x="471" y="636"/>
                                </a:lnTo>
                                <a:lnTo>
                                  <a:pt x="471" y="634"/>
                                </a:lnTo>
                                <a:lnTo>
                                  <a:pt x="468" y="631"/>
                                </a:lnTo>
                                <a:lnTo>
                                  <a:pt x="468" y="629"/>
                                </a:lnTo>
                                <a:lnTo>
                                  <a:pt x="464" y="625"/>
                                </a:lnTo>
                                <a:lnTo>
                                  <a:pt x="462" y="621"/>
                                </a:lnTo>
                                <a:lnTo>
                                  <a:pt x="462" y="619"/>
                                </a:lnTo>
                                <a:lnTo>
                                  <a:pt x="460" y="617"/>
                                </a:lnTo>
                                <a:lnTo>
                                  <a:pt x="458" y="615"/>
                                </a:lnTo>
                                <a:lnTo>
                                  <a:pt x="458" y="610"/>
                                </a:lnTo>
                                <a:lnTo>
                                  <a:pt x="458" y="608"/>
                                </a:lnTo>
                                <a:lnTo>
                                  <a:pt x="456" y="606"/>
                                </a:lnTo>
                                <a:lnTo>
                                  <a:pt x="456" y="604"/>
                                </a:lnTo>
                                <a:lnTo>
                                  <a:pt x="456" y="602"/>
                                </a:lnTo>
                                <a:lnTo>
                                  <a:pt x="454" y="602"/>
                                </a:lnTo>
                                <a:lnTo>
                                  <a:pt x="454" y="600"/>
                                </a:lnTo>
                                <a:lnTo>
                                  <a:pt x="454" y="598"/>
                                </a:lnTo>
                                <a:lnTo>
                                  <a:pt x="452" y="596"/>
                                </a:lnTo>
                                <a:lnTo>
                                  <a:pt x="452" y="593"/>
                                </a:lnTo>
                                <a:lnTo>
                                  <a:pt x="449" y="593"/>
                                </a:lnTo>
                                <a:lnTo>
                                  <a:pt x="449" y="591"/>
                                </a:lnTo>
                                <a:lnTo>
                                  <a:pt x="449" y="589"/>
                                </a:lnTo>
                                <a:lnTo>
                                  <a:pt x="447" y="589"/>
                                </a:lnTo>
                                <a:lnTo>
                                  <a:pt x="447" y="587"/>
                                </a:lnTo>
                                <a:lnTo>
                                  <a:pt x="445" y="585"/>
                                </a:lnTo>
                                <a:lnTo>
                                  <a:pt x="443" y="581"/>
                                </a:lnTo>
                                <a:lnTo>
                                  <a:pt x="441" y="577"/>
                                </a:lnTo>
                                <a:lnTo>
                                  <a:pt x="439" y="577"/>
                                </a:lnTo>
                                <a:lnTo>
                                  <a:pt x="439" y="574"/>
                                </a:lnTo>
                                <a:lnTo>
                                  <a:pt x="439" y="572"/>
                                </a:lnTo>
                                <a:lnTo>
                                  <a:pt x="437" y="572"/>
                                </a:lnTo>
                                <a:lnTo>
                                  <a:pt x="437" y="570"/>
                                </a:lnTo>
                                <a:lnTo>
                                  <a:pt x="437" y="568"/>
                                </a:lnTo>
                                <a:lnTo>
                                  <a:pt x="435" y="566"/>
                                </a:lnTo>
                                <a:lnTo>
                                  <a:pt x="435" y="564"/>
                                </a:lnTo>
                                <a:lnTo>
                                  <a:pt x="435" y="562"/>
                                </a:lnTo>
                                <a:lnTo>
                                  <a:pt x="432" y="560"/>
                                </a:lnTo>
                                <a:lnTo>
                                  <a:pt x="432" y="557"/>
                                </a:lnTo>
                                <a:lnTo>
                                  <a:pt x="430" y="557"/>
                                </a:lnTo>
                                <a:lnTo>
                                  <a:pt x="430" y="555"/>
                                </a:lnTo>
                                <a:lnTo>
                                  <a:pt x="430" y="553"/>
                                </a:lnTo>
                                <a:lnTo>
                                  <a:pt x="428" y="553"/>
                                </a:lnTo>
                                <a:lnTo>
                                  <a:pt x="428" y="551"/>
                                </a:lnTo>
                                <a:lnTo>
                                  <a:pt x="426" y="549"/>
                                </a:lnTo>
                                <a:lnTo>
                                  <a:pt x="424" y="547"/>
                                </a:lnTo>
                                <a:lnTo>
                                  <a:pt x="424" y="545"/>
                                </a:lnTo>
                                <a:lnTo>
                                  <a:pt x="422" y="545"/>
                                </a:lnTo>
                                <a:lnTo>
                                  <a:pt x="422" y="543"/>
                                </a:lnTo>
                                <a:lnTo>
                                  <a:pt x="420" y="543"/>
                                </a:lnTo>
                                <a:lnTo>
                                  <a:pt x="420" y="541"/>
                                </a:lnTo>
                                <a:lnTo>
                                  <a:pt x="416" y="538"/>
                                </a:lnTo>
                                <a:lnTo>
                                  <a:pt x="413" y="538"/>
                                </a:lnTo>
                                <a:lnTo>
                                  <a:pt x="407" y="534"/>
                                </a:lnTo>
                                <a:lnTo>
                                  <a:pt x="403" y="532"/>
                                </a:lnTo>
                                <a:lnTo>
                                  <a:pt x="401" y="532"/>
                                </a:lnTo>
                                <a:lnTo>
                                  <a:pt x="394" y="534"/>
                                </a:lnTo>
                                <a:lnTo>
                                  <a:pt x="392" y="534"/>
                                </a:lnTo>
                                <a:lnTo>
                                  <a:pt x="390" y="534"/>
                                </a:lnTo>
                                <a:lnTo>
                                  <a:pt x="388" y="534"/>
                                </a:lnTo>
                                <a:lnTo>
                                  <a:pt x="386" y="536"/>
                                </a:lnTo>
                                <a:lnTo>
                                  <a:pt x="384" y="536"/>
                                </a:lnTo>
                                <a:lnTo>
                                  <a:pt x="382" y="536"/>
                                </a:lnTo>
                                <a:lnTo>
                                  <a:pt x="380" y="536"/>
                                </a:lnTo>
                                <a:lnTo>
                                  <a:pt x="380" y="538"/>
                                </a:lnTo>
                                <a:lnTo>
                                  <a:pt x="378" y="538"/>
                                </a:lnTo>
                                <a:lnTo>
                                  <a:pt x="375" y="538"/>
                                </a:lnTo>
                                <a:lnTo>
                                  <a:pt x="373" y="538"/>
                                </a:lnTo>
                                <a:lnTo>
                                  <a:pt x="373" y="536"/>
                                </a:lnTo>
                                <a:lnTo>
                                  <a:pt x="371" y="536"/>
                                </a:lnTo>
                                <a:lnTo>
                                  <a:pt x="369" y="536"/>
                                </a:lnTo>
                                <a:lnTo>
                                  <a:pt x="367" y="536"/>
                                </a:lnTo>
                                <a:lnTo>
                                  <a:pt x="365" y="534"/>
                                </a:lnTo>
                                <a:lnTo>
                                  <a:pt x="363" y="534"/>
                                </a:lnTo>
                                <a:lnTo>
                                  <a:pt x="361" y="534"/>
                                </a:lnTo>
                                <a:lnTo>
                                  <a:pt x="359" y="534"/>
                                </a:lnTo>
                                <a:lnTo>
                                  <a:pt x="359" y="532"/>
                                </a:lnTo>
                                <a:lnTo>
                                  <a:pt x="356" y="532"/>
                                </a:lnTo>
                                <a:lnTo>
                                  <a:pt x="354" y="530"/>
                                </a:lnTo>
                                <a:lnTo>
                                  <a:pt x="354" y="528"/>
                                </a:lnTo>
                                <a:lnTo>
                                  <a:pt x="352" y="526"/>
                                </a:lnTo>
                                <a:lnTo>
                                  <a:pt x="352" y="524"/>
                                </a:lnTo>
                                <a:lnTo>
                                  <a:pt x="350" y="522"/>
                                </a:lnTo>
                                <a:lnTo>
                                  <a:pt x="350" y="519"/>
                                </a:lnTo>
                                <a:lnTo>
                                  <a:pt x="348" y="517"/>
                                </a:lnTo>
                                <a:lnTo>
                                  <a:pt x="348" y="515"/>
                                </a:lnTo>
                                <a:lnTo>
                                  <a:pt x="346" y="513"/>
                                </a:lnTo>
                                <a:lnTo>
                                  <a:pt x="346" y="511"/>
                                </a:lnTo>
                                <a:lnTo>
                                  <a:pt x="346" y="509"/>
                                </a:lnTo>
                                <a:lnTo>
                                  <a:pt x="344" y="509"/>
                                </a:lnTo>
                                <a:lnTo>
                                  <a:pt x="344" y="507"/>
                                </a:lnTo>
                                <a:lnTo>
                                  <a:pt x="344" y="505"/>
                                </a:lnTo>
                                <a:lnTo>
                                  <a:pt x="342" y="505"/>
                                </a:lnTo>
                                <a:lnTo>
                                  <a:pt x="342" y="503"/>
                                </a:lnTo>
                                <a:lnTo>
                                  <a:pt x="342" y="500"/>
                                </a:lnTo>
                                <a:lnTo>
                                  <a:pt x="340" y="500"/>
                                </a:lnTo>
                                <a:lnTo>
                                  <a:pt x="340" y="498"/>
                                </a:lnTo>
                                <a:lnTo>
                                  <a:pt x="340" y="496"/>
                                </a:lnTo>
                                <a:lnTo>
                                  <a:pt x="337" y="496"/>
                                </a:lnTo>
                                <a:lnTo>
                                  <a:pt x="337" y="494"/>
                                </a:lnTo>
                                <a:lnTo>
                                  <a:pt x="337" y="492"/>
                                </a:lnTo>
                                <a:lnTo>
                                  <a:pt x="335" y="492"/>
                                </a:lnTo>
                                <a:lnTo>
                                  <a:pt x="335" y="490"/>
                                </a:lnTo>
                                <a:lnTo>
                                  <a:pt x="333" y="488"/>
                                </a:lnTo>
                                <a:lnTo>
                                  <a:pt x="333" y="486"/>
                                </a:lnTo>
                                <a:lnTo>
                                  <a:pt x="331" y="484"/>
                                </a:lnTo>
                                <a:lnTo>
                                  <a:pt x="329" y="481"/>
                                </a:lnTo>
                                <a:lnTo>
                                  <a:pt x="329" y="479"/>
                                </a:lnTo>
                                <a:lnTo>
                                  <a:pt x="327" y="477"/>
                                </a:lnTo>
                                <a:lnTo>
                                  <a:pt x="327" y="475"/>
                                </a:lnTo>
                                <a:lnTo>
                                  <a:pt x="325" y="473"/>
                                </a:lnTo>
                                <a:lnTo>
                                  <a:pt x="325" y="471"/>
                                </a:lnTo>
                                <a:lnTo>
                                  <a:pt x="323" y="469"/>
                                </a:lnTo>
                                <a:lnTo>
                                  <a:pt x="323" y="467"/>
                                </a:lnTo>
                                <a:lnTo>
                                  <a:pt x="321" y="465"/>
                                </a:lnTo>
                                <a:lnTo>
                                  <a:pt x="321" y="462"/>
                                </a:lnTo>
                                <a:lnTo>
                                  <a:pt x="318" y="462"/>
                                </a:lnTo>
                                <a:lnTo>
                                  <a:pt x="318" y="460"/>
                                </a:lnTo>
                                <a:lnTo>
                                  <a:pt x="316" y="458"/>
                                </a:lnTo>
                                <a:lnTo>
                                  <a:pt x="314" y="458"/>
                                </a:lnTo>
                                <a:lnTo>
                                  <a:pt x="314" y="456"/>
                                </a:lnTo>
                                <a:lnTo>
                                  <a:pt x="314" y="454"/>
                                </a:lnTo>
                                <a:lnTo>
                                  <a:pt x="312" y="454"/>
                                </a:lnTo>
                                <a:lnTo>
                                  <a:pt x="312" y="452"/>
                                </a:lnTo>
                                <a:lnTo>
                                  <a:pt x="310" y="452"/>
                                </a:lnTo>
                                <a:lnTo>
                                  <a:pt x="310" y="450"/>
                                </a:lnTo>
                                <a:lnTo>
                                  <a:pt x="308" y="448"/>
                                </a:lnTo>
                                <a:lnTo>
                                  <a:pt x="306" y="446"/>
                                </a:lnTo>
                                <a:lnTo>
                                  <a:pt x="304" y="443"/>
                                </a:lnTo>
                                <a:lnTo>
                                  <a:pt x="304" y="441"/>
                                </a:lnTo>
                                <a:lnTo>
                                  <a:pt x="302" y="441"/>
                                </a:lnTo>
                                <a:lnTo>
                                  <a:pt x="299" y="439"/>
                                </a:lnTo>
                                <a:lnTo>
                                  <a:pt x="297" y="437"/>
                                </a:lnTo>
                                <a:lnTo>
                                  <a:pt x="295" y="437"/>
                                </a:lnTo>
                                <a:lnTo>
                                  <a:pt x="295" y="435"/>
                                </a:lnTo>
                                <a:lnTo>
                                  <a:pt x="293" y="435"/>
                                </a:lnTo>
                                <a:lnTo>
                                  <a:pt x="293" y="433"/>
                                </a:lnTo>
                                <a:lnTo>
                                  <a:pt x="291" y="433"/>
                                </a:lnTo>
                                <a:lnTo>
                                  <a:pt x="291" y="431"/>
                                </a:lnTo>
                                <a:lnTo>
                                  <a:pt x="289" y="431"/>
                                </a:lnTo>
                                <a:lnTo>
                                  <a:pt x="289" y="429"/>
                                </a:lnTo>
                                <a:lnTo>
                                  <a:pt x="287" y="429"/>
                                </a:lnTo>
                                <a:lnTo>
                                  <a:pt x="287" y="427"/>
                                </a:lnTo>
                                <a:lnTo>
                                  <a:pt x="285" y="424"/>
                                </a:lnTo>
                                <a:lnTo>
                                  <a:pt x="285" y="422"/>
                                </a:lnTo>
                                <a:lnTo>
                                  <a:pt x="283" y="422"/>
                                </a:lnTo>
                                <a:lnTo>
                                  <a:pt x="283" y="420"/>
                                </a:lnTo>
                                <a:lnTo>
                                  <a:pt x="280" y="418"/>
                                </a:lnTo>
                                <a:lnTo>
                                  <a:pt x="280" y="416"/>
                                </a:lnTo>
                                <a:lnTo>
                                  <a:pt x="278" y="416"/>
                                </a:lnTo>
                                <a:lnTo>
                                  <a:pt x="278" y="414"/>
                                </a:lnTo>
                                <a:lnTo>
                                  <a:pt x="276" y="412"/>
                                </a:lnTo>
                                <a:lnTo>
                                  <a:pt x="274" y="412"/>
                                </a:lnTo>
                                <a:lnTo>
                                  <a:pt x="274" y="410"/>
                                </a:lnTo>
                                <a:lnTo>
                                  <a:pt x="274" y="408"/>
                                </a:lnTo>
                                <a:lnTo>
                                  <a:pt x="272" y="408"/>
                                </a:lnTo>
                                <a:lnTo>
                                  <a:pt x="270" y="405"/>
                                </a:lnTo>
                                <a:lnTo>
                                  <a:pt x="268" y="403"/>
                                </a:lnTo>
                                <a:lnTo>
                                  <a:pt x="266" y="403"/>
                                </a:lnTo>
                                <a:lnTo>
                                  <a:pt x="266" y="401"/>
                                </a:lnTo>
                                <a:lnTo>
                                  <a:pt x="264" y="401"/>
                                </a:lnTo>
                                <a:lnTo>
                                  <a:pt x="264" y="399"/>
                                </a:lnTo>
                                <a:lnTo>
                                  <a:pt x="261" y="399"/>
                                </a:lnTo>
                                <a:lnTo>
                                  <a:pt x="261" y="397"/>
                                </a:lnTo>
                                <a:lnTo>
                                  <a:pt x="259" y="395"/>
                                </a:lnTo>
                                <a:lnTo>
                                  <a:pt x="259" y="393"/>
                                </a:lnTo>
                                <a:lnTo>
                                  <a:pt x="257" y="391"/>
                                </a:lnTo>
                                <a:lnTo>
                                  <a:pt x="257" y="388"/>
                                </a:lnTo>
                                <a:lnTo>
                                  <a:pt x="257" y="386"/>
                                </a:lnTo>
                                <a:lnTo>
                                  <a:pt x="257" y="384"/>
                                </a:lnTo>
                                <a:lnTo>
                                  <a:pt x="257" y="382"/>
                                </a:lnTo>
                                <a:lnTo>
                                  <a:pt x="257" y="380"/>
                                </a:lnTo>
                                <a:lnTo>
                                  <a:pt x="257" y="378"/>
                                </a:lnTo>
                                <a:lnTo>
                                  <a:pt x="257" y="376"/>
                                </a:lnTo>
                                <a:lnTo>
                                  <a:pt x="257" y="374"/>
                                </a:lnTo>
                                <a:lnTo>
                                  <a:pt x="259" y="372"/>
                                </a:lnTo>
                                <a:lnTo>
                                  <a:pt x="259" y="369"/>
                                </a:lnTo>
                                <a:lnTo>
                                  <a:pt x="261" y="367"/>
                                </a:lnTo>
                                <a:lnTo>
                                  <a:pt x="261" y="365"/>
                                </a:lnTo>
                                <a:lnTo>
                                  <a:pt x="264" y="363"/>
                                </a:lnTo>
                                <a:lnTo>
                                  <a:pt x="266" y="361"/>
                                </a:lnTo>
                                <a:lnTo>
                                  <a:pt x="266" y="359"/>
                                </a:lnTo>
                                <a:lnTo>
                                  <a:pt x="268" y="359"/>
                                </a:lnTo>
                                <a:lnTo>
                                  <a:pt x="268" y="357"/>
                                </a:lnTo>
                                <a:lnTo>
                                  <a:pt x="270" y="357"/>
                                </a:lnTo>
                                <a:lnTo>
                                  <a:pt x="270" y="355"/>
                                </a:lnTo>
                                <a:lnTo>
                                  <a:pt x="272" y="353"/>
                                </a:lnTo>
                                <a:lnTo>
                                  <a:pt x="272" y="350"/>
                                </a:lnTo>
                                <a:lnTo>
                                  <a:pt x="274" y="348"/>
                                </a:lnTo>
                                <a:lnTo>
                                  <a:pt x="274" y="346"/>
                                </a:lnTo>
                                <a:lnTo>
                                  <a:pt x="276" y="344"/>
                                </a:lnTo>
                                <a:lnTo>
                                  <a:pt x="276" y="342"/>
                                </a:lnTo>
                                <a:lnTo>
                                  <a:pt x="278" y="342"/>
                                </a:lnTo>
                                <a:lnTo>
                                  <a:pt x="278" y="340"/>
                                </a:lnTo>
                                <a:lnTo>
                                  <a:pt x="278" y="338"/>
                                </a:lnTo>
                                <a:lnTo>
                                  <a:pt x="280" y="336"/>
                                </a:lnTo>
                                <a:lnTo>
                                  <a:pt x="280" y="334"/>
                                </a:lnTo>
                                <a:lnTo>
                                  <a:pt x="280" y="331"/>
                                </a:lnTo>
                                <a:lnTo>
                                  <a:pt x="283" y="329"/>
                                </a:lnTo>
                                <a:lnTo>
                                  <a:pt x="283" y="327"/>
                                </a:lnTo>
                                <a:lnTo>
                                  <a:pt x="283" y="325"/>
                                </a:lnTo>
                                <a:lnTo>
                                  <a:pt x="285" y="323"/>
                                </a:lnTo>
                                <a:lnTo>
                                  <a:pt x="285" y="321"/>
                                </a:lnTo>
                                <a:lnTo>
                                  <a:pt x="285" y="319"/>
                                </a:lnTo>
                                <a:lnTo>
                                  <a:pt x="287" y="317"/>
                                </a:lnTo>
                                <a:lnTo>
                                  <a:pt x="287" y="315"/>
                                </a:lnTo>
                                <a:lnTo>
                                  <a:pt x="287" y="312"/>
                                </a:lnTo>
                                <a:lnTo>
                                  <a:pt x="289" y="310"/>
                                </a:lnTo>
                                <a:lnTo>
                                  <a:pt x="289" y="308"/>
                                </a:lnTo>
                                <a:lnTo>
                                  <a:pt x="291" y="306"/>
                                </a:lnTo>
                                <a:lnTo>
                                  <a:pt x="291" y="304"/>
                                </a:lnTo>
                                <a:lnTo>
                                  <a:pt x="291" y="302"/>
                                </a:lnTo>
                                <a:lnTo>
                                  <a:pt x="293" y="302"/>
                                </a:lnTo>
                                <a:lnTo>
                                  <a:pt x="293" y="300"/>
                                </a:lnTo>
                                <a:lnTo>
                                  <a:pt x="295" y="298"/>
                                </a:lnTo>
                                <a:lnTo>
                                  <a:pt x="295" y="296"/>
                                </a:lnTo>
                                <a:lnTo>
                                  <a:pt x="297" y="293"/>
                                </a:lnTo>
                                <a:lnTo>
                                  <a:pt x="299" y="291"/>
                                </a:lnTo>
                                <a:lnTo>
                                  <a:pt x="299" y="289"/>
                                </a:lnTo>
                                <a:lnTo>
                                  <a:pt x="302" y="289"/>
                                </a:lnTo>
                                <a:lnTo>
                                  <a:pt x="304" y="287"/>
                                </a:lnTo>
                                <a:lnTo>
                                  <a:pt x="306" y="285"/>
                                </a:lnTo>
                                <a:lnTo>
                                  <a:pt x="308" y="283"/>
                                </a:lnTo>
                                <a:lnTo>
                                  <a:pt x="310" y="281"/>
                                </a:lnTo>
                                <a:lnTo>
                                  <a:pt x="310" y="279"/>
                                </a:lnTo>
                                <a:lnTo>
                                  <a:pt x="312" y="279"/>
                                </a:lnTo>
                                <a:lnTo>
                                  <a:pt x="312" y="277"/>
                                </a:lnTo>
                                <a:lnTo>
                                  <a:pt x="314" y="274"/>
                                </a:lnTo>
                                <a:lnTo>
                                  <a:pt x="314" y="272"/>
                                </a:lnTo>
                                <a:lnTo>
                                  <a:pt x="314" y="270"/>
                                </a:lnTo>
                                <a:lnTo>
                                  <a:pt x="316" y="268"/>
                                </a:lnTo>
                                <a:lnTo>
                                  <a:pt x="316" y="266"/>
                                </a:lnTo>
                                <a:lnTo>
                                  <a:pt x="316" y="264"/>
                                </a:lnTo>
                                <a:lnTo>
                                  <a:pt x="316" y="262"/>
                                </a:lnTo>
                                <a:lnTo>
                                  <a:pt x="316" y="260"/>
                                </a:lnTo>
                                <a:lnTo>
                                  <a:pt x="316" y="258"/>
                                </a:lnTo>
                                <a:lnTo>
                                  <a:pt x="316" y="255"/>
                                </a:lnTo>
                                <a:lnTo>
                                  <a:pt x="316" y="253"/>
                                </a:lnTo>
                                <a:lnTo>
                                  <a:pt x="316" y="251"/>
                                </a:lnTo>
                                <a:lnTo>
                                  <a:pt x="316" y="249"/>
                                </a:lnTo>
                                <a:lnTo>
                                  <a:pt x="316" y="247"/>
                                </a:lnTo>
                                <a:lnTo>
                                  <a:pt x="318" y="245"/>
                                </a:lnTo>
                                <a:lnTo>
                                  <a:pt x="318" y="243"/>
                                </a:lnTo>
                                <a:lnTo>
                                  <a:pt x="318" y="241"/>
                                </a:lnTo>
                                <a:lnTo>
                                  <a:pt x="318" y="238"/>
                                </a:lnTo>
                                <a:lnTo>
                                  <a:pt x="318" y="236"/>
                                </a:lnTo>
                                <a:lnTo>
                                  <a:pt x="318" y="234"/>
                                </a:lnTo>
                                <a:lnTo>
                                  <a:pt x="318" y="232"/>
                                </a:lnTo>
                                <a:lnTo>
                                  <a:pt x="318" y="230"/>
                                </a:lnTo>
                                <a:lnTo>
                                  <a:pt x="318" y="228"/>
                                </a:lnTo>
                                <a:lnTo>
                                  <a:pt x="318" y="226"/>
                                </a:lnTo>
                                <a:lnTo>
                                  <a:pt x="318" y="224"/>
                                </a:lnTo>
                                <a:lnTo>
                                  <a:pt x="318" y="222"/>
                                </a:lnTo>
                                <a:lnTo>
                                  <a:pt x="321" y="207"/>
                                </a:lnTo>
                                <a:lnTo>
                                  <a:pt x="323" y="194"/>
                                </a:lnTo>
                                <a:lnTo>
                                  <a:pt x="323" y="192"/>
                                </a:lnTo>
                                <a:lnTo>
                                  <a:pt x="323" y="190"/>
                                </a:lnTo>
                                <a:lnTo>
                                  <a:pt x="323" y="188"/>
                                </a:lnTo>
                                <a:lnTo>
                                  <a:pt x="323" y="186"/>
                                </a:lnTo>
                                <a:lnTo>
                                  <a:pt x="325" y="184"/>
                                </a:lnTo>
                                <a:lnTo>
                                  <a:pt x="325" y="181"/>
                                </a:lnTo>
                                <a:lnTo>
                                  <a:pt x="325" y="179"/>
                                </a:lnTo>
                                <a:lnTo>
                                  <a:pt x="325" y="177"/>
                                </a:lnTo>
                                <a:lnTo>
                                  <a:pt x="325" y="175"/>
                                </a:lnTo>
                                <a:lnTo>
                                  <a:pt x="327" y="173"/>
                                </a:lnTo>
                                <a:lnTo>
                                  <a:pt x="327" y="171"/>
                                </a:lnTo>
                                <a:lnTo>
                                  <a:pt x="327" y="169"/>
                                </a:lnTo>
                                <a:lnTo>
                                  <a:pt x="327" y="167"/>
                                </a:lnTo>
                                <a:lnTo>
                                  <a:pt x="327" y="165"/>
                                </a:lnTo>
                                <a:lnTo>
                                  <a:pt x="327" y="162"/>
                                </a:lnTo>
                                <a:lnTo>
                                  <a:pt x="329" y="160"/>
                                </a:lnTo>
                                <a:lnTo>
                                  <a:pt x="329" y="158"/>
                                </a:lnTo>
                                <a:lnTo>
                                  <a:pt x="329" y="156"/>
                                </a:lnTo>
                                <a:lnTo>
                                  <a:pt x="331" y="154"/>
                                </a:lnTo>
                                <a:lnTo>
                                  <a:pt x="331" y="152"/>
                                </a:lnTo>
                                <a:lnTo>
                                  <a:pt x="333" y="152"/>
                                </a:lnTo>
                                <a:lnTo>
                                  <a:pt x="333" y="150"/>
                                </a:lnTo>
                                <a:lnTo>
                                  <a:pt x="335" y="148"/>
                                </a:lnTo>
                                <a:lnTo>
                                  <a:pt x="335" y="146"/>
                                </a:lnTo>
                                <a:lnTo>
                                  <a:pt x="337" y="146"/>
                                </a:lnTo>
                                <a:lnTo>
                                  <a:pt x="337" y="143"/>
                                </a:lnTo>
                                <a:lnTo>
                                  <a:pt x="340" y="141"/>
                                </a:lnTo>
                                <a:lnTo>
                                  <a:pt x="340" y="139"/>
                                </a:lnTo>
                                <a:lnTo>
                                  <a:pt x="342" y="139"/>
                                </a:lnTo>
                                <a:lnTo>
                                  <a:pt x="342" y="137"/>
                                </a:lnTo>
                                <a:lnTo>
                                  <a:pt x="344" y="137"/>
                                </a:lnTo>
                                <a:lnTo>
                                  <a:pt x="344" y="135"/>
                                </a:lnTo>
                                <a:lnTo>
                                  <a:pt x="344" y="133"/>
                                </a:lnTo>
                                <a:lnTo>
                                  <a:pt x="346" y="133"/>
                                </a:lnTo>
                                <a:lnTo>
                                  <a:pt x="346" y="131"/>
                                </a:lnTo>
                                <a:lnTo>
                                  <a:pt x="348" y="131"/>
                                </a:lnTo>
                                <a:lnTo>
                                  <a:pt x="348" y="129"/>
                                </a:lnTo>
                                <a:lnTo>
                                  <a:pt x="348" y="127"/>
                                </a:lnTo>
                                <a:lnTo>
                                  <a:pt x="350" y="127"/>
                                </a:lnTo>
                                <a:lnTo>
                                  <a:pt x="350" y="124"/>
                                </a:lnTo>
                                <a:lnTo>
                                  <a:pt x="350" y="122"/>
                                </a:lnTo>
                                <a:lnTo>
                                  <a:pt x="350" y="120"/>
                                </a:lnTo>
                                <a:lnTo>
                                  <a:pt x="350" y="118"/>
                                </a:lnTo>
                                <a:lnTo>
                                  <a:pt x="350" y="116"/>
                                </a:lnTo>
                                <a:lnTo>
                                  <a:pt x="350" y="114"/>
                                </a:lnTo>
                                <a:lnTo>
                                  <a:pt x="350" y="112"/>
                                </a:lnTo>
                                <a:lnTo>
                                  <a:pt x="350" y="110"/>
                                </a:lnTo>
                                <a:lnTo>
                                  <a:pt x="350" y="108"/>
                                </a:lnTo>
                                <a:lnTo>
                                  <a:pt x="350" y="105"/>
                                </a:lnTo>
                                <a:lnTo>
                                  <a:pt x="350" y="103"/>
                                </a:lnTo>
                                <a:lnTo>
                                  <a:pt x="352" y="101"/>
                                </a:lnTo>
                                <a:lnTo>
                                  <a:pt x="352" y="99"/>
                                </a:lnTo>
                                <a:lnTo>
                                  <a:pt x="352" y="97"/>
                                </a:lnTo>
                                <a:lnTo>
                                  <a:pt x="352" y="95"/>
                                </a:lnTo>
                                <a:lnTo>
                                  <a:pt x="352" y="93"/>
                                </a:lnTo>
                                <a:lnTo>
                                  <a:pt x="352" y="91"/>
                                </a:lnTo>
                                <a:lnTo>
                                  <a:pt x="354" y="88"/>
                                </a:lnTo>
                                <a:lnTo>
                                  <a:pt x="354" y="86"/>
                                </a:lnTo>
                                <a:lnTo>
                                  <a:pt x="354" y="84"/>
                                </a:lnTo>
                                <a:lnTo>
                                  <a:pt x="354" y="82"/>
                                </a:lnTo>
                                <a:lnTo>
                                  <a:pt x="354" y="80"/>
                                </a:lnTo>
                                <a:lnTo>
                                  <a:pt x="356" y="78"/>
                                </a:lnTo>
                                <a:lnTo>
                                  <a:pt x="356" y="76"/>
                                </a:lnTo>
                                <a:lnTo>
                                  <a:pt x="359" y="74"/>
                                </a:lnTo>
                                <a:lnTo>
                                  <a:pt x="359" y="72"/>
                                </a:lnTo>
                                <a:lnTo>
                                  <a:pt x="361" y="72"/>
                                </a:lnTo>
                                <a:lnTo>
                                  <a:pt x="361" y="69"/>
                                </a:lnTo>
                                <a:lnTo>
                                  <a:pt x="363" y="69"/>
                                </a:lnTo>
                                <a:lnTo>
                                  <a:pt x="363" y="67"/>
                                </a:lnTo>
                                <a:lnTo>
                                  <a:pt x="365" y="67"/>
                                </a:lnTo>
                                <a:lnTo>
                                  <a:pt x="365" y="65"/>
                                </a:lnTo>
                                <a:lnTo>
                                  <a:pt x="367" y="65"/>
                                </a:lnTo>
                                <a:lnTo>
                                  <a:pt x="367" y="63"/>
                                </a:lnTo>
                                <a:lnTo>
                                  <a:pt x="369" y="63"/>
                                </a:lnTo>
                                <a:lnTo>
                                  <a:pt x="371" y="63"/>
                                </a:lnTo>
                                <a:lnTo>
                                  <a:pt x="371" y="61"/>
                                </a:lnTo>
                                <a:lnTo>
                                  <a:pt x="373" y="61"/>
                                </a:lnTo>
                                <a:lnTo>
                                  <a:pt x="375" y="59"/>
                                </a:lnTo>
                                <a:lnTo>
                                  <a:pt x="378" y="59"/>
                                </a:lnTo>
                                <a:lnTo>
                                  <a:pt x="380" y="57"/>
                                </a:lnTo>
                                <a:lnTo>
                                  <a:pt x="382" y="57"/>
                                </a:lnTo>
                                <a:lnTo>
                                  <a:pt x="384" y="57"/>
                                </a:lnTo>
                                <a:lnTo>
                                  <a:pt x="384" y="55"/>
                                </a:lnTo>
                                <a:lnTo>
                                  <a:pt x="386" y="55"/>
                                </a:lnTo>
                                <a:lnTo>
                                  <a:pt x="388" y="55"/>
                                </a:lnTo>
                                <a:lnTo>
                                  <a:pt x="390" y="55"/>
                                </a:lnTo>
                                <a:lnTo>
                                  <a:pt x="392" y="55"/>
                                </a:lnTo>
                                <a:lnTo>
                                  <a:pt x="394" y="55"/>
                                </a:lnTo>
                                <a:lnTo>
                                  <a:pt x="397" y="55"/>
                                </a:lnTo>
                                <a:lnTo>
                                  <a:pt x="399" y="55"/>
                                </a:lnTo>
                                <a:lnTo>
                                  <a:pt x="401" y="55"/>
                                </a:lnTo>
                                <a:lnTo>
                                  <a:pt x="403" y="55"/>
                                </a:lnTo>
                                <a:lnTo>
                                  <a:pt x="403" y="53"/>
                                </a:lnTo>
                                <a:lnTo>
                                  <a:pt x="405" y="53"/>
                                </a:lnTo>
                                <a:lnTo>
                                  <a:pt x="407" y="53"/>
                                </a:lnTo>
                                <a:lnTo>
                                  <a:pt x="409" y="53"/>
                                </a:lnTo>
                                <a:lnTo>
                                  <a:pt x="411" y="53"/>
                                </a:lnTo>
                                <a:lnTo>
                                  <a:pt x="413" y="53"/>
                                </a:lnTo>
                                <a:lnTo>
                                  <a:pt x="413" y="50"/>
                                </a:lnTo>
                                <a:lnTo>
                                  <a:pt x="416" y="50"/>
                                </a:lnTo>
                                <a:lnTo>
                                  <a:pt x="418" y="48"/>
                                </a:lnTo>
                                <a:lnTo>
                                  <a:pt x="420" y="48"/>
                                </a:lnTo>
                                <a:lnTo>
                                  <a:pt x="422" y="48"/>
                                </a:lnTo>
                                <a:lnTo>
                                  <a:pt x="424" y="46"/>
                                </a:lnTo>
                                <a:lnTo>
                                  <a:pt x="426" y="46"/>
                                </a:lnTo>
                                <a:lnTo>
                                  <a:pt x="428" y="46"/>
                                </a:lnTo>
                                <a:lnTo>
                                  <a:pt x="428" y="44"/>
                                </a:lnTo>
                                <a:lnTo>
                                  <a:pt x="430" y="44"/>
                                </a:lnTo>
                                <a:lnTo>
                                  <a:pt x="432" y="42"/>
                                </a:lnTo>
                                <a:lnTo>
                                  <a:pt x="435" y="42"/>
                                </a:lnTo>
                                <a:lnTo>
                                  <a:pt x="437" y="42"/>
                                </a:lnTo>
                                <a:lnTo>
                                  <a:pt x="437" y="40"/>
                                </a:lnTo>
                                <a:lnTo>
                                  <a:pt x="439" y="40"/>
                                </a:lnTo>
                                <a:lnTo>
                                  <a:pt x="441" y="40"/>
                                </a:lnTo>
                                <a:lnTo>
                                  <a:pt x="441" y="38"/>
                                </a:lnTo>
                                <a:lnTo>
                                  <a:pt x="443" y="38"/>
                                </a:lnTo>
                                <a:lnTo>
                                  <a:pt x="445" y="38"/>
                                </a:lnTo>
                                <a:lnTo>
                                  <a:pt x="447" y="38"/>
                                </a:lnTo>
                                <a:lnTo>
                                  <a:pt x="449" y="38"/>
                                </a:lnTo>
                                <a:lnTo>
                                  <a:pt x="452" y="36"/>
                                </a:lnTo>
                                <a:lnTo>
                                  <a:pt x="452" y="38"/>
                                </a:lnTo>
                                <a:lnTo>
                                  <a:pt x="454" y="38"/>
                                </a:lnTo>
                                <a:lnTo>
                                  <a:pt x="456" y="38"/>
                                </a:lnTo>
                                <a:lnTo>
                                  <a:pt x="458" y="38"/>
                                </a:lnTo>
                                <a:lnTo>
                                  <a:pt x="460" y="38"/>
                                </a:lnTo>
                                <a:lnTo>
                                  <a:pt x="460" y="40"/>
                                </a:lnTo>
                                <a:lnTo>
                                  <a:pt x="462" y="40"/>
                                </a:lnTo>
                                <a:lnTo>
                                  <a:pt x="462" y="42"/>
                                </a:lnTo>
                                <a:lnTo>
                                  <a:pt x="464" y="42"/>
                                </a:lnTo>
                                <a:lnTo>
                                  <a:pt x="464" y="44"/>
                                </a:lnTo>
                                <a:lnTo>
                                  <a:pt x="466" y="44"/>
                                </a:lnTo>
                                <a:lnTo>
                                  <a:pt x="468" y="44"/>
                                </a:lnTo>
                                <a:lnTo>
                                  <a:pt x="471" y="46"/>
                                </a:lnTo>
                                <a:lnTo>
                                  <a:pt x="473" y="46"/>
                                </a:lnTo>
                                <a:lnTo>
                                  <a:pt x="475" y="46"/>
                                </a:lnTo>
                                <a:lnTo>
                                  <a:pt x="477" y="46"/>
                                </a:lnTo>
                                <a:lnTo>
                                  <a:pt x="477" y="48"/>
                                </a:lnTo>
                                <a:lnTo>
                                  <a:pt x="479" y="48"/>
                                </a:lnTo>
                                <a:lnTo>
                                  <a:pt x="481" y="50"/>
                                </a:lnTo>
                                <a:lnTo>
                                  <a:pt x="483" y="50"/>
                                </a:lnTo>
                                <a:lnTo>
                                  <a:pt x="483" y="53"/>
                                </a:lnTo>
                                <a:lnTo>
                                  <a:pt x="485" y="53"/>
                                </a:lnTo>
                                <a:lnTo>
                                  <a:pt x="485" y="55"/>
                                </a:lnTo>
                                <a:lnTo>
                                  <a:pt x="487" y="55"/>
                                </a:lnTo>
                                <a:lnTo>
                                  <a:pt x="490" y="55"/>
                                </a:lnTo>
                                <a:lnTo>
                                  <a:pt x="492" y="57"/>
                                </a:lnTo>
                                <a:lnTo>
                                  <a:pt x="494" y="57"/>
                                </a:lnTo>
                                <a:lnTo>
                                  <a:pt x="496" y="57"/>
                                </a:lnTo>
                                <a:lnTo>
                                  <a:pt x="498" y="57"/>
                                </a:lnTo>
                                <a:lnTo>
                                  <a:pt x="500" y="57"/>
                                </a:lnTo>
                                <a:lnTo>
                                  <a:pt x="502" y="57"/>
                                </a:lnTo>
                                <a:lnTo>
                                  <a:pt x="504" y="59"/>
                                </a:lnTo>
                                <a:lnTo>
                                  <a:pt x="506" y="59"/>
                                </a:lnTo>
                                <a:lnTo>
                                  <a:pt x="509" y="59"/>
                                </a:lnTo>
                                <a:lnTo>
                                  <a:pt x="511" y="59"/>
                                </a:lnTo>
                                <a:lnTo>
                                  <a:pt x="513" y="61"/>
                                </a:lnTo>
                                <a:lnTo>
                                  <a:pt x="515" y="61"/>
                                </a:lnTo>
                                <a:lnTo>
                                  <a:pt x="517" y="61"/>
                                </a:lnTo>
                                <a:lnTo>
                                  <a:pt x="519" y="61"/>
                                </a:lnTo>
                                <a:lnTo>
                                  <a:pt x="521" y="61"/>
                                </a:lnTo>
                                <a:lnTo>
                                  <a:pt x="523" y="61"/>
                                </a:lnTo>
                                <a:lnTo>
                                  <a:pt x="525" y="61"/>
                                </a:lnTo>
                                <a:lnTo>
                                  <a:pt x="528" y="59"/>
                                </a:lnTo>
                                <a:lnTo>
                                  <a:pt x="530" y="59"/>
                                </a:lnTo>
                                <a:lnTo>
                                  <a:pt x="530" y="57"/>
                                </a:lnTo>
                                <a:lnTo>
                                  <a:pt x="532" y="57"/>
                                </a:lnTo>
                                <a:lnTo>
                                  <a:pt x="534" y="55"/>
                                </a:lnTo>
                                <a:lnTo>
                                  <a:pt x="536" y="55"/>
                                </a:lnTo>
                                <a:lnTo>
                                  <a:pt x="538" y="53"/>
                                </a:lnTo>
                                <a:lnTo>
                                  <a:pt x="544" y="50"/>
                                </a:lnTo>
                                <a:lnTo>
                                  <a:pt x="547" y="48"/>
                                </a:lnTo>
                                <a:lnTo>
                                  <a:pt x="559" y="46"/>
                                </a:lnTo>
                                <a:lnTo>
                                  <a:pt x="561" y="44"/>
                                </a:lnTo>
                                <a:lnTo>
                                  <a:pt x="563" y="44"/>
                                </a:lnTo>
                                <a:lnTo>
                                  <a:pt x="563" y="42"/>
                                </a:lnTo>
                                <a:lnTo>
                                  <a:pt x="566" y="42"/>
                                </a:lnTo>
                                <a:lnTo>
                                  <a:pt x="568" y="42"/>
                                </a:lnTo>
                                <a:lnTo>
                                  <a:pt x="568" y="40"/>
                                </a:lnTo>
                                <a:lnTo>
                                  <a:pt x="570" y="40"/>
                                </a:lnTo>
                                <a:lnTo>
                                  <a:pt x="572" y="38"/>
                                </a:lnTo>
                                <a:lnTo>
                                  <a:pt x="574" y="38"/>
                                </a:lnTo>
                                <a:lnTo>
                                  <a:pt x="574" y="36"/>
                                </a:lnTo>
                                <a:lnTo>
                                  <a:pt x="576" y="36"/>
                                </a:lnTo>
                                <a:lnTo>
                                  <a:pt x="578" y="36"/>
                                </a:lnTo>
                                <a:lnTo>
                                  <a:pt x="578" y="34"/>
                                </a:lnTo>
                                <a:lnTo>
                                  <a:pt x="580" y="34"/>
                                </a:lnTo>
                                <a:lnTo>
                                  <a:pt x="582" y="31"/>
                                </a:lnTo>
                                <a:lnTo>
                                  <a:pt x="585" y="31"/>
                                </a:lnTo>
                                <a:lnTo>
                                  <a:pt x="585" y="29"/>
                                </a:lnTo>
                                <a:lnTo>
                                  <a:pt x="587" y="29"/>
                                </a:lnTo>
                                <a:lnTo>
                                  <a:pt x="589" y="27"/>
                                </a:lnTo>
                                <a:lnTo>
                                  <a:pt x="591" y="27"/>
                                </a:lnTo>
                                <a:lnTo>
                                  <a:pt x="591" y="25"/>
                                </a:lnTo>
                                <a:lnTo>
                                  <a:pt x="593" y="25"/>
                                </a:lnTo>
                                <a:lnTo>
                                  <a:pt x="595" y="23"/>
                                </a:lnTo>
                                <a:lnTo>
                                  <a:pt x="597" y="21"/>
                                </a:lnTo>
                                <a:lnTo>
                                  <a:pt x="599" y="21"/>
                                </a:lnTo>
                                <a:lnTo>
                                  <a:pt x="599" y="19"/>
                                </a:lnTo>
                                <a:lnTo>
                                  <a:pt x="601" y="19"/>
                                </a:lnTo>
                                <a:lnTo>
                                  <a:pt x="604" y="17"/>
                                </a:lnTo>
                                <a:lnTo>
                                  <a:pt x="606" y="17"/>
                                </a:lnTo>
                                <a:lnTo>
                                  <a:pt x="606" y="15"/>
                                </a:lnTo>
                                <a:lnTo>
                                  <a:pt x="608" y="15"/>
                                </a:lnTo>
                                <a:lnTo>
                                  <a:pt x="610" y="12"/>
                                </a:lnTo>
                                <a:lnTo>
                                  <a:pt x="612" y="12"/>
                                </a:lnTo>
                                <a:lnTo>
                                  <a:pt x="612" y="10"/>
                                </a:lnTo>
                                <a:lnTo>
                                  <a:pt x="614" y="10"/>
                                </a:lnTo>
                                <a:lnTo>
                                  <a:pt x="616" y="8"/>
                                </a:lnTo>
                                <a:lnTo>
                                  <a:pt x="618" y="8"/>
                                </a:lnTo>
                                <a:lnTo>
                                  <a:pt x="618" y="6"/>
                                </a:lnTo>
                                <a:lnTo>
                                  <a:pt x="620" y="6"/>
                                </a:lnTo>
                                <a:lnTo>
                                  <a:pt x="623" y="6"/>
                                </a:lnTo>
                                <a:lnTo>
                                  <a:pt x="623" y="4"/>
                                </a:lnTo>
                                <a:lnTo>
                                  <a:pt x="625" y="4"/>
                                </a:lnTo>
                                <a:lnTo>
                                  <a:pt x="627" y="4"/>
                                </a:lnTo>
                                <a:lnTo>
                                  <a:pt x="629" y="2"/>
                                </a:lnTo>
                                <a:lnTo>
                                  <a:pt x="631" y="2"/>
                                </a:lnTo>
                                <a:lnTo>
                                  <a:pt x="633" y="2"/>
                                </a:lnTo>
                                <a:lnTo>
                                  <a:pt x="635" y="2"/>
                                </a:lnTo>
                                <a:lnTo>
                                  <a:pt x="637" y="2"/>
                                </a:lnTo>
                                <a:lnTo>
                                  <a:pt x="639" y="2"/>
                                </a:lnTo>
                                <a:lnTo>
                                  <a:pt x="639" y="0"/>
                                </a:lnTo>
                                <a:lnTo>
                                  <a:pt x="642" y="0"/>
                                </a:lnTo>
                                <a:lnTo>
                                  <a:pt x="644" y="0"/>
                                </a:lnTo>
                                <a:lnTo>
                                  <a:pt x="646" y="0"/>
                                </a:lnTo>
                                <a:lnTo>
                                  <a:pt x="648" y="0"/>
                                </a:lnTo>
                                <a:lnTo>
                                  <a:pt x="650" y="0"/>
                                </a:lnTo>
                                <a:lnTo>
                                  <a:pt x="652" y="0"/>
                                </a:lnTo>
                                <a:lnTo>
                                  <a:pt x="654" y="0"/>
                                </a:lnTo>
                                <a:lnTo>
                                  <a:pt x="656" y="0"/>
                                </a:lnTo>
                                <a:lnTo>
                                  <a:pt x="656" y="2"/>
                                </a:lnTo>
                                <a:lnTo>
                                  <a:pt x="658" y="2"/>
                                </a:lnTo>
                                <a:lnTo>
                                  <a:pt x="661" y="2"/>
                                </a:lnTo>
                                <a:lnTo>
                                  <a:pt x="663" y="2"/>
                                </a:lnTo>
                                <a:lnTo>
                                  <a:pt x="665" y="2"/>
                                </a:lnTo>
                                <a:lnTo>
                                  <a:pt x="667" y="2"/>
                                </a:lnTo>
                                <a:lnTo>
                                  <a:pt x="669" y="2"/>
                                </a:lnTo>
                                <a:lnTo>
                                  <a:pt x="671" y="2"/>
                                </a:lnTo>
                                <a:lnTo>
                                  <a:pt x="673" y="4"/>
                                </a:lnTo>
                                <a:lnTo>
                                  <a:pt x="675" y="4"/>
                                </a:lnTo>
                                <a:lnTo>
                                  <a:pt x="677" y="4"/>
                                </a:lnTo>
                                <a:lnTo>
                                  <a:pt x="680" y="4"/>
                                </a:lnTo>
                                <a:lnTo>
                                  <a:pt x="682" y="2"/>
                                </a:lnTo>
                                <a:lnTo>
                                  <a:pt x="684" y="2"/>
                                </a:lnTo>
                                <a:lnTo>
                                  <a:pt x="686" y="2"/>
                                </a:lnTo>
                                <a:lnTo>
                                  <a:pt x="688" y="2"/>
                                </a:lnTo>
                                <a:lnTo>
                                  <a:pt x="690" y="2"/>
                                </a:lnTo>
                                <a:lnTo>
                                  <a:pt x="692" y="4"/>
                                </a:lnTo>
                                <a:lnTo>
                                  <a:pt x="694" y="4"/>
                                </a:lnTo>
                                <a:lnTo>
                                  <a:pt x="697" y="4"/>
                                </a:lnTo>
                                <a:lnTo>
                                  <a:pt x="699" y="4"/>
                                </a:lnTo>
                                <a:lnTo>
                                  <a:pt x="701" y="4"/>
                                </a:lnTo>
                                <a:lnTo>
                                  <a:pt x="703" y="4"/>
                                </a:lnTo>
                                <a:lnTo>
                                  <a:pt x="705" y="4"/>
                                </a:lnTo>
                                <a:lnTo>
                                  <a:pt x="707" y="4"/>
                                </a:lnTo>
                                <a:lnTo>
                                  <a:pt x="709" y="4"/>
                                </a:lnTo>
                                <a:lnTo>
                                  <a:pt x="711" y="4"/>
                                </a:lnTo>
                                <a:lnTo>
                                  <a:pt x="713" y="6"/>
                                </a:lnTo>
                                <a:lnTo>
                                  <a:pt x="716" y="6"/>
                                </a:lnTo>
                                <a:lnTo>
                                  <a:pt x="718" y="6"/>
                                </a:lnTo>
                                <a:lnTo>
                                  <a:pt x="720" y="6"/>
                                </a:lnTo>
                                <a:lnTo>
                                  <a:pt x="722" y="6"/>
                                </a:lnTo>
                                <a:lnTo>
                                  <a:pt x="724" y="6"/>
                                </a:lnTo>
                                <a:lnTo>
                                  <a:pt x="724" y="8"/>
                                </a:lnTo>
                                <a:lnTo>
                                  <a:pt x="726" y="8"/>
                                </a:lnTo>
                                <a:lnTo>
                                  <a:pt x="728" y="8"/>
                                </a:lnTo>
                                <a:lnTo>
                                  <a:pt x="730" y="8"/>
                                </a:lnTo>
                                <a:lnTo>
                                  <a:pt x="732" y="8"/>
                                </a:lnTo>
                              </a:path>
                            </a:pathLst>
                          </a:custGeom>
                          <a:noFill/>
                          <a:ln w="381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Freeform 473"/>
                        <wps:cNvSpPr>
                          <a:spLocks/>
                        </wps:cNvSpPr>
                        <wps:spPr bwMode="auto">
                          <a:xfrm>
                            <a:off x="1616000" y="807003"/>
                            <a:ext cx="570300" cy="877003"/>
                          </a:xfrm>
                          <a:custGeom>
                            <a:avLst/>
                            <a:gdLst>
                              <a:gd name="T0" fmla="*/ 21590 w 898"/>
                              <a:gd name="T1" fmla="*/ 876935 h 1381"/>
                              <a:gd name="T2" fmla="*/ 44450 w 898"/>
                              <a:gd name="T3" fmla="*/ 875665 h 1381"/>
                              <a:gd name="T4" fmla="*/ 66040 w 898"/>
                              <a:gd name="T5" fmla="*/ 873125 h 1381"/>
                              <a:gd name="T6" fmla="*/ 86360 w 898"/>
                              <a:gd name="T7" fmla="*/ 866775 h 1381"/>
                              <a:gd name="T8" fmla="*/ 108585 w 898"/>
                              <a:gd name="T9" fmla="*/ 863600 h 1381"/>
                              <a:gd name="T10" fmla="*/ 122555 w 898"/>
                              <a:gd name="T11" fmla="*/ 851535 h 1381"/>
                              <a:gd name="T12" fmla="*/ 137160 w 898"/>
                              <a:gd name="T13" fmla="*/ 840740 h 1381"/>
                              <a:gd name="T14" fmla="*/ 153035 w 898"/>
                              <a:gd name="T15" fmla="*/ 826135 h 1381"/>
                              <a:gd name="T16" fmla="*/ 160020 w 898"/>
                              <a:gd name="T17" fmla="*/ 808990 h 1381"/>
                              <a:gd name="T18" fmla="*/ 179705 w 898"/>
                              <a:gd name="T19" fmla="*/ 802005 h 1381"/>
                              <a:gd name="T20" fmla="*/ 197485 w 898"/>
                              <a:gd name="T21" fmla="*/ 792480 h 1381"/>
                              <a:gd name="T22" fmla="*/ 217805 w 898"/>
                              <a:gd name="T23" fmla="*/ 791210 h 1381"/>
                              <a:gd name="T24" fmla="*/ 237490 w 898"/>
                              <a:gd name="T25" fmla="*/ 798195 h 1381"/>
                              <a:gd name="T26" fmla="*/ 259080 w 898"/>
                              <a:gd name="T27" fmla="*/ 799465 h 1381"/>
                              <a:gd name="T28" fmla="*/ 280670 w 898"/>
                              <a:gd name="T29" fmla="*/ 793750 h 1381"/>
                              <a:gd name="T30" fmla="*/ 294005 w 898"/>
                              <a:gd name="T31" fmla="*/ 780415 h 1381"/>
                              <a:gd name="T32" fmla="*/ 304800 w 898"/>
                              <a:gd name="T33" fmla="*/ 765810 h 1381"/>
                              <a:gd name="T34" fmla="*/ 319405 w 898"/>
                              <a:gd name="T35" fmla="*/ 752475 h 1381"/>
                              <a:gd name="T36" fmla="*/ 335280 w 898"/>
                              <a:gd name="T37" fmla="*/ 739140 h 1381"/>
                              <a:gd name="T38" fmla="*/ 355600 w 898"/>
                              <a:gd name="T39" fmla="*/ 732155 h 1381"/>
                              <a:gd name="T40" fmla="*/ 378460 w 898"/>
                              <a:gd name="T41" fmla="*/ 722630 h 1381"/>
                              <a:gd name="T42" fmla="*/ 390525 w 898"/>
                              <a:gd name="T43" fmla="*/ 704215 h 1381"/>
                              <a:gd name="T44" fmla="*/ 389255 w 898"/>
                              <a:gd name="T45" fmla="*/ 674370 h 1381"/>
                              <a:gd name="T46" fmla="*/ 387985 w 898"/>
                              <a:gd name="T47" fmla="*/ 652145 h 1381"/>
                              <a:gd name="T48" fmla="*/ 393065 w 898"/>
                              <a:gd name="T49" fmla="*/ 633095 h 1381"/>
                              <a:gd name="T50" fmla="*/ 395605 w 898"/>
                              <a:gd name="T51" fmla="*/ 611505 h 1381"/>
                              <a:gd name="T52" fmla="*/ 409575 w 898"/>
                              <a:gd name="T53" fmla="*/ 599440 h 1381"/>
                              <a:gd name="T54" fmla="*/ 414655 w 898"/>
                              <a:gd name="T55" fmla="*/ 581025 h 1381"/>
                              <a:gd name="T56" fmla="*/ 410845 w 898"/>
                              <a:gd name="T57" fmla="*/ 559435 h 1381"/>
                              <a:gd name="T58" fmla="*/ 415925 w 898"/>
                              <a:gd name="T59" fmla="*/ 541655 h 1381"/>
                              <a:gd name="T60" fmla="*/ 426720 w 898"/>
                              <a:gd name="T61" fmla="*/ 525780 h 1381"/>
                              <a:gd name="T62" fmla="*/ 450850 w 898"/>
                              <a:gd name="T63" fmla="*/ 505460 h 1381"/>
                              <a:gd name="T64" fmla="*/ 477520 w 898"/>
                              <a:gd name="T65" fmla="*/ 489585 h 1381"/>
                              <a:gd name="T66" fmla="*/ 502920 w 898"/>
                              <a:gd name="T67" fmla="*/ 474980 h 1381"/>
                              <a:gd name="T68" fmla="*/ 525780 w 898"/>
                              <a:gd name="T69" fmla="*/ 466725 h 1381"/>
                              <a:gd name="T70" fmla="*/ 531495 w 898"/>
                              <a:gd name="T71" fmla="*/ 445135 h 1381"/>
                              <a:gd name="T72" fmla="*/ 531495 w 898"/>
                              <a:gd name="T73" fmla="*/ 422275 h 1381"/>
                              <a:gd name="T74" fmla="*/ 539115 w 898"/>
                              <a:gd name="T75" fmla="*/ 403860 h 1381"/>
                              <a:gd name="T76" fmla="*/ 542290 w 898"/>
                              <a:gd name="T77" fmla="*/ 381000 h 1381"/>
                              <a:gd name="T78" fmla="*/ 553085 w 898"/>
                              <a:gd name="T79" fmla="*/ 356870 h 1381"/>
                              <a:gd name="T80" fmla="*/ 558165 w 898"/>
                              <a:gd name="T81" fmla="*/ 324485 h 1381"/>
                              <a:gd name="T82" fmla="*/ 551180 w 898"/>
                              <a:gd name="T83" fmla="*/ 304165 h 1381"/>
                              <a:gd name="T84" fmla="*/ 551180 w 898"/>
                              <a:gd name="T85" fmla="*/ 278765 h 1381"/>
                              <a:gd name="T86" fmla="*/ 561975 w 898"/>
                              <a:gd name="T87" fmla="*/ 261620 h 1381"/>
                              <a:gd name="T88" fmla="*/ 568960 w 898"/>
                              <a:gd name="T89" fmla="*/ 240030 h 1381"/>
                              <a:gd name="T90" fmla="*/ 565150 w 898"/>
                              <a:gd name="T91" fmla="*/ 219710 h 1381"/>
                              <a:gd name="T92" fmla="*/ 560705 w 898"/>
                              <a:gd name="T93" fmla="*/ 200025 h 1381"/>
                              <a:gd name="T94" fmla="*/ 548640 w 898"/>
                              <a:gd name="T95" fmla="*/ 178435 h 1381"/>
                              <a:gd name="T96" fmla="*/ 547370 w 898"/>
                              <a:gd name="T97" fmla="*/ 156845 h 1381"/>
                              <a:gd name="T98" fmla="*/ 549910 w 898"/>
                              <a:gd name="T99" fmla="*/ 132715 h 1381"/>
                              <a:gd name="T100" fmla="*/ 553085 w 898"/>
                              <a:gd name="T101" fmla="*/ 109855 h 1381"/>
                              <a:gd name="T102" fmla="*/ 543560 w 898"/>
                              <a:gd name="T103" fmla="*/ 88265 h 1381"/>
                              <a:gd name="T104" fmla="*/ 513715 w 898"/>
                              <a:gd name="T105" fmla="*/ 73660 h 1381"/>
                              <a:gd name="T106" fmla="*/ 509905 w 898"/>
                              <a:gd name="T107" fmla="*/ 54610 h 1381"/>
                              <a:gd name="T108" fmla="*/ 495300 w 898"/>
                              <a:gd name="T109" fmla="*/ 45720 h 1381"/>
                              <a:gd name="T110" fmla="*/ 478790 w 898"/>
                              <a:gd name="T111" fmla="*/ 36195 h 1381"/>
                              <a:gd name="T112" fmla="*/ 461645 w 898"/>
                              <a:gd name="T113" fmla="*/ 29210 h 1381"/>
                              <a:gd name="T114" fmla="*/ 444500 w 898"/>
                              <a:gd name="T115" fmla="*/ 21590 h 1381"/>
                              <a:gd name="T116" fmla="*/ 429260 w 898"/>
                              <a:gd name="T117" fmla="*/ 10795 h 1381"/>
                              <a:gd name="T118" fmla="*/ 413385 w 898"/>
                              <a:gd name="T119" fmla="*/ 2540 h 1381"/>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898" h="1381">
                                <a:moveTo>
                                  <a:pt x="0" y="1377"/>
                                </a:moveTo>
                                <a:lnTo>
                                  <a:pt x="3" y="1379"/>
                                </a:lnTo>
                                <a:lnTo>
                                  <a:pt x="5" y="1379"/>
                                </a:lnTo>
                                <a:lnTo>
                                  <a:pt x="7" y="1379"/>
                                </a:lnTo>
                                <a:lnTo>
                                  <a:pt x="9" y="1379"/>
                                </a:lnTo>
                                <a:lnTo>
                                  <a:pt x="11" y="1379"/>
                                </a:lnTo>
                                <a:lnTo>
                                  <a:pt x="13" y="1379"/>
                                </a:lnTo>
                                <a:lnTo>
                                  <a:pt x="15" y="1379"/>
                                </a:lnTo>
                                <a:lnTo>
                                  <a:pt x="17" y="1379"/>
                                </a:lnTo>
                                <a:lnTo>
                                  <a:pt x="19" y="1379"/>
                                </a:lnTo>
                                <a:lnTo>
                                  <a:pt x="22" y="1379"/>
                                </a:lnTo>
                                <a:lnTo>
                                  <a:pt x="24" y="1381"/>
                                </a:lnTo>
                                <a:lnTo>
                                  <a:pt x="26" y="1381"/>
                                </a:lnTo>
                                <a:lnTo>
                                  <a:pt x="28" y="1381"/>
                                </a:lnTo>
                                <a:lnTo>
                                  <a:pt x="30" y="1381"/>
                                </a:lnTo>
                                <a:lnTo>
                                  <a:pt x="32" y="1381"/>
                                </a:lnTo>
                                <a:lnTo>
                                  <a:pt x="34" y="1381"/>
                                </a:lnTo>
                                <a:lnTo>
                                  <a:pt x="36" y="1381"/>
                                </a:lnTo>
                                <a:lnTo>
                                  <a:pt x="38" y="1381"/>
                                </a:lnTo>
                                <a:lnTo>
                                  <a:pt x="41" y="1381"/>
                                </a:lnTo>
                                <a:lnTo>
                                  <a:pt x="43" y="1381"/>
                                </a:lnTo>
                                <a:lnTo>
                                  <a:pt x="45" y="1381"/>
                                </a:lnTo>
                                <a:lnTo>
                                  <a:pt x="47" y="1381"/>
                                </a:lnTo>
                                <a:lnTo>
                                  <a:pt x="49" y="1381"/>
                                </a:lnTo>
                                <a:lnTo>
                                  <a:pt x="51" y="1381"/>
                                </a:lnTo>
                                <a:lnTo>
                                  <a:pt x="53" y="1381"/>
                                </a:lnTo>
                                <a:lnTo>
                                  <a:pt x="55" y="1381"/>
                                </a:lnTo>
                                <a:lnTo>
                                  <a:pt x="57" y="1381"/>
                                </a:lnTo>
                                <a:lnTo>
                                  <a:pt x="60" y="1381"/>
                                </a:lnTo>
                                <a:lnTo>
                                  <a:pt x="62" y="1381"/>
                                </a:lnTo>
                                <a:lnTo>
                                  <a:pt x="64" y="1379"/>
                                </a:lnTo>
                                <a:lnTo>
                                  <a:pt x="66" y="1379"/>
                                </a:lnTo>
                                <a:lnTo>
                                  <a:pt x="68" y="1379"/>
                                </a:lnTo>
                                <a:lnTo>
                                  <a:pt x="70" y="1379"/>
                                </a:lnTo>
                                <a:lnTo>
                                  <a:pt x="72" y="1379"/>
                                </a:lnTo>
                                <a:lnTo>
                                  <a:pt x="74" y="1379"/>
                                </a:lnTo>
                                <a:lnTo>
                                  <a:pt x="76" y="1379"/>
                                </a:lnTo>
                                <a:lnTo>
                                  <a:pt x="76" y="1377"/>
                                </a:lnTo>
                                <a:lnTo>
                                  <a:pt x="79" y="1377"/>
                                </a:lnTo>
                                <a:lnTo>
                                  <a:pt x="81" y="1377"/>
                                </a:lnTo>
                                <a:lnTo>
                                  <a:pt x="83" y="1377"/>
                                </a:lnTo>
                                <a:lnTo>
                                  <a:pt x="85" y="1377"/>
                                </a:lnTo>
                                <a:lnTo>
                                  <a:pt x="87" y="1377"/>
                                </a:lnTo>
                                <a:lnTo>
                                  <a:pt x="89" y="1377"/>
                                </a:lnTo>
                                <a:lnTo>
                                  <a:pt x="91" y="1377"/>
                                </a:lnTo>
                                <a:lnTo>
                                  <a:pt x="93" y="1377"/>
                                </a:lnTo>
                                <a:lnTo>
                                  <a:pt x="95" y="1375"/>
                                </a:lnTo>
                                <a:lnTo>
                                  <a:pt x="98" y="1375"/>
                                </a:lnTo>
                                <a:lnTo>
                                  <a:pt x="100" y="1375"/>
                                </a:lnTo>
                                <a:lnTo>
                                  <a:pt x="102" y="1375"/>
                                </a:lnTo>
                                <a:lnTo>
                                  <a:pt x="104" y="1375"/>
                                </a:lnTo>
                                <a:lnTo>
                                  <a:pt x="106" y="1375"/>
                                </a:lnTo>
                                <a:lnTo>
                                  <a:pt x="108" y="1373"/>
                                </a:lnTo>
                                <a:lnTo>
                                  <a:pt x="110" y="1373"/>
                                </a:lnTo>
                                <a:lnTo>
                                  <a:pt x="112" y="1373"/>
                                </a:lnTo>
                                <a:lnTo>
                                  <a:pt x="114" y="1373"/>
                                </a:lnTo>
                                <a:lnTo>
                                  <a:pt x="117" y="1373"/>
                                </a:lnTo>
                                <a:lnTo>
                                  <a:pt x="119" y="1371"/>
                                </a:lnTo>
                                <a:lnTo>
                                  <a:pt x="121" y="1371"/>
                                </a:lnTo>
                                <a:lnTo>
                                  <a:pt x="123" y="1371"/>
                                </a:lnTo>
                                <a:lnTo>
                                  <a:pt x="125" y="1369"/>
                                </a:lnTo>
                                <a:lnTo>
                                  <a:pt x="127" y="1369"/>
                                </a:lnTo>
                                <a:lnTo>
                                  <a:pt x="129" y="1369"/>
                                </a:lnTo>
                                <a:lnTo>
                                  <a:pt x="129" y="1367"/>
                                </a:lnTo>
                                <a:lnTo>
                                  <a:pt x="131" y="1367"/>
                                </a:lnTo>
                                <a:lnTo>
                                  <a:pt x="133" y="1367"/>
                                </a:lnTo>
                                <a:lnTo>
                                  <a:pt x="133" y="1365"/>
                                </a:lnTo>
                                <a:lnTo>
                                  <a:pt x="136" y="1365"/>
                                </a:lnTo>
                                <a:lnTo>
                                  <a:pt x="138" y="1365"/>
                                </a:lnTo>
                                <a:lnTo>
                                  <a:pt x="140" y="1362"/>
                                </a:lnTo>
                                <a:lnTo>
                                  <a:pt x="142" y="1362"/>
                                </a:lnTo>
                                <a:lnTo>
                                  <a:pt x="144" y="1362"/>
                                </a:lnTo>
                                <a:lnTo>
                                  <a:pt x="146" y="1362"/>
                                </a:lnTo>
                                <a:lnTo>
                                  <a:pt x="148" y="1362"/>
                                </a:lnTo>
                                <a:lnTo>
                                  <a:pt x="150" y="1362"/>
                                </a:lnTo>
                                <a:lnTo>
                                  <a:pt x="152" y="1362"/>
                                </a:lnTo>
                                <a:lnTo>
                                  <a:pt x="155" y="1362"/>
                                </a:lnTo>
                                <a:lnTo>
                                  <a:pt x="157" y="1362"/>
                                </a:lnTo>
                                <a:lnTo>
                                  <a:pt x="159" y="1362"/>
                                </a:lnTo>
                                <a:lnTo>
                                  <a:pt x="161" y="1362"/>
                                </a:lnTo>
                                <a:lnTo>
                                  <a:pt x="163" y="1362"/>
                                </a:lnTo>
                                <a:lnTo>
                                  <a:pt x="165" y="1362"/>
                                </a:lnTo>
                                <a:lnTo>
                                  <a:pt x="167" y="1362"/>
                                </a:lnTo>
                                <a:lnTo>
                                  <a:pt x="169" y="1362"/>
                                </a:lnTo>
                                <a:lnTo>
                                  <a:pt x="171" y="1360"/>
                                </a:lnTo>
                                <a:lnTo>
                                  <a:pt x="174" y="1360"/>
                                </a:lnTo>
                                <a:lnTo>
                                  <a:pt x="174" y="1358"/>
                                </a:lnTo>
                                <a:lnTo>
                                  <a:pt x="176" y="1358"/>
                                </a:lnTo>
                                <a:lnTo>
                                  <a:pt x="178" y="1356"/>
                                </a:lnTo>
                                <a:lnTo>
                                  <a:pt x="180" y="1356"/>
                                </a:lnTo>
                                <a:lnTo>
                                  <a:pt x="180" y="1354"/>
                                </a:lnTo>
                                <a:lnTo>
                                  <a:pt x="182" y="1354"/>
                                </a:lnTo>
                                <a:lnTo>
                                  <a:pt x="182" y="1352"/>
                                </a:lnTo>
                                <a:lnTo>
                                  <a:pt x="184" y="1352"/>
                                </a:lnTo>
                                <a:lnTo>
                                  <a:pt x="184" y="1350"/>
                                </a:lnTo>
                                <a:lnTo>
                                  <a:pt x="186" y="1350"/>
                                </a:lnTo>
                                <a:lnTo>
                                  <a:pt x="186" y="1348"/>
                                </a:lnTo>
                                <a:lnTo>
                                  <a:pt x="188" y="1348"/>
                                </a:lnTo>
                                <a:lnTo>
                                  <a:pt x="188" y="1346"/>
                                </a:lnTo>
                                <a:lnTo>
                                  <a:pt x="191" y="1346"/>
                                </a:lnTo>
                                <a:lnTo>
                                  <a:pt x="191" y="1343"/>
                                </a:lnTo>
                                <a:lnTo>
                                  <a:pt x="193" y="1341"/>
                                </a:lnTo>
                                <a:lnTo>
                                  <a:pt x="195" y="1339"/>
                                </a:lnTo>
                                <a:lnTo>
                                  <a:pt x="197" y="1337"/>
                                </a:lnTo>
                                <a:lnTo>
                                  <a:pt x="199" y="1335"/>
                                </a:lnTo>
                                <a:lnTo>
                                  <a:pt x="201" y="1335"/>
                                </a:lnTo>
                                <a:lnTo>
                                  <a:pt x="201" y="1333"/>
                                </a:lnTo>
                                <a:lnTo>
                                  <a:pt x="203" y="1333"/>
                                </a:lnTo>
                                <a:lnTo>
                                  <a:pt x="203" y="1331"/>
                                </a:lnTo>
                                <a:lnTo>
                                  <a:pt x="205" y="1331"/>
                                </a:lnTo>
                                <a:lnTo>
                                  <a:pt x="205" y="1329"/>
                                </a:lnTo>
                                <a:lnTo>
                                  <a:pt x="207" y="1329"/>
                                </a:lnTo>
                                <a:lnTo>
                                  <a:pt x="210" y="1327"/>
                                </a:lnTo>
                                <a:lnTo>
                                  <a:pt x="212" y="1327"/>
                                </a:lnTo>
                                <a:lnTo>
                                  <a:pt x="212" y="1324"/>
                                </a:lnTo>
                                <a:lnTo>
                                  <a:pt x="214" y="1324"/>
                                </a:lnTo>
                                <a:lnTo>
                                  <a:pt x="216" y="1324"/>
                                </a:lnTo>
                                <a:lnTo>
                                  <a:pt x="214" y="1324"/>
                                </a:lnTo>
                                <a:lnTo>
                                  <a:pt x="216" y="1324"/>
                                </a:lnTo>
                                <a:lnTo>
                                  <a:pt x="216" y="1322"/>
                                </a:lnTo>
                                <a:lnTo>
                                  <a:pt x="218" y="1322"/>
                                </a:lnTo>
                                <a:lnTo>
                                  <a:pt x="220" y="1320"/>
                                </a:lnTo>
                                <a:lnTo>
                                  <a:pt x="222" y="1320"/>
                                </a:lnTo>
                                <a:lnTo>
                                  <a:pt x="224" y="1318"/>
                                </a:lnTo>
                                <a:lnTo>
                                  <a:pt x="226" y="1318"/>
                                </a:lnTo>
                                <a:lnTo>
                                  <a:pt x="226" y="1316"/>
                                </a:lnTo>
                                <a:lnTo>
                                  <a:pt x="229" y="1316"/>
                                </a:lnTo>
                                <a:lnTo>
                                  <a:pt x="231" y="1314"/>
                                </a:lnTo>
                                <a:lnTo>
                                  <a:pt x="233" y="1312"/>
                                </a:lnTo>
                                <a:lnTo>
                                  <a:pt x="235" y="1310"/>
                                </a:lnTo>
                                <a:lnTo>
                                  <a:pt x="237" y="1310"/>
                                </a:lnTo>
                                <a:lnTo>
                                  <a:pt x="237" y="1308"/>
                                </a:lnTo>
                                <a:lnTo>
                                  <a:pt x="239" y="1305"/>
                                </a:lnTo>
                                <a:lnTo>
                                  <a:pt x="239" y="1303"/>
                                </a:lnTo>
                                <a:lnTo>
                                  <a:pt x="241" y="1303"/>
                                </a:lnTo>
                                <a:lnTo>
                                  <a:pt x="241" y="1301"/>
                                </a:lnTo>
                                <a:lnTo>
                                  <a:pt x="243" y="1299"/>
                                </a:lnTo>
                                <a:lnTo>
                                  <a:pt x="243" y="1297"/>
                                </a:lnTo>
                                <a:lnTo>
                                  <a:pt x="243" y="1295"/>
                                </a:lnTo>
                                <a:lnTo>
                                  <a:pt x="245" y="1295"/>
                                </a:lnTo>
                                <a:lnTo>
                                  <a:pt x="245" y="1293"/>
                                </a:lnTo>
                                <a:lnTo>
                                  <a:pt x="245" y="1291"/>
                                </a:lnTo>
                                <a:lnTo>
                                  <a:pt x="245" y="1288"/>
                                </a:lnTo>
                                <a:lnTo>
                                  <a:pt x="245" y="1286"/>
                                </a:lnTo>
                                <a:lnTo>
                                  <a:pt x="245" y="1284"/>
                                </a:lnTo>
                                <a:lnTo>
                                  <a:pt x="245" y="1282"/>
                                </a:lnTo>
                                <a:lnTo>
                                  <a:pt x="248" y="1282"/>
                                </a:lnTo>
                                <a:lnTo>
                                  <a:pt x="248" y="1280"/>
                                </a:lnTo>
                                <a:lnTo>
                                  <a:pt x="248" y="1278"/>
                                </a:lnTo>
                                <a:lnTo>
                                  <a:pt x="250" y="1278"/>
                                </a:lnTo>
                                <a:lnTo>
                                  <a:pt x="250" y="1276"/>
                                </a:lnTo>
                                <a:lnTo>
                                  <a:pt x="252" y="1276"/>
                                </a:lnTo>
                                <a:lnTo>
                                  <a:pt x="252" y="1274"/>
                                </a:lnTo>
                                <a:lnTo>
                                  <a:pt x="254" y="1274"/>
                                </a:lnTo>
                                <a:lnTo>
                                  <a:pt x="256" y="1272"/>
                                </a:lnTo>
                                <a:lnTo>
                                  <a:pt x="258" y="1272"/>
                                </a:lnTo>
                                <a:lnTo>
                                  <a:pt x="258" y="1269"/>
                                </a:lnTo>
                                <a:lnTo>
                                  <a:pt x="260" y="1269"/>
                                </a:lnTo>
                                <a:lnTo>
                                  <a:pt x="262" y="1269"/>
                                </a:lnTo>
                                <a:lnTo>
                                  <a:pt x="262" y="1267"/>
                                </a:lnTo>
                                <a:lnTo>
                                  <a:pt x="264" y="1267"/>
                                </a:lnTo>
                                <a:lnTo>
                                  <a:pt x="267" y="1267"/>
                                </a:lnTo>
                                <a:lnTo>
                                  <a:pt x="269" y="1265"/>
                                </a:lnTo>
                                <a:lnTo>
                                  <a:pt x="271" y="1265"/>
                                </a:lnTo>
                                <a:lnTo>
                                  <a:pt x="273" y="1265"/>
                                </a:lnTo>
                                <a:lnTo>
                                  <a:pt x="275" y="1263"/>
                                </a:lnTo>
                                <a:lnTo>
                                  <a:pt x="277" y="1263"/>
                                </a:lnTo>
                                <a:lnTo>
                                  <a:pt x="279" y="1263"/>
                                </a:lnTo>
                                <a:lnTo>
                                  <a:pt x="281" y="1263"/>
                                </a:lnTo>
                                <a:lnTo>
                                  <a:pt x="283" y="1263"/>
                                </a:lnTo>
                                <a:lnTo>
                                  <a:pt x="286" y="1263"/>
                                </a:lnTo>
                                <a:lnTo>
                                  <a:pt x="288" y="1263"/>
                                </a:lnTo>
                                <a:lnTo>
                                  <a:pt x="290" y="1261"/>
                                </a:lnTo>
                                <a:lnTo>
                                  <a:pt x="292" y="1261"/>
                                </a:lnTo>
                                <a:lnTo>
                                  <a:pt x="294" y="1261"/>
                                </a:lnTo>
                                <a:lnTo>
                                  <a:pt x="296" y="1259"/>
                                </a:lnTo>
                                <a:lnTo>
                                  <a:pt x="298" y="1259"/>
                                </a:lnTo>
                                <a:lnTo>
                                  <a:pt x="298" y="1257"/>
                                </a:lnTo>
                                <a:lnTo>
                                  <a:pt x="300" y="1257"/>
                                </a:lnTo>
                                <a:lnTo>
                                  <a:pt x="300" y="1255"/>
                                </a:lnTo>
                                <a:lnTo>
                                  <a:pt x="302" y="1255"/>
                                </a:lnTo>
                                <a:lnTo>
                                  <a:pt x="302" y="1253"/>
                                </a:lnTo>
                                <a:lnTo>
                                  <a:pt x="305" y="1253"/>
                                </a:lnTo>
                                <a:lnTo>
                                  <a:pt x="307" y="1250"/>
                                </a:lnTo>
                                <a:lnTo>
                                  <a:pt x="309" y="1250"/>
                                </a:lnTo>
                                <a:lnTo>
                                  <a:pt x="309" y="1248"/>
                                </a:lnTo>
                                <a:lnTo>
                                  <a:pt x="311" y="1248"/>
                                </a:lnTo>
                                <a:lnTo>
                                  <a:pt x="311" y="1246"/>
                                </a:lnTo>
                                <a:lnTo>
                                  <a:pt x="313" y="1246"/>
                                </a:lnTo>
                                <a:lnTo>
                                  <a:pt x="315" y="1246"/>
                                </a:lnTo>
                                <a:lnTo>
                                  <a:pt x="317" y="1246"/>
                                </a:lnTo>
                                <a:lnTo>
                                  <a:pt x="319" y="1246"/>
                                </a:lnTo>
                                <a:lnTo>
                                  <a:pt x="321" y="1244"/>
                                </a:lnTo>
                                <a:lnTo>
                                  <a:pt x="324" y="1244"/>
                                </a:lnTo>
                                <a:lnTo>
                                  <a:pt x="326" y="1244"/>
                                </a:lnTo>
                                <a:lnTo>
                                  <a:pt x="328" y="1244"/>
                                </a:lnTo>
                                <a:lnTo>
                                  <a:pt x="330" y="1244"/>
                                </a:lnTo>
                                <a:lnTo>
                                  <a:pt x="332" y="1244"/>
                                </a:lnTo>
                                <a:lnTo>
                                  <a:pt x="334" y="1244"/>
                                </a:lnTo>
                                <a:lnTo>
                                  <a:pt x="336" y="1244"/>
                                </a:lnTo>
                                <a:lnTo>
                                  <a:pt x="338" y="1244"/>
                                </a:lnTo>
                                <a:lnTo>
                                  <a:pt x="340" y="1244"/>
                                </a:lnTo>
                                <a:lnTo>
                                  <a:pt x="340" y="1246"/>
                                </a:lnTo>
                                <a:lnTo>
                                  <a:pt x="343" y="1246"/>
                                </a:lnTo>
                                <a:lnTo>
                                  <a:pt x="345" y="1246"/>
                                </a:lnTo>
                                <a:lnTo>
                                  <a:pt x="347" y="1246"/>
                                </a:lnTo>
                                <a:lnTo>
                                  <a:pt x="347" y="1248"/>
                                </a:lnTo>
                                <a:lnTo>
                                  <a:pt x="349" y="1248"/>
                                </a:lnTo>
                                <a:lnTo>
                                  <a:pt x="351" y="1248"/>
                                </a:lnTo>
                                <a:lnTo>
                                  <a:pt x="353" y="1250"/>
                                </a:lnTo>
                                <a:lnTo>
                                  <a:pt x="355" y="1250"/>
                                </a:lnTo>
                                <a:lnTo>
                                  <a:pt x="357" y="1250"/>
                                </a:lnTo>
                                <a:lnTo>
                                  <a:pt x="357" y="1253"/>
                                </a:lnTo>
                                <a:lnTo>
                                  <a:pt x="359" y="1253"/>
                                </a:lnTo>
                                <a:lnTo>
                                  <a:pt x="362" y="1253"/>
                                </a:lnTo>
                                <a:lnTo>
                                  <a:pt x="364" y="1255"/>
                                </a:lnTo>
                                <a:lnTo>
                                  <a:pt x="366" y="1255"/>
                                </a:lnTo>
                                <a:lnTo>
                                  <a:pt x="368" y="1255"/>
                                </a:lnTo>
                                <a:lnTo>
                                  <a:pt x="370" y="1257"/>
                                </a:lnTo>
                                <a:lnTo>
                                  <a:pt x="372" y="1257"/>
                                </a:lnTo>
                                <a:lnTo>
                                  <a:pt x="374" y="1257"/>
                                </a:lnTo>
                                <a:lnTo>
                                  <a:pt x="376" y="1257"/>
                                </a:lnTo>
                                <a:lnTo>
                                  <a:pt x="378" y="1257"/>
                                </a:lnTo>
                                <a:lnTo>
                                  <a:pt x="378" y="1259"/>
                                </a:lnTo>
                                <a:lnTo>
                                  <a:pt x="381" y="1259"/>
                                </a:lnTo>
                                <a:lnTo>
                                  <a:pt x="383" y="1259"/>
                                </a:lnTo>
                                <a:lnTo>
                                  <a:pt x="385" y="1259"/>
                                </a:lnTo>
                                <a:lnTo>
                                  <a:pt x="387" y="1259"/>
                                </a:lnTo>
                                <a:lnTo>
                                  <a:pt x="389" y="1259"/>
                                </a:lnTo>
                                <a:lnTo>
                                  <a:pt x="391" y="1259"/>
                                </a:lnTo>
                                <a:lnTo>
                                  <a:pt x="393" y="1259"/>
                                </a:lnTo>
                                <a:lnTo>
                                  <a:pt x="395" y="1259"/>
                                </a:lnTo>
                                <a:lnTo>
                                  <a:pt x="397" y="1259"/>
                                </a:lnTo>
                                <a:lnTo>
                                  <a:pt x="400" y="1259"/>
                                </a:lnTo>
                                <a:lnTo>
                                  <a:pt x="402" y="1259"/>
                                </a:lnTo>
                                <a:lnTo>
                                  <a:pt x="404" y="1259"/>
                                </a:lnTo>
                                <a:lnTo>
                                  <a:pt x="406" y="1259"/>
                                </a:lnTo>
                                <a:lnTo>
                                  <a:pt x="408" y="1259"/>
                                </a:lnTo>
                                <a:lnTo>
                                  <a:pt x="410" y="1259"/>
                                </a:lnTo>
                                <a:lnTo>
                                  <a:pt x="412" y="1259"/>
                                </a:lnTo>
                                <a:lnTo>
                                  <a:pt x="414" y="1259"/>
                                </a:lnTo>
                                <a:lnTo>
                                  <a:pt x="416" y="1259"/>
                                </a:lnTo>
                                <a:lnTo>
                                  <a:pt x="419" y="1257"/>
                                </a:lnTo>
                                <a:lnTo>
                                  <a:pt x="421" y="1257"/>
                                </a:lnTo>
                                <a:lnTo>
                                  <a:pt x="423" y="1257"/>
                                </a:lnTo>
                                <a:lnTo>
                                  <a:pt x="425" y="1257"/>
                                </a:lnTo>
                                <a:lnTo>
                                  <a:pt x="427" y="1257"/>
                                </a:lnTo>
                                <a:lnTo>
                                  <a:pt x="429" y="1257"/>
                                </a:lnTo>
                                <a:lnTo>
                                  <a:pt x="431" y="1257"/>
                                </a:lnTo>
                                <a:lnTo>
                                  <a:pt x="433" y="1257"/>
                                </a:lnTo>
                                <a:lnTo>
                                  <a:pt x="436" y="1255"/>
                                </a:lnTo>
                                <a:lnTo>
                                  <a:pt x="438" y="1255"/>
                                </a:lnTo>
                                <a:lnTo>
                                  <a:pt x="438" y="1253"/>
                                </a:lnTo>
                                <a:lnTo>
                                  <a:pt x="440" y="1253"/>
                                </a:lnTo>
                                <a:lnTo>
                                  <a:pt x="442" y="1250"/>
                                </a:lnTo>
                                <a:lnTo>
                                  <a:pt x="444" y="1250"/>
                                </a:lnTo>
                                <a:lnTo>
                                  <a:pt x="444" y="1248"/>
                                </a:lnTo>
                                <a:lnTo>
                                  <a:pt x="446" y="1248"/>
                                </a:lnTo>
                                <a:lnTo>
                                  <a:pt x="448" y="1246"/>
                                </a:lnTo>
                                <a:lnTo>
                                  <a:pt x="450" y="1246"/>
                                </a:lnTo>
                                <a:lnTo>
                                  <a:pt x="450" y="1244"/>
                                </a:lnTo>
                                <a:lnTo>
                                  <a:pt x="452" y="1244"/>
                                </a:lnTo>
                                <a:lnTo>
                                  <a:pt x="455" y="1242"/>
                                </a:lnTo>
                                <a:lnTo>
                                  <a:pt x="457" y="1240"/>
                                </a:lnTo>
                                <a:lnTo>
                                  <a:pt x="457" y="1238"/>
                                </a:lnTo>
                                <a:lnTo>
                                  <a:pt x="459" y="1238"/>
                                </a:lnTo>
                                <a:lnTo>
                                  <a:pt x="459" y="1236"/>
                                </a:lnTo>
                                <a:lnTo>
                                  <a:pt x="461" y="1236"/>
                                </a:lnTo>
                                <a:lnTo>
                                  <a:pt x="461" y="1234"/>
                                </a:lnTo>
                                <a:lnTo>
                                  <a:pt x="463" y="1234"/>
                                </a:lnTo>
                                <a:lnTo>
                                  <a:pt x="463" y="1231"/>
                                </a:lnTo>
                                <a:lnTo>
                                  <a:pt x="463" y="1229"/>
                                </a:lnTo>
                                <a:lnTo>
                                  <a:pt x="465" y="1229"/>
                                </a:lnTo>
                                <a:lnTo>
                                  <a:pt x="465" y="1227"/>
                                </a:lnTo>
                                <a:lnTo>
                                  <a:pt x="467" y="1227"/>
                                </a:lnTo>
                                <a:lnTo>
                                  <a:pt x="467" y="1225"/>
                                </a:lnTo>
                                <a:lnTo>
                                  <a:pt x="469" y="1223"/>
                                </a:lnTo>
                                <a:lnTo>
                                  <a:pt x="469" y="1221"/>
                                </a:lnTo>
                                <a:lnTo>
                                  <a:pt x="471" y="1221"/>
                                </a:lnTo>
                                <a:lnTo>
                                  <a:pt x="471" y="1219"/>
                                </a:lnTo>
                                <a:lnTo>
                                  <a:pt x="474" y="1219"/>
                                </a:lnTo>
                                <a:lnTo>
                                  <a:pt x="474" y="1217"/>
                                </a:lnTo>
                                <a:lnTo>
                                  <a:pt x="474" y="1215"/>
                                </a:lnTo>
                                <a:lnTo>
                                  <a:pt x="476" y="1215"/>
                                </a:lnTo>
                                <a:lnTo>
                                  <a:pt x="476" y="1212"/>
                                </a:lnTo>
                                <a:lnTo>
                                  <a:pt x="476" y="1210"/>
                                </a:lnTo>
                                <a:lnTo>
                                  <a:pt x="478" y="1210"/>
                                </a:lnTo>
                                <a:lnTo>
                                  <a:pt x="478" y="1208"/>
                                </a:lnTo>
                                <a:lnTo>
                                  <a:pt x="480" y="1206"/>
                                </a:lnTo>
                                <a:lnTo>
                                  <a:pt x="482" y="1204"/>
                                </a:lnTo>
                                <a:lnTo>
                                  <a:pt x="484" y="1202"/>
                                </a:lnTo>
                                <a:lnTo>
                                  <a:pt x="486" y="1200"/>
                                </a:lnTo>
                                <a:lnTo>
                                  <a:pt x="488" y="1200"/>
                                </a:lnTo>
                                <a:lnTo>
                                  <a:pt x="490" y="1200"/>
                                </a:lnTo>
                                <a:lnTo>
                                  <a:pt x="490" y="1198"/>
                                </a:lnTo>
                                <a:lnTo>
                                  <a:pt x="493" y="1198"/>
                                </a:lnTo>
                                <a:lnTo>
                                  <a:pt x="495" y="1198"/>
                                </a:lnTo>
                                <a:lnTo>
                                  <a:pt x="495" y="1196"/>
                                </a:lnTo>
                                <a:lnTo>
                                  <a:pt x="497" y="1196"/>
                                </a:lnTo>
                                <a:lnTo>
                                  <a:pt x="497" y="1193"/>
                                </a:lnTo>
                                <a:lnTo>
                                  <a:pt x="499" y="1193"/>
                                </a:lnTo>
                                <a:lnTo>
                                  <a:pt x="499" y="1191"/>
                                </a:lnTo>
                                <a:lnTo>
                                  <a:pt x="501" y="1191"/>
                                </a:lnTo>
                                <a:lnTo>
                                  <a:pt x="501" y="1189"/>
                                </a:lnTo>
                                <a:lnTo>
                                  <a:pt x="501" y="1187"/>
                                </a:lnTo>
                                <a:lnTo>
                                  <a:pt x="503" y="1185"/>
                                </a:lnTo>
                                <a:lnTo>
                                  <a:pt x="503" y="1183"/>
                                </a:lnTo>
                                <a:lnTo>
                                  <a:pt x="503" y="1181"/>
                                </a:lnTo>
                                <a:lnTo>
                                  <a:pt x="505" y="1181"/>
                                </a:lnTo>
                                <a:lnTo>
                                  <a:pt x="505" y="1179"/>
                                </a:lnTo>
                                <a:lnTo>
                                  <a:pt x="507" y="1179"/>
                                </a:lnTo>
                                <a:lnTo>
                                  <a:pt x="507" y="1177"/>
                                </a:lnTo>
                                <a:lnTo>
                                  <a:pt x="509" y="1174"/>
                                </a:lnTo>
                                <a:lnTo>
                                  <a:pt x="512" y="1172"/>
                                </a:lnTo>
                                <a:lnTo>
                                  <a:pt x="514" y="1172"/>
                                </a:lnTo>
                                <a:lnTo>
                                  <a:pt x="516" y="1170"/>
                                </a:lnTo>
                                <a:lnTo>
                                  <a:pt x="518" y="1170"/>
                                </a:lnTo>
                                <a:lnTo>
                                  <a:pt x="520" y="1168"/>
                                </a:lnTo>
                                <a:lnTo>
                                  <a:pt x="522" y="1168"/>
                                </a:lnTo>
                                <a:lnTo>
                                  <a:pt x="522" y="1166"/>
                                </a:lnTo>
                                <a:lnTo>
                                  <a:pt x="524" y="1166"/>
                                </a:lnTo>
                                <a:lnTo>
                                  <a:pt x="526" y="1164"/>
                                </a:lnTo>
                                <a:lnTo>
                                  <a:pt x="528" y="1164"/>
                                </a:lnTo>
                                <a:lnTo>
                                  <a:pt x="528" y="1162"/>
                                </a:lnTo>
                                <a:lnTo>
                                  <a:pt x="531" y="1162"/>
                                </a:lnTo>
                                <a:lnTo>
                                  <a:pt x="533" y="1160"/>
                                </a:lnTo>
                                <a:lnTo>
                                  <a:pt x="535" y="1160"/>
                                </a:lnTo>
                                <a:lnTo>
                                  <a:pt x="537" y="1158"/>
                                </a:lnTo>
                                <a:lnTo>
                                  <a:pt x="539" y="1158"/>
                                </a:lnTo>
                                <a:lnTo>
                                  <a:pt x="541" y="1155"/>
                                </a:lnTo>
                                <a:lnTo>
                                  <a:pt x="543" y="1155"/>
                                </a:lnTo>
                                <a:lnTo>
                                  <a:pt x="545" y="1155"/>
                                </a:lnTo>
                                <a:lnTo>
                                  <a:pt x="547" y="1155"/>
                                </a:lnTo>
                                <a:lnTo>
                                  <a:pt x="547" y="1153"/>
                                </a:lnTo>
                                <a:lnTo>
                                  <a:pt x="550" y="1153"/>
                                </a:lnTo>
                                <a:lnTo>
                                  <a:pt x="552" y="1153"/>
                                </a:lnTo>
                                <a:lnTo>
                                  <a:pt x="554" y="1153"/>
                                </a:lnTo>
                                <a:lnTo>
                                  <a:pt x="556" y="1153"/>
                                </a:lnTo>
                                <a:lnTo>
                                  <a:pt x="558" y="1153"/>
                                </a:lnTo>
                                <a:lnTo>
                                  <a:pt x="560" y="1153"/>
                                </a:lnTo>
                                <a:lnTo>
                                  <a:pt x="562" y="1153"/>
                                </a:lnTo>
                                <a:lnTo>
                                  <a:pt x="564" y="1153"/>
                                </a:lnTo>
                                <a:lnTo>
                                  <a:pt x="564" y="1151"/>
                                </a:lnTo>
                                <a:lnTo>
                                  <a:pt x="569" y="1151"/>
                                </a:lnTo>
                                <a:lnTo>
                                  <a:pt x="571" y="1151"/>
                                </a:lnTo>
                                <a:lnTo>
                                  <a:pt x="575" y="1149"/>
                                </a:lnTo>
                                <a:lnTo>
                                  <a:pt x="577" y="1149"/>
                                </a:lnTo>
                                <a:lnTo>
                                  <a:pt x="579" y="1147"/>
                                </a:lnTo>
                                <a:lnTo>
                                  <a:pt x="583" y="1147"/>
                                </a:lnTo>
                                <a:lnTo>
                                  <a:pt x="585" y="1145"/>
                                </a:lnTo>
                                <a:lnTo>
                                  <a:pt x="588" y="1145"/>
                                </a:lnTo>
                                <a:lnTo>
                                  <a:pt x="588" y="1143"/>
                                </a:lnTo>
                                <a:lnTo>
                                  <a:pt x="590" y="1143"/>
                                </a:lnTo>
                                <a:lnTo>
                                  <a:pt x="592" y="1141"/>
                                </a:lnTo>
                                <a:lnTo>
                                  <a:pt x="594" y="1141"/>
                                </a:lnTo>
                                <a:lnTo>
                                  <a:pt x="594" y="1138"/>
                                </a:lnTo>
                                <a:lnTo>
                                  <a:pt x="596" y="1138"/>
                                </a:lnTo>
                                <a:lnTo>
                                  <a:pt x="598" y="1138"/>
                                </a:lnTo>
                                <a:lnTo>
                                  <a:pt x="600" y="1136"/>
                                </a:lnTo>
                                <a:lnTo>
                                  <a:pt x="602" y="1136"/>
                                </a:lnTo>
                                <a:lnTo>
                                  <a:pt x="604" y="1134"/>
                                </a:lnTo>
                                <a:lnTo>
                                  <a:pt x="607" y="1134"/>
                                </a:lnTo>
                                <a:lnTo>
                                  <a:pt x="609" y="1132"/>
                                </a:lnTo>
                                <a:lnTo>
                                  <a:pt x="611" y="1130"/>
                                </a:lnTo>
                                <a:lnTo>
                                  <a:pt x="611" y="1128"/>
                                </a:lnTo>
                                <a:lnTo>
                                  <a:pt x="613" y="1126"/>
                                </a:lnTo>
                                <a:lnTo>
                                  <a:pt x="613" y="1124"/>
                                </a:lnTo>
                                <a:lnTo>
                                  <a:pt x="613" y="1122"/>
                                </a:lnTo>
                                <a:lnTo>
                                  <a:pt x="613" y="1119"/>
                                </a:lnTo>
                                <a:lnTo>
                                  <a:pt x="615" y="1117"/>
                                </a:lnTo>
                                <a:lnTo>
                                  <a:pt x="615" y="1115"/>
                                </a:lnTo>
                                <a:lnTo>
                                  <a:pt x="615" y="1113"/>
                                </a:lnTo>
                                <a:lnTo>
                                  <a:pt x="615" y="1111"/>
                                </a:lnTo>
                                <a:lnTo>
                                  <a:pt x="615" y="1109"/>
                                </a:lnTo>
                                <a:lnTo>
                                  <a:pt x="615" y="1107"/>
                                </a:lnTo>
                                <a:lnTo>
                                  <a:pt x="615" y="1105"/>
                                </a:lnTo>
                                <a:lnTo>
                                  <a:pt x="615" y="1100"/>
                                </a:lnTo>
                                <a:lnTo>
                                  <a:pt x="613" y="1098"/>
                                </a:lnTo>
                                <a:lnTo>
                                  <a:pt x="613" y="1096"/>
                                </a:lnTo>
                                <a:lnTo>
                                  <a:pt x="613" y="1092"/>
                                </a:lnTo>
                                <a:lnTo>
                                  <a:pt x="613" y="1088"/>
                                </a:lnTo>
                                <a:lnTo>
                                  <a:pt x="613" y="1086"/>
                                </a:lnTo>
                                <a:lnTo>
                                  <a:pt x="613" y="1084"/>
                                </a:lnTo>
                                <a:lnTo>
                                  <a:pt x="613" y="1079"/>
                                </a:lnTo>
                                <a:lnTo>
                                  <a:pt x="613" y="1075"/>
                                </a:lnTo>
                                <a:lnTo>
                                  <a:pt x="613" y="1073"/>
                                </a:lnTo>
                                <a:lnTo>
                                  <a:pt x="611" y="1071"/>
                                </a:lnTo>
                                <a:lnTo>
                                  <a:pt x="611" y="1069"/>
                                </a:lnTo>
                                <a:lnTo>
                                  <a:pt x="611" y="1067"/>
                                </a:lnTo>
                                <a:lnTo>
                                  <a:pt x="611" y="1065"/>
                                </a:lnTo>
                                <a:lnTo>
                                  <a:pt x="613" y="1062"/>
                                </a:lnTo>
                                <a:lnTo>
                                  <a:pt x="613" y="1060"/>
                                </a:lnTo>
                                <a:lnTo>
                                  <a:pt x="611" y="1058"/>
                                </a:lnTo>
                                <a:lnTo>
                                  <a:pt x="611" y="1056"/>
                                </a:lnTo>
                                <a:lnTo>
                                  <a:pt x="611" y="1054"/>
                                </a:lnTo>
                                <a:lnTo>
                                  <a:pt x="611" y="1052"/>
                                </a:lnTo>
                                <a:lnTo>
                                  <a:pt x="611" y="1050"/>
                                </a:lnTo>
                                <a:lnTo>
                                  <a:pt x="611" y="1048"/>
                                </a:lnTo>
                                <a:lnTo>
                                  <a:pt x="611" y="1046"/>
                                </a:lnTo>
                                <a:lnTo>
                                  <a:pt x="611" y="1043"/>
                                </a:lnTo>
                                <a:lnTo>
                                  <a:pt x="611" y="1041"/>
                                </a:lnTo>
                                <a:lnTo>
                                  <a:pt x="611" y="1039"/>
                                </a:lnTo>
                                <a:lnTo>
                                  <a:pt x="611" y="1037"/>
                                </a:lnTo>
                                <a:lnTo>
                                  <a:pt x="611" y="1035"/>
                                </a:lnTo>
                                <a:lnTo>
                                  <a:pt x="611" y="1033"/>
                                </a:lnTo>
                                <a:lnTo>
                                  <a:pt x="611" y="1031"/>
                                </a:lnTo>
                                <a:lnTo>
                                  <a:pt x="611" y="1029"/>
                                </a:lnTo>
                                <a:lnTo>
                                  <a:pt x="611" y="1027"/>
                                </a:lnTo>
                                <a:lnTo>
                                  <a:pt x="611" y="1024"/>
                                </a:lnTo>
                                <a:lnTo>
                                  <a:pt x="611" y="1022"/>
                                </a:lnTo>
                                <a:lnTo>
                                  <a:pt x="611" y="1020"/>
                                </a:lnTo>
                                <a:lnTo>
                                  <a:pt x="611" y="1018"/>
                                </a:lnTo>
                                <a:lnTo>
                                  <a:pt x="611" y="1016"/>
                                </a:lnTo>
                                <a:lnTo>
                                  <a:pt x="613" y="1016"/>
                                </a:lnTo>
                                <a:lnTo>
                                  <a:pt x="613" y="1014"/>
                                </a:lnTo>
                                <a:lnTo>
                                  <a:pt x="613" y="1012"/>
                                </a:lnTo>
                                <a:lnTo>
                                  <a:pt x="613" y="1010"/>
                                </a:lnTo>
                                <a:lnTo>
                                  <a:pt x="615" y="1010"/>
                                </a:lnTo>
                                <a:lnTo>
                                  <a:pt x="615" y="1008"/>
                                </a:lnTo>
                                <a:lnTo>
                                  <a:pt x="615" y="1005"/>
                                </a:lnTo>
                                <a:lnTo>
                                  <a:pt x="615" y="1003"/>
                                </a:lnTo>
                                <a:lnTo>
                                  <a:pt x="617" y="1001"/>
                                </a:lnTo>
                                <a:lnTo>
                                  <a:pt x="617" y="999"/>
                                </a:lnTo>
                                <a:lnTo>
                                  <a:pt x="617" y="997"/>
                                </a:lnTo>
                                <a:lnTo>
                                  <a:pt x="619" y="997"/>
                                </a:lnTo>
                                <a:lnTo>
                                  <a:pt x="619" y="995"/>
                                </a:lnTo>
                                <a:lnTo>
                                  <a:pt x="619" y="993"/>
                                </a:lnTo>
                                <a:lnTo>
                                  <a:pt x="619" y="991"/>
                                </a:lnTo>
                                <a:lnTo>
                                  <a:pt x="619" y="988"/>
                                </a:lnTo>
                                <a:lnTo>
                                  <a:pt x="619" y="986"/>
                                </a:lnTo>
                                <a:lnTo>
                                  <a:pt x="621" y="986"/>
                                </a:lnTo>
                                <a:lnTo>
                                  <a:pt x="621" y="984"/>
                                </a:lnTo>
                                <a:lnTo>
                                  <a:pt x="621" y="982"/>
                                </a:lnTo>
                                <a:lnTo>
                                  <a:pt x="621" y="980"/>
                                </a:lnTo>
                                <a:lnTo>
                                  <a:pt x="621" y="978"/>
                                </a:lnTo>
                                <a:lnTo>
                                  <a:pt x="621" y="976"/>
                                </a:lnTo>
                                <a:lnTo>
                                  <a:pt x="621" y="974"/>
                                </a:lnTo>
                                <a:lnTo>
                                  <a:pt x="621" y="972"/>
                                </a:lnTo>
                                <a:lnTo>
                                  <a:pt x="621" y="969"/>
                                </a:lnTo>
                                <a:lnTo>
                                  <a:pt x="621" y="967"/>
                                </a:lnTo>
                                <a:lnTo>
                                  <a:pt x="623" y="965"/>
                                </a:lnTo>
                                <a:lnTo>
                                  <a:pt x="623" y="963"/>
                                </a:lnTo>
                                <a:lnTo>
                                  <a:pt x="623" y="961"/>
                                </a:lnTo>
                                <a:lnTo>
                                  <a:pt x="623" y="959"/>
                                </a:lnTo>
                                <a:lnTo>
                                  <a:pt x="626" y="959"/>
                                </a:lnTo>
                                <a:lnTo>
                                  <a:pt x="626" y="957"/>
                                </a:lnTo>
                                <a:lnTo>
                                  <a:pt x="628" y="957"/>
                                </a:lnTo>
                                <a:lnTo>
                                  <a:pt x="628" y="955"/>
                                </a:lnTo>
                                <a:lnTo>
                                  <a:pt x="630" y="955"/>
                                </a:lnTo>
                                <a:lnTo>
                                  <a:pt x="630" y="953"/>
                                </a:lnTo>
                                <a:lnTo>
                                  <a:pt x="632" y="953"/>
                                </a:lnTo>
                                <a:lnTo>
                                  <a:pt x="634" y="950"/>
                                </a:lnTo>
                                <a:lnTo>
                                  <a:pt x="636" y="950"/>
                                </a:lnTo>
                                <a:lnTo>
                                  <a:pt x="636" y="948"/>
                                </a:lnTo>
                                <a:lnTo>
                                  <a:pt x="638" y="948"/>
                                </a:lnTo>
                                <a:lnTo>
                                  <a:pt x="640" y="946"/>
                                </a:lnTo>
                                <a:lnTo>
                                  <a:pt x="642" y="946"/>
                                </a:lnTo>
                                <a:lnTo>
                                  <a:pt x="642" y="944"/>
                                </a:lnTo>
                                <a:lnTo>
                                  <a:pt x="645" y="944"/>
                                </a:lnTo>
                                <a:lnTo>
                                  <a:pt x="645" y="942"/>
                                </a:lnTo>
                                <a:lnTo>
                                  <a:pt x="647" y="942"/>
                                </a:lnTo>
                                <a:lnTo>
                                  <a:pt x="647" y="940"/>
                                </a:lnTo>
                                <a:lnTo>
                                  <a:pt x="649" y="940"/>
                                </a:lnTo>
                                <a:lnTo>
                                  <a:pt x="649" y="938"/>
                                </a:lnTo>
                                <a:lnTo>
                                  <a:pt x="651" y="936"/>
                                </a:lnTo>
                                <a:lnTo>
                                  <a:pt x="651" y="934"/>
                                </a:lnTo>
                                <a:lnTo>
                                  <a:pt x="651" y="931"/>
                                </a:lnTo>
                                <a:lnTo>
                                  <a:pt x="653" y="931"/>
                                </a:lnTo>
                                <a:lnTo>
                                  <a:pt x="653" y="929"/>
                                </a:lnTo>
                                <a:lnTo>
                                  <a:pt x="653" y="927"/>
                                </a:lnTo>
                                <a:lnTo>
                                  <a:pt x="653" y="925"/>
                                </a:lnTo>
                                <a:lnTo>
                                  <a:pt x="653" y="923"/>
                                </a:lnTo>
                                <a:lnTo>
                                  <a:pt x="653" y="921"/>
                                </a:lnTo>
                                <a:lnTo>
                                  <a:pt x="653" y="919"/>
                                </a:lnTo>
                                <a:lnTo>
                                  <a:pt x="653" y="917"/>
                                </a:lnTo>
                                <a:lnTo>
                                  <a:pt x="653" y="915"/>
                                </a:lnTo>
                                <a:lnTo>
                                  <a:pt x="653" y="912"/>
                                </a:lnTo>
                                <a:lnTo>
                                  <a:pt x="653" y="910"/>
                                </a:lnTo>
                                <a:lnTo>
                                  <a:pt x="653" y="908"/>
                                </a:lnTo>
                                <a:lnTo>
                                  <a:pt x="653" y="906"/>
                                </a:lnTo>
                                <a:lnTo>
                                  <a:pt x="651" y="904"/>
                                </a:lnTo>
                                <a:lnTo>
                                  <a:pt x="651" y="902"/>
                                </a:lnTo>
                                <a:lnTo>
                                  <a:pt x="651" y="900"/>
                                </a:lnTo>
                                <a:lnTo>
                                  <a:pt x="649" y="900"/>
                                </a:lnTo>
                                <a:lnTo>
                                  <a:pt x="649" y="898"/>
                                </a:lnTo>
                                <a:lnTo>
                                  <a:pt x="649" y="896"/>
                                </a:lnTo>
                                <a:lnTo>
                                  <a:pt x="649" y="893"/>
                                </a:lnTo>
                                <a:lnTo>
                                  <a:pt x="647" y="891"/>
                                </a:lnTo>
                                <a:lnTo>
                                  <a:pt x="647" y="889"/>
                                </a:lnTo>
                                <a:lnTo>
                                  <a:pt x="647" y="887"/>
                                </a:lnTo>
                                <a:lnTo>
                                  <a:pt x="647" y="885"/>
                                </a:lnTo>
                                <a:lnTo>
                                  <a:pt x="647" y="883"/>
                                </a:lnTo>
                                <a:lnTo>
                                  <a:pt x="647" y="881"/>
                                </a:lnTo>
                                <a:lnTo>
                                  <a:pt x="649" y="881"/>
                                </a:lnTo>
                                <a:lnTo>
                                  <a:pt x="649" y="879"/>
                                </a:lnTo>
                                <a:lnTo>
                                  <a:pt x="649" y="877"/>
                                </a:lnTo>
                                <a:lnTo>
                                  <a:pt x="649" y="874"/>
                                </a:lnTo>
                                <a:lnTo>
                                  <a:pt x="649" y="872"/>
                                </a:lnTo>
                                <a:lnTo>
                                  <a:pt x="649" y="870"/>
                                </a:lnTo>
                                <a:lnTo>
                                  <a:pt x="649" y="868"/>
                                </a:lnTo>
                                <a:lnTo>
                                  <a:pt x="651" y="868"/>
                                </a:lnTo>
                                <a:lnTo>
                                  <a:pt x="651" y="866"/>
                                </a:lnTo>
                                <a:lnTo>
                                  <a:pt x="651" y="864"/>
                                </a:lnTo>
                                <a:lnTo>
                                  <a:pt x="651" y="862"/>
                                </a:lnTo>
                                <a:lnTo>
                                  <a:pt x="651" y="860"/>
                                </a:lnTo>
                                <a:lnTo>
                                  <a:pt x="651" y="858"/>
                                </a:lnTo>
                                <a:lnTo>
                                  <a:pt x="653" y="858"/>
                                </a:lnTo>
                                <a:lnTo>
                                  <a:pt x="653" y="855"/>
                                </a:lnTo>
                                <a:lnTo>
                                  <a:pt x="653" y="853"/>
                                </a:lnTo>
                                <a:lnTo>
                                  <a:pt x="655" y="853"/>
                                </a:lnTo>
                                <a:lnTo>
                                  <a:pt x="655" y="851"/>
                                </a:lnTo>
                                <a:lnTo>
                                  <a:pt x="655" y="849"/>
                                </a:lnTo>
                                <a:lnTo>
                                  <a:pt x="657" y="847"/>
                                </a:lnTo>
                                <a:lnTo>
                                  <a:pt x="657" y="845"/>
                                </a:lnTo>
                                <a:lnTo>
                                  <a:pt x="659" y="845"/>
                                </a:lnTo>
                                <a:lnTo>
                                  <a:pt x="659" y="843"/>
                                </a:lnTo>
                                <a:lnTo>
                                  <a:pt x="662" y="843"/>
                                </a:lnTo>
                                <a:lnTo>
                                  <a:pt x="662" y="841"/>
                                </a:lnTo>
                                <a:lnTo>
                                  <a:pt x="664" y="839"/>
                                </a:lnTo>
                                <a:lnTo>
                                  <a:pt x="664" y="836"/>
                                </a:lnTo>
                                <a:lnTo>
                                  <a:pt x="666" y="836"/>
                                </a:lnTo>
                                <a:lnTo>
                                  <a:pt x="666" y="834"/>
                                </a:lnTo>
                                <a:lnTo>
                                  <a:pt x="668" y="834"/>
                                </a:lnTo>
                                <a:lnTo>
                                  <a:pt x="668" y="832"/>
                                </a:lnTo>
                                <a:lnTo>
                                  <a:pt x="670" y="832"/>
                                </a:lnTo>
                                <a:lnTo>
                                  <a:pt x="670" y="830"/>
                                </a:lnTo>
                                <a:lnTo>
                                  <a:pt x="672" y="828"/>
                                </a:lnTo>
                                <a:lnTo>
                                  <a:pt x="674" y="826"/>
                                </a:lnTo>
                                <a:lnTo>
                                  <a:pt x="676" y="824"/>
                                </a:lnTo>
                                <a:lnTo>
                                  <a:pt x="678" y="822"/>
                                </a:lnTo>
                                <a:lnTo>
                                  <a:pt x="681" y="819"/>
                                </a:lnTo>
                                <a:lnTo>
                                  <a:pt x="683" y="817"/>
                                </a:lnTo>
                                <a:lnTo>
                                  <a:pt x="685" y="815"/>
                                </a:lnTo>
                                <a:lnTo>
                                  <a:pt x="687" y="813"/>
                                </a:lnTo>
                                <a:lnTo>
                                  <a:pt x="689" y="813"/>
                                </a:lnTo>
                                <a:lnTo>
                                  <a:pt x="689" y="811"/>
                                </a:lnTo>
                                <a:lnTo>
                                  <a:pt x="691" y="809"/>
                                </a:lnTo>
                                <a:lnTo>
                                  <a:pt x="691" y="807"/>
                                </a:lnTo>
                                <a:lnTo>
                                  <a:pt x="693" y="805"/>
                                </a:lnTo>
                                <a:lnTo>
                                  <a:pt x="697" y="805"/>
                                </a:lnTo>
                                <a:lnTo>
                                  <a:pt x="700" y="803"/>
                                </a:lnTo>
                                <a:lnTo>
                                  <a:pt x="704" y="800"/>
                                </a:lnTo>
                                <a:lnTo>
                                  <a:pt x="706" y="798"/>
                                </a:lnTo>
                                <a:lnTo>
                                  <a:pt x="710" y="796"/>
                                </a:lnTo>
                                <a:lnTo>
                                  <a:pt x="712" y="796"/>
                                </a:lnTo>
                                <a:lnTo>
                                  <a:pt x="716" y="794"/>
                                </a:lnTo>
                                <a:lnTo>
                                  <a:pt x="721" y="792"/>
                                </a:lnTo>
                                <a:lnTo>
                                  <a:pt x="723" y="792"/>
                                </a:lnTo>
                                <a:lnTo>
                                  <a:pt x="725" y="790"/>
                                </a:lnTo>
                                <a:lnTo>
                                  <a:pt x="727" y="790"/>
                                </a:lnTo>
                                <a:lnTo>
                                  <a:pt x="729" y="788"/>
                                </a:lnTo>
                                <a:lnTo>
                                  <a:pt x="731" y="784"/>
                                </a:lnTo>
                                <a:lnTo>
                                  <a:pt x="735" y="781"/>
                                </a:lnTo>
                                <a:lnTo>
                                  <a:pt x="740" y="779"/>
                                </a:lnTo>
                                <a:lnTo>
                                  <a:pt x="742" y="777"/>
                                </a:lnTo>
                                <a:lnTo>
                                  <a:pt x="744" y="777"/>
                                </a:lnTo>
                                <a:lnTo>
                                  <a:pt x="746" y="775"/>
                                </a:lnTo>
                                <a:lnTo>
                                  <a:pt x="750" y="773"/>
                                </a:lnTo>
                                <a:lnTo>
                                  <a:pt x="752" y="771"/>
                                </a:lnTo>
                                <a:lnTo>
                                  <a:pt x="752" y="773"/>
                                </a:lnTo>
                                <a:lnTo>
                                  <a:pt x="752" y="771"/>
                                </a:lnTo>
                                <a:lnTo>
                                  <a:pt x="754" y="769"/>
                                </a:lnTo>
                                <a:lnTo>
                                  <a:pt x="759" y="769"/>
                                </a:lnTo>
                                <a:lnTo>
                                  <a:pt x="759" y="767"/>
                                </a:lnTo>
                                <a:lnTo>
                                  <a:pt x="763" y="765"/>
                                </a:lnTo>
                                <a:lnTo>
                                  <a:pt x="765" y="762"/>
                                </a:lnTo>
                                <a:lnTo>
                                  <a:pt x="767" y="762"/>
                                </a:lnTo>
                                <a:lnTo>
                                  <a:pt x="771" y="758"/>
                                </a:lnTo>
                                <a:lnTo>
                                  <a:pt x="773" y="758"/>
                                </a:lnTo>
                                <a:lnTo>
                                  <a:pt x="776" y="756"/>
                                </a:lnTo>
                                <a:lnTo>
                                  <a:pt x="778" y="756"/>
                                </a:lnTo>
                                <a:lnTo>
                                  <a:pt x="780" y="754"/>
                                </a:lnTo>
                                <a:lnTo>
                                  <a:pt x="780" y="752"/>
                                </a:lnTo>
                                <a:lnTo>
                                  <a:pt x="782" y="752"/>
                                </a:lnTo>
                                <a:lnTo>
                                  <a:pt x="786" y="750"/>
                                </a:lnTo>
                                <a:lnTo>
                                  <a:pt x="788" y="750"/>
                                </a:lnTo>
                                <a:lnTo>
                                  <a:pt x="788" y="748"/>
                                </a:lnTo>
                                <a:lnTo>
                                  <a:pt x="792" y="748"/>
                                </a:lnTo>
                                <a:lnTo>
                                  <a:pt x="797" y="746"/>
                                </a:lnTo>
                                <a:lnTo>
                                  <a:pt x="801" y="743"/>
                                </a:lnTo>
                                <a:lnTo>
                                  <a:pt x="803" y="743"/>
                                </a:lnTo>
                                <a:lnTo>
                                  <a:pt x="805" y="743"/>
                                </a:lnTo>
                                <a:lnTo>
                                  <a:pt x="807" y="741"/>
                                </a:lnTo>
                                <a:lnTo>
                                  <a:pt x="809" y="741"/>
                                </a:lnTo>
                                <a:lnTo>
                                  <a:pt x="811" y="741"/>
                                </a:lnTo>
                                <a:lnTo>
                                  <a:pt x="814" y="741"/>
                                </a:lnTo>
                                <a:lnTo>
                                  <a:pt x="814" y="739"/>
                                </a:lnTo>
                                <a:lnTo>
                                  <a:pt x="816" y="739"/>
                                </a:lnTo>
                                <a:lnTo>
                                  <a:pt x="818" y="739"/>
                                </a:lnTo>
                                <a:lnTo>
                                  <a:pt x="820" y="739"/>
                                </a:lnTo>
                                <a:lnTo>
                                  <a:pt x="822" y="739"/>
                                </a:lnTo>
                                <a:lnTo>
                                  <a:pt x="824" y="737"/>
                                </a:lnTo>
                                <a:lnTo>
                                  <a:pt x="826" y="737"/>
                                </a:lnTo>
                                <a:lnTo>
                                  <a:pt x="826" y="735"/>
                                </a:lnTo>
                                <a:lnTo>
                                  <a:pt x="828" y="735"/>
                                </a:lnTo>
                                <a:lnTo>
                                  <a:pt x="830" y="735"/>
                                </a:lnTo>
                                <a:lnTo>
                                  <a:pt x="830" y="733"/>
                                </a:lnTo>
                                <a:lnTo>
                                  <a:pt x="833" y="733"/>
                                </a:lnTo>
                                <a:lnTo>
                                  <a:pt x="833" y="731"/>
                                </a:lnTo>
                                <a:lnTo>
                                  <a:pt x="835" y="729"/>
                                </a:lnTo>
                                <a:lnTo>
                                  <a:pt x="837" y="729"/>
                                </a:lnTo>
                                <a:lnTo>
                                  <a:pt x="837" y="727"/>
                                </a:lnTo>
                                <a:lnTo>
                                  <a:pt x="839" y="724"/>
                                </a:lnTo>
                                <a:lnTo>
                                  <a:pt x="839" y="722"/>
                                </a:lnTo>
                                <a:lnTo>
                                  <a:pt x="839" y="720"/>
                                </a:lnTo>
                                <a:lnTo>
                                  <a:pt x="839" y="716"/>
                                </a:lnTo>
                                <a:lnTo>
                                  <a:pt x="839" y="714"/>
                                </a:lnTo>
                                <a:lnTo>
                                  <a:pt x="839" y="712"/>
                                </a:lnTo>
                                <a:lnTo>
                                  <a:pt x="839" y="708"/>
                                </a:lnTo>
                                <a:lnTo>
                                  <a:pt x="839" y="705"/>
                                </a:lnTo>
                                <a:lnTo>
                                  <a:pt x="837" y="703"/>
                                </a:lnTo>
                                <a:lnTo>
                                  <a:pt x="837" y="701"/>
                                </a:lnTo>
                                <a:lnTo>
                                  <a:pt x="837" y="699"/>
                                </a:lnTo>
                                <a:lnTo>
                                  <a:pt x="837" y="697"/>
                                </a:lnTo>
                                <a:lnTo>
                                  <a:pt x="837" y="695"/>
                                </a:lnTo>
                                <a:lnTo>
                                  <a:pt x="837" y="693"/>
                                </a:lnTo>
                                <a:lnTo>
                                  <a:pt x="837" y="691"/>
                                </a:lnTo>
                                <a:lnTo>
                                  <a:pt x="837" y="689"/>
                                </a:lnTo>
                                <a:lnTo>
                                  <a:pt x="837" y="686"/>
                                </a:lnTo>
                                <a:lnTo>
                                  <a:pt x="835" y="686"/>
                                </a:lnTo>
                                <a:lnTo>
                                  <a:pt x="835" y="684"/>
                                </a:lnTo>
                                <a:lnTo>
                                  <a:pt x="835" y="682"/>
                                </a:lnTo>
                                <a:lnTo>
                                  <a:pt x="835" y="680"/>
                                </a:lnTo>
                                <a:lnTo>
                                  <a:pt x="835" y="678"/>
                                </a:lnTo>
                                <a:lnTo>
                                  <a:pt x="835" y="674"/>
                                </a:lnTo>
                                <a:lnTo>
                                  <a:pt x="835" y="672"/>
                                </a:lnTo>
                                <a:lnTo>
                                  <a:pt x="835" y="669"/>
                                </a:lnTo>
                                <a:lnTo>
                                  <a:pt x="837" y="667"/>
                                </a:lnTo>
                                <a:lnTo>
                                  <a:pt x="837" y="665"/>
                                </a:lnTo>
                                <a:lnTo>
                                  <a:pt x="837" y="663"/>
                                </a:lnTo>
                                <a:lnTo>
                                  <a:pt x="837" y="661"/>
                                </a:lnTo>
                                <a:lnTo>
                                  <a:pt x="837" y="659"/>
                                </a:lnTo>
                                <a:lnTo>
                                  <a:pt x="837" y="657"/>
                                </a:lnTo>
                                <a:lnTo>
                                  <a:pt x="839" y="657"/>
                                </a:lnTo>
                                <a:lnTo>
                                  <a:pt x="839" y="655"/>
                                </a:lnTo>
                                <a:lnTo>
                                  <a:pt x="841" y="655"/>
                                </a:lnTo>
                                <a:lnTo>
                                  <a:pt x="841" y="653"/>
                                </a:lnTo>
                                <a:lnTo>
                                  <a:pt x="843" y="650"/>
                                </a:lnTo>
                                <a:lnTo>
                                  <a:pt x="843" y="648"/>
                                </a:lnTo>
                                <a:lnTo>
                                  <a:pt x="845" y="646"/>
                                </a:lnTo>
                                <a:lnTo>
                                  <a:pt x="845" y="644"/>
                                </a:lnTo>
                                <a:lnTo>
                                  <a:pt x="847" y="642"/>
                                </a:lnTo>
                                <a:lnTo>
                                  <a:pt x="847" y="640"/>
                                </a:lnTo>
                                <a:lnTo>
                                  <a:pt x="847" y="638"/>
                                </a:lnTo>
                                <a:lnTo>
                                  <a:pt x="849" y="638"/>
                                </a:lnTo>
                                <a:lnTo>
                                  <a:pt x="849" y="636"/>
                                </a:lnTo>
                                <a:lnTo>
                                  <a:pt x="849" y="634"/>
                                </a:lnTo>
                                <a:lnTo>
                                  <a:pt x="849" y="631"/>
                                </a:lnTo>
                                <a:lnTo>
                                  <a:pt x="849" y="629"/>
                                </a:lnTo>
                                <a:lnTo>
                                  <a:pt x="849" y="627"/>
                                </a:lnTo>
                                <a:lnTo>
                                  <a:pt x="849" y="625"/>
                                </a:lnTo>
                                <a:lnTo>
                                  <a:pt x="849" y="623"/>
                                </a:lnTo>
                                <a:lnTo>
                                  <a:pt x="849" y="619"/>
                                </a:lnTo>
                                <a:lnTo>
                                  <a:pt x="849" y="617"/>
                                </a:lnTo>
                                <a:lnTo>
                                  <a:pt x="852" y="617"/>
                                </a:lnTo>
                                <a:lnTo>
                                  <a:pt x="852" y="615"/>
                                </a:lnTo>
                                <a:lnTo>
                                  <a:pt x="852" y="612"/>
                                </a:lnTo>
                                <a:lnTo>
                                  <a:pt x="854" y="610"/>
                                </a:lnTo>
                                <a:lnTo>
                                  <a:pt x="854" y="608"/>
                                </a:lnTo>
                                <a:lnTo>
                                  <a:pt x="854" y="606"/>
                                </a:lnTo>
                                <a:lnTo>
                                  <a:pt x="854" y="604"/>
                                </a:lnTo>
                                <a:lnTo>
                                  <a:pt x="854" y="602"/>
                                </a:lnTo>
                                <a:lnTo>
                                  <a:pt x="854" y="600"/>
                                </a:lnTo>
                                <a:lnTo>
                                  <a:pt x="856" y="598"/>
                                </a:lnTo>
                                <a:lnTo>
                                  <a:pt x="856" y="596"/>
                                </a:lnTo>
                                <a:lnTo>
                                  <a:pt x="858" y="593"/>
                                </a:lnTo>
                                <a:lnTo>
                                  <a:pt x="858" y="591"/>
                                </a:lnTo>
                                <a:lnTo>
                                  <a:pt x="858" y="589"/>
                                </a:lnTo>
                                <a:lnTo>
                                  <a:pt x="860" y="589"/>
                                </a:lnTo>
                                <a:lnTo>
                                  <a:pt x="860" y="587"/>
                                </a:lnTo>
                                <a:lnTo>
                                  <a:pt x="862" y="583"/>
                                </a:lnTo>
                                <a:lnTo>
                                  <a:pt x="862" y="581"/>
                                </a:lnTo>
                                <a:lnTo>
                                  <a:pt x="864" y="581"/>
                                </a:lnTo>
                                <a:lnTo>
                                  <a:pt x="864" y="577"/>
                                </a:lnTo>
                                <a:lnTo>
                                  <a:pt x="866" y="574"/>
                                </a:lnTo>
                                <a:lnTo>
                                  <a:pt x="868" y="570"/>
                                </a:lnTo>
                                <a:lnTo>
                                  <a:pt x="868" y="568"/>
                                </a:lnTo>
                                <a:lnTo>
                                  <a:pt x="871" y="566"/>
                                </a:lnTo>
                                <a:lnTo>
                                  <a:pt x="871" y="564"/>
                                </a:lnTo>
                                <a:lnTo>
                                  <a:pt x="871" y="562"/>
                                </a:lnTo>
                                <a:lnTo>
                                  <a:pt x="873" y="560"/>
                                </a:lnTo>
                                <a:lnTo>
                                  <a:pt x="873" y="558"/>
                                </a:lnTo>
                                <a:lnTo>
                                  <a:pt x="875" y="553"/>
                                </a:lnTo>
                                <a:lnTo>
                                  <a:pt x="875" y="549"/>
                                </a:lnTo>
                                <a:lnTo>
                                  <a:pt x="877" y="547"/>
                                </a:lnTo>
                                <a:lnTo>
                                  <a:pt x="877" y="543"/>
                                </a:lnTo>
                                <a:lnTo>
                                  <a:pt x="877" y="541"/>
                                </a:lnTo>
                                <a:lnTo>
                                  <a:pt x="877" y="539"/>
                                </a:lnTo>
                                <a:lnTo>
                                  <a:pt x="879" y="536"/>
                                </a:lnTo>
                                <a:lnTo>
                                  <a:pt x="879" y="532"/>
                                </a:lnTo>
                                <a:lnTo>
                                  <a:pt x="879" y="530"/>
                                </a:lnTo>
                                <a:lnTo>
                                  <a:pt x="879" y="528"/>
                                </a:lnTo>
                                <a:lnTo>
                                  <a:pt x="879" y="526"/>
                                </a:lnTo>
                                <a:lnTo>
                                  <a:pt x="879" y="519"/>
                                </a:lnTo>
                                <a:lnTo>
                                  <a:pt x="879" y="517"/>
                                </a:lnTo>
                                <a:lnTo>
                                  <a:pt x="879" y="513"/>
                                </a:lnTo>
                                <a:lnTo>
                                  <a:pt x="879" y="511"/>
                                </a:lnTo>
                                <a:lnTo>
                                  <a:pt x="879" y="509"/>
                                </a:lnTo>
                                <a:lnTo>
                                  <a:pt x="879" y="507"/>
                                </a:lnTo>
                                <a:lnTo>
                                  <a:pt x="879" y="505"/>
                                </a:lnTo>
                                <a:lnTo>
                                  <a:pt x="879" y="503"/>
                                </a:lnTo>
                                <a:lnTo>
                                  <a:pt x="881" y="500"/>
                                </a:lnTo>
                                <a:lnTo>
                                  <a:pt x="881" y="498"/>
                                </a:lnTo>
                                <a:lnTo>
                                  <a:pt x="879" y="496"/>
                                </a:lnTo>
                                <a:lnTo>
                                  <a:pt x="879" y="494"/>
                                </a:lnTo>
                                <a:lnTo>
                                  <a:pt x="877" y="492"/>
                                </a:lnTo>
                                <a:lnTo>
                                  <a:pt x="877" y="490"/>
                                </a:lnTo>
                                <a:lnTo>
                                  <a:pt x="875" y="488"/>
                                </a:lnTo>
                                <a:lnTo>
                                  <a:pt x="875" y="486"/>
                                </a:lnTo>
                                <a:lnTo>
                                  <a:pt x="873" y="486"/>
                                </a:lnTo>
                                <a:lnTo>
                                  <a:pt x="873" y="484"/>
                                </a:lnTo>
                                <a:lnTo>
                                  <a:pt x="871" y="481"/>
                                </a:lnTo>
                                <a:lnTo>
                                  <a:pt x="868" y="481"/>
                                </a:lnTo>
                                <a:lnTo>
                                  <a:pt x="868" y="479"/>
                                </a:lnTo>
                                <a:lnTo>
                                  <a:pt x="866" y="479"/>
                                </a:lnTo>
                                <a:lnTo>
                                  <a:pt x="866" y="477"/>
                                </a:lnTo>
                                <a:lnTo>
                                  <a:pt x="864" y="475"/>
                                </a:lnTo>
                                <a:lnTo>
                                  <a:pt x="864" y="473"/>
                                </a:lnTo>
                                <a:lnTo>
                                  <a:pt x="864" y="471"/>
                                </a:lnTo>
                                <a:lnTo>
                                  <a:pt x="864" y="469"/>
                                </a:lnTo>
                                <a:lnTo>
                                  <a:pt x="862" y="467"/>
                                </a:lnTo>
                                <a:lnTo>
                                  <a:pt x="862" y="465"/>
                                </a:lnTo>
                                <a:lnTo>
                                  <a:pt x="864" y="460"/>
                                </a:lnTo>
                                <a:lnTo>
                                  <a:pt x="864" y="456"/>
                                </a:lnTo>
                                <a:lnTo>
                                  <a:pt x="864" y="454"/>
                                </a:lnTo>
                                <a:lnTo>
                                  <a:pt x="864" y="452"/>
                                </a:lnTo>
                                <a:lnTo>
                                  <a:pt x="864" y="448"/>
                                </a:lnTo>
                                <a:lnTo>
                                  <a:pt x="864" y="446"/>
                                </a:lnTo>
                                <a:lnTo>
                                  <a:pt x="866" y="443"/>
                                </a:lnTo>
                                <a:lnTo>
                                  <a:pt x="866" y="441"/>
                                </a:lnTo>
                                <a:lnTo>
                                  <a:pt x="868" y="439"/>
                                </a:lnTo>
                                <a:lnTo>
                                  <a:pt x="868" y="437"/>
                                </a:lnTo>
                                <a:lnTo>
                                  <a:pt x="868" y="435"/>
                                </a:lnTo>
                                <a:lnTo>
                                  <a:pt x="871" y="435"/>
                                </a:lnTo>
                                <a:lnTo>
                                  <a:pt x="871" y="433"/>
                                </a:lnTo>
                                <a:lnTo>
                                  <a:pt x="871" y="431"/>
                                </a:lnTo>
                                <a:lnTo>
                                  <a:pt x="873" y="431"/>
                                </a:lnTo>
                                <a:lnTo>
                                  <a:pt x="875" y="429"/>
                                </a:lnTo>
                                <a:lnTo>
                                  <a:pt x="875" y="427"/>
                                </a:lnTo>
                                <a:lnTo>
                                  <a:pt x="877" y="424"/>
                                </a:lnTo>
                                <a:lnTo>
                                  <a:pt x="877" y="422"/>
                                </a:lnTo>
                                <a:lnTo>
                                  <a:pt x="877" y="420"/>
                                </a:lnTo>
                                <a:lnTo>
                                  <a:pt x="879" y="418"/>
                                </a:lnTo>
                                <a:lnTo>
                                  <a:pt x="879" y="416"/>
                                </a:lnTo>
                                <a:lnTo>
                                  <a:pt x="881" y="414"/>
                                </a:lnTo>
                                <a:lnTo>
                                  <a:pt x="883" y="414"/>
                                </a:lnTo>
                                <a:lnTo>
                                  <a:pt x="883" y="412"/>
                                </a:lnTo>
                                <a:lnTo>
                                  <a:pt x="885" y="412"/>
                                </a:lnTo>
                                <a:lnTo>
                                  <a:pt x="885" y="410"/>
                                </a:lnTo>
                                <a:lnTo>
                                  <a:pt x="888" y="410"/>
                                </a:lnTo>
                                <a:lnTo>
                                  <a:pt x="888" y="408"/>
                                </a:lnTo>
                                <a:lnTo>
                                  <a:pt x="888" y="405"/>
                                </a:lnTo>
                                <a:lnTo>
                                  <a:pt x="890" y="405"/>
                                </a:lnTo>
                                <a:lnTo>
                                  <a:pt x="890" y="403"/>
                                </a:lnTo>
                                <a:lnTo>
                                  <a:pt x="888" y="399"/>
                                </a:lnTo>
                                <a:lnTo>
                                  <a:pt x="888" y="397"/>
                                </a:lnTo>
                                <a:lnTo>
                                  <a:pt x="890" y="395"/>
                                </a:lnTo>
                                <a:lnTo>
                                  <a:pt x="890" y="393"/>
                                </a:lnTo>
                                <a:lnTo>
                                  <a:pt x="890" y="391"/>
                                </a:lnTo>
                                <a:lnTo>
                                  <a:pt x="892" y="389"/>
                                </a:lnTo>
                                <a:lnTo>
                                  <a:pt x="892" y="386"/>
                                </a:lnTo>
                                <a:lnTo>
                                  <a:pt x="894" y="384"/>
                                </a:lnTo>
                                <a:lnTo>
                                  <a:pt x="894" y="382"/>
                                </a:lnTo>
                                <a:lnTo>
                                  <a:pt x="896" y="380"/>
                                </a:lnTo>
                                <a:lnTo>
                                  <a:pt x="896" y="378"/>
                                </a:lnTo>
                                <a:lnTo>
                                  <a:pt x="896" y="376"/>
                                </a:lnTo>
                                <a:lnTo>
                                  <a:pt x="896" y="374"/>
                                </a:lnTo>
                                <a:lnTo>
                                  <a:pt x="896" y="372"/>
                                </a:lnTo>
                                <a:lnTo>
                                  <a:pt x="896" y="370"/>
                                </a:lnTo>
                                <a:lnTo>
                                  <a:pt x="898" y="370"/>
                                </a:lnTo>
                                <a:lnTo>
                                  <a:pt x="898" y="367"/>
                                </a:lnTo>
                                <a:lnTo>
                                  <a:pt x="898" y="365"/>
                                </a:lnTo>
                                <a:lnTo>
                                  <a:pt x="898" y="363"/>
                                </a:lnTo>
                                <a:lnTo>
                                  <a:pt x="898" y="361"/>
                                </a:lnTo>
                                <a:lnTo>
                                  <a:pt x="896" y="359"/>
                                </a:lnTo>
                                <a:lnTo>
                                  <a:pt x="896" y="357"/>
                                </a:lnTo>
                                <a:lnTo>
                                  <a:pt x="894" y="355"/>
                                </a:lnTo>
                                <a:lnTo>
                                  <a:pt x="894" y="353"/>
                                </a:lnTo>
                                <a:lnTo>
                                  <a:pt x="892" y="353"/>
                                </a:lnTo>
                                <a:lnTo>
                                  <a:pt x="892" y="350"/>
                                </a:lnTo>
                                <a:lnTo>
                                  <a:pt x="890" y="348"/>
                                </a:lnTo>
                                <a:lnTo>
                                  <a:pt x="890" y="346"/>
                                </a:lnTo>
                                <a:lnTo>
                                  <a:pt x="890" y="344"/>
                                </a:lnTo>
                                <a:lnTo>
                                  <a:pt x="890" y="342"/>
                                </a:lnTo>
                                <a:lnTo>
                                  <a:pt x="888" y="342"/>
                                </a:lnTo>
                                <a:lnTo>
                                  <a:pt x="888" y="340"/>
                                </a:lnTo>
                                <a:lnTo>
                                  <a:pt x="888" y="338"/>
                                </a:lnTo>
                                <a:lnTo>
                                  <a:pt x="888" y="336"/>
                                </a:lnTo>
                                <a:lnTo>
                                  <a:pt x="888" y="334"/>
                                </a:lnTo>
                                <a:lnTo>
                                  <a:pt x="888" y="331"/>
                                </a:lnTo>
                                <a:lnTo>
                                  <a:pt x="888" y="329"/>
                                </a:lnTo>
                                <a:lnTo>
                                  <a:pt x="888" y="327"/>
                                </a:lnTo>
                                <a:lnTo>
                                  <a:pt x="888" y="325"/>
                                </a:lnTo>
                                <a:lnTo>
                                  <a:pt x="885" y="323"/>
                                </a:lnTo>
                                <a:lnTo>
                                  <a:pt x="885" y="321"/>
                                </a:lnTo>
                                <a:lnTo>
                                  <a:pt x="885" y="319"/>
                                </a:lnTo>
                                <a:lnTo>
                                  <a:pt x="885" y="317"/>
                                </a:lnTo>
                                <a:lnTo>
                                  <a:pt x="883" y="317"/>
                                </a:lnTo>
                                <a:lnTo>
                                  <a:pt x="883" y="315"/>
                                </a:lnTo>
                                <a:lnTo>
                                  <a:pt x="883" y="312"/>
                                </a:lnTo>
                                <a:lnTo>
                                  <a:pt x="881" y="310"/>
                                </a:lnTo>
                                <a:lnTo>
                                  <a:pt x="881" y="308"/>
                                </a:lnTo>
                                <a:lnTo>
                                  <a:pt x="879" y="306"/>
                                </a:lnTo>
                                <a:lnTo>
                                  <a:pt x="879" y="304"/>
                                </a:lnTo>
                                <a:lnTo>
                                  <a:pt x="877" y="302"/>
                                </a:lnTo>
                                <a:lnTo>
                                  <a:pt x="875" y="300"/>
                                </a:lnTo>
                                <a:lnTo>
                                  <a:pt x="873" y="298"/>
                                </a:lnTo>
                                <a:lnTo>
                                  <a:pt x="871" y="296"/>
                                </a:lnTo>
                                <a:lnTo>
                                  <a:pt x="868" y="296"/>
                                </a:lnTo>
                                <a:lnTo>
                                  <a:pt x="866" y="293"/>
                                </a:lnTo>
                                <a:lnTo>
                                  <a:pt x="864" y="291"/>
                                </a:lnTo>
                                <a:lnTo>
                                  <a:pt x="864" y="289"/>
                                </a:lnTo>
                                <a:lnTo>
                                  <a:pt x="862" y="287"/>
                                </a:lnTo>
                                <a:lnTo>
                                  <a:pt x="862" y="285"/>
                                </a:lnTo>
                                <a:lnTo>
                                  <a:pt x="862" y="283"/>
                                </a:lnTo>
                                <a:lnTo>
                                  <a:pt x="864" y="281"/>
                                </a:lnTo>
                                <a:lnTo>
                                  <a:pt x="864" y="279"/>
                                </a:lnTo>
                                <a:lnTo>
                                  <a:pt x="864" y="277"/>
                                </a:lnTo>
                                <a:lnTo>
                                  <a:pt x="864" y="274"/>
                                </a:lnTo>
                                <a:lnTo>
                                  <a:pt x="864" y="272"/>
                                </a:lnTo>
                                <a:lnTo>
                                  <a:pt x="862" y="272"/>
                                </a:lnTo>
                                <a:lnTo>
                                  <a:pt x="862" y="270"/>
                                </a:lnTo>
                                <a:lnTo>
                                  <a:pt x="862" y="268"/>
                                </a:lnTo>
                                <a:lnTo>
                                  <a:pt x="862" y="266"/>
                                </a:lnTo>
                                <a:lnTo>
                                  <a:pt x="862" y="264"/>
                                </a:lnTo>
                                <a:lnTo>
                                  <a:pt x="862" y="262"/>
                                </a:lnTo>
                                <a:lnTo>
                                  <a:pt x="862" y="260"/>
                                </a:lnTo>
                                <a:lnTo>
                                  <a:pt x="862" y="258"/>
                                </a:lnTo>
                                <a:lnTo>
                                  <a:pt x="864" y="255"/>
                                </a:lnTo>
                                <a:lnTo>
                                  <a:pt x="864" y="251"/>
                                </a:lnTo>
                                <a:lnTo>
                                  <a:pt x="862" y="251"/>
                                </a:lnTo>
                                <a:lnTo>
                                  <a:pt x="862" y="249"/>
                                </a:lnTo>
                                <a:lnTo>
                                  <a:pt x="862" y="247"/>
                                </a:lnTo>
                                <a:lnTo>
                                  <a:pt x="862" y="245"/>
                                </a:lnTo>
                                <a:lnTo>
                                  <a:pt x="862" y="243"/>
                                </a:lnTo>
                                <a:lnTo>
                                  <a:pt x="860" y="241"/>
                                </a:lnTo>
                                <a:lnTo>
                                  <a:pt x="860" y="236"/>
                                </a:lnTo>
                                <a:lnTo>
                                  <a:pt x="860" y="234"/>
                                </a:lnTo>
                                <a:lnTo>
                                  <a:pt x="860" y="232"/>
                                </a:lnTo>
                                <a:lnTo>
                                  <a:pt x="860" y="230"/>
                                </a:lnTo>
                                <a:lnTo>
                                  <a:pt x="860" y="228"/>
                                </a:lnTo>
                                <a:lnTo>
                                  <a:pt x="862" y="226"/>
                                </a:lnTo>
                                <a:lnTo>
                                  <a:pt x="862" y="224"/>
                                </a:lnTo>
                                <a:lnTo>
                                  <a:pt x="864" y="222"/>
                                </a:lnTo>
                                <a:lnTo>
                                  <a:pt x="864" y="220"/>
                                </a:lnTo>
                                <a:lnTo>
                                  <a:pt x="864" y="217"/>
                                </a:lnTo>
                                <a:lnTo>
                                  <a:pt x="866" y="215"/>
                                </a:lnTo>
                                <a:lnTo>
                                  <a:pt x="866" y="213"/>
                                </a:lnTo>
                                <a:lnTo>
                                  <a:pt x="866" y="211"/>
                                </a:lnTo>
                                <a:lnTo>
                                  <a:pt x="866" y="209"/>
                                </a:lnTo>
                                <a:lnTo>
                                  <a:pt x="866" y="207"/>
                                </a:lnTo>
                                <a:lnTo>
                                  <a:pt x="866" y="205"/>
                                </a:lnTo>
                                <a:lnTo>
                                  <a:pt x="866" y="203"/>
                                </a:lnTo>
                                <a:lnTo>
                                  <a:pt x="866" y="200"/>
                                </a:lnTo>
                                <a:lnTo>
                                  <a:pt x="868" y="198"/>
                                </a:lnTo>
                                <a:lnTo>
                                  <a:pt x="868" y="196"/>
                                </a:lnTo>
                                <a:lnTo>
                                  <a:pt x="868" y="194"/>
                                </a:lnTo>
                                <a:lnTo>
                                  <a:pt x="868" y="192"/>
                                </a:lnTo>
                                <a:lnTo>
                                  <a:pt x="868" y="190"/>
                                </a:lnTo>
                                <a:lnTo>
                                  <a:pt x="868" y="186"/>
                                </a:lnTo>
                                <a:lnTo>
                                  <a:pt x="868" y="184"/>
                                </a:lnTo>
                                <a:lnTo>
                                  <a:pt x="868" y="181"/>
                                </a:lnTo>
                                <a:lnTo>
                                  <a:pt x="868" y="179"/>
                                </a:lnTo>
                                <a:lnTo>
                                  <a:pt x="871" y="179"/>
                                </a:lnTo>
                                <a:lnTo>
                                  <a:pt x="871" y="177"/>
                                </a:lnTo>
                                <a:lnTo>
                                  <a:pt x="871" y="175"/>
                                </a:lnTo>
                                <a:lnTo>
                                  <a:pt x="871" y="173"/>
                                </a:lnTo>
                                <a:lnTo>
                                  <a:pt x="868" y="171"/>
                                </a:lnTo>
                                <a:lnTo>
                                  <a:pt x="868" y="169"/>
                                </a:lnTo>
                                <a:lnTo>
                                  <a:pt x="868" y="167"/>
                                </a:lnTo>
                                <a:lnTo>
                                  <a:pt x="868" y="165"/>
                                </a:lnTo>
                                <a:lnTo>
                                  <a:pt x="868" y="162"/>
                                </a:lnTo>
                                <a:lnTo>
                                  <a:pt x="868" y="160"/>
                                </a:lnTo>
                                <a:lnTo>
                                  <a:pt x="866" y="158"/>
                                </a:lnTo>
                                <a:lnTo>
                                  <a:pt x="866" y="156"/>
                                </a:lnTo>
                                <a:lnTo>
                                  <a:pt x="866" y="154"/>
                                </a:lnTo>
                                <a:lnTo>
                                  <a:pt x="864" y="152"/>
                                </a:lnTo>
                                <a:lnTo>
                                  <a:pt x="864" y="150"/>
                                </a:lnTo>
                                <a:lnTo>
                                  <a:pt x="864" y="148"/>
                                </a:lnTo>
                                <a:lnTo>
                                  <a:pt x="862" y="148"/>
                                </a:lnTo>
                                <a:lnTo>
                                  <a:pt x="862" y="146"/>
                                </a:lnTo>
                                <a:lnTo>
                                  <a:pt x="860" y="143"/>
                                </a:lnTo>
                                <a:lnTo>
                                  <a:pt x="858" y="141"/>
                                </a:lnTo>
                                <a:lnTo>
                                  <a:pt x="856" y="139"/>
                                </a:lnTo>
                                <a:lnTo>
                                  <a:pt x="849" y="139"/>
                                </a:lnTo>
                                <a:lnTo>
                                  <a:pt x="830" y="139"/>
                                </a:lnTo>
                                <a:lnTo>
                                  <a:pt x="830" y="137"/>
                                </a:lnTo>
                                <a:lnTo>
                                  <a:pt x="828" y="137"/>
                                </a:lnTo>
                                <a:lnTo>
                                  <a:pt x="828" y="135"/>
                                </a:lnTo>
                                <a:lnTo>
                                  <a:pt x="826" y="135"/>
                                </a:lnTo>
                                <a:lnTo>
                                  <a:pt x="824" y="135"/>
                                </a:lnTo>
                                <a:lnTo>
                                  <a:pt x="824" y="133"/>
                                </a:lnTo>
                                <a:lnTo>
                                  <a:pt x="820" y="133"/>
                                </a:lnTo>
                                <a:lnTo>
                                  <a:pt x="818" y="131"/>
                                </a:lnTo>
                                <a:lnTo>
                                  <a:pt x="816" y="129"/>
                                </a:lnTo>
                                <a:lnTo>
                                  <a:pt x="814" y="127"/>
                                </a:lnTo>
                                <a:lnTo>
                                  <a:pt x="814" y="124"/>
                                </a:lnTo>
                                <a:lnTo>
                                  <a:pt x="811" y="120"/>
                                </a:lnTo>
                                <a:lnTo>
                                  <a:pt x="811" y="118"/>
                                </a:lnTo>
                                <a:lnTo>
                                  <a:pt x="811" y="116"/>
                                </a:lnTo>
                                <a:lnTo>
                                  <a:pt x="809" y="116"/>
                                </a:lnTo>
                                <a:lnTo>
                                  <a:pt x="809" y="114"/>
                                </a:lnTo>
                                <a:lnTo>
                                  <a:pt x="809" y="112"/>
                                </a:lnTo>
                                <a:lnTo>
                                  <a:pt x="809" y="110"/>
                                </a:lnTo>
                                <a:lnTo>
                                  <a:pt x="809" y="108"/>
                                </a:lnTo>
                                <a:lnTo>
                                  <a:pt x="809" y="105"/>
                                </a:lnTo>
                                <a:lnTo>
                                  <a:pt x="809" y="103"/>
                                </a:lnTo>
                                <a:lnTo>
                                  <a:pt x="807" y="103"/>
                                </a:lnTo>
                                <a:lnTo>
                                  <a:pt x="807" y="101"/>
                                </a:lnTo>
                                <a:lnTo>
                                  <a:pt x="807" y="99"/>
                                </a:lnTo>
                                <a:lnTo>
                                  <a:pt x="807" y="97"/>
                                </a:lnTo>
                                <a:lnTo>
                                  <a:pt x="807" y="95"/>
                                </a:lnTo>
                                <a:lnTo>
                                  <a:pt x="807" y="93"/>
                                </a:lnTo>
                                <a:lnTo>
                                  <a:pt x="805" y="93"/>
                                </a:lnTo>
                                <a:lnTo>
                                  <a:pt x="805" y="91"/>
                                </a:lnTo>
                                <a:lnTo>
                                  <a:pt x="805" y="89"/>
                                </a:lnTo>
                                <a:lnTo>
                                  <a:pt x="803" y="89"/>
                                </a:lnTo>
                                <a:lnTo>
                                  <a:pt x="803" y="86"/>
                                </a:lnTo>
                                <a:lnTo>
                                  <a:pt x="801" y="86"/>
                                </a:lnTo>
                                <a:lnTo>
                                  <a:pt x="801" y="84"/>
                                </a:lnTo>
                                <a:lnTo>
                                  <a:pt x="799" y="84"/>
                                </a:lnTo>
                                <a:lnTo>
                                  <a:pt x="799" y="82"/>
                                </a:lnTo>
                                <a:lnTo>
                                  <a:pt x="797" y="82"/>
                                </a:lnTo>
                                <a:lnTo>
                                  <a:pt x="797" y="80"/>
                                </a:lnTo>
                                <a:lnTo>
                                  <a:pt x="795" y="80"/>
                                </a:lnTo>
                                <a:lnTo>
                                  <a:pt x="792" y="78"/>
                                </a:lnTo>
                                <a:lnTo>
                                  <a:pt x="790" y="78"/>
                                </a:lnTo>
                                <a:lnTo>
                                  <a:pt x="790" y="76"/>
                                </a:lnTo>
                                <a:lnTo>
                                  <a:pt x="788" y="76"/>
                                </a:lnTo>
                                <a:lnTo>
                                  <a:pt x="786" y="76"/>
                                </a:lnTo>
                                <a:lnTo>
                                  <a:pt x="786" y="74"/>
                                </a:lnTo>
                                <a:lnTo>
                                  <a:pt x="784" y="74"/>
                                </a:lnTo>
                                <a:lnTo>
                                  <a:pt x="784" y="72"/>
                                </a:lnTo>
                                <a:lnTo>
                                  <a:pt x="782" y="72"/>
                                </a:lnTo>
                                <a:lnTo>
                                  <a:pt x="780" y="72"/>
                                </a:lnTo>
                                <a:lnTo>
                                  <a:pt x="780" y="70"/>
                                </a:lnTo>
                                <a:lnTo>
                                  <a:pt x="778" y="70"/>
                                </a:lnTo>
                                <a:lnTo>
                                  <a:pt x="776" y="67"/>
                                </a:lnTo>
                                <a:lnTo>
                                  <a:pt x="773" y="67"/>
                                </a:lnTo>
                                <a:lnTo>
                                  <a:pt x="773" y="65"/>
                                </a:lnTo>
                                <a:lnTo>
                                  <a:pt x="771" y="65"/>
                                </a:lnTo>
                                <a:lnTo>
                                  <a:pt x="771" y="63"/>
                                </a:lnTo>
                                <a:lnTo>
                                  <a:pt x="769" y="63"/>
                                </a:lnTo>
                                <a:lnTo>
                                  <a:pt x="767" y="63"/>
                                </a:lnTo>
                                <a:lnTo>
                                  <a:pt x="767" y="61"/>
                                </a:lnTo>
                                <a:lnTo>
                                  <a:pt x="765" y="61"/>
                                </a:lnTo>
                                <a:lnTo>
                                  <a:pt x="763" y="59"/>
                                </a:lnTo>
                                <a:lnTo>
                                  <a:pt x="761" y="59"/>
                                </a:lnTo>
                                <a:lnTo>
                                  <a:pt x="759" y="59"/>
                                </a:lnTo>
                                <a:lnTo>
                                  <a:pt x="759" y="57"/>
                                </a:lnTo>
                                <a:lnTo>
                                  <a:pt x="757" y="57"/>
                                </a:lnTo>
                                <a:lnTo>
                                  <a:pt x="754" y="57"/>
                                </a:lnTo>
                                <a:lnTo>
                                  <a:pt x="754" y="55"/>
                                </a:lnTo>
                                <a:lnTo>
                                  <a:pt x="752" y="55"/>
                                </a:lnTo>
                                <a:lnTo>
                                  <a:pt x="750" y="55"/>
                                </a:lnTo>
                                <a:lnTo>
                                  <a:pt x="750" y="53"/>
                                </a:lnTo>
                                <a:lnTo>
                                  <a:pt x="748" y="53"/>
                                </a:lnTo>
                                <a:lnTo>
                                  <a:pt x="746" y="53"/>
                                </a:lnTo>
                                <a:lnTo>
                                  <a:pt x="746" y="50"/>
                                </a:lnTo>
                                <a:lnTo>
                                  <a:pt x="744" y="50"/>
                                </a:lnTo>
                                <a:lnTo>
                                  <a:pt x="742" y="50"/>
                                </a:lnTo>
                                <a:lnTo>
                                  <a:pt x="740" y="50"/>
                                </a:lnTo>
                                <a:lnTo>
                                  <a:pt x="738" y="50"/>
                                </a:lnTo>
                                <a:lnTo>
                                  <a:pt x="735" y="48"/>
                                </a:lnTo>
                                <a:lnTo>
                                  <a:pt x="733" y="48"/>
                                </a:lnTo>
                                <a:lnTo>
                                  <a:pt x="731" y="48"/>
                                </a:lnTo>
                                <a:lnTo>
                                  <a:pt x="731" y="46"/>
                                </a:lnTo>
                                <a:lnTo>
                                  <a:pt x="729" y="46"/>
                                </a:lnTo>
                                <a:lnTo>
                                  <a:pt x="727" y="46"/>
                                </a:lnTo>
                                <a:lnTo>
                                  <a:pt x="725" y="46"/>
                                </a:lnTo>
                                <a:lnTo>
                                  <a:pt x="723" y="46"/>
                                </a:lnTo>
                                <a:lnTo>
                                  <a:pt x="723" y="44"/>
                                </a:lnTo>
                                <a:lnTo>
                                  <a:pt x="721" y="44"/>
                                </a:lnTo>
                                <a:lnTo>
                                  <a:pt x="719" y="44"/>
                                </a:lnTo>
                                <a:lnTo>
                                  <a:pt x="716" y="44"/>
                                </a:lnTo>
                                <a:lnTo>
                                  <a:pt x="714" y="42"/>
                                </a:lnTo>
                                <a:lnTo>
                                  <a:pt x="712" y="42"/>
                                </a:lnTo>
                                <a:lnTo>
                                  <a:pt x="712" y="40"/>
                                </a:lnTo>
                                <a:lnTo>
                                  <a:pt x="710" y="40"/>
                                </a:lnTo>
                                <a:lnTo>
                                  <a:pt x="708" y="40"/>
                                </a:lnTo>
                                <a:lnTo>
                                  <a:pt x="708" y="38"/>
                                </a:lnTo>
                                <a:lnTo>
                                  <a:pt x="706" y="38"/>
                                </a:lnTo>
                                <a:lnTo>
                                  <a:pt x="704" y="38"/>
                                </a:lnTo>
                                <a:lnTo>
                                  <a:pt x="702" y="36"/>
                                </a:lnTo>
                                <a:lnTo>
                                  <a:pt x="700" y="36"/>
                                </a:lnTo>
                                <a:lnTo>
                                  <a:pt x="700" y="34"/>
                                </a:lnTo>
                                <a:lnTo>
                                  <a:pt x="697" y="34"/>
                                </a:lnTo>
                                <a:lnTo>
                                  <a:pt x="697" y="31"/>
                                </a:lnTo>
                                <a:lnTo>
                                  <a:pt x="695" y="31"/>
                                </a:lnTo>
                                <a:lnTo>
                                  <a:pt x="693" y="29"/>
                                </a:lnTo>
                                <a:lnTo>
                                  <a:pt x="691" y="29"/>
                                </a:lnTo>
                                <a:lnTo>
                                  <a:pt x="691" y="27"/>
                                </a:lnTo>
                                <a:lnTo>
                                  <a:pt x="689" y="27"/>
                                </a:lnTo>
                                <a:lnTo>
                                  <a:pt x="689" y="25"/>
                                </a:lnTo>
                                <a:lnTo>
                                  <a:pt x="687" y="25"/>
                                </a:lnTo>
                                <a:lnTo>
                                  <a:pt x="685" y="23"/>
                                </a:lnTo>
                                <a:lnTo>
                                  <a:pt x="683" y="23"/>
                                </a:lnTo>
                                <a:lnTo>
                                  <a:pt x="683" y="21"/>
                                </a:lnTo>
                                <a:lnTo>
                                  <a:pt x="681" y="21"/>
                                </a:lnTo>
                                <a:lnTo>
                                  <a:pt x="681" y="19"/>
                                </a:lnTo>
                                <a:lnTo>
                                  <a:pt x="678" y="19"/>
                                </a:lnTo>
                                <a:lnTo>
                                  <a:pt x="676" y="19"/>
                                </a:lnTo>
                                <a:lnTo>
                                  <a:pt x="676" y="17"/>
                                </a:lnTo>
                                <a:lnTo>
                                  <a:pt x="674" y="17"/>
                                </a:lnTo>
                                <a:lnTo>
                                  <a:pt x="672" y="17"/>
                                </a:lnTo>
                                <a:lnTo>
                                  <a:pt x="670" y="17"/>
                                </a:lnTo>
                                <a:lnTo>
                                  <a:pt x="670" y="15"/>
                                </a:lnTo>
                                <a:lnTo>
                                  <a:pt x="668" y="15"/>
                                </a:lnTo>
                                <a:lnTo>
                                  <a:pt x="666" y="15"/>
                                </a:lnTo>
                                <a:lnTo>
                                  <a:pt x="666" y="12"/>
                                </a:lnTo>
                                <a:lnTo>
                                  <a:pt x="664" y="12"/>
                                </a:lnTo>
                                <a:lnTo>
                                  <a:pt x="662" y="12"/>
                                </a:lnTo>
                                <a:lnTo>
                                  <a:pt x="659" y="10"/>
                                </a:lnTo>
                                <a:lnTo>
                                  <a:pt x="657" y="10"/>
                                </a:lnTo>
                                <a:lnTo>
                                  <a:pt x="655" y="10"/>
                                </a:lnTo>
                                <a:lnTo>
                                  <a:pt x="655" y="8"/>
                                </a:lnTo>
                                <a:lnTo>
                                  <a:pt x="653" y="8"/>
                                </a:lnTo>
                                <a:lnTo>
                                  <a:pt x="653" y="6"/>
                                </a:lnTo>
                                <a:lnTo>
                                  <a:pt x="651" y="6"/>
                                </a:lnTo>
                                <a:lnTo>
                                  <a:pt x="651" y="4"/>
                                </a:lnTo>
                                <a:lnTo>
                                  <a:pt x="649" y="4"/>
                                </a:lnTo>
                                <a:lnTo>
                                  <a:pt x="649" y="2"/>
                                </a:lnTo>
                                <a:lnTo>
                                  <a:pt x="647" y="2"/>
                                </a:lnTo>
                                <a:lnTo>
                                  <a:pt x="647" y="0"/>
                                </a:lnTo>
                              </a:path>
                            </a:pathLst>
                          </a:custGeom>
                          <a:noFill/>
                          <a:ln w="381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474"/>
                        <wps:cNvSpPr>
                          <a:spLocks/>
                        </wps:cNvSpPr>
                        <wps:spPr bwMode="auto">
                          <a:xfrm>
                            <a:off x="1915100" y="616502"/>
                            <a:ext cx="111800" cy="190501"/>
                          </a:xfrm>
                          <a:custGeom>
                            <a:avLst/>
                            <a:gdLst>
                              <a:gd name="T0" fmla="*/ 110490 w 176"/>
                              <a:gd name="T1" fmla="*/ 189230 h 300"/>
                              <a:gd name="T2" fmla="*/ 107315 w 176"/>
                              <a:gd name="T3" fmla="*/ 187960 h 300"/>
                              <a:gd name="T4" fmla="*/ 104775 w 176"/>
                              <a:gd name="T5" fmla="*/ 186055 h 300"/>
                              <a:gd name="T6" fmla="*/ 102235 w 176"/>
                              <a:gd name="T7" fmla="*/ 184785 h 300"/>
                              <a:gd name="T8" fmla="*/ 95250 w 176"/>
                              <a:gd name="T9" fmla="*/ 184785 h 300"/>
                              <a:gd name="T10" fmla="*/ 92710 w 176"/>
                              <a:gd name="T11" fmla="*/ 183515 h 300"/>
                              <a:gd name="T12" fmla="*/ 88900 w 176"/>
                              <a:gd name="T13" fmla="*/ 183515 h 300"/>
                              <a:gd name="T14" fmla="*/ 86360 w 176"/>
                              <a:gd name="T15" fmla="*/ 182245 h 300"/>
                              <a:gd name="T16" fmla="*/ 81915 w 176"/>
                              <a:gd name="T17" fmla="*/ 180975 h 300"/>
                              <a:gd name="T18" fmla="*/ 79375 w 176"/>
                              <a:gd name="T19" fmla="*/ 179705 h 300"/>
                              <a:gd name="T20" fmla="*/ 78105 w 176"/>
                              <a:gd name="T21" fmla="*/ 177165 h 300"/>
                              <a:gd name="T22" fmla="*/ 75565 w 176"/>
                              <a:gd name="T23" fmla="*/ 175895 h 300"/>
                              <a:gd name="T24" fmla="*/ 71120 w 176"/>
                              <a:gd name="T25" fmla="*/ 173990 h 300"/>
                              <a:gd name="T26" fmla="*/ 68580 w 176"/>
                              <a:gd name="T27" fmla="*/ 172720 h 300"/>
                              <a:gd name="T28" fmla="*/ 64770 w 176"/>
                              <a:gd name="T29" fmla="*/ 168910 h 300"/>
                              <a:gd name="T30" fmla="*/ 60325 w 176"/>
                              <a:gd name="T31" fmla="*/ 163830 h 300"/>
                              <a:gd name="T32" fmla="*/ 56515 w 176"/>
                              <a:gd name="T33" fmla="*/ 159385 h 300"/>
                              <a:gd name="T34" fmla="*/ 53975 w 176"/>
                              <a:gd name="T35" fmla="*/ 155575 h 300"/>
                              <a:gd name="T36" fmla="*/ 50165 w 176"/>
                              <a:gd name="T37" fmla="*/ 151765 h 300"/>
                              <a:gd name="T38" fmla="*/ 46990 w 176"/>
                              <a:gd name="T39" fmla="*/ 143510 h 300"/>
                              <a:gd name="T40" fmla="*/ 44450 w 176"/>
                              <a:gd name="T41" fmla="*/ 139700 h 300"/>
                              <a:gd name="T42" fmla="*/ 41910 w 176"/>
                              <a:gd name="T43" fmla="*/ 136525 h 300"/>
                              <a:gd name="T44" fmla="*/ 39370 w 176"/>
                              <a:gd name="T45" fmla="*/ 132715 h 300"/>
                              <a:gd name="T46" fmla="*/ 34925 w 176"/>
                              <a:gd name="T47" fmla="*/ 130175 h 300"/>
                              <a:gd name="T48" fmla="*/ 32385 w 176"/>
                              <a:gd name="T49" fmla="*/ 128905 h 300"/>
                              <a:gd name="T50" fmla="*/ 28575 w 176"/>
                              <a:gd name="T51" fmla="*/ 124460 h 300"/>
                              <a:gd name="T52" fmla="*/ 27305 w 176"/>
                              <a:gd name="T53" fmla="*/ 120650 h 300"/>
                              <a:gd name="T54" fmla="*/ 26035 w 176"/>
                              <a:gd name="T55" fmla="*/ 116840 h 300"/>
                              <a:gd name="T56" fmla="*/ 26035 w 176"/>
                              <a:gd name="T57" fmla="*/ 112395 h 300"/>
                              <a:gd name="T58" fmla="*/ 24130 w 176"/>
                              <a:gd name="T59" fmla="*/ 108585 h 300"/>
                              <a:gd name="T60" fmla="*/ 21590 w 176"/>
                              <a:gd name="T61" fmla="*/ 102870 h 300"/>
                              <a:gd name="T62" fmla="*/ 19050 w 176"/>
                              <a:gd name="T63" fmla="*/ 96520 h 300"/>
                              <a:gd name="T64" fmla="*/ 19050 w 176"/>
                              <a:gd name="T65" fmla="*/ 92710 h 300"/>
                              <a:gd name="T66" fmla="*/ 19050 w 176"/>
                              <a:gd name="T67" fmla="*/ 86995 h 300"/>
                              <a:gd name="T68" fmla="*/ 21590 w 176"/>
                              <a:gd name="T69" fmla="*/ 84455 h 300"/>
                              <a:gd name="T70" fmla="*/ 24130 w 176"/>
                              <a:gd name="T71" fmla="*/ 78740 h 300"/>
                              <a:gd name="T72" fmla="*/ 24130 w 176"/>
                              <a:gd name="T73" fmla="*/ 74930 h 300"/>
                              <a:gd name="T74" fmla="*/ 26035 w 176"/>
                              <a:gd name="T75" fmla="*/ 71120 h 300"/>
                              <a:gd name="T76" fmla="*/ 27305 w 176"/>
                              <a:gd name="T77" fmla="*/ 66675 h 300"/>
                              <a:gd name="T78" fmla="*/ 28575 w 176"/>
                              <a:gd name="T79" fmla="*/ 62865 h 300"/>
                              <a:gd name="T80" fmla="*/ 29845 w 176"/>
                              <a:gd name="T81" fmla="*/ 57785 h 300"/>
                              <a:gd name="T82" fmla="*/ 28575 w 176"/>
                              <a:gd name="T83" fmla="*/ 54610 h 300"/>
                              <a:gd name="T84" fmla="*/ 28575 w 176"/>
                              <a:gd name="T85" fmla="*/ 50800 h 300"/>
                              <a:gd name="T86" fmla="*/ 31115 w 176"/>
                              <a:gd name="T87" fmla="*/ 46990 h 300"/>
                              <a:gd name="T88" fmla="*/ 32385 w 176"/>
                              <a:gd name="T89" fmla="*/ 42545 h 300"/>
                              <a:gd name="T90" fmla="*/ 31115 w 176"/>
                              <a:gd name="T91" fmla="*/ 38735 h 300"/>
                              <a:gd name="T92" fmla="*/ 28575 w 176"/>
                              <a:gd name="T93" fmla="*/ 34925 h 300"/>
                              <a:gd name="T94" fmla="*/ 26035 w 176"/>
                              <a:gd name="T95" fmla="*/ 33655 h 300"/>
                              <a:gd name="T96" fmla="*/ 22860 w 176"/>
                              <a:gd name="T97" fmla="*/ 29210 h 300"/>
                              <a:gd name="T98" fmla="*/ 20320 w 176"/>
                              <a:gd name="T99" fmla="*/ 26670 h 300"/>
                              <a:gd name="T100" fmla="*/ 19050 w 176"/>
                              <a:gd name="T101" fmla="*/ 24130 h 300"/>
                              <a:gd name="T102" fmla="*/ 16510 w 176"/>
                              <a:gd name="T103" fmla="*/ 21590 h 300"/>
                              <a:gd name="T104" fmla="*/ 15240 w 176"/>
                              <a:gd name="T105" fmla="*/ 17145 h 300"/>
                              <a:gd name="T106" fmla="*/ 12065 w 176"/>
                              <a:gd name="T107" fmla="*/ 13335 h 300"/>
                              <a:gd name="T108" fmla="*/ 10795 w 176"/>
                              <a:gd name="T109" fmla="*/ 9525 h 300"/>
                              <a:gd name="T110" fmla="*/ 8255 w 176"/>
                              <a:gd name="T111" fmla="*/ 5080 h 300"/>
                              <a:gd name="T112" fmla="*/ 4445 w 176"/>
                              <a:gd name="T113" fmla="*/ 2540 h 300"/>
                              <a:gd name="T114" fmla="*/ 0 w 176"/>
                              <a:gd name="T115" fmla="*/ 1270 h 300"/>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176" h="300">
                                <a:moveTo>
                                  <a:pt x="176" y="300"/>
                                </a:moveTo>
                                <a:lnTo>
                                  <a:pt x="174" y="300"/>
                                </a:lnTo>
                                <a:lnTo>
                                  <a:pt x="174" y="298"/>
                                </a:lnTo>
                                <a:lnTo>
                                  <a:pt x="171" y="298"/>
                                </a:lnTo>
                                <a:lnTo>
                                  <a:pt x="171" y="296"/>
                                </a:lnTo>
                                <a:lnTo>
                                  <a:pt x="169" y="296"/>
                                </a:lnTo>
                                <a:lnTo>
                                  <a:pt x="167" y="296"/>
                                </a:lnTo>
                                <a:lnTo>
                                  <a:pt x="167" y="293"/>
                                </a:lnTo>
                                <a:lnTo>
                                  <a:pt x="165" y="293"/>
                                </a:lnTo>
                                <a:lnTo>
                                  <a:pt x="163" y="293"/>
                                </a:lnTo>
                                <a:lnTo>
                                  <a:pt x="161" y="293"/>
                                </a:lnTo>
                                <a:lnTo>
                                  <a:pt x="161" y="291"/>
                                </a:lnTo>
                                <a:lnTo>
                                  <a:pt x="159" y="291"/>
                                </a:lnTo>
                                <a:lnTo>
                                  <a:pt x="152" y="291"/>
                                </a:lnTo>
                                <a:lnTo>
                                  <a:pt x="150" y="291"/>
                                </a:lnTo>
                                <a:lnTo>
                                  <a:pt x="148" y="291"/>
                                </a:lnTo>
                                <a:lnTo>
                                  <a:pt x="148" y="289"/>
                                </a:lnTo>
                                <a:lnTo>
                                  <a:pt x="146" y="289"/>
                                </a:lnTo>
                                <a:lnTo>
                                  <a:pt x="144" y="289"/>
                                </a:lnTo>
                                <a:lnTo>
                                  <a:pt x="142" y="289"/>
                                </a:lnTo>
                                <a:lnTo>
                                  <a:pt x="140" y="289"/>
                                </a:lnTo>
                                <a:lnTo>
                                  <a:pt x="138" y="289"/>
                                </a:lnTo>
                                <a:lnTo>
                                  <a:pt x="138" y="287"/>
                                </a:lnTo>
                                <a:lnTo>
                                  <a:pt x="136" y="287"/>
                                </a:lnTo>
                                <a:lnTo>
                                  <a:pt x="133" y="287"/>
                                </a:lnTo>
                                <a:lnTo>
                                  <a:pt x="131" y="287"/>
                                </a:lnTo>
                                <a:lnTo>
                                  <a:pt x="129" y="285"/>
                                </a:lnTo>
                                <a:lnTo>
                                  <a:pt x="127" y="285"/>
                                </a:lnTo>
                                <a:lnTo>
                                  <a:pt x="127" y="283"/>
                                </a:lnTo>
                                <a:lnTo>
                                  <a:pt x="125" y="283"/>
                                </a:lnTo>
                                <a:lnTo>
                                  <a:pt x="125" y="281"/>
                                </a:lnTo>
                                <a:lnTo>
                                  <a:pt x="123" y="281"/>
                                </a:lnTo>
                                <a:lnTo>
                                  <a:pt x="123" y="279"/>
                                </a:lnTo>
                                <a:lnTo>
                                  <a:pt x="121" y="279"/>
                                </a:lnTo>
                                <a:lnTo>
                                  <a:pt x="119" y="279"/>
                                </a:lnTo>
                                <a:lnTo>
                                  <a:pt x="119" y="277"/>
                                </a:lnTo>
                                <a:lnTo>
                                  <a:pt x="117" y="277"/>
                                </a:lnTo>
                                <a:lnTo>
                                  <a:pt x="114" y="274"/>
                                </a:lnTo>
                                <a:lnTo>
                                  <a:pt x="112" y="274"/>
                                </a:lnTo>
                                <a:lnTo>
                                  <a:pt x="112" y="272"/>
                                </a:lnTo>
                                <a:lnTo>
                                  <a:pt x="110" y="272"/>
                                </a:lnTo>
                                <a:lnTo>
                                  <a:pt x="108" y="272"/>
                                </a:lnTo>
                                <a:lnTo>
                                  <a:pt x="108" y="270"/>
                                </a:lnTo>
                                <a:lnTo>
                                  <a:pt x="106" y="270"/>
                                </a:lnTo>
                                <a:lnTo>
                                  <a:pt x="102" y="266"/>
                                </a:lnTo>
                                <a:lnTo>
                                  <a:pt x="100" y="264"/>
                                </a:lnTo>
                                <a:lnTo>
                                  <a:pt x="98" y="260"/>
                                </a:lnTo>
                                <a:lnTo>
                                  <a:pt x="95" y="258"/>
                                </a:lnTo>
                                <a:lnTo>
                                  <a:pt x="95" y="255"/>
                                </a:lnTo>
                                <a:lnTo>
                                  <a:pt x="91" y="253"/>
                                </a:lnTo>
                                <a:lnTo>
                                  <a:pt x="89" y="251"/>
                                </a:lnTo>
                                <a:lnTo>
                                  <a:pt x="89" y="249"/>
                                </a:lnTo>
                                <a:lnTo>
                                  <a:pt x="87" y="247"/>
                                </a:lnTo>
                                <a:lnTo>
                                  <a:pt x="85" y="245"/>
                                </a:lnTo>
                                <a:lnTo>
                                  <a:pt x="83" y="243"/>
                                </a:lnTo>
                                <a:lnTo>
                                  <a:pt x="81" y="241"/>
                                </a:lnTo>
                                <a:lnTo>
                                  <a:pt x="79" y="239"/>
                                </a:lnTo>
                                <a:lnTo>
                                  <a:pt x="76" y="230"/>
                                </a:lnTo>
                                <a:lnTo>
                                  <a:pt x="76" y="228"/>
                                </a:lnTo>
                                <a:lnTo>
                                  <a:pt x="74" y="226"/>
                                </a:lnTo>
                                <a:lnTo>
                                  <a:pt x="74" y="224"/>
                                </a:lnTo>
                                <a:lnTo>
                                  <a:pt x="72" y="222"/>
                                </a:lnTo>
                                <a:lnTo>
                                  <a:pt x="70" y="220"/>
                                </a:lnTo>
                                <a:lnTo>
                                  <a:pt x="70" y="217"/>
                                </a:lnTo>
                                <a:lnTo>
                                  <a:pt x="68" y="217"/>
                                </a:lnTo>
                                <a:lnTo>
                                  <a:pt x="66" y="215"/>
                                </a:lnTo>
                                <a:lnTo>
                                  <a:pt x="64" y="213"/>
                                </a:lnTo>
                                <a:lnTo>
                                  <a:pt x="62" y="211"/>
                                </a:lnTo>
                                <a:lnTo>
                                  <a:pt x="62" y="209"/>
                                </a:lnTo>
                                <a:lnTo>
                                  <a:pt x="60" y="209"/>
                                </a:lnTo>
                                <a:lnTo>
                                  <a:pt x="57" y="207"/>
                                </a:lnTo>
                                <a:lnTo>
                                  <a:pt x="55" y="205"/>
                                </a:lnTo>
                                <a:lnTo>
                                  <a:pt x="53" y="205"/>
                                </a:lnTo>
                                <a:lnTo>
                                  <a:pt x="53" y="203"/>
                                </a:lnTo>
                                <a:lnTo>
                                  <a:pt x="51" y="203"/>
                                </a:lnTo>
                                <a:lnTo>
                                  <a:pt x="49" y="201"/>
                                </a:lnTo>
                                <a:lnTo>
                                  <a:pt x="47" y="198"/>
                                </a:lnTo>
                                <a:lnTo>
                                  <a:pt x="45" y="196"/>
                                </a:lnTo>
                                <a:lnTo>
                                  <a:pt x="45" y="194"/>
                                </a:lnTo>
                                <a:lnTo>
                                  <a:pt x="43" y="192"/>
                                </a:lnTo>
                                <a:lnTo>
                                  <a:pt x="43" y="190"/>
                                </a:lnTo>
                                <a:lnTo>
                                  <a:pt x="43" y="188"/>
                                </a:lnTo>
                                <a:lnTo>
                                  <a:pt x="41" y="186"/>
                                </a:lnTo>
                                <a:lnTo>
                                  <a:pt x="41" y="184"/>
                                </a:lnTo>
                                <a:lnTo>
                                  <a:pt x="41" y="181"/>
                                </a:lnTo>
                                <a:lnTo>
                                  <a:pt x="41" y="179"/>
                                </a:lnTo>
                                <a:lnTo>
                                  <a:pt x="41" y="177"/>
                                </a:lnTo>
                                <a:lnTo>
                                  <a:pt x="38" y="175"/>
                                </a:lnTo>
                                <a:lnTo>
                                  <a:pt x="38" y="173"/>
                                </a:lnTo>
                                <a:lnTo>
                                  <a:pt x="38" y="171"/>
                                </a:lnTo>
                                <a:lnTo>
                                  <a:pt x="36" y="169"/>
                                </a:lnTo>
                                <a:lnTo>
                                  <a:pt x="36" y="167"/>
                                </a:lnTo>
                                <a:lnTo>
                                  <a:pt x="34" y="162"/>
                                </a:lnTo>
                                <a:lnTo>
                                  <a:pt x="32" y="158"/>
                                </a:lnTo>
                                <a:lnTo>
                                  <a:pt x="30" y="154"/>
                                </a:lnTo>
                                <a:lnTo>
                                  <a:pt x="30" y="152"/>
                                </a:lnTo>
                                <a:lnTo>
                                  <a:pt x="30" y="150"/>
                                </a:lnTo>
                                <a:lnTo>
                                  <a:pt x="30" y="148"/>
                                </a:lnTo>
                                <a:lnTo>
                                  <a:pt x="30" y="146"/>
                                </a:lnTo>
                                <a:lnTo>
                                  <a:pt x="30" y="141"/>
                                </a:lnTo>
                                <a:lnTo>
                                  <a:pt x="30" y="139"/>
                                </a:lnTo>
                                <a:lnTo>
                                  <a:pt x="30" y="137"/>
                                </a:lnTo>
                                <a:lnTo>
                                  <a:pt x="32" y="137"/>
                                </a:lnTo>
                                <a:lnTo>
                                  <a:pt x="32" y="135"/>
                                </a:lnTo>
                                <a:lnTo>
                                  <a:pt x="34" y="133"/>
                                </a:lnTo>
                                <a:lnTo>
                                  <a:pt x="36" y="129"/>
                                </a:lnTo>
                                <a:lnTo>
                                  <a:pt x="36" y="127"/>
                                </a:lnTo>
                                <a:lnTo>
                                  <a:pt x="38" y="124"/>
                                </a:lnTo>
                                <a:lnTo>
                                  <a:pt x="38" y="122"/>
                                </a:lnTo>
                                <a:lnTo>
                                  <a:pt x="38" y="120"/>
                                </a:lnTo>
                                <a:lnTo>
                                  <a:pt x="38" y="118"/>
                                </a:lnTo>
                                <a:lnTo>
                                  <a:pt x="41" y="118"/>
                                </a:lnTo>
                                <a:lnTo>
                                  <a:pt x="41" y="114"/>
                                </a:lnTo>
                                <a:lnTo>
                                  <a:pt x="41" y="112"/>
                                </a:lnTo>
                                <a:lnTo>
                                  <a:pt x="43" y="110"/>
                                </a:lnTo>
                                <a:lnTo>
                                  <a:pt x="43" y="108"/>
                                </a:lnTo>
                                <a:lnTo>
                                  <a:pt x="43" y="105"/>
                                </a:lnTo>
                                <a:lnTo>
                                  <a:pt x="43" y="103"/>
                                </a:lnTo>
                                <a:lnTo>
                                  <a:pt x="45" y="101"/>
                                </a:lnTo>
                                <a:lnTo>
                                  <a:pt x="45" y="99"/>
                                </a:lnTo>
                                <a:lnTo>
                                  <a:pt x="47" y="95"/>
                                </a:lnTo>
                                <a:lnTo>
                                  <a:pt x="47" y="93"/>
                                </a:lnTo>
                                <a:lnTo>
                                  <a:pt x="47" y="91"/>
                                </a:lnTo>
                                <a:lnTo>
                                  <a:pt x="45" y="91"/>
                                </a:lnTo>
                                <a:lnTo>
                                  <a:pt x="45" y="89"/>
                                </a:lnTo>
                                <a:lnTo>
                                  <a:pt x="45" y="86"/>
                                </a:lnTo>
                                <a:lnTo>
                                  <a:pt x="43" y="84"/>
                                </a:lnTo>
                                <a:lnTo>
                                  <a:pt x="43" y="82"/>
                                </a:lnTo>
                                <a:lnTo>
                                  <a:pt x="45" y="80"/>
                                </a:lnTo>
                                <a:lnTo>
                                  <a:pt x="45" y="78"/>
                                </a:lnTo>
                                <a:lnTo>
                                  <a:pt x="47" y="76"/>
                                </a:lnTo>
                                <a:lnTo>
                                  <a:pt x="49" y="74"/>
                                </a:lnTo>
                                <a:lnTo>
                                  <a:pt x="49" y="72"/>
                                </a:lnTo>
                                <a:lnTo>
                                  <a:pt x="51" y="70"/>
                                </a:lnTo>
                                <a:lnTo>
                                  <a:pt x="51" y="67"/>
                                </a:lnTo>
                                <a:lnTo>
                                  <a:pt x="51" y="65"/>
                                </a:lnTo>
                                <a:lnTo>
                                  <a:pt x="49" y="63"/>
                                </a:lnTo>
                                <a:lnTo>
                                  <a:pt x="49" y="61"/>
                                </a:lnTo>
                                <a:lnTo>
                                  <a:pt x="47" y="59"/>
                                </a:lnTo>
                                <a:lnTo>
                                  <a:pt x="47" y="57"/>
                                </a:lnTo>
                                <a:lnTo>
                                  <a:pt x="45" y="55"/>
                                </a:lnTo>
                                <a:lnTo>
                                  <a:pt x="43" y="55"/>
                                </a:lnTo>
                                <a:lnTo>
                                  <a:pt x="43" y="53"/>
                                </a:lnTo>
                                <a:lnTo>
                                  <a:pt x="41" y="53"/>
                                </a:lnTo>
                                <a:lnTo>
                                  <a:pt x="38" y="51"/>
                                </a:lnTo>
                                <a:lnTo>
                                  <a:pt x="36" y="48"/>
                                </a:lnTo>
                                <a:lnTo>
                                  <a:pt x="36" y="46"/>
                                </a:lnTo>
                                <a:lnTo>
                                  <a:pt x="34" y="46"/>
                                </a:lnTo>
                                <a:lnTo>
                                  <a:pt x="34" y="44"/>
                                </a:lnTo>
                                <a:lnTo>
                                  <a:pt x="32" y="42"/>
                                </a:lnTo>
                                <a:lnTo>
                                  <a:pt x="30" y="42"/>
                                </a:lnTo>
                                <a:lnTo>
                                  <a:pt x="30" y="40"/>
                                </a:lnTo>
                                <a:lnTo>
                                  <a:pt x="30" y="38"/>
                                </a:lnTo>
                                <a:lnTo>
                                  <a:pt x="28" y="38"/>
                                </a:lnTo>
                                <a:lnTo>
                                  <a:pt x="28" y="36"/>
                                </a:lnTo>
                                <a:lnTo>
                                  <a:pt x="26" y="34"/>
                                </a:lnTo>
                                <a:lnTo>
                                  <a:pt x="26" y="31"/>
                                </a:lnTo>
                                <a:lnTo>
                                  <a:pt x="24" y="29"/>
                                </a:lnTo>
                                <a:lnTo>
                                  <a:pt x="24" y="27"/>
                                </a:lnTo>
                                <a:lnTo>
                                  <a:pt x="22" y="25"/>
                                </a:lnTo>
                                <a:lnTo>
                                  <a:pt x="19" y="23"/>
                                </a:lnTo>
                                <a:lnTo>
                                  <a:pt x="19" y="21"/>
                                </a:lnTo>
                                <a:lnTo>
                                  <a:pt x="17" y="19"/>
                                </a:lnTo>
                                <a:lnTo>
                                  <a:pt x="17" y="17"/>
                                </a:lnTo>
                                <a:lnTo>
                                  <a:pt x="17" y="15"/>
                                </a:lnTo>
                                <a:lnTo>
                                  <a:pt x="15" y="12"/>
                                </a:lnTo>
                                <a:lnTo>
                                  <a:pt x="13" y="10"/>
                                </a:lnTo>
                                <a:lnTo>
                                  <a:pt x="13" y="8"/>
                                </a:lnTo>
                                <a:lnTo>
                                  <a:pt x="11" y="6"/>
                                </a:lnTo>
                                <a:lnTo>
                                  <a:pt x="9" y="4"/>
                                </a:lnTo>
                                <a:lnTo>
                                  <a:pt x="7" y="4"/>
                                </a:lnTo>
                                <a:lnTo>
                                  <a:pt x="5" y="2"/>
                                </a:lnTo>
                                <a:lnTo>
                                  <a:pt x="3" y="2"/>
                                </a:lnTo>
                                <a:lnTo>
                                  <a:pt x="0" y="2"/>
                                </a:lnTo>
                                <a:lnTo>
                                  <a:pt x="0" y="0"/>
                                </a:lnTo>
                              </a:path>
                            </a:pathLst>
                          </a:custGeom>
                          <a:noFill/>
                          <a:ln w="381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 name="Freeform 475"/>
                        <wps:cNvSpPr>
                          <a:spLocks/>
                        </wps:cNvSpPr>
                        <wps:spPr bwMode="auto">
                          <a:xfrm>
                            <a:off x="1739900" y="439402"/>
                            <a:ext cx="640700" cy="374001"/>
                          </a:xfrm>
                          <a:custGeom>
                            <a:avLst/>
                            <a:gdLst>
                              <a:gd name="T0" fmla="*/ 522605 w 1009"/>
                              <a:gd name="T1" fmla="*/ 371475 h 589"/>
                              <a:gd name="T2" fmla="*/ 452120 w 1009"/>
                              <a:gd name="T3" fmla="*/ 371475 h 589"/>
                              <a:gd name="T4" fmla="*/ 364490 w 1009"/>
                              <a:gd name="T5" fmla="*/ 372745 h 589"/>
                              <a:gd name="T6" fmla="*/ 294640 w 1009"/>
                              <a:gd name="T7" fmla="*/ 374015 h 589"/>
                              <a:gd name="T8" fmla="*/ 288290 w 1009"/>
                              <a:gd name="T9" fmla="*/ 368935 h 589"/>
                              <a:gd name="T10" fmla="*/ 281305 w 1009"/>
                              <a:gd name="T11" fmla="*/ 365125 h 589"/>
                              <a:gd name="T12" fmla="*/ 270510 w 1009"/>
                              <a:gd name="T13" fmla="*/ 361950 h 589"/>
                              <a:gd name="T14" fmla="*/ 262890 w 1009"/>
                              <a:gd name="T15" fmla="*/ 359410 h 589"/>
                              <a:gd name="T16" fmla="*/ 254635 w 1009"/>
                              <a:gd name="T17" fmla="*/ 355600 h 589"/>
                              <a:gd name="T18" fmla="*/ 246380 w 1009"/>
                              <a:gd name="T19" fmla="*/ 351155 h 589"/>
                              <a:gd name="T20" fmla="*/ 237490 w 1009"/>
                              <a:gd name="T21" fmla="*/ 342265 h 589"/>
                              <a:gd name="T22" fmla="*/ 227965 w 1009"/>
                              <a:gd name="T23" fmla="*/ 331470 h 589"/>
                              <a:gd name="T24" fmla="*/ 219710 w 1009"/>
                              <a:gd name="T25" fmla="*/ 316865 h 589"/>
                              <a:gd name="T26" fmla="*/ 211455 w 1009"/>
                              <a:gd name="T27" fmla="*/ 308610 h 589"/>
                              <a:gd name="T28" fmla="*/ 203835 w 1009"/>
                              <a:gd name="T29" fmla="*/ 300355 h 589"/>
                              <a:gd name="T30" fmla="*/ 201295 w 1009"/>
                              <a:gd name="T31" fmla="*/ 289560 h 589"/>
                              <a:gd name="T32" fmla="*/ 194310 w 1009"/>
                              <a:gd name="T33" fmla="*/ 274955 h 589"/>
                              <a:gd name="T34" fmla="*/ 195580 w 1009"/>
                              <a:gd name="T35" fmla="*/ 264160 h 589"/>
                              <a:gd name="T36" fmla="*/ 199390 w 1009"/>
                              <a:gd name="T37" fmla="*/ 252095 h 589"/>
                              <a:gd name="T38" fmla="*/ 203835 w 1009"/>
                              <a:gd name="T39" fmla="*/ 241300 h 589"/>
                              <a:gd name="T40" fmla="*/ 202565 w 1009"/>
                              <a:gd name="T41" fmla="*/ 230505 h 589"/>
                              <a:gd name="T42" fmla="*/ 207645 w 1009"/>
                              <a:gd name="T43" fmla="*/ 219710 h 589"/>
                              <a:gd name="T44" fmla="*/ 202565 w 1009"/>
                              <a:gd name="T45" fmla="*/ 210820 h 589"/>
                              <a:gd name="T46" fmla="*/ 194310 w 1009"/>
                              <a:gd name="T47" fmla="*/ 203835 h 589"/>
                              <a:gd name="T48" fmla="*/ 190500 w 1009"/>
                              <a:gd name="T49" fmla="*/ 194310 h 589"/>
                              <a:gd name="T50" fmla="*/ 183515 w 1009"/>
                              <a:gd name="T51" fmla="*/ 183515 h 589"/>
                              <a:gd name="T52" fmla="*/ 175260 w 1009"/>
                              <a:gd name="T53" fmla="*/ 177165 h 589"/>
                              <a:gd name="T54" fmla="*/ 166370 w 1009"/>
                              <a:gd name="T55" fmla="*/ 166370 h 589"/>
                              <a:gd name="T56" fmla="*/ 160655 w 1009"/>
                              <a:gd name="T57" fmla="*/ 154305 h 589"/>
                              <a:gd name="T58" fmla="*/ 148590 w 1009"/>
                              <a:gd name="T59" fmla="*/ 147320 h 589"/>
                              <a:gd name="T60" fmla="*/ 140335 w 1009"/>
                              <a:gd name="T61" fmla="*/ 142240 h 589"/>
                              <a:gd name="T62" fmla="*/ 136525 w 1009"/>
                              <a:gd name="T63" fmla="*/ 135255 h 589"/>
                              <a:gd name="T64" fmla="*/ 130175 w 1009"/>
                              <a:gd name="T65" fmla="*/ 130175 h 589"/>
                              <a:gd name="T66" fmla="*/ 121920 w 1009"/>
                              <a:gd name="T67" fmla="*/ 127635 h 589"/>
                              <a:gd name="T68" fmla="*/ 113665 w 1009"/>
                              <a:gd name="T69" fmla="*/ 123190 h 589"/>
                              <a:gd name="T70" fmla="*/ 107315 w 1009"/>
                              <a:gd name="T71" fmla="*/ 119380 h 589"/>
                              <a:gd name="T72" fmla="*/ 99060 w 1009"/>
                              <a:gd name="T73" fmla="*/ 115570 h 589"/>
                              <a:gd name="T74" fmla="*/ 88265 w 1009"/>
                              <a:gd name="T75" fmla="*/ 111125 h 589"/>
                              <a:gd name="T76" fmla="*/ 84455 w 1009"/>
                              <a:gd name="T77" fmla="*/ 103505 h 589"/>
                              <a:gd name="T78" fmla="*/ 84455 w 1009"/>
                              <a:gd name="T79" fmla="*/ 92710 h 589"/>
                              <a:gd name="T80" fmla="*/ 78740 w 1009"/>
                              <a:gd name="T81" fmla="*/ 83185 h 589"/>
                              <a:gd name="T82" fmla="*/ 71120 w 1009"/>
                              <a:gd name="T83" fmla="*/ 77470 h 589"/>
                              <a:gd name="T84" fmla="*/ 60325 w 1009"/>
                              <a:gd name="T85" fmla="*/ 73660 h 589"/>
                              <a:gd name="T86" fmla="*/ 52070 w 1009"/>
                              <a:gd name="T87" fmla="*/ 69850 h 589"/>
                              <a:gd name="T88" fmla="*/ 42545 w 1009"/>
                              <a:gd name="T89" fmla="*/ 67310 h 589"/>
                              <a:gd name="T90" fmla="*/ 33655 w 1009"/>
                              <a:gd name="T91" fmla="*/ 62865 h 589"/>
                              <a:gd name="T92" fmla="*/ 24130 w 1009"/>
                              <a:gd name="T93" fmla="*/ 56515 h 589"/>
                              <a:gd name="T94" fmla="*/ 17145 w 1009"/>
                              <a:gd name="T95" fmla="*/ 50800 h 589"/>
                              <a:gd name="T96" fmla="*/ 12065 w 1009"/>
                              <a:gd name="T97" fmla="*/ 45720 h 589"/>
                              <a:gd name="T98" fmla="*/ 5080 w 1009"/>
                              <a:gd name="T99" fmla="*/ 38735 h 589"/>
                              <a:gd name="T100" fmla="*/ 1270 w 1009"/>
                              <a:gd name="T101" fmla="*/ 32385 h 589"/>
                              <a:gd name="T102" fmla="*/ 0 w 1009"/>
                              <a:gd name="T103" fmla="*/ 22860 h 589"/>
                              <a:gd name="T104" fmla="*/ 3810 w 1009"/>
                              <a:gd name="T105" fmla="*/ 14605 h 589"/>
                              <a:gd name="T106" fmla="*/ 10795 w 1009"/>
                              <a:gd name="T107" fmla="*/ 6985 h 589"/>
                              <a:gd name="T108" fmla="*/ 61595 w 1009"/>
                              <a:gd name="T109" fmla="*/ 1270 h 589"/>
                              <a:gd name="T110" fmla="*/ 199390 w 1009"/>
                              <a:gd name="T111" fmla="*/ 3810 h 589"/>
                              <a:gd name="T112" fmla="*/ 325755 w 1009"/>
                              <a:gd name="T113" fmla="*/ 3810 h 589"/>
                              <a:gd name="T114" fmla="*/ 464185 w 1009"/>
                              <a:gd name="T115" fmla="*/ 3810 h 589"/>
                              <a:gd name="T116" fmla="*/ 565785 w 1009"/>
                              <a:gd name="T117" fmla="*/ 6985 h 589"/>
                              <a:gd name="T118" fmla="*/ 635635 w 1009"/>
                              <a:gd name="T119" fmla="*/ 10795 h 589"/>
                              <a:gd name="T120" fmla="*/ 636905 w 1009"/>
                              <a:gd name="T121" fmla="*/ 80645 h 589"/>
                              <a:gd name="T122" fmla="*/ 638175 w 1009"/>
                              <a:gd name="T123" fmla="*/ 201295 h 589"/>
                              <a:gd name="T124" fmla="*/ 640715 w 1009"/>
                              <a:gd name="T125" fmla="*/ 309880 h 589"/>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1009" h="589">
                                <a:moveTo>
                                  <a:pt x="1009" y="587"/>
                                </a:moveTo>
                                <a:lnTo>
                                  <a:pt x="982" y="585"/>
                                </a:lnTo>
                                <a:lnTo>
                                  <a:pt x="954" y="587"/>
                                </a:lnTo>
                                <a:lnTo>
                                  <a:pt x="927" y="585"/>
                                </a:lnTo>
                                <a:lnTo>
                                  <a:pt x="902" y="585"/>
                                </a:lnTo>
                                <a:lnTo>
                                  <a:pt x="876" y="585"/>
                                </a:lnTo>
                                <a:lnTo>
                                  <a:pt x="849" y="585"/>
                                </a:lnTo>
                                <a:lnTo>
                                  <a:pt x="823" y="585"/>
                                </a:lnTo>
                                <a:lnTo>
                                  <a:pt x="821" y="585"/>
                                </a:lnTo>
                                <a:lnTo>
                                  <a:pt x="819" y="585"/>
                                </a:lnTo>
                                <a:lnTo>
                                  <a:pt x="796" y="585"/>
                                </a:lnTo>
                                <a:lnTo>
                                  <a:pt x="794" y="585"/>
                                </a:lnTo>
                                <a:lnTo>
                                  <a:pt x="766" y="585"/>
                                </a:lnTo>
                                <a:lnTo>
                                  <a:pt x="739" y="585"/>
                                </a:lnTo>
                                <a:lnTo>
                                  <a:pt x="726" y="585"/>
                                </a:lnTo>
                                <a:lnTo>
                                  <a:pt x="712" y="585"/>
                                </a:lnTo>
                                <a:lnTo>
                                  <a:pt x="684" y="585"/>
                                </a:lnTo>
                                <a:lnTo>
                                  <a:pt x="678" y="585"/>
                                </a:lnTo>
                                <a:lnTo>
                                  <a:pt x="657" y="585"/>
                                </a:lnTo>
                                <a:lnTo>
                                  <a:pt x="631" y="585"/>
                                </a:lnTo>
                                <a:lnTo>
                                  <a:pt x="629" y="585"/>
                                </a:lnTo>
                                <a:lnTo>
                                  <a:pt x="602" y="585"/>
                                </a:lnTo>
                                <a:lnTo>
                                  <a:pt x="578" y="587"/>
                                </a:lnTo>
                                <a:lnTo>
                                  <a:pt x="574" y="587"/>
                                </a:lnTo>
                                <a:lnTo>
                                  <a:pt x="553" y="587"/>
                                </a:lnTo>
                                <a:lnTo>
                                  <a:pt x="549" y="587"/>
                                </a:lnTo>
                                <a:lnTo>
                                  <a:pt x="547" y="587"/>
                                </a:lnTo>
                                <a:lnTo>
                                  <a:pt x="521" y="587"/>
                                </a:lnTo>
                                <a:lnTo>
                                  <a:pt x="494" y="587"/>
                                </a:lnTo>
                                <a:lnTo>
                                  <a:pt x="467" y="587"/>
                                </a:lnTo>
                                <a:lnTo>
                                  <a:pt x="467" y="589"/>
                                </a:lnTo>
                                <a:lnTo>
                                  <a:pt x="464" y="589"/>
                                </a:lnTo>
                                <a:lnTo>
                                  <a:pt x="460" y="589"/>
                                </a:lnTo>
                                <a:lnTo>
                                  <a:pt x="460" y="587"/>
                                </a:lnTo>
                                <a:lnTo>
                                  <a:pt x="458" y="587"/>
                                </a:lnTo>
                                <a:lnTo>
                                  <a:pt x="458" y="585"/>
                                </a:lnTo>
                                <a:lnTo>
                                  <a:pt x="456" y="585"/>
                                </a:lnTo>
                                <a:lnTo>
                                  <a:pt x="456" y="583"/>
                                </a:lnTo>
                                <a:lnTo>
                                  <a:pt x="454" y="583"/>
                                </a:lnTo>
                                <a:lnTo>
                                  <a:pt x="454" y="581"/>
                                </a:lnTo>
                                <a:lnTo>
                                  <a:pt x="452" y="581"/>
                                </a:lnTo>
                                <a:lnTo>
                                  <a:pt x="452" y="579"/>
                                </a:lnTo>
                                <a:lnTo>
                                  <a:pt x="450" y="579"/>
                                </a:lnTo>
                                <a:lnTo>
                                  <a:pt x="450" y="577"/>
                                </a:lnTo>
                                <a:lnTo>
                                  <a:pt x="447" y="577"/>
                                </a:lnTo>
                                <a:lnTo>
                                  <a:pt x="447" y="575"/>
                                </a:lnTo>
                                <a:lnTo>
                                  <a:pt x="445" y="575"/>
                                </a:lnTo>
                                <a:lnTo>
                                  <a:pt x="443" y="575"/>
                                </a:lnTo>
                                <a:lnTo>
                                  <a:pt x="443" y="572"/>
                                </a:lnTo>
                                <a:lnTo>
                                  <a:pt x="441" y="572"/>
                                </a:lnTo>
                                <a:lnTo>
                                  <a:pt x="439" y="572"/>
                                </a:lnTo>
                                <a:lnTo>
                                  <a:pt x="437" y="572"/>
                                </a:lnTo>
                                <a:lnTo>
                                  <a:pt x="437" y="570"/>
                                </a:lnTo>
                                <a:lnTo>
                                  <a:pt x="435" y="570"/>
                                </a:lnTo>
                                <a:lnTo>
                                  <a:pt x="428" y="570"/>
                                </a:lnTo>
                                <a:lnTo>
                                  <a:pt x="426" y="570"/>
                                </a:lnTo>
                                <a:lnTo>
                                  <a:pt x="424" y="570"/>
                                </a:lnTo>
                                <a:lnTo>
                                  <a:pt x="424" y="568"/>
                                </a:lnTo>
                                <a:lnTo>
                                  <a:pt x="422" y="568"/>
                                </a:lnTo>
                                <a:lnTo>
                                  <a:pt x="420" y="568"/>
                                </a:lnTo>
                                <a:lnTo>
                                  <a:pt x="418" y="568"/>
                                </a:lnTo>
                                <a:lnTo>
                                  <a:pt x="416" y="568"/>
                                </a:lnTo>
                                <a:lnTo>
                                  <a:pt x="414" y="568"/>
                                </a:lnTo>
                                <a:lnTo>
                                  <a:pt x="414" y="566"/>
                                </a:lnTo>
                                <a:lnTo>
                                  <a:pt x="412" y="566"/>
                                </a:lnTo>
                                <a:lnTo>
                                  <a:pt x="409" y="566"/>
                                </a:lnTo>
                                <a:lnTo>
                                  <a:pt x="407" y="566"/>
                                </a:lnTo>
                                <a:lnTo>
                                  <a:pt x="405" y="564"/>
                                </a:lnTo>
                                <a:lnTo>
                                  <a:pt x="403" y="564"/>
                                </a:lnTo>
                                <a:lnTo>
                                  <a:pt x="403" y="562"/>
                                </a:lnTo>
                                <a:lnTo>
                                  <a:pt x="401" y="562"/>
                                </a:lnTo>
                                <a:lnTo>
                                  <a:pt x="401" y="560"/>
                                </a:lnTo>
                                <a:lnTo>
                                  <a:pt x="399" y="560"/>
                                </a:lnTo>
                                <a:lnTo>
                                  <a:pt x="399" y="558"/>
                                </a:lnTo>
                                <a:lnTo>
                                  <a:pt x="397" y="558"/>
                                </a:lnTo>
                                <a:lnTo>
                                  <a:pt x="395" y="558"/>
                                </a:lnTo>
                                <a:lnTo>
                                  <a:pt x="395" y="556"/>
                                </a:lnTo>
                                <a:lnTo>
                                  <a:pt x="393" y="556"/>
                                </a:lnTo>
                                <a:lnTo>
                                  <a:pt x="390" y="553"/>
                                </a:lnTo>
                                <a:lnTo>
                                  <a:pt x="388" y="553"/>
                                </a:lnTo>
                                <a:lnTo>
                                  <a:pt x="388" y="551"/>
                                </a:lnTo>
                                <a:lnTo>
                                  <a:pt x="386" y="551"/>
                                </a:lnTo>
                                <a:lnTo>
                                  <a:pt x="384" y="551"/>
                                </a:lnTo>
                                <a:lnTo>
                                  <a:pt x="384" y="549"/>
                                </a:lnTo>
                                <a:lnTo>
                                  <a:pt x="382" y="549"/>
                                </a:lnTo>
                                <a:lnTo>
                                  <a:pt x="378" y="545"/>
                                </a:lnTo>
                                <a:lnTo>
                                  <a:pt x="376" y="543"/>
                                </a:lnTo>
                                <a:lnTo>
                                  <a:pt x="374" y="539"/>
                                </a:lnTo>
                                <a:lnTo>
                                  <a:pt x="371" y="537"/>
                                </a:lnTo>
                                <a:lnTo>
                                  <a:pt x="371" y="534"/>
                                </a:lnTo>
                                <a:lnTo>
                                  <a:pt x="367" y="532"/>
                                </a:lnTo>
                                <a:lnTo>
                                  <a:pt x="365" y="530"/>
                                </a:lnTo>
                                <a:lnTo>
                                  <a:pt x="365" y="528"/>
                                </a:lnTo>
                                <a:lnTo>
                                  <a:pt x="363" y="526"/>
                                </a:lnTo>
                                <a:lnTo>
                                  <a:pt x="361" y="524"/>
                                </a:lnTo>
                                <a:lnTo>
                                  <a:pt x="359" y="522"/>
                                </a:lnTo>
                                <a:lnTo>
                                  <a:pt x="357" y="520"/>
                                </a:lnTo>
                                <a:lnTo>
                                  <a:pt x="355" y="518"/>
                                </a:lnTo>
                                <a:lnTo>
                                  <a:pt x="352" y="509"/>
                                </a:lnTo>
                                <a:lnTo>
                                  <a:pt x="352" y="507"/>
                                </a:lnTo>
                                <a:lnTo>
                                  <a:pt x="350" y="505"/>
                                </a:lnTo>
                                <a:lnTo>
                                  <a:pt x="350" y="503"/>
                                </a:lnTo>
                                <a:lnTo>
                                  <a:pt x="348" y="501"/>
                                </a:lnTo>
                                <a:lnTo>
                                  <a:pt x="346" y="499"/>
                                </a:lnTo>
                                <a:lnTo>
                                  <a:pt x="346" y="496"/>
                                </a:lnTo>
                                <a:lnTo>
                                  <a:pt x="344" y="496"/>
                                </a:lnTo>
                                <a:lnTo>
                                  <a:pt x="342" y="494"/>
                                </a:lnTo>
                                <a:lnTo>
                                  <a:pt x="340" y="492"/>
                                </a:lnTo>
                                <a:lnTo>
                                  <a:pt x="338" y="490"/>
                                </a:lnTo>
                                <a:lnTo>
                                  <a:pt x="338" y="488"/>
                                </a:lnTo>
                                <a:lnTo>
                                  <a:pt x="336" y="488"/>
                                </a:lnTo>
                                <a:lnTo>
                                  <a:pt x="333" y="486"/>
                                </a:lnTo>
                                <a:lnTo>
                                  <a:pt x="331" y="484"/>
                                </a:lnTo>
                                <a:lnTo>
                                  <a:pt x="329" y="484"/>
                                </a:lnTo>
                                <a:lnTo>
                                  <a:pt x="329" y="482"/>
                                </a:lnTo>
                                <a:lnTo>
                                  <a:pt x="327" y="482"/>
                                </a:lnTo>
                                <a:lnTo>
                                  <a:pt x="325" y="480"/>
                                </a:lnTo>
                                <a:lnTo>
                                  <a:pt x="323" y="477"/>
                                </a:lnTo>
                                <a:lnTo>
                                  <a:pt x="321" y="475"/>
                                </a:lnTo>
                                <a:lnTo>
                                  <a:pt x="321" y="473"/>
                                </a:lnTo>
                                <a:lnTo>
                                  <a:pt x="319" y="471"/>
                                </a:lnTo>
                                <a:lnTo>
                                  <a:pt x="319" y="469"/>
                                </a:lnTo>
                                <a:lnTo>
                                  <a:pt x="319" y="467"/>
                                </a:lnTo>
                                <a:lnTo>
                                  <a:pt x="317" y="465"/>
                                </a:lnTo>
                                <a:lnTo>
                                  <a:pt x="317" y="463"/>
                                </a:lnTo>
                                <a:lnTo>
                                  <a:pt x="317" y="460"/>
                                </a:lnTo>
                                <a:lnTo>
                                  <a:pt x="317" y="458"/>
                                </a:lnTo>
                                <a:lnTo>
                                  <a:pt x="317" y="456"/>
                                </a:lnTo>
                                <a:lnTo>
                                  <a:pt x="314" y="454"/>
                                </a:lnTo>
                                <a:lnTo>
                                  <a:pt x="314" y="452"/>
                                </a:lnTo>
                                <a:lnTo>
                                  <a:pt x="314" y="450"/>
                                </a:lnTo>
                                <a:lnTo>
                                  <a:pt x="312" y="448"/>
                                </a:lnTo>
                                <a:lnTo>
                                  <a:pt x="312" y="446"/>
                                </a:lnTo>
                                <a:lnTo>
                                  <a:pt x="310" y="441"/>
                                </a:lnTo>
                                <a:lnTo>
                                  <a:pt x="308" y="437"/>
                                </a:lnTo>
                                <a:lnTo>
                                  <a:pt x="306" y="433"/>
                                </a:lnTo>
                                <a:lnTo>
                                  <a:pt x="306" y="431"/>
                                </a:lnTo>
                                <a:lnTo>
                                  <a:pt x="306" y="429"/>
                                </a:lnTo>
                                <a:lnTo>
                                  <a:pt x="306" y="427"/>
                                </a:lnTo>
                                <a:lnTo>
                                  <a:pt x="306" y="425"/>
                                </a:lnTo>
                                <a:lnTo>
                                  <a:pt x="306" y="420"/>
                                </a:lnTo>
                                <a:lnTo>
                                  <a:pt x="306" y="418"/>
                                </a:lnTo>
                                <a:lnTo>
                                  <a:pt x="306" y="416"/>
                                </a:lnTo>
                                <a:lnTo>
                                  <a:pt x="308" y="416"/>
                                </a:lnTo>
                                <a:lnTo>
                                  <a:pt x="308" y="414"/>
                                </a:lnTo>
                                <a:lnTo>
                                  <a:pt x="310" y="412"/>
                                </a:lnTo>
                                <a:lnTo>
                                  <a:pt x="312" y="408"/>
                                </a:lnTo>
                                <a:lnTo>
                                  <a:pt x="312" y="406"/>
                                </a:lnTo>
                                <a:lnTo>
                                  <a:pt x="314" y="403"/>
                                </a:lnTo>
                                <a:lnTo>
                                  <a:pt x="314" y="401"/>
                                </a:lnTo>
                                <a:lnTo>
                                  <a:pt x="314" y="399"/>
                                </a:lnTo>
                                <a:lnTo>
                                  <a:pt x="314" y="397"/>
                                </a:lnTo>
                                <a:lnTo>
                                  <a:pt x="317" y="397"/>
                                </a:lnTo>
                                <a:lnTo>
                                  <a:pt x="317" y="393"/>
                                </a:lnTo>
                                <a:lnTo>
                                  <a:pt x="317" y="391"/>
                                </a:lnTo>
                                <a:lnTo>
                                  <a:pt x="319" y="389"/>
                                </a:lnTo>
                                <a:lnTo>
                                  <a:pt x="319" y="387"/>
                                </a:lnTo>
                                <a:lnTo>
                                  <a:pt x="319" y="384"/>
                                </a:lnTo>
                                <a:lnTo>
                                  <a:pt x="319" y="382"/>
                                </a:lnTo>
                                <a:lnTo>
                                  <a:pt x="321" y="380"/>
                                </a:lnTo>
                                <a:lnTo>
                                  <a:pt x="321" y="378"/>
                                </a:lnTo>
                                <a:lnTo>
                                  <a:pt x="323" y="374"/>
                                </a:lnTo>
                                <a:lnTo>
                                  <a:pt x="323" y="372"/>
                                </a:lnTo>
                                <a:lnTo>
                                  <a:pt x="323" y="370"/>
                                </a:lnTo>
                                <a:lnTo>
                                  <a:pt x="321" y="370"/>
                                </a:lnTo>
                                <a:lnTo>
                                  <a:pt x="321" y="368"/>
                                </a:lnTo>
                                <a:lnTo>
                                  <a:pt x="321" y="365"/>
                                </a:lnTo>
                                <a:lnTo>
                                  <a:pt x="319" y="363"/>
                                </a:lnTo>
                                <a:lnTo>
                                  <a:pt x="319" y="361"/>
                                </a:lnTo>
                                <a:lnTo>
                                  <a:pt x="321" y="359"/>
                                </a:lnTo>
                                <a:lnTo>
                                  <a:pt x="321" y="357"/>
                                </a:lnTo>
                                <a:lnTo>
                                  <a:pt x="323" y="355"/>
                                </a:lnTo>
                                <a:lnTo>
                                  <a:pt x="325" y="353"/>
                                </a:lnTo>
                                <a:lnTo>
                                  <a:pt x="325" y="351"/>
                                </a:lnTo>
                                <a:lnTo>
                                  <a:pt x="327" y="349"/>
                                </a:lnTo>
                                <a:lnTo>
                                  <a:pt x="327" y="346"/>
                                </a:lnTo>
                                <a:lnTo>
                                  <a:pt x="327" y="344"/>
                                </a:lnTo>
                                <a:lnTo>
                                  <a:pt x="325" y="342"/>
                                </a:lnTo>
                                <a:lnTo>
                                  <a:pt x="325" y="340"/>
                                </a:lnTo>
                                <a:lnTo>
                                  <a:pt x="323" y="338"/>
                                </a:lnTo>
                                <a:lnTo>
                                  <a:pt x="323" y="336"/>
                                </a:lnTo>
                                <a:lnTo>
                                  <a:pt x="321" y="334"/>
                                </a:lnTo>
                                <a:lnTo>
                                  <a:pt x="319" y="334"/>
                                </a:lnTo>
                                <a:lnTo>
                                  <a:pt x="319" y="332"/>
                                </a:lnTo>
                                <a:lnTo>
                                  <a:pt x="317" y="332"/>
                                </a:lnTo>
                                <a:lnTo>
                                  <a:pt x="314" y="330"/>
                                </a:lnTo>
                                <a:lnTo>
                                  <a:pt x="312" y="327"/>
                                </a:lnTo>
                                <a:lnTo>
                                  <a:pt x="312" y="325"/>
                                </a:lnTo>
                                <a:lnTo>
                                  <a:pt x="310" y="325"/>
                                </a:lnTo>
                                <a:lnTo>
                                  <a:pt x="310" y="323"/>
                                </a:lnTo>
                                <a:lnTo>
                                  <a:pt x="308" y="321"/>
                                </a:lnTo>
                                <a:lnTo>
                                  <a:pt x="306" y="321"/>
                                </a:lnTo>
                                <a:lnTo>
                                  <a:pt x="306" y="319"/>
                                </a:lnTo>
                                <a:lnTo>
                                  <a:pt x="306" y="317"/>
                                </a:lnTo>
                                <a:lnTo>
                                  <a:pt x="304" y="317"/>
                                </a:lnTo>
                                <a:lnTo>
                                  <a:pt x="304" y="315"/>
                                </a:lnTo>
                                <a:lnTo>
                                  <a:pt x="302" y="313"/>
                                </a:lnTo>
                                <a:lnTo>
                                  <a:pt x="302" y="310"/>
                                </a:lnTo>
                                <a:lnTo>
                                  <a:pt x="300" y="308"/>
                                </a:lnTo>
                                <a:lnTo>
                                  <a:pt x="300" y="306"/>
                                </a:lnTo>
                                <a:lnTo>
                                  <a:pt x="298" y="304"/>
                                </a:lnTo>
                                <a:lnTo>
                                  <a:pt x="295" y="302"/>
                                </a:lnTo>
                                <a:lnTo>
                                  <a:pt x="295" y="300"/>
                                </a:lnTo>
                                <a:lnTo>
                                  <a:pt x="293" y="298"/>
                                </a:lnTo>
                                <a:lnTo>
                                  <a:pt x="293" y="296"/>
                                </a:lnTo>
                                <a:lnTo>
                                  <a:pt x="293" y="294"/>
                                </a:lnTo>
                                <a:lnTo>
                                  <a:pt x="291" y="291"/>
                                </a:lnTo>
                                <a:lnTo>
                                  <a:pt x="289" y="289"/>
                                </a:lnTo>
                                <a:lnTo>
                                  <a:pt x="289" y="287"/>
                                </a:lnTo>
                                <a:lnTo>
                                  <a:pt x="287" y="285"/>
                                </a:lnTo>
                                <a:lnTo>
                                  <a:pt x="285" y="283"/>
                                </a:lnTo>
                                <a:lnTo>
                                  <a:pt x="283" y="283"/>
                                </a:lnTo>
                                <a:lnTo>
                                  <a:pt x="281" y="281"/>
                                </a:lnTo>
                                <a:lnTo>
                                  <a:pt x="279" y="281"/>
                                </a:lnTo>
                                <a:lnTo>
                                  <a:pt x="276" y="281"/>
                                </a:lnTo>
                                <a:lnTo>
                                  <a:pt x="276" y="279"/>
                                </a:lnTo>
                                <a:lnTo>
                                  <a:pt x="274" y="279"/>
                                </a:lnTo>
                                <a:lnTo>
                                  <a:pt x="274" y="277"/>
                                </a:lnTo>
                                <a:lnTo>
                                  <a:pt x="274" y="275"/>
                                </a:lnTo>
                                <a:lnTo>
                                  <a:pt x="272" y="275"/>
                                </a:lnTo>
                                <a:lnTo>
                                  <a:pt x="270" y="272"/>
                                </a:lnTo>
                                <a:lnTo>
                                  <a:pt x="268" y="270"/>
                                </a:lnTo>
                                <a:lnTo>
                                  <a:pt x="264" y="264"/>
                                </a:lnTo>
                                <a:lnTo>
                                  <a:pt x="262" y="262"/>
                                </a:lnTo>
                                <a:lnTo>
                                  <a:pt x="260" y="258"/>
                                </a:lnTo>
                                <a:lnTo>
                                  <a:pt x="257" y="256"/>
                                </a:lnTo>
                                <a:lnTo>
                                  <a:pt x="257" y="251"/>
                                </a:lnTo>
                                <a:lnTo>
                                  <a:pt x="257" y="249"/>
                                </a:lnTo>
                                <a:lnTo>
                                  <a:pt x="255" y="249"/>
                                </a:lnTo>
                                <a:lnTo>
                                  <a:pt x="255" y="247"/>
                                </a:lnTo>
                                <a:lnTo>
                                  <a:pt x="253" y="245"/>
                                </a:lnTo>
                                <a:lnTo>
                                  <a:pt x="253" y="243"/>
                                </a:lnTo>
                                <a:lnTo>
                                  <a:pt x="251" y="241"/>
                                </a:lnTo>
                                <a:lnTo>
                                  <a:pt x="249" y="239"/>
                                </a:lnTo>
                                <a:lnTo>
                                  <a:pt x="247" y="237"/>
                                </a:lnTo>
                                <a:lnTo>
                                  <a:pt x="245" y="234"/>
                                </a:lnTo>
                                <a:lnTo>
                                  <a:pt x="243" y="232"/>
                                </a:lnTo>
                                <a:lnTo>
                                  <a:pt x="241" y="232"/>
                                </a:lnTo>
                                <a:lnTo>
                                  <a:pt x="238" y="232"/>
                                </a:lnTo>
                                <a:lnTo>
                                  <a:pt x="234" y="232"/>
                                </a:lnTo>
                                <a:lnTo>
                                  <a:pt x="232" y="232"/>
                                </a:lnTo>
                                <a:lnTo>
                                  <a:pt x="230" y="230"/>
                                </a:lnTo>
                                <a:lnTo>
                                  <a:pt x="228" y="230"/>
                                </a:lnTo>
                                <a:lnTo>
                                  <a:pt x="228" y="228"/>
                                </a:lnTo>
                                <a:lnTo>
                                  <a:pt x="226" y="228"/>
                                </a:lnTo>
                                <a:lnTo>
                                  <a:pt x="226" y="226"/>
                                </a:lnTo>
                                <a:lnTo>
                                  <a:pt x="224" y="224"/>
                                </a:lnTo>
                                <a:lnTo>
                                  <a:pt x="221" y="224"/>
                                </a:lnTo>
                                <a:lnTo>
                                  <a:pt x="221" y="222"/>
                                </a:lnTo>
                                <a:lnTo>
                                  <a:pt x="221" y="220"/>
                                </a:lnTo>
                                <a:lnTo>
                                  <a:pt x="219" y="220"/>
                                </a:lnTo>
                                <a:lnTo>
                                  <a:pt x="219" y="218"/>
                                </a:lnTo>
                                <a:lnTo>
                                  <a:pt x="217" y="218"/>
                                </a:lnTo>
                                <a:lnTo>
                                  <a:pt x="217" y="215"/>
                                </a:lnTo>
                                <a:lnTo>
                                  <a:pt x="215" y="215"/>
                                </a:lnTo>
                                <a:lnTo>
                                  <a:pt x="215" y="213"/>
                                </a:lnTo>
                                <a:lnTo>
                                  <a:pt x="213" y="213"/>
                                </a:lnTo>
                                <a:lnTo>
                                  <a:pt x="213" y="211"/>
                                </a:lnTo>
                                <a:lnTo>
                                  <a:pt x="211" y="211"/>
                                </a:lnTo>
                                <a:lnTo>
                                  <a:pt x="211" y="209"/>
                                </a:lnTo>
                                <a:lnTo>
                                  <a:pt x="209" y="209"/>
                                </a:lnTo>
                                <a:lnTo>
                                  <a:pt x="207" y="207"/>
                                </a:lnTo>
                                <a:lnTo>
                                  <a:pt x="205" y="207"/>
                                </a:lnTo>
                                <a:lnTo>
                                  <a:pt x="205" y="205"/>
                                </a:lnTo>
                                <a:lnTo>
                                  <a:pt x="202" y="205"/>
                                </a:lnTo>
                                <a:lnTo>
                                  <a:pt x="200" y="205"/>
                                </a:lnTo>
                                <a:lnTo>
                                  <a:pt x="200" y="203"/>
                                </a:lnTo>
                                <a:lnTo>
                                  <a:pt x="198" y="203"/>
                                </a:lnTo>
                                <a:lnTo>
                                  <a:pt x="196" y="203"/>
                                </a:lnTo>
                                <a:lnTo>
                                  <a:pt x="196" y="201"/>
                                </a:lnTo>
                                <a:lnTo>
                                  <a:pt x="194" y="201"/>
                                </a:lnTo>
                                <a:lnTo>
                                  <a:pt x="192" y="201"/>
                                </a:lnTo>
                                <a:lnTo>
                                  <a:pt x="192" y="199"/>
                                </a:lnTo>
                                <a:lnTo>
                                  <a:pt x="190" y="199"/>
                                </a:lnTo>
                                <a:lnTo>
                                  <a:pt x="188" y="196"/>
                                </a:lnTo>
                                <a:lnTo>
                                  <a:pt x="186" y="196"/>
                                </a:lnTo>
                                <a:lnTo>
                                  <a:pt x="183" y="196"/>
                                </a:lnTo>
                                <a:lnTo>
                                  <a:pt x="183" y="194"/>
                                </a:lnTo>
                                <a:lnTo>
                                  <a:pt x="181" y="194"/>
                                </a:lnTo>
                                <a:lnTo>
                                  <a:pt x="179" y="194"/>
                                </a:lnTo>
                                <a:lnTo>
                                  <a:pt x="179" y="192"/>
                                </a:lnTo>
                                <a:lnTo>
                                  <a:pt x="177" y="192"/>
                                </a:lnTo>
                                <a:lnTo>
                                  <a:pt x="175" y="192"/>
                                </a:lnTo>
                                <a:lnTo>
                                  <a:pt x="175" y="190"/>
                                </a:lnTo>
                                <a:lnTo>
                                  <a:pt x="173" y="190"/>
                                </a:lnTo>
                                <a:lnTo>
                                  <a:pt x="171" y="190"/>
                                </a:lnTo>
                                <a:lnTo>
                                  <a:pt x="171" y="188"/>
                                </a:lnTo>
                                <a:lnTo>
                                  <a:pt x="169" y="188"/>
                                </a:lnTo>
                                <a:lnTo>
                                  <a:pt x="167" y="188"/>
                                </a:lnTo>
                                <a:lnTo>
                                  <a:pt x="167" y="186"/>
                                </a:lnTo>
                                <a:lnTo>
                                  <a:pt x="164" y="186"/>
                                </a:lnTo>
                                <a:lnTo>
                                  <a:pt x="162" y="186"/>
                                </a:lnTo>
                                <a:lnTo>
                                  <a:pt x="162" y="184"/>
                                </a:lnTo>
                                <a:lnTo>
                                  <a:pt x="160" y="184"/>
                                </a:lnTo>
                                <a:lnTo>
                                  <a:pt x="158" y="184"/>
                                </a:lnTo>
                                <a:lnTo>
                                  <a:pt x="156" y="182"/>
                                </a:lnTo>
                                <a:lnTo>
                                  <a:pt x="154" y="182"/>
                                </a:lnTo>
                                <a:lnTo>
                                  <a:pt x="152" y="180"/>
                                </a:lnTo>
                                <a:lnTo>
                                  <a:pt x="150" y="180"/>
                                </a:lnTo>
                                <a:lnTo>
                                  <a:pt x="148" y="180"/>
                                </a:lnTo>
                                <a:lnTo>
                                  <a:pt x="145" y="177"/>
                                </a:lnTo>
                                <a:lnTo>
                                  <a:pt x="143" y="177"/>
                                </a:lnTo>
                                <a:lnTo>
                                  <a:pt x="141" y="175"/>
                                </a:lnTo>
                                <a:lnTo>
                                  <a:pt x="139" y="175"/>
                                </a:lnTo>
                                <a:lnTo>
                                  <a:pt x="139" y="173"/>
                                </a:lnTo>
                                <a:lnTo>
                                  <a:pt x="137" y="173"/>
                                </a:lnTo>
                                <a:lnTo>
                                  <a:pt x="137" y="171"/>
                                </a:lnTo>
                                <a:lnTo>
                                  <a:pt x="135" y="171"/>
                                </a:lnTo>
                                <a:lnTo>
                                  <a:pt x="135" y="169"/>
                                </a:lnTo>
                                <a:lnTo>
                                  <a:pt x="135" y="167"/>
                                </a:lnTo>
                                <a:lnTo>
                                  <a:pt x="133" y="165"/>
                                </a:lnTo>
                                <a:lnTo>
                                  <a:pt x="133" y="163"/>
                                </a:lnTo>
                                <a:lnTo>
                                  <a:pt x="133" y="160"/>
                                </a:lnTo>
                                <a:lnTo>
                                  <a:pt x="133" y="158"/>
                                </a:lnTo>
                                <a:lnTo>
                                  <a:pt x="133" y="156"/>
                                </a:lnTo>
                                <a:lnTo>
                                  <a:pt x="133" y="154"/>
                                </a:lnTo>
                                <a:lnTo>
                                  <a:pt x="133" y="152"/>
                                </a:lnTo>
                                <a:lnTo>
                                  <a:pt x="133" y="150"/>
                                </a:lnTo>
                                <a:lnTo>
                                  <a:pt x="133" y="148"/>
                                </a:lnTo>
                                <a:lnTo>
                                  <a:pt x="133" y="146"/>
                                </a:lnTo>
                                <a:lnTo>
                                  <a:pt x="133" y="144"/>
                                </a:lnTo>
                                <a:lnTo>
                                  <a:pt x="131" y="144"/>
                                </a:lnTo>
                                <a:lnTo>
                                  <a:pt x="131" y="141"/>
                                </a:lnTo>
                                <a:lnTo>
                                  <a:pt x="131" y="139"/>
                                </a:lnTo>
                                <a:lnTo>
                                  <a:pt x="129" y="137"/>
                                </a:lnTo>
                                <a:lnTo>
                                  <a:pt x="129" y="135"/>
                                </a:lnTo>
                                <a:lnTo>
                                  <a:pt x="126" y="133"/>
                                </a:lnTo>
                                <a:lnTo>
                                  <a:pt x="124" y="131"/>
                                </a:lnTo>
                                <a:lnTo>
                                  <a:pt x="122" y="129"/>
                                </a:lnTo>
                                <a:lnTo>
                                  <a:pt x="120" y="127"/>
                                </a:lnTo>
                                <a:lnTo>
                                  <a:pt x="118" y="127"/>
                                </a:lnTo>
                                <a:lnTo>
                                  <a:pt x="118" y="125"/>
                                </a:lnTo>
                                <a:lnTo>
                                  <a:pt x="116" y="125"/>
                                </a:lnTo>
                                <a:lnTo>
                                  <a:pt x="114" y="125"/>
                                </a:lnTo>
                                <a:lnTo>
                                  <a:pt x="114" y="122"/>
                                </a:lnTo>
                                <a:lnTo>
                                  <a:pt x="112" y="122"/>
                                </a:lnTo>
                                <a:lnTo>
                                  <a:pt x="110" y="122"/>
                                </a:lnTo>
                                <a:lnTo>
                                  <a:pt x="107" y="122"/>
                                </a:lnTo>
                                <a:lnTo>
                                  <a:pt x="105" y="120"/>
                                </a:lnTo>
                                <a:lnTo>
                                  <a:pt x="103" y="120"/>
                                </a:lnTo>
                                <a:lnTo>
                                  <a:pt x="101" y="120"/>
                                </a:lnTo>
                                <a:lnTo>
                                  <a:pt x="99" y="118"/>
                                </a:lnTo>
                                <a:lnTo>
                                  <a:pt x="97" y="118"/>
                                </a:lnTo>
                                <a:lnTo>
                                  <a:pt x="95" y="116"/>
                                </a:lnTo>
                                <a:lnTo>
                                  <a:pt x="93" y="116"/>
                                </a:lnTo>
                                <a:lnTo>
                                  <a:pt x="93" y="114"/>
                                </a:lnTo>
                                <a:lnTo>
                                  <a:pt x="91" y="114"/>
                                </a:lnTo>
                                <a:lnTo>
                                  <a:pt x="88" y="114"/>
                                </a:lnTo>
                                <a:lnTo>
                                  <a:pt x="88" y="112"/>
                                </a:lnTo>
                                <a:lnTo>
                                  <a:pt x="86" y="112"/>
                                </a:lnTo>
                                <a:lnTo>
                                  <a:pt x="84" y="112"/>
                                </a:lnTo>
                                <a:lnTo>
                                  <a:pt x="82" y="110"/>
                                </a:lnTo>
                                <a:lnTo>
                                  <a:pt x="80" y="110"/>
                                </a:lnTo>
                                <a:lnTo>
                                  <a:pt x="78" y="110"/>
                                </a:lnTo>
                                <a:lnTo>
                                  <a:pt x="76" y="110"/>
                                </a:lnTo>
                                <a:lnTo>
                                  <a:pt x="76" y="108"/>
                                </a:lnTo>
                                <a:lnTo>
                                  <a:pt x="74" y="108"/>
                                </a:lnTo>
                                <a:lnTo>
                                  <a:pt x="72" y="108"/>
                                </a:lnTo>
                                <a:lnTo>
                                  <a:pt x="69" y="108"/>
                                </a:lnTo>
                                <a:lnTo>
                                  <a:pt x="67" y="106"/>
                                </a:lnTo>
                                <a:lnTo>
                                  <a:pt x="65" y="106"/>
                                </a:lnTo>
                                <a:lnTo>
                                  <a:pt x="63" y="103"/>
                                </a:lnTo>
                                <a:lnTo>
                                  <a:pt x="61" y="103"/>
                                </a:lnTo>
                                <a:lnTo>
                                  <a:pt x="59" y="103"/>
                                </a:lnTo>
                                <a:lnTo>
                                  <a:pt x="59" y="101"/>
                                </a:lnTo>
                                <a:lnTo>
                                  <a:pt x="57" y="101"/>
                                </a:lnTo>
                                <a:lnTo>
                                  <a:pt x="55" y="99"/>
                                </a:lnTo>
                                <a:lnTo>
                                  <a:pt x="53" y="99"/>
                                </a:lnTo>
                                <a:lnTo>
                                  <a:pt x="53" y="97"/>
                                </a:lnTo>
                                <a:lnTo>
                                  <a:pt x="50" y="97"/>
                                </a:lnTo>
                                <a:lnTo>
                                  <a:pt x="48" y="95"/>
                                </a:lnTo>
                                <a:lnTo>
                                  <a:pt x="46" y="93"/>
                                </a:lnTo>
                                <a:lnTo>
                                  <a:pt x="44" y="91"/>
                                </a:lnTo>
                                <a:lnTo>
                                  <a:pt x="42" y="91"/>
                                </a:lnTo>
                                <a:lnTo>
                                  <a:pt x="40" y="89"/>
                                </a:lnTo>
                                <a:lnTo>
                                  <a:pt x="38" y="89"/>
                                </a:lnTo>
                                <a:lnTo>
                                  <a:pt x="38" y="87"/>
                                </a:lnTo>
                                <a:lnTo>
                                  <a:pt x="36" y="87"/>
                                </a:lnTo>
                                <a:lnTo>
                                  <a:pt x="36" y="84"/>
                                </a:lnTo>
                                <a:lnTo>
                                  <a:pt x="34" y="84"/>
                                </a:lnTo>
                                <a:lnTo>
                                  <a:pt x="34" y="82"/>
                                </a:lnTo>
                                <a:lnTo>
                                  <a:pt x="31" y="82"/>
                                </a:lnTo>
                                <a:lnTo>
                                  <a:pt x="29" y="80"/>
                                </a:lnTo>
                                <a:lnTo>
                                  <a:pt x="27" y="80"/>
                                </a:lnTo>
                                <a:lnTo>
                                  <a:pt x="27" y="78"/>
                                </a:lnTo>
                                <a:lnTo>
                                  <a:pt x="25" y="78"/>
                                </a:lnTo>
                                <a:lnTo>
                                  <a:pt x="25" y="76"/>
                                </a:lnTo>
                                <a:lnTo>
                                  <a:pt x="23" y="76"/>
                                </a:lnTo>
                                <a:lnTo>
                                  <a:pt x="21" y="76"/>
                                </a:lnTo>
                                <a:lnTo>
                                  <a:pt x="21" y="74"/>
                                </a:lnTo>
                                <a:lnTo>
                                  <a:pt x="19" y="74"/>
                                </a:lnTo>
                                <a:lnTo>
                                  <a:pt x="19" y="72"/>
                                </a:lnTo>
                                <a:lnTo>
                                  <a:pt x="17" y="72"/>
                                </a:lnTo>
                                <a:lnTo>
                                  <a:pt x="17" y="70"/>
                                </a:lnTo>
                                <a:lnTo>
                                  <a:pt x="15" y="70"/>
                                </a:lnTo>
                                <a:lnTo>
                                  <a:pt x="12" y="68"/>
                                </a:lnTo>
                                <a:lnTo>
                                  <a:pt x="12" y="65"/>
                                </a:lnTo>
                                <a:lnTo>
                                  <a:pt x="10" y="65"/>
                                </a:lnTo>
                                <a:lnTo>
                                  <a:pt x="8" y="63"/>
                                </a:lnTo>
                                <a:lnTo>
                                  <a:pt x="8" y="61"/>
                                </a:lnTo>
                                <a:lnTo>
                                  <a:pt x="6" y="61"/>
                                </a:lnTo>
                                <a:lnTo>
                                  <a:pt x="6" y="59"/>
                                </a:lnTo>
                                <a:lnTo>
                                  <a:pt x="4" y="59"/>
                                </a:lnTo>
                                <a:lnTo>
                                  <a:pt x="4" y="57"/>
                                </a:lnTo>
                                <a:lnTo>
                                  <a:pt x="4" y="55"/>
                                </a:lnTo>
                                <a:lnTo>
                                  <a:pt x="2" y="55"/>
                                </a:lnTo>
                                <a:lnTo>
                                  <a:pt x="2" y="53"/>
                                </a:lnTo>
                                <a:lnTo>
                                  <a:pt x="2" y="51"/>
                                </a:lnTo>
                                <a:lnTo>
                                  <a:pt x="0" y="51"/>
                                </a:lnTo>
                                <a:lnTo>
                                  <a:pt x="0" y="49"/>
                                </a:lnTo>
                                <a:lnTo>
                                  <a:pt x="0" y="46"/>
                                </a:lnTo>
                                <a:lnTo>
                                  <a:pt x="0" y="44"/>
                                </a:lnTo>
                                <a:lnTo>
                                  <a:pt x="0" y="42"/>
                                </a:lnTo>
                                <a:lnTo>
                                  <a:pt x="0" y="40"/>
                                </a:lnTo>
                                <a:lnTo>
                                  <a:pt x="0" y="38"/>
                                </a:lnTo>
                                <a:lnTo>
                                  <a:pt x="0" y="36"/>
                                </a:lnTo>
                                <a:lnTo>
                                  <a:pt x="0" y="34"/>
                                </a:lnTo>
                                <a:lnTo>
                                  <a:pt x="0" y="32"/>
                                </a:lnTo>
                                <a:lnTo>
                                  <a:pt x="2" y="30"/>
                                </a:lnTo>
                                <a:lnTo>
                                  <a:pt x="2" y="27"/>
                                </a:lnTo>
                                <a:lnTo>
                                  <a:pt x="4" y="27"/>
                                </a:lnTo>
                                <a:lnTo>
                                  <a:pt x="4" y="25"/>
                                </a:lnTo>
                                <a:lnTo>
                                  <a:pt x="6" y="25"/>
                                </a:lnTo>
                                <a:lnTo>
                                  <a:pt x="6" y="23"/>
                                </a:lnTo>
                                <a:lnTo>
                                  <a:pt x="8" y="23"/>
                                </a:lnTo>
                                <a:lnTo>
                                  <a:pt x="10" y="21"/>
                                </a:lnTo>
                                <a:lnTo>
                                  <a:pt x="10" y="19"/>
                                </a:lnTo>
                                <a:lnTo>
                                  <a:pt x="12" y="17"/>
                                </a:lnTo>
                                <a:lnTo>
                                  <a:pt x="12" y="15"/>
                                </a:lnTo>
                                <a:lnTo>
                                  <a:pt x="15" y="13"/>
                                </a:lnTo>
                                <a:lnTo>
                                  <a:pt x="15" y="11"/>
                                </a:lnTo>
                                <a:lnTo>
                                  <a:pt x="17" y="11"/>
                                </a:lnTo>
                                <a:lnTo>
                                  <a:pt x="17" y="8"/>
                                </a:lnTo>
                                <a:lnTo>
                                  <a:pt x="19" y="6"/>
                                </a:lnTo>
                                <a:lnTo>
                                  <a:pt x="19" y="4"/>
                                </a:lnTo>
                                <a:lnTo>
                                  <a:pt x="21" y="2"/>
                                </a:lnTo>
                                <a:lnTo>
                                  <a:pt x="21" y="0"/>
                                </a:lnTo>
                                <a:lnTo>
                                  <a:pt x="44" y="0"/>
                                </a:lnTo>
                                <a:lnTo>
                                  <a:pt x="72" y="2"/>
                                </a:lnTo>
                                <a:lnTo>
                                  <a:pt x="97" y="2"/>
                                </a:lnTo>
                                <a:lnTo>
                                  <a:pt x="124" y="2"/>
                                </a:lnTo>
                                <a:lnTo>
                                  <a:pt x="152" y="2"/>
                                </a:lnTo>
                                <a:lnTo>
                                  <a:pt x="179" y="4"/>
                                </a:lnTo>
                                <a:lnTo>
                                  <a:pt x="207" y="4"/>
                                </a:lnTo>
                                <a:lnTo>
                                  <a:pt x="234" y="4"/>
                                </a:lnTo>
                                <a:lnTo>
                                  <a:pt x="262" y="4"/>
                                </a:lnTo>
                                <a:lnTo>
                                  <a:pt x="289" y="4"/>
                                </a:lnTo>
                                <a:lnTo>
                                  <a:pt x="314" y="6"/>
                                </a:lnTo>
                                <a:lnTo>
                                  <a:pt x="323" y="6"/>
                                </a:lnTo>
                                <a:lnTo>
                                  <a:pt x="350" y="6"/>
                                </a:lnTo>
                                <a:lnTo>
                                  <a:pt x="378" y="6"/>
                                </a:lnTo>
                                <a:lnTo>
                                  <a:pt x="403" y="6"/>
                                </a:lnTo>
                                <a:lnTo>
                                  <a:pt x="431" y="6"/>
                                </a:lnTo>
                                <a:lnTo>
                                  <a:pt x="460" y="6"/>
                                </a:lnTo>
                                <a:lnTo>
                                  <a:pt x="486" y="6"/>
                                </a:lnTo>
                                <a:lnTo>
                                  <a:pt x="513" y="6"/>
                                </a:lnTo>
                                <a:lnTo>
                                  <a:pt x="540" y="6"/>
                                </a:lnTo>
                                <a:lnTo>
                                  <a:pt x="568" y="6"/>
                                </a:lnTo>
                                <a:lnTo>
                                  <a:pt x="595" y="6"/>
                                </a:lnTo>
                                <a:lnTo>
                                  <a:pt x="623" y="6"/>
                                </a:lnTo>
                                <a:lnTo>
                                  <a:pt x="650" y="6"/>
                                </a:lnTo>
                                <a:lnTo>
                                  <a:pt x="678" y="6"/>
                                </a:lnTo>
                                <a:lnTo>
                                  <a:pt x="705" y="6"/>
                                </a:lnTo>
                                <a:lnTo>
                                  <a:pt x="731" y="6"/>
                                </a:lnTo>
                                <a:lnTo>
                                  <a:pt x="733" y="6"/>
                                </a:lnTo>
                                <a:lnTo>
                                  <a:pt x="758" y="6"/>
                                </a:lnTo>
                                <a:lnTo>
                                  <a:pt x="783" y="6"/>
                                </a:lnTo>
                                <a:lnTo>
                                  <a:pt x="785" y="6"/>
                                </a:lnTo>
                                <a:lnTo>
                                  <a:pt x="811" y="8"/>
                                </a:lnTo>
                                <a:lnTo>
                                  <a:pt x="836" y="8"/>
                                </a:lnTo>
                                <a:lnTo>
                                  <a:pt x="866" y="8"/>
                                </a:lnTo>
                                <a:lnTo>
                                  <a:pt x="891" y="11"/>
                                </a:lnTo>
                                <a:lnTo>
                                  <a:pt x="902" y="11"/>
                                </a:lnTo>
                                <a:lnTo>
                                  <a:pt x="918" y="11"/>
                                </a:lnTo>
                                <a:lnTo>
                                  <a:pt x="948" y="13"/>
                                </a:lnTo>
                                <a:lnTo>
                                  <a:pt x="976" y="13"/>
                                </a:lnTo>
                                <a:lnTo>
                                  <a:pt x="986" y="13"/>
                                </a:lnTo>
                                <a:lnTo>
                                  <a:pt x="1001" y="13"/>
                                </a:lnTo>
                                <a:lnTo>
                                  <a:pt x="1001" y="15"/>
                                </a:lnTo>
                                <a:lnTo>
                                  <a:pt x="1001" y="17"/>
                                </a:lnTo>
                                <a:lnTo>
                                  <a:pt x="1001" y="44"/>
                                </a:lnTo>
                                <a:lnTo>
                                  <a:pt x="1003" y="44"/>
                                </a:lnTo>
                                <a:lnTo>
                                  <a:pt x="1003" y="68"/>
                                </a:lnTo>
                                <a:lnTo>
                                  <a:pt x="1003" y="72"/>
                                </a:lnTo>
                                <a:lnTo>
                                  <a:pt x="1003" y="93"/>
                                </a:lnTo>
                                <a:lnTo>
                                  <a:pt x="1003" y="99"/>
                                </a:lnTo>
                                <a:lnTo>
                                  <a:pt x="1003" y="110"/>
                                </a:lnTo>
                                <a:lnTo>
                                  <a:pt x="1003" y="127"/>
                                </a:lnTo>
                                <a:lnTo>
                                  <a:pt x="1003" y="154"/>
                                </a:lnTo>
                                <a:lnTo>
                                  <a:pt x="1005" y="182"/>
                                </a:lnTo>
                                <a:lnTo>
                                  <a:pt x="1005" y="209"/>
                                </a:lnTo>
                                <a:lnTo>
                                  <a:pt x="1005" y="234"/>
                                </a:lnTo>
                                <a:lnTo>
                                  <a:pt x="1005" y="256"/>
                                </a:lnTo>
                                <a:lnTo>
                                  <a:pt x="1005" y="262"/>
                                </a:lnTo>
                                <a:lnTo>
                                  <a:pt x="1005" y="289"/>
                                </a:lnTo>
                                <a:lnTo>
                                  <a:pt x="1005" y="317"/>
                                </a:lnTo>
                                <a:lnTo>
                                  <a:pt x="1005" y="344"/>
                                </a:lnTo>
                                <a:lnTo>
                                  <a:pt x="1007" y="372"/>
                                </a:lnTo>
                                <a:lnTo>
                                  <a:pt x="1007" y="397"/>
                                </a:lnTo>
                                <a:lnTo>
                                  <a:pt x="1009" y="425"/>
                                </a:lnTo>
                                <a:lnTo>
                                  <a:pt x="1007" y="425"/>
                                </a:lnTo>
                                <a:lnTo>
                                  <a:pt x="1007" y="452"/>
                                </a:lnTo>
                                <a:lnTo>
                                  <a:pt x="1007" y="480"/>
                                </a:lnTo>
                                <a:lnTo>
                                  <a:pt x="1009" y="488"/>
                                </a:lnTo>
                                <a:lnTo>
                                  <a:pt x="1007" y="488"/>
                                </a:lnTo>
                                <a:lnTo>
                                  <a:pt x="1009" y="505"/>
                                </a:lnTo>
                                <a:lnTo>
                                  <a:pt x="1007" y="532"/>
                                </a:lnTo>
                                <a:lnTo>
                                  <a:pt x="1007" y="560"/>
                                </a:lnTo>
                                <a:lnTo>
                                  <a:pt x="1009" y="587"/>
                                </a:lnTo>
                                <a:close/>
                              </a:path>
                            </a:pathLst>
                          </a:custGeom>
                          <a:solidFill>
                            <a:srgbClr val="005CE6"/>
                          </a:solidFill>
                          <a:ln w="3810">
                            <a:solidFill>
                              <a:srgbClr val="6E6E6E"/>
                            </a:solidFill>
                            <a:round/>
                            <a:headEnd/>
                            <a:tailEnd/>
                          </a:ln>
                        </wps:spPr>
                        <wps:bodyPr rot="0" vert="horz" wrap="square" lIns="91440" tIns="45720" rIns="91440" bIns="45720" anchor="t" anchorCtr="0" upright="1">
                          <a:noAutofit/>
                        </wps:bodyPr>
                      </wps:wsp>
                      <wps:wsp>
                        <wps:cNvPr id="316" name="Freeform 476"/>
                        <wps:cNvSpPr>
                          <a:spLocks/>
                        </wps:cNvSpPr>
                        <wps:spPr bwMode="auto">
                          <a:xfrm>
                            <a:off x="2375500" y="447602"/>
                            <a:ext cx="464200" cy="364501"/>
                          </a:xfrm>
                          <a:custGeom>
                            <a:avLst/>
                            <a:gdLst>
                              <a:gd name="T0" fmla="*/ 412750 w 731"/>
                              <a:gd name="T1" fmla="*/ 359410 h 574"/>
                              <a:gd name="T2" fmla="*/ 343535 w 731"/>
                              <a:gd name="T3" fmla="*/ 360680 h 574"/>
                              <a:gd name="T4" fmla="*/ 293370 w 731"/>
                              <a:gd name="T5" fmla="*/ 360680 h 574"/>
                              <a:gd name="T6" fmla="*/ 241300 w 731"/>
                              <a:gd name="T7" fmla="*/ 360680 h 574"/>
                              <a:gd name="T8" fmla="*/ 173990 w 731"/>
                              <a:gd name="T9" fmla="*/ 361950 h 574"/>
                              <a:gd name="T10" fmla="*/ 104775 w 731"/>
                              <a:gd name="T11" fmla="*/ 363220 h 574"/>
                              <a:gd name="T12" fmla="*/ 71120 w 731"/>
                              <a:gd name="T13" fmla="*/ 363220 h 574"/>
                              <a:gd name="T14" fmla="*/ 38735 w 731"/>
                              <a:gd name="T15" fmla="*/ 364490 h 574"/>
                              <a:gd name="T16" fmla="*/ 3810 w 731"/>
                              <a:gd name="T17" fmla="*/ 329565 h 574"/>
                              <a:gd name="T18" fmla="*/ 5080 w 731"/>
                              <a:gd name="T19" fmla="*/ 301625 h 574"/>
                              <a:gd name="T20" fmla="*/ 3810 w 731"/>
                              <a:gd name="T21" fmla="*/ 261620 h 574"/>
                              <a:gd name="T22" fmla="*/ 3810 w 731"/>
                              <a:gd name="T23" fmla="*/ 243840 h 574"/>
                              <a:gd name="T24" fmla="*/ 2540 w 731"/>
                              <a:gd name="T25" fmla="*/ 210185 h 574"/>
                              <a:gd name="T26" fmla="*/ 2540 w 731"/>
                              <a:gd name="T27" fmla="*/ 175260 h 574"/>
                              <a:gd name="T28" fmla="*/ 2540 w 731"/>
                              <a:gd name="T29" fmla="*/ 158115 h 574"/>
                              <a:gd name="T30" fmla="*/ 2540 w 731"/>
                              <a:gd name="T31" fmla="*/ 124460 h 574"/>
                              <a:gd name="T32" fmla="*/ 1270 w 731"/>
                              <a:gd name="T33" fmla="*/ 89535 h 574"/>
                              <a:gd name="T34" fmla="*/ 1270 w 731"/>
                              <a:gd name="T35" fmla="*/ 61595 h 574"/>
                              <a:gd name="T36" fmla="*/ 1270 w 731"/>
                              <a:gd name="T37" fmla="*/ 37465 h 574"/>
                              <a:gd name="T38" fmla="*/ 1270 w 731"/>
                              <a:gd name="T39" fmla="*/ 19685 h 574"/>
                              <a:gd name="T40" fmla="*/ 0 w 731"/>
                              <a:gd name="T41" fmla="*/ 1270 h 574"/>
                              <a:gd name="T42" fmla="*/ 17145 w 731"/>
                              <a:gd name="T43" fmla="*/ 0 h 574"/>
                              <a:gd name="T44" fmla="*/ 52070 w 731"/>
                              <a:gd name="T45" fmla="*/ 1270 h 574"/>
                              <a:gd name="T46" fmla="*/ 68580 w 731"/>
                              <a:gd name="T47" fmla="*/ 1270 h 574"/>
                              <a:gd name="T48" fmla="*/ 103505 w 731"/>
                              <a:gd name="T49" fmla="*/ 1270 h 574"/>
                              <a:gd name="T50" fmla="*/ 136525 w 731"/>
                              <a:gd name="T51" fmla="*/ 1270 h 574"/>
                              <a:gd name="T52" fmla="*/ 170180 w 731"/>
                              <a:gd name="T53" fmla="*/ 1270 h 574"/>
                              <a:gd name="T54" fmla="*/ 196850 w 731"/>
                              <a:gd name="T55" fmla="*/ 1270 h 574"/>
                              <a:gd name="T56" fmla="*/ 226695 w 731"/>
                              <a:gd name="T57" fmla="*/ 2540 h 574"/>
                              <a:gd name="T58" fmla="*/ 241300 w 731"/>
                              <a:gd name="T59" fmla="*/ 2540 h 574"/>
                              <a:gd name="T60" fmla="*/ 273685 w 731"/>
                              <a:gd name="T61" fmla="*/ 2540 h 574"/>
                              <a:gd name="T62" fmla="*/ 307340 w 731"/>
                              <a:gd name="T63" fmla="*/ 3810 h 574"/>
                              <a:gd name="T64" fmla="*/ 324485 w 731"/>
                              <a:gd name="T65" fmla="*/ 5080 h 574"/>
                              <a:gd name="T66" fmla="*/ 341630 w 731"/>
                              <a:gd name="T67" fmla="*/ 5080 h 574"/>
                              <a:gd name="T68" fmla="*/ 372745 w 731"/>
                              <a:gd name="T69" fmla="*/ 6350 h 574"/>
                              <a:gd name="T70" fmla="*/ 374015 w 731"/>
                              <a:gd name="T71" fmla="*/ 6350 h 574"/>
                              <a:gd name="T72" fmla="*/ 391795 w 731"/>
                              <a:gd name="T73" fmla="*/ 6350 h 574"/>
                              <a:gd name="T74" fmla="*/ 424815 w 731"/>
                              <a:gd name="T75" fmla="*/ 6350 h 574"/>
                              <a:gd name="T76" fmla="*/ 458470 w 731"/>
                              <a:gd name="T77" fmla="*/ 6350 h 574"/>
                              <a:gd name="T78" fmla="*/ 458470 w 731"/>
                              <a:gd name="T79" fmla="*/ 36195 h 574"/>
                              <a:gd name="T80" fmla="*/ 459740 w 731"/>
                              <a:gd name="T81" fmla="*/ 53340 h 574"/>
                              <a:gd name="T82" fmla="*/ 459740 w 731"/>
                              <a:gd name="T83" fmla="*/ 69215 h 574"/>
                              <a:gd name="T84" fmla="*/ 459740 w 731"/>
                              <a:gd name="T85" fmla="*/ 86995 h 574"/>
                              <a:gd name="T86" fmla="*/ 461010 w 731"/>
                              <a:gd name="T87" fmla="*/ 120650 h 574"/>
                              <a:gd name="T88" fmla="*/ 461010 w 731"/>
                              <a:gd name="T89" fmla="*/ 137795 h 574"/>
                              <a:gd name="T90" fmla="*/ 461010 w 731"/>
                              <a:gd name="T91" fmla="*/ 155575 h 574"/>
                              <a:gd name="T92" fmla="*/ 461010 w 731"/>
                              <a:gd name="T93" fmla="*/ 171450 h 574"/>
                              <a:gd name="T94" fmla="*/ 461010 w 731"/>
                              <a:gd name="T95" fmla="*/ 187325 h 574"/>
                              <a:gd name="T96" fmla="*/ 461010 w 731"/>
                              <a:gd name="T97" fmla="*/ 205105 h 574"/>
                              <a:gd name="T98" fmla="*/ 461010 w 731"/>
                              <a:gd name="T99" fmla="*/ 207645 h 574"/>
                              <a:gd name="T100" fmla="*/ 461010 w 731"/>
                              <a:gd name="T101" fmla="*/ 222250 h 574"/>
                              <a:gd name="T102" fmla="*/ 461010 w 731"/>
                              <a:gd name="T103" fmla="*/ 240030 h 574"/>
                              <a:gd name="T104" fmla="*/ 462915 w 731"/>
                              <a:gd name="T105" fmla="*/ 257175 h 574"/>
                              <a:gd name="T106" fmla="*/ 462915 w 731"/>
                              <a:gd name="T107" fmla="*/ 281305 h 574"/>
                              <a:gd name="T108" fmla="*/ 462915 w 731"/>
                              <a:gd name="T109" fmla="*/ 306705 h 574"/>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731" h="574">
                                <a:moveTo>
                                  <a:pt x="731" y="564"/>
                                </a:moveTo>
                                <a:lnTo>
                                  <a:pt x="703" y="566"/>
                                </a:lnTo>
                                <a:lnTo>
                                  <a:pt x="676" y="566"/>
                                </a:lnTo>
                                <a:lnTo>
                                  <a:pt x="650" y="566"/>
                                </a:lnTo>
                                <a:lnTo>
                                  <a:pt x="623" y="566"/>
                                </a:lnTo>
                                <a:lnTo>
                                  <a:pt x="595" y="566"/>
                                </a:lnTo>
                                <a:lnTo>
                                  <a:pt x="570" y="568"/>
                                </a:lnTo>
                                <a:lnTo>
                                  <a:pt x="541" y="568"/>
                                </a:lnTo>
                                <a:lnTo>
                                  <a:pt x="515" y="568"/>
                                </a:lnTo>
                                <a:lnTo>
                                  <a:pt x="488" y="568"/>
                                </a:lnTo>
                                <a:lnTo>
                                  <a:pt x="462" y="568"/>
                                </a:lnTo>
                                <a:lnTo>
                                  <a:pt x="435" y="568"/>
                                </a:lnTo>
                                <a:lnTo>
                                  <a:pt x="408" y="568"/>
                                </a:lnTo>
                                <a:lnTo>
                                  <a:pt x="380" y="568"/>
                                </a:lnTo>
                                <a:lnTo>
                                  <a:pt x="355" y="568"/>
                                </a:lnTo>
                                <a:lnTo>
                                  <a:pt x="327" y="570"/>
                                </a:lnTo>
                                <a:lnTo>
                                  <a:pt x="300" y="570"/>
                                </a:lnTo>
                                <a:lnTo>
                                  <a:pt x="274" y="570"/>
                                </a:lnTo>
                                <a:lnTo>
                                  <a:pt x="247" y="572"/>
                                </a:lnTo>
                                <a:lnTo>
                                  <a:pt x="220" y="572"/>
                                </a:lnTo>
                                <a:lnTo>
                                  <a:pt x="192" y="572"/>
                                </a:lnTo>
                                <a:lnTo>
                                  <a:pt x="165" y="572"/>
                                </a:lnTo>
                                <a:lnTo>
                                  <a:pt x="139" y="572"/>
                                </a:lnTo>
                                <a:lnTo>
                                  <a:pt x="137" y="572"/>
                                </a:lnTo>
                                <a:lnTo>
                                  <a:pt x="112" y="572"/>
                                </a:lnTo>
                                <a:lnTo>
                                  <a:pt x="89" y="572"/>
                                </a:lnTo>
                                <a:lnTo>
                                  <a:pt x="89" y="574"/>
                                </a:lnTo>
                                <a:lnTo>
                                  <a:pt x="61" y="574"/>
                                </a:lnTo>
                                <a:lnTo>
                                  <a:pt x="34" y="574"/>
                                </a:lnTo>
                                <a:lnTo>
                                  <a:pt x="8" y="574"/>
                                </a:lnTo>
                                <a:lnTo>
                                  <a:pt x="6" y="547"/>
                                </a:lnTo>
                                <a:lnTo>
                                  <a:pt x="6" y="519"/>
                                </a:lnTo>
                                <a:lnTo>
                                  <a:pt x="8" y="492"/>
                                </a:lnTo>
                                <a:lnTo>
                                  <a:pt x="6" y="475"/>
                                </a:lnTo>
                                <a:lnTo>
                                  <a:pt x="8" y="475"/>
                                </a:lnTo>
                                <a:lnTo>
                                  <a:pt x="6" y="467"/>
                                </a:lnTo>
                                <a:lnTo>
                                  <a:pt x="6" y="439"/>
                                </a:lnTo>
                                <a:lnTo>
                                  <a:pt x="6" y="412"/>
                                </a:lnTo>
                                <a:lnTo>
                                  <a:pt x="8" y="412"/>
                                </a:lnTo>
                                <a:lnTo>
                                  <a:pt x="6" y="384"/>
                                </a:lnTo>
                                <a:lnTo>
                                  <a:pt x="6" y="359"/>
                                </a:lnTo>
                                <a:lnTo>
                                  <a:pt x="4" y="331"/>
                                </a:lnTo>
                                <a:lnTo>
                                  <a:pt x="4" y="304"/>
                                </a:lnTo>
                                <a:lnTo>
                                  <a:pt x="4" y="276"/>
                                </a:lnTo>
                                <a:lnTo>
                                  <a:pt x="4" y="249"/>
                                </a:lnTo>
                                <a:lnTo>
                                  <a:pt x="4" y="243"/>
                                </a:lnTo>
                                <a:lnTo>
                                  <a:pt x="4" y="221"/>
                                </a:lnTo>
                                <a:lnTo>
                                  <a:pt x="4" y="196"/>
                                </a:lnTo>
                                <a:lnTo>
                                  <a:pt x="4" y="169"/>
                                </a:lnTo>
                                <a:lnTo>
                                  <a:pt x="2" y="141"/>
                                </a:lnTo>
                                <a:lnTo>
                                  <a:pt x="2" y="114"/>
                                </a:lnTo>
                                <a:lnTo>
                                  <a:pt x="2" y="97"/>
                                </a:lnTo>
                                <a:lnTo>
                                  <a:pt x="2" y="86"/>
                                </a:lnTo>
                                <a:lnTo>
                                  <a:pt x="2" y="80"/>
                                </a:lnTo>
                                <a:lnTo>
                                  <a:pt x="2" y="59"/>
                                </a:lnTo>
                                <a:lnTo>
                                  <a:pt x="2" y="55"/>
                                </a:lnTo>
                                <a:lnTo>
                                  <a:pt x="2" y="31"/>
                                </a:lnTo>
                                <a:lnTo>
                                  <a:pt x="0" y="31"/>
                                </a:lnTo>
                                <a:lnTo>
                                  <a:pt x="0" y="4"/>
                                </a:lnTo>
                                <a:lnTo>
                                  <a:pt x="0" y="2"/>
                                </a:lnTo>
                                <a:lnTo>
                                  <a:pt x="0" y="0"/>
                                </a:lnTo>
                                <a:lnTo>
                                  <a:pt x="27" y="0"/>
                                </a:lnTo>
                                <a:lnTo>
                                  <a:pt x="55" y="0"/>
                                </a:lnTo>
                                <a:lnTo>
                                  <a:pt x="72" y="0"/>
                                </a:lnTo>
                                <a:lnTo>
                                  <a:pt x="82" y="2"/>
                                </a:lnTo>
                                <a:lnTo>
                                  <a:pt x="89" y="2"/>
                                </a:lnTo>
                                <a:lnTo>
                                  <a:pt x="108" y="2"/>
                                </a:lnTo>
                                <a:lnTo>
                                  <a:pt x="135" y="2"/>
                                </a:lnTo>
                                <a:lnTo>
                                  <a:pt x="163" y="2"/>
                                </a:lnTo>
                                <a:lnTo>
                                  <a:pt x="190" y="2"/>
                                </a:lnTo>
                                <a:lnTo>
                                  <a:pt x="209" y="2"/>
                                </a:lnTo>
                                <a:lnTo>
                                  <a:pt x="215" y="2"/>
                                </a:lnTo>
                                <a:lnTo>
                                  <a:pt x="243" y="2"/>
                                </a:lnTo>
                                <a:lnTo>
                                  <a:pt x="266" y="2"/>
                                </a:lnTo>
                                <a:lnTo>
                                  <a:pt x="268" y="2"/>
                                </a:lnTo>
                                <a:lnTo>
                                  <a:pt x="291" y="2"/>
                                </a:lnTo>
                                <a:lnTo>
                                  <a:pt x="293" y="2"/>
                                </a:lnTo>
                                <a:lnTo>
                                  <a:pt x="302" y="2"/>
                                </a:lnTo>
                                <a:lnTo>
                                  <a:pt x="310" y="2"/>
                                </a:lnTo>
                                <a:lnTo>
                                  <a:pt x="321" y="2"/>
                                </a:lnTo>
                                <a:lnTo>
                                  <a:pt x="334" y="2"/>
                                </a:lnTo>
                                <a:lnTo>
                                  <a:pt x="348" y="2"/>
                                </a:lnTo>
                                <a:lnTo>
                                  <a:pt x="357" y="4"/>
                                </a:lnTo>
                                <a:lnTo>
                                  <a:pt x="363" y="4"/>
                                </a:lnTo>
                                <a:lnTo>
                                  <a:pt x="372" y="4"/>
                                </a:lnTo>
                                <a:lnTo>
                                  <a:pt x="376" y="4"/>
                                </a:lnTo>
                                <a:lnTo>
                                  <a:pt x="380" y="4"/>
                                </a:lnTo>
                                <a:lnTo>
                                  <a:pt x="401" y="4"/>
                                </a:lnTo>
                                <a:lnTo>
                                  <a:pt x="414" y="4"/>
                                </a:lnTo>
                                <a:lnTo>
                                  <a:pt x="431" y="4"/>
                                </a:lnTo>
                                <a:lnTo>
                                  <a:pt x="458" y="6"/>
                                </a:lnTo>
                                <a:lnTo>
                                  <a:pt x="484" y="6"/>
                                </a:lnTo>
                                <a:lnTo>
                                  <a:pt x="486" y="6"/>
                                </a:lnTo>
                                <a:lnTo>
                                  <a:pt x="511" y="8"/>
                                </a:lnTo>
                                <a:lnTo>
                                  <a:pt x="538" y="8"/>
                                </a:lnTo>
                                <a:lnTo>
                                  <a:pt x="564" y="8"/>
                                </a:lnTo>
                                <a:lnTo>
                                  <a:pt x="587" y="10"/>
                                </a:lnTo>
                                <a:lnTo>
                                  <a:pt x="589" y="10"/>
                                </a:lnTo>
                                <a:lnTo>
                                  <a:pt x="614" y="10"/>
                                </a:lnTo>
                                <a:lnTo>
                                  <a:pt x="617" y="10"/>
                                </a:lnTo>
                                <a:lnTo>
                                  <a:pt x="642" y="10"/>
                                </a:lnTo>
                                <a:lnTo>
                                  <a:pt x="669" y="10"/>
                                </a:lnTo>
                                <a:lnTo>
                                  <a:pt x="695" y="10"/>
                                </a:lnTo>
                                <a:lnTo>
                                  <a:pt x="722" y="10"/>
                                </a:lnTo>
                                <a:lnTo>
                                  <a:pt x="722" y="29"/>
                                </a:lnTo>
                                <a:lnTo>
                                  <a:pt x="722" y="55"/>
                                </a:lnTo>
                                <a:lnTo>
                                  <a:pt x="722" y="57"/>
                                </a:lnTo>
                                <a:lnTo>
                                  <a:pt x="722" y="59"/>
                                </a:lnTo>
                                <a:lnTo>
                                  <a:pt x="724" y="82"/>
                                </a:lnTo>
                                <a:lnTo>
                                  <a:pt x="724" y="84"/>
                                </a:lnTo>
                                <a:lnTo>
                                  <a:pt x="724" y="93"/>
                                </a:lnTo>
                                <a:lnTo>
                                  <a:pt x="724" y="109"/>
                                </a:lnTo>
                                <a:lnTo>
                                  <a:pt x="724" y="137"/>
                                </a:lnTo>
                                <a:lnTo>
                                  <a:pt x="726" y="162"/>
                                </a:lnTo>
                                <a:lnTo>
                                  <a:pt x="726" y="164"/>
                                </a:lnTo>
                                <a:lnTo>
                                  <a:pt x="726" y="179"/>
                                </a:lnTo>
                                <a:lnTo>
                                  <a:pt x="726" y="190"/>
                                </a:lnTo>
                                <a:lnTo>
                                  <a:pt x="726" y="213"/>
                                </a:lnTo>
                                <a:lnTo>
                                  <a:pt x="726" y="217"/>
                                </a:lnTo>
                                <a:lnTo>
                                  <a:pt x="726" y="230"/>
                                </a:lnTo>
                                <a:lnTo>
                                  <a:pt x="726" y="243"/>
                                </a:lnTo>
                                <a:lnTo>
                                  <a:pt x="726" y="245"/>
                                </a:lnTo>
                                <a:lnTo>
                                  <a:pt x="726" y="270"/>
                                </a:lnTo>
                                <a:lnTo>
                                  <a:pt x="726" y="278"/>
                                </a:lnTo>
                                <a:lnTo>
                                  <a:pt x="726" y="295"/>
                                </a:lnTo>
                                <a:lnTo>
                                  <a:pt x="726" y="297"/>
                                </a:lnTo>
                                <a:lnTo>
                                  <a:pt x="726" y="314"/>
                                </a:lnTo>
                                <a:lnTo>
                                  <a:pt x="726" y="323"/>
                                </a:lnTo>
                                <a:lnTo>
                                  <a:pt x="726" y="327"/>
                                </a:lnTo>
                                <a:lnTo>
                                  <a:pt x="726" y="350"/>
                                </a:lnTo>
                                <a:lnTo>
                                  <a:pt x="726" y="369"/>
                                </a:lnTo>
                                <a:lnTo>
                                  <a:pt x="726" y="376"/>
                                </a:lnTo>
                                <a:lnTo>
                                  <a:pt x="726" y="378"/>
                                </a:lnTo>
                                <a:lnTo>
                                  <a:pt x="729" y="390"/>
                                </a:lnTo>
                                <a:lnTo>
                                  <a:pt x="729" y="403"/>
                                </a:lnTo>
                                <a:lnTo>
                                  <a:pt x="729" y="405"/>
                                </a:lnTo>
                                <a:lnTo>
                                  <a:pt x="729" y="420"/>
                                </a:lnTo>
                                <a:lnTo>
                                  <a:pt x="729" y="431"/>
                                </a:lnTo>
                                <a:lnTo>
                                  <a:pt x="729" y="443"/>
                                </a:lnTo>
                                <a:lnTo>
                                  <a:pt x="729" y="458"/>
                                </a:lnTo>
                                <a:lnTo>
                                  <a:pt x="729" y="475"/>
                                </a:lnTo>
                                <a:lnTo>
                                  <a:pt x="729" y="483"/>
                                </a:lnTo>
                                <a:lnTo>
                                  <a:pt x="729" y="511"/>
                                </a:lnTo>
                                <a:lnTo>
                                  <a:pt x="729" y="536"/>
                                </a:lnTo>
                                <a:lnTo>
                                  <a:pt x="731" y="564"/>
                                </a:lnTo>
                                <a:close/>
                              </a:path>
                            </a:pathLst>
                          </a:custGeom>
                          <a:solidFill>
                            <a:srgbClr val="005CE6"/>
                          </a:solidFill>
                          <a:ln w="3810">
                            <a:solidFill>
                              <a:srgbClr val="6E6E6E"/>
                            </a:solidFill>
                            <a:round/>
                            <a:headEnd/>
                            <a:tailEnd/>
                          </a:ln>
                        </wps:spPr>
                        <wps:bodyPr rot="0" vert="horz" wrap="square" lIns="91440" tIns="45720" rIns="91440" bIns="45720" anchor="t" anchorCtr="0" upright="1">
                          <a:noAutofit/>
                        </wps:bodyPr>
                      </wps:wsp>
                      <wps:wsp>
                        <wps:cNvPr id="317" name="Freeform 477"/>
                        <wps:cNvSpPr>
                          <a:spLocks/>
                        </wps:cNvSpPr>
                        <wps:spPr bwMode="auto">
                          <a:xfrm>
                            <a:off x="3881700" y="450202"/>
                            <a:ext cx="391800" cy="405101"/>
                          </a:xfrm>
                          <a:custGeom>
                            <a:avLst/>
                            <a:gdLst>
                              <a:gd name="T0" fmla="*/ 5080 w 617"/>
                              <a:gd name="T1" fmla="*/ 319405 h 638"/>
                              <a:gd name="T2" fmla="*/ 3810 w 617"/>
                              <a:gd name="T3" fmla="*/ 215900 h 638"/>
                              <a:gd name="T4" fmla="*/ 1270 w 617"/>
                              <a:gd name="T5" fmla="*/ 113665 h 638"/>
                              <a:gd name="T6" fmla="*/ 0 w 617"/>
                              <a:gd name="T7" fmla="*/ 10795 h 638"/>
                              <a:gd name="T8" fmla="*/ 85725 w 617"/>
                              <a:gd name="T9" fmla="*/ 1270 h 638"/>
                              <a:gd name="T10" fmla="*/ 190500 w 617"/>
                              <a:gd name="T11" fmla="*/ 0 h 638"/>
                              <a:gd name="T12" fmla="*/ 292100 w 617"/>
                              <a:gd name="T13" fmla="*/ 0 h 638"/>
                              <a:gd name="T14" fmla="*/ 346075 w 617"/>
                              <a:gd name="T15" fmla="*/ 2540 h 638"/>
                              <a:gd name="T16" fmla="*/ 348615 w 617"/>
                              <a:gd name="T17" fmla="*/ 12065 h 638"/>
                              <a:gd name="T18" fmla="*/ 349885 w 617"/>
                              <a:gd name="T19" fmla="*/ 20320 h 638"/>
                              <a:gd name="T20" fmla="*/ 351155 w 617"/>
                              <a:gd name="T21" fmla="*/ 29210 h 638"/>
                              <a:gd name="T22" fmla="*/ 351155 w 617"/>
                              <a:gd name="T23" fmla="*/ 38735 h 638"/>
                              <a:gd name="T24" fmla="*/ 349885 w 617"/>
                              <a:gd name="T25" fmla="*/ 52070 h 638"/>
                              <a:gd name="T26" fmla="*/ 347345 w 617"/>
                              <a:gd name="T27" fmla="*/ 64135 h 638"/>
                              <a:gd name="T28" fmla="*/ 347345 w 617"/>
                              <a:gd name="T29" fmla="*/ 84455 h 638"/>
                              <a:gd name="T30" fmla="*/ 347345 w 617"/>
                              <a:gd name="T31" fmla="*/ 96520 h 638"/>
                              <a:gd name="T32" fmla="*/ 347345 w 617"/>
                              <a:gd name="T33" fmla="*/ 109855 h 638"/>
                              <a:gd name="T34" fmla="*/ 346075 w 617"/>
                              <a:gd name="T35" fmla="*/ 127635 h 638"/>
                              <a:gd name="T36" fmla="*/ 339090 w 617"/>
                              <a:gd name="T37" fmla="*/ 128905 h 638"/>
                              <a:gd name="T38" fmla="*/ 344805 w 617"/>
                              <a:gd name="T39" fmla="*/ 130175 h 638"/>
                              <a:gd name="T40" fmla="*/ 339090 w 617"/>
                              <a:gd name="T41" fmla="*/ 139700 h 638"/>
                              <a:gd name="T42" fmla="*/ 336550 w 617"/>
                              <a:gd name="T43" fmla="*/ 147320 h 638"/>
                              <a:gd name="T44" fmla="*/ 336550 w 617"/>
                              <a:gd name="T45" fmla="*/ 154305 h 638"/>
                              <a:gd name="T46" fmla="*/ 332740 w 617"/>
                              <a:gd name="T47" fmla="*/ 153035 h 638"/>
                              <a:gd name="T48" fmla="*/ 330835 w 617"/>
                              <a:gd name="T49" fmla="*/ 151765 h 638"/>
                              <a:gd name="T50" fmla="*/ 329565 w 617"/>
                              <a:gd name="T51" fmla="*/ 156845 h 638"/>
                              <a:gd name="T52" fmla="*/ 328295 w 617"/>
                              <a:gd name="T53" fmla="*/ 168910 h 638"/>
                              <a:gd name="T54" fmla="*/ 328295 w 617"/>
                              <a:gd name="T55" fmla="*/ 177165 h 638"/>
                              <a:gd name="T56" fmla="*/ 327025 w 617"/>
                              <a:gd name="T57" fmla="*/ 183515 h 638"/>
                              <a:gd name="T58" fmla="*/ 324485 w 617"/>
                              <a:gd name="T59" fmla="*/ 191770 h 638"/>
                              <a:gd name="T60" fmla="*/ 323215 w 617"/>
                              <a:gd name="T61" fmla="*/ 198755 h 638"/>
                              <a:gd name="T62" fmla="*/ 324485 w 617"/>
                              <a:gd name="T63" fmla="*/ 205105 h 638"/>
                              <a:gd name="T64" fmla="*/ 327025 w 617"/>
                              <a:gd name="T65" fmla="*/ 213360 h 638"/>
                              <a:gd name="T66" fmla="*/ 321945 w 617"/>
                              <a:gd name="T67" fmla="*/ 217170 h 638"/>
                              <a:gd name="T68" fmla="*/ 323215 w 617"/>
                              <a:gd name="T69" fmla="*/ 218440 h 638"/>
                              <a:gd name="T70" fmla="*/ 323215 w 617"/>
                              <a:gd name="T71" fmla="*/ 227965 h 638"/>
                              <a:gd name="T72" fmla="*/ 323215 w 617"/>
                              <a:gd name="T73" fmla="*/ 237490 h 638"/>
                              <a:gd name="T74" fmla="*/ 325755 w 617"/>
                              <a:gd name="T75" fmla="*/ 245110 h 638"/>
                              <a:gd name="T76" fmla="*/ 327025 w 617"/>
                              <a:gd name="T77" fmla="*/ 259080 h 638"/>
                              <a:gd name="T78" fmla="*/ 329565 w 617"/>
                              <a:gd name="T79" fmla="*/ 267970 h 638"/>
                              <a:gd name="T80" fmla="*/ 335280 w 617"/>
                              <a:gd name="T81" fmla="*/ 280035 h 638"/>
                              <a:gd name="T82" fmla="*/ 337820 w 617"/>
                              <a:gd name="T83" fmla="*/ 287020 h 638"/>
                              <a:gd name="T84" fmla="*/ 339090 w 617"/>
                              <a:gd name="T85" fmla="*/ 294005 h 638"/>
                              <a:gd name="T86" fmla="*/ 340360 w 617"/>
                              <a:gd name="T87" fmla="*/ 299085 h 638"/>
                              <a:gd name="T88" fmla="*/ 342900 w 617"/>
                              <a:gd name="T89" fmla="*/ 306070 h 638"/>
                              <a:gd name="T90" fmla="*/ 344805 w 617"/>
                              <a:gd name="T91" fmla="*/ 312420 h 638"/>
                              <a:gd name="T92" fmla="*/ 348615 w 617"/>
                              <a:gd name="T93" fmla="*/ 319405 h 638"/>
                              <a:gd name="T94" fmla="*/ 349885 w 617"/>
                              <a:gd name="T95" fmla="*/ 324485 h 638"/>
                              <a:gd name="T96" fmla="*/ 352425 w 617"/>
                              <a:gd name="T97" fmla="*/ 330200 h 638"/>
                              <a:gd name="T98" fmla="*/ 356870 w 617"/>
                              <a:gd name="T99" fmla="*/ 339090 h 638"/>
                              <a:gd name="T100" fmla="*/ 360680 w 617"/>
                              <a:gd name="T101" fmla="*/ 348615 h 638"/>
                              <a:gd name="T102" fmla="*/ 364490 w 617"/>
                              <a:gd name="T103" fmla="*/ 354330 h 638"/>
                              <a:gd name="T104" fmla="*/ 367030 w 617"/>
                              <a:gd name="T105" fmla="*/ 359410 h 638"/>
                              <a:gd name="T106" fmla="*/ 372745 w 617"/>
                              <a:gd name="T107" fmla="*/ 367665 h 638"/>
                              <a:gd name="T108" fmla="*/ 375285 w 617"/>
                              <a:gd name="T109" fmla="*/ 372745 h 638"/>
                              <a:gd name="T110" fmla="*/ 379095 w 617"/>
                              <a:gd name="T111" fmla="*/ 379730 h 638"/>
                              <a:gd name="T112" fmla="*/ 384810 w 617"/>
                              <a:gd name="T113" fmla="*/ 386080 h 638"/>
                              <a:gd name="T114" fmla="*/ 389890 w 617"/>
                              <a:gd name="T115" fmla="*/ 398145 h 638"/>
                              <a:gd name="T116" fmla="*/ 329565 w 617"/>
                              <a:gd name="T117" fmla="*/ 401320 h 638"/>
                              <a:gd name="T118" fmla="*/ 227965 w 617"/>
                              <a:gd name="T119" fmla="*/ 402590 h 638"/>
                              <a:gd name="T120" fmla="*/ 125730 w 617"/>
                              <a:gd name="T121" fmla="*/ 403860 h 638"/>
                              <a:gd name="T122" fmla="*/ 22860 w 617"/>
                              <a:gd name="T123" fmla="*/ 403860 h 638"/>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617" h="638">
                                <a:moveTo>
                                  <a:pt x="8" y="638"/>
                                </a:moveTo>
                                <a:lnTo>
                                  <a:pt x="8" y="610"/>
                                </a:lnTo>
                                <a:lnTo>
                                  <a:pt x="8" y="583"/>
                                </a:lnTo>
                                <a:lnTo>
                                  <a:pt x="8" y="555"/>
                                </a:lnTo>
                                <a:lnTo>
                                  <a:pt x="8" y="528"/>
                                </a:lnTo>
                                <a:lnTo>
                                  <a:pt x="8" y="503"/>
                                </a:lnTo>
                                <a:lnTo>
                                  <a:pt x="8" y="475"/>
                                </a:lnTo>
                                <a:lnTo>
                                  <a:pt x="6" y="448"/>
                                </a:lnTo>
                                <a:lnTo>
                                  <a:pt x="6" y="420"/>
                                </a:lnTo>
                                <a:lnTo>
                                  <a:pt x="6" y="395"/>
                                </a:lnTo>
                                <a:lnTo>
                                  <a:pt x="6" y="367"/>
                                </a:lnTo>
                                <a:lnTo>
                                  <a:pt x="6" y="340"/>
                                </a:lnTo>
                                <a:lnTo>
                                  <a:pt x="4" y="313"/>
                                </a:lnTo>
                                <a:lnTo>
                                  <a:pt x="4" y="287"/>
                                </a:lnTo>
                                <a:lnTo>
                                  <a:pt x="4" y="260"/>
                                </a:lnTo>
                                <a:lnTo>
                                  <a:pt x="4" y="232"/>
                                </a:lnTo>
                                <a:lnTo>
                                  <a:pt x="4" y="207"/>
                                </a:lnTo>
                                <a:lnTo>
                                  <a:pt x="2" y="179"/>
                                </a:lnTo>
                                <a:lnTo>
                                  <a:pt x="4" y="152"/>
                                </a:lnTo>
                                <a:lnTo>
                                  <a:pt x="2" y="124"/>
                                </a:lnTo>
                                <a:lnTo>
                                  <a:pt x="2" y="99"/>
                                </a:lnTo>
                                <a:lnTo>
                                  <a:pt x="2" y="72"/>
                                </a:lnTo>
                                <a:lnTo>
                                  <a:pt x="2" y="44"/>
                                </a:lnTo>
                                <a:lnTo>
                                  <a:pt x="0" y="17"/>
                                </a:lnTo>
                                <a:lnTo>
                                  <a:pt x="0" y="4"/>
                                </a:lnTo>
                                <a:lnTo>
                                  <a:pt x="27" y="4"/>
                                </a:lnTo>
                                <a:lnTo>
                                  <a:pt x="55" y="2"/>
                                </a:lnTo>
                                <a:lnTo>
                                  <a:pt x="80" y="2"/>
                                </a:lnTo>
                                <a:lnTo>
                                  <a:pt x="107" y="2"/>
                                </a:lnTo>
                                <a:lnTo>
                                  <a:pt x="135" y="2"/>
                                </a:lnTo>
                                <a:lnTo>
                                  <a:pt x="160" y="2"/>
                                </a:lnTo>
                                <a:lnTo>
                                  <a:pt x="188" y="0"/>
                                </a:lnTo>
                                <a:lnTo>
                                  <a:pt x="215" y="0"/>
                                </a:lnTo>
                                <a:lnTo>
                                  <a:pt x="243" y="0"/>
                                </a:lnTo>
                                <a:lnTo>
                                  <a:pt x="270" y="0"/>
                                </a:lnTo>
                                <a:lnTo>
                                  <a:pt x="300" y="0"/>
                                </a:lnTo>
                                <a:lnTo>
                                  <a:pt x="325" y="0"/>
                                </a:lnTo>
                                <a:lnTo>
                                  <a:pt x="352" y="0"/>
                                </a:lnTo>
                                <a:lnTo>
                                  <a:pt x="380" y="0"/>
                                </a:lnTo>
                                <a:lnTo>
                                  <a:pt x="407" y="0"/>
                                </a:lnTo>
                                <a:lnTo>
                                  <a:pt x="435" y="0"/>
                                </a:lnTo>
                                <a:lnTo>
                                  <a:pt x="460" y="0"/>
                                </a:lnTo>
                                <a:lnTo>
                                  <a:pt x="488" y="0"/>
                                </a:lnTo>
                                <a:lnTo>
                                  <a:pt x="513" y="0"/>
                                </a:lnTo>
                                <a:lnTo>
                                  <a:pt x="540" y="0"/>
                                </a:lnTo>
                                <a:lnTo>
                                  <a:pt x="545" y="0"/>
                                </a:lnTo>
                                <a:lnTo>
                                  <a:pt x="545" y="2"/>
                                </a:lnTo>
                                <a:lnTo>
                                  <a:pt x="545" y="4"/>
                                </a:lnTo>
                                <a:lnTo>
                                  <a:pt x="547" y="6"/>
                                </a:lnTo>
                                <a:lnTo>
                                  <a:pt x="547" y="8"/>
                                </a:lnTo>
                                <a:lnTo>
                                  <a:pt x="547" y="10"/>
                                </a:lnTo>
                                <a:lnTo>
                                  <a:pt x="549" y="13"/>
                                </a:lnTo>
                                <a:lnTo>
                                  <a:pt x="549" y="17"/>
                                </a:lnTo>
                                <a:lnTo>
                                  <a:pt x="549" y="19"/>
                                </a:lnTo>
                                <a:lnTo>
                                  <a:pt x="551" y="19"/>
                                </a:lnTo>
                                <a:lnTo>
                                  <a:pt x="551" y="21"/>
                                </a:lnTo>
                                <a:lnTo>
                                  <a:pt x="551" y="23"/>
                                </a:lnTo>
                                <a:lnTo>
                                  <a:pt x="551" y="25"/>
                                </a:lnTo>
                                <a:lnTo>
                                  <a:pt x="551" y="27"/>
                                </a:lnTo>
                                <a:lnTo>
                                  <a:pt x="551" y="32"/>
                                </a:lnTo>
                                <a:lnTo>
                                  <a:pt x="551" y="34"/>
                                </a:lnTo>
                                <a:lnTo>
                                  <a:pt x="551" y="38"/>
                                </a:lnTo>
                                <a:lnTo>
                                  <a:pt x="553" y="40"/>
                                </a:lnTo>
                                <a:lnTo>
                                  <a:pt x="553" y="42"/>
                                </a:lnTo>
                                <a:lnTo>
                                  <a:pt x="553" y="44"/>
                                </a:lnTo>
                                <a:lnTo>
                                  <a:pt x="553" y="46"/>
                                </a:lnTo>
                                <a:lnTo>
                                  <a:pt x="553" y="48"/>
                                </a:lnTo>
                                <a:lnTo>
                                  <a:pt x="553" y="53"/>
                                </a:lnTo>
                                <a:lnTo>
                                  <a:pt x="553" y="55"/>
                                </a:lnTo>
                                <a:lnTo>
                                  <a:pt x="553" y="57"/>
                                </a:lnTo>
                                <a:lnTo>
                                  <a:pt x="553" y="59"/>
                                </a:lnTo>
                                <a:lnTo>
                                  <a:pt x="553" y="61"/>
                                </a:lnTo>
                                <a:lnTo>
                                  <a:pt x="553" y="65"/>
                                </a:lnTo>
                                <a:lnTo>
                                  <a:pt x="551" y="65"/>
                                </a:lnTo>
                                <a:lnTo>
                                  <a:pt x="551" y="74"/>
                                </a:lnTo>
                                <a:lnTo>
                                  <a:pt x="551" y="78"/>
                                </a:lnTo>
                                <a:lnTo>
                                  <a:pt x="551" y="80"/>
                                </a:lnTo>
                                <a:lnTo>
                                  <a:pt x="551" y="82"/>
                                </a:lnTo>
                                <a:lnTo>
                                  <a:pt x="549" y="86"/>
                                </a:lnTo>
                                <a:lnTo>
                                  <a:pt x="549" y="89"/>
                                </a:lnTo>
                                <a:lnTo>
                                  <a:pt x="549" y="93"/>
                                </a:lnTo>
                                <a:lnTo>
                                  <a:pt x="547" y="95"/>
                                </a:lnTo>
                                <a:lnTo>
                                  <a:pt x="547" y="97"/>
                                </a:lnTo>
                                <a:lnTo>
                                  <a:pt x="547" y="101"/>
                                </a:lnTo>
                                <a:lnTo>
                                  <a:pt x="545" y="105"/>
                                </a:lnTo>
                                <a:lnTo>
                                  <a:pt x="545" y="112"/>
                                </a:lnTo>
                                <a:lnTo>
                                  <a:pt x="545" y="120"/>
                                </a:lnTo>
                                <a:lnTo>
                                  <a:pt x="547" y="122"/>
                                </a:lnTo>
                                <a:lnTo>
                                  <a:pt x="547" y="124"/>
                                </a:lnTo>
                                <a:lnTo>
                                  <a:pt x="547" y="133"/>
                                </a:lnTo>
                                <a:lnTo>
                                  <a:pt x="547" y="135"/>
                                </a:lnTo>
                                <a:lnTo>
                                  <a:pt x="547" y="137"/>
                                </a:lnTo>
                                <a:lnTo>
                                  <a:pt x="547" y="139"/>
                                </a:lnTo>
                                <a:lnTo>
                                  <a:pt x="547" y="148"/>
                                </a:lnTo>
                                <a:lnTo>
                                  <a:pt x="547" y="150"/>
                                </a:lnTo>
                                <a:lnTo>
                                  <a:pt x="547" y="152"/>
                                </a:lnTo>
                                <a:lnTo>
                                  <a:pt x="547" y="154"/>
                                </a:lnTo>
                                <a:lnTo>
                                  <a:pt x="547" y="158"/>
                                </a:lnTo>
                                <a:lnTo>
                                  <a:pt x="547" y="160"/>
                                </a:lnTo>
                                <a:lnTo>
                                  <a:pt x="547" y="163"/>
                                </a:lnTo>
                                <a:lnTo>
                                  <a:pt x="547" y="167"/>
                                </a:lnTo>
                                <a:lnTo>
                                  <a:pt x="547" y="173"/>
                                </a:lnTo>
                                <a:lnTo>
                                  <a:pt x="545" y="182"/>
                                </a:lnTo>
                                <a:lnTo>
                                  <a:pt x="545" y="188"/>
                                </a:lnTo>
                                <a:lnTo>
                                  <a:pt x="545" y="190"/>
                                </a:lnTo>
                                <a:lnTo>
                                  <a:pt x="545" y="192"/>
                                </a:lnTo>
                                <a:lnTo>
                                  <a:pt x="545" y="196"/>
                                </a:lnTo>
                                <a:lnTo>
                                  <a:pt x="545" y="201"/>
                                </a:lnTo>
                                <a:lnTo>
                                  <a:pt x="545" y="203"/>
                                </a:lnTo>
                                <a:lnTo>
                                  <a:pt x="543" y="203"/>
                                </a:lnTo>
                                <a:lnTo>
                                  <a:pt x="540" y="203"/>
                                </a:lnTo>
                                <a:lnTo>
                                  <a:pt x="538" y="203"/>
                                </a:lnTo>
                                <a:lnTo>
                                  <a:pt x="536" y="203"/>
                                </a:lnTo>
                                <a:lnTo>
                                  <a:pt x="534" y="203"/>
                                </a:lnTo>
                                <a:lnTo>
                                  <a:pt x="534" y="205"/>
                                </a:lnTo>
                                <a:lnTo>
                                  <a:pt x="532" y="207"/>
                                </a:lnTo>
                                <a:lnTo>
                                  <a:pt x="534" y="207"/>
                                </a:lnTo>
                                <a:lnTo>
                                  <a:pt x="536" y="207"/>
                                </a:lnTo>
                                <a:lnTo>
                                  <a:pt x="538" y="205"/>
                                </a:lnTo>
                                <a:lnTo>
                                  <a:pt x="543" y="205"/>
                                </a:lnTo>
                                <a:lnTo>
                                  <a:pt x="538" y="209"/>
                                </a:lnTo>
                                <a:lnTo>
                                  <a:pt x="538" y="211"/>
                                </a:lnTo>
                                <a:lnTo>
                                  <a:pt x="538" y="213"/>
                                </a:lnTo>
                                <a:lnTo>
                                  <a:pt x="536" y="215"/>
                                </a:lnTo>
                                <a:lnTo>
                                  <a:pt x="536" y="217"/>
                                </a:lnTo>
                                <a:lnTo>
                                  <a:pt x="534" y="220"/>
                                </a:lnTo>
                                <a:lnTo>
                                  <a:pt x="534" y="222"/>
                                </a:lnTo>
                                <a:lnTo>
                                  <a:pt x="532" y="224"/>
                                </a:lnTo>
                                <a:lnTo>
                                  <a:pt x="532" y="226"/>
                                </a:lnTo>
                                <a:lnTo>
                                  <a:pt x="530" y="228"/>
                                </a:lnTo>
                                <a:lnTo>
                                  <a:pt x="530" y="230"/>
                                </a:lnTo>
                                <a:lnTo>
                                  <a:pt x="530" y="232"/>
                                </a:lnTo>
                                <a:lnTo>
                                  <a:pt x="530" y="234"/>
                                </a:lnTo>
                                <a:lnTo>
                                  <a:pt x="532" y="236"/>
                                </a:lnTo>
                                <a:lnTo>
                                  <a:pt x="530" y="239"/>
                                </a:lnTo>
                                <a:lnTo>
                                  <a:pt x="532" y="239"/>
                                </a:lnTo>
                                <a:lnTo>
                                  <a:pt x="530" y="241"/>
                                </a:lnTo>
                                <a:lnTo>
                                  <a:pt x="530" y="243"/>
                                </a:lnTo>
                                <a:lnTo>
                                  <a:pt x="532" y="243"/>
                                </a:lnTo>
                                <a:lnTo>
                                  <a:pt x="532" y="245"/>
                                </a:lnTo>
                                <a:lnTo>
                                  <a:pt x="526" y="245"/>
                                </a:lnTo>
                                <a:lnTo>
                                  <a:pt x="524" y="243"/>
                                </a:lnTo>
                                <a:lnTo>
                                  <a:pt x="521" y="243"/>
                                </a:lnTo>
                                <a:lnTo>
                                  <a:pt x="524" y="241"/>
                                </a:lnTo>
                                <a:lnTo>
                                  <a:pt x="524" y="239"/>
                                </a:lnTo>
                                <a:lnTo>
                                  <a:pt x="524" y="232"/>
                                </a:lnTo>
                                <a:lnTo>
                                  <a:pt x="521" y="232"/>
                                </a:lnTo>
                                <a:lnTo>
                                  <a:pt x="524" y="234"/>
                                </a:lnTo>
                                <a:lnTo>
                                  <a:pt x="521" y="236"/>
                                </a:lnTo>
                                <a:lnTo>
                                  <a:pt x="521" y="239"/>
                                </a:lnTo>
                                <a:lnTo>
                                  <a:pt x="517" y="236"/>
                                </a:lnTo>
                                <a:lnTo>
                                  <a:pt x="521" y="239"/>
                                </a:lnTo>
                                <a:lnTo>
                                  <a:pt x="521" y="241"/>
                                </a:lnTo>
                                <a:lnTo>
                                  <a:pt x="519" y="243"/>
                                </a:lnTo>
                                <a:lnTo>
                                  <a:pt x="519" y="245"/>
                                </a:lnTo>
                                <a:lnTo>
                                  <a:pt x="519" y="247"/>
                                </a:lnTo>
                                <a:lnTo>
                                  <a:pt x="519" y="251"/>
                                </a:lnTo>
                                <a:lnTo>
                                  <a:pt x="519" y="253"/>
                                </a:lnTo>
                                <a:lnTo>
                                  <a:pt x="517" y="255"/>
                                </a:lnTo>
                                <a:lnTo>
                                  <a:pt x="517" y="260"/>
                                </a:lnTo>
                                <a:lnTo>
                                  <a:pt x="517" y="264"/>
                                </a:lnTo>
                                <a:lnTo>
                                  <a:pt x="517" y="266"/>
                                </a:lnTo>
                                <a:lnTo>
                                  <a:pt x="517" y="268"/>
                                </a:lnTo>
                                <a:lnTo>
                                  <a:pt x="517" y="270"/>
                                </a:lnTo>
                                <a:lnTo>
                                  <a:pt x="517" y="272"/>
                                </a:lnTo>
                                <a:lnTo>
                                  <a:pt x="517" y="274"/>
                                </a:lnTo>
                                <a:lnTo>
                                  <a:pt x="517" y="277"/>
                                </a:lnTo>
                                <a:lnTo>
                                  <a:pt x="517" y="279"/>
                                </a:lnTo>
                                <a:lnTo>
                                  <a:pt x="517" y="281"/>
                                </a:lnTo>
                                <a:lnTo>
                                  <a:pt x="517" y="283"/>
                                </a:lnTo>
                                <a:lnTo>
                                  <a:pt x="517" y="285"/>
                                </a:lnTo>
                                <a:lnTo>
                                  <a:pt x="517" y="287"/>
                                </a:lnTo>
                                <a:lnTo>
                                  <a:pt x="517" y="289"/>
                                </a:lnTo>
                                <a:lnTo>
                                  <a:pt x="515" y="289"/>
                                </a:lnTo>
                                <a:lnTo>
                                  <a:pt x="515" y="293"/>
                                </a:lnTo>
                                <a:lnTo>
                                  <a:pt x="515" y="296"/>
                                </a:lnTo>
                                <a:lnTo>
                                  <a:pt x="513" y="296"/>
                                </a:lnTo>
                                <a:lnTo>
                                  <a:pt x="513" y="298"/>
                                </a:lnTo>
                                <a:lnTo>
                                  <a:pt x="513" y="300"/>
                                </a:lnTo>
                                <a:lnTo>
                                  <a:pt x="511" y="302"/>
                                </a:lnTo>
                                <a:lnTo>
                                  <a:pt x="511" y="304"/>
                                </a:lnTo>
                                <a:lnTo>
                                  <a:pt x="511" y="306"/>
                                </a:lnTo>
                                <a:lnTo>
                                  <a:pt x="511" y="308"/>
                                </a:lnTo>
                                <a:lnTo>
                                  <a:pt x="511" y="310"/>
                                </a:lnTo>
                                <a:lnTo>
                                  <a:pt x="511" y="313"/>
                                </a:lnTo>
                                <a:lnTo>
                                  <a:pt x="509" y="313"/>
                                </a:lnTo>
                                <a:lnTo>
                                  <a:pt x="511" y="313"/>
                                </a:lnTo>
                                <a:lnTo>
                                  <a:pt x="511" y="315"/>
                                </a:lnTo>
                                <a:lnTo>
                                  <a:pt x="511" y="317"/>
                                </a:lnTo>
                                <a:lnTo>
                                  <a:pt x="511" y="319"/>
                                </a:lnTo>
                                <a:lnTo>
                                  <a:pt x="511" y="321"/>
                                </a:lnTo>
                                <a:lnTo>
                                  <a:pt x="511" y="323"/>
                                </a:lnTo>
                                <a:lnTo>
                                  <a:pt x="511" y="325"/>
                                </a:lnTo>
                                <a:lnTo>
                                  <a:pt x="513" y="327"/>
                                </a:lnTo>
                                <a:lnTo>
                                  <a:pt x="511" y="327"/>
                                </a:lnTo>
                                <a:lnTo>
                                  <a:pt x="511" y="329"/>
                                </a:lnTo>
                                <a:lnTo>
                                  <a:pt x="513" y="334"/>
                                </a:lnTo>
                                <a:lnTo>
                                  <a:pt x="515" y="336"/>
                                </a:lnTo>
                                <a:lnTo>
                                  <a:pt x="513" y="336"/>
                                </a:lnTo>
                                <a:lnTo>
                                  <a:pt x="511" y="338"/>
                                </a:lnTo>
                                <a:lnTo>
                                  <a:pt x="511" y="340"/>
                                </a:lnTo>
                                <a:lnTo>
                                  <a:pt x="511" y="342"/>
                                </a:lnTo>
                                <a:lnTo>
                                  <a:pt x="509" y="342"/>
                                </a:lnTo>
                                <a:lnTo>
                                  <a:pt x="507" y="342"/>
                                </a:lnTo>
                                <a:lnTo>
                                  <a:pt x="505" y="342"/>
                                </a:lnTo>
                                <a:lnTo>
                                  <a:pt x="507" y="342"/>
                                </a:lnTo>
                                <a:lnTo>
                                  <a:pt x="509" y="342"/>
                                </a:lnTo>
                                <a:lnTo>
                                  <a:pt x="509" y="344"/>
                                </a:lnTo>
                                <a:lnTo>
                                  <a:pt x="511" y="344"/>
                                </a:lnTo>
                                <a:lnTo>
                                  <a:pt x="509" y="344"/>
                                </a:lnTo>
                                <a:lnTo>
                                  <a:pt x="509" y="346"/>
                                </a:lnTo>
                                <a:lnTo>
                                  <a:pt x="509" y="348"/>
                                </a:lnTo>
                                <a:lnTo>
                                  <a:pt x="507" y="355"/>
                                </a:lnTo>
                                <a:lnTo>
                                  <a:pt x="509" y="355"/>
                                </a:lnTo>
                                <a:lnTo>
                                  <a:pt x="507" y="357"/>
                                </a:lnTo>
                                <a:lnTo>
                                  <a:pt x="509" y="359"/>
                                </a:lnTo>
                                <a:lnTo>
                                  <a:pt x="509" y="361"/>
                                </a:lnTo>
                                <a:lnTo>
                                  <a:pt x="509" y="363"/>
                                </a:lnTo>
                                <a:lnTo>
                                  <a:pt x="509" y="365"/>
                                </a:lnTo>
                                <a:lnTo>
                                  <a:pt x="509" y="367"/>
                                </a:lnTo>
                                <a:lnTo>
                                  <a:pt x="509" y="370"/>
                                </a:lnTo>
                                <a:lnTo>
                                  <a:pt x="509" y="374"/>
                                </a:lnTo>
                                <a:lnTo>
                                  <a:pt x="511" y="376"/>
                                </a:lnTo>
                                <a:lnTo>
                                  <a:pt x="511" y="378"/>
                                </a:lnTo>
                                <a:lnTo>
                                  <a:pt x="511" y="380"/>
                                </a:lnTo>
                                <a:lnTo>
                                  <a:pt x="511" y="382"/>
                                </a:lnTo>
                                <a:lnTo>
                                  <a:pt x="511" y="386"/>
                                </a:lnTo>
                                <a:lnTo>
                                  <a:pt x="513" y="386"/>
                                </a:lnTo>
                                <a:lnTo>
                                  <a:pt x="513" y="391"/>
                                </a:lnTo>
                                <a:lnTo>
                                  <a:pt x="515" y="393"/>
                                </a:lnTo>
                                <a:lnTo>
                                  <a:pt x="515" y="395"/>
                                </a:lnTo>
                                <a:lnTo>
                                  <a:pt x="517" y="401"/>
                                </a:lnTo>
                                <a:lnTo>
                                  <a:pt x="515" y="401"/>
                                </a:lnTo>
                                <a:lnTo>
                                  <a:pt x="515" y="408"/>
                                </a:lnTo>
                                <a:lnTo>
                                  <a:pt x="517" y="410"/>
                                </a:lnTo>
                                <a:lnTo>
                                  <a:pt x="517" y="412"/>
                                </a:lnTo>
                                <a:lnTo>
                                  <a:pt x="517" y="414"/>
                                </a:lnTo>
                                <a:lnTo>
                                  <a:pt x="517" y="416"/>
                                </a:lnTo>
                                <a:lnTo>
                                  <a:pt x="519" y="418"/>
                                </a:lnTo>
                                <a:lnTo>
                                  <a:pt x="519" y="422"/>
                                </a:lnTo>
                                <a:lnTo>
                                  <a:pt x="521" y="424"/>
                                </a:lnTo>
                                <a:lnTo>
                                  <a:pt x="521" y="429"/>
                                </a:lnTo>
                                <a:lnTo>
                                  <a:pt x="524" y="433"/>
                                </a:lnTo>
                                <a:lnTo>
                                  <a:pt x="526" y="437"/>
                                </a:lnTo>
                                <a:lnTo>
                                  <a:pt x="528" y="439"/>
                                </a:lnTo>
                                <a:lnTo>
                                  <a:pt x="528" y="441"/>
                                </a:lnTo>
                                <a:lnTo>
                                  <a:pt x="530" y="443"/>
                                </a:lnTo>
                                <a:lnTo>
                                  <a:pt x="530" y="446"/>
                                </a:lnTo>
                                <a:lnTo>
                                  <a:pt x="530" y="448"/>
                                </a:lnTo>
                                <a:lnTo>
                                  <a:pt x="530" y="450"/>
                                </a:lnTo>
                                <a:lnTo>
                                  <a:pt x="532" y="450"/>
                                </a:lnTo>
                                <a:lnTo>
                                  <a:pt x="532" y="452"/>
                                </a:lnTo>
                                <a:lnTo>
                                  <a:pt x="532" y="454"/>
                                </a:lnTo>
                                <a:lnTo>
                                  <a:pt x="532" y="456"/>
                                </a:lnTo>
                                <a:lnTo>
                                  <a:pt x="534" y="456"/>
                                </a:lnTo>
                                <a:lnTo>
                                  <a:pt x="534" y="458"/>
                                </a:lnTo>
                                <a:lnTo>
                                  <a:pt x="534" y="460"/>
                                </a:lnTo>
                                <a:lnTo>
                                  <a:pt x="534" y="463"/>
                                </a:lnTo>
                                <a:lnTo>
                                  <a:pt x="534" y="465"/>
                                </a:lnTo>
                                <a:lnTo>
                                  <a:pt x="536" y="465"/>
                                </a:lnTo>
                                <a:lnTo>
                                  <a:pt x="534" y="465"/>
                                </a:lnTo>
                                <a:lnTo>
                                  <a:pt x="536" y="467"/>
                                </a:lnTo>
                                <a:lnTo>
                                  <a:pt x="536" y="469"/>
                                </a:lnTo>
                                <a:lnTo>
                                  <a:pt x="536" y="471"/>
                                </a:lnTo>
                                <a:lnTo>
                                  <a:pt x="538" y="473"/>
                                </a:lnTo>
                                <a:lnTo>
                                  <a:pt x="538" y="475"/>
                                </a:lnTo>
                                <a:lnTo>
                                  <a:pt x="538" y="477"/>
                                </a:lnTo>
                                <a:lnTo>
                                  <a:pt x="538" y="479"/>
                                </a:lnTo>
                                <a:lnTo>
                                  <a:pt x="540" y="479"/>
                                </a:lnTo>
                                <a:lnTo>
                                  <a:pt x="540" y="482"/>
                                </a:lnTo>
                                <a:lnTo>
                                  <a:pt x="540" y="484"/>
                                </a:lnTo>
                                <a:lnTo>
                                  <a:pt x="540" y="486"/>
                                </a:lnTo>
                                <a:lnTo>
                                  <a:pt x="540" y="488"/>
                                </a:lnTo>
                                <a:lnTo>
                                  <a:pt x="543" y="488"/>
                                </a:lnTo>
                                <a:lnTo>
                                  <a:pt x="543" y="490"/>
                                </a:lnTo>
                                <a:lnTo>
                                  <a:pt x="543" y="492"/>
                                </a:lnTo>
                                <a:lnTo>
                                  <a:pt x="543" y="494"/>
                                </a:lnTo>
                                <a:lnTo>
                                  <a:pt x="545" y="494"/>
                                </a:lnTo>
                                <a:lnTo>
                                  <a:pt x="545" y="496"/>
                                </a:lnTo>
                                <a:lnTo>
                                  <a:pt x="547" y="498"/>
                                </a:lnTo>
                                <a:lnTo>
                                  <a:pt x="549" y="501"/>
                                </a:lnTo>
                                <a:lnTo>
                                  <a:pt x="549" y="503"/>
                                </a:lnTo>
                                <a:lnTo>
                                  <a:pt x="549" y="505"/>
                                </a:lnTo>
                                <a:lnTo>
                                  <a:pt x="551" y="505"/>
                                </a:lnTo>
                                <a:lnTo>
                                  <a:pt x="549" y="505"/>
                                </a:lnTo>
                                <a:lnTo>
                                  <a:pt x="551" y="507"/>
                                </a:lnTo>
                                <a:lnTo>
                                  <a:pt x="551" y="509"/>
                                </a:lnTo>
                                <a:lnTo>
                                  <a:pt x="551" y="511"/>
                                </a:lnTo>
                                <a:lnTo>
                                  <a:pt x="553" y="511"/>
                                </a:lnTo>
                                <a:lnTo>
                                  <a:pt x="553" y="513"/>
                                </a:lnTo>
                                <a:lnTo>
                                  <a:pt x="553" y="515"/>
                                </a:lnTo>
                                <a:lnTo>
                                  <a:pt x="553" y="517"/>
                                </a:lnTo>
                                <a:lnTo>
                                  <a:pt x="553" y="520"/>
                                </a:lnTo>
                                <a:lnTo>
                                  <a:pt x="555" y="520"/>
                                </a:lnTo>
                                <a:lnTo>
                                  <a:pt x="555" y="522"/>
                                </a:lnTo>
                                <a:lnTo>
                                  <a:pt x="555" y="524"/>
                                </a:lnTo>
                                <a:lnTo>
                                  <a:pt x="557" y="526"/>
                                </a:lnTo>
                                <a:lnTo>
                                  <a:pt x="559" y="530"/>
                                </a:lnTo>
                                <a:lnTo>
                                  <a:pt x="559" y="532"/>
                                </a:lnTo>
                                <a:lnTo>
                                  <a:pt x="562" y="534"/>
                                </a:lnTo>
                                <a:lnTo>
                                  <a:pt x="562" y="536"/>
                                </a:lnTo>
                                <a:lnTo>
                                  <a:pt x="564" y="539"/>
                                </a:lnTo>
                                <a:lnTo>
                                  <a:pt x="564" y="541"/>
                                </a:lnTo>
                                <a:lnTo>
                                  <a:pt x="566" y="543"/>
                                </a:lnTo>
                                <a:lnTo>
                                  <a:pt x="568" y="547"/>
                                </a:lnTo>
                                <a:lnTo>
                                  <a:pt x="568" y="549"/>
                                </a:lnTo>
                                <a:lnTo>
                                  <a:pt x="570" y="549"/>
                                </a:lnTo>
                                <a:lnTo>
                                  <a:pt x="570" y="551"/>
                                </a:lnTo>
                                <a:lnTo>
                                  <a:pt x="572" y="553"/>
                                </a:lnTo>
                                <a:lnTo>
                                  <a:pt x="572" y="555"/>
                                </a:lnTo>
                                <a:lnTo>
                                  <a:pt x="574" y="555"/>
                                </a:lnTo>
                                <a:lnTo>
                                  <a:pt x="574" y="558"/>
                                </a:lnTo>
                                <a:lnTo>
                                  <a:pt x="576" y="558"/>
                                </a:lnTo>
                                <a:lnTo>
                                  <a:pt x="576" y="560"/>
                                </a:lnTo>
                                <a:lnTo>
                                  <a:pt x="576" y="562"/>
                                </a:lnTo>
                                <a:lnTo>
                                  <a:pt x="576" y="564"/>
                                </a:lnTo>
                                <a:lnTo>
                                  <a:pt x="578" y="564"/>
                                </a:lnTo>
                                <a:lnTo>
                                  <a:pt x="578" y="566"/>
                                </a:lnTo>
                                <a:lnTo>
                                  <a:pt x="581" y="568"/>
                                </a:lnTo>
                                <a:lnTo>
                                  <a:pt x="581" y="570"/>
                                </a:lnTo>
                                <a:lnTo>
                                  <a:pt x="583" y="572"/>
                                </a:lnTo>
                                <a:lnTo>
                                  <a:pt x="585" y="574"/>
                                </a:lnTo>
                                <a:lnTo>
                                  <a:pt x="585" y="577"/>
                                </a:lnTo>
                                <a:lnTo>
                                  <a:pt x="587" y="579"/>
                                </a:lnTo>
                                <a:lnTo>
                                  <a:pt x="587" y="581"/>
                                </a:lnTo>
                                <a:lnTo>
                                  <a:pt x="589" y="581"/>
                                </a:lnTo>
                                <a:lnTo>
                                  <a:pt x="589" y="583"/>
                                </a:lnTo>
                                <a:lnTo>
                                  <a:pt x="589" y="585"/>
                                </a:lnTo>
                                <a:lnTo>
                                  <a:pt x="591" y="585"/>
                                </a:lnTo>
                                <a:lnTo>
                                  <a:pt x="591" y="587"/>
                                </a:lnTo>
                                <a:lnTo>
                                  <a:pt x="593" y="589"/>
                                </a:lnTo>
                                <a:lnTo>
                                  <a:pt x="595" y="591"/>
                                </a:lnTo>
                                <a:lnTo>
                                  <a:pt x="595" y="593"/>
                                </a:lnTo>
                                <a:lnTo>
                                  <a:pt x="595" y="596"/>
                                </a:lnTo>
                                <a:lnTo>
                                  <a:pt x="597" y="596"/>
                                </a:lnTo>
                                <a:lnTo>
                                  <a:pt x="597" y="598"/>
                                </a:lnTo>
                                <a:lnTo>
                                  <a:pt x="600" y="598"/>
                                </a:lnTo>
                                <a:lnTo>
                                  <a:pt x="600" y="600"/>
                                </a:lnTo>
                                <a:lnTo>
                                  <a:pt x="602" y="600"/>
                                </a:lnTo>
                                <a:lnTo>
                                  <a:pt x="602" y="602"/>
                                </a:lnTo>
                                <a:lnTo>
                                  <a:pt x="604" y="604"/>
                                </a:lnTo>
                                <a:lnTo>
                                  <a:pt x="606" y="608"/>
                                </a:lnTo>
                                <a:lnTo>
                                  <a:pt x="606" y="610"/>
                                </a:lnTo>
                                <a:lnTo>
                                  <a:pt x="608" y="612"/>
                                </a:lnTo>
                                <a:lnTo>
                                  <a:pt x="610" y="617"/>
                                </a:lnTo>
                                <a:lnTo>
                                  <a:pt x="612" y="623"/>
                                </a:lnTo>
                                <a:lnTo>
                                  <a:pt x="614" y="625"/>
                                </a:lnTo>
                                <a:lnTo>
                                  <a:pt x="614" y="627"/>
                                </a:lnTo>
                                <a:lnTo>
                                  <a:pt x="617" y="629"/>
                                </a:lnTo>
                                <a:lnTo>
                                  <a:pt x="602" y="629"/>
                                </a:lnTo>
                                <a:lnTo>
                                  <a:pt x="574" y="632"/>
                                </a:lnTo>
                                <a:lnTo>
                                  <a:pt x="547" y="632"/>
                                </a:lnTo>
                                <a:lnTo>
                                  <a:pt x="521" y="632"/>
                                </a:lnTo>
                                <a:lnTo>
                                  <a:pt x="519" y="632"/>
                                </a:lnTo>
                                <a:lnTo>
                                  <a:pt x="494" y="632"/>
                                </a:lnTo>
                                <a:lnTo>
                                  <a:pt x="467" y="632"/>
                                </a:lnTo>
                                <a:lnTo>
                                  <a:pt x="439" y="632"/>
                                </a:lnTo>
                                <a:lnTo>
                                  <a:pt x="412" y="634"/>
                                </a:lnTo>
                                <a:lnTo>
                                  <a:pt x="386" y="634"/>
                                </a:lnTo>
                                <a:lnTo>
                                  <a:pt x="359" y="634"/>
                                </a:lnTo>
                                <a:lnTo>
                                  <a:pt x="331" y="634"/>
                                </a:lnTo>
                                <a:lnTo>
                                  <a:pt x="304" y="634"/>
                                </a:lnTo>
                                <a:lnTo>
                                  <a:pt x="279" y="634"/>
                                </a:lnTo>
                                <a:lnTo>
                                  <a:pt x="251" y="634"/>
                                </a:lnTo>
                                <a:lnTo>
                                  <a:pt x="224" y="634"/>
                                </a:lnTo>
                                <a:lnTo>
                                  <a:pt x="198" y="636"/>
                                </a:lnTo>
                                <a:lnTo>
                                  <a:pt x="171" y="636"/>
                                </a:lnTo>
                                <a:lnTo>
                                  <a:pt x="143" y="636"/>
                                </a:lnTo>
                                <a:lnTo>
                                  <a:pt x="116" y="636"/>
                                </a:lnTo>
                                <a:lnTo>
                                  <a:pt x="88" y="636"/>
                                </a:lnTo>
                                <a:lnTo>
                                  <a:pt x="63" y="636"/>
                                </a:lnTo>
                                <a:lnTo>
                                  <a:pt x="36" y="636"/>
                                </a:lnTo>
                                <a:lnTo>
                                  <a:pt x="8" y="638"/>
                                </a:lnTo>
                                <a:close/>
                              </a:path>
                            </a:pathLst>
                          </a:custGeom>
                          <a:solidFill>
                            <a:srgbClr val="38A800"/>
                          </a:solidFill>
                          <a:ln w="3810">
                            <a:solidFill>
                              <a:srgbClr val="6E6E6E"/>
                            </a:solidFill>
                            <a:round/>
                            <a:headEnd/>
                            <a:tailEnd/>
                          </a:ln>
                        </wps:spPr>
                        <wps:bodyPr rot="0" vert="horz" wrap="square" lIns="91440" tIns="45720" rIns="91440" bIns="45720" anchor="t" anchorCtr="0" upright="1">
                          <a:noAutofit/>
                        </wps:bodyPr>
                      </wps:wsp>
                      <wps:wsp>
                        <wps:cNvPr id="318" name="Freeform 478"/>
                        <wps:cNvSpPr>
                          <a:spLocks/>
                        </wps:cNvSpPr>
                        <wps:spPr bwMode="auto">
                          <a:xfrm>
                            <a:off x="3439100" y="452702"/>
                            <a:ext cx="447700" cy="407701"/>
                          </a:xfrm>
                          <a:custGeom>
                            <a:avLst/>
                            <a:gdLst>
                              <a:gd name="T0" fmla="*/ 414020 w 705"/>
                              <a:gd name="T1" fmla="*/ 402590 h 642"/>
                              <a:gd name="T2" fmla="*/ 363220 w 705"/>
                              <a:gd name="T3" fmla="*/ 403860 h 642"/>
                              <a:gd name="T4" fmla="*/ 312420 w 705"/>
                              <a:gd name="T5" fmla="*/ 403860 h 642"/>
                              <a:gd name="T6" fmla="*/ 278765 w 705"/>
                              <a:gd name="T7" fmla="*/ 405130 h 642"/>
                              <a:gd name="T8" fmla="*/ 208915 w 705"/>
                              <a:gd name="T9" fmla="*/ 405130 h 642"/>
                              <a:gd name="T10" fmla="*/ 179705 w 705"/>
                              <a:gd name="T11" fmla="*/ 406400 h 642"/>
                              <a:gd name="T12" fmla="*/ 175260 w 705"/>
                              <a:gd name="T13" fmla="*/ 406400 h 642"/>
                              <a:gd name="T14" fmla="*/ 158115 w 705"/>
                              <a:gd name="T15" fmla="*/ 406400 h 642"/>
                              <a:gd name="T16" fmla="*/ 140970 w 705"/>
                              <a:gd name="T17" fmla="*/ 406400 h 642"/>
                              <a:gd name="T18" fmla="*/ 140970 w 705"/>
                              <a:gd name="T19" fmla="*/ 406400 h 642"/>
                              <a:gd name="T20" fmla="*/ 124460 w 705"/>
                              <a:gd name="T21" fmla="*/ 406400 h 642"/>
                              <a:gd name="T22" fmla="*/ 124460 w 705"/>
                              <a:gd name="T23" fmla="*/ 406400 h 642"/>
                              <a:gd name="T24" fmla="*/ 95250 w 705"/>
                              <a:gd name="T25" fmla="*/ 406400 h 642"/>
                              <a:gd name="T26" fmla="*/ 89535 w 705"/>
                              <a:gd name="T27" fmla="*/ 406400 h 642"/>
                              <a:gd name="T28" fmla="*/ 73660 w 705"/>
                              <a:gd name="T29" fmla="*/ 407670 h 642"/>
                              <a:gd name="T30" fmla="*/ 38735 w 705"/>
                              <a:gd name="T31" fmla="*/ 407670 h 642"/>
                              <a:gd name="T32" fmla="*/ 22860 w 705"/>
                              <a:gd name="T33" fmla="*/ 407670 h 642"/>
                              <a:gd name="T34" fmla="*/ 5080 w 705"/>
                              <a:gd name="T35" fmla="*/ 390525 h 642"/>
                              <a:gd name="T36" fmla="*/ 5080 w 705"/>
                              <a:gd name="T37" fmla="*/ 379730 h 642"/>
                              <a:gd name="T38" fmla="*/ 5080 w 705"/>
                              <a:gd name="T39" fmla="*/ 372745 h 642"/>
                              <a:gd name="T40" fmla="*/ 3810 w 705"/>
                              <a:gd name="T41" fmla="*/ 356870 h 642"/>
                              <a:gd name="T42" fmla="*/ 3810 w 705"/>
                              <a:gd name="T43" fmla="*/ 339725 h 642"/>
                              <a:gd name="T44" fmla="*/ 3810 w 705"/>
                              <a:gd name="T45" fmla="*/ 321945 h 642"/>
                              <a:gd name="T46" fmla="*/ 3810 w 705"/>
                              <a:gd name="T47" fmla="*/ 294005 h 642"/>
                              <a:gd name="T48" fmla="*/ 3810 w 705"/>
                              <a:gd name="T49" fmla="*/ 253365 h 642"/>
                              <a:gd name="T50" fmla="*/ 3810 w 705"/>
                              <a:gd name="T51" fmla="*/ 236220 h 642"/>
                              <a:gd name="T52" fmla="*/ 2540 w 705"/>
                              <a:gd name="T53" fmla="*/ 202565 h 642"/>
                              <a:gd name="T54" fmla="*/ 2540 w 705"/>
                              <a:gd name="T55" fmla="*/ 185420 h 642"/>
                              <a:gd name="T56" fmla="*/ 2540 w 705"/>
                              <a:gd name="T57" fmla="*/ 167640 h 642"/>
                              <a:gd name="T58" fmla="*/ 2540 w 705"/>
                              <a:gd name="T59" fmla="*/ 151765 h 642"/>
                              <a:gd name="T60" fmla="*/ 2540 w 705"/>
                              <a:gd name="T61" fmla="*/ 133985 h 642"/>
                              <a:gd name="T62" fmla="*/ 2540 w 705"/>
                              <a:gd name="T63" fmla="*/ 116840 h 642"/>
                              <a:gd name="T64" fmla="*/ 2540 w 705"/>
                              <a:gd name="T65" fmla="*/ 99060 h 642"/>
                              <a:gd name="T66" fmla="*/ 1270 w 705"/>
                              <a:gd name="T67" fmla="*/ 66040 h 642"/>
                              <a:gd name="T68" fmla="*/ 1270 w 705"/>
                              <a:gd name="T69" fmla="*/ 48260 h 642"/>
                              <a:gd name="T70" fmla="*/ 0 w 705"/>
                              <a:gd name="T71" fmla="*/ 31115 h 642"/>
                              <a:gd name="T72" fmla="*/ 0 w 705"/>
                              <a:gd name="T73" fmla="*/ 14605 h 642"/>
                              <a:gd name="T74" fmla="*/ 15875 w 705"/>
                              <a:gd name="T75" fmla="*/ 6985 h 642"/>
                              <a:gd name="T76" fmla="*/ 50800 w 705"/>
                              <a:gd name="T77" fmla="*/ 5715 h 642"/>
                              <a:gd name="T78" fmla="*/ 71120 w 705"/>
                              <a:gd name="T79" fmla="*/ 5715 h 642"/>
                              <a:gd name="T80" fmla="*/ 102870 w 705"/>
                              <a:gd name="T81" fmla="*/ 3810 h 642"/>
                              <a:gd name="T82" fmla="*/ 136525 w 705"/>
                              <a:gd name="T83" fmla="*/ 3810 h 642"/>
                              <a:gd name="T84" fmla="*/ 171450 w 705"/>
                              <a:gd name="T85" fmla="*/ 3810 h 642"/>
                              <a:gd name="T86" fmla="*/ 240030 w 705"/>
                              <a:gd name="T87" fmla="*/ 3810 h 642"/>
                              <a:gd name="T88" fmla="*/ 306705 w 705"/>
                              <a:gd name="T89" fmla="*/ 2540 h 642"/>
                              <a:gd name="T90" fmla="*/ 375285 w 705"/>
                              <a:gd name="T91" fmla="*/ 1270 h 642"/>
                              <a:gd name="T92" fmla="*/ 442595 w 705"/>
                              <a:gd name="T93" fmla="*/ 0 h 642"/>
                              <a:gd name="T94" fmla="*/ 443865 w 705"/>
                              <a:gd name="T95" fmla="*/ 60325 h 642"/>
                              <a:gd name="T96" fmla="*/ 445135 w 705"/>
                              <a:gd name="T97" fmla="*/ 128905 h 642"/>
                              <a:gd name="T98" fmla="*/ 445135 w 705"/>
                              <a:gd name="T99" fmla="*/ 196215 h 642"/>
                              <a:gd name="T100" fmla="*/ 446405 w 705"/>
                              <a:gd name="T101" fmla="*/ 264160 h 642"/>
                              <a:gd name="T102" fmla="*/ 447675 w 705"/>
                              <a:gd name="T103" fmla="*/ 332740 h 642"/>
                              <a:gd name="T104" fmla="*/ 447675 w 705"/>
                              <a:gd name="T105" fmla="*/ 402590 h 642"/>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705" h="642">
                                <a:moveTo>
                                  <a:pt x="705" y="634"/>
                                </a:moveTo>
                                <a:lnTo>
                                  <a:pt x="678" y="634"/>
                                </a:lnTo>
                                <a:lnTo>
                                  <a:pt x="652" y="634"/>
                                </a:lnTo>
                                <a:lnTo>
                                  <a:pt x="625" y="634"/>
                                </a:lnTo>
                                <a:lnTo>
                                  <a:pt x="600" y="636"/>
                                </a:lnTo>
                                <a:lnTo>
                                  <a:pt x="572" y="636"/>
                                </a:lnTo>
                                <a:lnTo>
                                  <a:pt x="545" y="636"/>
                                </a:lnTo>
                                <a:lnTo>
                                  <a:pt x="517" y="636"/>
                                </a:lnTo>
                                <a:lnTo>
                                  <a:pt x="492" y="636"/>
                                </a:lnTo>
                                <a:lnTo>
                                  <a:pt x="464" y="636"/>
                                </a:lnTo>
                                <a:lnTo>
                                  <a:pt x="439" y="638"/>
                                </a:lnTo>
                                <a:lnTo>
                                  <a:pt x="412" y="638"/>
                                </a:lnTo>
                                <a:lnTo>
                                  <a:pt x="384" y="638"/>
                                </a:lnTo>
                                <a:lnTo>
                                  <a:pt x="359" y="638"/>
                                </a:lnTo>
                                <a:lnTo>
                                  <a:pt x="329" y="638"/>
                                </a:lnTo>
                                <a:lnTo>
                                  <a:pt x="304" y="640"/>
                                </a:lnTo>
                                <a:lnTo>
                                  <a:pt x="291" y="640"/>
                                </a:lnTo>
                                <a:lnTo>
                                  <a:pt x="283" y="640"/>
                                </a:lnTo>
                                <a:lnTo>
                                  <a:pt x="276" y="640"/>
                                </a:lnTo>
                                <a:lnTo>
                                  <a:pt x="249" y="640"/>
                                </a:lnTo>
                                <a:lnTo>
                                  <a:pt x="224" y="640"/>
                                </a:lnTo>
                                <a:lnTo>
                                  <a:pt x="222" y="640"/>
                                </a:lnTo>
                                <a:lnTo>
                                  <a:pt x="203" y="640"/>
                                </a:lnTo>
                                <a:lnTo>
                                  <a:pt x="196" y="640"/>
                                </a:lnTo>
                                <a:lnTo>
                                  <a:pt x="169" y="640"/>
                                </a:lnTo>
                                <a:lnTo>
                                  <a:pt x="152" y="640"/>
                                </a:lnTo>
                                <a:lnTo>
                                  <a:pt x="150" y="640"/>
                                </a:lnTo>
                                <a:lnTo>
                                  <a:pt x="143" y="640"/>
                                </a:lnTo>
                                <a:lnTo>
                                  <a:pt x="141" y="640"/>
                                </a:lnTo>
                                <a:lnTo>
                                  <a:pt x="118" y="642"/>
                                </a:lnTo>
                                <a:lnTo>
                                  <a:pt x="116" y="642"/>
                                </a:lnTo>
                                <a:lnTo>
                                  <a:pt x="88" y="642"/>
                                </a:lnTo>
                                <a:lnTo>
                                  <a:pt x="61" y="642"/>
                                </a:lnTo>
                                <a:lnTo>
                                  <a:pt x="36" y="642"/>
                                </a:lnTo>
                                <a:lnTo>
                                  <a:pt x="34" y="642"/>
                                </a:lnTo>
                                <a:lnTo>
                                  <a:pt x="8" y="642"/>
                                </a:lnTo>
                                <a:lnTo>
                                  <a:pt x="8" y="615"/>
                                </a:lnTo>
                                <a:lnTo>
                                  <a:pt x="8" y="598"/>
                                </a:lnTo>
                                <a:lnTo>
                                  <a:pt x="8" y="589"/>
                                </a:lnTo>
                                <a:lnTo>
                                  <a:pt x="8" y="587"/>
                                </a:lnTo>
                                <a:lnTo>
                                  <a:pt x="6" y="573"/>
                                </a:lnTo>
                                <a:lnTo>
                                  <a:pt x="6" y="566"/>
                                </a:lnTo>
                                <a:lnTo>
                                  <a:pt x="6" y="562"/>
                                </a:lnTo>
                                <a:lnTo>
                                  <a:pt x="6" y="537"/>
                                </a:lnTo>
                                <a:lnTo>
                                  <a:pt x="6" y="535"/>
                                </a:lnTo>
                                <a:lnTo>
                                  <a:pt x="6" y="507"/>
                                </a:lnTo>
                                <a:lnTo>
                                  <a:pt x="6" y="501"/>
                                </a:lnTo>
                                <a:lnTo>
                                  <a:pt x="6" y="480"/>
                                </a:lnTo>
                                <a:lnTo>
                                  <a:pt x="6" y="463"/>
                                </a:lnTo>
                                <a:lnTo>
                                  <a:pt x="6" y="454"/>
                                </a:lnTo>
                                <a:lnTo>
                                  <a:pt x="6" y="427"/>
                                </a:lnTo>
                                <a:lnTo>
                                  <a:pt x="6" y="399"/>
                                </a:lnTo>
                                <a:lnTo>
                                  <a:pt x="6" y="372"/>
                                </a:lnTo>
                                <a:lnTo>
                                  <a:pt x="4" y="347"/>
                                </a:lnTo>
                                <a:lnTo>
                                  <a:pt x="4" y="319"/>
                                </a:lnTo>
                                <a:lnTo>
                                  <a:pt x="4" y="292"/>
                                </a:lnTo>
                                <a:lnTo>
                                  <a:pt x="4" y="264"/>
                                </a:lnTo>
                                <a:lnTo>
                                  <a:pt x="4" y="239"/>
                                </a:lnTo>
                                <a:lnTo>
                                  <a:pt x="4" y="230"/>
                                </a:lnTo>
                                <a:lnTo>
                                  <a:pt x="4" y="211"/>
                                </a:lnTo>
                                <a:lnTo>
                                  <a:pt x="4" y="184"/>
                                </a:lnTo>
                                <a:lnTo>
                                  <a:pt x="4" y="156"/>
                                </a:lnTo>
                                <a:lnTo>
                                  <a:pt x="2" y="131"/>
                                </a:lnTo>
                                <a:lnTo>
                                  <a:pt x="2" y="120"/>
                                </a:lnTo>
                                <a:lnTo>
                                  <a:pt x="2" y="104"/>
                                </a:lnTo>
                                <a:lnTo>
                                  <a:pt x="2" y="76"/>
                                </a:lnTo>
                                <a:lnTo>
                                  <a:pt x="0" y="51"/>
                                </a:lnTo>
                                <a:lnTo>
                                  <a:pt x="0" y="49"/>
                                </a:lnTo>
                                <a:lnTo>
                                  <a:pt x="0" y="23"/>
                                </a:lnTo>
                                <a:lnTo>
                                  <a:pt x="0" y="11"/>
                                </a:lnTo>
                                <a:lnTo>
                                  <a:pt x="25" y="11"/>
                                </a:lnTo>
                                <a:lnTo>
                                  <a:pt x="27" y="11"/>
                                </a:lnTo>
                                <a:lnTo>
                                  <a:pt x="53" y="9"/>
                                </a:lnTo>
                                <a:lnTo>
                                  <a:pt x="80" y="9"/>
                                </a:lnTo>
                                <a:lnTo>
                                  <a:pt x="101" y="9"/>
                                </a:lnTo>
                                <a:lnTo>
                                  <a:pt x="107" y="9"/>
                                </a:lnTo>
                                <a:lnTo>
                                  <a:pt x="112" y="9"/>
                                </a:lnTo>
                                <a:lnTo>
                                  <a:pt x="135" y="9"/>
                                </a:lnTo>
                                <a:lnTo>
                                  <a:pt x="162" y="6"/>
                                </a:lnTo>
                                <a:lnTo>
                                  <a:pt x="188" y="6"/>
                                </a:lnTo>
                                <a:lnTo>
                                  <a:pt x="190" y="6"/>
                                </a:lnTo>
                                <a:lnTo>
                                  <a:pt x="215" y="6"/>
                                </a:lnTo>
                                <a:lnTo>
                                  <a:pt x="243" y="6"/>
                                </a:lnTo>
                                <a:lnTo>
                                  <a:pt x="270" y="6"/>
                                </a:lnTo>
                                <a:lnTo>
                                  <a:pt x="298" y="6"/>
                                </a:lnTo>
                                <a:lnTo>
                                  <a:pt x="323" y="6"/>
                                </a:lnTo>
                                <a:lnTo>
                                  <a:pt x="350" y="6"/>
                                </a:lnTo>
                                <a:lnTo>
                                  <a:pt x="378" y="6"/>
                                </a:lnTo>
                                <a:lnTo>
                                  <a:pt x="403" y="4"/>
                                </a:lnTo>
                                <a:lnTo>
                                  <a:pt x="431" y="4"/>
                                </a:lnTo>
                                <a:lnTo>
                                  <a:pt x="456" y="4"/>
                                </a:lnTo>
                                <a:lnTo>
                                  <a:pt x="483" y="4"/>
                                </a:lnTo>
                                <a:lnTo>
                                  <a:pt x="511" y="4"/>
                                </a:lnTo>
                                <a:lnTo>
                                  <a:pt x="536" y="4"/>
                                </a:lnTo>
                                <a:lnTo>
                                  <a:pt x="564" y="4"/>
                                </a:lnTo>
                                <a:lnTo>
                                  <a:pt x="591" y="2"/>
                                </a:lnTo>
                                <a:lnTo>
                                  <a:pt x="617" y="2"/>
                                </a:lnTo>
                                <a:lnTo>
                                  <a:pt x="644" y="2"/>
                                </a:lnTo>
                                <a:lnTo>
                                  <a:pt x="669" y="0"/>
                                </a:lnTo>
                                <a:lnTo>
                                  <a:pt x="697" y="0"/>
                                </a:lnTo>
                                <a:lnTo>
                                  <a:pt x="697" y="13"/>
                                </a:lnTo>
                                <a:lnTo>
                                  <a:pt x="699" y="40"/>
                                </a:lnTo>
                                <a:lnTo>
                                  <a:pt x="699" y="68"/>
                                </a:lnTo>
                                <a:lnTo>
                                  <a:pt x="699" y="95"/>
                                </a:lnTo>
                                <a:lnTo>
                                  <a:pt x="699" y="120"/>
                                </a:lnTo>
                                <a:lnTo>
                                  <a:pt x="701" y="148"/>
                                </a:lnTo>
                                <a:lnTo>
                                  <a:pt x="699" y="175"/>
                                </a:lnTo>
                                <a:lnTo>
                                  <a:pt x="701" y="203"/>
                                </a:lnTo>
                                <a:lnTo>
                                  <a:pt x="701" y="228"/>
                                </a:lnTo>
                                <a:lnTo>
                                  <a:pt x="701" y="256"/>
                                </a:lnTo>
                                <a:lnTo>
                                  <a:pt x="701" y="283"/>
                                </a:lnTo>
                                <a:lnTo>
                                  <a:pt x="701" y="309"/>
                                </a:lnTo>
                                <a:lnTo>
                                  <a:pt x="703" y="336"/>
                                </a:lnTo>
                                <a:lnTo>
                                  <a:pt x="703" y="363"/>
                                </a:lnTo>
                                <a:lnTo>
                                  <a:pt x="703" y="391"/>
                                </a:lnTo>
                                <a:lnTo>
                                  <a:pt x="703" y="416"/>
                                </a:lnTo>
                                <a:lnTo>
                                  <a:pt x="703" y="444"/>
                                </a:lnTo>
                                <a:lnTo>
                                  <a:pt x="705" y="471"/>
                                </a:lnTo>
                                <a:lnTo>
                                  <a:pt x="705" y="499"/>
                                </a:lnTo>
                                <a:lnTo>
                                  <a:pt x="705" y="524"/>
                                </a:lnTo>
                                <a:lnTo>
                                  <a:pt x="705" y="551"/>
                                </a:lnTo>
                                <a:lnTo>
                                  <a:pt x="705" y="579"/>
                                </a:lnTo>
                                <a:lnTo>
                                  <a:pt x="705" y="606"/>
                                </a:lnTo>
                                <a:lnTo>
                                  <a:pt x="705" y="634"/>
                                </a:lnTo>
                                <a:close/>
                              </a:path>
                            </a:pathLst>
                          </a:custGeom>
                          <a:solidFill>
                            <a:srgbClr val="005CE6"/>
                          </a:solidFill>
                          <a:ln w="3810">
                            <a:solidFill>
                              <a:srgbClr val="6E6E6E"/>
                            </a:solidFill>
                            <a:round/>
                            <a:headEnd/>
                            <a:tailEnd/>
                          </a:ln>
                        </wps:spPr>
                        <wps:bodyPr rot="0" vert="horz" wrap="square" lIns="91440" tIns="45720" rIns="91440" bIns="45720" anchor="t" anchorCtr="0" upright="1">
                          <a:noAutofit/>
                        </wps:bodyPr>
                      </wps:wsp>
                      <wps:wsp>
                        <wps:cNvPr id="319" name="Freeform 479"/>
                        <wps:cNvSpPr>
                          <a:spLocks/>
                        </wps:cNvSpPr>
                        <wps:spPr bwMode="auto">
                          <a:xfrm>
                            <a:off x="2834000" y="454002"/>
                            <a:ext cx="405100" cy="413401"/>
                          </a:xfrm>
                          <a:custGeom>
                            <a:avLst/>
                            <a:gdLst>
                              <a:gd name="T0" fmla="*/ 4445 w 638"/>
                              <a:gd name="T1" fmla="*/ 300355 h 651"/>
                              <a:gd name="T2" fmla="*/ 4445 w 638"/>
                              <a:gd name="T3" fmla="*/ 274955 h 651"/>
                              <a:gd name="T4" fmla="*/ 4445 w 638"/>
                              <a:gd name="T5" fmla="*/ 250825 h 651"/>
                              <a:gd name="T6" fmla="*/ 2540 w 638"/>
                              <a:gd name="T7" fmla="*/ 233680 h 651"/>
                              <a:gd name="T8" fmla="*/ 2540 w 638"/>
                              <a:gd name="T9" fmla="*/ 215900 h 651"/>
                              <a:gd name="T10" fmla="*/ 2540 w 638"/>
                              <a:gd name="T11" fmla="*/ 201295 h 651"/>
                              <a:gd name="T12" fmla="*/ 2540 w 638"/>
                              <a:gd name="T13" fmla="*/ 198755 h 651"/>
                              <a:gd name="T14" fmla="*/ 2540 w 638"/>
                              <a:gd name="T15" fmla="*/ 180975 h 651"/>
                              <a:gd name="T16" fmla="*/ 2540 w 638"/>
                              <a:gd name="T17" fmla="*/ 165100 h 651"/>
                              <a:gd name="T18" fmla="*/ 2540 w 638"/>
                              <a:gd name="T19" fmla="*/ 149225 h 651"/>
                              <a:gd name="T20" fmla="*/ 2540 w 638"/>
                              <a:gd name="T21" fmla="*/ 131445 h 651"/>
                              <a:gd name="T22" fmla="*/ 2540 w 638"/>
                              <a:gd name="T23" fmla="*/ 114300 h 651"/>
                              <a:gd name="T24" fmla="*/ 1270 w 638"/>
                              <a:gd name="T25" fmla="*/ 80645 h 651"/>
                              <a:gd name="T26" fmla="*/ 1270 w 638"/>
                              <a:gd name="T27" fmla="*/ 62865 h 651"/>
                              <a:gd name="T28" fmla="*/ 1270 w 638"/>
                              <a:gd name="T29" fmla="*/ 46990 h 651"/>
                              <a:gd name="T30" fmla="*/ 0 w 638"/>
                              <a:gd name="T31" fmla="*/ 29845 h 651"/>
                              <a:gd name="T32" fmla="*/ 0 w 638"/>
                              <a:gd name="T33" fmla="*/ 0 h 651"/>
                              <a:gd name="T34" fmla="*/ 22860 w 638"/>
                              <a:gd name="T35" fmla="*/ 1270 h 651"/>
                              <a:gd name="T36" fmla="*/ 49530 w 638"/>
                              <a:gd name="T37" fmla="*/ 1270 h 651"/>
                              <a:gd name="T38" fmla="*/ 84455 w 638"/>
                              <a:gd name="T39" fmla="*/ 2540 h 651"/>
                              <a:gd name="T40" fmla="*/ 100965 w 638"/>
                              <a:gd name="T41" fmla="*/ 2540 h 651"/>
                              <a:gd name="T42" fmla="*/ 135890 w 638"/>
                              <a:gd name="T43" fmla="*/ 2540 h 651"/>
                              <a:gd name="T44" fmla="*/ 198755 w 638"/>
                              <a:gd name="T45" fmla="*/ 4445 h 651"/>
                              <a:gd name="T46" fmla="*/ 264160 w 638"/>
                              <a:gd name="T47" fmla="*/ 4445 h 651"/>
                              <a:gd name="T48" fmla="*/ 332740 w 638"/>
                              <a:gd name="T49" fmla="*/ 4445 h 651"/>
                              <a:gd name="T50" fmla="*/ 384810 w 638"/>
                              <a:gd name="T51" fmla="*/ 5715 h 651"/>
                              <a:gd name="T52" fmla="*/ 402590 w 638"/>
                              <a:gd name="T53" fmla="*/ 8255 h 651"/>
                              <a:gd name="T54" fmla="*/ 402590 w 638"/>
                              <a:gd name="T55" fmla="*/ 16510 h 651"/>
                              <a:gd name="T56" fmla="*/ 402590 w 638"/>
                              <a:gd name="T57" fmla="*/ 38735 h 651"/>
                              <a:gd name="T58" fmla="*/ 402590 w 638"/>
                              <a:gd name="T59" fmla="*/ 67310 h 651"/>
                              <a:gd name="T60" fmla="*/ 402590 w 638"/>
                              <a:gd name="T61" fmla="*/ 100965 h 651"/>
                              <a:gd name="T62" fmla="*/ 402590 w 638"/>
                              <a:gd name="T63" fmla="*/ 120650 h 651"/>
                              <a:gd name="T64" fmla="*/ 402590 w 638"/>
                              <a:gd name="T65" fmla="*/ 163830 h 651"/>
                              <a:gd name="T66" fmla="*/ 402590 w 638"/>
                              <a:gd name="T67" fmla="*/ 186690 h 651"/>
                              <a:gd name="T68" fmla="*/ 403860 w 638"/>
                              <a:gd name="T69" fmla="*/ 203835 h 651"/>
                              <a:gd name="T70" fmla="*/ 402590 w 638"/>
                              <a:gd name="T71" fmla="*/ 221615 h 651"/>
                              <a:gd name="T72" fmla="*/ 402590 w 638"/>
                              <a:gd name="T73" fmla="*/ 238760 h 651"/>
                              <a:gd name="T74" fmla="*/ 402590 w 638"/>
                              <a:gd name="T75" fmla="*/ 255270 h 651"/>
                              <a:gd name="T76" fmla="*/ 402590 w 638"/>
                              <a:gd name="T77" fmla="*/ 272415 h 651"/>
                              <a:gd name="T78" fmla="*/ 402590 w 638"/>
                              <a:gd name="T79" fmla="*/ 294005 h 651"/>
                              <a:gd name="T80" fmla="*/ 403860 w 638"/>
                              <a:gd name="T81" fmla="*/ 323215 h 651"/>
                              <a:gd name="T82" fmla="*/ 403860 w 638"/>
                              <a:gd name="T83" fmla="*/ 358140 h 651"/>
                              <a:gd name="T84" fmla="*/ 405130 w 638"/>
                              <a:gd name="T85" fmla="*/ 391795 h 651"/>
                              <a:gd name="T86" fmla="*/ 405130 w 638"/>
                              <a:gd name="T87" fmla="*/ 409575 h 651"/>
                              <a:gd name="T88" fmla="*/ 370205 w 638"/>
                              <a:gd name="T89" fmla="*/ 410845 h 651"/>
                              <a:gd name="T90" fmla="*/ 319405 w 638"/>
                              <a:gd name="T91" fmla="*/ 412115 h 651"/>
                              <a:gd name="T92" fmla="*/ 284480 w 638"/>
                              <a:gd name="T93" fmla="*/ 412115 h 651"/>
                              <a:gd name="T94" fmla="*/ 250825 w 638"/>
                              <a:gd name="T95" fmla="*/ 412115 h 651"/>
                              <a:gd name="T96" fmla="*/ 233680 w 638"/>
                              <a:gd name="T97" fmla="*/ 413385 h 651"/>
                              <a:gd name="T98" fmla="*/ 215900 w 638"/>
                              <a:gd name="T99" fmla="*/ 413385 h 651"/>
                              <a:gd name="T100" fmla="*/ 200025 w 638"/>
                              <a:gd name="T101" fmla="*/ 405130 h 651"/>
                              <a:gd name="T102" fmla="*/ 200025 w 638"/>
                              <a:gd name="T103" fmla="*/ 391795 h 651"/>
                              <a:gd name="T104" fmla="*/ 200025 w 638"/>
                              <a:gd name="T105" fmla="*/ 378460 h 651"/>
                              <a:gd name="T106" fmla="*/ 200025 w 638"/>
                              <a:gd name="T107" fmla="*/ 360680 h 651"/>
                              <a:gd name="T108" fmla="*/ 175895 w 638"/>
                              <a:gd name="T109" fmla="*/ 350520 h 651"/>
                              <a:gd name="T110" fmla="*/ 158115 w 638"/>
                              <a:gd name="T111" fmla="*/ 350520 h 651"/>
                              <a:gd name="T112" fmla="*/ 125095 w 638"/>
                              <a:gd name="T113" fmla="*/ 350520 h 651"/>
                              <a:gd name="T114" fmla="*/ 73660 w 638"/>
                              <a:gd name="T115" fmla="*/ 351790 h 651"/>
                              <a:gd name="T116" fmla="*/ 56515 w 638"/>
                              <a:gd name="T117" fmla="*/ 351790 h 651"/>
                              <a:gd name="T118" fmla="*/ 22860 w 638"/>
                              <a:gd name="T119" fmla="*/ 351790 h 651"/>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638" h="651">
                                <a:moveTo>
                                  <a:pt x="9" y="554"/>
                                </a:moveTo>
                                <a:lnTo>
                                  <a:pt x="7" y="526"/>
                                </a:lnTo>
                                <a:lnTo>
                                  <a:pt x="7" y="501"/>
                                </a:lnTo>
                                <a:lnTo>
                                  <a:pt x="7" y="473"/>
                                </a:lnTo>
                                <a:lnTo>
                                  <a:pt x="7" y="465"/>
                                </a:lnTo>
                                <a:lnTo>
                                  <a:pt x="7" y="448"/>
                                </a:lnTo>
                                <a:lnTo>
                                  <a:pt x="7" y="433"/>
                                </a:lnTo>
                                <a:lnTo>
                                  <a:pt x="7" y="421"/>
                                </a:lnTo>
                                <a:lnTo>
                                  <a:pt x="7" y="410"/>
                                </a:lnTo>
                                <a:lnTo>
                                  <a:pt x="7" y="395"/>
                                </a:lnTo>
                                <a:lnTo>
                                  <a:pt x="7" y="393"/>
                                </a:lnTo>
                                <a:lnTo>
                                  <a:pt x="7" y="380"/>
                                </a:lnTo>
                                <a:lnTo>
                                  <a:pt x="4" y="368"/>
                                </a:lnTo>
                                <a:lnTo>
                                  <a:pt x="4" y="366"/>
                                </a:lnTo>
                                <a:lnTo>
                                  <a:pt x="4" y="359"/>
                                </a:lnTo>
                                <a:lnTo>
                                  <a:pt x="4" y="340"/>
                                </a:lnTo>
                                <a:lnTo>
                                  <a:pt x="4" y="317"/>
                                </a:lnTo>
                                <a:lnTo>
                                  <a:pt x="4" y="313"/>
                                </a:lnTo>
                                <a:lnTo>
                                  <a:pt x="4" y="304"/>
                                </a:lnTo>
                                <a:lnTo>
                                  <a:pt x="4" y="287"/>
                                </a:lnTo>
                                <a:lnTo>
                                  <a:pt x="4" y="285"/>
                                </a:lnTo>
                                <a:lnTo>
                                  <a:pt x="4" y="268"/>
                                </a:lnTo>
                                <a:lnTo>
                                  <a:pt x="4" y="260"/>
                                </a:lnTo>
                                <a:lnTo>
                                  <a:pt x="4" y="235"/>
                                </a:lnTo>
                                <a:lnTo>
                                  <a:pt x="4" y="233"/>
                                </a:lnTo>
                                <a:lnTo>
                                  <a:pt x="4" y="220"/>
                                </a:lnTo>
                                <a:lnTo>
                                  <a:pt x="4" y="207"/>
                                </a:lnTo>
                                <a:lnTo>
                                  <a:pt x="4" y="203"/>
                                </a:lnTo>
                                <a:lnTo>
                                  <a:pt x="4" y="180"/>
                                </a:lnTo>
                                <a:lnTo>
                                  <a:pt x="4" y="169"/>
                                </a:lnTo>
                                <a:lnTo>
                                  <a:pt x="4" y="154"/>
                                </a:lnTo>
                                <a:lnTo>
                                  <a:pt x="4" y="152"/>
                                </a:lnTo>
                                <a:lnTo>
                                  <a:pt x="2" y="127"/>
                                </a:lnTo>
                                <a:lnTo>
                                  <a:pt x="2" y="99"/>
                                </a:lnTo>
                                <a:lnTo>
                                  <a:pt x="2" y="83"/>
                                </a:lnTo>
                                <a:lnTo>
                                  <a:pt x="2" y="74"/>
                                </a:lnTo>
                                <a:lnTo>
                                  <a:pt x="2" y="72"/>
                                </a:lnTo>
                                <a:lnTo>
                                  <a:pt x="0" y="49"/>
                                </a:lnTo>
                                <a:lnTo>
                                  <a:pt x="0" y="47"/>
                                </a:lnTo>
                                <a:lnTo>
                                  <a:pt x="0" y="45"/>
                                </a:lnTo>
                                <a:lnTo>
                                  <a:pt x="0" y="19"/>
                                </a:lnTo>
                                <a:lnTo>
                                  <a:pt x="0" y="0"/>
                                </a:lnTo>
                                <a:lnTo>
                                  <a:pt x="26" y="2"/>
                                </a:lnTo>
                                <a:lnTo>
                                  <a:pt x="36" y="2"/>
                                </a:lnTo>
                                <a:lnTo>
                                  <a:pt x="51" y="2"/>
                                </a:lnTo>
                                <a:lnTo>
                                  <a:pt x="53" y="2"/>
                                </a:lnTo>
                                <a:lnTo>
                                  <a:pt x="78" y="2"/>
                                </a:lnTo>
                                <a:lnTo>
                                  <a:pt x="102" y="2"/>
                                </a:lnTo>
                                <a:lnTo>
                                  <a:pt x="106" y="2"/>
                                </a:lnTo>
                                <a:lnTo>
                                  <a:pt x="131" y="4"/>
                                </a:lnTo>
                                <a:lnTo>
                                  <a:pt x="133" y="4"/>
                                </a:lnTo>
                                <a:lnTo>
                                  <a:pt x="142" y="4"/>
                                </a:lnTo>
                                <a:lnTo>
                                  <a:pt x="159" y="4"/>
                                </a:lnTo>
                                <a:lnTo>
                                  <a:pt x="186" y="4"/>
                                </a:lnTo>
                                <a:lnTo>
                                  <a:pt x="188" y="4"/>
                                </a:lnTo>
                                <a:lnTo>
                                  <a:pt x="207" y="4"/>
                                </a:lnTo>
                                <a:lnTo>
                                  <a:pt x="214" y="4"/>
                                </a:lnTo>
                                <a:lnTo>
                                  <a:pt x="241" y="4"/>
                                </a:lnTo>
                                <a:lnTo>
                                  <a:pt x="268" y="4"/>
                                </a:lnTo>
                                <a:lnTo>
                                  <a:pt x="296" y="7"/>
                                </a:lnTo>
                                <a:lnTo>
                                  <a:pt x="313" y="7"/>
                                </a:lnTo>
                                <a:lnTo>
                                  <a:pt x="336" y="7"/>
                                </a:lnTo>
                                <a:lnTo>
                                  <a:pt x="363" y="7"/>
                                </a:lnTo>
                                <a:lnTo>
                                  <a:pt x="389" y="7"/>
                                </a:lnTo>
                                <a:lnTo>
                                  <a:pt x="416" y="7"/>
                                </a:lnTo>
                                <a:lnTo>
                                  <a:pt x="444" y="7"/>
                                </a:lnTo>
                                <a:lnTo>
                                  <a:pt x="469" y="7"/>
                                </a:lnTo>
                                <a:lnTo>
                                  <a:pt x="497" y="7"/>
                                </a:lnTo>
                                <a:lnTo>
                                  <a:pt x="524" y="7"/>
                                </a:lnTo>
                                <a:lnTo>
                                  <a:pt x="551" y="9"/>
                                </a:lnTo>
                                <a:lnTo>
                                  <a:pt x="579" y="9"/>
                                </a:lnTo>
                                <a:lnTo>
                                  <a:pt x="583" y="9"/>
                                </a:lnTo>
                                <a:lnTo>
                                  <a:pt x="606" y="9"/>
                                </a:lnTo>
                                <a:lnTo>
                                  <a:pt x="613" y="9"/>
                                </a:lnTo>
                                <a:lnTo>
                                  <a:pt x="630" y="9"/>
                                </a:lnTo>
                                <a:lnTo>
                                  <a:pt x="634" y="9"/>
                                </a:lnTo>
                                <a:lnTo>
                                  <a:pt x="634" y="13"/>
                                </a:lnTo>
                                <a:lnTo>
                                  <a:pt x="634" y="26"/>
                                </a:lnTo>
                                <a:lnTo>
                                  <a:pt x="634" y="42"/>
                                </a:lnTo>
                                <a:lnTo>
                                  <a:pt x="634" y="53"/>
                                </a:lnTo>
                                <a:lnTo>
                                  <a:pt x="634" y="61"/>
                                </a:lnTo>
                                <a:lnTo>
                                  <a:pt x="634" y="78"/>
                                </a:lnTo>
                                <a:lnTo>
                                  <a:pt x="634" y="106"/>
                                </a:lnTo>
                                <a:lnTo>
                                  <a:pt x="634" y="133"/>
                                </a:lnTo>
                                <a:lnTo>
                                  <a:pt x="634" y="159"/>
                                </a:lnTo>
                                <a:lnTo>
                                  <a:pt x="634" y="161"/>
                                </a:lnTo>
                                <a:lnTo>
                                  <a:pt x="634" y="186"/>
                                </a:lnTo>
                                <a:lnTo>
                                  <a:pt x="634" y="190"/>
                                </a:lnTo>
                                <a:lnTo>
                                  <a:pt x="634" y="214"/>
                                </a:lnTo>
                                <a:lnTo>
                                  <a:pt x="634" y="233"/>
                                </a:lnTo>
                                <a:lnTo>
                                  <a:pt x="634" y="241"/>
                                </a:lnTo>
                                <a:lnTo>
                                  <a:pt x="634" y="258"/>
                                </a:lnTo>
                                <a:lnTo>
                                  <a:pt x="634" y="266"/>
                                </a:lnTo>
                                <a:lnTo>
                                  <a:pt x="634" y="268"/>
                                </a:lnTo>
                                <a:lnTo>
                                  <a:pt x="634" y="294"/>
                                </a:lnTo>
                                <a:lnTo>
                                  <a:pt x="634" y="321"/>
                                </a:lnTo>
                                <a:lnTo>
                                  <a:pt x="636" y="321"/>
                                </a:lnTo>
                                <a:lnTo>
                                  <a:pt x="634" y="336"/>
                                </a:lnTo>
                                <a:lnTo>
                                  <a:pt x="634" y="347"/>
                                </a:lnTo>
                                <a:lnTo>
                                  <a:pt x="634" y="349"/>
                                </a:lnTo>
                                <a:lnTo>
                                  <a:pt x="634" y="374"/>
                                </a:lnTo>
                                <a:lnTo>
                                  <a:pt x="634" y="376"/>
                                </a:lnTo>
                                <a:lnTo>
                                  <a:pt x="634" y="402"/>
                                </a:lnTo>
                                <a:lnTo>
                                  <a:pt x="634" y="429"/>
                                </a:lnTo>
                                <a:lnTo>
                                  <a:pt x="634" y="457"/>
                                </a:lnTo>
                                <a:lnTo>
                                  <a:pt x="634" y="463"/>
                                </a:lnTo>
                                <a:lnTo>
                                  <a:pt x="636" y="482"/>
                                </a:lnTo>
                                <a:lnTo>
                                  <a:pt x="636" y="484"/>
                                </a:lnTo>
                                <a:lnTo>
                                  <a:pt x="636" y="509"/>
                                </a:lnTo>
                                <a:lnTo>
                                  <a:pt x="636" y="537"/>
                                </a:lnTo>
                                <a:lnTo>
                                  <a:pt x="636" y="564"/>
                                </a:lnTo>
                                <a:lnTo>
                                  <a:pt x="636" y="592"/>
                                </a:lnTo>
                                <a:lnTo>
                                  <a:pt x="638" y="617"/>
                                </a:lnTo>
                                <a:lnTo>
                                  <a:pt x="638" y="645"/>
                                </a:lnTo>
                                <a:lnTo>
                                  <a:pt x="611" y="645"/>
                                </a:lnTo>
                                <a:lnTo>
                                  <a:pt x="583" y="647"/>
                                </a:lnTo>
                                <a:lnTo>
                                  <a:pt x="556" y="647"/>
                                </a:lnTo>
                                <a:lnTo>
                                  <a:pt x="554" y="647"/>
                                </a:lnTo>
                                <a:lnTo>
                                  <a:pt x="530" y="647"/>
                                </a:lnTo>
                                <a:lnTo>
                                  <a:pt x="503" y="649"/>
                                </a:lnTo>
                                <a:lnTo>
                                  <a:pt x="475" y="649"/>
                                </a:lnTo>
                                <a:lnTo>
                                  <a:pt x="448" y="649"/>
                                </a:lnTo>
                                <a:lnTo>
                                  <a:pt x="423" y="649"/>
                                </a:lnTo>
                                <a:lnTo>
                                  <a:pt x="421" y="649"/>
                                </a:lnTo>
                                <a:lnTo>
                                  <a:pt x="395" y="649"/>
                                </a:lnTo>
                                <a:lnTo>
                                  <a:pt x="383" y="649"/>
                                </a:lnTo>
                                <a:lnTo>
                                  <a:pt x="370" y="651"/>
                                </a:lnTo>
                                <a:lnTo>
                                  <a:pt x="368" y="651"/>
                                </a:lnTo>
                                <a:lnTo>
                                  <a:pt x="342" y="651"/>
                                </a:lnTo>
                                <a:lnTo>
                                  <a:pt x="340" y="651"/>
                                </a:lnTo>
                                <a:lnTo>
                                  <a:pt x="317" y="651"/>
                                </a:lnTo>
                                <a:lnTo>
                                  <a:pt x="315" y="651"/>
                                </a:lnTo>
                                <a:lnTo>
                                  <a:pt x="315" y="640"/>
                                </a:lnTo>
                                <a:lnTo>
                                  <a:pt x="315" y="638"/>
                                </a:lnTo>
                                <a:lnTo>
                                  <a:pt x="315" y="634"/>
                                </a:lnTo>
                                <a:lnTo>
                                  <a:pt x="315" y="628"/>
                                </a:lnTo>
                                <a:lnTo>
                                  <a:pt x="315" y="623"/>
                                </a:lnTo>
                                <a:lnTo>
                                  <a:pt x="315" y="617"/>
                                </a:lnTo>
                                <a:lnTo>
                                  <a:pt x="315" y="615"/>
                                </a:lnTo>
                                <a:lnTo>
                                  <a:pt x="315" y="606"/>
                                </a:lnTo>
                                <a:lnTo>
                                  <a:pt x="315" y="596"/>
                                </a:lnTo>
                                <a:lnTo>
                                  <a:pt x="315" y="579"/>
                                </a:lnTo>
                                <a:lnTo>
                                  <a:pt x="315" y="575"/>
                                </a:lnTo>
                                <a:lnTo>
                                  <a:pt x="315" y="568"/>
                                </a:lnTo>
                                <a:lnTo>
                                  <a:pt x="315" y="549"/>
                                </a:lnTo>
                                <a:lnTo>
                                  <a:pt x="304" y="549"/>
                                </a:lnTo>
                                <a:lnTo>
                                  <a:pt x="302" y="549"/>
                                </a:lnTo>
                                <a:lnTo>
                                  <a:pt x="277" y="552"/>
                                </a:lnTo>
                                <a:lnTo>
                                  <a:pt x="275" y="552"/>
                                </a:lnTo>
                                <a:lnTo>
                                  <a:pt x="249" y="552"/>
                                </a:lnTo>
                                <a:lnTo>
                                  <a:pt x="222" y="552"/>
                                </a:lnTo>
                                <a:lnTo>
                                  <a:pt x="209" y="552"/>
                                </a:lnTo>
                                <a:lnTo>
                                  <a:pt x="197" y="552"/>
                                </a:lnTo>
                                <a:lnTo>
                                  <a:pt x="169" y="552"/>
                                </a:lnTo>
                                <a:lnTo>
                                  <a:pt x="142" y="552"/>
                                </a:lnTo>
                                <a:lnTo>
                                  <a:pt x="116" y="554"/>
                                </a:lnTo>
                                <a:lnTo>
                                  <a:pt x="114" y="554"/>
                                </a:lnTo>
                                <a:lnTo>
                                  <a:pt x="89" y="554"/>
                                </a:lnTo>
                                <a:lnTo>
                                  <a:pt x="64" y="554"/>
                                </a:lnTo>
                                <a:lnTo>
                                  <a:pt x="61" y="554"/>
                                </a:lnTo>
                                <a:lnTo>
                                  <a:pt x="36" y="554"/>
                                </a:lnTo>
                                <a:lnTo>
                                  <a:pt x="9" y="554"/>
                                </a:lnTo>
                                <a:close/>
                              </a:path>
                            </a:pathLst>
                          </a:custGeom>
                          <a:solidFill>
                            <a:srgbClr val="005CE6"/>
                          </a:solidFill>
                          <a:ln w="3810">
                            <a:solidFill>
                              <a:srgbClr val="6E6E6E"/>
                            </a:solidFill>
                            <a:round/>
                            <a:headEnd/>
                            <a:tailEnd/>
                          </a:ln>
                        </wps:spPr>
                        <wps:bodyPr rot="0" vert="horz" wrap="square" lIns="91440" tIns="45720" rIns="91440" bIns="45720" anchor="t" anchorCtr="0" upright="1">
                          <a:noAutofit/>
                        </wps:bodyPr>
                      </wps:wsp>
                      <wps:wsp>
                        <wps:cNvPr id="352" name="Freeform 480"/>
                        <wps:cNvSpPr>
                          <a:spLocks/>
                        </wps:cNvSpPr>
                        <wps:spPr bwMode="auto">
                          <a:xfrm>
                            <a:off x="3236500" y="459702"/>
                            <a:ext cx="207700" cy="403901"/>
                          </a:xfrm>
                          <a:custGeom>
                            <a:avLst/>
                            <a:gdLst>
                              <a:gd name="T0" fmla="*/ 172720 w 327"/>
                              <a:gd name="T1" fmla="*/ 400685 h 636"/>
                              <a:gd name="T2" fmla="*/ 156845 w 327"/>
                              <a:gd name="T3" fmla="*/ 400685 h 636"/>
                              <a:gd name="T4" fmla="*/ 155575 w 327"/>
                              <a:gd name="T5" fmla="*/ 400685 h 636"/>
                              <a:gd name="T6" fmla="*/ 121920 w 327"/>
                              <a:gd name="T7" fmla="*/ 401955 h 636"/>
                              <a:gd name="T8" fmla="*/ 104775 w 327"/>
                              <a:gd name="T9" fmla="*/ 401955 h 636"/>
                              <a:gd name="T10" fmla="*/ 88265 w 327"/>
                              <a:gd name="T11" fmla="*/ 401955 h 636"/>
                              <a:gd name="T12" fmla="*/ 71120 w 327"/>
                              <a:gd name="T13" fmla="*/ 401955 h 636"/>
                              <a:gd name="T14" fmla="*/ 59055 w 327"/>
                              <a:gd name="T15" fmla="*/ 401955 h 636"/>
                              <a:gd name="T16" fmla="*/ 53340 w 327"/>
                              <a:gd name="T17" fmla="*/ 401955 h 636"/>
                              <a:gd name="T18" fmla="*/ 20320 w 327"/>
                              <a:gd name="T19" fmla="*/ 403860 h 636"/>
                              <a:gd name="T20" fmla="*/ 2540 w 327"/>
                              <a:gd name="T21" fmla="*/ 386080 h 636"/>
                              <a:gd name="T22" fmla="*/ 1270 w 327"/>
                              <a:gd name="T23" fmla="*/ 370205 h 636"/>
                              <a:gd name="T24" fmla="*/ 1270 w 327"/>
                              <a:gd name="T25" fmla="*/ 352425 h 636"/>
                              <a:gd name="T26" fmla="*/ 1270 w 327"/>
                              <a:gd name="T27" fmla="*/ 317500 h 636"/>
                              <a:gd name="T28" fmla="*/ 0 w 327"/>
                              <a:gd name="T29" fmla="*/ 284480 h 636"/>
                              <a:gd name="T30" fmla="*/ 0 w 327"/>
                              <a:gd name="T31" fmla="*/ 266700 h 636"/>
                              <a:gd name="T32" fmla="*/ 0 w 327"/>
                              <a:gd name="T33" fmla="*/ 249555 h 636"/>
                              <a:gd name="T34" fmla="*/ 0 w 327"/>
                              <a:gd name="T35" fmla="*/ 231775 h 636"/>
                              <a:gd name="T36" fmla="*/ 0 w 327"/>
                              <a:gd name="T37" fmla="*/ 214630 h 636"/>
                              <a:gd name="T38" fmla="*/ 1270 w 327"/>
                              <a:gd name="T39" fmla="*/ 198120 h 636"/>
                              <a:gd name="T40" fmla="*/ 0 w 327"/>
                              <a:gd name="T41" fmla="*/ 180975 h 636"/>
                              <a:gd name="T42" fmla="*/ 0 w 327"/>
                              <a:gd name="T43" fmla="*/ 147320 h 636"/>
                              <a:gd name="T44" fmla="*/ 0 w 327"/>
                              <a:gd name="T45" fmla="*/ 112395 h 636"/>
                              <a:gd name="T46" fmla="*/ 0 w 327"/>
                              <a:gd name="T47" fmla="*/ 78740 h 636"/>
                              <a:gd name="T48" fmla="*/ 0 w 327"/>
                              <a:gd name="T49" fmla="*/ 61595 h 636"/>
                              <a:gd name="T50" fmla="*/ 0 w 327"/>
                              <a:gd name="T51" fmla="*/ 27940 h 636"/>
                              <a:gd name="T52" fmla="*/ 0 w 327"/>
                              <a:gd name="T53" fmla="*/ 10795 h 636"/>
                              <a:gd name="T54" fmla="*/ 0 w 327"/>
                              <a:gd name="T55" fmla="*/ 0 h 636"/>
                              <a:gd name="T56" fmla="*/ 21590 w 327"/>
                              <a:gd name="T57" fmla="*/ 1270 h 636"/>
                              <a:gd name="T58" fmla="*/ 42545 w 327"/>
                              <a:gd name="T59" fmla="*/ 1270 h 636"/>
                              <a:gd name="T60" fmla="*/ 56515 w 327"/>
                              <a:gd name="T61" fmla="*/ 1270 h 636"/>
                              <a:gd name="T62" fmla="*/ 86995 w 327"/>
                              <a:gd name="T63" fmla="*/ 2540 h 636"/>
                              <a:gd name="T64" fmla="*/ 118110 w 327"/>
                              <a:gd name="T65" fmla="*/ 2540 h 636"/>
                              <a:gd name="T66" fmla="*/ 127000 w 327"/>
                              <a:gd name="T67" fmla="*/ 2540 h 636"/>
                              <a:gd name="T68" fmla="*/ 151765 w 327"/>
                              <a:gd name="T69" fmla="*/ 2540 h 636"/>
                              <a:gd name="T70" fmla="*/ 158115 w 327"/>
                              <a:gd name="T71" fmla="*/ 2540 h 636"/>
                              <a:gd name="T72" fmla="*/ 168910 w 327"/>
                              <a:gd name="T73" fmla="*/ 2540 h 636"/>
                              <a:gd name="T74" fmla="*/ 202565 w 327"/>
                              <a:gd name="T75" fmla="*/ 0 h 636"/>
                              <a:gd name="T76" fmla="*/ 202565 w 327"/>
                              <a:gd name="T77" fmla="*/ 7620 h 636"/>
                              <a:gd name="T78" fmla="*/ 202565 w 327"/>
                              <a:gd name="T79" fmla="*/ 24130 h 636"/>
                              <a:gd name="T80" fmla="*/ 203835 w 327"/>
                              <a:gd name="T81" fmla="*/ 41275 h 636"/>
                              <a:gd name="T82" fmla="*/ 203835 w 327"/>
                              <a:gd name="T83" fmla="*/ 59055 h 636"/>
                              <a:gd name="T84" fmla="*/ 205105 w 327"/>
                              <a:gd name="T85" fmla="*/ 92075 h 636"/>
                              <a:gd name="T86" fmla="*/ 205105 w 327"/>
                              <a:gd name="T87" fmla="*/ 109855 h 636"/>
                              <a:gd name="T88" fmla="*/ 205105 w 327"/>
                              <a:gd name="T89" fmla="*/ 127000 h 636"/>
                              <a:gd name="T90" fmla="*/ 205105 w 327"/>
                              <a:gd name="T91" fmla="*/ 144780 h 636"/>
                              <a:gd name="T92" fmla="*/ 205105 w 327"/>
                              <a:gd name="T93" fmla="*/ 160655 h 636"/>
                              <a:gd name="T94" fmla="*/ 205105 w 327"/>
                              <a:gd name="T95" fmla="*/ 178435 h 636"/>
                              <a:gd name="T96" fmla="*/ 205105 w 327"/>
                              <a:gd name="T97" fmla="*/ 195580 h 636"/>
                              <a:gd name="T98" fmla="*/ 206375 w 327"/>
                              <a:gd name="T99" fmla="*/ 229235 h 636"/>
                              <a:gd name="T100" fmla="*/ 206375 w 327"/>
                              <a:gd name="T101" fmla="*/ 246380 h 636"/>
                              <a:gd name="T102" fmla="*/ 206375 w 327"/>
                              <a:gd name="T103" fmla="*/ 287020 h 636"/>
                              <a:gd name="T104" fmla="*/ 206375 w 327"/>
                              <a:gd name="T105" fmla="*/ 314960 h 636"/>
                              <a:gd name="T106" fmla="*/ 206375 w 327"/>
                              <a:gd name="T107" fmla="*/ 332740 h 636"/>
                              <a:gd name="T108" fmla="*/ 206375 w 327"/>
                              <a:gd name="T109" fmla="*/ 349885 h 636"/>
                              <a:gd name="T110" fmla="*/ 207645 w 327"/>
                              <a:gd name="T111" fmla="*/ 365760 h 636"/>
                              <a:gd name="T112" fmla="*/ 207645 w 327"/>
                              <a:gd name="T113" fmla="*/ 372745 h 636"/>
                              <a:gd name="T114" fmla="*/ 207645 w 327"/>
                              <a:gd name="T115" fmla="*/ 383540 h 6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327" h="636">
                                <a:moveTo>
                                  <a:pt x="327" y="631"/>
                                </a:moveTo>
                                <a:lnTo>
                                  <a:pt x="300" y="631"/>
                                </a:lnTo>
                                <a:lnTo>
                                  <a:pt x="272" y="631"/>
                                </a:lnTo>
                                <a:lnTo>
                                  <a:pt x="266" y="631"/>
                                </a:lnTo>
                                <a:lnTo>
                                  <a:pt x="247" y="631"/>
                                </a:lnTo>
                                <a:lnTo>
                                  <a:pt x="245" y="631"/>
                                </a:lnTo>
                                <a:lnTo>
                                  <a:pt x="220" y="631"/>
                                </a:lnTo>
                                <a:lnTo>
                                  <a:pt x="192" y="633"/>
                                </a:lnTo>
                                <a:lnTo>
                                  <a:pt x="167" y="633"/>
                                </a:lnTo>
                                <a:lnTo>
                                  <a:pt x="165" y="633"/>
                                </a:lnTo>
                                <a:lnTo>
                                  <a:pt x="139" y="633"/>
                                </a:lnTo>
                                <a:lnTo>
                                  <a:pt x="137" y="633"/>
                                </a:lnTo>
                                <a:lnTo>
                                  <a:pt x="112" y="633"/>
                                </a:lnTo>
                                <a:lnTo>
                                  <a:pt x="93" y="633"/>
                                </a:lnTo>
                                <a:lnTo>
                                  <a:pt x="84" y="633"/>
                                </a:lnTo>
                                <a:lnTo>
                                  <a:pt x="59" y="636"/>
                                </a:lnTo>
                                <a:lnTo>
                                  <a:pt x="57" y="636"/>
                                </a:lnTo>
                                <a:lnTo>
                                  <a:pt x="32" y="636"/>
                                </a:lnTo>
                                <a:lnTo>
                                  <a:pt x="4" y="636"/>
                                </a:lnTo>
                                <a:lnTo>
                                  <a:pt x="4" y="608"/>
                                </a:lnTo>
                                <a:lnTo>
                                  <a:pt x="2" y="583"/>
                                </a:lnTo>
                                <a:lnTo>
                                  <a:pt x="2" y="555"/>
                                </a:lnTo>
                                <a:lnTo>
                                  <a:pt x="2" y="528"/>
                                </a:lnTo>
                                <a:lnTo>
                                  <a:pt x="2" y="500"/>
                                </a:lnTo>
                                <a:lnTo>
                                  <a:pt x="2" y="475"/>
                                </a:lnTo>
                                <a:lnTo>
                                  <a:pt x="2" y="473"/>
                                </a:lnTo>
                                <a:lnTo>
                                  <a:pt x="0" y="454"/>
                                </a:lnTo>
                                <a:lnTo>
                                  <a:pt x="0" y="448"/>
                                </a:lnTo>
                                <a:lnTo>
                                  <a:pt x="0" y="420"/>
                                </a:lnTo>
                                <a:lnTo>
                                  <a:pt x="0" y="393"/>
                                </a:lnTo>
                                <a:lnTo>
                                  <a:pt x="0" y="367"/>
                                </a:lnTo>
                                <a:lnTo>
                                  <a:pt x="0" y="365"/>
                                </a:lnTo>
                                <a:lnTo>
                                  <a:pt x="0" y="340"/>
                                </a:lnTo>
                                <a:lnTo>
                                  <a:pt x="0" y="338"/>
                                </a:lnTo>
                                <a:lnTo>
                                  <a:pt x="0" y="327"/>
                                </a:lnTo>
                                <a:lnTo>
                                  <a:pt x="2" y="312"/>
                                </a:lnTo>
                                <a:lnTo>
                                  <a:pt x="0" y="312"/>
                                </a:lnTo>
                                <a:lnTo>
                                  <a:pt x="0" y="285"/>
                                </a:lnTo>
                                <a:lnTo>
                                  <a:pt x="0" y="259"/>
                                </a:lnTo>
                                <a:lnTo>
                                  <a:pt x="0" y="257"/>
                                </a:lnTo>
                                <a:lnTo>
                                  <a:pt x="0" y="249"/>
                                </a:lnTo>
                                <a:lnTo>
                                  <a:pt x="0" y="232"/>
                                </a:lnTo>
                                <a:lnTo>
                                  <a:pt x="0" y="224"/>
                                </a:lnTo>
                                <a:lnTo>
                                  <a:pt x="0" y="205"/>
                                </a:lnTo>
                                <a:lnTo>
                                  <a:pt x="0" y="181"/>
                                </a:lnTo>
                                <a:lnTo>
                                  <a:pt x="0" y="177"/>
                                </a:lnTo>
                                <a:lnTo>
                                  <a:pt x="0" y="152"/>
                                </a:lnTo>
                                <a:lnTo>
                                  <a:pt x="0" y="150"/>
                                </a:lnTo>
                                <a:lnTo>
                                  <a:pt x="0" y="124"/>
                                </a:lnTo>
                                <a:lnTo>
                                  <a:pt x="0" y="97"/>
                                </a:lnTo>
                                <a:lnTo>
                                  <a:pt x="0" y="69"/>
                                </a:lnTo>
                                <a:lnTo>
                                  <a:pt x="0" y="52"/>
                                </a:lnTo>
                                <a:lnTo>
                                  <a:pt x="0" y="44"/>
                                </a:lnTo>
                                <a:lnTo>
                                  <a:pt x="0" y="33"/>
                                </a:lnTo>
                                <a:lnTo>
                                  <a:pt x="0" y="17"/>
                                </a:lnTo>
                                <a:lnTo>
                                  <a:pt x="0" y="4"/>
                                </a:lnTo>
                                <a:lnTo>
                                  <a:pt x="0" y="0"/>
                                </a:lnTo>
                                <a:lnTo>
                                  <a:pt x="6" y="0"/>
                                </a:lnTo>
                                <a:lnTo>
                                  <a:pt x="29" y="2"/>
                                </a:lnTo>
                                <a:lnTo>
                                  <a:pt x="34" y="2"/>
                                </a:lnTo>
                                <a:lnTo>
                                  <a:pt x="48" y="2"/>
                                </a:lnTo>
                                <a:lnTo>
                                  <a:pt x="57" y="2"/>
                                </a:lnTo>
                                <a:lnTo>
                                  <a:pt x="61" y="2"/>
                                </a:lnTo>
                                <a:lnTo>
                                  <a:pt x="67" y="2"/>
                                </a:lnTo>
                                <a:lnTo>
                                  <a:pt x="78" y="2"/>
                                </a:lnTo>
                                <a:lnTo>
                                  <a:pt x="82" y="2"/>
                                </a:lnTo>
                                <a:lnTo>
                                  <a:pt x="89" y="2"/>
                                </a:lnTo>
                                <a:lnTo>
                                  <a:pt x="110" y="2"/>
                                </a:lnTo>
                                <a:lnTo>
                                  <a:pt x="112" y="2"/>
                                </a:lnTo>
                                <a:lnTo>
                                  <a:pt x="137" y="4"/>
                                </a:lnTo>
                                <a:lnTo>
                                  <a:pt x="152" y="4"/>
                                </a:lnTo>
                                <a:lnTo>
                                  <a:pt x="162" y="4"/>
                                </a:lnTo>
                                <a:lnTo>
                                  <a:pt x="165" y="4"/>
                                </a:lnTo>
                                <a:lnTo>
                                  <a:pt x="186" y="4"/>
                                </a:lnTo>
                                <a:lnTo>
                                  <a:pt x="190" y="4"/>
                                </a:lnTo>
                                <a:lnTo>
                                  <a:pt x="198" y="4"/>
                                </a:lnTo>
                                <a:lnTo>
                                  <a:pt x="200" y="4"/>
                                </a:lnTo>
                                <a:lnTo>
                                  <a:pt x="211" y="4"/>
                                </a:lnTo>
                                <a:lnTo>
                                  <a:pt x="213" y="4"/>
                                </a:lnTo>
                                <a:lnTo>
                                  <a:pt x="226" y="4"/>
                                </a:lnTo>
                                <a:lnTo>
                                  <a:pt x="239" y="4"/>
                                </a:lnTo>
                                <a:lnTo>
                                  <a:pt x="241" y="4"/>
                                </a:lnTo>
                                <a:lnTo>
                                  <a:pt x="243" y="4"/>
                                </a:lnTo>
                                <a:lnTo>
                                  <a:pt x="249" y="4"/>
                                </a:lnTo>
                                <a:lnTo>
                                  <a:pt x="255" y="4"/>
                                </a:lnTo>
                                <a:lnTo>
                                  <a:pt x="260" y="4"/>
                                </a:lnTo>
                                <a:lnTo>
                                  <a:pt x="262" y="4"/>
                                </a:lnTo>
                                <a:lnTo>
                                  <a:pt x="266" y="4"/>
                                </a:lnTo>
                                <a:lnTo>
                                  <a:pt x="268" y="2"/>
                                </a:lnTo>
                                <a:lnTo>
                                  <a:pt x="291" y="2"/>
                                </a:lnTo>
                                <a:lnTo>
                                  <a:pt x="319" y="0"/>
                                </a:lnTo>
                                <a:lnTo>
                                  <a:pt x="319" y="12"/>
                                </a:lnTo>
                                <a:lnTo>
                                  <a:pt x="319" y="38"/>
                                </a:lnTo>
                                <a:lnTo>
                                  <a:pt x="319" y="40"/>
                                </a:lnTo>
                                <a:lnTo>
                                  <a:pt x="321" y="65"/>
                                </a:lnTo>
                                <a:lnTo>
                                  <a:pt x="321" y="93"/>
                                </a:lnTo>
                                <a:lnTo>
                                  <a:pt x="321" y="109"/>
                                </a:lnTo>
                                <a:lnTo>
                                  <a:pt x="321" y="120"/>
                                </a:lnTo>
                                <a:lnTo>
                                  <a:pt x="323" y="145"/>
                                </a:lnTo>
                                <a:lnTo>
                                  <a:pt x="323" y="173"/>
                                </a:lnTo>
                                <a:lnTo>
                                  <a:pt x="323" y="200"/>
                                </a:lnTo>
                                <a:lnTo>
                                  <a:pt x="323" y="219"/>
                                </a:lnTo>
                                <a:lnTo>
                                  <a:pt x="323" y="228"/>
                                </a:lnTo>
                                <a:lnTo>
                                  <a:pt x="323" y="253"/>
                                </a:lnTo>
                                <a:lnTo>
                                  <a:pt x="323" y="281"/>
                                </a:lnTo>
                                <a:lnTo>
                                  <a:pt x="323" y="308"/>
                                </a:lnTo>
                                <a:lnTo>
                                  <a:pt x="323" y="336"/>
                                </a:lnTo>
                                <a:lnTo>
                                  <a:pt x="325" y="361"/>
                                </a:lnTo>
                                <a:lnTo>
                                  <a:pt x="325" y="388"/>
                                </a:lnTo>
                                <a:lnTo>
                                  <a:pt x="325" y="416"/>
                                </a:lnTo>
                                <a:lnTo>
                                  <a:pt x="325" y="443"/>
                                </a:lnTo>
                                <a:lnTo>
                                  <a:pt x="325" y="452"/>
                                </a:lnTo>
                                <a:lnTo>
                                  <a:pt x="325" y="469"/>
                                </a:lnTo>
                                <a:lnTo>
                                  <a:pt x="325" y="490"/>
                                </a:lnTo>
                                <a:lnTo>
                                  <a:pt x="325" y="496"/>
                                </a:lnTo>
                                <a:lnTo>
                                  <a:pt x="325" y="524"/>
                                </a:lnTo>
                                <a:lnTo>
                                  <a:pt x="325" y="526"/>
                                </a:lnTo>
                                <a:lnTo>
                                  <a:pt x="325" y="551"/>
                                </a:lnTo>
                                <a:lnTo>
                                  <a:pt x="325" y="555"/>
                                </a:lnTo>
                                <a:lnTo>
                                  <a:pt x="325" y="562"/>
                                </a:lnTo>
                                <a:lnTo>
                                  <a:pt x="327" y="576"/>
                                </a:lnTo>
                                <a:lnTo>
                                  <a:pt x="327" y="578"/>
                                </a:lnTo>
                                <a:lnTo>
                                  <a:pt x="327" y="587"/>
                                </a:lnTo>
                                <a:lnTo>
                                  <a:pt x="327" y="604"/>
                                </a:lnTo>
                                <a:lnTo>
                                  <a:pt x="327" y="631"/>
                                </a:lnTo>
                                <a:close/>
                              </a:path>
                            </a:pathLst>
                          </a:custGeom>
                          <a:solidFill>
                            <a:srgbClr val="005CE6"/>
                          </a:solidFill>
                          <a:ln w="3810">
                            <a:solidFill>
                              <a:srgbClr val="6E6E6E"/>
                            </a:solidFill>
                            <a:round/>
                            <a:headEnd/>
                            <a:tailEnd/>
                          </a:ln>
                        </wps:spPr>
                        <wps:bodyPr rot="0" vert="horz" wrap="square" lIns="91440" tIns="45720" rIns="91440" bIns="45720" anchor="t" anchorCtr="0" upright="1">
                          <a:noAutofit/>
                        </wps:bodyPr>
                      </wps:wsp>
                      <wps:wsp>
                        <wps:cNvPr id="353" name="Freeform 481"/>
                        <wps:cNvSpPr>
                          <a:spLocks/>
                        </wps:cNvSpPr>
                        <wps:spPr bwMode="auto">
                          <a:xfrm>
                            <a:off x="2583100" y="802603"/>
                            <a:ext cx="657300" cy="375901"/>
                          </a:xfrm>
                          <a:custGeom>
                            <a:avLst/>
                            <a:gdLst>
                              <a:gd name="T0" fmla="*/ 85725 w 1035"/>
                              <a:gd name="T1" fmla="*/ 5715 h 592"/>
                              <a:gd name="T2" fmla="*/ 154305 w 1035"/>
                              <a:gd name="T3" fmla="*/ 5715 h 592"/>
                              <a:gd name="T4" fmla="*/ 256540 w 1035"/>
                              <a:gd name="T5" fmla="*/ 3175 h 592"/>
                              <a:gd name="T6" fmla="*/ 307340 w 1035"/>
                              <a:gd name="T7" fmla="*/ 3175 h 592"/>
                              <a:gd name="T8" fmla="*/ 358140 w 1035"/>
                              <a:gd name="T9" fmla="*/ 1905 h 592"/>
                              <a:gd name="T10" fmla="*/ 408940 w 1035"/>
                              <a:gd name="T11" fmla="*/ 1905 h 592"/>
                              <a:gd name="T12" fmla="*/ 450850 w 1035"/>
                              <a:gd name="T13" fmla="*/ 0 h 592"/>
                              <a:gd name="T14" fmla="*/ 450850 w 1035"/>
                              <a:gd name="T15" fmla="*/ 36195 h 592"/>
                              <a:gd name="T16" fmla="*/ 450850 w 1035"/>
                              <a:gd name="T17" fmla="*/ 53975 h 592"/>
                              <a:gd name="T18" fmla="*/ 467995 w 1035"/>
                              <a:gd name="T19" fmla="*/ 64770 h 592"/>
                              <a:gd name="T20" fmla="*/ 501650 w 1035"/>
                              <a:gd name="T21" fmla="*/ 63500 h 592"/>
                              <a:gd name="T22" fmla="*/ 552450 w 1035"/>
                              <a:gd name="T23" fmla="*/ 63500 h 592"/>
                              <a:gd name="T24" fmla="*/ 603885 w 1035"/>
                              <a:gd name="T25" fmla="*/ 62230 h 592"/>
                              <a:gd name="T26" fmla="*/ 655955 w 1035"/>
                              <a:gd name="T27" fmla="*/ 78105 h 592"/>
                              <a:gd name="T28" fmla="*/ 655955 w 1035"/>
                              <a:gd name="T29" fmla="*/ 128905 h 592"/>
                              <a:gd name="T30" fmla="*/ 657225 w 1035"/>
                              <a:gd name="T31" fmla="*/ 163830 h 592"/>
                              <a:gd name="T32" fmla="*/ 654685 w 1035"/>
                              <a:gd name="T33" fmla="*/ 196215 h 592"/>
                              <a:gd name="T34" fmla="*/ 654685 w 1035"/>
                              <a:gd name="T35" fmla="*/ 229870 h 592"/>
                              <a:gd name="T36" fmla="*/ 654685 w 1035"/>
                              <a:gd name="T37" fmla="*/ 248285 h 592"/>
                              <a:gd name="T38" fmla="*/ 655955 w 1035"/>
                              <a:gd name="T39" fmla="*/ 299720 h 592"/>
                              <a:gd name="T40" fmla="*/ 655955 w 1035"/>
                              <a:gd name="T41" fmla="*/ 350520 h 592"/>
                              <a:gd name="T42" fmla="*/ 638810 w 1035"/>
                              <a:gd name="T43" fmla="*/ 367665 h 592"/>
                              <a:gd name="T44" fmla="*/ 605155 w 1035"/>
                              <a:gd name="T45" fmla="*/ 368935 h 592"/>
                              <a:gd name="T46" fmla="*/ 570230 w 1035"/>
                              <a:gd name="T47" fmla="*/ 368935 h 592"/>
                              <a:gd name="T48" fmla="*/ 540385 w 1035"/>
                              <a:gd name="T49" fmla="*/ 370840 h 592"/>
                              <a:gd name="T50" fmla="*/ 488315 w 1035"/>
                              <a:gd name="T51" fmla="*/ 370840 h 592"/>
                              <a:gd name="T52" fmla="*/ 438785 w 1035"/>
                              <a:gd name="T53" fmla="*/ 372110 h 592"/>
                              <a:gd name="T54" fmla="*/ 384810 w 1035"/>
                              <a:gd name="T55" fmla="*/ 373380 h 592"/>
                              <a:gd name="T56" fmla="*/ 287020 w 1035"/>
                              <a:gd name="T57" fmla="*/ 373380 h 592"/>
                              <a:gd name="T58" fmla="*/ 250825 w 1035"/>
                              <a:gd name="T59" fmla="*/ 358775 h 592"/>
                              <a:gd name="T60" fmla="*/ 247015 w 1035"/>
                              <a:gd name="T61" fmla="*/ 363855 h 592"/>
                              <a:gd name="T62" fmla="*/ 244475 w 1035"/>
                              <a:gd name="T63" fmla="*/ 365125 h 592"/>
                              <a:gd name="T64" fmla="*/ 243205 w 1035"/>
                              <a:gd name="T65" fmla="*/ 370840 h 592"/>
                              <a:gd name="T66" fmla="*/ 243205 w 1035"/>
                              <a:gd name="T67" fmla="*/ 375920 h 592"/>
                              <a:gd name="T68" fmla="*/ 240030 w 1035"/>
                              <a:gd name="T69" fmla="*/ 374650 h 592"/>
                              <a:gd name="T70" fmla="*/ 234950 w 1035"/>
                              <a:gd name="T71" fmla="*/ 372110 h 592"/>
                              <a:gd name="T72" fmla="*/ 229235 w 1035"/>
                              <a:gd name="T73" fmla="*/ 367665 h 592"/>
                              <a:gd name="T74" fmla="*/ 227965 w 1035"/>
                              <a:gd name="T75" fmla="*/ 363855 h 592"/>
                              <a:gd name="T76" fmla="*/ 234950 w 1035"/>
                              <a:gd name="T77" fmla="*/ 361315 h 592"/>
                              <a:gd name="T78" fmla="*/ 236220 w 1035"/>
                              <a:gd name="T79" fmla="*/ 355600 h 592"/>
                              <a:gd name="T80" fmla="*/ 231140 w 1035"/>
                              <a:gd name="T81" fmla="*/ 350520 h 592"/>
                              <a:gd name="T82" fmla="*/ 225425 w 1035"/>
                              <a:gd name="T83" fmla="*/ 350520 h 592"/>
                              <a:gd name="T84" fmla="*/ 220345 w 1035"/>
                              <a:gd name="T85" fmla="*/ 349250 h 592"/>
                              <a:gd name="T86" fmla="*/ 213360 w 1035"/>
                              <a:gd name="T87" fmla="*/ 347980 h 592"/>
                              <a:gd name="T88" fmla="*/ 207010 w 1035"/>
                              <a:gd name="T89" fmla="*/ 347980 h 592"/>
                              <a:gd name="T90" fmla="*/ 201295 w 1035"/>
                              <a:gd name="T91" fmla="*/ 346710 h 592"/>
                              <a:gd name="T92" fmla="*/ 194945 w 1035"/>
                              <a:gd name="T93" fmla="*/ 344805 h 592"/>
                              <a:gd name="T94" fmla="*/ 190500 w 1035"/>
                              <a:gd name="T95" fmla="*/ 344805 h 592"/>
                              <a:gd name="T96" fmla="*/ 186690 w 1035"/>
                              <a:gd name="T97" fmla="*/ 347980 h 592"/>
                              <a:gd name="T98" fmla="*/ 182245 w 1035"/>
                              <a:gd name="T99" fmla="*/ 353060 h 592"/>
                              <a:gd name="T100" fmla="*/ 118110 w 1035"/>
                              <a:gd name="T101" fmla="*/ 356870 h 592"/>
                              <a:gd name="T102" fmla="*/ 52705 w 1035"/>
                              <a:gd name="T103" fmla="*/ 339725 h 592"/>
                              <a:gd name="T104" fmla="*/ 1270 w 1035"/>
                              <a:gd name="T105" fmla="*/ 306070 h 592"/>
                              <a:gd name="T106" fmla="*/ 1270 w 1035"/>
                              <a:gd name="T107" fmla="*/ 212090 h 592"/>
                              <a:gd name="T108" fmla="*/ 1270 w 1035"/>
                              <a:gd name="T109" fmla="*/ 144145 h 592"/>
                              <a:gd name="T110" fmla="*/ 0 w 1035"/>
                              <a:gd name="T111" fmla="*/ 57785 h 592"/>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1035" h="592">
                                <a:moveTo>
                                  <a:pt x="0" y="11"/>
                                </a:moveTo>
                                <a:lnTo>
                                  <a:pt x="28" y="9"/>
                                </a:lnTo>
                                <a:lnTo>
                                  <a:pt x="53" y="9"/>
                                </a:lnTo>
                                <a:lnTo>
                                  <a:pt x="81" y="9"/>
                                </a:lnTo>
                                <a:lnTo>
                                  <a:pt x="108" y="9"/>
                                </a:lnTo>
                                <a:lnTo>
                                  <a:pt x="135" y="9"/>
                                </a:lnTo>
                                <a:lnTo>
                                  <a:pt x="161" y="9"/>
                                </a:lnTo>
                                <a:lnTo>
                                  <a:pt x="188" y="9"/>
                                </a:lnTo>
                                <a:lnTo>
                                  <a:pt x="214" y="9"/>
                                </a:lnTo>
                                <a:lnTo>
                                  <a:pt x="243" y="9"/>
                                </a:lnTo>
                                <a:lnTo>
                                  <a:pt x="268" y="7"/>
                                </a:lnTo>
                                <a:lnTo>
                                  <a:pt x="296" y="7"/>
                                </a:lnTo>
                                <a:lnTo>
                                  <a:pt x="323" y="7"/>
                                </a:lnTo>
                                <a:lnTo>
                                  <a:pt x="349" y="7"/>
                                </a:lnTo>
                                <a:lnTo>
                                  <a:pt x="376" y="7"/>
                                </a:lnTo>
                                <a:lnTo>
                                  <a:pt x="404" y="5"/>
                                </a:lnTo>
                                <a:lnTo>
                                  <a:pt x="431" y="5"/>
                                </a:lnTo>
                                <a:lnTo>
                                  <a:pt x="456" y="5"/>
                                </a:lnTo>
                                <a:lnTo>
                                  <a:pt x="459" y="5"/>
                                </a:lnTo>
                                <a:lnTo>
                                  <a:pt x="484" y="5"/>
                                </a:lnTo>
                                <a:lnTo>
                                  <a:pt x="509" y="5"/>
                                </a:lnTo>
                                <a:lnTo>
                                  <a:pt x="511" y="5"/>
                                </a:lnTo>
                                <a:lnTo>
                                  <a:pt x="537" y="3"/>
                                </a:lnTo>
                                <a:lnTo>
                                  <a:pt x="564" y="3"/>
                                </a:lnTo>
                                <a:lnTo>
                                  <a:pt x="592" y="3"/>
                                </a:lnTo>
                                <a:lnTo>
                                  <a:pt x="604" y="3"/>
                                </a:lnTo>
                                <a:lnTo>
                                  <a:pt x="617" y="3"/>
                                </a:lnTo>
                                <a:lnTo>
                                  <a:pt x="644" y="3"/>
                                </a:lnTo>
                                <a:lnTo>
                                  <a:pt x="670" y="3"/>
                                </a:lnTo>
                                <a:lnTo>
                                  <a:pt x="672" y="3"/>
                                </a:lnTo>
                                <a:lnTo>
                                  <a:pt x="697" y="0"/>
                                </a:lnTo>
                                <a:lnTo>
                                  <a:pt x="699" y="0"/>
                                </a:lnTo>
                                <a:lnTo>
                                  <a:pt x="710" y="0"/>
                                </a:lnTo>
                                <a:lnTo>
                                  <a:pt x="710" y="19"/>
                                </a:lnTo>
                                <a:lnTo>
                                  <a:pt x="710" y="26"/>
                                </a:lnTo>
                                <a:lnTo>
                                  <a:pt x="710" y="30"/>
                                </a:lnTo>
                                <a:lnTo>
                                  <a:pt x="710" y="47"/>
                                </a:lnTo>
                                <a:lnTo>
                                  <a:pt x="710" y="57"/>
                                </a:lnTo>
                                <a:lnTo>
                                  <a:pt x="710" y="66"/>
                                </a:lnTo>
                                <a:lnTo>
                                  <a:pt x="710" y="68"/>
                                </a:lnTo>
                                <a:lnTo>
                                  <a:pt x="710" y="74"/>
                                </a:lnTo>
                                <a:lnTo>
                                  <a:pt x="710" y="79"/>
                                </a:lnTo>
                                <a:lnTo>
                                  <a:pt x="710" y="85"/>
                                </a:lnTo>
                                <a:lnTo>
                                  <a:pt x="710" y="89"/>
                                </a:lnTo>
                                <a:lnTo>
                                  <a:pt x="710" y="91"/>
                                </a:lnTo>
                                <a:lnTo>
                                  <a:pt x="710" y="102"/>
                                </a:lnTo>
                                <a:lnTo>
                                  <a:pt x="712" y="102"/>
                                </a:lnTo>
                                <a:lnTo>
                                  <a:pt x="735" y="102"/>
                                </a:lnTo>
                                <a:lnTo>
                                  <a:pt x="737" y="102"/>
                                </a:lnTo>
                                <a:lnTo>
                                  <a:pt x="763" y="102"/>
                                </a:lnTo>
                                <a:lnTo>
                                  <a:pt x="765" y="102"/>
                                </a:lnTo>
                                <a:lnTo>
                                  <a:pt x="778" y="100"/>
                                </a:lnTo>
                                <a:lnTo>
                                  <a:pt x="790" y="100"/>
                                </a:lnTo>
                                <a:lnTo>
                                  <a:pt x="816" y="100"/>
                                </a:lnTo>
                                <a:lnTo>
                                  <a:pt x="818" y="100"/>
                                </a:lnTo>
                                <a:lnTo>
                                  <a:pt x="843" y="100"/>
                                </a:lnTo>
                                <a:lnTo>
                                  <a:pt x="870" y="100"/>
                                </a:lnTo>
                                <a:lnTo>
                                  <a:pt x="898" y="100"/>
                                </a:lnTo>
                                <a:lnTo>
                                  <a:pt x="925" y="98"/>
                                </a:lnTo>
                                <a:lnTo>
                                  <a:pt x="949" y="98"/>
                                </a:lnTo>
                                <a:lnTo>
                                  <a:pt x="951" y="98"/>
                                </a:lnTo>
                                <a:lnTo>
                                  <a:pt x="978" y="98"/>
                                </a:lnTo>
                                <a:lnTo>
                                  <a:pt x="1006" y="96"/>
                                </a:lnTo>
                                <a:lnTo>
                                  <a:pt x="1033" y="96"/>
                                </a:lnTo>
                                <a:lnTo>
                                  <a:pt x="1033" y="123"/>
                                </a:lnTo>
                                <a:lnTo>
                                  <a:pt x="1033" y="146"/>
                                </a:lnTo>
                                <a:lnTo>
                                  <a:pt x="1033" y="148"/>
                                </a:lnTo>
                                <a:lnTo>
                                  <a:pt x="1033" y="150"/>
                                </a:lnTo>
                                <a:lnTo>
                                  <a:pt x="1033" y="176"/>
                                </a:lnTo>
                                <a:lnTo>
                                  <a:pt x="1033" y="203"/>
                                </a:lnTo>
                                <a:lnTo>
                                  <a:pt x="1035" y="231"/>
                                </a:lnTo>
                                <a:lnTo>
                                  <a:pt x="1035" y="256"/>
                                </a:lnTo>
                                <a:lnTo>
                                  <a:pt x="1035" y="258"/>
                                </a:lnTo>
                                <a:lnTo>
                                  <a:pt x="1031" y="258"/>
                                </a:lnTo>
                                <a:lnTo>
                                  <a:pt x="1031" y="281"/>
                                </a:lnTo>
                                <a:lnTo>
                                  <a:pt x="1031" y="309"/>
                                </a:lnTo>
                                <a:lnTo>
                                  <a:pt x="1031" y="315"/>
                                </a:lnTo>
                                <a:lnTo>
                                  <a:pt x="1031" y="334"/>
                                </a:lnTo>
                                <a:lnTo>
                                  <a:pt x="1031" y="336"/>
                                </a:lnTo>
                                <a:lnTo>
                                  <a:pt x="1031" y="357"/>
                                </a:lnTo>
                                <a:lnTo>
                                  <a:pt x="1031" y="362"/>
                                </a:lnTo>
                                <a:lnTo>
                                  <a:pt x="1031" y="364"/>
                                </a:lnTo>
                                <a:lnTo>
                                  <a:pt x="1031" y="368"/>
                                </a:lnTo>
                                <a:lnTo>
                                  <a:pt x="1031" y="379"/>
                                </a:lnTo>
                                <a:lnTo>
                                  <a:pt x="1031" y="391"/>
                                </a:lnTo>
                                <a:lnTo>
                                  <a:pt x="1031" y="417"/>
                                </a:lnTo>
                                <a:lnTo>
                                  <a:pt x="1031" y="444"/>
                                </a:lnTo>
                                <a:lnTo>
                                  <a:pt x="1033" y="472"/>
                                </a:lnTo>
                                <a:lnTo>
                                  <a:pt x="1033" y="497"/>
                                </a:lnTo>
                                <a:lnTo>
                                  <a:pt x="1033" y="499"/>
                                </a:lnTo>
                                <a:lnTo>
                                  <a:pt x="1033" y="524"/>
                                </a:lnTo>
                                <a:lnTo>
                                  <a:pt x="1033" y="552"/>
                                </a:lnTo>
                                <a:lnTo>
                                  <a:pt x="1033" y="579"/>
                                </a:lnTo>
                                <a:lnTo>
                                  <a:pt x="1006" y="579"/>
                                </a:lnTo>
                                <a:lnTo>
                                  <a:pt x="980" y="579"/>
                                </a:lnTo>
                                <a:lnTo>
                                  <a:pt x="978" y="579"/>
                                </a:lnTo>
                                <a:lnTo>
                                  <a:pt x="953" y="581"/>
                                </a:lnTo>
                                <a:lnTo>
                                  <a:pt x="951" y="581"/>
                                </a:lnTo>
                                <a:lnTo>
                                  <a:pt x="925" y="581"/>
                                </a:lnTo>
                                <a:lnTo>
                                  <a:pt x="923" y="581"/>
                                </a:lnTo>
                                <a:lnTo>
                                  <a:pt x="898" y="581"/>
                                </a:lnTo>
                                <a:lnTo>
                                  <a:pt x="879" y="581"/>
                                </a:lnTo>
                                <a:lnTo>
                                  <a:pt x="877" y="581"/>
                                </a:lnTo>
                                <a:lnTo>
                                  <a:pt x="851" y="584"/>
                                </a:lnTo>
                                <a:lnTo>
                                  <a:pt x="824" y="584"/>
                                </a:lnTo>
                                <a:lnTo>
                                  <a:pt x="797" y="584"/>
                                </a:lnTo>
                                <a:lnTo>
                                  <a:pt x="780" y="584"/>
                                </a:lnTo>
                                <a:lnTo>
                                  <a:pt x="769" y="584"/>
                                </a:lnTo>
                                <a:lnTo>
                                  <a:pt x="744" y="586"/>
                                </a:lnTo>
                                <a:lnTo>
                                  <a:pt x="718" y="586"/>
                                </a:lnTo>
                                <a:lnTo>
                                  <a:pt x="693" y="586"/>
                                </a:lnTo>
                                <a:lnTo>
                                  <a:pt x="691" y="586"/>
                                </a:lnTo>
                                <a:lnTo>
                                  <a:pt x="666" y="586"/>
                                </a:lnTo>
                                <a:lnTo>
                                  <a:pt x="638" y="586"/>
                                </a:lnTo>
                                <a:lnTo>
                                  <a:pt x="611" y="588"/>
                                </a:lnTo>
                                <a:lnTo>
                                  <a:pt x="606" y="588"/>
                                </a:lnTo>
                                <a:lnTo>
                                  <a:pt x="585" y="588"/>
                                </a:lnTo>
                                <a:lnTo>
                                  <a:pt x="562" y="588"/>
                                </a:lnTo>
                                <a:lnTo>
                                  <a:pt x="532" y="588"/>
                                </a:lnTo>
                                <a:lnTo>
                                  <a:pt x="507" y="588"/>
                                </a:lnTo>
                                <a:lnTo>
                                  <a:pt x="480" y="588"/>
                                </a:lnTo>
                                <a:lnTo>
                                  <a:pt x="452" y="588"/>
                                </a:lnTo>
                                <a:lnTo>
                                  <a:pt x="452" y="560"/>
                                </a:lnTo>
                                <a:lnTo>
                                  <a:pt x="427" y="560"/>
                                </a:lnTo>
                                <a:lnTo>
                                  <a:pt x="399" y="560"/>
                                </a:lnTo>
                                <a:lnTo>
                                  <a:pt x="395" y="562"/>
                                </a:lnTo>
                                <a:lnTo>
                                  <a:pt x="395" y="565"/>
                                </a:lnTo>
                                <a:lnTo>
                                  <a:pt x="395" y="567"/>
                                </a:lnTo>
                                <a:lnTo>
                                  <a:pt x="393" y="569"/>
                                </a:lnTo>
                                <a:lnTo>
                                  <a:pt x="391" y="571"/>
                                </a:lnTo>
                                <a:lnTo>
                                  <a:pt x="389" y="573"/>
                                </a:lnTo>
                                <a:lnTo>
                                  <a:pt x="387" y="575"/>
                                </a:lnTo>
                                <a:lnTo>
                                  <a:pt x="385" y="575"/>
                                </a:lnTo>
                                <a:lnTo>
                                  <a:pt x="383" y="575"/>
                                </a:lnTo>
                                <a:lnTo>
                                  <a:pt x="383" y="577"/>
                                </a:lnTo>
                                <a:lnTo>
                                  <a:pt x="383" y="579"/>
                                </a:lnTo>
                                <a:lnTo>
                                  <a:pt x="383" y="581"/>
                                </a:lnTo>
                                <a:lnTo>
                                  <a:pt x="383" y="584"/>
                                </a:lnTo>
                                <a:lnTo>
                                  <a:pt x="383" y="586"/>
                                </a:lnTo>
                                <a:lnTo>
                                  <a:pt x="383" y="588"/>
                                </a:lnTo>
                                <a:lnTo>
                                  <a:pt x="383" y="590"/>
                                </a:lnTo>
                                <a:lnTo>
                                  <a:pt x="383" y="592"/>
                                </a:lnTo>
                                <a:lnTo>
                                  <a:pt x="380" y="592"/>
                                </a:lnTo>
                                <a:lnTo>
                                  <a:pt x="378" y="592"/>
                                </a:lnTo>
                                <a:lnTo>
                                  <a:pt x="378" y="590"/>
                                </a:lnTo>
                                <a:lnTo>
                                  <a:pt x="376" y="590"/>
                                </a:lnTo>
                                <a:lnTo>
                                  <a:pt x="374" y="588"/>
                                </a:lnTo>
                                <a:lnTo>
                                  <a:pt x="372" y="588"/>
                                </a:lnTo>
                                <a:lnTo>
                                  <a:pt x="372" y="586"/>
                                </a:lnTo>
                                <a:lnTo>
                                  <a:pt x="370" y="586"/>
                                </a:lnTo>
                                <a:lnTo>
                                  <a:pt x="368" y="584"/>
                                </a:lnTo>
                                <a:lnTo>
                                  <a:pt x="366" y="581"/>
                                </a:lnTo>
                                <a:lnTo>
                                  <a:pt x="364" y="581"/>
                                </a:lnTo>
                                <a:lnTo>
                                  <a:pt x="361" y="579"/>
                                </a:lnTo>
                                <a:lnTo>
                                  <a:pt x="359" y="577"/>
                                </a:lnTo>
                                <a:lnTo>
                                  <a:pt x="359" y="575"/>
                                </a:lnTo>
                                <a:lnTo>
                                  <a:pt x="359" y="573"/>
                                </a:lnTo>
                                <a:lnTo>
                                  <a:pt x="364" y="571"/>
                                </a:lnTo>
                                <a:lnTo>
                                  <a:pt x="366" y="571"/>
                                </a:lnTo>
                                <a:lnTo>
                                  <a:pt x="368" y="571"/>
                                </a:lnTo>
                                <a:lnTo>
                                  <a:pt x="370" y="569"/>
                                </a:lnTo>
                                <a:lnTo>
                                  <a:pt x="372" y="567"/>
                                </a:lnTo>
                                <a:lnTo>
                                  <a:pt x="372" y="565"/>
                                </a:lnTo>
                                <a:lnTo>
                                  <a:pt x="372" y="562"/>
                                </a:lnTo>
                                <a:lnTo>
                                  <a:pt x="372" y="560"/>
                                </a:lnTo>
                                <a:lnTo>
                                  <a:pt x="372" y="558"/>
                                </a:lnTo>
                                <a:lnTo>
                                  <a:pt x="370" y="556"/>
                                </a:lnTo>
                                <a:lnTo>
                                  <a:pt x="368" y="554"/>
                                </a:lnTo>
                                <a:lnTo>
                                  <a:pt x="366" y="554"/>
                                </a:lnTo>
                                <a:lnTo>
                                  <a:pt x="364" y="552"/>
                                </a:lnTo>
                                <a:lnTo>
                                  <a:pt x="361" y="552"/>
                                </a:lnTo>
                                <a:lnTo>
                                  <a:pt x="359" y="552"/>
                                </a:lnTo>
                                <a:lnTo>
                                  <a:pt x="357" y="552"/>
                                </a:lnTo>
                                <a:lnTo>
                                  <a:pt x="355" y="552"/>
                                </a:lnTo>
                                <a:lnTo>
                                  <a:pt x="353" y="552"/>
                                </a:lnTo>
                                <a:lnTo>
                                  <a:pt x="351" y="552"/>
                                </a:lnTo>
                                <a:lnTo>
                                  <a:pt x="349" y="552"/>
                                </a:lnTo>
                                <a:lnTo>
                                  <a:pt x="347" y="552"/>
                                </a:lnTo>
                                <a:lnTo>
                                  <a:pt x="347" y="550"/>
                                </a:lnTo>
                                <a:lnTo>
                                  <a:pt x="347" y="552"/>
                                </a:lnTo>
                                <a:lnTo>
                                  <a:pt x="345" y="550"/>
                                </a:lnTo>
                                <a:lnTo>
                                  <a:pt x="342" y="550"/>
                                </a:lnTo>
                                <a:lnTo>
                                  <a:pt x="340" y="550"/>
                                </a:lnTo>
                                <a:lnTo>
                                  <a:pt x="336" y="548"/>
                                </a:lnTo>
                                <a:lnTo>
                                  <a:pt x="334" y="548"/>
                                </a:lnTo>
                                <a:lnTo>
                                  <a:pt x="332" y="548"/>
                                </a:lnTo>
                                <a:lnTo>
                                  <a:pt x="330" y="548"/>
                                </a:lnTo>
                                <a:lnTo>
                                  <a:pt x="326" y="548"/>
                                </a:lnTo>
                                <a:lnTo>
                                  <a:pt x="323" y="546"/>
                                </a:lnTo>
                                <a:lnTo>
                                  <a:pt x="321" y="546"/>
                                </a:lnTo>
                                <a:lnTo>
                                  <a:pt x="319" y="546"/>
                                </a:lnTo>
                                <a:lnTo>
                                  <a:pt x="317" y="546"/>
                                </a:lnTo>
                                <a:lnTo>
                                  <a:pt x="313" y="543"/>
                                </a:lnTo>
                                <a:lnTo>
                                  <a:pt x="311" y="543"/>
                                </a:lnTo>
                                <a:lnTo>
                                  <a:pt x="309" y="543"/>
                                </a:lnTo>
                                <a:lnTo>
                                  <a:pt x="307" y="543"/>
                                </a:lnTo>
                                <a:lnTo>
                                  <a:pt x="304" y="543"/>
                                </a:lnTo>
                                <a:lnTo>
                                  <a:pt x="302" y="543"/>
                                </a:lnTo>
                                <a:lnTo>
                                  <a:pt x="300" y="543"/>
                                </a:lnTo>
                                <a:lnTo>
                                  <a:pt x="298" y="546"/>
                                </a:lnTo>
                                <a:lnTo>
                                  <a:pt x="296" y="546"/>
                                </a:lnTo>
                                <a:lnTo>
                                  <a:pt x="294" y="548"/>
                                </a:lnTo>
                                <a:lnTo>
                                  <a:pt x="292" y="548"/>
                                </a:lnTo>
                                <a:lnTo>
                                  <a:pt x="292" y="550"/>
                                </a:lnTo>
                                <a:lnTo>
                                  <a:pt x="290" y="550"/>
                                </a:lnTo>
                                <a:lnTo>
                                  <a:pt x="290" y="552"/>
                                </a:lnTo>
                                <a:lnTo>
                                  <a:pt x="287" y="554"/>
                                </a:lnTo>
                                <a:lnTo>
                                  <a:pt x="287" y="556"/>
                                </a:lnTo>
                                <a:lnTo>
                                  <a:pt x="287" y="558"/>
                                </a:lnTo>
                                <a:lnTo>
                                  <a:pt x="285" y="562"/>
                                </a:lnTo>
                                <a:lnTo>
                                  <a:pt x="266" y="562"/>
                                </a:lnTo>
                                <a:lnTo>
                                  <a:pt x="241" y="562"/>
                                </a:lnTo>
                                <a:lnTo>
                                  <a:pt x="214" y="562"/>
                                </a:lnTo>
                                <a:lnTo>
                                  <a:pt x="186" y="562"/>
                                </a:lnTo>
                                <a:lnTo>
                                  <a:pt x="161" y="562"/>
                                </a:lnTo>
                                <a:lnTo>
                                  <a:pt x="135" y="562"/>
                                </a:lnTo>
                                <a:lnTo>
                                  <a:pt x="108" y="562"/>
                                </a:lnTo>
                                <a:lnTo>
                                  <a:pt x="81" y="562"/>
                                </a:lnTo>
                                <a:lnTo>
                                  <a:pt x="83" y="535"/>
                                </a:lnTo>
                                <a:lnTo>
                                  <a:pt x="83" y="510"/>
                                </a:lnTo>
                                <a:lnTo>
                                  <a:pt x="55" y="510"/>
                                </a:lnTo>
                                <a:lnTo>
                                  <a:pt x="28" y="510"/>
                                </a:lnTo>
                                <a:lnTo>
                                  <a:pt x="2" y="510"/>
                                </a:lnTo>
                                <a:lnTo>
                                  <a:pt x="2" y="482"/>
                                </a:lnTo>
                                <a:lnTo>
                                  <a:pt x="2" y="457"/>
                                </a:lnTo>
                                <a:lnTo>
                                  <a:pt x="2" y="429"/>
                                </a:lnTo>
                                <a:lnTo>
                                  <a:pt x="2" y="404"/>
                                </a:lnTo>
                                <a:lnTo>
                                  <a:pt x="2" y="377"/>
                                </a:lnTo>
                                <a:lnTo>
                                  <a:pt x="2" y="334"/>
                                </a:lnTo>
                                <a:lnTo>
                                  <a:pt x="4" y="334"/>
                                </a:lnTo>
                                <a:lnTo>
                                  <a:pt x="2" y="307"/>
                                </a:lnTo>
                                <a:lnTo>
                                  <a:pt x="4" y="279"/>
                                </a:lnTo>
                                <a:lnTo>
                                  <a:pt x="2" y="254"/>
                                </a:lnTo>
                                <a:lnTo>
                                  <a:pt x="2" y="227"/>
                                </a:lnTo>
                                <a:lnTo>
                                  <a:pt x="2" y="199"/>
                                </a:lnTo>
                                <a:lnTo>
                                  <a:pt x="2" y="172"/>
                                </a:lnTo>
                                <a:lnTo>
                                  <a:pt x="2" y="146"/>
                                </a:lnTo>
                                <a:lnTo>
                                  <a:pt x="2" y="119"/>
                                </a:lnTo>
                                <a:lnTo>
                                  <a:pt x="0" y="91"/>
                                </a:lnTo>
                                <a:lnTo>
                                  <a:pt x="0" y="66"/>
                                </a:lnTo>
                                <a:lnTo>
                                  <a:pt x="0" y="38"/>
                                </a:lnTo>
                                <a:lnTo>
                                  <a:pt x="0" y="11"/>
                                </a:lnTo>
                                <a:close/>
                              </a:path>
                            </a:pathLst>
                          </a:custGeom>
                          <a:solidFill>
                            <a:srgbClr val="005CE6"/>
                          </a:solidFill>
                          <a:ln w="3810">
                            <a:solidFill>
                              <a:srgbClr val="6E6E6E"/>
                            </a:solidFill>
                            <a:round/>
                            <a:headEnd/>
                            <a:tailEnd/>
                          </a:ln>
                        </wps:spPr>
                        <wps:bodyPr rot="0" vert="horz" wrap="square" lIns="91440" tIns="45720" rIns="91440" bIns="45720" anchor="t" anchorCtr="0" upright="1">
                          <a:noAutofit/>
                        </wps:bodyPr>
                      </wps:wsp>
                      <wps:wsp>
                        <wps:cNvPr id="354" name="Freeform 482"/>
                        <wps:cNvSpPr>
                          <a:spLocks/>
                        </wps:cNvSpPr>
                        <wps:spPr bwMode="auto">
                          <a:xfrm>
                            <a:off x="2032000" y="809603"/>
                            <a:ext cx="553700" cy="316801"/>
                          </a:xfrm>
                          <a:custGeom>
                            <a:avLst/>
                            <a:gdLst>
                              <a:gd name="T0" fmla="*/ 430530 w 872"/>
                              <a:gd name="T1" fmla="*/ 1270 h 499"/>
                              <a:gd name="T2" fmla="*/ 534035 w 872"/>
                              <a:gd name="T3" fmla="*/ 0 h 499"/>
                              <a:gd name="T4" fmla="*/ 552450 w 872"/>
                              <a:gd name="T5" fmla="*/ 102235 h 499"/>
                              <a:gd name="T6" fmla="*/ 552450 w 872"/>
                              <a:gd name="T7" fmla="*/ 205105 h 499"/>
                              <a:gd name="T8" fmla="*/ 535305 w 872"/>
                              <a:gd name="T9" fmla="*/ 316865 h 499"/>
                              <a:gd name="T10" fmla="*/ 431800 w 872"/>
                              <a:gd name="T11" fmla="*/ 314960 h 499"/>
                              <a:gd name="T12" fmla="*/ 328930 w 872"/>
                              <a:gd name="T13" fmla="*/ 314960 h 499"/>
                              <a:gd name="T14" fmla="*/ 244475 w 872"/>
                              <a:gd name="T15" fmla="*/ 314960 h 499"/>
                              <a:gd name="T16" fmla="*/ 143510 w 872"/>
                              <a:gd name="T17" fmla="*/ 314960 h 499"/>
                              <a:gd name="T18" fmla="*/ 139700 w 872"/>
                              <a:gd name="T19" fmla="*/ 306070 h 499"/>
                              <a:gd name="T20" fmla="*/ 133985 w 872"/>
                              <a:gd name="T21" fmla="*/ 300355 h 499"/>
                              <a:gd name="T22" fmla="*/ 132715 w 872"/>
                              <a:gd name="T23" fmla="*/ 289560 h 499"/>
                              <a:gd name="T24" fmla="*/ 133985 w 872"/>
                              <a:gd name="T25" fmla="*/ 277495 h 499"/>
                              <a:gd name="T26" fmla="*/ 138430 w 872"/>
                              <a:gd name="T27" fmla="*/ 271145 h 499"/>
                              <a:gd name="T28" fmla="*/ 142240 w 872"/>
                              <a:gd name="T29" fmla="*/ 261620 h 499"/>
                              <a:gd name="T30" fmla="*/ 147955 w 872"/>
                              <a:gd name="T31" fmla="*/ 256540 h 499"/>
                              <a:gd name="T32" fmla="*/ 149225 w 872"/>
                              <a:gd name="T33" fmla="*/ 247015 h 499"/>
                              <a:gd name="T34" fmla="*/ 153035 w 872"/>
                              <a:gd name="T35" fmla="*/ 237490 h 499"/>
                              <a:gd name="T36" fmla="*/ 154305 w 872"/>
                              <a:gd name="T37" fmla="*/ 229235 h 499"/>
                              <a:gd name="T38" fmla="*/ 150495 w 872"/>
                              <a:gd name="T39" fmla="*/ 221615 h 499"/>
                              <a:gd name="T40" fmla="*/ 147955 w 872"/>
                              <a:gd name="T41" fmla="*/ 213360 h 499"/>
                              <a:gd name="T42" fmla="*/ 147955 w 872"/>
                              <a:gd name="T43" fmla="*/ 203835 h 499"/>
                              <a:gd name="T44" fmla="*/ 144780 w 872"/>
                              <a:gd name="T45" fmla="*/ 195580 h 499"/>
                              <a:gd name="T46" fmla="*/ 138430 w 872"/>
                              <a:gd name="T47" fmla="*/ 186690 h 499"/>
                              <a:gd name="T48" fmla="*/ 131445 w 872"/>
                              <a:gd name="T49" fmla="*/ 178435 h 499"/>
                              <a:gd name="T50" fmla="*/ 131445 w 872"/>
                              <a:gd name="T51" fmla="*/ 170180 h 499"/>
                              <a:gd name="T52" fmla="*/ 131445 w 872"/>
                              <a:gd name="T53" fmla="*/ 161290 h 499"/>
                              <a:gd name="T54" fmla="*/ 131445 w 872"/>
                              <a:gd name="T55" fmla="*/ 151765 h 499"/>
                              <a:gd name="T56" fmla="*/ 131445 w 872"/>
                              <a:gd name="T57" fmla="*/ 140970 h 499"/>
                              <a:gd name="T58" fmla="*/ 133985 w 872"/>
                              <a:gd name="T59" fmla="*/ 131445 h 499"/>
                              <a:gd name="T60" fmla="*/ 135255 w 872"/>
                              <a:gd name="T61" fmla="*/ 121920 h 499"/>
                              <a:gd name="T62" fmla="*/ 135255 w 872"/>
                              <a:gd name="T63" fmla="*/ 111125 h 499"/>
                              <a:gd name="T64" fmla="*/ 135255 w 872"/>
                              <a:gd name="T65" fmla="*/ 103505 h 499"/>
                              <a:gd name="T66" fmla="*/ 132715 w 872"/>
                              <a:gd name="T67" fmla="*/ 93980 h 499"/>
                              <a:gd name="T68" fmla="*/ 127635 w 872"/>
                              <a:gd name="T69" fmla="*/ 85725 h 499"/>
                              <a:gd name="T70" fmla="*/ 107315 w 872"/>
                              <a:gd name="T71" fmla="*/ 83185 h 499"/>
                              <a:gd name="T72" fmla="*/ 99060 w 872"/>
                              <a:gd name="T73" fmla="*/ 73660 h 499"/>
                              <a:gd name="T74" fmla="*/ 97790 w 872"/>
                              <a:gd name="T75" fmla="*/ 66040 h 499"/>
                              <a:gd name="T76" fmla="*/ 96520 w 872"/>
                              <a:gd name="T77" fmla="*/ 57785 h 499"/>
                              <a:gd name="T78" fmla="*/ 92710 w 872"/>
                              <a:gd name="T79" fmla="*/ 52070 h 499"/>
                              <a:gd name="T80" fmla="*/ 86995 w 872"/>
                              <a:gd name="T81" fmla="*/ 46990 h 499"/>
                              <a:gd name="T82" fmla="*/ 81915 w 872"/>
                              <a:gd name="T83" fmla="*/ 43180 h 499"/>
                              <a:gd name="T84" fmla="*/ 74930 w 872"/>
                              <a:gd name="T85" fmla="*/ 38735 h 499"/>
                              <a:gd name="T86" fmla="*/ 68580 w 872"/>
                              <a:gd name="T87" fmla="*/ 34925 h 499"/>
                              <a:gd name="T88" fmla="*/ 61595 w 872"/>
                              <a:gd name="T89" fmla="*/ 32385 h 499"/>
                              <a:gd name="T90" fmla="*/ 55245 w 872"/>
                              <a:gd name="T91" fmla="*/ 29210 h 499"/>
                              <a:gd name="T92" fmla="*/ 46990 w 872"/>
                              <a:gd name="T93" fmla="*/ 26670 h 499"/>
                              <a:gd name="T94" fmla="*/ 38735 w 872"/>
                              <a:gd name="T95" fmla="*/ 25400 h 499"/>
                              <a:gd name="T96" fmla="*/ 32385 w 872"/>
                              <a:gd name="T97" fmla="*/ 21590 h 499"/>
                              <a:gd name="T98" fmla="*/ 25400 w 872"/>
                              <a:gd name="T99" fmla="*/ 17145 h 499"/>
                              <a:gd name="T100" fmla="*/ 19050 w 872"/>
                              <a:gd name="T101" fmla="*/ 12065 h 499"/>
                              <a:gd name="T102" fmla="*/ 13335 w 872"/>
                              <a:gd name="T103" fmla="*/ 8255 h 499"/>
                              <a:gd name="T104" fmla="*/ 6985 w 872"/>
                              <a:gd name="T105" fmla="*/ 5080 h 499"/>
                              <a:gd name="T106" fmla="*/ 4445 w 872"/>
                              <a:gd name="T107" fmla="*/ 3810 h 499"/>
                              <a:gd name="T108" fmla="*/ 72390 w 872"/>
                              <a:gd name="T109" fmla="*/ 2540 h 499"/>
                              <a:gd name="T110" fmla="*/ 142240 w 872"/>
                              <a:gd name="T111" fmla="*/ 1270 h 499"/>
                              <a:gd name="T112" fmla="*/ 227965 w 872"/>
                              <a:gd name="T113" fmla="*/ 1270 h 499"/>
                              <a:gd name="T114" fmla="*/ 313690 w 872"/>
                              <a:gd name="T115" fmla="*/ 2540 h 499"/>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872" h="499">
                                <a:moveTo>
                                  <a:pt x="549" y="4"/>
                                </a:moveTo>
                                <a:lnTo>
                                  <a:pt x="575" y="4"/>
                                </a:lnTo>
                                <a:lnTo>
                                  <a:pt x="602" y="4"/>
                                </a:lnTo>
                                <a:lnTo>
                                  <a:pt x="630" y="4"/>
                                </a:lnTo>
                                <a:lnTo>
                                  <a:pt x="630" y="2"/>
                                </a:lnTo>
                                <a:lnTo>
                                  <a:pt x="653" y="2"/>
                                </a:lnTo>
                                <a:lnTo>
                                  <a:pt x="678" y="2"/>
                                </a:lnTo>
                                <a:lnTo>
                                  <a:pt x="680" y="2"/>
                                </a:lnTo>
                                <a:lnTo>
                                  <a:pt x="706" y="2"/>
                                </a:lnTo>
                                <a:lnTo>
                                  <a:pt x="733" y="2"/>
                                </a:lnTo>
                                <a:lnTo>
                                  <a:pt x="761" y="2"/>
                                </a:lnTo>
                                <a:lnTo>
                                  <a:pt x="788" y="2"/>
                                </a:lnTo>
                                <a:lnTo>
                                  <a:pt x="815" y="0"/>
                                </a:lnTo>
                                <a:lnTo>
                                  <a:pt x="841" y="0"/>
                                </a:lnTo>
                                <a:lnTo>
                                  <a:pt x="868" y="0"/>
                                </a:lnTo>
                                <a:lnTo>
                                  <a:pt x="868" y="27"/>
                                </a:lnTo>
                                <a:lnTo>
                                  <a:pt x="868" y="55"/>
                                </a:lnTo>
                                <a:lnTo>
                                  <a:pt x="868" y="80"/>
                                </a:lnTo>
                                <a:lnTo>
                                  <a:pt x="870" y="108"/>
                                </a:lnTo>
                                <a:lnTo>
                                  <a:pt x="870" y="135"/>
                                </a:lnTo>
                                <a:lnTo>
                                  <a:pt x="870" y="161"/>
                                </a:lnTo>
                                <a:lnTo>
                                  <a:pt x="870" y="188"/>
                                </a:lnTo>
                                <a:lnTo>
                                  <a:pt x="870" y="216"/>
                                </a:lnTo>
                                <a:lnTo>
                                  <a:pt x="870" y="243"/>
                                </a:lnTo>
                                <a:lnTo>
                                  <a:pt x="872" y="268"/>
                                </a:lnTo>
                                <a:lnTo>
                                  <a:pt x="870" y="296"/>
                                </a:lnTo>
                                <a:lnTo>
                                  <a:pt x="872" y="323"/>
                                </a:lnTo>
                                <a:lnTo>
                                  <a:pt x="870" y="323"/>
                                </a:lnTo>
                                <a:lnTo>
                                  <a:pt x="870" y="366"/>
                                </a:lnTo>
                                <a:lnTo>
                                  <a:pt x="870" y="393"/>
                                </a:lnTo>
                                <a:lnTo>
                                  <a:pt x="870" y="418"/>
                                </a:lnTo>
                                <a:lnTo>
                                  <a:pt x="870" y="446"/>
                                </a:lnTo>
                                <a:lnTo>
                                  <a:pt x="870" y="471"/>
                                </a:lnTo>
                                <a:lnTo>
                                  <a:pt x="870" y="499"/>
                                </a:lnTo>
                                <a:lnTo>
                                  <a:pt x="843" y="499"/>
                                </a:lnTo>
                                <a:lnTo>
                                  <a:pt x="815" y="499"/>
                                </a:lnTo>
                                <a:lnTo>
                                  <a:pt x="788" y="499"/>
                                </a:lnTo>
                                <a:lnTo>
                                  <a:pt x="761" y="496"/>
                                </a:lnTo>
                                <a:lnTo>
                                  <a:pt x="733" y="496"/>
                                </a:lnTo>
                                <a:lnTo>
                                  <a:pt x="710" y="496"/>
                                </a:lnTo>
                                <a:lnTo>
                                  <a:pt x="708" y="496"/>
                                </a:lnTo>
                                <a:lnTo>
                                  <a:pt x="680" y="496"/>
                                </a:lnTo>
                                <a:lnTo>
                                  <a:pt x="653" y="496"/>
                                </a:lnTo>
                                <a:lnTo>
                                  <a:pt x="627" y="496"/>
                                </a:lnTo>
                                <a:lnTo>
                                  <a:pt x="600" y="496"/>
                                </a:lnTo>
                                <a:lnTo>
                                  <a:pt x="573" y="496"/>
                                </a:lnTo>
                                <a:lnTo>
                                  <a:pt x="547" y="496"/>
                                </a:lnTo>
                                <a:lnTo>
                                  <a:pt x="520" y="496"/>
                                </a:lnTo>
                                <a:lnTo>
                                  <a:pt x="518" y="496"/>
                                </a:lnTo>
                                <a:lnTo>
                                  <a:pt x="492" y="496"/>
                                </a:lnTo>
                                <a:lnTo>
                                  <a:pt x="465" y="496"/>
                                </a:lnTo>
                                <a:lnTo>
                                  <a:pt x="439" y="496"/>
                                </a:lnTo>
                                <a:lnTo>
                                  <a:pt x="437" y="496"/>
                                </a:lnTo>
                                <a:lnTo>
                                  <a:pt x="433" y="496"/>
                                </a:lnTo>
                                <a:lnTo>
                                  <a:pt x="412" y="496"/>
                                </a:lnTo>
                                <a:lnTo>
                                  <a:pt x="385" y="496"/>
                                </a:lnTo>
                                <a:lnTo>
                                  <a:pt x="359" y="496"/>
                                </a:lnTo>
                                <a:lnTo>
                                  <a:pt x="332" y="496"/>
                                </a:lnTo>
                                <a:lnTo>
                                  <a:pt x="304" y="496"/>
                                </a:lnTo>
                                <a:lnTo>
                                  <a:pt x="279" y="496"/>
                                </a:lnTo>
                                <a:lnTo>
                                  <a:pt x="252" y="499"/>
                                </a:lnTo>
                                <a:lnTo>
                                  <a:pt x="224" y="499"/>
                                </a:lnTo>
                                <a:lnTo>
                                  <a:pt x="226" y="496"/>
                                </a:lnTo>
                                <a:lnTo>
                                  <a:pt x="226" y="494"/>
                                </a:lnTo>
                                <a:lnTo>
                                  <a:pt x="224" y="492"/>
                                </a:lnTo>
                                <a:lnTo>
                                  <a:pt x="224" y="490"/>
                                </a:lnTo>
                                <a:lnTo>
                                  <a:pt x="222" y="488"/>
                                </a:lnTo>
                                <a:lnTo>
                                  <a:pt x="222" y="486"/>
                                </a:lnTo>
                                <a:lnTo>
                                  <a:pt x="220" y="484"/>
                                </a:lnTo>
                                <a:lnTo>
                                  <a:pt x="220" y="482"/>
                                </a:lnTo>
                                <a:lnTo>
                                  <a:pt x="218" y="482"/>
                                </a:lnTo>
                                <a:lnTo>
                                  <a:pt x="218" y="480"/>
                                </a:lnTo>
                                <a:lnTo>
                                  <a:pt x="216" y="477"/>
                                </a:lnTo>
                                <a:lnTo>
                                  <a:pt x="213" y="477"/>
                                </a:lnTo>
                                <a:lnTo>
                                  <a:pt x="213" y="475"/>
                                </a:lnTo>
                                <a:lnTo>
                                  <a:pt x="211" y="475"/>
                                </a:lnTo>
                                <a:lnTo>
                                  <a:pt x="211" y="473"/>
                                </a:lnTo>
                                <a:lnTo>
                                  <a:pt x="209" y="471"/>
                                </a:lnTo>
                                <a:lnTo>
                                  <a:pt x="209" y="469"/>
                                </a:lnTo>
                                <a:lnTo>
                                  <a:pt x="209" y="467"/>
                                </a:lnTo>
                                <a:lnTo>
                                  <a:pt x="209" y="465"/>
                                </a:lnTo>
                                <a:lnTo>
                                  <a:pt x="207" y="463"/>
                                </a:lnTo>
                                <a:lnTo>
                                  <a:pt x="207" y="461"/>
                                </a:lnTo>
                                <a:lnTo>
                                  <a:pt x="209" y="456"/>
                                </a:lnTo>
                                <a:lnTo>
                                  <a:pt x="209" y="452"/>
                                </a:lnTo>
                                <a:lnTo>
                                  <a:pt x="209" y="450"/>
                                </a:lnTo>
                                <a:lnTo>
                                  <a:pt x="209" y="448"/>
                                </a:lnTo>
                                <a:lnTo>
                                  <a:pt x="209" y="444"/>
                                </a:lnTo>
                                <a:lnTo>
                                  <a:pt x="209" y="442"/>
                                </a:lnTo>
                                <a:lnTo>
                                  <a:pt x="211" y="439"/>
                                </a:lnTo>
                                <a:lnTo>
                                  <a:pt x="211" y="437"/>
                                </a:lnTo>
                                <a:lnTo>
                                  <a:pt x="213" y="435"/>
                                </a:lnTo>
                                <a:lnTo>
                                  <a:pt x="213" y="433"/>
                                </a:lnTo>
                                <a:lnTo>
                                  <a:pt x="213" y="431"/>
                                </a:lnTo>
                                <a:lnTo>
                                  <a:pt x="216" y="431"/>
                                </a:lnTo>
                                <a:lnTo>
                                  <a:pt x="216" y="429"/>
                                </a:lnTo>
                                <a:lnTo>
                                  <a:pt x="216" y="427"/>
                                </a:lnTo>
                                <a:lnTo>
                                  <a:pt x="218" y="427"/>
                                </a:lnTo>
                                <a:lnTo>
                                  <a:pt x="220" y="425"/>
                                </a:lnTo>
                                <a:lnTo>
                                  <a:pt x="220" y="423"/>
                                </a:lnTo>
                                <a:lnTo>
                                  <a:pt x="222" y="420"/>
                                </a:lnTo>
                                <a:lnTo>
                                  <a:pt x="222" y="418"/>
                                </a:lnTo>
                                <a:lnTo>
                                  <a:pt x="222" y="416"/>
                                </a:lnTo>
                                <a:lnTo>
                                  <a:pt x="224" y="414"/>
                                </a:lnTo>
                                <a:lnTo>
                                  <a:pt x="224" y="412"/>
                                </a:lnTo>
                                <a:lnTo>
                                  <a:pt x="226" y="410"/>
                                </a:lnTo>
                                <a:lnTo>
                                  <a:pt x="228" y="410"/>
                                </a:lnTo>
                                <a:lnTo>
                                  <a:pt x="228" y="408"/>
                                </a:lnTo>
                                <a:lnTo>
                                  <a:pt x="230" y="408"/>
                                </a:lnTo>
                                <a:lnTo>
                                  <a:pt x="230" y="406"/>
                                </a:lnTo>
                                <a:lnTo>
                                  <a:pt x="233" y="406"/>
                                </a:lnTo>
                                <a:lnTo>
                                  <a:pt x="233" y="404"/>
                                </a:lnTo>
                                <a:lnTo>
                                  <a:pt x="233" y="401"/>
                                </a:lnTo>
                                <a:lnTo>
                                  <a:pt x="235" y="401"/>
                                </a:lnTo>
                                <a:lnTo>
                                  <a:pt x="235" y="399"/>
                                </a:lnTo>
                                <a:lnTo>
                                  <a:pt x="233" y="395"/>
                                </a:lnTo>
                                <a:lnTo>
                                  <a:pt x="233" y="393"/>
                                </a:lnTo>
                                <a:lnTo>
                                  <a:pt x="235" y="391"/>
                                </a:lnTo>
                                <a:lnTo>
                                  <a:pt x="235" y="389"/>
                                </a:lnTo>
                                <a:lnTo>
                                  <a:pt x="235" y="387"/>
                                </a:lnTo>
                                <a:lnTo>
                                  <a:pt x="237" y="385"/>
                                </a:lnTo>
                                <a:lnTo>
                                  <a:pt x="237" y="382"/>
                                </a:lnTo>
                                <a:lnTo>
                                  <a:pt x="239" y="380"/>
                                </a:lnTo>
                                <a:lnTo>
                                  <a:pt x="239" y="378"/>
                                </a:lnTo>
                                <a:lnTo>
                                  <a:pt x="241" y="376"/>
                                </a:lnTo>
                                <a:lnTo>
                                  <a:pt x="241" y="374"/>
                                </a:lnTo>
                                <a:lnTo>
                                  <a:pt x="241" y="372"/>
                                </a:lnTo>
                                <a:lnTo>
                                  <a:pt x="241" y="370"/>
                                </a:lnTo>
                                <a:lnTo>
                                  <a:pt x="241" y="368"/>
                                </a:lnTo>
                                <a:lnTo>
                                  <a:pt x="241" y="366"/>
                                </a:lnTo>
                                <a:lnTo>
                                  <a:pt x="243" y="366"/>
                                </a:lnTo>
                                <a:lnTo>
                                  <a:pt x="243" y="363"/>
                                </a:lnTo>
                                <a:lnTo>
                                  <a:pt x="243" y="361"/>
                                </a:lnTo>
                                <a:lnTo>
                                  <a:pt x="243" y="359"/>
                                </a:lnTo>
                                <a:lnTo>
                                  <a:pt x="243" y="357"/>
                                </a:lnTo>
                                <a:lnTo>
                                  <a:pt x="241" y="355"/>
                                </a:lnTo>
                                <a:lnTo>
                                  <a:pt x="241" y="353"/>
                                </a:lnTo>
                                <a:lnTo>
                                  <a:pt x="239" y="351"/>
                                </a:lnTo>
                                <a:lnTo>
                                  <a:pt x="239" y="349"/>
                                </a:lnTo>
                                <a:lnTo>
                                  <a:pt x="237" y="349"/>
                                </a:lnTo>
                                <a:lnTo>
                                  <a:pt x="237" y="346"/>
                                </a:lnTo>
                                <a:lnTo>
                                  <a:pt x="235" y="344"/>
                                </a:lnTo>
                                <a:lnTo>
                                  <a:pt x="235" y="342"/>
                                </a:lnTo>
                                <a:lnTo>
                                  <a:pt x="235" y="340"/>
                                </a:lnTo>
                                <a:lnTo>
                                  <a:pt x="235" y="338"/>
                                </a:lnTo>
                                <a:lnTo>
                                  <a:pt x="233" y="338"/>
                                </a:lnTo>
                                <a:lnTo>
                                  <a:pt x="233" y="336"/>
                                </a:lnTo>
                                <a:lnTo>
                                  <a:pt x="233" y="334"/>
                                </a:lnTo>
                                <a:lnTo>
                                  <a:pt x="233" y="332"/>
                                </a:lnTo>
                                <a:lnTo>
                                  <a:pt x="233" y="330"/>
                                </a:lnTo>
                                <a:lnTo>
                                  <a:pt x="233" y="327"/>
                                </a:lnTo>
                                <a:lnTo>
                                  <a:pt x="233" y="325"/>
                                </a:lnTo>
                                <a:lnTo>
                                  <a:pt x="233" y="323"/>
                                </a:lnTo>
                                <a:lnTo>
                                  <a:pt x="233" y="321"/>
                                </a:lnTo>
                                <a:lnTo>
                                  <a:pt x="230" y="319"/>
                                </a:lnTo>
                                <a:lnTo>
                                  <a:pt x="230" y="317"/>
                                </a:lnTo>
                                <a:lnTo>
                                  <a:pt x="230" y="315"/>
                                </a:lnTo>
                                <a:lnTo>
                                  <a:pt x="230" y="313"/>
                                </a:lnTo>
                                <a:lnTo>
                                  <a:pt x="228" y="313"/>
                                </a:lnTo>
                                <a:lnTo>
                                  <a:pt x="228" y="311"/>
                                </a:lnTo>
                                <a:lnTo>
                                  <a:pt x="228" y="308"/>
                                </a:lnTo>
                                <a:lnTo>
                                  <a:pt x="226" y="306"/>
                                </a:lnTo>
                                <a:lnTo>
                                  <a:pt x="226" y="304"/>
                                </a:lnTo>
                                <a:lnTo>
                                  <a:pt x="224" y="302"/>
                                </a:lnTo>
                                <a:lnTo>
                                  <a:pt x="224" y="300"/>
                                </a:lnTo>
                                <a:lnTo>
                                  <a:pt x="222" y="298"/>
                                </a:lnTo>
                                <a:lnTo>
                                  <a:pt x="220" y="296"/>
                                </a:lnTo>
                                <a:lnTo>
                                  <a:pt x="218" y="294"/>
                                </a:lnTo>
                                <a:lnTo>
                                  <a:pt x="216" y="292"/>
                                </a:lnTo>
                                <a:lnTo>
                                  <a:pt x="213" y="292"/>
                                </a:lnTo>
                                <a:lnTo>
                                  <a:pt x="211" y="289"/>
                                </a:lnTo>
                                <a:lnTo>
                                  <a:pt x="209" y="287"/>
                                </a:lnTo>
                                <a:lnTo>
                                  <a:pt x="209" y="285"/>
                                </a:lnTo>
                                <a:lnTo>
                                  <a:pt x="207" y="283"/>
                                </a:lnTo>
                                <a:lnTo>
                                  <a:pt x="207" y="281"/>
                                </a:lnTo>
                                <a:lnTo>
                                  <a:pt x="207" y="279"/>
                                </a:lnTo>
                                <a:lnTo>
                                  <a:pt x="209" y="277"/>
                                </a:lnTo>
                                <a:lnTo>
                                  <a:pt x="209" y="275"/>
                                </a:lnTo>
                                <a:lnTo>
                                  <a:pt x="209" y="273"/>
                                </a:lnTo>
                                <a:lnTo>
                                  <a:pt x="209" y="270"/>
                                </a:lnTo>
                                <a:lnTo>
                                  <a:pt x="209" y="268"/>
                                </a:lnTo>
                                <a:lnTo>
                                  <a:pt x="207" y="268"/>
                                </a:lnTo>
                                <a:lnTo>
                                  <a:pt x="207" y="266"/>
                                </a:lnTo>
                                <a:lnTo>
                                  <a:pt x="207" y="264"/>
                                </a:lnTo>
                                <a:lnTo>
                                  <a:pt x="207" y="262"/>
                                </a:lnTo>
                                <a:lnTo>
                                  <a:pt x="207" y="260"/>
                                </a:lnTo>
                                <a:lnTo>
                                  <a:pt x="207" y="258"/>
                                </a:lnTo>
                                <a:lnTo>
                                  <a:pt x="207" y="256"/>
                                </a:lnTo>
                                <a:lnTo>
                                  <a:pt x="207" y="254"/>
                                </a:lnTo>
                                <a:lnTo>
                                  <a:pt x="209" y="251"/>
                                </a:lnTo>
                                <a:lnTo>
                                  <a:pt x="209" y="247"/>
                                </a:lnTo>
                                <a:lnTo>
                                  <a:pt x="207" y="247"/>
                                </a:lnTo>
                                <a:lnTo>
                                  <a:pt x="207" y="245"/>
                                </a:lnTo>
                                <a:lnTo>
                                  <a:pt x="207" y="243"/>
                                </a:lnTo>
                                <a:lnTo>
                                  <a:pt x="207" y="241"/>
                                </a:lnTo>
                                <a:lnTo>
                                  <a:pt x="207" y="239"/>
                                </a:lnTo>
                                <a:lnTo>
                                  <a:pt x="205" y="237"/>
                                </a:lnTo>
                                <a:lnTo>
                                  <a:pt x="205" y="232"/>
                                </a:lnTo>
                                <a:lnTo>
                                  <a:pt x="205" y="230"/>
                                </a:lnTo>
                                <a:lnTo>
                                  <a:pt x="205" y="228"/>
                                </a:lnTo>
                                <a:lnTo>
                                  <a:pt x="205" y="226"/>
                                </a:lnTo>
                                <a:lnTo>
                                  <a:pt x="205" y="224"/>
                                </a:lnTo>
                                <a:lnTo>
                                  <a:pt x="207" y="222"/>
                                </a:lnTo>
                                <a:lnTo>
                                  <a:pt x="207" y="220"/>
                                </a:lnTo>
                                <a:lnTo>
                                  <a:pt x="209" y="218"/>
                                </a:lnTo>
                                <a:lnTo>
                                  <a:pt x="209" y="216"/>
                                </a:lnTo>
                                <a:lnTo>
                                  <a:pt x="209" y="213"/>
                                </a:lnTo>
                                <a:lnTo>
                                  <a:pt x="211" y="211"/>
                                </a:lnTo>
                                <a:lnTo>
                                  <a:pt x="211" y="209"/>
                                </a:lnTo>
                                <a:lnTo>
                                  <a:pt x="211" y="207"/>
                                </a:lnTo>
                                <a:lnTo>
                                  <a:pt x="211" y="205"/>
                                </a:lnTo>
                                <a:lnTo>
                                  <a:pt x="211" y="203"/>
                                </a:lnTo>
                                <a:lnTo>
                                  <a:pt x="211" y="201"/>
                                </a:lnTo>
                                <a:lnTo>
                                  <a:pt x="211" y="199"/>
                                </a:lnTo>
                                <a:lnTo>
                                  <a:pt x="211" y="196"/>
                                </a:lnTo>
                                <a:lnTo>
                                  <a:pt x="213" y="194"/>
                                </a:lnTo>
                                <a:lnTo>
                                  <a:pt x="213" y="192"/>
                                </a:lnTo>
                                <a:lnTo>
                                  <a:pt x="213" y="190"/>
                                </a:lnTo>
                                <a:lnTo>
                                  <a:pt x="213" y="188"/>
                                </a:lnTo>
                                <a:lnTo>
                                  <a:pt x="213" y="186"/>
                                </a:lnTo>
                                <a:lnTo>
                                  <a:pt x="213" y="182"/>
                                </a:lnTo>
                                <a:lnTo>
                                  <a:pt x="213" y="180"/>
                                </a:lnTo>
                                <a:lnTo>
                                  <a:pt x="213" y="177"/>
                                </a:lnTo>
                                <a:lnTo>
                                  <a:pt x="213" y="175"/>
                                </a:lnTo>
                                <a:lnTo>
                                  <a:pt x="216" y="175"/>
                                </a:lnTo>
                                <a:lnTo>
                                  <a:pt x="216" y="173"/>
                                </a:lnTo>
                                <a:lnTo>
                                  <a:pt x="216" y="171"/>
                                </a:lnTo>
                                <a:lnTo>
                                  <a:pt x="216" y="169"/>
                                </a:lnTo>
                                <a:lnTo>
                                  <a:pt x="213" y="167"/>
                                </a:lnTo>
                                <a:lnTo>
                                  <a:pt x="213" y="165"/>
                                </a:lnTo>
                                <a:lnTo>
                                  <a:pt x="213" y="163"/>
                                </a:lnTo>
                                <a:lnTo>
                                  <a:pt x="213" y="161"/>
                                </a:lnTo>
                                <a:lnTo>
                                  <a:pt x="213" y="158"/>
                                </a:lnTo>
                                <a:lnTo>
                                  <a:pt x="213" y="156"/>
                                </a:lnTo>
                                <a:lnTo>
                                  <a:pt x="211" y="154"/>
                                </a:lnTo>
                                <a:lnTo>
                                  <a:pt x="211" y="152"/>
                                </a:lnTo>
                                <a:lnTo>
                                  <a:pt x="211" y="150"/>
                                </a:lnTo>
                                <a:lnTo>
                                  <a:pt x="209" y="148"/>
                                </a:lnTo>
                                <a:lnTo>
                                  <a:pt x="209" y="146"/>
                                </a:lnTo>
                                <a:lnTo>
                                  <a:pt x="209" y="144"/>
                                </a:lnTo>
                                <a:lnTo>
                                  <a:pt x="207" y="144"/>
                                </a:lnTo>
                                <a:lnTo>
                                  <a:pt x="207" y="142"/>
                                </a:lnTo>
                                <a:lnTo>
                                  <a:pt x="205" y="139"/>
                                </a:lnTo>
                                <a:lnTo>
                                  <a:pt x="203" y="137"/>
                                </a:lnTo>
                                <a:lnTo>
                                  <a:pt x="201" y="135"/>
                                </a:lnTo>
                                <a:lnTo>
                                  <a:pt x="194" y="135"/>
                                </a:lnTo>
                                <a:lnTo>
                                  <a:pt x="175" y="135"/>
                                </a:lnTo>
                                <a:lnTo>
                                  <a:pt x="175" y="133"/>
                                </a:lnTo>
                                <a:lnTo>
                                  <a:pt x="173" y="133"/>
                                </a:lnTo>
                                <a:lnTo>
                                  <a:pt x="173" y="131"/>
                                </a:lnTo>
                                <a:lnTo>
                                  <a:pt x="171" y="131"/>
                                </a:lnTo>
                                <a:lnTo>
                                  <a:pt x="169" y="131"/>
                                </a:lnTo>
                                <a:lnTo>
                                  <a:pt x="169" y="129"/>
                                </a:lnTo>
                                <a:lnTo>
                                  <a:pt x="165" y="129"/>
                                </a:lnTo>
                                <a:lnTo>
                                  <a:pt x="163" y="127"/>
                                </a:lnTo>
                                <a:lnTo>
                                  <a:pt x="161" y="125"/>
                                </a:lnTo>
                                <a:lnTo>
                                  <a:pt x="159" y="123"/>
                                </a:lnTo>
                                <a:lnTo>
                                  <a:pt x="159" y="120"/>
                                </a:lnTo>
                                <a:lnTo>
                                  <a:pt x="156" y="116"/>
                                </a:lnTo>
                                <a:lnTo>
                                  <a:pt x="156" y="114"/>
                                </a:lnTo>
                                <a:lnTo>
                                  <a:pt x="156" y="112"/>
                                </a:lnTo>
                                <a:lnTo>
                                  <a:pt x="154" y="112"/>
                                </a:lnTo>
                                <a:lnTo>
                                  <a:pt x="154" y="110"/>
                                </a:lnTo>
                                <a:lnTo>
                                  <a:pt x="154" y="108"/>
                                </a:lnTo>
                                <a:lnTo>
                                  <a:pt x="154" y="106"/>
                                </a:lnTo>
                                <a:lnTo>
                                  <a:pt x="154" y="104"/>
                                </a:lnTo>
                                <a:lnTo>
                                  <a:pt x="154" y="101"/>
                                </a:lnTo>
                                <a:lnTo>
                                  <a:pt x="154" y="99"/>
                                </a:lnTo>
                                <a:lnTo>
                                  <a:pt x="152" y="99"/>
                                </a:lnTo>
                                <a:lnTo>
                                  <a:pt x="152" y="97"/>
                                </a:lnTo>
                                <a:lnTo>
                                  <a:pt x="152" y="95"/>
                                </a:lnTo>
                                <a:lnTo>
                                  <a:pt x="152" y="93"/>
                                </a:lnTo>
                                <a:lnTo>
                                  <a:pt x="152" y="91"/>
                                </a:lnTo>
                                <a:lnTo>
                                  <a:pt x="152" y="89"/>
                                </a:lnTo>
                                <a:lnTo>
                                  <a:pt x="150" y="89"/>
                                </a:lnTo>
                                <a:lnTo>
                                  <a:pt x="150" y="87"/>
                                </a:lnTo>
                                <a:lnTo>
                                  <a:pt x="150" y="85"/>
                                </a:lnTo>
                                <a:lnTo>
                                  <a:pt x="148" y="85"/>
                                </a:lnTo>
                                <a:lnTo>
                                  <a:pt x="148" y="82"/>
                                </a:lnTo>
                                <a:lnTo>
                                  <a:pt x="146" y="82"/>
                                </a:lnTo>
                                <a:lnTo>
                                  <a:pt x="146" y="80"/>
                                </a:lnTo>
                                <a:lnTo>
                                  <a:pt x="144" y="80"/>
                                </a:lnTo>
                                <a:lnTo>
                                  <a:pt x="144" y="78"/>
                                </a:lnTo>
                                <a:lnTo>
                                  <a:pt x="142" y="78"/>
                                </a:lnTo>
                                <a:lnTo>
                                  <a:pt x="142" y="76"/>
                                </a:lnTo>
                                <a:lnTo>
                                  <a:pt x="140" y="76"/>
                                </a:lnTo>
                                <a:lnTo>
                                  <a:pt x="137" y="74"/>
                                </a:lnTo>
                                <a:lnTo>
                                  <a:pt x="135" y="74"/>
                                </a:lnTo>
                                <a:lnTo>
                                  <a:pt x="135" y="72"/>
                                </a:lnTo>
                                <a:lnTo>
                                  <a:pt x="133" y="72"/>
                                </a:lnTo>
                                <a:lnTo>
                                  <a:pt x="131" y="72"/>
                                </a:lnTo>
                                <a:lnTo>
                                  <a:pt x="131" y="70"/>
                                </a:lnTo>
                                <a:lnTo>
                                  <a:pt x="129" y="70"/>
                                </a:lnTo>
                                <a:lnTo>
                                  <a:pt x="129" y="68"/>
                                </a:lnTo>
                                <a:lnTo>
                                  <a:pt x="127" y="68"/>
                                </a:lnTo>
                                <a:lnTo>
                                  <a:pt x="125" y="68"/>
                                </a:lnTo>
                                <a:lnTo>
                                  <a:pt x="125" y="66"/>
                                </a:lnTo>
                                <a:lnTo>
                                  <a:pt x="123" y="66"/>
                                </a:lnTo>
                                <a:lnTo>
                                  <a:pt x="121" y="63"/>
                                </a:lnTo>
                                <a:lnTo>
                                  <a:pt x="118" y="63"/>
                                </a:lnTo>
                                <a:lnTo>
                                  <a:pt x="118" y="61"/>
                                </a:lnTo>
                                <a:lnTo>
                                  <a:pt x="116" y="61"/>
                                </a:lnTo>
                                <a:lnTo>
                                  <a:pt x="116" y="59"/>
                                </a:lnTo>
                                <a:lnTo>
                                  <a:pt x="114" y="59"/>
                                </a:lnTo>
                                <a:lnTo>
                                  <a:pt x="112" y="59"/>
                                </a:lnTo>
                                <a:lnTo>
                                  <a:pt x="112" y="57"/>
                                </a:lnTo>
                                <a:lnTo>
                                  <a:pt x="110" y="57"/>
                                </a:lnTo>
                                <a:lnTo>
                                  <a:pt x="108" y="55"/>
                                </a:lnTo>
                                <a:lnTo>
                                  <a:pt x="106" y="55"/>
                                </a:lnTo>
                                <a:lnTo>
                                  <a:pt x="104" y="55"/>
                                </a:lnTo>
                                <a:lnTo>
                                  <a:pt x="104" y="53"/>
                                </a:lnTo>
                                <a:lnTo>
                                  <a:pt x="102" y="53"/>
                                </a:lnTo>
                                <a:lnTo>
                                  <a:pt x="99" y="53"/>
                                </a:lnTo>
                                <a:lnTo>
                                  <a:pt x="99" y="51"/>
                                </a:lnTo>
                                <a:lnTo>
                                  <a:pt x="97" y="51"/>
                                </a:lnTo>
                                <a:lnTo>
                                  <a:pt x="95" y="51"/>
                                </a:lnTo>
                                <a:lnTo>
                                  <a:pt x="95" y="49"/>
                                </a:lnTo>
                                <a:lnTo>
                                  <a:pt x="93" y="49"/>
                                </a:lnTo>
                                <a:lnTo>
                                  <a:pt x="91" y="49"/>
                                </a:lnTo>
                                <a:lnTo>
                                  <a:pt x="91" y="46"/>
                                </a:lnTo>
                                <a:lnTo>
                                  <a:pt x="89" y="46"/>
                                </a:lnTo>
                                <a:lnTo>
                                  <a:pt x="87" y="46"/>
                                </a:lnTo>
                                <a:lnTo>
                                  <a:pt x="85" y="46"/>
                                </a:lnTo>
                                <a:lnTo>
                                  <a:pt x="83" y="46"/>
                                </a:lnTo>
                                <a:lnTo>
                                  <a:pt x="80" y="44"/>
                                </a:lnTo>
                                <a:lnTo>
                                  <a:pt x="78" y="44"/>
                                </a:lnTo>
                                <a:lnTo>
                                  <a:pt x="76" y="44"/>
                                </a:lnTo>
                                <a:lnTo>
                                  <a:pt x="76" y="42"/>
                                </a:lnTo>
                                <a:lnTo>
                                  <a:pt x="74" y="42"/>
                                </a:lnTo>
                                <a:lnTo>
                                  <a:pt x="72" y="42"/>
                                </a:lnTo>
                                <a:lnTo>
                                  <a:pt x="70" y="42"/>
                                </a:lnTo>
                                <a:lnTo>
                                  <a:pt x="68" y="42"/>
                                </a:lnTo>
                                <a:lnTo>
                                  <a:pt x="68" y="40"/>
                                </a:lnTo>
                                <a:lnTo>
                                  <a:pt x="66" y="40"/>
                                </a:lnTo>
                                <a:lnTo>
                                  <a:pt x="64" y="40"/>
                                </a:lnTo>
                                <a:lnTo>
                                  <a:pt x="61" y="40"/>
                                </a:lnTo>
                                <a:lnTo>
                                  <a:pt x="59" y="38"/>
                                </a:lnTo>
                                <a:lnTo>
                                  <a:pt x="57" y="38"/>
                                </a:lnTo>
                                <a:lnTo>
                                  <a:pt x="57" y="36"/>
                                </a:lnTo>
                                <a:lnTo>
                                  <a:pt x="55" y="36"/>
                                </a:lnTo>
                                <a:lnTo>
                                  <a:pt x="53" y="36"/>
                                </a:lnTo>
                                <a:lnTo>
                                  <a:pt x="53" y="34"/>
                                </a:lnTo>
                                <a:lnTo>
                                  <a:pt x="51" y="34"/>
                                </a:lnTo>
                                <a:lnTo>
                                  <a:pt x="49" y="34"/>
                                </a:lnTo>
                                <a:lnTo>
                                  <a:pt x="47" y="32"/>
                                </a:lnTo>
                                <a:lnTo>
                                  <a:pt x="45" y="32"/>
                                </a:lnTo>
                                <a:lnTo>
                                  <a:pt x="45" y="30"/>
                                </a:lnTo>
                                <a:lnTo>
                                  <a:pt x="42" y="30"/>
                                </a:lnTo>
                                <a:lnTo>
                                  <a:pt x="42" y="27"/>
                                </a:lnTo>
                                <a:lnTo>
                                  <a:pt x="40" y="27"/>
                                </a:lnTo>
                                <a:lnTo>
                                  <a:pt x="38" y="25"/>
                                </a:lnTo>
                                <a:lnTo>
                                  <a:pt x="36" y="25"/>
                                </a:lnTo>
                                <a:lnTo>
                                  <a:pt x="36" y="23"/>
                                </a:lnTo>
                                <a:lnTo>
                                  <a:pt x="34" y="23"/>
                                </a:lnTo>
                                <a:lnTo>
                                  <a:pt x="34" y="21"/>
                                </a:lnTo>
                                <a:lnTo>
                                  <a:pt x="32" y="21"/>
                                </a:lnTo>
                                <a:lnTo>
                                  <a:pt x="30" y="19"/>
                                </a:lnTo>
                                <a:lnTo>
                                  <a:pt x="28" y="19"/>
                                </a:lnTo>
                                <a:lnTo>
                                  <a:pt x="28" y="17"/>
                                </a:lnTo>
                                <a:lnTo>
                                  <a:pt x="26" y="17"/>
                                </a:lnTo>
                                <a:lnTo>
                                  <a:pt x="26" y="15"/>
                                </a:lnTo>
                                <a:lnTo>
                                  <a:pt x="23" y="15"/>
                                </a:lnTo>
                                <a:lnTo>
                                  <a:pt x="21" y="15"/>
                                </a:lnTo>
                                <a:lnTo>
                                  <a:pt x="21" y="13"/>
                                </a:lnTo>
                                <a:lnTo>
                                  <a:pt x="19" y="13"/>
                                </a:lnTo>
                                <a:lnTo>
                                  <a:pt x="17" y="13"/>
                                </a:lnTo>
                                <a:lnTo>
                                  <a:pt x="15" y="13"/>
                                </a:lnTo>
                                <a:lnTo>
                                  <a:pt x="15" y="11"/>
                                </a:lnTo>
                                <a:lnTo>
                                  <a:pt x="13" y="11"/>
                                </a:lnTo>
                                <a:lnTo>
                                  <a:pt x="11" y="11"/>
                                </a:lnTo>
                                <a:lnTo>
                                  <a:pt x="11" y="8"/>
                                </a:lnTo>
                                <a:lnTo>
                                  <a:pt x="9" y="8"/>
                                </a:lnTo>
                                <a:lnTo>
                                  <a:pt x="7" y="8"/>
                                </a:lnTo>
                                <a:lnTo>
                                  <a:pt x="4" y="6"/>
                                </a:lnTo>
                                <a:lnTo>
                                  <a:pt x="2" y="6"/>
                                </a:lnTo>
                                <a:lnTo>
                                  <a:pt x="0" y="6"/>
                                </a:lnTo>
                                <a:lnTo>
                                  <a:pt x="4" y="6"/>
                                </a:lnTo>
                                <a:lnTo>
                                  <a:pt x="7" y="6"/>
                                </a:lnTo>
                                <a:lnTo>
                                  <a:pt x="7" y="4"/>
                                </a:lnTo>
                                <a:lnTo>
                                  <a:pt x="34" y="4"/>
                                </a:lnTo>
                                <a:lnTo>
                                  <a:pt x="61" y="4"/>
                                </a:lnTo>
                                <a:lnTo>
                                  <a:pt x="87" y="4"/>
                                </a:lnTo>
                                <a:lnTo>
                                  <a:pt x="89" y="4"/>
                                </a:lnTo>
                                <a:lnTo>
                                  <a:pt x="93" y="4"/>
                                </a:lnTo>
                                <a:lnTo>
                                  <a:pt x="114" y="4"/>
                                </a:lnTo>
                                <a:lnTo>
                                  <a:pt x="118" y="4"/>
                                </a:lnTo>
                                <a:lnTo>
                                  <a:pt x="142" y="2"/>
                                </a:lnTo>
                                <a:lnTo>
                                  <a:pt x="169" y="2"/>
                                </a:lnTo>
                                <a:lnTo>
                                  <a:pt x="171" y="2"/>
                                </a:lnTo>
                                <a:lnTo>
                                  <a:pt x="197" y="2"/>
                                </a:lnTo>
                                <a:lnTo>
                                  <a:pt x="218" y="2"/>
                                </a:lnTo>
                                <a:lnTo>
                                  <a:pt x="224" y="2"/>
                                </a:lnTo>
                                <a:lnTo>
                                  <a:pt x="252" y="2"/>
                                </a:lnTo>
                                <a:lnTo>
                                  <a:pt x="266" y="2"/>
                                </a:lnTo>
                                <a:lnTo>
                                  <a:pt x="279" y="2"/>
                                </a:lnTo>
                                <a:lnTo>
                                  <a:pt x="306" y="2"/>
                                </a:lnTo>
                                <a:lnTo>
                                  <a:pt x="334" y="2"/>
                                </a:lnTo>
                                <a:lnTo>
                                  <a:pt x="336" y="2"/>
                                </a:lnTo>
                                <a:lnTo>
                                  <a:pt x="359" y="2"/>
                                </a:lnTo>
                                <a:lnTo>
                                  <a:pt x="361" y="2"/>
                                </a:lnTo>
                                <a:lnTo>
                                  <a:pt x="363" y="2"/>
                                </a:lnTo>
                                <a:lnTo>
                                  <a:pt x="389" y="2"/>
                                </a:lnTo>
                                <a:lnTo>
                                  <a:pt x="416" y="2"/>
                                </a:lnTo>
                                <a:lnTo>
                                  <a:pt x="442" y="2"/>
                                </a:lnTo>
                                <a:lnTo>
                                  <a:pt x="467" y="2"/>
                                </a:lnTo>
                                <a:lnTo>
                                  <a:pt x="494" y="4"/>
                                </a:lnTo>
                                <a:lnTo>
                                  <a:pt x="522" y="2"/>
                                </a:lnTo>
                                <a:lnTo>
                                  <a:pt x="549" y="4"/>
                                </a:lnTo>
                                <a:close/>
                              </a:path>
                            </a:pathLst>
                          </a:custGeom>
                          <a:solidFill>
                            <a:srgbClr val="005CE6"/>
                          </a:solidFill>
                          <a:ln w="3810">
                            <a:solidFill>
                              <a:srgbClr val="6E6E6E"/>
                            </a:solidFill>
                            <a:round/>
                            <a:headEnd/>
                            <a:tailEnd/>
                          </a:ln>
                        </wps:spPr>
                        <wps:bodyPr rot="0" vert="horz" wrap="square" lIns="91440" tIns="45720" rIns="91440" bIns="45720" anchor="t" anchorCtr="0" upright="1">
                          <a:noAutofit/>
                        </wps:bodyPr>
                      </wps:wsp>
                      <wps:wsp>
                        <wps:cNvPr id="355" name="Freeform 483"/>
                        <wps:cNvSpPr>
                          <a:spLocks/>
                        </wps:cNvSpPr>
                        <wps:spPr bwMode="auto">
                          <a:xfrm>
                            <a:off x="3535600" y="855303"/>
                            <a:ext cx="319400" cy="515002"/>
                          </a:xfrm>
                          <a:custGeom>
                            <a:avLst/>
                            <a:gdLst>
                              <a:gd name="T0" fmla="*/ 27940 w 503"/>
                              <a:gd name="T1" fmla="*/ 3810 h 811"/>
                              <a:gd name="T2" fmla="*/ 27940 w 503"/>
                              <a:gd name="T3" fmla="*/ 3810 h 811"/>
                              <a:gd name="T4" fmla="*/ 44450 w 503"/>
                              <a:gd name="T5" fmla="*/ 3810 h 811"/>
                              <a:gd name="T6" fmla="*/ 45720 w 503"/>
                              <a:gd name="T7" fmla="*/ 3810 h 811"/>
                              <a:gd name="T8" fmla="*/ 61595 w 503"/>
                              <a:gd name="T9" fmla="*/ 3810 h 811"/>
                              <a:gd name="T10" fmla="*/ 78740 w 503"/>
                              <a:gd name="T11" fmla="*/ 3810 h 811"/>
                              <a:gd name="T12" fmla="*/ 88265 w 503"/>
                              <a:gd name="T13" fmla="*/ 3810 h 811"/>
                              <a:gd name="T14" fmla="*/ 131445 w 503"/>
                              <a:gd name="T15" fmla="*/ 2540 h 811"/>
                              <a:gd name="T16" fmla="*/ 182245 w 503"/>
                              <a:gd name="T17" fmla="*/ 2540 h 811"/>
                              <a:gd name="T18" fmla="*/ 215900 w 503"/>
                              <a:gd name="T19" fmla="*/ 1270 h 811"/>
                              <a:gd name="T20" fmla="*/ 284480 w 503"/>
                              <a:gd name="T21" fmla="*/ 1270 h 811"/>
                              <a:gd name="T22" fmla="*/ 317500 w 503"/>
                              <a:gd name="T23" fmla="*/ 17145 h 811"/>
                              <a:gd name="T24" fmla="*/ 319405 w 503"/>
                              <a:gd name="T25" fmla="*/ 68580 h 811"/>
                              <a:gd name="T26" fmla="*/ 301625 w 503"/>
                              <a:gd name="T27" fmla="*/ 103505 h 811"/>
                              <a:gd name="T28" fmla="*/ 297815 w 503"/>
                              <a:gd name="T29" fmla="*/ 111125 h 811"/>
                              <a:gd name="T30" fmla="*/ 297815 w 503"/>
                              <a:gd name="T31" fmla="*/ 146050 h 811"/>
                              <a:gd name="T32" fmla="*/ 299085 w 503"/>
                              <a:gd name="T33" fmla="*/ 214630 h 811"/>
                              <a:gd name="T34" fmla="*/ 300355 w 503"/>
                              <a:gd name="T35" fmla="*/ 249555 h 811"/>
                              <a:gd name="T36" fmla="*/ 300355 w 503"/>
                              <a:gd name="T37" fmla="*/ 318135 h 811"/>
                              <a:gd name="T38" fmla="*/ 301625 w 503"/>
                              <a:gd name="T39" fmla="*/ 368935 h 811"/>
                              <a:gd name="T40" fmla="*/ 301625 w 503"/>
                              <a:gd name="T41" fmla="*/ 419735 h 811"/>
                              <a:gd name="T42" fmla="*/ 302895 w 503"/>
                              <a:gd name="T43" fmla="*/ 454660 h 811"/>
                              <a:gd name="T44" fmla="*/ 304165 w 503"/>
                              <a:gd name="T45" fmla="*/ 505460 h 811"/>
                              <a:gd name="T46" fmla="*/ 253365 w 503"/>
                              <a:gd name="T47" fmla="*/ 508635 h 811"/>
                              <a:gd name="T48" fmla="*/ 218440 w 503"/>
                              <a:gd name="T49" fmla="*/ 509905 h 811"/>
                              <a:gd name="T50" fmla="*/ 190500 w 503"/>
                              <a:gd name="T51" fmla="*/ 509905 h 811"/>
                              <a:gd name="T52" fmla="*/ 172720 w 503"/>
                              <a:gd name="T53" fmla="*/ 509905 h 811"/>
                              <a:gd name="T54" fmla="*/ 153035 w 503"/>
                              <a:gd name="T55" fmla="*/ 511175 h 811"/>
                              <a:gd name="T56" fmla="*/ 121920 w 503"/>
                              <a:gd name="T57" fmla="*/ 512445 h 811"/>
                              <a:gd name="T58" fmla="*/ 102870 w 503"/>
                              <a:gd name="T59" fmla="*/ 512445 h 811"/>
                              <a:gd name="T60" fmla="*/ 85725 w 503"/>
                              <a:gd name="T61" fmla="*/ 512445 h 811"/>
                              <a:gd name="T62" fmla="*/ 69850 w 503"/>
                              <a:gd name="T63" fmla="*/ 513715 h 811"/>
                              <a:gd name="T64" fmla="*/ 52070 w 503"/>
                              <a:gd name="T65" fmla="*/ 513715 h 811"/>
                              <a:gd name="T66" fmla="*/ 36195 w 503"/>
                              <a:gd name="T67" fmla="*/ 514985 h 811"/>
                              <a:gd name="T68" fmla="*/ 18415 w 503"/>
                              <a:gd name="T69" fmla="*/ 514985 h 811"/>
                              <a:gd name="T70" fmla="*/ 3810 w 503"/>
                              <a:gd name="T71" fmla="*/ 514985 h 811"/>
                              <a:gd name="T72" fmla="*/ 3810 w 503"/>
                              <a:gd name="T73" fmla="*/ 481330 h 811"/>
                              <a:gd name="T74" fmla="*/ 3810 w 503"/>
                              <a:gd name="T75" fmla="*/ 464185 h 811"/>
                              <a:gd name="T76" fmla="*/ 3810 w 503"/>
                              <a:gd name="T77" fmla="*/ 446405 h 811"/>
                              <a:gd name="T78" fmla="*/ 2540 w 503"/>
                              <a:gd name="T79" fmla="*/ 429260 h 811"/>
                              <a:gd name="T80" fmla="*/ 2540 w 503"/>
                              <a:gd name="T81" fmla="*/ 395605 h 811"/>
                              <a:gd name="T82" fmla="*/ 2540 w 503"/>
                              <a:gd name="T83" fmla="*/ 395605 h 811"/>
                              <a:gd name="T84" fmla="*/ 2540 w 503"/>
                              <a:gd name="T85" fmla="*/ 378460 h 811"/>
                              <a:gd name="T86" fmla="*/ 2540 w 503"/>
                              <a:gd name="T87" fmla="*/ 344805 h 811"/>
                              <a:gd name="T88" fmla="*/ 2540 w 503"/>
                              <a:gd name="T89" fmla="*/ 327025 h 811"/>
                              <a:gd name="T90" fmla="*/ 2540 w 503"/>
                              <a:gd name="T91" fmla="*/ 292100 h 811"/>
                              <a:gd name="T92" fmla="*/ 2540 w 503"/>
                              <a:gd name="T93" fmla="*/ 276225 h 811"/>
                              <a:gd name="T94" fmla="*/ 2540 w 503"/>
                              <a:gd name="T95" fmla="*/ 259080 h 811"/>
                              <a:gd name="T96" fmla="*/ 2540 w 503"/>
                              <a:gd name="T97" fmla="*/ 241300 h 811"/>
                              <a:gd name="T98" fmla="*/ 1270 w 503"/>
                              <a:gd name="T99" fmla="*/ 224155 h 811"/>
                              <a:gd name="T100" fmla="*/ 1270 w 503"/>
                              <a:gd name="T101" fmla="*/ 190500 h 811"/>
                              <a:gd name="T102" fmla="*/ 1270 w 503"/>
                              <a:gd name="T103" fmla="*/ 178435 h 811"/>
                              <a:gd name="T104" fmla="*/ 1270 w 503"/>
                              <a:gd name="T105" fmla="*/ 155575 h 811"/>
                              <a:gd name="T106" fmla="*/ 1270 w 503"/>
                              <a:gd name="T107" fmla="*/ 137795 h 811"/>
                              <a:gd name="T108" fmla="*/ 0 w 503"/>
                              <a:gd name="T109" fmla="*/ 120650 h 811"/>
                              <a:gd name="T110" fmla="*/ 12065 w 503"/>
                              <a:gd name="T111" fmla="*/ 107315 h 811"/>
                              <a:gd name="T112" fmla="*/ 12065 w 503"/>
                              <a:gd name="T113" fmla="*/ 89535 h 811"/>
                              <a:gd name="T114" fmla="*/ 12065 w 503"/>
                              <a:gd name="T115" fmla="*/ 49530 h 811"/>
                              <a:gd name="T116" fmla="*/ 12065 w 503"/>
                              <a:gd name="T117" fmla="*/ 38735 h 811"/>
                              <a:gd name="T118" fmla="*/ 10795 w 503"/>
                              <a:gd name="T119" fmla="*/ 21590 h 811"/>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503" h="811">
                                <a:moveTo>
                                  <a:pt x="17" y="6"/>
                                </a:moveTo>
                                <a:lnTo>
                                  <a:pt x="17" y="6"/>
                                </a:lnTo>
                                <a:lnTo>
                                  <a:pt x="44" y="6"/>
                                </a:lnTo>
                                <a:lnTo>
                                  <a:pt x="51" y="6"/>
                                </a:lnTo>
                                <a:lnTo>
                                  <a:pt x="70" y="6"/>
                                </a:lnTo>
                                <a:lnTo>
                                  <a:pt x="72" y="6"/>
                                </a:lnTo>
                                <a:lnTo>
                                  <a:pt x="97" y="6"/>
                                </a:lnTo>
                                <a:lnTo>
                                  <a:pt x="124" y="6"/>
                                </a:lnTo>
                                <a:lnTo>
                                  <a:pt x="131" y="6"/>
                                </a:lnTo>
                                <a:lnTo>
                                  <a:pt x="139" y="6"/>
                                </a:lnTo>
                                <a:lnTo>
                                  <a:pt x="152" y="6"/>
                                </a:lnTo>
                                <a:lnTo>
                                  <a:pt x="177" y="4"/>
                                </a:lnTo>
                                <a:lnTo>
                                  <a:pt x="207" y="4"/>
                                </a:lnTo>
                                <a:lnTo>
                                  <a:pt x="232" y="4"/>
                                </a:lnTo>
                                <a:lnTo>
                                  <a:pt x="260" y="4"/>
                                </a:lnTo>
                                <a:lnTo>
                                  <a:pt x="287" y="4"/>
                                </a:lnTo>
                                <a:lnTo>
                                  <a:pt x="312" y="2"/>
                                </a:lnTo>
                                <a:lnTo>
                                  <a:pt x="340" y="2"/>
                                </a:lnTo>
                                <a:lnTo>
                                  <a:pt x="365" y="2"/>
                                </a:lnTo>
                                <a:lnTo>
                                  <a:pt x="393" y="2"/>
                                </a:lnTo>
                                <a:lnTo>
                                  <a:pt x="420" y="2"/>
                                </a:lnTo>
                                <a:lnTo>
                                  <a:pt x="448" y="2"/>
                                </a:lnTo>
                                <a:lnTo>
                                  <a:pt x="473" y="0"/>
                                </a:lnTo>
                                <a:lnTo>
                                  <a:pt x="500" y="0"/>
                                </a:lnTo>
                                <a:lnTo>
                                  <a:pt x="500" y="27"/>
                                </a:lnTo>
                                <a:lnTo>
                                  <a:pt x="500" y="55"/>
                                </a:lnTo>
                                <a:lnTo>
                                  <a:pt x="500" y="80"/>
                                </a:lnTo>
                                <a:lnTo>
                                  <a:pt x="503" y="108"/>
                                </a:lnTo>
                                <a:lnTo>
                                  <a:pt x="503" y="135"/>
                                </a:lnTo>
                                <a:lnTo>
                                  <a:pt x="503" y="163"/>
                                </a:lnTo>
                                <a:lnTo>
                                  <a:pt x="496" y="163"/>
                                </a:lnTo>
                                <a:lnTo>
                                  <a:pt x="475" y="163"/>
                                </a:lnTo>
                                <a:lnTo>
                                  <a:pt x="467" y="163"/>
                                </a:lnTo>
                                <a:lnTo>
                                  <a:pt x="469" y="175"/>
                                </a:lnTo>
                                <a:lnTo>
                                  <a:pt x="469" y="203"/>
                                </a:lnTo>
                                <a:lnTo>
                                  <a:pt x="469" y="230"/>
                                </a:lnTo>
                                <a:lnTo>
                                  <a:pt x="469" y="258"/>
                                </a:lnTo>
                                <a:lnTo>
                                  <a:pt x="471" y="285"/>
                                </a:lnTo>
                                <a:lnTo>
                                  <a:pt x="471" y="310"/>
                                </a:lnTo>
                                <a:lnTo>
                                  <a:pt x="471" y="338"/>
                                </a:lnTo>
                                <a:lnTo>
                                  <a:pt x="471" y="365"/>
                                </a:lnTo>
                                <a:lnTo>
                                  <a:pt x="473" y="393"/>
                                </a:lnTo>
                                <a:lnTo>
                                  <a:pt x="473" y="418"/>
                                </a:lnTo>
                                <a:lnTo>
                                  <a:pt x="473" y="446"/>
                                </a:lnTo>
                                <a:lnTo>
                                  <a:pt x="473" y="473"/>
                                </a:lnTo>
                                <a:lnTo>
                                  <a:pt x="473" y="501"/>
                                </a:lnTo>
                                <a:lnTo>
                                  <a:pt x="473" y="528"/>
                                </a:lnTo>
                                <a:lnTo>
                                  <a:pt x="475" y="553"/>
                                </a:lnTo>
                                <a:lnTo>
                                  <a:pt x="475" y="581"/>
                                </a:lnTo>
                                <a:lnTo>
                                  <a:pt x="475" y="608"/>
                                </a:lnTo>
                                <a:lnTo>
                                  <a:pt x="475" y="634"/>
                                </a:lnTo>
                                <a:lnTo>
                                  <a:pt x="475" y="661"/>
                                </a:lnTo>
                                <a:lnTo>
                                  <a:pt x="477" y="689"/>
                                </a:lnTo>
                                <a:lnTo>
                                  <a:pt x="477" y="716"/>
                                </a:lnTo>
                                <a:lnTo>
                                  <a:pt x="477" y="743"/>
                                </a:lnTo>
                                <a:lnTo>
                                  <a:pt x="479" y="769"/>
                                </a:lnTo>
                                <a:lnTo>
                                  <a:pt x="479" y="796"/>
                                </a:lnTo>
                                <a:lnTo>
                                  <a:pt x="452" y="798"/>
                                </a:lnTo>
                                <a:lnTo>
                                  <a:pt x="424" y="798"/>
                                </a:lnTo>
                                <a:lnTo>
                                  <a:pt x="399" y="801"/>
                                </a:lnTo>
                                <a:lnTo>
                                  <a:pt x="372" y="801"/>
                                </a:lnTo>
                                <a:lnTo>
                                  <a:pt x="344" y="803"/>
                                </a:lnTo>
                                <a:lnTo>
                                  <a:pt x="336" y="803"/>
                                </a:lnTo>
                                <a:lnTo>
                                  <a:pt x="327" y="803"/>
                                </a:lnTo>
                                <a:lnTo>
                                  <a:pt x="321" y="803"/>
                                </a:lnTo>
                                <a:lnTo>
                                  <a:pt x="300" y="803"/>
                                </a:lnTo>
                                <a:lnTo>
                                  <a:pt x="296" y="803"/>
                                </a:lnTo>
                                <a:lnTo>
                                  <a:pt x="272" y="803"/>
                                </a:lnTo>
                                <a:lnTo>
                                  <a:pt x="268" y="805"/>
                                </a:lnTo>
                                <a:lnTo>
                                  <a:pt x="247" y="805"/>
                                </a:lnTo>
                                <a:lnTo>
                                  <a:pt x="241" y="805"/>
                                </a:lnTo>
                                <a:lnTo>
                                  <a:pt x="220" y="805"/>
                                </a:lnTo>
                                <a:lnTo>
                                  <a:pt x="213" y="805"/>
                                </a:lnTo>
                                <a:lnTo>
                                  <a:pt x="192" y="807"/>
                                </a:lnTo>
                                <a:lnTo>
                                  <a:pt x="186" y="807"/>
                                </a:lnTo>
                                <a:lnTo>
                                  <a:pt x="165" y="807"/>
                                </a:lnTo>
                                <a:lnTo>
                                  <a:pt x="162" y="807"/>
                                </a:lnTo>
                                <a:lnTo>
                                  <a:pt x="148" y="807"/>
                                </a:lnTo>
                                <a:lnTo>
                                  <a:pt x="137" y="807"/>
                                </a:lnTo>
                                <a:lnTo>
                                  <a:pt x="135" y="807"/>
                                </a:lnTo>
                                <a:lnTo>
                                  <a:pt x="122" y="809"/>
                                </a:lnTo>
                                <a:lnTo>
                                  <a:pt x="110" y="809"/>
                                </a:lnTo>
                                <a:lnTo>
                                  <a:pt x="95" y="809"/>
                                </a:lnTo>
                                <a:lnTo>
                                  <a:pt x="86" y="809"/>
                                </a:lnTo>
                                <a:lnTo>
                                  <a:pt x="82" y="809"/>
                                </a:lnTo>
                                <a:lnTo>
                                  <a:pt x="57" y="811"/>
                                </a:lnTo>
                                <a:lnTo>
                                  <a:pt x="55" y="811"/>
                                </a:lnTo>
                                <a:lnTo>
                                  <a:pt x="29" y="811"/>
                                </a:lnTo>
                                <a:lnTo>
                                  <a:pt x="27" y="811"/>
                                </a:lnTo>
                                <a:lnTo>
                                  <a:pt x="6" y="811"/>
                                </a:lnTo>
                                <a:lnTo>
                                  <a:pt x="6" y="790"/>
                                </a:lnTo>
                                <a:lnTo>
                                  <a:pt x="6" y="784"/>
                                </a:lnTo>
                                <a:lnTo>
                                  <a:pt x="6" y="775"/>
                                </a:lnTo>
                                <a:lnTo>
                                  <a:pt x="6" y="758"/>
                                </a:lnTo>
                                <a:lnTo>
                                  <a:pt x="6" y="754"/>
                                </a:lnTo>
                                <a:lnTo>
                                  <a:pt x="6" y="731"/>
                                </a:lnTo>
                                <a:lnTo>
                                  <a:pt x="6" y="703"/>
                                </a:lnTo>
                                <a:lnTo>
                                  <a:pt x="4" y="678"/>
                                </a:lnTo>
                                <a:lnTo>
                                  <a:pt x="4" y="676"/>
                                </a:lnTo>
                                <a:lnTo>
                                  <a:pt x="4" y="651"/>
                                </a:lnTo>
                                <a:lnTo>
                                  <a:pt x="4" y="623"/>
                                </a:lnTo>
                                <a:lnTo>
                                  <a:pt x="4" y="596"/>
                                </a:lnTo>
                                <a:lnTo>
                                  <a:pt x="4" y="570"/>
                                </a:lnTo>
                                <a:lnTo>
                                  <a:pt x="4" y="568"/>
                                </a:lnTo>
                                <a:lnTo>
                                  <a:pt x="4" y="543"/>
                                </a:lnTo>
                                <a:lnTo>
                                  <a:pt x="4" y="524"/>
                                </a:lnTo>
                                <a:lnTo>
                                  <a:pt x="4" y="515"/>
                                </a:lnTo>
                                <a:lnTo>
                                  <a:pt x="4" y="488"/>
                                </a:lnTo>
                                <a:lnTo>
                                  <a:pt x="4" y="460"/>
                                </a:lnTo>
                                <a:lnTo>
                                  <a:pt x="4" y="435"/>
                                </a:lnTo>
                                <a:lnTo>
                                  <a:pt x="4" y="433"/>
                                </a:lnTo>
                                <a:lnTo>
                                  <a:pt x="4" y="408"/>
                                </a:lnTo>
                                <a:lnTo>
                                  <a:pt x="4" y="380"/>
                                </a:lnTo>
                                <a:lnTo>
                                  <a:pt x="2" y="353"/>
                                </a:lnTo>
                                <a:lnTo>
                                  <a:pt x="2" y="325"/>
                                </a:lnTo>
                                <a:lnTo>
                                  <a:pt x="2" y="304"/>
                                </a:lnTo>
                                <a:lnTo>
                                  <a:pt x="2" y="300"/>
                                </a:lnTo>
                                <a:lnTo>
                                  <a:pt x="2" y="298"/>
                                </a:lnTo>
                                <a:lnTo>
                                  <a:pt x="2" y="291"/>
                                </a:lnTo>
                                <a:lnTo>
                                  <a:pt x="2" y="281"/>
                                </a:lnTo>
                                <a:lnTo>
                                  <a:pt x="2" y="272"/>
                                </a:lnTo>
                                <a:lnTo>
                                  <a:pt x="2" y="245"/>
                                </a:lnTo>
                                <a:lnTo>
                                  <a:pt x="2" y="220"/>
                                </a:lnTo>
                                <a:lnTo>
                                  <a:pt x="2" y="217"/>
                                </a:lnTo>
                                <a:lnTo>
                                  <a:pt x="0" y="190"/>
                                </a:lnTo>
                                <a:lnTo>
                                  <a:pt x="0" y="169"/>
                                </a:lnTo>
                                <a:lnTo>
                                  <a:pt x="6" y="169"/>
                                </a:lnTo>
                                <a:lnTo>
                                  <a:pt x="19" y="169"/>
                                </a:lnTo>
                                <a:lnTo>
                                  <a:pt x="19" y="141"/>
                                </a:lnTo>
                                <a:lnTo>
                                  <a:pt x="19" y="114"/>
                                </a:lnTo>
                                <a:lnTo>
                                  <a:pt x="19" y="86"/>
                                </a:lnTo>
                                <a:lnTo>
                                  <a:pt x="19" y="78"/>
                                </a:lnTo>
                                <a:lnTo>
                                  <a:pt x="19" y="63"/>
                                </a:lnTo>
                                <a:lnTo>
                                  <a:pt x="19" y="61"/>
                                </a:lnTo>
                                <a:lnTo>
                                  <a:pt x="17" y="44"/>
                                </a:lnTo>
                                <a:lnTo>
                                  <a:pt x="17" y="34"/>
                                </a:lnTo>
                                <a:lnTo>
                                  <a:pt x="17" y="6"/>
                                </a:lnTo>
                                <a:close/>
                              </a:path>
                            </a:pathLst>
                          </a:custGeom>
                          <a:solidFill>
                            <a:srgbClr val="38A800"/>
                          </a:solidFill>
                          <a:ln w="3810">
                            <a:solidFill>
                              <a:srgbClr val="6E6E6E"/>
                            </a:solidFill>
                            <a:round/>
                            <a:headEnd/>
                            <a:tailEnd/>
                          </a:ln>
                        </wps:spPr>
                        <wps:bodyPr rot="0" vert="horz" wrap="square" lIns="91440" tIns="45720" rIns="91440" bIns="45720" anchor="t" anchorCtr="0" upright="1">
                          <a:noAutofit/>
                        </wps:bodyPr>
                      </wps:wsp>
                      <wps:wsp>
                        <wps:cNvPr id="356" name="Freeform 484"/>
                        <wps:cNvSpPr>
                          <a:spLocks/>
                        </wps:cNvSpPr>
                        <wps:spPr bwMode="auto">
                          <a:xfrm>
                            <a:off x="3237800" y="859103"/>
                            <a:ext cx="309900" cy="621002"/>
                          </a:xfrm>
                          <a:custGeom>
                            <a:avLst/>
                            <a:gdLst>
                              <a:gd name="T0" fmla="*/ 240030 w 488"/>
                              <a:gd name="T1" fmla="*/ 1270 h 978"/>
                              <a:gd name="T2" fmla="*/ 274955 w 488"/>
                              <a:gd name="T3" fmla="*/ 1270 h 978"/>
                              <a:gd name="T4" fmla="*/ 292100 w 488"/>
                              <a:gd name="T5" fmla="*/ 0 h 978"/>
                              <a:gd name="T6" fmla="*/ 308610 w 488"/>
                              <a:gd name="T7" fmla="*/ 17780 h 978"/>
                              <a:gd name="T8" fmla="*/ 309880 w 488"/>
                              <a:gd name="T9" fmla="*/ 45720 h 978"/>
                              <a:gd name="T10" fmla="*/ 309880 w 488"/>
                              <a:gd name="T11" fmla="*/ 85725 h 978"/>
                              <a:gd name="T12" fmla="*/ 297815 w 488"/>
                              <a:gd name="T13" fmla="*/ 116840 h 978"/>
                              <a:gd name="T14" fmla="*/ 299085 w 488"/>
                              <a:gd name="T15" fmla="*/ 151765 h 978"/>
                              <a:gd name="T16" fmla="*/ 299085 w 488"/>
                              <a:gd name="T17" fmla="*/ 174625 h 978"/>
                              <a:gd name="T18" fmla="*/ 299085 w 488"/>
                              <a:gd name="T19" fmla="*/ 202565 h 978"/>
                              <a:gd name="T20" fmla="*/ 300355 w 488"/>
                              <a:gd name="T21" fmla="*/ 237490 h 978"/>
                              <a:gd name="T22" fmla="*/ 300355 w 488"/>
                              <a:gd name="T23" fmla="*/ 255270 h 978"/>
                              <a:gd name="T24" fmla="*/ 300355 w 488"/>
                              <a:gd name="T25" fmla="*/ 288290 h 978"/>
                              <a:gd name="T26" fmla="*/ 300355 w 488"/>
                              <a:gd name="T27" fmla="*/ 340995 h 978"/>
                              <a:gd name="T28" fmla="*/ 300355 w 488"/>
                              <a:gd name="T29" fmla="*/ 374650 h 978"/>
                              <a:gd name="T30" fmla="*/ 300355 w 488"/>
                              <a:gd name="T31" fmla="*/ 391795 h 978"/>
                              <a:gd name="T32" fmla="*/ 300355 w 488"/>
                              <a:gd name="T33" fmla="*/ 425450 h 978"/>
                              <a:gd name="T34" fmla="*/ 301625 w 488"/>
                              <a:gd name="T35" fmla="*/ 460375 h 978"/>
                              <a:gd name="T36" fmla="*/ 301625 w 488"/>
                              <a:gd name="T37" fmla="*/ 477520 h 978"/>
                              <a:gd name="T38" fmla="*/ 300355 w 488"/>
                              <a:gd name="T39" fmla="*/ 511175 h 978"/>
                              <a:gd name="T40" fmla="*/ 301625 w 488"/>
                              <a:gd name="T41" fmla="*/ 547370 h 978"/>
                              <a:gd name="T42" fmla="*/ 302895 w 488"/>
                              <a:gd name="T43" fmla="*/ 598170 h 978"/>
                              <a:gd name="T44" fmla="*/ 267970 w 488"/>
                              <a:gd name="T45" fmla="*/ 615950 h 978"/>
                              <a:gd name="T46" fmla="*/ 234950 w 488"/>
                              <a:gd name="T47" fmla="*/ 617220 h 978"/>
                              <a:gd name="T48" fmla="*/ 205105 w 488"/>
                              <a:gd name="T49" fmla="*/ 617220 h 978"/>
                              <a:gd name="T50" fmla="*/ 171450 w 488"/>
                              <a:gd name="T51" fmla="*/ 617220 h 978"/>
                              <a:gd name="T52" fmla="*/ 136525 w 488"/>
                              <a:gd name="T53" fmla="*/ 617220 h 978"/>
                              <a:gd name="T54" fmla="*/ 112395 w 488"/>
                              <a:gd name="T55" fmla="*/ 617220 h 978"/>
                              <a:gd name="T56" fmla="*/ 77470 w 488"/>
                              <a:gd name="T57" fmla="*/ 618490 h 978"/>
                              <a:gd name="T58" fmla="*/ 44450 w 488"/>
                              <a:gd name="T59" fmla="*/ 619760 h 978"/>
                              <a:gd name="T60" fmla="*/ 21590 w 488"/>
                              <a:gd name="T61" fmla="*/ 619760 h 978"/>
                              <a:gd name="T62" fmla="*/ 5080 w 488"/>
                              <a:gd name="T63" fmla="*/ 621030 h 978"/>
                              <a:gd name="T64" fmla="*/ 5080 w 488"/>
                              <a:gd name="T65" fmla="*/ 603885 h 978"/>
                              <a:gd name="T66" fmla="*/ 5080 w 488"/>
                              <a:gd name="T67" fmla="*/ 588010 h 978"/>
                              <a:gd name="T68" fmla="*/ 3810 w 488"/>
                              <a:gd name="T69" fmla="*/ 553085 h 978"/>
                              <a:gd name="T70" fmla="*/ 3810 w 488"/>
                              <a:gd name="T71" fmla="*/ 516890 h 978"/>
                              <a:gd name="T72" fmla="*/ 2540 w 488"/>
                              <a:gd name="T73" fmla="*/ 483235 h 978"/>
                              <a:gd name="T74" fmla="*/ 2540 w 488"/>
                              <a:gd name="T75" fmla="*/ 448310 h 978"/>
                              <a:gd name="T76" fmla="*/ 2540 w 488"/>
                              <a:gd name="T77" fmla="*/ 413385 h 978"/>
                              <a:gd name="T78" fmla="*/ 1270 w 488"/>
                              <a:gd name="T79" fmla="*/ 379730 h 978"/>
                              <a:gd name="T80" fmla="*/ 1270 w 488"/>
                              <a:gd name="T81" fmla="*/ 346075 h 978"/>
                              <a:gd name="T82" fmla="*/ 1270 w 488"/>
                              <a:gd name="T83" fmla="*/ 328930 h 978"/>
                              <a:gd name="T84" fmla="*/ 1270 w 488"/>
                              <a:gd name="T85" fmla="*/ 294005 h 978"/>
                              <a:gd name="T86" fmla="*/ 1270 w 488"/>
                              <a:gd name="T87" fmla="*/ 243205 h 978"/>
                              <a:gd name="T88" fmla="*/ 0 w 488"/>
                              <a:gd name="T89" fmla="*/ 208280 h 978"/>
                              <a:gd name="T90" fmla="*/ 0 w 488"/>
                              <a:gd name="T91" fmla="*/ 174625 h 978"/>
                              <a:gd name="T92" fmla="*/ 0 w 488"/>
                              <a:gd name="T93" fmla="*/ 143510 h 978"/>
                              <a:gd name="T94" fmla="*/ 2540 w 488"/>
                              <a:gd name="T95" fmla="*/ 107315 h 978"/>
                              <a:gd name="T96" fmla="*/ 1270 w 488"/>
                              <a:gd name="T97" fmla="*/ 72390 h 978"/>
                              <a:gd name="T98" fmla="*/ 1270 w 488"/>
                              <a:gd name="T99" fmla="*/ 36195 h 978"/>
                              <a:gd name="T100" fmla="*/ 19050 w 488"/>
                              <a:gd name="T101" fmla="*/ 4445 h 978"/>
                              <a:gd name="T102" fmla="*/ 52070 w 488"/>
                              <a:gd name="T103" fmla="*/ 2540 h 978"/>
                              <a:gd name="T104" fmla="*/ 69850 w 488"/>
                              <a:gd name="T105" fmla="*/ 2540 h 978"/>
                              <a:gd name="T106" fmla="*/ 86995 w 488"/>
                              <a:gd name="T107" fmla="*/ 2540 h 978"/>
                              <a:gd name="T108" fmla="*/ 120650 w 488"/>
                              <a:gd name="T109" fmla="*/ 2540 h 978"/>
                              <a:gd name="T110" fmla="*/ 155575 w 488"/>
                              <a:gd name="T111" fmla="*/ 1270 h 978"/>
                              <a:gd name="T112" fmla="*/ 189230 w 488"/>
                              <a:gd name="T113" fmla="*/ 1270 h 978"/>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488" h="978">
                                <a:moveTo>
                                  <a:pt x="325" y="2"/>
                                </a:moveTo>
                                <a:lnTo>
                                  <a:pt x="351" y="2"/>
                                </a:lnTo>
                                <a:lnTo>
                                  <a:pt x="353" y="2"/>
                                </a:lnTo>
                                <a:lnTo>
                                  <a:pt x="378" y="2"/>
                                </a:lnTo>
                                <a:lnTo>
                                  <a:pt x="405" y="2"/>
                                </a:lnTo>
                                <a:lnTo>
                                  <a:pt x="433" y="2"/>
                                </a:lnTo>
                                <a:lnTo>
                                  <a:pt x="435" y="2"/>
                                </a:lnTo>
                                <a:lnTo>
                                  <a:pt x="458" y="0"/>
                                </a:lnTo>
                                <a:lnTo>
                                  <a:pt x="460" y="0"/>
                                </a:lnTo>
                                <a:lnTo>
                                  <a:pt x="467" y="0"/>
                                </a:lnTo>
                                <a:lnTo>
                                  <a:pt x="469" y="0"/>
                                </a:lnTo>
                                <a:lnTo>
                                  <a:pt x="486" y="0"/>
                                </a:lnTo>
                                <a:lnTo>
                                  <a:pt x="486" y="28"/>
                                </a:lnTo>
                                <a:lnTo>
                                  <a:pt x="486" y="38"/>
                                </a:lnTo>
                                <a:lnTo>
                                  <a:pt x="488" y="55"/>
                                </a:lnTo>
                                <a:lnTo>
                                  <a:pt x="488" y="57"/>
                                </a:lnTo>
                                <a:lnTo>
                                  <a:pt x="488" y="72"/>
                                </a:lnTo>
                                <a:lnTo>
                                  <a:pt x="488" y="80"/>
                                </a:lnTo>
                                <a:lnTo>
                                  <a:pt x="488" y="108"/>
                                </a:lnTo>
                                <a:lnTo>
                                  <a:pt x="488" y="135"/>
                                </a:lnTo>
                                <a:lnTo>
                                  <a:pt x="488" y="163"/>
                                </a:lnTo>
                                <a:lnTo>
                                  <a:pt x="475" y="163"/>
                                </a:lnTo>
                                <a:lnTo>
                                  <a:pt x="469" y="163"/>
                                </a:lnTo>
                                <a:lnTo>
                                  <a:pt x="469" y="184"/>
                                </a:lnTo>
                                <a:lnTo>
                                  <a:pt x="471" y="211"/>
                                </a:lnTo>
                                <a:lnTo>
                                  <a:pt x="471" y="214"/>
                                </a:lnTo>
                                <a:lnTo>
                                  <a:pt x="471" y="239"/>
                                </a:lnTo>
                                <a:lnTo>
                                  <a:pt x="471" y="266"/>
                                </a:lnTo>
                                <a:lnTo>
                                  <a:pt x="471" y="275"/>
                                </a:lnTo>
                                <a:lnTo>
                                  <a:pt x="471" y="285"/>
                                </a:lnTo>
                                <a:lnTo>
                                  <a:pt x="471" y="292"/>
                                </a:lnTo>
                                <a:lnTo>
                                  <a:pt x="471" y="294"/>
                                </a:lnTo>
                                <a:lnTo>
                                  <a:pt x="471" y="298"/>
                                </a:lnTo>
                                <a:lnTo>
                                  <a:pt x="471" y="319"/>
                                </a:lnTo>
                                <a:lnTo>
                                  <a:pt x="471" y="347"/>
                                </a:lnTo>
                                <a:lnTo>
                                  <a:pt x="473" y="374"/>
                                </a:lnTo>
                                <a:lnTo>
                                  <a:pt x="473" y="402"/>
                                </a:lnTo>
                                <a:lnTo>
                                  <a:pt x="473" y="427"/>
                                </a:lnTo>
                                <a:lnTo>
                                  <a:pt x="473" y="429"/>
                                </a:lnTo>
                                <a:lnTo>
                                  <a:pt x="473" y="454"/>
                                </a:lnTo>
                                <a:lnTo>
                                  <a:pt x="473" y="482"/>
                                </a:lnTo>
                                <a:lnTo>
                                  <a:pt x="473" y="509"/>
                                </a:lnTo>
                                <a:lnTo>
                                  <a:pt x="473" y="518"/>
                                </a:lnTo>
                                <a:lnTo>
                                  <a:pt x="473" y="537"/>
                                </a:lnTo>
                                <a:lnTo>
                                  <a:pt x="473" y="562"/>
                                </a:lnTo>
                                <a:lnTo>
                                  <a:pt x="473" y="564"/>
                                </a:lnTo>
                                <a:lnTo>
                                  <a:pt x="473" y="590"/>
                                </a:lnTo>
                                <a:lnTo>
                                  <a:pt x="473" y="617"/>
                                </a:lnTo>
                                <a:lnTo>
                                  <a:pt x="473" y="645"/>
                                </a:lnTo>
                                <a:lnTo>
                                  <a:pt x="473" y="670"/>
                                </a:lnTo>
                                <a:lnTo>
                                  <a:pt x="473" y="672"/>
                                </a:lnTo>
                                <a:lnTo>
                                  <a:pt x="475" y="697"/>
                                </a:lnTo>
                                <a:lnTo>
                                  <a:pt x="475" y="725"/>
                                </a:lnTo>
                                <a:lnTo>
                                  <a:pt x="475" y="748"/>
                                </a:lnTo>
                                <a:lnTo>
                                  <a:pt x="475" y="752"/>
                                </a:lnTo>
                                <a:lnTo>
                                  <a:pt x="475" y="769"/>
                                </a:lnTo>
                                <a:lnTo>
                                  <a:pt x="475" y="778"/>
                                </a:lnTo>
                                <a:lnTo>
                                  <a:pt x="475" y="784"/>
                                </a:lnTo>
                                <a:lnTo>
                                  <a:pt x="475" y="805"/>
                                </a:lnTo>
                                <a:lnTo>
                                  <a:pt x="473" y="805"/>
                                </a:lnTo>
                                <a:lnTo>
                                  <a:pt x="473" y="824"/>
                                </a:lnTo>
                                <a:lnTo>
                                  <a:pt x="473" y="835"/>
                                </a:lnTo>
                                <a:lnTo>
                                  <a:pt x="475" y="862"/>
                                </a:lnTo>
                                <a:lnTo>
                                  <a:pt x="475" y="887"/>
                                </a:lnTo>
                                <a:lnTo>
                                  <a:pt x="475" y="915"/>
                                </a:lnTo>
                                <a:lnTo>
                                  <a:pt x="477" y="942"/>
                                </a:lnTo>
                                <a:lnTo>
                                  <a:pt x="477" y="957"/>
                                </a:lnTo>
                                <a:lnTo>
                                  <a:pt x="477" y="970"/>
                                </a:lnTo>
                                <a:lnTo>
                                  <a:pt x="450" y="970"/>
                                </a:lnTo>
                                <a:lnTo>
                                  <a:pt x="446" y="970"/>
                                </a:lnTo>
                                <a:lnTo>
                                  <a:pt x="422" y="970"/>
                                </a:lnTo>
                                <a:lnTo>
                                  <a:pt x="397" y="970"/>
                                </a:lnTo>
                                <a:lnTo>
                                  <a:pt x="370" y="972"/>
                                </a:lnTo>
                                <a:lnTo>
                                  <a:pt x="342" y="972"/>
                                </a:lnTo>
                                <a:lnTo>
                                  <a:pt x="323" y="972"/>
                                </a:lnTo>
                                <a:lnTo>
                                  <a:pt x="298" y="972"/>
                                </a:lnTo>
                                <a:lnTo>
                                  <a:pt x="279" y="972"/>
                                </a:lnTo>
                                <a:lnTo>
                                  <a:pt x="270" y="972"/>
                                </a:lnTo>
                                <a:lnTo>
                                  <a:pt x="243" y="972"/>
                                </a:lnTo>
                                <a:lnTo>
                                  <a:pt x="218" y="972"/>
                                </a:lnTo>
                                <a:lnTo>
                                  <a:pt x="215" y="972"/>
                                </a:lnTo>
                                <a:lnTo>
                                  <a:pt x="190" y="972"/>
                                </a:lnTo>
                                <a:lnTo>
                                  <a:pt x="188" y="972"/>
                                </a:lnTo>
                                <a:lnTo>
                                  <a:pt x="177" y="972"/>
                                </a:lnTo>
                                <a:lnTo>
                                  <a:pt x="175" y="972"/>
                                </a:lnTo>
                                <a:lnTo>
                                  <a:pt x="158" y="972"/>
                                </a:lnTo>
                                <a:lnTo>
                                  <a:pt x="150" y="972"/>
                                </a:lnTo>
                                <a:lnTo>
                                  <a:pt x="122" y="974"/>
                                </a:lnTo>
                                <a:lnTo>
                                  <a:pt x="101" y="974"/>
                                </a:lnTo>
                                <a:lnTo>
                                  <a:pt x="97" y="974"/>
                                </a:lnTo>
                                <a:lnTo>
                                  <a:pt x="95" y="974"/>
                                </a:lnTo>
                                <a:lnTo>
                                  <a:pt x="70" y="976"/>
                                </a:lnTo>
                                <a:lnTo>
                                  <a:pt x="46" y="976"/>
                                </a:lnTo>
                                <a:lnTo>
                                  <a:pt x="42" y="976"/>
                                </a:lnTo>
                                <a:lnTo>
                                  <a:pt x="34" y="976"/>
                                </a:lnTo>
                                <a:lnTo>
                                  <a:pt x="27" y="978"/>
                                </a:lnTo>
                                <a:lnTo>
                                  <a:pt x="25" y="978"/>
                                </a:lnTo>
                                <a:lnTo>
                                  <a:pt x="17" y="978"/>
                                </a:lnTo>
                                <a:lnTo>
                                  <a:pt x="8" y="978"/>
                                </a:lnTo>
                                <a:lnTo>
                                  <a:pt x="8" y="976"/>
                                </a:lnTo>
                                <a:lnTo>
                                  <a:pt x="8" y="951"/>
                                </a:lnTo>
                                <a:lnTo>
                                  <a:pt x="8" y="942"/>
                                </a:lnTo>
                                <a:lnTo>
                                  <a:pt x="8" y="932"/>
                                </a:lnTo>
                                <a:lnTo>
                                  <a:pt x="8" y="926"/>
                                </a:lnTo>
                                <a:lnTo>
                                  <a:pt x="8" y="902"/>
                                </a:lnTo>
                                <a:lnTo>
                                  <a:pt x="6" y="898"/>
                                </a:lnTo>
                                <a:lnTo>
                                  <a:pt x="6" y="881"/>
                                </a:lnTo>
                                <a:lnTo>
                                  <a:pt x="6" y="871"/>
                                </a:lnTo>
                                <a:lnTo>
                                  <a:pt x="6" y="845"/>
                                </a:lnTo>
                                <a:lnTo>
                                  <a:pt x="6" y="843"/>
                                </a:lnTo>
                                <a:lnTo>
                                  <a:pt x="6" y="814"/>
                                </a:lnTo>
                                <a:lnTo>
                                  <a:pt x="4" y="814"/>
                                </a:lnTo>
                                <a:lnTo>
                                  <a:pt x="4" y="786"/>
                                </a:lnTo>
                                <a:lnTo>
                                  <a:pt x="4" y="761"/>
                                </a:lnTo>
                                <a:lnTo>
                                  <a:pt x="4" y="759"/>
                                </a:lnTo>
                                <a:lnTo>
                                  <a:pt x="4" y="752"/>
                                </a:lnTo>
                                <a:lnTo>
                                  <a:pt x="4" y="733"/>
                                </a:lnTo>
                                <a:lnTo>
                                  <a:pt x="4" y="706"/>
                                </a:lnTo>
                                <a:lnTo>
                                  <a:pt x="4" y="678"/>
                                </a:lnTo>
                                <a:lnTo>
                                  <a:pt x="4" y="651"/>
                                </a:lnTo>
                                <a:lnTo>
                                  <a:pt x="4" y="626"/>
                                </a:lnTo>
                                <a:lnTo>
                                  <a:pt x="2" y="598"/>
                                </a:lnTo>
                                <a:lnTo>
                                  <a:pt x="2" y="571"/>
                                </a:lnTo>
                                <a:lnTo>
                                  <a:pt x="2" y="545"/>
                                </a:lnTo>
                                <a:lnTo>
                                  <a:pt x="2" y="543"/>
                                </a:lnTo>
                                <a:lnTo>
                                  <a:pt x="2" y="522"/>
                                </a:lnTo>
                                <a:lnTo>
                                  <a:pt x="2" y="518"/>
                                </a:lnTo>
                                <a:lnTo>
                                  <a:pt x="2" y="516"/>
                                </a:lnTo>
                                <a:lnTo>
                                  <a:pt x="2" y="490"/>
                                </a:lnTo>
                                <a:lnTo>
                                  <a:pt x="2" y="463"/>
                                </a:lnTo>
                                <a:lnTo>
                                  <a:pt x="2" y="435"/>
                                </a:lnTo>
                                <a:lnTo>
                                  <a:pt x="2" y="410"/>
                                </a:lnTo>
                                <a:lnTo>
                                  <a:pt x="2" y="408"/>
                                </a:lnTo>
                                <a:lnTo>
                                  <a:pt x="2" y="383"/>
                                </a:lnTo>
                                <a:lnTo>
                                  <a:pt x="0" y="355"/>
                                </a:lnTo>
                                <a:lnTo>
                                  <a:pt x="0" y="328"/>
                                </a:lnTo>
                                <a:lnTo>
                                  <a:pt x="0" y="302"/>
                                </a:lnTo>
                                <a:lnTo>
                                  <a:pt x="0" y="290"/>
                                </a:lnTo>
                                <a:lnTo>
                                  <a:pt x="0" y="279"/>
                                </a:lnTo>
                                <a:lnTo>
                                  <a:pt x="0" y="275"/>
                                </a:lnTo>
                                <a:lnTo>
                                  <a:pt x="0" y="273"/>
                                </a:lnTo>
                                <a:lnTo>
                                  <a:pt x="0" y="268"/>
                                </a:lnTo>
                                <a:lnTo>
                                  <a:pt x="0" y="247"/>
                                </a:lnTo>
                                <a:lnTo>
                                  <a:pt x="0" y="245"/>
                                </a:lnTo>
                                <a:lnTo>
                                  <a:pt x="0" y="226"/>
                                </a:lnTo>
                                <a:lnTo>
                                  <a:pt x="0" y="220"/>
                                </a:lnTo>
                                <a:lnTo>
                                  <a:pt x="0" y="192"/>
                                </a:lnTo>
                                <a:lnTo>
                                  <a:pt x="0" y="169"/>
                                </a:lnTo>
                                <a:lnTo>
                                  <a:pt x="4" y="169"/>
                                </a:lnTo>
                                <a:lnTo>
                                  <a:pt x="4" y="167"/>
                                </a:lnTo>
                                <a:lnTo>
                                  <a:pt x="4" y="142"/>
                                </a:lnTo>
                                <a:lnTo>
                                  <a:pt x="2" y="114"/>
                                </a:lnTo>
                                <a:lnTo>
                                  <a:pt x="2" y="87"/>
                                </a:lnTo>
                                <a:lnTo>
                                  <a:pt x="2" y="61"/>
                                </a:lnTo>
                                <a:lnTo>
                                  <a:pt x="2" y="59"/>
                                </a:lnTo>
                                <a:lnTo>
                                  <a:pt x="2" y="57"/>
                                </a:lnTo>
                                <a:lnTo>
                                  <a:pt x="2" y="34"/>
                                </a:lnTo>
                                <a:lnTo>
                                  <a:pt x="2" y="7"/>
                                </a:lnTo>
                                <a:lnTo>
                                  <a:pt x="30" y="7"/>
                                </a:lnTo>
                                <a:lnTo>
                                  <a:pt x="55" y="7"/>
                                </a:lnTo>
                                <a:lnTo>
                                  <a:pt x="57" y="7"/>
                                </a:lnTo>
                                <a:lnTo>
                                  <a:pt x="82" y="4"/>
                                </a:lnTo>
                                <a:lnTo>
                                  <a:pt x="91" y="4"/>
                                </a:lnTo>
                                <a:lnTo>
                                  <a:pt x="110" y="4"/>
                                </a:lnTo>
                                <a:lnTo>
                                  <a:pt x="135" y="4"/>
                                </a:lnTo>
                                <a:lnTo>
                                  <a:pt x="137" y="4"/>
                                </a:lnTo>
                                <a:lnTo>
                                  <a:pt x="163" y="4"/>
                                </a:lnTo>
                                <a:lnTo>
                                  <a:pt x="165" y="4"/>
                                </a:lnTo>
                                <a:lnTo>
                                  <a:pt x="190" y="4"/>
                                </a:lnTo>
                                <a:lnTo>
                                  <a:pt x="218" y="2"/>
                                </a:lnTo>
                                <a:lnTo>
                                  <a:pt x="243" y="2"/>
                                </a:lnTo>
                                <a:lnTo>
                                  <a:pt x="245" y="2"/>
                                </a:lnTo>
                                <a:lnTo>
                                  <a:pt x="264" y="2"/>
                                </a:lnTo>
                                <a:lnTo>
                                  <a:pt x="270" y="2"/>
                                </a:lnTo>
                                <a:lnTo>
                                  <a:pt x="298" y="2"/>
                                </a:lnTo>
                                <a:lnTo>
                                  <a:pt x="325" y="2"/>
                                </a:lnTo>
                                <a:close/>
                              </a:path>
                            </a:pathLst>
                          </a:custGeom>
                          <a:solidFill>
                            <a:srgbClr val="005CE6"/>
                          </a:solidFill>
                          <a:ln w="3810">
                            <a:solidFill>
                              <a:srgbClr val="6E6E6E"/>
                            </a:solidFill>
                            <a:round/>
                            <a:headEnd/>
                            <a:tailEnd/>
                          </a:ln>
                        </wps:spPr>
                        <wps:bodyPr rot="0" vert="horz" wrap="square" lIns="91440" tIns="45720" rIns="91440" bIns="45720" anchor="t" anchorCtr="0" upright="1">
                          <a:noAutofit/>
                        </wps:bodyPr>
                      </wps:wsp>
                      <wps:wsp>
                        <wps:cNvPr id="357" name="Freeform 485"/>
                        <wps:cNvSpPr>
                          <a:spLocks/>
                        </wps:cNvSpPr>
                        <wps:spPr bwMode="auto">
                          <a:xfrm>
                            <a:off x="2088500" y="1124504"/>
                            <a:ext cx="547300" cy="409601"/>
                          </a:xfrm>
                          <a:custGeom>
                            <a:avLst/>
                            <a:gdLst>
                              <a:gd name="T0" fmla="*/ 205105 w 862"/>
                              <a:gd name="T1" fmla="*/ 0 h 645"/>
                              <a:gd name="T2" fmla="*/ 290830 w 862"/>
                              <a:gd name="T3" fmla="*/ 0 h 645"/>
                              <a:gd name="T4" fmla="*/ 408940 w 862"/>
                              <a:gd name="T5" fmla="*/ 0 h 645"/>
                              <a:gd name="T6" fmla="*/ 547370 w 862"/>
                              <a:gd name="T7" fmla="*/ 1905 h 645"/>
                              <a:gd name="T8" fmla="*/ 544195 w 862"/>
                              <a:gd name="T9" fmla="*/ 137160 h 645"/>
                              <a:gd name="T10" fmla="*/ 542925 w 862"/>
                              <a:gd name="T11" fmla="*/ 237490 h 645"/>
                              <a:gd name="T12" fmla="*/ 542925 w 862"/>
                              <a:gd name="T13" fmla="*/ 323850 h 645"/>
                              <a:gd name="T14" fmla="*/ 542925 w 862"/>
                              <a:gd name="T15" fmla="*/ 390525 h 645"/>
                              <a:gd name="T16" fmla="*/ 492125 w 862"/>
                              <a:gd name="T17" fmla="*/ 408305 h 645"/>
                              <a:gd name="T18" fmla="*/ 423545 w 862"/>
                              <a:gd name="T19" fmla="*/ 409575 h 645"/>
                              <a:gd name="T20" fmla="*/ 356870 w 862"/>
                              <a:gd name="T21" fmla="*/ 409575 h 645"/>
                              <a:gd name="T22" fmla="*/ 288290 w 862"/>
                              <a:gd name="T23" fmla="*/ 409575 h 645"/>
                              <a:gd name="T24" fmla="*/ 219710 w 862"/>
                              <a:gd name="T25" fmla="*/ 408305 h 645"/>
                              <a:gd name="T26" fmla="*/ 186055 w 862"/>
                              <a:gd name="T27" fmla="*/ 408305 h 645"/>
                              <a:gd name="T28" fmla="*/ 153035 w 862"/>
                              <a:gd name="T29" fmla="*/ 408305 h 645"/>
                              <a:gd name="T30" fmla="*/ 119380 w 862"/>
                              <a:gd name="T31" fmla="*/ 407035 h 645"/>
                              <a:gd name="T32" fmla="*/ 83185 w 862"/>
                              <a:gd name="T33" fmla="*/ 407035 h 645"/>
                              <a:gd name="T34" fmla="*/ 53340 w 862"/>
                              <a:gd name="T35" fmla="*/ 402590 h 645"/>
                              <a:gd name="T36" fmla="*/ 60325 w 862"/>
                              <a:gd name="T37" fmla="*/ 398780 h 645"/>
                              <a:gd name="T38" fmla="*/ 69850 w 862"/>
                              <a:gd name="T39" fmla="*/ 396240 h 645"/>
                              <a:gd name="T40" fmla="*/ 71120 w 862"/>
                              <a:gd name="T41" fmla="*/ 387985 h 645"/>
                              <a:gd name="T42" fmla="*/ 73660 w 862"/>
                              <a:gd name="T43" fmla="*/ 372110 h 645"/>
                              <a:gd name="T44" fmla="*/ 74930 w 862"/>
                              <a:gd name="T45" fmla="*/ 360045 h 645"/>
                              <a:gd name="T46" fmla="*/ 72390 w 862"/>
                              <a:gd name="T47" fmla="*/ 346710 h 645"/>
                              <a:gd name="T48" fmla="*/ 65405 w 862"/>
                              <a:gd name="T49" fmla="*/ 340995 h 645"/>
                              <a:gd name="T50" fmla="*/ 68580 w 862"/>
                              <a:gd name="T51" fmla="*/ 331470 h 645"/>
                              <a:gd name="T52" fmla="*/ 56515 w 862"/>
                              <a:gd name="T53" fmla="*/ 318135 h 645"/>
                              <a:gd name="T54" fmla="*/ 17145 w 862"/>
                              <a:gd name="T55" fmla="*/ 300990 h 645"/>
                              <a:gd name="T56" fmla="*/ 10795 w 862"/>
                              <a:gd name="T57" fmla="*/ 292735 h 645"/>
                              <a:gd name="T58" fmla="*/ 18415 w 862"/>
                              <a:gd name="T59" fmla="*/ 287655 h 645"/>
                              <a:gd name="T60" fmla="*/ 15875 w 862"/>
                              <a:gd name="T61" fmla="*/ 279400 h 645"/>
                              <a:gd name="T62" fmla="*/ 13335 w 862"/>
                              <a:gd name="T63" fmla="*/ 273685 h 645"/>
                              <a:gd name="T64" fmla="*/ 8255 w 862"/>
                              <a:gd name="T65" fmla="*/ 271145 h 645"/>
                              <a:gd name="T66" fmla="*/ 2540 w 862"/>
                              <a:gd name="T67" fmla="*/ 264795 h 645"/>
                              <a:gd name="T68" fmla="*/ 8255 w 862"/>
                              <a:gd name="T69" fmla="*/ 256540 h 645"/>
                              <a:gd name="T70" fmla="*/ 8255 w 862"/>
                              <a:gd name="T71" fmla="*/ 236220 h 645"/>
                              <a:gd name="T72" fmla="*/ 3810 w 862"/>
                              <a:gd name="T73" fmla="*/ 220345 h 645"/>
                              <a:gd name="T74" fmla="*/ 0 w 862"/>
                              <a:gd name="T75" fmla="*/ 210820 h 645"/>
                              <a:gd name="T76" fmla="*/ 3810 w 862"/>
                              <a:gd name="T77" fmla="*/ 200025 h 645"/>
                              <a:gd name="T78" fmla="*/ 8255 w 862"/>
                              <a:gd name="T79" fmla="*/ 194945 h 645"/>
                              <a:gd name="T80" fmla="*/ 1270 w 862"/>
                              <a:gd name="T81" fmla="*/ 196215 h 645"/>
                              <a:gd name="T82" fmla="*/ 3810 w 862"/>
                              <a:gd name="T83" fmla="*/ 185420 h 645"/>
                              <a:gd name="T84" fmla="*/ 9525 w 862"/>
                              <a:gd name="T85" fmla="*/ 170815 h 645"/>
                              <a:gd name="T86" fmla="*/ 21590 w 862"/>
                              <a:gd name="T87" fmla="*/ 162560 h 645"/>
                              <a:gd name="T88" fmla="*/ 33655 w 862"/>
                              <a:gd name="T89" fmla="*/ 156210 h 645"/>
                              <a:gd name="T90" fmla="*/ 44450 w 862"/>
                              <a:gd name="T91" fmla="*/ 151765 h 645"/>
                              <a:gd name="T92" fmla="*/ 53340 w 862"/>
                              <a:gd name="T93" fmla="*/ 149225 h 645"/>
                              <a:gd name="T94" fmla="*/ 60325 w 862"/>
                              <a:gd name="T95" fmla="*/ 142240 h 645"/>
                              <a:gd name="T96" fmla="*/ 59055 w 862"/>
                              <a:gd name="T97" fmla="*/ 128905 h 645"/>
                              <a:gd name="T98" fmla="*/ 59055 w 862"/>
                              <a:gd name="T99" fmla="*/ 118110 h 645"/>
                              <a:gd name="T100" fmla="*/ 57785 w 862"/>
                              <a:gd name="T101" fmla="*/ 107315 h 645"/>
                              <a:gd name="T102" fmla="*/ 60325 w 862"/>
                              <a:gd name="T103" fmla="*/ 98425 h 645"/>
                              <a:gd name="T104" fmla="*/ 65405 w 862"/>
                              <a:gd name="T105" fmla="*/ 88900 h 645"/>
                              <a:gd name="T106" fmla="*/ 66675 w 862"/>
                              <a:gd name="T107" fmla="*/ 79375 h 645"/>
                              <a:gd name="T108" fmla="*/ 69850 w 862"/>
                              <a:gd name="T109" fmla="*/ 68580 h 645"/>
                              <a:gd name="T110" fmla="*/ 72390 w 862"/>
                              <a:gd name="T111" fmla="*/ 57785 h 645"/>
                              <a:gd name="T112" fmla="*/ 77470 w 862"/>
                              <a:gd name="T113" fmla="*/ 46990 h 645"/>
                              <a:gd name="T114" fmla="*/ 83185 w 862"/>
                              <a:gd name="T115" fmla="*/ 33655 h 645"/>
                              <a:gd name="T116" fmla="*/ 85725 w 862"/>
                              <a:gd name="T117" fmla="*/ 19050 h 645"/>
                              <a:gd name="T118" fmla="*/ 85725 w 862"/>
                              <a:gd name="T119" fmla="*/ 4445 h 645"/>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862" h="645">
                                <a:moveTo>
                                  <a:pt x="135" y="3"/>
                                </a:moveTo>
                                <a:lnTo>
                                  <a:pt x="163" y="3"/>
                                </a:lnTo>
                                <a:lnTo>
                                  <a:pt x="190" y="0"/>
                                </a:lnTo>
                                <a:lnTo>
                                  <a:pt x="215" y="0"/>
                                </a:lnTo>
                                <a:lnTo>
                                  <a:pt x="243" y="0"/>
                                </a:lnTo>
                                <a:lnTo>
                                  <a:pt x="270" y="0"/>
                                </a:lnTo>
                                <a:lnTo>
                                  <a:pt x="296" y="0"/>
                                </a:lnTo>
                                <a:lnTo>
                                  <a:pt x="323" y="0"/>
                                </a:lnTo>
                                <a:lnTo>
                                  <a:pt x="344" y="0"/>
                                </a:lnTo>
                                <a:lnTo>
                                  <a:pt x="348" y="0"/>
                                </a:lnTo>
                                <a:lnTo>
                                  <a:pt x="350" y="0"/>
                                </a:lnTo>
                                <a:lnTo>
                                  <a:pt x="376" y="0"/>
                                </a:lnTo>
                                <a:lnTo>
                                  <a:pt x="403" y="0"/>
                                </a:lnTo>
                                <a:lnTo>
                                  <a:pt x="429" y="0"/>
                                </a:lnTo>
                                <a:lnTo>
                                  <a:pt x="431" y="0"/>
                                </a:lnTo>
                                <a:lnTo>
                                  <a:pt x="458" y="0"/>
                                </a:lnTo>
                                <a:lnTo>
                                  <a:pt x="484" y="0"/>
                                </a:lnTo>
                                <a:lnTo>
                                  <a:pt x="511" y="0"/>
                                </a:lnTo>
                                <a:lnTo>
                                  <a:pt x="538" y="0"/>
                                </a:lnTo>
                                <a:lnTo>
                                  <a:pt x="564" y="0"/>
                                </a:lnTo>
                                <a:lnTo>
                                  <a:pt x="591" y="0"/>
                                </a:lnTo>
                                <a:lnTo>
                                  <a:pt x="619" y="0"/>
                                </a:lnTo>
                                <a:lnTo>
                                  <a:pt x="621" y="0"/>
                                </a:lnTo>
                                <a:lnTo>
                                  <a:pt x="644" y="0"/>
                                </a:lnTo>
                                <a:lnTo>
                                  <a:pt x="672" y="0"/>
                                </a:lnTo>
                                <a:lnTo>
                                  <a:pt x="699" y="3"/>
                                </a:lnTo>
                                <a:lnTo>
                                  <a:pt x="726" y="3"/>
                                </a:lnTo>
                                <a:lnTo>
                                  <a:pt x="754" y="3"/>
                                </a:lnTo>
                                <a:lnTo>
                                  <a:pt x="781" y="3"/>
                                </a:lnTo>
                                <a:lnTo>
                                  <a:pt x="807" y="3"/>
                                </a:lnTo>
                                <a:lnTo>
                                  <a:pt x="834" y="3"/>
                                </a:lnTo>
                                <a:lnTo>
                                  <a:pt x="862" y="3"/>
                                </a:lnTo>
                                <a:lnTo>
                                  <a:pt x="862" y="28"/>
                                </a:lnTo>
                                <a:lnTo>
                                  <a:pt x="860" y="55"/>
                                </a:lnTo>
                                <a:lnTo>
                                  <a:pt x="860" y="83"/>
                                </a:lnTo>
                                <a:lnTo>
                                  <a:pt x="860" y="108"/>
                                </a:lnTo>
                                <a:lnTo>
                                  <a:pt x="860" y="136"/>
                                </a:lnTo>
                                <a:lnTo>
                                  <a:pt x="860" y="163"/>
                                </a:lnTo>
                                <a:lnTo>
                                  <a:pt x="857" y="189"/>
                                </a:lnTo>
                                <a:lnTo>
                                  <a:pt x="857" y="216"/>
                                </a:lnTo>
                                <a:lnTo>
                                  <a:pt x="857" y="241"/>
                                </a:lnTo>
                                <a:lnTo>
                                  <a:pt x="857" y="269"/>
                                </a:lnTo>
                                <a:lnTo>
                                  <a:pt x="857" y="296"/>
                                </a:lnTo>
                                <a:lnTo>
                                  <a:pt x="857" y="322"/>
                                </a:lnTo>
                                <a:lnTo>
                                  <a:pt x="855" y="336"/>
                                </a:lnTo>
                                <a:lnTo>
                                  <a:pt x="855" y="349"/>
                                </a:lnTo>
                                <a:lnTo>
                                  <a:pt x="855" y="360"/>
                                </a:lnTo>
                                <a:lnTo>
                                  <a:pt x="855" y="374"/>
                                </a:lnTo>
                                <a:lnTo>
                                  <a:pt x="855" y="377"/>
                                </a:lnTo>
                                <a:lnTo>
                                  <a:pt x="855" y="402"/>
                                </a:lnTo>
                                <a:lnTo>
                                  <a:pt x="855" y="429"/>
                                </a:lnTo>
                                <a:lnTo>
                                  <a:pt x="855" y="455"/>
                                </a:lnTo>
                                <a:lnTo>
                                  <a:pt x="855" y="457"/>
                                </a:lnTo>
                                <a:lnTo>
                                  <a:pt x="855" y="461"/>
                                </a:lnTo>
                                <a:lnTo>
                                  <a:pt x="855" y="482"/>
                                </a:lnTo>
                                <a:lnTo>
                                  <a:pt x="855" y="510"/>
                                </a:lnTo>
                                <a:lnTo>
                                  <a:pt x="855" y="535"/>
                                </a:lnTo>
                                <a:lnTo>
                                  <a:pt x="855" y="543"/>
                                </a:lnTo>
                                <a:lnTo>
                                  <a:pt x="855" y="562"/>
                                </a:lnTo>
                                <a:lnTo>
                                  <a:pt x="855" y="569"/>
                                </a:lnTo>
                                <a:lnTo>
                                  <a:pt x="855" y="581"/>
                                </a:lnTo>
                                <a:lnTo>
                                  <a:pt x="855" y="590"/>
                                </a:lnTo>
                                <a:lnTo>
                                  <a:pt x="855" y="598"/>
                                </a:lnTo>
                                <a:lnTo>
                                  <a:pt x="855" y="615"/>
                                </a:lnTo>
                                <a:lnTo>
                                  <a:pt x="855" y="617"/>
                                </a:lnTo>
                                <a:lnTo>
                                  <a:pt x="855" y="643"/>
                                </a:lnTo>
                                <a:lnTo>
                                  <a:pt x="832" y="643"/>
                                </a:lnTo>
                                <a:lnTo>
                                  <a:pt x="828" y="643"/>
                                </a:lnTo>
                                <a:lnTo>
                                  <a:pt x="805" y="643"/>
                                </a:lnTo>
                                <a:lnTo>
                                  <a:pt x="802" y="643"/>
                                </a:lnTo>
                                <a:lnTo>
                                  <a:pt x="777" y="643"/>
                                </a:lnTo>
                                <a:lnTo>
                                  <a:pt x="775" y="643"/>
                                </a:lnTo>
                                <a:lnTo>
                                  <a:pt x="750" y="645"/>
                                </a:lnTo>
                                <a:lnTo>
                                  <a:pt x="748" y="643"/>
                                </a:lnTo>
                                <a:lnTo>
                                  <a:pt x="722" y="643"/>
                                </a:lnTo>
                                <a:lnTo>
                                  <a:pt x="697" y="645"/>
                                </a:lnTo>
                                <a:lnTo>
                                  <a:pt x="695" y="645"/>
                                </a:lnTo>
                                <a:lnTo>
                                  <a:pt x="691" y="645"/>
                                </a:lnTo>
                                <a:lnTo>
                                  <a:pt x="672" y="645"/>
                                </a:lnTo>
                                <a:lnTo>
                                  <a:pt x="667" y="645"/>
                                </a:lnTo>
                                <a:lnTo>
                                  <a:pt x="644" y="645"/>
                                </a:lnTo>
                                <a:lnTo>
                                  <a:pt x="642" y="645"/>
                                </a:lnTo>
                                <a:lnTo>
                                  <a:pt x="617" y="645"/>
                                </a:lnTo>
                                <a:lnTo>
                                  <a:pt x="615" y="645"/>
                                </a:lnTo>
                                <a:lnTo>
                                  <a:pt x="591" y="645"/>
                                </a:lnTo>
                                <a:lnTo>
                                  <a:pt x="587" y="645"/>
                                </a:lnTo>
                                <a:lnTo>
                                  <a:pt x="564" y="645"/>
                                </a:lnTo>
                                <a:lnTo>
                                  <a:pt x="562" y="645"/>
                                </a:lnTo>
                                <a:lnTo>
                                  <a:pt x="534" y="645"/>
                                </a:lnTo>
                                <a:lnTo>
                                  <a:pt x="517" y="645"/>
                                </a:lnTo>
                                <a:lnTo>
                                  <a:pt x="511" y="643"/>
                                </a:lnTo>
                                <a:lnTo>
                                  <a:pt x="507" y="643"/>
                                </a:lnTo>
                                <a:lnTo>
                                  <a:pt x="505" y="645"/>
                                </a:lnTo>
                                <a:lnTo>
                                  <a:pt x="481" y="645"/>
                                </a:lnTo>
                                <a:lnTo>
                                  <a:pt x="456" y="645"/>
                                </a:lnTo>
                                <a:lnTo>
                                  <a:pt x="454" y="645"/>
                                </a:lnTo>
                                <a:lnTo>
                                  <a:pt x="429" y="645"/>
                                </a:lnTo>
                                <a:lnTo>
                                  <a:pt x="427" y="645"/>
                                </a:lnTo>
                                <a:lnTo>
                                  <a:pt x="401" y="645"/>
                                </a:lnTo>
                                <a:lnTo>
                                  <a:pt x="399" y="645"/>
                                </a:lnTo>
                                <a:lnTo>
                                  <a:pt x="376" y="645"/>
                                </a:lnTo>
                                <a:lnTo>
                                  <a:pt x="372" y="645"/>
                                </a:lnTo>
                                <a:lnTo>
                                  <a:pt x="350" y="643"/>
                                </a:lnTo>
                                <a:lnTo>
                                  <a:pt x="346" y="643"/>
                                </a:lnTo>
                                <a:lnTo>
                                  <a:pt x="342" y="643"/>
                                </a:lnTo>
                                <a:lnTo>
                                  <a:pt x="336" y="643"/>
                                </a:lnTo>
                                <a:lnTo>
                                  <a:pt x="323" y="643"/>
                                </a:lnTo>
                                <a:lnTo>
                                  <a:pt x="319" y="643"/>
                                </a:lnTo>
                                <a:lnTo>
                                  <a:pt x="312" y="643"/>
                                </a:lnTo>
                                <a:lnTo>
                                  <a:pt x="300" y="643"/>
                                </a:lnTo>
                                <a:lnTo>
                                  <a:pt x="298" y="643"/>
                                </a:lnTo>
                                <a:lnTo>
                                  <a:pt x="293" y="643"/>
                                </a:lnTo>
                                <a:lnTo>
                                  <a:pt x="291" y="643"/>
                                </a:lnTo>
                                <a:lnTo>
                                  <a:pt x="272" y="643"/>
                                </a:lnTo>
                                <a:lnTo>
                                  <a:pt x="270" y="643"/>
                                </a:lnTo>
                                <a:lnTo>
                                  <a:pt x="266" y="643"/>
                                </a:lnTo>
                                <a:lnTo>
                                  <a:pt x="264" y="643"/>
                                </a:lnTo>
                                <a:lnTo>
                                  <a:pt x="251" y="643"/>
                                </a:lnTo>
                                <a:lnTo>
                                  <a:pt x="245" y="643"/>
                                </a:lnTo>
                                <a:lnTo>
                                  <a:pt x="241" y="643"/>
                                </a:lnTo>
                                <a:lnTo>
                                  <a:pt x="239" y="643"/>
                                </a:lnTo>
                                <a:lnTo>
                                  <a:pt x="222" y="643"/>
                                </a:lnTo>
                                <a:lnTo>
                                  <a:pt x="220" y="643"/>
                                </a:lnTo>
                                <a:lnTo>
                                  <a:pt x="211" y="641"/>
                                </a:lnTo>
                                <a:lnTo>
                                  <a:pt x="196" y="641"/>
                                </a:lnTo>
                                <a:lnTo>
                                  <a:pt x="194" y="641"/>
                                </a:lnTo>
                                <a:lnTo>
                                  <a:pt x="192" y="641"/>
                                </a:lnTo>
                                <a:lnTo>
                                  <a:pt x="188" y="641"/>
                                </a:lnTo>
                                <a:lnTo>
                                  <a:pt x="184" y="641"/>
                                </a:lnTo>
                                <a:lnTo>
                                  <a:pt x="169" y="641"/>
                                </a:lnTo>
                                <a:lnTo>
                                  <a:pt x="167" y="641"/>
                                </a:lnTo>
                                <a:lnTo>
                                  <a:pt x="158" y="641"/>
                                </a:lnTo>
                                <a:lnTo>
                                  <a:pt x="141" y="641"/>
                                </a:lnTo>
                                <a:lnTo>
                                  <a:pt x="139" y="641"/>
                                </a:lnTo>
                                <a:lnTo>
                                  <a:pt x="137" y="641"/>
                                </a:lnTo>
                                <a:lnTo>
                                  <a:pt x="131" y="641"/>
                                </a:lnTo>
                                <a:lnTo>
                                  <a:pt x="114" y="641"/>
                                </a:lnTo>
                                <a:lnTo>
                                  <a:pt x="112" y="641"/>
                                </a:lnTo>
                                <a:lnTo>
                                  <a:pt x="103" y="641"/>
                                </a:lnTo>
                                <a:lnTo>
                                  <a:pt x="86" y="641"/>
                                </a:lnTo>
                                <a:lnTo>
                                  <a:pt x="84" y="641"/>
                                </a:lnTo>
                                <a:lnTo>
                                  <a:pt x="84" y="638"/>
                                </a:lnTo>
                                <a:lnTo>
                                  <a:pt x="84" y="636"/>
                                </a:lnTo>
                                <a:lnTo>
                                  <a:pt x="84" y="634"/>
                                </a:lnTo>
                                <a:lnTo>
                                  <a:pt x="84" y="632"/>
                                </a:lnTo>
                                <a:lnTo>
                                  <a:pt x="86" y="632"/>
                                </a:lnTo>
                                <a:lnTo>
                                  <a:pt x="86" y="630"/>
                                </a:lnTo>
                                <a:lnTo>
                                  <a:pt x="89" y="630"/>
                                </a:lnTo>
                                <a:lnTo>
                                  <a:pt x="89" y="628"/>
                                </a:lnTo>
                                <a:lnTo>
                                  <a:pt x="91" y="628"/>
                                </a:lnTo>
                                <a:lnTo>
                                  <a:pt x="93" y="628"/>
                                </a:lnTo>
                                <a:lnTo>
                                  <a:pt x="95" y="628"/>
                                </a:lnTo>
                                <a:lnTo>
                                  <a:pt x="97" y="628"/>
                                </a:lnTo>
                                <a:lnTo>
                                  <a:pt x="99" y="628"/>
                                </a:lnTo>
                                <a:lnTo>
                                  <a:pt x="101" y="628"/>
                                </a:lnTo>
                                <a:lnTo>
                                  <a:pt x="103" y="628"/>
                                </a:lnTo>
                                <a:lnTo>
                                  <a:pt x="105" y="628"/>
                                </a:lnTo>
                                <a:lnTo>
                                  <a:pt x="108" y="626"/>
                                </a:lnTo>
                                <a:lnTo>
                                  <a:pt x="110" y="626"/>
                                </a:lnTo>
                                <a:lnTo>
                                  <a:pt x="110" y="624"/>
                                </a:lnTo>
                                <a:lnTo>
                                  <a:pt x="112" y="624"/>
                                </a:lnTo>
                                <a:lnTo>
                                  <a:pt x="112" y="622"/>
                                </a:lnTo>
                                <a:lnTo>
                                  <a:pt x="114" y="619"/>
                                </a:lnTo>
                                <a:lnTo>
                                  <a:pt x="114" y="617"/>
                                </a:lnTo>
                                <a:lnTo>
                                  <a:pt x="114" y="615"/>
                                </a:lnTo>
                                <a:lnTo>
                                  <a:pt x="114" y="613"/>
                                </a:lnTo>
                                <a:lnTo>
                                  <a:pt x="114" y="611"/>
                                </a:lnTo>
                                <a:lnTo>
                                  <a:pt x="112" y="611"/>
                                </a:lnTo>
                                <a:lnTo>
                                  <a:pt x="112" y="609"/>
                                </a:lnTo>
                                <a:lnTo>
                                  <a:pt x="114" y="609"/>
                                </a:lnTo>
                                <a:lnTo>
                                  <a:pt x="114" y="607"/>
                                </a:lnTo>
                                <a:lnTo>
                                  <a:pt x="112" y="600"/>
                                </a:lnTo>
                                <a:lnTo>
                                  <a:pt x="110" y="594"/>
                                </a:lnTo>
                                <a:lnTo>
                                  <a:pt x="114" y="590"/>
                                </a:lnTo>
                                <a:lnTo>
                                  <a:pt x="116" y="590"/>
                                </a:lnTo>
                                <a:lnTo>
                                  <a:pt x="116" y="586"/>
                                </a:lnTo>
                                <a:lnTo>
                                  <a:pt x="118" y="584"/>
                                </a:lnTo>
                                <a:lnTo>
                                  <a:pt x="118" y="581"/>
                                </a:lnTo>
                                <a:lnTo>
                                  <a:pt x="120" y="579"/>
                                </a:lnTo>
                                <a:lnTo>
                                  <a:pt x="120" y="577"/>
                                </a:lnTo>
                                <a:lnTo>
                                  <a:pt x="118" y="575"/>
                                </a:lnTo>
                                <a:lnTo>
                                  <a:pt x="118" y="573"/>
                                </a:lnTo>
                                <a:lnTo>
                                  <a:pt x="118" y="571"/>
                                </a:lnTo>
                                <a:lnTo>
                                  <a:pt x="118" y="567"/>
                                </a:lnTo>
                                <a:lnTo>
                                  <a:pt x="120" y="567"/>
                                </a:lnTo>
                                <a:lnTo>
                                  <a:pt x="120" y="562"/>
                                </a:lnTo>
                                <a:lnTo>
                                  <a:pt x="120" y="560"/>
                                </a:lnTo>
                                <a:lnTo>
                                  <a:pt x="120" y="558"/>
                                </a:lnTo>
                                <a:lnTo>
                                  <a:pt x="120" y="556"/>
                                </a:lnTo>
                                <a:lnTo>
                                  <a:pt x="118" y="550"/>
                                </a:lnTo>
                                <a:lnTo>
                                  <a:pt x="118" y="546"/>
                                </a:lnTo>
                                <a:lnTo>
                                  <a:pt x="114" y="546"/>
                                </a:lnTo>
                                <a:lnTo>
                                  <a:pt x="110" y="546"/>
                                </a:lnTo>
                                <a:lnTo>
                                  <a:pt x="105" y="543"/>
                                </a:lnTo>
                                <a:lnTo>
                                  <a:pt x="103" y="543"/>
                                </a:lnTo>
                                <a:lnTo>
                                  <a:pt x="101" y="543"/>
                                </a:lnTo>
                                <a:lnTo>
                                  <a:pt x="101" y="541"/>
                                </a:lnTo>
                                <a:lnTo>
                                  <a:pt x="101" y="539"/>
                                </a:lnTo>
                                <a:lnTo>
                                  <a:pt x="101" y="537"/>
                                </a:lnTo>
                                <a:lnTo>
                                  <a:pt x="103" y="537"/>
                                </a:lnTo>
                                <a:lnTo>
                                  <a:pt x="105" y="537"/>
                                </a:lnTo>
                                <a:lnTo>
                                  <a:pt x="108" y="539"/>
                                </a:lnTo>
                                <a:lnTo>
                                  <a:pt x="112" y="539"/>
                                </a:lnTo>
                                <a:lnTo>
                                  <a:pt x="116" y="539"/>
                                </a:lnTo>
                                <a:lnTo>
                                  <a:pt x="118" y="533"/>
                                </a:lnTo>
                                <a:lnTo>
                                  <a:pt x="118" y="531"/>
                                </a:lnTo>
                                <a:lnTo>
                                  <a:pt x="114" y="524"/>
                                </a:lnTo>
                                <a:lnTo>
                                  <a:pt x="108" y="522"/>
                                </a:lnTo>
                                <a:lnTo>
                                  <a:pt x="105" y="516"/>
                                </a:lnTo>
                                <a:lnTo>
                                  <a:pt x="105" y="514"/>
                                </a:lnTo>
                                <a:lnTo>
                                  <a:pt x="103" y="512"/>
                                </a:lnTo>
                                <a:lnTo>
                                  <a:pt x="101" y="510"/>
                                </a:lnTo>
                                <a:lnTo>
                                  <a:pt x="99" y="508"/>
                                </a:lnTo>
                                <a:lnTo>
                                  <a:pt x="93" y="505"/>
                                </a:lnTo>
                                <a:lnTo>
                                  <a:pt x="91" y="505"/>
                                </a:lnTo>
                                <a:lnTo>
                                  <a:pt x="89" y="501"/>
                                </a:lnTo>
                                <a:lnTo>
                                  <a:pt x="86" y="499"/>
                                </a:lnTo>
                                <a:lnTo>
                                  <a:pt x="84" y="499"/>
                                </a:lnTo>
                                <a:lnTo>
                                  <a:pt x="80" y="495"/>
                                </a:lnTo>
                                <a:lnTo>
                                  <a:pt x="78" y="493"/>
                                </a:lnTo>
                                <a:lnTo>
                                  <a:pt x="55" y="484"/>
                                </a:lnTo>
                                <a:lnTo>
                                  <a:pt x="53" y="482"/>
                                </a:lnTo>
                                <a:lnTo>
                                  <a:pt x="42" y="478"/>
                                </a:lnTo>
                                <a:lnTo>
                                  <a:pt x="27" y="474"/>
                                </a:lnTo>
                                <a:lnTo>
                                  <a:pt x="25" y="472"/>
                                </a:lnTo>
                                <a:lnTo>
                                  <a:pt x="23" y="469"/>
                                </a:lnTo>
                                <a:lnTo>
                                  <a:pt x="21" y="469"/>
                                </a:lnTo>
                                <a:lnTo>
                                  <a:pt x="19" y="467"/>
                                </a:lnTo>
                                <a:lnTo>
                                  <a:pt x="19" y="465"/>
                                </a:lnTo>
                                <a:lnTo>
                                  <a:pt x="17" y="465"/>
                                </a:lnTo>
                                <a:lnTo>
                                  <a:pt x="15" y="463"/>
                                </a:lnTo>
                                <a:lnTo>
                                  <a:pt x="17" y="461"/>
                                </a:lnTo>
                                <a:lnTo>
                                  <a:pt x="19" y="461"/>
                                </a:lnTo>
                                <a:lnTo>
                                  <a:pt x="21" y="461"/>
                                </a:lnTo>
                                <a:lnTo>
                                  <a:pt x="23" y="459"/>
                                </a:lnTo>
                                <a:lnTo>
                                  <a:pt x="25" y="459"/>
                                </a:lnTo>
                                <a:lnTo>
                                  <a:pt x="27" y="459"/>
                                </a:lnTo>
                                <a:lnTo>
                                  <a:pt x="27" y="457"/>
                                </a:lnTo>
                                <a:lnTo>
                                  <a:pt x="29" y="457"/>
                                </a:lnTo>
                                <a:lnTo>
                                  <a:pt x="29" y="453"/>
                                </a:lnTo>
                                <a:lnTo>
                                  <a:pt x="29" y="450"/>
                                </a:lnTo>
                                <a:lnTo>
                                  <a:pt x="27" y="448"/>
                                </a:lnTo>
                                <a:lnTo>
                                  <a:pt x="27" y="446"/>
                                </a:lnTo>
                                <a:lnTo>
                                  <a:pt x="29" y="442"/>
                                </a:lnTo>
                                <a:lnTo>
                                  <a:pt x="29" y="440"/>
                                </a:lnTo>
                                <a:lnTo>
                                  <a:pt x="27" y="440"/>
                                </a:lnTo>
                                <a:lnTo>
                                  <a:pt x="27" y="438"/>
                                </a:lnTo>
                                <a:lnTo>
                                  <a:pt x="25" y="440"/>
                                </a:lnTo>
                                <a:lnTo>
                                  <a:pt x="23" y="440"/>
                                </a:lnTo>
                                <a:lnTo>
                                  <a:pt x="23" y="442"/>
                                </a:lnTo>
                                <a:lnTo>
                                  <a:pt x="21" y="440"/>
                                </a:lnTo>
                                <a:lnTo>
                                  <a:pt x="21" y="438"/>
                                </a:lnTo>
                                <a:lnTo>
                                  <a:pt x="23" y="436"/>
                                </a:lnTo>
                                <a:lnTo>
                                  <a:pt x="23" y="434"/>
                                </a:lnTo>
                                <a:lnTo>
                                  <a:pt x="21" y="434"/>
                                </a:lnTo>
                                <a:lnTo>
                                  <a:pt x="21" y="431"/>
                                </a:lnTo>
                                <a:lnTo>
                                  <a:pt x="19" y="431"/>
                                </a:lnTo>
                                <a:lnTo>
                                  <a:pt x="17" y="431"/>
                                </a:lnTo>
                                <a:lnTo>
                                  <a:pt x="17" y="434"/>
                                </a:lnTo>
                                <a:lnTo>
                                  <a:pt x="15" y="434"/>
                                </a:lnTo>
                                <a:lnTo>
                                  <a:pt x="15" y="431"/>
                                </a:lnTo>
                                <a:lnTo>
                                  <a:pt x="15" y="429"/>
                                </a:lnTo>
                                <a:lnTo>
                                  <a:pt x="15" y="427"/>
                                </a:lnTo>
                                <a:lnTo>
                                  <a:pt x="13" y="427"/>
                                </a:lnTo>
                                <a:lnTo>
                                  <a:pt x="13" y="425"/>
                                </a:lnTo>
                                <a:lnTo>
                                  <a:pt x="10" y="425"/>
                                </a:lnTo>
                                <a:lnTo>
                                  <a:pt x="8" y="425"/>
                                </a:lnTo>
                                <a:lnTo>
                                  <a:pt x="8" y="423"/>
                                </a:lnTo>
                                <a:lnTo>
                                  <a:pt x="6" y="423"/>
                                </a:lnTo>
                                <a:lnTo>
                                  <a:pt x="4" y="421"/>
                                </a:lnTo>
                                <a:lnTo>
                                  <a:pt x="2" y="419"/>
                                </a:lnTo>
                                <a:lnTo>
                                  <a:pt x="4" y="417"/>
                                </a:lnTo>
                                <a:lnTo>
                                  <a:pt x="6" y="417"/>
                                </a:lnTo>
                                <a:lnTo>
                                  <a:pt x="8" y="417"/>
                                </a:lnTo>
                                <a:lnTo>
                                  <a:pt x="8" y="415"/>
                                </a:lnTo>
                                <a:lnTo>
                                  <a:pt x="10" y="412"/>
                                </a:lnTo>
                                <a:lnTo>
                                  <a:pt x="10" y="410"/>
                                </a:lnTo>
                                <a:lnTo>
                                  <a:pt x="10" y="408"/>
                                </a:lnTo>
                                <a:lnTo>
                                  <a:pt x="13" y="406"/>
                                </a:lnTo>
                                <a:lnTo>
                                  <a:pt x="13" y="404"/>
                                </a:lnTo>
                                <a:lnTo>
                                  <a:pt x="13" y="402"/>
                                </a:lnTo>
                                <a:lnTo>
                                  <a:pt x="13" y="400"/>
                                </a:lnTo>
                                <a:lnTo>
                                  <a:pt x="13" y="398"/>
                                </a:lnTo>
                                <a:lnTo>
                                  <a:pt x="17" y="389"/>
                                </a:lnTo>
                                <a:lnTo>
                                  <a:pt x="19" y="389"/>
                                </a:lnTo>
                                <a:lnTo>
                                  <a:pt x="19" y="379"/>
                                </a:lnTo>
                                <a:lnTo>
                                  <a:pt x="13" y="374"/>
                                </a:lnTo>
                                <a:lnTo>
                                  <a:pt x="13" y="372"/>
                                </a:lnTo>
                                <a:lnTo>
                                  <a:pt x="17" y="366"/>
                                </a:lnTo>
                                <a:lnTo>
                                  <a:pt x="19" y="360"/>
                                </a:lnTo>
                                <a:lnTo>
                                  <a:pt x="15" y="351"/>
                                </a:lnTo>
                                <a:lnTo>
                                  <a:pt x="13" y="347"/>
                                </a:lnTo>
                                <a:lnTo>
                                  <a:pt x="8" y="351"/>
                                </a:lnTo>
                                <a:lnTo>
                                  <a:pt x="6" y="351"/>
                                </a:lnTo>
                                <a:lnTo>
                                  <a:pt x="4" y="347"/>
                                </a:lnTo>
                                <a:lnTo>
                                  <a:pt x="6" y="347"/>
                                </a:lnTo>
                                <a:lnTo>
                                  <a:pt x="6" y="345"/>
                                </a:lnTo>
                                <a:lnTo>
                                  <a:pt x="6" y="343"/>
                                </a:lnTo>
                                <a:lnTo>
                                  <a:pt x="6" y="341"/>
                                </a:lnTo>
                                <a:lnTo>
                                  <a:pt x="2" y="341"/>
                                </a:lnTo>
                                <a:lnTo>
                                  <a:pt x="0" y="339"/>
                                </a:lnTo>
                                <a:lnTo>
                                  <a:pt x="0" y="336"/>
                                </a:lnTo>
                                <a:lnTo>
                                  <a:pt x="0" y="334"/>
                                </a:lnTo>
                                <a:lnTo>
                                  <a:pt x="0" y="332"/>
                                </a:lnTo>
                                <a:lnTo>
                                  <a:pt x="2" y="332"/>
                                </a:lnTo>
                                <a:lnTo>
                                  <a:pt x="2" y="330"/>
                                </a:lnTo>
                                <a:lnTo>
                                  <a:pt x="2" y="328"/>
                                </a:lnTo>
                                <a:lnTo>
                                  <a:pt x="2" y="326"/>
                                </a:lnTo>
                                <a:lnTo>
                                  <a:pt x="2" y="324"/>
                                </a:lnTo>
                                <a:lnTo>
                                  <a:pt x="4" y="322"/>
                                </a:lnTo>
                                <a:lnTo>
                                  <a:pt x="6" y="317"/>
                                </a:lnTo>
                                <a:lnTo>
                                  <a:pt x="6" y="315"/>
                                </a:lnTo>
                                <a:lnTo>
                                  <a:pt x="8" y="315"/>
                                </a:lnTo>
                                <a:lnTo>
                                  <a:pt x="10" y="315"/>
                                </a:lnTo>
                                <a:lnTo>
                                  <a:pt x="13" y="313"/>
                                </a:lnTo>
                                <a:lnTo>
                                  <a:pt x="15" y="313"/>
                                </a:lnTo>
                                <a:lnTo>
                                  <a:pt x="15" y="311"/>
                                </a:lnTo>
                                <a:lnTo>
                                  <a:pt x="17" y="311"/>
                                </a:lnTo>
                                <a:lnTo>
                                  <a:pt x="15" y="309"/>
                                </a:lnTo>
                                <a:lnTo>
                                  <a:pt x="13" y="307"/>
                                </a:lnTo>
                                <a:lnTo>
                                  <a:pt x="10" y="305"/>
                                </a:lnTo>
                                <a:lnTo>
                                  <a:pt x="8" y="305"/>
                                </a:lnTo>
                                <a:lnTo>
                                  <a:pt x="8" y="307"/>
                                </a:lnTo>
                                <a:lnTo>
                                  <a:pt x="8" y="309"/>
                                </a:lnTo>
                                <a:lnTo>
                                  <a:pt x="6" y="311"/>
                                </a:lnTo>
                                <a:lnTo>
                                  <a:pt x="4" y="311"/>
                                </a:lnTo>
                                <a:lnTo>
                                  <a:pt x="2" y="311"/>
                                </a:lnTo>
                                <a:lnTo>
                                  <a:pt x="2" y="309"/>
                                </a:lnTo>
                                <a:lnTo>
                                  <a:pt x="2" y="307"/>
                                </a:lnTo>
                                <a:lnTo>
                                  <a:pt x="2" y="305"/>
                                </a:lnTo>
                                <a:lnTo>
                                  <a:pt x="4" y="303"/>
                                </a:lnTo>
                                <a:lnTo>
                                  <a:pt x="4" y="300"/>
                                </a:lnTo>
                                <a:lnTo>
                                  <a:pt x="4" y="298"/>
                                </a:lnTo>
                                <a:lnTo>
                                  <a:pt x="4" y="294"/>
                                </a:lnTo>
                                <a:lnTo>
                                  <a:pt x="4" y="292"/>
                                </a:lnTo>
                                <a:lnTo>
                                  <a:pt x="6" y="292"/>
                                </a:lnTo>
                                <a:lnTo>
                                  <a:pt x="6" y="288"/>
                                </a:lnTo>
                                <a:lnTo>
                                  <a:pt x="6" y="286"/>
                                </a:lnTo>
                                <a:lnTo>
                                  <a:pt x="8" y="286"/>
                                </a:lnTo>
                                <a:lnTo>
                                  <a:pt x="8" y="284"/>
                                </a:lnTo>
                                <a:lnTo>
                                  <a:pt x="8" y="281"/>
                                </a:lnTo>
                                <a:lnTo>
                                  <a:pt x="8" y="271"/>
                                </a:lnTo>
                                <a:lnTo>
                                  <a:pt x="10" y="269"/>
                                </a:lnTo>
                                <a:lnTo>
                                  <a:pt x="15" y="269"/>
                                </a:lnTo>
                                <a:lnTo>
                                  <a:pt x="15" y="267"/>
                                </a:lnTo>
                                <a:lnTo>
                                  <a:pt x="19" y="265"/>
                                </a:lnTo>
                                <a:lnTo>
                                  <a:pt x="21" y="262"/>
                                </a:lnTo>
                                <a:lnTo>
                                  <a:pt x="23" y="262"/>
                                </a:lnTo>
                                <a:lnTo>
                                  <a:pt x="27" y="258"/>
                                </a:lnTo>
                                <a:lnTo>
                                  <a:pt x="29" y="258"/>
                                </a:lnTo>
                                <a:lnTo>
                                  <a:pt x="32" y="256"/>
                                </a:lnTo>
                                <a:lnTo>
                                  <a:pt x="34" y="256"/>
                                </a:lnTo>
                                <a:lnTo>
                                  <a:pt x="36" y="254"/>
                                </a:lnTo>
                                <a:lnTo>
                                  <a:pt x="36" y="252"/>
                                </a:lnTo>
                                <a:lnTo>
                                  <a:pt x="38" y="252"/>
                                </a:lnTo>
                                <a:lnTo>
                                  <a:pt x="42" y="250"/>
                                </a:lnTo>
                                <a:lnTo>
                                  <a:pt x="44" y="250"/>
                                </a:lnTo>
                                <a:lnTo>
                                  <a:pt x="44" y="248"/>
                                </a:lnTo>
                                <a:lnTo>
                                  <a:pt x="48" y="248"/>
                                </a:lnTo>
                                <a:lnTo>
                                  <a:pt x="53" y="246"/>
                                </a:lnTo>
                                <a:lnTo>
                                  <a:pt x="57" y="243"/>
                                </a:lnTo>
                                <a:lnTo>
                                  <a:pt x="59" y="243"/>
                                </a:lnTo>
                                <a:lnTo>
                                  <a:pt x="61" y="243"/>
                                </a:lnTo>
                                <a:lnTo>
                                  <a:pt x="63" y="241"/>
                                </a:lnTo>
                                <a:lnTo>
                                  <a:pt x="65" y="241"/>
                                </a:lnTo>
                                <a:lnTo>
                                  <a:pt x="67" y="241"/>
                                </a:lnTo>
                                <a:lnTo>
                                  <a:pt x="70" y="241"/>
                                </a:lnTo>
                                <a:lnTo>
                                  <a:pt x="70" y="239"/>
                                </a:lnTo>
                                <a:lnTo>
                                  <a:pt x="72" y="239"/>
                                </a:lnTo>
                                <a:lnTo>
                                  <a:pt x="74" y="239"/>
                                </a:lnTo>
                                <a:lnTo>
                                  <a:pt x="76" y="239"/>
                                </a:lnTo>
                                <a:lnTo>
                                  <a:pt x="78" y="239"/>
                                </a:lnTo>
                                <a:lnTo>
                                  <a:pt x="80" y="237"/>
                                </a:lnTo>
                                <a:lnTo>
                                  <a:pt x="82" y="237"/>
                                </a:lnTo>
                                <a:lnTo>
                                  <a:pt x="82" y="235"/>
                                </a:lnTo>
                                <a:lnTo>
                                  <a:pt x="84" y="235"/>
                                </a:lnTo>
                                <a:lnTo>
                                  <a:pt x="86" y="235"/>
                                </a:lnTo>
                                <a:lnTo>
                                  <a:pt x="86" y="233"/>
                                </a:lnTo>
                                <a:lnTo>
                                  <a:pt x="89" y="233"/>
                                </a:lnTo>
                                <a:lnTo>
                                  <a:pt x="89" y="231"/>
                                </a:lnTo>
                                <a:lnTo>
                                  <a:pt x="91" y="229"/>
                                </a:lnTo>
                                <a:lnTo>
                                  <a:pt x="93" y="229"/>
                                </a:lnTo>
                                <a:lnTo>
                                  <a:pt x="93" y="227"/>
                                </a:lnTo>
                                <a:lnTo>
                                  <a:pt x="95" y="224"/>
                                </a:lnTo>
                                <a:lnTo>
                                  <a:pt x="95" y="222"/>
                                </a:lnTo>
                                <a:lnTo>
                                  <a:pt x="95" y="220"/>
                                </a:lnTo>
                                <a:lnTo>
                                  <a:pt x="95" y="216"/>
                                </a:lnTo>
                                <a:lnTo>
                                  <a:pt x="95" y="214"/>
                                </a:lnTo>
                                <a:lnTo>
                                  <a:pt x="95" y="212"/>
                                </a:lnTo>
                                <a:lnTo>
                                  <a:pt x="95" y="208"/>
                                </a:lnTo>
                                <a:lnTo>
                                  <a:pt x="95" y="205"/>
                                </a:lnTo>
                                <a:lnTo>
                                  <a:pt x="93" y="203"/>
                                </a:lnTo>
                                <a:lnTo>
                                  <a:pt x="93" y="201"/>
                                </a:lnTo>
                                <a:lnTo>
                                  <a:pt x="93" y="199"/>
                                </a:lnTo>
                                <a:lnTo>
                                  <a:pt x="93" y="197"/>
                                </a:lnTo>
                                <a:lnTo>
                                  <a:pt x="93" y="195"/>
                                </a:lnTo>
                                <a:lnTo>
                                  <a:pt x="93" y="193"/>
                                </a:lnTo>
                                <a:lnTo>
                                  <a:pt x="93" y="191"/>
                                </a:lnTo>
                                <a:lnTo>
                                  <a:pt x="93" y="189"/>
                                </a:lnTo>
                                <a:lnTo>
                                  <a:pt x="93" y="186"/>
                                </a:lnTo>
                                <a:lnTo>
                                  <a:pt x="91" y="186"/>
                                </a:lnTo>
                                <a:lnTo>
                                  <a:pt x="91" y="184"/>
                                </a:lnTo>
                                <a:lnTo>
                                  <a:pt x="91" y="182"/>
                                </a:lnTo>
                                <a:lnTo>
                                  <a:pt x="91" y="180"/>
                                </a:lnTo>
                                <a:lnTo>
                                  <a:pt x="91" y="178"/>
                                </a:lnTo>
                                <a:lnTo>
                                  <a:pt x="91" y="174"/>
                                </a:lnTo>
                                <a:lnTo>
                                  <a:pt x="91" y="172"/>
                                </a:lnTo>
                                <a:lnTo>
                                  <a:pt x="91" y="169"/>
                                </a:lnTo>
                                <a:lnTo>
                                  <a:pt x="93" y="167"/>
                                </a:lnTo>
                                <a:lnTo>
                                  <a:pt x="93" y="165"/>
                                </a:lnTo>
                                <a:lnTo>
                                  <a:pt x="93" y="163"/>
                                </a:lnTo>
                                <a:lnTo>
                                  <a:pt x="93" y="161"/>
                                </a:lnTo>
                                <a:lnTo>
                                  <a:pt x="93" y="159"/>
                                </a:lnTo>
                                <a:lnTo>
                                  <a:pt x="93" y="157"/>
                                </a:lnTo>
                                <a:lnTo>
                                  <a:pt x="95" y="157"/>
                                </a:lnTo>
                                <a:lnTo>
                                  <a:pt x="95" y="155"/>
                                </a:lnTo>
                                <a:lnTo>
                                  <a:pt x="97" y="155"/>
                                </a:lnTo>
                                <a:lnTo>
                                  <a:pt x="97" y="153"/>
                                </a:lnTo>
                                <a:lnTo>
                                  <a:pt x="99" y="150"/>
                                </a:lnTo>
                                <a:lnTo>
                                  <a:pt x="99" y="148"/>
                                </a:lnTo>
                                <a:lnTo>
                                  <a:pt x="101" y="146"/>
                                </a:lnTo>
                                <a:lnTo>
                                  <a:pt x="101" y="144"/>
                                </a:lnTo>
                                <a:lnTo>
                                  <a:pt x="103" y="142"/>
                                </a:lnTo>
                                <a:lnTo>
                                  <a:pt x="103" y="140"/>
                                </a:lnTo>
                                <a:lnTo>
                                  <a:pt x="103" y="138"/>
                                </a:lnTo>
                                <a:lnTo>
                                  <a:pt x="105" y="138"/>
                                </a:lnTo>
                                <a:lnTo>
                                  <a:pt x="105" y="136"/>
                                </a:lnTo>
                                <a:lnTo>
                                  <a:pt x="105" y="134"/>
                                </a:lnTo>
                                <a:lnTo>
                                  <a:pt x="105" y="131"/>
                                </a:lnTo>
                                <a:lnTo>
                                  <a:pt x="105" y="129"/>
                                </a:lnTo>
                                <a:lnTo>
                                  <a:pt x="105" y="127"/>
                                </a:lnTo>
                                <a:lnTo>
                                  <a:pt x="105" y="125"/>
                                </a:lnTo>
                                <a:lnTo>
                                  <a:pt x="105" y="123"/>
                                </a:lnTo>
                                <a:lnTo>
                                  <a:pt x="105" y="119"/>
                                </a:lnTo>
                                <a:lnTo>
                                  <a:pt x="105" y="117"/>
                                </a:lnTo>
                                <a:lnTo>
                                  <a:pt x="108" y="117"/>
                                </a:lnTo>
                                <a:lnTo>
                                  <a:pt x="108" y="115"/>
                                </a:lnTo>
                                <a:lnTo>
                                  <a:pt x="108" y="112"/>
                                </a:lnTo>
                                <a:lnTo>
                                  <a:pt x="110" y="110"/>
                                </a:lnTo>
                                <a:lnTo>
                                  <a:pt x="110" y="108"/>
                                </a:lnTo>
                                <a:lnTo>
                                  <a:pt x="110" y="106"/>
                                </a:lnTo>
                                <a:lnTo>
                                  <a:pt x="110" y="104"/>
                                </a:lnTo>
                                <a:lnTo>
                                  <a:pt x="110" y="102"/>
                                </a:lnTo>
                                <a:lnTo>
                                  <a:pt x="110" y="100"/>
                                </a:lnTo>
                                <a:lnTo>
                                  <a:pt x="112" y="98"/>
                                </a:lnTo>
                                <a:lnTo>
                                  <a:pt x="112" y="96"/>
                                </a:lnTo>
                                <a:lnTo>
                                  <a:pt x="114" y="93"/>
                                </a:lnTo>
                                <a:lnTo>
                                  <a:pt x="114" y="91"/>
                                </a:lnTo>
                                <a:lnTo>
                                  <a:pt x="114" y="89"/>
                                </a:lnTo>
                                <a:lnTo>
                                  <a:pt x="116" y="89"/>
                                </a:lnTo>
                                <a:lnTo>
                                  <a:pt x="116" y="87"/>
                                </a:lnTo>
                                <a:lnTo>
                                  <a:pt x="118" y="83"/>
                                </a:lnTo>
                                <a:lnTo>
                                  <a:pt x="118" y="81"/>
                                </a:lnTo>
                                <a:lnTo>
                                  <a:pt x="120" y="81"/>
                                </a:lnTo>
                                <a:lnTo>
                                  <a:pt x="120" y="77"/>
                                </a:lnTo>
                                <a:lnTo>
                                  <a:pt x="122" y="74"/>
                                </a:lnTo>
                                <a:lnTo>
                                  <a:pt x="124" y="70"/>
                                </a:lnTo>
                                <a:lnTo>
                                  <a:pt x="124" y="68"/>
                                </a:lnTo>
                                <a:lnTo>
                                  <a:pt x="127" y="66"/>
                                </a:lnTo>
                                <a:lnTo>
                                  <a:pt x="127" y="64"/>
                                </a:lnTo>
                                <a:lnTo>
                                  <a:pt x="127" y="62"/>
                                </a:lnTo>
                                <a:lnTo>
                                  <a:pt x="129" y="60"/>
                                </a:lnTo>
                                <a:lnTo>
                                  <a:pt x="129" y="58"/>
                                </a:lnTo>
                                <a:lnTo>
                                  <a:pt x="131" y="53"/>
                                </a:lnTo>
                                <a:lnTo>
                                  <a:pt x="131" y="49"/>
                                </a:lnTo>
                                <a:lnTo>
                                  <a:pt x="133" y="47"/>
                                </a:lnTo>
                                <a:lnTo>
                                  <a:pt x="133" y="43"/>
                                </a:lnTo>
                                <a:lnTo>
                                  <a:pt x="133" y="41"/>
                                </a:lnTo>
                                <a:lnTo>
                                  <a:pt x="133" y="39"/>
                                </a:lnTo>
                                <a:lnTo>
                                  <a:pt x="135" y="36"/>
                                </a:lnTo>
                                <a:lnTo>
                                  <a:pt x="135" y="32"/>
                                </a:lnTo>
                                <a:lnTo>
                                  <a:pt x="135" y="30"/>
                                </a:lnTo>
                                <a:lnTo>
                                  <a:pt x="135" y="28"/>
                                </a:lnTo>
                                <a:lnTo>
                                  <a:pt x="135" y="26"/>
                                </a:lnTo>
                                <a:lnTo>
                                  <a:pt x="135" y="19"/>
                                </a:lnTo>
                                <a:lnTo>
                                  <a:pt x="135" y="17"/>
                                </a:lnTo>
                                <a:lnTo>
                                  <a:pt x="135" y="13"/>
                                </a:lnTo>
                                <a:lnTo>
                                  <a:pt x="135" y="11"/>
                                </a:lnTo>
                                <a:lnTo>
                                  <a:pt x="135" y="9"/>
                                </a:lnTo>
                                <a:lnTo>
                                  <a:pt x="135" y="7"/>
                                </a:lnTo>
                                <a:lnTo>
                                  <a:pt x="135" y="5"/>
                                </a:lnTo>
                                <a:lnTo>
                                  <a:pt x="135" y="3"/>
                                </a:lnTo>
                                <a:close/>
                              </a:path>
                            </a:pathLst>
                          </a:custGeom>
                          <a:solidFill>
                            <a:srgbClr val="005CE6"/>
                          </a:solidFill>
                          <a:ln w="3810">
                            <a:solidFill>
                              <a:srgbClr val="6E6E6E"/>
                            </a:solidFill>
                            <a:round/>
                            <a:headEnd/>
                            <a:tailEnd/>
                          </a:ln>
                        </wps:spPr>
                        <wps:bodyPr rot="0" vert="horz" wrap="square" lIns="91440" tIns="45720" rIns="91440" bIns="45720" anchor="t" anchorCtr="0" upright="1">
                          <a:noAutofit/>
                        </wps:bodyPr>
                      </wps:wsp>
                      <wps:wsp>
                        <wps:cNvPr id="358" name="Freeform 486"/>
                        <wps:cNvSpPr>
                          <a:spLocks/>
                        </wps:cNvSpPr>
                        <wps:spPr bwMode="auto">
                          <a:xfrm>
                            <a:off x="2631400" y="1147404"/>
                            <a:ext cx="611500" cy="385401"/>
                          </a:xfrm>
                          <a:custGeom>
                            <a:avLst/>
                            <a:gdLst>
                              <a:gd name="T0" fmla="*/ 120650 w 963"/>
                              <a:gd name="T1" fmla="*/ 12065 h 607"/>
                              <a:gd name="T2" fmla="*/ 137160 w 963"/>
                              <a:gd name="T3" fmla="*/ 3175 h 607"/>
                              <a:gd name="T4" fmla="*/ 143510 w 963"/>
                              <a:gd name="T5" fmla="*/ 0 h 607"/>
                              <a:gd name="T6" fmla="*/ 149225 w 963"/>
                              <a:gd name="T7" fmla="*/ 0 h 607"/>
                              <a:gd name="T8" fmla="*/ 156845 w 963"/>
                              <a:gd name="T9" fmla="*/ 1905 h 607"/>
                              <a:gd name="T10" fmla="*/ 167640 w 963"/>
                              <a:gd name="T11" fmla="*/ 4445 h 607"/>
                              <a:gd name="T12" fmla="*/ 173355 w 963"/>
                              <a:gd name="T13" fmla="*/ 5715 h 607"/>
                              <a:gd name="T14" fmla="*/ 180975 w 963"/>
                              <a:gd name="T15" fmla="*/ 5715 h 607"/>
                              <a:gd name="T16" fmla="*/ 187960 w 963"/>
                              <a:gd name="T17" fmla="*/ 12065 h 607"/>
                              <a:gd name="T18" fmla="*/ 182880 w 963"/>
                              <a:gd name="T19" fmla="*/ 17780 h 607"/>
                              <a:gd name="T20" fmla="*/ 179705 w 963"/>
                              <a:gd name="T21" fmla="*/ 21590 h 607"/>
                              <a:gd name="T22" fmla="*/ 187960 w 963"/>
                              <a:gd name="T23" fmla="*/ 27305 h 607"/>
                              <a:gd name="T24" fmla="*/ 193040 w 963"/>
                              <a:gd name="T25" fmla="*/ 31115 h 607"/>
                              <a:gd name="T26" fmla="*/ 194945 w 963"/>
                              <a:gd name="T27" fmla="*/ 27305 h 607"/>
                              <a:gd name="T28" fmla="*/ 197485 w 963"/>
                              <a:gd name="T29" fmla="*/ 20320 h 607"/>
                              <a:gd name="T30" fmla="*/ 201295 w 963"/>
                              <a:gd name="T31" fmla="*/ 16510 h 607"/>
                              <a:gd name="T32" fmla="*/ 238760 w 963"/>
                              <a:gd name="T33" fmla="*/ 28575 h 607"/>
                              <a:gd name="T34" fmla="*/ 339725 w 963"/>
                              <a:gd name="T35" fmla="*/ 28575 h 607"/>
                              <a:gd name="T36" fmla="*/ 407670 w 963"/>
                              <a:gd name="T37" fmla="*/ 27305 h 607"/>
                              <a:gd name="T38" fmla="*/ 474980 w 963"/>
                              <a:gd name="T39" fmla="*/ 26035 h 607"/>
                              <a:gd name="T40" fmla="*/ 537845 w 963"/>
                              <a:gd name="T41" fmla="*/ 24130 h 607"/>
                              <a:gd name="T42" fmla="*/ 572770 w 963"/>
                              <a:gd name="T43" fmla="*/ 22860 h 607"/>
                              <a:gd name="T44" fmla="*/ 607695 w 963"/>
                              <a:gd name="T45" fmla="*/ 40640 h 607"/>
                              <a:gd name="T46" fmla="*/ 607695 w 963"/>
                              <a:gd name="T47" fmla="*/ 57785 h 607"/>
                              <a:gd name="T48" fmla="*/ 608965 w 963"/>
                              <a:gd name="T49" fmla="*/ 109220 h 607"/>
                              <a:gd name="T50" fmla="*/ 608965 w 963"/>
                              <a:gd name="T51" fmla="*/ 142240 h 607"/>
                              <a:gd name="T52" fmla="*/ 608965 w 963"/>
                              <a:gd name="T53" fmla="*/ 194945 h 607"/>
                              <a:gd name="T54" fmla="*/ 610235 w 963"/>
                              <a:gd name="T55" fmla="*/ 247015 h 607"/>
                              <a:gd name="T56" fmla="*/ 610235 w 963"/>
                              <a:gd name="T57" fmla="*/ 281940 h 607"/>
                              <a:gd name="T58" fmla="*/ 611505 w 963"/>
                              <a:gd name="T59" fmla="*/ 315595 h 607"/>
                              <a:gd name="T60" fmla="*/ 611505 w 963"/>
                              <a:gd name="T61" fmla="*/ 332740 h 607"/>
                              <a:gd name="T62" fmla="*/ 571500 w 963"/>
                              <a:gd name="T63" fmla="*/ 334010 h 607"/>
                              <a:gd name="T64" fmla="*/ 543560 w 963"/>
                              <a:gd name="T65" fmla="*/ 334010 h 607"/>
                              <a:gd name="T66" fmla="*/ 512445 w 963"/>
                              <a:gd name="T67" fmla="*/ 335915 h 607"/>
                              <a:gd name="T68" fmla="*/ 461645 w 963"/>
                              <a:gd name="T69" fmla="*/ 334010 h 607"/>
                              <a:gd name="T70" fmla="*/ 426720 w 963"/>
                              <a:gd name="T71" fmla="*/ 334010 h 607"/>
                              <a:gd name="T72" fmla="*/ 410845 w 963"/>
                              <a:gd name="T73" fmla="*/ 334010 h 607"/>
                              <a:gd name="T74" fmla="*/ 410845 w 963"/>
                              <a:gd name="T75" fmla="*/ 385445 h 607"/>
                              <a:gd name="T76" fmla="*/ 381000 w 963"/>
                              <a:gd name="T77" fmla="*/ 385445 h 607"/>
                              <a:gd name="T78" fmla="*/ 354330 w 963"/>
                              <a:gd name="T79" fmla="*/ 385445 h 607"/>
                              <a:gd name="T80" fmla="*/ 323215 w 963"/>
                              <a:gd name="T81" fmla="*/ 385445 h 607"/>
                              <a:gd name="T82" fmla="*/ 291465 w 963"/>
                              <a:gd name="T83" fmla="*/ 385445 h 607"/>
                              <a:gd name="T84" fmla="*/ 262890 w 963"/>
                              <a:gd name="T85" fmla="*/ 385445 h 607"/>
                              <a:gd name="T86" fmla="*/ 221615 w 963"/>
                              <a:gd name="T87" fmla="*/ 385445 h 607"/>
                              <a:gd name="T88" fmla="*/ 186690 w 963"/>
                              <a:gd name="T89" fmla="*/ 385445 h 607"/>
                              <a:gd name="T90" fmla="*/ 153035 w 963"/>
                              <a:gd name="T91" fmla="*/ 385445 h 607"/>
                              <a:gd name="T92" fmla="*/ 119380 w 963"/>
                              <a:gd name="T93" fmla="*/ 385445 h 607"/>
                              <a:gd name="T94" fmla="*/ 88900 w 963"/>
                              <a:gd name="T95" fmla="*/ 385445 h 607"/>
                              <a:gd name="T96" fmla="*/ 51435 w 963"/>
                              <a:gd name="T97" fmla="*/ 385445 h 607"/>
                              <a:gd name="T98" fmla="*/ 5715 w 963"/>
                              <a:gd name="T99" fmla="*/ 385445 h 607"/>
                              <a:gd name="T100" fmla="*/ 0 w 963"/>
                              <a:gd name="T101" fmla="*/ 356870 h 607"/>
                              <a:gd name="T102" fmla="*/ 0 w 963"/>
                              <a:gd name="T103" fmla="*/ 334010 h 607"/>
                              <a:gd name="T104" fmla="*/ 0 w 963"/>
                              <a:gd name="T105" fmla="*/ 283210 h 607"/>
                              <a:gd name="T106" fmla="*/ 0 w 963"/>
                              <a:gd name="T107" fmla="*/ 249555 h 607"/>
                              <a:gd name="T108" fmla="*/ 0 w 963"/>
                              <a:gd name="T109" fmla="*/ 214630 h 607"/>
                              <a:gd name="T110" fmla="*/ 1270 w 963"/>
                              <a:gd name="T111" fmla="*/ 181610 h 607"/>
                              <a:gd name="T112" fmla="*/ 3175 w 963"/>
                              <a:gd name="T113" fmla="*/ 63500 h 607"/>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963" h="607">
                                <a:moveTo>
                                  <a:pt x="5" y="19"/>
                                </a:moveTo>
                                <a:lnTo>
                                  <a:pt x="32" y="19"/>
                                </a:lnTo>
                                <a:lnTo>
                                  <a:pt x="59" y="19"/>
                                </a:lnTo>
                                <a:lnTo>
                                  <a:pt x="85" y="19"/>
                                </a:lnTo>
                                <a:lnTo>
                                  <a:pt x="110" y="19"/>
                                </a:lnTo>
                                <a:lnTo>
                                  <a:pt x="138" y="19"/>
                                </a:lnTo>
                                <a:lnTo>
                                  <a:pt x="165" y="19"/>
                                </a:lnTo>
                                <a:lnTo>
                                  <a:pt x="190" y="19"/>
                                </a:lnTo>
                                <a:lnTo>
                                  <a:pt x="209" y="19"/>
                                </a:lnTo>
                                <a:lnTo>
                                  <a:pt x="211" y="15"/>
                                </a:lnTo>
                                <a:lnTo>
                                  <a:pt x="211" y="13"/>
                                </a:lnTo>
                                <a:lnTo>
                                  <a:pt x="211" y="11"/>
                                </a:lnTo>
                                <a:lnTo>
                                  <a:pt x="214" y="9"/>
                                </a:lnTo>
                                <a:lnTo>
                                  <a:pt x="214" y="7"/>
                                </a:lnTo>
                                <a:lnTo>
                                  <a:pt x="216" y="7"/>
                                </a:lnTo>
                                <a:lnTo>
                                  <a:pt x="216" y="5"/>
                                </a:lnTo>
                                <a:lnTo>
                                  <a:pt x="218" y="5"/>
                                </a:lnTo>
                                <a:lnTo>
                                  <a:pt x="220" y="3"/>
                                </a:lnTo>
                                <a:lnTo>
                                  <a:pt x="222" y="3"/>
                                </a:lnTo>
                                <a:lnTo>
                                  <a:pt x="224" y="0"/>
                                </a:lnTo>
                                <a:lnTo>
                                  <a:pt x="226" y="0"/>
                                </a:lnTo>
                                <a:lnTo>
                                  <a:pt x="228" y="0"/>
                                </a:lnTo>
                                <a:lnTo>
                                  <a:pt x="231" y="0"/>
                                </a:lnTo>
                                <a:lnTo>
                                  <a:pt x="233" y="0"/>
                                </a:lnTo>
                                <a:lnTo>
                                  <a:pt x="235" y="0"/>
                                </a:lnTo>
                                <a:lnTo>
                                  <a:pt x="237" y="0"/>
                                </a:lnTo>
                                <a:lnTo>
                                  <a:pt x="241" y="3"/>
                                </a:lnTo>
                                <a:lnTo>
                                  <a:pt x="243" y="3"/>
                                </a:lnTo>
                                <a:lnTo>
                                  <a:pt x="245" y="3"/>
                                </a:lnTo>
                                <a:lnTo>
                                  <a:pt x="247" y="3"/>
                                </a:lnTo>
                                <a:lnTo>
                                  <a:pt x="250" y="5"/>
                                </a:lnTo>
                                <a:lnTo>
                                  <a:pt x="254" y="5"/>
                                </a:lnTo>
                                <a:lnTo>
                                  <a:pt x="256" y="5"/>
                                </a:lnTo>
                                <a:lnTo>
                                  <a:pt x="258" y="5"/>
                                </a:lnTo>
                                <a:lnTo>
                                  <a:pt x="260" y="5"/>
                                </a:lnTo>
                                <a:lnTo>
                                  <a:pt x="264" y="7"/>
                                </a:lnTo>
                                <a:lnTo>
                                  <a:pt x="266" y="7"/>
                                </a:lnTo>
                                <a:lnTo>
                                  <a:pt x="269" y="7"/>
                                </a:lnTo>
                                <a:lnTo>
                                  <a:pt x="271" y="9"/>
                                </a:lnTo>
                                <a:lnTo>
                                  <a:pt x="271" y="7"/>
                                </a:lnTo>
                                <a:lnTo>
                                  <a:pt x="271" y="9"/>
                                </a:lnTo>
                                <a:lnTo>
                                  <a:pt x="273" y="9"/>
                                </a:lnTo>
                                <a:lnTo>
                                  <a:pt x="275" y="9"/>
                                </a:lnTo>
                                <a:lnTo>
                                  <a:pt x="277" y="9"/>
                                </a:lnTo>
                                <a:lnTo>
                                  <a:pt x="279" y="9"/>
                                </a:lnTo>
                                <a:lnTo>
                                  <a:pt x="281" y="9"/>
                                </a:lnTo>
                                <a:lnTo>
                                  <a:pt x="283" y="9"/>
                                </a:lnTo>
                                <a:lnTo>
                                  <a:pt x="285" y="9"/>
                                </a:lnTo>
                                <a:lnTo>
                                  <a:pt x="288" y="9"/>
                                </a:lnTo>
                                <a:lnTo>
                                  <a:pt x="290" y="11"/>
                                </a:lnTo>
                                <a:lnTo>
                                  <a:pt x="292" y="11"/>
                                </a:lnTo>
                                <a:lnTo>
                                  <a:pt x="294" y="13"/>
                                </a:lnTo>
                                <a:lnTo>
                                  <a:pt x="296" y="15"/>
                                </a:lnTo>
                                <a:lnTo>
                                  <a:pt x="296" y="17"/>
                                </a:lnTo>
                                <a:lnTo>
                                  <a:pt x="296" y="19"/>
                                </a:lnTo>
                                <a:lnTo>
                                  <a:pt x="296" y="22"/>
                                </a:lnTo>
                                <a:lnTo>
                                  <a:pt x="296" y="24"/>
                                </a:lnTo>
                                <a:lnTo>
                                  <a:pt x="294" y="26"/>
                                </a:lnTo>
                                <a:lnTo>
                                  <a:pt x="292" y="28"/>
                                </a:lnTo>
                                <a:lnTo>
                                  <a:pt x="290" y="28"/>
                                </a:lnTo>
                                <a:lnTo>
                                  <a:pt x="288" y="28"/>
                                </a:lnTo>
                                <a:lnTo>
                                  <a:pt x="283" y="30"/>
                                </a:lnTo>
                                <a:lnTo>
                                  <a:pt x="283" y="32"/>
                                </a:lnTo>
                                <a:lnTo>
                                  <a:pt x="283" y="34"/>
                                </a:lnTo>
                                <a:lnTo>
                                  <a:pt x="285" y="36"/>
                                </a:lnTo>
                                <a:lnTo>
                                  <a:pt x="288" y="38"/>
                                </a:lnTo>
                                <a:lnTo>
                                  <a:pt x="290" y="38"/>
                                </a:lnTo>
                                <a:lnTo>
                                  <a:pt x="292" y="41"/>
                                </a:lnTo>
                                <a:lnTo>
                                  <a:pt x="294" y="43"/>
                                </a:lnTo>
                                <a:lnTo>
                                  <a:pt x="296" y="43"/>
                                </a:lnTo>
                                <a:lnTo>
                                  <a:pt x="296" y="45"/>
                                </a:lnTo>
                                <a:lnTo>
                                  <a:pt x="298" y="45"/>
                                </a:lnTo>
                                <a:lnTo>
                                  <a:pt x="300" y="47"/>
                                </a:lnTo>
                                <a:lnTo>
                                  <a:pt x="302" y="47"/>
                                </a:lnTo>
                                <a:lnTo>
                                  <a:pt x="302" y="49"/>
                                </a:lnTo>
                                <a:lnTo>
                                  <a:pt x="304" y="49"/>
                                </a:lnTo>
                                <a:lnTo>
                                  <a:pt x="307" y="49"/>
                                </a:lnTo>
                                <a:lnTo>
                                  <a:pt x="307" y="47"/>
                                </a:lnTo>
                                <a:lnTo>
                                  <a:pt x="307" y="45"/>
                                </a:lnTo>
                                <a:lnTo>
                                  <a:pt x="307" y="43"/>
                                </a:lnTo>
                                <a:lnTo>
                                  <a:pt x="307" y="41"/>
                                </a:lnTo>
                                <a:lnTo>
                                  <a:pt x="307" y="38"/>
                                </a:lnTo>
                                <a:lnTo>
                                  <a:pt x="307" y="36"/>
                                </a:lnTo>
                                <a:lnTo>
                                  <a:pt x="307" y="34"/>
                                </a:lnTo>
                                <a:lnTo>
                                  <a:pt x="307" y="32"/>
                                </a:lnTo>
                                <a:lnTo>
                                  <a:pt x="309" y="32"/>
                                </a:lnTo>
                                <a:lnTo>
                                  <a:pt x="311" y="32"/>
                                </a:lnTo>
                                <a:lnTo>
                                  <a:pt x="313" y="30"/>
                                </a:lnTo>
                                <a:lnTo>
                                  <a:pt x="315" y="28"/>
                                </a:lnTo>
                                <a:lnTo>
                                  <a:pt x="317" y="26"/>
                                </a:lnTo>
                                <a:lnTo>
                                  <a:pt x="319" y="24"/>
                                </a:lnTo>
                                <a:lnTo>
                                  <a:pt x="319" y="22"/>
                                </a:lnTo>
                                <a:lnTo>
                                  <a:pt x="319" y="19"/>
                                </a:lnTo>
                                <a:lnTo>
                                  <a:pt x="323" y="17"/>
                                </a:lnTo>
                                <a:lnTo>
                                  <a:pt x="351" y="17"/>
                                </a:lnTo>
                                <a:lnTo>
                                  <a:pt x="376" y="17"/>
                                </a:lnTo>
                                <a:lnTo>
                                  <a:pt x="376" y="45"/>
                                </a:lnTo>
                                <a:lnTo>
                                  <a:pt x="404" y="45"/>
                                </a:lnTo>
                                <a:lnTo>
                                  <a:pt x="431" y="45"/>
                                </a:lnTo>
                                <a:lnTo>
                                  <a:pt x="456" y="45"/>
                                </a:lnTo>
                                <a:lnTo>
                                  <a:pt x="486" y="45"/>
                                </a:lnTo>
                                <a:lnTo>
                                  <a:pt x="509" y="45"/>
                                </a:lnTo>
                                <a:lnTo>
                                  <a:pt x="530" y="45"/>
                                </a:lnTo>
                                <a:lnTo>
                                  <a:pt x="535" y="45"/>
                                </a:lnTo>
                                <a:lnTo>
                                  <a:pt x="562" y="43"/>
                                </a:lnTo>
                                <a:lnTo>
                                  <a:pt x="590" y="43"/>
                                </a:lnTo>
                                <a:lnTo>
                                  <a:pt x="615" y="43"/>
                                </a:lnTo>
                                <a:lnTo>
                                  <a:pt x="617" y="43"/>
                                </a:lnTo>
                                <a:lnTo>
                                  <a:pt x="642" y="43"/>
                                </a:lnTo>
                                <a:lnTo>
                                  <a:pt x="668" y="43"/>
                                </a:lnTo>
                                <a:lnTo>
                                  <a:pt x="693" y="41"/>
                                </a:lnTo>
                                <a:lnTo>
                                  <a:pt x="704" y="41"/>
                                </a:lnTo>
                                <a:lnTo>
                                  <a:pt x="721" y="41"/>
                                </a:lnTo>
                                <a:lnTo>
                                  <a:pt x="748" y="41"/>
                                </a:lnTo>
                                <a:lnTo>
                                  <a:pt x="775" y="41"/>
                                </a:lnTo>
                                <a:lnTo>
                                  <a:pt x="801" y="38"/>
                                </a:lnTo>
                                <a:lnTo>
                                  <a:pt x="803" y="38"/>
                                </a:lnTo>
                                <a:lnTo>
                                  <a:pt x="822" y="38"/>
                                </a:lnTo>
                                <a:lnTo>
                                  <a:pt x="847" y="38"/>
                                </a:lnTo>
                                <a:lnTo>
                                  <a:pt x="849" y="38"/>
                                </a:lnTo>
                                <a:lnTo>
                                  <a:pt x="875" y="38"/>
                                </a:lnTo>
                                <a:lnTo>
                                  <a:pt x="877" y="38"/>
                                </a:lnTo>
                                <a:lnTo>
                                  <a:pt x="902" y="36"/>
                                </a:lnTo>
                                <a:lnTo>
                                  <a:pt x="904" y="36"/>
                                </a:lnTo>
                                <a:lnTo>
                                  <a:pt x="930" y="36"/>
                                </a:lnTo>
                                <a:lnTo>
                                  <a:pt x="957" y="36"/>
                                </a:lnTo>
                                <a:lnTo>
                                  <a:pt x="957" y="62"/>
                                </a:lnTo>
                                <a:lnTo>
                                  <a:pt x="957" y="64"/>
                                </a:lnTo>
                                <a:lnTo>
                                  <a:pt x="957" y="68"/>
                                </a:lnTo>
                                <a:lnTo>
                                  <a:pt x="957" y="89"/>
                                </a:lnTo>
                                <a:lnTo>
                                  <a:pt x="957" y="91"/>
                                </a:lnTo>
                                <a:lnTo>
                                  <a:pt x="957" y="117"/>
                                </a:lnTo>
                                <a:lnTo>
                                  <a:pt x="957" y="144"/>
                                </a:lnTo>
                                <a:lnTo>
                                  <a:pt x="959" y="172"/>
                                </a:lnTo>
                                <a:lnTo>
                                  <a:pt x="959" y="197"/>
                                </a:lnTo>
                                <a:lnTo>
                                  <a:pt x="959" y="224"/>
                                </a:lnTo>
                                <a:lnTo>
                                  <a:pt x="959" y="252"/>
                                </a:lnTo>
                                <a:lnTo>
                                  <a:pt x="959" y="279"/>
                                </a:lnTo>
                                <a:lnTo>
                                  <a:pt x="959" y="298"/>
                                </a:lnTo>
                                <a:lnTo>
                                  <a:pt x="959" y="305"/>
                                </a:lnTo>
                                <a:lnTo>
                                  <a:pt x="959" y="307"/>
                                </a:lnTo>
                                <a:lnTo>
                                  <a:pt x="959" y="332"/>
                                </a:lnTo>
                                <a:lnTo>
                                  <a:pt x="959" y="360"/>
                                </a:lnTo>
                                <a:lnTo>
                                  <a:pt x="961" y="360"/>
                                </a:lnTo>
                                <a:lnTo>
                                  <a:pt x="961" y="389"/>
                                </a:lnTo>
                                <a:lnTo>
                                  <a:pt x="961" y="391"/>
                                </a:lnTo>
                                <a:lnTo>
                                  <a:pt x="961" y="417"/>
                                </a:lnTo>
                                <a:lnTo>
                                  <a:pt x="961" y="427"/>
                                </a:lnTo>
                                <a:lnTo>
                                  <a:pt x="961" y="444"/>
                                </a:lnTo>
                                <a:lnTo>
                                  <a:pt x="963" y="448"/>
                                </a:lnTo>
                                <a:lnTo>
                                  <a:pt x="963" y="472"/>
                                </a:lnTo>
                                <a:lnTo>
                                  <a:pt x="963" y="478"/>
                                </a:lnTo>
                                <a:lnTo>
                                  <a:pt x="963" y="488"/>
                                </a:lnTo>
                                <a:lnTo>
                                  <a:pt x="963" y="497"/>
                                </a:lnTo>
                                <a:lnTo>
                                  <a:pt x="963" y="522"/>
                                </a:lnTo>
                                <a:lnTo>
                                  <a:pt x="963" y="524"/>
                                </a:lnTo>
                                <a:lnTo>
                                  <a:pt x="938" y="524"/>
                                </a:lnTo>
                                <a:lnTo>
                                  <a:pt x="936" y="524"/>
                                </a:lnTo>
                                <a:lnTo>
                                  <a:pt x="911" y="526"/>
                                </a:lnTo>
                                <a:lnTo>
                                  <a:pt x="900" y="526"/>
                                </a:lnTo>
                                <a:lnTo>
                                  <a:pt x="889" y="526"/>
                                </a:lnTo>
                                <a:lnTo>
                                  <a:pt x="883" y="526"/>
                                </a:lnTo>
                                <a:lnTo>
                                  <a:pt x="879" y="526"/>
                                </a:lnTo>
                                <a:lnTo>
                                  <a:pt x="856" y="526"/>
                                </a:lnTo>
                                <a:lnTo>
                                  <a:pt x="830" y="529"/>
                                </a:lnTo>
                                <a:lnTo>
                                  <a:pt x="828" y="529"/>
                                </a:lnTo>
                                <a:lnTo>
                                  <a:pt x="807" y="529"/>
                                </a:lnTo>
                                <a:lnTo>
                                  <a:pt x="780" y="529"/>
                                </a:lnTo>
                                <a:lnTo>
                                  <a:pt x="752" y="526"/>
                                </a:lnTo>
                                <a:lnTo>
                                  <a:pt x="727" y="526"/>
                                </a:lnTo>
                                <a:lnTo>
                                  <a:pt x="706" y="526"/>
                                </a:lnTo>
                                <a:lnTo>
                                  <a:pt x="699" y="526"/>
                                </a:lnTo>
                                <a:lnTo>
                                  <a:pt x="682" y="526"/>
                                </a:lnTo>
                                <a:lnTo>
                                  <a:pt x="672" y="526"/>
                                </a:lnTo>
                                <a:lnTo>
                                  <a:pt x="647" y="526"/>
                                </a:lnTo>
                                <a:lnTo>
                                  <a:pt x="647" y="533"/>
                                </a:lnTo>
                                <a:lnTo>
                                  <a:pt x="647" y="552"/>
                                </a:lnTo>
                                <a:lnTo>
                                  <a:pt x="647" y="554"/>
                                </a:lnTo>
                                <a:lnTo>
                                  <a:pt x="647" y="579"/>
                                </a:lnTo>
                                <a:lnTo>
                                  <a:pt x="647" y="581"/>
                                </a:lnTo>
                                <a:lnTo>
                                  <a:pt x="647" y="607"/>
                                </a:lnTo>
                                <a:lnTo>
                                  <a:pt x="636" y="607"/>
                                </a:lnTo>
                                <a:lnTo>
                                  <a:pt x="628" y="607"/>
                                </a:lnTo>
                                <a:lnTo>
                                  <a:pt x="623" y="607"/>
                                </a:lnTo>
                                <a:lnTo>
                                  <a:pt x="615" y="607"/>
                                </a:lnTo>
                                <a:lnTo>
                                  <a:pt x="606" y="607"/>
                                </a:lnTo>
                                <a:lnTo>
                                  <a:pt x="602" y="607"/>
                                </a:lnTo>
                                <a:lnTo>
                                  <a:pt x="600" y="607"/>
                                </a:lnTo>
                                <a:lnTo>
                                  <a:pt x="590" y="607"/>
                                </a:lnTo>
                                <a:lnTo>
                                  <a:pt x="575" y="607"/>
                                </a:lnTo>
                                <a:lnTo>
                                  <a:pt x="573" y="607"/>
                                </a:lnTo>
                                <a:lnTo>
                                  <a:pt x="566" y="607"/>
                                </a:lnTo>
                                <a:lnTo>
                                  <a:pt x="562" y="607"/>
                                </a:lnTo>
                                <a:lnTo>
                                  <a:pt x="558" y="607"/>
                                </a:lnTo>
                                <a:lnTo>
                                  <a:pt x="547" y="607"/>
                                </a:lnTo>
                                <a:lnTo>
                                  <a:pt x="543" y="607"/>
                                </a:lnTo>
                                <a:lnTo>
                                  <a:pt x="535" y="607"/>
                                </a:lnTo>
                                <a:lnTo>
                                  <a:pt x="530" y="607"/>
                                </a:lnTo>
                                <a:lnTo>
                                  <a:pt x="522" y="607"/>
                                </a:lnTo>
                                <a:lnTo>
                                  <a:pt x="516" y="607"/>
                                </a:lnTo>
                                <a:lnTo>
                                  <a:pt x="509" y="607"/>
                                </a:lnTo>
                                <a:lnTo>
                                  <a:pt x="507" y="607"/>
                                </a:lnTo>
                                <a:lnTo>
                                  <a:pt x="495" y="607"/>
                                </a:lnTo>
                                <a:lnTo>
                                  <a:pt x="482" y="607"/>
                                </a:lnTo>
                                <a:lnTo>
                                  <a:pt x="473" y="607"/>
                                </a:lnTo>
                                <a:lnTo>
                                  <a:pt x="467" y="607"/>
                                </a:lnTo>
                                <a:lnTo>
                                  <a:pt x="461" y="607"/>
                                </a:lnTo>
                                <a:lnTo>
                                  <a:pt x="459" y="607"/>
                                </a:lnTo>
                                <a:lnTo>
                                  <a:pt x="454" y="607"/>
                                </a:lnTo>
                                <a:lnTo>
                                  <a:pt x="450" y="607"/>
                                </a:lnTo>
                                <a:lnTo>
                                  <a:pt x="442" y="607"/>
                                </a:lnTo>
                                <a:lnTo>
                                  <a:pt x="440" y="607"/>
                                </a:lnTo>
                                <a:lnTo>
                                  <a:pt x="435" y="607"/>
                                </a:lnTo>
                                <a:lnTo>
                                  <a:pt x="429" y="607"/>
                                </a:lnTo>
                                <a:lnTo>
                                  <a:pt x="414" y="607"/>
                                </a:lnTo>
                                <a:lnTo>
                                  <a:pt x="402" y="607"/>
                                </a:lnTo>
                                <a:lnTo>
                                  <a:pt x="387" y="607"/>
                                </a:lnTo>
                                <a:lnTo>
                                  <a:pt x="376" y="607"/>
                                </a:lnTo>
                                <a:lnTo>
                                  <a:pt x="374" y="607"/>
                                </a:lnTo>
                                <a:lnTo>
                                  <a:pt x="357" y="607"/>
                                </a:lnTo>
                                <a:lnTo>
                                  <a:pt x="349" y="607"/>
                                </a:lnTo>
                                <a:lnTo>
                                  <a:pt x="330" y="607"/>
                                </a:lnTo>
                                <a:lnTo>
                                  <a:pt x="321" y="607"/>
                                </a:lnTo>
                                <a:lnTo>
                                  <a:pt x="304" y="607"/>
                                </a:lnTo>
                                <a:lnTo>
                                  <a:pt x="302" y="607"/>
                                </a:lnTo>
                                <a:lnTo>
                                  <a:pt x="296" y="607"/>
                                </a:lnTo>
                                <a:lnTo>
                                  <a:pt x="294" y="607"/>
                                </a:lnTo>
                                <a:lnTo>
                                  <a:pt x="292" y="607"/>
                                </a:lnTo>
                                <a:lnTo>
                                  <a:pt x="277" y="607"/>
                                </a:lnTo>
                                <a:lnTo>
                                  <a:pt x="269" y="607"/>
                                </a:lnTo>
                                <a:lnTo>
                                  <a:pt x="252" y="607"/>
                                </a:lnTo>
                                <a:lnTo>
                                  <a:pt x="247" y="607"/>
                                </a:lnTo>
                                <a:lnTo>
                                  <a:pt x="241" y="607"/>
                                </a:lnTo>
                                <a:lnTo>
                                  <a:pt x="224" y="607"/>
                                </a:lnTo>
                                <a:lnTo>
                                  <a:pt x="222" y="607"/>
                                </a:lnTo>
                                <a:lnTo>
                                  <a:pt x="220" y="607"/>
                                </a:lnTo>
                                <a:lnTo>
                                  <a:pt x="214" y="607"/>
                                </a:lnTo>
                                <a:lnTo>
                                  <a:pt x="205" y="607"/>
                                </a:lnTo>
                                <a:lnTo>
                                  <a:pt x="197" y="607"/>
                                </a:lnTo>
                                <a:lnTo>
                                  <a:pt x="192" y="607"/>
                                </a:lnTo>
                                <a:lnTo>
                                  <a:pt x="188" y="607"/>
                                </a:lnTo>
                                <a:lnTo>
                                  <a:pt x="184" y="607"/>
                                </a:lnTo>
                                <a:lnTo>
                                  <a:pt x="173" y="607"/>
                                </a:lnTo>
                                <a:lnTo>
                                  <a:pt x="167" y="607"/>
                                </a:lnTo>
                                <a:lnTo>
                                  <a:pt x="165" y="607"/>
                                </a:lnTo>
                                <a:lnTo>
                                  <a:pt x="161" y="607"/>
                                </a:lnTo>
                                <a:lnTo>
                                  <a:pt x="140" y="607"/>
                                </a:lnTo>
                                <a:lnTo>
                                  <a:pt x="135" y="607"/>
                                </a:lnTo>
                                <a:lnTo>
                                  <a:pt x="112" y="607"/>
                                </a:lnTo>
                                <a:lnTo>
                                  <a:pt x="108" y="607"/>
                                </a:lnTo>
                                <a:lnTo>
                                  <a:pt x="87" y="607"/>
                                </a:lnTo>
                                <a:lnTo>
                                  <a:pt x="81" y="607"/>
                                </a:lnTo>
                                <a:lnTo>
                                  <a:pt x="59" y="607"/>
                                </a:lnTo>
                                <a:lnTo>
                                  <a:pt x="55" y="607"/>
                                </a:lnTo>
                                <a:lnTo>
                                  <a:pt x="32" y="607"/>
                                </a:lnTo>
                                <a:lnTo>
                                  <a:pt x="28" y="607"/>
                                </a:lnTo>
                                <a:lnTo>
                                  <a:pt x="9" y="607"/>
                                </a:lnTo>
                                <a:lnTo>
                                  <a:pt x="5" y="607"/>
                                </a:lnTo>
                                <a:lnTo>
                                  <a:pt x="0" y="607"/>
                                </a:lnTo>
                                <a:lnTo>
                                  <a:pt x="0" y="581"/>
                                </a:lnTo>
                                <a:lnTo>
                                  <a:pt x="0" y="579"/>
                                </a:lnTo>
                                <a:lnTo>
                                  <a:pt x="0" y="562"/>
                                </a:lnTo>
                                <a:lnTo>
                                  <a:pt x="0" y="554"/>
                                </a:lnTo>
                                <a:lnTo>
                                  <a:pt x="0" y="545"/>
                                </a:lnTo>
                                <a:lnTo>
                                  <a:pt x="0" y="533"/>
                                </a:lnTo>
                                <a:lnTo>
                                  <a:pt x="0" y="526"/>
                                </a:lnTo>
                                <a:lnTo>
                                  <a:pt x="0" y="507"/>
                                </a:lnTo>
                                <a:lnTo>
                                  <a:pt x="0" y="499"/>
                                </a:lnTo>
                                <a:lnTo>
                                  <a:pt x="0" y="474"/>
                                </a:lnTo>
                                <a:lnTo>
                                  <a:pt x="0" y="446"/>
                                </a:lnTo>
                                <a:lnTo>
                                  <a:pt x="0" y="425"/>
                                </a:lnTo>
                                <a:lnTo>
                                  <a:pt x="0" y="421"/>
                                </a:lnTo>
                                <a:lnTo>
                                  <a:pt x="0" y="419"/>
                                </a:lnTo>
                                <a:lnTo>
                                  <a:pt x="0" y="393"/>
                                </a:lnTo>
                                <a:lnTo>
                                  <a:pt x="0" y="366"/>
                                </a:lnTo>
                                <a:lnTo>
                                  <a:pt x="0" y="341"/>
                                </a:lnTo>
                                <a:lnTo>
                                  <a:pt x="0" y="338"/>
                                </a:lnTo>
                                <a:lnTo>
                                  <a:pt x="0" y="324"/>
                                </a:lnTo>
                                <a:lnTo>
                                  <a:pt x="0" y="313"/>
                                </a:lnTo>
                                <a:lnTo>
                                  <a:pt x="0" y="300"/>
                                </a:lnTo>
                                <a:lnTo>
                                  <a:pt x="2" y="286"/>
                                </a:lnTo>
                                <a:lnTo>
                                  <a:pt x="2" y="260"/>
                                </a:lnTo>
                                <a:lnTo>
                                  <a:pt x="2" y="233"/>
                                </a:lnTo>
                                <a:lnTo>
                                  <a:pt x="2" y="205"/>
                                </a:lnTo>
                                <a:lnTo>
                                  <a:pt x="2" y="180"/>
                                </a:lnTo>
                                <a:lnTo>
                                  <a:pt x="2" y="153"/>
                                </a:lnTo>
                                <a:lnTo>
                                  <a:pt x="5" y="127"/>
                                </a:lnTo>
                                <a:lnTo>
                                  <a:pt x="5" y="100"/>
                                </a:lnTo>
                                <a:lnTo>
                                  <a:pt x="5" y="72"/>
                                </a:lnTo>
                                <a:lnTo>
                                  <a:pt x="5" y="47"/>
                                </a:lnTo>
                                <a:lnTo>
                                  <a:pt x="5" y="19"/>
                                </a:lnTo>
                                <a:close/>
                              </a:path>
                            </a:pathLst>
                          </a:custGeom>
                          <a:solidFill>
                            <a:srgbClr val="005CE6"/>
                          </a:solidFill>
                          <a:ln w="3810">
                            <a:solidFill>
                              <a:srgbClr val="6E6E6E"/>
                            </a:solidFill>
                            <a:round/>
                            <a:headEnd/>
                            <a:tailEnd/>
                          </a:ln>
                        </wps:spPr>
                        <wps:bodyPr rot="0" vert="horz" wrap="square" lIns="91440" tIns="45720" rIns="91440" bIns="45720" anchor="t" anchorCtr="0" upright="1">
                          <a:noAutofit/>
                        </wps:bodyPr>
                      </wps:wsp>
                      <wps:wsp>
                        <wps:cNvPr id="359" name="Freeform 487"/>
                        <wps:cNvSpPr>
                          <a:spLocks/>
                        </wps:cNvSpPr>
                        <wps:spPr bwMode="auto">
                          <a:xfrm>
                            <a:off x="1353100" y="1296604"/>
                            <a:ext cx="811600" cy="535302"/>
                          </a:xfrm>
                          <a:custGeom>
                            <a:avLst/>
                            <a:gdLst>
                              <a:gd name="T0" fmla="*/ 791845 w 1278"/>
                              <a:gd name="T1" fmla="*/ 261620 h 843"/>
                              <a:gd name="T2" fmla="*/ 781050 w 1278"/>
                              <a:gd name="T3" fmla="*/ 284480 h 843"/>
                              <a:gd name="T4" fmla="*/ 756920 w 1278"/>
                              <a:gd name="T5" fmla="*/ 290830 h 843"/>
                              <a:gd name="T6" fmla="*/ 737870 w 1278"/>
                              <a:gd name="T7" fmla="*/ 304165 h 843"/>
                              <a:gd name="T8" fmla="*/ 711200 w 1278"/>
                              <a:gd name="T9" fmla="*/ 308610 h 843"/>
                              <a:gd name="T10" fmla="*/ 678815 w 1278"/>
                              <a:gd name="T11" fmla="*/ 318135 h 843"/>
                              <a:gd name="T12" fmla="*/ 648335 w 1278"/>
                              <a:gd name="T13" fmla="*/ 320675 h 843"/>
                              <a:gd name="T14" fmla="*/ 624205 w 1278"/>
                              <a:gd name="T15" fmla="*/ 343535 h 843"/>
                              <a:gd name="T16" fmla="*/ 606425 w 1278"/>
                              <a:gd name="T17" fmla="*/ 365125 h 843"/>
                              <a:gd name="T18" fmla="*/ 581025 w 1278"/>
                              <a:gd name="T19" fmla="*/ 381000 h 843"/>
                              <a:gd name="T20" fmla="*/ 480695 w 1278"/>
                              <a:gd name="T21" fmla="*/ 535305 h 843"/>
                              <a:gd name="T22" fmla="*/ 172085 w 1278"/>
                              <a:gd name="T23" fmla="*/ 525780 h 843"/>
                              <a:gd name="T24" fmla="*/ 3175 w 1278"/>
                              <a:gd name="T25" fmla="*/ 497840 h 843"/>
                              <a:gd name="T26" fmla="*/ 12065 w 1278"/>
                              <a:gd name="T27" fmla="*/ 472440 h 843"/>
                              <a:gd name="T28" fmla="*/ 20320 w 1278"/>
                              <a:gd name="T29" fmla="*/ 450850 h 843"/>
                              <a:gd name="T30" fmla="*/ 27305 w 1278"/>
                              <a:gd name="T31" fmla="*/ 423545 h 843"/>
                              <a:gd name="T32" fmla="*/ 48260 w 1278"/>
                              <a:gd name="T33" fmla="*/ 414655 h 843"/>
                              <a:gd name="T34" fmla="*/ 72390 w 1278"/>
                              <a:gd name="T35" fmla="*/ 406400 h 843"/>
                              <a:gd name="T36" fmla="*/ 92710 w 1278"/>
                              <a:gd name="T37" fmla="*/ 407670 h 843"/>
                              <a:gd name="T38" fmla="*/ 116840 w 1278"/>
                              <a:gd name="T39" fmla="*/ 415925 h 843"/>
                              <a:gd name="T40" fmla="*/ 153035 w 1278"/>
                              <a:gd name="T41" fmla="*/ 408940 h 843"/>
                              <a:gd name="T42" fmla="*/ 173355 w 1278"/>
                              <a:gd name="T43" fmla="*/ 395605 h 843"/>
                              <a:gd name="T44" fmla="*/ 194945 w 1278"/>
                              <a:gd name="T45" fmla="*/ 382270 h 843"/>
                              <a:gd name="T46" fmla="*/ 220345 w 1278"/>
                              <a:gd name="T47" fmla="*/ 381000 h 843"/>
                              <a:gd name="T48" fmla="*/ 248285 w 1278"/>
                              <a:gd name="T49" fmla="*/ 382270 h 843"/>
                              <a:gd name="T50" fmla="*/ 274955 w 1278"/>
                              <a:gd name="T51" fmla="*/ 386080 h 843"/>
                              <a:gd name="T52" fmla="*/ 303530 w 1278"/>
                              <a:gd name="T53" fmla="*/ 386080 h 843"/>
                              <a:gd name="T54" fmla="*/ 330200 w 1278"/>
                              <a:gd name="T55" fmla="*/ 383540 h 843"/>
                              <a:gd name="T56" fmla="*/ 355600 w 1278"/>
                              <a:gd name="T57" fmla="*/ 375285 h 843"/>
                              <a:gd name="T58" fmla="*/ 379730 w 1278"/>
                              <a:gd name="T59" fmla="*/ 368935 h 843"/>
                              <a:gd name="T60" fmla="*/ 397510 w 1278"/>
                              <a:gd name="T61" fmla="*/ 351155 h 843"/>
                              <a:gd name="T62" fmla="*/ 415925 w 1278"/>
                              <a:gd name="T63" fmla="*/ 336550 h 843"/>
                              <a:gd name="T64" fmla="*/ 426720 w 1278"/>
                              <a:gd name="T65" fmla="*/ 316230 h 843"/>
                              <a:gd name="T66" fmla="*/ 452120 w 1278"/>
                              <a:gd name="T67" fmla="*/ 308610 h 843"/>
                              <a:gd name="T68" fmla="*/ 474980 w 1278"/>
                              <a:gd name="T69" fmla="*/ 300355 h 843"/>
                              <a:gd name="T70" fmla="*/ 499110 w 1278"/>
                              <a:gd name="T71" fmla="*/ 308610 h 843"/>
                              <a:gd name="T72" fmla="*/ 525780 w 1278"/>
                              <a:gd name="T73" fmla="*/ 309880 h 843"/>
                              <a:gd name="T74" fmla="*/ 549910 w 1278"/>
                              <a:gd name="T75" fmla="*/ 300355 h 843"/>
                              <a:gd name="T76" fmla="*/ 563880 w 1278"/>
                              <a:gd name="T77" fmla="*/ 281940 h 843"/>
                              <a:gd name="T78" fmla="*/ 581025 w 1278"/>
                              <a:gd name="T79" fmla="*/ 265430 h 843"/>
                              <a:gd name="T80" fmla="*/ 600075 w 1278"/>
                              <a:gd name="T81" fmla="*/ 248285 h 843"/>
                              <a:gd name="T82" fmla="*/ 628015 w 1278"/>
                              <a:gd name="T83" fmla="*/ 240030 h 843"/>
                              <a:gd name="T84" fmla="*/ 652145 w 1278"/>
                              <a:gd name="T85" fmla="*/ 224155 h 843"/>
                              <a:gd name="T86" fmla="*/ 650875 w 1278"/>
                              <a:gd name="T87" fmla="*/ 189230 h 843"/>
                              <a:gd name="T88" fmla="*/ 650875 w 1278"/>
                              <a:gd name="T89" fmla="*/ 160655 h 843"/>
                              <a:gd name="T90" fmla="*/ 655955 w 1278"/>
                              <a:gd name="T91" fmla="*/ 136525 h 843"/>
                              <a:gd name="T92" fmla="*/ 664210 w 1278"/>
                              <a:gd name="T93" fmla="*/ 115570 h 843"/>
                              <a:gd name="T94" fmla="*/ 677545 w 1278"/>
                              <a:gd name="T95" fmla="*/ 96520 h 843"/>
                              <a:gd name="T96" fmla="*/ 673735 w 1278"/>
                              <a:gd name="T97" fmla="*/ 69850 h 843"/>
                              <a:gd name="T98" fmla="*/ 680085 w 1278"/>
                              <a:gd name="T99" fmla="*/ 46990 h 843"/>
                              <a:gd name="T100" fmla="*/ 700405 w 1278"/>
                              <a:gd name="T101" fmla="*/ 26670 h 843"/>
                              <a:gd name="T102" fmla="*/ 735330 w 1278"/>
                              <a:gd name="T103" fmla="*/ 3810 h 843"/>
                              <a:gd name="T104" fmla="*/ 737870 w 1278"/>
                              <a:gd name="T105" fmla="*/ 25400 h 843"/>
                              <a:gd name="T106" fmla="*/ 736600 w 1278"/>
                              <a:gd name="T107" fmla="*/ 38735 h 843"/>
                              <a:gd name="T108" fmla="*/ 746125 w 1278"/>
                              <a:gd name="T109" fmla="*/ 74930 h 843"/>
                              <a:gd name="T110" fmla="*/ 744855 w 1278"/>
                              <a:gd name="T111" fmla="*/ 99060 h 843"/>
                              <a:gd name="T112" fmla="*/ 752475 w 1278"/>
                              <a:gd name="T113" fmla="*/ 112395 h 843"/>
                              <a:gd name="T114" fmla="*/ 770255 w 1278"/>
                              <a:gd name="T115" fmla="*/ 135255 h 843"/>
                              <a:gd name="T116" fmla="*/ 800735 w 1278"/>
                              <a:gd name="T117" fmla="*/ 168910 h 843"/>
                              <a:gd name="T118" fmla="*/ 811530 w 1278"/>
                              <a:gd name="T119" fmla="*/ 195580 h 843"/>
                              <a:gd name="T120" fmla="*/ 803910 w 1278"/>
                              <a:gd name="T121" fmla="*/ 225425 h 843"/>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1278" h="843">
                                <a:moveTo>
                                  <a:pt x="1242" y="370"/>
                                </a:moveTo>
                                <a:lnTo>
                                  <a:pt x="1244" y="372"/>
                                </a:lnTo>
                                <a:lnTo>
                                  <a:pt x="1247" y="374"/>
                                </a:lnTo>
                                <a:lnTo>
                                  <a:pt x="1249" y="376"/>
                                </a:lnTo>
                                <a:lnTo>
                                  <a:pt x="1249" y="378"/>
                                </a:lnTo>
                                <a:lnTo>
                                  <a:pt x="1251" y="380"/>
                                </a:lnTo>
                                <a:lnTo>
                                  <a:pt x="1251" y="382"/>
                                </a:lnTo>
                                <a:lnTo>
                                  <a:pt x="1251" y="384"/>
                                </a:lnTo>
                                <a:lnTo>
                                  <a:pt x="1251" y="387"/>
                                </a:lnTo>
                                <a:lnTo>
                                  <a:pt x="1251" y="389"/>
                                </a:lnTo>
                                <a:lnTo>
                                  <a:pt x="1251" y="391"/>
                                </a:lnTo>
                                <a:lnTo>
                                  <a:pt x="1251" y="393"/>
                                </a:lnTo>
                                <a:lnTo>
                                  <a:pt x="1251" y="395"/>
                                </a:lnTo>
                                <a:lnTo>
                                  <a:pt x="1251" y="397"/>
                                </a:lnTo>
                                <a:lnTo>
                                  <a:pt x="1251" y="399"/>
                                </a:lnTo>
                                <a:lnTo>
                                  <a:pt x="1251" y="401"/>
                                </a:lnTo>
                                <a:lnTo>
                                  <a:pt x="1249" y="401"/>
                                </a:lnTo>
                                <a:lnTo>
                                  <a:pt x="1249" y="403"/>
                                </a:lnTo>
                                <a:lnTo>
                                  <a:pt x="1249" y="408"/>
                                </a:lnTo>
                                <a:lnTo>
                                  <a:pt x="1247" y="410"/>
                                </a:lnTo>
                                <a:lnTo>
                                  <a:pt x="1247" y="412"/>
                                </a:lnTo>
                                <a:lnTo>
                                  <a:pt x="1247" y="414"/>
                                </a:lnTo>
                                <a:lnTo>
                                  <a:pt x="1244" y="416"/>
                                </a:lnTo>
                                <a:lnTo>
                                  <a:pt x="1244" y="418"/>
                                </a:lnTo>
                                <a:lnTo>
                                  <a:pt x="1244" y="420"/>
                                </a:lnTo>
                                <a:lnTo>
                                  <a:pt x="1244" y="422"/>
                                </a:lnTo>
                                <a:lnTo>
                                  <a:pt x="1242" y="422"/>
                                </a:lnTo>
                                <a:lnTo>
                                  <a:pt x="1242" y="425"/>
                                </a:lnTo>
                                <a:lnTo>
                                  <a:pt x="1242" y="427"/>
                                </a:lnTo>
                                <a:lnTo>
                                  <a:pt x="1240" y="427"/>
                                </a:lnTo>
                                <a:lnTo>
                                  <a:pt x="1240" y="429"/>
                                </a:lnTo>
                                <a:lnTo>
                                  <a:pt x="1240" y="431"/>
                                </a:lnTo>
                                <a:lnTo>
                                  <a:pt x="1238" y="431"/>
                                </a:lnTo>
                                <a:lnTo>
                                  <a:pt x="1238" y="433"/>
                                </a:lnTo>
                                <a:lnTo>
                                  <a:pt x="1238" y="435"/>
                                </a:lnTo>
                                <a:lnTo>
                                  <a:pt x="1236" y="435"/>
                                </a:lnTo>
                                <a:lnTo>
                                  <a:pt x="1236" y="437"/>
                                </a:lnTo>
                                <a:lnTo>
                                  <a:pt x="1236" y="439"/>
                                </a:lnTo>
                                <a:lnTo>
                                  <a:pt x="1234" y="441"/>
                                </a:lnTo>
                                <a:lnTo>
                                  <a:pt x="1234" y="444"/>
                                </a:lnTo>
                                <a:lnTo>
                                  <a:pt x="1232" y="448"/>
                                </a:lnTo>
                                <a:lnTo>
                                  <a:pt x="1230" y="448"/>
                                </a:lnTo>
                                <a:lnTo>
                                  <a:pt x="1230" y="450"/>
                                </a:lnTo>
                                <a:lnTo>
                                  <a:pt x="1228" y="450"/>
                                </a:lnTo>
                                <a:lnTo>
                                  <a:pt x="1228" y="452"/>
                                </a:lnTo>
                                <a:lnTo>
                                  <a:pt x="1225" y="452"/>
                                </a:lnTo>
                                <a:lnTo>
                                  <a:pt x="1223" y="452"/>
                                </a:lnTo>
                                <a:lnTo>
                                  <a:pt x="1221" y="452"/>
                                </a:lnTo>
                                <a:lnTo>
                                  <a:pt x="1219" y="452"/>
                                </a:lnTo>
                                <a:lnTo>
                                  <a:pt x="1217" y="452"/>
                                </a:lnTo>
                                <a:lnTo>
                                  <a:pt x="1215" y="454"/>
                                </a:lnTo>
                                <a:lnTo>
                                  <a:pt x="1213" y="454"/>
                                </a:lnTo>
                                <a:lnTo>
                                  <a:pt x="1211" y="454"/>
                                </a:lnTo>
                                <a:lnTo>
                                  <a:pt x="1209" y="454"/>
                                </a:lnTo>
                                <a:lnTo>
                                  <a:pt x="1206" y="454"/>
                                </a:lnTo>
                                <a:lnTo>
                                  <a:pt x="1204" y="454"/>
                                </a:lnTo>
                                <a:lnTo>
                                  <a:pt x="1202" y="454"/>
                                </a:lnTo>
                                <a:lnTo>
                                  <a:pt x="1200" y="454"/>
                                </a:lnTo>
                                <a:lnTo>
                                  <a:pt x="1198" y="456"/>
                                </a:lnTo>
                                <a:lnTo>
                                  <a:pt x="1196" y="456"/>
                                </a:lnTo>
                                <a:lnTo>
                                  <a:pt x="1194" y="456"/>
                                </a:lnTo>
                                <a:lnTo>
                                  <a:pt x="1194" y="458"/>
                                </a:lnTo>
                                <a:lnTo>
                                  <a:pt x="1192" y="458"/>
                                </a:lnTo>
                                <a:lnTo>
                                  <a:pt x="1190" y="460"/>
                                </a:lnTo>
                                <a:lnTo>
                                  <a:pt x="1190" y="463"/>
                                </a:lnTo>
                                <a:lnTo>
                                  <a:pt x="1190" y="465"/>
                                </a:lnTo>
                                <a:lnTo>
                                  <a:pt x="1187" y="465"/>
                                </a:lnTo>
                                <a:lnTo>
                                  <a:pt x="1187" y="467"/>
                                </a:lnTo>
                                <a:lnTo>
                                  <a:pt x="1187" y="469"/>
                                </a:lnTo>
                                <a:lnTo>
                                  <a:pt x="1185" y="471"/>
                                </a:lnTo>
                                <a:lnTo>
                                  <a:pt x="1183" y="471"/>
                                </a:lnTo>
                                <a:lnTo>
                                  <a:pt x="1181" y="471"/>
                                </a:lnTo>
                                <a:lnTo>
                                  <a:pt x="1179" y="471"/>
                                </a:lnTo>
                                <a:lnTo>
                                  <a:pt x="1177" y="471"/>
                                </a:lnTo>
                                <a:lnTo>
                                  <a:pt x="1177" y="473"/>
                                </a:lnTo>
                                <a:lnTo>
                                  <a:pt x="1175" y="473"/>
                                </a:lnTo>
                                <a:lnTo>
                                  <a:pt x="1173" y="473"/>
                                </a:lnTo>
                                <a:lnTo>
                                  <a:pt x="1173" y="475"/>
                                </a:lnTo>
                                <a:lnTo>
                                  <a:pt x="1171" y="475"/>
                                </a:lnTo>
                                <a:lnTo>
                                  <a:pt x="1168" y="477"/>
                                </a:lnTo>
                                <a:lnTo>
                                  <a:pt x="1166" y="477"/>
                                </a:lnTo>
                                <a:lnTo>
                                  <a:pt x="1166" y="479"/>
                                </a:lnTo>
                                <a:lnTo>
                                  <a:pt x="1164" y="479"/>
                                </a:lnTo>
                                <a:lnTo>
                                  <a:pt x="1162" y="479"/>
                                </a:lnTo>
                                <a:lnTo>
                                  <a:pt x="1160" y="479"/>
                                </a:lnTo>
                                <a:lnTo>
                                  <a:pt x="1158" y="479"/>
                                </a:lnTo>
                                <a:lnTo>
                                  <a:pt x="1158" y="482"/>
                                </a:lnTo>
                                <a:lnTo>
                                  <a:pt x="1156" y="482"/>
                                </a:lnTo>
                                <a:lnTo>
                                  <a:pt x="1154" y="482"/>
                                </a:lnTo>
                                <a:lnTo>
                                  <a:pt x="1154" y="484"/>
                                </a:lnTo>
                                <a:lnTo>
                                  <a:pt x="1152" y="484"/>
                                </a:lnTo>
                                <a:lnTo>
                                  <a:pt x="1149" y="484"/>
                                </a:lnTo>
                                <a:lnTo>
                                  <a:pt x="1147" y="484"/>
                                </a:lnTo>
                                <a:lnTo>
                                  <a:pt x="1143" y="484"/>
                                </a:lnTo>
                                <a:lnTo>
                                  <a:pt x="1141" y="484"/>
                                </a:lnTo>
                                <a:lnTo>
                                  <a:pt x="1139" y="486"/>
                                </a:lnTo>
                                <a:lnTo>
                                  <a:pt x="1137" y="486"/>
                                </a:lnTo>
                                <a:lnTo>
                                  <a:pt x="1135" y="486"/>
                                </a:lnTo>
                                <a:lnTo>
                                  <a:pt x="1133" y="484"/>
                                </a:lnTo>
                                <a:lnTo>
                                  <a:pt x="1130" y="484"/>
                                </a:lnTo>
                                <a:lnTo>
                                  <a:pt x="1128" y="484"/>
                                </a:lnTo>
                                <a:lnTo>
                                  <a:pt x="1126" y="484"/>
                                </a:lnTo>
                                <a:lnTo>
                                  <a:pt x="1124" y="484"/>
                                </a:lnTo>
                                <a:lnTo>
                                  <a:pt x="1122" y="486"/>
                                </a:lnTo>
                                <a:lnTo>
                                  <a:pt x="1120" y="486"/>
                                </a:lnTo>
                                <a:lnTo>
                                  <a:pt x="1118" y="486"/>
                                </a:lnTo>
                                <a:lnTo>
                                  <a:pt x="1116" y="486"/>
                                </a:lnTo>
                                <a:lnTo>
                                  <a:pt x="1114" y="488"/>
                                </a:lnTo>
                                <a:lnTo>
                                  <a:pt x="1111" y="488"/>
                                </a:lnTo>
                                <a:lnTo>
                                  <a:pt x="1109" y="488"/>
                                </a:lnTo>
                                <a:lnTo>
                                  <a:pt x="1107" y="488"/>
                                </a:lnTo>
                                <a:lnTo>
                                  <a:pt x="1103" y="488"/>
                                </a:lnTo>
                                <a:lnTo>
                                  <a:pt x="1101" y="488"/>
                                </a:lnTo>
                                <a:lnTo>
                                  <a:pt x="1099" y="488"/>
                                </a:lnTo>
                                <a:lnTo>
                                  <a:pt x="1097" y="488"/>
                                </a:lnTo>
                                <a:lnTo>
                                  <a:pt x="1095" y="488"/>
                                </a:lnTo>
                                <a:lnTo>
                                  <a:pt x="1092" y="490"/>
                                </a:lnTo>
                                <a:lnTo>
                                  <a:pt x="1086" y="490"/>
                                </a:lnTo>
                                <a:lnTo>
                                  <a:pt x="1084" y="492"/>
                                </a:lnTo>
                                <a:lnTo>
                                  <a:pt x="1082" y="492"/>
                                </a:lnTo>
                                <a:lnTo>
                                  <a:pt x="1080" y="492"/>
                                </a:lnTo>
                                <a:lnTo>
                                  <a:pt x="1076" y="492"/>
                                </a:lnTo>
                                <a:lnTo>
                                  <a:pt x="1073" y="494"/>
                                </a:lnTo>
                                <a:lnTo>
                                  <a:pt x="1073" y="496"/>
                                </a:lnTo>
                                <a:lnTo>
                                  <a:pt x="1071" y="496"/>
                                </a:lnTo>
                                <a:lnTo>
                                  <a:pt x="1069" y="501"/>
                                </a:lnTo>
                                <a:lnTo>
                                  <a:pt x="1069" y="503"/>
                                </a:lnTo>
                                <a:lnTo>
                                  <a:pt x="1067" y="503"/>
                                </a:lnTo>
                                <a:lnTo>
                                  <a:pt x="1065" y="505"/>
                                </a:lnTo>
                                <a:lnTo>
                                  <a:pt x="1065" y="507"/>
                                </a:lnTo>
                                <a:lnTo>
                                  <a:pt x="1063" y="507"/>
                                </a:lnTo>
                                <a:lnTo>
                                  <a:pt x="1061" y="507"/>
                                </a:lnTo>
                                <a:lnTo>
                                  <a:pt x="1059" y="509"/>
                                </a:lnTo>
                                <a:lnTo>
                                  <a:pt x="1056" y="509"/>
                                </a:lnTo>
                                <a:lnTo>
                                  <a:pt x="1054" y="507"/>
                                </a:lnTo>
                                <a:lnTo>
                                  <a:pt x="1052" y="507"/>
                                </a:lnTo>
                                <a:lnTo>
                                  <a:pt x="1048" y="507"/>
                                </a:lnTo>
                                <a:lnTo>
                                  <a:pt x="1044" y="505"/>
                                </a:lnTo>
                                <a:lnTo>
                                  <a:pt x="1037" y="503"/>
                                </a:lnTo>
                                <a:lnTo>
                                  <a:pt x="1035" y="503"/>
                                </a:lnTo>
                                <a:lnTo>
                                  <a:pt x="1033" y="501"/>
                                </a:lnTo>
                                <a:lnTo>
                                  <a:pt x="1031" y="501"/>
                                </a:lnTo>
                                <a:lnTo>
                                  <a:pt x="1029" y="503"/>
                                </a:lnTo>
                                <a:lnTo>
                                  <a:pt x="1027" y="503"/>
                                </a:lnTo>
                                <a:lnTo>
                                  <a:pt x="1023" y="503"/>
                                </a:lnTo>
                                <a:lnTo>
                                  <a:pt x="1023" y="505"/>
                                </a:lnTo>
                                <a:lnTo>
                                  <a:pt x="1021" y="505"/>
                                </a:lnTo>
                                <a:lnTo>
                                  <a:pt x="1018" y="507"/>
                                </a:lnTo>
                                <a:lnTo>
                                  <a:pt x="1016" y="507"/>
                                </a:lnTo>
                                <a:lnTo>
                                  <a:pt x="1014" y="507"/>
                                </a:lnTo>
                                <a:lnTo>
                                  <a:pt x="1012" y="507"/>
                                </a:lnTo>
                                <a:lnTo>
                                  <a:pt x="1010" y="507"/>
                                </a:lnTo>
                                <a:lnTo>
                                  <a:pt x="1008" y="509"/>
                                </a:lnTo>
                                <a:lnTo>
                                  <a:pt x="1004" y="511"/>
                                </a:lnTo>
                                <a:lnTo>
                                  <a:pt x="1002" y="511"/>
                                </a:lnTo>
                                <a:lnTo>
                                  <a:pt x="999" y="513"/>
                                </a:lnTo>
                                <a:lnTo>
                                  <a:pt x="995" y="517"/>
                                </a:lnTo>
                                <a:lnTo>
                                  <a:pt x="993" y="517"/>
                                </a:lnTo>
                                <a:lnTo>
                                  <a:pt x="991" y="520"/>
                                </a:lnTo>
                                <a:lnTo>
                                  <a:pt x="991" y="522"/>
                                </a:lnTo>
                                <a:lnTo>
                                  <a:pt x="989" y="522"/>
                                </a:lnTo>
                                <a:lnTo>
                                  <a:pt x="987" y="526"/>
                                </a:lnTo>
                                <a:lnTo>
                                  <a:pt x="987" y="528"/>
                                </a:lnTo>
                                <a:lnTo>
                                  <a:pt x="985" y="530"/>
                                </a:lnTo>
                                <a:lnTo>
                                  <a:pt x="985" y="532"/>
                                </a:lnTo>
                                <a:lnTo>
                                  <a:pt x="985" y="534"/>
                                </a:lnTo>
                                <a:lnTo>
                                  <a:pt x="985" y="537"/>
                                </a:lnTo>
                                <a:lnTo>
                                  <a:pt x="983" y="541"/>
                                </a:lnTo>
                                <a:lnTo>
                                  <a:pt x="983" y="543"/>
                                </a:lnTo>
                                <a:lnTo>
                                  <a:pt x="980" y="545"/>
                                </a:lnTo>
                                <a:lnTo>
                                  <a:pt x="980" y="547"/>
                                </a:lnTo>
                                <a:lnTo>
                                  <a:pt x="980" y="549"/>
                                </a:lnTo>
                                <a:lnTo>
                                  <a:pt x="980" y="551"/>
                                </a:lnTo>
                                <a:lnTo>
                                  <a:pt x="980" y="553"/>
                                </a:lnTo>
                                <a:lnTo>
                                  <a:pt x="978" y="556"/>
                                </a:lnTo>
                                <a:lnTo>
                                  <a:pt x="978" y="560"/>
                                </a:lnTo>
                                <a:lnTo>
                                  <a:pt x="976" y="562"/>
                                </a:lnTo>
                                <a:lnTo>
                                  <a:pt x="976" y="564"/>
                                </a:lnTo>
                                <a:lnTo>
                                  <a:pt x="974" y="564"/>
                                </a:lnTo>
                                <a:lnTo>
                                  <a:pt x="972" y="566"/>
                                </a:lnTo>
                                <a:lnTo>
                                  <a:pt x="970" y="566"/>
                                </a:lnTo>
                                <a:lnTo>
                                  <a:pt x="968" y="566"/>
                                </a:lnTo>
                                <a:lnTo>
                                  <a:pt x="964" y="566"/>
                                </a:lnTo>
                                <a:lnTo>
                                  <a:pt x="959" y="566"/>
                                </a:lnTo>
                                <a:lnTo>
                                  <a:pt x="959" y="568"/>
                                </a:lnTo>
                                <a:lnTo>
                                  <a:pt x="959" y="570"/>
                                </a:lnTo>
                                <a:lnTo>
                                  <a:pt x="957" y="570"/>
                                </a:lnTo>
                                <a:lnTo>
                                  <a:pt x="957" y="572"/>
                                </a:lnTo>
                                <a:lnTo>
                                  <a:pt x="955" y="575"/>
                                </a:lnTo>
                                <a:lnTo>
                                  <a:pt x="953" y="577"/>
                                </a:lnTo>
                                <a:lnTo>
                                  <a:pt x="951" y="579"/>
                                </a:lnTo>
                                <a:lnTo>
                                  <a:pt x="949" y="579"/>
                                </a:lnTo>
                                <a:lnTo>
                                  <a:pt x="949" y="581"/>
                                </a:lnTo>
                                <a:lnTo>
                                  <a:pt x="947" y="581"/>
                                </a:lnTo>
                                <a:lnTo>
                                  <a:pt x="945" y="583"/>
                                </a:lnTo>
                                <a:lnTo>
                                  <a:pt x="942" y="583"/>
                                </a:lnTo>
                                <a:lnTo>
                                  <a:pt x="942" y="585"/>
                                </a:lnTo>
                                <a:lnTo>
                                  <a:pt x="940" y="585"/>
                                </a:lnTo>
                                <a:lnTo>
                                  <a:pt x="938" y="587"/>
                                </a:lnTo>
                                <a:lnTo>
                                  <a:pt x="936" y="589"/>
                                </a:lnTo>
                                <a:lnTo>
                                  <a:pt x="934" y="591"/>
                                </a:lnTo>
                                <a:lnTo>
                                  <a:pt x="932" y="591"/>
                                </a:lnTo>
                                <a:lnTo>
                                  <a:pt x="932" y="594"/>
                                </a:lnTo>
                                <a:lnTo>
                                  <a:pt x="928" y="594"/>
                                </a:lnTo>
                                <a:lnTo>
                                  <a:pt x="926" y="596"/>
                                </a:lnTo>
                                <a:lnTo>
                                  <a:pt x="923" y="596"/>
                                </a:lnTo>
                                <a:lnTo>
                                  <a:pt x="923" y="598"/>
                                </a:lnTo>
                                <a:lnTo>
                                  <a:pt x="921" y="598"/>
                                </a:lnTo>
                                <a:lnTo>
                                  <a:pt x="919" y="598"/>
                                </a:lnTo>
                                <a:lnTo>
                                  <a:pt x="915" y="600"/>
                                </a:lnTo>
                                <a:lnTo>
                                  <a:pt x="913" y="602"/>
                                </a:lnTo>
                                <a:lnTo>
                                  <a:pt x="911" y="602"/>
                                </a:lnTo>
                                <a:lnTo>
                                  <a:pt x="909" y="602"/>
                                </a:lnTo>
                                <a:lnTo>
                                  <a:pt x="898" y="604"/>
                                </a:lnTo>
                                <a:lnTo>
                                  <a:pt x="896" y="629"/>
                                </a:lnTo>
                                <a:lnTo>
                                  <a:pt x="896" y="655"/>
                                </a:lnTo>
                                <a:lnTo>
                                  <a:pt x="896" y="657"/>
                                </a:lnTo>
                                <a:lnTo>
                                  <a:pt x="896" y="682"/>
                                </a:lnTo>
                                <a:lnTo>
                                  <a:pt x="896" y="710"/>
                                </a:lnTo>
                                <a:lnTo>
                                  <a:pt x="894" y="735"/>
                                </a:lnTo>
                                <a:lnTo>
                                  <a:pt x="894" y="737"/>
                                </a:lnTo>
                                <a:lnTo>
                                  <a:pt x="894" y="763"/>
                                </a:lnTo>
                                <a:lnTo>
                                  <a:pt x="894" y="790"/>
                                </a:lnTo>
                                <a:lnTo>
                                  <a:pt x="892" y="817"/>
                                </a:lnTo>
                                <a:lnTo>
                                  <a:pt x="892" y="843"/>
                                </a:lnTo>
                                <a:lnTo>
                                  <a:pt x="864" y="843"/>
                                </a:lnTo>
                                <a:lnTo>
                                  <a:pt x="837" y="843"/>
                                </a:lnTo>
                                <a:lnTo>
                                  <a:pt x="811" y="843"/>
                                </a:lnTo>
                                <a:lnTo>
                                  <a:pt x="809" y="843"/>
                                </a:lnTo>
                                <a:lnTo>
                                  <a:pt x="784" y="843"/>
                                </a:lnTo>
                                <a:lnTo>
                                  <a:pt x="757" y="843"/>
                                </a:lnTo>
                                <a:lnTo>
                                  <a:pt x="731" y="843"/>
                                </a:lnTo>
                                <a:lnTo>
                                  <a:pt x="704" y="841"/>
                                </a:lnTo>
                                <a:lnTo>
                                  <a:pt x="676" y="841"/>
                                </a:lnTo>
                                <a:lnTo>
                                  <a:pt x="649" y="839"/>
                                </a:lnTo>
                                <a:lnTo>
                                  <a:pt x="621" y="839"/>
                                </a:lnTo>
                                <a:lnTo>
                                  <a:pt x="594" y="839"/>
                                </a:lnTo>
                                <a:lnTo>
                                  <a:pt x="564" y="836"/>
                                </a:lnTo>
                                <a:lnTo>
                                  <a:pt x="537" y="836"/>
                                </a:lnTo>
                                <a:lnTo>
                                  <a:pt x="512" y="836"/>
                                </a:lnTo>
                                <a:lnTo>
                                  <a:pt x="486" y="836"/>
                                </a:lnTo>
                                <a:lnTo>
                                  <a:pt x="484" y="836"/>
                                </a:lnTo>
                                <a:lnTo>
                                  <a:pt x="459" y="834"/>
                                </a:lnTo>
                                <a:lnTo>
                                  <a:pt x="431" y="834"/>
                                </a:lnTo>
                                <a:lnTo>
                                  <a:pt x="406" y="832"/>
                                </a:lnTo>
                                <a:lnTo>
                                  <a:pt x="379" y="832"/>
                                </a:lnTo>
                                <a:lnTo>
                                  <a:pt x="353" y="830"/>
                                </a:lnTo>
                                <a:lnTo>
                                  <a:pt x="351" y="830"/>
                                </a:lnTo>
                                <a:lnTo>
                                  <a:pt x="326" y="830"/>
                                </a:lnTo>
                                <a:lnTo>
                                  <a:pt x="298" y="828"/>
                                </a:lnTo>
                                <a:lnTo>
                                  <a:pt x="296" y="828"/>
                                </a:lnTo>
                                <a:lnTo>
                                  <a:pt x="271" y="828"/>
                                </a:lnTo>
                                <a:lnTo>
                                  <a:pt x="271" y="826"/>
                                </a:lnTo>
                                <a:lnTo>
                                  <a:pt x="243" y="826"/>
                                </a:lnTo>
                                <a:lnTo>
                                  <a:pt x="216" y="826"/>
                                </a:lnTo>
                                <a:lnTo>
                                  <a:pt x="191" y="824"/>
                                </a:lnTo>
                                <a:lnTo>
                                  <a:pt x="188" y="824"/>
                                </a:lnTo>
                                <a:lnTo>
                                  <a:pt x="163" y="824"/>
                                </a:lnTo>
                                <a:lnTo>
                                  <a:pt x="161" y="824"/>
                                </a:lnTo>
                                <a:lnTo>
                                  <a:pt x="136" y="824"/>
                                </a:lnTo>
                                <a:lnTo>
                                  <a:pt x="134" y="824"/>
                                </a:lnTo>
                                <a:lnTo>
                                  <a:pt x="106" y="824"/>
                                </a:lnTo>
                                <a:lnTo>
                                  <a:pt x="79" y="822"/>
                                </a:lnTo>
                                <a:lnTo>
                                  <a:pt x="53" y="822"/>
                                </a:lnTo>
                                <a:lnTo>
                                  <a:pt x="51" y="822"/>
                                </a:lnTo>
                                <a:lnTo>
                                  <a:pt x="24" y="822"/>
                                </a:lnTo>
                                <a:lnTo>
                                  <a:pt x="0" y="820"/>
                                </a:lnTo>
                                <a:lnTo>
                                  <a:pt x="3" y="805"/>
                                </a:lnTo>
                                <a:lnTo>
                                  <a:pt x="5" y="792"/>
                                </a:lnTo>
                                <a:lnTo>
                                  <a:pt x="5" y="790"/>
                                </a:lnTo>
                                <a:lnTo>
                                  <a:pt x="5" y="788"/>
                                </a:lnTo>
                                <a:lnTo>
                                  <a:pt x="5" y="786"/>
                                </a:lnTo>
                                <a:lnTo>
                                  <a:pt x="5" y="784"/>
                                </a:lnTo>
                                <a:lnTo>
                                  <a:pt x="7" y="782"/>
                                </a:lnTo>
                                <a:lnTo>
                                  <a:pt x="7" y="779"/>
                                </a:lnTo>
                                <a:lnTo>
                                  <a:pt x="7" y="777"/>
                                </a:lnTo>
                                <a:lnTo>
                                  <a:pt x="7" y="775"/>
                                </a:lnTo>
                                <a:lnTo>
                                  <a:pt x="7" y="773"/>
                                </a:lnTo>
                                <a:lnTo>
                                  <a:pt x="9" y="771"/>
                                </a:lnTo>
                                <a:lnTo>
                                  <a:pt x="9" y="769"/>
                                </a:lnTo>
                                <a:lnTo>
                                  <a:pt x="9" y="767"/>
                                </a:lnTo>
                                <a:lnTo>
                                  <a:pt x="9" y="765"/>
                                </a:lnTo>
                                <a:lnTo>
                                  <a:pt x="9" y="763"/>
                                </a:lnTo>
                                <a:lnTo>
                                  <a:pt x="9" y="760"/>
                                </a:lnTo>
                                <a:lnTo>
                                  <a:pt x="11" y="758"/>
                                </a:lnTo>
                                <a:lnTo>
                                  <a:pt x="11" y="756"/>
                                </a:lnTo>
                                <a:lnTo>
                                  <a:pt x="11" y="754"/>
                                </a:lnTo>
                                <a:lnTo>
                                  <a:pt x="13" y="752"/>
                                </a:lnTo>
                                <a:lnTo>
                                  <a:pt x="13" y="750"/>
                                </a:lnTo>
                                <a:lnTo>
                                  <a:pt x="15" y="750"/>
                                </a:lnTo>
                                <a:lnTo>
                                  <a:pt x="15" y="748"/>
                                </a:lnTo>
                                <a:lnTo>
                                  <a:pt x="17" y="746"/>
                                </a:lnTo>
                                <a:lnTo>
                                  <a:pt x="17" y="744"/>
                                </a:lnTo>
                                <a:lnTo>
                                  <a:pt x="19" y="744"/>
                                </a:lnTo>
                                <a:lnTo>
                                  <a:pt x="19" y="741"/>
                                </a:lnTo>
                                <a:lnTo>
                                  <a:pt x="22" y="739"/>
                                </a:lnTo>
                                <a:lnTo>
                                  <a:pt x="22" y="737"/>
                                </a:lnTo>
                                <a:lnTo>
                                  <a:pt x="24" y="737"/>
                                </a:lnTo>
                                <a:lnTo>
                                  <a:pt x="24" y="735"/>
                                </a:lnTo>
                                <a:lnTo>
                                  <a:pt x="26" y="735"/>
                                </a:lnTo>
                                <a:lnTo>
                                  <a:pt x="26" y="733"/>
                                </a:lnTo>
                                <a:lnTo>
                                  <a:pt x="26" y="731"/>
                                </a:lnTo>
                                <a:lnTo>
                                  <a:pt x="28" y="731"/>
                                </a:lnTo>
                                <a:lnTo>
                                  <a:pt x="28" y="729"/>
                                </a:lnTo>
                                <a:lnTo>
                                  <a:pt x="30" y="729"/>
                                </a:lnTo>
                                <a:lnTo>
                                  <a:pt x="30" y="727"/>
                                </a:lnTo>
                                <a:lnTo>
                                  <a:pt x="30" y="725"/>
                                </a:lnTo>
                                <a:lnTo>
                                  <a:pt x="32" y="725"/>
                                </a:lnTo>
                                <a:lnTo>
                                  <a:pt x="32" y="722"/>
                                </a:lnTo>
                                <a:lnTo>
                                  <a:pt x="32" y="720"/>
                                </a:lnTo>
                                <a:lnTo>
                                  <a:pt x="32" y="718"/>
                                </a:lnTo>
                                <a:lnTo>
                                  <a:pt x="32" y="716"/>
                                </a:lnTo>
                                <a:lnTo>
                                  <a:pt x="32" y="714"/>
                                </a:lnTo>
                                <a:lnTo>
                                  <a:pt x="32" y="712"/>
                                </a:lnTo>
                                <a:lnTo>
                                  <a:pt x="32" y="710"/>
                                </a:lnTo>
                                <a:lnTo>
                                  <a:pt x="32" y="708"/>
                                </a:lnTo>
                                <a:lnTo>
                                  <a:pt x="32" y="706"/>
                                </a:lnTo>
                                <a:lnTo>
                                  <a:pt x="32" y="703"/>
                                </a:lnTo>
                                <a:lnTo>
                                  <a:pt x="32" y="701"/>
                                </a:lnTo>
                                <a:lnTo>
                                  <a:pt x="34" y="699"/>
                                </a:lnTo>
                                <a:lnTo>
                                  <a:pt x="34" y="697"/>
                                </a:lnTo>
                                <a:lnTo>
                                  <a:pt x="34" y="695"/>
                                </a:lnTo>
                                <a:lnTo>
                                  <a:pt x="34" y="693"/>
                                </a:lnTo>
                                <a:lnTo>
                                  <a:pt x="34" y="691"/>
                                </a:lnTo>
                                <a:lnTo>
                                  <a:pt x="34" y="689"/>
                                </a:lnTo>
                                <a:lnTo>
                                  <a:pt x="36" y="686"/>
                                </a:lnTo>
                                <a:lnTo>
                                  <a:pt x="36" y="684"/>
                                </a:lnTo>
                                <a:lnTo>
                                  <a:pt x="36" y="682"/>
                                </a:lnTo>
                                <a:lnTo>
                                  <a:pt x="36" y="680"/>
                                </a:lnTo>
                                <a:lnTo>
                                  <a:pt x="36" y="678"/>
                                </a:lnTo>
                                <a:lnTo>
                                  <a:pt x="38" y="676"/>
                                </a:lnTo>
                                <a:lnTo>
                                  <a:pt x="38" y="674"/>
                                </a:lnTo>
                                <a:lnTo>
                                  <a:pt x="41" y="672"/>
                                </a:lnTo>
                                <a:lnTo>
                                  <a:pt x="41" y="670"/>
                                </a:lnTo>
                                <a:lnTo>
                                  <a:pt x="43" y="670"/>
                                </a:lnTo>
                                <a:lnTo>
                                  <a:pt x="43" y="667"/>
                                </a:lnTo>
                                <a:lnTo>
                                  <a:pt x="45" y="667"/>
                                </a:lnTo>
                                <a:lnTo>
                                  <a:pt x="45" y="665"/>
                                </a:lnTo>
                                <a:lnTo>
                                  <a:pt x="47" y="665"/>
                                </a:lnTo>
                                <a:lnTo>
                                  <a:pt x="47" y="663"/>
                                </a:lnTo>
                                <a:lnTo>
                                  <a:pt x="49" y="663"/>
                                </a:lnTo>
                                <a:lnTo>
                                  <a:pt x="49" y="661"/>
                                </a:lnTo>
                                <a:lnTo>
                                  <a:pt x="51" y="661"/>
                                </a:lnTo>
                                <a:lnTo>
                                  <a:pt x="53" y="661"/>
                                </a:lnTo>
                                <a:lnTo>
                                  <a:pt x="53" y="659"/>
                                </a:lnTo>
                                <a:lnTo>
                                  <a:pt x="55" y="659"/>
                                </a:lnTo>
                                <a:lnTo>
                                  <a:pt x="57" y="657"/>
                                </a:lnTo>
                                <a:lnTo>
                                  <a:pt x="60" y="657"/>
                                </a:lnTo>
                                <a:lnTo>
                                  <a:pt x="62" y="655"/>
                                </a:lnTo>
                                <a:lnTo>
                                  <a:pt x="64" y="655"/>
                                </a:lnTo>
                                <a:lnTo>
                                  <a:pt x="66" y="655"/>
                                </a:lnTo>
                                <a:lnTo>
                                  <a:pt x="66" y="653"/>
                                </a:lnTo>
                                <a:lnTo>
                                  <a:pt x="68" y="653"/>
                                </a:lnTo>
                                <a:lnTo>
                                  <a:pt x="70" y="653"/>
                                </a:lnTo>
                                <a:lnTo>
                                  <a:pt x="72" y="653"/>
                                </a:lnTo>
                                <a:lnTo>
                                  <a:pt x="74" y="653"/>
                                </a:lnTo>
                                <a:lnTo>
                                  <a:pt x="76" y="653"/>
                                </a:lnTo>
                                <a:lnTo>
                                  <a:pt x="79" y="653"/>
                                </a:lnTo>
                                <a:lnTo>
                                  <a:pt x="81" y="653"/>
                                </a:lnTo>
                                <a:lnTo>
                                  <a:pt x="83" y="653"/>
                                </a:lnTo>
                                <a:lnTo>
                                  <a:pt x="85" y="653"/>
                                </a:lnTo>
                                <a:lnTo>
                                  <a:pt x="85" y="651"/>
                                </a:lnTo>
                                <a:lnTo>
                                  <a:pt x="87" y="651"/>
                                </a:lnTo>
                                <a:lnTo>
                                  <a:pt x="89" y="651"/>
                                </a:lnTo>
                                <a:lnTo>
                                  <a:pt x="91" y="651"/>
                                </a:lnTo>
                                <a:lnTo>
                                  <a:pt x="93" y="651"/>
                                </a:lnTo>
                                <a:lnTo>
                                  <a:pt x="95" y="651"/>
                                </a:lnTo>
                                <a:lnTo>
                                  <a:pt x="95" y="648"/>
                                </a:lnTo>
                                <a:lnTo>
                                  <a:pt x="98" y="648"/>
                                </a:lnTo>
                                <a:lnTo>
                                  <a:pt x="100" y="646"/>
                                </a:lnTo>
                                <a:lnTo>
                                  <a:pt x="102" y="646"/>
                                </a:lnTo>
                                <a:lnTo>
                                  <a:pt x="104" y="646"/>
                                </a:lnTo>
                                <a:lnTo>
                                  <a:pt x="106" y="644"/>
                                </a:lnTo>
                                <a:lnTo>
                                  <a:pt x="108" y="644"/>
                                </a:lnTo>
                                <a:lnTo>
                                  <a:pt x="110" y="644"/>
                                </a:lnTo>
                                <a:lnTo>
                                  <a:pt x="110" y="642"/>
                                </a:lnTo>
                                <a:lnTo>
                                  <a:pt x="112" y="642"/>
                                </a:lnTo>
                                <a:lnTo>
                                  <a:pt x="114" y="640"/>
                                </a:lnTo>
                                <a:lnTo>
                                  <a:pt x="117" y="640"/>
                                </a:lnTo>
                                <a:lnTo>
                                  <a:pt x="119" y="640"/>
                                </a:lnTo>
                                <a:lnTo>
                                  <a:pt x="119" y="638"/>
                                </a:lnTo>
                                <a:lnTo>
                                  <a:pt x="121" y="638"/>
                                </a:lnTo>
                                <a:lnTo>
                                  <a:pt x="123" y="638"/>
                                </a:lnTo>
                                <a:lnTo>
                                  <a:pt x="123" y="636"/>
                                </a:lnTo>
                                <a:lnTo>
                                  <a:pt x="125" y="636"/>
                                </a:lnTo>
                                <a:lnTo>
                                  <a:pt x="127" y="636"/>
                                </a:lnTo>
                                <a:lnTo>
                                  <a:pt x="129" y="636"/>
                                </a:lnTo>
                                <a:lnTo>
                                  <a:pt x="131" y="636"/>
                                </a:lnTo>
                                <a:lnTo>
                                  <a:pt x="134" y="634"/>
                                </a:lnTo>
                                <a:lnTo>
                                  <a:pt x="134" y="636"/>
                                </a:lnTo>
                                <a:lnTo>
                                  <a:pt x="136" y="636"/>
                                </a:lnTo>
                                <a:lnTo>
                                  <a:pt x="138" y="636"/>
                                </a:lnTo>
                                <a:lnTo>
                                  <a:pt x="140" y="636"/>
                                </a:lnTo>
                                <a:lnTo>
                                  <a:pt x="142" y="636"/>
                                </a:lnTo>
                                <a:lnTo>
                                  <a:pt x="142" y="638"/>
                                </a:lnTo>
                                <a:lnTo>
                                  <a:pt x="144" y="638"/>
                                </a:lnTo>
                                <a:lnTo>
                                  <a:pt x="144" y="640"/>
                                </a:lnTo>
                                <a:lnTo>
                                  <a:pt x="146" y="640"/>
                                </a:lnTo>
                                <a:lnTo>
                                  <a:pt x="146" y="642"/>
                                </a:lnTo>
                                <a:lnTo>
                                  <a:pt x="148" y="642"/>
                                </a:lnTo>
                                <a:lnTo>
                                  <a:pt x="150" y="642"/>
                                </a:lnTo>
                                <a:lnTo>
                                  <a:pt x="153" y="644"/>
                                </a:lnTo>
                                <a:lnTo>
                                  <a:pt x="155" y="644"/>
                                </a:lnTo>
                                <a:lnTo>
                                  <a:pt x="157" y="644"/>
                                </a:lnTo>
                                <a:lnTo>
                                  <a:pt x="159" y="644"/>
                                </a:lnTo>
                                <a:lnTo>
                                  <a:pt x="159" y="646"/>
                                </a:lnTo>
                                <a:lnTo>
                                  <a:pt x="161" y="646"/>
                                </a:lnTo>
                                <a:lnTo>
                                  <a:pt x="163" y="648"/>
                                </a:lnTo>
                                <a:lnTo>
                                  <a:pt x="165" y="648"/>
                                </a:lnTo>
                                <a:lnTo>
                                  <a:pt x="165" y="651"/>
                                </a:lnTo>
                                <a:lnTo>
                                  <a:pt x="167" y="651"/>
                                </a:lnTo>
                                <a:lnTo>
                                  <a:pt x="167" y="653"/>
                                </a:lnTo>
                                <a:lnTo>
                                  <a:pt x="169" y="653"/>
                                </a:lnTo>
                                <a:lnTo>
                                  <a:pt x="172" y="653"/>
                                </a:lnTo>
                                <a:lnTo>
                                  <a:pt x="174" y="655"/>
                                </a:lnTo>
                                <a:lnTo>
                                  <a:pt x="176" y="655"/>
                                </a:lnTo>
                                <a:lnTo>
                                  <a:pt x="178" y="655"/>
                                </a:lnTo>
                                <a:lnTo>
                                  <a:pt x="180" y="655"/>
                                </a:lnTo>
                                <a:lnTo>
                                  <a:pt x="182" y="655"/>
                                </a:lnTo>
                                <a:lnTo>
                                  <a:pt x="184" y="655"/>
                                </a:lnTo>
                                <a:lnTo>
                                  <a:pt x="186" y="657"/>
                                </a:lnTo>
                                <a:lnTo>
                                  <a:pt x="188" y="657"/>
                                </a:lnTo>
                                <a:lnTo>
                                  <a:pt x="191" y="657"/>
                                </a:lnTo>
                                <a:lnTo>
                                  <a:pt x="193" y="657"/>
                                </a:lnTo>
                                <a:lnTo>
                                  <a:pt x="195" y="659"/>
                                </a:lnTo>
                                <a:lnTo>
                                  <a:pt x="197" y="659"/>
                                </a:lnTo>
                                <a:lnTo>
                                  <a:pt x="199" y="659"/>
                                </a:lnTo>
                                <a:lnTo>
                                  <a:pt x="201" y="659"/>
                                </a:lnTo>
                                <a:lnTo>
                                  <a:pt x="203" y="659"/>
                                </a:lnTo>
                                <a:lnTo>
                                  <a:pt x="205" y="659"/>
                                </a:lnTo>
                                <a:lnTo>
                                  <a:pt x="207" y="659"/>
                                </a:lnTo>
                                <a:lnTo>
                                  <a:pt x="210" y="657"/>
                                </a:lnTo>
                                <a:lnTo>
                                  <a:pt x="212" y="657"/>
                                </a:lnTo>
                                <a:lnTo>
                                  <a:pt x="212" y="655"/>
                                </a:lnTo>
                                <a:lnTo>
                                  <a:pt x="214" y="655"/>
                                </a:lnTo>
                                <a:lnTo>
                                  <a:pt x="216" y="653"/>
                                </a:lnTo>
                                <a:lnTo>
                                  <a:pt x="218" y="653"/>
                                </a:lnTo>
                                <a:lnTo>
                                  <a:pt x="220" y="651"/>
                                </a:lnTo>
                                <a:lnTo>
                                  <a:pt x="226" y="648"/>
                                </a:lnTo>
                                <a:lnTo>
                                  <a:pt x="229" y="646"/>
                                </a:lnTo>
                                <a:lnTo>
                                  <a:pt x="241" y="644"/>
                                </a:lnTo>
                                <a:lnTo>
                                  <a:pt x="243" y="642"/>
                                </a:lnTo>
                                <a:lnTo>
                                  <a:pt x="245" y="642"/>
                                </a:lnTo>
                                <a:lnTo>
                                  <a:pt x="245" y="640"/>
                                </a:lnTo>
                                <a:lnTo>
                                  <a:pt x="248" y="640"/>
                                </a:lnTo>
                                <a:lnTo>
                                  <a:pt x="250" y="640"/>
                                </a:lnTo>
                                <a:lnTo>
                                  <a:pt x="250" y="638"/>
                                </a:lnTo>
                                <a:lnTo>
                                  <a:pt x="252" y="638"/>
                                </a:lnTo>
                                <a:lnTo>
                                  <a:pt x="254" y="636"/>
                                </a:lnTo>
                                <a:lnTo>
                                  <a:pt x="256" y="636"/>
                                </a:lnTo>
                                <a:lnTo>
                                  <a:pt x="256" y="634"/>
                                </a:lnTo>
                                <a:lnTo>
                                  <a:pt x="258" y="634"/>
                                </a:lnTo>
                                <a:lnTo>
                                  <a:pt x="260" y="634"/>
                                </a:lnTo>
                                <a:lnTo>
                                  <a:pt x="260" y="632"/>
                                </a:lnTo>
                                <a:lnTo>
                                  <a:pt x="262" y="632"/>
                                </a:lnTo>
                                <a:lnTo>
                                  <a:pt x="264" y="629"/>
                                </a:lnTo>
                                <a:lnTo>
                                  <a:pt x="267" y="629"/>
                                </a:lnTo>
                                <a:lnTo>
                                  <a:pt x="267" y="627"/>
                                </a:lnTo>
                                <a:lnTo>
                                  <a:pt x="269" y="627"/>
                                </a:lnTo>
                                <a:lnTo>
                                  <a:pt x="271" y="625"/>
                                </a:lnTo>
                                <a:lnTo>
                                  <a:pt x="273" y="625"/>
                                </a:lnTo>
                                <a:lnTo>
                                  <a:pt x="273" y="623"/>
                                </a:lnTo>
                                <a:lnTo>
                                  <a:pt x="275" y="623"/>
                                </a:lnTo>
                                <a:lnTo>
                                  <a:pt x="277" y="621"/>
                                </a:lnTo>
                                <a:lnTo>
                                  <a:pt x="279" y="619"/>
                                </a:lnTo>
                                <a:lnTo>
                                  <a:pt x="281" y="619"/>
                                </a:lnTo>
                                <a:lnTo>
                                  <a:pt x="281" y="617"/>
                                </a:lnTo>
                                <a:lnTo>
                                  <a:pt x="283" y="617"/>
                                </a:lnTo>
                                <a:lnTo>
                                  <a:pt x="286" y="615"/>
                                </a:lnTo>
                                <a:lnTo>
                                  <a:pt x="288" y="615"/>
                                </a:lnTo>
                                <a:lnTo>
                                  <a:pt x="288" y="613"/>
                                </a:lnTo>
                                <a:lnTo>
                                  <a:pt x="290" y="613"/>
                                </a:lnTo>
                                <a:lnTo>
                                  <a:pt x="292" y="610"/>
                                </a:lnTo>
                                <a:lnTo>
                                  <a:pt x="294" y="610"/>
                                </a:lnTo>
                                <a:lnTo>
                                  <a:pt x="294" y="608"/>
                                </a:lnTo>
                                <a:lnTo>
                                  <a:pt x="296" y="608"/>
                                </a:lnTo>
                                <a:lnTo>
                                  <a:pt x="298" y="606"/>
                                </a:lnTo>
                                <a:lnTo>
                                  <a:pt x="300" y="606"/>
                                </a:lnTo>
                                <a:lnTo>
                                  <a:pt x="300" y="604"/>
                                </a:lnTo>
                                <a:lnTo>
                                  <a:pt x="302" y="604"/>
                                </a:lnTo>
                                <a:lnTo>
                                  <a:pt x="305" y="604"/>
                                </a:lnTo>
                                <a:lnTo>
                                  <a:pt x="305" y="602"/>
                                </a:lnTo>
                                <a:lnTo>
                                  <a:pt x="307" y="602"/>
                                </a:lnTo>
                                <a:lnTo>
                                  <a:pt x="309" y="602"/>
                                </a:lnTo>
                                <a:lnTo>
                                  <a:pt x="311" y="600"/>
                                </a:lnTo>
                                <a:lnTo>
                                  <a:pt x="313" y="600"/>
                                </a:lnTo>
                                <a:lnTo>
                                  <a:pt x="315" y="600"/>
                                </a:lnTo>
                                <a:lnTo>
                                  <a:pt x="317" y="600"/>
                                </a:lnTo>
                                <a:lnTo>
                                  <a:pt x="319" y="600"/>
                                </a:lnTo>
                                <a:lnTo>
                                  <a:pt x="321" y="600"/>
                                </a:lnTo>
                                <a:lnTo>
                                  <a:pt x="321" y="598"/>
                                </a:lnTo>
                                <a:lnTo>
                                  <a:pt x="324" y="598"/>
                                </a:lnTo>
                                <a:lnTo>
                                  <a:pt x="326" y="598"/>
                                </a:lnTo>
                                <a:lnTo>
                                  <a:pt x="328" y="598"/>
                                </a:lnTo>
                                <a:lnTo>
                                  <a:pt x="330" y="598"/>
                                </a:lnTo>
                                <a:lnTo>
                                  <a:pt x="332" y="598"/>
                                </a:lnTo>
                                <a:lnTo>
                                  <a:pt x="334" y="598"/>
                                </a:lnTo>
                                <a:lnTo>
                                  <a:pt x="336" y="598"/>
                                </a:lnTo>
                                <a:lnTo>
                                  <a:pt x="338" y="598"/>
                                </a:lnTo>
                                <a:lnTo>
                                  <a:pt x="338" y="600"/>
                                </a:lnTo>
                                <a:lnTo>
                                  <a:pt x="340" y="600"/>
                                </a:lnTo>
                                <a:lnTo>
                                  <a:pt x="343" y="600"/>
                                </a:lnTo>
                                <a:lnTo>
                                  <a:pt x="345" y="600"/>
                                </a:lnTo>
                                <a:lnTo>
                                  <a:pt x="347" y="600"/>
                                </a:lnTo>
                                <a:lnTo>
                                  <a:pt x="349" y="600"/>
                                </a:lnTo>
                                <a:lnTo>
                                  <a:pt x="351" y="600"/>
                                </a:lnTo>
                                <a:lnTo>
                                  <a:pt x="353" y="600"/>
                                </a:lnTo>
                                <a:lnTo>
                                  <a:pt x="355" y="602"/>
                                </a:lnTo>
                                <a:lnTo>
                                  <a:pt x="357" y="602"/>
                                </a:lnTo>
                                <a:lnTo>
                                  <a:pt x="359" y="602"/>
                                </a:lnTo>
                                <a:lnTo>
                                  <a:pt x="362" y="602"/>
                                </a:lnTo>
                                <a:lnTo>
                                  <a:pt x="364" y="600"/>
                                </a:lnTo>
                                <a:lnTo>
                                  <a:pt x="366" y="600"/>
                                </a:lnTo>
                                <a:lnTo>
                                  <a:pt x="368" y="600"/>
                                </a:lnTo>
                                <a:lnTo>
                                  <a:pt x="370" y="600"/>
                                </a:lnTo>
                                <a:lnTo>
                                  <a:pt x="372" y="600"/>
                                </a:lnTo>
                                <a:lnTo>
                                  <a:pt x="374" y="602"/>
                                </a:lnTo>
                                <a:lnTo>
                                  <a:pt x="376" y="602"/>
                                </a:lnTo>
                                <a:lnTo>
                                  <a:pt x="379" y="602"/>
                                </a:lnTo>
                                <a:lnTo>
                                  <a:pt x="381" y="602"/>
                                </a:lnTo>
                                <a:lnTo>
                                  <a:pt x="383" y="602"/>
                                </a:lnTo>
                                <a:lnTo>
                                  <a:pt x="385" y="602"/>
                                </a:lnTo>
                                <a:lnTo>
                                  <a:pt x="387" y="602"/>
                                </a:lnTo>
                                <a:lnTo>
                                  <a:pt x="389" y="602"/>
                                </a:lnTo>
                                <a:lnTo>
                                  <a:pt x="391" y="602"/>
                                </a:lnTo>
                                <a:lnTo>
                                  <a:pt x="393" y="602"/>
                                </a:lnTo>
                                <a:lnTo>
                                  <a:pt x="395" y="604"/>
                                </a:lnTo>
                                <a:lnTo>
                                  <a:pt x="398" y="604"/>
                                </a:lnTo>
                                <a:lnTo>
                                  <a:pt x="400" y="604"/>
                                </a:lnTo>
                                <a:lnTo>
                                  <a:pt x="402" y="604"/>
                                </a:lnTo>
                                <a:lnTo>
                                  <a:pt x="404" y="604"/>
                                </a:lnTo>
                                <a:lnTo>
                                  <a:pt x="406" y="604"/>
                                </a:lnTo>
                                <a:lnTo>
                                  <a:pt x="406" y="606"/>
                                </a:lnTo>
                                <a:lnTo>
                                  <a:pt x="408" y="606"/>
                                </a:lnTo>
                                <a:lnTo>
                                  <a:pt x="410" y="606"/>
                                </a:lnTo>
                                <a:lnTo>
                                  <a:pt x="412" y="606"/>
                                </a:lnTo>
                                <a:lnTo>
                                  <a:pt x="414" y="606"/>
                                </a:lnTo>
                                <a:lnTo>
                                  <a:pt x="417" y="608"/>
                                </a:lnTo>
                                <a:lnTo>
                                  <a:pt x="419" y="608"/>
                                </a:lnTo>
                                <a:lnTo>
                                  <a:pt x="421" y="608"/>
                                </a:lnTo>
                                <a:lnTo>
                                  <a:pt x="423" y="608"/>
                                </a:lnTo>
                                <a:lnTo>
                                  <a:pt x="425" y="608"/>
                                </a:lnTo>
                                <a:lnTo>
                                  <a:pt x="427" y="608"/>
                                </a:lnTo>
                                <a:lnTo>
                                  <a:pt x="429" y="608"/>
                                </a:lnTo>
                                <a:lnTo>
                                  <a:pt x="431" y="608"/>
                                </a:lnTo>
                                <a:lnTo>
                                  <a:pt x="433" y="608"/>
                                </a:lnTo>
                                <a:lnTo>
                                  <a:pt x="436" y="608"/>
                                </a:lnTo>
                                <a:lnTo>
                                  <a:pt x="438" y="610"/>
                                </a:lnTo>
                                <a:lnTo>
                                  <a:pt x="440" y="610"/>
                                </a:lnTo>
                                <a:lnTo>
                                  <a:pt x="442" y="610"/>
                                </a:lnTo>
                                <a:lnTo>
                                  <a:pt x="444" y="610"/>
                                </a:lnTo>
                                <a:lnTo>
                                  <a:pt x="446" y="610"/>
                                </a:lnTo>
                                <a:lnTo>
                                  <a:pt x="448" y="610"/>
                                </a:lnTo>
                                <a:lnTo>
                                  <a:pt x="450" y="610"/>
                                </a:lnTo>
                                <a:lnTo>
                                  <a:pt x="452" y="610"/>
                                </a:lnTo>
                                <a:lnTo>
                                  <a:pt x="455" y="610"/>
                                </a:lnTo>
                                <a:lnTo>
                                  <a:pt x="457" y="610"/>
                                </a:lnTo>
                                <a:lnTo>
                                  <a:pt x="459" y="610"/>
                                </a:lnTo>
                                <a:lnTo>
                                  <a:pt x="461" y="610"/>
                                </a:lnTo>
                                <a:lnTo>
                                  <a:pt x="463" y="610"/>
                                </a:lnTo>
                                <a:lnTo>
                                  <a:pt x="465" y="610"/>
                                </a:lnTo>
                                <a:lnTo>
                                  <a:pt x="467" y="610"/>
                                </a:lnTo>
                                <a:lnTo>
                                  <a:pt x="469" y="610"/>
                                </a:lnTo>
                                <a:lnTo>
                                  <a:pt x="471" y="610"/>
                                </a:lnTo>
                                <a:lnTo>
                                  <a:pt x="474" y="610"/>
                                </a:lnTo>
                                <a:lnTo>
                                  <a:pt x="476" y="610"/>
                                </a:lnTo>
                                <a:lnTo>
                                  <a:pt x="478" y="608"/>
                                </a:lnTo>
                                <a:lnTo>
                                  <a:pt x="480" y="608"/>
                                </a:lnTo>
                                <a:lnTo>
                                  <a:pt x="482" y="608"/>
                                </a:lnTo>
                                <a:lnTo>
                                  <a:pt x="484" y="608"/>
                                </a:lnTo>
                                <a:lnTo>
                                  <a:pt x="486" y="608"/>
                                </a:lnTo>
                                <a:lnTo>
                                  <a:pt x="488" y="608"/>
                                </a:lnTo>
                                <a:lnTo>
                                  <a:pt x="490" y="608"/>
                                </a:lnTo>
                                <a:lnTo>
                                  <a:pt x="490" y="606"/>
                                </a:lnTo>
                                <a:lnTo>
                                  <a:pt x="493" y="606"/>
                                </a:lnTo>
                                <a:lnTo>
                                  <a:pt x="495" y="606"/>
                                </a:lnTo>
                                <a:lnTo>
                                  <a:pt x="497" y="606"/>
                                </a:lnTo>
                                <a:lnTo>
                                  <a:pt x="499" y="606"/>
                                </a:lnTo>
                                <a:lnTo>
                                  <a:pt x="501" y="606"/>
                                </a:lnTo>
                                <a:lnTo>
                                  <a:pt x="503" y="606"/>
                                </a:lnTo>
                                <a:lnTo>
                                  <a:pt x="505" y="606"/>
                                </a:lnTo>
                                <a:lnTo>
                                  <a:pt x="507" y="606"/>
                                </a:lnTo>
                                <a:lnTo>
                                  <a:pt x="509" y="604"/>
                                </a:lnTo>
                                <a:lnTo>
                                  <a:pt x="512" y="604"/>
                                </a:lnTo>
                                <a:lnTo>
                                  <a:pt x="514" y="604"/>
                                </a:lnTo>
                                <a:lnTo>
                                  <a:pt x="516" y="604"/>
                                </a:lnTo>
                                <a:lnTo>
                                  <a:pt x="518" y="604"/>
                                </a:lnTo>
                                <a:lnTo>
                                  <a:pt x="520" y="604"/>
                                </a:lnTo>
                                <a:lnTo>
                                  <a:pt x="522" y="602"/>
                                </a:lnTo>
                                <a:lnTo>
                                  <a:pt x="524" y="602"/>
                                </a:lnTo>
                                <a:lnTo>
                                  <a:pt x="526" y="602"/>
                                </a:lnTo>
                                <a:lnTo>
                                  <a:pt x="528" y="602"/>
                                </a:lnTo>
                                <a:lnTo>
                                  <a:pt x="531" y="602"/>
                                </a:lnTo>
                                <a:lnTo>
                                  <a:pt x="533" y="600"/>
                                </a:lnTo>
                                <a:lnTo>
                                  <a:pt x="535" y="600"/>
                                </a:lnTo>
                                <a:lnTo>
                                  <a:pt x="537" y="600"/>
                                </a:lnTo>
                                <a:lnTo>
                                  <a:pt x="539" y="598"/>
                                </a:lnTo>
                                <a:lnTo>
                                  <a:pt x="541" y="598"/>
                                </a:lnTo>
                                <a:lnTo>
                                  <a:pt x="543" y="598"/>
                                </a:lnTo>
                                <a:lnTo>
                                  <a:pt x="543" y="596"/>
                                </a:lnTo>
                                <a:lnTo>
                                  <a:pt x="545" y="596"/>
                                </a:lnTo>
                                <a:lnTo>
                                  <a:pt x="547" y="596"/>
                                </a:lnTo>
                                <a:lnTo>
                                  <a:pt x="547" y="594"/>
                                </a:lnTo>
                                <a:lnTo>
                                  <a:pt x="550" y="594"/>
                                </a:lnTo>
                                <a:lnTo>
                                  <a:pt x="552" y="594"/>
                                </a:lnTo>
                                <a:lnTo>
                                  <a:pt x="554" y="591"/>
                                </a:lnTo>
                                <a:lnTo>
                                  <a:pt x="556" y="591"/>
                                </a:lnTo>
                                <a:lnTo>
                                  <a:pt x="558" y="591"/>
                                </a:lnTo>
                                <a:lnTo>
                                  <a:pt x="560" y="591"/>
                                </a:lnTo>
                                <a:lnTo>
                                  <a:pt x="562" y="591"/>
                                </a:lnTo>
                                <a:lnTo>
                                  <a:pt x="564" y="591"/>
                                </a:lnTo>
                                <a:lnTo>
                                  <a:pt x="566" y="591"/>
                                </a:lnTo>
                                <a:lnTo>
                                  <a:pt x="569" y="591"/>
                                </a:lnTo>
                                <a:lnTo>
                                  <a:pt x="571" y="591"/>
                                </a:lnTo>
                                <a:lnTo>
                                  <a:pt x="573" y="591"/>
                                </a:lnTo>
                                <a:lnTo>
                                  <a:pt x="575" y="591"/>
                                </a:lnTo>
                                <a:lnTo>
                                  <a:pt x="577" y="591"/>
                                </a:lnTo>
                                <a:lnTo>
                                  <a:pt x="579" y="591"/>
                                </a:lnTo>
                                <a:lnTo>
                                  <a:pt x="581" y="591"/>
                                </a:lnTo>
                                <a:lnTo>
                                  <a:pt x="583" y="591"/>
                                </a:lnTo>
                                <a:lnTo>
                                  <a:pt x="585" y="589"/>
                                </a:lnTo>
                                <a:lnTo>
                                  <a:pt x="588" y="589"/>
                                </a:lnTo>
                                <a:lnTo>
                                  <a:pt x="588" y="587"/>
                                </a:lnTo>
                                <a:lnTo>
                                  <a:pt x="590" y="587"/>
                                </a:lnTo>
                                <a:lnTo>
                                  <a:pt x="592" y="585"/>
                                </a:lnTo>
                                <a:lnTo>
                                  <a:pt x="594" y="585"/>
                                </a:lnTo>
                                <a:lnTo>
                                  <a:pt x="594" y="583"/>
                                </a:lnTo>
                                <a:lnTo>
                                  <a:pt x="596" y="583"/>
                                </a:lnTo>
                                <a:lnTo>
                                  <a:pt x="596" y="581"/>
                                </a:lnTo>
                                <a:lnTo>
                                  <a:pt x="598" y="581"/>
                                </a:lnTo>
                                <a:lnTo>
                                  <a:pt x="598" y="579"/>
                                </a:lnTo>
                                <a:lnTo>
                                  <a:pt x="600" y="579"/>
                                </a:lnTo>
                                <a:lnTo>
                                  <a:pt x="600" y="577"/>
                                </a:lnTo>
                                <a:lnTo>
                                  <a:pt x="602" y="577"/>
                                </a:lnTo>
                                <a:lnTo>
                                  <a:pt x="602" y="575"/>
                                </a:lnTo>
                                <a:lnTo>
                                  <a:pt x="605" y="575"/>
                                </a:lnTo>
                                <a:lnTo>
                                  <a:pt x="605" y="572"/>
                                </a:lnTo>
                                <a:lnTo>
                                  <a:pt x="607" y="570"/>
                                </a:lnTo>
                                <a:lnTo>
                                  <a:pt x="609" y="568"/>
                                </a:lnTo>
                                <a:lnTo>
                                  <a:pt x="611" y="566"/>
                                </a:lnTo>
                                <a:lnTo>
                                  <a:pt x="613" y="564"/>
                                </a:lnTo>
                                <a:lnTo>
                                  <a:pt x="615" y="564"/>
                                </a:lnTo>
                                <a:lnTo>
                                  <a:pt x="615" y="562"/>
                                </a:lnTo>
                                <a:lnTo>
                                  <a:pt x="617" y="562"/>
                                </a:lnTo>
                                <a:lnTo>
                                  <a:pt x="617" y="560"/>
                                </a:lnTo>
                                <a:lnTo>
                                  <a:pt x="619" y="560"/>
                                </a:lnTo>
                                <a:lnTo>
                                  <a:pt x="619" y="558"/>
                                </a:lnTo>
                                <a:lnTo>
                                  <a:pt x="621" y="558"/>
                                </a:lnTo>
                                <a:lnTo>
                                  <a:pt x="624" y="556"/>
                                </a:lnTo>
                                <a:lnTo>
                                  <a:pt x="626" y="556"/>
                                </a:lnTo>
                                <a:lnTo>
                                  <a:pt x="626" y="553"/>
                                </a:lnTo>
                                <a:lnTo>
                                  <a:pt x="628" y="553"/>
                                </a:lnTo>
                                <a:lnTo>
                                  <a:pt x="630" y="553"/>
                                </a:lnTo>
                                <a:lnTo>
                                  <a:pt x="628" y="553"/>
                                </a:lnTo>
                                <a:lnTo>
                                  <a:pt x="630" y="553"/>
                                </a:lnTo>
                                <a:lnTo>
                                  <a:pt x="630" y="551"/>
                                </a:lnTo>
                                <a:lnTo>
                                  <a:pt x="632" y="551"/>
                                </a:lnTo>
                                <a:lnTo>
                                  <a:pt x="634" y="549"/>
                                </a:lnTo>
                                <a:lnTo>
                                  <a:pt x="636" y="549"/>
                                </a:lnTo>
                                <a:lnTo>
                                  <a:pt x="638" y="547"/>
                                </a:lnTo>
                                <a:lnTo>
                                  <a:pt x="640" y="547"/>
                                </a:lnTo>
                                <a:lnTo>
                                  <a:pt x="640" y="545"/>
                                </a:lnTo>
                                <a:lnTo>
                                  <a:pt x="643" y="545"/>
                                </a:lnTo>
                                <a:lnTo>
                                  <a:pt x="645" y="543"/>
                                </a:lnTo>
                                <a:lnTo>
                                  <a:pt x="647" y="541"/>
                                </a:lnTo>
                                <a:lnTo>
                                  <a:pt x="649" y="539"/>
                                </a:lnTo>
                                <a:lnTo>
                                  <a:pt x="651" y="539"/>
                                </a:lnTo>
                                <a:lnTo>
                                  <a:pt x="651" y="537"/>
                                </a:lnTo>
                                <a:lnTo>
                                  <a:pt x="653" y="534"/>
                                </a:lnTo>
                                <a:lnTo>
                                  <a:pt x="653" y="532"/>
                                </a:lnTo>
                                <a:lnTo>
                                  <a:pt x="655" y="532"/>
                                </a:lnTo>
                                <a:lnTo>
                                  <a:pt x="655" y="530"/>
                                </a:lnTo>
                                <a:lnTo>
                                  <a:pt x="657" y="528"/>
                                </a:lnTo>
                                <a:lnTo>
                                  <a:pt x="657" y="526"/>
                                </a:lnTo>
                                <a:lnTo>
                                  <a:pt x="657" y="524"/>
                                </a:lnTo>
                                <a:lnTo>
                                  <a:pt x="659" y="524"/>
                                </a:lnTo>
                                <a:lnTo>
                                  <a:pt x="659" y="522"/>
                                </a:lnTo>
                                <a:lnTo>
                                  <a:pt x="659" y="520"/>
                                </a:lnTo>
                                <a:lnTo>
                                  <a:pt x="659" y="517"/>
                                </a:lnTo>
                                <a:lnTo>
                                  <a:pt x="659" y="515"/>
                                </a:lnTo>
                                <a:lnTo>
                                  <a:pt x="659" y="513"/>
                                </a:lnTo>
                                <a:lnTo>
                                  <a:pt x="659" y="511"/>
                                </a:lnTo>
                                <a:lnTo>
                                  <a:pt x="662" y="511"/>
                                </a:lnTo>
                                <a:lnTo>
                                  <a:pt x="662" y="509"/>
                                </a:lnTo>
                                <a:lnTo>
                                  <a:pt x="662" y="507"/>
                                </a:lnTo>
                                <a:lnTo>
                                  <a:pt x="664" y="507"/>
                                </a:lnTo>
                                <a:lnTo>
                                  <a:pt x="664" y="505"/>
                                </a:lnTo>
                                <a:lnTo>
                                  <a:pt x="666" y="505"/>
                                </a:lnTo>
                                <a:lnTo>
                                  <a:pt x="666" y="503"/>
                                </a:lnTo>
                                <a:lnTo>
                                  <a:pt x="668" y="503"/>
                                </a:lnTo>
                                <a:lnTo>
                                  <a:pt x="670" y="501"/>
                                </a:lnTo>
                                <a:lnTo>
                                  <a:pt x="672" y="501"/>
                                </a:lnTo>
                                <a:lnTo>
                                  <a:pt x="672" y="498"/>
                                </a:lnTo>
                                <a:lnTo>
                                  <a:pt x="674" y="498"/>
                                </a:lnTo>
                                <a:lnTo>
                                  <a:pt x="676" y="498"/>
                                </a:lnTo>
                                <a:lnTo>
                                  <a:pt x="676" y="496"/>
                                </a:lnTo>
                                <a:lnTo>
                                  <a:pt x="678" y="496"/>
                                </a:lnTo>
                                <a:lnTo>
                                  <a:pt x="681" y="496"/>
                                </a:lnTo>
                                <a:lnTo>
                                  <a:pt x="683" y="494"/>
                                </a:lnTo>
                                <a:lnTo>
                                  <a:pt x="685" y="494"/>
                                </a:lnTo>
                                <a:lnTo>
                                  <a:pt x="687" y="494"/>
                                </a:lnTo>
                                <a:lnTo>
                                  <a:pt x="689" y="492"/>
                                </a:lnTo>
                                <a:lnTo>
                                  <a:pt x="691" y="492"/>
                                </a:lnTo>
                                <a:lnTo>
                                  <a:pt x="693" y="492"/>
                                </a:lnTo>
                                <a:lnTo>
                                  <a:pt x="695" y="492"/>
                                </a:lnTo>
                                <a:lnTo>
                                  <a:pt x="697" y="492"/>
                                </a:lnTo>
                                <a:lnTo>
                                  <a:pt x="700" y="492"/>
                                </a:lnTo>
                                <a:lnTo>
                                  <a:pt x="702" y="492"/>
                                </a:lnTo>
                                <a:lnTo>
                                  <a:pt x="704" y="490"/>
                                </a:lnTo>
                                <a:lnTo>
                                  <a:pt x="706" y="490"/>
                                </a:lnTo>
                                <a:lnTo>
                                  <a:pt x="708" y="490"/>
                                </a:lnTo>
                                <a:lnTo>
                                  <a:pt x="710" y="488"/>
                                </a:lnTo>
                                <a:lnTo>
                                  <a:pt x="712" y="488"/>
                                </a:lnTo>
                                <a:lnTo>
                                  <a:pt x="712" y="486"/>
                                </a:lnTo>
                                <a:lnTo>
                                  <a:pt x="714" y="486"/>
                                </a:lnTo>
                                <a:lnTo>
                                  <a:pt x="714" y="484"/>
                                </a:lnTo>
                                <a:lnTo>
                                  <a:pt x="716" y="484"/>
                                </a:lnTo>
                                <a:lnTo>
                                  <a:pt x="716" y="482"/>
                                </a:lnTo>
                                <a:lnTo>
                                  <a:pt x="719" y="482"/>
                                </a:lnTo>
                                <a:lnTo>
                                  <a:pt x="721" y="479"/>
                                </a:lnTo>
                                <a:lnTo>
                                  <a:pt x="723" y="479"/>
                                </a:lnTo>
                                <a:lnTo>
                                  <a:pt x="723" y="477"/>
                                </a:lnTo>
                                <a:lnTo>
                                  <a:pt x="725" y="477"/>
                                </a:lnTo>
                                <a:lnTo>
                                  <a:pt x="725" y="475"/>
                                </a:lnTo>
                                <a:lnTo>
                                  <a:pt x="727" y="475"/>
                                </a:lnTo>
                                <a:lnTo>
                                  <a:pt x="729" y="475"/>
                                </a:lnTo>
                                <a:lnTo>
                                  <a:pt x="731" y="475"/>
                                </a:lnTo>
                                <a:lnTo>
                                  <a:pt x="733" y="475"/>
                                </a:lnTo>
                                <a:lnTo>
                                  <a:pt x="735" y="473"/>
                                </a:lnTo>
                                <a:lnTo>
                                  <a:pt x="738" y="473"/>
                                </a:lnTo>
                                <a:lnTo>
                                  <a:pt x="740" y="473"/>
                                </a:lnTo>
                                <a:lnTo>
                                  <a:pt x="742" y="473"/>
                                </a:lnTo>
                                <a:lnTo>
                                  <a:pt x="744" y="473"/>
                                </a:lnTo>
                                <a:lnTo>
                                  <a:pt x="746" y="473"/>
                                </a:lnTo>
                                <a:lnTo>
                                  <a:pt x="748" y="473"/>
                                </a:lnTo>
                                <a:lnTo>
                                  <a:pt x="750" y="473"/>
                                </a:lnTo>
                                <a:lnTo>
                                  <a:pt x="752" y="473"/>
                                </a:lnTo>
                                <a:lnTo>
                                  <a:pt x="754" y="473"/>
                                </a:lnTo>
                                <a:lnTo>
                                  <a:pt x="754" y="475"/>
                                </a:lnTo>
                                <a:lnTo>
                                  <a:pt x="757" y="475"/>
                                </a:lnTo>
                                <a:lnTo>
                                  <a:pt x="759" y="475"/>
                                </a:lnTo>
                                <a:lnTo>
                                  <a:pt x="761" y="475"/>
                                </a:lnTo>
                                <a:lnTo>
                                  <a:pt x="761" y="477"/>
                                </a:lnTo>
                                <a:lnTo>
                                  <a:pt x="763" y="477"/>
                                </a:lnTo>
                                <a:lnTo>
                                  <a:pt x="765" y="477"/>
                                </a:lnTo>
                                <a:lnTo>
                                  <a:pt x="767" y="479"/>
                                </a:lnTo>
                                <a:lnTo>
                                  <a:pt x="769" y="479"/>
                                </a:lnTo>
                                <a:lnTo>
                                  <a:pt x="771" y="479"/>
                                </a:lnTo>
                                <a:lnTo>
                                  <a:pt x="771" y="482"/>
                                </a:lnTo>
                                <a:lnTo>
                                  <a:pt x="773" y="482"/>
                                </a:lnTo>
                                <a:lnTo>
                                  <a:pt x="776" y="482"/>
                                </a:lnTo>
                                <a:lnTo>
                                  <a:pt x="778" y="484"/>
                                </a:lnTo>
                                <a:lnTo>
                                  <a:pt x="780" y="484"/>
                                </a:lnTo>
                                <a:lnTo>
                                  <a:pt x="782" y="484"/>
                                </a:lnTo>
                                <a:lnTo>
                                  <a:pt x="784" y="486"/>
                                </a:lnTo>
                                <a:lnTo>
                                  <a:pt x="786" y="486"/>
                                </a:lnTo>
                                <a:lnTo>
                                  <a:pt x="788" y="486"/>
                                </a:lnTo>
                                <a:lnTo>
                                  <a:pt x="790" y="486"/>
                                </a:lnTo>
                                <a:lnTo>
                                  <a:pt x="792" y="486"/>
                                </a:lnTo>
                                <a:lnTo>
                                  <a:pt x="792" y="488"/>
                                </a:lnTo>
                                <a:lnTo>
                                  <a:pt x="795" y="488"/>
                                </a:lnTo>
                                <a:lnTo>
                                  <a:pt x="797" y="488"/>
                                </a:lnTo>
                                <a:lnTo>
                                  <a:pt x="799" y="488"/>
                                </a:lnTo>
                                <a:lnTo>
                                  <a:pt x="801" y="488"/>
                                </a:lnTo>
                                <a:lnTo>
                                  <a:pt x="803" y="488"/>
                                </a:lnTo>
                                <a:lnTo>
                                  <a:pt x="805" y="488"/>
                                </a:lnTo>
                                <a:lnTo>
                                  <a:pt x="807" y="488"/>
                                </a:lnTo>
                                <a:lnTo>
                                  <a:pt x="809" y="488"/>
                                </a:lnTo>
                                <a:lnTo>
                                  <a:pt x="811" y="488"/>
                                </a:lnTo>
                                <a:lnTo>
                                  <a:pt x="814" y="488"/>
                                </a:lnTo>
                                <a:lnTo>
                                  <a:pt x="816" y="488"/>
                                </a:lnTo>
                                <a:lnTo>
                                  <a:pt x="818" y="488"/>
                                </a:lnTo>
                                <a:lnTo>
                                  <a:pt x="820" y="488"/>
                                </a:lnTo>
                                <a:lnTo>
                                  <a:pt x="822" y="488"/>
                                </a:lnTo>
                                <a:lnTo>
                                  <a:pt x="824" y="488"/>
                                </a:lnTo>
                                <a:lnTo>
                                  <a:pt x="826" y="488"/>
                                </a:lnTo>
                                <a:lnTo>
                                  <a:pt x="828" y="488"/>
                                </a:lnTo>
                                <a:lnTo>
                                  <a:pt x="830" y="488"/>
                                </a:lnTo>
                                <a:lnTo>
                                  <a:pt x="833" y="486"/>
                                </a:lnTo>
                                <a:lnTo>
                                  <a:pt x="835" y="486"/>
                                </a:lnTo>
                                <a:lnTo>
                                  <a:pt x="837" y="486"/>
                                </a:lnTo>
                                <a:lnTo>
                                  <a:pt x="839" y="486"/>
                                </a:lnTo>
                                <a:lnTo>
                                  <a:pt x="841" y="486"/>
                                </a:lnTo>
                                <a:lnTo>
                                  <a:pt x="843" y="486"/>
                                </a:lnTo>
                                <a:lnTo>
                                  <a:pt x="845" y="486"/>
                                </a:lnTo>
                                <a:lnTo>
                                  <a:pt x="847" y="486"/>
                                </a:lnTo>
                                <a:lnTo>
                                  <a:pt x="850" y="484"/>
                                </a:lnTo>
                                <a:lnTo>
                                  <a:pt x="852" y="484"/>
                                </a:lnTo>
                                <a:lnTo>
                                  <a:pt x="852" y="482"/>
                                </a:lnTo>
                                <a:lnTo>
                                  <a:pt x="854" y="482"/>
                                </a:lnTo>
                                <a:lnTo>
                                  <a:pt x="856" y="479"/>
                                </a:lnTo>
                                <a:lnTo>
                                  <a:pt x="858" y="479"/>
                                </a:lnTo>
                                <a:lnTo>
                                  <a:pt x="858" y="477"/>
                                </a:lnTo>
                                <a:lnTo>
                                  <a:pt x="860" y="477"/>
                                </a:lnTo>
                                <a:lnTo>
                                  <a:pt x="862" y="475"/>
                                </a:lnTo>
                                <a:lnTo>
                                  <a:pt x="864" y="475"/>
                                </a:lnTo>
                                <a:lnTo>
                                  <a:pt x="864" y="473"/>
                                </a:lnTo>
                                <a:lnTo>
                                  <a:pt x="866" y="473"/>
                                </a:lnTo>
                                <a:lnTo>
                                  <a:pt x="869" y="471"/>
                                </a:lnTo>
                                <a:lnTo>
                                  <a:pt x="871" y="469"/>
                                </a:lnTo>
                                <a:lnTo>
                                  <a:pt x="871" y="467"/>
                                </a:lnTo>
                                <a:lnTo>
                                  <a:pt x="873" y="467"/>
                                </a:lnTo>
                                <a:lnTo>
                                  <a:pt x="873" y="465"/>
                                </a:lnTo>
                                <a:lnTo>
                                  <a:pt x="875" y="465"/>
                                </a:lnTo>
                                <a:lnTo>
                                  <a:pt x="875" y="463"/>
                                </a:lnTo>
                                <a:lnTo>
                                  <a:pt x="877" y="463"/>
                                </a:lnTo>
                                <a:lnTo>
                                  <a:pt x="877" y="460"/>
                                </a:lnTo>
                                <a:lnTo>
                                  <a:pt x="877" y="458"/>
                                </a:lnTo>
                                <a:lnTo>
                                  <a:pt x="879" y="458"/>
                                </a:lnTo>
                                <a:lnTo>
                                  <a:pt x="879" y="456"/>
                                </a:lnTo>
                                <a:lnTo>
                                  <a:pt x="881" y="456"/>
                                </a:lnTo>
                                <a:lnTo>
                                  <a:pt x="881" y="454"/>
                                </a:lnTo>
                                <a:lnTo>
                                  <a:pt x="883" y="452"/>
                                </a:lnTo>
                                <a:lnTo>
                                  <a:pt x="883" y="450"/>
                                </a:lnTo>
                                <a:lnTo>
                                  <a:pt x="885" y="450"/>
                                </a:lnTo>
                                <a:lnTo>
                                  <a:pt x="885" y="448"/>
                                </a:lnTo>
                                <a:lnTo>
                                  <a:pt x="888" y="448"/>
                                </a:lnTo>
                                <a:lnTo>
                                  <a:pt x="888" y="446"/>
                                </a:lnTo>
                                <a:lnTo>
                                  <a:pt x="888" y="444"/>
                                </a:lnTo>
                                <a:lnTo>
                                  <a:pt x="890" y="444"/>
                                </a:lnTo>
                                <a:lnTo>
                                  <a:pt x="890" y="441"/>
                                </a:lnTo>
                                <a:lnTo>
                                  <a:pt x="890" y="439"/>
                                </a:lnTo>
                                <a:lnTo>
                                  <a:pt x="892" y="439"/>
                                </a:lnTo>
                                <a:lnTo>
                                  <a:pt x="892" y="437"/>
                                </a:lnTo>
                                <a:lnTo>
                                  <a:pt x="894" y="435"/>
                                </a:lnTo>
                                <a:lnTo>
                                  <a:pt x="896" y="433"/>
                                </a:lnTo>
                                <a:lnTo>
                                  <a:pt x="898" y="431"/>
                                </a:lnTo>
                                <a:lnTo>
                                  <a:pt x="900" y="429"/>
                                </a:lnTo>
                                <a:lnTo>
                                  <a:pt x="902" y="429"/>
                                </a:lnTo>
                                <a:lnTo>
                                  <a:pt x="904" y="429"/>
                                </a:lnTo>
                                <a:lnTo>
                                  <a:pt x="904" y="427"/>
                                </a:lnTo>
                                <a:lnTo>
                                  <a:pt x="907" y="427"/>
                                </a:lnTo>
                                <a:lnTo>
                                  <a:pt x="909" y="427"/>
                                </a:lnTo>
                                <a:lnTo>
                                  <a:pt x="909" y="425"/>
                                </a:lnTo>
                                <a:lnTo>
                                  <a:pt x="911" y="425"/>
                                </a:lnTo>
                                <a:lnTo>
                                  <a:pt x="911" y="422"/>
                                </a:lnTo>
                                <a:lnTo>
                                  <a:pt x="913" y="422"/>
                                </a:lnTo>
                                <a:lnTo>
                                  <a:pt x="913" y="420"/>
                                </a:lnTo>
                                <a:lnTo>
                                  <a:pt x="915" y="420"/>
                                </a:lnTo>
                                <a:lnTo>
                                  <a:pt x="915" y="418"/>
                                </a:lnTo>
                                <a:lnTo>
                                  <a:pt x="915" y="416"/>
                                </a:lnTo>
                                <a:lnTo>
                                  <a:pt x="917" y="414"/>
                                </a:lnTo>
                                <a:lnTo>
                                  <a:pt x="917" y="412"/>
                                </a:lnTo>
                                <a:lnTo>
                                  <a:pt x="917" y="410"/>
                                </a:lnTo>
                                <a:lnTo>
                                  <a:pt x="919" y="410"/>
                                </a:lnTo>
                                <a:lnTo>
                                  <a:pt x="919" y="408"/>
                                </a:lnTo>
                                <a:lnTo>
                                  <a:pt x="921" y="408"/>
                                </a:lnTo>
                                <a:lnTo>
                                  <a:pt x="921" y="406"/>
                                </a:lnTo>
                                <a:lnTo>
                                  <a:pt x="923" y="403"/>
                                </a:lnTo>
                                <a:lnTo>
                                  <a:pt x="926" y="401"/>
                                </a:lnTo>
                                <a:lnTo>
                                  <a:pt x="928" y="401"/>
                                </a:lnTo>
                                <a:lnTo>
                                  <a:pt x="930" y="399"/>
                                </a:lnTo>
                                <a:lnTo>
                                  <a:pt x="932" y="399"/>
                                </a:lnTo>
                                <a:lnTo>
                                  <a:pt x="934" y="397"/>
                                </a:lnTo>
                                <a:lnTo>
                                  <a:pt x="936" y="397"/>
                                </a:lnTo>
                                <a:lnTo>
                                  <a:pt x="936" y="395"/>
                                </a:lnTo>
                                <a:lnTo>
                                  <a:pt x="938" y="395"/>
                                </a:lnTo>
                                <a:lnTo>
                                  <a:pt x="940" y="393"/>
                                </a:lnTo>
                                <a:lnTo>
                                  <a:pt x="942" y="393"/>
                                </a:lnTo>
                                <a:lnTo>
                                  <a:pt x="942" y="391"/>
                                </a:lnTo>
                                <a:lnTo>
                                  <a:pt x="945" y="391"/>
                                </a:lnTo>
                                <a:lnTo>
                                  <a:pt x="947" y="389"/>
                                </a:lnTo>
                                <a:lnTo>
                                  <a:pt x="949" y="389"/>
                                </a:lnTo>
                                <a:lnTo>
                                  <a:pt x="951" y="387"/>
                                </a:lnTo>
                                <a:lnTo>
                                  <a:pt x="953" y="387"/>
                                </a:lnTo>
                                <a:lnTo>
                                  <a:pt x="955" y="384"/>
                                </a:lnTo>
                                <a:lnTo>
                                  <a:pt x="957" y="384"/>
                                </a:lnTo>
                                <a:lnTo>
                                  <a:pt x="959" y="384"/>
                                </a:lnTo>
                                <a:lnTo>
                                  <a:pt x="961" y="384"/>
                                </a:lnTo>
                                <a:lnTo>
                                  <a:pt x="961" y="382"/>
                                </a:lnTo>
                                <a:lnTo>
                                  <a:pt x="964" y="382"/>
                                </a:lnTo>
                                <a:lnTo>
                                  <a:pt x="966" y="382"/>
                                </a:lnTo>
                                <a:lnTo>
                                  <a:pt x="968" y="382"/>
                                </a:lnTo>
                                <a:lnTo>
                                  <a:pt x="970" y="382"/>
                                </a:lnTo>
                                <a:lnTo>
                                  <a:pt x="972" y="382"/>
                                </a:lnTo>
                                <a:lnTo>
                                  <a:pt x="974" y="382"/>
                                </a:lnTo>
                                <a:lnTo>
                                  <a:pt x="976" y="382"/>
                                </a:lnTo>
                                <a:lnTo>
                                  <a:pt x="978" y="382"/>
                                </a:lnTo>
                                <a:lnTo>
                                  <a:pt x="978" y="380"/>
                                </a:lnTo>
                                <a:lnTo>
                                  <a:pt x="983" y="380"/>
                                </a:lnTo>
                                <a:lnTo>
                                  <a:pt x="985" y="380"/>
                                </a:lnTo>
                                <a:lnTo>
                                  <a:pt x="989" y="378"/>
                                </a:lnTo>
                                <a:lnTo>
                                  <a:pt x="991" y="378"/>
                                </a:lnTo>
                                <a:lnTo>
                                  <a:pt x="993" y="376"/>
                                </a:lnTo>
                                <a:lnTo>
                                  <a:pt x="997" y="376"/>
                                </a:lnTo>
                                <a:lnTo>
                                  <a:pt x="999" y="374"/>
                                </a:lnTo>
                                <a:lnTo>
                                  <a:pt x="1002" y="374"/>
                                </a:lnTo>
                                <a:lnTo>
                                  <a:pt x="1002" y="372"/>
                                </a:lnTo>
                                <a:lnTo>
                                  <a:pt x="1004" y="372"/>
                                </a:lnTo>
                                <a:lnTo>
                                  <a:pt x="1006" y="370"/>
                                </a:lnTo>
                                <a:lnTo>
                                  <a:pt x="1008" y="370"/>
                                </a:lnTo>
                                <a:lnTo>
                                  <a:pt x="1008" y="367"/>
                                </a:lnTo>
                                <a:lnTo>
                                  <a:pt x="1010" y="367"/>
                                </a:lnTo>
                                <a:lnTo>
                                  <a:pt x="1012" y="367"/>
                                </a:lnTo>
                                <a:lnTo>
                                  <a:pt x="1014" y="365"/>
                                </a:lnTo>
                                <a:lnTo>
                                  <a:pt x="1016" y="365"/>
                                </a:lnTo>
                                <a:lnTo>
                                  <a:pt x="1018" y="363"/>
                                </a:lnTo>
                                <a:lnTo>
                                  <a:pt x="1021" y="363"/>
                                </a:lnTo>
                                <a:lnTo>
                                  <a:pt x="1023" y="361"/>
                                </a:lnTo>
                                <a:lnTo>
                                  <a:pt x="1025" y="359"/>
                                </a:lnTo>
                                <a:lnTo>
                                  <a:pt x="1025" y="357"/>
                                </a:lnTo>
                                <a:lnTo>
                                  <a:pt x="1027" y="355"/>
                                </a:lnTo>
                                <a:lnTo>
                                  <a:pt x="1027" y="353"/>
                                </a:lnTo>
                                <a:lnTo>
                                  <a:pt x="1027" y="351"/>
                                </a:lnTo>
                                <a:lnTo>
                                  <a:pt x="1027" y="348"/>
                                </a:lnTo>
                                <a:lnTo>
                                  <a:pt x="1029" y="346"/>
                                </a:lnTo>
                                <a:lnTo>
                                  <a:pt x="1029" y="344"/>
                                </a:lnTo>
                                <a:lnTo>
                                  <a:pt x="1029" y="342"/>
                                </a:lnTo>
                                <a:lnTo>
                                  <a:pt x="1029" y="340"/>
                                </a:lnTo>
                                <a:lnTo>
                                  <a:pt x="1029" y="338"/>
                                </a:lnTo>
                                <a:lnTo>
                                  <a:pt x="1029" y="336"/>
                                </a:lnTo>
                                <a:lnTo>
                                  <a:pt x="1029" y="334"/>
                                </a:lnTo>
                                <a:lnTo>
                                  <a:pt x="1029" y="329"/>
                                </a:lnTo>
                                <a:lnTo>
                                  <a:pt x="1027" y="327"/>
                                </a:lnTo>
                                <a:lnTo>
                                  <a:pt x="1027" y="325"/>
                                </a:lnTo>
                                <a:lnTo>
                                  <a:pt x="1027" y="321"/>
                                </a:lnTo>
                                <a:lnTo>
                                  <a:pt x="1027" y="317"/>
                                </a:lnTo>
                                <a:lnTo>
                                  <a:pt x="1027" y="315"/>
                                </a:lnTo>
                                <a:lnTo>
                                  <a:pt x="1027" y="313"/>
                                </a:lnTo>
                                <a:lnTo>
                                  <a:pt x="1027" y="308"/>
                                </a:lnTo>
                                <a:lnTo>
                                  <a:pt x="1027" y="304"/>
                                </a:lnTo>
                                <a:lnTo>
                                  <a:pt x="1027" y="302"/>
                                </a:lnTo>
                                <a:lnTo>
                                  <a:pt x="1025" y="300"/>
                                </a:lnTo>
                                <a:lnTo>
                                  <a:pt x="1025" y="298"/>
                                </a:lnTo>
                                <a:lnTo>
                                  <a:pt x="1025" y="296"/>
                                </a:lnTo>
                                <a:lnTo>
                                  <a:pt x="1025" y="294"/>
                                </a:lnTo>
                                <a:lnTo>
                                  <a:pt x="1027" y="291"/>
                                </a:lnTo>
                                <a:lnTo>
                                  <a:pt x="1027" y="289"/>
                                </a:lnTo>
                                <a:lnTo>
                                  <a:pt x="1025" y="287"/>
                                </a:lnTo>
                                <a:lnTo>
                                  <a:pt x="1025" y="285"/>
                                </a:lnTo>
                                <a:lnTo>
                                  <a:pt x="1025" y="283"/>
                                </a:lnTo>
                                <a:lnTo>
                                  <a:pt x="1025" y="281"/>
                                </a:lnTo>
                                <a:lnTo>
                                  <a:pt x="1025" y="279"/>
                                </a:lnTo>
                                <a:lnTo>
                                  <a:pt x="1025" y="277"/>
                                </a:lnTo>
                                <a:lnTo>
                                  <a:pt x="1025" y="275"/>
                                </a:lnTo>
                                <a:lnTo>
                                  <a:pt x="1025" y="272"/>
                                </a:lnTo>
                                <a:lnTo>
                                  <a:pt x="1025" y="270"/>
                                </a:lnTo>
                                <a:lnTo>
                                  <a:pt x="1025" y="268"/>
                                </a:lnTo>
                                <a:lnTo>
                                  <a:pt x="1025" y="266"/>
                                </a:lnTo>
                                <a:lnTo>
                                  <a:pt x="1025" y="264"/>
                                </a:lnTo>
                                <a:lnTo>
                                  <a:pt x="1025" y="262"/>
                                </a:lnTo>
                                <a:lnTo>
                                  <a:pt x="1025" y="260"/>
                                </a:lnTo>
                                <a:lnTo>
                                  <a:pt x="1025" y="258"/>
                                </a:lnTo>
                                <a:lnTo>
                                  <a:pt x="1025" y="256"/>
                                </a:lnTo>
                                <a:lnTo>
                                  <a:pt x="1025" y="253"/>
                                </a:lnTo>
                                <a:lnTo>
                                  <a:pt x="1025" y="251"/>
                                </a:lnTo>
                                <a:lnTo>
                                  <a:pt x="1025" y="249"/>
                                </a:lnTo>
                                <a:lnTo>
                                  <a:pt x="1025" y="247"/>
                                </a:lnTo>
                                <a:lnTo>
                                  <a:pt x="1025" y="245"/>
                                </a:lnTo>
                                <a:lnTo>
                                  <a:pt x="1027" y="245"/>
                                </a:lnTo>
                                <a:lnTo>
                                  <a:pt x="1027" y="243"/>
                                </a:lnTo>
                                <a:lnTo>
                                  <a:pt x="1027" y="241"/>
                                </a:lnTo>
                                <a:lnTo>
                                  <a:pt x="1027" y="239"/>
                                </a:lnTo>
                                <a:lnTo>
                                  <a:pt x="1029" y="239"/>
                                </a:lnTo>
                                <a:lnTo>
                                  <a:pt x="1029" y="237"/>
                                </a:lnTo>
                                <a:lnTo>
                                  <a:pt x="1029" y="234"/>
                                </a:lnTo>
                                <a:lnTo>
                                  <a:pt x="1029" y="232"/>
                                </a:lnTo>
                                <a:lnTo>
                                  <a:pt x="1031" y="230"/>
                                </a:lnTo>
                                <a:lnTo>
                                  <a:pt x="1031" y="228"/>
                                </a:lnTo>
                                <a:lnTo>
                                  <a:pt x="1031" y="226"/>
                                </a:lnTo>
                                <a:lnTo>
                                  <a:pt x="1033" y="226"/>
                                </a:lnTo>
                                <a:lnTo>
                                  <a:pt x="1033" y="224"/>
                                </a:lnTo>
                                <a:lnTo>
                                  <a:pt x="1033" y="222"/>
                                </a:lnTo>
                                <a:lnTo>
                                  <a:pt x="1033" y="220"/>
                                </a:lnTo>
                                <a:lnTo>
                                  <a:pt x="1033" y="217"/>
                                </a:lnTo>
                                <a:lnTo>
                                  <a:pt x="1033" y="215"/>
                                </a:lnTo>
                                <a:lnTo>
                                  <a:pt x="1035" y="215"/>
                                </a:lnTo>
                                <a:lnTo>
                                  <a:pt x="1035" y="213"/>
                                </a:lnTo>
                                <a:lnTo>
                                  <a:pt x="1035" y="211"/>
                                </a:lnTo>
                                <a:lnTo>
                                  <a:pt x="1035" y="209"/>
                                </a:lnTo>
                                <a:lnTo>
                                  <a:pt x="1035" y="207"/>
                                </a:lnTo>
                                <a:lnTo>
                                  <a:pt x="1035" y="205"/>
                                </a:lnTo>
                                <a:lnTo>
                                  <a:pt x="1035" y="203"/>
                                </a:lnTo>
                                <a:lnTo>
                                  <a:pt x="1035" y="201"/>
                                </a:lnTo>
                                <a:lnTo>
                                  <a:pt x="1035" y="198"/>
                                </a:lnTo>
                                <a:lnTo>
                                  <a:pt x="1035" y="196"/>
                                </a:lnTo>
                                <a:lnTo>
                                  <a:pt x="1037" y="194"/>
                                </a:lnTo>
                                <a:lnTo>
                                  <a:pt x="1037" y="192"/>
                                </a:lnTo>
                                <a:lnTo>
                                  <a:pt x="1037" y="190"/>
                                </a:lnTo>
                                <a:lnTo>
                                  <a:pt x="1037" y="188"/>
                                </a:lnTo>
                                <a:lnTo>
                                  <a:pt x="1040" y="188"/>
                                </a:lnTo>
                                <a:lnTo>
                                  <a:pt x="1040" y="186"/>
                                </a:lnTo>
                                <a:lnTo>
                                  <a:pt x="1042" y="186"/>
                                </a:lnTo>
                                <a:lnTo>
                                  <a:pt x="1042" y="184"/>
                                </a:lnTo>
                                <a:lnTo>
                                  <a:pt x="1044" y="184"/>
                                </a:lnTo>
                                <a:lnTo>
                                  <a:pt x="1044" y="182"/>
                                </a:lnTo>
                                <a:lnTo>
                                  <a:pt x="1046" y="182"/>
                                </a:lnTo>
                                <a:lnTo>
                                  <a:pt x="1048" y="179"/>
                                </a:lnTo>
                                <a:lnTo>
                                  <a:pt x="1050" y="179"/>
                                </a:lnTo>
                                <a:lnTo>
                                  <a:pt x="1050" y="177"/>
                                </a:lnTo>
                                <a:lnTo>
                                  <a:pt x="1052" y="177"/>
                                </a:lnTo>
                                <a:lnTo>
                                  <a:pt x="1054" y="175"/>
                                </a:lnTo>
                                <a:lnTo>
                                  <a:pt x="1056" y="175"/>
                                </a:lnTo>
                                <a:lnTo>
                                  <a:pt x="1056" y="173"/>
                                </a:lnTo>
                                <a:lnTo>
                                  <a:pt x="1059" y="173"/>
                                </a:lnTo>
                                <a:lnTo>
                                  <a:pt x="1059" y="171"/>
                                </a:lnTo>
                                <a:lnTo>
                                  <a:pt x="1061" y="171"/>
                                </a:lnTo>
                                <a:lnTo>
                                  <a:pt x="1061" y="169"/>
                                </a:lnTo>
                                <a:lnTo>
                                  <a:pt x="1063" y="169"/>
                                </a:lnTo>
                                <a:lnTo>
                                  <a:pt x="1063" y="167"/>
                                </a:lnTo>
                                <a:lnTo>
                                  <a:pt x="1065" y="165"/>
                                </a:lnTo>
                                <a:lnTo>
                                  <a:pt x="1065" y="163"/>
                                </a:lnTo>
                                <a:lnTo>
                                  <a:pt x="1065" y="160"/>
                                </a:lnTo>
                                <a:lnTo>
                                  <a:pt x="1067" y="160"/>
                                </a:lnTo>
                                <a:lnTo>
                                  <a:pt x="1067" y="158"/>
                                </a:lnTo>
                                <a:lnTo>
                                  <a:pt x="1067" y="156"/>
                                </a:lnTo>
                                <a:lnTo>
                                  <a:pt x="1067" y="154"/>
                                </a:lnTo>
                                <a:lnTo>
                                  <a:pt x="1067" y="152"/>
                                </a:lnTo>
                                <a:lnTo>
                                  <a:pt x="1067" y="150"/>
                                </a:lnTo>
                                <a:lnTo>
                                  <a:pt x="1067" y="148"/>
                                </a:lnTo>
                                <a:lnTo>
                                  <a:pt x="1067" y="146"/>
                                </a:lnTo>
                                <a:lnTo>
                                  <a:pt x="1067" y="144"/>
                                </a:lnTo>
                                <a:lnTo>
                                  <a:pt x="1067" y="141"/>
                                </a:lnTo>
                                <a:lnTo>
                                  <a:pt x="1067" y="139"/>
                                </a:lnTo>
                                <a:lnTo>
                                  <a:pt x="1067" y="137"/>
                                </a:lnTo>
                                <a:lnTo>
                                  <a:pt x="1067" y="135"/>
                                </a:lnTo>
                                <a:lnTo>
                                  <a:pt x="1065" y="133"/>
                                </a:lnTo>
                                <a:lnTo>
                                  <a:pt x="1065" y="131"/>
                                </a:lnTo>
                                <a:lnTo>
                                  <a:pt x="1065" y="129"/>
                                </a:lnTo>
                                <a:lnTo>
                                  <a:pt x="1063" y="129"/>
                                </a:lnTo>
                                <a:lnTo>
                                  <a:pt x="1063" y="127"/>
                                </a:lnTo>
                                <a:lnTo>
                                  <a:pt x="1063" y="125"/>
                                </a:lnTo>
                                <a:lnTo>
                                  <a:pt x="1063" y="122"/>
                                </a:lnTo>
                                <a:lnTo>
                                  <a:pt x="1061" y="120"/>
                                </a:lnTo>
                                <a:lnTo>
                                  <a:pt x="1061" y="118"/>
                                </a:lnTo>
                                <a:lnTo>
                                  <a:pt x="1061" y="116"/>
                                </a:lnTo>
                                <a:lnTo>
                                  <a:pt x="1061" y="114"/>
                                </a:lnTo>
                                <a:lnTo>
                                  <a:pt x="1061" y="112"/>
                                </a:lnTo>
                                <a:lnTo>
                                  <a:pt x="1061" y="110"/>
                                </a:lnTo>
                                <a:lnTo>
                                  <a:pt x="1063" y="110"/>
                                </a:lnTo>
                                <a:lnTo>
                                  <a:pt x="1063" y="108"/>
                                </a:lnTo>
                                <a:lnTo>
                                  <a:pt x="1063" y="106"/>
                                </a:lnTo>
                                <a:lnTo>
                                  <a:pt x="1063" y="103"/>
                                </a:lnTo>
                                <a:lnTo>
                                  <a:pt x="1063" y="101"/>
                                </a:lnTo>
                                <a:lnTo>
                                  <a:pt x="1063" y="99"/>
                                </a:lnTo>
                                <a:lnTo>
                                  <a:pt x="1063" y="97"/>
                                </a:lnTo>
                                <a:lnTo>
                                  <a:pt x="1065" y="97"/>
                                </a:lnTo>
                                <a:lnTo>
                                  <a:pt x="1065" y="95"/>
                                </a:lnTo>
                                <a:lnTo>
                                  <a:pt x="1065" y="93"/>
                                </a:lnTo>
                                <a:lnTo>
                                  <a:pt x="1065" y="91"/>
                                </a:lnTo>
                                <a:lnTo>
                                  <a:pt x="1065" y="89"/>
                                </a:lnTo>
                                <a:lnTo>
                                  <a:pt x="1065" y="87"/>
                                </a:lnTo>
                                <a:lnTo>
                                  <a:pt x="1067" y="87"/>
                                </a:lnTo>
                                <a:lnTo>
                                  <a:pt x="1067" y="84"/>
                                </a:lnTo>
                                <a:lnTo>
                                  <a:pt x="1067" y="82"/>
                                </a:lnTo>
                                <a:lnTo>
                                  <a:pt x="1069" y="82"/>
                                </a:lnTo>
                                <a:lnTo>
                                  <a:pt x="1069" y="80"/>
                                </a:lnTo>
                                <a:lnTo>
                                  <a:pt x="1069" y="78"/>
                                </a:lnTo>
                                <a:lnTo>
                                  <a:pt x="1071" y="76"/>
                                </a:lnTo>
                                <a:lnTo>
                                  <a:pt x="1071" y="74"/>
                                </a:lnTo>
                                <a:lnTo>
                                  <a:pt x="1073" y="74"/>
                                </a:lnTo>
                                <a:lnTo>
                                  <a:pt x="1073" y="72"/>
                                </a:lnTo>
                                <a:lnTo>
                                  <a:pt x="1076" y="72"/>
                                </a:lnTo>
                                <a:lnTo>
                                  <a:pt x="1076" y="70"/>
                                </a:lnTo>
                                <a:lnTo>
                                  <a:pt x="1078" y="68"/>
                                </a:lnTo>
                                <a:lnTo>
                                  <a:pt x="1078" y="65"/>
                                </a:lnTo>
                                <a:lnTo>
                                  <a:pt x="1080" y="65"/>
                                </a:lnTo>
                                <a:lnTo>
                                  <a:pt x="1080" y="63"/>
                                </a:lnTo>
                                <a:lnTo>
                                  <a:pt x="1082" y="63"/>
                                </a:lnTo>
                                <a:lnTo>
                                  <a:pt x="1082" y="61"/>
                                </a:lnTo>
                                <a:lnTo>
                                  <a:pt x="1084" y="61"/>
                                </a:lnTo>
                                <a:lnTo>
                                  <a:pt x="1084" y="59"/>
                                </a:lnTo>
                                <a:lnTo>
                                  <a:pt x="1086" y="57"/>
                                </a:lnTo>
                                <a:lnTo>
                                  <a:pt x="1088" y="55"/>
                                </a:lnTo>
                                <a:lnTo>
                                  <a:pt x="1090" y="53"/>
                                </a:lnTo>
                                <a:lnTo>
                                  <a:pt x="1092" y="51"/>
                                </a:lnTo>
                                <a:lnTo>
                                  <a:pt x="1095" y="48"/>
                                </a:lnTo>
                                <a:lnTo>
                                  <a:pt x="1097" y="46"/>
                                </a:lnTo>
                                <a:lnTo>
                                  <a:pt x="1099" y="44"/>
                                </a:lnTo>
                                <a:lnTo>
                                  <a:pt x="1101" y="42"/>
                                </a:lnTo>
                                <a:lnTo>
                                  <a:pt x="1103" y="42"/>
                                </a:lnTo>
                                <a:lnTo>
                                  <a:pt x="1103" y="40"/>
                                </a:lnTo>
                                <a:lnTo>
                                  <a:pt x="1105" y="38"/>
                                </a:lnTo>
                                <a:lnTo>
                                  <a:pt x="1105" y="36"/>
                                </a:lnTo>
                                <a:lnTo>
                                  <a:pt x="1107" y="34"/>
                                </a:lnTo>
                                <a:lnTo>
                                  <a:pt x="1111" y="34"/>
                                </a:lnTo>
                                <a:lnTo>
                                  <a:pt x="1114" y="32"/>
                                </a:lnTo>
                                <a:lnTo>
                                  <a:pt x="1118" y="29"/>
                                </a:lnTo>
                                <a:lnTo>
                                  <a:pt x="1120" y="27"/>
                                </a:lnTo>
                                <a:lnTo>
                                  <a:pt x="1124" y="25"/>
                                </a:lnTo>
                                <a:lnTo>
                                  <a:pt x="1126" y="25"/>
                                </a:lnTo>
                                <a:lnTo>
                                  <a:pt x="1130" y="23"/>
                                </a:lnTo>
                                <a:lnTo>
                                  <a:pt x="1135" y="21"/>
                                </a:lnTo>
                                <a:lnTo>
                                  <a:pt x="1137" y="21"/>
                                </a:lnTo>
                                <a:lnTo>
                                  <a:pt x="1139" y="19"/>
                                </a:lnTo>
                                <a:lnTo>
                                  <a:pt x="1141" y="19"/>
                                </a:lnTo>
                                <a:lnTo>
                                  <a:pt x="1143" y="17"/>
                                </a:lnTo>
                                <a:lnTo>
                                  <a:pt x="1145" y="13"/>
                                </a:lnTo>
                                <a:lnTo>
                                  <a:pt x="1149" y="10"/>
                                </a:lnTo>
                                <a:lnTo>
                                  <a:pt x="1154" y="8"/>
                                </a:lnTo>
                                <a:lnTo>
                                  <a:pt x="1156" y="6"/>
                                </a:lnTo>
                                <a:lnTo>
                                  <a:pt x="1158" y="6"/>
                                </a:lnTo>
                                <a:lnTo>
                                  <a:pt x="1160" y="4"/>
                                </a:lnTo>
                                <a:lnTo>
                                  <a:pt x="1164" y="2"/>
                                </a:lnTo>
                                <a:lnTo>
                                  <a:pt x="1166" y="0"/>
                                </a:lnTo>
                                <a:lnTo>
                                  <a:pt x="1166" y="2"/>
                                </a:lnTo>
                                <a:lnTo>
                                  <a:pt x="1166" y="0"/>
                                </a:lnTo>
                                <a:lnTo>
                                  <a:pt x="1166" y="10"/>
                                </a:lnTo>
                                <a:lnTo>
                                  <a:pt x="1166" y="13"/>
                                </a:lnTo>
                                <a:lnTo>
                                  <a:pt x="1166" y="15"/>
                                </a:lnTo>
                                <a:lnTo>
                                  <a:pt x="1164" y="15"/>
                                </a:lnTo>
                                <a:lnTo>
                                  <a:pt x="1164" y="17"/>
                                </a:lnTo>
                                <a:lnTo>
                                  <a:pt x="1164" y="21"/>
                                </a:lnTo>
                                <a:lnTo>
                                  <a:pt x="1162" y="21"/>
                                </a:lnTo>
                                <a:lnTo>
                                  <a:pt x="1162" y="23"/>
                                </a:lnTo>
                                <a:lnTo>
                                  <a:pt x="1162" y="27"/>
                                </a:lnTo>
                                <a:lnTo>
                                  <a:pt x="1162" y="29"/>
                                </a:lnTo>
                                <a:lnTo>
                                  <a:pt x="1162" y="32"/>
                                </a:lnTo>
                                <a:lnTo>
                                  <a:pt x="1160" y="34"/>
                                </a:lnTo>
                                <a:lnTo>
                                  <a:pt x="1160" y="36"/>
                                </a:lnTo>
                                <a:lnTo>
                                  <a:pt x="1160" y="38"/>
                                </a:lnTo>
                                <a:lnTo>
                                  <a:pt x="1160" y="40"/>
                                </a:lnTo>
                                <a:lnTo>
                                  <a:pt x="1162" y="40"/>
                                </a:lnTo>
                                <a:lnTo>
                                  <a:pt x="1164" y="40"/>
                                </a:lnTo>
                                <a:lnTo>
                                  <a:pt x="1166" y="38"/>
                                </a:lnTo>
                                <a:lnTo>
                                  <a:pt x="1166" y="36"/>
                                </a:lnTo>
                                <a:lnTo>
                                  <a:pt x="1166" y="34"/>
                                </a:lnTo>
                                <a:lnTo>
                                  <a:pt x="1168" y="34"/>
                                </a:lnTo>
                                <a:lnTo>
                                  <a:pt x="1171" y="36"/>
                                </a:lnTo>
                                <a:lnTo>
                                  <a:pt x="1173" y="38"/>
                                </a:lnTo>
                                <a:lnTo>
                                  <a:pt x="1175" y="40"/>
                                </a:lnTo>
                                <a:lnTo>
                                  <a:pt x="1173" y="40"/>
                                </a:lnTo>
                                <a:lnTo>
                                  <a:pt x="1173" y="42"/>
                                </a:lnTo>
                                <a:lnTo>
                                  <a:pt x="1171" y="42"/>
                                </a:lnTo>
                                <a:lnTo>
                                  <a:pt x="1168" y="44"/>
                                </a:lnTo>
                                <a:lnTo>
                                  <a:pt x="1166" y="44"/>
                                </a:lnTo>
                                <a:lnTo>
                                  <a:pt x="1164" y="44"/>
                                </a:lnTo>
                                <a:lnTo>
                                  <a:pt x="1164" y="46"/>
                                </a:lnTo>
                                <a:lnTo>
                                  <a:pt x="1162" y="51"/>
                                </a:lnTo>
                                <a:lnTo>
                                  <a:pt x="1160" y="53"/>
                                </a:lnTo>
                                <a:lnTo>
                                  <a:pt x="1160" y="55"/>
                                </a:lnTo>
                                <a:lnTo>
                                  <a:pt x="1160" y="57"/>
                                </a:lnTo>
                                <a:lnTo>
                                  <a:pt x="1160" y="59"/>
                                </a:lnTo>
                                <a:lnTo>
                                  <a:pt x="1160" y="61"/>
                                </a:lnTo>
                                <a:lnTo>
                                  <a:pt x="1158" y="61"/>
                                </a:lnTo>
                                <a:lnTo>
                                  <a:pt x="1158" y="63"/>
                                </a:lnTo>
                                <a:lnTo>
                                  <a:pt x="1158" y="65"/>
                                </a:lnTo>
                                <a:lnTo>
                                  <a:pt x="1158" y="68"/>
                                </a:lnTo>
                                <a:lnTo>
                                  <a:pt x="1160" y="70"/>
                                </a:lnTo>
                                <a:lnTo>
                                  <a:pt x="1164" y="70"/>
                                </a:lnTo>
                                <a:lnTo>
                                  <a:pt x="1164" y="72"/>
                                </a:lnTo>
                                <a:lnTo>
                                  <a:pt x="1164" y="74"/>
                                </a:lnTo>
                                <a:lnTo>
                                  <a:pt x="1164" y="76"/>
                                </a:lnTo>
                                <a:lnTo>
                                  <a:pt x="1162" y="76"/>
                                </a:lnTo>
                                <a:lnTo>
                                  <a:pt x="1164" y="80"/>
                                </a:lnTo>
                                <a:lnTo>
                                  <a:pt x="1166" y="80"/>
                                </a:lnTo>
                                <a:lnTo>
                                  <a:pt x="1171" y="76"/>
                                </a:lnTo>
                                <a:lnTo>
                                  <a:pt x="1173" y="80"/>
                                </a:lnTo>
                                <a:lnTo>
                                  <a:pt x="1177" y="89"/>
                                </a:lnTo>
                                <a:lnTo>
                                  <a:pt x="1175" y="95"/>
                                </a:lnTo>
                                <a:lnTo>
                                  <a:pt x="1171" y="101"/>
                                </a:lnTo>
                                <a:lnTo>
                                  <a:pt x="1171" y="103"/>
                                </a:lnTo>
                                <a:lnTo>
                                  <a:pt x="1177" y="108"/>
                                </a:lnTo>
                                <a:lnTo>
                                  <a:pt x="1177" y="118"/>
                                </a:lnTo>
                                <a:lnTo>
                                  <a:pt x="1175" y="118"/>
                                </a:lnTo>
                                <a:lnTo>
                                  <a:pt x="1171" y="127"/>
                                </a:lnTo>
                                <a:lnTo>
                                  <a:pt x="1171" y="129"/>
                                </a:lnTo>
                                <a:lnTo>
                                  <a:pt x="1171" y="131"/>
                                </a:lnTo>
                                <a:lnTo>
                                  <a:pt x="1171" y="133"/>
                                </a:lnTo>
                                <a:lnTo>
                                  <a:pt x="1171" y="135"/>
                                </a:lnTo>
                                <a:lnTo>
                                  <a:pt x="1168" y="137"/>
                                </a:lnTo>
                                <a:lnTo>
                                  <a:pt x="1168" y="139"/>
                                </a:lnTo>
                                <a:lnTo>
                                  <a:pt x="1168" y="141"/>
                                </a:lnTo>
                                <a:lnTo>
                                  <a:pt x="1166" y="144"/>
                                </a:lnTo>
                                <a:lnTo>
                                  <a:pt x="1166" y="146"/>
                                </a:lnTo>
                                <a:lnTo>
                                  <a:pt x="1164" y="146"/>
                                </a:lnTo>
                                <a:lnTo>
                                  <a:pt x="1162" y="146"/>
                                </a:lnTo>
                                <a:lnTo>
                                  <a:pt x="1160" y="148"/>
                                </a:lnTo>
                                <a:lnTo>
                                  <a:pt x="1162" y="150"/>
                                </a:lnTo>
                                <a:lnTo>
                                  <a:pt x="1164" y="152"/>
                                </a:lnTo>
                                <a:lnTo>
                                  <a:pt x="1166" y="152"/>
                                </a:lnTo>
                                <a:lnTo>
                                  <a:pt x="1166" y="154"/>
                                </a:lnTo>
                                <a:lnTo>
                                  <a:pt x="1168" y="154"/>
                                </a:lnTo>
                                <a:lnTo>
                                  <a:pt x="1171" y="154"/>
                                </a:lnTo>
                                <a:lnTo>
                                  <a:pt x="1171" y="156"/>
                                </a:lnTo>
                                <a:lnTo>
                                  <a:pt x="1173" y="156"/>
                                </a:lnTo>
                                <a:lnTo>
                                  <a:pt x="1173" y="158"/>
                                </a:lnTo>
                                <a:lnTo>
                                  <a:pt x="1173" y="160"/>
                                </a:lnTo>
                                <a:lnTo>
                                  <a:pt x="1173" y="163"/>
                                </a:lnTo>
                                <a:lnTo>
                                  <a:pt x="1175" y="163"/>
                                </a:lnTo>
                                <a:lnTo>
                                  <a:pt x="1175" y="160"/>
                                </a:lnTo>
                                <a:lnTo>
                                  <a:pt x="1177" y="160"/>
                                </a:lnTo>
                                <a:lnTo>
                                  <a:pt x="1179" y="160"/>
                                </a:lnTo>
                                <a:lnTo>
                                  <a:pt x="1179" y="163"/>
                                </a:lnTo>
                                <a:lnTo>
                                  <a:pt x="1181" y="163"/>
                                </a:lnTo>
                                <a:lnTo>
                                  <a:pt x="1181" y="165"/>
                                </a:lnTo>
                                <a:lnTo>
                                  <a:pt x="1179" y="167"/>
                                </a:lnTo>
                                <a:lnTo>
                                  <a:pt x="1179" y="169"/>
                                </a:lnTo>
                                <a:lnTo>
                                  <a:pt x="1181" y="171"/>
                                </a:lnTo>
                                <a:lnTo>
                                  <a:pt x="1181" y="169"/>
                                </a:lnTo>
                                <a:lnTo>
                                  <a:pt x="1183" y="169"/>
                                </a:lnTo>
                                <a:lnTo>
                                  <a:pt x="1185" y="167"/>
                                </a:lnTo>
                                <a:lnTo>
                                  <a:pt x="1185" y="169"/>
                                </a:lnTo>
                                <a:lnTo>
                                  <a:pt x="1187" y="169"/>
                                </a:lnTo>
                                <a:lnTo>
                                  <a:pt x="1187" y="171"/>
                                </a:lnTo>
                                <a:lnTo>
                                  <a:pt x="1185" y="175"/>
                                </a:lnTo>
                                <a:lnTo>
                                  <a:pt x="1185" y="177"/>
                                </a:lnTo>
                                <a:lnTo>
                                  <a:pt x="1187" y="179"/>
                                </a:lnTo>
                                <a:lnTo>
                                  <a:pt x="1187" y="182"/>
                                </a:lnTo>
                                <a:lnTo>
                                  <a:pt x="1187" y="186"/>
                                </a:lnTo>
                                <a:lnTo>
                                  <a:pt x="1185" y="186"/>
                                </a:lnTo>
                                <a:lnTo>
                                  <a:pt x="1185" y="188"/>
                                </a:lnTo>
                                <a:lnTo>
                                  <a:pt x="1183" y="188"/>
                                </a:lnTo>
                                <a:lnTo>
                                  <a:pt x="1181" y="188"/>
                                </a:lnTo>
                                <a:lnTo>
                                  <a:pt x="1179" y="190"/>
                                </a:lnTo>
                                <a:lnTo>
                                  <a:pt x="1177" y="190"/>
                                </a:lnTo>
                                <a:lnTo>
                                  <a:pt x="1175" y="190"/>
                                </a:lnTo>
                                <a:lnTo>
                                  <a:pt x="1173" y="192"/>
                                </a:lnTo>
                                <a:lnTo>
                                  <a:pt x="1175" y="194"/>
                                </a:lnTo>
                                <a:lnTo>
                                  <a:pt x="1177" y="194"/>
                                </a:lnTo>
                                <a:lnTo>
                                  <a:pt x="1177" y="196"/>
                                </a:lnTo>
                                <a:lnTo>
                                  <a:pt x="1179" y="198"/>
                                </a:lnTo>
                                <a:lnTo>
                                  <a:pt x="1181" y="198"/>
                                </a:lnTo>
                                <a:lnTo>
                                  <a:pt x="1183" y="201"/>
                                </a:lnTo>
                                <a:lnTo>
                                  <a:pt x="1185" y="203"/>
                                </a:lnTo>
                                <a:lnTo>
                                  <a:pt x="1200" y="207"/>
                                </a:lnTo>
                                <a:lnTo>
                                  <a:pt x="1211" y="211"/>
                                </a:lnTo>
                                <a:lnTo>
                                  <a:pt x="1213" y="213"/>
                                </a:lnTo>
                                <a:lnTo>
                                  <a:pt x="1236" y="222"/>
                                </a:lnTo>
                                <a:lnTo>
                                  <a:pt x="1238" y="224"/>
                                </a:lnTo>
                                <a:lnTo>
                                  <a:pt x="1242" y="228"/>
                                </a:lnTo>
                                <a:lnTo>
                                  <a:pt x="1244" y="228"/>
                                </a:lnTo>
                                <a:lnTo>
                                  <a:pt x="1247" y="230"/>
                                </a:lnTo>
                                <a:lnTo>
                                  <a:pt x="1249" y="234"/>
                                </a:lnTo>
                                <a:lnTo>
                                  <a:pt x="1251" y="234"/>
                                </a:lnTo>
                                <a:lnTo>
                                  <a:pt x="1257" y="237"/>
                                </a:lnTo>
                                <a:lnTo>
                                  <a:pt x="1259" y="239"/>
                                </a:lnTo>
                                <a:lnTo>
                                  <a:pt x="1261" y="241"/>
                                </a:lnTo>
                                <a:lnTo>
                                  <a:pt x="1263" y="243"/>
                                </a:lnTo>
                                <a:lnTo>
                                  <a:pt x="1263" y="245"/>
                                </a:lnTo>
                                <a:lnTo>
                                  <a:pt x="1266" y="251"/>
                                </a:lnTo>
                                <a:lnTo>
                                  <a:pt x="1272" y="253"/>
                                </a:lnTo>
                                <a:lnTo>
                                  <a:pt x="1276" y="260"/>
                                </a:lnTo>
                                <a:lnTo>
                                  <a:pt x="1276" y="262"/>
                                </a:lnTo>
                                <a:lnTo>
                                  <a:pt x="1274" y="268"/>
                                </a:lnTo>
                                <a:lnTo>
                                  <a:pt x="1270" y="268"/>
                                </a:lnTo>
                                <a:lnTo>
                                  <a:pt x="1266" y="268"/>
                                </a:lnTo>
                                <a:lnTo>
                                  <a:pt x="1263" y="266"/>
                                </a:lnTo>
                                <a:lnTo>
                                  <a:pt x="1261" y="266"/>
                                </a:lnTo>
                                <a:lnTo>
                                  <a:pt x="1259" y="266"/>
                                </a:lnTo>
                                <a:lnTo>
                                  <a:pt x="1259" y="268"/>
                                </a:lnTo>
                                <a:lnTo>
                                  <a:pt x="1259" y="270"/>
                                </a:lnTo>
                                <a:lnTo>
                                  <a:pt x="1259" y="272"/>
                                </a:lnTo>
                                <a:lnTo>
                                  <a:pt x="1261" y="272"/>
                                </a:lnTo>
                                <a:lnTo>
                                  <a:pt x="1263" y="272"/>
                                </a:lnTo>
                                <a:lnTo>
                                  <a:pt x="1268" y="275"/>
                                </a:lnTo>
                                <a:lnTo>
                                  <a:pt x="1272" y="275"/>
                                </a:lnTo>
                                <a:lnTo>
                                  <a:pt x="1276" y="275"/>
                                </a:lnTo>
                                <a:lnTo>
                                  <a:pt x="1276" y="279"/>
                                </a:lnTo>
                                <a:lnTo>
                                  <a:pt x="1278" y="285"/>
                                </a:lnTo>
                                <a:lnTo>
                                  <a:pt x="1278" y="287"/>
                                </a:lnTo>
                                <a:lnTo>
                                  <a:pt x="1278" y="289"/>
                                </a:lnTo>
                                <a:lnTo>
                                  <a:pt x="1278" y="291"/>
                                </a:lnTo>
                                <a:lnTo>
                                  <a:pt x="1278" y="296"/>
                                </a:lnTo>
                                <a:lnTo>
                                  <a:pt x="1276" y="296"/>
                                </a:lnTo>
                                <a:lnTo>
                                  <a:pt x="1276" y="300"/>
                                </a:lnTo>
                                <a:lnTo>
                                  <a:pt x="1276" y="302"/>
                                </a:lnTo>
                                <a:lnTo>
                                  <a:pt x="1276" y="304"/>
                                </a:lnTo>
                                <a:lnTo>
                                  <a:pt x="1278" y="306"/>
                                </a:lnTo>
                                <a:lnTo>
                                  <a:pt x="1278" y="308"/>
                                </a:lnTo>
                                <a:lnTo>
                                  <a:pt x="1276" y="310"/>
                                </a:lnTo>
                                <a:lnTo>
                                  <a:pt x="1276" y="313"/>
                                </a:lnTo>
                                <a:lnTo>
                                  <a:pt x="1274" y="315"/>
                                </a:lnTo>
                                <a:lnTo>
                                  <a:pt x="1274" y="319"/>
                                </a:lnTo>
                                <a:lnTo>
                                  <a:pt x="1272" y="319"/>
                                </a:lnTo>
                                <a:lnTo>
                                  <a:pt x="1268" y="323"/>
                                </a:lnTo>
                                <a:lnTo>
                                  <a:pt x="1270" y="329"/>
                                </a:lnTo>
                                <a:lnTo>
                                  <a:pt x="1272" y="336"/>
                                </a:lnTo>
                                <a:lnTo>
                                  <a:pt x="1272" y="338"/>
                                </a:lnTo>
                                <a:lnTo>
                                  <a:pt x="1270" y="338"/>
                                </a:lnTo>
                                <a:lnTo>
                                  <a:pt x="1270" y="340"/>
                                </a:lnTo>
                                <a:lnTo>
                                  <a:pt x="1272" y="340"/>
                                </a:lnTo>
                                <a:lnTo>
                                  <a:pt x="1272" y="342"/>
                                </a:lnTo>
                                <a:lnTo>
                                  <a:pt x="1272" y="344"/>
                                </a:lnTo>
                                <a:lnTo>
                                  <a:pt x="1272" y="346"/>
                                </a:lnTo>
                                <a:lnTo>
                                  <a:pt x="1272" y="348"/>
                                </a:lnTo>
                                <a:lnTo>
                                  <a:pt x="1270" y="351"/>
                                </a:lnTo>
                                <a:lnTo>
                                  <a:pt x="1270" y="353"/>
                                </a:lnTo>
                                <a:lnTo>
                                  <a:pt x="1268" y="353"/>
                                </a:lnTo>
                                <a:lnTo>
                                  <a:pt x="1268" y="355"/>
                                </a:lnTo>
                                <a:lnTo>
                                  <a:pt x="1266" y="355"/>
                                </a:lnTo>
                                <a:lnTo>
                                  <a:pt x="1263" y="357"/>
                                </a:lnTo>
                                <a:lnTo>
                                  <a:pt x="1261" y="357"/>
                                </a:lnTo>
                                <a:lnTo>
                                  <a:pt x="1259" y="357"/>
                                </a:lnTo>
                                <a:lnTo>
                                  <a:pt x="1257" y="357"/>
                                </a:lnTo>
                                <a:lnTo>
                                  <a:pt x="1255" y="357"/>
                                </a:lnTo>
                                <a:lnTo>
                                  <a:pt x="1253" y="357"/>
                                </a:lnTo>
                                <a:lnTo>
                                  <a:pt x="1251" y="357"/>
                                </a:lnTo>
                                <a:lnTo>
                                  <a:pt x="1249" y="357"/>
                                </a:lnTo>
                                <a:lnTo>
                                  <a:pt x="1247" y="357"/>
                                </a:lnTo>
                                <a:lnTo>
                                  <a:pt x="1247" y="359"/>
                                </a:lnTo>
                                <a:lnTo>
                                  <a:pt x="1244" y="359"/>
                                </a:lnTo>
                                <a:lnTo>
                                  <a:pt x="1244" y="361"/>
                                </a:lnTo>
                                <a:lnTo>
                                  <a:pt x="1242" y="361"/>
                                </a:lnTo>
                                <a:lnTo>
                                  <a:pt x="1242" y="363"/>
                                </a:lnTo>
                                <a:lnTo>
                                  <a:pt x="1242" y="365"/>
                                </a:lnTo>
                                <a:lnTo>
                                  <a:pt x="1242" y="367"/>
                                </a:lnTo>
                                <a:lnTo>
                                  <a:pt x="1242" y="370"/>
                                </a:lnTo>
                                <a:close/>
                              </a:path>
                            </a:pathLst>
                          </a:custGeom>
                          <a:solidFill>
                            <a:srgbClr val="8400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0" name="Freeform 488"/>
                        <wps:cNvSpPr>
                          <a:spLocks/>
                        </wps:cNvSpPr>
                        <wps:spPr bwMode="auto">
                          <a:xfrm>
                            <a:off x="1353100" y="1372805"/>
                            <a:ext cx="794400" cy="459102"/>
                          </a:xfrm>
                          <a:custGeom>
                            <a:avLst/>
                            <a:gdLst>
                              <a:gd name="T0" fmla="*/ 793115 w 1251"/>
                              <a:gd name="T1" fmla="*/ 178435 h 723"/>
                              <a:gd name="T2" fmla="*/ 786130 w 1251"/>
                              <a:gd name="T3" fmla="*/ 198755 h 723"/>
                              <a:gd name="T4" fmla="*/ 771525 w 1251"/>
                              <a:gd name="T5" fmla="*/ 212090 h 723"/>
                              <a:gd name="T6" fmla="*/ 753745 w 1251"/>
                              <a:gd name="T7" fmla="*/ 220345 h 723"/>
                              <a:gd name="T8" fmla="*/ 736600 w 1251"/>
                              <a:gd name="T9" fmla="*/ 227965 h 723"/>
                              <a:gd name="T10" fmla="*/ 715010 w 1251"/>
                              <a:gd name="T11" fmla="*/ 231140 h 723"/>
                              <a:gd name="T12" fmla="*/ 688340 w 1251"/>
                              <a:gd name="T13" fmla="*/ 236220 h 723"/>
                              <a:gd name="T14" fmla="*/ 668020 w 1251"/>
                              <a:gd name="T15" fmla="*/ 245745 h 723"/>
                              <a:gd name="T16" fmla="*/ 640080 w 1251"/>
                              <a:gd name="T17" fmla="*/ 247015 h 723"/>
                              <a:gd name="T18" fmla="*/ 622300 w 1251"/>
                              <a:gd name="T19" fmla="*/ 269875 h 723"/>
                              <a:gd name="T20" fmla="*/ 607695 w 1251"/>
                              <a:gd name="T21" fmla="*/ 285750 h 723"/>
                              <a:gd name="T22" fmla="*/ 589280 w 1251"/>
                              <a:gd name="T23" fmla="*/ 300990 h 723"/>
                              <a:gd name="T24" fmla="*/ 567690 w 1251"/>
                              <a:gd name="T25" fmla="*/ 391795 h 723"/>
                              <a:gd name="T26" fmla="*/ 358140 w 1251"/>
                              <a:gd name="T27" fmla="*/ 454660 h 723"/>
                              <a:gd name="T28" fmla="*/ 137160 w 1251"/>
                              <a:gd name="T29" fmla="*/ 448310 h 723"/>
                              <a:gd name="T30" fmla="*/ 3175 w 1251"/>
                              <a:gd name="T31" fmla="*/ 422910 h 723"/>
                              <a:gd name="T32" fmla="*/ 8255 w 1251"/>
                              <a:gd name="T33" fmla="*/ 400050 h 723"/>
                              <a:gd name="T34" fmla="*/ 19050 w 1251"/>
                              <a:gd name="T35" fmla="*/ 385445 h 723"/>
                              <a:gd name="T36" fmla="*/ 21590 w 1251"/>
                              <a:gd name="T37" fmla="*/ 363855 h 723"/>
                              <a:gd name="T38" fmla="*/ 29845 w 1251"/>
                              <a:gd name="T39" fmla="*/ 344805 h 723"/>
                              <a:gd name="T40" fmla="*/ 48260 w 1251"/>
                              <a:gd name="T41" fmla="*/ 338455 h 723"/>
                              <a:gd name="T42" fmla="*/ 68580 w 1251"/>
                              <a:gd name="T43" fmla="*/ 332740 h 723"/>
                              <a:gd name="T44" fmla="*/ 86360 w 1251"/>
                              <a:gd name="T45" fmla="*/ 327660 h 723"/>
                              <a:gd name="T46" fmla="*/ 103505 w 1251"/>
                              <a:gd name="T47" fmla="*/ 335280 h 723"/>
                              <a:gd name="T48" fmla="*/ 123825 w 1251"/>
                              <a:gd name="T49" fmla="*/ 342265 h 723"/>
                              <a:gd name="T50" fmla="*/ 154305 w 1251"/>
                              <a:gd name="T51" fmla="*/ 331470 h 723"/>
                              <a:gd name="T52" fmla="*/ 170815 w 1251"/>
                              <a:gd name="T53" fmla="*/ 321945 h 723"/>
                              <a:gd name="T54" fmla="*/ 187960 w 1251"/>
                              <a:gd name="T55" fmla="*/ 309880 h 723"/>
                              <a:gd name="T56" fmla="*/ 207010 w 1251"/>
                              <a:gd name="T57" fmla="*/ 303530 h 723"/>
                              <a:gd name="T58" fmla="*/ 227965 w 1251"/>
                              <a:gd name="T59" fmla="*/ 306070 h 723"/>
                              <a:gd name="T60" fmla="*/ 250825 w 1251"/>
                              <a:gd name="T61" fmla="*/ 307340 h 723"/>
                              <a:gd name="T62" fmla="*/ 272415 w 1251"/>
                              <a:gd name="T63" fmla="*/ 309880 h 723"/>
                              <a:gd name="T64" fmla="*/ 295275 w 1251"/>
                              <a:gd name="T65" fmla="*/ 311150 h 723"/>
                              <a:gd name="T66" fmla="*/ 316865 w 1251"/>
                              <a:gd name="T67" fmla="*/ 308610 h 723"/>
                              <a:gd name="T68" fmla="*/ 339725 w 1251"/>
                              <a:gd name="T69" fmla="*/ 304800 h 723"/>
                              <a:gd name="T70" fmla="*/ 359410 w 1251"/>
                              <a:gd name="T71" fmla="*/ 299085 h 723"/>
                              <a:gd name="T72" fmla="*/ 378460 w 1251"/>
                              <a:gd name="T73" fmla="*/ 292735 h 723"/>
                              <a:gd name="T74" fmla="*/ 393065 w 1251"/>
                              <a:gd name="T75" fmla="*/ 279400 h 723"/>
                              <a:gd name="T76" fmla="*/ 408305 w 1251"/>
                              <a:gd name="T77" fmla="*/ 269875 h 723"/>
                              <a:gd name="T78" fmla="*/ 418465 w 1251"/>
                              <a:gd name="T79" fmla="*/ 250825 h 723"/>
                              <a:gd name="T80" fmla="*/ 430530 w 1251"/>
                              <a:gd name="T81" fmla="*/ 238760 h 723"/>
                              <a:gd name="T82" fmla="*/ 452120 w 1251"/>
                              <a:gd name="T83" fmla="*/ 232410 h 723"/>
                              <a:gd name="T84" fmla="*/ 469900 w 1251"/>
                              <a:gd name="T85" fmla="*/ 224155 h 723"/>
                              <a:gd name="T86" fmla="*/ 489585 w 1251"/>
                              <a:gd name="T87" fmla="*/ 227965 h 723"/>
                              <a:gd name="T88" fmla="*/ 509905 w 1251"/>
                              <a:gd name="T89" fmla="*/ 233680 h 723"/>
                              <a:gd name="T90" fmla="*/ 532765 w 1251"/>
                              <a:gd name="T91" fmla="*/ 232410 h 723"/>
                              <a:gd name="T92" fmla="*/ 551815 w 1251"/>
                              <a:gd name="T93" fmla="*/ 222885 h 723"/>
                              <a:gd name="T94" fmla="*/ 561975 w 1251"/>
                              <a:gd name="T95" fmla="*/ 208280 h 723"/>
                              <a:gd name="T96" fmla="*/ 577215 w 1251"/>
                              <a:gd name="T97" fmla="*/ 194945 h 723"/>
                              <a:gd name="T98" fmla="*/ 588010 w 1251"/>
                              <a:gd name="T99" fmla="*/ 178435 h 723"/>
                              <a:gd name="T100" fmla="*/ 607695 w 1251"/>
                              <a:gd name="T101" fmla="*/ 167640 h 723"/>
                              <a:gd name="T102" fmla="*/ 630555 w 1251"/>
                              <a:gd name="T103" fmla="*/ 162560 h 723"/>
                              <a:gd name="T104" fmla="*/ 650875 w 1251"/>
                              <a:gd name="T105" fmla="*/ 150495 h 723"/>
                              <a:gd name="T106" fmla="*/ 652145 w 1251"/>
                              <a:gd name="T107" fmla="*/ 123825 h 723"/>
                              <a:gd name="T108" fmla="*/ 650875 w 1251"/>
                              <a:gd name="T109" fmla="*/ 98425 h 723"/>
                              <a:gd name="T110" fmla="*/ 652145 w 1251"/>
                              <a:gd name="T111" fmla="*/ 76835 h 723"/>
                              <a:gd name="T112" fmla="*/ 657225 w 1251"/>
                              <a:gd name="T113" fmla="*/ 57785 h 723"/>
                              <a:gd name="T114" fmla="*/ 662940 w 1251"/>
                              <a:gd name="T115" fmla="*/ 39370 h 723"/>
                              <a:gd name="T116" fmla="*/ 676275 w 1251"/>
                              <a:gd name="T117" fmla="*/ 25400 h 723"/>
                              <a:gd name="T118" fmla="*/ 675005 w 1251"/>
                              <a:gd name="T119" fmla="*/ 5715 h 723"/>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51" h="723">
                                <a:moveTo>
                                  <a:pt x="1242" y="250"/>
                                </a:moveTo>
                                <a:lnTo>
                                  <a:pt x="1244" y="252"/>
                                </a:lnTo>
                                <a:lnTo>
                                  <a:pt x="1247" y="254"/>
                                </a:lnTo>
                                <a:lnTo>
                                  <a:pt x="1249" y="256"/>
                                </a:lnTo>
                                <a:lnTo>
                                  <a:pt x="1249" y="258"/>
                                </a:lnTo>
                                <a:lnTo>
                                  <a:pt x="1251" y="260"/>
                                </a:lnTo>
                                <a:lnTo>
                                  <a:pt x="1251" y="262"/>
                                </a:lnTo>
                                <a:lnTo>
                                  <a:pt x="1251" y="264"/>
                                </a:lnTo>
                                <a:lnTo>
                                  <a:pt x="1251" y="267"/>
                                </a:lnTo>
                                <a:lnTo>
                                  <a:pt x="1251" y="269"/>
                                </a:lnTo>
                                <a:lnTo>
                                  <a:pt x="1251" y="271"/>
                                </a:lnTo>
                                <a:lnTo>
                                  <a:pt x="1251" y="273"/>
                                </a:lnTo>
                                <a:lnTo>
                                  <a:pt x="1251" y="275"/>
                                </a:lnTo>
                                <a:lnTo>
                                  <a:pt x="1251" y="277"/>
                                </a:lnTo>
                                <a:lnTo>
                                  <a:pt x="1251" y="279"/>
                                </a:lnTo>
                                <a:lnTo>
                                  <a:pt x="1251" y="281"/>
                                </a:lnTo>
                                <a:lnTo>
                                  <a:pt x="1249" y="281"/>
                                </a:lnTo>
                                <a:lnTo>
                                  <a:pt x="1249" y="283"/>
                                </a:lnTo>
                                <a:lnTo>
                                  <a:pt x="1249" y="288"/>
                                </a:lnTo>
                                <a:lnTo>
                                  <a:pt x="1247" y="290"/>
                                </a:lnTo>
                                <a:lnTo>
                                  <a:pt x="1247" y="292"/>
                                </a:lnTo>
                                <a:lnTo>
                                  <a:pt x="1247" y="294"/>
                                </a:lnTo>
                                <a:lnTo>
                                  <a:pt x="1244" y="296"/>
                                </a:lnTo>
                                <a:lnTo>
                                  <a:pt x="1244" y="298"/>
                                </a:lnTo>
                                <a:lnTo>
                                  <a:pt x="1244" y="300"/>
                                </a:lnTo>
                                <a:lnTo>
                                  <a:pt x="1244" y="302"/>
                                </a:lnTo>
                                <a:lnTo>
                                  <a:pt x="1242" y="302"/>
                                </a:lnTo>
                                <a:lnTo>
                                  <a:pt x="1242" y="305"/>
                                </a:lnTo>
                                <a:lnTo>
                                  <a:pt x="1242" y="307"/>
                                </a:lnTo>
                                <a:lnTo>
                                  <a:pt x="1240" y="307"/>
                                </a:lnTo>
                                <a:lnTo>
                                  <a:pt x="1240" y="309"/>
                                </a:lnTo>
                                <a:lnTo>
                                  <a:pt x="1240" y="311"/>
                                </a:lnTo>
                                <a:lnTo>
                                  <a:pt x="1238" y="311"/>
                                </a:lnTo>
                                <a:lnTo>
                                  <a:pt x="1238" y="313"/>
                                </a:lnTo>
                                <a:lnTo>
                                  <a:pt x="1238" y="315"/>
                                </a:lnTo>
                                <a:lnTo>
                                  <a:pt x="1236" y="315"/>
                                </a:lnTo>
                                <a:lnTo>
                                  <a:pt x="1236" y="317"/>
                                </a:lnTo>
                                <a:lnTo>
                                  <a:pt x="1236" y="319"/>
                                </a:lnTo>
                                <a:lnTo>
                                  <a:pt x="1234" y="321"/>
                                </a:lnTo>
                                <a:lnTo>
                                  <a:pt x="1234" y="324"/>
                                </a:lnTo>
                                <a:lnTo>
                                  <a:pt x="1232" y="328"/>
                                </a:lnTo>
                                <a:lnTo>
                                  <a:pt x="1230" y="328"/>
                                </a:lnTo>
                                <a:lnTo>
                                  <a:pt x="1230" y="330"/>
                                </a:lnTo>
                                <a:lnTo>
                                  <a:pt x="1228" y="330"/>
                                </a:lnTo>
                                <a:lnTo>
                                  <a:pt x="1228" y="332"/>
                                </a:lnTo>
                                <a:lnTo>
                                  <a:pt x="1225" y="332"/>
                                </a:lnTo>
                                <a:lnTo>
                                  <a:pt x="1223" y="332"/>
                                </a:lnTo>
                                <a:lnTo>
                                  <a:pt x="1221" y="332"/>
                                </a:lnTo>
                                <a:lnTo>
                                  <a:pt x="1219" y="332"/>
                                </a:lnTo>
                                <a:lnTo>
                                  <a:pt x="1217" y="332"/>
                                </a:lnTo>
                                <a:lnTo>
                                  <a:pt x="1215" y="334"/>
                                </a:lnTo>
                                <a:lnTo>
                                  <a:pt x="1213" y="334"/>
                                </a:lnTo>
                                <a:lnTo>
                                  <a:pt x="1211" y="334"/>
                                </a:lnTo>
                                <a:lnTo>
                                  <a:pt x="1209" y="334"/>
                                </a:lnTo>
                                <a:lnTo>
                                  <a:pt x="1206" y="334"/>
                                </a:lnTo>
                                <a:lnTo>
                                  <a:pt x="1204" y="334"/>
                                </a:lnTo>
                                <a:lnTo>
                                  <a:pt x="1202" y="334"/>
                                </a:lnTo>
                                <a:lnTo>
                                  <a:pt x="1200" y="334"/>
                                </a:lnTo>
                                <a:lnTo>
                                  <a:pt x="1198" y="336"/>
                                </a:lnTo>
                                <a:lnTo>
                                  <a:pt x="1196" y="336"/>
                                </a:lnTo>
                                <a:lnTo>
                                  <a:pt x="1194" y="336"/>
                                </a:lnTo>
                                <a:lnTo>
                                  <a:pt x="1194" y="338"/>
                                </a:lnTo>
                                <a:lnTo>
                                  <a:pt x="1192" y="338"/>
                                </a:lnTo>
                                <a:lnTo>
                                  <a:pt x="1190" y="340"/>
                                </a:lnTo>
                                <a:lnTo>
                                  <a:pt x="1190" y="343"/>
                                </a:lnTo>
                                <a:lnTo>
                                  <a:pt x="1190" y="345"/>
                                </a:lnTo>
                                <a:lnTo>
                                  <a:pt x="1187" y="345"/>
                                </a:lnTo>
                                <a:lnTo>
                                  <a:pt x="1187" y="347"/>
                                </a:lnTo>
                                <a:lnTo>
                                  <a:pt x="1187" y="349"/>
                                </a:lnTo>
                                <a:lnTo>
                                  <a:pt x="1185" y="351"/>
                                </a:lnTo>
                                <a:lnTo>
                                  <a:pt x="1183" y="351"/>
                                </a:lnTo>
                                <a:lnTo>
                                  <a:pt x="1181" y="351"/>
                                </a:lnTo>
                                <a:lnTo>
                                  <a:pt x="1179" y="351"/>
                                </a:lnTo>
                                <a:lnTo>
                                  <a:pt x="1177" y="351"/>
                                </a:lnTo>
                                <a:lnTo>
                                  <a:pt x="1177" y="353"/>
                                </a:lnTo>
                                <a:lnTo>
                                  <a:pt x="1175" y="353"/>
                                </a:lnTo>
                                <a:lnTo>
                                  <a:pt x="1173" y="353"/>
                                </a:lnTo>
                                <a:lnTo>
                                  <a:pt x="1173" y="355"/>
                                </a:lnTo>
                                <a:lnTo>
                                  <a:pt x="1171" y="355"/>
                                </a:lnTo>
                                <a:lnTo>
                                  <a:pt x="1168" y="357"/>
                                </a:lnTo>
                                <a:lnTo>
                                  <a:pt x="1166" y="357"/>
                                </a:lnTo>
                                <a:lnTo>
                                  <a:pt x="1166" y="359"/>
                                </a:lnTo>
                                <a:lnTo>
                                  <a:pt x="1164" y="359"/>
                                </a:lnTo>
                                <a:lnTo>
                                  <a:pt x="1162" y="359"/>
                                </a:lnTo>
                                <a:lnTo>
                                  <a:pt x="1160" y="359"/>
                                </a:lnTo>
                                <a:lnTo>
                                  <a:pt x="1158" y="359"/>
                                </a:lnTo>
                                <a:lnTo>
                                  <a:pt x="1158" y="362"/>
                                </a:lnTo>
                                <a:lnTo>
                                  <a:pt x="1156" y="362"/>
                                </a:lnTo>
                                <a:lnTo>
                                  <a:pt x="1154" y="362"/>
                                </a:lnTo>
                                <a:lnTo>
                                  <a:pt x="1154" y="364"/>
                                </a:lnTo>
                                <a:lnTo>
                                  <a:pt x="1152" y="364"/>
                                </a:lnTo>
                                <a:lnTo>
                                  <a:pt x="1149" y="364"/>
                                </a:lnTo>
                                <a:lnTo>
                                  <a:pt x="1147" y="364"/>
                                </a:lnTo>
                                <a:lnTo>
                                  <a:pt x="1143" y="364"/>
                                </a:lnTo>
                                <a:lnTo>
                                  <a:pt x="1141" y="364"/>
                                </a:lnTo>
                                <a:lnTo>
                                  <a:pt x="1139" y="366"/>
                                </a:lnTo>
                                <a:lnTo>
                                  <a:pt x="1137" y="366"/>
                                </a:lnTo>
                                <a:lnTo>
                                  <a:pt x="1135" y="366"/>
                                </a:lnTo>
                                <a:lnTo>
                                  <a:pt x="1133" y="364"/>
                                </a:lnTo>
                                <a:lnTo>
                                  <a:pt x="1130" y="364"/>
                                </a:lnTo>
                                <a:lnTo>
                                  <a:pt x="1128" y="364"/>
                                </a:lnTo>
                                <a:lnTo>
                                  <a:pt x="1126" y="364"/>
                                </a:lnTo>
                                <a:lnTo>
                                  <a:pt x="1124" y="364"/>
                                </a:lnTo>
                                <a:lnTo>
                                  <a:pt x="1122" y="366"/>
                                </a:lnTo>
                                <a:lnTo>
                                  <a:pt x="1120" y="366"/>
                                </a:lnTo>
                                <a:lnTo>
                                  <a:pt x="1118" y="366"/>
                                </a:lnTo>
                                <a:lnTo>
                                  <a:pt x="1116" y="366"/>
                                </a:lnTo>
                                <a:lnTo>
                                  <a:pt x="1114" y="368"/>
                                </a:lnTo>
                                <a:lnTo>
                                  <a:pt x="1111" y="368"/>
                                </a:lnTo>
                                <a:lnTo>
                                  <a:pt x="1109" y="368"/>
                                </a:lnTo>
                                <a:lnTo>
                                  <a:pt x="1107" y="368"/>
                                </a:lnTo>
                                <a:lnTo>
                                  <a:pt x="1103" y="368"/>
                                </a:lnTo>
                                <a:lnTo>
                                  <a:pt x="1101" y="368"/>
                                </a:lnTo>
                                <a:lnTo>
                                  <a:pt x="1099" y="368"/>
                                </a:lnTo>
                                <a:lnTo>
                                  <a:pt x="1097" y="368"/>
                                </a:lnTo>
                                <a:lnTo>
                                  <a:pt x="1095" y="368"/>
                                </a:lnTo>
                                <a:lnTo>
                                  <a:pt x="1092" y="370"/>
                                </a:lnTo>
                                <a:lnTo>
                                  <a:pt x="1086" y="370"/>
                                </a:lnTo>
                                <a:lnTo>
                                  <a:pt x="1084" y="372"/>
                                </a:lnTo>
                                <a:lnTo>
                                  <a:pt x="1082" y="372"/>
                                </a:lnTo>
                                <a:lnTo>
                                  <a:pt x="1080" y="372"/>
                                </a:lnTo>
                                <a:lnTo>
                                  <a:pt x="1076" y="372"/>
                                </a:lnTo>
                                <a:lnTo>
                                  <a:pt x="1073" y="374"/>
                                </a:lnTo>
                                <a:lnTo>
                                  <a:pt x="1073" y="376"/>
                                </a:lnTo>
                                <a:lnTo>
                                  <a:pt x="1071" y="376"/>
                                </a:lnTo>
                                <a:lnTo>
                                  <a:pt x="1069" y="381"/>
                                </a:lnTo>
                                <a:lnTo>
                                  <a:pt x="1069" y="383"/>
                                </a:lnTo>
                                <a:lnTo>
                                  <a:pt x="1067" y="383"/>
                                </a:lnTo>
                                <a:lnTo>
                                  <a:pt x="1065" y="385"/>
                                </a:lnTo>
                                <a:lnTo>
                                  <a:pt x="1065" y="387"/>
                                </a:lnTo>
                                <a:lnTo>
                                  <a:pt x="1063" y="387"/>
                                </a:lnTo>
                                <a:lnTo>
                                  <a:pt x="1061" y="387"/>
                                </a:lnTo>
                                <a:lnTo>
                                  <a:pt x="1059" y="389"/>
                                </a:lnTo>
                                <a:lnTo>
                                  <a:pt x="1056" y="389"/>
                                </a:lnTo>
                                <a:lnTo>
                                  <a:pt x="1054" y="387"/>
                                </a:lnTo>
                                <a:lnTo>
                                  <a:pt x="1052" y="387"/>
                                </a:lnTo>
                                <a:lnTo>
                                  <a:pt x="1048" y="387"/>
                                </a:lnTo>
                                <a:lnTo>
                                  <a:pt x="1044" y="385"/>
                                </a:lnTo>
                                <a:lnTo>
                                  <a:pt x="1037" y="383"/>
                                </a:lnTo>
                                <a:lnTo>
                                  <a:pt x="1035" y="383"/>
                                </a:lnTo>
                                <a:lnTo>
                                  <a:pt x="1033" y="381"/>
                                </a:lnTo>
                                <a:lnTo>
                                  <a:pt x="1031" y="381"/>
                                </a:lnTo>
                                <a:lnTo>
                                  <a:pt x="1029" y="383"/>
                                </a:lnTo>
                                <a:lnTo>
                                  <a:pt x="1027" y="383"/>
                                </a:lnTo>
                                <a:lnTo>
                                  <a:pt x="1023" y="383"/>
                                </a:lnTo>
                                <a:lnTo>
                                  <a:pt x="1023" y="385"/>
                                </a:lnTo>
                                <a:lnTo>
                                  <a:pt x="1021" y="385"/>
                                </a:lnTo>
                                <a:lnTo>
                                  <a:pt x="1018" y="387"/>
                                </a:lnTo>
                                <a:lnTo>
                                  <a:pt x="1016" y="387"/>
                                </a:lnTo>
                                <a:lnTo>
                                  <a:pt x="1014" y="387"/>
                                </a:lnTo>
                                <a:lnTo>
                                  <a:pt x="1012" y="387"/>
                                </a:lnTo>
                                <a:lnTo>
                                  <a:pt x="1010" y="387"/>
                                </a:lnTo>
                                <a:lnTo>
                                  <a:pt x="1008" y="389"/>
                                </a:lnTo>
                                <a:lnTo>
                                  <a:pt x="1004" y="391"/>
                                </a:lnTo>
                                <a:lnTo>
                                  <a:pt x="1002" y="391"/>
                                </a:lnTo>
                                <a:lnTo>
                                  <a:pt x="999" y="393"/>
                                </a:lnTo>
                                <a:lnTo>
                                  <a:pt x="995" y="397"/>
                                </a:lnTo>
                                <a:lnTo>
                                  <a:pt x="993" y="397"/>
                                </a:lnTo>
                                <a:lnTo>
                                  <a:pt x="991" y="400"/>
                                </a:lnTo>
                                <a:lnTo>
                                  <a:pt x="991" y="402"/>
                                </a:lnTo>
                                <a:lnTo>
                                  <a:pt x="989" y="402"/>
                                </a:lnTo>
                                <a:lnTo>
                                  <a:pt x="987" y="406"/>
                                </a:lnTo>
                                <a:lnTo>
                                  <a:pt x="987" y="408"/>
                                </a:lnTo>
                                <a:lnTo>
                                  <a:pt x="985" y="410"/>
                                </a:lnTo>
                                <a:lnTo>
                                  <a:pt x="985" y="412"/>
                                </a:lnTo>
                                <a:lnTo>
                                  <a:pt x="985" y="414"/>
                                </a:lnTo>
                                <a:lnTo>
                                  <a:pt x="985" y="417"/>
                                </a:lnTo>
                                <a:lnTo>
                                  <a:pt x="983" y="421"/>
                                </a:lnTo>
                                <a:lnTo>
                                  <a:pt x="983" y="423"/>
                                </a:lnTo>
                                <a:lnTo>
                                  <a:pt x="980" y="425"/>
                                </a:lnTo>
                                <a:lnTo>
                                  <a:pt x="980" y="427"/>
                                </a:lnTo>
                                <a:lnTo>
                                  <a:pt x="980" y="429"/>
                                </a:lnTo>
                                <a:lnTo>
                                  <a:pt x="980" y="431"/>
                                </a:lnTo>
                                <a:lnTo>
                                  <a:pt x="980" y="433"/>
                                </a:lnTo>
                                <a:lnTo>
                                  <a:pt x="978" y="436"/>
                                </a:lnTo>
                                <a:lnTo>
                                  <a:pt x="978" y="440"/>
                                </a:lnTo>
                                <a:lnTo>
                                  <a:pt x="976" y="442"/>
                                </a:lnTo>
                                <a:lnTo>
                                  <a:pt x="976" y="444"/>
                                </a:lnTo>
                                <a:lnTo>
                                  <a:pt x="974" y="444"/>
                                </a:lnTo>
                                <a:lnTo>
                                  <a:pt x="972" y="446"/>
                                </a:lnTo>
                                <a:lnTo>
                                  <a:pt x="970" y="446"/>
                                </a:lnTo>
                                <a:lnTo>
                                  <a:pt x="968" y="446"/>
                                </a:lnTo>
                                <a:lnTo>
                                  <a:pt x="964" y="446"/>
                                </a:lnTo>
                                <a:lnTo>
                                  <a:pt x="959" y="446"/>
                                </a:lnTo>
                                <a:lnTo>
                                  <a:pt x="959" y="448"/>
                                </a:lnTo>
                                <a:lnTo>
                                  <a:pt x="959" y="450"/>
                                </a:lnTo>
                                <a:lnTo>
                                  <a:pt x="957" y="450"/>
                                </a:lnTo>
                                <a:lnTo>
                                  <a:pt x="957" y="452"/>
                                </a:lnTo>
                                <a:lnTo>
                                  <a:pt x="955" y="455"/>
                                </a:lnTo>
                                <a:lnTo>
                                  <a:pt x="953" y="457"/>
                                </a:lnTo>
                                <a:lnTo>
                                  <a:pt x="951" y="459"/>
                                </a:lnTo>
                                <a:lnTo>
                                  <a:pt x="949" y="459"/>
                                </a:lnTo>
                                <a:lnTo>
                                  <a:pt x="949" y="461"/>
                                </a:lnTo>
                                <a:lnTo>
                                  <a:pt x="947" y="461"/>
                                </a:lnTo>
                                <a:lnTo>
                                  <a:pt x="945" y="463"/>
                                </a:lnTo>
                                <a:lnTo>
                                  <a:pt x="942" y="463"/>
                                </a:lnTo>
                                <a:lnTo>
                                  <a:pt x="942" y="465"/>
                                </a:lnTo>
                                <a:lnTo>
                                  <a:pt x="940" y="465"/>
                                </a:lnTo>
                                <a:lnTo>
                                  <a:pt x="938" y="467"/>
                                </a:lnTo>
                                <a:lnTo>
                                  <a:pt x="936" y="469"/>
                                </a:lnTo>
                                <a:lnTo>
                                  <a:pt x="934" y="471"/>
                                </a:lnTo>
                                <a:lnTo>
                                  <a:pt x="932" y="471"/>
                                </a:lnTo>
                                <a:lnTo>
                                  <a:pt x="932" y="474"/>
                                </a:lnTo>
                                <a:lnTo>
                                  <a:pt x="928" y="474"/>
                                </a:lnTo>
                                <a:lnTo>
                                  <a:pt x="926" y="476"/>
                                </a:lnTo>
                                <a:lnTo>
                                  <a:pt x="923" y="476"/>
                                </a:lnTo>
                                <a:lnTo>
                                  <a:pt x="923" y="478"/>
                                </a:lnTo>
                                <a:lnTo>
                                  <a:pt x="921" y="478"/>
                                </a:lnTo>
                                <a:lnTo>
                                  <a:pt x="919" y="478"/>
                                </a:lnTo>
                                <a:lnTo>
                                  <a:pt x="915" y="480"/>
                                </a:lnTo>
                                <a:lnTo>
                                  <a:pt x="913" y="482"/>
                                </a:lnTo>
                                <a:lnTo>
                                  <a:pt x="911" y="482"/>
                                </a:lnTo>
                                <a:lnTo>
                                  <a:pt x="909" y="482"/>
                                </a:lnTo>
                                <a:lnTo>
                                  <a:pt x="898" y="484"/>
                                </a:lnTo>
                                <a:lnTo>
                                  <a:pt x="896" y="509"/>
                                </a:lnTo>
                                <a:lnTo>
                                  <a:pt x="896" y="535"/>
                                </a:lnTo>
                                <a:lnTo>
                                  <a:pt x="896" y="537"/>
                                </a:lnTo>
                                <a:lnTo>
                                  <a:pt x="896" y="562"/>
                                </a:lnTo>
                                <a:lnTo>
                                  <a:pt x="896" y="590"/>
                                </a:lnTo>
                                <a:lnTo>
                                  <a:pt x="894" y="615"/>
                                </a:lnTo>
                                <a:lnTo>
                                  <a:pt x="894" y="617"/>
                                </a:lnTo>
                                <a:lnTo>
                                  <a:pt x="894" y="643"/>
                                </a:lnTo>
                                <a:lnTo>
                                  <a:pt x="894" y="670"/>
                                </a:lnTo>
                                <a:lnTo>
                                  <a:pt x="892" y="697"/>
                                </a:lnTo>
                                <a:lnTo>
                                  <a:pt x="892" y="723"/>
                                </a:lnTo>
                                <a:lnTo>
                                  <a:pt x="864" y="723"/>
                                </a:lnTo>
                                <a:lnTo>
                                  <a:pt x="837" y="723"/>
                                </a:lnTo>
                                <a:lnTo>
                                  <a:pt x="811" y="723"/>
                                </a:lnTo>
                                <a:lnTo>
                                  <a:pt x="809" y="723"/>
                                </a:lnTo>
                                <a:lnTo>
                                  <a:pt x="784" y="723"/>
                                </a:lnTo>
                                <a:lnTo>
                                  <a:pt x="757" y="723"/>
                                </a:lnTo>
                                <a:lnTo>
                                  <a:pt x="731" y="723"/>
                                </a:lnTo>
                                <a:lnTo>
                                  <a:pt x="704" y="721"/>
                                </a:lnTo>
                                <a:lnTo>
                                  <a:pt x="676" y="721"/>
                                </a:lnTo>
                                <a:lnTo>
                                  <a:pt x="649" y="719"/>
                                </a:lnTo>
                                <a:lnTo>
                                  <a:pt x="621" y="719"/>
                                </a:lnTo>
                                <a:lnTo>
                                  <a:pt x="594" y="719"/>
                                </a:lnTo>
                                <a:lnTo>
                                  <a:pt x="564" y="716"/>
                                </a:lnTo>
                                <a:lnTo>
                                  <a:pt x="537" y="716"/>
                                </a:lnTo>
                                <a:lnTo>
                                  <a:pt x="512" y="716"/>
                                </a:lnTo>
                                <a:lnTo>
                                  <a:pt x="486" y="716"/>
                                </a:lnTo>
                                <a:lnTo>
                                  <a:pt x="484" y="716"/>
                                </a:lnTo>
                                <a:lnTo>
                                  <a:pt x="459" y="714"/>
                                </a:lnTo>
                                <a:lnTo>
                                  <a:pt x="431" y="714"/>
                                </a:lnTo>
                                <a:lnTo>
                                  <a:pt x="406" y="712"/>
                                </a:lnTo>
                                <a:lnTo>
                                  <a:pt x="379" y="712"/>
                                </a:lnTo>
                                <a:lnTo>
                                  <a:pt x="353" y="710"/>
                                </a:lnTo>
                                <a:lnTo>
                                  <a:pt x="351" y="710"/>
                                </a:lnTo>
                                <a:lnTo>
                                  <a:pt x="326" y="710"/>
                                </a:lnTo>
                                <a:lnTo>
                                  <a:pt x="298" y="708"/>
                                </a:lnTo>
                                <a:lnTo>
                                  <a:pt x="296" y="708"/>
                                </a:lnTo>
                                <a:lnTo>
                                  <a:pt x="271" y="708"/>
                                </a:lnTo>
                                <a:lnTo>
                                  <a:pt x="271" y="706"/>
                                </a:lnTo>
                                <a:lnTo>
                                  <a:pt x="243" y="706"/>
                                </a:lnTo>
                                <a:lnTo>
                                  <a:pt x="216" y="706"/>
                                </a:lnTo>
                                <a:lnTo>
                                  <a:pt x="191" y="704"/>
                                </a:lnTo>
                                <a:lnTo>
                                  <a:pt x="188" y="704"/>
                                </a:lnTo>
                                <a:lnTo>
                                  <a:pt x="163" y="704"/>
                                </a:lnTo>
                                <a:lnTo>
                                  <a:pt x="161" y="704"/>
                                </a:lnTo>
                                <a:lnTo>
                                  <a:pt x="136" y="704"/>
                                </a:lnTo>
                                <a:lnTo>
                                  <a:pt x="134" y="704"/>
                                </a:lnTo>
                                <a:lnTo>
                                  <a:pt x="106" y="704"/>
                                </a:lnTo>
                                <a:lnTo>
                                  <a:pt x="79" y="702"/>
                                </a:lnTo>
                                <a:lnTo>
                                  <a:pt x="53" y="702"/>
                                </a:lnTo>
                                <a:lnTo>
                                  <a:pt x="51" y="702"/>
                                </a:lnTo>
                                <a:lnTo>
                                  <a:pt x="24" y="702"/>
                                </a:lnTo>
                                <a:lnTo>
                                  <a:pt x="0" y="700"/>
                                </a:lnTo>
                                <a:lnTo>
                                  <a:pt x="3" y="685"/>
                                </a:lnTo>
                                <a:lnTo>
                                  <a:pt x="5" y="672"/>
                                </a:lnTo>
                                <a:lnTo>
                                  <a:pt x="5" y="670"/>
                                </a:lnTo>
                                <a:lnTo>
                                  <a:pt x="5" y="668"/>
                                </a:lnTo>
                                <a:lnTo>
                                  <a:pt x="5" y="666"/>
                                </a:lnTo>
                                <a:lnTo>
                                  <a:pt x="5" y="664"/>
                                </a:lnTo>
                                <a:lnTo>
                                  <a:pt x="7" y="662"/>
                                </a:lnTo>
                                <a:lnTo>
                                  <a:pt x="7" y="659"/>
                                </a:lnTo>
                                <a:lnTo>
                                  <a:pt x="7" y="657"/>
                                </a:lnTo>
                                <a:lnTo>
                                  <a:pt x="7" y="655"/>
                                </a:lnTo>
                                <a:lnTo>
                                  <a:pt x="7" y="653"/>
                                </a:lnTo>
                                <a:lnTo>
                                  <a:pt x="9" y="651"/>
                                </a:lnTo>
                                <a:lnTo>
                                  <a:pt x="9" y="649"/>
                                </a:lnTo>
                                <a:lnTo>
                                  <a:pt x="9" y="647"/>
                                </a:lnTo>
                                <a:lnTo>
                                  <a:pt x="9" y="645"/>
                                </a:lnTo>
                                <a:lnTo>
                                  <a:pt x="9" y="643"/>
                                </a:lnTo>
                                <a:lnTo>
                                  <a:pt x="9" y="640"/>
                                </a:lnTo>
                                <a:lnTo>
                                  <a:pt x="11" y="638"/>
                                </a:lnTo>
                                <a:lnTo>
                                  <a:pt x="11" y="636"/>
                                </a:lnTo>
                                <a:lnTo>
                                  <a:pt x="11" y="634"/>
                                </a:lnTo>
                                <a:lnTo>
                                  <a:pt x="13" y="632"/>
                                </a:lnTo>
                                <a:lnTo>
                                  <a:pt x="13" y="630"/>
                                </a:lnTo>
                                <a:lnTo>
                                  <a:pt x="15" y="630"/>
                                </a:lnTo>
                                <a:lnTo>
                                  <a:pt x="15" y="628"/>
                                </a:lnTo>
                                <a:lnTo>
                                  <a:pt x="17" y="626"/>
                                </a:lnTo>
                                <a:lnTo>
                                  <a:pt x="17" y="624"/>
                                </a:lnTo>
                                <a:lnTo>
                                  <a:pt x="19" y="624"/>
                                </a:lnTo>
                                <a:lnTo>
                                  <a:pt x="19" y="621"/>
                                </a:lnTo>
                                <a:lnTo>
                                  <a:pt x="22" y="619"/>
                                </a:lnTo>
                                <a:lnTo>
                                  <a:pt x="22" y="617"/>
                                </a:lnTo>
                                <a:lnTo>
                                  <a:pt x="24" y="617"/>
                                </a:lnTo>
                                <a:lnTo>
                                  <a:pt x="24" y="615"/>
                                </a:lnTo>
                                <a:lnTo>
                                  <a:pt x="26" y="615"/>
                                </a:lnTo>
                                <a:lnTo>
                                  <a:pt x="26" y="613"/>
                                </a:lnTo>
                                <a:lnTo>
                                  <a:pt x="26" y="611"/>
                                </a:lnTo>
                                <a:lnTo>
                                  <a:pt x="28" y="611"/>
                                </a:lnTo>
                                <a:lnTo>
                                  <a:pt x="28" y="609"/>
                                </a:lnTo>
                                <a:lnTo>
                                  <a:pt x="30" y="609"/>
                                </a:lnTo>
                                <a:lnTo>
                                  <a:pt x="30" y="607"/>
                                </a:lnTo>
                                <a:lnTo>
                                  <a:pt x="30" y="605"/>
                                </a:lnTo>
                                <a:lnTo>
                                  <a:pt x="32" y="605"/>
                                </a:lnTo>
                                <a:lnTo>
                                  <a:pt x="32" y="602"/>
                                </a:lnTo>
                                <a:lnTo>
                                  <a:pt x="32" y="600"/>
                                </a:lnTo>
                                <a:lnTo>
                                  <a:pt x="32" y="598"/>
                                </a:lnTo>
                                <a:lnTo>
                                  <a:pt x="32" y="596"/>
                                </a:lnTo>
                                <a:lnTo>
                                  <a:pt x="32" y="594"/>
                                </a:lnTo>
                                <a:lnTo>
                                  <a:pt x="32" y="592"/>
                                </a:lnTo>
                                <a:lnTo>
                                  <a:pt x="32" y="590"/>
                                </a:lnTo>
                                <a:lnTo>
                                  <a:pt x="32" y="588"/>
                                </a:lnTo>
                                <a:lnTo>
                                  <a:pt x="32" y="586"/>
                                </a:lnTo>
                                <a:lnTo>
                                  <a:pt x="32" y="583"/>
                                </a:lnTo>
                                <a:lnTo>
                                  <a:pt x="32" y="581"/>
                                </a:lnTo>
                                <a:lnTo>
                                  <a:pt x="34" y="579"/>
                                </a:lnTo>
                                <a:lnTo>
                                  <a:pt x="34" y="577"/>
                                </a:lnTo>
                                <a:lnTo>
                                  <a:pt x="34" y="575"/>
                                </a:lnTo>
                                <a:lnTo>
                                  <a:pt x="34" y="573"/>
                                </a:lnTo>
                                <a:lnTo>
                                  <a:pt x="34" y="571"/>
                                </a:lnTo>
                                <a:lnTo>
                                  <a:pt x="34" y="569"/>
                                </a:lnTo>
                                <a:lnTo>
                                  <a:pt x="36" y="566"/>
                                </a:lnTo>
                                <a:lnTo>
                                  <a:pt x="36" y="564"/>
                                </a:lnTo>
                                <a:lnTo>
                                  <a:pt x="36" y="562"/>
                                </a:lnTo>
                                <a:lnTo>
                                  <a:pt x="36" y="560"/>
                                </a:lnTo>
                                <a:lnTo>
                                  <a:pt x="36" y="558"/>
                                </a:lnTo>
                                <a:lnTo>
                                  <a:pt x="38" y="556"/>
                                </a:lnTo>
                                <a:lnTo>
                                  <a:pt x="38" y="554"/>
                                </a:lnTo>
                                <a:lnTo>
                                  <a:pt x="41" y="552"/>
                                </a:lnTo>
                                <a:lnTo>
                                  <a:pt x="41" y="550"/>
                                </a:lnTo>
                                <a:lnTo>
                                  <a:pt x="43" y="550"/>
                                </a:lnTo>
                                <a:lnTo>
                                  <a:pt x="43" y="547"/>
                                </a:lnTo>
                                <a:lnTo>
                                  <a:pt x="45" y="547"/>
                                </a:lnTo>
                                <a:lnTo>
                                  <a:pt x="45" y="545"/>
                                </a:lnTo>
                                <a:lnTo>
                                  <a:pt x="47" y="545"/>
                                </a:lnTo>
                                <a:lnTo>
                                  <a:pt x="47" y="543"/>
                                </a:lnTo>
                                <a:lnTo>
                                  <a:pt x="49" y="543"/>
                                </a:lnTo>
                                <a:lnTo>
                                  <a:pt x="49" y="541"/>
                                </a:lnTo>
                                <a:lnTo>
                                  <a:pt x="51" y="541"/>
                                </a:lnTo>
                                <a:lnTo>
                                  <a:pt x="53" y="541"/>
                                </a:lnTo>
                                <a:lnTo>
                                  <a:pt x="53" y="539"/>
                                </a:lnTo>
                                <a:lnTo>
                                  <a:pt x="55" y="539"/>
                                </a:lnTo>
                                <a:lnTo>
                                  <a:pt x="57" y="537"/>
                                </a:lnTo>
                                <a:lnTo>
                                  <a:pt x="60" y="537"/>
                                </a:lnTo>
                                <a:lnTo>
                                  <a:pt x="62" y="535"/>
                                </a:lnTo>
                                <a:lnTo>
                                  <a:pt x="64" y="535"/>
                                </a:lnTo>
                                <a:lnTo>
                                  <a:pt x="66" y="535"/>
                                </a:lnTo>
                                <a:lnTo>
                                  <a:pt x="66" y="533"/>
                                </a:lnTo>
                                <a:lnTo>
                                  <a:pt x="68" y="533"/>
                                </a:lnTo>
                                <a:lnTo>
                                  <a:pt x="70" y="533"/>
                                </a:lnTo>
                                <a:lnTo>
                                  <a:pt x="72" y="533"/>
                                </a:lnTo>
                                <a:lnTo>
                                  <a:pt x="74" y="533"/>
                                </a:lnTo>
                                <a:lnTo>
                                  <a:pt x="76" y="533"/>
                                </a:lnTo>
                                <a:lnTo>
                                  <a:pt x="79" y="533"/>
                                </a:lnTo>
                                <a:lnTo>
                                  <a:pt x="81" y="533"/>
                                </a:lnTo>
                                <a:lnTo>
                                  <a:pt x="83" y="533"/>
                                </a:lnTo>
                                <a:lnTo>
                                  <a:pt x="85" y="533"/>
                                </a:lnTo>
                                <a:lnTo>
                                  <a:pt x="85" y="531"/>
                                </a:lnTo>
                                <a:lnTo>
                                  <a:pt x="87" y="531"/>
                                </a:lnTo>
                                <a:lnTo>
                                  <a:pt x="89" y="531"/>
                                </a:lnTo>
                                <a:lnTo>
                                  <a:pt x="91" y="531"/>
                                </a:lnTo>
                                <a:lnTo>
                                  <a:pt x="93" y="531"/>
                                </a:lnTo>
                                <a:lnTo>
                                  <a:pt x="95" y="531"/>
                                </a:lnTo>
                                <a:lnTo>
                                  <a:pt x="95" y="528"/>
                                </a:lnTo>
                                <a:lnTo>
                                  <a:pt x="98" y="528"/>
                                </a:lnTo>
                                <a:lnTo>
                                  <a:pt x="100" y="526"/>
                                </a:lnTo>
                                <a:lnTo>
                                  <a:pt x="102" y="526"/>
                                </a:lnTo>
                                <a:lnTo>
                                  <a:pt x="104" y="526"/>
                                </a:lnTo>
                                <a:lnTo>
                                  <a:pt x="106" y="524"/>
                                </a:lnTo>
                                <a:lnTo>
                                  <a:pt x="108" y="524"/>
                                </a:lnTo>
                                <a:lnTo>
                                  <a:pt x="110" y="524"/>
                                </a:lnTo>
                                <a:lnTo>
                                  <a:pt x="110" y="522"/>
                                </a:lnTo>
                                <a:lnTo>
                                  <a:pt x="112" y="522"/>
                                </a:lnTo>
                                <a:lnTo>
                                  <a:pt x="114" y="520"/>
                                </a:lnTo>
                                <a:lnTo>
                                  <a:pt x="117" y="520"/>
                                </a:lnTo>
                                <a:lnTo>
                                  <a:pt x="119" y="520"/>
                                </a:lnTo>
                                <a:lnTo>
                                  <a:pt x="119" y="518"/>
                                </a:lnTo>
                                <a:lnTo>
                                  <a:pt x="121" y="518"/>
                                </a:lnTo>
                                <a:lnTo>
                                  <a:pt x="123" y="518"/>
                                </a:lnTo>
                                <a:lnTo>
                                  <a:pt x="123" y="516"/>
                                </a:lnTo>
                                <a:lnTo>
                                  <a:pt x="125" y="516"/>
                                </a:lnTo>
                                <a:lnTo>
                                  <a:pt x="127" y="516"/>
                                </a:lnTo>
                                <a:lnTo>
                                  <a:pt x="129" y="516"/>
                                </a:lnTo>
                                <a:lnTo>
                                  <a:pt x="131" y="516"/>
                                </a:lnTo>
                                <a:lnTo>
                                  <a:pt x="134" y="514"/>
                                </a:lnTo>
                                <a:lnTo>
                                  <a:pt x="134" y="516"/>
                                </a:lnTo>
                                <a:lnTo>
                                  <a:pt x="136" y="516"/>
                                </a:lnTo>
                                <a:lnTo>
                                  <a:pt x="138" y="516"/>
                                </a:lnTo>
                                <a:lnTo>
                                  <a:pt x="140" y="516"/>
                                </a:lnTo>
                                <a:lnTo>
                                  <a:pt x="142" y="516"/>
                                </a:lnTo>
                                <a:lnTo>
                                  <a:pt x="142" y="518"/>
                                </a:lnTo>
                                <a:lnTo>
                                  <a:pt x="144" y="518"/>
                                </a:lnTo>
                                <a:lnTo>
                                  <a:pt x="144" y="520"/>
                                </a:lnTo>
                                <a:lnTo>
                                  <a:pt x="146" y="520"/>
                                </a:lnTo>
                                <a:lnTo>
                                  <a:pt x="146" y="522"/>
                                </a:lnTo>
                                <a:lnTo>
                                  <a:pt x="148" y="522"/>
                                </a:lnTo>
                                <a:lnTo>
                                  <a:pt x="150" y="522"/>
                                </a:lnTo>
                                <a:lnTo>
                                  <a:pt x="153" y="524"/>
                                </a:lnTo>
                                <a:lnTo>
                                  <a:pt x="155" y="524"/>
                                </a:lnTo>
                                <a:lnTo>
                                  <a:pt x="157" y="524"/>
                                </a:lnTo>
                                <a:lnTo>
                                  <a:pt x="159" y="524"/>
                                </a:lnTo>
                                <a:lnTo>
                                  <a:pt x="159" y="526"/>
                                </a:lnTo>
                                <a:lnTo>
                                  <a:pt x="161" y="526"/>
                                </a:lnTo>
                                <a:lnTo>
                                  <a:pt x="163" y="528"/>
                                </a:lnTo>
                                <a:lnTo>
                                  <a:pt x="165" y="528"/>
                                </a:lnTo>
                                <a:lnTo>
                                  <a:pt x="165" y="531"/>
                                </a:lnTo>
                                <a:lnTo>
                                  <a:pt x="167" y="531"/>
                                </a:lnTo>
                                <a:lnTo>
                                  <a:pt x="167" y="533"/>
                                </a:lnTo>
                                <a:lnTo>
                                  <a:pt x="169" y="533"/>
                                </a:lnTo>
                                <a:lnTo>
                                  <a:pt x="172" y="533"/>
                                </a:lnTo>
                                <a:lnTo>
                                  <a:pt x="174" y="535"/>
                                </a:lnTo>
                                <a:lnTo>
                                  <a:pt x="176" y="535"/>
                                </a:lnTo>
                                <a:lnTo>
                                  <a:pt x="178" y="535"/>
                                </a:lnTo>
                                <a:lnTo>
                                  <a:pt x="180" y="535"/>
                                </a:lnTo>
                                <a:lnTo>
                                  <a:pt x="182" y="535"/>
                                </a:lnTo>
                                <a:lnTo>
                                  <a:pt x="184" y="535"/>
                                </a:lnTo>
                                <a:lnTo>
                                  <a:pt x="186" y="537"/>
                                </a:lnTo>
                                <a:lnTo>
                                  <a:pt x="188" y="537"/>
                                </a:lnTo>
                                <a:lnTo>
                                  <a:pt x="191" y="537"/>
                                </a:lnTo>
                                <a:lnTo>
                                  <a:pt x="193" y="537"/>
                                </a:lnTo>
                                <a:lnTo>
                                  <a:pt x="195" y="539"/>
                                </a:lnTo>
                                <a:lnTo>
                                  <a:pt x="197" y="539"/>
                                </a:lnTo>
                                <a:lnTo>
                                  <a:pt x="199" y="539"/>
                                </a:lnTo>
                                <a:lnTo>
                                  <a:pt x="201" y="539"/>
                                </a:lnTo>
                                <a:lnTo>
                                  <a:pt x="203" y="539"/>
                                </a:lnTo>
                                <a:lnTo>
                                  <a:pt x="205" y="539"/>
                                </a:lnTo>
                                <a:lnTo>
                                  <a:pt x="207" y="539"/>
                                </a:lnTo>
                                <a:lnTo>
                                  <a:pt x="210" y="537"/>
                                </a:lnTo>
                                <a:lnTo>
                                  <a:pt x="212" y="537"/>
                                </a:lnTo>
                                <a:lnTo>
                                  <a:pt x="212" y="535"/>
                                </a:lnTo>
                                <a:lnTo>
                                  <a:pt x="214" y="535"/>
                                </a:lnTo>
                                <a:lnTo>
                                  <a:pt x="216" y="533"/>
                                </a:lnTo>
                                <a:lnTo>
                                  <a:pt x="218" y="533"/>
                                </a:lnTo>
                                <a:lnTo>
                                  <a:pt x="220" y="531"/>
                                </a:lnTo>
                                <a:lnTo>
                                  <a:pt x="226" y="528"/>
                                </a:lnTo>
                                <a:lnTo>
                                  <a:pt x="229" y="526"/>
                                </a:lnTo>
                                <a:lnTo>
                                  <a:pt x="241" y="524"/>
                                </a:lnTo>
                                <a:lnTo>
                                  <a:pt x="243" y="522"/>
                                </a:lnTo>
                                <a:lnTo>
                                  <a:pt x="245" y="522"/>
                                </a:lnTo>
                                <a:lnTo>
                                  <a:pt x="245" y="520"/>
                                </a:lnTo>
                                <a:lnTo>
                                  <a:pt x="248" y="520"/>
                                </a:lnTo>
                                <a:lnTo>
                                  <a:pt x="250" y="520"/>
                                </a:lnTo>
                                <a:lnTo>
                                  <a:pt x="250" y="518"/>
                                </a:lnTo>
                                <a:lnTo>
                                  <a:pt x="252" y="518"/>
                                </a:lnTo>
                                <a:lnTo>
                                  <a:pt x="254" y="516"/>
                                </a:lnTo>
                                <a:lnTo>
                                  <a:pt x="256" y="516"/>
                                </a:lnTo>
                                <a:lnTo>
                                  <a:pt x="256" y="514"/>
                                </a:lnTo>
                                <a:lnTo>
                                  <a:pt x="258" y="514"/>
                                </a:lnTo>
                                <a:lnTo>
                                  <a:pt x="260" y="514"/>
                                </a:lnTo>
                                <a:lnTo>
                                  <a:pt x="260" y="512"/>
                                </a:lnTo>
                                <a:lnTo>
                                  <a:pt x="262" y="512"/>
                                </a:lnTo>
                                <a:lnTo>
                                  <a:pt x="264" y="509"/>
                                </a:lnTo>
                                <a:lnTo>
                                  <a:pt x="267" y="509"/>
                                </a:lnTo>
                                <a:lnTo>
                                  <a:pt x="267" y="507"/>
                                </a:lnTo>
                                <a:lnTo>
                                  <a:pt x="269" y="507"/>
                                </a:lnTo>
                                <a:lnTo>
                                  <a:pt x="271" y="505"/>
                                </a:lnTo>
                                <a:lnTo>
                                  <a:pt x="273" y="505"/>
                                </a:lnTo>
                                <a:lnTo>
                                  <a:pt x="273" y="503"/>
                                </a:lnTo>
                                <a:lnTo>
                                  <a:pt x="275" y="503"/>
                                </a:lnTo>
                                <a:lnTo>
                                  <a:pt x="277" y="501"/>
                                </a:lnTo>
                                <a:lnTo>
                                  <a:pt x="279" y="499"/>
                                </a:lnTo>
                                <a:lnTo>
                                  <a:pt x="281" y="499"/>
                                </a:lnTo>
                                <a:lnTo>
                                  <a:pt x="281" y="497"/>
                                </a:lnTo>
                                <a:lnTo>
                                  <a:pt x="283" y="497"/>
                                </a:lnTo>
                                <a:lnTo>
                                  <a:pt x="286" y="495"/>
                                </a:lnTo>
                                <a:lnTo>
                                  <a:pt x="288" y="495"/>
                                </a:lnTo>
                                <a:lnTo>
                                  <a:pt x="288" y="493"/>
                                </a:lnTo>
                                <a:lnTo>
                                  <a:pt x="290" y="493"/>
                                </a:lnTo>
                                <a:lnTo>
                                  <a:pt x="292" y="490"/>
                                </a:lnTo>
                                <a:lnTo>
                                  <a:pt x="294" y="490"/>
                                </a:lnTo>
                                <a:lnTo>
                                  <a:pt x="294" y="488"/>
                                </a:lnTo>
                                <a:lnTo>
                                  <a:pt x="296" y="488"/>
                                </a:lnTo>
                                <a:lnTo>
                                  <a:pt x="298" y="486"/>
                                </a:lnTo>
                                <a:lnTo>
                                  <a:pt x="300" y="486"/>
                                </a:lnTo>
                                <a:lnTo>
                                  <a:pt x="300" y="484"/>
                                </a:lnTo>
                                <a:lnTo>
                                  <a:pt x="302" y="484"/>
                                </a:lnTo>
                                <a:lnTo>
                                  <a:pt x="305" y="484"/>
                                </a:lnTo>
                                <a:lnTo>
                                  <a:pt x="305" y="482"/>
                                </a:lnTo>
                                <a:lnTo>
                                  <a:pt x="307" y="482"/>
                                </a:lnTo>
                                <a:lnTo>
                                  <a:pt x="309" y="482"/>
                                </a:lnTo>
                                <a:lnTo>
                                  <a:pt x="311" y="480"/>
                                </a:lnTo>
                                <a:lnTo>
                                  <a:pt x="313" y="480"/>
                                </a:lnTo>
                                <a:lnTo>
                                  <a:pt x="315" y="480"/>
                                </a:lnTo>
                                <a:lnTo>
                                  <a:pt x="317" y="480"/>
                                </a:lnTo>
                                <a:lnTo>
                                  <a:pt x="319" y="480"/>
                                </a:lnTo>
                                <a:lnTo>
                                  <a:pt x="321" y="480"/>
                                </a:lnTo>
                                <a:lnTo>
                                  <a:pt x="321" y="478"/>
                                </a:lnTo>
                                <a:lnTo>
                                  <a:pt x="324" y="478"/>
                                </a:lnTo>
                                <a:lnTo>
                                  <a:pt x="326" y="478"/>
                                </a:lnTo>
                                <a:lnTo>
                                  <a:pt x="328" y="478"/>
                                </a:lnTo>
                                <a:lnTo>
                                  <a:pt x="330" y="478"/>
                                </a:lnTo>
                                <a:lnTo>
                                  <a:pt x="332" y="478"/>
                                </a:lnTo>
                                <a:lnTo>
                                  <a:pt x="334" y="478"/>
                                </a:lnTo>
                                <a:lnTo>
                                  <a:pt x="336" y="478"/>
                                </a:lnTo>
                                <a:lnTo>
                                  <a:pt x="338" y="478"/>
                                </a:lnTo>
                                <a:lnTo>
                                  <a:pt x="338" y="480"/>
                                </a:lnTo>
                                <a:lnTo>
                                  <a:pt x="340" y="480"/>
                                </a:lnTo>
                                <a:lnTo>
                                  <a:pt x="343" y="480"/>
                                </a:lnTo>
                                <a:lnTo>
                                  <a:pt x="345" y="480"/>
                                </a:lnTo>
                                <a:lnTo>
                                  <a:pt x="347" y="480"/>
                                </a:lnTo>
                                <a:lnTo>
                                  <a:pt x="349" y="480"/>
                                </a:lnTo>
                                <a:lnTo>
                                  <a:pt x="351" y="480"/>
                                </a:lnTo>
                                <a:lnTo>
                                  <a:pt x="353" y="480"/>
                                </a:lnTo>
                                <a:lnTo>
                                  <a:pt x="355" y="482"/>
                                </a:lnTo>
                                <a:lnTo>
                                  <a:pt x="357" y="482"/>
                                </a:lnTo>
                                <a:lnTo>
                                  <a:pt x="359" y="482"/>
                                </a:lnTo>
                                <a:lnTo>
                                  <a:pt x="362" y="482"/>
                                </a:lnTo>
                                <a:lnTo>
                                  <a:pt x="364" y="480"/>
                                </a:lnTo>
                                <a:lnTo>
                                  <a:pt x="366" y="480"/>
                                </a:lnTo>
                                <a:lnTo>
                                  <a:pt x="368" y="480"/>
                                </a:lnTo>
                                <a:lnTo>
                                  <a:pt x="370" y="480"/>
                                </a:lnTo>
                                <a:lnTo>
                                  <a:pt x="372" y="480"/>
                                </a:lnTo>
                                <a:lnTo>
                                  <a:pt x="374" y="482"/>
                                </a:lnTo>
                                <a:lnTo>
                                  <a:pt x="376" y="482"/>
                                </a:lnTo>
                                <a:lnTo>
                                  <a:pt x="379" y="482"/>
                                </a:lnTo>
                                <a:lnTo>
                                  <a:pt x="381" y="482"/>
                                </a:lnTo>
                                <a:lnTo>
                                  <a:pt x="383" y="482"/>
                                </a:lnTo>
                                <a:lnTo>
                                  <a:pt x="385" y="482"/>
                                </a:lnTo>
                                <a:lnTo>
                                  <a:pt x="387" y="482"/>
                                </a:lnTo>
                                <a:lnTo>
                                  <a:pt x="389" y="482"/>
                                </a:lnTo>
                                <a:lnTo>
                                  <a:pt x="391" y="482"/>
                                </a:lnTo>
                                <a:lnTo>
                                  <a:pt x="393" y="482"/>
                                </a:lnTo>
                                <a:lnTo>
                                  <a:pt x="395" y="484"/>
                                </a:lnTo>
                                <a:lnTo>
                                  <a:pt x="398" y="484"/>
                                </a:lnTo>
                                <a:lnTo>
                                  <a:pt x="400" y="484"/>
                                </a:lnTo>
                                <a:lnTo>
                                  <a:pt x="402" y="484"/>
                                </a:lnTo>
                                <a:lnTo>
                                  <a:pt x="404" y="484"/>
                                </a:lnTo>
                                <a:lnTo>
                                  <a:pt x="406" y="484"/>
                                </a:lnTo>
                                <a:lnTo>
                                  <a:pt x="406" y="486"/>
                                </a:lnTo>
                                <a:lnTo>
                                  <a:pt x="408" y="486"/>
                                </a:lnTo>
                                <a:lnTo>
                                  <a:pt x="410" y="486"/>
                                </a:lnTo>
                                <a:lnTo>
                                  <a:pt x="412" y="486"/>
                                </a:lnTo>
                                <a:lnTo>
                                  <a:pt x="414" y="486"/>
                                </a:lnTo>
                                <a:lnTo>
                                  <a:pt x="417" y="488"/>
                                </a:lnTo>
                                <a:lnTo>
                                  <a:pt x="419" y="488"/>
                                </a:lnTo>
                                <a:lnTo>
                                  <a:pt x="421" y="488"/>
                                </a:lnTo>
                                <a:lnTo>
                                  <a:pt x="423" y="488"/>
                                </a:lnTo>
                                <a:lnTo>
                                  <a:pt x="425" y="488"/>
                                </a:lnTo>
                                <a:lnTo>
                                  <a:pt x="427" y="488"/>
                                </a:lnTo>
                                <a:lnTo>
                                  <a:pt x="429" y="488"/>
                                </a:lnTo>
                                <a:lnTo>
                                  <a:pt x="431" y="488"/>
                                </a:lnTo>
                                <a:lnTo>
                                  <a:pt x="433" y="488"/>
                                </a:lnTo>
                                <a:lnTo>
                                  <a:pt x="436" y="488"/>
                                </a:lnTo>
                                <a:lnTo>
                                  <a:pt x="438" y="490"/>
                                </a:lnTo>
                                <a:lnTo>
                                  <a:pt x="440" y="490"/>
                                </a:lnTo>
                                <a:lnTo>
                                  <a:pt x="442" y="490"/>
                                </a:lnTo>
                                <a:lnTo>
                                  <a:pt x="444" y="490"/>
                                </a:lnTo>
                                <a:lnTo>
                                  <a:pt x="446" y="490"/>
                                </a:lnTo>
                                <a:lnTo>
                                  <a:pt x="448" y="490"/>
                                </a:lnTo>
                                <a:lnTo>
                                  <a:pt x="450" y="490"/>
                                </a:lnTo>
                                <a:lnTo>
                                  <a:pt x="452" y="490"/>
                                </a:lnTo>
                                <a:lnTo>
                                  <a:pt x="455" y="490"/>
                                </a:lnTo>
                                <a:lnTo>
                                  <a:pt x="457" y="490"/>
                                </a:lnTo>
                                <a:lnTo>
                                  <a:pt x="459" y="490"/>
                                </a:lnTo>
                                <a:lnTo>
                                  <a:pt x="461" y="490"/>
                                </a:lnTo>
                                <a:lnTo>
                                  <a:pt x="463" y="490"/>
                                </a:lnTo>
                                <a:lnTo>
                                  <a:pt x="465" y="490"/>
                                </a:lnTo>
                                <a:lnTo>
                                  <a:pt x="467" y="490"/>
                                </a:lnTo>
                                <a:lnTo>
                                  <a:pt x="469" y="490"/>
                                </a:lnTo>
                                <a:lnTo>
                                  <a:pt x="471" y="490"/>
                                </a:lnTo>
                                <a:lnTo>
                                  <a:pt x="474" y="490"/>
                                </a:lnTo>
                                <a:lnTo>
                                  <a:pt x="476" y="490"/>
                                </a:lnTo>
                                <a:lnTo>
                                  <a:pt x="478" y="488"/>
                                </a:lnTo>
                                <a:lnTo>
                                  <a:pt x="480" y="488"/>
                                </a:lnTo>
                                <a:lnTo>
                                  <a:pt x="482" y="488"/>
                                </a:lnTo>
                                <a:lnTo>
                                  <a:pt x="484" y="488"/>
                                </a:lnTo>
                                <a:lnTo>
                                  <a:pt x="486" y="488"/>
                                </a:lnTo>
                                <a:lnTo>
                                  <a:pt x="488" y="488"/>
                                </a:lnTo>
                                <a:lnTo>
                                  <a:pt x="490" y="488"/>
                                </a:lnTo>
                                <a:lnTo>
                                  <a:pt x="490" y="486"/>
                                </a:lnTo>
                                <a:lnTo>
                                  <a:pt x="493" y="486"/>
                                </a:lnTo>
                                <a:lnTo>
                                  <a:pt x="495" y="486"/>
                                </a:lnTo>
                                <a:lnTo>
                                  <a:pt x="497" y="486"/>
                                </a:lnTo>
                                <a:lnTo>
                                  <a:pt x="499" y="486"/>
                                </a:lnTo>
                                <a:lnTo>
                                  <a:pt x="501" y="486"/>
                                </a:lnTo>
                                <a:lnTo>
                                  <a:pt x="503" y="486"/>
                                </a:lnTo>
                                <a:lnTo>
                                  <a:pt x="505" y="486"/>
                                </a:lnTo>
                                <a:lnTo>
                                  <a:pt x="507" y="486"/>
                                </a:lnTo>
                                <a:lnTo>
                                  <a:pt x="509" y="484"/>
                                </a:lnTo>
                                <a:lnTo>
                                  <a:pt x="512" y="484"/>
                                </a:lnTo>
                                <a:lnTo>
                                  <a:pt x="514" y="484"/>
                                </a:lnTo>
                                <a:lnTo>
                                  <a:pt x="516" y="484"/>
                                </a:lnTo>
                                <a:lnTo>
                                  <a:pt x="518" y="484"/>
                                </a:lnTo>
                                <a:lnTo>
                                  <a:pt x="520" y="484"/>
                                </a:lnTo>
                                <a:lnTo>
                                  <a:pt x="522" y="482"/>
                                </a:lnTo>
                                <a:lnTo>
                                  <a:pt x="524" y="482"/>
                                </a:lnTo>
                                <a:lnTo>
                                  <a:pt x="526" y="482"/>
                                </a:lnTo>
                                <a:lnTo>
                                  <a:pt x="528" y="482"/>
                                </a:lnTo>
                                <a:lnTo>
                                  <a:pt x="531" y="482"/>
                                </a:lnTo>
                                <a:lnTo>
                                  <a:pt x="533" y="480"/>
                                </a:lnTo>
                                <a:lnTo>
                                  <a:pt x="535" y="480"/>
                                </a:lnTo>
                                <a:lnTo>
                                  <a:pt x="537" y="480"/>
                                </a:lnTo>
                                <a:lnTo>
                                  <a:pt x="539" y="478"/>
                                </a:lnTo>
                                <a:lnTo>
                                  <a:pt x="541" y="478"/>
                                </a:lnTo>
                                <a:lnTo>
                                  <a:pt x="543" y="478"/>
                                </a:lnTo>
                                <a:lnTo>
                                  <a:pt x="543" y="476"/>
                                </a:lnTo>
                                <a:lnTo>
                                  <a:pt x="545" y="476"/>
                                </a:lnTo>
                                <a:lnTo>
                                  <a:pt x="547" y="476"/>
                                </a:lnTo>
                                <a:lnTo>
                                  <a:pt x="547" y="474"/>
                                </a:lnTo>
                                <a:lnTo>
                                  <a:pt x="550" y="474"/>
                                </a:lnTo>
                                <a:lnTo>
                                  <a:pt x="552" y="474"/>
                                </a:lnTo>
                                <a:lnTo>
                                  <a:pt x="554" y="471"/>
                                </a:lnTo>
                                <a:lnTo>
                                  <a:pt x="556" y="471"/>
                                </a:lnTo>
                                <a:lnTo>
                                  <a:pt x="558" y="471"/>
                                </a:lnTo>
                                <a:lnTo>
                                  <a:pt x="560" y="471"/>
                                </a:lnTo>
                                <a:lnTo>
                                  <a:pt x="562" y="471"/>
                                </a:lnTo>
                                <a:lnTo>
                                  <a:pt x="564" y="471"/>
                                </a:lnTo>
                                <a:lnTo>
                                  <a:pt x="566" y="471"/>
                                </a:lnTo>
                                <a:lnTo>
                                  <a:pt x="569" y="471"/>
                                </a:lnTo>
                                <a:lnTo>
                                  <a:pt x="571" y="471"/>
                                </a:lnTo>
                                <a:lnTo>
                                  <a:pt x="573" y="471"/>
                                </a:lnTo>
                                <a:lnTo>
                                  <a:pt x="575" y="471"/>
                                </a:lnTo>
                                <a:lnTo>
                                  <a:pt x="577" y="471"/>
                                </a:lnTo>
                                <a:lnTo>
                                  <a:pt x="579" y="471"/>
                                </a:lnTo>
                                <a:lnTo>
                                  <a:pt x="581" y="471"/>
                                </a:lnTo>
                                <a:lnTo>
                                  <a:pt x="583" y="471"/>
                                </a:lnTo>
                                <a:lnTo>
                                  <a:pt x="585" y="469"/>
                                </a:lnTo>
                                <a:lnTo>
                                  <a:pt x="588" y="469"/>
                                </a:lnTo>
                                <a:lnTo>
                                  <a:pt x="588" y="467"/>
                                </a:lnTo>
                                <a:lnTo>
                                  <a:pt x="590" y="467"/>
                                </a:lnTo>
                                <a:lnTo>
                                  <a:pt x="592" y="465"/>
                                </a:lnTo>
                                <a:lnTo>
                                  <a:pt x="594" y="465"/>
                                </a:lnTo>
                                <a:lnTo>
                                  <a:pt x="594" y="463"/>
                                </a:lnTo>
                                <a:lnTo>
                                  <a:pt x="596" y="463"/>
                                </a:lnTo>
                                <a:lnTo>
                                  <a:pt x="596" y="461"/>
                                </a:lnTo>
                                <a:lnTo>
                                  <a:pt x="598" y="461"/>
                                </a:lnTo>
                                <a:lnTo>
                                  <a:pt x="598" y="459"/>
                                </a:lnTo>
                                <a:lnTo>
                                  <a:pt x="600" y="459"/>
                                </a:lnTo>
                                <a:lnTo>
                                  <a:pt x="600" y="457"/>
                                </a:lnTo>
                                <a:lnTo>
                                  <a:pt x="602" y="457"/>
                                </a:lnTo>
                                <a:lnTo>
                                  <a:pt x="602" y="455"/>
                                </a:lnTo>
                                <a:lnTo>
                                  <a:pt x="605" y="455"/>
                                </a:lnTo>
                                <a:lnTo>
                                  <a:pt x="605" y="452"/>
                                </a:lnTo>
                                <a:lnTo>
                                  <a:pt x="607" y="450"/>
                                </a:lnTo>
                                <a:lnTo>
                                  <a:pt x="609" y="448"/>
                                </a:lnTo>
                                <a:lnTo>
                                  <a:pt x="611" y="446"/>
                                </a:lnTo>
                                <a:lnTo>
                                  <a:pt x="613" y="444"/>
                                </a:lnTo>
                                <a:lnTo>
                                  <a:pt x="615" y="444"/>
                                </a:lnTo>
                                <a:lnTo>
                                  <a:pt x="615" y="442"/>
                                </a:lnTo>
                                <a:lnTo>
                                  <a:pt x="617" y="442"/>
                                </a:lnTo>
                                <a:lnTo>
                                  <a:pt x="617" y="440"/>
                                </a:lnTo>
                                <a:lnTo>
                                  <a:pt x="619" y="440"/>
                                </a:lnTo>
                                <a:lnTo>
                                  <a:pt x="619" y="438"/>
                                </a:lnTo>
                                <a:lnTo>
                                  <a:pt x="621" y="438"/>
                                </a:lnTo>
                                <a:lnTo>
                                  <a:pt x="624" y="436"/>
                                </a:lnTo>
                                <a:lnTo>
                                  <a:pt x="626" y="436"/>
                                </a:lnTo>
                                <a:lnTo>
                                  <a:pt x="626" y="433"/>
                                </a:lnTo>
                                <a:lnTo>
                                  <a:pt x="628" y="433"/>
                                </a:lnTo>
                                <a:lnTo>
                                  <a:pt x="630" y="433"/>
                                </a:lnTo>
                                <a:lnTo>
                                  <a:pt x="628" y="433"/>
                                </a:lnTo>
                                <a:lnTo>
                                  <a:pt x="630" y="433"/>
                                </a:lnTo>
                                <a:lnTo>
                                  <a:pt x="630" y="431"/>
                                </a:lnTo>
                                <a:lnTo>
                                  <a:pt x="632" y="431"/>
                                </a:lnTo>
                                <a:lnTo>
                                  <a:pt x="634" y="429"/>
                                </a:lnTo>
                                <a:lnTo>
                                  <a:pt x="636" y="429"/>
                                </a:lnTo>
                                <a:lnTo>
                                  <a:pt x="638" y="427"/>
                                </a:lnTo>
                                <a:lnTo>
                                  <a:pt x="640" y="427"/>
                                </a:lnTo>
                                <a:lnTo>
                                  <a:pt x="640" y="425"/>
                                </a:lnTo>
                                <a:lnTo>
                                  <a:pt x="643" y="425"/>
                                </a:lnTo>
                                <a:lnTo>
                                  <a:pt x="645" y="423"/>
                                </a:lnTo>
                                <a:lnTo>
                                  <a:pt x="647" y="421"/>
                                </a:lnTo>
                                <a:lnTo>
                                  <a:pt x="649" y="419"/>
                                </a:lnTo>
                                <a:lnTo>
                                  <a:pt x="651" y="419"/>
                                </a:lnTo>
                                <a:lnTo>
                                  <a:pt x="651" y="417"/>
                                </a:lnTo>
                                <a:lnTo>
                                  <a:pt x="653" y="414"/>
                                </a:lnTo>
                                <a:lnTo>
                                  <a:pt x="653" y="412"/>
                                </a:lnTo>
                                <a:lnTo>
                                  <a:pt x="655" y="412"/>
                                </a:lnTo>
                                <a:lnTo>
                                  <a:pt x="655" y="410"/>
                                </a:lnTo>
                                <a:lnTo>
                                  <a:pt x="657" y="408"/>
                                </a:lnTo>
                                <a:lnTo>
                                  <a:pt x="657" y="406"/>
                                </a:lnTo>
                                <a:lnTo>
                                  <a:pt x="657" y="404"/>
                                </a:lnTo>
                                <a:lnTo>
                                  <a:pt x="659" y="404"/>
                                </a:lnTo>
                                <a:lnTo>
                                  <a:pt x="659" y="402"/>
                                </a:lnTo>
                                <a:lnTo>
                                  <a:pt x="659" y="400"/>
                                </a:lnTo>
                                <a:lnTo>
                                  <a:pt x="659" y="397"/>
                                </a:lnTo>
                                <a:lnTo>
                                  <a:pt x="659" y="395"/>
                                </a:lnTo>
                                <a:lnTo>
                                  <a:pt x="659" y="393"/>
                                </a:lnTo>
                                <a:lnTo>
                                  <a:pt x="659" y="391"/>
                                </a:lnTo>
                                <a:lnTo>
                                  <a:pt x="662" y="391"/>
                                </a:lnTo>
                                <a:lnTo>
                                  <a:pt x="662" y="389"/>
                                </a:lnTo>
                                <a:lnTo>
                                  <a:pt x="662" y="387"/>
                                </a:lnTo>
                                <a:lnTo>
                                  <a:pt x="664" y="387"/>
                                </a:lnTo>
                                <a:lnTo>
                                  <a:pt x="664" y="385"/>
                                </a:lnTo>
                                <a:lnTo>
                                  <a:pt x="666" y="385"/>
                                </a:lnTo>
                                <a:lnTo>
                                  <a:pt x="666" y="383"/>
                                </a:lnTo>
                                <a:lnTo>
                                  <a:pt x="668" y="383"/>
                                </a:lnTo>
                                <a:lnTo>
                                  <a:pt x="670" y="381"/>
                                </a:lnTo>
                                <a:lnTo>
                                  <a:pt x="672" y="381"/>
                                </a:lnTo>
                                <a:lnTo>
                                  <a:pt x="672" y="378"/>
                                </a:lnTo>
                                <a:lnTo>
                                  <a:pt x="674" y="378"/>
                                </a:lnTo>
                                <a:lnTo>
                                  <a:pt x="676" y="378"/>
                                </a:lnTo>
                                <a:lnTo>
                                  <a:pt x="676" y="376"/>
                                </a:lnTo>
                                <a:lnTo>
                                  <a:pt x="678" y="376"/>
                                </a:lnTo>
                                <a:lnTo>
                                  <a:pt x="681" y="376"/>
                                </a:lnTo>
                                <a:lnTo>
                                  <a:pt x="683" y="374"/>
                                </a:lnTo>
                                <a:lnTo>
                                  <a:pt x="685" y="374"/>
                                </a:lnTo>
                                <a:lnTo>
                                  <a:pt x="687" y="374"/>
                                </a:lnTo>
                                <a:lnTo>
                                  <a:pt x="689" y="372"/>
                                </a:lnTo>
                                <a:lnTo>
                                  <a:pt x="691" y="372"/>
                                </a:lnTo>
                                <a:lnTo>
                                  <a:pt x="693" y="372"/>
                                </a:lnTo>
                                <a:lnTo>
                                  <a:pt x="695" y="372"/>
                                </a:lnTo>
                                <a:lnTo>
                                  <a:pt x="697" y="372"/>
                                </a:lnTo>
                                <a:lnTo>
                                  <a:pt x="700" y="372"/>
                                </a:lnTo>
                                <a:lnTo>
                                  <a:pt x="702" y="372"/>
                                </a:lnTo>
                                <a:lnTo>
                                  <a:pt x="704" y="370"/>
                                </a:lnTo>
                                <a:lnTo>
                                  <a:pt x="706" y="370"/>
                                </a:lnTo>
                                <a:lnTo>
                                  <a:pt x="708" y="370"/>
                                </a:lnTo>
                                <a:lnTo>
                                  <a:pt x="710" y="368"/>
                                </a:lnTo>
                                <a:lnTo>
                                  <a:pt x="712" y="368"/>
                                </a:lnTo>
                                <a:lnTo>
                                  <a:pt x="712" y="366"/>
                                </a:lnTo>
                                <a:lnTo>
                                  <a:pt x="714" y="366"/>
                                </a:lnTo>
                                <a:lnTo>
                                  <a:pt x="714" y="364"/>
                                </a:lnTo>
                                <a:lnTo>
                                  <a:pt x="716" y="364"/>
                                </a:lnTo>
                                <a:lnTo>
                                  <a:pt x="716" y="362"/>
                                </a:lnTo>
                                <a:lnTo>
                                  <a:pt x="719" y="362"/>
                                </a:lnTo>
                                <a:lnTo>
                                  <a:pt x="721" y="359"/>
                                </a:lnTo>
                                <a:lnTo>
                                  <a:pt x="723" y="359"/>
                                </a:lnTo>
                                <a:lnTo>
                                  <a:pt x="723" y="357"/>
                                </a:lnTo>
                                <a:lnTo>
                                  <a:pt x="725" y="357"/>
                                </a:lnTo>
                                <a:lnTo>
                                  <a:pt x="725" y="355"/>
                                </a:lnTo>
                                <a:lnTo>
                                  <a:pt x="727" y="355"/>
                                </a:lnTo>
                                <a:lnTo>
                                  <a:pt x="729" y="355"/>
                                </a:lnTo>
                                <a:lnTo>
                                  <a:pt x="731" y="355"/>
                                </a:lnTo>
                                <a:lnTo>
                                  <a:pt x="733" y="355"/>
                                </a:lnTo>
                                <a:lnTo>
                                  <a:pt x="735" y="353"/>
                                </a:lnTo>
                                <a:lnTo>
                                  <a:pt x="738" y="353"/>
                                </a:lnTo>
                                <a:lnTo>
                                  <a:pt x="740" y="353"/>
                                </a:lnTo>
                                <a:lnTo>
                                  <a:pt x="742" y="353"/>
                                </a:lnTo>
                                <a:lnTo>
                                  <a:pt x="744" y="353"/>
                                </a:lnTo>
                                <a:lnTo>
                                  <a:pt x="746" y="353"/>
                                </a:lnTo>
                                <a:lnTo>
                                  <a:pt x="748" y="353"/>
                                </a:lnTo>
                                <a:lnTo>
                                  <a:pt x="750" y="353"/>
                                </a:lnTo>
                                <a:lnTo>
                                  <a:pt x="752" y="353"/>
                                </a:lnTo>
                                <a:lnTo>
                                  <a:pt x="754" y="353"/>
                                </a:lnTo>
                                <a:lnTo>
                                  <a:pt x="754" y="355"/>
                                </a:lnTo>
                                <a:lnTo>
                                  <a:pt x="757" y="355"/>
                                </a:lnTo>
                                <a:lnTo>
                                  <a:pt x="759" y="355"/>
                                </a:lnTo>
                                <a:lnTo>
                                  <a:pt x="761" y="355"/>
                                </a:lnTo>
                                <a:lnTo>
                                  <a:pt x="761" y="357"/>
                                </a:lnTo>
                                <a:lnTo>
                                  <a:pt x="763" y="357"/>
                                </a:lnTo>
                                <a:lnTo>
                                  <a:pt x="765" y="357"/>
                                </a:lnTo>
                                <a:lnTo>
                                  <a:pt x="767" y="359"/>
                                </a:lnTo>
                                <a:lnTo>
                                  <a:pt x="769" y="359"/>
                                </a:lnTo>
                                <a:lnTo>
                                  <a:pt x="771" y="359"/>
                                </a:lnTo>
                                <a:lnTo>
                                  <a:pt x="771" y="362"/>
                                </a:lnTo>
                                <a:lnTo>
                                  <a:pt x="773" y="362"/>
                                </a:lnTo>
                                <a:lnTo>
                                  <a:pt x="776" y="362"/>
                                </a:lnTo>
                                <a:lnTo>
                                  <a:pt x="778" y="364"/>
                                </a:lnTo>
                                <a:lnTo>
                                  <a:pt x="780" y="364"/>
                                </a:lnTo>
                                <a:lnTo>
                                  <a:pt x="782" y="364"/>
                                </a:lnTo>
                                <a:lnTo>
                                  <a:pt x="784" y="366"/>
                                </a:lnTo>
                                <a:lnTo>
                                  <a:pt x="786" y="366"/>
                                </a:lnTo>
                                <a:lnTo>
                                  <a:pt x="788" y="366"/>
                                </a:lnTo>
                                <a:lnTo>
                                  <a:pt x="790" y="366"/>
                                </a:lnTo>
                                <a:lnTo>
                                  <a:pt x="792" y="366"/>
                                </a:lnTo>
                                <a:lnTo>
                                  <a:pt x="792" y="368"/>
                                </a:lnTo>
                                <a:lnTo>
                                  <a:pt x="795" y="368"/>
                                </a:lnTo>
                                <a:lnTo>
                                  <a:pt x="797" y="368"/>
                                </a:lnTo>
                                <a:lnTo>
                                  <a:pt x="799" y="368"/>
                                </a:lnTo>
                                <a:lnTo>
                                  <a:pt x="801" y="368"/>
                                </a:lnTo>
                                <a:lnTo>
                                  <a:pt x="803" y="368"/>
                                </a:lnTo>
                                <a:lnTo>
                                  <a:pt x="805" y="368"/>
                                </a:lnTo>
                                <a:lnTo>
                                  <a:pt x="807" y="368"/>
                                </a:lnTo>
                                <a:lnTo>
                                  <a:pt x="809" y="368"/>
                                </a:lnTo>
                                <a:lnTo>
                                  <a:pt x="811" y="368"/>
                                </a:lnTo>
                                <a:lnTo>
                                  <a:pt x="814" y="368"/>
                                </a:lnTo>
                                <a:lnTo>
                                  <a:pt x="816" y="368"/>
                                </a:lnTo>
                                <a:lnTo>
                                  <a:pt x="818" y="368"/>
                                </a:lnTo>
                                <a:lnTo>
                                  <a:pt x="820" y="368"/>
                                </a:lnTo>
                                <a:lnTo>
                                  <a:pt x="822" y="368"/>
                                </a:lnTo>
                                <a:lnTo>
                                  <a:pt x="824" y="368"/>
                                </a:lnTo>
                                <a:lnTo>
                                  <a:pt x="826" y="368"/>
                                </a:lnTo>
                                <a:lnTo>
                                  <a:pt x="828" y="368"/>
                                </a:lnTo>
                                <a:lnTo>
                                  <a:pt x="830" y="368"/>
                                </a:lnTo>
                                <a:lnTo>
                                  <a:pt x="833" y="366"/>
                                </a:lnTo>
                                <a:lnTo>
                                  <a:pt x="835" y="366"/>
                                </a:lnTo>
                                <a:lnTo>
                                  <a:pt x="837" y="366"/>
                                </a:lnTo>
                                <a:lnTo>
                                  <a:pt x="839" y="366"/>
                                </a:lnTo>
                                <a:lnTo>
                                  <a:pt x="841" y="366"/>
                                </a:lnTo>
                                <a:lnTo>
                                  <a:pt x="843" y="366"/>
                                </a:lnTo>
                                <a:lnTo>
                                  <a:pt x="845" y="366"/>
                                </a:lnTo>
                                <a:lnTo>
                                  <a:pt x="847" y="366"/>
                                </a:lnTo>
                                <a:lnTo>
                                  <a:pt x="850" y="364"/>
                                </a:lnTo>
                                <a:lnTo>
                                  <a:pt x="852" y="364"/>
                                </a:lnTo>
                                <a:lnTo>
                                  <a:pt x="852" y="362"/>
                                </a:lnTo>
                                <a:lnTo>
                                  <a:pt x="854" y="362"/>
                                </a:lnTo>
                                <a:lnTo>
                                  <a:pt x="856" y="359"/>
                                </a:lnTo>
                                <a:lnTo>
                                  <a:pt x="858" y="359"/>
                                </a:lnTo>
                                <a:lnTo>
                                  <a:pt x="858" y="357"/>
                                </a:lnTo>
                                <a:lnTo>
                                  <a:pt x="860" y="357"/>
                                </a:lnTo>
                                <a:lnTo>
                                  <a:pt x="862" y="355"/>
                                </a:lnTo>
                                <a:lnTo>
                                  <a:pt x="864" y="355"/>
                                </a:lnTo>
                                <a:lnTo>
                                  <a:pt x="864" y="353"/>
                                </a:lnTo>
                                <a:lnTo>
                                  <a:pt x="866" y="353"/>
                                </a:lnTo>
                                <a:lnTo>
                                  <a:pt x="869" y="351"/>
                                </a:lnTo>
                                <a:lnTo>
                                  <a:pt x="871" y="349"/>
                                </a:lnTo>
                                <a:lnTo>
                                  <a:pt x="871" y="347"/>
                                </a:lnTo>
                                <a:lnTo>
                                  <a:pt x="873" y="347"/>
                                </a:lnTo>
                                <a:lnTo>
                                  <a:pt x="873" y="345"/>
                                </a:lnTo>
                                <a:lnTo>
                                  <a:pt x="875" y="345"/>
                                </a:lnTo>
                                <a:lnTo>
                                  <a:pt x="875" y="343"/>
                                </a:lnTo>
                                <a:lnTo>
                                  <a:pt x="877" y="343"/>
                                </a:lnTo>
                                <a:lnTo>
                                  <a:pt x="877" y="340"/>
                                </a:lnTo>
                                <a:lnTo>
                                  <a:pt x="877" y="338"/>
                                </a:lnTo>
                                <a:lnTo>
                                  <a:pt x="879" y="338"/>
                                </a:lnTo>
                                <a:lnTo>
                                  <a:pt x="879" y="336"/>
                                </a:lnTo>
                                <a:lnTo>
                                  <a:pt x="881" y="336"/>
                                </a:lnTo>
                                <a:lnTo>
                                  <a:pt x="881" y="334"/>
                                </a:lnTo>
                                <a:lnTo>
                                  <a:pt x="883" y="332"/>
                                </a:lnTo>
                                <a:lnTo>
                                  <a:pt x="883" y="330"/>
                                </a:lnTo>
                                <a:lnTo>
                                  <a:pt x="885" y="330"/>
                                </a:lnTo>
                                <a:lnTo>
                                  <a:pt x="885" y="328"/>
                                </a:lnTo>
                                <a:lnTo>
                                  <a:pt x="888" y="328"/>
                                </a:lnTo>
                                <a:lnTo>
                                  <a:pt x="888" y="326"/>
                                </a:lnTo>
                                <a:lnTo>
                                  <a:pt x="888" y="324"/>
                                </a:lnTo>
                                <a:lnTo>
                                  <a:pt x="890" y="324"/>
                                </a:lnTo>
                                <a:lnTo>
                                  <a:pt x="890" y="321"/>
                                </a:lnTo>
                                <a:lnTo>
                                  <a:pt x="890" y="319"/>
                                </a:lnTo>
                                <a:lnTo>
                                  <a:pt x="892" y="319"/>
                                </a:lnTo>
                                <a:lnTo>
                                  <a:pt x="892" y="317"/>
                                </a:lnTo>
                                <a:lnTo>
                                  <a:pt x="894" y="315"/>
                                </a:lnTo>
                                <a:lnTo>
                                  <a:pt x="896" y="313"/>
                                </a:lnTo>
                                <a:lnTo>
                                  <a:pt x="898" y="311"/>
                                </a:lnTo>
                                <a:lnTo>
                                  <a:pt x="900" y="309"/>
                                </a:lnTo>
                                <a:lnTo>
                                  <a:pt x="902" y="309"/>
                                </a:lnTo>
                                <a:lnTo>
                                  <a:pt x="904" y="309"/>
                                </a:lnTo>
                                <a:lnTo>
                                  <a:pt x="904" y="307"/>
                                </a:lnTo>
                                <a:lnTo>
                                  <a:pt x="907" y="307"/>
                                </a:lnTo>
                                <a:lnTo>
                                  <a:pt x="909" y="307"/>
                                </a:lnTo>
                                <a:lnTo>
                                  <a:pt x="909" y="305"/>
                                </a:lnTo>
                                <a:lnTo>
                                  <a:pt x="911" y="305"/>
                                </a:lnTo>
                                <a:lnTo>
                                  <a:pt x="911" y="302"/>
                                </a:lnTo>
                                <a:lnTo>
                                  <a:pt x="913" y="302"/>
                                </a:lnTo>
                                <a:lnTo>
                                  <a:pt x="913" y="300"/>
                                </a:lnTo>
                                <a:lnTo>
                                  <a:pt x="915" y="300"/>
                                </a:lnTo>
                                <a:lnTo>
                                  <a:pt x="915" y="298"/>
                                </a:lnTo>
                                <a:lnTo>
                                  <a:pt x="915" y="296"/>
                                </a:lnTo>
                                <a:lnTo>
                                  <a:pt x="917" y="294"/>
                                </a:lnTo>
                                <a:lnTo>
                                  <a:pt x="917" y="292"/>
                                </a:lnTo>
                                <a:lnTo>
                                  <a:pt x="917" y="290"/>
                                </a:lnTo>
                                <a:lnTo>
                                  <a:pt x="919" y="290"/>
                                </a:lnTo>
                                <a:lnTo>
                                  <a:pt x="919" y="288"/>
                                </a:lnTo>
                                <a:lnTo>
                                  <a:pt x="921" y="288"/>
                                </a:lnTo>
                                <a:lnTo>
                                  <a:pt x="921" y="286"/>
                                </a:lnTo>
                                <a:lnTo>
                                  <a:pt x="923" y="283"/>
                                </a:lnTo>
                                <a:lnTo>
                                  <a:pt x="926" y="281"/>
                                </a:lnTo>
                                <a:lnTo>
                                  <a:pt x="928" y="281"/>
                                </a:lnTo>
                                <a:lnTo>
                                  <a:pt x="930" y="279"/>
                                </a:lnTo>
                                <a:lnTo>
                                  <a:pt x="932" y="279"/>
                                </a:lnTo>
                                <a:lnTo>
                                  <a:pt x="934" y="277"/>
                                </a:lnTo>
                                <a:lnTo>
                                  <a:pt x="936" y="277"/>
                                </a:lnTo>
                                <a:lnTo>
                                  <a:pt x="936" y="275"/>
                                </a:lnTo>
                                <a:lnTo>
                                  <a:pt x="938" y="275"/>
                                </a:lnTo>
                                <a:lnTo>
                                  <a:pt x="940" y="273"/>
                                </a:lnTo>
                                <a:lnTo>
                                  <a:pt x="942" y="273"/>
                                </a:lnTo>
                                <a:lnTo>
                                  <a:pt x="942" y="271"/>
                                </a:lnTo>
                                <a:lnTo>
                                  <a:pt x="945" y="271"/>
                                </a:lnTo>
                                <a:lnTo>
                                  <a:pt x="947" y="269"/>
                                </a:lnTo>
                                <a:lnTo>
                                  <a:pt x="949" y="269"/>
                                </a:lnTo>
                                <a:lnTo>
                                  <a:pt x="951" y="267"/>
                                </a:lnTo>
                                <a:lnTo>
                                  <a:pt x="953" y="267"/>
                                </a:lnTo>
                                <a:lnTo>
                                  <a:pt x="955" y="264"/>
                                </a:lnTo>
                                <a:lnTo>
                                  <a:pt x="957" y="264"/>
                                </a:lnTo>
                                <a:lnTo>
                                  <a:pt x="959" y="264"/>
                                </a:lnTo>
                                <a:lnTo>
                                  <a:pt x="961" y="264"/>
                                </a:lnTo>
                                <a:lnTo>
                                  <a:pt x="961" y="262"/>
                                </a:lnTo>
                                <a:lnTo>
                                  <a:pt x="964" y="262"/>
                                </a:lnTo>
                                <a:lnTo>
                                  <a:pt x="966" y="262"/>
                                </a:lnTo>
                                <a:lnTo>
                                  <a:pt x="968" y="262"/>
                                </a:lnTo>
                                <a:lnTo>
                                  <a:pt x="970" y="262"/>
                                </a:lnTo>
                                <a:lnTo>
                                  <a:pt x="972" y="262"/>
                                </a:lnTo>
                                <a:lnTo>
                                  <a:pt x="974" y="262"/>
                                </a:lnTo>
                                <a:lnTo>
                                  <a:pt x="976" y="262"/>
                                </a:lnTo>
                                <a:lnTo>
                                  <a:pt x="978" y="262"/>
                                </a:lnTo>
                                <a:lnTo>
                                  <a:pt x="978" y="260"/>
                                </a:lnTo>
                                <a:lnTo>
                                  <a:pt x="983" y="260"/>
                                </a:lnTo>
                                <a:lnTo>
                                  <a:pt x="985" y="260"/>
                                </a:lnTo>
                                <a:lnTo>
                                  <a:pt x="989" y="258"/>
                                </a:lnTo>
                                <a:lnTo>
                                  <a:pt x="991" y="258"/>
                                </a:lnTo>
                                <a:lnTo>
                                  <a:pt x="993" y="256"/>
                                </a:lnTo>
                                <a:lnTo>
                                  <a:pt x="997" y="256"/>
                                </a:lnTo>
                                <a:lnTo>
                                  <a:pt x="999" y="254"/>
                                </a:lnTo>
                                <a:lnTo>
                                  <a:pt x="1002" y="254"/>
                                </a:lnTo>
                                <a:lnTo>
                                  <a:pt x="1002" y="252"/>
                                </a:lnTo>
                                <a:lnTo>
                                  <a:pt x="1004" y="252"/>
                                </a:lnTo>
                                <a:lnTo>
                                  <a:pt x="1006" y="250"/>
                                </a:lnTo>
                                <a:lnTo>
                                  <a:pt x="1008" y="250"/>
                                </a:lnTo>
                                <a:lnTo>
                                  <a:pt x="1008" y="247"/>
                                </a:lnTo>
                                <a:lnTo>
                                  <a:pt x="1010" y="247"/>
                                </a:lnTo>
                                <a:lnTo>
                                  <a:pt x="1012" y="247"/>
                                </a:lnTo>
                                <a:lnTo>
                                  <a:pt x="1014" y="245"/>
                                </a:lnTo>
                                <a:lnTo>
                                  <a:pt x="1016" y="245"/>
                                </a:lnTo>
                                <a:lnTo>
                                  <a:pt x="1018" y="243"/>
                                </a:lnTo>
                                <a:lnTo>
                                  <a:pt x="1021" y="243"/>
                                </a:lnTo>
                                <a:lnTo>
                                  <a:pt x="1023" y="241"/>
                                </a:lnTo>
                                <a:lnTo>
                                  <a:pt x="1025" y="239"/>
                                </a:lnTo>
                                <a:lnTo>
                                  <a:pt x="1025" y="237"/>
                                </a:lnTo>
                                <a:lnTo>
                                  <a:pt x="1027" y="235"/>
                                </a:lnTo>
                                <a:lnTo>
                                  <a:pt x="1027" y="233"/>
                                </a:lnTo>
                                <a:lnTo>
                                  <a:pt x="1027" y="231"/>
                                </a:lnTo>
                                <a:lnTo>
                                  <a:pt x="1027" y="228"/>
                                </a:lnTo>
                                <a:lnTo>
                                  <a:pt x="1029" y="226"/>
                                </a:lnTo>
                                <a:lnTo>
                                  <a:pt x="1029" y="224"/>
                                </a:lnTo>
                                <a:lnTo>
                                  <a:pt x="1029" y="222"/>
                                </a:lnTo>
                                <a:lnTo>
                                  <a:pt x="1029" y="220"/>
                                </a:lnTo>
                                <a:lnTo>
                                  <a:pt x="1029" y="218"/>
                                </a:lnTo>
                                <a:lnTo>
                                  <a:pt x="1029" y="216"/>
                                </a:lnTo>
                                <a:lnTo>
                                  <a:pt x="1029" y="214"/>
                                </a:lnTo>
                                <a:lnTo>
                                  <a:pt x="1029" y="209"/>
                                </a:lnTo>
                                <a:lnTo>
                                  <a:pt x="1027" y="207"/>
                                </a:lnTo>
                                <a:lnTo>
                                  <a:pt x="1027" y="205"/>
                                </a:lnTo>
                                <a:lnTo>
                                  <a:pt x="1027" y="201"/>
                                </a:lnTo>
                                <a:lnTo>
                                  <a:pt x="1027" y="197"/>
                                </a:lnTo>
                                <a:lnTo>
                                  <a:pt x="1027" y="195"/>
                                </a:lnTo>
                                <a:lnTo>
                                  <a:pt x="1027" y="193"/>
                                </a:lnTo>
                                <a:lnTo>
                                  <a:pt x="1027" y="188"/>
                                </a:lnTo>
                                <a:lnTo>
                                  <a:pt x="1027" y="184"/>
                                </a:lnTo>
                                <a:lnTo>
                                  <a:pt x="1027" y="182"/>
                                </a:lnTo>
                                <a:lnTo>
                                  <a:pt x="1025" y="180"/>
                                </a:lnTo>
                                <a:lnTo>
                                  <a:pt x="1025" y="178"/>
                                </a:lnTo>
                                <a:lnTo>
                                  <a:pt x="1025" y="176"/>
                                </a:lnTo>
                                <a:lnTo>
                                  <a:pt x="1025" y="174"/>
                                </a:lnTo>
                                <a:lnTo>
                                  <a:pt x="1027" y="171"/>
                                </a:lnTo>
                                <a:lnTo>
                                  <a:pt x="1027" y="169"/>
                                </a:lnTo>
                                <a:lnTo>
                                  <a:pt x="1025" y="167"/>
                                </a:lnTo>
                                <a:lnTo>
                                  <a:pt x="1025" y="165"/>
                                </a:lnTo>
                                <a:lnTo>
                                  <a:pt x="1025" y="163"/>
                                </a:lnTo>
                                <a:lnTo>
                                  <a:pt x="1025" y="161"/>
                                </a:lnTo>
                                <a:lnTo>
                                  <a:pt x="1025" y="159"/>
                                </a:lnTo>
                                <a:lnTo>
                                  <a:pt x="1025" y="157"/>
                                </a:lnTo>
                                <a:lnTo>
                                  <a:pt x="1025" y="155"/>
                                </a:lnTo>
                                <a:lnTo>
                                  <a:pt x="1025" y="152"/>
                                </a:lnTo>
                                <a:lnTo>
                                  <a:pt x="1025" y="150"/>
                                </a:lnTo>
                                <a:lnTo>
                                  <a:pt x="1025" y="148"/>
                                </a:lnTo>
                                <a:lnTo>
                                  <a:pt x="1025" y="146"/>
                                </a:lnTo>
                                <a:lnTo>
                                  <a:pt x="1025" y="144"/>
                                </a:lnTo>
                                <a:lnTo>
                                  <a:pt x="1025" y="142"/>
                                </a:lnTo>
                                <a:lnTo>
                                  <a:pt x="1025" y="140"/>
                                </a:lnTo>
                                <a:lnTo>
                                  <a:pt x="1025" y="138"/>
                                </a:lnTo>
                                <a:lnTo>
                                  <a:pt x="1025" y="136"/>
                                </a:lnTo>
                                <a:lnTo>
                                  <a:pt x="1025" y="133"/>
                                </a:lnTo>
                                <a:lnTo>
                                  <a:pt x="1025" y="131"/>
                                </a:lnTo>
                                <a:lnTo>
                                  <a:pt x="1025" y="129"/>
                                </a:lnTo>
                                <a:lnTo>
                                  <a:pt x="1025" y="127"/>
                                </a:lnTo>
                                <a:lnTo>
                                  <a:pt x="1025" y="125"/>
                                </a:lnTo>
                                <a:lnTo>
                                  <a:pt x="1027" y="125"/>
                                </a:lnTo>
                                <a:lnTo>
                                  <a:pt x="1027" y="123"/>
                                </a:lnTo>
                                <a:lnTo>
                                  <a:pt x="1027" y="121"/>
                                </a:lnTo>
                                <a:lnTo>
                                  <a:pt x="1027" y="119"/>
                                </a:lnTo>
                                <a:lnTo>
                                  <a:pt x="1029" y="119"/>
                                </a:lnTo>
                                <a:lnTo>
                                  <a:pt x="1029" y="117"/>
                                </a:lnTo>
                                <a:lnTo>
                                  <a:pt x="1029" y="114"/>
                                </a:lnTo>
                                <a:lnTo>
                                  <a:pt x="1029" y="112"/>
                                </a:lnTo>
                                <a:lnTo>
                                  <a:pt x="1031" y="110"/>
                                </a:lnTo>
                                <a:lnTo>
                                  <a:pt x="1031" y="108"/>
                                </a:lnTo>
                                <a:lnTo>
                                  <a:pt x="1031" y="106"/>
                                </a:lnTo>
                                <a:lnTo>
                                  <a:pt x="1033" y="106"/>
                                </a:lnTo>
                                <a:lnTo>
                                  <a:pt x="1033" y="104"/>
                                </a:lnTo>
                                <a:lnTo>
                                  <a:pt x="1033" y="102"/>
                                </a:lnTo>
                                <a:lnTo>
                                  <a:pt x="1033" y="100"/>
                                </a:lnTo>
                                <a:lnTo>
                                  <a:pt x="1033" y="97"/>
                                </a:lnTo>
                                <a:lnTo>
                                  <a:pt x="1033" y="95"/>
                                </a:lnTo>
                                <a:lnTo>
                                  <a:pt x="1035" y="95"/>
                                </a:lnTo>
                                <a:lnTo>
                                  <a:pt x="1035" y="93"/>
                                </a:lnTo>
                                <a:lnTo>
                                  <a:pt x="1035" y="91"/>
                                </a:lnTo>
                                <a:lnTo>
                                  <a:pt x="1035" y="89"/>
                                </a:lnTo>
                                <a:lnTo>
                                  <a:pt x="1035" y="87"/>
                                </a:lnTo>
                                <a:lnTo>
                                  <a:pt x="1035" y="85"/>
                                </a:lnTo>
                                <a:lnTo>
                                  <a:pt x="1035" y="83"/>
                                </a:lnTo>
                                <a:lnTo>
                                  <a:pt x="1035" y="81"/>
                                </a:lnTo>
                                <a:lnTo>
                                  <a:pt x="1035" y="78"/>
                                </a:lnTo>
                                <a:lnTo>
                                  <a:pt x="1035" y="76"/>
                                </a:lnTo>
                                <a:lnTo>
                                  <a:pt x="1037" y="74"/>
                                </a:lnTo>
                                <a:lnTo>
                                  <a:pt x="1037" y="72"/>
                                </a:lnTo>
                                <a:lnTo>
                                  <a:pt x="1037" y="70"/>
                                </a:lnTo>
                                <a:lnTo>
                                  <a:pt x="1037" y="68"/>
                                </a:lnTo>
                                <a:lnTo>
                                  <a:pt x="1040" y="68"/>
                                </a:lnTo>
                                <a:lnTo>
                                  <a:pt x="1040" y="66"/>
                                </a:lnTo>
                                <a:lnTo>
                                  <a:pt x="1042" y="66"/>
                                </a:lnTo>
                                <a:lnTo>
                                  <a:pt x="1042" y="64"/>
                                </a:lnTo>
                                <a:lnTo>
                                  <a:pt x="1044" y="64"/>
                                </a:lnTo>
                                <a:lnTo>
                                  <a:pt x="1044" y="62"/>
                                </a:lnTo>
                                <a:lnTo>
                                  <a:pt x="1046" y="62"/>
                                </a:lnTo>
                                <a:lnTo>
                                  <a:pt x="1048" y="59"/>
                                </a:lnTo>
                                <a:lnTo>
                                  <a:pt x="1050" y="59"/>
                                </a:lnTo>
                                <a:lnTo>
                                  <a:pt x="1050" y="57"/>
                                </a:lnTo>
                                <a:lnTo>
                                  <a:pt x="1052" y="57"/>
                                </a:lnTo>
                                <a:lnTo>
                                  <a:pt x="1054" y="55"/>
                                </a:lnTo>
                                <a:lnTo>
                                  <a:pt x="1056" y="55"/>
                                </a:lnTo>
                                <a:lnTo>
                                  <a:pt x="1056" y="53"/>
                                </a:lnTo>
                                <a:lnTo>
                                  <a:pt x="1059" y="53"/>
                                </a:lnTo>
                                <a:lnTo>
                                  <a:pt x="1059" y="51"/>
                                </a:lnTo>
                                <a:lnTo>
                                  <a:pt x="1061" y="51"/>
                                </a:lnTo>
                                <a:lnTo>
                                  <a:pt x="1061" y="49"/>
                                </a:lnTo>
                                <a:lnTo>
                                  <a:pt x="1063" y="49"/>
                                </a:lnTo>
                                <a:lnTo>
                                  <a:pt x="1063" y="47"/>
                                </a:lnTo>
                                <a:lnTo>
                                  <a:pt x="1065" y="45"/>
                                </a:lnTo>
                                <a:lnTo>
                                  <a:pt x="1065" y="43"/>
                                </a:lnTo>
                                <a:lnTo>
                                  <a:pt x="1065" y="40"/>
                                </a:lnTo>
                                <a:lnTo>
                                  <a:pt x="1067" y="40"/>
                                </a:lnTo>
                                <a:lnTo>
                                  <a:pt x="1067" y="38"/>
                                </a:lnTo>
                                <a:lnTo>
                                  <a:pt x="1067" y="36"/>
                                </a:lnTo>
                                <a:lnTo>
                                  <a:pt x="1067" y="34"/>
                                </a:lnTo>
                                <a:lnTo>
                                  <a:pt x="1067" y="32"/>
                                </a:lnTo>
                                <a:lnTo>
                                  <a:pt x="1067" y="30"/>
                                </a:lnTo>
                                <a:lnTo>
                                  <a:pt x="1067" y="28"/>
                                </a:lnTo>
                                <a:lnTo>
                                  <a:pt x="1067" y="26"/>
                                </a:lnTo>
                                <a:lnTo>
                                  <a:pt x="1067" y="24"/>
                                </a:lnTo>
                                <a:lnTo>
                                  <a:pt x="1067" y="21"/>
                                </a:lnTo>
                                <a:lnTo>
                                  <a:pt x="1067" y="19"/>
                                </a:lnTo>
                                <a:lnTo>
                                  <a:pt x="1067" y="17"/>
                                </a:lnTo>
                                <a:lnTo>
                                  <a:pt x="1067" y="15"/>
                                </a:lnTo>
                                <a:lnTo>
                                  <a:pt x="1065" y="13"/>
                                </a:lnTo>
                                <a:lnTo>
                                  <a:pt x="1065" y="11"/>
                                </a:lnTo>
                                <a:lnTo>
                                  <a:pt x="1065" y="9"/>
                                </a:lnTo>
                                <a:lnTo>
                                  <a:pt x="1063" y="9"/>
                                </a:lnTo>
                                <a:lnTo>
                                  <a:pt x="1063" y="7"/>
                                </a:lnTo>
                                <a:lnTo>
                                  <a:pt x="1063" y="5"/>
                                </a:lnTo>
                                <a:lnTo>
                                  <a:pt x="1063" y="2"/>
                                </a:lnTo>
                                <a:lnTo>
                                  <a:pt x="1061" y="0"/>
                                </a:lnTo>
                              </a:path>
                            </a:pathLst>
                          </a:custGeom>
                          <a:noFill/>
                          <a:ln w="3810">
                            <a:solidFill>
                              <a:srgbClr val="6E6E6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 name="Freeform 489"/>
                        <wps:cNvSpPr>
                          <a:spLocks/>
                        </wps:cNvSpPr>
                        <wps:spPr bwMode="auto">
                          <a:xfrm>
                            <a:off x="2026900" y="1296604"/>
                            <a:ext cx="137800" cy="235001"/>
                          </a:xfrm>
                          <a:custGeom>
                            <a:avLst/>
                            <a:gdLst>
                              <a:gd name="T0" fmla="*/ 0 w 217"/>
                              <a:gd name="T1" fmla="*/ 71120 h 370"/>
                              <a:gd name="T2" fmla="*/ 1270 w 217"/>
                              <a:gd name="T3" fmla="*/ 65405 h 370"/>
                              <a:gd name="T4" fmla="*/ 2540 w 217"/>
                              <a:gd name="T5" fmla="*/ 60325 h 370"/>
                              <a:gd name="T6" fmla="*/ 3810 w 217"/>
                              <a:gd name="T7" fmla="*/ 55245 h 370"/>
                              <a:gd name="T8" fmla="*/ 5080 w 217"/>
                              <a:gd name="T9" fmla="*/ 49530 h 370"/>
                              <a:gd name="T10" fmla="*/ 9525 w 217"/>
                              <a:gd name="T11" fmla="*/ 45720 h 370"/>
                              <a:gd name="T12" fmla="*/ 12065 w 217"/>
                              <a:gd name="T13" fmla="*/ 40005 h 370"/>
                              <a:gd name="T14" fmla="*/ 15875 w 217"/>
                              <a:gd name="T15" fmla="*/ 36195 h 370"/>
                              <a:gd name="T16" fmla="*/ 22860 w 217"/>
                              <a:gd name="T17" fmla="*/ 29210 h 370"/>
                              <a:gd name="T18" fmla="*/ 27940 w 217"/>
                              <a:gd name="T19" fmla="*/ 24130 h 370"/>
                              <a:gd name="T20" fmla="*/ 36195 w 217"/>
                              <a:gd name="T21" fmla="*/ 18415 h 370"/>
                              <a:gd name="T22" fmla="*/ 46990 w 217"/>
                              <a:gd name="T23" fmla="*/ 13335 h 370"/>
                              <a:gd name="T24" fmla="*/ 53340 w 217"/>
                              <a:gd name="T25" fmla="*/ 8255 h 370"/>
                              <a:gd name="T26" fmla="*/ 62865 w 217"/>
                              <a:gd name="T27" fmla="*/ 2540 h 370"/>
                              <a:gd name="T28" fmla="*/ 66675 w 217"/>
                              <a:gd name="T29" fmla="*/ 6350 h 370"/>
                              <a:gd name="T30" fmla="*/ 65405 w 217"/>
                              <a:gd name="T31" fmla="*/ 13335 h 370"/>
                              <a:gd name="T32" fmla="*/ 64135 w 217"/>
                              <a:gd name="T33" fmla="*/ 20320 h 370"/>
                              <a:gd name="T34" fmla="*/ 64135 w 217"/>
                              <a:gd name="T35" fmla="*/ 25400 h 370"/>
                              <a:gd name="T36" fmla="*/ 67945 w 217"/>
                              <a:gd name="T37" fmla="*/ 21590 h 370"/>
                              <a:gd name="T38" fmla="*/ 71120 w 217"/>
                              <a:gd name="T39" fmla="*/ 26670 h 370"/>
                              <a:gd name="T40" fmla="*/ 65405 w 217"/>
                              <a:gd name="T41" fmla="*/ 29210 h 370"/>
                              <a:gd name="T42" fmla="*/ 62865 w 217"/>
                              <a:gd name="T43" fmla="*/ 37465 h 370"/>
                              <a:gd name="T44" fmla="*/ 61595 w 217"/>
                              <a:gd name="T45" fmla="*/ 43180 h 370"/>
                              <a:gd name="T46" fmla="*/ 65405 w 217"/>
                              <a:gd name="T47" fmla="*/ 48260 h 370"/>
                              <a:gd name="T48" fmla="*/ 71120 w 217"/>
                              <a:gd name="T49" fmla="*/ 50800 h 370"/>
                              <a:gd name="T50" fmla="*/ 73660 w 217"/>
                              <a:gd name="T51" fmla="*/ 68580 h 370"/>
                              <a:gd name="T52" fmla="*/ 69850 w 217"/>
                              <a:gd name="T53" fmla="*/ 83185 h 370"/>
                              <a:gd name="T54" fmla="*/ 67945 w 217"/>
                              <a:gd name="T55" fmla="*/ 89535 h 370"/>
                              <a:gd name="T56" fmla="*/ 62865 w 217"/>
                              <a:gd name="T57" fmla="*/ 93980 h 370"/>
                              <a:gd name="T58" fmla="*/ 67945 w 217"/>
                              <a:gd name="T59" fmla="*/ 97790 h 370"/>
                              <a:gd name="T60" fmla="*/ 71120 w 217"/>
                              <a:gd name="T61" fmla="*/ 101600 h 370"/>
                              <a:gd name="T62" fmla="*/ 74930 w 217"/>
                              <a:gd name="T63" fmla="*/ 101600 h 370"/>
                              <a:gd name="T64" fmla="*/ 74930 w 217"/>
                              <a:gd name="T65" fmla="*/ 107315 h 370"/>
                              <a:gd name="T66" fmla="*/ 78740 w 217"/>
                              <a:gd name="T67" fmla="*/ 107315 h 370"/>
                              <a:gd name="T68" fmla="*/ 80010 w 217"/>
                              <a:gd name="T69" fmla="*/ 113665 h 370"/>
                              <a:gd name="T70" fmla="*/ 77470 w 217"/>
                              <a:gd name="T71" fmla="*/ 119380 h 370"/>
                              <a:gd name="T72" fmla="*/ 71120 w 217"/>
                              <a:gd name="T73" fmla="*/ 121920 h 370"/>
                              <a:gd name="T74" fmla="*/ 76200 w 217"/>
                              <a:gd name="T75" fmla="*/ 125730 h 370"/>
                              <a:gd name="T76" fmla="*/ 96520 w 217"/>
                              <a:gd name="T77" fmla="*/ 135255 h 370"/>
                              <a:gd name="T78" fmla="*/ 118110 w 217"/>
                              <a:gd name="T79" fmla="*/ 146050 h 370"/>
                              <a:gd name="T80" fmla="*/ 127000 w 217"/>
                              <a:gd name="T81" fmla="*/ 153035 h 370"/>
                              <a:gd name="T82" fmla="*/ 136525 w 217"/>
                              <a:gd name="T83" fmla="*/ 165100 h 370"/>
                              <a:gd name="T84" fmla="*/ 128270 w 217"/>
                              <a:gd name="T85" fmla="*/ 168910 h 370"/>
                              <a:gd name="T86" fmla="*/ 125730 w 217"/>
                              <a:gd name="T87" fmla="*/ 172720 h 370"/>
                              <a:gd name="T88" fmla="*/ 136525 w 217"/>
                              <a:gd name="T89" fmla="*/ 174625 h 370"/>
                              <a:gd name="T90" fmla="*/ 137795 w 217"/>
                              <a:gd name="T91" fmla="*/ 184785 h 370"/>
                              <a:gd name="T92" fmla="*/ 136525 w 217"/>
                              <a:gd name="T93" fmla="*/ 193040 h 370"/>
                              <a:gd name="T94" fmla="*/ 135255 w 217"/>
                              <a:gd name="T95" fmla="*/ 200025 h 370"/>
                              <a:gd name="T96" fmla="*/ 133985 w 217"/>
                              <a:gd name="T97" fmla="*/ 213360 h 370"/>
                              <a:gd name="T98" fmla="*/ 133985 w 217"/>
                              <a:gd name="T99" fmla="*/ 217170 h 370"/>
                              <a:gd name="T100" fmla="*/ 132715 w 217"/>
                              <a:gd name="T101" fmla="*/ 224155 h 370"/>
                              <a:gd name="T102" fmla="*/ 127000 w 217"/>
                              <a:gd name="T103" fmla="*/ 226695 h 370"/>
                              <a:gd name="T104" fmla="*/ 120650 w 217"/>
                              <a:gd name="T105" fmla="*/ 226695 h 370"/>
                              <a:gd name="T106" fmla="*/ 116205 w 217"/>
                              <a:gd name="T107" fmla="*/ 229235 h 370"/>
                              <a:gd name="T108" fmla="*/ 114935 w 217"/>
                              <a:gd name="T109" fmla="*/ 234950 h 370"/>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217" h="370">
                                <a:moveTo>
                                  <a:pt x="0" y="120"/>
                                </a:moveTo>
                                <a:lnTo>
                                  <a:pt x="0" y="118"/>
                                </a:lnTo>
                                <a:lnTo>
                                  <a:pt x="0" y="116"/>
                                </a:lnTo>
                                <a:lnTo>
                                  <a:pt x="0" y="114"/>
                                </a:lnTo>
                                <a:lnTo>
                                  <a:pt x="0" y="112"/>
                                </a:lnTo>
                                <a:lnTo>
                                  <a:pt x="0" y="110"/>
                                </a:lnTo>
                                <a:lnTo>
                                  <a:pt x="2" y="110"/>
                                </a:lnTo>
                                <a:lnTo>
                                  <a:pt x="2" y="108"/>
                                </a:lnTo>
                                <a:lnTo>
                                  <a:pt x="2" y="106"/>
                                </a:lnTo>
                                <a:lnTo>
                                  <a:pt x="2" y="103"/>
                                </a:lnTo>
                                <a:lnTo>
                                  <a:pt x="2" y="101"/>
                                </a:lnTo>
                                <a:lnTo>
                                  <a:pt x="2" y="99"/>
                                </a:lnTo>
                                <a:lnTo>
                                  <a:pt x="2" y="97"/>
                                </a:lnTo>
                                <a:lnTo>
                                  <a:pt x="4" y="97"/>
                                </a:lnTo>
                                <a:lnTo>
                                  <a:pt x="4" y="95"/>
                                </a:lnTo>
                                <a:lnTo>
                                  <a:pt x="4" y="93"/>
                                </a:lnTo>
                                <a:lnTo>
                                  <a:pt x="4" y="91"/>
                                </a:lnTo>
                                <a:lnTo>
                                  <a:pt x="4" y="89"/>
                                </a:lnTo>
                                <a:lnTo>
                                  <a:pt x="4" y="87"/>
                                </a:lnTo>
                                <a:lnTo>
                                  <a:pt x="6" y="87"/>
                                </a:lnTo>
                                <a:lnTo>
                                  <a:pt x="6" y="84"/>
                                </a:lnTo>
                                <a:lnTo>
                                  <a:pt x="6" y="82"/>
                                </a:lnTo>
                                <a:lnTo>
                                  <a:pt x="8" y="82"/>
                                </a:lnTo>
                                <a:lnTo>
                                  <a:pt x="8" y="80"/>
                                </a:lnTo>
                                <a:lnTo>
                                  <a:pt x="8" y="78"/>
                                </a:lnTo>
                                <a:lnTo>
                                  <a:pt x="10" y="76"/>
                                </a:lnTo>
                                <a:lnTo>
                                  <a:pt x="10" y="74"/>
                                </a:lnTo>
                                <a:lnTo>
                                  <a:pt x="12" y="74"/>
                                </a:lnTo>
                                <a:lnTo>
                                  <a:pt x="12" y="72"/>
                                </a:lnTo>
                                <a:lnTo>
                                  <a:pt x="15" y="72"/>
                                </a:lnTo>
                                <a:lnTo>
                                  <a:pt x="15" y="70"/>
                                </a:lnTo>
                                <a:lnTo>
                                  <a:pt x="17" y="68"/>
                                </a:lnTo>
                                <a:lnTo>
                                  <a:pt x="17" y="65"/>
                                </a:lnTo>
                                <a:lnTo>
                                  <a:pt x="19" y="65"/>
                                </a:lnTo>
                                <a:lnTo>
                                  <a:pt x="19" y="63"/>
                                </a:lnTo>
                                <a:lnTo>
                                  <a:pt x="21" y="63"/>
                                </a:lnTo>
                                <a:lnTo>
                                  <a:pt x="21" y="61"/>
                                </a:lnTo>
                                <a:lnTo>
                                  <a:pt x="23" y="61"/>
                                </a:lnTo>
                                <a:lnTo>
                                  <a:pt x="23" y="59"/>
                                </a:lnTo>
                                <a:lnTo>
                                  <a:pt x="25" y="57"/>
                                </a:lnTo>
                                <a:lnTo>
                                  <a:pt x="27" y="55"/>
                                </a:lnTo>
                                <a:lnTo>
                                  <a:pt x="29" y="53"/>
                                </a:lnTo>
                                <a:lnTo>
                                  <a:pt x="31" y="51"/>
                                </a:lnTo>
                                <a:lnTo>
                                  <a:pt x="34" y="48"/>
                                </a:lnTo>
                                <a:lnTo>
                                  <a:pt x="36" y="46"/>
                                </a:lnTo>
                                <a:lnTo>
                                  <a:pt x="38" y="44"/>
                                </a:lnTo>
                                <a:lnTo>
                                  <a:pt x="40" y="42"/>
                                </a:lnTo>
                                <a:lnTo>
                                  <a:pt x="42" y="42"/>
                                </a:lnTo>
                                <a:lnTo>
                                  <a:pt x="42" y="40"/>
                                </a:lnTo>
                                <a:lnTo>
                                  <a:pt x="44" y="38"/>
                                </a:lnTo>
                                <a:lnTo>
                                  <a:pt x="44" y="36"/>
                                </a:lnTo>
                                <a:lnTo>
                                  <a:pt x="46" y="34"/>
                                </a:lnTo>
                                <a:lnTo>
                                  <a:pt x="50" y="34"/>
                                </a:lnTo>
                                <a:lnTo>
                                  <a:pt x="53" y="32"/>
                                </a:lnTo>
                                <a:lnTo>
                                  <a:pt x="57" y="29"/>
                                </a:lnTo>
                                <a:lnTo>
                                  <a:pt x="59" y="27"/>
                                </a:lnTo>
                                <a:lnTo>
                                  <a:pt x="63" y="25"/>
                                </a:lnTo>
                                <a:lnTo>
                                  <a:pt x="65" y="25"/>
                                </a:lnTo>
                                <a:lnTo>
                                  <a:pt x="69" y="23"/>
                                </a:lnTo>
                                <a:lnTo>
                                  <a:pt x="74" y="21"/>
                                </a:lnTo>
                                <a:lnTo>
                                  <a:pt x="76" y="21"/>
                                </a:lnTo>
                                <a:lnTo>
                                  <a:pt x="78" y="19"/>
                                </a:lnTo>
                                <a:lnTo>
                                  <a:pt x="80" y="19"/>
                                </a:lnTo>
                                <a:lnTo>
                                  <a:pt x="82" y="17"/>
                                </a:lnTo>
                                <a:lnTo>
                                  <a:pt x="84" y="13"/>
                                </a:lnTo>
                                <a:lnTo>
                                  <a:pt x="88" y="10"/>
                                </a:lnTo>
                                <a:lnTo>
                                  <a:pt x="93" y="8"/>
                                </a:lnTo>
                                <a:lnTo>
                                  <a:pt x="95" y="6"/>
                                </a:lnTo>
                                <a:lnTo>
                                  <a:pt x="97" y="6"/>
                                </a:lnTo>
                                <a:lnTo>
                                  <a:pt x="99" y="4"/>
                                </a:lnTo>
                                <a:lnTo>
                                  <a:pt x="103" y="2"/>
                                </a:lnTo>
                                <a:lnTo>
                                  <a:pt x="105" y="0"/>
                                </a:lnTo>
                                <a:lnTo>
                                  <a:pt x="105" y="2"/>
                                </a:lnTo>
                                <a:lnTo>
                                  <a:pt x="105" y="0"/>
                                </a:lnTo>
                                <a:lnTo>
                                  <a:pt x="105" y="10"/>
                                </a:lnTo>
                                <a:lnTo>
                                  <a:pt x="105" y="13"/>
                                </a:lnTo>
                                <a:lnTo>
                                  <a:pt x="105" y="15"/>
                                </a:lnTo>
                                <a:lnTo>
                                  <a:pt x="103" y="15"/>
                                </a:lnTo>
                                <a:lnTo>
                                  <a:pt x="103" y="17"/>
                                </a:lnTo>
                                <a:lnTo>
                                  <a:pt x="103" y="21"/>
                                </a:lnTo>
                                <a:lnTo>
                                  <a:pt x="101" y="21"/>
                                </a:lnTo>
                                <a:lnTo>
                                  <a:pt x="101" y="23"/>
                                </a:lnTo>
                                <a:lnTo>
                                  <a:pt x="101" y="27"/>
                                </a:lnTo>
                                <a:lnTo>
                                  <a:pt x="101" y="29"/>
                                </a:lnTo>
                                <a:lnTo>
                                  <a:pt x="101" y="32"/>
                                </a:lnTo>
                                <a:lnTo>
                                  <a:pt x="99" y="34"/>
                                </a:lnTo>
                                <a:lnTo>
                                  <a:pt x="99" y="36"/>
                                </a:lnTo>
                                <a:lnTo>
                                  <a:pt x="99" y="38"/>
                                </a:lnTo>
                                <a:lnTo>
                                  <a:pt x="99" y="40"/>
                                </a:lnTo>
                                <a:lnTo>
                                  <a:pt x="101" y="40"/>
                                </a:lnTo>
                                <a:lnTo>
                                  <a:pt x="103" y="40"/>
                                </a:lnTo>
                                <a:lnTo>
                                  <a:pt x="105" y="38"/>
                                </a:lnTo>
                                <a:lnTo>
                                  <a:pt x="105" y="36"/>
                                </a:lnTo>
                                <a:lnTo>
                                  <a:pt x="105" y="34"/>
                                </a:lnTo>
                                <a:lnTo>
                                  <a:pt x="107" y="34"/>
                                </a:lnTo>
                                <a:lnTo>
                                  <a:pt x="110" y="36"/>
                                </a:lnTo>
                                <a:lnTo>
                                  <a:pt x="112" y="38"/>
                                </a:lnTo>
                                <a:lnTo>
                                  <a:pt x="114" y="40"/>
                                </a:lnTo>
                                <a:lnTo>
                                  <a:pt x="112" y="40"/>
                                </a:lnTo>
                                <a:lnTo>
                                  <a:pt x="112" y="42"/>
                                </a:lnTo>
                                <a:lnTo>
                                  <a:pt x="110" y="42"/>
                                </a:lnTo>
                                <a:lnTo>
                                  <a:pt x="107" y="44"/>
                                </a:lnTo>
                                <a:lnTo>
                                  <a:pt x="105" y="44"/>
                                </a:lnTo>
                                <a:lnTo>
                                  <a:pt x="103" y="44"/>
                                </a:lnTo>
                                <a:lnTo>
                                  <a:pt x="103" y="46"/>
                                </a:lnTo>
                                <a:lnTo>
                                  <a:pt x="101" y="51"/>
                                </a:lnTo>
                                <a:lnTo>
                                  <a:pt x="99" y="53"/>
                                </a:lnTo>
                                <a:lnTo>
                                  <a:pt x="99" y="55"/>
                                </a:lnTo>
                                <a:lnTo>
                                  <a:pt x="99" y="57"/>
                                </a:lnTo>
                                <a:lnTo>
                                  <a:pt x="99" y="59"/>
                                </a:lnTo>
                                <a:lnTo>
                                  <a:pt x="99" y="61"/>
                                </a:lnTo>
                                <a:lnTo>
                                  <a:pt x="97" y="61"/>
                                </a:lnTo>
                                <a:lnTo>
                                  <a:pt x="97" y="63"/>
                                </a:lnTo>
                                <a:lnTo>
                                  <a:pt x="97" y="65"/>
                                </a:lnTo>
                                <a:lnTo>
                                  <a:pt x="97" y="68"/>
                                </a:lnTo>
                                <a:lnTo>
                                  <a:pt x="99" y="70"/>
                                </a:lnTo>
                                <a:lnTo>
                                  <a:pt x="103" y="70"/>
                                </a:lnTo>
                                <a:lnTo>
                                  <a:pt x="103" y="72"/>
                                </a:lnTo>
                                <a:lnTo>
                                  <a:pt x="103" y="74"/>
                                </a:lnTo>
                                <a:lnTo>
                                  <a:pt x="103" y="76"/>
                                </a:lnTo>
                                <a:lnTo>
                                  <a:pt x="101" y="76"/>
                                </a:lnTo>
                                <a:lnTo>
                                  <a:pt x="103" y="80"/>
                                </a:lnTo>
                                <a:lnTo>
                                  <a:pt x="105" y="80"/>
                                </a:lnTo>
                                <a:lnTo>
                                  <a:pt x="110" y="76"/>
                                </a:lnTo>
                                <a:lnTo>
                                  <a:pt x="112" y="80"/>
                                </a:lnTo>
                                <a:lnTo>
                                  <a:pt x="116" y="89"/>
                                </a:lnTo>
                                <a:lnTo>
                                  <a:pt x="114" y="95"/>
                                </a:lnTo>
                                <a:lnTo>
                                  <a:pt x="110" y="101"/>
                                </a:lnTo>
                                <a:lnTo>
                                  <a:pt x="110" y="103"/>
                                </a:lnTo>
                                <a:lnTo>
                                  <a:pt x="116" y="108"/>
                                </a:lnTo>
                                <a:lnTo>
                                  <a:pt x="116" y="118"/>
                                </a:lnTo>
                                <a:lnTo>
                                  <a:pt x="114" y="118"/>
                                </a:lnTo>
                                <a:lnTo>
                                  <a:pt x="110" y="127"/>
                                </a:lnTo>
                                <a:lnTo>
                                  <a:pt x="110" y="129"/>
                                </a:lnTo>
                                <a:lnTo>
                                  <a:pt x="110" y="131"/>
                                </a:lnTo>
                                <a:lnTo>
                                  <a:pt x="110" y="133"/>
                                </a:lnTo>
                                <a:lnTo>
                                  <a:pt x="110" y="135"/>
                                </a:lnTo>
                                <a:lnTo>
                                  <a:pt x="107" y="137"/>
                                </a:lnTo>
                                <a:lnTo>
                                  <a:pt x="107" y="139"/>
                                </a:lnTo>
                                <a:lnTo>
                                  <a:pt x="107" y="141"/>
                                </a:lnTo>
                                <a:lnTo>
                                  <a:pt x="105" y="144"/>
                                </a:lnTo>
                                <a:lnTo>
                                  <a:pt x="105" y="146"/>
                                </a:lnTo>
                                <a:lnTo>
                                  <a:pt x="103" y="146"/>
                                </a:lnTo>
                                <a:lnTo>
                                  <a:pt x="101" y="146"/>
                                </a:lnTo>
                                <a:lnTo>
                                  <a:pt x="99" y="148"/>
                                </a:lnTo>
                                <a:lnTo>
                                  <a:pt x="101" y="150"/>
                                </a:lnTo>
                                <a:lnTo>
                                  <a:pt x="103" y="152"/>
                                </a:lnTo>
                                <a:lnTo>
                                  <a:pt x="105" y="152"/>
                                </a:lnTo>
                                <a:lnTo>
                                  <a:pt x="105" y="154"/>
                                </a:lnTo>
                                <a:lnTo>
                                  <a:pt x="107" y="154"/>
                                </a:lnTo>
                                <a:lnTo>
                                  <a:pt x="110" y="154"/>
                                </a:lnTo>
                                <a:lnTo>
                                  <a:pt x="110" y="156"/>
                                </a:lnTo>
                                <a:lnTo>
                                  <a:pt x="112" y="156"/>
                                </a:lnTo>
                                <a:lnTo>
                                  <a:pt x="112" y="158"/>
                                </a:lnTo>
                                <a:lnTo>
                                  <a:pt x="112" y="160"/>
                                </a:lnTo>
                                <a:lnTo>
                                  <a:pt x="112" y="163"/>
                                </a:lnTo>
                                <a:lnTo>
                                  <a:pt x="114" y="163"/>
                                </a:lnTo>
                                <a:lnTo>
                                  <a:pt x="114" y="160"/>
                                </a:lnTo>
                                <a:lnTo>
                                  <a:pt x="116" y="160"/>
                                </a:lnTo>
                                <a:lnTo>
                                  <a:pt x="118" y="160"/>
                                </a:lnTo>
                                <a:lnTo>
                                  <a:pt x="118" y="163"/>
                                </a:lnTo>
                                <a:lnTo>
                                  <a:pt x="120" y="163"/>
                                </a:lnTo>
                                <a:lnTo>
                                  <a:pt x="120" y="165"/>
                                </a:lnTo>
                                <a:lnTo>
                                  <a:pt x="118" y="167"/>
                                </a:lnTo>
                                <a:lnTo>
                                  <a:pt x="118" y="169"/>
                                </a:lnTo>
                                <a:lnTo>
                                  <a:pt x="120" y="171"/>
                                </a:lnTo>
                                <a:lnTo>
                                  <a:pt x="120" y="169"/>
                                </a:lnTo>
                                <a:lnTo>
                                  <a:pt x="122" y="169"/>
                                </a:lnTo>
                                <a:lnTo>
                                  <a:pt x="124" y="167"/>
                                </a:lnTo>
                                <a:lnTo>
                                  <a:pt x="124" y="169"/>
                                </a:lnTo>
                                <a:lnTo>
                                  <a:pt x="126" y="169"/>
                                </a:lnTo>
                                <a:lnTo>
                                  <a:pt x="126" y="171"/>
                                </a:lnTo>
                                <a:lnTo>
                                  <a:pt x="124" y="175"/>
                                </a:lnTo>
                                <a:lnTo>
                                  <a:pt x="124" y="177"/>
                                </a:lnTo>
                                <a:lnTo>
                                  <a:pt x="126" y="179"/>
                                </a:lnTo>
                                <a:lnTo>
                                  <a:pt x="126" y="182"/>
                                </a:lnTo>
                                <a:lnTo>
                                  <a:pt x="126" y="186"/>
                                </a:lnTo>
                                <a:lnTo>
                                  <a:pt x="124" y="186"/>
                                </a:lnTo>
                                <a:lnTo>
                                  <a:pt x="124" y="188"/>
                                </a:lnTo>
                                <a:lnTo>
                                  <a:pt x="122" y="188"/>
                                </a:lnTo>
                                <a:lnTo>
                                  <a:pt x="120" y="188"/>
                                </a:lnTo>
                                <a:lnTo>
                                  <a:pt x="118" y="190"/>
                                </a:lnTo>
                                <a:lnTo>
                                  <a:pt x="116" y="190"/>
                                </a:lnTo>
                                <a:lnTo>
                                  <a:pt x="114" y="190"/>
                                </a:lnTo>
                                <a:lnTo>
                                  <a:pt x="112" y="192"/>
                                </a:lnTo>
                                <a:lnTo>
                                  <a:pt x="114" y="194"/>
                                </a:lnTo>
                                <a:lnTo>
                                  <a:pt x="116" y="194"/>
                                </a:lnTo>
                                <a:lnTo>
                                  <a:pt x="116" y="196"/>
                                </a:lnTo>
                                <a:lnTo>
                                  <a:pt x="118" y="198"/>
                                </a:lnTo>
                                <a:lnTo>
                                  <a:pt x="120" y="198"/>
                                </a:lnTo>
                                <a:lnTo>
                                  <a:pt x="122" y="201"/>
                                </a:lnTo>
                                <a:lnTo>
                                  <a:pt x="124" y="203"/>
                                </a:lnTo>
                                <a:lnTo>
                                  <a:pt x="139" y="207"/>
                                </a:lnTo>
                                <a:lnTo>
                                  <a:pt x="150" y="211"/>
                                </a:lnTo>
                                <a:lnTo>
                                  <a:pt x="152" y="213"/>
                                </a:lnTo>
                                <a:lnTo>
                                  <a:pt x="175" y="222"/>
                                </a:lnTo>
                                <a:lnTo>
                                  <a:pt x="177" y="224"/>
                                </a:lnTo>
                                <a:lnTo>
                                  <a:pt x="181" y="228"/>
                                </a:lnTo>
                                <a:lnTo>
                                  <a:pt x="183" y="228"/>
                                </a:lnTo>
                                <a:lnTo>
                                  <a:pt x="186" y="230"/>
                                </a:lnTo>
                                <a:lnTo>
                                  <a:pt x="188" y="234"/>
                                </a:lnTo>
                                <a:lnTo>
                                  <a:pt x="190" y="234"/>
                                </a:lnTo>
                                <a:lnTo>
                                  <a:pt x="196" y="237"/>
                                </a:lnTo>
                                <a:lnTo>
                                  <a:pt x="198" y="239"/>
                                </a:lnTo>
                                <a:lnTo>
                                  <a:pt x="200" y="241"/>
                                </a:lnTo>
                                <a:lnTo>
                                  <a:pt x="202" y="243"/>
                                </a:lnTo>
                                <a:lnTo>
                                  <a:pt x="202" y="245"/>
                                </a:lnTo>
                                <a:lnTo>
                                  <a:pt x="205" y="251"/>
                                </a:lnTo>
                                <a:lnTo>
                                  <a:pt x="211" y="253"/>
                                </a:lnTo>
                                <a:lnTo>
                                  <a:pt x="215" y="260"/>
                                </a:lnTo>
                                <a:lnTo>
                                  <a:pt x="215" y="262"/>
                                </a:lnTo>
                                <a:lnTo>
                                  <a:pt x="213" y="268"/>
                                </a:lnTo>
                                <a:lnTo>
                                  <a:pt x="209" y="268"/>
                                </a:lnTo>
                                <a:lnTo>
                                  <a:pt x="205" y="268"/>
                                </a:lnTo>
                                <a:lnTo>
                                  <a:pt x="202" y="266"/>
                                </a:lnTo>
                                <a:lnTo>
                                  <a:pt x="200" y="266"/>
                                </a:lnTo>
                                <a:lnTo>
                                  <a:pt x="198" y="266"/>
                                </a:lnTo>
                                <a:lnTo>
                                  <a:pt x="198" y="268"/>
                                </a:lnTo>
                                <a:lnTo>
                                  <a:pt x="198" y="270"/>
                                </a:lnTo>
                                <a:lnTo>
                                  <a:pt x="198" y="272"/>
                                </a:lnTo>
                                <a:lnTo>
                                  <a:pt x="200" y="272"/>
                                </a:lnTo>
                                <a:lnTo>
                                  <a:pt x="202" y="272"/>
                                </a:lnTo>
                                <a:lnTo>
                                  <a:pt x="207" y="275"/>
                                </a:lnTo>
                                <a:lnTo>
                                  <a:pt x="211" y="275"/>
                                </a:lnTo>
                                <a:lnTo>
                                  <a:pt x="215" y="275"/>
                                </a:lnTo>
                                <a:lnTo>
                                  <a:pt x="215" y="279"/>
                                </a:lnTo>
                                <a:lnTo>
                                  <a:pt x="217" y="285"/>
                                </a:lnTo>
                                <a:lnTo>
                                  <a:pt x="217" y="287"/>
                                </a:lnTo>
                                <a:lnTo>
                                  <a:pt x="217" y="289"/>
                                </a:lnTo>
                                <a:lnTo>
                                  <a:pt x="217" y="291"/>
                                </a:lnTo>
                                <a:lnTo>
                                  <a:pt x="217" y="296"/>
                                </a:lnTo>
                                <a:lnTo>
                                  <a:pt x="215" y="296"/>
                                </a:lnTo>
                                <a:lnTo>
                                  <a:pt x="215" y="300"/>
                                </a:lnTo>
                                <a:lnTo>
                                  <a:pt x="215" y="302"/>
                                </a:lnTo>
                                <a:lnTo>
                                  <a:pt x="215" y="304"/>
                                </a:lnTo>
                                <a:lnTo>
                                  <a:pt x="217" y="306"/>
                                </a:lnTo>
                                <a:lnTo>
                                  <a:pt x="217" y="308"/>
                                </a:lnTo>
                                <a:lnTo>
                                  <a:pt x="215" y="310"/>
                                </a:lnTo>
                                <a:lnTo>
                                  <a:pt x="215" y="313"/>
                                </a:lnTo>
                                <a:lnTo>
                                  <a:pt x="213" y="315"/>
                                </a:lnTo>
                                <a:lnTo>
                                  <a:pt x="213" y="319"/>
                                </a:lnTo>
                                <a:lnTo>
                                  <a:pt x="211" y="319"/>
                                </a:lnTo>
                                <a:lnTo>
                                  <a:pt x="207" y="323"/>
                                </a:lnTo>
                                <a:lnTo>
                                  <a:pt x="209" y="329"/>
                                </a:lnTo>
                                <a:lnTo>
                                  <a:pt x="211" y="336"/>
                                </a:lnTo>
                                <a:lnTo>
                                  <a:pt x="211" y="338"/>
                                </a:lnTo>
                                <a:lnTo>
                                  <a:pt x="209" y="338"/>
                                </a:lnTo>
                                <a:lnTo>
                                  <a:pt x="209" y="340"/>
                                </a:lnTo>
                                <a:lnTo>
                                  <a:pt x="211" y="340"/>
                                </a:lnTo>
                                <a:lnTo>
                                  <a:pt x="211" y="342"/>
                                </a:lnTo>
                                <a:lnTo>
                                  <a:pt x="211" y="344"/>
                                </a:lnTo>
                                <a:lnTo>
                                  <a:pt x="211" y="346"/>
                                </a:lnTo>
                                <a:lnTo>
                                  <a:pt x="211" y="348"/>
                                </a:lnTo>
                                <a:lnTo>
                                  <a:pt x="209" y="351"/>
                                </a:lnTo>
                                <a:lnTo>
                                  <a:pt x="209" y="353"/>
                                </a:lnTo>
                                <a:lnTo>
                                  <a:pt x="207" y="353"/>
                                </a:lnTo>
                                <a:lnTo>
                                  <a:pt x="207" y="355"/>
                                </a:lnTo>
                                <a:lnTo>
                                  <a:pt x="205" y="355"/>
                                </a:lnTo>
                                <a:lnTo>
                                  <a:pt x="202" y="357"/>
                                </a:lnTo>
                                <a:lnTo>
                                  <a:pt x="200" y="357"/>
                                </a:lnTo>
                                <a:lnTo>
                                  <a:pt x="198" y="357"/>
                                </a:lnTo>
                                <a:lnTo>
                                  <a:pt x="196" y="357"/>
                                </a:lnTo>
                                <a:lnTo>
                                  <a:pt x="194" y="357"/>
                                </a:lnTo>
                                <a:lnTo>
                                  <a:pt x="192" y="357"/>
                                </a:lnTo>
                                <a:lnTo>
                                  <a:pt x="190" y="357"/>
                                </a:lnTo>
                                <a:lnTo>
                                  <a:pt x="188" y="357"/>
                                </a:lnTo>
                                <a:lnTo>
                                  <a:pt x="186" y="357"/>
                                </a:lnTo>
                                <a:lnTo>
                                  <a:pt x="186" y="359"/>
                                </a:lnTo>
                                <a:lnTo>
                                  <a:pt x="183" y="359"/>
                                </a:lnTo>
                                <a:lnTo>
                                  <a:pt x="183" y="361"/>
                                </a:lnTo>
                                <a:lnTo>
                                  <a:pt x="181" y="361"/>
                                </a:lnTo>
                                <a:lnTo>
                                  <a:pt x="181" y="363"/>
                                </a:lnTo>
                                <a:lnTo>
                                  <a:pt x="181" y="365"/>
                                </a:lnTo>
                                <a:lnTo>
                                  <a:pt x="181" y="367"/>
                                </a:lnTo>
                                <a:lnTo>
                                  <a:pt x="181" y="370"/>
                                </a:lnTo>
                              </a:path>
                            </a:pathLst>
                          </a:custGeom>
                          <a:noFill/>
                          <a:ln w="3810">
                            <a:solidFill>
                              <a:srgbClr val="6E6E6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Freeform 490"/>
                        <wps:cNvSpPr>
                          <a:spLocks/>
                        </wps:cNvSpPr>
                        <wps:spPr bwMode="auto">
                          <a:xfrm>
                            <a:off x="3538200" y="1360805"/>
                            <a:ext cx="313700" cy="318101"/>
                          </a:xfrm>
                          <a:custGeom>
                            <a:avLst/>
                            <a:gdLst>
                              <a:gd name="T0" fmla="*/ 15875 w 494"/>
                              <a:gd name="T1" fmla="*/ 9525 h 501"/>
                              <a:gd name="T2" fmla="*/ 32385 w 494"/>
                              <a:gd name="T3" fmla="*/ 9525 h 501"/>
                              <a:gd name="T4" fmla="*/ 33655 w 494"/>
                              <a:gd name="T5" fmla="*/ 9525 h 501"/>
                              <a:gd name="T6" fmla="*/ 49530 w 494"/>
                              <a:gd name="T7" fmla="*/ 8255 h 501"/>
                              <a:gd name="T8" fmla="*/ 67310 w 494"/>
                              <a:gd name="T9" fmla="*/ 8255 h 501"/>
                              <a:gd name="T10" fmla="*/ 74930 w 494"/>
                              <a:gd name="T11" fmla="*/ 8255 h 501"/>
                              <a:gd name="T12" fmla="*/ 83185 w 494"/>
                              <a:gd name="T13" fmla="*/ 6985 h 501"/>
                              <a:gd name="T14" fmla="*/ 100330 w 494"/>
                              <a:gd name="T15" fmla="*/ 6985 h 501"/>
                              <a:gd name="T16" fmla="*/ 119380 w 494"/>
                              <a:gd name="T17" fmla="*/ 6985 h 501"/>
                              <a:gd name="T18" fmla="*/ 137160 w 494"/>
                              <a:gd name="T19" fmla="*/ 5715 h 501"/>
                              <a:gd name="T20" fmla="*/ 154305 w 494"/>
                              <a:gd name="T21" fmla="*/ 5715 h 501"/>
                              <a:gd name="T22" fmla="*/ 170180 w 494"/>
                              <a:gd name="T23" fmla="*/ 4445 h 501"/>
                              <a:gd name="T24" fmla="*/ 187960 w 494"/>
                              <a:gd name="T25" fmla="*/ 4445 h 501"/>
                              <a:gd name="T26" fmla="*/ 205105 w 494"/>
                              <a:gd name="T27" fmla="*/ 4445 h 501"/>
                              <a:gd name="T28" fmla="*/ 233680 w 494"/>
                              <a:gd name="T29" fmla="*/ 3175 h 501"/>
                              <a:gd name="T30" fmla="*/ 250825 w 494"/>
                              <a:gd name="T31" fmla="*/ 3175 h 501"/>
                              <a:gd name="T32" fmla="*/ 284480 w 494"/>
                              <a:gd name="T33" fmla="*/ 1270 h 501"/>
                              <a:gd name="T34" fmla="*/ 302895 w 494"/>
                              <a:gd name="T35" fmla="*/ 36195 h 501"/>
                              <a:gd name="T36" fmla="*/ 304800 w 494"/>
                              <a:gd name="T37" fmla="*/ 87630 h 501"/>
                              <a:gd name="T38" fmla="*/ 306070 w 494"/>
                              <a:gd name="T39" fmla="*/ 120650 h 501"/>
                              <a:gd name="T40" fmla="*/ 307340 w 494"/>
                              <a:gd name="T41" fmla="*/ 154305 h 501"/>
                              <a:gd name="T42" fmla="*/ 308610 w 494"/>
                              <a:gd name="T43" fmla="*/ 170815 h 501"/>
                              <a:gd name="T44" fmla="*/ 309880 w 494"/>
                              <a:gd name="T45" fmla="*/ 189230 h 501"/>
                              <a:gd name="T46" fmla="*/ 311150 w 494"/>
                              <a:gd name="T47" fmla="*/ 222885 h 501"/>
                              <a:gd name="T48" fmla="*/ 312420 w 494"/>
                              <a:gd name="T49" fmla="*/ 256540 h 501"/>
                              <a:gd name="T50" fmla="*/ 312420 w 494"/>
                              <a:gd name="T51" fmla="*/ 273685 h 501"/>
                              <a:gd name="T52" fmla="*/ 313690 w 494"/>
                              <a:gd name="T53" fmla="*/ 291465 h 501"/>
                              <a:gd name="T54" fmla="*/ 280670 w 494"/>
                              <a:gd name="T55" fmla="*/ 309880 h 501"/>
                              <a:gd name="T56" fmla="*/ 227965 w 494"/>
                              <a:gd name="T57" fmla="*/ 311150 h 501"/>
                              <a:gd name="T58" fmla="*/ 179705 w 494"/>
                              <a:gd name="T59" fmla="*/ 314325 h 501"/>
                              <a:gd name="T60" fmla="*/ 146050 w 494"/>
                              <a:gd name="T61" fmla="*/ 315595 h 501"/>
                              <a:gd name="T62" fmla="*/ 95250 w 494"/>
                              <a:gd name="T63" fmla="*/ 316865 h 501"/>
                              <a:gd name="T64" fmla="*/ 92710 w 494"/>
                              <a:gd name="T65" fmla="*/ 316865 h 501"/>
                              <a:gd name="T66" fmla="*/ 59055 w 494"/>
                              <a:gd name="T67" fmla="*/ 318135 h 501"/>
                              <a:gd name="T68" fmla="*/ 43180 w 494"/>
                              <a:gd name="T69" fmla="*/ 318135 h 501"/>
                              <a:gd name="T70" fmla="*/ 41910 w 494"/>
                              <a:gd name="T71" fmla="*/ 318135 h 501"/>
                              <a:gd name="T72" fmla="*/ 25400 w 494"/>
                              <a:gd name="T73" fmla="*/ 318135 h 501"/>
                              <a:gd name="T74" fmla="*/ 9525 w 494"/>
                              <a:gd name="T75" fmla="*/ 318135 h 501"/>
                              <a:gd name="T76" fmla="*/ 9525 w 494"/>
                              <a:gd name="T77" fmla="*/ 302260 h 501"/>
                              <a:gd name="T78" fmla="*/ 9525 w 494"/>
                              <a:gd name="T79" fmla="*/ 284480 h 501"/>
                              <a:gd name="T80" fmla="*/ 8255 w 494"/>
                              <a:gd name="T81" fmla="*/ 281940 h 501"/>
                              <a:gd name="T82" fmla="*/ 8255 w 494"/>
                              <a:gd name="T83" fmla="*/ 267335 h 501"/>
                              <a:gd name="T84" fmla="*/ 8255 w 494"/>
                              <a:gd name="T85" fmla="*/ 250825 h 501"/>
                              <a:gd name="T86" fmla="*/ 6985 w 494"/>
                              <a:gd name="T87" fmla="*/ 233680 h 501"/>
                              <a:gd name="T88" fmla="*/ 6985 w 494"/>
                              <a:gd name="T89" fmla="*/ 233680 h 501"/>
                              <a:gd name="T90" fmla="*/ 5715 w 494"/>
                              <a:gd name="T91" fmla="*/ 198755 h 501"/>
                              <a:gd name="T92" fmla="*/ 5715 w 494"/>
                              <a:gd name="T93" fmla="*/ 182880 h 501"/>
                              <a:gd name="T94" fmla="*/ 3810 w 494"/>
                              <a:gd name="T95" fmla="*/ 165100 h 501"/>
                              <a:gd name="T96" fmla="*/ 3810 w 494"/>
                              <a:gd name="T97" fmla="*/ 162560 h 501"/>
                              <a:gd name="T98" fmla="*/ 2540 w 494"/>
                              <a:gd name="T99" fmla="*/ 130175 h 501"/>
                              <a:gd name="T100" fmla="*/ 2540 w 494"/>
                              <a:gd name="T101" fmla="*/ 114300 h 501"/>
                              <a:gd name="T102" fmla="*/ 2540 w 494"/>
                              <a:gd name="T103" fmla="*/ 96520 h 501"/>
                              <a:gd name="T104" fmla="*/ 1270 w 494"/>
                              <a:gd name="T105" fmla="*/ 61595 h 501"/>
                              <a:gd name="T106" fmla="*/ 1270 w 494"/>
                              <a:gd name="T107" fmla="*/ 45720 h 501"/>
                              <a:gd name="T108" fmla="*/ 0 w 494"/>
                              <a:gd name="T109" fmla="*/ 21590 h 501"/>
                              <a:gd name="T110" fmla="*/ 1270 w 494"/>
                              <a:gd name="T111" fmla="*/ 9525 h 501"/>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494" h="501">
                                <a:moveTo>
                                  <a:pt x="2" y="15"/>
                                </a:moveTo>
                                <a:lnTo>
                                  <a:pt x="23" y="15"/>
                                </a:lnTo>
                                <a:lnTo>
                                  <a:pt x="25" y="15"/>
                                </a:lnTo>
                                <a:lnTo>
                                  <a:pt x="51" y="15"/>
                                </a:lnTo>
                                <a:lnTo>
                                  <a:pt x="53" y="15"/>
                                </a:lnTo>
                                <a:lnTo>
                                  <a:pt x="78" y="13"/>
                                </a:lnTo>
                                <a:lnTo>
                                  <a:pt x="82" y="13"/>
                                </a:lnTo>
                                <a:lnTo>
                                  <a:pt x="91" y="13"/>
                                </a:lnTo>
                                <a:lnTo>
                                  <a:pt x="106" y="13"/>
                                </a:lnTo>
                                <a:lnTo>
                                  <a:pt x="118" y="13"/>
                                </a:lnTo>
                                <a:lnTo>
                                  <a:pt x="131" y="11"/>
                                </a:lnTo>
                                <a:lnTo>
                                  <a:pt x="133" y="11"/>
                                </a:lnTo>
                                <a:lnTo>
                                  <a:pt x="144" y="11"/>
                                </a:lnTo>
                                <a:lnTo>
                                  <a:pt x="158" y="11"/>
                                </a:lnTo>
                                <a:lnTo>
                                  <a:pt x="161" y="11"/>
                                </a:lnTo>
                                <a:lnTo>
                                  <a:pt x="182" y="11"/>
                                </a:lnTo>
                                <a:lnTo>
                                  <a:pt x="188" y="11"/>
                                </a:lnTo>
                                <a:lnTo>
                                  <a:pt x="209" y="9"/>
                                </a:lnTo>
                                <a:lnTo>
                                  <a:pt x="216" y="9"/>
                                </a:lnTo>
                                <a:lnTo>
                                  <a:pt x="237" y="9"/>
                                </a:lnTo>
                                <a:lnTo>
                                  <a:pt x="243" y="9"/>
                                </a:lnTo>
                                <a:lnTo>
                                  <a:pt x="264" y="9"/>
                                </a:lnTo>
                                <a:lnTo>
                                  <a:pt x="268" y="7"/>
                                </a:lnTo>
                                <a:lnTo>
                                  <a:pt x="292" y="7"/>
                                </a:lnTo>
                                <a:lnTo>
                                  <a:pt x="296" y="7"/>
                                </a:lnTo>
                                <a:lnTo>
                                  <a:pt x="317" y="7"/>
                                </a:lnTo>
                                <a:lnTo>
                                  <a:pt x="323" y="7"/>
                                </a:lnTo>
                                <a:lnTo>
                                  <a:pt x="332" y="7"/>
                                </a:lnTo>
                                <a:lnTo>
                                  <a:pt x="340" y="7"/>
                                </a:lnTo>
                                <a:lnTo>
                                  <a:pt x="368" y="5"/>
                                </a:lnTo>
                                <a:lnTo>
                                  <a:pt x="395" y="5"/>
                                </a:lnTo>
                                <a:lnTo>
                                  <a:pt x="420" y="2"/>
                                </a:lnTo>
                                <a:lnTo>
                                  <a:pt x="448" y="2"/>
                                </a:lnTo>
                                <a:lnTo>
                                  <a:pt x="475" y="0"/>
                                </a:lnTo>
                                <a:lnTo>
                                  <a:pt x="475" y="30"/>
                                </a:lnTo>
                                <a:lnTo>
                                  <a:pt x="477" y="57"/>
                                </a:lnTo>
                                <a:lnTo>
                                  <a:pt x="477" y="85"/>
                                </a:lnTo>
                                <a:lnTo>
                                  <a:pt x="480" y="110"/>
                                </a:lnTo>
                                <a:lnTo>
                                  <a:pt x="480" y="138"/>
                                </a:lnTo>
                                <a:lnTo>
                                  <a:pt x="482" y="165"/>
                                </a:lnTo>
                                <a:lnTo>
                                  <a:pt x="482" y="190"/>
                                </a:lnTo>
                                <a:lnTo>
                                  <a:pt x="484" y="216"/>
                                </a:lnTo>
                                <a:lnTo>
                                  <a:pt x="484" y="218"/>
                                </a:lnTo>
                                <a:lnTo>
                                  <a:pt x="484" y="243"/>
                                </a:lnTo>
                                <a:lnTo>
                                  <a:pt x="484" y="245"/>
                                </a:lnTo>
                                <a:lnTo>
                                  <a:pt x="486" y="269"/>
                                </a:lnTo>
                                <a:lnTo>
                                  <a:pt x="486" y="271"/>
                                </a:lnTo>
                                <a:lnTo>
                                  <a:pt x="488" y="298"/>
                                </a:lnTo>
                                <a:lnTo>
                                  <a:pt x="488" y="324"/>
                                </a:lnTo>
                                <a:lnTo>
                                  <a:pt x="490" y="351"/>
                                </a:lnTo>
                                <a:lnTo>
                                  <a:pt x="490" y="378"/>
                                </a:lnTo>
                                <a:lnTo>
                                  <a:pt x="492" y="404"/>
                                </a:lnTo>
                                <a:lnTo>
                                  <a:pt x="492" y="406"/>
                                </a:lnTo>
                                <a:lnTo>
                                  <a:pt x="492" y="431"/>
                                </a:lnTo>
                                <a:lnTo>
                                  <a:pt x="494" y="459"/>
                                </a:lnTo>
                                <a:lnTo>
                                  <a:pt x="494" y="486"/>
                                </a:lnTo>
                                <a:lnTo>
                                  <a:pt x="467" y="488"/>
                                </a:lnTo>
                                <a:lnTo>
                                  <a:pt x="442" y="488"/>
                                </a:lnTo>
                                <a:lnTo>
                                  <a:pt x="414" y="488"/>
                                </a:lnTo>
                                <a:lnTo>
                                  <a:pt x="387" y="490"/>
                                </a:lnTo>
                                <a:lnTo>
                                  <a:pt x="359" y="490"/>
                                </a:lnTo>
                                <a:lnTo>
                                  <a:pt x="338" y="493"/>
                                </a:lnTo>
                                <a:lnTo>
                                  <a:pt x="311" y="493"/>
                                </a:lnTo>
                                <a:lnTo>
                                  <a:pt x="283" y="495"/>
                                </a:lnTo>
                                <a:lnTo>
                                  <a:pt x="256" y="495"/>
                                </a:lnTo>
                                <a:lnTo>
                                  <a:pt x="230" y="497"/>
                                </a:lnTo>
                                <a:lnTo>
                                  <a:pt x="203" y="497"/>
                                </a:lnTo>
                                <a:lnTo>
                                  <a:pt x="175" y="499"/>
                                </a:lnTo>
                                <a:lnTo>
                                  <a:pt x="150" y="499"/>
                                </a:lnTo>
                                <a:lnTo>
                                  <a:pt x="148" y="499"/>
                                </a:lnTo>
                                <a:lnTo>
                                  <a:pt x="146" y="499"/>
                                </a:lnTo>
                                <a:lnTo>
                                  <a:pt x="120" y="499"/>
                                </a:lnTo>
                                <a:lnTo>
                                  <a:pt x="95" y="501"/>
                                </a:lnTo>
                                <a:lnTo>
                                  <a:pt x="93" y="501"/>
                                </a:lnTo>
                                <a:lnTo>
                                  <a:pt x="72" y="501"/>
                                </a:lnTo>
                                <a:lnTo>
                                  <a:pt x="68" y="501"/>
                                </a:lnTo>
                                <a:lnTo>
                                  <a:pt x="66" y="501"/>
                                </a:lnTo>
                                <a:lnTo>
                                  <a:pt x="57" y="501"/>
                                </a:lnTo>
                                <a:lnTo>
                                  <a:pt x="40" y="501"/>
                                </a:lnTo>
                                <a:lnTo>
                                  <a:pt x="17" y="501"/>
                                </a:lnTo>
                                <a:lnTo>
                                  <a:pt x="15" y="501"/>
                                </a:lnTo>
                                <a:lnTo>
                                  <a:pt x="15" y="484"/>
                                </a:lnTo>
                                <a:lnTo>
                                  <a:pt x="15" y="476"/>
                                </a:lnTo>
                                <a:lnTo>
                                  <a:pt x="15" y="450"/>
                                </a:lnTo>
                                <a:lnTo>
                                  <a:pt x="15" y="448"/>
                                </a:lnTo>
                                <a:lnTo>
                                  <a:pt x="13" y="444"/>
                                </a:lnTo>
                                <a:lnTo>
                                  <a:pt x="13" y="423"/>
                                </a:lnTo>
                                <a:lnTo>
                                  <a:pt x="13" y="421"/>
                                </a:lnTo>
                                <a:lnTo>
                                  <a:pt x="13" y="395"/>
                                </a:lnTo>
                                <a:lnTo>
                                  <a:pt x="13" y="393"/>
                                </a:lnTo>
                                <a:lnTo>
                                  <a:pt x="11" y="389"/>
                                </a:lnTo>
                                <a:lnTo>
                                  <a:pt x="11" y="368"/>
                                </a:lnTo>
                                <a:lnTo>
                                  <a:pt x="9" y="340"/>
                                </a:lnTo>
                                <a:lnTo>
                                  <a:pt x="9" y="313"/>
                                </a:lnTo>
                                <a:lnTo>
                                  <a:pt x="9" y="290"/>
                                </a:lnTo>
                                <a:lnTo>
                                  <a:pt x="9" y="288"/>
                                </a:lnTo>
                                <a:lnTo>
                                  <a:pt x="6" y="277"/>
                                </a:lnTo>
                                <a:lnTo>
                                  <a:pt x="6" y="260"/>
                                </a:lnTo>
                                <a:lnTo>
                                  <a:pt x="6" y="256"/>
                                </a:lnTo>
                                <a:lnTo>
                                  <a:pt x="6" y="233"/>
                                </a:lnTo>
                                <a:lnTo>
                                  <a:pt x="4" y="205"/>
                                </a:lnTo>
                                <a:lnTo>
                                  <a:pt x="4" y="190"/>
                                </a:lnTo>
                                <a:lnTo>
                                  <a:pt x="4" y="180"/>
                                </a:lnTo>
                                <a:lnTo>
                                  <a:pt x="4" y="167"/>
                                </a:lnTo>
                                <a:lnTo>
                                  <a:pt x="4" y="152"/>
                                </a:lnTo>
                                <a:lnTo>
                                  <a:pt x="2" y="125"/>
                                </a:lnTo>
                                <a:lnTo>
                                  <a:pt x="2" y="97"/>
                                </a:lnTo>
                                <a:lnTo>
                                  <a:pt x="2" y="72"/>
                                </a:lnTo>
                                <a:lnTo>
                                  <a:pt x="0" y="45"/>
                                </a:lnTo>
                                <a:lnTo>
                                  <a:pt x="0" y="34"/>
                                </a:lnTo>
                                <a:lnTo>
                                  <a:pt x="0" y="15"/>
                                </a:lnTo>
                                <a:lnTo>
                                  <a:pt x="2" y="15"/>
                                </a:lnTo>
                                <a:close/>
                              </a:path>
                            </a:pathLst>
                          </a:custGeom>
                          <a:solidFill>
                            <a:srgbClr val="005CE6"/>
                          </a:solidFill>
                          <a:ln w="3810">
                            <a:solidFill>
                              <a:srgbClr val="6E6E6E"/>
                            </a:solidFill>
                            <a:round/>
                            <a:headEnd/>
                            <a:tailEnd/>
                          </a:ln>
                        </wps:spPr>
                        <wps:bodyPr rot="0" vert="horz" wrap="square" lIns="91440" tIns="45720" rIns="91440" bIns="45720" anchor="t" anchorCtr="0" upright="1">
                          <a:noAutofit/>
                        </wps:bodyPr>
                      </wps:wsp>
                      <wps:wsp>
                        <wps:cNvPr id="363" name="Freeform 491"/>
                        <wps:cNvSpPr>
                          <a:spLocks/>
                        </wps:cNvSpPr>
                        <wps:spPr bwMode="auto">
                          <a:xfrm>
                            <a:off x="3042200" y="1475105"/>
                            <a:ext cx="518800" cy="833103"/>
                          </a:xfrm>
                          <a:custGeom>
                            <a:avLst/>
                            <a:gdLst>
                              <a:gd name="T0" fmla="*/ 217170 w 817"/>
                              <a:gd name="T1" fmla="*/ 3810 h 1312"/>
                              <a:gd name="T2" fmla="*/ 240030 w 817"/>
                              <a:gd name="T3" fmla="*/ 3810 h 1312"/>
                              <a:gd name="T4" fmla="*/ 273050 w 817"/>
                              <a:gd name="T5" fmla="*/ 2540 h 1312"/>
                              <a:gd name="T6" fmla="*/ 307975 w 817"/>
                              <a:gd name="T7" fmla="*/ 1270 h 1312"/>
                              <a:gd name="T8" fmla="*/ 332105 w 817"/>
                              <a:gd name="T9" fmla="*/ 1270 h 1312"/>
                              <a:gd name="T10" fmla="*/ 367030 w 817"/>
                              <a:gd name="T11" fmla="*/ 1270 h 1312"/>
                              <a:gd name="T12" fmla="*/ 400685 w 817"/>
                              <a:gd name="T13" fmla="*/ 1270 h 1312"/>
                              <a:gd name="T14" fmla="*/ 430530 w 817"/>
                              <a:gd name="T15" fmla="*/ 1270 h 1312"/>
                              <a:gd name="T16" fmla="*/ 463550 w 817"/>
                              <a:gd name="T17" fmla="*/ 0 h 1312"/>
                              <a:gd name="T18" fmla="*/ 498475 w 817"/>
                              <a:gd name="T19" fmla="*/ 6350 h 1312"/>
                              <a:gd name="T20" fmla="*/ 499745 w 817"/>
                              <a:gd name="T21" fmla="*/ 50800 h 1312"/>
                              <a:gd name="T22" fmla="*/ 501650 w 817"/>
                              <a:gd name="T23" fmla="*/ 84455 h 1312"/>
                              <a:gd name="T24" fmla="*/ 502920 w 817"/>
                              <a:gd name="T25" fmla="*/ 119380 h 1312"/>
                              <a:gd name="T26" fmla="*/ 504190 w 817"/>
                              <a:gd name="T27" fmla="*/ 153035 h 1312"/>
                              <a:gd name="T28" fmla="*/ 505460 w 817"/>
                              <a:gd name="T29" fmla="*/ 170180 h 1312"/>
                              <a:gd name="T30" fmla="*/ 505460 w 817"/>
                              <a:gd name="T31" fmla="*/ 193040 h 1312"/>
                              <a:gd name="T32" fmla="*/ 506730 w 817"/>
                              <a:gd name="T33" fmla="*/ 238760 h 1312"/>
                              <a:gd name="T34" fmla="*/ 508000 w 817"/>
                              <a:gd name="T35" fmla="*/ 272415 h 1312"/>
                              <a:gd name="T36" fmla="*/ 508000 w 817"/>
                              <a:gd name="T37" fmla="*/ 290830 h 1312"/>
                              <a:gd name="T38" fmla="*/ 509270 w 817"/>
                              <a:gd name="T39" fmla="*/ 324485 h 1312"/>
                              <a:gd name="T40" fmla="*/ 511810 w 817"/>
                              <a:gd name="T41" fmla="*/ 359410 h 1312"/>
                              <a:gd name="T42" fmla="*/ 513715 w 817"/>
                              <a:gd name="T43" fmla="*/ 410210 h 1312"/>
                              <a:gd name="T44" fmla="*/ 514985 w 817"/>
                              <a:gd name="T45" fmla="*/ 443865 h 1312"/>
                              <a:gd name="T46" fmla="*/ 517525 w 817"/>
                              <a:gd name="T47" fmla="*/ 512445 h 1312"/>
                              <a:gd name="T48" fmla="*/ 518795 w 817"/>
                              <a:gd name="T49" fmla="*/ 614045 h 1312"/>
                              <a:gd name="T50" fmla="*/ 467995 w 817"/>
                              <a:gd name="T51" fmla="*/ 615950 h 1312"/>
                              <a:gd name="T52" fmla="*/ 416560 w 817"/>
                              <a:gd name="T53" fmla="*/ 617220 h 1312"/>
                              <a:gd name="T54" fmla="*/ 367030 w 817"/>
                              <a:gd name="T55" fmla="*/ 618490 h 1312"/>
                              <a:gd name="T56" fmla="*/ 329565 w 817"/>
                              <a:gd name="T57" fmla="*/ 618490 h 1312"/>
                              <a:gd name="T58" fmla="*/ 280035 w 817"/>
                              <a:gd name="T59" fmla="*/ 619760 h 1312"/>
                              <a:gd name="T60" fmla="*/ 211455 w 817"/>
                              <a:gd name="T61" fmla="*/ 619760 h 1312"/>
                              <a:gd name="T62" fmla="*/ 211455 w 817"/>
                              <a:gd name="T63" fmla="*/ 675005 h 1312"/>
                              <a:gd name="T64" fmla="*/ 212725 w 817"/>
                              <a:gd name="T65" fmla="*/ 742950 h 1312"/>
                              <a:gd name="T66" fmla="*/ 212725 w 817"/>
                              <a:gd name="T67" fmla="*/ 795655 h 1312"/>
                              <a:gd name="T68" fmla="*/ 195580 w 817"/>
                              <a:gd name="T69" fmla="*/ 830580 h 1312"/>
                              <a:gd name="T70" fmla="*/ 109855 w 817"/>
                              <a:gd name="T71" fmla="*/ 815340 h 1312"/>
                              <a:gd name="T72" fmla="*/ 109855 w 817"/>
                              <a:gd name="T73" fmla="*/ 745490 h 1312"/>
                              <a:gd name="T74" fmla="*/ 108585 w 817"/>
                              <a:gd name="T75" fmla="*/ 643890 h 1312"/>
                              <a:gd name="T76" fmla="*/ 57150 w 817"/>
                              <a:gd name="T77" fmla="*/ 622300 h 1312"/>
                              <a:gd name="T78" fmla="*/ 22225 w 817"/>
                              <a:gd name="T79" fmla="*/ 622300 h 1312"/>
                              <a:gd name="T80" fmla="*/ 6350 w 817"/>
                              <a:gd name="T81" fmla="*/ 572770 h 1312"/>
                              <a:gd name="T82" fmla="*/ 5080 w 817"/>
                              <a:gd name="T83" fmla="*/ 537845 h 1312"/>
                              <a:gd name="T84" fmla="*/ 5080 w 817"/>
                              <a:gd name="T85" fmla="*/ 485775 h 1312"/>
                              <a:gd name="T86" fmla="*/ 5080 w 817"/>
                              <a:gd name="T87" fmla="*/ 450850 h 1312"/>
                              <a:gd name="T88" fmla="*/ 3810 w 817"/>
                              <a:gd name="T89" fmla="*/ 381000 h 1312"/>
                              <a:gd name="T90" fmla="*/ 3810 w 817"/>
                              <a:gd name="T91" fmla="*/ 334010 h 1312"/>
                              <a:gd name="T92" fmla="*/ 2540 w 817"/>
                              <a:gd name="T93" fmla="*/ 283210 h 1312"/>
                              <a:gd name="T94" fmla="*/ 1270 w 817"/>
                              <a:gd name="T95" fmla="*/ 230505 h 1312"/>
                              <a:gd name="T96" fmla="*/ 1270 w 817"/>
                              <a:gd name="T97" fmla="*/ 179705 h 1312"/>
                              <a:gd name="T98" fmla="*/ 1270 w 817"/>
                              <a:gd name="T99" fmla="*/ 146050 h 1312"/>
                              <a:gd name="T100" fmla="*/ 1270 w 817"/>
                              <a:gd name="T101" fmla="*/ 116840 h 1312"/>
                              <a:gd name="T102" fmla="*/ 1270 w 817"/>
                              <a:gd name="T103" fmla="*/ 100330 h 1312"/>
                              <a:gd name="T104" fmla="*/ 1270 w 817"/>
                              <a:gd name="T105" fmla="*/ 77470 h 1312"/>
                              <a:gd name="T106" fmla="*/ 0 w 817"/>
                              <a:gd name="T107" fmla="*/ 41275 h 1312"/>
                              <a:gd name="T108" fmla="*/ 0 w 817"/>
                              <a:gd name="T109" fmla="*/ 10795 h 1312"/>
                              <a:gd name="T110" fmla="*/ 15875 w 817"/>
                              <a:gd name="T111" fmla="*/ 6350 h 1312"/>
                              <a:gd name="T112" fmla="*/ 33020 w 817"/>
                              <a:gd name="T113" fmla="*/ 6350 h 1312"/>
                              <a:gd name="T114" fmla="*/ 66675 w 817"/>
                              <a:gd name="T115" fmla="*/ 6350 h 1312"/>
                              <a:gd name="T116" fmla="*/ 101600 w 817"/>
                              <a:gd name="T117" fmla="*/ 8255 h 1312"/>
                              <a:gd name="T118" fmla="*/ 132715 w 817"/>
                              <a:gd name="T119" fmla="*/ 6350 h 1312"/>
                              <a:gd name="T120" fmla="*/ 149860 w 817"/>
                              <a:gd name="T121" fmla="*/ 6350 h 1312"/>
                              <a:gd name="T122" fmla="*/ 167640 w 817"/>
                              <a:gd name="T123" fmla="*/ 6350 h 1312"/>
                              <a:gd name="T124" fmla="*/ 184785 w 817"/>
                              <a:gd name="T125" fmla="*/ 5080 h 1312"/>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817" h="1312">
                                <a:moveTo>
                                  <a:pt x="316" y="8"/>
                                </a:moveTo>
                                <a:lnTo>
                                  <a:pt x="316" y="8"/>
                                </a:lnTo>
                                <a:lnTo>
                                  <a:pt x="325" y="8"/>
                                </a:lnTo>
                                <a:lnTo>
                                  <a:pt x="333" y="8"/>
                                </a:lnTo>
                                <a:lnTo>
                                  <a:pt x="335" y="8"/>
                                </a:lnTo>
                                <a:lnTo>
                                  <a:pt x="342" y="6"/>
                                </a:lnTo>
                                <a:lnTo>
                                  <a:pt x="350" y="6"/>
                                </a:lnTo>
                                <a:lnTo>
                                  <a:pt x="354" y="6"/>
                                </a:lnTo>
                                <a:lnTo>
                                  <a:pt x="378" y="6"/>
                                </a:lnTo>
                                <a:lnTo>
                                  <a:pt x="403" y="4"/>
                                </a:lnTo>
                                <a:lnTo>
                                  <a:pt x="405" y="4"/>
                                </a:lnTo>
                                <a:lnTo>
                                  <a:pt x="409" y="4"/>
                                </a:lnTo>
                                <a:lnTo>
                                  <a:pt x="430" y="4"/>
                                </a:lnTo>
                                <a:lnTo>
                                  <a:pt x="458" y="2"/>
                                </a:lnTo>
                                <a:lnTo>
                                  <a:pt x="466" y="2"/>
                                </a:lnTo>
                                <a:lnTo>
                                  <a:pt x="483" y="2"/>
                                </a:lnTo>
                                <a:lnTo>
                                  <a:pt x="485" y="2"/>
                                </a:lnTo>
                                <a:lnTo>
                                  <a:pt x="496" y="2"/>
                                </a:lnTo>
                                <a:lnTo>
                                  <a:pt x="498" y="2"/>
                                </a:lnTo>
                                <a:lnTo>
                                  <a:pt x="523" y="2"/>
                                </a:lnTo>
                                <a:lnTo>
                                  <a:pt x="526" y="2"/>
                                </a:lnTo>
                                <a:lnTo>
                                  <a:pt x="551" y="2"/>
                                </a:lnTo>
                                <a:lnTo>
                                  <a:pt x="578" y="2"/>
                                </a:lnTo>
                                <a:lnTo>
                                  <a:pt x="587" y="2"/>
                                </a:lnTo>
                                <a:lnTo>
                                  <a:pt x="606" y="2"/>
                                </a:lnTo>
                                <a:lnTo>
                                  <a:pt x="631" y="2"/>
                                </a:lnTo>
                                <a:lnTo>
                                  <a:pt x="650" y="2"/>
                                </a:lnTo>
                                <a:lnTo>
                                  <a:pt x="678" y="2"/>
                                </a:lnTo>
                                <a:lnTo>
                                  <a:pt x="705" y="0"/>
                                </a:lnTo>
                                <a:lnTo>
                                  <a:pt x="730" y="0"/>
                                </a:lnTo>
                                <a:lnTo>
                                  <a:pt x="754" y="0"/>
                                </a:lnTo>
                                <a:lnTo>
                                  <a:pt x="758" y="0"/>
                                </a:lnTo>
                                <a:lnTo>
                                  <a:pt x="785" y="0"/>
                                </a:lnTo>
                                <a:lnTo>
                                  <a:pt x="785" y="10"/>
                                </a:lnTo>
                                <a:lnTo>
                                  <a:pt x="785" y="25"/>
                                </a:lnTo>
                                <a:lnTo>
                                  <a:pt x="787" y="53"/>
                                </a:lnTo>
                                <a:lnTo>
                                  <a:pt x="787" y="76"/>
                                </a:lnTo>
                                <a:lnTo>
                                  <a:pt x="787" y="80"/>
                                </a:lnTo>
                                <a:lnTo>
                                  <a:pt x="787" y="97"/>
                                </a:lnTo>
                                <a:lnTo>
                                  <a:pt x="790" y="108"/>
                                </a:lnTo>
                                <a:lnTo>
                                  <a:pt x="790" y="110"/>
                                </a:lnTo>
                                <a:lnTo>
                                  <a:pt x="790" y="133"/>
                                </a:lnTo>
                                <a:lnTo>
                                  <a:pt x="790" y="160"/>
                                </a:lnTo>
                                <a:lnTo>
                                  <a:pt x="792" y="188"/>
                                </a:lnTo>
                                <a:lnTo>
                                  <a:pt x="792" y="209"/>
                                </a:lnTo>
                                <a:lnTo>
                                  <a:pt x="794" y="213"/>
                                </a:lnTo>
                                <a:lnTo>
                                  <a:pt x="794" y="215"/>
                                </a:lnTo>
                                <a:lnTo>
                                  <a:pt x="794" y="241"/>
                                </a:lnTo>
                                <a:lnTo>
                                  <a:pt x="794" y="243"/>
                                </a:lnTo>
                                <a:lnTo>
                                  <a:pt x="794" y="264"/>
                                </a:lnTo>
                                <a:lnTo>
                                  <a:pt x="796" y="268"/>
                                </a:lnTo>
                                <a:lnTo>
                                  <a:pt x="796" y="270"/>
                                </a:lnTo>
                                <a:lnTo>
                                  <a:pt x="796" y="296"/>
                                </a:lnTo>
                                <a:lnTo>
                                  <a:pt x="796" y="304"/>
                                </a:lnTo>
                                <a:lnTo>
                                  <a:pt x="796" y="321"/>
                                </a:lnTo>
                                <a:lnTo>
                                  <a:pt x="796" y="323"/>
                                </a:lnTo>
                                <a:lnTo>
                                  <a:pt x="798" y="348"/>
                                </a:lnTo>
                                <a:lnTo>
                                  <a:pt x="798" y="376"/>
                                </a:lnTo>
                                <a:lnTo>
                                  <a:pt x="798" y="403"/>
                                </a:lnTo>
                                <a:lnTo>
                                  <a:pt x="800" y="429"/>
                                </a:lnTo>
                                <a:lnTo>
                                  <a:pt x="800" y="431"/>
                                </a:lnTo>
                                <a:lnTo>
                                  <a:pt x="800" y="454"/>
                                </a:lnTo>
                                <a:lnTo>
                                  <a:pt x="800" y="456"/>
                                </a:lnTo>
                                <a:lnTo>
                                  <a:pt x="800" y="458"/>
                                </a:lnTo>
                                <a:lnTo>
                                  <a:pt x="802" y="473"/>
                                </a:lnTo>
                                <a:lnTo>
                                  <a:pt x="802" y="484"/>
                                </a:lnTo>
                                <a:lnTo>
                                  <a:pt x="802" y="511"/>
                                </a:lnTo>
                                <a:lnTo>
                                  <a:pt x="804" y="539"/>
                                </a:lnTo>
                                <a:lnTo>
                                  <a:pt x="806" y="564"/>
                                </a:lnTo>
                                <a:lnTo>
                                  <a:pt x="806" y="566"/>
                                </a:lnTo>
                                <a:lnTo>
                                  <a:pt x="806" y="591"/>
                                </a:lnTo>
                                <a:lnTo>
                                  <a:pt x="809" y="619"/>
                                </a:lnTo>
                                <a:lnTo>
                                  <a:pt x="809" y="644"/>
                                </a:lnTo>
                                <a:lnTo>
                                  <a:pt x="809" y="646"/>
                                </a:lnTo>
                                <a:lnTo>
                                  <a:pt x="811" y="672"/>
                                </a:lnTo>
                                <a:lnTo>
                                  <a:pt x="811" y="699"/>
                                </a:lnTo>
                                <a:lnTo>
                                  <a:pt x="811" y="705"/>
                                </a:lnTo>
                                <a:lnTo>
                                  <a:pt x="813" y="727"/>
                                </a:lnTo>
                                <a:lnTo>
                                  <a:pt x="813" y="754"/>
                                </a:lnTo>
                                <a:lnTo>
                                  <a:pt x="813" y="779"/>
                                </a:lnTo>
                                <a:lnTo>
                                  <a:pt x="815" y="807"/>
                                </a:lnTo>
                                <a:lnTo>
                                  <a:pt x="815" y="834"/>
                                </a:lnTo>
                                <a:lnTo>
                                  <a:pt x="815" y="860"/>
                                </a:lnTo>
                                <a:lnTo>
                                  <a:pt x="815" y="887"/>
                                </a:lnTo>
                                <a:lnTo>
                                  <a:pt x="817" y="915"/>
                                </a:lnTo>
                                <a:lnTo>
                                  <a:pt x="817" y="942"/>
                                </a:lnTo>
                                <a:lnTo>
                                  <a:pt x="817" y="967"/>
                                </a:lnTo>
                                <a:lnTo>
                                  <a:pt x="792" y="970"/>
                                </a:lnTo>
                                <a:lnTo>
                                  <a:pt x="790" y="970"/>
                                </a:lnTo>
                                <a:lnTo>
                                  <a:pt x="766" y="970"/>
                                </a:lnTo>
                                <a:lnTo>
                                  <a:pt x="764" y="970"/>
                                </a:lnTo>
                                <a:lnTo>
                                  <a:pt x="739" y="970"/>
                                </a:lnTo>
                                <a:lnTo>
                                  <a:pt x="737" y="970"/>
                                </a:lnTo>
                                <a:lnTo>
                                  <a:pt x="711" y="970"/>
                                </a:lnTo>
                                <a:lnTo>
                                  <a:pt x="709" y="972"/>
                                </a:lnTo>
                                <a:lnTo>
                                  <a:pt x="684" y="972"/>
                                </a:lnTo>
                                <a:lnTo>
                                  <a:pt x="682" y="972"/>
                                </a:lnTo>
                                <a:lnTo>
                                  <a:pt x="659" y="972"/>
                                </a:lnTo>
                                <a:lnTo>
                                  <a:pt x="656" y="972"/>
                                </a:lnTo>
                                <a:lnTo>
                                  <a:pt x="633" y="972"/>
                                </a:lnTo>
                                <a:lnTo>
                                  <a:pt x="629" y="972"/>
                                </a:lnTo>
                                <a:lnTo>
                                  <a:pt x="606" y="974"/>
                                </a:lnTo>
                                <a:lnTo>
                                  <a:pt x="602" y="972"/>
                                </a:lnTo>
                                <a:lnTo>
                                  <a:pt x="578" y="974"/>
                                </a:lnTo>
                                <a:lnTo>
                                  <a:pt x="574" y="974"/>
                                </a:lnTo>
                                <a:lnTo>
                                  <a:pt x="551" y="974"/>
                                </a:lnTo>
                                <a:lnTo>
                                  <a:pt x="547" y="974"/>
                                </a:lnTo>
                                <a:lnTo>
                                  <a:pt x="526" y="974"/>
                                </a:lnTo>
                                <a:lnTo>
                                  <a:pt x="519" y="974"/>
                                </a:lnTo>
                                <a:lnTo>
                                  <a:pt x="498" y="974"/>
                                </a:lnTo>
                                <a:lnTo>
                                  <a:pt x="494" y="974"/>
                                </a:lnTo>
                                <a:lnTo>
                                  <a:pt x="473" y="976"/>
                                </a:lnTo>
                                <a:lnTo>
                                  <a:pt x="466" y="976"/>
                                </a:lnTo>
                                <a:lnTo>
                                  <a:pt x="445" y="976"/>
                                </a:lnTo>
                                <a:lnTo>
                                  <a:pt x="441" y="976"/>
                                </a:lnTo>
                                <a:lnTo>
                                  <a:pt x="418" y="976"/>
                                </a:lnTo>
                                <a:lnTo>
                                  <a:pt x="414" y="976"/>
                                </a:lnTo>
                                <a:lnTo>
                                  <a:pt x="390" y="976"/>
                                </a:lnTo>
                                <a:lnTo>
                                  <a:pt x="386" y="976"/>
                                </a:lnTo>
                                <a:lnTo>
                                  <a:pt x="363" y="976"/>
                                </a:lnTo>
                                <a:lnTo>
                                  <a:pt x="333" y="976"/>
                                </a:lnTo>
                                <a:lnTo>
                                  <a:pt x="333" y="1010"/>
                                </a:lnTo>
                                <a:lnTo>
                                  <a:pt x="333" y="1035"/>
                                </a:lnTo>
                                <a:lnTo>
                                  <a:pt x="333" y="1037"/>
                                </a:lnTo>
                                <a:lnTo>
                                  <a:pt x="333" y="1063"/>
                                </a:lnTo>
                                <a:lnTo>
                                  <a:pt x="333" y="1090"/>
                                </a:lnTo>
                                <a:lnTo>
                                  <a:pt x="333" y="1115"/>
                                </a:lnTo>
                                <a:lnTo>
                                  <a:pt x="333" y="1117"/>
                                </a:lnTo>
                                <a:lnTo>
                                  <a:pt x="335" y="1145"/>
                                </a:lnTo>
                                <a:lnTo>
                                  <a:pt x="335" y="1170"/>
                                </a:lnTo>
                                <a:lnTo>
                                  <a:pt x="333" y="1172"/>
                                </a:lnTo>
                                <a:lnTo>
                                  <a:pt x="335" y="1198"/>
                                </a:lnTo>
                                <a:lnTo>
                                  <a:pt x="335" y="1225"/>
                                </a:lnTo>
                                <a:lnTo>
                                  <a:pt x="335" y="1253"/>
                                </a:lnTo>
                                <a:lnTo>
                                  <a:pt x="335" y="1261"/>
                                </a:lnTo>
                                <a:lnTo>
                                  <a:pt x="335" y="1278"/>
                                </a:lnTo>
                                <a:lnTo>
                                  <a:pt x="335" y="1280"/>
                                </a:lnTo>
                                <a:lnTo>
                                  <a:pt x="335" y="1308"/>
                                </a:lnTo>
                                <a:lnTo>
                                  <a:pt x="308" y="1308"/>
                                </a:lnTo>
                                <a:lnTo>
                                  <a:pt x="280" y="1308"/>
                                </a:lnTo>
                                <a:lnTo>
                                  <a:pt x="253" y="1310"/>
                                </a:lnTo>
                                <a:lnTo>
                                  <a:pt x="228" y="1310"/>
                                </a:lnTo>
                                <a:lnTo>
                                  <a:pt x="200" y="1310"/>
                                </a:lnTo>
                                <a:lnTo>
                                  <a:pt x="173" y="1312"/>
                                </a:lnTo>
                                <a:lnTo>
                                  <a:pt x="173" y="1284"/>
                                </a:lnTo>
                                <a:lnTo>
                                  <a:pt x="173" y="1257"/>
                                </a:lnTo>
                                <a:lnTo>
                                  <a:pt x="173" y="1232"/>
                                </a:lnTo>
                                <a:lnTo>
                                  <a:pt x="173" y="1229"/>
                                </a:lnTo>
                                <a:lnTo>
                                  <a:pt x="173" y="1204"/>
                                </a:lnTo>
                                <a:lnTo>
                                  <a:pt x="173" y="1177"/>
                                </a:lnTo>
                                <a:lnTo>
                                  <a:pt x="173" y="1174"/>
                                </a:lnTo>
                                <a:lnTo>
                                  <a:pt x="171" y="1149"/>
                                </a:lnTo>
                                <a:lnTo>
                                  <a:pt x="171" y="1122"/>
                                </a:lnTo>
                                <a:lnTo>
                                  <a:pt x="171" y="1094"/>
                                </a:lnTo>
                                <a:lnTo>
                                  <a:pt x="171" y="1069"/>
                                </a:lnTo>
                                <a:lnTo>
                                  <a:pt x="171" y="1041"/>
                                </a:lnTo>
                                <a:lnTo>
                                  <a:pt x="171" y="1014"/>
                                </a:lnTo>
                                <a:lnTo>
                                  <a:pt x="171" y="980"/>
                                </a:lnTo>
                                <a:lnTo>
                                  <a:pt x="145" y="980"/>
                                </a:lnTo>
                                <a:lnTo>
                                  <a:pt x="143" y="980"/>
                                </a:lnTo>
                                <a:lnTo>
                                  <a:pt x="118" y="980"/>
                                </a:lnTo>
                                <a:lnTo>
                                  <a:pt x="116" y="980"/>
                                </a:lnTo>
                                <a:lnTo>
                                  <a:pt x="90" y="980"/>
                                </a:lnTo>
                                <a:lnTo>
                                  <a:pt x="84" y="980"/>
                                </a:lnTo>
                                <a:lnTo>
                                  <a:pt x="63" y="980"/>
                                </a:lnTo>
                                <a:lnTo>
                                  <a:pt x="38" y="980"/>
                                </a:lnTo>
                                <a:lnTo>
                                  <a:pt x="35" y="980"/>
                                </a:lnTo>
                                <a:lnTo>
                                  <a:pt x="10" y="982"/>
                                </a:lnTo>
                                <a:lnTo>
                                  <a:pt x="10" y="955"/>
                                </a:lnTo>
                                <a:lnTo>
                                  <a:pt x="10" y="929"/>
                                </a:lnTo>
                                <a:lnTo>
                                  <a:pt x="10" y="927"/>
                                </a:lnTo>
                                <a:lnTo>
                                  <a:pt x="10" y="902"/>
                                </a:lnTo>
                                <a:lnTo>
                                  <a:pt x="10" y="900"/>
                                </a:lnTo>
                                <a:lnTo>
                                  <a:pt x="8" y="881"/>
                                </a:lnTo>
                                <a:lnTo>
                                  <a:pt x="8" y="874"/>
                                </a:lnTo>
                                <a:lnTo>
                                  <a:pt x="8" y="872"/>
                                </a:lnTo>
                                <a:lnTo>
                                  <a:pt x="8" y="864"/>
                                </a:lnTo>
                                <a:lnTo>
                                  <a:pt x="8" y="847"/>
                                </a:lnTo>
                                <a:lnTo>
                                  <a:pt x="8" y="845"/>
                                </a:lnTo>
                                <a:lnTo>
                                  <a:pt x="8" y="817"/>
                                </a:lnTo>
                                <a:lnTo>
                                  <a:pt x="8" y="790"/>
                                </a:lnTo>
                                <a:lnTo>
                                  <a:pt x="8" y="765"/>
                                </a:lnTo>
                                <a:lnTo>
                                  <a:pt x="8" y="763"/>
                                </a:lnTo>
                                <a:lnTo>
                                  <a:pt x="8" y="752"/>
                                </a:lnTo>
                                <a:lnTo>
                                  <a:pt x="8" y="737"/>
                                </a:lnTo>
                                <a:lnTo>
                                  <a:pt x="8" y="735"/>
                                </a:lnTo>
                                <a:lnTo>
                                  <a:pt x="8" y="710"/>
                                </a:lnTo>
                                <a:lnTo>
                                  <a:pt x="8" y="684"/>
                                </a:lnTo>
                                <a:lnTo>
                                  <a:pt x="8" y="682"/>
                                </a:lnTo>
                                <a:lnTo>
                                  <a:pt x="8" y="655"/>
                                </a:lnTo>
                                <a:lnTo>
                                  <a:pt x="6" y="627"/>
                                </a:lnTo>
                                <a:lnTo>
                                  <a:pt x="6" y="600"/>
                                </a:lnTo>
                                <a:lnTo>
                                  <a:pt x="6" y="581"/>
                                </a:lnTo>
                                <a:lnTo>
                                  <a:pt x="6" y="577"/>
                                </a:lnTo>
                                <a:lnTo>
                                  <a:pt x="6" y="553"/>
                                </a:lnTo>
                                <a:lnTo>
                                  <a:pt x="6" y="549"/>
                                </a:lnTo>
                                <a:lnTo>
                                  <a:pt x="6" y="532"/>
                                </a:lnTo>
                                <a:lnTo>
                                  <a:pt x="6" y="526"/>
                                </a:lnTo>
                                <a:lnTo>
                                  <a:pt x="6" y="522"/>
                                </a:lnTo>
                                <a:lnTo>
                                  <a:pt x="4" y="498"/>
                                </a:lnTo>
                                <a:lnTo>
                                  <a:pt x="4" y="494"/>
                                </a:lnTo>
                                <a:lnTo>
                                  <a:pt x="4" y="471"/>
                                </a:lnTo>
                                <a:lnTo>
                                  <a:pt x="4" y="469"/>
                                </a:lnTo>
                                <a:lnTo>
                                  <a:pt x="4" y="446"/>
                                </a:lnTo>
                                <a:lnTo>
                                  <a:pt x="4" y="441"/>
                                </a:lnTo>
                                <a:lnTo>
                                  <a:pt x="4" y="418"/>
                                </a:lnTo>
                                <a:lnTo>
                                  <a:pt x="4" y="414"/>
                                </a:lnTo>
                                <a:lnTo>
                                  <a:pt x="4" y="391"/>
                                </a:lnTo>
                                <a:lnTo>
                                  <a:pt x="4" y="386"/>
                                </a:lnTo>
                                <a:lnTo>
                                  <a:pt x="2" y="363"/>
                                </a:lnTo>
                                <a:lnTo>
                                  <a:pt x="2" y="336"/>
                                </a:lnTo>
                                <a:lnTo>
                                  <a:pt x="2" y="334"/>
                                </a:lnTo>
                                <a:lnTo>
                                  <a:pt x="2" y="310"/>
                                </a:lnTo>
                                <a:lnTo>
                                  <a:pt x="2" y="306"/>
                                </a:lnTo>
                                <a:lnTo>
                                  <a:pt x="2" y="294"/>
                                </a:lnTo>
                                <a:lnTo>
                                  <a:pt x="2" y="283"/>
                                </a:lnTo>
                                <a:lnTo>
                                  <a:pt x="2" y="279"/>
                                </a:lnTo>
                                <a:lnTo>
                                  <a:pt x="2" y="256"/>
                                </a:lnTo>
                                <a:lnTo>
                                  <a:pt x="2" y="251"/>
                                </a:lnTo>
                                <a:lnTo>
                                  <a:pt x="2" y="247"/>
                                </a:lnTo>
                                <a:lnTo>
                                  <a:pt x="2" y="230"/>
                                </a:lnTo>
                                <a:lnTo>
                                  <a:pt x="2" y="228"/>
                                </a:lnTo>
                                <a:lnTo>
                                  <a:pt x="2" y="224"/>
                                </a:lnTo>
                                <a:lnTo>
                                  <a:pt x="2" y="203"/>
                                </a:lnTo>
                                <a:lnTo>
                                  <a:pt x="2" y="198"/>
                                </a:lnTo>
                                <a:lnTo>
                                  <a:pt x="2" y="184"/>
                                </a:lnTo>
                                <a:lnTo>
                                  <a:pt x="2" y="182"/>
                                </a:lnTo>
                                <a:lnTo>
                                  <a:pt x="2" y="175"/>
                                </a:lnTo>
                                <a:lnTo>
                                  <a:pt x="2" y="171"/>
                                </a:lnTo>
                                <a:lnTo>
                                  <a:pt x="2" y="160"/>
                                </a:lnTo>
                                <a:lnTo>
                                  <a:pt x="2" y="158"/>
                                </a:lnTo>
                                <a:lnTo>
                                  <a:pt x="2" y="148"/>
                                </a:lnTo>
                                <a:lnTo>
                                  <a:pt x="2" y="146"/>
                                </a:lnTo>
                                <a:lnTo>
                                  <a:pt x="2" y="122"/>
                                </a:lnTo>
                                <a:lnTo>
                                  <a:pt x="2" y="120"/>
                                </a:lnTo>
                                <a:lnTo>
                                  <a:pt x="2" y="118"/>
                                </a:lnTo>
                                <a:lnTo>
                                  <a:pt x="0" y="91"/>
                                </a:lnTo>
                                <a:lnTo>
                                  <a:pt x="0" y="65"/>
                                </a:lnTo>
                                <a:lnTo>
                                  <a:pt x="0" y="63"/>
                                </a:lnTo>
                                <a:lnTo>
                                  <a:pt x="0" y="38"/>
                                </a:lnTo>
                                <a:lnTo>
                                  <a:pt x="0" y="36"/>
                                </a:lnTo>
                                <a:lnTo>
                                  <a:pt x="0" y="17"/>
                                </a:lnTo>
                                <a:lnTo>
                                  <a:pt x="0" y="10"/>
                                </a:lnTo>
                                <a:lnTo>
                                  <a:pt x="25" y="10"/>
                                </a:lnTo>
                                <a:lnTo>
                                  <a:pt x="35" y="10"/>
                                </a:lnTo>
                                <a:lnTo>
                                  <a:pt x="52" y="10"/>
                                </a:lnTo>
                                <a:lnTo>
                                  <a:pt x="59" y="10"/>
                                </a:lnTo>
                                <a:lnTo>
                                  <a:pt x="80" y="10"/>
                                </a:lnTo>
                                <a:lnTo>
                                  <a:pt x="105" y="10"/>
                                </a:lnTo>
                                <a:lnTo>
                                  <a:pt x="133" y="13"/>
                                </a:lnTo>
                                <a:lnTo>
                                  <a:pt x="160" y="13"/>
                                </a:lnTo>
                                <a:lnTo>
                                  <a:pt x="181" y="13"/>
                                </a:lnTo>
                                <a:lnTo>
                                  <a:pt x="183" y="13"/>
                                </a:lnTo>
                                <a:lnTo>
                                  <a:pt x="209" y="10"/>
                                </a:lnTo>
                                <a:lnTo>
                                  <a:pt x="232" y="10"/>
                                </a:lnTo>
                                <a:lnTo>
                                  <a:pt x="236" y="10"/>
                                </a:lnTo>
                                <a:lnTo>
                                  <a:pt x="242" y="10"/>
                                </a:lnTo>
                                <a:lnTo>
                                  <a:pt x="253" y="10"/>
                                </a:lnTo>
                                <a:lnTo>
                                  <a:pt x="264" y="10"/>
                                </a:lnTo>
                                <a:lnTo>
                                  <a:pt x="289" y="8"/>
                                </a:lnTo>
                                <a:lnTo>
                                  <a:pt x="291" y="8"/>
                                </a:lnTo>
                                <a:lnTo>
                                  <a:pt x="316" y="8"/>
                                </a:lnTo>
                                <a:close/>
                              </a:path>
                            </a:pathLst>
                          </a:custGeom>
                          <a:solidFill>
                            <a:srgbClr val="005CE6"/>
                          </a:solidFill>
                          <a:ln w="3810">
                            <a:solidFill>
                              <a:srgbClr val="6E6E6E"/>
                            </a:solidFill>
                            <a:round/>
                            <a:headEnd/>
                            <a:tailEnd/>
                          </a:ln>
                        </wps:spPr>
                        <wps:bodyPr rot="0" vert="horz" wrap="square" lIns="91440" tIns="45720" rIns="91440" bIns="45720" anchor="t" anchorCtr="0" upright="1">
                          <a:noAutofit/>
                        </wps:bodyPr>
                      </wps:wsp>
                      <wps:wsp>
                        <wps:cNvPr id="364" name="Freeform 492"/>
                        <wps:cNvSpPr>
                          <a:spLocks/>
                        </wps:cNvSpPr>
                        <wps:spPr bwMode="auto">
                          <a:xfrm>
                            <a:off x="1913800" y="1531605"/>
                            <a:ext cx="518200" cy="513702"/>
                          </a:xfrm>
                          <a:custGeom>
                            <a:avLst/>
                            <a:gdLst>
                              <a:gd name="T0" fmla="*/ 516255 w 816"/>
                              <a:gd name="T1" fmla="*/ 71120 h 809"/>
                              <a:gd name="T2" fmla="*/ 518160 w 816"/>
                              <a:gd name="T3" fmla="*/ 121920 h 809"/>
                              <a:gd name="T4" fmla="*/ 518160 w 816"/>
                              <a:gd name="T5" fmla="*/ 225425 h 809"/>
                              <a:gd name="T6" fmla="*/ 518160 w 816"/>
                              <a:gd name="T7" fmla="*/ 327025 h 809"/>
                              <a:gd name="T8" fmla="*/ 507365 w 816"/>
                              <a:gd name="T9" fmla="*/ 412750 h 809"/>
                              <a:gd name="T10" fmla="*/ 506095 w 816"/>
                              <a:gd name="T11" fmla="*/ 513715 h 809"/>
                              <a:gd name="T12" fmla="*/ 402590 w 816"/>
                              <a:gd name="T13" fmla="*/ 512445 h 809"/>
                              <a:gd name="T14" fmla="*/ 303530 w 816"/>
                              <a:gd name="T15" fmla="*/ 512445 h 809"/>
                              <a:gd name="T16" fmla="*/ 203835 w 816"/>
                              <a:gd name="T17" fmla="*/ 508000 h 809"/>
                              <a:gd name="T18" fmla="*/ 102235 w 816"/>
                              <a:gd name="T19" fmla="*/ 508000 h 809"/>
                              <a:gd name="T20" fmla="*/ 56515 w 816"/>
                              <a:gd name="T21" fmla="*/ 508000 h 809"/>
                              <a:gd name="T22" fmla="*/ 17780 w 816"/>
                              <a:gd name="T23" fmla="*/ 508000 h 809"/>
                              <a:gd name="T24" fmla="*/ 1270 w 816"/>
                              <a:gd name="T25" fmla="*/ 471805 h 809"/>
                              <a:gd name="T26" fmla="*/ 3175 w 816"/>
                              <a:gd name="T27" fmla="*/ 387350 h 809"/>
                              <a:gd name="T28" fmla="*/ 5715 w 816"/>
                              <a:gd name="T29" fmla="*/ 283845 h 809"/>
                              <a:gd name="T30" fmla="*/ 8255 w 816"/>
                              <a:gd name="T31" fmla="*/ 198120 h 809"/>
                              <a:gd name="T32" fmla="*/ 17780 w 816"/>
                              <a:gd name="T33" fmla="*/ 147320 h 809"/>
                              <a:gd name="T34" fmla="*/ 25400 w 816"/>
                              <a:gd name="T35" fmla="*/ 143510 h 809"/>
                              <a:gd name="T36" fmla="*/ 33655 w 816"/>
                              <a:gd name="T37" fmla="*/ 139065 h 809"/>
                              <a:gd name="T38" fmla="*/ 40640 w 816"/>
                              <a:gd name="T39" fmla="*/ 133985 h 809"/>
                              <a:gd name="T40" fmla="*/ 46990 w 816"/>
                              <a:gd name="T41" fmla="*/ 128270 h 809"/>
                              <a:gd name="T42" fmla="*/ 53975 w 816"/>
                              <a:gd name="T43" fmla="*/ 124460 h 809"/>
                              <a:gd name="T44" fmla="*/ 60325 w 816"/>
                              <a:gd name="T45" fmla="*/ 120650 h 809"/>
                              <a:gd name="T46" fmla="*/ 61595 w 816"/>
                              <a:gd name="T47" fmla="*/ 111125 h 809"/>
                              <a:gd name="T48" fmla="*/ 64770 w 816"/>
                              <a:gd name="T49" fmla="*/ 101600 h 809"/>
                              <a:gd name="T50" fmla="*/ 69850 w 816"/>
                              <a:gd name="T51" fmla="*/ 93345 h 809"/>
                              <a:gd name="T52" fmla="*/ 80645 w 816"/>
                              <a:gd name="T53" fmla="*/ 86995 h 809"/>
                              <a:gd name="T54" fmla="*/ 88900 w 816"/>
                              <a:gd name="T55" fmla="*/ 85725 h 809"/>
                              <a:gd name="T56" fmla="*/ 96520 w 816"/>
                              <a:gd name="T57" fmla="*/ 84455 h 809"/>
                              <a:gd name="T58" fmla="*/ 109855 w 816"/>
                              <a:gd name="T59" fmla="*/ 88265 h 809"/>
                              <a:gd name="T60" fmla="*/ 116840 w 816"/>
                              <a:gd name="T61" fmla="*/ 84455 h 809"/>
                              <a:gd name="T62" fmla="*/ 122555 w 816"/>
                              <a:gd name="T63" fmla="*/ 77470 h 809"/>
                              <a:gd name="T64" fmla="*/ 134620 w 816"/>
                              <a:gd name="T65" fmla="*/ 74930 h 809"/>
                              <a:gd name="T66" fmla="*/ 143510 w 816"/>
                              <a:gd name="T67" fmla="*/ 74930 h 809"/>
                              <a:gd name="T68" fmla="*/ 151765 w 816"/>
                              <a:gd name="T69" fmla="*/ 73660 h 809"/>
                              <a:gd name="T70" fmla="*/ 160020 w 816"/>
                              <a:gd name="T71" fmla="*/ 73660 h 809"/>
                              <a:gd name="T72" fmla="*/ 168910 w 816"/>
                              <a:gd name="T73" fmla="*/ 72390 h 809"/>
                              <a:gd name="T74" fmla="*/ 174625 w 816"/>
                              <a:gd name="T75" fmla="*/ 69215 h 809"/>
                              <a:gd name="T76" fmla="*/ 180975 w 816"/>
                              <a:gd name="T77" fmla="*/ 67945 h 809"/>
                              <a:gd name="T78" fmla="*/ 186690 w 816"/>
                              <a:gd name="T79" fmla="*/ 64135 h 809"/>
                              <a:gd name="T80" fmla="*/ 193040 w 816"/>
                              <a:gd name="T81" fmla="*/ 61595 h 809"/>
                              <a:gd name="T82" fmla="*/ 197485 w 816"/>
                              <a:gd name="T83" fmla="*/ 55880 h 809"/>
                              <a:gd name="T84" fmla="*/ 203835 w 816"/>
                              <a:gd name="T85" fmla="*/ 53340 h 809"/>
                              <a:gd name="T86" fmla="*/ 212090 w 816"/>
                              <a:gd name="T87" fmla="*/ 52070 h 809"/>
                              <a:gd name="T88" fmla="*/ 219075 w 816"/>
                              <a:gd name="T89" fmla="*/ 50800 h 809"/>
                              <a:gd name="T90" fmla="*/ 224155 w 816"/>
                              <a:gd name="T91" fmla="*/ 43815 h 809"/>
                              <a:gd name="T92" fmla="*/ 226695 w 816"/>
                              <a:gd name="T93" fmla="*/ 38735 h 809"/>
                              <a:gd name="T94" fmla="*/ 229235 w 816"/>
                              <a:gd name="T95" fmla="*/ 33020 h 809"/>
                              <a:gd name="T96" fmla="*/ 231140 w 816"/>
                              <a:gd name="T97" fmla="*/ 25400 h 809"/>
                              <a:gd name="T98" fmla="*/ 233680 w 816"/>
                              <a:gd name="T99" fmla="*/ 17145 h 809"/>
                              <a:gd name="T100" fmla="*/ 233680 w 816"/>
                              <a:gd name="T101" fmla="*/ 8890 h 809"/>
                              <a:gd name="T102" fmla="*/ 229235 w 816"/>
                              <a:gd name="T103" fmla="*/ 1270 h 809"/>
                              <a:gd name="T104" fmla="*/ 257810 w 816"/>
                              <a:gd name="T105" fmla="*/ 0 h 809"/>
                              <a:gd name="T106" fmla="*/ 281940 w 816"/>
                              <a:gd name="T107" fmla="*/ 0 h 809"/>
                              <a:gd name="T108" fmla="*/ 308610 w 816"/>
                              <a:gd name="T109" fmla="*/ 0 h 809"/>
                              <a:gd name="T110" fmla="*/ 334010 w 816"/>
                              <a:gd name="T111" fmla="*/ 1270 h 809"/>
                              <a:gd name="T112" fmla="*/ 360680 w 816"/>
                              <a:gd name="T113" fmla="*/ 1270 h 809"/>
                              <a:gd name="T114" fmla="*/ 387985 w 816"/>
                              <a:gd name="T115" fmla="*/ 1270 h 809"/>
                              <a:gd name="T116" fmla="*/ 427990 w 816"/>
                              <a:gd name="T117" fmla="*/ 2540 h 809"/>
                              <a:gd name="T118" fmla="*/ 480060 w 816"/>
                              <a:gd name="T119" fmla="*/ 2540 h 809"/>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816" h="809">
                                <a:moveTo>
                                  <a:pt x="809" y="4"/>
                                </a:moveTo>
                                <a:lnTo>
                                  <a:pt x="809" y="31"/>
                                </a:lnTo>
                                <a:lnTo>
                                  <a:pt x="811" y="57"/>
                                </a:lnTo>
                                <a:lnTo>
                                  <a:pt x="811" y="84"/>
                                </a:lnTo>
                                <a:lnTo>
                                  <a:pt x="813" y="109"/>
                                </a:lnTo>
                                <a:lnTo>
                                  <a:pt x="813" y="112"/>
                                </a:lnTo>
                                <a:lnTo>
                                  <a:pt x="813" y="124"/>
                                </a:lnTo>
                                <a:lnTo>
                                  <a:pt x="816" y="124"/>
                                </a:lnTo>
                                <a:lnTo>
                                  <a:pt x="816" y="137"/>
                                </a:lnTo>
                                <a:lnTo>
                                  <a:pt x="816" y="158"/>
                                </a:lnTo>
                                <a:lnTo>
                                  <a:pt x="816" y="164"/>
                                </a:lnTo>
                                <a:lnTo>
                                  <a:pt x="816" y="192"/>
                                </a:lnTo>
                                <a:lnTo>
                                  <a:pt x="816" y="219"/>
                                </a:lnTo>
                                <a:lnTo>
                                  <a:pt x="816" y="247"/>
                                </a:lnTo>
                                <a:lnTo>
                                  <a:pt x="816" y="272"/>
                                </a:lnTo>
                                <a:lnTo>
                                  <a:pt x="816" y="300"/>
                                </a:lnTo>
                                <a:lnTo>
                                  <a:pt x="816" y="327"/>
                                </a:lnTo>
                                <a:lnTo>
                                  <a:pt x="816" y="355"/>
                                </a:lnTo>
                                <a:lnTo>
                                  <a:pt x="816" y="382"/>
                                </a:lnTo>
                                <a:lnTo>
                                  <a:pt x="813" y="409"/>
                                </a:lnTo>
                                <a:lnTo>
                                  <a:pt x="813" y="435"/>
                                </a:lnTo>
                                <a:lnTo>
                                  <a:pt x="816" y="464"/>
                                </a:lnTo>
                                <a:lnTo>
                                  <a:pt x="816" y="490"/>
                                </a:lnTo>
                                <a:lnTo>
                                  <a:pt x="816" y="515"/>
                                </a:lnTo>
                                <a:lnTo>
                                  <a:pt x="813" y="543"/>
                                </a:lnTo>
                                <a:lnTo>
                                  <a:pt x="813" y="570"/>
                                </a:lnTo>
                                <a:lnTo>
                                  <a:pt x="813" y="597"/>
                                </a:lnTo>
                                <a:lnTo>
                                  <a:pt x="813" y="623"/>
                                </a:lnTo>
                                <a:lnTo>
                                  <a:pt x="813" y="650"/>
                                </a:lnTo>
                                <a:lnTo>
                                  <a:pt x="799" y="650"/>
                                </a:lnTo>
                                <a:lnTo>
                                  <a:pt x="799" y="674"/>
                                </a:lnTo>
                                <a:lnTo>
                                  <a:pt x="799" y="701"/>
                                </a:lnTo>
                                <a:lnTo>
                                  <a:pt x="799" y="728"/>
                                </a:lnTo>
                                <a:lnTo>
                                  <a:pt x="799" y="754"/>
                                </a:lnTo>
                                <a:lnTo>
                                  <a:pt x="797" y="781"/>
                                </a:lnTo>
                                <a:lnTo>
                                  <a:pt x="797" y="809"/>
                                </a:lnTo>
                                <a:lnTo>
                                  <a:pt x="769" y="809"/>
                                </a:lnTo>
                                <a:lnTo>
                                  <a:pt x="744" y="809"/>
                                </a:lnTo>
                                <a:lnTo>
                                  <a:pt x="716" y="809"/>
                                </a:lnTo>
                                <a:lnTo>
                                  <a:pt x="689" y="807"/>
                                </a:lnTo>
                                <a:lnTo>
                                  <a:pt x="661" y="809"/>
                                </a:lnTo>
                                <a:lnTo>
                                  <a:pt x="634" y="807"/>
                                </a:lnTo>
                                <a:lnTo>
                                  <a:pt x="606" y="809"/>
                                </a:lnTo>
                                <a:lnTo>
                                  <a:pt x="579" y="807"/>
                                </a:lnTo>
                                <a:lnTo>
                                  <a:pt x="554" y="807"/>
                                </a:lnTo>
                                <a:lnTo>
                                  <a:pt x="526" y="807"/>
                                </a:lnTo>
                                <a:lnTo>
                                  <a:pt x="501" y="807"/>
                                </a:lnTo>
                                <a:lnTo>
                                  <a:pt x="478" y="807"/>
                                </a:lnTo>
                                <a:lnTo>
                                  <a:pt x="450" y="805"/>
                                </a:lnTo>
                                <a:lnTo>
                                  <a:pt x="425" y="805"/>
                                </a:lnTo>
                                <a:lnTo>
                                  <a:pt x="397" y="802"/>
                                </a:lnTo>
                                <a:lnTo>
                                  <a:pt x="370" y="802"/>
                                </a:lnTo>
                                <a:lnTo>
                                  <a:pt x="342" y="802"/>
                                </a:lnTo>
                                <a:lnTo>
                                  <a:pt x="321" y="800"/>
                                </a:lnTo>
                                <a:lnTo>
                                  <a:pt x="294" y="800"/>
                                </a:lnTo>
                                <a:lnTo>
                                  <a:pt x="266" y="800"/>
                                </a:lnTo>
                                <a:lnTo>
                                  <a:pt x="239" y="800"/>
                                </a:lnTo>
                                <a:lnTo>
                                  <a:pt x="212" y="800"/>
                                </a:lnTo>
                                <a:lnTo>
                                  <a:pt x="184" y="800"/>
                                </a:lnTo>
                                <a:lnTo>
                                  <a:pt x="161" y="800"/>
                                </a:lnTo>
                                <a:lnTo>
                                  <a:pt x="135" y="800"/>
                                </a:lnTo>
                                <a:lnTo>
                                  <a:pt x="133" y="800"/>
                                </a:lnTo>
                                <a:lnTo>
                                  <a:pt x="108" y="800"/>
                                </a:lnTo>
                                <a:lnTo>
                                  <a:pt x="106" y="800"/>
                                </a:lnTo>
                                <a:lnTo>
                                  <a:pt x="95" y="800"/>
                                </a:lnTo>
                                <a:lnTo>
                                  <a:pt x="89" y="800"/>
                                </a:lnTo>
                                <a:lnTo>
                                  <a:pt x="83" y="800"/>
                                </a:lnTo>
                                <a:lnTo>
                                  <a:pt x="81" y="800"/>
                                </a:lnTo>
                                <a:lnTo>
                                  <a:pt x="78" y="800"/>
                                </a:lnTo>
                                <a:lnTo>
                                  <a:pt x="55" y="800"/>
                                </a:lnTo>
                                <a:lnTo>
                                  <a:pt x="53" y="800"/>
                                </a:lnTo>
                                <a:lnTo>
                                  <a:pt x="28" y="800"/>
                                </a:lnTo>
                                <a:lnTo>
                                  <a:pt x="26" y="800"/>
                                </a:lnTo>
                                <a:lnTo>
                                  <a:pt x="0" y="798"/>
                                </a:lnTo>
                                <a:lnTo>
                                  <a:pt x="0" y="773"/>
                                </a:lnTo>
                                <a:lnTo>
                                  <a:pt x="0" y="771"/>
                                </a:lnTo>
                                <a:lnTo>
                                  <a:pt x="2" y="745"/>
                                </a:lnTo>
                                <a:lnTo>
                                  <a:pt x="2" y="743"/>
                                </a:lnTo>
                                <a:lnTo>
                                  <a:pt x="2" y="718"/>
                                </a:lnTo>
                                <a:lnTo>
                                  <a:pt x="2" y="690"/>
                                </a:lnTo>
                                <a:lnTo>
                                  <a:pt x="5" y="665"/>
                                </a:lnTo>
                                <a:lnTo>
                                  <a:pt x="5" y="663"/>
                                </a:lnTo>
                                <a:lnTo>
                                  <a:pt x="5" y="638"/>
                                </a:lnTo>
                                <a:lnTo>
                                  <a:pt x="5" y="610"/>
                                </a:lnTo>
                                <a:lnTo>
                                  <a:pt x="7" y="583"/>
                                </a:lnTo>
                                <a:lnTo>
                                  <a:pt x="7" y="557"/>
                                </a:lnTo>
                                <a:lnTo>
                                  <a:pt x="9" y="530"/>
                                </a:lnTo>
                                <a:lnTo>
                                  <a:pt x="9" y="502"/>
                                </a:lnTo>
                                <a:lnTo>
                                  <a:pt x="9" y="473"/>
                                </a:lnTo>
                                <a:lnTo>
                                  <a:pt x="9" y="447"/>
                                </a:lnTo>
                                <a:lnTo>
                                  <a:pt x="11" y="420"/>
                                </a:lnTo>
                                <a:lnTo>
                                  <a:pt x="11" y="393"/>
                                </a:lnTo>
                                <a:lnTo>
                                  <a:pt x="11" y="367"/>
                                </a:lnTo>
                                <a:lnTo>
                                  <a:pt x="11" y="365"/>
                                </a:lnTo>
                                <a:lnTo>
                                  <a:pt x="13" y="340"/>
                                </a:lnTo>
                                <a:lnTo>
                                  <a:pt x="13" y="312"/>
                                </a:lnTo>
                                <a:lnTo>
                                  <a:pt x="13" y="287"/>
                                </a:lnTo>
                                <a:lnTo>
                                  <a:pt x="13" y="285"/>
                                </a:lnTo>
                                <a:lnTo>
                                  <a:pt x="13" y="259"/>
                                </a:lnTo>
                                <a:lnTo>
                                  <a:pt x="15" y="234"/>
                                </a:lnTo>
                                <a:lnTo>
                                  <a:pt x="26" y="232"/>
                                </a:lnTo>
                                <a:lnTo>
                                  <a:pt x="28" y="232"/>
                                </a:lnTo>
                                <a:lnTo>
                                  <a:pt x="30" y="232"/>
                                </a:lnTo>
                                <a:lnTo>
                                  <a:pt x="32" y="230"/>
                                </a:lnTo>
                                <a:lnTo>
                                  <a:pt x="36" y="228"/>
                                </a:lnTo>
                                <a:lnTo>
                                  <a:pt x="38" y="228"/>
                                </a:lnTo>
                                <a:lnTo>
                                  <a:pt x="40" y="228"/>
                                </a:lnTo>
                                <a:lnTo>
                                  <a:pt x="40" y="226"/>
                                </a:lnTo>
                                <a:lnTo>
                                  <a:pt x="43" y="226"/>
                                </a:lnTo>
                                <a:lnTo>
                                  <a:pt x="45" y="224"/>
                                </a:lnTo>
                                <a:lnTo>
                                  <a:pt x="49" y="224"/>
                                </a:lnTo>
                                <a:lnTo>
                                  <a:pt x="49" y="221"/>
                                </a:lnTo>
                                <a:lnTo>
                                  <a:pt x="51" y="221"/>
                                </a:lnTo>
                                <a:lnTo>
                                  <a:pt x="53" y="219"/>
                                </a:lnTo>
                                <a:lnTo>
                                  <a:pt x="55" y="217"/>
                                </a:lnTo>
                                <a:lnTo>
                                  <a:pt x="57" y="215"/>
                                </a:lnTo>
                                <a:lnTo>
                                  <a:pt x="59" y="215"/>
                                </a:lnTo>
                                <a:lnTo>
                                  <a:pt x="59" y="213"/>
                                </a:lnTo>
                                <a:lnTo>
                                  <a:pt x="62" y="213"/>
                                </a:lnTo>
                                <a:lnTo>
                                  <a:pt x="64" y="211"/>
                                </a:lnTo>
                                <a:lnTo>
                                  <a:pt x="66" y="211"/>
                                </a:lnTo>
                                <a:lnTo>
                                  <a:pt x="66" y="209"/>
                                </a:lnTo>
                                <a:lnTo>
                                  <a:pt x="68" y="209"/>
                                </a:lnTo>
                                <a:lnTo>
                                  <a:pt x="70" y="207"/>
                                </a:lnTo>
                                <a:lnTo>
                                  <a:pt x="72" y="205"/>
                                </a:lnTo>
                                <a:lnTo>
                                  <a:pt x="74" y="202"/>
                                </a:lnTo>
                                <a:lnTo>
                                  <a:pt x="74" y="200"/>
                                </a:lnTo>
                                <a:lnTo>
                                  <a:pt x="76" y="200"/>
                                </a:lnTo>
                                <a:lnTo>
                                  <a:pt x="76" y="198"/>
                                </a:lnTo>
                                <a:lnTo>
                                  <a:pt x="76" y="196"/>
                                </a:lnTo>
                                <a:lnTo>
                                  <a:pt x="81" y="196"/>
                                </a:lnTo>
                                <a:lnTo>
                                  <a:pt x="85" y="196"/>
                                </a:lnTo>
                                <a:lnTo>
                                  <a:pt x="87" y="196"/>
                                </a:lnTo>
                                <a:lnTo>
                                  <a:pt x="89" y="196"/>
                                </a:lnTo>
                                <a:lnTo>
                                  <a:pt x="91" y="194"/>
                                </a:lnTo>
                                <a:lnTo>
                                  <a:pt x="93" y="194"/>
                                </a:lnTo>
                                <a:lnTo>
                                  <a:pt x="93" y="192"/>
                                </a:lnTo>
                                <a:lnTo>
                                  <a:pt x="95" y="190"/>
                                </a:lnTo>
                                <a:lnTo>
                                  <a:pt x="95" y="186"/>
                                </a:lnTo>
                                <a:lnTo>
                                  <a:pt x="97" y="183"/>
                                </a:lnTo>
                                <a:lnTo>
                                  <a:pt x="97" y="181"/>
                                </a:lnTo>
                                <a:lnTo>
                                  <a:pt x="97" y="179"/>
                                </a:lnTo>
                                <a:lnTo>
                                  <a:pt x="97" y="177"/>
                                </a:lnTo>
                                <a:lnTo>
                                  <a:pt x="97" y="175"/>
                                </a:lnTo>
                                <a:lnTo>
                                  <a:pt x="100" y="173"/>
                                </a:lnTo>
                                <a:lnTo>
                                  <a:pt x="100" y="171"/>
                                </a:lnTo>
                                <a:lnTo>
                                  <a:pt x="102" y="167"/>
                                </a:lnTo>
                                <a:lnTo>
                                  <a:pt x="102" y="164"/>
                                </a:lnTo>
                                <a:lnTo>
                                  <a:pt x="102" y="162"/>
                                </a:lnTo>
                                <a:lnTo>
                                  <a:pt x="102" y="160"/>
                                </a:lnTo>
                                <a:lnTo>
                                  <a:pt x="104" y="158"/>
                                </a:lnTo>
                                <a:lnTo>
                                  <a:pt x="104" y="156"/>
                                </a:lnTo>
                                <a:lnTo>
                                  <a:pt x="106" y="152"/>
                                </a:lnTo>
                                <a:lnTo>
                                  <a:pt x="108" y="152"/>
                                </a:lnTo>
                                <a:lnTo>
                                  <a:pt x="108" y="150"/>
                                </a:lnTo>
                                <a:lnTo>
                                  <a:pt x="110" y="147"/>
                                </a:lnTo>
                                <a:lnTo>
                                  <a:pt x="112" y="147"/>
                                </a:lnTo>
                                <a:lnTo>
                                  <a:pt x="116" y="143"/>
                                </a:lnTo>
                                <a:lnTo>
                                  <a:pt x="119" y="141"/>
                                </a:lnTo>
                                <a:lnTo>
                                  <a:pt x="121" y="141"/>
                                </a:lnTo>
                                <a:lnTo>
                                  <a:pt x="125" y="139"/>
                                </a:lnTo>
                                <a:lnTo>
                                  <a:pt x="127" y="137"/>
                                </a:lnTo>
                                <a:lnTo>
                                  <a:pt x="129" y="137"/>
                                </a:lnTo>
                                <a:lnTo>
                                  <a:pt x="131" y="137"/>
                                </a:lnTo>
                                <a:lnTo>
                                  <a:pt x="133" y="137"/>
                                </a:lnTo>
                                <a:lnTo>
                                  <a:pt x="135" y="137"/>
                                </a:lnTo>
                                <a:lnTo>
                                  <a:pt x="138" y="135"/>
                                </a:lnTo>
                                <a:lnTo>
                                  <a:pt x="140" y="135"/>
                                </a:lnTo>
                                <a:lnTo>
                                  <a:pt x="140" y="133"/>
                                </a:lnTo>
                                <a:lnTo>
                                  <a:pt x="144" y="133"/>
                                </a:lnTo>
                                <a:lnTo>
                                  <a:pt x="146" y="133"/>
                                </a:lnTo>
                                <a:lnTo>
                                  <a:pt x="148" y="131"/>
                                </a:lnTo>
                                <a:lnTo>
                                  <a:pt x="150" y="131"/>
                                </a:lnTo>
                                <a:lnTo>
                                  <a:pt x="152" y="133"/>
                                </a:lnTo>
                                <a:lnTo>
                                  <a:pt x="154" y="133"/>
                                </a:lnTo>
                                <a:lnTo>
                                  <a:pt x="161" y="135"/>
                                </a:lnTo>
                                <a:lnTo>
                                  <a:pt x="165" y="137"/>
                                </a:lnTo>
                                <a:lnTo>
                                  <a:pt x="169" y="137"/>
                                </a:lnTo>
                                <a:lnTo>
                                  <a:pt x="171" y="137"/>
                                </a:lnTo>
                                <a:lnTo>
                                  <a:pt x="173" y="139"/>
                                </a:lnTo>
                                <a:lnTo>
                                  <a:pt x="176" y="139"/>
                                </a:lnTo>
                                <a:lnTo>
                                  <a:pt x="178" y="137"/>
                                </a:lnTo>
                                <a:lnTo>
                                  <a:pt x="180" y="137"/>
                                </a:lnTo>
                                <a:lnTo>
                                  <a:pt x="182" y="137"/>
                                </a:lnTo>
                                <a:lnTo>
                                  <a:pt x="182" y="135"/>
                                </a:lnTo>
                                <a:lnTo>
                                  <a:pt x="184" y="133"/>
                                </a:lnTo>
                                <a:lnTo>
                                  <a:pt x="186" y="133"/>
                                </a:lnTo>
                                <a:lnTo>
                                  <a:pt x="186" y="131"/>
                                </a:lnTo>
                                <a:lnTo>
                                  <a:pt x="188" y="126"/>
                                </a:lnTo>
                                <a:lnTo>
                                  <a:pt x="190" y="126"/>
                                </a:lnTo>
                                <a:lnTo>
                                  <a:pt x="190" y="124"/>
                                </a:lnTo>
                                <a:lnTo>
                                  <a:pt x="193" y="122"/>
                                </a:lnTo>
                                <a:lnTo>
                                  <a:pt x="197" y="122"/>
                                </a:lnTo>
                                <a:lnTo>
                                  <a:pt x="199" y="122"/>
                                </a:lnTo>
                                <a:lnTo>
                                  <a:pt x="201" y="122"/>
                                </a:lnTo>
                                <a:lnTo>
                                  <a:pt x="203" y="120"/>
                                </a:lnTo>
                                <a:lnTo>
                                  <a:pt x="209" y="120"/>
                                </a:lnTo>
                                <a:lnTo>
                                  <a:pt x="212" y="118"/>
                                </a:lnTo>
                                <a:lnTo>
                                  <a:pt x="214" y="118"/>
                                </a:lnTo>
                                <a:lnTo>
                                  <a:pt x="216" y="118"/>
                                </a:lnTo>
                                <a:lnTo>
                                  <a:pt x="218" y="118"/>
                                </a:lnTo>
                                <a:lnTo>
                                  <a:pt x="220" y="118"/>
                                </a:lnTo>
                                <a:lnTo>
                                  <a:pt x="224" y="118"/>
                                </a:lnTo>
                                <a:lnTo>
                                  <a:pt x="226" y="118"/>
                                </a:lnTo>
                                <a:lnTo>
                                  <a:pt x="228" y="118"/>
                                </a:lnTo>
                                <a:lnTo>
                                  <a:pt x="231" y="118"/>
                                </a:lnTo>
                                <a:lnTo>
                                  <a:pt x="233" y="116"/>
                                </a:lnTo>
                                <a:lnTo>
                                  <a:pt x="235" y="116"/>
                                </a:lnTo>
                                <a:lnTo>
                                  <a:pt x="237" y="116"/>
                                </a:lnTo>
                                <a:lnTo>
                                  <a:pt x="239" y="116"/>
                                </a:lnTo>
                                <a:lnTo>
                                  <a:pt x="241" y="114"/>
                                </a:lnTo>
                                <a:lnTo>
                                  <a:pt x="243" y="114"/>
                                </a:lnTo>
                                <a:lnTo>
                                  <a:pt x="245" y="114"/>
                                </a:lnTo>
                                <a:lnTo>
                                  <a:pt x="247" y="114"/>
                                </a:lnTo>
                                <a:lnTo>
                                  <a:pt x="250" y="114"/>
                                </a:lnTo>
                                <a:lnTo>
                                  <a:pt x="252" y="116"/>
                                </a:lnTo>
                                <a:lnTo>
                                  <a:pt x="254" y="116"/>
                                </a:lnTo>
                                <a:lnTo>
                                  <a:pt x="256" y="116"/>
                                </a:lnTo>
                                <a:lnTo>
                                  <a:pt x="258" y="114"/>
                                </a:lnTo>
                                <a:lnTo>
                                  <a:pt x="260" y="114"/>
                                </a:lnTo>
                                <a:lnTo>
                                  <a:pt x="264" y="114"/>
                                </a:lnTo>
                                <a:lnTo>
                                  <a:pt x="266" y="114"/>
                                </a:lnTo>
                                <a:lnTo>
                                  <a:pt x="269" y="114"/>
                                </a:lnTo>
                                <a:lnTo>
                                  <a:pt x="271" y="114"/>
                                </a:lnTo>
                                <a:lnTo>
                                  <a:pt x="271" y="112"/>
                                </a:lnTo>
                                <a:lnTo>
                                  <a:pt x="273" y="112"/>
                                </a:lnTo>
                                <a:lnTo>
                                  <a:pt x="275" y="112"/>
                                </a:lnTo>
                                <a:lnTo>
                                  <a:pt x="275" y="109"/>
                                </a:lnTo>
                                <a:lnTo>
                                  <a:pt x="277" y="109"/>
                                </a:lnTo>
                                <a:lnTo>
                                  <a:pt x="279" y="109"/>
                                </a:lnTo>
                                <a:lnTo>
                                  <a:pt x="281" y="109"/>
                                </a:lnTo>
                                <a:lnTo>
                                  <a:pt x="283" y="109"/>
                                </a:lnTo>
                                <a:lnTo>
                                  <a:pt x="283" y="107"/>
                                </a:lnTo>
                                <a:lnTo>
                                  <a:pt x="285" y="107"/>
                                </a:lnTo>
                                <a:lnTo>
                                  <a:pt x="288" y="105"/>
                                </a:lnTo>
                                <a:lnTo>
                                  <a:pt x="290" y="105"/>
                                </a:lnTo>
                                <a:lnTo>
                                  <a:pt x="290" y="103"/>
                                </a:lnTo>
                                <a:lnTo>
                                  <a:pt x="292" y="103"/>
                                </a:lnTo>
                                <a:lnTo>
                                  <a:pt x="294" y="103"/>
                                </a:lnTo>
                                <a:lnTo>
                                  <a:pt x="294" y="101"/>
                                </a:lnTo>
                                <a:lnTo>
                                  <a:pt x="296" y="101"/>
                                </a:lnTo>
                                <a:lnTo>
                                  <a:pt x="298" y="101"/>
                                </a:lnTo>
                                <a:lnTo>
                                  <a:pt x="300" y="101"/>
                                </a:lnTo>
                                <a:lnTo>
                                  <a:pt x="302" y="101"/>
                                </a:lnTo>
                                <a:lnTo>
                                  <a:pt x="304" y="99"/>
                                </a:lnTo>
                                <a:lnTo>
                                  <a:pt x="304" y="97"/>
                                </a:lnTo>
                                <a:lnTo>
                                  <a:pt x="304" y="95"/>
                                </a:lnTo>
                                <a:lnTo>
                                  <a:pt x="307" y="95"/>
                                </a:lnTo>
                                <a:lnTo>
                                  <a:pt x="307" y="93"/>
                                </a:lnTo>
                                <a:lnTo>
                                  <a:pt x="307" y="90"/>
                                </a:lnTo>
                                <a:lnTo>
                                  <a:pt x="309" y="88"/>
                                </a:lnTo>
                                <a:lnTo>
                                  <a:pt x="311" y="88"/>
                                </a:lnTo>
                                <a:lnTo>
                                  <a:pt x="311" y="86"/>
                                </a:lnTo>
                                <a:lnTo>
                                  <a:pt x="313" y="86"/>
                                </a:lnTo>
                                <a:lnTo>
                                  <a:pt x="315" y="86"/>
                                </a:lnTo>
                                <a:lnTo>
                                  <a:pt x="317" y="84"/>
                                </a:lnTo>
                                <a:lnTo>
                                  <a:pt x="319" y="84"/>
                                </a:lnTo>
                                <a:lnTo>
                                  <a:pt x="321" y="84"/>
                                </a:lnTo>
                                <a:lnTo>
                                  <a:pt x="323" y="84"/>
                                </a:lnTo>
                                <a:lnTo>
                                  <a:pt x="326" y="84"/>
                                </a:lnTo>
                                <a:lnTo>
                                  <a:pt x="328" y="84"/>
                                </a:lnTo>
                                <a:lnTo>
                                  <a:pt x="330" y="84"/>
                                </a:lnTo>
                                <a:lnTo>
                                  <a:pt x="332" y="84"/>
                                </a:lnTo>
                                <a:lnTo>
                                  <a:pt x="334" y="82"/>
                                </a:lnTo>
                                <a:lnTo>
                                  <a:pt x="336" y="82"/>
                                </a:lnTo>
                                <a:lnTo>
                                  <a:pt x="338" y="82"/>
                                </a:lnTo>
                                <a:lnTo>
                                  <a:pt x="340" y="82"/>
                                </a:lnTo>
                                <a:lnTo>
                                  <a:pt x="342" y="82"/>
                                </a:lnTo>
                                <a:lnTo>
                                  <a:pt x="345" y="82"/>
                                </a:lnTo>
                                <a:lnTo>
                                  <a:pt x="345" y="80"/>
                                </a:lnTo>
                                <a:lnTo>
                                  <a:pt x="347" y="80"/>
                                </a:lnTo>
                                <a:lnTo>
                                  <a:pt x="347" y="78"/>
                                </a:lnTo>
                                <a:lnTo>
                                  <a:pt x="349" y="78"/>
                                </a:lnTo>
                                <a:lnTo>
                                  <a:pt x="351" y="74"/>
                                </a:lnTo>
                                <a:lnTo>
                                  <a:pt x="351" y="71"/>
                                </a:lnTo>
                                <a:lnTo>
                                  <a:pt x="353" y="69"/>
                                </a:lnTo>
                                <a:lnTo>
                                  <a:pt x="353" y="67"/>
                                </a:lnTo>
                                <a:lnTo>
                                  <a:pt x="353" y="65"/>
                                </a:lnTo>
                                <a:lnTo>
                                  <a:pt x="355" y="65"/>
                                </a:lnTo>
                                <a:lnTo>
                                  <a:pt x="355" y="63"/>
                                </a:lnTo>
                                <a:lnTo>
                                  <a:pt x="355" y="61"/>
                                </a:lnTo>
                                <a:lnTo>
                                  <a:pt x="357" y="61"/>
                                </a:lnTo>
                                <a:lnTo>
                                  <a:pt x="357" y="59"/>
                                </a:lnTo>
                                <a:lnTo>
                                  <a:pt x="357" y="57"/>
                                </a:lnTo>
                                <a:lnTo>
                                  <a:pt x="359" y="57"/>
                                </a:lnTo>
                                <a:lnTo>
                                  <a:pt x="359" y="55"/>
                                </a:lnTo>
                                <a:lnTo>
                                  <a:pt x="359" y="52"/>
                                </a:lnTo>
                                <a:lnTo>
                                  <a:pt x="361" y="52"/>
                                </a:lnTo>
                                <a:lnTo>
                                  <a:pt x="361" y="50"/>
                                </a:lnTo>
                                <a:lnTo>
                                  <a:pt x="361" y="48"/>
                                </a:lnTo>
                                <a:lnTo>
                                  <a:pt x="361" y="46"/>
                                </a:lnTo>
                                <a:lnTo>
                                  <a:pt x="364" y="44"/>
                                </a:lnTo>
                                <a:lnTo>
                                  <a:pt x="364" y="42"/>
                                </a:lnTo>
                                <a:lnTo>
                                  <a:pt x="364" y="40"/>
                                </a:lnTo>
                                <a:lnTo>
                                  <a:pt x="366" y="38"/>
                                </a:lnTo>
                                <a:lnTo>
                                  <a:pt x="366" y="33"/>
                                </a:lnTo>
                                <a:lnTo>
                                  <a:pt x="366" y="31"/>
                                </a:lnTo>
                                <a:lnTo>
                                  <a:pt x="368" y="31"/>
                                </a:lnTo>
                                <a:lnTo>
                                  <a:pt x="368" y="29"/>
                                </a:lnTo>
                                <a:lnTo>
                                  <a:pt x="368" y="27"/>
                                </a:lnTo>
                                <a:lnTo>
                                  <a:pt x="368" y="25"/>
                                </a:lnTo>
                                <a:lnTo>
                                  <a:pt x="368" y="23"/>
                                </a:lnTo>
                                <a:lnTo>
                                  <a:pt x="368" y="21"/>
                                </a:lnTo>
                                <a:lnTo>
                                  <a:pt x="368" y="19"/>
                                </a:lnTo>
                                <a:lnTo>
                                  <a:pt x="368" y="17"/>
                                </a:lnTo>
                                <a:lnTo>
                                  <a:pt x="368" y="14"/>
                                </a:lnTo>
                                <a:lnTo>
                                  <a:pt x="368" y="12"/>
                                </a:lnTo>
                                <a:lnTo>
                                  <a:pt x="368" y="10"/>
                                </a:lnTo>
                                <a:lnTo>
                                  <a:pt x="366" y="8"/>
                                </a:lnTo>
                                <a:lnTo>
                                  <a:pt x="366" y="6"/>
                                </a:lnTo>
                                <a:lnTo>
                                  <a:pt x="364" y="4"/>
                                </a:lnTo>
                                <a:lnTo>
                                  <a:pt x="361" y="2"/>
                                </a:lnTo>
                                <a:lnTo>
                                  <a:pt x="359" y="0"/>
                                </a:lnTo>
                                <a:lnTo>
                                  <a:pt x="361" y="0"/>
                                </a:lnTo>
                                <a:lnTo>
                                  <a:pt x="378" y="0"/>
                                </a:lnTo>
                                <a:lnTo>
                                  <a:pt x="387" y="0"/>
                                </a:lnTo>
                                <a:lnTo>
                                  <a:pt x="389" y="0"/>
                                </a:lnTo>
                                <a:lnTo>
                                  <a:pt x="406" y="0"/>
                                </a:lnTo>
                                <a:lnTo>
                                  <a:pt x="412" y="0"/>
                                </a:lnTo>
                                <a:lnTo>
                                  <a:pt x="414" y="0"/>
                                </a:lnTo>
                                <a:lnTo>
                                  <a:pt x="416" y="0"/>
                                </a:lnTo>
                                <a:lnTo>
                                  <a:pt x="433" y="0"/>
                                </a:lnTo>
                                <a:lnTo>
                                  <a:pt x="442" y="0"/>
                                </a:lnTo>
                                <a:lnTo>
                                  <a:pt x="444" y="0"/>
                                </a:lnTo>
                                <a:lnTo>
                                  <a:pt x="459" y="0"/>
                                </a:lnTo>
                                <a:lnTo>
                                  <a:pt x="463" y="0"/>
                                </a:lnTo>
                                <a:lnTo>
                                  <a:pt x="467" y="0"/>
                                </a:lnTo>
                                <a:lnTo>
                                  <a:pt x="469" y="0"/>
                                </a:lnTo>
                                <a:lnTo>
                                  <a:pt x="471" y="0"/>
                                </a:lnTo>
                                <a:lnTo>
                                  <a:pt x="486" y="0"/>
                                </a:lnTo>
                                <a:lnTo>
                                  <a:pt x="495" y="2"/>
                                </a:lnTo>
                                <a:lnTo>
                                  <a:pt x="497" y="2"/>
                                </a:lnTo>
                                <a:lnTo>
                                  <a:pt x="514" y="2"/>
                                </a:lnTo>
                                <a:lnTo>
                                  <a:pt x="516" y="2"/>
                                </a:lnTo>
                                <a:lnTo>
                                  <a:pt x="520" y="2"/>
                                </a:lnTo>
                                <a:lnTo>
                                  <a:pt x="526" y="2"/>
                                </a:lnTo>
                                <a:lnTo>
                                  <a:pt x="539" y="2"/>
                                </a:lnTo>
                                <a:lnTo>
                                  <a:pt x="541" y="2"/>
                                </a:lnTo>
                                <a:lnTo>
                                  <a:pt x="545" y="2"/>
                                </a:lnTo>
                                <a:lnTo>
                                  <a:pt x="547" y="2"/>
                                </a:lnTo>
                                <a:lnTo>
                                  <a:pt x="566" y="2"/>
                                </a:lnTo>
                                <a:lnTo>
                                  <a:pt x="568" y="2"/>
                                </a:lnTo>
                                <a:lnTo>
                                  <a:pt x="573" y="2"/>
                                </a:lnTo>
                                <a:lnTo>
                                  <a:pt x="575" y="2"/>
                                </a:lnTo>
                                <a:lnTo>
                                  <a:pt x="587" y="2"/>
                                </a:lnTo>
                                <a:lnTo>
                                  <a:pt x="594" y="2"/>
                                </a:lnTo>
                                <a:lnTo>
                                  <a:pt x="598" y="2"/>
                                </a:lnTo>
                                <a:lnTo>
                                  <a:pt x="611" y="2"/>
                                </a:lnTo>
                                <a:lnTo>
                                  <a:pt x="617" y="2"/>
                                </a:lnTo>
                                <a:lnTo>
                                  <a:pt x="621" y="2"/>
                                </a:lnTo>
                                <a:lnTo>
                                  <a:pt x="625" y="2"/>
                                </a:lnTo>
                                <a:lnTo>
                                  <a:pt x="647" y="4"/>
                                </a:lnTo>
                                <a:lnTo>
                                  <a:pt x="651" y="4"/>
                                </a:lnTo>
                                <a:lnTo>
                                  <a:pt x="674" y="4"/>
                                </a:lnTo>
                                <a:lnTo>
                                  <a:pt x="676" y="4"/>
                                </a:lnTo>
                                <a:lnTo>
                                  <a:pt x="702" y="4"/>
                                </a:lnTo>
                                <a:lnTo>
                                  <a:pt x="704" y="4"/>
                                </a:lnTo>
                                <a:lnTo>
                                  <a:pt x="729" y="4"/>
                                </a:lnTo>
                                <a:lnTo>
                                  <a:pt x="731" y="4"/>
                                </a:lnTo>
                                <a:lnTo>
                                  <a:pt x="756" y="4"/>
                                </a:lnTo>
                                <a:lnTo>
                                  <a:pt x="780" y="4"/>
                                </a:lnTo>
                                <a:lnTo>
                                  <a:pt x="782" y="2"/>
                                </a:lnTo>
                                <a:lnTo>
                                  <a:pt x="786" y="2"/>
                                </a:lnTo>
                                <a:lnTo>
                                  <a:pt x="792" y="4"/>
                                </a:lnTo>
                                <a:lnTo>
                                  <a:pt x="809" y="4"/>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365" name="Freeform 493"/>
                        <wps:cNvSpPr>
                          <a:spLocks/>
                        </wps:cNvSpPr>
                        <wps:spPr bwMode="auto">
                          <a:xfrm>
                            <a:off x="2427600" y="1532805"/>
                            <a:ext cx="618400" cy="513802"/>
                          </a:xfrm>
                          <a:custGeom>
                            <a:avLst/>
                            <a:gdLst>
                              <a:gd name="T0" fmla="*/ 241300 w 974"/>
                              <a:gd name="T1" fmla="*/ 0 h 809"/>
                              <a:gd name="T2" fmla="*/ 306070 w 974"/>
                              <a:gd name="T3" fmla="*/ 0 h 809"/>
                              <a:gd name="T4" fmla="*/ 328930 w 974"/>
                              <a:gd name="T5" fmla="*/ 0 h 809"/>
                              <a:gd name="T6" fmla="*/ 360680 w 974"/>
                              <a:gd name="T7" fmla="*/ 0 h 809"/>
                              <a:gd name="T8" fmla="*/ 395605 w 974"/>
                              <a:gd name="T9" fmla="*/ 0 h 809"/>
                              <a:gd name="T10" fmla="*/ 442595 w 974"/>
                              <a:gd name="T11" fmla="*/ 0 h 809"/>
                              <a:gd name="T12" fmla="*/ 484505 w 974"/>
                              <a:gd name="T13" fmla="*/ 0 h 809"/>
                              <a:gd name="T14" fmla="*/ 509905 w 974"/>
                              <a:gd name="T15" fmla="*/ 0 h 809"/>
                              <a:gd name="T16" fmla="*/ 543560 w 974"/>
                              <a:gd name="T17" fmla="*/ 0 h 809"/>
                              <a:gd name="T18" fmla="*/ 568960 w 974"/>
                              <a:gd name="T19" fmla="*/ 0 h 809"/>
                              <a:gd name="T20" fmla="*/ 602615 w 974"/>
                              <a:gd name="T21" fmla="*/ 0 h 809"/>
                              <a:gd name="T22" fmla="*/ 615950 w 974"/>
                              <a:gd name="T23" fmla="*/ 36195 h 809"/>
                              <a:gd name="T24" fmla="*/ 615950 w 974"/>
                              <a:gd name="T25" fmla="*/ 67945 h 809"/>
                              <a:gd name="T26" fmla="*/ 615950 w 974"/>
                              <a:gd name="T27" fmla="*/ 104775 h 809"/>
                              <a:gd name="T28" fmla="*/ 615950 w 974"/>
                              <a:gd name="T29" fmla="*/ 155575 h 809"/>
                              <a:gd name="T30" fmla="*/ 617220 w 974"/>
                              <a:gd name="T31" fmla="*/ 225425 h 809"/>
                              <a:gd name="T32" fmla="*/ 618490 w 974"/>
                              <a:gd name="T33" fmla="*/ 280035 h 809"/>
                              <a:gd name="T34" fmla="*/ 612775 w 974"/>
                              <a:gd name="T35" fmla="*/ 324485 h 809"/>
                              <a:gd name="T36" fmla="*/ 603885 w 974"/>
                              <a:gd name="T37" fmla="*/ 324485 h 809"/>
                              <a:gd name="T38" fmla="*/ 593090 w 974"/>
                              <a:gd name="T39" fmla="*/ 323215 h 809"/>
                              <a:gd name="T40" fmla="*/ 583565 w 974"/>
                              <a:gd name="T41" fmla="*/ 320675 h 809"/>
                              <a:gd name="T42" fmla="*/ 572770 w 974"/>
                              <a:gd name="T43" fmla="*/ 320675 h 809"/>
                              <a:gd name="T44" fmla="*/ 564515 w 974"/>
                              <a:gd name="T45" fmla="*/ 319405 h 809"/>
                              <a:gd name="T46" fmla="*/ 554355 w 974"/>
                              <a:gd name="T47" fmla="*/ 314960 h 809"/>
                              <a:gd name="T48" fmla="*/ 540385 w 974"/>
                              <a:gd name="T49" fmla="*/ 312420 h 809"/>
                              <a:gd name="T50" fmla="*/ 531495 w 974"/>
                              <a:gd name="T51" fmla="*/ 308610 h 809"/>
                              <a:gd name="T52" fmla="*/ 521970 w 974"/>
                              <a:gd name="T53" fmla="*/ 311150 h 809"/>
                              <a:gd name="T54" fmla="*/ 516255 w 974"/>
                              <a:gd name="T55" fmla="*/ 317500 h 809"/>
                              <a:gd name="T56" fmla="*/ 508635 w 974"/>
                              <a:gd name="T57" fmla="*/ 321945 h 809"/>
                              <a:gd name="T58" fmla="*/ 500380 w 974"/>
                              <a:gd name="T59" fmla="*/ 324485 h 809"/>
                              <a:gd name="T60" fmla="*/ 489585 w 974"/>
                              <a:gd name="T61" fmla="*/ 328295 h 809"/>
                              <a:gd name="T62" fmla="*/ 478790 w 974"/>
                              <a:gd name="T63" fmla="*/ 331470 h 809"/>
                              <a:gd name="T64" fmla="*/ 471170 w 974"/>
                              <a:gd name="T65" fmla="*/ 334010 h 809"/>
                              <a:gd name="T66" fmla="*/ 464185 w 974"/>
                              <a:gd name="T67" fmla="*/ 336550 h 809"/>
                              <a:gd name="T68" fmla="*/ 460375 w 974"/>
                              <a:gd name="T69" fmla="*/ 343535 h 809"/>
                              <a:gd name="T70" fmla="*/ 464185 w 974"/>
                              <a:gd name="T71" fmla="*/ 355600 h 809"/>
                              <a:gd name="T72" fmla="*/ 462915 w 974"/>
                              <a:gd name="T73" fmla="*/ 364490 h 809"/>
                              <a:gd name="T74" fmla="*/ 460375 w 974"/>
                              <a:gd name="T75" fmla="*/ 371475 h 809"/>
                              <a:gd name="T76" fmla="*/ 457200 w 974"/>
                              <a:gd name="T77" fmla="*/ 379730 h 809"/>
                              <a:gd name="T78" fmla="*/ 452120 w 974"/>
                              <a:gd name="T79" fmla="*/ 396875 h 809"/>
                              <a:gd name="T80" fmla="*/ 447040 w 974"/>
                              <a:gd name="T81" fmla="*/ 414655 h 809"/>
                              <a:gd name="T82" fmla="*/ 402590 w 974"/>
                              <a:gd name="T83" fmla="*/ 412750 h 809"/>
                              <a:gd name="T84" fmla="*/ 367665 w 974"/>
                              <a:gd name="T85" fmla="*/ 412750 h 809"/>
                              <a:gd name="T86" fmla="*/ 350520 w 974"/>
                              <a:gd name="T87" fmla="*/ 461010 h 809"/>
                              <a:gd name="T88" fmla="*/ 332740 w 974"/>
                              <a:gd name="T89" fmla="*/ 513715 h 809"/>
                              <a:gd name="T90" fmla="*/ 227965 w 974"/>
                              <a:gd name="T91" fmla="*/ 513715 h 809"/>
                              <a:gd name="T92" fmla="*/ 197485 w 974"/>
                              <a:gd name="T93" fmla="*/ 445135 h 809"/>
                              <a:gd name="T94" fmla="*/ 156845 w 974"/>
                              <a:gd name="T95" fmla="*/ 412750 h 809"/>
                              <a:gd name="T96" fmla="*/ 95250 w 974"/>
                              <a:gd name="T97" fmla="*/ 412750 h 809"/>
                              <a:gd name="T98" fmla="*/ 37465 w 974"/>
                              <a:gd name="T99" fmla="*/ 411480 h 809"/>
                              <a:gd name="T100" fmla="*/ 2540 w 974"/>
                              <a:gd name="T101" fmla="*/ 377825 h 809"/>
                              <a:gd name="T102" fmla="*/ 2540 w 974"/>
                              <a:gd name="T103" fmla="*/ 258445 h 809"/>
                              <a:gd name="T104" fmla="*/ 4445 w 974"/>
                              <a:gd name="T105" fmla="*/ 137795 h 809"/>
                              <a:gd name="T106" fmla="*/ 2540 w 974"/>
                              <a:gd name="T107" fmla="*/ 69850 h 809"/>
                              <a:gd name="T108" fmla="*/ 19050 w 974"/>
                              <a:gd name="T109" fmla="*/ 1270 h 809"/>
                              <a:gd name="T110" fmla="*/ 84455 w 974"/>
                              <a:gd name="T111" fmla="*/ 1270 h 809"/>
                              <a:gd name="T112" fmla="*/ 137160 w 974"/>
                              <a:gd name="T113" fmla="*/ 1270 h 809"/>
                              <a:gd name="T114" fmla="*/ 203835 w 974"/>
                              <a:gd name="T115" fmla="*/ 0 h 809"/>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974" h="809">
                                <a:moveTo>
                                  <a:pt x="321" y="0"/>
                                </a:moveTo>
                                <a:lnTo>
                                  <a:pt x="326" y="0"/>
                                </a:lnTo>
                                <a:lnTo>
                                  <a:pt x="330" y="0"/>
                                </a:lnTo>
                                <a:lnTo>
                                  <a:pt x="349" y="0"/>
                                </a:lnTo>
                                <a:lnTo>
                                  <a:pt x="353" y="0"/>
                                </a:lnTo>
                                <a:lnTo>
                                  <a:pt x="376" y="0"/>
                                </a:lnTo>
                                <a:lnTo>
                                  <a:pt x="380" y="0"/>
                                </a:lnTo>
                                <a:lnTo>
                                  <a:pt x="402" y="0"/>
                                </a:lnTo>
                                <a:lnTo>
                                  <a:pt x="408" y="0"/>
                                </a:lnTo>
                                <a:lnTo>
                                  <a:pt x="429" y="0"/>
                                </a:lnTo>
                                <a:lnTo>
                                  <a:pt x="433" y="0"/>
                                </a:lnTo>
                                <a:lnTo>
                                  <a:pt x="456" y="0"/>
                                </a:lnTo>
                                <a:lnTo>
                                  <a:pt x="461" y="0"/>
                                </a:lnTo>
                                <a:lnTo>
                                  <a:pt x="482" y="0"/>
                                </a:lnTo>
                                <a:lnTo>
                                  <a:pt x="486" y="0"/>
                                </a:lnTo>
                                <a:lnTo>
                                  <a:pt x="488" y="0"/>
                                </a:lnTo>
                                <a:lnTo>
                                  <a:pt x="494" y="0"/>
                                </a:lnTo>
                                <a:lnTo>
                                  <a:pt x="505" y="0"/>
                                </a:lnTo>
                                <a:lnTo>
                                  <a:pt x="509" y="0"/>
                                </a:lnTo>
                                <a:lnTo>
                                  <a:pt x="513" y="0"/>
                                </a:lnTo>
                                <a:lnTo>
                                  <a:pt x="518" y="0"/>
                                </a:lnTo>
                                <a:lnTo>
                                  <a:pt x="526" y="0"/>
                                </a:lnTo>
                                <a:lnTo>
                                  <a:pt x="535" y="0"/>
                                </a:lnTo>
                                <a:lnTo>
                                  <a:pt x="541" y="0"/>
                                </a:lnTo>
                                <a:lnTo>
                                  <a:pt x="543" y="0"/>
                                </a:lnTo>
                                <a:lnTo>
                                  <a:pt x="545" y="0"/>
                                </a:lnTo>
                                <a:lnTo>
                                  <a:pt x="562" y="0"/>
                                </a:lnTo>
                                <a:lnTo>
                                  <a:pt x="568" y="0"/>
                                </a:lnTo>
                                <a:lnTo>
                                  <a:pt x="573" y="0"/>
                                </a:lnTo>
                                <a:lnTo>
                                  <a:pt x="590" y="0"/>
                                </a:lnTo>
                                <a:lnTo>
                                  <a:pt x="598" y="0"/>
                                </a:lnTo>
                                <a:lnTo>
                                  <a:pt x="613" y="0"/>
                                </a:lnTo>
                                <a:lnTo>
                                  <a:pt x="615" y="0"/>
                                </a:lnTo>
                                <a:lnTo>
                                  <a:pt x="617" y="0"/>
                                </a:lnTo>
                                <a:lnTo>
                                  <a:pt x="623" y="0"/>
                                </a:lnTo>
                                <a:lnTo>
                                  <a:pt x="625" y="0"/>
                                </a:lnTo>
                                <a:lnTo>
                                  <a:pt x="642" y="0"/>
                                </a:lnTo>
                                <a:lnTo>
                                  <a:pt x="651" y="0"/>
                                </a:lnTo>
                                <a:lnTo>
                                  <a:pt x="670" y="0"/>
                                </a:lnTo>
                                <a:lnTo>
                                  <a:pt x="678" y="0"/>
                                </a:lnTo>
                                <a:lnTo>
                                  <a:pt x="695" y="0"/>
                                </a:lnTo>
                                <a:lnTo>
                                  <a:pt x="697" y="0"/>
                                </a:lnTo>
                                <a:lnTo>
                                  <a:pt x="708" y="0"/>
                                </a:lnTo>
                                <a:lnTo>
                                  <a:pt x="723" y="0"/>
                                </a:lnTo>
                                <a:lnTo>
                                  <a:pt x="735" y="0"/>
                                </a:lnTo>
                                <a:lnTo>
                                  <a:pt x="750" y="0"/>
                                </a:lnTo>
                                <a:lnTo>
                                  <a:pt x="756" y="0"/>
                                </a:lnTo>
                                <a:lnTo>
                                  <a:pt x="761" y="0"/>
                                </a:lnTo>
                                <a:lnTo>
                                  <a:pt x="763" y="0"/>
                                </a:lnTo>
                                <a:lnTo>
                                  <a:pt x="771" y="0"/>
                                </a:lnTo>
                                <a:lnTo>
                                  <a:pt x="775" y="0"/>
                                </a:lnTo>
                                <a:lnTo>
                                  <a:pt x="780" y="0"/>
                                </a:lnTo>
                                <a:lnTo>
                                  <a:pt x="782" y="0"/>
                                </a:lnTo>
                                <a:lnTo>
                                  <a:pt x="788" y="0"/>
                                </a:lnTo>
                                <a:lnTo>
                                  <a:pt x="794" y="0"/>
                                </a:lnTo>
                                <a:lnTo>
                                  <a:pt x="803" y="0"/>
                                </a:lnTo>
                                <a:lnTo>
                                  <a:pt x="816" y="0"/>
                                </a:lnTo>
                                <a:lnTo>
                                  <a:pt x="828" y="0"/>
                                </a:lnTo>
                                <a:lnTo>
                                  <a:pt x="830" y="0"/>
                                </a:lnTo>
                                <a:lnTo>
                                  <a:pt x="837" y="0"/>
                                </a:lnTo>
                                <a:lnTo>
                                  <a:pt x="843" y="0"/>
                                </a:lnTo>
                                <a:lnTo>
                                  <a:pt x="851" y="0"/>
                                </a:lnTo>
                                <a:lnTo>
                                  <a:pt x="856" y="0"/>
                                </a:lnTo>
                                <a:lnTo>
                                  <a:pt x="864" y="0"/>
                                </a:lnTo>
                                <a:lnTo>
                                  <a:pt x="868" y="0"/>
                                </a:lnTo>
                                <a:lnTo>
                                  <a:pt x="879" y="0"/>
                                </a:lnTo>
                                <a:lnTo>
                                  <a:pt x="883" y="0"/>
                                </a:lnTo>
                                <a:lnTo>
                                  <a:pt x="887" y="0"/>
                                </a:lnTo>
                                <a:lnTo>
                                  <a:pt x="894" y="0"/>
                                </a:lnTo>
                                <a:lnTo>
                                  <a:pt x="896" y="0"/>
                                </a:lnTo>
                                <a:lnTo>
                                  <a:pt x="911" y="0"/>
                                </a:lnTo>
                                <a:lnTo>
                                  <a:pt x="921" y="0"/>
                                </a:lnTo>
                                <a:lnTo>
                                  <a:pt x="923" y="0"/>
                                </a:lnTo>
                                <a:lnTo>
                                  <a:pt x="927" y="0"/>
                                </a:lnTo>
                                <a:lnTo>
                                  <a:pt x="936" y="0"/>
                                </a:lnTo>
                                <a:lnTo>
                                  <a:pt x="944" y="0"/>
                                </a:lnTo>
                                <a:lnTo>
                                  <a:pt x="949" y="0"/>
                                </a:lnTo>
                                <a:lnTo>
                                  <a:pt x="957" y="0"/>
                                </a:lnTo>
                                <a:lnTo>
                                  <a:pt x="968" y="0"/>
                                </a:lnTo>
                                <a:lnTo>
                                  <a:pt x="970" y="27"/>
                                </a:lnTo>
                                <a:lnTo>
                                  <a:pt x="970" y="29"/>
                                </a:lnTo>
                                <a:lnTo>
                                  <a:pt x="970" y="31"/>
                                </a:lnTo>
                                <a:lnTo>
                                  <a:pt x="970" y="55"/>
                                </a:lnTo>
                                <a:lnTo>
                                  <a:pt x="970" y="57"/>
                                </a:lnTo>
                                <a:lnTo>
                                  <a:pt x="970" y="67"/>
                                </a:lnTo>
                                <a:lnTo>
                                  <a:pt x="970" y="69"/>
                                </a:lnTo>
                                <a:lnTo>
                                  <a:pt x="970" y="80"/>
                                </a:lnTo>
                                <a:lnTo>
                                  <a:pt x="970" y="84"/>
                                </a:lnTo>
                                <a:lnTo>
                                  <a:pt x="970" y="91"/>
                                </a:lnTo>
                                <a:lnTo>
                                  <a:pt x="970" y="93"/>
                                </a:lnTo>
                                <a:lnTo>
                                  <a:pt x="970" y="107"/>
                                </a:lnTo>
                                <a:lnTo>
                                  <a:pt x="970" y="112"/>
                                </a:lnTo>
                                <a:lnTo>
                                  <a:pt x="970" y="133"/>
                                </a:lnTo>
                                <a:lnTo>
                                  <a:pt x="970" y="137"/>
                                </a:lnTo>
                                <a:lnTo>
                                  <a:pt x="970" y="139"/>
                                </a:lnTo>
                                <a:lnTo>
                                  <a:pt x="970" y="156"/>
                                </a:lnTo>
                                <a:lnTo>
                                  <a:pt x="970" y="160"/>
                                </a:lnTo>
                                <a:lnTo>
                                  <a:pt x="970" y="165"/>
                                </a:lnTo>
                                <a:lnTo>
                                  <a:pt x="970" y="188"/>
                                </a:lnTo>
                                <a:lnTo>
                                  <a:pt x="970" y="192"/>
                                </a:lnTo>
                                <a:lnTo>
                                  <a:pt x="970" y="203"/>
                                </a:lnTo>
                                <a:lnTo>
                                  <a:pt x="970" y="215"/>
                                </a:lnTo>
                                <a:lnTo>
                                  <a:pt x="970" y="219"/>
                                </a:lnTo>
                                <a:lnTo>
                                  <a:pt x="970" y="243"/>
                                </a:lnTo>
                                <a:lnTo>
                                  <a:pt x="970" y="245"/>
                                </a:lnTo>
                                <a:lnTo>
                                  <a:pt x="970" y="272"/>
                                </a:lnTo>
                                <a:lnTo>
                                  <a:pt x="972" y="295"/>
                                </a:lnTo>
                                <a:lnTo>
                                  <a:pt x="972" y="300"/>
                                </a:lnTo>
                                <a:lnTo>
                                  <a:pt x="972" y="323"/>
                                </a:lnTo>
                                <a:lnTo>
                                  <a:pt x="972" y="327"/>
                                </a:lnTo>
                                <a:lnTo>
                                  <a:pt x="972" y="350"/>
                                </a:lnTo>
                                <a:lnTo>
                                  <a:pt x="972" y="355"/>
                                </a:lnTo>
                                <a:lnTo>
                                  <a:pt x="972" y="378"/>
                                </a:lnTo>
                                <a:lnTo>
                                  <a:pt x="972" y="380"/>
                                </a:lnTo>
                                <a:lnTo>
                                  <a:pt x="972" y="403"/>
                                </a:lnTo>
                                <a:lnTo>
                                  <a:pt x="972" y="407"/>
                                </a:lnTo>
                                <a:lnTo>
                                  <a:pt x="974" y="431"/>
                                </a:lnTo>
                                <a:lnTo>
                                  <a:pt x="974" y="435"/>
                                </a:lnTo>
                                <a:lnTo>
                                  <a:pt x="974" y="441"/>
                                </a:lnTo>
                                <a:lnTo>
                                  <a:pt x="974" y="458"/>
                                </a:lnTo>
                                <a:lnTo>
                                  <a:pt x="974" y="462"/>
                                </a:lnTo>
                                <a:lnTo>
                                  <a:pt x="974" y="486"/>
                                </a:lnTo>
                                <a:lnTo>
                                  <a:pt x="974" y="490"/>
                                </a:lnTo>
                                <a:lnTo>
                                  <a:pt x="974" y="509"/>
                                </a:lnTo>
                                <a:lnTo>
                                  <a:pt x="972" y="509"/>
                                </a:lnTo>
                                <a:lnTo>
                                  <a:pt x="965" y="511"/>
                                </a:lnTo>
                                <a:lnTo>
                                  <a:pt x="963" y="511"/>
                                </a:lnTo>
                                <a:lnTo>
                                  <a:pt x="961" y="511"/>
                                </a:lnTo>
                                <a:lnTo>
                                  <a:pt x="959" y="511"/>
                                </a:lnTo>
                                <a:lnTo>
                                  <a:pt x="957" y="511"/>
                                </a:lnTo>
                                <a:lnTo>
                                  <a:pt x="955" y="511"/>
                                </a:lnTo>
                                <a:lnTo>
                                  <a:pt x="953" y="511"/>
                                </a:lnTo>
                                <a:lnTo>
                                  <a:pt x="951" y="511"/>
                                </a:lnTo>
                                <a:lnTo>
                                  <a:pt x="949" y="509"/>
                                </a:lnTo>
                                <a:lnTo>
                                  <a:pt x="946" y="509"/>
                                </a:lnTo>
                                <a:lnTo>
                                  <a:pt x="944" y="509"/>
                                </a:lnTo>
                                <a:lnTo>
                                  <a:pt x="942" y="509"/>
                                </a:lnTo>
                                <a:lnTo>
                                  <a:pt x="938" y="509"/>
                                </a:lnTo>
                                <a:lnTo>
                                  <a:pt x="936" y="509"/>
                                </a:lnTo>
                                <a:lnTo>
                                  <a:pt x="934" y="509"/>
                                </a:lnTo>
                                <a:lnTo>
                                  <a:pt x="932" y="507"/>
                                </a:lnTo>
                                <a:lnTo>
                                  <a:pt x="930" y="507"/>
                                </a:lnTo>
                                <a:lnTo>
                                  <a:pt x="927" y="507"/>
                                </a:lnTo>
                                <a:lnTo>
                                  <a:pt x="925" y="507"/>
                                </a:lnTo>
                                <a:lnTo>
                                  <a:pt x="923" y="505"/>
                                </a:lnTo>
                                <a:lnTo>
                                  <a:pt x="921" y="505"/>
                                </a:lnTo>
                                <a:lnTo>
                                  <a:pt x="919" y="505"/>
                                </a:lnTo>
                                <a:lnTo>
                                  <a:pt x="917" y="505"/>
                                </a:lnTo>
                                <a:lnTo>
                                  <a:pt x="915" y="505"/>
                                </a:lnTo>
                                <a:lnTo>
                                  <a:pt x="913" y="505"/>
                                </a:lnTo>
                                <a:lnTo>
                                  <a:pt x="908" y="505"/>
                                </a:lnTo>
                                <a:lnTo>
                                  <a:pt x="906" y="505"/>
                                </a:lnTo>
                                <a:lnTo>
                                  <a:pt x="904" y="505"/>
                                </a:lnTo>
                                <a:lnTo>
                                  <a:pt x="902" y="505"/>
                                </a:lnTo>
                                <a:lnTo>
                                  <a:pt x="900" y="505"/>
                                </a:lnTo>
                                <a:lnTo>
                                  <a:pt x="898" y="505"/>
                                </a:lnTo>
                                <a:lnTo>
                                  <a:pt x="896" y="505"/>
                                </a:lnTo>
                                <a:lnTo>
                                  <a:pt x="896" y="503"/>
                                </a:lnTo>
                                <a:lnTo>
                                  <a:pt x="894" y="503"/>
                                </a:lnTo>
                                <a:lnTo>
                                  <a:pt x="892" y="503"/>
                                </a:lnTo>
                                <a:lnTo>
                                  <a:pt x="889" y="503"/>
                                </a:lnTo>
                                <a:lnTo>
                                  <a:pt x="885" y="503"/>
                                </a:lnTo>
                                <a:lnTo>
                                  <a:pt x="883" y="500"/>
                                </a:lnTo>
                                <a:lnTo>
                                  <a:pt x="881" y="500"/>
                                </a:lnTo>
                                <a:lnTo>
                                  <a:pt x="879" y="498"/>
                                </a:lnTo>
                                <a:lnTo>
                                  <a:pt x="877" y="498"/>
                                </a:lnTo>
                                <a:lnTo>
                                  <a:pt x="875" y="496"/>
                                </a:lnTo>
                                <a:lnTo>
                                  <a:pt x="873" y="496"/>
                                </a:lnTo>
                                <a:lnTo>
                                  <a:pt x="870" y="496"/>
                                </a:lnTo>
                                <a:lnTo>
                                  <a:pt x="866" y="494"/>
                                </a:lnTo>
                                <a:lnTo>
                                  <a:pt x="866" y="496"/>
                                </a:lnTo>
                                <a:lnTo>
                                  <a:pt x="862" y="494"/>
                                </a:lnTo>
                                <a:lnTo>
                                  <a:pt x="858" y="494"/>
                                </a:lnTo>
                                <a:lnTo>
                                  <a:pt x="856" y="492"/>
                                </a:lnTo>
                                <a:lnTo>
                                  <a:pt x="851" y="492"/>
                                </a:lnTo>
                                <a:lnTo>
                                  <a:pt x="849" y="490"/>
                                </a:lnTo>
                                <a:lnTo>
                                  <a:pt x="847" y="488"/>
                                </a:lnTo>
                                <a:lnTo>
                                  <a:pt x="845" y="488"/>
                                </a:lnTo>
                                <a:lnTo>
                                  <a:pt x="843" y="486"/>
                                </a:lnTo>
                                <a:lnTo>
                                  <a:pt x="841" y="486"/>
                                </a:lnTo>
                                <a:lnTo>
                                  <a:pt x="839" y="486"/>
                                </a:lnTo>
                                <a:lnTo>
                                  <a:pt x="837" y="486"/>
                                </a:lnTo>
                                <a:lnTo>
                                  <a:pt x="835" y="486"/>
                                </a:lnTo>
                                <a:lnTo>
                                  <a:pt x="832" y="486"/>
                                </a:lnTo>
                                <a:lnTo>
                                  <a:pt x="830" y="488"/>
                                </a:lnTo>
                                <a:lnTo>
                                  <a:pt x="828" y="488"/>
                                </a:lnTo>
                                <a:lnTo>
                                  <a:pt x="826" y="488"/>
                                </a:lnTo>
                                <a:lnTo>
                                  <a:pt x="824" y="490"/>
                                </a:lnTo>
                                <a:lnTo>
                                  <a:pt x="822" y="490"/>
                                </a:lnTo>
                                <a:lnTo>
                                  <a:pt x="822" y="492"/>
                                </a:lnTo>
                                <a:lnTo>
                                  <a:pt x="820" y="492"/>
                                </a:lnTo>
                                <a:lnTo>
                                  <a:pt x="820" y="494"/>
                                </a:lnTo>
                                <a:lnTo>
                                  <a:pt x="818" y="494"/>
                                </a:lnTo>
                                <a:lnTo>
                                  <a:pt x="818" y="496"/>
                                </a:lnTo>
                                <a:lnTo>
                                  <a:pt x="816" y="496"/>
                                </a:lnTo>
                                <a:lnTo>
                                  <a:pt x="813" y="500"/>
                                </a:lnTo>
                                <a:lnTo>
                                  <a:pt x="811" y="503"/>
                                </a:lnTo>
                                <a:lnTo>
                                  <a:pt x="809" y="503"/>
                                </a:lnTo>
                                <a:lnTo>
                                  <a:pt x="809" y="505"/>
                                </a:lnTo>
                                <a:lnTo>
                                  <a:pt x="807" y="505"/>
                                </a:lnTo>
                                <a:lnTo>
                                  <a:pt x="805" y="507"/>
                                </a:lnTo>
                                <a:lnTo>
                                  <a:pt x="803" y="507"/>
                                </a:lnTo>
                                <a:lnTo>
                                  <a:pt x="801" y="507"/>
                                </a:lnTo>
                                <a:lnTo>
                                  <a:pt x="799" y="507"/>
                                </a:lnTo>
                                <a:lnTo>
                                  <a:pt x="797" y="507"/>
                                </a:lnTo>
                                <a:lnTo>
                                  <a:pt x="794" y="509"/>
                                </a:lnTo>
                                <a:lnTo>
                                  <a:pt x="792" y="509"/>
                                </a:lnTo>
                                <a:lnTo>
                                  <a:pt x="790" y="509"/>
                                </a:lnTo>
                                <a:lnTo>
                                  <a:pt x="788" y="509"/>
                                </a:lnTo>
                                <a:lnTo>
                                  <a:pt x="788" y="511"/>
                                </a:lnTo>
                                <a:lnTo>
                                  <a:pt x="786" y="511"/>
                                </a:lnTo>
                                <a:lnTo>
                                  <a:pt x="784" y="513"/>
                                </a:lnTo>
                                <a:lnTo>
                                  <a:pt x="782" y="513"/>
                                </a:lnTo>
                                <a:lnTo>
                                  <a:pt x="780" y="513"/>
                                </a:lnTo>
                                <a:lnTo>
                                  <a:pt x="777" y="515"/>
                                </a:lnTo>
                                <a:lnTo>
                                  <a:pt x="775" y="515"/>
                                </a:lnTo>
                                <a:lnTo>
                                  <a:pt x="771" y="517"/>
                                </a:lnTo>
                                <a:lnTo>
                                  <a:pt x="769" y="517"/>
                                </a:lnTo>
                                <a:lnTo>
                                  <a:pt x="767" y="517"/>
                                </a:lnTo>
                                <a:lnTo>
                                  <a:pt x="765" y="519"/>
                                </a:lnTo>
                                <a:lnTo>
                                  <a:pt x="763" y="519"/>
                                </a:lnTo>
                                <a:lnTo>
                                  <a:pt x="758" y="519"/>
                                </a:lnTo>
                                <a:lnTo>
                                  <a:pt x="756" y="522"/>
                                </a:lnTo>
                                <a:lnTo>
                                  <a:pt x="754" y="522"/>
                                </a:lnTo>
                                <a:lnTo>
                                  <a:pt x="752" y="522"/>
                                </a:lnTo>
                                <a:lnTo>
                                  <a:pt x="752" y="524"/>
                                </a:lnTo>
                                <a:lnTo>
                                  <a:pt x="750" y="524"/>
                                </a:lnTo>
                                <a:lnTo>
                                  <a:pt x="748" y="524"/>
                                </a:lnTo>
                                <a:lnTo>
                                  <a:pt x="746" y="526"/>
                                </a:lnTo>
                                <a:lnTo>
                                  <a:pt x="744" y="526"/>
                                </a:lnTo>
                                <a:lnTo>
                                  <a:pt x="742" y="526"/>
                                </a:lnTo>
                                <a:lnTo>
                                  <a:pt x="739" y="526"/>
                                </a:lnTo>
                                <a:lnTo>
                                  <a:pt x="737" y="526"/>
                                </a:lnTo>
                                <a:lnTo>
                                  <a:pt x="735" y="526"/>
                                </a:lnTo>
                                <a:lnTo>
                                  <a:pt x="735" y="528"/>
                                </a:lnTo>
                                <a:lnTo>
                                  <a:pt x="733" y="528"/>
                                </a:lnTo>
                                <a:lnTo>
                                  <a:pt x="731" y="528"/>
                                </a:lnTo>
                                <a:lnTo>
                                  <a:pt x="731" y="530"/>
                                </a:lnTo>
                                <a:lnTo>
                                  <a:pt x="729" y="530"/>
                                </a:lnTo>
                                <a:lnTo>
                                  <a:pt x="729" y="532"/>
                                </a:lnTo>
                                <a:lnTo>
                                  <a:pt x="727" y="534"/>
                                </a:lnTo>
                                <a:lnTo>
                                  <a:pt x="727" y="536"/>
                                </a:lnTo>
                                <a:lnTo>
                                  <a:pt x="725" y="536"/>
                                </a:lnTo>
                                <a:lnTo>
                                  <a:pt x="725" y="538"/>
                                </a:lnTo>
                                <a:lnTo>
                                  <a:pt x="725" y="541"/>
                                </a:lnTo>
                                <a:lnTo>
                                  <a:pt x="725" y="543"/>
                                </a:lnTo>
                                <a:lnTo>
                                  <a:pt x="725" y="545"/>
                                </a:lnTo>
                                <a:lnTo>
                                  <a:pt x="727" y="547"/>
                                </a:lnTo>
                                <a:lnTo>
                                  <a:pt x="731" y="553"/>
                                </a:lnTo>
                                <a:lnTo>
                                  <a:pt x="731" y="555"/>
                                </a:lnTo>
                                <a:lnTo>
                                  <a:pt x="731" y="557"/>
                                </a:lnTo>
                                <a:lnTo>
                                  <a:pt x="731" y="560"/>
                                </a:lnTo>
                                <a:lnTo>
                                  <a:pt x="731" y="562"/>
                                </a:lnTo>
                                <a:lnTo>
                                  <a:pt x="731" y="564"/>
                                </a:lnTo>
                                <a:lnTo>
                                  <a:pt x="731" y="568"/>
                                </a:lnTo>
                                <a:lnTo>
                                  <a:pt x="731" y="570"/>
                                </a:lnTo>
                                <a:lnTo>
                                  <a:pt x="729" y="570"/>
                                </a:lnTo>
                                <a:lnTo>
                                  <a:pt x="729" y="572"/>
                                </a:lnTo>
                                <a:lnTo>
                                  <a:pt x="729" y="574"/>
                                </a:lnTo>
                                <a:lnTo>
                                  <a:pt x="729" y="576"/>
                                </a:lnTo>
                                <a:lnTo>
                                  <a:pt x="727" y="576"/>
                                </a:lnTo>
                                <a:lnTo>
                                  <a:pt x="727" y="579"/>
                                </a:lnTo>
                                <a:lnTo>
                                  <a:pt x="727" y="581"/>
                                </a:lnTo>
                                <a:lnTo>
                                  <a:pt x="725" y="581"/>
                                </a:lnTo>
                                <a:lnTo>
                                  <a:pt x="725" y="583"/>
                                </a:lnTo>
                                <a:lnTo>
                                  <a:pt x="725" y="585"/>
                                </a:lnTo>
                                <a:lnTo>
                                  <a:pt x="723" y="587"/>
                                </a:lnTo>
                                <a:lnTo>
                                  <a:pt x="723" y="589"/>
                                </a:lnTo>
                                <a:lnTo>
                                  <a:pt x="723" y="591"/>
                                </a:lnTo>
                                <a:lnTo>
                                  <a:pt x="723" y="593"/>
                                </a:lnTo>
                                <a:lnTo>
                                  <a:pt x="720" y="593"/>
                                </a:lnTo>
                                <a:lnTo>
                                  <a:pt x="720" y="595"/>
                                </a:lnTo>
                                <a:lnTo>
                                  <a:pt x="720" y="598"/>
                                </a:lnTo>
                                <a:lnTo>
                                  <a:pt x="718" y="598"/>
                                </a:lnTo>
                                <a:lnTo>
                                  <a:pt x="718" y="600"/>
                                </a:lnTo>
                                <a:lnTo>
                                  <a:pt x="716" y="602"/>
                                </a:lnTo>
                                <a:lnTo>
                                  <a:pt x="714" y="612"/>
                                </a:lnTo>
                                <a:lnTo>
                                  <a:pt x="712" y="619"/>
                                </a:lnTo>
                                <a:lnTo>
                                  <a:pt x="712" y="621"/>
                                </a:lnTo>
                                <a:lnTo>
                                  <a:pt x="712" y="625"/>
                                </a:lnTo>
                                <a:lnTo>
                                  <a:pt x="710" y="631"/>
                                </a:lnTo>
                                <a:lnTo>
                                  <a:pt x="710" y="636"/>
                                </a:lnTo>
                                <a:lnTo>
                                  <a:pt x="708" y="640"/>
                                </a:lnTo>
                                <a:lnTo>
                                  <a:pt x="708" y="642"/>
                                </a:lnTo>
                                <a:lnTo>
                                  <a:pt x="706" y="648"/>
                                </a:lnTo>
                                <a:lnTo>
                                  <a:pt x="706" y="653"/>
                                </a:lnTo>
                                <a:lnTo>
                                  <a:pt x="704" y="653"/>
                                </a:lnTo>
                                <a:lnTo>
                                  <a:pt x="687" y="653"/>
                                </a:lnTo>
                                <a:lnTo>
                                  <a:pt x="680" y="650"/>
                                </a:lnTo>
                                <a:lnTo>
                                  <a:pt x="678" y="650"/>
                                </a:lnTo>
                                <a:lnTo>
                                  <a:pt x="659" y="650"/>
                                </a:lnTo>
                                <a:lnTo>
                                  <a:pt x="657" y="650"/>
                                </a:lnTo>
                                <a:lnTo>
                                  <a:pt x="653" y="650"/>
                                </a:lnTo>
                                <a:lnTo>
                                  <a:pt x="634" y="650"/>
                                </a:lnTo>
                                <a:lnTo>
                                  <a:pt x="630" y="650"/>
                                </a:lnTo>
                                <a:lnTo>
                                  <a:pt x="625" y="650"/>
                                </a:lnTo>
                                <a:lnTo>
                                  <a:pt x="606" y="650"/>
                                </a:lnTo>
                                <a:lnTo>
                                  <a:pt x="604" y="650"/>
                                </a:lnTo>
                                <a:lnTo>
                                  <a:pt x="602" y="650"/>
                                </a:lnTo>
                                <a:lnTo>
                                  <a:pt x="598" y="650"/>
                                </a:lnTo>
                                <a:lnTo>
                                  <a:pt x="579" y="650"/>
                                </a:lnTo>
                                <a:lnTo>
                                  <a:pt x="575" y="650"/>
                                </a:lnTo>
                                <a:lnTo>
                                  <a:pt x="573" y="650"/>
                                </a:lnTo>
                                <a:lnTo>
                                  <a:pt x="552" y="650"/>
                                </a:lnTo>
                                <a:lnTo>
                                  <a:pt x="552" y="674"/>
                                </a:lnTo>
                                <a:lnTo>
                                  <a:pt x="552" y="699"/>
                                </a:lnTo>
                                <a:lnTo>
                                  <a:pt x="552" y="701"/>
                                </a:lnTo>
                                <a:lnTo>
                                  <a:pt x="552" y="726"/>
                                </a:lnTo>
                                <a:lnTo>
                                  <a:pt x="552" y="729"/>
                                </a:lnTo>
                                <a:lnTo>
                                  <a:pt x="552" y="754"/>
                                </a:lnTo>
                                <a:lnTo>
                                  <a:pt x="552" y="756"/>
                                </a:lnTo>
                                <a:lnTo>
                                  <a:pt x="552" y="781"/>
                                </a:lnTo>
                                <a:lnTo>
                                  <a:pt x="552" y="783"/>
                                </a:lnTo>
                                <a:lnTo>
                                  <a:pt x="552" y="809"/>
                                </a:lnTo>
                                <a:lnTo>
                                  <a:pt x="524" y="809"/>
                                </a:lnTo>
                                <a:lnTo>
                                  <a:pt x="497" y="809"/>
                                </a:lnTo>
                                <a:lnTo>
                                  <a:pt x="469" y="809"/>
                                </a:lnTo>
                                <a:lnTo>
                                  <a:pt x="444" y="809"/>
                                </a:lnTo>
                                <a:lnTo>
                                  <a:pt x="416" y="809"/>
                                </a:lnTo>
                                <a:lnTo>
                                  <a:pt x="389" y="809"/>
                                </a:lnTo>
                                <a:lnTo>
                                  <a:pt x="361" y="809"/>
                                </a:lnTo>
                                <a:lnTo>
                                  <a:pt x="359" y="809"/>
                                </a:lnTo>
                                <a:lnTo>
                                  <a:pt x="355" y="809"/>
                                </a:lnTo>
                                <a:lnTo>
                                  <a:pt x="334" y="809"/>
                                </a:lnTo>
                                <a:lnTo>
                                  <a:pt x="311" y="809"/>
                                </a:lnTo>
                                <a:lnTo>
                                  <a:pt x="311" y="781"/>
                                </a:lnTo>
                                <a:lnTo>
                                  <a:pt x="311" y="756"/>
                                </a:lnTo>
                                <a:lnTo>
                                  <a:pt x="311" y="729"/>
                                </a:lnTo>
                                <a:lnTo>
                                  <a:pt x="311" y="701"/>
                                </a:lnTo>
                                <a:lnTo>
                                  <a:pt x="311" y="674"/>
                                </a:lnTo>
                                <a:lnTo>
                                  <a:pt x="311" y="650"/>
                                </a:lnTo>
                                <a:lnTo>
                                  <a:pt x="302" y="650"/>
                                </a:lnTo>
                                <a:lnTo>
                                  <a:pt x="283" y="650"/>
                                </a:lnTo>
                                <a:lnTo>
                                  <a:pt x="275" y="650"/>
                                </a:lnTo>
                                <a:lnTo>
                                  <a:pt x="256" y="650"/>
                                </a:lnTo>
                                <a:lnTo>
                                  <a:pt x="247" y="650"/>
                                </a:lnTo>
                                <a:lnTo>
                                  <a:pt x="230" y="650"/>
                                </a:lnTo>
                                <a:lnTo>
                                  <a:pt x="220" y="650"/>
                                </a:lnTo>
                                <a:lnTo>
                                  <a:pt x="203" y="650"/>
                                </a:lnTo>
                                <a:lnTo>
                                  <a:pt x="192" y="650"/>
                                </a:lnTo>
                                <a:lnTo>
                                  <a:pt x="176" y="650"/>
                                </a:lnTo>
                                <a:lnTo>
                                  <a:pt x="167" y="650"/>
                                </a:lnTo>
                                <a:lnTo>
                                  <a:pt x="150" y="650"/>
                                </a:lnTo>
                                <a:lnTo>
                                  <a:pt x="140" y="650"/>
                                </a:lnTo>
                                <a:lnTo>
                                  <a:pt x="123" y="650"/>
                                </a:lnTo>
                                <a:lnTo>
                                  <a:pt x="112" y="650"/>
                                </a:lnTo>
                                <a:lnTo>
                                  <a:pt x="97" y="650"/>
                                </a:lnTo>
                                <a:lnTo>
                                  <a:pt x="87" y="650"/>
                                </a:lnTo>
                                <a:lnTo>
                                  <a:pt x="70" y="650"/>
                                </a:lnTo>
                                <a:lnTo>
                                  <a:pt x="59" y="648"/>
                                </a:lnTo>
                                <a:lnTo>
                                  <a:pt x="42" y="648"/>
                                </a:lnTo>
                                <a:lnTo>
                                  <a:pt x="32" y="648"/>
                                </a:lnTo>
                                <a:lnTo>
                                  <a:pt x="19" y="648"/>
                                </a:lnTo>
                                <a:lnTo>
                                  <a:pt x="17" y="648"/>
                                </a:lnTo>
                                <a:lnTo>
                                  <a:pt x="4" y="648"/>
                                </a:lnTo>
                                <a:lnTo>
                                  <a:pt x="4" y="621"/>
                                </a:lnTo>
                                <a:lnTo>
                                  <a:pt x="4" y="595"/>
                                </a:lnTo>
                                <a:lnTo>
                                  <a:pt x="4" y="568"/>
                                </a:lnTo>
                                <a:lnTo>
                                  <a:pt x="4" y="541"/>
                                </a:lnTo>
                                <a:lnTo>
                                  <a:pt x="7" y="513"/>
                                </a:lnTo>
                                <a:lnTo>
                                  <a:pt x="7" y="488"/>
                                </a:lnTo>
                                <a:lnTo>
                                  <a:pt x="7" y="462"/>
                                </a:lnTo>
                                <a:lnTo>
                                  <a:pt x="4" y="433"/>
                                </a:lnTo>
                                <a:lnTo>
                                  <a:pt x="4" y="407"/>
                                </a:lnTo>
                                <a:lnTo>
                                  <a:pt x="7" y="380"/>
                                </a:lnTo>
                                <a:lnTo>
                                  <a:pt x="7" y="353"/>
                                </a:lnTo>
                                <a:lnTo>
                                  <a:pt x="7" y="325"/>
                                </a:lnTo>
                                <a:lnTo>
                                  <a:pt x="7" y="298"/>
                                </a:lnTo>
                                <a:lnTo>
                                  <a:pt x="7" y="270"/>
                                </a:lnTo>
                                <a:lnTo>
                                  <a:pt x="7" y="245"/>
                                </a:lnTo>
                                <a:lnTo>
                                  <a:pt x="7" y="217"/>
                                </a:lnTo>
                                <a:lnTo>
                                  <a:pt x="7" y="190"/>
                                </a:lnTo>
                                <a:lnTo>
                                  <a:pt x="7" y="162"/>
                                </a:lnTo>
                                <a:lnTo>
                                  <a:pt x="7" y="156"/>
                                </a:lnTo>
                                <a:lnTo>
                                  <a:pt x="7" y="135"/>
                                </a:lnTo>
                                <a:lnTo>
                                  <a:pt x="7" y="122"/>
                                </a:lnTo>
                                <a:lnTo>
                                  <a:pt x="4" y="122"/>
                                </a:lnTo>
                                <a:lnTo>
                                  <a:pt x="4" y="110"/>
                                </a:lnTo>
                                <a:lnTo>
                                  <a:pt x="4" y="107"/>
                                </a:lnTo>
                                <a:lnTo>
                                  <a:pt x="2" y="82"/>
                                </a:lnTo>
                                <a:lnTo>
                                  <a:pt x="2" y="55"/>
                                </a:lnTo>
                                <a:lnTo>
                                  <a:pt x="0" y="29"/>
                                </a:lnTo>
                                <a:lnTo>
                                  <a:pt x="0" y="2"/>
                                </a:lnTo>
                                <a:lnTo>
                                  <a:pt x="28" y="2"/>
                                </a:lnTo>
                                <a:lnTo>
                                  <a:pt x="30" y="2"/>
                                </a:lnTo>
                                <a:lnTo>
                                  <a:pt x="53" y="2"/>
                                </a:lnTo>
                                <a:lnTo>
                                  <a:pt x="57" y="2"/>
                                </a:lnTo>
                                <a:lnTo>
                                  <a:pt x="81" y="2"/>
                                </a:lnTo>
                                <a:lnTo>
                                  <a:pt x="83" y="2"/>
                                </a:lnTo>
                                <a:lnTo>
                                  <a:pt x="108" y="2"/>
                                </a:lnTo>
                                <a:lnTo>
                                  <a:pt x="110" y="2"/>
                                </a:lnTo>
                                <a:lnTo>
                                  <a:pt x="133" y="2"/>
                                </a:lnTo>
                                <a:lnTo>
                                  <a:pt x="138" y="2"/>
                                </a:lnTo>
                                <a:lnTo>
                                  <a:pt x="157" y="2"/>
                                </a:lnTo>
                                <a:lnTo>
                                  <a:pt x="161" y="2"/>
                                </a:lnTo>
                                <a:lnTo>
                                  <a:pt x="163" y="2"/>
                                </a:lnTo>
                                <a:lnTo>
                                  <a:pt x="188" y="0"/>
                                </a:lnTo>
                                <a:lnTo>
                                  <a:pt x="214" y="0"/>
                                </a:lnTo>
                                <a:lnTo>
                                  <a:pt x="216" y="2"/>
                                </a:lnTo>
                                <a:lnTo>
                                  <a:pt x="241" y="0"/>
                                </a:lnTo>
                                <a:lnTo>
                                  <a:pt x="243" y="0"/>
                                </a:lnTo>
                                <a:lnTo>
                                  <a:pt x="268" y="0"/>
                                </a:lnTo>
                                <a:lnTo>
                                  <a:pt x="271" y="0"/>
                                </a:lnTo>
                                <a:lnTo>
                                  <a:pt x="294" y="0"/>
                                </a:lnTo>
                                <a:lnTo>
                                  <a:pt x="298" y="0"/>
                                </a:lnTo>
                                <a:lnTo>
                                  <a:pt x="321" y="0"/>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366" name="Freeform 494"/>
                        <wps:cNvSpPr>
                          <a:spLocks/>
                        </wps:cNvSpPr>
                        <wps:spPr bwMode="auto">
                          <a:xfrm>
                            <a:off x="3547700" y="1669406"/>
                            <a:ext cx="320700" cy="419701"/>
                          </a:xfrm>
                          <a:custGeom>
                            <a:avLst/>
                            <a:gdLst>
                              <a:gd name="T0" fmla="*/ 305435 w 505"/>
                              <a:gd name="T1" fmla="*/ 17780 h 661"/>
                              <a:gd name="T2" fmla="*/ 307340 w 505"/>
                              <a:gd name="T3" fmla="*/ 68580 h 661"/>
                              <a:gd name="T4" fmla="*/ 308610 w 505"/>
                              <a:gd name="T5" fmla="*/ 119380 h 661"/>
                              <a:gd name="T6" fmla="*/ 311150 w 505"/>
                              <a:gd name="T7" fmla="*/ 170815 h 661"/>
                              <a:gd name="T8" fmla="*/ 312420 w 505"/>
                              <a:gd name="T9" fmla="*/ 221615 h 661"/>
                              <a:gd name="T10" fmla="*/ 314960 w 505"/>
                              <a:gd name="T11" fmla="*/ 272415 h 661"/>
                              <a:gd name="T12" fmla="*/ 316230 w 505"/>
                              <a:gd name="T13" fmla="*/ 323215 h 661"/>
                              <a:gd name="T14" fmla="*/ 319405 w 505"/>
                              <a:gd name="T15" fmla="*/ 375920 h 661"/>
                              <a:gd name="T16" fmla="*/ 311150 w 505"/>
                              <a:gd name="T17" fmla="*/ 410845 h 661"/>
                              <a:gd name="T18" fmla="*/ 285750 w 505"/>
                              <a:gd name="T19" fmla="*/ 410845 h 661"/>
                              <a:gd name="T20" fmla="*/ 258445 w 505"/>
                              <a:gd name="T21" fmla="*/ 412115 h 661"/>
                              <a:gd name="T22" fmla="*/ 234315 w 505"/>
                              <a:gd name="T23" fmla="*/ 413385 h 661"/>
                              <a:gd name="T24" fmla="*/ 212090 w 505"/>
                              <a:gd name="T25" fmla="*/ 414655 h 661"/>
                              <a:gd name="T26" fmla="*/ 183515 w 505"/>
                              <a:gd name="T27" fmla="*/ 415925 h 661"/>
                              <a:gd name="T28" fmla="*/ 165100 w 505"/>
                              <a:gd name="T29" fmla="*/ 415925 h 661"/>
                              <a:gd name="T30" fmla="*/ 143510 w 505"/>
                              <a:gd name="T31" fmla="*/ 417195 h 661"/>
                              <a:gd name="T32" fmla="*/ 116840 w 505"/>
                              <a:gd name="T33" fmla="*/ 418465 h 661"/>
                              <a:gd name="T34" fmla="*/ 65405 w 505"/>
                              <a:gd name="T35" fmla="*/ 419735 h 661"/>
                              <a:gd name="T36" fmla="*/ 20320 w 505"/>
                              <a:gd name="T37" fmla="*/ 419735 h 661"/>
                              <a:gd name="T38" fmla="*/ 13335 w 505"/>
                              <a:gd name="T39" fmla="*/ 403860 h 661"/>
                              <a:gd name="T40" fmla="*/ 12065 w 505"/>
                              <a:gd name="T41" fmla="*/ 351790 h 661"/>
                              <a:gd name="T42" fmla="*/ 10795 w 505"/>
                              <a:gd name="T43" fmla="*/ 300355 h 661"/>
                              <a:gd name="T44" fmla="*/ 9525 w 505"/>
                              <a:gd name="T45" fmla="*/ 253365 h 661"/>
                              <a:gd name="T46" fmla="*/ 9525 w 505"/>
                              <a:gd name="T47" fmla="*/ 249555 h 661"/>
                              <a:gd name="T48" fmla="*/ 9525 w 505"/>
                              <a:gd name="T49" fmla="*/ 232410 h 661"/>
                              <a:gd name="T50" fmla="*/ 8255 w 505"/>
                              <a:gd name="T51" fmla="*/ 214630 h 661"/>
                              <a:gd name="T52" fmla="*/ 8255 w 505"/>
                              <a:gd name="T53" fmla="*/ 198755 h 661"/>
                              <a:gd name="T54" fmla="*/ 6350 w 505"/>
                              <a:gd name="T55" fmla="*/ 165100 h 661"/>
                              <a:gd name="T56" fmla="*/ 5080 w 505"/>
                              <a:gd name="T57" fmla="*/ 147955 h 661"/>
                              <a:gd name="T58" fmla="*/ 3810 w 505"/>
                              <a:gd name="T59" fmla="*/ 130175 h 661"/>
                              <a:gd name="T60" fmla="*/ 3810 w 505"/>
                              <a:gd name="T61" fmla="*/ 106045 h 661"/>
                              <a:gd name="T62" fmla="*/ 2540 w 505"/>
                              <a:gd name="T63" fmla="*/ 95250 h 661"/>
                              <a:gd name="T64" fmla="*/ 2540 w 505"/>
                              <a:gd name="T65" fmla="*/ 79375 h 661"/>
                              <a:gd name="T66" fmla="*/ 1270 w 505"/>
                              <a:gd name="T67" fmla="*/ 61595 h 661"/>
                              <a:gd name="T68" fmla="*/ 1270 w 505"/>
                              <a:gd name="T69" fmla="*/ 61595 h 661"/>
                              <a:gd name="T70" fmla="*/ 1270 w 505"/>
                              <a:gd name="T71" fmla="*/ 44450 h 661"/>
                              <a:gd name="T72" fmla="*/ 0 w 505"/>
                              <a:gd name="T73" fmla="*/ 10795 h 661"/>
                              <a:gd name="T74" fmla="*/ 15875 w 505"/>
                              <a:gd name="T75" fmla="*/ 9525 h 661"/>
                              <a:gd name="T76" fmla="*/ 26670 w 505"/>
                              <a:gd name="T77" fmla="*/ 9525 h 661"/>
                              <a:gd name="T78" fmla="*/ 33655 w 505"/>
                              <a:gd name="T79" fmla="*/ 9525 h 661"/>
                              <a:gd name="T80" fmla="*/ 49530 w 505"/>
                              <a:gd name="T81" fmla="*/ 9525 h 661"/>
                              <a:gd name="T82" fmla="*/ 66675 w 505"/>
                              <a:gd name="T83" fmla="*/ 8255 h 661"/>
                              <a:gd name="T84" fmla="*/ 84455 w 505"/>
                              <a:gd name="T85" fmla="*/ 8255 h 661"/>
                              <a:gd name="T86" fmla="*/ 119380 w 505"/>
                              <a:gd name="T87" fmla="*/ 6985 h 661"/>
                              <a:gd name="T88" fmla="*/ 153035 w 505"/>
                              <a:gd name="T89" fmla="*/ 5715 h 661"/>
                              <a:gd name="T90" fmla="*/ 205105 w 505"/>
                              <a:gd name="T91" fmla="*/ 4445 h 661"/>
                              <a:gd name="T92" fmla="*/ 253365 w 505"/>
                              <a:gd name="T93" fmla="*/ 1270 h 661"/>
                              <a:gd name="T94" fmla="*/ 304165 w 505"/>
                              <a:gd name="T95" fmla="*/ 0 h 661"/>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505" h="661">
                                <a:moveTo>
                                  <a:pt x="479" y="0"/>
                                </a:moveTo>
                                <a:lnTo>
                                  <a:pt x="481" y="21"/>
                                </a:lnTo>
                                <a:lnTo>
                                  <a:pt x="481" y="28"/>
                                </a:lnTo>
                                <a:lnTo>
                                  <a:pt x="481" y="53"/>
                                </a:lnTo>
                                <a:lnTo>
                                  <a:pt x="484" y="80"/>
                                </a:lnTo>
                                <a:lnTo>
                                  <a:pt x="484" y="108"/>
                                </a:lnTo>
                                <a:lnTo>
                                  <a:pt x="486" y="135"/>
                                </a:lnTo>
                                <a:lnTo>
                                  <a:pt x="486" y="161"/>
                                </a:lnTo>
                                <a:lnTo>
                                  <a:pt x="486" y="188"/>
                                </a:lnTo>
                                <a:lnTo>
                                  <a:pt x="488" y="216"/>
                                </a:lnTo>
                                <a:lnTo>
                                  <a:pt x="488" y="241"/>
                                </a:lnTo>
                                <a:lnTo>
                                  <a:pt x="490" y="269"/>
                                </a:lnTo>
                                <a:lnTo>
                                  <a:pt x="490" y="296"/>
                                </a:lnTo>
                                <a:lnTo>
                                  <a:pt x="492" y="323"/>
                                </a:lnTo>
                                <a:lnTo>
                                  <a:pt x="492" y="349"/>
                                </a:lnTo>
                                <a:lnTo>
                                  <a:pt x="494" y="376"/>
                                </a:lnTo>
                                <a:lnTo>
                                  <a:pt x="494" y="404"/>
                                </a:lnTo>
                                <a:lnTo>
                                  <a:pt x="496" y="429"/>
                                </a:lnTo>
                                <a:lnTo>
                                  <a:pt x="498" y="457"/>
                                </a:lnTo>
                                <a:lnTo>
                                  <a:pt x="498" y="484"/>
                                </a:lnTo>
                                <a:lnTo>
                                  <a:pt x="498" y="509"/>
                                </a:lnTo>
                                <a:lnTo>
                                  <a:pt x="500" y="537"/>
                                </a:lnTo>
                                <a:lnTo>
                                  <a:pt x="500" y="564"/>
                                </a:lnTo>
                                <a:lnTo>
                                  <a:pt x="503" y="592"/>
                                </a:lnTo>
                                <a:lnTo>
                                  <a:pt x="503" y="619"/>
                                </a:lnTo>
                                <a:lnTo>
                                  <a:pt x="505" y="645"/>
                                </a:lnTo>
                                <a:lnTo>
                                  <a:pt x="490" y="647"/>
                                </a:lnTo>
                                <a:lnTo>
                                  <a:pt x="477" y="647"/>
                                </a:lnTo>
                                <a:lnTo>
                                  <a:pt x="462" y="647"/>
                                </a:lnTo>
                                <a:lnTo>
                                  <a:pt x="450" y="647"/>
                                </a:lnTo>
                                <a:lnTo>
                                  <a:pt x="435" y="649"/>
                                </a:lnTo>
                                <a:lnTo>
                                  <a:pt x="424" y="649"/>
                                </a:lnTo>
                                <a:lnTo>
                                  <a:pt x="407" y="649"/>
                                </a:lnTo>
                                <a:lnTo>
                                  <a:pt x="397" y="649"/>
                                </a:lnTo>
                                <a:lnTo>
                                  <a:pt x="382" y="651"/>
                                </a:lnTo>
                                <a:lnTo>
                                  <a:pt x="369" y="651"/>
                                </a:lnTo>
                                <a:lnTo>
                                  <a:pt x="355" y="651"/>
                                </a:lnTo>
                                <a:lnTo>
                                  <a:pt x="344" y="653"/>
                                </a:lnTo>
                                <a:lnTo>
                                  <a:pt x="334" y="653"/>
                                </a:lnTo>
                                <a:lnTo>
                                  <a:pt x="317" y="653"/>
                                </a:lnTo>
                                <a:lnTo>
                                  <a:pt x="306" y="653"/>
                                </a:lnTo>
                                <a:lnTo>
                                  <a:pt x="289" y="655"/>
                                </a:lnTo>
                                <a:lnTo>
                                  <a:pt x="279" y="655"/>
                                </a:lnTo>
                                <a:lnTo>
                                  <a:pt x="262" y="655"/>
                                </a:lnTo>
                                <a:lnTo>
                                  <a:pt x="260" y="655"/>
                                </a:lnTo>
                                <a:lnTo>
                                  <a:pt x="253" y="657"/>
                                </a:lnTo>
                                <a:lnTo>
                                  <a:pt x="236" y="657"/>
                                </a:lnTo>
                                <a:lnTo>
                                  <a:pt x="226" y="657"/>
                                </a:lnTo>
                                <a:lnTo>
                                  <a:pt x="209" y="657"/>
                                </a:lnTo>
                                <a:lnTo>
                                  <a:pt x="198" y="659"/>
                                </a:lnTo>
                                <a:lnTo>
                                  <a:pt x="184" y="659"/>
                                </a:lnTo>
                                <a:lnTo>
                                  <a:pt x="156" y="659"/>
                                </a:lnTo>
                                <a:lnTo>
                                  <a:pt x="129" y="661"/>
                                </a:lnTo>
                                <a:lnTo>
                                  <a:pt x="103" y="661"/>
                                </a:lnTo>
                                <a:lnTo>
                                  <a:pt x="76" y="661"/>
                                </a:lnTo>
                                <a:lnTo>
                                  <a:pt x="51" y="661"/>
                                </a:lnTo>
                                <a:lnTo>
                                  <a:pt x="32" y="661"/>
                                </a:lnTo>
                                <a:lnTo>
                                  <a:pt x="23" y="661"/>
                                </a:lnTo>
                                <a:lnTo>
                                  <a:pt x="21" y="661"/>
                                </a:lnTo>
                                <a:lnTo>
                                  <a:pt x="21" y="636"/>
                                </a:lnTo>
                                <a:lnTo>
                                  <a:pt x="21" y="609"/>
                                </a:lnTo>
                                <a:lnTo>
                                  <a:pt x="19" y="581"/>
                                </a:lnTo>
                                <a:lnTo>
                                  <a:pt x="19" y="554"/>
                                </a:lnTo>
                                <a:lnTo>
                                  <a:pt x="19" y="528"/>
                                </a:lnTo>
                                <a:lnTo>
                                  <a:pt x="19" y="501"/>
                                </a:lnTo>
                                <a:lnTo>
                                  <a:pt x="17" y="473"/>
                                </a:lnTo>
                                <a:lnTo>
                                  <a:pt x="17" y="448"/>
                                </a:lnTo>
                                <a:lnTo>
                                  <a:pt x="17" y="421"/>
                                </a:lnTo>
                                <a:lnTo>
                                  <a:pt x="15" y="399"/>
                                </a:lnTo>
                                <a:lnTo>
                                  <a:pt x="15" y="393"/>
                                </a:lnTo>
                                <a:lnTo>
                                  <a:pt x="15" y="366"/>
                                </a:lnTo>
                                <a:lnTo>
                                  <a:pt x="13" y="340"/>
                                </a:lnTo>
                                <a:lnTo>
                                  <a:pt x="13" y="338"/>
                                </a:lnTo>
                                <a:lnTo>
                                  <a:pt x="13" y="313"/>
                                </a:lnTo>
                                <a:lnTo>
                                  <a:pt x="10" y="285"/>
                                </a:lnTo>
                                <a:lnTo>
                                  <a:pt x="10" y="260"/>
                                </a:lnTo>
                                <a:lnTo>
                                  <a:pt x="10" y="258"/>
                                </a:lnTo>
                                <a:lnTo>
                                  <a:pt x="8" y="233"/>
                                </a:lnTo>
                                <a:lnTo>
                                  <a:pt x="6" y="205"/>
                                </a:lnTo>
                                <a:lnTo>
                                  <a:pt x="6" y="178"/>
                                </a:lnTo>
                                <a:lnTo>
                                  <a:pt x="6" y="167"/>
                                </a:lnTo>
                                <a:lnTo>
                                  <a:pt x="4" y="152"/>
                                </a:lnTo>
                                <a:lnTo>
                                  <a:pt x="4" y="150"/>
                                </a:lnTo>
                                <a:lnTo>
                                  <a:pt x="4" y="148"/>
                                </a:lnTo>
                                <a:lnTo>
                                  <a:pt x="4" y="125"/>
                                </a:lnTo>
                                <a:lnTo>
                                  <a:pt x="4" y="123"/>
                                </a:lnTo>
                                <a:lnTo>
                                  <a:pt x="2" y="97"/>
                                </a:lnTo>
                                <a:lnTo>
                                  <a:pt x="2" y="70"/>
                                </a:lnTo>
                                <a:lnTo>
                                  <a:pt x="2" y="42"/>
                                </a:lnTo>
                                <a:lnTo>
                                  <a:pt x="0" y="17"/>
                                </a:lnTo>
                                <a:lnTo>
                                  <a:pt x="0" y="15"/>
                                </a:lnTo>
                                <a:lnTo>
                                  <a:pt x="2" y="15"/>
                                </a:lnTo>
                                <a:lnTo>
                                  <a:pt x="25" y="15"/>
                                </a:lnTo>
                                <a:lnTo>
                                  <a:pt x="42" y="15"/>
                                </a:lnTo>
                                <a:lnTo>
                                  <a:pt x="51" y="15"/>
                                </a:lnTo>
                                <a:lnTo>
                                  <a:pt x="53" y="15"/>
                                </a:lnTo>
                                <a:lnTo>
                                  <a:pt x="57" y="15"/>
                                </a:lnTo>
                                <a:lnTo>
                                  <a:pt x="78" y="15"/>
                                </a:lnTo>
                                <a:lnTo>
                                  <a:pt x="80" y="15"/>
                                </a:lnTo>
                                <a:lnTo>
                                  <a:pt x="105" y="13"/>
                                </a:lnTo>
                                <a:lnTo>
                                  <a:pt x="131" y="13"/>
                                </a:lnTo>
                                <a:lnTo>
                                  <a:pt x="133" y="13"/>
                                </a:lnTo>
                                <a:lnTo>
                                  <a:pt x="135" y="13"/>
                                </a:lnTo>
                                <a:lnTo>
                                  <a:pt x="160" y="13"/>
                                </a:lnTo>
                                <a:lnTo>
                                  <a:pt x="188" y="11"/>
                                </a:lnTo>
                                <a:lnTo>
                                  <a:pt x="215" y="11"/>
                                </a:lnTo>
                                <a:lnTo>
                                  <a:pt x="241" y="9"/>
                                </a:lnTo>
                                <a:lnTo>
                                  <a:pt x="268" y="9"/>
                                </a:lnTo>
                                <a:lnTo>
                                  <a:pt x="296" y="7"/>
                                </a:lnTo>
                                <a:lnTo>
                                  <a:pt x="323" y="7"/>
                                </a:lnTo>
                                <a:lnTo>
                                  <a:pt x="344" y="4"/>
                                </a:lnTo>
                                <a:lnTo>
                                  <a:pt x="372" y="4"/>
                                </a:lnTo>
                                <a:lnTo>
                                  <a:pt x="399" y="2"/>
                                </a:lnTo>
                                <a:lnTo>
                                  <a:pt x="427" y="2"/>
                                </a:lnTo>
                                <a:lnTo>
                                  <a:pt x="452" y="2"/>
                                </a:lnTo>
                                <a:lnTo>
                                  <a:pt x="479" y="0"/>
                                </a:lnTo>
                                <a:close/>
                              </a:path>
                            </a:pathLst>
                          </a:custGeom>
                          <a:solidFill>
                            <a:srgbClr val="005CE6"/>
                          </a:solidFill>
                          <a:ln w="3810">
                            <a:solidFill>
                              <a:srgbClr val="6E6E6E"/>
                            </a:solidFill>
                            <a:round/>
                            <a:headEnd/>
                            <a:tailEnd/>
                          </a:ln>
                        </wps:spPr>
                        <wps:bodyPr rot="0" vert="horz" wrap="square" lIns="91440" tIns="45720" rIns="91440" bIns="45720" anchor="t" anchorCtr="0" upright="1">
                          <a:noAutofit/>
                        </wps:bodyPr>
                      </wps:wsp>
                      <wps:wsp>
                        <wps:cNvPr id="367" name="Freeform 495"/>
                        <wps:cNvSpPr>
                          <a:spLocks/>
                        </wps:cNvSpPr>
                        <wps:spPr bwMode="auto">
                          <a:xfrm>
                            <a:off x="1314400" y="1817306"/>
                            <a:ext cx="605200" cy="324501"/>
                          </a:xfrm>
                          <a:custGeom>
                            <a:avLst/>
                            <a:gdLst>
                              <a:gd name="T0" fmla="*/ 602615 w 953"/>
                              <a:gd name="T1" fmla="*/ 119380 h 511"/>
                              <a:gd name="T2" fmla="*/ 599440 w 953"/>
                              <a:gd name="T3" fmla="*/ 203835 h 511"/>
                              <a:gd name="T4" fmla="*/ 596900 w 953"/>
                              <a:gd name="T5" fmla="*/ 290830 h 511"/>
                              <a:gd name="T6" fmla="*/ 529590 w 953"/>
                              <a:gd name="T7" fmla="*/ 323215 h 511"/>
                              <a:gd name="T8" fmla="*/ 447040 w 953"/>
                              <a:gd name="T9" fmla="*/ 318770 h 511"/>
                              <a:gd name="T10" fmla="*/ 377190 w 953"/>
                              <a:gd name="T11" fmla="*/ 316230 h 511"/>
                              <a:gd name="T12" fmla="*/ 289560 w 953"/>
                              <a:gd name="T13" fmla="*/ 314960 h 511"/>
                              <a:gd name="T14" fmla="*/ 203835 w 953"/>
                              <a:gd name="T15" fmla="*/ 312420 h 511"/>
                              <a:gd name="T16" fmla="*/ 143510 w 953"/>
                              <a:gd name="T17" fmla="*/ 309880 h 511"/>
                              <a:gd name="T18" fmla="*/ 144780 w 953"/>
                              <a:gd name="T19" fmla="*/ 300355 h 511"/>
                              <a:gd name="T20" fmla="*/ 146050 w 953"/>
                              <a:gd name="T21" fmla="*/ 287020 h 511"/>
                              <a:gd name="T22" fmla="*/ 146050 w 953"/>
                              <a:gd name="T23" fmla="*/ 277495 h 511"/>
                              <a:gd name="T24" fmla="*/ 138430 w 953"/>
                              <a:gd name="T25" fmla="*/ 265430 h 511"/>
                              <a:gd name="T26" fmla="*/ 131445 w 953"/>
                              <a:gd name="T27" fmla="*/ 255905 h 511"/>
                              <a:gd name="T28" fmla="*/ 126365 w 953"/>
                              <a:gd name="T29" fmla="*/ 243840 h 511"/>
                              <a:gd name="T30" fmla="*/ 123825 w 953"/>
                              <a:gd name="T31" fmla="*/ 235585 h 511"/>
                              <a:gd name="T32" fmla="*/ 118110 w 953"/>
                              <a:gd name="T33" fmla="*/ 227965 h 511"/>
                              <a:gd name="T34" fmla="*/ 114300 w 953"/>
                              <a:gd name="T35" fmla="*/ 219710 h 511"/>
                              <a:gd name="T36" fmla="*/ 109855 w 953"/>
                              <a:gd name="T37" fmla="*/ 211455 h 511"/>
                              <a:gd name="T38" fmla="*/ 104775 w 953"/>
                              <a:gd name="T39" fmla="*/ 205105 h 511"/>
                              <a:gd name="T40" fmla="*/ 92710 w 953"/>
                              <a:gd name="T41" fmla="*/ 196850 h 511"/>
                              <a:gd name="T42" fmla="*/ 80645 w 953"/>
                              <a:gd name="T43" fmla="*/ 199390 h 511"/>
                              <a:gd name="T44" fmla="*/ 73660 w 953"/>
                              <a:gd name="T45" fmla="*/ 199390 h 511"/>
                              <a:gd name="T46" fmla="*/ 64770 w 953"/>
                              <a:gd name="T47" fmla="*/ 198120 h 511"/>
                              <a:gd name="T48" fmla="*/ 59055 w 953"/>
                              <a:gd name="T49" fmla="*/ 190500 h 511"/>
                              <a:gd name="T50" fmla="*/ 55245 w 953"/>
                              <a:gd name="T51" fmla="*/ 182245 h 511"/>
                              <a:gd name="T52" fmla="*/ 52705 w 953"/>
                              <a:gd name="T53" fmla="*/ 175260 h 511"/>
                              <a:gd name="T54" fmla="*/ 48260 w 953"/>
                              <a:gd name="T55" fmla="*/ 168910 h 511"/>
                              <a:gd name="T56" fmla="*/ 43180 w 953"/>
                              <a:gd name="T57" fmla="*/ 159385 h 511"/>
                              <a:gd name="T58" fmla="*/ 38735 w 953"/>
                              <a:gd name="T59" fmla="*/ 151130 h 511"/>
                              <a:gd name="T60" fmla="*/ 33655 w 953"/>
                              <a:gd name="T61" fmla="*/ 146050 h 511"/>
                              <a:gd name="T62" fmla="*/ 26670 w 953"/>
                              <a:gd name="T63" fmla="*/ 137795 h 511"/>
                              <a:gd name="T64" fmla="*/ 21590 w 953"/>
                              <a:gd name="T65" fmla="*/ 132715 h 511"/>
                              <a:gd name="T66" fmla="*/ 16510 w 953"/>
                              <a:gd name="T67" fmla="*/ 127000 h 511"/>
                              <a:gd name="T68" fmla="*/ 10795 w 953"/>
                              <a:gd name="T69" fmla="*/ 120650 h 511"/>
                              <a:gd name="T70" fmla="*/ 5715 w 953"/>
                              <a:gd name="T71" fmla="*/ 113665 h 511"/>
                              <a:gd name="T72" fmla="*/ 0 w 953"/>
                              <a:gd name="T73" fmla="*/ 107315 h 511"/>
                              <a:gd name="T74" fmla="*/ 0 w 953"/>
                              <a:gd name="T75" fmla="*/ 97790 h 511"/>
                              <a:gd name="T76" fmla="*/ 5715 w 953"/>
                              <a:gd name="T77" fmla="*/ 88265 h 511"/>
                              <a:gd name="T78" fmla="*/ 9525 w 953"/>
                              <a:gd name="T79" fmla="*/ 81280 h 511"/>
                              <a:gd name="T80" fmla="*/ 13335 w 953"/>
                              <a:gd name="T81" fmla="*/ 73660 h 511"/>
                              <a:gd name="T82" fmla="*/ 17780 w 953"/>
                              <a:gd name="T83" fmla="*/ 64135 h 511"/>
                              <a:gd name="T84" fmla="*/ 20320 w 953"/>
                              <a:gd name="T85" fmla="*/ 54610 h 511"/>
                              <a:gd name="T86" fmla="*/ 24130 w 953"/>
                              <a:gd name="T87" fmla="*/ 46990 h 511"/>
                              <a:gd name="T88" fmla="*/ 32385 w 953"/>
                              <a:gd name="T89" fmla="*/ 38735 h 511"/>
                              <a:gd name="T90" fmla="*/ 36195 w 953"/>
                              <a:gd name="T91" fmla="*/ 30480 h 511"/>
                              <a:gd name="T92" fmla="*/ 37465 w 953"/>
                              <a:gd name="T93" fmla="*/ 20955 h 511"/>
                              <a:gd name="T94" fmla="*/ 38735 w 953"/>
                              <a:gd name="T95" fmla="*/ 12065 h 511"/>
                              <a:gd name="T96" fmla="*/ 38735 w 953"/>
                              <a:gd name="T97" fmla="*/ 2540 h 511"/>
                              <a:gd name="T98" fmla="*/ 106045 w 953"/>
                              <a:gd name="T99" fmla="*/ 2540 h 511"/>
                              <a:gd name="T100" fmla="*/ 175895 w 953"/>
                              <a:gd name="T101" fmla="*/ 3810 h 511"/>
                              <a:gd name="T102" fmla="*/ 261620 w 953"/>
                              <a:gd name="T103" fmla="*/ 6350 h 511"/>
                              <a:gd name="T104" fmla="*/ 347345 w 953"/>
                              <a:gd name="T105" fmla="*/ 10160 h 511"/>
                              <a:gd name="T106" fmla="*/ 467995 w 953"/>
                              <a:gd name="T107" fmla="*/ 13335 h 511"/>
                              <a:gd name="T108" fmla="*/ 570230 w 953"/>
                              <a:gd name="T109" fmla="*/ 14605 h 511"/>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953" h="511">
                                <a:moveTo>
                                  <a:pt x="953" y="23"/>
                                </a:moveTo>
                                <a:lnTo>
                                  <a:pt x="953" y="52"/>
                                </a:lnTo>
                                <a:lnTo>
                                  <a:pt x="953" y="80"/>
                                </a:lnTo>
                                <a:lnTo>
                                  <a:pt x="951" y="107"/>
                                </a:lnTo>
                                <a:lnTo>
                                  <a:pt x="951" y="133"/>
                                </a:lnTo>
                                <a:lnTo>
                                  <a:pt x="949" y="160"/>
                                </a:lnTo>
                                <a:lnTo>
                                  <a:pt x="949" y="188"/>
                                </a:lnTo>
                                <a:lnTo>
                                  <a:pt x="949" y="213"/>
                                </a:lnTo>
                                <a:lnTo>
                                  <a:pt x="949" y="215"/>
                                </a:lnTo>
                                <a:lnTo>
                                  <a:pt x="946" y="240"/>
                                </a:lnTo>
                                <a:lnTo>
                                  <a:pt x="946" y="268"/>
                                </a:lnTo>
                                <a:lnTo>
                                  <a:pt x="946" y="293"/>
                                </a:lnTo>
                                <a:lnTo>
                                  <a:pt x="946" y="295"/>
                                </a:lnTo>
                                <a:lnTo>
                                  <a:pt x="944" y="321"/>
                                </a:lnTo>
                                <a:lnTo>
                                  <a:pt x="944" y="323"/>
                                </a:lnTo>
                                <a:lnTo>
                                  <a:pt x="944" y="348"/>
                                </a:lnTo>
                                <a:lnTo>
                                  <a:pt x="944" y="376"/>
                                </a:lnTo>
                                <a:lnTo>
                                  <a:pt x="942" y="403"/>
                                </a:lnTo>
                                <a:lnTo>
                                  <a:pt x="942" y="431"/>
                                </a:lnTo>
                                <a:lnTo>
                                  <a:pt x="940" y="456"/>
                                </a:lnTo>
                                <a:lnTo>
                                  <a:pt x="940" y="458"/>
                                </a:lnTo>
                                <a:lnTo>
                                  <a:pt x="940" y="485"/>
                                </a:lnTo>
                                <a:lnTo>
                                  <a:pt x="940" y="511"/>
                                </a:lnTo>
                                <a:lnTo>
                                  <a:pt x="913" y="511"/>
                                </a:lnTo>
                                <a:lnTo>
                                  <a:pt x="887" y="511"/>
                                </a:lnTo>
                                <a:lnTo>
                                  <a:pt x="883" y="511"/>
                                </a:lnTo>
                                <a:lnTo>
                                  <a:pt x="860" y="511"/>
                                </a:lnTo>
                                <a:lnTo>
                                  <a:pt x="834" y="509"/>
                                </a:lnTo>
                                <a:lnTo>
                                  <a:pt x="832" y="509"/>
                                </a:lnTo>
                                <a:lnTo>
                                  <a:pt x="807" y="509"/>
                                </a:lnTo>
                                <a:lnTo>
                                  <a:pt x="784" y="507"/>
                                </a:lnTo>
                                <a:lnTo>
                                  <a:pt x="758" y="505"/>
                                </a:lnTo>
                                <a:lnTo>
                                  <a:pt x="756" y="505"/>
                                </a:lnTo>
                                <a:lnTo>
                                  <a:pt x="729" y="505"/>
                                </a:lnTo>
                                <a:lnTo>
                                  <a:pt x="704" y="502"/>
                                </a:lnTo>
                                <a:lnTo>
                                  <a:pt x="701" y="502"/>
                                </a:lnTo>
                                <a:lnTo>
                                  <a:pt x="676" y="502"/>
                                </a:lnTo>
                                <a:lnTo>
                                  <a:pt x="674" y="502"/>
                                </a:lnTo>
                                <a:lnTo>
                                  <a:pt x="649" y="500"/>
                                </a:lnTo>
                                <a:lnTo>
                                  <a:pt x="646" y="500"/>
                                </a:lnTo>
                                <a:lnTo>
                                  <a:pt x="619" y="500"/>
                                </a:lnTo>
                                <a:lnTo>
                                  <a:pt x="594" y="498"/>
                                </a:lnTo>
                                <a:lnTo>
                                  <a:pt x="585" y="498"/>
                                </a:lnTo>
                                <a:lnTo>
                                  <a:pt x="566" y="498"/>
                                </a:lnTo>
                                <a:lnTo>
                                  <a:pt x="564" y="498"/>
                                </a:lnTo>
                                <a:lnTo>
                                  <a:pt x="539" y="498"/>
                                </a:lnTo>
                                <a:lnTo>
                                  <a:pt x="511" y="498"/>
                                </a:lnTo>
                                <a:lnTo>
                                  <a:pt x="484" y="496"/>
                                </a:lnTo>
                                <a:lnTo>
                                  <a:pt x="456" y="496"/>
                                </a:lnTo>
                                <a:lnTo>
                                  <a:pt x="429" y="494"/>
                                </a:lnTo>
                                <a:lnTo>
                                  <a:pt x="401" y="492"/>
                                </a:lnTo>
                                <a:lnTo>
                                  <a:pt x="376" y="492"/>
                                </a:lnTo>
                                <a:lnTo>
                                  <a:pt x="374" y="492"/>
                                </a:lnTo>
                                <a:lnTo>
                                  <a:pt x="349" y="492"/>
                                </a:lnTo>
                                <a:lnTo>
                                  <a:pt x="347" y="492"/>
                                </a:lnTo>
                                <a:lnTo>
                                  <a:pt x="321" y="492"/>
                                </a:lnTo>
                                <a:lnTo>
                                  <a:pt x="317" y="492"/>
                                </a:lnTo>
                                <a:lnTo>
                                  <a:pt x="294" y="492"/>
                                </a:lnTo>
                                <a:lnTo>
                                  <a:pt x="266" y="492"/>
                                </a:lnTo>
                                <a:lnTo>
                                  <a:pt x="266" y="490"/>
                                </a:lnTo>
                                <a:lnTo>
                                  <a:pt x="239" y="490"/>
                                </a:lnTo>
                                <a:lnTo>
                                  <a:pt x="228" y="490"/>
                                </a:lnTo>
                                <a:lnTo>
                                  <a:pt x="226" y="488"/>
                                </a:lnTo>
                                <a:lnTo>
                                  <a:pt x="226" y="485"/>
                                </a:lnTo>
                                <a:lnTo>
                                  <a:pt x="226" y="483"/>
                                </a:lnTo>
                                <a:lnTo>
                                  <a:pt x="226" y="481"/>
                                </a:lnTo>
                                <a:lnTo>
                                  <a:pt x="226" y="479"/>
                                </a:lnTo>
                                <a:lnTo>
                                  <a:pt x="226" y="477"/>
                                </a:lnTo>
                                <a:lnTo>
                                  <a:pt x="228" y="475"/>
                                </a:lnTo>
                                <a:lnTo>
                                  <a:pt x="228" y="473"/>
                                </a:lnTo>
                                <a:lnTo>
                                  <a:pt x="228" y="471"/>
                                </a:lnTo>
                                <a:lnTo>
                                  <a:pt x="228" y="469"/>
                                </a:lnTo>
                                <a:lnTo>
                                  <a:pt x="228" y="462"/>
                                </a:lnTo>
                                <a:lnTo>
                                  <a:pt x="228" y="460"/>
                                </a:lnTo>
                                <a:lnTo>
                                  <a:pt x="228" y="458"/>
                                </a:lnTo>
                                <a:lnTo>
                                  <a:pt x="228" y="456"/>
                                </a:lnTo>
                                <a:lnTo>
                                  <a:pt x="230" y="452"/>
                                </a:lnTo>
                                <a:lnTo>
                                  <a:pt x="230" y="450"/>
                                </a:lnTo>
                                <a:lnTo>
                                  <a:pt x="230" y="447"/>
                                </a:lnTo>
                                <a:lnTo>
                                  <a:pt x="230" y="445"/>
                                </a:lnTo>
                                <a:lnTo>
                                  <a:pt x="230" y="443"/>
                                </a:lnTo>
                                <a:lnTo>
                                  <a:pt x="230" y="441"/>
                                </a:lnTo>
                                <a:lnTo>
                                  <a:pt x="230" y="439"/>
                                </a:lnTo>
                                <a:lnTo>
                                  <a:pt x="230" y="437"/>
                                </a:lnTo>
                                <a:lnTo>
                                  <a:pt x="228" y="437"/>
                                </a:lnTo>
                                <a:lnTo>
                                  <a:pt x="228" y="435"/>
                                </a:lnTo>
                                <a:lnTo>
                                  <a:pt x="228" y="433"/>
                                </a:lnTo>
                                <a:lnTo>
                                  <a:pt x="226" y="431"/>
                                </a:lnTo>
                                <a:lnTo>
                                  <a:pt x="222" y="422"/>
                                </a:lnTo>
                                <a:lnTo>
                                  <a:pt x="220" y="420"/>
                                </a:lnTo>
                                <a:lnTo>
                                  <a:pt x="218" y="418"/>
                                </a:lnTo>
                                <a:lnTo>
                                  <a:pt x="216" y="416"/>
                                </a:lnTo>
                                <a:lnTo>
                                  <a:pt x="216" y="414"/>
                                </a:lnTo>
                                <a:lnTo>
                                  <a:pt x="214" y="414"/>
                                </a:lnTo>
                                <a:lnTo>
                                  <a:pt x="214" y="412"/>
                                </a:lnTo>
                                <a:lnTo>
                                  <a:pt x="211" y="409"/>
                                </a:lnTo>
                                <a:lnTo>
                                  <a:pt x="211" y="407"/>
                                </a:lnTo>
                                <a:lnTo>
                                  <a:pt x="207" y="403"/>
                                </a:lnTo>
                                <a:lnTo>
                                  <a:pt x="205" y="399"/>
                                </a:lnTo>
                                <a:lnTo>
                                  <a:pt x="205" y="397"/>
                                </a:lnTo>
                                <a:lnTo>
                                  <a:pt x="203" y="395"/>
                                </a:lnTo>
                                <a:lnTo>
                                  <a:pt x="201" y="393"/>
                                </a:lnTo>
                                <a:lnTo>
                                  <a:pt x="201" y="388"/>
                                </a:lnTo>
                                <a:lnTo>
                                  <a:pt x="201" y="386"/>
                                </a:lnTo>
                                <a:lnTo>
                                  <a:pt x="199" y="384"/>
                                </a:lnTo>
                                <a:lnTo>
                                  <a:pt x="199" y="382"/>
                                </a:lnTo>
                                <a:lnTo>
                                  <a:pt x="199" y="380"/>
                                </a:lnTo>
                                <a:lnTo>
                                  <a:pt x="197" y="380"/>
                                </a:lnTo>
                                <a:lnTo>
                                  <a:pt x="197" y="378"/>
                                </a:lnTo>
                                <a:lnTo>
                                  <a:pt x="197" y="376"/>
                                </a:lnTo>
                                <a:lnTo>
                                  <a:pt x="195" y="374"/>
                                </a:lnTo>
                                <a:lnTo>
                                  <a:pt x="195" y="371"/>
                                </a:lnTo>
                                <a:lnTo>
                                  <a:pt x="192" y="371"/>
                                </a:lnTo>
                                <a:lnTo>
                                  <a:pt x="192" y="369"/>
                                </a:lnTo>
                                <a:lnTo>
                                  <a:pt x="192" y="367"/>
                                </a:lnTo>
                                <a:lnTo>
                                  <a:pt x="190" y="367"/>
                                </a:lnTo>
                                <a:lnTo>
                                  <a:pt x="190" y="365"/>
                                </a:lnTo>
                                <a:lnTo>
                                  <a:pt x="188" y="363"/>
                                </a:lnTo>
                                <a:lnTo>
                                  <a:pt x="186" y="359"/>
                                </a:lnTo>
                                <a:lnTo>
                                  <a:pt x="184" y="355"/>
                                </a:lnTo>
                                <a:lnTo>
                                  <a:pt x="182" y="355"/>
                                </a:lnTo>
                                <a:lnTo>
                                  <a:pt x="182" y="352"/>
                                </a:lnTo>
                                <a:lnTo>
                                  <a:pt x="182" y="350"/>
                                </a:lnTo>
                                <a:lnTo>
                                  <a:pt x="180" y="350"/>
                                </a:lnTo>
                                <a:lnTo>
                                  <a:pt x="180" y="348"/>
                                </a:lnTo>
                                <a:lnTo>
                                  <a:pt x="180" y="346"/>
                                </a:lnTo>
                                <a:lnTo>
                                  <a:pt x="178" y="344"/>
                                </a:lnTo>
                                <a:lnTo>
                                  <a:pt x="178" y="342"/>
                                </a:lnTo>
                                <a:lnTo>
                                  <a:pt x="178" y="340"/>
                                </a:lnTo>
                                <a:lnTo>
                                  <a:pt x="175" y="338"/>
                                </a:lnTo>
                                <a:lnTo>
                                  <a:pt x="175" y="335"/>
                                </a:lnTo>
                                <a:lnTo>
                                  <a:pt x="173" y="335"/>
                                </a:lnTo>
                                <a:lnTo>
                                  <a:pt x="173" y="333"/>
                                </a:lnTo>
                                <a:lnTo>
                                  <a:pt x="173" y="331"/>
                                </a:lnTo>
                                <a:lnTo>
                                  <a:pt x="171" y="331"/>
                                </a:lnTo>
                                <a:lnTo>
                                  <a:pt x="171" y="329"/>
                                </a:lnTo>
                                <a:lnTo>
                                  <a:pt x="169" y="327"/>
                                </a:lnTo>
                                <a:lnTo>
                                  <a:pt x="167" y="325"/>
                                </a:lnTo>
                                <a:lnTo>
                                  <a:pt x="167" y="323"/>
                                </a:lnTo>
                                <a:lnTo>
                                  <a:pt x="165" y="323"/>
                                </a:lnTo>
                                <a:lnTo>
                                  <a:pt x="165" y="321"/>
                                </a:lnTo>
                                <a:lnTo>
                                  <a:pt x="163" y="321"/>
                                </a:lnTo>
                                <a:lnTo>
                                  <a:pt x="163" y="319"/>
                                </a:lnTo>
                                <a:lnTo>
                                  <a:pt x="159" y="316"/>
                                </a:lnTo>
                                <a:lnTo>
                                  <a:pt x="156" y="316"/>
                                </a:lnTo>
                                <a:lnTo>
                                  <a:pt x="150" y="312"/>
                                </a:lnTo>
                                <a:lnTo>
                                  <a:pt x="146" y="310"/>
                                </a:lnTo>
                                <a:lnTo>
                                  <a:pt x="144" y="310"/>
                                </a:lnTo>
                                <a:lnTo>
                                  <a:pt x="137" y="312"/>
                                </a:lnTo>
                                <a:lnTo>
                                  <a:pt x="135" y="312"/>
                                </a:lnTo>
                                <a:lnTo>
                                  <a:pt x="133" y="312"/>
                                </a:lnTo>
                                <a:lnTo>
                                  <a:pt x="131" y="312"/>
                                </a:lnTo>
                                <a:lnTo>
                                  <a:pt x="129" y="314"/>
                                </a:lnTo>
                                <a:lnTo>
                                  <a:pt x="127" y="314"/>
                                </a:lnTo>
                                <a:lnTo>
                                  <a:pt x="125" y="314"/>
                                </a:lnTo>
                                <a:lnTo>
                                  <a:pt x="123" y="314"/>
                                </a:lnTo>
                                <a:lnTo>
                                  <a:pt x="123" y="316"/>
                                </a:lnTo>
                                <a:lnTo>
                                  <a:pt x="121" y="316"/>
                                </a:lnTo>
                                <a:lnTo>
                                  <a:pt x="118" y="316"/>
                                </a:lnTo>
                                <a:lnTo>
                                  <a:pt x="116" y="316"/>
                                </a:lnTo>
                                <a:lnTo>
                                  <a:pt x="116" y="314"/>
                                </a:lnTo>
                                <a:lnTo>
                                  <a:pt x="114" y="314"/>
                                </a:lnTo>
                                <a:lnTo>
                                  <a:pt x="112" y="314"/>
                                </a:lnTo>
                                <a:lnTo>
                                  <a:pt x="110" y="314"/>
                                </a:lnTo>
                                <a:lnTo>
                                  <a:pt x="108" y="312"/>
                                </a:lnTo>
                                <a:lnTo>
                                  <a:pt x="106" y="312"/>
                                </a:lnTo>
                                <a:lnTo>
                                  <a:pt x="104" y="312"/>
                                </a:lnTo>
                                <a:lnTo>
                                  <a:pt x="102" y="312"/>
                                </a:lnTo>
                                <a:lnTo>
                                  <a:pt x="102" y="310"/>
                                </a:lnTo>
                                <a:lnTo>
                                  <a:pt x="99" y="310"/>
                                </a:lnTo>
                                <a:lnTo>
                                  <a:pt x="97" y="308"/>
                                </a:lnTo>
                                <a:lnTo>
                                  <a:pt x="97" y="306"/>
                                </a:lnTo>
                                <a:lnTo>
                                  <a:pt x="95" y="304"/>
                                </a:lnTo>
                                <a:lnTo>
                                  <a:pt x="95" y="302"/>
                                </a:lnTo>
                                <a:lnTo>
                                  <a:pt x="93" y="300"/>
                                </a:lnTo>
                                <a:lnTo>
                                  <a:pt x="93" y="297"/>
                                </a:lnTo>
                                <a:lnTo>
                                  <a:pt x="91" y="295"/>
                                </a:lnTo>
                                <a:lnTo>
                                  <a:pt x="91" y="293"/>
                                </a:lnTo>
                                <a:lnTo>
                                  <a:pt x="89" y="291"/>
                                </a:lnTo>
                                <a:lnTo>
                                  <a:pt x="89" y="289"/>
                                </a:lnTo>
                                <a:lnTo>
                                  <a:pt x="89" y="287"/>
                                </a:lnTo>
                                <a:lnTo>
                                  <a:pt x="87" y="287"/>
                                </a:lnTo>
                                <a:lnTo>
                                  <a:pt x="87" y="285"/>
                                </a:lnTo>
                                <a:lnTo>
                                  <a:pt x="87" y="283"/>
                                </a:lnTo>
                                <a:lnTo>
                                  <a:pt x="85" y="283"/>
                                </a:lnTo>
                                <a:lnTo>
                                  <a:pt x="85" y="281"/>
                                </a:lnTo>
                                <a:lnTo>
                                  <a:pt x="85" y="278"/>
                                </a:lnTo>
                                <a:lnTo>
                                  <a:pt x="83" y="278"/>
                                </a:lnTo>
                                <a:lnTo>
                                  <a:pt x="83" y="276"/>
                                </a:lnTo>
                                <a:lnTo>
                                  <a:pt x="83" y="274"/>
                                </a:lnTo>
                                <a:lnTo>
                                  <a:pt x="80" y="274"/>
                                </a:lnTo>
                                <a:lnTo>
                                  <a:pt x="80" y="272"/>
                                </a:lnTo>
                                <a:lnTo>
                                  <a:pt x="80" y="270"/>
                                </a:lnTo>
                                <a:lnTo>
                                  <a:pt x="78" y="270"/>
                                </a:lnTo>
                                <a:lnTo>
                                  <a:pt x="78" y="268"/>
                                </a:lnTo>
                                <a:lnTo>
                                  <a:pt x="76" y="266"/>
                                </a:lnTo>
                                <a:lnTo>
                                  <a:pt x="76" y="264"/>
                                </a:lnTo>
                                <a:lnTo>
                                  <a:pt x="74" y="262"/>
                                </a:lnTo>
                                <a:lnTo>
                                  <a:pt x="72" y="259"/>
                                </a:lnTo>
                                <a:lnTo>
                                  <a:pt x="72" y="257"/>
                                </a:lnTo>
                                <a:lnTo>
                                  <a:pt x="70" y="255"/>
                                </a:lnTo>
                                <a:lnTo>
                                  <a:pt x="70" y="253"/>
                                </a:lnTo>
                                <a:lnTo>
                                  <a:pt x="68" y="251"/>
                                </a:lnTo>
                                <a:lnTo>
                                  <a:pt x="68" y="249"/>
                                </a:lnTo>
                                <a:lnTo>
                                  <a:pt x="66" y="247"/>
                                </a:lnTo>
                                <a:lnTo>
                                  <a:pt x="66" y="245"/>
                                </a:lnTo>
                                <a:lnTo>
                                  <a:pt x="64" y="243"/>
                                </a:lnTo>
                                <a:lnTo>
                                  <a:pt x="64" y="240"/>
                                </a:lnTo>
                                <a:lnTo>
                                  <a:pt x="61" y="240"/>
                                </a:lnTo>
                                <a:lnTo>
                                  <a:pt x="61" y="238"/>
                                </a:lnTo>
                                <a:lnTo>
                                  <a:pt x="59" y="236"/>
                                </a:lnTo>
                                <a:lnTo>
                                  <a:pt x="57" y="236"/>
                                </a:lnTo>
                                <a:lnTo>
                                  <a:pt x="57" y="234"/>
                                </a:lnTo>
                                <a:lnTo>
                                  <a:pt x="57" y="232"/>
                                </a:lnTo>
                                <a:lnTo>
                                  <a:pt x="55" y="232"/>
                                </a:lnTo>
                                <a:lnTo>
                                  <a:pt x="55" y="230"/>
                                </a:lnTo>
                                <a:lnTo>
                                  <a:pt x="53" y="230"/>
                                </a:lnTo>
                                <a:lnTo>
                                  <a:pt x="53" y="228"/>
                                </a:lnTo>
                                <a:lnTo>
                                  <a:pt x="51" y="226"/>
                                </a:lnTo>
                                <a:lnTo>
                                  <a:pt x="49" y="224"/>
                                </a:lnTo>
                                <a:lnTo>
                                  <a:pt x="47" y="221"/>
                                </a:lnTo>
                                <a:lnTo>
                                  <a:pt x="47" y="219"/>
                                </a:lnTo>
                                <a:lnTo>
                                  <a:pt x="45" y="219"/>
                                </a:lnTo>
                                <a:lnTo>
                                  <a:pt x="42" y="217"/>
                                </a:lnTo>
                                <a:lnTo>
                                  <a:pt x="40" y="215"/>
                                </a:lnTo>
                                <a:lnTo>
                                  <a:pt x="38" y="215"/>
                                </a:lnTo>
                                <a:lnTo>
                                  <a:pt x="38" y="213"/>
                                </a:lnTo>
                                <a:lnTo>
                                  <a:pt x="36" y="213"/>
                                </a:lnTo>
                                <a:lnTo>
                                  <a:pt x="36" y="211"/>
                                </a:lnTo>
                                <a:lnTo>
                                  <a:pt x="34" y="211"/>
                                </a:lnTo>
                                <a:lnTo>
                                  <a:pt x="34" y="209"/>
                                </a:lnTo>
                                <a:lnTo>
                                  <a:pt x="32" y="209"/>
                                </a:lnTo>
                                <a:lnTo>
                                  <a:pt x="32" y="207"/>
                                </a:lnTo>
                                <a:lnTo>
                                  <a:pt x="30" y="207"/>
                                </a:lnTo>
                                <a:lnTo>
                                  <a:pt x="30" y="205"/>
                                </a:lnTo>
                                <a:lnTo>
                                  <a:pt x="28" y="202"/>
                                </a:lnTo>
                                <a:lnTo>
                                  <a:pt x="28" y="200"/>
                                </a:lnTo>
                                <a:lnTo>
                                  <a:pt x="26" y="200"/>
                                </a:lnTo>
                                <a:lnTo>
                                  <a:pt x="26" y="198"/>
                                </a:lnTo>
                                <a:lnTo>
                                  <a:pt x="23" y="196"/>
                                </a:lnTo>
                                <a:lnTo>
                                  <a:pt x="23" y="194"/>
                                </a:lnTo>
                                <a:lnTo>
                                  <a:pt x="21" y="194"/>
                                </a:lnTo>
                                <a:lnTo>
                                  <a:pt x="21" y="192"/>
                                </a:lnTo>
                                <a:lnTo>
                                  <a:pt x="19" y="190"/>
                                </a:lnTo>
                                <a:lnTo>
                                  <a:pt x="17" y="190"/>
                                </a:lnTo>
                                <a:lnTo>
                                  <a:pt x="17" y="188"/>
                                </a:lnTo>
                                <a:lnTo>
                                  <a:pt x="17" y="186"/>
                                </a:lnTo>
                                <a:lnTo>
                                  <a:pt x="15" y="186"/>
                                </a:lnTo>
                                <a:lnTo>
                                  <a:pt x="13" y="183"/>
                                </a:lnTo>
                                <a:lnTo>
                                  <a:pt x="11" y="181"/>
                                </a:lnTo>
                                <a:lnTo>
                                  <a:pt x="9" y="181"/>
                                </a:lnTo>
                                <a:lnTo>
                                  <a:pt x="9" y="179"/>
                                </a:lnTo>
                                <a:lnTo>
                                  <a:pt x="7" y="179"/>
                                </a:lnTo>
                                <a:lnTo>
                                  <a:pt x="7" y="177"/>
                                </a:lnTo>
                                <a:lnTo>
                                  <a:pt x="4" y="177"/>
                                </a:lnTo>
                                <a:lnTo>
                                  <a:pt x="4" y="175"/>
                                </a:lnTo>
                                <a:lnTo>
                                  <a:pt x="2" y="173"/>
                                </a:lnTo>
                                <a:lnTo>
                                  <a:pt x="2" y="171"/>
                                </a:lnTo>
                                <a:lnTo>
                                  <a:pt x="0" y="169"/>
                                </a:lnTo>
                                <a:lnTo>
                                  <a:pt x="0" y="166"/>
                                </a:lnTo>
                                <a:lnTo>
                                  <a:pt x="0" y="164"/>
                                </a:lnTo>
                                <a:lnTo>
                                  <a:pt x="0" y="162"/>
                                </a:lnTo>
                                <a:lnTo>
                                  <a:pt x="0" y="160"/>
                                </a:lnTo>
                                <a:lnTo>
                                  <a:pt x="0" y="158"/>
                                </a:lnTo>
                                <a:lnTo>
                                  <a:pt x="0" y="156"/>
                                </a:lnTo>
                                <a:lnTo>
                                  <a:pt x="0" y="154"/>
                                </a:lnTo>
                                <a:lnTo>
                                  <a:pt x="0" y="152"/>
                                </a:lnTo>
                                <a:lnTo>
                                  <a:pt x="2" y="150"/>
                                </a:lnTo>
                                <a:lnTo>
                                  <a:pt x="2" y="147"/>
                                </a:lnTo>
                                <a:lnTo>
                                  <a:pt x="4" y="145"/>
                                </a:lnTo>
                                <a:lnTo>
                                  <a:pt x="4" y="143"/>
                                </a:lnTo>
                                <a:lnTo>
                                  <a:pt x="7" y="141"/>
                                </a:lnTo>
                                <a:lnTo>
                                  <a:pt x="9" y="139"/>
                                </a:lnTo>
                                <a:lnTo>
                                  <a:pt x="9" y="137"/>
                                </a:lnTo>
                                <a:lnTo>
                                  <a:pt x="11" y="137"/>
                                </a:lnTo>
                                <a:lnTo>
                                  <a:pt x="11" y="135"/>
                                </a:lnTo>
                                <a:lnTo>
                                  <a:pt x="13" y="135"/>
                                </a:lnTo>
                                <a:lnTo>
                                  <a:pt x="13" y="133"/>
                                </a:lnTo>
                                <a:lnTo>
                                  <a:pt x="15" y="131"/>
                                </a:lnTo>
                                <a:lnTo>
                                  <a:pt x="15" y="128"/>
                                </a:lnTo>
                                <a:lnTo>
                                  <a:pt x="17" y="126"/>
                                </a:lnTo>
                                <a:lnTo>
                                  <a:pt x="17" y="124"/>
                                </a:lnTo>
                                <a:lnTo>
                                  <a:pt x="19" y="122"/>
                                </a:lnTo>
                                <a:lnTo>
                                  <a:pt x="19" y="120"/>
                                </a:lnTo>
                                <a:lnTo>
                                  <a:pt x="21" y="120"/>
                                </a:lnTo>
                                <a:lnTo>
                                  <a:pt x="21" y="118"/>
                                </a:lnTo>
                                <a:lnTo>
                                  <a:pt x="21" y="116"/>
                                </a:lnTo>
                                <a:lnTo>
                                  <a:pt x="23" y="114"/>
                                </a:lnTo>
                                <a:lnTo>
                                  <a:pt x="23" y="112"/>
                                </a:lnTo>
                                <a:lnTo>
                                  <a:pt x="23" y="109"/>
                                </a:lnTo>
                                <a:lnTo>
                                  <a:pt x="26" y="107"/>
                                </a:lnTo>
                                <a:lnTo>
                                  <a:pt x="26" y="105"/>
                                </a:lnTo>
                                <a:lnTo>
                                  <a:pt x="26" y="103"/>
                                </a:lnTo>
                                <a:lnTo>
                                  <a:pt x="28" y="101"/>
                                </a:lnTo>
                                <a:lnTo>
                                  <a:pt x="28" y="99"/>
                                </a:lnTo>
                                <a:lnTo>
                                  <a:pt x="28" y="97"/>
                                </a:lnTo>
                                <a:lnTo>
                                  <a:pt x="30" y="95"/>
                                </a:lnTo>
                                <a:lnTo>
                                  <a:pt x="30" y="93"/>
                                </a:lnTo>
                                <a:lnTo>
                                  <a:pt x="30" y="90"/>
                                </a:lnTo>
                                <a:lnTo>
                                  <a:pt x="32" y="88"/>
                                </a:lnTo>
                                <a:lnTo>
                                  <a:pt x="32" y="86"/>
                                </a:lnTo>
                                <a:lnTo>
                                  <a:pt x="34" y="84"/>
                                </a:lnTo>
                                <a:lnTo>
                                  <a:pt x="34" y="82"/>
                                </a:lnTo>
                                <a:lnTo>
                                  <a:pt x="34" y="80"/>
                                </a:lnTo>
                                <a:lnTo>
                                  <a:pt x="36" y="80"/>
                                </a:lnTo>
                                <a:lnTo>
                                  <a:pt x="36" y="78"/>
                                </a:lnTo>
                                <a:lnTo>
                                  <a:pt x="38" y="76"/>
                                </a:lnTo>
                                <a:lnTo>
                                  <a:pt x="38" y="74"/>
                                </a:lnTo>
                                <a:lnTo>
                                  <a:pt x="40" y="71"/>
                                </a:lnTo>
                                <a:lnTo>
                                  <a:pt x="42" y="69"/>
                                </a:lnTo>
                                <a:lnTo>
                                  <a:pt x="42" y="67"/>
                                </a:lnTo>
                                <a:lnTo>
                                  <a:pt x="45" y="67"/>
                                </a:lnTo>
                                <a:lnTo>
                                  <a:pt x="47" y="65"/>
                                </a:lnTo>
                                <a:lnTo>
                                  <a:pt x="49" y="63"/>
                                </a:lnTo>
                                <a:lnTo>
                                  <a:pt x="51" y="61"/>
                                </a:lnTo>
                                <a:lnTo>
                                  <a:pt x="53" y="59"/>
                                </a:lnTo>
                                <a:lnTo>
                                  <a:pt x="53" y="57"/>
                                </a:lnTo>
                                <a:lnTo>
                                  <a:pt x="55" y="57"/>
                                </a:lnTo>
                                <a:lnTo>
                                  <a:pt x="55" y="55"/>
                                </a:lnTo>
                                <a:lnTo>
                                  <a:pt x="57" y="52"/>
                                </a:lnTo>
                                <a:lnTo>
                                  <a:pt x="57" y="50"/>
                                </a:lnTo>
                                <a:lnTo>
                                  <a:pt x="57" y="48"/>
                                </a:lnTo>
                                <a:lnTo>
                                  <a:pt x="59" y="46"/>
                                </a:lnTo>
                                <a:lnTo>
                                  <a:pt x="59" y="44"/>
                                </a:lnTo>
                                <a:lnTo>
                                  <a:pt x="59" y="42"/>
                                </a:lnTo>
                                <a:lnTo>
                                  <a:pt x="59" y="40"/>
                                </a:lnTo>
                                <a:lnTo>
                                  <a:pt x="59" y="38"/>
                                </a:lnTo>
                                <a:lnTo>
                                  <a:pt x="59" y="36"/>
                                </a:lnTo>
                                <a:lnTo>
                                  <a:pt x="59" y="33"/>
                                </a:lnTo>
                                <a:lnTo>
                                  <a:pt x="59" y="31"/>
                                </a:lnTo>
                                <a:lnTo>
                                  <a:pt x="59" y="29"/>
                                </a:lnTo>
                                <a:lnTo>
                                  <a:pt x="59" y="27"/>
                                </a:lnTo>
                                <a:lnTo>
                                  <a:pt x="59" y="25"/>
                                </a:lnTo>
                                <a:lnTo>
                                  <a:pt x="61" y="23"/>
                                </a:lnTo>
                                <a:lnTo>
                                  <a:pt x="61" y="21"/>
                                </a:lnTo>
                                <a:lnTo>
                                  <a:pt x="61" y="19"/>
                                </a:lnTo>
                                <a:lnTo>
                                  <a:pt x="61" y="16"/>
                                </a:lnTo>
                                <a:lnTo>
                                  <a:pt x="61" y="14"/>
                                </a:lnTo>
                                <a:lnTo>
                                  <a:pt x="61" y="12"/>
                                </a:lnTo>
                                <a:lnTo>
                                  <a:pt x="61" y="10"/>
                                </a:lnTo>
                                <a:lnTo>
                                  <a:pt x="61" y="8"/>
                                </a:lnTo>
                                <a:lnTo>
                                  <a:pt x="61" y="6"/>
                                </a:lnTo>
                                <a:lnTo>
                                  <a:pt x="61" y="4"/>
                                </a:lnTo>
                                <a:lnTo>
                                  <a:pt x="61" y="2"/>
                                </a:lnTo>
                                <a:lnTo>
                                  <a:pt x="61" y="0"/>
                                </a:lnTo>
                                <a:lnTo>
                                  <a:pt x="85" y="2"/>
                                </a:lnTo>
                                <a:lnTo>
                                  <a:pt x="112" y="2"/>
                                </a:lnTo>
                                <a:lnTo>
                                  <a:pt x="114" y="2"/>
                                </a:lnTo>
                                <a:lnTo>
                                  <a:pt x="140" y="2"/>
                                </a:lnTo>
                                <a:lnTo>
                                  <a:pt x="167" y="4"/>
                                </a:lnTo>
                                <a:lnTo>
                                  <a:pt x="195" y="4"/>
                                </a:lnTo>
                                <a:lnTo>
                                  <a:pt x="197" y="4"/>
                                </a:lnTo>
                                <a:lnTo>
                                  <a:pt x="222" y="4"/>
                                </a:lnTo>
                                <a:lnTo>
                                  <a:pt x="224" y="4"/>
                                </a:lnTo>
                                <a:lnTo>
                                  <a:pt x="249" y="4"/>
                                </a:lnTo>
                                <a:lnTo>
                                  <a:pt x="252" y="4"/>
                                </a:lnTo>
                                <a:lnTo>
                                  <a:pt x="277" y="6"/>
                                </a:lnTo>
                                <a:lnTo>
                                  <a:pt x="304" y="6"/>
                                </a:lnTo>
                                <a:lnTo>
                                  <a:pt x="332" y="6"/>
                                </a:lnTo>
                                <a:lnTo>
                                  <a:pt x="332" y="8"/>
                                </a:lnTo>
                                <a:lnTo>
                                  <a:pt x="357" y="8"/>
                                </a:lnTo>
                                <a:lnTo>
                                  <a:pt x="359" y="8"/>
                                </a:lnTo>
                                <a:lnTo>
                                  <a:pt x="387" y="10"/>
                                </a:lnTo>
                                <a:lnTo>
                                  <a:pt x="412" y="10"/>
                                </a:lnTo>
                                <a:lnTo>
                                  <a:pt x="414" y="10"/>
                                </a:lnTo>
                                <a:lnTo>
                                  <a:pt x="440" y="12"/>
                                </a:lnTo>
                                <a:lnTo>
                                  <a:pt x="467" y="12"/>
                                </a:lnTo>
                                <a:lnTo>
                                  <a:pt x="492" y="14"/>
                                </a:lnTo>
                                <a:lnTo>
                                  <a:pt x="520" y="14"/>
                                </a:lnTo>
                                <a:lnTo>
                                  <a:pt x="545" y="16"/>
                                </a:lnTo>
                                <a:lnTo>
                                  <a:pt x="547" y="16"/>
                                </a:lnTo>
                                <a:lnTo>
                                  <a:pt x="573" y="16"/>
                                </a:lnTo>
                                <a:lnTo>
                                  <a:pt x="598" y="16"/>
                                </a:lnTo>
                                <a:lnTo>
                                  <a:pt x="625" y="16"/>
                                </a:lnTo>
                                <a:lnTo>
                                  <a:pt x="655" y="19"/>
                                </a:lnTo>
                                <a:lnTo>
                                  <a:pt x="682" y="19"/>
                                </a:lnTo>
                                <a:lnTo>
                                  <a:pt x="710" y="19"/>
                                </a:lnTo>
                                <a:lnTo>
                                  <a:pt x="737" y="21"/>
                                </a:lnTo>
                                <a:lnTo>
                                  <a:pt x="765" y="21"/>
                                </a:lnTo>
                                <a:lnTo>
                                  <a:pt x="792" y="23"/>
                                </a:lnTo>
                                <a:lnTo>
                                  <a:pt x="818" y="23"/>
                                </a:lnTo>
                                <a:lnTo>
                                  <a:pt x="845" y="23"/>
                                </a:lnTo>
                                <a:lnTo>
                                  <a:pt x="870" y="23"/>
                                </a:lnTo>
                                <a:lnTo>
                                  <a:pt x="872" y="23"/>
                                </a:lnTo>
                                <a:lnTo>
                                  <a:pt x="898" y="23"/>
                                </a:lnTo>
                                <a:lnTo>
                                  <a:pt x="925" y="23"/>
                                </a:lnTo>
                                <a:lnTo>
                                  <a:pt x="953" y="23"/>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368" name="Freeform 496"/>
                        <wps:cNvSpPr>
                          <a:spLocks/>
                        </wps:cNvSpPr>
                        <wps:spPr bwMode="auto">
                          <a:xfrm>
                            <a:off x="2778100" y="1841506"/>
                            <a:ext cx="270500" cy="257101"/>
                          </a:xfrm>
                          <a:custGeom>
                            <a:avLst/>
                            <a:gdLst>
                              <a:gd name="T0" fmla="*/ 269240 w 426"/>
                              <a:gd name="T1" fmla="*/ 67945 h 405"/>
                              <a:gd name="T2" fmla="*/ 269240 w 426"/>
                              <a:gd name="T3" fmla="*/ 118110 h 405"/>
                              <a:gd name="T4" fmla="*/ 269240 w 426"/>
                              <a:gd name="T5" fmla="*/ 170180 h 405"/>
                              <a:gd name="T6" fmla="*/ 270510 w 426"/>
                              <a:gd name="T7" fmla="*/ 205105 h 405"/>
                              <a:gd name="T8" fmla="*/ 253365 w 426"/>
                              <a:gd name="T9" fmla="*/ 257175 h 405"/>
                              <a:gd name="T10" fmla="*/ 182245 w 426"/>
                              <a:gd name="T11" fmla="*/ 257175 h 405"/>
                              <a:gd name="T12" fmla="*/ 149860 w 426"/>
                              <a:gd name="T13" fmla="*/ 257175 h 405"/>
                              <a:gd name="T14" fmla="*/ 113665 w 426"/>
                              <a:gd name="T15" fmla="*/ 257175 h 405"/>
                              <a:gd name="T16" fmla="*/ 97790 w 426"/>
                              <a:gd name="T17" fmla="*/ 254635 h 405"/>
                              <a:gd name="T18" fmla="*/ 102870 w 426"/>
                              <a:gd name="T19" fmla="*/ 252095 h 405"/>
                              <a:gd name="T20" fmla="*/ 111125 w 426"/>
                              <a:gd name="T21" fmla="*/ 247650 h 405"/>
                              <a:gd name="T22" fmla="*/ 114935 w 426"/>
                              <a:gd name="T23" fmla="*/ 243840 h 405"/>
                              <a:gd name="T24" fmla="*/ 117475 w 426"/>
                              <a:gd name="T25" fmla="*/ 238760 h 405"/>
                              <a:gd name="T26" fmla="*/ 117475 w 426"/>
                              <a:gd name="T27" fmla="*/ 222250 h 405"/>
                              <a:gd name="T28" fmla="*/ 120650 w 426"/>
                              <a:gd name="T29" fmla="*/ 208915 h 405"/>
                              <a:gd name="T30" fmla="*/ 85725 w 426"/>
                              <a:gd name="T31" fmla="*/ 205105 h 405"/>
                              <a:gd name="T32" fmla="*/ 50800 w 426"/>
                              <a:gd name="T33" fmla="*/ 205105 h 405"/>
                              <a:gd name="T34" fmla="*/ 15875 w 426"/>
                              <a:gd name="T35" fmla="*/ 205105 h 405"/>
                              <a:gd name="T36" fmla="*/ 0 w 426"/>
                              <a:gd name="T37" fmla="*/ 187325 h 405"/>
                              <a:gd name="T38" fmla="*/ 0 w 426"/>
                              <a:gd name="T39" fmla="*/ 136525 h 405"/>
                              <a:gd name="T40" fmla="*/ 0 w 426"/>
                              <a:gd name="T41" fmla="*/ 104140 h 405"/>
                              <a:gd name="T42" fmla="*/ 31750 w 426"/>
                              <a:gd name="T43" fmla="*/ 104140 h 405"/>
                              <a:gd name="T44" fmla="*/ 52070 w 426"/>
                              <a:gd name="T45" fmla="*/ 104140 h 405"/>
                              <a:gd name="T46" fmla="*/ 81280 w 426"/>
                              <a:gd name="T47" fmla="*/ 104140 h 405"/>
                              <a:gd name="T48" fmla="*/ 97790 w 426"/>
                              <a:gd name="T49" fmla="*/ 106045 h 405"/>
                              <a:gd name="T50" fmla="*/ 100330 w 426"/>
                              <a:gd name="T51" fmla="*/ 92075 h 405"/>
                              <a:gd name="T52" fmla="*/ 102870 w 426"/>
                              <a:gd name="T53" fmla="*/ 80010 h 405"/>
                              <a:gd name="T54" fmla="*/ 106680 w 426"/>
                              <a:gd name="T55" fmla="*/ 69215 h 405"/>
                              <a:gd name="T56" fmla="*/ 108585 w 426"/>
                              <a:gd name="T57" fmla="*/ 65405 h 405"/>
                              <a:gd name="T58" fmla="*/ 109855 w 426"/>
                              <a:gd name="T59" fmla="*/ 60325 h 405"/>
                              <a:gd name="T60" fmla="*/ 112395 w 426"/>
                              <a:gd name="T61" fmla="*/ 55880 h 405"/>
                              <a:gd name="T62" fmla="*/ 113665 w 426"/>
                              <a:gd name="T63" fmla="*/ 52070 h 405"/>
                              <a:gd name="T64" fmla="*/ 113665 w 426"/>
                              <a:gd name="T65" fmla="*/ 45085 h 405"/>
                              <a:gd name="T66" fmla="*/ 109855 w 426"/>
                              <a:gd name="T67" fmla="*/ 36195 h 405"/>
                              <a:gd name="T68" fmla="*/ 109855 w 426"/>
                              <a:gd name="T69" fmla="*/ 31750 h 405"/>
                              <a:gd name="T70" fmla="*/ 112395 w 426"/>
                              <a:gd name="T71" fmla="*/ 27940 h 405"/>
                              <a:gd name="T72" fmla="*/ 117475 w 426"/>
                              <a:gd name="T73" fmla="*/ 25400 h 405"/>
                              <a:gd name="T74" fmla="*/ 123190 w 426"/>
                              <a:gd name="T75" fmla="*/ 25400 h 405"/>
                              <a:gd name="T76" fmla="*/ 127000 w 426"/>
                              <a:gd name="T77" fmla="*/ 22860 h 405"/>
                              <a:gd name="T78" fmla="*/ 133985 w 426"/>
                              <a:gd name="T79" fmla="*/ 20955 h 405"/>
                              <a:gd name="T80" fmla="*/ 142875 w 426"/>
                              <a:gd name="T81" fmla="*/ 18415 h 405"/>
                              <a:gd name="T82" fmla="*/ 148590 w 426"/>
                              <a:gd name="T83" fmla="*/ 15875 h 405"/>
                              <a:gd name="T84" fmla="*/ 153670 w 426"/>
                              <a:gd name="T85" fmla="*/ 14605 h 405"/>
                              <a:gd name="T86" fmla="*/ 161925 w 426"/>
                              <a:gd name="T87" fmla="*/ 12065 h 405"/>
                              <a:gd name="T88" fmla="*/ 165735 w 426"/>
                              <a:gd name="T89" fmla="*/ 8890 h 405"/>
                              <a:gd name="T90" fmla="*/ 170180 w 426"/>
                              <a:gd name="T91" fmla="*/ 5080 h 405"/>
                              <a:gd name="T92" fmla="*/ 172720 w 426"/>
                              <a:gd name="T93" fmla="*/ 2540 h 405"/>
                              <a:gd name="T94" fmla="*/ 179705 w 426"/>
                              <a:gd name="T95" fmla="*/ 0 h 405"/>
                              <a:gd name="T96" fmla="*/ 184785 w 426"/>
                              <a:gd name="T97" fmla="*/ 0 h 405"/>
                              <a:gd name="T98" fmla="*/ 189865 w 426"/>
                              <a:gd name="T99" fmla="*/ 3810 h 405"/>
                              <a:gd name="T100" fmla="*/ 199390 w 426"/>
                              <a:gd name="T101" fmla="*/ 5080 h 405"/>
                              <a:gd name="T102" fmla="*/ 207645 w 426"/>
                              <a:gd name="T103" fmla="*/ 7620 h 405"/>
                              <a:gd name="T104" fmla="*/ 213995 w 426"/>
                              <a:gd name="T105" fmla="*/ 10795 h 405"/>
                              <a:gd name="T106" fmla="*/ 219710 w 426"/>
                              <a:gd name="T107" fmla="*/ 12065 h 405"/>
                              <a:gd name="T108" fmla="*/ 224790 w 426"/>
                              <a:gd name="T109" fmla="*/ 12065 h 405"/>
                              <a:gd name="T110" fmla="*/ 233045 w 426"/>
                              <a:gd name="T111" fmla="*/ 12065 h 405"/>
                              <a:gd name="T112" fmla="*/ 238125 w 426"/>
                              <a:gd name="T113" fmla="*/ 13335 h 405"/>
                              <a:gd name="T114" fmla="*/ 245110 w 426"/>
                              <a:gd name="T115" fmla="*/ 14605 h 405"/>
                              <a:gd name="T116" fmla="*/ 252095 w 426"/>
                              <a:gd name="T117" fmla="*/ 14605 h 405"/>
                              <a:gd name="T118" fmla="*/ 257175 w 426"/>
                              <a:gd name="T119" fmla="*/ 15875 h 405"/>
                              <a:gd name="T120" fmla="*/ 266700 w 426"/>
                              <a:gd name="T121" fmla="*/ 14605 h 405"/>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426" h="405">
                                <a:moveTo>
                                  <a:pt x="422" y="23"/>
                                </a:moveTo>
                                <a:lnTo>
                                  <a:pt x="422" y="50"/>
                                </a:lnTo>
                                <a:lnTo>
                                  <a:pt x="424" y="78"/>
                                </a:lnTo>
                                <a:lnTo>
                                  <a:pt x="424" y="105"/>
                                </a:lnTo>
                                <a:lnTo>
                                  <a:pt x="424" y="107"/>
                                </a:lnTo>
                                <a:lnTo>
                                  <a:pt x="424" y="133"/>
                                </a:lnTo>
                                <a:lnTo>
                                  <a:pt x="424" y="158"/>
                                </a:lnTo>
                                <a:lnTo>
                                  <a:pt x="424" y="160"/>
                                </a:lnTo>
                                <a:lnTo>
                                  <a:pt x="424" y="175"/>
                                </a:lnTo>
                                <a:lnTo>
                                  <a:pt x="424" y="186"/>
                                </a:lnTo>
                                <a:lnTo>
                                  <a:pt x="424" y="188"/>
                                </a:lnTo>
                                <a:lnTo>
                                  <a:pt x="424" y="213"/>
                                </a:lnTo>
                                <a:lnTo>
                                  <a:pt x="424" y="240"/>
                                </a:lnTo>
                                <a:lnTo>
                                  <a:pt x="424" y="268"/>
                                </a:lnTo>
                                <a:lnTo>
                                  <a:pt x="424" y="270"/>
                                </a:lnTo>
                                <a:lnTo>
                                  <a:pt x="424" y="287"/>
                                </a:lnTo>
                                <a:lnTo>
                                  <a:pt x="424" y="295"/>
                                </a:lnTo>
                                <a:lnTo>
                                  <a:pt x="424" y="297"/>
                                </a:lnTo>
                                <a:lnTo>
                                  <a:pt x="424" y="304"/>
                                </a:lnTo>
                                <a:lnTo>
                                  <a:pt x="426" y="323"/>
                                </a:lnTo>
                                <a:lnTo>
                                  <a:pt x="426" y="325"/>
                                </a:lnTo>
                                <a:lnTo>
                                  <a:pt x="426" y="350"/>
                                </a:lnTo>
                                <a:lnTo>
                                  <a:pt x="426" y="352"/>
                                </a:lnTo>
                                <a:lnTo>
                                  <a:pt x="426" y="378"/>
                                </a:lnTo>
                                <a:lnTo>
                                  <a:pt x="426" y="405"/>
                                </a:lnTo>
                                <a:lnTo>
                                  <a:pt x="399" y="405"/>
                                </a:lnTo>
                                <a:lnTo>
                                  <a:pt x="371" y="405"/>
                                </a:lnTo>
                                <a:lnTo>
                                  <a:pt x="344" y="405"/>
                                </a:lnTo>
                                <a:lnTo>
                                  <a:pt x="316" y="405"/>
                                </a:lnTo>
                                <a:lnTo>
                                  <a:pt x="291" y="405"/>
                                </a:lnTo>
                                <a:lnTo>
                                  <a:pt x="289" y="405"/>
                                </a:lnTo>
                                <a:lnTo>
                                  <a:pt x="287" y="405"/>
                                </a:lnTo>
                                <a:lnTo>
                                  <a:pt x="270" y="405"/>
                                </a:lnTo>
                                <a:lnTo>
                                  <a:pt x="261" y="405"/>
                                </a:lnTo>
                                <a:lnTo>
                                  <a:pt x="236" y="405"/>
                                </a:lnTo>
                                <a:lnTo>
                                  <a:pt x="234" y="405"/>
                                </a:lnTo>
                                <a:lnTo>
                                  <a:pt x="209" y="405"/>
                                </a:lnTo>
                                <a:lnTo>
                                  <a:pt x="206" y="405"/>
                                </a:lnTo>
                                <a:lnTo>
                                  <a:pt x="181" y="405"/>
                                </a:lnTo>
                                <a:lnTo>
                                  <a:pt x="179" y="405"/>
                                </a:lnTo>
                                <a:lnTo>
                                  <a:pt x="156" y="405"/>
                                </a:lnTo>
                                <a:lnTo>
                                  <a:pt x="152" y="405"/>
                                </a:lnTo>
                                <a:lnTo>
                                  <a:pt x="152" y="403"/>
                                </a:lnTo>
                                <a:lnTo>
                                  <a:pt x="154" y="401"/>
                                </a:lnTo>
                                <a:lnTo>
                                  <a:pt x="156" y="401"/>
                                </a:lnTo>
                                <a:lnTo>
                                  <a:pt x="156" y="399"/>
                                </a:lnTo>
                                <a:lnTo>
                                  <a:pt x="158" y="399"/>
                                </a:lnTo>
                                <a:lnTo>
                                  <a:pt x="160" y="397"/>
                                </a:lnTo>
                                <a:lnTo>
                                  <a:pt x="162" y="397"/>
                                </a:lnTo>
                                <a:lnTo>
                                  <a:pt x="164" y="395"/>
                                </a:lnTo>
                                <a:lnTo>
                                  <a:pt x="166" y="395"/>
                                </a:lnTo>
                                <a:lnTo>
                                  <a:pt x="171" y="393"/>
                                </a:lnTo>
                                <a:lnTo>
                                  <a:pt x="173" y="393"/>
                                </a:lnTo>
                                <a:lnTo>
                                  <a:pt x="175" y="390"/>
                                </a:lnTo>
                                <a:lnTo>
                                  <a:pt x="177" y="388"/>
                                </a:lnTo>
                                <a:lnTo>
                                  <a:pt x="179" y="386"/>
                                </a:lnTo>
                                <a:lnTo>
                                  <a:pt x="179" y="384"/>
                                </a:lnTo>
                                <a:lnTo>
                                  <a:pt x="181" y="384"/>
                                </a:lnTo>
                                <a:lnTo>
                                  <a:pt x="181" y="382"/>
                                </a:lnTo>
                                <a:lnTo>
                                  <a:pt x="183" y="380"/>
                                </a:lnTo>
                                <a:lnTo>
                                  <a:pt x="183" y="378"/>
                                </a:lnTo>
                                <a:lnTo>
                                  <a:pt x="183" y="376"/>
                                </a:lnTo>
                                <a:lnTo>
                                  <a:pt x="185" y="376"/>
                                </a:lnTo>
                                <a:lnTo>
                                  <a:pt x="185" y="369"/>
                                </a:lnTo>
                                <a:lnTo>
                                  <a:pt x="185" y="367"/>
                                </a:lnTo>
                                <a:lnTo>
                                  <a:pt x="185" y="361"/>
                                </a:lnTo>
                                <a:lnTo>
                                  <a:pt x="185" y="352"/>
                                </a:lnTo>
                                <a:lnTo>
                                  <a:pt x="185" y="350"/>
                                </a:lnTo>
                                <a:lnTo>
                                  <a:pt x="185" y="342"/>
                                </a:lnTo>
                                <a:lnTo>
                                  <a:pt x="187" y="342"/>
                                </a:lnTo>
                                <a:lnTo>
                                  <a:pt x="187" y="340"/>
                                </a:lnTo>
                                <a:lnTo>
                                  <a:pt x="190" y="333"/>
                                </a:lnTo>
                                <a:lnTo>
                                  <a:pt x="190" y="329"/>
                                </a:lnTo>
                                <a:lnTo>
                                  <a:pt x="192" y="325"/>
                                </a:lnTo>
                                <a:lnTo>
                                  <a:pt x="190" y="325"/>
                                </a:lnTo>
                                <a:lnTo>
                                  <a:pt x="162" y="325"/>
                                </a:lnTo>
                                <a:lnTo>
                                  <a:pt x="135" y="323"/>
                                </a:lnTo>
                                <a:lnTo>
                                  <a:pt x="128" y="323"/>
                                </a:lnTo>
                                <a:lnTo>
                                  <a:pt x="107" y="323"/>
                                </a:lnTo>
                                <a:lnTo>
                                  <a:pt x="82" y="323"/>
                                </a:lnTo>
                                <a:lnTo>
                                  <a:pt x="80" y="323"/>
                                </a:lnTo>
                                <a:lnTo>
                                  <a:pt x="52" y="323"/>
                                </a:lnTo>
                                <a:lnTo>
                                  <a:pt x="27" y="323"/>
                                </a:lnTo>
                                <a:lnTo>
                                  <a:pt x="25" y="323"/>
                                </a:lnTo>
                                <a:lnTo>
                                  <a:pt x="0" y="323"/>
                                </a:lnTo>
                                <a:lnTo>
                                  <a:pt x="0" y="297"/>
                                </a:lnTo>
                                <a:lnTo>
                                  <a:pt x="0" y="295"/>
                                </a:lnTo>
                                <a:lnTo>
                                  <a:pt x="0" y="270"/>
                                </a:lnTo>
                                <a:lnTo>
                                  <a:pt x="0" y="268"/>
                                </a:lnTo>
                                <a:lnTo>
                                  <a:pt x="0" y="243"/>
                                </a:lnTo>
                                <a:lnTo>
                                  <a:pt x="0" y="240"/>
                                </a:lnTo>
                                <a:lnTo>
                                  <a:pt x="0" y="215"/>
                                </a:lnTo>
                                <a:lnTo>
                                  <a:pt x="0" y="213"/>
                                </a:lnTo>
                                <a:lnTo>
                                  <a:pt x="0" y="188"/>
                                </a:lnTo>
                                <a:lnTo>
                                  <a:pt x="0" y="164"/>
                                </a:lnTo>
                                <a:lnTo>
                                  <a:pt x="21" y="164"/>
                                </a:lnTo>
                                <a:lnTo>
                                  <a:pt x="23" y="164"/>
                                </a:lnTo>
                                <a:lnTo>
                                  <a:pt x="27" y="164"/>
                                </a:lnTo>
                                <a:lnTo>
                                  <a:pt x="46" y="164"/>
                                </a:lnTo>
                                <a:lnTo>
                                  <a:pt x="50" y="164"/>
                                </a:lnTo>
                                <a:lnTo>
                                  <a:pt x="52" y="164"/>
                                </a:lnTo>
                                <a:lnTo>
                                  <a:pt x="54" y="164"/>
                                </a:lnTo>
                                <a:lnTo>
                                  <a:pt x="73" y="164"/>
                                </a:lnTo>
                                <a:lnTo>
                                  <a:pt x="78" y="164"/>
                                </a:lnTo>
                                <a:lnTo>
                                  <a:pt x="82" y="164"/>
                                </a:lnTo>
                                <a:lnTo>
                                  <a:pt x="101" y="164"/>
                                </a:lnTo>
                                <a:lnTo>
                                  <a:pt x="105" y="164"/>
                                </a:lnTo>
                                <a:lnTo>
                                  <a:pt x="107" y="164"/>
                                </a:lnTo>
                                <a:lnTo>
                                  <a:pt x="126" y="164"/>
                                </a:lnTo>
                                <a:lnTo>
                                  <a:pt x="128" y="164"/>
                                </a:lnTo>
                                <a:lnTo>
                                  <a:pt x="135" y="167"/>
                                </a:lnTo>
                                <a:lnTo>
                                  <a:pt x="152" y="167"/>
                                </a:lnTo>
                                <a:lnTo>
                                  <a:pt x="154" y="167"/>
                                </a:lnTo>
                                <a:lnTo>
                                  <a:pt x="154" y="162"/>
                                </a:lnTo>
                                <a:lnTo>
                                  <a:pt x="156" y="156"/>
                                </a:lnTo>
                                <a:lnTo>
                                  <a:pt x="156" y="154"/>
                                </a:lnTo>
                                <a:lnTo>
                                  <a:pt x="158" y="150"/>
                                </a:lnTo>
                                <a:lnTo>
                                  <a:pt x="158" y="145"/>
                                </a:lnTo>
                                <a:lnTo>
                                  <a:pt x="160" y="139"/>
                                </a:lnTo>
                                <a:lnTo>
                                  <a:pt x="160" y="135"/>
                                </a:lnTo>
                                <a:lnTo>
                                  <a:pt x="160" y="133"/>
                                </a:lnTo>
                                <a:lnTo>
                                  <a:pt x="162" y="126"/>
                                </a:lnTo>
                                <a:lnTo>
                                  <a:pt x="164" y="116"/>
                                </a:lnTo>
                                <a:lnTo>
                                  <a:pt x="166" y="114"/>
                                </a:lnTo>
                                <a:lnTo>
                                  <a:pt x="166" y="112"/>
                                </a:lnTo>
                                <a:lnTo>
                                  <a:pt x="168" y="112"/>
                                </a:lnTo>
                                <a:lnTo>
                                  <a:pt x="168" y="109"/>
                                </a:lnTo>
                                <a:lnTo>
                                  <a:pt x="168" y="107"/>
                                </a:lnTo>
                                <a:lnTo>
                                  <a:pt x="171" y="107"/>
                                </a:lnTo>
                                <a:lnTo>
                                  <a:pt x="171" y="105"/>
                                </a:lnTo>
                                <a:lnTo>
                                  <a:pt x="171" y="103"/>
                                </a:lnTo>
                                <a:lnTo>
                                  <a:pt x="171" y="101"/>
                                </a:lnTo>
                                <a:lnTo>
                                  <a:pt x="173" y="99"/>
                                </a:lnTo>
                                <a:lnTo>
                                  <a:pt x="173" y="97"/>
                                </a:lnTo>
                                <a:lnTo>
                                  <a:pt x="173" y="95"/>
                                </a:lnTo>
                                <a:lnTo>
                                  <a:pt x="175" y="95"/>
                                </a:lnTo>
                                <a:lnTo>
                                  <a:pt x="175" y="93"/>
                                </a:lnTo>
                                <a:lnTo>
                                  <a:pt x="175" y="90"/>
                                </a:lnTo>
                                <a:lnTo>
                                  <a:pt x="177" y="90"/>
                                </a:lnTo>
                                <a:lnTo>
                                  <a:pt x="177" y="88"/>
                                </a:lnTo>
                                <a:lnTo>
                                  <a:pt x="177" y="86"/>
                                </a:lnTo>
                                <a:lnTo>
                                  <a:pt x="177" y="84"/>
                                </a:lnTo>
                                <a:lnTo>
                                  <a:pt x="179" y="84"/>
                                </a:lnTo>
                                <a:lnTo>
                                  <a:pt x="179" y="82"/>
                                </a:lnTo>
                                <a:lnTo>
                                  <a:pt x="179" y="78"/>
                                </a:lnTo>
                                <a:lnTo>
                                  <a:pt x="179" y="76"/>
                                </a:lnTo>
                                <a:lnTo>
                                  <a:pt x="179" y="74"/>
                                </a:lnTo>
                                <a:lnTo>
                                  <a:pt x="179" y="71"/>
                                </a:lnTo>
                                <a:lnTo>
                                  <a:pt x="179" y="69"/>
                                </a:lnTo>
                                <a:lnTo>
                                  <a:pt x="179" y="67"/>
                                </a:lnTo>
                                <a:lnTo>
                                  <a:pt x="175" y="61"/>
                                </a:lnTo>
                                <a:lnTo>
                                  <a:pt x="173" y="59"/>
                                </a:lnTo>
                                <a:lnTo>
                                  <a:pt x="173" y="57"/>
                                </a:lnTo>
                                <a:lnTo>
                                  <a:pt x="173" y="55"/>
                                </a:lnTo>
                                <a:lnTo>
                                  <a:pt x="173" y="52"/>
                                </a:lnTo>
                                <a:lnTo>
                                  <a:pt x="173" y="50"/>
                                </a:lnTo>
                                <a:lnTo>
                                  <a:pt x="175" y="50"/>
                                </a:lnTo>
                                <a:lnTo>
                                  <a:pt x="175" y="48"/>
                                </a:lnTo>
                                <a:lnTo>
                                  <a:pt x="177" y="46"/>
                                </a:lnTo>
                                <a:lnTo>
                                  <a:pt x="177" y="44"/>
                                </a:lnTo>
                                <a:lnTo>
                                  <a:pt x="179" y="44"/>
                                </a:lnTo>
                                <a:lnTo>
                                  <a:pt x="179" y="42"/>
                                </a:lnTo>
                                <a:lnTo>
                                  <a:pt x="181" y="42"/>
                                </a:lnTo>
                                <a:lnTo>
                                  <a:pt x="183" y="42"/>
                                </a:lnTo>
                                <a:lnTo>
                                  <a:pt x="183" y="40"/>
                                </a:lnTo>
                                <a:lnTo>
                                  <a:pt x="185" y="40"/>
                                </a:lnTo>
                                <a:lnTo>
                                  <a:pt x="187" y="40"/>
                                </a:lnTo>
                                <a:lnTo>
                                  <a:pt x="190" y="40"/>
                                </a:lnTo>
                                <a:lnTo>
                                  <a:pt x="192" y="40"/>
                                </a:lnTo>
                                <a:lnTo>
                                  <a:pt x="194" y="40"/>
                                </a:lnTo>
                                <a:lnTo>
                                  <a:pt x="196" y="38"/>
                                </a:lnTo>
                                <a:lnTo>
                                  <a:pt x="198" y="38"/>
                                </a:lnTo>
                                <a:lnTo>
                                  <a:pt x="200" y="38"/>
                                </a:lnTo>
                                <a:lnTo>
                                  <a:pt x="200" y="36"/>
                                </a:lnTo>
                                <a:lnTo>
                                  <a:pt x="202" y="36"/>
                                </a:lnTo>
                                <a:lnTo>
                                  <a:pt x="204" y="36"/>
                                </a:lnTo>
                                <a:lnTo>
                                  <a:pt x="206" y="33"/>
                                </a:lnTo>
                                <a:lnTo>
                                  <a:pt x="211" y="33"/>
                                </a:lnTo>
                                <a:lnTo>
                                  <a:pt x="213" y="33"/>
                                </a:lnTo>
                                <a:lnTo>
                                  <a:pt x="215" y="31"/>
                                </a:lnTo>
                                <a:lnTo>
                                  <a:pt x="217" y="31"/>
                                </a:lnTo>
                                <a:lnTo>
                                  <a:pt x="219" y="31"/>
                                </a:lnTo>
                                <a:lnTo>
                                  <a:pt x="223" y="29"/>
                                </a:lnTo>
                                <a:lnTo>
                                  <a:pt x="225" y="29"/>
                                </a:lnTo>
                                <a:lnTo>
                                  <a:pt x="228" y="27"/>
                                </a:lnTo>
                                <a:lnTo>
                                  <a:pt x="230" y="27"/>
                                </a:lnTo>
                                <a:lnTo>
                                  <a:pt x="232" y="27"/>
                                </a:lnTo>
                                <a:lnTo>
                                  <a:pt x="234" y="25"/>
                                </a:lnTo>
                                <a:lnTo>
                                  <a:pt x="236" y="25"/>
                                </a:lnTo>
                                <a:lnTo>
                                  <a:pt x="236" y="23"/>
                                </a:lnTo>
                                <a:lnTo>
                                  <a:pt x="238" y="23"/>
                                </a:lnTo>
                                <a:lnTo>
                                  <a:pt x="240" y="23"/>
                                </a:lnTo>
                                <a:lnTo>
                                  <a:pt x="242" y="23"/>
                                </a:lnTo>
                                <a:lnTo>
                                  <a:pt x="245" y="21"/>
                                </a:lnTo>
                                <a:lnTo>
                                  <a:pt x="247" y="21"/>
                                </a:lnTo>
                                <a:lnTo>
                                  <a:pt x="249" y="21"/>
                                </a:lnTo>
                                <a:lnTo>
                                  <a:pt x="251" y="21"/>
                                </a:lnTo>
                                <a:lnTo>
                                  <a:pt x="253" y="21"/>
                                </a:lnTo>
                                <a:lnTo>
                                  <a:pt x="255" y="19"/>
                                </a:lnTo>
                                <a:lnTo>
                                  <a:pt x="257" y="19"/>
                                </a:lnTo>
                                <a:lnTo>
                                  <a:pt x="257" y="17"/>
                                </a:lnTo>
                                <a:lnTo>
                                  <a:pt x="259" y="17"/>
                                </a:lnTo>
                                <a:lnTo>
                                  <a:pt x="261" y="14"/>
                                </a:lnTo>
                                <a:lnTo>
                                  <a:pt x="264" y="10"/>
                                </a:lnTo>
                                <a:lnTo>
                                  <a:pt x="266" y="10"/>
                                </a:lnTo>
                                <a:lnTo>
                                  <a:pt x="266" y="8"/>
                                </a:lnTo>
                                <a:lnTo>
                                  <a:pt x="268" y="8"/>
                                </a:lnTo>
                                <a:lnTo>
                                  <a:pt x="268" y="6"/>
                                </a:lnTo>
                                <a:lnTo>
                                  <a:pt x="270" y="6"/>
                                </a:lnTo>
                                <a:lnTo>
                                  <a:pt x="270" y="4"/>
                                </a:lnTo>
                                <a:lnTo>
                                  <a:pt x="272" y="4"/>
                                </a:lnTo>
                                <a:lnTo>
                                  <a:pt x="274" y="2"/>
                                </a:lnTo>
                                <a:lnTo>
                                  <a:pt x="276" y="2"/>
                                </a:lnTo>
                                <a:lnTo>
                                  <a:pt x="278" y="2"/>
                                </a:lnTo>
                                <a:lnTo>
                                  <a:pt x="280" y="0"/>
                                </a:lnTo>
                                <a:lnTo>
                                  <a:pt x="283" y="0"/>
                                </a:lnTo>
                                <a:lnTo>
                                  <a:pt x="285" y="0"/>
                                </a:lnTo>
                                <a:lnTo>
                                  <a:pt x="287" y="0"/>
                                </a:lnTo>
                                <a:lnTo>
                                  <a:pt x="289" y="0"/>
                                </a:lnTo>
                                <a:lnTo>
                                  <a:pt x="291" y="0"/>
                                </a:lnTo>
                                <a:lnTo>
                                  <a:pt x="293" y="2"/>
                                </a:lnTo>
                                <a:lnTo>
                                  <a:pt x="295" y="2"/>
                                </a:lnTo>
                                <a:lnTo>
                                  <a:pt x="297" y="4"/>
                                </a:lnTo>
                                <a:lnTo>
                                  <a:pt x="299" y="6"/>
                                </a:lnTo>
                                <a:lnTo>
                                  <a:pt x="304" y="6"/>
                                </a:lnTo>
                                <a:lnTo>
                                  <a:pt x="306" y="8"/>
                                </a:lnTo>
                                <a:lnTo>
                                  <a:pt x="310" y="8"/>
                                </a:lnTo>
                                <a:lnTo>
                                  <a:pt x="314" y="10"/>
                                </a:lnTo>
                                <a:lnTo>
                                  <a:pt x="314" y="8"/>
                                </a:lnTo>
                                <a:lnTo>
                                  <a:pt x="318" y="10"/>
                                </a:lnTo>
                                <a:lnTo>
                                  <a:pt x="321" y="10"/>
                                </a:lnTo>
                                <a:lnTo>
                                  <a:pt x="323" y="10"/>
                                </a:lnTo>
                                <a:lnTo>
                                  <a:pt x="325" y="12"/>
                                </a:lnTo>
                                <a:lnTo>
                                  <a:pt x="327" y="12"/>
                                </a:lnTo>
                                <a:lnTo>
                                  <a:pt x="329" y="14"/>
                                </a:lnTo>
                                <a:lnTo>
                                  <a:pt x="331" y="14"/>
                                </a:lnTo>
                                <a:lnTo>
                                  <a:pt x="333" y="17"/>
                                </a:lnTo>
                                <a:lnTo>
                                  <a:pt x="337" y="17"/>
                                </a:lnTo>
                                <a:lnTo>
                                  <a:pt x="340" y="17"/>
                                </a:lnTo>
                                <a:lnTo>
                                  <a:pt x="342" y="17"/>
                                </a:lnTo>
                                <a:lnTo>
                                  <a:pt x="344" y="17"/>
                                </a:lnTo>
                                <a:lnTo>
                                  <a:pt x="344" y="19"/>
                                </a:lnTo>
                                <a:lnTo>
                                  <a:pt x="346" y="19"/>
                                </a:lnTo>
                                <a:lnTo>
                                  <a:pt x="348" y="19"/>
                                </a:lnTo>
                                <a:lnTo>
                                  <a:pt x="350" y="19"/>
                                </a:lnTo>
                                <a:lnTo>
                                  <a:pt x="352" y="19"/>
                                </a:lnTo>
                                <a:lnTo>
                                  <a:pt x="354" y="19"/>
                                </a:lnTo>
                                <a:lnTo>
                                  <a:pt x="356" y="19"/>
                                </a:lnTo>
                                <a:lnTo>
                                  <a:pt x="361" y="19"/>
                                </a:lnTo>
                                <a:lnTo>
                                  <a:pt x="363" y="19"/>
                                </a:lnTo>
                                <a:lnTo>
                                  <a:pt x="365" y="19"/>
                                </a:lnTo>
                                <a:lnTo>
                                  <a:pt x="367" y="19"/>
                                </a:lnTo>
                                <a:lnTo>
                                  <a:pt x="369" y="19"/>
                                </a:lnTo>
                                <a:lnTo>
                                  <a:pt x="371" y="19"/>
                                </a:lnTo>
                                <a:lnTo>
                                  <a:pt x="373" y="21"/>
                                </a:lnTo>
                                <a:lnTo>
                                  <a:pt x="375" y="21"/>
                                </a:lnTo>
                                <a:lnTo>
                                  <a:pt x="378" y="21"/>
                                </a:lnTo>
                                <a:lnTo>
                                  <a:pt x="380" y="21"/>
                                </a:lnTo>
                                <a:lnTo>
                                  <a:pt x="382" y="23"/>
                                </a:lnTo>
                                <a:lnTo>
                                  <a:pt x="384" y="23"/>
                                </a:lnTo>
                                <a:lnTo>
                                  <a:pt x="386" y="23"/>
                                </a:lnTo>
                                <a:lnTo>
                                  <a:pt x="390" y="23"/>
                                </a:lnTo>
                                <a:lnTo>
                                  <a:pt x="392" y="23"/>
                                </a:lnTo>
                                <a:lnTo>
                                  <a:pt x="394" y="23"/>
                                </a:lnTo>
                                <a:lnTo>
                                  <a:pt x="397" y="23"/>
                                </a:lnTo>
                                <a:lnTo>
                                  <a:pt x="399" y="25"/>
                                </a:lnTo>
                                <a:lnTo>
                                  <a:pt x="401" y="25"/>
                                </a:lnTo>
                                <a:lnTo>
                                  <a:pt x="403" y="25"/>
                                </a:lnTo>
                                <a:lnTo>
                                  <a:pt x="405" y="25"/>
                                </a:lnTo>
                                <a:lnTo>
                                  <a:pt x="407" y="25"/>
                                </a:lnTo>
                                <a:lnTo>
                                  <a:pt x="409" y="25"/>
                                </a:lnTo>
                                <a:lnTo>
                                  <a:pt x="411" y="25"/>
                                </a:lnTo>
                                <a:lnTo>
                                  <a:pt x="413" y="25"/>
                                </a:lnTo>
                                <a:lnTo>
                                  <a:pt x="420" y="23"/>
                                </a:lnTo>
                                <a:lnTo>
                                  <a:pt x="422" y="23"/>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369" name="Freeform 497"/>
                        <wps:cNvSpPr>
                          <a:spLocks/>
                        </wps:cNvSpPr>
                        <wps:spPr bwMode="auto">
                          <a:xfrm>
                            <a:off x="3858800" y="1852206"/>
                            <a:ext cx="647700" cy="367101"/>
                          </a:xfrm>
                          <a:custGeom>
                            <a:avLst/>
                            <a:gdLst>
                              <a:gd name="T0" fmla="*/ 38735 w 1020"/>
                              <a:gd name="T1" fmla="*/ 123190 h 578"/>
                              <a:gd name="T2" fmla="*/ 90805 w 1020"/>
                              <a:gd name="T3" fmla="*/ 120650 h 578"/>
                              <a:gd name="T4" fmla="*/ 142240 w 1020"/>
                              <a:gd name="T5" fmla="*/ 119380 h 578"/>
                              <a:gd name="T6" fmla="*/ 194310 w 1020"/>
                              <a:gd name="T7" fmla="*/ 116205 h 578"/>
                              <a:gd name="T8" fmla="*/ 210185 w 1020"/>
                              <a:gd name="T9" fmla="*/ 83185 h 578"/>
                              <a:gd name="T10" fmla="*/ 208915 w 1020"/>
                              <a:gd name="T11" fmla="*/ 48260 h 578"/>
                              <a:gd name="T12" fmla="*/ 222250 w 1020"/>
                              <a:gd name="T13" fmla="*/ 13335 h 578"/>
                              <a:gd name="T14" fmla="*/ 241300 w 1020"/>
                              <a:gd name="T15" fmla="*/ 13335 h 578"/>
                              <a:gd name="T16" fmla="*/ 259080 w 1020"/>
                              <a:gd name="T17" fmla="*/ 12065 h 578"/>
                              <a:gd name="T18" fmla="*/ 290830 w 1020"/>
                              <a:gd name="T19" fmla="*/ 10160 h 578"/>
                              <a:gd name="T20" fmla="*/ 311150 w 1020"/>
                              <a:gd name="T21" fmla="*/ 10160 h 578"/>
                              <a:gd name="T22" fmla="*/ 343535 w 1020"/>
                              <a:gd name="T23" fmla="*/ 8890 h 578"/>
                              <a:gd name="T24" fmla="*/ 361950 w 1020"/>
                              <a:gd name="T25" fmla="*/ 8890 h 578"/>
                              <a:gd name="T26" fmla="*/ 394335 w 1020"/>
                              <a:gd name="T27" fmla="*/ 7620 h 578"/>
                              <a:gd name="T28" fmla="*/ 414655 w 1020"/>
                              <a:gd name="T29" fmla="*/ 6350 h 578"/>
                              <a:gd name="T30" fmla="*/ 445135 w 1020"/>
                              <a:gd name="T31" fmla="*/ 5080 h 578"/>
                              <a:gd name="T32" fmla="*/ 466725 w 1020"/>
                              <a:gd name="T33" fmla="*/ 5080 h 578"/>
                              <a:gd name="T34" fmla="*/ 482600 w 1020"/>
                              <a:gd name="T35" fmla="*/ 5080 h 578"/>
                              <a:gd name="T36" fmla="*/ 513715 w 1020"/>
                              <a:gd name="T37" fmla="*/ 3810 h 578"/>
                              <a:gd name="T38" fmla="*/ 530860 w 1020"/>
                              <a:gd name="T39" fmla="*/ 2540 h 578"/>
                              <a:gd name="T40" fmla="*/ 551180 w 1020"/>
                              <a:gd name="T41" fmla="*/ 2540 h 578"/>
                              <a:gd name="T42" fmla="*/ 582295 w 1020"/>
                              <a:gd name="T43" fmla="*/ 1270 h 578"/>
                              <a:gd name="T44" fmla="*/ 601980 w 1020"/>
                              <a:gd name="T45" fmla="*/ 1270 h 578"/>
                              <a:gd name="T46" fmla="*/ 633095 w 1020"/>
                              <a:gd name="T47" fmla="*/ 0 h 578"/>
                              <a:gd name="T48" fmla="*/ 639445 w 1020"/>
                              <a:gd name="T49" fmla="*/ 17145 h 578"/>
                              <a:gd name="T50" fmla="*/ 640715 w 1020"/>
                              <a:gd name="T51" fmla="*/ 69215 h 578"/>
                              <a:gd name="T52" fmla="*/ 642620 w 1020"/>
                              <a:gd name="T53" fmla="*/ 121920 h 578"/>
                              <a:gd name="T54" fmla="*/ 643890 w 1020"/>
                              <a:gd name="T55" fmla="*/ 172720 h 578"/>
                              <a:gd name="T56" fmla="*/ 643890 w 1020"/>
                              <a:gd name="T57" fmla="*/ 207645 h 578"/>
                              <a:gd name="T58" fmla="*/ 645160 w 1020"/>
                              <a:gd name="T59" fmla="*/ 252095 h 578"/>
                              <a:gd name="T60" fmla="*/ 646430 w 1020"/>
                              <a:gd name="T61" fmla="*/ 302895 h 578"/>
                              <a:gd name="T62" fmla="*/ 633095 w 1020"/>
                              <a:gd name="T63" fmla="*/ 339090 h 578"/>
                              <a:gd name="T64" fmla="*/ 582295 w 1020"/>
                              <a:gd name="T65" fmla="*/ 341630 h 578"/>
                              <a:gd name="T66" fmla="*/ 564515 w 1020"/>
                              <a:gd name="T67" fmla="*/ 341630 h 578"/>
                              <a:gd name="T68" fmla="*/ 532130 w 1020"/>
                              <a:gd name="T69" fmla="*/ 342900 h 578"/>
                              <a:gd name="T70" fmla="*/ 481330 w 1020"/>
                              <a:gd name="T71" fmla="*/ 346075 h 578"/>
                              <a:gd name="T72" fmla="*/ 429260 w 1020"/>
                              <a:gd name="T73" fmla="*/ 347345 h 578"/>
                              <a:gd name="T74" fmla="*/ 395605 w 1020"/>
                              <a:gd name="T75" fmla="*/ 348615 h 578"/>
                              <a:gd name="T76" fmla="*/ 343535 w 1020"/>
                              <a:gd name="T77" fmla="*/ 351155 h 578"/>
                              <a:gd name="T78" fmla="*/ 309880 w 1020"/>
                              <a:gd name="T79" fmla="*/ 353695 h 578"/>
                              <a:gd name="T80" fmla="*/ 257175 w 1020"/>
                              <a:gd name="T81" fmla="*/ 356235 h 578"/>
                              <a:gd name="T82" fmla="*/ 210185 w 1020"/>
                              <a:gd name="T83" fmla="*/ 359410 h 578"/>
                              <a:gd name="T84" fmla="*/ 159385 w 1020"/>
                              <a:gd name="T85" fmla="*/ 360680 h 578"/>
                              <a:gd name="T86" fmla="*/ 108585 w 1020"/>
                              <a:gd name="T87" fmla="*/ 361950 h 578"/>
                              <a:gd name="T88" fmla="*/ 73660 w 1020"/>
                              <a:gd name="T89" fmla="*/ 364490 h 578"/>
                              <a:gd name="T90" fmla="*/ 22860 w 1020"/>
                              <a:gd name="T91" fmla="*/ 365760 h 578"/>
                              <a:gd name="T92" fmla="*/ 3810 w 1020"/>
                              <a:gd name="T93" fmla="*/ 334010 h 578"/>
                              <a:gd name="T94" fmla="*/ 2540 w 1020"/>
                              <a:gd name="T95" fmla="*/ 282575 h 578"/>
                              <a:gd name="T96" fmla="*/ 0 w 1020"/>
                              <a:gd name="T97" fmla="*/ 247650 h 578"/>
                              <a:gd name="T98" fmla="*/ 8255 w 1020"/>
                              <a:gd name="T99" fmla="*/ 210185 h 578"/>
                              <a:gd name="T100" fmla="*/ 6350 w 1020"/>
                              <a:gd name="T101" fmla="*/ 158115 h 578"/>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1020" h="578">
                                <a:moveTo>
                                  <a:pt x="8" y="196"/>
                                </a:moveTo>
                                <a:lnTo>
                                  <a:pt x="36" y="194"/>
                                </a:lnTo>
                                <a:lnTo>
                                  <a:pt x="61" y="194"/>
                                </a:lnTo>
                                <a:lnTo>
                                  <a:pt x="89" y="192"/>
                                </a:lnTo>
                                <a:lnTo>
                                  <a:pt x="116" y="192"/>
                                </a:lnTo>
                                <a:lnTo>
                                  <a:pt x="143" y="190"/>
                                </a:lnTo>
                                <a:lnTo>
                                  <a:pt x="169" y="190"/>
                                </a:lnTo>
                                <a:lnTo>
                                  <a:pt x="198" y="188"/>
                                </a:lnTo>
                                <a:lnTo>
                                  <a:pt x="224" y="188"/>
                                </a:lnTo>
                                <a:lnTo>
                                  <a:pt x="251" y="185"/>
                                </a:lnTo>
                                <a:lnTo>
                                  <a:pt x="279" y="185"/>
                                </a:lnTo>
                                <a:lnTo>
                                  <a:pt x="306" y="183"/>
                                </a:lnTo>
                                <a:lnTo>
                                  <a:pt x="334" y="183"/>
                                </a:lnTo>
                                <a:lnTo>
                                  <a:pt x="331" y="156"/>
                                </a:lnTo>
                                <a:lnTo>
                                  <a:pt x="331" y="131"/>
                                </a:lnTo>
                                <a:lnTo>
                                  <a:pt x="329" y="103"/>
                                </a:lnTo>
                                <a:lnTo>
                                  <a:pt x="329" y="76"/>
                                </a:lnTo>
                                <a:lnTo>
                                  <a:pt x="327" y="48"/>
                                </a:lnTo>
                                <a:lnTo>
                                  <a:pt x="327" y="23"/>
                                </a:lnTo>
                                <a:lnTo>
                                  <a:pt x="350" y="21"/>
                                </a:lnTo>
                                <a:lnTo>
                                  <a:pt x="355" y="21"/>
                                </a:lnTo>
                                <a:lnTo>
                                  <a:pt x="378" y="21"/>
                                </a:lnTo>
                                <a:lnTo>
                                  <a:pt x="380" y="21"/>
                                </a:lnTo>
                                <a:lnTo>
                                  <a:pt x="393" y="21"/>
                                </a:lnTo>
                                <a:lnTo>
                                  <a:pt x="405" y="19"/>
                                </a:lnTo>
                                <a:lnTo>
                                  <a:pt x="408" y="19"/>
                                </a:lnTo>
                                <a:lnTo>
                                  <a:pt x="433" y="19"/>
                                </a:lnTo>
                                <a:lnTo>
                                  <a:pt x="435" y="19"/>
                                </a:lnTo>
                                <a:lnTo>
                                  <a:pt x="458" y="16"/>
                                </a:lnTo>
                                <a:lnTo>
                                  <a:pt x="462" y="16"/>
                                </a:lnTo>
                                <a:lnTo>
                                  <a:pt x="486" y="16"/>
                                </a:lnTo>
                                <a:lnTo>
                                  <a:pt x="490" y="16"/>
                                </a:lnTo>
                                <a:lnTo>
                                  <a:pt x="513" y="14"/>
                                </a:lnTo>
                                <a:lnTo>
                                  <a:pt x="515" y="14"/>
                                </a:lnTo>
                                <a:lnTo>
                                  <a:pt x="541" y="14"/>
                                </a:lnTo>
                                <a:lnTo>
                                  <a:pt x="543" y="14"/>
                                </a:lnTo>
                                <a:lnTo>
                                  <a:pt x="566" y="14"/>
                                </a:lnTo>
                                <a:lnTo>
                                  <a:pt x="570" y="14"/>
                                </a:lnTo>
                                <a:lnTo>
                                  <a:pt x="593" y="12"/>
                                </a:lnTo>
                                <a:lnTo>
                                  <a:pt x="598" y="12"/>
                                </a:lnTo>
                                <a:lnTo>
                                  <a:pt x="621" y="12"/>
                                </a:lnTo>
                                <a:lnTo>
                                  <a:pt x="625" y="12"/>
                                </a:lnTo>
                                <a:lnTo>
                                  <a:pt x="648" y="10"/>
                                </a:lnTo>
                                <a:lnTo>
                                  <a:pt x="653" y="10"/>
                                </a:lnTo>
                                <a:lnTo>
                                  <a:pt x="674" y="10"/>
                                </a:lnTo>
                                <a:lnTo>
                                  <a:pt x="680" y="10"/>
                                </a:lnTo>
                                <a:lnTo>
                                  <a:pt x="701" y="8"/>
                                </a:lnTo>
                                <a:lnTo>
                                  <a:pt x="707" y="8"/>
                                </a:lnTo>
                                <a:lnTo>
                                  <a:pt x="729" y="8"/>
                                </a:lnTo>
                                <a:lnTo>
                                  <a:pt x="735" y="8"/>
                                </a:lnTo>
                                <a:lnTo>
                                  <a:pt x="754" y="8"/>
                                </a:lnTo>
                                <a:lnTo>
                                  <a:pt x="756" y="8"/>
                                </a:lnTo>
                                <a:lnTo>
                                  <a:pt x="760" y="8"/>
                                </a:lnTo>
                                <a:lnTo>
                                  <a:pt x="781" y="6"/>
                                </a:lnTo>
                                <a:lnTo>
                                  <a:pt x="788" y="6"/>
                                </a:lnTo>
                                <a:lnTo>
                                  <a:pt x="809" y="6"/>
                                </a:lnTo>
                                <a:lnTo>
                                  <a:pt x="815" y="6"/>
                                </a:lnTo>
                                <a:lnTo>
                                  <a:pt x="824" y="6"/>
                                </a:lnTo>
                                <a:lnTo>
                                  <a:pt x="836" y="4"/>
                                </a:lnTo>
                                <a:lnTo>
                                  <a:pt x="840" y="4"/>
                                </a:lnTo>
                                <a:lnTo>
                                  <a:pt x="862" y="4"/>
                                </a:lnTo>
                                <a:lnTo>
                                  <a:pt x="868" y="4"/>
                                </a:lnTo>
                                <a:lnTo>
                                  <a:pt x="889" y="4"/>
                                </a:lnTo>
                                <a:lnTo>
                                  <a:pt x="895" y="4"/>
                                </a:lnTo>
                                <a:lnTo>
                                  <a:pt x="917" y="2"/>
                                </a:lnTo>
                                <a:lnTo>
                                  <a:pt x="921" y="2"/>
                                </a:lnTo>
                                <a:lnTo>
                                  <a:pt x="944" y="2"/>
                                </a:lnTo>
                                <a:lnTo>
                                  <a:pt x="948" y="2"/>
                                </a:lnTo>
                                <a:lnTo>
                                  <a:pt x="969" y="0"/>
                                </a:lnTo>
                                <a:lnTo>
                                  <a:pt x="976" y="0"/>
                                </a:lnTo>
                                <a:lnTo>
                                  <a:pt x="997" y="0"/>
                                </a:lnTo>
                                <a:lnTo>
                                  <a:pt x="1001" y="0"/>
                                </a:lnTo>
                                <a:lnTo>
                                  <a:pt x="1007" y="0"/>
                                </a:lnTo>
                                <a:lnTo>
                                  <a:pt x="1007" y="27"/>
                                </a:lnTo>
                                <a:lnTo>
                                  <a:pt x="1009" y="54"/>
                                </a:lnTo>
                                <a:lnTo>
                                  <a:pt x="1009" y="82"/>
                                </a:lnTo>
                                <a:lnTo>
                                  <a:pt x="1009" y="109"/>
                                </a:lnTo>
                                <a:lnTo>
                                  <a:pt x="1009" y="137"/>
                                </a:lnTo>
                                <a:lnTo>
                                  <a:pt x="1012" y="164"/>
                                </a:lnTo>
                                <a:lnTo>
                                  <a:pt x="1012" y="192"/>
                                </a:lnTo>
                                <a:lnTo>
                                  <a:pt x="1012" y="217"/>
                                </a:lnTo>
                                <a:lnTo>
                                  <a:pt x="1012" y="245"/>
                                </a:lnTo>
                                <a:lnTo>
                                  <a:pt x="1014" y="272"/>
                                </a:lnTo>
                                <a:lnTo>
                                  <a:pt x="1014" y="300"/>
                                </a:lnTo>
                                <a:lnTo>
                                  <a:pt x="1014" y="327"/>
                                </a:lnTo>
                                <a:lnTo>
                                  <a:pt x="1016" y="344"/>
                                </a:lnTo>
                                <a:lnTo>
                                  <a:pt x="1016" y="369"/>
                                </a:lnTo>
                                <a:lnTo>
                                  <a:pt x="1016" y="397"/>
                                </a:lnTo>
                                <a:lnTo>
                                  <a:pt x="1018" y="424"/>
                                </a:lnTo>
                                <a:lnTo>
                                  <a:pt x="1018" y="450"/>
                                </a:lnTo>
                                <a:lnTo>
                                  <a:pt x="1018" y="477"/>
                                </a:lnTo>
                                <a:lnTo>
                                  <a:pt x="1018" y="504"/>
                                </a:lnTo>
                                <a:lnTo>
                                  <a:pt x="1020" y="532"/>
                                </a:lnTo>
                                <a:lnTo>
                                  <a:pt x="997" y="534"/>
                                </a:lnTo>
                                <a:lnTo>
                                  <a:pt x="969" y="534"/>
                                </a:lnTo>
                                <a:lnTo>
                                  <a:pt x="944" y="536"/>
                                </a:lnTo>
                                <a:lnTo>
                                  <a:pt x="917" y="538"/>
                                </a:lnTo>
                                <a:lnTo>
                                  <a:pt x="889" y="538"/>
                                </a:lnTo>
                                <a:lnTo>
                                  <a:pt x="862" y="540"/>
                                </a:lnTo>
                                <a:lnTo>
                                  <a:pt x="838" y="540"/>
                                </a:lnTo>
                                <a:lnTo>
                                  <a:pt x="811" y="542"/>
                                </a:lnTo>
                                <a:lnTo>
                                  <a:pt x="783" y="542"/>
                                </a:lnTo>
                                <a:lnTo>
                                  <a:pt x="758" y="545"/>
                                </a:lnTo>
                                <a:lnTo>
                                  <a:pt x="731" y="545"/>
                                </a:lnTo>
                                <a:lnTo>
                                  <a:pt x="703" y="547"/>
                                </a:lnTo>
                                <a:lnTo>
                                  <a:pt x="676" y="547"/>
                                </a:lnTo>
                                <a:lnTo>
                                  <a:pt x="676" y="549"/>
                                </a:lnTo>
                                <a:lnTo>
                                  <a:pt x="648" y="549"/>
                                </a:lnTo>
                                <a:lnTo>
                                  <a:pt x="623" y="549"/>
                                </a:lnTo>
                                <a:lnTo>
                                  <a:pt x="595" y="551"/>
                                </a:lnTo>
                                <a:lnTo>
                                  <a:pt x="568" y="553"/>
                                </a:lnTo>
                                <a:lnTo>
                                  <a:pt x="541" y="553"/>
                                </a:lnTo>
                                <a:lnTo>
                                  <a:pt x="515" y="555"/>
                                </a:lnTo>
                                <a:lnTo>
                                  <a:pt x="488" y="557"/>
                                </a:lnTo>
                                <a:lnTo>
                                  <a:pt x="460" y="557"/>
                                </a:lnTo>
                                <a:lnTo>
                                  <a:pt x="433" y="559"/>
                                </a:lnTo>
                                <a:lnTo>
                                  <a:pt x="405" y="561"/>
                                </a:lnTo>
                                <a:lnTo>
                                  <a:pt x="380" y="561"/>
                                </a:lnTo>
                                <a:lnTo>
                                  <a:pt x="353" y="564"/>
                                </a:lnTo>
                                <a:lnTo>
                                  <a:pt x="331" y="566"/>
                                </a:lnTo>
                                <a:lnTo>
                                  <a:pt x="304" y="566"/>
                                </a:lnTo>
                                <a:lnTo>
                                  <a:pt x="277" y="566"/>
                                </a:lnTo>
                                <a:lnTo>
                                  <a:pt x="251" y="568"/>
                                </a:lnTo>
                                <a:lnTo>
                                  <a:pt x="224" y="570"/>
                                </a:lnTo>
                                <a:lnTo>
                                  <a:pt x="196" y="570"/>
                                </a:lnTo>
                                <a:lnTo>
                                  <a:pt x="171" y="570"/>
                                </a:lnTo>
                                <a:lnTo>
                                  <a:pt x="169" y="570"/>
                                </a:lnTo>
                                <a:lnTo>
                                  <a:pt x="143" y="572"/>
                                </a:lnTo>
                                <a:lnTo>
                                  <a:pt x="116" y="574"/>
                                </a:lnTo>
                                <a:lnTo>
                                  <a:pt x="89" y="576"/>
                                </a:lnTo>
                                <a:lnTo>
                                  <a:pt x="63" y="576"/>
                                </a:lnTo>
                                <a:lnTo>
                                  <a:pt x="36" y="576"/>
                                </a:lnTo>
                                <a:lnTo>
                                  <a:pt x="8" y="578"/>
                                </a:lnTo>
                                <a:lnTo>
                                  <a:pt x="8" y="553"/>
                                </a:lnTo>
                                <a:lnTo>
                                  <a:pt x="6" y="526"/>
                                </a:lnTo>
                                <a:lnTo>
                                  <a:pt x="6" y="500"/>
                                </a:lnTo>
                                <a:lnTo>
                                  <a:pt x="4" y="473"/>
                                </a:lnTo>
                                <a:lnTo>
                                  <a:pt x="4" y="445"/>
                                </a:lnTo>
                                <a:lnTo>
                                  <a:pt x="2" y="418"/>
                                </a:lnTo>
                                <a:lnTo>
                                  <a:pt x="0" y="390"/>
                                </a:lnTo>
                                <a:lnTo>
                                  <a:pt x="0" y="359"/>
                                </a:lnTo>
                                <a:lnTo>
                                  <a:pt x="15" y="357"/>
                                </a:lnTo>
                                <a:lnTo>
                                  <a:pt x="13" y="331"/>
                                </a:lnTo>
                                <a:lnTo>
                                  <a:pt x="13" y="304"/>
                                </a:lnTo>
                                <a:lnTo>
                                  <a:pt x="10" y="276"/>
                                </a:lnTo>
                                <a:lnTo>
                                  <a:pt x="10" y="249"/>
                                </a:lnTo>
                                <a:lnTo>
                                  <a:pt x="8" y="221"/>
                                </a:lnTo>
                                <a:lnTo>
                                  <a:pt x="8" y="196"/>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370" name="Freeform 498"/>
                        <wps:cNvSpPr>
                          <a:spLocks/>
                        </wps:cNvSpPr>
                        <wps:spPr bwMode="auto">
                          <a:xfrm>
                            <a:off x="2315200" y="1944307"/>
                            <a:ext cx="309800" cy="307401"/>
                          </a:xfrm>
                          <a:custGeom>
                            <a:avLst/>
                            <a:gdLst>
                              <a:gd name="T0" fmla="*/ 123190 w 488"/>
                              <a:gd name="T1" fmla="*/ 0 h 484"/>
                              <a:gd name="T2" fmla="*/ 132715 w 488"/>
                              <a:gd name="T3" fmla="*/ 0 h 484"/>
                              <a:gd name="T4" fmla="*/ 139065 w 488"/>
                              <a:gd name="T5" fmla="*/ 0 h 484"/>
                              <a:gd name="T6" fmla="*/ 156845 w 488"/>
                              <a:gd name="T7" fmla="*/ 1270 h 484"/>
                              <a:gd name="T8" fmla="*/ 173990 w 488"/>
                              <a:gd name="T9" fmla="*/ 1270 h 484"/>
                              <a:gd name="T10" fmla="*/ 190500 w 488"/>
                              <a:gd name="T11" fmla="*/ 1270 h 484"/>
                              <a:gd name="T12" fmla="*/ 207645 w 488"/>
                              <a:gd name="T13" fmla="*/ 1270 h 484"/>
                              <a:gd name="T14" fmla="*/ 224155 w 488"/>
                              <a:gd name="T15" fmla="*/ 1270 h 484"/>
                              <a:gd name="T16" fmla="*/ 241300 w 488"/>
                              <a:gd name="T17" fmla="*/ 1270 h 484"/>
                              <a:gd name="T18" fmla="*/ 258445 w 488"/>
                              <a:gd name="T19" fmla="*/ 1270 h 484"/>
                              <a:gd name="T20" fmla="*/ 274955 w 488"/>
                              <a:gd name="T21" fmla="*/ 1270 h 484"/>
                              <a:gd name="T22" fmla="*/ 292100 w 488"/>
                              <a:gd name="T23" fmla="*/ 1270 h 484"/>
                              <a:gd name="T24" fmla="*/ 309880 w 488"/>
                              <a:gd name="T25" fmla="*/ 1270 h 484"/>
                              <a:gd name="T26" fmla="*/ 309880 w 488"/>
                              <a:gd name="T27" fmla="*/ 33655 h 484"/>
                              <a:gd name="T28" fmla="*/ 309880 w 488"/>
                              <a:gd name="T29" fmla="*/ 51435 h 484"/>
                              <a:gd name="T30" fmla="*/ 309880 w 488"/>
                              <a:gd name="T31" fmla="*/ 51435 h 484"/>
                              <a:gd name="T32" fmla="*/ 309880 w 488"/>
                              <a:gd name="T33" fmla="*/ 84455 h 484"/>
                              <a:gd name="T34" fmla="*/ 309880 w 488"/>
                              <a:gd name="T35" fmla="*/ 119380 h 484"/>
                              <a:gd name="T36" fmla="*/ 308610 w 488"/>
                              <a:gd name="T37" fmla="*/ 137160 h 484"/>
                              <a:gd name="T38" fmla="*/ 308610 w 488"/>
                              <a:gd name="T39" fmla="*/ 154305 h 484"/>
                              <a:gd name="T40" fmla="*/ 308610 w 488"/>
                              <a:gd name="T41" fmla="*/ 187960 h 484"/>
                              <a:gd name="T42" fmla="*/ 308610 w 488"/>
                              <a:gd name="T43" fmla="*/ 221615 h 484"/>
                              <a:gd name="T44" fmla="*/ 308610 w 488"/>
                              <a:gd name="T45" fmla="*/ 256540 h 484"/>
                              <a:gd name="T46" fmla="*/ 309880 w 488"/>
                              <a:gd name="T47" fmla="*/ 291465 h 484"/>
                              <a:gd name="T48" fmla="*/ 309880 w 488"/>
                              <a:gd name="T49" fmla="*/ 307340 h 484"/>
                              <a:gd name="T50" fmla="*/ 274955 w 488"/>
                              <a:gd name="T51" fmla="*/ 307340 h 484"/>
                              <a:gd name="T52" fmla="*/ 257175 w 488"/>
                              <a:gd name="T53" fmla="*/ 307340 h 484"/>
                              <a:gd name="T54" fmla="*/ 240030 w 488"/>
                              <a:gd name="T55" fmla="*/ 307340 h 484"/>
                              <a:gd name="T56" fmla="*/ 222250 w 488"/>
                              <a:gd name="T57" fmla="*/ 307340 h 484"/>
                              <a:gd name="T58" fmla="*/ 222250 w 488"/>
                              <a:gd name="T59" fmla="*/ 307340 h 484"/>
                              <a:gd name="T60" fmla="*/ 189230 w 488"/>
                              <a:gd name="T61" fmla="*/ 307340 h 484"/>
                              <a:gd name="T62" fmla="*/ 171450 w 488"/>
                              <a:gd name="T63" fmla="*/ 307340 h 484"/>
                              <a:gd name="T64" fmla="*/ 154305 w 488"/>
                              <a:gd name="T65" fmla="*/ 306070 h 484"/>
                              <a:gd name="T66" fmla="*/ 143510 w 488"/>
                              <a:gd name="T67" fmla="*/ 306070 h 484"/>
                              <a:gd name="T68" fmla="*/ 136525 w 488"/>
                              <a:gd name="T69" fmla="*/ 306070 h 484"/>
                              <a:gd name="T70" fmla="*/ 102870 w 488"/>
                              <a:gd name="T71" fmla="*/ 306070 h 484"/>
                              <a:gd name="T72" fmla="*/ 69850 w 488"/>
                              <a:gd name="T73" fmla="*/ 306070 h 484"/>
                              <a:gd name="T74" fmla="*/ 34925 w 488"/>
                              <a:gd name="T75" fmla="*/ 306070 h 484"/>
                              <a:gd name="T76" fmla="*/ 17145 w 488"/>
                              <a:gd name="T77" fmla="*/ 306070 h 484"/>
                              <a:gd name="T78" fmla="*/ 0 w 488"/>
                              <a:gd name="T79" fmla="*/ 306070 h 484"/>
                              <a:gd name="T80" fmla="*/ 0 w 488"/>
                              <a:gd name="T81" fmla="*/ 288925 h 484"/>
                              <a:gd name="T82" fmla="*/ 0 w 488"/>
                              <a:gd name="T83" fmla="*/ 271145 h 484"/>
                              <a:gd name="T84" fmla="*/ 0 w 488"/>
                              <a:gd name="T85" fmla="*/ 255270 h 484"/>
                              <a:gd name="T86" fmla="*/ 0 w 488"/>
                              <a:gd name="T87" fmla="*/ 237490 h 484"/>
                              <a:gd name="T88" fmla="*/ 0 w 488"/>
                              <a:gd name="T89" fmla="*/ 220345 h 484"/>
                              <a:gd name="T90" fmla="*/ 0 w 488"/>
                              <a:gd name="T91" fmla="*/ 202565 h 484"/>
                              <a:gd name="T92" fmla="*/ 0 w 488"/>
                              <a:gd name="T93" fmla="*/ 185420 h 484"/>
                              <a:gd name="T94" fmla="*/ 1270 w 488"/>
                              <a:gd name="T95" fmla="*/ 167640 h 484"/>
                              <a:gd name="T96" fmla="*/ 1270 w 488"/>
                              <a:gd name="T97" fmla="*/ 151765 h 484"/>
                              <a:gd name="T98" fmla="*/ 1270 w 488"/>
                              <a:gd name="T99" fmla="*/ 134620 h 484"/>
                              <a:gd name="T100" fmla="*/ 1270 w 488"/>
                              <a:gd name="T101" fmla="*/ 116840 h 484"/>
                              <a:gd name="T102" fmla="*/ 1270 w 488"/>
                              <a:gd name="T103" fmla="*/ 99695 h 484"/>
                              <a:gd name="T104" fmla="*/ 36195 w 488"/>
                              <a:gd name="T105" fmla="*/ 99695 h 484"/>
                              <a:gd name="T106" fmla="*/ 71120 w 488"/>
                              <a:gd name="T107" fmla="*/ 100965 h 484"/>
                              <a:gd name="T108" fmla="*/ 104775 w 488"/>
                              <a:gd name="T109" fmla="*/ 100965 h 484"/>
                              <a:gd name="T110" fmla="*/ 104775 w 488"/>
                              <a:gd name="T111" fmla="*/ 83185 h 484"/>
                              <a:gd name="T112" fmla="*/ 106045 w 488"/>
                              <a:gd name="T113" fmla="*/ 49530 h 484"/>
                              <a:gd name="T114" fmla="*/ 106045 w 488"/>
                              <a:gd name="T115" fmla="*/ 15240 h 484"/>
                              <a:gd name="T116" fmla="*/ 114935 w 488"/>
                              <a:gd name="T117" fmla="*/ 0 h 484"/>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88" h="484">
                                <a:moveTo>
                                  <a:pt x="181" y="0"/>
                                </a:moveTo>
                                <a:lnTo>
                                  <a:pt x="194" y="0"/>
                                </a:lnTo>
                                <a:lnTo>
                                  <a:pt x="196" y="0"/>
                                </a:lnTo>
                                <a:lnTo>
                                  <a:pt x="209" y="0"/>
                                </a:lnTo>
                                <a:lnTo>
                                  <a:pt x="219" y="0"/>
                                </a:lnTo>
                                <a:lnTo>
                                  <a:pt x="236" y="0"/>
                                </a:lnTo>
                                <a:lnTo>
                                  <a:pt x="247" y="2"/>
                                </a:lnTo>
                                <a:lnTo>
                                  <a:pt x="264" y="2"/>
                                </a:lnTo>
                                <a:lnTo>
                                  <a:pt x="274" y="2"/>
                                </a:lnTo>
                                <a:lnTo>
                                  <a:pt x="289" y="2"/>
                                </a:lnTo>
                                <a:lnTo>
                                  <a:pt x="300" y="2"/>
                                </a:lnTo>
                                <a:lnTo>
                                  <a:pt x="317" y="2"/>
                                </a:lnTo>
                                <a:lnTo>
                                  <a:pt x="327" y="2"/>
                                </a:lnTo>
                                <a:lnTo>
                                  <a:pt x="344" y="2"/>
                                </a:lnTo>
                                <a:lnTo>
                                  <a:pt x="353" y="2"/>
                                </a:lnTo>
                                <a:lnTo>
                                  <a:pt x="369" y="2"/>
                                </a:lnTo>
                                <a:lnTo>
                                  <a:pt x="380" y="2"/>
                                </a:lnTo>
                                <a:lnTo>
                                  <a:pt x="397" y="2"/>
                                </a:lnTo>
                                <a:lnTo>
                                  <a:pt x="407" y="2"/>
                                </a:lnTo>
                                <a:lnTo>
                                  <a:pt x="424" y="2"/>
                                </a:lnTo>
                                <a:lnTo>
                                  <a:pt x="433" y="2"/>
                                </a:lnTo>
                                <a:lnTo>
                                  <a:pt x="452" y="2"/>
                                </a:lnTo>
                                <a:lnTo>
                                  <a:pt x="460" y="2"/>
                                </a:lnTo>
                                <a:lnTo>
                                  <a:pt x="479" y="2"/>
                                </a:lnTo>
                                <a:lnTo>
                                  <a:pt x="488" y="2"/>
                                </a:lnTo>
                                <a:lnTo>
                                  <a:pt x="488" y="26"/>
                                </a:lnTo>
                                <a:lnTo>
                                  <a:pt x="488" y="53"/>
                                </a:lnTo>
                                <a:lnTo>
                                  <a:pt x="488" y="81"/>
                                </a:lnTo>
                                <a:lnTo>
                                  <a:pt x="488" y="108"/>
                                </a:lnTo>
                                <a:lnTo>
                                  <a:pt x="488" y="133"/>
                                </a:lnTo>
                                <a:lnTo>
                                  <a:pt x="488" y="161"/>
                                </a:lnTo>
                                <a:lnTo>
                                  <a:pt x="488" y="188"/>
                                </a:lnTo>
                                <a:lnTo>
                                  <a:pt x="486" y="214"/>
                                </a:lnTo>
                                <a:lnTo>
                                  <a:pt x="486" y="216"/>
                                </a:lnTo>
                                <a:lnTo>
                                  <a:pt x="486" y="241"/>
                                </a:lnTo>
                                <a:lnTo>
                                  <a:pt x="486" y="243"/>
                                </a:lnTo>
                                <a:lnTo>
                                  <a:pt x="486" y="269"/>
                                </a:lnTo>
                                <a:lnTo>
                                  <a:pt x="486" y="296"/>
                                </a:lnTo>
                                <a:lnTo>
                                  <a:pt x="486" y="324"/>
                                </a:lnTo>
                                <a:lnTo>
                                  <a:pt x="486" y="349"/>
                                </a:lnTo>
                                <a:lnTo>
                                  <a:pt x="486" y="376"/>
                                </a:lnTo>
                                <a:lnTo>
                                  <a:pt x="486" y="404"/>
                                </a:lnTo>
                                <a:lnTo>
                                  <a:pt x="486" y="431"/>
                                </a:lnTo>
                                <a:lnTo>
                                  <a:pt x="488" y="459"/>
                                </a:lnTo>
                                <a:lnTo>
                                  <a:pt x="488" y="484"/>
                                </a:lnTo>
                                <a:lnTo>
                                  <a:pt x="460" y="484"/>
                                </a:lnTo>
                                <a:lnTo>
                                  <a:pt x="433" y="484"/>
                                </a:lnTo>
                                <a:lnTo>
                                  <a:pt x="405" y="484"/>
                                </a:lnTo>
                                <a:lnTo>
                                  <a:pt x="378" y="484"/>
                                </a:lnTo>
                                <a:lnTo>
                                  <a:pt x="353" y="484"/>
                                </a:lnTo>
                                <a:lnTo>
                                  <a:pt x="350" y="484"/>
                                </a:lnTo>
                                <a:lnTo>
                                  <a:pt x="323" y="484"/>
                                </a:lnTo>
                                <a:lnTo>
                                  <a:pt x="298" y="484"/>
                                </a:lnTo>
                                <a:lnTo>
                                  <a:pt x="270" y="484"/>
                                </a:lnTo>
                                <a:lnTo>
                                  <a:pt x="243" y="482"/>
                                </a:lnTo>
                                <a:lnTo>
                                  <a:pt x="226" y="482"/>
                                </a:lnTo>
                                <a:lnTo>
                                  <a:pt x="217" y="482"/>
                                </a:lnTo>
                                <a:lnTo>
                                  <a:pt x="215" y="482"/>
                                </a:lnTo>
                                <a:lnTo>
                                  <a:pt x="190" y="482"/>
                                </a:lnTo>
                                <a:lnTo>
                                  <a:pt x="162" y="482"/>
                                </a:lnTo>
                                <a:lnTo>
                                  <a:pt x="135" y="482"/>
                                </a:lnTo>
                                <a:lnTo>
                                  <a:pt x="110" y="482"/>
                                </a:lnTo>
                                <a:lnTo>
                                  <a:pt x="82" y="482"/>
                                </a:lnTo>
                                <a:lnTo>
                                  <a:pt x="55" y="482"/>
                                </a:lnTo>
                                <a:lnTo>
                                  <a:pt x="27" y="482"/>
                                </a:lnTo>
                                <a:lnTo>
                                  <a:pt x="0" y="482"/>
                                </a:lnTo>
                                <a:lnTo>
                                  <a:pt x="0" y="455"/>
                                </a:lnTo>
                                <a:lnTo>
                                  <a:pt x="0" y="427"/>
                                </a:lnTo>
                                <a:lnTo>
                                  <a:pt x="0" y="402"/>
                                </a:lnTo>
                                <a:lnTo>
                                  <a:pt x="0" y="374"/>
                                </a:lnTo>
                                <a:lnTo>
                                  <a:pt x="0" y="347"/>
                                </a:lnTo>
                                <a:lnTo>
                                  <a:pt x="0" y="319"/>
                                </a:lnTo>
                                <a:lnTo>
                                  <a:pt x="0" y="292"/>
                                </a:lnTo>
                                <a:lnTo>
                                  <a:pt x="2" y="266"/>
                                </a:lnTo>
                                <a:lnTo>
                                  <a:pt x="2" y="264"/>
                                </a:lnTo>
                                <a:lnTo>
                                  <a:pt x="2" y="239"/>
                                </a:lnTo>
                                <a:lnTo>
                                  <a:pt x="2" y="212"/>
                                </a:lnTo>
                                <a:lnTo>
                                  <a:pt x="2" y="184"/>
                                </a:lnTo>
                                <a:lnTo>
                                  <a:pt x="2" y="157"/>
                                </a:lnTo>
                                <a:lnTo>
                                  <a:pt x="29" y="159"/>
                                </a:lnTo>
                                <a:lnTo>
                                  <a:pt x="57" y="157"/>
                                </a:lnTo>
                                <a:lnTo>
                                  <a:pt x="84" y="159"/>
                                </a:lnTo>
                                <a:lnTo>
                                  <a:pt x="112" y="159"/>
                                </a:lnTo>
                                <a:lnTo>
                                  <a:pt x="137" y="159"/>
                                </a:lnTo>
                                <a:lnTo>
                                  <a:pt x="165" y="159"/>
                                </a:lnTo>
                                <a:lnTo>
                                  <a:pt x="165" y="131"/>
                                </a:lnTo>
                                <a:lnTo>
                                  <a:pt x="167" y="104"/>
                                </a:lnTo>
                                <a:lnTo>
                                  <a:pt x="167" y="78"/>
                                </a:lnTo>
                                <a:lnTo>
                                  <a:pt x="167" y="51"/>
                                </a:lnTo>
                                <a:lnTo>
                                  <a:pt x="167" y="24"/>
                                </a:lnTo>
                                <a:lnTo>
                                  <a:pt x="167" y="0"/>
                                </a:lnTo>
                                <a:lnTo>
                                  <a:pt x="181" y="0"/>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371" name="Freeform 499"/>
                        <wps:cNvSpPr>
                          <a:spLocks/>
                        </wps:cNvSpPr>
                        <wps:spPr bwMode="auto">
                          <a:xfrm>
                            <a:off x="1903000" y="2038307"/>
                            <a:ext cx="413400" cy="520702"/>
                          </a:xfrm>
                          <a:custGeom>
                            <a:avLst/>
                            <a:gdLst>
                              <a:gd name="T0" fmla="*/ 413385 w 651"/>
                              <a:gd name="T1" fmla="*/ 40640 h 820"/>
                              <a:gd name="T2" fmla="*/ 413385 w 651"/>
                              <a:gd name="T3" fmla="*/ 73660 h 820"/>
                              <a:gd name="T4" fmla="*/ 412115 w 651"/>
                              <a:gd name="T5" fmla="*/ 108585 h 820"/>
                              <a:gd name="T6" fmla="*/ 412115 w 651"/>
                              <a:gd name="T7" fmla="*/ 143510 h 820"/>
                              <a:gd name="T8" fmla="*/ 412115 w 651"/>
                              <a:gd name="T9" fmla="*/ 177165 h 820"/>
                              <a:gd name="T10" fmla="*/ 412115 w 651"/>
                              <a:gd name="T11" fmla="*/ 212090 h 820"/>
                              <a:gd name="T12" fmla="*/ 412115 w 651"/>
                              <a:gd name="T13" fmla="*/ 262890 h 820"/>
                              <a:gd name="T14" fmla="*/ 412115 w 651"/>
                              <a:gd name="T15" fmla="*/ 331470 h 820"/>
                              <a:gd name="T16" fmla="*/ 412115 w 651"/>
                              <a:gd name="T17" fmla="*/ 400050 h 820"/>
                              <a:gd name="T18" fmla="*/ 410845 w 651"/>
                              <a:gd name="T19" fmla="*/ 467995 h 820"/>
                              <a:gd name="T20" fmla="*/ 410845 w 651"/>
                              <a:gd name="T21" fmla="*/ 502920 h 820"/>
                              <a:gd name="T22" fmla="*/ 409575 w 651"/>
                              <a:gd name="T23" fmla="*/ 520700 h 820"/>
                              <a:gd name="T24" fmla="*/ 375920 w 651"/>
                              <a:gd name="T25" fmla="*/ 519430 h 820"/>
                              <a:gd name="T26" fmla="*/ 325120 w 651"/>
                              <a:gd name="T27" fmla="*/ 519430 h 820"/>
                              <a:gd name="T28" fmla="*/ 290195 w 651"/>
                              <a:gd name="T29" fmla="*/ 518160 h 820"/>
                              <a:gd name="T30" fmla="*/ 256540 w 651"/>
                              <a:gd name="T31" fmla="*/ 518160 h 820"/>
                              <a:gd name="T32" fmla="*/ 238760 w 651"/>
                              <a:gd name="T33" fmla="*/ 518160 h 820"/>
                              <a:gd name="T34" fmla="*/ 221615 w 651"/>
                              <a:gd name="T35" fmla="*/ 518160 h 820"/>
                              <a:gd name="T36" fmla="*/ 173355 w 651"/>
                              <a:gd name="T37" fmla="*/ 516890 h 820"/>
                              <a:gd name="T38" fmla="*/ 154305 w 651"/>
                              <a:gd name="T39" fmla="*/ 516890 h 820"/>
                              <a:gd name="T40" fmla="*/ 137160 w 651"/>
                              <a:gd name="T41" fmla="*/ 516890 h 820"/>
                              <a:gd name="T42" fmla="*/ 119380 w 651"/>
                              <a:gd name="T43" fmla="*/ 516890 h 820"/>
                              <a:gd name="T44" fmla="*/ 102235 w 651"/>
                              <a:gd name="T45" fmla="*/ 516890 h 820"/>
                              <a:gd name="T46" fmla="*/ 78105 w 651"/>
                              <a:gd name="T47" fmla="*/ 514985 h 820"/>
                              <a:gd name="T48" fmla="*/ 62230 w 651"/>
                              <a:gd name="T49" fmla="*/ 514985 h 820"/>
                              <a:gd name="T50" fmla="*/ 34925 w 651"/>
                              <a:gd name="T51" fmla="*/ 514985 h 820"/>
                              <a:gd name="T52" fmla="*/ 17780 w 651"/>
                              <a:gd name="T53" fmla="*/ 513715 h 820"/>
                              <a:gd name="T54" fmla="*/ 0 w 651"/>
                              <a:gd name="T55" fmla="*/ 480060 h 820"/>
                              <a:gd name="T56" fmla="*/ 1905 w 651"/>
                              <a:gd name="T57" fmla="*/ 427990 h 820"/>
                              <a:gd name="T58" fmla="*/ 3175 w 651"/>
                              <a:gd name="T59" fmla="*/ 377190 h 820"/>
                              <a:gd name="T60" fmla="*/ 3175 w 651"/>
                              <a:gd name="T61" fmla="*/ 342265 h 820"/>
                              <a:gd name="T62" fmla="*/ 5715 w 651"/>
                              <a:gd name="T63" fmla="*/ 291465 h 820"/>
                              <a:gd name="T64" fmla="*/ 5715 w 651"/>
                              <a:gd name="T65" fmla="*/ 222885 h 820"/>
                              <a:gd name="T66" fmla="*/ 6985 w 651"/>
                              <a:gd name="T67" fmla="*/ 155575 h 820"/>
                              <a:gd name="T68" fmla="*/ 8255 w 651"/>
                              <a:gd name="T69" fmla="*/ 103505 h 820"/>
                              <a:gd name="T70" fmla="*/ 8255 w 651"/>
                              <a:gd name="T71" fmla="*/ 68580 h 820"/>
                              <a:gd name="T72" fmla="*/ 10795 w 651"/>
                              <a:gd name="T73" fmla="*/ 17780 h 820"/>
                              <a:gd name="T74" fmla="*/ 27305 w 651"/>
                              <a:gd name="T75" fmla="*/ 1270 h 820"/>
                              <a:gd name="T76" fmla="*/ 44450 w 651"/>
                              <a:gd name="T77" fmla="*/ 1270 h 820"/>
                              <a:gd name="T78" fmla="*/ 60325 w 651"/>
                              <a:gd name="T79" fmla="*/ 1270 h 820"/>
                              <a:gd name="T80" fmla="*/ 67310 w 651"/>
                              <a:gd name="T81" fmla="*/ 1270 h 820"/>
                              <a:gd name="T82" fmla="*/ 79375 w 651"/>
                              <a:gd name="T83" fmla="*/ 1270 h 820"/>
                              <a:gd name="T84" fmla="*/ 113030 w 651"/>
                              <a:gd name="T85" fmla="*/ 1270 h 820"/>
                              <a:gd name="T86" fmla="*/ 162560 w 651"/>
                              <a:gd name="T87" fmla="*/ 1270 h 820"/>
                              <a:gd name="T88" fmla="*/ 227965 w 651"/>
                              <a:gd name="T89" fmla="*/ 2540 h 820"/>
                              <a:gd name="T90" fmla="*/ 262890 w 651"/>
                              <a:gd name="T91" fmla="*/ 2540 h 820"/>
                              <a:gd name="T92" fmla="*/ 314325 w 651"/>
                              <a:gd name="T93" fmla="*/ 5715 h 820"/>
                              <a:gd name="T94" fmla="*/ 362585 w 651"/>
                              <a:gd name="T95" fmla="*/ 5715 h 820"/>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651" h="820">
                                <a:moveTo>
                                  <a:pt x="651" y="9"/>
                                </a:moveTo>
                                <a:lnTo>
                                  <a:pt x="651" y="36"/>
                                </a:lnTo>
                                <a:lnTo>
                                  <a:pt x="651" y="64"/>
                                </a:lnTo>
                                <a:lnTo>
                                  <a:pt x="651" y="91"/>
                                </a:lnTo>
                                <a:lnTo>
                                  <a:pt x="651" y="116"/>
                                </a:lnTo>
                                <a:lnTo>
                                  <a:pt x="651" y="118"/>
                                </a:lnTo>
                                <a:lnTo>
                                  <a:pt x="649" y="144"/>
                                </a:lnTo>
                                <a:lnTo>
                                  <a:pt x="649" y="171"/>
                                </a:lnTo>
                                <a:lnTo>
                                  <a:pt x="649" y="199"/>
                                </a:lnTo>
                                <a:lnTo>
                                  <a:pt x="649" y="226"/>
                                </a:lnTo>
                                <a:lnTo>
                                  <a:pt x="649" y="254"/>
                                </a:lnTo>
                                <a:lnTo>
                                  <a:pt x="649" y="279"/>
                                </a:lnTo>
                                <a:lnTo>
                                  <a:pt x="649" y="307"/>
                                </a:lnTo>
                                <a:lnTo>
                                  <a:pt x="649" y="334"/>
                                </a:lnTo>
                                <a:lnTo>
                                  <a:pt x="649" y="359"/>
                                </a:lnTo>
                                <a:lnTo>
                                  <a:pt x="649" y="387"/>
                                </a:lnTo>
                                <a:lnTo>
                                  <a:pt x="649" y="414"/>
                                </a:lnTo>
                                <a:lnTo>
                                  <a:pt x="649" y="442"/>
                                </a:lnTo>
                                <a:lnTo>
                                  <a:pt x="649" y="467"/>
                                </a:lnTo>
                                <a:lnTo>
                                  <a:pt x="649" y="495"/>
                                </a:lnTo>
                                <a:lnTo>
                                  <a:pt x="649" y="522"/>
                                </a:lnTo>
                                <a:lnTo>
                                  <a:pt x="649" y="549"/>
                                </a:lnTo>
                                <a:lnTo>
                                  <a:pt x="649" y="577"/>
                                </a:lnTo>
                                <a:lnTo>
                                  <a:pt x="649" y="602"/>
                                </a:lnTo>
                                <a:lnTo>
                                  <a:pt x="649" y="630"/>
                                </a:lnTo>
                                <a:lnTo>
                                  <a:pt x="647" y="657"/>
                                </a:lnTo>
                                <a:lnTo>
                                  <a:pt x="647" y="685"/>
                                </a:lnTo>
                                <a:lnTo>
                                  <a:pt x="647" y="712"/>
                                </a:lnTo>
                                <a:lnTo>
                                  <a:pt x="647" y="737"/>
                                </a:lnTo>
                                <a:lnTo>
                                  <a:pt x="647" y="765"/>
                                </a:lnTo>
                                <a:lnTo>
                                  <a:pt x="647" y="792"/>
                                </a:lnTo>
                                <a:lnTo>
                                  <a:pt x="645" y="820"/>
                                </a:lnTo>
                                <a:lnTo>
                                  <a:pt x="626" y="820"/>
                                </a:lnTo>
                                <a:lnTo>
                                  <a:pt x="619" y="820"/>
                                </a:lnTo>
                                <a:lnTo>
                                  <a:pt x="592" y="818"/>
                                </a:lnTo>
                                <a:lnTo>
                                  <a:pt x="564" y="818"/>
                                </a:lnTo>
                                <a:lnTo>
                                  <a:pt x="539" y="818"/>
                                </a:lnTo>
                                <a:lnTo>
                                  <a:pt x="537" y="818"/>
                                </a:lnTo>
                                <a:lnTo>
                                  <a:pt x="512" y="818"/>
                                </a:lnTo>
                                <a:lnTo>
                                  <a:pt x="484" y="818"/>
                                </a:lnTo>
                                <a:lnTo>
                                  <a:pt x="457" y="816"/>
                                </a:lnTo>
                                <a:lnTo>
                                  <a:pt x="450" y="816"/>
                                </a:lnTo>
                                <a:lnTo>
                                  <a:pt x="431" y="816"/>
                                </a:lnTo>
                                <a:lnTo>
                                  <a:pt x="404" y="816"/>
                                </a:lnTo>
                                <a:lnTo>
                                  <a:pt x="376" y="816"/>
                                </a:lnTo>
                                <a:lnTo>
                                  <a:pt x="351" y="816"/>
                                </a:lnTo>
                                <a:lnTo>
                                  <a:pt x="349" y="816"/>
                                </a:lnTo>
                                <a:lnTo>
                                  <a:pt x="324" y="816"/>
                                </a:lnTo>
                                <a:lnTo>
                                  <a:pt x="296" y="814"/>
                                </a:lnTo>
                                <a:lnTo>
                                  <a:pt x="273" y="814"/>
                                </a:lnTo>
                                <a:lnTo>
                                  <a:pt x="269" y="814"/>
                                </a:lnTo>
                                <a:lnTo>
                                  <a:pt x="243" y="814"/>
                                </a:lnTo>
                                <a:lnTo>
                                  <a:pt x="241" y="814"/>
                                </a:lnTo>
                                <a:lnTo>
                                  <a:pt x="216" y="814"/>
                                </a:lnTo>
                                <a:lnTo>
                                  <a:pt x="190" y="814"/>
                                </a:lnTo>
                                <a:lnTo>
                                  <a:pt x="188" y="814"/>
                                </a:lnTo>
                                <a:lnTo>
                                  <a:pt x="163" y="814"/>
                                </a:lnTo>
                                <a:lnTo>
                                  <a:pt x="161" y="814"/>
                                </a:lnTo>
                                <a:lnTo>
                                  <a:pt x="136" y="814"/>
                                </a:lnTo>
                                <a:lnTo>
                                  <a:pt x="133" y="811"/>
                                </a:lnTo>
                                <a:lnTo>
                                  <a:pt x="123" y="811"/>
                                </a:lnTo>
                                <a:lnTo>
                                  <a:pt x="110" y="811"/>
                                </a:lnTo>
                                <a:lnTo>
                                  <a:pt x="108" y="811"/>
                                </a:lnTo>
                                <a:lnTo>
                                  <a:pt x="98" y="811"/>
                                </a:lnTo>
                                <a:lnTo>
                                  <a:pt x="83" y="811"/>
                                </a:lnTo>
                                <a:lnTo>
                                  <a:pt x="81" y="811"/>
                                </a:lnTo>
                                <a:lnTo>
                                  <a:pt x="55" y="811"/>
                                </a:lnTo>
                                <a:lnTo>
                                  <a:pt x="53" y="811"/>
                                </a:lnTo>
                                <a:lnTo>
                                  <a:pt x="28" y="809"/>
                                </a:lnTo>
                                <a:lnTo>
                                  <a:pt x="26" y="809"/>
                                </a:lnTo>
                                <a:lnTo>
                                  <a:pt x="0" y="809"/>
                                </a:lnTo>
                                <a:lnTo>
                                  <a:pt x="0" y="782"/>
                                </a:lnTo>
                                <a:lnTo>
                                  <a:pt x="0" y="756"/>
                                </a:lnTo>
                                <a:lnTo>
                                  <a:pt x="0" y="754"/>
                                </a:lnTo>
                                <a:lnTo>
                                  <a:pt x="3" y="727"/>
                                </a:lnTo>
                                <a:lnTo>
                                  <a:pt x="3" y="699"/>
                                </a:lnTo>
                                <a:lnTo>
                                  <a:pt x="3" y="674"/>
                                </a:lnTo>
                                <a:lnTo>
                                  <a:pt x="5" y="647"/>
                                </a:lnTo>
                                <a:lnTo>
                                  <a:pt x="5" y="621"/>
                                </a:lnTo>
                                <a:lnTo>
                                  <a:pt x="5" y="594"/>
                                </a:lnTo>
                                <a:lnTo>
                                  <a:pt x="5" y="566"/>
                                </a:lnTo>
                                <a:lnTo>
                                  <a:pt x="5" y="539"/>
                                </a:lnTo>
                                <a:lnTo>
                                  <a:pt x="7" y="514"/>
                                </a:lnTo>
                                <a:lnTo>
                                  <a:pt x="7" y="486"/>
                                </a:lnTo>
                                <a:lnTo>
                                  <a:pt x="9" y="459"/>
                                </a:lnTo>
                                <a:lnTo>
                                  <a:pt x="9" y="431"/>
                                </a:lnTo>
                                <a:lnTo>
                                  <a:pt x="9" y="406"/>
                                </a:lnTo>
                                <a:lnTo>
                                  <a:pt x="9" y="378"/>
                                </a:lnTo>
                                <a:lnTo>
                                  <a:pt x="9" y="351"/>
                                </a:lnTo>
                                <a:lnTo>
                                  <a:pt x="11" y="323"/>
                                </a:lnTo>
                                <a:lnTo>
                                  <a:pt x="11" y="298"/>
                                </a:lnTo>
                                <a:lnTo>
                                  <a:pt x="11" y="271"/>
                                </a:lnTo>
                                <a:lnTo>
                                  <a:pt x="11" y="245"/>
                                </a:lnTo>
                                <a:lnTo>
                                  <a:pt x="11" y="218"/>
                                </a:lnTo>
                                <a:lnTo>
                                  <a:pt x="13" y="190"/>
                                </a:lnTo>
                                <a:lnTo>
                                  <a:pt x="13" y="163"/>
                                </a:lnTo>
                                <a:lnTo>
                                  <a:pt x="13" y="137"/>
                                </a:lnTo>
                                <a:lnTo>
                                  <a:pt x="13" y="110"/>
                                </a:lnTo>
                                <a:lnTo>
                                  <a:pt x="13" y="108"/>
                                </a:lnTo>
                                <a:lnTo>
                                  <a:pt x="15" y="83"/>
                                </a:lnTo>
                                <a:lnTo>
                                  <a:pt x="15" y="55"/>
                                </a:lnTo>
                                <a:lnTo>
                                  <a:pt x="17" y="28"/>
                                </a:lnTo>
                                <a:lnTo>
                                  <a:pt x="17" y="0"/>
                                </a:lnTo>
                                <a:lnTo>
                                  <a:pt x="43" y="2"/>
                                </a:lnTo>
                                <a:lnTo>
                                  <a:pt x="45" y="2"/>
                                </a:lnTo>
                                <a:lnTo>
                                  <a:pt x="70" y="2"/>
                                </a:lnTo>
                                <a:lnTo>
                                  <a:pt x="72" y="2"/>
                                </a:lnTo>
                                <a:lnTo>
                                  <a:pt x="95" y="2"/>
                                </a:lnTo>
                                <a:lnTo>
                                  <a:pt x="98" y="2"/>
                                </a:lnTo>
                                <a:lnTo>
                                  <a:pt x="100" y="2"/>
                                </a:lnTo>
                                <a:lnTo>
                                  <a:pt x="106" y="2"/>
                                </a:lnTo>
                                <a:lnTo>
                                  <a:pt x="112" y="2"/>
                                </a:lnTo>
                                <a:lnTo>
                                  <a:pt x="123" y="2"/>
                                </a:lnTo>
                                <a:lnTo>
                                  <a:pt x="125" y="2"/>
                                </a:lnTo>
                                <a:lnTo>
                                  <a:pt x="150" y="2"/>
                                </a:lnTo>
                                <a:lnTo>
                                  <a:pt x="152" y="2"/>
                                </a:lnTo>
                                <a:lnTo>
                                  <a:pt x="178" y="2"/>
                                </a:lnTo>
                                <a:lnTo>
                                  <a:pt x="201" y="2"/>
                                </a:lnTo>
                                <a:lnTo>
                                  <a:pt x="229" y="2"/>
                                </a:lnTo>
                                <a:lnTo>
                                  <a:pt x="256" y="2"/>
                                </a:lnTo>
                                <a:lnTo>
                                  <a:pt x="283" y="2"/>
                                </a:lnTo>
                                <a:lnTo>
                                  <a:pt x="311" y="2"/>
                                </a:lnTo>
                                <a:lnTo>
                                  <a:pt x="338" y="2"/>
                                </a:lnTo>
                                <a:lnTo>
                                  <a:pt x="359" y="4"/>
                                </a:lnTo>
                                <a:lnTo>
                                  <a:pt x="387" y="4"/>
                                </a:lnTo>
                                <a:lnTo>
                                  <a:pt x="414" y="4"/>
                                </a:lnTo>
                                <a:lnTo>
                                  <a:pt x="442" y="7"/>
                                </a:lnTo>
                                <a:lnTo>
                                  <a:pt x="467" y="7"/>
                                </a:lnTo>
                                <a:lnTo>
                                  <a:pt x="495" y="9"/>
                                </a:lnTo>
                                <a:lnTo>
                                  <a:pt x="518" y="9"/>
                                </a:lnTo>
                                <a:lnTo>
                                  <a:pt x="543" y="9"/>
                                </a:lnTo>
                                <a:lnTo>
                                  <a:pt x="571" y="9"/>
                                </a:lnTo>
                                <a:lnTo>
                                  <a:pt x="596" y="9"/>
                                </a:lnTo>
                                <a:lnTo>
                                  <a:pt x="623" y="11"/>
                                </a:lnTo>
                                <a:lnTo>
                                  <a:pt x="651" y="9"/>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372" name="Freeform 500"/>
                        <wps:cNvSpPr>
                          <a:spLocks/>
                        </wps:cNvSpPr>
                        <wps:spPr bwMode="auto">
                          <a:xfrm>
                            <a:off x="2623800" y="2046607"/>
                            <a:ext cx="528300" cy="267901"/>
                          </a:xfrm>
                          <a:custGeom>
                            <a:avLst/>
                            <a:gdLst>
                              <a:gd name="T0" fmla="*/ 31750 w 832"/>
                              <a:gd name="T1" fmla="*/ 0 h 422"/>
                              <a:gd name="T2" fmla="*/ 101600 w 832"/>
                              <a:gd name="T3" fmla="*/ 0 h 422"/>
                              <a:gd name="T4" fmla="*/ 154305 w 832"/>
                              <a:gd name="T5" fmla="*/ 0 h 422"/>
                              <a:gd name="T6" fmla="*/ 171450 w 832"/>
                              <a:gd name="T7" fmla="*/ 0 h 422"/>
                              <a:gd name="T8" fmla="*/ 205105 w 832"/>
                              <a:gd name="T9" fmla="*/ 0 h 422"/>
                              <a:gd name="T10" fmla="*/ 240030 w 832"/>
                              <a:gd name="T11" fmla="*/ 0 h 422"/>
                              <a:gd name="T12" fmla="*/ 276225 w 832"/>
                              <a:gd name="T13" fmla="*/ 1270 h 422"/>
                              <a:gd name="T14" fmla="*/ 273050 w 832"/>
                              <a:gd name="T15" fmla="*/ 12065 h 422"/>
                              <a:gd name="T16" fmla="*/ 271780 w 832"/>
                              <a:gd name="T17" fmla="*/ 24130 h 422"/>
                              <a:gd name="T18" fmla="*/ 270510 w 832"/>
                              <a:gd name="T19" fmla="*/ 33655 h 422"/>
                              <a:gd name="T20" fmla="*/ 269240 w 832"/>
                              <a:gd name="T21" fmla="*/ 38735 h 422"/>
                              <a:gd name="T22" fmla="*/ 266700 w 832"/>
                              <a:gd name="T23" fmla="*/ 41275 h 422"/>
                              <a:gd name="T24" fmla="*/ 259715 w 832"/>
                              <a:gd name="T25" fmla="*/ 45720 h 422"/>
                              <a:gd name="T26" fmla="*/ 254635 w 832"/>
                              <a:gd name="T27" fmla="*/ 48260 h 422"/>
                              <a:gd name="T28" fmla="*/ 250825 w 832"/>
                              <a:gd name="T29" fmla="*/ 52070 h 422"/>
                              <a:gd name="T30" fmla="*/ 269240 w 832"/>
                              <a:gd name="T31" fmla="*/ 52070 h 422"/>
                              <a:gd name="T32" fmla="*/ 304165 w 832"/>
                              <a:gd name="T33" fmla="*/ 52070 h 422"/>
                              <a:gd name="T34" fmla="*/ 325755 w 832"/>
                              <a:gd name="T35" fmla="*/ 52070 h 422"/>
                              <a:gd name="T36" fmla="*/ 372745 w 832"/>
                              <a:gd name="T37" fmla="*/ 52070 h 422"/>
                              <a:gd name="T38" fmla="*/ 440690 w 832"/>
                              <a:gd name="T39" fmla="*/ 50800 h 422"/>
                              <a:gd name="T40" fmla="*/ 475615 w 832"/>
                              <a:gd name="T41" fmla="*/ 50800 h 422"/>
                              <a:gd name="T42" fmla="*/ 510540 w 832"/>
                              <a:gd name="T43" fmla="*/ 50800 h 422"/>
                              <a:gd name="T44" fmla="*/ 527050 w 832"/>
                              <a:gd name="T45" fmla="*/ 123190 h 422"/>
                              <a:gd name="T46" fmla="*/ 528320 w 832"/>
                              <a:gd name="T47" fmla="*/ 193040 h 422"/>
                              <a:gd name="T48" fmla="*/ 528320 w 832"/>
                              <a:gd name="T49" fmla="*/ 261620 h 422"/>
                              <a:gd name="T50" fmla="*/ 458470 w 832"/>
                              <a:gd name="T51" fmla="*/ 260350 h 422"/>
                              <a:gd name="T52" fmla="*/ 392430 w 832"/>
                              <a:gd name="T53" fmla="*/ 261620 h 422"/>
                              <a:gd name="T54" fmla="*/ 341630 w 832"/>
                              <a:gd name="T55" fmla="*/ 262890 h 422"/>
                              <a:gd name="T56" fmla="*/ 306705 w 832"/>
                              <a:gd name="T57" fmla="*/ 264160 h 422"/>
                              <a:gd name="T58" fmla="*/ 273050 w 832"/>
                              <a:gd name="T59" fmla="*/ 265430 h 422"/>
                              <a:gd name="T60" fmla="*/ 238760 w 832"/>
                              <a:gd name="T61" fmla="*/ 265430 h 422"/>
                              <a:gd name="T62" fmla="*/ 205105 w 832"/>
                              <a:gd name="T63" fmla="*/ 266700 h 422"/>
                              <a:gd name="T64" fmla="*/ 154305 w 832"/>
                              <a:gd name="T65" fmla="*/ 266700 h 422"/>
                              <a:gd name="T66" fmla="*/ 151130 w 832"/>
                              <a:gd name="T67" fmla="*/ 265430 h 422"/>
                              <a:gd name="T68" fmla="*/ 154305 w 832"/>
                              <a:gd name="T69" fmla="*/ 264160 h 422"/>
                              <a:gd name="T70" fmla="*/ 155575 w 832"/>
                              <a:gd name="T71" fmla="*/ 261620 h 422"/>
                              <a:gd name="T72" fmla="*/ 156845 w 832"/>
                              <a:gd name="T73" fmla="*/ 260350 h 422"/>
                              <a:gd name="T74" fmla="*/ 158115 w 832"/>
                              <a:gd name="T75" fmla="*/ 257175 h 422"/>
                              <a:gd name="T76" fmla="*/ 160655 w 832"/>
                              <a:gd name="T77" fmla="*/ 254635 h 422"/>
                              <a:gd name="T78" fmla="*/ 163195 w 832"/>
                              <a:gd name="T79" fmla="*/ 252095 h 422"/>
                              <a:gd name="T80" fmla="*/ 164465 w 832"/>
                              <a:gd name="T81" fmla="*/ 249555 h 422"/>
                              <a:gd name="T82" fmla="*/ 164465 w 832"/>
                              <a:gd name="T83" fmla="*/ 245110 h 422"/>
                              <a:gd name="T84" fmla="*/ 163195 w 832"/>
                              <a:gd name="T85" fmla="*/ 241300 h 422"/>
                              <a:gd name="T86" fmla="*/ 163195 w 832"/>
                              <a:gd name="T87" fmla="*/ 238760 h 422"/>
                              <a:gd name="T88" fmla="*/ 164465 w 832"/>
                              <a:gd name="T89" fmla="*/ 236220 h 422"/>
                              <a:gd name="T90" fmla="*/ 166370 w 832"/>
                              <a:gd name="T91" fmla="*/ 231775 h 422"/>
                              <a:gd name="T92" fmla="*/ 168910 w 832"/>
                              <a:gd name="T93" fmla="*/ 227965 h 422"/>
                              <a:gd name="T94" fmla="*/ 170180 w 832"/>
                              <a:gd name="T95" fmla="*/ 224155 h 422"/>
                              <a:gd name="T96" fmla="*/ 170180 w 832"/>
                              <a:gd name="T97" fmla="*/ 218440 h 422"/>
                              <a:gd name="T98" fmla="*/ 170180 w 832"/>
                              <a:gd name="T99" fmla="*/ 215900 h 422"/>
                              <a:gd name="T100" fmla="*/ 170180 w 832"/>
                              <a:gd name="T101" fmla="*/ 210820 h 422"/>
                              <a:gd name="T102" fmla="*/ 170180 w 832"/>
                              <a:gd name="T103" fmla="*/ 206375 h 422"/>
                              <a:gd name="T104" fmla="*/ 124460 w 832"/>
                              <a:gd name="T105" fmla="*/ 206375 h 422"/>
                              <a:gd name="T106" fmla="*/ 102870 w 832"/>
                              <a:gd name="T107" fmla="*/ 206375 h 422"/>
                              <a:gd name="T108" fmla="*/ 59055 w 832"/>
                              <a:gd name="T109" fmla="*/ 206375 h 422"/>
                              <a:gd name="T110" fmla="*/ 22860 w 832"/>
                              <a:gd name="T111" fmla="*/ 205105 h 422"/>
                              <a:gd name="T112" fmla="*/ 0 w 832"/>
                              <a:gd name="T113" fmla="*/ 171450 h 422"/>
                              <a:gd name="T114" fmla="*/ 0 w 832"/>
                              <a:gd name="T115" fmla="*/ 85725 h 422"/>
                              <a:gd name="T116" fmla="*/ 0 w 832"/>
                              <a:gd name="T117" fmla="*/ 33655 h 422"/>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832" h="422">
                                <a:moveTo>
                                  <a:pt x="2" y="0"/>
                                </a:moveTo>
                                <a:lnTo>
                                  <a:pt x="25" y="0"/>
                                </a:lnTo>
                                <a:lnTo>
                                  <a:pt x="46" y="0"/>
                                </a:lnTo>
                                <a:lnTo>
                                  <a:pt x="50" y="0"/>
                                </a:lnTo>
                                <a:lnTo>
                                  <a:pt x="52" y="0"/>
                                </a:lnTo>
                                <a:lnTo>
                                  <a:pt x="80" y="0"/>
                                </a:lnTo>
                                <a:lnTo>
                                  <a:pt x="107" y="0"/>
                                </a:lnTo>
                                <a:lnTo>
                                  <a:pt x="135" y="0"/>
                                </a:lnTo>
                                <a:lnTo>
                                  <a:pt x="160" y="0"/>
                                </a:lnTo>
                                <a:lnTo>
                                  <a:pt x="188" y="0"/>
                                </a:lnTo>
                                <a:lnTo>
                                  <a:pt x="215" y="0"/>
                                </a:lnTo>
                                <a:lnTo>
                                  <a:pt x="243" y="0"/>
                                </a:lnTo>
                                <a:lnTo>
                                  <a:pt x="268" y="0"/>
                                </a:lnTo>
                                <a:lnTo>
                                  <a:pt x="270" y="0"/>
                                </a:lnTo>
                                <a:lnTo>
                                  <a:pt x="295" y="0"/>
                                </a:lnTo>
                                <a:lnTo>
                                  <a:pt x="323" y="0"/>
                                </a:lnTo>
                                <a:lnTo>
                                  <a:pt x="325" y="0"/>
                                </a:lnTo>
                                <a:lnTo>
                                  <a:pt x="350" y="0"/>
                                </a:lnTo>
                                <a:lnTo>
                                  <a:pt x="371" y="0"/>
                                </a:lnTo>
                                <a:lnTo>
                                  <a:pt x="378" y="0"/>
                                </a:lnTo>
                                <a:lnTo>
                                  <a:pt x="405" y="2"/>
                                </a:lnTo>
                                <a:lnTo>
                                  <a:pt x="433" y="2"/>
                                </a:lnTo>
                                <a:lnTo>
                                  <a:pt x="435" y="2"/>
                                </a:lnTo>
                                <a:lnTo>
                                  <a:pt x="433" y="6"/>
                                </a:lnTo>
                                <a:lnTo>
                                  <a:pt x="433" y="10"/>
                                </a:lnTo>
                                <a:lnTo>
                                  <a:pt x="430" y="17"/>
                                </a:lnTo>
                                <a:lnTo>
                                  <a:pt x="430" y="19"/>
                                </a:lnTo>
                                <a:lnTo>
                                  <a:pt x="428" y="19"/>
                                </a:lnTo>
                                <a:lnTo>
                                  <a:pt x="428" y="27"/>
                                </a:lnTo>
                                <a:lnTo>
                                  <a:pt x="428" y="29"/>
                                </a:lnTo>
                                <a:lnTo>
                                  <a:pt x="428" y="38"/>
                                </a:lnTo>
                                <a:lnTo>
                                  <a:pt x="428" y="44"/>
                                </a:lnTo>
                                <a:lnTo>
                                  <a:pt x="428" y="46"/>
                                </a:lnTo>
                                <a:lnTo>
                                  <a:pt x="428" y="53"/>
                                </a:lnTo>
                                <a:lnTo>
                                  <a:pt x="426" y="53"/>
                                </a:lnTo>
                                <a:lnTo>
                                  <a:pt x="426" y="55"/>
                                </a:lnTo>
                                <a:lnTo>
                                  <a:pt x="426" y="57"/>
                                </a:lnTo>
                                <a:lnTo>
                                  <a:pt x="424" y="59"/>
                                </a:lnTo>
                                <a:lnTo>
                                  <a:pt x="424" y="61"/>
                                </a:lnTo>
                                <a:lnTo>
                                  <a:pt x="422" y="61"/>
                                </a:lnTo>
                                <a:lnTo>
                                  <a:pt x="422" y="63"/>
                                </a:lnTo>
                                <a:lnTo>
                                  <a:pt x="420" y="65"/>
                                </a:lnTo>
                                <a:lnTo>
                                  <a:pt x="418" y="67"/>
                                </a:lnTo>
                                <a:lnTo>
                                  <a:pt x="416" y="70"/>
                                </a:lnTo>
                                <a:lnTo>
                                  <a:pt x="414" y="70"/>
                                </a:lnTo>
                                <a:lnTo>
                                  <a:pt x="409" y="72"/>
                                </a:lnTo>
                                <a:lnTo>
                                  <a:pt x="407" y="72"/>
                                </a:lnTo>
                                <a:lnTo>
                                  <a:pt x="405" y="74"/>
                                </a:lnTo>
                                <a:lnTo>
                                  <a:pt x="403" y="74"/>
                                </a:lnTo>
                                <a:lnTo>
                                  <a:pt x="401" y="76"/>
                                </a:lnTo>
                                <a:lnTo>
                                  <a:pt x="399" y="76"/>
                                </a:lnTo>
                                <a:lnTo>
                                  <a:pt x="399" y="78"/>
                                </a:lnTo>
                                <a:lnTo>
                                  <a:pt x="397" y="78"/>
                                </a:lnTo>
                                <a:lnTo>
                                  <a:pt x="395" y="80"/>
                                </a:lnTo>
                                <a:lnTo>
                                  <a:pt x="395" y="82"/>
                                </a:lnTo>
                                <a:lnTo>
                                  <a:pt x="399" y="82"/>
                                </a:lnTo>
                                <a:lnTo>
                                  <a:pt x="422" y="82"/>
                                </a:lnTo>
                                <a:lnTo>
                                  <a:pt x="424" y="82"/>
                                </a:lnTo>
                                <a:lnTo>
                                  <a:pt x="449" y="82"/>
                                </a:lnTo>
                                <a:lnTo>
                                  <a:pt x="452" y="82"/>
                                </a:lnTo>
                                <a:lnTo>
                                  <a:pt x="477" y="82"/>
                                </a:lnTo>
                                <a:lnTo>
                                  <a:pt x="479" y="82"/>
                                </a:lnTo>
                                <a:lnTo>
                                  <a:pt x="504" y="82"/>
                                </a:lnTo>
                                <a:lnTo>
                                  <a:pt x="513" y="82"/>
                                </a:lnTo>
                                <a:lnTo>
                                  <a:pt x="530" y="82"/>
                                </a:lnTo>
                                <a:lnTo>
                                  <a:pt x="532" y="82"/>
                                </a:lnTo>
                                <a:lnTo>
                                  <a:pt x="534" y="82"/>
                                </a:lnTo>
                                <a:lnTo>
                                  <a:pt x="559" y="82"/>
                                </a:lnTo>
                                <a:lnTo>
                                  <a:pt x="587" y="82"/>
                                </a:lnTo>
                                <a:lnTo>
                                  <a:pt x="614" y="82"/>
                                </a:lnTo>
                                <a:lnTo>
                                  <a:pt x="642" y="82"/>
                                </a:lnTo>
                                <a:lnTo>
                                  <a:pt x="669" y="82"/>
                                </a:lnTo>
                                <a:lnTo>
                                  <a:pt x="694" y="80"/>
                                </a:lnTo>
                                <a:lnTo>
                                  <a:pt x="697" y="80"/>
                                </a:lnTo>
                                <a:lnTo>
                                  <a:pt x="722" y="80"/>
                                </a:lnTo>
                                <a:lnTo>
                                  <a:pt x="743" y="80"/>
                                </a:lnTo>
                                <a:lnTo>
                                  <a:pt x="749" y="80"/>
                                </a:lnTo>
                                <a:lnTo>
                                  <a:pt x="775" y="80"/>
                                </a:lnTo>
                                <a:lnTo>
                                  <a:pt x="777" y="80"/>
                                </a:lnTo>
                                <a:lnTo>
                                  <a:pt x="802" y="80"/>
                                </a:lnTo>
                                <a:lnTo>
                                  <a:pt x="804" y="80"/>
                                </a:lnTo>
                                <a:lnTo>
                                  <a:pt x="830" y="80"/>
                                </a:lnTo>
                                <a:lnTo>
                                  <a:pt x="830" y="114"/>
                                </a:lnTo>
                                <a:lnTo>
                                  <a:pt x="830" y="141"/>
                                </a:lnTo>
                                <a:lnTo>
                                  <a:pt x="830" y="169"/>
                                </a:lnTo>
                                <a:lnTo>
                                  <a:pt x="830" y="194"/>
                                </a:lnTo>
                                <a:lnTo>
                                  <a:pt x="830" y="222"/>
                                </a:lnTo>
                                <a:lnTo>
                                  <a:pt x="830" y="249"/>
                                </a:lnTo>
                                <a:lnTo>
                                  <a:pt x="832" y="274"/>
                                </a:lnTo>
                                <a:lnTo>
                                  <a:pt x="832" y="277"/>
                                </a:lnTo>
                                <a:lnTo>
                                  <a:pt x="832" y="304"/>
                                </a:lnTo>
                                <a:lnTo>
                                  <a:pt x="832" y="329"/>
                                </a:lnTo>
                                <a:lnTo>
                                  <a:pt x="832" y="332"/>
                                </a:lnTo>
                                <a:lnTo>
                                  <a:pt x="832" y="357"/>
                                </a:lnTo>
                                <a:lnTo>
                                  <a:pt x="832" y="384"/>
                                </a:lnTo>
                                <a:lnTo>
                                  <a:pt x="832" y="412"/>
                                </a:lnTo>
                                <a:lnTo>
                                  <a:pt x="804" y="412"/>
                                </a:lnTo>
                                <a:lnTo>
                                  <a:pt x="777" y="410"/>
                                </a:lnTo>
                                <a:lnTo>
                                  <a:pt x="749" y="410"/>
                                </a:lnTo>
                                <a:lnTo>
                                  <a:pt x="724" y="410"/>
                                </a:lnTo>
                                <a:lnTo>
                                  <a:pt x="722" y="410"/>
                                </a:lnTo>
                                <a:lnTo>
                                  <a:pt x="697" y="410"/>
                                </a:lnTo>
                                <a:lnTo>
                                  <a:pt x="673" y="410"/>
                                </a:lnTo>
                                <a:lnTo>
                                  <a:pt x="646" y="410"/>
                                </a:lnTo>
                                <a:lnTo>
                                  <a:pt x="618" y="412"/>
                                </a:lnTo>
                                <a:lnTo>
                                  <a:pt x="591" y="412"/>
                                </a:lnTo>
                                <a:lnTo>
                                  <a:pt x="566" y="414"/>
                                </a:lnTo>
                                <a:lnTo>
                                  <a:pt x="538" y="414"/>
                                </a:lnTo>
                                <a:lnTo>
                                  <a:pt x="511" y="414"/>
                                </a:lnTo>
                                <a:lnTo>
                                  <a:pt x="483" y="416"/>
                                </a:lnTo>
                                <a:lnTo>
                                  <a:pt x="456" y="416"/>
                                </a:lnTo>
                                <a:lnTo>
                                  <a:pt x="430" y="418"/>
                                </a:lnTo>
                                <a:lnTo>
                                  <a:pt x="428" y="418"/>
                                </a:lnTo>
                                <a:lnTo>
                                  <a:pt x="403" y="418"/>
                                </a:lnTo>
                                <a:lnTo>
                                  <a:pt x="376" y="418"/>
                                </a:lnTo>
                                <a:lnTo>
                                  <a:pt x="371" y="420"/>
                                </a:lnTo>
                                <a:lnTo>
                                  <a:pt x="350" y="420"/>
                                </a:lnTo>
                                <a:lnTo>
                                  <a:pt x="323" y="420"/>
                                </a:lnTo>
                                <a:lnTo>
                                  <a:pt x="297" y="420"/>
                                </a:lnTo>
                                <a:lnTo>
                                  <a:pt x="270" y="420"/>
                                </a:lnTo>
                                <a:lnTo>
                                  <a:pt x="243" y="420"/>
                                </a:lnTo>
                                <a:lnTo>
                                  <a:pt x="234" y="422"/>
                                </a:lnTo>
                                <a:lnTo>
                                  <a:pt x="234" y="420"/>
                                </a:lnTo>
                                <a:lnTo>
                                  <a:pt x="236" y="420"/>
                                </a:lnTo>
                                <a:lnTo>
                                  <a:pt x="238" y="418"/>
                                </a:lnTo>
                                <a:lnTo>
                                  <a:pt x="240" y="416"/>
                                </a:lnTo>
                                <a:lnTo>
                                  <a:pt x="243" y="416"/>
                                </a:lnTo>
                                <a:lnTo>
                                  <a:pt x="243" y="414"/>
                                </a:lnTo>
                                <a:lnTo>
                                  <a:pt x="245" y="414"/>
                                </a:lnTo>
                                <a:lnTo>
                                  <a:pt x="245" y="412"/>
                                </a:lnTo>
                                <a:lnTo>
                                  <a:pt x="247" y="412"/>
                                </a:lnTo>
                                <a:lnTo>
                                  <a:pt x="247" y="410"/>
                                </a:lnTo>
                                <a:lnTo>
                                  <a:pt x="249" y="408"/>
                                </a:lnTo>
                                <a:lnTo>
                                  <a:pt x="249" y="405"/>
                                </a:lnTo>
                                <a:lnTo>
                                  <a:pt x="251" y="405"/>
                                </a:lnTo>
                                <a:lnTo>
                                  <a:pt x="253" y="401"/>
                                </a:lnTo>
                                <a:lnTo>
                                  <a:pt x="253" y="399"/>
                                </a:lnTo>
                                <a:lnTo>
                                  <a:pt x="255" y="399"/>
                                </a:lnTo>
                                <a:lnTo>
                                  <a:pt x="255" y="397"/>
                                </a:lnTo>
                                <a:lnTo>
                                  <a:pt x="257" y="397"/>
                                </a:lnTo>
                                <a:lnTo>
                                  <a:pt x="257" y="395"/>
                                </a:lnTo>
                                <a:lnTo>
                                  <a:pt x="259" y="395"/>
                                </a:lnTo>
                                <a:lnTo>
                                  <a:pt x="259" y="393"/>
                                </a:lnTo>
                                <a:lnTo>
                                  <a:pt x="259" y="391"/>
                                </a:lnTo>
                                <a:lnTo>
                                  <a:pt x="259" y="389"/>
                                </a:lnTo>
                                <a:lnTo>
                                  <a:pt x="259" y="386"/>
                                </a:lnTo>
                                <a:lnTo>
                                  <a:pt x="259" y="384"/>
                                </a:lnTo>
                                <a:lnTo>
                                  <a:pt x="259" y="382"/>
                                </a:lnTo>
                                <a:lnTo>
                                  <a:pt x="257" y="380"/>
                                </a:lnTo>
                                <a:lnTo>
                                  <a:pt x="257" y="378"/>
                                </a:lnTo>
                                <a:lnTo>
                                  <a:pt x="257" y="376"/>
                                </a:lnTo>
                                <a:lnTo>
                                  <a:pt x="259" y="376"/>
                                </a:lnTo>
                                <a:lnTo>
                                  <a:pt x="259" y="374"/>
                                </a:lnTo>
                                <a:lnTo>
                                  <a:pt x="259" y="372"/>
                                </a:lnTo>
                                <a:lnTo>
                                  <a:pt x="262" y="370"/>
                                </a:lnTo>
                                <a:lnTo>
                                  <a:pt x="262" y="367"/>
                                </a:lnTo>
                                <a:lnTo>
                                  <a:pt x="262" y="365"/>
                                </a:lnTo>
                                <a:lnTo>
                                  <a:pt x="264" y="363"/>
                                </a:lnTo>
                                <a:lnTo>
                                  <a:pt x="264" y="361"/>
                                </a:lnTo>
                                <a:lnTo>
                                  <a:pt x="266" y="359"/>
                                </a:lnTo>
                                <a:lnTo>
                                  <a:pt x="266" y="355"/>
                                </a:lnTo>
                                <a:lnTo>
                                  <a:pt x="268" y="355"/>
                                </a:lnTo>
                                <a:lnTo>
                                  <a:pt x="268" y="353"/>
                                </a:lnTo>
                                <a:lnTo>
                                  <a:pt x="268" y="351"/>
                                </a:lnTo>
                                <a:lnTo>
                                  <a:pt x="268" y="348"/>
                                </a:lnTo>
                                <a:lnTo>
                                  <a:pt x="268" y="346"/>
                                </a:lnTo>
                                <a:lnTo>
                                  <a:pt x="268" y="344"/>
                                </a:lnTo>
                                <a:lnTo>
                                  <a:pt x="268" y="342"/>
                                </a:lnTo>
                                <a:lnTo>
                                  <a:pt x="268" y="340"/>
                                </a:lnTo>
                                <a:lnTo>
                                  <a:pt x="268" y="338"/>
                                </a:lnTo>
                                <a:lnTo>
                                  <a:pt x="266" y="338"/>
                                </a:lnTo>
                                <a:lnTo>
                                  <a:pt x="266" y="336"/>
                                </a:lnTo>
                                <a:lnTo>
                                  <a:pt x="268" y="332"/>
                                </a:lnTo>
                                <a:lnTo>
                                  <a:pt x="268" y="329"/>
                                </a:lnTo>
                                <a:lnTo>
                                  <a:pt x="268" y="327"/>
                                </a:lnTo>
                                <a:lnTo>
                                  <a:pt x="268" y="325"/>
                                </a:lnTo>
                                <a:lnTo>
                                  <a:pt x="243" y="325"/>
                                </a:lnTo>
                                <a:lnTo>
                                  <a:pt x="215" y="325"/>
                                </a:lnTo>
                                <a:lnTo>
                                  <a:pt x="196" y="325"/>
                                </a:lnTo>
                                <a:lnTo>
                                  <a:pt x="190" y="325"/>
                                </a:lnTo>
                                <a:lnTo>
                                  <a:pt x="188" y="325"/>
                                </a:lnTo>
                                <a:lnTo>
                                  <a:pt x="162" y="325"/>
                                </a:lnTo>
                                <a:lnTo>
                                  <a:pt x="135" y="325"/>
                                </a:lnTo>
                                <a:lnTo>
                                  <a:pt x="107" y="325"/>
                                </a:lnTo>
                                <a:lnTo>
                                  <a:pt x="93" y="325"/>
                                </a:lnTo>
                                <a:lnTo>
                                  <a:pt x="82" y="325"/>
                                </a:lnTo>
                                <a:lnTo>
                                  <a:pt x="80" y="325"/>
                                </a:lnTo>
                                <a:lnTo>
                                  <a:pt x="55" y="323"/>
                                </a:lnTo>
                                <a:lnTo>
                                  <a:pt x="36" y="323"/>
                                </a:lnTo>
                                <a:lnTo>
                                  <a:pt x="27" y="323"/>
                                </a:lnTo>
                                <a:lnTo>
                                  <a:pt x="2" y="323"/>
                                </a:lnTo>
                                <a:lnTo>
                                  <a:pt x="2" y="298"/>
                                </a:lnTo>
                                <a:lnTo>
                                  <a:pt x="0" y="270"/>
                                </a:lnTo>
                                <a:lnTo>
                                  <a:pt x="0" y="243"/>
                                </a:lnTo>
                                <a:lnTo>
                                  <a:pt x="0" y="215"/>
                                </a:lnTo>
                                <a:lnTo>
                                  <a:pt x="0" y="188"/>
                                </a:lnTo>
                                <a:lnTo>
                                  <a:pt x="0" y="163"/>
                                </a:lnTo>
                                <a:lnTo>
                                  <a:pt x="0" y="135"/>
                                </a:lnTo>
                                <a:lnTo>
                                  <a:pt x="0" y="108"/>
                                </a:lnTo>
                                <a:lnTo>
                                  <a:pt x="0" y="82"/>
                                </a:lnTo>
                                <a:lnTo>
                                  <a:pt x="0" y="80"/>
                                </a:lnTo>
                                <a:lnTo>
                                  <a:pt x="0" y="55"/>
                                </a:lnTo>
                                <a:lnTo>
                                  <a:pt x="0" y="53"/>
                                </a:lnTo>
                                <a:lnTo>
                                  <a:pt x="2" y="27"/>
                                </a:lnTo>
                                <a:lnTo>
                                  <a:pt x="2" y="0"/>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373" name="Freeform 501"/>
                        <wps:cNvSpPr>
                          <a:spLocks/>
                        </wps:cNvSpPr>
                        <wps:spPr bwMode="auto">
                          <a:xfrm>
                            <a:off x="3253700" y="2080207"/>
                            <a:ext cx="628000" cy="587402"/>
                          </a:xfrm>
                          <a:custGeom>
                            <a:avLst/>
                            <a:gdLst>
                              <a:gd name="T0" fmla="*/ 606425 w 989"/>
                              <a:gd name="T1" fmla="*/ 37465 h 925"/>
                              <a:gd name="T2" fmla="*/ 608965 w 989"/>
                              <a:gd name="T3" fmla="*/ 106045 h 925"/>
                              <a:gd name="T4" fmla="*/ 611505 w 989"/>
                              <a:gd name="T5" fmla="*/ 173990 h 925"/>
                              <a:gd name="T6" fmla="*/ 614680 w 989"/>
                              <a:gd name="T7" fmla="*/ 242570 h 925"/>
                              <a:gd name="T8" fmla="*/ 617220 w 989"/>
                              <a:gd name="T9" fmla="*/ 311150 h 925"/>
                              <a:gd name="T10" fmla="*/ 619760 w 989"/>
                              <a:gd name="T11" fmla="*/ 361950 h 925"/>
                              <a:gd name="T12" fmla="*/ 621030 w 989"/>
                              <a:gd name="T13" fmla="*/ 412750 h 925"/>
                              <a:gd name="T14" fmla="*/ 622300 w 989"/>
                              <a:gd name="T15" fmla="*/ 464185 h 925"/>
                              <a:gd name="T16" fmla="*/ 625475 w 989"/>
                              <a:gd name="T17" fmla="*/ 514985 h 925"/>
                              <a:gd name="T18" fmla="*/ 626745 w 989"/>
                              <a:gd name="T19" fmla="*/ 565785 h 925"/>
                              <a:gd name="T20" fmla="*/ 577215 w 989"/>
                              <a:gd name="T21" fmla="*/ 583565 h 925"/>
                              <a:gd name="T22" fmla="*/ 527050 w 989"/>
                              <a:gd name="T23" fmla="*/ 584835 h 925"/>
                              <a:gd name="T24" fmla="*/ 459105 w 989"/>
                              <a:gd name="T25" fmla="*/ 586105 h 925"/>
                              <a:gd name="T26" fmla="*/ 391795 w 989"/>
                              <a:gd name="T27" fmla="*/ 586105 h 925"/>
                              <a:gd name="T28" fmla="*/ 358140 w 989"/>
                              <a:gd name="T29" fmla="*/ 587375 h 925"/>
                              <a:gd name="T30" fmla="*/ 323215 w 989"/>
                              <a:gd name="T31" fmla="*/ 587375 h 925"/>
                              <a:gd name="T32" fmla="*/ 321945 w 989"/>
                              <a:gd name="T33" fmla="*/ 524510 h 925"/>
                              <a:gd name="T34" fmla="*/ 314325 w 989"/>
                              <a:gd name="T35" fmla="*/ 473075 h 925"/>
                              <a:gd name="T36" fmla="*/ 295275 w 989"/>
                              <a:gd name="T37" fmla="*/ 422275 h 925"/>
                              <a:gd name="T38" fmla="*/ 261620 w 989"/>
                              <a:gd name="T39" fmla="*/ 423545 h 925"/>
                              <a:gd name="T40" fmla="*/ 227965 w 989"/>
                              <a:gd name="T41" fmla="*/ 423545 h 925"/>
                              <a:gd name="T42" fmla="*/ 175895 w 989"/>
                              <a:gd name="T43" fmla="*/ 424815 h 925"/>
                              <a:gd name="T44" fmla="*/ 140970 w 989"/>
                              <a:gd name="T45" fmla="*/ 426085 h 925"/>
                              <a:gd name="T46" fmla="*/ 72390 w 989"/>
                              <a:gd name="T47" fmla="*/ 427990 h 925"/>
                              <a:gd name="T48" fmla="*/ 21590 w 989"/>
                              <a:gd name="T49" fmla="*/ 429260 h 925"/>
                              <a:gd name="T50" fmla="*/ 4445 w 989"/>
                              <a:gd name="T51" fmla="*/ 395605 h 925"/>
                              <a:gd name="T52" fmla="*/ 3175 w 989"/>
                              <a:gd name="T53" fmla="*/ 327025 h 925"/>
                              <a:gd name="T54" fmla="*/ 1270 w 989"/>
                              <a:gd name="T55" fmla="*/ 258445 h 925"/>
                              <a:gd name="T56" fmla="*/ 1270 w 989"/>
                              <a:gd name="T57" fmla="*/ 206375 h 925"/>
                              <a:gd name="T58" fmla="*/ 1270 w 989"/>
                              <a:gd name="T59" fmla="*/ 172720 h 925"/>
                              <a:gd name="T60" fmla="*/ 0 w 989"/>
                              <a:gd name="T61" fmla="*/ 139065 h 925"/>
                              <a:gd name="T62" fmla="*/ 0 w 989"/>
                              <a:gd name="T63" fmla="*/ 102870 h 925"/>
                              <a:gd name="T64" fmla="*/ 0 w 989"/>
                              <a:gd name="T65" fmla="*/ 69850 h 925"/>
                              <a:gd name="T66" fmla="*/ 0 w 989"/>
                              <a:gd name="T67" fmla="*/ 36195 h 925"/>
                              <a:gd name="T68" fmla="*/ 36195 w 989"/>
                              <a:gd name="T69" fmla="*/ 14605 h 925"/>
                              <a:gd name="T70" fmla="*/ 71120 w 989"/>
                              <a:gd name="T71" fmla="*/ 14605 h 925"/>
                              <a:gd name="T72" fmla="*/ 104775 w 989"/>
                              <a:gd name="T73" fmla="*/ 13335 h 925"/>
                              <a:gd name="T74" fmla="*/ 135890 w 989"/>
                              <a:gd name="T75" fmla="*/ 13335 h 925"/>
                              <a:gd name="T76" fmla="*/ 155575 w 989"/>
                              <a:gd name="T77" fmla="*/ 13335 h 925"/>
                              <a:gd name="T78" fmla="*/ 190500 w 989"/>
                              <a:gd name="T79" fmla="*/ 12065 h 925"/>
                              <a:gd name="T80" fmla="*/ 222885 w 989"/>
                              <a:gd name="T81" fmla="*/ 12065 h 925"/>
                              <a:gd name="T82" fmla="*/ 257810 w 989"/>
                              <a:gd name="T83" fmla="*/ 10795 h 925"/>
                              <a:gd name="T84" fmla="*/ 291465 w 989"/>
                              <a:gd name="T85" fmla="*/ 10795 h 925"/>
                              <a:gd name="T86" fmla="*/ 326390 w 989"/>
                              <a:gd name="T87" fmla="*/ 8890 h 925"/>
                              <a:gd name="T88" fmla="*/ 393065 w 989"/>
                              <a:gd name="T89" fmla="*/ 7620 h 925"/>
                              <a:gd name="T90" fmla="*/ 437515 w 989"/>
                              <a:gd name="T91" fmla="*/ 6350 h 925"/>
                              <a:gd name="T92" fmla="*/ 460375 w 989"/>
                              <a:gd name="T93" fmla="*/ 5080 h 925"/>
                              <a:gd name="T94" fmla="*/ 495300 w 989"/>
                              <a:gd name="T95" fmla="*/ 3810 h 925"/>
                              <a:gd name="T96" fmla="*/ 528320 w 989"/>
                              <a:gd name="T97" fmla="*/ 2540 h 925"/>
                              <a:gd name="T98" fmla="*/ 563245 w 989"/>
                              <a:gd name="T99" fmla="*/ 1270 h 925"/>
                              <a:gd name="T100" fmla="*/ 596900 w 989"/>
                              <a:gd name="T101" fmla="*/ 0 h 925"/>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989" h="925">
                                <a:moveTo>
                                  <a:pt x="953" y="0"/>
                                </a:moveTo>
                                <a:lnTo>
                                  <a:pt x="953" y="31"/>
                                </a:lnTo>
                                <a:lnTo>
                                  <a:pt x="955" y="59"/>
                                </a:lnTo>
                                <a:lnTo>
                                  <a:pt x="957" y="86"/>
                                </a:lnTo>
                                <a:lnTo>
                                  <a:pt x="957" y="114"/>
                                </a:lnTo>
                                <a:lnTo>
                                  <a:pt x="959" y="141"/>
                                </a:lnTo>
                                <a:lnTo>
                                  <a:pt x="959" y="167"/>
                                </a:lnTo>
                                <a:lnTo>
                                  <a:pt x="961" y="194"/>
                                </a:lnTo>
                                <a:lnTo>
                                  <a:pt x="961" y="219"/>
                                </a:lnTo>
                                <a:lnTo>
                                  <a:pt x="961" y="247"/>
                                </a:lnTo>
                                <a:lnTo>
                                  <a:pt x="963" y="274"/>
                                </a:lnTo>
                                <a:lnTo>
                                  <a:pt x="966" y="302"/>
                                </a:lnTo>
                                <a:lnTo>
                                  <a:pt x="966" y="327"/>
                                </a:lnTo>
                                <a:lnTo>
                                  <a:pt x="968" y="355"/>
                                </a:lnTo>
                                <a:lnTo>
                                  <a:pt x="968" y="382"/>
                                </a:lnTo>
                                <a:lnTo>
                                  <a:pt x="970" y="410"/>
                                </a:lnTo>
                                <a:lnTo>
                                  <a:pt x="970" y="437"/>
                                </a:lnTo>
                                <a:lnTo>
                                  <a:pt x="972" y="462"/>
                                </a:lnTo>
                                <a:lnTo>
                                  <a:pt x="972" y="490"/>
                                </a:lnTo>
                                <a:lnTo>
                                  <a:pt x="974" y="517"/>
                                </a:lnTo>
                                <a:lnTo>
                                  <a:pt x="974" y="543"/>
                                </a:lnTo>
                                <a:lnTo>
                                  <a:pt x="976" y="570"/>
                                </a:lnTo>
                                <a:lnTo>
                                  <a:pt x="976" y="598"/>
                                </a:lnTo>
                                <a:lnTo>
                                  <a:pt x="978" y="623"/>
                                </a:lnTo>
                                <a:lnTo>
                                  <a:pt x="978" y="650"/>
                                </a:lnTo>
                                <a:lnTo>
                                  <a:pt x="978" y="678"/>
                                </a:lnTo>
                                <a:lnTo>
                                  <a:pt x="980" y="705"/>
                                </a:lnTo>
                                <a:lnTo>
                                  <a:pt x="980" y="731"/>
                                </a:lnTo>
                                <a:lnTo>
                                  <a:pt x="982" y="758"/>
                                </a:lnTo>
                                <a:lnTo>
                                  <a:pt x="982" y="786"/>
                                </a:lnTo>
                                <a:lnTo>
                                  <a:pt x="982" y="811"/>
                                </a:lnTo>
                                <a:lnTo>
                                  <a:pt x="985" y="811"/>
                                </a:lnTo>
                                <a:lnTo>
                                  <a:pt x="985" y="838"/>
                                </a:lnTo>
                                <a:lnTo>
                                  <a:pt x="987" y="864"/>
                                </a:lnTo>
                                <a:lnTo>
                                  <a:pt x="987" y="891"/>
                                </a:lnTo>
                                <a:lnTo>
                                  <a:pt x="989" y="917"/>
                                </a:lnTo>
                                <a:lnTo>
                                  <a:pt x="963" y="917"/>
                                </a:lnTo>
                                <a:lnTo>
                                  <a:pt x="936" y="919"/>
                                </a:lnTo>
                                <a:lnTo>
                                  <a:pt x="909" y="919"/>
                                </a:lnTo>
                                <a:lnTo>
                                  <a:pt x="881" y="921"/>
                                </a:lnTo>
                                <a:lnTo>
                                  <a:pt x="856" y="921"/>
                                </a:lnTo>
                                <a:lnTo>
                                  <a:pt x="830" y="921"/>
                                </a:lnTo>
                                <a:lnTo>
                                  <a:pt x="803" y="921"/>
                                </a:lnTo>
                                <a:lnTo>
                                  <a:pt x="775" y="921"/>
                                </a:lnTo>
                                <a:lnTo>
                                  <a:pt x="750" y="923"/>
                                </a:lnTo>
                                <a:lnTo>
                                  <a:pt x="723" y="923"/>
                                </a:lnTo>
                                <a:lnTo>
                                  <a:pt x="695" y="923"/>
                                </a:lnTo>
                                <a:lnTo>
                                  <a:pt x="672" y="923"/>
                                </a:lnTo>
                                <a:lnTo>
                                  <a:pt x="644" y="923"/>
                                </a:lnTo>
                                <a:lnTo>
                                  <a:pt x="617" y="923"/>
                                </a:lnTo>
                                <a:lnTo>
                                  <a:pt x="592" y="925"/>
                                </a:lnTo>
                                <a:lnTo>
                                  <a:pt x="564" y="925"/>
                                </a:lnTo>
                                <a:lnTo>
                                  <a:pt x="537" y="925"/>
                                </a:lnTo>
                                <a:lnTo>
                                  <a:pt x="509" y="925"/>
                                </a:lnTo>
                                <a:lnTo>
                                  <a:pt x="509" y="900"/>
                                </a:lnTo>
                                <a:lnTo>
                                  <a:pt x="509" y="872"/>
                                </a:lnTo>
                                <a:lnTo>
                                  <a:pt x="507" y="826"/>
                                </a:lnTo>
                                <a:lnTo>
                                  <a:pt x="497" y="826"/>
                                </a:lnTo>
                                <a:lnTo>
                                  <a:pt x="497" y="798"/>
                                </a:lnTo>
                                <a:lnTo>
                                  <a:pt x="497" y="773"/>
                                </a:lnTo>
                                <a:lnTo>
                                  <a:pt x="495" y="745"/>
                                </a:lnTo>
                                <a:lnTo>
                                  <a:pt x="495" y="718"/>
                                </a:lnTo>
                                <a:lnTo>
                                  <a:pt x="495" y="693"/>
                                </a:lnTo>
                                <a:lnTo>
                                  <a:pt x="492" y="665"/>
                                </a:lnTo>
                                <a:lnTo>
                                  <a:pt x="465" y="665"/>
                                </a:lnTo>
                                <a:lnTo>
                                  <a:pt x="440" y="665"/>
                                </a:lnTo>
                                <a:lnTo>
                                  <a:pt x="438" y="665"/>
                                </a:lnTo>
                                <a:lnTo>
                                  <a:pt x="412" y="667"/>
                                </a:lnTo>
                                <a:lnTo>
                                  <a:pt x="410" y="667"/>
                                </a:lnTo>
                                <a:lnTo>
                                  <a:pt x="385" y="667"/>
                                </a:lnTo>
                                <a:lnTo>
                                  <a:pt x="359" y="667"/>
                                </a:lnTo>
                                <a:lnTo>
                                  <a:pt x="357" y="667"/>
                                </a:lnTo>
                                <a:lnTo>
                                  <a:pt x="330" y="669"/>
                                </a:lnTo>
                                <a:lnTo>
                                  <a:pt x="302" y="669"/>
                                </a:lnTo>
                                <a:lnTo>
                                  <a:pt x="277" y="669"/>
                                </a:lnTo>
                                <a:lnTo>
                                  <a:pt x="250" y="671"/>
                                </a:lnTo>
                                <a:lnTo>
                                  <a:pt x="222" y="671"/>
                                </a:lnTo>
                                <a:lnTo>
                                  <a:pt x="195" y="671"/>
                                </a:lnTo>
                                <a:lnTo>
                                  <a:pt x="169" y="674"/>
                                </a:lnTo>
                                <a:lnTo>
                                  <a:pt x="142" y="674"/>
                                </a:lnTo>
                                <a:lnTo>
                                  <a:pt x="114" y="674"/>
                                </a:lnTo>
                                <a:lnTo>
                                  <a:pt x="87" y="674"/>
                                </a:lnTo>
                                <a:lnTo>
                                  <a:pt x="62" y="676"/>
                                </a:lnTo>
                                <a:lnTo>
                                  <a:pt x="59" y="676"/>
                                </a:lnTo>
                                <a:lnTo>
                                  <a:pt x="34" y="676"/>
                                </a:lnTo>
                                <a:lnTo>
                                  <a:pt x="7" y="678"/>
                                </a:lnTo>
                                <a:lnTo>
                                  <a:pt x="7" y="650"/>
                                </a:lnTo>
                                <a:lnTo>
                                  <a:pt x="7" y="623"/>
                                </a:lnTo>
                                <a:lnTo>
                                  <a:pt x="5" y="595"/>
                                </a:lnTo>
                                <a:lnTo>
                                  <a:pt x="5" y="570"/>
                                </a:lnTo>
                                <a:lnTo>
                                  <a:pt x="5" y="543"/>
                                </a:lnTo>
                                <a:lnTo>
                                  <a:pt x="5" y="515"/>
                                </a:lnTo>
                                <a:lnTo>
                                  <a:pt x="5" y="488"/>
                                </a:lnTo>
                                <a:lnTo>
                                  <a:pt x="2" y="462"/>
                                </a:lnTo>
                                <a:lnTo>
                                  <a:pt x="2" y="435"/>
                                </a:lnTo>
                                <a:lnTo>
                                  <a:pt x="2" y="407"/>
                                </a:lnTo>
                                <a:lnTo>
                                  <a:pt x="2" y="380"/>
                                </a:lnTo>
                                <a:lnTo>
                                  <a:pt x="2" y="355"/>
                                </a:lnTo>
                                <a:lnTo>
                                  <a:pt x="2" y="327"/>
                                </a:lnTo>
                                <a:lnTo>
                                  <a:pt x="2" y="325"/>
                                </a:lnTo>
                                <a:lnTo>
                                  <a:pt x="2" y="308"/>
                                </a:lnTo>
                                <a:lnTo>
                                  <a:pt x="2" y="300"/>
                                </a:lnTo>
                                <a:lnTo>
                                  <a:pt x="2" y="272"/>
                                </a:lnTo>
                                <a:lnTo>
                                  <a:pt x="2" y="245"/>
                                </a:lnTo>
                                <a:lnTo>
                                  <a:pt x="0" y="219"/>
                                </a:lnTo>
                                <a:lnTo>
                                  <a:pt x="2" y="217"/>
                                </a:lnTo>
                                <a:lnTo>
                                  <a:pt x="2" y="192"/>
                                </a:lnTo>
                                <a:lnTo>
                                  <a:pt x="0" y="164"/>
                                </a:lnTo>
                                <a:lnTo>
                                  <a:pt x="0" y="162"/>
                                </a:lnTo>
                                <a:lnTo>
                                  <a:pt x="0" y="137"/>
                                </a:lnTo>
                                <a:lnTo>
                                  <a:pt x="0" y="110"/>
                                </a:lnTo>
                                <a:lnTo>
                                  <a:pt x="0" y="84"/>
                                </a:lnTo>
                                <a:lnTo>
                                  <a:pt x="0" y="82"/>
                                </a:lnTo>
                                <a:lnTo>
                                  <a:pt x="0" y="57"/>
                                </a:lnTo>
                                <a:lnTo>
                                  <a:pt x="0" y="23"/>
                                </a:lnTo>
                                <a:lnTo>
                                  <a:pt x="30" y="23"/>
                                </a:lnTo>
                                <a:lnTo>
                                  <a:pt x="53" y="23"/>
                                </a:lnTo>
                                <a:lnTo>
                                  <a:pt x="57" y="23"/>
                                </a:lnTo>
                                <a:lnTo>
                                  <a:pt x="81" y="23"/>
                                </a:lnTo>
                                <a:lnTo>
                                  <a:pt x="85" y="23"/>
                                </a:lnTo>
                                <a:lnTo>
                                  <a:pt x="108" y="23"/>
                                </a:lnTo>
                                <a:lnTo>
                                  <a:pt x="112" y="23"/>
                                </a:lnTo>
                                <a:lnTo>
                                  <a:pt x="133" y="23"/>
                                </a:lnTo>
                                <a:lnTo>
                                  <a:pt x="140" y="23"/>
                                </a:lnTo>
                                <a:lnTo>
                                  <a:pt x="161" y="21"/>
                                </a:lnTo>
                                <a:lnTo>
                                  <a:pt x="165" y="21"/>
                                </a:lnTo>
                                <a:lnTo>
                                  <a:pt x="186" y="21"/>
                                </a:lnTo>
                                <a:lnTo>
                                  <a:pt x="193" y="21"/>
                                </a:lnTo>
                                <a:lnTo>
                                  <a:pt x="214" y="21"/>
                                </a:lnTo>
                                <a:lnTo>
                                  <a:pt x="218" y="21"/>
                                </a:lnTo>
                                <a:lnTo>
                                  <a:pt x="241" y="21"/>
                                </a:lnTo>
                                <a:lnTo>
                                  <a:pt x="245" y="21"/>
                                </a:lnTo>
                                <a:lnTo>
                                  <a:pt x="269" y="19"/>
                                </a:lnTo>
                                <a:lnTo>
                                  <a:pt x="273" y="21"/>
                                </a:lnTo>
                                <a:lnTo>
                                  <a:pt x="296" y="19"/>
                                </a:lnTo>
                                <a:lnTo>
                                  <a:pt x="300" y="19"/>
                                </a:lnTo>
                                <a:lnTo>
                                  <a:pt x="323" y="19"/>
                                </a:lnTo>
                                <a:lnTo>
                                  <a:pt x="326" y="19"/>
                                </a:lnTo>
                                <a:lnTo>
                                  <a:pt x="349" y="19"/>
                                </a:lnTo>
                                <a:lnTo>
                                  <a:pt x="351" y="19"/>
                                </a:lnTo>
                                <a:lnTo>
                                  <a:pt x="376" y="19"/>
                                </a:lnTo>
                                <a:lnTo>
                                  <a:pt x="378" y="17"/>
                                </a:lnTo>
                                <a:lnTo>
                                  <a:pt x="404" y="17"/>
                                </a:lnTo>
                                <a:lnTo>
                                  <a:pt x="406" y="17"/>
                                </a:lnTo>
                                <a:lnTo>
                                  <a:pt x="431" y="17"/>
                                </a:lnTo>
                                <a:lnTo>
                                  <a:pt x="433" y="17"/>
                                </a:lnTo>
                                <a:lnTo>
                                  <a:pt x="457" y="17"/>
                                </a:lnTo>
                                <a:lnTo>
                                  <a:pt x="459" y="17"/>
                                </a:lnTo>
                                <a:lnTo>
                                  <a:pt x="484" y="14"/>
                                </a:lnTo>
                                <a:lnTo>
                                  <a:pt x="486" y="14"/>
                                </a:lnTo>
                                <a:lnTo>
                                  <a:pt x="495" y="14"/>
                                </a:lnTo>
                                <a:lnTo>
                                  <a:pt x="514" y="14"/>
                                </a:lnTo>
                                <a:lnTo>
                                  <a:pt x="539" y="14"/>
                                </a:lnTo>
                                <a:lnTo>
                                  <a:pt x="566" y="14"/>
                                </a:lnTo>
                                <a:lnTo>
                                  <a:pt x="592" y="14"/>
                                </a:lnTo>
                                <a:lnTo>
                                  <a:pt x="619" y="12"/>
                                </a:lnTo>
                                <a:lnTo>
                                  <a:pt x="647" y="12"/>
                                </a:lnTo>
                                <a:lnTo>
                                  <a:pt x="661" y="12"/>
                                </a:lnTo>
                                <a:lnTo>
                                  <a:pt x="672" y="10"/>
                                </a:lnTo>
                                <a:lnTo>
                                  <a:pt x="689" y="10"/>
                                </a:lnTo>
                                <a:lnTo>
                                  <a:pt x="699" y="10"/>
                                </a:lnTo>
                                <a:lnTo>
                                  <a:pt x="716" y="10"/>
                                </a:lnTo>
                                <a:lnTo>
                                  <a:pt x="723" y="8"/>
                                </a:lnTo>
                                <a:lnTo>
                                  <a:pt x="725" y="8"/>
                                </a:lnTo>
                                <a:lnTo>
                                  <a:pt x="742" y="8"/>
                                </a:lnTo>
                                <a:lnTo>
                                  <a:pt x="752" y="8"/>
                                </a:lnTo>
                                <a:lnTo>
                                  <a:pt x="769" y="6"/>
                                </a:lnTo>
                                <a:lnTo>
                                  <a:pt x="780" y="6"/>
                                </a:lnTo>
                                <a:lnTo>
                                  <a:pt x="797" y="6"/>
                                </a:lnTo>
                                <a:lnTo>
                                  <a:pt x="807" y="6"/>
                                </a:lnTo>
                                <a:lnTo>
                                  <a:pt x="818" y="4"/>
                                </a:lnTo>
                                <a:lnTo>
                                  <a:pt x="832" y="4"/>
                                </a:lnTo>
                                <a:lnTo>
                                  <a:pt x="845" y="4"/>
                                </a:lnTo>
                                <a:lnTo>
                                  <a:pt x="860" y="2"/>
                                </a:lnTo>
                                <a:lnTo>
                                  <a:pt x="870" y="2"/>
                                </a:lnTo>
                                <a:lnTo>
                                  <a:pt x="887" y="2"/>
                                </a:lnTo>
                                <a:lnTo>
                                  <a:pt x="898" y="2"/>
                                </a:lnTo>
                                <a:lnTo>
                                  <a:pt x="913" y="0"/>
                                </a:lnTo>
                                <a:lnTo>
                                  <a:pt x="925" y="0"/>
                                </a:lnTo>
                                <a:lnTo>
                                  <a:pt x="940" y="0"/>
                                </a:lnTo>
                                <a:lnTo>
                                  <a:pt x="953" y="0"/>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374" name="Freeform 502"/>
                        <wps:cNvSpPr>
                          <a:spLocks/>
                        </wps:cNvSpPr>
                        <wps:spPr bwMode="auto">
                          <a:xfrm>
                            <a:off x="1239500" y="2128507"/>
                            <a:ext cx="364500" cy="513702"/>
                          </a:xfrm>
                          <a:custGeom>
                            <a:avLst/>
                            <a:gdLst>
                              <a:gd name="T0" fmla="*/ 361950 w 574"/>
                              <a:gd name="T1" fmla="*/ 123190 h 809"/>
                              <a:gd name="T2" fmla="*/ 358140 w 574"/>
                              <a:gd name="T3" fmla="*/ 260350 h 809"/>
                              <a:gd name="T4" fmla="*/ 355600 w 574"/>
                              <a:gd name="T5" fmla="*/ 398145 h 809"/>
                              <a:gd name="T6" fmla="*/ 354330 w 574"/>
                              <a:gd name="T7" fmla="*/ 495935 h 809"/>
                              <a:gd name="T8" fmla="*/ 267970 w 574"/>
                              <a:gd name="T9" fmla="*/ 508000 h 809"/>
                              <a:gd name="T10" fmla="*/ 198755 w 574"/>
                              <a:gd name="T11" fmla="*/ 509905 h 809"/>
                              <a:gd name="T12" fmla="*/ 109855 w 574"/>
                              <a:gd name="T13" fmla="*/ 509905 h 809"/>
                              <a:gd name="T14" fmla="*/ 33655 w 574"/>
                              <a:gd name="T15" fmla="*/ 506730 h 809"/>
                              <a:gd name="T16" fmla="*/ 3810 w 574"/>
                              <a:gd name="T17" fmla="*/ 502920 h 809"/>
                              <a:gd name="T18" fmla="*/ 12065 w 574"/>
                              <a:gd name="T19" fmla="*/ 497205 h 809"/>
                              <a:gd name="T20" fmla="*/ 21590 w 574"/>
                              <a:gd name="T21" fmla="*/ 490855 h 809"/>
                              <a:gd name="T22" fmla="*/ 29210 w 574"/>
                              <a:gd name="T23" fmla="*/ 485140 h 809"/>
                              <a:gd name="T24" fmla="*/ 40005 w 574"/>
                              <a:gd name="T25" fmla="*/ 480060 h 809"/>
                              <a:gd name="T26" fmla="*/ 49530 w 574"/>
                              <a:gd name="T27" fmla="*/ 473075 h 809"/>
                              <a:gd name="T28" fmla="*/ 59055 w 574"/>
                              <a:gd name="T29" fmla="*/ 458470 h 809"/>
                              <a:gd name="T30" fmla="*/ 61595 w 574"/>
                              <a:gd name="T31" fmla="*/ 447675 h 809"/>
                              <a:gd name="T32" fmla="*/ 65405 w 574"/>
                              <a:gd name="T33" fmla="*/ 436880 h 809"/>
                              <a:gd name="T34" fmla="*/ 67310 w 574"/>
                              <a:gd name="T35" fmla="*/ 426720 h 809"/>
                              <a:gd name="T36" fmla="*/ 65405 w 574"/>
                              <a:gd name="T37" fmla="*/ 415925 h 809"/>
                              <a:gd name="T38" fmla="*/ 62865 w 574"/>
                              <a:gd name="T39" fmla="*/ 405130 h 809"/>
                              <a:gd name="T40" fmla="*/ 64135 w 574"/>
                              <a:gd name="T41" fmla="*/ 394335 h 809"/>
                              <a:gd name="T42" fmla="*/ 67310 w 574"/>
                              <a:gd name="T43" fmla="*/ 383540 h 809"/>
                              <a:gd name="T44" fmla="*/ 69850 w 574"/>
                              <a:gd name="T45" fmla="*/ 374015 h 809"/>
                              <a:gd name="T46" fmla="*/ 76200 w 574"/>
                              <a:gd name="T47" fmla="*/ 364490 h 809"/>
                              <a:gd name="T48" fmla="*/ 80645 w 574"/>
                              <a:gd name="T49" fmla="*/ 356870 h 809"/>
                              <a:gd name="T50" fmla="*/ 83185 w 574"/>
                              <a:gd name="T51" fmla="*/ 346075 h 809"/>
                              <a:gd name="T52" fmla="*/ 85725 w 574"/>
                              <a:gd name="T53" fmla="*/ 336550 h 809"/>
                              <a:gd name="T54" fmla="*/ 85725 w 574"/>
                              <a:gd name="T55" fmla="*/ 325755 h 809"/>
                              <a:gd name="T56" fmla="*/ 81915 w 574"/>
                              <a:gd name="T57" fmla="*/ 316230 h 809"/>
                              <a:gd name="T58" fmla="*/ 80645 w 574"/>
                              <a:gd name="T59" fmla="*/ 305435 h 809"/>
                              <a:gd name="T60" fmla="*/ 84455 w 574"/>
                              <a:gd name="T61" fmla="*/ 294640 h 809"/>
                              <a:gd name="T62" fmla="*/ 88265 w 574"/>
                              <a:gd name="T63" fmla="*/ 287020 h 809"/>
                              <a:gd name="T64" fmla="*/ 95250 w 574"/>
                              <a:gd name="T65" fmla="*/ 280035 h 809"/>
                              <a:gd name="T66" fmla="*/ 100330 w 574"/>
                              <a:gd name="T67" fmla="*/ 274955 h 809"/>
                              <a:gd name="T68" fmla="*/ 108585 w 574"/>
                              <a:gd name="T69" fmla="*/ 267970 h 809"/>
                              <a:gd name="T70" fmla="*/ 116840 w 574"/>
                              <a:gd name="T71" fmla="*/ 262890 h 809"/>
                              <a:gd name="T72" fmla="*/ 120650 w 574"/>
                              <a:gd name="T73" fmla="*/ 254635 h 809"/>
                              <a:gd name="T74" fmla="*/ 125730 w 574"/>
                              <a:gd name="T75" fmla="*/ 243840 h 809"/>
                              <a:gd name="T76" fmla="*/ 131445 w 574"/>
                              <a:gd name="T77" fmla="*/ 234315 h 809"/>
                              <a:gd name="T78" fmla="*/ 137795 w 574"/>
                              <a:gd name="T79" fmla="*/ 226695 h 809"/>
                              <a:gd name="T80" fmla="*/ 144780 w 574"/>
                              <a:gd name="T81" fmla="*/ 222250 h 809"/>
                              <a:gd name="T82" fmla="*/ 154305 w 574"/>
                              <a:gd name="T83" fmla="*/ 212090 h 809"/>
                              <a:gd name="T84" fmla="*/ 163830 w 574"/>
                              <a:gd name="T85" fmla="*/ 196850 h 809"/>
                              <a:gd name="T86" fmla="*/ 178435 w 574"/>
                              <a:gd name="T87" fmla="*/ 187325 h 809"/>
                              <a:gd name="T88" fmla="*/ 198755 w 574"/>
                              <a:gd name="T89" fmla="*/ 175260 h 809"/>
                              <a:gd name="T90" fmla="*/ 203835 w 574"/>
                              <a:gd name="T91" fmla="*/ 166370 h 809"/>
                              <a:gd name="T92" fmla="*/ 208915 w 574"/>
                              <a:gd name="T93" fmla="*/ 147320 h 809"/>
                              <a:gd name="T94" fmla="*/ 213360 w 574"/>
                              <a:gd name="T95" fmla="*/ 135255 h 809"/>
                              <a:gd name="T96" fmla="*/ 212090 w 574"/>
                              <a:gd name="T97" fmla="*/ 121920 h 809"/>
                              <a:gd name="T98" fmla="*/ 207645 w 574"/>
                              <a:gd name="T99" fmla="*/ 109855 h 809"/>
                              <a:gd name="T100" fmla="*/ 210820 w 574"/>
                              <a:gd name="T101" fmla="*/ 100330 h 809"/>
                              <a:gd name="T102" fmla="*/ 215900 w 574"/>
                              <a:gd name="T103" fmla="*/ 92075 h 809"/>
                              <a:gd name="T104" fmla="*/ 217170 w 574"/>
                              <a:gd name="T105" fmla="*/ 81915 h 809"/>
                              <a:gd name="T106" fmla="*/ 219710 w 574"/>
                              <a:gd name="T107" fmla="*/ 72390 h 809"/>
                              <a:gd name="T108" fmla="*/ 220980 w 574"/>
                              <a:gd name="T109" fmla="*/ 61595 h 809"/>
                              <a:gd name="T110" fmla="*/ 220980 w 574"/>
                              <a:gd name="T111" fmla="*/ 49530 h 809"/>
                              <a:gd name="T112" fmla="*/ 222885 w 574"/>
                              <a:gd name="T113" fmla="*/ 38735 h 809"/>
                              <a:gd name="T114" fmla="*/ 222885 w 574"/>
                              <a:gd name="T115" fmla="*/ 27940 h 809"/>
                              <a:gd name="T116" fmla="*/ 220980 w 574"/>
                              <a:gd name="T117" fmla="*/ 18415 h 809"/>
                              <a:gd name="T118" fmla="*/ 220980 w 574"/>
                              <a:gd name="T119" fmla="*/ 7620 h 809"/>
                              <a:gd name="T120" fmla="*/ 243840 w 574"/>
                              <a:gd name="T121" fmla="*/ 1270 h 809"/>
                              <a:gd name="T122" fmla="*/ 329565 w 574"/>
                              <a:gd name="T123" fmla="*/ 1270 h 809"/>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574" h="809">
                                <a:moveTo>
                                  <a:pt x="574" y="6"/>
                                </a:moveTo>
                                <a:lnTo>
                                  <a:pt x="572" y="34"/>
                                </a:lnTo>
                                <a:lnTo>
                                  <a:pt x="572" y="59"/>
                                </a:lnTo>
                                <a:lnTo>
                                  <a:pt x="570" y="86"/>
                                </a:lnTo>
                                <a:lnTo>
                                  <a:pt x="570" y="114"/>
                                </a:lnTo>
                                <a:lnTo>
                                  <a:pt x="570" y="141"/>
                                </a:lnTo>
                                <a:lnTo>
                                  <a:pt x="570" y="169"/>
                                </a:lnTo>
                                <a:lnTo>
                                  <a:pt x="570" y="194"/>
                                </a:lnTo>
                                <a:lnTo>
                                  <a:pt x="568" y="222"/>
                                </a:lnTo>
                                <a:lnTo>
                                  <a:pt x="568" y="249"/>
                                </a:lnTo>
                                <a:lnTo>
                                  <a:pt x="568" y="276"/>
                                </a:lnTo>
                                <a:lnTo>
                                  <a:pt x="566" y="302"/>
                                </a:lnTo>
                                <a:lnTo>
                                  <a:pt x="566" y="329"/>
                                </a:lnTo>
                                <a:lnTo>
                                  <a:pt x="566" y="357"/>
                                </a:lnTo>
                                <a:lnTo>
                                  <a:pt x="564" y="384"/>
                                </a:lnTo>
                                <a:lnTo>
                                  <a:pt x="564" y="410"/>
                                </a:lnTo>
                                <a:lnTo>
                                  <a:pt x="564" y="437"/>
                                </a:lnTo>
                                <a:lnTo>
                                  <a:pt x="564" y="464"/>
                                </a:lnTo>
                                <a:lnTo>
                                  <a:pt x="562" y="492"/>
                                </a:lnTo>
                                <a:lnTo>
                                  <a:pt x="562" y="517"/>
                                </a:lnTo>
                                <a:lnTo>
                                  <a:pt x="562" y="545"/>
                                </a:lnTo>
                                <a:lnTo>
                                  <a:pt x="562" y="572"/>
                                </a:lnTo>
                                <a:lnTo>
                                  <a:pt x="560" y="600"/>
                                </a:lnTo>
                                <a:lnTo>
                                  <a:pt x="560" y="627"/>
                                </a:lnTo>
                                <a:lnTo>
                                  <a:pt x="560" y="653"/>
                                </a:lnTo>
                                <a:lnTo>
                                  <a:pt x="560" y="655"/>
                                </a:lnTo>
                                <a:lnTo>
                                  <a:pt x="558" y="674"/>
                                </a:lnTo>
                                <a:lnTo>
                                  <a:pt x="558" y="701"/>
                                </a:lnTo>
                                <a:lnTo>
                                  <a:pt x="558" y="729"/>
                                </a:lnTo>
                                <a:lnTo>
                                  <a:pt x="558" y="754"/>
                                </a:lnTo>
                                <a:lnTo>
                                  <a:pt x="558" y="756"/>
                                </a:lnTo>
                                <a:lnTo>
                                  <a:pt x="558" y="781"/>
                                </a:lnTo>
                                <a:lnTo>
                                  <a:pt x="558" y="783"/>
                                </a:lnTo>
                                <a:lnTo>
                                  <a:pt x="555" y="809"/>
                                </a:lnTo>
                                <a:lnTo>
                                  <a:pt x="530" y="807"/>
                                </a:lnTo>
                                <a:lnTo>
                                  <a:pt x="503" y="805"/>
                                </a:lnTo>
                                <a:lnTo>
                                  <a:pt x="475" y="805"/>
                                </a:lnTo>
                                <a:lnTo>
                                  <a:pt x="448" y="803"/>
                                </a:lnTo>
                                <a:lnTo>
                                  <a:pt x="435" y="803"/>
                                </a:lnTo>
                                <a:lnTo>
                                  <a:pt x="422" y="800"/>
                                </a:lnTo>
                                <a:lnTo>
                                  <a:pt x="420" y="800"/>
                                </a:lnTo>
                                <a:lnTo>
                                  <a:pt x="395" y="800"/>
                                </a:lnTo>
                                <a:lnTo>
                                  <a:pt x="382" y="803"/>
                                </a:lnTo>
                                <a:lnTo>
                                  <a:pt x="367" y="803"/>
                                </a:lnTo>
                                <a:lnTo>
                                  <a:pt x="359" y="803"/>
                                </a:lnTo>
                                <a:lnTo>
                                  <a:pt x="353" y="803"/>
                                </a:lnTo>
                                <a:lnTo>
                                  <a:pt x="340" y="803"/>
                                </a:lnTo>
                                <a:lnTo>
                                  <a:pt x="313" y="803"/>
                                </a:lnTo>
                                <a:lnTo>
                                  <a:pt x="298" y="803"/>
                                </a:lnTo>
                                <a:lnTo>
                                  <a:pt x="285" y="803"/>
                                </a:lnTo>
                                <a:lnTo>
                                  <a:pt x="258" y="805"/>
                                </a:lnTo>
                                <a:lnTo>
                                  <a:pt x="228" y="805"/>
                                </a:lnTo>
                                <a:lnTo>
                                  <a:pt x="203" y="805"/>
                                </a:lnTo>
                                <a:lnTo>
                                  <a:pt x="201" y="805"/>
                                </a:lnTo>
                                <a:lnTo>
                                  <a:pt x="175" y="803"/>
                                </a:lnTo>
                                <a:lnTo>
                                  <a:pt x="173" y="803"/>
                                </a:lnTo>
                                <a:lnTo>
                                  <a:pt x="148" y="803"/>
                                </a:lnTo>
                                <a:lnTo>
                                  <a:pt x="146" y="803"/>
                                </a:lnTo>
                                <a:lnTo>
                                  <a:pt x="120" y="800"/>
                                </a:lnTo>
                                <a:lnTo>
                                  <a:pt x="118" y="800"/>
                                </a:lnTo>
                                <a:lnTo>
                                  <a:pt x="116" y="800"/>
                                </a:lnTo>
                                <a:lnTo>
                                  <a:pt x="91" y="798"/>
                                </a:lnTo>
                                <a:lnTo>
                                  <a:pt x="67" y="798"/>
                                </a:lnTo>
                                <a:lnTo>
                                  <a:pt x="53" y="798"/>
                                </a:lnTo>
                                <a:lnTo>
                                  <a:pt x="38" y="796"/>
                                </a:lnTo>
                                <a:lnTo>
                                  <a:pt x="13" y="796"/>
                                </a:lnTo>
                                <a:lnTo>
                                  <a:pt x="0" y="796"/>
                                </a:lnTo>
                                <a:lnTo>
                                  <a:pt x="0" y="794"/>
                                </a:lnTo>
                                <a:lnTo>
                                  <a:pt x="2" y="794"/>
                                </a:lnTo>
                                <a:lnTo>
                                  <a:pt x="2" y="792"/>
                                </a:lnTo>
                                <a:lnTo>
                                  <a:pt x="4" y="792"/>
                                </a:lnTo>
                                <a:lnTo>
                                  <a:pt x="6" y="792"/>
                                </a:lnTo>
                                <a:lnTo>
                                  <a:pt x="6" y="790"/>
                                </a:lnTo>
                                <a:lnTo>
                                  <a:pt x="8" y="790"/>
                                </a:lnTo>
                                <a:lnTo>
                                  <a:pt x="10" y="788"/>
                                </a:lnTo>
                                <a:lnTo>
                                  <a:pt x="13" y="788"/>
                                </a:lnTo>
                                <a:lnTo>
                                  <a:pt x="13" y="786"/>
                                </a:lnTo>
                                <a:lnTo>
                                  <a:pt x="15" y="786"/>
                                </a:lnTo>
                                <a:lnTo>
                                  <a:pt x="17" y="783"/>
                                </a:lnTo>
                                <a:lnTo>
                                  <a:pt x="19" y="783"/>
                                </a:lnTo>
                                <a:lnTo>
                                  <a:pt x="21" y="781"/>
                                </a:lnTo>
                                <a:lnTo>
                                  <a:pt x="23" y="779"/>
                                </a:lnTo>
                                <a:lnTo>
                                  <a:pt x="25" y="779"/>
                                </a:lnTo>
                                <a:lnTo>
                                  <a:pt x="25" y="777"/>
                                </a:lnTo>
                                <a:lnTo>
                                  <a:pt x="27" y="777"/>
                                </a:lnTo>
                                <a:lnTo>
                                  <a:pt x="29" y="775"/>
                                </a:lnTo>
                                <a:lnTo>
                                  <a:pt x="32" y="775"/>
                                </a:lnTo>
                                <a:lnTo>
                                  <a:pt x="34" y="773"/>
                                </a:lnTo>
                                <a:lnTo>
                                  <a:pt x="36" y="771"/>
                                </a:lnTo>
                                <a:lnTo>
                                  <a:pt x="38" y="771"/>
                                </a:lnTo>
                                <a:lnTo>
                                  <a:pt x="38" y="769"/>
                                </a:lnTo>
                                <a:lnTo>
                                  <a:pt x="40" y="769"/>
                                </a:lnTo>
                                <a:lnTo>
                                  <a:pt x="42" y="769"/>
                                </a:lnTo>
                                <a:lnTo>
                                  <a:pt x="42" y="767"/>
                                </a:lnTo>
                                <a:lnTo>
                                  <a:pt x="44" y="767"/>
                                </a:lnTo>
                                <a:lnTo>
                                  <a:pt x="46" y="764"/>
                                </a:lnTo>
                                <a:lnTo>
                                  <a:pt x="48" y="764"/>
                                </a:lnTo>
                                <a:lnTo>
                                  <a:pt x="51" y="762"/>
                                </a:lnTo>
                                <a:lnTo>
                                  <a:pt x="53" y="762"/>
                                </a:lnTo>
                                <a:lnTo>
                                  <a:pt x="55" y="760"/>
                                </a:lnTo>
                                <a:lnTo>
                                  <a:pt x="57" y="760"/>
                                </a:lnTo>
                                <a:lnTo>
                                  <a:pt x="59" y="758"/>
                                </a:lnTo>
                                <a:lnTo>
                                  <a:pt x="61" y="756"/>
                                </a:lnTo>
                                <a:lnTo>
                                  <a:pt x="63" y="756"/>
                                </a:lnTo>
                                <a:lnTo>
                                  <a:pt x="65" y="754"/>
                                </a:lnTo>
                                <a:lnTo>
                                  <a:pt x="67" y="754"/>
                                </a:lnTo>
                                <a:lnTo>
                                  <a:pt x="67" y="752"/>
                                </a:lnTo>
                                <a:lnTo>
                                  <a:pt x="70" y="752"/>
                                </a:lnTo>
                                <a:lnTo>
                                  <a:pt x="72" y="750"/>
                                </a:lnTo>
                                <a:lnTo>
                                  <a:pt x="74" y="748"/>
                                </a:lnTo>
                                <a:lnTo>
                                  <a:pt x="76" y="745"/>
                                </a:lnTo>
                                <a:lnTo>
                                  <a:pt x="78" y="745"/>
                                </a:lnTo>
                                <a:lnTo>
                                  <a:pt x="82" y="743"/>
                                </a:lnTo>
                                <a:lnTo>
                                  <a:pt x="84" y="741"/>
                                </a:lnTo>
                                <a:lnTo>
                                  <a:pt x="87" y="739"/>
                                </a:lnTo>
                                <a:lnTo>
                                  <a:pt x="89" y="735"/>
                                </a:lnTo>
                                <a:lnTo>
                                  <a:pt x="91" y="735"/>
                                </a:lnTo>
                                <a:lnTo>
                                  <a:pt x="91" y="733"/>
                                </a:lnTo>
                                <a:lnTo>
                                  <a:pt x="93" y="726"/>
                                </a:lnTo>
                                <a:lnTo>
                                  <a:pt x="93" y="722"/>
                                </a:lnTo>
                                <a:lnTo>
                                  <a:pt x="93" y="720"/>
                                </a:lnTo>
                                <a:lnTo>
                                  <a:pt x="93" y="718"/>
                                </a:lnTo>
                                <a:lnTo>
                                  <a:pt x="95" y="716"/>
                                </a:lnTo>
                                <a:lnTo>
                                  <a:pt x="95" y="714"/>
                                </a:lnTo>
                                <a:lnTo>
                                  <a:pt x="95" y="712"/>
                                </a:lnTo>
                                <a:lnTo>
                                  <a:pt x="95" y="710"/>
                                </a:lnTo>
                                <a:lnTo>
                                  <a:pt x="95" y="707"/>
                                </a:lnTo>
                                <a:lnTo>
                                  <a:pt x="97" y="705"/>
                                </a:lnTo>
                                <a:lnTo>
                                  <a:pt x="97" y="703"/>
                                </a:lnTo>
                                <a:lnTo>
                                  <a:pt x="97" y="701"/>
                                </a:lnTo>
                                <a:lnTo>
                                  <a:pt x="97" y="699"/>
                                </a:lnTo>
                                <a:lnTo>
                                  <a:pt x="99" y="697"/>
                                </a:lnTo>
                                <a:lnTo>
                                  <a:pt x="99" y="695"/>
                                </a:lnTo>
                                <a:lnTo>
                                  <a:pt x="101" y="693"/>
                                </a:lnTo>
                                <a:lnTo>
                                  <a:pt x="101" y="691"/>
                                </a:lnTo>
                                <a:lnTo>
                                  <a:pt x="103" y="688"/>
                                </a:lnTo>
                                <a:lnTo>
                                  <a:pt x="103" y="686"/>
                                </a:lnTo>
                                <a:lnTo>
                                  <a:pt x="103" y="684"/>
                                </a:lnTo>
                                <a:lnTo>
                                  <a:pt x="106" y="682"/>
                                </a:lnTo>
                                <a:lnTo>
                                  <a:pt x="106" y="680"/>
                                </a:lnTo>
                                <a:lnTo>
                                  <a:pt x="106" y="678"/>
                                </a:lnTo>
                                <a:lnTo>
                                  <a:pt x="106" y="676"/>
                                </a:lnTo>
                                <a:lnTo>
                                  <a:pt x="106" y="674"/>
                                </a:lnTo>
                                <a:lnTo>
                                  <a:pt x="106" y="672"/>
                                </a:lnTo>
                                <a:lnTo>
                                  <a:pt x="106" y="669"/>
                                </a:lnTo>
                                <a:lnTo>
                                  <a:pt x="106" y="667"/>
                                </a:lnTo>
                                <a:lnTo>
                                  <a:pt x="106" y="665"/>
                                </a:lnTo>
                                <a:lnTo>
                                  <a:pt x="106" y="663"/>
                                </a:lnTo>
                                <a:lnTo>
                                  <a:pt x="103" y="661"/>
                                </a:lnTo>
                                <a:lnTo>
                                  <a:pt x="103" y="659"/>
                                </a:lnTo>
                                <a:lnTo>
                                  <a:pt x="103" y="657"/>
                                </a:lnTo>
                                <a:lnTo>
                                  <a:pt x="103" y="655"/>
                                </a:lnTo>
                                <a:lnTo>
                                  <a:pt x="103" y="653"/>
                                </a:lnTo>
                                <a:lnTo>
                                  <a:pt x="103" y="650"/>
                                </a:lnTo>
                                <a:lnTo>
                                  <a:pt x="101" y="648"/>
                                </a:lnTo>
                                <a:lnTo>
                                  <a:pt x="101" y="646"/>
                                </a:lnTo>
                                <a:lnTo>
                                  <a:pt x="101" y="644"/>
                                </a:lnTo>
                                <a:lnTo>
                                  <a:pt x="99" y="642"/>
                                </a:lnTo>
                                <a:lnTo>
                                  <a:pt x="99" y="640"/>
                                </a:lnTo>
                                <a:lnTo>
                                  <a:pt x="99" y="638"/>
                                </a:lnTo>
                                <a:lnTo>
                                  <a:pt x="99" y="636"/>
                                </a:lnTo>
                                <a:lnTo>
                                  <a:pt x="99" y="634"/>
                                </a:lnTo>
                                <a:lnTo>
                                  <a:pt x="99" y="631"/>
                                </a:lnTo>
                                <a:lnTo>
                                  <a:pt x="99" y="629"/>
                                </a:lnTo>
                                <a:lnTo>
                                  <a:pt x="101" y="627"/>
                                </a:lnTo>
                                <a:lnTo>
                                  <a:pt x="101" y="625"/>
                                </a:lnTo>
                                <a:lnTo>
                                  <a:pt x="101" y="623"/>
                                </a:lnTo>
                                <a:lnTo>
                                  <a:pt x="101" y="621"/>
                                </a:lnTo>
                                <a:lnTo>
                                  <a:pt x="103" y="619"/>
                                </a:lnTo>
                                <a:lnTo>
                                  <a:pt x="103" y="617"/>
                                </a:lnTo>
                                <a:lnTo>
                                  <a:pt x="103" y="614"/>
                                </a:lnTo>
                                <a:lnTo>
                                  <a:pt x="103" y="612"/>
                                </a:lnTo>
                                <a:lnTo>
                                  <a:pt x="103" y="610"/>
                                </a:lnTo>
                                <a:lnTo>
                                  <a:pt x="106" y="608"/>
                                </a:lnTo>
                                <a:lnTo>
                                  <a:pt x="106" y="606"/>
                                </a:lnTo>
                                <a:lnTo>
                                  <a:pt x="106" y="604"/>
                                </a:lnTo>
                                <a:lnTo>
                                  <a:pt x="106" y="602"/>
                                </a:lnTo>
                                <a:lnTo>
                                  <a:pt x="106" y="600"/>
                                </a:lnTo>
                                <a:lnTo>
                                  <a:pt x="108" y="600"/>
                                </a:lnTo>
                                <a:lnTo>
                                  <a:pt x="108" y="598"/>
                                </a:lnTo>
                                <a:lnTo>
                                  <a:pt x="108" y="595"/>
                                </a:lnTo>
                                <a:lnTo>
                                  <a:pt x="108" y="593"/>
                                </a:lnTo>
                                <a:lnTo>
                                  <a:pt x="110" y="591"/>
                                </a:lnTo>
                                <a:lnTo>
                                  <a:pt x="110" y="589"/>
                                </a:lnTo>
                                <a:lnTo>
                                  <a:pt x="112" y="587"/>
                                </a:lnTo>
                                <a:lnTo>
                                  <a:pt x="112" y="585"/>
                                </a:lnTo>
                                <a:lnTo>
                                  <a:pt x="114" y="583"/>
                                </a:lnTo>
                                <a:lnTo>
                                  <a:pt x="116" y="583"/>
                                </a:lnTo>
                                <a:lnTo>
                                  <a:pt x="116" y="581"/>
                                </a:lnTo>
                                <a:lnTo>
                                  <a:pt x="118" y="579"/>
                                </a:lnTo>
                                <a:lnTo>
                                  <a:pt x="118" y="576"/>
                                </a:lnTo>
                                <a:lnTo>
                                  <a:pt x="120" y="574"/>
                                </a:lnTo>
                                <a:lnTo>
                                  <a:pt x="120" y="572"/>
                                </a:lnTo>
                                <a:lnTo>
                                  <a:pt x="122" y="572"/>
                                </a:lnTo>
                                <a:lnTo>
                                  <a:pt x="122" y="570"/>
                                </a:lnTo>
                                <a:lnTo>
                                  <a:pt x="125" y="568"/>
                                </a:lnTo>
                                <a:lnTo>
                                  <a:pt x="125" y="566"/>
                                </a:lnTo>
                                <a:lnTo>
                                  <a:pt x="125" y="564"/>
                                </a:lnTo>
                                <a:lnTo>
                                  <a:pt x="127" y="564"/>
                                </a:lnTo>
                                <a:lnTo>
                                  <a:pt x="127" y="562"/>
                                </a:lnTo>
                                <a:lnTo>
                                  <a:pt x="127" y="560"/>
                                </a:lnTo>
                                <a:lnTo>
                                  <a:pt x="129" y="557"/>
                                </a:lnTo>
                                <a:lnTo>
                                  <a:pt x="129" y="555"/>
                                </a:lnTo>
                                <a:lnTo>
                                  <a:pt x="129" y="553"/>
                                </a:lnTo>
                                <a:lnTo>
                                  <a:pt x="131" y="551"/>
                                </a:lnTo>
                                <a:lnTo>
                                  <a:pt x="131" y="549"/>
                                </a:lnTo>
                                <a:lnTo>
                                  <a:pt x="131" y="547"/>
                                </a:lnTo>
                                <a:lnTo>
                                  <a:pt x="131" y="545"/>
                                </a:lnTo>
                                <a:lnTo>
                                  <a:pt x="133" y="543"/>
                                </a:lnTo>
                                <a:lnTo>
                                  <a:pt x="133" y="541"/>
                                </a:lnTo>
                                <a:lnTo>
                                  <a:pt x="133" y="538"/>
                                </a:lnTo>
                                <a:lnTo>
                                  <a:pt x="135" y="538"/>
                                </a:lnTo>
                                <a:lnTo>
                                  <a:pt x="135" y="536"/>
                                </a:lnTo>
                                <a:lnTo>
                                  <a:pt x="135" y="534"/>
                                </a:lnTo>
                                <a:lnTo>
                                  <a:pt x="135" y="532"/>
                                </a:lnTo>
                                <a:lnTo>
                                  <a:pt x="135" y="530"/>
                                </a:lnTo>
                                <a:lnTo>
                                  <a:pt x="135" y="528"/>
                                </a:lnTo>
                                <a:lnTo>
                                  <a:pt x="135" y="526"/>
                                </a:lnTo>
                                <a:lnTo>
                                  <a:pt x="135" y="524"/>
                                </a:lnTo>
                                <a:lnTo>
                                  <a:pt x="135" y="522"/>
                                </a:lnTo>
                                <a:lnTo>
                                  <a:pt x="135" y="519"/>
                                </a:lnTo>
                                <a:lnTo>
                                  <a:pt x="135" y="517"/>
                                </a:lnTo>
                                <a:lnTo>
                                  <a:pt x="135" y="515"/>
                                </a:lnTo>
                                <a:lnTo>
                                  <a:pt x="135" y="513"/>
                                </a:lnTo>
                                <a:lnTo>
                                  <a:pt x="135" y="511"/>
                                </a:lnTo>
                                <a:lnTo>
                                  <a:pt x="133" y="509"/>
                                </a:lnTo>
                                <a:lnTo>
                                  <a:pt x="133" y="507"/>
                                </a:lnTo>
                                <a:lnTo>
                                  <a:pt x="133" y="505"/>
                                </a:lnTo>
                                <a:lnTo>
                                  <a:pt x="131" y="503"/>
                                </a:lnTo>
                                <a:lnTo>
                                  <a:pt x="131" y="500"/>
                                </a:lnTo>
                                <a:lnTo>
                                  <a:pt x="131" y="498"/>
                                </a:lnTo>
                                <a:lnTo>
                                  <a:pt x="129" y="498"/>
                                </a:lnTo>
                                <a:lnTo>
                                  <a:pt x="129" y="496"/>
                                </a:lnTo>
                                <a:lnTo>
                                  <a:pt x="129" y="494"/>
                                </a:lnTo>
                                <a:lnTo>
                                  <a:pt x="129" y="492"/>
                                </a:lnTo>
                                <a:lnTo>
                                  <a:pt x="127" y="490"/>
                                </a:lnTo>
                                <a:lnTo>
                                  <a:pt x="127" y="488"/>
                                </a:lnTo>
                                <a:lnTo>
                                  <a:pt x="127" y="486"/>
                                </a:lnTo>
                                <a:lnTo>
                                  <a:pt x="127" y="484"/>
                                </a:lnTo>
                                <a:lnTo>
                                  <a:pt x="127" y="481"/>
                                </a:lnTo>
                                <a:lnTo>
                                  <a:pt x="129" y="479"/>
                                </a:lnTo>
                                <a:lnTo>
                                  <a:pt x="129" y="477"/>
                                </a:lnTo>
                                <a:lnTo>
                                  <a:pt x="129" y="475"/>
                                </a:lnTo>
                                <a:lnTo>
                                  <a:pt x="129" y="473"/>
                                </a:lnTo>
                                <a:lnTo>
                                  <a:pt x="131" y="471"/>
                                </a:lnTo>
                                <a:lnTo>
                                  <a:pt x="131" y="469"/>
                                </a:lnTo>
                                <a:lnTo>
                                  <a:pt x="131" y="467"/>
                                </a:lnTo>
                                <a:lnTo>
                                  <a:pt x="133" y="464"/>
                                </a:lnTo>
                                <a:lnTo>
                                  <a:pt x="133" y="462"/>
                                </a:lnTo>
                                <a:lnTo>
                                  <a:pt x="133" y="460"/>
                                </a:lnTo>
                                <a:lnTo>
                                  <a:pt x="135" y="458"/>
                                </a:lnTo>
                                <a:lnTo>
                                  <a:pt x="135" y="456"/>
                                </a:lnTo>
                                <a:lnTo>
                                  <a:pt x="135" y="454"/>
                                </a:lnTo>
                                <a:lnTo>
                                  <a:pt x="137" y="454"/>
                                </a:lnTo>
                                <a:lnTo>
                                  <a:pt x="137" y="452"/>
                                </a:lnTo>
                                <a:lnTo>
                                  <a:pt x="139" y="452"/>
                                </a:lnTo>
                                <a:lnTo>
                                  <a:pt x="139" y="450"/>
                                </a:lnTo>
                                <a:lnTo>
                                  <a:pt x="141" y="450"/>
                                </a:lnTo>
                                <a:lnTo>
                                  <a:pt x="141" y="448"/>
                                </a:lnTo>
                                <a:lnTo>
                                  <a:pt x="144" y="448"/>
                                </a:lnTo>
                                <a:lnTo>
                                  <a:pt x="146" y="445"/>
                                </a:lnTo>
                                <a:lnTo>
                                  <a:pt x="148" y="443"/>
                                </a:lnTo>
                                <a:lnTo>
                                  <a:pt x="150" y="443"/>
                                </a:lnTo>
                                <a:lnTo>
                                  <a:pt x="150" y="441"/>
                                </a:lnTo>
                                <a:lnTo>
                                  <a:pt x="152" y="441"/>
                                </a:lnTo>
                                <a:lnTo>
                                  <a:pt x="152" y="439"/>
                                </a:lnTo>
                                <a:lnTo>
                                  <a:pt x="154" y="439"/>
                                </a:lnTo>
                                <a:lnTo>
                                  <a:pt x="154" y="437"/>
                                </a:lnTo>
                                <a:lnTo>
                                  <a:pt x="156" y="437"/>
                                </a:lnTo>
                                <a:lnTo>
                                  <a:pt x="156" y="435"/>
                                </a:lnTo>
                                <a:lnTo>
                                  <a:pt x="158" y="435"/>
                                </a:lnTo>
                                <a:lnTo>
                                  <a:pt x="158" y="433"/>
                                </a:lnTo>
                                <a:lnTo>
                                  <a:pt x="160" y="431"/>
                                </a:lnTo>
                                <a:lnTo>
                                  <a:pt x="163" y="431"/>
                                </a:lnTo>
                                <a:lnTo>
                                  <a:pt x="163" y="429"/>
                                </a:lnTo>
                                <a:lnTo>
                                  <a:pt x="165" y="429"/>
                                </a:lnTo>
                                <a:lnTo>
                                  <a:pt x="165" y="426"/>
                                </a:lnTo>
                                <a:lnTo>
                                  <a:pt x="167" y="424"/>
                                </a:lnTo>
                                <a:lnTo>
                                  <a:pt x="169" y="422"/>
                                </a:lnTo>
                                <a:lnTo>
                                  <a:pt x="171" y="422"/>
                                </a:lnTo>
                                <a:lnTo>
                                  <a:pt x="171" y="420"/>
                                </a:lnTo>
                                <a:lnTo>
                                  <a:pt x="173" y="420"/>
                                </a:lnTo>
                                <a:lnTo>
                                  <a:pt x="173" y="418"/>
                                </a:lnTo>
                                <a:lnTo>
                                  <a:pt x="175" y="418"/>
                                </a:lnTo>
                                <a:lnTo>
                                  <a:pt x="175" y="416"/>
                                </a:lnTo>
                                <a:lnTo>
                                  <a:pt x="177" y="416"/>
                                </a:lnTo>
                                <a:lnTo>
                                  <a:pt x="182" y="414"/>
                                </a:lnTo>
                                <a:lnTo>
                                  <a:pt x="184" y="414"/>
                                </a:lnTo>
                                <a:lnTo>
                                  <a:pt x="184" y="412"/>
                                </a:lnTo>
                                <a:lnTo>
                                  <a:pt x="186" y="412"/>
                                </a:lnTo>
                                <a:lnTo>
                                  <a:pt x="186" y="410"/>
                                </a:lnTo>
                                <a:lnTo>
                                  <a:pt x="186" y="407"/>
                                </a:lnTo>
                                <a:lnTo>
                                  <a:pt x="188" y="407"/>
                                </a:lnTo>
                                <a:lnTo>
                                  <a:pt x="188" y="405"/>
                                </a:lnTo>
                                <a:lnTo>
                                  <a:pt x="190" y="403"/>
                                </a:lnTo>
                                <a:lnTo>
                                  <a:pt x="190" y="401"/>
                                </a:lnTo>
                                <a:lnTo>
                                  <a:pt x="192" y="399"/>
                                </a:lnTo>
                                <a:lnTo>
                                  <a:pt x="192" y="397"/>
                                </a:lnTo>
                                <a:lnTo>
                                  <a:pt x="194" y="395"/>
                                </a:lnTo>
                                <a:lnTo>
                                  <a:pt x="194" y="393"/>
                                </a:lnTo>
                                <a:lnTo>
                                  <a:pt x="196" y="391"/>
                                </a:lnTo>
                                <a:lnTo>
                                  <a:pt x="196" y="388"/>
                                </a:lnTo>
                                <a:lnTo>
                                  <a:pt x="196" y="386"/>
                                </a:lnTo>
                                <a:lnTo>
                                  <a:pt x="198" y="384"/>
                                </a:lnTo>
                                <a:lnTo>
                                  <a:pt x="198" y="382"/>
                                </a:lnTo>
                                <a:lnTo>
                                  <a:pt x="201" y="380"/>
                                </a:lnTo>
                                <a:lnTo>
                                  <a:pt x="201" y="378"/>
                                </a:lnTo>
                                <a:lnTo>
                                  <a:pt x="201" y="376"/>
                                </a:lnTo>
                                <a:lnTo>
                                  <a:pt x="203" y="376"/>
                                </a:lnTo>
                                <a:lnTo>
                                  <a:pt x="203" y="374"/>
                                </a:lnTo>
                                <a:lnTo>
                                  <a:pt x="205" y="372"/>
                                </a:lnTo>
                                <a:lnTo>
                                  <a:pt x="207" y="369"/>
                                </a:lnTo>
                                <a:lnTo>
                                  <a:pt x="207" y="367"/>
                                </a:lnTo>
                                <a:lnTo>
                                  <a:pt x="209" y="365"/>
                                </a:lnTo>
                                <a:lnTo>
                                  <a:pt x="211" y="363"/>
                                </a:lnTo>
                                <a:lnTo>
                                  <a:pt x="213" y="361"/>
                                </a:lnTo>
                                <a:lnTo>
                                  <a:pt x="215" y="361"/>
                                </a:lnTo>
                                <a:lnTo>
                                  <a:pt x="215" y="359"/>
                                </a:lnTo>
                                <a:lnTo>
                                  <a:pt x="217" y="359"/>
                                </a:lnTo>
                                <a:lnTo>
                                  <a:pt x="217" y="357"/>
                                </a:lnTo>
                                <a:lnTo>
                                  <a:pt x="220" y="357"/>
                                </a:lnTo>
                                <a:lnTo>
                                  <a:pt x="222" y="357"/>
                                </a:lnTo>
                                <a:lnTo>
                                  <a:pt x="222" y="355"/>
                                </a:lnTo>
                                <a:lnTo>
                                  <a:pt x="224" y="355"/>
                                </a:lnTo>
                                <a:lnTo>
                                  <a:pt x="226" y="355"/>
                                </a:lnTo>
                                <a:lnTo>
                                  <a:pt x="226" y="353"/>
                                </a:lnTo>
                                <a:lnTo>
                                  <a:pt x="228" y="353"/>
                                </a:lnTo>
                                <a:lnTo>
                                  <a:pt x="228" y="350"/>
                                </a:lnTo>
                                <a:lnTo>
                                  <a:pt x="230" y="350"/>
                                </a:lnTo>
                                <a:lnTo>
                                  <a:pt x="232" y="348"/>
                                </a:lnTo>
                                <a:lnTo>
                                  <a:pt x="234" y="346"/>
                                </a:lnTo>
                                <a:lnTo>
                                  <a:pt x="236" y="344"/>
                                </a:lnTo>
                                <a:lnTo>
                                  <a:pt x="239" y="342"/>
                                </a:lnTo>
                                <a:lnTo>
                                  <a:pt x="239" y="340"/>
                                </a:lnTo>
                                <a:lnTo>
                                  <a:pt x="241" y="336"/>
                                </a:lnTo>
                                <a:lnTo>
                                  <a:pt x="243" y="334"/>
                                </a:lnTo>
                                <a:lnTo>
                                  <a:pt x="243" y="331"/>
                                </a:lnTo>
                                <a:lnTo>
                                  <a:pt x="247" y="323"/>
                                </a:lnTo>
                                <a:lnTo>
                                  <a:pt x="247" y="321"/>
                                </a:lnTo>
                                <a:lnTo>
                                  <a:pt x="249" y="319"/>
                                </a:lnTo>
                                <a:lnTo>
                                  <a:pt x="251" y="317"/>
                                </a:lnTo>
                                <a:lnTo>
                                  <a:pt x="251" y="314"/>
                                </a:lnTo>
                                <a:lnTo>
                                  <a:pt x="255" y="310"/>
                                </a:lnTo>
                                <a:lnTo>
                                  <a:pt x="258" y="310"/>
                                </a:lnTo>
                                <a:lnTo>
                                  <a:pt x="260" y="306"/>
                                </a:lnTo>
                                <a:lnTo>
                                  <a:pt x="264" y="302"/>
                                </a:lnTo>
                                <a:lnTo>
                                  <a:pt x="268" y="300"/>
                                </a:lnTo>
                                <a:lnTo>
                                  <a:pt x="270" y="300"/>
                                </a:lnTo>
                                <a:lnTo>
                                  <a:pt x="270" y="298"/>
                                </a:lnTo>
                                <a:lnTo>
                                  <a:pt x="277" y="298"/>
                                </a:lnTo>
                                <a:lnTo>
                                  <a:pt x="279" y="295"/>
                                </a:lnTo>
                                <a:lnTo>
                                  <a:pt x="281" y="295"/>
                                </a:lnTo>
                                <a:lnTo>
                                  <a:pt x="285" y="291"/>
                                </a:lnTo>
                                <a:lnTo>
                                  <a:pt x="287" y="291"/>
                                </a:lnTo>
                                <a:lnTo>
                                  <a:pt x="296" y="285"/>
                                </a:lnTo>
                                <a:lnTo>
                                  <a:pt x="298" y="285"/>
                                </a:lnTo>
                                <a:lnTo>
                                  <a:pt x="300" y="283"/>
                                </a:lnTo>
                                <a:lnTo>
                                  <a:pt x="306" y="281"/>
                                </a:lnTo>
                                <a:lnTo>
                                  <a:pt x="308" y="279"/>
                                </a:lnTo>
                                <a:lnTo>
                                  <a:pt x="313" y="276"/>
                                </a:lnTo>
                                <a:lnTo>
                                  <a:pt x="315" y="274"/>
                                </a:lnTo>
                                <a:lnTo>
                                  <a:pt x="317" y="274"/>
                                </a:lnTo>
                                <a:lnTo>
                                  <a:pt x="317" y="272"/>
                                </a:lnTo>
                                <a:lnTo>
                                  <a:pt x="319" y="270"/>
                                </a:lnTo>
                                <a:lnTo>
                                  <a:pt x="319" y="268"/>
                                </a:lnTo>
                                <a:lnTo>
                                  <a:pt x="319" y="266"/>
                                </a:lnTo>
                                <a:lnTo>
                                  <a:pt x="321" y="264"/>
                                </a:lnTo>
                                <a:lnTo>
                                  <a:pt x="321" y="262"/>
                                </a:lnTo>
                                <a:lnTo>
                                  <a:pt x="323" y="260"/>
                                </a:lnTo>
                                <a:lnTo>
                                  <a:pt x="323" y="255"/>
                                </a:lnTo>
                                <a:lnTo>
                                  <a:pt x="325" y="251"/>
                                </a:lnTo>
                                <a:lnTo>
                                  <a:pt x="325" y="247"/>
                                </a:lnTo>
                                <a:lnTo>
                                  <a:pt x="325" y="243"/>
                                </a:lnTo>
                                <a:lnTo>
                                  <a:pt x="327" y="238"/>
                                </a:lnTo>
                                <a:lnTo>
                                  <a:pt x="327" y="234"/>
                                </a:lnTo>
                                <a:lnTo>
                                  <a:pt x="329" y="232"/>
                                </a:lnTo>
                                <a:lnTo>
                                  <a:pt x="329" y="228"/>
                                </a:lnTo>
                                <a:lnTo>
                                  <a:pt x="332" y="226"/>
                                </a:lnTo>
                                <a:lnTo>
                                  <a:pt x="332" y="224"/>
                                </a:lnTo>
                                <a:lnTo>
                                  <a:pt x="334" y="222"/>
                                </a:lnTo>
                                <a:lnTo>
                                  <a:pt x="334" y="219"/>
                                </a:lnTo>
                                <a:lnTo>
                                  <a:pt x="336" y="217"/>
                                </a:lnTo>
                                <a:lnTo>
                                  <a:pt x="336" y="215"/>
                                </a:lnTo>
                                <a:lnTo>
                                  <a:pt x="336" y="213"/>
                                </a:lnTo>
                                <a:lnTo>
                                  <a:pt x="336" y="211"/>
                                </a:lnTo>
                                <a:lnTo>
                                  <a:pt x="336" y="209"/>
                                </a:lnTo>
                                <a:lnTo>
                                  <a:pt x="336" y="207"/>
                                </a:lnTo>
                                <a:lnTo>
                                  <a:pt x="336" y="205"/>
                                </a:lnTo>
                                <a:lnTo>
                                  <a:pt x="336" y="203"/>
                                </a:lnTo>
                                <a:lnTo>
                                  <a:pt x="336" y="198"/>
                                </a:lnTo>
                                <a:lnTo>
                                  <a:pt x="336" y="196"/>
                                </a:lnTo>
                                <a:lnTo>
                                  <a:pt x="334" y="192"/>
                                </a:lnTo>
                                <a:lnTo>
                                  <a:pt x="334" y="190"/>
                                </a:lnTo>
                                <a:lnTo>
                                  <a:pt x="334" y="188"/>
                                </a:lnTo>
                                <a:lnTo>
                                  <a:pt x="334" y="186"/>
                                </a:lnTo>
                                <a:lnTo>
                                  <a:pt x="332" y="181"/>
                                </a:lnTo>
                                <a:lnTo>
                                  <a:pt x="329" y="179"/>
                                </a:lnTo>
                                <a:lnTo>
                                  <a:pt x="329" y="177"/>
                                </a:lnTo>
                                <a:lnTo>
                                  <a:pt x="329" y="175"/>
                                </a:lnTo>
                                <a:lnTo>
                                  <a:pt x="327" y="173"/>
                                </a:lnTo>
                                <a:lnTo>
                                  <a:pt x="327" y="171"/>
                                </a:lnTo>
                                <a:lnTo>
                                  <a:pt x="327" y="169"/>
                                </a:lnTo>
                                <a:lnTo>
                                  <a:pt x="327" y="167"/>
                                </a:lnTo>
                                <a:lnTo>
                                  <a:pt x="329" y="165"/>
                                </a:lnTo>
                                <a:lnTo>
                                  <a:pt x="329" y="162"/>
                                </a:lnTo>
                                <a:lnTo>
                                  <a:pt x="329" y="160"/>
                                </a:lnTo>
                                <a:lnTo>
                                  <a:pt x="332" y="160"/>
                                </a:lnTo>
                                <a:lnTo>
                                  <a:pt x="332" y="158"/>
                                </a:lnTo>
                                <a:lnTo>
                                  <a:pt x="332" y="156"/>
                                </a:lnTo>
                                <a:lnTo>
                                  <a:pt x="334" y="154"/>
                                </a:lnTo>
                                <a:lnTo>
                                  <a:pt x="336" y="152"/>
                                </a:lnTo>
                                <a:lnTo>
                                  <a:pt x="336" y="150"/>
                                </a:lnTo>
                                <a:lnTo>
                                  <a:pt x="338" y="150"/>
                                </a:lnTo>
                                <a:lnTo>
                                  <a:pt x="338" y="148"/>
                                </a:lnTo>
                                <a:lnTo>
                                  <a:pt x="338" y="145"/>
                                </a:lnTo>
                                <a:lnTo>
                                  <a:pt x="340" y="145"/>
                                </a:lnTo>
                                <a:lnTo>
                                  <a:pt x="340" y="143"/>
                                </a:lnTo>
                                <a:lnTo>
                                  <a:pt x="340" y="141"/>
                                </a:lnTo>
                                <a:lnTo>
                                  <a:pt x="342" y="139"/>
                                </a:lnTo>
                                <a:lnTo>
                                  <a:pt x="342" y="137"/>
                                </a:lnTo>
                                <a:lnTo>
                                  <a:pt x="342" y="135"/>
                                </a:lnTo>
                                <a:lnTo>
                                  <a:pt x="342" y="133"/>
                                </a:lnTo>
                                <a:lnTo>
                                  <a:pt x="342" y="131"/>
                                </a:lnTo>
                                <a:lnTo>
                                  <a:pt x="342" y="129"/>
                                </a:lnTo>
                                <a:lnTo>
                                  <a:pt x="344" y="129"/>
                                </a:lnTo>
                                <a:lnTo>
                                  <a:pt x="344" y="126"/>
                                </a:lnTo>
                                <a:lnTo>
                                  <a:pt x="344" y="124"/>
                                </a:lnTo>
                                <a:lnTo>
                                  <a:pt x="344" y="122"/>
                                </a:lnTo>
                                <a:lnTo>
                                  <a:pt x="346" y="120"/>
                                </a:lnTo>
                                <a:lnTo>
                                  <a:pt x="346" y="118"/>
                                </a:lnTo>
                                <a:lnTo>
                                  <a:pt x="346" y="116"/>
                                </a:lnTo>
                                <a:lnTo>
                                  <a:pt x="346" y="114"/>
                                </a:lnTo>
                                <a:lnTo>
                                  <a:pt x="348" y="112"/>
                                </a:lnTo>
                                <a:lnTo>
                                  <a:pt x="348" y="110"/>
                                </a:lnTo>
                                <a:lnTo>
                                  <a:pt x="348" y="107"/>
                                </a:lnTo>
                                <a:lnTo>
                                  <a:pt x="348" y="105"/>
                                </a:lnTo>
                                <a:lnTo>
                                  <a:pt x="348" y="103"/>
                                </a:lnTo>
                                <a:lnTo>
                                  <a:pt x="348" y="101"/>
                                </a:lnTo>
                                <a:lnTo>
                                  <a:pt x="348" y="99"/>
                                </a:lnTo>
                                <a:lnTo>
                                  <a:pt x="348" y="97"/>
                                </a:lnTo>
                                <a:lnTo>
                                  <a:pt x="348" y="95"/>
                                </a:lnTo>
                                <a:lnTo>
                                  <a:pt x="348" y="93"/>
                                </a:lnTo>
                                <a:lnTo>
                                  <a:pt x="348" y="91"/>
                                </a:lnTo>
                                <a:lnTo>
                                  <a:pt x="348" y="88"/>
                                </a:lnTo>
                                <a:lnTo>
                                  <a:pt x="348" y="84"/>
                                </a:lnTo>
                                <a:lnTo>
                                  <a:pt x="348" y="82"/>
                                </a:lnTo>
                                <a:lnTo>
                                  <a:pt x="348" y="80"/>
                                </a:lnTo>
                                <a:lnTo>
                                  <a:pt x="348" y="78"/>
                                </a:lnTo>
                                <a:lnTo>
                                  <a:pt x="348" y="76"/>
                                </a:lnTo>
                                <a:lnTo>
                                  <a:pt x="351" y="74"/>
                                </a:lnTo>
                                <a:lnTo>
                                  <a:pt x="351" y="72"/>
                                </a:lnTo>
                                <a:lnTo>
                                  <a:pt x="351" y="69"/>
                                </a:lnTo>
                                <a:lnTo>
                                  <a:pt x="351" y="67"/>
                                </a:lnTo>
                                <a:lnTo>
                                  <a:pt x="351" y="65"/>
                                </a:lnTo>
                                <a:lnTo>
                                  <a:pt x="351" y="63"/>
                                </a:lnTo>
                                <a:lnTo>
                                  <a:pt x="351" y="61"/>
                                </a:lnTo>
                                <a:lnTo>
                                  <a:pt x="351" y="59"/>
                                </a:lnTo>
                                <a:lnTo>
                                  <a:pt x="351" y="57"/>
                                </a:lnTo>
                                <a:lnTo>
                                  <a:pt x="351" y="55"/>
                                </a:lnTo>
                                <a:lnTo>
                                  <a:pt x="351" y="53"/>
                                </a:lnTo>
                                <a:lnTo>
                                  <a:pt x="351" y="50"/>
                                </a:lnTo>
                                <a:lnTo>
                                  <a:pt x="351" y="48"/>
                                </a:lnTo>
                                <a:lnTo>
                                  <a:pt x="351" y="46"/>
                                </a:lnTo>
                                <a:lnTo>
                                  <a:pt x="351" y="44"/>
                                </a:lnTo>
                                <a:lnTo>
                                  <a:pt x="351" y="42"/>
                                </a:lnTo>
                                <a:lnTo>
                                  <a:pt x="351" y="40"/>
                                </a:lnTo>
                                <a:lnTo>
                                  <a:pt x="351" y="38"/>
                                </a:lnTo>
                                <a:lnTo>
                                  <a:pt x="351" y="36"/>
                                </a:lnTo>
                                <a:lnTo>
                                  <a:pt x="351" y="34"/>
                                </a:lnTo>
                                <a:lnTo>
                                  <a:pt x="348" y="34"/>
                                </a:lnTo>
                                <a:lnTo>
                                  <a:pt x="348" y="31"/>
                                </a:lnTo>
                                <a:lnTo>
                                  <a:pt x="348" y="29"/>
                                </a:lnTo>
                                <a:lnTo>
                                  <a:pt x="348" y="27"/>
                                </a:lnTo>
                                <a:lnTo>
                                  <a:pt x="348" y="25"/>
                                </a:lnTo>
                                <a:lnTo>
                                  <a:pt x="348" y="23"/>
                                </a:lnTo>
                                <a:lnTo>
                                  <a:pt x="348" y="21"/>
                                </a:lnTo>
                                <a:lnTo>
                                  <a:pt x="348" y="19"/>
                                </a:lnTo>
                                <a:lnTo>
                                  <a:pt x="348" y="17"/>
                                </a:lnTo>
                                <a:lnTo>
                                  <a:pt x="348" y="15"/>
                                </a:lnTo>
                                <a:lnTo>
                                  <a:pt x="348" y="12"/>
                                </a:lnTo>
                                <a:lnTo>
                                  <a:pt x="348" y="8"/>
                                </a:lnTo>
                                <a:lnTo>
                                  <a:pt x="346" y="6"/>
                                </a:lnTo>
                                <a:lnTo>
                                  <a:pt x="346" y="4"/>
                                </a:lnTo>
                                <a:lnTo>
                                  <a:pt x="346" y="2"/>
                                </a:lnTo>
                                <a:lnTo>
                                  <a:pt x="346" y="0"/>
                                </a:lnTo>
                                <a:lnTo>
                                  <a:pt x="357" y="0"/>
                                </a:lnTo>
                                <a:lnTo>
                                  <a:pt x="384" y="0"/>
                                </a:lnTo>
                                <a:lnTo>
                                  <a:pt x="384" y="2"/>
                                </a:lnTo>
                                <a:lnTo>
                                  <a:pt x="412" y="2"/>
                                </a:lnTo>
                                <a:lnTo>
                                  <a:pt x="435" y="2"/>
                                </a:lnTo>
                                <a:lnTo>
                                  <a:pt x="439" y="2"/>
                                </a:lnTo>
                                <a:lnTo>
                                  <a:pt x="465" y="2"/>
                                </a:lnTo>
                                <a:lnTo>
                                  <a:pt x="467" y="2"/>
                                </a:lnTo>
                                <a:lnTo>
                                  <a:pt x="492" y="2"/>
                                </a:lnTo>
                                <a:lnTo>
                                  <a:pt x="494" y="2"/>
                                </a:lnTo>
                                <a:lnTo>
                                  <a:pt x="519" y="2"/>
                                </a:lnTo>
                                <a:lnTo>
                                  <a:pt x="547" y="4"/>
                                </a:lnTo>
                                <a:lnTo>
                                  <a:pt x="574" y="6"/>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375" name="Freeform 503"/>
                        <wps:cNvSpPr>
                          <a:spLocks/>
                        </wps:cNvSpPr>
                        <wps:spPr bwMode="auto">
                          <a:xfrm>
                            <a:off x="1591900" y="2132307"/>
                            <a:ext cx="319400" cy="523202"/>
                          </a:xfrm>
                          <a:custGeom>
                            <a:avLst/>
                            <a:gdLst>
                              <a:gd name="T0" fmla="*/ 319405 w 503"/>
                              <a:gd name="T1" fmla="*/ 26670 h 824"/>
                              <a:gd name="T2" fmla="*/ 318135 w 503"/>
                              <a:gd name="T3" fmla="*/ 78105 h 824"/>
                              <a:gd name="T4" fmla="*/ 316865 w 503"/>
                              <a:gd name="T5" fmla="*/ 128905 h 824"/>
                              <a:gd name="T6" fmla="*/ 316865 w 503"/>
                              <a:gd name="T7" fmla="*/ 179705 h 824"/>
                              <a:gd name="T8" fmla="*/ 315595 w 503"/>
                              <a:gd name="T9" fmla="*/ 232410 h 824"/>
                              <a:gd name="T10" fmla="*/ 314325 w 503"/>
                              <a:gd name="T11" fmla="*/ 265430 h 824"/>
                              <a:gd name="T12" fmla="*/ 314325 w 503"/>
                              <a:gd name="T13" fmla="*/ 283210 h 824"/>
                              <a:gd name="T14" fmla="*/ 314325 w 503"/>
                              <a:gd name="T15" fmla="*/ 316865 h 824"/>
                              <a:gd name="T16" fmla="*/ 313055 w 503"/>
                              <a:gd name="T17" fmla="*/ 367665 h 824"/>
                              <a:gd name="T18" fmla="*/ 311150 w 503"/>
                              <a:gd name="T19" fmla="*/ 402590 h 824"/>
                              <a:gd name="T20" fmla="*/ 311150 w 503"/>
                              <a:gd name="T21" fmla="*/ 436245 h 824"/>
                              <a:gd name="T22" fmla="*/ 309880 w 503"/>
                              <a:gd name="T23" fmla="*/ 453390 h 824"/>
                              <a:gd name="T24" fmla="*/ 309880 w 503"/>
                              <a:gd name="T25" fmla="*/ 471170 h 824"/>
                              <a:gd name="T26" fmla="*/ 309880 w 503"/>
                              <a:gd name="T27" fmla="*/ 488315 h 824"/>
                              <a:gd name="T28" fmla="*/ 308610 w 503"/>
                              <a:gd name="T29" fmla="*/ 506095 h 824"/>
                              <a:gd name="T30" fmla="*/ 291465 w 503"/>
                              <a:gd name="T31" fmla="*/ 521970 h 824"/>
                              <a:gd name="T32" fmla="*/ 260350 w 503"/>
                              <a:gd name="T33" fmla="*/ 520700 h 824"/>
                              <a:gd name="T34" fmla="*/ 240030 w 503"/>
                              <a:gd name="T35" fmla="*/ 519430 h 824"/>
                              <a:gd name="T36" fmla="*/ 222885 w 503"/>
                              <a:gd name="T37" fmla="*/ 519430 h 824"/>
                              <a:gd name="T38" fmla="*/ 189230 w 503"/>
                              <a:gd name="T39" fmla="*/ 518160 h 824"/>
                              <a:gd name="T40" fmla="*/ 172085 w 503"/>
                              <a:gd name="T41" fmla="*/ 518160 h 824"/>
                              <a:gd name="T42" fmla="*/ 154305 w 503"/>
                              <a:gd name="T43" fmla="*/ 516255 h 824"/>
                              <a:gd name="T44" fmla="*/ 137160 w 503"/>
                              <a:gd name="T45" fmla="*/ 516255 h 824"/>
                              <a:gd name="T46" fmla="*/ 120650 w 503"/>
                              <a:gd name="T47" fmla="*/ 516255 h 824"/>
                              <a:gd name="T48" fmla="*/ 87630 w 503"/>
                              <a:gd name="T49" fmla="*/ 514985 h 824"/>
                              <a:gd name="T50" fmla="*/ 69850 w 503"/>
                              <a:gd name="T51" fmla="*/ 513715 h 824"/>
                              <a:gd name="T52" fmla="*/ 52705 w 503"/>
                              <a:gd name="T53" fmla="*/ 512445 h 824"/>
                              <a:gd name="T54" fmla="*/ 34925 w 503"/>
                              <a:gd name="T55" fmla="*/ 511175 h 824"/>
                              <a:gd name="T56" fmla="*/ 17780 w 503"/>
                              <a:gd name="T57" fmla="*/ 511175 h 824"/>
                              <a:gd name="T58" fmla="*/ 1905 w 503"/>
                              <a:gd name="T59" fmla="*/ 493395 h 824"/>
                              <a:gd name="T60" fmla="*/ 1905 w 503"/>
                              <a:gd name="T61" fmla="*/ 476250 h 824"/>
                              <a:gd name="T62" fmla="*/ 1905 w 503"/>
                              <a:gd name="T63" fmla="*/ 459105 h 824"/>
                              <a:gd name="T64" fmla="*/ 1905 w 503"/>
                              <a:gd name="T65" fmla="*/ 424180 h 824"/>
                              <a:gd name="T66" fmla="*/ 3175 w 503"/>
                              <a:gd name="T67" fmla="*/ 412115 h 824"/>
                              <a:gd name="T68" fmla="*/ 3175 w 503"/>
                              <a:gd name="T69" fmla="*/ 377190 h 824"/>
                              <a:gd name="T70" fmla="*/ 4445 w 503"/>
                              <a:gd name="T71" fmla="*/ 324485 h 824"/>
                              <a:gd name="T72" fmla="*/ 5715 w 503"/>
                              <a:gd name="T73" fmla="*/ 273685 h 824"/>
                              <a:gd name="T74" fmla="*/ 6985 w 503"/>
                              <a:gd name="T75" fmla="*/ 222885 h 824"/>
                              <a:gd name="T76" fmla="*/ 8255 w 503"/>
                              <a:gd name="T77" fmla="*/ 171450 h 824"/>
                              <a:gd name="T78" fmla="*/ 8255 w 503"/>
                              <a:gd name="T79" fmla="*/ 137160 h 824"/>
                              <a:gd name="T80" fmla="*/ 9525 w 503"/>
                              <a:gd name="T81" fmla="*/ 85725 h 824"/>
                              <a:gd name="T82" fmla="*/ 10795 w 503"/>
                              <a:gd name="T83" fmla="*/ 33655 h 824"/>
                              <a:gd name="T84" fmla="*/ 29845 w 503"/>
                              <a:gd name="T85" fmla="*/ 0 h 824"/>
                              <a:gd name="T86" fmla="*/ 80645 w 503"/>
                              <a:gd name="T87" fmla="*/ 1270 h 824"/>
                              <a:gd name="T88" fmla="*/ 99695 w 503"/>
                              <a:gd name="T89" fmla="*/ 1270 h 824"/>
                              <a:gd name="T90" fmla="*/ 132715 w 503"/>
                              <a:gd name="T91" fmla="*/ 2540 h 824"/>
                              <a:gd name="T92" fmla="*/ 151765 w 503"/>
                              <a:gd name="T93" fmla="*/ 3810 h 824"/>
                              <a:gd name="T94" fmla="*/ 185420 w 503"/>
                              <a:gd name="T95" fmla="*/ 5715 h 824"/>
                              <a:gd name="T96" fmla="*/ 203835 w 503"/>
                              <a:gd name="T97" fmla="*/ 5715 h 824"/>
                              <a:gd name="T98" fmla="*/ 234950 w 503"/>
                              <a:gd name="T99" fmla="*/ 8255 h 824"/>
                              <a:gd name="T100" fmla="*/ 268605 w 503"/>
                              <a:gd name="T101" fmla="*/ 9525 h 824"/>
                              <a:gd name="T102" fmla="*/ 285750 w 503"/>
                              <a:gd name="T103" fmla="*/ 9525 h 824"/>
                              <a:gd name="T104" fmla="*/ 319405 w 503"/>
                              <a:gd name="T105" fmla="*/ 9525 h 824"/>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503" h="824">
                                <a:moveTo>
                                  <a:pt x="503" y="15"/>
                                </a:moveTo>
                                <a:lnTo>
                                  <a:pt x="503" y="42"/>
                                </a:lnTo>
                                <a:lnTo>
                                  <a:pt x="501" y="70"/>
                                </a:lnTo>
                                <a:lnTo>
                                  <a:pt x="501" y="97"/>
                                </a:lnTo>
                                <a:lnTo>
                                  <a:pt x="501" y="123"/>
                                </a:lnTo>
                                <a:lnTo>
                                  <a:pt x="501" y="150"/>
                                </a:lnTo>
                                <a:lnTo>
                                  <a:pt x="501" y="175"/>
                                </a:lnTo>
                                <a:lnTo>
                                  <a:pt x="499" y="203"/>
                                </a:lnTo>
                                <a:lnTo>
                                  <a:pt x="499" y="230"/>
                                </a:lnTo>
                                <a:lnTo>
                                  <a:pt x="499" y="258"/>
                                </a:lnTo>
                                <a:lnTo>
                                  <a:pt x="499" y="283"/>
                                </a:lnTo>
                                <a:lnTo>
                                  <a:pt x="499" y="311"/>
                                </a:lnTo>
                                <a:lnTo>
                                  <a:pt x="497" y="338"/>
                                </a:lnTo>
                                <a:lnTo>
                                  <a:pt x="497" y="366"/>
                                </a:lnTo>
                                <a:lnTo>
                                  <a:pt x="495" y="391"/>
                                </a:lnTo>
                                <a:lnTo>
                                  <a:pt x="495" y="418"/>
                                </a:lnTo>
                                <a:lnTo>
                                  <a:pt x="495" y="446"/>
                                </a:lnTo>
                                <a:lnTo>
                                  <a:pt x="495" y="473"/>
                                </a:lnTo>
                                <a:lnTo>
                                  <a:pt x="495" y="499"/>
                                </a:lnTo>
                                <a:lnTo>
                                  <a:pt x="493" y="526"/>
                                </a:lnTo>
                                <a:lnTo>
                                  <a:pt x="493" y="551"/>
                                </a:lnTo>
                                <a:lnTo>
                                  <a:pt x="493" y="579"/>
                                </a:lnTo>
                                <a:lnTo>
                                  <a:pt x="490" y="606"/>
                                </a:lnTo>
                                <a:lnTo>
                                  <a:pt x="490" y="608"/>
                                </a:lnTo>
                                <a:lnTo>
                                  <a:pt x="490" y="634"/>
                                </a:lnTo>
                                <a:lnTo>
                                  <a:pt x="490" y="661"/>
                                </a:lnTo>
                                <a:lnTo>
                                  <a:pt x="490" y="687"/>
                                </a:lnTo>
                                <a:lnTo>
                                  <a:pt x="490" y="689"/>
                                </a:lnTo>
                                <a:lnTo>
                                  <a:pt x="488" y="714"/>
                                </a:lnTo>
                                <a:lnTo>
                                  <a:pt x="488" y="716"/>
                                </a:lnTo>
                                <a:lnTo>
                                  <a:pt x="488" y="742"/>
                                </a:lnTo>
                                <a:lnTo>
                                  <a:pt x="488" y="769"/>
                                </a:lnTo>
                                <a:lnTo>
                                  <a:pt x="486" y="797"/>
                                </a:lnTo>
                                <a:lnTo>
                                  <a:pt x="486" y="824"/>
                                </a:lnTo>
                                <a:lnTo>
                                  <a:pt x="459" y="822"/>
                                </a:lnTo>
                                <a:lnTo>
                                  <a:pt x="431" y="820"/>
                                </a:lnTo>
                                <a:lnTo>
                                  <a:pt x="410" y="820"/>
                                </a:lnTo>
                                <a:lnTo>
                                  <a:pt x="406" y="820"/>
                                </a:lnTo>
                                <a:lnTo>
                                  <a:pt x="378" y="818"/>
                                </a:lnTo>
                                <a:lnTo>
                                  <a:pt x="351" y="818"/>
                                </a:lnTo>
                                <a:lnTo>
                                  <a:pt x="326" y="816"/>
                                </a:lnTo>
                                <a:lnTo>
                                  <a:pt x="298" y="816"/>
                                </a:lnTo>
                                <a:lnTo>
                                  <a:pt x="273" y="816"/>
                                </a:lnTo>
                                <a:lnTo>
                                  <a:pt x="271" y="816"/>
                                </a:lnTo>
                                <a:lnTo>
                                  <a:pt x="245" y="813"/>
                                </a:lnTo>
                                <a:lnTo>
                                  <a:pt x="243" y="813"/>
                                </a:lnTo>
                                <a:lnTo>
                                  <a:pt x="233" y="813"/>
                                </a:lnTo>
                                <a:lnTo>
                                  <a:pt x="218" y="813"/>
                                </a:lnTo>
                                <a:lnTo>
                                  <a:pt x="216" y="813"/>
                                </a:lnTo>
                                <a:lnTo>
                                  <a:pt x="190" y="813"/>
                                </a:lnTo>
                                <a:lnTo>
                                  <a:pt x="165" y="811"/>
                                </a:lnTo>
                                <a:lnTo>
                                  <a:pt x="140" y="811"/>
                                </a:lnTo>
                                <a:lnTo>
                                  <a:pt x="138" y="811"/>
                                </a:lnTo>
                                <a:lnTo>
                                  <a:pt x="112" y="809"/>
                                </a:lnTo>
                                <a:lnTo>
                                  <a:pt x="110" y="809"/>
                                </a:lnTo>
                                <a:lnTo>
                                  <a:pt x="83" y="807"/>
                                </a:lnTo>
                                <a:lnTo>
                                  <a:pt x="57" y="805"/>
                                </a:lnTo>
                                <a:lnTo>
                                  <a:pt x="55" y="805"/>
                                </a:lnTo>
                                <a:lnTo>
                                  <a:pt x="28" y="805"/>
                                </a:lnTo>
                                <a:lnTo>
                                  <a:pt x="0" y="803"/>
                                </a:lnTo>
                                <a:lnTo>
                                  <a:pt x="3" y="777"/>
                                </a:lnTo>
                                <a:lnTo>
                                  <a:pt x="3" y="775"/>
                                </a:lnTo>
                                <a:lnTo>
                                  <a:pt x="3" y="750"/>
                                </a:lnTo>
                                <a:lnTo>
                                  <a:pt x="3" y="748"/>
                                </a:lnTo>
                                <a:lnTo>
                                  <a:pt x="3" y="723"/>
                                </a:lnTo>
                                <a:lnTo>
                                  <a:pt x="3" y="695"/>
                                </a:lnTo>
                                <a:lnTo>
                                  <a:pt x="3" y="668"/>
                                </a:lnTo>
                                <a:lnTo>
                                  <a:pt x="5" y="649"/>
                                </a:lnTo>
                                <a:lnTo>
                                  <a:pt x="5" y="647"/>
                                </a:lnTo>
                                <a:lnTo>
                                  <a:pt x="5" y="621"/>
                                </a:lnTo>
                                <a:lnTo>
                                  <a:pt x="5" y="594"/>
                                </a:lnTo>
                                <a:lnTo>
                                  <a:pt x="7" y="566"/>
                                </a:lnTo>
                                <a:lnTo>
                                  <a:pt x="7" y="539"/>
                                </a:lnTo>
                                <a:lnTo>
                                  <a:pt x="7" y="511"/>
                                </a:lnTo>
                                <a:lnTo>
                                  <a:pt x="7" y="486"/>
                                </a:lnTo>
                                <a:lnTo>
                                  <a:pt x="9" y="458"/>
                                </a:lnTo>
                                <a:lnTo>
                                  <a:pt x="9" y="431"/>
                                </a:lnTo>
                                <a:lnTo>
                                  <a:pt x="9" y="404"/>
                                </a:lnTo>
                                <a:lnTo>
                                  <a:pt x="9" y="378"/>
                                </a:lnTo>
                                <a:lnTo>
                                  <a:pt x="11" y="351"/>
                                </a:lnTo>
                                <a:lnTo>
                                  <a:pt x="11" y="323"/>
                                </a:lnTo>
                                <a:lnTo>
                                  <a:pt x="11" y="296"/>
                                </a:lnTo>
                                <a:lnTo>
                                  <a:pt x="13" y="270"/>
                                </a:lnTo>
                                <a:lnTo>
                                  <a:pt x="13" y="243"/>
                                </a:lnTo>
                                <a:lnTo>
                                  <a:pt x="13" y="216"/>
                                </a:lnTo>
                                <a:lnTo>
                                  <a:pt x="15" y="188"/>
                                </a:lnTo>
                                <a:lnTo>
                                  <a:pt x="15" y="163"/>
                                </a:lnTo>
                                <a:lnTo>
                                  <a:pt x="15" y="135"/>
                                </a:lnTo>
                                <a:lnTo>
                                  <a:pt x="15" y="108"/>
                                </a:lnTo>
                                <a:lnTo>
                                  <a:pt x="15" y="80"/>
                                </a:lnTo>
                                <a:lnTo>
                                  <a:pt x="17" y="53"/>
                                </a:lnTo>
                                <a:lnTo>
                                  <a:pt x="17" y="28"/>
                                </a:lnTo>
                                <a:lnTo>
                                  <a:pt x="19" y="0"/>
                                </a:lnTo>
                                <a:lnTo>
                                  <a:pt x="47" y="0"/>
                                </a:lnTo>
                                <a:lnTo>
                                  <a:pt x="74" y="2"/>
                                </a:lnTo>
                                <a:lnTo>
                                  <a:pt x="102" y="2"/>
                                </a:lnTo>
                                <a:lnTo>
                                  <a:pt x="127" y="2"/>
                                </a:lnTo>
                                <a:lnTo>
                                  <a:pt x="129" y="2"/>
                                </a:lnTo>
                                <a:lnTo>
                                  <a:pt x="148" y="2"/>
                                </a:lnTo>
                                <a:lnTo>
                                  <a:pt x="157" y="2"/>
                                </a:lnTo>
                                <a:lnTo>
                                  <a:pt x="182" y="4"/>
                                </a:lnTo>
                                <a:lnTo>
                                  <a:pt x="209" y="4"/>
                                </a:lnTo>
                                <a:lnTo>
                                  <a:pt x="212" y="4"/>
                                </a:lnTo>
                                <a:lnTo>
                                  <a:pt x="237" y="6"/>
                                </a:lnTo>
                                <a:lnTo>
                                  <a:pt x="239" y="6"/>
                                </a:lnTo>
                                <a:lnTo>
                                  <a:pt x="264" y="6"/>
                                </a:lnTo>
                                <a:lnTo>
                                  <a:pt x="267" y="6"/>
                                </a:lnTo>
                                <a:lnTo>
                                  <a:pt x="292" y="9"/>
                                </a:lnTo>
                                <a:lnTo>
                                  <a:pt x="319" y="9"/>
                                </a:lnTo>
                                <a:lnTo>
                                  <a:pt x="321" y="9"/>
                                </a:lnTo>
                                <a:lnTo>
                                  <a:pt x="347" y="11"/>
                                </a:lnTo>
                                <a:lnTo>
                                  <a:pt x="370" y="13"/>
                                </a:lnTo>
                                <a:lnTo>
                                  <a:pt x="395" y="13"/>
                                </a:lnTo>
                                <a:lnTo>
                                  <a:pt x="397" y="13"/>
                                </a:lnTo>
                                <a:lnTo>
                                  <a:pt x="423" y="15"/>
                                </a:lnTo>
                                <a:lnTo>
                                  <a:pt x="446" y="15"/>
                                </a:lnTo>
                                <a:lnTo>
                                  <a:pt x="450" y="15"/>
                                </a:lnTo>
                                <a:lnTo>
                                  <a:pt x="476" y="15"/>
                                </a:lnTo>
                                <a:lnTo>
                                  <a:pt x="503" y="15"/>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381" name="Freeform 504"/>
                        <wps:cNvSpPr>
                          <a:spLocks/>
                        </wps:cNvSpPr>
                        <wps:spPr bwMode="auto">
                          <a:xfrm>
                            <a:off x="3967400" y="2190108"/>
                            <a:ext cx="552500" cy="624802"/>
                          </a:xfrm>
                          <a:custGeom>
                            <a:avLst/>
                            <a:gdLst>
                              <a:gd name="T0" fmla="*/ 540385 w 870"/>
                              <a:gd name="T1" fmla="*/ 34925 h 984"/>
                              <a:gd name="T2" fmla="*/ 540385 w 870"/>
                              <a:gd name="T3" fmla="*/ 85725 h 984"/>
                              <a:gd name="T4" fmla="*/ 541655 w 870"/>
                              <a:gd name="T5" fmla="*/ 136525 h 984"/>
                              <a:gd name="T6" fmla="*/ 542925 w 870"/>
                              <a:gd name="T7" fmla="*/ 187960 h 984"/>
                              <a:gd name="T8" fmla="*/ 544195 w 870"/>
                              <a:gd name="T9" fmla="*/ 238760 h 984"/>
                              <a:gd name="T10" fmla="*/ 546100 w 870"/>
                              <a:gd name="T11" fmla="*/ 290830 h 984"/>
                              <a:gd name="T12" fmla="*/ 546100 w 870"/>
                              <a:gd name="T13" fmla="*/ 342265 h 984"/>
                              <a:gd name="T14" fmla="*/ 547370 w 870"/>
                              <a:gd name="T15" fmla="*/ 391795 h 984"/>
                              <a:gd name="T16" fmla="*/ 548640 w 870"/>
                              <a:gd name="T17" fmla="*/ 440055 h 984"/>
                              <a:gd name="T18" fmla="*/ 549910 w 870"/>
                              <a:gd name="T19" fmla="*/ 490855 h 984"/>
                              <a:gd name="T20" fmla="*/ 551180 w 870"/>
                              <a:gd name="T21" fmla="*/ 541655 h 984"/>
                              <a:gd name="T22" fmla="*/ 551180 w 870"/>
                              <a:gd name="T23" fmla="*/ 593090 h 984"/>
                              <a:gd name="T24" fmla="*/ 525780 w 870"/>
                              <a:gd name="T25" fmla="*/ 611505 h 984"/>
                              <a:gd name="T26" fmla="*/ 473710 w 870"/>
                              <a:gd name="T27" fmla="*/ 614045 h 984"/>
                              <a:gd name="T28" fmla="*/ 455930 w 870"/>
                              <a:gd name="T29" fmla="*/ 615950 h 984"/>
                              <a:gd name="T30" fmla="*/ 421005 w 870"/>
                              <a:gd name="T31" fmla="*/ 617220 h 984"/>
                              <a:gd name="T32" fmla="*/ 387350 w 870"/>
                              <a:gd name="T33" fmla="*/ 618490 h 984"/>
                              <a:gd name="T34" fmla="*/ 370205 w 870"/>
                              <a:gd name="T35" fmla="*/ 618490 h 984"/>
                              <a:gd name="T36" fmla="*/ 339090 w 870"/>
                              <a:gd name="T37" fmla="*/ 618490 h 984"/>
                              <a:gd name="T38" fmla="*/ 289560 w 870"/>
                              <a:gd name="T39" fmla="*/ 619760 h 984"/>
                              <a:gd name="T40" fmla="*/ 271145 w 870"/>
                              <a:gd name="T41" fmla="*/ 621030 h 984"/>
                              <a:gd name="T42" fmla="*/ 218440 w 870"/>
                              <a:gd name="T43" fmla="*/ 623570 h 984"/>
                              <a:gd name="T44" fmla="*/ 184785 w 870"/>
                              <a:gd name="T45" fmla="*/ 623570 h 984"/>
                              <a:gd name="T46" fmla="*/ 132715 w 870"/>
                              <a:gd name="T47" fmla="*/ 624840 h 984"/>
                              <a:gd name="T48" fmla="*/ 89535 w 870"/>
                              <a:gd name="T49" fmla="*/ 622300 h 984"/>
                              <a:gd name="T50" fmla="*/ 38735 w 870"/>
                              <a:gd name="T51" fmla="*/ 623570 h 984"/>
                              <a:gd name="T52" fmla="*/ 20320 w 870"/>
                              <a:gd name="T53" fmla="*/ 589915 h 984"/>
                              <a:gd name="T54" fmla="*/ 19050 w 870"/>
                              <a:gd name="T55" fmla="*/ 539115 h 984"/>
                              <a:gd name="T56" fmla="*/ 17145 w 870"/>
                              <a:gd name="T57" fmla="*/ 488315 h 984"/>
                              <a:gd name="T58" fmla="*/ 15875 w 870"/>
                              <a:gd name="T59" fmla="*/ 453390 h 984"/>
                              <a:gd name="T60" fmla="*/ 14605 w 870"/>
                              <a:gd name="T61" fmla="*/ 402590 h 984"/>
                              <a:gd name="T62" fmla="*/ 12065 w 870"/>
                              <a:gd name="T63" fmla="*/ 367665 h 984"/>
                              <a:gd name="T64" fmla="*/ 10795 w 870"/>
                              <a:gd name="T65" fmla="*/ 318135 h 984"/>
                              <a:gd name="T66" fmla="*/ 8255 w 870"/>
                              <a:gd name="T67" fmla="*/ 266700 h 984"/>
                              <a:gd name="T68" fmla="*/ 6985 w 870"/>
                              <a:gd name="T69" fmla="*/ 231775 h 984"/>
                              <a:gd name="T70" fmla="*/ 5080 w 870"/>
                              <a:gd name="T71" fmla="*/ 196850 h 984"/>
                              <a:gd name="T72" fmla="*/ 2540 w 870"/>
                              <a:gd name="T73" fmla="*/ 146050 h 984"/>
                              <a:gd name="T74" fmla="*/ 2540 w 870"/>
                              <a:gd name="T75" fmla="*/ 128905 h 984"/>
                              <a:gd name="T76" fmla="*/ 1270 w 870"/>
                              <a:gd name="T77" fmla="*/ 76200 h 984"/>
                              <a:gd name="T78" fmla="*/ 0 w 870"/>
                              <a:gd name="T79" fmla="*/ 24130 h 984"/>
                              <a:gd name="T80" fmla="*/ 50800 w 870"/>
                              <a:gd name="T81" fmla="*/ 22860 h 984"/>
                              <a:gd name="T82" fmla="*/ 101600 w 870"/>
                              <a:gd name="T83" fmla="*/ 21590 h 984"/>
                              <a:gd name="T84" fmla="*/ 148590 w 870"/>
                              <a:gd name="T85" fmla="*/ 18415 h 984"/>
                              <a:gd name="T86" fmla="*/ 201295 w 870"/>
                              <a:gd name="T87" fmla="*/ 15875 h 984"/>
                              <a:gd name="T88" fmla="*/ 234950 w 870"/>
                              <a:gd name="T89" fmla="*/ 13335 h 984"/>
                              <a:gd name="T90" fmla="*/ 287020 w 870"/>
                              <a:gd name="T91" fmla="*/ 10795 h 984"/>
                              <a:gd name="T92" fmla="*/ 320675 w 870"/>
                              <a:gd name="T93" fmla="*/ 9525 h 984"/>
                              <a:gd name="T94" fmla="*/ 372745 w 870"/>
                              <a:gd name="T95" fmla="*/ 8255 h 984"/>
                              <a:gd name="T96" fmla="*/ 423545 w 870"/>
                              <a:gd name="T97" fmla="*/ 5080 h 984"/>
                              <a:gd name="T98" fmla="*/ 455930 w 870"/>
                              <a:gd name="T99" fmla="*/ 3810 h 984"/>
                              <a:gd name="T100" fmla="*/ 473710 w 870"/>
                              <a:gd name="T101" fmla="*/ 3810 h 984"/>
                              <a:gd name="T102" fmla="*/ 524510 w 870"/>
                              <a:gd name="T103" fmla="*/ 1270 h 984"/>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870" h="984">
                                <a:moveTo>
                                  <a:pt x="849" y="0"/>
                                </a:moveTo>
                                <a:lnTo>
                                  <a:pt x="849" y="27"/>
                                </a:lnTo>
                                <a:lnTo>
                                  <a:pt x="851" y="55"/>
                                </a:lnTo>
                                <a:lnTo>
                                  <a:pt x="851" y="80"/>
                                </a:lnTo>
                                <a:lnTo>
                                  <a:pt x="851" y="108"/>
                                </a:lnTo>
                                <a:lnTo>
                                  <a:pt x="851" y="135"/>
                                </a:lnTo>
                                <a:lnTo>
                                  <a:pt x="853" y="163"/>
                                </a:lnTo>
                                <a:lnTo>
                                  <a:pt x="853" y="188"/>
                                </a:lnTo>
                                <a:lnTo>
                                  <a:pt x="853" y="215"/>
                                </a:lnTo>
                                <a:lnTo>
                                  <a:pt x="855" y="243"/>
                                </a:lnTo>
                                <a:lnTo>
                                  <a:pt x="855" y="268"/>
                                </a:lnTo>
                                <a:lnTo>
                                  <a:pt x="855" y="296"/>
                                </a:lnTo>
                                <a:lnTo>
                                  <a:pt x="857" y="323"/>
                                </a:lnTo>
                                <a:lnTo>
                                  <a:pt x="857" y="351"/>
                                </a:lnTo>
                                <a:lnTo>
                                  <a:pt x="857" y="376"/>
                                </a:lnTo>
                                <a:lnTo>
                                  <a:pt x="857" y="403"/>
                                </a:lnTo>
                                <a:lnTo>
                                  <a:pt x="860" y="431"/>
                                </a:lnTo>
                                <a:lnTo>
                                  <a:pt x="860" y="458"/>
                                </a:lnTo>
                                <a:lnTo>
                                  <a:pt x="860" y="486"/>
                                </a:lnTo>
                                <a:lnTo>
                                  <a:pt x="860" y="513"/>
                                </a:lnTo>
                                <a:lnTo>
                                  <a:pt x="860" y="539"/>
                                </a:lnTo>
                                <a:lnTo>
                                  <a:pt x="862" y="566"/>
                                </a:lnTo>
                                <a:lnTo>
                                  <a:pt x="862" y="594"/>
                                </a:lnTo>
                                <a:lnTo>
                                  <a:pt x="862" y="617"/>
                                </a:lnTo>
                                <a:lnTo>
                                  <a:pt x="862" y="642"/>
                                </a:lnTo>
                                <a:lnTo>
                                  <a:pt x="864" y="665"/>
                                </a:lnTo>
                                <a:lnTo>
                                  <a:pt x="864" y="693"/>
                                </a:lnTo>
                                <a:lnTo>
                                  <a:pt x="864" y="720"/>
                                </a:lnTo>
                                <a:lnTo>
                                  <a:pt x="866" y="746"/>
                                </a:lnTo>
                                <a:lnTo>
                                  <a:pt x="866" y="773"/>
                                </a:lnTo>
                                <a:lnTo>
                                  <a:pt x="866" y="801"/>
                                </a:lnTo>
                                <a:lnTo>
                                  <a:pt x="866" y="826"/>
                                </a:lnTo>
                                <a:lnTo>
                                  <a:pt x="868" y="853"/>
                                </a:lnTo>
                                <a:lnTo>
                                  <a:pt x="868" y="881"/>
                                </a:lnTo>
                                <a:lnTo>
                                  <a:pt x="868" y="908"/>
                                </a:lnTo>
                                <a:lnTo>
                                  <a:pt x="868" y="934"/>
                                </a:lnTo>
                                <a:lnTo>
                                  <a:pt x="870" y="961"/>
                                </a:lnTo>
                                <a:lnTo>
                                  <a:pt x="853" y="963"/>
                                </a:lnTo>
                                <a:lnTo>
                                  <a:pt x="828" y="963"/>
                                </a:lnTo>
                                <a:lnTo>
                                  <a:pt x="800" y="965"/>
                                </a:lnTo>
                                <a:lnTo>
                                  <a:pt x="773" y="967"/>
                                </a:lnTo>
                                <a:lnTo>
                                  <a:pt x="746" y="967"/>
                                </a:lnTo>
                                <a:lnTo>
                                  <a:pt x="718" y="970"/>
                                </a:lnTo>
                                <a:lnTo>
                                  <a:pt x="691" y="970"/>
                                </a:lnTo>
                                <a:lnTo>
                                  <a:pt x="663" y="972"/>
                                </a:lnTo>
                                <a:lnTo>
                                  <a:pt x="638" y="972"/>
                                </a:lnTo>
                                <a:lnTo>
                                  <a:pt x="610" y="974"/>
                                </a:lnTo>
                                <a:lnTo>
                                  <a:pt x="585" y="974"/>
                                </a:lnTo>
                                <a:lnTo>
                                  <a:pt x="583" y="974"/>
                                </a:lnTo>
                                <a:lnTo>
                                  <a:pt x="558" y="974"/>
                                </a:lnTo>
                                <a:lnTo>
                                  <a:pt x="534" y="974"/>
                                </a:lnTo>
                                <a:lnTo>
                                  <a:pt x="509" y="976"/>
                                </a:lnTo>
                                <a:lnTo>
                                  <a:pt x="482" y="976"/>
                                </a:lnTo>
                                <a:lnTo>
                                  <a:pt x="456" y="976"/>
                                </a:lnTo>
                                <a:lnTo>
                                  <a:pt x="454" y="978"/>
                                </a:lnTo>
                                <a:lnTo>
                                  <a:pt x="427" y="978"/>
                                </a:lnTo>
                                <a:lnTo>
                                  <a:pt x="401" y="980"/>
                                </a:lnTo>
                                <a:lnTo>
                                  <a:pt x="372" y="980"/>
                                </a:lnTo>
                                <a:lnTo>
                                  <a:pt x="344" y="982"/>
                                </a:lnTo>
                                <a:lnTo>
                                  <a:pt x="319" y="982"/>
                                </a:lnTo>
                                <a:lnTo>
                                  <a:pt x="291" y="982"/>
                                </a:lnTo>
                                <a:lnTo>
                                  <a:pt x="264" y="984"/>
                                </a:lnTo>
                                <a:lnTo>
                                  <a:pt x="239" y="984"/>
                                </a:lnTo>
                                <a:lnTo>
                                  <a:pt x="209" y="984"/>
                                </a:lnTo>
                                <a:lnTo>
                                  <a:pt x="196" y="978"/>
                                </a:lnTo>
                                <a:lnTo>
                                  <a:pt x="169" y="980"/>
                                </a:lnTo>
                                <a:lnTo>
                                  <a:pt x="141" y="980"/>
                                </a:lnTo>
                                <a:lnTo>
                                  <a:pt x="114" y="980"/>
                                </a:lnTo>
                                <a:lnTo>
                                  <a:pt x="89" y="982"/>
                                </a:lnTo>
                                <a:lnTo>
                                  <a:pt x="61" y="982"/>
                                </a:lnTo>
                                <a:lnTo>
                                  <a:pt x="34" y="982"/>
                                </a:lnTo>
                                <a:lnTo>
                                  <a:pt x="32" y="957"/>
                                </a:lnTo>
                                <a:lnTo>
                                  <a:pt x="32" y="929"/>
                                </a:lnTo>
                                <a:lnTo>
                                  <a:pt x="32" y="902"/>
                                </a:lnTo>
                                <a:lnTo>
                                  <a:pt x="30" y="877"/>
                                </a:lnTo>
                                <a:lnTo>
                                  <a:pt x="30" y="849"/>
                                </a:lnTo>
                                <a:lnTo>
                                  <a:pt x="30" y="822"/>
                                </a:lnTo>
                                <a:lnTo>
                                  <a:pt x="30" y="794"/>
                                </a:lnTo>
                                <a:lnTo>
                                  <a:pt x="27" y="769"/>
                                </a:lnTo>
                                <a:lnTo>
                                  <a:pt x="27" y="741"/>
                                </a:lnTo>
                                <a:lnTo>
                                  <a:pt x="25" y="714"/>
                                </a:lnTo>
                                <a:lnTo>
                                  <a:pt x="25" y="712"/>
                                </a:lnTo>
                                <a:lnTo>
                                  <a:pt x="25" y="686"/>
                                </a:lnTo>
                                <a:lnTo>
                                  <a:pt x="23" y="634"/>
                                </a:lnTo>
                                <a:lnTo>
                                  <a:pt x="21" y="634"/>
                                </a:lnTo>
                                <a:lnTo>
                                  <a:pt x="21" y="606"/>
                                </a:lnTo>
                                <a:lnTo>
                                  <a:pt x="19" y="579"/>
                                </a:lnTo>
                                <a:lnTo>
                                  <a:pt x="19" y="553"/>
                                </a:lnTo>
                                <a:lnTo>
                                  <a:pt x="17" y="526"/>
                                </a:lnTo>
                                <a:lnTo>
                                  <a:pt x="17" y="501"/>
                                </a:lnTo>
                                <a:lnTo>
                                  <a:pt x="15" y="473"/>
                                </a:lnTo>
                                <a:lnTo>
                                  <a:pt x="15" y="446"/>
                                </a:lnTo>
                                <a:lnTo>
                                  <a:pt x="13" y="420"/>
                                </a:lnTo>
                                <a:lnTo>
                                  <a:pt x="13" y="418"/>
                                </a:lnTo>
                                <a:lnTo>
                                  <a:pt x="13" y="393"/>
                                </a:lnTo>
                                <a:lnTo>
                                  <a:pt x="11" y="365"/>
                                </a:lnTo>
                                <a:lnTo>
                                  <a:pt x="8" y="338"/>
                                </a:lnTo>
                                <a:lnTo>
                                  <a:pt x="8" y="310"/>
                                </a:lnTo>
                                <a:lnTo>
                                  <a:pt x="8" y="283"/>
                                </a:lnTo>
                                <a:lnTo>
                                  <a:pt x="6" y="256"/>
                                </a:lnTo>
                                <a:lnTo>
                                  <a:pt x="4" y="230"/>
                                </a:lnTo>
                                <a:lnTo>
                                  <a:pt x="4" y="228"/>
                                </a:lnTo>
                                <a:lnTo>
                                  <a:pt x="4" y="203"/>
                                </a:lnTo>
                                <a:lnTo>
                                  <a:pt x="4" y="175"/>
                                </a:lnTo>
                                <a:lnTo>
                                  <a:pt x="2" y="148"/>
                                </a:lnTo>
                                <a:lnTo>
                                  <a:pt x="2" y="120"/>
                                </a:lnTo>
                                <a:lnTo>
                                  <a:pt x="0" y="93"/>
                                </a:lnTo>
                                <a:lnTo>
                                  <a:pt x="0" y="65"/>
                                </a:lnTo>
                                <a:lnTo>
                                  <a:pt x="0" y="38"/>
                                </a:lnTo>
                                <a:lnTo>
                                  <a:pt x="25" y="38"/>
                                </a:lnTo>
                                <a:lnTo>
                                  <a:pt x="53" y="38"/>
                                </a:lnTo>
                                <a:lnTo>
                                  <a:pt x="80" y="36"/>
                                </a:lnTo>
                                <a:lnTo>
                                  <a:pt x="106" y="34"/>
                                </a:lnTo>
                                <a:lnTo>
                                  <a:pt x="133" y="34"/>
                                </a:lnTo>
                                <a:lnTo>
                                  <a:pt x="160" y="34"/>
                                </a:lnTo>
                                <a:lnTo>
                                  <a:pt x="182" y="32"/>
                                </a:lnTo>
                                <a:lnTo>
                                  <a:pt x="209" y="29"/>
                                </a:lnTo>
                                <a:lnTo>
                                  <a:pt x="234" y="29"/>
                                </a:lnTo>
                                <a:lnTo>
                                  <a:pt x="262" y="27"/>
                                </a:lnTo>
                                <a:lnTo>
                                  <a:pt x="289" y="25"/>
                                </a:lnTo>
                                <a:lnTo>
                                  <a:pt x="317" y="25"/>
                                </a:lnTo>
                                <a:lnTo>
                                  <a:pt x="344" y="23"/>
                                </a:lnTo>
                                <a:lnTo>
                                  <a:pt x="370" y="21"/>
                                </a:lnTo>
                                <a:lnTo>
                                  <a:pt x="397" y="21"/>
                                </a:lnTo>
                                <a:lnTo>
                                  <a:pt x="424" y="19"/>
                                </a:lnTo>
                                <a:lnTo>
                                  <a:pt x="452" y="17"/>
                                </a:lnTo>
                                <a:lnTo>
                                  <a:pt x="477" y="17"/>
                                </a:lnTo>
                                <a:lnTo>
                                  <a:pt x="505" y="17"/>
                                </a:lnTo>
                                <a:lnTo>
                                  <a:pt x="505" y="15"/>
                                </a:lnTo>
                                <a:lnTo>
                                  <a:pt x="532" y="15"/>
                                </a:lnTo>
                                <a:lnTo>
                                  <a:pt x="560" y="13"/>
                                </a:lnTo>
                                <a:lnTo>
                                  <a:pt x="587" y="13"/>
                                </a:lnTo>
                                <a:lnTo>
                                  <a:pt x="612" y="10"/>
                                </a:lnTo>
                                <a:lnTo>
                                  <a:pt x="640" y="10"/>
                                </a:lnTo>
                                <a:lnTo>
                                  <a:pt x="667" y="8"/>
                                </a:lnTo>
                                <a:lnTo>
                                  <a:pt x="691" y="8"/>
                                </a:lnTo>
                                <a:lnTo>
                                  <a:pt x="718" y="6"/>
                                </a:lnTo>
                                <a:lnTo>
                                  <a:pt x="746" y="6"/>
                                </a:lnTo>
                                <a:lnTo>
                                  <a:pt x="773" y="4"/>
                                </a:lnTo>
                                <a:lnTo>
                                  <a:pt x="798" y="2"/>
                                </a:lnTo>
                                <a:lnTo>
                                  <a:pt x="826" y="2"/>
                                </a:lnTo>
                                <a:lnTo>
                                  <a:pt x="849" y="0"/>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382" name="Freeform 505"/>
                        <wps:cNvSpPr>
                          <a:spLocks/>
                        </wps:cNvSpPr>
                        <wps:spPr bwMode="auto">
                          <a:xfrm>
                            <a:off x="3680400" y="2214208"/>
                            <a:ext cx="477500" cy="709302"/>
                          </a:xfrm>
                          <a:custGeom>
                            <a:avLst/>
                            <a:gdLst>
                              <a:gd name="T0" fmla="*/ 287020 w 752"/>
                              <a:gd name="T1" fmla="*/ 34925 h 1117"/>
                              <a:gd name="T2" fmla="*/ 289560 w 752"/>
                              <a:gd name="T3" fmla="*/ 86995 h 1117"/>
                              <a:gd name="T4" fmla="*/ 289560 w 752"/>
                              <a:gd name="T5" fmla="*/ 121920 h 1117"/>
                              <a:gd name="T6" fmla="*/ 292100 w 752"/>
                              <a:gd name="T7" fmla="*/ 155575 h 1117"/>
                              <a:gd name="T8" fmla="*/ 292100 w 752"/>
                              <a:gd name="T9" fmla="*/ 190500 h 1117"/>
                              <a:gd name="T10" fmla="*/ 295275 w 752"/>
                              <a:gd name="T11" fmla="*/ 241300 h 1117"/>
                              <a:gd name="T12" fmla="*/ 296545 w 752"/>
                              <a:gd name="T13" fmla="*/ 276225 h 1117"/>
                              <a:gd name="T14" fmla="*/ 299085 w 752"/>
                              <a:gd name="T15" fmla="*/ 327025 h 1117"/>
                              <a:gd name="T16" fmla="*/ 300355 w 752"/>
                              <a:gd name="T17" fmla="*/ 378460 h 1117"/>
                              <a:gd name="T18" fmla="*/ 302895 w 752"/>
                              <a:gd name="T19" fmla="*/ 427990 h 1117"/>
                              <a:gd name="T20" fmla="*/ 304165 w 752"/>
                              <a:gd name="T21" fmla="*/ 446405 h 1117"/>
                              <a:gd name="T22" fmla="*/ 306070 w 752"/>
                              <a:gd name="T23" fmla="*/ 497840 h 1117"/>
                              <a:gd name="T24" fmla="*/ 307340 w 752"/>
                              <a:gd name="T25" fmla="*/ 548640 h 1117"/>
                              <a:gd name="T26" fmla="*/ 308610 w 752"/>
                              <a:gd name="T27" fmla="*/ 599440 h 1117"/>
                              <a:gd name="T28" fmla="*/ 359410 w 752"/>
                              <a:gd name="T29" fmla="*/ 598170 h 1117"/>
                              <a:gd name="T30" fmla="*/ 411480 w 752"/>
                              <a:gd name="T31" fmla="*/ 596900 h 1117"/>
                              <a:gd name="T32" fmla="*/ 454660 w 752"/>
                              <a:gd name="T33" fmla="*/ 600710 h 1117"/>
                              <a:gd name="T34" fmla="*/ 473710 w 752"/>
                              <a:gd name="T35" fmla="*/ 633095 h 1117"/>
                              <a:gd name="T36" fmla="*/ 476250 w 752"/>
                              <a:gd name="T37" fmla="*/ 683895 h 1117"/>
                              <a:gd name="T38" fmla="*/ 476250 w 752"/>
                              <a:gd name="T39" fmla="*/ 701675 h 1117"/>
                              <a:gd name="T40" fmla="*/ 441325 w 752"/>
                              <a:gd name="T41" fmla="*/ 702945 h 1117"/>
                              <a:gd name="T42" fmla="*/ 396875 w 752"/>
                              <a:gd name="T43" fmla="*/ 701675 h 1117"/>
                              <a:gd name="T44" fmla="*/ 344805 w 752"/>
                              <a:gd name="T45" fmla="*/ 702945 h 1117"/>
                              <a:gd name="T46" fmla="*/ 292100 w 752"/>
                              <a:gd name="T47" fmla="*/ 702945 h 1117"/>
                              <a:gd name="T48" fmla="*/ 241300 w 752"/>
                              <a:gd name="T49" fmla="*/ 704215 h 1117"/>
                              <a:gd name="T50" fmla="*/ 189230 w 752"/>
                              <a:gd name="T51" fmla="*/ 705485 h 1117"/>
                              <a:gd name="T52" fmla="*/ 154305 w 752"/>
                              <a:gd name="T53" fmla="*/ 706755 h 1117"/>
                              <a:gd name="T54" fmla="*/ 120650 w 752"/>
                              <a:gd name="T55" fmla="*/ 708025 h 1117"/>
                              <a:gd name="T56" fmla="*/ 86995 w 752"/>
                              <a:gd name="T57" fmla="*/ 708025 h 1117"/>
                              <a:gd name="T58" fmla="*/ 53340 w 752"/>
                              <a:gd name="T59" fmla="*/ 709295 h 1117"/>
                              <a:gd name="T60" fmla="*/ 19050 w 752"/>
                              <a:gd name="T61" fmla="*/ 709295 h 1117"/>
                              <a:gd name="T62" fmla="*/ 2540 w 752"/>
                              <a:gd name="T63" fmla="*/ 675005 h 1117"/>
                              <a:gd name="T64" fmla="*/ 1270 w 752"/>
                              <a:gd name="T65" fmla="*/ 622300 h 1117"/>
                              <a:gd name="T66" fmla="*/ 1270 w 752"/>
                              <a:gd name="T67" fmla="*/ 571500 h 1117"/>
                              <a:gd name="T68" fmla="*/ 1270 w 752"/>
                              <a:gd name="T69" fmla="*/ 537845 h 1117"/>
                              <a:gd name="T70" fmla="*/ 0 w 752"/>
                              <a:gd name="T71" fmla="*/ 487045 h 1117"/>
                              <a:gd name="T72" fmla="*/ 14605 w 752"/>
                              <a:gd name="T73" fmla="*/ 452120 h 1117"/>
                              <a:gd name="T74" fmla="*/ 65405 w 752"/>
                              <a:gd name="T75" fmla="*/ 450850 h 1117"/>
                              <a:gd name="T76" fmla="*/ 100330 w 752"/>
                              <a:gd name="T77" fmla="*/ 450850 h 1117"/>
                              <a:gd name="T78" fmla="*/ 150495 w 752"/>
                              <a:gd name="T79" fmla="*/ 449580 h 1117"/>
                              <a:gd name="T80" fmla="*/ 201295 w 752"/>
                              <a:gd name="T81" fmla="*/ 448310 h 1117"/>
                              <a:gd name="T82" fmla="*/ 200025 w 752"/>
                              <a:gd name="T83" fmla="*/ 414655 h 1117"/>
                              <a:gd name="T84" fmla="*/ 196850 w 752"/>
                              <a:gd name="T85" fmla="*/ 381000 h 1117"/>
                              <a:gd name="T86" fmla="*/ 195580 w 752"/>
                              <a:gd name="T87" fmla="*/ 330200 h 1117"/>
                              <a:gd name="T88" fmla="*/ 194310 w 752"/>
                              <a:gd name="T89" fmla="*/ 296545 h 1117"/>
                              <a:gd name="T90" fmla="*/ 193040 w 752"/>
                              <a:gd name="T91" fmla="*/ 245745 h 1117"/>
                              <a:gd name="T92" fmla="*/ 191770 w 752"/>
                              <a:gd name="T93" fmla="*/ 210820 h 1117"/>
                              <a:gd name="T94" fmla="*/ 190500 w 752"/>
                              <a:gd name="T95" fmla="*/ 177165 h 1117"/>
                              <a:gd name="T96" fmla="*/ 189230 w 752"/>
                              <a:gd name="T97" fmla="*/ 126365 h 1117"/>
                              <a:gd name="T98" fmla="*/ 186690 w 752"/>
                              <a:gd name="T99" fmla="*/ 73660 h 1117"/>
                              <a:gd name="T100" fmla="*/ 183515 w 752"/>
                              <a:gd name="T101" fmla="*/ 22860 h 1117"/>
                              <a:gd name="T102" fmla="*/ 218440 w 752"/>
                              <a:gd name="T103" fmla="*/ 3810 h 1117"/>
                              <a:gd name="T104" fmla="*/ 269240 w 752"/>
                              <a:gd name="T105" fmla="*/ 1270 h 1117"/>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752" h="1117">
                                <a:moveTo>
                                  <a:pt x="452" y="0"/>
                                </a:moveTo>
                                <a:lnTo>
                                  <a:pt x="452" y="27"/>
                                </a:lnTo>
                                <a:lnTo>
                                  <a:pt x="452" y="55"/>
                                </a:lnTo>
                                <a:lnTo>
                                  <a:pt x="454" y="82"/>
                                </a:lnTo>
                                <a:lnTo>
                                  <a:pt x="454" y="110"/>
                                </a:lnTo>
                                <a:lnTo>
                                  <a:pt x="456" y="137"/>
                                </a:lnTo>
                                <a:lnTo>
                                  <a:pt x="456" y="165"/>
                                </a:lnTo>
                                <a:lnTo>
                                  <a:pt x="456" y="190"/>
                                </a:lnTo>
                                <a:lnTo>
                                  <a:pt x="456" y="192"/>
                                </a:lnTo>
                                <a:lnTo>
                                  <a:pt x="458" y="218"/>
                                </a:lnTo>
                                <a:lnTo>
                                  <a:pt x="460" y="245"/>
                                </a:lnTo>
                                <a:lnTo>
                                  <a:pt x="460" y="272"/>
                                </a:lnTo>
                                <a:lnTo>
                                  <a:pt x="460" y="300"/>
                                </a:lnTo>
                                <a:lnTo>
                                  <a:pt x="463" y="327"/>
                                </a:lnTo>
                                <a:lnTo>
                                  <a:pt x="465" y="355"/>
                                </a:lnTo>
                                <a:lnTo>
                                  <a:pt x="465" y="380"/>
                                </a:lnTo>
                                <a:lnTo>
                                  <a:pt x="465" y="382"/>
                                </a:lnTo>
                                <a:lnTo>
                                  <a:pt x="467" y="408"/>
                                </a:lnTo>
                                <a:lnTo>
                                  <a:pt x="467" y="435"/>
                                </a:lnTo>
                                <a:lnTo>
                                  <a:pt x="469" y="463"/>
                                </a:lnTo>
                                <a:lnTo>
                                  <a:pt x="469" y="488"/>
                                </a:lnTo>
                                <a:lnTo>
                                  <a:pt x="471" y="515"/>
                                </a:lnTo>
                                <a:lnTo>
                                  <a:pt x="471" y="541"/>
                                </a:lnTo>
                                <a:lnTo>
                                  <a:pt x="473" y="568"/>
                                </a:lnTo>
                                <a:lnTo>
                                  <a:pt x="473" y="596"/>
                                </a:lnTo>
                                <a:lnTo>
                                  <a:pt x="475" y="596"/>
                                </a:lnTo>
                                <a:lnTo>
                                  <a:pt x="477" y="648"/>
                                </a:lnTo>
                                <a:lnTo>
                                  <a:pt x="477" y="674"/>
                                </a:lnTo>
                                <a:lnTo>
                                  <a:pt x="477" y="676"/>
                                </a:lnTo>
                                <a:lnTo>
                                  <a:pt x="479" y="703"/>
                                </a:lnTo>
                                <a:lnTo>
                                  <a:pt x="479" y="731"/>
                                </a:lnTo>
                                <a:lnTo>
                                  <a:pt x="482" y="756"/>
                                </a:lnTo>
                                <a:lnTo>
                                  <a:pt x="482" y="784"/>
                                </a:lnTo>
                                <a:lnTo>
                                  <a:pt x="482" y="811"/>
                                </a:lnTo>
                                <a:lnTo>
                                  <a:pt x="482" y="839"/>
                                </a:lnTo>
                                <a:lnTo>
                                  <a:pt x="484" y="864"/>
                                </a:lnTo>
                                <a:lnTo>
                                  <a:pt x="484" y="891"/>
                                </a:lnTo>
                                <a:lnTo>
                                  <a:pt x="484" y="919"/>
                                </a:lnTo>
                                <a:lnTo>
                                  <a:pt x="486" y="944"/>
                                </a:lnTo>
                                <a:lnTo>
                                  <a:pt x="513" y="944"/>
                                </a:lnTo>
                                <a:lnTo>
                                  <a:pt x="541" y="944"/>
                                </a:lnTo>
                                <a:lnTo>
                                  <a:pt x="566" y="942"/>
                                </a:lnTo>
                                <a:lnTo>
                                  <a:pt x="593" y="942"/>
                                </a:lnTo>
                                <a:lnTo>
                                  <a:pt x="621" y="942"/>
                                </a:lnTo>
                                <a:lnTo>
                                  <a:pt x="648" y="940"/>
                                </a:lnTo>
                                <a:lnTo>
                                  <a:pt x="661" y="946"/>
                                </a:lnTo>
                                <a:lnTo>
                                  <a:pt x="691" y="946"/>
                                </a:lnTo>
                                <a:lnTo>
                                  <a:pt x="716" y="946"/>
                                </a:lnTo>
                                <a:lnTo>
                                  <a:pt x="743" y="944"/>
                                </a:lnTo>
                                <a:lnTo>
                                  <a:pt x="746" y="972"/>
                                </a:lnTo>
                                <a:lnTo>
                                  <a:pt x="746" y="997"/>
                                </a:lnTo>
                                <a:lnTo>
                                  <a:pt x="748" y="1025"/>
                                </a:lnTo>
                                <a:lnTo>
                                  <a:pt x="750" y="1052"/>
                                </a:lnTo>
                                <a:lnTo>
                                  <a:pt x="750" y="1077"/>
                                </a:lnTo>
                                <a:lnTo>
                                  <a:pt x="752" y="1105"/>
                                </a:lnTo>
                                <a:lnTo>
                                  <a:pt x="750" y="1105"/>
                                </a:lnTo>
                                <a:lnTo>
                                  <a:pt x="724" y="1105"/>
                                </a:lnTo>
                                <a:lnTo>
                                  <a:pt x="697" y="1107"/>
                                </a:lnTo>
                                <a:lnTo>
                                  <a:pt x="695" y="1107"/>
                                </a:lnTo>
                                <a:lnTo>
                                  <a:pt x="667" y="1107"/>
                                </a:lnTo>
                                <a:lnTo>
                                  <a:pt x="650" y="1105"/>
                                </a:lnTo>
                                <a:lnTo>
                                  <a:pt x="625" y="1105"/>
                                </a:lnTo>
                                <a:lnTo>
                                  <a:pt x="598" y="1105"/>
                                </a:lnTo>
                                <a:lnTo>
                                  <a:pt x="570" y="1105"/>
                                </a:lnTo>
                                <a:lnTo>
                                  <a:pt x="543" y="1107"/>
                                </a:lnTo>
                                <a:lnTo>
                                  <a:pt x="515" y="1107"/>
                                </a:lnTo>
                                <a:lnTo>
                                  <a:pt x="488" y="1107"/>
                                </a:lnTo>
                                <a:lnTo>
                                  <a:pt x="460" y="1107"/>
                                </a:lnTo>
                                <a:lnTo>
                                  <a:pt x="435" y="1109"/>
                                </a:lnTo>
                                <a:lnTo>
                                  <a:pt x="408" y="1109"/>
                                </a:lnTo>
                                <a:lnTo>
                                  <a:pt x="380" y="1109"/>
                                </a:lnTo>
                                <a:lnTo>
                                  <a:pt x="353" y="1111"/>
                                </a:lnTo>
                                <a:lnTo>
                                  <a:pt x="323" y="1111"/>
                                </a:lnTo>
                                <a:lnTo>
                                  <a:pt x="298" y="1111"/>
                                </a:lnTo>
                                <a:lnTo>
                                  <a:pt x="270" y="1113"/>
                                </a:lnTo>
                                <a:lnTo>
                                  <a:pt x="243" y="1113"/>
                                </a:lnTo>
                                <a:lnTo>
                                  <a:pt x="218" y="1115"/>
                                </a:lnTo>
                                <a:lnTo>
                                  <a:pt x="190" y="1115"/>
                                </a:lnTo>
                                <a:lnTo>
                                  <a:pt x="165" y="1115"/>
                                </a:lnTo>
                                <a:lnTo>
                                  <a:pt x="137" y="1115"/>
                                </a:lnTo>
                                <a:lnTo>
                                  <a:pt x="110" y="1115"/>
                                </a:lnTo>
                                <a:lnTo>
                                  <a:pt x="84" y="1117"/>
                                </a:lnTo>
                                <a:lnTo>
                                  <a:pt x="57" y="1117"/>
                                </a:lnTo>
                                <a:lnTo>
                                  <a:pt x="30" y="1117"/>
                                </a:lnTo>
                                <a:lnTo>
                                  <a:pt x="4" y="1117"/>
                                </a:lnTo>
                                <a:lnTo>
                                  <a:pt x="4" y="1090"/>
                                </a:lnTo>
                                <a:lnTo>
                                  <a:pt x="4" y="1063"/>
                                </a:lnTo>
                                <a:lnTo>
                                  <a:pt x="4" y="1035"/>
                                </a:lnTo>
                                <a:lnTo>
                                  <a:pt x="4" y="1008"/>
                                </a:lnTo>
                                <a:lnTo>
                                  <a:pt x="2" y="980"/>
                                </a:lnTo>
                                <a:lnTo>
                                  <a:pt x="2" y="955"/>
                                </a:lnTo>
                                <a:lnTo>
                                  <a:pt x="2" y="927"/>
                                </a:lnTo>
                                <a:lnTo>
                                  <a:pt x="2" y="900"/>
                                </a:lnTo>
                                <a:lnTo>
                                  <a:pt x="2" y="875"/>
                                </a:lnTo>
                                <a:lnTo>
                                  <a:pt x="2" y="872"/>
                                </a:lnTo>
                                <a:lnTo>
                                  <a:pt x="2" y="847"/>
                                </a:lnTo>
                                <a:lnTo>
                                  <a:pt x="2" y="820"/>
                                </a:lnTo>
                                <a:lnTo>
                                  <a:pt x="0" y="792"/>
                                </a:lnTo>
                                <a:lnTo>
                                  <a:pt x="0" y="767"/>
                                </a:lnTo>
                                <a:lnTo>
                                  <a:pt x="0" y="739"/>
                                </a:lnTo>
                                <a:lnTo>
                                  <a:pt x="0" y="712"/>
                                </a:lnTo>
                                <a:lnTo>
                                  <a:pt x="23" y="712"/>
                                </a:lnTo>
                                <a:lnTo>
                                  <a:pt x="51" y="712"/>
                                </a:lnTo>
                                <a:lnTo>
                                  <a:pt x="78" y="712"/>
                                </a:lnTo>
                                <a:lnTo>
                                  <a:pt x="103" y="710"/>
                                </a:lnTo>
                                <a:lnTo>
                                  <a:pt x="131" y="710"/>
                                </a:lnTo>
                                <a:lnTo>
                                  <a:pt x="158" y="710"/>
                                </a:lnTo>
                                <a:lnTo>
                                  <a:pt x="184" y="710"/>
                                </a:lnTo>
                                <a:lnTo>
                                  <a:pt x="209" y="710"/>
                                </a:lnTo>
                                <a:lnTo>
                                  <a:pt x="237" y="708"/>
                                </a:lnTo>
                                <a:lnTo>
                                  <a:pt x="264" y="708"/>
                                </a:lnTo>
                                <a:lnTo>
                                  <a:pt x="291" y="706"/>
                                </a:lnTo>
                                <a:lnTo>
                                  <a:pt x="317" y="706"/>
                                </a:lnTo>
                                <a:lnTo>
                                  <a:pt x="315" y="680"/>
                                </a:lnTo>
                                <a:lnTo>
                                  <a:pt x="315" y="653"/>
                                </a:lnTo>
                                <a:lnTo>
                                  <a:pt x="313" y="627"/>
                                </a:lnTo>
                                <a:lnTo>
                                  <a:pt x="313" y="600"/>
                                </a:lnTo>
                                <a:lnTo>
                                  <a:pt x="310" y="600"/>
                                </a:lnTo>
                                <a:lnTo>
                                  <a:pt x="310" y="575"/>
                                </a:lnTo>
                                <a:lnTo>
                                  <a:pt x="310" y="547"/>
                                </a:lnTo>
                                <a:lnTo>
                                  <a:pt x="308" y="520"/>
                                </a:lnTo>
                                <a:lnTo>
                                  <a:pt x="308" y="494"/>
                                </a:lnTo>
                                <a:lnTo>
                                  <a:pt x="306" y="467"/>
                                </a:lnTo>
                                <a:lnTo>
                                  <a:pt x="306" y="439"/>
                                </a:lnTo>
                                <a:lnTo>
                                  <a:pt x="306" y="412"/>
                                </a:lnTo>
                                <a:lnTo>
                                  <a:pt x="304" y="387"/>
                                </a:lnTo>
                                <a:lnTo>
                                  <a:pt x="304" y="359"/>
                                </a:lnTo>
                                <a:lnTo>
                                  <a:pt x="302" y="332"/>
                                </a:lnTo>
                                <a:lnTo>
                                  <a:pt x="302" y="306"/>
                                </a:lnTo>
                                <a:lnTo>
                                  <a:pt x="300" y="279"/>
                                </a:lnTo>
                                <a:lnTo>
                                  <a:pt x="300" y="251"/>
                                </a:lnTo>
                                <a:lnTo>
                                  <a:pt x="298" y="226"/>
                                </a:lnTo>
                                <a:lnTo>
                                  <a:pt x="298" y="199"/>
                                </a:lnTo>
                                <a:lnTo>
                                  <a:pt x="296" y="171"/>
                                </a:lnTo>
                                <a:lnTo>
                                  <a:pt x="296" y="144"/>
                                </a:lnTo>
                                <a:lnTo>
                                  <a:pt x="294" y="116"/>
                                </a:lnTo>
                                <a:lnTo>
                                  <a:pt x="294" y="91"/>
                                </a:lnTo>
                                <a:lnTo>
                                  <a:pt x="291" y="63"/>
                                </a:lnTo>
                                <a:lnTo>
                                  <a:pt x="289" y="36"/>
                                </a:lnTo>
                                <a:lnTo>
                                  <a:pt x="289" y="8"/>
                                </a:lnTo>
                                <a:lnTo>
                                  <a:pt x="317" y="6"/>
                                </a:lnTo>
                                <a:lnTo>
                                  <a:pt x="344" y="6"/>
                                </a:lnTo>
                                <a:lnTo>
                                  <a:pt x="370" y="6"/>
                                </a:lnTo>
                                <a:lnTo>
                                  <a:pt x="397" y="4"/>
                                </a:lnTo>
                                <a:lnTo>
                                  <a:pt x="424" y="2"/>
                                </a:lnTo>
                                <a:lnTo>
                                  <a:pt x="450" y="0"/>
                                </a:lnTo>
                                <a:lnTo>
                                  <a:pt x="452" y="0"/>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13" name="Freeform 506"/>
                        <wps:cNvSpPr>
                          <a:spLocks/>
                        </wps:cNvSpPr>
                        <wps:spPr bwMode="auto">
                          <a:xfrm>
                            <a:off x="2309400" y="2250408"/>
                            <a:ext cx="484600" cy="543602"/>
                          </a:xfrm>
                          <a:custGeom>
                            <a:avLst/>
                            <a:gdLst>
                              <a:gd name="T0" fmla="*/ 143510 w 763"/>
                              <a:gd name="T1" fmla="*/ 0 h 856"/>
                              <a:gd name="T2" fmla="*/ 280670 w 763"/>
                              <a:gd name="T3" fmla="*/ 1270 h 856"/>
                              <a:gd name="T4" fmla="*/ 400050 w 763"/>
                              <a:gd name="T5" fmla="*/ 2540 h 856"/>
                              <a:gd name="T6" fmla="*/ 484505 w 763"/>
                              <a:gd name="T7" fmla="*/ 6985 h 856"/>
                              <a:gd name="T8" fmla="*/ 484505 w 763"/>
                              <a:gd name="T9" fmla="*/ 20320 h 856"/>
                              <a:gd name="T10" fmla="*/ 478790 w 763"/>
                              <a:gd name="T11" fmla="*/ 33655 h 856"/>
                              <a:gd name="T12" fmla="*/ 478790 w 763"/>
                              <a:gd name="T13" fmla="*/ 45720 h 856"/>
                              <a:gd name="T14" fmla="*/ 472440 w 763"/>
                              <a:gd name="T15" fmla="*/ 55245 h 856"/>
                              <a:gd name="T16" fmla="*/ 462915 w 763"/>
                              <a:gd name="T17" fmla="*/ 62865 h 856"/>
                              <a:gd name="T18" fmla="*/ 454660 w 763"/>
                              <a:gd name="T19" fmla="*/ 71120 h 856"/>
                              <a:gd name="T20" fmla="*/ 449580 w 763"/>
                              <a:gd name="T21" fmla="*/ 84455 h 856"/>
                              <a:gd name="T22" fmla="*/ 445770 w 763"/>
                              <a:gd name="T23" fmla="*/ 96520 h 856"/>
                              <a:gd name="T24" fmla="*/ 442595 w 763"/>
                              <a:gd name="T25" fmla="*/ 108585 h 856"/>
                              <a:gd name="T26" fmla="*/ 434975 w 763"/>
                              <a:gd name="T27" fmla="*/ 123190 h 856"/>
                              <a:gd name="T28" fmla="*/ 419735 w 763"/>
                              <a:gd name="T29" fmla="*/ 143510 h 856"/>
                              <a:gd name="T30" fmla="*/ 413385 w 763"/>
                              <a:gd name="T31" fmla="*/ 163830 h 856"/>
                              <a:gd name="T32" fmla="*/ 406400 w 763"/>
                              <a:gd name="T33" fmla="*/ 174625 h 856"/>
                              <a:gd name="T34" fmla="*/ 400050 w 763"/>
                              <a:gd name="T35" fmla="*/ 185420 h 856"/>
                              <a:gd name="T36" fmla="*/ 389255 w 763"/>
                              <a:gd name="T37" fmla="*/ 195580 h 856"/>
                              <a:gd name="T38" fmla="*/ 385445 w 763"/>
                              <a:gd name="T39" fmla="*/ 209550 h 856"/>
                              <a:gd name="T40" fmla="*/ 381000 w 763"/>
                              <a:gd name="T41" fmla="*/ 225425 h 856"/>
                              <a:gd name="T42" fmla="*/ 385445 w 763"/>
                              <a:gd name="T43" fmla="*/ 236220 h 856"/>
                              <a:gd name="T44" fmla="*/ 389255 w 763"/>
                              <a:gd name="T45" fmla="*/ 249555 h 856"/>
                              <a:gd name="T46" fmla="*/ 387985 w 763"/>
                              <a:gd name="T47" fmla="*/ 262890 h 856"/>
                              <a:gd name="T48" fmla="*/ 391795 w 763"/>
                              <a:gd name="T49" fmla="*/ 274955 h 856"/>
                              <a:gd name="T50" fmla="*/ 394335 w 763"/>
                              <a:gd name="T51" fmla="*/ 287020 h 856"/>
                              <a:gd name="T52" fmla="*/ 397510 w 763"/>
                              <a:gd name="T53" fmla="*/ 299085 h 856"/>
                              <a:gd name="T54" fmla="*/ 393065 w 763"/>
                              <a:gd name="T55" fmla="*/ 312420 h 856"/>
                              <a:gd name="T56" fmla="*/ 383540 w 763"/>
                              <a:gd name="T57" fmla="*/ 324485 h 856"/>
                              <a:gd name="T58" fmla="*/ 366395 w 763"/>
                              <a:gd name="T59" fmla="*/ 335280 h 856"/>
                              <a:gd name="T60" fmla="*/ 354330 w 763"/>
                              <a:gd name="T61" fmla="*/ 344805 h 856"/>
                              <a:gd name="T62" fmla="*/ 343535 w 763"/>
                              <a:gd name="T63" fmla="*/ 355600 h 856"/>
                              <a:gd name="T64" fmla="*/ 334010 w 763"/>
                              <a:gd name="T65" fmla="*/ 368935 h 856"/>
                              <a:gd name="T66" fmla="*/ 339725 w 763"/>
                              <a:gd name="T67" fmla="*/ 381000 h 856"/>
                              <a:gd name="T68" fmla="*/ 331470 w 763"/>
                              <a:gd name="T69" fmla="*/ 396875 h 856"/>
                              <a:gd name="T70" fmla="*/ 320675 w 763"/>
                              <a:gd name="T71" fmla="*/ 408940 h 856"/>
                              <a:gd name="T72" fmla="*/ 314325 w 763"/>
                              <a:gd name="T73" fmla="*/ 417195 h 856"/>
                              <a:gd name="T74" fmla="*/ 307340 w 763"/>
                              <a:gd name="T75" fmla="*/ 424180 h 856"/>
                              <a:gd name="T76" fmla="*/ 300355 w 763"/>
                              <a:gd name="T77" fmla="*/ 433070 h 856"/>
                              <a:gd name="T78" fmla="*/ 295275 w 763"/>
                              <a:gd name="T79" fmla="*/ 448310 h 856"/>
                              <a:gd name="T80" fmla="*/ 299085 w 763"/>
                              <a:gd name="T81" fmla="*/ 470535 h 856"/>
                              <a:gd name="T82" fmla="*/ 291465 w 763"/>
                              <a:gd name="T83" fmla="*/ 485775 h 856"/>
                              <a:gd name="T84" fmla="*/ 272415 w 763"/>
                              <a:gd name="T85" fmla="*/ 495300 h 856"/>
                              <a:gd name="T86" fmla="*/ 257810 w 763"/>
                              <a:gd name="T87" fmla="*/ 487045 h 856"/>
                              <a:gd name="T88" fmla="*/ 241935 w 763"/>
                              <a:gd name="T89" fmla="*/ 493395 h 856"/>
                              <a:gd name="T90" fmla="*/ 225425 w 763"/>
                              <a:gd name="T91" fmla="*/ 497840 h 856"/>
                              <a:gd name="T92" fmla="*/ 208280 w 763"/>
                              <a:gd name="T93" fmla="*/ 497840 h 856"/>
                              <a:gd name="T94" fmla="*/ 190500 w 763"/>
                              <a:gd name="T95" fmla="*/ 496570 h 856"/>
                              <a:gd name="T96" fmla="*/ 173355 w 763"/>
                              <a:gd name="T97" fmla="*/ 504190 h 856"/>
                              <a:gd name="T98" fmla="*/ 162560 w 763"/>
                              <a:gd name="T99" fmla="*/ 509905 h 856"/>
                              <a:gd name="T100" fmla="*/ 150495 w 763"/>
                              <a:gd name="T101" fmla="*/ 514985 h 856"/>
                              <a:gd name="T102" fmla="*/ 135890 w 763"/>
                              <a:gd name="T103" fmla="*/ 524510 h 856"/>
                              <a:gd name="T104" fmla="*/ 122555 w 763"/>
                              <a:gd name="T105" fmla="*/ 532765 h 856"/>
                              <a:gd name="T106" fmla="*/ 106045 w 763"/>
                              <a:gd name="T107" fmla="*/ 540385 h 856"/>
                              <a:gd name="T108" fmla="*/ 103505 w 763"/>
                              <a:gd name="T109" fmla="*/ 446405 h 856"/>
                              <a:gd name="T110" fmla="*/ 69850 w 763"/>
                              <a:gd name="T111" fmla="*/ 410210 h 856"/>
                              <a:gd name="T112" fmla="*/ 3175 w 763"/>
                              <a:gd name="T113" fmla="*/ 325755 h 856"/>
                              <a:gd name="T114" fmla="*/ 5715 w 763"/>
                              <a:gd name="T115" fmla="*/ 170180 h 856"/>
                              <a:gd name="T116" fmla="*/ 5715 w 763"/>
                              <a:gd name="T117" fmla="*/ 0 h 85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763" h="856">
                                <a:moveTo>
                                  <a:pt x="9" y="0"/>
                                </a:moveTo>
                                <a:lnTo>
                                  <a:pt x="36" y="0"/>
                                </a:lnTo>
                                <a:lnTo>
                                  <a:pt x="64" y="0"/>
                                </a:lnTo>
                                <a:lnTo>
                                  <a:pt x="91" y="0"/>
                                </a:lnTo>
                                <a:lnTo>
                                  <a:pt x="119" y="0"/>
                                </a:lnTo>
                                <a:lnTo>
                                  <a:pt x="144" y="0"/>
                                </a:lnTo>
                                <a:lnTo>
                                  <a:pt x="171" y="0"/>
                                </a:lnTo>
                                <a:lnTo>
                                  <a:pt x="199" y="0"/>
                                </a:lnTo>
                                <a:lnTo>
                                  <a:pt x="224" y="0"/>
                                </a:lnTo>
                                <a:lnTo>
                                  <a:pt x="226" y="0"/>
                                </a:lnTo>
                                <a:lnTo>
                                  <a:pt x="235" y="0"/>
                                </a:lnTo>
                                <a:lnTo>
                                  <a:pt x="252" y="0"/>
                                </a:lnTo>
                                <a:lnTo>
                                  <a:pt x="279" y="2"/>
                                </a:lnTo>
                                <a:lnTo>
                                  <a:pt x="307" y="2"/>
                                </a:lnTo>
                                <a:lnTo>
                                  <a:pt x="332" y="2"/>
                                </a:lnTo>
                                <a:lnTo>
                                  <a:pt x="359" y="2"/>
                                </a:lnTo>
                                <a:lnTo>
                                  <a:pt x="362" y="2"/>
                                </a:lnTo>
                                <a:lnTo>
                                  <a:pt x="387" y="2"/>
                                </a:lnTo>
                                <a:lnTo>
                                  <a:pt x="414" y="2"/>
                                </a:lnTo>
                                <a:lnTo>
                                  <a:pt x="442" y="2"/>
                                </a:lnTo>
                                <a:lnTo>
                                  <a:pt x="469" y="2"/>
                                </a:lnTo>
                                <a:lnTo>
                                  <a:pt x="497" y="2"/>
                                </a:lnTo>
                                <a:lnTo>
                                  <a:pt x="522" y="2"/>
                                </a:lnTo>
                                <a:lnTo>
                                  <a:pt x="531" y="2"/>
                                </a:lnTo>
                                <a:lnTo>
                                  <a:pt x="550" y="2"/>
                                </a:lnTo>
                                <a:lnTo>
                                  <a:pt x="575" y="4"/>
                                </a:lnTo>
                                <a:lnTo>
                                  <a:pt x="577" y="4"/>
                                </a:lnTo>
                                <a:lnTo>
                                  <a:pt x="588" y="4"/>
                                </a:lnTo>
                                <a:lnTo>
                                  <a:pt x="602" y="4"/>
                                </a:lnTo>
                                <a:lnTo>
                                  <a:pt x="630" y="4"/>
                                </a:lnTo>
                                <a:lnTo>
                                  <a:pt x="657" y="4"/>
                                </a:lnTo>
                                <a:lnTo>
                                  <a:pt x="683" y="4"/>
                                </a:lnTo>
                                <a:lnTo>
                                  <a:pt x="685" y="4"/>
                                </a:lnTo>
                                <a:lnTo>
                                  <a:pt x="691" y="4"/>
                                </a:lnTo>
                                <a:lnTo>
                                  <a:pt x="710" y="4"/>
                                </a:lnTo>
                                <a:lnTo>
                                  <a:pt x="738" y="4"/>
                                </a:lnTo>
                                <a:lnTo>
                                  <a:pt x="763" y="4"/>
                                </a:lnTo>
                                <a:lnTo>
                                  <a:pt x="763" y="6"/>
                                </a:lnTo>
                                <a:lnTo>
                                  <a:pt x="763" y="8"/>
                                </a:lnTo>
                                <a:lnTo>
                                  <a:pt x="763" y="11"/>
                                </a:lnTo>
                                <a:lnTo>
                                  <a:pt x="761" y="15"/>
                                </a:lnTo>
                                <a:lnTo>
                                  <a:pt x="761" y="17"/>
                                </a:lnTo>
                                <a:lnTo>
                                  <a:pt x="763" y="17"/>
                                </a:lnTo>
                                <a:lnTo>
                                  <a:pt x="763" y="19"/>
                                </a:lnTo>
                                <a:lnTo>
                                  <a:pt x="763" y="21"/>
                                </a:lnTo>
                                <a:lnTo>
                                  <a:pt x="763" y="23"/>
                                </a:lnTo>
                                <a:lnTo>
                                  <a:pt x="763" y="25"/>
                                </a:lnTo>
                                <a:lnTo>
                                  <a:pt x="763" y="27"/>
                                </a:lnTo>
                                <a:lnTo>
                                  <a:pt x="763" y="30"/>
                                </a:lnTo>
                                <a:lnTo>
                                  <a:pt x="763" y="32"/>
                                </a:lnTo>
                                <a:lnTo>
                                  <a:pt x="763" y="34"/>
                                </a:lnTo>
                                <a:lnTo>
                                  <a:pt x="761" y="34"/>
                                </a:lnTo>
                                <a:lnTo>
                                  <a:pt x="761" y="38"/>
                                </a:lnTo>
                                <a:lnTo>
                                  <a:pt x="759" y="40"/>
                                </a:lnTo>
                                <a:lnTo>
                                  <a:pt x="759" y="42"/>
                                </a:lnTo>
                                <a:lnTo>
                                  <a:pt x="757" y="44"/>
                                </a:lnTo>
                                <a:lnTo>
                                  <a:pt x="757" y="46"/>
                                </a:lnTo>
                                <a:lnTo>
                                  <a:pt x="757" y="49"/>
                                </a:lnTo>
                                <a:lnTo>
                                  <a:pt x="754" y="51"/>
                                </a:lnTo>
                                <a:lnTo>
                                  <a:pt x="754" y="53"/>
                                </a:lnTo>
                                <a:lnTo>
                                  <a:pt x="754" y="55"/>
                                </a:lnTo>
                                <a:lnTo>
                                  <a:pt x="752" y="55"/>
                                </a:lnTo>
                                <a:lnTo>
                                  <a:pt x="752" y="57"/>
                                </a:lnTo>
                                <a:lnTo>
                                  <a:pt x="752" y="59"/>
                                </a:lnTo>
                                <a:lnTo>
                                  <a:pt x="754" y="61"/>
                                </a:lnTo>
                                <a:lnTo>
                                  <a:pt x="754" y="63"/>
                                </a:lnTo>
                                <a:lnTo>
                                  <a:pt x="754" y="65"/>
                                </a:lnTo>
                                <a:lnTo>
                                  <a:pt x="754" y="68"/>
                                </a:lnTo>
                                <a:lnTo>
                                  <a:pt x="754" y="70"/>
                                </a:lnTo>
                                <a:lnTo>
                                  <a:pt x="754" y="72"/>
                                </a:lnTo>
                                <a:lnTo>
                                  <a:pt x="754" y="74"/>
                                </a:lnTo>
                                <a:lnTo>
                                  <a:pt x="752" y="74"/>
                                </a:lnTo>
                                <a:lnTo>
                                  <a:pt x="752" y="76"/>
                                </a:lnTo>
                                <a:lnTo>
                                  <a:pt x="750" y="76"/>
                                </a:lnTo>
                                <a:lnTo>
                                  <a:pt x="750" y="78"/>
                                </a:lnTo>
                                <a:lnTo>
                                  <a:pt x="748" y="78"/>
                                </a:lnTo>
                                <a:lnTo>
                                  <a:pt x="748" y="80"/>
                                </a:lnTo>
                                <a:lnTo>
                                  <a:pt x="746" y="84"/>
                                </a:lnTo>
                                <a:lnTo>
                                  <a:pt x="744" y="84"/>
                                </a:lnTo>
                                <a:lnTo>
                                  <a:pt x="744" y="87"/>
                                </a:lnTo>
                                <a:lnTo>
                                  <a:pt x="742" y="89"/>
                                </a:lnTo>
                                <a:lnTo>
                                  <a:pt x="742" y="91"/>
                                </a:lnTo>
                                <a:lnTo>
                                  <a:pt x="740" y="91"/>
                                </a:lnTo>
                                <a:lnTo>
                                  <a:pt x="740" y="93"/>
                                </a:lnTo>
                                <a:lnTo>
                                  <a:pt x="738" y="93"/>
                                </a:lnTo>
                                <a:lnTo>
                                  <a:pt x="738" y="95"/>
                                </a:lnTo>
                                <a:lnTo>
                                  <a:pt x="735" y="95"/>
                                </a:lnTo>
                                <a:lnTo>
                                  <a:pt x="733" y="97"/>
                                </a:lnTo>
                                <a:lnTo>
                                  <a:pt x="731" y="99"/>
                                </a:lnTo>
                                <a:lnTo>
                                  <a:pt x="729" y="99"/>
                                </a:lnTo>
                                <a:lnTo>
                                  <a:pt x="729" y="101"/>
                                </a:lnTo>
                                <a:lnTo>
                                  <a:pt x="727" y="101"/>
                                </a:lnTo>
                                <a:lnTo>
                                  <a:pt x="725" y="103"/>
                                </a:lnTo>
                                <a:lnTo>
                                  <a:pt x="723" y="103"/>
                                </a:lnTo>
                                <a:lnTo>
                                  <a:pt x="721" y="106"/>
                                </a:lnTo>
                                <a:lnTo>
                                  <a:pt x="721" y="108"/>
                                </a:lnTo>
                                <a:lnTo>
                                  <a:pt x="718" y="108"/>
                                </a:lnTo>
                                <a:lnTo>
                                  <a:pt x="718" y="110"/>
                                </a:lnTo>
                                <a:lnTo>
                                  <a:pt x="716" y="110"/>
                                </a:lnTo>
                                <a:lnTo>
                                  <a:pt x="716" y="112"/>
                                </a:lnTo>
                                <a:lnTo>
                                  <a:pt x="716" y="114"/>
                                </a:lnTo>
                                <a:lnTo>
                                  <a:pt x="714" y="116"/>
                                </a:lnTo>
                                <a:lnTo>
                                  <a:pt x="714" y="118"/>
                                </a:lnTo>
                                <a:lnTo>
                                  <a:pt x="712" y="120"/>
                                </a:lnTo>
                                <a:lnTo>
                                  <a:pt x="712" y="122"/>
                                </a:lnTo>
                                <a:lnTo>
                                  <a:pt x="712" y="125"/>
                                </a:lnTo>
                                <a:lnTo>
                                  <a:pt x="710" y="125"/>
                                </a:lnTo>
                                <a:lnTo>
                                  <a:pt x="710" y="127"/>
                                </a:lnTo>
                                <a:lnTo>
                                  <a:pt x="708" y="131"/>
                                </a:lnTo>
                                <a:lnTo>
                                  <a:pt x="708" y="133"/>
                                </a:lnTo>
                                <a:lnTo>
                                  <a:pt x="708" y="135"/>
                                </a:lnTo>
                                <a:lnTo>
                                  <a:pt x="706" y="135"/>
                                </a:lnTo>
                                <a:lnTo>
                                  <a:pt x="706" y="137"/>
                                </a:lnTo>
                                <a:lnTo>
                                  <a:pt x="706" y="139"/>
                                </a:lnTo>
                                <a:lnTo>
                                  <a:pt x="706" y="142"/>
                                </a:lnTo>
                                <a:lnTo>
                                  <a:pt x="706" y="144"/>
                                </a:lnTo>
                                <a:lnTo>
                                  <a:pt x="706" y="146"/>
                                </a:lnTo>
                                <a:lnTo>
                                  <a:pt x="704" y="148"/>
                                </a:lnTo>
                                <a:lnTo>
                                  <a:pt x="704" y="150"/>
                                </a:lnTo>
                                <a:lnTo>
                                  <a:pt x="702" y="152"/>
                                </a:lnTo>
                                <a:lnTo>
                                  <a:pt x="702" y="156"/>
                                </a:lnTo>
                                <a:lnTo>
                                  <a:pt x="702" y="158"/>
                                </a:lnTo>
                                <a:lnTo>
                                  <a:pt x="699" y="158"/>
                                </a:lnTo>
                                <a:lnTo>
                                  <a:pt x="699" y="161"/>
                                </a:lnTo>
                                <a:lnTo>
                                  <a:pt x="699" y="163"/>
                                </a:lnTo>
                                <a:lnTo>
                                  <a:pt x="699" y="165"/>
                                </a:lnTo>
                                <a:lnTo>
                                  <a:pt x="697" y="165"/>
                                </a:lnTo>
                                <a:lnTo>
                                  <a:pt x="697" y="167"/>
                                </a:lnTo>
                                <a:lnTo>
                                  <a:pt x="697" y="169"/>
                                </a:lnTo>
                                <a:lnTo>
                                  <a:pt x="697" y="171"/>
                                </a:lnTo>
                                <a:lnTo>
                                  <a:pt x="695" y="173"/>
                                </a:lnTo>
                                <a:lnTo>
                                  <a:pt x="695" y="175"/>
                                </a:lnTo>
                                <a:lnTo>
                                  <a:pt x="695" y="177"/>
                                </a:lnTo>
                                <a:lnTo>
                                  <a:pt x="693" y="180"/>
                                </a:lnTo>
                                <a:lnTo>
                                  <a:pt x="693" y="182"/>
                                </a:lnTo>
                                <a:lnTo>
                                  <a:pt x="691" y="184"/>
                                </a:lnTo>
                                <a:lnTo>
                                  <a:pt x="691" y="186"/>
                                </a:lnTo>
                                <a:lnTo>
                                  <a:pt x="689" y="190"/>
                                </a:lnTo>
                                <a:lnTo>
                                  <a:pt x="687" y="192"/>
                                </a:lnTo>
                                <a:lnTo>
                                  <a:pt x="685" y="194"/>
                                </a:lnTo>
                                <a:lnTo>
                                  <a:pt x="683" y="196"/>
                                </a:lnTo>
                                <a:lnTo>
                                  <a:pt x="683" y="199"/>
                                </a:lnTo>
                                <a:lnTo>
                                  <a:pt x="680" y="199"/>
                                </a:lnTo>
                                <a:lnTo>
                                  <a:pt x="678" y="201"/>
                                </a:lnTo>
                                <a:lnTo>
                                  <a:pt x="678" y="203"/>
                                </a:lnTo>
                                <a:lnTo>
                                  <a:pt x="674" y="209"/>
                                </a:lnTo>
                                <a:lnTo>
                                  <a:pt x="672" y="211"/>
                                </a:lnTo>
                                <a:lnTo>
                                  <a:pt x="666" y="220"/>
                                </a:lnTo>
                                <a:lnTo>
                                  <a:pt x="661" y="224"/>
                                </a:lnTo>
                                <a:lnTo>
                                  <a:pt x="661" y="226"/>
                                </a:lnTo>
                                <a:lnTo>
                                  <a:pt x="657" y="230"/>
                                </a:lnTo>
                                <a:lnTo>
                                  <a:pt x="655" y="232"/>
                                </a:lnTo>
                                <a:lnTo>
                                  <a:pt x="655" y="241"/>
                                </a:lnTo>
                                <a:lnTo>
                                  <a:pt x="655" y="243"/>
                                </a:lnTo>
                                <a:lnTo>
                                  <a:pt x="655" y="245"/>
                                </a:lnTo>
                                <a:lnTo>
                                  <a:pt x="655" y="247"/>
                                </a:lnTo>
                                <a:lnTo>
                                  <a:pt x="655" y="251"/>
                                </a:lnTo>
                                <a:lnTo>
                                  <a:pt x="653" y="253"/>
                                </a:lnTo>
                                <a:lnTo>
                                  <a:pt x="651" y="256"/>
                                </a:lnTo>
                                <a:lnTo>
                                  <a:pt x="651" y="258"/>
                                </a:lnTo>
                                <a:lnTo>
                                  <a:pt x="651" y="260"/>
                                </a:lnTo>
                                <a:lnTo>
                                  <a:pt x="649" y="260"/>
                                </a:lnTo>
                                <a:lnTo>
                                  <a:pt x="649" y="264"/>
                                </a:lnTo>
                                <a:lnTo>
                                  <a:pt x="647" y="264"/>
                                </a:lnTo>
                                <a:lnTo>
                                  <a:pt x="647" y="266"/>
                                </a:lnTo>
                                <a:lnTo>
                                  <a:pt x="645" y="268"/>
                                </a:lnTo>
                                <a:lnTo>
                                  <a:pt x="645" y="270"/>
                                </a:lnTo>
                                <a:lnTo>
                                  <a:pt x="642" y="270"/>
                                </a:lnTo>
                                <a:lnTo>
                                  <a:pt x="642" y="272"/>
                                </a:lnTo>
                                <a:lnTo>
                                  <a:pt x="640" y="275"/>
                                </a:lnTo>
                                <a:lnTo>
                                  <a:pt x="640" y="277"/>
                                </a:lnTo>
                                <a:lnTo>
                                  <a:pt x="638" y="277"/>
                                </a:lnTo>
                                <a:lnTo>
                                  <a:pt x="638" y="279"/>
                                </a:lnTo>
                                <a:lnTo>
                                  <a:pt x="636" y="281"/>
                                </a:lnTo>
                                <a:lnTo>
                                  <a:pt x="636" y="283"/>
                                </a:lnTo>
                                <a:lnTo>
                                  <a:pt x="634" y="285"/>
                                </a:lnTo>
                                <a:lnTo>
                                  <a:pt x="634" y="287"/>
                                </a:lnTo>
                                <a:lnTo>
                                  <a:pt x="632" y="289"/>
                                </a:lnTo>
                                <a:lnTo>
                                  <a:pt x="632" y="292"/>
                                </a:lnTo>
                                <a:lnTo>
                                  <a:pt x="630" y="292"/>
                                </a:lnTo>
                                <a:lnTo>
                                  <a:pt x="630" y="294"/>
                                </a:lnTo>
                                <a:lnTo>
                                  <a:pt x="628" y="296"/>
                                </a:lnTo>
                                <a:lnTo>
                                  <a:pt x="626" y="298"/>
                                </a:lnTo>
                                <a:lnTo>
                                  <a:pt x="623" y="300"/>
                                </a:lnTo>
                                <a:lnTo>
                                  <a:pt x="621" y="300"/>
                                </a:lnTo>
                                <a:lnTo>
                                  <a:pt x="621" y="302"/>
                                </a:lnTo>
                                <a:lnTo>
                                  <a:pt x="619" y="302"/>
                                </a:lnTo>
                                <a:lnTo>
                                  <a:pt x="617" y="304"/>
                                </a:lnTo>
                                <a:lnTo>
                                  <a:pt x="615" y="306"/>
                                </a:lnTo>
                                <a:lnTo>
                                  <a:pt x="613" y="308"/>
                                </a:lnTo>
                                <a:lnTo>
                                  <a:pt x="613" y="311"/>
                                </a:lnTo>
                                <a:lnTo>
                                  <a:pt x="611" y="313"/>
                                </a:lnTo>
                                <a:lnTo>
                                  <a:pt x="611" y="315"/>
                                </a:lnTo>
                                <a:lnTo>
                                  <a:pt x="611" y="317"/>
                                </a:lnTo>
                                <a:lnTo>
                                  <a:pt x="609" y="317"/>
                                </a:lnTo>
                                <a:lnTo>
                                  <a:pt x="609" y="319"/>
                                </a:lnTo>
                                <a:lnTo>
                                  <a:pt x="609" y="321"/>
                                </a:lnTo>
                                <a:lnTo>
                                  <a:pt x="607" y="323"/>
                                </a:lnTo>
                                <a:lnTo>
                                  <a:pt x="607" y="327"/>
                                </a:lnTo>
                                <a:lnTo>
                                  <a:pt x="607" y="330"/>
                                </a:lnTo>
                                <a:lnTo>
                                  <a:pt x="604" y="330"/>
                                </a:lnTo>
                                <a:lnTo>
                                  <a:pt x="604" y="334"/>
                                </a:lnTo>
                                <a:lnTo>
                                  <a:pt x="602" y="336"/>
                                </a:lnTo>
                                <a:lnTo>
                                  <a:pt x="602" y="338"/>
                                </a:lnTo>
                                <a:lnTo>
                                  <a:pt x="602" y="340"/>
                                </a:lnTo>
                                <a:lnTo>
                                  <a:pt x="602" y="342"/>
                                </a:lnTo>
                                <a:lnTo>
                                  <a:pt x="600" y="349"/>
                                </a:lnTo>
                                <a:lnTo>
                                  <a:pt x="600" y="351"/>
                                </a:lnTo>
                                <a:lnTo>
                                  <a:pt x="600" y="353"/>
                                </a:lnTo>
                                <a:lnTo>
                                  <a:pt x="600" y="355"/>
                                </a:lnTo>
                                <a:lnTo>
                                  <a:pt x="600" y="357"/>
                                </a:lnTo>
                                <a:lnTo>
                                  <a:pt x="600" y="359"/>
                                </a:lnTo>
                                <a:lnTo>
                                  <a:pt x="602" y="359"/>
                                </a:lnTo>
                                <a:lnTo>
                                  <a:pt x="602" y="361"/>
                                </a:lnTo>
                                <a:lnTo>
                                  <a:pt x="602" y="363"/>
                                </a:lnTo>
                                <a:lnTo>
                                  <a:pt x="602" y="365"/>
                                </a:lnTo>
                                <a:lnTo>
                                  <a:pt x="604" y="365"/>
                                </a:lnTo>
                                <a:lnTo>
                                  <a:pt x="604" y="368"/>
                                </a:lnTo>
                                <a:lnTo>
                                  <a:pt x="604" y="370"/>
                                </a:lnTo>
                                <a:lnTo>
                                  <a:pt x="607" y="372"/>
                                </a:lnTo>
                                <a:lnTo>
                                  <a:pt x="607" y="374"/>
                                </a:lnTo>
                                <a:lnTo>
                                  <a:pt x="609" y="378"/>
                                </a:lnTo>
                                <a:lnTo>
                                  <a:pt x="609" y="380"/>
                                </a:lnTo>
                                <a:lnTo>
                                  <a:pt x="611" y="380"/>
                                </a:lnTo>
                                <a:lnTo>
                                  <a:pt x="611" y="382"/>
                                </a:lnTo>
                                <a:lnTo>
                                  <a:pt x="611" y="384"/>
                                </a:lnTo>
                                <a:lnTo>
                                  <a:pt x="611" y="387"/>
                                </a:lnTo>
                                <a:lnTo>
                                  <a:pt x="611" y="389"/>
                                </a:lnTo>
                                <a:lnTo>
                                  <a:pt x="613" y="391"/>
                                </a:lnTo>
                                <a:lnTo>
                                  <a:pt x="613" y="393"/>
                                </a:lnTo>
                                <a:lnTo>
                                  <a:pt x="613" y="395"/>
                                </a:lnTo>
                                <a:lnTo>
                                  <a:pt x="613" y="397"/>
                                </a:lnTo>
                                <a:lnTo>
                                  <a:pt x="613" y="399"/>
                                </a:lnTo>
                                <a:lnTo>
                                  <a:pt x="611" y="401"/>
                                </a:lnTo>
                                <a:lnTo>
                                  <a:pt x="611" y="403"/>
                                </a:lnTo>
                                <a:lnTo>
                                  <a:pt x="611" y="406"/>
                                </a:lnTo>
                                <a:lnTo>
                                  <a:pt x="611" y="408"/>
                                </a:lnTo>
                                <a:lnTo>
                                  <a:pt x="611" y="410"/>
                                </a:lnTo>
                                <a:lnTo>
                                  <a:pt x="611" y="412"/>
                                </a:lnTo>
                                <a:lnTo>
                                  <a:pt x="611" y="414"/>
                                </a:lnTo>
                                <a:lnTo>
                                  <a:pt x="611" y="416"/>
                                </a:lnTo>
                                <a:lnTo>
                                  <a:pt x="611" y="418"/>
                                </a:lnTo>
                                <a:lnTo>
                                  <a:pt x="613" y="420"/>
                                </a:lnTo>
                                <a:lnTo>
                                  <a:pt x="613" y="422"/>
                                </a:lnTo>
                                <a:lnTo>
                                  <a:pt x="613" y="425"/>
                                </a:lnTo>
                                <a:lnTo>
                                  <a:pt x="615" y="425"/>
                                </a:lnTo>
                                <a:lnTo>
                                  <a:pt x="615" y="427"/>
                                </a:lnTo>
                                <a:lnTo>
                                  <a:pt x="617" y="429"/>
                                </a:lnTo>
                                <a:lnTo>
                                  <a:pt x="617" y="431"/>
                                </a:lnTo>
                                <a:lnTo>
                                  <a:pt x="617" y="433"/>
                                </a:lnTo>
                                <a:lnTo>
                                  <a:pt x="619" y="433"/>
                                </a:lnTo>
                                <a:lnTo>
                                  <a:pt x="619" y="435"/>
                                </a:lnTo>
                                <a:lnTo>
                                  <a:pt x="619" y="437"/>
                                </a:lnTo>
                                <a:lnTo>
                                  <a:pt x="619" y="439"/>
                                </a:lnTo>
                                <a:lnTo>
                                  <a:pt x="619" y="442"/>
                                </a:lnTo>
                                <a:lnTo>
                                  <a:pt x="621" y="444"/>
                                </a:lnTo>
                                <a:lnTo>
                                  <a:pt x="621" y="446"/>
                                </a:lnTo>
                                <a:lnTo>
                                  <a:pt x="621" y="448"/>
                                </a:lnTo>
                                <a:lnTo>
                                  <a:pt x="621" y="450"/>
                                </a:lnTo>
                                <a:lnTo>
                                  <a:pt x="621" y="452"/>
                                </a:lnTo>
                                <a:lnTo>
                                  <a:pt x="621" y="456"/>
                                </a:lnTo>
                                <a:lnTo>
                                  <a:pt x="621" y="458"/>
                                </a:lnTo>
                                <a:lnTo>
                                  <a:pt x="623" y="458"/>
                                </a:lnTo>
                                <a:lnTo>
                                  <a:pt x="623" y="461"/>
                                </a:lnTo>
                                <a:lnTo>
                                  <a:pt x="623" y="463"/>
                                </a:lnTo>
                                <a:lnTo>
                                  <a:pt x="623" y="465"/>
                                </a:lnTo>
                                <a:lnTo>
                                  <a:pt x="626" y="465"/>
                                </a:lnTo>
                                <a:lnTo>
                                  <a:pt x="626" y="467"/>
                                </a:lnTo>
                                <a:lnTo>
                                  <a:pt x="626" y="469"/>
                                </a:lnTo>
                                <a:lnTo>
                                  <a:pt x="626" y="471"/>
                                </a:lnTo>
                                <a:lnTo>
                                  <a:pt x="626" y="473"/>
                                </a:lnTo>
                                <a:lnTo>
                                  <a:pt x="623" y="473"/>
                                </a:lnTo>
                                <a:lnTo>
                                  <a:pt x="623" y="475"/>
                                </a:lnTo>
                                <a:lnTo>
                                  <a:pt x="623" y="477"/>
                                </a:lnTo>
                                <a:lnTo>
                                  <a:pt x="621" y="482"/>
                                </a:lnTo>
                                <a:lnTo>
                                  <a:pt x="621" y="484"/>
                                </a:lnTo>
                                <a:lnTo>
                                  <a:pt x="621" y="486"/>
                                </a:lnTo>
                                <a:lnTo>
                                  <a:pt x="619" y="488"/>
                                </a:lnTo>
                                <a:lnTo>
                                  <a:pt x="619" y="490"/>
                                </a:lnTo>
                                <a:lnTo>
                                  <a:pt x="619" y="492"/>
                                </a:lnTo>
                                <a:lnTo>
                                  <a:pt x="617" y="494"/>
                                </a:lnTo>
                                <a:lnTo>
                                  <a:pt x="617" y="496"/>
                                </a:lnTo>
                                <a:lnTo>
                                  <a:pt x="615" y="499"/>
                                </a:lnTo>
                                <a:lnTo>
                                  <a:pt x="615" y="501"/>
                                </a:lnTo>
                                <a:lnTo>
                                  <a:pt x="613" y="503"/>
                                </a:lnTo>
                                <a:lnTo>
                                  <a:pt x="613" y="505"/>
                                </a:lnTo>
                                <a:lnTo>
                                  <a:pt x="613" y="507"/>
                                </a:lnTo>
                                <a:lnTo>
                                  <a:pt x="611" y="507"/>
                                </a:lnTo>
                                <a:lnTo>
                                  <a:pt x="609" y="509"/>
                                </a:lnTo>
                                <a:lnTo>
                                  <a:pt x="604" y="511"/>
                                </a:lnTo>
                                <a:lnTo>
                                  <a:pt x="602" y="513"/>
                                </a:lnTo>
                                <a:lnTo>
                                  <a:pt x="600" y="513"/>
                                </a:lnTo>
                                <a:lnTo>
                                  <a:pt x="598" y="515"/>
                                </a:lnTo>
                                <a:lnTo>
                                  <a:pt x="596" y="515"/>
                                </a:lnTo>
                                <a:lnTo>
                                  <a:pt x="594" y="518"/>
                                </a:lnTo>
                                <a:lnTo>
                                  <a:pt x="590" y="520"/>
                                </a:lnTo>
                                <a:lnTo>
                                  <a:pt x="588" y="522"/>
                                </a:lnTo>
                                <a:lnTo>
                                  <a:pt x="583" y="524"/>
                                </a:lnTo>
                                <a:lnTo>
                                  <a:pt x="579" y="526"/>
                                </a:lnTo>
                                <a:lnTo>
                                  <a:pt x="577" y="528"/>
                                </a:lnTo>
                                <a:lnTo>
                                  <a:pt x="573" y="530"/>
                                </a:lnTo>
                                <a:lnTo>
                                  <a:pt x="571" y="530"/>
                                </a:lnTo>
                                <a:lnTo>
                                  <a:pt x="571" y="532"/>
                                </a:lnTo>
                                <a:lnTo>
                                  <a:pt x="569" y="532"/>
                                </a:lnTo>
                                <a:lnTo>
                                  <a:pt x="566" y="534"/>
                                </a:lnTo>
                                <a:lnTo>
                                  <a:pt x="564" y="534"/>
                                </a:lnTo>
                                <a:lnTo>
                                  <a:pt x="562" y="537"/>
                                </a:lnTo>
                                <a:lnTo>
                                  <a:pt x="560" y="539"/>
                                </a:lnTo>
                                <a:lnTo>
                                  <a:pt x="558" y="541"/>
                                </a:lnTo>
                                <a:lnTo>
                                  <a:pt x="558" y="543"/>
                                </a:lnTo>
                                <a:lnTo>
                                  <a:pt x="556" y="545"/>
                                </a:lnTo>
                                <a:lnTo>
                                  <a:pt x="554" y="547"/>
                                </a:lnTo>
                                <a:lnTo>
                                  <a:pt x="552" y="549"/>
                                </a:lnTo>
                                <a:lnTo>
                                  <a:pt x="550" y="549"/>
                                </a:lnTo>
                                <a:lnTo>
                                  <a:pt x="550" y="551"/>
                                </a:lnTo>
                                <a:lnTo>
                                  <a:pt x="547" y="551"/>
                                </a:lnTo>
                                <a:lnTo>
                                  <a:pt x="545" y="553"/>
                                </a:lnTo>
                                <a:lnTo>
                                  <a:pt x="545" y="556"/>
                                </a:lnTo>
                                <a:lnTo>
                                  <a:pt x="543" y="558"/>
                                </a:lnTo>
                                <a:lnTo>
                                  <a:pt x="541" y="560"/>
                                </a:lnTo>
                                <a:lnTo>
                                  <a:pt x="539" y="562"/>
                                </a:lnTo>
                                <a:lnTo>
                                  <a:pt x="537" y="564"/>
                                </a:lnTo>
                                <a:lnTo>
                                  <a:pt x="533" y="568"/>
                                </a:lnTo>
                                <a:lnTo>
                                  <a:pt x="533" y="570"/>
                                </a:lnTo>
                                <a:lnTo>
                                  <a:pt x="533" y="572"/>
                                </a:lnTo>
                                <a:lnTo>
                                  <a:pt x="531" y="572"/>
                                </a:lnTo>
                                <a:lnTo>
                                  <a:pt x="531" y="575"/>
                                </a:lnTo>
                                <a:lnTo>
                                  <a:pt x="528" y="575"/>
                                </a:lnTo>
                                <a:lnTo>
                                  <a:pt x="528" y="579"/>
                                </a:lnTo>
                                <a:lnTo>
                                  <a:pt x="526" y="581"/>
                                </a:lnTo>
                                <a:lnTo>
                                  <a:pt x="526" y="583"/>
                                </a:lnTo>
                                <a:lnTo>
                                  <a:pt x="526" y="585"/>
                                </a:lnTo>
                                <a:lnTo>
                                  <a:pt x="526" y="587"/>
                                </a:lnTo>
                                <a:lnTo>
                                  <a:pt x="526" y="589"/>
                                </a:lnTo>
                                <a:lnTo>
                                  <a:pt x="528" y="589"/>
                                </a:lnTo>
                                <a:lnTo>
                                  <a:pt x="531" y="594"/>
                                </a:lnTo>
                                <a:lnTo>
                                  <a:pt x="533" y="596"/>
                                </a:lnTo>
                                <a:lnTo>
                                  <a:pt x="533" y="598"/>
                                </a:lnTo>
                                <a:lnTo>
                                  <a:pt x="535" y="598"/>
                                </a:lnTo>
                                <a:lnTo>
                                  <a:pt x="535" y="600"/>
                                </a:lnTo>
                                <a:lnTo>
                                  <a:pt x="535" y="602"/>
                                </a:lnTo>
                                <a:lnTo>
                                  <a:pt x="533" y="606"/>
                                </a:lnTo>
                                <a:lnTo>
                                  <a:pt x="533" y="608"/>
                                </a:lnTo>
                                <a:lnTo>
                                  <a:pt x="533" y="611"/>
                                </a:lnTo>
                                <a:lnTo>
                                  <a:pt x="531" y="613"/>
                                </a:lnTo>
                                <a:lnTo>
                                  <a:pt x="528" y="615"/>
                                </a:lnTo>
                                <a:lnTo>
                                  <a:pt x="526" y="619"/>
                                </a:lnTo>
                                <a:lnTo>
                                  <a:pt x="524" y="621"/>
                                </a:lnTo>
                                <a:lnTo>
                                  <a:pt x="524" y="623"/>
                                </a:lnTo>
                                <a:lnTo>
                                  <a:pt x="522" y="625"/>
                                </a:lnTo>
                                <a:lnTo>
                                  <a:pt x="520" y="627"/>
                                </a:lnTo>
                                <a:lnTo>
                                  <a:pt x="518" y="630"/>
                                </a:lnTo>
                                <a:lnTo>
                                  <a:pt x="516" y="632"/>
                                </a:lnTo>
                                <a:lnTo>
                                  <a:pt x="514" y="634"/>
                                </a:lnTo>
                                <a:lnTo>
                                  <a:pt x="514" y="636"/>
                                </a:lnTo>
                                <a:lnTo>
                                  <a:pt x="512" y="636"/>
                                </a:lnTo>
                                <a:lnTo>
                                  <a:pt x="512" y="638"/>
                                </a:lnTo>
                                <a:lnTo>
                                  <a:pt x="509" y="640"/>
                                </a:lnTo>
                                <a:lnTo>
                                  <a:pt x="507" y="642"/>
                                </a:lnTo>
                                <a:lnTo>
                                  <a:pt x="505" y="644"/>
                                </a:lnTo>
                                <a:lnTo>
                                  <a:pt x="505" y="646"/>
                                </a:lnTo>
                                <a:lnTo>
                                  <a:pt x="503" y="646"/>
                                </a:lnTo>
                                <a:lnTo>
                                  <a:pt x="503" y="649"/>
                                </a:lnTo>
                                <a:lnTo>
                                  <a:pt x="501" y="649"/>
                                </a:lnTo>
                                <a:lnTo>
                                  <a:pt x="501" y="651"/>
                                </a:lnTo>
                                <a:lnTo>
                                  <a:pt x="499" y="651"/>
                                </a:lnTo>
                                <a:lnTo>
                                  <a:pt x="499" y="653"/>
                                </a:lnTo>
                                <a:lnTo>
                                  <a:pt x="497" y="653"/>
                                </a:lnTo>
                                <a:lnTo>
                                  <a:pt x="497" y="655"/>
                                </a:lnTo>
                                <a:lnTo>
                                  <a:pt x="495" y="657"/>
                                </a:lnTo>
                                <a:lnTo>
                                  <a:pt x="495" y="659"/>
                                </a:lnTo>
                                <a:lnTo>
                                  <a:pt x="492" y="659"/>
                                </a:lnTo>
                                <a:lnTo>
                                  <a:pt x="492" y="661"/>
                                </a:lnTo>
                                <a:lnTo>
                                  <a:pt x="490" y="661"/>
                                </a:lnTo>
                                <a:lnTo>
                                  <a:pt x="490" y="663"/>
                                </a:lnTo>
                                <a:lnTo>
                                  <a:pt x="488" y="663"/>
                                </a:lnTo>
                                <a:lnTo>
                                  <a:pt x="488" y="665"/>
                                </a:lnTo>
                                <a:lnTo>
                                  <a:pt x="486" y="665"/>
                                </a:lnTo>
                                <a:lnTo>
                                  <a:pt x="486" y="668"/>
                                </a:lnTo>
                                <a:lnTo>
                                  <a:pt x="484" y="668"/>
                                </a:lnTo>
                                <a:lnTo>
                                  <a:pt x="484" y="670"/>
                                </a:lnTo>
                                <a:lnTo>
                                  <a:pt x="482" y="670"/>
                                </a:lnTo>
                                <a:lnTo>
                                  <a:pt x="482" y="672"/>
                                </a:lnTo>
                                <a:lnTo>
                                  <a:pt x="480" y="674"/>
                                </a:lnTo>
                                <a:lnTo>
                                  <a:pt x="478" y="676"/>
                                </a:lnTo>
                                <a:lnTo>
                                  <a:pt x="478" y="678"/>
                                </a:lnTo>
                                <a:lnTo>
                                  <a:pt x="476" y="678"/>
                                </a:lnTo>
                                <a:lnTo>
                                  <a:pt x="476" y="680"/>
                                </a:lnTo>
                                <a:lnTo>
                                  <a:pt x="473" y="680"/>
                                </a:lnTo>
                                <a:lnTo>
                                  <a:pt x="473" y="682"/>
                                </a:lnTo>
                                <a:lnTo>
                                  <a:pt x="471" y="684"/>
                                </a:lnTo>
                                <a:lnTo>
                                  <a:pt x="469" y="689"/>
                                </a:lnTo>
                                <a:lnTo>
                                  <a:pt x="467" y="689"/>
                                </a:lnTo>
                                <a:lnTo>
                                  <a:pt x="467" y="691"/>
                                </a:lnTo>
                                <a:lnTo>
                                  <a:pt x="467" y="693"/>
                                </a:lnTo>
                                <a:lnTo>
                                  <a:pt x="465" y="695"/>
                                </a:lnTo>
                                <a:lnTo>
                                  <a:pt x="465" y="697"/>
                                </a:lnTo>
                                <a:lnTo>
                                  <a:pt x="465" y="699"/>
                                </a:lnTo>
                                <a:lnTo>
                                  <a:pt x="465" y="701"/>
                                </a:lnTo>
                                <a:lnTo>
                                  <a:pt x="465" y="706"/>
                                </a:lnTo>
                                <a:lnTo>
                                  <a:pt x="465" y="710"/>
                                </a:lnTo>
                                <a:lnTo>
                                  <a:pt x="465" y="714"/>
                                </a:lnTo>
                                <a:lnTo>
                                  <a:pt x="467" y="716"/>
                                </a:lnTo>
                                <a:lnTo>
                                  <a:pt x="467" y="720"/>
                                </a:lnTo>
                                <a:lnTo>
                                  <a:pt x="469" y="725"/>
                                </a:lnTo>
                                <a:lnTo>
                                  <a:pt x="471" y="729"/>
                                </a:lnTo>
                                <a:lnTo>
                                  <a:pt x="471" y="733"/>
                                </a:lnTo>
                                <a:lnTo>
                                  <a:pt x="473" y="733"/>
                                </a:lnTo>
                                <a:lnTo>
                                  <a:pt x="473" y="735"/>
                                </a:lnTo>
                                <a:lnTo>
                                  <a:pt x="471" y="741"/>
                                </a:lnTo>
                                <a:lnTo>
                                  <a:pt x="471" y="746"/>
                                </a:lnTo>
                                <a:lnTo>
                                  <a:pt x="471" y="748"/>
                                </a:lnTo>
                                <a:lnTo>
                                  <a:pt x="469" y="752"/>
                                </a:lnTo>
                                <a:lnTo>
                                  <a:pt x="467" y="754"/>
                                </a:lnTo>
                                <a:lnTo>
                                  <a:pt x="465" y="756"/>
                                </a:lnTo>
                                <a:lnTo>
                                  <a:pt x="463" y="758"/>
                                </a:lnTo>
                                <a:lnTo>
                                  <a:pt x="463" y="761"/>
                                </a:lnTo>
                                <a:lnTo>
                                  <a:pt x="461" y="763"/>
                                </a:lnTo>
                                <a:lnTo>
                                  <a:pt x="459" y="763"/>
                                </a:lnTo>
                                <a:lnTo>
                                  <a:pt x="459" y="765"/>
                                </a:lnTo>
                                <a:lnTo>
                                  <a:pt x="454" y="769"/>
                                </a:lnTo>
                                <a:lnTo>
                                  <a:pt x="452" y="771"/>
                                </a:lnTo>
                                <a:lnTo>
                                  <a:pt x="448" y="775"/>
                                </a:lnTo>
                                <a:lnTo>
                                  <a:pt x="442" y="780"/>
                                </a:lnTo>
                                <a:lnTo>
                                  <a:pt x="440" y="782"/>
                                </a:lnTo>
                                <a:lnTo>
                                  <a:pt x="438" y="782"/>
                                </a:lnTo>
                                <a:lnTo>
                                  <a:pt x="435" y="784"/>
                                </a:lnTo>
                                <a:lnTo>
                                  <a:pt x="433" y="784"/>
                                </a:lnTo>
                                <a:lnTo>
                                  <a:pt x="431" y="782"/>
                                </a:lnTo>
                                <a:lnTo>
                                  <a:pt x="429" y="780"/>
                                </a:lnTo>
                                <a:lnTo>
                                  <a:pt x="427" y="775"/>
                                </a:lnTo>
                                <a:lnTo>
                                  <a:pt x="425" y="773"/>
                                </a:lnTo>
                                <a:lnTo>
                                  <a:pt x="423" y="771"/>
                                </a:lnTo>
                                <a:lnTo>
                                  <a:pt x="421" y="769"/>
                                </a:lnTo>
                                <a:lnTo>
                                  <a:pt x="419" y="767"/>
                                </a:lnTo>
                                <a:lnTo>
                                  <a:pt x="416" y="767"/>
                                </a:lnTo>
                                <a:lnTo>
                                  <a:pt x="412" y="767"/>
                                </a:lnTo>
                                <a:lnTo>
                                  <a:pt x="410" y="767"/>
                                </a:lnTo>
                                <a:lnTo>
                                  <a:pt x="408" y="767"/>
                                </a:lnTo>
                                <a:lnTo>
                                  <a:pt x="406" y="767"/>
                                </a:lnTo>
                                <a:lnTo>
                                  <a:pt x="404" y="769"/>
                                </a:lnTo>
                                <a:lnTo>
                                  <a:pt x="402" y="771"/>
                                </a:lnTo>
                                <a:lnTo>
                                  <a:pt x="397" y="773"/>
                                </a:lnTo>
                                <a:lnTo>
                                  <a:pt x="395" y="775"/>
                                </a:lnTo>
                                <a:lnTo>
                                  <a:pt x="393" y="775"/>
                                </a:lnTo>
                                <a:lnTo>
                                  <a:pt x="389" y="775"/>
                                </a:lnTo>
                                <a:lnTo>
                                  <a:pt x="387" y="775"/>
                                </a:lnTo>
                                <a:lnTo>
                                  <a:pt x="385" y="775"/>
                                </a:lnTo>
                                <a:lnTo>
                                  <a:pt x="383" y="775"/>
                                </a:lnTo>
                                <a:lnTo>
                                  <a:pt x="381" y="777"/>
                                </a:lnTo>
                                <a:lnTo>
                                  <a:pt x="378" y="777"/>
                                </a:lnTo>
                                <a:lnTo>
                                  <a:pt x="374" y="780"/>
                                </a:lnTo>
                                <a:lnTo>
                                  <a:pt x="372" y="780"/>
                                </a:lnTo>
                                <a:lnTo>
                                  <a:pt x="370" y="782"/>
                                </a:lnTo>
                                <a:lnTo>
                                  <a:pt x="368" y="782"/>
                                </a:lnTo>
                                <a:lnTo>
                                  <a:pt x="366" y="782"/>
                                </a:lnTo>
                                <a:lnTo>
                                  <a:pt x="362" y="782"/>
                                </a:lnTo>
                                <a:lnTo>
                                  <a:pt x="359" y="782"/>
                                </a:lnTo>
                                <a:lnTo>
                                  <a:pt x="357" y="784"/>
                                </a:lnTo>
                                <a:lnTo>
                                  <a:pt x="355" y="784"/>
                                </a:lnTo>
                                <a:lnTo>
                                  <a:pt x="353" y="786"/>
                                </a:lnTo>
                                <a:lnTo>
                                  <a:pt x="349" y="786"/>
                                </a:lnTo>
                                <a:lnTo>
                                  <a:pt x="347" y="786"/>
                                </a:lnTo>
                                <a:lnTo>
                                  <a:pt x="345" y="786"/>
                                </a:lnTo>
                                <a:lnTo>
                                  <a:pt x="340" y="786"/>
                                </a:lnTo>
                                <a:lnTo>
                                  <a:pt x="338" y="786"/>
                                </a:lnTo>
                                <a:lnTo>
                                  <a:pt x="336" y="786"/>
                                </a:lnTo>
                                <a:lnTo>
                                  <a:pt x="334" y="786"/>
                                </a:lnTo>
                                <a:lnTo>
                                  <a:pt x="330" y="784"/>
                                </a:lnTo>
                                <a:lnTo>
                                  <a:pt x="328" y="784"/>
                                </a:lnTo>
                                <a:lnTo>
                                  <a:pt x="326" y="784"/>
                                </a:lnTo>
                                <a:lnTo>
                                  <a:pt x="321" y="784"/>
                                </a:lnTo>
                                <a:lnTo>
                                  <a:pt x="319" y="784"/>
                                </a:lnTo>
                                <a:lnTo>
                                  <a:pt x="315" y="782"/>
                                </a:lnTo>
                                <a:lnTo>
                                  <a:pt x="311" y="782"/>
                                </a:lnTo>
                                <a:lnTo>
                                  <a:pt x="309" y="782"/>
                                </a:lnTo>
                                <a:lnTo>
                                  <a:pt x="307" y="782"/>
                                </a:lnTo>
                                <a:lnTo>
                                  <a:pt x="305" y="782"/>
                                </a:lnTo>
                                <a:lnTo>
                                  <a:pt x="302" y="782"/>
                                </a:lnTo>
                                <a:lnTo>
                                  <a:pt x="300" y="782"/>
                                </a:lnTo>
                                <a:lnTo>
                                  <a:pt x="298" y="784"/>
                                </a:lnTo>
                                <a:lnTo>
                                  <a:pt x="296" y="786"/>
                                </a:lnTo>
                                <a:lnTo>
                                  <a:pt x="294" y="786"/>
                                </a:lnTo>
                                <a:lnTo>
                                  <a:pt x="288" y="788"/>
                                </a:lnTo>
                                <a:lnTo>
                                  <a:pt x="286" y="790"/>
                                </a:lnTo>
                                <a:lnTo>
                                  <a:pt x="281" y="792"/>
                                </a:lnTo>
                                <a:lnTo>
                                  <a:pt x="279" y="792"/>
                                </a:lnTo>
                                <a:lnTo>
                                  <a:pt x="277" y="792"/>
                                </a:lnTo>
                                <a:lnTo>
                                  <a:pt x="275" y="794"/>
                                </a:lnTo>
                                <a:lnTo>
                                  <a:pt x="273" y="794"/>
                                </a:lnTo>
                                <a:lnTo>
                                  <a:pt x="273" y="796"/>
                                </a:lnTo>
                                <a:lnTo>
                                  <a:pt x="271" y="796"/>
                                </a:lnTo>
                                <a:lnTo>
                                  <a:pt x="267" y="796"/>
                                </a:lnTo>
                                <a:lnTo>
                                  <a:pt x="264" y="799"/>
                                </a:lnTo>
                                <a:lnTo>
                                  <a:pt x="262" y="799"/>
                                </a:lnTo>
                                <a:lnTo>
                                  <a:pt x="262" y="801"/>
                                </a:lnTo>
                                <a:lnTo>
                                  <a:pt x="260" y="801"/>
                                </a:lnTo>
                                <a:lnTo>
                                  <a:pt x="258" y="801"/>
                                </a:lnTo>
                                <a:lnTo>
                                  <a:pt x="256" y="801"/>
                                </a:lnTo>
                                <a:lnTo>
                                  <a:pt x="256" y="803"/>
                                </a:lnTo>
                                <a:lnTo>
                                  <a:pt x="254" y="803"/>
                                </a:lnTo>
                                <a:lnTo>
                                  <a:pt x="252" y="803"/>
                                </a:lnTo>
                                <a:lnTo>
                                  <a:pt x="250" y="803"/>
                                </a:lnTo>
                                <a:lnTo>
                                  <a:pt x="247" y="805"/>
                                </a:lnTo>
                                <a:lnTo>
                                  <a:pt x="245" y="805"/>
                                </a:lnTo>
                                <a:lnTo>
                                  <a:pt x="243" y="807"/>
                                </a:lnTo>
                                <a:lnTo>
                                  <a:pt x="241" y="807"/>
                                </a:lnTo>
                                <a:lnTo>
                                  <a:pt x="241" y="809"/>
                                </a:lnTo>
                                <a:lnTo>
                                  <a:pt x="239" y="809"/>
                                </a:lnTo>
                                <a:lnTo>
                                  <a:pt x="237" y="811"/>
                                </a:lnTo>
                                <a:lnTo>
                                  <a:pt x="235" y="811"/>
                                </a:lnTo>
                                <a:lnTo>
                                  <a:pt x="235" y="813"/>
                                </a:lnTo>
                                <a:lnTo>
                                  <a:pt x="233" y="813"/>
                                </a:lnTo>
                                <a:lnTo>
                                  <a:pt x="231" y="815"/>
                                </a:lnTo>
                                <a:lnTo>
                                  <a:pt x="228" y="815"/>
                                </a:lnTo>
                                <a:lnTo>
                                  <a:pt x="228" y="818"/>
                                </a:lnTo>
                                <a:lnTo>
                                  <a:pt x="220" y="822"/>
                                </a:lnTo>
                                <a:lnTo>
                                  <a:pt x="218" y="824"/>
                                </a:lnTo>
                                <a:lnTo>
                                  <a:pt x="216" y="824"/>
                                </a:lnTo>
                                <a:lnTo>
                                  <a:pt x="214" y="826"/>
                                </a:lnTo>
                                <a:lnTo>
                                  <a:pt x="212" y="826"/>
                                </a:lnTo>
                                <a:lnTo>
                                  <a:pt x="209" y="828"/>
                                </a:lnTo>
                                <a:lnTo>
                                  <a:pt x="205" y="830"/>
                                </a:lnTo>
                                <a:lnTo>
                                  <a:pt x="203" y="830"/>
                                </a:lnTo>
                                <a:lnTo>
                                  <a:pt x="203" y="832"/>
                                </a:lnTo>
                                <a:lnTo>
                                  <a:pt x="201" y="832"/>
                                </a:lnTo>
                                <a:lnTo>
                                  <a:pt x="199" y="832"/>
                                </a:lnTo>
                                <a:lnTo>
                                  <a:pt x="197" y="834"/>
                                </a:lnTo>
                                <a:lnTo>
                                  <a:pt x="195" y="837"/>
                                </a:lnTo>
                                <a:lnTo>
                                  <a:pt x="193" y="839"/>
                                </a:lnTo>
                                <a:lnTo>
                                  <a:pt x="190" y="839"/>
                                </a:lnTo>
                                <a:lnTo>
                                  <a:pt x="188" y="839"/>
                                </a:lnTo>
                                <a:lnTo>
                                  <a:pt x="184" y="843"/>
                                </a:lnTo>
                                <a:lnTo>
                                  <a:pt x="182" y="843"/>
                                </a:lnTo>
                                <a:lnTo>
                                  <a:pt x="176" y="847"/>
                                </a:lnTo>
                                <a:lnTo>
                                  <a:pt x="174" y="847"/>
                                </a:lnTo>
                                <a:lnTo>
                                  <a:pt x="174" y="849"/>
                                </a:lnTo>
                                <a:lnTo>
                                  <a:pt x="171" y="849"/>
                                </a:lnTo>
                                <a:lnTo>
                                  <a:pt x="169" y="851"/>
                                </a:lnTo>
                                <a:lnTo>
                                  <a:pt x="167" y="851"/>
                                </a:lnTo>
                                <a:lnTo>
                                  <a:pt x="165" y="853"/>
                                </a:lnTo>
                                <a:lnTo>
                                  <a:pt x="165" y="856"/>
                                </a:lnTo>
                                <a:lnTo>
                                  <a:pt x="165" y="837"/>
                                </a:lnTo>
                                <a:lnTo>
                                  <a:pt x="165" y="809"/>
                                </a:lnTo>
                                <a:lnTo>
                                  <a:pt x="165" y="786"/>
                                </a:lnTo>
                                <a:lnTo>
                                  <a:pt x="165" y="756"/>
                                </a:lnTo>
                                <a:lnTo>
                                  <a:pt x="165" y="731"/>
                                </a:lnTo>
                                <a:lnTo>
                                  <a:pt x="163" y="731"/>
                                </a:lnTo>
                                <a:lnTo>
                                  <a:pt x="163" y="729"/>
                                </a:lnTo>
                                <a:lnTo>
                                  <a:pt x="163" y="703"/>
                                </a:lnTo>
                                <a:lnTo>
                                  <a:pt x="163" y="701"/>
                                </a:lnTo>
                                <a:lnTo>
                                  <a:pt x="163" y="676"/>
                                </a:lnTo>
                                <a:lnTo>
                                  <a:pt x="163" y="674"/>
                                </a:lnTo>
                                <a:lnTo>
                                  <a:pt x="163" y="649"/>
                                </a:lnTo>
                                <a:lnTo>
                                  <a:pt x="161" y="649"/>
                                </a:lnTo>
                                <a:lnTo>
                                  <a:pt x="155" y="649"/>
                                </a:lnTo>
                                <a:lnTo>
                                  <a:pt x="150" y="649"/>
                                </a:lnTo>
                                <a:lnTo>
                                  <a:pt x="138" y="646"/>
                                </a:lnTo>
                                <a:lnTo>
                                  <a:pt x="136" y="646"/>
                                </a:lnTo>
                                <a:lnTo>
                                  <a:pt x="110" y="646"/>
                                </a:lnTo>
                                <a:lnTo>
                                  <a:pt x="83" y="646"/>
                                </a:lnTo>
                                <a:lnTo>
                                  <a:pt x="57" y="646"/>
                                </a:lnTo>
                                <a:lnTo>
                                  <a:pt x="30" y="646"/>
                                </a:lnTo>
                                <a:lnTo>
                                  <a:pt x="0" y="646"/>
                                </a:lnTo>
                                <a:lnTo>
                                  <a:pt x="0" y="619"/>
                                </a:lnTo>
                                <a:lnTo>
                                  <a:pt x="2" y="591"/>
                                </a:lnTo>
                                <a:lnTo>
                                  <a:pt x="2" y="566"/>
                                </a:lnTo>
                                <a:lnTo>
                                  <a:pt x="2" y="564"/>
                                </a:lnTo>
                                <a:lnTo>
                                  <a:pt x="5" y="539"/>
                                </a:lnTo>
                                <a:lnTo>
                                  <a:pt x="5" y="513"/>
                                </a:lnTo>
                                <a:lnTo>
                                  <a:pt x="5" y="511"/>
                                </a:lnTo>
                                <a:lnTo>
                                  <a:pt x="5" y="486"/>
                                </a:lnTo>
                                <a:lnTo>
                                  <a:pt x="7" y="458"/>
                                </a:lnTo>
                                <a:lnTo>
                                  <a:pt x="7" y="431"/>
                                </a:lnTo>
                                <a:lnTo>
                                  <a:pt x="7" y="403"/>
                                </a:lnTo>
                                <a:lnTo>
                                  <a:pt x="7" y="378"/>
                                </a:lnTo>
                                <a:lnTo>
                                  <a:pt x="7" y="351"/>
                                </a:lnTo>
                                <a:lnTo>
                                  <a:pt x="7" y="323"/>
                                </a:lnTo>
                                <a:lnTo>
                                  <a:pt x="9" y="296"/>
                                </a:lnTo>
                                <a:lnTo>
                                  <a:pt x="9" y="268"/>
                                </a:lnTo>
                                <a:lnTo>
                                  <a:pt x="9" y="243"/>
                                </a:lnTo>
                                <a:lnTo>
                                  <a:pt x="9" y="215"/>
                                </a:lnTo>
                                <a:lnTo>
                                  <a:pt x="9" y="188"/>
                                </a:lnTo>
                                <a:lnTo>
                                  <a:pt x="9" y="161"/>
                                </a:lnTo>
                                <a:lnTo>
                                  <a:pt x="9" y="133"/>
                                </a:lnTo>
                                <a:lnTo>
                                  <a:pt x="9" y="108"/>
                                </a:lnTo>
                                <a:lnTo>
                                  <a:pt x="9" y="80"/>
                                </a:lnTo>
                                <a:lnTo>
                                  <a:pt x="9" y="53"/>
                                </a:lnTo>
                                <a:lnTo>
                                  <a:pt x="9" y="25"/>
                                </a:lnTo>
                                <a:lnTo>
                                  <a:pt x="9" y="0"/>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14" name="Freeform 507"/>
                        <wps:cNvSpPr>
                          <a:spLocks/>
                        </wps:cNvSpPr>
                        <wps:spPr bwMode="auto">
                          <a:xfrm>
                            <a:off x="2690400" y="2305608"/>
                            <a:ext cx="567700" cy="393101"/>
                          </a:xfrm>
                          <a:custGeom>
                            <a:avLst/>
                            <a:gdLst>
                              <a:gd name="T0" fmla="*/ 564515 w 894"/>
                              <a:gd name="T1" fmla="*/ 0 h 619"/>
                              <a:gd name="T2" fmla="*/ 566420 w 894"/>
                              <a:gd name="T3" fmla="*/ 119380 h 619"/>
                              <a:gd name="T4" fmla="*/ 534035 w 894"/>
                              <a:gd name="T5" fmla="*/ 205105 h 619"/>
                              <a:gd name="T6" fmla="*/ 517525 w 894"/>
                              <a:gd name="T7" fmla="*/ 274955 h 619"/>
                              <a:gd name="T8" fmla="*/ 484505 w 894"/>
                              <a:gd name="T9" fmla="*/ 309880 h 619"/>
                              <a:gd name="T10" fmla="*/ 465455 w 894"/>
                              <a:gd name="T11" fmla="*/ 327025 h 619"/>
                              <a:gd name="T12" fmla="*/ 414655 w 894"/>
                              <a:gd name="T13" fmla="*/ 356870 h 619"/>
                              <a:gd name="T14" fmla="*/ 384810 w 894"/>
                              <a:gd name="T15" fmla="*/ 372745 h 619"/>
                              <a:gd name="T16" fmla="*/ 349885 w 894"/>
                              <a:gd name="T17" fmla="*/ 389890 h 619"/>
                              <a:gd name="T18" fmla="*/ 264160 w 894"/>
                              <a:gd name="T19" fmla="*/ 383540 h 619"/>
                              <a:gd name="T20" fmla="*/ 212090 w 894"/>
                              <a:gd name="T21" fmla="*/ 356870 h 619"/>
                              <a:gd name="T22" fmla="*/ 209550 w 894"/>
                              <a:gd name="T23" fmla="*/ 280035 h 619"/>
                              <a:gd name="T24" fmla="*/ 209550 w 894"/>
                              <a:gd name="T25" fmla="*/ 211455 h 619"/>
                              <a:gd name="T26" fmla="*/ 168910 w 894"/>
                              <a:gd name="T27" fmla="*/ 211455 h 619"/>
                              <a:gd name="T28" fmla="*/ 106045 w 894"/>
                              <a:gd name="T29" fmla="*/ 212725 h 619"/>
                              <a:gd name="T30" fmla="*/ 57785 w 894"/>
                              <a:gd name="T31" fmla="*/ 212725 h 619"/>
                              <a:gd name="T32" fmla="*/ 6985 w 894"/>
                              <a:gd name="T33" fmla="*/ 210185 h 619"/>
                              <a:gd name="T34" fmla="*/ 6985 w 894"/>
                              <a:gd name="T35" fmla="*/ 205105 h 619"/>
                              <a:gd name="T36" fmla="*/ 8255 w 894"/>
                              <a:gd name="T37" fmla="*/ 196850 h 619"/>
                              <a:gd name="T38" fmla="*/ 6985 w 894"/>
                              <a:gd name="T39" fmla="*/ 191770 h 619"/>
                              <a:gd name="T40" fmla="*/ 4445 w 894"/>
                              <a:gd name="T41" fmla="*/ 182245 h 619"/>
                              <a:gd name="T42" fmla="*/ 2540 w 894"/>
                              <a:gd name="T43" fmla="*/ 179705 h 619"/>
                              <a:gd name="T44" fmla="*/ 1270 w 894"/>
                              <a:gd name="T45" fmla="*/ 173990 h 619"/>
                              <a:gd name="T46" fmla="*/ 0 w 894"/>
                              <a:gd name="T47" fmla="*/ 167640 h 619"/>
                              <a:gd name="T48" fmla="*/ 1270 w 894"/>
                              <a:gd name="T49" fmla="*/ 159385 h 619"/>
                              <a:gd name="T50" fmla="*/ 4445 w 894"/>
                              <a:gd name="T51" fmla="*/ 152400 h 619"/>
                              <a:gd name="T52" fmla="*/ 6985 w 894"/>
                              <a:gd name="T53" fmla="*/ 144780 h 619"/>
                              <a:gd name="T54" fmla="*/ 8255 w 894"/>
                              <a:gd name="T55" fmla="*/ 140335 h 619"/>
                              <a:gd name="T56" fmla="*/ 13335 w 894"/>
                              <a:gd name="T57" fmla="*/ 135255 h 619"/>
                              <a:gd name="T58" fmla="*/ 17780 w 894"/>
                              <a:gd name="T59" fmla="*/ 132715 h 619"/>
                              <a:gd name="T60" fmla="*/ 20320 w 894"/>
                              <a:gd name="T61" fmla="*/ 128270 h 619"/>
                              <a:gd name="T62" fmla="*/ 22860 w 894"/>
                              <a:gd name="T63" fmla="*/ 123190 h 619"/>
                              <a:gd name="T64" fmla="*/ 26670 w 894"/>
                              <a:gd name="T65" fmla="*/ 117475 h 619"/>
                              <a:gd name="T66" fmla="*/ 31115 w 894"/>
                              <a:gd name="T67" fmla="*/ 109855 h 619"/>
                              <a:gd name="T68" fmla="*/ 34925 w 894"/>
                              <a:gd name="T69" fmla="*/ 101600 h 619"/>
                              <a:gd name="T70" fmla="*/ 36195 w 894"/>
                              <a:gd name="T71" fmla="*/ 90805 h 619"/>
                              <a:gd name="T72" fmla="*/ 49530 w 894"/>
                              <a:gd name="T73" fmla="*/ 72390 h 619"/>
                              <a:gd name="T74" fmla="*/ 55245 w 894"/>
                              <a:gd name="T75" fmla="*/ 66675 h 619"/>
                              <a:gd name="T76" fmla="*/ 59055 w 894"/>
                              <a:gd name="T77" fmla="*/ 59055 h 619"/>
                              <a:gd name="T78" fmla="*/ 61595 w 894"/>
                              <a:gd name="T79" fmla="*/ 52070 h 619"/>
                              <a:gd name="T80" fmla="*/ 62865 w 894"/>
                              <a:gd name="T81" fmla="*/ 48260 h 619"/>
                              <a:gd name="T82" fmla="*/ 64770 w 894"/>
                              <a:gd name="T83" fmla="*/ 43815 h 619"/>
                              <a:gd name="T84" fmla="*/ 67310 w 894"/>
                              <a:gd name="T85" fmla="*/ 37465 h 619"/>
                              <a:gd name="T86" fmla="*/ 67310 w 894"/>
                              <a:gd name="T87" fmla="*/ 33020 h 619"/>
                              <a:gd name="T88" fmla="*/ 68580 w 894"/>
                              <a:gd name="T89" fmla="*/ 29210 h 619"/>
                              <a:gd name="T90" fmla="*/ 69850 w 894"/>
                              <a:gd name="T91" fmla="*/ 25400 h 619"/>
                              <a:gd name="T92" fmla="*/ 72390 w 894"/>
                              <a:gd name="T93" fmla="*/ 19685 h 619"/>
                              <a:gd name="T94" fmla="*/ 73660 w 894"/>
                              <a:gd name="T95" fmla="*/ 15875 h 619"/>
                              <a:gd name="T96" fmla="*/ 78105 w 894"/>
                              <a:gd name="T97" fmla="*/ 10160 h 619"/>
                              <a:gd name="T98" fmla="*/ 104775 w 894"/>
                              <a:gd name="T99" fmla="*/ 7620 h 619"/>
                              <a:gd name="T100" fmla="*/ 172085 w 894"/>
                              <a:gd name="T101" fmla="*/ 6350 h 619"/>
                              <a:gd name="T102" fmla="*/ 206375 w 894"/>
                              <a:gd name="T103" fmla="*/ 6350 h 619"/>
                              <a:gd name="T104" fmla="*/ 257810 w 894"/>
                              <a:gd name="T105" fmla="*/ 3810 h 619"/>
                              <a:gd name="T106" fmla="*/ 325755 w 894"/>
                              <a:gd name="T107" fmla="*/ 2540 h 619"/>
                              <a:gd name="T108" fmla="*/ 408940 w 894"/>
                              <a:gd name="T109" fmla="*/ 1270 h 619"/>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894" h="619">
                                <a:moveTo>
                                  <a:pt x="727" y="4"/>
                                </a:moveTo>
                                <a:lnTo>
                                  <a:pt x="754" y="2"/>
                                </a:lnTo>
                                <a:lnTo>
                                  <a:pt x="782" y="2"/>
                                </a:lnTo>
                                <a:lnTo>
                                  <a:pt x="807" y="2"/>
                                </a:lnTo>
                                <a:lnTo>
                                  <a:pt x="834" y="0"/>
                                </a:lnTo>
                                <a:lnTo>
                                  <a:pt x="862" y="0"/>
                                </a:lnTo>
                                <a:lnTo>
                                  <a:pt x="889" y="0"/>
                                </a:lnTo>
                                <a:lnTo>
                                  <a:pt x="889" y="25"/>
                                </a:lnTo>
                                <a:lnTo>
                                  <a:pt x="889" y="52"/>
                                </a:lnTo>
                                <a:lnTo>
                                  <a:pt x="889" y="80"/>
                                </a:lnTo>
                                <a:lnTo>
                                  <a:pt x="889" y="107"/>
                                </a:lnTo>
                                <a:lnTo>
                                  <a:pt x="892" y="133"/>
                                </a:lnTo>
                                <a:lnTo>
                                  <a:pt x="892" y="160"/>
                                </a:lnTo>
                                <a:lnTo>
                                  <a:pt x="892" y="188"/>
                                </a:lnTo>
                                <a:lnTo>
                                  <a:pt x="892" y="215"/>
                                </a:lnTo>
                                <a:lnTo>
                                  <a:pt x="892" y="240"/>
                                </a:lnTo>
                                <a:lnTo>
                                  <a:pt x="894" y="268"/>
                                </a:lnTo>
                                <a:lnTo>
                                  <a:pt x="894" y="295"/>
                                </a:lnTo>
                                <a:lnTo>
                                  <a:pt x="894" y="323"/>
                                </a:lnTo>
                                <a:lnTo>
                                  <a:pt x="866" y="323"/>
                                </a:lnTo>
                                <a:lnTo>
                                  <a:pt x="841" y="323"/>
                                </a:lnTo>
                                <a:lnTo>
                                  <a:pt x="839" y="323"/>
                                </a:lnTo>
                                <a:lnTo>
                                  <a:pt x="813" y="325"/>
                                </a:lnTo>
                                <a:lnTo>
                                  <a:pt x="813" y="350"/>
                                </a:lnTo>
                                <a:lnTo>
                                  <a:pt x="813" y="378"/>
                                </a:lnTo>
                                <a:lnTo>
                                  <a:pt x="815" y="405"/>
                                </a:lnTo>
                                <a:lnTo>
                                  <a:pt x="815" y="433"/>
                                </a:lnTo>
                                <a:lnTo>
                                  <a:pt x="815" y="458"/>
                                </a:lnTo>
                                <a:lnTo>
                                  <a:pt x="818" y="485"/>
                                </a:lnTo>
                                <a:lnTo>
                                  <a:pt x="815" y="485"/>
                                </a:lnTo>
                                <a:lnTo>
                                  <a:pt x="796" y="488"/>
                                </a:lnTo>
                                <a:lnTo>
                                  <a:pt x="790" y="488"/>
                                </a:lnTo>
                                <a:lnTo>
                                  <a:pt x="763" y="488"/>
                                </a:lnTo>
                                <a:lnTo>
                                  <a:pt x="735" y="488"/>
                                </a:lnTo>
                                <a:lnTo>
                                  <a:pt x="731" y="488"/>
                                </a:lnTo>
                                <a:lnTo>
                                  <a:pt x="733" y="515"/>
                                </a:lnTo>
                                <a:lnTo>
                                  <a:pt x="733" y="543"/>
                                </a:lnTo>
                                <a:lnTo>
                                  <a:pt x="733" y="555"/>
                                </a:lnTo>
                                <a:lnTo>
                                  <a:pt x="731" y="555"/>
                                </a:lnTo>
                                <a:lnTo>
                                  <a:pt x="712" y="555"/>
                                </a:lnTo>
                                <a:lnTo>
                                  <a:pt x="706" y="557"/>
                                </a:lnTo>
                                <a:lnTo>
                                  <a:pt x="680" y="557"/>
                                </a:lnTo>
                                <a:lnTo>
                                  <a:pt x="653" y="562"/>
                                </a:lnTo>
                                <a:lnTo>
                                  <a:pt x="653" y="570"/>
                                </a:lnTo>
                                <a:lnTo>
                                  <a:pt x="653" y="585"/>
                                </a:lnTo>
                                <a:lnTo>
                                  <a:pt x="634" y="585"/>
                                </a:lnTo>
                                <a:lnTo>
                                  <a:pt x="628" y="585"/>
                                </a:lnTo>
                                <a:lnTo>
                                  <a:pt x="621" y="585"/>
                                </a:lnTo>
                                <a:lnTo>
                                  <a:pt x="619" y="585"/>
                                </a:lnTo>
                                <a:lnTo>
                                  <a:pt x="606" y="587"/>
                                </a:lnTo>
                                <a:lnTo>
                                  <a:pt x="606" y="600"/>
                                </a:lnTo>
                                <a:lnTo>
                                  <a:pt x="609" y="614"/>
                                </a:lnTo>
                                <a:lnTo>
                                  <a:pt x="600" y="614"/>
                                </a:lnTo>
                                <a:lnTo>
                                  <a:pt x="577" y="614"/>
                                </a:lnTo>
                                <a:lnTo>
                                  <a:pt x="551" y="614"/>
                                </a:lnTo>
                                <a:lnTo>
                                  <a:pt x="524" y="614"/>
                                </a:lnTo>
                                <a:lnTo>
                                  <a:pt x="497" y="616"/>
                                </a:lnTo>
                                <a:lnTo>
                                  <a:pt x="469" y="616"/>
                                </a:lnTo>
                                <a:lnTo>
                                  <a:pt x="444" y="619"/>
                                </a:lnTo>
                                <a:lnTo>
                                  <a:pt x="416" y="619"/>
                                </a:lnTo>
                                <a:lnTo>
                                  <a:pt x="416" y="604"/>
                                </a:lnTo>
                                <a:lnTo>
                                  <a:pt x="414" y="578"/>
                                </a:lnTo>
                                <a:lnTo>
                                  <a:pt x="389" y="578"/>
                                </a:lnTo>
                                <a:lnTo>
                                  <a:pt x="361" y="578"/>
                                </a:lnTo>
                                <a:lnTo>
                                  <a:pt x="334" y="578"/>
                                </a:lnTo>
                                <a:lnTo>
                                  <a:pt x="334" y="562"/>
                                </a:lnTo>
                                <a:lnTo>
                                  <a:pt x="334" y="553"/>
                                </a:lnTo>
                                <a:lnTo>
                                  <a:pt x="332" y="526"/>
                                </a:lnTo>
                                <a:lnTo>
                                  <a:pt x="332" y="496"/>
                                </a:lnTo>
                                <a:lnTo>
                                  <a:pt x="330" y="469"/>
                                </a:lnTo>
                                <a:lnTo>
                                  <a:pt x="330" y="441"/>
                                </a:lnTo>
                                <a:lnTo>
                                  <a:pt x="330" y="414"/>
                                </a:lnTo>
                                <a:lnTo>
                                  <a:pt x="330" y="388"/>
                                </a:lnTo>
                                <a:lnTo>
                                  <a:pt x="330" y="361"/>
                                </a:lnTo>
                                <a:lnTo>
                                  <a:pt x="330" y="333"/>
                                </a:lnTo>
                                <a:lnTo>
                                  <a:pt x="302" y="333"/>
                                </a:lnTo>
                                <a:lnTo>
                                  <a:pt x="275" y="333"/>
                                </a:lnTo>
                                <a:lnTo>
                                  <a:pt x="266" y="333"/>
                                </a:lnTo>
                                <a:lnTo>
                                  <a:pt x="247" y="333"/>
                                </a:lnTo>
                                <a:lnTo>
                                  <a:pt x="220" y="333"/>
                                </a:lnTo>
                                <a:lnTo>
                                  <a:pt x="192" y="335"/>
                                </a:lnTo>
                                <a:lnTo>
                                  <a:pt x="167" y="335"/>
                                </a:lnTo>
                                <a:lnTo>
                                  <a:pt x="165" y="335"/>
                                </a:lnTo>
                                <a:lnTo>
                                  <a:pt x="140" y="335"/>
                                </a:lnTo>
                                <a:lnTo>
                                  <a:pt x="138" y="335"/>
                                </a:lnTo>
                                <a:lnTo>
                                  <a:pt x="112" y="335"/>
                                </a:lnTo>
                                <a:lnTo>
                                  <a:pt x="110" y="335"/>
                                </a:lnTo>
                                <a:lnTo>
                                  <a:pt x="91" y="335"/>
                                </a:lnTo>
                                <a:lnTo>
                                  <a:pt x="87" y="335"/>
                                </a:lnTo>
                                <a:lnTo>
                                  <a:pt x="59" y="335"/>
                                </a:lnTo>
                                <a:lnTo>
                                  <a:pt x="32" y="335"/>
                                </a:lnTo>
                                <a:lnTo>
                                  <a:pt x="13" y="335"/>
                                </a:lnTo>
                                <a:lnTo>
                                  <a:pt x="13" y="333"/>
                                </a:lnTo>
                                <a:lnTo>
                                  <a:pt x="11" y="331"/>
                                </a:lnTo>
                                <a:lnTo>
                                  <a:pt x="11" y="329"/>
                                </a:lnTo>
                                <a:lnTo>
                                  <a:pt x="11" y="327"/>
                                </a:lnTo>
                                <a:lnTo>
                                  <a:pt x="11" y="325"/>
                                </a:lnTo>
                                <a:lnTo>
                                  <a:pt x="11" y="323"/>
                                </a:lnTo>
                                <a:lnTo>
                                  <a:pt x="11" y="321"/>
                                </a:lnTo>
                                <a:lnTo>
                                  <a:pt x="11" y="319"/>
                                </a:lnTo>
                                <a:lnTo>
                                  <a:pt x="11" y="316"/>
                                </a:lnTo>
                                <a:lnTo>
                                  <a:pt x="11" y="314"/>
                                </a:lnTo>
                                <a:lnTo>
                                  <a:pt x="13" y="312"/>
                                </a:lnTo>
                                <a:lnTo>
                                  <a:pt x="13" y="310"/>
                                </a:lnTo>
                                <a:lnTo>
                                  <a:pt x="13" y="308"/>
                                </a:lnTo>
                                <a:lnTo>
                                  <a:pt x="13" y="306"/>
                                </a:lnTo>
                                <a:lnTo>
                                  <a:pt x="13" y="304"/>
                                </a:lnTo>
                                <a:lnTo>
                                  <a:pt x="11" y="302"/>
                                </a:lnTo>
                                <a:lnTo>
                                  <a:pt x="11" y="300"/>
                                </a:lnTo>
                                <a:lnTo>
                                  <a:pt x="11" y="297"/>
                                </a:lnTo>
                                <a:lnTo>
                                  <a:pt x="11" y="295"/>
                                </a:lnTo>
                                <a:lnTo>
                                  <a:pt x="11" y="293"/>
                                </a:lnTo>
                                <a:lnTo>
                                  <a:pt x="9" y="293"/>
                                </a:lnTo>
                                <a:lnTo>
                                  <a:pt x="9" y="291"/>
                                </a:lnTo>
                                <a:lnTo>
                                  <a:pt x="7" y="287"/>
                                </a:lnTo>
                                <a:lnTo>
                                  <a:pt x="7" y="285"/>
                                </a:lnTo>
                                <a:lnTo>
                                  <a:pt x="4" y="283"/>
                                </a:lnTo>
                                <a:lnTo>
                                  <a:pt x="4" y="281"/>
                                </a:lnTo>
                                <a:lnTo>
                                  <a:pt x="4" y="278"/>
                                </a:lnTo>
                                <a:lnTo>
                                  <a:pt x="2" y="278"/>
                                </a:lnTo>
                                <a:lnTo>
                                  <a:pt x="2" y="276"/>
                                </a:lnTo>
                                <a:lnTo>
                                  <a:pt x="2" y="274"/>
                                </a:lnTo>
                                <a:lnTo>
                                  <a:pt x="2" y="272"/>
                                </a:lnTo>
                                <a:lnTo>
                                  <a:pt x="0" y="272"/>
                                </a:lnTo>
                                <a:lnTo>
                                  <a:pt x="0" y="270"/>
                                </a:lnTo>
                                <a:lnTo>
                                  <a:pt x="0" y="268"/>
                                </a:lnTo>
                                <a:lnTo>
                                  <a:pt x="0" y="266"/>
                                </a:lnTo>
                                <a:lnTo>
                                  <a:pt x="0" y="264"/>
                                </a:lnTo>
                                <a:lnTo>
                                  <a:pt x="0" y="262"/>
                                </a:lnTo>
                                <a:lnTo>
                                  <a:pt x="2" y="255"/>
                                </a:lnTo>
                                <a:lnTo>
                                  <a:pt x="2" y="253"/>
                                </a:lnTo>
                                <a:lnTo>
                                  <a:pt x="2" y="251"/>
                                </a:lnTo>
                                <a:lnTo>
                                  <a:pt x="2" y="249"/>
                                </a:lnTo>
                                <a:lnTo>
                                  <a:pt x="4" y="247"/>
                                </a:lnTo>
                                <a:lnTo>
                                  <a:pt x="4" y="243"/>
                                </a:lnTo>
                                <a:lnTo>
                                  <a:pt x="7" y="243"/>
                                </a:lnTo>
                                <a:lnTo>
                                  <a:pt x="7" y="240"/>
                                </a:lnTo>
                                <a:lnTo>
                                  <a:pt x="7" y="236"/>
                                </a:lnTo>
                                <a:lnTo>
                                  <a:pt x="9" y="234"/>
                                </a:lnTo>
                                <a:lnTo>
                                  <a:pt x="9" y="232"/>
                                </a:lnTo>
                                <a:lnTo>
                                  <a:pt x="9" y="230"/>
                                </a:lnTo>
                                <a:lnTo>
                                  <a:pt x="11" y="230"/>
                                </a:lnTo>
                                <a:lnTo>
                                  <a:pt x="11" y="228"/>
                                </a:lnTo>
                                <a:lnTo>
                                  <a:pt x="11" y="226"/>
                                </a:lnTo>
                                <a:lnTo>
                                  <a:pt x="13" y="224"/>
                                </a:lnTo>
                                <a:lnTo>
                                  <a:pt x="13" y="221"/>
                                </a:lnTo>
                                <a:lnTo>
                                  <a:pt x="15" y="219"/>
                                </a:lnTo>
                                <a:lnTo>
                                  <a:pt x="17" y="217"/>
                                </a:lnTo>
                                <a:lnTo>
                                  <a:pt x="19" y="215"/>
                                </a:lnTo>
                                <a:lnTo>
                                  <a:pt x="21" y="215"/>
                                </a:lnTo>
                                <a:lnTo>
                                  <a:pt x="21" y="213"/>
                                </a:lnTo>
                                <a:lnTo>
                                  <a:pt x="23" y="213"/>
                                </a:lnTo>
                                <a:lnTo>
                                  <a:pt x="26" y="211"/>
                                </a:lnTo>
                                <a:lnTo>
                                  <a:pt x="28" y="209"/>
                                </a:lnTo>
                                <a:lnTo>
                                  <a:pt x="30" y="207"/>
                                </a:lnTo>
                                <a:lnTo>
                                  <a:pt x="30" y="205"/>
                                </a:lnTo>
                                <a:lnTo>
                                  <a:pt x="32" y="205"/>
                                </a:lnTo>
                                <a:lnTo>
                                  <a:pt x="32" y="202"/>
                                </a:lnTo>
                                <a:lnTo>
                                  <a:pt x="34" y="200"/>
                                </a:lnTo>
                                <a:lnTo>
                                  <a:pt x="34" y="198"/>
                                </a:lnTo>
                                <a:lnTo>
                                  <a:pt x="36" y="196"/>
                                </a:lnTo>
                                <a:lnTo>
                                  <a:pt x="36" y="194"/>
                                </a:lnTo>
                                <a:lnTo>
                                  <a:pt x="38" y="192"/>
                                </a:lnTo>
                                <a:lnTo>
                                  <a:pt x="38" y="190"/>
                                </a:lnTo>
                                <a:lnTo>
                                  <a:pt x="40" y="190"/>
                                </a:lnTo>
                                <a:lnTo>
                                  <a:pt x="40" y="188"/>
                                </a:lnTo>
                                <a:lnTo>
                                  <a:pt x="42" y="185"/>
                                </a:lnTo>
                                <a:lnTo>
                                  <a:pt x="42" y="183"/>
                                </a:lnTo>
                                <a:lnTo>
                                  <a:pt x="45" y="183"/>
                                </a:lnTo>
                                <a:lnTo>
                                  <a:pt x="45" y="181"/>
                                </a:lnTo>
                                <a:lnTo>
                                  <a:pt x="47" y="179"/>
                                </a:lnTo>
                                <a:lnTo>
                                  <a:pt x="47" y="177"/>
                                </a:lnTo>
                                <a:lnTo>
                                  <a:pt x="49" y="177"/>
                                </a:lnTo>
                                <a:lnTo>
                                  <a:pt x="49" y="173"/>
                                </a:lnTo>
                                <a:lnTo>
                                  <a:pt x="51" y="173"/>
                                </a:lnTo>
                                <a:lnTo>
                                  <a:pt x="51" y="171"/>
                                </a:lnTo>
                                <a:lnTo>
                                  <a:pt x="51" y="169"/>
                                </a:lnTo>
                                <a:lnTo>
                                  <a:pt x="53" y="166"/>
                                </a:lnTo>
                                <a:lnTo>
                                  <a:pt x="55" y="164"/>
                                </a:lnTo>
                                <a:lnTo>
                                  <a:pt x="55" y="160"/>
                                </a:lnTo>
                                <a:lnTo>
                                  <a:pt x="55" y="158"/>
                                </a:lnTo>
                                <a:lnTo>
                                  <a:pt x="55" y="156"/>
                                </a:lnTo>
                                <a:lnTo>
                                  <a:pt x="55" y="154"/>
                                </a:lnTo>
                                <a:lnTo>
                                  <a:pt x="55" y="145"/>
                                </a:lnTo>
                                <a:lnTo>
                                  <a:pt x="57" y="143"/>
                                </a:lnTo>
                                <a:lnTo>
                                  <a:pt x="61" y="139"/>
                                </a:lnTo>
                                <a:lnTo>
                                  <a:pt x="61" y="137"/>
                                </a:lnTo>
                                <a:lnTo>
                                  <a:pt x="66" y="133"/>
                                </a:lnTo>
                                <a:lnTo>
                                  <a:pt x="72" y="124"/>
                                </a:lnTo>
                                <a:lnTo>
                                  <a:pt x="74" y="122"/>
                                </a:lnTo>
                                <a:lnTo>
                                  <a:pt x="78" y="116"/>
                                </a:lnTo>
                                <a:lnTo>
                                  <a:pt x="78" y="114"/>
                                </a:lnTo>
                                <a:lnTo>
                                  <a:pt x="80" y="112"/>
                                </a:lnTo>
                                <a:lnTo>
                                  <a:pt x="83" y="112"/>
                                </a:lnTo>
                                <a:lnTo>
                                  <a:pt x="83" y="109"/>
                                </a:lnTo>
                                <a:lnTo>
                                  <a:pt x="85" y="107"/>
                                </a:lnTo>
                                <a:lnTo>
                                  <a:pt x="87" y="105"/>
                                </a:lnTo>
                                <a:lnTo>
                                  <a:pt x="89" y="103"/>
                                </a:lnTo>
                                <a:lnTo>
                                  <a:pt x="91" y="99"/>
                                </a:lnTo>
                                <a:lnTo>
                                  <a:pt x="91" y="97"/>
                                </a:lnTo>
                                <a:lnTo>
                                  <a:pt x="93" y="95"/>
                                </a:lnTo>
                                <a:lnTo>
                                  <a:pt x="93" y="93"/>
                                </a:lnTo>
                                <a:lnTo>
                                  <a:pt x="95" y="90"/>
                                </a:lnTo>
                                <a:lnTo>
                                  <a:pt x="95" y="88"/>
                                </a:lnTo>
                                <a:lnTo>
                                  <a:pt x="95" y="86"/>
                                </a:lnTo>
                                <a:lnTo>
                                  <a:pt x="97" y="84"/>
                                </a:lnTo>
                                <a:lnTo>
                                  <a:pt x="97" y="82"/>
                                </a:lnTo>
                                <a:lnTo>
                                  <a:pt x="97" y="80"/>
                                </a:lnTo>
                                <a:lnTo>
                                  <a:pt x="97" y="78"/>
                                </a:lnTo>
                                <a:lnTo>
                                  <a:pt x="99" y="78"/>
                                </a:lnTo>
                                <a:lnTo>
                                  <a:pt x="99" y="76"/>
                                </a:lnTo>
                                <a:lnTo>
                                  <a:pt x="99" y="74"/>
                                </a:lnTo>
                                <a:lnTo>
                                  <a:pt x="99" y="71"/>
                                </a:lnTo>
                                <a:lnTo>
                                  <a:pt x="102" y="71"/>
                                </a:lnTo>
                                <a:lnTo>
                                  <a:pt x="102" y="69"/>
                                </a:lnTo>
                                <a:lnTo>
                                  <a:pt x="102" y="65"/>
                                </a:lnTo>
                                <a:lnTo>
                                  <a:pt x="104" y="63"/>
                                </a:lnTo>
                                <a:lnTo>
                                  <a:pt x="104" y="61"/>
                                </a:lnTo>
                                <a:lnTo>
                                  <a:pt x="106" y="59"/>
                                </a:lnTo>
                                <a:lnTo>
                                  <a:pt x="106" y="57"/>
                                </a:lnTo>
                                <a:lnTo>
                                  <a:pt x="106" y="55"/>
                                </a:lnTo>
                                <a:lnTo>
                                  <a:pt x="106" y="52"/>
                                </a:lnTo>
                                <a:lnTo>
                                  <a:pt x="106" y="50"/>
                                </a:lnTo>
                                <a:lnTo>
                                  <a:pt x="106" y="48"/>
                                </a:lnTo>
                                <a:lnTo>
                                  <a:pt x="108" y="48"/>
                                </a:lnTo>
                                <a:lnTo>
                                  <a:pt x="108" y="46"/>
                                </a:lnTo>
                                <a:lnTo>
                                  <a:pt x="108" y="44"/>
                                </a:lnTo>
                                <a:lnTo>
                                  <a:pt x="110" y="40"/>
                                </a:lnTo>
                                <a:lnTo>
                                  <a:pt x="110" y="38"/>
                                </a:lnTo>
                                <a:lnTo>
                                  <a:pt x="112" y="38"/>
                                </a:lnTo>
                                <a:lnTo>
                                  <a:pt x="112" y="35"/>
                                </a:lnTo>
                                <a:lnTo>
                                  <a:pt x="112" y="33"/>
                                </a:lnTo>
                                <a:lnTo>
                                  <a:pt x="114" y="31"/>
                                </a:lnTo>
                                <a:lnTo>
                                  <a:pt x="114" y="29"/>
                                </a:lnTo>
                                <a:lnTo>
                                  <a:pt x="116" y="27"/>
                                </a:lnTo>
                                <a:lnTo>
                                  <a:pt x="116" y="25"/>
                                </a:lnTo>
                                <a:lnTo>
                                  <a:pt x="116" y="23"/>
                                </a:lnTo>
                                <a:lnTo>
                                  <a:pt x="118" y="23"/>
                                </a:lnTo>
                                <a:lnTo>
                                  <a:pt x="118" y="21"/>
                                </a:lnTo>
                                <a:lnTo>
                                  <a:pt x="121" y="21"/>
                                </a:lnTo>
                                <a:lnTo>
                                  <a:pt x="121" y="19"/>
                                </a:lnTo>
                                <a:lnTo>
                                  <a:pt x="123" y="16"/>
                                </a:lnTo>
                                <a:lnTo>
                                  <a:pt x="125" y="16"/>
                                </a:lnTo>
                                <a:lnTo>
                                  <a:pt x="127" y="14"/>
                                </a:lnTo>
                                <a:lnTo>
                                  <a:pt x="129" y="14"/>
                                </a:lnTo>
                                <a:lnTo>
                                  <a:pt x="138" y="12"/>
                                </a:lnTo>
                                <a:lnTo>
                                  <a:pt x="165" y="12"/>
                                </a:lnTo>
                                <a:lnTo>
                                  <a:pt x="192" y="12"/>
                                </a:lnTo>
                                <a:lnTo>
                                  <a:pt x="218" y="12"/>
                                </a:lnTo>
                                <a:lnTo>
                                  <a:pt x="245" y="12"/>
                                </a:lnTo>
                                <a:lnTo>
                                  <a:pt x="266" y="12"/>
                                </a:lnTo>
                                <a:lnTo>
                                  <a:pt x="271" y="10"/>
                                </a:lnTo>
                                <a:lnTo>
                                  <a:pt x="298" y="10"/>
                                </a:lnTo>
                                <a:lnTo>
                                  <a:pt x="323" y="10"/>
                                </a:lnTo>
                                <a:lnTo>
                                  <a:pt x="325" y="10"/>
                                </a:lnTo>
                                <a:lnTo>
                                  <a:pt x="351" y="8"/>
                                </a:lnTo>
                                <a:lnTo>
                                  <a:pt x="378" y="8"/>
                                </a:lnTo>
                                <a:lnTo>
                                  <a:pt x="406" y="6"/>
                                </a:lnTo>
                                <a:lnTo>
                                  <a:pt x="433" y="6"/>
                                </a:lnTo>
                                <a:lnTo>
                                  <a:pt x="461" y="6"/>
                                </a:lnTo>
                                <a:lnTo>
                                  <a:pt x="486" y="4"/>
                                </a:lnTo>
                                <a:lnTo>
                                  <a:pt x="513" y="4"/>
                                </a:lnTo>
                                <a:lnTo>
                                  <a:pt x="541" y="2"/>
                                </a:lnTo>
                                <a:lnTo>
                                  <a:pt x="568" y="2"/>
                                </a:lnTo>
                                <a:lnTo>
                                  <a:pt x="592" y="2"/>
                                </a:lnTo>
                                <a:lnTo>
                                  <a:pt x="617" y="2"/>
                                </a:lnTo>
                                <a:lnTo>
                                  <a:pt x="619" y="2"/>
                                </a:lnTo>
                                <a:lnTo>
                                  <a:pt x="644" y="2"/>
                                </a:lnTo>
                                <a:lnTo>
                                  <a:pt x="672" y="2"/>
                                </a:lnTo>
                                <a:lnTo>
                                  <a:pt x="699" y="4"/>
                                </a:lnTo>
                                <a:lnTo>
                                  <a:pt x="727" y="4"/>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15" name="Freeform 508"/>
                        <wps:cNvSpPr>
                          <a:spLocks/>
                        </wps:cNvSpPr>
                        <wps:spPr bwMode="auto">
                          <a:xfrm>
                            <a:off x="2954600" y="2502509"/>
                            <a:ext cx="729600" cy="565102"/>
                          </a:xfrm>
                          <a:custGeom>
                            <a:avLst/>
                            <a:gdLst>
                              <a:gd name="T0" fmla="*/ 336550 w 1149"/>
                              <a:gd name="T1" fmla="*/ 6985 h 890"/>
                              <a:gd name="T2" fmla="*/ 389255 w 1149"/>
                              <a:gd name="T3" fmla="*/ 5715 h 890"/>
                              <a:gd name="T4" fmla="*/ 440055 w 1149"/>
                              <a:gd name="T5" fmla="*/ 3810 h 890"/>
                              <a:gd name="T6" fmla="*/ 490855 w 1149"/>
                              <a:gd name="T7" fmla="*/ 2540 h 890"/>
                              <a:gd name="T8" fmla="*/ 543560 w 1149"/>
                              <a:gd name="T9" fmla="*/ 1270 h 890"/>
                              <a:gd name="T10" fmla="*/ 577215 w 1149"/>
                              <a:gd name="T11" fmla="*/ 0 h 890"/>
                              <a:gd name="T12" fmla="*/ 611505 w 1149"/>
                              <a:gd name="T13" fmla="*/ 0 h 890"/>
                              <a:gd name="T14" fmla="*/ 614680 w 1149"/>
                              <a:gd name="T15" fmla="*/ 68580 h 890"/>
                              <a:gd name="T16" fmla="*/ 622300 w 1149"/>
                              <a:gd name="T17" fmla="*/ 131445 h 890"/>
                              <a:gd name="T18" fmla="*/ 640080 w 1149"/>
                              <a:gd name="T19" fmla="*/ 165100 h 890"/>
                              <a:gd name="T20" fmla="*/ 675005 w 1149"/>
                              <a:gd name="T21" fmla="*/ 165100 h 890"/>
                              <a:gd name="T22" fmla="*/ 708025 w 1149"/>
                              <a:gd name="T23" fmla="*/ 163830 h 890"/>
                              <a:gd name="T24" fmla="*/ 725805 w 1149"/>
                              <a:gd name="T25" fmla="*/ 214630 h 890"/>
                              <a:gd name="T26" fmla="*/ 727075 w 1149"/>
                              <a:gd name="T27" fmla="*/ 267335 h 890"/>
                              <a:gd name="T28" fmla="*/ 727075 w 1149"/>
                              <a:gd name="T29" fmla="*/ 334010 h 890"/>
                              <a:gd name="T30" fmla="*/ 728345 w 1149"/>
                              <a:gd name="T31" fmla="*/ 403860 h 890"/>
                              <a:gd name="T32" fmla="*/ 728345 w 1149"/>
                              <a:gd name="T33" fmla="*/ 472440 h 890"/>
                              <a:gd name="T34" fmla="*/ 729615 w 1149"/>
                              <a:gd name="T35" fmla="*/ 541020 h 890"/>
                              <a:gd name="T36" fmla="*/ 677545 w 1149"/>
                              <a:gd name="T37" fmla="*/ 559435 h 890"/>
                              <a:gd name="T38" fmla="*/ 608965 w 1149"/>
                              <a:gd name="T39" fmla="*/ 559435 h 890"/>
                              <a:gd name="T40" fmla="*/ 540385 w 1149"/>
                              <a:gd name="T41" fmla="*/ 559435 h 890"/>
                              <a:gd name="T42" fmla="*/ 489585 w 1149"/>
                              <a:gd name="T43" fmla="*/ 559435 h 890"/>
                              <a:gd name="T44" fmla="*/ 467995 w 1149"/>
                              <a:gd name="T45" fmla="*/ 559435 h 890"/>
                              <a:gd name="T46" fmla="*/ 419735 w 1149"/>
                              <a:gd name="T47" fmla="*/ 559435 h 890"/>
                              <a:gd name="T48" fmla="*/ 367665 w 1149"/>
                              <a:gd name="T49" fmla="*/ 560705 h 890"/>
                              <a:gd name="T50" fmla="*/ 334010 w 1149"/>
                              <a:gd name="T51" fmla="*/ 560705 h 890"/>
                              <a:gd name="T52" fmla="*/ 315595 w 1149"/>
                              <a:gd name="T53" fmla="*/ 560705 h 890"/>
                              <a:gd name="T54" fmla="*/ 280670 w 1149"/>
                              <a:gd name="T55" fmla="*/ 560705 h 890"/>
                              <a:gd name="T56" fmla="*/ 229235 w 1149"/>
                              <a:gd name="T57" fmla="*/ 560705 h 890"/>
                              <a:gd name="T58" fmla="*/ 212090 w 1149"/>
                              <a:gd name="T59" fmla="*/ 560705 h 890"/>
                              <a:gd name="T60" fmla="*/ 143510 w 1149"/>
                              <a:gd name="T61" fmla="*/ 561975 h 890"/>
                              <a:gd name="T62" fmla="*/ 109855 w 1149"/>
                              <a:gd name="T63" fmla="*/ 561975 h 890"/>
                              <a:gd name="T64" fmla="*/ 57785 w 1149"/>
                              <a:gd name="T65" fmla="*/ 563245 h 890"/>
                              <a:gd name="T66" fmla="*/ 6985 w 1149"/>
                              <a:gd name="T67" fmla="*/ 565150 h 890"/>
                              <a:gd name="T68" fmla="*/ 6985 w 1149"/>
                              <a:gd name="T69" fmla="*/ 546100 h 890"/>
                              <a:gd name="T70" fmla="*/ 5715 w 1149"/>
                              <a:gd name="T71" fmla="*/ 512445 h 890"/>
                              <a:gd name="T72" fmla="*/ 5715 w 1149"/>
                              <a:gd name="T73" fmla="*/ 477520 h 890"/>
                              <a:gd name="T74" fmla="*/ 5715 w 1149"/>
                              <a:gd name="T75" fmla="*/ 453390 h 890"/>
                              <a:gd name="T76" fmla="*/ 4445 w 1149"/>
                              <a:gd name="T77" fmla="*/ 391795 h 890"/>
                              <a:gd name="T78" fmla="*/ 3175 w 1149"/>
                              <a:gd name="T79" fmla="*/ 340995 h 890"/>
                              <a:gd name="T80" fmla="*/ 3175 w 1149"/>
                              <a:gd name="T81" fmla="*/ 289560 h 890"/>
                              <a:gd name="T82" fmla="*/ 1270 w 1149"/>
                              <a:gd name="T83" fmla="*/ 272415 h 890"/>
                              <a:gd name="T84" fmla="*/ 1270 w 1149"/>
                              <a:gd name="T85" fmla="*/ 238760 h 890"/>
                              <a:gd name="T86" fmla="*/ 0 w 1149"/>
                              <a:gd name="T87" fmla="*/ 203835 h 890"/>
                              <a:gd name="T88" fmla="*/ 33655 w 1149"/>
                              <a:gd name="T89" fmla="*/ 194310 h 890"/>
                              <a:gd name="T90" fmla="*/ 102235 w 1149"/>
                              <a:gd name="T91" fmla="*/ 193040 h 890"/>
                              <a:gd name="T92" fmla="*/ 122555 w 1149"/>
                              <a:gd name="T93" fmla="*/ 193040 h 890"/>
                              <a:gd name="T94" fmla="*/ 130175 w 1149"/>
                              <a:gd name="T95" fmla="*/ 174625 h 890"/>
                              <a:gd name="T96" fmla="*/ 150495 w 1149"/>
                              <a:gd name="T97" fmla="*/ 165100 h 890"/>
                              <a:gd name="T98" fmla="*/ 187960 w 1149"/>
                              <a:gd name="T99" fmla="*/ 155575 h 890"/>
                              <a:gd name="T100" fmla="*/ 201295 w 1149"/>
                              <a:gd name="T101" fmla="*/ 130175 h 890"/>
                              <a:gd name="T102" fmla="*/ 200025 w 1149"/>
                              <a:gd name="T103" fmla="*/ 113030 h 890"/>
                              <a:gd name="T104" fmla="*/ 237490 w 1149"/>
                              <a:gd name="T105" fmla="*/ 113030 h 890"/>
                              <a:gd name="T106" fmla="*/ 255270 w 1149"/>
                              <a:gd name="T107" fmla="*/ 111125 h 890"/>
                              <a:gd name="T108" fmla="*/ 253365 w 1149"/>
                              <a:gd name="T109" fmla="*/ 60325 h 890"/>
                              <a:gd name="T110" fmla="*/ 268605 w 1149"/>
                              <a:gd name="T111" fmla="*/ 8255 h 890"/>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1149" h="890">
                                <a:moveTo>
                                  <a:pt x="478" y="13"/>
                                </a:moveTo>
                                <a:lnTo>
                                  <a:pt x="505" y="11"/>
                                </a:lnTo>
                                <a:lnTo>
                                  <a:pt x="530" y="11"/>
                                </a:lnTo>
                                <a:lnTo>
                                  <a:pt x="533" y="11"/>
                                </a:lnTo>
                                <a:lnTo>
                                  <a:pt x="558" y="9"/>
                                </a:lnTo>
                                <a:lnTo>
                                  <a:pt x="585" y="9"/>
                                </a:lnTo>
                                <a:lnTo>
                                  <a:pt x="613" y="9"/>
                                </a:lnTo>
                                <a:lnTo>
                                  <a:pt x="640" y="9"/>
                                </a:lnTo>
                                <a:lnTo>
                                  <a:pt x="666" y="6"/>
                                </a:lnTo>
                                <a:lnTo>
                                  <a:pt x="693" y="6"/>
                                </a:lnTo>
                                <a:lnTo>
                                  <a:pt x="721" y="6"/>
                                </a:lnTo>
                                <a:lnTo>
                                  <a:pt x="748" y="4"/>
                                </a:lnTo>
                                <a:lnTo>
                                  <a:pt x="773" y="4"/>
                                </a:lnTo>
                                <a:lnTo>
                                  <a:pt x="801" y="4"/>
                                </a:lnTo>
                                <a:lnTo>
                                  <a:pt x="828" y="2"/>
                                </a:lnTo>
                                <a:lnTo>
                                  <a:pt x="830" y="2"/>
                                </a:lnTo>
                                <a:lnTo>
                                  <a:pt x="856" y="2"/>
                                </a:lnTo>
                                <a:lnTo>
                                  <a:pt x="881" y="2"/>
                                </a:lnTo>
                                <a:lnTo>
                                  <a:pt x="883" y="2"/>
                                </a:lnTo>
                                <a:lnTo>
                                  <a:pt x="909" y="0"/>
                                </a:lnTo>
                                <a:lnTo>
                                  <a:pt x="911" y="0"/>
                                </a:lnTo>
                                <a:lnTo>
                                  <a:pt x="936" y="0"/>
                                </a:lnTo>
                                <a:lnTo>
                                  <a:pt x="963" y="0"/>
                                </a:lnTo>
                                <a:lnTo>
                                  <a:pt x="966" y="28"/>
                                </a:lnTo>
                                <a:lnTo>
                                  <a:pt x="966" y="53"/>
                                </a:lnTo>
                                <a:lnTo>
                                  <a:pt x="966" y="80"/>
                                </a:lnTo>
                                <a:lnTo>
                                  <a:pt x="968" y="108"/>
                                </a:lnTo>
                                <a:lnTo>
                                  <a:pt x="968" y="133"/>
                                </a:lnTo>
                                <a:lnTo>
                                  <a:pt x="968" y="161"/>
                                </a:lnTo>
                                <a:lnTo>
                                  <a:pt x="978" y="161"/>
                                </a:lnTo>
                                <a:lnTo>
                                  <a:pt x="980" y="207"/>
                                </a:lnTo>
                                <a:lnTo>
                                  <a:pt x="980" y="235"/>
                                </a:lnTo>
                                <a:lnTo>
                                  <a:pt x="980" y="260"/>
                                </a:lnTo>
                                <a:lnTo>
                                  <a:pt x="1008" y="260"/>
                                </a:lnTo>
                                <a:lnTo>
                                  <a:pt x="1035" y="260"/>
                                </a:lnTo>
                                <a:lnTo>
                                  <a:pt x="1063" y="260"/>
                                </a:lnTo>
                                <a:lnTo>
                                  <a:pt x="1088" y="258"/>
                                </a:lnTo>
                                <a:lnTo>
                                  <a:pt x="1115" y="258"/>
                                </a:lnTo>
                                <a:lnTo>
                                  <a:pt x="1143" y="258"/>
                                </a:lnTo>
                                <a:lnTo>
                                  <a:pt x="1143" y="285"/>
                                </a:lnTo>
                                <a:lnTo>
                                  <a:pt x="1143" y="313"/>
                                </a:lnTo>
                                <a:lnTo>
                                  <a:pt x="1143" y="338"/>
                                </a:lnTo>
                                <a:lnTo>
                                  <a:pt x="1145" y="366"/>
                                </a:lnTo>
                                <a:lnTo>
                                  <a:pt x="1145" y="393"/>
                                </a:lnTo>
                                <a:lnTo>
                                  <a:pt x="1145" y="418"/>
                                </a:lnTo>
                                <a:lnTo>
                                  <a:pt x="1145" y="421"/>
                                </a:lnTo>
                                <a:lnTo>
                                  <a:pt x="1145" y="446"/>
                                </a:lnTo>
                                <a:lnTo>
                                  <a:pt x="1145" y="473"/>
                                </a:lnTo>
                                <a:lnTo>
                                  <a:pt x="1145" y="501"/>
                                </a:lnTo>
                                <a:lnTo>
                                  <a:pt x="1145" y="526"/>
                                </a:lnTo>
                                <a:lnTo>
                                  <a:pt x="1147" y="554"/>
                                </a:lnTo>
                                <a:lnTo>
                                  <a:pt x="1147" y="581"/>
                                </a:lnTo>
                                <a:lnTo>
                                  <a:pt x="1147" y="609"/>
                                </a:lnTo>
                                <a:lnTo>
                                  <a:pt x="1147" y="636"/>
                                </a:lnTo>
                                <a:lnTo>
                                  <a:pt x="1147" y="663"/>
                                </a:lnTo>
                                <a:lnTo>
                                  <a:pt x="1147" y="691"/>
                                </a:lnTo>
                                <a:lnTo>
                                  <a:pt x="1147" y="716"/>
                                </a:lnTo>
                                <a:lnTo>
                                  <a:pt x="1147" y="744"/>
                                </a:lnTo>
                                <a:lnTo>
                                  <a:pt x="1147" y="771"/>
                                </a:lnTo>
                                <a:lnTo>
                                  <a:pt x="1147" y="799"/>
                                </a:lnTo>
                                <a:lnTo>
                                  <a:pt x="1147" y="824"/>
                                </a:lnTo>
                                <a:lnTo>
                                  <a:pt x="1149" y="852"/>
                                </a:lnTo>
                                <a:lnTo>
                                  <a:pt x="1149" y="879"/>
                                </a:lnTo>
                                <a:lnTo>
                                  <a:pt x="1122" y="881"/>
                                </a:lnTo>
                                <a:lnTo>
                                  <a:pt x="1094" y="881"/>
                                </a:lnTo>
                                <a:lnTo>
                                  <a:pt x="1067" y="881"/>
                                </a:lnTo>
                                <a:lnTo>
                                  <a:pt x="1039" y="881"/>
                                </a:lnTo>
                                <a:lnTo>
                                  <a:pt x="1014" y="881"/>
                                </a:lnTo>
                                <a:lnTo>
                                  <a:pt x="987" y="881"/>
                                </a:lnTo>
                                <a:lnTo>
                                  <a:pt x="959" y="881"/>
                                </a:lnTo>
                                <a:lnTo>
                                  <a:pt x="932" y="881"/>
                                </a:lnTo>
                                <a:lnTo>
                                  <a:pt x="906" y="881"/>
                                </a:lnTo>
                                <a:lnTo>
                                  <a:pt x="879" y="881"/>
                                </a:lnTo>
                                <a:lnTo>
                                  <a:pt x="851" y="881"/>
                                </a:lnTo>
                                <a:lnTo>
                                  <a:pt x="824" y="883"/>
                                </a:lnTo>
                                <a:lnTo>
                                  <a:pt x="797" y="883"/>
                                </a:lnTo>
                                <a:lnTo>
                                  <a:pt x="771" y="881"/>
                                </a:lnTo>
                                <a:lnTo>
                                  <a:pt x="744" y="883"/>
                                </a:lnTo>
                                <a:lnTo>
                                  <a:pt x="737" y="883"/>
                                </a:lnTo>
                                <a:lnTo>
                                  <a:pt x="737" y="881"/>
                                </a:lnTo>
                                <a:lnTo>
                                  <a:pt x="716" y="883"/>
                                </a:lnTo>
                                <a:lnTo>
                                  <a:pt x="689" y="883"/>
                                </a:lnTo>
                                <a:lnTo>
                                  <a:pt x="661" y="881"/>
                                </a:lnTo>
                                <a:lnTo>
                                  <a:pt x="634" y="883"/>
                                </a:lnTo>
                                <a:lnTo>
                                  <a:pt x="606" y="883"/>
                                </a:lnTo>
                                <a:lnTo>
                                  <a:pt x="579" y="883"/>
                                </a:lnTo>
                                <a:lnTo>
                                  <a:pt x="560" y="883"/>
                                </a:lnTo>
                                <a:lnTo>
                                  <a:pt x="552" y="883"/>
                                </a:lnTo>
                                <a:lnTo>
                                  <a:pt x="526" y="883"/>
                                </a:lnTo>
                                <a:lnTo>
                                  <a:pt x="497" y="883"/>
                                </a:lnTo>
                                <a:lnTo>
                                  <a:pt x="469" y="883"/>
                                </a:lnTo>
                                <a:lnTo>
                                  <a:pt x="442" y="883"/>
                                </a:lnTo>
                                <a:lnTo>
                                  <a:pt x="416" y="883"/>
                                </a:lnTo>
                                <a:lnTo>
                                  <a:pt x="389" y="885"/>
                                </a:lnTo>
                                <a:lnTo>
                                  <a:pt x="383" y="885"/>
                                </a:lnTo>
                                <a:lnTo>
                                  <a:pt x="361" y="883"/>
                                </a:lnTo>
                                <a:lnTo>
                                  <a:pt x="334" y="885"/>
                                </a:lnTo>
                                <a:lnTo>
                                  <a:pt x="334" y="883"/>
                                </a:lnTo>
                                <a:lnTo>
                                  <a:pt x="307" y="883"/>
                                </a:lnTo>
                                <a:lnTo>
                                  <a:pt x="279" y="885"/>
                                </a:lnTo>
                                <a:lnTo>
                                  <a:pt x="252" y="885"/>
                                </a:lnTo>
                                <a:lnTo>
                                  <a:pt x="226" y="885"/>
                                </a:lnTo>
                                <a:lnTo>
                                  <a:pt x="205" y="885"/>
                                </a:lnTo>
                                <a:lnTo>
                                  <a:pt x="199" y="885"/>
                                </a:lnTo>
                                <a:lnTo>
                                  <a:pt x="173" y="885"/>
                                </a:lnTo>
                                <a:lnTo>
                                  <a:pt x="146" y="887"/>
                                </a:lnTo>
                                <a:lnTo>
                                  <a:pt x="119" y="887"/>
                                </a:lnTo>
                                <a:lnTo>
                                  <a:pt x="91" y="887"/>
                                </a:lnTo>
                                <a:lnTo>
                                  <a:pt x="66" y="887"/>
                                </a:lnTo>
                                <a:lnTo>
                                  <a:pt x="38" y="887"/>
                                </a:lnTo>
                                <a:lnTo>
                                  <a:pt x="30" y="887"/>
                                </a:lnTo>
                                <a:lnTo>
                                  <a:pt x="11" y="890"/>
                                </a:lnTo>
                                <a:lnTo>
                                  <a:pt x="11" y="887"/>
                                </a:lnTo>
                                <a:lnTo>
                                  <a:pt x="11" y="862"/>
                                </a:lnTo>
                                <a:lnTo>
                                  <a:pt x="11" y="860"/>
                                </a:lnTo>
                                <a:lnTo>
                                  <a:pt x="11" y="835"/>
                                </a:lnTo>
                                <a:lnTo>
                                  <a:pt x="9" y="807"/>
                                </a:lnTo>
                                <a:lnTo>
                                  <a:pt x="9" y="780"/>
                                </a:lnTo>
                                <a:lnTo>
                                  <a:pt x="9" y="752"/>
                                </a:lnTo>
                                <a:lnTo>
                                  <a:pt x="9" y="725"/>
                                </a:lnTo>
                                <a:lnTo>
                                  <a:pt x="9" y="714"/>
                                </a:lnTo>
                                <a:lnTo>
                                  <a:pt x="7" y="697"/>
                                </a:lnTo>
                                <a:lnTo>
                                  <a:pt x="7" y="672"/>
                                </a:lnTo>
                                <a:lnTo>
                                  <a:pt x="7" y="644"/>
                                </a:lnTo>
                                <a:lnTo>
                                  <a:pt x="7" y="617"/>
                                </a:lnTo>
                                <a:lnTo>
                                  <a:pt x="7" y="592"/>
                                </a:lnTo>
                                <a:lnTo>
                                  <a:pt x="7" y="564"/>
                                </a:lnTo>
                                <a:lnTo>
                                  <a:pt x="5" y="537"/>
                                </a:lnTo>
                                <a:lnTo>
                                  <a:pt x="5" y="509"/>
                                </a:lnTo>
                                <a:lnTo>
                                  <a:pt x="5" y="484"/>
                                </a:lnTo>
                                <a:lnTo>
                                  <a:pt x="5" y="482"/>
                                </a:lnTo>
                                <a:lnTo>
                                  <a:pt x="5" y="456"/>
                                </a:lnTo>
                                <a:lnTo>
                                  <a:pt x="2" y="429"/>
                                </a:lnTo>
                                <a:lnTo>
                                  <a:pt x="2" y="402"/>
                                </a:lnTo>
                                <a:lnTo>
                                  <a:pt x="2" y="376"/>
                                </a:lnTo>
                                <a:lnTo>
                                  <a:pt x="0" y="349"/>
                                </a:lnTo>
                                <a:lnTo>
                                  <a:pt x="0" y="321"/>
                                </a:lnTo>
                                <a:lnTo>
                                  <a:pt x="0" y="309"/>
                                </a:lnTo>
                                <a:lnTo>
                                  <a:pt x="28" y="309"/>
                                </a:lnTo>
                                <a:lnTo>
                                  <a:pt x="53" y="306"/>
                                </a:lnTo>
                                <a:lnTo>
                                  <a:pt x="81" y="306"/>
                                </a:lnTo>
                                <a:lnTo>
                                  <a:pt x="108" y="304"/>
                                </a:lnTo>
                                <a:lnTo>
                                  <a:pt x="135" y="304"/>
                                </a:lnTo>
                                <a:lnTo>
                                  <a:pt x="161" y="304"/>
                                </a:lnTo>
                                <a:lnTo>
                                  <a:pt x="184" y="304"/>
                                </a:lnTo>
                                <a:lnTo>
                                  <a:pt x="193" y="304"/>
                                </a:lnTo>
                                <a:lnTo>
                                  <a:pt x="190" y="290"/>
                                </a:lnTo>
                                <a:lnTo>
                                  <a:pt x="190" y="277"/>
                                </a:lnTo>
                                <a:lnTo>
                                  <a:pt x="203" y="275"/>
                                </a:lnTo>
                                <a:lnTo>
                                  <a:pt x="205" y="275"/>
                                </a:lnTo>
                                <a:lnTo>
                                  <a:pt x="212" y="275"/>
                                </a:lnTo>
                                <a:lnTo>
                                  <a:pt x="218" y="275"/>
                                </a:lnTo>
                                <a:lnTo>
                                  <a:pt x="237" y="275"/>
                                </a:lnTo>
                                <a:lnTo>
                                  <a:pt x="237" y="260"/>
                                </a:lnTo>
                                <a:lnTo>
                                  <a:pt x="237" y="252"/>
                                </a:lnTo>
                                <a:lnTo>
                                  <a:pt x="264" y="247"/>
                                </a:lnTo>
                                <a:lnTo>
                                  <a:pt x="290" y="247"/>
                                </a:lnTo>
                                <a:lnTo>
                                  <a:pt x="296" y="245"/>
                                </a:lnTo>
                                <a:lnTo>
                                  <a:pt x="315" y="245"/>
                                </a:lnTo>
                                <a:lnTo>
                                  <a:pt x="317" y="245"/>
                                </a:lnTo>
                                <a:lnTo>
                                  <a:pt x="317" y="233"/>
                                </a:lnTo>
                                <a:lnTo>
                                  <a:pt x="317" y="205"/>
                                </a:lnTo>
                                <a:lnTo>
                                  <a:pt x="315" y="178"/>
                                </a:lnTo>
                                <a:lnTo>
                                  <a:pt x="319" y="178"/>
                                </a:lnTo>
                                <a:lnTo>
                                  <a:pt x="347" y="178"/>
                                </a:lnTo>
                                <a:lnTo>
                                  <a:pt x="374" y="178"/>
                                </a:lnTo>
                                <a:lnTo>
                                  <a:pt x="380" y="178"/>
                                </a:lnTo>
                                <a:lnTo>
                                  <a:pt x="399" y="175"/>
                                </a:lnTo>
                                <a:lnTo>
                                  <a:pt x="402" y="175"/>
                                </a:lnTo>
                                <a:lnTo>
                                  <a:pt x="399" y="148"/>
                                </a:lnTo>
                                <a:lnTo>
                                  <a:pt x="399" y="123"/>
                                </a:lnTo>
                                <a:lnTo>
                                  <a:pt x="399" y="95"/>
                                </a:lnTo>
                                <a:lnTo>
                                  <a:pt x="397" y="68"/>
                                </a:lnTo>
                                <a:lnTo>
                                  <a:pt x="397" y="40"/>
                                </a:lnTo>
                                <a:lnTo>
                                  <a:pt x="397" y="15"/>
                                </a:lnTo>
                                <a:lnTo>
                                  <a:pt x="423" y="13"/>
                                </a:lnTo>
                                <a:lnTo>
                                  <a:pt x="425" y="13"/>
                                </a:lnTo>
                                <a:lnTo>
                                  <a:pt x="450" y="13"/>
                                </a:lnTo>
                                <a:lnTo>
                                  <a:pt x="478" y="13"/>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16" name="Freeform 509"/>
                        <wps:cNvSpPr>
                          <a:spLocks/>
                        </wps:cNvSpPr>
                        <wps:spPr bwMode="auto">
                          <a:xfrm>
                            <a:off x="2366000" y="2517109"/>
                            <a:ext cx="594300" cy="504802"/>
                          </a:xfrm>
                          <a:custGeom>
                            <a:avLst/>
                            <a:gdLst>
                              <a:gd name="T0" fmla="*/ 591820 w 936"/>
                              <a:gd name="T1" fmla="*/ 291465 h 795"/>
                              <a:gd name="T2" fmla="*/ 593090 w 936"/>
                              <a:gd name="T3" fmla="*/ 412115 h 795"/>
                              <a:gd name="T4" fmla="*/ 560705 w 936"/>
                              <a:gd name="T5" fmla="*/ 497840 h 795"/>
                              <a:gd name="T6" fmla="*/ 441325 w 936"/>
                              <a:gd name="T7" fmla="*/ 500380 h 795"/>
                              <a:gd name="T8" fmla="*/ 340995 w 936"/>
                              <a:gd name="T9" fmla="*/ 503555 h 795"/>
                              <a:gd name="T10" fmla="*/ 221615 w 936"/>
                              <a:gd name="T11" fmla="*/ 504825 h 795"/>
                              <a:gd name="T12" fmla="*/ 187960 w 936"/>
                              <a:gd name="T13" fmla="*/ 436245 h 795"/>
                              <a:gd name="T14" fmla="*/ 137160 w 936"/>
                              <a:gd name="T15" fmla="*/ 367665 h 795"/>
                              <a:gd name="T16" fmla="*/ 36195 w 936"/>
                              <a:gd name="T17" fmla="*/ 366395 h 795"/>
                              <a:gd name="T18" fmla="*/ 9525 w 936"/>
                              <a:gd name="T19" fmla="*/ 362585 h 795"/>
                              <a:gd name="T20" fmla="*/ 17780 w 936"/>
                              <a:gd name="T21" fmla="*/ 350520 h 795"/>
                              <a:gd name="T22" fmla="*/ 21590 w 936"/>
                              <a:gd name="T23" fmla="*/ 338455 h 795"/>
                              <a:gd name="T24" fmla="*/ 25400 w 936"/>
                              <a:gd name="T25" fmla="*/ 330200 h 795"/>
                              <a:gd name="T26" fmla="*/ 33655 w 936"/>
                              <a:gd name="T27" fmla="*/ 319405 h 795"/>
                              <a:gd name="T28" fmla="*/ 34925 w 936"/>
                              <a:gd name="T29" fmla="*/ 304800 h 795"/>
                              <a:gd name="T30" fmla="*/ 37465 w 936"/>
                              <a:gd name="T31" fmla="*/ 288925 h 795"/>
                              <a:gd name="T32" fmla="*/ 43180 w 936"/>
                              <a:gd name="T33" fmla="*/ 280670 h 795"/>
                              <a:gd name="T34" fmla="*/ 49530 w 936"/>
                              <a:gd name="T35" fmla="*/ 273685 h 795"/>
                              <a:gd name="T36" fmla="*/ 62865 w 936"/>
                              <a:gd name="T37" fmla="*/ 266065 h 795"/>
                              <a:gd name="T38" fmla="*/ 72390 w 936"/>
                              <a:gd name="T39" fmla="*/ 260350 h 795"/>
                              <a:gd name="T40" fmla="*/ 88265 w 936"/>
                              <a:gd name="T41" fmla="*/ 252730 h 795"/>
                              <a:gd name="T42" fmla="*/ 96520 w 936"/>
                              <a:gd name="T43" fmla="*/ 247015 h 795"/>
                              <a:gd name="T44" fmla="*/ 106045 w 936"/>
                              <a:gd name="T45" fmla="*/ 243205 h 795"/>
                              <a:gd name="T46" fmla="*/ 115570 w 936"/>
                              <a:gd name="T47" fmla="*/ 238760 h 795"/>
                              <a:gd name="T48" fmla="*/ 126365 w 936"/>
                              <a:gd name="T49" fmla="*/ 233680 h 795"/>
                              <a:gd name="T50" fmla="*/ 139700 w 936"/>
                              <a:gd name="T51" fmla="*/ 229870 h 795"/>
                              <a:gd name="T52" fmla="*/ 155575 w 936"/>
                              <a:gd name="T53" fmla="*/ 232410 h 795"/>
                              <a:gd name="T54" fmla="*/ 168910 w 936"/>
                              <a:gd name="T55" fmla="*/ 231140 h 795"/>
                              <a:gd name="T56" fmla="*/ 180975 w 936"/>
                              <a:gd name="T57" fmla="*/ 228600 h 795"/>
                              <a:gd name="T58" fmla="*/ 194310 w 936"/>
                              <a:gd name="T59" fmla="*/ 225425 h 795"/>
                              <a:gd name="T60" fmla="*/ 207645 w 936"/>
                              <a:gd name="T61" fmla="*/ 220345 h 795"/>
                              <a:gd name="T62" fmla="*/ 218440 w 936"/>
                              <a:gd name="T63" fmla="*/ 231140 h 795"/>
                              <a:gd name="T64" fmla="*/ 234950 w 936"/>
                              <a:gd name="T65" fmla="*/ 219075 h 795"/>
                              <a:gd name="T66" fmla="*/ 242570 w 936"/>
                              <a:gd name="T67" fmla="*/ 208280 h 795"/>
                              <a:gd name="T68" fmla="*/ 240030 w 936"/>
                              <a:gd name="T69" fmla="*/ 190500 h 795"/>
                              <a:gd name="T70" fmla="*/ 238760 w 936"/>
                              <a:gd name="T71" fmla="*/ 174625 h 795"/>
                              <a:gd name="T72" fmla="*/ 245745 w 936"/>
                              <a:gd name="T73" fmla="*/ 165100 h 795"/>
                              <a:gd name="T74" fmla="*/ 250825 w 936"/>
                              <a:gd name="T75" fmla="*/ 157480 h 795"/>
                              <a:gd name="T76" fmla="*/ 255905 w 936"/>
                              <a:gd name="T77" fmla="*/ 151765 h 795"/>
                              <a:gd name="T78" fmla="*/ 261620 w 936"/>
                              <a:gd name="T79" fmla="*/ 145415 h 795"/>
                              <a:gd name="T80" fmla="*/ 268605 w 936"/>
                              <a:gd name="T81" fmla="*/ 137160 h 795"/>
                              <a:gd name="T82" fmla="*/ 276225 w 936"/>
                              <a:gd name="T83" fmla="*/ 127635 h 795"/>
                              <a:gd name="T84" fmla="*/ 283210 w 936"/>
                              <a:gd name="T85" fmla="*/ 114300 h 795"/>
                              <a:gd name="T86" fmla="*/ 277495 w 936"/>
                              <a:gd name="T87" fmla="*/ 104775 h 795"/>
                              <a:gd name="T88" fmla="*/ 281940 w 936"/>
                              <a:gd name="T89" fmla="*/ 95250 h 795"/>
                              <a:gd name="T90" fmla="*/ 290830 w 936"/>
                              <a:gd name="T91" fmla="*/ 83185 h 795"/>
                              <a:gd name="T92" fmla="*/ 299085 w 936"/>
                              <a:gd name="T93" fmla="*/ 75565 h 795"/>
                              <a:gd name="T94" fmla="*/ 309880 w 936"/>
                              <a:gd name="T95" fmla="*/ 68580 h 795"/>
                              <a:gd name="T96" fmla="*/ 324485 w 936"/>
                              <a:gd name="T97" fmla="*/ 59055 h 795"/>
                              <a:gd name="T98" fmla="*/ 334010 w 936"/>
                              <a:gd name="T99" fmla="*/ 51435 h 795"/>
                              <a:gd name="T100" fmla="*/ 337820 w 936"/>
                              <a:gd name="T101" fmla="*/ 40640 h 795"/>
                              <a:gd name="T102" fmla="*/ 340995 w 936"/>
                              <a:gd name="T103" fmla="*/ 29845 h 795"/>
                              <a:gd name="T104" fmla="*/ 337820 w 936"/>
                              <a:gd name="T105" fmla="*/ 20320 h 795"/>
                              <a:gd name="T106" fmla="*/ 336550 w 936"/>
                              <a:gd name="T107" fmla="*/ 9525 h 795"/>
                              <a:gd name="T108" fmla="*/ 332740 w 936"/>
                              <a:gd name="T109" fmla="*/ 1270 h 795"/>
                              <a:gd name="T110" fmla="*/ 413385 w 936"/>
                              <a:gd name="T111" fmla="*/ 1270 h 795"/>
                              <a:gd name="T112" fmla="*/ 516255 w 936"/>
                              <a:gd name="T113" fmla="*/ 0 h 795"/>
                              <a:gd name="T114" fmla="*/ 535305 w 936"/>
                              <a:gd name="T115" fmla="*/ 122555 h 795"/>
                              <a:gd name="T116" fmla="*/ 588645 w 936"/>
                              <a:gd name="T117" fmla="*/ 181610 h 795"/>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936" h="795">
                                <a:moveTo>
                                  <a:pt x="927" y="286"/>
                                </a:moveTo>
                                <a:lnTo>
                                  <a:pt x="927" y="298"/>
                                </a:lnTo>
                                <a:lnTo>
                                  <a:pt x="927" y="326"/>
                                </a:lnTo>
                                <a:lnTo>
                                  <a:pt x="929" y="353"/>
                                </a:lnTo>
                                <a:lnTo>
                                  <a:pt x="929" y="379"/>
                                </a:lnTo>
                                <a:lnTo>
                                  <a:pt x="929" y="406"/>
                                </a:lnTo>
                                <a:lnTo>
                                  <a:pt x="932" y="433"/>
                                </a:lnTo>
                                <a:lnTo>
                                  <a:pt x="932" y="459"/>
                                </a:lnTo>
                                <a:lnTo>
                                  <a:pt x="932" y="461"/>
                                </a:lnTo>
                                <a:lnTo>
                                  <a:pt x="932" y="486"/>
                                </a:lnTo>
                                <a:lnTo>
                                  <a:pt x="932" y="514"/>
                                </a:lnTo>
                                <a:lnTo>
                                  <a:pt x="934" y="541"/>
                                </a:lnTo>
                                <a:lnTo>
                                  <a:pt x="934" y="569"/>
                                </a:lnTo>
                                <a:lnTo>
                                  <a:pt x="934" y="594"/>
                                </a:lnTo>
                                <a:lnTo>
                                  <a:pt x="934" y="621"/>
                                </a:lnTo>
                                <a:lnTo>
                                  <a:pt x="934" y="649"/>
                                </a:lnTo>
                                <a:lnTo>
                                  <a:pt x="934" y="674"/>
                                </a:lnTo>
                                <a:lnTo>
                                  <a:pt x="936" y="691"/>
                                </a:lnTo>
                                <a:lnTo>
                                  <a:pt x="936" y="702"/>
                                </a:lnTo>
                                <a:lnTo>
                                  <a:pt x="936" y="729"/>
                                </a:lnTo>
                                <a:lnTo>
                                  <a:pt x="936" y="757"/>
                                </a:lnTo>
                                <a:lnTo>
                                  <a:pt x="936" y="784"/>
                                </a:lnTo>
                                <a:lnTo>
                                  <a:pt x="910" y="784"/>
                                </a:lnTo>
                                <a:lnTo>
                                  <a:pt x="883" y="784"/>
                                </a:lnTo>
                                <a:lnTo>
                                  <a:pt x="855" y="784"/>
                                </a:lnTo>
                                <a:lnTo>
                                  <a:pt x="828" y="786"/>
                                </a:lnTo>
                                <a:lnTo>
                                  <a:pt x="803" y="786"/>
                                </a:lnTo>
                                <a:lnTo>
                                  <a:pt x="779" y="786"/>
                                </a:lnTo>
                                <a:lnTo>
                                  <a:pt x="775" y="786"/>
                                </a:lnTo>
                                <a:lnTo>
                                  <a:pt x="748" y="786"/>
                                </a:lnTo>
                                <a:lnTo>
                                  <a:pt x="720" y="786"/>
                                </a:lnTo>
                                <a:lnTo>
                                  <a:pt x="695" y="788"/>
                                </a:lnTo>
                                <a:lnTo>
                                  <a:pt x="668" y="788"/>
                                </a:lnTo>
                                <a:lnTo>
                                  <a:pt x="640" y="788"/>
                                </a:lnTo>
                                <a:lnTo>
                                  <a:pt x="617" y="790"/>
                                </a:lnTo>
                                <a:lnTo>
                                  <a:pt x="602" y="790"/>
                                </a:lnTo>
                                <a:lnTo>
                                  <a:pt x="589" y="790"/>
                                </a:lnTo>
                                <a:lnTo>
                                  <a:pt x="562" y="790"/>
                                </a:lnTo>
                                <a:lnTo>
                                  <a:pt x="562" y="793"/>
                                </a:lnTo>
                                <a:lnTo>
                                  <a:pt x="537" y="793"/>
                                </a:lnTo>
                                <a:lnTo>
                                  <a:pt x="509" y="793"/>
                                </a:lnTo>
                                <a:lnTo>
                                  <a:pt x="482" y="793"/>
                                </a:lnTo>
                                <a:lnTo>
                                  <a:pt x="456" y="793"/>
                                </a:lnTo>
                                <a:lnTo>
                                  <a:pt x="429" y="795"/>
                                </a:lnTo>
                                <a:lnTo>
                                  <a:pt x="425" y="795"/>
                                </a:lnTo>
                                <a:lnTo>
                                  <a:pt x="403" y="795"/>
                                </a:lnTo>
                                <a:lnTo>
                                  <a:pt x="376" y="795"/>
                                </a:lnTo>
                                <a:lnTo>
                                  <a:pt x="349" y="795"/>
                                </a:lnTo>
                                <a:lnTo>
                                  <a:pt x="321" y="795"/>
                                </a:lnTo>
                                <a:lnTo>
                                  <a:pt x="298" y="795"/>
                                </a:lnTo>
                                <a:lnTo>
                                  <a:pt x="296" y="767"/>
                                </a:lnTo>
                                <a:lnTo>
                                  <a:pt x="296" y="742"/>
                                </a:lnTo>
                                <a:lnTo>
                                  <a:pt x="296" y="714"/>
                                </a:lnTo>
                                <a:lnTo>
                                  <a:pt x="296" y="693"/>
                                </a:lnTo>
                                <a:lnTo>
                                  <a:pt x="296" y="691"/>
                                </a:lnTo>
                                <a:lnTo>
                                  <a:pt x="296" y="687"/>
                                </a:lnTo>
                                <a:lnTo>
                                  <a:pt x="296" y="660"/>
                                </a:lnTo>
                                <a:lnTo>
                                  <a:pt x="296" y="634"/>
                                </a:lnTo>
                                <a:lnTo>
                                  <a:pt x="294" y="607"/>
                                </a:lnTo>
                                <a:lnTo>
                                  <a:pt x="294" y="579"/>
                                </a:lnTo>
                                <a:lnTo>
                                  <a:pt x="268" y="579"/>
                                </a:lnTo>
                                <a:lnTo>
                                  <a:pt x="247" y="579"/>
                                </a:lnTo>
                                <a:lnTo>
                                  <a:pt x="241" y="579"/>
                                </a:lnTo>
                                <a:lnTo>
                                  <a:pt x="216" y="579"/>
                                </a:lnTo>
                                <a:lnTo>
                                  <a:pt x="188" y="579"/>
                                </a:lnTo>
                                <a:lnTo>
                                  <a:pt x="188" y="581"/>
                                </a:lnTo>
                                <a:lnTo>
                                  <a:pt x="161" y="581"/>
                                </a:lnTo>
                                <a:lnTo>
                                  <a:pt x="137" y="581"/>
                                </a:lnTo>
                                <a:lnTo>
                                  <a:pt x="110" y="579"/>
                                </a:lnTo>
                                <a:lnTo>
                                  <a:pt x="82" y="579"/>
                                </a:lnTo>
                                <a:lnTo>
                                  <a:pt x="72" y="579"/>
                                </a:lnTo>
                                <a:lnTo>
                                  <a:pt x="57" y="577"/>
                                </a:lnTo>
                                <a:lnTo>
                                  <a:pt x="30" y="579"/>
                                </a:lnTo>
                                <a:lnTo>
                                  <a:pt x="2" y="577"/>
                                </a:lnTo>
                                <a:lnTo>
                                  <a:pt x="0" y="577"/>
                                </a:lnTo>
                                <a:lnTo>
                                  <a:pt x="2" y="577"/>
                                </a:lnTo>
                                <a:lnTo>
                                  <a:pt x="4" y="577"/>
                                </a:lnTo>
                                <a:lnTo>
                                  <a:pt x="9" y="575"/>
                                </a:lnTo>
                                <a:lnTo>
                                  <a:pt x="11" y="573"/>
                                </a:lnTo>
                                <a:lnTo>
                                  <a:pt x="15" y="571"/>
                                </a:lnTo>
                                <a:lnTo>
                                  <a:pt x="15" y="569"/>
                                </a:lnTo>
                                <a:lnTo>
                                  <a:pt x="19" y="567"/>
                                </a:lnTo>
                                <a:lnTo>
                                  <a:pt x="21" y="562"/>
                                </a:lnTo>
                                <a:lnTo>
                                  <a:pt x="23" y="560"/>
                                </a:lnTo>
                                <a:lnTo>
                                  <a:pt x="25" y="558"/>
                                </a:lnTo>
                                <a:lnTo>
                                  <a:pt x="28" y="556"/>
                                </a:lnTo>
                                <a:lnTo>
                                  <a:pt x="28" y="554"/>
                                </a:lnTo>
                                <a:lnTo>
                                  <a:pt x="28" y="552"/>
                                </a:lnTo>
                                <a:lnTo>
                                  <a:pt x="28" y="550"/>
                                </a:lnTo>
                                <a:lnTo>
                                  <a:pt x="28" y="548"/>
                                </a:lnTo>
                                <a:lnTo>
                                  <a:pt x="28" y="543"/>
                                </a:lnTo>
                                <a:lnTo>
                                  <a:pt x="30" y="541"/>
                                </a:lnTo>
                                <a:lnTo>
                                  <a:pt x="30" y="537"/>
                                </a:lnTo>
                                <a:lnTo>
                                  <a:pt x="32" y="535"/>
                                </a:lnTo>
                                <a:lnTo>
                                  <a:pt x="32" y="533"/>
                                </a:lnTo>
                                <a:lnTo>
                                  <a:pt x="34" y="533"/>
                                </a:lnTo>
                                <a:lnTo>
                                  <a:pt x="36" y="533"/>
                                </a:lnTo>
                                <a:lnTo>
                                  <a:pt x="36" y="531"/>
                                </a:lnTo>
                                <a:lnTo>
                                  <a:pt x="38" y="531"/>
                                </a:lnTo>
                                <a:lnTo>
                                  <a:pt x="38" y="529"/>
                                </a:lnTo>
                                <a:lnTo>
                                  <a:pt x="38" y="526"/>
                                </a:lnTo>
                                <a:lnTo>
                                  <a:pt x="38" y="524"/>
                                </a:lnTo>
                                <a:lnTo>
                                  <a:pt x="40" y="522"/>
                                </a:lnTo>
                                <a:lnTo>
                                  <a:pt x="40" y="520"/>
                                </a:lnTo>
                                <a:lnTo>
                                  <a:pt x="42" y="518"/>
                                </a:lnTo>
                                <a:lnTo>
                                  <a:pt x="47" y="514"/>
                                </a:lnTo>
                                <a:lnTo>
                                  <a:pt x="49" y="512"/>
                                </a:lnTo>
                                <a:lnTo>
                                  <a:pt x="51" y="512"/>
                                </a:lnTo>
                                <a:lnTo>
                                  <a:pt x="53" y="510"/>
                                </a:lnTo>
                                <a:lnTo>
                                  <a:pt x="53" y="507"/>
                                </a:lnTo>
                                <a:lnTo>
                                  <a:pt x="53" y="505"/>
                                </a:lnTo>
                                <a:lnTo>
                                  <a:pt x="53" y="503"/>
                                </a:lnTo>
                                <a:lnTo>
                                  <a:pt x="55" y="501"/>
                                </a:lnTo>
                                <a:lnTo>
                                  <a:pt x="55" y="499"/>
                                </a:lnTo>
                                <a:lnTo>
                                  <a:pt x="53" y="497"/>
                                </a:lnTo>
                                <a:lnTo>
                                  <a:pt x="53" y="495"/>
                                </a:lnTo>
                                <a:lnTo>
                                  <a:pt x="55" y="491"/>
                                </a:lnTo>
                                <a:lnTo>
                                  <a:pt x="55" y="488"/>
                                </a:lnTo>
                                <a:lnTo>
                                  <a:pt x="55" y="484"/>
                                </a:lnTo>
                                <a:lnTo>
                                  <a:pt x="55" y="480"/>
                                </a:lnTo>
                                <a:lnTo>
                                  <a:pt x="57" y="474"/>
                                </a:lnTo>
                                <a:lnTo>
                                  <a:pt x="57" y="471"/>
                                </a:lnTo>
                                <a:lnTo>
                                  <a:pt x="57" y="469"/>
                                </a:lnTo>
                                <a:lnTo>
                                  <a:pt x="59" y="467"/>
                                </a:lnTo>
                                <a:lnTo>
                                  <a:pt x="59" y="463"/>
                                </a:lnTo>
                                <a:lnTo>
                                  <a:pt x="59" y="459"/>
                                </a:lnTo>
                                <a:lnTo>
                                  <a:pt x="59" y="457"/>
                                </a:lnTo>
                                <a:lnTo>
                                  <a:pt x="59" y="455"/>
                                </a:lnTo>
                                <a:lnTo>
                                  <a:pt x="59" y="452"/>
                                </a:lnTo>
                                <a:lnTo>
                                  <a:pt x="61" y="452"/>
                                </a:lnTo>
                                <a:lnTo>
                                  <a:pt x="61" y="450"/>
                                </a:lnTo>
                                <a:lnTo>
                                  <a:pt x="61" y="448"/>
                                </a:lnTo>
                                <a:lnTo>
                                  <a:pt x="63" y="448"/>
                                </a:lnTo>
                                <a:lnTo>
                                  <a:pt x="63" y="446"/>
                                </a:lnTo>
                                <a:lnTo>
                                  <a:pt x="66" y="444"/>
                                </a:lnTo>
                                <a:lnTo>
                                  <a:pt x="68" y="442"/>
                                </a:lnTo>
                                <a:lnTo>
                                  <a:pt x="68" y="440"/>
                                </a:lnTo>
                                <a:lnTo>
                                  <a:pt x="70" y="440"/>
                                </a:lnTo>
                                <a:lnTo>
                                  <a:pt x="70" y="438"/>
                                </a:lnTo>
                                <a:lnTo>
                                  <a:pt x="72" y="438"/>
                                </a:lnTo>
                                <a:lnTo>
                                  <a:pt x="74" y="436"/>
                                </a:lnTo>
                                <a:lnTo>
                                  <a:pt x="76" y="436"/>
                                </a:lnTo>
                                <a:lnTo>
                                  <a:pt x="76" y="433"/>
                                </a:lnTo>
                                <a:lnTo>
                                  <a:pt x="78" y="431"/>
                                </a:lnTo>
                                <a:lnTo>
                                  <a:pt x="80" y="431"/>
                                </a:lnTo>
                                <a:lnTo>
                                  <a:pt x="82" y="429"/>
                                </a:lnTo>
                                <a:lnTo>
                                  <a:pt x="85" y="429"/>
                                </a:lnTo>
                                <a:lnTo>
                                  <a:pt x="85" y="427"/>
                                </a:lnTo>
                                <a:lnTo>
                                  <a:pt x="87" y="427"/>
                                </a:lnTo>
                                <a:lnTo>
                                  <a:pt x="93" y="423"/>
                                </a:lnTo>
                                <a:lnTo>
                                  <a:pt x="95" y="423"/>
                                </a:lnTo>
                                <a:lnTo>
                                  <a:pt x="99" y="419"/>
                                </a:lnTo>
                                <a:lnTo>
                                  <a:pt x="101" y="419"/>
                                </a:lnTo>
                                <a:lnTo>
                                  <a:pt x="104" y="419"/>
                                </a:lnTo>
                                <a:lnTo>
                                  <a:pt x="106" y="417"/>
                                </a:lnTo>
                                <a:lnTo>
                                  <a:pt x="108" y="414"/>
                                </a:lnTo>
                                <a:lnTo>
                                  <a:pt x="110" y="412"/>
                                </a:lnTo>
                                <a:lnTo>
                                  <a:pt x="112" y="412"/>
                                </a:lnTo>
                                <a:lnTo>
                                  <a:pt x="114" y="412"/>
                                </a:lnTo>
                                <a:lnTo>
                                  <a:pt x="114" y="410"/>
                                </a:lnTo>
                                <a:lnTo>
                                  <a:pt x="116" y="410"/>
                                </a:lnTo>
                                <a:lnTo>
                                  <a:pt x="120" y="408"/>
                                </a:lnTo>
                                <a:lnTo>
                                  <a:pt x="123" y="406"/>
                                </a:lnTo>
                                <a:lnTo>
                                  <a:pt x="125" y="406"/>
                                </a:lnTo>
                                <a:lnTo>
                                  <a:pt x="127" y="404"/>
                                </a:lnTo>
                                <a:lnTo>
                                  <a:pt x="129" y="404"/>
                                </a:lnTo>
                                <a:lnTo>
                                  <a:pt x="131" y="402"/>
                                </a:lnTo>
                                <a:lnTo>
                                  <a:pt x="139" y="398"/>
                                </a:lnTo>
                                <a:lnTo>
                                  <a:pt x="139" y="395"/>
                                </a:lnTo>
                                <a:lnTo>
                                  <a:pt x="142" y="395"/>
                                </a:lnTo>
                                <a:lnTo>
                                  <a:pt x="144" y="393"/>
                                </a:lnTo>
                                <a:lnTo>
                                  <a:pt x="146" y="393"/>
                                </a:lnTo>
                                <a:lnTo>
                                  <a:pt x="146" y="391"/>
                                </a:lnTo>
                                <a:lnTo>
                                  <a:pt x="148" y="391"/>
                                </a:lnTo>
                                <a:lnTo>
                                  <a:pt x="150" y="389"/>
                                </a:lnTo>
                                <a:lnTo>
                                  <a:pt x="152" y="389"/>
                                </a:lnTo>
                                <a:lnTo>
                                  <a:pt x="152" y="387"/>
                                </a:lnTo>
                                <a:lnTo>
                                  <a:pt x="154" y="387"/>
                                </a:lnTo>
                                <a:lnTo>
                                  <a:pt x="156" y="385"/>
                                </a:lnTo>
                                <a:lnTo>
                                  <a:pt x="158" y="385"/>
                                </a:lnTo>
                                <a:lnTo>
                                  <a:pt x="161" y="383"/>
                                </a:lnTo>
                                <a:lnTo>
                                  <a:pt x="163" y="383"/>
                                </a:lnTo>
                                <a:lnTo>
                                  <a:pt x="165" y="383"/>
                                </a:lnTo>
                                <a:lnTo>
                                  <a:pt x="167" y="383"/>
                                </a:lnTo>
                                <a:lnTo>
                                  <a:pt x="167" y="381"/>
                                </a:lnTo>
                                <a:lnTo>
                                  <a:pt x="169" y="381"/>
                                </a:lnTo>
                                <a:lnTo>
                                  <a:pt x="171" y="381"/>
                                </a:lnTo>
                                <a:lnTo>
                                  <a:pt x="173" y="381"/>
                                </a:lnTo>
                                <a:lnTo>
                                  <a:pt x="173" y="379"/>
                                </a:lnTo>
                                <a:lnTo>
                                  <a:pt x="175" y="379"/>
                                </a:lnTo>
                                <a:lnTo>
                                  <a:pt x="178" y="376"/>
                                </a:lnTo>
                                <a:lnTo>
                                  <a:pt x="182" y="376"/>
                                </a:lnTo>
                                <a:lnTo>
                                  <a:pt x="184" y="376"/>
                                </a:lnTo>
                                <a:lnTo>
                                  <a:pt x="184" y="374"/>
                                </a:lnTo>
                                <a:lnTo>
                                  <a:pt x="186" y="374"/>
                                </a:lnTo>
                                <a:lnTo>
                                  <a:pt x="188" y="372"/>
                                </a:lnTo>
                                <a:lnTo>
                                  <a:pt x="190" y="372"/>
                                </a:lnTo>
                                <a:lnTo>
                                  <a:pt x="192" y="372"/>
                                </a:lnTo>
                                <a:lnTo>
                                  <a:pt x="197" y="370"/>
                                </a:lnTo>
                                <a:lnTo>
                                  <a:pt x="199" y="368"/>
                                </a:lnTo>
                                <a:lnTo>
                                  <a:pt x="205" y="366"/>
                                </a:lnTo>
                                <a:lnTo>
                                  <a:pt x="207" y="366"/>
                                </a:lnTo>
                                <a:lnTo>
                                  <a:pt x="209" y="364"/>
                                </a:lnTo>
                                <a:lnTo>
                                  <a:pt x="211" y="362"/>
                                </a:lnTo>
                                <a:lnTo>
                                  <a:pt x="213" y="362"/>
                                </a:lnTo>
                                <a:lnTo>
                                  <a:pt x="216" y="362"/>
                                </a:lnTo>
                                <a:lnTo>
                                  <a:pt x="218" y="362"/>
                                </a:lnTo>
                                <a:lnTo>
                                  <a:pt x="220" y="362"/>
                                </a:lnTo>
                                <a:lnTo>
                                  <a:pt x="222" y="362"/>
                                </a:lnTo>
                                <a:lnTo>
                                  <a:pt x="226" y="362"/>
                                </a:lnTo>
                                <a:lnTo>
                                  <a:pt x="230" y="364"/>
                                </a:lnTo>
                                <a:lnTo>
                                  <a:pt x="232" y="364"/>
                                </a:lnTo>
                                <a:lnTo>
                                  <a:pt x="237" y="364"/>
                                </a:lnTo>
                                <a:lnTo>
                                  <a:pt x="239" y="364"/>
                                </a:lnTo>
                                <a:lnTo>
                                  <a:pt x="241" y="364"/>
                                </a:lnTo>
                                <a:lnTo>
                                  <a:pt x="245" y="366"/>
                                </a:lnTo>
                                <a:lnTo>
                                  <a:pt x="247" y="366"/>
                                </a:lnTo>
                                <a:lnTo>
                                  <a:pt x="249" y="366"/>
                                </a:lnTo>
                                <a:lnTo>
                                  <a:pt x="251" y="366"/>
                                </a:lnTo>
                                <a:lnTo>
                                  <a:pt x="256" y="366"/>
                                </a:lnTo>
                                <a:lnTo>
                                  <a:pt x="258" y="366"/>
                                </a:lnTo>
                                <a:lnTo>
                                  <a:pt x="260" y="366"/>
                                </a:lnTo>
                                <a:lnTo>
                                  <a:pt x="264" y="366"/>
                                </a:lnTo>
                                <a:lnTo>
                                  <a:pt x="266" y="364"/>
                                </a:lnTo>
                                <a:lnTo>
                                  <a:pt x="268" y="364"/>
                                </a:lnTo>
                                <a:lnTo>
                                  <a:pt x="270" y="362"/>
                                </a:lnTo>
                                <a:lnTo>
                                  <a:pt x="273" y="362"/>
                                </a:lnTo>
                                <a:lnTo>
                                  <a:pt x="277" y="362"/>
                                </a:lnTo>
                                <a:lnTo>
                                  <a:pt x="279" y="362"/>
                                </a:lnTo>
                                <a:lnTo>
                                  <a:pt x="281" y="362"/>
                                </a:lnTo>
                                <a:lnTo>
                                  <a:pt x="283" y="360"/>
                                </a:lnTo>
                                <a:lnTo>
                                  <a:pt x="285" y="360"/>
                                </a:lnTo>
                                <a:lnTo>
                                  <a:pt x="289" y="357"/>
                                </a:lnTo>
                                <a:lnTo>
                                  <a:pt x="292" y="357"/>
                                </a:lnTo>
                                <a:lnTo>
                                  <a:pt x="294" y="355"/>
                                </a:lnTo>
                                <a:lnTo>
                                  <a:pt x="296" y="355"/>
                                </a:lnTo>
                                <a:lnTo>
                                  <a:pt x="298" y="355"/>
                                </a:lnTo>
                                <a:lnTo>
                                  <a:pt x="300" y="355"/>
                                </a:lnTo>
                                <a:lnTo>
                                  <a:pt x="304" y="355"/>
                                </a:lnTo>
                                <a:lnTo>
                                  <a:pt x="306" y="355"/>
                                </a:lnTo>
                                <a:lnTo>
                                  <a:pt x="308" y="353"/>
                                </a:lnTo>
                                <a:lnTo>
                                  <a:pt x="313" y="351"/>
                                </a:lnTo>
                                <a:lnTo>
                                  <a:pt x="315" y="349"/>
                                </a:lnTo>
                                <a:lnTo>
                                  <a:pt x="317" y="347"/>
                                </a:lnTo>
                                <a:lnTo>
                                  <a:pt x="319" y="347"/>
                                </a:lnTo>
                                <a:lnTo>
                                  <a:pt x="321" y="347"/>
                                </a:lnTo>
                                <a:lnTo>
                                  <a:pt x="323" y="347"/>
                                </a:lnTo>
                                <a:lnTo>
                                  <a:pt x="327" y="347"/>
                                </a:lnTo>
                                <a:lnTo>
                                  <a:pt x="330" y="347"/>
                                </a:lnTo>
                                <a:lnTo>
                                  <a:pt x="332" y="349"/>
                                </a:lnTo>
                                <a:lnTo>
                                  <a:pt x="334" y="351"/>
                                </a:lnTo>
                                <a:lnTo>
                                  <a:pt x="336" y="353"/>
                                </a:lnTo>
                                <a:lnTo>
                                  <a:pt x="338" y="355"/>
                                </a:lnTo>
                                <a:lnTo>
                                  <a:pt x="340" y="360"/>
                                </a:lnTo>
                                <a:lnTo>
                                  <a:pt x="342" y="362"/>
                                </a:lnTo>
                                <a:lnTo>
                                  <a:pt x="344" y="364"/>
                                </a:lnTo>
                                <a:lnTo>
                                  <a:pt x="346" y="364"/>
                                </a:lnTo>
                                <a:lnTo>
                                  <a:pt x="349" y="362"/>
                                </a:lnTo>
                                <a:lnTo>
                                  <a:pt x="351" y="362"/>
                                </a:lnTo>
                                <a:lnTo>
                                  <a:pt x="353" y="360"/>
                                </a:lnTo>
                                <a:lnTo>
                                  <a:pt x="359" y="355"/>
                                </a:lnTo>
                                <a:lnTo>
                                  <a:pt x="363" y="351"/>
                                </a:lnTo>
                                <a:lnTo>
                                  <a:pt x="365" y="349"/>
                                </a:lnTo>
                                <a:lnTo>
                                  <a:pt x="370" y="345"/>
                                </a:lnTo>
                                <a:lnTo>
                                  <a:pt x="370" y="343"/>
                                </a:lnTo>
                                <a:lnTo>
                                  <a:pt x="372" y="343"/>
                                </a:lnTo>
                                <a:lnTo>
                                  <a:pt x="374" y="341"/>
                                </a:lnTo>
                                <a:lnTo>
                                  <a:pt x="374" y="338"/>
                                </a:lnTo>
                                <a:lnTo>
                                  <a:pt x="376" y="336"/>
                                </a:lnTo>
                                <a:lnTo>
                                  <a:pt x="378" y="334"/>
                                </a:lnTo>
                                <a:lnTo>
                                  <a:pt x="380" y="332"/>
                                </a:lnTo>
                                <a:lnTo>
                                  <a:pt x="382" y="328"/>
                                </a:lnTo>
                                <a:lnTo>
                                  <a:pt x="382" y="326"/>
                                </a:lnTo>
                                <a:lnTo>
                                  <a:pt x="382" y="321"/>
                                </a:lnTo>
                                <a:lnTo>
                                  <a:pt x="384" y="315"/>
                                </a:lnTo>
                                <a:lnTo>
                                  <a:pt x="384" y="313"/>
                                </a:lnTo>
                                <a:lnTo>
                                  <a:pt x="382" y="313"/>
                                </a:lnTo>
                                <a:lnTo>
                                  <a:pt x="382" y="309"/>
                                </a:lnTo>
                                <a:lnTo>
                                  <a:pt x="380" y="305"/>
                                </a:lnTo>
                                <a:lnTo>
                                  <a:pt x="378" y="300"/>
                                </a:lnTo>
                                <a:lnTo>
                                  <a:pt x="378" y="296"/>
                                </a:lnTo>
                                <a:lnTo>
                                  <a:pt x="376" y="294"/>
                                </a:lnTo>
                                <a:lnTo>
                                  <a:pt x="376" y="290"/>
                                </a:lnTo>
                                <a:lnTo>
                                  <a:pt x="376" y="286"/>
                                </a:lnTo>
                                <a:lnTo>
                                  <a:pt x="376" y="281"/>
                                </a:lnTo>
                                <a:lnTo>
                                  <a:pt x="376" y="279"/>
                                </a:lnTo>
                                <a:lnTo>
                                  <a:pt x="376" y="277"/>
                                </a:lnTo>
                                <a:lnTo>
                                  <a:pt x="376" y="275"/>
                                </a:lnTo>
                                <a:lnTo>
                                  <a:pt x="378" y="273"/>
                                </a:lnTo>
                                <a:lnTo>
                                  <a:pt x="378" y="271"/>
                                </a:lnTo>
                                <a:lnTo>
                                  <a:pt x="378" y="269"/>
                                </a:lnTo>
                                <a:lnTo>
                                  <a:pt x="380" y="269"/>
                                </a:lnTo>
                                <a:lnTo>
                                  <a:pt x="382" y="264"/>
                                </a:lnTo>
                                <a:lnTo>
                                  <a:pt x="384" y="262"/>
                                </a:lnTo>
                                <a:lnTo>
                                  <a:pt x="384" y="260"/>
                                </a:lnTo>
                                <a:lnTo>
                                  <a:pt x="387" y="260"/>
                                </a:lnTo>
                                <a:lnTo>
                                  <a:pt x="387" y="258"/>
                                </a:lnTo>
                                <a:lnTo>
                                  <a:pt x="389" y="258"/>
                                </a:lnTo>
                                <a:lnTo>
                                  <a:pt x="389" y="256"/>
                                </a:lnTo>
                                <a:lnTo>
                                  <a:pt x="391" y="254"/>
                                </a:lnTo>
                                <a:lnTo>
                                  <a:pt x="393" y="252"/>
                                </a:lnTo>
                                <a:lnTo>
                                  <a:pt x="393" y="250"/>
                                </a:lnTo>
                                <a:lnTo>
                                  <a:pt x="395" y="250"/>
                                </a:lnTo>
                                <a:lnTo>
                                  <a:pt x="395" y="248"/>
                                </a:lnTo>
                                <a:lnTo>
                                  <a:pt x="397" y="248"/>
                                </a:lnTo>
                                <a:lnTo>
                                  <a:pt x="397" y="245"/>
                                </a:lnTo>
                                <a:lnTo>
                                  <a:pt x="399" y="245"/>
                                </a:lnTo>
                                <a:lnTo>
                                  <a:pt x="399" y="243"/>
                                </a:lnTo>
                                <a:lnTo>
                                  <a:pt x="401" y="243"/>
                                </a:lnTo>
                                <a:lnTo>
                                  <a:pt x="401" y="241"/>
                                </a:lnTo>
                                <a:lnTo>
                                  <a:pt x="403" y="241"/>
                                </a:lnTo>
                                <a:lnTo>
                                  <a:pt x="403" y="239"/>
                                </a:lnTo>
                                <a:lnTo>
                                  <a:pt x="406" y="239"/>
                                </a:lnTo>
                                <a:lnTo>
                                  <a:pt x="406" y="237"/>
                                </a:lnTo>
                                <a:lnTo>
                                  <a:pt x="408" y="235"/>
                                </a:lnTo>
                                <a:lnTo>
                                  <a:pt x="408" y="233"/>
                                </a:lnTo>
                                <a:lnTo>
                                  <a:pt x="410" y="233"/>
                                </a:lnTo>
                                <a:lnTo>
                                  <a:pt x="410" y="231"/>
                                </a:lnTo>
                                <a:lnTo>
                                  <a:pt x="412" y="231"/>
                                </a:lnTo>
                                <a:lnTo>
                                  <a:pt x="412" y="229"/>
                                </a:lnTo>
                                <a:lnTo>
                                  <a:pt x="414" y="229"/>
                                </a:lnTo>
                                <a:lnTo>
                                  <a:pt x="414" y="226"/>
                                </a:lnTo>
                                <a:lnTo>
                                  <a:pt x="416" y="226"/>
                                </a:lnTo>
                                <a:lnTo>
                                  <a:pt x="416" y="224"/>
                                </a:lnTo>
                                <a:lnTo>
                                  <a:pt x="418" y="222"/>
                                </a:lnTo>
                                <a:lnTo>
                                  <a:pt x="420" y="220"/>
                                </a:lnTo>
                                <a:lnTo>
                                  <a:pt x="423" y="218"/>
                                </a:lnTo>
                                <a:lnTo>
                                  <a:pt x="423" y="216"/>
                                </a:lnTo>
                                <a:lnTo>
                                  <a:pt x="425" y="216"/>
                                </a:lnTo>
                                <a:lnTo>
                                  <a:pt x="425" y="214"/>
                                </a:lnTo>
                                <a:lnTo>
                                  <a:pt x="427" y="212"/>
                                </a:lnTo>
                                <a:lnTo>
                                  <a:pt x="429" y="210"/>
                                </a:lnTo>
                                <a:lnTo>
                                  <a:pt x="431" y="207"/>
                                </a:lnTo>
                                <a:lnTo>
                                  <a:pt x="433" y="205"/>
                                </a:lnTo>
                                <a:lnTo>
                                  <a:pt x="435" y="203"/>
                                </a:lnTo>
                                <a:lnTo>
                                  <a:pt x="435" y="201"/>
                                </a:lnTo>
                                <a:lnTo>
                                  <a:pt x="437" y="199"/>
                                </a:lnTo>
                                <a:lnTo>
                                  <a:pt x="439" y="195"/>
                                </a:lnTo>
                                <a:lnTo>
                                  <a:pt x="442" y="193"/>
                                </a:lnTo>
                                <a:lnTo>
                                  <a:pt x="444" y="191"/>
                                </a:lnTo>
                                <a:lnTo>
                                  <a:pt x="444" y="188"/>
                                </a:lnTo>
                                <a:lnTo>
                                  <a:pt x="444" y="186"/>
                                </a:lnTo>
                                <a:lnTo>
                                  <a:pt x="446" y="182"/>
                                </a:lnTo>
                                <a:lnTo>
                                  <a:pt x="446" y="180"/>
                                </a:lnTo>
                                <a:lnTo>
                                  <a:pt x="446" y="178"/>
                                </a:lnTo>
                                <a:lnTo>
                                  <a:pt x="444" y="178"/>
                                </a:lnTo>
                                <a:lnTo>
                                  <a:pt x="444" y="176"/>
                                </a:lnTo>
                                <a:lnTo>
                                  <a:pt x="442" y="174"/>
                                </a:lnTo>
                                <a:lnTo>
                                  <a:pt x="439" y="169"/>
                                </a:lnTo>
                                <a:lnTo>
                                  <a:pt x="437" y="169"/>
                                </a:lnTo>
                                <a:lnTo>
                                  <a:pt x="437" y="167"/>
                                </a:lnTo>
                                <a:lnTo>
                                  <a:pt x="437" y="165"/>
                                </a:lnTo>
                                <a:lnTo>
                                  <a:pt x="437" y="163"/>
                                </a:lnTo>
                                <a:lnTo>
                                  <a:pt x="437" y="161"/>
                                </a:lnTo>
                                <a:lnTo>
                                  <a:pt x="439" y="159"/>
                                </a:lnTo>
                                <a:lnTo>
                                  <a:pt x="439" y="155"/>
                                </a:lnTo>
                                <a:lnTo>
                                  <a:pt x="442" y="155"/>
                                </a:lnTo>
                                <a:lnTo>
                                  <a:pt x="442" y="152"/>
                                </a:lnTo>
                                <a:lnTo>
                                  <a:pt x="444" y="152"/>
                                </a:lnTo>
                                <a:lnTo>
                                  <a:pt x="444" y="150"/>
                                </a:lnTo>
                                <a:lnTo>
                                  <a:pt x="444" y="148"/>
                                </a:lnTo>
                                <a:lnTo>
                                  <a:pt x="448" y="144"/>
                                </a:lnTo>
                                <a:lnTo>
                                  <a:pt x="450" y="142"/>
                                </a:lnTo>
                                <a:lnTo>
                                  <a:pt x="452" y="140"/>
                                </a:lnTo>
                                <a:lnTo>
                                  <a:pt x="454" y="138"/>
                                </a:lnTo>
                                <a:lnTo>
                                  <a:pt x="456" y="136"/>
                                </a:lnTo>
                                <a:lnTo>
                                  <a:pt x="456" y="133"/>
                                </a:lnTo>
                                <a:lnTo>
                                  <a:pt x="458" y="131"/>
                                </a:lnTo>
                                <a:lnTo>
                                  <a:pt x="461" y="131"/>
                                </a:lnTo>
                                <a:lnTo>
                                  <a:pt x="461" y="129"/>
                                </a:lnTo>
                                <a:lnTo>
                                  <a:pt x="463" y="129"/>
                                </a:lnTo>
                                <a:lnTo>
                                  <a:pt x="465" y="127"/>
                                </a:lnTo>
                                <a:lnTo>
                                  <a:pt x="467" y="125"/>
                                </a:lnTo>
                                <a:lnTo>
                                  <a:pt x="469" y="123"/>
                                </a:lnTo>
                                <a:lnTo>
                                  <a:pt x="469" y="121"/>
                                </a:lnTo>
                                <a:lnTo>
                                  <a:pt x="471" y="119"/>
                                </a:lnTo>
                                <a:lnTo>
                                  <a:pt x="473" y="117"/>
                                </a:lnTo>
                                <a:lnTo>
                                  <a:pt x="475" y="114"/>
                                </a:lnTo>
                                <a:lnTo>
                                  <a:pt x="477" y="114"/>
                                </a:lnTo>
                                <a:lnTo>
                                  <a:pt x="480" y="112"/>
                                </a:lnTo>
                                <a:lnTo>
                                  <a:pt x="482" y="112"/>
                                </a:lnTo>
                                <a:lnTo>
                                  <a:pt x="482" y="110"/>
                                </a:lnTo>
                                <a:lnTo>
                                  <a:pt x="484" y="110"/>
                                </a:lnTo>
                                <a:lnTo>
                                  <a:pt x="488" y="108"/>
                                </a:lnTo>
                                <a:lnTo>
                                  <a:pt x="490" y="106"/>
                                </a:lnTo>
                                <a:lnTo>
                                  <a:pt x="494" y="104"/>
                                </a:lnTo>
                                <a:lnTo>
                                  <a:pt x="499" y="102"/>
                                </a:lnTo>
                                <a:lnTo>
                                  <a:pt x="501" y="100"/>
                                </a:lnTo>
                                <a:lnTo>
                                  <a:pt x="505" y="98"/>
                                </a:lnTo>
                                <a:lnTo>
                                  <a:pt x="507" y="95"/>
                                </a:lnTo>
                                <a:lnTo>
                                  <a:pt x="509" y="95"/>
                                </a:lnTo>
                                <a:lnTo>
                                  <a:pt x="511" y="93"/>
                                </a:lnTo>
                                <a:lnTo>
                                  <a:pt x="513" y="93"/>
                                </a:lnTo>
                                <a:lnTo>
                                  <a:pt x="515" y="91"/>
                                </a:lnTo>
                                <a:lnTo>
                                  <a:pt x="520" y="89"/>
                                </a:lnTo>
                                <a:lnTo>
                                  <a:pt x="522" y="87"/>
                                </a:lnTo>
                                <a:lnTo>
                                  <a:pt x="524" y="87"/>
                                </a:lnTo>
                                <a:lnTo>
                                  <a:pt x="524" y="85"/>
                                </a:lnTo>
                                <a:lnTo>
                                  <a:pt x="524" y="83"/>
                                </a:lnTo>
                                <a:lnTo>
                                  <a:pt x="526" y="81"/>
                                </a:lnTo>
                                <a:lnTo>
                                  <a:pt x="526" y="79"/>
                                </a:lnTo>
                                <a:lnTo>
                                  <a:pt x="528" y="76"/>
                                </a:lnTo>
                                <a:lnTo>
                                  <a:pt x="528" y="74"/>
                                </a:lnTo>
                                <a:lnTo>
                                  <a:pt x="530" y="72"/>
                                </a:lnTo>
                                <a:lnTo>
                                  <a:pt x="530" y="70"/>
                                </a:lnTo>
                                <a:lnTo>
                                  <a:pt x="530" y="68"/>
                                </a:lnTo>
                                <a:lnTo>
                                  <a:pt x="532" y="66"/>
                                </a:lnTo>
                                <a:lnTo>
                                  <a:pt x="532" y="64"/>
                                </a:lnTo>
                                <a:lnTo>
                                  <a:pt x="532" y="62"/>
                                </a:lnTo>
                                <a:lnTo>
                                  <a:pt x="534" y="57"/>
                                </a:lnTo>
                                <a:lnTo>
                                  <a:pt x="534" y="55"/>
                                </a:lnTo>
                                <a:lnTo>
                                  <a:pt x="534" y="53"/>
                                </a:lnTo>
                                <a:lnTo>
                                  <a:pt x="537" y="53"/>
                                </a:lnTo>
                                <a:lnTo>
                                  <a:pt x="537" y="51"/>
                                </a:lnTo>
                                <a:lnTo>
                                  <a:pt x="537" y="49"/>
                                </a:lnTo>
                                <a:lnTo>
                                  <a:pt x="537" y="47"/>
                                </a:lnTo>
                                <a:lnTo>
                                  <a:pt x="537" y="45"/>
                                </a:lnTo>
                                <a:lnTo>
                                  <a:pt x="534" y="45"/>
                                </a:lnTo>
                                <a:lnTo>
                                  <a:pt x="534" y="43"/>
                                </a:lnTo>
                                <a:lnTo>
                                  <a:pt x="534" y="41"/>
                                </a:lnTo>
                                <a:lnTo>
                                  <a:pt x="534" y="38"/>
                                </a:lnTo>
                                <a:lnTo>
                                  <a:pt x="532" y="38"/>
                                </a:lnTo>
                                <a:lnTo>
                                  <a:pt x="532" y="36"/>
                                </a:lnTo>
                                <a:lnTo>
                                  <a:pt x="532" y="32"/>
                                </a:lnTo>
                                <a:lnTo>
                                  <a:pt x="532" y="30"/>
                                </a:lnTo>
                                <a:lnTo>
                                  <a:pt x="532" y="28"/>
                                </a:lnTo>
                                <a:lnTo>
                                  <a:pt x="532" y="26"/>
                                </a:lnTo>
                                <a:lnTo>
                                  <a:pt x="532" y="24"/>
                                </a:lnTo>
                                <a:lnTo>
                                  <a:pt x="530" y="22"/>
                                </a:lnTo>
                                <a:lnTo>
                                  <a:pt x="530" y="19"/>
                                </a:lnTo>
                                <a:lnTo>
                                  <a:pt x="530" y="17"/>
                                </a:lnTo>
                                <a:lnTo>
                                  <a:pt x="530" y="15"/>
                                </a:lnTo>
                                <a:lnTo>
                                  <a:pt x="530" y="13"/>
                                </a:lnTo>
                                <a:lnTo>
                                  <a:pt x="528" y="13"/>
                                </a:lnTo>
                                <a:lnTo>
                                  <a:pt x="528" y="11"/>
                                </a:lnTo>
                                <a:lnTo>
                                  <a:pt x="528" y="9"/>
                                </a:lnTo>
                                <a:lnTo>
                                  <a:pt x="526" y="7"/>
                                </a:lnTo>
                                <a:lnTo>
                                  <a:pt x="526" y="5"/>
                                </a:lnTo>
                                <a:lnTo>
                                  <a:pt x="524" y="5"/>
                                </a:lnTo>
                                <a:lnTo>
                                  <a:pt x="524" y="2"/>
                                </a:lnTo>
                                <a:lnTo>
                                  <a:pt x="543" y="2"/>
                                </a:lnTo>
                                <a:lnTo>
                                  <a:pt x="570" y="2"/>
                                </a:lnTo>
                                <a:lnTo>
                                  <a:pt x="598" y="2"/>
                                </a:lnTo>
                                <a:lnTo>
                                  <a:pt x="602" y="2"/>
                                </a:lnTo>
                                <a:lnTo>
                                  <a:pt x="621" y="2"/>
                                </a:lnTo>
                                <a:lnTo>
                                  <a:pt x="623" y="2"/>
                                </a:lnTo>
                                <a:lnTo>
                                  <a:pt x="649" y="2"/>
                                </a:lnTo>
                                <a:lnTo>
                                  <a:pt x="651" y="2"/>
                                </a:lnTo>
                                <a:lnTo>
                                  <a:pt x="676" y="2"/>
                                </a:lnTo>
                                <a:lnTo>
                                  <a:pt x="678" y="2"/>
                                </a:lnTo>
                                <a:lnTo>
                                  <a:pt x="703" y="2"/>
                                </a:lnTo>
                                <a:lnTo>
                                  <a:pt x="731" y="0"/>
                                </a:lnTo>
                                <a:lnTo>
                                  <a:pt x="758" y="0"/>
                                </a:lnTo>
                                <a:lnTo>
                                  <a:pt x="777" y="0"/>
                                </a:lnTo>
                                <a:lnTo>
                                  <a:pt x="786" y="0"/>
                                </a:lnTo>
                                <a:lnTo>
                                  <a:pt x="813" y="0"/>
                                </a:lnTo>
                                <a:lnTo>
                                  <a:pt x="841" y="0"/>
                                </a:lnTo>
                                <a:lnTo>
                                  <a:pt x="841" y="28"/>
                                </a:lnTo>
                                <a:lnTo>
                                  <a:pt x="841" y="55"/>
                                </a:lnTo>
                                <a:lnTo>
                                  <a:pt x="841" y="81"/>
                                </a:lnTo>
                                <a:lnTo>
                                  <a:pt x="841" y="108"/>
                                </a:lnTo>
                                <a:lnTo>
                                  <a:pt x="841" y="136"/>
                                </a:lnTo>
                                <a:lnTo>
                                  <a:pt x="843" y="163"/>
                                </a:lnTo>
                                <a:lnTo>
                                  <a:pt x="843" y="193"/>
                                </a:lnTo>
                                <a:lnTo>
                                  <a:pt x="845" y="220"/>
                                </a:lnTo>
                                <a:lnTo>
                                  <a:pt x="845" y="229"/>
                                </a:lnTo>
                                <a:lnTo>
                                  <a:pt x="845" y="245"/>
                                </a:lnTo>
                                <a:lnTo>
                                  <a:pt x="872" y="245"/>
                                </a:lnTo>
                                <a:lnTo>
                                  <a:pt x="900" y="245"/>
                                </a:lnTo>
                                <a:lnTo>
                                  <a:pt x="925" y="245"/>
                                </a:lnTo>
                                <a:lnTo>
                                  <a:pt x="927" y="271"/>
                                </a:lnTo>
                                <a:lnTo>
                                  <a:pt x="927" y="286"/>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17" name="Freeform 510"/>
                        <wps:cNvSpPr>
                          <a:spLocks/>
                        </wps:cNvSpPr>
                        <wps:spPr bwMode="auto">
                          <a:xfrm>
                            <a:off x="1889700" y="2552009"/>
                            <a:ext cx="524500" cy="626802"/>
                          </a:xfrm>
                          <a:custGeom>
                            <a:avLst/>
                            <a:gdLst>
                              <a:gd name="T0" fmla="*/ 419735 w 826"/>
                              <a:gd name="T1" fmla="*/ 91440 h 987"/>
                              <a:gd name="T2" fmla="*/ 514985 w 826"/>
                              <a:gd name="T3" fmla="*/ 110490 h 987"/>
                              <a:gd name="T4" fmla="*/ 523240 w 826"/>
                              <a:gd name="T5" fmla="*/ 161290 h 987"/>
                              <a:gd name="T6" fmla="*/ 523240 w 826"/>
                              <a:gd name="T7" fmla="*/ 241935 h 987"/>
                              <a:gd name="T8" fmla="*/ 516255 w 826"/>
                              <a:gd name="T9" fmla="*/ 249555 h 987"/>
                              <a:gd name="T10" fmla="*/ 513715 w 826"/>
                              <a:gd name="T11" fmla="*/ 259080 h 987"/>
                              <a:gd name="T12" fmla="*/ 511175 w 826"/>
                              <a:gd name="T13" fmla="*/ 276860 h 987"/>
                              <a:gd name="T14" fmla="*/ 509905 w 826"/>
                              <a:gd name="T15" fmla="*/ 288925 h 987"/>
                              <a:gd name="T16" fmla="*/ 500380 w 826"/>
                              <a:gd name="T17" fmla="*/ 299085 h 987"/>
                              <a:gd name="T18" fmla="*/ 495300 w 826"/>
                              <a:gd name="T19" fmla="*/ 306070 h 987"/>
                              <a:gd name="T20" fmla="*/ 492125 w 826"/>
                              <a:gd name="T21" fmla="*/ 319405 h 987"/>
                              <a:gd name="T22" fmla="*/ 478790 w 826"/>
                              <a:gd name="T23" fmla="*/ 331470 h 987"/>
                              <a:gd name="T24" fmla="*/ 464185 w 826"/>
                              <a:gd name="T25" fmla="*/ 338455 h 987"/>
                              <a:gd name="T26" fmla="*/ 450850 w 826"/>
                              <a:gd name="T27" fmla="*/ 349250 h 987"/>
                              <a:gd name="T28" fmla="*/ 438785 w 826"/>
                              <a:gd name="T29" fmla="*/ 361315 h 987"/>
                              <a:gd name="T30" fmla="*/ 429260 w 826"/>
                              <a:gd name="T31" fmla="*/ 371475 h 987"/>
                              <a:gd name="T32" fmla="*/ 424180 w 826"/>
                              <a:gd name="T33" fmla="*/ 381000 h 987"/>
                              <a:gd name="T34" fmla="*/ 414655 w 826"/>
                              <a:gd name="T35" fmla="*/ 385445 h 987"/>
                              <a:gd name="T36" fmla="*/ 403860 w 826"/>
                              <a:gd name="T37" fmla="*/ 390525 h 987"/>
                              <a:gd name="T38" fmla="*/ 391795 w 826"/>
                              <a:gd name="T39" fmla="*/ 396240 h 987"/>
                              <a:gd name="T40" fmla="*/ 379730 w 826"/>
                              <a:gd name="T41" fmla="*/ 400050 h 987"/>
                              <a:gd name="T42" fmla="*/ 368935 w 826"/>
                              <a:gd name="T43" fmla="*/ 410845 h 987"/>
                              <a:gd name="T44" fmla="*/ 366395 w 826"/>
                              <a:gd name="T45" fmla="*/ 420370 h 987"/>
                              <a:gd name="T46" fmla="*/ 362585 w 826"/>
                              <a:gd name="T47" fmla="*/ 429260 h 987"/>
                              <a:gd name="T48" fmla="*/ 360680 w 826"/>
                              <a:gd name="T49" fmla="*/ 438785 h 987"/>
                              <a:gd name="T50" fmla="*/ 363855 w 826"/>
                              <a:gd name="T51" fmla="*/ 449580 h 987"/>
                              <a:gd name="T52" fmla="*/ 359410 w 826"/>
                              <a:gd name="T53" fmla="*/ 459105 h 987"/>
                              <a:gd name="T54" fmla="*/ 353060 w 826"/>
                              <a:gd name="T55" fmla="*/ 465455 h 987"/>
                              <a:gd name="T56" fmla="*/ 346075 w 826"/>
                              <a:gd name="T57" fmla="*/ 476250 h 987"/>
                              <a:gd name="T58" fmla="*/ 346075 w 826"/>
                              <a:gd name="T59" fmla="*/ 487045 h 987"/>
                              <a:gd name="T60" fmla="*/ 343535 w 826"/>
                              <a:gd name="T61" fmla="*/ 500380 h 987"/>
                              <a:gd name="T62" fmla="*/ 338455 w 826"/>
                              <a:gd name="T63" fmla="*/ 507365 h 987"/>
                              <a:gd name="T64" fmla="*/ 332740 w 826"/>
                              <a:gd name="T65" fmla="*/ 515620 h 987"/>
                              <a:gd name="T66" fmla="*/ 327660 w 826"/>
                              <a:gd name="T67" fmla="*/ 521970 h 987"/>
                              <a:gd name="T68" fmla="*/ 319405 w 826"/>
                              <a:gd name="T69" fmla="*/ 531495 h 987"/>
                              <a:gd name="T70" fmla="*/ 311150 w 826"/>
                              <a:gd name="T71" fmla="*/ 537845 h 987"/>
                              <a:gd name="T72" fmla="*/ 307340 w 826"/>
                              <a:gd name="T73" fmla="*/ 546100 h 987"/>
                              <a:gd name="T74" fmla="*/ 304800 w 826"/>
                              <a:gd name="T75" fmla="*/ 555625 h 987"/>
                              <a:gd name="T76" fmla="*/ 300355 w 826"/>
                              <a:gd name="T77" fmla="*/ 565150 h 987"/>
                              <a:gd name="T78" fmla="*/ 295275 w 826"/>
                              <a:gd name="T79" fmla="*/ 572770 h 987"/>
                              <a:gd name="T80" fmla="*/ 288290 w 826"/>
                              <a:gd name="T81" fmla="*/ 578485 h 987"/>
                              <a:gd name="T82" fmla="*/ 280670 w 826"/>
                              <a:gd name="T83" fmla="*/ 582295 h 987"/>
                              <a:gd name="T84" fmla="*/ 267335 w 826"/>
                              <a:gd name="T85" fmla="*/ 583565 h 987"/>
                              <a:gd name="T86" fmla="*/ 259080 w 826"/>
                              <a:gd name="T87" fmla="*/ 590550 h 987"/>
                              <a:gd name="T88" fmla="*/ 252095 w 826"/>
                              <a:gd name="T89" fmla="*/ 596900 h 987"/>
                              <a:gd name="T90" fmla="*/ 249555 w 826"/>
                              <a:gd name="T91" fmla="*/ 606425 h 987"/>
                              <a:gd name="T92" fmla="*/ 244475 w 826"/>
                              <a:gd name="T93" fmla="*/ 613410 h 987"/>
                              <a:gd name="T94" fmla="*/ 233680 w 826"/>
                              <a:gd name="T95" fmla="*/ 617220 h 987"/>
                              <a:gd name="T96" fmla="*/ 227965 w 826"/>
                              <a:gd name="T97" fmla="*/ 625475 h 987"/>
                              <a:gd name="T98" fmla="*/ 138430 w 826"/>
                              <a:gd name="T99" fmla="*/ 622935 h 987"/>
                              <a:gd name="T100" fmla="*/ 0 w 826"/>
                              <a:gd name="T101" fmla="*/ 618490 h 987"/>
                              <a:gd name="T102" fmla="*/ 4445 w 826"/>
                              <a:gd name="T103" fmla="*/ 481965 h 987"/>
                              <a:gd name="T104" fmla="*/ 6985 w 826"/>
                              <a:gd name="T105" fmla="*/ 343535 h 987"/>
                              <a:gd name="T106" fmla="*/ 8255 w 826"/>
                              <a:gd name="T107" fmla="*/ 222885 h 987"/>
                              <a:gd name="T108" fmla="*/ 10795 w 826"/>
                              <a:gd name="T109" fmla="*/ 103505 h 987"/>
                              <a:gd name="T110" fmla="*/ 13335 w 826"/>
                              <a:gd name="T111" fmla="*/ 0 h 987"/>
                              <a:gd name="T112" fmla="*/ 81915 w 826"/>
                              <a:gd name="T113" fmla="*/ 1270 h 987"/>
                              <a:gd name="T114" fmla="*/ 133985 w 826"/>
                              <a:gd name="T115" fmla="*/ 3175 h 987"/>
                              <a:gd name="T116" fmla="*/ 234950 w 826"/>
                              <a:gd name="T117" fmla="*/ 4445 h 987"/>
                              <a:gd name="T118" fmla="*/ 338455 w 826"/>
                              <a:gd name="T119" fmla="*/ 5715 h 987"/>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826" h="987">
                                <a:moveTo>
                                  <a:pt x="666" y="11"/>
                                </a:moveTo>
                                <a:lnTo>
                                  <a:pt x="666" y="36"/>
                                </a:lnTo>
                                <a:lnTo>
                                  <a:pt x="666" y="38"/>
                                </a:lnTo>
                                <a:lnTo>
                                  <a:pt x="666" y="64"/>
                                </a:lnTo>
                                <a:lnTo>
                                  <a:pt x="663" y="89"/>
                                </a:lnTo>
                                <a:lnTo>
                                  <a:pt x="663" y="91"/>
                                </a:lnTo>
                                <a:lnTo>
                                  <a:pt x="663" y="116"/>
                                </a:lnTo>
                                <a:lnTo>
                                  <a:pt x="661" y="144"/>
                                </a:lnTo>
                                <a:lnTo>
                                  <a:pt x="661" y="171"/>
                                </a:lnTo>
                                <a:lnTo>
                                  <a:pt x="691" y="171"/>
                                </a:lnTo>
                                <a:lnTo>
                                  <a:pt x="718" y="171"/>
                                </a:lnTo>
                                <a:lnTo>
                                  <a:pt x="744" y="171"/>
                                </a:lnTo>
                                <a:lnTo>
                                  <a:pt x="771" y="171"/>
                                </a:lnTo>
                                <a:lnTo>
                                  <a:pt x="797" y="171"/>
                                </a:lnTo>
                                <a:lnTo>
                                  <a:pt x="799" y="171"/>
                                </a:lnTo>
                                <a:lnTo>
                                  <a:pt x="811" y="174"/>
                                </a:lnTo>
                                <a:lnTo>
                                  <a:pt x="816" y="174"/>
                                </a:lnTo>
                                <a:lnTo>
                                  <a:pt x="822" y="174"/>
                                </a:lnTo>
                                <a:lnTo>
                                  <a:pt x="824" y="174"/>
                                </a:lnTo>
                                <a:lnTo>
                                  <a:pt x="824" y="199"/>
                                </a:lnTo>
                                <a:lnTo>
                                  <a:pt x="824" y="201"/>
                                </a:lnTo>
                                <a:lnTo>
                                  <a:pt x="824" y="226"/>
                                </a:lnTo>
                                <a:lnTo>
                                  <a:pt x="824" y="228"/>
                                </a:lnTo>
                                <a:lnTo>
                                  <a:pt x="824" y="254"/>
                                </a:lnTo>
                                <a:lnTo>
                                  <a:pt x="824" y="256"/>
                                </a:lnTo>
                                <a:lnTo>
                                  <a:pt x="826" y="256"/>
                                </a:lnTo>
                                <a:lnTo>
                                  <a:pt x="826" y="281"/>
                                </a:lnTo>
                                <a:lnTo>
                                  <a:pt x="826" y="311"/>
                                </a:lnTo>
                                <a:lnTo>
                                  <a:pt x="826" y="334"/>
                                </a:lnTo>
                                <a:lnTo>
                                  <a:pt x="826" y="362"/>
                                </a:lnTo>
                                <a:lnTo>
                                  <a:pt x="826" y="381"/>
                                </a:lnTo>
                                <a:lnTo>
                                  <a:pt x="824" y="381"/>
                                </a:lnTo>
                                <a:lnTo>
                                  <a:pt x="822" y="383"/>
                                </a:lnTo>
                                <a:lnTo>
                                  <a:pt x="820" y="383"/>
                                </a:lnTo>
                                <a:lnTo>
                                  <a:pt x="820" y="385"/>
                                </a:lnTo>
                                <a:lnTo>
                                  <a:pt x="818" y="385"/>
                                </a:lnTo>
                                <a:lnTo>
                                  <a:pt x="818" y="387"/>
                                </a:lnTo>
                                <a:lnTo>
                                  <a:pt x="816" y="389"/>
                                </a:lnTo>
                                <a:lnTo>
                                  <a:pt x="813" y="391"/>
                                </a:lnTo>
                                <a:lnTo>
                                  <a:pt x="813" y="393"/>
                                </a:lnTo>
                                <a:lnTo>
                                  <a:pt x="811" y="393"/>
                                </a:lnTo>
                                <a:lnTo>
                                  <a:pt x="811" y="395"/>
                                </a:lnTo>
                                <a:lnTo>
                                  <a:pt x="811" y="397"/>
                                </a:lnTo>
                                <a:lnTo>
                                  <a:pt x="809" y="397"/>
                                </a:lnTo>
                                <a:lnTo>
                                  <a:pt x="809" y="400"/>
                                </a:lnTo>
                                <a:lnTo>
                                  <a:pt x="809" y="402"/>
                                </a:lnTo>
                                <a:lnTo>
                                  <a:pt x="809" y="404"/>
                                </a:lnTo>
                                <a:lnTo>
                                  <a:pt x="809" y="408"/>
                                </a:lnTo>
                                <a:lnTo>
                                  <a:pt x="809" y="412"/>
                                </a:lnTo>
                                <a:lnTo>
                                  <a:pt x="807" y="414"/>
                                </a:lnTo>
                                <a:lnTo>
                                  <a:pt x="807" y="416"/>
                                </a:lnTo>
                                <a:lnTo>
                                  <a:pt x="807" y="419"/>
                                </a:lnTo>
                                <a:lnTo>
                                  <a:pt x="805" y="425"/>
                                </a:lnTo>
                                <a:lnTo>
                                  <a:pt x="805" y="429"/>
                                </a:lnTo>
                                <a:lnTo>
                                  <a:pt x="805" y="433"/>
                                </a:lnTo>
                                <a:lnTo>
                                  <a:pt x="805" y="436"/>
                                </a:lnTo>
                                <a:lnTo>
                                  <a:pt x="803" y="440"/>
                                </a:lnTo>
                                <a:lnTo>
                                  <a:pt x="803" y="442"/>
                                </a:lnTo>
                                <a:lnTo>
                                  <a:pt x="805" y="444"/>
                                </a:lnTo>
                                <a:lnTo>
                                  <a:pt x="805" y="446"/>
                                </a:lnTo>
                                <a:lnTo>
                                  <a:pt x="803" y="448"/>
                                </a:lnTo>
                                <a:lnTo>
                                  <a:pt x="803" y="450"/>
                                </a:lnTo>
                                <a:lnTo>
                                  <a:pt x="803" y="452"/>
                                </a:lnTo>
                                <a:lnTo>
                                  <a:pt x="803" y="455"/>
                                </a:lnTo>
                                <a:lnTo>
                                  <a:pt x="801" y="457"/>
                                </a:lnTo>
                                <a:lnTo>
                                  <a:pt x="799" y="457"/>
                                </a:lnTo>
                                <a:lnTo>
                                  <a:pt x="797" y="459"/>
                                </a:lnTo>
                                <a:lnTo>
                                  <a:pt x="792" y="463"/>
                                </a:lnTo>
                                <a:lnTo>
                                  <a:pt x="790" y="465"/>
                                </a:lnTo>
                                <a:lnTo>
                                  <a:pt x="790" y="467"/>
                                </a:lnTo>
                                <a:lnTo>
                                  <a:pt x="788" y="469"/>
                                </a:lnTo>
                                <a:lnTo>
                                  <a:pt x="788" y="471"/>
                                </a:lnTo>
                                <a:lnTo>
                                  <a:pt x="788" y="474"/>
                                </a:lnTo>
                                <a:lnTo>
                                  <a:pt x="788" y="476"/>
                                </a:lnTo>
                                <a:lnTo>
                                  <a:pt x="786" y="476"/>
                                </a:lnTo>
                                <a:lnTo>
                                  <a:pt x="786" y="478"/>
                                </a:lnTo>
                                <a:lnTo>
                                  <a:pt x="784" y="478"/>
                                </a:lnTo>
                                <a:lnTo>
                                  <a:pt x="782" y="478"/>
                                </a:lnTo>
                                <a:lnTo>
                                  <a:pt x="782" y="480"/>
                                </a:lnTo>
                                <a:lnTo>
                                  <a:pt x="780" y="482"/>
                                </a:lnTo>
                                <a:lnTo>
                                  <a:pt x="780" y="486"/>
                                </a:lnTo>
                                <a:lnTo>
                                  <a:pt x="778" y="488"/>
                                </a:lnTo>
                                <a:lnTo>
                                  <a:pt x="778" y="493"/>
                                </a:lnTo>
                                <a:lnTo>
                                  <a:pt x="778" y="495"/>
                                </a:lnTo>
                                <a:lnTo>
                                  <a:pt x="778" y="497"/>
                                </a:lnTo>
                                <a:lnTo>
                                  <a:pt x="778" y="499"/>
                                </a:lnTo>
                                <a:lnTo>
                                  <a:pt x="778" y="501"/>
                                </a:lnTo>
                                <a:lnTo>
                                  <a:pt x="775" y="503"/>
                                </a:lnTo>
                                <a:lnTo>
                                  <a:pt x="773" y="505"/>
                                </a:lnTo>
                                <a:lnTo>
                                  <a:pt x="771" y="507"/>
                                </a:lnTo>
                                <a:lnTo>
                                  <a:pt x="769" y="512"/>
                                </a:lnTo>
                                <a:lnTo>
                                  <a:pt x="765" y="514"/>
                                </a:lnTo>
                                <a:lnTo>
                                  <a:pt x="765" y="516"/>
                                </a:lnTo>
                                <a:lnTo>
                                  <a:pt x="761" y="518"/>
                                </a:lnTo>
                                <a:lnTo>
                                  <a:pt x="759" y="520"/>
                                </a:lnTo>
                                <a:lnTo>
                                  <a:pt x="754" y="522"/>
                                </a:lnTo>
                                <a:lnTo>
                                  <a:pt x="752" y="522"/>
                                </a:lnTo>
                                <a:lnTo>
                                  <a:pt x="750" y="522"/>
                                </a:lnTo>
                                <a:lnTo>
                                  <a:pt x="746" y="524"/>
                                </a:lnTo>
                                <a:lnTo>
                                  <a:pt x="742" y="526"/>
                                </a:lnTo>
                                <a:lnTo>
                                  <a:pt x="737" y="528"/>
                                </a:lnTo>
                                <a:lnTo>
                                  <a:pt x="735" y="531"/>
                                </a:lnTo>
                                <a:lnTo>
                                  <a:pt x="733" y="531"/>
                                </a:lnTo>
                                <a:lnTo>
                                  <a:pt x="731" y="533"/>
                                </a:lnTo>
                                <a:lnTo>
                                  <a:pt x="727" y="535"/>
                                </a:lnTo>
                                <a:lnTo>
                                  <a:pt x="725" y="537"/>
                                </a:lnTo>
                                <a:lnTo>
                                  <a:pt x="721" y="539"/>
                                </a:lnTo>
                                <a:lnTo>
                                  <a:pt x="718" y="541"/>
                                </a:lnTo>
                                <a:lnTo>
                                  <a:pt x="716" y="543"/>
                                </a:lnTo>
                                <a:lnTo>
                                  <a:pt x="714" y="545"/>
                                </a:lnTo>
                                <a:lnTo>
                                  <a:pt x="712" y="547"/>
                                </a:lnTo>
                                <a:lnTo>
                                  <a:pt x="710" y="550"/>
                                </a:lnTo>
                                <a:lnTo>
                                  <a:pt x="706" y="552"/>
                                </a:lnTo>
                                <a:lnTo>
                                  <a:pt x="704" y="556"/>
                                </a:lnTo>
                                <a:lnTo>
                                  <a:pt x="702" y="558"/>
                                </a:lnTo>
                                <a:lnTo>
                                  <a:pt x="699" y="560"/>
                                </a:lnTo>
                                <a:lnTo>
                                  <a:pt x="697" y="562"/>
                                </a:lnTo>
                                <a:lnTo>
                                  <a:pt x="695" y="564"/>
                                </a:lnTo>
                                <a:lnTo>
                                  <a:pt x="693" y="566"/>
                                </a:lnTo>
                                <a:lnTo>
                                  <a:pt x="691" y="569"/>
                                </a:lnTo>
                                <a:lnTo>
                                  <a:pt x="689" y="571"/>
                                </a:lnTo>
                                <a:lnTo>
                                  <a:pt x="687" y="573"/>
                                </a:lnTo>
                                <a:lnTo>
                                  <a:pt x="685" y="575"/>
                                </a:lnTo>
                                <a:lnTo>
                                  <a:pt x="682" y="577"/>
                                </a:lnTo>
                                <a:lnTo>
                                  <a:pt x="680" y="579"/>
                                </a:lnTo>
                                <a:lnTo>
                                  <a:pt x="678" y="581"/>
                                </a:lnTo>
                                <a:lnTo>
                                  <a:pt x="676" y="583"/>
                                </a:lnTo>
                                <a:lnTo>
                                  <a:pt x="676" y="585"/>
                                </a:lnTo>
                                <a:lnTo>
                                  <a:pt x="674" y="588"/>
                                </a:lnTo>
                                <a:lnTo>
                                  <a:pt x="674" y="590"/>
                                </a:lnTo>
                                <a:lnTo>
                                  <a:pt x="674" y="592"/>
                                </a:lnTo>
                                <a:lnTo>
                                  <a:pt x="672" y="594"/>
                                </a:lnTo>
                                <a:lnTo>
                                  <a:pt x="672" y="596"/>
                                </a:lnTo>
                                <a:lnTo>
                                  <a:pt x="670" y="598"/>
                                </a:lnTo>
                                <a:lnTo>
                                  <a:pt x="670" y="600"/>
                                </a:lnTo>
                                <a:lnTo>
                                  <a:pt x="668" y="600"/>
                                </a:lnTo>
                                <a:lnTo>
                                  <a:pt x="668" y="602"/>
                                </a:lnTo>
                                <a:lnTo>
                                  <a:pt x="666" y="602"/>
                                </a:lnTo>
                                <a:lnTo>
                                  <a:pt x="666" y="605"/>
                                </a:lnTo>
                                <a:lnTo>
                                  <a:pt x="663" y="605"/>
                                </a:lnTo>
                                <a:lnTo>
                                  <a:pt x="661" y="605"/>
                                </a:lnTo>
                                <a:lnTo>
                                  <a:pt x="659" y="605"/>
                                </a:lnTo>
                                <a:lnTo>
                                  <a:pt x="655" y="605"/>
                                </a:lnTo>
                                <a:lnTo>
                                  <a:pt x="653" y="607"/>
                                </a:lnTo>
                                <a:lnTo>
                                  <a:pt x="651" y="607"/>
                                </a:lnTo>
                                <a:lnTo>
                                  <a:pt x="649" y="609"/>
                                </a:lnTo>
                                <a:lnTo>
                                  <a:pt x="647" y="609"/>
                                </a:lnTo>
                                <a:lnTo>
                                  <a:pt x="644" y="611"/>
                                </a:lnTo>
                                <a:lnTo>
                                  <a:pt x="642" y="611"/>
                                </a:lnTo>
                                <a:lnTo>
                                  <a:pt x="640" y="613"/>
                                </a:lnTo>
                                <a:lnTo>
                                  <a:pt x="638" y="615"/>
                                </a:lnTo>
                                <a:lnTo>
                                  <a:pt x="636" y="615"/>
                                </a:lnTo>
                                <a:lnTo>
                                  <a:pt x="634" y="617"/>
                                </a:lnTo>
                                <a:lnTo>
                                  <a:pt x="632" y="617"/>
                                </a:lnTo>
                                <a:lnTo>
                                  <a:pt x="625" y="619"/>
                                </a:lnTo>
                                <a:lnTo>
                                  <a:pt x="623" y="619"/>
                                </a:lnTo>
                                <a:lnTo>
                                  <a:pt x="621" y="621"/>
                                </a:lnTo>
                                <a:lnTo>
                                  <a:pt x="619" y="621"/>
                                </a:lnTo>
                                <a:lnTo>
                                  <a:pt x="619" y="624"/>
                                </a:lnTo>
                                <a:lnTo>
                                  <a:pt x="617" y="624"/>
                                </a:lnTo>
                                <a:lnTo>
                                  <a:pt x="615" y="626"/>
                                </a:lnTo>
                                <a:lnTo>
                                  <a:pt x="613" y="626"/>
                                </a:lnTo>
                                <a:lnTo>
                                  <a:pt x="611" y="626"/>
                                </a:lnTo>
                                <a:lnTo>
                                  <a:pt x="609" y="628"/>
                                </a:lnTo>
                                <a:lnTo>
                                  <a:pt x="604" y="628"/>
                                </a:lnTo>
                                <a:lnTo>
                                  <a:pt x="602" y="628"/>
                                </a:lnTo>
                                <a:lnTo>
                                  <a:pt x="600" y="628"/>
                                </a:lnTo>
                                <a:lnTo>
                                  <a:pt x="598" y="630"/>
                                </a:lnTo>
                                <a:lnTo>
                                  <a:pt x="596" y="630"/>
                                </a:lnTo>
                                <a:lnTo>
                                  <a:pt x="594" y="632"/>
                                </a:lnTo>
                                <a:lnTo>
                                  <a:pt x="592" y="632"/>
                                </a:lnTo>
                                <a:lnTo>
                                  <a:pt x="590" y="634"/>
                                </a:lnTo>
                                <a:lnTo>
                                  <a:pt x="587" y="636"/>
                                </a:lnTo>
                                <a:lnTo>
                                  <a:pt x="583" y="643"/>
                                </a:lnTo>
                                <a:lnTo>
                                  <a:pt x="581" y="645"/>
                                </a:lnTo>
                                <a:lnTo>
                                  <a:pt x="581" y="647"/>
                                </a:lnTo>
                                <a:lnTo>
                                  <a:pt x="579" y="649"/>
                                </a:lnTo>
                                <a:lnTo>
                                  <a:pt x="579" y="651"/>
                                </a:lnTo>
                                <a:lnTo>
                                  <a:pt x="579" y="653"/>
                                </a:lnTo>
                                <a:lnTo>
                                  <a:pt x="579" y="655"/>
                                </a:lnTo>
                                <a:lnTo>
                                  <a:pt x="577" y="655"/>
                                </a:lnTo>
                                <a:lnTo>
                                  <a:pt x="577" y="657"/>
                                </a:lnTo>
                                <a:lnTo>
                                  <a:pt x="577" y="659"/>
                                </a:lnTo>
                                <a:lnTo>
                                  <a:pt x="577" y="662"/>
                                </a:lnTo>
                                <a:lnTo>
                                  <a:pt x="575" y="664"/>
                                </a:lnTo>
                                <a:lnTo>
                                  <a:pt x="575" y="666"/>
                                </a:lnTo>
                                <a:lnTo>
                                  <a:pt x="573" y="668"/>
                                </a:lnTo>
                                <a:lnTo>
                                  <a:pt x="573" y="670"/>
                                </a:lnTo>
                                <a:lnTo>
                                  <a:pt x="573" y="672"/>
                                </a:lnTo>
                                <a:lnTo>
                                  <a:pt x="571" y="672"/>
                                </a:lnTo>
                                <a:lnTo>
                                  <a:pt x="571" y="674"/>
                                </a:lnTo>
                                <a:lnTo>
                                  <a:pt x="571" y="676"/>
                                </a:lnTo>
                                <a:lnTo>
                                  <a:pt x="571" y="678"/>
                                </a:lnTo>
                                <a:lnTo>
                                  <a:pt x="571" y="681"/>
                                </a:lnTo>
                                <a:lnTo>
                                  <a:pt x="568" y="681"/>
                                </a:lnTo>
                                <a:lnTo>
                                  <a:pt x="568" y="683"/>
                                </a:lnTo>
                                <a:lnTo>
                                  <a:pt x="568" y="685"/>
                                </a:lnTo>
                                <a:lnTo>
                                  <a:pt x="568" y="687"/>
                                </a:lnTo>
                                <a:lnTo>
                                  <a:pt x="568" y="689"/>
                                </a:lnTo>
                                <a:lnTo>
                                  <a:pt x="568" y="691"/>
                                </a:lnTo>
                                <a:lnTo>
                                  <a:pt x="571" y="691"/>
                                </a:lnTo>
                                <a:lnTo>
                                  <a:pt x="571" y="693"/>
                                </a:lnTo>
                                <a:lnTo>
                                  <a:pt x="571" y="695"/>
                                </a:lnTo>
                                <a:lnTo>
                                  <a:pt x="571" y="697"/>
                                </a:lnTo>
                                <a:lnTo>
                                  <a:pt x="573" y="700"/>
                                </a:lnTo>
                                <a:lnTo>
                                  <a:pt x="573" y="702"/>
                                </a:lnTo>
                                <a:lnTo>
                                  <a:pt x="573" y="706"/>
                                </a:lnTo>
                                <a:lnTo>
                                  <a:pt x="573" y="708"/>
                                </a:lnTo>
                                <a:lnTo>
                                  <a:pt x="573" y="710"/>
                                </a:lnTo>
                                <a:lnTo>
                                  <a:pt x="571" y="710"/>
                                </a:lnTo>
                                <a:lnTo>
                                  <a:pt x="571" y="712"/>
                                </a:lnTo>
                                <a:lnTo>
                                  <a:pt x="571" y="714"/>
                                </a:lnTo>
                                <a:lnTo>
                                  <a:pt x="571" y="716"/>
                                </a:lnTo>
                                <a:lnTo>
                                  <a:pt x="568" y="719"/>
                                </a:lnTo>
                                <a:lnTo>
                                  <a:pt x="568" y="721"/>
                                </a:lnTo>
                                <a:lnTo>
                                  <a:pt x="566" y="723"/>
                                </a:lnTo>
                                <a:lnTo>
                                  <a:pt x="566" y="725"/>
                                </a:lnTo>
                                <a:lnTo>
                                  <a:pt x="564" y="725"/>
                                </a:lnTo>
                                <a:lnTo>
                                  <a:pt x="564" y="727"/>
                                </a:lnTo>
                                <a:lnTo>
                                  <a:pt x="562" y="729"/>
                                </a:lnTo>
                                <a:lnTo>
                                  <a:pt x="560" y="731"/>
                                </a:lnTo>
                                <a:lnTo>
                                  <a:pt x="558" y="731"/>
                                </a:lnTo>
                                <a:lnTo>
                                  <a:pt x="558" y="733"/>
                                </a:lnTo>
                                <a:lnTo>
                                  <a:pt x="556" y="733"/>
                                </a:lnTo>
                                <a:lnTo>
                                  <a:pt x="554" y="735"/>
                                </a:lnTo>
                                <a:lnTo>
                                  <a:pt x="552" y="738"/>
                                </a:lnTo>
                                <a:lnTo>
                                  <a:pt x="549" y="740"/>
                                </a:lnTo>
                                <a:lnTo>
                                  <a:pt x="547" y="742"/>
                                </a:lnTo>
                                <a:lnTo>
                                  <a:pt x="547" y="744"/>
                                </a:lnTo>
                                <a:lnTo>
                                  <a:pt x="545" y="746"/>
                                </a:lnTo>
                                <a:lnTo>
                                  <a:pt x="545" y="748"/>
                                </a:lnTo>
                                <a:lnTo>
                                  <a:pt x="545" y="750"/>
                                </a:lnTo>
                                <a:lnTo>
                                  <a:pt x="545" y="752"/>
                                </a:lnTo>
                                <a:lnTo>
                                  <a:pt x="545" y="755"/>
                                </a:lnTo>
                                <a:lnTo>
                                  <a:pt x="545" y="757"/>
                                </a:lnTo>
                                <a:lnTo>
                                  <a:pt x="545" y="759"/>
                                </a:lnTo>
                                <a:lnTo>
                                  <a:pt x="545" y="761"/>
                                </a:lnTo>
                                <a:lnTo>
                                  <a:pt x="545" y="763"/>
                                </a:lnTo>
                                <a:lnTo>
                                  <a:pt x="547" y="765"/>
                                </a:lnTo>
                                <a:lnTo>
                                  <a:pt x="545" y="767"/>
                                </a:lnTo>
                                <a:lnTo>
                                  <a:pt x="545" y="769"/>
                                </a:lnTo>
                                <a:lnTo>
                                  <a:pt x="545" y="771"/>
                                </a:lnTo>
                                <a:lnTo>
                                  <a:pt x="545" y="776"/>
                                </a:lnTo>
                                <a:lnTo>
                                  <a:pt x="545" y="778"/>
                                </a:lnTo>
                                <a:lnTo>
                                  <a:pt x="545" y="780"/>
                                </a:lnTo>
                                <a:lnTo>
                                  <a:pt x="545" y="782"/>
                                </a:lnTo>
                                <a:lnTo>
                                  <a:pt x="543" y="786"/>
                                </a:lnTo>
                                <a:lnTo>
                                  <a:pt x="541" y="788"/>
                                </a:lnTo>
                                <a:lnTo>
                                  <a:pt x="539" y="788"/>
                                </a:lnTo>
                                <a:lnTo>
                                  <a:pt x="539" y="790"/>
                                </a:lnTo>
                                <a:lnTo>
                                  <a:pt x="537" y="790"/>
                                </a:lnTo>
                                <a:lnTo>
                                  <a:pt x="537" y="793"/>
                                </a:lnTo>
                                <a:lnTo>
                                  <a:pt x="535" y="795"/>
                                </a:lnTo>
                                <a:lnTo>
                                  <a:pt x="535" y="797"/>
                                </a:lnTo>
                                <a:lnTo>
                                  <a:pt x="533" y="797"/>
                                </a:lnTo>
                                <a:lnTo>
                                  <a:pt x="533" y="799"/>
                                </a:lnTo>
                                <a:lnTo>
                                  <a:pt x="530" y="799"/>
                                </a:lnTo>
                                <a:lnTo>
                                  <a:pt x="530" y="801"/>
                                </a:lnTo>
                                <a:lnTo>
                                  <a:pt x="528" y="803"/>
                                </a:lnTo>
                                <a:lnTo>
                                  <a:pt x="528" y="805"/>
                                </a:lnTo>
                                <a:lnTo>
                                  <a:pt x="526" y="807"/>
                                </a:lnTo>
                                <a:lnTo>
                                  <a:pt x="526" y="809"/>
                                </a:lnTo>
                                <a:lnTo>
                                  <a:pt x="524" y="809"/>
                                </a:lnTo>
                                <a:lnTo>
                                  <a:pt x="524" y="812"/>
                                </a:lnTo>
                                <a:lnTo>
                                  <a:pt x="522" y="814"/>
                                </a:lnTo>
                                <a:lnTo>
                                  <a:pt x="522" y="816"/>
                                </a:lnTo>
                                <a:lnTo>
                                  <a:pt x="520" y="816"/>
                                </a:lnTo>
                                <a:lnTo>
                                  <a:pt x="520" y="818"/>
                                </a:lnTo>
                                <a:lnTo>
                                  <a:pt x="518" y="818"/>
                                </a:lnTo>
                                <a:lnTo>
                                  <a:pt x="518" y="820"/>
                                </a:lnTo>
                                <a:lnTo>
                                  <a:pt x="516" y="820"/>
                                </a:lnTo>
                                <a:lnTo>
                                  <a:pt x="516" y="822"/>
                                </a:lnTo>
                                <a:lnTo>
                                  <a:pt x="514" y="824"/>
                                </a:lnTo>
                                <a:lnTo>
                                  <a:pt x="511" y="826"/>
                                </a:lnTo>
                                <a:lnTo>
                                  <a:pt x="511" y="828"/>
                                </a:lnTo>
                                <a:lnTo>
                                  <a:pt x="509" y="828"/>
                                </a:lnTo>
                                <a:lnTo>
                                  <a:pt x="509" y="831"/>
                                </a:lnTo>
                                <a:lnTo>
                                  <a:pt x="507" y="833"/>
                                </a:lnTo>
                                <a:lnTo>
                                  <a:pt x="505" y="835"/>
                                </a:lnTo>
                                <a:lnTo>
                                  <a:pt x="503" y="837"/>
                                </a:lnTo>
                                <a:lnTo>
                                  <a:pt x="501" y="837"/>
                                </a:lnTo>
                                <a:lnTo>
                                  <a:pt x="499" y="839"/>
                                </a:lnTo>
                                <a:lnTo>
                                  <a:pt x="497" y="839"/>
                                </a:lnTo>
                                <a:lnTo>
                                  <a:pt x="495" y="841"/>
                                </a:lnTo>
                                <a:lnTo>
                                  <a:pt x="492" y="841"/>
                                </a:lnTo>
                                <a:lnTo>
                                  <a:pt x="492" y="843"/>
                                </a:lnTo>
                                <a:lnTo>
                                  <a:pt x="490" y="845"/>
                                </a:lnTo>
                                <a:lnTo>
                                  <a:pt x="490" y="847"/>
                                </a:lnTo>
                                <a:lnTo>
                                  <a:pt x="488" y="847"/>
                                </a:lnTo>
                                <a:lnTo>
                                  <a:pt x="488" y="850"/>
                                </a:lnTo>
                                <a:lnTo>
                                  <a:pt x="486" y="852"/>
                                </a:lnTo>
                                <a:lnTo>
                                  <a:pt x="486" y="854"/>
                                </a:lnTo>
                                <a:lnTo>
                                  <a:pt x="486" y="856"/>
                                </a:lnTo>
                                <a:lnTo>
                                  <a:pt x="484" y="856"/>
                                </a:lnTo>
                                <a:lnTo>
                                  <a:pt x="484" y="858"/>
                                </a:lnTo>
                                <a:lnTo>
                                  <a:pt x="484" y="860"/>
                                </a:lnTo>
                                <a:lnTo>
                                  <a:pt x="482" y="862"/>
                                </a:lnTo>
                                <a:lnTo>
                                  <a:pt x="482" y="864"/>
                                </a:lnTo>
                                <a:lnTo>
                                  <a:pt x="482" y="866"/>
                                </a:lnTo>
                                <a:lnTo>
                                  <a:pt x="482" y="869"/>
                                </a:lnTo>
                                <a:lnTo>
                                  <a:pt x="480" y="869"/>
                                </a:lnTo>
                                <a:lnTo>
                                  <a:pt x="480" y="871"/>
                                </a:lnTo>
                                <a:lnTo>
                                  <a:pt x="480" y="873"/>
                                </a:lnTo>
                                <a:lnTo>
                                  <a:pt x="480" y="875"/>
                                </a:lnTo>
                                <a:lnTo>
                                  <a:pt x="478" y="875"/>
                                </a:lnTo>
                                <a:lnTo>
                                  <a:pt x="478" y="877"/>
                                </a:lnTo>
                                <a:lnTo>
                                  <a:pt x="478" y="879"/>
                                </a:lnTo>
                                <a:lnTo>
                                  <a:pt x="476" y="883"/>
                                </a:lnTo>
                                <a:lnTo>
                                  <a:pt x="476" y="885"/>
                                </a:lnTo>
                                <a:lnTo>
                                  <a:pt x="476" y="888"/>
                                </a:lnTo>
                                <a:lnTo>
                                  <a:pt x="476" y="890"/>
                                </a:lnTo>
                                <a:lnTo>
                                  <a:pt x="473" y="890"/>
                                </a:lnTo>
                                <a:lnTo>
                                  <a:pt x="473" y="892"/>
                                </a:lnTo>
                                <a:lnTo>
                                  <a:pt x="473" y="894"/>
                                </a:lnTo>
                                <a:lnTo>
                                  <a:pt x="471" y="896"/>
                                </a:lnTo>
                                <a:lnTo>
                                  <a:pt x="469" y="898"/>
                                </a:lnTo>
                                <a:lnTo>
                                  <a:pt x="469" y="900"/>
                                </a:lnTo>
                                <a:lnTo>
                                  <a:pt x="467" y="900"/>
                                </a:lnTo>
                                <a:lnTo>
                                  <a:pt x="467" y="902"/>
                                </a:lnTo>
                                <a:lnTo>
                                  <a:pt x="465" y="902"/>
                                </a:lnTo>
                                <a:lnTo>
                                  <a:pt x="465" y="905"/>
                                </a:lnTo>
                                <a:lnTo>
                                  <a:pt x="463" y="907"/>
                                </a:lnTo>
                                <a:lnTo>
                                  <a:pt x="461" y="907"/>
                                </a:lnTo>
                                <a:lnTo>
                                  <a:pt x="461" y="909"/>
                                </a:lnTo>
                                <a:lnTo>
                                  <a:pt x="459" y="909"/>
                                </a:lnTo>
                                <a:lnTo>
                                  <a:pt x="459" y="911"/>
                                </a:lnTo>
                                <a:lnTo>
                                  <a:pt x="457" y="911"/>
                                </a:lnTo>
                                <a:lnTo>
                                  <a:pt x="454" y="911"/>
                                </a:lnTo>
                                <a:lnTo>
                                  <a:pt x="454" y="913"/>
                                </a:lnTo>
                                <a:lnTo>
                                  <a:pt x="452" y="913"/>
                                </a:lnTo>
                                <a:lnTo>
                                  <a:pt x="450" y="915"/>
                                </a:lnTo>
                                <a:lnTo>
                                  <a:pt x="448" y="915"/>
                                </a:lnTo>
                                <a:lnTo>
                                  <a:pt x="446" y="915"/>
                                </a:lnTo>
                                <a:lnTo>
                                  <a:pt x="444" y="915"/>
                                </a:lnTo>
                                <a:lnTo>
                                  <a:pt x="444" y="917"/>
                                </a:lnTo>
                                <a:lnTo>
                                  <a:pt x="442" y="917"/>
                                </a:lnTo>
                                <a:lnTo>
                                  <a:pt x="440" y="917"/>
                                </a:lnTo>
                                <a:lnTo>
                                  <a:pt x="437" y="917"/>
                                </a:lnTo>
                                <a:lnTo>
                                  <a:pt x="435" y="917"/>
                                </a:lnTo>
                                <a:lnTo>
                                  <a:pt x="433" y="917"/>
                                </a:lnTo>
                                <a:lnTo>
                                  <a:pt x="429" y="917"/>
                                </a:lnTo>
                                <a:lnTo>
                                  <a:pt x="427" y="919"/>
                                </a:lnTo>
                                <a:lnTo>
                                  <a:pt x="425" y="919"/>
                                </a:lnTo>
                                <a:lnTo>
                                  <a:pt x="421" y="919"/>
                                </a:lnTo>
                                <a:lnTo>
                                  <a:pt x="418" y="921"/>
                                </a:lnTo>
                                <a:lnTo>
                                  <a:pt x="416" y="921"/>
                                </a:lnTo>
                                <a:lnTo>
                                  <a:pt x="414" y="924"/>
                                </a:lnTo>
                                <a:lnTo>
                                  <a:pt x="414" y="926"/>
                                </a:lnTo>
                                <a:lnTo>
                                  <a:pt x="412" y="926"/>
                                </a:lnTo>
                                <a:lnTo>
                                  <a:pt x="410" y="926"/>
                                </a:lnTo>
                                <a:lnTo>
                                  <a:pt x="408" y="928"/>
                                </a:lnTo>
                                <a:lnTo>
                                  <a:pt x="408" y="930"/>
                                </a:lnTo>
                                <a:lnTo>
                                  <a:pt x="406" y="930"/>
                                </a:lnTo>
                                <a:lnTo>
                                  <a:pt x="404" y="932"/>
                                </a:lnTo>
                                <a:lnTo>
                                  <a:pt x="402" y="932"/>
                                </a:lnTo>
                                <a:lnTo>
                                  <a:pt x="402" y="934"/>
                                </a:lnTo>
                                <a:lnTo>
                                  <a:pt x="399" y="936"/>
                                </a:lnTo>
                                <a:lnTo>
                                  <a:pt x="399" y="938"/>
                                </a:lnTo>
                                <a:lnTo>
                                  <a:pt x="397" y="938"/>
                                </a:lnTo>
                                <a:lnTo>
                                  <a:pt x="397" y="940"/>
                                </a:lnTo>
                                <a:lnTo>
                                  <a:pt x="397" y="943"/>
                                </a:lnTo>
                                <a:lnTo>
                                  <a:pt x="397" y="945"/>
                                </a:lnTo>
                                <a:lnTo>
                                  <a:pt x="395" y="945"/>
                                </a:lnTo>
                                <a:lnTo>
                                  <a:pt x="395" y="947"/>
                                </a:lnTo>
                                <a:lnTo>
                                  <a:pt x="395" y="949"/>
                                </a:lnTo>
                                <a:lnTo>
                                  <a:pt x="395" y="951"/>
                                </a:lnTo>
                                <a:lnTo>
                                  <a:pt x="393" y="953"/>
                                </a:lnTo>
                                <a:lnTo>
                                  <a:pt x="393" y="955"/>
                                </a:lnTo>
                                <a:lnTo>
                                  <a:pt x="391" y="957"/>
                                </a:lnTo>
                                <a:lnTo>
                                  <a:pt x="391" y="959"/>
                                </a:lnTo>
                                <a:lnTo>
                                  <a:pt x="389" y="959"/>
                                </a:lnTo>
                                <a:lnTo>
                                  <a:pt x="389" y="962"/>
                                </a:lnTo>
                                <a:lnTo>
                                  <a:pt x="387" y="962"/>
                                </a:lnTo>
                                <a:lnTo>
                                  <a:pt x="387" y="964"/>
                                </a:lnTo>
                                <a:lnTo>
                                  <a:pt x="385" y="964"/>
                                </a:lnTo>
                                <a:lnTo>
                                  <a:pt x="385" y="966"/>
                                </a:lnTo>
                                <a:lnTo>
                                  <a:pt x="383" y="966"/>
                                </a:lnTo>
                                <a:lnTo>
                                  <a:pt x="380" y="968"/>
                                </a:lnTo>
                                <a:lnTo>
                                  <a:pt x="378" y="968"/>
                                </a:lnTo>
                                <a:lnTo>
                                  <a:pt x="376" y="970"/>
                                </a:lnTo>
                                <a:lnTo>
                                  <a:pt x="374" y="970"/>
                                </a:lnTo>
                                <a:lnTo>
                                  <a:pt x="372" y="970"/>
                                </a:lnTo>
                                <a:lnTo>
                                  <a:pt x="370" y="970"/>
                                </a:lnTo>
                                <a:lnTo>
                                  <a:pt x="368" y="972"/>
                                </a:lnTo>
                                <a:lnTo>
                                  <a:pt x="366" y="972"/>
                                </a:lnTo>
                                <a:lnTo>
                                  <a:pt x="366" y="974"/>
                                </a:lnTo>
                                <a:lnTo>
                                  <a:pt x="364" y="974"/>
                                </a:lnTo>
                                <a:lnTo>
                                  <a:pt x="364" y="976"/>
                                </a:lnTo>
                                <a:lnTo>
                                  <a:pt x="361" y="978"/>
                                </a:lnTo>
                                <a:lnTo>
                                  <a:pt x="361" y="981"/>
                                </a:lnTo>
                                <a:lnTo>
                                  <a:pt x="359" y="983"/>
                                </a:lnTo>
                                <a:lnTo>
                                  <a:pt x="359" y="985"/>
                                </a:lnTo>
                                <a:lnTo>
                                  <a:pt x="357" y="987"/>
                                </a:lnTo>
                                <a:lnTo>
                                  <a:pt x="355" y="987"/>
                                </a:lnTo>
                                <a:lnTo>
                                  <a:pt x="330" y="987"/>
                                </a:lnTo>
                                <a:lnTo>
                                  <a:pt x="300" y="985"/>
                                </a:lnTo>
                                <a:lnTo>
                                  <a:pt x="288" y="985"/>
                                </a:lnTo>
                                <a:lnTo>
                                  <a:pt x="275" y="985"/>
                                </a:lnTo>
                                <a:lnTo>
                                  <a:pt x="245" y="983"/>
                                </a:lnTo>
                                <a:lnTo>
                                  <a:pt x="218" y="981"/>
                                </a:lnTo>
                                <a:lnTo>
                                  <a:pt x="190" y="981"/>
                                </a:lnTo>
                                <a:lnTo>
                                  <a:pt x="163" y="978"/>
                                </a:lnTo>
                                <a:lnTo>
                                  <a:pt x="135" y="978"/>
                                </a:lnTo>
                                <a:lnTo>
                                  <a:pt x="108" y="976"/>
                                </a:lnTo>
                                <a:lnTo>
                                  <a:pt x="81" y="976"/>
                                </a:lnTo>
                                <a:lnTo>
                                  <a:pt x="55" y="976"/>
                                </a:lnTo>
                                <a:lnTo>
                                  <a:pt x="28" y="974"/>
                                </a:lnTo>
                                <a:lnTo>
                                  <a:pt x="0" y="974"/>
                                </a:lnTo>
                                <a:lnTo>
                                  <a:pt x="0" y="947"/>
                                </a:lnTo>
                                <a:lnTo>
                                  <a:pt x="2" y="921"/>
                                </a:lnTo>
                                <a:lnTo>
                                  <a:pt x="2" y="894"/>
                                </a:lnTo>
                                <a:lnTo>
                                  <a:pt x="2" y="866"/>
                                </a:lnTo>
                                <a:lnTo>
                                  <a:pt x="2" y="841"/>
                                </a:lnTo>
                                <a:lnTo>
                                  <a:pt x="5" y="814"/>
                                </a:lnTo>
                                <a:lnTo>
                                  <a:pt x="5" y="786"/>
                                </a:lnTo>
                                <a:lnTo>
                                  <a:pt x="7" y="759"/>
                                </a:lnTo>
                                <a:lnTo>
                                  <a:pt x="7" y="731"/>
                                </a:lnTo>
                                <a:lnTo>
                                  <a:pt x="7" y="704"/>
                                </a:lnTo>
                                <a:lnTo>
                                  <a:pt x="9" y="676"/>
                                </a:lnTo>
                                <a:lnTo>
                                  <a:pt x="9" y="649"/>
                                </a:lnTo>
                                <a:lnTo>
                                  <a:pt x="9" y="624"/>
                                </a:lnTo>
                                <a:lnTo>
                                  <a:pt x="9" y="596"/>
                                </a:lnTo>
                                <a:lnTo>
                                  <a:pt x="9" y="569"/>
                                </a:lnTo>
                                <a:lnTo>
                                  <a:pt x="11" y="541"/>
                                </a:lnTo>
                                <a:lnTo>
                                  <a:pt x="11" y="514"/>
                                </a:lnTo>
                                <a:lnTo>
                                  <a:pt x="11" y="488"/>
                                </a:lnTo>
                                <a:lnTo>
                                  <a:pt x="11" y="461"/>
                                </a:lnTo>
                                <a:lnTo>
                                  <a:pt x="11" y="433"/>
                                </a:lnTo>
                                <a:lnTo>
                                  <a:pt x="13" y="433"/>
                                </a:lnTo>
                                <a:lnTo>
                                  <a:pt x="13" y="406"/>
                                </a:lnTo>
                                <a:lnTo>
                                  <a:pt x="13" y="378"/>
                                </a:lnTo>
                                <a:lnTo>
                                  <a:pt x="13" y="351"/>
                                </a:lnTo>
                                <a:lnTo>
                                  <a:pt x="13" y="326"/>
                                </a:lnTo>
                                <a:lnTo>
                                  <a:pt x="15" y="298"/>
                                </a:lnTo>
                                <a:lnTo>
                                  <a:pt x="15" y="271"/>
                                </a:lnTo>
                                <a:lnTo>
                                  <a:pt x="15" y="243"/>
                                </a:lnTo>
                                <a:lnTo>
                                  <a:pt x="15" y="216"/>
                                </a:lnTo>
                                <a:lnTo>
                                  <a:pt x="17" y="188"/>
                                </a:lnTo>
                                <a:lnTo>
                                  <a:pt x="17" y="167"/>
                                </a:lnTo>
                                <a:lnTo>
                                  <a:pt x="17" y="163"/>
                                </a:lnTo>
                                <a:lnTo>
                                  <a:pt x="17" y="136"/>
                                </a:lnTo>
                                <a:lnTo>
                                  <a:pt x="19" y="108"/>
                                </a:lnTo>
                                <a:lnTo>
                                  <a:pt x="19" y="81"/>
                                </a:lnTo>
                                <a:lnTo>
                                  <a:pt x="19" y="55"/>
                                </a:lnTo>
                                <a:lnTo>
                                  <a:pt x="19" y="53"/>
                                </a:lnTo>
                                <a:lnTo>
                                  <a:pt x="21" y="28"/>
                                </a:lnTo>
                                <a:lnTo>
                                  <a:pt x="21" y="26"/>
                                </a:lnTo>
                                <a:lnTo>
                                  <a:pt x="21" y="0"/>
                                </a:lnTo>
                                <a:lnTo>
                                  <a:pt x="47" y="0"/>
                                </a:lnTo>
                                <a:lnTo>
                                  <a:pt x="49" y="0"/>
                                </a:lnTo>
                                <a:lnTo>
                                  <a:pt x="74" y="2"/>
                                </a:lnTo>
                                <a:lnTo>
                                  <a:pt x="76" y="2"/>
                                </a:lnTo>
                                <a:lnTo>
                                  <a:pt x="102" y="2"/>
                                </a:lnTo>
                                <a:lnTo>
                                  <a:pt x="104" y="2"/>
                                </a:lnTo>
                                <a:lnTo>
                                  <a:pt x="119" y="2"/>
                                </a:lnTo>
                                <a:lnTo>
                                  <a:pt x="129" y="2"/>
                                </a:lnTo>
                                <a:lnTo>
                                  <a:pt x="131" y="2"/>
                                </a:lnTo>
                                <a:lnTo>
                                  <a:pt x="144" y="2"/>
                                </a:lnTo>
                                <a:lnTo>
                                  <a:pt x="154" y="2"/>
                                </a:lnTo>
                                <a:lnTo>
                                  <a:pt x="157" y="5"/>
                                </a:lnTo>
                                <a:lnTo>
                                  <a:pt x="182" y="5"/>
                                </a:lnTo>
                                <a:lnTo>
                                  <a:pt x="184" y="5"/>
                                </a:lnTo>
                                <a:lnTo>
                                  <a:pt x="209" y="5"/>
                                </a:lnTo>
                                <a:lnTo>
                                  <a:pt x="211" y="5"/>
                                </a:lnTo>
                                <a:lnTo>
                                  <a:pt x="237" y="5"/>
                                </a:lnTo>
                                <a:lnTo>
                                  <a:pt x="262" y="5"/>
                                </a:lnTo>
                                <a:lnTo>
                                  <a:pt x="264" y="5"/>
                                </a:lnTo>
                                <a:lnTo>
                                  <a:pt x="290" y="5"/>
                                </a:lnTo>
                                <a:lnTo>
                                  <a:pt x="294" y="5"/>
                                </a:lnTo>
                                <a:lnTo>
                                  <a:pt x="317" y="5"/>
                                </a:lnTo>
                                <a:lnTo>
                                  <a:pt x="345" y="7"/>
                                </a:lnTo>
                                <a:lnTo>
                                  <a:pt x="370" y="7"/>
                                </a:lnTo>
                                <a:lnTo>
                                  <a:pt x="372" y="7"/>
                                </a:lnTo>
                                <a:lnTo>
                                  <a:pt x="397" y="7"/>
                                </a:lnTo>
                                <a:lnTo>
                                  <a:pt x="425" y="7"/>
                                </a:lnTo>
                                <a:lnTo>
                                  <a:pt x="452" y="7"/>
                                </a:lnTo>
                                <a:lnTo>
                                  <a:pt x="471" y="7"/>
                                </a:lnTo>
                                <a:lnTo>
                                  <a:pt x="478" y="7"/>
                                </a:lnTo>
                                <a:lnTo>
                                  <a:pt x="505" y="9"/>
                                </a:lnTo>
                                <a:lnTo>
                                  <a:pt x="533" y="9"/>
                                </a:lnTo>
                                <a:lnTo>
                                  <a:pt x="558" y="9"/>
                                </a:lnTo>
                                <a:lnTo>
                                  <a:pt x="560" y="9"/>
                                </a:lnTo>
                                <a:lnTo>
                                  <a:pt x="585" y="9"/>
                                </a:lnTo>
                                <a:lnTo>
                                  <a:pt x="613" y="9"/>
                                </a:lnTo>
                                <a:lnTo>
                                  <a:pt x="640" y="11"/>
                                </a:lnTo>
                                <a:lnTo>
                                  <a:pt x="647" y="11"/>
                                </a:lnTo>
                                <a:lnTo>
                                  <a:pt x="666" y="11"/>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18" name="Freeform 511"/>
                        <wps:cNvSpPr>
                          <a:spLocks/>
                        </wps:cNvSpPr>
                        <wps:spPr bwMode="auto">
                          <a:xfrm>
                            <a:off x="939100" y="2632709"/>
                            <a:ext cx="551200" cy="528302"/>
                          </a:xfrm>
                          <a:custGeom>
                            <a:avLst/>
                            <a:gdLst>
                              <a:gd name="T0" fmla="*/ 394335 w 868"/>
                              <a:gd name="T1" fmla="*/ 5715 h 832"/>
                              <a:gd name="T2" fmla="*/ 524510 w 868"/>
                              <a:gd name="T3" fmla="*/ 5715 h 832"/>
                              <a:gd name="T4" fmla="*/ 548640 w 868"/>
                              <a:gd name="T5" fmla="*/ 72390 h 832"/>
                              <a:gd name="T6" fmla="*/ 544195 w 868"/>
                              <a:gd name="T7" fmla="*/ 232410 h 832"/>
                              <a:gd name="T8" fmla="*/ 540385 w 868"/>
                              <a:gd name="T9" fmla="*/ 368935 h 832"/>
                              <a:gd name="T10" fmla="*/ 537845 w 868"/>
                              <a:gd name="T11" fmla="*/ 494030 h 832"/>
                              <a:gd name="T12" fmla="*/ 450215 w 868"/>
                              <a:gd name="T13" fmla="*/ 524510 h 832"/>
                              <a:gd name="T14" fmla="*/ 290830 w 868"/>
                              <a:gd name="T15" fmla="*/ 520700 h 832"/>
                              <a:gd name="T16" fmla="*/ 171450 w 868"/>
                              <a:gd name="T17" fmla="*/ 514985 h 832"/>
                              <a:gd name="T18" fmla="*/ 64135 w 868"/>
                              <a:gd name="T19" fmla="*/ 511175 h 832"/>
                              <a:gd name="T20" fmla="*/ 0 w 868"/>
                              <a:gd name="T21" fmla="*/ 496570 h 832"/>
                              <a:gd name="T22" fmla="*/ 2540 w 868"/>
                              <a:gd name="T23" fmla="*/ 480060 h 832"/>
                              <a:gd name="T24" fmla="*/ 1270 w 868"/>
                              <a:gd name="T25" fmla="*/ 466725 h 832"/>
                              <a:gd name="T26" fmla="*/ 9525 w 868"/>
                              <a:gd name="T27" fmla="*/ 453390 h 832"/>
                              <a:gd name="T28" fmla="*/ 15875 w 868"/>
                              <a:gd name="T29" fmla="*/ 442595 h 832"/>
                              <a:gd name="T30" fmla="*/ 14605 w 868"/>
                              <a:gd name="T31" fmla="*/ 429260 h 832"/>
                              <a:gd name="T32" fmla="*/ 15875 w 868"/>
                              <a:gd name="T33" fmla="*/ 412115 h 832"/>
                              <a:gd name="T34" fmla="*/ 21590 w 868"/>
                              <a:gd name="T35" fmla="*/ 401320 h 832"/>
                              <a:gd name="T36" fmla="*/ 25400 w 868"/>
                              <a:gd name="T37" fmla="*/ 390525 h 832"/>
                              <a:gd name="T38" fmla="*/ 31750 w 868"/>
                              <a:gd name="T39" fmla="*/ 378460 h 832"/>
                              <a:gd name="T40" fmla="*/ 37465 w 868"/>
                              <a:gd name="T41" fmla="*/ 365125 h 832"/>
                              <a:gd name="T42" fmla="*/ 40005 w 868"/>
                              <a:gd name="T43" fmla="*/ 349885 h 832"/>
                              <a:gd name="T44" fmla="*/ 46990 w 868"/>
                              <a:gd name="T45" fmla="*/ 337820 h 832"/>
                              <a:gd name="T46" fmla="*/ 54610 w 868"/>
                              <a:gd name="T47" fmla="*/ 327660 h 832"/>
                              <a:gd name="T48" fmla="*/ 62865 w 868"/>
                              <a:gd name="T49" fmla="*/ 316865 h 832"/>
                              <a:gd name="T50" fmla="*/ 77470 w 868"/>
                              <a:gd name="T51" fmla="*/ 307340 h 832"/>
                              <a:gd name="T52" fmla="*/ 89535 w 868"/>
                              <a:gd name="T53" fmla="*/ 297815 h 832"/>
                              <a:gd name="T54" fmla="*/ 102870 w 868"/>
                              <a:gd name="T55" fmla="*/ 296545 h 832"/>
                              <a:gd name="T56" fmla="*/ 116840 w 868"/>
                              <a:gd name="T57" fmla="*/ 292735 h 832"/>
                              <a:gd name="T58" fmla="*/ 123190 w 868"/>
                              <a:gd name="T59" fmla="*/ 283210 h 832"/>
                              <a:gd name="T60" fmla="*/ 125730 w 868"/>
                              <a:gd name="T61" fmla="*/ 269875 h 832"/>
                              <a:gd name="T62" fmla="*/ 124460 w 868"/>
                              <a:gd name="T63" fmla="*/ 254635 h 832"/>
                              <a:gd name="T64" fmla="*/ 120650 w 868"/>
                              <a:gd name="T65" fmla="*/ 244475 h 832"/>
                              <a:gd name="T66" fmla="*/ 118110 w 868"/>
                              <a:gd name="T67" fmla="*/ 229235 h 832"/>
                              <a:gd name="T68" fmla="*/ 120650 w 868"/>
                              <a:gd name="T69" fmla="*/ 217170 h 832"/>
                              <a:gd name="T70" fmla="*/ 125730 w 868"/>
                              <a:gd name="T71" fmla="*/ 202565 h 832"/>
                              <a:gd name="T72" fmla="*/ 135255 w 868"/>
                              <a:gd name="T73" fmla="*/ 175895 h 832"/>
                              <a:gd name="T74" fmla="*/ 135255 w 868"/>
                              <a:gd name="T75" fmla="*/ 158115 h 832"/>
                              <a:gd name="T76" fmla="*/ 131445 w 868"/>
                              <a:gd name="T77" fmla="*/ 144780 h 832"/>
                              <a:gd name="T78" fmla="*/ 123190 w 868"/>
                              <a:gd name="T79" fmla="*/ 132715 h 832"/>
                              <a:gd name="T80" fmla="*/ 116840 w 868"/>
                              <a:gd name="T81" fmla="*/ 120650 h 832"/>
                              <a:gd name="T82" fmla="*/ 102870 w 868"/>
                              <a:gd name="T83" fmla="*/ 115570 h 832"/>
                              <a:gd name="T84" fmla="*/ 99060 w 868"/>
                              <a:gd name="T85" fmla="*/ 102235 h 832"/>
                              <a:gd name="T86" fmla="*/ 102870 w 868"/>
                              <a:gd name="T87" fmla="*/ 88265 h 832"/>
                              <a:gd name="T88" fmla="*/ 114935 w 868"/>
                              <a:gd name="T89" fmla="*/ 79375 h 832"/>
                              <a:gd name="T90" fmla="*/ 124460 w 868"/>
                              <a:gd name="T91" fmla="*/ 69850 h 832"/>
                              <a:gd name="T92" fmla="*/ 131445 w 868"/>
                              <a:gd name="T93" fmla="*/ 57785 h 832"/>
                              <a:gd name="T94" fmla="*/ 137795 w 868"/>
                              <a:gd name="T95" fmla="*/ 45720 h 832"/>
                              <a:gd name="T96" fmla="*/ 146050 w 868"/>
                              <a:gd name="T97" fmla="*/ 36195 h 832"/>
                              <a:gd name="T98" fmla="*/ 158115 w 868"/>
                              <a:gd name="T99" fmla="*/ 27940 h 832"/>
                              <a:gd name="T100" fmla="*/ 171450 w 868"/>
                              <a:gd name="T101" fmla="*/ 21590 h 832"/>
                              <a:gd name="T102" fmla="*/ 183515 w 868"/>
                              <a:gd name="T103" fmla="*/ 15875 h 832"/>
                              <a:gd name="T104" fmla="*/ 194310 w 868"/>
                              <a:gd name="T105" fmla="*/ 12065 h 832"/>
                              <a:gd name="T106" fmla="*/ 208915 w 868"/>
                              <a:gd name="T107" fmla="*/ 8255 h 832"/>
                              <a:gd name="T108" fmla="*/ 227965 w 868"/>
                              <a:gd name="T109" fmla="*/ 5715 h 832"/>
                              <a:gd name="T110" fmla="*/ 238760 w 868"/>
                              <a:gd name="T111" fmla="*/ 0 h 832"/>
                              <a:gd name="T112" fmla="*/ 253365 w 868"/>
                              <a:gd name="T113" fmla="*/ 0 h 832"/>
                              <a:gd name="T114" fmla="*/ 272415 w 868"/>
                              <a:gd name="T115" fmla="*/ 0 h 832"/>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868" h="832">
                                <a:moveTo>
                                  <a:pt x="473" y="2"/>
                                </a:moveTo>
                                <a:lnTo>
                                  <a:pt x="486" y="2"/>
                                </a:lnTo>
                                <a:lnTo>
                                  <a:pt x="511" y="2"/>
                                </a:lnTo>
                                <a:lnTo>
                                  <a:pt x="526" y="4"/>
                                </a:lnTo>
                                <a:lnTo>
                                  <a:pt x="540" y="4"/>
                                </a:lnTo>
                                <a:lnTo>
                                  <a:pt x="564" y="4"/>
                                </a:lnTo>
                                <a:lnTo>
                                  <a:pt x="589" y="6"/>
                                </a:lnTo>
                                <a:lnTo>
                                  <a:pt x="591" y="6"/>
                                </a:lnTo>
                                <a:lnTo>
                                  <a:pt x="593" y="6"/>
                                </a:lnTo>
                                <a:lnTo>
                                  <a:pt x="619" y="9"/>
                                </a:lnTo>
                                <a:lnTo>
                                  <a:pt x="621" y="9"/>
                                </a:lnTo>
                                <a:lnTo>
                                  <a:pt x="646" y="9"/>
                                </a:lnTo>
                                <a:lnTo>
                                  <a:pt x="648" y="9"/>
                                </a:lnTo>
                                <a:lnTo>
                                  <a:pt x="674" y="11"/>
                                </a:lnTo>
                                <a:lnTo>
                                  <a:pt x="676" y="11"/>
                                </a:lnTo>
                                <a:lnTo>
                                  <a:pt x="701" y="11"/>
                                </a:lnTo>
                                <a:lnTo>
                                  <a:pt x="731" y="11"/>
                                </a:lnTo>
                                <a:lnTo>
                                  <a:pt x="758" y="9"/>
                                </a:lnTo>
                                <a:lnTo>
                                  <a:pt x="771" y="9"/>
                                </a:lnTo>
                                <a:lnTo>
                                  <a:pt x="786" y="9"/>
                                </a:lnTo>
                                <a:lnTo>
                                  <a:pt x="813" y="9"/>
                                </a:lnTo>
                                <a:lnTo>
                                  <a:pt x="826" y="9"/>
                                </a:lnTo>
                                <a:lnTo>
                                  <a:pt x="832" y="9"/>
                                </a:lnTo>
                                <a:lnTo>
                                  <a:pt x="840" y="9"/>
                                </a:lnTo>
                                <a:lnTo>
                                  <a:pt x="855" y="9"/>
                                </a:lnTo>
                                <a:lnTo>
                                  <a:pt x="868" y="6"/>
                                </a:lnTo>
                                <a:lnTo>
                                  <a:pt x="868" y="32"/>
                                </a:lnTo>
                                <a:lnTo>
                                  <a:pt x="866" y="34"/>
                                </a:lnTo>
                                <a:lnTo>
                                  <a:pt x="866" y="59"/>
                                </a:lnTo>
                                <a:lnTo>
                                  <a:pt x="866" y="61"/>
                                </a:lnTo>
                                <a:lnTo>
                                  <a:pt x="866" y="87"/>
                                </a:lnTo>
                                <a:lnTo>
                                  <a:pt x="866" y="89"/>
                                </a:lnTo>
                                <a:lnTo>
                                  <a:pt x="864" y="114"/>
                                </a:lnTo>
                                <a:lnTo>
                                  <a:pt x="864" y="116"/>
                                </a:lnTo>
                                <a:lnTo>
                                  <a:pt x="864" y="142"/>
                                </a:lnTo>
                                <a:lnTo>
                                  <a:pt x="862" y="169"/>
                                </a:lnTo>
                                <a:lnTo>
                                  <a:pt x="862" y="197"/>
                                </a:lnTo>
                                <a:lnTo>
                                  <a:pt x="862" y="224"/>
                                </a:lnTo>
                                <a:lnTo>
                                  <a:pt x="859" y="251"/>
                                </a:lnTo>
                                <a:lnTo>
                                  <a:pt x="859" y="264"/>
                                </a:lnTo>
                                <a:lnTo>
                                  <a:pt x="859" y="279"/>
                                </a:lnTo>
                                <a:lnTo>
                                  <a:pt x="859" y="304"/>
                                </a:lnTo>
                                <a:lnTo>
                                  <a:pt x="857" y="332"/>
                                </a:lnTo>
                                <a:lnTo>
                                  <a:pt x="857" y="366"/>
                                </a:lnTo>
                                <a:lnTo>
                                  <a:pt x="857" y="393"/>
                                </a:lnTo>
                                <a:lnTo>
                                  <a:pt x="855" y="420"/>
                                </a:lnTo>
                                <a:lnTo>
                                  <a:pt x="855" y="448"/>
                                </a:lnTo>
                                <a:lnTo>
                                  <a:pt x="855" y="475"/>
                                </a:lnTo>
                                <a:lnTo>
                                  <a:pt x="855" y="494"/>
                                </a:lnTo>
                                <a:lnTo>
                                  <a:pt x="853" y="503"/>
                                </a:lnTo>
                                <a:lnTo>
                                  <a:pt x="853" y="524"/>
                                </a:lnTo>
                                <a:lnTo>
                                  <a:pt x="853" y="526"/>
                                </a:lnTo>
                                <a:lnTo>
                                  <a:pt x="853" y="554"/>
                                </a:lnTo>
                                <a:lnTo>
                                  <a:pt x="851" y="579"/>
                                </a:lnTo>
                                <a:lnTo>
                                  <a:pt x="851" y="581"/>
                                </a:lnTo>
                                <a:lnTo>
                                  <a:pt x="851" y="606"/>
                                </a:lnTo>
                                <a:lnTo>
                                  <a:pt x="851" y="608"/>
                                </a:lnTo>
                                <a:lnTo>
                                  <a:pt x="851" y="634"/>
                                </a:lnTo>
                                <a:lnTo>
                                  <a:pt x="851" y="636"/>
                                </a:lnTo>
                                <a:lnTo>
                                  <a:pt x="849" y="661"/>
                                </a:lnTo>
                                <a:lnTo>
                                  <a:pt x="849" y="695"/>
                                </a:lnTo>
                                <a:lnTo>
                                  <a:pt x="847" y="723"/>
                                </a:lnTo>
                                <a:lnTo>
                                  <a:pt x="847" y="725"/>
                                </a:lnTo>
                                <a:lnTo>
                                  <a:pt x="847" y="748"/>
                                </a:lnTo>
                                <a:lnTo>
                                  <a:pt x="847" y="750"/>
                                </a:lnTo>
                                <a:lnTo>
                                  <a:pt x="847" y="778"/>
                                </a:lnTo>
                                <a:lnTo>
                                  <a:pt x="845" y="803"/>
                                </a:lnTo>
                                <a:lnTo>
                                  <a:pt x="845" y="805"/>
                                </a:lnTo>
                                <a:lnTo>
                                  <a:pt x="845" y="830"/>
                                </a:lnTo>
                                <a:lnTo>
                                  <a:pt x="845" y="832"/>
                                </a:lnTo>
                                <a:lnTo>
                                  <a:pt x="817" y="830"/>
                                </a:lnTo>
                                <a:lnTo>
                                  <a:pt x="790" y="830"/>
                                </a:lnTo>
                                <a:lnTo>
                                  <a:pt x="762" y="828"/>
                                </a:lnTo>
                                <a:lnTo>
                                  <a:pt x="737" y="828"/>
                                </a:lnTo>
                                <a:lnTo>
                                  <a:pt x="735" y="828"/>
                                </a:lnTo>
                                <a:lnTo>
                                  <a:pt x="718" y="828"/>
                                </a:lnTo>
                                <a:lnTo>
                                  <a:pt x="709" y="826"/>
                                </a:lnTo>
                                <a:lnTo>
                                  <a:pt x="707" y="826"/>
                                </a:lnTo>
                                <a:lnTo>
                                  <a:pt x="680" y="826"/>
                                </a:lnTo>
                                <a:lnTo>
                                  <a:pt x="652" y="826"/>
                                </a:lnTo>
                                <a:lnTo>
                                  <a:pt x="625" y="824"/>
                                </a:lnTo>
                                <a:lnTo>
                                  <a:pt x="600" y="824"/>
                                </a:lnTo>
                                <a:lnTo>
                                  <a:pt x="572" y="824"/>
                                </a:lnTo>
                                <a:lnTo>
                                  <a:pt x="545" y="822"/>
                                </a:lnTo>
                                <a:lnTo>
                                  <a:pt x="540" y="822"/>
                                </a:lnTo>
                                <a:lnTo>
                                  <a:pt x="513" y="822"/>
                                </a:lnTo>
                                <a:lnTo>
                                  <a:pt x="486" y="820"/>
                                </a:lnTo>
                                <a:lnTo>
                                  <a:pt x="458" y="820"/>
                                </a:lnTo>
                                <a:lnTo>
                                  <a:pt x="433" y="818"/>
                                </a:lnTo>
                                <a:lnTo>
                                  <a:pt x="431" y="818"/>
                                </a:lnTo>
                                <a:lnTo>
                                  <a:pt x="405" y="818"/>
                                </a:lnTo>
                                <a:lnTo>
                                  <a:pt x="403" y="818"/>
                                </a:lnTo>
                                <a:lnTo>
                                  <a:pt x="378" y="816"/>
                                </a:lnTo>
                                <a:lnTo>
                                  <a:pt x="363" y="816"/>
                                </a:lnTo>
                                <a:lnTo>
                                  <a:pt x="353" y="816"/>
                                </a:lnTo>
                                <a:lnTo>
                                  <a:pt x="325" y="813"/>
                                </a:lnTo>
                                <a:lnTo>
                                  <a:pt x="298" y="813"/>
                                </a:lnTo>
                                <a:lnTo>
                                  <a:pt x="295" y="813"/>
                                </a:lnTo>
                                <a:lnTo>
                                  <a:pt x="270" y="811"/>
                                </a:lnTo>
                                <a:lnTo>
                                  <a:pt x="266" y="811"/>
                                </a:lnTo>
                                <a:lnTo>
                                  <a:pt x="243" y="811"/>
                                </a:lnTo>
                                <a:lnTo>
                                  <a:pt x="226" y="809"/>
                                </a:lnTo>
                                <a:lnTo>
                                  <a:pt x="215" y="809"/>
                                </a:lnTo>
                                <a:lnTo>
                                  <a:pt x="205" y="809"/>
                                </a:lnTo>
                                <a:lnTo>
                                  <a:pt x="186" y="809"/>
                                </a:lnTo>
                                <a:lnTo>
                                  <a:pt x="184" y="807"/>
                                </a:lnTo>
                                <a:lnTo>
                                  <a:pt x="184" y="809"/>
                                </a:lnTo>
                                <a:lnTo>
                                  <a:pt x="156" y="807"/>
                                </a:lnTo>
                                <a:lnTo>
                                  <a:pt x="129" y="807"/>
                                </a:lnTo>
                                <a:lnTo>
                                  <a:pt x="101" y="805"/>
                                </a:lnTo>
                                <a:lnTo>
                                  <a:pt x="76" y="805"/>
                                </a:lnTo>
                                <a:lnTo>
                                  <a:pt x="74" y="805"/>
                                </a:lnTo>
                                <a:lnTo>
                                  <a:pt x="48" y="803"/>
                                </a:lnTo>
                                <a:lnTo>
                                  <a:pt x="46" y="803"/>
                                </a:lnTo>
                                <a:lnTo>
                                  <a:pt x="21" y="803"/>
                                </a:lnTo>
                                <a:lnTo>
                                  <a:pt x="2" y="803"/>
                                </a:lnTo>
                                <a:lnTo>
                                  <a:pt x="0" y="794"/>
                                </a:lnTo>
                                <a:lnTo>
                                  <a:pt x="0" y="792"/>
                                </a:lnTo>
                                <a:lnTo>
                                  <a:pt x="0" y="788"/>
                                </a:lnTo>
                                <a:lnTo>
                                  <a:pt x="0" y="784"/>
                                </a:lnTo>
                                <a:lnTo>
                                  <a:pt x="0" y="782"/>
                                </a:lnTo>
                                <a:lnTo>
                                  <a:pt x="0" y="780"/>
                                </a:lnTo>
                                <a:lnTo>
                                  <a:pt x="0" y="775"/>
                                </a:lnTo>
                                <a:lnTo>
                                  <a:pt x="0" y="773"/>
                                </a:lnTo>
                                <a:lnTo>
                                  <a:pt x="2" y="771"/>
                                </a:lnTo>
                                <a:lnTo>
                                  <a:pt x="2" y="769"/>
                                </a:lnTo>
                                <a:lnTo>
                                  <a:pt x="2" y="767"/>
                                </a:lnTo>
                                <a:lnTo>
                                  <a:pt x="2" y="765"/>
                                </a:lnTo>
                                <a:lnTo>
                                  <a:pt x="4" y="763"/>
                                </a:lnTo>
                                <a:lnTo>
                                  <a:pt x="4" y="761"/>
                                </a:lnTo>
                                <a:lnTo>
                                  <a:pt x="4" y="758"/>
                                </a:lnTo>
                                <a:lnTo>
                                  <a:pt x="4" y="756"/>
                                </a:lnTo>
                                <a:lnTo>
                                  <a:pt x="4" y="754"/>
                                </a:lnTo>
                                <a:lnTo>
                                  <a:pt x="4" y="752"/>
                                </a:lnTo>
                                <a:lnTo>
                                  <a:pt x="4" y="750"/>
                                </a:lnTo>
                                <a:lnTo>
                                  <a:pt x="4" y="748"/>
                                </a:lnTo>
                                <a:lnTo>
                                  <a:pt x="6" y="746"/>
                                </a:lnTo>
                                <a:lnTo>
                                  <a:pt x="4" y="746"/>
                                </a:lnTo>
                                <a:lnTo>
                                  <a:pt x="4" y="744"/>
                                </a:lnTo>
                                <a:lnTo>
                                  <a:pt x="4" y="742"/>
                                </a:lnTo>
                                <a:lnTo>
                                  <a:pt x="2" y="739"/>
                                </a:lnTo>
                                <a:lnTo>
                                  <a:pt x="2" y="737"/>
                                </a:lnTo>
                                <a:lnTo>
                                  <a:pt x="2" y="735"/>
                                </a:lnTo>
                                <a:lnTo>
                                  <a:pt x="2" y="733"/>
                                </a:lnTo>
                                <a:lnTo>
                                  <a:pt x="2" y="731"/>
                                </a:lnTo>
                                <a:lnTo>
                                  <a:pt x="4" y="729"/>
                                </a:lnTo>
                                <a:lnTo>
                                  <a:pt x="4" y="725"/>
                                </a:lnTo>
                                <a:lnTo>
                                  <a:pt x="6" y="725"/>
                                </a:lnTo>
                                <a:lnTo>
                                  <a:pt x="6" y="723"/>
                                </a:lnTo>
                                <a:lnTo>
                                  <a:pt x="8" y="720"/>
                                </a:lnTo>
                                <a:lnTo>
                                  <a:pt x="10" y="718"/>
                                </a:lnTo>
                                <a:lnTo>
                                  <a:pt x="12" y="716"/>
                                </a:lnTo>
                                <a:lnTo>
                                  <a:pt x="15" y="716"/>
                                </a:lnTo>
                                <a:lnTo>
                                  <a:pt x="15" y="714"/>
                                </a:lnTo>
                                <a:lnTo>
                                  <a:pt x="15" y="712"/>
                                </a:lnTo>
                                <a:lnTo>
                                  <a:pt x="17" y="712"/>
                                </a:lnTo>
                                <a:lnTo>
                                  <a:pt x="17" y="710"/>
                                </a:lnTo>
                                <a:lnTo>
                                  <a:pt x="19" y="708"/>
                                </a:lnTo>
                                <a:lnTo>
                                  <a:pt x="19" y="706"/>
                                </a:lnTo>
                                <a:lnTo>
                                  <a:pt x="21" y="704"/>
                                </a:lnTo>
                                <a:lnTo>
                                  <a:pt x="21" y="701"/>
                                </a:lnTo>
                                <a:lnTo>
                                  <a:pt x="23" y="701"/>
                                </a:lnTo>
                                <a:lnTo>
                                  <a:pt x="23" y="699"/>
                                </a:lnTo>
                                <a:lnTo>
                                  <a:pt x="23" y="697"/>
                                </a:lnTo>
                                <a:lnTo>
                                  <a:pt x="25" y="697"/>
                                </a:lnTo>
                                <a:lnTo>
                                  <a:pt x="25" y="695"/>
                                </a:lnTo>
                                <a:lnTo>
                                  <a:pt x="25" y="693"/>
                                </a:lnTo>
                                <a:lnTo>
                                  <a:pt x="25" y="691"/>
                                </a:lnTo>
                                <a:lnTo>
                                  <a:pt x="27" y="689"/>
                                </a:lnTo>
                                <a:lnTo>
                                  <a:pt x="27" y="687"/>
                                </a:lnTo>
                                <a:lnTo>
                                  <a:pt x="27" y="685"/>
                                </a:lnTo>
                                <a:lnTo>
                                  <a:pt x="25" y="685"/>
                                </a:lnTo>
                                <a:lnTo>
                                  <a:pt x="25" y="682"/>
                                </a:lnTo>
                                <a:lnTo>
                                  <a:pt x="25" y="680"/>
                                </a:lnTo>
                                <a:lnTo>
                                  <a:pt x="23" y="678"/>
                                </a:lnTo>
                                <a:lnTo>
                                  <a:pt x="23" y="676"/>
                                </a:lnTo>
                                <a:lnTo>
                                  <a:pt x="23" y="674"/>
                                </a:lnTo>
                                <a:lnTo>
                                  <a:pt x="23" y="672"/>
                                </a:lnTo>
                                <a:lnTo>
                                  <a:pt x="23" y="670"/>
                                </a:lnTo>
                                <a:lnTo>
                                  <a:pt x="23" y="668"/>
                                </a:lnTo>
                                <a:lnTo>
                                  <a:pt x="23" y="666"/>
                                </a:lnTo>
                                <a:lnTo>
                                  <a:pt x="23" y="663"/>
                                </a:lnTo>
                                <a:lnTo>
                                  <a:pt x="23" y="661"/>
                                </a:lnTo>
                                <a:lnTo>
                                  <a:pt x="23" y="659"/>
                                </a:lnTo>
                                <a:lnTo>
                                  <a:pt x="23" y="657"/>
                                </a:lnTo>
                                <a:lnTo>
                                  <a:pt x="25" y="651"/>
                                </a:lnTo>
                                <a:lnTo>
                                  <a:pt x="25" y="649"/>
                                </a:lnTo>
                                <a:lnTo>
                                  <a:pt x="27" y="649"/>
                                </a:lnTo>
                                <a:lnTo>
                                  <a:pt x="27" y="647"/>
                                </a:lnTo>
                                <a:lnTo>
                                  <a:pt x="27" y="644"/>
                                </a:lnTo>
                                <a:lnTo>
                                  <a:pt x="27" y="642"/>
                                </a:lnTo>
                                <a:lnTo>
                                  <a:pt x="29" y="642"/>
                                </a:lnTo>
                                <a:lnTo>
                                  <a:pt x="29" y="640"/>
                                </a:lnTo>
                                <a:lnTo>
                                  <a:pt x="29" y="638"/>
                                </a:lnTo>
                                <a:lnTo>
                                  <a:pt x="31" y="636"/>
                                </a:lnTo>
                                <a:lnTo>
                                  <a:pt x="31" y="634"/>
                                </a:lnTo>
                                <a:lnTo>
                                  <a:pt x="31" y="632"/>
                                </a:lnTo>
                                <a:lnTo>
                                  <a:pt x="34" y="632"/>
                                </a:lnTo>
                                <a:lnTo>
                                  <a:pt x="34" y="630"/>
                                </a:lnTo>
                                <a:lnTo>
                                  <a:pt x="34" y="628"/>
                                </a:lnTo>
                                <a:lnTo>
                                  <a:pt x="36" y="628"/>
                                </a:lnTo>
                                <a:lnTo>
                                  <a:pt x="36" y="625"/>
                                </a:lnTo>
                                <a:lnTo>
                                  <a:pt x="36" y="623"/>
                                </a:lnTo>
                                <a:lnTo>
                                  <a:pt x="36" y="621"/>
                                </a:lnTo>
                                <a:lnTo>
                                  <a:pt x="38" y="621"/>
                                </a:lnTo>
                                <a:lnTo>
                                  <a:pt x="38" y="619"/>
                                </a:lnTo>
                                <a:lnTo>
                                  <a:pt x="38" y="617"/>
                                </a:lnTo>
                                <a:lnTo>
                                  <a:pt x="40" y="617"/>
                                </a:lnTo>
                                <a:lnTo>
                                  <a:pt x="40" y="615"/>
                                </a:lnTo>
                                <a:lnTo>
                                  <a:pt x="40" y="613"/>
                                </a:lnTo>
                                <a:lnTo>
                                  <a:pt x="42" y="613"/>
                                </a:lnTo>
                                <a:lnTo>
                                  <a:pt x="42" y="611"/>
                                </a:lnTo>
                                <a:lnTo>
                                  <a:pt x="44" y="608"/>
                                </a:lnTo>
                                <a:lnTo>
                                  <a:pt x="44" y="606"/>
                                </a:lnTo>
                                <a:lnTo>
                                  <a:pt x="46" y="604"/>
                                </a:lnTo>
                                <a:lnTo>
                                  <a:pt x="46" y="602"/>
                                </a:lnTo>
                                <a:lnTo>
                                  <a:pt x="48" y="600"/>
                                </a:lnTo>
                                <a:lnTo>
                                  <a:pt x="48" y="598"/>
                                </a:lnTo>
                                <a:lnTo>
                                  <a:pt x="50" y="598"/>
                                </a:lnTo>
                                <a:lnTo>
                                  <a:pt x="50" y="596"/>
                                </a:lnTo>
                                <a:lnTo>
                                  <a:pt x="50" y="594"/>
                                </a:lnTo>
                                <a:lnTo>
                                  <a:pt x="53" y="592"/>
                                </a:lnTo>
                                <a:lnTo>
                                  <a:pt x="53" y="589"/>
                                </a:lnTo>
                                <a:lnTo>
                                  <a:pt x="55" y="587"/>
                                </a:lnTo>
                                <a:lnTo>
                                  <a:pt x="55" y="585"/>
                                </a:lnTo>
                                <a:lnTo>
                                  <a:pt x="55" y="583"/>
                                </a:lnTo>
                                <a:lnTo>
                                  <a:pt x="55" y="581"/>
                                </a:lnTo>
                                <a:lnTo>
                                  <a:pt x="57" y="581"/>
                                </a:lnTo>
                                <a:lnTo>
                                  <a:pt x="57" y="579"/>
                                </a:lnTo>
                                <a:lnTo>
                                  <a:pt x="57" y="577"/>
                                </a:lnTo>
                                <a:lnTo>
                                  <a:pt x="59" y="575"/>
                                </a:lnTo>
                                <a:lnTo>
                                  <a:pt x="59" y="573"/>
                                </a:lnTo>
                                <a:lnTo>
                                  <a:pt x="59" y="570"/>
                                </a:lnTo>
                                <a:lnTo>
                                  <a:pt x="59" y="568"/>
                                </a:lnTo>
                                <a:lnTo>
                                  <a:pt x="59" y="566"/>
                                </a:lnTo>
                                <a:lnTo>
                                  <a:pt x="61" y="564"/>
                                </a:lnTo>
                                <a:lnTo>
                                  <a:pt x="61" y="562"/>
                                </a:lnTo>
                                <a:lnTo>
                                  <a:pt x="61" y="560"/>
                                </a:lnTo>
                                <a:lnTo>
                                  <a:pt x="61" y="558"/>
                                </a:lnTo>
                                <a:lnTo>
                                  <a:pt x="61" y="556"/>
                                </a:lnTo>
                                <a:lnTo>
                                  <a:pt x="63" y="554"/>
                                </a:lnTo>
                                <a:lnTo>
                                  <a:pt x="63" y="551"/>
                                </a:lnTo>
                                <a:lnTo>
                                  <a:pt x="65" y="549"/>
                                </a:lnTo>
                                <a:lnTo>
                                  <a:pt x="65" y="547"/>
                                </a:lnTo>
                                <a:lnTo>
                                  <a:pt x="67" y="545"/>
                                </a:lnTo>
                                <a:lnTo>
                                  <a:pt x="67" y="543"/>
                                </a:lnTo>
                                <a:lnTo>
                                  <a:pt x="67" y="541"/>
                                </a:lnTo>
                                <a:lnTo>
                                  <a:pt x="69" y="541"/>
                                </a:lnTo>
                                <a:lnTo>
                                  <a:pt x="69" y="539"/>
                                </a:lnTo>
                                <a:lnTo>
                                  <a:pt x="72" y="537"/>
                                </a:lnTo>
                                <a:lnTo>
                                  <a:pt x="72" y="535"/>
                                </a:lnTo>
                                <a:lnTo>
                                  <a:pt x="74" y="535"/>
                                </a:lnTo>
                                <a:lnTo>
                                  <a:pt x="74" y="532"/>
                                </a:lnTo>
                                <a:lnTo>
                                  <a:pt x="76" y="530"/>
                                </a:lnTo>
                                <a:lnTo>
                                  <a:pt x="76" y="528"/>
                                </a:lnTo>
                                <a:lnTo>
                                  <a:pt x="78" y="528"/>
                                </a:lnTo>
                                <a:lnTo>
                                  <a:pt x="78" y="526"/>
                                </a:lnTo>
                                <a:lnTo>
                                  <a:pt x="80" y="524"/>
                                </a:lnTo>
                                <a:lnTo>
                                  <a:pt x="80" y="522"/>
                                </a:lnTo>
                                <a:lnTo>
                                  <a:pt x="82" y="522"/>
                                </a:lnTo>
                                <a:lnTo>
                                  <a:pt x="82" y="520"/>
                                </a:lnTo>
                                <a:lnTo>
                                  <a:pt x="84" y="520"/>
                                </a:lnTo>
                                <a:lnTo>
                                  <a:pt x="84" y="518"/>
                                </a:lnTo>
                                <a:lnTo>
                                  <a:pt x="86" y="516"/>
                                </a:lnTo>
                                <a:lnTo>
                                  <a:pt x="86" y="513"/>
                                </a:lnTo>
                                <a:lnTo>
                                  <a:pt x="89" y="513"/>
                                </a:lnTo>
                                <a:lnTo>
                                  <a:pt x="89" y="511"/>
                                </a:lnTo>
                                <a:lnTo>
                                  <a:pt x="91" y="509"/>
                                </a:lnTo>
                                <a:lnTo>
                                  <a:pt x="91" y="507"/>
                                </a:lnTo>
                                <a:lnTo>
                                  <a:pt x="93" y="505"/>
                                </a:lnTo>
                                <a:lnTo>
                                  <a:pt x="93" y="503"/>
                                </a:lnTo>
                                <a:lnTo>
                                  <a:pt x="95" y="503"/>
                                </a:lnTo>
                                <a:lnTo>
                                  <a:pt x="95" y="501"/>
                                </a:lnTo>
                                <a:lnTo>
                                  <a:pt x="97" y="501"/>
                                </a:lnTo>
                                <a:lnTo>
                                  <a:pt x="99" y="499"/>
                                </a:lnTo>
                                <a:lnTo>
                                  <a:pt x="101" y="499"/>
                                </a:lnTo>
                                <a:lnTo>
                                  <a:pt x="105" y="494"/>
                                </a:lnTo>
                                <a:lnTo>
                                  <a:pt x="108" y="494"/>
                                </a:lnTo>
                                <a:lnTo>
                                  <a:pt x="110" y="492"/>
                                </a:lnTo>
                                <a:lnTo>
                                  <a:pt x="112" y="492"/>
                                </a:lnTo>
                                <a:lnTo>
                                  <a:pt x="114" y="490"/>
                                </a:lnTo>
                                <a:lnTo>
                                  <a:pt x="116" y="490"/>
                                </a:lnTo>
                                <a:lnTo>
                                  <a:pt x="118" y="488"/>
                                </a:lnTo>
                                <a:lnTo>
                                  <a:pt x="120" y="486"/>
                                </a:lnTo>
                                <a:lnTo>
                                  <a:pt x="122" y="486"/>
                                </a:lnTo>
                                <a:lnTo>
                                  <a:pt x="122" y="484"/>
                                </a:lnTo>
                                <a:lnTo>
                                  <a:pt x="124" y="484"/>
                                </a:lnTo>
                                <a:lnTo>
                                  <a:pt x="127" y="482"/>
                                </a:lnTo>
                                <a:lnTo>
                                  <a:pt x="127" y="480"/>
                                </a:lnTo>
                                <a:lnTo>
                                  <a:pt x="129" y="480"/>
                                </a:lnTo>
                                <a:lnTo>
                                  <a:pt x="129" y="478"/>
                                </a:lnTo>
                                <a:lnTo>
                                  <a:pt x="131" y="475"/>
                                </a:lnTo>
                                <a:lnTo>
                                  <a:pt x="133" y="473"/>
                                </a:lnTo>
                                <a:lnTo>
                                  <a:pt x="135" y="471"/>
                                </a:lnTo>
                                <a:lnTo>
                                  <a:pt x="137" y="469"/>
                                </a:lnTo>
                                <a:lnTo>
                                  <a:pt x="139" y="469"/>
                                </a:lnTo>
                                <a:lnTo>
                                  <a:pt x="141" y="469"/>
                                </a:lnTo>
                                <a:lnTo>
                                  <a:pt x="143" y="469"/>
                                </a:lnTo>
                                <a:lnTo>
                                  <a:pt x="146" y="469"/>
                                </a:lnTo>
                                <a:lnTo>
                                  <a:pt x="148" y="469"/>
                                </a:lnTo>
                                <a:lnTo>
                                  <a:pt x="150" y="469"/>
                                </a:lnTo>
                                <a:lnTo>
                                  <a:pt x="152" y="469"/>
                                </a:lnTo>
                                <a:lnTo>
                                  <a:pt x="152" y="467"/>
                                </a:lnTo>
                                <a:lnTo>
                                  <a:pt x="154" y="467"/>
                                </a:lnTo>
                                <a:lnTo>
                                  <a:pt x="156" y="467"/>
                                </a:lnTo>
                                <a:lnTo>
                                  <a:pt x="158" y="467"/>
                                </a:lnTo>
                                <a:lnTo>
                                  <a:pt x="160" y="467"/>
                                </a:lnTo>
                                <a:lnTo>
                                  <a:pt x="162" y="467"/>
                                </a:lnTo>
                                <a:lnTo>
                                  <a:pt x="165" y="467"/>
                                </a:lnTo>
                                <a:lnTo>
                                  <a:pt x="167" y="467"/>
                                </a:lnTo>
                                <a:lnTo>
                                  <a:pt x="169" y="467"/>
                                </a:lnTo>
                                <a:lnTo>
                                  <a:pt x="171" y="467"/>
                                </a:lnTo>
                                <a:lnTo>
                                  <a:pt x="171" y="465"/>
                                </a:lnTo>
                                <a:lnTo>
                                  <a:pt x="173" y="465"/>
                                </a:lnTo>
                                <a:lnTo>
                                  <a:pt x="175" y="465"/>
                                </a:lnTo>
                                <a:lnTo>
                                  <a:pt x="177" y="463"/>
                                </a:lnTo>
                                <a:lnTo>
                                  <a:pt x="179" y="463"/>
                                </a:lnTo>
                                <a:lnTo>
                                  <a:pt x="181" y="461"/>
                                </a:lnTo>
                                <a:lnTo>
                                  <a:pt x="184" y="461"/>
                                </a:lnTo>
                                <a:lnTo>
                                  <a:pt x="184" y="458"/>
                                </a:lnTo>
                                <a:lnTo>
                                  <a:pt x="186" y="458"/>
                                </a:lnTo>
                                <a:lnTo>
                                  <a:pt x="188" y="456"/>
                                </a:lnTo>
                                <a:lnTo>
                                  <a:pt x="188" y="454"/>
                                </a:lnTo>
                                <a:lnTo>
                                  <a:pt x="190" y="454"/>
                                </a:lnTo>
                                <a:lnTo>
                                  <a:pt x="190" y="452"/>
                                </a:lnTo>
                                <a:lnTo>
                                  <a:pt x="192" y="452"/>
                                </a:lnTo>
                                <a:lnTo>
                                  <a:pt x="192" y="450"/>
                                </a:lnTo>
                                <a:lnTo>
                                  <a:pt x="192" y="448"/>
                                </a:lnTo>
                                <a:lnTo>
                                  <a:pt x="194" y="448"/>
                                </a:lnTo>
                                <a:lnTo>
                                  <a:pt x="194" y="446"/>
                                </a:lnTo>
                                <a:lnTo>
                                  <a:pt x="194" y="444"/>
                                </a:lnTo>
                                <a:lnTo>
                                  <a:pt x="196" y="444"/>
                                </a:lnTo>
                                <a:lnTo>
                                  <a:pt x="196" y="442"/>
                                </a:lnTo>
                                <a:lnTo>
                                  <a:pt x="196" y="439"/>
                                </a:lnTo>
                                <a:lnTo>
                                  <a:pt x="196" y="437"/>
                                </a:lnTo>
                                <a:lnTo>
                                  <a:pt x="196" y="435"/>
                                </a:lnTo>
                                <a:lnTo>
                                  <a:pt x="198" y="433"/>
                                </a:lnTo>
                                <a:lnTo>
                                  <a:pt x="198" y="431"/>
                                </a:lnTo>
                                <a:lnTo>
                                  <a:pt x="198" y="429"/>
                                </a:lnTo>
                                <a:lnTo>
                                  <a:pt x="198" y="427"/>
                                </a:lnTo>
                                <a:lnTo>
                                  <a:pt x="198" y="425"/>
                                </a:lnTo>
                                <a:lnTo>
                                  <a:pt x="198" y="423"/>
                                </a:lnTo>
                                <a:lnTo>
                                  <a:pt x="198" y="420"/>
                                </a:lnTo>
                                <a:lnTo>
                                  <a:pt x="198" y="418"/>
                                </a:lnTo>
                                <a:lnTo>
                                  <a:pt x="198" y="416"/>
                                </a:lnTo>
                                <a:lnTo>
                                  <a:pt x="198" y="414"/>
                                </a:lnTo>
                                <a:lnTo>
                                  <a:pt x="198" y="412"/>
                                </a:lnTo>
                                <a:lnTo>
                                  <a:pt x="198" y="410"/>
                                </a:lnTo>
                                <a:lnTo>
                                  <a:pt x="198" y="408"/>
                                </a:lnTo>
                                <a:lnTo>
                                  <a:pt x="198" y="406"/>
                                </a:lnTo>
                                <a:lnTo>
                                  <a:pt x="198" y="404"/>
                                </a:lnTo>
                                <a:lnTo>
                                  <a:pt x="196" y="401"/>
                                </a:lnTo>
                                <a:lnTo>
                                  <a:pt x="196" y="399"/>
                                </a:lnTo>
                                <a:lnTo>
                                  <a:pt x="196" y="397"/>
                                </a:lnTo>
                                <a:lnTo>
                                  <a:pt x="194" y="397"/>
                                </a:lnTo>
                                <a:lnTo>
                                  <a:pt x="194" y="395"/>
                                </a:lnTo>
                                <a:lnTo>
                                  <a:pt x="194" y="393"/>
                                </a:lnTo>
                                <a:lnTo>
                                  <a:pt x="194" y="391"/>
                                </a:lnTo>
                                <a:lnTo>
                                  <a:pt x="192" y="391"/>
                                </a:lnTo>
                                <a:lnTo>
                                  <a:pt x="192" y="389"/>
                                </a:lnTo>
                                <a:lnTo>
                                  <a:pt x="192" y="387"/>
                                </a:lnTo>
                                <a:lnTo>
                                  <a:pt x="192" y="385"/>
                                </a:lnTo>
                                <a:lnTo>
                                  <a:pt x="190" y="385"/>
                                </a:lnTo>
                                <a:lnTo>
                                  <a:pt x="190" y="382"/>
                                </a:lnTo>
                                <a:lnTo>
                                  <a:pt x="190" y="380"/>
                                </a:lnTo>
                                <a:lnTo>
                                  <a:pt x="190" y="378"/>
                                </a:lnTo>
                                <a:lnTo>
                                  <a:pt x="188" y="376"/>
                                </a:lnTo>
                                <a:lnTo>
                                  <a:pt x="188" y="374"/>
                                </a:lnTo>
                                <a:lnTo>
                                  <a:pt x="188" y="372"/>
                                </a:lnTo>
                                <a:lnTo>
                                  <a:pt x="188" y="370"/>
                                </a:lnTo>
                                <a:lnTo>
                                  <a:pt x="188" y="368"/>
                                </a:lnTo>
                                <a:lnTo>
                                  <a:pt x="188" y="366"/>
                                </a:lnTo>
                                <a:lnTo>
                                  <a:pt x="186" y="363"/>
                                </a:lnTo>
                                <a:lnTo>
                                  <a:pt x="186" y="361"/>
                                </a:lnTo>
                                <a:lnTo>
                                  <a:pt x="186" y="359"/>
                                </a:lnTo>
                                <a:lnTo>
                                  <a:pt x="186" y="357"/>
                                </a:lnTo>
                                <a:lnTo>
                                  <a:pt x="188" y="357"/>
                                </a:lnTo>
                                <a:lnTo>
                                  <a:pt x="188" y="355"/>
                                </a:lnTo>
                                <a:lnTo>
                                  <a:pt x="188" y="353"/>
                                </a:lnTo>
                                <a:lnTo>
                                  <a:pt x="188" y="351"/>
                                </a:lnTo>
                                <a:lnTo>
                                  <a:pt x="188" y="349"/>
                                </a:lnTo>
                                <a:lnTo>
                                  <a:pt x="188" y="347"/>
                                </a:lnTo>
                                <a:lnTo>
                                  <a:pt x="188" y="344"/>
                                </a:lnTo>
                                <a:lnTo>
                                  <a:pt x="188" y="342"/>
                                </a:lnTo>
                                <a:lnTo>
                                  <a:pt x="190" y="342"/>
                                </a:lnTo>
                                <a:lnTo>
                                  <a:pt x="190" y="340"/>
                                </a:lnTo>
                                <a:lnTo>
                                  <a:pt x="190" y="338"/>
                                </a:lnTo>
                                <a:lnTo>
                                  <a:pt x="190" y="336"/>
                                </a:lnTo>
                                <a:lnTo>
                                  <a:pt x="192" y="334"/>
                                </a:lnTo>
                                <a:lnTo>
                                  <a:pt x="192" y="332"/>
                                </a:lnTo>
                                <a:lnTo>
                                  <a:pt x="194" y="330"/>
                                </a:lnTo>
                                <a:lnTo>
                                  <a:pt x="194" y="328"/>
                                </a:lnTo>
                                <a:lnTo>
                                  <a:pt x="194" y="325"/>
                                </a:lnTo>
                                <a:lnTo>
                                  <a:pt x="196" y="323"/>
                                </a:lnTo>
                                <a:lnTo>
                                  <a:pt x="196" y="321"/>
                                </a:lnTo>
                                <a:lnTo>
                                  <a:pt x="198" y="319"/>
                                </a:lnTo>
                                <a:lnTo>
                                  <a:pt x="203" y="309"/>
                                </a:lnTo>
                                <a:lnTo>
                                  <a:pt x="203" y="306"/>
                                </a:lnTo>
                                <a:lnTo>
                                  <a:pt x="205" y="298"/>
                                </a:lnTo>
                                <a:lnTo>
                                  <a:pt x="207" y="294"/>
                                </a:lnTo>
                                <a:lnTo>
                                  <a:pt x="209" y="292"/>
                                </a:lnTo>
                                <a:lnTo>
                                  <a:pt x="209" y="289"/>
                                </a:lnTo>
                                <a:lnTo>
                                  <a:pt x="209" y="287"/>
                                </a:lnTo>
                                <a:lnTo>
                                  <a:pt x="211" y="285"/>
                                </a:lnTo>
                                <a:lnTo>
                                  <a:pt x="211" y="283"/>
                                </a:lnTo>
                                <a:lnTo>
                                  <a:pt x="211" y="281"/>
                                </a:lnTo>
                                <a:lnTo>
                                  <a:pt x="213" y="277"/>
                                </a:lnTo>
                                <a:lnTo>
                                  <a:pt x="213" y="275"/>
                                </a:lnTo>
                                <a:lnTo>
                                  <a:pt x="213" y="273"/>
                                </a:lnTo>
                                <a:lnTo>
                                  <a:pt x="213" y="266"/>
                                </a:lnTo>
                                <a:lnTo>
                                  <a:pt x="213" y="264"/>
                                </a:lnTo>
                                <a:lnTo>
                                  <a:pt x="213" y="262"/>
                                </a:lnTo>
                                <a:lnTo>
                                  <a:pt x="213" y="260"/>
                                </a:lnTo>
                                <a:lnTo>
                                  <a:pt x="213" y="258"/>
                                </a:lnTo>
                                <a:lnTo>
                                  <a:pt x="213" y="256"/>
                                </a:lnTo>
                                <a:lnTo>
                                  <a:pt x="213" y="254"/>
                                </a:lnTo>
                                <a:lnTo>
                                  <a:pt x="213" y="251"/>
                                </a:lnTo>
                                <a:lnTo>
                                  <a:pt x="213" y="249"/>
                                </a:lnTo>
                                <a:lnTo>
                                  <a:pt x="211" y="247"/>
                                </a:lnTo>
                                <a:lnTo>
                                  <a:pt x="211" y="245"/>
                                </a:lnTo>
                                <a:lnTo>
                                  <a:pt x="211" y="243"/>
                                </a:lnTo>
                                <a:lnTo>
                                  <a:pt x="211" y="241"/>
                                </a:lnTo>
                                <a:lnTo>
                                  <a:pt x="209" y="239"/>
                                </a:lnTo>
                                <a:lnTo>
                                  <a:pt x="209" y="237"/>
                                </a:lnTo>
                                <a:lnTo>
                                  <a:pt x="209" y="235"/>
                                </a:lnTo>
                                <a:lnTo>
                                  <a:pt x="209" y="232"/>
                                </a:lnTo>
                                <a:lnTo>
                                  <a:pt x="207" y="232"/>
                                </a:lnTo>
                                <a:lnTo>
                                  <a:pt x="207" y="230"/>
                                </a:lnTo>
                                <a:lnTo>
                                  <a:pt x="207" y="228"/>
                                </a:lnTo>
                                <a:lnTo>
                                  <a:pt x="205" y="228"/>
                                </a:lnTo>
                                <a:lnTo>
                                  <a:pt x="205" y="226"/>
                                </a:lnTo>
                                <a:lnTo>
                                  <a:pt x="205" y="224"/>
                                </a:lnTo>
                                <a:lnTo>
                                  <a:pt x="203" y="222"/>
                                </a:lnTo>
                                <a:lnTo>
                                  <a:pt x="200" y="220"/>
                                </a:lnTo>
                                <a:lnTo>
                                  <a:pt x="200" y="218"/>
                                </a:lnTo>
                                <a:lnTo>
                                  <a:pt x="198" y="216"/>
                                </a:lnTo>
                                <a:lnTo>
                                  <a:pt x="198" y="213"/>
                                </a:lnTo>
                                <a:lnTo>
                                  <a:pt x="196" y="211"/>
                                </a:lnTo>
                                <a:lnTo>
                                  <a:pt x="196" y="209"/>
                                </a:lnTo>
                                <a:lnTo>
                                  <a:pt x="194" y="209"/>
                                </a:lnTo>
                                <a:lnTo>
                                  <a:pt x="194" y="207"/>
                                </a:lnTo>
                                <a:lnTo>
                                  <a:pt x="194" y="205"/>
                                </a:lnTo>
                                <a:lnTo>
                                  <a:pt x="192" y="203"/>
                                </a:lnTo>
                                <a:lnTo>
                                  <a:pt x="190" y="201"/>
                                </a:lnTo>
                                <a:lnTo>
                                  <a:pt x="190" y="199"/>
                                </a:lnTo>
                                <a:lnTo>
                                  <a:pt x="188" y="197"/>
                                </a:lnTo>
                                <a:lnTo>
                                  <a:pt x="188" y="194"/>
                                </a:lnTo>
                                <a:lnTo>
                                  <a:pt x="186" y="194"/>
                                </a:lnTo>
                                <a:lnTo>
                                  <a:pt x="186" y="192"/>
                                </a:lnTo>
                                <a:lnTo>
                                  <a:pt x="184" y="192"/>
                                </a:lnTo>
                                <a:lnTo>
                                  <a:pt x="184" y="190"/>
                                </a:lnTo>
                                <a:lnTo>
                                  <a:pt x="181" y="190"/>
                                </a:lnTo>
                                <a:lnTo>
                                  <a:pt x="181" y="188"/>
                                </a:lnTo>
                                <a:lnTo>
                                  <a:pt x="179" y="188"/>
                                </a:lnTo>
                                <a:lnTo>
                                  <a:pt x="177" y="188"/>
                                </a:lnTo>
                                <a:lnTo>
                                  <a:pt x="175" y="188"/>
                                </a:lnTo>
                                <a:lnTo>
                                  <a:pt x="173" y="186"/>
                                </a:lnTo>
                                <a:lnTo>
                                  <a:pt x="171" y="186"/>
                                </a:lnTo>
                                <a:lnTo>
                                  <a:pt x="169" y="186"/>
                                </a:lnTo>
                                <a:lnTo>
                                  <a:pt x="167" y="184"/>
                                </a:lnTo>
                                <a:lnTo>
                                  <a:pt x="165" y="184"/>
                                </a:lnTo>
                                <a:lnTo>
                                  <a:pt x="162" y="182"/>
                                </a:lnTo>
                                <a:lnTo>
                                  <a:pt x="160" y="182"/>
                                </a:lnTo>
                                <a:lnTo>
                                  <a:pt x="160" y="180"/>
                                </a:lnTo>
                                <a:lnTo>
                                  <a:pt x="158" y="178"/>
                                </a:lnTo>
                                <a:lnTo>
                                  <a:pt x="158" y="175"/>
                                </a:lnTo>
                                <a:lnTo>
                                  <a:pt x="156" y="173"/>
                                </a:lnTo>
                                <a:lnTo>
                                  <a:pt x="156" y="171"/>
                                </a:lnTo>
                                <a:lnTo>
                                  <a:pt x="156" y="169"/>
                                </a:lnTo>
                                <a:lnTo>
                                  <a:pt x="156" y="167"/>
                                </a:lnTo>
                                <a:lnTo>
                                  <a:pt x="156" y="165"/>
                                </a:lnTo>
                                <a:lnTo>
                                  <a:pt x="156" y="163"/>
                                </a:lnTo>
                                <a:lnTo>
                                  <a:pt x="156" y="161"/>
                                </a:lnTo>
                                <a:lnTo>
                                  <a:pt x="156" y="159"/>
                                </a:lnTo>
                                <a:lnTo>
                                  <a:pt x="156" y="156"/>
                                </a:lnTo>
                                <a:lnTo>
                                  <a:pt x="156" y="154"/>
                                </a:lnTo>
                                <a:lnTo>
                                  <a:pt x="156" y="152"/>
                                </a:lnTo>
                                <a:lnTo>
                                  <a:pt x="158" y="150"/>
                                </a:lnTo>
                                <a:lnTo>
                                  <a:pt x="158" y="148"/>
                                </a:lnTo>
                                <a:lnTo>
                                  <a:pt x="158" y="146"/>
                                </a:lnTo>
                                <a:lnTo>
                                  <a:pt x="160" y="146"/>
                                </a:lnTo>
                                <a:lnTo>
                                  <a:pt x="160" y="144"/>
                                </a:lnTo>
                                <a:lnTo>
                                  <a:pt x="162" y="142"/>
                                </a:lnTo>
                                <a:lnTo>
                                  <a:pt x="162" y="139"/>
                                </a:lnTo>
                                <a:lnTo>
                                  <a:pt x="165" y="139"/>
                                </a:lnTo>
                                <a:lnTo>
                                  <a:pt x="167" y="137"/>
                                </a:lnTo>
                                <a:lnTo>
                                  <a:pt x="169" y="135"/>
                                </a:lnTo>
                                <a:lnTo>
                                  <a:pt x="171" y="133"/>
                                </a:lnTo>
                                <a:lnTo>
                                  <a:pt x="173" y="131"/>
                                </a:lnTo>
                                <a:lnTo>
                                  <a:pt x="175" y="129"/>
                                </a:lnTo>
                                <a:lnTo>
                                  <a:pt x="177" y="129"/>
                                </a:lnTo>
                                <a:lnTo>
                                  <a:pt x="177" y="127"/>
                                </a:lnTo>
                                <a:lnTo>
                                  <a:pt x="179" y="127"/>
                                </a:lnTo>
                                <a:lnTo>
                                  <a:pt x="179" y="125"/>
                                </a:lnTo>
                                <a:lnTo>
                                  <a:pt x="181" y="125"/>
                                </a:lnTo>
                                <a:lnTo>
                                  <a:pt x="184" y="123"/>
                                </a:lnTo>
                                <a:lnTo>
                                  <a:pt x="186" y="123"/>
                                </a:lnTo>
                                <a:lnTo>
                                  <a:pt x="186" y="120"/>
                                </a:lnTo>
                                <a:lnTo>
                                  <a:pt x="188" y="120"/>
                                </a:lnTo>
                                <a:lnTo>
                                  <a:pt x="188" y="118"/>
                                </a:lnTo>
                                <a:lnTo>
                                  <a:pt x="190" y="118"/>
                                </a:lnTo>
                                <a:lnTo>
                                  <a:pt x="192" y="116"/>
                                </a:lnTo>
                                <a:lnTo>
                                  <a:pt x="194" y="114"/>
                                </a:lnTo>
                                <a:lnTo>
                                  <a:pt x="194" y="112"/>
                                </a:lnTo>
                                <a:lnTo>
                                  <a:pt x="196" y="112"/>
                                </a:lnTo>
                                <a:lnTo>
                                  <a:pt x="196" y="110"/>
                                </a:lnTo>
                                <a:lnTo>
                                  <a:pt x="196" y="108"/>
                                </a:lnTo>
                                <a:lnTo>
                                  <a:pt x="198" y="108"/>
                                </a:lnTo>
                                <a:lnTo>
                                  <a:pt x="198" y="106"/>
                                </a:lnTo>
                                <a:lnTo>
                                  <a:pt x="200" y="104"/>
                                </a:lnTo>
                                <a:lnTo>
                                  <a:pt x="200" y="101"/>
                                </a:lnTo>
                                <a:lnTo>
                                  <a:pt x="203" y="99"/>
                                </a:lnTo>
                                <a:lnTo>
                                  <a:pt x="203" y="97"/>
                                </a:lnTo>
                                <a:lnTo>
                                  <a:pt x="205" y="95"/>
                                </a:lnTo>
                                <a:lnTo>
                                  <a:pt x="205" y="93"/>
                                </a:lnTo>
                                <a:lnTo>
                                  <a:pt x="207" y="93"/>
                                </a:lnTo>
                                <a:lnTo>
                                  <a:pt x="207" y="91"/>
                                </a:lnTo>
                                <a:lnTo>
                                  <a:pt x="209" y="89"/>
                                </a:lnTo>
                                <a:lnTo>
                                  <a:pt x="209" y="87"/>
                                </a:lnTo>
                                <a:lnTo>
                                  <a:pt x="211" y="85"/>
                                </a:lnTo>
                                <a:lnTo>
                                  <a:pt x="211" y="82"/>
                                </a:lnTo>
                                <a:lnTo>
                                  <a:pt x="213" y="82"/>
                                </a:lnTo>
                                <a:lnTo>
                                  <a:pt x="213" y="80"/>
                                </a:lnTo>
                                <a:lnTo>
                                  <a:pt x="215" y="78"/>
                                </a:lnTo>
                                <a:lnTo>
                                  <a:pt x="215" y="76"/>
                                </a:lnTo>
                                <a:lnTo>
                                  <a:pt x="217" y="76"/>
                                </a:lnTo>
                                <a:lnTo>
                                  <a:pt x="217" y="74"/>
                                </a:lnTo>
                                <a:lnTo>
                                  <a:pt x="217" y="72"/>
                                </a:lnTo>
                                <a:lnTo>
                                  <a:pt x="219" y="72"/>
                                </a:lnTo>
                                <a:lnTo>
                                  <a:pt x="219" y="70"/>
                                </a:lnTo>
                                <a:lnTo>
                                  <a:pt x="219" y="68"/>
                                </a:lnTo>
                                <a:lnTo>
                                  <a:pt x="222" y="68"/>
                                </a:lnTo>
                                <a:lnTo>
                                  <a:pt x="222" y="66"/>
                                </a:lnTo>
                                <a:lnTo>
                                  <a:pt x="224" y="63"/>
                                </a:lnTo>
                                <a:lnTo>
                                  <a:pt x="224" y="61"/>
                                </a:lnTo>
                                <a:lnTo>
                                  <a:pt x="226" y="61"/>
                                </a:lnTo>
                                <a:lnTo>
                                  <a:pt x="226" y="59"/>
                                </a:lnTo>
                                <a:lnTo>
                                  <a:pt x="228" y="59"/>
                                </a:lnTo>
                                <a:lnTo>
                                  <a:pt x="230" y="57"/>
                                </a:lnTo>
                                <a:lnTo>
                                  <a:pt x="230" y="55"/>
                                </a:lnTo>
                                <a:lnTo>
                                  <a:pt x="232" y="55"/>
                                </a:lnTo>
                                <a:lnTo>
                                  <a:pt x="234" y="53"/>
                                </a:lnTo>
                                <a:lnTo>
                                  <a:pt x="236" y="51"/>
                                </a:lnTo>
                                <a:lnTo>
                                  <a:pt x="238" y="51"/>
                                </a:lnTo>
                                <a:lnTo>
                                  <a:pt x="238" y="49"/>
                                </a:lnTo>
                                <a:lnTo>
                                  <a:pt x="241" y="49"/>
                                </a:lnTo>
                                <a:lnTo>
                                  <a:pt x="243" y="47"/>
                                </a:lnTo>
                                <a:lnTo>
                                  <a:pt x="245" y="47"/>
                                </a:lnTo>
                                <a:lnTo>
                                  <a:pt x="247" y="44"/>
                                </a:lnTo>
                                <a:lnTo>
                                  <a:pt x="249" y="44"/>
                                </a:lnTo>
                                <a:lnTo>
                                  <a:pt x="251" y="42"/>
                                </a:lnTo>
                                <a:lnTo>
                                  <a:pt x="253" y="42"/>
                                </a:lnTo>
                                <a:lnTo>
                                  <a:pt x="253" y="40"/>
                                </a:lnTo>
                                <a:lnTo>
                                  <a:pt x="255" y="40"/>
                                </a:lnTo>
                                <a:lnTo>
                                  <a:pt x="257" y="40"/>
                                </a:lnTo>
                                <a:lnTo>
                                  <a:pt x="260" y="38"/>
                                </a:lnTo>
                                <a:lnTo>
                                  <a:pt x="262" y="38"/>
                                </a:lnTo>
                                <a:lnTo>
                                  <a:pt x="264" y="36"/>
                                </a:lnTo>
                                <a:lnTo>
                                  <a:pt x="266" y="36"/>
                                </a:lnTo>
                                <a:lnTo>
                                  <a:pt x="268" y="34"/>
                                </a:lnTo>
                                <a:lnTo>
                                  <a:pt x="270" y="34"/>
                                </a:lnTo>
                                <a:lnTo>
                                  <a:pt x="272" y="32"/>
                                </a:lnTo>
                                <a:lnTo>
                                  <a:pt x="274" y="32"/>
                                </a:lnTo>
                                <a:lnTo>
                                  <a:pt x="276" y="32"/>
                                </a:lnTo>
                                <a:lnTo>
                                  <a:pt x="276" y="30"/>
                                </a:lnTo>
                                <a:lnTo>
                                  <a:pt x="279" y="30"/>
                                </a:lnTo>
                                <a:lnTo>
                                  <a:pt x="281" y="28"/>
                                </a:lnTo>
                                <a:lnTo>
                                  <a:pt x="283" y="28"/>
                                </a:lnTo>
                                <a:lnTo>
                                  <a:pt x="285" y="28"/>
                                </a:lnTo>
                                <a:lnTo>
                                  <a:pt x="285" y="25"/>
                                </a:lnTo>
                                <a:lnTo>
                                  <a:pt x="287" y="25"/>
                                </a:lnTo>
                                <a:lnTo>
                                  <a:pt x="289" y="25"/>
                                </a:lnTo>
                                <a:lnTo>
                                  <a:pt x="289" y="23"/>
                                </a:lnTo>
                                <a:lnTo>
                                  <a:pt x="291" y="23"/>
                                </a:lnTo>
                                <a:lnTo>
                                  <a:pt x="293" y="23"/>
                                </a:lnTo>
                                <a:lnTo>
                                  <a:pt x="293" y="21"/>
                                </a:lnTo>
                                <a:lnTo>
                                  <a:pt x="295" y="21"/>
                                </a:lnTo>
                                <a:lnTo>
                                  <a:pt x="298" y="21"/>
                                </a:lnTo>
                                <a:lnTo>
                                  <a:pt x="298" y="19"/>
                                </a:lnTo>
                                <a:lnTo>
                                  <a:pt x="300" y="19"/>
                                </a:lnTo>
                                <a:lnTo>
                                  <a:pt x="302" y="19"/>
                                </a:lnTo>
                                <a:lnTo>
                                  <a:pt x="304" y="19"/>
                                </a:lnTo>
                                <a:lnTo>
                                  <a:pt x="306" y="19"/>
                                </a:lnTo>
                                <a:lnTo>
                                  <a:pt x="308" y="17"/>
                                </a:lnTo>
                                <a:lnTo>
                                  <a:pt x="310" y="17"/>
                                </a:lnTo>
                                <a:lnTo>
                                  <a:pt x="312" y="17"/>
                                </a:lnTo>
                                <a:lnTo>
                                  <a:pt x="315" y="17"/>
                                </a:lnTo>
                                <a:lnTo>
                                  <a:pt x="317" y="17"/>
                                </a:lnTo>
                                <a:lnTo>
                                  <a:pt x="319" y="15"/>
                                </a:lnTo>
                                <a:lnTo>
                                  <a:pt x="321" y="15"/>
                                </a:lnTo>
                                <a:lnTo>
                                  <a:pt x="323" y="15"/>
                                </a:lnTo>
                                <a:lnTo>
                                  <a:pt x="325" y="15"/>
                                </a:lnTo>
                                <a:lnTo>
                                  <a:pt x="327" y="15"/>
                                </a:lnTo>
                                <a:lnTo>
                                  <a:pt x="329" y="13"/>
                                </a:lnTo>
                                <a:lnTo>
                                  <a:pt x="331" y="13"/>
                                </a:lnTo>
                                <a:lnTo>
                                  <a:pt x="334" y="13"/>
                                </a:lnTo>
                                <a:lnTo>
                                  <a:pt x="336" y="13"/>
                                </a:lnTo>
                                <a:lnTo>
                                  <a:pt x="338" y="11"/>
                                </a:lnTo>
                                <a:lnTo>
                                  <a:pt x="340" y="11"/>
                                </a:lnTo>
                                <a:lnTo>
                                  <a:pt x="342" y="11"/>
                                </a:lnTo>
                                <a:lnTo>
                                  <a:pt x="344" y="9"/>
                                </a:lnTo>
                                <a:lnTo>
                                  <a:pt x="346" y="9"/>
                                </a:lnTo>
                                <a:lnTo>
                                  <a:pt x="355" y="9"/>
                                </a:lnTo>
                                <a:lnTo>
                                  <a:pt x="357" y="9"/>
                                </a:lnTo>
                                <a:lnTo>
                                  <a:pt x="359" y="9"/>
                                </a:lnTo>
                                <a:lnTo>
                                  <a:pt x="359" y="6"/>
                                </a:lnTo>
                                <a:lnTo>
                                  <a:pt x="361" y="6"/>
                                </a:lnTo>
                                <a:lnTo>
                                  <a:pt x="363" y="6"/>
                                </a:lnTo>
                                <a:lnTo>
                                  <a:pt x="363" y="4"/>
                                </a:lnTo>
                                <a:lnTo>
                                  <a:pt x="365" y="4"/>
                                </a:lnTo>
                                <a:lnTo>
                                  <a:pt x="367" y="4"/>
                                </a:lnTo>
                                <a:lnTo>
                                  <a:pt x="367" y="2"/>
                                </a:lnTo>
                                <a:lnTo>
                                  <a:pt x="369" y="2"/>
                                </a:lnTo>
                                <a:lnTo>
                                  <a:pt x="372" y="2"/>
                                </a:lnTo>
                                <a:lnTo>
                                  <a:pt x="374" y="0"/>
                                </a:lnTo>
                                <a:lnTo>
                                  <a:pt x="376" y="0"/>
                                </a:lnTo>
                                <a:lnTo>
                                  <a:pt x="378" y="0"/>
                                </a:lnTo>
                                <a:lnTo>
                                  <a:pt x="380" y="0"/>
                                </a:lnTo>
                                <a:lnTo>
                                  <a:pt x="382" y="0"/>
                                </a:lnTo>
                                <a:lnTo>
                                  <a:pt x="384" y="0"/>
                                </a:lnTo>
                                <a:lnTo>
                                  <a:pt x="386" y="0"/>
                                </a:lnTo>
                                <a:lnTo>
                                  <a:pt x="388" y="0"/>
                                </a:lnTo>
                                <a:lnTo>
                                  <a:pt x="391" y="0"/>
                                </a:lnTo>
                                <a:lnTo>
                                  <a:pt x="393" y="0"/>
                                </a:lnTo>
                                <a:lnTo>
                                  <a:pt x="395" y="0"/>
                                </a:lnTo>
                                <a:lnTo>
                                  <a:pt x="397" y="0"/>
                                </a:lnTo>
                                <a:lnTo>
                                  <a:pt x="399" y="0"/>
                                </a:lnTo>
                                <a:lnTo>
                                  <a:pt x="401" y="0"/>
                                </a:lnTo>
                                <a:lnTo>
                                  <a:pt x="403" y="0"/>
                                </a:lnTo>
                                <a:lnTo>
                                  <a:pt x="405" y="0"/>
                                </a:lnTo>
                                <a:lnTo>
                                  <a:pt x="407" y="0"/>
                                </a:lnTo>
                                <a:lnTo>
                                  <a:pt x="410" y="0"/>
                                </a:lnTo>
                                <a:lnTo>
                                  <a:pt x="412" y="0"/>
                                </a:lnTo>
                                <a:lnTo>
                                  <a:pt x="414" y="0"/>
                                </a:lnTo>
                                <a:lnTo>
                                  <a:pt x="418" y="0"/>
                                </a:lnTo>
                                <a:lnTo>
                                  <a:pt x="422" y="0"/>
                                </a:lnTo>
                                <a:lnTo>
                                  <a:pt x="426" y="0"/>
                                </a:lnTo>
                                <a:lnTo>
                                  <a:pt x="429" y="0"/>
                                </a:lnTo>
                                <a:lnTo>
                                  <a:pt x="435" y="2"/>
                                </a:lnTo>
                                <a:lnTo>
                                  <a:pt x="437" y="2"/>
                                </a:lnTo>
                                <a:lnTo>
                                  <a:pt x="443" y="2"/>
                                </a:lnTo>
                                <a:lnTo>
                                  <a:pt x="452" y="4"/>
                                </a:lnTo>
                                <a:lnTo>
                                  <a:pt x="456" y="4"/>
                                </a:lnTo>
                                <a:lnTo>
                                  <a:pt x="460" y="4"/>
                                </a:lnTo>
                                <a:lnTo>
                                  <a:pt x="467" y="4"/>
                                </a:lnTo>
                                <a:lnTo>
                                  <a:pt x="469" y="2"/>
                                </a:lnTo>
                                <a:lnTo>
                                  <a:pt x="471" y="2"/>
                                </a:lnTo>
                                <a:lnTo>
                                  <a:pt x="473" y="2"/>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19" name="Freeform 512"/>
                        <wps:cNvSpPr>
                          <a:spLocks/>
                        </wps:cNvSpPr>
                        <wps:spPr bwMode="auto">
                          <a:xfrm>
                            <a:off x="1478200" y="2636509"/>
                            <a:ext cx="422300" cy="432401"/>
                          </a:xfrm>
                          <a:custGeom>
                            <a:avLst/>
                            <a:gdLst>
                              <a:gd name="T0" fmla="*/ 131445 w 665"/>
                              <a:gd name="T1" fmla="*/ 6985 h 681"/>
                              <a:gd name="T2" fmla="*/ 166370 w 665"/>
                              <a:gd name="T3" fmla="*/ 8255 h 681"/>
                              <a:gd name="T4" fmla="*/ 184785 w 665"/>
                              <a:gd name="T5" fmla="*/ 9525 h 681"/>
                              <a:gd name="T6" fmla="*/ 218440 w 665"/>
                              <a:gd name="T7" fmla="*/ 10795 h 681"/>
                              <a:gd name="T8" fmla="*/ 250825 w 665"/>
                              <a:gd name="T9" fmla="*/ 12065 h 681"/>
                              <a:gd name="T10" fmla="*/ 269240 w 665"/>
                              <a:gd name="T11" fmla="*/ 12065 h 681"/>
                              <a:gd name="T12" fmla="*/ 302895 w 665"/>
                              <a:gd name="T13" fmla="*/ 13970 h 681"/>
                              <a:gd name="T14" fmla="*/ 336550 w 665"/>
                              <a:gd name="T15" fmla="*/ 15240 h 681"/>
                              <a:gd name="T16" fmla="*/ 353695 w 665"/>
                              <a:gd name="T17" fmla="*/ 15240 h 681"/>
                              <a:gd name="T18" fmla="*/ 387350 w 665"/>
                              <a:gd name="T19" fmla="*/ 16510 h 681"/>
                              <a:gd name="T20" fmla="*/ 422275 w 665"/>
                              <a:gd name="T21" fmla="*/ 21590 h 681"/>
                              <a:gd name="T22" fmla="*/ 421005 w 665"/>
                              <a:gd name="T23" fmla="*/ 52705 h 681"/>
                              <a:gd name="T24" fmla="*/ 421005 w 665"/>
                              <a:gd name="T25" fmla="*/ 87630 h 681"/>
                              <a:gd name="T26" fmla="*/ 421005 w 665"/>
                              <a:gd name="T27" fmla="*/ 104775 h 681"/>
                              <a:gd name="T28" fmla="*/ 419735 w 665"/>
                              <a:gd name="T29" fmla="*/ 155575 h 681"/>
                              <a:gd name="T30" fmla="*/ 419735 w 665"/>
                              <a:gd name="T31" fmla="*/ 173355 h 681"/>
                              <a:gd name="T32" fmla="*/ 418465 w 665"/>
                              <a:gd name="T33" fmla="*/ 208280 h 681"/>
                              <a:gd name="T34" fmla="*/ 418465 w 665"/>
                              <a:gd name="T35" fmla="*/ 259080 h 681"/>
                              <a:gd name="T36" fmla="*/ 417195 w 665"/>
                              <a:gd name="T37" fmla="*/ 294005 h 681"/>
                              <a:gd name="T38" fmla="*/ 417195 w 665"/>
                              <a:gd name="T39" fmla="*/ 344805 h 681"/>
                              <a:gd name="T40" fmla="*/ 415925 w 665"/>
                              <a:gd name="T41" fmla="*/ 397510 h 681"/>
                              <a:gd name="T42" fmla="*/ 396875 w 665"/>
                              <a:gd name="T43" fmla="*/ 431165 h 681"/>
                              <a:gd name="T44" fmla="*/ 361950 w 665"/>
                              <a:gd name="T45" fmla="*/ 429260 h 681"/>
                              <a:gd name="T46" fmla="*/ 344805 w 665"/>
                              <a:gd name="T47" fmla="*/ 429260 h 681"/>
                              <a:gd name="T48" fmla="*/ 311150 w 665"/>
                              <a:gd name="T49" fmla="*/ 427990 h 681"/>
                              <a:gd name="T50" fmla="*/ 260350 w 665"/>
                              <a:gd name="T51" fmla="*/ 426720 h 681"/>
                              <a:gd name="T52" fmla="*/ 225425 w 665"/>
                              <a:gd name="T53" fmla="*/ 426720 h 681"/>
                              <a:gd name="T54" fmla="*/ 191770 w 665"/>
                              <a:gd name="T55" fmla="*/ 425450 h 681"/>
                              <a:gd name="T56" fmla="*/ 173990 w 665"/>
                              <a:gd name="T57" fmla="*/ 424180 h 681"/>
                              <a:gd name="T58" fmla="*/ 144780 w 665"/>
                              <a:gd name="T59" fmla="*/ 422910 h 681"/>
                              <a:gd name="T60" fmla="*/ 124460 w 665"/>
                              <a:gd name="T61" fmla="*/ 422910 h 681"/>
                              <a:gd name="T62" fmla="*/ 106045 w 665"/>
                              <a:gd name="T63" fmla="*/ 422910 h 681"/>
                              <a:gd name="T64" fmla="*/ 71120 w 665"/>
                              <a:gd name="T65" fmla="*/ 420370 h 681"/>
                              <a:gd name="T66" fmla="*/ 53340 w 665"/>
                              <a:gd name="T67" fmla="*/ 419100 h 681"/>
                              <a:gd name="T68" fmla="*/ 32385 w 665"/>
                              <a:gd name="T69" fmla="*/ 419100 h 681"/>
                              <a:gd name="T70" fmla="*/ 0 w 665"/>
                              <a:gd name="T71" fmla="*/ 415925 h 681"/>
                              <a:gd name="T72" fmla="*/ 1270 w 665"/>
                              <a:gd name="T73" fmla="*/ 382270 h 681"/>
                              <a:gd name="T74" fmla="*/ 1270 w 665"/>
                              <a:gd name="T75" fmla="*/ 363855 h 681"/>
                              <a:gd name="T76" fmla="*/ 2540 w 665"/>
                              <a:gd name="T77" fmla="*/ 330200 h 681"/>
                              <a:gd name="T78" fmla="*/ 3810 w 665"/>
                              <a:gd name="T79" fmla="*/ 297815 h 681"/>
                              <a:gd name="T80" fmla="*/ 3810 w 665"/>
                              <a:gd name="T81" fmla="*/ 280670 h 681"/>
                              <a:gd name="T82" fmla="*/ 5080 w 665"/>
                              <a:gd name="T83" fmla="*/ 245745 h 681"/>
                              <a:gd name="T84" fmla="*/ 5080 w 665"/>
                              <a:gd name="T85" fmla="*/ 228600 h 681"/>
                              <a:gd name="T86" fmla="*/ 6350 w 665"/>
                              <a:gd name="T87" fmla="*/ 173355 h 681"/>
                              <a:gd name="T88" fmla="*/ 6350 w 665"/>
                              <a:gd name="T89" fmla="*/ 155575 h 681"/>
                              <a:gd name="T90" fmla="*/ 8255 w 665"/>
                              <a:gd name="T91" fmla="*/ 121285 h 681"/>
                              <a:gd name="T92" fmla="*/ 9525 w 665"/>
                              <a:gd name="T93" fmla="*/ 86360 h 681"/>
                              <a:gd name="T94" fmla="*/ 10795 w 665"/>
                              <a:gd name="T95" fmla="*/ 51435 h 681"/>
                              <a:gd name="T96" fmla="*/ 10795 w 665"/>
                              <a:gd name="T97" fmla="*/ 33655 h 681"/>
                              <a:gd name="T98" fmla="*/ 12065 w 665"/>
                              <a:gd name="T99" fmla="*/ 0 h 681"/>
                              <a:gd name="T100" fmla="*/ 29210 w 665"/>
                              <a:gd name="T101" fmla="*/ 0 h 681"/>
                              <a:gd name="T102" fmla="*/ 45720 w 665"/>
                              <a:gd name="T103" fmla="*/ 1905 h 681"/>
                              <a:gd name="T104" fmla="*/ 113665 w 665"/>
                              <a:gd name="T105" fmla="*/ 5715 h 681"/>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665" h="681">
                                <a:moveTo>
                                  <a:pt x="179" y="9"/>
                                </a:moveTo>
                                <a:lnTo>
                                  <a:pt x="207" y="11"/>
                                </a:lnTo>
                                <a:lnTo>
                                  <a:pt x="234" y="11"/>
                                </a:lnTo>
                                <a:lnTo>
                                  <a:pt x="236" y="11"/>
                                </a:lnTo>
                                <a:lnTo>
                                  <a:pt x="262" y="13"/>
                                </a:lnTo>
                                <a:lnTo>
                                  <a:pt x="289" y="15"/>
                                </a:lnTo>
                                <a:lnTo>
                                  <a:pt x="291" y="15"/>
                                </a:lnTo>
                                <a:lnTo>
                                  <a:pt x="317" y="17"/>
                                </a:lnTo>
                                <a:lnTo>
                                  <a:pt x="319" y="17"/>
                                </a:lnTo>
                                <a:lnTo>
                                  <a:pt x="344" y="17"/>
                                </a:lnTo>
                                <a:lnTo>
                                  <a:pt x="369" y="19"/>
                                </a:lnTo>
                                <a:lnTo>
                                  <a:pt x="395" y="19"/>
                                </a:lnTo>
                                <a:lnTo>
                                  <a:pt x="397" y="19"/>
                                </a:lnTo>
                                <a:lnTo>
                                  <a:pt x="412" y="19"/>
                                </a:lnTo>
                                <a:lnTo>
                                  <a:pt x="422" y="19"/>
                                </a:lnTo>
                                <a:lnTo>
                                  <a:pt x="424" y="19"/>
                                </a:lnTo>
                                <a:lnTo>
                                  <a:pt x="450" y="22"/>
                                </a:lnTo>
                                <a:lnTo>
                                  <a:pt x="452" y="22"/>
                                </a:lnTo>
                                <a:lnTo>
                                  <a:pt x="477" y="22"/>
                                </a:lnTo>
                                <a:lnTo>
                                  <a:pt x="505" y="22"/>
                                </a:lnTo>
                                <a:lnTo>
                                  <a:pt x="530" y="24"/>
                                </a:lnTo>
                                <a:lnTo>
                                  <a:pt x="557" y="24"/>
                                </a:lnTo>
                                <a:lnTo>
                                  <a:pt x="585" y="26"/>
                                </a:lnTo>
                                <a:lnTo>
                                  <a:pt x="589" y="26"/>
                                </a:lnTo>
                                <a:lnTo>
                                  <a:pt x="610" y="26"/>
                                </a:lnTo>
                                <a:lnTo>
                                  <a:pt x="638" y="28"/>
                                </a:lnTo>
                                <a:lnTo>
                                  <a:pt x="665" y="30"/>
                                </a:lnTo>
                                <a:lnTo>
                                  <a:pt x="665" y="34"/>
                                </a:lnTo>
                                <a:lnTo>
                                  <a:pt x="665" y="55"/>
                                </a:lnTo>
                                <a:lnTo>
                                  <a:pt x="663" y="83"/>
                                </a:lnTo>
                                <a:lnTo>
                                  <a:pt x="663" y="110"/>
                                </a:lnTo>
                                <a:lnTo>
                                  <a:pt x="663" y="138"/>
                                </a:lnTo>
                                <a:lnTo>
                                  <a:pt x="663" y="165"/>
                                </a:lnTo>
                                <a:lnTo>
                                  <a:pt x="661" y="193"/>
                                </a:lnTo>
                                <a:lnTo>
                                  <a:pt x="661" y="218"/>
                                </a:lnTo>
                                <a:lnTo>
                                  <a:pt x="661" y="245"/>
                                </a:lnTo>
                                <a:lnTo>
                                  <a:pt x="661" y="273"/>
                                </a:lnTo>
                                <a:lnTo>
                                  <a:pt x="661" y="300"/>
                                </a:lnTo>
                                <a:lnTo>
                                  <a:pt x="659" y="300"/>
                                </a:lnTo>
                                <a:lnTo>
                                  <a:pt x="659" y="328"/>
                                </a:lnTo>
                                <a:lnTo>
                                  <a:pt x="659" y="355"/>
                                </a:lnTo>
                                <a:lnTo>
                                  <a:pt x="659" y="381"/>
                                </a:lnTo>
                                <a:lnTo>
                                  <a:pt x="659" y="408"/>
                                </a:lnTo>
                                <a:lnTo>
                                  <a:pt x="657" y="436"/>
                                </a:lnTo>
                                <a:lnTo>
                                  <a:pt x="657" y="463"/>
                                </a:lnTo>
                                <a:lnTo>
                                  <a:pt x="657" y="491"/>
                                </a:lnTo>
                                <a:lnTo>
                                  <a:pt x="657" y="516"/>
                                </a:lnTo>
                                <a:lnTo>
                                  <a:pt x="657" y="543"/>
                                </a:lnTo>
                                <a:lnTo>
                                  <a:pt x="655" y="571"/>
                                </a:lnTo>
                                <a:lnTo>
                                  <a:pt x="655" y="598"/>
                                </a:lnTo>
                                <a:lnTo>
                                  <a:pt x="655" y="626"/>
                                </a:lnTo>
                                <a:lnTo>
                                  <a:pt x="653" y="653"/>
                                </a:lnTo>
                                <a:lnTo>
                                  <a:pt x="653" y="681"/>
                                </a:lnTo>
                                <a:lnTo>
                                  <a:pt x="625" y="679"/>
                                </a:lnTo>
                                <a:lnTo>
                                  <a:pt x="598" y="679"/>
                                </a:lnTo>
                                <a:lnTo>
                                  <a:pt x="570" y="676"/>
                                </a:lnTo>
                                <a:lnTo>
                                  <a:pt x="545" y="676"/>
                                </a:lnTo>
                                <a:lnTo>
                                  <a:pt x="543" y="676"/>
                                </a:lnTo>
                                <a:lnTo>
                                  <a:pt x="517" y="674"/>
                                </a:lnTo>
                                <a:lnTo>
                                  <a:pt x="490" y="674"/>
                                </a:lnTo>
                                <a:lnTo>
                                  <a:pt x="465" y="674"/>
                                </a:lnTo>
                                <a:lnTo>
                                  <a:pt x="437" y="674"/>
                                </a:lnTo>
                                <a:lnTo>
                                  <a:pt x="410" y="672"/>
                                </a:lnTo>
                                <a:lnTo>
                                  <a:pt x="403" y="672"/>
                                </a:lnTo>
                                <a:lnTo>
                                  <a:pt x="382" y="672"/>
                                </a:lnTo>
                                <a:lnTo>
                                  <a:pt x="355" y="672"/>
                                </a:lnTo>
                                <a:lnTo>
                                  <a:pt x="329" y="672"/>
                                </a:lnTo>
                                <a:lnTo>
                                  <a:pt x="304" y="670"/>
                                </a:lnTo>
                                <a:lnTo>
                                  <a:pt x="302" y="670"/>
                                </a:lnTo>
                                <a:lnTo>
                                  <a:pt x="277" y="668"/>
                                </a:lnTo>
                                <a:lnTo>
                                  <a:pt x="274" y="668"/>
                                </a:lnTo>
                                <a:lnTo>
                                  <a:pt x="249" y="666"/>
                                </a:lnTo>
                                <a:lnTo>
                                  <a:pt x="228" y="666"/>
                                </a:lnTo>
                                <a:lnTo>
                                  <a:pt x="224" y="666"/>
                                </a:lnTo>
                                <a:lnTo>
                                  <a:pt x="222" y="666"/>
                                </a:lnTo>
                                <a:lnTo>
                                  <a:pt x="196" y="666"/>
                                </a:lnTo>
                                <a:lnTo>
                                  <a:pt x="194" y="666"/>
                                </a:lnTo>
                                <a:lnTo>
                                  <a:pt x="167" y="666"/>
                                </a:lnTo>
                                <a:lnTo>
                                  <a:pt x="139" y="664"/>
                                </a:lnTo>
                                <a:lnTo>
                                  <a:pt x="112" y="662"/>
                                </a:lnTo>
                                <a:lnTo>
                                  <a:pt x="86" y="660"/>
                                </a:lnTo>
                                <a:lnTo>
                                  <a:pt x="84" y="660"/>
                                </a:lnTo>
                                <a:lnTo>
                                  <a:pt x="57" y="660"/>
                                </a:lnTo>
                                <a:lnTo>
                                  <a:pt x="51" y="660"/>
                                </a:lnTo>
                                <a:lnTo>
                                  <a:pt x="29" y="657"/>
                                </a:lnTo>
                                <a:lnTo>
                                  <a:pt x="0" y="655"/>
                                </a:lnTo>
                                <a:lnTo>
                                  <a:pt x="2" y="630"/>
                                </a:lnTo>
                                <a:lnTo>
                                  <a:pt x="2" y="628"/>
                                </a:lnTo>
                                <a:lnTo>
                                  <a:pt x="2" y="602"/>
                                </a:lnTo>
                                <a:lnTo>
                                  <a:pt x="2" y="600"/>
                                </a:lnTo>
                                <a:lnTo>
                                  <a:pt x="2" y="575"/>
                                </a:lnTo>
                                <a:lnTo>
                                  <a:pt x="2" y="573"/>
                                </a:lnTo>
                                <a:lnTo>
                                  <a:pt x="4" y="548"/>
                                </a:lnTo>
                                <a:lnTo>
                                  <a:pt x="4" y="520"/>
                                </a:lnTo>
                                <a:lnTo>
                                  <a:pt x="4" y="518"/>
                                </a:lnTo>
                                <a:lnTo>
                                  <a:pt x="4" y="497"/>
                                </a:lnTo>
                                <a:lnTo>
                                  <a:pt x="6" y="488"/>
                                </a:lnTo>
                                <a:lnTo>
                                  <a:pt x="6" y="469"/>
                                </a:lnTo>
                                <a:lnTo>
                                  <a:pt x="6" y="442"/>
                                </a:lnTo>
                                <a:lnTo>
                                  <a:pt x="6" y="414"/>
                                </a:lnTo>
                                <a:lnTo>
                                  <a:pt x="8" y="387"/>
                                </a:lnTo>
                                <a:lnTo>
                                  <a:pt x="8" y="360"/>
                                </a:lnTo>
                                <a:lnTo>
                                  <a:pt x="8" y="326"/>
                                </a:lnTo>
                                <a:lnTo>
                                  <a:pt x="10" y="298"/>
                                </a:lnTo>
                                <a:lnTo>
                                  <a:pt x="10" y="273"/>
                                </a:lnTo>
                                <a:lnTo>
                                  <a:pt x="10" y="258"/>
                                </a:lnTo>
                                <a:lnTo>
                                  <a:pt x="10" y="245"/>
                                </a:lnTo>
                                <a:lnTo>
                                  <a:pt x="13" y="218"/>
                                </a:lnTo>
                                <a:lnTo>
                                  <a:pt x="13" y="191"/>
                                </a:lnTo>
                                <a:lnTo>
                                  <a:pt x="13" y="163"/>
                                </a:lnTo>
                                <a:lnTo>
                                  <a:pt x="15" y="136"/>
                                </a:lnTo>
                                <a:lnTo>
                                  <a:pt x="15" y="110"/>
                                </a:lnTo>
                                <a:lnTo>
                                  <a:pt x="15" y="108"/>
                                </a:lnTo>
                                <a:lnTo>
                                  <a:pt x="17" y="83"/>
                                </a:lnTo>
                                <a:lnTo>
                                  <a:pt x="17" y="81"/>
                                </a:lnTo>
                                <a:lnTo>
                                  <a:pt x="17" y="55"/>
                                </a:lnTo>
                                <a:lnTo>
                                  <a:pt x="17" y="53"/>
                                </a:lnTo>
                                <a:lnTo>
                                  <a:pt x="17" y="28"/>
                                </a:lnTo>
                                <a:lnTo>
                                  <a:pt x="19" y="26"/>
                                </a:lnTo>
                                <a:lnTo>
                                  <a:pt x="19" y="0"/>
                                </a:lnTo>
                                <a:lnTo>
                                  <a:pt x="44" y="0"/>
                                </a:lnTo>
                                <a:lnTo>
                                  <a:pt x="46" y="0"/>
                                </a:lnTo>
                                <a:lnTo>
                                  <a:pt x="59" y="3"/>
                                </a:lnTo>
                                <a:lnTo>
                                  <a:pt x="72" y="3"/>
                                </a:lnTo>
                                <a:lnTo>
                                  <a:pt x="99" y="5"/>
                                </a:lnTo>
                                <a:lnTo>
                                  <a:pt x="127" y="5"/>
                                </a:lnTo>
                                <a:lnTo>
                                  <a:pt x="154" y="7"/>
                                </a:lnTo>
                                <a:lnTo>
                                  <a:pt x="179" y="9"/>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20" name="Freeform 513"/>
                        <wps:cNvSpPr>
                          <a:spLocks/>
                        </wps:cNvSpPr>
                        <wps:spPr bwMode="auto">
                          <a:xfrm>
                            <a:off x="4150900" y="2800310"/>
                            <a:ext cx="378500" cy="734103"/>
                          </a:xfrm>
                          <a:custGeom>
                            <a:avLst/>
                            <a:gdLst>
                              <a:gd name="T0" fmla="*/ 19050 w 596"/>
                              <a:gd name="T1" fmla="*/ 13335 h 1156"/>
                              <a:gd name="T2" fmla="*/ 71120 w 596"/>
                              <a:gd name="T3" fmla="*/ 12065 h 1156"/>
                              <a:gd name="T4" fmla="*/ 104775 w 596"/>
                              <a:gd name="T5" fmla="*/ 10795 h 1156"/>
                              <a:gd name="T6" fmla="*/ 139700 w 596"/>
                              <a:gd name="T7" fmla="*/ 9525 h 1156"/>
                              <a:gd name="T8" fmla="*/ 170815 w 596"/>
                              <a:gd name="T9" fmla="*/ 8255 h 1156"/>
                              <a:gd name="T10" fmla="*/ 203835 w 596"/>
                              <a:gd name="T11" fmla="*/ 8255 h 1156"/>
                              <a:gd name="T12" fmla="*/ 221615 w 596"/>
                              <a:gd name="T13" fmla="*/ 6985 h 1156"/>
                              <a:gd name="T14" fmla="*/ 272415 w 596"/>
                              <a:gd name="T15" fmla="*/ 5715 h 1156"/>
                              <a:gd name="T16" fmla="*/ 290195 w 596"/>
                              <a:gd name="T17" fmla="*/ 3810 h 1156"/>
                              <a:gd name="T18" fmla="*/ 324485 w 596"/>
                              <a:gd name="T19" fmla="*/ 2540 h 1156"/>
                              <a:gd name="T20" fmla="*/ 368935 w 596"/>
                              <a:gd name="T21" fmla="*/ 0 h 1156"/>
                              <a:gd name="T22" fmla="*/ 368935 w 596"/>
                              <a:gd name="T23" fmla="*/ 34925 h 1156"/>
                              <a:gd name="T24" fmla="*/ 368935 w 596"/>
                              <a:gd name="T25" fmla="*/ 85725 h 1156"/>
                              <a:gd name="T26" fmla="*/ 370205 w 596"/>
                              <a:gd name="T27" fmla="*/ 138430 h 1156"/>
                              <a:gd name="T28" fmla="*/ 370205 w 596"/>
                              <a:gd name="T29" fmla="*/ 189230 h 1156"/>
                              <a:gd name="T30" fmla="*/ 370205 w 596"/>
                              <a:gd name="T31" fmla="*/ 240030 h 1156"/>
                              <a:gd name="T32" fmla="*/ 371475 w 596"/>
                              <a:gd name="T33" fmla="*/ 291465 h 1156"/>
                              <a:gd name="T34" fmla="*/ 371475 w 596"/>
                              <a:gd name="T35" fmla="*/ 335280 h 1156"/>
                              <a:gd name="T36" fmla="*/ 372745 w 596"/>
                              <a:gd name="T37" fmla="*/ 386715 h 1156"/>
                              <a:gd name="T38" fmla="*/ 372745 w 596"/>
                              <a:gd name="T39" fmla="*/ 438785 h 1156"/>
                              <a:gd name="T40" fmla="*/ 374650 w 596"/>
                              <a:gd name="T41" fmla="*/ 490855 h 1156"/>
                              <a:gd name="T42" fmla="*/ 374650 w 596"/>
                              <a:gd name="T43" fmla="*/ 543560 h 1156"/>
                              <a:gd name="T44" fmla="*/ 375920 w 596"/>
                              <a:gd name="T45" fmla="*/ 594360 h 1156"/>
                              <a:gd name="T46" fmla="*/ 377190 w 596"/>
                              <a:gd name="T47" fmla="*/ 646430 h 1156"/>
                              <a:gd name="T48" fmla="*/ 377190 w 596"/>
                              <a:gd name="T49" fmla="*/ 699135 h 1156"/>
                              <a:gd name="T50" fmla="*/ 372745 w 596"/>
                              <a:gd name="T51" fmla="*/ 716280 h 1156"/>
                              <a:gd name="T52" fmla="*/ 338455 w 596"/>
                              <a:gd name="T53" fmla="*/ 716280 h 1156"/>
                              <a:gd name="T54" fmla="*/ 336550 w 596"/>
                              <a:gd name="T55" fmla="*/ 718820 h 1156"/>
                              <a:gd name="T56" fmla="*/ 355600 w 596"/>
                              <a:gd name="T57" fmla="*/ 732790 h 1156"/>
                              <a:gd name="T58" fmla="*/ 353060 w 596"/>
                              <a:gd name="T59" fmla="*/ 732790 h 1156"/>
                              <a:gd name="T60" fmla="*/ 319405 w 596"/>
                              <a:gd name="T61" fmla="*/ 734060 h 1156"/>
                              <a:gd name="T62" fmla="*/ 302260 w 596"/>
                              <a:gd name="T63" fmla="*/ 734060 h 1156"/>
                              <a:gd name="T64" fmla="*/ 303530 w 596"/>
                              <a:gd name="T65" fmla="*/ 718820 h 1156"/>
                              <a:gd name="T66" fmla="*/ 285750 w 596"/>
                              <a:gd name="T67" fmla="*/ 718820 h 1156"/>
                              <a:gd name="T68" fmla="*/ 250825 w 596"/>
                              <a:gd name="T69" fmla="*/ 720725 h 1156"/>
                              <a:gd name="T70" fmla="*/ 233680 w 596"/>
                              <a:gd name="T71" fmla="*/ 720725 h 1156"/>
                              <a:gd name="T72" fmla="*/ 201295 w 596"/>
                              <a:gd name="T73" fmla="*/ 721995 h 1156"/>
                              <a:gd name="T74" fmla="*/ 180975 w 596"/>
                              <a:gd name="T75" fmla="*/ 721995 h 1156"/>
                              <a:gd name="T76" fmla="*/ 132715 w 596"/>
                              <a:gd name="T77" fmla="*/ 723265 h 1156"/>
                              <a:gd name="T78" fmla="*/ 115570 w 596"/>
                              <a:gd name="T79" fmla="*/ 723265 h 1156"/>
                              <a:gd name="T80" fmla="*/ 81915 w 596"/>
                              <a:gd name="T81" fmla="*/ 724535 h 1156"/>
                              <a:gd name="T82" fmla="*/ 45720 w 596"/>
                              <a:gd name="T83" fmla="*/ 725805 h 1156"/>
                              <a:gd name="T84" fmla="*/ 10795 w 596"/>
                              <a:gd name="T85" fmla="*/ 709930 h 1156"/>
                              <a:gd name="T86" fmla="*/ 9525 w 596"/>
                              <a:gd name="T87" fmla="*/ 657225 h 1156"/>
                              <a:gd name="T88" fmla="*/ 8255 w 596"/>
                              <a:gd name="T89" fmla="*/ 606425 h 1156"/>
                              <a:gd name="T90" fmla="*/ 8255 w 596"/>
                              <a:gd name="T91" fmla="*/ 555625 h 1156"/>
                              <a:gd name="T92" fmla="*/ 6985 w 596"/>
                              <a:gd name="T93" fmla="*/ 520700 h 1156"/>
                              <a:gd name="T94" fmla="*/ 6985 w 596"/>
                              <a:gd name="T95" fmla="*/ 520700 h 1156"/>
                              <a:gd name="T96" fmla="*/ 5715 w 596"/>
                              <a:gd name="T97" fmla="*/ 469900 h 1156"/>
                              <a:gd name="T98" fmla="*/ 4445 w 596"/>
                              <a:gd name="T99" fmla="*/ 436245 h 1156"/>
                              <a:gd name="T100" fmla="*/ 3175 w 596"/>
                              <a:gd name="T101" fmla="*/ 418465 h 1156"/>
                              <a:gd name="T102" fmla="*/ 3175 w 596"/>
                              <a:gd name="T103" fmla="*/ 383540 h 1156"/>
                              <a:gd name="T104" fmla="*/ 1270 w 596"/>
                              <a:gd name="T105" fmla="*/ 350520 h 1156"/>
                              <a:gd name="T106" fmla="*/ 0 w 596"/>
                              <a:gd name="T107" fmla="*/ 320675 h 1156"/>
                              <a:gd name="T108" fmla="*/ 12065 w 596"/>
                              <a:gd name="T109" fmla="*/ 301625 h 1156"/>
                              <a:gd name="T110" fmla="*/ 12065 w 596"/>
                              <a:gd name="T111" fmla="*/ 285750 h 1156"/>
                              <a:gd name="T112" fmla="*/ 9525 w 596"/>
                              <a:gd name="T113" fmla="*/ 233680 h 1156"/>
                              <a:gd name="T114" fmla="*/ 8255 w 596"/>
                              <a:gd name="T115" fmla="*/ 182245 h 1156"/>
                              <a:gd name="T116" fmla="*/ 6985 w 596"/>
                              <a:gd name="T117" fmla="*/ 131445 h 1156"/>
                              <a:gd name="T118" fmla="*/ 5715 w 596"/>
                              <a:gd name="T119" fmla="*/ 81915 h 1156"/>
                              <a:gd name="T120" fmla="*/ 3175 w 596"/>
                              <a:gd name="T121" fmla="*/ 31115 h 115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596" h="1156">
                                <a:moveTo>
                                  <a:pt x="2" y="21"/>
                                </a:moveTo>
                                <a:lnTo>
                                  <a:pt x="30" y="21"/>
                                </a:lnTo>
                                <a:lnTo>
                                  <a:pt x="55" y="21"/>
                                </a:lnTo>
                                <a:lnTo>
                                  <a:pt x="83" y="19"/>
                                </a:lnTo>
                                <a:lnTo>
                                  <a:pt x="112" y="19"/>
                                </a:lnTo>
                                <a:lnTo>
                                  <a:pt x="138" y="17"/>
                                </a:lnTo>
                                <a:lnTo>
                                  <a:pt x="165" y="17"/>
                                </a:lnTo>
                                <a:lnTo>
                                  <a:pt x="167" y="15"/>
                                </a:lnTo>
                                <a:lnTo>
                                  <a:pt x="193" y="15"/>
                                </a:lnTo>
                                <a:lnTo>
                                  <a:pt x="220" y="15"/>
                                </a:lnTo>
                                <a:lnTo>
                                  <a:pt x="245" y="13"/>
                                </a:lnTo>
                                <a:lnTo>
                                  <a:pt x="269" y="13"/>
                                </a:lnTo>
                                <a:lnTo>
                                  <a:pt x="294" y="13"/>
                                </a:lnTo>
                                <a:lnTo>
                                  <a:pt x="296" y="13"/>
                                </a:lnTo>
                                <a:lnTo>
                                  <a:pt x="321" y="13"/>
                                </a:lnTo>
                                <a:lnTo>
                                  <a:pt x="349" y="11"/>
                                </a:lnTo>
                                <a:lnTo>
                                  <a:pt x="374" y="11"/>
                                </a:lnTo>
                                <a:lnTo>
                                  <a:pt x="402" y="9"/>
                                </a:lnTo>
                                <a:lnTo>
                                  <a:pt x="429" y="9"/>
                                </a:lnTo>
                                <a:lnTo>
                                  <a:pt x="457" y="6"/>
                                </a:lnTo>
                                <a:lnTo>
                                  <a:pt x="484" y="6"/>
                                </a:lnTo>
                                <a:lnTo>
                                  <a:pt x="511" y="4"/>
                                </a:lnTo>
                                <a:lnTo>
                                  <a:pt x="539" y="2"/>
                                </a:lnTo>
                                <a:lnTo>
                                  <a:pt x="564" y="2"/>
                                </a:lnTo>
                                <a:lnTo>
                                  <a:pt x="581" y="0"/>
                                </a:lnTo>
                                <a:lnTo>
                                  <a:pt x="581" y="28"/>
                                </a:lnTo>
                                <a:lnTo>
                                  <a:pt x="581" y="55"/>
                                </a:lnTo>
                                <a:lnTo>
                                  <a:pt x="581" y="83"/>
                                </a:lnTo>
                                <a:lnTo>
                                  <a:pt x="581" y="110"/>
                                </a:lnTo>
                                <a:lnTo>
                                  <a:pt x="581" y="135"/>
                                </a:lnTo>
                                <a:lnTo>
                                  <a:pt x="581" y="163"/>
                                </a:lnTo>
                                <a:lnTo>
                                  <a:pt x="581" y="190"/>
                                </a:lnTo>
                                <a:lnTo>
                                  <a:pt x="583" y="218"/>
                                </a:lnTo>
                                <a:lnTo>
                                  <a:pt x="583" y="245"/>
                                </a:lnTo>
                                <a:lnTo>
                                  <a:pt x="583" y="271"/>
                                </a:lnTo>
                                <a:lnTo>
                                  <a:pt x="583" y="298"/>
                                </a:lnTo>
                                <a:lnTo>
                                  <a:pt x="583" y="325"/>
                                </a:lnTo>
                                <a:lnTo>
                                  <a:pt x="583" y="351"/>
                                </a:lnTo>
                                <a:lnTo>
                                  <a:pt x="583" y="378"/>
                                </a:lnTo>
                                <a:lnTo>
                                  <a:pt x="585" y="406"/>
                                </a:lnTo>
                                <a:lnTo>
                                  <a:pt x="585" y="433"/>
                                </a:lnTo>
                                <a:lnTo>
                                  <a:pt x="585" y="459"/>
                                </a:lnTo>
                                <a:lnTo>
                                  <a:pt x="585" y="486"/>
                                </a:lnTo>
                                <a:lnTo>
                                  <a:pt x="585" y="501"/>
                                </a:lnTo>
                                <a:lnTo>
                                  <a:pt x="585" y="528"/>
                                </a:lnTo>
                                <a:lnTo>
                                  <a:pt x="585" y="556"/>
                                </a:lnTo>
                                <a:lnTo>
                                  <a:pt x="585" y="581"/>
                                </a:lnTo>
                                <a:lnTo>
                                  <a:pt x="587" y="609"/>
                                </a:lnTo>
                                <a:lnTo>
                                  <a:pt x="587" y="636"/>
                                </a:lnTo>
                                <a:lnTo>
                                  <a:pt x="587" y="663"/>
                                </a:lnTo>
                                <a:lnTo>
                                  <a:pt x="587" y="691"/>
                                </a:lnTo>
                                <a:lnTo>
                                  <a:pt x="587" y="718"/>
                                </a:lnTo>
                                <a:lnTo>
                                  <a:pt x="590" y="746"/>
                                </a:lnTo>
                                <a:lnTo>
                                  <a:pt x="590" y="773"/>
                                </a:lnTo>
                                <a:lnTo>
                                  <a:pt x="590" y="801"/>
                                </a:lnTo>
                                <a:lnTo>
                                  <a:pt x="590" y="828"/>
                                </a:lnTo>
                                <a:lnTo>
                                  <a:pt x="590" y="856"/>
                                </a:lnTo>
                                <a:lnTo>
                                  <a:pt x="592" y="883"/>
                                </a:lnTo>
                                <a:lnTo>
                                  <a:pt x="592" y="911"/>
                                </a:lnTo>
                                <a:lnTo>
                                  <a:pt x="592" y="936"/>
                                </a:lnTo>
                                <a:lnTo>
                                  <a:pt x="592" y="963"/>
                                </a:lnTo>
                                <a:lnTo>
                                  <a:pt x="594" y="991"/>
                                </a:lnTo>
                                <a:lnTo>
                                  <a:pt x="594" y="1018"/>
                                </a:lnTo>
                                <a:lnTo>
                                  <a:pt x="594" y="1046"/>
                                </a:lnTo>
                                <a:lnTo>
                                  <a:pt x="594" y="1073"/>
                                </a:lnTo>
                                <a:lnTo>
                                  <a:pt x="594" y="1101"/>
                                </a:lnTo>
                                <a:lnTo>
                                  <a:pt x="596" y="1126"/>
                                </a:lnTo>
                                <a:lnTo>
                                  <a:pt x="596" y="1128"/>
                                </a:lnTo>
                                <a:lnTo>
                                  <a:pt x="587" y="1128"/>
                                </a:lnTo>
                                <a:lnTo>
                                  <a:pt x="585" y="1128"/>
                                </a:lnTo>
                                <a:lnTo>
                                  <a:pt x="560" y="1128"/>
                                </a:lnTo>
                                <a:lnTo>
                                  <a:pt x="533" y="1128"/>
                                </a:lnTo>
                                <a:lnTo>
                                  <a:pt x="533" y="1130"/>
                                </a:lnTo>
                                <a:lnTo>
                                  <a:pt x="526" y="1130"/>
                                </a:lnTo>
                                <a:lnTo>
                                  <a:pt x="530" y="1132"/>
                                </a:lnTo>
                                <a:lnTo>
                                  <a:pt x="533" y="1132"/>
                                </a:lnTo>
                                <a:lnTo>
                                  <a:pt x="556" y="1152"/>
                                </a:lnTo>
                                <a:lnTo>
                                  <a:pt x="560" y="1154"/>
                                </a:lnTo>
                                <a:lnTo>
                                  <a:pt x="558" y="1154"/>
                                </a:lnTo>
                                <a:lnTo>
                                  <a:pt x="556" y="1154"/>
                                </a:lnTo>
                                <a:lnTo>
                                  <a:pt x="530" y="1156"/>
                                </a:lnTo>
                                <a:lnTo>
                                  <a:pt x="503" y="1156"/>
                                </a:lnTo>
                                <a:lnTo>
                                  <a:pt x="478" y="1156"/>
                                </a:lnTo>
                                <a:lnTo>
                                  <a:pt x="476" y="1156"/>
                                </a:lnTo>
                                <a:lnTo>
                                  <a:pt x="476" y="1149"/>
                                </a:lnTo>
                                <a:lnTo>
                                  <a:pt x="478" y="1141"/>
                                </a:lnTo>
                                <a:lnTo>
                                  <a:pt x="478" y="1132"/>
                                </a:lnTo>
                                <a:lnTo>
                                  <a:pt x="450" y="1132"/>
                                </a:lnTo>
                                <a:lnTo>
                                  <a:pt x="423" y="1135"/>
                                </a:lnTo>
                                <a:lnTo>
                                  <a:pt x="395" y="1135"/>
                                </a:lnTo>
                                <a:lnTo>
                                  <a:pt x="368" y="1135"/>
                                </a:lnTo>
                                <a:lnTo>
                                  <a:pt x="342" y="1137"/>
                                </a:lnTo>
                                <a:lnTo>
                                  <a:pt x="340" y="1137"/>
                                </a:lnTo>
                                <a:lnTo>
                                  <a:pt x="317" y="1137"/>
                                </a:lnTo>
                                <a:lnTo>
                                  <a:pt x="313" y="1137"/>
                                </a:lnTo>
                                <a:lnTo>
                                  <a:pt x="290" y="1137"/>
                                </a:lnTo>
                                <a:lnTo>
                                  <a:pt x="285" y="1137"/>
                                </a:lnTo>
                                <a:lnTo>
                                  <a:pt x="264" y="1137"/>
                                </a:lnTo>
                                <a:lnTo>
                                  <a:pt x="237" y="1139"/>
                                </a:lnTo>
                                <a:lnTo>
                                  <a:pt x="209" y="1139"/>
                                </a:lnTo>
                                <a:lnTo>
                                  <a:pt x="182" y="1139"/>
                                </a:lnTo>
                                <a:lnTo>
                                  <a:pt x="157" y="1141"/>
                                </a:lnTo>
                                <a:lnTo>
                                  <a:pt x="154" y="1141"/>
                                </a:lnTo>
                                <a:lnTo>
                                  <a:pt x="129" y="1141"/>
                                </a:lnTo>
                                <a:lnTo>
                                  <a:pt x="127" y="1141"/>
                                </a:lnTo>
                                <a:lnTo>
                                  <a:pt x="100" y="1141"/>
                                </a:lnTo>
                                <a:lnTo>
                                  <a:pt x="72" y="1143"/>
                                </a:lnTo>
                                <a:lnTo>
                                  <a:pt x="45" y="1143"/>
                                </a:lnTo>
                                <a:lnTo>
                                  <a:pt x="19" y="1143"/>
                                </a:lnTo>
                                <a:lnTo>
                                  <a:pt x="17" y="1118"/>
                                </a:lnTo>
                                <a:lnTo>
                                  <a:pt x="17" y="1090"/>
                                </a:lnTo>
                                <a:lnTo>
                                  <a:pt x="17" y="1063"/>
                                </a:lnTo>
                                <a:lnTo>
                                  <a:pt x="15" y="1035"/>
                                </a:lnTo>
                                <a:lnTo>
                                  <a:pt x="15" y="1010"/>
                                </a:lnTo>
                                <a:lnTo>
                                  <a:pt x="15" y="983"/>
                                </a:lnTo>
                                <a:lnTo>
                                  <a:pt x="13" y="955"/>
                                </a:lnTo>
                                <a:lnTo>
                                  <a:pt x="13" y="928"/>
                                </a:lnTo>
                                <a:lnTo>
                                  <a:pt x="13" y="902"/>
                                </a:lnTo>
                                <a:lnTo>
                                  <a:pt x="13" y="875"/>
                                </a:lnTo>
                                <a:lnTo>
                                  <a:pt x="11" y="847"/>
                                </a:lnTo>
                                <a:lnTo>
                                  <a:pt x="11" y="820"/>
                                </a:lnTo>
                                <a:lnTo>
                                  <a:pt x="11" y="792"/>
                                </a:lnTo>
                                <a:lnTo>
                                  <a:pt x="9" y="767"/>
                                </a:lnTo>
                                <a:lnTo>
                                  <a:pt x="9" y="740"/>
                                </a:lnTo>
                                <a:lnTo>
                                  <a:pt x="9" y="712"/>
                                </a:lnTo>
                                <a:lnTo>
                                  <a:pt x="7" y="689"/>
                                </a:lnTo>
                                <a:lnTo>
                                  <a:pt x="7" y="687"/>
                                </a:lnTo>
                                <a:lnTo>
                                  <a:pt x="7" y="659"/>
                                </a:lnTo>
                                <a:lnTo>
                                  <a:pt x="5" y="659"/>
                                </a:lnTo>
                                <a:lnTo>
                                  <a:pt x="5" y="632"/>
                                </a:lnTo>
                                <a:lnTo>
                                  <a:pt x="5" y="604"/>
                                </a:lnTo>
                                <a:lnTo>
                                  <a:pt x="2" y="579"/>
                                </a:lnTo>
                                <a:lnTo>
                                  <a:pt x="2" y="552"/>
                                </a:lnTo>
                                <a:lnTo>
                                  <a:pt x="2" y="524"/>
                                </a:lnTo>
                                <a:lnTo>
                                  <a:pt x="0" y="505"/>
                                </a:lnTo>
                                <a:lnTo>
                                  <a:pt x="19" y="503"/>
                                </a:lnTo>
                                <a:lnTo>
                                  <a:pt x="19" y="475"/>
                                </a:lnTo>
                                <a:lnTo>
                                  <a:pt x="19" y="459"/>
                                </a:lnTo>
                                <a:lnTo>
                                  <a:pt x="19" y="450"/>
                                </a:lnTo>
                                <a:lnTo>
                                  <a:pt x="17" y="423"/>
                                </a:lnTo>
                                <a:lnTo>
                                  <a:pt x="17" y="395"/>
                                </a:lnTo>
                                <a:lnTo>
                                  <a:pt x="15" y="368"/>
                                </a:lnTo>
                                <a:lnTo>
                                  <a:pt x="15" y="340"/>
                                </a:lnTo>
                                <a:lnTo>
                                  <a:pt x="15" y="315"/>
                                </a:lnTo>
                                <a:lnTo>
                                  <a:pt x="13" y="287"/>
                                </a:lnTo>
                                <a:lnTo>
                                  <a:pt x="13" y="262"/>
                                </a:lnTo>
                                <a:lnTo>
                                  <a:pt x="11" y="235"/>
                                </a:lnTo>
                                <a:lnTo>
                                  <a:pt x="11" y="207"/>
                                </a:lnTo>
                                <a:lnTo>
                                  <a:pt x="11" y="182"/>
                                </a:lnTo>
                                <a:lnTo>
                                  <a:pt x="9" y="154"/>
                                </a:lnTo>
                                <a:lnTo>
                                  <a:pt x="9" y="129"/>
                                </a:lnTo>
                                <a:lnTo>
                                  <a:pt x="7" y="102"/>
                                </a:lnTo>
                                <a:lnTo>
                                  <a:pt x="5" y="74"/>
                                </a:lnTo>
                                <a:lnTo>
                                  <a:pt x="5" y="49"/>
                                </a:lnTo>
                                <a:lnTo>
                                  <a:pt x="2" y="21"/>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21" name="Freeform 514"/>
                        <wps:cNvSpPr>
                          <a:spLocks/>
                        </wps:cNvSpPr>
                        <wps:spPr bwMode="auto">
                          <a:xfrm>
                            <a:off x="3681700" y="2915910"/>
                            <a:ext cx="481300" cy="618502"/>
                          </a:xfrm>
                          <a:custGeom>
                            <a:avLst/>
                            <a:gdLst>
                              <a:gd name="T0" fmla="*/ 34925 w 758"/>
                              <a:gd name="T1" fmla="*/ 7620 h 974"/>
                              <a:gd name="T2" fmla="*/ 52070 w 758"/>
                              <a:gd name="T3" fmla="*/ 7620 h 974"/>
                              <a:gd name="T4" fmla="*/ 103505 w 758"/>
                              <a:gd name="T5" fmla="*/ 6350 h 974"/>
                              <a:gd name="T6" fmla="*/ 137160 w 758"/>
                              <a:gd name="T7" fmla="*/ 6350 h 974"/>
                              <a:gd name="T8" fmla="*/ 153035 w 758"/>
                              <a:gd name="T9" fmla="*/ 5080 h 974"/>
                              <a:gd name="T10" fmla="*/ 203835 w 758"/>
                              <a:gd name="T11" fmla="*/ 3810 h 974"/>
                              <a:gd name="T12" fmla="*/ 257810 w 758"/>
                              <a:gd name="T13" fmla="*/ 2540 h 974"/>
                              <a:gd name="T14" fmla="*/ 308610 w 758"/>
                              <a:gd name="T15" fmla="*/ 1270 h 974"/>
                              <a:gd name="T16" fmla="*/ 360680 w 758"/>
                              <a:gd name="T17" fmla="*/ 0 h 974"/>
                              <a:gd name="T18" fmla="*/ 411480 w 758"/>
                              <a:gd name="T19" fmla="*/ 0 h 974"/>
                              <a:gd name="T20" fmla="*/ 441325 w 758"/>
                              <a:gd name="T21" fmla="*/ 1270 h 974"/>
                              <a:gd name="T22" fmla="*/ 476250 w 758"/>
                              <a:gd name="T23" fmla="*/ 0 h 974"/>
                              <a:gd name="T24" fmla="*/ 476250 w 758"/>
                              <a:gd name="T25" fmla="*/ 33655 h 974"/>
                              <a:gd name="T26" fmla="*/ 478790 w 758"/>
                              <a:gd name="T27" fmla="*/ 84455 h 974"/>
                              <a:gd name="T28" fmla="*/ 480060 w 758"/>
                              <a:gd name="T29" fmla="*/ 135255 h 974"/>
                              <a:gd name="T30" fmla="*/ 481330 w 758"/>
                              <a:gd name="T31" fmla="*/ 175895 h 974"/>
                              <a:gd name="T32" fmla="*/ 481330 w 758"/>
                              <a:gd name="T33" fmla="*/ 203835 h 974"/>
                              <a:gd name="T34" fmla="*/ 470535 w 758"/>
                              <a:gd name="T35" fmla="*/ 217170 h 974"/>
                              <a:gd name="T36" fmla="*/ 470535 w 758"/>
                              <a:gd name="T37" fmla="*/ 252095 h 974"/>
                              <a:gd name="T38" fmla="*/ 472440 w 758"/>
                              <a:gd name="T39" fmla="*/ 285750 h 974"/>
                              <a:gd name="T40" fmla="*/ 473710 w 758"/>
                              <a:gd name="T41" fmla="*/ 302895 h 974"/>
                              <a:gd name="T42" fmla="*/ 473710 w 758"/>
                              <a:gd name="T43" fmla="*/ 321945 h 974"/>
                              <a:gd name="T44" fmla="*/ 474980 w 758"/>
                              <a:gd name="T45" fmla="*/ 371475 h 974"/>
                              <a:gd name="T46" fmla="*/ 476250 w 758"/>
                              <a:gd name="T47" fmla="*/ 405130 h 974"/>
                              <a:gd name="T48" fmla="*/ 476250 w 758"/>
                              <a:gd name="T49" fmla="*/ 422275 h 974"/>
                              <a:gd name="T50" fmla="*/ 477520 w 758"/>
                              <a:gd name="T51" fmla="*/ 457200 h 974"/>
                              <a:gd name="T52" fmla="*/ 478790 w 758"/>
                              <a:gd name="T53" fmla="*/ 508635 h 974"/>
                              <a:gd name="T54" fmla="*/ 480060 w 758"/>
                              <a:gd name="T55" fmla="*/ 559435 h 974"/>
                              <a:gd name="T56" fmla="*/ 481330 w 758"/>
                              <a:gd name="T57" fmla="*/ 610235 h 974"/>
                              <a:gd name="T58" fmla="*/ 429260 w 758"/>
                              <a:gd name="T59" fmla="*/ 611505 h 974"/>
                              <a:gd name="T60" fmla="*/ 382270 w 758"/>
                              <a:gd name="T61" fmla="*/ 612775 h 974"/>
                              <a:gd name="T62" fmla="*/ 331470 w 758"/>
                              <a:gd name="T63" fmla="*/ 612775 h 974"/>
                              <a:gd name="T64" fmla="*/ 278765 w 758"/>
                              <a:gd name="T65" fmla="*/ 614045 h 974"/>
                              <a:gd name="T66" fmla="*/ 227965 w 758"/>
                              <a:gd name="T67" fmla="*/ 615950 h 974"/>
                              <a:gd name="T68" fmla="*/ 193040 w 758"/>
                              <a:gd name="T69" fmla="*/ 615950 h 974"/>
                              <a:gd name="T70" fmla="*/ 142240 w 758"/>
                              <a:gd name="T71" fmla="*/ 617220 h 974"/>
                              <a:gd name="T72" fmla="*/ 124460 w 758"/>
                              <a:gd name="T73" fmla="*/ 617220 h 974"/>
                              <a:gd name="T74" fmla="*/ 91440 w 758"/>
                              <a:gd name="T75" fmla="*/ 617220 h 974"/>
                              <a:gd name="T76" fmla="*/ 40005 w 758"/>
                              <a:gd name="T77" fmla="*/ 618490 h 974"/>
                              <a:gd name="T78" fmla="*/ 5715 w 758"/>
                              <a:gd name="T79" fmla="*/ 600710 h 974"/>
                              <a:gd name="T80" fmla="*/ 5715 w 758"/>
                              <a:gd name="T81" fmla="*/ 549910 h 974"/>
                              <a:gd name="T82" fmla="*/ 3810 w 758"/>
                              <a:gd name="T83" fmla="*/ 497840 h 974"/>
                              <a:gd name="T84" fmla="*/ 3810 w 758"/>
                              <a:gd name="T85" fmla="*/ 476250 h 974"/>
                              <a:gd name="T86" fmla="*/ 3810 w 758"/>
                              <a:gd name="T87" fmla="*/ 462915 h 974"/>
                              <a:gd name="T88" fmla="*/ 3810 w 758"/>
                              <a:gd name="T89" fmla="*/ 446405 h 974"/>
                              <a:gd name="T90" fmla="*/ 2540 w 758"/>
                              <a:gd name="T91" fmla="*/ 429260 h 974"/>
                              <a:gd name="T92" fmla="*/ 2540 w 758"/>
                              <a:gd name="T93" fmla="*/ 376555 h 974"/>
                              <a:gd name="T94" fmla="*/ 2540 w 758"/>
                              <a:gd name="T95" fmla="*/ 360680 h 974"/>
                              <a:gd name="T96" fmla="*/ 1270 w 758"/>
                              <a:gd name="T97" fmla="*/ 330200 h 974"/>
                              <a:gd name="T98" fmla="*/ 1270 w 758"/>
                              <a:gd name="T99" fmla="*/ 309880 h 974"/>
                              <a:gd name="T100" fmla="*/ 1270 w 758"/>
                              <a:gd name="T101" fmla="*/ 274955 h 974"/>
                              <a:gd name="T102" fmla="*/ 1270 w 758"/>
                              <a:gd name="T103" fmla="*/ 257175 h 974"/>
                              <a:gd name="T104" fmla="*/ 0 w 758"/>
                              <a:gd name="T105" fmla="*/ 241300 h 974"/>
                              <a:gd name="T106" fmla="*/ 0 w 758"/>
                              <a:gd name="T107" fmla="*/ 224155 h 974"/>
                              <a:gd name="T108" fmla="*/ 0 w 758"/>
                              <a:gd name="T109" fmla="*/ 213360 h 974"/>
                              <a:gd name="T110" fmla="*/ 2540 w 758"/>
                              <a:gd name="T111" fmla="*/ 196850 h 974"/>
                              <a:gd name="T112" fmla="*/ 2540 w 758"/>
                              <a:gd name="T113" fmla="*/ 179705 h 974"/>
                              <a:gd name="T114" fmla="*/ 2540 w 758"/>
                              <a:gd name="T115" fmla="*/ 161925 h 974"/>
                              <a:gd name="T116" fmla="*/ 1270 w 758"/>
                              <a:gd name="T117" fmla="*/ 109855 h 974"/>
                              <a:gd name="T118" fmla="*/ 1270 w 758"/>
                              <a:gd name="T119" fmla="*/ 59055 h 974"/>
                              <a:gd name="T120" fmla="*/ 1270 w 758"/>
                              <a:gd name="T121" fmla="*/ 7620 h 974"/>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758" h="974">
                                <a:moveTo>
                                  <a:pt x="2" y="12"/>
                                </a:moveTo>
                                <a:lnTo>
                                  <a:pt x="28" y="12"/>
                                </a:lnTo>
                                <a:lnTo>
                                  <a:pt x="55" y="12"/>
                                </a:lnTo>
                                <a:lnTo>
                                  <a:pt x="82" y="12"/>
                                </a:lnTo>
                                <a:lnTo>
                                  <a:pt x="108" y="10"/>
                                </a:lnTo>
                                <a:lnTo>
                                  <a:pt x="135" y="10"/>
                                </a:lnTo>
                                <a:lnTo>
                                  <a:pt x="163" y="10"/>
                                </a:lnTo>
                                <a:lnTo>
                                  <a:pt x="188" y="10"/>
                                </a:lnTo>
                                <a:lnTo>
                                  <a:pt x="216" y="10"/>
                                </a:lnTo>
                                <a:lnTo>
                                  <a:pt x="241" y="8"/>
                                </a:lnTo>
                                <a:lnTo>
                                  <a:pt x="268" y="8"/>
                                </a:lnTo>
                                <a:lnTo>
                                  <a:pt x="296" y="6"/>
                                </a:lnTo>
                                <a:lnTo>
                                  <a:pt x="321" y="6"/>
                                </a:lnTo>
                                <a:lnTo>
                                  <a:pt x="351" y="6"/>
                                </a:lnTo>
                                <a:lnTo>
                                  <a:pt x="378" y="4"/>
                                </a:lnTo>
                                <a:lnTo>
                                  <a:pt x="406" y="4"/>
                                </a:lnTo>
                                <a:lnTo>
                                  <a:pt x="433" y="4"/>
                                </a:lnTo>
                                <a:lnTo>
                                  <a:pt x="458" y="2"/>
                                </a:lnTo>
                                <a:lnTo>
                                  <a:pt x="486" y="2"/>
                                </a:lnTo>
                                <a:lnTo>
                                  <a:pt x="513" y="2"/>
                                </a:lnTo>
                                <a:lnTo>
                                  <a:pt x="541" y="2"/>
                                </a:lnTo>
                                <a:lnTo>
                                  <a:pt x="568" y="0"/>
                                </a:lnTo>
                                <a:lnTo>
                                  <a:pt x="596" y="0"/>
                                </a:lnTo>
                                <a:lnTo>
                                  <a:pt x="623" y="0"/>
                                </a:lnTo>
                                <a:lnTo>
                                  <a:pt x="648" y="0"/>
                                </a:lnTo>
                                <a:lnTo>
                                  <a:pt x="665" y="2"/>
                                </a:lnTo>
                                <a:lnTo>
                                  <a:pt x="693" y="2"/>
                                </a:lnTo>
                                <a:lnTo>
                                  <a:pt x="695" y="2"/>
                                </a:lnTo>
                                <a:lnTo>
                                  <a:pt x="722" y="0"/>
                                </a:lnTo>
                                <a:lnTo>
                                  <a:pt x="748" y="0"/>
                                </a:lnTo>
                                <a:lnTo>
                                  <a:pt x="750" y="0"/>
                                </a:lnTo>
                                <a:lnTo>
                                  <a:pt x="750" y="25"/>
                                </a:lnTo>
                                <a:lnTo>
                                  <a:pt x="750" y="53"/>
                                </a:lnTo>
                                <a:lnTo>
                                  <a:pt x="752" y="80"/>
                                </a:lnTo>
                                <a:lnTo>
                                  <a:pt x="752" y="105"/>
                                </a:lnTo>
                                <a:lnTo>
                                  <a:pt x="754" y="133"/>
                                </a:lnTo>
                                <a:lnTo>
                                  <a:pt x="754" y="158"/>
                                </a:lnTo>
                                <a:lnTo>
                                  <a:pt x="754" y="186"/>
                                </a:lnTo>
                                <a:lnTo>
                                  <a:pt x="756" y="213"/>
                                </a:lnTo>
                                <a:lnTo>
                                  <a:pt x="756" y="241"/>
                                </a:lnTo>
                                <a:lnTo>
                                  <a:pt x="758" y="268"/>
                                </a:lnTo>
                                <a:lnTo>
                                  <a:pt x="758" y="277"/>
                                </a:lnTo>
                                <a:lnTo>
                                  <a:pt x="758" y="293"/>
                                </a:lnTo>
                                <a:lnTo>
                                  <a:pt x="758" y="321"/>
                                </a:lnTo>
                                <a:lnTo>
                                  <a:pt x="739" y="323"/>
                                </a:lnTo>
                                <a:lnTo>
                                  <a:pt x="741" y="342"/>
                                </a:lnTo>
                                <a:lnTo>
                                  <a:pt x="741" y="370"/>
                                </a:lnTo>
                                <a:lnTo>
                                  <a:pt x="741" y="397"/>
                                </a:lnTo>
                                <a:lnTo>
                                  <a:pt x="744" y="422"/>
                                </a:lnTo>
                                <a:lnTo>
                                  <a:pt x="744" y="450"/>
                                </a:lnTo>
                                <a:lnTo>
                                  <a:pt x="744" y="477"/>
                                </a:lnTo>
                                <a:lnTo>
                                  <a:pt x="746" y="477"/>
                                </a:lnTo>
                                <a:lnTo>
                                  <a:pt x="746" y="505"/>
                                </a:lnTo>
                                <a:lnTo>
                                  <a:pt x="746" y="507"/>
                                </a:lnTo>
                                <a:lnTo>
                                  <a:pt x="748" y="530"/>
                                </a:lnTo>
                                <a:lnTo>
                                  <a:pt x="748" y="558"/>
                                </a:lnTo>
                                <a:lnTo>
                                  <a:pt x="748" y="585"/>
                                </a:lnTo>
                                <a:lnTo>
                                  <a:pt x="750" y="610"/>
                                </a:lnTo>
                                <a:lnTo>
                                  <a:pt x="750" y="638"/>
                                </a:lnTo>
                                <a:lnTo>
                                  <a:pt x="750" y="665"/>
                                </a:lnTo>
                                <a:lnTo>
                                  <a:pt x="752" y="693"/>
                                </a:lnTo>
                                <a:lnTo>
                                  <a:pt x="752" y="720"/>
                                </a:lnTo>
                                <a:lnTo>
                                  <a:pt x="752" y="746"/>
                                </a:lnTo>
                                <a:lnTo>
                                  <a:pt x="752" y="773"/>
                                </a:lnTo>
                                <a:lnTo>
                                  <a:pt x="754" y="801"/>
                                </a:lnTo>
                                <a:lnTo>
                                  <a:pt x="754" y="828"/>
                                </a:lnTo>
                                <a:lnTo>
                                  <a:pt x="754" y="853"/>
                                </a:lnTo>
                                <a:lnTo>
                                  <a:pt x="756" y="881"/>
                                </a:lnTo>
                                <a:lnTo>
                                  <a:pt x="756" y="908"/>
                                </a:lnTo>
                                <a:lnTo>
                                  <a:pt x="756" y="936"/>
                                </a:lnTo>
                                <a:lnTo>
                                  <a:pt x="758" y="961"/>
                                </a:lnTo>
                                <a:lnTo>
                                  <a:pt x="731" y="961"/>
                                </a:lnTo>
                                <a:lnTo>
                                  <a:pt x="703" y="963"/>
                                </a:lnTo>
                                <a:lnTo>
                                  <a:pt x="676" y="963"/>
                                </a:lnTo>
                                <a:lnTo>
                                  <a:pt x="655" y="963"/>
                                </a:lnTo>
                                <a:lnTo>
                                  <a:pt x="629" y="965"/>
                                </a:lnTo>
                                <a:lnTo>
                                  <a:pt x="602" y="965"/>
                                </a:lnTo>
                                <a:lnTo>
                                  <a:pt x="575" y="965"/>
                                </a:lnTo>
                                <a:lnTo>
                                  <a:pt x="547" y="965"/>
                                </a:lnTo>
                                <a:lnTo>
                                  <a:pt x="522" y="965"/>
                                </a:lnTo>
                                <a:lnTo>
                                  <a:pt x="494" y="965"/>
                                </a:lnTo>
                                <a:lnTo>
                                  <a:pt x="467" y="965"/>
                                </a:lnTo>
                                <a:lnTo>
                                  <a:pt x="439" y="967"/>
                                </a:lnTo>
                                <a:lnTo>
                                  <a:pt x="412" y="967"/>
                                </a:lnTo>
                                <a:lnTo>
                                  <a:pt x="387" y="967"/>
                                </a:lnTo>
                                <a:lnTo>
                                  <a:pt x="359" y="970"/>
                                </a:lnTo>
                                <a:lnTo>
                                  <a:pt x="332" y="970"/>
                                </a:lnTo>
                                <a:lnTo>
                                  <a:pt x="306" y="970"/>
                                </a:lnTo>
                                <a:lnTo>
                                  <a:pt x="304" y="970"/>
                                </a:lnTo>
                                <a:lnTo>
                                  <a:pt x="279" y="970"/>
                                </a:lnTo>
                                <a:lnTo>
                                  <a:pt x="251" y="970"/>
                                </a:lnTo>
                                <a:lnTo>
                                  <a:pt x="224" y="972"/>
                                </a:lnTo>
                                <a:lnTo>
                                  <a:pt x="199" y="972"/>
                                </a:lnTo>
                                <a:lnTo>
                                  <a:pt x="196" y="972"/>
                                </a:lnTo>
                                <a:lnTo>
                                  <a:pt x="171" y="972"/>
                                </a:lnTo>
                                <a:lnTo>
                                  <a:pt x="144" y="972"/>
                                </a:lnTo>
                                <a:lnTo>
                                  <a:pt x="116" y="972"/>
                                </a:lnTo>
                                <a:lnTo>
                                  <a:pt x="89" y="972"/>
                                </a:lnTo>
                                <a:lnTo>
                                  <a:pt x="63" y="974"/>
                                </a:lnTo>
                                <a:lnTo>
                                  <a:pt x="36" y="974"/>
                                </a:lnTo>
                                <a:lnTo>
                                  <a:pt x="11" y="974"/>
                                </a:lnTo>
                                <a:lnTo>
                                  <a:pt x="9" y="946"/>
                                </a:lnTo>
                                <a:lnTo>
                                  <a:pt x="9" y="919"/>
                                </a:lnTo>
                                <a:lnTo>
                                  <a:pt x="9" y="893"/>
                                </a:lnTo>
                                <a:lnTo>
                                  <a:pt x="9" y="866"/>
                                </a:lnTo>
                                <a:lnTo>
                                  <a:pt x="6" y="839"/>
                                </a:lnTo>
                                <a:lnTo>
                                  <a:pt x="6" y="811"/>
                                </a:lnTo>
                                <a:lnTo>
                                  <a:pt x="6" y="784"/>
                                </a:lnTo>
                                <a:lnTo>
                                  <a:pt x="6" y="756"/>
                                </a:lnTo>
                                <a:lnTo>
                                  <a:pt x="6" y="750"/>
                                </a:lnTo>
                                <a:lnTo>
                                  <a:pt x="6" y="731"/>
                                </a:lnTo>
                                <a:lnTo>
                                  <a:pt x="6" y="729"/>
                                </a:lnTo>
                                <a:lnTo>
                                  <a:pt x="6" y="703"/>
                                </a:lnTo>
                                <a:lnTo>
                                  <a:pt x="4" y="676"/>
                                </a:lnTo>
                                <a:lnTo>
                                  <a:pt x="4" y="648"/>
                                </a:lnTo>
                                <a:lnTo>
                                  <a:pt x="4" y="621"/>
                                </a:lnTo>
                                <a:lnTo>
                                  <a:pt x="4" y="593"/>
                                </a:lnTo>
                                <a:lnTo>
                                  <a:pt x="4" y="568"/>
                                </a:lnTo>
                                <a:lnTo>
                                  <a:pt x="2" y="541"/>
                                </a:lnTo>
                                <a:lnTo>
                                  <a:pt x="2" y="520"/>
                                </a:lnTo>
                                <a:lnTo>
                                  <a:pt x="2" y="513"/>
                                </a:lnTo>
                                <a:lnTo>
                                  <a:pt x="2" y="488"/>
                                </a:lnTo>
                                <a:lnTo>
                                  <a:pt x="2" y="460"/>
                                </a:lnTo>
                                <a:lnTo>
                                  <a:pt x="2" y="433"/>
                                </a:lnTo>
                                <a:lnTo>
                                  <a:pt x="2" y="405"/>
                                </a:lnTo>
                                <a:lnTo>
                                  <a:pt x="0" y="380"/>
                                </a:lnTo>
                                <a:lnTo>
                                  <a:pt x="0" y="378"/>
                                </a:lnTo>
                                <a:lnTo>
                                  <a:pt x="0" y="353"/>
                                </a:lnTo>
                                <a:lnTo>
                                  <a:pt x="0" y="336"/>
                                </a:lnTo>
                                <a:lnTo>
                                  <a:pt x="2" y="336"/>
                                </a:lnTo>
                                <a:lnTo>
                                  <a:pt x="4" y="336"/>
                                </a:lnTo>
                                <a:lnTo>
                                  <a:pt x="4" y="310"/>
                                </a:lnTo>
                                <a:lnTo>
                                  <a:pt x="4" y="308"/>
                                </a:lnTo>
                                <a:lnTo>
                                  <a:pt x="4" y="287"/>
                                </a:lnTo>
                                <a:lnTo>
                                  <a:pt x="4" y="283"/>
                                </a:lnTo>
                                <a:lnTo>
                                  <a:pt x="4" y="255"/>
                                </a:lnTo>
                                <a:lnTo>
                                  <a:pt x="4" y="228"/>
                                </a:lnTo>
                                <a:lnTo>
                                  <a:pt x="4" y="201"/>
                                </a:lnTo>
                                <a:lnTo>
                                  <a:pt x="2" y="173"/>
                                </a:lnTo>
                                <a:lnTo>
                                  <a:pt x="2" y="148"/>
                                </a:lnTo>
                                <a:lnTo>
                                  <a:pt x="2" y="120"/>
                                </a:lnTo>
                                <a:lnTo>
                                  <a:pt x="2" y="93"/>
                                </a:lnTo>
                                <a:lnTo>
                                  <a:pt x="2" y="65"/>
                                </a:lnTo>
                                <a:lnTo>
                                  <a:pt x="2" y="40"/>
                                </a:lnTo>
                                <a:lnTo>
                                  <a:pt x="2" y="12"/>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22" name="Freeform 515"/>
                        <wps:cNvSpPr>
                          <a:spLocks/>
                        </wps:cNvSpPr>
                        <wps:spPr bwMode="auto">
                          <a:xfrm>
                            <a:off x="2654300" y="3014910"/>
                            <a:ext cx="415900" cy="480102"/>
                          </a:xfrm>
                          <a:custGeom>
                            <a:avLst/>
                            <a:gdLst>
                              <a:gd name="T0" fmla="*/ 1270 w 655"/>
                              <a:gd name="T1" fmla="*/ 5715 h 756"/>
                              <a:gd name="T2" fmla="*/ 52705 w 655"/>
                              <a:gd name="T3" fmla="*/ 5715 h 756"/>
                              <a:gd name="T4" fmla="*/ 68580 w 655"/>
                              <a:gd name="T5" fmla="*/ 3810 h 756"/>
                              <a:gd name="T6" fmla="*/ 103505 w 655"/>
                              <a:gd name="T7" fmla="*/ 3810 h 756"/>
                              <a:gd name="T8" fmla="*/ 118110 w 655"/>
                              <a:gd name="T9" fmla="*/ 2540 h 756"/>
                              <a:gd name="T10" fmla="*/ 168910 w 655"/>
                              <a:gd name="T11" fmla="*/ 1270 h 756"/>
                              <a:gd name="T12" fmla="*/ 206375 w 655"/>
                              <a:gd name="T13" fmla="*/ 1270 h 756"/>
                              <a:gd name="T14" fmla="*/ 254635 w 655"/>
                              <a:gd name="T15" fmla="*/ 0 h 756"/>
                              <a:gd name="T16" fmla="*/ 306070 w 655"/>
                              <a:gd name="T17" fmla="*/ 0 h 756"/>
                              <a:gd name="T18" fmla="*/ 307340 w 655"/>
                              <a:gd name="T19" fmla="*/ 33655 h 756"/>
                              <a:gd name="T20" fmla="*/ 307340 w 655"/>
                              <a:gd name="T21" fmla="*/ 50800 h 756"/>
                              <a:gd name="T22" fmla="*/ 324485 w 655"/>
                              <a:gd name="T23" fmla="*/ 50800 h 756"/>
                              <a:gd name="T24" fmla="*/ 375920 w 655"/>
                              <a:gd name="T25" fmla="*/ 50800 h 756"/>
                              <a:gd name="T26" fmla="*/ 410210 w 655"/>
                              <a:gd name="T27" fmla="*/ 49530 h 756"/>
                              <a:gd name="T28" fmla="*/ 410210 w 655"/>
                              <a:gd name="T29" fmla="*/ 67310 h 756"/>
                              <a:gd name="T30" fmla="*/ 410210 w 655"/>
                              <a:gd name="T31" fmla="*/ 84455 h 756"/>
                              <a:gd name="T32" fmla="*/ 410210 w 655"/>
                              <a:gd name="T33" fmla="*/ 102235 h 756"/>
                              <a:gd name="T34" fmla="*/ 412115 w 655"/>
                              <a:gd name="T35" fmla="*/ 135890 h 756"/>
                              <a:gd name="T36" fmla="*/ 412115 w 655"/>
                              <a:gd name="T37" fmla="*/ 153035 h 756"/>
                              <a:gd name="T38" fmla="*/ 412115 w 655"/>
                              <a:gd name="T39" fmla="*/ 170180 h 756"/>
                              <a:gd name="T40" fmla="*/ 412115 w 655"/>
                              <a:gd name="T41" fmla="*/ 187960 h 756"/>
                              <a:gd name="T42" fmla="*/ 413385 w 655"/>
                              <a:gd name="T43" fmla="*/ 203835 h 756"/>
                              <a:gd name="T44" fmla="*/ 413385 w 655"/>
                              <a:gd name="T45" fmla="*/ 237490 h 756"/>
                              <a:gd name="T46" fmla="*/ 413385 w 655"/>
                              <a:gd name="T47" fmla="*/ 255270 h 756"/>
                              <a:gd name="T48" fmla="*/ 413385 w 655"/>
                              <a:gd name="T49" fmla="*/ 272415 h 756"/>
                              <a:gd name="T50" fmla="*/ 414655 w 655"/>
                              <a:gd name="T51" fmla="*/ 289560 h 756"/>
                              <a:gd name="T52" fmla="*/ 414655 w 655"/>
                              <a:gd name="T53" fmla="*/ 307340 h 756"/>
                              <a:gd name="T54" fmla="*/ 414655 w 655"/>
                              <a:gd name="T55" fmla="*/ 340995 h 756"/>
                              <a:gd name="T56" fmla="*/ 414655 w 655"/>
                              <a:gd name="T57" fmla="*/ 358140 h 756"/>
                              <a:gd name="T58" fmla="*/ 415925 w 655"/>
                              <a:gd name="T59" fmla="*/ 393065 h 756"/>
                              <a:gd name="T60" fmla="*/ 415925 w 655"/>
                              <a:gd name="T61" fmla="*/ 410845 h 756"/>
                              <a:gd name="T62" fmla="*/ 415925 w 655"/>
                              <a:gd name="T63" fmla="*/ 461645 h 756"/>
                              <a:gd name="T64" fmla="*/ 415925 w 655"/>
                              <a:gd name="T65" fmla="*/ 478790 h 756"/>
                              <a:gd name="T66" fmla="*/ 366395 w 655"/>
                              <a:gd name="T67" fmla="*/ 478790 h 756"/>
                              <a:gd name="T68" fmla="*/ 315595 w 655"/>
                              <a:gd name="T69" fmla="*/ 480060 h 756"/>
                              <a:gd name="T70" fmla="*/ 264160 w 655"/>
                              <a:gd name="T71" fmla="*/ 478790 h 756"/>
                              <a:gd name="T72" fmla="*/ 213360 w 655"/>
                              <a:gd name="T73" fmla="*/ 478790 h 756"/>
                              <a:gd name="T74" fmla="*/ 179705 w 655"/>
                              <a:gd name="T75" fmla="*/ 461645 h 756"/>
                              <a:gd name="T76" fmla="*/ 128905 w 655"/>
                              <a:gd name="T77" fmla="*/ 460375 h 756"/>
                              <a:gd name="T78" fmla="*/ 108585 w 655"/>
                              <a:gd name="T79" fmla="*/ 426720 h 756"/>
                              <a:gd name="T80" fmla="*/ 73660 w 655"/>
                              <a:gd name="T81" fmla="*/ 410845 h 756"/>
                              <a:gd name="T82" fmla="*/ 22860 w 655"/>
                              <a:gd name="T83" fmla="*/ 410845 h 756"/>
                              <a:gd name="T84" fmla="*/ 22860 w 655"/>
                              <a:gd name="T85" fmla="*/ 359410 h 756"/>
                              <a:gd name="T86" fmla="*/ 21590 w 655"/>
                              <a:gd name="T87" fmla="*/ 324485 h 756"/>
                              <a:gd name="T88" fmla="*/ 22860 w 655"/>
                              <a:gd name="T89" fmla="*/ 308610 h 756"/>
                              <a:gd name="T90" fmla="*/ 2540 w 655"/>
                              <a:gd name="T91" fmla="*/ 274955 h 756"/>
                              <a:gd name="T92" fmla="*/ 2540 w 655"/>
                              <a:gd name="T93" fmla="*/ 240030 h 756"/>
                              <a:gd name="T94" fmla="*/ 1270 w 655"/>
                              <a:gd name="T95" fmla="*/ 234950 h 756"/>
                              <a:gd name="T96" fmla="*/ 1270 w 655"/>
                              <a:gd name="T97" fmla="*/ 205105 h 756"/>
                              <a:gd name="T98" fmla="*/ 1270 w 655"/>
                              <a:gd name="T99" fmla="*/ 187960 h 756"/>
                              <a:gd name="T100" fmla="*/ 0 w 655"/>
                              <a:gd name="T101" fmla="*/ 138430 h 756"/>
                              <a:gd name="T102" fmla="*/ 1270 w 655"/>
                              <a:gd name="T103" fmla="*/ 126365 h 756"/>
                              <a:gd name="T104" fmla="*/ 2540 w 655"/>
                              <a:gd name="T105" fmla="*/ 108585 h 756"/>
                              <a:gd name="T106" fmla="*/ 1270 w 655"/>
                              <a:gd name="T107" fmla="*/ 73660 h 756"/>
                              <a:gd name="T108" fmla="*/ 1270 w 655"/>
                              <a:gd name="T109" fmla="*/ 40640 h 75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655" h="756">
                                <a:moveTo>
                                  <a:pt x="2" y="9"/>
                                </a:moveTo>
                                <a:lnTo>
                                  <a:pt x="2" y="9"/>
                                </a:lnTo>
                                <a:lnTo>
                                  <a:pt x="28" y="9"/>
                                </a:lnTo>
                                <a:lnTo>
                                  <a:pt x="55" y="9"/>
                                </a:lnTo>
                                <a:lnTo>
                                  <a:pt x="83" y="9"/>
                                </a:lnTo>
                                <a:lnTo>
                                  <a:pt x="108" y="9"/>
                                </a:lnTo>
                                <a:lnTo>
                                  <a:pt x="108" y="6"/>
                                </a:lnTo>
                                <a:lnTo>
                                  <a:pt x="135" y="6"/>
                                </a:lnTo>
                                <a:lnTo>
                                  <a:pt x="148" y="6"/>
                                </a:lnTo>
                                <a:lnTo>
                                  <a:pt x="163" y="6"/>
                                </a:lnTo>
                                <a:lnTo>
                                  <a:pt x="186" y="4"/>
                                </a:lnTo>
                                <a:lnTo>
                                  <a:pt x="214" y="4"/>
                                </a:lnTo>
                                <a:lnTo>
                                  <a:pt x="241" y="4"/>
                                </a:lnTo>
                                <a:lnTo>
                                  <a:pt x="266" y="2"/>
                                </a:lnTo>
                                <a:lnTo>
                                  <a:pt x="294" y="2"/>
                                </a:lnTo>
                                <a:lnTo>
                                  <a:pt x="321" y="2"/>
                                </a:lnTo>
                                <a:lnTo>
                                  <a:pt x="325" y="2"/>
                                </a:lnTo>
                                <a:lnTo>
                                  <a:pt x="349" y="2"/>
                                </a:lnTo>
                                <a:lnTo>
                                  <a:pt x="374" y="2"/>
                                </a:lnTo>
                                <a:lnTo>
                                  <a:pt x="401" y="0"/>
                                </a:lnTo>
                                <a:lnTo>
                                  <a:pt x="429" y="0"/>
                                </a:lnTo>
                                <a:lnTo>
                                  <a:pt x="456" y="0"/>
                                </a:lnTo>
                                <a:lnTo>
                                  <a:pt x="482" y="0"/>
                                </a:lnTo>
                                <a:lnTo>
                                  <a:pt x="484" y="28"/>
                                </a:lnTo>
                                <a:lnTo>
                                  <a:pt x="484" y="53"/>
                                </a:lnTo>
                                <a:lnTo>
                                  <a:pt x="484" y="55"/>
                                </a:lnTo>
                                <a:lnTo>
                                  <a:pt x="484" y="80"/>
                                </a:lnTo>
                                <a:lnTo>
                                  <a:pt x="484" y="83"/>
                                </a:lnTo>
                                <a:lnTo>
                                  <a:pt x="503" y="80"/>
                                </a:lnTo>
                                <a:lnTo>
                                  <a:pt x="511" y="80"/>
                                </a:lnTo>
                                <a:lnTo>
                                  <a:pt x="539" y="80"/>
                                </a:lnTo>
                                <a:lnTo>
                                  <a:pt x="564" y="80"/>
                                </a:lnTo>
                                <a:lnTo>
                                  <a:pt x="592" y="80"/>
                                </a:lnTo>
                                <a:lnTo>
                                  <a:pt x="619" y="80"/>
                                </a:lnTo>
                                <a:lnTo>
                                  <a:pt x="646" y="78"/>
                                </a:lnTo>
                                <a:lnTo>
                                  <a:pt x="646" y="106"/>
                                </a:lnTo>
                                <a:lnTo>
                                  <a:pt x="646" y="133"/>
                                </a:lnTo>
                                <a:lnTo>
                                  <a:pt x="646" y="137"/>
                                </a:lnTo>
                                <a:lnTo>
                                  <a:pt x="646" y="161"/>
                                </a:lnTo>
                                <a:lnTo>
                                  <a:pt x="646" y="186"/>
                                </a:lnTo>
                                <a:lnTo>
                                  <a:pt x="649" y="211"/>
                                </a:lnTo>
                                <a:lnTo>
                                  <a:pt x="649" y="214"/>
                                </a:lnTo>
                                <a:lnTo>
                                  <a:pt x="649" y="239"/>
                                </a:lnTo>
                                <a:lnTo>
                                  <a:pt x="649" y="241"/>
                                </a:lnTo>
                                <a:lnTo>
                                  <a:pt x="649" y="266"/>
                                </a:lnTo>
                                <a:lnTo>
                                  <a:pt x="649" y="268"/>
                                </a:lnTo>
                                <a:lnTo>
                                  <a:pt x="649" y="294"/>
                                </a:lnTo>
                                <a:lnTo>
                                  <a:pt x="649" y="296"/>
                                </a:lnTo>
                                <a:lnTo>
                                  <a:pt x="651" y="321"/>
                                </a:lnTo>
                                <a:lnTo>
                                  <a:pt x="651" y="349"/>
                                </a:lnTo>
                                <a:lnTo>
                                  <a:pt x="651" y="370"/>
                                </a:lnTo>
                                <a:lnTo>
                                  <a:pt x="651" y="374"/>
                                </a:lnTo>
                                <a:lnTo>
                                  <a:pt x="651" y="376"/>
                                </a:lnTo>
                                <a:lnTo>
                                  <a:pt x="651" y="402"/>
                                </a:lnTo>
                                <a:lnTo>
                                  <a:pt x="651" y="404"/>
                                </a:lnTo>
                                <a:lnTo>
                                  <a:pt x="651" y="427"/>
                                </a:lnTo>
                                <a:lnTo>
                                  <a:pt x="651" y="429"/>
                                </a:lnTo>
                                <a:lnTo>
                                  <a:pt x="651" y="431"/>
                                </a:lnTo>
                                <a:lnTo>
                                  <a:pt x="653" y="456"/>
                                </a:lnTo>
                                <a:lnTo>
                                  <a:pt x="653" y="484"/>
                                </a:lnTo>
                                <a:lnTo>
                                  <a:pt x="653" y="511"/>
                                </a:lnTo>
                                <a:lnTo>
                                  <a:pt x="653" y="537"/>
                                </a:lnTo>
                                <a:lnTo>
                                  <a:pt x="653" y="539"/>
                                </a:lnTo>
                                <a:lnTo>
                                  <a:pt x="653" y="564"/>
                                </a:lnTo>
                                <a:lnTo>
                                  <a:pt x="655" y="592"/>
                                </a:lnTo>
                                <a:lnTo>
                                  <a:pt x="655" y="619"/>
                                </a:lnTo>
                                <a:lnTo>
                                  <a:pt x="655" y="645"/>
                                </a:lnTo>
                                <a:lnTo>
                                  <a:pt x="655" y="647"/>
                                </a:lnTo>
                                <a:lnTo>
                                  <a:pt x="655" y="672"/>
                                </a:lnTo>
                                <a:lnTo>
                                  <a:pt x="655" y="699"/>
                                </a:lnTo>
                                <a:lnTo>
                                  <a:pt x="655" y="727"/>
                                </a:lnTo>
                                <a:lnTo>
                                  <a:pt x="655" y="752"/>
                                </a:lnTo>
                                <a:lnTo>
                                  <a:pt x="655" y="754"/>
                                </a:lnTo>
                                <a:lnTo>
                                  <a:pt x="630" y="754"/>
                                </a:lnTo>
                                <a:lnTo>
                                  <a:pt x="602" y="754"/>
                                </a:lnTo>
                                <a:lnTo>
                                  <a:pt x="577" y="754"/>
                                </a:lnTo>
                                <a:lnTo>
                                  <a:pt x="549" y="754"/>
                                </a:lnTo>
                                <a:lnTo>
                                  <a:pt x="524" y="756"/>
                                </a:lnTo>
                                <a:lnTo>
                                  <a:pt x="497" y="756"/>
                                </a:lnTo>
                                <a:lnTo>
                                  <a:pt x="471" y="754"/>
                                </a:lnTo>
                                <a:lnTo>
                                  <a:pt x="444" y="756"/>
                                </a:lnTo>
                                <a:lnTo>
                                  <a:pt x="416" y="754"/>
                                </a:lnTo>
                                <a:lnTo>
                                  <a:pt x="391" y="754"/>
                                </a:lnTo>
                                <a:lnTo>
                                  <a:pt x="363" y="754"/>
                                </a:lnTo>
                                <a:lnTo>
                                  <a:pt x="336" y="754"/>
                                </a:lnTo>
                                <a:lnTo>
                                  <a:pt x="311" y="754"/>
                                </a:lnTo>
                                <a:lnTo>
                                  <a:pt x="283" y="752"/>
                                </a:lnTo>
                                <a:lnTo>
                                  <a:pt x="283" y="727"/>
                                </a:lnTo>
                                <a:lnTo>
                                  <a:pt x="256" y="727"/>
                                </a:lnTo>
                                <a:lnTo>
                                  <a:pt x="228" y="727"/>
                                </a:lnTo>
                                <a:lnTo>
                                  <a:pt x="203" y="725"/>
                                </a:lnTo>
                                <a:lnTo>
                                  <a:pt x="171" y="727"/>
                                </a:lnTo>
                                <a:lnTo>
                                  <a:pt x="171" y="699"/>
                                </a:lnTo>
                                <a:lnTo>
                                  <a:pt x="171" y="672"/>
                                </a:lnTo>
                                <a:lnTo>
                                  <a:pt x="171" y="647"/>
                                </a:lnTo>
                                <a:lnTo>
                                  <a:pt x="144" y="647"/>
                                </a:lnTo>
                                <a:lnTo>
                                  <a:pt x="116" y="647"/>
                                </a:lnTo>
                                <a:lnTo>
                                  <a:pt x="91" y="647"/>
                                </a:lnTo>
                                <a:lnTo>
                                  <a:pt x="64" y="647"/>
                                </a:lnTo>
                                <a:lnTo>
                                  <a:pt x="36" y="647"/>
                                </a:lnTo>
                                <a:lnTo>
                                  <a:pt x="36" y="619"/>
                                </a:lnTo>
                                <a:lnTo>
                                  <a:pt x="36" y="594"/>
                                </a:lnTo>
                                <a:lnTo>
                                  <a:pt x="36" y="566"/>
                                </a:lnTo>
                                <a:lnTo>
                                  <a:pt x="34" y="539"/>
                                </a:lnTo>
                                <a:lnTo>
                                  <a:pt x="34" y="511"/>
                                </a:lnTo>
                                <a:lnTo>
                                  <a:pt x="36" y="511"/>
                                </a:lnTo>
                                <a:lnTo>
                                  <a:pt x="36" y="486"/>
                                </a:lnTo>
                                <a:lnTo>
                                  <a:pt x="36" y="459"/>
                                </a:lnTo>
                                <a:lnTo>
                                  <a:pt x="36" y="431"/>
                                </a:lnTo>
                                <a:lnTo>
                                  <a:pt x="4" y="433"/>
                                </a:lnTo>
                                <a:lnTo>
                                  <a:pt x="4" y="406"/>
                                </a:lnTo>
                                <a:lnTo>
                                  <a:pt x="4" y="378"/>
                                </a:lnTo>
                                <a:lnTo>
                                  <a:pt x="2" y="372"/>
                                </a:lnTo>
                                <a:lnTo>
                                  <a:pt x="2" y="370"/>
                                </a:lnTo>
                                <a:lnTo>
                                  <a:pt x="2" y="351"/>
                                </a:lnTo>
                                <a:lnTo>
                                  <a:pt x="2" y="323"/>
                                </a:lnTo>
                                <a:lnTo>
                                  <a:pt x="2" y="298"/>
                                </a:lnTo>
                                <a:lnTo>
                                  <a:pt x="2" y="296"/>
                                </a:lnTo>
                                <a:lnTo>
                                  <a:pt x="2" y="271"/>
                                </a:lnTo>
                                <a:lnTo>
                                  <a:pt x="0" y="243"/>
                                </a:lnTo>
                                <a:lnTo>
                                  <a:pt x="0" y="218"/>
                                </a:lnTo>
                                <a:lnTo>
                                  <a:pt x="0" y="216"/>
                                </a:lnTo>
                                <a:lnTo>
                                  <a:pt x="0" y="199"/>
                                </a:lnTo>
                                <a:lnTo>
                                  <a:pt x="2" y="199"/>
                                </a:lnTo>
                                <a:lnTo>
                                  <a:pt x="4" y="199"/>
                                </a:lnTo>
                                <a:lnTo>
                                  <a:pt x="4" y="171"/>
                                </a:lnTo>
                                <a:lnTo>
                                  <a:pt x="4" y="144"/>
                                </a:lnTo>
                                <a:lnTo>
                                  <a:pt x="4" y="140"/>
                                </a:lnTo>
                                <a:lnTo>
                                  <a:pt x="2" y="116"/>
                                </a:lnTo>
                                <a:lnTo>
                                  <a:pt x="2" y="91"/>
                                </a:lnTo>
                                <a:lnTo>
                                  <a:pt x="2" y="64"/>
                                </a:lnTo>
                                <a:lnTo>
                                  <a:pt x="2" y="36"/>
                                </a:lnTo>
                                <a:lnTo>
                                  <a:pt x="2" y="9"/>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23" name="Freeform 516"/>
                        <wps:cNvSpPr>
                          <a:spLocks/>
                        </wps:cNvSpPr>
                        <wps:spPr bwMode="auto">
                          <a:xfrm>
                            <a:off x="1472500" y="3052411"/>
                            <a:ext cx="643900" cy="363901"/>
                          </a:xfrm>
                          <a:custGeom>
                            <a:avLst/>
                            <a:gdLst>
                              <a:gd name="T0" fmla="*/ 502920 w 1014"/>
                              <a:gd name="T1" fmla="*/ 120650 h 573"/>
                              <a:gd name="T2" fmla="*/ 642620 w 1014"/>
                              <a:gd name="T3" fmla="*/ 128905 h 573"/>
                              <a:gd name="T4" fmla="*/ 641350 w 1014"/>
                              <a:gd name="T5" fmla="*/ 146685 h 573"/>
                              <a:gd name="T6" fmla="*/ 638810 w 1014"/>
                              <a:gd name="T7" fmla="*/ 160020 h 573"/>
                              <a:gd name="T8" fmla="*/ 625475 w 1014"/>
                              <a:gd name="T9" fmla="*/ 165100 h 573"/>
                              <a:gd name="T10" fmla="*/ 608965 w 1014"/>
                              <a:gd name="T11" fmla="*/ 163830 h 573"/>
                              <a:gd name="T12" fmla="*/ 594360 w 1014"/>
                              <a:gd name="T13" fmla="*/ 160020 h 573"/>
                              <a:gd name="T14" fmla="*/ 578485 w 1014"/>
                              <a:gd name="T15" fmla="*/ 162560 h 573"/>
                              <a:gd name="T16" fmla="*/ 563880 w 1014"/>
                              <a:gd name="T17" fmla="*/ 167640 h 573"/>
                              <a:gd name="T18" fmla="*/ 548640 w 1014"/>
                              <a:gd name="T19" fmla="*/ 175895 h 573"/>
                              <a:gd name="T20" fmla="*/ 535305 w 1014"/>
                              <a:gd name="T21" fmla="*/ 177165 h 573"/>
                              <a:gd name="T22" fmla="*/ 519430 w 1014"/>
                              <a:gd name="T23" fmla="*/ 181610 h 573"/>
                              <a:gd name="T24" fmla="*/ 512445 w 1014"/>
                              <a:gd name="T25" fmla="*/ 190500 h 573"/>
                              <a:gd name="T26" fmla="*/ 499110 w 1014"/>
                              <a:gd name="T27" fmla="*/ 194945 h 573"/>
                              <a:gd name="T28" fmla="*/ 488315 w 1014"/>
                              <a:gd name="T29" fmla="*/ 197485 h 573"/>
                              <a:gd name="T30" fmla="*/ 480695 w 1014"/>
                              <a:gd name="T31" fmla="*/ 209550 h 573"/>
                              <a:gd name="T32" fmla="*/ 474980 w 1014"/>
                              <a:gd name="T33" fmla="*/ 222885 h 573"/>
                              <a:gd name="T34" fmla="*/ 468630 w 1014"/>
                              <a:gd name="T35" fmla="*/ 237490 h 573"/>
                              <a:gd name="T36" fmla="*/ 466725 w 1014"/>
                              <a:gd name="T37" fmla="*/ 250825 h 573"/>
                              <a:gd name="T38" fmla="*/ 453390 w 1014"/>
                              <a:gd name="T39" fmla="*/ 257810 h 573"/>
                              <a:gd name="T40" fmla="*/ 441325 w 1014"/>
                              <a:gd name="T41" fmla="*/ 266065 h 573"/>
                              <a:gd name="T42" fmla="*/ 436245 w 1014"/>
                              <a:gd name="T43" fmla="*/ 278130 h 573"/>
                              <a:gd name="T44" fmla="*/ 436245 w 1014"/>
                              <a:gd name="T45" fmla="*/ 295275 h 573"/>
                              <a:gd name="T46" fmla="*/ 432435 w 1014"/>
                              <a:gd name="T47" fmla="*/ 309880 h 573"/>
                              <a:gd name="T48" fmla="*/ 422910 w 1014"/>
                              <a:gd name="T49" fmla="*/ 320675 h 573"/>
                              <a:gd name="T50" fmla="*/ 407670 w 1014"/>
                              <a:gd name="T51" fmla="*/ 330200 h 573"/>
                              <a:gd name="T52" fmla="*/ 394335 w 1014"/>
                              <a:gd name="T53" fmla="*/ 334010 h 573"/>
                              <a:gd name="T54" fmla="*/ 381000 w 1014"/>
                              <a:gd name="T55" fmla="*/ 338455 h 573"/>
                              <a:gd name="T56" fmla="*/ 363855 w 1014"/>
                              <a:gd name="T57" fmla="*/ 346075 h 573"/>
                              <a:gd name="T58" fmla="*/ 356870 w 1014"/>
                              <a:gd name="T59" fmla="*/ 358140 h 573"/>
                              <a:gd name="T60" fmla="*/ 347345 w 1014"/>
                              <a:gd name="T61" fmla="*/ 354330 h 573"/>
                              <a:gd name="T62" fmla="*/ 344805 w 1014"/>
                              <a:gd name="T63" fmla="*/ 359410 h 573"/>
                              <a:gd name="T64" fmla="*/ 335280 w 1014"/>
                              <a:gd name="T65" fmla="*/ 359410 h 573"/>
                              <a:gd name="T66" fmla="*/ 325120 w 1014"/>
                              <a:gd name="T67" fmla="*/ 359410 h 573"/>
                              <a:gd name="T68" fmla="*/ 311150 w 1014"/>
                              <a:gd name="T69" fmla="*/ 358140 h 573"/>
                              <a:gd name="T70" fmla="*/ 295275 w 1014"/>
                              <a:gd name="T71" fmla="*/ 363855 h 573"/>
                              <a:gd name="T72" fmla="*/ 280670 w 1014"/>
                              <a:gd name="T73" fmla="*/ 361315 h 573"/>
                              <a:gd name="T74" fmla="*/ 274955 w 1014"/>
                              <a:gd name="T75" fmla="*/ 351790 h 573"/>
                              <a:gd name="T76" fmla="*/ 279400 w 1014"/>
                              <a:gd name="T77" fmla="*/ 338455 h 573"/>
                              <a:gd name="T78" fmla="*/ 272415 w 1014"/>
                              <a:gd name="T79" fmla="*/ 328930 h 573"/>
                              <a:gd name="T80" fmla="*/ 264795 w 1014"/>
                              <a:gd name="T81" fmla="*/ 321945 h 573"/>
                              <a:gd name="T82" fmla="*/ 269875 w 1014"/>
                              <a:gd name="T83" fmla="*/ 318135 h 573"/>
                              <a:gd name="T84" fmla="*/ 276860 w 1014"/>
                              <a:gd name="T85" fmla="*/ 307340 h 573"/>
                              <a:gd name="T86" fmla="*/ 268605 w 1014"/>
                              <a:gd name="T87" fmla="*/ 304800 h 573"/>
                              <a:gd name="T88" fmla="*/ 256540 w 1014"/>
                              <a:gd name="T89" fmla="*/ 308610 h 573"/>
                              <a:gd name="T90" fmla="*/ 247015 w 1014"/>
                              <a:gd name="T91" fmla="*/ 303530 h 573"/>
                              <a:gd name="T92" fmla="*/ 232410 w 1014"/>
                              <a:gd name="T93" fmla="*/ 299085 h 573"/>
                              <a:gd name="T94" fmla="*/ 229870 w 1014"/>
                              <a:gd name="T95" fmla="*/ 290195 h 573"/>
                              <a:gd name="T96" fmla="*/ 221615 w 1014"/>
                              <a:gd name="T97" fmla="*/ 283210 h 573"/>
                              <a:gd name="T98" fmla="*/ 212090 w 1014"/>
                              <a:gd name="T99" fmla="*/ 279400 h 573"/>
                              <a:gd name="T100" fmla="*/ 212090 w 1014"/>
                              <a:gd name="T101" fmla="*/ 268605 h 573"/>
                              <a:gd name="T102" fmla="*/ 214630 w 1014"/>
                              <a:gd name="T103" fmla="*/ 256540 h 573"/>
                              <a:gd name="T104" fmla="*/ 215900 w 1014"/>
                              <a:gd name="T105" fmla="*/ 243205 h 573"/>
                              <a:gd name="T106" fmla="*/ 197485 w 1014"/>
                              <a:gd name="T107" fmla="*/ 244475 h 573"/>
                              <a:gd name="T108" fmla="*/ 187960 w 1014"/>
                              <a:gd name="T109" fmla="*/ 236220 h 573"/>
                              <a:gd name="T110" fmla="*/ 189230 w 1014"/>
                              <a:gd name="T111" fmla="*/ 227965 h 573"/>
                              <a:gd name="T112" fmla="*/ 194945 w 1014"/>
                              <a:gd name="T113" fmla="*/ 217805 h 573"/>
                              <a:gd name="T114" fmla="*/ 53975 w 1014"/>
                              <a:gd name="T115" fmla="*/ 212090 h 573"/>
                              <a:gd name="T116" fmla="*/ 3175 w 1014"/>
                              <a:gd name="T117" fmla="*/ 108585 h 573"/>
                              <a:gd name="T118" fmla="*/ 38100 w 1014"/>
                              <a:gd name="T119" fmla="*/ 3175 h 573"/>
                              <a:gd name="T120" fmla="*/ 163830 w 1014"/>
                              <a:gd name="T121" fmla="*/ 6985 h 573"/>
                              <a:gd name="T122" fmla="*/ 316865 w 1014"/>
                              <a:gd name="T123" fmla="*/ 12065 h 573"/>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1014" h="573">
                                <a:moveTo>
                                  <a:pt x="662" y="26"/>
                                </a:moveTo>
                                <a:lnTo>
                                  <a:pt x="659" y="53"/>
                                </a:lnTo>
                                <a:lnTo>
                                  <a:pt x="659" y="78"/>
                                </a:lnTo>
                                <a:lnTo>
                                  <a:pt x="659" y="106"/>
                                </a:lnTo>
                                <a:lnTo>
                                  <a:pt x="659" y="133"/>
                                </a:lnTo>
                                <a:lnTo>
                                  <a:pt x="657" y="159"/>
                                </a:lnTo>
                                <a:lnTo>
                                  <a:pt x="657" y="186"/>
                                </a:lnTo>
                                <a:lnTo>
                                  <a:pt x="685" y="186"/>
                                </a:lnTo>
                                <a:lnTo>
                                  <a:pt x="712" y="188"/>
                                </a:lnTo>
                                <a:lnTo>
                                  <a:pt x="738" y="188"/>
                                </a:lnTo>
                                <a:lnTo>
                                  <a:pt x="765" y="188"/>
                                </a:lnTo>
                                <a:lnTo>
                                  <a:pt x="792" y="190"/>
                                </a:lnTo>
                                <a:lnTo>
                                  <a:pt x="820" y="190"/>
                                </a:lnTo>
                                <a:lnTo>
                                  <a:pt x="847" y="193"/>
                                </a:lnTo>
                                <a:lnTo>
                                  <a:pt x="875" y="193"/>
                                </a:lnTo>
                                <a:lnTo>
                                  <a:pt x="902" y="195"/>
                                </a:lnTo>
                                <a:lnTo>
                                  <a:pt x="932" y="197"/>
                                </a:lnTo>
                                <a:lnTo>
                                  <a:pt x="945" y="197"/>
                                </a:lnTo>
                                <a:lnTo>
                                  <a:pt x="957" y="197"/>
                                </a:lnTo>
                                <a:lnTo>
                                  <a:pt x="987" y="199"/>
                                </a:lnTo>
                                <a:lnTo>
                                  <a:pt x="1012" y="199"/>
                                </a:lnTo>
                                <a:lnTo>
                                  <a:pt x="1014" y="199"/>
                                </a:lnTo>
                                <a:lnTo>
                                  <a:pt x="1014" y="201"/>
                                </a:lnTo>
                                <a:lnTo>
                                  <a:pt x="1012" y="203"/>
                                </a:lnTo>
                                <a:lnTo>
                                  <a:pt x="1012" y="205"/>
                                </a:lnTo>
                                <a:lnTo>
                                  <a:pt x="1012" y="207"/>
                                </a:lnTo>
                                <a:lnTo>
                                  <a:pt x="1012" y="209"/>
                                </a:lnTo>
                                <a:lnTo>
                                  <a:pt x="1012" y="212"/>
                                </a:lnTo>
                                <a:lnTo>
                                  <a:pt x="1012" y="214"/>
                                </a:lnTo>
                                <a:lnTo>
                                  <a:pt x="1010" y="216"/>
                                </a:lnTo>
                                <a:lnTo>
                                  <a:pt x="1010" y="218"/>
                                </a:lnTo>
                                <a:lnTo>
                                  <a:pt x="1010" y="220"/>
                                </a:lnTo>
                                <a:lnTo>
                                  <a:pt x="1010" y="222"/>
                                </a:lnTo>
                                <a:lnTo>
                                  <a:pt x="1010" y="224"/>
                                </a:lnTo>
                                <a:lnTo>
                                  <a:pt x="1010" y="226"/>
                                </a:lnTo>
                                <a:lnTo>
                                  <a:pt x="1010" y="231"/>
                                </a:lnTo>
                                <a:lnTo>
                                  <a:pt x="1010" y="233"/>
                                </a:lnTo>
                                <a:lnTo>
                                  <a:pt x="1012" y="233"/>
                                </a:lnTo>
                                <a:lnTo>
                                  <a:pt x="1012" y="235"/>
                                </a:lnTo>
                                <a:lnTo>
                                  <a:pt x="1012" y="237"/>
                                </a:lnTo>
                                <a:lnTo>
                                  <a:pt x="1010" y="239"/>
                                </a:lnTo>
                                <a:lnTo>
                                  <a:pt x="1010" y="241"/>
                                </a:lnTo>
                                <a:lnTo>
                                  <a:pt x="1010" y="243"/>
                                </a:lnTo>
                                <a:lnTo>
                                  <a:pt x="1010" y="245"/>
                                </a:lnTo>
                                <a:lnTo>
                                  <a:pt x="1008" y="245"/>
                                </a:lnTo>
                                <a:lnTo>
                                  <a:pt x="1008" y="250"/>
                                </a:lnTo>
                                <a:lnTo>
                                  <a:pt x="1006" y="250"/>
                                </a:lnTo>
                                <a:lnTo>
                                  <a:pt x="1006" y="252"/>
                                </a:lnTo>
                                <a:lnTo>
                                  <a:pt x="1004" y="252"/>
                                </a:lnTo>
                                <a:lnTo>
                                  <a:pt x="1004" y="254"/>
                                </a:lnTo>
                                <a:lnTo>
                                  <a:pt x="1002" y="254"/>
                                </a:lnTo>
                                <a:lnTo>
                                  <a:pt x="999" y="256"/>
                                </a:lnTo>
                                <a:lnTo>
                                  <a:pt x="997" y="258"/>
                                </a:lnTo>
                                <a:lnTo>
                                  <a:pt x="995" y="258"/>
                                </a:lnTo>
                                <a:lnTo>
                                  <a:pt x="995" y="260"/>
                                </a:lnTo>
                                <a:lnTo>
                                  <a:pt x="993" y="260"/>
                                </a:lnTo>
                                <a:lnTo>
                                  <a:pt x="991" y="260"/>
                                </a:lnTo>
                                <a:lnTo>
                                  <a:pt x="989" y="260"/>
                                </a:lnTo>
                                <a:lnTo>
                                  <a:pt x="987" y="260"/>
                                </a:lnTo>
                                <a:lnTo>
                                  <a:pt x="985" y="260"/>
                                </a:lnTo>
                                <a:lnTo>
                                  <a:pt x="983" y="260"/>
                                </a:lnTo>
                                <a:lnTo>
                                  <a:pt x="980" y="260"/>
                                </a:lnTo>
                                <a:lnTo>
                                  <a:pt x="978" y="262"/>
                                </a:lnTo>
                                <a:lnTo>
                                  <a:pt x="976" y="262"/>
                                </a:lnTo>
                                <a:lnTo>
                                  <a:pt x="974" y="262"/>
                                </a:lnTo>
                                <a:lnTo>
                                  <a:pt x="972" y="260"/>
                                </a:lnTo>
                                <a:lnTo>
                                  <a:pt x="970" y="260"/>
                                </a:lnTo>
                                <a:lnTo>
                                  <a:pt x="968" y="260"/>
                                </a:lnTo>
                                <a:lnTo>
                                  <a:pt x="964" y="260"/>
                                </a:lnTo>
                                <a:lnTo>
                                  <a:pt x="961" y="260"/>
                                </a:lnTo>
                                <a:lnTo>
                                  <a:pt x="959" y="260"/>
                                </a:lnTo>
                                <a:lnTo>
                                  <a:pt x="959" y="258"/>
                                </a:lnTo>
                                <a:lnTo>
                                  <a:pt x="957" y="258"/>
                                </a:lnTo>
                                <a:lnTo>
                                  <a:pt x="955" y="258"/>
                                </a:lnTo>
                                <a:lnTo>
                                  <a:pt x="953" y="258"/>
                                </a:lnTo>
                                <a:lnTo>
                                  <a:pt x="953" y="256"/>
                                </a:lnTo>
                                <a:lnTo>
                                  <a:pt x="951" y="256"/>
                                </a:lnTo>
                                <a:lnTo>
                                  <a:pt x="949" y="256"/>
                                </a:lnTo>
                                <a:lnTo>
                                  <a:pt x="947" y="254"/>
                                </a:lnTo>
                                <a:lnTo>
                                  <a:pt x="945" y="254"/>
                                </a:lnTo>
                                <a:lnTo>
                                  <a:pt x="942" y="254"/>
                                </a:lnTo>
                                <a:lnTo>
                                  <a:pt x="940" y="254"/>
                                </a:lnTo>
                                <a:lnTo>
                                  <a:pt x="936" y="254"/>
                                </a:lnTo>
                                <a:lnTo>
                                  <a:pt x="936" y="252"/>
                                </a:lnTo>
                                <a:lnTo>
                                  <a:pt x="934" y="252"/>
                                </a:lnTo>
                                <a:lnTo>
                                  <a:pt x="932" y="252"/>
                                </a:lnTo>
                                <a:lnTo>
                                  <a:pt x="930" y="252"/>
                                </a:lnTo>
                                <a:lnTo>
                                  <a:pt x="928" y="252"/>
                                </a:lnTo>
                                <a:lnTo>
                                  <a:pt x="926" y="252"/>
                                </a:lnTo>
                                <a:lnTo>
                                  <a:pt x="923" y="252"/>
                                </a:lnTo>
                                <a:lnTo>
                                  <a:pt x="921" y="252"/>
                                </a:lnTo>
                                <a:lnTo>
                                  <a:pt x="919" y="252"/>
                                </a:lnTo>
                                <a:lnTo>
                                  <a:pt x="917" y="252"/>
                                </a:lnTo>
                                <a:lnTo>
                                  <a:pt x="915" y="254"/>
                                </a:lnTo>
                                <a:lnTo>
                                  <a:pt x="913" y="254"/>
                                </a:lnTo>
                                <a:lnTo>
                                  <a:pt x="911" y="256"/>
                                </a:lnTo>
                                <a:lnTo>
                                  <a:pt x="909" y="256"/>
                                </a:lnTo>
                                <a:lnTo>
                                  <a:pt x="907" y="258"/>
                                </a:lnTo>
                                <a:lnTo>
                                  <a:pt x="904" y="258"/>
                                </a:lnTo>
                                <a:lnTo>
                                  <a:pt x="904" y="260"/>
                                </a:lnTo>
                                <a:lnTo>
                                  <a:pt x="902" y="260"/>
                                </a:lnTo>
                                <a:lnTo>
                                  <a:pt x="902" y="262"/>
                                </a:lnTo>
                                <a:lnTo>
                                  <a:pt x="900" y="262"/>
                                </a:lnTo>
                                <a:lnTo>
                                  <a:pt x="898" y="262"/>
                                </a:lnTo>
                                <a:lnTo>
                                  <a:pt x="894" y="264"/>
                                </a:lnTo>
                                <a:lnTo>
                                  <a:pt x="892" y="264"/>
                                </a:lnTo>
                                <a:lnTo>
                                  <a:pt x="890" y="264"/>
                                </a:lnTo>
                                <a:lnTo>
                                  <a:pt x="888" y="264"/>
                                </a:lnTo>
                                <a:lnTo>
                                  <a:pt x="885" y="266"/>
                                </a:lnTo>
                                <a:lnTo>
                                  <a:pt x="883" y="266"/>
                                </a:lnTo>
                                <a:lnTo>
                                  <a:pt x="881" y="269"/>
                                </a:lnTo>
                                <a:lnTo>
                                  <a:pt x="879" y="269"/>
                                </a:lnTo>
                                <a:lnTo>
                                  <a:pt x="877" y="271"/>
                                </a:lnTo>
                                <a:lnTo>
                                  <a:pt x="875" y="271"/>
                                </a:lnTo>
                                <a:lnTo>
                                  <a:pt x="875" y="273"/>
                                </a:lnTo>
                                <a:lnTo>
                                  <a:pt x="873" y="273"/>
                                </a:lnTo>
                                <a:lnTo>
                                  <a:pt x="871" y="275"/>
                                </a:lnTo>
                                <a:lnTo>
                                  <a:pt x="868" y="275"/>
                                </a:lnTo>
                                <a:lnTo>
                                  <a:pt x="866" y="277"/>
                                </a:lnTo>
                                <a:lnTo>
                                  <a:pt x="864" y="277"/>
                                </a:lnTo>
                                <a:lnTo>
                                  <a:pt x="862" y="279"/>
                                </a:lnTo>
                                <a:lnTo>
                                  <a:pt x="860" y="279"/>
                                </a:lnTo>
                                <a:lnTo>
                                  <a:pt x="858" y="279"/>
                                </a:lnTo>
                                <a:lnTo>
                                  <a:pt x="858" y="281"/>
                                </a:lnTo>
                                <a:lnTo>
                                  <a:pt x="856" y="281"/>
                                </a:lnTo>
                                <a:lnTo>
                                  <a:pt x="854" y="281"/>
                                </a:lnTo>
                                <a:lnTo>
                                  <a:pt x="852" y="281"/>
                                </a:lnTo>
                                <a:lnTo>
                                  <a:pt x="849" y="281"/>
                                </a:lnTo>
                                <a:lnTo>
                                  <a:pt x="847" y="281"/>
                                </a:lnTo>
                                <a:lnTo>
                                  <a:pt x="847" y="279"/>
                                </a:lnTo>
                                <a:lnTo>
                                  <a:pt x="845" y="279"/>
                                </a:lnTo>
                                <a:lnTo>
                                  <a:pt x="843" y="279"/>
                                </a:lnTo>
                                <a:lnTo>
                                  <a:pt x="841" y="279"/>
                                </a:lnTo>
                                <a:lnTo>
                                  <a:pt x="839" y="279"/>
                                </a:lnTo>
                                <a:lnTo>
                                  <a:pt x="837" y="279"/>
                                </a:lnTo>
                                <a:lnTo>
                                  <a:pt x="835" y="279"/>
                                </a:lnTo>
                                <a:lnTo>
                                  <a:pt x="833" y="281"/>
                                </a:lnTo>
                                <a:lnTo>
                                  <a:pt x="830" y="281"/>
                                </a:lnTo>
                                <a:lnTo>
                                  <a:pt x="826" y="281"/>
                                </a:lnTo>
                                <a:lnTo>
                                  <a:pt x="826" y="283"/>
                                </a:lnTo>
                                <a:lnTo>
                                  <a:pt x="824" y="283"/>
                                </a:lnTo>
                                <a:lnTo>
                                  <a:pt x="822" y="283"/>
                                </a:lnTo>
                                <a:lnTo>
                                  <a:pt x="820" y="286"/>
                                </a:lnTo>
                                <a:lnTo>
                                  <a:pt x="818" y="286"/>
                                </a:lnTo>
                                <a:lnTo>
                                  <a:pt x="818" y="288"/>
                                </a:lnTo>
                                <a:lnTo>
                                  <a:pt x="816" y="288"/>
                                </a:lnTo>
                                <a:lnTo>
                                  <a:pt x="816" y="290"/>
                                </a:lnTo>
                                <a:lnTo>
                                  <a:pt x="814" y="290"/>
                                </a:lnTo>
                                <a:lnTo>
                                  <a:pt x="814" y="292"/>
                                </a:lnTo>
                                <a:lnTo>
                                  <a:pt x="811" y="292"/>
                                </a:lnTo>
                                <a:lnTo>
                                  <a:pt x="811" y="294"/>
                                </a:lnTo>
                                <a:lnTo>
                                  <a:pt x="809" y="294"/>
                                </a:lnTo>
                                <a:lnTo>
                                  <a:pt x="809" y="296"/>
                                </a:lnTo>
                                <a:lnTo>
                                  <a:pt x="809" y="298"/>
                                </a:lnTo>
                                <a:lnTo>
                                  <a:pt x="807" y="298"/>
                                </a:lnTo>
                                <a:lnTo>
                                  <a:pt x="807" y="300"/>
                                </a:lnTo>
                                <a:lnTo>
                                  <a:pt x="805" y="302"/>
                                </a:lnTo>
                                <a:lnTo>
                                  <a:pt x="805" y="305"/>
                                </a:lnTo>
                                <a:lnTo>
                                  <a:pt x="803" y="305"/>
                                </a:lnTo>
                                <a:lnTo>
                                  <a:pt x="801" y="305"/>
                                </a:lnTo>
                                <a:lnTo>
                                  <a:pt x="801" y="307"/>
                                </a:lnTo>
                                <a:lnTo>
                                  <a:pt x="799" y="307"/>
                                </a:lnTo>
                                <a:lnTo>
                                  <a:pt x="797" y="307"/>
                                </a:lnTo>
                                <a:lnTo>
                                  <a:pt x="795" y="307"/>
                                </a:lnTo>
                                <a:lnTo>
                                  <a:pt x="792" y="307"/>
                                </a:lnTo>
                                <a:lnTo>
                                  <a:pt x="790" y="307"/>
                                </a:lnTo>
                                <a:lnTo>
                                  <a:pt x="788" y="307"/>
                                </a:lnTo>
                                <a:lnTo>
                                  <a:pt x="786" y="307"/>
                                </a:lnTo>
                                <a:lnTo>
                                  <a:pt x="786" y="305"/>
                                </a:lnTo>
                                <a:lnTo>
                                  <a:pt x="784" y="305"/>
                                </a:lnTo>
                                <a:lnTo>
                                  <a:pt x="782" y="305"/>
                                </a:lnTo>
                                <a:lnTo>
                                  <a:pt x="780" y="305"/>
                                </a:lnTo>
                                <a:lnTo>
                                  <a:pt x="780" y="307"/>
                                </a:lnTo>
                                <a:lnTo>
                                  <a:pt x="778" y="307"/>
                                </a:lnTo>
                                <a:lnTo>
                                  <a:pt x="776" y="307"/>
                                </a:lnTo>
                                <a:lnTo>
                                  <a:pt x="773" y="307"/>
                                </a:lnTo>
                                <a:lnTo>
                                  <a:pt x="773" y="309"/>
                                </a:lnTo>
                                <a:lnTo>
                                  <a:pt x="771" y="309"/>
                                </a:lnTo>
                                <a:lnTo>
                                  <a:pt x="769" y="309"/>
                                </a:lnTo>
                                <a:lnTo>
                                  <a:pt x="769" y="311"/>
                                </a:lnTo>
                                <a:lnTo>
                                  <a:pt x="767" y="311"/>
                                </a:lnTo>
                                <a:lnTo>
                                  <a:pt x="767" y="313"/>
                                </a:lnTo>
                                <a:lnTo>
                                  <a:pt x="765" y="313"/>
                                </a:lnTo>
                                <a:lnTo>
                                  <a:pt x="765" y="315"/>
                                </a:lnTo>
                                <a:lnTo>
                                  <a:pt x="763" y="317"/>
                                </a:lnTo>
                                <a:lnTo>
                                  <a:pt x="763" y="319"/>
                                </a:lnTo>
                                <a:lnTo>
                                  <a:pt x="761" y="319"/>
                                </a:lnTo>
                                <a:lnTo>
                                  <a:pt x="761" y="321"/>
                                </a:lnTo>
                                <a:lnTo>
                                  <a:pt x="761" y="324"/>
                                </a:lnTo>
                                <a:lnTo>
                                  <a:pt x="759" y="324"/>
                                </a:lnTo>
                                <a:lnTo>
                                  <a:pt x="759" y="328"/>
                                </a:lnTo>
                                <a:lnTo>
                                  <a:pt x="757" y="330"/>
                                </a:lnTo>
                                <a:lnTo>
                                  <a:pt x="757" y="332"/>
                                </a:lnTo>
                                <a:lnTo>
                                  <a:pt x="754" y="332"/>
                                </a:lnTo>
                                <a:lnTo>
                                  <a:pt x="754" y="334"/>
                                </a:lnTo>
                                <a:lnTo>
                                  <a:pt x="754" y="336"/>
                                </a:lnTo>
                                <a:lnTo>
                                  <a:pt x="754" y="338"/>
                                </a:lnTo>
                                <a:lnTo>
                                  <a:pt x="754" y="340"/>
                                </a:lnTo>
                                <a:lnTo>
                                  <a:pt x="752" y="343"/>
                                </a:lnTo>
                                <a:lnTo>
                                  <a:pt x="752" y="345"/>
                                </a:lnTo>
                                <a:lnTo>
                                  <a:pt x="750" y="347"/>
                                </a:lnTo>
                                <a:lnTo>
                                  <a:pt x="750" y="349"/>
                                </a:lnTo>
                                <a:lnTo>
                                  <a:pt x="750" y="351"/>
                                </a:lnTo>
                                <a:lnTo>
                                  <a:pt x="748" y="351"/>
                                </a:lnTo>
                                <a:lnTo>
                                  <a:pt x="746" y="355"/>
                                </a:lnTo>
                                <a:lnTo>
                                  <a:pt x="746" y="357"/>
                                </a:lnTo>
                                <a:lnTo>
                                  <a:pt x="744" y="357"/>
                                </a:lnTo>
                                <a:lnTo>
                                  <a:pt x="744" y="359"/>
                                </a:lnTo>
                                <a:lnTo>
                                  <a:pt x="742" y="359"/>
                                </a:lnTo>
                                <a:lnTo>
                                  <a:pt x="742" y="362"/>
                                </a:lnTo>
                                <a:lnTo>
                                  <a:pt x="740" y="364"/>
                                </a:lnTo>
                                <a:lnTo>
                                  <a:pt x="740" y="366"/>
                                </a:lnTo>
                                <a:lnTo>
                                  <a:pt x="738" y="368"/>
                                </a:lnTo>
                                <a:lnTo>
                                  <a:pt x="738" y="370"/>
                                </a:lnTo>
                                <a:lnTo>
                                  <a:pt x="738" y="372"/>
                                </a:lnTo>
                                <a:lnTo>
                                  <a:pt x="738" y="374"/>
                                </a:lnTo>
                                <a:lnTo>
                                  <a:pt x="740" y="374"/>
                                </a:lnTo>
                                <a:lnTo>
                                  <a:pt x="740" y="376"/>
                                </a:lnTo>
                                <a:lnTo>
                                  <a:pt x="742" y="378"/>
                                </a:lnTo>
                                <a:lnTo>
                                  <a:pt x="742" y="381"/>
                                </a:lnTo>
                                <a:lnTo>
                                  <a:pt x="742" y="383"/>
                                </a:lnTo>
                                <a:lnTo>
                                  <a:pt x="740" y="385"/>
                                </a:lnTo>
                                <a:lnTo>
                                  <a:pt x="740" y="387"/>
                                </a:lnTo>
                                <a:lnTo>
                                  <a:pt x="740" y="389"/>
                                </a:lnTo>
                                <a:lnTo>
                                  <a:pt x="738" y="391"/>
                                </a:lnTo>
                                <a:lnTo>
                                  <a:pt x="738" y="393"/>
                                </a:lnTo>
                                <a:lnTo>
                                  <a:pt x="735" y="393"/>
                                </a:lnTo>
                                <a:lnTo>
                                  <a:pt x="735" y="395"/>
                                </a:lnTo>
                                <a:lnTo>
                                  <a:pt x="733" y="395"/>
                                </a:lnTo>
                                <a:lnTo>
                                  <a:pt x="733" y="397"/>
                                </a:lnTo>
                                <a:lnTo>
                                  <a:pt x="731" y="397"/>
                                </a:lnTo>
                                <a:lnTo>
                                  <a:pt x="729" y="400"/>
                                </a:lnTo>
                                <a:lnTo>
                                  <a:pt x="727" y="400"/>
                                </a:lnTo>
                                <a:lnTo>
                                  <a:pt x="725" y="400"/>
                                </a:lnTo>
                                <a:lnTo>
                                  <a:pt x="725" y="402"/>
                                </a:lnTo>
                                <a:lnTo>
                                  <a:pt x="723" y="402"/>
                                </a:lnTo>
                                <a:lnTo>
                                  <a:pt x="721" y="402"/>
                                </a:lnTo>
                                <a:lnTo>
                                  <a:pt x="719" y="404"/>
                                </a:lnTo>
                                <a:lnTo>
                                  <a:pt x="716" y="406"/>
                                </a:lnTo>
                                <a:lnTo>
                                  <a:pt x="714" y="406"/>
                                </a:lnTo>
                                <a:lnTo>
                                  <a:pt x="712" y="408"/>
                                </a:lnTo>
                                <a:lnTo>
                                  <a:pt x="712" y="410"/>
                                </a:lnTo>
                                <a:lnTo>
                                  <a:pt x="710" y="410"/>
                                </a:lnTo>
                                <a:lnTo>
                                  <a:pt x="708" y="410"/>
                                </a:lnTo>
                                <a:lnTo>
                                  <a:pt x="708" y="412"/>
                                </a:lnTo>
                                <a:lnTo>
                                  <a:pt x="706" y="412"/>
                                </a:lnTo>
                                <a:lnTo>
                                  <a:pt x="704" y="414"/>
                                </a:lnTo>
                                <a:lnTo>
                                  <a:pt x="702" y="414"/>
                                </a:lnTo>
                                <a:lnTo>
                                  <a:pt x="702" y="416"/>
                                </a:lnTo>
                                <a:lnTo>
                                  <a:pt x="700" y="416"/>
                                </a:lnTo>
                                <a:lnTo>
                                  <a:pt x="697" y="416"/>
                                </a:lnTo>
                                <a:lnTo>
                                  <a:pt x="695" y="419"/>
                                </a:lnTo>
                                <a:lnTo>
                                  <a:pt x="693" y="419"/>
                                </a:lnTo>
                                <a:lnTo>
                                  <a:pt x="693" y="421"/>
                                </a:lnTo>
                                <a:lnTo>
                                  <a:pt x="691" y="421"/>
                                </a:lnTo>
                                <a:lnTo>
                                  <a:pt x="689" y="423"/>
                                </a:lnTo>
                                <a:lnTo>
                                  <a:pt x="689" y="425"/>
                                </a:lnTo>
                                <a:lnTo>
                                  <a:pt x="687" y="425"/>
                                </a:lnTo>
                                <a:lnTo>
                                  <a:pt x="687" y="427"/>
                                </a:lnTo>
                                <a:lnTo>
                                  <a:pt x="687" y="429"/>
                                </a:lnTo>
                                <a:lnTo>
                                  <a:pt x="687" y="431"/>
                                </a:lnTo>
                                <a:lnTo>
                                  <a:pt x="687" y="433"/>
                                </a:lnTo>
                                <a:lnTo>
                                  <a:pt x="687" y="436"/>
                                </a:lnTo>
                                <a:lnTo>
                                  <a:pt x="687" y="438"/>
                                </a:lnTo>
                                <a:lnTo>
                                  <a:pt x="687" y="440"/>
                                </a:lnTo>
                                <a:lnTo>
                                  <a:pt x="687" y="442"/>
                                </a:lnTo>
                                <a:lnTo>
                                  <a:pt x="687" y="444"/>
                                </a:lnTo>
                                <a:lnTo>
                                  <a:pt x="687" y="446"/>
                                </a:lnTo>
                                <a:lnTo>
                                  <a:pt x="687" y="448"/>
                                </a:lnTo>
                                <a:lnTo>
                                  <a:pt x="687" y="450"/>
                                </a:lnTo>
                                <a:lnTo>
                                  <a:pt x="687" y="452"/>
                                </a:lnTo>
                                <a:lnTo>
                                  <a:pt x="687" y="455"/>
                                </a:lnTo>
                                <a:lnTo>
                                  <a:pt x="687" y="457"/>
                                </a:lnTo>
                                <a:lnTo>
                                  <a:pt x="687" y="461"/>
                                </a:lnTo>
                                <a:lnTo>
                                  <a:pt x="687" y="463"/>
                                </a:lnTo>
                                <a:lnTo>
                                  <a:pt x="687" y="465"/>
                                </a:lnTo>
                                <a:lnTo>
                                  <a:pt x="685" y="465"/>
                                </a:lnTo>
                                <a:lnTo>
                                  <a:pt x="685" y="467"/>
                                </a:lnTo>
                                <a:lnTo>
                                  <a:pt x="685" y="469"/>
                                </a:lnTo>
                                <a:lnTo>
                                  <a:pt x="685" y="471"/>
                                </a:lnTo>
                                <a:lnTo>
                                  <a:pt x="683" y="471"/>
                                </a:lnTo>
                                <a:lnTo>
                                  <a:pt x="683" y="474"/>
                                </a:lnTo>
                                <a:lnTo>
                                  <a:pt x="683" y="476"/>
                                </a:lnTo>
                                <a:lnTo>
                                  <a:pt x="681" y="478"/>
                                </a:lnTo>
                                <a:lnTo>
                                  <a:pt x="681" y="480"/>
                                </a:lnTo>
                                <a:lnTo>
                                  <a:pt x="681" y="482"/>
                                </a:lnTo>
                                <a:lnTo>
                                  <a:pt x="681" y="484"/>
                                </a:lnTo>
                                <a:lnTo>
                                  <a:pt x="681" y="488"/>
                                </a:lnTo>
                                <a:lnTo>
                                  <a:pt x="681" y="490"/>
                                </a:lnTo>
                                <a:lnTo>
                                  <a:pt x="681" y="493"/>
                                </a:lnTo>
                                <a:lnTo>
                                  <a:pt x="678" y="495"/>
                                </a:lnTo>
                                <a:lnTo>
                                  <a:pt x="678" y="497"/>
                                </a:lnTo>
                                <a:lnTo>
                                  <a:pt x="676" y="499"/>
                                </a:lnTo>
                                <a:lnTo>
                                  <a:pt x="674" y="499"/>
                                </a:lnTo>
                                <a:lnTo>
                                  <a:pt x="674" y="501"/>
                                </a:lnTo>
                                <a:lnTo>
                                  <a:pt x="672" y="501"/>
                                </a:lnTo>
                                <a:lnTo>
                                  <a:pt x="670" y="503"/>
                                </a:lnTo>
                                <a:lnTo>
                                  <a:pt x="668" y="503"/>
                                </a:lnTo>
                                <a:lnTo>
                                  <a:pt x="668" y="505"/>
                                </a:lnTo>
                                <a:lnTo>
                                  <a:pt x="666" y="505"/>
                                </a:lnTo>
                                <a:lnTo>
                                  <a:pt x="664" y="505"/>
                                </a:lnTo>
                                <a:lnTo>
                                  <a:pt x="664" y="507"/>
                                </a:lnTo>
                                <a:lnTo>
                                  <a:pt x="662" y="507"/>
                                </a:lnTo>
                                <a:lnTo>
                                  <a:pt x="659" y="509"/>
                                </a:lnTo>
                                <a:lnTo>
                                  <a:pt x="659" y="512"/>
                                </a:lnTo>
                                <a:lnTo>
                                  <a:pt x="657" y="512"/>
                                </a:lnTo>
                                <a:lnTo>
                                  <a:pt x="655" y="514"/>
                                </a:lnTo>
                                <a:lnTo>
                                  <a:pt x="651" y="516"/>
                                </a:lnTo>
                                <a:lnTo>
                                  <a:pt x="649" y="518"/>
                                </a:lnTo>
                                <a:lnTo>
                                  <a:pt x="647" y="518"/>
                                </a:lnTo>
                                <a:lnTo>
                                  <a:pt x="645" y="518"/>
                                </a:lnTo>
                                <a:lnTo>
                                  <a:pt x="642" y="520"/>
                                </a:lnTo>
                                <a:lnTo>
                                  <a:pt x="640" y="520"/>
                                </a:lnTo>
                                <a:lnTo>
                                  <a:pt x="638" y="520"/>
                                </a:lnTo>
                                <a:lnTo>
                                  <a:pt x="636" y="520"/>
                                </a:lnTo>
                                <a:lnTo>
                                  <a:pt x="636" y="522"/>
                                </a:lnTo>
                                <a:lnTo>
                                  <a:pt x="634" y="522"/>
                                </a:lnTo>
                                <a:lnTo>
                                  <a:pt x="632" y="522"/>
                                </a:lnTo>
                                <a:lnTo>
                                  <a:pt x="630" y="522"/>
                                </a:lnTo>
                                <a:lnTo>
                                  <a:pt x="630" y="524"/>
                                </a:lnTo>
                                <a:lnTo>
                                  <a:pt x="628" y="524"/>
                                </a:lnTo>
                                <a:lnTo>
                                  <a:pt x="626" y="524"/>
                                </a:lnTo>
                                <a:lnTo>
                                  <a:pt x="623" y="526"/>
                                </a:lnTo>
                                <a:lnTo>
                                  <a:pt x="621" y="526"/>
                                </a:lnTo>
                                <a:lnTo>
                                  <a:pt x="619" y="528"/>
                                </a:lnTo>
                                <a:lnTo>
                                  <a:pt x="617" y="528"/>
                                </a:lnTo>
                                <a:lnTo>
                                  <a:pt x="615" y="528"/>
                                </a:lnTo>
                                <a:lnTo>
                                  <a:pt x="613" y="528"/>
                                </a:lnTo>
                                <a:lnTo>
                                  <a:pt x="611" y="528"/>
                                </a:lnTo>
                                <a:lnTo>
                                  <a:pt x="609" y="528"/>
                                </a:lnTo>
                                <a:lnTo>
                                  <a:pt x="607" y="528"/>
                                </a:lnTo>
                                <a:lnTo>
                                  <a:pt x="607" y="531"/>
                                </a:lnTo>
                                <a:lnTo>
                                  <a:pt x="604" y="531"/>
                                </a:lnTo>
                                <a:lnTo>
                                  <a:pt x="602" y="531"/>
                                </a:lnTo>
                                <a:lnTo>
                                  <a:pt x="602" y="533"/>
                                </a:lnTo>
                                <a:lnTo>
                                  <a:pt x="600" y="533"/>
                                </a:lnTo>
                                <a:lnTo>
                                  <a:pt x="598" y="533"/>
                                </a:lnTo>
                                <a:lnTo>
                                  <a:pt x="596" y="535"/>
                                </a:lnTo>
                                <a:lnTo>
                                  <a:pt x="594" y="535"/>
                                </a:lnTo>
                                <a:lnTo>
                                  <a:pt x="592" y="535"/>
                                </a:lnTo>
                                <a:lnTo>
                                  <a:pt x="594" y="535"/>
                                </a:lnTo>
                                <a:lnTo>
                                  <a:pt x="592" y="535"/>
                                </a:lnTo>
                                <a:lnTo>
                                  <a:pt x="590" y="537"/>
                                </a:lnTo>
                                <a:lnTo>
                                  <a:pt x="585" y="539"/>
                                </a:lnTo>
                                <a:lnTo>
                                  <a:pt x="581" y="539"/>
                                </a:lnTo>
                                <a:lnTo>
                                  <a:pt x="581" y="541"/>
                                </a:lnTo>
                                <a:lnTo>
                                  <a:pt x="577" y="543"/>
                                </a:lnTo>
                                <a:lnTo>
                                  <a:pt x="573" y="545"/>
                                </a:lnTo>
                                <a:lnTo>
                                  <a:pt x="571" y="547"/>
                                </a:lnTo>
                                <a:lnTo>
                                  <a:pt x="569" y="547"/>
                                </a:lnTo>
                                <a:lnTo>
                                  <a:pt x="566" y="550"/>
                                </a:lnTo>
                                <a:lnTo>
                                  <a:pt x="566" y="552"/>
                                </a:lnTo>
                                <a:lnTo>
                                  <a:pt x="566" y="554"/>
                                </a:lnTo>
                                <a:lnTo>
                                  <a:pt x="564" y="554"/>
                                </a:lnTo>
                                <a:lnTo>
                                  <a:pt x="564" y="556"/>
                                </a:lnTo>
                                <a:lnTo>
                                  <a:pt x="564" y="558"/>
                                </a:lnTo>
                                <a:lnTo>
                                  <a:pt x="562" y="558"/>
                                </a:lnTo>
                                <a:lnTo>
                                  <a:pt x="562" y="560"/>
                                </a:lnTo>
                                <a:lnTo>
                                  <a:pt x="562" y="562"/>
                                </a:lnTo>
                                <a:lnTo>
                                  <a:pt x="562" y="564"/>
                                </a:lnTo>
                                <a:lnTo>
                                  <a:pt x="560" y="564"/>
                                </a:lnTo>
                                <a:lnTo>
                                  <a:pt x="558" y="564"/>
                                </a:lnTo>
                                <a:lnTo>
                                  <a:pt x="558" y="562"/>
                                </a:lnTo>
                                <a:lnTo>
                                  <a:pt x="556" y="562"/>
                                </a:lnTo>
                                <a:lnTo>
                                  <a:pt x="556" y="560"/>
                                </a:lnTo>
                                <a:lnTo>
                                  <a:pt x="556" y="558"/>
                                </a:lnTo>
                                <a:lnTo>
                                  <a:pt x="556" y="556"/>
                                </a:lnTo>
                                <a:lnTo>
                                  <a:pt x="554" y="556"/>
                                </a:lnTo>
                                <a:lnTo>
                                  <a:pt x="554" y="558"/>
                                </a:lnTo>
                                <a:lnTo>
                                  <a:pt x="552" y="558"/>
                                </a:lnTo>
                                <a:lnTo>
                                  <a:pt x="550" y="558"/>
                                </a:lnTo>
                                <a:lnTo>
                                  <a:pt x="547" y="558"/>
                                </a:lnTo>
                                <a:lnTo>
                                  <a:pt x="545" y="558"/>
                                </a:lnTo>
                                <a:lnTo>
                                  <a:pt x="545" y="560"/>
                                </a:lnTo>
                                <a:lnTo>
                                  <a:pt x="547" y="560"/>
                                </a:lnTo>
                                <a:lnTo>
                                  <a:pt x="547" y="562"/>
                                </a:lnTo>
                                <a:lnTo>
                                  <a:pt x="550" y="562"/>
                                </a:lnTo>
                                <a:lnTo>
                                  <a:pt x="550" y="564"/>
                                </a:lnTo>
                                <a:lnTo>
                                  <a:pt x="552" y="564"/>
                                </a:lnTo>
                                <a:lnTo>
                                  <a:pt x="550" y="566"/>
                                </a:lnTo>
                                <a:lnTo>
                                  <a:pt x="547" y="569"/>
                                </a:lnTo>
                                <a:lnTo>
                                  <a:pt x="545" y="569"/>
                                </a:lnTo>
                                <a:lnTo>
                                  <a:pt x="545" y="566"/>
                                </a:lnTo>
                                <a:lnTo>
                                  <a:pt x="543" y="566"/>
                                </a:lnTo>
                                <a:lnTo>
                                  <a:pt x="543" y="564"/>
                                </a:lnTo>
                                <a:lnTo>
                                  <a:pt x="543" y="562"/>
                                </a:lnTo>
                                <a:lnTo>
                                  <a:pt x="541" y="562"/>
                                </a:lnTo>
                                <a:lnTo>
                                  <a:pt x="539" y="564"/>
                                </a:lnTo>
                                <a:lnTo>
                                  <a:pt x="537" y="566"/>
                                </a:lnTo>
                                <a:lnTo>
                                  <a:pt x="537" y="569"/>
                                </a:lnTo>
                                <a:lnTo>
                                  <a:pt x="535" y="569"/>
                                </a:lnTo>
                                <a:lnTo>
                                  <a:pt x="535" y="566"/>
                                </a:lnTo>
                                <a:lnTo>
                                  <a:pt x="533" y="564"/>
                                </a:lnTo>
                                <a:lnTo>
                                  <a:pt x="531" y="564"/>
                                </a:lnTo>
                                <a:lnTo>
                                  <a:pt x="528" y="564"/>
                                </a:lnTo>
                                <a:lnTo>
                                  <a:pt x="528" y="566"/>
                                </a:lnTo>
                                <a:lnTo>
                                  <a:pt x="526" y="566"/>
                                </a:lnTo>
                                <a:lnTo>
                                  <a:pt x="526" y="569"/>
                                </a:lnTo>
                                <a:lnTo>
                                  <a:pt x="526" y="571"/>
                                </a:lnTo>
                                <a:lnTo>
                                  <a:pt x="524" y="571"/>
                                </a:lnTo>
                                <a:lnTo>
                                  <a:pt x="522" y="571"/>
                                </a:lnTo>
                                <a:lnTo>
                                  <a:pt x="520" y="571"/>
                                </a:lnTo>
                                <a:lnTo>
                                  <a:pt x="518" y="571"/>
                                </a:lnTo>
                                <a:lnTo>
                                  <a:pt x="518" y="569"/>
                                </a:lnTo>
                                <a:lnTo>
                                  <a:pt x="516" y="569"/>
                                </a:lnTo>
                                <a:lnTo>
                                  <a:pt x="516" y="566"/>
                                </a:lnTo>
                                <a:lnTo>
                                  <a:pt x="514" y="566"/>
                                </a:lnTo>
                                <a:lnTo>
                                  <a:pt x="512" y="566"/>
                                </a:lnTo>
                                <a:lnTo>
                                  <a:pt x="512" y="564"/>
                                </a:lnTo>
                                <a:lnTo>
                                  <a:pt x="509" y="564"/>
                                </a:lnTo>
                                <a:lnTo>
                                  <a:pt x="507" y="564"/>
                                </a:lnTo>
                                <a:lnTo>
                                  <a:pt x="505" y="566"/>
                                </a:lnTo>
                                <a:lnTo>
                                  <a:pt x="503" y="566"/>
                                </a:lnTo>
                                <a:lnTo>
                                  <a:pt x="501" y="566"/>
                                </a:lnTo>
                                <a:lnTo>
                                  <a:pt x="499" y="566"/>
                                </a:lnTo>
                                <a:lnTo>
                                  <a:pt x="497" y="566"/>
                                </a:lnTo>
                                <a:lnTo>
                                  <a:pt x="495" y="566"/>
                                </a:lnTo>
                                <a:lnTo>
                                  <a:pt x="493" y="566"/>
                                </a:lnTo>
                                <a:lnTo>
                                  <a:pt x="493" y="564"/>
                                </a:lnTo>
                                <a:lnTo>
                                  <a:pt x="490" y="564"/>
                                </a:lnTo>
                                <a:lnTo>
                                  <a:pt x="488" y="564"/>
                                </a:lnTo>
                                <a:lnTo>
                                  <a:pt x="486" y="564"/>
                                </a:lnTo>
                                <a:lnTo>
                                  <a:pt x="484" y="564"/>
                                </a:lnTo>
                                <a:lnTo>
                                  <a:pt x="482" y="566"/>
                                </a:lnTo>
                                <a:lnTo>
                                  <a:pt x="478" y="566"/>
                                </a:lnTo>
                                <a:lnTo>
                                  <a:pt x="478" y="569"/>
                                </a:lnTo>
                                <a:lnTo>
                                  <a:pt x="476" y="569"/>
                                </a:lnTo>
                                <a:lnTo>
                                  <a:pt x="474" y="569"/>
                                </a:lnTo>
                                <a:lnTo>
                                  <a:pt x="471" y="569"/>
                                </a:lnTo>
                                <a:lnTo>
                                  <a:pt x="469" y="571"/>
                                </a:lnTo>
                                <a:lnTo>
                                  <a:pt x="467" y="571"/>
                                </a:lnTo>
                                <a:lnTo>
                                  <a:pt x="465" y="573"/>
                                </a:lnTo>
                                <a:lnTo>
                                  <a:pt x="463" y="573"/>
                                </a:lnTo>
                                <a:lnTo>
                                  <a:pt x="461" y="573"/>
                                </a:lnTo>
                                <a:lnTo>
                                  <a:pt x="459" y="573"/>
                                </a:lnTo>
                                <a:lnTo>
                                  <a:pt x="457" y="573"/>
                                </a:lnTo>
                                <a:lnTo>
                                  <a:pt x="455" y="573"/>
                                </a:lnTo>
                                <a:lnTo>
                                  <a:pt x="452" y="573"/>
                                </a:lnTo>
                                <a:lnTo>
                                  <a:pt x="450" y="571"/>
                                </a:lnTo>
                                <a:lnTo>
                                  <a:pt x="448" y="571"/>
                                </a:lnTo>
                                <a:lnTo>
                                  <a:pt x="446" y="571"/>
                                </a:lnTo>
                                <a:lnTo>
                                  <a:pt x="446" y="569"/>
                                </a:lnTo>
                                <a:lnTo>
                                  <a:pt x="444" y="569"/>
                                </a:lnTo>
                                <a:lnTo>
                                  <a:pt x="442" y="569"/>
                                </a:lnTo>
                                <a:lnTo>
                                  <a:pt x="440" y="569"/>
                                </a:lnTo>
                                <a:lnTo>
                                  <a:pt x="438" y="569"/>
                                </a:lnTo>
                                <a:lnTo>
                                  <a:pt x="436" y="569"/>
                                </a:lnTo>
                                <a:lnTo>
                                  <a:pt x="433" y="569"/>
                                </a:lnTo>
                                <a:lnTo>
                                  <a:pt x="431" y="569"/>
                                </a:lnTo>
                                <a:lnTo>
                                  <a:pt x="431" y="566"/>
                                </a:lnTo>
                                <a:lnTo>
                                  <a:pt x="431" y="564"/>
                                </a:lnTo>
                                <a:lnTo>
                                  <a:pt x="433" y="562"/>
                                </a:lnTo>
                                <a:lnTo>
                                  <a:pt x="433" y="560"/>
                                </a:lnTo>
                                <a:lnTo>
                                  <a:pt x="433" y="558"/>
                                </a:lnTo>
                                <a:lnTo>
                                  <a:pt x="433" y="556"/>
                                </a:lnTo>
                                <a:lnTo>
                                  <a:pt x="433" y="554"/>
                                </a:lnTo>
                                <a:lnTo>
                                  <a:pt x="433" y="552"/>
                                </a:lnTo>
                                <a:lnTo>
                                  <a:pt x="433" y="550"/>
                                </a:lnTo>
                                <a:lnTo>
                                  <a:pt x="433" y="547"/>
                                </a:lnTo>
                                <a:lnTo>
                                  <a:pt x="436" y="547"/>
                                </a:lnTo>
                                <a:lnTo>
                                  <a:pt x="436" y="545"/>
                                </a:lnTo>
                                <a:lnTo>
                                  <a:pt x="436" y="543"/>
                                </a:lnTo>
                                <a:lnTo>
                                  <a:pt x="438" y="543"/>
                                </a:lnTo>
                                <a:lnTo>
                                  <a:pt x="438" y="541"/>
                                </a:lnTo>
                                <a:lnTo>
                                  <a:pt x="438" y="539"/>
                                </a:lnTo>
                                <a:lnTo>
                                  <a:pt x="438" y="537"/>
                                </a:lnTo>
                                <a:lnTo>
                                  <a:pt x="438" y="535"/>
                                </a:lnTo>
                                <a:lnTo>
                                  <a:pt x="440" y="533"/>
                                </a:lnTo>
                                <a:lnTo>
                                  <a:pt x="440" y="531"/>
                                </a:lnTo>
                                <a:lnTo>
                                  <a:pt x="440" y="528"/>
                                </a:lnTo>
                                <a:lnTo>
                                  <a:pt x="440" y="526"/>
                                </a:lnTo>
                                <a:lnTo>
                                  <a:pt x="440" y="524"/>
                                </a:lnTo>
                                <a:lnTo>
                                  <a:pt x="438" y="524"/>
                                </a:lnTo>
                                <a:lnTo>
                                  <a:pt x="436" y="524"/>
                                </a:lnTo>
                                <a:lnTo>
                                  <a:pt x="436" y="522"/>
                                </a:lnTo>
                                <a:lnTo>
                                  <a:pt x="433" y="522"/>
                                </a:lnTo>
                                <a:lnTo>
                                  <a:pt x="431" y="522"/>
                                </a:lnTo>
                                <a:lnTo>
                                  <a:pt x="431" y="520"/>
                                </a:lnTo>
                                <a:lnTo>
                                  <a:pt x="429" y="520"/>
                                </a:lnTo>
                                <a:lnTo>
                                  <a:pt x="429" y="518"/>
                                </a:lnTo>
                                <a:lnTo>
                                  <a:pt x="427" y="516"/>
                                </a:lnTo>
                                <a:lnTo>
                                  <a:pt x="425" y="516"/>
                                </a:lnTo>
                                <a:lnTo>
                                  <a:pt x="425" y="514"/>
                                </a:lnTo>
                                <a:lnTo>
                                  <a:pt x="423" y="514"/>
                                </a:lnTo>
                                <a:lnTo>
                                  <a:pt x="423" y="512"/>
                                </a:lnTo>
                                <a:lnTo>
                                  <a:pt x="421" y="512"/>
                                </a:lnTo>
                                <a:lnTo>
                                  <a:pt x="421" y="509"/>
                                </a:lnTo>
                                <a:lnTo>
                                  <a:pt x="419" y="509"/>
                                </a:lnTo>
                                <a:lnTo>
                                  <a:pt x="419" y="512"/>
                                </a:lnTo>
                                <a:lnTo>
                                  <a:pt x="417" y="512"/>
                                </a:lnTo>
                                <a:lnTo>
                                  <a:pt x="417" y="509"/>
                                </a:lnTo>
                                <a:lnTo>
                                  <a:pt x="417" y="507"/>
                                </a:lnTo>
                                <a:lnTo>
                                  <a:pt x="417" y="505"/>
                                </a:lnTo>
                                <a:lnTo>
                                  <a:pt x="417" y="503"/>
                                </a:lnTo>
                                <a:lnTo>
                                  <a:pt x="417" y="501"/>
                                </a:lnTo>
                                <a:lnTo>
                                  <a:pt x="417" y="499"/>
                                </a:lnTo>
                                <a:lnTo>
                                  <a:pt x="419" y="497"/>
                                </a:lnTo>
                                <a:lnTo>
                                  <a:pt x="419" y="495"/>
                                </a:lnTo>
                                <a:lnTo>
                                  <a:pt x="421" y="495"/>
                                </a:lnTo>
                                <a:lnTo>
                                  <a:pt x="423" y="495"/>
                                </a:lnTo>
                                <a:lnTo>
                                  <a:pt x="423" y="497"/>
                                </a:lnTo>
                                <a:lnTo>
                                  <a:pt x="425" y="497"/>
                                </a:lnTo>
                                <a:lnTo>
                                  <a:pt x="425" y="499"/>
                                </a:lnTo>
                                <a:lnTo>
                                  <a:pt x="425" y="501"/>
                                </a:lnTo>
                                <a:lnTo>
                                  <a:pt x="427" y="501"/>
                                </a:lnTo>
                                <a:lnTo>
                                  <a:pt x="429" y="501"/>
                                </a:lnTo>
                                <a:lnTo>
                                  <a:pt x="429" y="499"/>
                                </a:lnTo>
                                <a:lnTo>
                                  <a:pt x="429" y="497"/>
                                </a:lnTo>
                                <a:lnTo>
                                  <a:pt x="431" y="497"/>
                                </a:lnTo>
                                <a:lnTo>
                                  <a:pt x="431" y="495"/>
                                </a:lnTo>
                                <a:lnTo>
                                  <a:pt x="433" y="495"/>
                                </a:lnTo>
                                <a:lnTo>
                                  <a:pt x="433" y="493"/>
                                </a:lnTo>
                                <a:lnTo>
                                  <a:pt x="433" y="490"/>
                                </a:lnTo>
                                <a:lnTo>
                                  <a:pt x="436" y="488"/>
                                </a:lnTo>
                                <a:lnTo>
                                  <a:pt x="436" y="486"/>
                                </a:lnTo>
                                <a:lnTo>
                                  <a:pt x="436" y="484"/>
                                </a:lnTo>
                                <a:lnTo>
                                  <a:pt x="433" y="482"/>
                                </a:lnTo>
                                <a:lnTo>
                                  <a:pt x="433" y="480"/>
                                </a:lnTo>
                                <a:lnTo>
                                  <a:pt x="431" y="478"/>
                                </a:lnTo>
                                <a:lnTo>
                                  <a:pt x="431" y="476"/>
                                </a:lnTo>
                                <a:lnTo>
                                  <a:pt x="429" y="476"/>
                                </a:lnTo>
                                <a:lnTo>
                                  <a:pt x="429" y="474"/>
                                </a:lnTo>
                                <a:lnTo>
                                  <a:pt x="427" y="474"/>
                                </a:lnTo>
                                <a:lnTo>
                                  <a:pt x="425" y="474"/>
                                </a:lnTo>
                                <a:lnTo>
                                  <a:pt x="425" y="476"/>
                                </a:lnTo>
                                <a:lnTo>
                                  <a:pt x="425" y="478"/>
                                </a:lnTo>
                                <a:lnTo>
                                  <a:pt x="423" y="478"/>
                                </a:lnTo>
                                <a:lnTo>
                                  <a:pt x="423" y="480"/>
                                </a:lnTo>
                                <a:lnTo>
                                  <a:pt x="421" y="480"/>
                                </a:lnTo>
                                <a:lnTo>
                                  <a:pt x="421" y="482"/>
                                </a:lnTo>
                                <a:lnTo>
                                  <a:pt x="421" y="484"/>
                                </a:lnTo>
                                <a:lnTo>
                                  <a:pt x="419" y="484"/>
                                </a:lnTo>
                                <a:lnTo>
                                  <a:pt x="417" y="484"/>
                                </a:lnTo>
                                <a:lnTo>
                                  <a:pt x="414" y="484"/>
                                </a:lnTo>
                                <a:lnTo>
                                  <a:pt x="412" y="484"/>
                                </a:lnTo>
                                <a:lnTo>
                                  <a:pt x="410" y="484"/>
                                </a:lnTo>
                                <a:lnTo>
                                  <a:pt x="408" y="484"/>
                                </a:lnTo>
                                <a:lnTo>
                                  <a:pt x="408" y="486"/>
                                </a:lnTo>
                                <a:lnTo>
                                  <a:pt x="406" y="486"/>
                                </a:lnTo>
                                <a:lnTo>
                                  <a:pt x="404" y="486"/>
                                </a:lnTo>
                                <a:lnTo>
                                  <a:pt x="404" y="488"/>
                                </a:lnTo>
                                <a:lnTo>
                                  <a:pt x="402" y="488"/>
                                </a:lnTo>
                                <a:lnTo>
                                  <a:pt x="400" y="490"/>
                                </a:lnTo>
                                <a:lnTo>
                                  <a:pt x="400" y="488"/>
                                </a:lnTo>
                                <a:lnTo>
                                  <a:pt x="397" y="488"/>
                                </a:lnTo>
                                <a:lnTo>
                                  <a:pt x="397" y="486"/>
                                </a:lnTo>
                                <a:lnTo>
                                  <a:pt x="397" y="484"/>
                                </a:lnTo>
                                <a:lnTo>
                                  <a:pt x="397" y="482"/>
                                </a:lnTo>
                                <a:lnTo>
                                  <a:pt x="395" y="480"/>
                                </a:lnTo>
                                <a:lnTo>
                                  <a:pt x="393" y="478"/>
                                </a:lnTo>
                                <a:lnTo>
                                  <a:pt x="391" y="478"/>
                                </a:lnTo>
                                <a:lnTo>
                                  <a:pt x="389" y="478"/>
                                </a:lnTo>
                                <a:lnTo>
                                  <a:pt x="387" y="478"/>
                                </a:lnTo>
                                <a:lnTo>
                                  <a:pt x="385" y="478"/>
                                </a:lnTo>
                                <a:lnTo>
                                  <a:pt x="383" y="478"/>
                                </a:lnTo>
                                <a:lnTo>
                                  <a:pt x="381" y="478"/>
                                </a:lnTo>
                                <a:lnTo>
                                  <a:pt x="378" y="478"/>
                                </a:lnTo>
                                <a:lnTo>
                                  <a:pt x="378" y="476"/>
                                </a:lnTo>
                                <a:lnTo>
                                  <a:pt x="376" y="476"/>
                                </a:lnTo>
                                <a:lnTo>
                                  <a:pt x="374" y="474"/>
                                </a:lnTo>
                                <a:lnTo>
                                  <a:pt x="372" y="474"/>
                                </a:lnTo>
                                <a:lnTo>
                                  <a:pt x="370" y="474"/>
                                </a:lnTo>
                                <a:lnTo>
                                  <a:pt x="368" y="471"/>
                                </a:lnTo>
                                <a:lnTo>
                                  <a:pt x="366" y="471"/>
                                </a:lnTo>
                                <a:lnTo>
                                  <a:pt x="366" y="469"/>
                                </a:lnTo>
                                <a:lnTo>
                                  <a:pt x="366" y="467"/>
                                </a:lnTo>
                                <a:lnTo>
                                  <a:pt x="368" y="465"/>
                                </a:lnTo>
                                <a:lnTo>
                                  <a:pt x="368" y="463"/>
                                </a:lnTo>
                                <a:lnTo>
                                  <a:pt x="368" y="461"/>
                                </a:lnTo>
                                <a:lnTo>
                                  <a:pt x="370" y="461"/>
                                </a:lnTo>
                                <a:lnTo>
                                  <a:pt x="370" y="459"/>
                                </a:lnTo>
                                <a:lnTo>
                                  <a:pt x="368" y="459"/>
                                </a:lnTo>
                                <a:lnTo>
                                  <a:pt x="368" y="457"/>
                                </a:lnTo>
                                <a:lnTo>
                                  <a:pt x="366" y="457"/>
                                </a:lnTo>
                                <a:lnTo>
                                  <a:pt x="364" y="457"/>
                                </a:lnTo>
                                <a:lnTo>
                                  <a:pt x="362" y="457"/>
                                </a:lnTo>
                                <a:lnTo>
                                  <a:pt x="359" y="457"/>
                                </a:lnTo>
                                <a:lnTo>
                                  <a:pt x="357" y="457"/>
                                </a:lnTo>
                                <a:lnTo>
                                  <a:pt x="357" y="455"/>
                                </a:lnTo>
                                <a:lnTo>
                                  <a:pt x="359" y="455"/>
                                </a:lnTo>
                                <a:lnTo>
                                  <a:pt x="359" y="452"/>
                                </a:lnTo>
                                <a:lnTo>
                                  <a:pt x="359" y="450"/>
                                </a:lnTo>
                                <a:lnTo>
                                  <a:pt x="357" y="448"/>
                                </a:lnTo>
                                <a:lnTo>
                                  <a:pt x="357" y="446"/>
                                </a:lnTo>
                                <a:lnTo>
                                  <a:pt x="355" y="446"/>
                                </a:lnTo>
                                <a:lnTo>
                                  <a:pt x="353" y="446"/>
                                </a:lnTo>
                                <a:lnTo>
                                  <a:pt x="351" y="446"/>
                                </a:lnTo>
                                <a:lnTo>
                                  <a:pt x="349" y="446"/>
                                </a:lnTo>
                                <a:lnTo>
                                  <a:pt x="347" y="446"/>
                                </a:lnTo>
                                <a:lnTo>
                                  <a:pt x="347" y="448"/>
                                </a:lnTo>
                                <a:lnTo>
                                  <a:pt x="347" y="450"/>
                                </a:lnTo>
                                <a:lnTo>
                                  <a:pt x="345" y="450"/>
                                </a:lnTo>
                                <a:lnTo>
                                  <a:pt x="343" y="450"/>
                                </a:lnTo>
                                <a:lnTo>
                                  <a:pt x="340" y="450"/>
                                </a:lnTo>
                                <a:lnTo>
                                  <a:pt x="338" y="448"/>
                                </a:lnTo>
                                <a:lnTo>
                                  <a:pt x="336" y="448"/>
                                </a:lnTo>
                                <a:lnTo>
                                  <a:pt x="336" y="446"/>
                                </a:lnTo>
                                <a:lnTo>
                                  <a:pt x="336" y="444"/>
                                </a:lnTo>
                                <a:lnTo>
                                  <a:pt x="334" y="442"/>
                                </a:lnTo>
                                <a:lnTo>
                                  <a:pt x="334" y="440"/>
                                </a:lnTo>
                                <a:lnTo>
                                  <a:pt x="334" y="438"/>
                                </a:lnTo>
                                <a:lnTo>
                                  <a:pt x="332" y="438"/>
                                </a:lnTo>
                                <a:lnTo>
                                  <a:pt x="332" y="436"/>
                                </a:lnTo>
                                <a:lnTo>
                                  <a:pt x="332" y="433"/>
                                </a:lnTo>
                                <a:lnTo>
                                  <a:pt x="334" y="433"/>
                                </a:lnTo>
                                <a:lnTo>
                                  <a:pt x="334" y="431"/>
                                </a:lnTo>
                                <a:lnTo>
                                  <a:pt x="334" y="429"/>
                                </a:lnTo>
                                <a:lnTo>
                                  <a:pt x="336" y="429"/>
                                </a:lnTo>
                                <a:lnTo>
                                  <a:pt x="336" y="427"/>
                                </a:lnTo>
                                <a:lnTo>
                                  <a:pt x="336" y="425"/>
                                </a:lnTo>
                                <a:lnTo>
                                  <a:pt x="334" y="425"/>
                                </a:lnTo>
                                <a:lnTo>
                                  <a:pt x="334" y="423"/>
                                </a:lnTo>
                                <a:lnTo>
                                  <a:pt x="334" y="421"/>
                                </a:lnTo>
                                <a:lnTo>
                                  <a:pt x="336" y="421"/>
                                </a:lnTo>
                                <a:lnTo>
                                  <a:pt x="336" y="419"/>
                                </a:lnTo>
                                <a:lnTo>
                                  <a:pt x="338" y="419"/>
                                </a:lnTo>
                                <a:lnTo>
                                  <a:pt x="338" y="416"/>
                                </a:lnTo>
                                <a:lnTo>
                                  <a:pt x="336" y="414"/>
                                </a:lnTo>
                                <a:lnTo>
                                  <a:pt x="334" y="412"/>
                                </a:lnTo>
                                <a:lnTo>
                                  <a:pt x="334" y="410"/>
                                </a:lnTo>
                                <a:lnTo>
                                  <a:pt x="334" y="408"/>
                                </a:lnTo>
                                <a:lnTo>
                                  <a:pt x="336" y="408"/>
                                </a:lnTo>
                                <a:lnTo>
                                  <a:pt x="336" y="406"/>
                                </a:lnTo>
                                <a:lnTo>
                                  <a:pt x="338" y="404"/>
                                </a:lnTo>
                                <a:lnTo>
                                  <a:pt x="338" y="402"/>
                                </a:lnTo>
                                <a:lnTo>
                                  <a:pt x="338" y="400"/>
                                </a:lnTo>
                                <a:lnTo>
                                  <a:pt x="338" y="397"/>
                                </a:lnTo>
                                <a:lnTo>
                                  <a:pt x="340" y="395"/>
                                </a:lnTo>
                                <a:lnTo>
                                  <a:pt x="340" y="393"/>
                                </a:lnTo>
                                <a:lnTo>
                                  <a:pt x="340" y="391"/>
                                </a:lnTo>
                                <a:lnTo>
                                  <a:pt x="343" y="391"/>
                                </a:lnTo>
                                <a:lnTo>
                                  <a:pt x="343" y="389"/>
                                </a:lnTo>
                                <a:lnTo>
                                  <a:pt x="343" y="387"/>
                                </a:lnTo>
                                <a:lnTo>
                                  <a:pt x="343" y="385"/>
                                </a:lnTo>
                                <a:lnTo>
                                  <a:pt x="343" y="383"/>
                                </a:lnTo>
                                <a:lnTo>
                                  <a:pt x="340" y="383"/>
                                </a:lnTo>
                                <a:lnTo>
                                  <a:pt x="338" y="383"/>
                                </a:lnTo>
                                <a:lnTo>
                                  <a:pt x="334" y="383"/>
                                </a:lnTo>
                                <a:lnTo>
                                  <a:pt x="330" y="385"/>
                                </a:lnTo>
                                <a:lnTo>
                                  <a:pt x="328" y="385"/>
                                </a:lnTo>
                                <a:lnTo>
                                  <a:pt x="326" y="385"/>
                                </a:lnTo>
                                <a:lnTo>
                                  <a:pt x="324" y="387"/>
                                </a:lnTo>
                                <a:lnTo>
                                  <a:pt x="321" y="387"/>
                                </a:lnTo>
                                <a:lnTo>
                                  <a:pt x="319" y="387"/>
                                </a:lnTo>
                                <a:lnTo>
                                  <a:pt x="317" y="385"/>
                                </a:lnTo>
                                <a:lnTo>
                                  <a:pt x="315" y="385"/>
                                </a:lnTo>
                                <a:lnTo>
                                  <a:pt x="313" y="385"/>
                                </a:lnTo>
                                <a:lnTo>
                                  <a:pt x="311" y="385"/>
                                </a:lnTo>
                                <a:lnTo>
                                  <a:pt x="309" y="385"/>
                                </a:lnTo>
                                <a:lnTo>
                                  <a:pt x="307" y="383"/>
                                </a:lnTo>
                                <a:lnTo>
                                  <a:pt x="305" y="383"/>
                                </a:lnTo>
                                <a:lnTo>
                                  <a:pt x="302" y="383"/>
                                </a:lnTo>
                                <a:lnTo>
                                  <a:pt x="302" y="381"/>
                                </a:lnTo>
                                <a:lnTo>
                                  <a:pt x="300" y="381"/>
                                </a:lnTo>
                                <a:lnTo>
                                  <a:pt x="298" y="378"/>
                                </a:lnTo>
                                <a:lnTo>
                                  <a:pt x="296" y="376"/>
                                </a:lnTo>
                                <a:lnTo>
                                  <a:pt x="294" y="376"/>
                                </a:lnTo>
                                <a:lnTo>
                                  <a:pt x="294" y="374"/>
                                </a:lnTo>
                                <a:lnTo>
                                  <a:pt x="294" y="372"/>
                                </a:lnTo>
                                <a:lnTo>
                                  <a:pt x="296" y="372"/>
                                </a:lnTo>
                                <a:lnTo>
                                  <a:pt x="296" y="370"/>
                                </a:lnTo>
                                <a:lnTo>
                                  <a:pt x="296" y="368"/>
                                </a:lnTo>
                                <a:lnTo>
                                  <a:pt x="294" y="368"/>
                                </a:lnTo>
                                <a:lnTo>
                                  <a:pt x="292" y="368"/>
                                </a:lnTo>
                                <a:lnTo>
                                  <a:pt x="290" y="366"/>
                                </a:lnTo>
                                <a:lnTo>
                                  <a:pt x="290" y="364"/>
                                </a:lnTo>
                                <a:lnTo>
                                  <a:pt x="290" y="362"/>
                                </a:lnTo>
                                <a:lnTo>
                                  <a:pt x="290" y="359"/>
                                </a:lnTo>
                                <a:lnTo>
                                  <a:pt x="292" y="359"/>
                                </a:lnTo>
                                <a:lnTo>
                                  <a:pt x="294" y="359"/>
                                </a:lnTo>
                                <a:lnTo>
                                  <a:pt x="296" y="359"/>
                                </a:lnTo>
                                <a:lnTo>
                                  <a:pt x="298" y="359"/>
                                </a:lnTo>
                                <a:lnTo>
                                  <a:pt x="300" y="359"/>
                                </a:lnTo>
                                <a:lnTo>
                                  <a:pt x="302" y="357"/>
                                </a:lnTo>
                                <a:lnTo>
                                  <a:pt x="302" y="355"/>
                                </a:lnTo>
                                <a:lnTo>
                                  <a:pt x="302" y="353"/>
                                </a:lnTo>
                                <a:lnTo>
                                  <a:pt x="302" y="351"/>
                                </a:lnTo>
                                <a:lnTo>
                                  <a:pt x="305" y="351"/>
                                </a:lnTo>
                                <a:lnTo>
                                  <a:pt x="305" y="349"/>
                                </a:lnTo>
                                <a:lnTo>
                                  <a:pt x="307" y="347"/>
                                </a:lnTo>
                                <a:lnTo>
                                  <a:pt x="307" y="345"/>
                                </a:lnTo>
                                <a:lnTo>
                                  <a:pt x="309" y="345"/>
                                </a:lnTo>
                                <a:lnTo>
                                  <a:pt x="307" y="345"/>
                                </a:lnTo>
                                <a:lnTo>
                                  <a:pt x="307" y="343"/>
                                </a:lnTo>
                                <a:lnTo>
                                  <a:pt x="309" y="340"/>
                                </a:lnTo>
                                <a:lnTo>
                                  <a:pt x="302" y="340"/>
                                </a:lnTo>
                                <a:lnTo>
                                  <a:pt x="275" y="338"/>
                                </a:lnTo>
                                <a:lnTo>
                                  <a:pt x="248" y="338"/>
                                </a:lnTo>
                                <a:lnTo>
                                  <a:pt x="231" y="336"/>
                                </a:lnTo>
                                <a:lnTo>
                                  <a:pt x="220" y="336"/>
                                </a:lnTo>
                                <a:lnTo>
                                  <a:pt x="193" y="336"/>
                                </a:lnTo>
                                <a:lnTo>
                                  <a:pt x="165" y="334"/>
                                </a:lnTo>
                                <a:lnTo>
                                  <a:pt x="140" y="334"/>
                                </a:lnTo>
                                <a:lnTo>
                                  <a:pt x="138" y="334"/>
                                </a:lnTo>
                                <a:lnTo>
                                  <a:pt x="112" y="334"/>
                                </a:lnTo>
                                <a:lnTo>
                                  <a:pt x="85" y="334"/>
                                </a:lnTo>
                                <a:lnTo>
                                  <a:pt x="57" y="334"/>
                                </a:lnTo>
                                <a:lnTo>
                                  <a:pt x="53" y="334"/>
                                </a:lnTo>
                                <a:lnTo>
                                  <a:pt x="30" y="334"/>
                                </a:lnTo>
                                <a:lnTo>
                                  <a:pt x="0" y="334"/>
                                </a:lnTo>
                                <a:lnTo>
                                  <a:pt x="0" y="307"/>
                                </a:lnTo>
                                <a:lnTo>
                                  <a:pt x="0" y="296"/>
                                </a:lnTo>
                                <a:lnTo>
                                  <a:pt x="0" y="279"/>
                                </a:lnTo>
                                <a:lnTo>
                                  <a:pt x="3" y="254"/>
                                </a:lnTo>
                                <a:lnTo>
                                  <a:pt x="3" y="252"/>
                                </a:lnTo>
                                <a:lnTo>
                                  <a:pt x="3" y="226"/>
                                </a:lnTo>
                                <a:lnTo>
                                  <a:pt x="3" y="199"/>
                                </a:lnTo>
                                <a:lnTo>
                                  <a:pt x="5" y="171"/>
                                </a:lnTo>
                                <a:lnTo>
                                  <a:pt x="5" y="169"/>
                                </a:lnTo>
                                <a:lnTo>
                                  <a:pt x="5" y="144"/>
                                </a:lnTo>
                                <a:lnTo>
                                  <a:pt x="5" y="142"/>
                                </a:lnTo>
                                <a:lnTo>
                                  <a:pt x="7" y="117"/>
                                </a:lnTo>
                                <a:lnTo>
                                  <a:pt x="7" y="89"/>
                                </a:lnTo>
                                <a:lnTo>
                                  <a:pt x="7" y="87"/>
                                </a:lnTo>
                                <a:lnTo>
                                  <a:pt x="7" y="64"/>
                                </a:lnTo>
                                <a:lnTo>
                                  <a:pt x="7" y="62"/>
                                </a:lnTo>
                                <a:lnTo>
                                  <a:pt x="9" y="34"/>
                                </a:lnTo>
                                <a:lnTo>
                                  <a:pt x="9" y="0"/>
                                </a:lnTo>
                                <a:lnTo>
                                  <a:pt x="38" y="2"/>
                                </a:lnTo>
                                <a:lnTo>
                                  <a:pt x="60" y="5"/>
                                </a:lnTo>
                                <a:lnTo>
                                  <a:pt x="66" y="5"/>
                                </a:lnTo>
                                <a:lnTo>
                                  <a:pt x="93" y="5"/>
                                </a:lnTo>
                                <a:lnTo>
                                  <a:pt x="95" y="5"/>
                                </a:lnTo>
                                <a:lnTo>
                                  <a:pt x="121" y="7"/>
                                </a:lnTo>
                                <a:lnTo>
                                  <a:pt x="148" y="9"/>
                                </a:lnTo>
                                <a:lnTo>
                                  <a:pt x="176" y="11"/>
                                </a:lnTo>
                                <a:lnTo>
                                  <a:pt x="203" y="11"/>
                                </a:lnTo>
                                <a:lnTo>
                                  <a:pt x="205" y="11"/>
                                </a:lnTo>
                                <a:lnTo>
                                  <a:pt x="231" y="11"/>
                                </a:lnTo>
                                <a:lnTo>
                                  <a:pt x="233" y="11"/>
                                </a:lnTo>
                                <a:lnTo>
                                  <a:pt x="237" y="11"/>
                                </a:lnTo>
                                <a:lnTo>
                                  <a:pt x="258" y="11"/>
                                </a:lnTo>
                                <a:lnTo>
                                  <a:pt x="283" y="13"/>
                                </a:lnTo>
                                <a:lnTo>
                                  <a:pt x="286" y="13"/>
                                </a:lnTo>
                                <a:lnTo>
                                  <a:pt x="311" y="15"/>
                                </a:lnTo>
                                <a:lnTo>
                                  <a:pt x="313" y="15"/>
                                </a:lnTo>
                                <a:lnTo>
                                  <a:pt x="338" y="17"/>
                                </a:lnTo>
                                <a:lnTo>
                                  <a:pt x="364" y="17"/>
                                </a:lnTo>
                                <a:lnTo>
                                  <a:pt x="391" y="17"/>
                                </a:lnTo>
                                <a:lnTo>
                                  <a:pt x="412" y="17"/>
                                </a:lnTo>
                                <a:lnTo>
                                  <a:pt x="419" y="17"/>
                                </a:lnTo>
                                <a:lnTo>
                                  <a:pt x="446" y="19"/>
                                </a:lnTo>
                                <a:lnTo>
                                  <a:pt x="474" y="19"/>
                                </a:lnTo>
                                <a:lnTo>
                                  <a:pt x="499" y="19"/>
                                </a:lnTo>
                                <a:lnTo>
                                  <a:pt x="526" y="19"/>
                                </a:lnTo>
                                <a:lnTo>
                                  <a:pt x="552" y="21"/>
                                </a:lnTo>
                                <a:lnTo>
                                  <a:pt x="554" y="21"/>
                                </a:lnTo>
                                <a:lnTo>
                                  <a:pt x="579" y="21"/>
                                </a:lnTo>
                                <a:lnTo>
                                  <a:pt x="607" y="24"/>
                                </a:lnTo>
                                <a:lnTo>
                                  <a:pt x="634" y="24"/>
                                </a:lnTo>
                                <a:lnTo>
                                  <a:pt x="662" y="26"/>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24" name="Freeform 517"/>
                        <wps:cNvSpPr>
                          <a:spLocks/>
                        </wps:cNvSpPr>
                        <wps:spPr bwMode="auto">
                          <a:xfrm>
                            <a:off x="3429600" y="3060711"/>
                            <a:ext cx="260300" cy="578402"/>
                          </a:xfrm>
                          <a:custGeom>
                            <a:avLst/>
                            <a:gdLst>
                              <a:gd name="T0" fmla="*/ 184785 w 410"/>
                              <a:gd name="T1" fmla="*/ 1270 h 911"/>
                              <a:gd name="T2" fmla="*/ 237490 w 410"/>
                              <a:gd name="T3" fmla="*/ 1270 h 911"/>
                              <a:gd name="T4" fmla="*/ 254635 w 410"/>
                              <a:gd name="T5" fmla="*/ 17145 h 911"/>
                              <a:gd name="T6" fmla="*/ 254635 w 410"/>
                              <a:gd name="T7" fmla="*/ 37465 h 911"/>
                              <a:gd name="T8" fmla="*/ 254635 w 410"/>
                              <a:gd name="T9" fmla="*/ 68580 h 911"/>
                              <a:gd name="T10" fmla="*/ 252095 w 410"/>
                              <a:gd name="T11" fmla="*/ 79375 h 911"/>
                              <a:gd name="T12" fmla="*/ 252095 w 410"/>
                              <a:gd name="T13" fmla="*/ 95250 h 911"/>
                              <a:gd name="T14" fmla="*/ 253365 w 410"/>
                              <a:gd name="T15" fmla="*/ 112395 h 911"/>
                              <a:gd name="T16" fmla="*/ 253365 w 410"/>
                              <a:gd name="T17" fmla="*/ 130175 h 911"/>
                              <a:gd name="T18" fmla="*/ 253365 w 410"/>
                              <a:gd name="T19" fmla="*/ 147320 h 911"/>
                              <a:gd name="T20" fmla="*/ 253365 w 410"/>
                              <a:gd name="T21" fmla="*/ 180975 h 911"/>
                              <a:gd name="T22" fmla="*/ 253365 w 410"/>
                              <a:gd name="T23" fmla="*/ 198755 h 911"/>
                              <a:gd name="T24" fmla="*/ 254635 w 410"/>
                              <a:gd name="T25" fmla="*/ 215900 h 911"/>
                              <a:gd name="T26" fmla="*/ 254635 w 410"/>
                              <a:gd name="T27" fmla="*/ 249555 h 911"/>
                              <a:gd name="T28" fmla="*/ 254635 w 410"/>
                              <a:gd name="T29" fmla="*/ 284480 h 911"/>
                              <a:gd name="T30" fmla="*/ 255905 w 410"/>
                              <a:gd name="T31" fmla="*/ 301625 h 911"/>
                              <a:gd name="T32" fmla="*/ 255905 w 410"/>
                              <a:gd name="T33" fmla="*/ 319405 h 911"/>
                              <a:gd name="T34" fmla="*/ 255905 w 410"/>
                              <a:gd name="T35" fmla="*/ 335280 h 911"/>
                              <a:gd name="T36" fmla="*/ 255905 w 410"/>
                              <a:gd name="T37" fmla="*/ 370205 h 911"/>
                              <a:gd name="T38" fmla="*/ 257810 w 410"/>
                              <a:gd name="T39" fmla="*/ 422275 h 911"/>
                              <a:gd name="T40" fmla="*/ 259080 w 410"/>
                              <a:gd name="T41" fmla="*/ 473710 h 911"/>
                              <a:gd name="T42" fmla="*/ 259080 w 410"/>
                              <a:gd name="T43" fmla="*/ 524510 h 911"/>
                              <a:gd name="T44" fmla="*/ 260350 w 410"/>
                              <a:gd name="T45" fmla="*/ 575310 h 911"/>
                              <a:gd name="T46" fmla="*/ 245745 w 410"/>
                              <a:gd name="T47" fmla="*/ 576580 h 911"/>
                              <a:gd name="T48" fmla="*/ 231775 w 410"/>
                              <a:gd name="T49" fmla="*/ 576580 h 911"/>
                              <a:gd name="T50" fmla="*/ 207645 w 410"/>
                              <a:gd name="T51" fmla="*/ 576580 h 911"/>
                              <a:gd name="T52" fmla="*/ 180975 w 410"/>
                              <a:gd name="T53" fmla="*/ 576580 h 911"/>
                              <a:gd name="T54" fmla="*/ 163830 w 410"/>
                              <a:gd name="T55" fmla="*/ 576580 h 911"/>
                              <a:gd name="T56" fmla="*/ 128905 w 410"/>
                              <a:gd name="T57" fmla="*/ 576580 h 911"/>
                              <a:gd name="T58" fmla="*/ 106045 w 410"/>
                              <a:gd name="T59" fmla="*/ 576580 h 911"/>
                              <a:gd name="T60" fmla="*/ 76200 w 410"/>
                              <a:gd name="T61" fmla="*/ 576580 h 911"/>
                              <a:gd name="T62" fmla="*/ 53340 w 410"/>
                              <a:gd name="T63" fmla="*/ 578485 h 911"/>
                              <a:gd name="T64" fmla="*/ 33655 w 410"/>
                              <a:gd name="T65" fmla="*/ 578485 h 911"/>
                              <a:gd name="T66" fmla="*/ 8255 w 410"/>
                              <a:gd name="T67" fmla="*/ 578485 h 911"/>
                              <a:gd name="T68" fmla="*/ 2540 w 410"/>
                              <a:gd name="T69" fmla="*/ 543560 h 911"/>
                              <a:gd name="T70" fmla="*/ 1270 w 410"/>
                              <a:gd name="T71" fmla="*/ 492125 h 911"/>
                              <a:gd name="T72" fmla="*/ 1270 w 410"/>
                              <a:gd name="T73" fmla="*/ 474980 h 911"/>
                              <a:gd name="T74" fmla="*/ 1270 w 410"/>
                              <a:gd name="T75" fmla="*/ 424180 h 911"/>
                              <a:gd name="T76" fmla="*/ 1270 w 410"/>
                              <a:gd name="T77" fmla="*/ 371475 h 911"/>
                              <a:gd name="T78" fmla="*/ 0 w 410"/>
                              <a:gd name="T79" fmla="*/ 320675 h 911"/>
                              <a:gd name="T80" fmla="*/ 0 w 410"/>
                              <a:gd name="T81" fmla="*/ 269875 h 911"/>
                              <a:gd name="T82" fmla="*/ 0 w 410"/>
                              <a:gd name="T83" fmla="*/ 217170 h 911"/>
                              <a:gd name="T84" fmla="*/ 33655 w 410"/>
                              <a:gd name="T85" fmla="*/ 217170 h 911"/>
                              <a:gd name="T86" fmla="*/ 50800 w 410"/>
                              <a:gd name="T87" fmla="*/ 201295 h 911"/>
                              <a:gd name="T88" fmla="*/ 50800 w 410"/>
                              <a:gd name="T89" fmla="*/ 183515 h 911"/>
                              <a:gd name="T90" fmla="*/ 50800 w 410"/>
                              <a:gd name="T91" fmla="*/ 166370 h 911"/>
                              <a:gd name="T92" fmla="*/ 71120 w 410"/>
                              <a:gd name="T93" fmla="*/ 132715 h 911"/>
                              <a:gd name="T94" fmla="*/ 92710 w 410"/>
                              <a:gd name="T95" fmla="*/ 97790 h 911"/>
                              <a:gd name="T96" fmla="*/ 107315 w 410"/>
                              <a:gd name="T97" fmla="*/ 74930 h 911"/>
                              <a:gd name="T98" fmla="*/ 120650 w 410"/>
                              <a:gd name="T99" fmla="*/ 52070 h 911"/>
                              <a:gd name="T100" fmla="*/ 140970 w 410"/>
                              <a:gd name="T101" fmla="*/ 19050 h 911"/>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410" h="911">
                                <a:moveTo>
                                  <a:pt x="239" y="2"/>
                                </a:moveTo>
                                <a:lnTo>
                                  <a:pt x="266" y="2"/>
                                </a:lnTo>
                                <a:lnTo>
                                  <a:pt x="291" y="2"/>
                                </a:lnTo>
                                <a:lnTo>
                                  <a:pt x="319" y="2"/>
                                </a:lnTo>
                                <a:lnTo>
                                  <a:pt x="346" y="2"/>
                                </a:lnTo>
                                <a:lnTo>
                                  <a:pt x="374" y="2"/>
                                </a:lnTo>
                                <a:lnTo>
                                  <a:pt x="401" y="0"/>
                                </a:lnTo>
                                <a:lnTo>
                                  <a:pt x="401" y="27"/>
                                </a:lnTo>
                                <a:lnTo>
                                  <a:pt x="401" y="55"/>
                                </a:lnTo>
                                <a:lnTo>
                                  <a:pt x="401" y="59"/>
                                </a:lnTo>
                                <a:lnTo>
                                  <a:pt x="401" y="80"/>
                                </a:lnTo>
                                <a:lnTo>
                                  <a:pt x="401" y="82"/>
                                </a:lnTo>
                                <a:lnTo>
                                  <a:pt x="401" y="108"/>
                                </a:lnTo>
                                <a:lnTo>
                                  <a:pt x="399" y="108"/>
                                </a:lnTo>
                                <a:lnTo>
                                  <a:pt x="397" y="108"/>
                                </a:lnTo>
                                <a:lnTo>
                                  <a:pt x="397" y="125"/>
                                </a:lnTo>
                                <a:lnTo>
                                  <a:pt x="397" y="150"/>
                                </a:lnTo>
                                <a:lnTo>
                                  <a:pt x="397" y="152"/>
                                </a:lnTo>
                                <a:lnTo>
                                  <a:pt x="399" y="177"/>
                                </a:lnTo>
                                <a:lnTo>
                                  <a:pt x="399" y="205"/>
                                </a:lnTo>
                                <a:lnTo>
                                  <a:pt x="399" y="232"/>
                                </a:lnTo>
                                <a:lnTo>
                                  <a:pt x="399" y="260"/>
                                </a:lnTo>
                                <a:lnTo>
                                  <a:pt x="399" y="285"/>
                                </a:lnTo>
                                <a:lnTo>
                                  <a:pt x="399" y="292"/>
                                </a:lnTo>
                                <a:lnTo>
                                  <a:pt x="399" y="313"/>
                                </a:lnTo>
                                <a:lnTo>
                                  <a:pt x="401" y="340"/>
                                </a:lnTo>
                                <a:lnTo>
                                  <a:pt x="401" y="365"/>
                                </a:lnTo>
                                <a:lnTo>
                                  <a:pt x="401" y="393"/>
                                </a:lnTo>
                                <a:lnTo>
                                  <a:pt x="401" y="420"/>
                                </a:lnTo>
                                <a:lnTo>
                                  <a:pt x="401" y="448"/>
                                </a:lnTo>
                                <a:lnTo>
                                  <a:pt x="403" y="475"/>
                                </a:lnTo>
                                <a:lnTo>
                                  <a:pt x="403" y="501"/>
                                </a:lnTo>
                                <a:lnTo>
                                  <a:pt x="403" y="503"/>
                                </a:lnTo>
                                <a:lnTo>
                                  <a:pt x="403" y="522"/>
                                </a:lnTo>
                                <a:lnTo>
                                  <a:pt x="403" y="528"/>
                                </a:lnTo>
                                <a:lnTo>
                                  <a:pt x="403" y="556"/>
                                </a:lnTo>
                                <a:lnTo>
                                  <a:pt x="403" y="583"/>
                                </a:lnTo>
                                <a:lnTo>
                                  <a:pt x="403" y="611"/>
                                </a:lnTo>
                                <a:lnTo>
                                  <a:pt x="406" y="638"/>
                                </a:lnTo>
                                <a:lnTo>
                                  <a:pt x="406" y="665"/>
                                </a:lnTo>
                                <a:lnTo>
                                  <a:pt x="406" y="691"/>
                                </a:lnTo>
                                <a:lnTo>
                                  <a:pt x="406" y="718"/>
                                </a:lnTo>
                                <a:lnTo>
                                  <a:pt x="408" y="746"/>
                                </a:lnTo>
                                <a:lnTo>
                                  <a:pt x="408" y="773"/>
                                </a:lnTo>
                                <a:lnTo>
                                  <a:pt x="408" y="801"/>
                                </a:lnTo>
                                <a:lnTo>
                                  <a:pt x="408" y="826"/>
                                </a:lnTo>
                                <a:lnTo>
                                  <a:pt x="408" y="853"/>
                                </a:lnTo>
                                <a:lnTo>
                                  <a:pt x="408" y="881"/>
                                </a:lnTo>
                                <a:lnTo>
                                  <a:pt x="410" y="906"/>
                                </a:lnTo>
                                <a:lnTo>
                                  <a:pt x="408" y="906"/>
                                </a:lnTo>
                                <a:lnTo>
                                  <a:pt x="393" y="908"/>
                                </a:lnTo>
                                <a:lnTo>
                                  <a:pt x="387" y="908"/>
                                </a:lnTo>
                                <a:lnTo>
                                  <a:pt x="382" y="908"/>
                                </a:lnTo>
                                <a:lnTo>
                                  <a:pt x="376" y="908"/>
                                </a:lnTo>
                                <a:lnTo>
                                  <a:pt x="365" y="908"/>
                                </a:lnTo>
                                <a:lnTo>
                                  <a:pt x="355" y="908"/>
                                </a:lnTo>
                                <a:lnTo>
                                  <a:pt x="338" y="908"/>
                                </a:lnTo>
                                <a:lnTo>
                                  <a:pt x="327" y="908"/>
                                </a:lnTo>
                                <a:lnTo>
                                  <a:pt x="313" y="908"/>
                                </a:lnTo>
                                <a:lnTo>
                                  <a:pt x="300" y="908"/>
                                </a:lnTo>
                                <a:lnTo>
                                  <a:pt x="285" y="908"/>
                                </a:lnTo>
                                <a:lnTo>
                                  <a:pt x="272" y="908"/>
                                </a:lnTo>
                                <a:lnTo>
                                  <a:pt x="258" y="908"/>
                                </a:lnTo>
                                <a:lnTo>
                                  <a:pt x="247" y="908"/>
                                </a:lnTo>
                                <a:lnTo>
                                  <a:pt x="220" y="908"/>
                                </a:lnTo>
                                <a:lnTo>
                                  <a:pt x="203" y="908"/>
                                </a:lnTo>
                                <a:lnTo>
                                  <a:pt x="192" y="908"/>
                                </a:lnTo>
                                <a:lnTo>
                                  <a:pt x="175" y="908"/>
                                </a:lnTo>
                                <a:lnTo>
                                  <a:pt x="167" y="908"/>
                                </a:lnTo>
                                <a:lnTo>
                                  <a:pt x="148" y="908"/>
                                </a:lnTo>
                                <a:lnTo>
                                  <a:pt x="139" y="908"/>
                                </a:lnTo>
                                <a:lnTo>
                                  <a:pt x="120" y="908"/>
                                </a:lnTo>
                                <a:lnTo>
                                  <a:pt x="112" y="908"/>
                                </a:lnTo>
                                <a:lnTo>
                                  <a:pt x="93" y="911"/>
                                </a:lnTo>
                                <a:lnTo>
                                  <a:pt x="84" y="911"/>
                                </a:lnTo>
                                <a:lnTo>
                                  <a:pt x="68" y="911"/>
                                </a:lnTo>
                                <a:lnTo>
                                  <a:pt x="57" y="911"/>
                                </a:lnTo>
                                <a:lnTo>
                                  <a:pt x="53" y="911"/>
                                </a:lnTo>
                                <a:lnTo>
                                  <a:pt x="40" y="911"/>
                                </a:lnTo>
                                <a:lnTo>
                                  <a:pt x="32" y="911"/>
                                </a:lnTo>
                                <a:lnTo>
                                  <a:pt x="13" y="911"/>
                                </a:lnTo>
                                <a:lnTo>
                                  <a:pt x="4" y="911"/>
                                </a:lnTo>
                                <a:lnTo>
                                  <a:pt x="4" y="883"/>
                                </a:lnTo>
                                <a:lnTo>
                                  <a:pt x="4" y="856"/>
                                </a:lnTo>
                                <a:lnTo>
                                  <a:pt x="2" y="828"/>
                                </a:lnTo>
                                <a:lnTo>
                                  <a:pt x="2" y="803"/>
                                </a:lnTo>
                                <a:lnTo>
                                  <a:pt x="2" y="775"/>
                                </a:lnTo>
                                <a:lnTo>
                                  <a:pt x="2" y="748"/>
                                </a:lnTo>
                                <a:lnTo>
                                  <a:pt x="2" y="720"/>
                                </a:lnTo>
                                <a:lnTo>
                                  <a:pt x="2" y="693"/>
                                </a:lnTo>
                                <a:lnTo>
                                  <a:pt x="2" y="668"/>
                                </a:lnTo>
                                <a:lnTo>
                                  <a:pt x="2" y="640"/>
                                </a:lnTo>
                                <a:lnTo>
                                  <a:pt x="2" y="613"/>
                                </a:lnTo>
                                <a:lnTo>
                                  <a:pt x="2" y="585"/>
                                </a:lnTo>
                                <a:lnTo>
                                  <a:pt x="2" y="558"/>
                                </a:lnTo>
                                <a:lnTo>
                                  <a:pt x="0" y="532"/>
                                </a:lnTo>
                                <a:lnTo>
                                  <a:pt x="0" y="505"/>
                                </a:lnTo>
                                <a:lnTo>
                                  <a:pt x="0" y="477"/>
                                </a:lnTo>
                                <a:lnTo>
                                  <a:pt x="0" y="450"/>
                                </a:lnTo>
                                <a:lnTo>
                                  <a:pt x="0" y="425"/>
                                </a:lnTo>
                                <a:lnTo>
                                  <a:pt x="0" y="397"/>
                                </a:lnTo>
                                <a:lnTo>
                                  <a:pt x="0" y="370"/>
                                </a:lnTo>
                                <a:lnTo>
                                  <a:pt x="0" y="342"/>
                                </a:lnTo>
                                <a:lnTo>
                                  <a:pt x="27" y="342"/>
                                </a:lnTo>
                                <a:lnTo>
                                  <a:pt x="53" y="342"/>
                                </a:lnTo>
                                <a:lnTo>
                                  <a:pt x="80" y="342"/>
                                </a:lnTo>
                                <a:lnTo>
                                  <a:pt x="80" y="317"/>
                                </a:lnTo>
                                <a:lnTo>
                                  <a:pt x="80" y="315"/>
                                </a:lnTo>
                                <a:lnTo>
                                  <a:pt x="80" y="294"/>
                                </a:lnTo>
                                <a:lnTo>
                                  <a:pt x="80" y="289"/>
                                </a:lnTo>
                                <a:lnTo>
                                  <a:pt x="80" y="262"/>
                                </a:lnTo>
                                <a:lnTo>
                                  <a:pt x="97" y="234"/>
                                </a:lnTo>
                                <a:lnTo>
                                  <a:pt x="108" y="215"/>
                                </a:lnTo>
                                <a:lnTo>
                                  <a:pt x="112" y="209"/>
                                </a:lnTo>
                                <a:lnTo>
                                  <a:pt x="129" y="182"/>
                                </a:lnTo>
                                <a:lnTo>
                                  <a:pt x="135" y="173"/>
                                </a:lnTo>
                                <a:lnTo>
                                  <a:pt x="146" y="154"/>
                                </a:lnTo>
                                <a:lnTo>
                                  <a:pt x="161" y="129"/>
                                </a:lnTo>
                                <a:lnTo>
                                  <a:pt x="163" y="127"/>
                                </a:lnTo>
                                <a:lnTo>
                                  <a:pt x="169" y="118"/>
                                </a:lnTo>
                                <a:lnTo>
                                  <a:pt x="173" y="110"/>
                                </a:lnTo>
                                <a:lnTo>
                                  <a:pt x="186" y="89"/>
                                </a:lnTo>
                                <a:lnTo>
                                  <a:pt x="190" y="82"/>
                                </a:lnTo>
                                <a:lnTo>
                                  <a:pt x="205" y="57"/>
                                </a:lnTo>
                                <a:lnTo>
                                  <a:pt x="211" y="46"/>
                                </a:lnTo>
                                <a:lnTo>
                                  <a:pt x="222" y="30"/>
                                </a:lnTo>
                                <a:lnTo>
                                  <a:pt x="239" y="2"/>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25" name="Freeform 518"/>
                        <wps:cNvSpPr>
                          <a:spLocks/>
                        </wps:cNvSpPr>
                        <wps:spPr bwMode="auto">
                          <a:xfrm>
                            <a:off x="3064500" y="3061911"/>
                            <a:ext cx="516900" cy="277501"/>
                          </a:xfrm>
                          <a:custGeom>
                            <a:avLst/>
                            <a:gdLst>
                              <a:gd name="T0" fmla="*/ 20320 w 814"/>
                              <a:gd name="T1" fmla="*/ 2540 h 437"/>
                              <a:gd name="T2" fmla="*/ 67310 w 814"/>
                              <a:gd name="T3" fmla="*/ 2540 h 437"/>
                              <a:gd name="T4" fmla="*/ 102235 w 814"/>
                              <a:gd name="T5" fmla="*/ 2540 h 437"/>
                              <a:gd name="T6" fmla="*/ 119380 w 814"/>
                              <a:gd name="T7" fmla="*/ 1270 h 437"/>
                              <a:gd name="T8" fmla="*/ 154305 w 814"/>
                              <a:gd name="T9" fmla="*/ 1270 h 437"/>
                              <a:gd name="T10" fmla="*/ 187960 w 814"/>
                              <a:gd name="T11" fmla="*/ 1270 h 437"/>
                              <a:gd name="T12" fmla="*/ 205740 w 814"/>
                              <a:gd name="T13" fmla="*/ 1270 h 437"/>
                              <a:gd name="T14" fmla="*/ 224155 w 814"/>
                              <a:gd name="T15" fmla="*/ 1270 h 437"/>
                              <a:gd name="T16" fmla="*/ 245745 w 814"/>
                              <a:gd name="T17" fmla="*/ 1270 h 437"/>
                              <a:gd name="T18" fmla="*/ 292735 w 814"/>
                              <a:gd name="T19" fmla="*/ 1270 h 437"/>
                              <a:gd name="T20" fmla="*/ 309880 w 814"/>
                              <a:gd name="T21" fmla="*/ 0 h 437"/>
                              <a:gd name="T22" fmla="*/ 358140 w 814"/>
                              <a:gd name="T23" fmla="*/ 0 h 437"/>
                              <a:gd name="T24" fmla="*/ 362585 w 814"/>
                              <a:gd name="T25" fmla="*/ 1270 h 437"/>
                              <a:gd name="T26" fmla="*/ 413385 w 814"/>
                              <a:gd name="T27" fmla="*/ 1270 h 437"/>
                              <a:gd name="T28" fmla="*/ 448310 w 814"/>
                              <a:gd name="T29" fmla="*/ 0 h 437"/>
                              <a:gd name="T30" fmla="*/ 499110 w 814"/>
                              <a:gd name="T31" fmla="*/ 0 h 437"/>
                              <a:gd name="T32" fmla="*/ 499110 w 814"/>
                              <a:gd name="T33" fmla="*/ 27940 h 437"/>
                              <a:gd name="T34" fmla="*/ 483235 w 814"/>
                              <a:gd name="T35" fmla="*/ 55245 h 437"/>
                              <a:gd name="T36" fmla="*/ 468630 w 814"/>
                              <a:gd name="T37" fmla="*/ 79375 h 437"/>
                              <a:gd name="T38" fmla="*/ 450850 w 814"/>
                              <a:gd name="T39" fmla="*/ 108585 h 437"/>
                              <a:gd name="T40" fmla="*/ 433705 w 814"/>
                              <a:gd name="T41" fmla="*/ 135255 h 437"/>
                              <a:gd name="T42" fmla="*/ 415925 w 814"/>
                              <a:gd name="T43" fmla="*/ 182245 h 437"/>
                              <a:gd name="T44" fmla="*/ 415925 w 814"/>
                              <a:gd name="T45" fmla="*/ 185420 h 437"/>
                              <a:gd name="T46" fmla="*/ 415925 w 814"/>
                              <a:gd name="T47" fmla="*/ 200025 h 437"/>
                              <a:gd name="T48" fmla="*/ 382270 w 814"/>
                              <a:gd name="T49" fmla="*/ 215900 h 437"/>
                              <a:gd name="T50" fmla="*/ 365125 w 814"/>
                              <a:gd name="T51" fmla="*/ 233680 h 437"/>
                              <a:gd name="T52" fmla="*/ 361315 w 814"/>
                              <a:gd name="T53" fmla="*/ 268605 h 437"/>
                              <a:gd name="T54" fmla="*/ 330200 w 814"/>
                              <a:gd name="T55" fmla="*/ 268605 h 437"/>
                              <a:gd name="T56" fmla="*/ 278130 w 814"/>
                              <a:gd name="T57" fmla="*/ 269875 h 437"/>
                              <a:gd name="T58" fmla="*/ 261620 w 814"/>
                              <a:gd name="T59" fmla="*/ 269875 h 437"/>
                              <a:gd name="T60" fmla="*/ 244475 w 814"/>
                              <a:gd name="T61" fmla="*/ 269875 h 437"/>
                              <a:gd name="T62" fmla="*/ 209550 w 814"/>
                              <a:gd name="T63" fmla="*/ 271145 h 437"/>
                              <a:gd name="T64" fmla="*/ 174625 w 814"/>
                              <a:gd name="T65" fmla="*/ 272415 h 437"/>
                              <a:gd name="T66" fmla="*/ 134620 w 814"/>
                              <a:gd name="T67" fmla="*/ 274955 h 437"/>
                              <a:gd name="T68" fmla="*/ 91440 w 814"/>
                              <a:gd name="T69" fmla="*/ 276225 h 437"/>
                              <a:gd name="T70" fmla="*/ 75565 w 814"/>
                              <a:gd name="T71" fmla="*/ 276225 h 437"/>
                              <a:gd name="T72" fmla="*/ 57785 w 814"/>
                              <a:gd name="T73" fmla="*/ 276225 h 437"/>
                              <a:gd name="T74" fmla="*/ 40640 w 814"/>
                              <a:gd name="T75" fmla="*/ 276225 h 437"/>
                              <a:gd name="T76" fmla="*/ 21590 w 814"/>
                              <a:gd name="T77" fmla="*/ 277495 h 437"/>
                              <a:gd name="T78" fmla="*/ 4445 w 814"/>
                              <a:gd name="T79" fmla="*/ 260350 h 437"/>
                              <a:gd name="T80" fmla="*/ 4445 w 814"/>
                              <a:gd name="T81" fmla="*/ 242570 h 437"/>
                              <a:gd name="T82" fmla="*/ 3175 w 814"/>
                              <a:gd name="T83" fmla="*/ 224155 h 437"/>
                              <a:gd name="T84" fmla="*/ 3175 w 814"/>
                              <a:gd name="T85" fmla="*/ 191770 h 437"/>
                              <a:gd name="T86" fmla="*/ 3175 w 814"/>
                              <a:gd name="T87" fmla="*/ 187960 h 437"/>
                              <a:gd name="T88" fmla="*/ 3175 w 814"/>
                              <a:gd name="T89" fmla="*/ 156845 h 437"/>
                              <a:gd name="T90" fmla="*/ 1905 w 814"/>
                              <a:gd name="T91" fmla="*/ 139700 h 437"/>
                              <a:gd name="T92" fmla="*/ 1905 w 814"/>
                              <a:gd name="T93" fmla="*/ 121920 h 437"/>
                              <a:gd name="T94" fmla="*/ 1905 w 814"/>
                              <a:gd name="T95" fmla="*/ 104775 h 437"/>
                              <a:gd name="T96" fmla="*/ 1905 w 814"/>
                              <a:gd name="T97" fmla="*/ 86995 h 437"/>
                              <a:gd name="T98" fmla="*/ 0 w 814"/>
                              <a:gd name="T99" fmla="*/ 55245 h 437"/>
                              <a:gd name="T100" fmla="*/ 0 w 814"/>
                              <a:gd name="T101" fmla="*/ 37465 h 437"/>
                              <a:gd name="T102" fmla="*/ 0 w 814"/>
                              <a:gd name="T103" fmla="*/ 20320 h 437"/>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814" h="437">
                                <a:moveTo>
                                  <a:pt x="0" y="4"/>
                                </a:moveTo>
                                <a:lnTo>
                                  <a:pt x="26" y="4"/>
                                </a:lnTo>
                                <a:lnTo>
                                  <a:pt x="32" y="4"/>
                                </a:lnTo>
                                <a:lnTo>
                                  <a:pt x="53" y="4"/>
                                </a:lnTo>
                                <a:lnTo>
                                  <a:pt x="79" y="4"/>
                                </a:lnTo>
                                <a:lnTo>
                                  <a:pt x="106" y="4"/>
                                </a:lnTo>
                                <a:lnTo>
                                  <a:pt x="134" y="2"/>
                                </a:lnTo>
                                <a:lnTo>
                                  <a:pt x="161" y="2"/>
                                </a:lnTo>
                                <a:lnTo>
                                  <a:pt x="161" y="4"/>
                                </a:lnTo>
                                <a:lnTo>
                                  <a:pt x="188" y="2"/>
                                </a:lnTo>
                                <a:lnTo>
                                  <a:pt x="210" y="4"/>
                                </a:lnTo>
                                <a:lnTo>
                                  <a:pt x="216" y="4"/>
                                </a:lnTo>
                                <a:lnTo>
                                  <a:pt x="243" y="2"/>
                                </a:lnTo>
                                <a:lnTo>
                                  <a:pt x="269" y="2"/>
                                </a:lnTo>
                                <a:lnTo>
                                  <a:pt x="296" y="2"/>
                                </a:lnTo>
                                <a:lnTo>
                                  <a:pt x="324" y="2"/>
                                </a:lnTo>
                                <a:lnTo>
                                  <a:pt x="353" y="2"/>
                                </a:lnTo>
                                <a:lnTo>
                                  <a:pt x="379" y="2"/>
                                </a:lnTo>
                                <a:lnTo>
                                  <a:pt x="387" y="2"/>
                                </a:lnTo>
                                <a:lnTo>
                                  <a:pt x="406" y="2"/>
                                </a:lnTo>
                                <a:lnTo>
                                  <a:pt x="433" y="2"/>
                                </a:lnTo>
                                <a:lnTo>
                                  <a:pt x="461" y="2"/>
                                </a:lnTo>
                                <a:lnTo>
                                  <a:pt x="488" y="0"/>
                                </a:lnTo>
                                <a:lnTo>
                                  <a:pt x="516" y="2"/>
                                </a:lnTo>
                                <a:lnTo>
                                  <a:pt x="543" y="2"/>
                                </a:lnTo>
                                <a:lnTo>
                                  <a:pt x="564" y="0"/>
                                </a:lnTo>
                                <a:lnTo>
                                  <a:pt x="564" y="2"/>
                                </a:lnTo>
                                <a:lnTo>
                                  <a:pt x="571" y="2"/>
                                </a:lnTo>
                                <a:lnTo>
                                  <a:pt x="598" y="0"/>
                                </a:lnTo>
                                <a:lnTo>
                                  <a:pt x="624" y="2"/>
                                </a:lnTo>
                                <a:lnTo>
                                  <a:pt x="651" y="2"/>
                                </a:lnTo>
                                <a:lnTo>
                                  <a:pt x="678" y="0"/>
                                </a:lnTo>
                                <a:lnTo>
                                  <a:pt x="706" y="0"/>
                                </a:lnTo>
                                <a:lnTo>
                                  <a:pt x="733" y="0"/>
                                </a:lnTo>
                                <a:lnTo>
                                  <a:pt x="759" y="0"/>
                                </a:lnTo>
                                <a:lnTo>
                                  <a:pt x="786" y="0"/>
                                </a:lnTo>
                                <a:lnTo>
                                  <a:pt x="814" y="0"/>
                                </a:lnTo>
                                <a:lnTo>
                                  <a:pt x="797" y="28"/>
                                </a:lnTo>
                                <a:lnTo>
                                  <a:pt x="786" y="44"/>
                                </a:lnTo>
                                <a:lnTo>
                                  <a:pt x="780" y="55"/>
                                </a:lnTo>
                                <a:lnTo>
                                  <a:pt x="765" y="80"/>
                                </a:lnTo>
                                <a:lnTo>
                                  <a:pt x="761" y="87"/>
                                </a:lnTo>
                                <a:lnTo>
                                  <a:pt x="748" y="108"/>
                                </a:lnTo>
                                <a:lnTo>
                                  <a:pt x="744" y="116"/>
                                </a:lnTo>
                                <a:lnTo>
                                  <a:pt x="738" y="125"/>
                                </a:lnTo>
                                <a:lnTo>
                                  <a:pt x="736" y="127"/>
                                </a:lnTo>
                                <a:lnTo>
                                  <a:pt x="721" y="152"/>
                                </a:lnTo>
                                <a:lnTo>
                                  <a:pt x="710" y="171"/>
                                </a:lnTo>
                                <a:lnTo>
                                  <a:pt x="704" y="180"/>
                                </a:lnTo>
                                <a:lnTo>
                                  <a:pt x="687" y="207"/>
                                </a:lnTo>
                                <a:lnTo>
                                  <a:pt x="683" y="213"/>
                                </a:lnTo>
                                <a:lnTo>
                                  <a:pt x="672" y="232"/>
                                </a:lnTo>
                                <a:lnTo>
                                  <a:pt x="655" y="260"/>
                                </a:lnTo>
                                <a:lnTo>
                                  <a:pt x="655" y="287"/>
                                </a:lnTo>
                                <a:lnTo>
                                  <a:pt x="655" y="292"/>
                                </a:lnTo>
                                <a:lnTo>
                                  <a:pt x="655" y="313"/>
                                </a:lnTo>
                                <a:lnTo>
                                  <a:pt x="655" y="315"/>
                                </a:lnTo>
                                <a:lnTo>
                                  <a:pt x="655" y="340"/>
                                </a:lnTo>
                                <a:lnTo>
                                  <a:pt x="628" y="340"/>
                                </a:lnTo>
                                <a:lnTo>
                                  <a:pt x="602" y="340"/>
                                </a:lnTo>
                                <a:lnTo>
                                  <a:pt x="575" y="340"/>
                                </a:lnTo>
                                <a:lnTo>
                                  <a:pt x="575" y="368"/>
                                </a:lnTo>
                                <a:lnTo>
                                  <a:pt x="575" y="395"/>
                                </a:lnTo>
                                <a:lnTo>
                                  <a:pt x="575" y="423"/>
                                </a:lnTo>
                                <a:lnTo>
                                  <a:pt x="569" y="423"/>
                                </a:lnTo>
                                <a:lnTo>
                                  <a:pt x="548" y="423"/>
                                </a:lnTo>
                                <a:lnTo>
                                  <a:pt x="520" y="423"/>
                                </a:lnTo>
                                <a:lnTo>
                                  <a:pt x="493" y="423"/>
                                </a:lnTo>
                                <a:lnTo>
                                  <a:pt x="465" y="423"/>
                                </a:lnTo>
                                <a:lnTo>
                                  <a:pt x="438" y="425"/>
                                </a:lnTo>
                                <a:lnTo>
                                  <a:pt x="412" y="425"/>
                                </a:lnTo>
                                <a:lnTo>
                                  <a:pt x="391" y="425"/>
                                </a:lnTo>
                                <a:lnTo>
                                  <a:pt x="385" y="425"/>
                                </a:lnTo>
                                <a:lnTo>
                                  <a:pt x="357" y="427"/>
                                </a:lnTo>
                                <a:lnTo>
                                  <a:pt x="330" y="427"/>
                                </a:lnTo>
                                <a:lnTo>
                                  <a:pt x="303" y="429"/>
                                </a:lnTo>
                                <a:lnTo>
                                  <a:pt x="275" y="429"/>
                                </a:lnTo>
                                <a:lnTo>
                                  <a:pt x="248" y="431"/>
                                </a:lnTo>
                                <a:lnTo>
                                  <a:pt x="222" y="431"/>
                                </a:lnTo>
                                <a:lnTo>
                                  <a:pt x="212" y="433"/>
                                </a:lnTo>
                                <a:lnTo>
                                  <a:pt x="195" y="433"/>
                                </a:lnTo>
                                <a:lnTo>
                                  <a:pt x="172" y="435"/>
                                </a:lnTo>
                                <a:lnTo>
                                  <a:pt x="144" y="435"/>
                                </a:lnTo>
                                <a:lnTo>
                                  <a:pt x="119" y="435"/>
                                </a:lnTo>
                                <a:lnTo>
                                  <a:pt x="117" y="435"/>
                                </a:lnTo>
                                <a:lnTo>
                                  <a:pt x="91" y="435"/>
                                </a:lnTo>
                                <a:lnTo>
                                  <a:pt x="89" y="435"/>
                                </a:lnTo>
                                <a:lnTo>
                                  <a:pt x="64" y="435"/>
                                </a:lnTo>
                                <a:lnTo>
                                  <a:pt x="36" y="437"/>
                                </a:lnTo>
                                <a:lnTo>
                                  <a:pt x="34" y="437"/>
                                </a:lnTo>
                                <a:lnTo>
                                  <a:pt x="7" y="437"/>
                                </a:lnTo>
                                <a:lnTo>
                                  <a:pt x="7" y="410"/>
                                </a:lnTo>
                                <a:lnTo>
                                  <a:pt x="7" y="382"/>
                                </a:lnTo>
                                <a:lnTo>
                                  <a:pt x="5" y="357"/>
                                </a:lnTo>
                                <a:lnTo>
                                  <a:pt x="5" y="355"/>
                                </a:lnTo>
                                <a:lnTo>
                                  <a:pt x="5" y="353"/>
                                </a:lnTo>
                                <a:lnTo>
                                  <a:pt x="5" y="330"/>
                                </a:lnTo>
                                <a:lnTo>
                                  <a:pt x="5" y="328"/>
                                </a:lnTo>
                                <a:lnTo>
                                  <a:pt x="5" y="302"/>
                                </a:lnTo>
                                <a:lnTo>
                                  <a:pt x="5" y="300"/>
                                </a:lnTo>
                                <a:lnTo>
                                  <a:pt x="5" y="296"/>
                                </a:lnTo>
                                <a:lnTo>
                                  <a:pt x="5" y="275"/>
                                </a:lnTo>
                                <a:lnTo>
                                  <a:pt x="5" y="247"/>
                                </a:lnTo>
                                <a:lnTo>
                                  <a:pt x="3" y="222"/>
                                </a:lnTo>
                                <a:lnTo>
                                  <a:pt x="3" y="220"/>
                                </a:lnTo>
                                <a:lnTo>
                                  <a:pt x="3" y="194"/>
                                </a:lnTo>
                                <a:lnTo>
                                  <a:pt x="3" y="192"/>
                                </a:lnTo>
                                <a:lnTo>
                                  <a:pt x="3" y="167"/>
                                </a:lnTo>
                                <a:lnTo>
                                  <a:pt x="3" y="165"/>
                                </a:lnTo>
                                <a:lnTo>
                                  <a:pt x="3" y="140"/>
                                </a:lnTo>
                                <a:lnTo>
                                  <a:pt x="3" y="137"/>
                                </a:lnTo>
                                <a:lnTo>
                                  <a:pt x="0" y="112"/>
                                </a:lnTo>
                                <a:lnTo>
                                  <a:pt x="0" y="87"/>
                                </a:lnTo>
                                <a:lnTo>
                                  <a:pt x="0" y="63"/>
                                </a:lnTo>
                                <a:lnTo>
                                  <a:pt x="0" y="59"/>
                                </a:lnTo>
                                <a:lnTo>
                                  <a:pt x="0" y="32"/>
                                </a:lnTo>
                                <a:lnTo>
                                  <a:pt x="0" y="4"/>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26" name="Freeform 519"/>
                        <wps:cNvSpPr>
                          <a:spLocks/>
                        </wps:cNvSpPr>
                        <wps:spPr bwMode="auto">
                          <a:xfrm>
                            <a:off x="932100" y="3142611"/>
                            <a:ext cx="543600" cy="529602"/>
                          </a:xfrm>
                          <a:custGeom>
                            <a:avLst/>
                            <a:gdLst>
                              <a:gd name="T0" fmla="*/ 71120 w 856"/>
                              <a:gd name="T1" fmla="*/ 1270 h 834"/>
                              <a:gd name="T2" fmla="*/ 143510 w 856"/>
                              <a:gd name="T3" fmla="*/ 3810 h 834"/>
                              <a:gd name="T4" fmla="*/ 213360 w 856"/>
                              <a:gd name="T5" fmla="*/ 6350 h 834"/>
                              <a:gd name="T6" fmla="*/ 281940 w 856"/>
                              <a:gd name="T7" fmla="*/ 9525 h 834"/>
                              <a:gd name="T8" fmla="*/ 387985 w 856"/>
                              <a:gd name="T9" fmla="*/ 13335 h 834"/>
                              <a:gd name="T10" fmla="*/ 473710 w 856"/>
                              <a:gd name="T11" fmla="*/ 15875 h 834"/>
                              <a:gd name="T12" fmla="*/ 542290 w 856"/>
                              <a:gd name="T13" fmla="*/ 53340 h 834"/>
                              <a:gd name="T14" fmla="*/ 539115 w 856"/>
                              <a:gd name="T15" fmla="*/ 137795 h 834"/>
                              <a:gd name="T16" fmla="*/ 536575 w 856"/>
                              <a:gd name="T17" fmla="*/ 241300 h 834"/>
                              <a:gd name="T18" fmla="*/ 534035 w 856"/>
                              <a:gd name="T19" fmla="*/ 343535 h 834"/>
                              <a:gd name="T20" fmla="*/ 532765 w 856"/>
                              <a:gd name="T21" fmla="*/ 427990 h 834"/>
                              <a:gd name="T22" fmla="*/ 531495 w 856"/>
                              <a:gd name="T23" fmla="*/ 496570 h 834"/>
                              <a:gd name="T24" fmla="*/ 478790 w 856"/>
                              <a:gd name="T25" fmla="*/ 529590 h 834"/>
                              <a:gd name="T26" fmla="*/ 375920 w 856"/>
                              <a:gd name="T27" fmla="*/ 528320 h 834"/>
                              <a:gd name="T28" fmla="*/ 269875 w 856"/>
                              <a:gd name="T29" fmla="*/ 525780 h 834"/>
                              <a:gd name="T30" fmla="*/ 197485 w 856"/>
                              <a:gd name="T31" fmla="*/ 524510 h 834"/>
                              <a:gd name="T32" fmla="*/ 123825 w 856"/>
                              <a:gd name="T33" fmla="*/ 518795 h 834"/>
                              <a:gd name="T34" fmla="*/ 123825 w 856"/>
                              <a:gd name="T35" fmla="*/ 501650 h 834"/>
                              <a:gd name="T36" fmla="*/ 127635 w 856"/>
                              <a:gd name="T37" fmla="*/ 490855 h 834"/>
                              <a:gd name="T38" fmla="*/ 125095 w 856"/>
                              <a:gd name="T39" fmla="*/ 477520 h 834"/>
                              <a:gd name="T40" fmla="*/ 118110 w 856"/>
                              <a:gd name="T41" fmla="*/ 465455 h 834"/>
                              <a:gd name="T42" fmla="*/ 109855 w 856"/>
                              <a:gd name="T43" fmla="*/ 457200 h 834"/>
                              <a:gd name="T44" fmla="*/ 100965 w 856"/>
                              <a:gd name="T45" fmla="*/ 449580 h 834"/>
                              <a:gd name="T46" fmla="*/ 93980 w 856"/>
                              <a:gd name="T47" fmla="*/ 445135 h 834"/>
                              <a:gd name="T48" fmla="*/ 85725 w 856"/>
                              <a:gd name="T49" fmla="*/ 438785 h 834"/>
                              <a:gd name="T50" fmla="*/ 78105 w 856"/>
                              <a:gd name="T51" fmla="*/ 433070 h 834"/>
                              <a:gd name="T52" fmla="*/ 67310 w 856"/>
                              <a:gd name="T53" fmla="*/ 426720 h 834"/>
                              <a:gd name="T54" fmla="*/ 63500 w 856"/>
                              <a:gd name="T55" fmla="*/ 418465 h 834"/>
                              <a:gd name="T56" fmla="*/ 60325 w 856"/>
                              <a:gd name="T57" fmla="*/ 410210 h 834"/>
                              <a:gd name="T58" fmla="*/ 56515 w 856"/>
                              <a:gd name="T59" fmla="*/ 395605 h 834"/>
                              <a:gd name="T60" fmla="*/ 52705 w 856"/>
                              <a:gd name="T61" fmla="*/ 386080 h 834"/>
                              <a:gd name="T62" fmla="*/ 52705 w 856"/>
                              <a:gd name="T63" fmla="*/ 375285 h 834"/>
                              <a:gd name="T64" fmla="*/ 56515 w 856"/>
                              <a:gd name="T65" fmla="*/ 360680 h 834"/>
                              <a:gd name="T66" fmla="*/ 71120 w 856"/>
                              <a:gd name="T67" fmla="*/ 343535 h 834"/>
                              <a:gd name="T68" fmla="*/ 79375 w 856"/>
                              <a:gd name="T69" fmla="*/ 332740 h 834"/>
                              <a:gd name="T70" fmla="*/ 78105 w 856"/>
                              <a:gd name="T71" fmla="*/ 318135 h 834"/>
                              <a:gd name="T72" fmla="*/ 71120 w 856"/>
                              <a:gd name="T73" fmla="*/ 307340 h 834"/>
                              <a:gd name="T74" fmla="*/ 59055 w 856"/>
                              <a:gd name="T75" fmla="*/ 294005 h 834"/>
                              <a:gd name="T76" fmla="*/ 52705 w 856"/>
                              <a:gd name="T77" fmla="*/ 277495 h 834"/>
                              <a:gd name="T78" fmla="*/ 46990 w 856"/>
                              <a:gd name="T79" fmla="*/ 266700 h 834"/>
                              <a:gd name="T80" fmla="*/ 40640 w 856"/>
                              <a:gd name="T81" fmla="*/ 255905 h 834"/>
                              <a:gd name="T82" fmla="*/ 37465 w 856"/>
                              <a:gd name="T83" fmla="*/ 247015 h 834"/>
                              <a:gd name="T84" fmla="*/ 32385 w 856"/>
                              <a:gd name="T85" fmla="*/ 236220 h 834"/>
                              <a:gd name="T86" fmla="*/ 28575 w 856"/>
                              <a:gd name="T87" fmla="*/ 224155 h 834"/>
                              <a:gd name="T88" fmla="*/ 13335 w 856"/>
                              <a:gd name="T89" fmla="*/ 189230 h 834"/>
                              <a:gd name="T90" fmla="*/ 14605 w 856"/>
                              <a:gd name="T91" fmla="*/ 155575 h 834"/>
                              <a:gd name="T92" fmla="*/ 9525 w 856"/>
                              <a:gd name="T93" fmla="*/ 123190 h 834"/>
                              <a:gd name="T94" fmla="*/ 4445 w 856"/>
                              <a:gd name="T95" fmla="*/ 96520 h 834"/>
                              <a:gd name="T96" fmla="*/ 1270 w 856"/>
                              <a:gd name="T97" fmla="*/ 85725 h 834"/>
                              <a:gd name="T98" fmla="*/ 1270 w 856"/>
                              <a:gd name="T99" fmla="*/ 76200 h 834"/>
                              <a:gd name="T100" fmla="*/ 1270 w 856"/>
                              <a:gd name="T101" fmla="*/ 66675 h 834"/>
                              <a:gd name="T102" fmla="*/ 2540 w 856"/>
                              <a:gd name="T103" fmla="*/ 56515 h 834"/>
                              <a:gd name="T104" fmla="*/ 5715 w 856"/>
                              <a:gd name="T105" fmla="*/ 45720 h 834"/>
                              <a:gd name="T106" fmla="*/ 1270 w 856"/>
                              <a:gd name="T107" fmla="*/ 37465 h 834"/>
                              <a:gd name="T108" fmla="*/ 1270 w 856"/>
                              <a:gd name="T109" fmla="*/ 27940 h 834"/>
                              <a:gd name="T110" fmla="*/ 1270 w 856"/>
                              <a:gd name="T111" fmla="*/ 18415 h 834"/>
                              <a:gd name="T112" fmla="*/ 8255 w 856"/>
                              <a:gd name="T113" fmla="*/ 5080 h 834"/>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856" h="834">
                                <a:moveTo>
                                  <a:pt x="13" y="0"/>
                                </a:moveTo>
                                <a:lnTo>
                                  <a:pt x="32" y="0"/>
                                </a:lnTo>
                                <a:lnTo>
                                  <a:pt x="57" y="0"/>
                                </a:lnTo>
                                <a:lnTo>
                                  <a:pt x="59" y="0"/>
                                </a:lnTo>
                                <a:lnTo>
                                  <a:pt x="85" y="2"/>
                                </a:lnTo>
                                <a:lnTo>
                                  <a:pt x="87" y="2"/>
                                </a:lnTo>
                                <a:lnTo>
                                  <a:pt x="112" y="2"/>
                                </a:lnTo>
                                <a:lnTo>
                                  <a:pt x="140" y="4"/>
                                </a:lnTo>
                                <a:lnTo>
                                  <a:pt x="167" y="4"/>
                                </a:lnTo>
                                <a:lnTo>
                                  <a:pt x="195" y="6"/>
                                </a:lnTo>
                                <a:lnTo>
                                  <a:pt x="195" y="4"/>
                                </a:lnTo>
                                <a:lnTo>
                                  <a:pt x="197" y="6"/>
                                </a:lnTo>
                                <a:lnTo>
                                  <a:pt x="216" y="6"/>
                                </a:lnTo>
                                <a:lnTo>
                                  <a:pt x="226" y="6"/>
                                </a:lnTo>
                                <a:lnTo>
                                  <a:pt x="237" y="6"/>
                                </a:lnTo>
                                <a:lnTo>
                                  <a:pt x="254" y="8"/>
                                </a:lnTo>
                                <a:lnTo>
                                  <a:pt x="277" y="8"/>
                                </a:lnTo>
                                <a:lnTo>
                                  <a:pt x="281" y="8"/>
                                </a:lnTo>
                                <a:lnTo>
                                  <a:pt x="306" y="10"/>
                                </a:lnTo>
                                <a:lnTo>
                                  <a:pt x="309" y="10"/>
                                </a:lnTo>
                                <a:lnTo>
                                  <a:pt x="336" y="10"/>
                                </a:lnTo>
                                <a:lnTo>
                                  <a:pt x="364" y="13"/>
                                </a:lnTo>
                                <a:lnTo>
                                  <a:pt x="374" y="13"/>
                                </a:lnTo>
                                <a:lnTo>
                                  <a:pt x="389" y="13"/>
                                </a:lnTo>
                                <a:lnTo>
                                  <a:pt x="414" y="15"/>
                                </a:lnTo>
                                <a:lnTo>
                                  <a:pt x="416" y="15"/>
                                </a:lnTo>
                                <a:lnTo>
                                  <a:pt x="442" y="15"/>
                                </a:lnTo>
                                <a:lnTo>
                                  <a:pt x="444" y="15"/>
                                </a:lnTo>
                                <a:lnTo>
                                  <a:pt x="469" y="17"/>
                                </a:lnTo>
                                <a:lnTo>
                                  <a:pt x="497" y="17"/>
                                </a:lnTo>
                                <a:lnTo>
                                  <a:pt x="524" y="19"/>
                                </a:lnTo>
                                <a:lnTo>
                                  <a:pt x="551" y="19"/>
                                </a:lnTo>
                                <a:lnTo>
                                  <a:pt x="556" y="19"/>
                                </a:lnTo>
                                <a:lnTo>
                                  <a:pt x="583" y="21"/>
                                </a:lnTo>
                                <a:lnTo>
                                  <a:pt x="611" y="21"/>
                                </a:lnTo>
                                <a:lnTo>
                                  <a:pt x="636" y="21"/>
                                </a:lnTo>
                                <a:lnTo>
                                  <a:pt x="663" y="23"/>
                                </a:lnTo>
                                <a:lnTo>
                                  <a:pt x="691" y="23"/>
                                </a:lnTo>
                                <a:lnTo>
                                  <a:pt x="718" y="23"/>
                                </a:lnTo>
                                <a:lnTo>
                                  <a:pt x="720" y="23"/>
                                </a:lnTo>
                                <a:lnTo>
                                  <a:pt x="729" y="25"/>
                                </a:lnTo>
                                <a:lnTo>
                                  <a:pt x="746" y="25"/>
                                </a:lnTo>
                                <a:lnTo>
                                  <a:pt x="748" y="25"/>
                                </a:lnTo>
                                <a:lnTo>
                                  <a:pt x="773" y="25"/>
                                </a:lnTo>
                                <a:lnTo>
                                  <a:pt x="801" y="27"/>
                                </a:lnTo>
                                <a:lnTo>
                                  <a:pt x="828" y="27"/>
                                </a:lnTo>
                                <a:lnTo>
                                  <a:pt x="856" y="29"/>
                                </a:lnTo>
                                <a:lnTo>
                                  <a:pt x="854" y="57"/>
                                </a:lnTo>
                                <a:lnTo>
                                  <a:pt x="854" y="84"/>
                                </a:lnTo>
                                <a:lnTo>
                                  <a:pt x="854" y="110"/>
                                </a:lnTo>
                                <a:lnTo>
                                  <a:pt x="854" y="112"/>
                                </a:lnTo>
                                <a:lnTo>
                                  <a:pt x="851" y="137"/>
                                </a:lnTo>
                                <a:lnTo>
                                  <a:pt x="851" y="154"/>
                                </a:lnTo>
                                <a:lnTo>
                                  <a:pt x="851" y="165"/>
                                </a:lnTo>
                                <a:lnTo>
                                  <a:pt x="851" y="192"/>
                                </a:lnTo>
                                <a:lnTo>
                                  <a:pt x="849" y="217"/>
                                </a:lnTo>
                                <a:lnTo>
                                  <a:pt x="849" y="245"/>
                                </a:lnTo>
                                <a:lnTo>
                                  <a:pt x="849" y="270"/>
                                </a:lnTo>
                                <a:lnTo>
                                  <a:pt x="849" y="272"/>
                                </a:lnTo>
                                <a:lnTo>
                                  <a:pt x="847" y="298"/>
                                </a:lnTo>
                                <a:lnTo>
                                  <a:pt x="847" y="325"/>
                                </a:lnTo>
                                <a:lnTo>
                                  <a:pt x="845" y="353"/>
                                </a:lnTo>
                                <a:lnTo>
                                  <a:pt x="845" y="380"/>
                                </a:lnTo>
                                <a:lnTo>
                                  <a:pt x="845" y="386"/>
                                </a:lnTo>
                                <a:lnTo>
                                  <a:pt x="845" y="408"/>
                                </a:lnTo>
                                <a:lnTo>
                                  <a:pt x="845" y="435"/>
                                </a:lnTo>
                                <a:lnTo>
                                  <a:pt x="845" y="460"/>
                                </a:lnTo>
                                <a:lnTo>
                                  <a:pt x="845" y="488"/>
                                </a:lnTo>
                                <a:lnTo>
                                  <a:pt x="843" y="515"/>
                                </a:lnTo>
                                <a:lnTo>
                                  <a:pt x="841" y="541"/>
                                </a:lnTo>
                                <a:lnTo>
                                  <a:pt x="839" y="566"/>
                                </a:lnTo>
                                <a:lnTo>
                                  <a:pt x="839" y="593"/>
                                </a:lnTo>
                                <a:lnTo>
                                  <a:pt x="839" y="617"/>
                                </a:lnTo>
                                <a:lnTo>
                                  <a:pt x="839" y="619"/>
                                </a:lnTo>
                                <a:lnTo>
                                  <a:pt x="839" y="646"/>
                                </a:lnTo>
                                <a:lnTo>
                                  <a:pt x="839" y="672"/>
                                </a:lnTo>
                                <a:lnTo>
                                  <a:pt x="839" y="674"/>
                                </a:lnTo>
                                <a:lnTo>
                                  <a:pt x="839" y="697"/>
                                </a:lnTo>
                                <a:lnTo>
                                  <a:pt x="839" y="699"/>
                                </a:lnTo>
                                <a:lnTo>
                                  <a:pt x="839" y="724"/>
                                </a:lnTo>
                                <a:lnTo>
                                  <a:pt x="839" y="727"/>
                                </a:lnTo>
                                <a:lnTo>
                                  <a:pt x="837" y="754"/>
                                </a:lnTo>
                                <a:lnTo>
                                  <a:pt x="837" y="779"/>
                                </a:lnTo>
                                <a:lnTo>
                                  <a:pt x="837" y="782"/>
                                </a:lnTo>
                                <a:lnTo>
                                  <a:pt x="837" y="807"/>
                                </a:lnTo>
                                <a:lnTo>
                                  <a:pt x="837" y="809"/>
                                </a:lnTo>
                                <a:lnTo>
                                  <a:pt x="837" y="834"/>
                                </a:lnTo>
                                <a:lnTo>
                                  <a:pt x="809" y="834"/>
                                </a:lnTo>
                                <a:lnTo>
                                  <a:pt x="782" y="834"/>
                                </a:lnTo>
                                <a:lnTo>
                                  <a:pt x="756" y="834"/>
                                </a:lnTo>
                                <a:lnTo>
                                  <a:pt x="754" y="834"/>
                                </a:lnTo>
                                <a:lnTo>
                                  <a:pt x="729" y="834"/>
                                </a:lnTo>
                                <a:lnTo>
                                  <a:pt x="716" y="834"/>
                                </a:lnTo>
                                <a:lnTo>
                                  <a:pt x="701" y="834"/>
                                </a:lnTo>
                                <a:lnTo>
                                  <a:pt x="674" y="832"/>
                                </a:lnTo>
                                <a:lnTo>
                                  <a:pt x="647" y="832"/>
                                </a:lnTo>
                                <a:lnTo>
                                  <a:pt x="619" y="832"/>
                                </a:lnTo>
                                <a:lnTo>
                                  <a:pt x="592" y="832"/>
                                </a:lnTo>
                                <a:lnTo>
                                  <a:pt x="564" y="830"/>
                                </a:lnTo>
                                <a:lnTo>
                                  <a:pt x="539" y="830"/>
                                </a:lnTo>
                                <a:lnTo>
                                  <a:pt x="505" y="830"/>
                                </a:lnTo>
                                <a:lnTo>
                                  <a:pt x="480" y="830"/>
                                </a:lnTo>
                                <a:lnTo>
                                  <a:pt x="478" y="830"/>
                                </a:lnTo>
                                <a:lnTo>
                                  <a:pt x="452" y="830"/>
                                </a:lnTo>
                                <a:lnTo>
                                  <a:pt x="425" y="828"/>
                                </a:lnTo>
                                <a:lnTo>
                                  <a:pt x="399" y="828"/>
                                </a:lnTo>
                                <a:lnTo>
                                  <a:pt x="397" y="828"/>
                                </a:lnTo>
                                <a:lnTo>
                                  <a:pt x="372" y="828"/>
                                </a:lnTo>
                                <a:lnTo>
                                  <a:pt x="370" y="828"/>
                                </a:lnTo>
                                <a:lnTo>
                                  <a:pt x="359" y="828"/>
                                </a:lnTo>
                                <a:lnTo>
                                  <a:pt x="336" y="826"/>
                                </a:lnTo>
                                <a:lnTo>
                                  <a:pt x="311" y="826"/>
                                </a:lnTo>
                                <a:lnTo>
                                  <a:pt x="283" y="824"/>
                                </a:lnTo>
                                <a:lnTo>
                                  <a:pt x="256" y="824"/>
                                </a:lnTo>
                                <a:lnTo>
                                  <a:pt x="230" y="822"/>
                                </a:lnTo>
                                <a:lnTo>
                                  <a:pt x="203" y="822"/>
                                </a:lnTo>
                                <a:lnTo>
                                  <a:pt x="195" y="822"/>
                                </a:lnTo>
                                <a:lnTo>
                                  <a:pt x="195" y="820"/>
                                </a:lnTo>
                                <a:lnTo>
                                  <a:pt x="195" y="817"/>
                                </a:lnTo>
                                <a:lnTo>
                                  <a:pt x="195" y="813"/>
                                </a:lnTo>
                                <a:lnTo>
                                  <a:pt x="195" y="809"/>
                                </a:lnTo>
                                <a:lnTo>
                                  <a:pt x="195" y="807"/>
                                </a:lnTo>
                                <a:lnTo>
                                  <a:pt x="195" y="805"/>
                                </a:lnTo>
                                <a:lnTo>
                                  <a:pt x="195" y="794"/>
                                </a:lnTo>
                                <a:lnTo>
                                  <a:pt x="195" y="792"/>
                                </a:lnTo>
                                <a:lnTo>
                                  <a:pt x="195" y="790"/>
                                </a:lnTo>
                                <a:lnTo>
                                  <a:pt x="195" y="786"/>
                                </a:lnTo>
                                <a:lnTo>
                                  <a:pt x="197" y="784"/>
                                </a:lnTo>
                                <a:lnTo>
                                  <a:pt x="197" y="782"/>
                                </a:lnTo>
                                <a:lnTo>
                                  <a:pt x="197" y="779"/>
                                </a:lnTo>
                                <a:lnTo>
                                  <a:pt x="199" y="777"/>
                                </a:lnTo>
                                <a:lnTo>
                                  <a:pt x="199" y="775"/>
                                </a:lnTo>
                                <a:lnTo>
                                  <a:pt x="201" y="773"/>
                                </a:lnTo>
                                <a:lnTo>
                                  <a:pt x="201" y="771"/>
                                </a:lnTo>
                                <a:lnTo>
                                  <a:pt x="201" y="769"/>
                                </a:lnTo>
                                <a:lnTo>
                                  <a:pt x="201" y="767"/>
                                </a:lnTo>
                                <a:lnTo>
                                  <a:pt x="201" y="765"/>
                                </a:lnTo>
                                <a:lnTo>
                                  <a:pt x="201" y="763"/>
                                </a:lnTo>
                                <a:lnTo>
                                  <a:pt x="199" y="760"/>
                                </a:lnTo>
                                <a:lnTo>
                                  <a:pt x="197" y="752"/>
                                </a:lnTo>
                                <a:lnTo>
                                  <a:pt x="195" y="746"/>
                                </a:lnTo>
                                <a:lnTo>
                                  <a:pt x="192" y="746"/>
                                </a:lnTo>
                                <a:lnTo>
                                  <a:pt x="192" y="741"/>
                                </a:lnTo>
                                <a:lnTo>
                                  <a:pt x="190" y="739"/>
                                </a:lnTo>
                                <a:lnTo>
                                  <a:pt x="188" y="737"/>
                                </a:lnTo>
                                <a:lnTo>
                                  <a:pt x="188" y="735"/>
                                </a:lnTo>
                                <a:lnTo>
                                  <a:pt x="186" y="733"/>
                                </a:lnTo>
                                <a:lnTo>
                                  <a:pt x="184" y="731"/>
                                </a:lnTo>
                                <a:lnTo>
                                  <a:pt x="184" y="729"/>
                                </a:lnTo>
                                <a:lnTo>
                                  <a:pt x="182" y="727"/>
                                </a:lnTo>
                                <a:lnTo>
                                  <a:pt x="180" y="724"/>
                                </a:lnTo>
                                <a:lnTo>
                                  <a:pt x="178" y="722"/>
                                </a:lnTo>
                                <a:lnTo>
                                  <a:pt x="176" y="722"/>
                                </a:lnTo>
                                <a:lnTo>
                                  <a:pt x="173" y="720"/>
                                </a:lnTo>
                                <a:lnTo>
                                  <a:pt x="171" y="716"/>
                                </a:lnTo>
                                <a:lnTo>
                                  <a:pt x="169" y="716"/>
                                </a:lnTo>
                                <a:lnTo>
                                  <a:pt x="165" y="714"/>
                                </a:lnTo>
                                <a:lnTo>
                                  <a:pt x="165" y="712"/>
                                </a:lnTo>
                                <a:lnTo>
                                  <a:pt x="163" y="710"/>
                                </a:lnTo>
                                <a:lnTo>
                                  <a:pt x="161" y="710"/>
                                </a:lnTo>
                                <a:lnTo>
                                  <a:pt x="159" y="708"/>
                                </a:lnTo>
                                <a:lnTo>
                                  <a:pt x="157" y="708"/>
                                </a:lnTo>
                                <a:lnTo>
                                  <a:pt x="157" y="705"/>
                                </a:lnTo>
                                <a:lnTo>
                                  <a:pt x="154" y="705"/>
                                </a:lnTo>
                                <a:lnTo>
                                  <a:pt x="152" y="705"/>
                                </a:lnTo>
                                <a:lnTo>
                                  <a:pt x="152" y="703"/>
                                </a:lnTo>
                                <a:lnTo>
                                  <a:pt x="150" y="703"/>
                                </a:lnTo>
                                <a:lnTo>
                                  <a:pt x="148" y="701"/>
                                </a:lnTo>
                                <a:lnTo>
                                  <a:pt x="146" y="701"/>
                                </a:lnTo>
                                <a:lnTo>
                                  <a:pt x="142" y="697"/>
                                </a:lnTo>
                                <a:lnTo>
                                  <a:pt x="140" y="697"/>
                                </a:lnTo>
                                <a:lnTo>
                                  <a:pt x="140" y="695"/>
                                </a:lnTo>
                                <a:lnTo>
                                  <a:pt x="140" y="693"/>
                                </a:lnTo>
                                <a:lnTo>
                                  <a:pt x="138" y="693"/>
                                </a:lnTo>
                                <a:lnTo>
                                  <a:pt x="135" y="691"/>
                                </a:lnTo>
                                <a:lnTo>
                                  <a:pt x="133" y="691"/>
                                </a:lnTo>
                                <a:lnTo>
                                  <a:pt x="131" y="689"/>
                                </a:lnTo>
                                <a:lnTo>
                                  <a:pt x="129" y="686"/>
                                </a:lnTo>
                                <a:lnTo>
                                  <a:pt x="127" y="686"/>
                                </a:lnTo>
                                <a:lnTo>
                                  <a:pt x="127" y="684"/>
                                </a:lnTo>
                                <a:lnTo>
                                  <a:pt x="125" y="684"/>
                                </a:lnTo>
                                <a:lnTo>
                                  <a:pt x="123" y="682"/>
                                </a:lnTo>
                                <a:lnTo>
                                  <a:pt x="121" y="682"/>
                                </a:lnTo>
                                <a:lnTo>
                                  <a:pt x="119" y="680"/>
                                </a:lnTo>
                                <a:lnTo>
                                  <a:pt x="114" y="678"/>
                                </a:lnTo>
                                <a:lnTo>
                                  <a:pt x="112" y="676"/>
                                </a:lnTo>
                                <a:lnTo>
                                  <a:pt x="110" y="674"/>
                                </a:lnTo>
                                <a:lnTo>
                                  <a:pt x="108" y="674"/>
                                </a:lnTo>
                                <a:lnTo>
                                  <a:pt x="106" y="672"/>
                                </a:lnTo>
                                <a:lnTo>
                                  <a:pt x="104" y="670"/>
                                </a:lnTo>
                                <a:lnTo>
                                  <a:pt x="104" y="667"/>
                                </a:lnTo>
                                <a:lnTo>
                                  <a:pt x="102" y="667"/>
                                </a:lnTo>
                                <a:lnTo>
                                  <a:pt x="102" y="663"/>
                                </a:lnTo>
                                <a:lnTo>
                                  <a:pt x="100" y="663"/>
                                </a:lnTo>
                                <a:lnTo>
                                  <a:pt x="100" y="661"/>
                                </a:lnTo>
                                <a:lnTo>
                                  <a:pt x="100" y="659"/>
                                </a:lnTo>
                                <a:lnTo>
                                  <a:pt x="97" y="659"/>
                                </a:lnTo>
                                <a:lnTo>
                                  <a:pt x="97" y="657"/>
                                </a:lnTo>
                                <a:lnTo>
                                  <a:pt x="97" y="655"/>
                                </a:lnTo>
                                <a:lnTo>
                                  <a:pt x="97" y="653"/>
                                </a:lnTo>
                                <a:lnTo>
                                  <a:pt x="95" y="651"/>
                                </a:lnTo>
                                <a:lnTo>
                                  <a:pt x="95" y="648"/>
                                </a:lnTo>
                                <a:lnTo>
                                  <a:pt x="95" y="646"/>
                                </a:lnTo>
                                <a:lnTo>
                                  <a:pt x="93" y="640"/>
                                </a:lnTo>
                                <a:lnTo>
                                  <a:pt x="93" y="638"/>
                                </a:lnTo>
                                <a:lnTo>
                                  <a:pt x="91" y="632"/>
                                </a:lnTo>
                                <a:lnTo>
                                  <a:pt x="91" y="629"/>
                                </a:lnTo>
                                <a:lnTo>
                                  <a:pt x="91" y="627"/>
                                </a:lnTo>
                                <a:lnTo>
                                  <a:pt x="89" y="625"/>
                                </a:lnTo>
                                <a:lnTo>
                                  <a:pt x="89" y="623"/>
                                </a:lnTo>
                                <a:lnTo>
                                  <a:pt x="89" y="621"/>
                                </a:lnTo>
                                <a:lnTo>
                                  <a:pt x="87" y="619"/>
                                </a:lnTo>
                                <a:lnTo>
                                  <a:pt x="87" y="617"/>
                                </a:lnTo>
                                <a:lnTo>
                                  <a:pt x="85" y="615"/>
                                </a:lnTo>
                                <a:lnTo>
                                  <a:pt x="85" y="613"/>
                                </a:lnTo>
                                <a:lnTo>
                                  <a:pt x="83" y="610"/>
                                </a:lnTo>
                                <a:lnTo>
                                  <a:pt x="83" y="608"/>
                                </a:lnTo>
                                <a:lnTo>
                                  <a:pt x="83" y="606"/>
                                </a:lnTo>
                                <a:lnTo>
                                  <a:pt x="83" y="604"/>
                                </a:lnTo>
                                <a:lnTo>
                                  <a:pt x="83" y="602"/>
                                </a:lnTo>
                                <a:lnTo>
                                  <a:pt x="83" y="600"/>
                                </a:lnTo>
                                <a:lnTo>
                                  <a:pt x="83" y="598"/>
                                </a:lnTo>
                                <a:lnTo>
                                  <a:pt x="83" y="596"/>
                                </a:lnTo>
                                <a:lnTo>
                                  <a:pt x="83" y="591"/>
                                </a:lnTo>
                                <a:lnTo>
                                  <a:pt x="83" y="589"/>
                                </a:lnTo>
                                <a:lnTo>
                                  <a:pt x="83" y="587"/>
                                </a:lnTo>
                                <a:lnTo>
                                  <a:pt x="85" y="585"/>
                                </a:lnTo>
                                <a:lnTo>
                                  <a:pt x="85" y="581"/>
                                </a:lnTo>
                                <a:lnTo>
                                  <a:pt x="87" y="570"/>
                                </a:lnTo>
                                <a:lnTo>
                                  <a:pt x="89" y="570"/>
                                </a:lnTo>
                                <a:lnTo>
                                  <a:pt x="89" y="568"/>
                                </a:lnTo>
                                <a:lnTo>
                                  <a:pt x="91" y="564"/>
                                </a:lnTo>
                                <a:lnTo>
                                  <a:pt x="95" y="560"/>
                                </a:lnTo>
                                <a:lnTo>
                                  <a:pt x="102" y="553"/>
                                </a:lnTo>
                                <a:lnTo>
                                  <a:pt x="106" y="549"/>
                                </a:lnTo>
                                <a:lnTo>
                                  <a:pt x="108" y="547"/>
                                </a:lnTo>
                                <a:lnTo>
                                  <a:pt x="108" y="545"/>
                                </a:lnTo>
                                <a:lnTo>
                                  <a:pt x="112" y="541"/>
                                </a:lnTo>
                                <a:lnTo>
                                  <a:pt x="114" y="539"/>
                                </a:lnTo>
                                <a:lnTo>
                                  <a:pt x="119" y="534"/>
                                </a:lnTo>
                                <a:lnTo>
                                  <a:pt x="121" y="530"/>
                                </a:lnTo>
                                <a:lnTo>
                                  <a:pt x="123" y="530"/>
                                </a:lnTo>
                                <a:lnTo>
                                  <a:pt x="123" y="528"/>
                                </a:lnTo>
                                <a:lnTo>
                                  <a:pt x="123" y="526"/>
                                </a:lnTo>
                                <a:lnTo>
                                  <a:pt x="125" y="524"/>
                                </a:lnTo>
                                <a:lnTo>
                                  <a:pt x="125" y="522"/>
                                </a:lnTo>
                                <a:lnTo>
                                  <a:pt x="125" y="517"/>
                                </a:lnTo>
                                <a:lnTo>
                                  <a:pt x="125" y="515"/>
                                </a:lnTo>
                                <a:lnTo>
                                  <a:pt x="125" y="511"/>
                                </a:lnTo>
                                <a:lnTo>
                                  <a:pt x="125" y="509"/>
                                </a:lnTo>
                                <a:lnTo>
                                  <a:pt x="123" y="503"/>
                                </a:lnTo>
                                <a:lnTo>
                                  <a:pt x="123" y="501"/>
                                </a:lnTo>
                                <a:lnTo>
                                  <a:pt x="123" y="498"/>
                                </a:lnTo>
                                <a:lnTo>
                                  <a:pt x="121" y="496"/>
                                </a:lnTo>
                                <a:lnTo>
                                  <a:pt x="119" y="492"/>
                                </a:lnTo>
                                <a:lnTo>
                                  <a:pt x="116" y="490"/>
                                </a:lnTo>
                                <a:lnTo>
                                  <a:pt x="114" y="488"/>
                                </a:lnTo>
                                <a:lnTo>
                                  <a:pt x="114" y="486"/>
                                </a:lnTo>
                                <a:lnTo>
                                  <a:pt x="112" y="484"/>
                                </a:lnTo>
                                <a:lnTo>
                                  <a:pt x="110" y="482"/>
                                </a:lnTo>
                                <a:lnTo>
                                  <a:pt x="110" y="479"/>
                                </a:lnTo>
                                <a:lnTo>
                                  <a:pt x="108" y="479"/>
                                </a:lnTo>
                                <a:lnTo>
                                  <a:pt x="104" y="475"/>
                                </a:lnTo>
                                <a:lnTo>
                                  <a:pt x="102" y="473"/>
                                </a:lnTo>
                                <a:lnTo>
                                  <a:pt x="97" y="467"/>
                                </a:lnTo>
                                <a:lnTo>
                                  <a:pt x="93" y="463"/>
                                </a:lnTo>
                                <a:lnTo>
                                  <a:pt x="93" y="460"/>
                                </a:lnTo>
                                <a:lnTo>
                                  <a:pt x="91" y="458"/>
                                </a:lnTo>
                                <a:lnTo>
                                  <a:pt x="89" y="454"/>
                                </a:lnTo>
                                <a:lnTo>
                                  <a:pt x="87" y="452"/>
                                </a:lnTo>
                                <a:lnTo>
                                  <a:pt x="87" y="450"/>
                                </a:lnTo>
                                <a:lnTo>
                                  <a:pt x="85" y="446"/>
                                </a:lnTo>
                                <a:lnTo>
                                  <a:pt x="83" y="437"/>
                                </a:lnTo>
                                <a:lnTo>
                                  <a:pt x="83" y="435"/>
                                </a:lnTo>
                                <a:lnTo>
                                  <a:pt x="80" y="433"/>
                                </a:lnTo>
                                <a:lnTo>
                                  <a:pt x="78" y="429"/>
                                </a:lnTo>
                                <a:lnTo>
                                  <a:pt x="76" y="427"/>
                                </a:lnTo>
                                <a:lnTo>
                                  <a:pt x="76" y="424"/>
                                </a:lnTo>
                                <a:lnTo>
                                  <a:pt x="74" y="422"/>
                                </a:lnTo>
                                <a:lnTo>
                                  <a:pt x="74" y="420"/>
                                </a:lnTo>
                                <a:lnTo>
                                  <a:pt x="74" y="418"/>
                                </a:lnTo>
                                <a:lnTo>
                                  <a:pt x="70" y="412"/>
                                </a:lnTo>
                                <a:lnTo>
                                  <a:pt x="70" y="410"/>
                                </a:lnTo>
                                <a:lnTo>
                                  <a:pt x="68" y="408"/>
                                </a:lnTo>
                                <a:lnTo>
                                  <a:pt x="66" y="405"/>
                                </a:lnTo>
                                <a:lnTo>
                                  <a:pt x="64" y="405"/>
                                </a:lnTo>
                                <a:lnTo>
                                  <a:pt x="64" y="403"/>
                                </a:lnTo>
                                <a:lnTo>
                                  <a:pt x="61" y="403"/>
                                </a:lnTo>
                                <a:lnTo>
                                  <a:pt x="61" y="401"/>
                                </a:lnTo>
                                <a:lnTo>
                                  <a:pt x="61" y="399"/>
                                </a:lnTo>
                                <a:lnTo>
                                  <a:pt x="59" y="397"/>
                                </a:lnTo>
                                <a:lnTo>
                                  <a:pt x="59" y="395"/>
                                </a:lnTo>
                                <a:lnTo>
                                  <a:pt x="59" y="391"/>
                                </a:lnTo>
                                <a:lnTo>
                                  <a:pt x="59" y="389"/>
                                </a:lnTo>
                                <a:lnTo>
                                  <a:pt x="57" y="386"/>
                                </a:lnTo>
                                <a:lnTo>
                                  <a:pt x="57" y="384"/>
                                </a:lnTo>
                                <a:lnTo>
                                  <a:pt x="57" y="382"/>
                                </a:lnTo>
                                <a:lnTo>
                                  <a:pt x="55" y="380"/>
                                </a:lnTo>
                                <a:lnTo>
                                  <a:pt x="55" y="378"/>
                                </a:lnTo>
                                <a:lnTo>
                                  <a:pt x="53" y="372"/>
                                </a:lnTo>
                                <a:lnTo>
                                  <a:pt x="51" y="372"/>
                                </a:lnTo>
                                <a:lnTo>
                                  <a:pt x="51" y="370"/>
                                </a:lnTo>
                                <a:lnTo>
                                  <a:pt x="49" y="365"/>
                                </a:lnTo>
                                <a:lnTo>
                                  <a:pt x="49" y="363"/>
                                </a:lnTo>
                                <a:lnTo>
                                  <a:pt x="47" y="357"/>
                                </a:lnTo>
                                <a:lnTo>
                                  <a:pt x="47" y="355"/>
                                </a:lnTo>
                                <a:lnTo>
                                  <a:pt x="45" y="355"/>
                                </a:lnTo>
                                <a:lnTo>
                                  <a:pt x="45" y="353"/>
                                </a:lnTo>
                                <a:lnTo>
                                  <a:pt x="36" y="334"/>
                                </a:lnTo>
                                <a:lnTo>
                                  <a:pt x="34" y="332"/>
                                </a:lnTo>
                                <a:lnTo>
                                  <a:pt x="32" y="329"/>
                                </a:lnTo>
                                <a:lnTo>
                                  <a:pt x="30" y="325"/>
                                </a:lnTo>
                                <a:lnTo>
                                  <a:pt x="21" y="304"/>
                                </a:lnTo>
                                <a:lnTo>
                                  <a:pt x="21" y="302"/>
                                </a:lnTo>
                                <a:lnTo>
                                  <a:pt x="21" y="298"/>
                                </a:lnTo>
                                <a:lnTo>
                                  <a:pt x="28" y="272"/>
                                </a:lnTo>
                                <a:lnTo>
                                  <a:pt x="30" y="264"/>
                                </a:lnTo>
                                <a:lnTo>
                                  <a:pt x="30" y="262"/>
                                </a:lnTo>
                                <a:lnTo>
                                  <a:pt x="28" y="258"/>
                                </a:lnTo>
                                <a:lnTo>
                                  <a:pt x="26" y="255"/>
                                </a:lnTo>
                                <a:lnTo>
                                  <a:pt x="26" y="251"/>
                                </a:lnTo>
                                <a:lnTo>
                                  <a:pt x="23" y="245"/>
                                </a:lnTo>
                                <a:lnTo>
                                  <a:pt x="21" y="239"/>
                                </a:lnTo>
                                <a:lnTo>
                                  <a:pt x="17" y="217"/>
                                </a:lnTo>
                                <a:lnTo>
                                  <a:pt x="15" y="207"/>
                                </a:lnTo>
                                <a:lnTo>
                                  <a:pt x="15" y="203"/>
                                </a:lnTo>
                                <a:lnTo>
                                  <a:pt x="15" y="201"/>
                                </a:lnTo>
                                <a:lnTo>
                                  <a:pt x="15" y="196"/>
                                </a:lnTo>
                                <a:lnTo>
                                  <a:pt x="15" y="194"/>
                                </a:lnTo>
                                <a:lnTo>
                                  <a:pt x="15" y="190"/>
                                </a:lnTo>
                                <a:lnTo>
                                  <a:pt x="9" y="163"/>
                                </a:lnTo>
                                <a:lnTo>
                                  <a:pt x="9" y="160"/>
                                </a:lnTo>
                                <a:lnTo>
                                  <a:pt x="7" y="160"/>
                                </a:lnTo>
                                <a:lnTo>
                                  <a:pt x="7" y="156"/>
                                </a:lnTo>
                                <a:lnTo>
                                  <a:pt x="7" y="154"/>
                                </a:lnTo>
                                <a:lnTo>
                                  <a:pt x="7" y="152"/>
                                </a:lnTo>
                                <a:lnTo>
                                  <a:pt x="7" y="150"/>
                                </a:lnTo>
                                <a:lnTo>
                                  <a:pt x="4" y="146"/>
                                </a:lnTo>
                                <a:lnTo>
                                  <a:pt x="4" y="144"/>
                                </a:lnTo>
                                <a:lnTo>
                                  <a:pt x="4" y="141"/>
                                </a:lnTo>
                                <a:lnTo>
                                  <a:pt x="2" y="139"/>
                                </a:lnTo>
                                <a:lnTo>
                                  <a:pt x="2" y="137"/>
                                </a:lnTo>
                                <a:lnTo>
                                  <a:pt x="2" y="135"/>
                                </a:lnTo>
                                <a:lnTo>
                                  <a:pt x="2" y="133"/>
                                </a:lnTo>
                                <a:lnTo>
                                  <a:pt x="4" y="133"/>
                                </a:lnTo>
                                <a:lnTo>
                                  <a:pt x="4" y="129"/>
                                </a:lnTo>
                                <a:lnTo>
                                  <a:pt x="4" y="127"/>
                                </a:lnTo>
                                <a:lnTo>
                                  <a:pt x="4" y="124"/>
                                </a:lnTo>
                                <a:lnTo>
                                  <a:pt x="2" y="122"/>
                                </a:lnTo>
                                <a:lnTo>
                                  <a:pt x="2" y="120"/>
                                </a:lnTo>
                                <a:lnTo>
                                  <a:pt x="2" y="118"/>
                                </a:lnTo>
                                <a:lnTo>
                                  <a:pt x="2" y="116"/>
                                </a:lnTo>
                                <a:lnTo>
                                  <a:pt x="2" y="114"/>
                                </a:lnTo>
                                <a:lnTo>
                                  <a:pt x="2" y="112"/>
                                </a:lnTo>
                                <a:lnTo>
                                  <a:pt x="2" y="110"/>
                                </a:lnTo>
                                <a:lnTo>
                                  <a:pt x="2" y="108"/>
                                </a:lnTo>
                                <a:lnTo>
                                  <a:pt x="2" y="105"/>
                                </a:lnTo>
                                <a:lnTo>
                                  <a:pt x="2" y="103"/>
                                </a:lnTo>
                                <a:lnTo>
                                  <a:pt x="2" y="101"/>
                                </a:lnTo>
                                <a:lnTo>
                                  <a:pt x="2" y="99"/>
                                </a:lnTo>
                                <a:lnTo>
                                  <a:pt x="2" y="97"/>
                                </a:lnTo>
                                <a:lnTo>
                                  <a:pt x="2" y="95"/>
                                </a:lnTo>
                                <a:lnTo>
                                  <a:pt x="2" y="93"/>
                                </a:lnTo>
                                <a:lnTo>
                                  <a:pt x="4" y="89"/>
                                </a:lnTo>
                                <a:lnTo>
                                  <a:pt x="7" y="84"/>
                                </a:lnTo>
                                <a:lnTo>
                                  <a:pt x="7" y="80"/>
                                </a:lnTo>
                                <a:lnTo>
                                  <a:pt x="9" y="80"/>
                                </a:lnTo>
                                <a:lnTo>
                                  <a:pt x="9" y="78"/>
                                </a:lnTo>
                                <a:lnTo>
                                  <a:pt x="9" y="76"/>
                                </a:lnTo>
                                <a:lnTo>
                                  <a:pt x="9" y="74"/>
                                </a:lnTo>
                                <a:lnTo>
                                  <a:pt x="9" y="72"/>
                                </a:lnTo>
                                <a:lnTo>
                                  <a:pt x="9" y="70"/>
                                </a:lnTo>
                                <a:lnTo>
                                  <a:pt x="7" y="67"/>
                                </a:lnTo>
                                <a:lnTo>
                                  <a:pt x="4" y="67"/>
                                </a:lnTo>
                                <a:lnTo>
                                  <a:pt x="4" y="65"/>
                                </a:lnTo>
                                <a:lnTo>
                                  <a:pt x="2" y="63"/>
                                </a:lnTo>
                                <a:lnTo>
                                  <a:pt x="2" y="61"/>
                                </a:lnTo>
                                <a:lnTo>
                                  <a:pt x="2" y="59"/>
                                </a:lnTo>
                                <a:lnTo>
                                  <a:pt x="2" y="57"/>
                                </a:lnTo>
                                <a:lnTo>
                                  <a:pt x="2" y="55"/>
                                </a:lnTo>
                                <a:lnTo>
                                  <a:pt x="2" y="53"/>
                                </a:lnTo>
                                <a:lnTo>
                                  <a:pt x="2" y="51"/>
                                </a:lnTo>
                                <a:lnTo>
                                  <a:pt x="2" y="48"/>
                                </a:lnTo>
                                <a:lnTo>
                                  <a:pt x="2" y="46"/>
                                </a:lnTo>
                                <a:lnTo>
                                  <a:pt x="2" y="44"/>
                                </a:lnTo>
                                <a:lnTo>
                                  <a:pt x="0" y="42"/>
                                </a:lnTo>
                                <a:lnTo>
                                  <a:pt x="0" y="40"/>
                                </a:lnTo>
                                <a:lnTo>
                                  <a:pt x="0" y="38"/>
                                </a:lnTo>
                                <a:lnTo>
                                  <a:pt x="2" y="36"/>
                                </a:lnTo>
                                <a:lnTo>
                                  <a:pt x="2" y="34"/>
                                </a:lnTo>
                                <a:lnTo>
                                  <a:pt x="2" y="32"/>
                                </a:lnTo>
                                <a:lnTo>
                                  <a:pt x="2" y="29"/>
                                </a:lnTo>
                                <a:lnTo>
                                  <a:pt x="4" y="27"/>
                                </a:lnTo>
                                <a:lnTo>
                                  <a:pt x="4" y="25"/>
                                </a:lnTo>
                                <a:lnTo>
                                  <a:pt x="4" y="23"/>
                                </a:lnTo>
                                <a:lnTo>
                                  <a:pt x="4" y="21"/>
                                </a:lnTo>
                                <a:lnTo>
                                  <a:pt x="4" y="19"/>
                                </a:lnTo>
                                <a:lnTo>
                                  <a:pt x="9" y="15"/>
                                </a:lnTo>
                                <a:lnTo>
                                  <a:pt x="13" y="8"/>
                                </a:lnTo>
                                <a:lnTo>
                                  <a:pt x="13" y="6"/>
                                </a:lnTo>
                                <a:lnTo>
                                  <a:pt x="15" y="4"/>
                                </a:lnTo>
                                <a:lnTo>
                                  <a:pt x="15" y="2"/>
                                </a:lnTo>
                                <a:lnTo>
                                  <a:pt x="13" y="0"/>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27" name="Freeform 520"/>
                        <wps:cNvSpPr>
                          <a:spLocks/>
                        </wps:cNvSpPr>
                        <wps:spPr bwMode="auto">
                          <a:xfrm>
                            <a:off x="1464900" y="3264511"/>
                            <a:ext cx="368900" cy="316901"/>
                          </a:xfrm>
                          <a:custGeom>
                            <a:avLst/>
                            <a:gdLst>
                              <a:gd name="T0" fmla="*/ 274955 w 581"/>
                              <a:gd name="T1" fmla="*/ 93980 h 499"/>
                              <a:gd name="T2" fmla="*/ 280035 w 581"/>
                              <a:gd name="T3" fmla="*/ 90170 h 499"/>
                              <a:gd name="T4" fmla="*/ 282575 w 581"/>
                              <a:gd name="T5" fmla="*/ 100965 h 499"/>
                              <a:gd name="T6" fmla="*/ 277495 w 581"/>
                              <a:gd name="T7" fmla="*/ 104775 h 499"/>
                              <a:gd name="T8" fmla="*/ 272415 w 581"/>
                              <a:gd name="T9" fmla="*/ 107315 h 499"/>
                              <a:gd name="T10" fmla="*/ 276225 w 581"/>
                              <a:gd name="T11" fmla="*/ 113030 h 499"/>
                              <a:gd name="T12" fmla="*/ 282575 w 581"/>
                              <a:gd name="T13" fmla="*/ 119380 h 499"/>
                              <a:gd name="T14" fmla="*/ 285750 w 581"/>
                              <a:gd name="T15" fmla="*/ 127635 h 499"/>
                              <a:gd name="T16" fmla="*/ 282575 w 581"/>
                              <a:gd name="T17" fmla="*/ 137160 h 499"/>
                              <a:gd name="T18" fmla="*/ 281305 w 581"/>
                              <a:gd name="T19" fmla="*/ 149225 h 499"/>
                              <a:gd name="T20" fmla="*/ 292100 w 581"/>
                              <a:gd name="T21" fmla="*/ 150495 h 499"/>
                              <a:gd name="T22" fmla="*/ 304165 w 581"/>
                              <a:gd name="T23" fmla="*/ 150495 h 499"/>
                              <a:gd name="T24" fmla="*/ 316230 w 581"/>
                              <a:gd name="T25" fmla="*/ 146050 h 499"/>
                              <a:gd name="T26" fmla="*/ 327025 w 581"/>
                              <a:gd name="T27" fmla="*/ 147320 h 499"/>
                              <a:gd name="T28" fmla="*/ 336550 w 581"/>
                              <a:gd name="T29" fmla="*/ 149225 h 499"/>
                              <a:gd name="T30" fmla="*/ 342900 w 581"/>
                              <a:gd name="T31" fmla="*/ 146050 h 499"/>
                              <a:gd name="T32" fmla="*/ 352425 w 581"/>
                              <a:gd name="T33" fmla="*/ 144780 h 499"/>
                              <a:gd name="T34" fmla="*/ 356870 w 581"/>
                              <a:gd name="T35" fmla="*/ 144780 h 499"/>
                              <a:gd name="T36" fmla="*/ 359410 w 581"/>
                              <a:gd name="T37" fmla="*/ 140970 h 499"/>
                              <a:gd name="T38" fmla="*/ 364490 w 581"/>
                              <a:gd name="T39" fmla="*/ 144780 h 499"/>
                              <a:gd name="T40" fmla="*/ 367030 w 581"/>
                              <a:gd name="T41" fmla="*/ 151765 h 499"/>
                              <a:gd name="T42" fmla="*/ 368935 w 581"/>
                              <a:gd name="T43" fmla="*/ 162560 h 499"/>
                              <a:gd name="T44" fmla="*/ 361950 w 581"/>
                              <a:gd name="T45" fmla="*/ 173355 h 499"/>
                              <a:gd name="T46" fmla="*/ 354965 w 581"/>
                              <a:gd name="T47" fmla="*/ 184150 h 499"/>
                              <a:gd name="T48" fmla="*/ 349885 w 581"/>
                              <a:gd name="T49" fmla="*/ 191770 h 499"/>
                              <a:gd name="T50" fmla="*/ 347345 w 581"/>
                              <a:gd name="T51" fmla="*/ 201295 h 499"/>
                              <a:gd name="T52" fmla="*/ 344805 w 581"/>
                              <a:gd name="T53" fmla="*/ 215900 h 499"/>
                              <a:gd name="T54" fmla="*/ 341630 w 581"/>
                              <a:gd name="T55" fmla="*/ 226695 h 499"/>
                              <a:gd name="T56" fmla="*/ 332740 w 581"/>
                              <a:gd name="T57" fmla="*/ 237490 h 499"/>
                              <a:gd name="T58" fmla="*/ 320675 w 581"/>
                              <a:gd name="T59" fmla="*/ 248285 h 499"/>
                              <a:gd name="T60" fmla="*/ 309880 w 581"/>
                              <a:gd name="T61" fmla="*/ 253365 h 499"/>
                              <a:gd name="T62" fmla="*/ 305435 w 581"/>
                              <a:gd name="T63" fmla="*/ 264160 h 499"/>
                              <a:gd name="T64" fmla="*/ 300355 w 581"/>
                              <a:gd name="T65" fmla="*/ 276225 h 499"/>
                              <a:gd name="T66" fmla="*/ 300355 w 581"/>
                              <a:gd name="T67" fmla="*/ 288290 h 499"/>
                              <a:gd name="T68" fmla="*/ 302895 w 581"/>
                              <a:gd name="T69" fmla="*/ 300355 h 499"/>
                              <a:gd name="T70" fmla="*/ 309880 w 581"/>
                              <a:gd name="T71" fmla="*/ 313690 h 499"/>
                              <a:gd name="T72" fmla="*/ 245110 w 581"/>
                              <a:gd name="T73" fmla="*/ 315595 h 499"/>
                              <a:gd name="T74" fmla="*/ 106045 w 581"/>
                              <a:gd name="T75" fmla="*/ 311150 h 499"/>
                              <a:gd name="T76" fmla="*/ 0 w 581"/>
                              <a:gd name="T77" fmla="*/ 288290 h 499"/>
                              <a:gd name="T78" fmla="*/ 3810 w 581"/>
                              <a:gd name="T79" fmla="*/ 154305 h 499"/>
                              <a:gd name="T80" fmla="*/ 6350 w 581"/>
                              <a:gd name="T81" fmla="*/ 33655 h 499"/>
                              <a:gd name="T82" fmla="*/ 96520 w 581"/>
                              <a:gd name="T83" fmla="*/ 0 h 499"/>
                              <a:gd name="T84" fmla="*/ 202565 w 581"/>
                              <a:gd name="T85" fmla="*/ 5715 h 499"/>
                              <a:gd name="T86" fmla="*/ 199390 w 581"/>
                              <a:gd name="T87" fmla="*/ 13335 h 499"/>
                              <a:gd name="T88" fmla="*/ 191770 w 581"/>
                              <a:gd name="T89" fmla="*/ 19050 h 499"/>
                              <a:gd name="T90" fmla="*/ 194310 w 581"/>
                              <a:gd name="T91" fmla="*/ 26670 h 499"/>
                              <a:gd name="T92" fmla="*/ 205105 w 581"/>
                              <a:gd name="T93" fmla="*/ 32385 h 499"/>
                              <a:gd name="T94" fmla="*/ 217170 w 581"/>
                              <a:gd name="T95" fmla="*/ 32385 h 499"/>
                              <a:gd name="T96" fmla="*/ 223520 w 581"/>
                              <a:gd name="T97" fmla="*/ 36195 h 499"/>
                              <a:gd name="T98" fmla="*/ 219710 w 581"/>
                              <a:gd name="T99" fmla="*/ 46990 h 499"/>
                              <a:gd name="T100" fmla="*/ 219710 w 581"/>
                              <a:gd name="T101" fmla="*/ 56515 h 499"/>
                              <a:gd name="T102" fmla="*/ 218440 w 581"/>
                              <a:gd name="T103" fmla="*/ 64770 h 499"/>
                              <a:gd name="T104" fmla="*/ 223520 w 581"/>
                              <a:gd name="T105" fmla="*/ 73660 h 499"/>
                              <a:gd name="T106" fmla="*/ 233045 w 581"/>
                              <a:gd name="T107" fmla="*/ 71120 h 499"/>
                              <a:gd name="T108" fmla="*/ 237490 w 581"/>
                              <a:gd name="T109" fmla="*/ 78105 h 499"/>
                              <a:gd name="T110" fmla="*/ 241300 w 581"/>
                              <a:gd name="T111" fmla="*/ 83185 h 499"/>
                              <a:gd name="T112" fmla="*/ 247650 w 581"/>
                              <a:gd name="T113" fmla="*/ 90170 h 499"/>
                              <a:gd name="T114" fmla="*/ 258445 w 581"/>
                              <a:gd name="T115" fmla="*/ 92710 h 499"/>
                              <a:gd name="T116" fmla="*/ 264160 w 581"/>
                              <a:gd name="T117" fmla="*/ 96520 h 499"/>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581" h="499">
                                <a:moveTo>
                                  <a:pt x="420" y="152"/>
                                </a:moveTo>
                                <a:lnTo>
                                  <a:pt x="420" y="150"/>
                                </a:lnTo>
                                <a:lnTo>
                                  <a:pt x="422" y="150"/>
                                </a:lnTo>
                                <a:lnTo>
                                  <a:pt x="424" y="150"/>
                                </a:lnTo>
                                <a:lnTo>
                                  <a:pt x="426" y="150"/>
                                </a:lnTo>
                                <a:lnTo>
                                  <a:pt x="429" y="150"/>
                                </a:lnTo>
                                <a:lnTo>
                                  <a:pt x="431" y="150"/>
                                </a:lnTo>
                                <a:lnTo>
                                  <a:pt x="433" y="150"/>
                                </a:lnTo>
                                <a:lnTo>
                                  <a:pt x="433" y="148"/>
                                </a:lnTo>
                                <a:lnTo>
                                  <a:pt x="433" y="146"/>
                                </a:lnTo>
                                <a:lnTo>
                                  <a:pt x="435" y="146"/>
                                </a:lnTo>
                                <a:lnTo>
                                  <a:pt x="435" y="144"/>
                                </a:lnTo>
                                <a:lnTo>
                                  <a:pt x="437" y="144"/>
                                </a:lnTo>
                                <a:lnTo>
                                  <a:pt x="437" y="142"/>
                                </a:lnTo>
                                <a:lnTo>
                                  <a:pt x="437" y="140"/>
                                </a:lnTo>
                                <a:lnTo>
                                  <a:pt x="439" y="140"/>
                                </a:lnTo>
                                <a:lnTo>
                                  <a:pt x="441" y="140"/>
                                </a:lnTo>
                                <a:lnTo>
                                  <a:pt x="441" y="142"/>
                                </a:lnTo>
                                <a:lnTo>
                                  <a:pt x="443" y="142"/>
                                </a:lnTo>
                                <a:lnTo>
                                  <a:pt x="443" y="144"/>
                                </a:lnTo>
                                <a:lnTo>
                                  <a:pt x="445" y="146"/>
                                </a:lnTo>
                                <a:lnTo>
                                  <a:pt x="445" y="148"/>
                                </a:lnTo>
                                <a:lnTo>
                                  <a:pt x="448" y="150"/>
                                </a:lnTo>
                                <a:lnTo>
                                  <a:pt x="448" y="152"/>
                                </a:lnTo>
                                <a:lnTo>
                                  <a:pt x="448" y="154"/>
                                </a:lnTo>
                                <a:lnTo>
                                  <a:pt x="445" y="156"/>
                                </a:lnTo>
                                <a:lnTo>
                                  <a:pt x="445" y="159"/>
                                </a:lnTo>
                                <a:lnTo>
                                  <a:pt x="445" y="161"/>
                                </a:lnTo>
                                <a:lnTo>
                                  <a:pt x="443" y="161"/>
                                </a:lnTo>
                                <a:lnTo>
                                  <a:pt x="443" y="163"/>
                                </a:lnTo>
                                <a:lnTo>
                                  <a:pt x="441" y="163"/>
                                </a:lnTo>
                                <a:lnTo>
                                  <a:pt x="441" y="165"/>
                                </a:lnTo>
                                <a:lnTo>
                                  <a:pt x="441" y="167"/>
                                </a:lnTo>
                                <a:lnTo>
                                  <a:pt x="439" y="167"/>
                                </a:lnTo>
                                <a:lnTo>
                                  <a:pt x="437" y="167"/>
                                </a:lnTo>
                                <a:lnTo>
                                  <a:pt x="437" y="165"/>
                                </a:lnTo>
                                <a:lnTo>
                                  <a:pt x="437" y="163"/>
                                </a:lnTo>
                                <a:lnTo>
                                  <a:pt x="435" y="163"/>
                                </a:lnTo>
                                <a:lnTo>
                                  <a:pt x="435" y="161"/>
                                </a:lnTo>
                                <a:lnTo>
                                  <a:pt x="433" y="161"/>
                                </a:lnTo>
                                <a:lnTo>
                                  <a:pt x="431" y="161"/>
                                </a:lnTo>
                                <a:lnTo>
                                  <a:pt x="431" y="163"/>
                                </a:lnTo>
                                <a:lnTo>
                                  <a:pt x="429" y="165"/>
                                </a:lnTo>
                                <a:lnTo>
                                  <a:pt x="429" y="167"/>
                                </a:lnTo>
                                <a:lnTo>
                                  <a:pt x="429" y="169"/>
                                </a:lnTo>
                                <a:lnTo>
                                  <a:pt x="429" y="171"/>
                                </a:lnTo>
                                <a:lnTo>
                                  <a:pt x="429" y="173"/>
                                </a:lnTo>
                                <a:lnTo>
                                  <a:pt x="429" y="175"/>
                                </a:lnTo>
                                <a:lnTo>
                                  <a:pt x="429" y="178"/>
                                </a:lnTo>
                                <a:lnTo>
                                  <a:pt x="431" y="178"/>
                                </a:lnTo>
                                <a:lnTo>
                                  <a:pt x="431" y="175"/>
                                </a:lnTo>
                                <a:lnTo>
                                  <a:pt x="433" y="175"/>
                                </a:lnTo>
                                <a:lnTo>
                                  <a:pt x="433" y="178"/>
                                </a:lnTo>
                                <a:lnTo>
                                  <a:pt x="435" y="178"/>
                                </a:lnTo>
                                <a:lnTo>
                                  <a:pt x="435" y="180"/>
                                </a:lnTo>
                                <a:lnTo>
                                  <a:pt x="437" y="180"/>
                                </a:lnTo>
                                <a:lnTo>
                                  <a:pt x="437" y="182"/>
                                </a:lnTo>
                                <a:lnTo>
                                  <a:pt x="439" y="182"/>
                                </a:lnTo>
                                <a:lnTo>
                                  <a:pt x="441" y="184"/>
                                </a:lnTo>
                                <a:lnTo>
                                  <a:pt x="441" y="186"/>
                                </a:lnTo>
                                <a:lnTo>
                                  <a:pt x="443" y="186"/>
                                </a:lnTo>
                                <a:lnTo>
                                  <a:pt x="443" y="188"/>
                                </a:lnTo>
                                <a:lnTo>
                                  <a:pt x="445" y="188"/>
                                </a:lnTo>
                                <a:lnTo>
                                  <a:pt x="448" y="188"/>
                                </a:lnTo>
                                <a:lnTo>
                                  <a:pt x="448" y="190"/>
                                </a:lnTo>
                                <a:lnTo>
                                  <a:pt x="450" y="190"/>
                                </a:lnTo>
                                <a:lnTo>
                                  <a:pt x="452" y="190"/>
                                </a:lnTo>
                                <a:lnTo>
                                  <a:pt x="452" y="192"/>
                                </a:lnTo>
                                <a:lnTo>
                                  <a:pt x="452" y="194"/>
                                </a:lnTo>
                                <a:lnTo>
                                  <a:pt x="452" y="197"/>
                                </a:lnTo>
                                <a:lnTo>
                                  <a:pt x="452" y="199"/>
                                </a:lnTo>
                                <a:lnTo>
                                  <a:pt x="450" y="201"/>
                                </a:lnTo>
                                <a:lnTo>
                                  <a:pt x="450" y="203"/>
                                </a:lnTo>
                                <a:lnTo>
                                  <a:pt x="450" y="205"/>
                                </a:lnTo>
                                <a:lnTo>
                                  <a:pt x="450" y="207"/>
                                </a:lnTo>
                                <a:lnTo>
                                  <a:pt x="450" y="209"/>
                                </a:lnTo>
                                <a:lnTo>
                                  <a:pt x="448" y="209"/>
                                </a:lnTo>
                                <a:lnTo>
                                  <a:pt x="448" y="211"/>
                                </a:lnTo>
                                <a:lnTo>
                                  <a:pt x="448" y="213"/>
                                </a:lnTo>
                                <a:lnTo>
                                  <a:pt x="445" y="213"/>
                                </a:lnTo>
                                <a:lnTo>
                                  <a:pt x="445" y="216"/>
                                </a:lnTo>
                                <a:lnTo>
                                  <a:pt x="445" y="218"/>
                                </a:lnTo>
                                <a:lnTo>
                                  <a:pt x="445" y="220"/>
                                </a:lnTo>
                                <a:lnTo>
                                  <a:pt x="445" y="222"/>
                                </a:lnTo>
                                <a:lnTo>
                                  <a:pt x="445" y="224"/>
                                </a:lnTo>
                                <a:lnTo>
                                  <a:pt x="445" y="226"/>
                                </a:lnTo>
                                <a:lnTo>
                                  <a:pt x="445" y="228"/>
                                </a:lnTo>
                                <a:lnTo>
                                  <a:pt x="443" y="230"/>
                                </a:lnTo>
                                <a:lnTo>
                                  <a:pt x="443" y="232"/>
                                </a:lnTo>
                                <a:lnTo>
                                  <a:pt x="443" y="235"/>
                                </a:lnTo>
                                <a:lnTo>
                                  <a:pt x="445" y="235"/>
                                </a:lnTo>
                                <a:lnTo>
                                  <a:pt x="448" y="235"/>
                                </a:lnTo>
                                <a:lnTo>
                                  <a:pt x="450" y="235"/>
                                </a:lnTo>
                                <a:lnTo>
                                  <a:pt x="452" y="235"/>
                                </a:lnTo>
                                <a:lnTo>
                                  <a:pt x="454" y="235"/>
                                </a:lnTo>
                                <a:lnTo>
                                  <a:pt x="456" y="235"/>
                                </a:lnTo>
                                <a:lnTo>
                                  <a:pt x="458" y="235"/>
                                </a:lnTo>
                                <a:lnTo>
                                  <a:pt x="458" y="237"/>
                                </a:lnTo>
                                <a:lnTo>
                                  <a:pt x="460" y="237"/>
                                </a:lnTo>
                                <a:lnTo>
                                  <a:pt x="462" y="237"/>
                                </a:lnTo>
                                <a:lnTo>
                                  <a:pt x="464" y="239"/>
                                </a:lnTo>
                                <a:lnTo>
                                  <a:pt x="467" y="239"/>
                                </a:lnTo>
                                <a:lnTo>
                                  <a:pt x="469" y="239"/>
                                </a:lnTo>
                                <a:lnTo>
                                  <a:pt x="471" y="239"/>
                                </a:lnTo>
                                <a:lnTo>
                                  <a:pt x="473" y="239"/>
                                </a:lnTo>
                                <a:lnTo>
                                  <a:pt x="475" y="239"/>
                                </a:lnTo>
                                <a:lnTo>
                                  <a:pt x="477" y="239"/>
                                </a:lnTo>
                                <a:lnTo>
                                  <a:pt x="479" y="237"/>
                                </a:lnTo>
                                <a:lnTo>
                                  <a:pt x="481" y="237"/>
                                </a:lnTo>
                                <a:lnTo>
                                  <a:pt x="483" y="235"/>
                                </a:lnTo>
                                <a:lnTo>
                                  <a:pt x="486" y="235"/>
                                </a:lnTo>
                                <a:lnTo>
                                  <a:pt x="488" y="235"/>
                                </a:lnTo>
                                <a:lnTo>
                                  <a:pt x="490" y="235"/>
                                </a:lnTo>
                                <a:lnTo>
                                  <a:pt x="490" y="232"/>
                                </a:lnTo>
                                <a:lnTo>
                                  <a:pt x="494" y="232"/>
                                </a:lnTo>
                                <a:lnTo>
                                  <a:pt x="496" y="230"/>
                                </a:lnTo>
                                <a:lnTo>
                                  <a:pt x="498" y="230"/>
                                </a:lnTo>
                                <a:lnTo>
                                  <a:pt x="500" y="230"/>
                                </a:lnTo>
                                <a:lnTo>
                                  <a:pt x="502" y="230"/>
                                </a:lnTo>
                                <a:lnTo>
                                  <a:pt x="505" y="230"/>
                                </a:lnTo>
                                <a:lnTo>
                                  <a:pt x="505" y="232"/>
                                </a:lnTo>
                                <a:lnTo>
                                  <a:pt x="507" y="232"/>
                                </a:lnTo>
                                <a:lnTo>
                                  <a:pt x="509" y="232"/>
                                </a:lnTo>
                                <a:lnTo>
                                  <a:pt x="511" y="232"/>
                                </a:lnTo>
                                <a:lnTo>
                                  <a:pt x="513" y="232"/>
                                </a:lnTo>
                                <a:lnTo>
                                  <a:pt x="515" y="232"/>
                                </a:lnTo>
                                <a:lnTo>
                                  <a:pt x="517" y="232"/>
                                </a:lnTo>
                                <a:lnTo>
                                  <a:pt x="519" y="230"/>
                                </a:lnTo>
                                <a:lnTo>
                                  <a:pt x="521" y="230"/>
                                </a:lnTo>
                                <a:lnTo>
                                  <a:pt x="524" y="230"/>
                                </a:lnTo>
                                <a:lnTo>
                                  <a:pt x="524" y="232"/>
                                </a:lnTo>
                                <a:lnTo>
                                  <a:pt x="526" y="232"/>
                                </a:lnTo>
                                <a:lnTo>
                                  <a:pt x="528" y="232"/>
                                </a:lnTo>
                                <a:lnTo>
                                  <a:pt x="528" y="235"/>
                                </a:lnTo>
                                <a:lnTo>
                                  <a:pt x="530" y="235"/>
                                </a:lnTo>
                                <a:lnTo>
                                  <a:pt x="530" y="237"/>
                                </a:lnTo>
                                <a:lnTo>
                                  <a:pt x="532" y="237"/>
                                </a:lnTo>
                                <a:lnTo>
                                  <a:pt x="534" y="237"/>
                                </a:lnTo>
                                <a:lnTo>
                                  <a:pt x="536" y="237"/>
                                </a:lnTo>
                                <a:lnTo>
                                  <a:pt x="538" y="237"/>
                                </a:lnTo>
                                <a:lnTo>
                                  <a:pt x="538" y="235"/>
                                </a:lnTo>
                                <a:lnTo>
                                  <a:pt x="538" y="232"/>
                                </a:lnTo>
                                <a:lnTo>
                                  <a:pt x="540" y="232"/>
                                </a:lnTo>
                                <a:lnTo>
                                  <a:pt x="540" y="230"/>
                                </a:lnTo>
                                <a:lnTo>
                                  <a:pt x="543" y="230"/>
                                </a:lnTo>
                                <a:lnTo>
                                  <a:pt x="545" y="230"/>
                                </a:lnTo>
                                <a:lnTo>
                                  <a:pt x="547" y="232"/>
                                </a:lnTo>
                                <a:lnTo>
                                  <a:pt x="547" y="235"/>
                                </a:lnTo>
                                <a:lnTo>
                                  <a:pt x="549" y="235"/>
                                </a:lnTo>
                                <a:lnTo>
                                  <a:pt x="549" y="232"/>
                                </a:lnTo>
                                <a:lnTo>
                                  <a:pt x="551" y="230"/>
                                </a:lnTo>
                                <a:lnTo>
                                  <a:pt x="553" y="228"/>
                                </a:lnTo>
                                <a:lnTo>
                                  <a:pt x="555" y="228"/>
                                </a:lnTo>
                                <a:lnTo>
                                  <a:pt x="555" y="230"/>
                                </a:lnTo>
                                <a:lnTo>
                                  <a:pt x="555" y="232"/>
                                </a:lnTo>
                                <a:lnTo>
                                  <a:pt x="557" y="232"/>
                                </a:lnTo>
                                <a:lnTo>
                                  <a:pt x="557" y="235"/>
                                </a:lnTo>
                                <a:lnTo>
                                  <a:pt x="559" y="235"/>
                                </a:lnTo>
                                <a:lnTo>
                                  <a:pt x="562" y="232"/>
                                </a:lnTo>
                                <a:lnTo>
                                  <a:pt x="564" y="230"/>
                                </a:lnTo>
                                <a:lnTo>
                                  <a:pt x="562" y="230"/>
                                </a:lnTo>
                                <a:lnTo>
                                  <a:pt x="562" y="228"/>
                                </a:lnTo>
                                <a:lnTo>
                                  <a:pt x="559" y="228"/>
                                </a:lnTo>
                                <a:lnTo>
                                  <a:pt x="559" y="226"/>
                                </a:lnTo>
                                <a:lnTo>
                                  <a:pt x="557" y="226"/>
                                </a:lnTo>
                                <a:lnTo>
                                  <a:pt x="557" y="224"/>
                                </a:lnTo>
                                <a:lnTo>
                                  <a:pt x="559" y="224"/>
                                </a:lnTo>
                                <a:lnTo>
                                  <a:pt x="562" y="224"/>
                                </a:lnTo>
                                <a:lnTo>
                                  <a:pt x="564" y="224"/>
                                </a:lnTo>
                                <a:lnTo>
                                  <a:pt x="566" y="224"/>
                                </a:lnTo>
                                <a:lnTo>
                                  <a:pt x="566" y="222"/>
                                </a:lnTo>
                                <a:lnTo>
                                  <a:pt x="568" y="222"/>
                                </a:lnTo>
                                <a:lnTo>
                                  <a:pt x="568" y="224"/>
                                </a:lnTo>
                                <a:lnTo>
                                  <a:pt x="568" y="226"/>
                                </a:lnTo>
                                <a:lnTo>
                                  <a:pt x="568" y="228"/>
                                </a:lnTo>
                                <a:lnTo>
                                  <a:pt x="570" y="228"/>
                                </a:lnTo>
                                <a:lnTo>
                                  <a:pt x="570" y="230"/>
                                </a:lnTo>
                                <a:lnTo>
                                  <a:pt x="572" y="230"/>
                                </a:lnTo>
                                <a:lnTo>
                                  <a:pt x="574" y="230"/>
                                </a:lnTo>
                                <a:lnTo>
                                  <a:pt x="574" y="228"/>
                                </a:lnTo>
                                <a:lnTo>
                                  <a:pt x="574" y="226"/>
                                </a:lnTo>
                                <a:lnTo>
                                  <a:pt x="574" y="224"/>
                                </a:lnTo>
                                <a:lnTo>
                                  <a:pt x="576" y="224"/>
                                </a:lnTo>
                                <a:lnTo>
                                  <a:pt x="578" y="228"/>
                                </a:lnTo>
                                <a:lnTo>
                                  <a:pt x="578" y="230"/>
                                </a:lnTo>
                                <a:lnTo>
                                  <a:pt x="578" y="232"/>
                                </a:lnTo>
                                <a:lnTo>
                                  <a:pt x="578" y="235"/>
                                </a:lnTo>
                                <a:lnTo>
                                  <a:pt x="578" y="237"/>
                                </a:lnTo>
                                <a:lnTo>
                                  <a:pt x="578" y="239"/>
                                </a:lnTo>
                                <a:lnTo>
                                  <a:pt x="578" y="241"/>
                                </a:lnTo>
                                <a:lnTo>
                                  <a:pt x="578" y="243"/>
                                </a:lnTo>
                                <a:lnTo>
                                  <a:pt x="581" y="243"/>
                                </a:lnTo>
                                <a:lnTo>
                                  <a:pt x="581" y="245"/>
                                </a:lnTo>
                                <a:lnTo>
                                  <a:pt x="581" y="247"/>
                                </a:lnTo>
                                <a:lnTo>
                                  <a:pt x="581" y="249"/>
                                </a:lnTo>
                                <a:lnTo>
                                  <a:pt x="581" y="252"/>
                                </a:lnTo>
                                <a:lnTo>
                                  <a:pt x="581" y="254"/>
                                </a:lnTo>
                                <a:lnTo>
                                  <a:pt x="581" y="256"/>
                                </a:lnTo>
                                <a:lnTo>
                                  <a:pt x="581" y="260"/>
                                </a:lnTo>
                                <a:lnTo>
                                  <a:pt x="581" y="262"/>
                                </a:lnTo>
                                <a:lnTo>
                                  <a:pt x="578" y="264"/>
                                </a:lnTo>
                                <a:lnTo>
                                  <a:pt x="576" y="266"/>
                                </a:lnTo>
                                <a:lnTo>
                                  <a:pt x="576" y="268"/>
                                </a:lnTo>
                                <a:lnTo>
                                  <a:pt x="574" y="268"/>
                                </a:lnTo>
                                <a:lnTo>
                                  <a:pt x="574" y="271"/>
                                </a:lnTo>
                                <a:lnTo>
                                  <a:pt x="572" y="271"/>
                                </a:lnTo>
                                <a:lnTo>
                                  <a:pt x="570" y="273"/>
                                </a:lnTo>
                                <a:lnTo>
                                  <a:pt x="568" y="275"/>
                                </a:lnTo>
                                <a:lnTo>
                                  <a:pt x="566" y="277"/>
                                </a:lnTo>
                                <a:lnTo>
                                  <a:pt x="566" y="279"/>
                                </a:lnTo>
                                <a:lnTo>
                                  <a:pt x="564" y="279"/>
                                </a:lnTo>
                                <a:lnTo>
                                  <a:pt x="564" y="281"/>
                                </a:lnTo>
                                <a:lnTo>
                                  <a:pt x="564" y="283"/>
                                </a:lnTo>
                                <a:lnTo>
                                  <a:pt x="562" y="285"/>
                                </a:lnTo>
                                <a:lnTo>
                                  <a:pt x="562" y="287"/>
                                </a:lnTo>
                                <a:lnTo>
                                  <a:pt x="559" y="290"/>
                                </a:lnTo>
                                <a:lnTo>
                                  <a:pt x="559" y="292"/>
                                </a:lnTo>
                                <a:lnTo>
                                  <a:pt x="557" y="294"/>
                                </a:lnTo>
                                <a:lnTo>
                                  <a:pt x="555" y="294"/>
                                </a:lnTo>
                                <a:lnTo>
                                  <a:pt x="555" y="296"/>
                                </a:lnTo>
                                <a:lnTo>
                                  <a:pt x="553" y="296"/>
                                </a:lnTo>
                                <a:lnTo>
                                  <a:pt x="553" y="298"/>
                                </a:lnTo>
                                <a:lnTo>
                                  <a:pt x="551" y="298"/>
                                </a:lnTo>
                                <a:lnTo>
                                  <a:pt x="551" y="300"/>
                                </a:lnTo>
                                <a:lnTo>
                                  <a:pt x="551" y="302"/>
                                </a:lnTo>
                                <a:lnTo>
                                  <a:pt x="549" y="302"/>
                                </a:lnTo>
                                <a:lnTo>
                                  <a:pt x="549" y="304"/>
                                </a:lnTo>
                                <a:lnTo>
                                  <a:pt x="549" y="306"/>
                                </a:lnTo>
                                <a:lnTo>
                                  <a:pt x="549" y="309"/>
                                </a:lnTo>
                                <a:lnTo>
                                  <a:pt x="549" y="311"/>
                                </a:lnTo>
                                <a:lnTo>
                                  <a:pt x="549" y="313"/>
                                </a:lnTo>
                                <a:lnTo>
                                  <a:pt x="547" y="313"/>
                                </a:lnTo>
                                <a:lnTo>
                                  <a:pt x="547" y="315"/>
                                </a:lnTo>
                                <a:lnTo>
                                  <a:pt x="547" y="317"/>
                                </a:lnTo>
                                <a:lnTo>
                                  <a:pt x="545" y="319"/>
                                </a:lnTo>
                                <a:lnTo>
                                  <a:pt x="545" y="323"/>
                                </a:lnTo>
                                <a:lnTo>
                                  <a:pt x="543" y="325"/>
                                </a:lnTo>
                                <a:lnTo>
                                  <a:pt x="543" y="328"/>
                                </a:lnTo>
                                <a:lnTo>
                                  <a:pt x="543" y="330"/>
                                </a:lnTo>
                                <a:lnTo>
                                  <a:pt x="543" y="332"/>
                                </a:lnTo>
                                <a:lnTo>
                                  <a:pt x="543" y="334"/>
                                </a:lnTo>
                                <a:lnTo>
                                  <a:pt x="543" y="338"/>
                                </a:lnTo>
                                <a:lnTo>
                                  <a:pt x="543" y="340"/>
                                </a:lnTo>
                                <a:lnTo>
                                  <a:pt x="543" y="342"/>
                                </a:lnTo>
                                <a:lnTo>
                                  <a:pt x="543" y="344"/>
                                </a:lnTo>
                                <a:lnTo>
                                  <a:pt x="543" y="347"/>
                                </a:lnTo>
                                <a:lnTo>
                                  <a:pt x="543" y="349"/>
                                </a:lnTo>
                                <a:lnTo>
                                  <a:pt x="540" y="351"/>
                                </a:lnTo>
                                <a:lnTo>
                                  <a:pt x="540" y="353"/>
                                </a:lnTo>
                                <a:lnTo>
                                  <a:pt x="540" y="355"/>
                                </a:lnTo>
                                <a:lnTo>
                                  <a:pt x="538" y="355"/>
                                </a:lnTo>
                                <a:lnTo>
                                  <a:pt x="538" y="357"/>
                                </a:lnTo>
                                <a:lnTo>
                                  <a:pt x="538" y="359"/>
                                </a:lnTo>
                                <a:lnTo>
                                  <a:pt x="536" y="359"/>
                                </a:lnTo>
                                <a:lnTo>
                                  <a:pt x="534" y="361"/>
                                </a:lnTo>
                                <a:lnTo>
                                  <a:pt x="532" y="363"/>
                                </a:lnTo>
                                <a:lnTo>
                                  <a:pt x="532" y="366"/>
                                </a:lnTo>
                                <a:lnTo>
                                  <a:pt x="530" y="368"/>
                                </a:lnTo>
                                <a:lnTo>
                                  <a:pt x="528" y="370"/>
                                </a:lnTo>
                                <a:lnTo>
                                  <a:pt x="526" y="374"/>
                                </a:lnTo>
                                <a:lnTo>
                                  <a:pt x="524" y="374"/>
                                </a:lnTo>
                                <a:lnTo>
                                  <a:pt x="524" y="376"/>
                                </a:lnTo>
                                <a:lnTo>
                                  <a:pt x="521" y="378"/>
                                </a:lnTo>
                                <a:lnTo>
                                  <a:pt x="517" y="382"/>
                                </a:lnTo>
                                <a:lnTo>
                                  <a:pt x="515" y="385"/>
                                </a:lnTo>
                                <a:lnTo>
                                  <a:pt x="513" y="387"/>
                                </a:lnTo>
                                <a:lnTo>
                                  <a:pt x="511" y="389"/>
                                </a:lnTo>
                                <a:lnTo>
                                  <a:pt x="509" y="389"/>
                                </a:lnTo>
                                <a:lnTo>
                                  <a:pt x="507" y="391"/>
                                </a:lnTo>
                                <a:lnTo>
                                  <a:pt x="505" y="391"/>
                                </a:lnTo>
                                <a:lnTo>
                                  <a:pt x="502" y="393"/>
                                </a:lnTo>
                                <a:lnTo>
                                  <a:pt x="500" y="393"/>
                                </a:lnTo>
                                <a:lnTo>
                                  <a:pt x="498" y="395"/>
                                </a:lnTo>
                                <a:lnTo>
                                  <a:pt x="496" y="395"/>
                                </a:lnTo>
                                <a:lnTo>
                                  <a:pt x="494" y="395"/>
                                </a:lnTo>
                                <a:lnTo>
                                  <a:pt x="492" y="397"/>
                                </a:lnTo>
                                <a:lnTo>
                                  <a:pt x="490" y="397"/>
                                </a:lnTo>
                                <a:lnTo>
                                  <a:pt x="490" y="399"/>
                                </a:lnTo>
                                <a:lnTo>
                                  <a:pt x="488" y="399"/>
                                </a:lnTo>
                                <a:lnTo>
                                  <a:pt x="488" y="401"/>
                                </a:lnTo>
                                <a:lnTo>
                                  <a:pt x="486" y="401"/>
                                </a:lnTo>
                                <a:lnTo>
                                  <a:pt x="486" y="404"/>
                                </a:lnTo>
                                <a:lnTo>
                                  <a:pt x="483" y="406"/>
                                </a:lnTo>
                                <a:lnTo>
                                  <a:pt x="483" y="408"/>
                                </a:lnTo>
                                <a:lnTo>
                                  <a:pt x="483" y="410"/>
                                </a:lnTo>
                                <a:lnTo>
                                  <a:pt x="481" y="412"/>
                                </a:lnTo>
                                <a:lnTo>
                                  <a:pt x="481" y="414"/>
                                </a:lnTo>
                                <a:lnTo>
                                  <a:pt x="481" y="416"/>
                                </a:lnTo>
                                <a:lnTo>
                                  <a:pt x="481" y="418"/>
                                </a:lnTo>
                                <a:lnTo>
                                  <a:pt x="479" y="418"/>
                                </a:lnTo>
                                <a:lnTo>
                                  <a:pt x="479" y="421"/>
                                </a:lnTo>
                                <a:lnTo>
                                  <a:pt x="479" y="423"/>
                                </a:lnTo>
                                <a:lnTo>
                                  <a:pt x="477" y="425"/>
                                </a:lnTo>
                                <a:lnTo>
                                  <a:pt x="477" y="427"/>
                                </a:lnTo>
                                <a:lnTo>
                                  <a:pt x="473" y="431"/>
                                </a:lnTo>
                                <a:lnTo>
                                  <a:pt x="473" y="433"/>
                                </a:lnTo>
                                <a:lnTo>
                                  <a:pt x="473" y="435"/>
                                </a:lnTo>
                                <a:lnTo>
                                  <a:pt x="473" y="437"/>
                                </a:lnTo>
                                <a:lnTo>
                                  <a:pt x="471" y="437"/>
                                </a:lnTo>
                                <a:lnTo>
                                  <a:pt x="471" y="440"/>
                                </a:lnTo>
                                <a:lnTo>
                                  <a:pt x="471" y="442"/>
                                </a:lnTo>
                                <a:lnTo>
                                  <a:pt x="471" y="444"/>
                                </a:lnTo>
                                <a:lnTo>
                                  <a:pt x="471" y="446"/>
                                </a:lnTo>
                                <a:lnTo>
                                  <a:pt x="471" y="448"/>
                                </a:lnTo>
                                <a:lnTo>
                                  <a:pt x="473" y="452"/>
                                </a:lnTo>
                                <a:lnTo>
                                  <a:pt x="473" y="454"/>
                                </a:lnTo>
                                <a:lnTo>
                                  <a:pt x="473" y="456"/>
                                </a:lnTo>
                                <a:lnTo>
                                  <a:pt x="473" y="459"/>
                                </a:lnTo>
                                <a:lnTo>
                                  <a:pt x="475" y="461"/>
                                </a:lnTo>
                                <a:lnTo>
                                  <a:pt x="475" y="465"/>
                                </a:lnTo>
                                <a:lnTo>
                                  <a:pt x="475" y="467"/>
                                </a:lnTo>
                                <a:lnTo>
                                  <a:pt x="477" y="467"/>
                                </a:lnTo>
                                <a:lnTo>
                                  <a:pt x="477" y="469"/>
                                </a:lnTo>
                                <a:lnTo>
                                  <a:pt x="477" y="471"/>
                                </a:lnTo>
                                <a:lnTo>
                                  <a:pt x="477" y="473"/>
                                </a:lnTo>
                                <a:lnTo>
                                  <a:pt x="477" y="475"/>
                                </a:lnTo>
                                <a:lnTo>
                                  <a:pt x="479" y="478"/>
                                </a:lnTo>
                                <a:lnTo>
                                  <a:pt x="479" y="480"/>
                                </a:lnTo>
                                <a:lnTo>
                                  <a:pt x="481" y="482"/>
                                </a:lnTo>
                                <a:lnTo>
                                  <a:pt x="481" y="484"/>
                                </a:lnTo>
                                <a:lnTo>
                                  <a:pt x="483" y="486"/>
                                </a:lnTo>
                                <a:lnTo>
                                  <a:pt x="486" y="490"/>
                                </a:lnTo>
                                <a:lnTo>
                                  <a:pt x="488" y="492"/>
                                </a:lnTo>
                                <a:lnTo>
                                  <a:pt x="488" y="494"/>
                                </a:lnTo>
                                <a:lnTo>
                                  <a:pt x="490" y="494"/>
                                </a:lnTo>
                                <a:lnTo>
                                  <a:pt x="490" y="497"/>
                                </a:lnTo>
                                <a:lnTo>
                                  <a:pt x="492" y="499"/>
                                </a:lnTo>
                                <a:lnTo>
                                  <a:pt x="467" y="497"/>
                                </a:lnTo>
                                <a:lnTo>
                                  <a:pt x="439" y="497"/>
                                </a:lnTo>
                                <a:lnTo>
                                  <a:pt x="416" y="497"/>
                                </a:lnTo>
                                <a:lnTo>
                                  <a:pt x="414" y="497"/>
                                </a:lnTo>
                                <a:lnTo>
                                  <a:pt x="412" y="497"/>
                                </a:lnTo>
                                <a:lnTo>
                                  <a:pt x="386" y="497"/>
                                </a:lnTo>
                                <a:lnTo>
                                  <a:pt x="359" y="494"/>
                                </a:lnTo>
                                <a:lnTo>
                                  <a:pt x="331" y="494"/>
                                </a:lnTo>
                                <a:lnTo>
                                  <a:pt x="306" y="494"/>
                                </a:lnTo>
                                <a:lnTo>
                                  <a:pt x="276" y="494"/>
                                </a:lnTo>
                                <a:lnTo>
                                  <a:pt x="251" y="492"/>
                                </a:lnTo>
                                <a:lnTo>
                                  <a:pt x="236" y="492"/>
                                </a:lnTo>
                                <a:lnTo>
                                  <a:pt x="224" y="492"/>
                                </a:lnTo>
                                <a:lnTo>
                                  <a:pt x="196" y="492"/>
                                </a:lnTo>
                                <a:lnTo>
                                  <a:pt x="167" y="490"/>
                                </a:lnTo>
                                <a:lnTo>
                                  <a:pt x="139" y="490"/>
                                </a:lnTo>
                                <a:lnTo>
                                  <a:pt x="114" y="490"/>
                                </a:lnTo>
                                <a:lnTo>
                                  <a:pt x="112" y="490"/>
                                </a:lnTo>
                                <a:lnTo>
                                  <a:pt x="86" y="490"/>
                                </a:lnTo>
                                <a:lnTo>
                                  <a:pt x="59" y="488"/>
                                </a:lnTo>
                                <a:lnTo>
                                  <a:pt x="31" y="488"/>
                                </a:lnTo>
                                <a:lnTo>
                                  <a:pt x="0" y="482"/>
                                </a:lnTo>
                                <a:lnTo>
                                  <a:pt x="0" y="480"/>
                                </a:lnTo>
                                <a:lnTo>
                                  <a:pt x="0" y="454"/>
                                </a:lnTo>
                                <a:lnTo>
                                  <a:pt x="0" y="427"/>
                                </a:lnTo>
                                <a:lnTo>
                                  <a:pt x="0" y="425"/>
                                </a:lnTo>
                                <a:lnTo>
                                  <a:pt x="0" y="401"/>
                                </a:lnTo>
                                <a:lnTo>
                                  <a:pt x="0" y="374"/>
                                </a:lnTo>
                                <a:lnTo>
                                  <a:pt x="2" y="349"/>
                                </a:lnTo>
                                <a:lnTo>
                                  <a:pt x="4" y="323"/>
                                </a:lnTo>
                                <a:lnTo>
                                  <a:pt x="6" y="296"/>
                                </a:lnTo>
                                <a:lnTo>
                                  <a:pt x="6" y="268"/>
                                </a:lnTo>
                                <a:lnTo>
                                  <a:pt x="6" y="243"/>
                                </a:lnTo>
                                <a:lnTo>
                                  <a:pt x="6" y="216"/>
                                </a:lnTo>
                                <a:lnTo>
                                  <a:pt x="6" y="194"/>
                                </a:lnTo>
                                <a:lnTo>
                                  <a:pt x="6" y="188"/>
                                </a:lnTo>
                                <a:lnTo>
                                  <a:pt x="6" y="161"/>
                                </a:lnTo>
                                <a:lnTo>
                                  <a:pt x="8" y="133"/>
                                </a:lnTo>
                                <a:lnTo>
                                  <a:pt x="8" y="106"/>
                                </a:lnTo>
                                <a:lnTo>
                                  <a:pt x="10" y="80"/>
                                </a:lnTo>
                                <a:lnTo>
                                  <a:pt x="10" y="78"/>
                                </a:lnTo>
                                <a:lnTo>
                                  <a:pt x="10" y="53"/>
                                </a:lnTo>
                                <a:lnTo>
                                  <a:pt x="10" y="25"/>
                                </a:lnTo>
                                <a:lnTo>
                                  <a:pt x="12" y="0"/>
                                </a:lnTo>
                                <a:lnTo>
                                  <a:pt x="42" y="0"/>
                                </a:lnTo>
                                <a:lnTo>
                                  <a:pt x="65" y="0"/>
                                </a:lnTo>
                                <a:lnTo>
                                  <a:pt x="69" y="0"/>
                                </a:lnTo>
                                <a:lnTo>
                                  <a:pt x="97" y="0"/>
                                </a:lnTo>
                                <a:lnTo>
                                  <a:pt x="124" y="0"/>
                                </a:lnTo>
                                <a:lnTo>
                                  <a:pt x="150" y="0"/>
                                </a:lnTo>
                                <a:lnTo>
                                  <a:pt x="152" y="0"/>
                                </a:lnTo>
                                <a:lnTo>
                                  <a:pt x="177" y="0"/>
                                </a:lnTo>
                                <a:lnTo>
                                  <a:pt x="205" y="2"/>
                                </a:lnTo>
                                <a:lnTo>
                                  <a:pt x="232" y="2"/>
                                </a:lnTo>
                                <a:lnTo>
                                  <a:pt x="243" y="2"/>
                                </a:lnTo>
                                <a:lnTo>
                                  <a:pt x="260" y="4"/>
                                </a:lnTo>
                                <a:lnTo>
                                  <a:pt x="287" y="4"/>
                                </a:lnTo>
                                <a:lnTo>
                                  <a:pt x="314" y="6"/>
                                </a:lnTo>
                                <a:lnTo>
                                  <a:pt x="321" y="6"/>
                                </a:lnTo>
                                <a:lnTo>
                                  <a:pt x="319" y="9"/>
                                </a:lnTo>
                                <a:lnTo>
                                  <a:pt x="319" y="11"/>
                                </a:lnTo>
                                <a:lnTo>
                                  <a:pt x="321" y="11"/>
                                </a:lnTo>
                                <a:lnTo>
                                  <a:pt x="319" y="11"/>
                                </a:lnTo>
                                <a:lnTo>
                                  <a:pt x="319" y="13"/>
                                </a:lnTo>
                                <a:lnTo>
                                  <a:pt x="317" y="15"/>
                                </a:lnTo>
                                <a:lnTo>
                                  <a:pt x="317" y="17"/>
                                </a:lnTo>
                                <a:lnTo>
                                  <a:pt x="314" y="17"/>
                                </a:lnTo>
                                <a:lnTo>
                                  <a:pt x="314" y="19"/>
                                </a:lnTo>
                                <a:lnTo>
                                  <a:pt x="314" y="21"/>
                                </a:lnTo>
                                <a:lnTo>
                                  <a:pt x="314" y="23"/>
                                </a:lnTo>
                                <a:lnTo>
                                  <a:pt x="312" y="25"/>
                                </a:lnTo>
                                <a:lnTo>
                                  <a:pt x="310" y="25"/>
                                </a:lnTo>
                                <a:lnTo>
                                  <a:pt x="308" y="25"/>
                                </a:lnTo>
                                <a:lnTo>
                                  <a:pt x="306" y="25"/>
                                </a:lnTo>
                                <a:lnTo>
                                  <a:pt x="304" y="25"/>
                                </a:lnTo>
                                <a:lnTo>
                                  <a:pt x="302" y="25"/>
                                </a:lnTo>
                                <a:lnTo>
                                  <a:pt x="302" y="28"/>
                                </a:lnTo>
                                <a:lnTo>
                                  <a:pt x="302" y="30"/>
                                </a:lnTo>
                                <a:lnTo>
                                  <a:pt x="302" y="32"/>
                                </a:lnTo>
                                <a:lnTo>
                                  <a:pt x="304" y="34"/>
                                </a:lnTo>
                                <a:lnTo>
                                  <a:pt x="306" y="34"/>
                                </a:lnTo>
                                <a:lnTo>
                                  <a:pt x="308" y="34"/>
                                </a:lnTo>
                                <a:lnTo>
                                  <a:pt x="308" y="36"/>
                                </a:lnTo>
                                <a:lnTo>
                                  <a:pt x="308" y="38"/>
                                </a:lnTo>
                                <a:lnTo>
                                  <a:pt x="306" y="38"/>
                                </a:lnTo>
                                <a:lnTo>
                                  <a:pt x="306" y="40"/>
                                </a:lnTo>
                                <a:lnTo>
                                  <a:pt x="306" y="42"/>
                                </a:lnTo>
                                <a:lnTo>
                                  <a:pt x="308" y="42"/>
                                </a:lnTo>
                                <a:lnTo>
                                  <a:pt x="310" y="44"/>
                                </a:lnTo>
                                <a:lnTo>
                                  <a:pt x="312" y="47"/>
                                </a:lnTo>
                                <a:lnTo>
                                  <a:pt x="314" y="47"/>
                                </a:lnTo>
                                <a:lnTo>
                                  <a:pt x="314" y="49"/>
                                </a:lnTo>
                                <a:lnTo>
                                  <a:pt x="317" y="49"/>
                                </a:lnTo>
                                <a:lnTo>
                                  <a:pt x="319" y="49"/>
                                </a:lnTo>
                                <a:lnTo>
                                  <a:pt x="321" y="51"/>
                                </a:lnTo>
                                <a:lnTo>
                                  <a:pt x="323" y="51"/>
                                </a:lnTo>
                                <a:lnTo>
                                  <a:pt x="325" y="51"/>
                                </a:lnTo>
                                <a:lnTo>
                                  <a:pt x="327" y="51"/>
                                </a:lnTo>
                                <a:lnTo>
                                  <a:pt x="329" y="51"/>
                                </a:lnTo>
                                <a:lnTo>
                                  <a:pt x="331" y="53"/>
                                </a:lnTo>
                                <a:lnTo>
                                  <a:pt x="333" y="53"/>
                                </a:lnTo>
                                <a:lnTo>
                                  <a:pt x="336" y="53"/>
                                </a:lnTo>
                                <a:lnTo>
                                  <a:pt x="338" y="51"/>
                                </a:lnTo>
                                <a:lnTo>
                                  <a:pt x="340" y="51"/>
                                </a:lnTo>
                                <a:lnTo>
                                  <a:pt x="342" y="51"/>
                                </a:lnTo>
                                <a:lnTo>
                                  <a:pt x="346" y="49"/>
                                </a:lnTo>
                                <a:lnTo>
                                  <a:pt x="350" y="49"/>
                                </a:lnTo>
                                <a:lnTo>
                                  <a:pt x="352" y="49"/>
                                </a:lnTo>
                                <a:lnTo>
                                  <a:pt x="355" y="49"/>
                                </a:lnTo>
                                <a:lnTo>
                                  <a:pt x="355" y="51"/>
                                </a:lnTo>
                                <a:lnTo>
                                  <a:pt x="355" y="53"/>
                                </a:lnTo>
                                <a:lnTo>
                                  <a:pt x="355" y="55"/>
                                </a:lnTo>
                                <a:lnTo>
                                  <a:pt x="355" y="57"/>
                                </a:lnTo>
                                <a:lnTo>
                                  <a:pt x="352" y="57"/>
                                </a:lnTo>
                                <a:lnTo>
                                  <a:pt x="352" y="59"/>
                                </a:lnTo>
                                <a:lnTo>
                                  <a:pt x="352" y="61"/>
                                </a:lnTo>
                                <a:lnTo>
                                  <a:pt x="350" y="63"/>
                                </a:lnTo>
                                <a:lnTo>
                                  <a:pt x="350" y="66"/>
                                </a:lnTo>
                                <a:lnTo>
                                  <a:pt x="350" y="68"/>
                                </a:lnTo>
                                <a:lnTo>
                                  <a:pt x="350" y="70"/>
                                </a:lnTo>
                                <a:lnTo>
                                  <a:pt x="348" y="72"/>
                                </a:lnTo>
                                <a:lnTo>
                                  <a:pt x="348" y="74"/>
                                </a:lnTo>
                                <a:lnTo>
                                  <a:pt x="346" y="74"/>
                                </a:lnTo>
                                <a:lnTo>
                                  <a:pt x="346" y="76"/>
                                </a:lnTo>
                                <a:lnTo>
                                  <a:pt x="346" y="78"/>
                                </a:lnTo>
                                <a:lnTo>
                                  <a:pt x="348" y="80"/>
                                </a:lnTo>
                                <a:lnTo>
                                  <a:pt x="350" y="82"/>
                                </a:lnTo>
                                <a:lnTo>
                                  <a:pt x="350" y="85"/>
                                </a:lnTo>
                                <a:lnTo>
                                  <a:pt x="348" y="85"/>
                                </a:lnTo>
                                <a:lnTo>
                                  <a:pt x="348" y="87"/>
                                </a:lnTo>
                                <a:lnTo>
                                  <a:pt x="346" y="87"/>
                                </a:lnTo>
                                <a:lnTo>
                                  <a:pt x="346" y="89"/>
                                </a:lnTo>
                                <a:lnTo>
                                  <a:pt x="346" y="91"/>
                                </a:lnTo>
                                <a:lnTo>
                                  <a:pt x="348" y="91"/>
                                </a:lnTo>
                                <a:lnTo>
                                  <a:pt x="348" y="93"/>
                                </a:lnTo>
                                <a:lnTo>
                                  <a:pt x="348" y="95"/>
                                </a:lnTo>
                                <a:lnTo>
                                  <a:pt x="346" y="95"/>
                                </a:lnTo>
                                <a:lnTo>
                                  <a:pt x="346" y="97"/>
                                </a:lnTo>
                                <a:lnTo>
                                  <a:pt x="346" y="99"/>
                                </a:lnTo>
                                <a:lnTo>
                                  <a:pt x="344" y="99"/>
                                </a:lnTo>
                                <a:lnTo>
                                  <a:pt x="344" y="102"/>
                                </a:lnTo>
                                <a:lnTo>
                                  <a:pt x="344" y="104"/>
                                </a:lnTo>
                                <a:lnTo>
                                  <a:pt x="346" y="104"/>
                                </a:lnTo>
                                <a:lnTo>
                                  <a:pt x="346" y="106"/>
                                </a:lnTo>
                                <a:lnTo>
                                  <a:pt x="346" y="108"/>
                                </a:lnTo>
                                <a:lnTo>
                                  <a:pt x="348" y="110"/>
                                </a:lnTo>
                                <a:lnTo>
                                  <a:pt x="348" y="112"/>
                                </a:lnTo>
                                <a:lnTo>
                                  <a:pt x="348" y="114"/>
                                </a:lnTo>
                                <a:lnTo>
                                  <a:pt x="350" y="114"/>
                                </a:lnTo>
                                <a:lnTo>
                                  <a:pt x="352" y="116"/>
                                </a:lnTo>
                                <a:lnTo>
                                  <a:pt x="355" y="116"/>
                                </a:lnTo>
                                <a:lnTo>
                                  <a:pt x="357" y="116"/>
                                </a:lnTo>
                                <a:lnTo>
                                  <a:pt x="359" y="116"/>
                                </a:lnTo>
                                <a:lnTo>
                                  <a:pt x="359" y="114"/>
                                </a:lnTo>
                                <a:lnTo>
                                  <a:pt x="359" y="112"/>
                                </a:lnTo>
                                <a:lnTo>
                                  <a:pt x="361" y="112"/>
                                </a:lnTo>
                                <a:lnTo>
                                  <a:pt x="363" y="112"/>
                                </a:lnTo>
                                <a:lnTo>
                                  <a:pt x="365" y="112"/>
                                </a:lnTo>
                                <a:lnTo>
                                  <a:pt x="367" y="112"/>
                                </a:lnTo>
                                <a:lnTo>
                                  <a:pt x="369" y="112"/>
                                </a:lnTo>
                                <a:lnTo>
                                  <a:pt x="369" y="114"/>
                                </a:lnTo>
                                <a:lnTo>
                                  <a:pt x="371" y="116"/>
                                </a:lnTo>
                                <a:lnTo>
                                  <a:pt x="371" y="118"/>
                                </a:lnTo>
                                <a:lnTo>
                                  <a:pt x="371" y="121"/>
                                </a:lnTo>
                                <a:lnTo>
                                  <a:pt x="369" y="121"/>
                                </a:lnTo>
                                <a:lnTo>
                                  <a:pt x="369" y="123"/>
                                </a:lnTo>
                                <a:lnTo>
                                  <a:pt x="371" y="123"/>
                                </a:lnTo>
                                <a:lnTo>
                                  <a:pt x="374" y="123"/>
                                </a:lnTo>
                                <a:lnTo>
                                  <a:pt x="376" y="123"/>
                                </a:lnTo>
                                <a:lnTo>
                                  <a:pt x="378" y="123"/>
                                </a:lnTo>
                                <a:lnTo>
                                  <a:pt x="380" y="123"/>
                                </a:lnTo>
                                <a:lnTo>
                                  <a:pt x="380" y="125"/>
                                </a:lnTo>
                                <a:lnTo>
                                  <a:pt x="382" y="125"/>
                                </a:lnTo>
                                <a:lnTo>
                                  <a:pt x="382" y="127"/>
                                </a:lnTo>
                                <a:lnTo>
                                  <a:pt x="380" y="127"/>
                                </a:lnTo>
                                <a:lnTo>
                                  <a:pt x="380" y="129"/>
                                </a:lnTo>
                                <a:lnTo>
                                  <a:pt x="380" y="131"/>
                                </a:lnTo>
                                <a:lnTo>
                                  <a:pt x="378" y="133"/>
                                </a:lnTo>
                                <a:lnTo>
                                  <a:pt x="378" y="135"/>
                                </a:lnTo>
                                <a:lnTo>
                                  <a:pt x="378" y="137"/>
                                </a:lnTo>
                                <a:lnTo>
                                  <a:pt x="380" y="137"/>
                                </a:lnTo>
                                <a:lnTo>
                                  <a:pt x="382" y="140"/>
                                </a:lnTo>
                                <a:lnTo>
                                  <a:pt x="384" y="140"/>
                                </a:lnTo>
                                <a:lnTo>
                                  <a:pt x="386" y="140"/>
                                </a:lnTo>
                                <a:lnTo>
                                  <a:pt x="388" y="142"/>
                                </a:lnTo>
                                <a:lnTo>
                                  <a:pt x="390" y="142"/>
                                </a:lnTo>
                                <a:lnTo>
                                  <a:pt x="390" y="144"/>
                                </a:lnTo>
                                <a:lnTo>
                                  <a:pt x="393" y="144"/>
                                </a:lnTo>
                                <a:lnTo>
                                  <a:pt x="395" y="144"/>
                                </a:lnTo>
                                <a:lnTo>
                                  <a:pt x="397" y="144"/>
                                </a:lnTo>
                                <a:lnTo>
                                  <a:pt x="399" y="144"/>
                                </a:lnTo>
                                <a:lnTo>
                                  <a:pt x="401" y="144"/>
                                </a:lnTo>
                                <a:lnTo>
                                  <a:pt x="403" y="144"/>
                                </a:lnTo>
                                <a:lnTo>
                                  <a:pt x="405" y="144"/>
                                </a:lnTo>
                                <a:lnTo>
                                  <a:pt x="407" y="146"/>
                                </a:lnTo>
                                <a:lnTo>
                                  <a:pt x="409" y="148"/>
                                </a:lnTo>
                                <a:lnTo>
                                  <a:pt x="409" y="150"/>
                                </a:lnTo>
                                <a:lnTo>
                                  <a:pt x="409" y="152"/>
                                </a:lnTo>
                                <a:lnTo>
                                  <a:pt x="409" y="154"/>
                                </a:lnTo>
                                <a:lnTo>
                                  <a:pt x="412" y="154"/>
                                </a:lnTo>
                                <a:lnTo>
                                  <a:pt x="412" y="156"/>
                                </a:lnTo>
                                <a:lnTo>
                                  <a:pt x="414" y="154"/>
                                </a:lnTo>
                                <a:lnTo>
                                  <a:pt x="416" y="154"/>
                                </a:lnTo>
                                <a:lnTo>
                                  <a:pt x="416" y="152"/>
                                </a:lnTo>
                                <a:lnTo>
                                  <a:pt x="418" y="152"/>
                                </a:lnTo>
                                <a:lnTo>
                                  <a:pt x="420" y="152"/>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28" name="Freeform 521"/>
                        <wps:cNvSpPr>
                          <a:spLocks/>
                        </wps:cNvSpPr>
                        <wps:spPr bwMode="auto">
                          <a:xfrm>
                            <a:off x="3002900" y="3330512"/>
                            <a:ext cx="429200" cy="473102"/>
                          </a:xfrm>
                          <a:custGeom>
                            <a:avLst/>
                            <a:gdLst>
                              <a:gd name="T0" fmla="*/ 84455 w 676"/>
                              <a:gd name="T1" fmla="*/ 8890 h 745"/>
                              <a:gd name="T2" fmla="*/ 119380 w 676"/>
                              <a:gd name="T3" fmla="*/ 7620 h 745"/>
                              <a:gd name="T4" fmla="*/ 153035 w 676"/>
                              <a:gd name="T5" fmla="*/ 7620 h 745"/>
                              <a:gd name="T6" fmla="*/ 185420 w 676"/>
                              <a:gd name="T7" fmla="*/ 6350 h 745"/>
                              <a:gd name="T8" fmla="*/ 236220 w 676"/>
                              <a:gd name="T9" fmla="*/ 3810 h 745"/>
                              <a:gd name="T10" fmla="*/ 288290 w 676"/>
                              <a:gd name="T11" fmla="*/ 2540 h 745"/>
                              <a:gd name="T12" fmla="*/ 309880 w 676"/>
                              <a:gd name="T13" fmla="*/ 1270 h 745"/>
                              <a:gd name="T14" fmla="*/ 339725 w 676"/>
                              <a:gd name="T15" fmla="*/ 1270 h 745"/>
                              <a:gd name="T16" fmla="*/ 391795 w 676"/>
                              <a:gd name="T17" fmla="*/ 0 h 745"/>
                              <a:gd name="T18" fmla="*/ 426720 w 676"/>
                              <a:gd name="T19" fmla="*/ 15875 h 745"/>
                              <a:gd name="T20" fmla="*/ 427990 w 676"/>
                              <a:gd name="T21" fmla="*/ 84455 h 745"/>
                              <a:gd name="T22" fmla="*/ 427990 w 676"/>
                              <a:gd name="T23" fmla="*/ 154305 h 745"/>
                              <a:gd name="T24" fmla="*/ 427990 w 676"/>
                              <a:gd name="T25" fmla="*/ 205105 h 745"/>
                              <a:gd name="T26" fmla="*/ 427990 w 676"/>
                              <a:gd name="T27" fmla="*/ 255905 h 745"/>
                              <a:gd name="T28" fmla="*/ 417195 w 676"/>
                              <a:gd name="T29" fmla="*/ 308610 h 745"/>
                              <a:gd name="T30" fmla="*/ 401320 w 676"/>
                              <a:gd name="T31" fmla="*/ 370205 h 745"/>
                              <a:gd name="T32" fmla="*/ 368935 w 676"/>
                              <a:gd name="T33" fmla="*/ 387350 h 745"/>
                              <a:gd name="T34" fmla="*/ 370205 w 676"/>
                              <a:gd name="T35" fmla="*/ 438150 h 745"/>
                              <a:gd name="T36" fmla="*/ 354330 w 676"/>
                              <a:gd name="T37" fmla="*/ 471805 h 745"/>
                              <a:gd name="T38" fmla="*/ 285750 w 676"/>
                              <a:gd name="T39" fmla="*/ 473075 h 745"/>
                              <a:gd name="T40" fmla="*/ 220345 w 676"/>
                              <a:gd name="T41" fmla="*/ 473075 h 745"/>
                              <a:gd name="T42" fmla="*/ 160020 w 676"/>
                              <a:gd name="T43" fmla="*/ 471805 h 745"/>
                              <a:gd name="T44" fmla="*/ 90170 w 676"/>
                              <a:gd name="T45" fmla="*/ 471805 h 745"/>
                              <a:gd name="T46" fmla="*/ 71120 w 676"/>
                              <a:gd name="T47" fmla="*/ 419735 h 745"/>
                              <a:gd name="T48" fmla="*/ 71120 w 676"/>
                              <a:gd name="T49" fmla="*/ 351155 h 745"/>
                              <a:gd name="T50" fmla="*/ 69850 w 676"/>
                              <a:gd name="T51" fmla="*/ 316230 h 745"/>
                              <a:gd name="T52" fmla="*/ 68580 w 676"/>
                              <a:gd name="T53" fmla="*/ 300355 h 745"/>
                              <a:gd name="T54" fmla="*/ 60325 w 676"/>
                              <a:gd name="T55" fmla="*/ 299085 h 745"/>
                              <a:gd name="T56" fmla="*/ 55245 w 676"/>
                              <a:gd name="T57" fmla="*/ 296545 h 745"/>
                              <a:gd name="T58" fmla="*/ 48260 w 676"/>
                              <a:gd name="T59" fmla="*/ 292100 h 745"/>
                              <a:gd name="T60" fmla="*/ 34925 w 676"/>
                              <a:gd name="T61" fmla="*/ 285750 h 745"/>
                              <a:gd name="T62" fmla="*/ 32385 w 676"/>
                              <a:gd name="T63" fmla="*/ 282575 h 745"/>
                              <a:gd name="T64" fmla="*/ 29845 w 676"/>
                              <a:gd name="T65" fmla="*/ 281305 h 745"/>
                              <a:gd name="T66" fmla="*/ 25400 w 676"/>
                              <a:gd name="T67" fmla="*/ 281305 h 745"/>
                              <a:gd name="T68" fmla="*/ 21590 w 676"/>
                              <a:gd name="T69" fmla="*/ 282575 h 745"/>
                              <a:gd name="T70" fmla="*/ 20320 w 676"/>
                              <a:gd name="T71" fmla="*/ 283845 h 745"/>
                              <a:gd name="T72" fmla="*/ 9525 w 676"/>
                              <a:gd name="T73" fmla="*/ 283845 h 745"/>
                              <a:gd name="T74" fmla="*/ 9525 w 676"/>
                              <a:gd name="T75" fmla="*/ 285750 h 745"/>
                              <a:gd name="T76" fmla="*/ 8255 w 676"/>
                              <a:gd name="T77" fmla="*/ 288290 h 745"/>
                              <a:gd name="T78" fmla="*/ 6985 w 676"/>
                              <a:gd name="T79" fmla="*/ 289560 h 745"/>
                              <a:gd name="T80" fmla="*/ 3175 w 676"/>
                              <a:gd name="T81" fmla="*/ 287020 h 745"/>
                              <a:gd name="T82" fmla="*/ 1270 w 676"/>
                              <a:gd name="T83" fmla="*/ 287020 h 745"/>
                              <a:gd name="T84" fmla="*/ 1270 w 676"/>
                              <a:gd name="T85" fmla="*/ 249555 h 745"/>
                              <a:gd name="T86" fmla="*/ 0 w 676"/>
                              <a:gd name="T87" fmla="*/ 180975 h 745"/>
                              <a:gd name="T88" fmla="*/ 51435 w 676"/>
                              <a:gd name="T89" fmla="*/ 163195 h 745"/>
                              <a:gd name="T90" fmla="*/ 67310 w 676"/>
                              <a:gd name="T91" fmla="*/ 146050 h 745"/>
                              <a:gd name="T92" fmla="*/ 67310 w 676"/>
                              <a:gd name="T93" fmla="*/ 93980 h 745"/>
                              <a:gd name="T94" fmla="*/ 67310 w 676"/>
                              <a:gd name="T95" fmla="*/ 60325 h 745"/>
                              <a:gd name="T96" fmla="*/ 66040 w 676"/>
                              <a:gd name="T97" fmla="*/ 25400 h 745"/>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676" h="745">
                                <a:moveTo>
                                  <a:pt x="104" y="14"/>
                                </a:moveTo>
                                <a:lnTo>
                                  <a:pt x="131" y="14"/>
                                </a:lnTo>
                                <a:lnTo>
                                  <a:pt x="133" y="14"/>
                                </a:lnTo>
                                <a:lnTo>
                                  <a:pt x="161" y="12"/>
                                </a:lnTo>
                                <a:lnTo>
                                  <a:pt x="186" y="12"/>
                                </a:lnTo>
                                <a:lnTo>
                                  <a:pt x="188" y="12"/>
                                </a:lnTo>
                                <a:lnTo>
                                  <a:pt x="214" y="12"/>
                                </a:lnTo>
                                <a:lnTo>
                                  <a:pt x="216" y="12"/>
                                </a:lnTo>
                                <a:lnTo>
                                  <a:pt x="241" y="12"/>
                                </a:lnTo>
                                <a:lnTo>
                                  <a:pt x="269" y="12"/>
                                </a:lnTo>
                                <a:lnTo>
                                  <a:pt x="292" y="10"/>
                                </a:lnTo>
                                <a:lnTo>
                                  <a:pt x="309" y="10"/>
                                </a:lnTo>
                                <a:lnTo>
                                  <a:pt x="319" y="8"/>
                                </a:lnTo>
                                <a:lnTo>
                                  <a:pt x="345" y="8"/>
                                </a:lnTo>
                                <a:lnTo>
                                  <a:pt x="372" y="6"/>
                                </a:lnTo>
                                <a:lnTo>
                                  <a:pt x="400" y="6"/>
                                </a:lnTo>
                                <a:lnTo>
                                  <a:pt x="427" y="4"/>
                                </a:lnTo>
                                <a:lnTo>
                                  <a:pt x="454" y="4"/>
                                </a:lnTo>
                                <a:lnTo>
                                  <a:pt x="482" y="2"/>
                                </a:lnTo>
                                <a:lnTo>
                                  <a:pt x="488" y="2"/>
                                </a:lnTo>
                                <a:lnTo>
                                  <a:pt x="509" y="2"/>
                                </a:lnTo>
                                <a:lnTo>
                                  <a:pt x="535" y="2"/>
                                </a:lnTo>
                                <a:lnTo>
                                  <a:pt x="562" y="0"/>
                                </a:lnTo>
                                <a:lnTo>
                                  <a:pt x="590" y="0"/>
                                </a:lnTo>
                                <a:lnTo>
                                  <a:pt x="617" y="0"/>
                                </a:lnTo>
                                <a:lnTo>
                                  <a:pt x="645" y="0"/>
                                </a:lnTo>
                                <a:lnTo>
                                  <a:pt x="666" y="0"/>
                                </a:lnTo>
                                <a:lnTo>
                                  <a:pt x="672" y="0"/>
                                </a:lnTo>
                                <a:lnTo>
                                  <a:pt x="672" y="25"/>
                                </a:lnTo>
                                <a:lnTo>
                                  <a:pt x="672" y="52"/>
                                </a:lnTo>
                                <a:lnTo>
                                  <a:pt x="672" y="80"/>
                                </a:lnTo>
                                <a:lnTo>
                                  <a:pt x="672" y="107"/>
                                </a:lnTo>
                                <a:lnTo>
                                  <a:pt x="674" y="133"/>
                                </a:lnTo>
                                <a:lnTo>
                                  <a:pt x="674" y="160"/>
                                </a:lnTo>
                                <a:lnTo>
                                  <a:pt x="674" y="188"/>
                                </a:lnTo>
                                <a:lnTo>
                                  <a:pt x="674" y="215"/>
                                </a:lnTo>
                                <a:lnTo>
                                  <a:pt x="674" y="243"/>
                                </a:lnTo>
                                <a:lnTo>
                                  <a:pt x="674" y="268"/>
                                </a:lnTo>
                                <a:lnTo>
                                  <a:pt x="674" y="295"/>
                                </a:lnTo>
                                <a:lnTo>
                                  <a:pt x="674" y="323"/>
                                </a:lnTo>
                                <a:lnTo>
                                  <a:pt x="674" y="350"/>
                                </a:lnTo>
                                <a:lnTo>
                                  <a:pt x="674" y="378"/>
                                </a:lnTo>
                                <a:lnTo>
                                  <a:pt x="674" y="403"/>
                                </a:lnTo>
                                <a:lnTo>
                                  <a:pt x="676" y="431"/>
                                </a:lnTo>
                                <a:lnTo>
                                  <a:pt x="676" y="458"/>
                                </a:lnTo>
                                <a:lnTo>
                                  <a:pt x="676" y="486"/>
                                </a:lnTo>
                                <a:lnTo>
                                  <a:pt x="657" y="486"/>
                                </a:lnTo>
                                <a:lnTo>
                                  <a:pt x="657" y="528"/>
                                </a:lnTo>
                                <a:lnTo>
                                  <a:pt x="659" y="555"/>
                                </a:lnTo>
                                <a:lnTo>
                                  <a:pt x="659" y="583"/>
                                </a:lnTo>
                                <a:lnTo>
                                  <a:pt x="632" y="583"/>
                                </a:lnTo>
                                <a:lnTo>
                                  <a:pt x="604" y="581"/>
                                </a:lnTo>
                                <a:lnTo>
                                  <a:pt x="581" y="583"/>
                                </a:lnTo>
                                <a:lnTo>
                                  <a:pt x="581" y="608"/>
                                </a:lnTo>
                                <a:lnTo>
                                  <a:pt x="581" y="610"/>
                                </a:lnTo>
                                <a:lnTo>
                                  <a:pt x="581" y="636"/>
                                </a:lnTo>
                                <a:lnTo>
                                  <a:pt x="583" y="663"/>
                                </a:lnTo>
                                <a:lnTo>
                                  <a:pt x="583" y="688"/>
                                </a:lnTo>
                                <a:lnTo>
                                  <a:pt x="583" y="690"/>
                                </a:lnTo>
                                <a:lnTo>
                                  <a:pt x="583" y="716"/>
                                </a:lnTo>
                                <a:lnTo>
                                  <a:pt x="583" y="718"/>
                                </a:lnTo>
                                <a:lnTo>
                                  <a:pt x="585" y="743"/>
                                </a:lnTo>
                                <a:lnTo>
                                  <a:pt x="558" y="743"/>
                                </a:lnTo>
                                <a:lnTo>
                                  <a:pt x="530" y="743"/>
                                </a:lnTo>
                                <a:lnTo>
                                  <a:pt x="505" y="745"/>
                                </a:lnTo>
                                <a:lnTo>
                                  <a:pt x="478" y="745"/>
                                </a:lnTo>
                                <a:lnTo>
                                  <a:pt x="450" y="745"/>
                                </a:lnTo>
                                <a:lnTo>
                                  <a:pt x="427" y="745"/>
                                </a:lnTo>
                                <a:lnTo>
                                  <a:pt x="400" y="745"/>
                                </a:lnTo>
                                <a:lnTo>
                                  <a:pt x="372" y="745"/>
                                </a:lnTo>
                                <a:lnTo>
                                  <a:pt x="347" y="745"/>
                                </a:lnTo>
                                <a:lnTo>
                                  <a:pt x="319" y="743"/>
                                </a:lnTo>
                                <a:lnTo>
                                  <a:pt x="292" y="743"/>
                                </a:lnTo>
                                <a:lnTo>
                                  <a:pt x="277" y="743"/>
                                </a:lnTo>
                                <a:lnTo>
                                  <a:pt x="252" y="743"/>
                                </a:lnTo>
                                <a:lnTo>
                                  <a:pt x="224" y="743"/>
                                </a:lnTo>
                                <a:lnTo>
                                  <a:pt x="197" y="743"/>
                                </a:lnTo>
                                <a:lnTo>
                                  <a:pt x="169" y="743"/>
                                </a:lnTo>
                                <a:lnTo>
                                  <a:pt x="142" y="743"/>
                                </a:lnTo>
                                <a:lnTo>
                                  <a:pt x="114" y="743"/>
                                </a:lnTo>
                                <a:lnTo>
                                  <a:pt x="114" y="716"/>
                                </a:lnTo>
                                <a:lnTo>
                                  <a:pt x="114" y="688"/>
                                </a:lnTo>
                                <a:lnTo>
                                  <a:pt x="112" y="661"/>
                                </a:lnTo>
                                <a:lnTo>
                                  <a:pt x="112" y="633"/>
                                </a:lnTo>
                                <a:lnTo>
                                  <a:pt x="112" y="608"/>
                                </a:lnTo>
                                <a:lnTo>
                                  <a:pt x="112" y="581"/>
                                </a:lnTo>
                                <a:lnTo>
                                  <a:pt x="112" y="553"/>
                                </a:lnTo>
                                <a:lnTo>
                                  <a:pt x="110" y="528"/>
                                </a:lnTo>
                                <a:lnTo>
                                  <a:pt x="110" y="526"/>
                                </a:lnTo>
                                <a:lnTo>
                                  <a:pt x="110" y="498"/>
                                </a:lnTo>
                                <a:lnTo>
                                  <a:pt x="110" y="473"/>
                                </a:lnTo>
                                <a:lnTo>
                                  <a:pt x="108" y="473"/>
                                </a:lnTo>
                                <a:lnTo>
                                  <a:pt x="104" y="471"/>
                                </a:lnTo>
                                <a:lnTo>
                                  <a:pt x="102" y="471"/>
                                </a:lnTo>
                                <a:lnTo>
                                  <a:pt x="97" y="471"/>
                                </a:lnTo>
                                <a:lnTo>
                                  <a:pt x="95" y="471"/>
                                </a:lnTo>
                                <a:lnTo>
                                  <a:pt x="91" y="469"/>
                                </a:lnTo>
                                <a:lnTo>
                                  <a:pt x="89" y="469"/>
                                </a:lnTo>
                                <a:lnTo>
                                  <a:pt x="87" y="469"/>
                                </a:lnTo>
                                <a:lnTo>
                                  <a:pt x="87" y="467"/>
                                </a:lnTo>
                                <a:lnTo>
                                  <a:pt x="83" y="467"/>
                                </a:lnTo>
                                <a:lnTo>
                                  <a:pt x="83" y="464"/>
                                </a:lnTo>
                                <a:lnTo>
                                  <a:pt x="78" y="462"/>
                                </a:lnTo>
                                <a:lnTo>
                                  <a:pt x="76" y="460"/>
                                </a:lnTo>
                                <a:lnTo>
                                  <a:pt x="72" y="458"/>
                                </a:lnTo>
                                <a:lnTo>
                                  <a:pt x="64" y="454"/>
                                </a:lnTo>
                                <a:lnTo>
                                  <a:pt x="59" y="452"/>
                                </a:lnTo>
                                <a:lnTo>
                                  <a:pt x="55" y="450"/>
                                </a:lnTo>
                                <a:lnTo>
                                  <a:pt x="53" y="447"/>
                                </a:lnTo>
                                <a:lnTo>
                                  <a:pt x="51" y="445"/>
                                </a:lnTo>
                                <a:lnTo>
                                  <a:pt x="49" y="445"/>
                                </a:lnTo>
                                <a:lnTo>
                                  <a:pt x="49" y="443"/>
                                </a:lnTo>
                                <a:lnTo>
                                  <a:pt x="47" y="443"/>
                                </a:lnTo>
                                <a:lnTo>
                                  <a:pt x="45" y="443"/>
                                </a:lnTo>
                                <a:lnTo>
                                  <a:pt x="43" y="443"/>
                                </a:lnTo>
                                <a:lnTo>
                                  <a:pt x="40" y="443"/>
                                </a:lnTo>
                                <a:lnTo>
                                  <a:pt x="38" y="443"/>
                                </a:lnTo>
                                <a:lnTo>
                                  <a:pt x="34" y="445"/>
                                </a:lnTo>
                                <a:lnTo>
                                  <a:pt x="32" y="447"/>
                                </a:lnTo>
                                <a:lnTo>
                                  <a:pt x="30" y="447"/>
                                </a:lnTo>
                                <a:lnTo>
                                  <a:pt x="28" y="447"/>
                                </a:lnTo>
                                <a:lnTo>
                                  <a:pt x="15" y="447"/>
                                </a:lnTo>
                                <a:lnTo>
                                  <a:pt x="15" y="450"/>
                                </a:lnTo>
                                <a:lnTo>
                                  <a:pt x="15" y="452"/>
                                </a:lnTo>
                                <a:lnTo>
                                  <a:pt x="15" y="454"/>
                                </a:lnTo>
                                <a:lnTo>
                                  <a:pt x="13" y="454"/>
                                </a:lnTo>
                                <a:lnTo>
                                  <a:pt x="13" y="456"/>
                                </a:lnTo>
                                <a:lnTo>
                                  <a:pt x="11" y="456"/>
                                </a:lnTo>
                                <a:lnTo>
                                  <a:pt x="9" y="454"/>
                                </a:lnTo>
                                <a:lnTo>
                                  <a:pt x="7" y="454"/>
                                </a:lnTo>
                                <a:lnTo>
                                  <a:pt x="5" y="452"/>
                                </a:lnTo>
                                <a:lnTo>
                                  <a:pt x="2" y="452"/>
                                </a:lnTo>
                                <a:lnTo>
                                  <a:pt x="2" y="450"/>
                                </a:lnTo>
                                <a:lnTo>
                                  <a:pt x="2" y="447"/>
                                </a:lnTo>
                                <a:lnTo>
                                  <a:pt x="2" y="420"/>
                                </a:lnTo>
                                <a:lnTo>
                                  <a:pt x="2" y="393"/>
                                </a:lnTo>
                                <a:lnTo>
                                  <a:pt x="0" y="365"/>
                                </a:lnTo>
                                <a:lnTo>
                                  <a:pt x="0" y="340"/>
                                </a:lnTo>
                                <a:lnTo>
                                  <a:pt x="0" y="312"/>
                                </a:lnTo>
                                <a:lnTo>
                                  <a:pt x="0" y="285"/>
                                </a:lnTo>
                                <a:lnTo>
                                  <a:pt x="0" y="257"/>
                                </a:lnTo>
                                <a:lnTo>
                                  <a:pt x="28" y="257"/>
                                </a:lnTo>
                                <a:lnTo>
                                  <a:pt x="53" y="257"/>
                                </a:lnTo>
                                <a:lnTo>
                                  <a:pt x="81" y="257"/>
                                </a:lnTo>
                                <a:lnTo>
                                  <a:pt x="106" y="257"/>
                                </a:lnTo>
                                <a:lnTo>
                                  <a:pt x="106" y="255"/>
                                </a:lnTo>
                                <a:lnTo>
                                  <a:pt x="106" y="230"/>
                                </a:lnTo>
                                <a:lnTo>
                                  <a:pt x="106" y="202"/>
                                </a:lnTo>
                                <a:lnTo>
                                  <a:pt x="106" y="175"/>
                                </a:lnTo>
                                <a:lnTo>
                                  <a:pt x="106" y="150"/>
                                </a:lnTo>
                                <a:lnTo>
                                  <a:pt x="106" y="148"/>
                                </a:lnTo>
                                <a:lnTo>
                                  <a:pt x="106" y="122"/>
                                </a:lnTo>
                                <a:lnTo>
                                  <a:pt x="106" y="95"/>
                                </a:lnTo>
                                <a:lnTo>
                                  <a:pt x="104" y="67"/>
                                </a:lnTo>
                                <a:lnTo>
                                  <a:pt x="104" y="42"/>
                                </a:lnTo>
                                <a:lnTo>
                                  <a:pt x="104" y="40"/>
                                </a:lnTo>
                                <a:lnTo>
                                  <a:pt x="104" y="14"/>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29" name="Freeform 522"/>
                        <wps:cNvSpPr>
                          <a:spLocks/>
                        </wps:cNvSpPr>
                        <wps:spPr bwMode="auto">
                          <a:xfrm>
                            <a:off x="2300600" y="3425812"/>
                            <a:ext cx="703500" cy="532102"/>
                          </a:xfrm>
                          <a:custGeom>
                            <a:avLst/>
                            <a:gdLst>
                              <a:gd name="T0" fmla="*/ 703580 w 1108"/>
                              <a:gd name="T1" fmla="*/ 171450 h 838"/>
                              <a:gd name="T2" fmla="*/ 701040 w 1108"/>
                              <a:gd name="T3" fmla="*/ 190500 h 838"/>
                              <a:gd name="T4" fmla="*/ 695960 w 1108"/>
                              <a:gd name="T5" fmla="*/ 188595 h 838"/>
                              <a:gd name="T6" fmla="*/ 690245 w 1108"/>
                              <a:gd name="T7" fmla="*/ 191770 h 838"/>
                              <a:gd name="T8" fmla="*/ 687705 w 1108"/>
                              <a:gd name="T9" fmla="*/ 184785 h 838"/>
                              <a:gd name="T10" fmla="*/ 685165 w 1108"/>
                              <a:gd name="T11" fmla="*/ 180975 h 838"/>
                              <a:gd name="T12" fmla="*/ 676910 w 1108"/>
                              <a:gd name="T13" fmla="*/ 176530 h 838"/>
                              <a:gd name="T14" fmla="*/ 669290 w 1108"/>
                              <a:gd name="T15" fmla="*/ 188595 h 838"/>
                              <a:gd name="T16" fmla="*/ 664845 w 1108"/>
                              <a:gd name="T17" fmla="*/ 198120 h 838"/>
                              <a:gd name="T18" fmla="*/ 661035 w 1108"/>
                              <a:gd name="T19" fmla="*/ 198120 h 838"/>
                              <a:gd name="T20" fmla="*/ 655320 w 1108"/>
                              <a:gd name="T21" fmla="*/ 202565 h 838"/>
                              <a:gd name="T22" fmla="*/ 647700 w 1108"/>
                              <a:gd name="T23" fmla="*/ 208915 h 838"/>
                              <a:gd name="T24" fmla="*/ 635635 w 1108"/>
                              <a:gd name="T25" fmla="*/ 215900 h 838"/>
                              <a:gd name="T26" fmla="*/ 631190 w 1108"/>
                              <a:gd name="T27" fmla="*/ 218440 h 838"/>
                              <a:gd name="T28" fmla="*/ 628650 w 1108"/>
                              <a:gd name="T29" fmla="*/ 227965 h 838"/>
                              <a:gd name="T30" fmla="*/ 620395 w 1108"/>
                              <a:gd name="T31" fmla="*/ 238760 h 838"/>
                              <a:gd name="T32" fmla="*/ 614045 w 1108"/>
                              <a:gd name="T33" fmla="*/ 240030 h 838"/>
                              <a:gd name="T34" fmla="*/ 608330 w 1108"/>
                              <a:gd name="T35" fmla="*/ 240030 h 838"/>
                              <a:gd name="T36" fmla="*/ 601980 w 1108"/>
                              <a:gd name="T37" fmla="*/ 243840 h 838"/>
                              <a:gd name="T38" fmla="*/ 604520 w 1108"/>
                              <a:gd name="T39" fmla="*/ 246380 h 838"/>
                              <a:gd name="T40" fmla="*/ 603250 w 1108"/>
                              <a:gd name="T41" fmla="*/ 249555 h 838"/>
                              <a:gd name="T42" fmla="*/ 598170 w 1108"/>
                              <a:gd name="T43" fmla="*/ 247650 h 838"/>
                              <a:gd name="T44" fmla="*/ 587375 w 1108"/>
                              <a:gd name="T45" fmla="*/ 245110 h 838"/>
                              <a:gd name="T46" fmla="*/ 579120 w 1108"/>
                              <a:gd name="T47" fmla="*/ 240030 h 838"/>
                              <a:gd name="T48" fmla="*/ 575310 w 1108"/>
                              <a:gd name="T49" fmla="*/ 252095 h 838"/>
                              <a:gd name="T50" fmla="*/ 570865 w 1108"/>
                              <a:gd name="T51" fmla="*/ 258445 h 838"/>
                              <a:gd name="T52" fmla="*/ 568325 w 1108"/>
                              <a:gd name="T53" fmla="*/ 257175 h 838"/>
                              <a:gd name="T54" fmla="*/ 565785 w 1108"/>
                              <a:gd name="T55" fmla="*/ 257175 h 838"/>
                              <a:gd name="T56" fmla="*/ 563245 w 1108"/>
                              <a:gd name="T57" fmla="*/ 257175 h 838"/>
                              <a:gd name="T58" fmla="*/ 561975 w 1108"/>
                              <a:gd name="T59" fmla="*/ 255905 h 838"/>
                              <a:gd name="T60" fmla="*/ 558800 w 1108"/>
                              <a:gd name="T61" fmla="*/ 257175 h 838"/>
                              <a:gd name="T62" fmla="*/ 556260 w 1108"/>
                              <a:gd name="T63" fmla="*/ 261620 h 838"/>
                              <a:gd name="T64" fmla="*/ 552450 w 1108"/>
                              <a:gd name="T65" fmla="*/ 259715 h 838"/>
                              <a:gd name="T66" fmla="*/ 549910 w 1108"/>
                              <a:gd name="T67" fmla="*/ 264160 h 838"/>
                              <a:gd name="T68" fmla="*/ 549910 w 1108"/>
                              <a:gd name="T69" fmla="*/ 266700 h 838"/>
                              <a:gd name="T70" fmla="*/ 552450 w 1108"/>
                              <a:gd name="T71" fmla="*/ 267970 h 838"/>
                              <a:gd name="T72" fmla="*/ 542925 w 1108"/>
                              <a:gd name="T73" fmla="*/ 274955 h 838"/>
                              <a:gd name="T74" fmla="*/ 525780 w 1108"/>
                              <a:gd name="T75" fmla="*/ 269240 h 838"/>
                              <a:gd name="T76" fmla="*/ 521335 w 1108"/>
                              <a:gd name="T77" fmla="*/ 259715 h 838"/>
                              <a:gd name="T78" fmla="*/ 517525 w 1108"/>
                              <a:gd name="T79" fmla="*/ 252095 h 838"/>
                              <a:gd name="T80" fmla="*/ 516255 w 1108"/>
                              <a:gd name="T81" fmla="*/ 325755 h 838"/>
                              <a:gd name="T82" fmla="*/ 467995 w 1108"/>
                              <a:gd name="T83" fmla="*/ 394335 h 838"/>
                              <a:gd name="T84" fmla="*/ 415290 w 1108"/>
                              <a:gd name="T85" fmla="*/ 427990 h 838"/>
                              <a:gd name="T86" fmla="*/ 416560 w 1108"/>
                              <a:gd name="T87" fmla="*/ 530860 h 838"/>
                              <a:gd name="T88" fmla="*/ 332105 w 1108"/>
                              <a:gd name="T89" fmla="*/ 530860 h 838"/>
                              <a:gd name="T90" fmla="*/ 246380 w 1108"/>
                              <a:gd name="T91" fmla="*/ 532130 h 838"/>
                              <a:gd name="T92" fmla="*/ 178435 w 1108"/>
                              <a:gd name="T93" fmla="*/ 532130 h 838"/>
                              <a:gd name="T94" fmla="*/ 60325 w 1108"/>
                              <a:gd name="T95" fmla="*/ 532130 h 838"/>
                              <a:gd name="T96" fmla="*/ 52070 w 1108"/>
                              <a:gd name="T97" fmla="*/ 455930 h 838"/>
                              <a:gd name="T98" fmla="*/ 30480 w 1108"/>
                              <a:gd name="T99" fmla="*/ 379095 h 838"/>
                              <a:gd name="T100" fmla="*/ 7620 w 1108"/>
                              <a:gd name="T101" fmla="*/ 276225 h 838"/>
                              <a:gd name="T102" fmla="*/ 0 w 1108"/>
                              <a:gd name="T103" fmla="*/ 205105 h 838"/>
                              <a:gd name="T104" fmla="*/ 0 w 1108"/>
                              <a:gd name="T105" fmla="*/ 118110 h 838"/>
                              <a:gd name="T106" fmla="*/ 66675 w 1108"/>
                              <a:gd name="T107" fmla="*/ 85725 h 838"/>
                              <a:gd name="T108" fmla="*/ 152400 w 1108"/>
                              <a:gd name="T109" fmla="*/ 85725 h 838"/>
                              <a:gd name="T110" fmla="*/ 220980 w 1108"/>
                              <a:gd name="T111" fmla="*/ 67945 h 838"/>
                              <a:gd name="T112" fmla="*/ 267970 w 1108"/>
                              <a:gd name="T113" fmla="*/ 43815 h 838"/>
                              <a:gd name="T114" fmla="*/ 323215 w 1108"/>
                              <a:gd name="T115" fmla="*/ 0 h 838"/>
                              <a:gd name="T116" fmla="*/ 427355 w 1108"/>
                              <a:gd name="T117" fmla="*/ 0 h 838"/>
                              <a:gd name="T118" fmla="*/ 498475 w 1108"/>
                              <a:gd name="T119" fmla="*/ 50800 h 838"/>
                              <a:gd name="T120" fmla="*/ 601980 w 1108"/>
                              <a:gd name="T121" fmla="*/ 67945 h 838"/>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1108" h="838">
                                <a:moveTo>
                                  <a:pt x="1106" y="107"/>
                                </a:moveTo>
                                <a:lnTo>
                                  <a:pt x="1106" y="135"/>
                                </a:lnTo>
                                <a:lnTo>
                                  <a:pt x="1106" y="162"/>
                                </a:lnTo>
                                <a:lnTo>
                                  <a:pt x="1106" y="190"/>
                                </a:lnTo>
                                <a:lnTo>
                                  <a:pt x="1106" y="215"/>
                                </a:lnTo>
                                <a:lnTo>
                                  <a:pt x="1108" y="243"/>
                                </a:lnTo>
                                <a:lnTo>
                                  <a:pt x="1108" y="270"/>
                                </a:lnTo>
                                <a:lnTo>
                                  <a:pt x="1108" y="297"/>
                                </a:lnTo>
                                <a:lnTo>
                                  <a:pt x="1108" y="300"/>
                                </a:lnTo>
                                <a:lnTo>
                                  <a:pt x="1106" y="300"/>
                                </a:lnTo>
                                <a:lnTo>
                                  <a:pt x="1104" y="300"/>
                                </a:lnTo>
                                <a:lnTo>
                                  <a:pt x="1104" y="297"/>
                                </a:lnTo>
                                <a:lnTo>
                                  <a:pt x="1102" y="297"/>
                                </a:lnTo>
                                <a:lnTo>
                                  <a:pt x="1100" y="297"/>
                                </a:lnTo>
                                <a:lnTo>
                                  <a:pt x="1098" y="297"/>
                                </a:lnTo>
                                <a:lnTo>
                                  <a:pt x="1096" y="297"/>
                                </a:lnTo>
                                <a:lnTo>
                                  <a:pt x="1094" y="300"/>
                                </a:lnTo>
                                <a:lnTo>
                                  <a:pt x="1092" y="302"/>
                                </a:lnTo>
                                <a:lnTo>
                                  <a:pt x="1089" y="300"/>
                                </a:lnTo>
                                <a:lnTo>
                                  <a:pt x="1087" y="302"/>
                                </a:lnTo>
                                <a:lnTo>
                                  <a:pt x="1085" y="302"/>
                                </a:lnTo>
                                <a:lnTo>
                                  <a:pt x="1085" y="300"/>
                                </a:lnTo>
                                <a:lnTo>
                                  <a:pt x="1083" y="297"/>
                                </a:lnTo>
                                <a:lnTo>
                                  <a:pt x="1083" y="295"/>
                                </a:lnTo>
                                <a:lnTo>
                                  <a:pt x="1083" y="293"/>
                                </a:lnTo>
                                <a:lnTo>
                                  <a:pt x="1081" y="293"/>
                                </a:lnTo>
                                <a:lnTo>
                                  <a:pt x="1083" y="291"/>
                                </a:lnTo>
                                <a:lnTo>
                                  <a:pt x="1081" y="291"/>
                                </a:lnTo>
                                <a:lnTo>
                                  <a:pt x="1081" y="289"/>
                                </a:lnTo>
                                <a:lnTo>
                                  <a:pt x="1081" y="287"/>
                                </a:lnTo>
                                <a:lnTo>
                                  <a:pt x="1081" y="285"/>
                                </a:lnTo>
                                <a:lnTo>
                                  <a:pt x="1079" y="285"/>
                                </a:lnTo>
                                <a:lnTo>
                                  <a:pt x="1079" y="287"/>
                                </a:lnTo>
                                <a:lnTo>
                                  <a:pt x="1077" y="287"/>
                                </a:lnTo>
                                <a:lnTo>
                                  <a:pt x="1077" y="283"/>
                                </a:lnTo>
                                <a:lnTo>
                                  <a:pt x="1073" y="283"/>
                                </a:lnTo>
                                <a:lnTo>
                                  <a:pt x="1070" y="281"/>
                                </a:lnTo>
                                <a:lnTo>
                                  <a:pt x="1068" y="281"/>
                                </a:lnTo>
                                <a:lnTo>
                                  <a:pt x="1066" y="278"/>
                                </a:lnTo>
                                <a:lnTo>
                                  <a:pt x="1064" y="278"/>
                                </a:lnTo>
                                <a:lnTo>
                                  <a:pt x="1062" y="281"/>
                                </a:lnTo>
                                <a:lnTo>
                                  <a:pt x="1058" y="285"/>
                                </a:lnTo>
                                <a:lnTo>
                                  <a:pt x="1058" y="289"/>
                                </a:lnTo>
                                <a:lnTo>
                                  <a:pt x="1056" y="293"/>
                                </a:lnTo>
                                <a:lnTo>
                                  <a:pt x="1054" y="297"/>
                                </a:lnTo>
                                <a:lnTo>
                                  <a:pt x="1051" y="302"/>
                                </a:lnTo>
                                <a:lnTo>
                                  <a:pt x="1051" y="306"/>
                                </a:lnTo>
                                <a:lnTo>
                                  <a:pt x="1049" y="306"/>
                                </a:lnTo>
                                <a:lnTo>
                                  <a:pt x="1049" y="308"/>
                                </a:lnTo>
                                <a:lnTo>
                                  <a:pt x="1049" y="310"/>
                                </a:lnTo>
                                <a:lnTo>
                                  <a:pt x="1047" y="312"/>
                                </a:lnTo>
                                <a:lnTo>
                                  <a:pt x="1047" y="314"/>
                                </a:lnTo>
                                <a:lnTo>
                                  <a:pt x="1045" y="317"/>
                                </a:lnTo>
                                <a:lnTo>
                                  <a:pt x="1043" y="317"/>
                                </a:lnTo>
                                <a:lnTo>
                                  <a:pt x="1041" y="319"/>
                                </a:lnTo>
                                <a:lnTo>
                                  <a:pt x="1041" y="312"/>
                                </a:lnTo>
                                <a:lnTo>
                                  <a:pt x="1037" y="317"/>
                                </a:lnTo>
                                <a:lnTo>
                                  <a:pt x="1035" y="317"/>
                                </a:lnTo>
                                <a:lnTo>
                                  <a:pt x="1035" y="319"/>
                                </a:lnTo>
                                <a:lnTo>
                                  <a:pt x="1032" y="319"/>
                                </a:lnTo>
                                <a:lnTo>
                                  <a:pt x="1030" y="321"/>
                                </a:lnTo>
                                <a:lnTo>
                                  <a:pt x="1028" y="323"/>
                                </a:lnTo>
                                <a:lnTo>
                                  <a:pt x="1028" y="325"/>
                                </a:lnTo>
                                <a:lnTo>
                                  <a:pt x="1024" y="327"/>
                                </a:lnTo>
                                <a:lnTo>
                                  <a:pt x="1020" y="325"/>
                                </a:lnTo>
                                <a:lnTo>
                                  <a:pt x="1020" y="329"/>
                                </a:lnTo>
                                <a:lnTo>
                                  <a:pt x="1018" y="327"/>
                                </a:lnTo>
                                <a:lnTo>
                                  <a:pt x="1016" y="331"/>
                                </a:lnTo>
                                <a:lnTo>
                                  <a:pt x="1013" y="333"/>
                                </a:lnTo>
                                <a:lnTo>
                                  <a:pt x="1016" y="336"/>
                                </a:lnTo>
                                <a:lnTo>
                                  <a:pt x="1011" y="338"/>
                                </a:lnTo>
                                <a:lnTo>
                                  <a:pt x="1007" y="340"/>
                                </a:lnTo>
                                <a:lnTo>
                                  <a:pt x="1001" y="340"/>
                                </a:lnTo>
                                <a:lnTo>
                                  <a:pt x="1003" y="344"/>
                                </a:lnTo>
                                <a:lnTo>
                                  <a:pt x="1001" y="344"/>
                                </a:lnTo>
                                <a:lnTo>
                                  <a:pt x="999" y="344"/>
                                </a:lnTo>
                                <a:lnTo>
                                  <a:pt x="997" y="344"/>
                                </a:lnTo>
                                <a:lnTo>
                                  <a:pt x="994" y="344"/>
                                </a:lnTo>
                                <a:lnTo>
                                  <a:pt x="992" y="350"/>
                                </a:lnTo>
                                <a:lnTo>
                                  <a:pt x="990" y="352"/>
                                </a:lnTo>
                                <a:lnTo>
                                  <a:pt x="990" y="355"/>
                                </a:lnTo>
                                <a:lnTo>
                                  <a:pt x="992" y="357"/>
                                </a:lnTo>
                                <a:lnTo>
                                  <a:pt x="990" y="357"/>
                                </a:lnTo>
                                <a:lnTo>
                                  <a:pt x="990" y="359"/>
                                </a:lnTo>
                                <a:lnTo>
                                  <a:pt x="988" y="363"/>
                                </a:lnTo>
                                <a:lnTo>
                                  <a:pt x="990" y="365"/>
                                </a:lnTo>
                                <a:lnTo>
                                  <a:pt x="986" y="369"/>
                                </a:lnTo>
                                <a:lnTo>
                                  <a:pt x="984" y="371"/>
                                </a:lnTo>
                                <a:lnTo>
                                  <a:pt x="982" y="371"/>
                                </a:lnTo>
                                <a:lnTo>
                                  <a:pt x="980" y="374"/>
                                </a:lnTo>
                                <a:lnTo>
                                  <a:pt x="977" y="376"/>
                                </a:lnTo>
                                <a:lnTo>
                                  <a:pt x="973" y="378"/>
                                </a:lnTo>
                                <a:lnTo>
                                  <a:pt x="971" y="380"/>
                                </a:lnTo>
                                <a:lnTo>
                                  <a:pt x="969" y="378"/>
                                </a:lnTo>
                                <a:lnTo>
                                  <a:pt x="969" y="376"/>
                                </a:lnTo>
                                <a:lnTo>
                                  <a:pt x="967" y="376"/>
                                </a:lnTo>
                                <a:lnTo>
                                  <a:pt x="967" y="378"/>
                                </a:lnTo>
                                <a:lnTo>
                                  <a:pt x="965" y="380"/>
                                </a:lnTo>
                                <a:lnTo>
                                  <a:pt x="963" y="380"/>
                                </a:lnTo>
                                <a:lnTo>
                                  <a:pt x="963" y="378"/>
                                </a:lnTo>
                                <a:lnTo>
                                  <a:pt x="961" y="376"/>
                                </a:lnTo>
                                <a:lnTo>
                                  <a:pt x="958" y="378"/>
                                </a:lnTo>
                                <a:lnTo>
                                  <a:pt x="956" y="380"/>
                                </a:lnTo>
                                <a:lnTo>
                                  <a:pt x="952" y="380"/>
                                </a:lnTo>
                                <a:lnTo>
                                  <a:pt x="952" y="382"/>
                                </a:lnTo>
                                <a:lnTo>
                                  <a:pt x="950" y="382"/>
                                </a:lnTo>
                                <a:lnTo>
                                  <a:pt x="950" y="384"/>
                                </a:lnTo>
                                <a:lnTo>
                                  <a:pt x="948" y="384"/>
                                </a:lnTo>
                                <a:lnTo>
                                  <a:pt x="950" y="384"/>
                                </a:lnTo>
                                <a:lnTo>
                                  <a:pt x="952" y="386"/>
                                </a:lnTo>
                                <a:lnTo>
                                  <a:pt x="954" y="388"/>
                                </a:lnTo>
                                <a:lnTo>
                                  <a:pt x="952" y="388"/>
                                </a:lnTo>
                                <a:lnTo>
                                  <a:pt x="950" y="388"/>
                                </a:lnTo>
                                <a:lnTo>
                                  <a:pt x="950" y="390"/>
                                </a:lnTo>
                                <a:lnTo>
                                  <a:pt x="952" y="393"/>
                                </a:lnTo>
                                <a:lnTo>
                                  <a:pt x="950" y="393"/>
                                </a:lnTo>
                                <a:lnTo>
                                  <a:pt x="948" y="393"/>
                                </a:lnTo>
                                <a:lnTo>
                                  <a:pt x="946" y="393"/>
                                </a:lnTo>
                                <a:lnTo>
                                  <a:pt x="942" y="390"/>
                                </a:lnTo>
                                <a:lnTo>
                                  <a:pt x="939" y="390"/>
                                </a:lnTo>
                                <a:lnTo>
                                  <a:pt x="937" y="390"/>
                                </a:lnTo>
                                <a:lnTo>
                                  <a:pt x="937" y="388"/>
                                </a:lnTo>
                                <a:lnTo>
                                  <a:pt x="935" y="388"/>
                                </a:lnTo>
                                <a:lnTo>
                                  <a:pt x="929" y="386"/>
                                </a:lnTo>
                                <a:lnTo>
                                  <a:pt x="925" y="386"/>
                                </a:lnTo>
                                <a:lnTo>
                                  <a:pt x="920" y="384"/>
                                </a:lnTo>
                                <a:lnTo>
                                  <a:pt x="918" y="382"/>
                                </a:lnTo>
                                <a:lnTo>
                                  <a:pt x="914" y="382"/>
                                </a:lnTo>
                                <a:lnTo>
                                  <a:pt x="914" y="380"/>
                                </a:lnTo>
                                <a:lnTo>
                                  <a:pt x="914" y="378"/>
                                </a:lnTo>
                                <a:lnTo>
                                  <a:pt x="912" y="378"/>
                                </a:lnTo>
                                <a:lnTo>
                                  <a:pt x="910" y="380"/>
                                </a:lnTo>
                                <a:lnTo>
                                  <a:pt x="908" y="380"/>
                                </a:lnTo>
                                <a:lnTo>
                                  <a:pt x="906" y="384"/>
                                </a:lnTo>
                                <a:lnTo>
                                  <a:pt x="904" y="388"/>
                                </a:lnTo>
                                <a:lnTo>
                                  <a:pt x="906" y="393"/>
                                </a:lnTo>
                                <a:lnTo>
                                  <a:pt x="906" y="397"/>
                                </a:lnTo>
                                <a:lnTo>
                                  <a:pt x="904" y="399"/>
                                </a:lnTo>
                                <a:lnTo>
                                  <a:pt x="901" y="401"/>
                                </a:lnTo>
                                <a:lnTo>
                                  <a:pt x="901" y="405"/>
                                </a:lnTo>
                                <a:lnTo>
                                  <a:pt x="899" y="405"/>
                                </a:lnTo>
                                <a:lnTo>
                                  <a:pt x="899" y="407"/>
                                </a:lnTo>
                                <a:lnTo>
                                  <a:pt x="897" y="407"/>
                                </a:lnTo>
                                <a:lnTo>
                                  <a:pt x="895" y="405"/>
                                </a:lnTo>
                                <a:lnTo>
                                  <a:pt x="893" y="405"/>
                                </a:lnTo>
                                <a:lnTo>
                                  <a:pt x="891" y="405"/>
                                </a:lnTo>
                                <a:lnTo>
                                  <a:pt x="889" y="407"/>
                                </a:lnTo>
                                <a:lnTo>
                                  <a:pt x="889" y="409"/>
                                </a:lnTo>
                                <a:lnTo>
                                  <a:pt x="889" y="407"/>
                                </a:lnTo>
                                <a:lnTo>
                                  <a:pt x="887" y="407"/>
                                </a:lnTo>
                                <a:lnTo>
                                  <a:pt x="887" y="405"/>
                                </a:lnTo>
                                <a:lnTo>
                                  <a:pt x="887" y="403"/>
                                </a:lnTo>
                                <a:lnTo>
                                  <a:pt x="885" y="403"/>
                                </a:lnTo>
                                <a:lnTo>
                                  <a:pt x="885" y="401"/>
                                </a:lnTo>
                                <a:lnTo>
                                  <a:pt x="885" y="403"/>
                                </a:lnTo>
                                <a:lnTo>
                                  <a:pt x="882" y="403"/>
                                </a:lnTo>
                                <a:lnTo>
                                  <a:pt x="882" y="405"/>
                                </a:lnTo>
                                <a:lnTo>
                                  <a:pt x="880" y="405"/>
                                </a:lnTo>
                                <a:lnTo>
                                  <a:pt x="878" y="407"/>
                                </a:lnTo>
                                <a:lnTo>
                                  <a:pt x="876" y="407"/>
                                </a:lnTo>
                                <a:lnTo>
                                  <a:pt x="876" y="409"/>
                                </a:lnTo>
                                <a:lnTo>
                                  <a:pt x="876" y="412"/>
                                </a:lnTo>
                                <a:lnTo>
                                  <a:pt x="874" y="412"/>
                                </a:lnTo>
                                <a:lnTo>
                                  <a:pt x="872" y="409"/>
                                </a:lnTo>
                                <a:lnTo>
                                  <a:pt x="870" y="409"/>
                                </a:lnTo>
                                <a:lnTo>
                                  <a:pt x="868" y="412"/>
                                </a:lnTo>
                                <a:lnTo>
                                  <a:pt x="866" y="414"/>
                                </a:lnTo>
                                <a:lnTo>
                                  <a:pt x="866" y="416"/>
                                </a:lnTo>
                                <a:lnTo>
                                  <a:pt x="866" y="418"/>
                                </a:lnTo>
                                <a:lnTo>
                                  <a:pt x="868" y="418"/>
                                </a:lnTo>
                                <a:lnTo>
                                  <a:pt x="868" y="420"/>
                                </a:lnTo>
                                <a:lnTo>
                                  <a:pt x="866" y="420"/>
                                </a:lnTo>
                                <a:lnTo>
                                  <a:pt x="866" y="422"/>
                                </a:lnTo>
                                <a:lnTo>
                                  <a:pt x="868" y="422"/>
                                </a:lnTo>
                                <a:lnTo>
                                  <a:pt x="870" y="422"/>
                                </a:lnTo>
                                <a:lnTo>
                                  <a:pt x="868" y="424"/>
                                </a:lnTo>
                                <a:lnTo>
                                  <a:pt x="868" y="426"/>
                                </a:lnTo>
                                <a:lnTo>
                                  <a:pt x="866" y="426"/>
                                </a:lnTo>
                                <a:lnTo>
                                  <a:pt x="866" y="428"/>
                                </a:lnTo>
                                <a:lnTo>
                                  <a:pt x="861" y="431"/>
                                </a:lnTo>
                                <a:lnTo>
                                  <a:pt x="857" y="433"/>
                                </a:lnTo>
                                <a:lnTo>
                                  <a:pt x="855" y="433"/>
                                </a:lnTo>
                                <a:lnTo>
                                  <a:pt x="847" y="433"/>
                                </a:lnTo>
                                <a:lnTo>
                                  <a:pt x="838" y="431"/>
                                </a:lnTo>
                                <a:lnTo>
                                  <a:pt x="834" y="431"/>
                                </a:lnTo>
                                <a:lnTo>
                                  <a:pt x="832" y="431"/>
                                </a:lnTo>
                                <a:lnTo>
                                  <a:pt x="828" y="428"/>
                                </a:lnTo>
                                <a:lnTo>
                                  <a:pt x="825" y="424"/>
                                </a:lnTo>
                                <a:lnTo>
                                  <a:pt x="828" y="424"/>
                                </a:lnTo>
                                <a:lnTo>
                                  <a:pt x="825" y="422"/>
                                </a:lnTo>
                                <a:lnTo>
                                  <a:pt x="823" y="418"/>
                                </a:lnTo>
                                <a:lnTo>
                                  <a:pt x="821" y="416"/>
                                </a:lnTo>
                                <a:lnTo>
                                  <a:pt x="819" y="414"/>
                                </a:lnTo>
                                <a:lnTo>
                                  <a:pt x="821" y="412"/>
                                </a:lnTo>
                                <a:lnTo>
                                  <a:pt x="821" y="409"/>
                                </a:lnTo>
                                <a:lnTo>
                                  <a:pt x="821" y="407"/>
                                </a:lnTo>
                                <a:lnTo>
                                  <a:pt x="821" y="405"/>
                                </a:lnTo>
                                <a:lnTo>
                                  <a:pt x="823" y="403"/>
                                </a:lnTo>
                                <a:lnTo>
                                  <a:pt x="821" y="401"/>
                                </a:lnTo>
                                <a:lnTo>
                                  <a:pt x="819" y="399"/>
                                </a:lnTo>
                                <a:lnTo>
                                  <a:pt x="819" y="397"/>
                                </a:lnTo>
                                <a:lnTo>
                                  <a:pt x="815" y="397"/>
                                </a:lnTo>
                                <a:lnTo>
                                  <a:pt x="813" y="397"/>
                                </a:lnTo>
                                <a:lnTo>
                                  <a:pt x="811" y="397"/>
                                </a:lnTo>
                                <a:lnTo>
                                  <a:pt x="811" y="405"/>
                                </a:lnTo>
                                <a:lnTo>
                                  <a:pt x="811" y="433"/>
                                </a:lnTo>
                                <a:lnTo>
                                  <a:pt x="813" y="460"/>
                                </a:lnTo>
                                <a:lnTo>
                                  <a:pt x="813" y="486"/>
                                </a:lnTo>
                                <a:lnTo>
                                  <a:pt x="813" y="513"/>
                                </a:lnTo>
                                <a:lnTo>
                                  <a:pt x="813" y="540"/>
                                </a:lnTo>
                                <a:lnTo>
                                  <a:pt x="785" y="540"/>
                                </a:lnTo>
                                <a:lnTo>
                                  <a:pt x="758" y="540"/>
                                </a:lnTo>
                                <a:lnTo>
                                  <a:pt x="735" y="540"/>
                                </a:lnTo>
                                <a:lnTo>
                                  <a:pt x="735" y="568"/>
                                </a:lnTo>
                                <a:lnTo>
                                  <a:pt x="735" y="595"/>
                                </a:lnTo>
                                <a:lnTo>
                                  <a:pt x="737" y="621"/>
                                </a:lnTo>
                                <a:lnTo>
                                  <a:pt x="709" y="621"/>
                                </a:lnTo>
                                <a:lnTo>
                                  <a:pt x="682" y="621"/>
                                </a:lnTo>
                                <a:lnTo>
                                  <a:pt x="654" y="619"/>
                                </a:lnTo>
                                <a:lnTo>
                                  <a:pt x="654" y="646"/>
                                </a:lnTo>
                                <a:lnTo>
                                  <a:pt x="656" y="674"/>
                                </a:lnTo>
                                <a:lnTo>
                                  <a:pt x="654" y="674"/>
                                </a:lnTo>
                                <a:lnTo>
                                  <a:pt x="654" y="701"/>
                                </a:lnTo>
                                <a:lnTo>
                                  <a:pt x="654" y="728"/>
                                </a:lnTo>
                                <a:lnTo>
                                  <a:pt x="656" y="756"/>
                                </a:lnTo>
                                <a:lnTo>
                                  <a:pt x="656" y="781"/>
                                </a:lnTo>
                                <a:lnTo>
                                  <a:pt x="656" y="809"/>
                                </a:lnTo>
                                <a:lnTo>
                                  <a:pt x="656" y="836"/>
                                </a:lnTo>
                                <a:lnTo>
                                  <a:pt x="629" y="836"/>
                                </a:lnTo>
                                <a:lnTo>
                                  <a:pt x="602" y="836"/>
                                </a:lnTo>
                                <a:lnTo>
                                  <a:pt x="576" y="836"/>
                                </a:lnTo>
                                <a:lnTo>
                                  <a:pt x="551" y="836"/>
                                </a:lnTo>
                                <a:lnTo>
                                  <a:pt x="549" y="836"/>
                                </a:lnTo>
                                <a:lnTo>
                                  <a:pt x="523" y="836"/>
                                </a:lnTo>
                                <a:lnTo>
                                  <a:pt x="496" y="836"/>
                                </a:lnTo>
                                <a:lnTo>
                                  <a:pt x="468" y="836"/>
                                </a:lnTo>
                                <a:lnTo>
                                  <a:pt x="441" y="838"/>
                                </a:lnTo>
                                <a:lnTo>
                                  <a:pt x="416" y="838"/>
                                </a:lnTo>
                                <a:lnTo>
                                  <a:pt x="388" y="838"/>
                                </a:lnTo>
                                <a:lnTo>
                                  <a:pt x="361" y="838"/>
                                </a:lnTo>
                                <a:lnTo>
                                  <a:pt x="333" y="838"/>
                                </a:lnTo>
                                <a:lnTo>
                                  <a:pt x="308" y="838"/>
                                </a:lnTo>
                                <a:lnTo>
                                  <a:pt x="306" y="838"/>
                                </a:lnTo>
                                <a:lnTo>
                                  <a:pt x="281" y="838"/>
                                </a:lnTo>
                                <a:lnTo>
                                  <a:pt x="255" y="838"/>
                                </a:lnTo>
                                <a:lnTo>
                                  <a:pt x="230" y="838"/>
                                </a:lnTo>
                                <a:lnTo>
                                  <a:pt x="202" y="838"/>
                                </a:lnTo>
                                <a:lnTo>
                                  <a:pt x="175" y="838"/>
                                </a:lnTo>
                                <a:lnTo>
                                  <a:pt x="150" y="838"/>
                                </a:lnTo>
                                <a:lnTo>
                                  <a:pt x="122" y="838"/>
                                </a:lnTo>
                                <a:lnTo>
                                  <a:pt x="95" y="838"/>
                                </a:lnTo>
                                <a:lnTo>
                                  <a:pt x="97" y="811"/>
                                </a:lnTo>
                                <a:lnTo>
                                  <a:pt x="97" y="783"/>
                                </a:lnTo>
                                <a:lnTo>
                                  <a:pt x="99" y="771"/>
                                </a:lnTo>
                                <a:lnTo>
                                  <a:pt x="95" y="758"/>
                                </a:lnTo>
                                <a:lnTo>
                                  <a:pt x="86" y="731"/>
                                </a:lnTo>
                                <a:lnTo>
                                  <a:pt x="82" y="718"/>
                                </a:lnTo>
                                <a:lnTo>
                                  <a:pt x="78" y="705"/>
                                </a:lnTo>
                                <a:lnTo>
                                  <a:pt x="76" y="690"/>
                                </a:lnTo>
                                <a:lnTo>
                                  <a:pt x="71" y="678"/>
                                </a:lnTo>
                                <a:lnTo>
                                  <a:pt x="67" y="665"/>
                                </a:lnTo>
                                <a:lnTo>
                                  <a:pt x="63" y="650"/>
                                </a:lnTo>
                                <a:lnTo>
                                  <a:pt x="55" y="623"/>
                                </a:lnTo>
                                <a:lnTo>
                                  <a:pt x="48" y="597"/>
                                </a:lnTo>
                                <a:lnTo>
                                  <a:pt x="40" y="570"/>
                                </a:lnTo>
                                <a:lnTo>
                                  <a:pt x="31" y="543"/>
                                </a:lnTo>
                                <a:lnTo>
                                  <a:pt x="25" y="515"/>
                                </a:lnTo>
                                <a:lnTo>
                                  <a:pt x="16" y="490"/>
                                </a:lnTo>
                                <a:lnTo>
                                  <a:pt x="12" y="477"/>
                                </a:lnTo>
                                <a:lnTo>
                                  <a:pt x="12" y="462"/>
                                </a:lnTo>
                                <a:lnTo>
                                  <a:pt x="12" y="435"/>
                                </a:lnTo>
                                <a:lnTo>
                                  <a:pt x="12" y="409"/>
                                </a:lnTo>
                                <a:lnTo>
                                  <a:pt x="12" y="382"/>
                                </a:lnTo>
                                <a:lnTo>
                                  <a:pt x="10" y="350"/>
                                </a:lnTo>
                                <a:lnTo>
                                  <a:pt x="12" y="350"/>
                                </a:lnTo>
                                <a:lnTo>
                                  <a:pt x="4" y="350"/>
                                </a:lnTo>
                                <a:lnTo>
                                  <a:pt x="0" y="350"/>
                                </a:lnTo>
                                <a:lnTo>
                                  <a:pt x="0" y="323"/>
                                </a:lnTo>
                                <a:lnTo>
                                  <a:pt x="0" y="297"/>
                                </a:lnTo>
                                <a:lnTo>
                                  <a:pt x="0" y="270"/>
                                </a:lnTo>
                                <a:lnTo>
                                  <a:pt x="0" y="243"/>
                                </a:lnTo>
                                <a:lnTo>
                                  <a:pt x="0" y="217"/>
                                </a:lnTo>
                                <a:lnTo>
                                  <a:pt x="0" y="190"/>
                                </a:lnTo>
                                <a:lnTo>
                                  <a:pt x="0" y="186"/>
                                </a:lnTo>
                                <a:lnTo>
                                  <a:pt x="0" y="162"/>
                                </a:lnTo>
                                <a:lnTo>
                                  <a:pt x="0" y="135"/>
                                </a:lnTo>
                                <a:lnTo>
                                  <a:pt x="27" y="135"/>
                                </a:lnTo>
                                <a:lnTo>
                                  <a:pt x="52" y="135"/>
                                </a:lnTo>
                                <a:lnTo>
                                  <a:pt x="80" y="135"/>
                                </a:lnTo>
                                <a:lnTo>
                                  <a:pt x="105" y="135"/>
                                </a:lnTo>
                                <a:lnTo>
                                  <a:pt x="133" y="137"/>
                                </a:lnTo>
                                <a:lnTo>
                                  <a:pt x="160" y="137"/>
                                </a:lnTo>
                                <a:lnTo>
                                  <a:pt x="171" y="137"/>
                                </a:lnTo>
                                <a:lnTo>
                                  <a:pt x="185" y="137"/>
                                </a:lnTo>
                                <a:lnTo>
                                  <a:pt x="213" y="137"/>
                                </a:lnTo>
                                <a:lnTo>
                                  <a:pt x="240" y="135"/>
                                </a:lnTo>
                                <a:lnTo>
                                  <a:pt x="268" y="135"/>
                                </a:lnTo>
                                <a:lnTo>
                                  <a:pt x="293" y="135"/>
                                </a:lnTo>
                                <a:lnTo>
                                  <a:pt x="295" y="135"/>
                                </a:lnTo>
                                <a:lnTo>
                                  <a:pt x="321" y="135"/>
                                </a:lnTo>
                                <a:lnTo>
                                  <a:pt x="321" y="109"/>
                                </a:lnTo>
                                <a:lnTo>
                                  <a:pt x="348" y="109"/>
                                </a:lnTo>
                                <a:lnTo>
                                  <a:pt x="348" y="107"/>
                                </a:lnTo>
                                <a:lnTo>
                                  <a:pt x="376" y="109"/>
                                </a:lnTo>
                                <a:lnTo>
                                  <a:pt x="401" y="109"/>
                                </a:lnTo>
                                <a:lnTo>
                                  <a:pt x="418" y="109"/>
                                </a:lnTo>
                                <a:lnTo>
                                  <a:pt x="416" y="82"/>
                                </a:lnTo>
                                <a:lnTo>
                                  <a:pt x="416" y="69"/>
                                </a:lnTo>
                                <a:lnTo>
                                  <a:pt x="422" y="69"/>
                                </a:lnTo>
                                <a:lnTo>
                                  <a:pt x="422" y="55"/>
                                </a:lnTo>
                                <a:lnTo>
                                  <a:pt x="422" y="27"/>
                                </a:lnTo>
                                <a:lnTo>
                                  <a:pt x="422" y="2"/>
                                </a:lnTo>
                                <a:lnTo>
                                  <a:pt x="428" y="2"/>
                                </a:lnTo>
                                <a:lnTo>
                                  <a:pt x="456" y="0"/>
                                </a:lnTo>
                                <a:lnTo>
                                  <a:pt x="483" y="0"/>
                                </a:lnTo>
                                <a:lnTo>
                                  <a:pt x="509" y="0"/>
                                </a:lnTo>
                                <a:lnTo>
                                  <a:pt x="536" y="0"/>
                                </a:lnTo>
                                <a:lnTo>
                                  <a:pt x="564" y="0"/>
                                </a:lnTo>
                                <a:lnTo>
                                  <a:pt x="593" y="0"/>
                                </a:lnTo>
                                <a:lnTo>
                                  <a:pt x="621" y="0"/>
                                </a:lnTo>
                                <a:lnTo>
                                  <a:pt x="648" y="0"/>
                                </a:lnTo>
                                <a:lnTo>
                                  <a:pt x="673" y="0"/>
                                </a:lnTo>
                                <a:lnTo>
                                  <a:pt x="701" y="0"/>
                                </a:lnTo>
                                <a:lnTo>
                                  <a:pt x="728" y="0"/>
                                </a:lnTo>
                                <a:lnTo>
                                  <a:pt x="728" y="25"/>
                                </a:lnTo>
                                <a:lnTo>
                                  <a:pt x="728" y="52"/>
                                </a:lnTo>
                                <a:lnTo>
                                  <a:pt x="728" y="80"/>
                                </a:lnTo>
                                <a:lnTo>
                                  <a:pt x="760" y="78"/>
                                </a:lnTo>
                                <a:lnTo>
                                  <a:pt x="785" y="80"/>
                                </a:lnTo>
                                <a:lnTo>
                                  <a:pt x="813" y="80"/>
                                </a:lnTo>
                                <a:lnTo>
                                  <a:pt x="840" y="80"/>
                                </a:lnTo>
                                <a:lnTo>
                                  <a:pt x="840" y="105"/>
                                </a:lnTo>
                                <a:lnTo>
                                  <a:pt x="868" y="107"/>
                                </a:lnTo>
                                <a:lnTo>
                                  <a:pt x="893" y="107"/>
                                </a:lnTo>
                                <a:lnTo>
                                  <a:pt x="920" y="107"/>
                                </a:lnTo>
                                <a:lnTo>
                                  <a:pt x="948" y="107"/>
                                </a:lnTo>
                                <a:lnTo>
                                  <a:pt x="973" y="107"/>
                                </a:lnTo>
                                <a:lnTo>
                                  <a:pt x="1001" y="109"/>
                                </a:lnTo>
                                <a:lnTo>
                                  <a:pt x="1028" y="107"/>
                                </a:lnTo>
                                <a:lnTo>
                                  <a:pt x="1054" y="109"/>
                                </a:lnTo>
                                <a:lnTo>
                                  <a:pt x="1081" y="109"/>
                                </a:lnTo>
                                <a:lnTo>
                                  <a:pt x="1106" y="107"/>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30" name="Freeform 523"/>
                        <wps:cNvSpPr>
                          <a:spLocks/>
                        </wps:cNvSpPr>
                        <wps:spPr bwMode="auto">
                          <a:xfrm>
                            <a:off x="4136300" y="3516612"/>
                            <a:ext cx="403900" cy="478802"/>
                          </a:xfrm>
                          <a:custGeom>
                            <a:avLst/>
                            <a:gdLst>
                              <a:gd name="T0" fmla="*/ 60325 w 636"/>
                              <a:gd name="T1" fmla="*/ 9525 h 754"/>
                              <a:gd name="T2" fmla="*/ 96520 w 636"/>
                              <a:gd name="T3" fmla="*/ 8255 h 754"/>
                              <a:gd name="T4" fmla="*/ 130175 w 636"/>
                              <a:gd name="T5" fmla="*/ 6985 h 754"/>
                              <a:gd name="T6" fmla="*/ 147320 w 636"/>
                              <a:gd name="T7" fmla="*/ 6985 h 754"/>
                              <a:gd name="T8" fmla="*/ 195580 w 636"/>
                              <a:gd name="T9" fmla="*/ 5715 h 754"/>
                              <a:gd name="T10" fmla="*/ 215900 w 636"/>
                              <a:gd name="T11" fmla="*/ 5715 h 754"/>
                              <a:gd name="T12" fmla="*/ 248285 w 636"/>
                              <a:gd name="T13" fmla="*/ 4445 h 754"/>
                              <a:gd name="T14" fmla="*/ 265430 w 636"/>
                              <a:gd name="T15" fmla="*/ 4445 h 754"/>
                              <a:gd name="T16" fmla="*/ 300355 w 636"/>
                              <a:gd name="T17" fmla="*/ 2540 h 754"/>
                              <a:gd name="T18" fmla="*/ 318135 w 636"/>
                              <a:gd name="T19" fmla="*/ 2540 h 754"/>
                              <a:gd name="T20" fmla="*/ 316865 w 636"/>
                              <a:gd name="T21" fmla="*/ 17780 h 754"/>
                              <a:gd name="T22" fmla="*/ 334010 w 636"/>
                              <a:gd name="T23" fmla="*/ 17780 h 754"/>
                              <a:gd name="T24" fmla="*/ 367665 w 636"/>
                              <a:gd name="T25" fmla="*/ 16510 h 754"/>
                              <a:gd name="T26" fmla="*/ 370205 w 636"/>
                              <a:gd name="T27" fmla="*/ 16510 h 754"/>
                              <a:gd name="T28" fmla="*/ 351155 w 636"/>
                              <a:gd name="T29" fmla="*/ 2540 h 754"/>
                              <a:gd name="T30" fmla="*/ 353060 w 636"/>
                              <a:gd name="T31" fmla="*/ 0 h 754"/>
                              <a:gd name="T32" fmla="*/ 387350 w 636"/>
                              <a:gd name="T33" fmla="*/ 0 h 754"/>
                              <a:gd name="T34" fmla="*/ 393065 w 636"/>
                              <a:gd name="T35" fmla="*/ 16510 h 754"/>
                              <a:gd name="T36" fmla="*/ 393065 w 636"/>
                              <a:gd name="T37" fmla="*/ 32385 h 754"/>
                              <a:gd name="T38" fmla="*/ 394335 w 636"/>
                              <a:gd name="T39" fmla="*/ 67310 h 754"/>
                              <a:gd name="T40" fmla="*/ 394335 w 636"/>
                              <a:gd name="T41" fmla="*/ 118110 h 754"/>
                              <a:gd name="T42" fmla="*/ 395605 w 636"/>
                              <a:gd name="T43" fmla="*/ 135890 h 754"/>
                              <a:gd name="T44" fmla="*/ 395605 w 636"/>
                              <a:gd name="T45" fmla="*/ 168910 h 754"/>
                              <a:gd name="T46" fmla="*/ 396875 w 636"/>
                              <a:gd name="T47" fmla="*/ 221615 h 754"/>
                              <a:gd name="T48" fmla="*/ 398145 w 636"/>
                              <a:gd name="T49" fmla="*/ 272415 h 754"/>
                              <a:gd name="T50" fmla="*/ 399415 w 636"/>
                              <a:gd name="T51" fmla="*/ 323215 h 754"/>
                              <a:gd name="T52" fmla="*/ 401320 w 636"/>
                              <a:gd name="T53" fmla="*/ 374650 h 754"/>
                              <a:gd name="T54" fmla="*/ 402590 w 636"/>
                              <a:gd name="T55" fmla="*/ 425450 h 754"/>
                              <a:gd name="T56" fmla="*/ 403860 w 636"/>
                              <a:gd name="T57" fmla="*/ 476250 h 754"/>
                              <a:gd name="T58" fmla="*/ 366395 w 636"/>
                              <a:gd name="T59" fmla="*/ 477520 h 754"/>
                              <a:gd name="T60" fmla="*/ 314960 w 636"/>
                              <a:gd name="T61" fmla="*/ 478790 h 754"/>
                              <a:gd name="T62" fmla="*/ 265430 w 636"/>
                              <a:gd name="T63" fmla="*/ 478790 h 754"/>
                              <a:gd name="T64" fmla="*/ 250825 w 636"/>
                              <a:gd name="T65" fmla="*/ 466725 h 754"/>
                              <a:gd name="T66" fmla="*/ 201295 w 636"/>
                              <a:gd name="T67" fmla="*/ 469900 h 754"/>
                              <a:gd name="T68" fmla="*/ 150495 w 636"/>
                              <a:gd name="T69" fmla="*/ 472440 h 754"/>
                              <a:gd name="T70" fmla="*/ 97790 w 636"/>
                              <a:gd name="T71" fmla="*/ 474980 h 754"/>
                              <a:gd name="T72" fmla="*/ 48260 w 636"/>
                              <a:gd name="T73" fmla="*/ 477520 h 754"/>
                              <a:gd name="T74" fmla="*/ 13335 w 636"/>
                              <a:gd name="T75" fmla="*/ 461645 h 754"/>
                              <a:gd name="T76" fmla="*/ 12065 w 636"/>
                              <a:gd name="T77" fmla="*/ 427990 h 754"/>
                              <a:gd name="T78" fmla="*/ 9525 w 636"/>
                              <a:gd name="T79" fmla="*/ 375920 h 754"/>
                              <a:gd name="T80" fmla="*/ 6985 w 636"/>
                              <a:gd name="T81" fmla="*/ 325120 h 754"/>
                              <a:gd name="T82" fmla="*/ 5715 w 636"/>
                              <a:gd name="T83" fmla="*/ 272415 h 754"/>
                              <a:gd name="T84" fmla="*/ 3810 w 636"/>
                              <a:gd name="T85" fmla="*/ 221615 h 754"/>
                              <a:gd name="T86" fmla="*/ 1270 w 636"/>
                              <a:gd name="T87" fmla="*/ 168910 h 754"/>
                              <a:gd name="T88" fmla="*/ 0 w 636"/>
                              <a:gd name="T89" fmla="*/ 113030 h 754"/>
                              <a:gd name="T90" fmla="*/ 29845 w 636"/>
                              <a:gd name="T91" fmla="*/ 113030 h 754"/>
                              <a:gd name="T92" fmla="*/ 27940 w 636"/>
                              <a:gd name="T93" fmla="*/ 61595 h 754"/>
                              <a:gd name="T94" fmla="*/ 26670 w 636"/>
                              <a:gd name="T95" fmla="*/ 9525 h 754"/>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636" h="754">
                                <a:moveTo>
                                  <a:pt x="42" y="15"/>
                                </a:moveTo>
                                <a:lnTo>
                                  <a:pt x="68" y="15"/>
                                </a:lnTo>
                                <a:lnTo>
                                  <a:pt x="95" y="15"/>
                                </a:lnTo>
                                <a:lnTo>
                                  <a:pt x="123" y="13"/>
                                </a:lnTo>
                                <a:lnTo>
                                  <a:pt x="150" y="13"/>
                                </a:lnTo>
                                <a:lnTo>
                                  <a:pt x="152" y="13"/>
                                </a:lnTo>
                                <a:lnTo>
                                  <a:pt x="177" y="13"/>
                                </a:lnTo>
                                <a:lnTo>
                                  <a:pt x="180" y="13"/>
                                </a:lnTo>
                                <a:lnTo>
                                  <a:pt x="205" y="11"/>
                                </a:lnTo>
                                <a:lnTo>
                                  <a:pt x="232" y="11"/>
                                </a:lnTo>
                                <a:lnTo>
                                  <a:pt x="260" y="11"/>
                                </a:lnTo>
                                <a:lnTo>
                                  <a:pt x="287" y="9"/>
                                </a:lnTo>
                                <a:lnTo>
                                  <a:pt x="308" y="9"/>
                                </a:lnTo>
                                <a:lnTo>
                                  <a:pt x="313" y="9"/>
                                </a:lnTo>
                                <a:lnTo>
                                  <a:pt x="336" y="9"/>
                                </a:lnTo>
                                <a:lnTo>
                                  <a:pt x="340" y="9"/>
                                </a:lnTo>
                                <a:lnTo>
                                  <a:pt x="363" y="9"/>
                                </a:lnTo>
                                <a:lnTo>
                                  <a:pt x="365" y="9"/>
                                </a:lnTo>
                                <a:lnTo>
                                  <a:pt x="391" y="7"/>
                                </a:lnTo>
                                <a:lnTo>
                                  <a:pt x="418" y="7"/>
                                </a:lnTo>
                                <a:lnTo>
                                  <a:pt x="446" y="7"/>
                                </a:lnTo>
                                <a:lnTo>
                                  <a:pt x="473" y="4"/>
                                </a:lnTo>
                                <a:lnTo>
                                  <a:pt x="501" y="4"/>
                                </a:lnTo>
                                <a:lnTo>
                                  <a:pt x="501" y="13"/>
                                </a:lnTo>
                                <a:lnTo>
                                  <a:pt x="499" y="21"/>
                                </a:lnTo>
                                <a:lnTo>
                                  <a:pt x="499" y="28"/>
                                </a:lnTo>
                                <a:lnTo>
                                  <a:pt x="501" y="28"/>
                                </a:lnTo>
                                <a:lnTo>
                                  <a:pt x="526" y="28"/>
                                </a:lnTo>
                                <a:lnTo>
                                  <a:pt x="553" y="28"/>
                                </a:lnTo>
                                <a:lnTo>
                                  <a:pt x="579" y="26"/>
                                </a:lnTo>
                                <a:lnTo>
                                  <a:pt x="581" y="26"/>
                                </a:lnTo>
                                <a:lnTo>
                                  <a:pt x="583" y="26"/>
                                </a:lnTo>
                                <a:lnTo>
                                  <a:pt x="579" y="24"/>
                                </a:lnTo>
                                <a:lnTo>
                                  <a:pt x="556" y="4"/>
                                </a:lnTo>
                                <a:lnTo>
                                  <a:pt x="553" y="4"/>
                                </a:lnTo>
                                <a:lnTo>
                                  <a:pt x="549" y="2"/>
                                </a:lnTo>
                                <a:lnTo>
                                  <a:pt x="556" y="2"/>
                                </a:lnTo>
                                <a:lnTo>
                                  <a:pt x="556" y="0"/>
                                </a:lnTo>
                                <a:lnTo>
                                  <a:pt x="583" y="0"/>
                                </a:lnTo>
                                <a:lnTo>
                                  <a:pt x="608" y="0"/>
                                </a:lnTo>
                                <a:lnTo>
                                  <a:pt x="610" y="0"/>
                                </a:lnTo>
                                <a:lnTo>
                                  <a:pt x="619" y="0"/>
                                </a:lnTo>
                                <a:lnTo>
                                  <a:pt x="619" y="26"/>
                                </a:lnTo>
                                <a:lnTo>
                                  <a:pt x="619" y="51"/>
                                </a:lnTo>
                                <a:lnTo>
                                  <a:pt x="619" y="78"/>
                                </a:lnTo>
                                <a:lnTo>
                                  <a:pt x="621" y="106"/>
                                </a:lnTo>
                                <a:lnTo>
                                  <a:pt x="621" y="131"/>
                                </a:lnTo>
                                <a:lnTo>
                                  <a:pt x="621" y="159"/>
                                </a:lnTo>
                                <a:lnTo>
                                  <a:pt x="621" y="186"/>
                                </a:lnTo>
                                <a:lnTo>
                                  <a:pt x="623" y="214"/>
                                </a:lnTo>
                                <a:lnTo>
                                  <a:pt x="623" y="241"/>
                                </a:lnTo>
                                <a:lnTo>
                                  <a:pt x="623" y="266"/>
                                </a:lnTo>
                                <a:lnTo>
                                  <a:pt x="625" y="294"/>
                                </a:lnTo>
                                <a:lnTo>
                                  <a:pt x="625" y="321"/>
                                </a:lnTo>
                                <a:lnTo>
                                  <a:pt x="625" y="349"/>
                                </a:lnTo>
                                <a:lnTo>
                                  <a:pt x="627" y="374"/>
                                </a:lnTo>
                                <a:lnTo>
                                  <a:pt x="627" y="402"/>
                                </a:lnTo>
                                <a:lnTo>
                                  <a:pt x="627" y="429"/>
                                </a:lnTo>
                                <a:lnTo>
                                  <a:pt x="629" y="457"/>
                                </a:lnTo>
                                <a:lnTo>
                                  <a:pt x="629" y="482"/>
                                </a:lnTo>
                                <a:lnTo>
                                  <a:pt x="629" y="509"/>
                                </a:lnTo>
                                <a:lnTo>
                                  <a:pt x="632" y="535"/>
                                </a:lnTo>
                                <a:lnTo>
                                  <a:pt x="632" y="562"/>
                                </a:lnTo>
                                <a:lnTo>
                                  <a:pt x="632" y="590"/>
                                </a:lnTo>
                                <a:lnTo>
                                  <a:pt x="634" y="615"/>
                                </a:lnTo>
                                <a:lnTo>
                                  <a:pt x="634" y="643"/>
                                </a:lnTo>
                                <a:lnTo>
                                  <a:pt x="634" y="670"/>
                                </a:lnTo>
                                <a:lnTo>
                                  <a:pt x="636" y="697"/>
                                </a:lnTo>
                                <a:lnTo>
                                  <a:pt x="636" y="723"/>
                                </a:lnTo>
                                <a:lnTo>
                                  <a:pt x="636" y="750"/>
                                </a:lnTo>
                                <a:lnTo>
                                  <a:pt x="629" y="750"/>
                                </a:lnTo>
                                <a:lnTo>
                                  <a:pt x="604" y="750"/>
                                </a:lnTo>
                                <a:lnTo>
                                  <a:pt x="577" y="752"/>
                                </a:lnTo>
                                <a:lnTo>
                                  <a:pt x="549" y="752"/>
                                </a:lnTo>
                                <a:lnTo>
                                  <a:pt x="524" y="752"/>
                                </a:lnTo>
                                <a:lnTo>
                                  <a:pt x="496" y="754"/>
                                </a:lnTo>
                                <a:lnTo>
                                  <a:pt x="471" y="754"/>
                                </a:lnTo>
                                <a:lnTo>
                                  <a:pt x="444" y="754"/>
                                </a:lnTo>
                                <a:lnTo>
                                  <a:pt x="418" y="754"/>
                                </a:lnTo>
                                <a:lnTo>
                                  <a:pt x="410" y="754"/>
                                </a:lnTo>
                                <a:lnTo>
                                  <a:pt x="412" y="735"/>
                                </a:lnTo>
                                <a:lnTo>
                                  <a:pt x="395" y="735"/>
                                </a:lnTo>
                                <a:lnTo>
                                  <a:pt x="370" y="738"/>
                                </a:lnTo>
                                <a:lnTo>
                                  <a:pt x="342" y="740"/>
                                </a:lnTo>
                                <a:lnTo>
                                  <a:pt x="317" y="740"/>
                                </a:lnTo>
                                <a:lnTo>
                                  <a:pt x="289" y="742"/>
                                </a:lnTo>
                                <a:lnTo>
                                  <a:pt x="262" y="742"/>
                                </a:lnTo>
                                <a:lnTo>
                                  <a:pt x="237" y="744"/>
                                </a:lnTo>
                                <a:lnTo>
                                  <a:pt x="209" y="746"/>
                                </a:lnTo>
                                <a:lnTo>
                                  <a:pt x="182" y="746"/>
                                </a:lnTo>
                                <a:lnTo>
                                  <a:pt x="154" y="748"/>
                                </a:lnTo>
                                <a:lnTo>
                                  <a:pt x="127" y="750"/>
                                </a:lnTo>
                                <a:lnTo>
                                  <a:pt x="101" y="750"/>
                                </a:lnTo>
                                <a:lnTo>
                                  <a:pt x="76" y="752"/>
                                </a:lnTo>
                                <a:lnTo>
                                  <a:pt x="49" y="752"/>
                                </a:lnTo>
                                <a:lnTo>
                                  <a:pt x="21" y="754"/>
                                </a:lnTo>
                                <a:lnTo>
                                  <a:pt x="21" y="727"/>
                                </a:lnTo>
                                <a:lnTo>
                                  <a:pt x="19" y="700"/>
                                </a:lnTo>
                                <a:lnTo>
                                  <a:pt x="17" y="674"/>
                                </a:lnTo>
                                <a:lnTo>
                                  <a:pt x="19" y="674"/>
                                </a:lnTo>
                                <a:lnTo>
                                  <a:pt x="17" y="647"/>
                                </a:lnTo>
                                <a:lnTo>
                                  <a:pt x="15" y="619"/>
                                </a:lnTo>
                                <a:lnTo>
                                  <a:pt x="15" y="592"/>
                                </a:lnTo>
                                <a:lnTo>
                                  <a:pt x="13" y="564"/>
                                </a:lnTo>
                                <a:lnTo>
                                  <a:pt x="13" y="537"/>
                                </a:lnTo>
                                <a:lnTo>
                                  <a:pt x="11" y="512"/>
                                </a:lnTo>
                                <a:lnTo>
                                  <a:pt x="11" y="484"/>
                                </a:lnTo>
                                <a:lnTo>
                                  <a:pt x="9" y="457"/>
                                </a:lnTo>
                                <a:lnTo>
                                  <a:pt x="9" y="429"/>
                                </a:lnTo>
                                <a:lnTo>
                                  <a:pt x="9" y="404"/>
                                </a:lnTo>
                                <a:lnTo>
                                  <a:pt x="6" y="376"/>
                                </a:lnTo>
                                <a:lnTo>
                                  <a:pt x="6" y="349"/>
                                </a:lnTo>
                                <a:lnTo>
                                  <a:pt x="4" y="321"/>
                                </a:lnTo>
                                <a:lnTo>
                                  <a:pt x="4" y="294"/>
                                </a:lnTo>
                                <a:lnTo>
                                  <a:pt x="2" y="266"/>
                                </a:lnTo>
                                <a:lnTo>
                                  <a:pt x="2" y="239"/>
                                </a:lnTo>
                                <a:lnTo>
                                  <a:pt x="2" y="214"/>
                                </a:lnTo>
                                <a:lnTo>
                                  <a:pt x="0" y="178"/>
                                </a:lnTo>
                                <a:lnTo>
                                  <a:pt x="19" y="178"/>
                                </a:lnTo>
                                <a:lnTo>
                                  <a:pt x="28" y="178"/>
                                </a:lnTo>
                                <a:lnTo>
                                  <a:pt x="47" y="178"/>
                                </a:lnTo>
                                <a:lnTo>
                                  <a:pt x="44" y="150"/>
                                </a:lnTo>
                                <a:lnTo>
                                  <a:pt x="44" y="123"/>
                                </a:lnTo>
                                <a:lnTo>
                                  <a:pt x="44" y="97"/>
                                </a:lnTo>
                                <a:lnTo>
                                  <a:pt x="42" y="70"/>
                                </a:lnTo>
                                <a:lnTo>
                                  <a:pt x="42" y="43"/>
                                </a:lnTo>
                                <a:lnTo>
                                  <a:pt x="42" y="15"/>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31" name="Freeform 524"/>
                        <wps:cNvSpPr>
                          <a:spLocks/>
                        </wps:cNvSpPr>
                        <wps:spPr bwMode="auto">
                          <a:xfrm>
                            <a:off x="3679100" y="3526112"/>
                            <a:ext cx="487100" cy="275001"/>
                          </a:xfrm>
                          <a:custGeom>
                            <a:avLst/>
                            <a:gdLst>
                              <a:gd name="T0" fmla="*/ 25400 w 767"/>
                              <a:gd name="T1" fmla="*/ 8255 h 433"/>
                              <a:gd name="T2" fmla="*/ 59055 w 767"/>
                              <a:gd name="T3" fmla="*/ 6985 h 433"/>
                              <a:gd name="T4" fmla="*/ 93980 w 767"/>
                              <a:gd name="T5" fmla="*/ 6985 h 433"/>
                              <a:gd name="T6" fmla="*/ 111125 w 767"/>
                              <a:gd name="T7" fmla="*/ 6985 h 433"/>
                              <a:gd name="T8" fmla="*/ 128905 w 767"/>
                              <a:gd name="T9" fmla="*/ 6985 h 433"/>
                              <a:gd name="T10" fmla="*/ 144780 w 767"/>
                              <a:gd name="T11" fmla="*/ 6985 h 433"/>
                              <a:gd name="T12" fmla="*/ 179705 w 767"/>
                              <a:gd name="T13" fmla="*/ 5715 h 433"/>
                              <a:gd name="T14" fmla="*/ 196850 w 767"/>
                              <a:gd name="T15" fmla="*/ 5715 h 433"/>
                              <a:gd name="T16" fmla="*/ 230505 w 767"/>
                              <a:gd name="T17" fmla="*/ 5715 h 433"/>
                              <a:gd name="T18" fmla="*/ 264160 w 767"/>
                              <a:gd name="T19" fmla="*/ 3810 h 433"/>
                              <a:gd name="T20" fmla="*/ 299085 w 767"/>
                              <a:gd name="T21" fmla="*/ 2540 h 433"/>
                              <a:gd name="T22" fmla="*/ 334010 w 767"/>
                              <a:gd name="T23" fmla="*/ 2540 h 433"/>
                              <a:gd name="T24" fmla="*/ 367665 w 767"/>
                              <a:gd name="T25" fmla="*/ 2540 h 433"/>
                              <a:gd name="T26" fmla="*/ 401955 w 767"/>
                              <a:gd name="T27" fmla="*/ 2540 h 433"/>
                              <a:gd name="T28" fmla="*/ 431800 w 767"/>
                              <a:gd name="T29" fmla="*/ 1270 h 433"/>
                              <a:gd name="T30" fmla="*/ 466725 w 767"/>
                              <a:gd name="T31" fmla="*/ 0 h 433"/>
                              <a:gd name="T32" fmla="*/ 483870 w 767"/>
                              <a:gd name="T33" fmla="*/ 17780 h 433"/>
                              <a:gd name="T34" fmla="*/ 485140 w 767"/>
                              <a:gd name="T35" fmla="*/ 52070 h 433"/>
                              <a:gd name="T36" fmla="*/ 485140 w 767"/>
                              <a:gd name="T37" fmla="*/ 85725 h 433"/>
                              <a:gd name="T38" fmla="*/ 474980 w 767"/>
                              <a:gd name="T39" fmla="*/ 103505 h 433"/>
                              <a:gd name="T40" fmla="*/ 457200 w 767"/>
                              <a:gd name="T41" fmla="*/ 103505 h 433"/>
                              <a:gd name="T42" fmla="*/ 458470 w 767"/>
                              <a:gd name="T43" fmla="*/ 142240 h 433"/>
                              <a:gd name="T44" fmla="*/ 459740 w 767"/>
                              <a:gd name="T45" fmla="*/ 177165 h 433"/>
                              <a:gd name="T46" fmla="*/ 461010 w 767"/>
                              <a:gd name="T47" fmla="*/ 212090 h 433"/>
                              <a:gd name="T48" fmla="*/ 443865 w 767"/>
                              <a:gd name="T49" fmla="*/ 229235 h 433"/>
                              <a:gd name="T50" fmla="*/ 414020 w 767"/>
                              <a:gd name="T51" fmla="*/ 230505 h 433"/>
                              <a:gd name="T52" fmla="*/ 407670 w 767"/>
                              <a:gd name="T53" fmla="*/ 234950 h 433"/>
                              <a:gd name="T54" fmla="*/ 374015 w 767"/>
                              <a:gd name="T55" fmla="*/ 236220 h 433"/>
                              <a:gd name="T56" fmla="*/ 374015 w 767"/>
                              <a:gd name="T57" fmla="*/ 269875 h 433"/>
                              <a:gd name="T58" fmla="*/ 339090 w 767"/>
                              <a:gd name="T59" fmla="*/ 271145 h 433"/>
                              <a:gd name="T60" fmla="*/ 304165 w 767"/>
                              <a:gd name="T61" fmla="*/ 271145 h 433"/>
                              <a:gd name="T62" fmla="*/ 270510 w 767"/>
                              <a:gd name="T63" fmla="*/ 272415 h 433"/>
                              <a:gd name="T64" fmla="*/ 237490 w 767"/>
                              <a:gd name="T65" fmla="*/ 272415 h 433"/>
                              <a:gd name="T66" fmla="*/ 206375 w 767"/>
                              <a:gd name="T67" fmla="*/ 272415 h 433"/>
                              <a:gd name="T68" fmla="*/ 172720 w 767"/>
                              <a:gd name="T69" fmla="*/ 272415 h 433"/>
                              <a:gd name="T70" fmla="*/ 139700 w 767"/>
                              <a:gd name="T71" fmla="*/ 273685 h 433"/>
                              <a:gd name="T72" fmla="*/ 106045 w 767"/>
                              <a:gd name="T73" fmla="*/ 273685 h 433"/>
                              <a:gd name="T74" fmla="*/ 71120 w 767"/>
                              <a:gd name="T75" fmla="*/ 273685 h 433"/>
                              <a:gd name="T76" fmla="*/ 37465 w 767"/>
                              <a:gd name="T77" fmla="*/ 274955 h 433"/>
                              <a:gd name="T78" fmla="*/ 2540 w 767"/>
                              <a:gd name="T79" fmla="*/ 274955 h 433"/>
                              <a:gd name="T80" fmla="*/ 1270 w 767"/>
                              <a:gd name="T81" fmla="*/ 241300 h 433"/>
                              <a:gd name="T82" fmla="*/ 1270 w 767"/>
                              <a:gd name="T83" fmla="*/ 224155 h 433"/>
                              <a:gd name="T84" fmla="*/ 1270 w 767"/>
                              <a:gd name="T85" fmla="*/ 189230 h 433"/>
                              <a:gd name="T86" fmla="*/ 1270 w 767"/>
                              <a:gd name="T87" fmla="*/ 171450 h 433"/>
                              <a:gd name="T88" fmla="*/ 1270 w 767"/>
                              <a:gd name="T89" fmla="*/ 155575 h 433"/>
                              <a:gd name="T90" fmla="*/ 0 w 767"/>
                              <a:gd name="T91" fmla="*/ 125095 h 433"/>
                              <a:gd name="T92" fmla="*/ 9525 w 767"/>
                              <a:gd name="T93" fmla="*/ 109855 h 433"/>
                              <a:gd name="T94" fmla="*/ 9525 w 767"/>
                              <a:gd name="T95" fmla="*/ 93980 h 433"/>
                              <a:gd name="T96" fmla="*/ 9525 w 767"/>
                              <a:gd name="T97" fmla="*/ 59055 h 433"/>
                              <a:gd name="T98" fmla="*/ 9525 w 767"/>
                              <a:gd name="T99" fmla="*/ 25400 h 433"/>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767" h="433">
                                <a:moveTo>
                                  <a:pt x="15" y="13"/>
                                </a:moveTo>
                                <a:lnTo>
                                  <a:pt x="40" y="13"/>
                                </a:lnTo>
                                <a:lnTo>
                                  <a:pt x="67" y="13"/>
                                </a:lnTo>
                                <a:lnTo>
                                  <a:pt x="93" y="11"/>
                                </a:lnTo>
                                <a:lnTo>
                                  <a:pt x="120" y="11"/>
                                </a:lnTo>
                                <a:lnTo>
                                  <a:pt x="148" y="11"/>
                                </a:lnTo>
                                <a:lnTo>
                                  <a:pt x="175" y="11"/>
                                </a:lnTo>
                                <a:lnTo>
                                  <a:pt x="200" y="11"/>
                                </a:lnTo>
                                <a:lnTo>
                                  <a:pt x="203" y="11"/>
                                </a:lnTo>
                                <a:lnTo>
                                  <a:pt x="228" y="11"/>
                                </a:lnTo>
                                <a:lnTo>
                                  <a:pt x="255" y="9"/>
                                </a:lnTo>
                                <a:lnTo>
                                  <a:pt x="283" y="9"/>
                                </a:lnTo>
                                <a:lnTo>
                                  <a:pt x="308" y="9"/>
                                </a:lnTo>
                                <a:lnTo>
                                  <a:pt x="310" y="9"/>
                                </a:lnTo>
                                <a:lnTo>
                                  <a:pt x="336" y="9"/>
                                </a:lnTo>
                                <a:lnTo>
                                  <a:pt x="363" y="9"/>
                                </a:lnTo>
                                <a:lnTo>
                                  <a:pt x="391" y="6"/>
                                </a:lnTo>
                                <a:lnTo>
                                  <a:pt x="416" y="6"/>
                                </a:lnTo>
                                <a:lnTo>
                                  <a:pt x="443" y="6"/>
                                </a:lnTo>
                                <a:lnTo>
                                  <a:pt x="471" y="4"/>
                                </a:lnTo>
                                <a:lnTo>
                                  <a:pt x="498" y="4"/>
                                </a:lnTo>
                                <a:lnTo>
                                  <a:pt x="526" y="4"/>
                                </a:lnTo>
                                <a:lnTo>
                                  <a:pt x="551" y="4"/>
                                </a:lnTo>
                                <a:lnTo>
                                  <a:pt x="579" y="4"/>
                                </a:lnTo>
                                <a:lnTo>
                                  <a:pt x="606" y="4"/>
                                </a:lnTo>
                                <a:lnTo>
                                  <a:pt x="633" y="4"/>
                                </a:lnTo>
                                <a:lnTo>
                                  <a:pt x="659" y="2"/>
                                </a:lnTo>
                                <a:lnTo>
                                  <a:pt x="680" y="2"/>
                                </a:lnTo>
                                <a:lnTo>
                                  <a:pt x="707" y="2"/>
                                </a:lnTo>
                                <a:lnTo>
                                  <a:pt x="735" y="0"/>
                                </a:lnTo>
                                <a:lnTo>
                                  <a:pt x="762" y="0"/>
                                </a:lnTo>
                                <a:lnTo>
                                  <a:pt x="762" y="28"/>
                                </a:lnTo>
                                <a:lnTo>
                                  <a:pt x="762" y="55"/>
                                </a:lnTo>
                                <a:lnTo>
                                  <a:pt x="764" y="82"/>
                                </a:lnTo>
                                <a:lnTo>
                                  <a:pt x="764" y="108"/>
                                </a:lnTo>
                                <a:lnTo>
                                  <a:pt x="764" y="135"/>
                                </a:lnTo>
                                <a:lnTo>
                                  <a:pt x="767" y="163"/>
                                </a:lnTo>
                                <a:lnTo>
                                  <a:pt x="748" y="163"/>
                                </a:lnTo>
                                <a:lnTo>
                                  <a:pt x="739" y="163"/>
                                </a:lnTo>
                                <a:lnTo>
                                  <a:pt x="720" y="163"/>
                                </a:lnTo>
                                <a:lnTo>
                                  <a:pt x="722" y="199"/>
                                </a:lnTo>
                                <a:lnTo>
                                  <a:pt x="722" y="224"/>
                                </a:lnTo>
                                <a:lnTo>
                                  <a:pt x="722" y="251"/>
                                </a:lnTo>
                                <a:lnTo>
                                  <a:pt x="724" y="279"/>
                                </a:lnTo>
                                <a:lnTo>
                                  <a:pt x="724" y="306"/>
                                </a:lnTo>
                                <a:lnTo>
                                  <a:pt x="726" y="334"/>
                                </a:lnTo>
                                <a:lnTo>
                                  <a:pt x="726" y="361"/>
                                </a:lnTo>
                                <a:lnTo>
                                  <a:pt x="699" y="361"/>
                                </a:lnTo>
                                <a:lnTo>
                                  <a:pt x="674" y="361"/>
                                </a:lnTo>
                                <a:lnTo>
                                  <a:pt x="652" y="363"/>
                                </a:lnTo>
                                <a:lnTo>
                                  <a:pt x="642" y="363"/>
                                </a:lnTo>
                                <a:lnTo>
                                  <a:pt x="642" y="370"/>
                                </a:lnTo>
                                <a:lnTo>
                                  <a:pt x="617" y="372"/>
                                </a:lnTo>
                                <a:lnTo>
                                  <a:pt x="589" y="372"/>
                                </a:lnTo>
                                <a:lnTo>
                                  <a:pt x="589" y="399"/>
                                </a:lnTo>
                                <a:lnTo>
                                  <a:pt x="589" y="425"/>
                                </a:lnTo>
                                <a:lnTo>
                                  <a:pt x="562" y="425"/>
                                </a:lnTo>
                                <a:lnTo>
                                  <a:pt x="534" y="427"/>
                                </a:lnTo>
                                <a:lnTo>
                                  <a:pt x="509" y="427"/>
                                </a:lnTo>
                                <a:lnTo>
                                  <a:pt x="479" y="427"/>
                                </a:lnTo>
                                <a:lnTo>
                                  <a:pt x="454" y="429"/>
                                </a:lnTo>
                                <a:lnTo>
                                  <a:pt x="426" y="429"/>
                                </a:lnTo>
                                <a:lnTo>
                                  <a:pt x="401" y="429"/>
                                </a:lnTo>
                                <a:lnTo>
                                  <a:pt x="374" y="429"/>
                                </a:lnTo>
                                <a:lnTo>
                                  <a:pt x="346" y="429"/>
                                </a:lnTo>
                                <a:lnTo>
                                  <a:pt x="325" y="429"/>
                                </a:lnTo>
                                <a:lnTo>
                                  <a:pt x="300" y="429"/>
                                </a:lnTo>
                                <a:lnTo>
                                  <a:pt x="272" y="429"/>
                                </a:lnTo>
                                <a:lnTo>
                                  <a:pt x="247" y="431"/>
                                </a:lnTo>
                                <a:lnTo>
                                  <a:pt x="220" y="431"/>
                                </a:lnTo>
                                <a:lnTo>
                                  <a:pt x="192" y="431"/>
                                </a:lnTo>
                                <a:lnTo>
                                  <a:pt x="167" y="431"/>
                                </a:lnTo>
                                <a:lnTo>
                                  <a:pt x="139" y="431"/>
                                </a:lnTo>
                                <a:lnTo>
                                  <a:pt x="112" y="431"/>
                                </a:lnTo>
                                <a:lnTo>
                                  <a:pt x="86" y="433"/>
                                </a:lnTo>
                                <a:lnTo>
                                  <a:pt x="59" y="433"/>
                                </a:lnTo>
                                <a:lnTo>
                                  <a:pt x="32" y="433"/>
                                </a:lnTo>
                                <a:lnTo>
                                  <a:pt x="4" y="433"/>
                                </a:lnTo>
                                <a:lnTo>
                                  <a:pt x="4" y="408"/>
                                </a:lnTo>
                                <a:lnTo>
                                  <a:pt x="2" y="380"/>
                                </a:lnTo>
                                <a:lnTo>
                                  <a:pt x="2" y="353"/>
                                </a:lnTo>
                                <a:lnTo>
                                  <a:pt x="2" y="325"/>
                                </a:lnTo>
                                <a:lnTo>
                                  <a:pt x="2" y="298"/>
                                </a:lnTo>
                                <a:lnTo>
                                  <a:pt x="2" y="270"/>
                                </a:lnTo>
                                <a:lnTo>
                                  <a:pt x="2" y="245"/>
                                </a:lnTo>
                                <a:lnTo>
                                  <a:pt x="2" y="218"/>
                                </a:lnTo>
                                <a:lnTo>
                                  <a:pt x="0" y="197"/>
                                </a:lnTo>
                                <a:lnTo>
                                  <a:pt x="0" y="175"/>
                                </a:lnTo>
                                <a:lnTo>
                                  <a:pt x="15" y="173"/>
                                </a:lnTo>
                                <a:lnTo>
                                  <a:pt x="17" y="173"/>
                                </a:lnTo>
                                <a:lnTo>
                                  <a:pt x="15" y="148"/>
                                </a:lnTo>
                                <a:lnTo>
                                  <a:pt x="15" y="120"/>
                                </a:lnTo>
                                <a:lnTo>
                                  <a:pt x="15" y="93"/>
                                </a:lnTo>
                                <a:lnTo>
                                  <a:pt x="15" y="68"/>
                                </a:lnTo>
                                <a:lnTo>
                                  <a:pt x="15" y="40"/>
                                </a:lnTo>
                                <a:lnTo>
                                  <a:pt x="15" y="13"/>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32" name="Freeform 525"/>
                        <wps:cNvSpPr>
                          <a:spLocks/>
                        </wps:cNvSpPr>
                        <wps:spPr bwMode="auto">
                          <a:xfrm>
                            <a:off x="1751900" y="3531812"/>
                            <a:ext cx="611500" cy="427401"/>
                          </a:xfrm>
                          <a:custGeom>
                            <a:avLst/>
                            <a:gdLst>
                              <a:gd name="T0" fmla="*/ 22860 w 963"/>
                              <a:gd name="T1" fmla="*/ 45085 h 673"/>
                              <a:gd name="T2" fmla="*/ 18415 w 963"/>
                              <a:gd name="T3" fmla="*/ 38735 h 673"/>
                              <a:gd name="T4" fmla="*/ 17145 w 963"/>
                              <a:gd name="T5" fmla="*/ 36195 h 673"/>
                              <a:gd name="T6" fmla="*/ 15875 w 963"/>
                              <a:gd name="T7" fmla="*/ 33020 h 673"/>
                              <a:gd name="T8" fmla="*/ 15875 w 963"/>
                              <a:gd name="T9" fmla="*/ 29210 h 673"/>
                              <a:gd name="T10" fmla="*/ 14605 w 963"/>
                              <a:gd name="T11" fmla="*/ 25400 h 673"/>
                              <a:gd name="T12" fmla="*/ 13335 w 963"/>
                              <a:gd name="T13" fmla="*/ 19685 h 673"/>
                              <a:gd name="T14" fmla="*/ 12065 w 963"/>
                              <a:gd name="T15" fmla="*/ 14605 h 673"/>
                              <a:gd name="T16" fmla="*/ 12065 w 963"/>
                              <a:gd name="T17" fmla="*/ 10160 h 673"/>
                              <a:gd name="T18" fmla="*/ 13335 w 963"/>
                              <a:gd name="T19" fmla="*/ 7620 h 673"/>
                              <a:gd name="T20" fmla="*/ 15875 w 963"/>
                              <a:gd name="T21" fmla="*/ 3810 h 673"/>
                              <a:gd name="T22" fmla="*/ 17145 w 963"/>
                              <a:gd name="T23" fmla="*/ 1270 h 673"/>
                              <a:gd name="T24" fmla="*/ 34925 w 963"/>
                              <a:gd name="T25" fmla="*/ 5080 h 673"/>
                              <a:gd name="T26" fmla="*/ 102870 w 963"/>
                              <a:gd name="T27" fmla="*/ 6350 h 673"/>
                              <a:gd name="T28" fmla="*/ 136525 w 963"/>
                              <a:gd name="T29" fmla="*/ 6350 h 673"/>
                              <a:gd name="T30" fmla="*/ 189230 w 963"/>
                              <a:gd name="T31" fmla="*/ 7620 h 673"/>
                              <a:gd name="T32" fmla="*/ 241300 w 963"/>
                              <a:gd name="T33" fmla="*/ 8890 h 673"/>
                              <a:gd name="T34" fmla="*/ 276225 w 963"/>
                              <a:gd name="T35" fmla="*/ 10160 h 673"/>
                              <a:gd name="T36" fmla="*/ 309880 w 963"/>
                              <a:gd name="T37" fmla="*/ 10160 h 673"/>
                              <a:gd name="T38" fmla="*/ 377825 w 963"/>
                              <a:gd name="T39" fmla="*/ 12065 h 673"/>
                              <a:gd name="T40" fmla="*/ 464185 w 963"/>
                              <a:gd name="T41" fmla="*/ 13335 h 673"/>
                              <a:gd name="T42" fmla="*/ 548640 w 963"/>
                              <a:gd name="T43" fmla="*/ 14605 h 673"/>
                              <a:gd name="T44" fmla="*/ 548640 w 963"/>
                              <a:gd name="T45" fmla="*/ 82550 h 673"/>
                              <a:gd name="T46" fmla="*/ 554990 w 963"/>
                              <a:gd name="T47" fmla="*/ 116205 h 673"/>
                              <a:gd name="T48" fmla="*/ 556260 w 963"/>
                              <a:gd name="T49" fmla="*/ 196850 h 673"/>
                              <a:gd name="T50" fmla="*/ 579120 w 963"/>
                              <a:gd name="T51" fmla="*/ 273050 h 673"/>
                              <a:gd name="T52" fmla="*/ 596900 w 963"/>
                              <a:gd name="T53" fmla="*/ 332105 h 673"/>
                              <a:gd name="T54" fmla="*/ 608965 w 963"/>
                              <a:gd name="T55" fmla="*/ 375285 h 673"/>
                              <a:gd name="T56" fmla="*/ 591185 w 963"/>
                              <a:gd name="T57" fmla="*/ 426085 h 673"/>
                              <a:gd name="T58" fmla="*/ 505460 w 963"/>
                              <a:gd name="T59" fmla="*/ 426085 h 673"/>
                              <a:gd name="T60" fmla="*/ 454660 w 963"/>
                              <a:gd name="T61" fmla="*/ 427355 h 673"/>
                              <a:gd name="T62" fmla="*/ 400685 w 963"/>
                              <a:gd name="T63" fmla="*/ 427355 h 673"/>
                              <a:gd name="T64" fmla="*/ 352425 w 963"/>
                              <a:gd name="T65" fmla="*/ 427355 h 673"/>
                              <a:gd name="T66" fmla="*/ 316230 w 963"/>
                              <a:gd name="T67" fmla="*/ 426085 h 673"/>
                              <a:gd name="T68" fmla="*/ 266700 w 963"/>
                              <a:gd name="T69" fmla="*/ 391160 h 673"/>
                              <a:gd name="T70" fmla="*/ 267970 w 963"/>
                              <a:gd name="T71" fmla="*/ 306705 h 673"/>
                              <a:gd name="T72" fmla="*/ 234315 w 963"/>
                              <a:gd name="T73" fmla="*/ 271780 h 673"/>
                              <a:gd name="T74" fmla="*/ 203835 w 963"/>
                              <a:gd name="T75" fmla="*/ 219710 h 673"/>
                              <a:gd name="T76" fmla="*/ 187325 w 963"/>
                              <a:gd name="T77" fmla="*/ 151130 h 673"/>
                              <a:gd name="T78" fmla="*/ 104140 w 963"/>
                              <a:gd name="T79" fmla="*/ 149860 h 673"/>
                              <a:gd name="T80" fmla="*/ 83185 w 963"/>
                              <a:gd name="T81" fmla="*/ 108585 h 673"/>
                              <a:gd name="T82" fmla="*/ 66675 w 963"/>
                              <a:gd name="T83" fmla="*/ 108585 h 673"/>
                              <a:gd name="T84" fmla="*/ 36195 w 963"/>
                              <a:gd name="T85" fmla="*/ 107315 h 673"/>
                              <a:gd name="T86" fmla="*/ 13335 w 963"/>
                              <a:gd name="T87" fmla="*/ 107315 h 673"/>
                              <a:gd name="T88" fmla="*/ 0 w 963"/>
                              <a:gd name="T89" fmla="*/ 105410 h 673"/>
                              <a:gd name="T90" fmla="*/ 1270 w 963"/>
                              <a:gd name="T91" fmla="*/ 101600 h 673"/>
                              <a:gd name="T92" fmla="*/ 3810 w 963"/>
                              <a:gd name="T93" fmla="*/ 96520 h 673"/>
                              <a:gd name="T94" fmla="*/ 7620 w 963"/>
                              <a:gd name="T95" fmla="*/ 92075 h 673"/>
                              <a:gd name="T96" fmla="*/ 12065 w 963"/>
                              <a:gd name="T97" fmla="*/ 86995 h 673"/>
                              <a:gd name="T98" fmla="*/ 14605 w 963"/>
                              <a:gd name="T99" fmla="*/ 84455 h 673"/>
                              <a:gd name="T100" fmla="*/ 17145 w 963"/>
                              <a:gd name="T101" fmla="*/ 80010 h 673"/>
                              <a:gd name="T102" fmla="*/ 19685 w 963"/>
                              <a:gd name="T103" fmla="*/ 73660 h 673"/>
                              <a:gd name="T104" fmla="*/ 21590 w 963"/>
                              <a:gd name="T105" fmla="*/ 72390 h 673"/>
                              <a:gd name="T106" fmla="*/ 24130 w 963"/>
                              <a:gd name="T107" fmla="*/ 69215 h 673"/>
                              <a:gd name="T108" fmla="*/ 27940 w 963"/>
                              <a:gd name="T109" fmla="*/ 65405 h 673"/>
                              <a:gd name="T110" fmla="*/ 29210 w 963"/>
                              <a:gd name="T111" fmla="*/ 62865 h 673"/>
                              <a:gd name="T112" fmla="*/ 30480 w 963"/>
                              <a:gd name="T113" fmla="*/ 58420 h 673"/>
                              <a:gd name="T114" fmla="*/ 29210 w 963"/>
                              <a:gd name="T115" fmla="*/ 55880 h 673"/>
                              <a:gd name="T116" fmla="*/ 26670 w 963"/>
                              <a:gd name="T117" fmla="*/ 52070 h 673"/>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963" h="673">
                                <a:moveTo>
                                  <a:pt x="40" y="78"/>
                                </a:moveTo>
                                <a:lnTo>
                                  <a:pt x="38" y="76"/>
                                </a:lnTo>
                                <a:lnTo>
                                  <a:pt x="38" y="73"/>
                                </a:lnTo>
                                <a:lnTo>
                                  <a:pt x="36" y="73"/>
                                </a:lnTo>
                                <a:lnTo>
                                  <a:pt x="36" y="71"/>
                                </a:lnTo>
                                <a:lnTo>
                                  <a:pt x="34" y="69"/>
                                </a:lnTo>
                                <a:lnTo>
                                  <a:pt x="31" y="65"/>
                                </a:lnTo>
                                <a:lnTo>
                                  <a:pt x="29" y="63"/>
                                </a:lnTo>
                                <a:lnTo>
                                  <a:pt x="29" y="61"/>
                                </a:lnTo>
                                <a:lnTo>
                                  <a:pt x="27" y="59"/>
                                </a:lnTo>
                                <a:lnTo>
                                  <a:pt x="27" y="57"/>
                                </a:lnTo>
                                <a:lnTo>
                                  <a:pt x="25" y="54"/>
                                </a:lnTo>
                                <a:lnTo>
                                  <a:pt x="25" y="52"/>
                                </a:lnTo>
                                <a:lnTo>
                                  <a:pt x="25" y="50"/>
                                </a:lnTo>
                                <a:lnTo>
                                  <a:pt x="25" y="48"/>
                                </a:lnTo>
                                <a:lnTo>
                                  <a:pt x="25" y="46"/>
                                </a:lnTo>
                                <a:lnTo>
                                  <a:pt x="23" y="46"/>
                                </a:lnTo>
                                <a:lnTo>
                                  <a:pt x="23" y="44"/>
                                </a:lnTo>
                                <a:lnTo>
                                  <a:pt x="23" y="40"/>
                                </a:lnTo>
                                <a:lnTo>
                                  <a:pt x="21" y="38"/>
                                </a:lnTo>
                                <a:lnTo>
                                  <a:pt x="21" y="35"/>
                                </a:lnTo>
                                <a:lnTo>
                                  <a:pt x="21" y="33"/>
                                </a:lnTo>
                                <a:lnTo>
                                  <a:pt x="21" y="31"/>
                                </a:lnTo>
                                <a:lnTo>
                                  <a:pt x="19" y="27"/>
                                </a:lnTo>
                                <a:lnTo>
                                  <a:pt x="19" y="25"/>
                                </a:lnTo>
                                <a:lnTo>
                                  <a:pt x="19" y="23"/>
                                </a:lnTo>
                                <a:lnTo>
                                  <a:pt x="19" y="21"/>
                                </a:lnTo>
                                <a:lnTo>
                                  <a:pt x="19" y="19"/>
                                </a:lnTo>
                                <a:lnTo>
                                  <a:pt x="19" y="16"/>
                                </a:lnTo>
                                <a:lnTo>
                                  <a:pt x="21" y="16"/>
                                </a:lnTo>
                                <a:lnTo>
                                  <a:pt x="21" y="14"/>
                                </a:lnTo>
                                <a:lnTo>
                                  <a:pt x="21" y="12"/>
                                </a:lnTo>
                                <a:lnTo>
                                  <a:pt x="21" y="10"/>
                                </a:lnTo>
                                <a:lnTo>
                                  <a:pt x="25" y="6"/>
                                </a:lnTo>
                                <a:lnTo>
                                  <a:pt x="25" y="4"/>
                                </a:lnTo>
                                <a:lnTo>
                                  <a:pt x="27" y="2"/>
                                </a:lnTo>
                                <a:lnTo>
                                  <a:pt x="27" y="0"/>
                                </a:lnTo>
                                <a:lnTo>
                                  <a:pt x="27" y="8"/>
                                </a:lnTo>
                                <a:lnTo>
                                  <a:pt x="55" y="8"/>
                                </a:lnTo>
                                <a:lnTo>
                                  <a:pt x="82" y="8"/>
                                </a:lnTo>
                                <a:lnTo>
                                  <a:pt x="107" y="8"/>
                                </a:lnTo>
                                <a:lnTo>
                                  <a:pt x="135" y="10"/>
                                </a:lnTo>
                                <a:lnTo>
                                  <a:pt x="162" y="10"/>
                                </a:lnTo>
                                <a:lnTo>
                                  <a:pt x="173" y="10"/>
                                </a:lnTo>
                                <a:lnTo>
                                  <a:pt x="190" y="10"/>
                                </a:lnTo>
                                <a:lnTo>
                                  <a:pt x="215" y="10"/>
                                </a:lnTo>
                                <a:lnTo>
                                  <a:pt x="217" y="10"/>
                                </a:lnTo>
                                <a:lnTo>
                                  <a:pt x="245" y="12"/>
                                </a:lnTo>
                                <a:lnTo>
                                  <a:pt x="270" y="12"/>
                                </a:lnTo>
                                <a:lnTo>
                                  <a:pt x="298" y="12"/>
                                </a:lnTo>
                                <a:lnTo>
                                  <a:pt x="325" y="14"/>
                                </a:lnTo>
                                <a:lnTo>
                                  <a:pt x="327" y="14"/>
                                </a:lnTo>
                                <a:lnTo>
                                  <a:pt x="352" y="14"/>
                                </a:lnTo>
                                <a:lnTo>
                                  <a:pt x="380" y="14"/>
                                </a:lnTo>
                                <a:lnTo>
                                  <a:pt x="407" y="16"/>
                                </a:lnTo>
                                <a:lnTo>
                                  <a:pt x="435" y="16"/>
                                </a:lnTo>
                                <a:lnTo>
                                  <a:pt x="460" y="16"/>
                                </a:lnTo>
                                <a:lnTo>
                                  <a:pt x="488" y="16"/>
                                </a:lnTo>
                                <a:lnTo>
                                  <a:pt x="515" y="19"/>
                                </a:lnTo>
                                <a:lnTo>
                                  <a:pt x="540" y="19"/>
                                </a:lnTo>
                                <a:lnTo>
                                  <a:pt x="568" y="19"/>
                                </a:lnTo>
                                <a:lnTo>
                                  <a:pt x="595" y="19"/>
                                </a:lnTo>
                                <a:lnTo>
                                  <a:pt x="623" y="19"/>
                                </a:lnTo>
                                <a:lnTo>
                                  <a:pt x="648" y="21"/>
                                </a:lnTo>
                                <a:lnTo>
                                  <a:pt x="676" y="21"/>
                                </a:lnTo>
                                <a:lnTo>
                                  <a:pt x="703" y="21"/>
                                </a:lnTo>
                                <a:lnTo>
                                  <a:pt x="731" y="21"/>
                                </a:lnTo>
                                <a:lnTo>
                                  <a:pt x="756" y="21"/>
                                </a:lnTo>
                                <a:lnTo>
                                  <a:pt x="783" y="23"/>
                                </a:lnTo>
                                <a:lnTo>
                                  <a:pt x="809" y="23"/>
                                </a:lnTo>
                                <a:lnTo>
                                  <a:pt x="836" y="23"/>
                                </a:lnTo>
                                <a:lnTo>
                                  <a:pt x="864" y="23"/>
                                </a:lnTo>
                                <a:lnTo>
                                  <a:pt x="864" y="50"/>
                                </a:lnTo>
                                <a:lnTo>
                                  <a:pt x="864" y="76"/>
                                </a:lnTo>
                                <a:lnTo>
                                  <a:pt x="864" y="103"/>
                                </a:lnTo>
                                <a:lnTo>
                                  <a:pt x="864" y="130"/>
                                </a:lnTo>
                                <a:lnTo>
                                  <a:pt x="864" y="156"/>
                                </a:lnTo>
                                <a:lnTo>
                                  <a:pt x="864" y="183"/>
                                </a:lnTo>
                                <a:lnTo>
                                  <a:pt x="868" y="183"/>
                                </a:lnTo>
                                <a:lnTo>
                                  <a:pt x="876" y="183"/>
                                </a:lnTo>
                                <a:lnTo>
                                  <a:pt x="874" y="183"/>
                                </a:lnTo>
                                <a:lnTo>
                                  <a:pt x="876" y="215"/>
                                </a:lnTo>
                                <a:lnTo>
                                  <a:pt x="876" y="242"/>
                                </a:lnTo>
                                <a:lnTo>
                                  <a:pt x="876" y="268"/>
                                </a:lnTo>
                                <a:lnTo>
                                  <a:pt x="876" y="295"/>
                                </a:lnTo>
                                <a:lnTo>
                                  <a:pt x="876" y="310"/>
                                </a:lnTo>
                                <a:lnTo>
                                  <a:pt x="880" y="323"/>
                                </a:lnTo>
                                <a:lnTo>
                                  <a:pt x="889" y="348"/>
                                </a:lnTo>
                                <a:lnTo>
                                  <a:pt x="895" y="376"/>
                                </a:lnTo>
                                <a:lnTo>
                                  <a:pt x="904" y="403"/>
                                </a:lnTo>
                                <a:lnTo>
                                  <a:pt x="912" y="430"/>
                                </a:lnTo>
                                <a:lnTo>
                                  <a:pt x="919" y="456"/>
                                </a:lnTo>
                                <a:lnTo>
                                  <a:pt x="927" y="483"/>
                                </a:lnTo>
                                <a:lnTo>
                                  <a:pt x="931" y="498"/>
                                </a:lnTo>
                                <a:lnTo>
                                  <a:pt x="935" y="511"/>
                                </a:lnTo>
                                <a:lnTo>
                                  <a:pt x="940" y="523"/>
                                </a:lnTo>
                                <a:lnTo>
                                  <a:pt x="942" y="538"/>
                                </a:lnTo>
                                <a:lnTo>
                                  <a:pt x="946" y="551"/>
                                </a:lnTo>
                                <a:lnTo>
                                  <a:pt x="950" y="564"/>
                                </a:lnTo>
                                <a:lnTo>
                                  <a:pt x="959" y="591"/>
                                </a:lnTo>
                                <a:lnTo>
                                  <a:pt x="963" y="604"/>
                                </a:lnTo>
                                <a:lnTo>
                                  <a:pt x="961" y="616"/>
                                </a:lnTo>
                                <a:lnTo>
                                  <a:pt x="961" y="644"/>
                                </a:lnTo>
                                <a:lnTo>
                                  <a:pt x="959" y="671"/>
                                </a:lnTo>
                                <a:lnTo>
                                  <a:pt x="931" y="671"/>
                                </a:lnTo>
                                <a:lnTo>
                                  <a:pt x="906" y="671"/>
                                </a:lnTo>
                                <a:lnTo>
                                  <a:pt x="878" y="671"/>
                                </a:lnTo>
                                <a:lnTo>
                                  <a:pt x="851" y="671"/>
                                </a:lnTo>
                                <a:lnTo>
                                  <a:pt x="823" y="671"/>
                                </a:lnTo>
                                <a:lnTo>
                                  <a:pt x="796" y="671"/>
                                </a:lnTo>
                                <a:lnTo>
                                  <a:pt x="771" y="673"/>
                                </a:lnTo>
                                <a:lnTo>
                                  <a:pt x="743" y="673"/>
                                </a:lnTo>
                                <a:lnTo>
                                  <a:pt x="716" y="673"/>
                                </a:lnTo>
                                <a:lnTo>
                                  <a:pt x="688" y="673"/>
                                </a:lnTo>
                                <a:lnTo>
                                  <a:pt x="661" y="673"/>
                                </a:lnTo>
                                <a:lnTo>
                                  <a:pt x="631" y="673"/>
                                </a:lnTo>
                                <a:lnTo>
                                  <a:pt x="606" y="673"/>
                                </a:lnTo>
                                <a:lnTo>
                                  <a:pt x="581" y="673"/>
                                </a:lnTo>
                                <a:lnTo>
                                  <a:pt x="578" y="673"/>
                                </a:lnTo>
                                <a:lnTo>
                                  <a:pt x="555" y="673"/>
                                </a:lnTo>
                                <a:lnTo>
                                  <a:pt x="551" y="673"/>
                                </a:lnTo>
                                <a:lnTo>
                                  <a:pt x="528" y="671"/>
                                </a:lnTo>
                                <a:lnTo>
                                  <a:pt x="526" y="671"/>
                                </a:lnTo>
                                <a:lnTo>
                                  <a:pt x="500" y="671"/>
                                </a:lnTo>
                                <a:lnTo>
                                  <a:pt x="498" y="671"/>
                                </a:lnTo>
                                <a:lnTo>
                                  <a:pt x="473" y="671"/>
                                </a:lnTo>
                                <a:lnTo>
                                  <a:pt x="445" y="671"/>
                                </a:lnTo>
                                <a:lnTo>
                                  <a:pt x="418" y="671"/>
                                </a:lnTo>
                                <a:lnTo>
                                  <a:pt x="420" y="644"/>
                                </a:lnTo>
                                <a:lnTo>
                                  <a:pt x="420" y="616"/>
                                </a:lnTo>
                                <a:lnTo>
                                  <a:pt x="420" y="589"/>
                                </a:lnTo>
                                <a:lnTo>
                                  <a:pt x="420" y="564"/>
                                </a:lnTo>
                                <a:lnTo>
                                  <a:pt x="420" y="536"/>
                                </a:lnTo>
                                <a:lnTo>
                                  <a:pt x="422" y="509"/>
                                </a:lnTo>
                                <a:lnTo>
                                  <a:pt x="422" y="483"/>
                                </a:lnTo>
                                <a:lnTo>
                                  <a:pt x="422" y="456"/>
                                </a:lnTo>
                                <a:lnTo>
                                  <a:pt x="397" y="456"/>
                                </a:lnTo>
                                <a:lnTo>
                                  <a:pt x="369" y="454"/>
                                </a:lnTo>
                                <a:lnTo>
                                  <a:pt x="369" y="428"/>
                                </a:lnTo>
                                <a:lnTo>
                                  <a:pt x="371" y="401"/>
                                </a:lnTo>
                                <a:lnTo>
                                  <a:pt x="344" y="401"/>
                                </a:lnTo>
                                <a:lnTo>
                                  <a:pt x="321" y="399"/>
                                </a:lnTo>
                                <a:lnTo>
                                  <a:pt x="321" y="373"/>
                                </a:lnTo>
                                <a:lnTo>
                                  <a:pt x="321" y="346"/>
                                </a:lnTo>
                                <a:lnTo>
                                  <a:pt x="321" y="321"/>
                                </a:lnTo>
                                <a:lnTo>
                                  <a:pt x="321" y="293"/>
                                </a:lnTo>
                                <a:lnTo>
                                  <a:pt x="323" y="266"/>
                                </a:lnTo>
                                <a:lnTo>
                                  <a:pt x="323" y="238"/>
                                </a:lnTo>
                                <a:lnTo>
                                  <a:pt x="295" y="238"/>
                                </a:lnTo>
                                <a:lnTo>
                                  <a:pt x="270" y="238"/>
                                </a:lnTo>
                                <a:lnTo>
                                  <a:pt x="243" y="238"/>
                                </a:lnTo>
                                <a:lnTo>
                                  <a:pt x="215" y="238"/>
                                </a:lnTo>
                                <a:lnTo>
                                  <a:pt x="188" y="238"/>
                                </a:lnTo>
                                <a:lnTo>
                                  <a:pt x="164" y="236"/>
                                </a:lnTo>
                                <a:lnTo>
                                  <a:pt x="164" y="211"/>
                                </a:lnTo>
                                <a:lnTo>
                                  <a:pt x="164" y="171"/>
                                </a:lnTo>
                                <a:lnTo>
                                  <a:pt x="160" y="171"/>
                                </a:lnTo>
                                <a:lnTo>
                                  <a:pt x="137" y="171"/>
                                </a:lnTo>
                                <a:lnTo>
                                  <a:pt x="131" y="171"/>
                                </a:lnTo>
                                <a:lnTo>
                                  <a:pt x="114" y="171"/>
                                </a:lnTo>
                                <a:lnTo>
                                  <a:pt x="110" y="171"/>
                                </a:lnTo>
                                <a:lnTo>
                                  <a:pt x="105" y="171"/>
                                </a:lnTo>
                                <a:lnTo>
                                  <a:pt x="84" y="169"/>
                                </a:lnTo>
                                <a:lnTo>
                                  <a:pt x="76" y="169"/>
                                </a:lnTo>
                                <a:lnTo>
                                  <a:pt x="57" y="169"/>
                                </a:lnTo>
                                <a:lnTo>
                                  <a:pt x="48" y="169"/>
                                </a:lnTo>
                                <a:lnTo>
                                  <a:pt x="31" y="169"/>
                                </a:lnTo>
                                <a:lnTo>
                                  <a:pt x="21" y="169"/>
                                </a:lnTo>
                                <a:lnTo>
                                  <a:pt x="4" y="169"/>
                                </a:lnTo>
                                <a:lnTo>
                                  <a:pt x="0" y="166"/>
                                </a:lnTo>
                                <a:lnTo>
                                  <a:pt x="0" y="164"/>
                                </a:lnTo>
                                <a:lnTo>
                                  <a:pt x="0" y="162"/>
                                </a:lnTo>
                                <a:lnTo>
                                  <a:pt x="2" y="160"/>
                                </a:lnTo>
                                <a:lnTo>
                                  <a:pt x="2" y="158"/>
                                </a:lnTo>
                                <a:lnTo>
                                  <a:pt x="4" y="156"/>
                                </a:lnTo>
                                <a:lnTo>
                                  <a:pt x="6" y="154"/>
                                </a:lnTo>
                                <a:lnTo>
                                  <a:pt x="6" y="152"/>
                                </a:lnTo>
                                <a:lnTo>
                                  <a:pt x="8" y="150"/>
                                </a:lnTo>
                                <a:lnTo>
                                  <a:pt x="10" y="150"/>
                                </a:lnTo>
                                <a:lnTo>
                                  <a:pt x="10" y="147"/>
                                </a:lnTo>
                                <a:lnTo>
                                  <a:pt x="12" y="145"/>
                                </a:lnTo>
                                <a:lnTo>
                                  <a:pt x="15" y="145"/>
                                </a:lnTo>
                                <a:lnTo>
                                  <a:pt x="17" y="141"/>
                                </a:lnTo>
                                <a:lnTo>
                                  <a:pt x="19" y="139"/>
                                </a:lnTo>
                                <a:lnTo>
                                  <a:pt x="19" y="137"/>
                                </a:lnTo>
                                <a:lnTo>
                                  <a:pt x="21" y="137"/>
                                </a:lnTo>
                                <a:lnTo>
                                  <a:pt x="21" y="135"/>
                                </a:lnTo>
                                <a:lnTo>
                                  <a:pt x="21" y="133"/>
                                </a:lnTo>
                                <a:lnTo>
                                  <a:pt x="23" y="133"/>
                                </a:lnTo>
                                <a:lnTo>
                                  <a:pt x="23" y="130"/>
                                </a:lnTo>
                                <a:lnTo>
                                  <a:pt x="25" y="128"/>
                                </a:lnTo>
                                <a:lnTo>
                                  <a:pt x="25" y="126"/>
                                </a:lnTo>
                                <a:lnTo>
                                  <a:pt x="27" y="126"/>
                                </a:lnTo>
                                <a:lnTo>
                                  <a:pt x="27" y="124"/>
                                </a:lnTo>
                                <a:lnTo>
                                  <a:pt x="27" y="122"/>
                                </a:lnTo>
                                <a:lnTo>
                                  <a:pt x="29" y="120"/>
                                </a:lnTo>
                                <a:lnTo>
                                  <a:pt x="31" y="116"/>
                                </a:lnTo>
                                <a:lnTo>
                                  <a:pt x="31" y="114"/>
                                </a:lnTo>
                                <a:lnTo>
                                  <a:pt x="34" y="114"/>
                                </a:lnTo>
                                <a:lnTo>
                                  <a:pt x="34" y="111"/>
                                </a:lnTo>
                                <a:lnTo>
                                  <a:pt x="36" y="111"/>
                                </a:lnTo>
                                <a:lnTo>
                                  <a:pt x="36" y="109"/>
                                </a:lnTo>
                                <a:lnTo>
                                  <a:pt x="38" y="109"/>
                                </a:lnTo>
                                <a:lnTo>
                                  <a:pt x="40" y="105"/>
                                </a:lnTo>
                                <a:lnTo>
                                  <a:pt x="42" y="105"/>
                                </a:lnTo>
                                <a:lnTo>
                                  <a:pt x="44" y="105"/>
                                </a:lnTo>
                                <a:lnTo>
                                  <a:pt x="44" y="103"/>
                                </a:lnTo>
                                <a:lnTo>
                                  <a:pt x="44" y="101"/>
                                </a:lnTo>
                                <a:lnTo>
                                  <a:pt x="46" y="101"/>
                                </a:lnTo>
                                <a:lnTo>
                                  <a:pt x="46" y="99"/>
                                </a:lnTo>
                                <a:lnTo>
                                  <a:pt x="48" y="97"/>
                                </a:lnTo>
                                <a:lnTo>
                                  <a:pt x="48" y="95"/>
                                </a:lnTo>
                                <a:lnTo>
                                  <a:pt x="48" y="92"/>
                                </a:lnTo>
                                <a:lnTo>
                                  <a:pt x="48" y="90"/>
                                </a:lnTo>
                                <a:lnTo>
                                  <a:pt x="46" y="88"/>
                                </a:lnTo>
                                <a:lnTo>
                                  <a:pt x="46" y="86"/>
                                </a:lnTo>
                                <a:lnTo>
                                  <a:pt x="44" y="84"/>
                                </a:lnTo>
                                <a:lnTo>
                                  <a:pt x="42" y="82"/>
                                </a:lnTo>
                                <a:lnTo>
                                  <a:pt x="42" y="80"/>
                                </a:lnTo>
                                <a:lnTo>
                                  <a:pt x="40" y="78"/>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33" name="Freeform 526"/>
                        <wps:cNvSpPr>
                          <a:spLocks/>
                        </wps:cNvSpPr>
                        <wps:spPr bwMode="auto">
                          <a:xfrm>
                            <a:off x="1051500" y="3570612"/>
                            <a:ext cx="730900" cy="530802"/>
                          </a:xfrm>
                          <a:custGeom>
                            <a:avLst/>
                            <a:gdLst>
                              <a:gd name="T0" fmla="*/ 728345 w 1151"/>
                              <a:gd name="T1" fmla="*/ 25400 h 836"/>
                              <a:gd name="T2" fmla="*/ 717550 w 1151"/>
                              <a:gd name="T3" fmla="*/ 38735 h 836"/>
                              <a:gd name="T4" fmla="*/ 709930 w 1151"/>
                              <a:gd name="T5" fmla="*/ 53340 h 836"/>
                              <a:gd name="T6" fmla="*/ 700405 w 1151"/>
                              <a:gd name="T7" fmla="*/ 68580 h 836"/>
                              <a:gd name="T8" fmla="*/ 693420 w 1151"/>
                              <a:gd name="T9" fmla="*/ 83185 h 836"/>
                              <a:gd name="T10" fmla="*/ 690880 w 1151"/>
                              <a:gd name="T11" fmla="*/ 99060 h 836"/>
                              <a:gd name="T12" fmla="*/ 681355 w 1151"/>
                              <a:gd name="T13" fmla="*/ 119380 h 836"/>
                              <a:gd name="T14" fmla="*/ 669290 w 1151"/>
                              <a:gd name="T15" fmla="*/ 142240 h 836"/>
                              <a:gd name="T16" fmla="*/ 658495 w 1151"/>
                              <a:gd name="T17" fmla="*/ 160655 h 836"/>
                              <a:gd name="T18" fmla="*/ 657225 w 1151"/>
                              <a:gd name="T19" fmla="*/ 179705 h 836"/>
                              <a:gd name="T20" fmla="*/ 666750 w 1151"/>
                              <a:gd name="T21" fmla="*/ 205105 h 836"/>
                              <a:gd name="T22" fmla="*/ 677545 w 1151"/>
                              <a:gd name="T23" fmla="*/ 222250 h 836"/>
                              <a:gd name="T24" fmla="*/ 687070 w 1151"/>
                              <a:gd name="T25" fmla="*/ 240030 h 836"/>
                              <a:gd name="T26" fmla="*/ 690880 w 1151"/>
                              <a:gd name="T27" fmla="*/ 265430 h 836"/>
                              <a:gd name="T28" fmla="*/ 697865 w 1151"/>
                              <a:gd name="T29" fmla="*/ 283210 h 836"/>
                              <a:gd name="T30" fmla="*/ 705485 w 1151"/>
                              <a:gd name="T31" fmla="*/ 300355 h 836"/>
                              <a:gd name="T32" fmla="*/ 711200 w 1151"/>
                              <a:gd name="T33" fmla="*/ 317500 h 836"/>
                              <a:gd name="T34" fmla="*/ 716280 w 1151"/>
                              <a:gd name="T35" fmla="*/ 336550 h 836"/>
                              <a:gd name="T36" fmla="*/ 718820 w 1151"/>
                              <a:gd name="T37" fmla="*/ 356870 h 836"/>
                              <a:gd name="T38" fmla="*/ 715010 w 1151"/>
                              <a:gd name="T39" fmla="*/ 372745 h 836"/>
                              <a:gd name="T40" fmla="*/ 712470 w 1151"/>
                              <a:gd name="T41" fmla="*/ 387350 h 836"/>
                              <a:gd name="T42" fmla="*/ 706755 w 1151"/>
                              <a:gd name="T43" fmla="*/ 406400 h 836"/>
                              <a:gd name="T44" fmla="*/ 702945 w 1151"/>
                              <a:gd name="T45" fmla="*/ 422275 h 836"/>
                              <a:gd name="T46" fmla="*/ 695960 w 1151"/>
                              <a:gd name="T47" fmla="*/ 434340 h 836"/>
                              <a:gd name="T48" fmla="*/ 683895 w 1151"/>
                              <a:gd name="T49" fmla="*/ 461645 h 836"/>
                              <a:gd name="T50" fmla="*/ 682625 w 1151"/>
                              <a:gd name="T51" fmla="*/ 480060 h 836"/>
                              <a:gd name="T52" fmla="*/ 678815 w 1151"/>
                              <a:gd name="T53" fmla="*/ 495935 h 836"/>
                              <a:gd name="T54" fmla="*/ 678815 w 1151"/>
                              <a:gd name="T55" fmla="*/ 517525 h 836"/>
                              <a:gd name="T56" fmla="*/ 665480 w 1151"/>
                              <a:gd name="T57" fmla="*/ 530860 h 836"/>
                              <a:gd name="T58" fmla="*/ 492125 w 1151"/>
                              <a:gd name="T59" fmla="*/ 524510 h 836"/>
                              <a:gd name="T60" fmla="*/ 386715 w 1151"/>
                              <a:gd name="T61" fmla="*/ 521970 h 836"/>
                              <a:gd name="T62" fmla="*/ 368935 w 1151"/>
                              <a:gd name="T63" fmla="*/ 511175 h 836"/>
                              <a:gd name="T64" fmla="*/ 351790 w 1151"/>
                              <a:gd name="T65" fmla="*/ 502920 h 836"/>
                              <a:gd name="T66" fmla="*/ 337820 w 1151"/>
                              <a:gd name="T67" fmla="*/ 495935 h 836"/>
                              <a:gd name="T68" fmla="*/ 323215 w 1151"/>
                              <a:gd name="T69" fmla="*/ 487045 h 836"/>
                              <a:gd name="T70" fmla="*/ 307340 w 1151"/>
                              <a:gd name="T71" fmla="*/ 473710 h 836"/>
                              <a:gd name="T72" fmla="*/ 285750 w 1151"/>
                              <a:gd name="T73" fmla="*/ 452120 h 836"/>
                              <a:gd name="T74" fmla="*/ 276225 w 1151"/>
                              <a:gd name="T75" fmla="*/ 440055 h 836"/>
                              <a:gd name="T76" fmla="*/ 273685 w 1151"/>
                              <a:gd name="T77" fmla="*/ 422275 h 836"/>
                              <a:gd name="T78" fmla="*/ 269875 w 1151"/>
                              <a:gd name="T79" fmla="*/ 391795 h 836"/>
                              <a:gd name="T80" fmla="*/ 253365 w 1151"/>
                              <a:gd name="T81" fmla="*/ 361950 h 836"/>
                              <a:gd name="T82" fmla="*/ 202565 w 1151"/>
                              <a:gd name="T83" fmla="*/ 348615 h 836"/>
                              <a:gd name="T84" fmla="*/ 179705 w 1151"/>
                              <a:gd name="T85" fmla="*/ 325755 h 836"/>
                              <a:gd name="T86" fmla="*/ 170180 w 1151"/>
                              <a:gd name="T87" fmla="*/ 285750 h 836"/>
                              <a:gd name="T88" fmla="*/ 135890 w 1151"/>
                              <a:gd name="T89" fmla="*/ 264160 h 836"/>
                              <a:gd name="T90" fmla="*/ 113030 w 1151"/>
                              <a:gd name="T91" fmla="*/ 243840 h 836"/>
                              <a:gd name="T92" fmla="*/ 103505 w 1151"/>
                              <a:gd name="T93" fmla="*/ 230505 h 836"/>
                              <a:gd name="T94" fmla="*/ 92710 w 1151"/>
                              <a:gd name="T95" fmla="*/ 214630 h 836"/>
                              <a:gd name="T96" fmla="*/ 74930 w 1151"/>
                              <a:gd name="T97" fmla="*/ 198120 h 836"/>
                              <a:gd name="T98" fmla="*/ 59055 w 1151"/>
                              <a:gd name="T99" fmla="*/ 187960 h 836"/>
                              <a:gd name="T100" fmla="*/ 44450 w 1151"/>
                              <a:gd name="T101" fmla="*/ 170180 h 836"/>
                              <a:gd name="T102" fmla="*/ 29845 w 1151"/>
                              <a:gd name="T103" fmla="*/ 159385 h 836"/>
                              <a:gd name="T104" fmla="*/ 17780 w 1151"/>
                              <a:gd name="T105" fmla="*/ 146050 h 836"/>
                              <a:gd name="T106" fmla="*/ 6985 w 1151"/>
                              <a:gd name="T107" fmla="*/ 133985 h 836"/>
                              <a:gd name="T108" fmla="*/ 0 w 1151"/>
                              <a:gd name="T109" fmla="*/ 118110 h 836"/>
                              <a:gd name="T110" fmla="*/ 2540 w 1151"/>
                              <a:gd name="T111" fmla="*/ 99060 h 836"/>
                              <a:gd name="T112" fmla="*/ 116840 w 1151"/>
                              <a:gd name="T113" fmla="*/ 97790 h 836"/>
                              <a:gd name="T114" fmla="*/ 308610 w 1151"/>
                              <a:gd name="T115" fmla="*/ 100330 h 836"/>
                              <a:gd name="T116" fmla="*/ 412115 w 1151"/>
                              <a:gd name="T117" fmla="*/ 50800 h 836"/>
                              <a:gd name="T118" fmla="*/ 537845 w 1151"/>
                              <a:gd name="T119" fmla="*/ 6350 h 836"/>
                              <a:gd name="T120" fmla="*/ 709930 w 1151"/>
                              <a:gd name="T121" fmla="*/ 9525 h 8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1151" h="836">
                                <a:moveTo>
                                  <a:pt x="1143" y="17"/>
                                </a:moveTo>
                                <a:lnTo>
                                  <a:pt x="1145" y="19"/>
                                </a:lnTo>
                                <a:lnTo>
                                  <a:pt x="1145" y="21"/>
                                </a:lnTo>
                                <a:lnTo>
                                  <a:pt x="1147" y="23"/>
                                </a:lnTo>
                                <a:lnTo>
                                  <a:pt x="1149" y="25"/>
                                </a:lnTo>
                                <a:lnTo>
                                  <a:pt x="1149" y="27"/>
                                </a:lnTo>
                                <a:lnTo>
                                  <a:pt x="1151" y="29"/>
                                </a:lnTo>
                                <a:lnTo>
                                  <a:pt x="1151" y="31"/>
                                </a:lnTo>
                                <a:lnTo>
                                  <a:pt x="1151" y="34"/>
                                </a:lnTo>
                                <a:lnTo>
                                  <a:pt x="1151" y="36"/>
                                </a:lnTo>
                                <a:lnTo>
                                  <a:pt x="1149" y="38"/>
                                </a:lnTo>
                                <a:lnTo>
                                  <a:pt x="1149" y="40"/>
                                </a:lnTo>
                                <a:lnTo>
                                  <a:pt x="1147" y="40"/>
                                </a:lnTo>
                                <a:lnTo>
                                  <a:pt x="1147" y="42"/>
                                </a:lnTo>
                                <a:lnTo>
                                  <a:pt x="1147" y="44"/>
                                </a:lnTo>
                                <a:lnTo>
                                  <a:pt x="1145" y="44"/>
                                </a:lnTo>
                                <a:lnTo>
                                  <a:pt x="1143" y="44"/>
                                </a:lnTo>
                                <a:lnTo>
                                  <a:pt x="1141" y="48"/>
                                </a:lnTo>
                                <a:lnTo>
                                  <a:pt x="1139" y="48"/>
                                </a:lnTo>
                                <a:lnTo>
                                  <a:pt x="1139" y="50"/>
                                </a:lnTo>
                                <a:lnTo>
                                  <a:pt x="1137" y="50"/>
                                </a:lnTo>
                                <a:lnTo>
                                  <a:pt x="1137" y="53"/>
                                </a:lnTo>
                                <a:lnTo>
                                  <a:pt x="1134" y="53"/>
                                </a:lnTo>
                                <a:lnTo>
                                  <a:pt x="1134" y="55"/>
                                </a:lnTo>
                                <a:lnTo>
                                  <a:pt x="1132" y="59"/>
                                </a:lnTo>
                                <a:lnTo>
                                  <a:pt x="1130" y="61"/>
                                </a:lnTo>
                                <a:lnTo>
                                  <a:pt x="1130" y="63"/>
                                </a:lnTo>
                                <a:lnTo>
                                  <a:pt x="1130" y="65"/>
                                </a:lnTo>
                                <a:lnTo>
                                  <a:pt x="1128" y="65"/>
                                </a:lnTo>
                                <a:lnTo>
                                  <a:pt x="1128" y="67"/>
                                </a:lnTo>
                                <a:lnTo>
                                  <a:pt x="1126" y="69"/>
                                </a:lnTo>
                                <a:lnTo>
                                  <a:pt x="1126" y="72"/>
                                </a:lnTo>
                                <a:lnTo>
                                  <a:pt x="1124" y="72"/>
                                </a:lnTo>
                                <a:lnTo>
                                  <a:pt x="1124" y="74"/>
                                </a:lnTo>
                                <a:lnTo>
                                  <a:pt x="1124" y="76"/>
                                </a:lnTo>
                                <a:lnTo>
                                  <a:pt x="1122" y="76"/>
                                </a:lnTo>
                                <a:lnTo>
                                  <a:pt x="1122" y="78"/>
                                </a:lnTo>
                                <a:lnTo>
                                  <a:pt x="1120" y="80"/>
                                </a:lnTo>
                                <a:lnTo>
                                  <a:pt x="1118" y="84"/>
                                </a:lnTo>
                                <a:lnTo>
                                  <a:pt x="1115" y="84"/>
                                </a:lnTo>
                                <a:lnTo>
                                  <a:pt x="1113" y="86"/>
                                </a:lnTo>
                                <a:lnTo>
                                  <a:pt x="1113" y="89"/>
                                </a:lnTo>
                                <a:lnTo>
                                  <a:pt x="1111" y="89"/>
                                </a:lnTo>
                                <a:lnTo>
                                  <a:pt x="1109" y="91"/>
                                </a:lnTo>
                                <a:lnTo>
                                  <a:pt x="1109" y="93"/>
                                </a:lnTo>
                                <a:lnTo>
                                  <a:pt x="1107" y="95"/>
                                </a:lnTo>
                                <a:lnTo>
                                  <a:pt x="1105" y="97"/>
                                </a:lnTo>
                                <a:lnTo>
                                  <a:pt x="1105" y="99"/>
                                </a:lnTo>
                                <a:lnTo>
                                  <a:pt x="1103" y="101"/>
                                </a:lnTo>
                                <a:lnTo>
                                  <a:pt x="1103" y="103"/>
                                </a:lnTo>
                                <a:lnTo>
                                  <a:pt x="1103" y="105"/>
                                </a:lnTo>
                                <a:lnTo>
                                  <a:pt x="1103" y="108"/>
                                </a:lnTo>
                                <a:lnTo>
                                  <a:pt x="1101" y="108"/>
                                </a:lnTo>
                                <a:lnTo>
                                  <a:pt x="1101" y="110"/>
                                </a:lnTo>
                                <a:lnTo>
                                  <a:pt x="1101" y="114"/>
                                </a:lnTo>
                                <a:lnTo>
                                  <a:pt x="1099" y="114"/>
                                </a:lnTo>
                                <a:lnTo>
                                  <a:pt x="1099" y="116"/>
                                </a:lnTo>
                                <a:lnTo>
                                  <a:pt x="1096" y="120"/>
                                </a:lnTo>
                                <a:lnTo>
                                  <a:pt x="1096" y="122"/>
                                </a:lnTo>
                                <a:lnTo>
                                  <a:pt x="1094" y="122"/>
                                </a:lnTo>
                                <a:lnTo>
                                  <a:pt x="1094" y="124"/>
                                </a:lnTo>
                                <a:lnTo>
                                  <a:pt x="1094" y="127"/>
                                </a:lnTo>
                                <a:lnTo>
                                  <a:pt x="1092" y="127"/>
                                </a:lnTo>
                                <a:lnTo>
                                  <a:pt x="1092" y="129"/>
                                </a:lnTo>
                                <a:lnTo>
                                  <a:pt x="1092" y="131"/>
                                </a:lnTo>
                                <a:lnTo>
                                  <a:pt x="1090" y="131"/>
                                </a:lnTo>
                                <a:lnTo>
                                  <a:pt x="1090" y="133"/>
                                </a:lnTo>
                                <a:lnTo>
                                  <a:pt x="1090" y="135"/>
                                </a:lnTo>
                                <a:lnTo>
                                  <a:pt x="1090" y="137"/>
                                </a:lnTo>
                                <a:lnTo>
                                  <a:pt x="1090" y="139"/>
                                </a:lnTo>
                                <a:lnTo>
                                  <a:pt x="1090" y="141"/>
                                </a:lnTo>
                                <a:lnTo>
                                  <a:pt x="1090" y="143"/>
                                </a:lnTo>
                                <a:lnTo>
                                  <a:pt x="1092" y="146"/>
                                </a:lnTo>
                                <a:lnTo>
                                  <a:pt x="1092" y="148"/>
                                </a:lnTo>
                                <a:lnTo>
                                  <a:pt x="1090" y="150"/>
                                </a:lnTo>
                                <a:lnTo>
                                  <a:pt x="1090" y="152"/>
                                </a:lnTo>
                                <a:lnTo>
                                  <a:pt x="1090" y="154"/>
                                </a:lnTo>
                                <a:lnTo>
                                  <a:pt x="1088" y="156"/>
                                </a:lnTo>
                                <a:lnTo>
                                  <a:pt x="1088" y="158"/>
                                </a:lnTo>
                                <a:lnTo>
                                  <a:pt x="1086" y="160"/>
                                </a:lnTo>
                                <a:lnTo>
                                  <a:pt x="1086" y="162"/>
                                </a:lnTo>
                                <a:lnTo>
                                  <a:pt x="1084" y="165"/>
                                </a:lnTo>
                                <a:lnTo>
                                  <a:pt x="1084" y="167"/>
                                </a:lnTo>
                                <a:lnTo>
                                  <a:pt x="1082" y="167"/>
                                </a:lnTo>
                                <a:lnTo>
                                  <a:pt x="1082" y="169"/>
                                </a:lnTo>
                                <a:lnTo>
                                  <a:pt x="1082" y="171"/>
                                </a:lnTo>
                                <a:lnTo>
                                  <a:pt x="1080" y="173"/>
                                </a:lnTo>
                                <a:lnTo>
                                  <a:pt x="1080" y="175"/>
                                </a:lnTo>
                                <a:lnTo>
                                  <a:pt x="1077" y="177"/>
                                </a:lnTo>
                                <a:lnTo>
                                  <a:pt x="1077" y="179"/>
                                </a:lnTo>
                                <a:lnTo>
                                  <a:pt x="1073" y="188"/>
                                </a:lnTo>
                                <a:lnTo>
                                  <a:pt x="1073" y="190"/>
                                </a:lnTo>
                                <a:lnTo>
                                  <a:pt x="1071" y="192"/>
                                </a:lnTo>
                                <a:lnTo>
                                  <a:pt x="1071" y="194"/>
                                </a:lnTo>
                                <a:lnTo>
                                  <a:pt x="1069" y="196"/>
                                </a:lnTo>
                                <a:lnTo>
                                  <a:pt x="1069" y="198"/>
                                </a:lnTo>
                                <a:lnTo>
                                  <a:pt x="1067" y="203"/>
                                </a:lnTo>
                                <a:lnTo>
                                  <a:pt x="1063" y="209"/>
                                </a:lnTo>
                                <a:lnTo>
                                  <a:pt x="1063" y="211"/>
                                </a:lnTo>
                                <a:lnTo>
                                  <a:pt x="1060" y="213"/>
                                </a:lnTo>
                                <a:lnTo>
                                  <a:pt x="1060" y="215"/>
                                </a:lnTo>
                                <a:lnTo>
                                  <a:pt x="1058" y="219"/>
                                </a:lnTo>
                                <a:lnTo>
                                  <a:pt x="1056" y="222"/>
                                </a:lnTo>
                                <a:lnTo>
                                  <a:pt x="1054" y="224"/>
                                </a:lnTo>
                                <a:lnTo>
                                  <a:pt x="1052" y="226"/>
                                </a:lnTo>
                                <a:lnTo>
                                  <a:pt x="1050" y="230"/>
                                </a:lnTo>
                                <a:lnTo>
                                  <a:pt x="1048" y="230"/>
                                </a:lnTo>
                                <a:lnTo>
                                  <a:pt x="1048" y="232"/>
                                </a:lnTo>
                                <a:lnTo>
                                  <a:pt x="1046" y="234"/>
                                </a:lnTo>
                                <a:lnTo>
                                  <a:pt x="1044" y="236"/>
                                </a:lnTo>
                                <a:lnTo>
                                  <a:pt x="1041" y="239"/>
                                </a:lnTo>
                                <a:lnTo>
                                  <a:pt x="1041" y="241"/>
                                </a:lnTo>
                                <a:lnTo>
                                  <a:pt x="1039" y="241"/>
                                </a:lnTo>
                                <a:lnTo>
                                  <a:pt x="1039" y="243"/>
                                </a:lnTo>
                                <a:lnTo>
                                  <a:pt x="1039" y="247"/>
                                </a:lnTo>
                                <a:lnTo>
                                  <a:pt x="1037" y="251"/>
                                </a:lnTo>
                                <a:lnTo>
                                  <a:pt x="1037" y="253"/>
                                </a:lnTo>
                                <a:lnTo>
                                  <a:pt x="1035" y="255"/>
                                </a:lnTo>
                                <a:lnTo>
                                  <a:pt x="1035" y="258"/>
                                </a:lnTo>
                                <a:lnTo>
                                  <a:pt x="1035" y="260"/>
                                </a:lnTo>
                                <a:lnTo>
                                  <a:pt x="1033" y="262"/>
                                </a:lnTo>
                                <a:lnTo>
                                  <a:pt x="1033" y="264"/>
                                </a:lnTo>
                                <a:lnTo>
                                  <a:pt x="1033" y="266"/>
                                </a:lnTo>
                                <a:lnTo>
                                  <a:pt x="1033" y="268"/>
                                </a:lnTo>
                                <a:lnTo>
                                  <a:pt x="1033" y="270"/>
                                </a:lnTo>
                                <a:lnTo>
                                  <a:pt x="1033" y="272"/>
                                </a:lnTo>
                                <a:lnTo>
                                  <a:pt x="1033" y="274"/>
                                </a:lnTo>
                                <a:lnTo>
                                  <a:pt x="1033" y="277"/>
                                </a:lnTo>
                                <a:lnTo>
                                  <a:pt x="1033" y="279"/>
                                </a:lnTo>
                                <a:lnTo>
                                  <a:pt x="1035" y="283"/>
                                </a:lnTo>
                                <a:lnTo>
                                  <a:pt x="1035" y="285"/>
                                </a:lnTo>
                                <a:lnTo>
                                  <a:pt x="1035" y="289"/>
                                </a:lnTo>
                                <a:lnTo>
                                  <a:pt x="1037" y="293"/>
                                </a:lnTo>
                                <a:lnTo>
                                  <a:pt x="1039" y="296"/>
                                </a:lnTo>
                                <a:lnTo>
                                  <a:pt x="1039" y="298"/>
                                </a:lnTo>
                                <a:lnTo>
                                  <a:pt x="1041" y="298"/>
                                </a:lnTo>
                                <a:lnTo>
                                  <a:pt x="1041" y="300"/>
                                </a:lnTo>
                                <a:lnTo>
                                  <a:pt x="1044" y="304"/>
                                </a:lnTo>
                                <a:lnTo>
                                  <a:pt x="1044" y="308"/>
                                </a:lnTo>
                                <a:lnTo>
                                  <a:pt x="1046" y="312"/>
                                </a:lnTo>
                                <a:lnTo>
                                  <a:pt x="1048" y="319"/>
                                </a:lnTo>
                                <a:lnTo>
                                  <a:pt x="1050" y="321"/>
                                </a:lnTo>
                                <a:lnTo>
                                  <a:pt x="1050" y="323"/>
                                </a:lnTo>
                                <a:lnTo>
                                  <a:pt x="1052" y="325"/>
                                </a:lnTo>
                                <a:lnTo>
                                  <a:pt x="1052" y="327"/>
                                </a:lnTo>
                                <a:lnTo>
                                  <a:pt x="1054" y="327"/>
                                </a:lnTo>
                                <a:lnTo>
                                  <a:pt x="1056" y="327"/>
                                </a:lnTo>
                                <a:lnTo>
                                  <a:pt x="1056" y="329"/>
                                </a:lnTo>
                                <a:lnTo>
                                  <a:pt x="1058" y="331"/>
                                </a:lnTo>
                                <a:lnTo>
                                  <a:pt x="1060" y="336"/>
                                </a:lnTo>
                                <a:lnTo>
                                  <a:pt x="1060" y="340"/>
                                </a:lnTo>
                                <a:lnTo>
                                  <a:pt x="1063" y="340"/>
                                </a:lnTo>
                                <a:lnTo>
                                  <a:pt x="1063" y="342"/>
                                </a:lnTo>
                                <a:lnTo>
                                  <a:pt x="1065" y="344"/>
                                </a:lnTo>
                                <a:lnTo>
                                  <a:pt x="1065" y="346"/>
                                </a:lnTo>
                                <a:lnTo>
                                  <a:pt x="1067" y="350"/>
                                </a:lnTo>
                                <a:lnTo>
                                  <a:pt x="1069" y="353"/>
                                </a:lnTo>
                                <a:lnTo>
                                  <a:pt x="1069" y="355"/>
                                </a:lnTo>
                                <a:lnTo>
                                  <a:pt x="1071" y="355"/>
                                </a:lnTo>
                                <a:lnTo>
                                  <a:pt x="1071" y="357"/>
                                </a:lnTo>
                                <a:lnTo>
                                  <a:pt x="1073" y="359"/>
                                </a:lnTo>
                                <a:lnTo>
                                  <a:pt x="1073" y="361"/>
                                </a:lnTo>
                                <a:lnTo>
                                  <a:pt x="1073" y="363"/>
                                </a:lnTo>
                                <a:lnTo>
                                  <a:pt x="1073" y="365"/>
                                </a:lnTo>
                                <a:lnTo>
                                  <a:pt x="1075" y="365"/>
                                </a:lnTo>
                                <a:lnTo>
                                  <a:pt x="1075" y="367"/>
                                </a:lnTo>
                                <a:lnTo>
                                  <a:pt x="1080" y="374"/>
                                </a:lnTo>
                                <a:lnTo>
                                  <a:pt x="1082" y="376"/>
                                </a:lnTo>
                                <a:lnTo>
                                  <a:pt x="1082" y="378"/>
                                </a:lnTo>
                                <a:lnTo>
                                  <a:pt x="1084" y="380"/>
                                </a:lnTo>
                                <a:lnTo>
                                  <a:pt x="1084" y="384"/>
                                </a:lnTo>
                                <a:lnTo>
                                  <a:pt x="1086" y="386"/>
                                </a:lnTo>
                                <a:lnTo>
                                  <a:pt x="1086" y="388"/>
                                </a:lnTo>
                                <a:lnTo>
                                  <a:pt x="1086" y="391"/>
                                </a:lnTo>
                                <a:lnTo>
                                  <a:pt x="1086" y="395"/>
                                </a:lnTo>
                                <a:lnTo>
                                  <a:pt x="1086" y="399"/>
                                </a:lnTo>
                                <a:lnTo>
                                  <a:pt x="1086" y="403"/>
                                </a:lnTo>
                                <a:lnTo>
                                  <a:pt x="1088" y="408"/>
                                </a:lnTo>
                                <a:lnTo>
                                  <a:pt x="1088" y="412"/>
                                </a:lnTo>
                                <a:lnTo>
                                  <a:pt x="1088" y="414"/>
                                </a:lnTo>
                                <a:lnTo>
                                  <a:pt x="1088" y="416"/>
                                </a:lnTo>
                                <a:lnTo>
                                  <a:pt x="1088" y="418"/>
                                </a:lnTo>
                                <a:lnTo>
                                  <a:pt x="1090" y="420"/>
                                </a:lnTo>
                                <a:lnTo>
                                  <a:pt x="1090" y="422"/>
                                </a:lnTo>
                                <a:lnTo>
                                  <a:pt x="1090" y="424"/>
                                </a:lnTo>
                                <a:lnTo>
                                  <a:pt x="1092" y="427"/>
                                </a:lnTo>
                                <a:lnTo>
                                  <a:pt x="1092" y="429"/>
                                </a:lnTo>
                                <a:lnTo>
                                  <a:pt x="1094" y="431"/>
                                </a:lnTo>
                                <a:lnTo>
                                  <a:pt x="1094" y="435"/>
                                </a:lnTo>
                                <a:lnTo>
                                  <a:pt x="1094" y="437"/>
                                </a:lnTo>
                                <a:lnTo>
                                  <a:pt x="1094" y="439"/>
                                </a:lnTo>
                                <a:lnTo>
                                  <a:pt x="1096" y="441"/>
                                </a:lnTo>
                                <a:lnTo>
                                  <a:pt x="1096" y="443"/>
                                </a:lnTo>
                                <a:lnTo>
                                  <a:pt x="1096" y="446"/>
                                </a:lnTo>
                                <a:lnTo>
                                  <a:pt x="1099" y="446"/>
                                </a:lnTo>
                                <a:lnTo>
                                  <a:pt x="1099" y="448"/>
                                </a:lnTo>
                                <a:lnTo>
                                  <a:pt x="1099" y="450"/>
                                </a:lnTo>
                                <a:lnTo>
                                  <a:pt x="1101" y="452"/>
                                </a:lnTo>
                                <a:lnTo>
                                  <a:pt x="1101" y="454"/>
                                </a:lnTo>
                                <a:lnTo>
                                  <a:pt x="1103" y="456"/>
                                </a:lnTo>
                                <a:lnTo>
                                  <a:pt x="1105" y="458"/>
                                </a:lnTo>
                                <a:lnTo>
                                  <a:pt x="1105" y="460"/>
                                </a:lnTo>
                                <a:lnTo>
                                  <a:pt x="1107" y="462"/>
                                </a:lnTo>
                                <a:lnTo>
                                  <a:pt x="1107" y="465"/>
                                </a:lnTo>
                                <a:lnTo>
                                  <a:pt x="1109" y="467"/>
                                </a:lnTo>
                                <a:lnTo>
                                  <a:pt x="1109" y="469"/>
                                </a:lnTo>
                                <a:lnTo>
                                  <a:pt x="1109" y="473"/>
                                </a:lnTo>
                                <a:lnTo>
                                  <a:pt x="1111" y="473"/>
                                </a:lnTo>
                                <a:lnTo>
                                  <a:pt x="1111" y="477"/>
                                </a:lnTo>
                                <a:lnTo>
                                  <a:pt x="1111" y="479"/>
                                </a:lnTo>
                                <a:lnTo>
                                  <a:pt x="1113" y="479"/>
                                </a:lnTo>
                                <a:lnTo>
                                  <a:pt x="1113" y="481"/>
                                </a:lnTo>
                                <a:lnTo>
                                  <a:pt x="1113" y="484"/>
                                </a:lnTo>
                                <a:lnTo>
                                  <a:pt x="1113" y="488"/>
                                </a:lnTo>
                                <a:lnTo>
                                  <a:pt x="1115" y="490"/>
                                </a:lnTo>
                                <a:lnTo>
                                  <a:pt x="1115" y="492"/>
                                </a:lnTo>
                                <a:lnTo>
                                  <a:pt x="1115" y="494"/>
                                </a:lnTo>
                                <a:lnTo>
                                  <a:pt x="1118" y="494"/>
                                </a:lnTo>
                                <a:lnTo>
                                  <a:pt x="1118" y="496"/>
                                </a:lnTo>
                                <a:lnTo>
                                  <a:pt x="1118" y="500"/>
                                </a:lnTo>
                                <a:lnTo>
                                  <a:pt x="1120" y="500"/>
                                </a:lnTo>
                                <a:lnTo>
                                  <a:pt x="1120" y="503"/>
                                </a:lnTo>
                                <a:lnTo>
                                  <a:pt x="1120" y="505"/>
                                </a:lnTo>
                                <a:lnTo>
                                  <a:pt x="1120" y="507"/>
                                </a:lnTo>
                                <a:lnTo>
                                  <a:pt x="1122" y="507"/>
                                </a:lnTo>
                                <a:lnTo>
                                  <a:pt x="1122" y="509"/>
                                </a:lnTo>
                                <a:lnTo>
                                  <a:pt x="1122" y="515"/>
                                </a:lnTo>
                                <a:lnTo>
                                  <a:pt x="1122" y="517"/>
                                </a:lnTo>
                                <a:lnTo>
                                  <a:pt x="1124" y="519"/>
                                </a:lnTo>
                                <a:lnTo>
                                  <a:pt x="1124" y="522"/>
                                </a:lnTo>
                                <a:lnTo>
                                  <a:pt x="1126" y="526"/>
                                </a:lnTo>
                                <a:lnTo>
                                  <a:pt x="1126" y="528"/>
                                </a:lnTo>
                                <a:lnTo>
                                  <a:pt x="1128" y="528"/>
                                </a:lnTo>
                                <a:lnTo>
                                  <a:pt x="1128" y="530"/>
                                </a:lnTo>
                                <a:lnTo>
                                  <a:pt x="1128" y="532"/>
                                </a:lnTo>
                                <a:lnTo>
                                  <a:pt x="1128" y="534"/>
                                </a:lnTo>
                                <a:lnTo>
                                  <a:pt x="1130" y="534"/>
                                </a:lnTo>
                                <a:lnTo>
                                  <a:pt x="1130" y="536"/>
                                </a:lnTo>
                                <a:lnTo>
                                  <a:pt x="1130" y="538"/>
                                </a:lnTo>
                                <a:lnTo>
                                  <a:pt x="1130" y="541"/>
                                </a:lnTo>
                                <a:lnTo>
                                  <a:pt x="1130" y="545"/>
                                </a:lnTo>
                                <a:lnTo>
                                  <a:pt x="1130" y="547"/>
                                </a:lnTo>
                                <a:lnTo>
                                  <a:pt x="1132" y="549"/>
                                </a:lnTo>
                                <a:lnTo>
                                  <a:pt x="1132" y="551"/>
                                </a:lnTo>
                                <a:lnTo>
                                  <a:pt x="1132" y="558"/>
                                </a:lnTo>
                                <a:lnTo>
                                  <a:pt x="1132" y="560"/>
                                </a:lnTo>
                                <a:lnTo>
                                  <a:pt x="1132" y="562"/>
                                </a:lnTo>
                                <a:lnTo>
                                  <a:pt x="1134" y="562"/>
                                </a:lnTo>
                                <a:lnTo>
                                  <a:pt x="1134" y="564"/>
                                </a:lnTo>
                                <a:lnTo>
                                  <a:pt x="1134" y="566"/>
                                </a:lnTo>
                                <a:lnTo>
                                  <a:pt x="1134" y="568"/>
                                </a:lnTo>
                                <a:lnTo>
                                  <a:pt x="1134" y="570"/>
                                </a:lnTo>
                                <a:lnTo>
                                  <a:pt x="1134" y="572"/>
                                </a:lnTo>
                                <a:lnTo>
                                  <a:pt x="1134" y="574"/>
                                </a:lnTo>
                                <a:lnTo>
                                  <a:pt x="1132" y="577"/>
                                </a:lnTo>
                                <a:lnTo>
                                  <a:pt x="1132" y="579"/>
                                </a:lnTo>
                                <a:lnTo>
                                  <a:pt x="1130" y="581"/>
                                </a:lnTo>
                                <a:lnTo>
                                  <a:pt x="1130" y="583"/>
                                </a:lnTo>
                                <a:lnTo>
                                  <a:pt x="1128" y="583"/>
                                </a:lnTo>
                                <a:lnTo>
                                  <a:pt x="1126" y="587"/>
                                </a:lnTo>
                                <a:lnTo>
                                  <a:pt x="1126" y="589"/>
                                </a:lnTo>
                                <a:lnTo>
                                  <a:pt x="1124" y="589"/>
                                </a:lnTo>
                                <a:lnTo>
                                  <a:pt x="1124" y="591"/>
                                </a:lnTo>
                                <a:lnTo>
                                  <a:pt x="1122" y="593"/>
                                </a:lnTo>
                                <a:lnTo>
                                  <a:pt x="1122" y="596"/>
                                </a:lnTo>
                                <a:lnTo>
                                  <a:pt x="1122" y="598"/>
                                </a:lnTo>
                                <a:lnTo>
                                  <a:pt x="1120" y="598"/>
                                </a:lnTo>
                                <a:lnTo>
                                  <a:pt x="1122" y="600"/>
                                </a:lnTo>
                                <a:lnTo>
                                  <a:pt x="1122" y="602"/>
                                </a:lnTo>
                                <a:lnTo>
                                  <a:pt x="1122" y="604"/>
                                </a:lnTo>
                                <a:lnTo>
                                  <a:pt x="1122" y="606"/>
                                </a:lnTo>
                                <a:lnTo>
                                  <a:pt x="1122" y="608"/>
                                </a:lnTo>
                                <a:lnTo>
                                  <a:pt x="1122" y="610"/>
                                </a:lnTo>
                                <a:lnTo>
                                  <a:pt x="1122" y="612"/>
                                </a:lnTo>
                                <a:lnTo>
                                  <a:pt x="1122" y="615"/>
                                </a:lnTo>
                                <a:lnTo>
                                  <a:pt x="1122" y="617"/>
                                </a:lnTo>
                                <a:lnTo>
                                  <a:pt x="1122" y="619"/>
                                </a:lnTo>
                                <a:lnTo>
                                  <a:pt x="1122" y="621"/>
                                </a:lnTo>
                                <a:lnTo>
                                  <a:pt x="1120" y="623"/>
                                </a:lnTo>
                                <a:lnTo>
                                  <a:pt x="1120" y="625"/>
                                </a:lnTo>
                                <a:lnTo>
                                  <a:pt x="1120" y="627"/>
                                </a:lnTo>
                                <a:lnTo>
                                  <a:pt x="1118" y="629"/>
                                </a:lnTo>
                                <a:lnTo>
                                  <a:pt x="1115" y="634"/>
                                </a:lnTo>
                                <a:lnTo>
                                  <a:pt x="1115" y="636"/>
                                </a:lnTo>
                                <a:lnTo>
                                  <a:pt x="1113" y="636"/>
                                </a:lnTo>
                                <a:lnTo>
                                  <a:pt x="1113" y="640"/>
                                </a:lnTo>
                                <a:lnTo>
                                  <a:pt x="1113" y="642"/>
                                </a:lnTo>
                                <a:lnTo>
                                  <a:pt x="1113" y="644"/>
                                </a:lnTo>
                                <a:lnTo>
                                  <a:pt x="1111" y="644"/>
                                </a:lnTo>
                                <a:lnTo>
                                  <a:pt x="1111" y="646"/>
                                </a:lnTo>
                                <a:lnTo>
                                  <a:pt x="1111" y="648"/>
                                </a:lnTo>
                                <a:lnTo>
                                  <a:pt x="1111" y="650"/>
                                </a:lnTo>
                                <a:lnTo>
                                  <a:pt x="1109" y="650"/>
                                </a:lnTo>
                                <a:lnTo>
                                  <a:pt x="1109" y="653"/>
                                </a:lnTo>
                                <a:lnTo>
                                  <a:pt x="1109" y="655"/>
                                </a:lnTo>
                                <a:lnTo>
                                  <a:pt x="1107" y="657"/>
                                </a:lnTo>
                                <a:lnTo>
                                  <a:pt x="1107" y="659"/>
                                </a:lnTo>
                                <a:lnTo>
                                  <a:pt x="1107" y="663"/>
                                </a:lnTo>
                                <a:lnTo>
                                  <a:pt x="1107" y="665"/>
                                </a:lnTo>
                                <a:lnTo>
                                  <a:pt x="1105" y="665"/>
                                </a:lnTo>
                                <a:lnTo>
                                  <a:pt x="1105" y="667"/>
                                </a:lnTo>
                                <a:lnTo>
                                  <a:pt x="1105" y="669"/>
                                </a:lnTo>
                                <a:lnTo>
                                  <a:pt x="1105" y="672"/>
                                </a:lnTo>
                                <a:lnTo>
                                  <a:pt x="1103" y="672"/>
                                </a:lnTo>
                                <a:lnTo>
                                  <a:pt x="1103" y="674"/>
                                </a:lnTo>
                                <a:lnTo>
                                  <a:pt x="1103" y="676"/>
                                </a:lnTo>
                                <a:lnTo>
                                  <a:pt x="1101" y="676"/>
                                </a:lnTo>
                                <a:lnTo>
                                  <a:pt x="1101" y="678"/>
                                </a:lnTo>
                                <a:lnTo>
                                  <a:pt x="1099" y="680"/>
                                </a:lnTo>
                                <a:lnTo>
                                  <a:pt x="1099" y="682"/>
                                </a:lnTo>
                                <a:lnTo>
                                  <a:pt x="1096" y="682"/>
                                </a:lnTo>
                                <a:lnTo>
                                  <a:pt x="1096" y="684"/>
                                </a:lnTo>
                                <a:lnTo>
                                  <a:pt x="1096" y="686"/>
                                </a:lnTo>
                                <a:lnTo>
                                  <a:pt x="1094" y="691"/>
                                </a:lnTo>
                                <a:lnTo>
                                  <a:pt x="1092" y="691"/>
                                </a:lnTo>
                                <a:lnTo>
                                  <a:pt x="1090" y="699"/>
                                </a:lnTo>
                                <a:lnTo>
                                  <a:pt x="1088" y="701"/>
                                </a:lnTo>
                                <a:lnTo>
                                  <a:pt x="1088" y="703"/>
                                </a:lnTo>
                                <a:lnTo>
                                  <a:pt x="1084" y="710"/>
                                </a:lnTo>
                                <a:lnTo>
                                  <a:pt x="1082" y="712"/>
                                </a:lnTo>
                                <a:lnTo>
                                  <a:pt x="1080" y="716"/>
                                </a:lnTo>
                                <a:lnTo>
                                  <a:pt x="1080" y="718"/>
                                </a:lnTo>
                                <a:lnTo>
                                  <a:pt x="1080" y="720"/>
                                </a:lnTo>
                                <a:lnTo>
                                  <a:pt x="1077" y="724"/>
                                </a:lnTo>
                                <a:lnTo>
                                  <a:pt x="1077" y="727"/>
                                </a:lnTo>
                                <a:lnTo>
                                  <a:pt x="1077" y="729"/>
                                </a:lnTo>
                                <a:lnTo>
                                  <a:pt x="1077" y="731"/>
                                </a:lnTo>
                                <a:lnTo>
                                  <a:pt x="1077" y="733"/>
                                </a:lnTo>
                                <a:lnTo>
                                  <a:pt x="1077" y="735"/>
                                </a:lnTo>
                                <a:lnTo>
                                  <a:pt x="1077" y="737"/>
                                </a:lnTo>
                                <a:lnTo>
                                  <a:pt x="1077" y="739"/>
                                </a:lnTo>
                                <a:lnTo>
                                  <a:pt x="1077" y="741"/>
                                </a:lnTo>
                                <a:lnTo>
                                  <a:pt x="1077" y="743"/>
                                </a:lnTo>
                                <a:lnTo>
                                  <a:pt x="1077" y="746"/>
                                </a:lnTo>
                                <a:lnTo>
                                  <a:pt x="1075" y="750"/>
                                </a:lnTo>
                                <a:lnTo>
                                  <a:pt x="1075" y="752"/>
                                </a:lnTo>
                                <a:lnTo>
                                  <a:pt x="1075" y="754"/>
                                </a:lnTo>
                                <a:lnTo>
                                  <a:pt x="1075" y="756"/>
                                </a:lnTo>
                                <a:lnTo>
                                  <a:pt x="1075" y="758"/>
                                </a:lnTo>
                                <a:lnTo>
                                  <a:pt x="1073" y="760"/>
                                </a:lnTo>
                                <a:lnTo>
                                  <a:pt x="1073" y="762"/>
                                </a:lnTo>
                                <a:lnTo>
                                  <a:pt x="1073" y="765"/>
                                </a:lnTo>
                                <a:lnTo>
                                  <a:pt x="1071" y="765"/>
                                </a:lnTo>
                                <a:lnTo>
                                  <a:pt x="1071" y="767"/>
                                </a:lnTo>
                                <a:lnTo>
                                  <a:pt x="1071" y="769"/>
                                </a:lnTo>
                                <a:lnTo>
                                  <a:pt x="1069" y="771"/>
                                </a:lnTo>
                                <a:lnTo>
                                  <a:pt x="1069" y="773"/>
                                </a:lnTo>
                                <a:lnTo>
                                  <a:pt x="1069" y="775"/>
                                </a:lnTo>
                                <a:lnTo>
                                  <a:pt x="1069" y="777"/>
                                </a:lnTo>
                                <a:lnTo>
                                  <a:pt x="1069" y="779"/>
                                </a:lnTo>
                                <a:lnTo>
                                  <a:pt x="1069" y="781"/>
                                </a:lnTo>
                                <a:lnTo>
                                  <a:pt x="1069" y="784"/>
                                </a:lnTo>
                                <a:lnTo>
                                  <a:pt x="1069" y="786"/>
                                </a:lnTo>
                                <a:lnTo>
                                  <a:pt x="1069" y="788"/>
                                </a:lnTo>
                                <a:lnTo>
                                  <a:pt x="1069" y="790"/>
                                </a:lnTo>
                                <a:lnTo>
                                  <a:pt x="1069" y="792"/>
                                </a:lnTo>
                                <a:lnTo>
                                  <a:pt x="1069" y="798"/>
                                </a:lnTo>
                                <a:lnTo>
                                  <a:pt x="1071" y="803"/>
                                </a:lnTo>
                                <a:lnTo>
                                  <a:pt x="1071" y="805"/>
                                </a:lnTo>
                                <a:lnTo>
                                  <a:pt x="1071" y="807"/>
                                </a:lnTo>
                                <a:lnTo>
                                  <a:pt x="1071" y="809"/>
                                </a:lnTo>
                                <a:lnTo>
                                  <a:pt x="1071" y="811"/>
                                </a:lnTo>
                                <a:lnTo>
                                  <a:pt x="1071" y="813"/>
                                </a:lnTo>
                                <a:lnTo>
                                  <a:pt x="1069" y="815"/>
                                </a:lnTo>
                                <a:lnTo>
                                  <a:pt x="1071" y="815"/>
                                </a:lnTo>
                                <a:lnTo>
                                  <a:pt x="1071" y="817"/>
                                </a:lnTo>
                                <a:lnTo>
                                  <a:pt x="1071" y="819"/>
                                </a:lnTo>
                                <a:lnTo>
                                  <a:pt x="1071" y="822"/>
                                </a:lnTo>
                                <a:lnTo>
                                  <a:pt x="1071" y="824"/>
                                </a:lnTo>
                                <a:lnTo>
                                  <a:pt x="1071" y="826"/>
                                </a:lnTo>
                                <a:lnTo>
                                  <a:pt x="1071" y="828"/>
                                </a:lnTo>
                                <a:lnTo>
                                  <a:pt x="1073" y="830"/>
                                </a:lnTo>
                                <a:lnTo>
                                  <a:pt x="1073" y="832"/>
                                </a:lnTo>
                                <a:lnTo>
                                  <a:pt x="1073" y="834"/>
                                </a:lnTo>
                                <a:lnTo>
                                  <a:pt x="1073" y="836"/>
                                </a:lnTo>
                                <a:lnTo>
                                  <a:pt x="1056" y="836"/>
                                </a:lnTo>
                                <a:lnTo>
                                  <a:pt x="1048" y="836"/>
                                </a:lnTo>
                                <a:lnTo>
                                  <a:pt x="1020" y="834"/>
                                </a:lnTo>
                                <a:lnTo>
                                  <a:pt x="993" y="834"/>
                                </a:lnTo>
                                <a:lnTo>
                                  <a:pt x="965" y="834"/>
                                </a:lnTo>
                                <a:lnTo>
                                  <a:pt x="940" y="832"/>
                                </a:lnTo>
                                <a:lnTo>
                                  <a:pt x="913" y="830"/>
                                </a:lnTo>
                                <a:lnTo>
                                  <a:pt x="887" y="830"/>
                                </a:lnTo>
                                <a:lnTo>
                                  <a:pt x="885" y="830"/>
                                </a:lnTo>
                                <a:lnTo>
                                  <a:pt x="877" y="828"/>
                                </a:lnTo>
                                <a:lnTo>
                                  <a:pt x="860" y="828"/>
                                </a:lnTo>
                                <a:lnTo>
                                  <a:pt x="858" y="828"/>
                                </a:lnTo>
                                <a:lnTo>
                                  <a:pt x="832" y="826"/>
                                </a:lnTo>
                                <a:lnTo>
                                  <a:pt x="803" y="826"/>
                                </a:lnTo>
                                <a:lnTo>
                                  <a:pt x="775" y="826"/>
                                </a:lnTo>
                                <a:lnTo>
                                  <a:pt x="750" y="824"/>
                                </a:lnTo>
                                <a:lnTo>
                                  <a:pt x="723" y="824"/>
                                </a:lnTo>
                                <a:lnTo>
                                  <a:pt x="697" y="824"/>
                                </a:lnTo>
                                <a:lnTo>
                                  <a:pt x="695" y="824"/>
                                </a:lnTo>
                                <a:lnTo>
                                  <a:pt x="680" y="824"/>
                                </a:lnTo>
                                <a:lnTo>
                                  <a:pt x="668" y="824"/>
                                </a:lnTo>
                                <a:lnTo>
                                  <a:pt x="649" y="822"/>
                                </a:lnTo>
                                <a:lnTo>
                                  <a:pt x="647" y="824"/>
                                </a:lnTo>
                                <a:lnTo>
                                  <a:pt x="644" y="824"/>
                                </a:lnTo>
                                <a:lnTo>
                                  <a:pt x="638" y="824"/>
                                </a:lnTo>
                                <a:lnTo>
                                  <a:pt x="611" y="824"/>
                                </a:lnTo>
                                <a:lnTo>
                                  <a:pt x="609" y="824"/>
                                </a:lnTo>
                                <a:lnTo>
                                  <a:pt x="609" y="822"/>
                                </a:lnTo>
                                <a:lnTo>
                                  <a:pt x="606" y="819"/>
                                </a:lnTo>
                                <a:lnTo>
                                  <a:pt x="606" y="817"/>
                                </a:lnTo>
                                <a:lnTo>
                                  <a:pt x="604" y="817"/>
                                </a:lnTo>
                                <a:lnTo>
                                  <a:pt x="604" y="815"/>
                                </a:lnTo>
                                <a:lnTo>
                                  <a:pt x="602" y="815"/>
                                </a:lnTo>
                                <a:lnTo>
                                  <a:pt x="602" y="813"/>
                                </a:lnTo>
                                <a:lnTo>
                                  <a:pt x="598" y="811"/>
                                </a:lnTo>
                                <a:lnTo>
                                  <a:pt x="594" y="809"/>
                                </a:lnTo>
                                <a:lnTo>
                                  <a:pt x="589" y="807"/>
                                </a:lnTo>
                                <a:lnTo>
                                  <a:pt x="587" y="807"/>
                                </a:lnTo>
                                <a:lnTo>
                                  <a:pt x="585" y="807"/>
                                </a:lnTo>
                                <a:lnTo>
                                  <a:pt x="583" y="805"/>
                                </a:lnTo>
                                <a:lnTo>
                                  <a:pt x="581" y="805"/>
                                </a:lnTo>
                                <a:lnTo>
                                  <a:pt x="579" y="805"/>
                                </a:lnTo>
                                <a:lnTo>
                                  <a:pt x="577" y="805"/>
                                </a:lnTo>
                                <a:lnTo>
                                  <a:pt x="575" y="803"/>
                                </a:lnTo>
                                <a:lnTo>
                                  <a:pt x="573" y="803"/>
                                </a:lnTo>
                                <a:lnTo>
                                  <a:pt x="570" y="800"/>
                                </a:lnTo>
                                <a:lnTo>
                                  <a:pt x="568" y="800"/>
                                </a:lnTo>
                                <a:lnTo>
                                  <a:pt x="564" y="798"/>
                                </a:lnTo>
                                <a:lnTo>
                                  <a:pt x="562" y="798"/>
                                </a:lnTo>
                                <a:lnTo>
                                  <a:pt x="560" y="796"/>
                                </a:lnTo>
                                <a:lnTo>
                                  <a:pt x="558" y="794"/>
                                </a:lnTo>
                                <a:lnTo>
                                  <a:pt x="556" y="794"/>
                                </a:lnTo>
                                <a:lnTo>
                                  <a:pt x="556" y="792"/>
                                </a:lnTo>
                                <a:lnTo>
                                  <a:pt x="554" y="792"/>
                                </a:lnTo>
                                <a:lnTo>
                                  <a:pt x="554" y="790"/>
                                </a:lnTo>
                                <a:lnTo>
                                  <a:pt x="551" y="790"/>
                                </a:lnTo>
                                <a:lnTo>
                                  <a:pt x="551" y="788"/>
                                </a:lnTo>
                                <a:lnTo>
                                  <a:pt x="549" y="788"/>
                                </a:lnTo>
                                <a:lnTo>
                                  <a:pt x="547" y="786"/>
                                </a:lnTo>
                                <a:lnTo>
                                  <a:pt x="545" y="784"/>
                                </a:lnTo>
                                <a:lnTo>
                                  <a:pt x="543" y="784"/>
                                </a:lnTo>
                                <a:lnTo>
                                  <a:pt x="541" y="784"/>
                                </a:lnTo>
                                <a:lnTo>
                                  <a:pt x="541" y="781"/>
                                </a:lnTo>
                                <a:lnTo>
                                  <a:pt x="539" y="781"/>
                                </a:lnTo>
                                <a:lnTo>
                                  <a:pt x="537" y="781"/>
                                </a:lnTo>
                                <a:lnTo>
                                  <a:pt x="535" y="781"/>
                                </a:lnTo>
                                <a:lnTo>
                                  <a:pt x="532" y="781"/>
                                </a:lnTo>
                                <a:lnTo>
                                  <a:pt x="532" y="779"/>
                                </a:lnTo>
                                <a:lnTo>
                                  <a:pt x="530" y="779"/>
                                </a:lnTo>
                                <a:lnTo>
                                  <a:pt x="528" y="779"/>
                                </a:lnTo>
                                <a:lnTo>
                                  <a:pt x="528" y="777"/>
                                </a:lnTo>
                                <a:lnTo>
                                  <a:pt x="526" y="777"/>
                                </a:lnTo>
                                <a:lnTo>
                                  <a:pt x="524" y="775"/>
                                </a:lnTo>
                                <a:lnTo>
                                  <a:pt x="522" y="775"/>
                                </a:lnTo>
                                <a:lnTo>
                                  <a:pt x="522" y="773"/>
                                </a:lnTo>
                                <a:lnTo>
                                  <a:pt x="520" y="773"/>
                                </a:lnTo>
                                <a:lnTo>
                                  <a:pt x="518" y="771"/>
                                </a:lnTo>
                                <a:lnTo>
                                  <a:pt x="516" y="771"/>
                                </a:lnTo>
                                <a:lnTo>
                                  <a:pt x="513" y="769"/>
                                </a:lnTo>
                                <a:lnTo>
                                  <a:pt x="509" y="767"/>
                                </a:lnTo>
                                <a:lnTo>
                                  <a:pt x="507" y="765"/>
                                </a:lnTo>
                                <a:lnTo>
                                  <a:pt x="507" y="762"/>
                                </a:lnTo>
                                <a:lnTo>
                                  <a:pt x="503" y="760"/>
                                </a:lnTo>
                                <a:lnTo>
                                  <a:pt x="501" y="758"/>
                                </a:lnTo>
                                <a:lnTo>
                                  <a:pt x="499" y="758"/>
                                </a:lnTo>
                                <a:lnTo>
                                  <a:pt x="494" y="756"/>
                                </a:lnTo>
                                <a:lnTo>
                                  <a:pt x="492" y="754"/>
                                </a:lnTo>
                                <a:lnTo>
                                  <a:pt x="490" y="752"/>
                                </a:lnTo>
                                <a:lnTo>
                                  <a:pt x="488" y="750"/>
                                </a:lnTo>
                                <a:lnTo>
                                  <a:pt x="486" y="750"/>
                                </a:lnTo>
                                <a:lnTo>
                                  <a:pt x="486" y="748"/>
                                </a:lnTo>
                                <a:lnTo>
                                  <a:pt x="484" y="748"/>
                                </a:lnTo>
                                <a:lnTo>
                                  <a:pt x="484" y="746"/>
                                </a:lnTo>
                                <a:lnTo>
                                  <a:pt x="482" y="746"/>
                                </a:lnTo>
                                <a:lnTo>
                                  <a:pt x="480" y="743"/>
                                </a:lnTo>
                                <a:lnTo>
                                  <a:pt x="475" y="739"/>
                                </a:lnTo>
                                <a:lnTo>
                                  <a:pt x="473" y="737"/>
                                </a:lnTo>
                                <a:lnTo>
                                  <a:pt x="471" y="735"/>
                                </a:lnTo>
                                <a:lnTo>
                                  <a:pt x="469" y="733"/>
                                </a:lnTo>
                                <a:lnTo>
                                  <a:pt x="467" y="731"/>
                                </a:lnTo>
                                <a:lnTo>
                                  <a:pt x="465" y="731"/>
                                </a:lnTo>
                                <a:lnTo>
                                  <a:pt x="465" y="729"/>
                                </a:lnTo>
                                <a:lnTo>
                                  <a:pt x="463" y="727"/>
                                </a:lnTo>
                                <a:lnTo>
                                  <a:pt x="459" y="722"/>
                                </a:lnTo>
                                <a:lnTo>
                                  <a:pt x="454" y="718"/>
                                </a:lnTo>
                                <a:lnTo>
                                  <a:pt x="450" y="712"/>
                                </a:lnTo>
                                <a:lnTo>
                                  <a:pt x="450" y="710"/>
                                </a:lnTo>
                                <a:lnTo>
                                  <a:pt x="448" y="710"/>
                                </a:lnTo>
                                <a:lnTo>
                                  <a:pt x="448" y="708"/>
                                </a:lnTo>
                                <a:lnTo>
                                  <a:pt x="446" y="705"/>
                                </a:lnTo>
                                <a:lnTo>
                                  <a:pt x="444" y="703"/>
                                </a:lnTo>
                                <a:lnTo>
                                  <a:pt x="442" y="701"/>
                                </a:lnTo>
                                <a:lnTo>
                                  <a:pt x="442" y="699"/>
                                </a:lnTo>
                                <a:lnTo>
                                  <a:pt x="440" y="699"/>
                                </a:lnTo>
                                <a:lnTo>
                                  <a:pt x="440" y="697"/>
                                </a:lnTo>
                                <a:lnTo>
                                  <a:pt x="437" y="697"/>
                                </a:lnTo>
                                <a:lnTo>
                                  <a:pt x="437" y="695"/>
                                </a:lnTo>
                                <a:lnTo>
                                  <a:pt x="437" y="693"/>
                                </a:lnTo>
                                <a:lnTo>
                                  <a:pt x="435" y="693"/>
                                </a:lnTo>
                                <a:lnTo>
                                  <a:pt x="435" y="691"/>
                                </a:lnTo>
                                <a:lnTo>
                                  <a:pt x="433" y="688"/>
                                </a:lnTo>
                                <a:lnTo>
                                  <a:pt x="433" y="686"/>
                                </a:lnTo>
                                <a:lnTo>
                                  <a:pt x="431" y="686"/>
                                </a:lnTo>
                                <a:lnTo>
                                  <a:pt x="431" y="684"/>
                                </a:lnTo>
                                <a:lnTo>
                                  <a:pt x="431" y="682"/>
                                </a:lnTo>
                                <a:lnTo>
                                  <a:pt x="431" y="680"/>
                                </a:lnTo>
                                <a:lnTo>
                                  <a:pt x="431" y="678"/>
                                </a:lnTo>
                                <a:lnTo>
                                  <a:pt x="431" y="676"/>
                                </a:lnTo>
                                <a:lnTo>
                                  <a:pt x="431" y="674"/>
                                </a:lnTo>
                                <a:lnTo>
                                  <a:pt x="431" y="672"/>
                                </a:lnTo>
                                <a:lnTo>
                                  <a:pt x="431" y="667"/>
                                </a:lnTo>
                                <a:lnTo>
                                  <a:pt x="431" y="665"/>
                                </a:lnTo>
                                <a:lnTo>
                                  <a:pt x="431" y="663"/>
                                </a:lnTo>
                                <a:lnTo>
                                  <a:pt x="429" y="657"/>
                                </a:lnTo>
                                <a:lnTo>
                                  <a:pt x="429" y="653"/>
                                </a:lnTo>
                                <a:lnTo>
                                  <a:pt x="429" y="650"/>
                                </a:lnTo>
                                <a:lnTo>
                                  <a:pt x="429" y="648"/>
                                </a:lnTo>
                                <a:lnTo>
                                  <a:pt x="429" y="646"/>
                                </a:lnTo>
                                <a:lnTo>
                                  <a:pt x="429" y="644"/>
                                </a:lnTo>
                                <a:lnTo>
                                  <a:pt x="429" y="642"/>
                                </a:lnTo>
                                <a:lnTo>
                                  <a:pt x="429" y="636"/>
                                </a:lnTo>
                                <a:lnTo>
                                  <a:pt x="427" y="634"/>
                                </a:lnTo>
                                <a:lnTo>
                                  <a:pt x="427" y="625"/>
                                </a:lnTo>
                                <a:lnTo>
                                  <a:pt x="425" y="621"/>
                                </a:lnTo>
                                <a:lnTo>
                                  <a:pt x="425" y="617"/>
                                </a:lnTo>
                                <a:lnTo>
                                  <a:pt x="425" y="606"/>
                                </a:lnTo>
                                <a:lnTo>
                                  <a:pt x="423" y="600"/>
                                </a:lnTo>
                                <a:lnTo>
                                  <a:pt x="423" y="593"/>
                                </a:lnTo>
                                <a:lnTo>
                                  <a:pt x="421" y="587"/>
                                </a:lnTo>
                                <a:lnTo>
                                  <a:pt x="418" y="585"/>
                                </a:lnTo>
                                <a:lnTo>
                                  <a:pt x="418" y="583"/>
                                </a:lnTo>
                                <a:lnTo>
                                  <a:pt x="416" y="581"/>
                                </a:lnTo>
                                <a:lnTo>
                                  <a:pt x="414" y="579"/>
                                </a:lnTo>
                                <a:lnTo>
                                  <a:pt x="412" y="579"/>
                                </a:lnTo>
                                <a:lnTo>
                                  <a:pt x="410" y="577"/>
                                </a:lnTo>
                                <a:lnTo>
                                  <a:pt x="408" y="577"/>
                                </a:lnTo>
                                <a:lnTo>
                                  <a:pt x="406" y="574"/>
                                </a:lnTo>
                                <a:lnTo>
                                  <a:pt x="399" y="570"/>
                                </a:lnTo>
                                <a:lnTo>
                                  <a:pt x="391" y="566"/>
                                </a:lnTo>
                                <a:lnTo>
                                  <a:pt x="389" y="564"/>
                                </a:lnTo>
                                <a:lnTo>
                                  <a:pt x="380" y="562"/>
                                </a:lnTo>
                                <a:lnTo>
                                  <a:pt x="372" y="560"/>
                                </a:lnTo>
                                <a:lnTo>
                                  <a:pt x="370" y="560"/>
                                </a:lnTo>
                                <a:lnTo>
                                  <a:pt x="357" y="555"/>
                                </a:lnTo>
                                <a:lnTo>
                                  <a:pt x="344" y="555"/>
                                </a:lnTo>
                                <a:lnTo>
                                  <a:pt x="342" y="553"/>
                                </a:lnTo>
                                <a:lnTo>
                                  <a:pt x="340" y="553"/>
                                </a:lnTo>
                                <a:lnTo>
                                  <a:pt x="334" y="553"/>
                                </a:lnTo>
                                <a:lnTo>
                                  <a:pt x="328" y="551"/>
                                </a:lnTo>
                                <a:lnTo>
                                  <a:pt x="323" y="549"/>
                                </a:lnTo>
                                <a:lnTo>
                                  <a:pt x="319" y="549"/>
                                </a:lnTo>
                                <a:lnTo>
                                  <a:pt x="311" y="547"/>
                                </a:lnTo>
                                <a:lnTo>
                                  <a:pt x="309" y="547"/>
                                </a:lnTo>
                                <a:lnTo>
                                  <a:pt x="304" y="543"/>
                                </a:lnTo>
                                <a:lnTo>
                                  <a:pt x="302" y="543"/>
                                </a:lnTo>
                                <a:lnTo>
                                  <a:pt x="300" y="541"/>
                                </a:lnTo>
                                <a:lnTo>
                                  <a:pt x="298" y="538"/>
                                </a:lnTo>
                                <a:lnTo>
                                  <a:pt x="298" y="536"/>
                                </a:lnTo>
                                <a:lnTo>
                                  <a:pt x="296" y="534"/>
                                </a:lnTo>
                                <a:lnTo>
                                  <a:pt x="287" y="524"/>
                                </a:lnTo>
                                <a:lnTo>
                                  <a:pt x="287" y="522"/>
                                </a:lnTo>
                                <a:lnTo>
                                  <a:pt x="285" y="519"/>
                                </a:lnTo>
                                <a:lnTo>
                                  <a:pt x="285" y="517"/>
                                </a:lnTo>
                                <a:lnTo>
                                  <a:pt x="283" y="513"/>
                                </a:lnTo>
                                <a:lnTo>
                                  <a:pt x="281" y="511"/>
                                </a:lnTo>
                                <a:lnTo>
                                  <a:pt x="281" y="509"/>
                                </a:lnTo>
                                <a:lnTo>
                                  <a:pt x="281" y="507"/>
                                </a:lnTo>
                                <a:lnTo>
                                  <a:pt x="279" y="503"/>
                                </a:lnTo>
                                <a:lnTo>
                                  <a:pt x="279" y="486"/>
                                </a:lnTo>
                                <a:lnTo>
                                  <a:pt x="277" y="481"/>
                                </a:lnTo>
                                <a:lnTo>
                                  <a:pt x="277" y="475"/>
                                </a:lnTo>
                                <a:lnTo>
                                  <a:pt x="275" y="469"/>
                                </a:lnTo>
                                <a:lnTo>
                                  <a:pt x="275" y="462"/>
                                </a:lnTo>
                                <a:lnTo>
                                  <a:pt x="273" y="458"/>
                                </a:lnTo>
                                <a:lnTo>
                                  <a:pt x="273" y="456"/>
                                </a:lnTo>
                                <a:lnTo>
                                  <a:pt x="271" y="454"/>
                                </a:lnTo>
                                <a:lnTo>
                                  <a:pt x="268" y="450"/>
                                </a:lnTo>
                                <a:lnTo>
                                  <a:pt x="266" y="443"/>
                                </a:lnTo>
                                <a:lnTo>
                                  <a:pt x="264" y="441"/>
                                </a:lnTo>
                                <a:lnTo>
                                  <a:pt x="262" y="439"/>
                                </a:lnTo>
                                <a:lnTo>
                                  <a:pt x="260" y="439"/>
                                </a:lnTo>
                                <a:lnTo>
                                  <a:pt x="258" y="437"/>
                                </a:lnTo>
                                <a:lnTo>
                                  <a:pt x="258" y="435"/>
                                </a:lnTo>
                                <a:lnTo>
                                  <a:pt x="249" y="433"/>
                                </a:lnTo>
                                <a:lnTo>
                                  <a:pt x="239" y="429"/>
                                </a:lnTo>
                                <a:lnTo>
                                  <a:pt x="235" y="427"/>
                                </a:lnTo>
                                <a:lnTo>
                                  <a:pt x="230" y="424"/>
                                </a:lnTo>
                                <a:lnTo>
                                  <a:pt x="224" y="422"/>
                                </a:lnTo>
                                <a:lnTo>
                                  <a:pt x="220" y="420"/>
                                </a:lnTo>
                                <a:lnTo>
                                  <a:pt x="214" y="416"/>
                                </a:lnTo>
                                <a:lnTo>
                                  <a:pt x="205" y="412"/>
                                </a:lnTo>
                                <a:lnTo>
                                  <a:pt x="203" y="412"/>
                                </a:lnTo>
                                <a:lnTo>
                                  <a:pt x="201" y="410"/>
                                </a:lnTo>
                                <a:lnTo>
                                  <a:pt x="199" y="408"/>
                                </a:lnTo>
                                <a:lnTo>
                                  <a:pt x="197" y="405"/>
                                </a:lnTo>
                                <a:lnTo>
                                  <a:pt x="188" y="397"/>
                                </a:lnTo>
                                <a:lnTo>
                                  <a:pt x="186" y="397"/>
                                </a:lnTo>
                                <a:lnTo>
                                  <a:pt x="186" y="395"/>
                                </a:lnTo>
                                <a:lnTo>
                                  <a:pt x="182" y="391"/>
                                </a:lnTo>
                                <a:lnTo>
                                  <a:pt x="180" y="391"/>
                                </a:lnTo>
                                <a:lnTo>
                                  <a:pt x="180" y="388"/>
                                </a:lnTo>
                                <a:lnTo>
                                  <a:pt x="178" y="386"/>
                                </a:lnTo>
                                <a:lnTo>
                                  <a:pt x="178" y="384"/>
                                </a:lnTo>
                                <a:lnTo>
                                  <a:pt x="176" y="382"/>
                                </a:lnTo>
                                <a:lnTo>
                                  <a:pt x="176" y="380"/>
                                </a:lnTo>
                                <a:lnTo>
                                  <a:pt x="176" y="378"/>
                                </a:lnTo>
                                <a:lnTo>
                                  <a:pt x="173" y="376"/>
                                </a:lnTo>
                                <a:lnTo>
                                  <a:pt x="173" y="374"/>
                                </a:lnTo>
                                <a:lnTo>
                                  <a:pt x="171" y="372"/>
                                </a:lnTo>
                                <a:lnTo>
                                  <a:pt x="171" y="369"/>
                                </a:lnTo>
                                <a:lnTo>
                                  <a:pt x="169" y="369"/>
                                </a:lnTo>
                                <a:lnTo>
                                  <a:pt x="169" y="367"/>
                                </a:lnTo>
                                <a:lnTo>
                                  <a:pt x="167" y="367"/>
                                </a:lnTo>
                                <a:lnTo>
                                  <a:pt x="167" y="365"/>
                                </a:lnTo>
                                <a:lnTo>
                                  <a:pt x="165" y="363"/>
                                </a:lnTo>
                                <a:lnTo>
                                  <a:pt x="163" y="363"/>
                                </a:lnTo>
                                <a:lnTo>
                                  <a:pt x="163" y="361"/>
                                </a:lnTo>
                                <a:lnTo>
                                  <a:pt x="161" y="361"/>
                                </a:lnTo>
                                <a:lnTo>
                                  <a:pt x="159" y="359"/>
                                </a:lnTo>
                                <a:lnTo>
                                  <a:pt x="157" y="357"/>
                                </a:lnTo>
                                <a:lnTo>
                                  <a:pt x="154" y="355"/>
                                </a:lnTo>
                                <a:lnTo>
                                  <a:pt x="152" y="353"/>
                                </a:lnTo>
                                <a:lnTo>
                                  <a:pt x="152" y="350"/>
                                </a:lnTo>
                                <a:lnTo>
                                  <a:pt x="150" y="350"/>
                                </a:lnTo>
                                <a:lnTo>
                                  <a:pt x="150" y="348"/>
                                </a:lnTo>
                                <a:lnTo>
                                  <a:pt x="148" y="344"/>
                                </a:lnTo>
                                <a:lnTo>
                                  <a:pt x="146" y="342"/>
                                </a:lnTo>
                                <a:lnTo>
                                  <a:pt x="146" y="340"/>
                                </a:lnTo>
                                <a:lnTo>
                                  <a:pt x="146" y="338"/>
                                </a:lnTo>
                                <a:lnTo>
                                  <a:pt x="144" y="338"/>
                                </a:lnTo>
                                <a:lnTo>
                                  <a:pt x="142" y="336"/>
                                </a:lnTo>
                                <a:lnTo>
                                  <a:pt x="142" y="334"/>
                                </a:lnTo>
                                <a:lnTo>
                                  <a:pt x="140" y="331"/>
                                </a:lnTo>
                                <a:lnTo>
                                  <a:pt x="138" y="329"/>
                                </a:lnTo>
                                <a:lnTo>
                                  <a:pt x="135" y="327"/>
                                </a:lnTo>
                                <a:lnTo>
                                  <a:pt x="133" y="325"/>
                                </a:lnTo>
                                <a:lnTo>
                                  <a:pt x="133" y="323"/>
                                </a:lnTo>
                                <a:lnTo>
                                  <a:pt x="131" y="321"/>
                                </a:lnTo>
                                <a:lnTo>
                                  <a:pt x="127" y="319"/>
                                </a:lnTo>
                                <a:lnTo>
                                  <a:pt x="125" y="317"/>
                                </a:lnTo>
                                <a:lnTo>
                                  <a:pt x="123" y="315"/>
                                </a:lnTo>
                                <a:lnTo>
                                  <a:pt x="118" y="312"/>
                                </a:lnTo>
                                <a:lnTo>
                                  <a:pt x="118" y="310"/>
                                </a:lnTo>
                                <a:lnTo>
                                  <a:pt x="116" y="310"/>
                                </a:lnTo>
                                <a:lnTo>
                                  <a:pt x="114" y="308"/>
                                </a:lnTo>
                                <a:lnTo>
                                  <a:pt x="112" y="308"/>
                                </a:lnTo>
                                <a:lnTo>
                                  <a:pt x="110" y="306"/>
                                </a:lnTo>
                                <a:lnTo>
                                  <a:pt x="106" y="304"/>
                                </a:lnTo>
                                <a:lnTo>
                                  <a:pt x="104" y="304"/>
                                </a:lnTo>
                                <a:lnTo>
                                  <a:pt x="104" y="302"/>
                                </a:lnTo>
                                <a:lnTo>
                                  <a:pt x="102" y="300"/>
                                </a:lnTo>
                                <a:lnTo>
                                  <a:pt x="99" y="300"/>
                                </a:lnTo>
                                <a:lnTo>
                                  <a:pt x="99" y="298"/>
                                </a:lnTo>
                                <a:lnTo>
                                  <a:pt x="95" y="296"/>
                                </a:lnTo>
                                <a:lnTo>
                                  <a:pt x="93" y="296"/>
                                </a:lnTo>
                                <a:lnTo>
                                  <a:pt x="93" y="293"/>
                                </a:lnTo>
                                <a:lnTo>
                                  <a:pt x="91" y="291"/>
                                </a:lnTo>
                                <a:lnTo>
                                  <a:pt x="91" y="289"/>
                                </a:lnTo>
                                <a:lnTo>
                                  <a:pt x="91" y="287"/>
                                </a:lnTo>
                                <a:lnTo>
                                  <a:pt x="89" y="287"/>
                                </a:lnTo>
                                <a:lnTo>
                                  <a:pt x="87" y="285"/>
                                </a:lnTo>
                                <a:lnTo>
                                  <a:pt x="83" y="281"/>
                                </a:lnTo>
                                <a:lnTo>
                                  <a:pt x="80" y="279"/>
                                </a:lnTo>
                                <a:lnTo>
                                  <a:pt x="76" y="274"/>
                                </a:lnTo>
                                <a:lnTo>
                                  <a:pt x="74" y="272"/>
                                </a:lnTo>
                                <a:lnTo>
                                  <a:pt x="72" y="270"/>
                                </a:lnTo>
                                <a:lnTo>
                                  <a:pt x="72" y="268"/>
                                </a:lnTo>
                                <a:lnTo>
                                  <a:pt x="70" y="268"/>
                                </a:lnTo>
                                <a:lnTo>
                                  <a:pt x="68" y="268"/>
                                </a:lnTo>
                                <a:lnTo>
                                  <a:pt x="66" y="266"/>
                                </a:lnTo>
                                <a:lnTo>
                                  <a:pt x="66" y="264"/>
                                </a:lnTo>
                                <a:lnTo>
                                  <a:pt x="64" y="264"/>
                                </a:lnTo>
                                <a:lnTo>
                                  <a:pt x="59" y="262"/>
                                </a:lnTo>
                                <a:lnTo>
                                  <a:pt x="59" y="260"/>
                                </a:lnTo>
                                <a:lnTo>
                                  <a:pt x="57" y="260"/>
                                </a:lnTo>
                                <a:lnTo>
                                  <a:pt x="57" y="258"/>
                                </a:lnTo>
                                <a:lnTo>
                                  <a:pt x="53" y="255"/>
                                </a:lnTo>
                                <a:lnTo>
                                  <a:pt x="51" y="255"/>
                                </a:lnTo>
                                <a:lnTo>
                                  <a:pt x="51" y="253"/>
                                </a:lnTo>
                                <a:lnTo>
                                  <a:pt x="49" y="253"/>
                                </a:lnTo>
                                <a:lnTo>
                                  <a:pt x="47" y="251"/>
                                </a:lnTo>
                                <a:lnTo>
                                  <a:pt x="47" y="249"/>
                                </a:lnTo>
                                <a:lnTo>
                                  <a:pt x="45" y="249"/>
                                </a:lnTo>
                                <a:lnTo>
                                  <a:pt x="42" y="247"/>
                                </a:lnTo>
                                <a:lnTo>
                                  <a:pt x="40" y="245"/>
                                </a:lnTo>
                                <a:lnTo>
                                  <a:pt x="38" y="243"/>
                                </a:lnTo>
                                <a:lnTo>
                                  <a:pt x="38" y="241"/>
                                </a:lnTo>
                                <a:lnTo>
                                  <a:pt x="36" y="241"/>
                                </a:lnTo>
                                <a:lnTo>
                                  <a:pt x="34" y="239"/>
                                </a:lnTo>
                                <a:lnTo>
                                  <a:pt x="32" y="236"/>
                                </a:lnTo>
                                <a:lnTo>
                                  <a:pt x="30" y="236"/>
                                </a:lnTo>
                                <a:lnTo>
                                  <a:pt x="28" y="234"/>
                                </a:lnTo>
                                <a:lnTo>
                                  <a:pt x="28" y="232"/>
                                </a:lnTo>
                                <a:lnTo>
                                  <a:pt x="28" y="230"/>
                                </a:lnTo>
                                <a:lnTo>
                                  <a:pt x="26" y="230"/>
                                </a:lnTo>
                                <a:lnTo>
                                  <a:pt x="26" y="228"/>
                                </a:lnTo>
                                <a:lnTo>
                                  <a:pt x="23" y="228"/>
                                </a:lnTo>
                                <a:lnTo>
                                  <a:pt x="21" y="226"/>
                                </a:lnTo>
                                <a:lnTo>
                                  <a:pt x="19" y="226"/>
                                </a:lnTo>
                                <a:lnTo>
                                  <a:pt x="19" y="224"/>
                                </a:lnTo>
                                <a:lnTo>
                                  <a:pt x="17" y="222"/>
                                </a:lnTo>
                                <a:lnTo>
                                  <a:pt x="17" y="219"/>
                                </a:lnTo>
                                <a:lnTo>
                                  <a:pt x="15" y="217"/>
                                </a:lnTo>
                                <a:lnTo>
                                  <a:pt x="15" y="215"/>
                                </a:lnTo>
                                <a:lnTo>
                                  <a:pt x="13" y="213"/>
                                </a:lnTo>
                                <a:lnTo>
                                  <a:pt x="11" y="213"/>
                                </a:lnTo>
                                <a:lnTo>
                                  <a:pt x="11" y="211"/>
                                </a:lnTo>
                                <a:lnTo>
                                  <a:pt x="9" y="209"/>
                                </a:lnTo>
                                <a:lnTo>
                                  <a:pt x="7" y="209"/>
                                </a:lnTo>
                                <a:lnTo>
                                  <a:pt x="7" y="207"/>
                                </a:lnTo>
                                <a:lnTo>
                                  <a:pt x="4" y="205"/>
                                </a:lnTo>
                                <a:lnTo>
                                  <a:pt x="2" y="203"/>
                                </a:lnTo>
                                <a:lnTo>
                                  <a:pt x="2" y="200"/>
                                </a:lnTo>
                                <a:lnTo>
                                  <a:pt x="0" y="198"/>
                                </a:lnTo>
                                <a:lnTo>
                                  <a:pt x="0" y="196"/>
                                </a:lnTo>
                                <a:lnTo>
                                  <a:pt x="0" y="194"/>
                                </a:lnTo>
                                <a:lnTo>
                                  <a:pt x="0" y="192"/>
                                </a:lnTo>
                                <a:lnTo>
                                  <a:pt x="0" y="190"/>
                                </a:lnTo>
                                <a:lnTo>
                                  <a:pt x="0" y="188"/>
                                </a:lnTo>
                                <a:lnTo>
                                  <a:pt x="0" y="186"/>
                                </a:lnTo>
                                <a:lnTo>
                                  <a:pt x="0" y="184"/>
                                </a:lnTo>
                                <a:lnTo>
                                  <a:pt x="0" y="181"/>
                                </a:lnTo>
                                <a:lnTo>
                                  <a:pt x="0" y="179"/>
                                </a:lnTo>
                                <a:lnTo>
                                  <a:pt x="0" y="175"/>
                                </a:lnTo>
                                <a:lnTo>
                                  <a:pt x="0" y="173"/>
                                </a:lnTo>
                                <a:lnTo>
                                  <a:pt x="0" y="171"/>
                                </a:lnTo>
                                <a:lnTo>
                                  <a:pt x="0" y="169"/>
                                </a:lnTo>
                                <a:lnTo>
                                  <a:pt x="0" y="167"/>
                                </a:lnTo>
                                <a:lnTo>
                                  <a:pt x="2" y="165"/>
                                </a:lnTo>
                                <a:lnTo>
                                  <a:pt x="2" y="162"/>
                                </a:lnTo>
                                <a:lnTo>
                                  <a:pt x="2" y="158"/>
                                </a:lnTo>
                                <a:lnTo>
                                  <a:pt x="2" y="156"/>
                                </a:lnTo>
                                <a:lnTo>
                                  <a:pt x="4" y="156"/>
                                </a:lnTo>
                                <a:lnTo>
                                  <a:pt x="4" y="154"/>
                                </a:lnTo>
                                <a:lnTo>
                                  <a:pt x="4" y="152"/>
                                </a:lnTo>
                                <a:lnTo>
                                  <a:pt x="7" y="150"/>
                                </a:lnTo>
                                <a:lnTo>
                                  <a:pt x="7" y="148"/>
                                </a:lnTo>
                                <a:lnTo>
                                  <a:pt x="15" y="148"/>
                                </a:lnTo>
                                <a:lnTo>
                                  <a:pt x="42" y="148"/>
                                </a:lnTo>
                                <a:lnTo>
                                  <a:pt x="68" y="150"/>
                                </a:lnTo>
                                <a:lnTo>
                                  <a:pt x="95" y="150"/>
                                </a:lnTo>
                                <a:lnTo>
                                  <a:pt x="123" y="152"/>
                                </a:lnTo>
                                <a:lnTo>
                                  <a:pt x="148" y="152"/>
                                </a:lnTo>
                                <a:lnTo>
                                  <a:pt x="171" y="154"/>
                                </a:lnTo>
                                <a:lnTo>
                                  <a:pt x="182" y="154"/>
                                </a:lnTo>
                                <a:lnTo>
                                  <a:pt x="184" y="154"/>
                                </a:lnTo>
                                <a:lnTo>
                                  <a:pt x="209" y="154"/>
                                </a:lnTo>
                                <a:lnTo>
                                  <a:pt x="211" y="154"/>
                                </a:lnTo>
                                <a:lnTo>
                                  <a:pt x="237" y="154"/>
                                </a:lnTo>
                                <a:lnTo>
                                  <a:pt x="264" y="156"/>
                                </a:lnTo>
                                <a:lnTo>
                                  <a:pt x="290" y="156"/>
                                </a:lnTo>
                                <a:lnTo>
                                  <a:pt x="292" y="156"/>
                                </a:lnTo>
                                <a:lnTo>
                                  <a:pt x="317" y="156"/>
                                </a:lnTo>
                                <a:lnTo>
                                  <a:pt x="351" y="156"/>
                                </a:lnTo>
                                <a:lnTo>
                                  <a:pt x="376" y="156"/>
                                </a:lnTo>
                                <a:lnTo>
                                  <a:pt x="404" y="158"/>
                                </a:lnTo>
                                <a:lnTo>
                                  <a:pt x="431" y="158"/>
                                </a:lnTo>
                                <a:lnTo>
                                  <a:pt x="459" y="158"/>
                                </a:lnTo>
                                <a:lnTo>
                                  <a:pt x="486" y="158"/>
                                </a:lnTo>
                                <a:lnTo>
                                  <a:pt x="513" y="160"/>
                                </a:lnTo>
                                <a:lnTo>
                                  <a:pt x="528" y="160"/>
                                </a:lnTo>
                                <a:lnTo>
                                  <a:pt x="541" y="160"/>
                                </a:lnTo>
                                <a:lnTo>
                                  <a:pt x="566" y="160"/>
                                </a:lnTo>
                                <a:lnTo>
                                  <a:pt x="568" y="160"/>
                                </a:lnTo>
                                <a:lnTo>
                                  <a:pt x="594" y="160"/>
                                </a:lnTo>
                                <a:lnTo>
                                  <a:pt x="621" y="160"/>
                                </a:lnTo>
                                <a:lnTo>
                                  <a:pt x="649" y="160"/>
                                </a:lnTo>
                                <a:lnTo>
                                  <a:pt x="649" y="135"/>
                                </a:lnTo>
                                <a:lnTo>
                                  <a:pt x="649" y="133"/>
                                </a:lnTo>
                                <a:lnTo>
                                  <a:pt x="649" y="108"/>
                                </a:lnTo>
                                <a:lnTo>
                                  <a:pt x="649" y="105"/>
                                </a:lnTo>
                                <a:lnTo>
                                  <a:pt x="649" y="80"/>
                                </a:lnTo>
                                <a:lnTo>
                                  <a:pt x="651" y="53"/>
                                </a:lnTo>
                                <a:lnTo>
                                  <a:pt x="651" y="50"/>
                                </a:lnTo>
                                <a:lnTo>
                                  <a:pt x="651" y="25"/>
                                </a:lnTo>
                                <a:lnTo>
                                  <a:pt x="651" y="23"/>
                                </a:lnTo>
                                <a:lnTo>
                                  <a:pt x="651" y="0"/>
                                </a:lnTo>
                                <a:lnTo>
                                  <a:pt x="682" y="6"/>
                                </a:lnTo>
                                <a:lnTo>
                                  <a:pt x="710" y="6"/>
                                </a:lnTo>
                                <a:lnTo>
                                  <a:pt x="737" y="8"/>
                                </a:lnTo>
                                <a:lnTo>
                                  <a:pt x="763" y="8"/>
                                </a:lnTo>
                                <a:lnTo>
                                  <a:pt x="765" y="8"/>
                                </a:lnTo>
                                <a:lnTo>
                                  <a:pt x="790" y="8"/>
                                </a:lnTo>
                                <a:lnTo>
                                  <a:pt x="818" y="8"/>
                                </a:lnTo>
                                <a:lnTo>
                                  <a:pt x="847" y="10"/>
                                </a:lnTo>
                                <a:lnTo>
                                  <a:pt x="875" y="10"/>
                                </a:lnTo>
                                <a:lnTo>
                                  <a:pt x="887" y="10"/>
                                </a:lnTo>
                                <a:lnTo>
                                  <a:pt x="902" y="10"/>
                                </a:lnTo>
                                <a:lnTo>
                                  <a:pt x="927" y="12"/>
                                </a:lnTo>
                                <a:lnTo>
                                  <a:pt x="957" y="12"/>
                                </a:lnTo>
                                <a:lnTo>
                                  <a:pt x="982" y="12"/>
                                </a:lnTo>
                                <a:lnTo>
                                  <a:pt x="1010" y="12"/>
                                </a:lnTo>
                                <a:lnTo>
                                  <a:pt x="1037" y="15"/>
                                </a:lnTo>
                                <a:lnTo>
                                  <a:pt x="1063" y="15"/>
                                </a:lnTo>
                                <a:lnTo>
                                  <a:pt x="1065" y="15"/>
                                </a:lnTo>
                                <a:lnTo>
                                  <a:pt x="1067" y="15"/>
                                </a:lnTo>
                                <a:lnTo>
                                  <a:pt x="1090" y="15"/>
                                </a:lnTo>
                                <a:lnTo>
                                  <a:pt x="1118" y="15"/>
                                </a:lnTo>
                                <a:lnTo>
                                  <a:pt x="1143" y="17"/>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34" name="Freeform 527"/>
                        <wps:cNvSpPr>
                          <a:spLocks/>
                        </wps:cNvSpPr>
                        <wps:spPr bwMode="auto">
                          <a:xfrm>
                            <a:off x="2715800" y="3602312"/>
                            <a:ext cx="465500" cy="562602"/>
                          </a:xfrm>
                          <a:custGeom>
                            <a:avLst/>
                            <a:gdLst>
                              <a:gd name="T0" fmla="*/ 294005 w 733"/>
                              <a:gd name="T1" fmla="*/ 17780 h 886"/>
                              <a:gd name="T2" fmla="*/ 296545 w 733"/>
                              <a:gd name="T3" fmla="*/ 12065 h 886"/>
                              <a:gd name="T4" fmla="*/ 312420 w 733"/>
                              <a:gd name="T5" fmla="*/ 9525 h 886"/>
                              <a:gd name="T6" fmla="*/ 319405 w 733"/>
                              <a:gd name="T7" fmla="*/ 10795 h 886"/>
                              <a:gd name="T8" fmla="*/ 335280 w 733"/>
                              <a:gd name="T9" fmla="*/ 20320 h 886"/>
                              <a:gd name="T10" fmla="*/ 343535 w 733"/>
                              <a:gd name="T11" fmla="*/ 26035 h 886"/>
                              <a:gd name="T12" fmla="*/ 355600 w 733"/>
                              <a:gd name="T13" fmla="*/ 28575 h 886"/>
                              <a:gd name="T14" fmla="*/ 358140 w 733"/>
                              <a:gd name="T15" fmla="*/ 97155 h 886"/>
                              <a:gd name="T16" fmla="*/ 359410 w 733"/>
                              <a:gd name="T17" fmla="*/ 200025 h 886"/>
                              <a:gd name="T18" fmla="*/ 462915 w 733"/>
                              <a:gd name="T19" fmla="*/ 200025 h 886"/>
                              <a:gd name="T20" fmla="*/ 464185 w 733"/>
                              <a:gd name="T21" fmla="*/ 303530 h 886"/>
                              <a:gd name="T22" fmla="*/ 464185 w 733"/>
                              <a:gd name="T23" fmla="*/ 407035 h 886"/>
                              <a:gd name="T24" fmla="*/ 464185 w 733"/>
                              <a:gd name="T25" fmla="*/ 476250 h 886"/>
                              <a:gd name="T26" fmla="*/ 465455 w 733"/>
                              <a:gd name="T27" fmla="*/ 562610 h 886"/>
                              <a:gd name="T28" fmla="*/ 379730 w 733"/>
                              <a:gd name="T29" fmla="*/ 561340 h 886"/>
                              <a:gd name="T30" fmla="*/ 308610 w 733"/>
                              <a:gd name="T31" fmla="*/ 559435 h 886"/>
                              <a:gd name="T32" fmla="*/ 224155 w 733"/>
                              <a:gd name="T33" fmla="*/ 561340 h 886"/>
                              <a:gd name="T34" fmla="*/ 139700 w 733"/>
                              <a:gd name="T35" fmla="*/ 561340 h 886"/>
                              <a:gd name="T36" fmla="*/ 71120 w 733"/>
                              <a:gd name="T37" fmla="*/ 561340 h 886"/>
                              <a:gd name="T38" fmla="*/ 4445 w 733"/>
                              <a:gd name="T39" fmla="*/ 561340 h 886"/>
                              <a:gd name="T40" fmla="*/ 3175 w 733"/>
                              <a:gd name="T41" fmla="*/ 474980 h 886"/>
                              <a:gd name="T42" fmla="*/ 1270 w 733"/>
                              <a:gd name="T43" fmla="*/ 372110 h 886"/>
                              <a:gd name="T44" fmla="*/ 0 w 733"/>
                              <a:gd name="T45" fmla="*/ 268605 h 886"/>
                              <a:gd name="T46" fmla="*/ 34925 w 733"/>
                              <a:gd name="T47" fmla="*/ 217805 h 886"/>
                              <a:gd name="T48" fmla="*/ 83185 w 733"/>
                              <a:gd name="T49" fmla="*/ 166370 h 886"/>
                              <a:gd name="T50" fmla="*/ 99695 w 733"/>
                              <a:gd name="T51" fmla="*/ 80645 h 886"/>
                              <a:gd name="T52" fmla="*/ 106045 w 733"/>
                              <a:gd name="T53" fmla="*/ 78105 h 886"/>
                              <a:gd name="T54" fmla="*/ 104775 w 733"/>
                              <a:gd name="T55" fmla="*/ 86360 h 886"/>
                              <a:gd name="T56" fmla="*/ 110490 w 733"/>
                              <a:gd name="T57" fmla="*/ 95250 h 886"/>
                              <a:gd name="T58" fmla="*/ 128905 w 733"/>
                              <a:gd name="T59" fmla="*/ 98425 h 886"/>
                              <a:gd name="T60" fmla="*/ 137160 w 733"/>
                              <a:gd name="T61" fmla="*/ 91440 h 886"/>
                              <a:gd name="T62" fmla="*/ 134620 w 733"/>
                              <a:gd name="T63" fmla="*/ 88900 h 886"/>
                              <a:gd name="T64" fmla="*/ 139700 w 733"/>
                              <a:gd name="T65" fmla="*/ 85090 h 886"/>
                              <a:gd name="T66" fmla="*/ 144780 w 733"/>
                              <a:gd name="T67" fmla="*/ 80645 h 886"/>
                              <a:gd name="T68" fmla="*/ 147955 w 733"/>
                              <a:gd name="T69" fmla="*/ 80645 h 886"/>
                              <a:gd name="T70" fmla="*/ 151765 w 733"/>
                              <a:gd name="T71" fmla="*/ 80645 h 886"/>
                              <a:gd name="T72" fmla="*/ 156845 w 733"/>
                              <a:gd name="T73" fmla="*/ 78105 h 886"/>
                              <a:gd name="T74" fmla="*/ 161290 w 733"/>
                              <a:gd name="T75" fmla="*/ 64770 h 886"/>
                              <a:gd name="T76" fmla="*/ 167640 w 733"/>
                              <a:gd name="T77" fmla="*/ 66040 h 886"/>
                              <a:gd name="T78" fmla="*/ 179705 w 733"/>
                              <a:gd name="T79" fmla="*/ 71120 h 886"/>
                              <a:gd name="T80" fmla="*/ 189230 w 733"/>
                              <a:gd name="T81" fmla="*/ 73025 h 886"/>
                              <a:gd name="T82" fmla="*/ 187960 w 733"/>
                              <a:gd name="T83" fmla="*/ 67310 h 886"/>
                              <a:gd name="T84" fmla="*/ 191770 w 733"/>
                              <a:gd name="T85" fmla="*/ 64770 h 886"/>
                              <a:gd name="T86" fmla="*/ 198755 w 733"/>
                              <a:gd name="T87" fmla="*/ 63500 h 886"/>
                              <a:gd name="T88" fmla="*/ 205105 w 733"/>
                              <a:gd name="T89" fmla="*/ 62230 h 886"/>
                              <a:gd name="T90" fmla="*/ 212090 w 733"/>
                              <a:gd name="T91" fmla="*/ 53975 h 886"/>
                              <a:gd name="T92" fmla="*/ 214630 w 733"/>
                              <a:gd name="T93" fmla="*/ 45720 h 886"/>
                              <a:gd name="T94" fmla="*/ 220345 w 733"/>
                              <a:gd name="T95" fmla="*/ 39370 h 886"/>
                              <a:gd name="T96" fmla="*/ 231140 w 733"/>
                              <a:gd name="T97" fmla="*/ 31115 h 886"/>
                              <a:gd name="T98" fmla="*/ 238760 w 733"/>
                              <a:gd name="T99" fmla="*/ 27305 h 886"/>
                              <a:gd name="T100" fmla="*/ 245745 w 733"/>
                              <a:gd name="T101" fmla="*/ 26035 h 886"/>
                              <a:gd name="T102" fmla="*/ 250825 w 733"/>
                              <a:gd name="T103" fmla="*/ 19050 h 886"/>
                              <a:gd name="T104" fmla="*/ 256540 w 733"/>
                              <a:gd name="T105" fmla="*/ 6985 h 886"/>
                              <a:gd name="T106" fmla="*/ 264160 w 733"/>
                              <a:gd name="T107" fmla="*/ 1905 h 886"/>
                              <a:gd name="T108" fmla="*/ 271145 w 733"/>
                              <a:gd name="T109" fmla="*/ 4445 h 886"/>
                              <a:gd name="T110" fmla="*/ 272415 w 733"/>
                              <a:gd name="T111" fmla="*/ 9525 h 886"/>
                              <a:gd name="T112" fmla="*/ 276225 w 733"/>
                              <a:gd name="T113" fmla="*/ 13970 h 886"/>
                              <a:gd name="T114" fmla="*/ 284480 w 733"/>
                              <a:gd name="T115" fmla="*/ 12065 h 88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733" h="886">
                                <a:moveTo>
                                  <a:pt x="454" y="22"/>
                                </a:moveTo>
                                <a:lnTo>
                                  <a:pt x="454" y="24"/>
                                </a:lnTo>
                                <a:lnTo>
                                  <a:pt x="457" y="24"/>
                                </a:lnTo>
                                <a:lnTo>
                                  <a:pt x="459" y="26"/>
                                </a:lnTo>
                                <a:lnTo>
                                  <a:pt x="461" y="26"/>
                                </a:lnTo>
                                <a:lnTo>
                                  <a:pt x="463" y="28"/>
                                </a:lnTo>
                                <a:lnTo>
                                  <a:pt x="465" y="28"/>
                                </a:lnTo>
                                <a:lnTo>
                                  <a:pt x="465" y="26"/>
                                </a:lnTo>
                                <a:lnTo>
                                  <a:pt x="467" y="26"/>
                                </a:lnTo>
                                <a:lnTo>
                                  <a:pt x="467" y="24"/>
                                </a:lnTo>
                                <a:lnTo>
                                  <a:pt x="467" y="22"/>
                                </a:lnTo>
                                <a:lnTo>
                                  <a:pt x="467" y="19"/>
                                </a:lnTo>
                                <a:lnTo>
                                  <a:pt x="480" y="19"/>
                                </a:lnTo>
                                <a:lnTo>
                                  <a:pt x="482" y="19"/>
                                </a:lnTo>
                                <a:lnTo>
                                  <a:pt x="484" y="19"/>
                                </a:lnTo>
                                <a:lnTo>
                                  <a:pt x="486" y="17"/>
                                </a:lnTo>
                                <a:lnTo>
                                  <a:pt x="490" y="15"/>
                                </a:lnTo>
                                <a:lnTo>
                                  <a:pt x="492" y="15"/>
                                </a:lnTo>
                                <a:lnTo>
                                  <a:pt x="495" y="15"/>
                                </a:lnTo>
                                <a:lnTo>
                                  <a:pt x="497" y="15"/>
                                </a:lnTo>
                                <a:lnTo>
                                  <a:pt x="499" y="15"/>
                                </a:lnTo>
                                <a:lnTo>
                                  <a:pt x="501" y="15"/>
                                </a:lnTo>
                                <a:lnTo>
                                  <a:pt x="501" y="17"/>
                                </a:lnTo>
                                <a:lnTo>
                                  <a:pt x="503" y="17"/>
                                </a:lnTo>
                                <a:lnTo>
                                  <a:pt x="505" y="19"/>
                                </a:lnTo>
                                <a:lnTo>
                                  <a:pt x="507" y="22"/>
                                </a:lnTo>
                                <a:lnTo>
                                  <a:pt x="511" y="24"/>
                                </a:lnTo>
                                <a:lnTo>
                                  <a:pt x="516" y="26"/>
                                </a:lnTo>
                                <a:lnTo>
                                  <a:pt x="524" y="30"/>
                                </a:lnTo>
                                <a:lnTo>
                                  <a:pt x="528" y="32"/>
                                </a:lnTo>
                                <a:lnTo>
                                  <a:pt x="530" y="34"/>
                                </a:lnTo>
                                <a:lnTo>
                                  <a:pt x="535" y="36"/>
                                </a:lnTo>
                                <a:lnTo>
                                  <a:pt x="535" y="39"/>
                                </a:lnTo>
                                <a:lnTo>
                                  <a:pt x="539" y="39"/>
                                </a:lnTo>
                                <a:lnTo>
                                  <a:pt x="539" y="41"/>
                                </a:lnTo>
                                <a:lnTo>
                                  <a:pt x="541" y="41"/>
                                </a:lnTo>
                                <a:lnTo>
                                  <a:pt x="543" y="41"/>
                                </a:lnTo>
                                <a:lnTo>
                                  <a:pt x="547" y="43"/>
                                </a:lnTo>
                                <a:lnTo>
                                  <a:pt x="549" y="43"/>
                                </a:lnTo>
                                <a:lnTo>
                                  <a:pt x="554" y="43"/>
                                </a:lnTo>
                                <a:lnTo>
                                  <a:pt x="556" y="43"/>
                                </a:lnTo>
                                <a:lnTo>
                                  <a:pt x="560" y="45"/>
                                </a:lnTo>
                                <a:lnTo>
                                  <a:pt x="562" y="45"/>
                                </a:lnTo>
                                <a:lnTo>
                                  <a:pt x="562" y="70"/>
                                </a:lnTo>
                                <a:lnTo>
                                  <a:pt x="562" y="98"/>
                                </a:lnTo>
                                <a:lnTo>
                                  <a:pt x="562" y="100"/>
                                </a:lnTo>
                                <a:lnTo>
                                  <a:pt x="564" y="125"/>
                                </a:lnTo>
                                <a:lnTo>
                                  <a:pt x="564" y="153"/>
                                </a:lnTo>
                                <a:lnTo>
                                  <a:pt x="564" y="180"/>
                                </a:lnTo>
                                <a:lnTo>
                                  <a:pt x="564" y="205"/>
                                </a:lnTo>
                                <a:lnTo>
                                  <a:pt x="564" y="233"/>
                                </a:lnTo>
                                <a:lnTo>
                                  <a:pt x="566" y="260"/>
                                </a:lnTo>
                                <a:lnTo>
                                  <a:pt x="566" y="288"/>
                                </a:lnTo>
                                <a:lnTo>
                                  <a:pt x="566" y="315"/>
                                </a:lnTo>
                                <a:lnTo>
                                  <a:pt x="594" y="315"/>
                                </a:lnTo>
                                <a:lnTo>
                                  <a:pt x="621" y="315"/>
                                </a:lnTo>
                                <a:lnTo>
                                  <a:pt x="649" y="315"/>
                                </a:lnTo>
                                <a:lnTo>
                                  <a:pt x="676" y="315"/>
                                </a:lnTo>
                                <a:lnTo>
                                  <a:pt x="704" y="315"/>
                                </a:lnTo>
                                <a:lnTo>
                                  <a:pt x="729" y="315"/>
                                </a:lnTo>
                                <a:lnTo>
                                  <a:pt x="729" y="343"/>
                                </a:lnTo>
                                <a:lnTo>
                                  <a:pt x="731" y="370"/>
                                </a:lnTo>
                                <a:lnTo>
                                  <a:pt x="731" y="398"/>
                                </a:lnTo>
                                <a:lnTo>
                                  <a:pt x="731" y="423"/>
                                </a:lnTo>
                                <a:lnTo>
                                  <a:pt x="731" y="450"/>
                                </a:lnTo>
                                <a:lnTo>
                                  <a:pt x="731" y="478"/>
                                </a:lnTo>
                                <a:lnTo>
                                  <a:pt x="731" y="505"/>
                                </a:lnTo>
                                <a:lnTo>
                                  <a:pt x="733" y="533"/>
                                </a:lnTo>
                                <a:lnTo>
                                  <a:pt x="733" y="558"/>
                                </a:lnTo>
                                <a:lnTo>
                                  <a:pt x="731" y="586"/>
                                </a:lnTo>
                                <a:lnTo>
                                  <a:pt x="731" y="613"/>
                                </a:lnTo>
                                <a:lnTo>
                                  <a:pt x="731" y="641"/>
                                </a:lnTo>
                                <a:lnTo>
                                  <a:pt x="731" y="668"/>
                                </a:lnTo>
                                <a:lnTo>
                                  <a:pt x="731" y="693"/>
                                </a:lnTo>
                                <a:lnTo>
                                  <a:pt x="731" y="696"/>
                                </a:lnTo>
                                <a:lnTo>
                                  <a:pt x="731" y="721"/>
                                </a:lnTo>
                                <a:lnTo>
                                  <a:pt x="733" y="721"/>
                                </a:lnTo>
                                <a:lnTo>
                                  <a:pt x="731" y="750"/>
                                </a:lnTo>
                                <a:lnTo>
                                  <a:pt x="731" y="778"/>
                                </a:lnTo>
                                <a:lnTo>
                                  <a:pt x="731" y="805"/>
                                </a:lnTo>
                                <a:lnTo>
                                  <a:pt x="731" y="833"/>
                                </a:lnTo>
                                <a:lnTo>
                                  <a:pt x="731" y="858"/>
                                </a:lnTo>
                                <a:lnTo>
                                  <a:pt x="733" y="860"/>
                                </a:lnTo>
                                <a:lnTo>
                                  <a:pt x="733" y="886"/>
                                </a:lnTo>
                                <a:lnTo>
                                  <a:pt x="710" y="886"/>
                                </a:lnTo>
                                <a:lnTo>
                                  <a:pt x="706" y="886"/>
                                </a:lnTo>
                                <a:lnTo>
                                  <a:pt x="678" y="886"/>
                                </a:lnTo>
                                <a:lnTo>
                                  <a:pt x="651" y="886"/>
                                </a:lnTo>
                                <a:lnTo>
                                  <a:pt x="626" y="884"/>
                                </a:lnTo>
                                <a:lnTo>
                                  <a:pt x="598" y="884"/>
                                </a:lnTo>
                                <a:lnTo>
                                  <a:pt x="590" y="881"/>
                                </a:lnTo>
                                <a:lnTo>
                                  <a:pt x="569" y="881"/>
                                </a:lnTo>
                                <a:lnTo>
                                  <a:pt x="541" y="881"/>
                                </a:lnTo>
                                <a:lnTo>
                                  <a:pt x="514" y="881"/>
                                </a:lnTo>
                                <a:lnTo>
                                  <a:pt x="488" y="881"/>
                                </a:lnTo>
                                <a:lnTo>
                                  <a:pt x="486" y="881"/>
                                </a:lnTo>
                                <a:lnTo>
                                  <a:pt x="461" y="881"/>
                                </a:lnTo>
                                <a:lnTo>
                                  <a:pt x="433" y="884"/>
                                </a:lnTo>
                                <a:lnTo>
                                  <a:pt x="410" y="884"/>
                                </a:lnTo>
                                <a:lnTo>
                                  <a:pt x="408" y="884"/>
                                </a:lnTo>
                                <a:lnTo>
                                  <a:pt x="381" y="884"/>
                                </a:lnTo>
                                <a:lnTo>
                                  <a:pt x="353" y="884"/>
                                </a:lnTo>
                                <a:lnTo>
                                  <a:pt x="328" y="881"/>
                                </a:lnTo>
                                <a:lnTo>
                                  <a:pt x="300" y="881"/>
                                </a:lnTo>
                                <a:lnTo>
                                  <a:pt x="273" y="884"/>
                                </a:lnTo>
                                <a:lnTo>
                                  <a:pt x="247" y="884"/>
                                </a:lnTo>
                                <a:lnTo>
                                  <a:pt x="231" y="884"/>
                                </a:lnTo>
                                <a:lnTo>
                                  <a:pt x="220" y="884"/>
                                </a:lnTo>
                                <a:lnTo>
                                  <a:pt x="193" y="884"/>
                                </a:lnTo>
                                <a:lnTo>
                                  <a:pt x="167" y="884"/>
                                </a:lnTo>
                                <a:lnTo>
                                  <a:pt x="165" y="884"/>
                                </a:lnTo>
                                <a:lnTo>
                                  <a:pt x="140" y="884"/>
                                </a:lnTo>
                                <a:lnTo>
                                  <a:pt x="138" y="884"/>
                                </a:lnTo>
                                <a:lnTo>
                                  <a:pt x="112" y="884"/>
                                </a:lnTo>
                                <a:lnTo>
                                  <a:pt x="110" y="884"/>
                                </a:lnTo>
                                <a:lnTo>
                                  <a:pt x="87" y="884"/>
                                </a:lnTo>
                                <a:lnTo>
                                  <a:pt x="59" y="884"/>
                                </a:lnTo>
                                <a:lnTo>
                                  <a:pt x="51" y="884"/>
                                </a:lnTo>
                                <a:lnTo>
                                  <a:pt x="34" y="884"/>
                                </a:lnTo>
                                <a:lnTo>
                                  <a:pt x="7" y="884"/>
                                </a:lnTo>
                                <a:lnTo>
                                  <a:pt x="7" y="856"/>
                                </a:lnTo>
                                <a:lnTo>
                                  <a:pt x="5" y="835"/>
                                </a:lnTo>
                                <a:lnTo>
                                  <a:pt x="5" y="829"/>
                                </a:lnTo>
                                <a:lnTo>
                                  <a:pt x="5" y="801"/>
                                </a:lnTo>
                                <a:lnTo>
                                  <a:pt x="5" y="776"/>
                                </a:lnTo>
                                <a:lnTo>
                                  <a:pt x="5" y="748"/>
                                </a:lnTo>
                                <a:lnTo>
                                  <a:pt x="5" y="721"/>
                                </a:lnTo>
                                <a:lnTo>
                                  <a:pt x="5" y="693"/>
                                </a:lnTo>
                                <a:lnTo>
                                  <a:pt x="5" y="666"/>
                                </a:lnTo>
                                <a:lnTo>
                                  <a:pt x="2" y="638"/>
                                </a:lnTo>
                                <a:lnTo>
                                  <a:pt x="2" y="611"/>
                                </a:lnTo>
                                <a:lnTo>
                                  <a:pt x="2" y="586"/>
                                </a:lnTo>
                                <a:lnTo>
                                  <a:pt x="2" y="558"/>
                                </a:lnTo>
                                <a:lnTo>
                                  <a:pt x="2" y="531"/>
                                </a:lnTo>
                                <a:lnTo>
                                  <a:pt x="2" y="503"/>
                                </a:lnTo>
                                <a:lnTo>
                                  <a:pt x="2" y="478"/>
                                </a:lnTo>
                                <a:lnTo>
                                  <a:pt x="0" y="450"/>
                                </a:lnTo>
                                <a:lnTo>
                                  <a:pt x="0" y="423"/>
                                </a:lnTo>
                                <a:lnTo>
                                  <a:pt x="0" y="396"/>
                                </a:lnTo>
                                <a:lnTo>
                                  <a:pt x="2" y="396"/>
                                </a:lnTo>
                                <a:lnTo>
                                  <a:pt x="0" y="368"/>
                                </a:lnTo>
                                <a:lnTo>
                                  <a:pt x="0" y="341"/>
                                </a:lnTo>
                                <a:lnTo>
                                  <a:pt x="28" y="343"/>
                                </a:lnTo>
                                <a:lnTo>
                                  <a:pt x="55" y="343"/>
                                </a:lnTo>
                                <a:lnTo>
                                  <a:pt x="83" y="343"/>
                                </a:lnTo>
                                <a:lnTo>
                                  <a:pt x="81" y="317"/>
                                </a:lnTo>
                                <a:lnTo>
                                  <a:pt x="81" y="290"/>
                                </a:lnTo>
                                <a:lnTo>
                                  <a:pt x="81" y="262"/>
                                </a:lnTo>
                                <a:lnTo>
                                  <a:pt x="104" y="262"/>
                                </a:lnTo>
                                <a:lnTo>
                                  <a:pt x="131" y="262"/>
                                </a:lnTo>
                                <a:lnTo>
                                  <a:pt x="159" y="262"/>
                                </a:lnTo>
                                <a:lnTo>
                                  <a:pt x="159" y="235"/>
                                </a:lnTo>
                                <a:lnTo>
                                  <a:pt x="159" y="208"/>
                                </a:lnTo>
                                <a:lnTo>
                                  <a:pt x="159" y="182"/>
                                </a:lnTo>
                                <a:lnTo>
                                  <a:pt x="157" y="155"/>
                                </a:lnTo>
                                <a:lnTo>
                                  <a:pt x="157" y="127"/>
                                </a:lnTo>
                                <a:lnTo>
                                  <a:pt x="157" y="119"/>
                                </a:lnTo>
                                <a:lnTo>
                                  <a:pt x="159" y="119"/>
                                </a:lnTo>
                                <a:lnTo>
                                  <a:pt x="161" y="119"/>
                                </a:lnTo>
                                <a:lnTo>
                                  <a:pt x="165" y="119"/>
                                </a:lnTo>
                                <a:lnTo>
                                  <a:pt x="165" y="121"/>
                                </a:lnTo>
                                <a:lnTo>
                                  <a:pt x="167" y="123"/>
                                </a:lnTo>
                                <a:lnTo>
                                  <a:pt x="169" y="125"/>
                                </a:lnTo>
                                <a:lnTo>
                                  <a:pt x="167" y="127"/>
                                </a:lnTo>
                                <a:lnTo>
                                  <a:pt x="167" y="129"/>
                                </a:lnTo>
                                <a:lnTo>
                                  <a:pt x="167" y="131"/>
                                </a:lnTo>
                                <a:lnTo>
                                  <a:pt x="167" y="134"/>
                                </a:lnTo>
                                <a:lnTo>
                                  <a:pt x="165" y="136"/>
                                </a:lnTo>
                                <a:lnTo>
                                  <a:pt x="167" y="138"/>
                                </a:lnTo>
                                <a:lnTo>
                                  <a:pt x="169" y="140"/>
                                </a:lnTo>
                                <a:lnTo>
                                  <a:pt x="171" y="144"/>
                                </a:lnTo>
                                <a:lnTo>
                                  <a:pt x="174" y="146"/>
                                </a:lnTo>
                                <a:lnTo>
                                  <a:pt x="171" y="146"/>
                                </a:lnTo>
                                <a:lnTo>
                                  <a:pt x="174" y="150"/>
                                </a:lnTo>
                                <a:lnTo>
                                  <a:pt x="178" y="153"/>
                                </a:lnTo>
                                <a:lnTo>
                                  <a:pt x="180" y="153"/>
                                </a:lnTo>
                                <a:lnTo>
                                  <a:pt x="184" y="153"/>
                                </a:lnTo>
                                <a:lnTo>
                                  <a:pt x="193" y="155"/>
                                </a:lnTo>
                                <a:lnTo>
                                  <a:pt x="201" y="155"/>
                                </a:lnTo>
                                <a:lnTo>
                                  <a:pt x="203" y="155"/>
                                </a:lnTo>
                                <a:lnTo>
                                  <a:pt x="207" y="153"/>
                                </a:lnTo>
                                <a:lnTo>
                                  <a:pt x="212" y="150"/>
                                </a:lnTo>
                                <a:lnTo>
                                  <a:pt x="212" y="148"/>
                                </a:lnTo>
                                <a:lnTo>
                                  <a:pt x="214" y="148"/>
                                </a:lnTo>
                                <a:lnTo>
                                  <a:pt x="214" y="146"/>
                                </a:lnTo>
                                <a:lnTo>
                                  <a:pt x="216" y="144"/>
                                </a:lnTo>
                                <a:lnTo>
                                  <a:pt x="214" y="144"/>
                                </a:lnTo>
                                <a:lnTo>
                                  <a:pt x="212" y="144"/>
                                </a:lnTo>
                                <a:lnTo>
                                  <a:pt x="212" y="142"/>
                                </a:lnTo>
                                <a:lnTo>
                                  <a:pt x="214" y="142"/>
                                </a:lnTo>
                                <a:lnTo>
                                  <a:pt x="214" y="140"/>
                                </a:lnTo>
                                <a:lnTo>
                                  <a:pt x="212" y="140"/>
                                </a:lnTo>
                                <a:lnTo>
                                  <a:pt x="212" y="138"/>
                                </a:lnTo>
                                <a:lnTo>
                                  <a:pt x="212" y="136"/>
                                </a:lnTo>
                                <a:lnTo>
                                  <a:pt x="214" y="134"/>
                                </a:lnTo>
                                <a:lnTo>
                                  <a:pt x="216" y="131"/>
                                </a:lnTo>
                                <a:lnTo>
                                  <a:pt x="218" y="131"/>
                                </a:lnTo>
                                <a:lnTo>
                                  <a:pt x="220" y="134"/>
                                </a:lnTo>
                                <a:lnTo>
                                  <a:pt x="222" y="134"/>
                                </a:lnTo>
                                <a:lnTo>
                                  <a:pt x="222" y="131"/>
                                </a:lnTo>
                                <a:lnTo>
                                  <a:pt x="222" y="129"/>
                                </a:lnTo>
                                <a:lnTo>
                                  <a:pt x="224" y="129"/>
                                </a:lnTo>
                                <a:lnTo>
                                  <a:pt x="226" y="127"/>
                                </a:lnTo>
                                <a:lnTo>
                                  <a:pt x="228" y="127"/>
                                </a:lnTo>
                                <a:lnTo>
                                  <a:pt x="228" y="125"/>
                                </a:lnTo>
                                <a:lnTo>
                                  <a:pt x="231" y="125"/>
                                </a:lnTo>
                                <a:lnTo>
                                  <a:pt x="231" y="123"/>
                                </a:lnTo>
                                <a:lnTo>
                                  <a:pt x="231" y="125"/>
                                </a:lnTo>
                                <a:lnTo>
                                  <a:pt x="233" y="125"/>
                                </a:lnTo>
                                <a:lnTo>
                                  <a:pt x="233" y="127"/>
                                </a:lnTo>
                                <a:lnTo>
                                  <a:pt x="233" y="129"/>
                                </a:lnTo>
                                <a:lnTo>
                                  <a:pt x="235" y="129"/>
                                </a:lnTo>
                                <a:lnTo>
                                  <a:pt x="235" y="131"/>
                                </a:lnTo>
                                <a:lnTo>
                                  <a:pt x="235" y="129"/>
                                </a:lnTo>
                                <a:lnTo>
                                  <a:pt x="237" y="127"/>
                                </a:lnTo>
                                <a:lnTo>
                                  <a:pt x="239" y="127"/>
                                </a:lnTo>
                                <a:lnTo>
                                  <a:pt x="241" y="127"/>
                                </a:lnTo>
                                <a:lnTo>
                                  <a:pt x="243" y="129"/>
                                </a:lnTo>
                                <a:lnTo>
                                  <a:pt x="245" y="129"/>
                                </a:lnTo>
                                <a:lnTo>
                                  <a:pt x="245" y="127"/>
                                </a:lnTo>
                                <a:lnTo>
                                  <a:pt x="247" y="127"/>
                                </a:lnTo>
                                <a:lnTo>
                                  <a:pt x="247" y="123"/>
                                </a:lnTo>
                                <a:lnTo>
                                  <a:pt x="250" y="121"/>
                                </a:lnTo>
                                <a:lnTo>
                                  <a:pt x="252" y="119"/>
                                </a:lnTo>
                                <a:lnTo>
                                  <a:pt x="252" y="115"/>
                                </a:lnTo>
                                <a:lnTo>
                                  <a:pt x="250" y="110"/>
                                </a:lnTo>
                                <a:lnTo>
                                  <a:pt x="252" y="106"/>
                                </a:lnTo>
                                <a:lnTo>
                                  <a:pt x="254" y="102"/>
                                </a:lnTo>
                                <a:lnTo>
                                  <a:pt x="256" y="102"/>
                                </a:lnTo>
                                <a:lnTo>
                                  <a:pt x="258" y="100"/>
                                </a:lnTo>
                                <a:lnTo>
                                  <a:pt x="260" y="100"/>
                                </a:lnTo>
                                <a:lnTo>
                                  <a:pt x="260" y="102"/>
                                </a:lnTo>
                                <a:lnTo>
                                  <a:pt x="260" y="104"/>
                                </a:lnTo>
                                <a:lnTo>
                                  <a:pt x="264" y="104"/>
                                </a:lnTo>
                                <a:lnTo>
                                  <a:pt x="266" y="106"/>
                                </a:lnTo>
                                <a:lnTo>
                                  <a:pt x="271" y="108"/>
                                </a:lnTo>
                                <a:lnTo>
                                  <a:pt x="275" y="108"/>
                                </a:lnTo>
                                <a:lnTo>
                                  <a:pt x="281" y="110"/>
                                </a:lnTo>
                                <a:lnTo>
                                  <a:pt x="283" y="110"/>
                                </a:lnTo>
                                <a:lnTo>
                                  <a:pt x="283" y="112"/>
                                </a:lnTo>
                                <a:lnTo>
                                  <a:pt x="285" y="112"/>
                                </a:lnTo>
                                <a:lnTo>
                                  <a:pt x="288" y="112"/>
                                </a:lnTo>
                                <a:lnTo>
                                  <a:pt x="292" y="115"/>
                                </a:lnTo>
                                <a:lnTo>
                                  <a:pt x="294" y="115"/>
                                </a:lnTo>
                                <a:lnTo>
                                  <a:pt x="296" y="115"/>
                                </a:lnTo>
                                <a:lnTo>
                                  <a:pt x="298" y="115"/>
                                </a:lnTo>
                                <a:lnTo>
                                  <a:pt x="296" y="112"/>
                                </a:lnTo>
                                <a:lnTo>
                                  <a:pt x="296" y="110"/>
                                </a:lnTo>
                                <a:lnTo>
                                  <a:pt x="298" y="110"/>
                                </a:lnTo>
                                <a:lnTo>
                                  <a:pt x="300" y="110"/>
                                </a:lnTo>
                                <a:lnTo>
                                  <a:pt x="298" y="108"/>
                                </a:lnTo>
                                <a:lnTo>
                                  <a:pt x="296" y="106"/>
                                </a:lnTo>
                                <a:lnTo>
                                  <a:pt x="294" y="106"/>
                                </a:lnTo>
                                <a:lnTo>
                                  <a:pt x="296" y="106"/>
                                </a:lnTo>
                                <a:lnTo>
                                  <a:pt x="296" y="104"/>
                                </a:lnTo>
                                <a:lnTo>
                                  <a:pt x="298" y="104"/>
                                </a:lnTo>
                                <a:lnTo>
                                  <a:pt x="298" y="102"/>
                                </a:lnTo>
                                <a:lnTo>
                                  <a:pt x="302" y="102"/>
                                </a:lnTo>
                                <a:lnTo>
                                  <a:pt x="304" y="100"/>
                                </a:lnTo>
                                <a:lnTo>
                                  <a:pt x="307" y="98"/>
                                </a:lnTo>
                                <a:lnTo>
                                  <a:pt x="309" y="100"/>
                                </a:lnTo>
                                <a:lnTo>
                                  <a:pt x="309" y="102"/>
                                </a:lnTo>
                                <a:lnTo>
                                  <a:pt x="311" y="102"/>
                                </a:lnTo>
                                <a:lnTo>
                                  <a:pt x="313" y="100"/>
                                </a:lnTo>
                                <a:lnTo>
                                  <a:pt x="313" y="98"/>
                                </a:lnTo>
                                <a:lnTo>
                                  <a:pt x="315" y="98"/>
                                </a:lnTo>
                                <a:lnTo>
                                  <a:pt x="315" y="100"/>
                                </a:lnTo>
                                <a:lnTo>
                                  <a:pt x="317" y="102"/>
                                </a:lnTo>
                                <a:lnTo>
                                  <a:pt x="319" y="100"/>
                                </a:lnTo>
                                <a:lnTo>
                                  <a:pt x="323" y="98"/>
                                </a:lnTo>
                                <a:lnTo>
                                  <a:pt x="326" y="96"/>
                                </a:lnTo>
                                <a:lnTo>
                                  <a:pt x="328" y="93"/>
                                </a:lnTo>
                                <a:lnTo>
                                  <a:pt x="330" y="93"/>
                                </a:lnTo>
                                <a:lnTo>
                                  <a:pt x="332" y="91"/>
                                </a:lnTo>
                                <a:lnTo>
                                  <a:pt x="336" y="87"/>
                                </a:lnTo>
                                <a:lnTo>
                                  <a:pt x="334" y="85"/>
                                </a:lnTo>
                                <a:lnTo>
                                  <a:pt x="336" y="81"/>
                                </a:lnTo>
                                <a:lnTo>
                                  <a:pt x="336" y="79"/>
                                </a:lnTo>
                                <a:lnTo>
                                  <a:pt x="338" y="79"/>
                                </a:lnTo>
                                <a:lnTo>
                                  <a:pt x="336" y="77"/>
                                </a:lnTo>
                                <a:lnTo>
                                  <a:pt x="336" y="74"/>
                                </a:lnTo>
                                <a:lnTo>
                                  <a:pt x="338" y="72"/>
                                </a:lnTo>
                                <a:lnTo>
                                  <a:pt x="340" y="66"/>
                                </a:lnTo>
                                <a:lnTo>
                                  <a:pt x="343" y="66"/>
                                </a:lnTo>
                                <a:lnTo>
                                  <a:pt x="345" y="66"/>
                                </a:lnTo>
                                <a:lnTo>
                                  <a:pt x="347" y="66"/>
                                </a:lnTo>
                                <a:lnTo>
                                  <a:pt x="349" y="66"/>
                                </a:lnTo>
                                <a:lnTo>
                                  <a:pt x="347" y="62"/>
                                </a:lnTo>
                                <a:lnTo>
                                  <a:pt x="353" y="62"/>
                                </a:lnTo>
                                <a:lnTo>
                                  <a:pt x="357" y="60"/>
                                </a:lnTo>
                                <a:lnTo>
                                  <a:pt x="362" y="58"/>
                                </a:lnTo>
                                <a:lnTo>
                                  <a:pt x="359" y="55"/>
                                </a:lnTo>
                                <a:lnTo>
                                  <a:pt x="362" y="53"/>
                                </a:lnTo>
                                <a:lnTo>
                                  <a:pt x="364" y="49"/>
                                </a:lnTo>
                                <a:lnTo>
                                  <a:pt x="366" y="51"/>
                                </a:lnTo>
                                <a:lnTo>
                                  <a:pt x="366" y="47"/>
                                </a:lnTo>
                                <a:lnTo>
                                  <a:pt x="370" y="49"/>
                                </a:lnTo>
                                <a:lnTo>
                                  <a:pt x="374" y="47"/>
                                </a:lnTo>
                                <a:lnTo>
                                  <a:pt x="374" y="45"/>
                                </a:lnTo>
                                <a:lnTo>
                                  <a:pt x="376" y="43"/>
                                </a:lnTo>
                                <a:lnTo>
                                  <a:pt x="378" y="41"/>
                                </a:lnTo>
                                <a:lnTo>
                                  <a:pt x="381" y="41"/>
                                </a:lnTo>
                                <a:lnTo>
                                  <a:pt x="381" y="39"/>
                                </a:lnTo>
                                <a:lnTo>
                                  <a:pt x="383" y="39"/>
                                </a:lnTo>
                                <a:lnTo>
                                  <a:pt x="387" y="34"/>
                                </a:lnTo>
                                <a:lnTo>
                                  <a:pt x="387" y="41"/>
                                </a:lnTo>
                                <a:lnTo>
                                  <a:pt x="389" y="39"/>
                                </a:lnTo>
                                <a:lnTo>
                                  <a:pt x="391" y="39"/>
                                </a:lnTo>
                                <a:lnTo>
                                  <a:pt x="393" y="36"/>
                                </a:lnTo>
                                <a:lnTo>
                                  <a:pt x="393" y="34"/>
                                </a:lnTo>
                                <a:lnTo>
                                  <a:pt x="395" y="32"/>
                                </a:lnTo>
                                <a:lnTo>
                                  <a:pt x="395" y="30"/>
                                </a:lnTo>
                                <a:lnTo>
                                  <a:pt x="395" y="28"/>
                                </a:lnTo>
                                <a:lnTo>
                                  <a:pt x="397" y="28"/>
                                </a:lnTo>
                                <a:lnTo>
                                  <a:pt x="397" y="24"/>
                                </a:lnTo>
                                <a:lnTo>
                                  <a:pt x="400" y="19"/>
                                </a:lnTo>
                                <a:lnTo>
                                  <a:pt x="402" y="15"/>
                                </a:lnTo>
                                <a:lnTo>
                                  <a:pt x="404" y="11"/>
                                </a:lnTo>
                                <a:lnTo>
                                  <a:pt x="404" y="7"/>
                                </a:lnTo>
                                <a:lnTo>
                                  <a:pt x="408" y="3"/>
                                </a:lnTo>
                                <a:lnTo>
                                  <a:pt x="410" y="0"/>
                                </a:lnTo>
                                <a:lnTo>
                                  <a:pt x="412" y="0"/>
                                </a:lnTo>
                                <a:lnTo>
                                  <a:pt x="414" y="3"/>
                                </a:lnTo>
                                <a:lnTo>
                                  <a:pt x="416" y="3"/>
                                </a:lnTo>
                                <a:lnTo>
                                  <a:pt x="419" y="5"/>
                                </a:lnTo>
                                <a:lnTo>
                                  <a:pt x="423" y="5"/>
                                </a:lnTo>
                                <a:lnTo>
                                  <a:pt x="423" y="9"/>
                                </a:lnTo>
                                <a:lnTo>
                                  <a:pt x="425" y="9"/>
                                </a:lnTo>
                                <a:lnTo>
                                  <a:pt x="425" y="7"/>
                                </a:lnTo>
                                <a:lnTo>
                                  <a:pt x="427" y="7"/>
                                </a:lnTo>
                                <a:lnTo>
                                  <a:pt x="427" y="9"/>
                                </a:lnTo>
                                <a:lnTo>
                                  <a:pt x="427" y="11"/>
                                </a:lnTo>
                                <a:lnTo>
                                  <a:pt x="427" y="13"/>
                                </a:lnTo>
                                <a:lnTo>
                                  <a:pt x="429" y="13"/>
                                </a:lnTo>
                                <a:lnTo>
                                  <a:pt x="427" y="15"/>
                                </a:lnTo>
                                <a:lnTo>
                                  <a:pt x="429" y="15"/>
                                </a:lnTo>
                                <a:lnTo>
                                  <a:pt x="429" y="17"/>
                                </a:lnTo>
                                <a:lnTo>
                                  <a:pt x="429" y="19"/>
                                </a:lnTo>
                                <a:lnTo>
                                  <a:pt x="431" y="22"/>
                                </a:lnTo>
                                <a:lnTo>
                                  <a:pt x="431" y="24"/>
                                </a:lnTo>
                                <a:lnTo>
                                  <a:pt x="433" y="24"/>
                                </a:lnTo>
                                <a:lnTo>
                                  <a:pt x="435" y="22"/>
                                </a:lnTo>
                                <a:lnTo>
                                  <a:pt x="438" y="24"/>
                                </a:lnTo>
                                <a:lnTo>
                                  <a:pt x="440" y="22"/>
                                </a:lnTo>
                                <a:lnTo>
                                  <a:pt x="442" y="19"/>
                                </a:lnTo>
                                <a:lnTo>
                                  <a:pt x="444" y="19"/>
                                </a:lnTo>
                                <a:lnTo>
                                  <a:pt x="446" y="19"/>
                                </a:lnTo>
                                <a:lnTo>
                                  <a:pt x="448" y="19"/>
                                </a:lnTo>
                                <a:lnTo>
                                  <a:pt x="450" y="19"/>
                                </a:lnTo>
                                <a:lnTo>
                                  <a:pt x="450" y="22"/>
                                </a:lnTo>
                                <a:lnTo>
                                  <a:pt x="452" y="22"/>
                                </a:lnTo>
                                <a:lnTo>
                                  <a:pt x="454" y="22"/>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35" name="Freeform 528"/>
                        <wps:cNvSpPr>
                          <a:spLocks/>
                        </wps:cNvSpPr>
                        <wps:spPr bwMode="auto">
                          <a:xfrm>
                            <a:off x="3371800" y="3637213"/>
                            <a:ext cx="313700" cy="405201"/>
                          </a:xfrm>
                          <a:custGeom>
                            <a:avLst/>
                            <a:gdLst>
                              <a:gd name="T0" fmla="*/ 66040 w 494"/>
                              <a:gd name="T1" fmla="*/ 1905 h 638"/>
                              <a:gd name="T2" fmla="*/ 83185 w 494"/>
                              <a:gd name="T3" fmla="*/ 1905 h 638"/>
                              <a:gd name="T4" fmla="*/ 93980 w 494"/>
                              <a:gd name="T5" fmla="*/ 1905 h 638"/>
                              <a:gd name="T6" fmla="*/ 111125 w 494"/>
                              <a:gd name="T7" fmla="*/ 1905 h 638"/>
                              <a:gd name="T8" fmla="*/ 128905 w 494"/>
                              <a:gd name="T9" fmla="*/ 0 h 638"/>
                              <a:gd name="T10" fmla="*/ 146050 w 494"/>
                              <a:gd name="T11" fmla="*/ 0 h 638"/>
                              <a:gd name="T12" fmla="*/ 163830 w 494"/>
                              <a:gd name="T13" fmla="*/ 0 h 638"/>
                              <a:gd name="T14" fmla="*/ 179705 w 494"/>
                              <a:gd name="T15" fmla="*/ 0 h 638"/>
                              <a:gd name="T16" fmla="*/ 197485 w 494"/>
                              <a:gd name="T17" fmla="*/ 0 h 638"/>
                              <a:gd name="T18" fmla="*/ 221615 w 494"/>
                              <a:gd name="T19" fmla="*/ 0 h 638"/>
                              <a:gd name="T20" fmla="*/ 230505 w 494"/>
                              <a:gd name="T21" fmla="*/ 0 h 638"/>
                              <a:gd name="T22" fmla="*/ 248285 w 494"/>
                              <a:gd name="T23" fmla="*/ 0 h 638"/>
                              <a:gd name="T24" fmla="*/ 265430 w 494"/>
                              <a:gd name="T25" fmla="*/ 0 h 638"/>
                              <a:gd name="T26" fmla="*/ 283210 w 494"/>
                              <a:gd name="T27" fmla="*/ 0 h 638"/>
                              <a:gd name="T28" fmla="*/ 296545 w 494"/>
                              <a:gd name="T29" fmla="*/ 0 h 638"/>
                              <a:gd name="T30" fmla="*/ 303530 w 494"/>
                              <a:gd name="T31" fmla="*/ 0 h 638"/>
                              <a:gd name="T32" fmla="*/ 307340 w 494"/>
                              <a:gd name="T33" fmla="*/ 13970 h 638"/>
                              <a:gd name="T34" fmla="*/ 308610 w 494"/>
                              <a:gd name="T35" fmla="*/ 44450 h 638"/>
                              <a:gd name="T36" fmla="*/ 308610 w 494"/>
                              <a:gd name="T37" fmla="*/ 60325 h 638"/>
                              <a:gd name="T38" fmla="*/ 308610 w 494"/>
                              <a:gd name="T39" fmla="*/ 78105 h 638"/>
                              <a:gd name="T40" fmla="*/ 308610 w 494"/>
                              <a:gd name="T41" fmla="*/ 113030 h 638"/>
                              <a:gd name="T42" fmla="*/ 308610 w 494"/>
                              <a:gd name="T43" fmla="*/ 130175 h 638"/>
                              <a:gd name="T44" fmla="*/ 309880 w 494"/>
                              <a:gd name="T45" fmla="*/ 163830 h 638"/>
                              <a:gd name="T46" fmla="*/ 309880 w 494"/>
                              <a:gd name="T47" fmla="*/ 198755 h 638"/>
                              <a:gd name="T48" fmla="*/ 311150 w 494"/>
                              <a:gd name="T49" fmla="*/ 232410 h 638"/>
                              <a:gd name="T50" fmla="*/ 311150 w 494"/>
                              <a:gd name="T51" fmla="*/ 267335 h 638"/>
                              <a:gd name="T52" fmla="*/ 312420 w 494"/>
                              <a:gd name="T53" fmla="*/ 300990 h 638"/>
                              <a:gd name="T54" fmla="*/ 312420 w 494"/>
                              <a:gd name="T55" fmla="*/ 335915 h 638"/>
                              <a:gd name="T56" fmla="*/ 312420 w 494"/>
                              <a:gd name="T57" fmla="*/ 353060 h 638"/>
                              <a:gd name="T58" fmla="*/ 312420 w 494"/>
                              <a:gd name="T59" fmla="*/ 370205 h 638"/>
                              <a:gd name="T60" fmla="*/ 313690 w 494"/>
                              <a:gd name="T61" fmla="*/ 387985 h 638"/>
                              <a:gd name="T62" fmla="*/ 313690 w 494"/>
                              <a:gd name="T63" fmla="*/ 405130 h 638"/>
                              <a:gd name="T64" fmla="*/ 280670 w 494"/>
                              <a:gd name="T65" fmla="*/ 405130 h 638"/>
                              <a:gd name="T66" fmla="*/ 245745 w 494"/>
                              <a:gd name="T67" fmla="*/ 405130 h 638"/>
                              <a:gd name="T68" fmla="*/ 227965 w 494"/>
                              <a:gd name="T69" fmla="*/ 405130 h 638"/>
                              <a:gd name="T70" fmla="*/ 210820 w 494"/>
                              <a:gd name="T71" fmla="*/ 405130 h 638"/>
                              <a:gd name="T72" fmla="*/ 210820 w 494"/>
                              <a:gd name="T73" fmla="*/ 387985 h 638"/>
                              <a:gd name="T74" fmla="*/ 209550 w 494"/>
                              <a:gd name="T75" fmla="*/ 370205 h 638"/>
                              <a:gd name="T76" fmla="*/ 209550 w 494"/>
                              <a:gd name="T77" fmla="*/ 370205 h 638"/>
                              <a:gd name="T78" fmla="*/ 193040 w 494"/>
                              <a:gd name="T79" fmla="*/ 354330 h 638"/>
                              <a:gd name="T80" fmla="*/ 174625 w 494"/>
                              <a:gd name="T81" fmla="*/ 337185 h 638"/>
                              <a:gd name="T82" fmla="*/ 156845 w 494"/>
                              <a:gd name="T83" fmla="*/ 319405 h 638"/>
                              <a:gd name="T84" fmla="*/ 123190 w 494"/>
                              <a:gd name="T85" fmla="*/ 319405 h 638"/>
                              <a:gd name="T86" fmla="*/ 90170 w 494"/>
                              <a:gd name="T87" fmla="*/ 319405 h 638"/>
                              <a:gd name="T88" fmla="*/ 88900 w 494"/>
                              <a:gd name="T89" fmla="*/ 302260 h 638"/>
                              <a:gd name="T90" fmla="*/ 88900 w 494"/>
                              <a:gd name="T91" fmla="*/ 268605 h 638"/>
                              <a:gd name="T92" fmla="*/ 71120 w 494"/>
                              <a:gd name="T93" fmla="*/ 250825 h 638"/>
                              <a:gd name="T94" fmla="*/ 36195 w 494"/>
                              <a:gd name="T95" fmla="*/ 250825 h 638"/>
                              <a:gd name="T96" fmla="*/ 4445 w 494"/>
                              <a:gd name="T97" fmla="*/ 250825 h 638"/>
                              <a:gd name="T98" fmla="*/ 4445 w 494"/>
                              <a:gd name="T99" fmla="*/ 217805 h 638"/>
                              <a:gd name="T100" fmla="*/ 2540 w 494"/>
                              <a:gd name="T101" fmla="*/ 200025 h 638"/>
                              <a:gd name="T102" fmla="*/ 2540 w 494"/>
                              <a:gd name="T103" fmla="*/ 182880 h 638"/>
                              <a:gd name="T104" fmla="*/ 2540 w 494"/>
                              <a:gd name="T105" fmla="*/ 166370 h 638"/>
                              <a:gd name="T106" fmla="*/ 1270 w 494"/>
                              <a:gd name="T107" fmla="*/ 149225 h 638"/>
                              <a:gd name="T108" fmla="*/ 1270 w 494"/>
                              <a:gd name="T109" fmla="*/ 131445 h 638"/>
                              <a:gd name="T110" fmla="*/ 1270 w 494"/>
                              <a:gd name="T111" fmla="*/ 114300 h 638"/>
                              <a:gd name="T112" fmla="*/ 0 w 494"/>
                              <a:gd name="T113" fmla="*/ 80645 h 638"/>
                              <a:gd name="T114" fmla="*/ 0 w 494"/>
                              <a:gd name="T115" fmla="*/ 63500 h 638"/>
                              <a:gd name="T116" fmla="*/ 32385 w 494"/>
                              <a:gd name="T117" fmla="*/ 63500 h 638"/>
                              <a:gd name="T118" fmla="*/ 49530 w 494"/>
                              <a:gd name="T119" fmla="*/ 45720 h 638"/>
                              <a:gd name="T120" fmla="*/ 48260 w 494"/>
                              <a:gd name="T121" fmla="*/ 1905 h 638"/>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494" h="638">
                                <a:moveTo>
                                  <a:pt x="95" y="3"/>
                                </a:moveTo>
                                <a:lnTo>
                                  <a:pt x="104" y="3"/>
                                </a:lnTo>
                                <a:lnTo>
                                  <a:pt x="123" y="3"/>
                                </a:lnTo>
                                <a:lnTo>
                                  <a:pt x="131" y="3"/>
                                </a:lnTo>
                                <a:lnTo>
                                  <a:pt x="144" y="3"/>
                                </a:lnTo>
                                <a:lnTo>
                                  <a:pt x="148" y="3"/>
                                </a:lnTo>
                                <a:lnTo>
                                  <a:pt x="159" y="3"/>
                                </a:lnTo>
                                <a:lnTo>
                                  <a:pt x="175" y="3"/>
                                </a:lnTo>
                                <a:lnTo>
                                  <a:pt x="184" y="3"/>
                                </a:lnTo>
                                <a:lnTo>
                                  <a:pt x="203" y="0"/>
                                </a:lnTo>
                                <a:lnTo>
                                  <a:pt x="211" y="0"/>
                                </a:lnTo>
                                <a:lnTo>
                                  <a:pt x="230" y="0"/>
                                </a:lnTo>
                                <a:lnTo>
                                  <a:pt x="239" y="0"/>
                                </a:lnTo>
                                <a:lnTo>
                                  <a:pt x="258" y="0"/>
                                </a:lnTo>
                                <a:lnTo>
                                  <a:pt x="266" y="0"/>
                                </a:lnTo>
                                <a:lnTo>
                                  <a:pt x="283" y="0"/>
                                </a:lnTo>
                                <a:lnTo>
                                  <a:pt x="294" y="0"/>
                                </a:lnTo>
                                <a:lnTo>
                                  <a:pt x="311" y="0"/>
                                </a:lnTo>
                                <a:lnTo>
                                  <a:pt x="338" y="0"/>
                                </a:lnTo>
                                <a:lnTo>
                                  <a:pt x="349" y="0"/>
                                </a:lnTo>
                                <a:lnTo>
                                  <a:pt x="363" y="0"/>
                                </a:lnTo>
                                <a:lnTo>
                                  <a:pt x="376" y="0"/>
                                </a:lnTo>
                                <a:lnTo>
                                  <a:pt x="391" y="0"/>
                                </a:lnTo>
                                <a:lnTo>
                                  <a:pt x="404" y="0"/>
                                </a:lnTo>
                                <a:lnTo>
                                  <a:pt x="418" y="0"/>
                                </a:lnTo>
                                <a:lnTo>
                                  <a:pt x="429" y="0"/>
                                </a:lnTo>
                                <a:lnTo>
                                  <a:pt x="446" y="0"/>
                                </a:lnTo>
                                <a:lnTo>
                                  <a:pt x="456" y="0"/>
                                </a:lnTo>
                                <a:lnTo>
                                  <a:pt x="467" y="0"/>
                                </a:lnTo>
                                <a:lnTo>
                                  <a:pt x="473" y="0"/>
                                </a:lnTo>
                                <a:lnTo>
                                  <a:pt x="478" y="0"/>
                                </a:lnTo>
                                <a:lnTo>
                                  <a:pt x="484" y="0"/>
                                </a:lnTo>
                                <a:lnTo>
                                  <a:pt x="484" y="22"/>
                                </a:lnTo>
                                <a:lnTo>
                                  <a:pt x="486" y="43"/>
                                </a:lnTo>
                                <a:lnTo>
                                  <a:pt x="486" y="70"/>
                                </a:lnTo>
                                <a:lnTo>
                                  <a:pt x="486" y="95"/>
                                </a:lnTo>
                                <a:lnTo>
                                  <a:pt x="486" y="123"/>
                                </a:lnTo>
                                <a:lnTo>
                                  <a:pt x="486" y="150"/>
                                </a:lnTo>
                                <a:lnTo>
                                  <a:pt x="486" y="178"/>
                                </a:lnTo>
                                <a:lnTo>
                                  <a:pt x="486" y="205"/>
                                </a:lnTo>
                                <a:lnTo>
                                  <a:pt x="488" y="233"/>
                                </a:lnTo>
                                <a:lnTo>
                                  <a:pt x="488" y="258"/>
                                </a:lnTo>
                                <a:lnTo>
                                  <a:pt x="488" y="286"/>
                                </a:lnTo>
                                <a:lnTo>
                                  <a:pt x="488" y="313"/>
                                </a:lnTo>
                                <a:lnTo>
                                  <a:pt x="490" y="341"/>
                                </a:lnTo>
                                <a:lnTo>
                                  <a:pt x="490" y="366"/>
                                </a:lnTo>
                                <a:lnTo>
                                  <a:pt x="490" y="393"/>
                                </a:lnTo>
                                <a:lnTo>
                                  <a:pt x="490" y="421"/>
                                </a:lnTo>
                                <a:lnTo>
                                  <a:pt x="490" y="448"/>
                                </a:lnTo>
                                <a:lnTo>
                                  <a:pt x="492" y="474"/>
                                </a:lnTo>
                                <a:lnTo>
                                  <a:pt x="492" y="501"/>
                                </a:lnTo>
                                <a:lnTo>
                                  <a:pt x="492" y="529"/>
                                </a:lnTo>
                                <a:lnTo>
                                  <a:pt x="492" y="531"/>
                                </a:lnTo>
                                <a:lnTo>
                                  <a:pt x="492" y="556"/>
                                </a:lnTo>
                                <a:lnTo>
                                  <a:pt x="492" y="583"/>
                                </a:lnTo>
                                <a:lnTo>
                                  <a:pt x="492" y="586"/>
                                </a:lnTo>
                                <a:lnTo>
                                  <a:pt x="494" y="611"/>
                                </a:lnTo>
                                <a:lnTo>
                                  <a:pt x="494" y="638"/>
                                </a:lnTo>
                                <a:lnTo>
                                  <a:pt x="467" y="638"/>
                                </a:lnTo>
                                <a:lnTo>
                                  <a:pt x="442" y="638"/>
                                </a:lnTo>
                                <a:lnTo>
                                  <a:pt x="414" y="638"/>
                                </a:lnTo>
                                <a:lnTo>
                                  <a:pt x="387" y="638"/>
                                </a:lnTo>
                                <a:lnTo>
                                  <a:pt x="359" y="638"/>
                                </a:lnTo>
                                <a:lnTo>
                                  <a:pt x="332" y="638"/>
                                </a:lnTo>
                                <a:lnTo>
                                  <a:pt x="332" y="611"/>
                                </a:lnTo>
                                <a:lnTo>
                                  <a:pt x="330" y="583"/>
                                </a:lnTo>
                                <a:lnTo>
                                  <a:pt x="304" y="583"/>
                                </a:lnTo>
                                <a:lnTo>
                                  <a:pt x="304" y="558"/>
                                </a:lnTo>
                                <a:lnTo>
                                  <a:pt x="277" y="556"/>
                                </a:lnTo>
                                <a:lnTo>
                                  <a:pt x="275" y="531"/>
                                </a:lnTo>
                                <a:lnTo>
                                  <a:pt x="249" y="531"/>
                                </a:lnTo>
                                <a:lnTo>
                                  <a:pt x="247" y="503"/>
                                </a:lnTo>
                                <a:lnTo>
                                  <a:pt x="222" y="503"/>
                                </a:lnTo>
                                <a:lnTo>
                                  <a:pt x="194" y="503"/>
                                </a:lnTo>
                                <a:lnTo>
                                  <a:pt x="167" y="503"/>
                                </a:lnTo>
                                <a:lnTo>
                                  <a:pt x="142" y="503"/>
                                </a:lnTo>
                                <a:lnTo>
                                  <a:pt x="140" y="503"/>
                                </a:lnTo>
                                <a:lnTo>
                                  <a:pt x="140" y="476"/>
                                </a:lnTo>
                                <a:lnTo>
                                  <a:pt x="140" y="448"/>
                                </a:lnTo>
                                <a:lnTo>
                                  <a:pt x="140" y="423"/>
                                </a:lnTo>
                                <a:lnTo>
                                  <a:pt x="140" y="395"/>
                                </a:lnTo>
                                <a:lnTo>
                                  <a:pt x="112" y="395"/>
                                </a:lnTo>
                                <a:lnTo>
                                  <a:pt x="85" y="395"/>
                                </a:lnTo>
                                <a:lnTo>
                                  <a:pt x="57" y="395"/>
                                </a:lnTo>
                                <a:lnTo>
                                  <a:pt x="30" y="395"/>
                                </a:lnTo>
                                <a:lnTo>
                                  <a:pt x="7" y="395"/>
                                </a:lnTo>
                                <a:lnTo>
                                  <a:pt x="7" y="368"/>
                                </a:lnTo>
                                <a:lnTo>
                                  <a:pt x="7" y="343"/>
                                </a:lnTo>
                                <a:lnTo>
                                  <a:pt x="4" y="315"/>
                                </a:lnTo>
                                <a:lnTo>
                                  <a:pt x="4" y="288"/>
                                </a:lnTo>
                                <a:lnTo>
                                  <a:pt x="4" y="283"/>
                                </a:lnTo>
                                <a:lnTo>
                                  <a:pt x="4" y="262"/>
                                </a:lnTo>
                                <a:lnTo>
                                  <a:pt x="4" y="260"/>
                                </a:lnTo>
                                <a:lnTo>
                                  <a:pt x="2" y="235"/>
                                </a:lnTo>
                                <a:lnTo>
                                  <a:pt x="2" y="233"/>
                                </a:lnTo>
                                <a:lnTo>
                                  <a:pt x="2" y="207"/>
                                </a:lnTo>
                                <a:lnTo>
                                  <a:pt x="2" y="205"/>
                                </a:lnTo>
                                <a:lnTo>
                                  <a:pt x="2" y="180"/>
                                </a:lnTo>
                                <a:lnTo>
                                  <a:pt x="0" y="153"/>
                                </a:lnTo>
                                <a:lnTo>
                                  <a:pt x="0" y="127"/>
                                </a:lnTo>
                                <a:lnTo>
                                  <a:pt x="0" y="125"/>
                                </a:lnTo>
                                <a:lnTo>
                                  <a:pt x="0" y="100"/>
                                </a:lnTo>
                                <a:lnTo>
                                  <a:pt x="23" y="98"/>
                                </a:lnTo>
                                <a:lnTo>
                                  <a:pt x="51" y="100"/>
                                </a:lnTo>
                                <a:lnTo>
                                  <a:pt x="78" y="100"/>
                                </a:lnTo>
                                <a:lnTo>
                                  <a:pt x="78" y="72"/>
                                </a:lnTo>
                                <a:lnTo>
                                  <a:pt x="76" y="45"/>
                                </a:lnTo>
                                <a:lnTo>
                                  <a:pt x="76" y="3"/>
                                </a:lnTo>
                                <a:lnTo>
                                  <a:pt x="95" y="3"/>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36" name="Freeform 529"/>
                        <wps:cNvSpPr>
                          <a:spLocks/>
                        </wps:cNvSpPr>
                        <wps:spPr bwMode="auto">
                          <a:xfrm>
                            <a:off x="1707500" y="3637213"/>
                            <a:ext cx="312400" cy="320701"/>
                          </a:xfrm>
                          <a:custGeom>
                            <a:avLst/>
                            <a:gdLst>
                              <a:gd name="T0" fmla="*/ 56515 w 492"/>
                              <a:gd name="T1" fmla="*/ 313055 h 505"/>
                              <a:gd name="T2" fmla="*/ 57785 w 492"/>
                              <a:gd name="T3" fmla="*/ 307340 h 505"/>
                              <a:gd name="T4" fmla="*/ 61595 w 492"/>
                              <a:gd name="T5" fmla="*/ 303530 h 505"/>
                              <a:gd name="T6" fmla="*/ 62865 w 492"/>
                              <a:gd name="T7" fmla="*/ 299720 h 505"/>
                              <a:gd name="T8" fmla="*/ 64135 w 492"/>
                              <a:gd name="T9" fmla="*/ 294005 h 505"/>
                              <a:gd name="T10" fmla="*/ 64135 w 492"/>
                              <a:gd name="T11" fmla="*/ 290195 h 505"/>
                              <a:gd name="T12" fmla="*/ 62865 w 492"/>
                              <a:gd name="T13" fmla="*/ 287655 h 505"/>
                              <a:gd name="T14" fmla="*/ 61595 w 492"/>
                              <a:gd name="T15" fmla="*/ 276860 h 505"/>
                              <a:gd name="T16" fmla="*/ 60325 w 492"/>
                              <a:gd name="T17" fmla="*/ 271145 h 505"/>
                              <a:gd name="T18" fmla="*/ 57785 w 492"/>
                              <a:gd name="T19" fmla="*/ 264795 h 505"/>
                              <a:gd name="T20" fmla="*/ 55245 w 492"/>
                              <a:gd name="T21" fmla="*/ 255270 h 505"/>
                              <a:gd name="T22" fmla="*/ 53975 w 492"/>
                              <a:gd name="T23" fmla="*/ 248285 h 505"/>
                              <a:gd name="T24" fmla="*/ 50800 w 492"/>
                              <a:gd name="T25" fmla="*/ 240665 h 505"/>
                              <a:gd name="T26" fmla="*/ 49530 w 492"/>
                              <a:gd name="T27" fmla="*/ 233680 h 505"/>
                              <a:gd name="T28" fmla="*/ 46990 w 492"/>
                              <a:gd name="T29" fmla="*/ 226695 h 505"/>
                              <a:gd name="T30" fmla="*/ 43180 w 492"/>
                              <a:gd name="T31" fmla="*/ 221615 h 505"/>
                              <a:gd name="T32" fmla="*/ 40005 w 492"/>
                              <a:gd name="T33" fmla="*/ 213360 h 505"/>
                              <a:gd name="T34" fmla="*/ 37465 w 492"/>
                              <a:gd name="T35" fmla="*/ 204470 h 505"/>
                              <a:gd name="T36" fmla="*/ 36195 w 492"/>
                              <a:gd name="T37" fmla="*/ 200025 h 505"/>
                              <a:gd name="T38" fmla="*/ 34925 w 492"/>
                              <a:gd name="T39" fmla="*/ 194945 h 505"/>
                              <a:gd name="T40" fmla="*/ 33655 w 492"/>
                              <a:gd name="T41" fmla="*/ 184150 h 505"/>
                              <a:gd name="T42" fmla="*/ 32385 w 492"/>
                              <a:gd name="T43" fmla="*/ 177165 h 505"/>
                              <a:gd name="T44" fmla="*/ 26670 w 492"/>
                              <a:gd name="T45" fmla="*/ 165100 h 505"/>
                              <a:gd name="T46" fmla="*/ 24130 w 492"/>
                              <a:gd name="T47" fmla="*/ 160020 h 505"/>
                              <a:gd name="T48" fmla="*/ 20320 w 492"/>
                              <a:gd name="T49" fmla="*/ 153035 h 505"/>
                              <a:gd name="T50" fmla="*/ 15875 w 492"/>
                              <a:gd name="T51" fmla="*/ 143510 h 505"/>
                              <a:gd name="T52" fmla="*/ 12065 w 492"/>
                              <a:gd name="T53" fmla="*/ 139700 h 505"/>
                              <a:gd name="T54" fmla="*/ 6985 w 492"/>
                              <a:gd name="T55" fmla="*/ 128905 h 505"/>
                              <a:gd name="T56" fmla="*/ 2540 w 492"/>
                              <a:gd name="T57" fmla="*/ 119380 h 505"/>
                              <a:gd name="T58" fmla="*/ 0 w 492"/>
                              <a:gd name="T59" fmla="*/ 110490 h 505"/>
                              <a:gd name="T60" fmla="*/ 0 w 492"/>
                              <a:gd name="T61" fmla="*/ 104775 h 505"/>
                              <a:gd name="T62" fmla="*/ 0 w 492"/>
                              <a:gd name="T63" fmla="*/ 99695 h 505"/>
                              <a:gd name="T64" fmla="*/ 1270 w 492"/>
                              <a:gd name="T65" fmla="*/ 95250 h 505"/>
                              <a:gd name="T66" fmla="*/ 5080 w 492"/>
                              <a:gd name="T67" fmla="*/ 86360 h 505"/>
                              <a:gd name="T68" fmla="*/ 9525 w 492"/>
                              <a:gd name="T69" fmla="*/ 79375 h 505"/>
                              <a:gd name="T70" fmla="*/ 17145 w 492"/>
                              <a:gd name="T71" fmla="*/ 69850 h 505"/>
                              <a:gd name="T72" fmla="*/ 22860 w 492"/>
                              <a:gd name="T73" fmla="*/ 57785 h 505"/>
                              <a:gd name="T74" fmla="*/ 27940 w 492"/>
                              <a:gd name="T75" fmla="*/ 46990 h 505"/>
                              <a:gd name="T76" fmla="*/ 31115 w 492"/>
                              <a:gd name="T77" fmla="*/ 40640 h 505"/>
                              <a:gd name="T78" fmla="*/ 33655 w 492"/>
                              <a:gd name="T79" fmla="*/ 34925 h 505"/>
                              <a:gd name="T80" fmla="*/ 36195 w 492"/>
                              <a:gd name="T81" fmla="*/ 29845 h 505"/>
                              <a:gd name="T82" fmla="*/ 36195 w 492"/>
                              <a:gd name="T83" fmla="*/ 24130 h 505"/>
                              <a:gd name="T84" fmla="*/ 36195 w 492"/>
                              <a:gd name="T85" fmla="*/ 20320 h 505"/>
                              <a:gd name="T86" fmla="*/ 37465 w 492"/>
                              <a:gd name="T87" fmla="*/ 15240 h 505"/>
                              <a:gd name="T88" fmla="*/ 38735 w 492"/>
                              <a:gd name="T89" fmla="*/ 12065 h 505"/>
                              <a:gd name="T90" fmla="*/ 41910 w 492"/>
                              <a:gd name="T91" fmla="*/ 5715 h 505"/>
                              <a:gd name="T92" fmla="*/ 44450 w 492"/>
                              <a:gd name="T93" fmla="*/ 0 h 505"/>
                              <a:gd name="T94" fmla="*/ 80645 w 492"/>
                              <a:gd name="T95" fmla="*/ 1905 h 505"/>
                              <a:gd name="T96" fmla="*/ 111125 w 492"/>
                              <a:gd name="T97" fmla="*/ 3175 h 505"/>
                              <a:gd name="T98" fmla="*/ 148590 w 492"/>
                              <a:gd name="T99" fmla="*/ 3175 h 505"/>
                              <a:gd name="T100" fmla="*/ 231775 w 492"/>
                              <a:gd name="T101" fmla="*/ 45720 h 505"/>
                              <a:gd name="T102" fmla="*/ 248285 w 492"/>
                              <a:gd name="T103" fmla="*/ 147955 h 505"/>
                              <a:gd name="T104" fmla="*/ 312420 w 492"/>
                              <a:gd name="T105" fmla="*/ 184150 h 505"/>
                              <a:gd name="T106" fmla="*/ 311150 w 492"/>
                              <a:gd name="T107" fmla="*/ 303530 h 505"/>
                              <a:gd name="T108" fmla="*/ 245745 w 492"/>
                              <a:gd name="T109" fmla="*/ 319405 h 505"/>
                              <a:gd name="T110" fmla="*/ 142240 w 492"/>
                              <a:gd name="T111" fmla="*/ 318135 h 505"/>
                              <a:gd name="T112" fmla="*/ 91440 w 492"/>
                              <a:gd name="T113" fmla="*/ 316865 h 505"/>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492" h="505">
                                <a:moveTo>
                                  <a:pt x="89" y="499"/>
                                </a:moveTo>
                                <a:lnTo>
                                  <a:pt x="89" y="499"/>
                                </a:lnTo>
                                <a:lnTo>
                                  <a:pt x="89" y="497"/>
                                </a:lnTo>
                                <a:lnTo>
                                  <a:pt x="89" y="495"/>
                                </a:lnTo>
                                <a:lnTo>
                                  <a:pt x="87" y="493"/>
                                </a:lnTo>
                                <a:lnTo>
                                  <a:pt x="89" y="493"/>
                                </a:lnTo>
                                <a:lnTo>
                                  <a:pt x="89" y="491"/>
                                </a:lnTo>
                                <a:lnTo>
                                  <a:pt x="89" y="488"/>
                                </a:lnTo>
                                <a:lnTo>
                                  <a:pt x="91" y="486"/>
                                </a:lnTo>
                                <a:lnTo>
                                  <a:pt x="91" y="484"/>
                                </a:lnTo>
                                <a:lnTo>
                                  <a:pt x="93" y="484"/>
                                </a:lnTo>
                                <a:lnTo>
                                  <a:pt x="93" y="482"/>
                                </a:lnTo>
                                <a:lnTo>
                                  <a:pt x="95" y="478"/>
                                </a:lnTo>
                                <a:lnTo>
                                  <a:pt x="97" y="478"/>
                                </a:lnTo>
                                <a:lnTo>
                                  <a:pt x="97" y="476"/>
                                </a:lnTo>
                                <a:lnTo>
                                  <a:pt x="99" y="474"/>
                                </a:lnTo>
                                <a:lnTo>
                                  <a:pt x="99" y="472"/>
                                </a:lnTo>
                                <a:lnTo>
                                  <a:pt x="101" y="469"/>
                                </a:lnTo>
                                <a:lnTo>
                                  <a:pt x="101" y="467"/>
                                </a:lnTo>
                                <a:lnTo>
                                  <a:pt x="101" y="465"/>
                                </a:lnTo>
                                <a:lnTo>
                                  <a:pt x="101" y="463"/>
                                </a:lnTo>
                                <a:lnTo>
                                  <a:pt x="101" y="461"/>
                                </a:lnTo>
                                <a:lnTo>
                                  <a:pt x="101" y="459"/>
                                </a:lnTo>
                                <a:lnTo>
                                  <a:pt x="101" y="457"/>
                                </a:lnTo>
                                <a:lnTo>
                                  <a:pt x="99" y="457"/>
                                </a:lnTo>
                                <a:lnTo>
                                  <a:pt x="99" y="455"/>
                                </a:lnTo>
                                <a:lnTo>
                                  <a:pt x="99" y="453"/>
                                </a:lnTo>
                                <a:lnTo>
                                  <a:pt x="99" y="446"/>
                                </a:lnTo>
                                <a:lnTo>
                                  <a:pt x="99" y="444"/>
                                </a:lnTo>
                                <a:lnTo>
                                  <a:pt x="97" y="442"/>
                                </a:lnTo>
                                <a:lnTo>
                                  <a:pt x="97" y="440"/>
                                </a:lnTo>
                                <a:lnTo>
                                  <a:pt x="97" y="436"/>
                                </a:lnTo>
                                <a:lnTo>
                                  <a:pt x="97" y="433"/>
                                </a:lnTo>
                                <a:lnTo>
                                  <a:pt x="97" y="431"/>
                                </a:lnTo>
                                <a:lnTo>
                                  <a:pt x="97" y="429"/>
                                </a:lnTo>
                                <a:lnTo>
                                  <a:pt x="95" y="429"/>
                                </a:lnTo>
                                <a:lnTo>
                                  <a:pt x="95" y="427"/>
                                </a:lnTo>
                                <a:lnTo>
                                  <a:pt x="95" y="425"/>
                                </a:lnTo>
                                <a:lnTo>
                                  <a:pt x="95" y="423"/>
                                </a:lnTo>
                                <a:lnTo>
                                  <a:pt x="93" y="423"/>
                                </a:lnTo>
                                <a:lnTo>
                                  <a:pt x="93" y="421"/>
                                </a:lnTo>
                                <a:lnTo>
                                  <a:pt x="91" y="417"/>
                                </a:lnTo>
                                <a:lnTo>
                                  <a:pt x="91" y="414"/>
                                </a:lnTo>
                                <a:lnTo>
                                  <a:pt x="89" y="412"/>
                                </a:lnTo>
                                <a:lnTo>
                                  <a:pt x="89" y="410"/>
                                </a:lnTo>
                                <a:lnTo>
                                  <a:pt x="89" y="404"/>
                                </a:lnTo>
                                <a:lnTo>
                                  <a:pt x="89" y="402"/>
                                </a:lnTo>
                                <a:lnTo>
                                  <a:pt x="87" y="402"/>
                                </a:lnTo>
                                <a:lnTo>
                                  <a:pt x="87" y="400"/>
                                </a:lnTo>
                                <a:lnTo>
                                  <a:pt x="87" y="398"/>
                                </a:lnTo>
                                <a:lnTo>
                                  <a:pt x="87" y="395"/>
                                </a:lnTo>
                                <a:lnTo>
                                  <a:pt x="85" y="395"/>
                                </a:lnTo>
                                <a:lnTo>
                                  <a:pt x="85" y="391"/>
                                </a:lnTo>
                                <a:lnTo>
                                  <a:pt x="85" y="389"/>
                                </a:lnTo>
                                <a:lnTo>
                                  <a:pt x="82" y="389"/>
                                </a:lnTo>
                                <a:lnTo>
                                  <a:pt x="82" y="387"/>
                                </a:lnTo>
                                <a:lnTo>
                                  <a:pt x="82" y="385"/>
                                </a:lnTo>
                                <a:lnTo>
                                  <a:pt x="80" y="383"/>
                                </a:lnTo>
                                <a:lnTo>
                                  <a:pt x="80" y="379"/>
                                </a:lnTo>
                                <a:lnTo>
                                  <a:pt x="80" y="376"/>
                                </a:lnTo>
                                <a:lnTo>
                                  <a:pt x="80" y="374"/>
                                </a:lnTo>
                                <a:lnTo>
                                  <a:pt x="78" y="374"/>
                                </a:lnTo>
                                <a:lnTo>
                                  <a:pt x="78" y="372"/>
                                </a:lnTo>
                                <a:lnTo>
                                  <a:pt x="78" y="368"/>
                                </a:lnTo>
                                <a:lnTo>
                                  <a:pt x="76" y="368"/>
                                </a:lnTo>
                                <a:lnTo>
                                  <a:pt x="76" y="364"/>
                                </a:lnTo>
                                <a:lnTo>
                                  <a:pt x="76" y="362"/>
                                </a:lnTo>
                                <a:lnTo>
                                  <a:pt x="74" y="360"/>
                                </a:lnTo>
                                <a:lnTo>
                                  <a:pt x="74" y="357"/>
                                </a:lnTo>
                                <a:lnTo>
                                  <a:pt x="72" y="355"/>
                                </a:lnTo>
                                <a:lnTo>
                                  <a:pt x="72" y="353"/>
                                </a:lnTo>
                                <a:lnTo>
                                  <a:pt x="70" y="351"/>
                                </a:lnTo>
                                <a:lnTo>
                                  <a:pt x="68" y="349"/>
                                </a:lnTo>
                                <a:lnTo>
                                  <a:pt x="68" y="347"/>
                                </a:lnTo>
                                <a:lnTo>
                                  <a:pt x="66" y="345"/>
                                </a:lnTo>
                                <a:lnTo>
                                  <a:pt x="66" y="343"/>
                                </a:lnTo>
                                <a:lnTo>
                                  <a:pt x="66" y="341"/>
                                </a:lnTo>
                                <a:lnTo>
                                  <a:pt x="63" y="341"/>
                                </a:lnTo>
                                <a:lnTo>
                                  <a:pt x="63" y="338"/>
                                </a:lnTo>
                                <a:lnTo>
                                  <a:pt x="63" y="336"/>
                                </a:lnTo>
                                <a:lnTo>
                                  <a:pt x="61" y="334"/>
                                </a:lnTo>
                                <a:lnTo>
                                  <a:pt x="61" y="332"/>
                                </a:lnTo>
                                <a:lnTo>
                                  <a:pt x="61" y="330"/>
                                </a:lnTo>
                                <a:lnTo>
                                  <a:pt x="61" y="326"/>
                                </a:lnTo>
                                <a:lnTo>
                                  <a:pt x="59" y="324"/>
                                </a:lnTo>
                                <a:lnTo>
                                  <a:pt x="59" y="322"/>
                                </a:lnTo>
                                <a:lnTo>
                                  <a:pt x="57" y="319"/>
                                </a:lnTo>
                                <a:lnTo>
                                  <a:pt x="57" y="317"/>
                                </a:lnTo>
                                <a:lnTo>
                                  <a:pt x="57" y="315"/>
                                </a:lnTo>
                                <a:lnTo>
                                  <a:pt x="55" y="313"/>
                                </a:lnTo>
                                <a:lnTo>
                                  <a:pt x="55" y="311"/>
                                </a:lnTo>
                                <a:lnTo>
                                  <a:pt x="55" y="309"/>
                                </a:lnTo>
                                <a:lnTo>
                                  <a:pt x="55" y="307"/>
                                </a:lnTo>
                                <a:lnTo>
                                  <a:pt x="55" y="303"/>
                                </a:lnTo>
                                <a:lnTo>
                                  <a:pt x="53" y="298"/>
                                </a:lnTo>
                                <a:lnTo>
                                  <a:pt x="53" y="294"/>
                                </a:lnTo>
                                <a:lnTo>
                                  <a:pt x="53" y="290"/>
                                </a:lnTo>
                                <a:lnTo>
                                  <a:pt x="53" y="286"/>
                                </a:lnTo>
                                <a:lnTo>
                                  <a:pt x="53" y="283"/>
                                </a:lnTo>
                                <a:lnTo>
                                  <a:pt x="53" y="281"/>
                                </a:lnTo>
                                <a:lnTo>
                                  <a:pt x="51" y="279"/>
                                </a:lnTo>
                                <a:lnTo>
                                  <a:pt x="51" y="275"/>
                                </a:lnTo>
                                <a:lnTo>
                                  <a:pt x="49" y="273"/>
                                </a:lnTo>
                                <a:lnTo>
                                  <a:pt x="49" y="271"/>
                                </a:lnTo>
                                <a:lnTo>
                                  <a:pt x="47" y="269"/>
                                </a:lnTo>
                                <a:lnTo>
                                  <a:pt x="42" y="262"/>
                                </a:lnTo>
                                <a:lnTo>
                                  <a:pt x="42" y="260"/>
                                </a:lnTo>
                                <a:lnTo>
                                  <a:pt x="40" y="260"/>
                                </a:lnTo>
                                <a:lnTo>
                                  <a:pt x="40" y="258"/>
                                </a:lnTo>
                                <a:lnTo>
                                  <a:pt x="40" y="256"/>
                                </a:lnTo>
                                <a:lnTo>
                                  <a:pt x="40" y="254"/>
                                </a:lnTo>
                                <a:lnTo>
                                  <a:pt x="38" y="252"/>
                                </a:lnTo>
                                <a:lnTo>
                                  <a:pt x="38" y="250"/>
                                </a:lnTo>
                                <a:lnTo>
                                  <a:pt x="36" y="250"/>
                                </a:lnTo>
                                <a:lnTo>
                                  <a:pt x="36" y="248"/>
                                </a:lnTo>
                                <a:lnTo>
                                  <a:pt x="34" y="245"/>
                                </a:lnTo>
                                <a:lnTo>
                                  <a:pt x="32" y="241"/>
                                </a:lnTo>
                                <a:lnTo>
                                  <a:pt x="32" y="239"/>
                                </a:lnTo>
                                <a:lnTo>
                                  <a:pt x="30" y="237"/>
                                </a:lnTo>
                                <a:lnTo>
                                  <a:pt x="30" y="235"/>
                                </a:lnTo>
                                <a:lnTo>
                                  <a:pt x="27" y="235"/>
                                </a:lnTo>
                                <a:lnTo>
                                  <a:pt x="27" y="231"/>
                                </a:lnTo>
                                <a:lnTo>
                                  <a:pt x="25" y="226"/>
                                </a:lnTo>
                                <a:lnTo>
                                  <a:pt x="23" y="224"/>
                                </a:lnTo>
                                <a:lnTo>
                                  <a:pt x="23" y="222"/>
                                </a:lnTo>
                                <a:lnTo>
                                  <a:pt x="21" y="222"/>
                                </a:lnTo>
                                <a:lnTo>
                                  <a:pt x="19" y="222"/>
                                </a:lnTo>
                                <a:lnTo>
                                  <a:pt x="19" y="220"/>
                                </a:lnTo>
                                <a:lnTo>
                                  <a:pt x="17" y="218"/>
                                </a:lnTo>
                                <a:lnTo>
                                  <a:pt x="17" y="216"/>
                                </a:lnTo>
                                <a:lnTo>
                                  <a:pt x="15" y="214"/>
                                </a:lnTo>
                                <a:lnTo>
                                  <a:pt x="13" y="207"/>
                                </a:lnTo>
                                <a:lnTo>
                                  <a:pt x="11" y="203"/>
                                </a:lnTo>
                                <a:lnTo>
                                  <a:pt x="11" y="199"/>
                                </a:lnTo>
                                <a:lnTo>
                                  <a:pt x="8" y="195"/>
                                </a:lnTo>
                                <a:lnTo>
                                  <a:pt x="8" y="193"/>
                                </a:lnTo>
                                <a:lnTo>
                                  <a:pt x="6" y="193"/>
                                </a:lnTo>
                                <a:lnTo>
                                  <a:pt x="6" y="191"/>
                                </a:lnTo>
                                <a:lnTo>
                                  <a:pt x="4" y="188"/>
                                </a:lnTo>
                                <a:lnTo>
                                  <a:pt x="2" y="184"/>
                                </a:lnTo>
                                <a:lnTo>
                                  <a:pt x="2" y="180"/>
                                </a:lnTo>
                                <a:lnTo>
                                  <a:pt x="2" y="178"/>
                                </a:lnTo>
                                <a:lnTo>
                                  <a:pt x="0" y="174"/>
                                </a:lnTo>
                                <a:lnTo>
                                  <a:pt x="0" y="172"/>
                                </a:lnTo>
                                <a:lnTo>
                                  <a:pt x="0" y="169"/>
                                </a:lnTo>
                                <a:lnTo>
                                  <a:pt x="0" y="167"/>
                                </a:lnTo>
                                <a:lnTo>
                                  <a:pt x="0" y="165"/>
                                </a:lnTo>
                                <a:lnTo>
                                  <a:pt x="0" y="163"/>
                                </a:lnTo>
                                <a:lnTo>
                                  <a:pt x="0" y="161"/>
                                </a:lnTo>
                                <a:lnTo>
                                  <a:pt x="0" y="159"/>
                                </a:lnTo>
                                <a:lnTo>
                                  <a:pt x="0" y="157"/>
                                </a:lnTo>
                                <a:lnTo>
                                  <a:pt x="2" y="155"/>
                                </a:lnTo>
                                <a:lnTo>
                                  <a:pt x="2" y="153"/>
                                </a:lnTo>
                                <a:lnTo>
                                  <a:pt x="2" y="150"/>
                                </a:lnTo>
                                <a:lnTo>
                                  <a:pt x="4" y="148"/>
                                </a:lnTo>
                                <a:lnTo>
                                  <a:pt x="4" y="146"/>
                                </a:lnTo>
                                <a:lnTo>
                                  <a:pt x="6" y="142"/>
                                </a:lnTo>
                                <a:lnTo>
                                  <a:pt x="6" y="138"/>
                                </a:lnTo>
                                <a:lnTo>
                                  <a:pt x="6" y="136"/>
                                </a:lnTo>
                                <a:lnTo>
                                  <a:pt x="8" y="136"/>
                                </a:lnTo>
                                <a:lnTo>
                                  <a:pt x="8" y="134"/>
                                </a:lnTo>
                                <a:lnTo>
                                  <a:pt x="11" y="131"/>
                                </a:lnTo>
                                <a:lnTo>
                                  <a:pt x="13" y="129"/>
                                </a:lnTo>
                                <a:lnTo>
                                  <a:pt x="15" y="127"/>
                                </a:lnTo>
                                <a:lnTo>
                                  <a:pt x="15" y="125"/>
                                </a:lnTo>
                                <a:lnTo>
                                  <a:pt x="17" y="125"/>
                                </a:lnTo>
                                <a:lnTo>
                                  <a:pt x="19" y="121"/>
                                </a:lnTo>
                                <a:lnTo>
                                  <a:pt x="21" y="119"/>
                                </a:lnTo>
                                <a:lnTo>
                                  <a:pt x="23" y="117"/>
                                </a:lnTo>
                                <a:lnTo>
                                  <a:pt x="25" y="114"/>
                                </a:lnTo>
                                <a:lnTo>
                                  <a:pt x="27" y="110"/>
                                </a:lnTo>
                                <a:lnTo>
                                  <a:pt x="27" y="108"/>
                                </a:lnTo>
                                <a:lnTo>
                                  <a:pt x="30" y="106"/>
                                </a:lnTo>
                                <a:lnTo>
                                  <a:pt x="30" y="104"/>
                                </a:lnTo>
                                <a:lnTo>
                                  <a:pt x="34" y="98"/>
                                </a:lnTo>
                                <a:lnTo>
                                  <a:pt x="36" y="93"/>
                                </a:lnTo>
                                <a:lnTo>
                                  <a:pt x="36" y="91"/>
                                </a:lnTo>
                                <a:lnTo>
                                  <a:pt x="38" y="89"/>
                                </a:lnTo>
                                <a:lnTo>
                                  <a:pt x="38" y="87"/>
                                </a:lnTo>
                                <a:lnTo>
                                  <a:pt x="40" y="85"/>
                                </a:lnTo>
                                <a:lnTo>
                                  <a:pt x="40" y="83"/>
                                </a:lnTo>
                                <a:lnTo>
                                  <a:pt x="44" y="74"/>
                                </a:lnTo>
                                <a:lnTo>
                                  <a:pt x="44" y="72"/>
                                </a:lnTo>
                                <a:lnTo>
                                  <a:pt x="47" y="70"/>
                                </a:lnTo>
                                <a:lnTo>
                                  <a:pt x="47" y="68"/>
                                </a:lnTo>
                                <a:lnTo>
                                  <a:pt x="49" y="66"/>
                                </a:lnTo>
                                <a:lnTo>
                                  <a:pt x="49" y="64"/>
                                </a:lnTo>
                                <a:lnTo>
                                  <a:pt x="49" y="62"/>
                                </a:lnTo>
                                <a:lnTo>
                                  <a:pt x="51" y="62"/>
                                </a:lnTo>
                                <a:lnTo>
                                  <a:pt x="51" y="60"/>
                                </a:lnTo>
                                <a:lnTo>
                                  <a:pt x="53" y="57"/>
                                </a:lnTo>
                                <a:lnTo>
                                  <a:pt x="53" y="55"/>
                                </a:lnTo>
                                <a:lnTo>
                                  <a:pt x="55" y="53"/>
                                </a:lnTo>
                                <a:lnTo>
                                  <a:pt x="55" y="51"/>
                                </a:lnTo>
                                <a:lnTo>
                                  <a:pt x="57" y="49"/>
                                </a:lnTo>
                                <a:lnTo>
                                  <a:pt x="57" y="47"/>
                                </a:lnTo>
                                <a:lnTo>
                                  <a:pt x="57" y="45"/>
                                </a:lnTo>
                                <a:lnTo>
                                  <a:pt x="59" y="43"/>
                                </a:lnTo>
                                <a:lnTo>
                                  <a:pt x="59" y="41"/>
                                </a:lnTo>
                                <a:lnTo>
                                  <a:pt x="57" y="38"/>
                                </a:lnTo>
                                <a:lnTo>
                                  <a:pt x="57" y="36"/>
                                </a:lnTo>
                                <a:lnTo>
                                  <a:pt x="57" y="34"/>
                                </a:lnTo>
                                <a:lnTo>
                                  <a:pt x="57" y="32"/>
                                </a:lnTo>
                                <a:lnTo>
                                  <a:pt x="57" y="30"/>
                                </a:lnTo>
                                <a:lnTo>
                                  <a:pt x="57" y="28"/>
                                </a:lnTo>
                                <a:lnTo>
                                  <a:pt x="57" y="26"/>
                                </a:lnTo>
                                <a:lnTo>
                                  <a:pt x="59" y="26"/>
                                </a:lnTo>
                                <a:lnTo>
                                  <a:pt x="59" y="24"/>
                                </a:lnTo>
                                <a:lnTo>
                                  <a:pt x="59" y="22"/>
                                </a:lnTo>
                                <a:lnTo>
                                  <a:pt x="61" y="22"/>
                                </a:lnTo>
                                <a:lnTo>
                                  <a:pt x="61" y="19"/>
                                </a:lnTo>
                                <a:lnTo>
                                  <a:pt x="61" y="17"/>
                                </a:lnTo>
                                <a:lnTo>
                                  <a:pt x="63" y="17"/>
                                </a:lnTo>
                                <a:lnTo>
                                  <a:pt x="63" y="15"/>
                                </a:lnTo>
                                <a:lnTo>
                                  <a:pt x="66" y="11"/>
                                </a:lnTo>
                                <a:lnTo>
                                  <a:pt x="66" y="9"/>
                                </a:lnTo>
                                <a:lnTo>
                                  <a:pt x="68" y="9"/>
                                </a:lnTo>
                                <a:lnTo>
                                  <a:pt x="68" y="5"/>
                                </a:lnTo>
                                <a:lnTo>
                                  <a:pt x="68" y="3"/>
                                </a:lnTo>
                                <a:lnTo>
                                  <a:pt x="70" y="3"/>
                                </a:lnTo>
                                <a:lnTo>
                                  <a:pt x="70" y="0"/>
                                </a:lnTo>
                                <a:lnTo>
                                  <a:pt x="74" y="3"/>
                                </a:lnTo>
                                <a:lnTo>
                                  <a:pt x="91" y="3"/>
                                </a:lnTo>
                                <a:lnTo>
                                  <a:pt x="101" y="3"/>
                                </a:lnTo>
                                <a:lnTo>
                                  <a:pt x="118" y="3"/>
                                </a:lnTo>
                                <a:lnTo>
                                  <a:pt x="127" y="3"/>
                                </a:lnTo>
                                <a:lnTo>
                                  <a:pt x="146" y="3"/>
                                </a:lnTo>
                                <a:lnTo>
                                  <a:pt x="154" y="3"/>
                                </a:lnTo>
                                <a:lnTo>
                                  <a:pt x="175" y="5"/>
                                </a:lnTo>
                                <a:lnTo>
                                  <a:pt x="180" y="5"/>
                                </a:lnTo>
                                <a:lnTo>
                                  <a:pt x="184" y="5"/>
                                </a:lnTo>
                                <a:lnTo>
                                  <a:pt x="201" y="5"/>
                                </a:lnTo>
                                <a:lnTo>
                                  <a:pt x="207" y="5"/>
                                </a:lnTo>
                                <a:lnTo>
                                  <a:pt x="230" y="5"/>
                                </a:lnTo>
                                <a:lnTo>
                                  <a:pt x="234" y="5"/>
                                </a:lnTo>
                                <a:lnTo>
                                  <a:pt x="234" y="45"/>
                                </a:lnTo>
                                <a:lnTo>
                                  <a:pt x="234" y="70"/>
                                </a:lnTo>
                                <a:lnTo>
                                  <a:pt x="258" y="72"/>
                                </a:lnTo>
                                <a:lnTo>
                                  <a:pt x="285" y="72"/>
                                </a:lnTo>
                                <a:lnTo>
                                  <a:pt x="313" y="72"/>
                                </a:lnTo>
                                <a:lnTo>
                                  <a:pt x="340" y="72"/>
                                </a:lnTo>
                                <a:lnTo>
                                  <a:pt x="365" y="72"/>
                                </a:lnTo>
                                <a:lnTo>
                                  <a:pt x="393" y="72"/>
                                </a:lnTo>
                                <a:lnTo>
                                  <a:pt x="393" y="100"/>
                                </a:lnTo>
                                <a:lnTo>
                                  <a:pt x="391" y="127"/>
                                </a:lnTo>
                                <a:lnTo>
                                  <a:pt x="391" y="155"/>
                                </a:lnTo>
                                <a:lnTo>
                                  <a:pt x="391" y="180"/>
                                </a:lnTo>
                                <a:lnTo>
                                  <a:pt x="391" y="207"/>
                                </a:lnTo>
                                <a:lnTo>
                                  <a:pt x="391" y="233"/>
                                </a:lnTo>
                                <a:lnTo>
                                  <a:pt x="414" y="235"/>
                                </a:lnTo>
                                <a:lnTo>
                                  <a:pt x="441" y="235"/>
                                </a:lnTo>
                                <a:lnTo>
                                  <a:pt x="439" y="262"/>
                                </a:lnTo>
                                <a:lnTo>
                                  <a:pt x="439" y="288"/>
                                </a:lnTo>
                                <a:lnTo>
                                  <a:pt x="467" y="290"/>
                                </a:lnTo>
                                <a:lnTo>
                                  <a:pt x="492" y="290"/>
                                </a:lnTo>
                                <a:lnTo>
                                  <a:pt x="492" y="317"/>
                                </a:lnTo>
                                <a:lnTo>
                                  <a:pt x="492" y="343"/>
                                </a:lnTo>
                                <a:lnTo>
                                  <a:pt x="490" y="370"/>
                                </a:lnTo>
                                <a:lnTo>
                                  <a:pt x="490" y="398"/>
                                </a:lnTo>
                                <a:lnTo>
                                  <a:pt x="490" y="423"/>
                                </a:lnTo>
                                <a:lnTo>
                                  <a:pt x="490" y="450"/>
                                </a:lnTo>
                                <a:lnTo>
                                  <a:pt x="490" y="478"/>
                                </a:lnTo>
                                <a:lnTo>
                                  <a:pt x="488" y="505"/>
                                </a:lnTo>
                                <a:lnTo>
                                  <a:pt x="463" y="505"/>
                                </a:lnTo>
                                <a:lnTo>
                                  <a:pt x="460" y="505"/>
                                </a:lnTo>
                                <a:lnTo>
                                  <a:pt x="435" y="503"/>
                                </a:lnTo>
                                <a:lnTo>
                                  <a:pt x="408" y="503"/>
                                </a:lnTo>
                                <a:lnTo>
                                  <a:pt x="387" y="503"/>
                                </a:lnTo>
                                <a:lnTo>
                                  <a:pt x="359" y="503"/>
                                </a:lnTo>
                                <a:lnTo>
                                  <a:pt x="332" y="503"/>
                                </a:lnTo>
                                <a:lnTo>
                                  <a:pt x="304" y="501"/>
                                </a:lnTo>
                                <a:lnTo>
                                  <a:pt x="279" y="501"/>
                                </a:lnTo>
                                <a:lnTo>
                                  <a:pt x="251" y="501"/>
                                </a:lnTo>
                                <a:lnTo>
                                  <a:pt x="224" y="501"/>
                                </a:lnTo>
                                <a:lnTo>
                                  <a:pt x="196" y="501"/>
                                </a:lnTo>
                                <a:lnTo>
                                  <a:pt x="171" y="501"/>
                                </a:lnTo>
                                <a:lnTo>
                                  <a:pt x="169" y="501"/>
                                </a:lnTo>
                                <a:lnTo>
                                  <a:pt x="144" y="499"/>
                                </a:lnTo>
                                <a:lnTo>
                                  <a:pt x="116" y="499"/>
                                </a:lnTo>
                                <a:lnTo>
                                  <a:pt x="89" y="499"/>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37" name="Freeform 530"/>
                        <wps:cNvSpPr>
                          <a:spLocks/>
                        </wps:cNvSpPr>
                        <wps:spPr bwMode="auto">
                          <a:xfrm>
                            <a:off x="3681700" y="3755313"/>
                            <a:ext cx="468000" cy="373401"/>
                          </a:xfrm>
                          <a:custGeom>
                            <a:avLst/>
                            <a:gdLst>
                              <a:gd name="T0" fmla="*/ 17780 w 737"/>
                              <a:gd name="T1" fmla="*/ 45720 h 588"/>
                              <a:gd name="T2" fmla="*/ 52070 w 737"/>
                              <a:gd name="T3" fmla="*/ 45720 h 588"/>
                              <a:gd name="T4" fmla="*/ 85725 w 737"/>
                              <a:gd name="T5" fmla="*/ 44450 h 588"/>
                              <a:gd name="T6" fmla="*/ 119380 w 737"/>
                              <a:gd name="T7" fmla="*/ 44450 h 588"/>
                              <a:gd name="T8" fmla="*/ 154305 w 737"/>
                              <a:gd name="T9" fmla="*/ 44450 h 588"/>
                              <a:gd name="T10" fmla="*/ 187960 w 737"/>
                              <a:gd name="T11" fmla="*/ 43180 h 588"/>
                              <a:gd name="T12" fmla="*/ 217170 w 737"/>
                              <a:gd name="T13" fmla="*/ 43180 h 588"/>
                              <a:gd name="T14" fmla="*/ 252095 w 737"/>
                              <a:gd name="T15" fmla="*/ 43180 h 588"/>
                              <a:gd name="T16" fmla="*/ 285750 w 737"/>
                              <a:gd name="T17" fmla="*/ 43180 h 588"/>
                              <a:gd name="T18" fmla="*/ 320675 w 737"/>
                              <a:gd name="T19" fmla="*/ 41910 h 588"/>
                              <a:gd name="T20" fmla="*/ 354330 w 737"/>
                              <a:gd name="T21" fmla="*/ 40640 h 588"/>
                              <a:gd name="T22" fmla="*/ 371475 w 737"/>
                              <a:gd name="T23" fmla="*/ 24130 h 588"/>
                              <a:gd name="T24" fmla="*/ 389255 w 737"/>
                              <a:gd name="T25" fmla="*/ 6985 h 588"/>
                              <a:gd name="T26" fmla="*/ 405130 w 737"/>
                              <a:gd name="T27" fmla="*/ 1270 h 588"/>
                              <a:gd name="T28" fmla="*/ 425450 w 737"/>
                              <a:gd name="T29" fmla="*/ 0 h 588"/>
                              <a:gd name="T30" fmla="*/ 458470 w 737"/>
                              <a:gd name="T31" fmla="*/ 0 h 588"/>
                              <a:gd name="T32" fmla="*/ 460375 w 737"/>
                              <a:gd name="T33" fmla="*/ 33655 h 588"/>
                              <a:gd name="T34" fmla="*/ 461645 w 737"/>
                              <a:gd name="T35" fmla="*/ 68580 h 588"/>
                              <a:gd name="T36" fmla="*/ 462915 w 737"/>
                              <a:gd name="T37" fmla="*/ 102235 h 588"/>
                              <a:gd name="T38" fmla="*/ 464185 w 737"/>
                              <a:gd name="T39" fmla="*/ 137160 h 588"/>
                              <a:gd name="T40" fmla="*/ 465455 w 737"/>
                              <a:gd name="T41" fmla="*/ 172085 h 588"/>
                              <a:gd name="T42" fmla="*/ 465455 w 737"/>
                              <a:gd name="T43" fmla="*/ 189230 h 588"/>
                              <a:gd name="T44" fmla="*/ 467995 w 737"/>
                              <a:gd name="T45" fmla="*/ 222885 h 588"/>
                              <a:gd name="T46" fmla="*/ 452120 w 737"/>
                              <a:gd name="T47" fmla="*/ 240030 h 588"/>
                              <a:gd name="T48" fmla="*/ 419735 w 737"/>
                              <a:gd name="T49" fmla="*/ 241935 h 588"/>
                              <a:gd name="T50" fmla="*/ 419735 w 737"/>
                              <a:gd name="T51" fmla="*/ 259080 h 588"/>
                              <a:gd name="T52" fmla="*/ 421005 w 737"/>
                              <a:gd name="T53" fmla="*/ 292735 h 588"/>
                              <a:gd name="T54" fmla="*/ 421005 w 737"/>
                              <a:gd name="T55" fmla="*/ 309880 h 588"/>
                              <a:gd name="T56" fmla="*/ 422275 w 737"/>
                              <a:gd name="T57" fmla="*/ 343535 h 588"/>
                              <a:gd name="T58" fmla="*/ 410210 w 737"/>
                              <a:gd name="T59" fmla="*/ 362585 h 588"/>
                              <a:gd name="T60" fmla="*/ 393065 w 737"/>
                              <a:gd name="T61" fmla="*/ 363855 h 588"/>
                              <a:gd name="T62" fmla="*/ 358140 w 737"/>
                              <a:gd name="T63" fmla="*/ 365125 h 588"/>
                              <a:gd name="T64" fmla="*/ 323215 w 737"/>
                              <a:gd name="T65" fmla="*/ 365125 h 588"/>
                              <a:gd name="T66" fmla="*/ 306070 w 737"/>
                              <a:gd name="T67" fmla="*/ 366395 h 588"/>
                              <a:gd name="T68" fmla="*/ 272415 w 737"/>
                              <a:gd name="T69" fmla="*/ 367665 h 588"/>
                              <a:gd name="T70" fmla="*/ 238760 w 737"/>
                              <a:gd name="T71" fmla="*/ 368935 h 588"/>
                              <a:gd name="T72" fmla="*/ 207645 w 737"/>
                              <a:gd name="T73" fmla="*/ 368935 h 588"/>
                              <a:gd name="T74" fmla="*/ 173355 w 737"/>
                              <a:gd name="T75" fmla="*/ 370205 h 588"/>
                              <a:gd name="T76" fmla="*/ 139700 w 737"/>
                              <a:gd name="T77" fmla="*/ 370205 h 588"/>
                              <a:gd name="T78" fmla="*/ 106045 w 737"/>
                              <a:gd name="T79" fmla="*/ 372110 h 588"/>
                              <a:gd name="T80" fmla="*/ 72390 w 737"/>
                              <a:gd name="T81" fmla="*/ 372110 h 588"/>
                              <a:gd name="T82" fmla="*/ 37465 w 737"/>
                              <a:gd name="T83" fmla="*/ 373380 h 588"/>
                              <a:gd name="T84" fmla="*/ 5715 w 737"/>
                              <a:gd name="T85" fmla="*/ 372110 h 588"/>
                              <a:gd name="T86" fmla="*/ 3810 w 737"/>
                              <a:gd name="T87" fmla="*/ 355600 h 588"/>
                              <a:gd name="T88" fmla="*/ 3810 w 737"/>
                              <a:gd name="T89" fmla="*/ 338455 h 588"/>
                              <a:gd name="T90" fmla="*/ 3810 w 737"/>
                              <a:gd name="T91" fmla="*/ 303530 h 588"/>
                              <a:gd name="T92" fmla="*/ 3810 w 737"/>
                              <a:gd name="T93" fmla="*/ 269875 h 588"/>
                              <a:gd name="T94" fmla="*/ 2540 w 737"/>
                              <a:gd name="T95" fmla="*/ 254000 h 588"/>
                              <a:gd name="T96" fmla="*/ 2540 w 737"/>
                              <a:gd name="T97" fmla="*/ 234950 h 588"/>
                              <a:gd name="T98" fmla="*/ 2540 w 737"/>
                              <a:gd name="T99" fmla="*/ 219075 h 588"/>
                              <a:gd name="T100" fmla="*/ 2540 w 737"/>
                              <a:gd name="T101" fmla="*/ 200025 h 588"/>
                              <a:gd name="T102" fmla="*/ 1270 w 737"/>
                              <a:gd name="T103" fmla="*/ 166370 h 588"/>
                              <a:gd name="T104" fmla="*/ 1270 w 737"/>
                              <a:gd name="T105" fmla="*/ 131445 h 588"/>
                              <a:gd name="T106" fmla="*/ 1270 w 737"/>
                              <a:gd name="T107" fmla="*/ 98425 h 588"/>
                              <a:gd name="T108" fmla="*/ 0 w 737"/>
                              <a:gd name="T109" fmla="*/ 63500 h 588"/>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737" h="588">
                                <a:moveTo>
                                  <a:pt x="0" y="72"/>
                                </a:moveTo>
                                <a:lnTo>
                                  <a:pt x="28" y="72"/>
                                </a:lnTo>
                                <a:lnTo>
                                  <a:pt x="55" y="72"/>
                                </a:lnTo>
                                <a:lnTo>
                                  <a:pt x="82" y="72"/>
                                </a:lnTo>
                                <a:lnTo>
                                  <a:pt x="108" y="70"/>
                                </a:lnTo>
                                <a:lnTo>
                                  <a:pt x="135" y="70"/>
                                </a:lnTo>
                                <a:lnTo>
                                  <a:pt x="163" y="70"/>
                                </a:lnTo>
                                <a:lnTo>
                                  <a:pt x="188" y="70"/>
                                </a:lnTo>
                                <a:lnTo>
                                  <a:pt x="216" y="70"/>
                                </a:lnTo>
                                <a:lnTo>
                                  <a:pt x="243" y="70"/>
                                </a:lnTo>
                                <a:lnTo>
                                  <a:pt x="268" y="68"/>
                                </a:lnTo>
                                <a:lnTo>
                                  <a:pt x="296" y="68"/>
                                </a:lnTo>
                                <a:lnTo>
                                  <a:pt x="321" y="68"/>
                                </a:lnTo>
                                <a:lnTo>
                                  <a:pt x="342" y="68"/>
                                </a:lnTo>
                                <a:lnTo>
                                  <a:pt x="370" y="68"/>
                                </a:lnTo>
                                <a:lnTo>
                                  <a:pt x="397" y="68"/>
                                </a:lnTo>
                                <a:lnTo>
                                  <a:pt x="422" y="68"/>
                                </a:lnTo>
                                <a:lnTo>
                                  <a:pt x="450" y="68"/>
                                </a:lnTo>
                                <a:lnTo>
                                  <a:pt x="475" y="66"/>
                                </a:lnTo>
                                <a:lnTo>
                                  <a:pt x="505" y="66"/>
                                </a:lnTo>
                                <a:lnTo>
                                  <a:pt x="530" y="66"/>
                                </a:lnTo>
                                <a:lnTo>
                                  <a:pt x="558" y="64"/>
                                </a:lnTo>
                                <a:lnTo>
                                  <a:pt x="585" y="64"/>
                                </a:lnTo>
                                <a:lnTo>
                                  <a:pt x="585" y="38"/>
                                </a:lnTo>
                                <a:lnTo>
                                  <a:pt x="585" y="11"/>
                                </a:lnTo>
                                <a:lnTo>
                                  <a:pt x="613" y="11"/>
                                </a:lnTo>
                                <a:lnTo>
                                  <a:pt x="638" y="9"/>
                                </a:lnTo>
                                <a:lnTo>
                                  <a:pt x="638" y="2"/>
                                </a:lnTo>
                                <a:lnTo>
                                  <a:pt x="648" y="2"/>
                                </a:lnTo>
                                <a:lnTo>
                                  <a:pt x="670" y="0"/>
                                </a:lnTo>
                                <a:lnTo>
                                  <a:pt x="695" y="0"/>
                                </a:lnTo>
                                <a:lnTo>
                                  <a:pt x="722" y="0"/>
                                </a:lnTo>
                                <a:lnTo>
                                  <a:pt x="725" y="28"/>
                                </a:lnTo>
                                <a:lnTo>
                                  <a:pt x="725" y="53"/>
                                </a:lnTo>
                                <a:lnTo>
                                  <a:pt x="725" y="81"/>
                                </a:lnTo>
                                <a:lnTo>
                                  <a:pt x="727" y="108"/>
                                </a:lnTo>
                                <a:lnTo>
                                  <a:pt x="727" y="136"/>
                                </a:lnTo>
                                <a:lnTo>
                                  <a:pt x="729" y="161"/>
                                </a:lnTo>
                                <a:lnTo>
                                  <a:pt x="729" y="188"/>
                                </a:lnTo>
                                <a:lnTo>
                                  <a:pt x="731" y="216"/>
                                </a:lnTo>
                                <a:lnTo>
                                  <a:pt x="731" y="243"/>
                                </a:lnTo>
                                <a:lnTo>
                                  <a:pt x="733" y="271"/>
                                </a:lnTo>
                                <a:lnTo>
                                  <a:pt x="735" y="298"/>
                                </a:lnTo>
                                <a:lnTo>
                                  <a:pt x="733" y="298"/>
                                </a:lnTo>
                                <a:lnTo>
                                  <a:pt x="735" y="324"/>
                                </a:lnTo>
                                <a:lnTo>
                                  <a:pt x="737" y="351"/>
                                </a:lnTo>
                                <a:lnTo>
                                  <a:pt x="737" y="378"/>
                                </a:lnTo>
                                <a:lnTo>
                                  <a:pt x="712" y="378"/>
                                </a:lnTo>
                                <a:lnTo>
                                  <a:pt x="684" y="381"/>
                                </a:lnTo>
                                <a:lnTo>
                                  <a:pt x="661" y="381"/>
                                </a:lnTo>
                                <a:lnTo>
                                  <a:pt x="661" y="408"/>
                                </a:lnTo>
                                <a:lnTo>
                                  <a:pt x="663" y="433"/>
                                </a:lnTo>
                                <a:lnTo>
                                  <a:pt x="663" y="461"/>
                                </a:lnTo>
                                <a:lnTo>
                                  <a:pt x="663" y="488"/>
                                </a:lnTo>
                                <a:lnTo>
                                  <a:pt x="663" y="516"/>
                                </a:lnTo>
                                <a:lnTo>
                                  <a:pt x="665" y="541"/>
                                </a:lnTo>
                                <a:lnTo>
                                  <a:pt x="665" y="569"/>
                                </a:lnTo>
                                <a:lnTo>
                                  <a:pt x="646" y="571"/>
                                </a:lnTo>
                                <a:lnTo>
                                  <a:pt x="646" y="573"/>
                                </a:lnTo>
                                <a:lnTo>
                                  <a:pt x="619" y="573"/>
                                </a:lnTo>
                                <a:lnTo>
                                  <a:pt x="591" y="573"/>
                                </a:lnTo>
                                <a:lnTo>
                                  <a:pt x="564" y="575"/>
                                </a:lnTo>
                                <a:lnTo>
                                  <a:pt x="539" y="575"/>
                                </a:lnTo>
                                <a:lnTo>
                                  <a:pt x="509" y="575"/>
                                </a:lnTo>
                                <a:lnTo>
                                  <a:pt x="482" y="577"/>
                                </a:lnTo>
                                <a:lnTo>
                                  <a:pt x="456" y="579"/>
                                </a:lnTo>
                                <a:lnTo>
                                  <a:pt x="429" y="579"/>
                                </a:lnTo>
                                <a:lnTo>
                                  <a:pt x="401" y="579"/>
                                </a:lnTo>
                                <a:lnTo>
                                  <a:pt x="376" y="581"/>
                                </a:lnTo>
                                <a:lnTo>
                                  <a:pt x="349" y="581"/>
                                </a:lnTo>
                                <a:lnTo>
                                  <a:pt x="327" y="581"/>
                                </a:lnTo>
                                <a:lnTo>
                                  <a:pt x="300" y="583"/>
                                </a:lnTo>
                                <a:lnTo>
                                  <a:pt x="273" y="583"/>
                                </a:lnTo>
                                <a:lnTo>
                                  <a:pt x="247" y="583"/>
                                </a:lnTo>
                                <a:lnTo>
                                  <a:pt x="220" y="583"/>
                                </a:lnTo>
                                <a:lnTo>
                                  <a:pt x="192" y="586"/>
                                </a:lnTo>
                                <a:lnTo>
                                  <a:pt x="167" y="586"/>
                                </a:lnTo>
                                <a:lnTo>
                                  <a:pt x="139" y="586"/>
                                </a:lnTo>
                                <a:lnTo>
                                  <a:pt x="114" y="586"/>
                                </a:lnTo>
                                <a:lnTo>
                                  <a:pt x="87" y="586"/>
                                </a:lnTo>
                                <a:lnTo>
                                  <a:pt x="59" y="588"/>
                                </a:lnTo>
                                <a:lnTo>
                                  <a:pt x="34" y="586"/>
                                </a:lnTo>
                                <a:lnTo>
                                  <a:pt x="9" y="586"/>
                                </a:lnTo>
                                <a:lnTo>
                                  <a:pt x="6" y="560"/>
                                </a:lnTo>
                                <a:lnTo>
                                  <a:pt x="6" y="533"/>
                                </a:lnTo>
                                <a:lnTo>
                                  <a:pt x="6" y="505"/>
                                </a:lnTo>
                                <a:lnTo>
                                  <a:pt x="6" y="478"/>
                                </a:lnTo>
                                <a:lnTo>
                                  <a:pt x="6" y="452"/>
                                </a:lnTo>
                                <a:lnTo>
                                  <a:pt x="6" y="425"/>
                                </a:lnTo>
                                <a:lnTo>
                                  <a:pt x="4" y="400"/>
                                </a:lnTo>
                                <a:lnTo>
                                  <a:pt x="4" y="397"/>
                                </a:lnTo>
                                <a:lnTo>
                                  <a:pt x="4" y="370"/>
                                </a:lnTo>
                                <a:lnTo>
                                  <a:pt x="4" y="345"/>
                                </a:lnTo>
                                <a:lnTo>
                                  <a:pt x="4" y="343"/>
                                </a:lnTo>
                                <a:lnTo>
                                  <a:pt x="4" y="315"/>
                                </a:lnTo>
                                <a:lnTo>
                                  <a:pt x="4" y="288"/>
                                </a:lnTo>
                                <a:lnTo>
                                  <a:pt x="2" y="262"/>
                                </a:lnTo>
                                <a:lnTo>
                                  <a:pt x="2" y="235"/>
                                </a:lnTo>
                                <a:lnTo>
                                  <a:pt x="2" y="207"/>
                                </a:lnTo>
                                <a:lnTo>
                                  <a:pt x="2" y="180"/>
                                </a:lnTo>
                                <a:lnTo>
                                  <a:pt x="2" y="155"/>
                                </a:lnTo>
                                <a:lnTo>
                                  <a:pt x="0" y="127"/>
                                </a:lnTo>
                                <a:lnTo>
                                  <a:pt x="0" y="100"/>
                                </a:lnTo>
                                <a:lnTo>
                                  <a:pt x="0" y="72"/>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38" name="Freeform 531"/>
                        <wps:cNvSpPr>
                          <a:spLocks/>
                        </wps:cNvSpPr>
                        <wps:spPr bwMode="auto">
                          <a:xfrm>
                            <a:off x="3077200" y="3802313"/>
                            <a:ext cx="611500" cy="516902"/>
                          </a:xfrm>
                          <a:custGeom>
                            <a:avLst/>
                            <a:gdLst>
                              <a:gd name="T0" fmla="*/ 146050 w 963"/>
                              <a:gd name="T1" fmla="*/ 1270 h 814"/>
                              <a:gd name="T2" fmla="*/ 211455 w 963"/>
                              <a:gd name="T3" fmla="*/ 1270 h 814"/>
                              <a:gd name="T4" fmla="*/ 280035 w 963"/>
                              <a:gd name="T5" fmla="*/ 0 h 814"/>
                              <a:gd name="T6" fmla="*/ 297180 w 963"/>
                              <a:gd name="T7" fmla="*/ 17780 h 814"/>
                              <a:gd name="T8" fmla="*/ 299085 w 963"/>
                              <a:gd name="T9" fmla="*/ 52705 h 814"/>
                              <a:gd name="T10" fmla="*/ 330835 w 963"/>
                              <a:gd name="T11" fmla="*/ 85725 h 814"/>
                              <a:gd name="T12" fmla="*/ 383540 w 963"/>
                              <a:gd name="T13" fmla="*/ 103505 h 814"/>
                              <a:gd name="T14" fmla="*/ 384810 w 963"/>
                              <a:gd name="T15" fmla="*/ 154305 h 814"/>
                              <a:gd name="T16" fmla="*/ 451485 w 963"/>
                              <a:gd name="T17" fmla="*/ 154305 h 814"/>
                              <a:gd name="T18" fmla="*/ 487680 w 963"/>
                              <a:gd name="T19" fmla="*/ 189230 h 814"/>
                              <a:gd name="T20" fmla="*/ 504190 w 963"/>
                              <a:gd name="T21" fmla="*/ 205105 h 814"/>
                              <a:gd name="T22" fmla="*/ 505460 w 963"/>
                              <a:gd name="T23" fmla="*/ 240030 h 814"/>
                              <a:gd name="T24" fmla="*/ 540385 w 963"/>
                              <a:gd name="T25" fmla="*/ 240030 h 814"/>
                              <a:gd name="T26" fmla="*/ 608330 w 963"/>
                              <a:gd name="T27" fmla="*/ 240030 h 814"/>
                              <a:gd name="T28" fmla="*/ 608330 w 963"/>
                              <a:gd name="T29" fmla="*/ 291465 h 814"/>
                              <a:gd name="T30" fmla="*/ 610235 w 963"/>
                              <a:gd name="T31" fmla="*/ 325120 h 814"/>
                              <a:gd name="T32" fmla="*/ 610235 w 963"/>
                              <a:gd name="T33" fmla="*/ 393065 h 814"/>
                              <a:gd name="T34" fmla="*/ 611505 w 963"/>
                              <a:gd name="T35" fmla="*/ 461645 h 814"/>
                              <a:gd name="T36" fmla="*/ 594995 w 963"/>
                              <a:gd name="T37" fmla="*/ 512445 h 814"/>
                              <a:gd name="T38" fmla="*/ 527050 w 963"/>
                              <a:gd name="T39" fmla="*/ 512445 h 814"/>
                              <a:gd name="T40" fmla="*/ 458470 w 963"/>
                              <a:gd name="T41" fmla="*/ 512445 h 814"/>
                              <a:gd name="T42" fmla="*/ 391160 w 963"/>
                              <a:gd name="T43" fmla="*/ 513715 h 814"/>
                              <a:gd name="T44" fmla="*/ 339090 w 963"/>
                              <a:gd name="T45" fmla="*/ 513715 h 814"/>
                              <a:gd name="T46" fmla="*/ 305435 w 963"/>
                              <a:gd name="T47" fmla="*/ 513715 h 814"/>
                              <a:gd name="T48" fmla="*/ 271780 w 963"/>
                              <a:gd name="T49" fmla="*/ 513715 h 814"/>
                              <a:gd name="T50" fmla="*/ 220980 w 963"/>
                              <a:gd name="T51" fmla="*/ 513715 h 814"/>
                              <a:gd name="T52" fmla="*/ 152400 w 963"/>
                              <a:gd name="T53" fmla="*/ 515620 h 814"/>
                              <a:gd name="T54" fmla="*/ 118745 w 963"/>
                              <a:gd name="T55" fmla="*/ 515620 h 814"/>
                              <a:gd name="T56" fmla="*/ 69215 w 963"/>
                              <a:gd name="T57" fmla="*/ 515620 h 814"/>
                              <a:gd name="T58" fmla="*/ 13335 w 963"/>
                              <a:gd name="T59" fmla="*/ 515620 h 814"/>
                              <a:gd name="T60" fmla="*/ 0 w 963"/>
                              <a:gd name="T61" fmla="*/ 497840 h 814"/>
                              <a:gd name="T62" fmla="*/ 0 w 963"/>
                              <a:gd name="T63" fmla="*/ 478790 h 814"/>
                              <a:gd name="T64" fmla="*/ 0 w 963"/>
                              <a:gd name="T65" fmla="*/ 445770 h 814"/>
                              <a:gd name="T66" fmla="*/ 0 w 963"/>
                              <a:gd name="T67" fmla="*/ 427990 h 814"/>
                              <a:gd name="T68" fmla="*/ 0 w 963"/>
                              <a:gd name="T69" fmla="*/ 394335 h 814"/>
                              <a:gd name="T70" fmla="*/ 0 w 963"/>
                              <a:gd name="T71" fmla="*/ 377190 h 814"/>
                              <a:gd name="T72" fmla="*/ 13335 w 963"/>
                              <a:gd name="T73" fmla="*/ 359410 h 814"/>
                              <a:gd name="T74" fmla="*/ 36195 w 963"/>
                              <a:gd name="T75" fmla="*/ 361315 h 814"/>
                              <a:gd name="T76" fmla="*/ 69215 w 963"/>
                              <a:gd name="T77" fmla="*/ 362585 h 814"/>
                              <a:gd name="T78" fmla="*/ 104140 w 963"/>
                              <a:gd name="T79" fmla="*/ 362585 h 814"/>
                              <a:gd name="T80" fmla="*/ 102870 w 963"/>
                              <a:gd name="T81" fmla="*/ 344805 h 814"/>
                              <a:gd name="T82" fmla="*/ 102870 w 963"/>
                              <a:gd name="T83" fmla="*/ 311150 h 814"/>
                              <a:gd name="T84" fmla="*/ 102870 w 963"/>
                              <a:gd name="T85" fmla="*/ 276225 h 814"/>
                              <a:gd name="T86" fmla="*/ 104140 w 963"/>
                              <a:gd name="T87" fmla="*/ 257810 h 814"/>
                              <a:gd name="T88" fmla="*/ 102870 w 963"/>
                              <a:gd name="T89" fmla="*/ 241935 h 814"/>
                              <a:gd name="T90" fmla="*/ 102870 w 963"/>
                              <a:gd name="T91" fmla="*/ 224155 h 814"/>
                              <a:gd name="T92" fmla="*/ 102870 w 963"/>
                              <a:gd name="T93" fmla="*/ 189230 h 814"/>
                              <a:gd name="T94" fmla="*/ 104140 w 963"/>
                              <a:gd name="T95" fmla="*/ 138430 h 814"/>
                              <a:gd name="T96" fmla="*/ 102870 w 963"/>
                              <a:gd name="T97" fmla="*/ 68580 h 814"/>
                              <a:gd name="T98" fmla="*/ 101600 w 963"/>
                              <a:gd name="T99" fmla="*/ 17780 h 814"/>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963" h="814">
                                <a:moveTo>
                                  <a:pt x="160" y="0"/>
                                </a:moveTo>
                                <a:lnTo>
                                  <a:pt x="175" y="0"/>
                                </a:lnTo>
                                <a:lnTo>
                                  <a:pt x="202" y="0"/>
                                </a:lnTo>
                                <a:lnTo>
                                  <a:pt x="230" y="2"/>
                                </a:lnTo>
                                <a:lnTo>
                                  <a:pt x="255" y="2"/>
                                </a:lnTo>
                                <a:lnTo>
                                  <a:pt x="283" y="2"/>
                                </a:lnTo>
                                <a:lnTo>
                                  <a:pt x="310" y="2"/>
                                </a:lnTo>
                                <a:lnTo>
                                  <a:pt x="333" y="2"/>
                                </a:lnTo>
                                <a:lnTo>
                                  <a:pt x="361" y="2"/>
                                </a:lnTo>
                                <a:lnTo>
                                  <a:pt x="388" y="2"/>
                                </a:lnTo>
                                <a:lnTo>
                                  <a:pt x="413" y="0"/>
                                </a:lnTo>
                                <a:lnTo>
                                  <a:pt x="441" y="0"/>
                                </a:lnTo>
                                <a:lnTo>
                                  <a:pt x="468" y="0"/>
                                </a:lnTo>
                                <a:lnTo>
                                  <a:pt x="468" y="2"/>
                                </a:lnTo>
                                <a:lnTo>
                                  <a:pt x="468" y="23"/>
                                </a:lnTo>
                                <a:lnTo>
                                  <a:pt x="468" y="28"/>
                                </a:lnTo>
                                <a:lnTo>
                                  <a:pt x="468" y="55"/>
                                </a:lnTo>
                                <a:lnTo>
                                  <a:pt x="471" y="83"/>
                                </a:lnTo>
                                <a:lnTo>
                                  <a:pt x="471" y="108"/>
                                </a:lnTo>
                                <a:lnTo>
                                  <a:pt x="471" y="135"/>
                                </a:lnTo>
                                <a:lnTo>
                                  <a:pt x="494" y="135"/>
                                </a:lnTo>
                                <a:lnTo>
                                  <a:pt x="521" y="135"/>
                                </a:lnTo>
                                <a:lnTo>
                                  <a:pt x="549" y="135"/>
                                </a:lnTo>
                                <a:lnTo>
                                  <a:pt x="576" y="135"/>
                                </a:lnTo>
                                <a:lnTo>
                                  <a:pt x="604" y="135"/>
                                </a:lnTo>
                                <a:lnTo>
                                  <a:pt x="604" y="163"/>
                                </a:lnTo>
                                <a:lnTo>
                                  <a:pt x="604" y="188"/>
                                </a:lnTo>
                                <a:lnTo>
                                  <a:pt x="604" y="216"/>
                                </a:lnTo>
                                <a:lnTo>
                                  <a:pt x="604" y="243"/>
                                </a:lnTo>
                                <a:lnTo>
                                  <a:pt x="606" y="243"/>
                                </a:lnTo>
                                <a:lnTo>
                                  <a:pt x="631" y="243"/>
                                </a:lnTo>
                                <a:lnTo>
                                  <a:pt x="658" y="243"/>
                                </a:lnTo>
                                <a:lnTo>
                                  <a:pt x="686" y="243"/>
                                </a:lnTo>
                                <a:lnTo>
                                  <a:pt x="711" y="243"/>
                                </a:lnTo>
                                <a:lnTo>
                                  <a:pt x="713" y="271"/>
                                </a:lnTo>
                                <a:lnTo>
                                  <a:pt x="739" y="271"/>
                                </a:lnTo>
                                <a:lnTo>
                                  <a:pt x="741" y="296"/>
                                </a:lnTo>
                                <a:lnTo>
                                  <a:pt x="768" y="298"/>
                                </a:lnTo>
                                <a:lnTo>
                                  <a:pt x="768" y="323"/>
                                </a:lnTo>
                                <a:lnTo>
                                  <a:pt x="794" y="323"/>
                                </a:lnTo>
                                <a:lnTo>
                                  <a:pt x="796" y="351"/>
                                </a:lnTo>
                                <a:lnTo>
                                  <a:pt x="796" y="378"/>
                                </a:lnTo>
                                <a:lnTo>
                                  <a:pt x="823" y="378"/>
                                </a:lnTo>
                                <a:lnTo>
                                  <a:pt x="851" y="378"/>
                                </a:lnTo>
                                <a:lnTo>
                                  <a:pt x="878" y="378"/>
                                </a:lnTo>
                                <a:lnTo>
                                  <a:pt x="906" y="378"/>
                                </a:lnTo>
                                <a:lnTo>
                                  <a:pt x="931" y="378"/>
                                </a:lnTo>
                                <a:lnTo>
                                  <a:pt x="958" y="378"/>
                                </a:lnTo>
                                <a:lnTo>
                                  <a:pt x="958" y="404"/>
                                </a:lnTo>
                                <a:lnTo>
                                  <a:pt x="958" y="431"/>
                                </a:lnTo>
                                <a:lnTo>
                                  <a:pt x="958" y="459"/>
                                </a:lnTo>
                                <a:lnTo>
                                  <a:pt x="958" y="486"/>
                                </a:lnTo>
                                <a:lnTo>
                                  <a:pt x="961" y="512"/>
                                </a:lnTo>
                                <a:lnTo>
                                  <a:pt x="961" y="539"/>
                                </a:lnTo>
                                <a:lnTo>
                                  <a:pt x="961" y="566"/>
                                </a:lnTo>
                                <a:lnTo>
                                  <a:pt x="961" y="594"/>
                                </a:lnTo>
                                <a:lnTo>
                                  <a:pt x="961" y="619"/>
                                </a:lnTo>
                                <a:lnTo>
                                  <a:pt x="961" y="647"/>
                                </a:lnTo>
                                <a:lnTo>
                                  <a:pt x="961" y="674"/>
                                </a:lnTo>
                                <a:lnTo>
                                  <a:pt x="961" y="700"/>
                                </a:lnTo>
                                <a:lnTo>
                                  <a:pt x="963" y="727"/>
                                </a:lnTo>
                                <a:lnTo>
                                  <a:pt x="963" y="754"/>
                                </a:lnTo>
                                <a:lnTo>
                                  <a:pt x="963" y="780"/>
                                </a:lnTo>
                                <a:lnTo>
                                  <a:pt x="963" y="807"/>
                                </a:lnTo>
                                <a:lnTo>
                                  <a:pt x="937" y="807"/>
                                </a:lnTo>
                                <a:lnTo>
                                  <a:pt x="910" y="807"/>
                                </a:lnTo>
                                <a:lnTo>
                                  <a:pt x="882" y="807"/>
                                </a:lnTo>
                                <a:lnTo>
                                  <a:pt x="857" y="807"/>
                                </a:lnTo>
                                <a:lnTo>
                                  <a:pt x="830" y="807"/>
                                </a:lnTo>
                                <a:lnTo>
                                  <a:pt x="804" y="807"/>
                                </a:lnTo>
                                <a:lnTo>
                                  <a:pt x="777" y="807"/>
                                </a:lnTo>
                                <a:lnTo>
                                  <a:pt x="749" y="807"/>
                                </a:lnTo>
                                <a:lnTo>
                                  <a:pt x="722" y="807"/>
                                </a:lnTo>
                                <a:lnTo>
                                  <a:pt x="697" y="807"/>
                                </a:lnTo>
                                <a:lnTo>
                                  <a:pt x="669" y="807"/>
                                </a:lnTo>
                                <a:lnTo>
                                  <a:pt x="642" y="809"/>
                                </a:lnTo>
                                <a:lnTo>
                                  <a:pt x="616" y="809"/>
                                </a:lnTo>
                                <a:lnTo>
                                  <a:pt x="589" y="809"/>
                                </a:lnTo>
                                <a:lnTo>
                                  <a:pt x="561" y="809"/>
                                </a:lnTo>
                                <a:lnTo>
                                  <a:pt x="534" y="809"/>
                                </a:lnTo>
                                <a:lnTo>
                                  <a:pt x="509" y="809"/>
                                </a:lnTo>
                                <a:lnTo>
                                  <a:pt x="481" y="809"/>
                                </a:lnTo>
                                <a:lnTo>
                                  <a:pt x="454" y="809"/>
                                </a:lnTo>
                                <a:lnTo>
                                  <a:pt x="428" y="809"/>
                                </a:lnTo>
                                <a:lnTo>
                                  <a:pt x="401" y="809"/>
                                </a:lnTo>
                                <a:lnTo>
                                  <a:pt x="382" y="809"/>
                                </a:lnTo>
                                <a:lnTo>
                                  <a:pt x="373" y="809"/>
                                </a:lnTo>
                                <a:lnTo>
                                  <a:pt x="348" y="809"/>
                                </a:lnTo>
                                <a:lnTo>
                                  <a:pt x="321" y="809"/>
                                </a:lnTo>
                                <a:lnTo>
                                  <a:pt x="293" y="812"/>
                                </a:lnTo>
                                <a:lnTo>
                                  <a:pt x="268" y="812"/>
                                </a:lnTo>
                                <a:lnTo>
                                  <a:pt x="240" y="812"/>
                                </a:lnTo>
                                <a:lnTo>
                                  <a:pt x="213" y="812"/>
                                </a:lnTo>
                                <a:lnTo>
                                  <a:pt x="200" y="812"/>
                                </a:lnTo>
                                <a:lnTo>
                                  <a:pt x="187" y="812"/>
                                </a:lnTo>
                                <a:lnTo>
                                  <a:pt x="164" y="812"/>
                                </a:lnTo>
                                <a:lnTo>
                                  <a:pt x="164" y="814"/>
                                </a:lnTo>
                                <a:lnTo>
                                  <a:pt x="137" y="814"/>
                                </a:lnTo>
                                <a:lnTo>
                                  <a:pt x="109" y="812"/>
                                </a:lnTo>
                                <a:lnTo>
                                  <a:pt x="84" y="812"/>
                                </a:lnTo>
                                <a:lnTo>
                                  <a:pt x="57" y="812"/>
                                </a:lnTo>
                                <a:lnTo>
                                  <a:pt x="29" y="812"/>
                                </a:lnTo>
                                <a:lnTo>
                                  <a:pt x="21" y="812"/>
                                </a:lnTo>
                                <a:lnTo>
                                  <a:pt x="0" y="812"/>
                                </a:lnTo>
                                <a:lnTo>
                                  <a:pt x="0" y="809"/>
                                </a:lnTo>
                                <a:lnTo>
                                  <a:pt x="0" y="784"/>
                                </a:lnTo>
                                <a:lnTo>
                                  <a:pt x="0" y="782"/>
                                </a:lnTo>
                                <a:lnTo>
                                  <a:pt x="0" y="757"/>
                                </a:lnTo>
                                <a:lnTo>
                                  <a:pt x="0" y="754"/>
                                </a:lnTo>
                                <a:lnTo>
                                  <a:pt x="0" y="750"/>
                                </a:lnTo>
                                <a:lnTo>
                                  <a:pt x="0" y="727"/>
                                </a:lnTo>
                                <a:lnTo>
                                  <a:pt x="0" y="702"/>
                                </a:lnTo>
                                <a:lnTo>
                                  <a:pt x="0" y="674"/>
                                </a:lnTo>
                                <a:lnTo>
                                  <a:pt x="0" y="649"/>
                                </a:lnTo>
                                <a:lnTo>
                                  <a:pt x="0" y="647"/>
                                </a:lnTo>
                                <a:lnTo>
                                  <a:pt x="0" y="621"/>
                                </a:lnTo>
                                <a:lnTo>
                                  <a:pt x="0" y="594"/>
                                </a:lnTo>
                                <a:lnTo>
                                  <a:pt x="0" y="566"/>
                                </a:lnTo>
                                <a:lnTo>
                                  <a:pt x="21" y="566"/>
                                </a:lnTo>
                                <a:lnTo>
                                  <a:pt x="29" y="569"/>
                                </a:lnTo>
                                <a:lnTo>
                                  <a:pt x="57" y="569"/>
                                </a:lnTo>
                                <a:lnTo>
                                  <a:pt x="82" y="571"/>
                                </a:lnTo>
                                <a:lnTo>
                                  <a:pt x="109" y="571"/>
                                </a:lnTo>
                                <a:lnTo>
                                  <a:pt x="137" y="571"/>
                                </a:lnTo>
                                <a:lnTo>
                                  <a:pt x="141" y="571"/>
                                </a:lnTo>
                                <a:lnTo>
                                  <a:pt x="164" y="571"/>
                                </a:lnTo>
                                <a:lnTo>
                                  <a:pt x="164" y="545"/>
                                </a:lnTo>
                                <a:lnTo>
                                  <a:pt x="162" y="543"/>
                                </a:lnTo>
                                <a:lnTo>
                                  <a:pt x="162" y="518"/>
                                </a:lnTo>
                                <a:lnTo>
                                  <a:pt x="162" y="490"/>
                                </a:lnTo>
                                <a:lnTo>
                                  <a:pt x="162" y="463"/>
                                </a:lnTo>
                                <a:lnTo>
                                  <a:pt x="162" y="435"/>
                                </a:lnTo>
                                <a:lnTo>
                                  <a:pt x="164" y="406"/>
                                </a:lnTo>
                                <a:lnTo>
                                  <a:pt x="162" y="406"/>
                                </a:lnTo>
                                <a:lnTo>
                                  <a:pt x="162" y="381"/>
                                </a:lnTo>
                                <a:lnTo>
                                  <a:pt x="162" y="378"/>
                                </a:lnTo>
                                <a:lnTo>
                                  <a:pt x="162" y="353"/>
                                </a:lnTo>
                                <a:lnTo>
                                  <a:pt x="162" y="326"/>
                                </a:lnTo>
                                <a:lnTo>
                                  <a:pt x="162" y="298"/>
                                </a:lnTo>
                                <a:lnTo>
                                  <a:pt x="162" y="271"/>
                                </a:lnTo>
                                <a:lnTo>
                                  <a:pt x="164" y="243"/>
                                </a:lnTo>
                                <a:lnTo>
                                  <a:pt x="164" y="218"/>
                                </a:lnTo>
                                <a:lnTo>
                                  <a:pt x="162" y="190"/>
                                </a:lnTo>
                                <a:lnTo>
                                  <a:pt x="162" y="163"/>
                                </a:lnTo>
                                <a:lnTo>
                                  <a:pt x="162" y="135"/>
                                </a:lnTo>
                                <a:lnTo>
                                  <a:pt x="162" y="108"/>
                                </a:lnTo>
                                <a:lnTo>
                                  <a:pt x="162" y="83"/>
                                </a:lnTo>
                                <a:lnTo>
                                  <a:pt x="162" y="55"/>
                                </a:lnTo>
                                <a:lnTo>
                                  <a:pt x="160" y="28"/>
                                </a:lnTo>
                                <a:lnTo>
                                  <a:pt x="160" y="0"/>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39" name="Freeform 532"/>
                        <wps:cNvSpPr>
                          <a:spLocks/>
                        </wps:cNvSpPr>
                        <wps:spPr bwMode="auto">
                          <a:xfrm>
                            <a:off x="1723300" y="3954114"/>
                            <a:ext cx="433700" cy="475002"/>
                          </a:xfrm>
                          <a:custGeom>
                            <a:avLst/>
                            <a:gdLst>
                              <a:gd name="T0" fmla="*/ 397510 w 683"/>
                              <a:gd name="T1" fmla="*/ 5080 h 748"/>
                              <a:gd name="T2" fmla="*/ 430530 w 683"/>
                              <a:gd name="T3" fmla="*/ 140970 h 748"/>
                              <a:gd name="T4" fmla="*/ 433705 w 683"/>
                              <a:gd name="T5" fmla="*/ 309880 h 748"/>
                              <a:gd name="T6" fmla="*/ 331470 w 683"/>
                              <a:gd name="T7" fmla="*/ 351155 h 748"/>
                              <a:gd name="T8" fmla="*/ 247015 w 683"/>
                              <a:gd name="T9" fmla="*/ 410210 h 748"/>
                              <a:gd name="T10" fmla="*/ 122555 w 683"/>
                              <a:gd name="T11" fmla="*/ 413385 h 748"/>
                              <a:gd name="T12" fmla="*/ 113030 w 683"/>
                              <a:gd name="T13" fmla="*/ 424180 h 748"/>
                              <a:gd name="T14" fmla="*/ 107315 w 683"/>
                              <a:gd name="T15" fmla="*/ 418465 h 748"/>
                              <a:gd name="T16" fmla="*/ 104775 w 683"/>
                              <a:gd name="T17" fmla="*/ 406400 h 748"/>
                              <a:gd name="T18" fmla="*/ 103505 w 683"/>
                              <a:gd name="T19" fmla="*/ 396875 h 748"/>
                              <a:gd name="T20" fmla="*/ 91440 w 683"/>
                              <a:gd name="T21" fmla="*/ 393065 h 748"/>
                              <a:gd name="T22" fmla="*/ 84455 w 683"/>
                              <a:gd name="T23" fmla="*/ 387985 h 748"/>
                              <a:gd name="T24" fmla="*/ 78105 w 683"/>
                              <a:gd name="T25" fmla="*/ 390525 h 748"/>
                              <a:gd name="T26" fmla="*/ 71120 w 683"/>
                              <a:gd name="T27" fmla="*/ 391795 h 748"/>
                              <a:gd name="T28" fmla="*/ 68580 w 683"/>
                              <a:gd name="T29" fmla="*/ 394335 h 748"/>
                              <a:gd name="T30" fmla="*/ 56515 w 683"/>
                              <a:gd name="T31" fmla="*/ 391795 h 748"/>
                              <a:gd name="T32" fmla="*/ 51435 w 683"/>
                              <a:gd name="T33" fmla="*/ 391795 h 748"/>
                              <a:gd name="T34" fmla="*/ 48260 w 683"/>
                              <a:gd name="T35" fmla="*/ 386080 h 748"/>
                              <a:gd name="T36" fmla="*/ 45720 w 683"/>
                              <a:gd name="T37" fmla="*/ 398145 h 748"/>
                              <a:gd name="T38" fmla="*/ 44450 w 683"/>
                              <a:gd name="T39" fmla="*/ 403860 h 748"/>
                              <a:gd name="T40" fmla="*/ 41910 w 683"/>
                              <a:gd name="T41" fmla="*/ 395605 h 748"/>
                              <a:gd name="T42" fmla="*/ 36195 w 683"/>
                              <a:gd name="T43" fmla="*/ 403860 h 748"/>
                              <a:gd name="T44" fmla="*/ 40640 w 683"/>
                              <a:gd name="T45" fmla="*/ 413385 h 748"/>
                              <a:gd name="T46" fmla="*/ 32385 w 683"/>
                              <a:gd name="T47" fmla="*/ 421005 h 748"/>
                              <a:gd name="T48" fmla="*/ 31115 w 683"/>
                              <a:gd name="T49" fmla="*/ 434340 h 748"/>
                              <a:gd name="T50" fmla="*/ 32385 w 683"/>
                              <a:gd name="T51" fmla="*/ 445135 h 748"/>
                              <a:gd name="T52" fmla="*/ 20320 w 683"/>
                              <a:gd name="T53" fmla="*/ 450850 h 748"/>
                              <a:gd name="T54" fmla="*/ 20320 w 683"/>
                              <a:gd name="T55" fmla="*/ 462915 h 748"/>
                              <a:gd name="T56" fmla="*/ 15240 w 683"/>
                              <a:gd name="T57" fmla="*/ 474980 h 748"/>
                              <a:gd name="T58" fmla="*/ 10795 w 683"/>
                              <a:gd name="T59" fmla="*/ 462915 h 748"/>
                              <a:gd name="T60" fmla="*/ 5715 w 683"/>
                              <a:gd name="T61" fmla="*/ 449580 h 748"/>
                              <a:gd name="T62" fmla="*/ 4445 w 683"/>
                              <a:gd name="T63" fmla="*/ 433070 h 748"/>
                              <a:gd name="T64" fmla="*/ 5715 w 683"/>
                              <a:gd name="T65" fmla="*/ 419735 h 748"/>
                              <a:gd name="T66" fmla="*/ 12065 w 683"/>
                              <a:gd name="T67" fmla="*/ 406400 h 748"/>
                              <a:gd name="T68" fmla="*/ 20320 w 683"/>
                              <a:gd name="T69" fmla="*/ 394335 h 748"/>
                              <a:gd name="T70" fmla="*/ 27305 w 683"/>
                              <a:gd name="T71" fmla="*/ 378460 h 748"/>
                              <a:gd name="T72" fmla="*/ 26035 w 683"/>
                              <a:gd name="T73" fmla="*/ 361950 h 748"/>
                              <a:gd name="T74" fmla="*/ 22860 w 683"/>
                              <a:gd name="T75" fmla="*/ 346075 h 748"/>
                              <a:gd name="T76" fmla="*/ 21590 w 683"/>
                              <a:gd name="T77" fmla="*/ 331470 h 748"/>
                              <a:gd name="T78" fmla="*/ 13970 w 683"/>
                              <a:gd name="T79" fmla="*/ 318135 h 748"/>
                              <a:gd name="T80" fmla="*/ 12065 w 683"/>
                              <a:gd name="T81" fmla="*/ 300355 h 748"/>
                              <a:gd name="T82" fmla="*/ 13970 w 683"/>
                              <a:gd name="T83" fmla="*/ 285750 h 748"/>
                              <a:gd name="T84" fmla="*/ 17780 w 683"/>
                              <a:gd name="T85" fmla="*/ 271145 h 748"/>
                              <a:gd name="T86" fmla="*/ 12065 w 683"/>
                              <a:gd name="T87" fmla="*/ 253365 h 748"/>
                              <a:gd name="T88" fmla="*/ 9525 w 683"/>
                              <a:gd name="T89" fmla="*/ 234950 h 748"/>
                              <a:gd name="T90" fmla="*/ 6985 w 683"/>
                              <a:gd name="T91" fmla="*/ 219710 h 748"/>
                              <a:gd name="T92" fmla="*/ 3175 w 683"/>
                              <a:gd name="T93" fmla="*/ 201295 h 748"/>
                              <a:gd name="T94" fmla="*/ 0 w 683"/>
                              <a:gd name="T95" fmla="*/ 182245 h 748"/>
                              <a:gd name="T96" fmla="*/ 3175 w 683"/>
                              <a:gd name="T97" fmla="*/ 166370 h 748"/>
                              <a:gd name="T98" fmla="*/ 8255 w 683"/>
                              <a:gd name="T99" fmla="*/ 150495 h 748"/>
                              <a:gd name="T100" fmla="*/ 8255 w 683"/>
                              <a:gd name="T101" fmla="*/ 135255 h 748"/>
                              <a:gd name="T102" fmla="*/ 6985 w 683"/>
                              <a:gd name="T103" fmla="*/ 118110 h 748"/>
                              <a:gd name="T104" fmla="*/ 8255 w 683"/>
                              <a:gd name="T105" fmla="*/ 103505 h 748"/>
                              <a:gd name="T106" fmla="*/ 12065 w 683"/>
                              <a:gd name="T107" fmla="*/ 88265 h 748"/>
                              <a:gd name="T108" fmla="*/ 13970 w 683"/>
                              <a:gd name="T109" fmla="*/ 72390 h 748"/>
                              <a:gd name="T110" fmla="*/ 24130 w 683"/>
                              <a:gd name="T111" fmla="*/ 49530 h 748"/>
                              <a:gd name="T112" fmla="*/ 29845 w 683"/>
                              <a:gd name="T113" fmla="*/ 38735 h 748"/>
                              <a:gd name="T114" fmla="*/ 33655 w 683"/>
                              <a:gd name="T115" fmla="*/ 25400 h 748"/>
                              <a:gd name="T116" fmla="*/ 40640 w 683"/>
                              <a:gd name="T117" fmla="*/ 10795 h 748"/>
                              <a:gd name="T118" fmla="*/ 91440 w 683"/>
                              <a:gd name="T119" fmla="*/ 1270 h 748"/>
                              <a:gd name="T120" fmla="*/ 260350 w 683"/>
                              <a:gd name="T121" fmla="*/ 2540 h 748"/>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683" h="748">
                                <a:moveTo>
                                  <a:pt x="463" y="6"/>
                                </a:moveTo>
                                <a:lnTo>
                                  <a:pt x="490" y="6"/>
                                </a:lnTo>
                                <a:lnTo>
                                  <a:pt x="518" y="6"/>
                                </a:lnTo>
                                <a:lnTo>
                                  <a:pt x="543" y="6"/>
                                </a:lnTo>
                                <a:lnTo>
                                  <a:pt x="545" y="6"/>
                                </a:lnTo>
                                <a:lnTo>
                                  <a:pt x="571" y="6"/>
                                </a:lnTo>
                                <a:lnTo>
                                  <a:pt x="573" y="6"/>
                                </a:lnTo>
                                <a:lnTo>
                                  <a:pt x="596" y="8"/>
                                </a:lnTo>
                                <a:lnTo>
                                  <a:pt x="600" y="8"/>
                                </a:lnTo>
                                <a:lnTo>
                                  <a:pt x="623" y="8"/>
                                </a:lnTo>
                                <a:lnTo>
                                  <a:pt x="626" y="8"/>
                                </a:lnTo>
                                <a:lnTo>
                                  <a:pt x="651" y="8"/>
                                </a:lnTo>
                                <a:lnTo>
                                  <a:pt x="676" y="8"/>
                                </a:lnTo>
                                <a:lnTo>
                                  <a:pt x="676" y="34"/>
                                </a:lnTo>
                                <a:lnTo>
                                  <a:pt x="676" y="61"/>
                                </a:lnTo>
                                <a:lnTo>
                                  <a:pt x="676" y="87"/>
                                </a:lnTo>
                                <a:lnTo>
                                  <a:pt x="676" y="114"/>
                                </a:lnTo>
                                <a:lnTo>
                                  <a:pt x="678" y="142"/>
                                </a:lnTo>
                                <a:lnTo>
                                  <a:pt x="678" y="169"/>
                                </a:lnTo>
                                <a:lnTo>
                                  <a:pt x="678" y="194"/>
                                </a:lnTo>
                                <a:lnTo>
                                  <a:pt x="678" y="196"/>
                                </a:lnTo>
                                <a:lnTo>
                                  <a:pt x="678" y="222"/>
                                </a:lnTo>
                                <a:lnTo>
                                  <a:pt x="678" y="249"/>
                                </a:lnTo>
                                <a:lnTo>
                                  <a:pt x="678" y="277"/>
                                </a:lnTo>
                                <a:lnTo>
                                  <a:pt x="678" y="304"/>
                                </a:lnTo>
                                <a:lnTo>
                                  <a:pt x="678" y="330"/>
                                </a:lnTo>
                                <a:lnTo>
                                  <a:pt x="680" y="330"/>
                                </a:lnTo>
                                <a:lnTo>
                                  <a:pt x="680" y="351"/>
                                </a:lnTo>
                                <a:lnTo>
                                  <a:pt x="680" y="380"/>
                                </a:lnTo>
                                <a:lnTo>
                                  <a:pt x="680" y="406"/>
                                </a:lnTo>
                                <a:lnTo>
                                  <a:pt x="680" y="433"/>
                                </a:lnTo>
                                <a:lnTo>
                                  <a:pt x="680" y="458"/>
                                </a:lnTo>
                                <a:lnTo>
                                  <a:pt x="683" y="488"/>
                                </a:lnTo>
                                <a:lnTo>
                                  <a:pt x="655" y="488"/>
                                </a:lnTo>
                                <a:lnTo>
                                  <a:pt x="628" y="486"/>
                                </a:lnTo>
                                <a:lnTo>
                                  <a:pt x="611" y="486"/>
                                </a:lnTo>
                                <a:lnTo>
                                  <a:pt x="611" y="492"/>
                                </a:lnTo>
                                <a:lnTo>
                                  <a:pt x="602" y="492"/>
                                </a:lnTo>
                                <a:lnTo>
                                  <a:pt x="602" y="513"/>
                                </a:lnTo>
                                <a:lnTo>
                                  <a:pt x="602" y="539"/>
                                </a:lnTo>
                                <a:lnTo>
                                  <a:pt x="602" y="553"/>
                                </a:lnTo>
                                <a:lnTo>
                                  <a:pt x="577" y="553"/>
                                </a:lnTo>
                                <a:lnTo>
                                  <a:pt x="550" y="553"/>
                                </a:lnTo>
                                <a:lnTo>
                                  <a:pt x="522" y="553"/>
                                </a:lnTo>
                                <a:lnTo>
                                  <a:pt x="495" y="553"/>
                                </a:lnTo>
                                <a:lnTo>
                                  <a:pt x="469" y="553"/>
                                </a:lnTo>
                                <a:lnTo>
                                  <a:pt x="467" y="553"/>
                                </a:lnTo>
                                <a:lnTo>
                                  <a:pt x="442" y="553"/>
                                </a:lnTo>
                                <a:lnTo>
                                  <a:pt x="442" y="566"/>
                                </a:lnTo>
                                <a:lnTo>
                                  <a:pt x="442" y="594"/>
                                </a:lnTo>
                                <a:lnTo>
                                  <a:pt x="442" y="619"/>
                                </a:lnTo>
                                <a:lnTo>
                                  <a:pt x="442" y="621"/>
                                </a:lnTo>
                                <a:lnTo>
                                  <a:pt x="442" y="646"/>
                                </a:lnTo>
                                <a:lnTo>
                                  <a:pt x="416" y="646"/>
                                </a:lnTo>
                                <a:lnTo>
                                  <a:pt x="389" y="646"/>
                                </a:lnTo>
                                <a:lnTo>
                                  <a:pt x="359" y="646"/>
                                </a:lnTo>
                                <a:lnTo>
                                  <a:pt x="332" y="646"/>
                                </a:lnTo>
                                <a:lnTo>
                                  <a:pt x="305" y="644"/>
                                </a:lnTo>
                                <a:lnTo>
                                  <a:pt x="277" y="644"/>
                                </a:lnTo>
                                <a:lnTo>
                                  <a:pt x="250" y="644"/>
                                </a:lnTo>
                                <a:lnTo>
                                  <a:pt x="222" y="644"/>
                                </a:lnTo>
                                <a:lnTo>
                                  <a:pt x="197" y="642"/>
                                </a:lnTo>
                                <a:lnTo>
                                  <a:pt x="195" y="642"/>
                                </a:lnTo>
                                <a:lnTo>
                                  <a:pt x="195" y="644"/>
                                </a:lnTo>
                                <a:lnTo>
                                  <a:pt x="195" y="646"/>
                                </a:lnTo>
                                <a:lnTo>
                                  <a:pt x="193" y="651"/>
                                </a:lnTo>
                                <a:lnTo>
                                  <a:pt x="193" y="653"/>
                                </a:lnTo>
                                <a:lnTo>
                                  <a:pt x="193" y="655"/>
                                </a:lnTo>
                                <a:lnTo>
                                  <a:pt x="193" y="659"/>
                                </a:lnTo>
                                <a:lnTo>
                                  <a:pt x="190" y="663"/>
                                </a:lnTo>
                                <a:lnTo>
                                  <a:pt x="190" y="665"/>
                                </a:lnTo>
                                <a:lnTo>
                                  <a:pt x="188" y="668"/>
                                </a:lnTo>
                                <a:lnTo>
                                  <a:pt x="186" y="668"/>
                                </a:lnTo>
                                <a:lnTo>
                                  <a:pt x="184" y="670"/>
                                </a:lnTo>
                                <a:lnTo>
                                  <a:pt x="182" y="670"/>
                                </a:lnTo>
                                <a:lnTo>
                                  <a:pt x="178" y="670"/>
                                </a:lnTo>
                                <a:lnTo>
                                  <a:pt x="178" y="668"/>
                                </a:lnTo>
                                <a:lnTo>
                                  <a:pt x="176" y="663"/>
                                </a:lnTo>
                                <a:lnTo>
                                  <a:pt x="176" y="661"/>
                                </a:lnTo>
                                <a:lnTo>
                                  <a:pt x="174" y="661"/>
                                </a:lnTo>
                                <a:lnTo>
                                  <a:pt x="174" y="663"/>
                                </a:lnTo>
                                <a:lnTo>
                                  <a:pt x="171" y="663"/>
                                </a:lnTo>
                                <a:lnTo>
                                  <a:pt x="169" y="663"/>
                                </a:lnTo>
                                <a:lnTo>
                                  <a:pt x="169" y="665"/>
                                </a:lnTo>
                                <a:lnTo>
                                  <a:pt x="169" y="663"/>
                                </a:lnTo>
                                <a:lnTo>
                                  <a:pt x="169" y="661"/>
                                </a:lnTo>
                                <a:lnTo>
                                  <a:pt x="167" y="661"/>
                                </a:lnTo>
                                <a:lnTo>
                                  <a:pt x="169" y="659"/>
                                </a:lnTo>
                                <a:lnTo>
                                  <a:pt x="167" y="659"/>
                                </a:lnTo>
                                <a:lnTo>
                                  <a:pt x="167" y="657"/>
                                </a:lnTo>
                                <a:lnTo>
                                  <a:pt x="167" y="655"/>
                                </a:lnTo>
                                <a:lnTo>
                                  <a:pt x="167" y="653"/>
                                </a:lnTo>
                                <a:lnTo>
                                  <a:pt x="167" y="651"/>
                                </a:lnTo>
                                <a:lnTo>
                                  <a:pt x="167" y="649"/>
                                </a:lnTo>
                                <a:lnTo>
                                  <a:pt x="165" y="649"/>
                                </a:lnTo>
                                <a:lnTo>
                                  <a:pt x="165" y="646"/>
                                </a:lnTo>
                                <a:lnTo>
                                  <a:pt x="165" y="644"/>
                                </a:lnTo>
                                <a:lnTo>
                                  <a:pt x="165" y="642"/>
                                </a:lnTo>
                                <a:lnTo>
                                  <a:pt x="165" y="640"/>
                                </a:lnTo>
                                <a:lnTo>
                                  <a:pt x="165" y="638"/>
                                </a:lnTo>
                                <a:lnTo>
                                  <a:pt x="167" y="636"/>
                                </a:lnTo>
                                <a:lnTo>
                                  <a:pt x="167" y="634"/>
                                </a:lnTo>
                                <a:lnTo>
                                  <a:pt x="169" y="634"/>
                                </a:lnTo>
                                <a:lnTo>
                                  <a:pt x="169" y="632"/>
                                </a:lnTo>
                                <a:lnTo>
                                  <a:pt x="169" y="630"/>
                                </a:lnTo>
                                <a:lnTo>
                                  <a:pt x="167" y="630"/>
                                </a:lnTo>
                                <a:lnTo>
                                  <a:pt x="167" y="627"/>
                                </a:lnTo>
                                <a:lnTo>
                                  <a:pt x="165" y="627"/>
                                </a:lnTo>
                                <a:lnTo>
                                  <a:pt x="165" y="625"/>
                                </a:lnTo>
                                <a:lnTo>
                                  <a:pt x="163" y="625"/>
                                </a:lnTo>
                                <a:lnTo>
                                  <a:pt x="163" y="623"/>
                                </a:lnTo>
                                <a:lnTo>
                                  <a:pt x="161" y="623"/>
                                </a:lnTo>
                                <a:lnTo>
                                  <a:pt x="159" y="621"/>
                                </a:lnTo>
                                <a:lnTo>
                                  <a:pt x="157" y="621"/>
                                </a:lnTo>
                                <a:lnTo>
                                  <a:pt x="155" y="621"/>
                                </a:lnTo>
                                <a:lnTo>
                                  <a:pt x="152" y="621"/>
                                </a:lnTo>
                                <a:lnTo>
                                  <a:pt x="150" y="621"/>
                                </a:lnTo>
                                <a:lnTo>
                                  <a:pt x="148" y="621"/>
                                </a:lnTo>
                                <a:lnTo>
                                  <a:pt x="148" y="619"/>
                                </a:lnTo>
                                <a:lnTo>
                                  <a:pt x="146" y="619"/>
                                </a:lnTo>
                                <a:lnTo>
                                  <a:pt x="144" y="619"/>
                                </a:lnTo>
                                <a:lnTo>
                                  <a:pt x="142" y="619"/>
                                </a:lnTo>
                                <a:lnTo>
                                  <a:pt x="142" y="621"/>
                                </a:lnTo>
                                <a:lnTo>
                                  <a:pt x="140" y="621"/>
                                </a:lnTo>
                                <a:lnTo>
                                  <a:pt x="140" y="619"/>
                                </a:lnTo>
                                <a:lnTo>
                                  <a:pt x="140" y="617"/>
                                </a:lnTo>
                                <a:lnTo>
                                  <a:pt x="138" y="617"/>
                                </a:lnTo>
                                <a:lnTo>
                                  <a:pt x="138" y="615"/>
                                </a:lnTo>
                                <a:lnTo>
                                  <a:pt x="138" y="613"/>
                                </a:lnTo>
                                <a:lnTo>
                                  <a:pt x="136" y="613"/>
                                </a:lnTo>
                                <a:lnTo>
                                  <a:pt x="136" y="611"/>
                                </a:lnTo>
                                <a:lnTo>
                                  <a:pt x="133" y="611"/>
                                </a:lnTo>
                                <a:lnTo>
                                  <a:pt x="131" y="611"/>
                                </a:lnTo>
                                <a:lnTo>
                                  <a:pt x="131" y="613"/>
                                </a:lnTo>
                                <a:lnTo>
                                  <a:pt x="131" y="615"/>
                                </a:lnTo>
                                <a:lnTo>
                                  <a:pt x="131" y="617"/>
                                </a:lnTo>
                                <a:lnTo>
                                  <a:pt x="131" y="619"/>
                                </a:lnTo>
                                <a:lnTo>
                                  <a:pt x="129" y="619"/>
                                </a:lnTo>
                                <a:lnTo>
                                  <a:pt x="127" y="619"/>
                                </a:lnTo>
                                <a:lnTo>
                                  <a:pt x="125" y="619"/>
                                </a:lnTo>
                                <a:lnTo>
                                  <a:pt x="125" y="617"/>
                                </a:lnTo>
                                <a:lnTo>
                                  <a:pt x="123" y="617"/>
                                </a:lnTo>
                                <a:lnTo>
                                  <a:pt x="123" y="615"/>
                                </a:lnTo>
                                <a:lnTo>
                                  <a:pt x="121" y="613"/>
                                </a:lnTo>
                                <a:lnTo>
                                  <a:pt x="121" y="611"/>
                                </a:lnTo>
                                <a:lnTo>
                                  <a:pt x="121" y="608"/>
                                </a:lnTo>
                                <a:lnTo>
                                  <a:pt x="119" y="608"/>
                                </a:lnTo>
                                <a:lnTo>
                                  <a:pt x="119" y="611"/>
                                </a:lnTo>
                                <a:lnTo>
                                  <a:pt x="119" y="613"/>
                                </a:lnTo>
                                <a:lnTo>
                                  <a:pt x="117" y="613"/>
                                </a:lnTo>
                                <a:lnTo>
                                  <a:pt x="117" y="615"/>
                                </a:lnTo>
                                <a:lnTo>
                                  <a:pt x="114" y="615"/>
                                </a:lnTo>
                                <a:lnTo>
                                  <a:pt x="114" y="617"/>
                                </a:lnTo>
                                <a:lnTo>
                                  <a:pt x="112" y="617"/>
                                </a:lnTo>
                                <a:lnTo>
                                  <a:pt x="112" y="619"/>
                                </a:lnTo>
                                <a:lnTo>
                                  <a:pt x="112" y="621"/>
                                </a:lnTo>
                                <a:lnTo>
                                  <a:pt x="112" y="623"/>
                                </a:lnTo>
                                <a:lnTo>
                                  <a:pt x="112" y="625"/>
                                </a:lnTo>
                                <a:lnTo>
                                  <a:pt x="110" y="627"/>
                                </a:lnTo>
                                <a:lnTo>
                                  <a:pt x="108" y="627"/>
                                </a:lnTo>
                                <a:lnTo>
                                  <a:pt x="108" y="625"/>
                                </a:lnTo>
                                <a:lnTo>
                                  <a:pt x="106" y="625"/>
                                </a:lnTo>
                                <a:lnTo>
                                  <a:pt x="106" y="623"/>
                                </a:lnTo>
                                <a:lnTo>
                                  <a:pt x="108" y="623"/>
                                </a:lnTo>
                                <a:lnTo>
                                  <a:pt x="108" y="621"/>
                                </a:lnTo>
                                <a:lnTo>
                                  <a:pt x="108" y="619"/>
                                </a:lnTo>
                                <a:lnTo>
                                  <a:pt x="108" y="615"/>
                                </a:lnTo>
                                <a:lnTo>
                                  <a:pt x="106" y="615"/>
                                </a:lnTo>
                                <a:lnTo>
                                  <a:pt x="104" y="615"/>
                                </a:lnTo>
                                <a:lnTo>
                                  <a:pt x="102" y="615"/>
                                </a:lnTo>
                                <a:lnTo>
                                  <a:pt x="100" y="615"/>
                                </a:lnTo>
                                <a:lnTo>
                                  <a:pt x="98" y="615"/>
                                </a:lnTo>
                                <a:lnTo>
                                  <a:pt x="98" y="617"/>
                                </a:lnTo>
                                <a:lnTo>
                                  <a:pt x="93" y="617"/>
                                </a:lnTo>
                                <a:lnTo>
                                  <a:pt x="91" y="617"/>
                                </a:lnTo>
                                <a:lnTo>
                                  <a:pt x="89" y="617"/>
                                </a:lnTo>
                                <a:lnTo>
                                  <a:pt x="89" y="619"/>
                                </a:lnTo>
                                <a:lnTo>
                                  <a:pt x="87" y="619"/>
                                </a:lnTo>
                                <a:lnTo>
                                  <a:pt x="87" y="621"/>
                                </a:lnTo>
                                <a:lnTo>
                                  <a:pt x="85" y="621"/>
                                </a:lnTo>
                                <a:lnTo>
                                  <a:pt x="85" y="623"/>
                                </a:lnTo>
                                <a:lnTo>
                                  <a:pt x="83" y="623"/>
                                </a:lnTo>
                                <a:lnTo>
                                  <a:pt x="81" y="625"/>
                                </a:lnTo>
                                <a:lnTo>
                                  <a:pt x="81" y="623"/>
                                </a:lnTo>
                                <a:lnTo>
                                  <a:pt x="81" y="621"/>
                                </a:lnTo>
                                <a:lnTo>
                                  <a:pt x="79" y="619"/>
                                </a:lnTo>
                                <a:lnTo>
                                  <a:pt x="81" y="617"/>
                                </a:lnTo>
                                <a:lnTo>
                                  <a:pt x="83" y="615"/>
                                </a:lnTo>
                                <a:lnTo>
                                  <a:pt x="85" y="615"/>
                                </a:lnTo>
                                <a:lnTo>
                                  <a:pt x="85" y="613"/>
                                </a:lnTo>
                                <a:lnTo>
                                  <a:pt x="85" y="611"/>
                                </a:lnTo>
                                <a:lnTo>
                                  <a:pt x="83" y="611"/>
                                </a:lnTo>
                                <a:lnTo>
                                  <a:pt x="83" y="608"/>
                                </a:lnTo>
                                <a:lnTo>
                                  <a:pt x="81" y="608"/>
                                </a:lnTo>
                                <a:lnTo>
                                  <a:pt x="81" y="606"/>
                                </a:lnTo>
                                <a:lnTo>
                                  <a:pt x="79" y="606"/>
                                </a:lnTo>
                                <a:lnTo>
                                  <a:pt x="79" y="608"/>
                                </a:lnTo>
                                <a:lnTo>
                                  <a:pt x="76" y="608"/>
                                </a:lnTo>
                                <a:lnTo>
                                  <a:pt x="76" y="611"/>
                                </a:lnTo>
                                <a:lnTo>
                                  <a:pt x="76" y="613"/>
                                </a:lnTo>
                                <a:lnTo>
                                  <a:pt x="76" y="615"/>
                                </a:lnTo>
                                <a:lnTo>
                                  <a:pt x="76" y="617"/>
                                </a:lnTo>
                                <a:lnTo>
                                  <a:pt x="76" y="619"/>
                                </a:lnTo>
                                <a:lnTo>
                                  <a:pt x="76" y="621"/>
                                </a:lnTo>
                                <a:lnTo>
                                  <a:pt x="76" y="623"/>
                                </a:lnTo>
                                <a:lnTo>
                                  <a:pt x="76" y="625"/>
                                </a:lnTo>
                                <a:lnTo>
                                  <a:pt x="76" y="627"/>
                                </a:lnTo>
                                <a:lnTo>
                                  <a:pt x="74" y="627"/>
                                </a:lnTo>
                                <a:lnTo>
                                  <a:pt x="72" y="627"/>
                                </a:lnTo>
                                <a:lnTo>
                                  <a:pt x="72" y="630"/>
                                </a:lnTo>
                                <a:lnTo>
                                  <a:pt x="74" y="630"/>
                                </a:lnTo>
                                <a:lnTo>
                                  <a:pt x="76" y="630"/>
                                </a:lnTo>
                                <a:lnTo>
                                  <a:pt x="79" y="630"/>
                                </a:lnTo>
                                <a:lnTo>
                                  <a:pt x="79" y="632"/>
                                </a:lnTo>
                                <a:lnTo>
                                  <a:pt x="76" y="632"/>
                                </a:lnTo>
                                <a:lnTo>
                                  <a:pt x="76" y="634"/>
                                </a:lnTo>
                                <a:lnTo>
                                  <a:pt x="74" y="634"/>
                                </a:lnTo>
                                <a:lnTo>
                                  <a:pt x="74" y="636"/>
                                </a:lnTo>
                                <a:lnTo>
                                  <a:pt x="72" y="636"/>
                                </a:lnTo>
                                <a:lnTo>
                                  <a:pt x="70" y="636"/>
                                </a:lnTo>
                                <a:lnTo>
                                  <a:pt x="70" y="638"/>
                                </a:lnTo>
                                <a:lnTo>
                                  <a:pt x="68" y="638"/>
                                </a:lnTo>
                                <a:lnTo>
                                  <a:pt x="68" y="636"/>
                                </a:lnTo>
                                <a:lnTo>
                                  <a:pt x="66" y="636"/>
                                </a:lnTo>
                                <a:lnTo>
                                  <a:pt x="66" y="634"/>
                                </a:lnTo>
                                <a:lnTo>
                                  <a:pt x="66" y="632"/>
                                </a:lnTo>
                                <a:lnTo>
                                  <a:pt x="66" y="630"/>
                                </a:lnTo>
                                <a:lnTo>
                                  <a:pt x="66" y="627"/>
                                </a:lnTo>
                                <a:lnTo>
                                  <a:pt x="68" y="627"/>
                                </a:lnTo>
                                <a:lnTo>
                                  <a:pt x="68" y="625"/>
                                </a:lnTo>
                                <a:lnTo>
                                  <a:pt x="66" y="623"/>
                                </a:lnTo>
                                <a:lnTo>
                                  <a:pt x="64" y="623"/>
                                </a:lnTo>
                                <a:lnTo>
                                  <a:pt x="62" y="623"/>
                                </a:lnTo>
                                <a:lnTo>
                                  <a:pt x="60" y="623"/>
                                </a:lnTo>
                                <a:lnTo>
                                  <a:pt x="57" y="623"/>
                                </a:lnTo>
                                <a:lnTo>
                                  <a:pt x="57" y="625"/>
                                </a:lnTo>
                                <a:lnTo>
                                  <a:pt x="57" y="627"/>
                                </a:lnTo>
                                <a:lnTo>
                                  <a:pt x="60" y="630"/>
                                </a:lnTo>
                                <a:lnTo>
                                  <a:pt x="60" y="632"/>
                                </a:lnTo>
                                <a:lnTo>
                                  <a:pt x="60" y="634"/>
                                </a:lnTo>
                                <a:lnTo>
                                  <a:pt x="57" y="634"/>
                                </a:lnTo>
                                <a:lnTo>
                                  <a:pt x="57" y="636"/>
                                </a:lnTo>
                                <a:lnTo>
                                  <a:pt x="55" y="636"/>
                                </a:lnTo>
                                <a:lnTo>
                                  <a:pt x="55" y="638"/>
                                </a:lnTo>
                                <a:lnTo>
                                  <a:pt x="55" y="640"/>
                                </a:lnTo>
                                <a:lnTo>
                                  <a:pt x="57" y="640"/>
                                </a:lnTo>
                                <a:lnTo>
                                  <a:pt x="60" y="642"/>
                                </a:lnTo>
                                <a:lnTo>
                                  <a:pt x="62" y="642"/>
                                </a:lnTo>
                                <a:lnTo>
                                  <a:pt x="64" y="642"/>
                                </a:lnTo>
                                <a:lnTo>
                                  <a:pt x="64" y="644"/>
                                </a:lnTo>
                                <a:lnTo>
                                  <a:pt x="64" y="646"/>
                                </a:lnTo>
                                <a:lnTo>
                                  <a:pt x="64" y="649"/>
                                </a:lnTo>
                                <a:lnTo>
                                  <a:pt x="64" y="651"/>
                                </a:lnTo>
                                <a:lnTo>
                                  <a:pt x="64" y="655"/>
                                </a:lnTo>
                                <a:lnTo>
                                  <a:pt x="64" y="657"/>
                                </a:lnTo>
                                <a:lnTo>
                                  <a:pt x="64" y="659"/>
                                </a:lnTo>
                                <a:lnTo>
                                  <a:pt x="64" y="661"/>
                                </a:lnTo>
                                <a:lnTo>
                                  <a:pt x="62" y="661"/>
                                </a:lnTo>
                                <a:lnTo>
                                  <a:pt x="60" y="661"/>
                                </a:lnTo>
                                <a:lnTo>
                                  <a:pt x="57" y="661"/>
                                </a:lnTo>
                                <a:lnTo>
                                  <a:pt x="55" y="661"/>
                                </a:lnTo>
                                <a:lnTo>
                                  <a:pt x="53" y="661"/>
                                </a:lnTo>
                                <a:lnTo>
                                  <a:pt x="53" y="663"/>
                                </a:lnTo>
                                <a:lnTo>
                                  <a:pt x="51" y="663"/>
                                </a:lnTo>
                                <a:lnTo>
                                  <a:pt x="51" y="665"/>
                                </a:lnTo>
                                <a:lnTo>
                                  <a:pt x="49" y="665"/>
                                </a:lnTo>
                                <a:lnTo>
                                  <a:pt x="49" y="668"/>
                                </a:lnTo>
                                <a:lnTo>
                                  <a:pt x="49" y="670"/>
                                </a:lnTo>
                                <a:lnTo>
                                  <a:pt x="49" y="672"/>
                                </a:lnTo>
                                <a:lnTo>
                                  <a:pt x="49" y="674"/>
                                </a:lnTo>
                                <a:lnTo>
                                  <a:pt x="49" y="676"/>
                                </a:lnTo>
                                <a:lnTo>
                                  <a:pt x="47" y="678"/>
                                </a:lnTo>
                                <a:lnTo>
                                  <a:pt x="47" y="680"/>
                                </a:lnTo>
                                <a:lnTo>
                                  <a:pt x="49" y="682"/>
                                </a:lnTo>
                                <a:lnTo>
                                  <a:pt x="49" y="684"/>
                                </a:lnTo>
                                <a:lnTo>
                                  <a:pt x="51" y="684"/>
                                </a:lnTo>
                                <a:lnTo>
                                  <a:pt x="51" y="687"/>
                                </a:lnTo>
                                <a:lnTo>
                                  <a:pt x="53" y="687"/>
                                </a:lnTo>
                                <a:lnTo>
                                  <a:pt x="53" y="689"/>
                                </a:lnTo>
                                <a:lnTo>
                                  <a:pt x="53" y="691"/>
                                </a:lnTo>
                                <a:lnTo>
                                  <a:pt x="53" y="693"/>
                                </a:lnTo>
                                <a:lnTo>
                                  <a:pt x="53" y="695"/>
                                </a:lnTo>
                                <a:lnTo>
                                  <a:pt x="53" y="697"/>
                                </a:lnTo>
                                <a:lnTo>
                                  <a:pt x="53" y="699"/>
                                </a:lnTo>
                                <a:lnTo>
                                  <a:pt x="53" y="701"/>
                                </a:lnTo>
                                <a:lnTo>
                                  <a:pt x="51" y="701"/>
                                </a:lnTo>
                                <a:lnTo>
                                  <a:pt x="49" y="703"/>
                                </a:lnTo>
                                <a:lnTo>
                                  <a:pt x="47" y="703"/>
                                </a:lnTo>
                                <a:lnTo>
                                  <a:pt x="45" y="703"/>
                                </a:lnTo>
                                <a:lnTo>
                                  <a:pt x="43" y="706"/>
                                </a:lnTo>
                                <a:lnTo>
                                  <a:pt x="43" y="708"/>
                                </a:lnTo>
                                <a:lnTo>
                                  <a:pt x="43" y="710"/>
                                </a:lnTo>
                                <a:lnTo>
                                  <a:pt x="41" y="710"/>
                                </a:lnTo>
                                <a:lnTo>
                                  <a:pt x="38" y="710"/>
                                </a:lnTo>
                                <a:lnTo>
                                  <a:pt x="36" y="710"/>
                                </a:lnTo>
                                <a:lnTo>
                                  <a:pt x="34" y="710"/>
                                </a:lnTo>
                                <a:lnTo>
                                  <a:pt x="32" y="710"/>
                                </a:lnTo>
                                <a:lnTo>
                                  <a:pt x="32" y="712"/>
                                </a:lnTo>
                                <a:lnTo>
                                  <a:pt x="30" y="714"/>
                                </a:lnTo>
                                <a:lnTo>
                                  <a:pt x="30" y="716"/>
                                </a:lnTo>
                                <a:lnTo>
                                  <a:pt x="30" y="718"/>
                                </a:lnTo>
                                <a:lnTo>
                                  <a:pt x="30" y="720"/>
                                </a:lnTo>
                                <a:lnTo>
                                  <a:pt x="30" y="722"/>
                                </a:lnTo>
                                <a:lnTo>
                                  <a:pt x="32" y="722"/>
                                </a:lnTo>
                                <a:lnTo>
                                  <a:pt x="32" y="725"/>
                                </a:lnTo>
                                <a:lnTo>
                                  <a:pt x="32" y="727"/>
                                </a:lnTo>
                                <a:lnTo>
                                  <a:pt x="34" y="729"/>
                                </a:lnTo>
                                <a:lnTo>
                                  <a:pt x="32" y="729"/>
                                </a:lnTo>
                                <a:lnTo>
                                  <a:pt x="32" y="731"/>
                                </a:lnTo>
                                <a:lnTo>
                                  <a:pt x="32" y="733"/>
                                </a:lnTo>
                                <a:lnTo>
                                  <a:pt x="30" y="733"/>
                                </a:lnTo>
                                <a:lnTo>
                                  <a:pt x="30" y="735"/>
                                </a:lnTo>
                                <a:lnTo>
                                  <a:pt x="30" y="737"/>
                                </a:lnTo>
                                <a:lnTo>
                                  <a:pt x="28" y="737"/>
                                </a:lnTo>
                                <a:lnTo>
                                  <a:pt x="28" y="739"/>
                                </a:lnTo>
                                <a:lnTo>
                                  <a:pt x="26" y="742"/>
                                </a:lnTo>
                                <a:lnTo>
                                  <a:pt x="26" y="744"/>
                                </a:lnTo>
                                <a:lnTo>
                                  <a:pt x="24" y="744"/>
                                </a:lnTo>
                                <a:lnTo>
                                  <a:pt x="24" y="748"/>
                                </a:lnTo>
                                <a:lnTo>
                                  <a:pt x="22" y="748"/>
                                </a:lnTo>
                                <a:lnTo>
                                  <a:pt x="22" y="746"/>
                                </a:lnTo>
                                <a:lnTo>
                                  <a:pt x="22" y="744"/>
                                </a:lnTo>
                                <a:lnTo>
                                  <a:pt x="22" y="742"/>
                                </a:lnTo>
                                <a:lnTo>
                                  <a:pt x="22" y="739"/>
                                </a:lnTo>
                                <a:lnTo>
                                  <a:pt x="19" y="737"/>
                                </a:lnTo>
                                <a:lnTo>
                                  <a:pt x="19" y="735"/>
                                </a:lnTo>
                                <a:lnTo>
                                  <a:pt x="19" y="733"/>
                                </a:lnTo>
                                <a:lnTo>
                                  <a:pt x="17" y="733"/>
                                </a:lnTo>
                                <a:lnTo>
                                  <a:pt x="17" y="731"/>
                                </a:lnTo>
                                <a:lnTo>
                                  <a:pt x="17" y="729"/>
                                </a:lnTo>
                                <a:lnTo>
                                  <a:pt x="15" y="729"/>
                                </a:lnTo>
                                <a:lnTo>
                                  <a:pt x="15" y="725"/>
                                </a:lnTo>
                                <a:lnTo>
                                  <a:pt x="13" y="722"/>
                                </a:lnTo>
                                <a:lnTo>
                                  <a:pt x="13" y="720"/>
                                </a:lnTo>
                                <a:lnTo>
                                  <a:pt x="13" y="718"/>
                                </a:lnTo>
                                <a:lnTo>
                                  <a:pt x="11" y="718"/>
                                </a:lnTo>
                                <a:lnTo>
                                  <a:pt x="11" y="716"/>
                                </a:lnTo>
                                <a:lnTo>
                                  <a:pt x="11" y="714"/>
                                </a:lnTo>
                                <a:lnTo>
                                  <a:pt x="11" y="712"/>
                                </a:lnTo>
                                <a:lnTo>
                                  <a:pt x="9" y="710"/>
                                </a:lnTo>
                                <a:lnTo>
                                  <a:pt x="9" y="708"/>
                                </a:lnTo>
                                <a:lnTo>
                                  <a:pt x="9" y="706"/>
                                </a:lnTo>
                                <a:lnTo>
                                  <a:pt x="7" y="703"/>
                                </a:lnTo>
                                <a:lnTo>
                                  <a:pt x="7" y="701"/>
                                </a:lnTo>
                                <a:lnTo>
                                  <a:pt x="7" y="699"/>
                                </a:lnTo>
                                <a:lnTo>
                                  <a:pt x="7" y="697"/>
                                </a:lnTo>
                                <a:lnTo>
                                  <a:pt x="7" y="695"/>
                                </a:lnTo>
                                <a:lnTo>
                                  <a:pt x="7" y="693"/>
                                </a:lnTo>
                                <a:lnTo>
                                  <a:pt x="7" y="691"/>
                                </a:lnTo>
                                <a:lnTo>
                                  <a:pt x="7" y="689"/>
                                </a:lnTo>
                                <a:lnTo>
                                  <a:pt x="7" y="687"/>
                                </a:lnTo>
                                <a:lnTo>
                                  <a:pt x="7" y="682"/>
                                </a:lnTo>
                                <a:lnTo>
                                  <a:pt x="7" y="680"/>
                                </a:lnTo>
                                <a:lnTo>
                                  <a:pt x="7" y="678"/>
                                </a:lnTo>
                                <a:lnTo>
                                  <a:pt x="7" y="676"/>
                                </a:lnTo>
                                <a:lnTo>
                                  <a:pt x="9" y="676"/>
                                </a:lnTo>
                                <a:lnTo>
                                  <a:pt x="9" y="674"/>
                                </a:lnTo>
                                <a:lnTo>
                                  <a:pt x="9" y="672"/>
                                </a:lnTo>
                                <a:lnTo>
                                  <a:pt x="9" y="670"/>
                                </a:lnTo>
                                <a:lnTo>
                                  <a:pt x="9" y="668"/>
                                </a:lnTo>
                                <a:lnTo>
                                  <a:pt x="9" y="665"/>
                                </a:lnTo>
                                <a:lnTo>
                                  <a:pt x="9" y="663"/>
                                </a:lnTo>
                                <a:lnTo>
                                  <a:pt x="9" y="661"/>
                                </a:lnTo>
                                <a:lnTo>
                                  <a:pt x="11" y="659"/>
                                </a:lnTo>
                                <a:lnTo>
                                  <a:pt x="11" y="657"/>
                                </a:lnTo>
                                <a:lnTo>
                                  <a:pt x="11" y="655"/>
                                </a:lnTo>
                                <a:lnTo>
                                  <a:pt x="13" y="655"/>
                                </a:lnTo>
                                <a:lnTo>
                                  <a:pt x="13" y="653"/>
                                </a:lnTo>
                                <a:lnTo>
                                  <a:pt x="13" y="651"/>
                                </a:lnTo>
                                <a:lnTo>
                                  <a:pt x="15" y="649"/>
                                </a:lnTo>
                                <a:lnTo>
                                  <a:pt x="15" y="646"/>
                                </a:lnTo>
                                <a:lnTo>
                                  <a:pt x="17" y="644"/>
                                </a:lnTo>
                                <a:lnTo>
                                  <a:pt x="19" y="642"/>
                                </a:lnTo>
                                <a:lnTo>
                                  <a:pt x="19" y="640"/>
                                </a:lnTo>
                                <a:lnTo>
                                  <a:pt x="22" y="640"/>
                                </a:lnTo>
                                <a:lnTo>
                                  <a:pt x="22" y="638"/>
                                </a:lnTo>
                                <a:lnTo>
                                  <a:pt x="24" y="638"/>
                                </a:lnTo>
                                <a:lnTo>
                                  <a:pt x="26" y="636"/>
                                </a:lnTo>
                                <a:lnTo>
                                  <a:pt x="28" y="634"/>
                                </a:lnTo>
                                <a:lnTo>
                                  <a:pt x="30" y="632"/>
                                </a:lnTo>
                                <a:lnTo>
                                  <a:pt x="30" y="630"/>
                                </a:lnTo>
                                <a:lnTo>
                                  <a:pt x="32" y="630"/>
                                </a:lnTo>
                                <a:lnTo>
                                  <a:pt x="32" y="627"/>
                                </a:lnTo>
                                <a:lnTo>
                                  <a:pt x="32" y="623"/>
                                </a:lnTo>
                                <a:lnTo>
                                  <a:pt x="32" y="621"/>
                                </a:lnTo>
                                <a:lnTo>
                                  <a:pt x="32" y="619"/>
                                </a:lnTo>
                                <a:lnTo>
                                  <a:pt x="34" y="617"/>
                                </a:lnTo>
                                <a:lnTo>
                                  <a:pt x="34" y="615"/>
                                </a:lnTo>
                                <a:lnTo>
                                  <a:pt x="38" y="608"/>
                                </a:lnTo>
                                <a:lnTo>
                                  <a:pt x="38" y="606"/>
                                </a:lnTo>
                                <a:lnTo>
                                  <a:pt x="41" y="606"/>
                                </a:lnTo>
                                <a:lnTo>
                                  <a:pt x="41" y="602"/>
                                </a:lnTo>
                                <a:lnTo>
                                  <a:pt x="43" y="602"/>
                                </a:lnTo>
                                <a:lnTo>
                                  <a:pt x="43" y="600"/>
                                </a:lnTo>
                                <a:lnTo>
                                  <a:pt x="43" y="598"/>
                                </a:lnTo>
                                <a:lnTo>
                                  <a:pt x="43" y="596"/>
                                </a:lnTo>
                                <a:lnTo>
                                  <a:pt x="43" y="594"/>
                                </a:lnTo>
                                <a:lnTo>
                                  <a:pt x="43" y="592"/>
                                </a:lnTo>
                                <a:lnTo>
                                  <a:pt x="41" y="589"/>
                                </a:lnTo>
                                <a:lnTo>
                                  <a:pt x="41" y="587"/>
                                </a:lnTo>
                                <a:lnTo>
                                  <a:pt x="41" y="585"/>
                                </a:lnTo>
                                <a:lnTo>
                                  <a:pt x="41" y="583"/>
                                </a:lnTo>
                                <a:lnTo>
                                  <a:pt x="41" y="581"/>
                                </a:lnTo>
                                <a:lnTo>
                                  <a:pt x="41" y="577"/>
                                </a:lnTo>
                                <a:lnTo>
                                  <a:pt x="41" y="575"/>
                                </a:lnTo>
                                <a:lnTo>
                                  <a:pt x="41" y="573"/>
                                </a:lnTo>
                                <a:lnTo>
                                  <a:pt x="41" y="570"/>
                                </a:lnTo>
                                <a:lnTo>
                                  <a:pt x="41" y="568"/>
                                </a:lnTo>
                                <a:lnTo>
                                  <a:pt x="41" y="564"/>
                                </a:lnTo>
                                <a:lnTo>
                                  <a:pt x="41" y="562"/>
                                </a:lnTo>
                                <a:lnTo>
                                  <a:pt x="41" y="560"/>
                                </a:lnTo>
                                <a:lnTo>
                                  <a:pt x="41" y="558"/>
                                </a:lnTo>
                                <a:lnTo>
                                  <a:pt x="41" y="556"/>
                                </a:lnTo>
                                <a:lnTo>
                                  <a:pt x="38" y="553"/>
                                </a:lnTo>
                                <a:lnTo>
                                  <a:pt x="38" y="551"/>
                                </a:lnTo>
                                <a:lnTo>
                                  <a:pt x="38" y="549"/>
                                </a:lnTo>
                                <a:lnTo>
                                  <a:pt x="38" y="547"/>
                                </a:lnTo>
                                <a:lnTo>
                                  <a:pt x="36" y="545"/>
                                </a:lnTo>
                                <a:lnTo>
                                  <a:pt x="36" y="543"/>
                                </a:lnTo>
                                <a:lnTo>
                                  <a:pt x="36" y="541"/>
                                </a:lnTo>
                                <a:lnTo>
                                  <a:pt x="36" y="539"/>
                                </a:lnTo>
                                <a:lnTo>
                                  <a:pt x="36" y="537"/>
                                </a:lnTo>
                                <a:lnTo>
                                  <a:pt x="34" y="534"/>
                                </a:lnTo>
                                <a:lnTo>
                                  <a:pt x="34" y="532"/>
                                </a:lnTo>
                                <a:lnTo>
                                  <a:pt x="34" y="530"/>
                                </a:lnTo>
                                <a:lnTo>
                                  <a:pt x="34" y="528"/>
                                </a:lnTo>
                                <a:lnTo>
                                  <a:pt x="34" y="526"/>
                                </a:lnTo>
                                <a:lnTo>
                                  <a:pt x="34" y="524"/>
                                </a:lnTo>
                                <a:lnTo>
                                  <a:pt x="34" y="522"/>
                                </a:lnTo>
                                <a:lnTo>
                                  <a:pt x="34" y="520"/>
                                </a:lnTo>
                                <a:lnTo>
                                  <a:pt x="34" y="515"/>
                                </a:lnTo>
                                <a:lnTo>
                                  <a:pt x="32" y="513"/>
                                </a:lnTo>
                                <a:lnTo>
                                  <a:pt x="32" y="511"/>
                                </a:lnTo>
                                <a:lnTo>
                                  <a:pt x="30" y="511"/>
                                </a:lnTo>
                                <a:lnTo>
                                  <a:pt x="30" y="509"/>
                                </a:lnTo>
                                <a:lnTo>
                                  <a:pt x="28" y="507"/>
                                </a:lnTo>
                                <a:lnTo>
                                  <a:pt x="26" y="505"/>
                                </a:lnTo>
                                <a:lnTo>
                                  <a:pt x="26" y="503"/>
                                </a:lnTo>
                                <a:lnTo>
                                  <a:pt x="24" y="503"/>
                                </a:lnTo>
                                <a:lnTo>
                                  <a:pt x="22" y="501"/>
                                </a:lnTo>
                                <a:lnTo>
                                  <a:pt x="22" y="499"/>
                                </a:lnTo>
                                <a:lnTo>
                                  <a:pt x="19" y="494"/>
                                </a:lnTo>
                                <a:lnTo>
                                  <a:pt x="17" y="490"/>
                                </a:lnTo>
                                <a:lnTo>
                                  <a:pt x="17" y="488"/>
                                </a:lnTo>
                                <a:lnTo>
                                  <a:pt x="17" y="486"/>
                                </a:lnTo>
                                <a:lnTo>
                                  <a:pt x="17" y="484"/>
                                </a:lnTo>
                                <a:lnTo>
                                  <a:pt x="17" y="482"/>
                                </a:lnTo>
                                <a:lnTo>
                                  <a:pt x="17" y="480"/>
                                </a:lnTo>
                                <a:lnTo>
                                  <a:pt x="17" y="477"/>
                                </a:lnTo>
                                <a:lnTo>
                                  <a:pt x="17" y="475"/>
                                </a:lnTo>
                                <a:lnTo>
                                  <a:pt x="19" y="473"/>
                                </a:lnTo>
                                <a:lnTo>
                                  <a:pt x="19" y="471"/>
                                </a:lnTo>
                                <a:lnTo>
                                  <a:pt x="19" y="469"/>
                                </a:lnTo>
                                <a:lnTo>
                                  <a:pt x="19" y="467"/>
                                </a:lnTo>
                                <a:lnTo>
                                  <a:pt x="22" y="465"/>
                                </a:lnTo>
                                <a:lnTo>
                                  <a:pt x="22" y="463"/>
                                </a:lnTo>
                                <a:lnTo>
                                  <a:pt x="22" y="461"/>
                                </a:lnTo>
                                <a:lnTo>
                                  <a:pt x="22" y="458"/>
                                </a:lnTo>
                                <a:lnTo>
                                  <a:pt x="22" y="456"/>
                                </a:lnTo>
                                <a:lnTo>
                                  <a:pt x="22" y="454"/>
                                </a:lnTo>
                                <a:lnTo>
                                  <a:pt x="22" y="452"/>
                                </a:lnTo>
                                <a:lnTo>
                                  <a:pt x="22" y="450"/>
                                </a:lnTo>
                                <a:lnTo>
                                  <a:pt x="22" y="448"/>
                                </a:lnTo>
                                <a:lnTo>
                                  <a:pt x="24" y="446"/>
                                </a:lnTo>
                                <a:lnTo>
                                  <a:pt x="24" y="444"/>
                                </a:lnTo>
                                <a:lnTo>
                                  <a:pt x="26" y="442"/>
                                </a:lnTo>
                                <a:lnTo>
                                  <a:pt x="26" y="437"/>
                                </a:lnTo>
                                <a:lnTo>
                                  <a:pt x="28" y="437"/>
                                </a:lnTo>
                                <a:lnTo>
                                  <a:pt x="28" y="435"/>
                                </a:lnTo>
                                <a:lnTo>
                                  <a:pt x="28" y="433"/>
                                </a:lnTo>
                                <a:lnTo>
                                  <a:pt x="28" y="431"/>
                                </a:lnTo>
                                <a:lnTo>
                                  <a:pt x="28" y="429"/>
                                </a:lnTo>
                                <a:lnTo>
                                  <a:pt x="28" y="427"/>
                                </a:lnTo>
                                <a:lnTo>
                                  <a:pt x="28" y="425"/>
                                </a:lnTo>
                                <a:lnTo>
                                  <a:pt x="28" y="423"/>
                                </a:lnTo>
                                <a:lnTo>
                                  <a:pt x="28" y="420"/>
                                </a:lnTo>
                                <a:lnTo>
                                  <a:pt x="28" y="418"/>
                                </a:lnTo>
                                <a:lnTo>
                                  <a:pt x="26" y="416"/>
                                </a:lnTo>
                                <a:lnTo>
                                  <a:pt x="26" y="414"/>
                                </a:lnTo>
                                <a:lnTo>
                                  <a:pt x="24" y="412"/>
                                </a:lnTo>
                                <a:lnTo>
                                  <a:pt x="24" y="410"/>
                                </a:lnTo>
                                <a:lnTo>
                                  <a:pt x="22" y="408"/>
                                </a:lnTo>
                                <a:lnTo>
                                  <a:pt x="19" y="401"/>
                                </a:lnTo>
                                <a:lnTo>
                                  <a:pt x="19" y="399"/>
                                </a:lnTo>
                                <a:lnTo>
                                  <a:pt x="17" y="397"/>
                                </a:lnTo>
                                <a:lnTo>
                                  <a:pt x="17" y="395"/>
                                </a:lnTo>
                                <a:lnTo>
                                  <a:pt x="15" y="391"/>
                                </a:lnTo>
                                <a:lnTo>
                                  <a:pt x="15" y="389"/>
                                </a:lnTo>
                                <a:lnTo>
                                  <a:pt x="15" y="387"/>
                                </a:lnTo>
                                <a:lnTo>
                                  <a:pt x="15" y="384"/>
                                </a:lnTo>
                                <a:lnTo>
                                  <a:pt x="15" y="382"/>
                                </a:lnTo>
                                <a:lnTo>
                                  <a:pt x="15" y="380"/>
                                </a:lnTo>
                                <a:lnTo>
                                  <a:pt x="15" y="378"/>
                                </a:lnTo>
                                <a:lnTo>
                                  <a:pt x="15" y="376"/>
                                </a:lnTo>
                                <a:lnTo>
                                  <a:pt x="15" y="370"/>
                                </a:lnTo>
                                <a:lnTo>
                                  <a:pt x="15" y="368"/>
                                </a:lnTo>
                                <a:lnTo>
                                  <a:pt x="13" y="365"/>
                                </a:lnTo>
                                <a:lnTo>
                                  <a:pt x="13" y="363"/>
                                </a:lnTo>
                                <a:lnTo>
                                  <a:pt x="13" y="361"/>
                                </a:lnTo>
                                <a:lnTo>
                                  <a:pt x="13" y="359"/>
                                </a:lnTo>
                                <a:lnTo>
                                  <a:pt x="13" y="357"/>
                                </a:lnTo>
                                <a:lnTo>
                                  <a:pt x="13" y="355"/>
                                </a:lnTo>
                                <a:lnTo>
                                  <a:pt x="13" y="353"/>
                                </a:lnTo>
                                <a:lnTo>
                                  <a:pt x="11" y="353"/>
                                </a:lnTo>
                                <a:lnTo>
                                  <a:pt x="11" y="351"/>
                                </a:lnTo>
                                <a:lnTo>
                                  <a:pt x="11" y="346"/>
                                </a:lnTo>
                                <a:lnTo>
                                  <a:pt x="9" y="344"/>
                                </a:lnTo>
                                <a:lnTo>
                                  <a:pt x="9" y="342"/>
                                </a:lnTo>
                                <a:lnTo>
                                  <a:pt x="9" y="340"/>
                                </a:lnTo>
                                <a:lnTo>
                                  <a:pt x="9" y="338"/>
                                </a:lnTo>
                                <a:lnTo>
                                  <a:pt x="7" y="330"/>
                                </a:lnTo>
                                <a:lnTo>
                                  <a:pt x="7" y="327"/>
                                </a:lnTo>
                                <a:lnTo>
                                  <a:pt x="7" y="325"/>
                                </a:lnTo>
                                <a:lnTo>
                                  <a:pt x="5" y="323"/>
                                </a:lnTo>
                                <a:lnTo>
                                  <a:pt x="5" y="321"/>
                                </a:lnTo>
                                <a:lnTo>
                                  <a:pt x="5" y="319"/>
                                </a:lnTo>
                                <a:lnTo>
                                  <a:pt x="5" y="317"/>
                                </a:lnTo>
                                <a:lnTo>
                                  <a:pt x="5" y="315"/>
                                </a:lnTo>
                                <a:lnTo>
                                  <a:pt x="5" y="311"/>
                                </a:lnTo>
                                <a:lnTo>
                                  <a:pt x="2" y="306"/>
                                </a:lnTo>
                                <a:lnTo>
                                  <a:pt x="2" y="304"/>
                                </a:lnTo>
                                <a:lnTo>
                                  <a:pt x="2" y="300"/>
                                </a:lnTo>
                                <a:lnTo>
                                  <a:pt x="2" y="298"/>
                                </a:lnTo>
                                <a:lnTo>
                                  <a:pt x="2" y="296"/>
                                </a:lnTo>
                                <a:lnTo>
                                  <a:pt x="2" y="294"/>
                                </a:lnTo>
                                <a:lnTo>
                                  <a:pt x="2" y="292"/>
                                </a:lnTo>
                                <a:lnTo>
                                  <a:pt x="0" y="289"/>
                                </a:lnTo>
                                <a:lnTo>
                                  <a:pt x="0" y="287"/>
                                </a:lnTo>
                                <a:lnTo>
                                  <a:pt x="2" y="283"/>
                                </a:lnTo>
                                <a:lnTo>
                                  <a:pt x="2" y="281"/>
                                </a:lnTo>
                                <a:lnTo>
                                  <a:pt x="2" y="279"/>
                                </a:lnTo>
                                <a:lnTo>
                                  <a:pt x="2" y="277"/>
                                </a:lnTo>
                                <a:lnTo>
                                  <a:pt x="2" y="275"/>
                                </a:lnTo>
                                <a:lnTo>
                                  <a:pt x="5" y="273"/>
                                </a:lnTo>
                                <a:lnTo>
                                  <a:pt x="5" y="270"/>
                                </a:lnTo>
                                <a:lnTo>
                                  <a:pt x="5" y="268"/>
                                </a:lnTo>
                                <a:lnTo>
                                  <a:pt x="5" y="266"/>
                                </a:lnTo>
                                <a:lnTo>
                                  <a:pt x="2" y="262"/>
                                </a:lnTo>
                                <a:lnTo>
                                  <a:pt x="5" y="262"/>
                                </a:lnTo>
                                <a:lnTo>
                                  <a:pt x="5" y="260"/>
                                </a:lnTo>
                                <a:lnTo>
                                  <a:pt x="5" y="258"/>
                                </a:lnTo>
                                <a:lnTo>
                                  <a:pt x="5" y="256"/>
                                </a:lnTo>
                                <a:lnTo>
                                  <a:pt x="7" y="253"/>
                                </a:lnTo>
                                <a:lnTo>
                                  <a:pt x="9" y="251"/>
                                </a:lnTo>
                                <a:lnTo>
                                  <a:pt x="9" y="249"/>
                                </a:lnTo>
                                <a:lnTo>
                                  <a:pt x="11" y="249"/>
                                </a:lnTo>
                                <a:lnTo>
                                  <a:pt x="11" y="247"/>
                                </a:lnTo>
                                <a:lnTo>
                                  <a:pt x="11" y="245"/>
                                </a:lnTo>
                                <a:lnTo>
                                  <a:pt x="13" y="241"/>
                                </a:lnTo>
                                <a:lnTo>
                                  <a:pt x="13" y="237"/>
                                </a:lnTo>
                                <a:lnTo>
                                  <a:pt x="13" y="234"/>
                                </a:lnTo>
                                <a:lnTo>
                                  <a:pt x="15" y="232"/>
                                </a:lnTo>
                                <a:lnTo>
                                  <a:pt x="15" y="230"/>
                                </a:lnTo>
                                <a:lnTo>
                                  <a:pt x="15" y="228"/>
                                </a:lnTo>
                                <a:lnTo>
                                  <a:pt x="15" y="226"/>
                                </a:lnTo>
                                <a:lnTo>
                                  <a:pt x="13" y="224"/>
                                </a:lnTo>
                                <a:lnTo>
                                  <a:pt x="13" y="222"/>
                                </a:lnTo>
                                <a:lnTo>
                                  <a:pt x="13" y="220"/>
                                </a:lnTo>
                                <a:lnTo>
                                  <a:pt x="13" y="218"/>
                                </a:lnTo>
                                <a:lnTo>
                                  <a:pt x="13" y="215"/>
                                </a:lnTo>
                                <a:lnTo>
                                  <a:pt x="13" y="213"/>
                                </a:lnTo>
                                <a:lnTo>
                                  <a:pt x="13" y="211"/>
                                </a:lnTo>
                                <a:lnTo>
                                  <a:pt x="11" y="211"/>
                                </a:lnTo>
                                <a:lnTo>
                                  <a:pt x="13" y="209"/>
                                </a:lnTo>
                                <a:lnTo>
                                  <a:pt x="13" y="207"/>
                                </a:lnTo>
                                <a:lnTo>
                                  <a:pt x="13" y="205"/>
                                </a:lnTo>
                                <a:lnTo>
                                  <a:pt x="13" y="203"/>
                                </a:lnTo>
                                <a:lnTo>
                                  <a:pt x="13" y="201"/>
                                </a:lnTo>
                                <a:lnTo>
                                  <a:pt x="13" y="199"/>
                                </a:lnTo>
                                <a:lnTo>
                                  <a:pt x="11" y="194"/>
                                </a:lnTo>
                                <a:lnTo>
                                  <a:pt x="11" y="188"/>
                                </a:lnTo>
                                <a:lnTo>
                                  <a:pt x="11" y="186"/>
                                </a:lnTo>
                                <a:lnTo>
                                  <a:pt x="11" y="184"/>
                                </a:lnTo>
                                <a:lnTo>
                                  <a:pt x="11" y="182"/>
                                </a:lnTo>
                                <a:lnTo>
                                  <a:pt x="11" y="180"/>
                                </a:lnTo>
                                <a:lnTo>
                                  <a:pt x="11" y="177"/>
                                </a:lnTo>
                                <a:lnTo>
                                  <a:pt x="11" y="175"/>
                                </a:lnTo>
                                <a:lnTo>
                                  <a:pt x="11" y="173"/>
                                </a:lnTo>
                                <a:lnTo>
                                  <a:pt x="11" y="171"/>
                                </a:lnTo>
                                <a:lnTo>
                                  <a:pt x="11" y="169"/>
                                </a:lnTo>
                                <a:lnTo>
                                  <a:pt x="11" y="167"/>
                                </a:lnTo>
                                <a:lnTo>
                                  <a:pt x="13" y="165"/>
                                </a:lnTo>
                                <a:lnTo>
                                  <a:pt x="13" y="163"/>
                                </a:lnTo>
                                <a:lnTo>
                                  <a:pt x="13" y="161"/>
                                </a:lnTo>
                                <a:lnTo>
                                  <a:pt x="15" y="161"/>
                                </a:lnTo>
                                <a:lnTo>
                                  <a:pt x="15" y="158"/>
                                </a:lnTo>
                                <a:lnTo>
                                  <a:pt x="15" y="156"/>
                                </a:lnTo>
                                <a:lnTo>
                                  <a:pt x="17" y="154"/>
                                </a:lnTo>
                                <a:lnTo>
                                  <a:pt x="17" y="152"/>
                                </a:lnTo>
                                <a:lnTo>
                                  <a:pt x="17" y="150"/>
                                </a:lnTo>
                                <a:lnTo>
                                  <a:pt x="17" y="148"/>
                                </a:lnTo>
                                <a:lnTo>
                                  <a:pt x="17" y="146"/>
                                </a:lnTo>
                                <a:lnTo>
                                  <a:pt x="19" y="142"/>
                                </a:lnTo>
                                <a:lnTo>
                                  <a:pt x="19" y="139"/>
                                </a:lnTo>
                                <a:lnTo>
                                  <a:pt x="19" y="137"/>
                                </a:lnTo>
                                <a:lnTo>
                                  <a:pt x="19" y="135"/>
                                </a:lnTo>
                                <a:lnTo>
                                  <a:pt x="19" y="133"/>
                                </a:lnTo>
                                <a:lnTo>
                                  <a:pt x="19" y="131"/>
                                </a:lnTo>
                                <a:lnTo>
                                  <a:pt x="19" y="129"/>
                                </a:lnTo>
                                <a:lnTo>
                                  <a:pt x="19" y="127"/>
                                </a:lnTo>
                                <a:lnTo>
                                  <a:pt x="19" y="125"/>
                                </a:lnTo>
                                <a:lnTo>
                                  <a:pt x="19" y="123"/>
                                </a:lnTo>
                                <a:lnTo>
                                  <a:pt x="19" y="120"/>
                                </a:lnTo>
                                <a:lnTo>
                                  <a:pt x="22" y="116"/>
                                </a:lnTo>
                                <a:lnTo>
                                  <a:pt x="22" y="114"/>
                                </a:lnTo>
                                <a:lnTo>
                                  <a:pt x="22" y="112"/>
                                </a:lnTo>
                                <a:lnTo>
                                  <a:pt x="24" y="108"/>
                                </a:lnTo>
                                <a:lnTo>
                                  <a:pt x="26" y="106"/>
                                </a:lnTo>
                                <a:lnTo>
                                  <a:pt x="30" y="99"/>
                                </a:lnTo>
                                <a:lnTo>
                                  <a:pt x="30" y="97"/>
                                </a:lnTo>
                                <a:lnTo>
                                  <a:pt x="32" y="95"/>
                                </a:lnTo>
                                <a:lnTo>
                                  <a:pt x="34" y="87"/>
                                </a:lnTo>
                                <a:lnTo>
                                  <a:pt x="36" y="87"/>
                                </a:lnTo>
                                <a:lnTo>
                                  <a:pt x="38" y="82"/>
                                </a:lnTo>
                                <a:lnTo>
                                  <a:pt x="38" y="80"/>
                                </a:lnTo>
                                <a:lnTo>
                                  <a:pt x="38" y="78"/>
                                </a:lnTo>
                                <a:lnTo>
                                  <a:pt x="41" y="78"/>
                                </a:lnTo>
                                <a:lnTo>
                                  <a:pt x="41" y="76"/>
                                </a:lnTo>
                                <a:lnTo>
                                  <a:pt x="43" y="74"/>
                                </a:lnTo>
                                <a:lnTo>
                                  <a:pt x="43" y="72"/>
                                </a:lnTo>
                                <a:lnTo>
                                  <a:pt x="45" y="72"/>
                                </a:lnTo>
                                <a:lnTo>
                                  <a:pt x="45" y="70"/>
                                </a:lnTo>
                                <a:lnTo>
                                  <a:pt x="45" y="68"/>
                                </a:lnTo>
                                <a:lnTo>
                                  <a:pt x="47" y="68"/>
                                </a:lnTo>
                                <a:lnTo>
                                  <a:pt x="47" y="65"/>
                                </a:lnTo>
                                <a:lnTo>
                                  <a:pt x="47" y="63"/>
                                </a:lnTo>
                                <a:lnTo>
                                  <a:pt x="47" y="61"/>
                                </a:lnTo>
                                <a:lnTo>
                                  <a:pt x="49" y="61"/>
                                </a:lnTo>
                                <a:lnTo>
                                  <a:pt x="49" y="59"/>
                                </a:lnTo>
                                <a:lnTo>
                                  <a:pt x="49" y="55"/>
                                </a:lnTo>
                                <a:lnTo>
                                  <a:pt x="49" y="53"/>
                                </a:lnTo>
                                <a:lnTo>
                                  <a:pt x="51" y="51"/>
                                </a:lnTo>
                                <a:lnTo>
                                  <a:pt x="51" y="49"/>
                                </a:lnTo>
                                <a:lnTo>
                                  <a:pt x="51" y="46"/>
                                </a:lnTo>
                                <a:lnTo>
                                  <a:pt x="53" y="46"/>
                                </a:lnTo>
                                <a:lnTo>
                                  <a:pt x="53" y="44"/>
                                </a:lnTo>
                                <a:lnTo>
                                  <a:pt x="53" y="42"/>
                                </a:lnTo>
                                <a:lnTo>
                                  <a:pt x="53" y="40"/>
                                </a:lnTo>
                                <a:lnTo>
                                  <a:pt x="55" y="40"/>
                                </a:lnTo>
                                <a:lnTo>
                                  <a:pt x="55" y="38"/>
                                </a:lnTo>
                                <a:lnTo>
                                  <a:pt x="55" y="36"/>
                                </a:lnTo>
                                <a:lnTo>
                                  <a:pt x="55" y="32"/>
                                </a:lnTo>
                                <a:lnTo>
                                  <a:pt x="57" y="32"/>
                                </a:lnTo>
                                <a:lnTo>
                                  <a:pt x="57" y="30"/>
                                </a:lnTo>
                                <a:lnTo>
                                  <a:pt x="60" y="25"/>
                                </a:lnTo>
                                <a:lnTo>
                                  <a:pt x="62" y="23"/>
                                </a:lnTo>
                                <a:lnTo>
                                  <a:pt x="62" y="21"/>
                                </a:lnTo>
                                <a:lnTo>
                                  <a:pt x="62" y="19"/>
                                </a:lnTo>
                                <a:lnTo>
                                  <a:pt x="64" y="17"/>
                                </a:lnTo>
                                <a:lnTo>
                                  <a:pt x="64" y="15"/>
                                </a:lnTo>
                                <a:lnTo>
                                  <a:pt x="64" y="13"/>
                                </a:lnTo>
                                <a:lnTo>
                                  <a:pt x="64" y="11"/>
                                </a:lnTo>
                                <a:lnTo>
                                  <a:pt x="64" y="8"/>
                                </a:lnTo>
                                <a:lnTo>
                                  <a:pt x="64" y="6"/>
                                </a:lnTo>
                                <a:lnTo>
                                  <a:pt x="64" y="4"/>
                                </a:lnTo>
                                <a:lnTo>
                                  <a:pt x="64" y="2"/>
                                </a:lnTo>
                                <a:lnTo>
                                  <a:pt x="64" y="0"/>
                                </a:lnTo>
                                <a:lnTo>
                                  <a:pt x="91" y="0"/>
                                </a:lnTo>
                                <a:lnTo>
                                  <a:pt x="119" y="0"/>
                                </a:lnTo>
                                <a:lnTo>
                                  <a:pt x="144" y="2"/>
                                </a:lnTo>
                                <a:lnTo>
                                  <a:pt x="146" y="2"/>
                                </a:lnTo>
                                <a:lnTo>
                                  <a:pt x="171" y="2"/>
                                </a:lnTo>
                                <a:lnTo>
                                  <a:pt x="199" y="2"/>
                                </a:lnTo>
                                <a:lnTo>
                                  <a:pt x="226" y="2"/>
                                </a:lnTo>
                                <a:lnTo>
                                  <a:pt x="254" y="2"/>
                                </a:lnTo>
                                <a:lnTo>
                                  <a:pt x="279" y="2"/>
                                </a:lnTo>
                                <a:lnTo>
                                  <a:pt x="307" y="4"/>
                                </a:lnTo>
                                <a:lnTo>
                                  <a:pt x="334" y="4"/>
                                </a:lnTo>
                                <a:lnTo>
                                  <a:pt x="362" y="4"/>
                                </a:lnTo>
                                <a:lnTo>
                                  <a:pt x="383" y="4"/>
                                </a:lnTo>
                                <a:lnTo>
                                  <a:pt x="410" y="4"/>
                                </a:lnTo>
                                <a:lnTo>
                                  <a:pt x="435" y="6"/>
                                </a:lnTo>
                                <a:lnTo>
                                  <a:pt x="438" y="6"/>
                                </a:lnTo>
                                <a:lnTo>
                                  <a:pt x="463" y="6"/>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448" name="Freeform 533"/>
                        <wps:cNvSpPr>
                          <a:spLocks/>
                        </wps:cNvSpPr>
                        <wps:spPr bwMode="auto">
                          <a:xfrm>
                            <a:off x="2561500" y="3956614"/>
                            <a:ext cx="515700" cy="617302"/>
                          </a:xfrm>
                          <a:custGeom>
                            <a:avLst/>
                            <a:gdLst>
                              <a:gd name="T0" fmla="*/ 71120 w 812"/>
                              <a:gd name="T1" fmla="*/ 0 h 972"/>
                              <a:gd name="T2" fmla="*/ 104775 w 812"/>
                              <a:gd name="T3" fmla="*/ 0 h 972"/>
                              <a:gd name="T4" fmla="*/ 155575 w 812"/>
                              <a:gd name="T5" fmla="*/ 0 h 972"/>
                              <a:gd name="T6" fmla="*/ 157480 w 812"/>
                              <a:gd name="T7" fmla="*/ 85725 h 972"/>
                              <a:gd name="T8" fmla="*/ 157480 w 812"/>
                              <a:gd name="T9" fmla="*/ 103505 h 972"/>
                              <a:gd name="T10" fmla="*/ 157480 w 812"/>
                              <a:gd name="T11" fmla="*/ 172085 h 972"/>
                              <a:gd name="T12" fmla="*/ 175895 w 812"/>
                              <a:gd name="T13" fmla="*/ 207010 h 972"/>
                              <a:gd name="T14" fmla="*/ 224155 w 812"/>
                              <a:gd name="T15" fmla="*/ 207010 h 972"/>
                              <a:gd name="T16" fmla="*/ 259080 w 812"/>
                              <a:gd name="T17" fmla="*/ 207010 h 972"/>
                              <a:gd name="T18" fmla="*/ 294005 w 812"/>
                              <a:gd name="T19" fmla="*/ 207010 h 972"/>
                              <a:gd name="T20" fmla="*/ 311150 w 812"/>
                              <a:gd name="T21" fmla="*/ 207010 h 972"/>
                              <a:gd name="T22" fmla="*/ 344805 w 812"/>
                              <a:gd name="T23" fmla="*/ 205105 h 972"/>
                              <a:gd name="T24" fmla="*/ 396240 w 812"/>
                              <a:gd name="T25" fmla="*/ 207010 h 972"/>
                              <a:gd name="T26" fmla="*/ 429260 w 812"/>
                              <a:gd name="T27" fmla="*/ 207010 h 972"/>
                              <a:gd name="T28" fmla="*/ 464185 w 812"/>
                              <a:gd name="T29" fmla="*/ 205105 h 972"/>
                              <a:gd name="T30" fmla="*/ 515620 w 812"/>
                              <a:gd name="T31" fmla="*/ 205105 h 972"/>
                              <a:gd name="T32" fmla="*/ 515620 w 812"/>
                              <a:gd name="T33" fmla="*/ 240030 h 972"/>
                              <a:gd name="T34" fmla="*/ 515620 w 812"/>
                              <a:gd name="T35" fmla="*/ 257810 h 972"/>
                              <a:gd name="T36" fmla="*/ 515620 w 812"/>
                              <a:gd name="T37" fmla="*/ 291465 h 972"/>
                              <a:gd name="T38" fmla="*/ 515620 w 812"/>
                              <a:gd name="T39" fmla="*/ 326390 h 972"/>
                              <a:gd name="T40" fmla="*/ 499110 w 812"/>
                              <a:gd name="T41" fmla="*/ 359410 h 972"/>
                              <a:gd name="T42" fmla="*/ 430530 w 812"/>
                              <a:gd name="T43" fmla="*/ 359410 h 972"/>
                              <a:gd name="T44" fmla="*/ 414655 w 812"/>
                              <a:gd name="T45" fmla="*/ 377190 h 972"/>
                              <a:gd name="T46" fmla="*/ 414655 w 812"/>
                              <a:gd name="T47" fmla="*/ 462915 h 972"/>
                              <a:gd name="T48" fmla="*/ 414655 w 812"/>
                              <a:gd name="T49" fmla="*/ 497840 h 972"/>
                              <a:gd name="T50" fmla="*/ 414655 w 812"/>
                              <a:gd name="T51" fmla="*/ 581025 h 972"/>
                              <a:gd name="T52" fmla="*/ 363855 w 812"/>
                              <a:gd name="T53" fmla="*/ 583565 h 972"/>
                              <a:gd name="T54" fmla="*/ 295275 w 812"/>
                              <a:gd name="T55" fmla="*/ 583565 h 972"/>
                              <a:gd name="T56" fmla="*/ 226695 w 812"/>
                              <a:gd name="T57" fmla="*/ 583565 h 972"/>
                              <a:gd name="T58" fmla="*/ 186690 w 812"/>
                              <a:gd name="T59" fmla="*/ 583565 h 972"/>
                              <a:gd name="T60" fmla="*/ 142240 w 812"/>
                              <a:gd name="T61" fmla="*/ 583565 h 972"/>
                              <a:gd name="T62" fmla="*/ 107315 w 812"/>
                              <a:gd name="T63" fmla="*/ 617220 h 972"/>
                              <a:gd name="T64" fmla="*/ 71120 w 812"/>
                              <a:gd name="T65" fmla="*/ 617220 h 972"/>
                              <a:gd name="T66" fmla="*/ 39370 w 812"/>
                              <a:gd name="T67" fmla="*/ 617220 h 972"/>
                              <a:gd name="T68" fmla="*/ 8255 w 812"/>
                              <a:gd name="T69" fmla="*/ 617220 h 972"/>
                              <a:gd name="T70" fmla="*/ 4445 w 812"/>
                              <a:gd name="T71" fmla="*/ 600075 h 972"/>
                              <a:gd name="T72" fmla="*/ 4445 w 812"/>
                              <a:gd name="T73" fmla="*/ 565150 h 972"/>
                              <a:gd name="T74" fmla="*/ 4445 w 812"/>
                              <a:gd name="T75" fmla="*/ 531495 h 972"/>
                              <a:gd name="T76" fmla="*/ 4445 w 812"/>
                              <a:gd name="T77" fmla="*/ 496570 h 972"/>
                              <a:gd name="T78" fmla="*/ 4445 w 812"/>
                              <a:gd name="T79" fmla="*/ 469900 h 972"/>
                              <a:gd name="T80" fmla="*/ 3175 w 812"/>
                              <a:gd name="T81" fmla="*/ 443865 h 972"/>
                              <a:gd name="T82" fmla="*/ 3175 w 812"/>
                              <a:gd name="T83" fmla="*/ 391795 h 972"/>
                              <a:gd name="T84" fmla="*/ 3175 w 812"/>
                              <a:gd name="T85" fmla="*/ 374650 h 972"/>
                              <a:gd name="T86" fmla="*/ 3175 w 812"/>
                              <a:gd name="T87" fmla="*/ 339725 h 972"/>
                              <a:gd name="T88" fmla="*/ 1905 w 812"/>
                              <a:gd name="T89" fmla="*/ 304800 h 972"/>
                              <a:gd name="T90" fmla="*/ 1905 w 812"/>
                              <a:gd name="T91" fmla="*/ 250825 h 972"/>
                              <a:gd name="T92" fmla="*/ 0 w 812"/>
                              <a:gd name="T93" fmla="*/ 233680 h 972"/>
                              <a:gd name="T94" fmla="*/ 3175 w 812"/>
                              <a:gd name="T95" fmla="*/ 207010 h 972"/>
                              <a:gd name="T96" fmla="*/ 4445 w 812"/>
                              <a:gd name="T97" fmla="*/ 173355 h 972"/>
                              <a:gd name="T98" fmla="*/ 4445 w 812"/>
                              <a:gd name="T99" fmla="*/ 138430 h 972"/>
                              <a:gd name="T100" fmla="*/ 3175 w 812"/>
                              <a:gd name="T101" fmla="*/ 69850 h 972"/>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812" h="972">
                                <a:moveTo>
                                  <a:pt x="5" y="2"/>
                                </a:moveTo>
                                <a:lnTo>
                                  <a:pt x="30" y="2"/>
                                </a:lnTo>
                                <a:lnTo>
                                  <a:pt x="57" y="0"/>
                                </a:lnTo>
                                <a:lnTo>
                                  <a:pt x="85" y="0"/>
                                </a:lnTo>
                                <a:lnTo>
                                  <a:pt x="112" y="0"/>
                                </a:lnTo>
                                <a:lnTo>
                                  <a:pt x="138" y="0"/>
                                </a:lnTo>
                                <a:lnTo>
                                  <a:pt x="140" y="0"/>
                                </a:lnTo>
                                <a:lnTo>
                                  <a:pt x="165" y="0"/>
                                </a:lnTo>
                                <a:lnTo>
                                  <a:pt x="191" y="0"/>
                                </a:lnTo>
                                <a:lnTo>
                                  <a:pt x="218" y="0"/>
                                </a:lnTo>
                                <a:lnTo>
                                  <a:pt x="245" y="0"/>
                                </a:lnTo>
                                <a:lnTo>
                                  <a:pt x="245" y="28"/>
                                </a:lnTo>
                                <a:lnTo>
                                  <a:pt x="245" y="53"/>
                                </a:lnTo>
                                <a:lnTo>
                                  <a:pt x="245" y="80"/>
                                </a:lnTo>
                                <a:lnTo>
                                  <a:pt x="248" y="108"/>
                                </a:lnTo>
                                <a:lnTo>
                                  <a:pt x="248" y="135"/>
                                </a:lnTo>
                                <a:lnTo>
                                  <a:pt x="248" y="163"/>
                                </a:lnTo>
                                <a:lnTo>
                                  <a:pt x="248" y="190"/>
                                </a:lnTo>
                                <a:lnTo>
                                  <a:pt x="248" y="218"/>
                                </a:lnTo>
                                <a:lnTo>
                                  <a:pt x="248" y="243"/>
                                </a:lnTo>
                                <a:lnTo>
                                  <a:pt x="248" y="271"/>
                                </a:lnTo>
                                <a:lnTo>
                                  <a:pt x="248" y="277"/>
                                </a:lnTo>
                                <a:lnTo>
                                  <a:pt x="250" y="298"/>
                                </a:lnTo>
                                <a:lnTo>
                                  <a:pt x="250" y="326"/>
                                </a:lnTo>
                                <a:lnTo>
                                  <a:pt x="277" y="326"/>
                                </a:lnTo>
                                <a:lnTo>
                                  <a:pt x="294" y="326"/>
                                </a:lnTo>
                                <a:lnTo>
                                  <a:pt x="302" y="326"/>
                                </a:lnTo>
                                <a:lnTo>
                                  <a:pt x="330" y="326"/>
                                </a:lnTo>
                                <a:lnTo>
                                  <a:pt x="353" y="326"/>
                                </a:lnTo>
                                <a:lnTo>
                                  <a:pt x="355" y="326"/>
                                </a:lnTo>
                                <a:lnTo>
                                  <a:pt x="381" y="326"/>
                                </a:lnTo>
                                <a:lnTo>
                                  <a:pt x="383" y="326"/>
                                </a:lnTo>
                                <a:lnTo>
                                  <a:pt x="408" y="326"/>
                                </a:lnTo>
                                <a:lnTo>
                                  <a:pt x="410" y="326"/>
                                </a:lnTo>
                                <a:lnTo>
                                  <a:pt x="436" y="326"/>
                                </a:lnTo>
                                <a:lnTo>
                                  <a:pt x="463" y="326"/>
                                </a:lnTo>
                                <a:lnTo>
                                  <a:pt x="474" y="326"/>
                                </a:lnTo>
                                <a:lnTo>
                                  <a:pt x="490" y="326"/>
                                </a:lnTo>
                                <a:lnTo>
                                  <a:pt x="516" y="326"/>
                                </a:lnTo>
                                <a:lnTo>
                                  <a:pt x="543" y="323"/>
                                </a:lnTo>
                                <a:lnTo>
                                  <a:pt x="571" y="323"/>
                                </a:lnTo>
                                <a:lnTo>
                                  <a:pt x="596" y="326"/>
                                </a:lnTo>
                                <a:lnTo>
                                  <a:pt x="624" y="326"/>
                                </a:lnTo>
                                <a:lnTo>
                                  <a:pt x="651" y="326"/>
                                </a:lnTo>
                                <a:lnTo>
                                  <a:pt x="653" y="326"/>
                                </a:lnTo>
                                <a:lnTo>
                                  <a:pt x="676" y="326"/>
                                </a:lnTo>
                                <a:lnTo>
                                  <a:pt x="704" y="323"/>
                                </a:lnTo>
                                <a:lnTo>
                                  <a:pt x="729" y="323"/>
                                </a:lnTo>
                                <a:lnTo>
                                  <a:pt x="731" y="323"/>
                                </a:lnTo>
                                <a:lnTo>
                                  <a:pt x="757" y="323"/>
                                </a:lnTo>
                                <a:lnTo>
                                  <a:pt x="784" y="323"/>
                                </a:lnTo>
                                <a:lnTo>
                                  <a:pt x="812" y="323"/>
                                </a:lnTo>
                                <a:lnTo>
                                  <a:pt x="812" y="351"/>
                                </a:lnTo>
                                <a:lnTo>
                                  <a:pt x="812" y="378"/>
                                </a:lnTo>
                                <a:lnTo>
                                  <a:pt x="812" y="404"/>
                                </a:lnTo>
                                <a:lnTo>
                                  <a:pt x="812" y="406"/>
                                </a:lnTo>
                                <a:lnTo>
                                  <a:pt x="812" y="431"/>
                                </a:lnTo>
                                <a:lnTo>
                                  <a:pt x="812" y="459"/>
                                </a:lnTo>
                                <a:lnTo>
                                  <a:pt x="812" y="484"/>
                                </a:lnTo>
                                <a:lnTo>
                                  <a:pt x="812" y="507"/>
                                </a:lnTo>
                                <a:lnTo>
                                  <a:pt x="812" y="511"/>
                                </a:lnTo>
                                <a:lnTo>
                                  <a:pt x="812" y="514"/>
                                </a:lnTo>
                                <a:lnTo>
                                  <a:pt x="812" y="539"/>
                                </a:lnTo>
                                <a:lnTo>
                                  <a:pt x="812" y="541"/>
                                </a:lnTo>
                                <a:lnTo>
                                  <a:pt x="812" y="566"/>
                                </a:lnTo>
                                <a:lnTo>
                                  <a:pt x="786" y="566"/>
                                </a:lnTo>
                                <a:lnTo>
                                  <a:pt x="759" y="566"/>
                                </a:lnTo>
                                <a:lnTo>
                                  <a:pt x="731" y="566"/>
                                </a:lnTo>
                                <a:lnTo>
                                  <a:pt x="706" y="566"/>
                                </a:lnTo>
                                <a:lnTo>
                                  <a:pt x="678" y="566"/>
                                </a:lnTo>
                                <a:lnTo>
                                  <a:pt x="653" y="569"/>
                                </a:lnTo>
                                <a:lnTo>
                                  <a:pt x="653" y="594"/>
                                </a:lnTo>
                                <a:lnTo>
                                  <a:pt x="653" y="621"/>
                                </a:lnTo>
                                <a:lnTo>
                                  <a:pt x="653" y="649"/>
                                </a:lnTo>
                                <a:lnTo>
                                  <a:pt x="653" y="676"/>
                                </a:lnTo>
                                <a:lnTo>
                                  <a:pt x="653" y="702"/>
                                </a:lnTo>
                                <a:lnTo>
                                  <a:pt x="653" y="729"/>
                                </a:lnTo>
                                <a:lnTo>
                                  <a:pt x="653" y="740"/>
                                </a:lnTo>
                                <a:lnTo>
                                  <a:pt x="653" y="757"/>
                                </a:lnTo>
                                <a:lnTo>
                                  <a:pt x="653" y="784"/>
                                </a:lnTo>
                                <a:lnTo>
                                  <a:pt x="653" y="809"/>
                                </a:lnTo>
                                <a:lnTo>
                                  <a:pt x="653" y="837"/>
                                </a:lnTo>
                                <a:lnTo>
                                  <a:pt x="653" y="864"/>
                                </a:lnTo>
                                <a:lnTo>
                                  <a:pt x="653" y="892"/>
                                </a:lnTo>
                                <a:lnTo>
                                  <a:pt x="653" y="915"/>
                                </a:lnTo>
                                <a:lnTo>
                                  <a:pt x="653" y="917"/>
                                </a:lnTo>
                                <a:lnTo>
                                  <a:pt x="628" y="917"/>
                                </a:lnTo>
                                <a:lnTo>
                                  <a:pt x="600" y="917"/>
                                </a:lnTo>
                                <a:lnTo>
                                  <a:pt x="573" y="919"/>
                                </a:lnTo>
                                <a:lnTo>
                                  <a:pt x="547" y="919"/>
                                </a:lnTo>
                                <a:lnTo>
                                  <a:pt x="520" y="919"/>
                                </a:lnTo>
                                <a:lnTo>
                                  <a:pt x="493" y="919"/>
                                </a:lnTo>
                                <a:lnTo>
                                  <a:pt x="474" y="919"/>
                                </a:lnTo>
                                <a:lnTo>
                                  <a:pt x="465" y="919"/>
                                </a:lnTo>
                                <a:lnTo>
                                  <a:pt x="440" y="919"/>
                                </a:lnTo>
                                <a:lnTo>
                                  <a:pt x="412" y="919"/>
                                </a:lnTo>
                                <a:lnTo>
                                  <a:pt x="385" y="919"/>
                                </a:lnTo>
                                <a:lnTo>
                                  <a:pt x="357" y="919"/>
                                </a:lnTo>
                                <a:lnTo>
                                  <a:pt x="332" y="919"/>
                                </a:lnTo>
                                <a:lnTo>
                                  <a:pt x="305" y="919"/>
                                </a:lnTo>
                                <a:lnTo>
                                  <a:pt x="294" y="919"/>
                                </a:lnTo>
                                <a:lnTo>
                                  <a:pt x="279" y="919"/>
                                </a:lnTo>
                                <a:lnTo>
                                  <a:pt x="277" y="919"/>
                                </a:lnTo>
                                <a:lnTo>
                                  <a:pt x="252" y="919"/>
                                </a:lnTo>
                                <a:lnTo>
                                  <a:pt x="224" y="919"/>
                                </a:lnTo>
                                <a:lnTo>
                                  <a:pt x="197" y="919"/>
                                </a:lnTo>
                                <a:lnTo>
                                  <a:pt x="169" y="919"/>
                                </a:lnTo>
                                <a:lnTo>
                                  <a:pt x="169" y="945"/>
                                </a:lnTo>
                                <a:lnTo>
                                  <a:pt x="169" y="970"/>
                                </a:lnTo>
                                <a:lnTo>
                                  <a:pt x="169" y="972"/>
                                </a:lnTo>
                                <a:lnTo>
                                  <a:pt x="146" y="972"/>
                                </a:lnTo>
                                <a:lnTo>
                                  <a:pt x="142" y="972"/>
                                </a:lnTo>
                                <a:lnTo>
                                  <a:pt x="121" y="972"/>
                                </a:lnTo>
                                <a:lnTo>
                                  <a:pt x="115" y="972"/>
                                </a:lnTo>
                                <a:lnTo>
                                  <a:pt x="112" y="972"/>
                                </a:lnTo>
                                <a:lnTo>
                                  <a:pt x="93" y="972"/>
                                </a:lnTo>
                                <a:lnTo>
                                  <a:pt x="89" y="972"/>
                                </a:lnTo>
                                <a:lnTo>
                                  <a:pt x="66" y="972"/>
                                </a:lnTo>
                                <a:lnTo>
                                  <a:pt x="62" y="972"/>
                                </a:lnTo>
                                <a:lnTo>
                                  <a:pt x="53" y="972"/>
                                </a:lnTo>
                                <a:lnTo>
                                  <a:pt x="41" y="972"/>
                                </a:lnTo>
                                <a:lnTo>
                                  <a:pt x="34" y="972"/>
                                </a:lnTo>
                                <a:lnTo>
                                  <a:pt x="13" y="972"/>
                                </a:lnTo>
                                <a:lnTo>
                                  <a:pt x="7" y="972"/>
                                </a:lnTo>
                                <a:lnTo>
                                  <a:pt x="7" y="970"/>
                                </a:lnTo>
                                <a:lnTo>
                                  <a:pt x="7" y="945"/>
                                </a:lnTo>
                                <a:lnTo>
                                  <a:pt x="7" y="917"/>
                                </a:lnTo>
                                <a:lnTo>
                                  <a:pt x="7" y="892"/>
                                </a:lnTo>
                                <a:lnTo>
                                  <a:pt x="7" y="890"/>
                                </a:lnTo>
                                <a:lnTo>
                                  <a:pt x="7" y="864"/>
                                </a:lnTo>
                                <a:lnTo>
                                  <a:pt x="7" y="862"/>
                                </a:lnTo>
                                <a:lnTo>
                                  <a:pt x="7" y="837"/>
                                </a:lnTo>
                                <a:lnTo>
                                  <a:pt x="7" y="835"/>
                                </a:lnTo>
                                <a:lnTo>
                                  <a:pt x="7" y="809"/>
                                </a:lnTo>
                                <a:lnTo>
                                  <a:pt x="7" y="782"/>
                                </a:lnTo>
                                <a:lnTo>
                                  <a:pt x="7" y="754"/>
                                </a:lnTo>
                                <a:lnTo>
                                  <a:pt x="7" y="752"/>
                                </a:lnTo>
                                <a:lnTo>
                                  <a:pt x="7" y="740"/>
                                </a:lnTo>
                                <a:lnTo>
                                  <a:pt x="5" y="727"/>
                                </a:lnTo>
                                <a:lnTo>
                                  <a:pt x="5" y="725"/>
                                </a:lnTo>
                                <a:lnTo>
                                  <a:pt x="5" y="699"/>
                                </a:lnTo>
                                <a:lnTo>
                                  <a:pt x="5" y="672"/>
                                </a:lnTo>
                                <a:lnTo>
                                  <a:pt x="5" y="645"/>
                                </a:lnTo>
                                <a:lnTo>
                                  <a:pt x="5" y="617"/>
                                </a:lnTo>
                                <a:lnTo>
                                  <a:pt x="5" y="590"/>
                                </a:lnTo>
                                <a:lnTo>
                                  <a:pt x="5" y="562"/>
                                </a:lnTo>
                                <a:lnTo>
                                  <a:pt x="5" y="535"/>
                                </a:lnTo>
                                <a:lnTo>
                                  <a:pt x="3" y="507"/>
                                </a:lnTo>
                                <a:lnTo>
                                  <a:pt x="3" y="480"/>
                                </a:lnTo>
                                <a:lnTo>
                                  <a:pt x="3" y="452"/>
                                </a:lnTo>
                                <a:lnTo>
                                  <a:pt x="3" y="425"/>
                                </a:lnTo>
                                <a:lnTo>
                                  <a:pt x="3" y="423"/>
                                </a:lnTo>
                                <a:lnTo>
                                  <a:pt x="3" y="395"/>
                                </a:lnTo>
                                <a:lnTo>
                                  <a:pt x="0" y="368"/>
                                </a:lnTo>
                                <a:lnTo>
                                  <a:pt x="0" y="340"/>
                                </a:lnTo>
                                <a:lnTo>
                                  <a:pt x="0" y="326"/>
                                </a:lnTo>
                                <a:lnTo>
                                  <a:pt x="5" y="326"/>
                                </a:lnTo>
                                <a:lnTo>
                                  <a:pt x="7" y="326"/>
                                </a:lnTo>
                                <a:lnTo>
                                  <a:pt x="7" y="298"/>
                                </a:lnTo>
                                <a:lnTo>
                                  <a:pt x="7" y="277"/>
                                </a:lnTo>
                                <a:lnTo>
                                  <a:pt x="7" y="273"/>
                                </a:lnTo>
                                <a:lnTo>
                                  <a:pt x="7" y="245"/>
                                </a:lnTo>
                                <a:lnTo>
                                  <a:pt x="7" y="218"/>
                                </a:lnTo>
                                <a:lnTo>
                                  <a:pt x="7" y="190"/>
                                </a:lnTo>
                                <a:lnTo>
                                  <a:pt x="7" y="163"/>
                                </a:lnTo>
                                <a:lnTo>
                                  <a:pt x="5" y="138"/>
                                </a:lnTo>
                                <a:lnTo>
                                  <a:pt x="5" y="110"/>
                                </a:lnTo>
                                <a:lnTo>
                                  <a:pt x="5" y="83"/>
                                </a:lnTo>
                                <a:lnTo>
                                  <a:pt x="5" y="55"/>
                                </a:lnTo>
                                <a:lnTo>
                                  <a:pt x="5" y="30"/>
                                </a:lnTo>
                                <a:lnTo>
                                  <a:pt x="5" y="2"/>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1633" name="Freeform 534"/>
                        <wps:cNvSpPr>
                          <a:spLocks/>
                        </wps:cNvSpPr>
                        <wps:spPr bwMode="auto">
                          <a:xfrm>
                            <a:off x="2152600" y="3957914"/>
                            <a:ext cx="413400" cy="617202"/>
                          </a:xfrm>
                          <a:custGeom>
                            <a:avLst/>
                            <a:gdLst>
                              <a:gd name="T0" fmla="*/ 259080 w 651"/>
                              <a:gd name="T1" fmla="*/ 0 h 972"/>
                              <a:gd name="T2" fmla="*/ 326390 w 651"/>
                              <a:gd name="T3" fmla="*/ 0 h 972"/>
                              <a:gd name="T4" fmla="*/ 359410 w 651"/>
                              <a:gd name="T5" fmla="*/ 0 h 972"/>
                              <a:gd name="T6" fmla="*/ 412115 w 651"/>
                              <a:gd name="T7" fmla="*/ 0 h 972"/>
                              <a:gd name="T8" fmla="*/ 412115 w 651"/>
                              <a:gd name="T9" fmla="*/ 68580 h 972"/>
                              <a:gd name="T10" fmla="*/ 413385 w 651"/>
                              <a:gd name="T11" fmla="*/ 119380 h 972"/>
                              <a:gd name="T12" fmla="*/ 413385 w 651"/>
                              <a:gd name="T13" fmla="*/ 154305 h 972"/>
                              <a:gd name="T14" fmla="*/ 413385 w 651"/>
                              <a:gd name="T15" fmla="*/ 174625 h 972"/>
                              <a:gd name="T16" fmla="*/ 408940 w 651"/>
                              <a:gd name="T17" fmla="*/ 205740 h 972"/>
                              <a:gd name="T18" fmla="*/ 408940 w 651"/>
                              <a:gd name="T19" fmla="*/ 232410 h 972"/>
                              <a:gd name="T20" fmla="*/ 410845 w 651"/>
                              <a:gd name="T21" fmla="*/ 249555 h 972"/>
                              <a:gd name="T22" fmla="*/ 410845 w 651"/>
                              <a:gd name="T23" fmla="*/ 268605 h 972"/>
                              <a:gd name="T24" fmla="*/ 410845 w 651"/>
                              <a:gd name="T25" fmla="*/ 320675 h 972"/>
                              <a:gd name="T26" fmla="*/ 412115 w 651"/>
                              <a:gd name="T27" fmla="*/ 338455 h 972"/>
                              <a:gd name="T28" fmla="*/ 412115 w 651"/>
                              <a:gd name="T29" fmla="*/ 373380 h 972"/>
                              <a:gd name="T30" fmla="*/ 412115 w 651"/>
                              <a:gd name="T31" fmla="*/ 390525 h 972"/>
                              <a:gd name="T32" fmla="*/ 412115 w 651"/>
                              <a:gd name="T33" fmla="*/ 425450 h 972"/>
                              <a:gd name="T34" fmla="*/ 412115 w 651"/>
                              <a:gd name="T35" fmla="*/ 459105 h 972"/>
                              <a:gd name="T36" fmla="*/ 413385 w 651"/>
                              <a:gd name="T37" fmla="*/ 476250 h 972"/>
                              <a:gd name="T38" fmla="*/ 413385 w 651"/>
                              <a:gd name="T39" fmla="*/ 495300 h 972"/>
                              <a:gd name="T40" fmla="*/ 413385 w 651"/>
                              <a:gd name="T41" fmla="*/ 528955 h 972"/>
                              <a:gd name="T42" fmla="*/ 413385 w 651"/>
                              <a:gd name="T43" fmla="*/ 547370 h 972"/>
                              <a:gd name="T44" fmla="*/ 413385 w 651"/>
                              <a:gd name="T45" fmla="*/ 581025 h 972"/>
                              <a:gd name="T46" fmla="*/ 413385 w 651"/>
                              <a:gd name="T47" fmla="*/ 614680 h 972"/>
                              <a:gd name="T48" fmla="*/ 387985 w 651"/>
                              <a:gd name="T49" fmla="*/ 615950 h 972"/>
                              <a:gd name="T50" fmla="*/ 366395 w 651"/>
                              <a:gd name="T51" fmla="*/ 615950 h 972"/>
                              <a:gd name="T52" fmla="*/ 335280 w 651"/>
                              <a:gd name="T53" fmla="*/ 617220 h 972"/>
                              <a:gd name="T54" fmla="*/ 309880 w 651"/>
                              <a:gd name="T55" fmla="*/ 615950 h 972"/>
                              <a:gd name="T56" fmla="*/ 273685 w 651"/>
                              <a:gd name="T57" fmla="*/ 615950 h 972"/>
                              <a:gd name="T58" fmla="*/ 240030 w 651"/>
                              <a:gd name="T59" fmla="*/ 615950 h 972"/>
                              <a:gd name="T60" fmla="*/ 203835 w 651"/>
                              <a:gd name="T61" fmla="*/ 615950 h 972"/>
                              <a:gd name="T62" fmla="*/ 168910 w 651"/>
                              <a:gd name="T63" fmla="*/ 615950 h 972"/>
                              <a:gd name="T64" fmla="*/ 133985 w 651"/>
                              <a:gd name="T65" fmla="*/ 614680 h 972"/>
                              <a:gd name="T66" fmla="*/ 97790 w 651"/>
                              <a:gd name="T67" fmla="*/ 614680 h 972"/>
                              <a:gd name="T68" fmla="*/ 64770 w 651"/>
                              <a:gd name="T69" fmla="*/ 614680 h 972"/>
                              <a:gd name="T70" fmla="*/ 29845 w 651"/>
                              <a:gd name="T71" fmla="*/ 614680 h 972"/>
                              <a:gd name="T72" fmla="*/ 2540 w 651"/>
                              <a:gd name="T73" fmla="*/ 614680 h 972"/>
                              <a:gd name="T74" fmla="*/ 4445 w 651"/>
                              <a:gd name="T75" fmla="*/ 562610 h 972"/>
                              <a:gd name="T76" fmla="*/ 4445 w 651"/>
                              <a:gd name="T77" fmla="*/ 494030 h 972"/>
                              <a:gd name="T78" fmla="*/ 4445 w 651"/>
                              <a:gd name="T79" fmla="*/ 425450 h 972"/>
                              <a:gd name="T80" fmla="*/ 4445 w 651"/>
                              <a:gd name="T81" fmla="*/ 356870 h 972"/>
                              <a:gd name="T82" fmla="*/ 2540 w 651"/>
                              <a:gd name="T83" fmla="*/ 287020 h 972"/>
                              <a:gd name="T84" fmla="*/ 2540 w 651"/>
                              <a:gd name="T85" fmla="*/ 219075 h 972"/>
                              <a:gd name="T86" fmla="*/ 1270 w 651"/>
                              <a:gd name="T87" fmla="*/ 189230 h 972"/>
                              <a:gd name="T88" fmla="*/ 1270 w 651"/>
                              <a:gd name="T89" fmla="*/ 137160 h 972"/>
                              <a:gd name="T90" fmla="*/ 1270 w 651"/>
                              <a:gd name="T91" fmla="*/ 86360 h 972"/>
                              <a:gd name="T92" fmla="*/ 0 w 651"/>
                              <a:gd name="T93" fmla="*/ 17780 h 972"/>
                              <a:gd name="T94" fmla="*/ 19050 w 651"/>
                              <a:gd name="T95" fmla="*/ 1270 h 972"/>
                              <a:gd name="T96" fmla="*/ 53975 w 651"/>
                              <a:gd name="T97" fmla="*/ 1270 h 972"/>
                              <a:gd name="T98" fmla="*/ 88900 w 651"/>
                              <a:gd name="T99" fmla="*/ 1270 h 972"/>
                              <a:gd name="T100" fmla="*/ 156845 w 651"/>
                              <a:gd name="T101" fmla="*/ 0 h 972"/>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651" h="972">
                                <a:moveTo>
                                  <a:pt x="328" y="0"/>
                                </a:moveTo>
                                <a:lnTo>
                                  <a:pt x="355" y="0"/>
                                </a:lnTo>
                                <a:lnTo>
                                  <a:pt x="383" y="0"/>
                                </a:lnTo>
                                <a:lnTo>
                                  <a:pt x="408" y="0"/>
                                </a:lnTo>
                                <a:lnTo>
                                  <a:pt x="435" y="0"/>
                                </a:lnTo>
                                <a:lnTo>
                                  <a:pt x="463" y="0"/>
                                </a:lnTo>
                                <a:lnTo>
                                  <a:pt x="488" y="0"/>
                                </a:lnTo>
                                <a:lnTo>
                                  <a:pt x="514" y="0"/>
                                </a:lnTo>
                                <a:lnTo>
                                  <a:pt x="539" y="0"/>
                                </a:lnTo>
                                <a:lnTo>
                                  <a:pt x="541" y="0"/>
                                </a:lnTo>
                                <a:lnTo>
                                  <a:pt x="566" y="0"/>
                                </a:lnTo>
                                <a:lnTo>
                                  <a:pt x="594" y="0"/>
                                </a:lnTo>
                                <a:lnTo>
                                  <a:pt x="621" y="0"/>
                                </a:lnTo>
                                <a:lnTo>
                                  <a:pt x="649" y="0"/>
                                </a:lnTo>
                                <a:lnTo>
                                  <a:pt x="649" y="28"/>
                                </a:lnTo>
                                <a:lnTo>
                                  <a:pt x="649" y="53"/>
                                </a:lnTo>
                                <a:lnTo>
                                  <a:pt x="649" y="81"/>
                                </a:lnTo>
                                <a:lnTo>
                                  <a:pt x="649" y="108"/>
                                </a:lnTo>
                                <a:lnTo>
                                  <a:pt x="649" y="136"/>
                                </a:lnTo>
                                <a:lnTo>
                                  <a:pt x="651" y="161"/>
                                </a:lnTo>
                                <a:lnTo>
                                  <a:pt x="651" y="188"/>
                                </a:lnTo>
                                <a:lnTo>
                                  <a:pt x="651" y="216"/>
                                </a:lnTo>
                                <a:lnTo>
                                  <a:pt x="651" y="243"/>
                                </a:lnTo>
                                <a:lnTo>
                                  <a:pt x="651" y="271"/>
                                </a:lnTo>
                                <a:lnTo>
                                  <a:pt x="651" y="275"/>
                                </a:lnTo>
                                <a:lnTo>
                                  <a:pt x="651" y="296"/>
                                </a:lnTo>
                                <a:lnTo>
                                  <a:pt x="651" y="324"/>
                                </a:lnTo>
                                <a:lnTo>
                                  <a:pt x="649" y="324"/>
                                </a:lnTo>
                                <a:lnTo>
                                  <a:pt x="644" y="324"/>
                                </a:lnTo>
                                <a:lnTo>
                                  <a:pt x="644" y="338"/>
                                </a:lnTo>
                                <a:lnTo>
                                  <a:pt x="644" y="366"/>
                                </a:lnTo>
                                <a:lnTo>
                                  <a:pt x="647" y="393"/>
                                </a:lnTo>
                                <a:lnTo>
                                  <a:pt x="647" y="421"/>
                                </a:lnTo>
                                <a:lnTo>
                                  <a:pt x="647" y="423"/>
                                </a:lnTo>
                                <a:lnTo>
                                  <a:pt x="647" y="450"/>
                                </a:lnTo>
                                <a:lnTo>
                                  <a:pt x="647" y="478"/>
                                </a:lnTo>
                                <a:lnTo>
                                  <a:pt x="647" y="505"/>
                                </a:lnTo>
                                <a:lnTo>
                                  <a:pt x="649" y="533"/>
                                </a:lnTo>
                                <a:lnTo>
                                  <a:pt x="649" y="560"/>
                                </a:lnTo>
                                <a:lnTo>
                                  <a:pt x="649" y="588"/>
                                </a:lnTo>
                                <a:lnTo>
                                  <a:pt x="649" y="615"/>
                                </a:lnTo>
                                <a:lnTo>
                                  <a:pt x="649" y="643"/>
                                </a:lnTo>
                                <a:lnTo>
                                  <a:pt x="649" y="670"/>
                                </a:lnTo>
                                <a:lnTo>
                                  <a:pt x="649" y="697"/>
                                </a:lnTo>
                                <a:lnTo>
                                  <a:pt x="649" y="723"/>
                                </a:lnTo>
                                <a:lnTo>
                                  <a:pt x="649" y="725"/>
                                </a:lnTo>
                                <a:lnTo>
                                  <a:pt x="651" y="738"/>
                                </a:lnTo>
                                <a:lnTo>
                                  <a:pt x="651" y="750"/>
                                </a:lnTo>
                                <a:lnTo>
                                  <a:pt x="651" y="752"/>
                                </a:lnTo>
                                <a:lnTo>
                                  <a:pt x="651" y="780"/>
                                </a:lnTo>
                                <a:lnTo>
                                  <a:pt x="651" y="807"/>
                                </a:lnTo>
                                <a:lnTo>
                                  <a:pt x="651" y="833"/>
                                </a:lnTo>
                                <a:lnTo>
                                  <a:pt x="651" y="835"/>
                                </a:lnTo>
                                <a:lnTo>
                                  <a:pt x="651" y="860"/>
                                </a:lnTo>
                                <a:lnTo>
                                  <a:pt x="651" y="862"/>
                                </a:lnTo>
                                <a:lnTo>
                                  <a:pt x="651" y="888"/>
                                </a:lnTo>
                                <a:lnTo>
                                  <a:pt x="651" y="890"/>
                                </a:lnTo>
                                <a:lnTo>
                                  <a:pt x="651" y="915"/>
                                </a:lnTo>
                                <a:lnTo>
                                  <a:pt x="651" y="943"/>
                                </a:lnTo>
                                <a:lnTo>
                                  <a:pt x="651" y="968"/>
                                </a:lnTo>
                                <a:lnTo>
                                  <a:pt x="651" y="970"/>
                                </a:lnTo>
                                <a:lnTo>
                                  <a:pt x="638" y="970"/>
                                </a:lnTo>
                                <a:lnTo>
                                  <a:pt x="623" y="970"/>
                                </a:lnTo>
                                <a:lnTo>
                                  <a:pt x="611" y="970"/>
                                </a:lnTo>
                                <a:lnTo>
                                  <a:pt x="596" y="970"/>
                                </a:lnTo>
                                <a:lnTo>
                                  <a:pt x="583" y="970"/>
                                </a:lnTo>
                                <a:lnTo>
                                  <a:pt x="577" y="970"/>
                                </a:lnTo>
                                <a:lnTo>
                                  <a:pt x="571" y="970"/>
                                </a:lnTo>
                                <a:lnTo>
                                  <a:pt x="556" y="970"/>
                                </a:lnTo>
                                <a:lnTo>
                                  <a:pt x="543" y="972"/>
                                </a:lnTo>
                                <a:lnTo>
                                  <a:pt x="528" y="972"/>
                                </a:lnTo>
                                <a:lnTo>
                                  <a:pt x="516" y="972"/>
                                </a:lnTo>
                                <a:lnTo>
                                  <a:pt x="503" y="970"/>
                                </a:lnTo>
                                <a:lnTo>
                                  <a:pt x="488" y="970"/>
                                </a:lnTo>
                                <a:lnTo>
                                  <a:pt x="463" y="970"/>
                                </a:lnTo>
                                <a:lnTo>
                                  <a:pt x="459" y="970"/>
                                </a:lnTo>
                                <a:lnTo>
                                  <a:pt x="435" y="970"/>
                                </a:lnTo>
                                <a:lnTo>
                                  <a:pt x="431" y="970"/>
                                </a:lnTo>
                                <a:lnTo>
                                  <a:pt x="408" y="970"/>
                                </a:lnTo>
                                <a:lnTo>
                                  <a:pt x="404" y="970"/>
                                </a:lnTo>
                                <a:lnTo>
                                  <a:pt x="380" y="970"/>
                                </a:lnTo>
                                <a:lnTo>
                                  <a:pt x="378" y="970"/>
                                </a:lnTo>
                                <a:lnTo>
                                  <a:pt x="355" y="970"/>
                                </a:lnTo>
                                <a:lnTo>
                                  <a:pt x="351" y="970"/>
                                </a:lnTo>
                                <a:lnTo>
                                  <a:pt x="328" y="970"/>
                                </a:lnTo>
                                <a:lnTo>
                                  <a:pt x="321" y="970"/>
                                </a:lnTo>
                                <a:lnTo>
                                  <a:pt x="300" y="970"/>
                                </a:lnTo>
                                <a:lnTo>
                                  <a:pt x="294" y="970"/>
                                </a:lnTo>
                                <a:lnTo>
                                  <a:pt x="273" y="970"/>
                                </a:lnTo>
                                <a:lnTo>
                                  <a:pt x="266" y="970"/>
                                </a:lnTo>
                                <a:lnTo>
                                  <a:pt x="247" y="970"/>
                                </a:lnTo>
                                <a:lnTo>
                                  <a:pt x="241" y="970"/>
                                </a:lnTo>
                                <a:lnTo>
                                  <a:pt x="220" y="968"/>
                                </a:lnTo>
                                <a:lnTo>
                                  <a:pt x="211" y="968"/>
                                </a:lnTo>
                                <a:lnTo>
                                  <a:pt x="192" y="968"/>
                                </a:lnTo>
                                <a:lnTo>
                                  <a:pt x="184" y="968"/>
                                </a:lnTo>
                                <a:lnTo>
                                  <a:pt x="165" y="968"/>
                                </a:lnTo>
                                <a:lnTo>
                                  <a:pt x="154" y="968"/>
                                </a:lnTo>
                                <a:lnTo>
                                  <a:pt x="140" y="968"/>
                                </a:lnTo>
                                <a:lnTo>
                                  <a:pt x="129" y="968"/>
                                </a:lnTo>
                                <a:lnTo>
                                  <a:pt x="112" y="968"/>
                                </a:lnTo>
                                <a:lnTo>
                                  <a:pt x="102" y="968"/>
                                </a:lnTo>
                                <a:lnTo>
                                  <a:pt x="85" y="968"/>
                                </a:lnTo>
                                <a:lnTo>
                                  <a:pt x="72" y="968"/>
                                </a:lnTo>
                                <a:lnTo>
                                  <a:pt x="59" y="968"/>
                                </a:lnTo>
                                <a:lnTo>
                                  <a:pt x="47" y="968"/>
                                </a:lnTo>
                                <a:lnTo>
                                  <a:pt x="45" y="968"/>
                                </a:lnTo>
                                <a:lnTo>
                                  <a:pt x="32" y="968"/>
                                </a:lnTo>
                                <a:lnTo>
                                  <a:pt x="17" y="968"/>
                                </a:lnTo>
                                <a:lnTo>
                                  <a:pt x="4" y="968"/>
                                </a:lnTo>
                                <a:lnTo>
                                  <a:pt x="4" y="938"/>
                                </a:lnTo>
                                <a:lnTo>
                                  <a:pt x="7" y="913"/>
                                </a:lnTo>
                                <a:lnTo>
                                  <a:pt x="7" y="886"/>
                                </a:lnTo>
                                <a:lnTo>
                                  <a:pt x="7" y="858"/>
                                </a:lnTo>
                                <a:lnTo>
                                  <a:pt x="7" y="831"/>
                                </a:lnTo>
                                <a:lnTo>
                                  <a:pt x="7" y="805"/>
                                </a:lnTo>
                                <a:lnTo>
                                  <a:pt x="7" y="778"/>
                                </a:lnTo>
                                <a:lnTo>
                                  <a:pt x="7" y="750"/>
                                </a:lnTo>
                                <a:lnTo>
                                  <a:pt x="7" y="723"/>
                                </a:lnTo>
                                <a:lnTo>
                                  <a:pt x="7" y="695"/>
                                </a:lnTo>
                                <a:lnTo>
                                  <a:pt x="7" y="670"/>
                                </a:lnTo>
                                <a:lnTo>
                                  <a:pt x="7" y="643"/>
                                </a:lnTo>
                                <a:lnTo>
                                  <a:pt x="7" y="615"/>
                                </a:lnTo>
                                <a:lnTo>
                                  <a:pt x="7" y="588"/>
                                </a:lnTo>
                                <a:lnTo>
                                  <a:pt x="7" y="562"/>
                                </a:lnTo>
                                <a:lnTo>
                                  <a:pt x="7" y="535"/>
                                </a:lnTo>
                                <a:lnTo>
                                  <a:pt x="7" y="507"/>
                                </a:lnTo>
                                <a:lnTo>
                                  <a:pt x="7" y="482"/>
                                </a:lnTo>
                                <a:lnTo>
                                  <a:pt x="4" y="452"/>
                                </a:lnTo>
                                <a:lnTo>
                                  <a:pt x="4" y="427"/>
                                </a:lnTo>
                                <a:lnTo>
                                  <a:pt x="4" y="400"/>
                                </a:lnTo>
                                <a:lnTo>
                                  <a:pt x="4" y="374"/>
                                </a:lnTo>
                                <a:lnTo>
                                  <a:pt x="4" y="345"/>
                                </a:lnTo>
                                <a:lnTo>
                                  <a:pt x="4" y="324"/>
                                </a:lnTo>
                                <a:lnTo>
                                  <a:pt x="2" y="324"/>
                                </a:lnTo>
                                <a:lnTo>
                                  <a:pt x="2" y="298"/>
                                </a:lnTo>
                                <a:lnTo>
                                  <a:pt x="2" y="271"/>
                                </a:lnTo>
                                <a:lnTo>
                                  <a:pt x="2" y="243"/>
                                </a:lnTo>
                                <a:lnTo>
                                  <a:pt x="2" y="216"/>
                                </a:lnTo>
                                <a:lnTo>
                                  <a:pt x="2" y="190"/>
                                </a:lnTo>
                                <a:lnTo>
                                  <a:pt x="2" y="188"/>
                                </a:lnTo>
                                <a:lnTo>
                                  <a:pt x="2" y="163"/>
                                </a:lnTo>
                                <a:lnTo>
                                  <a:pt x="2" y="136"/>
                                </a:lnTo>
                                <a:lnTo>
                                  <a:pt x="0" y="108"/>
                                </a:lnTo>
                                <a:lnTo>
                                  <a:pt x="0" y="81"/>
                                </a:lnTo>
                                <a:lnTo>
                                  <a:pt x="0" y="55"/>
                                </a:lnTo>
                                <a:lnTo>
                                  <a:pt x="0" y="28"/>
                                </a:lnTo>
                                <a:lnTo>
                                  <a:pt x="0" y="2"/>
                                </a:lnTo>
                                <a:lnTo>
                                  <a:pt x="30" y="2"/>
                                </a:lnTo>
                                <a:lnTo>
                                  <a:pt x="57" y="2"/>
                                </a:lnTo>
                                <a:lnTo>
                                  <a:pt x="85" y="2"/>
                                </a:lnTo>
                                <a:lnTo>
                                  <a:pt x="112" y="2"/>
                                </a:lnTo>
                                <a:lnTo>
                                  <a:pt x="140" y="2"/>
                                </a:lnTo>
                                <a:lnTo>
                                  <a:pt x="165" y="0"/>
                                </a:lnTo>
                                <a:lnTo>
                                  <a:pt x="192" y="0"/>
                                </a:lnTo>
                                <a:lnTo>
                                  <a:pt x="220" y="0"/>
                                </a:lnTo>
                                <a:lnTo>
                                  <a:pt x="247" y="0"/>
                                </a:lnTo>
                                <a:lnTo>
                                  <a:pt x="275" y="0"/>
                                </a:lnTo>
                                <a:lnTo>
                                  <a:pt x="300" y="0"/>
                                </a:lnTo>
                                <a:lnTo>
                                  <a:pt x="328" y="0"/>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1634" name="Freeform 535"/>
                        <wps:cNvSpPr>
                          <a:spLocks/>
                        </wps:cNvSpPr>
                        <wps:spPr bwMode="auto">
                          <a:xfrm>
                            <a:off x="4101400" y="3983314"/>
                            <a:ext cx="442600" cy="386701"/>
                          </a:xfrm>
                          <a:custGeom>
                            <a:avLst/>
                            <a:gdLst>
                              <a:gd name="T0" fmla="*/ 150495 w 697"/>
                              <a:gd name="T1" fmla="*/ 6985 h 609"/>
                              <a:gd name="T2" fmla="*/ 269875 w 697"/>
                              <a:gd name="T3" fmla="*/ 1905 h 609"/>
                              <a:gd name="T4" fmla="*/ 349885 w 697"/>
                              <a:gd name="T5" fmla="*/ 12065 h 609"/>
                              <a:gd name="T6" fmla="*/ 440055 w 697"/>
                              <a:gd name="T7" fmla="*/ 27305 h 609"/>
                              <a:gd name="T8" fmla="*/ 442595 w 697"/>
                              <a:gd name="T9" fmla="*/ 145415 h 609"/>
                              <a:gd name="T10" fmla="*/ 438785 w 697"/>
                              <a:gd name="T11" fmla="*/ 157480 h 609"/>
                              <a:gd name="T12" fmla="*/ 429260 w 697"/>
                              <a:gd name="T13" fmla="*/ 156210 h 609"/>
                              <a:gd name="T14" fmla="*/ 425450 w 697"/>
                              <a:gd name="T15" fmla="*/ 163830 h 609"/>
                              <a:gd name="T16" fmla="*/ 424180 w 697"/>
                              <a:gd name="T17" fmla="*/ 169545 h 609"/>
                              <a:gd name="T18" fmla="*/ 419735 w 697"/>
                              <a:gd name="T19" fmla="*/ 170815 h 609"/>
                              <a:gd name="T20" fmla="*/ 415925 w 697"/>
                              <a:gd name="T21" fmla="*/ 172085 h 609"/>
                              <a:gd name="T22" fmla="*/ 408940 w 697"/>
                              <a:gd name="T23" fmla="*/ 170815 h 609"/>
                              <a:gd name="T24" fmla="*/ 405130 w 697"/>
                              <a:gd name="T25" fmla="*/ 169545 h 609"/>
                              <a:gd name="T26" fmla="*/ 398145 w 697"/>
                              <a:gd name="T27" fmla="*/ 172085 h 609"/>
                              <a:gd name="T28" fmla="*/ 393065 w 697"/>
                              <a:gd name="T29" fmla="*/ 175895 h 609"/>
                              <a:gd name="T30" fmla="*/ 389255 w 697"/>
                              <a:gd name="T31" fmla="*/ 181610 h 609"/>
                              <a:gd name="T32" fmla="*/ 384810 w 697"/>
                              <a:gd name="T33" fmla="*/ 192405 h 609"/>
                              <a:gd name="T34" fmla="*/ 378460 w 697"/>
                              <a:gd name="T35" fmla="*/ 200025 h 609"/>
                              <a:gd name="T36" fmla="*/ 372745 w 697"/>
                              <a:gd name="T37" fmla="*/ 208280 h 609"/>
                              <a:gd name="T38" fmla="*/ 361950 w 697"/>
                              <a:gd name="T39" fmla="*/ 210820 h 609"/>
                              <a:gd name="T40" fmla="*/ 363855 w 697"/>
                              <a:gd name="T41" fmla="*/ 217805 h 609"/>
                              <a:gd name="T42" fmla="*/ 371475 w 697"/>
                              <a:gd name="T43" fmla="*/ 216535 h 609"/>
                              <a:gd name="T44" fmla="*/ 382270 w 697"/>
                              <a:gd name="T45" fmla="*/ 219075 h 609"/>
                              <a:gd name="T46" fmla="*/ 378460 w 697"/>
                              <a:gd name="T47" fmla="*/ 229870 h 609"/>
                              <a:gd name="T48" fmla="*/ 372745 w 697"/>
                              <a:gd name="T49" fmla="*/ 243205 h 609"/>
                              <a:gd name="T50" fmla="*/ 379730 w 697"/>
                              <a:gd name="T51" fmla="*/ 248285 h 609"/>
                              <a:gd name="T52" fmla="*/ 378460 w 697"/>
                              <a:gd name="T53" fmla="*/ 257810 h 609"/>
                              <a:gd name="T54" fmla="*/ 379730 w 697"/>
                              <a:gd name="T55" fmla="*/ 267335 h 609"/>
                              <a:gd name="T56" fmla="*/ 387985 w 697"/>
                              <a:gd name="T57" fmla="*/ 280670 h 609"/>
                              <a:gd name="T58" fmla="*/ 394335 w 697"/>
                              <a:gd name="T59" fmla="*/ 278130 h 609"/>
                              <a:gd name="T60" fmla="*/ 395605 w 697"/>
                              <a:gd name="T61" fmla="*/ 273685 h 609"/>
                              <a:gd name="T62" fmla="*/ 398145 w 697"/>
                              <a:gd name="T63" fmla="*/ 271145 h 609"/>
                              <a:gd name="T64" fmla="*/ 406400 w 697"/>
                              <a:gd name="T65" fmla="*/ 271145 h 609"/>
                              <a:gd name="T66" fmla="*/ 407670 w 697"/>
                              <a:gd name="T67" fmla="*/ 271145 h 609"/>
                              <a:gd name="T68" fmla="*/ 408940 w 697"/>
                              <a:gd name="T69" fmla="*/ 275590 h 609"/>
                              <a:gd name="T70" fmla="*/ 407670 w 697"/>
                              <a:gd name="T71" fmla="*/ 279400 h 609"/>
                              <a:gd name="T72" fmla="*/ 403860 w 697"/>
                              <a:gd name="T73" fmla="*/ 281940 h 609"/>
                              <a:gd name="T74" fmla="*/ 402590 w 697"/>
                              <a:gd name="T75" fmla="*/ 287655 h 609"/>
                              <a:gd name="T76" fmla="*/ 405130 w 697"/>
                              <a:gd name="T77" fmla="*/ 304800 h 609"/>
                              <a:gd name="T78" fmla="*/ 406400 w 697"/>
                              <a:gd name="T79" fmla="*/ 318135 h 609"/>
                              <a:gd name="T80" fmla="*/ 403860 w 697"/>
                              <a:gd name="T81" fmla="*/ 325120 h 609"/>
                              <a:gd name="T82" fmla="*/ 396875 w 697"/>
                              <a:gd name="T83" fmla="*/ 335915 h 609"/>
                              <a:gd name="T84" fmla="*/ 387985 w 697"/>
                              <a:gd name="T85" fmla="*/ 342265 h 609"/>
                              <a:gd name="T86" fmla="*/ 381000 w 697"/>
                              <a:gd name="T87" fmla="*/ 347980 h 609"/>
                              <a:gd name="T88" fmla="*/ 377190 w 697"/>
                              <a:gd name="T89" fmla="*/ 354330 h 609"/>
                              <a:gd name="T90" fmla="*/ 371475 w 697"/>
                              <a:gd name="T91" fmla="*/ 354330 h 609"/>
                              <a:gd name="T92" fmla="*/ 365125 w 697"/>
                              <a:gd name="T93" fmla="*/ 354330 h 609"/>
                              <a:gd name="T94" fmla="*/ 365125 w 697"/>
                              <a:gd name="T95" fmla="*/ 366395 h 609"/>
                              <a:gd name="T96" fmla="*/ 356870 w 697"/>
                              <a:gd name="T97" fmla="*/ 373380 h 609"/>
                              <a:gd name="T98" fmla="*/ 347345 w 697"/>
                              <a:gd name="T99" fmla="*/ 375920 h 609"/>
                              <a:gd name="T100" fmla="*/ 351790 w 697"/>
                              <a:gd name="T101" fmla="*/ 385445 h 609"/>
                              <a:gd name="T102" fmla="*/ 332740 w 697"/>
                              <a:gd name="T103" fmla="*/ 370840 h 609"/>
                              <a:gd name="T104" fmla="*/ 256540 w 697"/>
                              <a:gd name="T105" fmla="*/ 372110 h 609"/>
                              <a:gd name="T106" fmla="*/ 218440 w 697"/>
                              <a:gd name="T107" fmla="*/ 365125 h 609"/>
                              <a:gd name="T108" fmla="*/ 165100 w 697"/>
                              <a:gd name="T109" fmla="*/ 367665 h 609"/>
                              <a:gd name="T110" fmla="*/ 97790 w 697"/>
                              <a:gd name="T111" fmla="*/ 370840 h 609"/>
                              <a:gd name="T112" fmla="*/ 46990 w 697"/>
                              <a:gd name="T113" fmla="*/ 373380 h 609"/>
                              <a:gd name="T114" fmla="*/ 10795 w 697"/>
                              <a:gd name="T115" fmla="*/ 356870 h 609"/>
                              <a:gd name="T116" fmla="*/ 6985 w 697"/>
                              <a:gd name="T117" fmla="*/ 254000 h 609"/>
                              <a:gd name="T118" fmla="*/ 2540 w 697"/>
                              <a:gd name="T119" fmla="*/ 133350 h 609"/>
                              <a:gd name="T120" fmla="*/ 0 w 697"/>
                              <a:gd name="T121" fmla="*/ 31115 h 609"/>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697" h="609">
                                <a:moveTo>
                                  <a:pt x="76" y="19"/>
                                </a:moveTo>
                                <a:lnTo>
                                  <a:pt x="104" y="17"/>
                                </a:lnTo>
                                <a:lnTo>
                                  <a:pt x="131" y="17"/>
                                </a:lnTo>
                                <a:lnTo>
                                  <a:pt x="156" y="15"/>
                                </a:lnTo>
                                <a:lnTo>
                                  <a:pt x="182" y="15"/>
                                </a:lnTo>
                                <a:lnTo>
                                  <a:pt x="209" y="13"/>
                                </a:lnTo>
                                <a:lnTo>
                                  <a:pt x="237" y="11"/>
                                </a:lnTo>
                                <a:lnTo>
                                  <a:pt x="264" y="11"/>
                                </a:lnTo>
                                <a:lnTo>
                                  <a:pt x="292" y="9"/>
                                </a:lnTo>
                                <a:lnTo>
                                  <a:pt x="317" y="7"/>
                                </a:lnTo>
                                <a:lnTo>
                                  <a:pt x="344" y="7"/>
                                </a:lnTo>
                                <a:lnTo>
                                  <a:pt x="372" y="5"/>
                                </a:lnTo>
                                <a:lnTo>
                                  <a:pt x="397" y="5"/>
                                </a:lnTo>
                                <a:lnTo>
                                  <a:pt x="425" y="3"/>
                                </a:lnTo>
                                <a:lnTo>
                                  <a:pt x="450" y="0"/>
                                </a:lnTo>
                                <a:lnTo>
                                  <a:pt x="467" y="0"/>
                                </a:lnTo>
                                <a:lnTo>
                                  <a:pt x="465" y="19"/>
                                </a:lnTo>
                                <a:lnTo>
                                  <a:pt x="473" y="19"/>
                                </a:lnTo>
                                <a:lnTo>
                                  <a:pt x="499" y="19"/>
                                </a:lnTo>
                                <a:lnTo>
                                  <a:pt x="526" y="19"/>
                                </a:lnTo>
                                <a:lnTo>
                                  <a:pt x="551" y="19"/>
                                </a:lnTo>
                                <a:lnTo>
                                  <a:pt x="579" y="17"/>
                                </a:lnTo>
                                <a:lnTo>
                                  <a:pt x="604" y="17"/>
                                </a:lnTo>
                                <a:lnTo>
                                  <a:pt x="632" y="17"/>
                                </a:lnTo>
                                <a:lnTo>
                                  <a:pt x="659" y="15"/>
                                </a:lnTo>
                                <a:lnTo>
                                  <a:pt x="684" y="15"/>
                                </a:lnTo>
                                <a:lnTo>
                                  <a:pt x="691" y="15"/>
                                </a:lnTo>
                                <a:lnTo>
                                  <a:pt x="693" y="43"/>
                                </a:lnTo>
                                <a:lnTo>
                                  <a:pt x="693" y="68"/>
                                </a:lnTo>
                                <a:lnTo>
                                  <a:pt x="693" y="96"/>
                                </a:lnTo>
                                <a:lnTo>
                                  <a:pt x="695" y="123"/>
                                </a:lnTo>
                                <a:lnTo>
                                  <a:pt x="695" y="148"/>
                                </a:lnTo>
                                <a:lnTo>
                                  <a:pt x="695" y="176"/>
                                </a:lnTo>
                                <a:lnTo>
                                  <a:pt x="695" y="203"/>
                                </a:lnTo>
                                <a:lnTo>
                                  <a:pt x="697" y="229"/>
                                </a:lnTo>
                                <a:lnTo>
                                  <a:pt x="697" y="254"/>
                                </a:lnTo>
                                <a:lnTo>
                                  <a:pt x="695" y="254"/>
                                </a:lnTo>
                                <a:lnTo>
                                  <a:pt x="693" y="252"/>
                                </a:lnTo>
                                <a:lnTo>
                                  <a:pt x="693" y="250"/>
                                </a:lnTo>
                                <a:lnTo>
                                  <a:pt x="691" y="250"/>
                                </a:lnTo>
                                <a:lnTo>
                                  <a:pt x="691" y="248"/>
                                </a:lnTo>
                                <a:lnTo>
                                  <a:pt x="689" y="248"/>
                                </a:lnTo>
                                <a:lnTo>
                                  <a:pt x="687" y="246"/>
                                </a:lnTo>
                                <a:lnTo>
                                  <a:pt x="684" y="246"/>
                                </a:lnTo>
                                <a:lnTo>
                                  <a:pt x="682" y="243"/>
                                </a:lnTo>
                                <a:lnTo>
                                  <a:pt x="680" y="243"/>
                                </a:lnTo>
                                <a:lnTo>
                                  <a:pt x="678" y="246"/>
                                </a:lnTo>
                                <a:lnTo>
                                  <a:pt x="676" y="246"/>
                                </a:lnTo>
                                <a:lnTo>
                                  <a:pt x="674" y="248"/>
                                </a:lnTo>
                                <a:lnTo>
                                  <a:pt x="674" y="250"/>
                                </a:lnTo>
                                <a:lnTo>
                                  <a:pt x="672" y="252"/>
                                </a:lnTo>
                                <a:lnTo>
                                  <a:pt x="672" y="254"/>
                                </a:lnTo>
                                <a:lnTo>
                                  <a:pt x="670" y="256"/>
                                </a:lnTo>
                                <a:lnTo>
                                  <a:pt x="670" y="258"/>
                                </a:lnTo>
                                <a:lnTo>
                                  <a:pt x="670" y="260"/>
                                </a:lnTo>
                                <a:lnTo>
                                  <a:pt x="670" y="262"/>
                                </a:lnTo>
                                <a:lnTo>
                                  <a:pt x="670" y="265"/>
                                </a:lnTo>
                                <a:lnTo>
                                  <a:pt x="668" y="267"/>
                                </a:lnTo>
                                <a:lnTo>
                                  <a:pt x="665" y="267"/>
                                </a:lnTo>
                                <a:lnTo>
                                  <a:pt x="665" y="269"/>
                                </a:lnTo>
                                <a:lnTo>
                                  <a:pt x="663" y="269"/>
                                </a:lnTo>
                                <a:lnTo>
                                  <a:pt x="661" y="269"/>
                                </a:lnTo>
                                <a:lnTo>
                                  <a:pt x="659" y="271"/>
                                </a:lnTo>
                                <a:lnTo>
                                  <a:pt x="657" y="271"/>
                                </a:lnTo>
                                <a:lnTo>
                                  <a:pt x="655" y="271"/>
                                </a:lnTo>
                                <a:lnTo>
                                  <a:pt x="653" y="271"/>
                                </a:lnTo>
                                <a:lnTo>
                                  <a:pt x="651" y="271"/>
                                </a:lnTo>
                                <a:lnTo>
                                  <a:pt x="649" y="271"/>
                                </a:lnTo>
                                <a:lnTo>
                                  <a:pt x="646" y="271"/>
                                </a:lnTo>
                                <a:lnTo>
                                  <a:pt x="646" y="269"/>
                                </a:lnTo>
                                <a:lnTo>
                                  <a:pt x="644" y="269"/>
                                </a:lnTo>
                                <a:lnTo>
                                  <a:pt x="642" y="269"/>
                                </a:lnTo>
                                <a:lnTo>
                                  <a:pt x="640" y="267"/>
                                </a:lnTo>
                                <a:lnTo>
                                  <a:pt x="638" y="267"/>
                                </a:lnTo>
                                <a:lnTo>
                                  <a:pt x="636" y="267"/>
                                </a:lnTo>
                                <a:lnTo>
                                  <a:pt x="634" y="267"/>
                                </a:lnTo>
                                <a:lnTo>
                                  <a:pt x="634" y="269"/>
                                </a:lnTo>
                                <a:lnTo>
                                  <a:pt x="632" y="269"/>
                                </a:lnTo>
                                <a:lnTo>
                                  <a:pt x="630" y="269"/>
                                </a:lnTo>
                                <a:lnTo>
                                  <a:pt x="627" y="271"/>
                                </a:lnTo>
                                <a:lnTo>
                                  <a:pt x="625" y="271"/>
                                </a:lnTo>
                                <a:lnTo>
                                  <a:pt x="625" y="273"/>
                                </a:lnTo>
                                <a:lnTo>
                                  <a:pt x="623" y="273"/>
                                </a:lnTo>
                                <a:lnTo>
                                  <a:pt x="621" y="273"/>
                                </a:lnTo>
                                <a:lnTo>
                                  <a:pt x="619" y="275"/>
                                </a:lnTo>
                                <a:lnTo>
                                  <a:pt x="619" y="277"/>
                                </a:lnTo>
                                <a:lnTo>
                                  <a:pt x="617" y="277"/>
                                </a:lnTo>
                                <a:lnTo>
                                  <a:pt x="617" y="279"/>
                                </a:lnTo>
                                <a:lnTo>
                                  <a:pt x="615" y="281"/>
                                </a:lnTo>
                                <a:lnTo>
                                  <a:pt x="613" y="284"/>
                                </a:lnTo>
                                <a:lnTo>
                                  <a:pt x="613" y="286"/>
                                </a:lnTo>
                                <a:lnTo>
                                  <a:pt x="611" y="288"/>
                                </a:lnTo>
                                <a:lnTo>
                                  <a:pt x="611" y="290"/>
                                </a:lnTo>
                                <a:lnTo>
                                  <a:pt x="608" y="294"/>
                                </a:lnTo>
                                <a:lnTo>
                                  <a:pt x="608" y="296"/>
                                </a:lnTo>
                                <a:lnTo>
                                  <a:pt x="606" y="298"/>
                                </a:lnTo>
                                <a:lnTo>
                                  <a:pt x="606" y="300"/>
                                </a:lnTo>
                                <a:lnTo>
                                  <a:pt x="606" y="303"/>
                                </a:lnTo>
                                <a:lnTo>
                                  <a:pt x="602" y="307"/>
                                </a:lnTo>
                                <a:lnTo>
                                  <a:pt x="600" y="309"/>
                                </a:lnTo>
                                <a:lnTo>
                                  <a:pt x="598" y="311"/>
                                </a:lnTo>
                                <a:lnTo>
                                  <a:pt x="598" y="313"/>
                                </a:lnTo>
                                <a:lnTo>
                                  <a:pt x="596" y="315"/>
                                </a:lnTo>
                                <a:lnTo>
                                  <a:pt x="594" y="319"/>
                                </a:lnTo>
                                <a:lnTo>
                                  <a:pt x="592" y="324"/>
                                </a:lnTo>
                                <a:lnTo>
                                  <a:pt x="592" y="326"/>
                                </a:lnTo>
                                <a:lnTo>
                                  <a:pt x="589" y="326"/>
                                </a:lnTo>
                                <a:lnTo>
                                  <a:pt x="587" y="326"/>
                                </a:lnTo>
                                <a:lnTo>
                                  <a:pt x="587" y="328"/>
                                </a:lnTo>
                                <a:lnTo>
                                  <a:pt x="585" y="328"/>
                                </a:lnTo>
                                <a:lnTo>
                                  <a:pt x="583" y="330"/>
                                </a:lnTo>
                                <a:lnTo>
                                  <a:pt x="581" y="330"/>
                                </a:lnTo>
                                <a:lnTo>
                                  <a:pt x="575" y="330"/>
                                </a:lnTo>
                                <a:lnTo>
                                  <a:pt x="573" y="332"/>
                                </a:lnTo>
                                <a:lnTo>
                                  <a:pt x="570" y="332"/>
                                </a:lnTo>
                                <a:lnTo>
                                  <a:pt x="570" y="334"/>
                                </a:lnTo>
                                <a:lnTo>
                                  <a:pt x="570" y="336"/>
                                </a:lnTo>
                                <a:lnTo>
                                  <a:pt x="570" y="338"/>
                                </a:lnTo>
                                <a:lnTo>
                                  <a:pt x="570" y="341"/>
                                </a:lnTo>
                                <a:lnTo>
                                  <a:pt x="573" y="343"/>
                                </a:lnTo>
                                <a:lnTo>
                                  <a:pt x="575" y="343"/>
                                </a:lnTo>
                                <a:lnTo>
                                  <a:pt x="577" y="343"/>
                                </a:lnTo>
                                <a:lnTo>
                                  <a:pt x="579" y="345"/>
                                </a:lnTo>
                                <a:lnTo>
                                  <a:pt x="581" y="343"/>
                                </a:lnTo>
                                <a:lnTo>
                                  <a:pt x="583" y="343"/>
                                </a:lnTo>
                                <a:lnTo>
                                  <a:pt x="585" y="341"/>
                                </a:lnTo>
                                <a:lnTo>
                                  <a:pt x="587" y="341"/>
                                </a:lnTo>
                                <a:lnTo>
                                  <a:pt x="592" y="338"/>
                                </a:lnTo>
                                <a:lnTo>
                                  <a:pt x="594" y="338"/>
                                </a:lnTo>
                                <a:lnTo>
                                  <a:pt x="594" y="341"/>
                                </a:lnTo>
                                <a:lnTo>
                                  <a:pt x="598" y="343"/>
                                </a:lnTo>
                                <a:lnTo>
                                  <a:pt x="602" y="343"/>
                                </a:lnTo>
                                <a:lnTo>
                                  <a:pt x="602" y="345"/>
                                </a:lnTo>
                                <a:lnTo>
                                  <a:pt x="604" y="347"/>
                                </a:lnTo>
                                <a:lnTo>
                                  <a:pt x="604" y="349"/>
                                </a:lnTo>
                                <a:lnTo>
                                  <a:pt x="604" y="351"/>
                                </a:lnTo>
                                <a:lnTo>
                                  <a:pt x="602" y="355"/>
                                </a:lnTo>
                                <a:lnTo>
                                  <a:pt x="600" y="357"/>
                                </a:lnTo>
                                <a:lnTo>
                                  <a:pt x="598" y="360"/>
                                </a:lnTo>
                                <a:lnTo>
                                  <a:pt x="596" y="362"/>
                                </a:lnTo>
                                <a:lnTo>
                                  <a:pt x="592" y="366"/>
                                </a:lnTo>
                                <a:lnTo>
                                  <a:pt x="589" y="368"/>
                                </a:lnTo>
                                <a:lnTo>
                                  <a:pt x="587" y="370"/>
                                </a:lnTo>
                                <a:lnTo>
                                  <a:pt x="587" y="372"/>
                                </a:lnTo>
                                <a:lnTo>
                                  <a:pt x="587" y="374"/>
                                </a:lnTo>
                                <a:lnTo>
                                  <a:pt x="587" y="381"/>
                                </a:lnTo>
                                <a:lnTo>
                                  <a:pt x="587" y="383"/>
                                </a:lnTo>
                                <a:lnTo>
                                  <a:pt x="587" y="385"/>
                                </a:lnTo>
                                <a:lnTo>
                                  <a:pt x="589" y="387"/>
                                </a:lnTo>
                                <a:lnTo>
                                  <a:pt x="589" y="389"/>
                                </a:lnTo>
                                <a:lnTo>
                                  <a:pt x="592" y="389"/>
                                </a:lnTo>
                                <a:lnTo>
                                  <a:pt x="596" y="389"/>
                                </a:lnTo>
                                <a:lnTo>
                                  <a:pt x="598" y="391"/>
                                </a:lnTo>
                                <a:lnTo>
                                  <a:pt x="600" y="393"/>
                                </a:lnTo>
                                <a:lnTo>
                                  <a:pt x="600" y="396"/>
                                </a:lnTo>
                                <a:lnTo>
                                  <a:pt x="596" y="404"/>
                                </a:lnTo>
                                <a:lnTo>
                                  <a:pt x="596" y="406"/>
                                </a:lnTo>
                                <a:lnTo>
                                  <a:pt x="594" y="412"/>
                                </a:lnTo>
                                <a:lnTo>
                                  <a:pt x="594" y="415"/>
                                </a:lnTo>
                                <a:lnTo>
                                  <a:pt x="594" y="417"/>
                                </a:lnTo>
                                <a:lnTo>
                                  <a:pt x="596" y="419"/>
                                </a:lnTo>
                                <a:lnTo>
                                  <a:pt x="596" y="421"/>
                                </a:lnTo>
                                <a:lnTo>
                                  <a:pt x="598" y="421"/>
                                </a:lnTo>
                                <a:lnTo>
                                  <a:pt x="598" y="423"/>
                                </a:lnTo>
                                <a:lnTo>
                                  <a:pt x="604" y="429"/>
                                </a:lnTo>
                                <a:lnTo>
                                  <a:pt x="606" y="434"/>
                                </a:lnTo>
                                <a:lnTo>
                                  <a:pt x="608" y="436"/>
                                </a:lnTo>
                                <a:lnTo>
                                  <a:pt x="608" y="438"/>
                                </a:lnTo>
                                <a:lnTo>
                                  <a:pt x="611" y="440"/>
                                </a:lnTo>
                                <a:lnTo>
                                  <a:pt x="611" y="442"/>
                                </a:lnTo>
                                <a:lnTo>
                                  <a:pt x="613" y="442"/>
                                </a:lnTo>
                                <a:lnTo>
                                  <a:pt x="615" y="442"/>
                                </a:lnTo>
                                <a:lnTo>
                                  <a:pt x="615" y="444"/>
                                </a:lnTo>
                                <a:lnTo>
                                  <a:pt x="617" y="442"/>
                                </a:lnTo>
                                <a:lnTo>
                                  <a:pt x="621" y="438"/>
                                </a:lnTo>
                                <a:lnTo>
                                  <a:pt x="621" y="436"/>
                                </a:lnTo>
                                <a:lnTo>
                                  <a:pt x="623" y="436"/>
                                </a:lnTo>
                                <a:lnTo>
                                  <a:pt x="623" y="434"/>
                                </a:lnTo>
                                <a:lnTo>
                                  <a:pt x="623" y="431"/>
                                </a:lnTo>
                                <a:lnTo>
                                  <a:pt x="623" y="429"/>
                                </a:lnTo>
                                <a:lnTo>
                                  <a:pt x="625" y="429"/>
                                </a:lnTo>
                                <a:lnTo>
                                  <a:pt x="625" y="427"/>
                                </a:lnTo>
                                <a:lnTo>
                                  <a:pt x="627" y="427"/>
                                </a:lnTo>
                                <a:lnTo>
                                  <a:pt x="630" y="427"/>
                                </a:lnTo>
                                <a:lnTo>
                                  <a:pt x="638" y="425"/>
                                </a:lnTo>
                                <a:lnTo>
                                  <a:pt x="640" y="427"/>
                                </a:lnTo>
                                <a:lnTo>
                                  <a:pt x="642" y="427"/>
                                </a:lnTo>
                                <a:lnTo>
                                  <a:pt x="642" y="429"/>
                                </a:lnTo>
                                <a:lnTo>
                                  <a:pt x="642" y="431"/>
                                </a:lnTo>
                                <a:lnTo>
                                  <a:pt x="644" y="434"/>
                                </a:lnTo>
                                <a:lnTo>
                                  <a:pt x="642" y="436"/>
                                </a:lnTo>
                                <a:lnTo>
                                  <a:pt x="642" y="440"/>
                                </a:lnTo>
                                <a:lnTo>
                                  <a:pt x="642" y="442"/>
                                </a:lnTo>
                                <a:lnTo>
                                  <a:pt x="640" y="442"/>
                                </a:lnTo>
                                <a:lnTo>
                                  <a:pt x="640" y="444"/>
                                </a:lnTo>
                                <a:lnTo>
                                  <a:pt x="638" y="444"/>
                                </a:lnTo>
                                <a:lnTo>
                                  <a:pt x="636" y="444"/>
                                </a:lnTo>
                                <a:lnTo>
                                  <a:pt x="634" y="444"/>
                                </a:lnTo>
                                <a:lnTo>
                                  <a:pt x="634" y="446"/>
                                </a:lnTo>
                                <a:lnTo>
                                  <a:pt x="632" y="446"/>
                                </a:lnTo>
                                <a:lnTo>
                                  <a:pt x="632" y="450"/>
                                </a:lnTo>
                                <a:lnTo>
                                  <a:pt x="634" y="450"/>
                                </a:lnTo>
                                <a:lnTo>
                                  <a:pt x="634" y="453"/>
                                </a:lnTo>
                                <a:lnTo>
                                  <a:pt x="636" y="457"/>
                                </a:lnTo>
                                <a:lnTo>
                                  <a:pt x="636" y="461"/>
                                </a:lnTo>
                                <a:lnTo>
                                  <a:pt x="636" y="463"/>
                                </a:lnTo>
                                <a:lnTo>
                                  <a:pt x="638" y="467"/>
                                </a:lnTo>
                                <a:lnTo>
                                  <a:pt x="638" y="472"/>
                                </a:lnTo>
                                <a:lnTo>
                                  <a:pt x="638" y="474"/>
                                </a:lnTo>
                                <a:lnTo>
                                  <a:pt x="638" y="480"/>
                                </a:lnTo>
                                <a:lnTo>
                                  <a:pt x="640" y="484"/>
                                </a:lnTo>
                                <a:lnTo>
                                  <a:pt x="640" y="488"/>
                                </a:lnTo>
                                <a:lnTo>
                                  <a:pt x="640" y="491"/>
                                </a:lnTo>
                                <a:lnTo>
                                  <a:pt x="640" y="495"/>
                                </a:lnTo>
                                <a:lnTo>
                                  <a:pt x="640" y="497"/>
                                </a:lnTo>
                                <a:lnTo>
                                  <a:pt x="640" y="501"/>
                                </a:lnTo>
                                <a:lnTo>
                                  <a:pt x="638" y="505"/>
                                </a:lnTo>
                                <a:lnTo>
                                  <a:pt x="638" y="507"/>
                                </a:lnTo>
                                <a:lnTo>
                                  <a:pt x="636" y="510"/>
                                </a:lnTo>
                                <a:lnTo>
                                  <a:pt x="636" y="512"/>
                                </a:lnTo>
                                <a:lnTo>
                                  <a:pt x="632" y="514"/>
                                </a:lnTo>
                                <a:lnTo>
                                  <a:pt x="630" y="516"/>
                                </a:lnTo>
                                <a:lnTo>
                                  <a:pt x="627" y="516"/>
                                </a:lnTo>
                                <a:lnTo>
                                  <a:pt x="627" y="518"/>
                                </a:lnTo>
                                <a:lnTo>
                                  <a:pt x="623" y="524"/>
                                </a:lnTo>
                                <a:lnTo>
                                  <a:pt x="625" y="529"/>
                                </a:lnTo>
                                <a:lnTo>
                                  <a:pt x="623" y="533"/>
                                </a:lnTo>
                                <a:lnTo>
                                  <a:pt x="619" y="535"/>
                                </a:lnTo>
                                <a:lnTo>
                                  <a:pt x="617" y="537"/>
                                </a:lnTo>
                                <a:lnTo>
                                  <a:pt x="615" y="539"/>
                                </a:lnTo>
                                <a:lnTo>
                                  <a:pt x="613" y="539"/>
                                </a:lnTo>
                                <a:lnTo>
                                  <a:pt x="611" y="539"/>
                                </a:lnTo>
                                <a:lnTo>
                                  <a:pt x="611" y="541"/>
                                </a:lnTo>
                                <a:lnTo>
                                  <a:pt x="606" y="541"/>
                                </a:lnTo>
                                <a:lnTo>
                                  <a:pt x="604" y="541"/>
                                </a:lnTo>
                                <a:lnTo>
                                  <a:pt x="602" y="543"/>
                                </a:lnTo>
                                <a:lnTo>
                                  <a:pt x="600" y="546"/>
                                </a:lnTo>
                                <a:lnTo>
                                  <a:pt x="600" y="548"/>
                                </a:lnTo>
                                <a:lnTo>
                                  <a:pt x="598" y="550"/>
                                </a:lnTo>
                                <a:lnTo>
                                  <a:pt x="598" y="554"/>
                                </a:lnTo>
                                <a:lnTo>
                                  <a:pt x="598" y="556"/>
                                </a:lnTo>
                                <a:lnTo>
                                  <a:pt x="596" y="556"/>
                                </a:lnTo>
                                <a:lnTo>
                                  <a:pt x="596" y="558"/>
                                </a:lnTo>
                                <a:lnTo>
                                  <a:pt x="594" y="558"/>
                                </a:lnTo>
                                <a:lnTo>
                                  <a:pt x="592" y="560"/>
                                </a:lnTo>
                                <a:lnTo>
                                  <a:pt x="589" y="560"/>
                                </a:lnTo>
                                <a:lnTo>
                                  <a:pt x="587" y="560"/>
                                </a:lnTo>
                                <a:lnTo>
                                  <a:pt x="585" y="560"/>
                                </a:lnTo>
                                <a:lnTo>
                                  <a:pt x="585" y="558"/>
                                </a:lnTo>
                                <a:lnTo>
                                  <a:pt x="583" y="558"/>
                                </a:lnTo>
                                <a:lnTo>
                                  <a:pt x="581" y="556"/>
                                </a:lnTo>
                                <a:lnTo>
                                  <a:pt x="579" y="556"/>
                                </a:lnTo>
                                <a:lnTo>
                                  <a:pt x="577" y="556"/>
                                </a:lnTo>
                                <a:lnTo>
                                  <a:pt x="575" y="558"/>
                                </a:lnTo>
                                <a:lnTo>
                                  <a:pt x="575" y="560"/>
                                </a:lnTo>
                                <a:lnTo>
                                  <a:pt x="575" y="562"/>
                                </a:lnTo>
                                <a:lnTo>
                                  <a:pt x="573" y="567"/>
                                </a:lnTo>
                                <a:lnTo>
                                  <a:pt x="575" y="571"/>
                                </a:lnTo>
                                <a:lnTo>
                                  <a:pt x="575" y="573"/>
                                </a:lnTo>
                                <a:lnTo>
                                  <a:pt x="575" y="575"/>
                                </a:lnTo>
                                <a:lnTo>
                                  <a:pt x="575" y="577"/>
                                </a:lnTo>
                                <a:lnTo>
                                  <a:pt x="577" y="581"/>
                                </a:lnTo>
                                <a:lnTo>
                                  <a:pt x="577" y="584"/>
                                </a:lnTo>
                                <a:lnTo>
                                  <a:pt x="577" y="586"/>
                                </a:lnTo>
                                <a:lnTo>
                                  <a:pt x="575" y="586"/>
                                </a:lnTo>
                                <a:lnTo>
                                  <a:pt x="570" y="588"/>
                                </a:lnTo>
                                <a:lnTo>
                                  <a:pt x="564" y="588"/>
                                </a:lnTo>
                                <a:lnTo>
                                  <a:pt x="562" y="588"/>
                                </a:lnTo>
                                <a:lnTo>
                                  <a:pt x="560" y="588"/>
                                </a:lnTo>
                                <a:lnTo>
                                  <a:pt x="558" y="588"/>
                                </a:lnTo>
                                <a:lnTo>
                                  <a:pt x="554" y="588"/>
                                </a:lnTo>
                                <a:lnTo>
                                  <a:pt x="551" y="590"/>
                                </a:lnTo>
                                <a:lnTo>
                                  <a:pt x="549" y="590"/>
                                </a:lnTo>
                                <a:lnTo>
                                  <a:pt x="549" y="592"/>
                                </a:lnTo>
                                <a:lnTo>
                                  <a:pt x="547" y="592"/>
                                </a:lnTo>
                                <a:lnTo>
                                  <a:pt x="545" y="596"/>
                                </a:lnTo>
                                <a:lnTo>
                                  <a:pt x="545" y="600"/>
                                </a:lnTo>
                                <a:lnTo>
                                  <a:pt x="545" y="603"/>
                                </a:lnTo>
                                <a:lnTo>
                                  <a:pt x="545" y="605"/>
                                </a:lnTo>
                                <a:lnTo>
                                  <a:pt x="547" y="605"/>
                                </a:lnTo>
                                <a:lnTo>
                                  <a:pt x="551" y="607"/>
                                </a:lnTo>
                                <a:lnTo>
                                  <a:pt x="554" y="607"/>
                                </a:lnTo>
                                <a:lnTo>
                                  <a:pt x="562" y="607"/>
                                </a:lnTo>
                                <a:lnTo>
                                  <a:pt x="564" y="609"/>
                                </a:lnTo>
                                <a:lnTo>
                                  <a:pt x="537" y="609"/>
                                </a:lnTo>
                                <a:lnTo>
                                  <a:pt x="524" y="609"/>
                                </a:lnTo>
                                <a:lnTo>
                                  <a:pt x="524" y="584"/>
                                </a:lnTo>
                                <a:lnTo>
                                  <a:pt x="509" y="584"/>
                                </a:lnTo>
                                <a:lnTo>
                                  <a:pt x="484" y="584"/>
                                </a:lnTo>
                                <a:lnTo>
                                  <a:pt x="456" y="584"/>
                                </a:lnTo>
                                <a:lnTo>
                                  <a:pt x="431" y="586"/>
                                </a:lnTo>
                                <a:lnTo>
                                  <a:pt x="404" y="586"/>
                                </a:lnTo>
                                <a:lnTo>
                                  <a:pt x="393" y="586"/>
                                </a:lnTo>
                                <a:lnTo>
                                  <a:pt x="395" y="573"/>
                                </a:lnTo>
                                <a:lnTo>
                                  <a:pt x="372" y="573"/>
                                </a:lnTo>
                                <a:lnTo>
                                  <a:pt x="370" y="573"/>
                                </a:lnTo>
                                <a:lnTo>
                                  <a:pt x="344" y="575"/>
                                </a:lnTo>
                                <a:lnTo>
                                  <a:pt x="342" y="575"/>
                                </a:lnTo>
                                <a:lnTo>
                                  <a:pt x="319" y="575"/>
                                </a:lnTo>
                                <a:lnTo>
                                  <a:pt x="315" y="575"/>
                                </a:lnTo>
                                <a:lnTo>
                                  <a:pt x="292" y="577"/>
                                </a:lnTo>
                                <a:lnTo>
                                  <a:pt x="287" y="577"/>
                                </a:lnTo>
                                <a:lnTo>
                                  <a:pt x="264" y="579"/>
                                </a:lnTo>
                                <a:lnTo>
                                  <a:pt x="260" y="579"/>
                                </a:lnTo>
                                <a:lnTo>
                                  <a:pt x="237" y="579"/>
                                </a:lnTo>
                                <a:lnTo>
                                  <a:pt x="235" y="579"/>
                                </a:lnTo>
                                <a:lnTo>
                                  <a:pt x="209" y="581"/>
                                </a:lnTo>
                                <a:lnTo>
                                  <a:pt x="207" y="581"/>
                                </a:lnTo>
                                <a:lnTo>
                                  <a:pt x="182" y="584"/>
                                </a:lnTo>
                                <a:lnTo>
                                  <a:pt x="180" y="584"/>
                                </a:lnTo>
                                <a:lnTo>
                                  <a:pt x="154" y="584"/>
                                </a:lnTo>
                                <a:lnTo>
                                  <a:pt x="135" y="584"/>
                                </a:lnTo>
                                <a:lnTo>
                                  <a:pt x="127" y="584"/>
                                </a:lnTo>
                                <a:lnTo>
                                  <a:pt x="127" y="586"/>
                                </a:lnTo>
                                <a:lnTo>
                                  <a:pt x="102" y="586"/>
                                </a:lnTo>
                                <a:lnTo>
                                  <a:pt x="99" y="586"/>
                                </a:lnTo>
                                <a:lnTo>
                                  <a:pt x="74" y="588"/>
                                </a:lnTo>
                                <a:lnTo>
                                  <a:pt x="72" y="588"/>
                                </a:lnTo>
                                <a:lnTo>
                                  <a:pt x="64" y="588"/>
                                </a:lnTo>
                                <a:lnTo>
                                  <a:pt x="45" y="588"/>
                                </a:lnTo>
                                <a:lnTo>
                                  <a:pt x="19" y="590"/>
                                </a:lnTo>
                                <a:lnTo>
                                  <a:pt x="17" y="590"/>
                                </a:lnTo>
                                <a:lnTo>
                                  <a:pt x="17" y="562"/>
                                </a:lnTo>
                                <a:lnTo>
                                  <a:pt x="17" y="535"/>
                                </a:lnTo>
                                <a:lnTo>
                                  <a:pt x="15" y="507"/>
                                </a:lnTo>
                                <a:lnTo>
                                  <a:pt x="15" y="480"/>
                                </a:lnTo>
                                <a:lnTo>
                                  <a:pt x="13" y="453"/>
                                </a:lnTo>
                                <a:lnTo>
                                  <a:pt x="13" y="425"/>
                                </a:lnTo>
                                <a:lnTo>
                                  <a:pt x="11" y="400"/>
                                </a:lnTo>
                                <a:lnTo>
                                  <a:pt x="11" y="372"/>
                                </a:lnTo>
                                <a:lnTo>
                                  <a:pt x="9" y="345"/>
                                </a:lnTo>
                                <a:lnTo>
                                  <a:pt x="9" y="317"/>
                                </a:lnTo>
                                <a:lnTo>
                                  <a:pt x="9" y="290"/>
                                </a:lnTo>
                                <a:lnTo>
                                  <a:pt x="6" y="262"/>
                                </a:lnTo>
                                <a:lnTo>
                                  <a:pt x="6" y="237"/>
                                </a:lnTo>
                                <a:lnTo>
                                  <a:pt x="4" y="210"/>
                                </a:lnTo>
                                <a:lnTo>
                                  <a:pt x="4" y="182"/>
                                </a:lnTo>
                                <a:lnTo>
                                  <a:pt x="2" y="157"/>
                                </a:lnTo>
                                <a:lnTo>
                                  <a:pt x="2" y="129"/>
                                </a:lnTo>
                                <a:lnTo>
                                  <a:pt x="2" y="102"/>
                                </a:lnTo>
                                <a:lnTo>
                                  <a:pt x="2" y="74"/>
                                </a:lnTo>
                                <a:lnTo>
                                  <a:pt x="0" y="49"/>
                                </a:lnTo>
                                <a:lnTo>
                                  <a:pt x="0" y="22"/>
                                </a:lnTo>
                                <a:lnTo>
                                  <a:pt x="23" y="22"/>
                                </a:lnTo>
                                <a:lnTo>
                                  <a:pt x="51" y="19"/>
                                </a:lnTo>
                                <a:lnTo>
                                  <a:pt x="76" y="19"/>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1635" name="Freeform 536"/>
                        <wps:cNvSpPr>
                          <a:spLocks/>
                        </wps:cNvSpPr>
                        <wps:spPr bwMode="auto">
                          <a:xfrm>
                            <a:off x="1438200" y="4092514"/>
                            <a:ext cx="436900" cy="628702"/>
                          </a:xfrm>
                          <a:custGeom>
                            <a:avLst/>
                            <a:gdLst>
                              <a:gd name="T0" fmla="*/ 159385 w 688"/>
                              <a:gd name="T1" fmla="*/ 3810 h 990"/>
                              <a:gd name="T2" fmla="*/ 292100 w 688"/>
                              <a:gd name="T3" fmla="*/ 19685 h 990"/>
                              <a:gd name="T4" fmla="*/ 286385 w 688"/>
                              <a:gd name="T5" fmla="*/ 41275 h 990"/>
                              <a:gd name="T6" fmla="*/ 289560 w 688"/>
                              <a:gd name="T7" fmla="*/ 69215 h 990"/>
                              <a:gd name="T8" fmla="*/ 294640 w 688"/>
                              <a:gd name="T9" fmla="*/ 96520 h 990"/>
                              <a:gd name="T10" fmla="*/ 301625 w 688"/>
                              <a:gd name="T11" fmla="*/ 125730 h 990"/>
                              <a:gd name="T12" fmla="*/ 299085 w 688"/>
                              <a:gd name="T13" fmla="*/ 148590 h 990"/>
                              <a:gd name="T14" fmla="*/ 295910 w 688"/>
                              <a:gd name="T15" fmla="*/ 171450 h 990"/>
                              <a:gd name="T16" fmla="*/ 306705 w 688"/>
                              <a:gd name="T17" fmla="*/ 195580 h 990"/>
                              <a:gd name="T18" fmla="*/ 311150 w 688"/>
                              <a:gd name="T19" fmla="*/ 218440 h 990"/>
                              <a:gd name="T20" fmla="*/ 312420 w 688"/>
                              <a:gd name="T21" fmla="*/ 243840 h 990"/>
                              <a:gd name="T22" fmla="*/ 299085 w 688"/>
                              <a:gd name="T23" fmla="*/ 266700 h 990"/>
                              <a:gd name="T24" fmla="*/ 290830 w 688"/>
                              <a:gd name="T25" fmla="*/ 287020 h 990"/>
                              <a:gd name="T26" fmla="*/ 290830 w 688"/>
                              <a:gd name="T27" fmla="*/ 309880 h 990"/>
                              <a:gd name="T28" fmla="*/ 297180 w 688"/>
                              <a:gd name="T29" fmla="*/ 329565 h 990"/>
                              <a:gd name="T30" fmla="*/ 302895 w 688"/>
                              <a:gd name="T31" fmla="*/ 353695 h 990"/>
                              <a:gd name="T32" fmla="*/ 309245 w 688"/>
                              <a:gd name="T33" fmla="*/ 372745 h 990"/>
                              <a:gd name="T34" fmla="*/ 317500 w 688"/>
                              <a:gd name="T35" fmla="*/ 393065 h 990"/>
                              <a:gd name="T36" fmla="*/ 312420 w 688"/>
                              <a:gd name="T37" fmla="*/ 410210 h 990"/>
                              <a:gd name="T38" fmla="*/ 320040 w 688"/>
                              <a:gd name="T39" fmla="*/ 427990 h 990"/>
                              <a:gd name="T40" fmla="*/ 324485 w 688"/>
                              <a:gd name="T41" fmla="*/ 448945 h 990"/>
                              <a:gd name="T42" fmla="*/ 325755 w 688"/>
                              <a:gd name="T43" fmla="*/ 473075 h 990"/>
                              <a:gd name="T44" fmla="*/ 341630 w 688"/>
                              <a:gd name="T45" fmla="*/ 500380 h 990"/>
                              <a:gd name="T46" fmla="*/ 363220 w 688"/>
                              <a:gd name="T47" fmla="*/ 525780 h 990"/>
                              <a:gd name="T48" fmla="*/ 387350 w 688"/>
                              <a:gd name="T49" fmla="*/ 523240 h 990"/>
                              <a:gd name="T50" fmla="*/ 415290 w 688"/>
                              <a:gd name="T51" fmla="*/ 512445 h 990"/>
                              <a:gd name="T52" fmla="*/ 427355 w 688"/>
                              <a:gd name="T53" fmla="*/ 517525 h 990"/>
                              <a:gd name="T54" fmla="*/ 408940 w 688"/>
                              <a:gd name="T55" fmla="*/ 540385 h 990"/>
                              <a:gd name="T56" fmla="*/ 403225 w 688"/>
                              <a:gd name="T57" fmla="*/ 561975 h 990"/>
                              <a:gd name="T58" fmla="*/ 387350 w 688"/>
                              <a:gd name="T59" fmla="*/ 587375 h 990"/>
                              <a:gd name="T60" fmla="*/ 367030 w 688"/>
                              <a:gd name="T61" fmla="*/ 603250 h 990"/>
                              <a:gd name="T62" fmla="*/ 341630 w 688"/>
                              <a:gd name="T63" fmla="*/ 626110 h 990"/>
                              <a:gd name="T64" fmla="*/ 316230 w 688"/>
                              <a:gd name="T65" fmla="*/ 628650 h 990"/>
                              <a:gd name="T66" fmla="*/ 292100 w 688"/>
                              <a:gd name="T67" fmla="*/ 614045 h 990"/>
                              <a:gd name="T68" fmla="*/ 271780 w 688"/>
                              <a:gd name="T69" fmla="*/ 599440 h 990"/>
                              <a:gd name="T70" fmla="*/ 254635 w 688"/>
                              <a:gd name="T71" fmla="*/ 575310 h 990"/>
                              <a:gd name="T72" fmla="*/ 242570 w 688"/>
                              <a:gd name="T73" fmla="*/ 552450 h 990"/>
                              <a:gd name="T74" fmla="*/ 233045 w 688"/>
                              <a:gd name="T75" fmla="*/ 525780 h 990"/>
                              <a:gd name="T76" fmla="*/ 230505 w 688"/>
                              <a:gd name="T77" fmla="*/ 497205 h 990"/>
                              <a:gd name="T78" fmla="*/ 223520 w 688"/>
                              <a:gd name="T79" fmla="*/ 471805 h 990"/>
                              <a:gd name="T80" fmla="*/ 213995 w 688"/>
                              <a:gd name="T81" fmla="*/ 450215 h 990"/>
                              <a:gd name="T82" fmla="*/ 201930 w 688"/>
                              <a:gd name="T83" fmla="*/ 423545 h 990"/>
                              <a:gd name="T84" fmla="*/ 201930 w 688"/>
                              <a:gd name="T85" fmla="*/ 401955 h 990"/>
                              <a:gd name="T86" fmla="*/ 215900 w 688"/>
                              <a:gd name="T87" fmla="*/ 381000 h 990"/>
                              <a:gd name="T88" fmla="*/ 227965 w 688"/>
                              <a:gd name="T89" fmla="*/ 361950 h 990"/>
                              <a:gd name="T90" fmla="*/ 222250 w 688"/>
                              <a:gd name="T91" fmla="*/ 332740 h 990"/>
                              <a:gd name="T92" fmla="*/ 210185 w 688"/>
                              <a:gd name="T93" fmla="*/ 312420 h 990"/>
                              <a:gd name="T94" fmla="*/ 203835 w 688"/>
                              <a:gd name="T95" fmla="*/ 269240 h 990"/>
                              <a:gd name="T96" fmla="*/ 195580 w 688"/>
                              <a:gd name="T97" fmla="*/ 238760 h 990"/>
                              <a:gd name="T98" fmla="*/ 194310 w 688"/>
                              <a:gd name="T99" fmla="*/ 214630 h 990"/>
                              <a:gd name="T100" fmla="*/ 191770 w 688"/>
                              <a:gd name="T101" fmla="*/ 191770 h 990"/>
                              <a:gd name="T102" fmla="*/ 183515 w 688"/>
                              <a:gd name="T103" fmla="*/ 170180 h 990"/>
                              <a:gd name="T104" fmla="*/ 164465 w 688"/>
                              <a:gd name="T105" fmla="*/ 158115 h 990"/>
                              <a:gd name="T106" fmla="*/ 151130 w 688"/>
                              <a:gd name="T107" fmla="*/ 140335 h 990"/>
                              <a:gd name="T108" fmla="*/ 140335 w 688"/>
                              <a:gd name="T109" fmla="*/ 124460 h 990"/>
                              <a:gd name="T110" fmla="*/ 129540 w 688"/>
                              <a:gd name="T111" fmla="*/ 111125 h 990"/>
                              <a:gd name="T112" fmla="*/ 112395 w 688"/>
                              <a:gd name="T113" fmla="*/ 97790 h 990"/>
                              <a:gd name="T114" fmla="*/ 99060 w 688"/>
                              <a:gd name="T115" fmla="*/ 86995 h 990"/>
                              <a:gd name="T116" fmla="*/ 84455 w 688"/>
                              <a:gd name="T117" fmla="*/ 69215 h 990"/>
                              <a:gd name="T118" fmla="*/ 66675 w 688"/>
                              <a:gd name="T119" fmla="*/ 55880 h 990"/>
                              <a:gd name="T120" fmla="*/ 43815 w 688"/>
                              <a:gd name="T121" fmla="*/ 42545 h 990"/>
                              <a:gd name="T122" fmla="*/ 30480 w 688"/>
                              <a:gd name="T123" fmla="*/ 26670 h 990"/>
                              <a:gd name="T124" fmla="*/ 12065 w 688"/>
                              <a:gd name="T125" fmla="*/ 18415 h 990"/>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688" h="990">
                                <a:moveTo>
                                  <a:pt x="0" y="2"/>
                                </a:moveTo>
                                <a:lnTo>
                                  <a:pt x="2" y="2"/>
                                </a:lnTo>
                                <a:lnTo>
                                  <a:pt x="29" y="2"/>
                                </a:lnTo>
                                <a:lnTo>
                                  <a:pt x="35" y="2"/>
                                </a:lnTo>
                                <a:lnTo>
                                  <a:pt x="38" y="2"/>
                                </a:lnTo>
                                <a:lnTo>
                                  <a:pt x="40" y="0"/>
                                </a:lnTo>
                                <a:lnTo>
                                  <a:pt x="59" y="2"/>
                                </a:lnTo>
                                <a:lnTo>
                                  <a:pt x="71" y="2"/>
                                </a:lnTo>
                                <a:lnTo>
                                  <a:pt x="86" y="2"/>
                                </a:lnTo>
                                <a:lnTo>
                                  <a:pt x="88" y="2"/>
                                </a:lnTo>
                                <a:lnTo>
                                  <a:pt x="114" y="2"/>
                                </a:lnTo>
                                <a:lnTo>
                                  <a:pt x="141" y="2"/>
                                </a:lnTo>
                                <a:lnTo>
                                  <a:pt x="166" y="4"/>
                                </a:lnTo>
                                <a:lnTo>
                                  <a:pt x="194" y="4"/>
                                </a:lnTo>
                                <a:lnTo>
                                  <a:pt x="223" y="4"/>
                                </a:lnTo>
                                <a:lnTo>
                                  <a:pt x="249" y="6"/>
                                </a:lnTo>
                                <a:lnTo>
                                  <a:pt x="251" y="6"/>
                                </a:lnTo>
                                <a:lnTo>
                                  <a:pt x="268" y="6"/>
                                </a:lnTo>
                                <a:lnTo>
                                  <a:pt x="276" y="8"/>
                                </a:lnTo>
                                <a:lnTo>
                                  <a:pt x="278" y="8"/>
                                </a:lnTo>
                                <a:lnTo>
                                  <a:pt x="304" y="8"/>
                                </a:lnTo>
                                <a:lnTo>
                                  <a:pt x="331" y="10"/>
                                </a:lnTo>
                                <a:lnTo>
                                  <a:pt x="356" y="12"/>
                                </a:lnTo>
                                <a:lnTo>
                                  <a:pt x="384" y="12"/>
                                </a:lnTo>
                                <a:lnTo>
                                  <a:pt x="411" y="12"/>
                                </a:lnTo>
                                <a:lnTo>
                                  <a:pt x="439" y="14"/>
                                </a:lnTo>
                                <a:lnTo>
                                  <a:pt x="447" y="14"/>
                                </a:lnTo>
                                <a:lnTo>
                                  <a:pt x="464" y="14"/>
                                </a:lnTo>
                                <a:lnTo>
                                  <a:pt x="462" y="16"/>
                                </a:lnTo>
                                <a:lnTo>
                                  <a:pt x="462" y="19"/>
                                </a:lnTo>
                                <a:lnTo>
                                  <a:pt x="462" y="23"/>
                                </a:lnTo>
                                <a:lnTo>
                                  <a:pt x="460" y="27"/>
                                </a:lnTo>
                                <a:lnTo>
                                  <a:pt x="460" y="29"/>
                                </a:lnTo>
                                <a:lnTo>
                                  <a:pt x="460" y="31"/>
                                </a:lnTo>
                                <a:lnTo>
                                  <a:pt x="458" y="31"/>
                                </a:lnTo>
                                <a:lnTo>
                                  <a:pt x="458" y="33"/>
                                </a:lnTo>
                                <a:lnTo>
                                  <a:pt x="456" y="35"/>
                                </a:lnTo>
                                <a:lnTo>
                                  <a:pt x="454" y="38"/>
                                </a:lnTo>
                                <a:lnTo>
                                  <a:pt x="454" y="40"/>
                                </a:lnTo>
                                <a:lnTo>
                                  <a:pt x="454" y="42"/>
                                </a:lnTo>
                                <a:lnTo>
                                  <a:pt x="454" y="44"/>
                                </a:lnTo>
                                <a:lnTo>
                                  <a:pt x="451" y="44"/>
                                </a:lnTo>
                                <a:lnTo>
                                  <a:pt x="454" y="48"/>
                                </a:lnTo>
                                <a:lnTo>
                                  <a:pt x="454" y="50"/>
                                </a:lnTo>
                                <a:lnTo>
                                  <a:pt x="454" y="52"/>
                                </a:lnTo>
                                <a:lnTo>
                                  <a:pt x="454" y="55"/>
                                </a:lnTo>
                                <a:lnTo>
                                  <a:pt x="451" y="57"/>
                                </a:lnTo>
                                <a:lnTo>
                                  <a:pt x="451" y="59"/>
                                </a:lnTo>
                                <a:lnTo>
                                  <a:pt x="451" y="61"/>
                                </a:lnTo>
                                <a:lnTo>
                                  <a:pt x="451" y="63"/>
                                </a:lnTo>
                                <a:lnTo>
                                  <a:pt x="451" y="65"/>
                                </a:lnTo>
                                <a:lnTo>
                                  <a:pt x="449" y="69"/>
                                </a:lnTo>
                                <a:lnTo>
                                  <a:pt x="449" y="71"/>
                                </a:lnTo>
                                <a:lnTo>
                                  <a:pt x="451" y="74"/>
                                </a:lnTo>
                                <a:lnTo>
                                  <a:pt x="451" y="76"/>
                                </a:lnTo>
                                <a:lnTo>
                                  <a:pt x="451" y="78"/>
                                </a:lnTo>
                                <a:lnTo>
                                  <a:pt x="451" y="80"/>
                                </a:lnTo>
                                <a:lnTo>
                                  <a:pt x="451" y="82"/>
                                </a:lnTo>
                                <a:lnTo>
                                  <a:pt x="451" y="86"/>
                                </a:lnTo>
                                <a:lnTo>
                                  <a:pt x="451" y="88"/>
                                </a:lnTo>
                                <a:lnTo>
                                  <a:pt x="454" y="93"/>
                                </a:lnTo>
                                <a:lnTo>
                                  <a:pt x="454" y="97"/>
                                </a:lnTo>
                                <a:lnTo>
                                  <a:pt x="454" y="99"/>
                                </a:lnTo>
                                <a:lnTo>
                                  <a:pt x="454" y="101"/>
                                </a:lnTo>
                                <a:lnTo>
                                  <a:pt x="454" y="103"/>
                                </a:lnTo>
                                <a:lnTo>
                                  <a:pt x="454" y="105"/>
                                </a:lnTo>
                                <a:lnTo>
                                  <a:pt x="456" y="107"/>
                                </a:lnTo>
                                <a:lnTo>
                                  <a:pt x="456" y="109"/>
                                </a:lnTo>
                                <a:lnTo>
                                  <a:pt x="456" y="112"/>
                                </a:lnTo>
                                <a:lnTo>
                                  <a:pt x="458" y="120"/>
                                </a:lnTo>
                                <a:lnTo>
                                  <a:pt x="458" y="122"/>
                                </a:lnTo>
                                <a:lnTo>
                                  <a:pt x="458" y="124"/>
                                </a:lnTo>
                                <a:lnTo>
                                  <a:pt x="458" y="126"/>
                                </a:lnTo>
                                <a:lnTo>
                                  <a:pt x="460" y="128"/>
                                </a:lnTo>
                                <a:lnTo>
                                  <a:pt x="460" y="133"/>
                                </a:lnTo>
                                <a:lnTo>
                                  <a:pt x="460" y="135"/>
                                </a:lnTo>
                                <a:lnTo>
                                  <a:pt x="462" y="135"/>
                                </a:lnTo>
                                <a:lnTo>
                                  <a:pt x="462" y="137"/>
                                </a:lnTo>
                                <a:lnTo>
                                  <a:pt x="462" y="139"/>
                                </a:lnTo>
                                <a:lnTo>
                                  <a:pt x="462" y="141"/>
                                </a:lnTo>
                                <a:lnTo>
                                  <a:pt x="462" y="143"/>
                                </a:lnTo>
                                <a:lnTo>
                                  <a:pt x="462" y="145"/>
                                </a:lnTo>
                                <a:lnTo>
                                  <a:pt x="462" y="147"/>
                                </a:lnTo>
                                <a:lnTo>
                                  <a:pt x="464" y="150"/>
                                </a:lnTo>
                                <a:lnTo>
                                  <a:pt x="464" y="152"/>
                                </a:lnTo>
                                <a:lnTo>
                                  <a:pt x="464" y="158"/>
                                </a:lnTo>
                                <a:lnTo>
                                  <a:pt x="464" y="160"/>
                                </a:lnTo>
                                <a:lnTo>
                                  <a:pt x="464" y="162"/>
                                </a:lnTo>
                                <a:lnTo>
                                  <a:pt x="464" y="164"/>
                                </a:lnTo>
                                <a:lnTo>
                                  <a:pt x="464" y="166"/>
                                </a:lnTo>
                                <a:lnTo>
                                  <a:pt x="464" y="169"/>
                                </a:lnTo>
                                <a:lnTo>
                                  <a:pt x="464" y="171"/>
                                </a:lnTo>
                                <a:lnTo>
                                  <a:pt x="464" y="173"/>
                                </a:lnTo>
                                <a:lnTo>
                                  <a:pt x="466" y="177"/>
                                </a:lnTo>
                                <a:lnTo>
                                  <a:pt x="466" y="179"/>
                                </a:lnTo>
                                <a:lnTo>
                                  <a:pt x="468" y="181"/>
                                </a:lnTo>
                                <a:lnTo>
                                  <a:pt x="468" y="183"/>
                                </a:lnTo>
                                <a:lnTo>
                                  <a:pt x="471" y="190"/>
                                </a:lnTo>
                                <a:lnTo>
                                  <a:pt x="473" y="192"/>
                                </a:lnTo>
                                <a:lnTo>
                                  <a:pt x="473" y="194"/>
                                </a:lnTo>
                                <a:lnTo>
                                  <a:pt x="475" y="196"/>
                                </a:lnTo>
                                <a:lnTo>
                                  <a:pt x="475" y="198"/>
                                </a:lnTo>
                                <a:lnTo>
                                  <a:pt x="477" y="200"/>
                                </a:lnTo>
                                <a:lnTo>
                                  <a:pt x="477" y="202"/>
                                </a:lnTo>
                                <a:lnTo>
                                  <a:pt x="477" y="205"/>
                                </a:lnTo>
                                <a:lnTo>
                                  <a:pt x="477" y="207"/>
                                </a:lnTo>
                                <a:lnTo>
                                  <a:pt x="477" y="209"/>
                                </a:lnTo>
                                <a:lnTo>
                                  <a:pt x="477" y="211"/>
                                </a:lnTo>
                                <a:lnTo>
                                  <a:pt x="477" y="213"/>
                                </a:lnTo>
                                <a:lnTo>
                                  <a:pt x="477" y="215"/>
                                </a:lnTo>
                                <a:lnTo>
                                  <a:pt x="477" y="217"/>
                                </a:lnTo>
                                <a:lnTo>
                                  <a:pt x="477" y="219"/>
                                </a:lnTo>
                                <a:lnTo>
                                  <a:pt x="475" y="219"/>
                                </a:lnTo>
                                <a:lnTo>
                                  <a:pt x="475" y="224"/>
                                </a:lnTo>
                                <a:lnTo>
                                  <a:pt x="473" y="226"/>
                                </a:lnTo>
                                <a:lnTo>
                                  <a:pt x="473" y="228"/>
                                </a:lnTo>
                                <a:lnTo>
                                  <a:pt x="471" y="230"/>
                                </a:lnTo>
                                <a:lnTo>
                                  <a:pt x="471" y="232"/>
                                </a:lnTo>
                                <a:lnTo>
                                  <a:pt x="471" y="234"/>
                                </a:lnTo>
                                <a:lnTo>
                                  <a:pt x="471" y="236"/>
                                </a:lnTo>
                                <a:lnTo>
                                  <a:pt x="471" y="238"/>
                                </a:lnTo>
                                <a:lnTo>
                                  <a:pt x="471" y="240"/>
                                </a:lnTo>
                                <a:lnTo>
                                  <a:pt x="471" y="243"/>
                                </a:lnTo>
                                <a:lnTo>
                                  <a:pt x="471" y="245"/>
                                </a:lnTo>
                                <a:lnTo>
                                  <a:pt x="471" y="247"/>
                                </a:lnTo>
                                <a:lnTo>
                                  <a:pt x="468" y="249"/>
                                </a:lnTo>
                                <a:lnTo>
                                  <a:pt x="468" y="251"/>
                                </a:lnTo>
                                <a:lnTo>
                                  <a:pt x="468" y="253"/>
                                </a:lnTo>
                                <a:lnTo>
                                  <a:pt x="468" y="255"/>
                                </a:lnTo>
                                <a:lnTo>
                                  <a:pt x="466" y="257"/>
                                </a:lnTo>
                                <a:lnTo>
                                  <a:pt x="466" y="259"/>
                                </a:lnTo>
                                <a:lnTo>
                                  <a:pt x="466" y="262"/>
                                </a:lnTo>
                                <a:lnTo>
                                  <a:pt x="466" y="264"/>
                                </a:lnTo>
                                <a:lnTo>
                                  <a:pt x="466" y="266"/>
                                </a:lnTo>
                                <a:lnTo>
                                  <a:pt x="466" y="268"/>
                                </a:lnTo>
                                <a:lnTo>
                                  <a:pt x="466" y="270"/>
                                </a:lnTo>
                                <a:lnTo>
                                  <a:pt x="466" y="272"/>
                                </a:lnTo>
                                <a:lnTo>
                                  <a:pt x="468" y="276"/>
                                </a:lnTo>
                                <a:lnTo>
                                  <a:pt x="471" y="281"/>
                                </a:lnTo>
                                <a:lnTo>
                                  <a:pt x="471" y="283"/>
                                </a:lnTo>
                                <a:lnTo>
                                  <a:pt x="473" y="285"/>
                                </a:lnTo>
                                <a:lnTo>
                                  <a:pt x="475" y="285"/>
                                </a:lnTo>
                                <a:lnTo>
                                  <a:pt x="475" y="287"/>
                                </a:lnTo>
                                <a:lnTo>
                                  <a:pt x="477" y="289"/>
                                </a:lnTo>
                                <a:lnTo>
                                  <a:pt x="479" y="291"/>
                                </a:lnTo>
                                <a:lnTo>
                                  <a:pt x="479" y="293"/>
                                </a:lnTo>
                                <a:lnTo>
                                  <a:pt x="481" y="293"/>
                                </a:lnTo>
                                <a:lnTo>
                                  <a:pt x="481" y="295"/>
                                </a:lnTo>
                                <a:lnTo>
                                  <a:pt x="483" y="297"/>
                                </a:lnTo>
                                <a:lnTo>
                                  <a:pt x="483" y="302"/>
                                </a:lnTo>
                                <a:lnTo>
                                  <a:pt x="483" y="304"/>
                                </a:lnTo>
                                <a:lnTo>
                                  <a:pt x="483" y="306"/>
                                </a:lnTo>
                                <a:lnTo>
                                  <a:pt x="483" y="308"/>
                                </a:lnTo>
                                <a:lnTo>
                                  <a:pt x="483" y="310"/>
                                </a:lnTo>
                                <a:lnTo>
                                  <a:pt x="483" y="312"/>
                                </a:lnTo>
                                <a:lnTo>
                                  <a:pt x="483" y="314"/>
                                </a:lnTo>
                                <a:lnTo>
                                  <a:pt x="483" y="316"/>
                                </a:lnTo>
                                <a:lnTo>
                                  <a:pt x="485" y="319"/>
                                </a:lnTo>
                                <a:lnTo>
                                  <a:pt x="485" y="321"/>
                                </a:lnTo>
                                <a:lnTo>
                                  <a:pt x="485" y="323"/>
                                </a:lnTo>
                                <a:lnTo>
                                  <a:pt x="485" y="325"/>
                                </a:lnTo>
                                <a:lnTo>
                                  <a:pt x="485" y="327"/>
                                </a:lnTo>
                                <a:lnTo>
                                  <a:pt x="487" y="329"/>
                                </a:lnTo>
                                <a:lnTo>
                                  <a:pt x="487" y="331"/>
                                </a:lnTo>
                                <a:lnTo>
                                  <a:pt x="487" y="333"/>
                                </a:lnTo>
                                <a:lnTo>
                                  <a:pt x="487" y="335"/>
                                </a:lnTo>
                                <a:lnTo>
                                  <a:pt x="490" y="338"/>
                                </a:lnTo>
                                <a:lnTo>
                                  <a:pt x="490" y="340"/>
                                </a:lnTo>
                                <a:lnTo>
                                  <a:pt x="490" y="342"/>
                                </a:lnTo>
                                <a:lnTo>
                                  <a:pt x="490" y="344"/>
                                </a:lnTo>
                                <a:lnTo>
                                  <a:pt x="490" y="346"/>
                                </a:lnTo>
                                <a:lnTo>
                                  <a:pt x="490" y="350"/>
                                </a:lnTo>
                                <a:lnTo>
                                  <a:pt x="490" y="352"/>
                                </a:lnTo>
                                <a:lnTo>
                                  <a:pt x="490" y="355"/>
                                </a:lnTo>
                                <a:lnTo>
                                  <a:pt x="490" y="357"/>
                                </a:lnTo>
                                <a:lnTo>
                                  <a:pt x="490" y="359"/>
                                </a:lnTo>
                                <a:lnTo>
                                  <a:pt x="490" y="363"/>
                                </a:lnTo>
                                <a:lnTo>
                                  <a:pt x="490" y="365"/>
                                </a:lnTo>
                                <a:lnTo>
                                  <a:pt x="490" y="367"/>
                                </a:lnTo>
                                <a:lnTo>
                                  <a:pt x="490" y="369"/>
                                </a:lnTo>
                                <a:lnTo>
                                  <a:pt x="490" y="371"/>
                                </a:lnTo>
                                <a:lnTo>
                                  <a:pt x="492" y="374"/>
                                </a:lnTo>
                                <a:lnTo>
                                  <a:pt x="492" y="376"/>
                                </a:lnTo>
                                <a:lnTo>
                                  <a:pt x="492" y="378"/>
                                </a:lnTo>
                                <a:lnTo>
                                  <a:pt x="492" y="380"/>
                                </a:lnTo>
                                <a:lnTo>
                                  <a:pt x="492" y="382"/>
                                </a:lnTo>
                                <a:lnTo>
                                  <a:pt x="492" y="384"/>
                                </a:lnTo>
                                <a:lnTo>
                                  <a:pt x="490" y="384"/>
                                </a:lnTo>
                                <a:lnTo>
                                  <a:pt x="490" y="388"/>
                                </a:lnTo>
                                <a:lnTo>
                                  <a:pt x="487" y="388"/>
                                </a:lnTo>
                                <a:lnTo>
                                  <a:pt x="487" y="390"/>
                                </a:lnTo>
                                <a:lnTo>
                                  <a:pt x="483" y="397"/>
                                </a:lnTo>
                                <a:lnTo>
                                  <a:pt x="483" y="399"/>
                                </a:lnTo>
                                <a:lnTo>
                                  <a:pt x="481" y="401"/>
                                </a:lnTo>
                                <a:lnTo>
                                  <a:pt x="481" y="403"/>
                                </a:lnTo>
                                <a:lnTo>
                                  <a:pt x="481" y="405"/>
                                </a:lnTo>
                                <a:lnTo>
                                  <a:pt x="481" y="409"/>
                                </a:lnTo>
                                <a:lnTo>
                                  <a:pt x="481" y="412"/>
                                </a:lnTo>
                                <a:lnTo>
                                  <a:pt x="479" y="412"/>
                                </a:lnTo>
                                <a:lnTo>
                                  <a:pt x="479" y="414"/>
                                </a:lnTo>
                                <a:lnTo>
                                  <a:pt x="477" y="416"/>
                                </a:lnTo>
                                <a:lnTo>
                                  <a:pt x="475" y="418"/>
                                </a:lnTo>
                                <a:lnTo>
                                  <a:pt x="473" y="420"/>
                                </a:lnTo>
                                <a:lnTo>
                                  <a:pt x="471" y="420"/>
                                </a:lnTo>
                                <a:lnTo>
                                  <a:pt x="471" y="422"/>
                                </a:lnTo>
                                <a:lnTo>
                                  <a:pt x="468" y="422"/>
                                </a:lnTo>
                                <a:lnTo>
                                  <a:pt x="468" y="424"/>
                                </a:lnTo>
                                <a:lnTo>
                                  <a:pt x="466" y="426"/>
                                </a:lnTo>
                                <a:lnTo>
                                  <a:pt x="464" y="428"/>
                                </a:lnTo>
                                <a:lnTo>
                                  <a:pt x="464" y="431"/>
                                </a:lnTo>
                                <a:lnTo>
                                  <a:pt x="462" y="433"/>
                                </a:lnTo>
                                <a:lnTo>
                                  <a:pt x="462" y="435"/>
                                </a:lnTo>
                                <a:lnTo>
                                  <a:pt x="462" y="437"/>
                                </a:lnTo>
                                <a:lnTo>
                                  <a:pt x="460" y="437"/>
                                </a:lnTo>
                                <a:lnTo>
                                  <a:pt x="460" y="439"/>
                                </a:lnTo>
                                <a:lnTo>
                                  <a:pt x="460" y="441"/>
                                </a:lnTo>
                                <a:lnTo>
                                  <a:pt x="458" y="443"/>
                                </a:lnTo>
                                <a:lnTo>
                                  <a:pt x="458" y="445"/>
                                </a:lnTo>
                                <a:lnTo>
                                  <a:pt x="458" y="447"/>
                                </a:lnTo>
                                <a:lnTo>
                                  <a:pt x="458" y="450"/>
                                </a:lnTo>
                                <a:lnTo>
                                  <a:pt x="458" y="452"/>
                                </a:lnTo>
                                <a:lnTo>
                                  <a:pt x="458" y="454"/>
                                </a:lnTo>
                                <a:lnTo>
                                  <a:pt x="458" y="456"/>
                                </a:lnTo>
                                <a:lnTo>
                                  <a:pt x="458" y="458"/>
                                </a:lnTo>
                                <a:lnTo>
                                  <a:pt x="456" y="458"/>
                                </a:lnTo>
                                <a:lnTo>
                                  <a:pt x="456" y="460"/>
                                </a:lnTo>
                                <a:lnTo>
                                  <a:pt x="456" y="462"/>
                                </a:lnTo>
                                <a:lnTo>
                                  <a:pt x="456" y="464"/>
                                </a:lnTo>
                                <a:lnTo>
                                  <a:pt x="456" y="469"/>
                                </a:lnTo>
                                <a:lnTo>
                                  <a:pt x="456" y="471"/>
                                </a:lnTo>
                                <a:lnTo>
                                  <a:pt x="456" y="473"/>
                                </a:lnTo>
                                <a:lnTo>
                                  <a:pt x="456" y="475"/>
                                </a:lnTo>
                                <a:lnTo>
                                  <a:pt x="456" y="477"/>
                                </a:lnTo>
                                <a:lnTo>
                                  <a:pt x="456" y="479"/>
                                </a:lnTo>
                                <a:lnTo>
                                  <a:pt x="456" y="481"/>
                                </a:lnTo>
                                <a:lnTo>
                                  <a:pt x="456" y="483"/>
                                </a:lnTo>
                                <a:lnTo>
                                  <a:pt x="456" y="485"/>
                                </a:lnTo>
                                <a:lnTo>
                                  <a:pt x="458" y="488"/>
                                </a:lnTo>
                                <a:lnTo>
                                  <a:pt x="458" y="490"/>
                                </a:lnTo>
                                <a:lnTo>
                                  <a:pt x="458" y="492"/>
                                </a:lnTo>
                                <a:lnTo>
                                  <a:pt x="460" y="494"/>
                                </a:lnTo>
                                <a:lnTo>
                                  <a:pt x="460" y="496"/>
                                </a:lnTo>
                                <a:lnTo>
                                  <a:pt x="460" y="498"/>
                                </a:lnTo>
                                <a:lnTo>
                                  <a:pt x="460" y="500"/>
                                </a:lnTo>
                                <a:lnTo>
                                  <a:pt x="462" y="500"/>
                                </a:lnTo>
                                <a:lnTo>
                                  <a:pt x="462" y="502"/>
                                </a:lnTo>
                                <a:lnTo>
                                  <a:pt x="462" y="504"/>
                                </a:lnTo>
                                <a:lnTo>
                                  <a:pt x="464" y="507"/>
                                </a:lnTo>
                                <a:lnTo>
                                  <a:pt x="464" y="511"/>
                                </a:lnTo>
                                <a:lnTo>
                                  <a:pt x="466" y="511"/>
                                </a:lnTo>
                                <a:lnTo>
                                  <a:pt x="466" y="513"/>
                                </a:lnTo>
                                <a:lnTo>
                                  <a:pt x="466" y="515"/>
                                </a:lnTo>
                                <a:lnTo>
                                  <a:pt x="468" y="515"/>
                                </a:lnTo>
                                <a:lnTo>
                                  <a:pt x="468" y="517"/>
                                </a:lnTo>
                                <a:lnTo>
                                  <a:pt x="468" y="519"/>
                                </a:lnTo>
                                <a:lnTo>
                                  <a:pt x="471" y="521"/>
                                </a:lnTo>
                                <a:lnTo>
                                  <a:pt x="471" y="524"/>
                                </a:lnTo>
                                <a:lnTo>
                                  <a:pt x="471" y="526"/>
                                </a:lnTo>
                                <a:lnTo>
                                  <a:pt x="471" y="528"/>
                                </a:lnTo>
                                <a:lnTo>
                                  <a:pt x="471" y="530"/>
                                </a:lnTo>
                                <a:lnTo>
                                  <a:pt x="473" y="530"/>
                                </a:lnTo>
                                <a:lnTo>
                                  <a:pt x="473" y="532"/>
                                </a:lnTo>
                                <a:lnTo>
                                  <a:pt x="473" y="534"/>
                                </a:lnTo>
                                <a:lnTo>
                                  <a:pt x="473" y="536"/>
                                </a:lnTo>
                                <a:lnTo>
                                  <a:pt x="473" y="538"/>
                                </a:lnTo>
                                <a:lnTo>
                                  <a:pt x="473" y="540"/>
                                </a:lnTo>
                                <a:lnTo>
                                  <a:pt x="473" y="543"/>
                                </a:lnTo>
                                <a:lnTo>
                                  <a:pt x="473" y="545"/>
                                </a:lnTo>
                                <a:lnTo>
                                  <a:pt x="475" y="549"/>
                                </a:lnTo>
                                <a:lnTo>
                                  <a:pt x="475" y="551"/>
                                </a:lnTo>
                                <a:lnTo>
                                  <a:pt x="475" y="553"/>
                                </a:lnTo>
                                <a:lnTo>
                                  <a:pt x="477" y="557"/>
                                </a:lnTo>
                                <a:lnTo>
                                  <a:pt x="477" y="559"/>
                                </a:lnTo>
                                <a:lnTo>
                                  <a:pt x="479" y="559"/>
                                </a:lnTo>
                                <a:lnTo>
                                  <a:pt x="479" y="562"/>
                                </a:lnTo>
                                <a:lnTo>
                                  <a:pt x="479" y="564"/>
                                </a:lnTo>
                                <a:lnTo>
                                  <a:pt x="481" y="564"/>
                                </a:lnTo>
                                <a:lnTo>
                                  <a:pt x="481" y="566"/>
                                </a:lnTo>
                                <a:lnTo>
                                  <a:pt x="481" y="568"/>
                                </a:lnTo>
                                <a:lnTo>
                                  <a:pt x="481" y="570"/>
                                </a:lnTo>
                                <a:lnTo>
                                  <a:pt x="483" y="570"/>
                                </a:lnTo>
                                <a:lnTo>
                                  <a:pt x="483" y="572"/>
                                </a:lnTo>
                                <a:lnTo>
                                  <a:pt x="483" y="574"/>
                                </a:lnTo>
                                <a:lnTo>
                                  <a:pt x="485" y="576"/>
                                </a:lnTo>
                                <a:lnTo>
                                  <a:pt x="485" y="578"/>
                                </a:lnTo>
                                <a:lnTo>
                                  <a:pt x="485" y="581"/>
                                </a:lnTo>
                                <a:lnTo>
                                  <a:pt x="487" y="583"/>
                                </a:lnTo>
                                <a:lnTo>
                                  <a:pt x="487" y="585"/>
                                </a:lnTo>
                                <a:lnTo>
                                  <a:pt x="487" y="587"/>
                                </a:lnTo>
                                <a:lnTo>
                                  <a:pt x="487" y="589"/>
                                </a:lnTo>
                                <a:lnTo>
                                  <a:pt x="487" y="591"/>
                                </a:lnTo>
                                <a:lnTo>
                                  <a:pt x="487" y="593"/>
                                </a:lnTo>
                                <a:lnTo>
                                  <a:pt x="490" y="595"/>
                                </a:lnTo>
                                <a:lnTo>
                                  <a:pt x="490" y="597"/>
                                </a:lnTo>
                                <a:lnTo>
                                  <a:pt x="490" y="600"/>
                                </a:lnTo>
                                <a:lnTo>
                                  <a:pt x="490" y="602"/>
                                </a:lnTo>
                                <a:lnTo>
                                  <a:pt x="490" y="604"/>
                                </a:lnTo>
                                <a:lnTo>
                                  <a:pt x="492" y="606"/>
                                </a:lnTo>
                                <a:lnTo>
                                  <a:pt x="492" y="610"/>
                                </a:lnTo>
                                <a:lnTo>
                                  <a:pt x="494" y="610"/>
                                </a:lnTo>
                                <a:lnTo>
                                  <a:pt x="494" y="612"/>
                                </a:lnTo>
                                <a:lnTo>
                                  <a:pt x="496" y="614"/>
                                </a:lnTo>
                                <a:lnTo>
                                  <a:pt x="496" y="616"/>
                                </a:lnTo>
                                <a:lnTo>
                                  <a:pt x="498" y="616"/>
                                </a:lnTo>
                                <a:lnTo>
                                  <a:pt x="498" y="619"/>
                                </a:lnTo>
                                <a:lnTo>
                                  <a:pt x="500" y="619"/>
                                </a:lnTo>
                                <a:lnTo>
                                  <a:pt x="500" y="621"/>
                                </a:lnTo>
                                <a:lnTo>
                                  <a:pt x="500" y="623"/>
                                </a:lnTo>
                                <a:lnTo>
                                  <a:pt x="502" y="623"/>
                                </a:lnTo>
                                <a:lnTo>
                                  <a:pt x="502" y="625"/>
                                </a:lnTo>
                                <a:lnTo>
                                  <a:pt x="502" y="627"/>
                                </a:lnTo>
                                <a:lnTo>
                                  <a:pt x="502" y="629"/>
                                </a:lnTo>
                                <a:lnTo>
                                  <a:pt x="502" y="631"/>
                                </a:lnTo>
                                <a:lnTo>
                                  <a:pt x="502" y="633"/>
                                </a:lnTo>
                                <a:lnTo>
                                  <a:pt x="500" y="635"/>
                                </a:lnTo>
                                <a:lnTo>
                                  <a:pt x="500" y="638"/>
                                </a:lnTo>
                                <a:lnTo>
                                  <a:pt x="498" y="638"/>
                                </a:lnTo>
                                <a:lnTo>
                                  <a:pt x="496" y="640"/>
                                </a:lnTo>
                                <a:lnTo>
                                  <a:pt x="496" y="642"/>
                                </a:lnTo>
                                <a:lnTo>
                                  <a:pt x="494" y="642"/>
                                </a:lnTo>
                                <a:lnTo>
                                  <a:pt x="494" y="644"/>
                                </a:lnTo>
                                <a:lnTo>
                                  <a:pt x="492" y="644"/>
                                </a:lnTo>
                                <a:lnTo>
                                  <a:pt x="492" y="646"/>
                                </a:lnTo>
                                <a:lnTo>
                                  <a:pt x="490" y="648"/>
                                </a:lnTo>
                                <a:lnTo>
                                  <a:pt x="490" y="650"/>
                                </a:lnTo>
                                <a:lnTo>
                                  <a:pt x="490" y="652"/>
                                </a:lnTo>
                                <a:lnTo>
                                  <a:pt x="490" y="654"/>
                                </a:lnTo>
                                <a:lnTo>
                                  <a:pt x="490" y="657"/>
                                </a:lnTo>
                                <a:lnTo>
                                  <a:pt x="490" y="659"/>
                                </a:lnTo>
                                <a:lnTo>
                                  <a:pt x="492" y="661"/>
                                </a:lnTo>
                                <a:lnTo>
                                  <a:pt x="492" y="663"/>
                                </a:lnTo>
                                <a:lnTo>
                                  <a:pt x="494" y="663"/>
                                </a:lnTo>
                                <a:lnTo>
                                  <a:pt x="494" y="665"/>
                                </a:lnTo>
                                <a:lnTo>
                                  <a:pt x="496" y="665"/>
                                </a:lnTo>
                                <a:lnTo>
                                  <a:pt x="498" y="667"/>
                                </a:lnTo>
                                <a:lnTo>
                                  <a:pt x="500" y="669"/>
                                </a:lnTo>
                                <a:lnTo>
                                  <a:pt x="500" y="671"/>
                                </a:lnTo>
                                <a:lnTo>
                                  <a:pt x="502" y="671"/>
                                </a:lnTo>
                                <a:lnTo>
                                  <a:pt x="502" y="674"/>
                                </a:lnTo>
                                <a:lnTo>
                                  <a:pt x="504" y="674"/>
                                </a:lnTo>
                                <a:lnTo>
                                  <a:pt x="504" y="676"/>
                                </a:lnTo>
                                <a:lnTo>
                                  <a:pt x="506" y="678"/>
                                </a:lnTo>
                                <a:lnTo>
                                  <a:pt x="509" y="680"/>
                                </a:lnTo>
                                <a:lnTo>
                                  <a:pt x="509" y="682"/>
                                </a:lnTo>
                                <a:lnTo>
                                  <a:pt x="509" y="684"/>
                                </a:lnTo>
                                <a:lnTo>
                                  <a:pt x="511" y="686"/>
                                </a:lnTo>
                                <a:lnTo>
                                  <a:pt x="511" y="688"/>
                                </a:lnTo>
                                <a:lnTo>
                                  <a:pt x="511" y="690"/>
                                </a:lnTo>
                                <a:lnTo>
                                  <a:pt x="513" y="693"/>
                                </a:lnTo>
                                <a:lnTo>
                                  <a:pt x="513" y="695"/>
                                </a:lnTo>
                                <a:lnTo>
                                  <a:pt x="513" y="697"/>
                                </a:lnTo>
                                <a:lnTo>
                                  <a:pt x="513" y="699"/>
                                </a:lnTo>
                                <a:lnTo>
                                  <a:pt x="513" y="701"/>
                                </a:lnTo>
                                <a:lnTo>
                                  <a:pt x="513" y="703"/>
                                </a:lnTo>
                                <a:lnTo>
                                  <a:pt x="513" y="705"/>
                                </a:lnTo>
                                <a:lnTo>
                                  <a:pt x="513" y="707"/>
                                </a:lnTo>
                                <a:lnTo>
                                  <a:pt x="511" y="707"/>
                                </a:lnTo>
                                <a:lnTo>
                                  <a:pt x="511" y="709"/>
                                </a:lnTo>
                                <a:lnTo>
                                  <a:pt x="511" y="712"/>
                                </a:lnTo>
                                <a:lnTo>
                                  <a:pt x="511" y="714"/>
                                </a:lnTo>
                                <a:lnTo>
                                  <a:pt x="509" y="714"/>
                                </a:lnTo>
                                <a:lnTo>
                                  <a:pt x="509" y="716"/>
                                </a:lnTo>
                                <a:lnTo>
                                  <a:pt x="509" y="718"/>
                                </a:lnTo>
                                <a:lnTo>
                                  <a:pt x="509" y="720"/>
                                </a:lnTo>
                                <a:lnTo>
                                  <a:pt x="509" y="722"/>
                                </a:lnTo>
                                <a:lnTo>
                                  <a:pt x="509" y="724"/>
                                </a:lnTo>
                                <a:lnTo>
                                  <a:pt x="509" y="726"/>
                                </a:lnTo>
                                <a:lnTo>
                                  <a:pt x="509" y="728"/>
                                </a:lnTo>
                                <a:lnTo>
                                  <a:pt x="509" y="731"/>
                                </a:lnTo>
                                <a:lnTo>
                                  <a:pt x="509" y="733"/>
                                </a:lnTo>
                                <a:lnTo>
                                  <a:pt x="511" y="739"/>
                                </a:lnTo>
                                <a:lnTo>
                                  <a:pt x="511" y="741"/>
                                </a:lnTo>
                                <a:lnTo>
                                  <a:pt x="511" y="743"/>
                                </a:lnTo>
                                <a:lnTo>
                                  <a:pt x="513" y="745"/>
                                </a:lnTo>
                                <a:lnTo>
                                  <a:pt x="513" y="747"/>
                                </a:lnTo>
                                <a:lnTo>
                                  <a:pt x="513" y="750"/>
                                </a:lnTo>
                                <a:lnTo>
                                  <a:pt x="515" y="754"/>
                                </a:lnTo>
                                <a:lnTo>
                                  <a:pt x="515" y="756"/>
                                </a:lnTo>
                                <a:lnTo>
                                  <a:pt x="517" y="758"/>
                                </a:lnTo>
                                <a:lnTo>
                                  <a:pt x="517" y="762"/>
                                </a:lnTo>
                                <a:lnTo>
                                  <a:pt x="519" y="764"/>
                                </a:lnTo>
                                <a:lnTo>
                                  <a:pt x="523" y="771"/>
                                </a:lnTo>
                                <a:lnTo>
                                  <a:pt x="525" y="773"/>
                                </a:lnTo>
                                <a:lnTo>
                                  <a:pt x="528" y="777"/>
                                </a:lnTo>
                                <a:lnTo>
                                  <a:pt x="530" y="777"/>
                                </a:lnTo>
                                <a:lnTo>
                                  <a:pt x="530" y="779"/>
                                </a:lnTo>
                                <a:lnTo>
                                  <a:pt x="532" y="779"/>
                                </a:lnTo>
                                <a:lnTo>
                                  <a:pt x="532" y="781"/>
                                </a:lnTo>
                                <a:lnTo>
                                  <a:pt x="534" y="781"/>
                                </a:lnTo>
                                <a:lnTo>
                                  <a:pt x="536" y="785"/>
                                </a:lnTo>
                                <a:lnTo>
                                  <a:pt x="538" y="788"/>
                                </a:lnTo>
                                <a:lnTo>
                                  <a:pt x="540" y="790"/>
                                </a:lnTo>
                                <a:lnTo>
                                  <a:pt x="542" y="792"/>
                                </a:lnTo>
                                <a:lnTo>
                                  <a:pt x="544" y="794"/>
                                </a:lnTo>
                                <a:lnTo>
                                  <a:pt x="544" y="796"/>
                                </a:lnTo>
                                <a:lnTo>
                                  <a:pt x="547" y="798"/>
                                </a:lnTo>
                                <a:lnTo>
                                  <a:pt x="547" y="800"/>
                                </a:lnTo>
                                <a:lnTo>
                                  <a:pt x="549" y="802"/>
                                </a:lnTo>
                                <a:lnTo>
                                  <a:pt x="551" y="804"/>
                                </a:lnTo>
                                <a:lnTo>
                                  <a:pt x="551" y="807"/>
                                </a:lnTo>
                                <a:lnTo>
                                  <a:pt x="553" y="809"/>
                                </a:lnTo>
                                <a:lnTo>
                                  <a:pt x="555" y="811"/>
                                </a:lnTo>
                                <a:lnTo>
                                  <a:pt x="555" y="813"/>
                                </a:lnTo>
                                <a:lnTo>
                                  <a:pt x="557" y="815"/>
                                </a:lnTo>
                                <a:lnTo>
                                  <a:pt x="559" y="817"/>
                                </a:lnTo>
                                <a:lnTo>
                                  <a:pt x="561" y="819"/>
                                </a:lnTo>
                                <a:lnTo>
                                  <a:pt x="563" y="821"/>
                                </a:lnTo>
                                <a:lnTo>
                                  <a:pt x="572" y="828"/>
                                </a:lnTo>
                                <a:lnTo>
                                  <a:pt x="574" y="828"/>
                                </a:lnTo>
                                <a:lnTo>
                                  <a:pt x="576" y="830"/>
                                </a:lnTo>
                                <a:lnTo>
                                  <a:pt x="578" y="830"/>
                                </a:lnTo>
                                <a:lnTo>
                                  <a:pt x="578" y="832"/>
                                </a:lnTo>
                                <a:lnTo>
                                  <a:pt x="580" y="832"/>
                                </a:lnTo>
                                <a:lnTo>
                                  <a:pt x="582" y="832"/>
                                </a:lnTo>
                                <a:lnTo>
                                  <a:pt x="582" y="834"/>
                                </a:lnTo>
                                <a:lnTo>
                                  <a:pt x="587" y="834"/>
                                </a:lnTo>
                                <a:lnTo>
                                  <a:pt x="589" y="834"/>
                                </a:lnTo>
                                <a:lnTo>
                                  <a:pt x="591" y="834"/>
                                </a:lnTo>
                                <a:lnTo>
                                  <a:pt x="593" y="832"/>
                                </a:lnTo>
                                <a:lnTo>
                                  <a:pt x="597" y="832"/>
                                </a:lnTo>
                                <a:lnTo>
                                  <a:pt x="599" y="830"/>
                                </a:lnTo>
                                <a:lnTo>
                                  <a:pt x="601" y="830"/>
                                </a:lnTo>
                                <a:lnTo>
                                  <a:pt x="604" y="828"/>
                                </a:lnTo>
                                <a:lnTo>
                                  <a:pt x="608" y="826"/>
                                </a:lnTo>
                                <a:lnTo>
                                  <a:pt x="610" y="824"/>
                                </a:lnTo>
                                <a:lnTo>
                                  <a:pt x="612" y="821"/>
                                </a:lnTo>
                                <a:lnTo>
                                  <a:pt x="614" y="819"/>
                                </a:lnTo>
                                <a:lnTo>
                                  <a:pt x="618" y="817"/>
                                </a:lnTo>
                                <a:lnTo>
                                  <a:pt x="620" y="815"/>
                                </a:lnTo>
                                <a:lnTo>
                                  <a:pt x="623" y="813"/>
                                </a:lnTo>
                                <a:lnTo>
                                  <a:pt x="627" y="811"/>
                                </a:lnTo>
                                <a:lnTo>
                                  <a:pt x="631" y="811"/>
                                </a:lnTo>
                                <a:lnTo>
                                  <a:pt x="633" y="809"/>
                                </a:lnTo>
                                <a:lnTo>
                                  <a:pt x="635" y="809"/>
                                </a:lnTo>
                                <a:lnTo>
                                  <a:pt x="637" y="809"/>
                                </a:lnTo>
                                <a:lnTo>
                                  <a:pt x="642" y="807"/>
                                </a:lnTo>
                                <a:lnTo>
                                  <a:pt x="644" y="807"/>
                                </a:lnTo>
                                <a:lnTo>
                                  <a:pt x="646" y="807"/>
                                </a:lnTo>
                                <a:lnTo>
                                  <a:pt x="648" y="807"/>
                                </a:lnTo>
                                <a:lnTo>
                                  <a:pt x="650" y="807"/>
                                </a:lnTo>
                                <a:lnTo>
                                  <a:pt x="652" y="807"/>
                                </a:lnTo>
                                <a:lnTo>
                                  <a:pt x="654" y="807"/>
                                </a:lnTo>
                                <a:lnTo>
                                  <a:pt x="656" y="807"/>
                                </a:lnTo>
                                <a:lnTo>
                                  <a:pt x="661" y="807"/>
                                </a:lnTo>
                                <a:lnTo>
                                  <a:pt x="663" y="807"/>
                                </a:lnTo>
                                <a:lnTo>
                                  <a:pt x="665" y="807"/>
                                </a:lnTo>
                                <a:lnTo>
                                  <a:pt x="667" y="807"/>
                                </a:lnTo>
                                <a:lnTo>
                                  <a:pt x="669" y="804"/>
                                </a:lnTo>
                                <a:lnTo>
                                  <a:pt x="671" y="804"/>
                                </a:lnTo>
                                <a:lnTo>
                                  <a:pt x="675" y="807"/>
                                </a:lnTo>
                                <a:lnTo>
                                  <a:pt x="677" y="807"/>
                                </a:lnTo>
                                <a:lnTo>
                                  <a:pt x="680" y="807"/>
                                </a:lnTo>
                                <a:lnTo>
                                  <a:pt x="684" y="807"/>
                                </a:lnTo>
                                <a:lnTo>
                                  <a:pt x="686" y="807"/>
                                </a:lnTo>
                                <a:lnTo>
                                  <a:pt x="688" y="809"/>
                                </a:lnTo>
                                <a:lnTo>
                                  <a:pt x="686" y="809"/>
                                </a:lnTo>
                                <a:lnTo>
                                  <a:pt x="684" y="811"/>
                                </a:lnTo>
                                <a:lnTo>
                                  <a:pt x="675" y="813"/>
                                </a:lnTo>
                                <a:lnTo>
                                  <a:pt x="673" y="815"/>
                                </a:lnTo>
                                <a:lnTo>
                                  <a:pt x="665" y="819"/>
                                </a:lnTo>
                                <a:lnTo>
                                  <a:pt x="663" y="819"/>
                                </a:lnTo>
                                <a:lnTo>
                                  <a:pt x="661" y="821"/>
                                </a:lnTo>
                                <a:lnTo>
                                  <a:pt x="661" y="824"/>
                                </a:lnTo>
                                <a:lnTo>
                                  <a:pt x="658" y="826"/>
                                </a:lnTo>
                                <a:lnTo>
                                  <a:pt x="656" y="828"/>
                                </a:lnTo>
                                <a:lnTo>
                                  <a:pt x="656" y="830"/>
                                </a:lnTo>
                                <a:lnTo>
                                  <a:pt x="654" y="832"/>
                                </a:lnTo>
                                <a:lnTo>
                                  <a:pt x="654" y="834"/>
                                </a:lnTo>
                                <a:lnTo>
                                  <a:pt x="652" y="834"/>
                                </a:lnTo>
                                <a:lnTo>
                                  <a:pt x="652" y="836"/>
                                </a:lnTo>
                                <a:lnTo>
                                  <a:pt x="650" y="838"/>
                                </a:lnTo>
                                <a:lnTo>
                                  <a:pt x="650" y="840"/>
                                </a:lnTo>
                                <a:lnTo>
                                  <a:pt x="648" y="843"/>
                                </a:lnTo>
                                <a:lnTo>
                                  <a:pt x="646" y="847"/>
                                </a:lnTo>
                                <a:lnTo>
                                  <a:pt x="644" y="849"/>
                                </a:lnTo>
                                <a:lnTo>
                                  <a:pt x="644" y="851"/>
                                </a:lnTo>
                                <a:lnTo>
                                  <a:pt x="642" y="853"/>
                                </a:lnTo>
                                <a:lnTo>
                                  <a:pt x="642" y="855"/>
                                </a:lnTo>
                                <a:lnTo>
                                  <a:pt x="642" y="857"/>
                                </a:lnTo>
                                <a:lnTo>
                                  <a:pt x="642" y="859"/>
                                </a:lnTo>
                                <a:lnTo>
                                  <a:pt x="642" y="862"/>
                                </a:lnTo>
                                <a:lnTo>
                                  <a:pt x="642" y="864"/>
                                </a:lnTo>
                                <a:lnTo>
                                  <a:pt x="642" y="866"/>
                                </a:lnTo>
                                <a:lnTo>
                                  <a:pt x="642" y="868"/>
                                </a:lnTo>
                                <a:lnTo>
                                  <a:pt x="642" y="870"/>
                                </a:lnTo>
                                <a:lnTo>
                                  <a:pt x="642" y="872"/>
                                </a:lnTo>
                                <a:lnTo>
                                  <a:pt x="639" y="874"/>
                                </a:lnTo>
                                <a:lnTo>
                                  <a:pt x="639" y="876"/>
                                </a:lnTo>
                                <a:lnTo>
                                  <a:pt x="639" y="878"/>
                                </a:lnTo>
                                <a:lnTo>
                                  <a:pt x="637" y="878"/>
                                </a:lnTo>
                                <a:lnTo>
                                  <a:pt x="637" y="881"/>
                                </a:lnTo>
                                <a:lnTo>
                                  <a:pt x="635" y="883"/>
                                </a:lnTo>
                                <a:lnTo>
                                  <a:pt x="635" y="885"/>
                                </a:lnTo>
                                <a:lnTo>
                                  <a:pt x="635" y="887"/>
                                </a:lnTo>
                                <a:lnTo>
                                  <a:pt x="635" y="889"/>
                                </a:lnTo>
                                <a:lnTo>
                                  <a:pt x="633" y="891"/>
                                </a:lnTo>
                                <a:lnTo>
                                  <a:pt x="631" y="893"/>
                                </a:lnTo>
                                <a:lnTo>
                                  <a:pt x="627" y="897"/>
                                </a:lnTo>
                                <a:lnTo>
                                  <a:pt x="627" y="900"/>
                                </a:lnTo>
                                <a:lnTo>
                                  <a:pt x="625" y="904"/>
                                </a:lnTo>
                                <a:lnTo>
                                  <a:pt x="623" y="906"/>
                                </a:lnTo>
                                <a:lnTo>
                                  <a:pt x="620" y="910"/>
                                </a:lnTo>
                                <a:lnTo>
                                  <a:pt x="618" y="912"/>
                                </a:lnTo>
                                <a:lnTo>
                                  <a:pt x="618" y="914"/>
                                </a:lnTo>
                                <a:lnTo>
                                  <a:pt x="616" y="914"/>
                                </a:lnTo>
                                <a:lnTo>
                                  <a:pt x="616" y="916"/>
                                </a:lnTo>
                                <a:lnTo>
                                  <a:pt x="614" y="919"/>
                                </a:lnTo>
                                <a:lnTo>
                                  <a:pt x="612" y="921"/>
                                </a:lnTo>
                                <a:lnTo>
                                  <a:pt x="610" y="923"/>
                                </a:lnTo>
                                <a:lnTo>
                                  <a:pt x="610" y="925"/>
                                </a:lnTo>
                                <a:lnTo>
                                  <a:pt x="608" y="925"/>
                                </a:lnTo>
                                <a:lnTo>
                                  <a:pt x="608" y="927"/>
                                </a:lnTo>
                                <a:lnTo>
                                  <a:pt x="606" y="927"/>
                                </a:lnTo>
                                <a:lnTo>
                                  <a:pt x="606" y="929"/>
                                </a:lnTo>
                                <a:lnTo>
                                  <a:pt x="604" y="929"/>
                                </a:lnTo>
                                <a:lnTo>
                                  <a:pt x="601" y="931"/>
                                </a:lnTo>
                                <a:lnTo>
                                  <a:pt x="599" y="931"/>
                                </a:lnTo>
                                <a:lnTo>
                                  <a:pt x="597" y="933"/>
                                </a:lnTo>
                                <a:lnTo>
                                  <a:pt x="595" y="933"/>
                                </a:lnTo>
                                <a:lnTo>
                                  <a:pt x="593" y="935"/>
                                </a:lnTo>
                                <a:lnTo>
                                  <a:pt x="591" y="938"/>
                                </a:lnTo>
                                <a:lnTo>
                                  <a:pt x="589" y="940"/>
                                </a:lnTo>
                                <a:lnTo>
                                  <a:pt x="587" y="942"/>
                                </a:lnTo>
                                <a:lnTo>
                                  <a:pt x="585" y="944"/>
                                </a:lnTo>
                                <a:lnTo>
                                  <a:pt x="582" y="946"/>
                                </a:lnTo>
                                <a:lnTo>
                                  <a:pt x="580" y="948"/>
                                </a:lnTo>
                                <a:lnTo>
                                  <a:pt x="578" y="950"/>
                                </a:lnTo>
                                <a:lnTo>
                                  <a:pt x="576" y="954"/>
                                </a:lnTo>
                                <a:lnTo>
                                  <a:pt x="574" y="957"/>
                                </a:lnTo>
                                <a:lnTo>
                                  <a:pt x="570" y="959"/>
                                </a:lnTo>
                                <a:lnTo>
                                  <a:pt x="568" y="963"/>
                                </a:lnTo>
                                <a:lnTo>
                                  <a:pt x="566" y="965"/>
                                </a:lnTo>
                                <a:lnTo>
                                  <a:pt x="563" y="967"/>
                                </a:lnTo>
                                <a:lnTo>
                                  <a:pt x="561" y="969"/>
                                </a:lnTo>
                                <a:lnTo>
                                  <a:pt x="561" y="971"/>
                                </a:lnTo>
                                <a:lnTo>
                                  <a:pt x="559" y="971"/>
                                </a:lnTo>
                                <a:lnTo>
                                  <a:pt x="557" y="976"/>
                                </a:lnTo>
                                <a:lnTo>
                                  <a:pt x="555" y="976"/>
                                </a:lnTo>
                                <a:lnTo>
                                  <a:pt x="551" y="978"/>
                                </a:lnTo>
                                <a:lnTo>
                                  <a:pt x="551" y="980"/>
                                </a:lnTo>
                                <a:lnTo>
                                  <a:pt x="549" y="982"/>
                                </a:lnTo>
                                <a:lnTo>
                                  <a:pt x="544" y="982"/>
                                </a:lnTo>
                                <a:lnTo>
                                  <a:pt x="542" y="984"/>
                                </a:lnTo>
                                <a:lnTo>
                                  <a:pt x="538" y="986"/>
                                </a:lnTo>
                                <a:lnTo>
                                  <a:pt x="536" y="986"/>
                                </a:lnTo>
                                <a:lnTo>
                                  <a:pt x="534" y="988"/>
                                </a:lnTo>
                                <a:lnTo>
                                  <a:pt x="532" y="988"/>
                                </a:lnTo>
                                <a:lnTo>
                                  <a:pt x="528" y="988"/>
                                </a:lnTo>
                                <a:lnTo>
                                  <a:pt x="525" y="990"/>
                                </a:lnTo>
                                <a:lnTo>
                                  <a:pt x="523" y="990"/>
                                </a:lnTo>
                                <a:lnTo>
                                  <a:pt x="521" y="990"/>
                                </a:lnTo>
                                <a:lnTo>
                                  <a:pt x="517" y="990"/>
                                </a:lnTo>
                                <a:lnTo>
                                  <a:pt x="515" y="990"/>
                                </a:lnTo>
                                <a:lnTo>
                                  <a:pt x="513" y="990"/>
                                </a:lnTo>
                                <a:lnTo>
                                  <a:pt x="511" y="990"/>
                                </a:lnTo>
                                <a:lnTo>
                                  <a:pt x="509" y="990"/>
                                </a:lnTo>
                                <a:lnTo>
                                  <a:pt x="506" y="990"/>
                                </a:lnTo>
                                <a:lnTo>
                                  <a:pt x="504" y="990"/>
                                </a:lnTo>
                                <a:lnTo>
                                  <a:pt x="502" y="990"/>
                                </a:lnTo>
                                <a:lnTo>
                                  <a:pt x="500" y="990"/>
                                </a:lnTo>
                                <a:lnTo>
                                  <a:pt x="498" y="990"/>
                                </a:lnTo>
                                <a:lnTo>
                                  <a:pt x="496" y="988"/>
                                </a:lnTo>
                                <a:lnTo>
                                  <a:pt x="494" y="988"/>
                                </a:lnTo>
                                <a:lnTo>
                                  <a:pt x="492" y="988"/>
                                </a:lnTo>
                                <a:lnTo>
                                  <a:pt x="492" y="986"/>
                                </a:lnTo>
                                <a:lnTo>
                                  <a:pt x="487" y="984"/>
                                </a:lnTo>
                                <a:lnTo>
                                  <a:pt x="485" y="984"/>
                                </a:lnTo>
                                <a:lnTo>
                                  <a:pt x="483" y="982"/>
                                </a:lnTo>
                                <a:lnTo>
                                  <a:pt x="479" y="980"/>
                                </a:lnTo>
                                <a:lnTo>
                                  <a:pt x="477" y="978"/>
                                </a:lnTo>
                                <a:lnTo>
                                  <a:pt x="475" y="978"/>
                                </a:lnTo>
                                <a:lnTo>
                                  <a:pt x="473" y="976"/>
                                </a:lnTo>
                                <a:lnTo>
                                  <a:pt x="471" y="976"/>
                                </a:lnTo>
                                <a:lnTo>
                                  <a:pt x="468" y="973"/>
                                </a:lnTo>
                                <a:lnTo>
                                  <a:pt x="466" y="971"/>
                                </a:lnTo>
                                <a:lnTo>
                                  <a:pt x="464" y="971"/>
                                </a:lnTo>
                                <a:lnTo>
                                  <a:pt x="462" y="969"/>
                                </a:lnTo>
                                <a:lnTo>
                                  <a:pt x="460" y="967"/>
                                </a:lnTo>
                                <a:lnTo>
                                  <a:pt x="458" y="967"/>
                                </a:lnTo>
                                <a:lnTo>
                                  <a:pt x="458" y="965"/>
                                </a:lnTo>
                                <a:lnTo>
                                  <a:pt x="456" y="965"/>
                                </a:lnTo>
                                <a:lnTo>
                                  <a:pt x="454" y="963"/>
                                </a:lnTo>
                                <a:lnTo>
                                  <a:pt x="451" y="963"/>
                                </a:lnTo>
                                <a:lnTo>
                                  <a:pt x="449" y="961"/>
                                </a:lnTo>
                                <a:lnTo>
                                  <a:pt x="447" y="961"/>
                                </a:lnTo>
                                <a:lnTo>
                                  <a:pt x="445" y="961"/>
                                </a:lnTo>
                                <a:lnTo>
                                  <a:pt x="443" y="959"/>
                                </a:lnTo>
                                <a:lnTo>
                                  <a:pt x="441" y="959"/>
                                </a:lnTo>
                                <a:lnTo>
                                  <a:pt x="439" y="957"/>
                                </a:lnTo>
                                <a:lnTo>
                                  <a:pt x="437" y="954"/>
                                </a:lnTo>
                                <a:lnTo>
                                  <a:pt x="435" y="952"/>
                                </a:lnTo>
                                <a:lnTo>
                                  <a:pt x="432" y="950"/>
                                </a:lnTo>
                                <a:lnTo>
                                  <a:pt x="432" y="948"/>
                                </a:lnTo>
                                <a:lnTo>
                                  <a:pt x="430" y="946"/>
                                </a:lnTo>
                                <a:lnTo>
                                  <a:pt x="428" y="944"/>
                                </a:lnTo>
                                <a:lnTo>
                                  <a:pt x="428" y="942"/>
                                </a:lnTo>
                                <a:lnTo>
                                  <a:pt x="426" y="940"/>
                                </a:lnTo>
                                <a:lnTo>
                                  <a:pt x="426" y="935"/>
                                </a:lnTo>
                                <a:lnTo>
                                  <a:pt x="424" y="933"/>
                                </a:lnTo>
                                <a:lnTo>
                                  <a:pt x="422" y="931"/>
                                </a:lnTo>
                                <a:lnTo>
                                  <a:pt x="422" y="927"/>
                                </a:lnTo>
                                <a:lnTo>
                                  <a:pt x="420" y="925"/>
                                </a:lnTo>
                                <a:lnTo>
                                  <a:pt x="420" y="923"/>
                                </a:lnTo>
                                <a:lnTo>
                                  <a:pt x="418" y="921"/>
                                </a:lnTo>
                                <a:lnTo>
                                  <a:pt x="416" y="919"/>
                                </a:lnTo>
                                <a:lnTo>
                                  <a:pt x="413" y="916"/>
                                </a:lnTo>
                                <a:lnTo>
                                  <a:pt x="411" y="914"/>
                                </a:lnTo>
                                <a:lnTo>
                                  <a:pt x="409" y="914"/>
                                </a:lnTo>
                                <a:lnTo>
                                  <a:pt x="407" y="912"/>
                                </a:lnTo>
                                <a:lnTo>
                                  <a:pt x="405" y="910"/>
                                </a:lnTo>
                                <a:lnTo>
                                  <a:pt x="403" y="908"/>
                                </a:lnTo>
                                <a:lnTo>
                                  <a:pt x="401" y="906"/>
                                </a:lnTo>
                                <a:lnTo>
                                  <a:pt x="399" y="904"/>
                                </a:lnTo>
                                <a:lnTo>
                                  <a:pt x="397" y="900"/>
                                </a:lnTo>
                                <a:lnTo>
                                  <a:pt x="394" y="897"/>
                                </a:lnTo>
                                <a:lnTo>
                                  <a:pt x="392" y="895"/>
                                </a:lnTo>
                                <a:lnTo>
                                  <a:pt x="390" y="891"/>
                                </a:lnTo>
                                <a:lnTo>
                                  <a:pt x="388" y="891"/>
                                </a:lnTo>
                                <a:lnTo>
                                  <a:pt x="388" y="889"/>
                                </a:lnTo>
                                <a:lnTo>
                                  <a:pt x="386" y="889"/>
                                </a:lnTo>
                                <a:lnTo>
                                  <a:pt x="386" y="887"/>
                                </a:lnTo>
                                <a:lnTo>
                                  <a:pt x="384" y="885"/>
                                </a:lnTo>
                                <a:lnTo>
                                  <a:pt x="382" y="883"/>
                                </a:lnTo>
                                <a:lnTo>
                                  <a:pt x="380" y="881"/>
                                </a:lnTo>
                                <a:lnTo>
                                  <a:pt x="380" y="878"/>
                                </a:lnTo>
                                <a:lnTo>
                                  <a:pt x="380" y="876"/>
                                </a:lnTo>
                                <a:lnTo>
                                  <a:pt x="382" y="876"/>
                                </a:lnTo>
                                <a:lnTo>
                                  <a:pt x="382" y="872"/>
                                </a:lnTo>
                                <a:lnTo>
                                  <a:pt x="382" y="870"/>
                                </a:lnTo>
                                <a:lnTo>
                                  <a:pt x="382" y="868"/>
                                </a:lnTo>
                                <a:lnTo>
                                  <a:pt x="382" y="866"/>
                                </a:lnTo>
                                <a:lnTo>
                                  <a:pt x="380" y="864"/>
                                </a:lnTo>
                                <a:lnTo>
                                  <a:pt x="380" y="862"/>
                                </a:lnTo>
                                <a:lnTo>
                                  <a:pt x="378" y="859"/>
                                </a:lnTo>
                                <a:lnTo>
                                  <a:pt x="378" y="857"/>
                                </a:lnTo>
                                <a:lnTo>
                                  <a:pt x="375" y="853"/>
                                </a:lnTo>
                                <a:lnTo>
                                  <a:pt x="375" y="851"/>
                                </a:lnTo>
                                <a:lnTo>
                                  <a:pt x="373" y="849"/>
                                </a:lnTo>
                                <a:lnTo>
                                  <a:pt x="373" y="847"/>
                                </a:lnTo>
                                <a:lnTo>
                                  <a:pt x="373" y="845"/>
                                </a:lnTo>
                                <a:lnTo>
                                  <a:pt x="373" y="840"/>
                                </a:lnTo>
                                <a:lnTo>
                                  <a:pt x="371" y="838"/>
                                </a:lnTo>
                                <a:lnTo>
                                  <a:pt x="369" y="836"/>
                                </a:lnTo>
                                <a:lnTo>
                                  <a:pt x="369" y="832"/>
                                </a:lnTo>
                                <a:lnTo>
                                  <a:pt x="367" y="830"/>
                                </a:lnTo>
                                <a:lnTo>
                                  <a:pt x="367" y="828"/>
                                </a:lnTo>
                                <a:lnTo>
                                  <a:pt x="365" y="826"/>
                                </a:lnTo>
                                <a:lnTo>
                                  <a:pt x="365" y="821"/>
                                </a:lnTo>
                                <a:lnTo>
                                  <a:pt x="365" y="819"/>
                                </a:lnTo>
                                <a:lnTo>
                                  <a:pt x="363" y="817"/>
                                </a:lnTo>
                                <a:lnTo>
                                  <a:pt x="363" y="813"/>
                                </a:lnTo>
                                <a:lnTo>
                                  <a:pt x="363" y="811"/>
                                </a:lnTo>
                                <a:lnTo>
                                  <a:pt x="363" y="809"/>
                                </a:lnTo>
                                <a:lnTo>
                                  <a:pt x="363" y="807"/>
                                </a:lnTo>
                                <a:lnTo>
                                  <a:pt x="363" y="802"/>
                                </a:lnTo>
                                <a:lnTo>
                                  <a:pt x="363" y="800"/>
                                </a:lnTo>
                                <a:lnTo>
                                  <a:pt x="363" y="798"/>
                                </a:lnTo>
                                <a:lnTo>
                                  <a:pt x="363" y="794"/>
                                </a:lnTo>
                                <a:lnTo>
                                  <a:pt x="363" y="792"/>
                                </a:lnTo>
                                <a:lnTo>
                                  <a:pt x="363" y="790"/>
                                </a:lnTo>
                                <a:lnTo>
                                  <a:pt x="363" y="788"/>
                                </a:lnTo>
                                <a:lnTo>
                                  <a:pt x="363" y="785"/>
                                </a:lnTo>
                                <a:lnTo>
                                  <a:pt x="363" y="783"/>
                                </a:lnTo>
                                <a:lnTo>
                                  <a:pt x="365" y="781"/>
                                </a:lnTo>
                                <a:lnTo>
                                  <a:pt x="365" y="779"/>
                                </a:lnTo>
                                <a:lnTo>
                                  <a:pt x="363" y="777"/>
                                </a:lnTo>
                                <a:lnTo>
                                  <a:pt x="363" y="775"/>
                                </a:lnTo>
                                <a:lnTo>
                                  <a:pt x="363" y="773"/>
                                </a:lnTo>
                                <a:lnTo>
                                  <a:pt x="363" y="769"/>
                                </a:lnTo>
                                <a:lnTo>
                                  <a:pt x="361" y="766"/>
                                </a:lnTo>
                                <a:lnTo>
                                  <a:pt x="361" y="764"/>
                                </a:lnTo>
                                <a:lnTo>
                                  <a:pt x="361" y="762"/>
                                </a:lnTo>
                                <a:lnTo>
                                  <a:pt x="361" y="760"/>
                                </a:lnTo>
                                <a:lnTo>
                                  <a:pt x="359" y="756"/>
                                </a:lnTo>
                                <a:lnTo>
                                  <a:pt x="359" y="754"/>
                                </a:lnTo>
                                <a:lnTo>
                                  <a:pt x="356" y="752"/>
                                </a:lnTo>
                                <a:lnTo>
                                  <a:pt x="356" y="750"/>
                                </a:lnTo>
                                <a:lnTo>
                                  <a:pt x="354" y="747"/>
                                </a:lnTo>
                                <a:lnTo>
                                  <a:pt x="352" y="745"/>
                                </a:lnTo>
                                <a:lnTo>
                                  <a:pt x="352" y="743"/>
                                </a:lnTo>
                                <a:lnTo>
                                  <a:pt x="350" y="741"/>
                                </a:lnTo>
                                <a:lnTo>
                                  <a:pt x="348" y="737"/>
                                </a:lnTo>
                                <a:lnTo>
                                  <a:pt x="348" y="735"/>
                                </a:lnTo>
                                <a:lnTo>
                                  <a:pt x="346" y="735"/>
                                </a:lnTo>
                                <a:lnTo>
                                  <a:pt x="346" y="733"/>
                                </a:lnTo>
                                <a:lnTo>
                                  <a:pt x="346" y="731"/>
                                </a:lnTo>
                                <a:lnTo>
                                  <a:pt x="346" y="728"/>
                                </a:lnTo>
                                <a:lnTo>
                                  <a:pt x="346" y="726"/>
                                </a:lnTo>
                                <a:lnTo>
                                  <a:pt x="344" y="724"/>
                                </a:lnTo>
                                <a:lnTo>
                                  <a:pt x="344" y="722"/>
                                </a:lnTo>
                                <a:lnTo>
                                  <a:pt x="344" y="720"/>
                                </a:lnTo>
                                <a:lnTo>
                                  <a:pt x="344" y="718"/>
                                </a:lnTo>
                                <a:lnTo>
                                  <a:pt x="342" y="718"/>
                                </a:lnTo>
                                <a:lnTo>
                                  <a:pt x="342" y="716"/>
                                </a:lnTo>
                                <a:lnTo>
                                  <a:pt x="340" y="714"/>
                                </a:lnTo>
                                <a:lnTo>
                                  <a:pt x="340" y="712"/>
                                </a:lnTo>
                                <a:lnTo>
                                  <a:pt x="337" y="709"/>
                                </a:lnTo>
                                <a:lnTo>
                                  <a:pt x="337" y="707"/>
                                </a:lnTo>
                                <a:lnTo>
                                  <a:pt x="335" y="705"/>
                                </a:lnTo>
                                <a:lnTo>
                                  <a:pt x="335" y="703"/>
                                </a:lnTo>
                                <a:lnTo>
                                  <a:pt x="333" y="701"/>
                                </a:lnTo>
                                <a:lnTo>
                                  <a:pt x="333" y="699"/>
                                </a:lnTo>
                                <a:lnTo>
                                  <a:pt x="331" y="697"/>
                                </a:lnTo>
                                <a:lnTo>
                                  <a:pt x="331" y="693"/>
                                </a:lnTo>
                                <a:lnTo>
                                  <a:pt x="329" y="693"/>
                                </a:lnTo>
                                <a:lnTo>
                                  <a:pt x="329" y="690"/>
                                </a:lnTo>
                                <a:lnTo>
                                  <a:pt x="329" y="688"/>
                                </a:lnTo>
                                <a:lnTo>
                                  <a:pt x="327" y="686"/>
                                </a:lnTo>
                                <a:lnTo>
                                  <a:pt x="327" y="684"/>
                                </a:lnTo>
                                <a:lnTo>
                                  <a:pt x="325" y="682"/>
                                </a:lnTo>
                                <a:lnTo>
                                  <a:pt x="323" y="676"/>
                                </a:lnTo>
                                <a:lnTo>
                                  <a:pt x="323" y="674"/>
                                </a:lnTo>
                                <a:lnTo>
                                  <a:pt x="321" y="669"/>
                                </a:lnTo>
                                <a:lnTo>
                                  <a:pt x="318" y="667"/>
                                </a:lnTo>
                                <a:lnTo>
                                  <a:pt x="318" y="665"/>
                                </a:lnTo>
                                <a:lnTo>
                                  <a:pt x="318" y="663"/>
                                </a:lnTo>
                                <a:lnTo>
                                  <a:pt x="316" y="663"/>
                                </a:lnTo>
                                <a:lnTo>
                                  <a:pt x="316" y="661"/>
                                </a:lnTo>
                                <a:lnTo>
                                  <a:pt x="314" y="659"/>
                                </a:lnTo>
                                <a:lnTo>
                                  <a:pt x="314" y="657"/>
                                </a:lnTo>
                                <a:lnTo>
                                  <a:pt x="312" y="654"/>
                                </a:lnTo>
                                <a:lnTo>
                                  <a:pt x="312" y="652"/>
                                </a:lnTo>
                                <a:lnTo>
                                  <a:pt x="312" y="650"/>
                                </a:lnTo>
                                <a:lnTo>
                                  <a:pt x="312" y="648"/>
                                </a:lnTo>
                                <a:lnTo>
                                  <a:pt x="312" y="646"/>
                                </a:lnTo>
                                <a:lnTo>
                                  <a:pt x="312" y="644"/>
                                </a:lnTo>
                                <a:lnTo>
                                  <a:pt x="312" y="642"/>
                                </a:lnTo>
                                <a:lnTo>
                                  <a:pt x="312" y="640"/>
                                </a:lnTo>
                                <a:lnTo>
                                  <a:pt x="314" y="638"/>
                                </a:lnTo>
                                <a:lnTo>
                                  <a:pt x="316" y="635"/>
                                </a:lnTo>
                                <a:lnTo>
                                  <a:pt x="318" y="633"/>
                                </a:lnTo>
                                <a:lnTo>
                                  <a:pt x="323" y="631"/>
                                </a:lnTo>
                                <a:lnTo>
                                  <a:pt x="325" y="627"/>
                                </a:lnTo>
                                <a:lnTo>
                                  <a:pt x="327" y="625"/>
                                </a:lnTo>
                                <a:lnTo>
                                  <a:pt x="329" y="623"/>
                                </a:lnTo>
                                <a:lnTo>
                                  <a:pt x="329" y="621"/>
                                </a:lnTo>
                                <a:lnTo>
                                  <a:pt x="329" y="619"/>
                                </a:lnTo>
                                <a:lnTo>
                                  <a:pt x="329" y="616"/>
                                </a:lnTo>
                                <a:lnTo>
                                  <a:pt x="329" y="614"/>
                                </a:lnTo>
                                <a:lnTo>
                                  <a:pt x="331" y="614"/>
                                </a:lnTo>
                                <a:lnTo>
                                  <a:pt x="331" y="612"/>
                                </a:lnTo>
                                <a:lnTo>
                                  <a:pt x="331" y="610"/>
                                </a:lnTo>
                                <a:lnTo>
                                  <a:pt x="333" y="608"/>
                                </a:lnTo>
                                <a:lnTo>
                                  <a:pt x="335" y="606"/>
                                </a:lnTo>
                                <a:lnTo>
                                  <a:pt x="335" y="604"/>
                                </a:lnTo>
                                <a:lnTo>
                                  <a:pt x="337" y="604"/>
                                </a:lnTo>
                                <a:lnTo>
                                  <a:pt x="337" y="602"/>
                                </a:lnTo>
                                <a:lnTo>
                                  <a:pt x="340" y="600"/>
                                </a:lnTo>
                                <a:lnTo>
                                  <a:pt x="342" y="597"/>
                                </a:lnTo>
                                <a:lnTo>
                                  <a:pt x="344" y="595"/>
                                </a:lnTo>
                                <a:lnTo>
                                  <a:pt x="346" y="593"/>
                                </a:lnTo>
                                <a:lnTo>
                                  <a:pt x="348" y="593"/>
                                </a:lnTo>
                                <a:lnTo>
                                  <a:pt x="348" y="591"/>
                                </a:lnTo>
                                <a:lnTo>
                                  <a:pt x="350" y="589"/>
                                </a:lnTo>
                                <a:lnTo>
                                  <a:pt x="352" y="587"/>
                                </a:lnTo>
                                <a:lnTo>
                                  <a:pt x="354" y="585"/>
                                </a:lnTo>
                                <a:lnTo>
                                  <a:pt x="354" y="583"/>
                                </a:lnTo>
                                <a:lnTo>
                                  <a:pt x="356" y="583"/>
                                </a:lnTo>
                                <a:lnTo>
                                  <a:pt x="356" y="581"/>
                                </a:lnTo>
                                <a:lnTo>
                                  <a:pt x="359" y="581"/>
                                </a:lnTo>
                                <a:lnTo>
                                  <a:pt x="359" y="578"/>
                                </a:lnTo>
                                <a:lnTo>
                                  <a:pt x="359" y="576"/>
                                </a:lnTo>
                                <a:lnTo>
                                  <a:pt x="359" y="574"/>
                                </a:lnTo>
                                <a:lnTo>
                                  <a:pt x="359" y="572"/>
                                </a:lnTo>
                                <a:lnTo>
                                  <a:pt x="359" y="570"/>
                                </a:lnTo>
                                <a:lnTo>
                                  <a:pt x="359" y="568"/>
                                </a:lnTo>
                                <a:lnTo>
                                  <a:pt x="359" y="566"/>
                                </a:lnTo>
                                <a:lnTo>
                                  <a:pt x="359" y="564"/>
                                </a:lnTo>
                                <a:lnTo>
                                  <a:pt x="359" y="562"/>
                                </a:lnTo>
                                <a:lnTo>
                                  <a:pt x="359" y="559"/>
                                </a:lnTo>
                                <a:lnTo>
                                  <a:pt x="359" y="555"/>
                                </a:lnTo>
                                <a:lnTo>
                                  <a:pt x="359" y="551"/>
                                </a:lnTo>
                                <a:lnTo>
                                  <a:pt x="356" y="549"/>
                                </a:lnTo>
                                <a:lnTo>
                                  <a:pt x="356" y="547"/>
                                </a:lnTo>
                                <a:lnTo>
                                  <a:pt x="356" y="545"/>
                                </a:lnTo>
                                <a:lnTo>
                                  <a:pt x="356" y="543"/>
                                </a:lnTo>
                                <a:lnTo>
                                  <a:pt x="356" y="538"/>
                                </a:lnTo>
                                <a:lnTo>
                                  <a:pt x="354" y="536"/>
                                </a:lnTo>
                                <a:lnTo>
                                  <a:pt x="354" y="532"/>
                                </a:lnTo>
                                <a:lnTo>
                                  <a:pt x="352" y="528"/>
                                </a:lnTo>
                                <a:lnTo>
                                  <a:pt x="352" y="526"/>
                                </a:lnTo>
                                <a:lnTo>
                                  <a:pt x="350" y="524"/>
                                </a:lnTo>
                                <a:lnTo>
                                  <a:pt x="350" y="521"/>
                                </a:lnTo>
                                <a:lnTo>
                                  <a:pt x="348" y="521"/>
                                </a:lnTo>
                                <a:lnTo>
                                  <a:pt x="348" y="519"/>
                                </a:lnTo>
                                <a:lnTo>
                                  <a:pt x="346" y="517"/>
                                </a:lnTo>
                                <a:lnTo>
                                  <a:pt x="346" y="515"/>
                                </a:lnTo>
                                <a:lnTo>
                                  <a:pt x="344" y="515"/>
                                </a:lnTo>
                                <a:lnTo>
                                  <a:pt x="344" y="513"/>
                                </a:lnTo>
                                <a:lnTo>
                                  <a:pt x="342" y="511"/>
                                </a:lnTo>
                                <a:lnTo>
                                  <a:pt x="340" y="504"/>
                                </a:lnTo>
                                <a:lnTo>
                                  <a:pt x="340" y="502"/>
                                </a:lnTo>
                                <a:lnTo>
                                  <a:pt x="337" y="502"/>
                                </a:lnTo>
                                <a:lnTo>
                                  <a:pt x="337" y="500"/>
                                </a:lnTo>
                                <a:lnTo>
                                  <a:pt x="335" y="500"/>
                                </a:lnTo>
                                <a:lnTo>
                                  <a:pt x="335" y="498"/>
                                </a:lnTo>
                                <a:lnTo>
                                  <a:pt x="333" y="496"/>
                                </a:lnTo>
                                <a:lnTo>
                                  <a:pt x="333" y="494"/>
                                </a:lnTo>
                                <a:lnTo>
                                  <a:pt x="331" y="492"/>
                                </a:lnTo>
                                <a:lnTo>
                                  <a:pt x="329" y="490"/>
                                </a:lnTo>
                                <a:lnTo>
                                  <a:pt x="329" y="488"/>
                                </a:lnTo>
                                <a:lnTo>
                                  <a:pt x="327" y="485"/>
                                </a:lnTo>
                                <a:lnTo>
                                  <a:pt x="327" y="483"/>
                                </a:lnTo>
                                <a:lnTo>
                                  <a:pt x="327" y="481"/>
                                </a:lnTo>
                                <a:lnTo>
                                  <a:pt x="325" y="475"/>
                                </a:lnTo>
                                <a:lnTo>
                                  <a:pt x="323" y="471"/>
                                </a:lnTo>
                                <a:lnTo>
                                  <a:pt x="323" y="466"/>
                                </a:lnTo>
                                <a:lnTo>
                                  <a:pt x="321" y="464"/>
                                </a:lnTo>
                                <a:lnTo>
                                  <a:pt x="321" y="458"/>
                                </a:lnTo>
                                <a:lnTo>
                                  <a:pt x="321" y="456"/>
                                </a:lnTo>
                                <a:lnTo>
                                  <a:pt x="321" y="443"/>
                                </a:lnTo>
                                <a:lnTo>
                                  <a:pt x="321" y="439"/>
                                </a:lnTo>
                                <a:lnTo>
                                  <a:pt x="321" y="437"/>
                                </a:lnTo>
                                <a:lnTo>
                                  <a:pt x="321" y="431"/>
                                </a:lnTo>
                                <a:lnTo>
                                  <a:pt x="321" y="428"/>
                                </a:lnTo>
                                <a:lnTo>
                                  <a:pt x="321" y="424"/>
                                </a:lnTo>
                                <a:lnTo>
                                  <a:pt x="318" y="422"/>
                                </a:lnTo>
                                <a:lnTo>
                                  <a:pt x="318" y="420"/>
                                </a:lnTo>
                                <a:lnTo>
                                  <a:pt x="318" y="418"/>
                                </a:lnTo>
                                <a:lnTo>
                                  <a:pt x="318" y="416"/>
                                </a:lnTo>
                                <a:lnTo>
                                  <a:pt x="318" y="414"/>
                                </a:lnTo>
                                <a:lnTo>
                                  <a:pt x="316" y="412"/>
                                </a:lnTo>
                                <a:lnTo>
                                  <a:pt x="316" y="409"/>
                                </a:lnTo>
                                <a:lnTo>
                                  <a:pt x="314" y="407"/>
                                </a:lnTo>
                                <a:lnTo>
                                  <a:pt x="314" y="405"/>
                                </a:lnTo>
                                <a:lnTo>
                                  <a:pt x="312" y="397"/>
                                </a:lnTo>
                                <a:lnTo>
                                  <a:pt x="312" y="390"/>
                                </a:lnTo>
                                <a:lnTo>
                                  <a:pt x="310" y="388"/>
                                </a:lnTo>
                                <a:lnTo>
                                  <a:pt x="310" y="384"/>
                                </a:lnTo>
                                <a:lnTo>
                                  <a:pt x="310" y="382"/>
                                </a:lnTo>
                                <a:lnTo>
                                  <a:pt x="310" y="380"/>
                                </a:lnTo>
                                <a:lnTo>
                                  <a:pt x="310" y="378"/>
                                </a:lnTo>
                                <a:lnTo>
                                  <a:pt x="308" y="376"/>
                                </a:lnTo>
                                <a:lnTo>
                                  <a:pt x="308" y="374"/>
                                </a:lnTo>
                                <a:lnTo>
                                  <a:pt x="308" y="371"/>
                                </a:lnTo>
                                <a:lnTo>
                                  <a:pt x="310" y="369"/>
                                </a:lnTo>
                                <a:lnTo>
                                  <a:pt x="310" y="367"/>
                                </a:lnTo>
                                <a:lnTo>
                                  <a:pt x="310" y="365"/>
                                </a:lnTo>
                                <a:lnTo>
                                  <a:pt x="310" y="363"/>
                                </a:lnTo>
                                <a:lnTo>
                                  <a:pt x="310" y="361"/>
                                </a:lnTo>
                                <a:lnTo>
                                  <a:pt x="310" y="359"/>
                                </a:lnTo>
                                <a:lnTo>
                                  <a:pt x="310" y="355"/>
                                </a:lnTo>
                                <a:lnTo>
                                  <a:pt x="310" y="352"/>
                                </a:lnTo>
                                <a:lnTo>
                                  <a:pt x="310" y="350"/>
                                </a:lnTo>
                                <a:lnTo>
                                  <a:pt x="310" y="346"/>
                                </a:lnTo>
                                <a:lnTo>
                                  <a:pt x="310" y="344"/>
                                </a:lnTo>
                                <a:lnTo>
                                  <a:pt x="308" y="344"/>
                                </a:lnTo>
                                <a:lnTo>
                                  <a:pt x="308" y="342"/>
                                </a:lnTo>
                                <a:lnTo>
                                  <a:pt x="308" y="340"/>
                                </a:lnTo>
                                <a:lnTo>
                                  <a:pt x="306" y="338"/>
                                </a:lnTo>
                                <a:lnTo>
                                  <a:pt x="306" y="335"/>
                                </a:lnTo>
                                <a:lnTo>
                                  <a:pt x="304" y="333"/>
                                </a:lnTo>
                                <a:lnTo>
                                  <a:pt x="304" y="331"/>
                                </a:lnTo>
                                <a:lnTo>
                                  <a:pt x="304" y="329"/>
                                </a:lnTo>
                                <a:lnTo>
                                  <a:pt x="304" y="327"/>
                                </a:lnTo>
                                <a:lnTo>
                                  <a:pt x="304" y="325"/>
                                </a:lnTo>
                                <a:lnTo>
                                  <a:pt x="304" y="323"/>
                                </a:lnTo>
                                <a:lnTo>
                                  <a:pt x="306" y="321"/>
                                </a:lnTo>
                                <a:lnTo>
                                  <a:pt x="306" y="319"/>
                                </a:lnTo>
                                <a:lnTo>
                                  <a:pt x="304" y="316"/>
                                </a:lnTo>
                                <a:lnTo>
                                  <a:pt x="304" y="314"/>
                                </a:lnTo>
                                <a:lnTo>
                                  <a:pt x="304" y="312"/>
                                </a:lnTo>
                                <a:lnTo>
                                  <a:pt x="304" y="310"/>
                                </a:lnTo>
                                <a:lnTo>
                                  <a:pt x="304" y="308"/>
                                </a:lnTo>
                                <a:lnTo>
                                  <a:pt x="302" y="306"/>
                                </a:lnTo>
                                <a:lnTo>
                                  <a:pt x="302" y="304"/>
                                </a:lnTo>
                                <a:lnTo>
                                  <a:pt x="302" y="302"/>
                                </a:lnTo>
                                <a:lnTo>
                                  <a:pt x="302" y="300"/>
                                </a:lnTo>
                                <a:lnTo>
                                  <a:pt x="299" y="297"/>
                                </a:lnTo>
                                <a:lnTo>
                                  <a:pt x="299" y="295"/>
                                </a:lnTo>
                                <a:lnTo>
                                  <a:pt x="299" y="293"/>
                                </a:lnTo>
                                <a:lnTo>
                                  <a:pt x="297" y="287"/>
                                </a:lnTo>
                                <a:lnTo>
                                  <a:pt x="297" y="285"/>
                                </a:lnTo>
                                <a:lnTo>
                                  <a:pt x="297" y="283"/>
                                </a:lnTo>
                                <a:lnTo>
                                  <a:pt x="297" y="281"/>
                                </a:lnTo>
                                <a:lnTo>
                                  <a:pt x="297" y="278"/>
                                </a:lnTo>
                                <a:lnTo>
                                  <a:pt x="295" y="278"/>
                                </a:lnTo>
                                <a:lnTo>
                                  <a:pt x="295" y="276"/>
                                </a:lnTo>
                                <a:lnTo>
                                  <a:pt x="295" y="274"/>
                                </a:lnTo>
                                <a:lnTo>
                                  <a:pt x="293" y="272"/>
                                </a:lnTo>
                                <a:lnTo>
                                  <a:pt x="293" y="270"/>
                                </a:lnTo>
                                <a:lnTo>
                                  <a:pt x="291" y="270"/>
                                </a:lnTo>
                                <a:lnTo>
                                  <a:pt x="291" y="268"/>
                                </a:lnTo>
                                <a:lnTo>
                                  <a:pt x="289" y="268"/>
                                </a:lnTo>
                                <a:lnTo>
                                  <a:pt x="287" y="266"/>
                                </a:lnTo>
                                <a:lnTo>
                                  <a:pt x="285" y="262"/>
                                </a:lnTo>
                                <a:lnTo>
                                  <a:pt x="283" y="262"/>
                                </a:lnTo>
                                <a:lnTo>
                                  <a:pt x="280" y="259"/>
                                </a:lnTo>
                                <a:lnTo>
                                  <a:pt x="278" y="259"/>
                                </a:lnTo>
                                <a:lnTo>
                                  <a:pt x="274" y="257"/>
                                </a:lnTo>
                                <a:lnTo>
                                  <a:pt x="272" y="257"/>
                                </a:lnTo>
                                <a:lnTo>
                                  <a:pt x="270" y="257"/>
                                </a:lnTo>
                                <a:lnTo>
                                  <a:pt x="268" y="257"/>
                                </a:lnTo>
                                <a:lnTo>
                                  <a:pt x="268" y="255"/>
                                </a:lnTo>
                                <a:lnTo>
                                  <a:pt x="266" y="255"/>
                                </a:lnTo>
                                <a:lnTo>
                                  <a:pt x="264" y="255"/>
                                </a:lnTo>
                                <a:lnTo>
                                  <a:pt x="264" y="253"/>
                                </a:lnTo>
                                <a:lnTo>
                                  <a:pt x="261" y="253"/>
                                </a:lnTo>
                                <a:lnTo>
                                  <a:pt x="261" y="251"/>
                                </a:lnTo>
                                <a:lnTo>
                                  <a:pt x="259" y="251"/>
                                </a:lnTo>
                                <a:lnTo>
                                  <a:pt x="259" y="249"/>
                                </a:lnTo>
                                <a:lnTo>
                                  <a:pt x="257" y="247"/>
                                </a:lnTo>
                                <a:lnTo>
                                  <a:pt x="255" y="245"/>
                                </a:lnTo>
                                <a:lnTo>
                                  <a:pt x="255" y="243"/>
                                </a:lnTo>
                                <a:lnTo>
                                  <a:pt x="253" y="243"/>
                                </a:lnTo>
                                <a:lnTo>
                                  <a:pt x="251" y="240"/>
                                </a:lnTo>
                                <a:lnTo>
                                  <a:pt x="251" y="238"/>
                                </a:lnTo>
                                <a:lnTo>
                                  <a:pt x="249" y="238"/>
                                </a:lnTo>
                                <a:lnTo>
                                  <a:pt x="249" y="236"/>
                                </a:lnTo>
                                <a:lnTo>
                                  <a:pt x="247" y="234"/>
                                </a:lnTo>
                                <a:lnTo>
                                  <a:pt x="245" y="234"/>
                                </a:lnTo>
                                <a:lnTo>
                                  <a:pt x="245" y="232"/>
                                </a:lnTo>
                                <a:lnTo>
                                  <a:pt x="242" y="230"/>
                                </a:lnTo>
                                <a:lnTo>
                                  <a:pt x="240" y="228"/>
                                </a:lnTo>
                                <a:lnTo>
                                  <a:pt x="240" y="226"/>
                                </a:lnTo>
                                <a:lnTo>
                                  <a:pt x="238" y="226"/>
                                </a:lnTo>
                                <a:lnTo>
                                  <a:pt x="238" y="224"/>
                                </a:lnTo>
                                <a:lnTo>
                                  <a:pt x="238" y="221"/>
                                </a:lnTo>
                                <a:lnTo>
                                  <a:pt x="236" y="221"/>
                                </a:lnTo>
                                <a:lnTo>
                                  <a:pt x="236" y="219"/>
                                </a:lnTo>
                                <a:lnTo>
                                  <a:pt x="234" y="215"/>
                                </a:lnTo>
                                <a:lnTo>
                                  <a:pt x="234" y="213"/>
                                </a:lnTo>
                                <a:lnTo>
                                  <a:pt x="234" y="211"/>
                                </a:lnTo>
                                <a:lnTo>
                                  <a:pt x="232" y="211"/>
                                </a:lnTo>
                                <a:lnTo>
                                  <a:pt x="232" y="209"/>
                                </a:lnTo>
                                <a:lnTo>
                                  <a:pt x="232" y="207"/>
                                </a:lnTo>
                                <a:lnTo>
                                  <a:pt x="230" y="207"/>
                                </a:lnTo>
                                <a:lnTo>
                                  <a:pt x="230" y="205"/>
                                </a:lnTo>
                                <a:lnTo>
                                  <a:pt x="230" y="202"/>
                                </a:lnTo>
                                <a:lnTo>
                                  <a:pt x="228" y="202"/>
                                </a:lnTo>
                                <a:lnTo>
                                  <a:pt x="228" y="200"/>
                                </a:lnTo>
                                <a:lnTo>
                                  <a:pt x="225" y="200"/>
                                </a:lnTo>
                                <a:lnTo>
                                  <a:pt x="225" y="198"/>
                                </a:lnTo>
                                <a:lnTo>
                                  <a:pt x="223" y="198"/>
                                </a:lnTo>
                                <a:lnTo>
                                  <a:pt x="221" y="196"/>
                                </a:lnTo>
                                <a:lnTo>
                                  <a:pt x="219" y="196"/>
                                </a:lnTo>
                                <a:lnTo>
                                  <a:pt x="219" y="194"/>
                                </a:lnTo>
                                <a:lnTo>
                                  <a:pt x="217" y="194"/>
                                </a:lnTo>
                                <a:lnTo>
                                  <a:pt x="215" y="194"/>
                                </a:lnTo>
                                <a:lnTo>
                                  <a:pt x="215" y="192"/>
                                </a:lnTo>
                                <a:lnTo>
                                  <a:pt x="213" y="192"/>
                                </a:lnTo>
                                <a:lnTo>
                                  <a:pt x="213" y="190"/>
                                </a:lnTo>
                                <a:lnTo>
                                  <a:pt x="211" y="190"/>
                                </a:lnTo>
                                <a:lnTo>
                                  <a:pt x="211" y="188"/>
                                </a:lnTo>
                                <a:lnTo>
                                  <a:pt x="211" y="185"/>
                                </a:lnTo>
                                <a:lnTo>
                                  <a:pt x="209" y="185"/>
                                </a:lnTo>
                                <a:lnTo>
                                  <a:pt x="206" y="183"/>
                                </a:lnTo>
                                <a:lnTo>
                                  <a:pt x="206" y="181"/>
                                </a:lnTo>
                                <a:lnTo>
                                  <a:pt x="206" y="179"/>
                                </a:lnTo>
                                <a:lnTo>
                                  <a:pt x="206" y="177"/>
                                </a:lnTo>
                                <a:lnTo>
                                  <a:pt x="206" y="175"/>
                                </a:lnTo>
                                <a:lnTo>
                                  <a:pt x="204" y="175"/>
                                </a:lnTo>
                                <a:lnTo>
                                  <a:pt x="204" y="173"/>
                                </a:lnTo>
                                <a:lnTo>
                                  <a:pt x="204" y="171"/>
                                </a:lnTo>
                                <a:lnTo>
                                  <a:pt x="202" y="171"/>
                                </a:lnTo>
                                <a:lnTo>
                                  <a:pt x="200" y="169"/>
                                </a:lnTo>
                                <a:lnTo>
                                  <a:pt x="198" y="166"/>
                                </a:lnTo>
                                <a:lnTo>
                                  <a:pt x="196" y="164"/>
                                </a:lnTo>
                                <a:lnTo>
                                  <a:pt x="192" y="162"/>
                                </a:lnTo>
                                <a:lnTo>
                                  <a:pt x="190" y="162"/>
                                </a:lnTo>
                                <a:lnTo>
                                  <a:pt x="190" y="160"/>
                                </a:lnTo>
                                <a:lnTo>
                                  <a:pt x="187" y="160"/>
                                </a:lnTo>
                                <a:lnTo>
                                  <a:pt x="185" y="158"/>
                                </a:lnTo>
                                <a:lnTo>
                                  <a:pt x="183" y="158"/>
                                </a:lnTo>
                                <a:lnTo>
                                  <a:pt x="183" y="156"/>
                                </a:lnTo>
                                <a:lnTo>
                                  <a:pt x="181" y="156"/>
                                </a:lnTo>
                                <a:lnTo>
                                  <a:pt x="179" y="156"/>
                                </a:lnTo>
                                <a:lnTo>
                                  <a:pt x="179" y="154"/>
                                </a:lnTo>
                                <a:lnTo>
                                  <a:pt x="177" y="154"/>
                                </a:lnTo>
                                <a:lnTo>
                                  <a:pt x="175" y="154"/>
                                </a:lnTo>
                                <a:lnTo>
                                  <a:pt x="175" y="152"/>
                                </a:lnTo>
                                <a:lnTo>
                                  <a:pt x="173" y="152"/>
                                </a:lnTo>
                                <a:lnTo>
                                  <a:pt x="171" y="152"/>
                                </a:lnTo>
                                <a:lnTo>
                                  <a:pt x="171" y="150"/>
                                </a:lnTo>
                                <a:lnTo>
                                  <a:pt x="168" y="150"/>
                                </a:lnTo>
                                <a:lnTo>
                                  <a:pt x="168" y="147"/>
                                </a:lnTo>
                                <a:lnTo>
                                  <a:pt x="166" y="147"/>
                                </a:lnTo>
                                <a:lnTo>
                                  <a:pt x="164" y="145"/>
                                </a:lnTo>
                                <a:lnTo>
                                  <a:pt x="164" y="143"/>
                                </a:lnTo>
                                <a:lnTo>
                                  <a:pt x="162" y="143"/>
                                </a:lnTo>
                                <a:lnTo>
                                  <a:pt x="162" y="141"/>
                                </a:lnTo>
                                <a:lnTo>
                                  <a:pt x="160" y="141"/>
                                </a:lnTo>
                                <a:lnTo>
                                  <a:pt x="160" y="139"/>
                                </a:lnTo>
                                <a:lnTo>
                                  <a:pt x="158" y="139"/>
                                </a:lnTo>
                                <a:lnTo>
                                  <a:pt x="158" y="137"/>
                                </a:lnTo>
                                <a:lnTo>
                                  <a:pt x="156" y="137"/>
                                </a:lnTo>
                                <a:lnTo>
                                  <a:pt x="156" y="135"/>
                                </a:lnTo>
                                <a:lnTo>
                                  <a:pt x="154" y="133"/>
                                </a:lnTo>
                                <a:lnTo>
                                  <a:pt x="152" y="133"/>
                                </a:lnTo>
                                <a:lnTo>
                                  <a:pt x="152" y="131"/>
                                </a:lnTo>
                                <a:lnTo>
                                  <a:pt x="149" y="128"/>
                                </a:lnTo>
                                <a:lnTo>
                                  <a:pt x="149" y="126"/>
                                </a:lnTo>
                                <a:lnTo>
                                  <a:pt x="147" y="126"/>
                                </a:lnTo>
                                <a:lnTo>
                                  <a:pt x="147" y="124"/>
                                </a:lnTo>
                                <a:lnTo>
                                  <a:pt x="145" y="124"/>
                                </a:lnTo>
                                <a:lnTo>
                                  <a:pt x="145" y="122"/>
                                </a:lnTo>
                                <a:lnTo>
                                  <a:pt x="143" y="120"/>
                                </a:lnTo>
                                <a:lnTo>
                                  <a:pt x="141" y="118"/>
                                </a:lnTo>
                                <a:lnTo>
                                  <a:pt x="139" y="116"/>
                                </a:lnTo>
                                <a:lnTo>
                                  <a:pt x="139" y="114"/>
                                </a:lnTo>
                                <a:lnTo>
                                  <a:pt x="137" y="112"/>
                                </a:lnTo>
                                <a:lnTo>
                                  <a:pt x="135" y="109"/>
                                </a:lnTo>
                                <a:lnTo>
                                  <a:pt x="133" y="109"/>
                                </a:lnTo>
                                <a:lnTo>
                                  <a:pt x="133" y="107"/>
                                </a:lnTo>
                                <a:lnTo>
                                  <a:pt x="130" y="105"/>
                                </a:lnTo>
                                <a:lnTo>
                                  <a:pt x="128" y="105"/>
                                </a:lnTo>
                                <a:lnTo>
                                  <a:pt x="128" y="103"/>
                                </a:lnTo>
                                <a:lnTo>
                                  <a:pt x="126" y="103"/>
                                </a:lnTo>
                                <a:lnTo>
                                  <a:pt x="124" y="103"/>
                                </a:lnTo>
                                <a:lnTo>
                                  <a:pt x="124" y="101"/>
                                </a:lnTo>
                                <a:lnTo>
                                  <a:pt x="122" y="99"/>
                                </a:lnTo>
                                <a:lnTo>
                                  <a:pt x="120" y="99"/>
                                </a:lnTo>
                                <a:lnTo>
                                  <a:pt x="118" y="97"/>
                                </a:lnTo>
                                <a:lnTo>
                                  <a:pt x="116" y="97"/>
                                </a:lnTo>
                                <a:lnTo>
                                  <a:pt x="114" y="95"/>
                                </a:lnTo>
                                <a:lnTo>
                                  <a:pt x="111" y="93"/>
                                </a:lnTo>
                                <a:lnTo>
                                  <a:pt x="109" y="93"/>
                                </a:lnTo>
                                <a:lnTo>
                                  <a:pt x="109" y="90"/>
                                </a:lnTo>
                                <a:lnTo>
                                  <a:pt x="107" y="90"/>
                                </a:lnTo>
                                <a:lnTo>
                                  <a:pt x="105" y="88"/>
                                </a:lnTo>
                                <a:lnTo>
                                  <a:pt x="103" y="88"/>
                                </a:lnTo>
                                <a:lnTo>
                                  <a:pt x="101" y="86"/>
                                </a:lnTo>
                                <a:lnTo>
                                  <a:pt x="97" y="84"/>
                                </a:lnTo>
                                <a:lnTo>
                                  <a:pt x="95" y="82"/>
                                </a:lnTo>
                                <a:lnTo>
                                  <a:pt x="92" y="82"/>
                                </a:lnTo>
                                <a:lnTo>
                                  <a:pt x="90" y="80"/>
                                </a:lnTo>
                                <a:lnTo>
                                  <a:pt x="88" y="78"/>
                                </a:lnTo>
                                <a:lnTo>
                                  <a:pt x="86" y="78"/>
                                </a:lnTo>
                                <a:lnTo>
                                  <a:pt x="86" y="76"/>
                                </a:lnTo>
                                <a:lnTo>
                                  <a:pt x="84" y="76"/>
                                </a:lnTo>
                                <a:lnTo>
                                  <a:pt x="82" y="74"/>
                                </a:lnTo>
                                <a:lnTo>
                                  <a:pt x="80" y="74"/>
                                </a:lnTo>
                                <a:lnTo>
                                  <a:pt x="78" y="71"/>
                                </a:lnTo>
                                <a:lnTo>
                                  <a:pt x="76" y="71"/>
                                </a:lnTo>
                                <a:lnTo>
                                  <a:pt x="73" y="69"/>
                                </a:lnTo>
                                <a:lnTo>
                                  <a:pt x="71" y="69"/>
                                </a:lnTo>
                                <a:lnTo>
                                  <a:pt x="69" y="67"/>
                                </a:lnTo>
                                <a:lnTo>
                                  <a:pt x="67" y="67"/>
                                </a:lnTo>
                                <a:lnTo>
                                  <a:pt x="65" y="65"/>
                                </a:lnTo>
                                <a:lnTo>
                                  <a:pt x="63" y="65"/>
                                </a:lnTo>
                                <a:lnTo>
                                  <a:pt x="63" y="63"/>
                                </a:lnTo>
                                <a:lnTo>
                                  <a:pt x="61" y="63"/>
                                </a:lnTo>
                                <a:lnTo>
                                  <a:pt x="59" y="61"/>
                                </a:lnTo>
                                <a:lnTo>
                                  <a:pt x="59" y="59"/>
                                </a:lnTo>
                                <a:lnTo>
                                  <a:pt x="57" y="59"/>
                                </a:lnTo>
                                <a:lnTo>
                                  <a:pt x="57" y="57"/>
                                </a:lnTo>
                                <a:lnTo>
                                  <a:pt x="54" y="57"/>
                                </a:lnTo>
                                <a:lnTo>
                                  <a:pt x="54" y="55"/>
                                </a:lnTo>
                                <a:lnTo>
                                  <a:pt x="52" y="52"/>
                                </a:lnTo>
                                <a:lnTo>
                                  <a:pt x="50" y="50"/>
                                </a:lnTo>
                                <a:lnTo>
                                  <a:pt x="48" y="48"/>
                                </a:lnTo>
                                <a:lnTo>
                                  <a:pt x="48" y="46"/>
                                </a:lnTo>
                                <a:lnTo>
                                  <a:pt x="48" y="44"/>
                                </a:lnTo>
                                <a:lnTo>
                                  <a:pt x="48" y="42"/>
                                </a:lnTo>
                                <a:lnTo>
                                  <a:pt x="46" y="42"/>
                                </a:lnTo>
                                <a:lnTo>
                                  <a:pt x="46" y="40"/>
                                </a:lnTo>
                                <a:lnTo>
                                  <a:pt x="44" y="40"/>
                                </a:lnTo>
                                <a:lnTo>
                                  <a:pt x="44" y="38"/>
                                </a:lnTo>
                                <a:lnTo>
                                  <a:pt x="42" y="38"/>
                                </a:lnTo>
                                <a:lnTo>
                                  <a:pt x="42" y="35"/>
                                </a:lnTo>
                                <a:lnTo>
                                  <a:pt x="38" y="35"/>
                                </a:lnTo>
                                <a:lnTo>
                                  <a:pt x="35" y="35"/>
                                </a:lnTo>
                                <a:lnTo>
                                  <a:pt x="33" y="35"/>
                                </a:lnTo>
                                <a:lnTo>
                                  <a:pt x="33" y="33"/>
                                </a:lnTo>
                                <a:lnTo>
                                  <a:pt x="31" y="33"/>
                                </a:lnTo>
                                <a:lnTo>
                                  <a:pt x="29" y="33"/>
                                </a:lnTo>
                                <a:lnTo>
                                  <a:pt x="27" y="33"/>
                                </a:lnTo>
                                <a:lnTo>
                                  <a:pt x="25" y="31"/>
                                </a:lnTo>
                                <a:lnTo>
                                  <a:pt x="23" y="31"/>
                                </a:lnTo>
                                <a:lnTo>
                                  <a:pt x="21" y="29"/>
                                </a:lnTo>
                                <a:lnTo>
                                  <a:pt x="19" y="29"/>
                                </a:lnTo>
                                <a:lnTo>
                                  <a:pt x="16" y="27"/>
                                </a:lnTo>
                                <a:lnTo>
                                  <a:pt x="14" y="27"/>
                                </a:lnTo>
                                <a:lnTo>
                                  <a:pt x="12" y="25"/>
                                </a:lnTo>
                                <a:lnTo>
                                  <a:pt x="12" y="23"/>
                                </a:lnTo>
                                <a:lnTo>
                                  <a:pt x="10" y="23"/>
                                </a:lnTo>
                                <a:lnTo>
                                  <a:pt x="8" y="19"/>
                                </a:lnTo>
                                <a:lnTo>
                                  <a:pt x="6" y="16"/>
                                </a:lnTo>
                                <a:lnTo>
                                  <a:pt x="4" y="16"/>
                                </a:lnTo>
                                <a:lnTo>
                                  <a:pt x="4" y="14"/>
                                </a:lnTo>
                                <a:lnTo>
                                  <a:pt x="4" y="12"/>
                                </a:lnTo>
                                <a:lnTo>
                                  <a:pt x="2" y="10"/>
                                </a:lnTo>
                                <a:lnTo>
                                  <a:pt x="2" y="8"/>
                                </a:lnTo>
                                <a:lnTo>
                                  <a:pt x="2" y="6"/>
                                </a:lnTo>
                                <a:lnTo>
                                  <a:pt x="2" y="4"/>
                                </a:lnTo>
                                <a:lnTo>
                                  <a:pt x="0" y="2"/>
                                </a:lnTo>
                                <a:close/>
                              </a:path>
                            </a:pathLst>
                          </a:custGeom>
                          <a:solidFill>
                            <a:srgbClr val="FFA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6" name="Freeform 537"/>
                        <wps:cNvSpPr>
                          <a:spLocks/>
                        </wps:cNvSpPr>
                        <wps:spPr bwMode="auto">
                          <a:xfrm>
                            <a:off x="1438200" y="4092514"/>
                            <a:ext cx="436900" cy="628702"/>
                          </a:xfrm>
                          <a:custGeom>
                            <a:avLst/>
                            <a:gdLst>
                              <a:gd name="T0" fmla="*/ 159385 w 688"/>
                              <a:gd name="T1" fmla="*/ 3810 h 990"/>
                              <a:gd name="T2" fmla="*/ 292100 w 688"/>
                              <a:gd name="T3" fmla="*/ 19685 h 990"/>
                              <a:gd name="T4" fmla="*/ 286385 w 688"/>
                              <a:gd name="T5" fmla="*/ 41275 h 990"/>
                              <a:gd name="T6" fmla="*/ 289560 w 688"/>
                              <a:gd name="T7" fmla="*/ 69215 h 990"/>
                              <a:gd name="T8" fmla="*/ 294640 w 688"/>
                              <a:gd name="T9" fmla="*/ 96520 h 990"/>
                              <a:gd name="T10" fmla="*/ 301625 w 688"/>
                              <a:gd name="T11" fmla="*/ 125730 h 990"/>
                              <a:gd name="T12" fmla="*/ 299085 w 688"/>
                              <a:gd name="T13" fmla="*/ 148590 h 990"/>
                              <a:gd name="T14" fmla="*/ 295910 w 688"/>
                              <a:gd name="T15" fmla="*/ 171450 h 990"/>
                              <a:gd name="T16" fmla="*/ 306705 w 688"/>
                              <a:gd name="T17" fmla="*/ 195580 h 990"/>
                              <a:gd name="T18" fmla="*/ 311150 w 688"/>
                              <a:gd name="T19" fmla="*/ 218440 h 990"/>
                              <a:gd name="T20" fmla="*/ 312420 w 688"/>
                              <a:gd name="T21" fmla="*/ 243840 h 990"/>
                              <a:gd name="T22" fmla="*/ 299085 w 688"/>
                              <a:gd name="T23" fmla="*/ 266700 h 990"/>
                              <a:gd name="T24" fmla="*/ 290830 w 688"/>
                              <a:gd name="T25" fmla="*/ 287020 h 990"/>
                              <a:gd name="T26" fmla="*/ 290830 w 688"/>
                              <a:gd name="T27" fmla="*/ 309880 h 990"/>
                              <a:gd name="T28" fmla="*/ 297180 w 688"/>
                              <a:gd name="T29" fmla="*/ 329565 h 990"/>
                              <a:gd name="T30" fmla="*/ 302895 w 688"/>
                              <a:gd name="T31" fmla="*/ 353695 h 990"/>
                              <a:gd name="T32" fmla="*/ 309245 w 688"/>
                              <a:gd name="T33" fmla="*/ 372745 h 990"/>
                              <a:gd name="T34" fmla="*/ 317500 w 688"/>
                              <a:gd name="T35" fmla="*/ 393065 h 990"/>
                              <a:gd name="T36" fmla="*/ 312420 w 688"/>
                              <a:gd name="T37" fmla="*/ 410210 h 990"/>
                              <a:gd name="T38" fmla="*/ 320040 w 688"/>
                              <a:gd name="T39" fmla="*/ 427990 h 990"/>
                              <a:gd name="T40" fmla="*/ 324485 w 688"/>
                              <a:gd name="T41" fmla="*/ 448945 h 990"/>
                              <a:gd name="T42" fmla="*/ 325755 w 688"/>
                              <a:gd name="T43" fmla="*/ 473075 h 990"/>
                              <a:gd name="T44" fmla="*/ 341630 w 688"/>
                              <a:gd name="T45" fmla="*/ 500380 h 990"/>
                              <a:gd name="T46" fmla="*/ 363220 w 688"/>
                              <a:gd name="T47" fmla="*/ 525780 h 990"/>
                              <a:gd name="T48" fmla="*/ 387350 w 688"/>
                              <a:gd name="T49" fmla="*/ 523240 h 990"/>
                              <a:gd name="T50" fmla="*/ 415290 w 688"/>
                              <a:gd name="T51" fmla="*/ 512445 h 990"/>
                              <a:gd name="T52" fmla="*/ 427355 w 688"/>
                              <a:gd name="T53" fmla="*/ 517525 h 990"/>
                              <a:gd name="T54" fmla="*/ 408940 w 688"/>
                              <a:gd name="T55" fmla="*/ 540385 h 990"/>
                              <a:gd name="T56" fmla="*/ 403225 w 688"/>
                              <a:gd name="T57" fmla="*/ 561975 h 990"/>
                              <a:gd name="T58" fmla="*/ 387350 w 688"/>
                              <a:gd name="T59" fmla="*/ 587375 h 990"/>
                              <a:gd name="T60" fmla="*/ 367030 w 688"/>
                              <a:gd name="T61" fmla="*/ 603250 h 990"/>
                              <a:gd name="T62" fmla="*/ 341630 w 688"/>
                              <a:gd name="T63" fmla="*/ 626110 h 990"/>
                              <a:gd name="T64" fmla="*/ 316230 w 688"/>
                              <a:gd name="T65" fmla="*/ 628650 h 990"/>
                              <a:gd name="T66" fmla="*/ 292100 w 688"/>
                              <a:gd name="T67" fmla="*/ 614045 h 990"/>
                              <a:gd name="T68" fmla="*/ 271780 w 688"/>
                              <a:gd name="T69" fmla="*/ 599440 h 990"/>
                              <a:gd name="T70" fmla="*/ 254635 w 688"/>
                              <a:gd name="T71" fmla="*/ 575310 h 990"/>
                              <a:gd name="T72" fmla="*/ 242570 w 688"/>
                              <a:gd name="T73" fmla="*/ 552450 h 990"/>
                              <a:gd name="T74" fmla="*/ 233045 w 688"/>
                              <a:gd name="T75" fmla="*/ 525780 h 990"/>
                              <a:gd name="T76" fmla="*/ 230505 w 688"/>
                              <a:gd name="T77" fmla="*/ 497205 h 990"/>
                              <a:gd name="T78" fmla="*/ 223520 w 688"/>
                              <a:gd name="T79" fmla="*/ 471805 h 990"/>
                              <a:gd name="T80" fmla="*/ 213995 w 688"/>
                              <a:gd name="T81" fmla="*/ 450215 h 990"/>
                              <a:gd name="T82" fmla="*/ 201930 w 688"/>
                              <a:gd name="T83" fmla="*/ 423545 h 990"/>
                              <a:gd name="T84" fmla="*/ 201930 w 688"/>
                              <a:gd name="T85" fmla="*/ 401955 h 990"/>
                              <a:gd name="T86" fmla="*/ 215900 w 688"/>
                              <a:gd name="T87" fmla="*/ 381000 h 990"/>
                              <a:gd name="T88" fmla="*/ 227965 w 688"/>
                              <a:gd name="T89" fmla="*/ 361950 h 990"/>
                              <a:gd name="T90" fmla="*/ 222250 w 688"/>
                              <a:gd name="T91" fmla="*/ 332740 h 990"/>
                              <a:gd name="T92" fmla="*/ 210185 w 688"/>
                              <a:gd name="T93" fmla="*/ 312420 h 990"/>
                              <a:gd name="T94" fmla="*/ 203835 w 688"/>
                              <a:gd name="T95" fmla="*/ 269240 h 990"/>
                              <a:gd name="T96" fmla="*/ 195580 w 688"/>
                              <a:gd name="T97" fmla="*/ 238760 h 990"/>
                              <a:gd name="T98" fmla="*/ 194310 w 688"/>
                              <a:gd name="T99" fmla="*/ 214630 h 990"/>
                              <a:gd name="T100" fmla="*/ 191770 w 688"/>
                              <a:gd name="T101" fmla="*/ 191770 h 990"/>
                              <a:gd name="T102" fmla="*/ 183515 w 688"/>
                              <a:gd name="T103" fmla="*/ 170180 h 990"/>
                              <a:gd name="T104" fmla="*/ 164465 w 688"/>
                              <a:gd name="T105" fmla="*/ 158115 h 990"/>
                              <a:gd name="T106" fmla="*/ 151130 w 688"/>
                              <a:gd name="T107" fmla="*/ 140335 h 990"/>
                              <a:gd name="T108" fmla="*/ 140335 w 688"/>
                              <a:gd name="T109" fmla="*/ 124460 h 990"/>
                              <a:gd name="T110" fmla="*/ 129540 w 688"/>
                              <a:gd name="T111" fmla="*/ 111125 h 990"/>
                              <a:gd name="T112" fmla="*/ 112395 w 688"/>
                              <a:gd name="T113" fmla="*/ 97790 h 990"/>
                              <a:gd name="T114" fmla="*/ 99060 w 688"/>
                              <a:gd name="T115" fmla="*/ 86995 h 990"/>
                              <a:gd name="T116" fmla="*/ 84455 w 688"/>
                              <a:gd name="T117" fmla="*/ 69215 h 990"/>
                              <a:gd name="T118" fmla="*/ 66675 w 688"/>
                              <a:gd name="T119" fmla="*/ 55880 h 990"/>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688" h="990">
                                <a:moveTo>
                                  <a:pt x="0" y="2"/>
                                </a:moveTo>
                                <a:lnTo>
                                  <a:pt x="2" y="2"/>
                                </a:lnTo>
                                <a:lnTo>
                                  <a:pt x="29" y="2"/>
                                </a:lnTo>
                                <a:lnTo>
                                  <a:pt x="35" y="2"/>
                                </a:lnTo>
                                <a:lnTo>
                                  <a:pt x="38" y="2"/>
                                </a:lnTo>
                                <a:lnTo>
                                  <a:pt x="40" y="0"/>
                                </a:lnTo>
                                <a:lnTo>
                                  <a:pt x="59" y="2"/>
                                </a:lnTo>
                                <a:lnTo>
                                  <a:pt x="71" y="2"/>
                                </a:lnTo>
                                <a:lnTo>
                                  <a:pt x="86" y="2"/>
                                </a:lnTo>
                                <a:lnTo>
                                  <a:pt x="88" y="2"/>
                                </a:lnTo>
                                <a:lnTo>
                                  <a:pt x="114" y="2"/>
                                </a:lnTo>
                                <a:lnTo>
                                  <a:pt x="141" y="2"/>
                                </a:lnTo>
                                <a:lnTo>
                                  <a:pt x="166" y="4"/>
                                </a:lnTo>
                                <a:lnTo>
                                  <a:pt x="194" y="4"/>
                                </a:lnTo>
                                <a:lnTo>
                                  <a:pt x="223" y="4"/>
                                </a:lnTo>
                                <a:lnTo>
                                  <a:pt x="249" y="6"/>
                                </a:lnTo>
                                <a:lnTo>
                                  <a:pt x="251" y="6"/>
                                </a:lnTo>
                                <a:lnTo>
                                  <a:pt x="268" y="6"/>
                                </a:lnTo>
                                <a:lnTo>
                                  <a:pt x="276" y="8"/>
                                </a:lnTo>
                                <a:lnTo>
                                  <a:pt x="278" y="8"/>
                                </a:lnTo>
                                <a:lnTo>
                                  <a:pt x="304" y="8"/>
                                </a:lnTo>
                                <a:lnTo>
                                  <a:pt x="331" y="10"/>
                                </a:lnTo>
                                <a:lnTo>
                                  <a:pt x="356" y="12"/>
                                </a:lnTo>
                                <a:lnTo>
                                  <a:pt x="384" y="12"/>
                                </a:lnTo>
                                <a:lnTo>
                                  <a:pt x="411" y="12"/>
                                </a:lnTo>
                                <a:lnTo>
                                  <a:pt x="439" y="14"/>
                                </a:lnTo>
                                <a:lnTo>
                                  <a:pt x="447" y="14"/>
                                </a:lnTo>
                                <a:lnTo>
                                  <a:pt x="464" y="14"/>
                                </a:lnTo>
                                <a:lnTo>
                                  <a:pt x="462" y="16"/>
                                </a:lnTo>
                                <a:lnTo>
                                  <a:pt x="462" y="19"/>
                                </a:lnTo>
                                <a:lnTo>
                                  <a:pt x="462" y="23"/>
                                </a:lnTo>
                                <a:lnTo>
                                  <a:pt x="460" y="27"/>
                                </a:lnTo>
                                <a:lnTo>
                                  <a:pt x="460" y="29"/>
                                </a:lnTo>
                                <a:lnTo>
                                  <a:pt x="460" y="31"/>
                                </a:lnTo>
                                <a:lnTo>
                                  <a:pt x="458" y="31"/>
                                </a:lnTo>
                                <a:lnTo>
                                  <a:pt x="458" y="33"/>
                                </a:lnTo>
                                <a:lnTo>
                                  <a:pt x="456" y="35"/>
                                </a:lnTo>
                                <a:lnTo>
                                  <a:pt x="454" y="38"/>
                                </a:lnTo>
                                <a:lnTo>
                                  <a:pt x="454" y="40"/>
                                </a:lnTo>
                                <a:lnTo>
                                  <a:pt x="454" y="42"/>
                                </a:lnTo>
                                <a:lnTo>
                                  <a:pt x="454" y="44"/>
                                </a:lnTo>
                                <a:lnTo>
                                  <a:pt x="451" y="44"/>
                                </a:lnTo>
                                <a:lnTo>
                                  <a:pt x="454" y="48"/>
                                </a:lnTo>
                                <a:lnTo>
                                  <a:pt x="454" y="50"/>
                                </a:lnTo>
                                <a:lnTo>
                                  <a:pt x="454" y="52"/>
                                </a:lnTo>
                                <a:lnTo>
                                  <a:pt x="454" y="55"/>
                                </a:lnTo>
                                <a:lnTo>
                                  <a:pt x="451" y="57"/>
                                </a:lnTo>
                                <a:lnTo>
                                  <a:pt x="451" y="59"/>
                                </a:lnTo>
                                <a:lnTo>
                                  <a:pt x="451" y="61"/>
                                </a:lnTo>
                                <a:lnTo>
                                  <a:pt x="451" y="63"/>
                                </a:lnTo>
                                <a:lnTo>
                                  <a:pt x="451" y="65"/>
                                </a:lnTo>
                                <a:lnTo>
                                  <a:pt x="449" y="69"/>
                                </a:lnTo>
                                <a:lnTo>
                                  <a:pt x="449" y="71"/>
                                </a:lnTo>
                                <a:lnTo>
                                  <a:pt x="451" y="74"/>
                                </a:lnTo>
                                <a:lnTo>
                                  <a:pt x="451" y="76"/>
                                </a:lnTo>
                                <a:lnTo>
                                  <a:pt x="451" y="78"/>
                                </a:lnTo>
                                <a:lnTo>
                                  <a:pt x="451" y="80"/>
                                </a:lnTo>
                                <a:lnTo>
                                  <a:pt x="451" y="82"/>
                                </a:lnTo>
                                <a:lnTo>
                                  <a:pt x="451" y="86"/>
                                </a:lnTo>
                                <a:lnTo>
                                  <a:pt x="451" y="88"/>
                                </a:lnTo>
                                <a:lnTo>
                                  <a:pt x="454" y="93"/>
                                </a:lnTo>
                                <a:lnTo>
                                  <a:pt x="454" y="97"/>
                                </a:lnTo>
                                <a:lnTo>
                                  <a:pt x="454" y="99"/>
                                </a:lnTo>
                                <a:lnTo>
                                  <a:pt x="454" y="101"/>
                                </a:lnTo>
                                <a:lnTo>
                                  <a:pt x="454" y="103"/>
                                </a:lnTo>
                                <a:lnTo>
                                  <a:pt x="454" y="105"/>
                                </a:lnTo>
                                <a:lnTo>
                                  <a:pt x="456" y="107"/>
                                </a:lnTo>
                                <a:lnTo>
                                  <a:pt x="456" y="109"/>
                                </a:lnTo>
                                <a:lnTo>
                                  <a:pt x="456" y="112"/>
                                </a:lnTo>
                                <a:lnTo>
                                  <a:pt x="458" y="120"/>
                                </a:lnTo>
                                <a:lnTo>
                                  <a:pt x="458" y="122"/>
                                </a:lnTo>
                                <a:lnTo>
                                  <a:pt x="458" y="124"/>
                                </a:lnTo>
                                <a:lnTo>
                                  <a:pt x="458" y="126"/>
                                </a:lnTo>
                                <a:lnTo>
                                  <a:pt x="460" y="128"/>
                                </a:lnTo>
                                <a:lnTo>
                                  <a:pt x="460" y="133"/>
                                </a:lnTo>
                                <a:lnTo>
                                  <a:pt x="460" y="135"/>
                                </a:lnTo>
                                <a:lnTo>
                                  <a:pt x="462" y="135"/>
                                </a:lnTo>
                                <a:lnTo>
                                  <a:pt x="462" y="137"/>
                                </a:lnTo>
                                <a:lnTo>
                                  <a:pt x="462" y="139"/>
                                </a:lnTo>
                                <a:lnTo>
                                  <a:pt x="462" y="141"/>
                                </a:lnTo>
                                <a:lnTo>
                                  <a:pt x="462" y="143"/>
                                </a:lnTo>
                                <a:lnTo>
                                  <a:pt x="462" y="145"/>
                                </a:lnTo>
                                <a:lnTo>
                                  <a:pt x="462" y="147"/>
                                </a:lnTo>
                                <a:lnTo>
                                  <a:pt x="464" y="150"/>
                                </a:lnTo>
                                <a:lnTo>
                                  <a:pt x="464" y="152"/>
                                </a:lnTo>
                                <a:lnTo>
                                  <a:pt x="464" y="158"/>
                                </a:lnTo>
                                <a:lnTo>
                                  <a:pt x="464" y="160"/>
                                </a:lnTo>
                                <a:lnTo>
                                  <a:pt x="464" y="162"/>
                                </a:lnTo>
                                <a:lnTo>
                                  <a:pt x="464" y="164"/>
                                </a:lnTo>
                                <a:lnTo>
                                  <a:pt x="464" y="166"/>
                                </a:lnTo>
                                <a:lnTo>
                                  <a:pt x="464" y="169"/>
                                </a:lnTo>
                                <a:lnTo>
                                  <a:pt x="464" y="171"/>
                                </a:lnTo>
                                <a:lnTo>
                                  <a:pt x="464" y="173"/>
                                </a:lnTo>
                                <a:lnTo>
                                  <a:pt x="466" y="177"/>
                                </a:lnTo>
                                <a:lnTo>
                                  <a:pt x="466" y="179"/>
                                </a:lnTo>
                                <a:lnTo>
                                  <a:pt x="468" y="181"/>
                                </a:lnTo>
                                <a:lnTo>
                                  <a:pt x="468" y="183"/>
                                </a:lnTo>
                                <a:lnTo>
                                  <a:pt x="471" y="190"/>
                                </a:lnTo>
                                <a:lnTo>
                                  <a:pt x="473" y="192"/>
                                </a:lnTo>
                                <a:lnTo>
                                  <a:pt x="473" y="194"/>
                                </a:lnTo>
                                <a:lnTo>
                                  <a:pt x="475" y="196"/>
                                </a:lnTo>
                                <a:lnTo>
                                  <a:pt x="475" y="198"/>
                                </a:lnTo>
                                <a:lnTo>
                                  <a:pt x="477" y="200"/>
                                </a:lnTo>
                                <a:lnTo>
                                  <a:pt x="477" y="202"/>
                                </a:lnTo>
                                <a:lnTo>
                                  <a:pt x="477" y="205"/>
                                </a:lnTo>
                                <a:lnTo>
                                  <a:pt x="477" y="207"/>
                                </a:lnTo>
                                <a:lnTo>
                                  <a:pt x="477" y="209"/>
                                </a:lnTo>
                                <a:lnTo>
                                  <a:pt x="477" y="211"/>
                                </a:lnTo>
                                <a:lnTo>
                                  <a:pt x="477" y="213"/>
                                </a:lnTo>
                                <a:lnTo>
                                  <a:pt x="477" y="215"/>
                                </a:lnTo>
                                <a:lnTo>
                                  <a:pt x="477" y="217"/>
                                </a:lnTo>
                                <a:lnTo>
                                  <a:pt x="477" y="219"/>
                                </a:lnTo>
                                <a:lnTo>
                                  <a:pt x="475" y="219"/>
                                </a:lnTo>
                                <a:lnTo>
                                  <a:pt x="475" y="224"/>
                                </a:lnTo>
                                <a:lnTo>
                                  <a:pt x="473" y="226"/>
                                </a:lnTo>
                                <a:lnTo>
                                  <a:pt x="473" y="228"/>
                                </a:lnTo>
                                <a:lnTo>
                                  <a:pt x="471" y="230"/>
                                </a:lnTo>
                                <a:lnTo>
                                  <a:pt x="471" y="232"/>
                                </a:lnTo>
                                <a:lnTo>
                                  <a:pt x="471" y="234"/>
                                </a:lnTo>
                                <a:lnTo>
                                  <a:pt x="471" y="236"/>
                                </a:lnTo>
                                <a:lnTo>
                                  <a:pt x="471" y="238"/>
                                </a:lnTo>
                                <a:lnTo>
                                  <a:pt x="471" y="240"/>
                                </a:lnTo>
                                <a:lnTo>
                                  <a:pt x="471" y="243"/>
                                </a:lnTo>
                                <a:lnTo>
                                  <a:pt x="471" y="245"/>
                                </a:lnTo>
                                <a:lnTo>
                                  <a:pt x="471" y="247"/>
                                </a:lnTo>
                                <a:lnTo>
                                  <a:pt x="468" y="249"/>
                                </a:lnTo>
                                <a:lnTo>
                                  <a:pt x="468" y="251"/>
                                </a:lnTo>
                                <a:lnTo>
                                  <a:pt x="468" y="253"/>
                                </a:lnTo>
                                <a:lnTo>
                                  <a:pt x="468" y="255"/>
                                </a:lnTo>
                                <a:lnTo>
                                  <a:pt x="466" y="257"/>
                                </a:lnTo>
                                <a:lnTo>
                                  <a:pt x="466" y="259"/>
                                </a:lnTo>
                                <a:lnTo>
                                  <a:pt x="466" y="262"/>
                                </a:lnTo>
                                <a:lnTo>
                                  <a:pt x="466" y="264"/>
                                </a:lnTo>
                                <a:lnTo>
                                  <a:pt x="466" y="266"/>
                                </a:lnTo>
                                <a:lnTo>
                                  <a:pt x="466" y="268"/>
                                </a:lnTo>
                                <a:lnTo>
                                  <a:pt x="466" y="270"/>
                                </a:lnTo>
                                <a:lnTo>
                                  <a:pt x="466" y="272"/>
                                </a:lnTo>
                                <a:lnTo>
                                  <a:pt x="468" y="276"/>
                                </a:lnTo>
                                <a:lnTo>
                                  <a:pt x="471" y="281"/>
                                </a:lnTo>
                                <a:lnTo>
                                  <a:pt x="471" y="283"/>
                                </a:lnTo>
                                <a:lnTo>
                                  <a:pt x="473" y="285"/>
                                </a:lnTo>
                                <a:lnTo>
                                  <a:pt x="475" y="285"/>
                                </a:lnTo>
                                <a:lnTo>
                                  <a:pt x="475" y="287"/>
                                </a:lnTo>
                                <a:lnTo>
                                  <a:pt x="477" y="289"/>
                                </a:lnTo>
                                <a:lnTo>
                                  <a:pt x="479" y="291"/>
                                </a:lnTo>
                                <a:lnTo>
                                  <a:pt x="479" y="293"/>
                                </a:lnTo>
                                <a:lnTo>
                                  <a:pt x="481" y="293"/>
                                </a:lnTo>
                                <a:lnTo>
                                  <a:pt x="481" y="295"/>
                                </a:lnTo>
                                <a:lnTo>
                                  <a:pt x="483" y="297"/>
                                </a:lnTo>
                                <a:lnTo>
                                  <a:pt x="483" y="302"/>
                                </a:lnTo>
                                <a:lnTo>
                                  <a:pt x="483" y="304"/>
                                </a:lnTo>
                                <a:lnTo>
                                  <a:pt x="483" y="306"/>
                                </a:lnTo>
                                <a:lnTo>
                                  <a:pt x="483" y="308"/>
                                </a:lnTo>
                                <a:lnTo>
                                  <a:pt x="483" y="310"/>
                                </a:lnTo>
                                <a:lnTo>
                                  <a:pt x="483" y="312"/>
                                </a:lnTo>
                                <a:lnTo>
                                  <a:pt x="483" y="314"/>
                                </a:lnTo>
                                <a:lnTo>
                                  <a:pt x="483" y="316"/>
                                </a:lnTo>
                                <a:lnTo>
                                  <a:pt x="485" y="319"/>
                                </a:lnTo>
                                <a:lnTo>
                                  <a:pt x="485" y="321"/>
                                </a:lnTo>
                                <a:lnTo>
                                  <a:pt x="485" y="323"/>
                                </a:lnTo>
                                <a:lnTo>
                                  <a:pt x="485" y="325"/>
                                </a:lnTo>
                                <a:lnTo>
                                  <a:pt x="485" y="327"/>
                                </a:lnTo>
                                <a:lnTo>
                                  <a:pt x="487" y="329"/>
                                </a:lnTo>
                                <a:lnTo>
                                  <a:pt x="487" y="331"/>
                                </a:lnTo>
                                <a:lnTo>
                                  <a:pt x="487" y="333"/>
                                </a:lnTo>
                                <a:lnTo>
                                  <a:pt x="487" y="335"/>
                                </a:lnTo>
                                <a:lnTo>
                                  <a:pt x="490" y="338"/>
                                </a:lnTo>
                                <a:lnTo>
                                  <a:pt x="490" y="340"/>
                                </a:lnTo>
                                <a:lnTo>
                                  <a:pt x="490" y="342"/>
                                </a:lnTo>
                                <a:lnTo>
                                  <a:pt x="490" y="344"/>
                                </a:lnTo>
                                <a:lnTo>
                                  <a:pt x="490" y="346"/>
                                </a:lnTo>
                                <a:lnTo>
                                  <a:pt x="490" y="350"/>
                                </a:lnTo>
                                <a:lnTo>
                                  <a:pt x="490" y="352"/>
                                </a:lnTo>
                                <a:lnTo>
                                  <a:pt x="490" y="355"/>
                                </a:lnTo>
                                <a:lnTo>
                                  <a:pt x="490" y="357"/>
                                </a:lnTo>
                                <a:lnTo>
                                  <a:pt x="490" y="359"/>
                                </a:lnTo>
                                <a:lnTo>
                                  <a:pt x="490" y="363"/>
                                </a:lnTo>
                                <a:lnTo>
                                  <a:pt x="490" y="365"/>
                                </a:lnTo>
                                <a:lnTo>
                                  <a:pt x="490" y="367"/>
                                </a:lnTo>
                                <a:lnTo>
                                  <a:pt x="490" y="369"/>
                                </a:lnTo>
                                <a:lnTo>
                                  <a:pt x="490" y="371"/>
                                </a:lnTo>
                                <a:lnTo>
                                  <a:pt x="492" y="374"/>
                                </a:lnTo>
                                <a:lnTo>
                                  <a:pt x="492" y="376"/>
                                </a:lnTo>
                                <a:lnTo>
                                  <a:pt x="492" y="378"/>
                                </a:lnTo>
                                <a:lnTo>
                                  <a:pt x="492" y="380"/>
                                </a:lnTo>
                                <a:lnTo>
                                  <a:pt x="492" y="382"/>
                                </a:lnTo>
                                <a:lnTo>
                                  <a:pt x="492" y="384"/>
                                </a:lnTo>
                                <a:lnTo>
                                  <a:pt x="490" y="384"/>
                                </a:lnTo>
                                <a:lnTo>
                                  <a:pt x="490" y="388"/>
                                </a:lnTo>
                                <a:lnTo>
                                  <a:pt x="487" y="388"/>
                                </a:lnTo>
                                <a:lnTo>
                                  <a:pt x="487" y="390"/>
                                </a:lnTo>
                                <a:lnTo>
                                  <a:pt x="483" y="397"/>
                                </a:lnTo>
                                <a:lnTo>
                                  <a:pt x="483" y="399"/>
                                </a:lnTo>
                                <a:lnTo>
                                  <a:pt x="481" y="401"/>
                                </a:lnTo>
                                <a:lnTo>
                                  <a:pt x="481" y="403"/>
                                </a:lnTo>
                                <a:lnTo>
                                  <a:pt x="481" y="405"/>
                                </a:lnTo>
                                <a:lnTo>
                                  <a:pt x="481" y="409"/>
                                </a:lnTo>
                                <a:lnTo>
                                  <a:pt x="481" y="412"/>
                                </a:lnTo>
                                <a:lnTo>
                                  <a:pt x="479" y="412"/>
                                </a:lnTo>
                                <a:lnTo>
                                  <a:pt x="479" y="414"/>
                                </a:lnTo>
                                <a:lnTo>
                                  <a:pt x="477" y="416"/>
                                </a:lnTo>
                                <a:lnTo>
                                  <a:pt x="475" y="418"/>
                                </a:lnTo>
                                <a:lnTo>
                                  <a:pt x="473" y="420"/>
                                </a:lnTo>
                                <a:lnTo>
                                  <a:pt x="471" y="420"/>
                                </a:lnTo>
                                <a:lnTo>
                                  <a:pt x="471" y="422"/>
                                </a:lnTo>
                                <a:lnTo>
                                  <a:pt x="468" y="422"/>
                                </a:lnTo>
                                <a:lnTo>
                                  <a:pt x="468" y="424"/>
                                </a:lnTo>
                                <a:lnTo>
                                  <a:pt x="466" y="426"/>
                                </a:lnTo>
                                <a:lnTo>
                                  <a:pt x="464" y="428"/>
                                </a:lnTo>
                                <a:lnTo>
                                  <a:pt x="464" y="431"/>
                                </a:lnTo>
                                <a:lnTo>
                                  <a:pt x="462" y="433"/>
                                </a:lnTo>
                                <a:lnTo>
                                  <a:pt x="462" y="435"/>
                                </a:lnTo>
                                <a:lnTo>
                                  <a:pt x="462" y="437"/>
                                </a:lnTo>
                                <a:lnTo>
                                  <a:pt x="460" y="437"/>
                                </a:lnTo>
                                <a:lnTo>
                                  <a:pt x="460" y="439"/>
                                </a:lnTo>
                                <a:lnTo>
                                  <a:pt x="460" y="441"/>
                                </a:lnTo>
                                <a:lnTo>
                                  <a:pt x="458" y="443"/>
                                </a:lnTo>
                                <a:lnTo>
                                  <a:pt x="458" y="445"/>
                                </a:lnTo>
                                <a:lnTo>
                                  <a:pt x="458" y="447"/>
                                </a:lnTo>
                                <a:lnTo>
                                  <a:pt x="458" y="450"/>
                                </a:lnTo>
                                <a:lnTo>
                                  <a:pt x="458" y="452"/>
                                </a:lnTo>
                                <a:lnTo>
                                  <a:pt x="458" y="454"/>
                                </a:lnTo>
                                <a:lnTo>
                                  <a:pt x="458" y="456"/>
                                </a:lnTo>
                                <a:lnTo>
                                  <a:pt x="458" y="458"/>
                                </a:lnTo>
                                <a:lnTo>
                                  <a:pt x="456" y="458"/>
                                </a:lnTo>
                                <a:lnTo>
                                  <a:pt x="456" y="460"/>
                                </a:lnTo>
                                <a:lnTo>
                                  <a:pt x="456" y="462"/>
                                </a:lnTo>
                                <a:lnTo>
                                  <a:pt x="456" y="464"/>
                                </a:lnTo>
                                <a:lnTo>
                                  <a:pt x="456" y="469"/>
                                </a:lnTo>
                                <a:lnTo>
                                  <a:pt x="456" y="471"/>
                                </a:lnTo>
                                <a:lnTo>
                                  <a:pt x="456" y="473"/>
                                </a:lnTo>
                                <a:lnTo>
                                  <a:pt x="456" y="475"/>
                                </a:lnTo>
                                <a:lnTo>
                                  <a:pt x="456" y="477"/>
                                </a:lnTo>
                                <a:lnTo>
                                  <a:pt x="456" y="479"/>
                                </a:lnTo>
                                <a:lnTo>
                                  <a:pt x="456" y="481"/>
                                </a:lnTo>
                                <a:lnTo>
                                  <a:pt x="456" y="483"/>
                                </a:lnTo>
                                <a:lnTo>
                                  <a:pt x="456" y="485"/>
                                </a:lnTo>
                                <a:lnTo>
                                  <a:pt x="458" y="488"/>
                                </a:lnTo>
                                <a:lnTo>
                                  <a:pt x="458" y="490"/>
                                </a:lnTo>
                                <a:lnTo>
                                  <a:pt x="458" y="492"/>
                                </a:lnTo>
                                <a:lnTo>
                                  <a:pt x="460" y="494"/>
                                </a:lnTo>
                                <a:lnTo>
                                  <a:pt x="460" y="496"/>
                                </a:lnTo>
                                <a:lnTo>
                                  <a:pt x="460" y="498"/>
                                </a:lnTo>
                                <a:lnTo>
                                  <a:pt x="460" y="500"/>
                                </a:lnTo>
                                <a:lnTo>
                                  <a:pt x="462" y="500"/>
                                </a:lnTo>
                                <a:lnTo>
                                  <a:pt x="462" y="502"/>
                                </a:lnTo>
                                <a:lnTo>
                                  <a:pt x="462" y="504"/>
                                </a:lnTo>
                                <a:lnTo>
                                  <a:pt x="464" y="507"/>
                                </a:lnTo>
                                <a:lnTo>
                                  <a:pt x="464" y="511"/>
                                </a:lnTo>
                                <a:lnTo>
                                  <a:pt x="466" y="511"/>
                                </a:lnTo>
                                <a:lnTo>
                                  <a:pt x="466" y="513"/>
                                </a:lnTo>
                                <a:lnTo>
                                  <a:pt x="466" y="515"/>
                                </a:lnTo>
                                <a:lnTo>
                                  <a:pt x="468" y="515"/>
                                </a:lnTo>
                                <a:lnTo>
                                  <a:pt x="468" y="517"/>
                                </a:lnTo>
                                <a:lnTo>
                                  <a:pt x="468" y="519"/>
                                </a:lnTo>
                                <a:lnTo>
                                  <a:pt x="471" y="521"/>
                                </a:lnTo>
                                <a:lnTo>
                                  <a:pt x="471" y="524"/>
                                </a:lnTo>
                                <a:lnTo>
                                  <a:pt x="471" y="526"/>
                                </a:lnTo>
                                <a:lnTo>
                                  <a:pt x="471" y="528"/>
                                </a:lnTo>
                                <a:lnTo>
                                  <a:pt x="471" y="530"/>
                                </a:lnTo>
                                <a:lnTo>
                                  <a:pt x="473" y="530"/>
                                </a:lnTo>
                                <a:lnTo>
                                  <a:pt x="473" y="532"/>
                                </a:lnTo>
                                <a:lnTo>
                                  <a:pt x="473" y="534"/>
                                </a:lnTo>
                                <a:lnTo>
                                  <a:pt x="473" y="536"/>
                                </a:lnTo>
                                <a:lnTo>
                                  <a:pt x="473" y="538"/>
                                </a:lnTo>
                                <a:lnTo>
                                  <a:pt x="473" y="540"/>
                                </a:lnTo>
                                <a:lnTo>
                                  <a:pt x="473" y="543"/>
                                </a:lnTo>
                                <a:lnTo>
                                  <a:pt x="473" y="545"/>
                                </a:lnTo>
                                <a:lnTo>
                                  <a:pt x="475" y="549"/>
                                </a:lnTo>
                                <a:lnTo>
                                  <a:pt x="475" y="551"/>
                                </a:lnTo>
                                <a:lnTo>
                                  <a:pt x="475" y="553"/>
                                </a:lnTo>
                                <a:lnTo>
                                  <a:pt x="477" y="557"/>
                                </a:lnTo>
                                <a:lnTo>
                                  <a:pt x="477" y="559"/>
                                </a:lnTo>
                                <a:lnTo>
                                  <a:pt x="479" y="559"/>
                                </a:lnTo>
                                <a:lnTo>
                                  <a:pt x="479" y="562"/>
                                </a:lnTo>
                                <a:lnTo>
                                  <a:pt x="479" y="564"/>
                                </a:lnTo>
                                <a:lnTo>
                                  <a:pt x="481" y="564"/>
                                </a:lnTo>
                                <a:lnTo>
                                  <a:pt x="481" y="566"/>
                                </a:lnTo>
                                <a:lnTo>
                                  <a:pt x="481" y="568"/>
                                </a:lnTo>
                                <a:lnTo>
                                  <a:pt x="481" y="570"/>
                                </a:lnTo>
                                <a:lnTo>
                                  <a:pt x="483" y="570"/>
                                </a:lnTo>
                                <a:lnTo>
                                  <a:pt x="483" y="572"/>
                                </a:lnTo>
                                <a:lnTo>
                                  <a:pt x="483" y="574"/>
                                </a:lnTo>
                                <a:lnTo>
                                  <a:pt x="485" y="576"/>
                                </a:lnTo>
                                <a:lnTo>
                                  <a:pt x="485" y="578"/>
                                </a:lnTo>
                                <a:lnTo>
                                  <a:pt x="485" y="581"/>
                                </a:lnTo>
                                <a:lnTo>
                                  <a:pt x="487" y="583"/>
                                </a:lnTo>
                                <a:lnTo>
                                  <a:pt x="487" y="585"/>
                                </a:lnTo>
                                <a:lnTo>
                                  <a:pt x="487" y="587"/>
                                </a:lnTo>
                                <a:lnTo>
                                  <a:pt x="487" y="589"/>
                                </a:lnTo>
                                <a:lnTo>
                                  <a:pt x="487" y="591"/>
                                </a:lnTo>
                                <a:lnTo>
                                  <a:pt x="487" y="593"/>
                                </a:lnTo>
                                <a:lnTo>
                                  <a:pt x="490" y="595"/>
                                </a:lnTo>
                                <a:lnTo>
                                  <a:pt x="490" y="597"/>
                                </a:lnTo>
                                <a:lnTo>
                                  <a:pt x="490" y="600"/>
                                </a:lnTo>
                                <a:lnTo>
                                  <a:pt x="490" y="602"/>
                                </a:lnTo>
                                <a:lnTo>
                                  <a:pt x="490" y="604"/>
                                </a:lnTo>
                                <a:lnTo>
                                  <a:pt x="492" y="606"/>
                                </a:lnTo>
                                <a:lnTo>
                                  <a:pt x="492" y="610"/>
                                </a:lnTo>
                                <a:lnTo>
                                  <a:pt x="494" y="610"/>
                                </a:lnTo>
                                <a:lnTo>
                                  <a:pt x="494" y="612"/>
                                </a:lnTo>
                                <a:lnTo>
                                  <a:pt x="496" y="614"/>
                                </a:lnTo>
                                <a:lnTo>
                                  <a:pt x="496" y="616"/>
                                </a:lnTo>
                                <a:lnTo>
                                  <a:pt x="498" y="616"/>
                                </a:lnTo>
                                <a:lnTo>
                                  <a:pt x="498" y="619"/>
                                </a:lnTo>
                                <a:lnTo>
                                  <a:pt x="500" y="619"/>
                                </a:lnTo>
                                <a:lnTo>
                                  <a:pt x="500" y="621"/>
                                </a:lnTo>
                                <a:lnTo>
                                  <a:pt x="500" y="623"/>
                                </a:lnTo>
                                <a:lnTo>
                                  <a:pt x="502" y="623"/>
                                </a:lnTo>
                                <a:lnTo>
                                  <a:pt x="502" y="625"/>
                                </a:lnTo>
                                <a:lnTo>
                                  <a:pt x="502" y="627"/>
                                </a:lnTo>
                                <a:lnTo>
                                  <a:pt x="502" y="629"/>
                                </a:lnTo>
                                <a:lnTo>
                                  <a:pt x="502" y="631"/>
                                </a:lnTo>
                                <a:lnTo>
                                  <a:pt x="502" y="633"/>
                                </a:lnTo>
                                <a:lnTo>
                                  <a:pt x="500" y="635"/>
                                </a:lnTo>
                                <a:lnTo>
                                  <a:pt x="500" y="638"/>
                                </a:lnTo>
                                <a:lnTo>
                                  <a:pt x="498" y="638"/>
                                </a:lnTo>
                                <a:lnTo>
                                  <a:pt x="496" y="640"/>
                                </a:lnTo>
                                <a:lnTo>
                                  <a:pt x="496" y="642"/>
                                </a:lnTo>
                                <a:lnTo>
                                  <a:pt x="494" y="642"/>
                                </a:lnTo>
                                <a:lnTo>
                                  <a:pt x="494" y="644"/>
                                </a:lnTo>
                                <a:lnTo>
                                  <a:pt x="492" y="644"/>
                                </a:lnTo>
                                <a:lnTo>
                                  <a:pt x="492" y="646"/>
                                </a:lnTo>
                                <a:lnTo>
                                  <a:pt x="490" y="648"/>
                                </a:lnTo>
                                <a:lnTo>
                                  <a:pt x="490" y="650"/>
                                </a:lnTo>
                                <a:lnTo>
                                  <a:pt x="490" y="652"/>
                                </a:lnTo>
                                <a:lnTo>
                                  <a:pt x="490" y="654"/>
                                </a:lnTo>
                                <a:lnTo>
                                  <a:pt x="490" y="657"/>
                                </a:lnTo>
                                <a:lnTo>
                                  <a:pt x="490" y="659"/>
                                </a:lnTo>
                                <a:lnTo>
                                  <a:pt x="492" y="661"/>
                                </a:lnTo>
                                <a:lnTo>
                                  <a:pt x="492" y="663"/>
                                </a:lnTo>
                                <a:lnTo>
                                  <a:pt x="494" y="663"/>
                                </a:lnTo>
                                <a:lnTo>
                                  <a:pt x="494" y="665"/>
                                </a:lnTo>
                                <a:lnTo>
                                  <a:pt x="496" y="665"/>
                                </a:lnTo>
                                <a:lnTo>
                                  <a:pt x="498" y="667"/>
                                </a:lnTo>
                                <a:lnTo>
                                  <a:pt x="500" y="669"/>
                                </a:lnTo>
                                <a:lnTo>
                                  <a:pt x="500" y="671"/>
                                </a:lnTo>
                                <a:lnTo>
                                  <a:pt x="502" y="671"/>
                                </a:lnTo>
                                <a:lnTo>
                                  <a:pt x="502" y="674"/>
                                </a:lnTo>
                                <a:lnTo>
                                  <a:pt x="504" y="674"/>
                                </a:lnTo>
                                <a:lnTo>
                                  <a:pt x="504" y="676"/>
                                </a:lnTo>
                                <a:lnTo>
                                  <a:pt x="506" y="678"/>
                                </a:lnTo>
                                <a:lnTo>
                                  <a:pt x="509" y="680"/>
                                </a:lnTo>
                                <a:lnTo>
                                  <a:pt x="509" y="682"/>
                                </a:lnTo>
                                <a:lnTo>
                                  <a:pt x="509" y="684"/>
                                </a:lnTo>
                                <a:lnTo>
                                  <a:pt x="511" y="686"/>
                                </a:lnTo>
                                <a:lnTo>
                                  <a:pt x="511" y="688"/>
                                </a:lnTo>
                                <a:lnTo>
                                  <a:pt x="511" y="690"/>
                                </a:lnTo>
                                <a:lnTo>
                                  <a:pt x="513" y="693"/>
                                </a:lnTo>
                                <a:lnTo>
                                  <a:pt x="513" y="695"/>
                                </a:lnTo>
                                <a:lnTo>
                                  <a:pt x="513" y="697"/>
                                </a:lnTo>
                                <a:lnTo>
                                  <a:pt x="513" y="699"/>
                                </a:lnTo>
                                <a:lnTo>
                                  <a:pt x="513" y="701"/>
                                </a:lnTo>
                                <a:lnTo>
                                  <a:pt x="513" y="703"/>
                                </a:lnTo>
                                <a:lnTo>
                                  <a:pt x="513" y="705"/>
                                </a:lnTo>
                                <a:lnTo>
                                  <a:pt x="513" y="707"/>
                                </a:lnTo>
                                <a:lnTo>
                                  <a:pt x="511" y="707"/>
                                </a:lnTo>
                                <a:lnTo>
                                  <a:pt x="511" y="709"/>
                                </a:lnTo>
                                <a:lnTo>
                                  <a:pt x="511" y="712"/>
                                </a:lnTo>
                                <a:lnTo>
                                  <a:pt x="511" y="714"/>
                                </a:lnTo>
                                <a:lnTo>
                                  <a:pt x="509" y="714"/>
                                </a:lnTo>
                                <a:lnTo>
                                  <a:pt x="509" y="716"/>
                                </a:lnTo>
                                <a:lnTo>
                                  <a:pt x="509" y="718"/>
                                </a:lnTo>
                                <a:lnTo>
                                  <a:pt x="509" y="720"/>
                                </a:lnTo>
                                <a:lnTo>
                                  <a:pt x="509" y="722"/>
                                </a:lnTo>
                                <a:lnTo>
                                  <a:pt x="509" y="724"/>
                                </a:lnTo>
                                <a:lnTo>
                                  <a:pt x="509" y="726"/>
                                </a:lnTo>
                                <a:lnTo>
                                  <a:pt x="509" y="728"/>
                                </a:lnTo>
                                <a:lnTo>
                                  <a:pt x="509" y="731"/>
                                </a:lnTo>
                                <a:lnTo>
                                  <a:pt x="509" y="733"/>
                                </a:lnTo>
                                <a:lnTo>
                                  <a:pt x="511" y="739"/>
                                </a:lnTo>
                                <a:lnTo>
                                  <a:pt x="511" y="741"/>
                                </a:lnTo>
                                <a:lnTo>
                                  <a:pt x="511" y="743"/>
                                </a:lnTo>
                                <a:lnTo>
                                  <a:pt x="513" y="745"/>
                                </a:lnTo>
                                <a:lnTo>
                                  <a:pt x="513" y="747"/>
                                </a:lnTo>
                                <a:lnTo>
                                  <a:pt x="513" y="750"/>
                                </a:lnTo>
                                <a:lnTo>
                                  <a:pt x="515" y="754"/>
                                </a:lnTo>
                                <a:lnTo>
                                  <a:pt x="515" y="756"/>
                                </a:lnTo>
                                <a:lnTo>
                                  <a:pt x="517" y="758"/>
                                </a:lnTo>
                                <a:lnTo>
                                  <a:pt x="517" y="762"/>
                                </a:lnTo>
                                <a:lnTo>
                                  <a:pt x="519" y="764"/>
                                </a:lnTo>
                                <a:lnTo>
                                  <a:pt x="523" y="771"/>
                                </a:lnTo>
                                <a:lnTo>
                                  <a:pt x="525" y="773"/>
                                </a:lnTo>
                                <a:lnTo>
                                  <a:pt x="528" y="777"/>
                                </a:lnTo>
                                <a:lnTo>
                                  <a:pt x="530" y="777"/>
                                </a:lnTo>
                                <a:lnTo>
                                  <a:pt x="530" y="779"/>
                                </a:lnTo>
                                <a:lnTo>
                                  <a:pt x="532" y="779"/>
                                </a:lnTo>
                                <a:lnTo>
                                  <a:pt x="532" y="781"/>
                                </a:lnTo>
                                <a:lnTo>
                                  <a:pt x="534" y="781"/>
                                </a:lnTo>
                                <a:lnTo>
                                  <a:pt x="536" y="785"/>
                                </a:lnTo>
                                <a:lnTo>
                                  <a:pt x="538" y="788"/>
                                </a:lnTo>
                                <a:lnTo>
                                  <a:pt x="540" y="790"/>
                                </a:lnTo>
                                <a:lnTo>
                                  <a:pt x="542" y="792"/>
                                </a:lnTo>
                                <a:lnTo>
                                  <a:pt x="544" y="794"/>
                                </a:lnTo>
                                <a:lnTo>
                                  <a:pt x="544" y="796"/>
                                </a:lnTo>
                                <a:lnTo>
                                  <a:pt x="547" y="798"/>
                                </a:lnTo>
                                <a:lnTo>
                                  <a:pt x="547" y="800"/>
                                </a:lnTo>
                                <a:lnTo>
                                  <a:pt x="549" y="802"/>
                                </a:lnTo>
                                <a:lnTo>
                                  <a:pt x="551" y="804"/>
                                </a:lnTo>
                                <a:lnTo>
                                  <a:pt x="551" y="807"/>
                                </a:lnTo>
                                <a:lnTo>
                                  <a:pt x="553" y="809"/>
                                </a:lnTo>
                                <a:lnTo>
                                  <a:pt x="555" y="811"/>
                                </a:lnTo>
                                <a:lnTo>
                                  <a:pt x="555" y="813"/>
                                </a:lnTo>
                                <a:lnTo>
                                  <a:pt x="557" y="815"/>
                                </a:lnTo>
                                <a:lnTo>
                                  <a:pt x="559" y="817"/>
                                </a:lnTo>
                                <a:lnTo>
                                  <a:pt x="561" y="819"/>
                                </a:lnTo>
                                <a:lnTo>
                                  <a:pt x="563" y="821"/>
                                </a:lnTo>
                                <a:lnTo>
                                  <a:pt x="572" y="828"/>
                                </a:lnTo>
                                <a:lnTo>
                                  <a:pt x="574" y="828"/>
                                </a:lnTo>
                                <a:lnTo>
                                  <a:pt x="576" y="830"/>
                                </a:lnTo>
                                <a:lnTo>
                                  <a:pt x="578" y="830"/>
                                </a:lnTo>
                                <a:lnTo>
                                  <a:pt x="578" y="832"/>
                                </a:lnTo>
                                <a:lnTo>
                                  <a:pt x="580" y="832"/>
                                </a:lnTo>
                                <a:lnTo>
                                  <a:pt x="582" y="832"/>
                                </a:lnTo>
                                <a:lnTo>
                                  <a:pt x="582" y="834"/>
                                </a:lnTo>
                                <a:lnTo>
                                  <a:pt x="587" y="834"/>
                                </a:lnTo>
                                <a:lnTo>
                                  <a:pt x="589" y="834"/>
                                </a:lnTo>
                                <a:lnTo>
                                  <a:pt x="591" y="834"/>
                                </a:lnTo>
                                <a:lnTo>
                                  <a:pt x="593" y="832"/>
                                </a:lnTo>
                                <a:lnTo>
                                  <a:pt x="597" y="832"/>
                                </a:lnTo>
                                <a:lnTo>
                                  <a:pt x="599" y="830"/>
                                </a:lnTo>
                                <a:lnTo>
                                  <a:pt x="601" y="830"/>
                                </a:lnTo>
                                <a:lnTo>
                                  <a:pt x="604" y="828"/>
                                </a:lnTo>
                                <a:lnTo>
                                  <a:pt x="608" y="826"/>
                                </a:lnTo>
                                <a:lnTo>
                                  <a:pt x="610" y="824"/>
                                </a:lnTo>
                                <a:lnTo>
                                  <a:pt x="612" y="821"/>
                                </a:lnTo>
                                <a:lnTo>
                                  <a:pt x="614" y="819"/>
                                </a:lnTo>
                                <a:lnTo>
                                  <a:pt x="618" y="817"/>
                                </a:lnTo>
                                <a:lnTo>
                                  <a:pt x="620" y="815"/>
                                </a:lnTo>
                                <a:lnTo>
                                  <a:pt x="623" y="813"/>
                                </a:lnTo>
                                <a:lnTo>
                                  <a:pt x="627" y="811"/>
                                </a:lnTo>
                                <a:lnTo>
                                  <a:pt x="631" y="811"/>
                                </a:lnTo>
                                <a:lnTo>
                                  <a:pt x="633" y="809"/>
                                </a:lnTo>
                                <a:lnTo>
                                  <a:pt x="635" y="809"/>
                                </a:lnTo>
                                <a:lnTo>
                                  <a:pt x="637" y="809"/>
                                </a:lnTo>
                                <a:lnTo>
                                  <a:pt x="642" y="807"/>
                                </a:lnTo>
                                <a:lnTo>
                                  <a:pt x="644" y="807"/>
                                </a:lnTo>
                                <a:lnTo>
                                  <a:pt x="646" y="807"/>
                                </a:lnTo>
                                <a:lnTo>
                                  <a:pt x="648" y="807"/>
                                </a:lnTo>
                                <a:lnTo>
                                  <a:pt x="650" y="807"/>
                                </a:lnTo>
                                <a:lnTo>
                                  <a:pt x="652" y="807"/>
                                </a:lnTo>
                                <a:lnTo>
                                  <a:pt x="654" y="807"/>
                                </a:lnTo>
                                <a:lnTo>
                                  <a:pt x="656" y="807"/>
                                </a:lnTo>
                                <a:lnTo>
                                  <a:pt x="661" y="807"/>
                                </a:lnTo>
                                <a:lnTo>
                                  <a:pt x="663" y="807"/>
                                </a:lnTo>
                                <a:lnTo>
                                  <a:pt x="665" y="807"/>
                                </a:lnTo>
                                <a:lnTo>
                                  <a:pt x="667" y="807"/>
                                </a:lnTo>
                                <a:lnTo>
                                  <a:pt x="669" y="804"/>
                                </a:lnTo>
                                <a:lnTo>
                                  <a:pt x="671" y="804"/>
                                </a:lnTo>
                                <a:lnTo>
                                  <a:pt x="675" y="807"/>
                                </a:lnTo>
                                <a:lnTo>
                                  <a:pt x="677" y="807"/>
                                </a:lnTo>
                                <a:lnTo>
                                  <a:pt x="680" y="807"/>
                                </a:lnTo>
                                <a:lnTo>
                                  <a:pt x="684" y="807"/>
                                </a:lnTo>
                                <a:lnTo>
                                  <a:pt x="686" y="807"/>
                                </a:lnTo>
                                <a:lnTo>
                                  <a:pt x="688" y="809"/>
                                </a:lnTo>
                                <a:lnTo>
                                  <a:pt x="686" y="809"/>
                                </a:lnTo>
                                <a:lnTo>
                                  <a:pt x="684" y="811"/>
                                </a:lnTo>
                                <a:lnTo>
                                  <a:pt x="675" y="813"/>
                                </a:lnTo>
                                <a:lnTo>
                                  <a:pt x="673" y="815"/>
                                </a:lnTo>
                                <a:lnTo>
                                  <a:pt x="665" y="819"/>
                                </a:lnTo>
                                <a:lnTo>
                                  <a:pt x="663" y="819"/>
                                </a:lnTo>
                                <a:lnTo>
                                  <a:pt x="661" y="821"/>
                                </a:lnTo>
                                <a:lnTo>
                                  <a:pt x="661" y="824"/>
                                </a:lnTo>
                                <a:lnTo>
                                  <a:pt x="658" y="826"/>
                                </a:lnTo>
                                <a:lnTo>
                                  <a:pt x="656" y="828"/>
                                </a:lnTo>
                                <a:lnTo>
                                  <a:pt x="656" y="830"/>
                                </a:lnTo>
                                <a:lnTo>
                                  <a:pt x="654" y="832"/>
                                </a:lnTo>
                                <a:lnTo>
                                  <a:pt x="654" y="834"/>
                                </a:lnTo>
                                <a:lnTo>
                                  <a:pt x="652" y="834"/>
                                </a:lnTo>
                                <a:lnTo>
                                  <a:pt x="652" y="836"/>
                                </a:lnTo>
                                <a:lnTo>
                                  <a:pt x="650" y="838"/>
                                </a:lnTo>
                                <a:lnTo>
                                  <a:pt x="650" y="840"/>
                                </a:lnTo>
                                <a:lnTo>
                                  <a:pt x="648" y="843"/>
                                </a:lnTo>
                                <a:lnTo>
                                  <a:pt x="646" y="847"/>
                                </a:lnTo>
                                <a:lnTo>
                                  <a:pt x="644" y="849"/>
                                </a:lnTo>
                                <a:lnTo>
                                  <a:pt x="644" y="851"/>
                                </a:lnTo>
                                <a:lnTo>
                                  <a:pt x="642" y="853"/>
                                </a:lnTo>
                                <a:lnTo>
                                  <a:pt x="642" y="855"/>
                                </a:lnTo>
                                <a:lnTo>
                                  <a:pt x="642" y="857"/>
                                </a:lnTo>
                                <a:lnTo>
                                  <a:pt x="642" y="859"/>
                                </a:lnTo>
                                <a:lnTo>
                                  <a:pt x="642" y="862"/>
                                </a:lnTo>
                                <a:lnTo>
                                  <a:pt x="642" y="864"/>
                                </a:lnTo>
                                <a:lnTo>
                                  <a:pt x="642" y="866"/>
                                </a:lnTo>
                                <a:lnTo>
                                  <a:pt x="642" y="868"/>
                                </a:lnTo>
                                <a:lnTo>
                                  <a:pt x="642" y="870"/>
                                </a:lnTo>
                                <a:lnTo>
                                  <a:pt x="642" y="872"/>
                                </a:lnTo>
                                <a:lnTo>
                                  <a:pt x="639" y="874"/>
                                </a:lnTo>
                                <a:lnTo>
                                  <a:pt x="639" y="876"/>
                                </a:lnTo>
                                <a:lnTo>
                                  <a:pt x="639" y="878"/>
                                </a:lnTo>
                                <a:lnTo>
                                  <a:pt x="637" y="878"/>
                                </a:lnTo>
                                <a:lnTo>
                                  <a:pt x="637" y="881"/>
                                </a:lnTo>
                                <a:lnTo>
                                  <a:pt x="635" y="883"/>
                                </a:lnTo>
                                <a:lnTo>
                                  <a:pt x="635" y="885"/>
                                </a:lnTo>
                                <a:lnTo>
                                  <a:pt x="635" y="887"/>
                                </a:lnTo>
                                <a:lnTo>
                                  <a:pt x="635" y="889"/>
                                </a:lnTo>
                                <a:lnTo>
                                  <a:pt x="633" y="891"/>
                                </a:lnTo>
                                <a:lnTo>
                                  <a:pt x="631" y="893"/>
                                </a:lnTo>
                                <a:lnTo>
                                  <a:pt x="627" y="897"/>
                                </a:lnTo>
                                <a:lnTo>
                                  <a:pt x="627" y="900"/>
                                </a:lnTo>
                                <a:lnTo>
                                  <a:pt x="625" y="904"/>
                                </a:lnTo>
                                <a:lnTo>
                                  <a:pt x="623" y="906"/>
                                </a:lnTo>
                                <a:lnTo>
                                  <a:pt x="620" y="910"/>
                                </a:lnTo>
                                <a:lnTo>
                                  <a:pt x="618" y="912"/>
                                </a:lnTo>
                                <a:lnTo>
                                  <a:pt x="618" y="914"/>
                                </a:lnTo>
                                <a:lnTo>
                                  <a:pt x="616" y="914"/>
                                </a:lnTo>
                                <a:lnTo>
                                  <a:pt x="616" y="916"/>
                                </a:lnTo>
                                <a:lnTo>
                                  <a:pt x="614" y="919"/>
                                </a:lnTo>
                                <a:lnTo>
                                  <a:pt x="612" y="921"/>
                                </a:lnTo>
                                <a:lnTo>
                                  <a:pt x="610" y="923"/>
                                </a:lnTo>
                                <a:lnTo>
                                  <a:pt x="610" y="925"/>
                                </a:lnTo>
                                <a:lnTo>
                                  <a:pt x="608" y="925"/>
                                </a:lnTo>
                                <a:lnTo>
                                  <a:pt x="608" y="927"/>
                                </a:lnTo>
                                <a:lnTo>
                                  <a:pt x="606" y="927"/>
                                </a:lnTo>
                                <a:lnTo>
                                  <a:pt x="606" y="929"/>
                                </a:lnTo>
                                <a:lnTo>
                                  <a:pt x="604" y="929"/>
                                </a:lnTo>
                                <a:lnTo>
                                  <a:pt x="601" y="931"/>
                                </a:lnTo>
                                <a:lnTo>
                                  <a:pt x="599" y="931"/>
                                </a:lnTo>
                                <a:lnTo>
                                  <a:pt x="597" y="933"/>
                                </a:lnTo>
                                <a:lnTo>
                                  <a:pt x="595" y="933"/>
                                </a:lnTo>
                                <a:lnTo>
                                  <a:pt x="593" y="935"/>
                                </a:lnTo>
                                <a:lnTo>
                                  <a:pt x="591" y="938"/>
                                </a:lnTo>
                                <a:lnTo>
                                  <a:pt x="589" y="940"/>
                                </a:lnTo>
                                <a:lnTo>
                                  <a:pt x="587" y="942"/>
                                </a:lnTo>
                                <a:lnTo>
                                  <a:pt x="585" y="944"/>
                                </a:lnTo>
                                <a:lnTo>
                                  <a:pt x="582" y="946"/>
                                </a:lnTo>
                                <a:lnTo>
                                  <a:pt x="580" y="948"/>
                                </a:lnTo>
                                <a:lnTo>
                                  <a:pt x="578" y="950"/>
                                </a:lnTo>
                                <a:lnTo>
                                  <a:pt x="576" y="954"/>
                                </a:lnTo>
                                <a:lnTo>
                                  <a:pt x="574" y="957"/>
                                </a:lnTo>
                                <a:lnTo>
                                  <a:pt x="570" y="959"/>
                                </a:lnTo>
                                <a:lnTo>
                                  <a:pt x="568" y="963"/>
                                </a:lnTo>
                                <a:lnTo>
                                  <a:pt x="566" y="965"/>
                                </a:lnTo>
                                <a:lnTo>
                                  <a:pt x="563" y="967"/>
                                </a:lnTo>
                                <a:lnTo>
                                  <a:pt x="561" y="969"/>
                                </a:lnTo>
                                <a:lnTo>
                                  <a:pt x="561" y="971"/>
                                </a:lnTo>
                                <a:lnTo>
                                  <a:pt x="559" y="971"/>
                                </a:lnTo>
                                <a:lnTo>
                                  <a:pt x="557" y="976"/>
                                </a:lnTo>
                                <a:lnTo>
                                  <a:pt x="555" y="976"/>
                                </a:lnTo>
                                <a:lnTo>
                                  <a:pt x="551" y="978"/>
                                </a:lnTo>
                                <a:lnTo>
                                  <a:pt x="551" y="980"/>
                                </a:lnTo>
                                <a:lnTo>
                                  <a:pt x="549" y="982"/>
                                </a:lnTo>
                                <a:lnTo>
                                  <a:pt x="544" y="982"/>
                                </a:lnTo>
                                <a:lnTo>
                                  <a:pt x="542" y="984"/>
                                </a:lnTo>
                                <a:lnTo>
                                  <a:pt x="538" y="986"/>
                                </a:lnTo>
                                <a:lnTo>
                                  <a:pt x="536" y="986"/>
                                </a:lnTo>
                                <a:lnTo>
                                  <a:pt x="534" y="988"/>
                                </a:lnTo>
                                <a:lnTo>
                                  <a:pt x="532" y="988"/>
                                </a:lnTo>
                                <a:lnTo>
                                  <a:pt x="528" y="988"/>
                                </a:lnTo>
                                <a:lnTo>
                                  <a:pt x="525" y="990"/>
                                </a:lnTo>
                                <a:lnTo>
                                  <a:pt x="523" y="990"/>
                                </a:lnTo>
                                <a:lnTo>
                                  <a:pt x="521" y="990"/>
                                </a:lnTo>
                                <a:lnTo>
                                  <a:pt x="517" y="990"/>
                                </a:lnTo>
                                <a:lnTo>
                                  <a:pt x="515" y="990"/>
                                </a:lnTo>
                                <a:lnTo>
                                  <a:pt x="513" y="990"/>
                                </a:lnTo>
                                <a:lnTo>
                                  <a:pt x="511" y="990"/>
                                </a:lnTo>
                                <a:lnTo>
                                  <a:pt x="509" y="990"/>
                                </a:lnTo>
                                <a:lnTo>
                                  <a:pt x="506" y="990"/>
                                </a:lnTo>
                                <a:lnTo>
                                  <a:pt x="504" y="990"/>
                                </a:lnTo>
                                <a:lnTo>
                                  <a:pt x="502" y="990"/>
                                </a:lnTo>
                                <a:lnTo>
                                  <a:pt x="500" y="990"/>
                                </a:lnTo>
                                <a:lnTo>
                                  <a:pt x="498" y="990"/>
                                </a:lnTo>
                                <a:lnTo>
                                  <a:pt x="496" y="988"/>
                                </a:lnTo>
                                <a:lnTo>
                                  <a:pt x="494" y="988"/>
                                </a:lnTo>
                                <a:lnTo>
                                  <a:pt x="492" y="988"/>
                                </a:lnTo>
                                <a:lnTo>
                                  <a:pt x="492" y="986"/>
                                </a:lnTo>
                                <a:lnTo>
                                  <a:pt x="487" y="984"/>
                                </a:lnTo>
                                <a:lnTo>
                                  <a:pt x="485" y="984"/>
                                </a:lnTo>
                                <a:lnTo>
                                  <a:pt x="483" y="982"/>
                                </a:lnTo>
                                <a:lnTo>
                                  <a:pt x="479" y="980"/>
                                </a:lnTo>
                                <a:lnTo>
                                  <a:pt x="477" y="978"/>
                                </a:lnTo>
                                <a:lnTo>
                                  <a:pt x="475" y="978"/>
                                </a:lnTo>
                                <a:lnTo>
                                  <a:pt x="473" y="976"/>
                                </a:lnTo>
                                <a:lnTo>
                                  <a:pt x="471" y="976"/>
                                </a:lnTo>
                                <a:lnTo>
                                  <a:pt x="468" y="973"/>
                                </a:lnTo>
                                <a:lnTo>
                                  <a:pt x="466" y="971"/>
                                </a:lnTo>
                                <a:lnTo>
                                  <a:pt x="464" y="971"/>
                                </a:lnTo>
                                <a:lnTo>
                                  <a:pt x="462" y="969"/>
                                </a:lnTo>
                                <a:lnTo>
                                  <a:pt x="460" y="967"/>
                                </a:lnTo>
                                <a:lnTo>
                                  <a:pt x="458" y="967"/>
                                </a:lnTo>
                                <a:lnTo>
                                  <a:pt x="458" y="965"/>
                                </a:lnTo>
                                <a:lnTo>
                                  <a:pt x="456" y="965"/>
                                </a:lnTo>
                                <a:lnTo>
                                  <a:pt x="454" y="963"/>
                                </a:lnTo>
                                <a:lnTo>
                                  <a:pt x="451" y="963"/>
                                </a:lnTo>
                                <a:lnTo>
                                  <a:pt x="449" y="961"/>
                                </a:lnTo>
                                <a:lnTo>
                                  <a:pt x="447" y="961"/>
                                </a:lnTo>
                                <a:lnTo>
                                  <a:pt x="445" y="961"/>
                                </a:lnTo>
                                <a:lnTo>
                                  <a:pt x="443" y="959"/>
                                </a:lnTo>
                                <a:lnTo>
                                  <a:pt x="441" y="959"/>
                                </a:lnTo>
                                <a:lnTo>
                                  <a:pt x="439" y="957"/>
                                </a:lnTo>
                                <a:lnTo>
                                  <a:pt x="437" y="954"/>
                                </a:lnTo>
                                <a:lnTo>
                                  <a:pt x="435" y="952"/>
                                </a:lnTo>
                                <a:lnTo>
                                  <a:pt x="432" y="950"/>
                                </a:lnTo>
                                <a:lnTo>
                                  <a:pt x="432" y="948"/>
                                </a:lnTo>
                                <a:lnTo>
                                  <a:pt x="430" y="946"/>
                                </a:lnTo>
                                <a:lnTo>
                                  <a:pt x="428" y="944"/>
                                </a:lnTo>
                                <a:lnTo>
                                  <a:pt x="428" y="942"/>
                                </a:lnTo>
                                <a:lnTo>
                                  <a:pt x="426" y="940"/>
                                </a:lnTo>
                                <a:lnTo>
                                  <a:pt x="426" y="935"/>
                                </a:lnTo>
                                <a:lnTo>
                                  <a:pt x="424" y="933"/>
                                </a:lnTo>
                                <a:lnTo>
                                  <a:pt x="422" y="931"/>
                                </a:lnTo>
                                <a:lnTo>
                                  <a:pt x="422" y="927"/>
                                </a:lnTo>
                                <a:lnTo>
                                  <a:pt x="420" y="925"/>
                                </a:lnTo>
                                <a:lnTo>
                                  <a:pt x="420" y="923"/>
                                </a:lnTo>
                                <a:lnTo>
                                  <a:pt x="418" y="921"/>
                                </a:lnTo>
                                <a:lnTo>
                                  <a:pt x="416" y="919"/>
                                </a:lnTo>
                                <a:lnTo>
                                  <a:pt x="413" y="916"/>
                                </a:lnTo>
                                <a:lnTo>
                                  <a:pt x="411" y="914"/>
                                </a:lnTo>
                                <a:lnTo>
                                  <a:pt x="409" y="914"/>
                                </a:lnTo>
                                <a:lnTo>
                                  <a:pt x="407" y="912"/>
                                </a:lnTo>
                                <a:lnTo>
                                  <a:pt x="405" y="910"/>
                                </a:lnTo>
                                <a:lnTo>
                                  <a:pt x="403" y="908"/>
                                </a:lnTo>
                                <a:lnTo>
                                  <a:pt x="401" y="906"/>
                                </a:lnTo>
                                <a:lnTo>
                                  <a:pt x="399" y="904"/>
                                </a:lnTo>
                                <a:lnTo>
                                  <a:pt x="397" y="900"/>
                                </a:lnTo>
                                <a:lnTo>
                                  <a:pt x="394" y="897"/>
                                </a:lnTo>
                                <a:lnTo>
                                  <a:pt x="392" y="895"/>
                                </a:lnTo>
                                <a:lnTo>
                                  <a:pt x="390" y="891"/>
                                </a:lnTo>
                                <a:lnTo>
                                  <a:pt x="388" y="891"/>
                                </a:lnTo>
                                <a:lnTo>
                                  <a:pt x="388" y="889"/>
                                </a:lnTo>
                                <a:lnTo>
                                  <a:pt x="386" y="889"/>
                                </a:lnTo>
                                <a:lnTo>
                                  <a:pt x="386" y="887"/>
                                </a:lnTo>
                                <a:lnTo>
                                  <a:pt x="384" y="885"/>
                                </a:lnTo>
                                <a:lnTo>
                                  <a:pt x="382" y="883"/>
                                </a:lnTo>
                                <a:lnTo>
                                  <a:pt x="380" y="881"/>
                                </a:lnTo>
                                <a:lnTo>
                                  <a:pt x="380" y="878"/>
                                </a:lnTo>
                                <a:lnTo>
                                  <a:pt x="380" y="876"/>
                                </a:lnTo>
                                <a:lnTo>
                                  <a:pt x="382" y="876"/>
                                </a:lnTo>
                                <a:lnTo>
                                  <a:pt x="382" y="872"/>
                                </a:lnTo>
                                <a:lnTo>
                                  <a:pt x="382" y="870"/>
                                </a:lnTo>
                                <a:lnTo>
                                  <a:pt x="382" y="868"/>
                                </a:lnTo>
                                <a:lnTo>
                                  <a:pt x="382" y="866"/>
                                </a:lnTo>
                                <a:lnTo>
                                  <a:pt x="380" y="864"/>
                                </a:lnTo>
                                <a:lnTo>
                                  <a:pt x="380" y="862"/>
                                </a:lnTo>
                                <a:lnTo>
                                  <a:pt x="378" y="859"/>
                                </a:lnTo>
                                <a:lnTo>
                                  <a:pt x="378" y="857"/>
                                </a:lnTo>
                                <a:lnTo>
                                  <a:pt x="375" y="853"/>
                                </a:lnTo>
                                <a:lnTo>
                                  <a:pt x="375" y="851"/>
                                </a:lnTo>
                                <a:lnTo>
                                  <a:pt x="373" y="849"/>
                                </a:lnTo>
                                <a:lnTo>
                                  <a:pt x="373" y="847"/>
                                </a:lnTo>
                                <a:lnTo>
                                  <a:pt x="373" y="845"/>
                                </a:lnTo>
                                <a:lnTo>
                                  <a:pt x="373" y="840"/>
                                </a:lnTo>
                                <a:lnTo>
                                  <a:pt x="371" y="838"/>
                                </a:lnTo>
                                <a:lnTo>
                                  <a:pt x="369" y="836"/>
                                </a:lnTo>
                                <a:lnTo>
                                  <a:pt x="369" y="832"/>
                                </a:lnTo>
                                <a:lnTo>
                                  <a:pt x="367" y="830"/>
                                </a:lnTo>
                                <a:lnTo>
                                  <a:pt x="367" y="828"/>
                                </a:lnTo>
                                <a:lnTo>
                                  <a:pt x="365" y="826"/>
                                </a:lnTo>
                                <a:lnTo>
                                  <a:pt x="365" y="821"/>
                                </a:lnTo>
                                <a:lnTo>
                                  <a:pt x="365" y="819"/>
                                </a:lnTo>
                                <a:lnTo>
                                  <a:pt x="363" y="817"/>
                                </a:lnTo>
                                <a:lnTo>
                                  <a:pt x="363" y="813"/>
                                </a:lnTo>
                                <a:lnTo>
                                  <a:pt x="363" y="811"/>
                                </a:lnTo>
                                <a:lnTo>
                                  <a:pt x="363" y="809"/>
                                </a:lnTo>
                                <a:lnTo>
                                  <a:pt x="363" y="807"/>
                                </a:lnTo>
                                <a:lnTo>
                                  <a:pt x="363" y="802"/>
                                </a:lnTo>
                                <a:lnTo>
                                  <a:pt x="363" y="800"/>
                                </a:lnTo>
                                <a:lnTo>
                                  <a:pt x="363" y="798"/>
                                </a:lnTo>
                                <a:lnTo>
                                  <a:pt x="363" y="794"/>
                                </a:lnTo>
                                <a:lnTo>
                                  <a:pt x="363" y="792"/>
                                </a:lnTo>
                                <a:lnTo>
                                  <a:pt x="363" y="790"/>
                                </a:lnTo>
                                <a:lnTo>
                                  <a:pt x="363" y="788"/>
                                </a:lnTo>
                                <a:lnTo>
                                  <a:pt x="363" y="785"/>
                                </a:lnTo>
                                <a:lnTo>
                                  <a:pt x="363" y="783"/>
                                </a:lnTo>
                                <a:lnTo>
                                  <a:pt x="365" y="781"/>
                                </a:lnTo>
                                <a:lnTo>
                                  <a:pt x="365" y="779"/>
                                </a:lnTo>
                                <a:lnTo>
                                  <a:pt x="363" y="777"/>
                                </a:lnTo>
                                <a:lnTo>
                                  <a:pt x="363" y="775"/>
                                </a:lnTo>
                                <a:lnTo>
                                  <a:pt x="363" y="773"/>
                                </a:lnTo>
                                <a:lnTo>
                                  <a:pt x="363" y="769"/>
                                </a:lnTo>
                                <a:lnTo>
                                  <a:pt x="361" y="766"/>
                                </a:lnTo>
                                <a:lnTo>
                                  <a:pt x="361" y="764"/>
                                </a:lnTo>
                                <a:lnTo>
                                  <a:pt x="361" y="762"/>
                                </a:lnTo>
                                <a:lnTo>
                                  <a:pt x="361" y="760"/>
                                </a:lnTo>
                                <a:lnTo>
                                  <a:pt x="359" y="756"/>
                                </a:lnTo>
                                <a:lnTo>
                                  <a:pt x="359" y="754"/>
                                </a:lnTo>
                                <a:lnTo>
                                  <a:pt x="356" y="752"/>
                                </a:lnTo>
                                <a:lnTo>
                                  <a:pt x="356" y="750"/>
                                </a:lnTo>
                                <a:lnTo>
                                  <a:pt x="354" y="747"/>
                                </a:lnTo>
                                <a:lnTo>
                                  <a:pt x="352" y="745"/>
                                </a:lnTo>
                                <a:lnTo>
                                  <a:pt x="352" y="743"/>
                                </a:lnTo>
                                <a:lnTo>
                                  <a:pt x="350" y="741"/>
                                </a:lnTo>
                                <a:lnTo>
                                  <a:pt x="348" y="737"/>
                                </a:lnTo>
                                <a:lnTo>
                                  <a:pt x="348" y="735"/>
                                </a:lnTo>
                                <a:lnTo>
                                  <a:pt x="346" y="735"/>
                                </a:lnTo>
                                <a:lnTo>
                                  <a:pt x="346" y="733"/>
                                </a:lnTo>
                                <a:lnTo>
                                  <a:pt x="346" y="731"/>
                                </a:lnTo>
                                <a:lnTo>
                                  <a:pt x="346" y="728"/>
                                </a:lnTo>
                                <a:lnTo>
                                  <a:pt x="346" y="726"/>
                                </a:lnTo>
                                <a:lnTo>
                                  <a:pt x="344" y="724"/>
                                </a:lnTo>
                                <a:lnTo>
                                  <a:pt x="344" y="722"/>
                                </a:lnTo>
                                <a:lnTo>
                                  <a:pt x="344" y="720"/>
                                </a:lnTo>
                                <a:lnTo>
                                  <a:pt x="344" y="718"/>
                                </a:lnTo>
                                <a:lnTo>
                                  <a:pt x="342" y="718"/>
                                </a:lnTo>
                                <a:lnTo>
                                  <a:pt x="342" y="716"/>
                                </a:lnTo>
                                <a:lnTo>
                                  <a:pt x="340" y="714"/>
                                </a:lnTo>
                                <a:lnTo>
                                  <a:pt x="340" y="712"/>
                                </a:lnTo>
                                <a:lnTo>
                                  <a:pt x="337" y="709"/>
                                </a:lnTo>
                                <a:lnTo>
                                  <a:pt x="337" y="707"/>
                                </a:lnTo>
                                <a:lnTo>
                                  <a:pt x="335" y="705"/>
                                </a:lnTo>
                                <a:lnTo>
                                  <a:pt x="335" y="703"/>
                                </a:lnTo>
                                <a:lnTo>
                                  <a:pt x="333" y="701"/>
                                </a:lnTo>
                                <a:lnTo>
                                  <a:pt x="333" y="699"/>
                                </a:lnTo>
                                <a:lnTo>
                                  <a:pt x="331" y="697"/>
                                </a:lnTo>
                                <a:lnTo>
                                  <a:pt x="331" y="693"/>
                                </a:lnTo>
                                <a:lnTo>
                                  <a:pt x="329" y="693"/>
                                </a:lnTo>
                                <a:lnTo>
                                  <a:pt x="329" y="690"/>
                                </a:lnTo>
                                <a:lnTo>
                                  <a:pt x="329" y="688"/>
                                </a:lnTo>
                                <a:lnTo>
                                  <a:pt x="327" y="686"/>
                                </a:lnTo>
                                <a:lnTo>
                                  <a:pt x="327" y="684"/>
                                </a:lnTo>
                                <a:lnTo>
                                  <a:pt x="325" y="682"/>
                                </a:lnTo>
                                <a:lnTo>
                                  <a:pt x="323" y="676"/>
                                </a:lnTo>
                                <a:lnTo>
                                  <a:pt x="323" y="674"/>
                                </a:lnTo>
                                <a:lnTo>
                                  <a:pt x="321" y="669"/>
                                </a:lnTo>
                                <a:lnTo>
                                  <a:pt x="318" y="667"/>
                                </a:lnTo>
                                <a:lnTo>
                                  <a:pt x="318" y="665"/>
                                </a:lnTo>
                                <a:lnTo>
                                  <a:pt x="318" y="663"/>
                                </a:lnTo>
                                <a:lnTo>
                                  <a:pt x="316" y="663"/>
                                </a:lnTo>
                                <a:lnTo>
                                  <a:pt x="316" y="661"/>
                                </a:lnTo>
                                <a:lnTo>
                                  <a:pt x="314" y="659"/>
                                </a:lnTo>
                                <a:lnTo>
                                  <a:pt x="314" y="657"/>
                                </a:lnTo>
                                <a:lnTo>
                                  <a:pt x="312" y="654"/>
                                </a:lnTo>
                                <a:lnTo>
                                  <a:pt x="312" y="652"/>
                                </a:lnTo>
                                <a:lnTo>
                                  <a:pt x="312" y="650"/>
                                </a:lnTo>
                                <a:lnTo>
                                  <a:pt x="312" y="648"/>
                                </a:lnTo>
                                <a:lnTo>
                                  <a:pt x="312" y="646"/>
                                </a:lnTo>
                                <a:lnTo>
                                  <a:pt x="312" y="644"/>
                                </a:lnTo>
                                <a:lnTo>
                                  <a:pt x="312" y="642"/>
                                </a:lnTo>
                                <a:lnTo>
                                  <a:pt x="312" y="640"/>
                                </a:lnTo>
                                <a:lnTo>
                                  <a:pt x="314" y="638"/>
                                </a:lnTo>
                                <a:lnTo>
                                  <a:pt x="316" y="635"/>
                                </a:lnTo>
                                <a:lnTo>
                                  <a:pt x="318" y="633"/>
                                </a:lnTo>
                                <a:lnTo>
                                  <a:pt x="323" y="631"/>
                                </a:lnTo>
                                <a:lnTo>
                                  <a:pt x="325" y="627"/>
                                </a:lnTo>
                                <a:lnTo>
                                  <a:pt x="327" y="625"/>
                                </a:lnTo>
                                <a:lnTo>
                                  <a:pt x="329" y="623"/>
                                </a:lnTo>
                                <a:lnTo>
                                  <a:pt x="329" y="621"/>
                                </a:lnTo>
                                <a:lnTo>
                                  <a:pt x="329" y="619"/>
                                </a:lnTo>
                                <a:lnTo>
                                  <a:pt x="329" y="616"/>
                                </a:lnTo>
                                <a:lnTo>
                                  <a:pt x="329" y="614"/>
                                </a:lnTo>
                                <a:lnTo>
                                  <a:pt x="331" y="614"/>
                                </a:lnTo>
                                <a:lnTo>
                                  <a:pt x="331" y="612"/>
                                </a:lnTo>
                                <a:lnTo>
                                  <a:pt x="331" y="610"/>
                                </a:lnTo>
                                <a:lnTo>
                                  <a:pt x="333" y="608"/>
                                </a:lnTo>
                                <a:lnTo>
                                  <a:pt x="335" y="606"/>
                                </a:lnTo>
                                <a:lnTo>
                                  <a:pt x="335" y="604"/>
                                </a:lnTo>
                                <a:lnTo>
                                  <a:pt x="337" y="604"/>
                                </a:lnTo>
                                <a:lnTo>
                                  <a:pt x="337" y="602"/>
                                </a:lnTo>
                                <a:lnTo>
                                  <a:pt x="340" y="600"/>
                                </a:lnTo>
                                <a:lnTo>
                                  <a:pt x="342" y="597"/>
                                </a:lnTo>
                                <a:lnTo>
                                  <a:pt x="344" y="595"/>
                                </a:lnTo>
                                <a:lnTo>
                                  <a:pt x="346" y="593"/>
                                </a:lnTo>
                                <a:lnTo>
                                  <a:pt x="348" y="593"/>
                                </a:lnTo>
                                <a:lnTo>
                                  <a:pt x="348" y="591"/>
                                </a:lnTo>
                                <a:lnTo>
                                  <a:pt x="350" y="589"/>
                                </a:lnTo>
                                <a:lnTo>
                                  <a:pt x="352" y="587"/>
                                </a:lnTo>
                                <a:lnTo>
                                  <a:pt x="354" y="585"/>
                                </a:lnTo>
                                <a:lnTo>
                                  <a:pt x="354" y="583"/>
                                </a:lnTo>
                                <a:lnTo>
                                  <a:pt x="356" y="583"/>
                                </a:lnTo>
                                <a:lnTo>
                                  <a:pt x="356" y="581"/>
                                </a:lnTo>
                                <a:lnTo>
                                  <a:pt x="359" y="581"/>
                                </a:lnTo>
                                <a:lnTo>
                                  <a:pt x="359" y="578"/>
                                </a:lnTo>
                                <a:lnTo>
                                  <a:pt x="359" y="576"/>
                                </a:lnTo>
                                <a:lnTo>
                                  <a:pt x="359" y="574"/>
                                </a:lnTo>
                                <a:lnTo>
                                  <a:pt x="359" y="572"/>
                                </a:lnTo>
                                <a:lnTo>
                                  <a:pt x="359" y="570"/>
                                </a:lnTo>
                                <a:lnTo>
                                  <a:pt x="359" y="568"/>
                                </a:lnTo>
                                <a:lnTo>
                                  <a:pt x="359" y="566"/>
                                </a:lnTo>
                                <a:lnTo>
                                  <a:pt x="359" y="564"/>
                                </a:lnTo>
                                <a:lnTo>
                                  <a:pt x="359" y="562"/>
                                </a:lnTo>
                                <a:lnTo>
                                  <a:pt x="359" y="559"/>
                                </a:lnTo>
                                <a:lnTo>
                                  <a:pt x="359" y="555"/>
                                </a:lnTo>
                                <a:lnTo>
                                  <a:pt x="359" y="551"/>
                                </a:lnTo>
                                <a:lnTo>
                                  <a:pt x="356" y="549"/>
                                </a:lnTo>
                                <a:lnTo>
                                  <a:pt x="356" y="547"/>
                                </a:lnTo>
                                <a:lnTo>
                                  <a:pt x="356" y="545"/>
                                </a:lnTo>
                                <a:lnTo>
                                  <a:pt x="356" y="543"/>
                                </a:lnTo>
                                <a:lnTo>
                                  <a:pt x="356" y="538"/>
                                </a:lnTo>
                                <a:lnTo>
                                  <a:pt x="354" y="536"/>
                                </a:lnTo>
                                <a:lnTo>
                                  <a:pt x="354" y="532"/>
                                </a:lnTo>
                                <a:lnTo>
                                  <a:pt x="352" y="528"/>
                                </a:lnTo>
                                <a:lnTo>
                                  <a:pt x="352" y="526"/>
                                </a:lnTo>
                                <a:lnTo>
                                  <a:pt x="350" y="524"/>
                                </a:lnTo>
                                <a:lnTo>
                                  <a:pt x="350" y="521"/>
                                </a:lnTo>
                                <a:lnTo>
                                  <a:pt x="348" y="521"/>
                                </a:lnTo>
                                <a:lnTo>
                                  <a:pt x="348" y="519"/>
                                </a:lnTo>
                                <a:lnTo>
                                  <a:pt x="346" y="517"/>
                                </a:lnTo>
                                <a:lnTo>
                                  <a:pt x="346" y="515"/>
                                </a:lnTo>
                                <a:lnTo>
                                  <a:pt x="344" y="515"/>
                                </a:lnTo>
                                <a:lnTo>
                                  <a:pt x="344" y="513"/>
                                </a:lnTo>
                                <a:lnTo>
                                  <a:pt x="342" y="511"/>
                                </a:lnTo>
                                <a:lnTo>
                                  <a:pt x="340" y="504"/>
                                </a:lnTo>
                                <a:lnTo>
                                  <a:pt x="340" y="502"/>
                                </a:lnTo>
                                <a:lnTo>
                                  <a:pt x="337" y="502"/>
                                </a:lnTo>
                                <a:lnTo>
                                  <a:pt x="337" y="500"/>
                                </a:lnTo>
                                <a:lnTo>
                                  <a:pt x="335" y="500"/>
                                </a:lnTo>
                                <a:lnTo>
                                  <a:pt x="335" y="498"/>
                                </a:lnTo>
                                <a:lnTo>
                                  <a:pt x="333" y="496"/>
                                </a:lnTo>
                                <a:lnTo>
                                  <a:pt x="333" y="494"/>
                                </a:lnTo>
                                <a:lnTo>
                                  <a:pt x="331" y="492"/>
                                </a:lnTo>
                                <a:lnTo>
                                  <a:pt x="329" y="490"/>
                                </a:lnTo>
                                <a:lnTo>
                                  <a:pt x="329" y="488"/>
                                </a:lnTo>
                                <a:lnTo>
                                  <a:pt x="327" y="485"/>
                                </a:lnTo>
                                <a:lnTo>
                                  <a:pt x="327" y="483"/>
                                </a:lnTo>
                                <a:lnTo>
                                  <a:pt x="327" y="481"/>
                                </a:lnTo>
                                <a:lnTo>
                                  <a:pt x="325" y="475"/>
                                </a:lnTo>
                                <a:lnTo>
                                  <a:pt x="323" y="471"/>
                                </a:lnTo>
                                <a:lnTo>
                                  <a:pt x="323" y="466"/>
                                </a:lnTo>
                                <a:lnTo>
                                  <a:pt x="321" y="464"/>
                                </a:lnTo>
                                <a:lnTo>
                                  <a:pt x="321" y="458"/>
                                </a:lnTo>
                                <a:lnTo>
                                  <a:pt x="321" y="456"/>
                                </a:lnTo>
                                <a:lnTo>
                                  <a:pt x="321" y="443"/>
                                </a:lnTo>
                                <a:lnTo>
                                  <a:pt x="321" y="439"/>
                                </a:lnTo>
                                <a:lnTo>
                                  <a:pt x="321" y="437"/>
                                </a:lnTo>
                                <a:lnTo>
                                  <a:pt x="321" y="431"/>
                                </a:lnTo>
                                <a:lnTo>
                                  <a:pt x="321" y="428"/>
                                </a:lnTo>
                                <a:lnTo>
                                  <a:pt x="321" y="424"/>
                                </a:lnTo>
                                <a:lnTo>
                                  <a:pt x="318" y="422"/>
                                </a:lnTo>
                                <a:lnTo>
                                  <a:pt x="318" y="420"/>
                                </a:lnTo>
                                <a:lnTo>
                                  <a:pt x="318" y="418"/>
                                </a:lnTo>
                                <a:lnTo>
                                  <a:pt x="318" y="416"/>
                                </a:lnTo>
                                <a:lnTo>
                                  <a:pt x="318" y="414"/>
                                </a:lnTo>
                                <a:lnTo>
                                  <a:pt x="316" y="412"/>
                                </a:lnTo>
                                <a:lnTo>
                                  <a:pt x="316" y="409"/>
                                </a:lnTo>
                                <a:lnTo>
                                  <a:pt x="314" y="407"/>
                                </a:lnTo>
                                <a:lnTo>
                                  <a:pt x="314" y="405"/>
                                </a:lnTo>
                                <a:lnTo>
                                  <a:pt x="312" y="397"/>
                                </a:lnTo>
                                <a:lnTo>
                                  <a:pt x="312" y="390"/>
                                </a:lnTo>
                                <a:lnTo>
                                  <a:pt x="310" y="388"/>
                                </a:lnTo>
                                <a:lnTo>
                                  <a:pt x="310" y="384"/>
                                </a:lnTo>
                                <a:lnTo>
                                  <a:pt x="310" y="382"/>
                                </a:lnTo>
                                <a:lnTo>
                                  <a:pt x="310" y="380"/>
                                </a:lnTo>
                                <a:lnTo>
                                  <a:pt x="310" y="378"/>
                                </a:lnTo>
                                <a:lnTo>
                                  <a:pt x="308" y="376"/>
                                </a:lnTo>
                                <a:lnTo>
                                  <a:pt x="308" y="374"/>
                                </a:lnTo>
                                <a:lnTo>
                                  <a:pt x="308" y="371"/>
                                </a:lnTo>
                                <a:lnTo>
                                  <a:pt x="310" y="369"/>
                                </a:lnTo>
                                <a:lnTo>
                                  <a:pt x="310" y="367"/>
                                </a:lnTo>
                                <a:lnTo>
                                  <a:pt x="310" y="365"/>
                                </a:lnTo>
                                <a:lnTo>
                                  <a:pt x="310" y="363"/>
                                </a:lnTo>
                                <a:lnTo>
                                  <a:pt x="310" y="361"/>
                                </a:lnTo>
                                <a:lnTo>
                                  <a:pt x="310" y="359"/>
                                </a:lnTo>
                                <a:lnTo>
                                  <a:pt x="310" y="355"/>
                                </a:lnTo>
                                <a:lnTo>
                                  <a:pt x="310" y="352"/>
                                </a:lnTo>
                                <a:lnTo>
                                  <a:pt x="310" y="350"/>
                                </a:lnTo>
                                <a:lnTo>
                                  <a:pt x="310" y="346"/>
                                </a:lnTo>
                                <a:lnTo>
                                  <a:pt x="310" y="344"/>
                                </a:lnTo>
                                <a:lnTo>
                                  <a:pt x="308" y="344"/>
                                </a:lnTo>
                                <a:lnTo>
                                  <a:pt x="308" y="342"/>
                                </a:lnTo>
                                <a:lnTo>
                                  <a:pt x="308" y="340"/>
                                </a:lnTo>
                                <a:lnTo>
                                  <a:pt x="306" y="338"/>
                                </a:lnTo>
                                <a:lnTo>
                                  <a:pt x="306" y="335"/>
                                </a:lnTo>
                                <a:lnTo>
                                  <a:pt x="304" y="333"/>
                                </a:lnTo>
                                <a:lnTo>
                                  <a:pt x="304" y="331"/>
                                </a:lnTo>
                                <a:lnTo>
                                  <a:pt x="304" y="329"/>
                                </a:lnTo>
                                <a:lnTo>
                                  <a:pt x="304" y="327"/>
                                </a:lnTo>
                                <a:lnTo>
                                  <a:pt x="304" y="325"/>
                                </a:lnTo>
                                <a:lnTo>
                                  <a:pt x="304" y="323"/>
                                </a:lnTo>
                                <a:lnTo>
                                  <a:pt x="306" y="321"/>
                                </a:lnTo>
                                <a:lnTo>
                                  <a:pt x="306" y="319"/>
                                </a:lnTo>
                                <a:lnTo>
                                  <a:pt x="304" y="316"/>
                                </a:lnTo>
                                <a:lnTo>
                                  <a:pt x="304" y="314"/>
                                </a:lnTo>
                                <a:lnTo>
                                  <a:pt x="304" y="312"/>
                                </a:lnTo>
                                <a:lnTo>
                                  <a:pt x="304" y="310"/>
                                </a:lnTo>
                                <a:lnTo>
                                  <a:pt x="304" y="308"/>
                                </a:lnTo>
                                <a:lnTo>
                                  <a:pt x="302" y="306"/>
                                </a:lnTo>
                                <a:lnTo>
                                  <a:pt x="302" y="304"/>
                                </a:lnTo>
                                <a:lnTo>
                                  <a:pt x="302" y="302"/>
                                </a:lnTo>
                                <a:lnTo>
                                  <a:pt x="302" y="300"/>
                                </a:lnTo>
                                <a:lnTo>
                                  <a:pt x="299" y="297"/>
                                </a:lnTo>
                                <a:lnTo>
                                  <a:pt x="299" y="295"/>
                                </a:lnTo>
                                <a:lnTo>
                                  <a:pt x="299" y="293"/>
                                </a:lnTo>
                                <a:lnTo>
                                  <a:pt x="297" y="287"/>
                                </a:lnTo>
                                <a:lnTo>
                                  <a:pt x="297" y="285"/>
                                </a:lnTo>
                                <a:lnTo>
                                  <a:pt x="297" y="283"/>
                                </a:lnTo>
                                <a:lnTo>
                                  <a:pt x="297" y="281"/>
                                </a:lnTo>
                                <a:lnTo>
                                  <a:pt x="297" y="278"/>
                                </a:lnTo>
                                <a:lnTo>
                                  <a:pt x="295" y="278"/>
                                </a:lnTo>
                                <a:lnTo>
                                  <a:pt x="295" y="276"/>
                                </a:lnTo>
                                <a:lnTo>
                                  <a:pt x="295" y="274"/>
                                </a:lnTo>
                                <a:lnTo>
                                  <a:pt x="293" y="272"/>
                                </a:lnTo>
                                <a:lnTo>
                                  <a:pt x="293" y="270"/>
                                </a:lnTo>
                                <a:lnTo>
                                  <a:pt x="291" y="270"/>
                                </a:lnTo>
                                <a:lnTo>
                                  <a:pt x="291" y="268"/>
                                </a:lnTo>
                                <a:lnTo>
                                  <a:pt x="289" y="268"/>
                                </a:lnTo>
                                <a:lnTo>
                                  <a:pt x="287" y="266"/>
                                </a:lnTo>
                                <a:lnTo>
                                  <a:pt x="285" y="262"/>
                                </a:lnTo>
                                <a:lnTo>
                                  <a:pt x="283" y="262"/>
                                </a:lnTo>
                                <a:lnTo>
                                  <a:pt x="280" y="259"/>
                                </a:lnTo>
                                <a:lnTo>
                                  <a:pt x="278" y="259"/>
                                </a:lnTo>
                                <a:lnTo>
                                  <a:pt x="274" y="257"/>
                                </a:lnTo>
                                <a:lnTo>
                                  <a:pt x="272" y="257"/>
                                </a:lnTo>
                                <a:lnTo>
                                  <a:pt x="270" y="257"/>
                                </a:lnTo>
                                <a:lnTo>
                                  <a:pt x="268" y="257"/>
                                </a:lnTo>
                                <a:lnTo>
                                  <a:pt x="268" y="255"/>
                                </a:lnTo>
                                <a:lnTo>
                                  <a:pt x="266" y="255"/>
                                </a:lnTo>
                                <a:lnTo>
                                  <a:pt x="264" y="255"/>
                                </a:lnTo>
                                <a:lnTo>
                                  <a:pt x="264" y="253"/>
                                </a:lnTo>
                                <a:lnTo>
                                  <a:pt x="261" y="253"/>
                                </a:lnTo>
                                <a:lnTo>
                                  <a:pt x="261" y="251"/>
                                </a:lnTo>
                                <a:lnTo>
                                  <a:pt x="259" y="251"/>
                                </a:lnTo>
                                <a:lnTo>
                                  <a:pt x="259" y="249"/>
                                </a:lnTo>
                                <a:lnTo>
                                  <a:pt x="257" y="247"/>
                                </a:lnTo>
                                <a:lnTo>
                                  <a:pt x="255" y="245"/>
                                </a:lnTo>
                                <a:lnTo>
                                  <a:pt x="255" y="243"/>
                                </a:lnTo>
                                <a:lnTo>
                                  <a:pt x="253" y="243"/>
                                </a:lnTo>
                                <a:lnTo>
                                  <a:pt x="251" y="240"/>
                                </a:lnTo>
                                <a:lnTo>
                                  <a:pt x="251" y="238"/>
                                </a:lnTo>
                                <a:lnTo>
                                  <a:pt x="249" y="238"/>
                                </a:lnTo>
                                <a:lnTo>
                                  <a:pt x="249" y="236"/>
                                </a:lnTo>
                                <a:lnTo>
                                  <a:pt x="247" y="234"/>
                                </a:lnTo>
                                <a:lnTo>
                                  <a:pt x="245" y="234"/>
                                </a:lnTo>
                                <a:lnTo>
                                  <a:pt x="245" y="232"/>
                                </a:lnTo>
                                <a:lnTo>
                                  <a:pt x="242" y="230"/>
                                </a:lnTo>
                                <a:lnTo>
                                  <a:pt x="240" y="228"/>
                                </a:lnTo>
                                <a:lnTo>
                                  <a:pt x="240" y="226"/>
                                </a:lnTo>
                                <a:lnTo>
                                  <a:pt x="238" y="226"/>
                                </a:lnTo>
                                <a:lnTo>
                                  <a:pt x="238" y="224"/>
                                </a:lnTo>
                                <a:lnTo>
                                  <a:pt x="238" y="221"/>
                                </a:lnTo>
                                <a:lnTo>
                                  <a:pt x="236" y="221"/>
                                </a:lnTo>
                                <a:lnTo>
                                  <a:pt x="236" y="219"/>
                                </a:lnTo>
                                <a:lnTo>
                                  <a:pt x="234" y="215"/>
                                </a:lnTo>
                                <a:lnTo>
                                  <a:pt x="234" y="213"/>
                                </a:lnTo>
                                <a:lnTo>
                                  <a:pt x="234" y="211"/>
                                </a:lnTo>
                                <a:lnTo>
                                  <a:pt x="232" y="211"/>
                                </a:lnTo>
                                <a:lnTo>
                                  <a:pt x="232" y="209"/>
                                </a:lnTo>
                                <a:lnTo>
                                  <a:pt x="232" y="207"/>
                                </a:lnTo>
                                <a:lnTo>
                                  <a:pt x="230" y="207"/>
                                </a:lnTo>
                                <a:lnTo>
                                  <a:pt x="230" y="205"/>
                                </a:lnTo>
                                <a:lnTo>
                                  <a:pt x="230" y="202"/>
                                </a:lnTo>
                                <a:lnTo>
                                  <a:pt x="228" y="202"/>
                                </a:lnTo>
                                <a:lnTo>
                                  <a:pt x="228" y="200"/>
                                </a:lnTo>
                                <a:lnTo>
                                  <a:pt x="225" y="200"/>
                                </a:lnTo>
                                <a:lnTo>
                                  <a:pt x="225" y="198"/>
                                </a:lnTo>
                                <a:lnTo>
                                  <a:pt x="223" y="198"/>
                                </a:lnTo>
                                <a:lnTo>
                                  <a:pt x="221" y="196"/>
                                </a:lnTo>
                                <a:lnTo>
                                  <a:pt x="219" y="196"/>
                                </a:lnTo>
                                <a:lnTo>
                                  <a:pt x="219" y="194"/>
                                </a:lnTo>
                                <a:lnTo>
                                  <a:pt x="217" y="194"/>
                                </a:lnTo>
                                <a:lnTo>
                                  <a:pt x="215" y="194"/>
                                </a:lnTo>
                                <a:lnTo>
                                  <a:pt x="215" y="192"/>
                                </a:lnTo>
                                <a:lnTo>
                                  <a:pt x="213" y="192"/>
                                </a:lnTo>
                                <a:lnTo>
                                  <a:pt x="213" y="190"/>
                                </a:lnTo>
                                <a:lnTo>
                                  <a:pt x="211" y="190"/>
                                </a:lnTo>
                                <a:lnTo>
                                  <a:pt x="211" y="188"/>
                                </a:lnTo>
                                <a:lnTo>
                                  <a:pt x="211" y="185"/>
                                </a:lnTo>
                                <a:lnTo>
                                  <a:pt x="209" y="185"/>
                                </a:lnTo>
                                <a:lnTo>
                                  <a:pt x="206" y="183"/>
                                </a:lnTo>
                                <a:lnTo>
                                  <a:pt x="206" y="181"/>
                                </a:lnTo>
                                <a:lnTo>
                                  <a:pt x="206" y="179"/>
                                </a:lnTo>
                                <a:lnTo>
                                  <a:pt x="206" y="177"/>
                                </a:lnTo>
                                <a:lnTo>
                                  <a:pt x="206" y="175"/>
                                </a:lnTo>
                                <a:lnTo>
                                  <a:pt x="204" y="175"/>
                                </a:lnTo>
                                <a:lnTo>
                                  <a:pt x="204" y="173"/>
                                </a:lnTo>
                                <a:lnTo>
                                  <a:pt x="204" y="171"/>
                                </a:lnTo>
                                <a:lnTo>
                                  <a:pt x="202" y="171"/>
                                </a:lnTo>
                                <a:lnTo>
                                  <a:pt x="200" y="169"/>
                                </a:lnTo>
                                <a:lnTo>
                                  <a:pt x="198" y="166"/>
                                </a:lnTo>
                                <a:lnTo>
                                  <a:pt x="196" y="164"/>
                                </a:lnTo>
                                <a:lnTo>
                                  <a:pt x="192" y="162"/>
                                </a:lnTo>
                                <a:lnTo>
                                  <a:pt x="190" y="162"/>
                                </a:lnTo>
                                <a:lnTo>
                                  <a:pt x="190" y="160"/>
                                </a:lnTo>
                                <a:lnTo>
                                  <a:pt x="187" y="160"/>
                                </a:lnTo>
                                <a:lnTo>
                                  <a:pt x="185" y="158"/>
                                </a:lnTo>
                                <a:lnTo>
                                  <a:pt x="183" y="158"/>
                                </a:lnTo>
                                <a:lnTo>
                                  <a:pt x="183" y="156"/>
                                </a:lnTo>
                                <a:lnTo>
                                  <a:pt x="181" y="156"/>
                                </a:lnTo>
                                <a:lnTo>
                                  <a:pt x="179" y="156"/>
                                </a:lnTo>
                                <a:lnTo>
                                  <a:pt x="179" y="154"/>
                                </a:lnTo>
                                <a:lnTo>
                                  <a:pt x="177" y="154"/>
                                </a:lnTo>
                                <a:lnTo>
                                  <a:pt x="175" y="154"/>
                                </a:lnTo>
                                <a:lnTo>
                                  <a:pt x="175" y="152"/>
                                </a:lnTo>
                                <a:lnTo>
                                  <a:pt x="173" y="152"/>
                                </a:lnTo>
                                <a:lnTo>
                                  <a:pt x="171" y="152"/>
                                </a:lnTo>
                                <a:lnTo>
                                  <a:pt x="171" y="150"/>
                                </a:lnTo>
                                <a:lnTo>
                                  <a:pt x="168" y="150"/>
                                </a:lnTo>
                                <a:lnTo>
                                  <a:pt x="168" y="147"/>
                                </a:lnTo>
                                <a:lnTo>
                                  <a:pt x="166" y="147"/>
                                </a:lnTo>
                                <a:lnTo>
                                  <a:pt x="164" y="145"/>
                                </a:lnTo>
                                <a:lnTo>
                                  <a:pt x="164" y="143"/>
                                </a:lnTo>
                                <a:lnTo>
                                  <a:pt x="162" y="143"/>
                                </a:lnTo>
                                <a:lnTo>
                                  <a:pt x="162" y="141"/>
                                </a:lnTo>
                                <a:lnTo>
                                  <a:pt x="160" y="141"/>
                                </a:lnTo>
                                <a:lnTo>
                                  <a:pt x="160" y="139"/>
                                </a:lnTo>
                                <a:lnTo>
                                  <a:pt x="158" y="139"/>
                                </a:lnTo>
                                <a:lnTo>
                                  <a:pt x="158" y="137"/>
                                </a:lnTo>
                                <a:lnTo>
                                  <a:pt x="156" y="137"/>
                                </a:lnTo>
                                <a:lnTo>
                                  <a:pt x="156" y="135"/>
                                </a:lnTo>
                                <a:lnTo>
                                  <a:pt x="154" y="133"/>
                                </a:lnTo>
                                <a:lnTo>
                                  <a:pt x="152" y="133"/>
                                </a:lnTo>
                                <a:lnTo>
                                  <a:pt x="152" y="131"/>
                                </a:lnTo>
                                <a:lnTo>
                                  <a:pt x="149" y="128"/>
                                </a:lnTo>
                                <a:lnTo>
                                  <a:pt x="149" y="126"/>
                                </a:lnTo>
                                <a:lnTo>
                                  <a:pt x="147" y="126"/>
                                </a:lnTo>
                                <a:lnTo>
                                  <a:pt x="147" y="124"/>
                                </a:lnTo>
                                <a:lnTo>
                                  <a:pt x="145" y="124"/>
                                </a:lnTo>
                                <a:lnTo>
                                  <a:pt x="145" y="122"/>
                                </a:lnTo>
                                <a:lnTo>
                                  <a:pt x="143" y="120"/>
                                </a:lnTo>
                                <a:lnTo>
                                  <a:pt x="141" y="118"/>
                                </a:lnTo>
                                <a:lnTo>
                                  <a:pt x="139" y="116"/>
                                </a:lnTo>
                                <a:lnTo>
                                  <a:pt x="139" y="114"/>
                                </a:lnTo>
                                <a:lnTo>
                                  <a:pt x="137" y="112"/>
                                </a:lnTo>
                                <a:lnTo>
                                  <a:pt x="135" y="109"/>
                                </a:lnTo>
                                <a:lnTo>
                                  <a:pt x="133" y="109"/>
                                </a:lnTo>
                                <a:lnTo>
                                  <a:pt x="133" y="107"/>
                                </a:lnTo>
                                <a:lnTo>
                                  <a:pt x="130" y="105"/>
                                </a:lnTo>
                                <a:lnTo>
                                  <a:pt x="128" y="105"/>
                                </a:lnTo>
                                <a:lnTo>
                                  <a:pt x="128" y="103"/>
                                </a:lnTo>
                                <a:lnTo>
                                  <a:pt x="126" y="103"/>
                                </a:lnTo>
                                <a:lnTo>
                                  <a:pt x="124" y="103"/>
                                </a:lnTo>
                                <a:lnTo>
                                  <a:pt x="124" y="101"/>
                                </a:lnTo>
                                <a:lnTo>
                                  <a:pt x="122" y="99"/>
                                </a:lnTo>
                                <a:lnTo>
                                  <a:pt x="120" y="99"/>
                                </a:lnTo>
                                <a:lnTo>
                                  <a:pt x="118" y="97"/>
                                </a:lnTo>
                                <a:lnTo>
                                  <a:pt x="116" y="97"/>
                                </a:lnTo>
                                <a:lnTo>
                                  <a:pt x="114" y="95"/>
                                </a:lnTo>
                                <a:lnTo>
                                  <a:pt x="111" y="93"/>
                                </a:lnTo>
                                <a:lnTo>
                                  <a:pt x="109" y="93"/>
                                </a:lnTo>
                                <a:lnTo>
                                  <a:pt x="109" y="90"/>
                                </a:lnTo>
                                <a:lnTo>
                                  <a:pt x="107" y="90"/>
                                </a:lnTo>
                                <a:lnTo>
                                  <a:pt x="105" y="88"/>
                                </a:lnTo>
                                <a:lnTo>
                                  <a:pt x="103" y="88"/>
                                </a:lnTo>
                                <a:lnTo>
                                  <a:pt x="101" y="86"/>
                                </a:lnTo>
                                <a:lnTo>
                                  <a:pt x="97" y="84"/>
                                </a:lnTo>
                                <a:lnTo>
                                  <a:pt x="95" y="82"/>
                                </a:lnTo>
                              </a:path>
                            </a:pathLst>
                          </a:custGeom>
                          <a:noFill/>
                          <a:ln w="3810">
                            <a:solidFill>
                              <a:srgbClr val="6E6E6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7" name="Freeform 538"/>
                        <wps:cNvSpPr>
                          <a:spLocks/>
                        </wps:cNvSpPr>
                        <wps:spPr bwMode="auto">
                          <a:xfrm>
                            <a:off x="1438200" y="4093814"/>
                            <a:ext cx="60400" cy="50800"/>
                          </a:xfrm>
                          <a:custGeom>
                            <a:avLst/>
                            <a:gdLst>
                              <a:gd name="T0" fmla="*/ 60325 w 95"/>
                              <a:gd name="T1" fmla="*/ 50800 h 80"/>
                              <a:gd name="T2" fmla="*/ 58420 w 95"/>
                              <a:gd name="T3" fmla="*/ 50800 h 80"/>
                              <a:gd name="T4" fmla="*/ 57150 w 95"/>
                              <a:gd name="T5" fmla="*/ 49530 h 80"/>
                              <a:gd name="T6" fmla="*/ 55880 w 95"/>
                              <a:gd name="T7" fmla="*/ 48260 h 80"/>
                              <a:gd name="T8" fmla="*/ 54610 w 95"/>
                              <a:gd name="T9" fmla="*/ 48260 h 80"/>
                              <a:gd name="T10" fmla="*/ 54610 w 95"/>
                              <a:gd name="T11" fmla="*/ 46990 h 80"/>
                              <a:gd name="T12" fmla="*/ 53340 w 95"/>
                              <a:gd name="T13" fmla="*/ 46990 h 80"/>
                              <a:gd name="T14" fmla="*/ 52070 w 95"/>
                              <a:gd name="T15" fmla="*/ 45720 h 80"/>
                              <a:gd name="T16" fmla="*/ 50800 w 95"/>
                              <a:gd name="T17" fmla="*/ 45720 h 80"/>
                              <a:gd name="T18" fmla="*/ 49530 w 95"/>
                              <a:gd name="T19" fmla="*/ 43815 h 80"/>
                              <a:gd name="T20" fmla="*/ 48260 w 95"/>
                              <a:gd name="T21" fmla="*/ 43815 h 80"/>
                              <a:gd name="T22" fmla="*/ 46355 w 95"/>
                              <a:gd name="T23" fmla="*/ 42545 h 80"/>
                              <a:gd name="T24" fmla="*/ 45085 w 95"/>
                              <a:gd name="T25" fmla="*/ 42545 h 80"/>
                              <a:gd name="T26" fmla="*/ 43815 w 95"/>
                              <a:gd name="T27" fmla="*/ 41275 h 80"/>
                              <a:gd name="T28" fmla="*/ 42545 w 95"/>
                              <a:gd name="T29" fmla="*/ 41275 h 80"/>
                              <a:gd name="T30" fmla="*/ 41275 w 95"/>
                              <a:gd name="T31" fmla="*/ 40005 h 80"/>
                              <a:gd name="T32" fmla="*/ 40005 w 95"/>
                              <a:gd name="T33" fmla="*/ 40005 h 80"/>
                              <a:gd name="T34" fmla="*/ 40005 w 95"/>
                              <a:gd name="T35" fmla="*/ 38735 h 80"/>
                              <a:gd name="T36" fmla="*/ 38735 w 95"/>
                              <a:gd name="T37" fmla="*/ 38735 h 80"/>
                              <a:gd name="T38" fmla="*/ 37465 w 95"/>
                              <a:gd name="T39" fmla="*/ 37465 h 80"/>
                              <a:gd name="T40" fmla="*/ 37465 w 95"/>
                              <a:gd name="T41" fmla="*/ 36195 h 80"/>
                              <a:gd name="T42" fmla="*/ 36195 w 95"/>
                              <a:gd name="T43" fmla="*/ 36195 h 80"/>
                              <a:gd name="T44" fmla="*/ 36195 w 95"/>
                              <a:gd name="T45" fmla="*/ 34925 h 80"/>
                              <a:gd name="T46" fmla="*/ 34290 w 95"/>
                              <a:gd name="T47" fmla="*/ 34925 h 80"/>
                              <a:gd name="T48" fmla="*/ 34290 w 95"/>
                              <a:gd name="T49" fmla="*/ 33655 h 80"/>
                              <a:gd name="T50" fmla="*/ 33020 w 95"/>
                              <a:gd name="T51" fmla="*/ 31750 h 80"/>
                              <a:gd name="T52" fmla="*/ 31750 w 95"/>
                              <a:gd name="T53" fmla="*/ 30480 h 80"/>
                              <a:gd name="T54" fmla="*/ 30480 w 95"/>
                              <a:gd name="T55" fmla="*/ 29210 h 80"/>
                              <a:gd name="T56" fmla="*/ 30480 w 95"/>
                              <a:gd name="T57" fmla="*/ 27940 h 80"/>
                              <a:gd name="T58" fmla="*/ 30480 w 95"/>
                              <a:gd name="T59" fmla="*/ 26670 h 80"/>
                              <a:gd name="T60" fmla="*/ 30480 w 95"/>
                              <a:gd name="T61" fmla="*/ 25400 h 80"/>
                              <a:gd name="T62" fmla="*/ 29210 w 95"/>
                              <a:gd name="T63" fmla="*/ 25400 h 80"/>
                              <a:gd name="T64" fmla="*/ 29210 w 95"/>
                              <a:gd name="T65" fmla="*/ 24130 h 80"/>
                              <a:gd name="T66" fmla="*/ 27940 w 95"/>
                              <a:gd name="T67" fmla="*/ 24130 h 80"/>
                              <a:gd name="T68" fmla="*/ 27940 w 95"/>
                              <a:gd name="T69" fmla="*/ 22860 h 80"/>
                              <a:gd name="T70" fmla="*/ 26670 w 95"/>
                              <a:gd name="T71" fmla="*/ 22860 h 80"/>
                              <a:gd name="T72" fmla="*/ 26670 w 95"/>
                              <a:gd name="T73" fmla="*/ 20955 h 80"/>
                              <a:gd name="T74" fmla="*/ 24130 w 95"/>
                              <a:gd name="T75" fmla="*/ 20955 h 80"/>
                              <a:gd name="T76" fmla="*/ 22225 w 95"/>
                              <a:gd name="T77" fmla="*/ 20955 h 80"/>
                              <a:gd name="T78" fmla="*/ 20955 w 95"/>
                              <a:gd name="T79" fmla="*/ 20955 h 80"/>
                              <a:gd name="T80" fmla="*/ 20955 w 95"/>
                              <a:gd name="T81" fmla="*/ 19685 h 80"/>
                              <a:gd name="T82" fmla="*/ 19685 w 95"/>
                              <a:gd name="T83" fmla="*/ 19685 h 80"/>
                              <a:gd name="T84" fmla="*/ 18415 w 95"/>
                              <a:gd name="T85" fmla="*/ 19685 h 80"/>
                              <a:gd name="T86" fmla="*/ 17145 w 95"/>
                              <a:gd name="T87" fmla="*/ 19685 h 80"/>
                              <a:gd name="T88" fmla="*/ 15875 w 95"/>
                              <a:gd name="T89" fmla="*/ 18415 h 80"/>
                              <a:gd name="T90" fmla="*/ 14605 w 95"/>
                              <a:gd name="T91" fmla="*/ 18415 h 80"/>
                              <a:gd name="T92" fmla="*/ 13335 w 95"/>
                              <a:gd name="T93" fmla="*/ 17145 h 80"/>
                              <a:gd name="T94" fmla="*/ 12065 w 95"/>
                              <a:gd name="T95" fmla="*/ 17145 h 80"/>
                              <a:gd name="T96" fmla="*/ 10160 w 95"/>
                              <a:gd name="T97" fmla="*/ 15875 h 80"/>
                              <a:gd name="T98" fmla="*/ 8890 w 95"/>
                              <a:gd name="T99" fmla="*/ 15875 h 80"/>
                              <a:gd name="T100" fmla="*/ 7620 w 95"/>
                              <a:gd name="T101" fmla="*/ 14605 h 80"/>
                              <a:gd name="T102" fmla="*/ 7620 w 95"/>
                              <a:gd name="T103" fmla="*/ 13335 h 80"/>
                              <a:gd name="T104" fmla="*/ 6350 w 95"/>
                              <a:gd name="T105" fmla="*/ 13335 h 80"/>
                              <a:gd name="T106" fmla="*/ 5080 w 95"/>
                              <a:gd name="T107" fmla="*/ 10795 h 80"/>
                              <a:gd name="T108" fmla="*/ 3810 w 95"/>
                              <a:gd name="T109" fmla="*/ 8890 h 80"/>
                              <a:gd name="T110" fmla="*/ 2540 w 95"/>
                              <a:gd name="T111" fmla="*/ 8890 h 80"/>
                              <a:gd name="T112" fmla="*/ 2540 w 95"/>
                              <a:gd name="T113" fmla="*/ 7620 h 80"/>
                              <a:gd name="T114" fmla="*/ 2540 w 95"/>
                              <a:gd name="T115" fmla="*/ 6350 h 80"/>
                              <a:gd name="T116" fmla="*/ 1270 w 95"/>
                              <a:gd name="T117" fmla="*/ 5080 h 80"/>
                              <a:gd name="T118" fmla="*/ 1270 w 95"/>
                              <a:gd name="T119" fmla="*/ 3810 h 80"/>
                              <a:gd name="T120" fmla="*/ 1270 w 95"/>
                              <a:gd name="T121" fmla="*/ 2540 h 80"/>
                              <a:gd name="T122" fmla="*/ 1270 w 95"/>
                              <a:gd name="T123" fmla="*/ 1270 h 80"/>
                              <a:gd name="T124" fmla="*/ 0 w 95"/>
                              <a:gd name="T125" fmla="*/ 0 h 80"/>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95" h="80">
                                <a:moveTo>
                                  <a:pt x="95" y="80"/>
                                </a:moveTo>
                                <a:lnTo>
                                  <a:pt x="92" y="80"/>
                                </a:lnTo>
                                <a:lnTo>
                                  <a:pt x="90" y="78"/>
                                </a:lnTo>
                                <a:lnTo>
                                  <a:pt x="88" y="76"/>
                                </a:lnTo>
                                <a:lnTo>
                                  <a:pt x="86" y="76"/>
                                </a:lnTo>
                                <a:lnTo>
                                  <a:pt x="86" y="74"/>
                                </a:lnTo>
                                <a:lnTo>
                                  <a:pt x="84" y="74"/>
                                </a:lnTo>
                                <a:lnTo>
                                  <a:pt x="82" y="72"/>
                                </a:lnTo>
                                <a:lnTo>
                                  <a:pt x="80" y="72"/>
                                </a:lnTo>
                                <a:lnTo>
                                  <a:pt x="78" y="69"/>
                                </a:lnTo>
                                <a:lnTo>
                                  <a:pt x="76" y="69"/>
                                </a:lnTo>
                                <a:lnTo>
                                  <a:pt x="73" y="67"/>
                                </a:lnTo>
                                <a:lnTo>
                                  <a:pt x="71" y="67"/>
                                </a:lnTo>
                                <a:lnTo>
                                  <a:pt x="69" y="65"/>
                                </a:lnTo>
                                <a:lnTo>
                                  <a:pt x="67" y="65"/>
                                </a:lnTo>
                                <a:lnTo>
                                  <a:pt x="65" y="63"/>
                                </a:lnTo>
                                <a:lnTo>
                                  <a:pt x="63" y="63"/>
                                </a:lnTo>
                                <a:lnTo>
                                  <a:pt x="63" y="61"/>
                                </a:lnTo>
                                <a:lnTo>
                                  <a:pt x="61" y="61"/>
                                </a:lnTo>
                                <a:lnTo>
                                  <a:pt x="59" y="59"/>
                                </a:lnTo>
                                <a:lnTo>
                                  <a:pt x="59" y="57"/>
                                </a:lnTo>
                                <a:lnTo>
                                  <a:pt x="57" y="57"/>
                                </a:lnTo>
                                <a:lnTo>
                                  <a:pt x="57" y="55"/>
                                </a:lnTo>
                                <a:lnTo>
                                  <a:pt x="54" y="55"/>
                                </a:lnTo>
                                <a:lnTo>
                                  <a:pt x="54" y="53"/>
                                </a:lnTo>
                                <a:lnTo>
                                  <a:pt x="52" y="50"/>
                                </a:lnTo>
                                <a:lnTo>
                                  <a:pt x="50" y="48"/>
                                </a:lnTo>
                                <a:lnTo>
                                  <a:pt x="48" y="46"/>
                                </a:lnTo>
                                <a:lnTo>
                                  <a:pt x="48" y="44"/>
                                </a:lnTo>
                                <a:lnTo>
                                  <a:pt x="48" y="42"/>
                                </a:lnTo>
                                <a:lnTo>
                                  <a:pt x="48" y="40"/>
                                </a:lnTo>
                                <a:lnTo>
                                  <a:pt x="46" y="40"/>
                                </a:lnTo>
                                <a:lnTo>
                                  <a:pt x="46" y="38"/>
                                </a:lnTo>
                                <a:lnTo>
                                  <a:pt x="44" y="38"/>
                                </a:lnTo>
                                <a:lnTo>
                                  <a:pt x="44" y="36"/>
                                </a:lnTo>
                                <a:lnTo>
                                  <a:pt x="42" y="36"/>
                                </a:lnTo>
                                <a:lnTo>
                                  <a:pt x="42" y="33"/>
                                </a:lnTo>
                                <a:lnTo>
                                  <a:pt x="38" y="33"/>
                                </a:lnTo>
                                <a:lnTo>
                                  <a:pt x="35" y="33"/>
                                </a:lnTo>
                                <a:lnTo>
                                  <a:pt x="33" y="33"/>
                                </a:lnTo>
                                <a:lnTo>
                                  <a:pt x="33" y="31"/>
                                </a:lnTo>
                                <a:lnTo>
                                  <a:pt x="31" y="31"/>
                                </a:lnTo>
                                <a:lnTo>
                                  <a:pt x="29" y="31"/>
                                </a:lnTo>
                                <a:lnTo>
                                  <a:pt x="27" y="31"/>
                                </a:lnTo>
                                <a:lnTo>
                                  <a:pt x="25" y="29"/>
                                </a:lnTo>
                                <a:lnTo>
                                  <a:pt x="23" y="29"/>
                                </a:lnTo>
                                <a:lnTo>
                                  <a:pt x="21" y="27"/>
                                </a:lnTo>
                                <a:lnTo>
                                  <a:pt x="19" y="27"/>
                                </a:lnTo>
                                <a:lnTo>
                                  <a:pt x="16" y="25"/>
                                </a:lnTo>
                                <a:lnTo>
                                  <a:pt x="14" y="25"/>
                                </a:lnTo>
                                <a:lnTo>
                                  <a:pt x="12" y="23"/>
                                </a:lnTo>
                                <a:lnTo>
                                  <a:pt x="12" y="21"/>
                                </a:lnTo>
                                <a:lnTo>
                                  <a:pt x="10" y="21"/>
                                </a:lnTo>
                                <a:lnTo>
                                  <a:pt x="8" y="17"/>
                                </a:lnTo>
                                <a:lnTo>
                                  <a:pt x="6" y="14"/>
                                </a:lnTo>
                                <a:lnTo>
                                  <a:pt x="4" y="14"/>
                                </a:lnTo>
                                <a:lnTo>
                                  <a:pt x="4" y="12"/>
                                </a:lnTo>
                                <a:lnTo>
                                  <a:pt x="4" y="10"/>
                                </a:lnTo>
                                <a:lnTo>
                                  <a:pt x="2" y="8"/>
                                </a:lnTo>
                                <a:lnTo>
                                  <a:pt x="2" y="6"/>
                                </a:lnTo>
                                <a:lnTo>
                                  <a:pt x="2" y="4"/>
                                </a:lnTo>
                                <a:lnTo>
                                  <a:pt x="2" y="2"/>
                                </a:lnTo>
                                <a:lnTo>
                                  <a:pt x="0" y="0"/>
                                </a:lnTo>
                              </a:path>
                            </a:pathLst>
                          </a:custGeom>
                          <a:noFill/>
                          <a:ln w="3810">
                            <a:solidFill>
                              <a:srgbClr val="6E6E6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8" name="Freeform 539"/>
                        <wps:cNvSpPr>
                          <a:spLocks/>
                        </wps:cNvSpPr>
                        <wps:spPr bwMode="auto">
                          <a:xfrm>
                            <a:off x="3687400" y="4116714"/>
                            <a:ext cx="424800" cy="249501"/>
                          </a:xfrm>
                          <a:custGeom>
                            <a:avLst/>
                            <a:gdLst>
                              <a:gd name="T0" fmla="*/ 15875 w 669"/>
                              <a:gd name="T1" fmla="*/ 10795 h 393"/>
                              <a:gd name="T2" fmla="*/ 49530 w 669"/>
                              <a:gd name="T3" fmla="*/ 10795 h 393"/>
                              <a:gd name="T4" fmla="*/ 82550 w 669"/>
                              <a:gd name="T5" fmla="*/ 10795 h 393"/>
                              <a:gd name="T6" fmla="*/ 116205 w 669"/>
                              <a:gd name="T7" fmla="*/ 10795 h 393"/>
                              <a:gd name="T8" fmla="*/ 151130 w 669"/>
                              <a:gd name="T9" fmla="*/ 8890 h 393"/>
                              <a:gd name="T10" fmla="*/ 184785 w 669"/>
                              <a:gd name="T11" fmla="*/ 8890 h 393"/>
                              <a:gd name="T12" fmla="*/ 215900 w 669"/>
                              <a:gd name="T13" fmla="*/ 7620 h 393"/>
                              <a:gd name="T14" fmla="*/ 248920 w 669"/>
                              <a:gd name="T15" fmla="*/ 6350 h 393"/>
                              <a:gd name="T16" fmla="*/ 283845 w 669"/>
                              <a:gd name="T17" fmla="*/ 6350 h 393"/>
                              <a:gd name="T18" fmla="*/ 300355 w 669"/>
                              <a:gd name="T19" fmla="*/ 5080 h 393"/>
                              <a:gd name="T20" fmla="*/ 336550 w 669"/>
                              <a:gd name="T21" fmla="*/ 3810 h 393"/>
                              <a:gd name="T22" fmla="*/ 369570 w 669"/>
                              <a:gd name="T23" fmla="*/ 2540 h 393"/>
                              <a:gd name="T24" fmla="*/ 404495 w 669"/>
                              <a:gd name="T25" fmla="*/ 2540 h 393"/>
                              <a:gd name="T26" fmla="*/ 416560 w 669"/>
                              <a:gd name="T27" fmla="*/ 0 h 393"/>
                              <a:gd name="T28" fmla="*/ 417830 w 669"/>
                              <a:gd name="T29" fmla="*/ 33020 h 393"/>
                              <a:gd name="T30" fmla="*/ 419735 w 669"/>
                              <a:gd name="T31" fmla="*/ 67945 h 393"/>
                              <a:gd name="T32" fmla="*/ 421005 w 669"/>
                              <a:gd name="T33" fmla="*/ 102870 h 393"/>
                              <a:gd name="T34" fmla="*/ 422275 w 669"/>
                              <a:gd name="T35" fmla="*/ 136525 h 393"/>
                              <a:gd name="T36" fmla="*/ 423545 w 669"/>
                              <a:gd name="T37" fmla="*/ 171450 h 393"/>
                              <a:gd name="T38" fmla="*/ 424815 w 669"/>
                              <a:gd name="T39" fmla="*/ 206375 h 393"/>
                              <a:gd name="T40" fmla="*/ 424815 w 669"/>
                              <a:gd name="T41" fmla="*/ 223520 h 393"/>
                              <a:gd name="T42" fmla="*/ 411480 w 669"/>
                              <a:gd name="T43" fmla="*/ 241300 h 393"/>
                              <a:gd name="T44" fmla="*/ 395605 w 669"/>
                              <a:gd name="T45" fmla="*/ 242570 h 393"/>
                              <a:gd name="T46" fmla="*/ 377825 w 669"/>
                              <a:gd name="T47" fmla="*/ 242570 h 393"/>
                              <a:gd name="T48" fmla="*/ 360680 w 669"/>
                              <a:gd name="T49" fmla="*/ 243840 h 393"/>
                              <a:gd name="T50" fmla="*/ 342900 w 669"/>
                              <a:gd name="T51" fmla="*/ 243840 h 393"/>
                              <a:gd name="T52" fmla="*/ 327025 w 669"/>
                              <a:gd name="T53" fmla="*/ 245110 h 393"/>
                              <a:gd name="T54" fmla="*/ 309245 w 669"/>
                              <a:gd name="T55" fmla="*/ 245110 h 393"/>
                              <a:gd name="T56" fmla="*/ 307975 w 669"/>
                              <a:gd name="T57" fmla="*/ 245110 h 393"/>
                              <a:gd name="T58" fmla="*/ 292100 w 669"/>
                              <a:gd name="T59" fmla="*/ 245110 h 393"/>
                              <a:gd name="T60" fmla="*/ 274320 w 669"/>
                              <a:gd name="T61" fmla="*/ 245110 h 393"/>
                              <a:gd name="T62" fmla="*/ 258445 w 669"/>
                              <a:gd name="T63" fmla="*/ 246380 h 393"/>
                              <a:gd name="T64" fmla="*/ 241300 w 669"/>
                              <a:gd name="T65" fmla="*/ 246380 h 393"/>
                              <a:gd name="T66" fmla="*/ 223520 w 669"/>
                              <a:gd name="T67" fmla="*/ 246380 h 393"/>
                              <a:gd name="T68" fmla="*/ 206375 w 669"/>
                              <a:gd name="T69" fmla="*/ 246380 h 393"/>
                              <a:gd name="T70" fmla="*/ 206375 w 669"/>
                              <a:gd name="T71" fmla="*/ 246380 h 393"/>
                              <a:gd name="T72" fmla="*/ 189865 w 669"/>
                              <a:gd name="T73" fmla="*/ 246380 h 393"/>
                              <a:gd name="T74" fmla="*/ 172720 w 669"/>
                              <a:gd name="T75" fmla="*/ 247650 h 393"/>
                              <a:gd name="T76" fmla="*/ 160655 w 669"/>
                              <a:gd name="T77" fmla="*/ 247650 h 393"/>
                              <a:gd name="T78" fmla="*/ 143510 w 669"/>
                              <a:gd name="T79" fmla="*/ 247650 h 393"/>
                              <a:gd name="T80" fmla="*/ 125730 w 669"/>
                              <a:gd name="T81" fmla="*/ 247650 h 393"/>
                              <a:gd name="T82" fmla="*/ 108585 w 669"/>
                              <a:gd name="T83" fmla="*/ 249555 h 393"/>
                              <a:gd name="T84" fmla="*/ 102870 w 669"/>
                              <a:gd name="T85" fmla="*/ 249555 h 393"/>
                              <a:gd name="T86" fmla="*/ 86995 w 669"/>
                              <a:gd name="T87" fmla="*/ 249555 h 393"/>
                              <a:gd name="T88" fmla="*/ 70485 w 669"/>
                              <a:gd name="T89" fmla="*/ 249555 h 393"/>
                              <a:gd name="T90" fmla="*/ 53340 w 669"/>
                              <a:gd name="T91" fmla="*/ 249555 h 393"/>
                              <a:gd name="T92" fmla="*/ 36195 w 669"/>
                              <a:gd name="T93" fmla="*/ 249555 h 393"/>
                              <a:gd name="T94" fmla="*/ 18415 w 669"/>
                              <a:gd name="T95" fmla="*/ 249555 h 393"/>
                              <a:gd name="T96" fmla="*/ 17145 w 669"/>
                              <a:gd name="T97" fmla="*/ 249555 h 393"/>
                              <a:gd name="T98" fmla="*/ 2540 w 669"/>
                              <a:gd name="T99" fmla="*/ 249555 h 393"/>
                              <a:gd name="T100" fmla="*/ 1270 w 669"/>
                              <a:gd name="T101" fmla="*/ 215900 h 393"/>
                              <a:gd name="T102" fmla="*/ 1270 w 669"/>
                              <a:gd name="T103" fmla="*/ 180975 h 393"/>
                              <a:gd name="T104" fmla="*/ 1270 w 669"/>
                              <a:gd name="T105" fmla="*/ 147320 h 393"/>
                              <a:gd name="T106" fmla="*/ 0 w 669"/>
                              <a:gd name="T107" fmla="*/ 113665 h 393"/>
                              <a:gd name="T108" fmla="*/ 0 w 669"/>
                              <a:gd name="T109" fmla="*/ 78740 h 393"/>
                              <a:gd name="T110" fmla="*/ 0 w 669"/>
                              <a:gd name="T111" fmla="*/ 45085 h 393"/>
                              <a:gd name="T112" fmla="*/ 0 w 669"/>
                              <a:gd name="T113" fmla="*/ 10795 h 393"/>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669" h="393">
                                <a:moveTo>
                                  <a:pt x="0" y="17"/>
                                </a:moveTo>
                                <a:lnTo>
                                  <a:pt x="25" y="17"/>
                                </a:lnTo>
                                <a:lnTo>
                                  <a:pt x="50" y="19"/>
                                </a:lnTo>
                                <a:lnTo>
                                  <a:pt x="78" y="17"/>
                                </a:lnTo>
                                <a:lnTo>
                                  <a:pt x="105" y="17"/>
                                </a:lnTo>
                                <a:lnTo>
                                  <a:pt x="130" y="17"/>
                                </a:lnTo>
                                <a:lnTo>
                                  <a:pt x="158" y="17"/>
                                </a:lnTo>
                                <a:lnTo>
                                  <a:pt x="183" y="17"/>
                                </a:lnTo>
                                <a:lnTo>
                                  <a:pt x="211" y="14"/>
                                </a:lnTo>
                                <a:lnTo>
                                  <a:pt x="238" y="14"/>
                                </a:lnTo>
                                <a:lnTo>
                                  <a:pt x="264" y="14"/>
                                </a:lnTo>
                                <a:lnTo>
                                  <a:pt x="291" y="14"/>
                                </a:lnTo>
                                <a:lnTo>
                                  <a:pt x="318" y="12"/>
                                </a:lnTo>
                                <a:lnTo>
                                  <a:pt x="340" y="12"/>
                                </a:lnTo>
                                <a:lnTo>
                                  <a:pt x="367" y="12"/>
                                </a:lnTo>
                                <a:lnTo>
                                  <a:pt x="392" y="10"/>
                                </a:lnTo>
                                <a:lnTo>
                                  <a:pt x="420" y="10"/>
                                </a:lnTo>
                                <a:lnTo>
                                  <a:pt x="447" y="10"/>
                                </a:lnTo>
                                <a:lnTo>
                                  <a:pt x="473" y="8"/>
                                </a:lnTo>
                                <a:lnTo>
                                  <a:pt x="500" y="6"/>
                                </a:lnTo>
                                <a:lnTo>
                                  <a:pt x="530" y="6"/>
                                </a:lnTo>
                                <a:lnTo>
                                  <a:pt x="555" y="6"/>
                                </a:lnTo>
                                <a:lnTo>
                                  <a:pt x="582" y="4"/>
                                </a:lnTo>
                                <a:lnTo>
                                  <a:pt x="610" y="4"/>
                                </a:lnTo>
                                <a:lnTo>
                                  <a:pt x="637" y="4"/>
                                </a:lnTo>
                                <a:lnTo>
                                  <a:pt x="637" y="2"/>
                                </a:lnTo>
                                <a:lnTo>
                                  <a:pt x="656" y="0"/>
                                </a:lnTo>
                                <a:lnTo>
                                  <a:pt x="658" y="27"/>
                                </a:lnTo>
                                <a:lnTo>
                                  <a:pt x="658" y="52"/>
                                </a:lnTo>
                                <a:lnTo>
                                  <a:pt x="661" y="80"/>
                                </a:lnTo>
                                <a:lnTo>
                                  <a:pt x="661" y="107"/>
                                </a:lnTo>
                                <a:lnTo>
                                  <a:pt x="661" y="135"/>
                                </a:lnTo>
                                <a:lnTo>
                                  <a:pt x="663" y="162"/>
                                </a:lnTo>
                                <a:lnTo>
                                  <a:pt x="663" y="190"/>
                                </a:lnTo>
                                <a:lnTo>
                                  <a:pt x="665" y="215"/>
                                </a:lnTo>
                                <a:lnTo>
                                  <a:pt x="665" y="243"/>
                                </a:lnTo>
                                <a:lnTo>
                                  <a:pt x="667" y="270"/>
                                </a:lnTo>
                                <a:lnTo>
                                  <a:pt x="667" y="297"/>
                                </a:lnTo>
                                <a:lnTo>
                                  <a:pt x="669" y="325"/>
                                </a:lnTo>
                                <a:lnTo>
                                  <a:pt x="669" y="352"/>
                                </a:lnTo>
                                <a:lnTo>
                                  <a:pt x="669" y="380"/>
                                </a:lnTo>
                                <a:lnTo>
                                  <a:pt x="648" y="380"/>
                                </a:lnTo>
                                <a:lnTo>
                                  <a:pt x="644" y="380"/>
                                </a:lnTo>
                                <a:lnTo>
                                  <a:pt x="623" y="382"/>
                                </a:lnTo>
                                <a:lnTo>
                                  <a:pt x="620" y="382"/>
                                </a:lnTo>
                                <a:lnTo>
                                  <a:pt x="595" y="382"/>
                                </a:lnTo>
                                <a:lnTo>
                                  <a:pt x="568" y="384"/>
                                </a:lnTo>
                                <a:lnTo>
                                  <a:pt x="542" y="384"/>
                                </a:lnTo>
                                <a:lnTo>
                                  <a:pt x="540" y="384"/>
                                </a:lnTo>
                                <a:lnTo>
                                  <a:pt x="515" y="386"/>
                                </a:lnTo>
                                <a:lnTo>
                                  <a:pt x="513" y="386"/>
                                </a:lnTo>
                                <a:lnTo>
                                  <a:pt x="487" y="386"/>
                                </a:lnTo>
                                <a:lnTo>
                                  <a:pt x="485" y="386"/>
                                </a:lnTo>
                                <a:lnTo>
                                  <a:pt x="464" y="386"/>
                                </a:lnTo>
                                <a:lnTo>
                                  <a:pt x="460" y="386"/>
                                </a:lnTo>
                                <a:lnTo>
                                  <a:pt x="458" y="386"/>
                                </a:lnTo>
                                <a:lnTo>
                                  <a:pt x="432" y="386"/>
                                </a:lnTo>
                                <a:lnTo>
                                  <a:pt x="407" y="388"/>
                                </a:lnTo>
                                <a:lnTo>
                                  <a:pt x="405" y="388"/>
                                </a:lnTo>
                                <a:lnTo>
                                  <a:pt x="380" y="388"/>
                                </a:lnTo>
                                <a:lnTo>
                                  <a:pt x="378" y="388"/>
                                </a:lnTo>
                                <a:lnTo>
                                  <a:pt x="352" y="388"/>
                                </a:lnTo>
                                <a:lnTo>
                                  <a:pt x="325" y="388"/>
                                </a:lnTo>
                                <a:lnTo>
                                  <a:pt x="304" y="388"/>
                                </a:lnTo>
                                <a:lnTo>
                                  <a:pt x="299" y="388"/>
                                </a:lnTo>
                                <a:lnTo>
                                  <a:pt x="278" y="390"/>
                                </a:lnTo>
                                <a:lnTo>
                                  <a:pt x="272" y="390"/>
                                </a:lnTo>
                                <a:lnTo>
                                  <a:pt x="266" y="390"/>
                                </a:lnTo>
                                <a:lnTo>
                                  <a:pt x="253" y="390"/>
                                </a:lnTo>
                                <a:lnTo>
                                  <a:pt x="245" y="390"/>
                                </a:lnTo>
                                <a:lnTo>
                                  <a:pt x="226" y="390"/>
                                </a:lnTo>
                                <a:lnTo>
                                  <a:pt x="217" y="390"/>
                                </a:lnTo>
                                <a:lnTo>
                                  <a:pt x="198" y="390"/>
                                </a:lnTo>
                                <a:lnTo>
                                  <a:pt x="192" y="390"/>
                                </a:lnTo>
                                <a:lnTo>
                                  <a:pt x="171" y="393"/>
                                </a:lnTo>
                                <a:lnTo>
                                  <a:pt x="164" y="393"/>
                                </a:lnTo>
                                <a:lnTo>
                                  <a:pt x="162" y="393"/>
                                </a:lnTo>
                                <a:lnTo>
                                  <a:pt x="145" y="393"/>
                                </a:lnTo>
                                <a:lnTo>
                                  <a:pt x="137" y="393"/>
                                </a:lnTo>
                                <a:lnTo>
                                  <a:pt x="135" y="393"/>
                                </a:lnTo>
                                <a:lnTo>
                                  <a:pt x="111" y="393"/>
                                </a:lnTo>
                                <a:lnTo>
                                  <a:pt x="109" y="393"/>
                                </a:lnTo>
                                <a:lnTo>
                                  <a:pt x="84" y="393"/>
                                </a:lnTo>
                                <a:lnTo>
                                  <a:pt x="82" y="393"/>
                                </a:lnTo>
                                <a:lnTo>
                                  <a:pt x="57" y="393"/>
                                </a:lnTo>
                                <a:lnTo>
                                  <a:pt x="54" y="393"/>
                                </a:lnTo>
                                <a:lnTo>
                                  <a:pt x="29" y="393"/>
                                </a:lnTo>
                                <a:lnTo>
                                  <a:pt x="27" y="393"/>
                                </a:lnTo>
                                <a:lnTo>
                                  <a:pt x="8" y="393"/>
                                </a:lnTo>
                                <a:lnTo>
                                  <a:pt x="4" y="393"/>
                                </a:lnTo>
                                <a:lnTo>
                                  <a:pt x="2" y="365"/>
                                </a:lnTo>
                                <a:lnTo>
                                  <a:pt x="2" y="340"/>
                                </a:lnTo>
                                <a:lnTo>
                                  <a:pt x="2" y="312"/>
                                </a:lnTo>
                                <a:lnTo>
                                  <a:pt x="2" y="285"/>
                                </a:lnTo>
                                <a:lnTo>
                                  <a:pt x="2" y="259"/>
                                </a:lnTo>
                                <a:lnTo>
                                  <a:pt x="2" y="232"/>
                                </a:lnTo>
                                <a:lnTo>
                                  <a:pt x="0" y="205"/>
                                </a:lnTo>
                                <a:lnTo>
                                  <a:pt x="0" y="179"/>
                                </a:lnTo>
                                <a:lnTo>
                                  <a:pt x="0" y="152"/>
                                </a:lnTo>
                                <a:lnTo>
                                  <a:pt x="0" y="124"/>
                                </a:lnTo>
                                <a:lnTo>
                                  <a:pt x="0" y="99"/>
                                </a:lnTo>
                                <a:lnTo>
                                  <a:pt x="0" y="71"/>
                                </a:lnTo>
                                <a:lnTo>
                                  <a:pt x="0" y="44"/>
                                </a:lnTo>
                                <a:lnTo>
                                  <a:pt x="0" y="17"/>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1639" name="Freeform 540"/>
                        <wps:cNvSpPr>
                          <a:spLocks/>
                        </wps:cNvSpPr>
                        <wps:spPr bwMode="auto">
                          <a:xfrm>
                            <a:off x="1737300" y="4262715"/>
                            <a:ext cx="419700" cy="396901"/>
                          </a:xfrm>
                          <a:custGeom>
                            <a:avLst/>
                            <a:gdLst>
                              <a:gd name="T0" fmla="*/ 86995 w 661"/>
                              <a:gd name="T1" fmla="*/ 85725 h 625"/>
                              <a:gd name="T2" fmla="*/ 93345 w 661"/>
                              <a:gd name="T3" fmla="*/ 93980 h 625"/>
                              <a:gd name="T4" fmla="*/ 92075 w 661"/>
                              <a:gd name="T5" fmla="*/ 104775 h 625"/>
                              <a:gd name="T6" fmla="*/ 93345 w 661"/>
                              <a:gd name="T7" fmla="*/ 112395 h 625"/>
                              <a:gd name="T8" fmla="*/ 104140 w 661"/>
                              <a:gd name="T9" fmla="*/ 115570 h 625"/>
                              <a:gd name="T10" fmla="*/ 109855 w 661"/>
                              <a:gd name="T11" fmla="*/ 99060 h 625"/>
                              <a:gd name="T12" fmla="*/ 266700 w 661"/>
                              <a:gd name="T13" fmla="*/ 101600 h 625"/>
                              <a:gd name="T14" fmla="*/ 335280 w 661"/>
                              <a:gd name="T15" fmla="*/ 42545 h 625"/>
                              <a:gd name="T16" fmla="*/ 419735 w 661"/>
                              <a:gd name="T17" fmla="*/ 1270 h 625"/>
                              <a:gd name="T18" fmla="*/ 419735 w 661"/>
                              <a:gd name="T19" fmla="*/ 171450 h 625"/>
                              <a:gd name="T20" fmla="*/ 400685 w 661"/>
                              <a:gd name="T21" fmla="*/ 309880 h 625"/>
                              <a:gd name="T22" fmla="*/ 328295 w 661"/>
                              <a:gd name="T23" fmla="*/ 308610 h 625"/>
                              <a:gd name="T24" fmla="*/ 300355 w 661"/>
                              <a:gd name="T25" fmla="*/ 348615 h 625"/>
                              <a:gd name="T26" fmla="*/ 290830 w 661"/>
                              <a:gd name="T27" fmla="*/ 396875 h 625"/>
                              <a:gd name="T28" fmla="*/ 273050 w 661"/>
                              <a:gd name="T29" fmla="*/ 396875 h 625"/>
                              <a:gd name="T30" fmla="*/ 258445 w 661"/>
                              <a:gd name="T31" fmla="*/ 390525 h 625"/>
                              <a:gd name="T32" fmla="*/ 242570 w 661"/>
                              <a:gd name="T33" fmla="*/ 383540 h 625"/>
                              <a:gd name="T34" fmla="*/ 231775 w 661"/>
                              <a:gd name="T35" fmla="*/ 374015 h 625"/>
                              <a:gd name="T36" fmla="*/ 212725 w 661"/>
                              <a:gd name="T37" fmla="*/ 365125 h 625"/>
                              <a:gd name="T38" fmla="*/ 198120 w 661"/>
                              <a:gd name="T39" fmla="*/ 358140 h 625"/>
                              <a:gd name="T40" fmla="*/ 182245 w 661"/>
                              <a:gd name="T41" fmla="*/ 351155 h 625"/>
                              <a:gd name="T42" fmla="*/ 165735 w 661"/>
                              <a:gd name="T43" fmla="*/ 348615 h 625"/>
                              <a:gd name="T44" fmla="*/ 151130 w 661"/>
                              <a:gd name="T45" fmla="*/ 344805 h 625"/>
                              <a:gd name="T46" fmla="*/ 139065 w 661"/>
                              <a:gd name="T47" fmla="*/ 343535 h 625"/>
                              <a:gd name="T48" fmla="*/ 123190 w 661"/>
                              <a:gd name="T49" fmla="*/ 342265 h 625"/>
                              <a:gd name="T50" fmla="*/ 108585 w 661"/>
                              <a:gd name="T51" fmla="*/ 342265 h 625"/>
                              <a:gd name="T52" fmla="*/ 89535 w 661"/>
                              <a:gd name="T53" fmla="*/ 351155 h 625"/>
                              <a:gd name="T54" fmla="*/ 73660 w 661"/>
                              <a:gd name="T55" fmla="*/ 359410 h 625"/>
                              <a:gd name="T56" fmla="*/ 57150 w 661"/>
                              <a:gd name="T57" fmla="*/ 349885 h 625"/>
                              <a:gd name="T58" fmla="*/ 48260 w 661"/>
                              <a:gd name="T59" fmla="*/ 336550 h 625"/>
                              <a:gd name="T60" fmla="*/ 37465 w 661"/>
                              <a:gd name="T61" fmla="*/ 324485 h 625"/>
                              <a:gd name="T62" fmla="*/ 26670 w 661"/>
                              <a:gd name="T63" fmla="*/ 306070 h 625"/>
                              <a:gd name="T64" fmla="*/ 24130 w 661"/>
                              <a:gd name="T65" fmla="*/ 289560 h 625"/>
                              <a:gd name="T66" fmla="*/ 26670 w 661"/>
                              <a:gd name="T67" fmla="*/ 278765 h 625"/>
                              <a:gd name="T68" fmla="*/ 25400 w 661"/>
                              <a:gd name="T69" fmla="*/ 265430 h 625"/>
                              <a:gd name="T70" fmla="*/ 18415 w 661"/>
                              <a:gd name="T71" fmla="*/ 254635 h 625"/>
                              <a:gd name="T72" fmla="*/ 12065 w 661"/>
                              <a:gd name="T73" fmla="*/ 243840 h 625"/>
                              <a:gd name="T74" fmla="*/ 18415 w 661"/>
                              <a:gd name="T75" fmla="*/ 234950 h 625"/>
                              <a:gd name="T76" fmla="*/ 18415 w 661"/>
                              <a:gd name="T77" fmla="*/ 222885 h 625"/>
                              <a:gd name="T78" fmla="*/ 12065 w 661"/>
                              <a:gd name="T79" fmla="*/ 212090 h 625"/>
                              <a:gd name="T80" fmla="*/ 8890 w 661"/>
                              <a:gd name="T81" fmla="*/ 198755 h 625"/>
                              <a:gd name="T82" fmla="*/ 5080 w 661"/>
                              <a:gd name="T83" fmla="*/ 187960 h 625"/>
                              <a:gd name="T84" fmla="*/ 1270 w 661"/>
                              <a:gd name="T85" fmla="*/ 172720 h 625"/>
                              <a:gd name="T86" fmla="*/ 2540 w 661"/>
                              <a:gd name="T87" fmla="*/ 162560 h 625"/>
                              <a:gd name="T88" fmla="*/ 6350 w 661"/>
                              <a:gd name="T89" fmla="*/ 153035 h 625"/>
                              <a:gd name="T90" fmla="*/ 7620 w 661"/>
                              <a:gd name="T91" fmla="*/ 142240 h 625"/>
                              <a:gd name="T92" fmla="*/ 18415 w 661"/>
                              <a:gd name="T93" fmla="*/ 136525 h 625"/>
                              <a:gd name="T94" fmla="*/ 18415 w 661"/>
                              <a:gd name="T95" fmla="*/ 125730 h 625"/>
                              <a:gd name="T96" fmla="*/ 17145 w 661"/>
                              <a:gd name="T97" fmla="*/ 113665 h 625"/>
                              <a:gd name="T98" fmla="*/ 26670 w 661"/>
                              <a:gd name="T99" fmla="*/ 109855 h 625"/>
                              <a:gd name="T100" fmla="*/ 22225 w 661"/>
                              <a:gd name="T101" fmla="*/ 97790 h 625"/>
                              <a:gd name="T102" fmla="*/ 22225 w 661"/>
                              <a:gd name="T103" fmla="*/ 88265 h 625"/>
                              <a:gd name="T104" fmla="*/ 27940 w 661"/>
                              <a:gd name="T105" fmla="*/ 92710 h 625"/>
                              <a:gd name="T106" fmla="*/ 34290 w 661"/>
                              <a:gd name="T107" fmla="*/ 93980 h 625"/>
                              <a:gd name="T108" fmla="*/ 34290 w 661"/>
                              <a:gd name="T109" fmla="*/ 88265 h 625"/>
                              <a:gd name="T110" fmla="*/ 36195 w 661"/>
                              <a:gd name="T111" fmla="*/ 76200 h 625"/>
                              <a:gd name="T112" fmla="*/ 36195 w 661"/>
                              <a:gd name="T113" fmla="*/ 84455 h 625"/>
                              <a:gd name="T114" fmla="*/ 42545 w 661"/>
                              <a:gd name="T115" fmla="*/ 83185 h 625"/>
                              <a:gd name="T116" fmla="*/ 54610 w 661"/>
                              <a:gd name="T117" fmla="*/ 84455 h 625"/>
                              <a:gd name="T118" fmla="*/ 57150 w 661"/>
                              <a:gd name="T119" fmla="*/ 85725 h 625"/>
                              <a:gd name="T120" fmla="*/ 62865 w 661"/>
                              <a:gd name="T121" fmla="*/ 77470 h 625"/>
                              <a:gd name="T122" fmla="*/ 69215 w 661"/>
                              <a:gd name="T123" fmla="*/ 83185 h 625"/>
                              <a:gd name="T124" fmla="*/ 74930 w 661"/>
                              <a:gd name="T125" fmla="*/ 83185 h 625"/>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661" h="625">
                                <a:moveTo>
                                  <a:pt x="120" y="133"/>
                                </a:moveTo>
                                <a:lnTo>
                                  <a:pt x="122" y="133"/>
                                </a:lnTo>
                                <a:lnTo>
                                  <a:pt x="124" y="133"/>
                                </a:lnTo>
                                <a:lnTo>
                                  <a:pt x="126" y="133"/>
                                </a:lnTo>
                                <a:lnTo>
                                  <a:pt x="126" y="135"/>
                                </a:lnTo>
                                <a:lnTo>
                                  <a:pt x="128" y="135"/>
                                </a:lnTo>
                                <a:lnTo>
                                  <a:pt x="130" y="135"/>
                                </a:lnTo>
                                <a:lnTo>
                                  <a:pt x="133" y="135"/>
                                </a:lnTo>
                                <a:lnTo>
                                  <a:pt x="135" y="135"/>
                                </a:lnTo>
                                <a:lnTo>
                                  <a:pt x="137" y="135"/>
                                </a:lnTo>
                                <a:lnTo>
                                  <a:pt x="139" y="137"/>
                                </a:lnTo>
                                <a:lnTo>
                                  <a:pt x="141" y="137"/>
                                </a:lnTo>
                                <a:lnTo>
                                  <a:pt x="141" y="139"/>
                                </a:lnTo>
                                <a:lnTo>
                                  <a:pt x="143" y="139"/>
                                </a:lnTo>
                                <a:lnTo>
                                  <a:pt x="143" y="141"/>
                                </a:lnTo>
                                <a:lnTo>
                                  <a:pt x="145" y="141"/>
                                </a:lnTo>
                                <a:lnTo>
                                  <a:pt x="145" y="144"/>
                                </a:lnTo>
                                <a:lnTo>
                                  <a:pt x="147" y="144"/>
                                </a:lnTo>
                                <a:lnTo>
                                  <a:pt x="147" y="146"/>
                                </a:lnTo>
                                <a:lnTo>
                                  <a:pt x="147" y="148"/>
                                </a:lnTo>
                                <a:lnTo>
                                  <a:pt x="145" y="148"/>
                                </a:lnTo>
                                <a:lnTo>
                                  <a:pt x="145" y="150"/>
                                </a:lnTo>
                                <a:lnTo>
                                  <a:pt x="143" y="152"/>
                                </a:lnTo>
                                <a:lnTo>
                                  <a:pt x="143" y="154"/>
                                </a:lnTo>
                                <a:lnTo>
                                  <a:pt x="143" y="156"/>
                                </a:lnTo>
                                <a:lnTo>
                                  <a:pt x="143" y="158"/>
                                </a:lnTo>
                                <a:lnTo>
                                  <a:pt x="143" y="160"/>
                                </a:lnTo>
                                <a:lnTo>
                                  <a:pt x="143" y="163"/>
                                </a:lnTo>
                                <a:lnTo>
                                  <a:pt x="145" y="163"/>
                                </a:lnTo>
                                <a:lnTo>
                                  <a:pt x="145" y="165"/>
                                </a:lnTo>
                                <a:lnTo>
                                  <a:pt x="145" y="167"/>
                                </a:lnTo>
                                <a:lnTo>
                                  <a:pt x="145" y="169"/>
                                </a:lnTo>
                                <a:lnTo>
                                  <a:pt x="145" y="171"/>
                                </a:lnTo>
                                <a:lnTo>
                                  <a:pt x="145" y="173"/>
                                </a:lnTo>
                                <a:lnTo>
                                  <a:pt x="147" y="173"/>
                                </a:lnTo>
                                <a:lnTo>
                                  <a:pt x="145" y="175"/>
                                </a:lnTo>
                                <a:lnTo>
                                  <a:pt x="147" y="175"/>
                                </a:lnTo>
                                <a:lnTo>
                                  <a:pt x="147" y="177"/>
                                </a:lnTo>
                                <a:lnTo>
                                  <a:pt x="147" y="179"/>
                                </a:lnTo>
                                <a:lnTo>
                                  <a:pt x="147" y="177"/>
                                </a:lnTo>
                                <a:lnTo>
                                  <a:pt x="149" y="177"/>
                                </a:lnTo>
                                <a:lnTo>
                                  <a:pt x="152" y="177"/>
                                </a:lnTo>
                                <a:lnTo>
                                  <a:pt x="152" y="175"/>
                                </a:lnTo>
                                <a:lnTo>
                                  <a:pt x="154" y="175"/>
                                </a:lnTo>
                                <a:lnTo>
                                  <a:pt x="154" y="177"/>
                                </a:lnTo>
                                <a:lnTo>
                                  <a:pt x="156" y="182"/>
                                </a:lnTo>
                                <a:lnTo>
                                  <a:pt x="156" y="184"/>
                                </a:lnTo>
                                <a:lnTo>
                                  <a:pt x="160" y="184"/>
                                </a:lnTo>
                                <a:lnTo>
                                  <a:pt x="162" y="184"/>
                                </a:lnTo>
                                <a:lnTo>
                                  <a:pt x="164" y="182"/>
                                </a:lnTo>
                                <a:lnTo>
                                  <a:pt x="166" y="182"/>
                                </a:lnTo>
                                <a:lnTo>
                                  <a:pt x="168" y="179"/>
                                </a:lnTo>
                                <a:lnTo>
                                  <a:pt x="168" y="177"/>
                                </a:lnTo>
                                <a:lnTo>
                                  <a:pt x="171" y="173"/>
                                </a:lnTo>
                                <a:lnTo>
                                  <a:pt x="171" y="169"/>
                                </a:lnTo>
                                <a:lnTo>
                                  <a:pt x="171" y="167"/>
                                </a:lnTo>
                                <a:lnTo>
                                  <a:pt x="171" y="165"/>
                                </a:lnTo>
                                <a:lnTo>
                                  <a:pt x="173" y="160"/>
                                </a:lnTo>
                                <a:lnTo>
                                  <a:pt x="173" y="158"/>
                                </a:lnTo>
                                <a:lnTo>
                                  <a:pt x="173" y="156"/>
                                </a:lnTo>
                                <a:lnTo>
                                  <a:pt x="175" y="156"/>
                                </a:lnTo>
                                <a:lnTo>
                                  <a:pt x="200" y="158"/>
                                </a:lnTo>
                                <a:lnTo>
                                  <a:pt x="228" y="158"/>
                                </a:lnTo>
                                <a:lnTo>
                                  <a:pt x="255" y="158"/>
                                </a:lnTo>
                                <a:lnTo>
                                  <a:pt x="283" y="158"/>
                                </a:lnTo>
                                <a:lnTo>
                                  <a:pt x="310" y="160"/>
                                </a:lnTo>
                                <a:lnTo>
                                  <a:pt x="337" y="160"/>
                                </a:lnTo>
                                <a:lnTo>
                                  <a:pt x="367" y="160"/>
                                </a:lnTo>
                                <a:lnTo>
                                  <a:pt x="394" y="160"/>
                                </a:lnTo>
                                <a:lnTo>
                                  <a:pt x="420" y="160"/>
                                </a:lnTo>
                                <a:lnTo>
                                  <a:pt x="420" y="135"/>
                                </a:lnTo>
                                <a:lnTo>
                                  <a:pt x="420" y="133"/>
                                </a:lnTo>
                                <a:lnTo>
                                  <a:pt x="420" y="108"/>
                                </a:lnTo>
                                <a:lnTo>
                                  <a:pt x="420" y="80"/>
                                </a:lnTo>
                                <a:lnTo>
                                  <a:pt x="420" y="67"/>
                                </a:lnTo>
                                <a:lnTo>
                                  <a:pt x="445" y="67"/>
                                </a:lnTo>
                                <a:lnTo>
                                  <a:pt x="447" y="67"/>
                                </a:lnTo>
                                <a:lnTo>
                                  <a:pt x="473" y="67"/>
                                </a:lnTo>
                                <a:lnTo>
                                  <a:pt x="500" y="67"/>
                                </a:lnTo>
                                <a:lnTo>
                                  <a:pt x="528" y="67"/>
                                </a:lnTo>
                                <a:lnTo>
                                  <a:pt x="555" y="67"/>
                                </a:lnTo>
                                <a:lnTo>
                                  <a:pt x="580" y="67"/>
                                </a:lnTo>
                                <a:lnTo>
                                  <a:pt x="580" y="53"/>
                                </a:lnTo>
                                <a:lnTo>
                                  <a:pt x="580" y="27"/>
                                </a:lnTo>
                                <a:lnTo>
                                  <a:pt x="580" y="6"/>
                                </a:lnTo>
                                <a:lnTo>
                                  <a:pt x="589" y="6"/>
                                </a:lnTo>
                                <a:lnTo>
                                  <a:pt x="589" y="0"/>
                                </a:lnTo>
                                <a:lnTo>
                                  <a:pt x="606" y="0"/>
                                </a:lnTo>
                                <a:lnTo>
                                  <a:pt x="633" y="2"/>
                                </a:lnTo>
                                <a:lnTo>
                                  <a:pt x="661" y="2"/>
                                </a:lnTo>
                                <a:lnTo>
                                  <a:pt x="661" y="27"/>
                                </a:lnTo>
                                <a:lnTo>
                                  <a:pt x="661" y="55"/>
                                </a:lnTo>
                                <a:lnTo>
                                  <a:pt x="661" y="82"/>
                                </a:lnTo>
                                <a:lnTo>
                                  <a:pt x="661" y="108"/>
                                </a:lnTo>
                                <a:lnTo>
                                  <a:pt x="661" y="135"/>
                                </a:lnTo>
                                <a:lnTo>
                                  <a:pt x="661" y="163"/>
                                </a:lnTo>
                                <a:lnTo>
                                  <a:pt x="661" y="190"/>
                                </a:lnTo>
                                <a:lnTo>
                                  <a:pt x="661" y="215"/>
                                </a:lnTo>
                                <a:lnTo>
                                  <a:pt x="661" y="243"/>
                                </a:lnTo>
                                <a:lnTo>
                                  <a:pt x="661" y="270"/>
                                </a:lnTo>
                                <a:lnTo>
                                  <a:pt x="661" y="298"/>
                                </a:lnTo>
                                <a:lnTo>
                                  <a:pt x="661" y="325"/>
                                </a:lnTo>
                                <a:lnTo>
                                  <a:pt x="661" y="351"/>
                                </a:lnTo>
                                <a:lnTo>
                                  <a:pt x="661" y="378"/>
                                </a:lnTo>
                                <a:lnTo>
                                  <a:pt x="661" y="406"/>
                                </a:lnTo>
                                <a:lnTo>
                                  <a:pt x="661" y="433"/>
                                </a:lnTo>
                                <a:lnTo>
                                  <a:pt x="658" y="458"/>
                                </a:lnTo>
                                <a:lnTo>
                                  <a:pt x="658" y="488"/>
                                </a:lnTo>
                                <a:lnTo>
                                  <a:pt x="644" y="488"/>
                                </a:lnTo>
                                <a:lnTo>
                                  <a:pt x="631" y="488"/>
                                </a:lnTo>
                                <a:lnTo>
                                  <a:pt x="616" y="486"/>
                                </a:lnTo>
                                <a:lnTo>
                                  <a:pt x="604" y="486"/>
                                </a:lnTo>
                                <a:lnTo>
                                  <a:pt x="589" y="486"/>
                                </a:lnTo>
                                <a:lnTo>
                                  <a:pt x="576" y="486"/>
                                </a:lnTo>
                                <a:lnTo>
                                  <a:pt x="559" y="486"/>
                                </a:lnTo>
                                <a:lnTo>
                                  <a:pt x="551" y="486"/>
                                </a:lnTo>
                                <a:lnTo>
                                  <a:pt x="530" y="486"/>
                                </a:lnTo>
                                <a:lnTo>
                                  <a:pt x="528" y="486"/>
                                </a:lnTo>
                                <a:lnTo>
                                  <a:pt x="523" y="486"/>
                                </a:lnTo>
                                <a:lnTo>
                                  <a:pt x="517" y="486"/>
                                </a:lnTo>
                                <a:lnTo>
                                  <a:pt x="500" y="486"/>
                                </a:lnTo>
                                <a:lnTo>
                                  <a:pt x="498" y="486"/>
                                </a:lnTo>
                                <a:lnTo>
                                  <a:pt x="496" y="486"/>
                                </a:lnTo>
                                <a:lnTo>
                                  <a:pt x="475" y="486"/>
                                </a:lnTo>
                                <a:lnTo>
                                  <a:pt x="475" y="494"/>
                                </a:lnTo>
                                <a:lnTo>
                                  <a:pt x="473" y="498"/>
                                </a:lnTo>
                                <a:lnTo>
                                  <a:pt x="473" y="511"/>
                                </a:lnTo>
                                <a:lnTo>
                                  <a:pt x="473" y="522"/>
                                </a:lnTo>
                                <a:lnTo>
                                  <a:pt x="473" y="539"/>
                                </a:lnTo>
                                <a:lnTo>
                                  <a:pt x="473" y="549"/>
                                </a:lnTo>
                                <a:lnTo>
                                  <a:pt x="473" y="566"/>
                                </a:lnTo>
                                <a:lnTo>
                                  <a:pt x="473" y="577"/>
                                </a:lnTo>
                                <a:lnTo>
                                  <a:pt x="471" y="594"/>
                                </a:lnTo>
                                <a:lnTo>
                                  <a:pt x="471" y="602"/>
                                </a:lnTo>
                                <a:lnTo>
                                  <a:pt x="471" y="619"/>
                                </a:lnTo>
                                <a:lnTo>
                                  <a:pt x="471" y="625"/>
                                </a:lnTo>
                                <a:lnTo>
                                  <a:pt x="468" y="625"/>
                                </a:lnTo>
                                <a:lnTo>
                                  <a:pt x="466" y="625"/>
                                </a:lnTo>
                                <a:lnTo>
                                  <a:pt x="462" y="625"/>
                                </a:lnTo>
                                <a:lnTo>
                                  <a:pt x="458" y="625"/>
                                </a:lnTo>
                                <a:lnTo>
                                  <a:pt x="456" y="625"/>
                                </a:lnTo>
                                <a:lnTo>
                                  <a:pt x="454" y="625"/>
                                </a:lnTo>
                                <a:lnTo>
                                  <a:pt x="449" y="625"/>
                                </a:lnTo>
                                <a:lnTo>
                                  <a:pt x="447" y="625"/>
                                </a:lnTo>
                                <a:lnTo>
                                  <a:pt x="445" y="625"/>
                                </a:lnTo>
                                <a:lnTo>
                                  <a:pt x="443" y="625"/>
                                </a:lnTo>
                                <a:lnTo>
                                  <a:pt x="439" y="625"/>
                                </a:lnTo>
                                <a:lnTo>
                                  <a:pt x="435" y="625"/>
                                </a:lnTo>
                                <a:lnTo>
                                  <a:pt x="432" y="625"/>
                                </a:lnTo>
                                <a:lnTo>
                                  <a:pt x="430" y="625"/>
                                </a:lnTo>
                                <a:lnTo>
                                  <a:pt x="428" y="625"/>
                                </a:lnTo>
                                <a:lnTo>
                                  <a:pt x="426" y="625"/>
                                </a:lnTo>
                                <a:lnTo>
                                  <a:pt x="422" y="625"/>
                                </a:lnTo>
                                <a:lnTo>
                                  <a:pt x="420" y="623"/>
                                </a:lnTo>
                                <a:lnTo>
                                  <a:pt x="418" y="621"/>
                                </a:lnTo>
                                <a:lnTo>
                                  <a:pt x="416" y="621"/>
                                </a:lnTo>
                                <a:lnTo>
                                  <a:pt x="413" y="619"/>
                                </a:lnTo>
                                <a:lnTo>
                                  <a:pt x="411" y="619"/>
                                </a:lnTo>
                                <a:lnTo>
                                  <a:pt x="409" y="617"/>
                                </a:lnTo>
                                <a:lnTo>
                                  <a:pt x="407" y="615"/>
                                </a:lnTo>
                                <a:lnTo>
                                  <a:pt x="405" y="615"/>
                                </a:lnTo>
                                <a:lnTo>
                                  <a:pt x="401" y="615"/>
                                </a:lnTo>
                                <a:lnTo>
                                  <a:pt x="401" y="613"/>
                                </a:lnTo>
                                <a:lnTo>
                                  <a:pt x="397" y="613"/>
                                </a:lnTo>
                                <a:lnTo>
                                  <a:pt x="394" y="610"/>
                                </a:lnTo>
                                <a:lnTo>
                                  <a:pt x="392" y="610"/>
                                </a:lnTo>
                                <a:lnTo>
                                  <a:pt x="390" y="608"/>
                                </a:lnTo>
                                <a:lnTo>
                                  <a:pt x="388" y="606"/>
                                </a:lnTo>
                                <a:lnTo>
                                  <a:pt x="384" y="606"/>
                                </a:lnTo>
                                <a:lnTo>
                                  <a:pt x="382" y="604"/>
                                </a:lnTo>
                                <a:lnTo>
                                  <a:pt x="382" y="602"/>
                                </a:lnTo>
                                <a:lnTo>
                                  <a:pt x="378" y="600"/>
                                </a:lnTo>
                                <a:lnTo>
                                  <a:pt x="375" y="598"/>
                                </a:lnTo>
                                <a:lnTo>
                                  <a:pt x="373" y="598"/>
                                </a:lnTo>
                                <a:lnTo>
                                  <a:pt x="373" y="596"/>
                                </a:lnTo>
                                <a:lnTo>
                                  <a:pt x="371" y="594"/>
                                </a:lnTo>
                                <a:lnTo>
                                  <a:pt x="367" y="594"/>
                                </a:lnTo>
                                <a:lnTo>
                                  <a:pt x="367" y="591"/>
                                </a:lnTo>
                                <a:lnTo>
                                  <a:pt x="365" y="591"/>
                                </a:lnTo>
                                <a:lnTo>
                                  <a:pt x="365" y="589"/>
                                </a:lnTo>
                                <a:lnTo>
                                  <a:pt x="363" y="589"/>
                                </a:lnTo>
                                <a:lnTo>
                                  <a:pt x="359" y="587"/>
                                </a:lnTo>
                                <a:lnTo>
                                  <a:pt x="356" y="585"/>
                                </a:lnTo>
                                <a:lnTo>
                                  <a:pt x="352" y="583"/>
                                </a:lnTo>
                                <a:lnTo>
                                  <a:pt x="350" y="583"/>
                                </a:lnTo>
                                <a:lnTo>
                                  <a:pt x="346" y="581"/>
                                </a:lnTo>
                                <a:lnTo>
                                  <a:pt x="344" y="579"/>
                                </a:lnTo>
                                <a:lnTo>
                                  <a:pt x="342" y="579"/>
                                </a:lnTo>
                                <a:lnTo>
                                  <a:pt x="337" y="577"/>
                                </a:lnTo>
                                <a:lnTo>
                                  <a:pt x="335" y="575"/>
                                </a:lnTo>
                                <a:lnTo>
                                  <a:pt x="331" y="572"/>
                                </a:lnTo>
                                <a:lnTo>
                                  <a:pt x="329" y="572"/>
                                </a:lnTo>
                                <a:lnTo>
                                  <a:pt x="327" y="570"/>
                                </a:lnTo>
                                <a:lnTo>
                                  <a:pt x="325" y="570"/>
                                </a:lnTo>
                                <a:lnTo>
                                  <a:pt x="323" y="568"/>
                                </a:lnTo>
                                <a:lnTo>
                                  <a:pt x="321" y="568"/>
                                </a:lnTo>
                                <a:lnTo>
                                  <a:pt x="318" y="566"/>
                                </a:lnTo>
                                <a:lnTo>
                                  <a:pt x="316" y="566"/>
                                </a:lnTo>
                                <a:lnTo>
                                  <a:pt x="314" y="564"/>
                                </a:lnTo>
                                <a:lnTo>
                                  <a:pt x="312" y="564"/>
                                </a:lnTo>
                                <a:lnTo>
                                  <a:pt x="310" y="562"/>
                                </a:lnTo>
                                <a:lnTo>
                                  <a:pt x="308" y="562"/>
                                </a:lnTo>
                                <a:lnTo>
                                  <a:pt x="306" y="560"/>
                                </a:lnTo>
                                <a:lnTo>
                                  <a:pt x="304" y="560"/>
                                </a:lnTo>
                                <a:lnTo>
                                  <a:pt x="302" y="558"/>
                                </a:lnTo>
                                <a:lnTo>
                                  <a:pt x="299" y="558"/>
                                </a:lnTo>
                                <a:lnTo>
                                  <a:pt x="297" y="556"/>
                                </a:lnTo>
                                <a:lnTo>
                                  <a:pt x="293" y="556"/>
                                </a:lnTo>
                                <a:lnTo>
                                  <a:pt x="289" y="553"/>
                                </a:lnTo>
                                <a:lnTo>
                                  <a:pt x="287" y="553"/>
                                </a:lnTo>
                                <a:lnTo>
                                  <a:pt x="285" y="551"/>
                                </a:lnTo>
                                <a:lnTo>
                                  <a:pt x="283" y="551"/>
                                </a:lnTo>
                                <a:lnTo>
                                  <a:pt x="278" y="551"/>
                                </a:lnTo>
                                <a:lnTo>
                                  <a:pt x="276" y="551"/>
                                </a:lnTo>
                                <a:lnTo>
                                  <a:pt x="274" y="549"/>
                                </a:lnTo>
                                <a:lnTo>
                                  <a:pt x="272" y="549"/>
                                </a:lnTo>
                                <a:lnTo>
                                  <a:pt x="270" y="549"/>
                                </a:lnTo>
                                <a:lnTo>
                                  <a:pt x="268" y="549"/>
                                </a:lnTo>
                                <a:lnTo>
                                  <a:pt x="264" y="549"/>
                                </a:lnTo>
                                <a:lnTo>
                                  <a:pt x="261" y="549"/>
                                </a:lnTo>
                                <a:lnTo>
                                  <a:pt x="259" y="549"/>
                                </a:lnTo>
                                <a:lnTo>
                                  <a:pt x="255" y="549"/>
                                </a:lnTo>
                                <a:lnTo>
                                  <a:pt x="251" y="549"/>
                                </a:lnTo>
                                <a:lnTo>
                                  <a:pt x="249" y="549"/>
                                </a:lnTo>
                                <a:lnTo>
                                  <a:pt x="247" y="549"/>
                                </a:lnTo>
                                <a:lnTo>
                                  <a:pt x="247" y="547"/>
                                </a:lnTo>
                                <a:lnTo>
                                  <a:pt x="245" y="547"/>
                                </a:lnTo>
                                <a:lnTo>
                                  <a:pt x="242" y="545"/>
                                </a:lnTo>
                                <a:lnTo>
                                  <a:pt x="240" y="545"/>
                                </a:lnTo>
                                <a:lnTo>
                                  <a:pt x="238" y="543"/>
                                </a:lnTo>
                                <a:lnTo>
                                  <a:pt x="236" y="543"/>
                                </a:lnTo>
                                <a:lnTo>
                                  <a:pt x="234" y="543"/>
                                </a:lnTo>
                                <a:lnTo>
                                  <a:pt x="232" y="543"/>
                                </a:lnTo>
                                <a:lnTo>
                                  <a:pt x="230" y="543"/>
                                </a:lnTo>
                                <a:lnTo>
                                  <a:pt x="230" y="541"/>
                                </a:lnTo>
                                <a:lnTo>
                                  <a:pt x="230" y="543"/>
                                </a:lnTo>
                                <a:lnTo>
                                  <a:pt x="228" y="543"/>
                                </a:lnTo>
                                <a:lnTo>
                                  <a:pt x="225" y="543"/>
                                </a:lnTo>
                                <a:lnTo>
                                  <a:pt x="223" y="543"/>
                                </a:lnTo>
                                <a:lnTo>
                                  <a:pt x="219" y="541"/>
                                </a:lnTo>
                                <a:lnTo>
                                  <a:pt x="217" y="541"/>
                                </a:lnTo>
                                <a:lnTo>
                                  <a:pt x="215" y="539"/>
                                </a:lnTo>
                                <a:lnTo>
                                  <a:pt x="213" y="539"/>
                                </a:lnTo>
                                <a:lnTo>
                                  <a:pt x="209" y="539"/>
                                </a:lnTo>
                                <a:lnTo>
                                  <a:pt x="206" y="539"/>
                                </a:lnTo>
                                <a:lnTo>
                                  <a:pt x="204" y="539"/>
                                </a:lnTo>
                                <a:lnTo>
                                  <a:pt x="200" y="536"/>
                                </a:lnTo>
                                <a:lnTo>
                                  <a:pt x="198" y="536"/>
                                </a:lnTo>
                                <a:lnTo>
                                  <a:pt x="196" y="539"/>
                                </a:lnTo>
                                <a:lnTo>
                                  <a:pt x="194" y="539"/>
                                </a:lnTo>
                                <a:lnTo>
                                  <a:pt x="192" y="539"/>
                                </a:lnTo>
                                <a:lnTo>
                                  <a:pt x="190" y="539"/>
                                </a:lnTo>
                                <a:lnTo>
                                  <a:pt x="185" y="539"/>
                                </a:lnTo>
                                <a:lnTo>
                                  <a:pt x="183" y="539"/>
                                </a:lnTo>
                                <a:lnTo>
                                  <a:pt x="181" y="539"/>
                                </a:lnTo>
                                <a:lnTo>
                                  <a:pt x="179" y="539"/>
                                </a:lnTo>
                                <a:lnTo>
                                  <a:pt x="177" y="539"/>
                                </a:lnTo>
                                <a:lnTo>
                                  <a:pt x="175" y="539"/>
                                </a:lnTo>
                                <a:lnTo>
                                  <a:pt x="173" y="539"/>
                                </a:lnTo>
                                <a:lnTo>
                                  <a:pt x="171" y="539"/>
                                </a:lnTo>
                                <a:lnTo>
                                  <a:pt x="166" y="541"/>
                                </a:lnTo>
                                <a:lnTo>
                                  <a:pt x="164" y="541"/>
                                </a:lnTo>
                                <a:lnTo>
                                  <a:pt x="162" y="541"/>
                                </a:lnTo>
                                <a:lnTo>
                                  <a:pt x="160" y="543"/>
                                </a:lnTo>
                                <a:lnTo>
                                  <a:pt x="156" y="543"/>
                                </a:lnTo>
                                <a:lnTo>
                                  <a:pt x="152" y="545"/>
                                </a:lnTo>
                                <a:lnTo>
                                  <a:pt x="149" y="547"/>
                                </a:lnTo>
                                <a:lnTo>
                                  <a:pt x="147" y="549"/>
                                </a:lnTo>
                                <a:lnTo>
                                  <a:pt x="143" y="551"/>
                                </a:lnTo>
                                <a:lnTo>
                                  <a:pt x="141" y="553"/>
                                </a:lnTo>
                                <a:lnTo>
                                  <a:pt x="139" y="556"/>
                                </a:lnTo>
                                <a:lnTo>
                                  <a:pt x="137" y="558"/>
                                </a:lnTo>
                                <a:lnTo>
                                  <a:pt x="133" y="560"/>
                                </a:lnTo>
                                <a:lnTo>
                                  <a:pt x="130" y="562"/>
                                </a:lnTo>
                                <a:lnTo>
                                  <a:pt x="128" y="562"/>
                                </a:lnTo>
                                <a:lnTo>
                                  <a:pt x="126" y="564"/>
                                </a:lnTo>
                                <a:lnTo>
                                  <a:pt x="122" y="564"/>
                                </a:lnTo>
                                <a:lnTo>
                                  <a:pt x="120" y="566"/>
                                </a:lnTo>
                                <a:lnTo>
                                  <a:pt x="118" y="566"/>
                                </a:lnTo>
                                <a:lnTo>
                                  <a:pt x="116" y="566"/>
                                </a:lnTo>
                                <a:lnTo>
                                  <a:pt x="111" y="566"/>
                                </a:lnTo>
                                <a:lnTo>
                                  <a:pt x="111" y="564"/>
                                </a:lnTo>
                                <a:lnTo>
                                  <a:pt x="109" y="564"/>
                                </a:lnTo>
                                <a:lnTo>
                                  <a:pt x="107" y="564"/>
                                </a:lnTo>
                                <a:lnTo>
                                  <a:pt x="107" y="562"/>
                                </a:lnTo>
                                <a:lnTo>
                                  <a:pt x="105" y="562"/>
                                </a:lnTo>
                                <a:lnTo>
                                  <a:pt x="103" y="560"/>
                                </a:lnTo>
                                <a:lnTo>
                                  <a:pt x="101" y="560"/>
                                </a:lnTo>
                                <a:lnTo>
                                  <a:pt x="92" y="553"/>
                                </a:lnTo>
                                <a:lnTo>
                                  <a:pt x="90" y="551"/>
                                </a:lnTo>
                                <a:lnTo>
                                  <a:pt x="88" y="549"/>
                                </a:lnTo>
                                <a:lnTo>
                                  <a:pt x="86" y="547"/>
                                </a:lnTo>
                                <a:lnTo>
                                  <a:pt x="84" y="545"/>
                                </a:lnTo>
                                <a:lnTo>
                                  <a:pt x="84" y="543"/>
                                </a:lnTo>
                                <a:lnTo>
                                  <a:pt x="82" y="541"/>
                                </a:lnTo>
                                <a:lnTo>
                                  <a:pt x="80" y="539"/>
                                </a:lnTo>
                                <a:lnTo>
                                  <a:pt x="80" y="536"/>
                                </a:lnTo>
                                <a:lnTo>
                                  <a:pt x="78" y="534"/>
                                </a:lnTo>
                                <a:lnTo>
                                  <a:pt x="76" y="532"/>
                                </a:lnTo>
                                <a:lnTo>
                                  <a:pt x="76" y="530"/>
                                </a:lnTo>
                                <a:lnTo>
                                  <a:pt x="73" y="528"/>
                                </a:lnTo>
                                <a:lnTo>
                                  <a:pt x="73" y="526"/>
                                </a:lnTo>
                                <a:lnTo>
                                  <a:pt x="71" y="524"/>
                                </a:lnTo>
                                <a:lnTo>
                                  <a:pt x="69" y="522"/>
                                </a:lnTo>
                                <a:lnTo>
                                  <a:pt x="67" y="520"/>
                                </a:lnTo>
                                <a:lnTo>
                                  <a:pt x="65" y="517"/>
                                </a:lnTo>
                                <a:lnTo>
                                  <a:pt x="63" y="513"/>
                                </a:lnTo>
                                <a:lnTo>
                                  <a:pt x="61" y="513"/>
                                </a:lnTo>
                                <a:lnTo>
                                  <a:pt x="61" y="511"/>
                                </a:lnTo>
                                <a:lnTo>
                                  <a:pt x="59" y="511"/>
                                </a:lnTo>
                                <a:lnTo>
                                  <a:pt x="59" y="509"/>
                                </a:lnTo>
                                <a:lnTo>
                                  <a:pt x="57" y="509"/>
                                </a:lnTo>
                                <a:lnTo>
                                  <a:pt x="54" y="505"/>
                                </a:lnTo>
                                <a:lnTo>
                                  <a:pt x="52" y="503"/>
                                </a:lnTo>
                                <a:lnTo>
                                  <a:pt x="48" y="496"/>
                                </a:lnTo>
                                <a:lnTo>
                                  <a:pt x="46" y="494"/>
                                </a:lnTo>
                                <a:lnTo>
                                  <a:pt x="46" y="490"/>
                                </a:lnTo>
                                <a:lnTo>
                                  <a:pt x="44" y="488"/>
                                </a:lnTo>
                                <a:lnTo>
                                  <a:pt x="44" y="486"/>
                                </a:lnTo>
                                <a:lnTo>
                                  <a:pt x="42" y="482"/>
                                </a:lnTo>
                                <a:lnTo>
                                  <a:pt x="42" y="479"/>
                                </a:lnTo>
                                <a:lnTo>
                                  <a:pt x="42" y="477"/>
                                </a:lnTo>
                                <a:lnTo>
                                  <a:pt x="40" y="475"/>
                                </a:lnTo>
                                <a:lnTo>
                                  <a:pt x="40" y="473"/>
                                </a:lnTo>
                                <a:lnTo>
                                  <a:pt x="40" y="471"/>
                                </a:lnTo>
                                <a:lnTo>
                                  <a:pt x="38" y="465"/>
                                </a:lnTo>
                                <a:lnTo>
                                  <a:pt x="38" y="463"/>
                                </a:lnTo>
                                <a:lnTo>
                                  <a:pt x="38" y="460"/>
                                </a:lnTo>
                                <a:lnTo>
                                  <a:pt x="38" y="458"/>
                                </a:lnTo>
                                <a:lnTo>
                                  <a:pt x="38" y="456"/>
                                </a:lnTo>
                                <a:lnTo>
                                  <a:pt x="38" y="454"/>
                                </a:lnTo>
                                <a:lnTo>
                                  <a:pt x="38" y="452"/>
                                </a:lnTo>
                                <a:lnTo>
                                  <a:pt x="38" y="450"/>
                                </a:lnTo>
                                <a:lnTo>
                                  <a:pt x="38" y="448"/>
                                </a:lnTo>
                                <a:lnTo>
                                  <a:pt x="38" y="446"/>
                                </a:lnTo>
                                <a:lnTo>
                                  <a:pt x="40" y="446"/>
                                </a:lnTo>
                                <a:lnTo>
                                  <a:pt x="40" y="444"/>
                                </a:lnTo>
                                <a:lnTo>
                                  <a:pt x="40" y="441"/>
                                </a:lnTo>
                                <a:lnTo>
                                  <a:pt x="40" y="439"/>
                                </a:lnTo>
                                <a:lnTo>
                                  <a:pt x="42" y="439"/>
                                </a:lnTo>
                                <a:lnTo>
                                  <a:pt x="42" y="437"/>
                                </a:lnTo>
                                <a:lnTo>
                                  <a:pt x="42" y="435"/>
                                </a:lnTo>
                                <a:lnTo>
                                  <a:pt x="42" y="433"/>
                                </a:lnTo>
                                <a:lnTo>
                                  <a:pt x="42" y="431"/>
                                </a:lnTo>
                                <a:lnTo>
                                  <a:pt x="42" y="429"/>
                                </a:lnTo>
                                <a:lnTo>
                                  <a:pt x="42" y="427"/>
                                </a:lnTo>
                                <a:lnTo>
                                  <a:pt x="42" y="425"/>
                                </a:lnTo>
                                <a:lnTo>
                                  <a:pt x="40" y="422"/>
                                </a:lnTo>
                                <a:lnTo>
                                  <a:pt x="40" y="420"/>
                                </a:lnTo>
                                <a:lnTo>
                                  <a:pt x="40" y="418"/>
                                </a:lnTo>
                                <a:lnTo>
                                  <a:pt x="38" y="416"/>
                                </a:lnTo>
                                <a:lnTo>
                                  <a:pt x="38" y="414"/>
                                </a:lnTo>
                                <a:lnTo>
                                  <a:pt x="38" y="412"/>
                                </a:lnTo>
                                <a:lnTo>
                                  <a:pt x="35" y="410"/>
                                </a:lnTo>
                                <a:lnTo>
                                  <a:pt x="33" y="408"/>
                                </a:lnTo>
                                <a:lnTo>
                                  <a:pt x="33" y="406"/>
                                </a:lnTo>
                                <a:lnTo>
                                  <a:pt x="31" y="406"/>
                                </a:lnTo>
                                <a:lnTo>
                                  <a:pt x="31" y="403"/>
                                </a:lnTo>
                                <a:lnTo>
                                  <a:pt x="29" y="403"/>
                                </a:lnTo>
                                <a:lnTo>
                                  <a:pt x="29" y="401"/>
                                </a:lnTo>
                                <a:lnTo>
                                  <a:pt x="27" y="399"/>
                                </a:lnTo>
                                <a:lnTo>
                                  <a:pt x="25" y="397"/>
                                </a:lnTo>
                                <a:lnTo>
                                  <a:pt x="23" y="397"/>
                                </a:lnTo>
                                <a:lnTo>
                                  <a:pt x="23" y="395"/>
                                </a:lnTo>
                                <a:lnTo>
                                  <a:pt x="21" y="395"/>
                                </a:lnTo>
                                <a:lnTo>
                                  <a:pt x="21" y="393"/>
                                </a:lnTo>
                                <a:lnTo>
                                  <a:pt x="19" y="391"/>
                                </a:lnTo>
                                <a:lnTo>
                                  <a:pt x="19" y="389"/>
                                </a:lnTo>
                                <a:lnTo>
                                  <a:pt x="19" y="386"/>
                                </a:lnTo>
                                <a:lnTo>
                                  <a:pt x="19" y="384"/>
                                </a:lnTo>
                                <a:lnTo>
                                  <a:pt x="19" y="382"/>
                                </a:lnTo>
                                <a:lnTo>
                                  <a:pt x="19" y="380"/>
                                </a:lnTo>
                                <a:lnTo>
                                  <a:pt x="21" y="378"/>
                                </a:lnTo>
                                <a:lnTo>
                                  <a:pt x="21" y="376"/>
                                </a:lnTo>
                                <a:lnTo>
                                  <a:pt x="23" y="376"/>
                                </a:lnTo>
                                <a:lnTo>
                                  <a:pt x="23" y="374"/>
                                </a:lnTo>
                                <a:lnTo>
                                  <a:pt x="25" y="374"/>
                                </a:lnTo>
                                <a:lnTo>
                                  <a:pt x="25" y="372"/>
                                </a:lnTo>
                                <a:lnTo>
                                  <a:pt x="27" y="370"/>
                                </a:lnTo>
                                <a:lnTo>
                                  <a:pt x="29" y="370"/>
                                </a:lnTo>
                                <a:lnTo>
                                  <a:pt x="29" y="367"/>
                                </a:lnTo>
                                <a:lnTo>
                                  <a:pt x="31" y="365"/>
                                </a:lnTo>
                                <a:lnTo>
                                  <a:pt x="31" y="363"/>
                                </a:lnTo>
                                <a:lnTo>
                                  <a:pt x="31" y="361"/>
                                </a:lnTo>
                                <a:lnTo>
                                  <a:pt x="31" y="359"/>
                                </a:lnTo>
                                <a:lnTo>
                                  <a:pt x="31" y="357"/>
                                </a:lnTo>
                                <a:lnTo>
                                  <a:pt x="31" y="355"/>
                                </a:lnTo>
                                <a:lnTo>
                                  <a:pt x="29" y="355"/>
                                </a:lnTo>
                                <a:lnTo>
                                  <a:pt x="29" y="353"/>
                                </a:lnTo>
                                <a:lnTo>
                                  <a:pt x="29" y="351"/>
                                </a:lnTo>
                                <a:lnTo>
                                  <a:pt x="27" y="351"/>
                                </a:lnTo>
                                <a:lnTo>
                                  <a:pt x="27" y="348"/>
                                </a:lnTo>
                                <a:lnTo>
                                  <a:pt x="25" y="348"/>
                                </a:lnTo>
                                <a:lnTo>
                                  <a:pt x="25" y="346"/>
                                </a:lnTo>
                                <a:lnTo>
                                  <a:pt x="23" y="344"/>
                                </a:lnTo>
                                <a:lnTo>
                                  <a:pt x="23" y="342"/>
                                </a:lnTo>
                                <a:lnTo>
                                  <a:pt x="21" y="342"/>
                                </a:lnTo>
                                <a:lnTo>
                                  <a:pt x="21" y="338"/>
                                </a:lnTo>
                                <a:lnTo>
                                  <a:pt x="19" y="336"/>
                                </a:lnTo>
                                <a:lnTo>
                                  <a:pt x="19" y="334"/>
                                </a:lnTo>
                                <a:lnTo>
                                  <a:pt x="19" y="332"/>
                                </a:lnTo>
                                <a:lnTo>
                                  <a:pt x="19" y="329"/>
                                </a:lnTo>
                                <a:lnTo>
                                  <a:pt x="19" y="327"/>
                                </a:lnTo>
                                <a:lnTo>
                                  <a:pt x="16" y="325"/>
                                </a:lnTo>
                                <a:lnTo>
                                  <a:pt x="16" y="323"/>
                                </a:lnTo>
                                <a:lnTo>
                                  <a:pt x="16" y="321"/>
                                </a:lnTo>
                                <a:lnTo>
                                  <a:pt x="16" y="319"/>
                                </a:lnTo>
                                <a:lnTo>
                                  <a:pt x="16" y="317"/>
                                </a:lnTo>
                                <a:lnTo>
                                  <a:pt x="16" y="315"/>
                                </a:lnTo>
                                <a:lnTo>
                                  <a:pt x="14" y="313"/>
                                </a:lnTo>
                                <a:lnTo>
                                  <a:pt x="14" y="310"/>
                                </a:lnTo>
                                <a:lnTo>
                                  <a:pt x="14" y="308"/>
                                </a:lnTo>
                                <a:lnTo>
                                  <a:pt x="12" y="306"/>
                                </a:lnTo>
                                <a:lnTo>
                                  <a:pt x="12" y="304"/>
                                </a:lnTo>
                                <a:lnTo>
                                  <a:pt x="12" y="302"/>
                                </a:lnTo>
                                <a:lnTo>
                                  <a:pt x="10" y="302"/>
                                </a:lnTo>
                                <a:lnTo>
                                  <a:pt x="10" y="300"/>
                                </a:lnTo>
                                <a:lnTo>
                                  <a:pt x="10" y="298"/>
                                </a:lnTo>
                                <a:lnTo>
                                  <a:pt x="10" y="296"/>
                                </a:lnTo>
                                <a:lnTo>
                                  <a:pt x="8" y="296"/>
                                </a:lnTo>
                                <a:lnTo>
                                  <a:pt x="8" y="294"/>
                                </a:lnTo>
                                <a:lnTo>
                                  <a:pt x="8" y="291"/>
                                </a:lnTo>
                                <a:lnTo>
                                  <a:pt x="6" y="291"/>
                                </a:lnTo>
                                <a:lnTo>
                                  <a:pt x="6" y="289"/>
                                </a:lnTo>
                                <a:lnTo>
                                  <a:pt x="4" y="285"/>
                                </a:lnTo>
                                <a:lnTo>
                                  <a:pt x="4" y="283"/>
                                </a:lnTo>
                                <a:lnTo>
                                  <a:pt x="4" y="281"/>
                                </a:lnTo>
                                <a:lnTo>
                                  <a:pt x="2" y="277"/>
                                </a:lnTo>
                                <a:lnTo>
                                  <a:pt x="2" y="275"/>
                                </a:lnTo>
                                <a:lnTo>
                                  <a:pt x="2" y="272"/>
                                </a:lnTo>
                                <a:lnTo>
                                  <a:pt x="2" y="270"/>
                                </a:lnTo>
                                <a:lnTo>
                                  <a:pt x="2" y="268"/>
                                </a:lnTo>
                                <a:lnTo>
                                  <a:pt x="2" y="266"/>
                                </a:lnTo>
                                <a:lnTo>
                                  <a:pt x="2" y="264"/>
                                </a:lnTo>
                                <a:lnTo>
                                  <a:pt x="2" y="262"/>
                                </a:lnTo>
                                <a:lnTo>
                                  <a:pt x="0" y="262"/>
                                </a:lnTo>
                                <a:lnTo>
                                  <a:pt x="2" y="262"/>
                                </a:lnTo>
                                <a:lnTo>
                                  <a:pt x="2" y="258"/>
                                </a:lnTo>
                                <a:lnTo>
                                  <a:pt x="4" y="258"/>
                                </a:lnTo>
                                <a:lnTo>
                                  <a:pt x="4" y="256"/>
                                </a:lnTo>
                                <a:lnTo>
                                  <a:pt x="6" y="253"/>
                                </a:lnTo>
                                <a:lnTo>
                                  <a:pt x="6" y="251"/>
                                </a:lnTo>
                                <a:lnTo>
                                  <a:pt x="8" y="251"/>
                                </a:lnTo>
                                <a:lnTo>
                                  <a:pt x="8" y="249"/>
                                </a:lnTo>
                                <a:lnTo>
                                  <a:pt x="8" y="247"/>
                                </a:lnTo>
                                <a:lnTo>
                                  <a:pt x="10" y="247"/>
                                </a:lnTo>
                                <a:lnTo>
                                  <a:pt x="10" y="245"/>
                                </a:lnTo>
                                <a:lnTo>
                                  <a:pt x="10" y="243"/>
                                </a:lnTo>
                                <a:lnTo>
                                  <a:pt x="12" y="243"/>
                                </a:lnTo>
                                <a:lnTo>
                                  <a:pt x="10" y="241"/>
                                </a:lnTo>
                                <a:lnTo>
                                  <a:pt x="10" y="239"/>
                                </a:lnTo>
                                <a:lnTo>
                                  <a:pt x="10" y="236"/>
                                </a:lnTo>
                                <a:lnTo>
                                  <a:pt x="8" y="236"/>
                                </a:lnTo>
                                <a:lnTo>
                                  <a:pt x="8" y="234"/>
                                </a:lnTo>
                                <a:lnTo>
                                  <a:pt x="8" y="232"/>
                                </a:lnTo>
                                <a:lnTo>
                                  <a:pt x="8" y="230"/>
                                </a:lnTo>
                                <a:lnTo>
                                  <a:pt x="8" y="228"/>
                                </a:lnTo>
                                <a:lnTo>
                                  <a:pt x="10" y="226"/>
                                </a:lnTo>
                                <a:lnTo>
                                  <a:pt x="10" y="224"/>
                                </a:lnTo>
                                <a:lnTo>
                                  <a:pt x="12" y="224"/>
                                </a:lnTo>
                                <a:lnTo>
                                  <a:pt x="14" y="224"/>
                                </a:lnTo>
                                <a:lnTo>
                                  <a:pt x="16" y="224"/>
                                </a:lnTo>
                                <a:lnTo>
                                  <a:pt x="19" y="224"/>
                                </a:lnTo>
                                <a:lnTo>
                                  <a:pt x="21" y="224"/>
                                </a:lnTo>
                                <a:lnTo>
                                  <a:pt x="21" y="222"/>
                                </a:lnTo>
                                <a:lnTo>
                                  <a:pt x="21" y="220"/>
                                </a:lnTo>
                                <a:lnTo>
                                  <a:pt x="23" y="217"/>
                                </a:lnTo>
                                <a:lnTo>
                                  <a:pt x="25" y="217"/>
                                </a:lnTo>
                                <a:lnTo>
                                  <a:pt x="27" y="217"/>
                                </a:lnTo>
                                <a:lnTo>
                                  <a:pt x="29" y="215"/>
                                </a:lnTo>
                                <a:lnTo>
                                  <a:pt x="31" y="215"/>
                                </a:lnTo>
                                <a:lnTo>
                                  <a:pt x="31" y="213"/>
                                </a:lnTo>
                                <a:lnTo>
                                  <a:pt x="31" y="211"/>
                                </a:lnTo>
                                <a:lnTo>
                                  <a:pt x="31" y="209"/>
                                </a:lnTo>
                                <a:lnTo>
                                  <a:pt x="31" y="207"/>
                                </a:lnTo>
                                <a:lnTo>
                                  <a:pt x="31" y="205"/>
                                </a:lnTo>
                                <a:lnTo>
                                  <a:pt x="31" y="203"/>
                                </a:lnTo>
                                <a:lnTo>
                                  <a:pt x="31" y="201"/>
                                </a:lnTo>
                                <a:lnTo>
                                  <a:pt x="29" y="201"/>
                                </a:lnTo>
                                <a:lnTo>
                                  <a:pt x="29" y="198"/>
                                </a:lnTo>
                                <a:lnTo>
                                  <a:pt x="27" y="198"/>
                                </a:lnTo>
                                <a:lnTo>
                                  <a:pt x="27" y="196"/>
                                </a:lnTo>
                                <a:lnTo>
                                  <a:pt x="25" y="194"/>
                                </a:lnTo>
                                <a:lnTo>
                                  <a:pt x="25" y="192"/>
                                </a:lnTo>
                                <a:lnTo>
                                  <a:pt x="27" y="190"/>
                                </a:lnTo>
                                <a:lnTo>
                                  <a:pt x="27" y="188"/>
                                </a:lnTo>
                                <a:lnTo>
                                  <a:pt x="27" y="186"/>
                                </a:lnTo>
                                <a:lnTo>
                                  <a:pt x="27" y="184"/>
                                </a:lnTo>
                                <a:lnTo>
                                  <a:pt x="27" y="182"/>
                                </a:lnTo>
                                <a:lnTo>
                                  <a:pt x="27" y="179"/>
                                </a:lnTo>
                                <a:lnTo>
                                  <a:pt x="29" y="179"/>
                                </a:lnTo>
                                <a:lnTo>
                                  <a:pt x="29" y="177"/>
                                </a:lnTo>
                                <a:lnTo>
                                  <a:pt x="31" y="177"/>
                                </a:lnTo>
                                <a:lnTo>
                                  <a:pt x="31" y="175"/>
                                </a:lnTo>
                                <a:lnTo>
                                  <a:pt x="33" y="175"/>
                                </a:lnTo>
                                <a:lnTo>
                                  <a:pt x="35" y="175"/>
                                </a:lnTo>
                                <a:lnTo>
                                  <a:pt x="38" y="175"/>
                                </a:lnTo>
                                <a:lnTo>
                                  <a:pt x="40" y="175"/>
                                </a:lnTo>
                                <a:lnTo>
                                  <a:pt x="42" y="175"/>
                                </a:lnTo>
                                <a:lnTo>
                                  <a:pt x="42" y="173"/>
                                </a:lnTo>
                                <a:lnTo>
                                  <a:pt x="42" y="171"/>
                                </a:lnTo>
                                <a:lnTo>
                                  <a:pt x="42" y="169"/>
                                </a:lnTo>
                                <a:lnTo>
                                  <a:pt x="42" y="165"/>
                                </a:lnTo>
                                <a:lnTo>
                                  <a:pt x="42" y="163"/>
                                </a:lnTo>
                                <a:lnTo>
                                  <a:pt x="42" y="160"/>
                                </a:lnTo>
                                <a:lnTo>
                                  <a:pt x="42" y="158"/>
                                </a:lnTo>
                                <a:lnTo>
                                  <a:pt x="42" y="156"/>
                                </a:lnTo>
                                <a:lnTo>
                                  <a:pt x="40" y="156"/>
                                </a:lnTo>
                                <a:lnTo>
                                  <a:pt x="38" y="156"/>
                                </a:lnTo>
                                <a:lnTo>
                                  <a:pt x="35" y="154"/>
                                </a:lnTo>
                                <a:lnTo>
                                  <a:pt x="33" y="154"/>
                                </a:lnTo>
                                <a:lnTo>
                                  <a:pt x="33" y="152"/>
                                </a:lnTo>
                                <a:lnTo>
                                  <a:pt x="33" y="150"/>
                                </a:lnTo>
                                <a:lnTo>
                                  <a:pt x="35" y="150"/>
                                </a:lnTo>
                                <a:lnTo>
                                  <a:pt x="35" y="148"/>
                                </a:lnTo>
                                <a:lnTo>
                                  <a:pt x="38" y="148"/>
                                </a:lnTo>
                                <a:lnTo>
                                  <a:pt x="38" y="146"/>
                                </a:lnTo>
                                <a:lnTo>
                                  <a:pt x="38" y="144"/>
                                </a:lnTo>
                                <a:lnTo>
                                  <a:pt x="35" y="141"/>
                                </a:lnTo>
                                <a:lnTo>
                                  <a:pt x="35" y="139"/>
                                </a:lnTo>
                                <a:lnTo>
                                  <a:pt x="35" y="137"/>
                                </a:lnTo>
                                <a:lnTo>
                                  <a:pt x="38" y="137"/>
                                </a:lnTo>
                                <a:lnTo>
                                  <a:pt x="40" y="137"/>
                                </a:lnTo>
                                <a:lnTo>
                                  <a:pt x="42" y="137"/>
                                </a:lnTo>
                                <a:lnTo>
                                  <a:pt x="44" y="137"/>
                                </a:lnTo>
                                <a:lnTo>
                                  <a:pt x="46" y="139"/>
                                </a:lnTo>
                                <a:lnTo>
                                  <a:pt x="46" y="141"/>
                                </a:lnTo>
                                <a:lnTo>
                                  <a:pt x="44" y="141"/>
                                </a:lnTo>
                                <a:lnTo>
                                  <a:pt x="44" y="144"/>
                                </a:lnTo>
                                <a:lnTo>
                                  <a:pt x="44" y="146"/>
                                </a:lnTo>
                                <a:lnTo>
                                  <a:pt x="44" y="148"/>
                                </a:lnTo>
                                <a:lnTo>
                                  <a:pt x="44" y="150"/>
                                </a:lnTo>
                                <a:lnTo>
                                  <a:pt x="46" y="150"/>
                                </a:lnTo>
                                <a:lnTo>
                                  <a:pt x="46" y="152"/>
                                </a:lnTo>
                                <a:lnTo>
                                  <a:pt x="48" y="152"/>
                                </a:lnTo>
                                <a:lnTo>
                                  <a:pt x="48" y="150"/>
                                </a:lnTo>
                                <a:lnTo>
                                  <a:pt x="50" y="150"/>
                                </a:lnTo>
                                <a:lnTo>
                                  <a:pt x="52" y="150"/>
                                </a:lnTo>
                                <a:lnTo>
                                  <a:pt x="52" y="148"/>
                                </a:lnTo>
                                <a:lnTo>
                                  <a:pt x="54" y="148"/>
                                </a:lnTo>
                                <a:lnTo>
                                  <a:pt x="54" y="146"/>
                                </a:lnTo>
                                <a:lnTo>
                                  <a:pt x="57" y="146"/>
                                </a:lnTo>
                                <a:lnTo>
                                  <a:pt x="57" y="144"/>
                                </a:lnTo>
                                <a:lnTo>
                                  <a:pt x="54" y="144"/>
                                </a:lnTo>
                                <a:lnTo>
                                  <a:pt x="52" y="144"/>
                                </a:lnTo>
                                <a:lnTo>
                                  <a:pt x="50" y="144"/>
                                </a:lnTo>
                                <a:lnTo>
                                  <a:pt x="50" y="141"/>
                                </a:lnTo>
                                <a:lnTo>
                                  <a:pt x="52" y="141"/>
                                </a:lnTo>
                                <a:lnTo>
                                  <a:pt x="54" y="141"/>
                                </a:lnTo>
                                <a:lnTo>
                                  <a:pt x="54" y="139"/>
                                </a:lnTo>
                                <a:lnTo>
                                  <a:pt x="54" y="137"/>
                                </a:lnTo>
                                <a:lnTo>
                                  <a:pt x="54" y="135"/>
                                </a:lnTo>
                                <a:lnTo>
                                  <a:pt x="54" y="133"/>
                                </a:lnTo>
                                <a:lnTo>
                                  <a:pt x="54" y="131"/>
                                </a:lnTo>
                                <a:lnTo>
                                  <a:pt x="54" y="129"/>
                                </a:lnTo>
                                <a:lnTo>
                                  <a:pt x="54" y="127"/>
                                </a:lnTo>
                                <a:lnTo>
                                  <a:pt x="54" y="125"/>
                                </a:lnTo>
                                <a:lnTo>
                                  <a:pt x="54" y="122"/>
                                </a:lnTo>
                                <a:lnTo>
                                  <a:pt x="57" y="122"/>
                                </a:lnTo>
                                <a:lnTo>
                                  <a:pt x="57" y="120"/>
                                </a:lnTo>
                                <a:lnTo>
                                  <a:pt x="59" y="120"/>
                                </a:lnTo>
                                <a:lnTo>
                                  <a:pt x="59" y="122"/>
                                </a:lnTo>
                                <a:lnTo>
                                  <a:pt x="61" y="122"/>
                                </a:lnTo>
                                <a:lnTo>
                                  <a:pt x="61" y="125"/>
                                </a:lnTo>
                                <a:lnTo>
                                  <a:pt x="63" y="125"/>
                                </a:lnTo>
                                <a:lnTo>
                                  <a:pt x="63" y="127"/>
                                </a:lnTo>
                                <a:lnTo>
                                  <a:pt x="63" y="129"/>
                                </a:lnTo>
                                <a:lnTo>
                                  <a:pt x="61" y="129"/>
                                </a:lnTo>
                                <a:lnTo>
                                  <a:pt x="59" y="131"/>
                                </a:lnTo>
                                <a:lnTo>
                                  <a:pt x="57" y="133"/>
                                </a:lnTo>
                                <a:lnTo>
                                  <a:pt x="59" y="135"/>
                                </a:lnTo>
                                <a:lnTo>
                                  <a:pt x="59" y="137"/>
                                </a:lnTo>
                                <a:lnTo>
                                  <a:pt x="59" y="139"/>
                                </a:lnTo>
                                <a:lnTo>
                                  <a:pt x="61" y="137"/>
                                </a:lnTo>
                                <a:lnTo>
                                  <a:pt x="63" y="137"/>
                                </a:lnTo>
                                <a:lnTo>
                                  <a:pt x="63" y="135"/>
                                </a:lnTo>
                                <a:lnTo>
                                  <a:pt x="65" y="135"/>
                                </a:lnTo>
                                <a:lnTo>
                                  <a:pt x="65" y="133"/>
                                </a:lnTo>
                                <a:lnTo>
                                  <a:pt x="67" y="133"/>
                                </a:lnTo>
                                <a:lnTo>
                                  <a:pt x="67" y="131"/>
                                </a:lnTo>
                                <a:lnTo>
                                  <a:pt x="69" y="131"/>
                                </a:lnTo>
                                <a:lnTo>
                                  <a:pt x="71" y="131"/>
                                </a:lnTo>
                                <a:lnTo>
                                  <a:pt x="76" y="131"/>
                                </a:lnTo>
                                <a:lnTo>
                                  <a:pt x="76" y="129"/>
                                </a:lnTo>
                                <a:lnTo>
                                  <a:pt x="78" y="129"/>
                                </a:lnTo>
                                <a:lnTo>
                                  <a:pt x="80" y="129"/>
                                </a:lnTo>
                                <a:lnTo>
                                  <a:pt x="82" y="129"/>
                                </a:lnTo>
                                <a:lnTo>
                                  <a:pt x="84" y="129"/>
                                </a:lnTo>
                                <a:lnTo>
                                  <a:pt x="86" y="129"/>
                                </a:lnTo>
                                <a:lnTo>
                                  <a:pt x="86" y="133"/>
                                </a:lnTo>
                                <a:lnTo>
                                  <a:pt x="86" y="135"/>
                                </a:lnTo>
                                <a:lnTo>
                                  <a:pt x="86" y="137"/>
                                </a:lnTo>
                                <a:lnTo>
                                  <a:pt x="84" y="137"/>
                                </a:lnTo>
                                <a:lnTo>
                                  <a:pt x="84" y="139"/>
                                </a:lnTo>
                                <a:lnTo>
                                  <a:pt x="86" y="139"/>
                                </a:lnTo>
                                <a:lnTo>
                                  <a:pt x="86" y="141"/>
                                </a:lnTo>
                                <a:lnTo>
                                  <a:pt x="88" y="141"/>
                                </a:lnTo>
                                <a:lnTo>
                                  <a:pt x="90" y="139"/>
                                </a:lnTo>
                                <a:lnTo>
                                  <a:pt x="90" y="137"/>
                                </a:lnTo>
                                <a:lnTo>
                                  <a:pt x="90" y="135"/>
                                </a:lnTo>
                                <a:lnTo>
                                  <a:pt x="90" y="133"/>
                                </a:lnTo>
                                <a:lnTo>
                                  <a:pt x="90" y="131"/>
                                </a:lnTo>
                                <a:lnTo>
                                  <a:pt x="92" y="131"/>
                                </a:lnTo>
                                <a:lnTo>
                                  <a:pt x="92" y="129"/>
                                </a:lnTo>
                                <a:lnTo>
                                  <a:pt x="95" y="129"/>
                                </a:lnTo>
                                <a:lnTo>
                                  <a:pt x="95" y="127"/>
                                </a:lnTo>
                                <a:lnTo>
                                  <a:pt x="97" y="127"/>
                                </a:lnTo>
                                <a:lnTo>
                                  <a:pt x="97" y="125"/>
                                </a:lnTo>
                                <a:lnTo>
                                  <a:pt x="97" y="122"/>
                                </a:lnTo>
                                <a:lnTo>
                                  <a:pt x="99" y="122"/>
                                </a:lnTo>
                                <a:lnTo>
                                  <a:pt x="99" y="125"/>
                                </a:lnTo>
                                <a:lnTo>
                                  <a:pt x="99" y="127"/>
                                </a:lnTo>
                                <a:lnTo>
                                  <a:pt x="101" y="129"/>
                                </a:lnTo>
                                <a:lnTo>
                                  <a:pt x="101" y="131"/>
                                </a:lnTo>
                                <a:lnTo>
                                  <a:pt x="103" y="131"/>
                                </a:lnTo>
                                <a:lnTo>
                                  <a:pt x="103" y="133"/>
                                </a:lnTo>
                                <a:lnTo>
                                  <a:pt x="105" y="133"/>
                                </a:lnTo>
                                <a:lnTo>
                                  <a:pt x="107" y="133"/>
                                </a:lnTo>
                                <a:lnTo>
                                  <a:pt x="109" y="133"/>
                                </a:lnTo>
                                <a:lnTo>
                                  <a:pt x="109" y="131"/>
                                </a:lnTo>
                                <a:lnTo>
                                  <a:pt x="109" y="129"/>
                                </a:lnTo>
                                <a:lnTo>
                                  <a:pt x="109" y="127"/>
                                </a:lnTo>
                                <a:lnTo>
                                  <a:pt x="109" y="125"/>
                                </a:lnTo>
                                <a:lnTo>
                                  <a:pt x="111" y="125"/>
                                </a:lnTo>
                                <a:lnTo>
                                  <a:pt x="114" y="125"/>
                                </a:lnTo>
                                <a:lnTo>
                                  <a:pt x="114" y="127"/>
                                </a:lnTo>
                                <a:lnTo>
                                  <a:pt x="116" y="127"/>
                                </a:lnTo>
                                <a:lnTo>
                                  <a:pt x="116" y="129"/>
                                </a:lnTo>
                                <a:lnTo>
                                  <a:pt x="116" y="131"/>
                                </a:lnTo>
                                <a:lnTo>
                                  <a:pt x="118" y="131"/>
                                </a:lnTo>
                                <a:lnTo>
                                  <a:pt x="118" y="133"/>
                                </a:lnTo>
                                <a:lnTo>
                                  <a:pt x="118" y="135"/>
                                </a:lnTo>
                                <a:lnTo>
                                  <a:pt x="120" y="135"/>
                                </a:lnTo>
                                <a:lnTo>
                                  <a:pt x="120" y="133"/>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1640" name="Freeform 541"/>
                        <wps:cNvSpPr>
                          <a:spLocks/>
                        </wps:cNvSpPr>
                        <wps:spPr bwMode="auto">
                          <a:xfrm>
                            <a:off x="3382600" y="4314815"/>
                            <a:ext cx="410200" cy="359401"/>
                          </a:xfrm>
                          <a:custGeom>
                            <a:avLst/>
                            <a:gdLst>
                              <a:gd name="T0" fmla="*/ 17780 w 646"/>
                              <a:gd name="T1" fmla="*/ 1270 h 566"/>
                              <a:gd name="T2" fmla="*/ 50800 w 646"/>
                              <a:gd name="T3" fmla="*/ 1270 h 566"/>
                              <a:gd name="T4" fmla="*/ 85725 w 646"/>
                              <a:gd name="T5" fmla="*/ 1270 h 566"/>
                              <a:gd name="T6" fmla="*/ 137160 w 646"/>
                              <a:gd name="T7" fmla="*/ 0 h 566"/>
                              <a:gd name="T8" fmla="*/ 187960 w 646"/>
                              <a:gd name="T9" fmla="*/ 0 h 566"/>
                              <a:gd name="T10" fmla="*/ 238760 w 646"/>
                              <a:gd name="T11" fmla="*/ 0 h 566"/>
                              <a:gd name="T12" fmla="*/ 289560 w 646"/>
                              <a:gd name="T13" fmla="*/ 0 h 566"/>
                              <a:gd name="T14" fmla="*/ 306070 w 646"/>
                              <a:gd name="T15" fmla="*/ 33655 h 566"/>
                              <a:gd name="T16" fmla="*/ 321945 w 646"/>
                              <a:gd name="T17" fmla="*/ 51435 h 566"/>
                              <a:gd name="T18" fmla="*/ 339090 w 646"/>
                              <a:gd name="T19" fmla="*/ 51435 h 566"/>
                              <a:gd name="T20" fmla="*/ 358140 w 646"/>
                              <a:gd name="T21" fmla="*/ 51435 h 566"/>
                              <a:gd name="T22" fmla="*/ 390525 w 646"/>
                              <a:gd name="T23" fmla="*/ 51435 h 566"/>
                              <a:gd name="T24" fmla="*/ 407670 w 646"/>
                              <a:gd name="T25" fmla="*/ 51435 h 566"/>
                              <a:gd name="T26" fmla="*/ 407670 w 646"/>
                              <a:gd name="T27" fmla="*/ 78105 h 566"/>
                              <a:gd name="T28" fmla="*/ 407670 w 646"/>
                              <a:gd name="T29" fmla="*/ 95250 h 566"/>
                              <a:gd name="T30" fmla="*/ 408940 w 646"/>
                              <a:gd name="T31" fmla="*/ 128905 h 566"/>
                              <a:gd name="T32" fmla="*/ 408940 w 646"/>
                              <a:gd name="T33" fmla="*/ 165100 h 566"/>
                              <a:gd name="T34" fmla="*/ 408940 w 646"/>
                              <a:gd name="T35" fmla="*/ 182880 h 566"/>
                              <a:gd name="T36" fmla="*/ 407670 w 646"/>
                              <a:gd name="T37" fmla="*/ 212090 h 566"/>
                              <a:gd name="T38" fmla="*/ 407670 w 646"/>
                              <a:gd name="T39" fmla="*/ 232410 h 566"/>
                              <a:gd name="T40" fmla="*/ 407670 w 646"/>
                              <a:gd name="T41" fmla="*/ 261620 h 566"/>
                              <a:gd name="T42" fmla="*/ 408940 w 646"/>
                              <a:gd name="T43" fmla="*/ 285750 h 566"/>
                              <a:gd name="T44" fmla="*/ 408940 w 646"/>
                              <a:gd name="T45" fmla="*/ 306070 h 566"/>
                              <a:gd name="T46" fmla="*/ 410210 w 646"/>
                              <a:gd name="T47" fmla="*/ 338455 h 566"/>
                              <a:gd name="T48" fmla="*/ 393065 w 646"/>
                              <a:gd name="T49" fmla="*/ 355600 h 566"/>
                              <a:gd name="T50" fmla="*/ 358140 w 646"/>
                              <a:gd name="T51" fmla="*/ 355600 h 566"/>
                              <a:gd name="T52" fmla="*/ 340995 w 646"/>
                              <a:gd name="T53" fmla="*/ 355600 h 566"/>
                              <a:gd name="T54" fmla="*/ 323215 w 646"/>
                              <a:gd name="T55" fmla="*/ 355600 h 566"/>
                              <a:gd name="T56" fmla="*/ 294005 w 646"/>
                              <a:gd name="T57" fmla="*/ 355600 h 566"/>
                              <a:gd name="T58" fmla="*/ 260350 w 646"/>
                              <a:gd name="T59" fmla="*/ 354330 h 566"/>
                              <a:gd name="T60" fmla="*/ 242570 w 646"/>
                              <a:gd name="T61" fmla="*/ 354330 h 566"/>
                              <a:gd name="T62" fmla="*/ 225425 w 646"/>
                              <a:gd name="T63" fmla="*/ 353060 h 566"/>
                              <a:gd name="T64" fmla="*/ 210820 w 646"/>
                              <a:gd name="T65" fmla="*/ 353060 h 566"/>
                              <a:gd name="T66" fmla="*/ 158115 w 646"/>
                              <a:gd name="T67" fmla="*/ 354330 h 566"/>
                              <a:gd name="T68" fmla="*/ 106045 w 646"/>
                              <a:gd name="T69" fmla="*/ 355600 h 566"/>
                              <a:gd name="T70" fmla="*/ 53975 w 646"/>
                              <a:gd name="T71" fmla="*/ 356870 h 566"/>
                              <a:gd name="T72" fmla="*/ 20320 w 646"/>
                              <a:gd name="T73" fmla="*/ 359410 h 566"/>
                              <a:gd name="T74" fmla="*/ 1270 w 646"/>
                              <a:gd name="T75" fmla="*/ 342265 h 566"/>
                              <a:gd name="T76" fmla="*/ 1270 w 646"/>
                              <a:gd name="T77" fmla="*/ 308610 h 566"/>
                              <a:gd name="T78" fmla="*/ 1270 w 646"/>
                              <a:gd name="T79" fmla="*/ 290195 h 566"/>
                              <a:gd name="T80" fmla="*/ 1270 w 646"/>
                              <a:gd name="T81" fmla="*/ 273685 h 566"/>
                              <a:gd name="T82" fmla="*/ 1270 w 646"/>
                              <a:gd name="T83" fmla="*/ 240030 h 566"/>
                              <a:gd name="T84" fmla="*/ 1270 w 646"/>
                              <a:gd name="T85" fmla="*/ 222885 h 566"/>
                              <a:gd name="T86" fmla="*/ 1270 w 646"/>
                              <a:gd name="T87" fmla="*/ 205740 h 566"/>
                              <a:gd name="T88" fmla="*/ 1270 w 646"/>
                              <a:gd name="T89" fmla="*/ 187960 h 566"/>
                              <a:gd name="T90" fmla="*/ 1270 w 646"/>
                              <a:gd name="T91" fmla="*/ 168910 h 566"/>
                              <a:gd name="T92" fmla="*/ 1270 w 646"/>
                              <a:gd name="T93" fmla="*/ 137160 h 566"/>
                              <a:gd name="T94" fmla="*/ 1270 w 646"/>
                              <a:gd name="T95" fmla="*/ 120650 h 566"/>
                              <a:gd name="T96" fmla="*/ 1270 w 646"/>
                              <a:gd name="T97" fmla="*/ 108585 h 566"/>
                              <a:gd name="T98" fmla="*/ 1270 w 646"/>
                              <a:gd name="T99" fmla="*/ 102235 h 566"/>
                              <a:gd name="T100" fmla="*/ 0 w 646"/>
                              <a:gd name="T101" fmla="*/ 68580 h 566"/>
                              <a:gd name="T102" fmla="*/ 0 w 646"/>
                              <a:gd name="T103" fmla="*/ 52705 h 566"/>
                              <a:gd name="T104" fmla="*/ 0 w 646"/>
                              <a:gd name="T105" fmla="*/ 36195 h 566"/>
                              <a:gd name="T106" fmla="*/ 0 w 646"/>
                              <a:gd name="T107" fmla="*/ 19050 h 566"/>
                              <a:gd name="T108" fmla="*/ 0 w 646"/>
                              <a:gd name="T109" fmla="*/ 9525 h 56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646" h="566">
                                <a:moveTo>
                                  <a:pt x="0" y="2"/>
                                </a:moveTo>
                                <a:lnTo>
                                  <a:pt x="28" y="2"/>
                                </a:lnTo>
                                <a:lnTo>
                                  <a:pt x="53" y="2"/>
                                </a:lnTo>
                                <a:lnTo>
                                  <a:pt x="80" y="2"/>
                                </a:lnTo>
                                <a:lnTo>
                                  <a:pt x="108" y="2"/>
                                </a:lnTo>
                                <a:lnTo>
                                  <a:pt x="135" y="2"/>
                                </a:lnTo>
                                <a:lnTo>
                                  <a:pt x="161" y="2"/>
                                </a:lnTo>
                                <a:lnTo>
                                  <a:pt x="188" y="0"/>
                                </a:lnTo>
                                <a:lnTo>
                                  <a:pt x="216" y="0"/>
                                </a:lnTo>
                                <a:lnTo>
                                  <a:pt x="241" y="0"/>
                                </a:lnTo>
                                <a:lnTo>
                                  <a:pt x="268" y="0"/>
                                </a:lnTo>
                                <a:lnTo>
                                  <a:pt x="296" y="0"/>
                                </a:lnTo>
                                <a:lnTo>
                                  <a:pt x="323" y="0"/>
                                </a:lnTo>
                                <a:lnTo>
                                  <a:pt x="349" y="0"/>
                                </a:lnTo>
                                <a:lnTo>
                                  <a:pt x="376" y="0"/>
                                </a:lnTo>
                                <a:lnTo>
                                  <a:pt x="401" y="0"/>
                                </a:lnTo>
                                <a:lnTo>
                                  <a:pt x="429" y="0"/>
                                </a:lnTo>
                                <a:lnTo>
                                  <a:pt x="456" y="0"/>
                                </a:lnTo>
                                <a:lnTo>
                                  <a:pt x="482" y="0"/>
                                </a:lnTo>
                                <a:lnTo>
                                  <a:pt x="482" y="28"/>
                                </a:lnTo>
                                <a:lnTo>
                                  <a:pt x="482" y="53"/>
                                </a:lnTo>
                                <a:lnTo>
                                  <a:pt x="484" y="81"/>
                                </a:lnTo>
                                <a:lnTo>
                                  <a:pt x="488" y="81"/>
                                </a:lnTo>
                                <a:lnTo>
                                  <a:pt x="507" y="81"/>
                                </a:lnTo>
                                <a:lnTo>
                                  <a:pt x="509" y="81"/>
                                </a:lnTo>
                                <a:lnTo>
                                  <a:pt x="534" y="81"/>
                                </a:lnTo>
                                <a:lnTo>
                                  <a:pt x="537" y="81"/>
                                </a:lnTo>
                                <a:lnTo>
                                  <a:pt x="562" y="81"/>
                                </a:lnTo>
                                <a:lnTo>
                                  <a:pt x="564" y="81"/>
                                </a:lnTo>
                                <a:lnTo>
                                  <a:pt x="589" y="81"/>
                                </a:lnTo>
                                <a:lnTo>
                                  <a:pt x="591" y="81"/>
                                </a:lnTo>
                                <a:lnTo>
                                  <a:pt x="615" y="81"/>
                                </a:lnTo>
                                <a:lnTo>
                                  <a:pt x="617" y="81"/>
                                </a:lnTo>
                                <a:lnTo>
                                  <a:pt x="625" y="81"/>
                                </a:lnTo>
                                <a:lnTo>
                                  <a:pt x="642" y="81"/>
                                </a:lnTo>
                                <a:lnTo>
                                  <a:pt x="642" y="95"/>
                                </a:lnTo>
                                <a:lnTo>
                                  <a:pt x="642" y="97"/>
                                </a:lnTo>
                                <a:lnTo>
                                  <a:pt x="642" y="123"/>
                                </a:lnTo>
                                <a:lnTo>
                                  <a:pt x="642" y="148"/>
                                </a:lnTo>
                                <a:lnTo>
                                  <a:pt x="642" y="150"/>
                                </a:lnTo>
                                <a:lnTo>
                                  <a:pt x="644" y="176"/>
                                </a:lnTo>
                                <a:lnTo>
                                  <a:pt x="642" y="203"/>
                                </a:lnTo>
                                <a:lnTo>
                                  <a:pt x="644" y="203"/>
                                </a:lnTo>
                                <a:lnTo>
                                  <a:pt x="644" y="231"/>
                                </a:lnTo>
                                <a:lnTo>
                                  <a:pt x="644" y="258"/>
                                </a:lnTo>
                                <a:lnTo>
                                  <a:pt x="644" y="260"/>
                                </a:lnTo>
                                <a:lnTo>
                                  <a:pt x="644" y="264"/>
                                </a:lnTo>
                                <a:lnTo>
                                  <a:pt x="644" y="285"/>
                                </a:lnTo>
                                <a:lnTo>
                                  <a:pt x="644" y="288"/>
                                </a:lnTo>
                                <a:lnTo>
                                  <a:pt x="642" y="311"/>
                                </a:lnTo>
                                <a:lnTo>
                                  <a:pt x="644" y="313"/>
                                </a:lnTo>
                                <a:lnTo>
                                  <a:pt x="642" y="334"/>
                                </a:lnTo>
                                <a:lnTo>
                                  <a:pt x="642" y="340"/>
                                </a:lnTo>
                                <a:lnTo>
                                  <a:pt x="642" y="343"/>
                                </a:lnTo>
                                <a:lnTo>
                                  <a:pt x="642" y="366"/>
                                </a:lnTo>
                                <a:lnTo>
                                  <a:pt x="642" y="368"/>
                                </a:lnTo>
                                <a:lnTo>
                                  <a:pt x="642" y="395"/>
                                </a:lnTo>
                                <a:lnTo>
                                  <a:pt x="642" y="412"/>
                                </a:lnTo>
                                <a:lnTo>
                                  <a:pt x="644" y="423"/>
                                </a:lnTo>
                                <a:lnTo>
                                  <a:pt x="644" y="429"/>
                                </a:lnTo>
                                <a:lnTo>
                                  <a:pt x="644" y="450"/>
                                </a:lnTo>
                                <a:lnTo>
                                  <a:pt x="644" y="454"/>
                                </a:lnTo>
                                <a:lnTo>
                                  <a:pt x="644" y="478"/>
                                </a:lnTo>
                                <a:lnTo>
                                  <a:pt x="644" y="482"/>
                                </a:lnTo>
                                <a:lnTo>
                                  <a:pt x="644" y="505"/>
                                </a:lnTo>
                                <a:lnTo>
                                  <a:pt x="644" y="509"/>
                                </a:lnTo>
                                <a:lnTo>
                                  <a:pt x="646" y="533"/>
                                </a:lnTo>
                                <a:lnTo>
                                  <a:pt x="646" y="537"/>
                                </a:lnTo>
                                <a:lnTo>
                                  <a:pt x="646" y="560"/>
                                </a:lnTo>
                                <a:lnTo>
                                  <a:pt x="619" y="560"/>
                                </a:lnTo>
                                <a:lnTo>
                                  <a:pt x="591" y="560"/>
                                </a:lnTo>
                                <a:lnTo>
                                  <a:pt x="564" y="560"/>
                                </a:lnTo>
                                <a:lnTo>
                                  <a:pt x="537" y="560"/>
                                </a:lnTo>
                                <a:lnTo>
                                  <a:pt x="511" y="560"/>
                                </a:lnTo>
                                <a:lnTo>
                                  <a:pt x="509" y="560"/>
                                </a:lnTo>
                                <a:lnTo>
                                  <a:pt x="490" y="560"/>
                                </a:lnTo>
                                <a:lnTo>
                                  <a:pt x="469" y="560"/>
                                </a:lnTo>
                                <a:lnTo>
                                  <a:pt x="463" y="560"/>
                                </a:lnTo>
                                <a:lnTo>
                                  <a:pt x="437" y="558"/>
                                </a:lnTo>
                                <a:lnTo>
                                  <a:pt x="410" y="558"/>
                                </a:lnTo>
                                <a:lnTo>
                                  <a:pt x="408" y="558"/>
                                </a:lnTo>
                                <a:lnTo>
                                  <a:pt x="397" y="558"/>
                                </a:lnTo>
                                <a:lnTo>
                                  <a:pt x="382" y="558"/>
                                </a:lnTo>
                                <a:lnTo>
                                  <a:pt x="355" y="556"/>
                                </a:lnTo>
                                <a:lnTo>
                                  <a:pt x="353" y="556"/>
                                </a:lnTo>
                                <a:lnTo>
                                  <a:pt x="332" y="556"/>
                                </a:lnTo>
                                <a:lnTo>
                                  <a:pt x="304" y="556"/>
                                </a:lnTo>
                                <a:lnTo>
                                  <a:pt x="277" y="558"/>
                                </a:lnTo>
                                <a:lnTo>
                                  <a:pt x="249" y="558"/>
                                </a:lnTo>
                                <a:lnTo>
                                  <a:pt x="222" y="558"/>
                                </a:lnTo>
                                <a:lnTo>
                                  <a:pt x="194" y="558"/>
                                </a:lnTo>
                                <a:lnTo>
                                  <a:pt x="167" y="560"/>
                                </a:lnTo>
                                <a:lnTo>
                                  <a:pt x="139" y="560"/>
                                </a:lnTo>
                                <a:lnTo>
                                  <a:pt x="112" y="562"/>
                                </a:lnTo>
                                <a:lnTo>
                                  <a:pt x="85" y="562"/>
                                </a:lnTo>
                                <a:lnTo>
                                  <a:pt x="57" y="564"/>
                                </a:lnTo>
                                <a:lnTo>
                                  <a:pt x="32" y="566"/>
                                </a:lnTo>
                                <a:lnTo>
                                  <a:pt x="2" y="566"/>
                                </a:lnTo>
                                <a:lnTo>
                                  <a:pt x="2" y="539"/>
                                </a:lnTo>
                                <a:lnTo>
                                  <a:pt x="4" y="514"/>
                                </a:lnTo>
                                <a:lnTo>
                                  <a:pt x="4" y="512"/>
                                </a:lnTo>
                                <a:lnTo>
                                  <a:pt x="2" y="486"/>
                                </a:lnTo>
                                <a:lnTo>
                                  <a:pt x="2" y="484"/>
                                </a:lnTo>
                                <a:lnTo>
                                  <a:pt x="2" y="459"/>
                                </a:lnTo>
                                <a:lnTo>
                                  <a:pt x="2" y="457"/>
                                </a:lnTo>
                                <a:lnTo>
                                  <a:pt x="2" y="450"/>
                                </a:lnTo>
                                <a:lnTo>
                                  <a:pt x="2" y="431"/>
                                </a:lnTo>
                                <a:lnTo>
                                  <a:pt x="2" y="406"/>
                                </a:lnTo>
                                <a:lnTo>
                                  <a:pt x="2" y="404"/>
                                </a:lnTo>
                                <a:lnTo>
                                  <a:pt x="2" y="378"/>
                                </a:lnTo>
                                <a:lnTo>
                                  <a:pt x="2" y="376"/>
                                </a:lnTo>
                                <a:lnTo>
                                  <a:pt x="2" y="351"/>
                                </a:lnTo>
                                <a:lnTo>
                                  <a:pt x="2" y="349"/>
                                </a:lnTo>
                                <a:lnTo>
                                  <a:pt x="2" y="324"/>
                                </a:lnTo>
                                <a:lnTo>
                                  <a:pt x="2" y="321"/>
                                </a:lnTo>
                                <a:lnTo>
                                  <a:pt x="2" y="296"/>
                                </a:lnTo>
                                <a:lnTo>
                                  <a:pt x="2" y="294"/>
                                </a:lnTo>
                                <a:lnTo>
                                  <a:pt x="2" y="271"/>
                                </a:lnTo>
                                <a:lnTo>
                                  <a:pt x="2" y="266"/>
                                </a:lnTo>
                                <a:lnTo>
                                  <a:pt x="2" y="243"/>
                                </a:lnTo>
                                <a:lnTo>
                                  <a:pt x="2" y="216"/>
                                </a:lnTo>
                                <a:lnTo>
                                  <a:pt x="2" y="214"/>
                                </a:lnTo>
                                <a:lnTo>
                                  <a:pt x="2" y="190"/>
                                </a:lnTo>
                                <a:lnTo>
                                  <a:pt x="2" y="188"/>
                                </a:lnTo>
                                <a:lnTo>
                                  <a:pt x="2" y="171"/>
                                </a:lnTo>
                                <a:lnTo>
                                  <a:pt x="2" y="167"/>
                                </a:lnTo>
                                <a:lnTo>
                                  <a:pt x="2" y="163"/>
                                </a:lnTo>
                                <a:lnTo>
                                  <a:pt x="2" y="161"/>
                                </a:lnTo>
                                <a:lnTo>
                                  <a:pt x="0" y="135"/>
                                </a:lnTo>
                                <a:lnTo>
                                  <a:pt x="0" y="133"/>
                                </a:lnTo>
                                <a:lnTo>
                                  <a:pt x="0" y="108"/>
                                </a:lnTo>
                                <a:lnTo>
                                  <a:pt x="0" y="95"/>
                                </a:lnTo>
                                <a:lnTo>
                                  <a:pt x="0" y="83"/>
                                </a:lnTo>
                                <a:lnTo>
                                  <a:pt x="0" y="70"/>
                                </a:lnTo>
                                <a:lnTo>
                                  <a:pt x="0" y="57"/>
                                </a:lnTo>
                                <a:lnTo>
                                  <a:pt x="0" y="55"/>
                                </a:lnTo>
                                <a:lnTo>
                                  <a:pt x="0" y="43"/>
                                </a:lnTo>
                                <a:lnTo>
                                  <a:pt x="0" y="30"/>
                                </a:lnTo>
                                <a:lnTo>
                                  <a:pt x="0" y="15"/>
                                </a:lnTo>
                                <a:lnTo>
                                  <a:pt x="0" y="2"/>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1641" name="Freeform 542"/>
                        <wps:cNvSpPr>
                          <a:spLocks/>
                        </wps:cNvSpPr>
                        <wps:spPr bwMode="auto">
                          <a:xfrm>
                            <a:off x="2971100" y="4316015"/>
                            <a:ext cx="517500" cy="566502"/>
                          </a:xfrm>
                          <a:custGeom>
                            <a:avLst/>
                            <a:gdLst>
                              <a:gd name="T0" fmla="*/ 119380 w 815"/>
                              <a:gd name="T1" fmla="*/ 1905 h 892"/>
                              <a:gd name="T2" fmla="*/ 175260 w 815"/>
                              <a:gd name="T3" fmla="*/ 1905 h 892"/>
                              <a:gd name="T4" fmla="*/ 224790 w 815"/>
                              <a:gd name="T5" fmla="*/ 1905 h 892"/>
                              <a:gd name="T6" fmla="*/ 258445 w 815"/>
                              <a:gd name="T7" fmla="*/ 1905 h 892"/>
                              <a:gd name="T8" fmla="*/ 327025 w 815"/>
                              <a:gd name="T9" fmla="*/ 0 h 892"/>
                              <a:gd name="T10" fmla="*/ 377825 w 815"/>
                              <a:gd name="T11" fmla="*/ 0 h 892"/>
                              <a:gd name="T12" fmla="*/ 411480 w 815"/>
                              <a:gd name="T13" fmla="*/ 0 h 892"/>
                              <a:gd name="T14" fmla="*/ 411480 w 815"/>
                              <a:gd name="T15" fmla="*/ 17780 h 892"/>
                              <a:gd name="T16" fmla="*/ 411480 w 815"/>
                              <a:gd name="T17" fmla="*/ 43180 h 892"/>
                              <a:gd name="T18" fmla="*/ 411480 w 815"/>
                              <a:gd name="T19" fmla="*/ 67310 h 892"/>
                              <a:gd name="T20" fmla="*/ 412750 w 815"/>
                              <a:gd name="T21" fmla="*/ 100965 h 892"/>
                              <a:gd name="T22" fmla="*/ 412750 w 815"/>
                              <a:gd name="T23" fmla="*/ 118110 h 892"/>
                              <a:gd name="T24" fmla="*/ 412750 w 815"/>
                              <a:gd name="T25" fmla="*/ 135890 h 892"/>
                              <a:gd name="T26" fmla="*/ 412750 w 815"/>
                              <a:gd name="T27" fmla="*/ 167640 h 892"/>
                              <a:gd name="T28" fmla="*/ 412750 w 815"/>
                              <a:gd name="T29" fmla="*/ 202565 h 892"/>
                              <a:gd name="T30" fmla="*/ 412750 w 815"/>
                              <a:gd name="T31" fmla="*/ 221615 h 892"/>
                              <a:gd name="T32" fmla="*/ 412750 w 815"/>
                              <a:gd name="T33" fmla="*/ 238760 h 892"/>
                              <a:gd name="T34" fmla="*/ 412750 w 815"/>
                              <a:gd name="T35" fmla="*/ 272415 h 892"/>
                              <a:gd name="T36" fmla="*/ 412750 w 815"/>
                              <a:gd name="T37" fmla="*/ 306070 h 892"/>
                              <a:gd name="T38" fmla="*/ 412750 w 815"/>
                              <a:gd name="T39" fmla="*/ 340995 h 892"/>
                              <a:gd name="T40" fmla="*/ 447675 w 815"/>
                              <a:gd name="T41" fmla="*/ 356870 h 892"/>
                              <a:gd name="T42" fmla="*/ 499745 w 815"/>
                              <a:gd name="T43" fmla="*/ 354330 h 892"/>
                              <a:gd name="T44" fmla="*/ 517525 w 815"/>
                              <a:gd name="T45" fmla="*/ 387985 h 892"/>
                              <a:gd name="T46" fmla="*/ 517525 w 815"/>
                              <a:gd name="T47" fmla="*/ 405130 h 892"/>
                              <a:gd name="T48" fmla="*/ 516255 w 815"/>
                              <a:gd name="T49" fmla="*/ 440055 h 892"/>
                              <a:gd name="T50" fmla="*/ 465455 w 815"/>
                              <a:gd name="T51" fmla="*/ 459105 h 892"/>
                              <a:gd name="T52" fmla="*/ 395605 w 815"/>
                              <a:gd name="T53" fmla="*/ 461645 h 892"/>
                              <a:gd name="T54" fmla="*/ 327025 w 815"/>
                              <a:gd name="T55" fmla="*/ 461645 h 892"/>
                              <a:gd name="T56" fmla="*/ 274955 w 815"/>
                              <a:gd name="T57" fmla="*/ 462915 h 892"/>
                              <a:gd name="T58" fmla="*/ 241300 w 815"/>
                              <a:gd name="T59" fmla="*/ 462915 h 892"/>
                              <a:gd name="T60" fmla="*/ 207645 w 815"/>
                              <a:gd name="T61" fmla="*/ 464185 h 892"/>
                              <a:gd name="T62" fmla="*/ 140335 w 815"/>
                              <a:gd name="T63" fmla="*/ 462915 h 892"/>
                              <a:gd name="T64" fmla="*/ 109855 w 815"/>
                              <a:gd name="T65" fmla="*/ 480695 h 892"/>
                              <a:gd name="T66" fmla="*/ 109855 w 815"/>
                              <a:gd name="T67" fmla="*/ 497840 h 892"/>
                              <a:gd name="T68" fmla="*/ 109855 w 815"/>
                              <a:gd name="T69" fmla="*/ 515620 h 892"/>
                              <a:gd name="T70" fmla="*/ 109855 w 815"/>
                              <a:gd name="T71" fmla="*/ 548640 h 892"/>
                              <a:gd name="T72" fmla="*/ 74930 w 815"/>
                              <a:gd name="T73" fmla="*/ 563880 h 892"/>
                              <a:gd name="T74" fmla="*/ 24130 w 815"/>
                              <a:gd name="T75" fmla="*/ 560705 h 892"/>
                              <a:gd name="T76" fmla="*/ 2540 w 815"/>
                              <a:gd name="T77" fmla="*/ 542290 h 892"/>
                              <a:gd name="T78" fmla="*/ 2540 w 815"/>
                              <a:gd name="T79" fmla="*/ 491490 h 892"/>
                              <a:gd name="T80" fmla="*/ 1270 w 815"/>
                              <a:gd name="T81" fmla="*/ 440055 h 892"/>
                              <a:gd name="T82" fmla="*/ 1270 w 815"/>
                              <a:gd name="T83" fmla="*/ 403860 h 892"/>
                              <a:gd name="T84" fmla="*/ 0 w 815"/>
                              <a:gd name="T85" fmla="*/ 361315 h 892"/>
                              <a:gd name="T86" fmla="*/ 0 w 815"/>
                              <a:gd name="T87" fmla="*/ 337185 h 892"/>
                              <a:gd name="T88" fmla="*/ 0 w 815"/>
                              <a:gd name="T89" fmla="*/ 304800 h 892"/>
                              <a:gd name="T90" fmla="*/ 0 w 815"/>
                              <a:gd name="T91" fmla="*/ 285750 h 892"/>
                              <a:gd name="T92" fmla="*/ 0 w 815"/>
                              <a:gd name="T93" fmla="*/ 268605 h 892"/>
                              <a:gd name="T94" fmla="*/ 6350 w 815"/>
                              <a:gd name="T95" fmla="*/ 256540 h 892"/>
                              <a:gd name="T96" fmla="*/ 5080 w 815"/>
                              <a:gd name="T97" fmla="*/ 207010 h 892"/>
                              <a:gd name="T98" fmla="*/ 5080 w 815"/>
                              <a:gd name="T99" fmla="*/ 138430 h 892"/>
                              <a:gd name="T100" fmla="*/ 5080 w 815"/>
                              <a:gd name="T101" fmla="*/ 103505 h 892"/>
                              <a:gd name="T102" fmla="*/ 5080 w 815"/>
                              <a:gd name="T103" fmla="*/ 52705 h 892"/>
                              <a:gd name="T104" fmla="*/ 5080 w 815"/>
                              <a:gd name="T105" fmla="*/ 17780 h 892"/>
                              <a:gd name="T106" fmla="*/ 38735 w 815"/>
                              <a:gd name="T107" fmla="*/ 0 h 892"/>
                              <a:gd name="T108" fmla="*/ 89535 w 815"/>
                              <a:gd name="T109" fmla="*/ 0 h 892"/>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815" h="892">
                                <a:moveTo>
                                  <a:pt x="167" y="0"/>
                                </a:moveTo>
                                <a:lnTo>
                                  <a:pt x="167" y="0"/>
                                </a:lnTo>
                                <a:lnTo>
                                  <a:pt x="167" y="3"/>
                                </a:lnTo>
                                <a:lnTo>
                                  <a:pt x="188" y="3"/>
                                </a:lnTo>
                                <a:lnTo>
                                  <a:pt x="196" y="3"/>
                                </a:lnTo>
                                <a:lnTo>
                                  <a:pt x="224" y="3"/>
                                </a:lnTo>
                                <a:lnTo>
                                  <a:pt x="251" y="3"/>
                                </a:lnTo>
                                <a:lnTo>
                                  <a:pt x="276" y="3"/>
                                </a:lnTo>
                                <a:lnTo>
                                  <a:pt x="304" y="5"/>
                                </a:lnTo>
                                <a:lnTo>
                                  <a:pt x="331" y="5"/>
                                </a:lnTo>
                                <a:lnTo>
                                  <a:pt x="331" y="3"/>
                                </a:lnTo>
                                <a:lnTo>
                                  <a:pt x="354" y="3"/>
                                </a:lnTo>
                                <a:lnTo>
                                  <a:pt x="367" y="3"/>
                                </a:lnTo>
                                <a:lnTo>
                                  <a:pt x="380" y="3"/>
                                </a:lnTo>
                                <a:lnTo>
                                  <a:pt x="407" y="3"/>
                                </a:lnTo>
                                <a:lnTo>
                                  <a:pt x="435" y="3"/>
                                </a:lnTo>
                                <a:lnTo>
                                  <a:pt x="460" y="3"/>
                                </a:lnTo>
                                <a:lnTo>
                                  <a:pt x="488" y="0"/>
                                </a:lnTo>
                                <a:lnTo>
                                  <a:pt x="515" y="0"/>
                                </a:lnTo>
                                <a:lnTo>
                                  <a:pt x="540" y="0"/>
                                </a:lnTo>
                                <a:lnTo>
                                  <a:pt x="549" y="0"/>
                                </a:lnTo>
                                <a:lnTo>
                                  <a:pt x="568" y="0"/>
                                </a:lnTo>
                                <a:lnTo>
                                  <a:pt x="595" y="0"/>
                                </a:lnTo>
                                <a:lnTo>
                                  <a:pt x="621" y="0"/>
                                </a:lnTo>
                                <a:lnTo>
                                  <a:pt x="648" y="0"/>
                                </a:lnTo>
                                <a:lnTo>
                                  <a:pt x="648" y="13"/>
                                </a:lnTo>
                                <a:lnTo>
                                  <a:pt x="648" y="28"/>
                                </a:lnTo>
                                <a:lnTo>
                                  <a:pt x="648" y="41"/>
                                </a:lnTo>
                                <a:lnTo>
                                  <a:pt x="648" y="53"/>
                                </a:lnTo>
                                <a:lnTo>
                                  <a:pt x="648" y="55"/>
                                </a:lnTo>
                                <a:lnTo>
                                  <a:pt x="648" y="68"/>
                                </a:lnTo>
                                <a:lnTo>
                                  <a:pt x="648" y="81"/>
                                </a:lnTo>
                                <a:lnTo>
                                  <a:pt x="648" y="93"/>
                                </a:lnTo>
                                <a:lnTo>
                                  <a:pt x="648" y="106"/>
                                </a:lnTo>
                                <a:lnTo>
                                  <a:pt x="648" y="131"/>
                                </a:lnTo>
                                <a:lnTo>
                                  <a:pt x="648" y="133"/>
                                </a:lnTo>
                                <a:lnTo>
                                  <a:pt x="650" y="159"/>
                                </a:lnTo>
                                <a:lnTo>
                                  <a:pt x="650" y="161"/>
                                </a:lnTo>
                                <a:lnTo>
                                  <a:pt x="650" y="165"/>
                                </a:lnTo>
                                <a:lnTo>
                                  <a:pt x="650" y="169"/>
                                </a:lnTo>
                                <a:lnTo>
                                  <a:pt x="650" y="186"/>
                                </a:lnTo>
                                <a:lnTo>
                                  <a:pt x="650" y="188"/>
                                </a:lnTo>
                                <a:lnTo>
                                  <a:pt x="650" y="212"/>
                                </a:lnTo>
                                <a:lnTo>
                                  <a:pt x="650" y="214"/>
                                </a:lnTo>
                                <a:lnTo>
                                  <a:pt x="650" y="241"/>
                                </a:lnTo>
                                <a:lnTo>
                                  <a:pt x="650" y="264"/>
                                </a:lnTo>
                                <a:lnTo>
                                  <a:pt x="650" y="269"/>
                                </a:lnTo>
                                <a:lnTo>
                                  <a:pt x="650" y="292"/>
                                </a:lnTo>
                                <a:lnTo>
                                  <a:pt x="650" y="294"/>
                                </a:lnTo>
                                <a:lnTo>
                                  <a:pt x="650" y="319"/>
                                </a:lnTo>
                                <a:lnTo>
                                  <a:pt x="650" y="322"/>
                                </a:lnTo>
                                <a:lnTo>
                                  <a:pt x="650" y="347"/>
                                </a:lnTo>
                                <a:lnTo>
                                  <a:pt x="650" y="349"/>
                                </a:lnTo>
                                <a:lnTo>
                                  <a:pt x="650" y="374"/>
                                </a:lnTo>
                                <a:lnTo>
                                  <a:pt x="650" y="376"/>
                                </a:lnTo>
                                <a:lnTo>
                                  <a:pt x="650" y="402"/>
                                </a:lnTo>
                                <a:lnTo>
                                  <a:pt x="650" y="404"/>
                                </a:lnTo>
                                <a:lnTo>
                                  <a:pt x="650" y="429"/>
                                </a:lnTo>
                                <a:lnTo>
                                  <a:pt x="650" y="448"/>
                                </a:lnTo>
                                <a:lnTo>
                                  <a:pt x="650" y="455"/>
                                </a:lnTo>
                                <a:lnTo>
                                  <a:pt x="650" y="457"/>
                                </a:lnTo>
                                <a:lnTo>
                                  <a:pt x="650" y="482"/>
                                </a:lnTo>
                                <a:lnTo>
                                  <a:pt x="650" y="484"/>
                                </a:lnTo>
                                <a:lnTo>
                                  <a:pt x="652" y="510"/>
                                </a:lnTo>
                                <a:lnTo>
                                  <a:pt x="652" y="512"/>
                                </a:lnTo>
                                <a:lnTo>
                                  <a:pt x="650" y="537"/>
                                </a:lnTo>
                                <a:lnTo>
                                  <a:pt x="650" y="564"/>
                                </a:lnTo>
                                <a:lnTo>
                                  <a:pt x="680" y="564"/>
                                </a:lnTo>
                                <a:lnTo>
                                  <a:pt x="705" y="562"/>
                                </a:lnTo>
                                <a:lnTo>
                                  <a:pt x="733" y="560"/>
                                </a:lnTo>
                                <a:lnTo>
                                  <a:pt x="760" y="560"/>
                                </a:lnTo>
                                <a:lnTo>
                                  <a:pt x="787" y="558"/>
                                </a:lnTo>
                                <a:lnTo>
                                  <a:pt x="815" y="558"/>
                                </a:lnTo>
                                <a:lnTo>
                                  <a:pt x="815" y="583"/>
                                </a:lnTo>
                                <a:lnTo>
                                  <a:pt x="815" y="586"/>
                                </a:lnTo>
                                <a:lnTo>
                                  <a:pt x="815" y="611"/>
                                </a:lnTo>
                                <a:lnTo>
                                  <a:pt x="815" y="613"/>
                                </a:lnTo>
                                <a:lnTo>
                                  <a:pt x="815" y="621"/>
                                </a:lnTo>
                                <a:lnTo>
                                  <a:pt x="815" y="638"/>
                                </a:lnTo>
                                <a:lnTo>
                                  <a:pt x="813" y="666"/>
                                </a:lnTo>
                                <a:lnTo>
                                  <a:pt x="813" y="693"/>
                                </a:lnTo>
                                <a:lnTo>
                                  <a:pt x="813" y="721"/>
                                </a:lnTo>
                                <a:lnTo>
                                  <a:pt x="787" y="721"/>
                                </a:lnTo>
                                <a:lnTo>
                                  <a:pt x="760" y="723"/>
                                </a:lnTo>
                                <a:lnTo>
                                  <a:pt x="733" y="723"/>
                                </a:lnTo>
                                <a:lnTo>
                                  <a:pt x="705" y="725"/>
                                </a:lnTo>
                                <a:lnTo>
                                  <a:pt x="678" y="725"/>
                                </a:lnTo>
                                <a:lnTo>
                                  <a:pt x="650" y="725"/>
                                </a:lnTo>
                                <a:lnTo>
                                  <a:pt x="623" y="727"/>
                                </a:lnTo>
                                <a:lnTo>
                                  <a:pt x="597" y="727"/>
                                </a:lnTo>
                                <a:lnTo>
                                  <a:pt x="570" y="727"/>
                                </a:lnTo>
                                <a:lnTo>
                                  <a:pt x="542" y="727"/>
                                </a:lnTo>
                                <a:lnTo>
                                  <a:pt x="515" y="727"/>
                                </a:lnTo>
                                <a:lnTo>
                                  <a:pt x="485" y="727"/>
                                </a:lnTo>
                                <a:lnTo>
                                  <a:pt x="460" y="727"/>
                                </a:lnTo>
                                <a:lnTo>
                                  <a:pt x="433" y="729"/>
                                </a:lnTo>
                                <a:lnTo>
                                  <a:pt x="407" y="729"/>
                                </a:lnTo>
                                <a:lnTo>
                                  <a:pt x="380" y="729"/>
                                </a:lnTo>
                                <a:lnTo>
                                  <a:pt x="352" y="731"/>
                                </a:lnTo>
                                <a:lnTo>
                                  <a:pt x="327" y="731"/>
                                </a:lnTo>
                                <a:lnTo>
                                  <a:pt x="302" y="731"/>
                                </a:lnTo>
                                <a:lnTo>
                                  <a:pt x="274" y="731"/>
                                </a:lnTo>
                                <a:lnTo>
                                  <a:pt x="247" y="729"/>
                                </a:lnTo>
                                <a:lnTo>
                                  <a:pt x="221" y="729"/>
                                </a:lnTo>
                                <a:lnTo>
                                  <a:pt x="194" y="729"/>
                                </a:lnTo>
                                <a:lnTo>
                                  <a:pt x="192" y="729"/>
                                </a:lnTo>
                                <a:lnTo>
                                  <a:pt x="173" y="729"/>
                                </a:lnTo>
                                <a:lnTo>
                                  <a:pt x="173" y="757"/>
                                </a:lnTo>
                                <a:lnTo>
                                  <a:pt x="173" y="784"/>
                                </a:lnTo>
                                <a:lnTo>
                                  <a:pt x="173" y="810"/>
                                </a:lnTo>
                                <a:lnTo>
                                  <a:pt x="173" y="812"/>
                                </a:lnTo>
                                <a:lnTo>
                                  <a:pt x="173" y="837"/>
                                </a:lnTo>
                                <a:lnTo>
                                  <a:pt x="173" y="864"/>
                                </a:lnTo>
                                <a:lnTo>
                                  <a:pt x="173" y="867"/>
                                </a:lnTo>
                                <a:lnTo>
                                  <a:pt x="173" y="892"/>
                                </a:lnTo>
                                <a:lnTo>
                                  <a:pt x="145" y="890"/>
                                </a:lnTo>
                                <a:lnTo>
                                  <a:pt x="118" y="888"/>
                                </a:lnTo>
                                <a:lnTo>
                                  <a:pt x="93" y="888"/>
                                </a:lnTo>
                                <a:lnTo>
                                  <a:pt x="65" y="886"/>
                                </a:lnTo>
                                <a:lnTo>
                                  <a:pt x="38" y="883"/>
                                </a:lnTo>
                                <a:lnTo>
                                  <a:pt x="10" y="881"/>
                                </a:lnTo>
                                <a:lnTo>
                                  <a:pt x="4" y="881"/>
                                </a:lnTo>
                                <a:lnTo>
                                  <a:pt x="4" y="867"/>
                                </a:lnTo>
                                <a:lnTo>
                                  <a:pt x="4" y="854"/>
                                </a:lnTo>
                                <a:lnTo>
                                  <a:pt x="4" y="829"/>
                                </a:lnTo>
                                <a:lnTo>
                                  <a:pt x="4" y="801"/>
                                </a:lnTo>
                                <a:lnTo>
                                  <a:pt x="4" y="774"/>
                                </a:lnTo>
                                <a:lnTo>
                                  <a:pt x="4" y="746"/>
                                </a:lnTo>
                                <a:lnTo>
                                  <a:pt x="2" y="719"/>
                                </a:lnTo>
                                <a:lnTo>
                                  <a:pt x="2" y="693"/>
                                </a:lnTo>
                                <a:lnTo>
                                  <a:pt x="2" y="666"/>
                                </a:lnTo>
                                <a:lnTo>
                                  <a:pt x="2" y="638"/>
                                </a:lnTo>
                                <a:lnTo>
                                  <a:pt x="2" y="636"/>
                                </a:lnTo>
                                <a:lnTo>
                                  <a:pt x="2" y="611"/>
                                </a:lnTo>
                                <a:lnTo>
                                  <a:pt x="0" y="598"/>
                                </a:lnTo>
                                <a:lnTo>
                                  <a:pt x="0" y="583"/>
                                </a:lnTo>
                                <a:lnTo>
                                  <a:pt x="0" y="569"/>
                                </a:lnTo>
                                <a:lnTo>
                                  <a:pt x="0" y="558"/>
                                </a:lnTo>
                                <a:lnTo>
                                  <a:pt x="0" y="541"/>
                                </a:lnTo>
                                <a:lnTo>
                                  <a:pt x="0" y="533"/>
                                </a:lnTo>
                                <a:lnTo>
                                  <a:pt x="0" y="531"/>
                                </a:lnTo>
                                <a:lnTo>
                                  <a:pt x="0" y="505"/>
                                </a:lnTo>
                                <a:lnTo>
                                  <a:pt x="0" y="503"/>
                                </a:lnTo>
                                <a:lnTo>
                                  <a:pt x="0" y="480"/>
                                </a:lnTo>
                                <a:lnTo>
                                  <a:pt x="0" y="478"/>
                                </a:lnTo>
                                <a:lnTo>
                                  <a:pt x="0" y="476"/>
                                </a:lnTo>
                                <a:lnTo>
                                  <a:pt x="0" y="452"/>
                                </a:lnTo>
                                <a:lnTo>
                                  <a:pt x="0" y="450"/>
                                </a:lnTo>
                                <a:lnTo>
                                  <a:pt x="0" y="425"/>
                                </a:lnTo>
                                <a:lnTo>
                                  <a:pt x="0" y="423"/>
                                </a:lnTo>
                                <a:lnTo>
                                  <a:pt x="0" y="406"/>
                                </a:lnTo>
                                <a:lnTo>
                                  <a:pt x="10" y="406"/>
                                </a:lnTo>
                                <a:lnTo>
                                  <a:pt x="10" y="404"/>
                                </a:lnTo>
                                <a:lnTo>
                                  <a:pt x="8" y="379"/>
                                </a:lnTo>
                                <a:lnTo>
                                  <a:pt x="8" y="351"/>
                                </a:lnTo>
                                <a:lnTo>
                                  <a:pt x="8" y="349"/>
                                </a:lnTo>
                                <a:lnTo>
                                  <a:pt x="8" y="326"/>
                                </a:lnTo>
                                <a:lnTo>
                                  <a:pt x="8" y="298"/>
                                </a:lnTo>
                                <a:lnTo>
                                  <a:pt x="8" y="271"/>
                                </a:lnTo>
                                <a:lnTo>
                                  <a:pt x="8" y="243"/>
                                </a:lnTo>
                                <a:lnTo>
                                  <a:pt x="8" y="218"/>
                                </a:lnTo>
                                <a:lnTo>
                                  <a:pt x="8" y="191"/>
                                </a:lnTo>
                                <a:lnTo>
                                  <a:pt x="8" y="174"/>
                                </a:lnTo>
                                <a:lnTo>
                                  <a:pt x="8" y="163"/>
                                </a:lnTo>
                                <a:lnTo>
                                  <a:pt x="8" y="136"/>
                                </a:lnTo>
                                <a:lnTo>
                                  <a:pt x="8" y="110"/>
                                </a:lnTo>
                                <a:lnTo>
                                  <a:pt x="8" y="83"/>
                                </a:lnTo>
                                <a:lnTo>
                                  <a:pt x="8" y="55"/>
                                </a:lnTo>
                                <a:lnTo>
                                  <a:pt x="8" y="28"/>
                                </a:lnTo>
                                <a:lnTo>
                                  <a:pt x="8" y="3"/>
                                </a:lnTo>
                                <a:lnTo>
                                  <a:pt x="33" y="0"/>
                                </a:lnTo>
                                <a:lnTo>
                                  <a:pt x="61" y="0"/>
                                </a:lnTo>
                                <a:lnTo>
                                  <a:pt x="86" y="0"/>
                                </a:lnTo>
                                <a:lnTo>
                                  <a:pt x="114" y="0"/>
                                </a:lnTo>
                                <a:lnTo>
                                  <a:pt x="141" y="0"/>
                                </a:lnTo>
                                <a:lnTo>
                                  <a:pt x="167" y="0"/>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1642" name="Freeform 543"/>
                        <wps:cNvSpPr>
                          <a:spLocks/>
                        </wps:cNvSpPr>
                        <wps:spPr bwMode="auto">
                          <a:xfrm>
                            <a:off x="4166200" y="4347215"/>
                            <a:ext cx="406400" cy="390501"/>
                          </a:xfrm>
                          <a:custGeom>
                            <a:avLst/>
                            <a:gdLst>
                              <a:gd name="T0" fmla="*/ 66675 w 640"/>
                              <a:gd name="T1" fmla="*/ 5080 h 615"/>
                              <a:gd name="T2" fmla="*/ 135255 w 640"/>
                              <a:gd name="T3" fmla="*/ 1270 h 615"/>
                              <a:gd name="T4" fmla="*/ 191770 w 640"/>
                              <a:gd name="T5" fmla="*/ 8255 h 615"/>
                              <a:gd name="T6" fmla="*/ 293370 w 640"/>
                              <a:gd name="T7" fmla="*/ 22860 h 615"/>
                              <a:gd name="T8" fmla="*/ 290830 w 640"/>
                              <a:gd name="T9" fmla="*/ 27940 h 615"/>
                              <a:gd name="T10" fmla="*/ 281305 w 640"/>
                              <a:gd name="T11" fmla="*/ 22860 h 615"/>
                              <a:gd name="T12" fmla="*/ 274955 w 640"/>
                              <a:gd name="T13" fmla="*/ 29210 h 615"/>
                              <a:gd name="T14" fmla="*/ 270510 w 640"/>
                              <a:gd name="T15" fmla="*/ 40005 h 615"/>
                              <a:gd name="T16" fmla="*/ 267970 w 640"/>
                              <a:gd name="T17" fmla="*/ 50800 h 615"/>
                              <a:gd name="T18" fmla="*/ 278765 w 640"/>
                              <a:gd name="T19" fmla="*/ 56515 h 615"/>
                              <a:gd name="T20" fmla="*/ 282575 w 640"/>
                              <a:gd name="T21" fmla="*/ 64135 h 615"/>
                              <a:gd name="T22" fmla="*/ 290830 w 640"/>
                              <a:gd name="T23" fmla="*/ 69850 h 615"/>
                              <a:gd name="T24" fmla="*/ 274955 w 640"/>
                              <a:gd name="T25" fmla="*/ 71120 h 615"/>
                              <a:gd name="T26" fmla="*/ 273050 w 640"/>
                              <a:gd name="T27" fmla="*/ 83185 h 615"/>
                              <a:gd name="T28" fmla="*/ 285115 w 640"/>
                              <a:gd name="T29" fmla="*/ 84455 h 615"/>
                              <a:gd name="T30" fmla="*/ 299085 w 640"/>
                              <a:gd name="T31" fmla="*/ 85725 h 615"/>
                              <a:gd name="T32" fmla="*/ 309245 w 640"/>
                              <a:gd name="T33" fmla="*/ 88265 h 615"/>
                              <a:gd name="T34" fmla="*/ 302895 w 640"/>
                              <a:gd name="T35" fmla="*/ 100330 h 615"/>
                              <a:gd name="T36" fmla="*/ 307975 w 640"/>
                              <a:gd name="T37" fmla="*/ 111125 h 615"/>
                              <a:gd name="T38" fmla="*/ 324485 w 640"/>
                              <a:gd name="T39" fmla="*/ 114300 h 615"/>
                              <a:gd name="T40" fmla="*/ 330835 w 640"/>
                              <a:gd name="T41" fmla="*/ 121920 h 615"/>
                              <a:gd name="T42" fmla="*/ 342900 w 640"/>
                              <a:gd name="T43" fmla="*/ 135255 h 615"/>
                              <a:gd name="T44" fmla="*/ 348615 w 640"/>
                              <a:gd name="T45" fmla="*/ 146050 h 615"/>
                              <a:gd name="T46" fmla="*/ 342900 w 640"/>
                              <a:gd name="T47" fmla="*/ 155575 h 615"/>
                              <a:gd name="T48" fmla="*/ 344170 w 640"/>
                              <a:gd name="T49" fmla="*/ 165100 h 615"/>
                              <a:gd name="T50" fmla="*/ 349885 w 640"/>
                              <a:gd name="T51" fmla="*/ 177165 h 615"/>
                              <a:gd name="T52" fmla="*/ 349885 w 640"/>
                              <a:gd name="T53" fmla="*/ 191770 h 615"/>
                              <a:gd name="T54" fmla="*/ 342900 w 640"/>
                              <a:gd name="T55" fmla="*/ 202565 h 615"/>
                              <a:gd name="T56" fmla="*/ 347345 w 640"/>
                              <a:gd name="T57" fmla="*/ 212090 h 615"/>
                              <a:gd name="T58" fmla="*/ 357505 w 640"/>
                              <a:gd name="T59" fmla="*/ 213360 h 615"/>
                              <a:gd name="T60" fmla="*/ 356235 w 640"/>
                              <a:gd name="T61" fmla="*/ 219710 h 615"/>
                              <a:gd name="T62" fmla="*/ 344170 w 640"/>
                              <a:gd name="T63" fmla="*/ 218440 h 615"/>
                              <a:gd name="T64" fmla="*/ 353695 w 640"/>
                              <a:gd name="T65" fmla="*/ 225425 h 615"/>
                              <a:gd name="T66" fmla="*/ 369570 w 640"/>
                              <a:gd name="T67" fmla="*/ 230505 h 615"/>
                              <a:gd name="T68" fmla="*/ 380365 w 640"/>
                              <a:gd name="T69" fmla="*/ 236220 h 615"/>
                              <a:gd name="T70" fmla="*/ 391160 w 640"/>
                              <a:gd name="T71" fmla="*/ 243840 h 615"/>
                              <a:gd name="T72" fmla="*/ 399415 w 640"/>
                              <a:gd name="T73" fmla="*/ 254635 h 615"/>
                              <a:gd name="T74" fmla="*/ 404495 w 640"/>
                              <a:gd name="T75" fmla="*/ 264160 h 615"/>
                              <a:gd name="T76" fmla="*/ 396875 w 640"/>
                              <a:gd name="T77" fmla="*/ 276225 h 615"/>
                              <a:gd name="T78" fmla="*/ 400685 w 640"/>
                              <a:gd name="T79" fmla="*/ 287020 h 615"/>
                              <a:gd name="T80" fmla="*/ 400685 w 640"/>
                              <a:gd name="T81" fmla="*/ 296545 h 615"/>
                              <a:gd name="T82" fmla="*/ 392430 w 640"/>
                              <a:gd name="T83" fmla="*/ 299085 h 615"/>
                              <a:gd name="T84" fmla="*/ 392430 w 640"/>
                              <a:gd name="T85" fmla="*/ 309880 h 615"/>
                              <a:gd name="T86" fmla="*/ 399415 w 640"/>
                              <a:gd name="T87" fmla="*/ 316865 h 615"/>
                              <a:gd name="T88" fmla="*/ 395605 w 640"/>
                              <a:gd name="T89" fmla="*/ 320675 h 615"/>
                              <a:gd name="T90" fmla="*/ 386080 w 640"/>
                              <a:gd name="T91" fmla="*/ 324485 h 615"/>
                              <a:gd name="T92" fmla="*/ 386080 w 640"/>
                              <a:gd name="T93" fmla="*/ 334010 h 615"/>
                              <a:gd name="T94" fmla="*/ 383540 w 640"/>
                              <a:gd name="T95" fmla="*/ 336550 h 615"/>
                              <a:gd name="T96" fmla="*/ 379095 w 640"/>
                              <a:gd name="T97" fmla="*/ 328930 h 615"/>
                              <a:gd name="T98" fmla="*/ 379095 w 640"/>
                              <a:gd name="T99" fmla="*/ 339090 h 615"/>
                              <a:gd name="T100" fmla="*/ 386080 w 640"/>
                              <a:gd name="T101" fmla="*/ 348615 h 615"/>
                              <a:gd name="T102" fmla="*/ 375285 w 640"/>
                              <a:gd name="T103" fmla="*/ 353060 h 615"/>
                              <a:gd name="T104" fmla="*/ 377825 w 640"/>
                              <a:gd name="T105" fmla="*/ 360680 h 615"/>
                              <a:gd name="T106" fmla="*/ 374015 w 640"/>
                              <a:gd name="T107" fmla="*/ 366395 h 615"/>
                              <a:gd name="T108" fmla="*/ 375285 w 640"/>
                              <a:gd name="T109" fmla="*/ 372745 h 615"/>
                              <a:gd name="T110" fmla="*/ 388620 w 640"/>
                              <a:gd name="T111" fmla="*/ 378460 h 615"/>
                              <a:gd name="T112" fmla="*/ 297180 w 640"/>
                              <a:gd name="T113" fmla="*/ 382270 h 615"/>
                              <a:gd name="T114" fmla="*/ 189865 w 640"/>
                              <a:gd name="T115" fmla="*/ 386080 h 615"/>
                              <a:gd name="T116" fmla="*/ 113665 w 640"/>
                              <a:gd name="T117" fmla="*/ 387985 h 615"/>
                              <a:gd name="T118" fmla="*/ 8890 w 640"/>
                              <a:gd name="T119" fmla="*/ 372745 h 615"/>
                              <a:gd name="T120" fmla="*/ 7620 w 640"/>
                              <a:gd name="T121" fmla="*/ 268605 h 615"/>
                              <a:gd name="T122" fmla="*/ 6350 w 640"/>
                              <a:gd name="T123" fmla="*/ 201295 h 615"/>
                              <a:gd name="T124" fmla="*/ 1270 w 640"/>
                              <a:gd name="T125" fmla="*/ 78105 h 615"/>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640" h="615">
                                <a:moveTo>
                                  <a:pt x="0" y="13"/>
                                </a:moveTo>
                                <a:lnTo>
                                  <a:pt x="25" y="13"/>
                                </a:lnTo>
                                <a:lnTo>
                                  <a:pt x="25" y="11"/>
                                </a:lnTo>
                                <a:lnTo>
                                  <a:pt x="33" y="11"/>
                                </a:lnTo>
                                <a:lnTo>
                                  <a:pt x="52" y="11"/>
                                </a:lnTo>
                                <a:lnTo>
                                  <a:pt x="78" y="11"/>
                                </a:lnTo>
                                <a:lnTo>
                                  <a:pt x="80" y="11"/>
                                </a:lnTo>
                                <a:lnTo>
                                  <a:pt x="105" y="8"/>
                                </a:lnTo>
                                <a:lnTo>
                                  <a:pt x="107" y="8"/>
                                </a:lnTo>
                                <a:lnTo>
                                  <a:pt x="133" y="6"/>
                                </a:lnTo>
                                <a:lnTo>
                                  <a:pt x="135" y="6"/>
                                </a:lnTo>
                                <a:lnTo>
                                  <a:pt x="158" y="6"/>
                                </a:lnTo>
                                <a:lnTo>
                                  <a:pt x="162" y="6"/>
                                </a:lnTo>
                                <a:lnTo>
                                  <a:pt x="185" y="4"/>
                                </a:lnTo>
                                <a:lnTo>
                                  <a:pt x="190" y="4"/>
                                </a:lnTo>
                                <a:lnTo>
                                  <a:pt x="213" y="2"/>
                                </a:lnTo>
                                <a:lnTo>
                                  <a:pt x="217" y="2"/>
                                </a:lnTo>
                                <a:lnTo>
                                  <a:pt x="240" y="2"/>
                                </a:lnTo>
                                <a:lnTo>
                                  <a:pt x="242" y="2"/>
                                </a:lnTo>
                                <a:lnTo>
                                  <a:pt x="268" y="0"/>
                                </a:lnTo>
                                <a:lnTo>
                                  <a:pt x="270" y="0"/>
                                </a:lnTo>
                                <a:lnTo>
                                  <a:pt x="293" y="0"/>
                                </a:lnTo>
                                <a:lnTo>
                                  <a:pt x="291" y="13"/>
                                </a:lnTo>
                                <a:lnTo>
                                  <a:pt x="302" y="13"/>
                                </a:lnTo>
                                <a:lnTo>
                                  <a:pt x="329" y="13"/>
                                </a:lnTo>
                                <a:lnTo>
                                  <a:pt x="354" y="11"/>
                                </a:lnTo>
                                <a:lnTo>
                                  <a:pt x="382" y="11"/>
                                </a:lnTo>
                                <a:lnTo>
                                  <a:pt x="407" y="11"/>
                                </a:lnTo>
                                <a:lnTo>
                                  <a:pt x="422" y="11"/>
                                </a:lnTo>
                                <a:lnTo>
                                  <a:pt x="422" y="36"/>
                                </a:lnTo>
                                <a:lnTo>
                                  <a:pt x="435" y="36"/>
                                </a:lnTo>
                                <a:lnTo>
                                  <a:pt x="462" y="36"/>
                                </a:lnTo>
                                <a:lnTo>
                                  <a:pt x="464" y="36"/>
                                </a:lnTo>
                                <a:lnTo>
                                  <a:pt x="464" y="38"/>
                                </a:lnTo>
                                <a:lnTo>
                                  <a:pt x="464" y="40"/>
                                </a:lnTo>
                                <a:lnTo>
                                  <a:pt x="464" y="42"/>
                                </a:lnTo>
                                <a:lnTo>
                                  <a:pt x="462" y="42"/>
                                </a:lnTo>
                                <a:lnTo>
                                  <a:pt x="462" y="44"/>
                                </a:lnTo>
                                <a:lnTo>
                                  <a:pt x="460" y="44"/>
                                </a:lnTo>
                                <a:lnTo>
                                  <a:pt x="458" y="44"/>
                                </a:lnTo>
                                <a:lnTo>
                                  <a:pt x="456" y="44"/>
                                </a:lnTo>
                                <a:lnTo>
                                  <a:pt x="454" y="44"/>
                                </a:lnTo>
                                <a:lnTo>
                                  <a:pt x="454" y="42"/>
                                </a:lnTo>
                                <a:lnTo>
                                  <a:pt x="452" y="40"/>
                                </a:lnTo>
                                <a:lnTo>
                                  <a:pt x="449" y="38"/>
                                </a:lnTo>
                                <a:lnTo>
                                  <a:pt x="447" y="36"/>
                                </a:lnTo>
                                <a:lnTo>
                                  <a:pt x="445" y="36"/>
                                </a:lnTo>
                                <a:lnTo>
                                  <a:pt x="443" y="36"/>
                                </a:lnTo>
                                <a:lnTo>
                                  <a:pt x="443" y="38"/>
                                </a:lnTo>
                                <a:lnTo>
                                  <a:pt x="441" y="38"/>
                                </a:lnTo>
                                <a:lnTo>
                                  <a:pt x="441" y="40"/>
                                </a:lnTo>
                                <a:lnTo>
                                  <a:pt x="441" y="42"/>
                                </a:lnTo>
                                <a:lnTo>
                                  <a:pt x="439" y="42"/>
                                </a:lnTo>
                                <a:lnTo>
                                  <a:pt x="437" y="44"/>
                                </a:lnTo>
                                <a:lnTo>
                                  <a:pt x="435" y="46"/>
                                </a:lnTo>
                                <a:lnTo>
                                  <a:pt x="433" y="46"/>
                                </a:lnTo>
                                <a:lnTo>
                                  <a:pt x="430" y="49"/>
                                </a:lnTo>
                                <a:lnTo>
                                  <a:pt x="430" y="51"/>
                                </a:lnTo>
                                <a:lnTo>
                                  <a:pt x="428" y="53"/>
                                </a:lnTo>
                                <a:lnTo>
                                  <a:pt x="428" y="55"/>
                                </a:lnTo>
                                <a:lnTo>
                                  <a:pt x="428" y="57"/>
                                </a:lnTo>
                                <a:lnTo>
                                  <a:pt x="426" y="59"/>
                                </a:lnTo>
                                <a:lnTo>
                                  <a:pt x="426" y="61"/>
                                </a:lnTo>
                                <a:lnTo>
                                  <a:pt x="426" y="63"/>
                                </a:lnTo>
                                <a:lnTo>
                                  <a:pt x="424" y="68"/>
                                </a:lnTo>
                                <a:lnTo>
                                  <a:pt x="422" y="68"/>
                                </a:lnTo>
                                <a:lnTo>
                                  <a:pt x="422" y="72"/>
                                </a:lnTo>
                                <a:lnTo>
                                  <a:pt x="420" y="74"/>
                                </a:lnTo>
                                <a:lnTo>
                                  <a:pt x="420" y="76"/>
                                </a:lnTo>
                                <a:lnTo>
                                  <a:pt x="420" y="78"/>
                                </a:lnTo>
                                <a:lnTo>
                                  <a:pt x="420" y="80"/>
                                </a:lnTo>
                                <a:lnTo>
                                  <a:pt x="422" y="80"/>
                                </a:lnTo>
                                <a:lnTo>
                                  <a:pt x="424" y="84"/>
                                </a:lnTo>
                                <a:lnTo>
                                  <a:pt x="426" y="84"/>
                                </a:lnTo>
                                <a:lnTo>
                                  <a:pt x="428" y="87"/>
                                </a:lnTo>
                                <a:lnTo>
                                  <a:pt x="430" y="87"/>
                                </a:lnTo>
                                <a:lnTo>
                                  <a:pt x="433" y="87"/>
                                </a:lnTo>
                                <a:lnTo>
                                  <a:pt x="435" y="87"/>
                                </a:lnTo>
                                <a:lnTo>
                                  <a:pt x="437" y="87"/>
                                </a:lnTo>
                                <a:lnTo>
                                  <a:pt x="439" y="89"/>
                                </a:lnTo>
                                <a:lnTo>
                                  <a:pt x="441" y="89"/>
                                </a:lnTo>
                                <a:lnTo>
                                  <a:pt x="441" y="91"/>
                                </a:lnTo>
                                <a:lnTo>
                                  <a:pt x="443" y="91"/>
                                </a:lnTo>
                                <a:lnTo>
                                  <a:pt x="443" y="93"/>
                                </a:lnTo>
                                <a:lnTo>
                                  <a:pt x="443" y="95"/>
                                </a:lnTo>
                                <a:lnTo>
                                  <a:pt x="443" y="97"/>
                                </a:lnTo>
                                <a:lnTo>
                                  <a:pt x="443" y="99"/>
                                </a:lnTo>
                                <a:lnTo>
                                  <a:pt x="445" y="101"/>
                                </a:lnTo>
                                <a:lnTo>
                                  <a:pt x="445" y="99"/>
                                </a:lnTo>
                                <a:lnTo>
                                  <a:pt x="449" y="99"/>
                                </a:lnTo>
                                <a:lnTo>
                                  <a:pt x="452" y="99"/>
                                </a:lnTo>
                                <a:lnTo>
                                  <a:pt x="454" y="101"/>
                                </a:lnTo>
                                <a:lnTo>
                                  <a:pt x="456" y="103"/>
                                </a:lnTo>
                                <a:lnTo>
                                  <a:pt x="458" y="106"/>
                                </a:lnTo>
                                <a:lnTo>
                                  <a:pt x="458" y="108"/>
                                </a:lnTo>
                                <a:lnTo>
                                  <a:pt x="458" y="110"/>
                                </a:lnTo>
                                <a:lnTo>
                                  <a:pt x="458" y="112"/>
                                </a:lnTo>
                                <a:lnTo>
                                  <a:pt x="456" y="114"/>
                                </a:lnTo>
                                <a:lnTo>
                                  <a:pt x="454" y="116"/>
                                </a:lnTo>
                                <a:lnTo>
                                  <a:pt x="452" y="116"/>
                                </a:lnTo>
                                <a:lnTo>
                                  <a:pt x="447" y="116"/>
                                </a:lnTo>
                                <a:lnTo>
                                  <a:pt x="441" y="116"/>
                                </a:lnTo>
                                <a:lnTo>
                                  <a:pt x="437" y="114"/>
                                </a:lnTo>
                                <a:lnTo>
                                  <a:pt x="433" y="112"/>
                                </a:lnTo>
                                <a:lnTo>
                                  <a:pt x="428" y="116"/>
                                </a:lnTo>
                                <a:lnTo>
                                  <a:pt x="428" y="118"/>
                                </a:lnTo>
                                <a:lnTo>
                                  <a:pt x="426" y="120"/>
                                </a:lnTo>
                                <a:lnTo>
                                  <a:pt x="426" y="123"/>
                                </a:lnTo>
                                <a:lnTo>
                                  <a:pt x="426" y="125"/>
                                </a:lnTo>
                                <a:lnTo>
                                  <a:pt x="426" y="127"/>
                                </a:lnTo>
                                <a:lnTo>
                                  <a:pt x="428" y="129"/>
                                </a:lnTo>
                                <a:lnTo>
                                  <a:pt x="430" y="131"/>
                                </a:lnTo>
                                <a:lnTo>
                                  <a:pt x="433" y="133"/>
                                </a:lnTo>
                                <a:lnTo>
                                  <a:pt x="435" y="133"/>
                                </a:lnTo>
                                <a:lnTo>
                                  <a:pt x="437" y="135"/>
                                </a:lnTo>
                                <a:lnTo>
                                  <a:pt x="439" y="135"/>
                                </a:lnTo>
                                <a:lnTo>
                                  <a:pt x="443" y="133"/>
                                </a:lnTo>
                                <a:lnTo>
                                  <a:pt x="445" y="133"/>
                                </a:lnTo>
                                <a:lnTo>
                                  <a:pt x="447" y="133"/>
                                </a:lnTo>
                                <a:lnTo>
                                  <a:pt x="449" y="133"/>
                                </a:lnTo>
                                <a:lnTo>
                                  <a:pt x="452" y="133"/>
                                </a:lnTo>
                                <a:lnTo>
                                  <a:pt x="454" y="133"/>
                                </a:lnTo>
                                <a:lnTo>
                                  <a:pt x="456" y="133"/>
                                </a:lnTo>
                                <a:lnTo>
                                  <a:pt x="458" y="133"/>
                                </a:lnTo>
                                <a:lnTo>
                                  <a:pt x="462" y="135"/>
                                </a:lnTo>
                                <a:lnTo>
                                  <a:pt x="464" y="135"/>
                                </a:lnTo>
                                <a:lnTo>
                                  <a:pt x="466" y="135"/>
                                </a:lnTo>
                                <a:lnTo>
                                  <a:pt x="471" y="135"/>
                                </a:lnTo>
                                <a:lnTo>
                                  <a:pt x="473" y="135"/>
                                </a:lnTo>
                                <a:lnTo>
                                  <a:pt x="475" y="135"/>
                                </a:lnTo>
                                <a:lnTo>
                                  <a:pt x="479" y="135"/>
                                </a:lnTo>
                                <a:lnTo>
                                  <a:pt x="481" y="135"/>
                                </a:lnTo>
                                <a:lnTo>
                                  <a:pt x="483" y="135"/>
                                </a:lnTo>
                                <a:lnTo>
                                  <a:pt x="485" y="137"/>
                                </a:lnTo>
                                <a:lnTo>
                                  <a:pt x="485" y="139"/>
                                </a:lnTo>
                                <a:lnTo>
                                  <a:pt x="487" y="139"/>
                                </a:lnTo>
                                <a:lnTo>
                                  <a:pt x="487" y="142"/>
                                </a:lnTo>
                                <a:lnTo>
                                  <a:pt x="487" y="144"/>
                                </a:lnTo>
                                <a:lnTo>
                                  <a:pt x="485" y="148"/>
                                </a:lnTo>
                                <a:lnTo>
                                  <a:pt x="483" y="150"/>
                                </a:lnTo>
                                <a:lnTo>
                                  <a:pt x="481" y="152"/>
                                </a:lnTo>
                                <a:lnTo>
                                  <a:pt x="479" y="154"/>
                                </a:lnTo>
                                <a:lnTo>
                                  <a:pt x="479" y="156"/>
                                </a:lnTo>
                                <a:lnTo>
                                  <a:pt x="477" y="158"/>
                                </a:lnTo>
                                <a:lnTo>
                                  <a:pt x="477" y="161"/>
                                </a:lnTo>
                                <a:lnTo>
                                  <a:pt x="477" y="163"/>
                                </a:lnTo>
                                <a:lnTo>
                                  <a:pt x="477" y="165"/>
                                </a:lnTo>
                                <a:lnTo>
                                  <a:pt x="477" y="167"/>
                                </a:lnTo>
                                <a:lnTo>
                                  <a:pt x="479" y="169"/>
                                </a:lnTo>
                                <a:lnTo>
                                  <a:pt x="481" y="171"/>
                                </a:lnTo>
                                <a:lnTo>
                                  <a:pt x="483" y="173"/>
                                </a:lnTo>
                                <a:lnTo>
                                  <a:pt x="485" y="175"/>
                                </a:lnTo>
                                <a:lnTo>
                                  <a:pt x="487" y="175"/>
                                </a:lnTo>
                                <a:lnTo>
                                  <a:pt x="492" y="177"/>
                                </a:lnTo>
                                <a:lnTo>
                                  <a:pt x="494" y="177"/>
                                </a:lnTo>
                                <a:lnTo>
                                  <a:pt x="498" y="177"/>
                                </a:lnTo>
                                <a:lnTo>
                                  <a:pt x="502" y="177"/>
                                </a:lnTo>
                                <a:lnTo>
                                  <a:pt x="506" y="177"/>
                                </a:lnTo>
                                <a:lnTo>
                                  <a:pt x="509" y="177"/>
                                </a:lnTo>
                                <a:lnTo>
                                  <a:pt x="511" y="180"/>
                                </a:lnTo>
                                <a:lnTo>
                                  <a:pt x="513" y="180"/>
                                </a:lnTo>
                                <a:lnTo>
                                  <a:pt x="515" y="182"/>
                                </a:lnTo>
                                <a:lnTo>
                                  <a:pt x="515" y="184"/>
                                </a:lnTo>
                                <a:lnTo>
                                  <a:pt x="517" y="186"/>
                                </a:lnTo>
                                <a:lnTo>
                                  <a:pt x="517" y="188"/>
                                </a:lnTo>
                                <a:lnTo>
                                  <a:pt x="519" y="188"/>
                                </a:lnTo>
                                <a:lnTo>
                                  <a:pt x="519" y="190"/>
                                </a:lnTo>
                                <a:lnTo>
                                  <a:pt x="521" y="192"/>
                                </a:lnTo>
                                <a:lnTo>
                                  <a:pt x="523" y="194"/>
                                </a:lnTo>
                                <a:lnTo>
                                  <a:pt x="525" y="194"/>
                                </a:lnTo>
                                <a:lnTo>
                                  <a:pt x="528" y="199"/>
                                </a:lnTo>
                                <a:lnTo>
                                  <a:pt x="530" y="201"/>
                                </a:lnTo>
                                <a:lnTo>
                                  <a:pt x="534" y="205"/>
                                </a:lnTo>
                                <a:lnTo>
                                  <a:pt x="536" y="207"/>
                                </a:lnTo>
                                <a:lnTo>
                                  <a:pt x="538" y="211"/>
                                </a:lnTo>
                                <a:lnTo>
                                  <a:pt x="540" y="213"/>
                                </a:lnTo>
                                <a:lnTo>
                                  <a:pt x="542" y="215"/>
                                </a:lnTo>
                                <a:lnTo>
                                  <a:pt x="544" y="218"/>
                                </a:lnTo>
                                <a:lnTo>
                                  <a:pt x="547" y="218"/>
                                </a:lnTo>
                                <a:lnTo>
                                  <a:pt x="547" y="220"/>
                                </a:lnTo>
                                <a:lnTo>
                                  <a:pt x="549" y="222"/>
                                </a:lnTo>
                                <a:lnTo>
                                  <a:pt x="549" y="224"/>
                                </a:lnTo>
                                <a:lnTo>
                                  <a:pt x="549" y="226"/>
                                </a:lnTo>
                                <a:lnTo>
                                  <a:pt x="549" y="230"/>
                                </a:lnTo>
                                <a:lnTo>
                                  <a:pt x="549" y="232"/>
                                </a:lnTo>
                                <a:lnTo>
                                  <a:pt x="547" y="234"/>
                                </a:lnTo>
                                <a:lnTo>
                                  <a:pt x="547" y="237"/>
                                </a:lnTo>
                                <a:lnTo>
                                  <a:pt x="544" y="239"/>
                                </a:lnTo>
                                <a:lnTo>
                                  <a:pt x="542" y="241"/>
                                </a:lnTo>
                                <a:lnTo>
                                  <a:pt x="542" y="243"/>
                                </a:lnTo>
                                <a:lnTo>
                                  <a:pt x="540" y="243"/>
                                </a:lnTo>
                                <a:lnTo>
                                  <a:pt x="540" y="245"/>
                                </a:lnTo>
                                <a:lnTo>
                                  <a:pt x="538" y="245"/>
                                </a:lnTo>
                                <a:lnTo>
                                  <a:pt x="538" y="247"/>
                                </a:lnTo>
                                <a:lnTo>
                                  <a:pt x="536" y="249"/>
                                </a:lnTo>
                                <a:lnTo>
                                  <a:pt x="536" y="251"/>
                                </a:lnTo>
                                <a:lnTo>
                                  <a:pt x="536" y="253"/>
                                </a:lnTo>
                                <a:lnTo>
                                  <a:pt x="538" y="256"/>
                                </a:lnTo>
                                <a:lnTo>
                                  <a:pt x="540" y="258"/>
                                </a:lnTo>
                                <a:lnTo>
                                  <a:pt x="542" y="260"/>
                                </a:lnTo>
                                <a:lnTo>
                                  <a:pt x="544" y="262"/>
                                </a:lnTo>
                                <a:lnTo>
                                  <a:pt x="544" y="264"/>
                                </a:lnTo>
                                <a:lnTo>
                                  <a:pt x="547" y="264"/>
                                </a:lnTo>
                                <a:lnTo>
                                  <a:pt x="547" y="268"/>
                                </a:lnTo>
                                <a:lnTo>
                                  <a:pt x="549" y="270"/>
                                </a:lnTo>
                                <a:lnTo>
                                  <a:pt x="549" y="273"/>
                                </a:lnTo>
                                <a:lnTo>
                                  <a:pt x="549" y="275"/>
                                </a:lnTo>
                                <a:lnTo>
                                  <a:pt x="551" y="279"/>
                                </a:lnTo>
                                <a:lnTo>
                                  <a:pt x="553" y="283"/>
                                </a:lnTo>
                                <a:lnTo>
                                  <a:pt x="553" y="285"/>
                                </a:lnTo>
                                <a:lnTo>
                                  <a:pt x="553" y="287"/>
                                </a:lnTo>
                                <a:lnTo>
                                  <a:pt x="553" y="289"/>
                                </a:lnTo>
                                <a:lnTo>
                                  <a:pt x="553" y="292"/>
                                </a:lnTo>
                                <a:lnTo>
                                  <a:pt x="553" y="294"/>
                                </a:lnTo>
                                <a:lnTo>
                                  <a:pt x="551" y="300"/>
                                </a:lnTo>
                                <a:lnTo>
                                  <a:pt x="551" y="302"/>
                                </a:lnTo>
                                <a:lnTo>
                                  <a:pt x="551" y="304"/>
                                </a:lnTo>
                                <a:lnTo>
                                  <a:pt x="549" y="306"/>
                                </a:lnTo>
                                <a:lnTo>
                                  <a:pt x="547" y="311"/>
                                </a:lnTo>
                                <a:lnTo>
                                  <a:pt x="547" y="313"/>
                                </a:lnTo>
                                <a:lnTo>
                                  <a:pt x="544" y="315"/>
                                </a:lnTo>
                                <a:lnTo>
                                  <a:pt x="544" y="317"/>
                                </a:lnTo>
                                <a:lnTo>
                                  <a:pt x="542" y="319"/>
                                </a:lnTo>
                                <a:lnTo>
                                  <a:pt x="540" y="319"/>
                                </a:lnTo>
                                <a:lnTo>
                                  <a:pt x="540" y="321"/>
                                </a:lnTo>
                                <a:lnTo>
                                  <a:pt x="540" y="323"/>
                                </a:lnTo>
                                <a:lnTo>
                                  <a:pt x="540" y="325"/>
                                </a:lnTo>
                                <a:lnTo>
                                  <a:pt x="540" y="327"/>
                                </a:lnTo>
                                <a:lnTo>
                                  <a:pt x="542" y="330"/>
                                </a:lnTo>
                                <a:lnTo>
                                  <a:pt x="542" y="332"/>
                                </a:lnTo>
                                <a:lnTo>
                                  <a:pt x="544" y="332"/>
                                </a:lnTo>
                                <a:lnTo>
                                  <a:pt x="547" y="334"/>
                                </a:lnTo>
                                <a:lnTo>
                                  <a:pt x="549" y="334"/>
                                </a:lnTo>
                                <a:lnTo>
                                  <a:pt x="551" y="336"/>
                                </a:lnTo>
                                <a:lnTo>
                                  <a:pt x="555" y="336"/>
                                </a:lnTo>
                                <a:lnTo>
                                  <a:pt x="557" y="338"/>
                                </a:lnTo>
                                <a:lnTo>
                                  <a:pt x="559" y="338"/>
                                </a:lnTo>
                                <a:lnTo>
                                  <a:pt x="559" y="336"/>
                                </a:lnTo>
                                <a:lnTo>
                                  <a:pt x="561" y="336"/>
                                </a:lnTo>
                                <a:lnTo>
                                  <a:pt x="563" y="336"/>
                                </a:lnTo>
                                <a:lnTo>
                                  <a:pt x="566" y="336"/>
                                </a:lnTo>
                                <a:lnTo>
                                  <a:pt x="566" y="338"/>
                                </a:lnTo>
                                <a:lnTo>
                                  <a:pt x="568" y="340"/>
                                </a:lnTo>
                                <a:lnTo>
                                  <a:pt x="568" y="342"/>
                                </a:lnTo>
                                <a:lnTo>
                                  <a:pt x="566" y="342"/>
                                </a:lnTo>
                                <a:lnTo>
                                  <a:pt x="566" y="344"/>
                                </a:lnTo>
                                <a:lnTo>
                                  <a:pt x="563" y="346"/>
                                </a:lnTo>
                                <a:lnTo>
                                  <a:pt x="561" y="346"/>
                                </a:lnTo>
                                <a:lnTo>
                                  <a:pt x="559" y="346"/>
                                </a:lnTo>
                                <a:lnTo>
                                  <a:pt x="557" y="344"/>
                                </a:lnTo>
                                <a:lnTo>
                                  <a:pt x="555" y="344"/>
                                </a:lnTo>
                                <a:lnTo>
                                  <a:pt x="553" y="344"/>
                                </a:lnTo>
                                <a:lnTo>
                                  <a:pt x="547" y="342"/>
                                </a:lnTo>
                                <a:lnTo>
                                  <a:pt x="544" y="342"/>
                                </a:lnTo>
                                <a:lnTo>
                                  <a:pt x="542" y="342"/>
                                </a:lnTo>
                                <a:lnTo>
                                  <a:pt x="542" y="344"/>
                                </a:lnTo>
                                <a:lnTo>
                                  <a:pt x="542" y="346"/>
                                </a:lnTo>
                                <a:lnTo>
                                  <a:pt x="542" y="349"/>
                                </a:lnTo>
                                <a:lnTo>
                                  <a:pt x="542" y="351"/>
                                </a:lnTo>
                                <a:lnTo>
                                  <a:pt x="544" y="351"/>
                                </a:lnTo>
                                <a:lnTo>
                                  <a:pt x="547" y="353"/>
                                </a:lnTo>
                                <a:lnTo>
                                  <a:pt x="549" y="353"/>
                                </a:lnTo>
                                <a:lnTo>
                                  <a:pt x="555" y="355"/>
                                </a:lnTo>
                                <a:lnTo>
                                  <a:pt x="557" y="355"/>
                                </a:lnTo>
                                <a:lnTo>
                                  <a:pt x="561" y="357"/>
                                </a:lnTo>
                                <a:lnTo>
                                  <a:pt x="566" y="359"/>
                                </a:lnTo>
                                <a:lnTo>
                                  <a:pt x="568" y="359"/>
                                </a:lnTo>
                                <a:lnTo>
                                  <a:pt x="570" y="361"/>
                                </a:lnTo>
                                <a:lnTo>
                                  <a:pt x="572" y="361"/>
                                </a:lnTo>
                                <a:lnTo>
                                  <a:pt x="574" y="361"/>
                                </a:lnTo>
                                <a:lnTo>
                                  <a:pt x="578" y="363"/>
                                </a:lnTo>
                                <a:lnTo>
                                  <a:pt x="582" y="363"/>
                                </a:lnTo>
                                <a:lnTo>
                                  <a:pt x="585" y="365"/>
                                </a:lnTo>
                                <a:lnTo>
                                  <a:pt x="587" y="365"/>
                                </a:lnTo>
                                <a:lnTo>
                                  <a:pt x="589" y="368"/>
                                </a:lnTo>
                                <a:lnTo>
                                  <a:pt x="591" y="368"/>
                                </a:lnTo>
                                <a:lnTo>
                                  <a:pt x="593" y="370"/>
                                </a:lnTo>
                                <a:lnTo>
                                  <a:pt x="595" y="370"/>
                                </a:lnTo>
                                <a:lnTo>
                                  <a:pt x="597" y="372"/>
                                </a:lnTo>
                                <a:lnTo>
                                  <a:pt x="599" y="372"/>
                                </a:lnTo>
                                <a:lnTo>
                                  <a:pt x="601" y="372"/>
                                </a:lnTo>
                                <a:lnTo>
                                  <a:pt x="604" y="374"/>
                                </a:lnTo>
                                <a:lnTo>
                                  <a:pt x="606" y="374"/>
                                </a:lnTo>
                                <a:lnTo>
                                  <a:pt x="610" y="376"/>
                                </a:lnTo>
                                <a:lnTo>
                                  <a:pt x="612" y="376"/>
                                </a:lnTo>
                                <a:lnTo>
                                  <a:pt x="614" y="378"/>
                                </a:lnTo>
                                <a:lnTo>
                                  <a:pt x="614" y="380"/>
                                </a:lnTo>
                                <a:lnTo>
                                  <a:pt x="616" y="384"/>
                                </a:lnTo>
                                <a:lnTo>
                                  <a:pt x="618" y="384"/>
                                </a:lnTo>
                                <a:lnTo>
                                  <a:pt x="618" y="387"/>
                                </a:lnTo>
                                <a:lnTo>
                                  <a:pt x="618" y="391"/>
                                </a:lnTo>
                                <a:lnTo>
                                  <a:pt x="620" y="391"/>
                                </a:lnTo>
                                <a:lnTo>
                                  <a:pt x="620" y="393"/>
                                </a:lnTo>
                                <a:lnTo>
                                  <a:pt x="620" y="395"/>
                                </a:lnTo>
                                <a:lnTo>
                                  <a:pt x="625" y="397"/>
                                </a:lnTo>
                                <a:lnTo>
                                  <a:pt x="629" y="401"/>
                                </a:lnTo>
                                <a:lnTo>
                                  <a:pt x="631" y="401"/>
                                </a:lnTo>
                                <a:lnTo>
                                  <a:pt x="633" y="403"/>
                                </a:lnTo>
                                <a:lnTo>
                                  <a:pt x="635" y="403"/>
                                </a:lnTo>
                                <a:lnTo>
                                  <a:pt x="637" y="406"/>
                                </a:lnTo>
                                <a:lnTo>
                                  <a:pt x="637" y="408"/>
                                </a:lnTo>
                                <a:lnTo>
                                  <a:pt x="640" y="410"/>
                                </a:lnTo>
                                <a:lnTo>
                                  <a:pt x="637" y="414"/>
                                </a:lnTo>
                                <a:lnTo>
                                  <a:pt x="637" y="416"/>
                                </a:lnTo>
                                <a:lnTo>
                                  <a:pt x="637" y="418"/>
                                </a:lnTo>
                                <a:lnTo>
                                  <a:pt x="635" y="420"/>
                                </a:lnTo>
                                <a:lnTo>
                                  <a:pt x="633" y="425"/>
                                </a:lnTo>
                                <a:lnTo>
                                  <a:pt x="631" y="427"/>
                                </a:lnTo>
                                <a:lnTo>
                                  <a:pt x="629" y="429"/>
                                </a:lnTo>
                                <a:lnTo>
                                  <a:pt x="627" y="431"/>
                                </a:lnTo>
                                <a:lnTo>
                                  <a:pt x="625" y="433"/>
                                </a:lnTo>
                                <a:lnTo>
                                  <a:pt x="625" y="435"/>
                                </a:lnTo>
                                <a:lnTo>
                                  <a:pt x="627" y="439"/>
                                </a:lnTo>
                                <a:lnTo>
                                  <a:pt x="629" y="442"/>
                                </a:lnTo>
                                <a:lnTo>
                                  <a:pt x="631" y="444"/>
                                </a:lnTo>
                                <a:lnTo>
                                  <a:pt x="631" y="446"/>
                                </a:lnTo>
                                <a:lnTo>
                                  <a:pt x="633" y="446"/>
                                </a:lnTo>
                                <a:lnTo>
                                  <a:pt x="633" y="448"/>
                                </a:lnTo>
                                <a:lnTo>
                                  <a:pt x="633" y="450"/>
                                </a:lnTo>
                                <a:lnTo>
                                  <a:pt x="631" y="452"/>
                                </a:lnTo>
                                <a:lnTo>
                                  <a:pt x="631" y="454"/>
                                </a:lnTo>
                                <a:lnTo>
                                  <a:pt x="631" y="456"/>
                                </a:lnTo>
                                <a:lnTo>
                                  <a:pt x="631" y="458"/>
                                </a:lnTo>
                                <a:lnTo>
                                  <a:pt x="629" y="458"/>
                                </a:lnTo>
                                <a:lnTo>
                                  <a:pt x="631" y="461"/>
                                </a:lnTo>
                                <a:lnTo>
                                  <a:pt x="631" y="463"/>
                                </a:lnTo>
                                <a:lnTo>
                                  <a:pt x="631" y="465"/>
                                </a:lnTo>
                                <a:lnTo>
                                  <a:pt x="631" y="467"/>
                                </a:lnTo>
                                <a:lnTo>
                                  <a:pt x="629" y="467"/>
                                </a:lnTo>
                                <a:lnTo>
                                  <a:pt x="629" y="469"/>
                                </a:lnTo>
                                <a:lnTo>
                                  <a:pt x="627" y="469"/>
                                </a:lnTo>
                                <a:lnTo>
                                  <a:pt x="625" y="469"/>
                                </a:lnTo>
                                <a:lnTo>
                                  <a:pt x="625" y="471"/>
                                </a:lnTo>
                                <a:lnTo>
                                  <a:pt x="623" y="469"/>
                                </a:lnTo>
                                <a:lnTo>
                                  <a:pt x="620" y="469"/>
                                </a:lnTo>
                                <a:lnTo>
                                  <a:pt x="618" y="471"/>
                                </a:lnTo>
                                <a:lnTo>
                                  <a:pt x="618" y="473"/>
                                </a:lnTo>
                                <a:lnTo>
                                  <a:pt x="616" y="475"/>
                                </a:lnTo>
                                <a:lnTo>
                                  <a:pt x="618" y="477"/>
                                </a:lnTo>
                                <a:lnTo>
                                  <a:pt x="618" y="480"/>
                                </a:lnTo>
                                <a:lnTo>
                                  <a:pt x="620" y="482"/>
                                </a:lnTo>
                                <a:lnTo>
                                  <a:pt x="620" y="484"/>
                                </a:lnTo>
                                <a:lnTo>
                                  <a:pt x="620" y="486"/>
                                </a:lnTo>
                                <a:lnTo>
                                  <a:pt x="618" y="488"/>
                                </a:lnTo>
                                <a:lnTo>
                                  <a:pt x="618" y="492"/>
                                </a:lnTo>
                                <a:lnTo>
                                  <a:pt x="618" y="494"/>
                                </a:lnTo>
                                <a:lnTo>
                                  <a:pt x="618" y="496"/>
                                </a:lnTo>
                                <a:lnTo>
                                  <a:pt x="620" y="499"/>
                                </a:lnTo>
                                <a:lnTo>
                                  <a:pt x="623" y="501"/>
                                </a:lnTo>
                                <a:lnTo>
                                  <a:pt x="625" y="501"/>
                                </a:lnTo>
                                <a:lnTo>
                                  <a:pt x="627" y="499"/>
                                </a:lnTo>
                                <a:lnTo>
                                  <a:pt x="629" y="499"/>
                                </a:lnTo>
                                <a:lnTo>
                                  <a:pt x="631" y="499"/>
                                </a:lnTo>
                                <a:lnTo>
                                  <a:pt x="633" y="499"/>
                                </a:lnTo>
                                <a:lnTo>
                                  <a:pt x="633" y="501"/>
                                </a:lnTo>
                                <a:lnTo>
                                  <a:pt x="633" y="503"/>
                                </a:lnTo>
                                <a:lnTo>
                                  <a:pt x="631" y="505"/>
                                </a:lnTo>
                                <a:lnTo>
                                  <a:pt x="629" y="505"/>
                                </a:lnTo>
                                <a:lnTo>
                                  <a:pt x="627" y="505"/>
                                </a:lnTo>
                                <a:lnTo>
                                  <a:pt x="623" y="505"/>
                                </a:lnTo>
                                <a:lnTo>
                                  <a:pt x="620" y="507"/>
                                </a:lnTo>
                                <a:lnTo>
                                  <a:pt x="616" y="507"/>
                                </a:lnTo>
                                <a:lnTo>
                                  <a:pt x="614" y="507"/>
                                </a:lnTo>
                                <a:lnTo>
                                  <a:pt x="612" y="507"/>
                                </a:lnTo>
                                <a:lnTo>
                                  <a:pt x="610" y="507"/>
                                </a:lnTo>
                                <a:lnTo>
                                  <a:pt x="610" y="509"/>
                                </a:lnTo>
                                <a:lnTo>
                                  <a:pt x="610" y="511"/>
                                </a:lnTo>
                                <a:lnTo>
                                  <a:pt x="608" y="511"/>
                                </a:lnTo>
                                <a:lnTo>
                                  <a:pt x="608" y="513"/>
                                </a:lnTo>
                                <a:lnTo>
                                  <a:pt x="606" y="515"/>
                                </a:lnTo>
                                <a:lnTo>
                                  <a:pt x="606" y="518"/>
                                </a:lnTo>
                                <a:lnTo>
                                  <a:pt x="606" y="520"/>
                                </a:lnTo>
                                <a:lnTo>
                                  <a:pt x="606" y="522"/>
                                </a:lnTo>
                                <a:lnTo>
                                  <a:pt x="608" y="522"/>
                                </a:lnTo>
                                <a:lnTo>
                                  <a:pt x="608" y="524"/>
                                </a:lnTo>
                                <a:lnTo>
                                  <a:pt x="608" y="526"/>
                                </a:lnTo>
                                <a:lnTo>
                                  <a:pt x="608" y="528"/>
                                </a:lnTo>
                                <a:lnTo>
                                  <a:pt x="608" y="530"/>
                                </a:lnTo>
                                <a:lnTo>
                                  <a:pt x="608" y="532"/>
                                </a:lnTo>
                                <a:lnTo>
                                  <a:pt x="608" y="534"/>
                                </a:lnTo>
                                <a:lnTo>
                                  <a:pt x="606" y="534"/>
                                </a:lnTo>
                                <a:lnTo>
                                  <a:pt x="606" y="532"/>
                                </a:lnTo>
                                <a:lnTo>
                                  <a:pt x="606" y="530"/>
                                </a:lnTo>
                                <a:lnTo>
                                  <a:pt x="604" y="530"/>
                                </a:lnTo>
                                <a:lnTo>
                                  <a:pt x="604" y="528"/>
                                </a:lnTo>
                                <a:lnTo>
                                  <a:pt x="604" y="526"/>
                                </a:lnTo>
                                <a:lnTo>
                                  <a:pt x="604" y="524"/>
                                </a:lnTo>
                                <a:lnTo>
                                  <a:pt x="604" y="522"/>
                                </a:lnTo>
                                <a:lnTo>
                                  <a:pt x="604" y="520"/>
                                </a:lnTo>
                                <a:lnTo>
                                  <a:pt x="601" y="518"/>
                                </a:lnTo>
                                <a:lnTo>
                                  <a:pt x="599" y="518"/>
                                </a:lnTo>
                                <a:lnTo>
                                  <a:pt x="597" y="518"/>
                                </a:lnTo>
                                <a:lnTo>
                                  <a:pt x="595" y="518"/>
                                </a:lnTo>
                                <a:lnTo>
                                  <a:pt x="595" y="520"/>
                                </a:lnTo>
                                <a:lnTo>
                                  <a:pt x="593" y="522"/>
                                </a:lnTo>
                                <a:lnTo>
                                  <a:pt x="593" y="524"/>
                                </a:lnTo>
                                <a:lnTo>
                                  <a:pt x="593" y="528"/>
                                </a:lnTo>
                                <a:lnTo>
                                  <a:pt x="593" y="530"/>
                                </a:lnTo>
                                <a:lnTo>
                                  <a:pt x="595" y="532"/>
                                </a:lnTo>
                                <a:lnTo>
                                  <a:pt x="597" y="534"/>
                                </a:lnTo>
                                <a:lnTo>
                                  <a:pt x="599" y="534"/>
                                </a:lnTo>
                                <a:lnTo>
                                  <a:pt x="601" y="534"/>
                                </a:lnTo>
                                <a:lnTo>
                                  <a:pt x="604" y="537"/>
                                </a:lnTo>
                                <a:lnTo>
                                  <a:pt x="606" y="539"/>
                                </a:lnTo>
                                <a:lnTo>
                                  <a:pt x="606" y="543"/>
                                </a:lnTo>
                                <a:lnTo>
                                  <a:pt x="608" y="545"/>
                                </a:lnTo>
                                <a:lnTo>
                                  <a:pt x="608" y="547"/>
                                </a:lnTo>
                                <a:lnTo>
                                  <a:pt x="608" y="549"/>
                                </a:lnTo>
                                <a:lnTo>
                                  <a:pt x="608" y="551"/>
                                </a:lnTo>
                                <a:lnTo>
                                  <a:pt x="606" y="551"/>
                                </a:lnTo>
                                <a:lnTo>
                                  <a:pt x="604" y="553"/>
                                </a:lnTo>
                                <a:lnTo>
                                  <a:pt x="601" y="553"/>
                                </a:lnTo>
                                <a:lnTo>
                                  <a:pt x="599" y="553"/>
                                </a:lnTo>
                                <a:lnTo>
                                  <a:pt x="595" y="553"/>
                                </a:lnTo>
                                <a:lnTo>
                                  <a:pt x="593" y="553"/>
                                </a:lnTo>
                                <a:lnTo>
                                  <a:pt x="591" y="556"/>
                                </a:lnTo>
                                <a:lnTo>
                                  <a:pt x="591" y="558"/>
                                </a:lnTo>
                                <a:lnTo>
                                  <a:pt x="591" y="556"/>
                                </a:lnTo>
                                <a:lnTo>
                                  <a:pt x="591" y="558"/>
                                </a:lnTo>
                                <a:lnTo>
                                  <a:pt x="591" y="560"/>
                                </a:lnTo>
                                <a:lnTo>
                                  <a:pt x="591" y="562"/>
                                </a:lnTo>
                                <a:lnTo>
                                  <a:pt x="591" y="564"/>
                                </a:lnTo>
                                <a:lnTo>
                                  <a:pt x="593" y="566"/>
                                </a:lnTo>
                                <a:lnTo>
                                  <a:pt x="595" y="568"/>
                                </a:lnTo>
                                <a:lnTo>
                                  <a:pt x="597" y="570"/>
                                </a:lnTo>
                                <a:lnTo>
                                  <a:pt x="597" y="572"/>
                                </a:lnTo>
                                <a:lnTo>
                                  <a:pt x="597" y="575"/>
                                </a:lnTo>
                                <a:lnTo>
                                  <a:pt x="597" y="577"/>
                                </a:lnTo>
                                <a:lnTo>
                                  <a:pt x="595" y="579"/>
                                </a:lnTo>
                                <a:lnTo>
                                  <a:pt x="593" y="579"/>
                                </a:lnTo>
                                <a:lnTo>
                                  <a:pt x="591" y="579"/>
                                </a:lnTo>
                                <a:lnTo>
                                  <a:pt x="589" y="577"/>
                                </a:lnTo>
                                <a:lnTo>
                                  <a:pt x="587" y="577"/>
                                </a:lnTo>
                                <a:lnTo>
                                  <a:pt x="585" y="577"/>
                                </a:lnTo>
                                <a:lnTo>
                                  <a:pt x="582" y="577"/>
                                </a:lnTo>
                                <a:lnTo>
                                  <a:pt x="582" y="579"/>
                                </a:lnTo>
                                <a:lnTo>
                                  <a:pt x="582" y="581"/>
                                </a:lnTo>
                                <a:lnTo>
                                  <a:pt x="585" y="583"/>
                                </a:lnTo>
                                <a:lnTo>
                                  <a:pt x="587" y="585"/>
                                </a:lnTo>
                                <a:lnTo>
                                  <a:pt x="591" y="587"/>
                                </a:lnTo>
                                <a:lnTo>
                                  <a:pt x="595" y="589"/>
                                </a:lnTo>
                                <a:lnTo>
                                  <a:pt x="597" y="592"/>
                                </a:lnTo>
                                <a:lnTo>
                                  <a:pt x="599" y="592"/>
                                </a:lnTo>
                                <a:lnTo>
                                  <a:pt x="601" y="594"/>
                                </a:lnTo>
                                <a:lnTo>
                                  <a:pt x="606" y="596"/>
                                </a:lnTo>
                                <a:lnTo>
                                  <a:pt x="608" y="596"/>
                                </a:lnTo>
                                <a:lnTo>
                                  <a:pt x="610" y="596"/>
                                </a:lnTo>
                                <a:lnTo>
                                  <a:pt x="612" y="596"/>
                                </a:lnTo>
                                <a:lnTo>
                                  <a:pt x="614" y="598"/>
                                </a:lnTo>
                                <a:lnTo>
                                  <a:pt x="616" y="598"/>
                                </a:lnTo>
                                <a:lnTo>
                                  <a:pt x="606" y="598"/>
                                </a:lnTo>
                                <a:lnTo>
                                  <a:pt x="578" y="598"/>
                                </a:lnTo>
                                <a:lnTo>
                                  <a:pt x="551" y="600"/>
                                </a:lnTo>
                                <a:lnTo>
                                  <a:pt x="523" y="600"/>
                                </a:lnTo>
                                <a:lnTo>
                                  <a:pt x="496" y="602"/>
                                </a:lnTo>
                                <a:lnTo>
                                  <a:pt x="468" y="602"/>
                                </a:lnTo>
                                <a:lnTo>
                                  <a:pt x="441" y="602"/>
                                </a:lnTo>
                                <a:lnTo>
                                  <a:pt x="414" y="602"/>
                                </a:lnTo>
                                <a:lnTo>
                                  <a:pt x="392" y="602"/>
                                </a:lnTo>
                                <a:lnTo>
                                  <a:pt x="392" y="604"/>
                                </a:lnTo>
                                <a:lnTo>
                                  <a:pt x="367" y="606"/>
                                </a:lnTo>
                                <a:lnTo>
                                  <a:pt x="340" y="606"/>
                                </a:lnTo>
                                <a:lnTo>
                                  <a:pt x="312" y="608"/>
                                </a:lnTo>
                                <a:lnTo>
                                  <a:pt x="299" y="608"/>
                                </a:lnTo>
                                <a:lnTo>
                                  <a:pt x="299" y="611"/>
                                </a:lnTo>
                                <a:lnTo>
                                  <a:pt x="285" y="611"/>
                                </a:lnTo>
                                <a:lnTo>
                                  <a:pt x="257" y="613"/>
                                </a:lnTo>
                                <a:lnTo>
                                  <a:pt x="245" y="613"/>
                                </a:lnTo>
                                <a:lnTo>
                                  <a:pt x="247" y="611"/>
                                </a:lnTo>
                                <a:lnTo>
                                  <a:pt x="234" y="611"/>
                                </a:lnTo>
                                <a:lnTo>
                                  <a:pt x="207" y="611"/>
                                </a:lnTo>
                                <a:lnTo>
                                  <a:pt x="179" y="611"/>
                                </a:lnTo>
                                <a:lnTo>
                                  <a:pt x="152" y="613"/>
                                </a:lnTo>
                                <a:lnTo>
                                  <a:pt x="124" y="613"/>
                                </a:lnTo>
                                <a:lnTo>
                                  <a:pt x="118" y="613"/>
                                </a:lnTo>
                                <a:lnTo>
                                  <a:pt x="97" y="613"/>
                                </a:lnTo>
                                <a:lnTo>
                                  <a:pt x="69" y="613"/>
                                </a:lnTo>
                                <a:lnTo>
                                  <a:pt x="42" y="613"/>
                                </a:lnTo>
                                <a:lnTo>
                                  <a:pt x="14" y="615"/>
                                </a:lnTo>
                                <a:lnTo>
                                  <a:pt x="14" y="587"/>
                                </a:lnTo>
                                <a:lnTo>
                                  <a:pt x="14" y="568"/>
                                </a:lnTo>
                                <a:lnTo>
                                  <a:pt x="14" y="560"/>
                                </a:lnTo>
                                <a:lnTo>
                                  <a:pt x="14" y="532"/>
                                </a:lnTo>
                                <a:lnTo>
                                  <a:pt x="14" y="505"/>
                                </a:lnTo>
                                <a:lnTo>
                                  <a:pt x="14" y="480"/>
                                </a:lnTo>
                                <a:lnTo>
                                  <a:pt x="14" y="477"/>
                                </a:lnTo>
                                <a:lnTo>
                                  <a:pt x="14" y="452"/>
                                </a:lnTo>
                                <a:lnTo>
                                  <a:pt x="12" y="423"/>
                                </a:lnTo>
                                <a:lnTo>
                                  <a:pt x="12" y="395"/>
                                </a:lnTo>
                                <a:lnTo>
                                  <a:pt x="12" y="370"/>
                                </a:lnTo>
                                <a:lnTo>
                                  <a:pt x="12" y="361"/>
                                </a:lnTo>
                                <a:lnTo>
                                  <a:pt x="12" y="359"/>
                                </a:lnTo>
                                <a:lnTo>
                                  <a:pt x="12" y="357"/>
                                </a:lnTo>
                                <a:lnTo>
                                  <a:pt x="12" y="355"/>
                                </a:lnTo>
                                <a:lnTo>
                                  <a:pt x="10" y="344"/>
                                </a:lnTo>
                                <a:lnTo>
                                  <a:pt x="10" y="317"/>
                                </a:lnTo>
                                <a:lnTo>
                                  <a:pt x="10" y="292"/>
                                </a:lnTo>
                                <a:lnTo>
                                  <a:pt x="8" y="264"/>
                                </a:lnTo>
                                <a:lnTo>
                                  <a:pt x="8" y="237"/>
                                </a:lnTo>
                                <a:lnTo>
                                  <a:pt x="8" y="209"/>
                                </a:lnTo>
                                <a:lnTo>
                                  <a:pt x="6" y="182"/>
                                </a:lnTo>
                                <a:lnTo>
                                  <a:pt x="4" y="182"/>
                                </a:lnTo>
                                <a:lnTo>
                                  <a:pt x="4" y="150"/>
                                </a:lnTo>
                                <a:lnTo>
                                  <a:pt x="2" y="123"/>
                                </a:lnTo>
                                <a:lnTo>
                                  <a:pt x="2" y="97"/>
                                </a:lnTo>
                                <a:lnTo>
                                  <a:pt x="0" y="70"/>
                                </a:lnTo>
                                <a:lnTo>
                                  <a:pt x="0" y="42"/>
                                </a:lnTo>
                                <a:lnTo>
                                  <a:pt x="0" y="13"/>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1643" name="Freeform 544"/>
                        <wps:cNvSpPr>
                          <a:spLocks/>
                        </wps:cNvSpPr>
                        <wps:spPr bwMode="auto">
                          <a:xfrm>
                            <a:off x="3790300" y="4355415"/>
                            <a:ext cx="384800" cy="388601"/>
                          </a:xfrm>
                          <a:custGeom>
                            <a:avLst/>
                            <a:gdLst>
                              <a:gd name="T0" fmla="*/ 323215 w 606"/>
                              <a:gd name="T1" fmla="*/ 2540 h 612"/>
                              <a:gd name="T2" fmla="*/ 356870 w 606"/>
                              <a:gd name="T3" fmla="*/ 1270 h 612"/>
                              <a:gd name="T4" fmla="*/ 375920 w 606"/>
                              <a:gd name="T5" fmla="*/ 0 h 612"/>
                              <a:gd name="T6" fmla="*/ 377190 w 606"/>
                              <a:gd name="T7" fmla="*/ 53340 h 612"/>
                              <a:gd name="T8" fmla="*/ 378460 w 606"/>
                              <a:gd name="T9" fmla="*/ 107315 h 612"/>
                              <a:gd name="T10" fmla="*/ 381000 w 606"/>
                              <a:gd name="T11" fmla="*/ 142240 h 612"/>
                              <a:gd name="T12" fmla="*/ 382270 w 606"/>
                              <a:gd name="T13" fmla="*/ 193040 h 612"/>
                              <a:gd name="T14" fmla="*/ 382270 w 606"/>
                              <a:gd name="T15" fmla="*/ 210185 h 612"/>
                              <a:gd name="T16" fmla="*/ 383540 w 606"/>
                              <a:gd name="T17" fmla="*/ 218440 h 612"/>
                              <a:gd name="T18" fmla="*/ 383540 w 606"/>
                              <a:gd name="T19" fmla="*/ 220980 h 612"/>
                              <a:gd name="T20" fmla="*/ 383540 w 606"/>
                              <a:gd name="T21" fmla="*/ 260350 h 612"/>
                              <a:gd name="T22" fmla="*/ 384810 w 606"/>
                              <a:gd name="T23" fmla="*/ 296545 h 612"/>
                              <a:gd name="T24" fmla="*/ 384810 w 606"/>
                              <a:gd name="T25" fmla="*/ 312420 h 612"/>
                              <a:gd name="T26" fmla="*/ 384810 w 606"/>
                              <a:gd name="T27" fmla="*/ 347345 h 612"/>
                              <a:gd name="T28" fmla="*/ 384810 w 606"/>
                              <a:gd name="T29" fmla="*/ 382270 h 612"/>
                              <a:gd name="T30" fmla="*/ 335280 w 606"/>
                              <a:gd name="T31" fmla="*/ 382270 h 612"/>
                              <a:gd name="T32" fmla="*/ 313690 w 606"/>
                              <a:gd name="T33" fmla="*/ 383540 h 612"/>
                              <a:gd name="T34" fmla="*/ 265430 w 606"/>
                              <a:gd name="T35" fmla="*/ 384810 h 612"/>
                              <a:gd name="T36" fmla="*/ 232410 w 606"/>
                              <a:gd name="T37" fmla="*/ 386080 h 612"/>
                              <a:gd name="T38" fmla="*/ 180975 w 606"/>
                              <a:gd name="T39" fmla="*/ 388620 h 612"/>
                              <a:gd name="T40" fmla="*/ 146050 w 606"/>
                              <a:gd name="T41" fmla="*/ 388620 h 612"/>
                              <a:gd name="T42" fmla="*/ 97790 w 606"/>
                              <a:gd name="T43" fmla="*/ 388620 h 612"/>
                              <a:gd name="T44" fmla="*/ 46990 w 606"/>
                              <a:gd name="T45" fmla="*/ 387350 h 612"/>
                              <a:gd name="T46" fmla="*/ 2540 w 606"/>
                              <a:gd name="T47" fmla="*/ 384810 h 612"/>
                              <a:gd name="T48" fmla="*/ 2540 w 606"/>
                              <a:gd name="T49" fmla="*/ 367665 h 612"/>
                              <a:gd name="T50" fmla="*/ 2540 w 606"/>
                              <a:gd name="T51" fmla="*/ 349885 h 612"/>
                              <a:gd name="T52" fmla="*/ 2540 w 606"/>
                              <a:gd name="T53" fmla="*/ 314960 h 612"/>
                              <a:gd name="T54" fmla="*/ 1270 w 606"/>
                              <a:gd name="T55" fmla="*/ 282575 h 612"/>
                              <a:gd name="T56" fmla="*/ 1270 w 606"/>
                              <a:gd name="T57" fmla="*/ 262890 h 612"/>
                              <a:gd name="T58" fmla="*/ 1270 w 606"/>
                              <a:gd name="T59" fmla="*/ 231775 h 612"/>
                              <a:gd name="T60" fmla="*/ 0 w 606"/>
                              <a:gd name="T61" fmla="*/ 210185 h 612"/>
                              <a:gd name="T62" fmla="*/ 0 w 606"/>
                              <a:gd name="T63" fmla="*/ 177165 h 612"/>
                              <a:gd name="T64" fmla="*/ 1270 w 606"/>
                              <a:gd name="T65" fmla="*/ 158115 h 612"/>
                              <a:gd name="T66" fmla="*/ 1270 w 606"/>
                              <a:gd name="T67" fmla="*/ 140335 h 612"/>
                              <a:gd name="T68" fmla="*/ 1270 w 606"/>
                              <a:gd name="T69" fmla="*/ 123190 h 612"/>
                              <a:gd name="T70" fmla="*/ 0 w 606"/>
                              <a:gd name="T71" fmla="*/ 88265 h 612"/>
                              <a:gd name="T72" fmla="*/ 0 w 606"/>
                              <a:gd name="T73" fmla="*/ 53340 h 612"/>
                              <a:gd name="T74" fmla="*/ 0 w 606"/>
                              <a:gd name="T75" fmla="*/ 20955 h 612"/>
                              <a:gd name="T76" fmla="*/ 1270 w 606"/>
                              <a:gd name="T77" fmla="*/ 10795 h 612"/>
                              <a:gd name="T78" fmla="*/ 22860 w 606"/>
                              <a:gd name="T79" fmla="*/ 8890 h 612"/>
                              <a:gd name="T80" fmla="*/ 52705 w 606"/>
                              <a:gd name="T81" fmla="*/ 8890 h 612"/>
                              <a:gd name="T82" fmla="*/ 69850 w 606"/>
                              <a:gd name="T83" fmla="*/ 8890 h 612"/>
                              <a:gd name="T84" fmla="*/ 90170 w 606"/>
                              <a:gd name="T85" fmla="*/ 7620 h 612"/>
                              <a:gd name="T86" fmla="*/ 103505 w 606"/>
                              <a:gd name="T87" fmla="*/ 7620 h 612"/>
                              <a:gd name="T88" fmla="*/ 137160 w 606"/>
                              <a:gd name="T89" fmla="*/ 7620 h 612"/>
                              <a:gd name="T90" fmla="*/ 155575 w 606"/>
                              <a:gd name="T91" fmla="*/ 7620 h 612"/>
                              <a:gd name="T92" fmla="*/ 187960 w 606"/>
                              <a:gd name="T93" fmla="*/ 6350 h 612"/>
                              <a:gd name="T94" fmla="*/ 205105 w 606"/>
                              <a:gd name="T95" fmla="*/ 6350 h 612"/>
                              <a:gd name="T96" fmla="*/ 222885 w 606"/>
                              <a:gd name="T97" fmla="*/ 6350 h 612"/>
                              <a:gd name="T98" fmla="*/ 240030 w 606"/>
                              <a:gd name="T99" fmla="*/ 5080 h 612"/>
                              <a:gd name="T100" fmla="*/ 274955 w 606"/>
                              <a:gd name="T101" fmla="*/ 3810 h 612"/>
                              <a:gd name="T102" fmla="*/ 292735 w 606"/>
                              <a:gd name="T103" fmla="*/ 3810 h 612"/>
                              <a:gd name="T104" fmla="*/ 321945 w 606"/>
                              <a:gd name="T105" fmla="*/ 2540 h 612"/>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606" h="612">
                                <a:moveTo>
                                  <a:pt x="507" y="4"/>
                                </a:moveTo>
                                <a:lnTo>
                                  <a:pt x="509" y="4"/>
                                </a:lnTo>
                                <a:lnTo>
                                  <a:pt x="535" y="2"/>
                                </a:lnTo>
                                <a:lnTo>
                                  <a:pt x="554" y="2"/>
                                </a:lnTo>
                                <a:lnTo>
                                  <a:pt x="562" y="2"/>
                                </a:lnTo>
                                <a:lnTo>
                                  <a:pt x="564" y="2"/>
                                </a:lnTo>
                                <a:lnTo>
                                  <a:pt x="589" y="0"/>
                                </a:lnTo>
                                <a:lnTo>
                                  <a:pt x="592" y="0"/>
                                </a:lnTo>
                                <a:lnTo>
                                  <a:pt x="592" y="29"/>
                                </a:lnTo>
                                <a:lnTo>
                                  <a:pt x="592" y="57"/>
                                </a:lnTo>
                                <a:lnTo>
                                  <a:pt x="594" y="84"/>
                                </a:lnTo>
                                <a:lnTo>
                                  <a:pt x="594" y="110"/>
                                </a:lnTo>
                                <a:lnTo>
                                  <a:pt x="596" y="137"/>
                                </a:lnTo>
                                <a:lnTo>
                                  <a:pt x="596" y="169"/>
                                </a:lnTo>
                                <a:lnTo>
                                  <a:pt x="598" y="169"/>
                                </a:lnTo>
                                <a:lnTo>
                                  <a:pt x="600" y="196"/>
                                </a:lnTo>
                                <a:lnTo>
                                  <a:pt x="600" y="224"/>
                                </a:lnTo>
                                <a:lnTo>
                                  <a:pt x="600" y="251"/>
                                </a:lnTo>
                                <a:lnTo>
                                  <a:pt x="602" y="279"/>
                                </a:lnTo>
                                <a:lnTo>
                                  <a:pt x="602" y="304"/>
                                </a:lnTo>
                                <a:lnTo>
                                  <a:pt x="602" y="331"/>
                                </a:lnTo>
                                <a:lnTo>
                                  <a:pt x="604" y="342"/>
                                </a:lnTo>
                                <a:lnTo>
                                  <a:pt x="604" y="344"/>
                                </a:lnTo>
                                <a:lnTo>
                                  <a:pt x="604" y="346"/>
                                </a:lnTo>
                                <a:lnTo>
                                  <a:pt x="604" y="348"/>
                                </a:lnTo>
                                <a:lnTo>
                                  <a:pt x="604" y="357"/>
                                </a:lnTo>
                                <a:lnTo>
                                  <a:pt x="604" y="382"/>
                                </a:lnTo>
                                <a:lnTo>
                                  <a:pt x="604" y="410"/>
                                </a:lnTo>
                                <a:lnTo>
                                  <a:pt x="606" y="439"/>
                                </a:lnTo>
                                <a:lnTo>
                                  <a:pt x="606" y="464"/>
                                </a:lnTo>
                                <a:lnTo>
                                  <a:pt x="606" y="467"/>
                                </a:lnTo>
                                <a:lnTo>
                                  <a:pt x="606" y="492"/>
                                </a:lnTo>
                                <a:lnTo>
                                  <a:pt x="606" y="519"/>
                                </a:lnTo>
                                <a:lnTo>
                                  <a:pt x="606" y="547"/>
                                </a:lnTo>
                                <a:lnTo>
                                  <a:pt x="606" y="555"/>
                                </a:lnTo>
                                <a:lnTo>
                                  <a:pt x="606" y="574"/>
                                </a:lnTo>
                                <a:lnTo>
                                  <a:pt x="606" y="602"/>
                                </a:lnTo>
                                <a:lnTo>
                                  <a:pt x="581" y="602"/>
                                </a:lnTo>
                                <a:lnTo>
                                  <a:pt x="554" y="604"/>
                                </a:lnTo>
                                <a:lnTo>
                                  <a:pt x="528" y="602"/>
                                </a:lnTo>
                                <a:lnTo>
                                  <a:pt x="526" y="604"/>
                                </a:lnTo>
                                <a:lnTo>
                                  <a:pt x="524" y="604"/>
                                </a:lnTo>
                                <a:lnTo>
                                  <a:pt x="494" y="604"/>
                                </a:lnTo>
                                <a:lnTo>
                                  <a:pt x="473" y="604"/>
                                </a:lnTo>
                                <a:lnTo>
                                  <a:pt x="446" y="606"/>
                                </a:lnTo>
                                <a:lnTo>
                                  <a:pt x="418" y="606"/>
                                </a:lnTo>
                                <a:lnTo>
                                  <a:pt x="393" y="608"/>
                                </a:lnTo>
                                <a:lnTo>
                                  <a:pt x="366" y="608"/>
                                </a:lnTo>
                                <a:lnTo>
                                  <a:pt x="338" y="610"/>
                                </a:lnTo>
                                <a:lnTo>
                                  <a:pt x="311" y="612"/>
                                </a:lnTo>
                                <a:lnTo>
                                  <a:pt x="285" y="612"/>
                                </a:lnTo>
                                <a:lnTo>
                                  <a:pt x="258" y="612"/>
                                </a:lnTo>
                                <a:lnTo>
                                  <a:pt x="230" y="612"/>
                                </a:lnTo>
                                <a:lnTo>
                                  <a:pt x="203" y="612"/>
                                </a:lnTo>
                                <a:lnTo>
                                  <a:pt x="175" y="612"/>
                                </a:lnTo>
                                <a:lnTo>
                                  <a:pt x="154" y="612"/>
                                </a:lnTo>
                                <a:lnTo>
                                  <a:pt x="127" y="612"/>
                                </a:lnTo>
                                <a:lnTo>
                                  <a:pt x="102" y="610"/>
                                </a:lnTo>
                                <a:lnTo>
                                  <a:pt x="74" y="610"/>
                                </a:lnTo>
                                <a:lnTo>
                                  <a:pt x="49" y="608"/>
                                </a:lnTo>
                                <a:lnTo>
                                  <a:pt x="21" y="606"/>
                                </a:lnTo>
                                <a:lnTo>
                                  <a:pt x="4" y="606"/>
                                </a:lnTo>
                                <a:lnTo>
                                  <a:pt x="4" y="579"/>
                                </a:lnTo>
                                <a:lnTo>
                                  <a:pt x="4" y="555"/>
                                </a:lnTo>
                                <a:lnTo>
                                  <a:pt x="4" y="553"/>
                                </a:lnTo>
                                <a:lnTo>
                                  <a:pt x="4" y="551"/>
                                </a:lnTo>
                                <a:lnTo>
                                  <a:pt x="4" y="526"/>
                                </a:lnTo>
                                <a:lnTo>
                                  <a:pt x="4" y="524"/>
                                </a:lnTo>
                                <a:lnTo>
                                  <a:pt x="4" y="496"/>
                                </a:lnTo>
                                <a:lnTo>
                                  <a:pt x="4" y="473"/>
                                </a:lnTo>
                                <a:lnTo>
                                  <a:pt x="4" y="469"/>
                                </a:lnTo>
                                <a:lnTo>
                                  <a:pt x="2" y="445"/>
                                </a:lnTo>
                                <a:lnTo>
                                  <a:pt x="2" y="441"/>
                                </a:lnTo>
                                <a:lnTo>
                                  <a:pt x="2" y="418"/>
                                </a:lnTo>
                                <a:lnTo>
                                  <a:pt x="2" y="414"/>
                                </a:lnTo>
                                <a:lnTo>
                                  <a:pt x="2" y="390"/>
                                </a:lnTo>
                                <a:lnTo>
                                  <a:pt x="2" y="386"/>
                                </a:lnTo>
                                <a:lnTo>
                                  <a:pt x="2" y="365"/>
                                </a:lnTo>
                                <a:lnTo>
                                  <a:pt x="2" y="359"/>
                                </a:lnTo>
                                <a:lnTo>
                                  <a:pt x="0" y="348"/>
                                </a:lnTo>
                                <a:lnTo>
                                  <a:pt x="0" y="331"/>
                                </a:lnTo>
                                <a:lnTo>
                                  <a:pt x="0" y="304"/>
                                </a:lnTo>
                                <a:lnTo>
                                  <a:pt x="0" y="302"/>
                                </a:lnTo>
                                <a:lnTo>
                                  <a:pt x="0" y="279"/>
                                </a:lnTo>
                                <a:lnTo>
                                  <a:pt x="0" y="276"/>
                                </a:lnTo>
                                <a:lnTo>
                                  <a:pt x="0" y="270"/>
                                </a:lnTo>
                                <a:lnTo>
                                  <a:pt x="2" y="249"/>
                                </a:lnTo>
                                <a:lnTo>
                                  <a:pt x="0" y="247"/>
                                </a:lnTo>
                                <a:lnTo>
                                  <a:pt x="2" y="224"/>
                                </a:lnTo>
                                <a:lnTo>
                                  <a:pt x="2" y="221"/>
                                </a:lnTo>
                                <a:lnTo>
                                  <a:pt x="2" y="200"/>
                                </a:lnTo>
                                <a:lnTo>
                                  <a:pt x="2" y="196"/>
                                </a:lnTo>
                                <a:lnTo>
                                  <a:pt x="2" y="194"/>
                                </a:lnTo>
                                <a:lnTo>
                                  <a:pt x="2" y="167"/>
                                </a:lnTo>
                                <a:lnTo>
                                  <a:pt x="2" y="139"/>
                                </a:lnTo>
                                <a:lnTo>
                                  <a:pt x="0" y="139"/>
                                </a:lnTo>
                                <a:lnTo>
                                  <a:pt x="2" y="112"/>
                                </a:lnTo>
                                <a:lnTo>
                                  <a:pt x="0" y="86"/>
                                </a:lnTo>
                                <a:lnTo>
                                  <a:pt x="0" y="84"/>
                                </a:lnTo>
                                <a:lnTo>
                                  <a:pt x="0" y="59"/>
                                </a:lnTo>
                                <a:lnTo>
                                  <a:pt x="0" y="33"/>
                                </a:lnTo>
                                <a:lnTo>
                                  <a:pt x="0" y="31"/>
                                </a:lnTo>
                                <a:lnTo>
                                  <a:pt x="0" y="17"/>
                                </a:lnTo>
                                <a:lnTo>
                                  <a:pt x="2" y="17"/>
                                </a:lnTo>
                                <a:lnTo>
                                  <a:pt x="9" y="17"/>
                                </a:lnTo>
                                <a:lnTo>
                                  <a:pt x="30" y="14"/>
                                </a:lnTo>
                                <a:lnTo>
                                  <a:pt x="36" y="14"/>
                                </a:lnTo>
                                <a:lnTo>
                                  <a:pt x="55" y="14"/>
                                </a:lnTo>
                                <a:lnTo>
                                  <a:pt x="64" y="14"/>
                                </a:lnTo>
                                <a:lnTo>
                                  <a:pt x="83" y="14"/>
                                </a:lnTo>
                                <a:lnTo>
                                  <a:pt x="91" y="14"/>
                                </a:lnTo>
                                <a:lnTo>
                                  <a:pt x="104" y="14"/>
                                </a:lnTo>
                                <a:lnTo>
                                  <a:pt x="110" y="14"/>
                                </a:lnTo>
                                <a:lnTo>
                                  <a:pt x="116" y="14"/>
                                </a:lnTo>
                                <a:lnTo>
                                  <a:pt x="137" y="12"/>
                                </a:lnTo>
                                <a:lnTo>
                                  <a:pt x="142" y="12"/>
                                </a:lnTo>
                                <a:lnTo>
                                  <a:pt x="163" y="12"/>
                                </a:lnTo>
                                <a:lnTo>
                                  <a:pt x="190" y="12"/>
                                </a:lnTo>
                                <a:lnTo>
                                  <a:pt x="216" y="12"/>
                                </a:lnTo>
                                <a:lnTo>
                                  <a:pt x="218" y="12"/>
                                </a:lnTo>
                                <a:lnTo>
                                  <a:pt x="243" y="12"/>
                                </a:lnTo>
                                <a:lnTo>
                                  <a:pt x="245" y="12"/>
                                </a:lnTo>
                                <a:lnTo>
                                  <a:pt x="270" y="10"/>
                                </a:lnTo>
                                <a:lnTo>
                                  <a:pt x="296" y="10"/>
                                </a:lnTo>
                                <a:lnTo>
                                  <a:pt x="298" y="10"/>
                                </a:lnTo>
                                <a:lnTo>
                                  <a:pt x="302" y="10"/>
                                </a:lnTo>
                                <a:lnTo>
                                  <a:pt x="323" y="10"/>
                                </a:lnTo>
                                <a:lnTo>
                                  <a:pt x="325" y="10"/>
                                </a:lnTo>
                                <a:lnTo>
                                  <a:pt x="351" y="10"/>
                                </a:lnTo>
                                <a:lnTo>
                                  <a:pt x="353" y="10"/>
                                </a:lnTo>
                                <a:lnTo>
                                  <a:pt x="378" y="8"/>
                                </a:lnTo>
                                <a:lnTo>
                                  <a:pt x="380" y="8"/>
                                </a:lnTo>
                                <a:lnTo>
                                  <a:pt x="406" y="8"/>
                                </a:lnTo>
                                <a:lnTo>
                                  <a:pt x="433" y="6"/>
                                </a:lnTo>
                                <a:lnTo>
                                  <a:pt x="458" y="6"/>
                                </a:lnTo>
                                <a:lnTo>
                                  <a:pt x="461" y="6"/>
                                </a:lnTo>
                                <a:lnTo>
                                  <a:pt x="482" y="4"/>
                                </a:lnTo>
                                <a:lnTo>
                                  <a:pt x="486" y="4"/>
                                </a:lnTo>
                                <a:lnTo>
                                  <a:pt x="507" y="4"/>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1644" name="Freeform 545"/>
                        <wps:cNvSpPr>
                          <a:spLocks/>
                        </wps:cNvSpPr>
                        <wps:spPr bwMode="auto">
                          <a:xfrm>
                            <a:off x="2619300" y="4538916"/>
                            <a:ext cx="358200" cy="339801"/>
                          </a:xfrm>
                          <a:custGeom>
                            <a:avLst/>
                            <a:gdLst>
                              <a:gd name="T0" fmla="*/ 358140 w 564"/>
                              <a:gd name="T1" fmla="*/ 33655 h 535"/>
                              <a:gd name="T2" fmla="*/ 351790 w 564"/>
                              <a:gd name="T3" fmla="*/ 34925 h 535"/>
                              <a:gd name="T4" fmla="*/ 351790 w 564"/>
                              <a:gd name="T5" fmla="*/ 46990 h 535"/>
                              <a:gd name="T6" fmla="*/ 351790 w 564"/>
                              <a:gd name="T7" fmla="*/ 64135 h 535"/>
                              <a:gd name="T8" fmla="*/ 351790 w 564"/>
                              <a:gd name="T9" fmla="*/ 81915 h 535"/>
                              <a:gd name="T10" fmla="*/ 351790 w 564"/>
                              <a:gd name="T11" fmla="*/ 97790 h 535"/>
                              <a:gd name="T12" fmla="*/ 351790 w 564"/>
                              <a:gd name="T13" fmla="*/ 120650 h 535"/>
                              <a:gd name="T14" fmla="*/ 351790 w 564"/>
                              <a:gd name="T15" fmla="*/ 147320 h 535"/>
                              <a:gd name="T16" fmla="*/ 353060 w 564"/>
                              <a:gd name="T17" fmla="*/ 180975 h 535"/>
                              <a:gd name="T18" fmla="*/ 353060 w 564"/>
                              <a:gd name="T19" fmla="*/ 217170 h 535"/>
                              <a:gd name="T20" fmla="*/ 354330 w 564"/>
                              <a:gd name="T21" fmla="*/ 250825 h 535"/>
                              <a:gd name="T22" fmla="*/ 354330 w 564"/>
                              <a:gd name="T23" fmla="*/ 285750 h 535"/>
                              <a:gd name="T24" fmla="*/ 354330 w 564"/>
                              <a:gd name="T25" fmla="*/ 319405 h 535"/>
                              <a:gd name="T26" fmla="*/ 354330 w 564"/>
                              <a:gd name="T27" fmla="*/ 336550 h 535"/>
                              <a:gd name="T28" fmla="*/ 303530 w 564"/>
                              <a:gd name="T29" fmla="*/ 336550 h 535"/>
                              <a:gd name="T30" fmla="*/ 285750 w 564"/>
                              <a:gd name="T31" fmla="*/ 337820 h 535"/>
                              <a:gd name="T32" fmla="*/ 268605 w 564"/>
                              <a:gd name="T33" fmla="*/ 337820 h 535"/>
                              <a:gd name="T34" fmla="*/ 229235 w 564"/>
                              <a:gd name="T35" fmla="*/ 337820 h 535"/>
                              <a:gd name="T36" fmla="*/ 212090 w 564"/>
                              <a:gd name="T37" fmla="*/ 337820 h 535"/>
                              <a:gd name="T38" fmla="*/ 194945 w 564"/>
                              <a:gd name="T39" fmla="*/ 337820 h 535"/>
                              <a:gd name="T40" fmla="*/ 165100 w 564"/>
                              <a:gd name="T41" fmla="*/ 339725 h 535"/>
                              <a:gd name="T42" fmla="*/ 127635 w 564"/>
                              <a:gd name="T43" fmla="*/ 337820 h 535"/>
                              <a:gd name="T44" fmla="*/ 76835 w 564"/>
                              <a:gd name="T45" fmla="*/ 336550 h 535"/>
                              <a:gd name="T46" fmla="*/ 39370 w 564"/>
                              <a:gd name="T47" fmla="*/ 335280 h 535"/>
                              <a:gd name="T48" fmla="*/ 39370 w 564"/>
                              <a:gd name="T49" fmla="*/ 301625 h 535"/>
                              <a:gd name="T50" fmla="*/ 37465 w 564"/>
                              <a:gd name="T51" fmla="*/ 284480 h 535"/>
                              <a:gd name="T52" fmla="*/ 37465 w 564"/>
                              <a:gd name="T53" fmla="*/ 266700 h 535"/>
                              <a:gd name="T54" fmla="*/ 37465 w 564"/>
                              <a:gd name="T55" fmla="*/ 249555 h 535"/>
                              <a:gd name="T56" fmla="*/ 37465 w 564"/>
                              <a:gd name="T57" fmla="*/ 215900 h 535"/>
                              <a:gd name="T58" fmla="*/ 20320 w 564"/>
                              <a:gd name="T59" fmla="*/ 180975 h 535"/>
                              <a:gd name="T60" fmla="*/ 2540 w 564"/>
                              <a:gd name="T61" fmla="*/ 180975 h 535"/>
                              <a:gd name="T62" fmla="*/ 1270 w 564"/>
                              <a:gd name="T63" fmla="*/ 130175 h 535"/>
                              <a:gd name="T64" fmla="*/ 2540 w 564"/>
                              <a:gd name="T65" fmla="*/ 130175 h 535"/>
                              <a:gd name="T66" fmla="*/ 1270 w 564"/>
                              <a:gd name="T67" fmla="*/ 78105 h 535"/>
                              <a:gd name="T68" fmla="*/ 0 w 564"/>
                              <a:gd name="T69" fmla="*/ 34925 h 535"/>
                              <a:gd name="T70" fmla="*/ 15240 w 564"/>
                              <a:gd name="T71" fmla="*/ 34925 h 535"/>
                              <a:gd name="T72" fmla="*/ 34925 w 564"/>
                              <a:gd name="T73" fmla="*/ 34925 h 535"/>
                              <a:gd name="T74" fmla="*/ 49530 w 564"/>
                              <a:gd name="T75" fmla="*/ 17780 h 535"/>
                              <a:gd name="T76" fmla="*/ 84455 w 564"/>
                              <a:gd name="T77" fmla="*/ 1270 h 535"/>
                              <a:gd name="T78" fmla="*/ 118110 w 564"/>
                              <a:gd name="T79" fmla="*/ 1270 h 535"/>
                              <a:gd name="T80" fmla="*/ 135890 w 564"/>
                              <a:gd name="T81" fmla="*/ 1270 h 535"/>
                              <a:gd name="T82" fmla="*/ 168910 w 564"/>
                              <a:gd name="T83" fmla="*/ 1270 h 535"/>
                              <a:gd name="T84" fmla="*/ 203835 w 564"/>
                              <a:gd name="T85" fmla="*/ 1270 h 535"/>
                              <a:gd name="T86" fmla="*/ 237490 w 564"/>
                              <a:gd name="T87" fmla="*/ 1270 h 535"/>
                              <a:gd name="T88" fmla="*/ 272415 w 564"/>
                              <a:gd name="T89" fmla="*/ 1270 h 535"/>
                              <a:gd name="T90" fmla="*/ 323215 w 564"/>
                              <a:gd name="T91" fmla="*/ 0 h 535"/>
                              <a:gd name="T92" fmla="*/ 356870 w 564"/>
                              <a:gd name="T93" fmla="*/ 0 h 535"/>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0" t="0" r="r" b="b"/>
                            <a:pathLst>
                              <a:path w="564" h="535">
                                <a:moveTo>
                                  <a:pt x="562" y="0"/>
                                </a:moveTo>
                                <a:lnTo>
                                  <a:pt x="562" y="28"/>
                                </a:lnTo>
                                <a:lnTo>
                                  <a:pt x="564" y="53"/>
                                </a:lnTo>
                                <a:lnTo>
                                  <a:pt x="564" y="55"/>
                                </a:lnTo>
                                <a:lnTo>
                                  <a:pt x="554" y="55"/>
                                </a:lnTo>
                                <a:lnTo>
                                  <a:pt x="554" y="72"/>
                                </a:lnTo>
                                <a:lnTo>
                                  <a:pt x="554" y="74"/>
                                </a:lnTo>
                                <a:lnTo>
                                  <a:pt x="554" y="99"/>
                                </a:lnTo>
                                <a:lnTo>
                                  <a:pt x="554" y="101"/>
                                </a:lnTo>
                                <a:lnTo>
                                  <a:pt x="554" y="125"/>
                                </a:lnTo>
                                <a:lnTo>
                                  <a:pt x="554" y="127"/>
                                </a:lnTo>
                                <a:lnTo>
                                  <a:pt x="554" y="129"/>
                                </a:lnTo>
                                <a:lnTo>
                                  <a:pt x="554" y="152"/>
                                </a:lnTo>
                                <a:lnTo>
                                  <a:pt x="554" y="154"/>
                                </a:lnTo>
                                <a:lnTo>
                                  <a:pt x="554" y="180"/>
                                </a:lnTo>
                                <a:lnTo>
                                  <a:pt x="554" y="182"/>
                                </a:lnTo>
                                <a:lnTo>
                                  <a:pt x="554" y="190"/>
                                </a:lnTo>
                                <a:lnTo>
                                  <a:pt x="554" y="207"/>
                                </a:lnTo>
                                <a:lnTo>
                                  <a:pt x="554" y="218"/>
                                </a:lnTo>
                                <a:lnTo>
                                  <a:pt x="554" y="232"/>
                                </a:lnTo>
                                <a:lnTo>
                                  <a:pt x="554" y="247"/>
                                </a:lnTo>
                                <a:lnTo>
                                  <a:pt x="556" y="260"/>
                                </a:lnTo>
                                <a:lnTo>
                                  <a:pt x="556" y="285"/>
                                </a:lnTo>
                                <a:lnTo>
                                  <a:pt x="556" y="287"/>
                                </a:lnTo>
                                <a:lnTo>
                                  <a:pt x="556" y="315"/>
                                </a:lnTo>
                                <a:lnTo>
                                  <a:pt x="556" y="342"/>
                                </a:lnTo>
                                <a:lnTo>
                                  <a:pt x="556" y="368"/>
                                </a:lnTo>
                                <a:lnTo>
                                  <a:pt x="558" y="395"/>
                                </a:lnTo>
                                <a:lnTo>
                                  <a:pt x="558" y="423"/>
                                </a:lnTo>
                                <a:lnTo>
                                  <a:pt x="558" y="450"/>
                                </a:lnTo>
                                <a:lnTo>
                                  <a:pt x="558" y="478"/>
                                </a:lnTo>
                                <a:lnTo>
                                  <a:pt x="558" y="503"/>
                                </a:lnTo>
                                <a:lnTo>
                                  <a:pt x="558" y="516"/>
                                </a:lnTo>
                                <a:lnTo>
                                  <a:pt x="558" y="530"/>
                                </a:lnTo>
                                <a:lnTo>
                                  <a:pt x="533" y="530"/>
                                </a:lnTo>
                                <a:lnTo>
                                  <a:pt x="505" y="530"/>
                                </a:lnTo>
                                <a:lnTo>
                                  <a:pt x="478" y="530"/>
                                </a:lnTo>
                                <a:lnTo>
                                  <a:pt x="450" y="532"/>
                                </a:lnTo>
                                <a:lnTo>
                                  <a:pt x="423" y="532"/>
                                </a:lnTo>
                                <a:lnTo>
                                  <a:pt x="389" y="532"/>
                                </a:lnTo>
                                <a:lnTo>
                                  <a:pt x="383" y="532"/>
                                </a:lnTo>
                                <a:lnTo>
                                  <a:pt x="361" y="532"/>
                                </a:lnTo>
                                <a:lnTo>
                                  <a:pt x="334" y="532"/>
                                </a:lnTo>
                                <a:lnTo>
                                  <a:pt x="307" y="532"/>
                                </a:lnTo>
                                <a:lnTo>
                                  <a:pt x="279" y="532"/>
                                </a:lnTo>
                                <a:lnTo>
                                  <a:pt x="260" y="535"/>
                                </a:lnTo>
                                <a:lnTo>
                                  <a:pt x="252" y="535"/>
                                </a:lnTo>
                                <a:lnTo>
                                  <a:pt x="228" y="535"/>
                                </a:lnTo>
                                <a:lnTo>
                                  <a:pt x="201" y="532"/>
                                </a:lnTo>
                                <a:lnTo>
                                  <a:pt x="173" y="532"/>
                                </a:lnTo>
                                <a:lnTo>
                                  <a:pt x="146" y="532"/>
                                </a:lnTo>
                                <a:lnTo>
                                  <a:pt x="121" y="530"/>
                                </a:lnTo>
                                <a:lnTo>
                                  <a:pt x="93" y="530"/>
                                </a:lnTo>
                                <a:lnTo>
                                  <a:pt x="62" y="528"/>
                                </a:lnTo>
                                <a:lnTo>
                                  <a:pt x="62" y="503"/>
                                </a:lnTo>
                                <a:lnTo>
                                  <a:pt x="62" y="475"/>
                                </a:lnTo>
                                <a:lnTo>
                                  <a:pt x="59" y="448"/>
                                </a:lnTo>
                                <a:lnTo>
                                  <a:pt x="59" y="420"/>
                                </a:lnTo>
                                <a:lnTo>
                                  <a:pt x="59" y="395"/>
                                </a:lnTo>
                                <a:lnTo>
                                  <a:pt x="59" y="393"/>
                                </a:lnTo>
                                <a:lnTo>
                                  <a:pt x="59" y="368"/>
                                </a:lnTo>
                                <a:lnTo>
                                  <a:pt x="59" y="340"/>
                                </a:lnTo>
                                <a:lnTo>
                                  <a:pt x="59" y="313"/>
                                </a:lnTo>
                                <a:lnTo>
                                  <a:pt x="59" y="285"/>
                                </a:lnTo>
                                <a:lnTo>
                                  <a:pt x="32" y="285"/>
                                </a:lnTo>
                                <a:lnTo>
                                  <a:pt x="21" y="285"/>
                                </a:lnTo>
                                <a:lnTo>
                                  <a:pt x="4" y="285"/>
                                </a:lnTo>
                                <a:lnTo>
                                  <a:pt x="4" y="260"/>
                                </a:lnTo>
                                <a:lnTo>
                                  <a:pt x="4" y="232"/>
                                </a:lnTo>
                                <a:lnTo>
                                  <a:pt x="2" y="205"/>
                                </a:lnTo>
                                <a:lnTo>
                                  <a:pt x="4" y="205"/>
                                </a:lnTo>
                                <a:lnTo>
                                  <a:pt x="2" y="178"/>
                                </a:lnTo>
                                <a:lnTo>
                                  <a:pt x="2" y="150"/>
                                </a:lnTo>
                                <a:lnTo>
                                  <a:pt x="2" y="123"/>
                                </a:lnTo>
                                <a:lnTo>
                                  <a:pt x="2" y="95"/>
                                </a:lnTo>
                                <a:lnTo>
                                  <a:pt x="2" y="66"/>
                                </a:lnTo>
                                <a:lnTo>
                                  <a:pt x="0" y="55"/>
                                </a:lnTo>
                                <a:lnTo>
                                  <a:pt x="2" y="55"/>
                                </a:lnTo>
                                <a:lnTo>
                                  <a:pt x="21" y="55"/>
                                </a:lnTo>
                                <a:lnTo>
                                  <a:pt x="24" y="55"/>
                                </a:lnTo>
                                <a:lnTo>
                                  <a:pt x="30" y="55"/>
                                </a:lnTo>
                                <a:lnTo>
                                  <a:pt x="51" y="55"/>
                                </a:lnTo>
                                <a:lnTo>
                                  <a:pt x="55" y="55"/>
                                </a:lnTo>
                                <a:lnTo>
                                  <a:pt x="78" y="55"/>
                                </a:lnTo>
                                <a:lnTo>
                                  <a:pt x="78" y="53"/>
                                </a:lnTo>
                                <a:lnTo>
                                  <a:pt x="78" y="28"/>
                                </a:lnTo>
                                <a:lnTo>
                                  <a:pt x="78" y="2"/>
                                </a:lnTo>
                                <a:lnTo>
                                  <a:pt x="106" y="2"/>
                                </a:lnTo>
                                <a:lnTo>
                                  <a:pt x="133" y="2"/>
                                </a:lnTo>
                                <a:lnTo>
                                  <a:pt x="161" y="2"/>
                                </a:lnTo>
                                <a:lnTo>
                                  <a:pt x="186" y="2"/>
                                </a:lnTo>
                                <a:lnTo>
                                  <a:pt x="188" y="2"/>
                                </a:lnTo>
                                <a:lnTo>
                                  <a:pt x="203" y="2"/>
                                </a:lnTo>
                                <a:lnTo>
                                  <a:pt x="214" y="2"/>
                                </a:lnTo>
                                <a:lnTo>
                                  <a:pt x="241" y="2"/>
                                </a:lnTo>
                                <a:lnTo>
                                  <a:pt x="266" y="2"/>
                                </a:lnTo>
                                <a:lnTo>
                                  <a:pt x="294" y="2"/>
                                </a:lnTo>
                                <a:lnTo>
                                  <a:pt x="321" y="2"/>
                                </a:lnTo>
                                <a:lnTo>
                                  <a:pt x="349" y="2"/>
                                </a:lnTo>
                                <a:lnTo>
                                  <a:pt x="374" y="2"/>
                                </a:lnTo>
                                <a:lnTo>
                                  <a:pt x="383" y="2"/>
                                </a:lnTo>
                                <a:lnTo>
                                  <a:pt x="402" y="2"/>
                                </a:lnTo>
                                <a:lnTo>
                                  <a:pt x="429" y="2"/>
                                </a:lnTo>
                                <a:lnTo>
                                  <a:pt x="456" y="2"/>
                                </a:lnTo>
                                <a:lnTo>
                                  <a:pt x="482" y="2"/>
                                </a:lnTo>
                                <a:lnTo>
                                  <a:pt x="509" y="0"/>
                                </a:lnTo>
                                <a:lnTo>
                                  <a:pt x="537" y="0"/>
                                </a:lnTo>
                                <a:lnTo>
                                  <a:pt x="562" y="0"/>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1645" name="Freeform 546"/>
                        <wps:cNvSpPr>
                          <a:spLocks/>
                        </wps:cNvSpPr>
                        <wps:spPr bwMode="auto">
                          <a:xfrm>
                            <a:off x="2036400" y="4571316"/>
                            <a:ext cx="623600" cy="406401"/>
                          </a:xfrm>
                          <a:custGeom>
                            <a:avLst/>
                            <a:gdLst>
                              <a:gd name="T0" fmla="*/ 584200 w 982"/>
                              <a:gd name="T1" fmla="*/ 80645 h 640"/>
                              <a:gd name="T2" fmla="*/ 603250 w 982"/>
                              <a:gd name="T3" fmla="*/ 148590 h 640"/>
                              <a:gd name="T4" fmla="*/ 620395 w 982"/>
                              <a:gd name="T5" fmla="*/ 234315 h 640"/>
                              <a:gd name="T6" fmla="*/ 623570 w 982"/>
                              <a:gd name="T7" fmla="*/ 355600 h 640"/>
                              <a:gd name="T8" fmla="*/ 556260 w 982"/>
                              <a:gd name="T9" fmla="*/ 406400 h 640"/>
                              <a:gd name="T10" fmla="*/ 452755 w 982"/>
                              <a:gd name="T11" fmla="*/ 406400 h 640"/>
                              <a:gd name="T12" fmla="*/ 351155 w 982"/>
                              <a:gd name="T13" fmla="*/ 403860 h 640"/>
                              <a:gd name="T14" fmla="*/ 282575 w 982"/>
                              <a:gd name="T15" fmla="*/ 402590 h 640"/>
                              <a:gd name="T16" fmla="*/ 229235 w 982"/>
                              <a:gd name="T17" fmla="*/ 402590 h 640"/>
                              <a:gd name="T18" fmla="*/ 129540 w 982"/>
                              <a:gd name="T19" fmla="*/ 399415 h 640"/>
                              <a:gd name="T20" fmla="*/ 81280 w 982"/>
                              <a:gd name="T21" fmla="*/ 393065 h 640"/>
                              <a:gd name="T22" fmla="*/ 77470 w 982"/>
                              <a:gd name="T23" fmla="*/ 381000 h 640"/>
                              <a:gd name="T24" fmla="*/ 70485 w 982"/>
                              <a:gd name="T25" fmla="*/ 367665 h 640"/>
                              <a:gd name="T26" fmla="*/ 62865 w 982"/>
                              <a:gd name="T27" fmla="*/ 356870 h 640"/>
                              <a:gd name="T28" fmla="*/ 57150 w 982"/>
                              <a:gd name="T29" fmla="*/ 347345 h 640"/>
                              <a:gd name="T30" fmla="*/ 54610 w 982"/>
                              <a:gd name="T31" fmla="*/ 336550 h 640"/>
                              <a:gd name="T32" fmla="*/ 55880 w 982"/>
                              <a:gd name="T33" fmla="*/ 327025 h 640"/>
                              <a:gd name="T34" fmla="*/ 61595 w 982"/>
                              <a:gd name="T35" fmla="*/ 316230 h 640"/>
                              <a:gd name="T36" fmla="*/ 66675 w 982"/>
                              <a:gd name="T37" fmla="*/ 307340 h 640"/>
                              <a:gd name="T38" fmla="*/ 74930 w 982"/>
                              <a:gd name="T39" fmla="*/ 301625 h 640"/>
                              <a:gd name="T40" fmla="*/ 82550 w 982"/>
                              <a:gd name="T41" fmla="*/ 296545 h 640"/>
                              <a:gd name="T42" fmla="*/ 88265 w 982"/>
                              <a:gd name="T43" fmla="*/ 290830 h 640"/>
                              <a:gd name="T44" fmla="*/ 90805 w 982"/>
                              <a:gd name="T45" fmla="*/ 281305 h 640"/>
                              <a:gd name="T46" fmla="*/ 94615 w 982"/>
                              <a:gd name="T47" fmla="*/ 273685 h 640"/>
                              <a:gd name="T48" fmla="*/ 99060 w 982"/>
                              <a:gd name="T49" fmla="*/ 265430 h 640"/>
                              <a:gd name="T50" fmla="*/ 105410 w 982"/>
                              <a:gd name="T51" fmla="*/ 261620 h 640"/>
                              <a:gd name="T52" fmla="*/ 116205 w 982"/>
                              <a:gd name="T53" fmla="*/ 255905 h 640"/>
                              <a:gd name="T54" fmla="*/ 125730 w 982"/>
                              <a:gd name="T55" fmla="*/ 248285 h 640"/>
                              <a:gd name="T56" fmla="*/ 133985 w 982"/>
                              <a:gd name="T57" fmla="*/ 241300 h 640"/>
                              <a:gd name="T58" fmla="*/ 140335 w 982"/>
                              <a:gd name="T59" fmla="*/ 234315 h 640"/>
                              <a:gd name="T60" fmla="*/ 144780 w 982"/>
                              <a:gd name="T61" fmla="*/ 222250 h 640"/>
                              <a:gd name="T62" fmla="*/ 147320 w 982"/>
                              <a:gd name="T63" fmla="*/ 210185 h 640"/>
                              <a:gd name="T64" fmla="*/ 151130 w 982"/>
                              <a:gd name="T65" fmla="*/ 195580 h 640"/>
                              <a:gd name="T66" fmla="*/ 151130 w 982"/>
                              <a:gd name="T67" fmla="*/ 186055 h 640"/>
                              <a:gd name="T68" fmla="*/ 147320 w 982"/>
                              <a:gd name="T69" fmla="*/ 177165 h 640"/>
                              <a:gd name="T70" fmla="*/ 139065 w 982"/>
                              <a:gd name="T71" fmla="*/ 171450 h 640"/>
                              <a:gd name="T72" fmla="*/ 129540 w 982"/>
                              <a:gd name="T73" fmla="*/ 166370 h 640"/>
                              <a:gd name="T74" fmla="*/ 118745 w 982"/>
                              <a:gd name="T75" fmla="*/ 159385 h 640"/>
                              <a:gd name="T76" fmla="*/ 111125 w 982"/>
                              <a:gd name="T77" fmla="*/ 154305 h 640"/>
                              <a:gd name="T78" fmla="*/ 102870 w 982"/>
                              <a:gd name="T79" fmla="*/ 146050 h 640"/>
                              <a:gd name="T80" fmla="*/ 94615 w 982"/>
                              <a:gd name="T81" fmla="*/ 142240 h 640"/>
                              <a:gd name="T82" fmla="*/ 84455 w 982"/>
                              <a:gd name="T83" fmla="*/ 136525 h 640"/>
                              <a:gd name="T84" fmla="*/ 73660 w 982"/>
                              <a:gd name="T85" fmla="*/ 132715 h 640"/>
                              <a:gd name="T86" fmla="*/ 65405 w 982"/>
                              <a:gd name="T87" fmla="*/ 127000 h 640"/>
                              <a:gd name="T88" fmla="*/ 60325 w 982"/>
                              <a:gd name="T89" fmla="*/ 120650 h 640"/>
                              <a:gd name="T90" fmla="*/ 52070 w 982"/>
                              <a:gd name="T91" fmla="*/ 112395 h 640"/>
                              <a:gd name="T92" fmla="*/ 43815 w 982"/>
                              <a:gd name="T93" fmla="*/ 106045 h 640"/>
                              <a:gd name="T94" fmla="*/ 34290 w 982"/>
                              <a:gd name="T95" fmla="*/ 101600 h 640"/>
                              <a:gd name="T96" fmla="*/ 25400 w 982"/>
                              <a:gd name="T97" fmla="*/ 95250 h 640"/>
                              <a:gd name="T98" fmla="*/ 17145 w 982"/>
                              <a:gd name="T99" fmla="*/ 92710 h 640"/>
                              <a:gd name="T100" fmla="*/ 6350 w 982"/>
                              <a:gd name="T101" fmla="*/ 90805 h 640"/>
                              <a:gd name="T102" fmla="*/ 0 w 982"/>
                              <a:gd name="T103" fmla="*/ 68580 h 640"/>
                              <a:gd name="T104" fmla="*/ 1270 w 982"/>
                              <a:gd name="T105" fmla="*/ 7620 h 640"/>
                              <a:gd name="T106" fmla="*/ 33020 w 982"/>
                              <a:gd name="T107" fmla="*/ 0 h 640"/>
                              <a:gd name="T108" fmla="*/ 84455 w 982"/>
                              <a:gd name="T109" fmla="*/ 0 h 640"/>
                              <a:gd name="T110" fmla="*/ 144780 w 982"/>
                              <a:gd name="T111" fmla="*/ 1270 h 640"/>
                              <a:gd name="T112" fmla="*/ 198120 w 982"/>
                              <a:gd name="T113" fmla="*/ 1270 h 640"/>
                              <a:gd name="T114" fmla="*/ 255905 w 982"/>
                              <a:gd name="T115" fmla="*/ 1270 h 640"/>
                              <a:gd name="T116" fmla="*/ 320040 w 982"/>
                              <a:gd name="T117" fmla="*/ 2540 h 640"/>
                              <a:gd name="T118" fmla="*/ 375285 w 982"/>
                              <a:gd name="T119" fmla="*/ 2540 h 640"/>
                              <a:gd name="T120" fmla="*/ 443865 w 982"/>
                              <a:gd name="T121" fmla="*/ 3810 h 640"/>
                              <a:gd name="T122" fmla="*/ 494665 w 982"/>
                              <a:gd name="T123" fmla="*/ 2540 h 640"/>
                              <a:gd name="T124" fmla="*/ 551180 w 982"/>
                              <a:gd name="T125" fmla="*/ 2540 h 640"/>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982" h="640">
                                <a:moveTo>
                                  <a:pt x="920" y="4"/>
                                </a:moveTo>
                                <a:lnTo>
                                  <a:pt x="918" y="4"/>
                                </a:lnTo>
                                <a:lnTo>
                                  <a:pt x="920" y="15"/>
                                </a:lnTo>
                                <a:lnTo>
                                  <a:pt x="920" y="44"/>
                                </a:lnTo>
                                <a:lnTo>
                                  <a:pt x="920" y="72"/>
                                </a:lnTo>
                                <a:lnTo>
                                  <a:pt x="920" y="99"/>
                                </a:lnTo>
                                <a:lnTo>
                                  <a:pt x="920" y="127"/>
                                </a:lnTo>
                                <a:lnTo>
                                  <a:pt x="922" y="154"/>
                                </a:lnTo>
                                <a:lnTo>
                                  <a:pt x="920" y="154"/>
                                </a:lnTo>
                                <a:lnTo>
                                  <a:pt x="922" y="181"/>
                                </a:lnTo>
                                <a:lnTo>
                                  <a:pt x="922" y="209"/>
                                </a:lnTo>
                                <a:lnTo>
                                  <a:pt x="922" y="234"/>
                                </a:lnTo>
                                <a:lnTo>
                                  <a:pt x="939" y="234"/>
                                </a:lnTo>
                                <a:lnTo>
                                  <a:pt x="950" y="234"/>
                                </a:lnTo>
                                <a:lnTo>
                                  <a:pt x="977" y="234"/>
                                </a:lnTo>
                                <a:lnTo>
                                  <a:pt x="977" y="262"/>
                                </a:lnTo>
                                <a:lnTo>
                                  <a:pt x="977" y="289"/>
                                </a:lnTo>
                                <a:lnTo>
                                  <a:pt x="977" y="317"/>
                                </a:lnTo>
                                <a:lnTo>
                                  <a:pt x="977" y="342"/>
                                </a:lnTo>
                                <a:lnTo>
                                  <a:pt x="977" y="344"/>
                                </a:lnTo>
                                <a:lnTo>
                                  <a:pt x="977" y="369"/>
                                </a:lnTo>
                                <a:lnTo>
                                  <a:pt x="977" y="397"/>
                                </a:lnTo>
                                <a:lnTo>
                                  <a:pt x="980" y="424"/>
                                </a:lnTo>
                                <a:lnTo>
                                  <a:pt x="980" y="452"/>
                                </a:lnTo>
                                <a:lnTo>
                                  <a:pt x="980" y="477"/>
                                </a:lnTo>
                                <a:lnTo>
                                  <a:pt x="980" y="505"/>
                                </a:lnTo>
                                <a:lnTo>
                                  <a:pt x="980" y="532"/>
                                </a:lnTo>
                                <a:lnTo>
                                  <a:pt x="982" y="560"/>
                                </a:lnTo>
                                <a:lnTo>
                                  <a:pt x="982" y="585"/>
                                </a:lnTo>
                                <a:lnTo>
                                  <a:pt x="982" y="612"/>
                                </a:lnTo>
                                <a:lnTo>
                                  <a:pt x="982" y="640"/>
                                </a:lnTo>
                                <a:lnTo>
                                  <a:pt x="956" y="640"/>
                                </a:lnTo>
                                <a:lnTo>
                                  <a:pt x="929" y="640"/>
                                </a:lnTo>
                                <a:lnTo>
                                  <a:pt x="901" y="640"/>
                                </a:lnTo>
                                <a:lnTo>
                                  <a:pt x="876" y="640"/>
                                </a:lnTo>
                                <a:lnTo>
                                  <a:pt x="874" y="640"/>
                                </a:lnTo>
                                <a:lnTo>
                                  <a:pt x="849" y="640"/>
                                </a:lnTo>
                                <a:lnTo>
                                  <a:pt x="821" y="640"/>
                                </a:lnTo>
                                <a:lnTo>
                                  <a:pt x="794" y="640"/>
                                </a:lnTo>
                                <a:lnTo>
                                  <a:pt x="766" y="640"/>
                                </a:lnTo>
                                <a:lnTo>
                                  <a:pt x="739" y="640"/>
                                </a:lnTo>
                                <a:lnTo>
                                  <a:pt x="713" y="640"/>
                                </a:lnTo>
                                <a:lnTo>
                                  <a:pt x="686" y="640"/>
                                </a:lnTo>
                                <a:lnTo>
                                  <a:pt x="658" y="640"/>
                                </a:lnTo>
                                <a:lnTo>
                                  <a:pt x="631" y="638"/>
                                </a:lnTo>
                                <a:lnTo>
                                  <a:pt x="604" y="638"/>
                                </a:lnTo>
                                <a:lnTo>
                                  <a:pt x="578" y="638"/>
                                </a:lnTo>
                                <a:lnTo>
                                  <a:pt x="576" y="638"/>
                                </a:lnTo>
                                <a:lnTo>
                                  <a:pt x="553" y="636"/>
                                </a:lnTo>
                                <a:lnTo>
                                  <a:pt x="547" y="636"/>
                                </a:lnTo>
                                <a:lnTo>
                                  <a:pt x="530" y="636"/>
                                </a:lnTo>
                                <a:lnTo>
                                  <a:pt x="525" y="636"/>
                                </a:lnTo>
                                <a:lnTo>
                                  <a:pt x="519" y="636"/>
                                </a:lnTo>
                                <a:lnTo>
                                  <a:pt x="498" y="636"/>
                                </a:lnTo>
                                <a:lnTo>
                                  <a:pt x="471" y="634"/>
                                </a:lnTo>
                                <a:lnTo>
                                  <a:pt x="445" y="634"/>
                                </a:lnTo>
                                <a:lnTo>
                                  <a:pt x="443" y="634"/>
                                </a:lnTo>
                                <a:lnTo>
                                  <a:pt x="418" y="634"/>
                                </a:lnTo>
                                <a:lnTo>
                                  <a:pt x="416" y="634"/>
                                </a:lnTo>
                                <a:lnTo>
                                  <a:pt x="390" y="634"/>
                                </a:lnTo>
                                <a:lnTo>
                                  <a:pt x="388" y="634"/>
                                </a:lnTo>
                                <a:lnTo>
                                  <a:pt x="363" y="634"/>
                                </a:lnTo>
                                <a:lnTo>
                                  <a:pt x="361" y="634"/>
                                </a:lnTo>
                                <a:lnTo>
                                  <a:pt x="340" y="634"/>
                                </a:lnTo>
                                <a:lnTo>
                                  <a:pt x="312" y="631"/>
                                </a:lnTo>
                                <a:lnTo>
                                  <a:pt x="287" y="631"/>
                                </a:lnTo>
                                <a:lnTo>
                                  <a:pt x="259" y="629"/>
                                </a:lnTo>
                                <a:lnTo>
                                  <a:pt x="234" y="629"/>
                                </a:lnTo>
                                <a:lnTo>
                                  <a:pt x="206" y="629"/>
                                </a:lnTo>
                                <a:lnTo>
                                  <a:pt x="204" y="629"/>
                                </a:lnTo>
                                <a:lnTo>
                                  <a:pt x="181" y="627"/>
                                </a:lnTo>
                                <a:lnTo>
                                  <a:pt x="156" y="627"/>
                                </a:lnTo>
                                <a:lnTo>
                                  <a:pt x="130" y="627"/>
                                </a:lnTo>
                                <a:lnTo>
                                  <a:pt x="130" y="625"/>
                                </a:lnTo>
                                <a:lnTo>
                                  <a:pt x="130" y="623"/>
                                </a:lnTo>
                                <a:lnTo>
                                  <a:pt x="130" y="621"/>
                                </a:lnTo>
                                <a:lnTo>
                                  <a:pt x="128" y="619"/>
                                </a:lnTo>
                                <a:lnTo>
                                  <a:pt x="128" y="617"/>
                                </a:lnTo>
                                <a:lnTo>
                                  <a:pt x="128" y="615"/>
                                </a:lnTo>
                                <a:lnTo>
                                  <a:pt x="126" y="612"/>
                                </a:lnTo>
                                <a:lnTo>
                                  <a:pt x="126" y="610"/>
                                </a:lnTo>
                                <a:lnTo>
                                  <a:pt x="126" y="608"/>
                                </a:lnTo>
                                <a:lnTo>
                                  <a:pt x="124" y="602"/>
                                </a:lnTo>
                                <a:lnTo>
                                  <a:pt x="122" y="600"/>
                                </a:lnTo>
                                <a:lnTo>
                                  <a:pt x="122" y="596"/>
                                </a:lnTo>
                                <a:lnTo>
                                  <a:pt x="120" y="591"/>
                                </a:lnTo>
                                <a:lnTo>
                                  <a:pt x="118" y="589"/>
                                </a:lnTo>
                                <a:lnTo>
                                  <a:pt x="116" y="585"/>
                                </a:lnTo>
                                <a:lnTo>
                                  <a:pt x="116" y="583"/>
                                </a:lnTo>
                                <a:lnTo>
                                  <a:pt x="114" y="581"/>
                                </a:lnTo>
                                <a:lnTo>
                                  <a:pt x="111" y="579"/>
                                </a:lnTo>
                                <a:lnTo>
                                  <a:pt x="109" y="577"/>
                                </a:lnTo>
                                <a:lnTo>
                                  <a:pt x="107" y="574"/>
                                </a:lnTo>
                                <a:lnTo>
                                  <a:pt x="103" y="570"/>
                                </a:lnTo>
                                <a:lnTo>
                                  <a:pt x="101" y="568"/>
                                </a:lnTo>
                                <a:lnTo>
                                  <a:pt x="101" y="564"/>
                                </a:lnTo>
                                <a:lnTo>
                                  <a:pt x="101" y="566"/>
                                </a:lnTo>
                                <a:lnTo>
                                  <a:pt x="99" y="562"/>
                                </a:lnTo>
                                <a:lnTo>
                                  <a:pt x="97" y="560"/>
                                </a:lnTo>
                                <a:lnTo>
                                  <a:pt x="95" y="555"/>
                                </a:lnTo>
                                <a:lnTo>
                                  <a:pt x="95" y="553"/>
                                </a:lnTo>
                                <a:lnTo>
                                  <a:pt x="92" y="551"/>
                                </a:lnTo>
                                <a:lnTo>
                                  <a:pt x="92" y="549"/>
                                </a:lnTo>
                                <a:lnTo>
                                  <a:pt x="90" y="549"/>
                                </a:lnTo>
                                <a:lnTo>
                                  <a:pt x="90" y="547"/>
                                </a:lnTo>
                                <a:lnTo>
                                  <a:pt x="90" y="545"/>
                                </a:lnTo>
                                <a:lnTo>
                                  <a:pt x="90" y="543"/>
                                </a:lnTo>
                                <a:lnTo>
                                  <a:pt x="88" y="541"/>
                                </a:lnTo>
                                <a:lnTo>
                                  <a:pt x="88" y="536"/>
                                </a:lnTo>
                                <a:lnTo>
                                  <a:pt x="88" y="534"/>
                                </a:lnTo>
                                <a:lnTo>
                                  <a:pt x="86" y="532"/>
                                </a:lnTo>
                                <a:lnTo>
                                  <a:pt x="86" y="530"/>
                                </a:lnTo>
                                <a:lnTo>
                                  <a:pt x="86" y="528"/>
                                </a:lnTo>
                                <a:lnTo>
                                  <a:pt x="88" y="526"/>
                                </a:lnTo>
                                <a:lnTo>
                                  <a:pt x="88" y="524"/>
                                </a:lnTo>
                                <a:lnTo>
                                  <a:pt x="88" y="522"/>
                                </a:lnTo>
                                <a:lnTo>
                                  <a:pt x="88" y="519"/>
                                </a:lnTo>
                                <a:lnTo>
                                  <a:pt x="88" y="517"/>
                                </a:lnTo>
                                <a:lnTo>
                                  <a:pt x="88" y="515"/>
                                </a:lnTo>
                                <a:lnTo>
                                  <a:pt x="90" y="511"/>
                                </a:lnTo>
                                <a:lnTo>
                                  <a:pt x="90" y="509"/>
                                </a:lnTo>
                                <a:lnTo>
                                  <a:pt x="90" y="507"/>
                                </a:lnTo>
                                <a:lnTo>
                                  <a:pt x="92" y="505"/>
                                </a:lnTo>
                                <a:lnTo>
                                  <a:pt x="92" y="500"/>
                                </a:lnTo>
                                <a:lnTo>
                                  <a:pt x="95" y="498"/>
                                </a:lnTo>
                                <a:lnTo>
                                  <a:pt x="97" y="498"/>
                                </a:lnTo>
                                <a:lnTo>
                                  <a:pt x="97" y="496"/>
                                </a:lnTo>
                                <a:lnTo>
                                  <a:pt x="99" y="494"/>
                                </a:lnTo>
                                <a:lnTo>
                                  <a:pt x="99" y="492"/>
                                </a:lnTo>
                                <a:lnTo>
                                  <a:pt x="101" y="490"/>
                                </a:lnTo>
                                <a:lnTo>
                                  <a:pt x="103" y="488"/>
                                </a:lnTo>
                                <a:lnTo>
                                  <a:pt x="105" y="486"/>
                                </a:lnTo>
                                <a:lnTo>
                                  <a:pt x="105" y="484"/>
                                </a:lnTo>
                                <a:lnTo>
                                  <a:pt x="107" y="484"/>
                                </a:lnTo>
                                <a:lnTo>
                                  <a:pt x="107" y="481"/>
                                </a:lnTo>
                                <a:lnTo>
                                  <a:pt x="109" y="479"/>
                                </a:lnTo>
                                <a:lnTo>
                                  <a:pt x="111" y="479"/>
                                </a:lnTo>
                                <a:lnTo>
                                  <a:pt x="114" y="477"/>
                                </a:lnTo>
                                <a:lnTo>
                                  <a:pt x="116" y="475"/>
                                </a:lnTo>
                                <a:lnTo>
                                  <a:pt x="118" y="475"/>
                                </a:lnTo>
                                <a:lnTo>
                                  <a:pt x="120" y="475"/>
                                </a:lnTo>
                                <a:lnTo>
                                  <a:pt x="120" y="473"/>
                                </a:lnTo>
                                <a:lnTo>
                                  <a:pt x="122" y="473"/>
                                </a:lnTo>
                                <a:lnTo>
                                  <a:pt x="124" y="471"/>
                                </a:lnTo>
                                <a:lnTo>
                                  <a:pt x="126" y="469"/>
                                </a:lnTo>
                                <a:lnTo>
                                  <a:pt x="128" y="469"/>
                                </a:lnTo>
                                <a:lnTo>
                                  <a:pt x="130" y="467"/>
                                </a:lnTo>
                                <a:lnTo>
                                  <a:pt x="133" y="467"/>
                                </a:lnTo>
                                <a:lnTo>
                                  <a:pt x="133" y="465"/>
                                </a:lnTo>
                                <a:lnTo>
                                  <a:pt x="135" y="462"/>
                                </a:lnTo>
                                <a:lnTo>
                                  <a:pt x="137" y="462"/>
                                </a:lnTo>
                                <a:lnTo>
                                  <a:pt x="137" y="460"/>
                                </a:lnTo>
                                <a:lnTo>
                                  <a:pt x="137" y="458"/>
                                </a:lnTo>
                                <a:lnTo>
                                  <a:pt x="139" y="458"/>
                                </a:lnTo>
                                <a:lnTo>
                                  <a:pt x="139" y="456"/>
                                </a:lnTo>
                                <a:lnTo>
                                  <a:pt x="141" y="454"/>
                                </a:lnTo>
                                <a:lnTo>
                                  <a:pt x="141" y="452"/>
                                </a:lnTo>
                                <a:lnTo>
                                  <a:pt x="141" y="450"/>
                                </a:lnTo>
                                <a:lnTo>
                                  <a:pt x="141" y="448"/>
                                </a:lnTo>
                                <a:lnTo>
                                  <a:pt x="141" y="446"/>
                                </a:lnTo>
                                <a:lnTo>
                                  <a:pt x="143" y="443"/>
                                </a:lnTo>
                                <a:lnTo>
                                  <a:pt x="143" y="441"/>
                                </a:lnTo>
                                <a:lnTo>
                                  <a:pt x="143" y="439"/>
                                </a:lnTo>
                                <a:lnTo>
                                  <a:pt x="145" y="437"/>
                                </a:lnTo>
                                <a:lnTo>
                                  <a:pt x="145" y="435"/>
                                </a:lnTo>
                                <a:lnTo>
                                  <a:pt x="147" y="435"/>
                                </a:lnTo>
                                <a:lnTo>
                                  <a:pt x="147" y="433"/>
                                </a:lnTo>
                                <a:lnTo>
                                  <a:pt x="149" y="431"/>
                                </a:lnTo>
                                <a:lnTo>
                                  <a:pt x="149" y="429"/>
                                </a:lnTo>
                                <a:lnTo>
                                  <a:pt x="152" y="427"/>
                                </a:lnTo>
                                <a:lnTo>
                                  <a:pt x="152" y="424"/>
                                </a:lnTo>
                                <a:lnTo>
                                  <a:pt x="154" y="422"/>
                                </a:lnTo>
                                <a:lnTo>
                                  <a:pt x="154" y="420"/>
                                </a:lnTo>
                                <a:lnTo>
                                  <a:pt x="156" y="420"/>
                                </a:lnTo>
                                <a:lnTo>
                                  <a:pt x="156" y="418"/>
                                </a:lnTo>
                                <a:lnTo>
                                  <a:pt x="158" y="416"/>
                                </a:lnTo>
                                <a:lnTo>
                                  <a:pt x="160" y="416"/>
                                </a:lnTo>
                                <a:lnTo>
                                  <a:pt x="162" y="416"/>
                                </a:lnTo>
                                <a:lnTo>
                                  <a:pt x="162" y="414"/>
                                </a:lnTo>
                                <a:lnTo>
                                  <a:pt x="164" y="414"/>
                                </a:lnTo>
                                <a:lnTo>
                                  <a:pt x="166" y="414"/>
                                </a:lnTo>
                                <a:lnTo>
                                  <a:pt x="166" y="412"/>
                                </a:lnTo>
                                <a:lnTo>
                                  <a:pt x="171" y="412"/>
                                </a:lnTo>
                                <a:lnTo>
                                  <a:pt x="173" y="410"/>
                                </a:lnTo>
                                <a:lnTo>
                                  <a:pt x="175" y="408"/>
                                </a:lnTo>
                                <a:lnTo>
                                  <a:pt x="177" y="408"/>
                                </a:lnTo>
                                <a:lnTo>
                                  <a:pt x="179" y="405"/>
                                </a:lnTo>
                                <a:lnTo>
                                  <a:pt x="181" y="403"/>
                                </a:lnTo>
                                <a:lnTo>
                                  <a:pt x="183" y="403"/>
                                </a:lnTo>
                                <a:lnTo>
                                  <a:pt x="185" y="401"/>
                                </a:lnTo>
                                <a:lnTo>
                                  <a:pt x="187" y="401"/>
                                </a:lnTo>
                                <a:lnTo>
                                  <a:pt x="190" y="399"/>
                                </a:lnTo>
                                <a:lnTo>
                                  <a:pt x="192" y="397"/>
                                </a:lnTo>
                                <a:lnTo>
                                  <a:pt x="194" y="395"/>
                                </a:lnTo>
                                <a:lnTo>
                                  <a:pt x="196" y="393"/>
                                </a:lnTo>
                                <a:lnTo>
                                  <a:pt x="198" y="391"/>
                                </a:lnTo>
                                <a:lnTo>
                                  <a:pt x="200" y="389"/>
                                </a:lnTo>
                                <a:lnTo>
                                  <a:pt x="202" y="389"/>
                                </a:lnTo>
                                <a:lnTo>
                                  <a:pt x="204" y="386"/>
                                </a:lnTo>
                                <a:lnTo>
                                  <a:pt x="206" y="384"/>
                                </a:lnTo>
                                <a:lnTo>
                                  <a:pt x="209" y="384"/>
                                </a:lnTo>
                                <a:lnTo>
                                  <a:pt x="209" y="382"/>
                                </a:lnTo>
                                <a:lnTo>
                                  <a:pt x="211" y="380"/>
                                </a:lnTo>
                                <a:lnTo>
                                  <a:pt x="213" y="380"/>
                                </a:lnTo>
                                <a:lnTo>
                                  <a:pt x="215" y="378"/>
                                </a:lnTo>
                                <a:lnTo>
                                  <a:pt x="215" y="376"/>
                                </a:lnTo>
                                <a:lnTo>
                                  <a:pt x="217" y="376"/>
                                </a:lnTo>
                                <a:lnTo>
                                  <a:pt x="217" y="374"/>
                                </a:lnTo>
                                <a:lnTo>
                                  <a:pt x="219" y="372"/>
                                </a:lnTo>
                                <a:lnTo>
                                  <a:pt x="221" y="369"/>
                                </a:lnTo>
                                <a:lnTo>
                                  <a:pt x="223" y="367"/>
                                </a:lnTo>
                                <a:lnTo>
                                  <a:pt x="223" y="365"/>
                                </a:lnTo>
                                <a:lnTo>
                                  <a:pt x="226" y="361"/>
                                </a:lnTo>
                                <a:lnTo>
                                  <a:pt x="226" y="359"/>
                                </a:lnTo>
                                <a:lnTo>
                                  <a:pt x="228" y="357"/>
                                </a:lnTo>
                                <a:lnTo>
                                  <a:pt x="228" y="355"/>
                                </a:lnTo>
                                <a:lnTo>
                                  <a:pt x="228" y="350"/>
                                </a:lnTo>
                                <a:lnTo>
                                  <a:pt x="230" y="348"/>
                                </a:lnTo>
                                <a:lnTo>
                                  <a:pt x="230" y="346"/>
                                </a:lnTo>
                                <a:lnTo>
                                  <a:pt x="230" y="344"/>
                                </a:lnTo>
                                <a:lnTo>
                                  <a:pt x="230" y="340"/>
                                </a:lnTo>
                                <a:lnTo>
                                  <a:pt x="232" y="336"/>
                                </a:lnTo>
                                <a:lnTo>
                                  <a:pt x="232" y="334"/>
                                </a:lnTo>
                                <a:lnTo>
                                  <a:pt x="232" y="331"/>
                                </a:lnTo>
                                <a:lnTo>
                                  <a:pt x="234" y="327"/>
                                </a:lnTo>
                                <a:lnTo>
                                  <a:pt x="234" y="325"/>
                                </a:lnTo>
                                <a:lnTo>
                                  <a:pt x="234" y="321"/>
                                </a:lnTo>
                                <a:lnTo>
                                  <a:pt x="236" y="317"/>
                                </a:lnTo>
                                <a:lnTo>
                                  <a:pt x="236" y="312"/>
                                </a:lnTo>
                                <a:lnTo>
                                  <a:pt x="236" y="308"/>
                                </a:lnTo>
                                <a:lnTo>
                                  <a:pt x="238" y="308"/>
                                </a:lnTo>
                                <a:lnTo>
                                  <a:pt x="238" y="306"/>
                                </a:lnTo>
                                <a:lnTo>
                                  <a:pt x="238" y="304"/>
                                </a:lnTo>
                                <a:lnTo>
                                  <a:pt x="238" y="302"/>
                                </a:lnTo>
                                <a:lnTo>
                                  <a:pt x="238" y="300"/>
                                </a:lnTo>
                                <a:lnTo>
                                  <a:pt x="238" y="298"/>
                                </a:lnTo>
                                <a:lnTo>
                                  <a:pt x="238" y="296"/>
                                </a:lnTo>
                                <a:lnTo>
                                  <a:pt x="238" y="293"/>
                                </a:lnTo>
                                <a:lnTo>
                                  <a:pt x="238" y="291"/>
                                </a:lnTo>
                                <a:lnTo>
                                  <a:pt x="238" y="289"/>
                                </a:lnTo>
                                <a:lnTo>
                                  <a:pt x="238" y="287"/>
                                </a:lnTo>
                                <a:lnTo>
                                  <a:pt x="236" y="285"/>
                                </a:lnTo>
                                <a:lnTo>
                                  <a:pt x="234" y="283"/>
                                </a:lnTo>
                                <a:lnTo>
                                  <a:pt x="234" y="281"/>
                                </a:lnTo>
                                <a:lnTo>
                                  <a:pt x="232" y="279"/>
                                </a:lnTo>
                                <a:lnTo>
                                  <a:pt x="232" y="277"/>
                                </a:lnTo>
                                <a:lnTo>
                                  <a:pt x="230" y="277"/>
                                </a:lnTo>
                                <a:lnTo>
                                  <a:pt x="228" y="277"/>
                                </a:lnTo>
                                <a:lnTo>
                                  <a:pt x="226" y="274"/>
                                </a:lnTo>
                                <a:lnTo>
                                  <a:pt x="223" y="272"/>
                                </a:lnTo>
                                <a:lnTo>
                                  <a:pt x="221" y="272"/>
                                </a:lnTo>
                                <a:lnTo>
                                  <a:pt x="219" y="270"/>
                                </a:lnTo>
                                <a:lnTo>
                                  <a:pt x="217" y="270"/>
                                </a:lnTo>
                                <a:lnTo>
                                  <a:pt x="215" y="268"/>
                                </a:lnTo>
                                <a:lnTo>
                                  <a:pt x="213" y="266"/>
                                </a:lnTo>
                                <a:lnTo>
                                  <a:pt x="211" y="266"/>
                                </a:lnTo>
                                <a:lnTo>
                                  <a:pt x="209" y="264"/>
                                </a:lnTo>
                                <a:lnTo>
                                  <a:pt x="206" y="262"/>
                                </a:lnTo>
                                <a:lnTo>
                                  <a:pt x="204" y="262"/>
                                </a:lnTo>
                                <a:lnTo>
                                  <a:pt x="202" y="260"/>
                                </a:lnTo>
                                <a:lnTo>
                                  <a:pt x="200" y="258"/>
                                </a:lnTo>
                                <a:lnTo>
                                  <a:pt x="198" y="255"/>
                                </a:lnTo>
                                <a:lnTo>
                                  <a:pt x="196" y="253"/>
                                </a:lnTo>
                                <a:lnTo>
                                  <a:pt x="194" y="253"/>
                                </a:lnTo>
                                <a:lnTo>
                                  <a:pt x="192" y="251"/>
                                </a:lnTo>
                                <a:lnTo>
                                  <a:pt x="187" y="251"/>
                                </a:lnTo>
                                <a:lnTo>
                                  <a:pt x="185" y="249"/>
                                </a:lnTo>
                                <a:lnTo>
                                  <a:pt x="183" y="249"/>
                                </a:lnTo>
                                <a:lnTo>
                                  <a:pt x="181" y="247"/>
                                </a:lnTo>
                                <a:lnTo>
                                  <a:pt x="181" y="245"/>
                                </a:lnTo>
                                <a:lnTo>
                                  <a:pt x="179" y="245"/>
                                </a:lnTo>
                                <a:lnTo>
                                  <a:pt x="177" y="243"/>
                                </a:lnTo>
                                <a:lnTo>
                                  <a:pt x="175" y="243"/>
                                </a:lnTo>
                                <a:lnTo>
                                  <a:pt x="173" y="241"/>
                                </a:lnTo>
                                <a:lnTo>
                                  <a:pt x="171" y="241"/>
                                </a:lnTo>
                                <a:lnTo>
                                  <a:pt x="171" y="239"/>
                                </a:lnTo>
                                <a:lnTo>
                                  <a:pt x="166" y="236"/>
                                </a:lnTo>
                                <a:lnTo>
                                  <a:pt x="164" y="234"/>
                                </a:lnTo>
                                <a:lnTo>
                                  <a:pt x="162" y="232"/>
                                </a:lnTo>
                                <a:lnTo>
                                  <a:pt x="162" y="230"/>
                                </a:lnTo>
                                <a:lnTo>
                                  <a:pt x="160" y="230"/>
                                </a:lnTo>
                                <a:lnTo>
                                  <a:pt x="158" y="230"/>
                                </a:lnTo>
                                <a:lnTo>
                                  <a:pt x="158" y="228"/>
                                </a:lnTo>
                                <a:lnTo>
                                  <a:pt x="156" y="228"/>
                                </a:lnTo>
                                <a:lnTo>
                                  <a:pt x="154" y="226"/>
                                </a:lnTo>
                                <a:lnTo>
                                  <a:pt x="152" y="226"/>
                                </a:lnTo>
                                <a:lnTo>
                                  <a:pt x="149" y="224"/>
                                </a:lnTo>
                                <a:lnTo>
                                  <a:pt x="147" y="224"/>
                                </a:lnTo>
                                <a:lnTo>
                                  <a:pt x="145" y="222"/>
                                </a:lnTo>
                                <a:lnTo>
                                  <a:pt x="143" y="219"/>
                                </a:lnTo>
                                <a:lnTo>
                                  <a:pt x="141" y="217"/>
                                </a:lnTo>
                                <a:lnTo>
                                  <a:pt x="139" y="217"/>
                                </a:lnTo>
                                <a:lnTo>
                                  <a:pt x="135" y="215"/>
                                </a:lnTo>
                                <a:lnTo>
                                  <a:pt x="133" y="215"/>
                                </a:lnTo>
                                <a:lnTo>
                                  <a:pt x="128" y="213"/>
                                </a:lnTo>
                                <a:lnTo>
                                  <a:pt x="126" y="211"/>
                                </a:lnTo>
                                <a:lnTo>
                                  <a:pt x="124" y="209"/>
                                </a:lnTo>
                                <a:lnTo>
                                  <a:pt x="122" y="209"/>
                                </a:lnTo>
                                <a:lnTo>
                                  <a:pt x="120" y="209"/>
                                </a:lnTo>
                                <a:lnTo>
                                  <a:pt x="118" y="209"/>
                                </a:lnTo>
                                <a:lnTo>
                                  <a:pt x="116" y="209"/>
                                </a:lnTo>
                                <a:lnTo>
                                  <a:pt x="114" y="209"/>
                                </a:lnTo>
                                <a:lnTo>
                                  <a:pt x="114" y="207"/>
                                </a:lnTo>
                                <a:lnTo>
                                  <a:pt x="111" y="207"/>
                                </a:lnTo>
                                <a:lnTo>
                                  <a:pt x="109" y="205"/>
                                </a:lnTo>
                                <a:lnTo>
                                  <a:pt x="107" y="203"/>
                                </a:lnTo>
                                <a:lnTo>
                                  <a:pt x="105" y="200"/>
                                </a:lnTo>
                                <a:lnTo>
                                  <a:pt x="103" y="200"/>
                                </a:lnTo>
                                <a:lnTo>
                                  <a:pt x="103" y="198"/>
                                </a:lnTo>
                                <a:lnTo>
                                  <a:pt x="101" y="198"/>
                                </a:lnTo>
                                <a:lnTo>
                                  <a:pt x="101" y="196"/>
                                </a:lnTo>
                                <a:lnTo>
                                  <a:pt x="99" y="196"/>
                                </a:lnTo>
                                <a:lnTo>
                                  <a:pt x="99" y="194"/>
                                </a:lnTo>
                                <a:lnTo>
                                  <a:pt x="97" y="192"/>
                                </a:lnTo>
                                <a:lnTo>
                                  <a:pt x="95" y="190"/>
                                </a:lnTo>
                                <a:lnTo>
                                  <a:pt x="92" y="188"/>
                                </a:lnTo>
                                <a:lnTo>
                                  <a:pt x="92" y="186"/>
                                </a:lnTo>
                                <a:lnTo>
                                  <a:pt x="90" y="184"/>
                                </a:lnTo>
                                <a:lnTo>
                                  <a:pt x="88" y="184"/>
                                </a:lnTo>
                                <a:lnTo>
                                  <a:pt x="86" y="181"/>
                                </a:lnTo>
                                <a:lnTo>
                                  <a:pt x="84" y="179"/>
                                </a:lnTo>
                                <a:lnTo>
                                  <a:pt x="82" y="177"/>
                                </a:lnTo>
                                <a:lnTo>
                                  <a:pt x="80" y="175"/>
                                </a:lnTo>
                                <a:lnTo>
                                  <a:pt x="78" y="173"/>
                                </a:lnTo>
                                <a:lnTo>
                                  <a:pt x="76" y="171"/>
                                </a:lnTo>
                                <a:lnTo>
                                  <a:pt x="73" y="171"/>
                                </a:lnTo>
                                <a:lnTo>
                                  <a:pt x="73" y="169"/>
                                </a:lnTo>
                                <a:lnTo>
                                  <a:pt x="71" y="169"/>
                                </a:lnTo>
                                <a:lnTo>
                                  <a:pt x="69" y="167"/>
                                </a:lnTo>
                                <a:lnTo>
                                  <a:pt x="67" y="167"/>
                                </a:lnTo>
                                <a:lnTo>
                                  <a:pt x="67" y="165"/>
                                </a:lnTo>
                                <a:lnTo>
                                  <a:pt x="65" y="165"/>
                                </a:lnTo>
                                <a:lnTo>
                                  <a:pt x="63" y="162"/>
                                </a:lnTo>
                                <a:lnTo>
                                  <a:pt x="59" y="162"/>
                                </a:lnTo>
                                <a:lnTo>
                                  <a:pt x="57" y="160"/>
                                </a:lnTo>
                                <a:lnTo>
                                  <a:pt x="54" y="160"/>
                                </a:lnTo>
                                <a:lnTo>
                                  <a:pt x="54" y="158"/>
                                </a:lnTo>
                                <a:lnTo>
                                  <a:pt x="52" y="158"/>
                                </a:lnTo>
                                <a:lnTo>
                                  <a:pt x="48" y="156"/>
                                </a:lnTo>
                                <a:lnTo>
                                  <a:pt x="46" y="156"/>
                                </a:lnTo>
                                <a:lnTo>
                                  <a:pt x="44" y="154"/>
                                </a:lnTo>
                                <a:lnTo>
                                  <a:pt x="42" y="152"/>
                                </a:lnTo>
                                <a:lnTo>
                                  <a:pt x="40" y="150"/>
                                </a:lnTo>
                                <a:lnTo>
                                  <a:pt x="38" y="150"/>
                                </a:lnTo>
                                <a:lnTo>
                                  <a:pt x="38" y="148"/>
                                </a:lnTo>
                                <a:lnTo>
                                  <a:pt x="35" y="148"/>
                                </a:lnTo>
                                <a:lnTo>
                                  <a:pt x="33" y="148"/>
                                </a:lnTo>
                                <a:lnTo>
                                  <a:pt x="33" y="146"/>
                                </a:lnTo>
                                <a:lnTo>
                                  <a:pt x="29" y="146"/>
                                </a:lnTo>
                                <a:lnTo>
                                  <a:pt x="27" y="146"/>
                                </a:lnTo>
                                <a:lnTo>
                                  <a:pt x="25" y="146"/>
                                </a:lnTo>
                                <a:lnTo>
                                  <a:pt x="23" y="146"/>
                                </a:lnTo>
                                <a:lnTo>
                                  <a:pt x="21" y="146"/>
                                </a:lnTo>
                                <a:lnTo>
                                  <a:pt x="19" y="146"/>
                                </a:lnTo>
                                <a:lnTo>
                                  <a:pt x="16" y="146"/>
                                </a:lnTo>
                                <a:lnTo>
                                  <a:pt x="14" y="143"/>
                                </a:lnTo>
                                <a:lnTo>
                                  <a:pt x="10" y="143"/>
                                </a:lnTo>
                                <a:lnTo>
                                  <a:pt x="8" y="141"/>
                                </a:lnTo>
                                <a:lnTo>
                                  <a:pt x="6" y="141"/>
                                </a:lnTo>
                                <a:lnTo>
                                  <a:pt x="2" y="141"/>
                                </a:lnTo>
                                <a:lnTo>
                                  <a:pt x="0" y="139"/>
                                </a:lnTo>
                                <a:lnTo>
                                  <a:pt x="0" y="133"/>
                                </a:lnTo>
                                <a:lnTo>
                                  <a:pt x="0" y="116"/>
                                </a:lnTo>
                                <a:lnTo>
                                  <a:pt x="0" y="108"/>
                                </a:lnTo>
                                <a:lnTo>
                                  <a:pt x="2" y="91"/>
                                </a:lnTo>
                                <a:lnTo>
                                  <a:pt x="2" y="80"/>
                                </a:lnTo>
                                <a:lnTo>
                                  <a:pt x="2" y="63"/>
                                </a:lnTo>
                                <a:lnTo>
                                  <a:pt x="2" y="53"/>
                                </a:lnTo>
                                <a:lnTo>
                                  <a:pt x="2" y="36"/>
                                </a:lnTo>
                                <a:lnTo>
                                  <a:pt x="2" y="25"/>
                                </a:lnTo>
                                <a:lnTo>
                                  <a:pt x="2" y="12"/>
                                </a:lnTo>
                                <a:lnTo>
                                  <a:pt x="4" y="8"/>
                                </a:lnTo>
                                <a:lnTo>
                                  <a:pt x="4" y="0"/>
                                </a:lnTo>
                                <a:lnTo>
                                  <a:pt x="25" y="0"/>
                                </a:lnTo>
                                <a:lnTo>
                                  <a:pt x="27" y="0"/>
                                </a:lnTo>
                                <a:lnTo>
                                  <a:pt x="29" y="0"/>
                                </a:lnTo>
                                <a:lnTo>
                                  <a:pt x="46" y="0"/>
                                </a:lnTo>
                                <a:lnTo>
                                  <a:pt x="52" y="0"/>
                                </a:lnTo>
                                <a:lnTo>
                                  <a:pt x="57" y="0"/>
                                </a:lnTo>
                                <a:lnTo>
                                  <a:pt x="59" y="0"/>
                                </a:lnTo>
                                <a:lnTo>
                                  <a:pt x="80" y="0"/>
                                </a:lnTo>
                                <a:lnTo>
                                  <a:pt x="88" y="0"/>
                                </a:lnTo>
                                <a:lnTo>
                                  <a:pt x="105" y="0"/>
                                </a:lnTo>
                                <a:lnTo>
                                  <a:pt x="118" y="0"/>
                                </a:lnTo>
                                <a:lnTo>
                                  <a:pt x="133" y="0"/>
                                </a:lnTo>
                                <a:lnTo>
                                  <a:pt x="145" y="0"/>
                                </a:lnTo>
                                <a:lnTo>
                                  <a:pt x="160" y="2"/>
                                </a:lnTo>
                                <a:lnTo>
                                  <a:pt x="173" y="2"/>
                                </a:lnTo>
                                <a:lnTo>
                                  <a:pt x="187" y="2"/>
                                </a:lnTo>
                                <a:lnTo>
                                  <a:pt x="200" y="2"/>
                                </a:lnTo>
                                <a:lnTo>
                                  <a:pt x="215" y="2"/>
                                </a:lnTo>
                                <a:lnTo>
                                  <a:pt x="228" y="2"/>
                                </a:lnTo>
                                <a:lnTo>
                                  <a:pt x="230" y="2"/>
                                </a:lnTo>
                                <a:lnTo>
                                  <a:pt x="242" y="2"/>
                                </a:lnTo>
                                <a:lnTo>
                                  <a:pt x="255" y="2"/>
                                </a:lnTo>
                                <a:lnTo>
                                  <a:pt x="268" y="2"/>
                                </a:lnTo>
                                <a:lnTo>
                                  <a:pt x="285" y="2"/>
                                </a:lnTo>
                                <a:lnTo>
                                  <a:pt x="295" y="2"/>
                                </a:lnTo>
                                <a:lnTo>
                                  <a:pt x="312" y="2"/>
                                </a:lnTo>
                                <a:lnTo>
                                  <a:pt x="323" y="2"/>
                                </a:lnTo>
                                <a:lnTo>
                                  <a:pt x="337" y="2"/>
                                </a:lnTo>
                                <a:lnTo>
                                  <a:pt x="348" y="2"/>
                                </a:lnTo>
                                <a:lnTo>
                                  <a:pt x="367" y="2"/>
                                </a:lnTo>
                                <a:lnTo>
                                  <a:pt x="375" y="2"/>
                                </a:lnTo>
                                <a:lnTo>
                                  <a:pt x="394" y="2"/>
                                </a:lnTo>
                                <a:lnTo>
                                  <a:pt x="403" y="2"/>
                                </a:lnTo>
                                <a:lnTo>
                                  <a:pt x="424" y="4"/>
                                </a:lnTo>
                                <a:lnTo>
                                  <a:pt x="430" y="4"/>
                                </a:lnTo>
                                <a:lnTo>
                                  <a:pt x="449" y="4"/>
                                </a:lnTo>
                                <a:lnTo>
                                  <a:pt x="456" y="4"/>
                                </a:lnTo>
                                <a:lnTo>
                                  <a:pt x="477" y="4"/>
                                </a:lnTo>
                                <a:lnTo>
                                  <a:pt x="483" y="4"/>
                                </a:lnTo>
                                <a:lnTo>
                                  <a:pt x="504" y="4"/>
                                </a:lnTo>
                                <a:lnTo>
                                  <a:pt x="511" y="4"/>
                                </a:lnTo>
                                <a:lnTo>
                                  <a:pt x="534" y="4"/>
                                </a:lnTo>
                                <a:lnTo>
                                  <a:pt x="538" y="4"/>
                                </a:lnTo>
                                <a:lnTo>
                                  <a:pt x="561" y="4"/>
                                </a:lnTo>
                                <a:lnTo>
                                  <a:pt x="563" y="4"/>
                                </a:lnTo>
                                <a:lnTo>
                                  <a:pt x="587" y="4"/>
                                </a:lnTo>
                                <a:lnTo>
                                  <a:pt x="591" y="4"/>
                                </a:lnTo>
                                <a:lnTo>
                                  <a:pt x="614" y="4"/>
                                </a:lnTo>
                                <a:lnTo>
                                  <a:pt x="618" y="4"/>
                                </a:lnTo>
                                <a:lnTo>
                                  <a:pt x="642" y="4"/>
                                </a:lnTo>
                                <a:lnTo>
                                  <a:pt x="646" y="4"/>
                                </a:lnTo>
                                <a:lnTo>
                                  <a:pt x="671" y="4"/>
                                </a:lnTo>
                                <a:lnTo>
                                  <a:pt x="686" y="4"/>
                                </a:lnTo>
                                <a:lnTo>
                                  <a:pt x="699" y="6"/>
                                </a:lnTo>
                                <a:lnTo>
                                  <a:pt x="711" y="6"/>
                                </a:lnTo>
                                <a:lnTo>
                                  <a:pt x="726" y="6"/>
                                </a:lnTo>
                                <a:lnTo>
                                  <a:pt x="739" y="4"/>
                                </a:lnTo>
                                <a:lnTo>
                                  <a:pt x="754" y="4"/>
                                </a:lnTo>
                                <a:lnTo>
                                  <a:pt x="760" y="4"/>
                                </a:lnTo>
                                <a:lnTo>
                                  <a:pt x="766" y="4"/>
                                </a:lnTo>
                                <a:lnTo>
                                  <a:pt x="779" y="4"/>
                                </a:lnTo>
                                <a:lnTo>
                                  <a:pt x="794" y="4"/>
                                </a:lnTo>
                                <a:lnTo>
                                  <a:pt x="806" y="4"/>
                                </a:lnTo>
                                <a:lnTo>
                                  <a:pt x="821" y="4"/>
                                </a:lnTo>
                                <a:lnTo>
                                  <a:pt x="834" y="4"/>
                                </a:lnTo>
                                <a:lnTo>
                                  <a:pt x="840" y="4"/>
                                </a:lnTo>
                                <a:lnTo>
                                  <a:pt x="861" y="4"/>
                                </a:lnTo>
                                <a:lnTo>
                                  <a:pt x="868" y="4"/>
                                </a:lnTo>
                                <a:lnTo>
                                  <a:pt x="880" y="4"/>
                                </a:lnTo>
                                <a:lnTo>
                                  <a:pt x="889" y="4"/>
                                </a:lnTo>
                                <a:lnTo>
                                  <a:pt x="893" y="4"/>
                                </a:lnTo>
                                <a:lnTo>
                                  <a:pt x="916" y="4"/>
                                </a:lnTo>
                                <a:lnTo>
                                  <a:pt x="920" y="4"/>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1646" name="Freeform 547"/>
                        <wps:cNvSpPr>
                          <a:spLocks/>
                        </wps:cNvSpPr>
                        <wps:spPr bwMode="auto">
                          <a:xfrm>
                            <a:off x="3487400" y="4667816"/>
                            <a:ext cx="414000" cy="369001"/>
                          </a:xfrm>
                          <a:custGeom>
                            <a:avLst/>
                            <a:gdLst>
                              <a:gd name="T0" fmla="*/ 88265 w 652"/>
                              <a:gd name="T1" fmla="*/ 0 h 581"/>
                              <a:gd name="T2" fmla="*/ 154305 w 652"/>
                              <a:gd name="T3" fmla="*/ 1270 h 581"/>
                              <a:gd name="T4" fmla="*/ 218440 w 652"/>
                              <a:gd name="T5" fmla="*/ 2540 h 581"/>
                              <a:gd name="T6" fmla="*/ 305435 w 652"/>
                              <a:gd name="T7" fmla="*/ 2540 h 581"/>
                              <a:gd name="T8" fmla="*/ 305435 w 652"/>
                              <a:gd name="T9" fmla="*/ 55245 h 581"/>
                              <a:gd name="T10" fmla="*/ 383540 w 652"/>
                              <a:gd name="T11" fmla="*/ 76200 h 581"/>
                              <a:gd name="T12" fmla="*/ 401955 w 652"/>
                              <a:gd name="T13" fmla="*/ 162560 h 581"/>
                              <a:gd name="T14" fmla="*/ 386080 w 652"/>
                              <a:gd name="T15" fmla="*/ 213360 h 581"/>
                              <a:gd name="T16" fmla="*/ 377825 w 652"/>
                              <a:gd name="T17" fmla="*/ 218440 h 581"/>
                              <a:gd name="T18" fmla="*/ 379730 w 652"/>
                              <a:gd name="T19" fmla="*/ 219710 h 581"/>
                              <a:gd name="T20" fmla="*/ 381000 w 652"/>
                              <a:gd name="T21" fmla="*/ 224155 h 581"/>
                              <a:gd name="T22" fmla="*/ 381000 w 652"/>
                              <a:gd name="T23" fmla="*/ 226695 h 581"/>
                              <a:gd name="T24" fmla="*/ 377825 w 652"/>
                              <a:gd name="T25" fmla="*/ 227965 h 581"/>
                              <a:gd name="T26" fmla="*/ 382270 w 652"/>
                              <a:gd name="T27" fmla="*/ 230505 h 581"/>
                              <a:gd name="T28" fmla="*/ 381000 w 652"/>
                              <a:gd name="T29" fmla="*/ 234950 h 581"/>
                              <a:gd name="T30" fmla="*/ 381000 w 652"/>
                              <a:gd name="T31" fmla="*/ 240030 h 581"/>
                              <a:gd name="T32" fmla="*/ 377825 w 652"/>
                              <a:gd name="T33" fmla="*/ 242570 h 581"/>
                              <a:gd name="T34" fmla="*/ 377825 w 652"/>
                              <a:gd name="T35" fmla="*/ 245745 h 581"/>
                              <a:gd name="T36" fmla="*/ 379730 w 652"/>
                              <a:gd name="T37" fmla="*/ 252095 h 581"/>
                              <a:gd name="T38" fmla="*/ 382270 w 652"/>
                              <a:gd name="T39" fmla="*/ 255905 h 581"/>
                              <a:gd name="T40" fmla="*/ 382270 w 652"/>
                              <a:gd name="T41" fmla="*/ 260350 h 581"/>
                              <a:gd name="T42" fmla="*/ 381000 w 652"/>
                              <a:gd name="T43" fmla="*/ 265430 h 581"/>
                              <a:gd name="T44" fmla="*/ 381000 w 652"/>
                              <a:gd name="T45" fmla="*/ 271145 h 581"/>
                              <a:gd name="T46" fmla="*/ 383540 w 652"/>
                              <a:gd name="T47" fmla="*/ 276225 h 581"/>
                              <a:gd name="T48" fmla="*/ 386080 w 652"/>
                              <a:gd name="T49" fmla="*/ 281940 h 581"/>
                              <a:gd name="T50" fmla="*/ 386080 w 652"/>
                              <a:gd name="T51" fmla="*/ 287020 h 581"/>
                              <a:gd name="T52" fmla="*/ 389890 w 652"/>
                              <a:gd name="T53" fmla="*/ 289560 h 581"/>
                              <a:gd name="T54" fmla="*/ 391795 w 652"/>
                              <a:gd name="T55" fmla="*/ 294005 h 581"/>
                              <a:gd name="T56" fmla="*/ 388620 w 652"/>
                              <a:gd name="T57" fmla="*/ 296545 h 581"/>
                              <a:gd name="T58" fmla="*/ 389890 w 652"/>
                              <a:gd name="T59" fmla="*/ 299085 h 581"/>
                              <a:gd name="T60" fmla="*/ 387350 w 652"/>
                              <a:gd name="T61" fmla="*/ 301625 h 581"/>
                              <a:gd name="T62" fmla="*/ 384810 w 652"/>
                              <a:gd name="T63" fmla="*/ 304165 h 581"/>
                              <a:gd name="T64" fmla="*/ 381000 w 652"/>
                              <a:gd name="T65" fmla="*/ 311150 h 581"/>
                              <a:gd name="T66" fmla="*/ 376555 w 652"/>
                              <a:gd name="T67" fmla="*/ 314960 h 581"/>
                              <a:gd name="T68" fmla="*/ 376555 w 652"/>
                              <a:gd name="T69" fmla="*/ 316230 h 581"/>
                              <a:gd name="T70" fmla="*/ 372745 w 652"/>
                              <a:gd name="T71" fmla="*/ 318135 h 581"/>
                              <a:gd name="T72" fmla="*/ 370205 w 652"/>
                              <a:gd name="T73" fmla="*/ 321945 h 581"/>
                              <a:gd name="T74" fmla="*/ 368935 w 652"/>
                              <a:gd name="T75" fmla="*/ 327025 h 581"/>
                              <a:gd name="T76" fmla="*/ 375285 w 652"/>
                              <a:gd name="T77" fmla="*/ 331470 h 581"/>
                              <a:gd name="T78" fmla="*/ 374015 w 652"/>
                              <a:gd name="T79" fmla="*/ 336550 h 581"/>
                              <a:gd name="T80" fmla="*/ 382270 w 652"/>
                              <a:gd name="T81" fmla="*/ 337820 h 581"/>
                              <a:gd name="T82" fmla="*/ 382270 w 652"/>
                              <a:gd name="T83" fmla="*/ 340360 h 581"/>
                              <a:gd name="T84" fmla="*/ 381000 w 652"/>
                              <a:gd name="T85" fmla="*/ 346075 h 581"/>
                              <a:gd name="T86" fmla="*/ 386080 w 652"/>
                              <a:gd name="T87" fmla="*/ 346075 h 581"/>
                              <a:gd name="T88" fmla="*/ 387350 w 652"/>
                              <a:gd name="T89" fmla="*/ 346075 h 581"/>
                              <a:gd name="T90" fmla="*/ 389890 w 652"/>
                              <a:gd name="T91" fmla="*/ 346075 h 581"/>
                              <a:gd name="T92" fmla="*/ 395605 w 652"/>
                              <a:gd name="T93" fmla="*/ 347345 h 581"/>
                              <a:gd name="T94" fmla="*/ 393065 w 652"/>
                              <a:gd name="T95" fmla="*/ 353060 h 581"/>
                              <a:gd name="T96" fmla="*/ 398145 w 652"/>
                              <a:gd name="T97" fmla="*/ 354330 h 581"/>
                              <a:gd name="T98" fmla="*/ 401955 w 652"/>
                              <a:gd name="T99" fmla="*/ 356870 h 581"/>
                              <a:gd name="T100" fmla="*/ 405130 w 652"/>
                              <a:gd name="T101" fmla="*/ 359410 h 581"/>
                              <a:gd name="T102" fmla="*/ 411480 w 652"/>
                              <a:gd name="T103" fmla="*/ 361950 h 581"/>
                              <a:gd name="T104" fmla="*/ 412750 w 652"/>
                              <a:gd name="T105" fmla="*/ 366395 h 581"/>
                              <a:gd name="T106" fmla="*/ 408940 w 652"/>
                              <a:gd name="T107" fmla="*/ 367665 h 581"/>
                              <a:gd name="T108" fmla="*/ 339090 w 652"/>
                              <a:gd name="T109" fmla="*/ 367665 h 581"/>
                              <a:gd name="T110" fmla="*/ 255905 w 652"/>
                              <a:gd name="T111" fmla="*/ 366395 h 581"/>
                              <a:gd name="T112" fmla="*/ 182245 w 652"/>
                              <a:gd name="T113" fmla="*/ 365125 h 581"/>
                              <a:gd name="T114" fmla="*/ 86995 w 652"/>
                              <a:gd name="T115" fmla="*/ 363220 h 581"/>
                              <a:gd name="T116" fmla="*/ 0 w 652"/>
                              <a:gd name="T117" fmla="*/ 365125 h 581"/>
                              <a:gd name="T118" fmla="*/ 0 w 652"/>
                              <a:gd name="T119" fmla="*/ 296545 h 581"/>
                              <a:gd name="T120" fmla="*/ 0 w 652"/>
                              <a:gd name="T121" fmla="*/ 193040 h 581"/>
                              <a:gd name="T122" fmla="*/ 0 w 652"/>
                              <a:gd name="T123" fmla="*/ 140970 h 581"/>
                              <a:gd name="T124" fmla="*/ 1270 w 652"/>
                              <a:gd name="T125" fmla="*/ 42545 h 581"/>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652" h="581">
                                <a:moveTo>
                                  <a:pt x="2" y="4"/>
                                </a:moveTo>
                                <a:lnTo>
                                  <a:pt x="29" y="2"/>
                                </a:lnTo>
                                <a:lnTo>
                                  <a:pt x="57" y="2"/>
                                </a:lnTo>
                                <a:lnTo>
                                  <a:pt x="84" y="2"/>
                                </a:lnTo>
                                <a:lnTo>
                                  <a:pt x="112" y="2"/>
                                </a:lnTo>
                                <a:lnTo>
                                  <a:pt x="139" y="0"/>
                                </a:lnTo>
                                <a:lnTo>
                                  <a:pt x="167" y="0"/>
                                </a:lnTo>
                                <a:lnTo>
                                  <a:pt x="188" y="0"/>
                                </a:lnTo>
                                <a:lnTo>
                                  <a:pt x="190" y="0"/>
                                </a:lnTo>
                                <a:lnTo>
                                  <a:pt x="217" y="2"/>
                                </a:lnTo>
                                <a:lnTo>
                                  <a:pt x="232" y="2"/>
                                </a:lnTo>
                                <a:lnTo>
                                  <a:pt x="243" y="2"/>
                                </a:lnTo>
                                <a:lnTo>
                                  <a:pt x="245" y="2"/>
                                </a:lnTo>
                                <a:lnTo>
                                  <a:pt x="272" y="2"/>
                                </a:lnTo>
                                <a:lnTo>
                                  <a:pt x="298" y="4"/>
                                </a:lnTo>
                                <a:lnTo>
                                  <a:pt x="304" y="4"/>
                                </a:lnTo>
                                <a:lnTo>
                                  <a:pt x="325" y="4"/>
                                </a:lnTo>
                                <a:lnTo>
                                  <a:pt x="344" y="4"/>
                                </a:lnTo>
                                <a:lnTo>
                                  <a:pt x="346" y="4"/>
                                </a:lnTo>
                                <a:lnTo>
                                  <a:pt x="372" y="4"/>
                                </a:lnTo>
                                <a:lnTo>
                                  <a:pt x="399" y="4"/>
                                </a:lnTo>
                                <a:lnTo>
                                  <a:pt x="426" y="4"/>
                                </a:lnTo>
                                <a:lnTo>
                                  <a:pt x="454" y="4"/>
                                </a:lnTo>
                                <a:lnTo>
                                  <a:pt x="481" y="4"/>
                                </a:lnTo>
                                <a:lnTo>
                                  <a:pt x="481" y="32"/>
                                </a:lnTo>
                                <a:lnTo>
                                  <a:pt x="481" y="34"/>
                                </a:lnTo>
                                <a:lnTo>
                                  <a:pt x="481" y="59"/>
                                </a:lnTo>
                                <a:lnTo>
                                  <a:pt x="481" y="61"/>
                                </a:lnTo>
                                <a:lnTo>
                                  <a:pt x="481" y="63"/>
                                </a:lnTo>
                                <a:lnTo>
                                  <a:pt x="481" y="87"/>
                                </a:lnTo>
                                <a:lnTo>
                                  <a:pt x="481" y="114"/>
                                </a:lnTo>
                                <a:lnTo>
                                  <a:pt x="498" y="114"/>
                                </a:lnTo>
                                <a:lnTo>
                                  <a:pt x="526" y="116"/>
                                </a:lnTo>
                                <a:lnTo>
                                  <a:pt x="551" y="118"/>
                                </a:lnTo>
                                <a:lnTo>
                                  <a:pt x="579" y="118"/>
                                </a:lnTo>
                                <a:lnTo>
                                  <a:pt x="604" y="120"/>
                                </a:lnTo>
                                <a:lnTo>
                                  <a:pt x="631" y="120"/>
                                </a:lnTo>
                                <a:lnTo>
                                  <a:pt x="631" y="148"/>
                                </a:lnTo>
                                <a:lnTo>
                                  <a:pt x="633" y="175"/>
                                </a:lnTo>
                                <a:lnTo>
                                  <a:pt x="633" y="203"/>
                                </a:lnTo>
                                <a:lnTo>
                                  <a:pt x="633" y="228"/>
                                </a:lnTo>
                                <a:lnTo>
                                  <a:pt x="633" y="256"/>
                                </a:lnTo>
                                <a:lnTo>
                                  <a:pt x="633" y="281"/>
                                </a:lnTo>
                                <a:lnTo>
                                  <a:pt x="633" y="283"/>
                                </a:lnTo>
                                <a:lnTo>
                                  <a:pt x="636" y="310"/>
                                </a:lnTo>
                                <a:lnTo>
                                  <a:pt x="636" y="336"/>
                                </a:lnTo>
                                <a:lnTo>
                                  <a:pt x="610" y="336"/>
                                </a:lnTo>
                                <a:lnTo>
                                  <a:pt x="608" y="336"/>
                                </a:lnTo>
                                <a:lnTo>
                                  <a:pt x="600" y="336"/>
                                </a:lnTo>
                                <a:lnTo>
                                  <a:pt x="600" y="338"/>
                                </a:lnTo>
                                <a:lnTo>
                                  <a:pt x="600" y="340"/>
                                </a:lnTo>
                                <a:lnTo>
                                  <a:pt x="598" y="342"/>
                                </a:lnTo>
                                <a:lnTo>
                                  <a:pt x="598" y="344"/>
                                </a:lnTo>
                                <a:lnTo>
                                  <a:pt x="595" y="344"/>
                                </a:lnTo>
                                <a:lnTo>
                                  <a:pt x="595" y="342"/>
                                </a:lnTo>
                                <a:lnTo>
                                  <a:pt x="593" y="342"/>
                                </a:lnTo>
                                <a:lnTo>
                                  <a:pt x="593" y="344"/>
                                </a:lnTo>
                                <a:lnTo>
                                  <a:pt x="595" y="344"/>
                                </a:lnTo>
                                <a:lnTo>
                                  <a:pt x="598" y="344"/>
                                </a:lnTo>
                                <a:lnTo>
                                  <a:pt x="598" y="346"/>
                                </a:lnTo>
                                <a:lnTo>
                                  <a:pt x="600" y="346"/>
                                </a:lnTo>
                                <a:lnTo>
                                  <a:pt x="600" y="348"/>
                                </a:lnTo>
                                <a:lnTo>
                                  <a:pt x="598" y="348"/>
                                </a:lnTo>
                                <a:lnTo>
                                  <a:pt x="598" y="351"/>
                                </a:lnTo>
                                <a:lnTo>
                                  <a:pt x="600" y="351"/>
                                </a:lnTo>
                                <a:lnTo>
                                  <a:pt x="600" y="353"/>
                                </a:lnTo>
                                <a:lnTo>
                                  <a:pt x="598" y="353"/>
                                </a:lnTo>
                                <a:lnTo>
                                  <a:pt x="598" y="355"/>
                                </a:lnTo>
                                <a:lnTo>
                                  <a:pt x="595" y="355"/>
                                </a:lnTo>
                                <a:lnTo>
                                  <a:pt x="595" y="357"/>
                                </a:lnTo>
                                <a:lnTo>
                                  <a:pt x="598" y="357"/>
                                </a:lnTo>
                                <a:lnTo>
                                  <a:pt x="600" y="357"/>
                                </a:lnTo>
                                <a:lnTo>
                                  <a:pt x="602" y="355"/>
                                </a:lnTo>
                                <a:lnTo>
                                  <a:pt x="602" y="357"/>
                                </a:lnTo>
                                <a:lnTo>
                                  <a:pt x="600" y="357"/>
                                </a:lnTo>
                                <a:lnTo>
                                  <a:pt x="600" y="359"/>
                                </a:lnTo>
                                <a:lnTo>
                                  <a:pt x="598" y="359"/>
                                </a:lnTo>
                                <a:lnTo>
                                  <a:pt x="595" y="359"/>
                                </a:lnTo>
                                <a:lnTo>
                                  <a:pt x="595" y="361"/>
                                </a:lnTo>
                                <a:lnTo>
                                  <a:pt x="595" y="363"/>
                                </a:lnTo>
                                <a:lnTo>
                                  <a:pt x="595" y="365"/>
                                </a:lnTo>
                                <a:lnTo>
                                  <a:pt x="598" y="365"/>
                                </a:lnTo>
                                <a:lnTo>
                                  <a:pt x="600" y="363"/>
                                </a:lnTo>
                                <a:lnTo>
                                  <a:pt x="602" y="363"/>
                                </a:lnTo>
                                <a:lnTo>
                                  <a:pt x="602" y="365"/>
                                </a:lnTo>
                                <a:lnTo>
                                  <a:pt x="600" y="365"/>
                                </a:lnTo>
                                <a:lnTo>
                                  <a:pt x="600" y="367"/>
                                </a:lnTo>
                                <a:lnTo>
                                  <a:pt x="598" y="367"/>
                                </a:lnTo>
                                <a:lnTo>
                                  <a:pt x="598" y="370"/>
                                </a:lnTo>
                                <a:lnTo>
                                  <a:pt x="600" y="370"/>
                                </a:lnTo>
                                <a:lnTo>
                                  <a:pt x="600" y="372"/>
                                </a:lnTo>
                                <a:lnTo>
                                  <a:pt x="598" y="374"/>
                                </a:lnTo>
                                <a:lnTo>
                                  <a:pt x="595" y="374"/>
                                </a:lnTo>
                                <a:lnTo>
                                  <a:pt x="598" y="376"/>
                                </a:lnTo>
                                <a:lnTo>
                                  <a:pt x="598" y="378"/>
                                </a:lnTo>
                                <a:lnTo>
                                  <a:pt x="600" y="378"/>
                                </a:lnTo>
                                <a:lnTo>
                                  <a:pt x="602" y="378"/>
                                </a:lnTo>
                                <a:lnTo>
                                  <a:pt x="602" y="380"/>
                                </a:lnTo>
                                <a:lnTo>
                                  <a:pt x="600" y="380"/>
                                </a:lnTo>
                                <a:lnTo>
                                  <a:pt x="598" y="380"/>
                                </a:lnTo>
                                <a:lnTo>
                                  <a:pt x="595" y="380"/>
                                </a:lnTo>
                                <a:lnTo>
                                  <a:pt x="595" y="382"/>
                                </a:lnTo>
                                <a:lnTo>
                                  <a:pt x="598" y="382"/>
                                </a:lnTo>
                                <a:lnTo>
                                  <a:pt x="598" y="384"/>
                                </a:lnTo>
                                <a:lnTo>
                                  <a:pt x="600" y="384"/>
                                </a:lnTo>
                                <a:lnTo>
                                  <a:pt x="598" y="384"/>
                                </a:lnTo>
                                <a:lnTo>
                                  <a:pt x="595" y="384"/>
                                </a:lnTo>
                                <a:lnTo>
                                  <a:pt x="595" y="387"/>
                                </a:lnTo>
                                <a:lnTo>
                                  <a:pt x="598" y="389"/>
                                </a:lnTo>
                                <a:lnTo>
                                  <a:pt x="598" y="391"/>
                                </a:lnTo>
                                <a:lnTo>
                                  <a:pt x="595" y="391"/>
                                </a:lnTo>
                                <a:lnTo>
                                  <a:pt x="598" y="393"/>
                                </a:lnTo>
                                <a:lnTo>
                                  <a:pt x="598" y="395"/>
                                </a:lnTo>
                                <a:lnTo>
                                  <a:pt x="598" y="397"/>
                                </a:lnTo>
                                <a:lnTo>
                                  <a:pt x="600" y="395"/>
                                </a:lnTo>
                                <a:lnTo>
                                  <a:pt x="600" y="397"/>
                                </a:lnTo>
                                <a:lnTo>
                                  <a:pt x="600" y="399"/>
                                </a:lnTo>
                                <a:lnTo>
                                  <a:pt x="600" y="401"/>
                                </a:lnTo>
                                <a:lnTo>
                                  <a:pt x="602" y="401"/>
                                </a:lnTo>
                                <a:lnTo>
                                  <a:pt x="602" y="403"/>
                                </a:lnTo>
                                <a:lnTo>
                                  <a:pt x="600" y="403"/>
                                </a:lnTo>
                                <a:lnTo>
                                  <a:pt x="598" y="403"/>
                                </a:lnTo>
                                <a:lnTo>
                                  <a:pt x="598" y="406"/>
                                </a:lnTo>
                                <a:lnTo>
                                  <a:pt x="598" y="408"/>
                                </a:lnTo>
                                <a:lnTo>
                                  <a:pt x="600" y="410"/>
                                </a:lnTo>
                                <a:lnTo>
                                  <a:pt x="602" y="410"/>
                                </a:lnTo>
                                <a:lnTo>
                                  <a:pt x="602" y="412"/>
                                </a:lnTo>
                                <a:lnTo>
                                  <a:pt x="600" y="412"/>
                                </a:lnTo>
                                <a:lnTo>
                                  <a:pt x="598" y="414"/>
                                </a:lnTo>
                                <a:lnTo>
                                  <a:pt x="598" y="416"/>
                                </a:lnTo>
                                <a:lnTo>
                                  <a:pt x="600" y="416"/>
                                </a:lnTo>
                                <a:lnTo>
                                  <a:pt x="600" y="418"/>
                                </a:lnTo>
                                <a:lnTo>
                                  <a:pt x="600" y="420"/>
                                </a:lnTo>
                                <a:lnTo>
                                  <a:pt x="600" y="422"/>
                                </a:lnTo>
                                <a:lnTo>
                                  <a:pt x="602" y="422"/>
                                </a:lnTo>
                                <a:lnTo>
                                  <a:pt x="602" y="425"/>
                                </a:lnTo>
                                <a:lnTo>
                                  <a:pt x="602" y="427"/>
                                </a:lnTo>
                                <a:lnTo>
                                  <a:pt x="600" y="427"/>
                                </a:lnTo>
                                <a:lnTo>
                                  <a:pt x="598" y="427"/>
                                </a:lnTo>
                                <a:lnTo>
                                  <a:pt x="598" y="429"/>
                                </a:lnTo>
                                <a:lnTo>
                                  <a:pt x="600" y="429"/>
                                </a:lnTo>
                                <a:lnTo>
                                  <a:pt x="602" y="431"/>
                                </a:lnTo>
                                <a:lnTo>
                                  <a:pt x="604" y="433"/>
                                </a:lnTo>
                                <a:lnTo>
                                  <a:pt x="604" y="435"/>
                                </a:lnTo>
                                <a:lnTo>
                                  <a:pt x="606" y="435"/>
                                </a:lnTo>
                                <a:lnTo>
                                  <a:pt x="606" y="437"/>
                                </a:lnTo>
                                <a:lnTo>
                                  <a:pt x="608" y="437"/>
                                </a:lnTo>
                                <a:lnTo>
                                  <a:pt x="608" y="439"/>
                                </a:lnTo>
                                <a:lnTo>
                                  <a:pt x="608" y="441"/>
                                </a:lnTo>
                                <a:lnTo>
                                  <a:pt x="608" y="444"/>
                                </a:lnTo>
                                <a:lnTo>
                                  <a:pt x="606" y="444"/>
                                </a:lnTo>
                                <a:lnTo>
                                  <a:pt x="606" y="446"/>
                                </a:lnTo>
                                <a:lnTo>
                                  <a:pt x="606" y="448"/>
                                </a:lnTo>
                                <a:lnTo>
                                  <a:pt x="606" y="450"/>
                                </a:lnTo>
                                <a:lnTo>
                                  <a:pt x="608" y="450"/>
                                </a:lnTo>
                                <a:lnTo>
                                  <a:pt x="608" y="452"/>
                                </a:lnTo>
                                <a:lnTo>
                                  <a:pt x="610" y="450"/>
                                </a:lnTo>
                                <a:lnTo>
                                  <a:pt x="610" y="452"/>
                                </a:lnTo>
                                <a:lnTo>
                                  <a:pt x="610" y="454"/>
                                </a:lnTo>
                                <a:lnTo>
                                  <a:pt x="612" y="454"/>
                                </a:lnTo>
                                <a:lnTo>
                                  <a:pt x="614" y="454"/>
                                </a:lnTo>
                                <a:lnTo>
                                  <a:pt x="614" y="456"/>
                                </a:lnTo>
                                <a:lnTo>
                                  <a:pt x="612" y="456"/>
                                </a:lnTo>
                                <a:lnTo>
                                  <a:pt x="612" y="458"/>
                                </a:lnTo>
                                <a:lnTo>
                                  <a:pt x="614" y="458"/>
                                </a:lnTo>
                                <a:lnTo>
                                  <a:pt x="617" y="458"/>
                                </a:lnTo>
                                <a:lnTo>
                                  <a:pt x="617" y="460"/>
                                </a:lnTo>
                                <a:lnTo>
                                  <a:pt x="617" y="463"/>
                                </a:lnTo>
                                <a:lnTo>
                                  <a:pt x="617" y="465"/>
                                </a:lnTo>
                                <a:lnTo>
                                  <a:pt x="614" y="465"/>
                                </a:lnTo>
                                <a:lnTo>
                                  <a:pt x="614" y="463"/>
                                </a:lnTo>
                                <a:lnTo>
                                  <a:pt x="614" y="465"/>
                                </a:lnTo>
                                <a:lnTo>
                                  <a:pt x="612" y="465"/>
                                </a:lnTo>
                                <a:lnTo>
                                  <a:pt x="612" y="467"/>
                                </a:lnTo>
                                <a:lnTo>
                                  <a:pt x="614" y="467"/>
                                </a:lnTo>
                                <a:lnTo>
                                  <a:pt x="612" y="469"/>
                                </a:lnTo>
                                <a:lnTo>
                                  <a:pt x="610" y="469"/>
                                </a:lnTo>
                                <a:lnTo>
                                  <a:pt x="612" y="469"/>
                                </a:lnTo>
                                <a:lnTo>
                                  <a:pt x="612" y="471"/>
                                </a:lnTo>
                                <a:lnTo>
                                  <a:pt x="614" y="471"/>
                                </a:lnTo>
                                <a:lnTo>
                                  <a:pt x="617" y="471"/>
                                </a:lnTo>
                                <a:lnTo>
                                  <a:pt x="617" y="473"/>
                                </a:lnTo>
                                <a:lnTo>
                                  <a:pt x="614" y="473"/>
                                </a:lnTo>
                                <a:lnTo>
                                  <a:pt x="614" y="475"/>
                                </a:lnTo>
                                <a:lnTo>
                                  <a:pt x="612" y="475"/>
                                </a:lnTo>
                                <a:lnTo>
                                  <a:pt x="610" y="475"/>
                                </a:lnTo>
                                <a:lnTo>
                                  <a:pt x="610" y="477"/>
                                </a:lnTo>
                                <a:lnTo>
                                  <a:pt x="612" y="477"/>
                                </a:lnTo>
                                <a:lnTo>
                                  <a:pt x="612" y="479"/>
                                </a:lnTo>
                                <a:lnTo>
                                  <a:pt x="610" y="479"/>
                                </a:lnTo>
                                <a:lnTo>
                                  <a:pt x="608" y="479"/>
                                </a:lnTo>
                                <a:lnTo>
                                  <a:pt x="606" y="479"/>
                                </a:lnTo>
                                <a:lnTo>
                                  <a:pt x="606" y="482"/>
                                </a:lnTo>
                                <a:lnTo>
                                  <a:pt x="604" y="484"/>
                                </a:lnTo>
                                <a:lnTo>
                                  <a:pt x="602" y="486"/>
                                </a:lnTo>
                                <a:lnTo>
                                  <a:pt x="600" y="486"/>
                                </a:lnTo>
                                <a:lnTo>
                                  <a:pt x="600" y="488"/>
                                </a:lnTo>
                                <a:lnTo>
                                  <a:pt x="600" y="490"/>
                                </a:lnTo>
                                <a:lnTo>
                                  <a:pt x="598" y="490"/>
                                </a:lnTo>
                                <a:lnTo>
                                  <a:pt x="598" y="492"/>
                                </a:lnTo>
                                <a:lnTo>
                                  <a:pt x="595" y="492"/>
                                </a:lnTo>
                                <a:lnTo>
                                  <a:pt x="595" y="494"/>
                                </a:lnTo>
                                <a:lnTo>
                                  <a:pt x="595" y="496"/>
                                </a:lnTo>
                                <a:lnTo>
                                  <a:pt x="593" y="496"/>
                                </a:lnTo>
                                <a:lnTo>
                                  <a:pt x="591" y="496"/>
                                </a:lnTo>
                                <a:lnTo>
                                  <a:pt x="591" y="498"/>
                                </a:lnTo>
                                <a:lnTo>
                                  <a:pt x="589" y="498"/>
                                </a:lnTo>
                                <a:lnTo>
                                  <a:pt x="591" y="498"/>
                                </a:lnTo>
                                <a:lnTo>
                                  <a:pt x="591" y="501"/>
                                </a:lnTo>
                                <a:lnTo>
                                  <a:pt x="593" y="498"/>
                                </a:lnTo>
                                <a:lnTo>
                                  <a:pt x="595" y="498"/>
                                </a:lnTo>
                                <a:lnTo>
                                  <a:pt x="595" y="501"/>
                                </a:lnTo>
                                <a:lnTo>
                                  <a:pt x="593" y="501"/>
                                </a:lnTo>
                                <a:lnTo>
                                  <a:pt x="591" y="501"/>
                                </a:lnTo>
                                <a:lnTo>
                                  <a:pt x="589" y="503"/>
                                </a:lnTo>
                                <a:lnTo>
                                  <a:pt x="587" y="501"/>
                                </a:lnTo>
                                <a:lnTo>
                                  <a:pt x="587" y="503"/>
                                </a:lnTo>
                                <a:lnTo>
                                  <a:pt x="585" y="503"/>
                                </a:lnTo>
                                <a:lnTo>
                                  <a:pt x="585" y="505"/>
                                </a:lnTo>
                                <a:lnTo>
                                  <a:pt x="587" y="505"/>
                                </a:lnTo>
                                <a:lnTo>
                                  <a:pt x="585" y="507"/>
                                </a:lnTo>
                                <a:lnTo>
                                  <a:pt x="583" y="507"/>
                                </a:lnTo>
                                <a:lnTo>
                                  <a:pt x="583" y="509"/>
                                </a:lnTo>
                                <a:lnTo>
                                  <a:pt x="583" y="511"/>
                                </a:lnTo>
                                <a:lnTo>
                                  <a:pt x="585" y="511"/>
                                </a:lnTo>
                                <a:lnTo>
                                  <a:pt x="583" y="513"/>
                                </a:lnTo>
                                <a:lnTo>
                                  <a:pt x="581" y="513"/>
                                </a:lnTo>
                                <a:lnTo>
                                  <a:pt x="581" y="515"/>
                                </a:lnTo>
                                <a:lnTo>
                                  <a:pt x="581" y="517"/>
                                </a:lnTo>
                                <a:lnTo>
                                  <a:pt x="583" y="517"/>
                                </a:lnTo>
                                <a:lnTo>
                                  <a:pt x="585" y="517"/>
                                </a:lnTo>
                                <a:lnTo>
                                  <a:pt x="587" y="520"/>
                                </a:lnTo>
                                <a:lnTo>
                                  <a:pt x="589" y="520"/>
                                </a:lnTo>
                                <a:lnTo>
                                  <a:pt x="591" y="522"/>
                                </a:lnTo>
                                <a:lnTo>
                                  <a:pt x="593" y="524"/>
                                </a:lnTo>
                                <a:lnTo>
                                  <a:pt x="593" y="526"/>
                                </a:lnTo>
                                <a:lnTo>
                                  <a:pt x="593" y="528"/>
                                </a:lnTo>
                                <a:lnTo>
                                  <a:pt x="591" y="528"/>
                                </a:lnTo>
                                <a:lnTo>
                                  <a:pt x="589" y="528"/>
                                </a:lnTo>
                                <a:lnTo>
                                  <a:pt x="589" y="530"/>
                                </a:lnTo>
                                <a:lnTo>
                                  <a:pt x="591" y="532"/>
                                </a:lnTo>
                                <a:lnTo>
                                  <a:pt x="593" y="532"/>
                                </a:lnTo>
                                <a:lnTo>
                                  <a:pt x="595" y="532"/>
                                </a:lnTo>
                                <a:lnTo>
                                  <a:pt x="598" y="532"/>
                                </a:lnTo>
                                <a:lnTo>
                                  <a:pt x="600" y="530"/>
                                </a:lnTo>
                                <a:lnTo>
                                  <a:pt x="602" y="532"/>
                                </a:lnTo>
                                <a:lnTo>
                                  <a:pt x="604" y="532"/>
                                </a:lnTo>
                                <a:lnTo>
                                  <a:pt x="606" y="532"/>
                                </a:lnTo>
                                <a:lnTo>
                                  <a:pt x="606" y="534"/>
                                </a:lnTo>
                                <a:lnTo>
                                  <a:pt x="604" y="534"/>
                                </a:lnTo>
                                <a:lnTo>
                                  <a:pt x="602" y="534"/>
                                </a:lnTo>
                                <a:lnTo>
                                  <a:pt x="602" y="536"/>
                                </a:lnTo>
                                <a:lnTo>
                                  <a:pt x="602" y="539"/>
                                </a:lnTo>
                                <a:lnTo>
                                  <a:pt x="600" y="541"/>
                                </a:lnTo>
                                <a:lnTo>
                                  <a:pt x="598" y="541"/>
                                </a:lnTo>
                                <a:lnTo>
                                  <a:pt x="598" y="543"/>
                                </a:lnTo>
                                <a:lnTo>
                                  <a:pt x="600" y="543"/>
                                </a:lnTo>
                                <a:lnTo>
                                  <a:pt x="600" y="545"/>
                                </a:lnTo>
                                <a:lnTo>
                                  <a:pt x="602" y="545"/>
                                </a:lnTo>
                                <a:lnTo>
                                  <a:pt x="602" y="547"/>
                                </a:lnTo>
                                <a:lnTo>
                                  <a:pt x="604" y="547"/>
                                </a:lnTo>
                                <a:lnTo>
                                  <a:pt x="606" y="547"/>
                                </a:lnTo>
                                <a:lnTo>
                                  <a:pt x="608" y="547"/>
                                </a:lnTo>
                                <a:lnTo>
                                  <a:pt x="608" y="545"/>
                                </a:lnTo>
                                <a:lnTo>
                                  <a:pt x="608" y="543"/>
                                </a:lnTo>
                                <a:lnTo>
                                  <a:pt x="608" y="541"/>
                                </a:lnTo>
                                <a:lnTo>
                                  <a:pt x="610" y="541"/>
                                </a:lnTo>
                                <a:lnTo>
                                  <a:pt x="610" y="543"/>
                                </a:lnTo>
                                <a:lnTo>
                                  <a:pt x="612" y="545"/>
                                </a:lnTo>
                                <a:lnTo>
                                  <a:pt x="610" y="545"/>
                                </a:lnTo>
                                <a:lnTo>
                                  <a:pt x="610" y="547"/>
                                </a:lnTo>
                                <a:lnTo>
                                  <a:pt x="610" y="549"/>
                                </a:lnTo>
                                <a:lnTo>
                                  <a:pt x="612" y="549"/>
                                </a:lnTo>
                                <a:lnTo>
                                  <a:pt x="614" y="549"/>
                                </a:lnTo>
                                <a:lnTo>
                                  <a:pt x="614" y="547"/>
                                </a:lnTo>
                                <a:lnTo>
                                  <a:pt x="614" y="545"/>
                                </a:lnTo>
                                <a:lnTo>
                                  <a:pt x="614" y="543"/>
                                </a:lnTo>
                                <a:lnTo>
                                  <a:pt x="617" y="543"/>
                                </a:lnTo>
                                <a:lnTo>
                                  <a:pt x="619" y="543"/>
                                </a:lnTo>
                                <a:lnTo>
                                  <a:pt x="621" y="543"/>
                                </a:lnTo>
                                <a:lnTo>
                                  <a:pt x="623" y="545"/>
                                </a:lnTo>
                                <a:lnTo>
                                  <a:pt x="623" y="547"/>
                                </a:lnTo>
                                <a:lnTo>
                                  <a:pt x="621" y="547"/>
                                </a:lnTo>
                                <a:lnTo>
                                  <a:pt x="619" y="547"/>
                                </a:lnTo>
                                <a:lnTo>
                                  <a:pt x="619" y="549"/>
                                </a:lnTo>
                                <a:lnTo>
                                  <a:pt x="619" y="551"/>
                                </a:lnTo>
                                <a:lnTo>
                                  <a:pt x="619" y="553"/>
                                </a:lnTo>
                                <a:lnTo>
                                  <a:pt x="619" y="556"/>
                                </a:lnTo>
                                <a:lnTo>
                                  <a:pt x="619" y="558"/>
                                </a:lnTo>
                                <a:lnTo>
                                  <a:pt x="621" y="558"/>
                                </a:lnTo>
                                <a:lnTo>
                                  <a:pt x="623" y="556"/>
                                </a:lnTo>
                                <a:lnTo>
                                  <a:pt x="625" y="556"/>
                                </a:lnTo>
                                <a:lnTo>
                                  <a:pt x="627" y="556"/>
                                </a:lnTo>
                                <a:lnTo>
                                  <a:pt x="627" y="558"/>
                                </a:lnTo>
                                <a:lnTo>
                                  <a:pt x="629" y="558"/>
                                </a:lnTo>
                                <a:lnTo>
                                  <a:pt x="629" y="560"/>
                                </a:lnTo>
                                <a:lnTo>
                                  <a:pt x="631" y="560"/>
                                </a:lnTo>
                                <a:lnTo>
                                  <a:pt x="631" y="562"/>
                                </a:lnTo>
                                <a:lnTo>
                                  <a:pt x="631" y="564"/>
                                </a:lnTo>
                                <a:lnTo>
                                  <a:pt x="633" y="562"/>
                                </a:lnTo>
                                <a:lnTo>
                                  <a:pt x="636" y="562"/>
                                </a:lnTo>
                                <a:lnTo>
                                  <a:pt x="638" y="562"/>
                                </a:lnTo>
                                <a:lnTo>
                                  <a:pt x="638" y="564"/>
                                </a:lnTo>
                                <a:lnTo>
                                  <a:pt x="636" y="564"/>
                                </a:lnTo>
                                <a:lnTo>
                                  <a:pt x="636" y="566"/>
                                </a:lnTo>
                                <a:lnTo>
                                  <a:pt x="638" y="566"/>
                                </a:lnTo>
                                <a:lnTo>
                                  <a:pt x="640" y="566"/>
                                </a:lnTo>
                                <a:lnTo>
                                  <a:pt x="642" y="566"/>
                                </a:lnTo>
                                <a:lnTo>
                                  <a:pt x="644" y="568"/>
                                </a:lnTo>
                                <a:lnTo>
                                  <a:pt x="646" y="568"/>
                                </a:lnTo>
                                <a:lnTo>
                                  <a:pt x="648" y="568"/>
                                </a:lnTo>
                                <a:lnTo>
                                  <a:pt x="648" y="570"/>
                                </a:lnTo>
                                <a:lnTo>
                                  <a:pt x="648" y="572"/>
                                </a:lnTo>
                                <a:lnTo>
                                  <a:pt x="650" y="572"/>
                                </a:lnTo>
                                <a:lnTo>
                                  <a:pt x="650" y="575"/>
                                </a:lnTo>
                                <a:lnTo>
                                  <a:pt x="652" y="575"/>
                                </a:lnTo>
                                <a:lnTo>
                                  <a:pt x="652" y="577"/>
                                </a:lnTo>
                                <a:lnTo>
                                  <a:pt x="650" y="577"/>
                                </a:lnTo>
                                <a:lnTo>
                                  <a:pt x="650" y="579"/>
                                </a:lnTo>
                                <a:lnTo>
                                  <a:pt x="648" y="579"/>
                                </a:lnTo>
                                <a:lnTo>
                                  <a:pt x="646" y="579"/>
                                </a:lnTo>
                                <a:lnTo>
                                  <a:pt x="646" y="577"/>
                                </a:lnTo>
                                <a:lnTo>
                                  <a:pt x="646" y="579"/>
                                </a:lnTo>
                                <a:lnTo>
                                  <a:pt x="644" y="579"/>
                                </a:lnTo>
                                <a:lnTo>
                                  <a:pt x="644" y="581"/>
                                </a:lnTo>
                                <a:lnTo>
                                  <a:pt x="640" y="581"/>
                                </a:lnTo>
                                <a:lnTo>
                                  <a:pt x="612" y="579"/>
                                </a:lnTo>
                                <a:lnTo>
                                  <a:pt x="587" y="579"/>
                                </a:lnTo>
                                <a:lnTo>
                                  <a:pt x="560" y="579"/>
                                </a:lnTo>
                                <a:lnTo>
                                  <a:pt x="534" y="579"/>
                                </a:lnTo>
                                <a:lnTo>
                                  <a:pt x="507" y="577"/>
                                </a:lnTo>
                                <a:lnTo>
                                  <a:pt x="486" y="577"/>
                                </a:lnTo>
                                <a:lnTo>
                                  <a:pt x="469" y="577"/>
                                </a:lnTo>
                                <a:lnTo>
                                  <a:pt x="458" y="577"/>
                                </a:lnTo>
                                <a:lnTo>
                                  <a:pt x="431" y="577"/>
                                </a:lnTo>
                                <a:lnTo>
                                  <a:pt x="403" y="577"/>
                                </a:lnTo>
                                <a:lnTo>
                                  <a:pt x="378" y="577"/>
                                </a:lnTo>
                                <a:lnTo>
                                  <a:pt x="363" y="575"/>
                                </a:lnTo>
                                <a:lnTo>
                                  <a:pt x="350" y="575"/>
                                </a:lnTo>
                                <a:lnTo>
                                  <a:pt x="331" y="575"/>
                                </a:lnTo>
                                <a:lnTo>
                                  <a:pt x="304" y="575"/>
                                </a:lnTo>
                                <a:lnTo>
                                  <a:pt x="287" y="575"/>
                                </a:lnTo>
                                <a:lnTo>
                                  <a:pt x="276" y="572"/>
                                </a:lnTo>
                                <a:lnTo>
                                  <a:pt x="249" y="572"/>
                                </a:lnTo>
                                <a:lnTo>
                                  <a:pt x="222" y="572"/>
                                </a:lnTo>
                                <a:lnTo>
                                  <a:pt x="194" y="570"/>
                                </a:lnTo>
                                <a:lnTo>
                                  <a:pt x="165" y="570"/>
                                </a:lnTo>
                                <a:lnTo>
                                  <a:pt x="137" y="572"/>
                                </a:lnTo>
                                <a:lnTo>
                                  <a:pt x="112" y="572"/>
                                </a:lnTo>
                                <a:lnTo>
                                  <a:pt x="105" y="572"/>
                                </a:lnTo>
                                <a:lnTo>
                                  <a:pt x="84" y="572"/>
                                </a:lnTo>
                                <a:lnTo>
                                  <a:pt x="57" y="572"/>
                                </a:lnTo>
                                <a:lnTo>
                                  <a:pt x="31" y="575"/>
                                </a:lnTo>
                                <a:lnTo>
                                  <a:pt x="0" y="575"/>
                                </a:lnTo>
                                <a:lnTo>
                                  <a:pt x="0" y="547"/>
                                </a:lnTo>
                                <a:lnTo>
                                  <a:pt x="0" y="539"/>
                                </a:lnTo>
                                <a:lnTo>
                                  <a:pt x="0" y="522"/>
                                </a:lnTo>
                                <a:lnTo>
                                  <a:pt x="0" y="520"/>
                                </a:lnTo>
                                <a:lnTo>
                                  <a:pt x="0" y="494"/>
                                </a:lnTo>
                                <a:lnTo>
                                  <a:pt x="0" y="467"/>
                                </a:lnTo>
                                <a:lnTo>
                                  <a:pt x="0" y="439"/>
                                </a:lnTo>
                                <a:lnTo>
                                  <a:pt x="0" y="412"/>
                                </a:lnTo>
                                <a:lnTo>
                                  <a:pt x="0" y="384"/>
                                </a:lnTo>
                                <a:lnTo>
                                  <a:pt x="0" y="357"/>
                                </a:lnTo>
                                <a:lnTo>
                                  <a:pt x="0" y="332"/>
                                </a:lnTo>
                                <a:lnTo>
                                  <a:pt x="0" y="304"/>
                                </a:lnTo>
                                <a:lnTo>
                                  <a:pt x="0" y="302"/>
                                </a:lnTo>
                                <a:lnTo>
                                  <a:pt x="0" y="277"/>
                                </a:lnTo>
                                <a:lnTo>
                                  <a:pt x="0" y="275"/>
                                </a:lnTo>
                                <a:lnTo>
                                  <a:pt x="0" y="260"/>
                                </a:lnTo>
                                <a:lnTo>
                                  <a:pt x="0" y="249"/>
                                </a:lnTo>
                                <a:lnTo>
                                  <a:pt x="0" y="222"/>
                                </a:lnTo>
                                <a:lnTo>
                                  <a:pt x="0" y="194"/>
                                </a:lnTo>
                                <a:lnTo>
                                  <a:pt x="0" y="167"/>
                                </a:lnTo>
                                <a:lnTo>
                                  <a:pt x="0" y="139"/>
                                </a:lnTo>
                                <a:lnTo>
                                  <a:pt x="0" y="112"/>
                                </a:lnTo>
                                <a:lnTo>
                                  <a:pt x="2" y="84"/>
                                </a:lnTo>
                                <a:lnTo>
                                  <a:pt x="2" y="67"/>
                                </a:lnTo>
                                <a:lnTo>
                                  <a:pt x="2" y="59"/>
                                </a:lnTo>
                                <a:lnTo>
                                  <a:pt x="2" y="57"/>
                                </a:lnTo>
                                <a:lnTo>
                                  <a:pt x="2" y="32"/>
                                </a:lnTo>
                                <a:lnTo>
                                  <a:pt x="2" y="29"/>
                                </a:lnTo>
                                <a:lnTo>
                                  <a:pt x="2" y="4"/>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1647" name="Freeform 548"/>
                        <wps:cNvSpPr>
                          <a:spLocks/>
                        </wps:cNvSpPr>
                        <wps:spPr bwMode="auto">
                          <a:xfrm>
                            <a:off x="4210000" y="4726916"/>
                            <a:ext cx="382300" cy="339101"/>
                          </a:xfrm>
                          <a:custGeom>
                            <a:avLst/>
                            <a:gdLst>
                              <a:gd name="T0" fmla="*/ 104775 w 602"/>
                              <a:gd name="T1" fmla="*/ 8255 h 534"/>
                              <a:gd name="T2" fmla="*/ 154305 w 602"/>
                              <a:gd name="T3" fmla="*/ 6350 h 534"/>
                              <a:gd name="T4" fmla="*/ 271145 w 602"/>
                              <a:gd name="T5" fmla="*/ 2540 h 534"/>
                              <a:gd name="T6" fmla="*/ 347345 w 602"/>
                              <a:gd name="T7" fmla="*/ 0 h 534"/>
                              <a:gd name="T8" fmla="*/ 351790 w 602"/>
                              <a:gd name="T9" fmla="*/ 9525 h 534"/>
                              <a:gd name="T10" fmla="*/ 351790 w 602"/>
                              <a:gd name="T11" fmla="*/ 17145 h 534"/>
                              <a:gd name="T12" fmla="*/ 355600 w 602"/>
                              <a:gd name="T13" fmla="*/ 30480 h 534"/>
                              <a:gd name="T14" fmla="*/ 351790 w 602"/>
                              <a:gd name="T15" fmla="*/ 37465 h 534"/>
                              <a:gd name="T16" fmla="*/ 359410 w 602"/>
                              <a:gd name="T17" fmla="*/ 49530 h 534"/>
                              <a:gd name="T18" fmla="*/ 368935 w 602"/>
                              <a:gd name="T19" fmla="*/ 65405 h 534"/>
                              <a:gd name="T20" fmla="*/ 377190 w 602"/>
                              <a:gd name="T21" fmla="*/ 72390 h 534"/>
                              <a:gd name="T22" fmla="*/ 379730 w 602"/>
                              <a:gd name="T23" fmla="*/ 77470 h 534"/>
                              <a:gd name="T24" fmla="*/ 382270 w 602"/>
                              <a:gd name="T25" fmla="*/ 81915 h 534"/>
                              <a:gd name="T26" fmla="*/ 379730 w 602"/>
                              <a:gd name="T27" fmla="*/ 86995 h 534"/>
                              <a:gd name="T28" fmla="*/ 372745 w 602"/>
                              <a:gd name="T29" fmla="*/ 92710 h 534"/>
                              <a:gd name="T30" fmla="*/ 363855 w 602"/>
                              <a:gd name="T31" fmla="*/ 96520 h 534"/>
                              <a:gd name="T32" fmla="*/ 370205 w 602"/>
                              <a:gd name="T33" fmla="*/ 99060 h 534"/>
                              <a:gd name="T34" fmla="*/ 377190 w 602"/>
                              <a:gd name="T35" fmla="*/ 97790 h 534"/>
                              <a:gd name="T36" fmla="*/ 379730 w 602"/>
                              <a:gd name="T37" fmla="*/ 100330 h 534"/>
                              <a:gd name="T38" fmla="*/ 379730 w 602"/>
                              <a:gd name="T39" fmla="*/ 104775 h 534"/>
                              <a:gd name="T40" fmla="*/ 378460 w 602"/>
                              <a:gd name="T41" fmla="*/ 111125 h 534"/>
                              <a:gd name="T42" fmla="*/ 374650 w 602"/>
                              <a:gd name="T43" fmla="*/ 118110 h 534"/>
                              <a:gd name="T44" fmla="*/ 377190 w 602"/>
                              <a:gd name="T45" fmla="*/ 124460 h 534"/>
                              <a:gd name="T46" fmla="*/ 381000 w 602"/>
                              <a:gd name="T47" fmla="*/ 128905 h 534"/>
                              <a:gd name="T48" fmla="*/ 382270 w 602"/>
                              <a:gd name="T49" fmla="*/ 130175 h 534"/>
                              <a:gd name="T50" fmla="*/ 378460 w 602"/>
                              <a:gd name="T51" fmla="*/ 135255 h 534"/>
                              <a:gd name="T52" fmla="*/ 372745 w 602"/>
                              <a:gd name="T53" fmla="*/ 136525 h 534"/>
                              <a:gd name="T54" fmla="*/ 371475 w 602"/>
                              <a:gd name="T55" fmla="*/ 146050 h 534"/>
                              <a:gd name="T56" fmla="*/ 366395 w 602"/>
                              <a:gd name="T57" fmla="*/ 155575 h 534"/>
                              <a:gd name="T58" fmla="*/ 360680 w 602"/>
                              <a:gd name="T59" fmla="*/ 166370 h 534"/>
                              <a:gd name="T60" fmla="*/ 360680 w 602"/>
                              <a:gd name="T61" fmla="*/ 180975 h 534"/>
                              <a:gd name="T62" fmla="*/ 349885 w 602"/>
                              <a:gd name="T63" fmla="*/ 198755 h 534"/>
                              <a:gd name="T64" fmla="*/ 336550 w 602"/>
                              <a:gd name="T65" fmla="*/ 206375 h 534"/>
                              <a:gd name="T66" fmla="*/ 312420 w 602"/>
                              <a:gd name="T67" fmla="*/ 210820 h 534"/>
                              <a:gd name="T68" fmla="*/ 297815 w 602"/>
                              <a:gd name="T69" fmla="*/ 215900 h 534"/>
                              <a:gd name="T70" fmla="*/ 287020 w 602"/>
                              <a:gd name="T71" fmla="*/ 227965 h 534"/>
                              <a:gd name="T72" fmla="*/ 284480 w 602"/>
                              <a:gd name="T73" fmla="*/ 240030 h 534"/>
                              <a:gd name="T74" fmla="*/ 276225 w 602"/>
                              <a:gd name="T75" fmla="*/ 248285 h 534"/>
                              <a:gd name="T76" fmla="*/ 269875 w 602"/>
                              <a:gd name="T77" fmla="*/ 254635 h 534"/>
                              <a:gd name="T78" fmla="*/ 274955 w 602"/>
                              <a:gd name="T79" fmla="*/ 266700 h 534"/>
                              <a:gd name="T80" fmla="*/ 271145 w 602"/>
                              <a:gd name="T81" fmla="*/ 273685 h 534"/>
                              <a:gd name="T82" fmla="*/ 271145 w 602"/>
                              <a:gd name="T83" fmla="*/ 283210 h 534"/>
                              <a:gd name="T84" fmla="*/ 267335 w 602"/>
                              <a:gd name="T85" fmla="*/ 287020 h 534"/>
                              <a:gd name="T86" fmla="*/ 265430 w 602"/>
                              <a:gd name="T87" fmla="*/ 295275 h 534"/>
                              <a:gd name="T88" fmla="*/ 267335 w 602"/>
                              <a:gd name="T89" fmla="*/ 300355 h 534"/>
                              <a:gd name="T90" fmla="*/ 277495 w 602"/>
                              <a:gd name="T91" fmla="*/ 304165 h 534"/>
                              <a:gd name="T92" fmla="*/ 276225 w 602"/>
                              <a:gd name="T93" fmla="*/ 312420 h 534"/>
                              <a:gd name="T94" fmla="*/ 267335 w 602"/>
                              <a:gd name="T95" fmla="*/ 313690 h 534"/>
                              <a:gd name="T96" fmla="*/ 257810 w 602"/>
                              <a:gd name="T97" fmla="*/ 307340 h 534"/>
                              <a:gd name="T98" fmla="*/ 253365 w 602"/>
                              <a:gd name="T99" fmla="*/ 314960 h 534"/>
                              <a:gd name="T100" fmla="*/ 255270 w 602"/>
                              <a:gd name="T101" fmla="*/ 325755 h 534"/>
                              <a:gd name="T102" fmla="*/ 247015 w 602"/>
                              <a:gd name="T103" fmla="*/ 332740 h 534"/>
                              <a:gd name="T104" fmla="*/ 212090 w 602"/>
                              <a:gd name="T105" fmla="*/ 336550 h 534"/>
                              <a:gd name="T106" fmla="*/ 90170 w 602"/>
                              <a:gd name="T107" fmla="*/ 337820 h 534"/>
                              <a:gd name="T108" fmla="*/ 2540 w 602"/>
                              <a:gd name="T109" fmla="*/ 339090 h 534"/>
                              <a:gd name="T110" fmla="*/ 4445 w 602"/>
                              <a:gd name="T111" fmla="*/ 269240 h 534"/>
                              <a:gd name="T112" fmla="*/ 2540 w 602"/>
                              <a:gd name="T113" fmla="*/ 148590 h 534"/>
                              <a:gd name="T114" fmla="*/ 1270 w 602"/>
                              <a:gd name="T115" fmla="*/ 61595 h 534"/>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602" h="534">
                                <a:moveTo>
                                  <a:pt x="0" y="15"/>
                                </a:moveTo>
                                <a:lnTo>
                                  <a:pt x="28" y="15"/>
                                </a:lnTo>
                                <a:lnTo>
                                  <a:pt x="49" y="15"/>
                                </a:lnTo>
                                <a:lnTo>
                                  <a:pt x="55" y="15"/>
                                </a:lnTo>
                                <a:lnTo>
                                  <a:pt x="83" y="15"/>
                                </a:lnTo>
                                <a:lnTo>
                                  <a:pt x="110" y="13"/>
                                </a:lnTo>
                                <a:lnTo>
                                  <a:pt x="138" y="13"/>
                                </a:lnTo>
                                <a:lnTo>
                                  <a:pt x="165" y="13"/>
                                </a:lnTo>
                                <a:lnTo>
                                  <a:pt x="178" y="13"/>
                                </a:lnTo>
                                <a:lnTo>
                                  <a:pt x="176" y="15"/>
                                </a:lnTo>
                                <a:lnTo>
                                  <a:pt x="188" y="15"/>
                                </a:lnTo>
                                <a:lnTo>
                                  <a:pt x="216" y="13"/>
                                </a:lnTo>
                                <a:lnTo>
                                  <a:pt x="230" y="13"/>
                                </a:lnTo>
                                <a:lnTo>
                                  <a:pt x="230" y="10"/>
                                </a:lnTo>
                                <a:lnTo>
                                  <a:pt x="243" y="10"/>
                                </a:lnTo>
                                <a:lnTo>
                                  <a:pt x="271" y="8"/>
                                </a:lnTo>
                                <a:lnTo>
                                  <a:pt x="298" y="8"/>
                                </a:lnTo>
                                <a:lnTo>
                                  <a:pt x="323" y="6"/>
                                </a:lnTo>
                                <a:lnTo>
                                  <a:pt x="323" y="4"/>
                                </a:lnTo>
                                <a:lnTo>
                                  <a:pt x="345" y="4"/>
                                </a:lnTo>
                                <a:lnTo>
                                  <a:pt x="372" y="4"/>
                                </a:lnTo>
                                <a:lnTo>
                                  <a:pt x="399" y="4"/>
                                </a:lnTo>
                                <a:lnTo>
                                  <a:pt x="427" y="4"/>
                                </a:lnTo>
                                <a:lnTo>
                                  <a:pt x="454" y="2"/>
                                </a:lnTo>
                                <a:lnTo>
                                  <a:pt x="482" y="2"/>
                                </a:lnTo>
                                <a:lnTo>
                                  <a:pt x="509" y="0"/>
                                </a:lnTo>
                                <a:lnTo>
                                  <a:pt x="537" y="0"/>
                                </a:lnTo>
                                <a:lnTo>
                                  <a:pt x="547" y="0"/>
                                </a:lnTo>
                                <a:lnTo>
                                  <a:pt x="551" y="2"/>
                                </a:lnTo>
                                <a:lnTo>
                                  <a:pt x="554" y="4"/>
                                </a:lnTo>
                                <a:lnTo>
                                  <a:pt x="554" y="6"/>
                                </a:lnTo>
                                <a:lnTo>
                                  <a:pt x="554" y="8"/>
                                </a:lnTo>
                                <a:lnTo>
                                  <a:pt x="554" y="10"/>
                                </a:lnTo>
                                <a:lnTo>
                                  <a:pt x="554" y="13"/>
                                </a:lnTo>
                                <a:lnTo>
                                  <a:pt x="554" y="15"/>
                                </a:lnTo>
                                <a:lnTo>
                                  <a:pt x="554" y="17"/>
                                </a:lnTo>
                                <a:lnTo>
                                  <a:pt x="554" y="19"/>
                                </a:lnTo>
                                <a:lnTo>
                                  <a:pt x="554" y="21"/>
                                </a:lnTo>
                                <a:lnTo>
                                  <a:pt x="554" y="25"/>
                                </a:lnTo>
                                <a:lnTo>
                                  <a:pt x="554" y="27"/>
                                </a:lnTo>
                                <a:lnTo>
                                  <a:pt x="554" y="29"/>
                                </a:lnTo>
                                <a:lnTo>
                                  <a:pt x="556" y="34"/>
                                </a:lnTo>
                                <a:lnTo>
                                  <a:pt x="558" y="36"/>
                                </a:lnTo>
                                <a:lnTo>
                                  <a:pt x="560" y="38"/>
                                </a:lnTo>
                                <a:lnTo>
                                  <a:pt x="560" y="42"/>
                                </a:lnTo>
                                <a:lnTo>
                                  <a:pt x="562" y="44"/>
                                </a:lnTo>
                                <a:lnTo>
                                  <a:pt x="562" y="46"/>
                                </a:lnTo>
                                <a:lnTo>
                                  <a:pt x="560" y="48"/>
                                </a:lnTo>
                                <a:lnTo>
                                  <a:pt x="560" y="51"/>
                                </a:lnTo>
                                <a:lnTo>
                                  <a:pt x="560" y="53"/>
                                </a:lnTo>
                                <a:lnTo>
                                  <a:pt x="558" y="55"/>
                                </a:lnTo>
                                <a:lnTo>
                                  <a:pt x="558" y="57"/>
                                </a:lnTo>
                                <a:lnTo>
                                  <a:pt x="556" y="57"/>
                                </a:lnTo>
                                <a:lnTo>
                                  <a:pt x="554" y="59"/>
                                </a:lnTo>
                                <a:lnTo>
                                  <a:pt x="554" y="61"/>
                                </a:lnTo>
                                <a:lnTo>
                                  <a:pt x="554" y="63"/>
                                </a:lnTo>
                                <a:lnTo>
                                  <a:pt x="556" y="67"/>
                                </a:lnTo>
                                <a:lnTo>
                                  <a:pt x="560" y="70"/>
                                </a:lnTo>
                                <a:lnTo>
                                  <a:pt x="564" y="74"/>
                                </a:lnTo>
                                <a:lnTo>
                                  <a:pt x="564" y="76"/>
                                </a:lnTo>
                                <a:lnTo>
                                  <a:pt x="566" y="78"/>
                                </a:lnTo>
                                <a:lnTo>
                                  <a:pt x="566" y="82"/>
                                </a:lnTo>
                                <a:lnTo>
                                  <a:pt x="568" y="84"/>
                                </a:lnTo>
                                <a:lnTo>
                                  <a:pt x="571" y="89"/>
                                </a:lnTo>
                                <a:lnTo>
                                  <a:pt x="575" y="93"/>
                                </a:lnTo>
                                <a:lnTo>
                                  <a:pt x="575" y="95"/>
                                </a:lnTo>
                                <a:lnTo>
                                  <a:pt x="579" y="99"/>
                                </a:lnTo>
                                <a:lnTo>
                                  <a:pt x="581" y="103"/>
                                </a:lnTo>
                                <a:lnTo>
                                  <a:pt x="583" y="105"/>
                                </a:lnTo>
                                <a:lnTo>
                                  <a:pt x="585" y="108"/>
                                </a:lnTo>
                                <a:lnTo>
                                  <a:pt x="587" y="110"/>
                                </a:lnTo>
                                <a:lnTo>
                                  <a:pt x="590" y="110"/>
                                </a:lnTo>
                                <a:lnTo>
                                  <a:pt x="592" y="112"/>
                                </a:lnTo>
                                <a:lnTo>
                                  <a:pt x="594" y="114"/>
                                </a:lnTo>
                                <a:lnTo>
                                  <a:pt x="594" y="116"/>
                                </a:lnTo>
                                <a:lnTo>
                                  <a:pt x="596" y="118"/>
                                </a:lnTo>
                                <a:lnTo>
                                  <a:pt x="598" y="120"/>
                                </a:lnTo>
                                <a:lnTo>
                                  <a:pt x="598" y="122"/>
                                </a:lnTo>
                                <a:lnTo>
                                  <a:pt x="600" y="122"/>
                                </a:lnTo>
                                <a:lnTo>
                                  <a:pt x="600" y="124"/>
                                </a:lnTo>
                                <a:lnTo>
                                  <a:pt x="600" y="127"/>
                                </a:lnTo>
                                <a:lnTo>
                                  <a:pt x="602" y="129"/>
                                </a:lnTo>
                                <a:lnTo>
                                  <a:pt x="600" y="131"/>
                                </a:lnTo>
                                <a:lnTo>
                                  <a:pt x="600" y="133"/>
                                </a:lnTo>
                                <a:lnTo>
                                  <a:pt x="600" y="135"/>
                                </a:lnTo>
                                <a:lnTo>
                                  <a:pt x="598" y="137"/>
                                </a:lnTo>
                                <a:lnTo>
                                  <a:pt x="598" y="139"/>
                                </a:lnTo>
                                <a:lnTo>
                                  <a:pt x="596" y="139"/>
                                </a:lnTo>
                                <a:lnTo>
                                  <a:pt x="594" y="141"/>
                                </a:lnTo>
                                <a:lnTo>
                                  <a:pt x="592" y="144"/>
                                </a:lnTo>
                                <a:lnTo>
                                  <a:pt x="590" y="144"/>
                                </a:lnTo>
                                <a:lnTo>
                                  <a:pt x="587" y="146"/>
                                </a:lnTo>
                                <a:lnTo>
                                  <a:pt x="579" y="146"/>
                                </a:lnTo>
                                <a:lnTo>
                                  <a:pt x="577" y="146"/>
                                </a:lnTo>
                                <a:lnTo>
                                  <a:pt x="575" y="146"/>
                                </a:lnTo>
                                <a:lnTo>
                                  <a:pt x="575" y="148"/>
                                </a:lnTo>
                                <a:lnTo>
                                  <a:pt x="573" y="150"/>
                                </a:lnTo>
                                <a:lnTo>
                                  <a:pt x="573" y="152"/>
                                </a:lnTo>
                                <a:lnTo>
                                  <a:pt x="573" y="154"/>
                                </a:lnTo>
                                <a:lnTo>
                                  <a:pt x="575" y="154"/>
                                </a:lnTo>
                                <a:lnTo>
                                  <a:pt x="575" y="156"/>
                                </a:lnTo>
                                <a:lnTo>
                                  <a:pt x="577" y="156"/>
                                </a:lnTo>
                                <a:lnTo>
                                  <a:pt x="579" y="158"/>
                                </a:lnTo>
                                <a:lnTo>
                                  <a:pt x="581" y="158"/>
                                </a:lnTo>
                                <a:lnTo>
                                  <a:pt x="583" y="156"/>
                                </a:lnTo>
                                <a:lnTo>
                                  <a:pt x="585" y="156"/>
                                </a:lnTo>
                                <a:lnTo>
                                  <a:pt x="585" y="154"/>
                                </a:lnTo>
                                <a:lnTo>
                                  <a:pt x="587" y="154"/>
                                </a:lnTo>
                                <a:lnTo>
                                  <a:pt x="590" y="154"/>
                                </a:lnTo>
                                <a:lnTo>
                                  <a:pt x="594" y="154"/>
                                </a:lnTo>
                                <a:lnTo>
                                  <a:pt x="596" y="154"/>
                                </a:lnTo>
                                <a:lnTo>
                                  <a:pt x="598" y="154"/>
                                </a:lnTo>
                                <a:lnTo>
                                  <a:pt x="598" y="156"/>
                                </a:lnTo>
                                <a:lnTo>
                                  <a:pt x="598" y="158"/>
                                </a:lnTo>
                                <a:lnTo>
                                  <a:pt x="600" y="158"/>
                                </a:lnTo>
                                <a:lnTo>
                                  <a:pt x="600" y="160"/>
                                </a:lnTo>
                                <a:lnTo>
                                  <a:pt x="600" y="163"/>
                                </a:lnTo>
                                <a:lnTo>
                                  <a:pt x="598" y="165"/>
                                </a:lnTo>
                                <a:lnTo>
                                  <a:pt x="598" y="167"/>
                                </a:lnTo>
                                <a:lnTo>
                                  <a:pt x="598" y="169"/>
                                </a:lnTo>
                                <a:lnTo>
                                  <a:pt x="598" y="171"/>
                                </a:lnTo>
                                <a:lnTo>
                                  <a:pt x="598" y="173"/>
                                </a:lnTo>
                                <a:lnTo>
                                  <a:pt x="596" y="173"/>
                                </a:lnTo>
                                <a:lnTo>
                                  <a:pt x="596" y="175"/>
                                </a:lnTo>
                                <a:lnTo>
                                  <a:pt x="596" y="177"/>
                                </a:lnTo>
                                <a:lnTo>
                                  <a:pt x="594" y="177"/>
                                </a:lnTo>
                                <a:lnTo>
                                  <a:pt x="592" y="179"/>
                                </a:lnTo>
                                <a:lnTo>
                                  <a:pt x="592" y="182"/>
                                </a:lnTo>
                                <a:lnTo>
                                  <a:pt x="590" y="184"/>
                                </a:lnTo>
                                <a:lnTo>
                                  <a:pt x="590" y="186"/>
                                </a:lnTo>
                                <a:lnTo>
                                  <a:pt x="590" y="188"/>
                                </a:lnTo>
                                <a:lnTo>
                                  <a:pt x="590" y="190"/>
                                </a:lnTo>
                                <a:lnTo>
                                  <a:pt x="590" y="192"/>
                                </a:lnTo>
                                <a:lnTo>
                                  <a:pt x="590" y="194"/>
                                </a:lnTo>
                                <a:lnTo>
                                  <a:pt x="592" y="194"/>
                                </a:lnTo>
                                <a:lnTo>
                                  <a:pt x="594" y="196"/>
                                </a:lnTo>
                                <a:lnTo>
                                  <a:pt x="596" y="198"/>
                                </a:lnTo>
                                <a:lnTo>
                                  <a:pt x="598" y="198"/>
                                </a:lnTo>
                                <a:lnTo>
                                  <a:pt x="598" y="201"/>
                                </a:lnTo>
                                <a:lnTo>
                                  <a:pt x="600" y="201"/>
                                </a:lnTo>
                                <a:lnTo>
                                  <a:pt x="600" y="203"/>
                                </a:lnTo>
                                <a:lnTo>
                                  <a:pt x="602" y="203"/>
                                </a:lnTo>
                                <a:lnTo>
                                  <a:pt x="602" y="205"/>
                                </a:lnTo>
                                <a:lnTo>
                                  <a:pt x="602" y="207"/>
                                </a:lnTo>
                                <a:lnTo>
                                  <a:pt x="600" y="209"/>
                                </a:lnTo>
                                <a:lnTo>
                                  <a:pt x="598" y="211"/>
                                </a:lnTo>
                                <a:lnTo>
                                  <a:pt x="596" y="213"/>
                                </a:lnTo>
                                <a:lnTo>
                                  <a:pt x="594" y="213"/>
                                </a:lnTo>
                                <a:lnTo>
                                  <a:pt x="592" y="213"/>
                                </a:lnTo>
                                <a:lnTo>
                                  <a:pt x="590" y="215"/>
                                </a:lnTo>
                                <a:lnTo>
                                  <a:pt x="587" y="215"/>
                                </a:lnTo>
                                <a:lnTo>
                                  <a:pt x="587" y="217"/>
                                </a:lnTo>
                                <a:lnTo>
                                  <a:pt x="587" y="220"/>
                                </a:lnTo>
                                <a:lnTo>
                                  <a:pt x="585" y="220"/>
                                </a:lnTo>
                                <a:lnTo>
                                  <a:pt x="585" y="222"/>
                                </a:lnTo>
                                <a:lnTo>
                                  <a:pt x="585" y="224"/>
                                </a:lnTo>
                                <a:lnTo>
                                  <a:pt x="585" y="228"/>
                                </a:lnTo>
                                <a:lnTo>
                                  <a:pt x="585" y="230"/>
                                </a:lnTo>
                                <a:lnTo>
                                  <a:pt x="585" y="232"/>
                                </a:lnTo>
                                <a:lnTo>
                                  <a:pt x="583" y="232"/>
                                </a:lnTo>
                                <a:lnTo>
                                  <a:pt x="583" y="234"/>
                                </a:lnTo>
                                <a:lnTo>
                                  <a:pt x="581" y="236"/>
                                </a:lnTo>
                                <a:lnTo>
                                  <a:pt x="579" y="239"/>
                                </a:lnTo>
                                <a:lnTo>
                                  <a:pt x="579" y="241"/>
                                </a:lnTo>
                                <a:lnTo>
                                  <a:pt x="577" y="243"/>
                                </a:lnTo>
                                <a:lnTo>
                                  <a:pt x="577" y="245"/>
                                </a:lnTo>
                                <a:lnTo>
                                  <a:pt x="575" y="247"/>
                                </a:lnTo>
                                <a:lnTo>
                                  <a:pt x="575" y="249"/>
                                </a:lnTo>
                                <a:lnTo>
                                  <a:pt x="571" y="253"/>
                                </a:lnTo>
                                <a:lnTo>
                                  <a:pt x="571" y="255"/>
                                </a:lnTo>
                                <a:lnTo>
                                  <a:pt x="571" y="258"/>
                                </a:lnTo>
                                <a:lnTo>
                                  <a:pt x="568" y="260"/>
                                </a:lnTo>
                                <a:lnTo>
                                  <a:pt x="568" y="262"/>
                                </a:lnTo>
                                <a:lnTo>
                                  <a:pt x="568" y="264"/>
                                </a:lnTo>
                                <a:lnTo>
                                  <a:pt x="568" y="268"/>
                                </a:lnTo>
                                <a:lnTo>
                                  <a:pt x="568" y="270"/>
                                </a:lnTo>
                                <a:lnTo>
                                  <a:pt x="571" y="274"/>
                                </a:lnTo>
                                <a:lnTo>
                                  <a:pt x="571" y="277"/>
                                </a:lnTo>
                                <a:lnTo>
                                  <a:pt x="568" y="283"/>
                                </a:lnTo>
                                <a:lnTo>
                                  <a:pt x="568" y="285"/>
                                </a:lnTo>
                                <a:lnTo>
                                  <a:pt x="568" y="287"/>
                                </a:lnTo>
                                <a:lnTo>
                                  <a:pt x="566" y="291"/>
                                </a:lnTo>
                                <a:lnTo>
                                  <a:pt x="564" y="296"/>
                                </a:lnTo>
                                <a:lnTo>
                                  <a:pt x="564" y="298"/>
                                </a:lnTo>
                                <a:lnTo>
                                  <a:pt x="562" y="300"/>
                                </a:lnTo>
                                <a:lnTo>
                                  <a:pt x="560" y="304"/>
                                </a:lnTo>
                                <a:lnTo>
                                  <a:pt x="556" y="308"/>
                                </a:lnTo>
                                <a:lnTo>
                                  <a:pt x="551" y="313"/>
                                </a:lnTo>
                                <a:lnTo>
                                  <a:pt x="547" y="317"/>
                                </a:lnTo>
                                <a:lnTo>
                                  <a:pt x="545" y="319"/>
                                </a:lnTo>
                                <a:lnTo>
                                  <a:pt x="543" y="319"/>
                                </a:lnTo>
                                <a:lnTo>
                                  <a:pt x="539" y="321"/>
                                </a:lnTo>
                                <a:lnTo>
                                  <a:pt x="537" y="323"/>
                                </a:lnTo>
                                <a:lnTo>
                                  <a:pt x="530" y="325"/>
                                </a:lnTo>
                                <a:lnTo>
                                  <a:pt x="526" y="325"/>
                                </a:lnTo>
                                <a:lnTo>
                                  <a:pt x="520" y="327"/>
                                </a:lnTo>
                                <a:lnTo>
                                  <a:pt x="518" y="327"/>
                                </a:lnTo>
                                <a:lnTo>
                                  <a:pt x="509" y="329"/>
                                </a:lnTo>
                                <a:lnTo>
                                  <a:pt x="505" y="329"/>
                                </a:lnTo>
                                <a:lnTo>
                                  <a:pt x="499" y="329"/>
                                </a:lnTo>
                                <a:lnTo>
                                  <a:pt x="494" y="332"/>
                                </a:lnTo>
                                <a:lnTo>
                                  <a:pt x="492" y="332"/>
                                </a:lnTo>
                                <a:lnTo>
                                  <a:pt x="490" y="332"/>
                                </a:lnTo>
                                <a:lnTo>
                                  <a:pt x="488" y="334"/>
                                </a:lnTo>
                                <a:lnTo>
                                  <a:pt x="486" y="334"/>
                                </a:lnTo>
                                <a:lnTo>
                                  <a:pt x="482" y="336"/>
                                </a:lnTo>
                                <a:lnTo>
                                  <a:pt x="478" y="336"/>
                                </a:lnTo>
                                <a:lnTo>
                                  <a:pt x="473" y="338"/>
                                </a:lnTo>
                                <a:lnTo>
                                  <a:pt x="469" y="340"/>
                                </a:lnTo>
                                <a:lnTo>
                                  <a:pt x="465" y="342"/>
                                </a:lnTo>
                                <a:lnTo>
                                  <a:pt x="463" y="344"/>
                                </a:lnTo>
                                <a:lnTo>
                                  <a:pt x="459" y="348"/>
                                </a:lnTo>
                                <a:lnTo>
                                  <a:pt x="456" y="348"/>
                                </a:lnTo>
                                <a:lnTo>
                                  <a:pt x="454" y="353"/>
                                </a:lnTo>
                                <a:lnTo>
                                  <a:pt x="454" y="355"/>
                                </a:lnTo>
                                <a:lnTo>
                                  <a:pt x="452" y="357"/>
                                </a:lnTo>
                                <a:lnTo>
                                  <a:pt x="452" y="359"/>
                                </a:lnTo>
                                <a:lnTo>
                                  <a:pt x="450" y="361"/>
                                </a:lnTo>
                                <a:lnTo>
                                  <a:pt x="450" y="365"/>
                                </a:lnTo>
                                <a:lnTo>
                                  <a:pt x="450" y="367"/>
                                </a:lnTo>
                                <a:lnTo>
                                  <a:pt x="450" y="370"/>
                                </a:lnTo>
                                <a:lnTo>
                                  <a:pt x="450" y="372"/>
                                </a:lnTo>
                                <a:lnTo>
                                  <a:pt x="450" y="376"/>
                                </a:lnTo>
                                <a:lnTo>
                                  <a:pt x="448" y="378"/>
                                </a:lnTo>
                                <a:lnTo>
                                  <a:pt x="448" y="382"/>
                                </a:lnTo>
                                <a:lnTo>
                                  <a:pt x="446" y="384"/>
                                </a:lnTo>
                                <a:lnTo>
                                  <a:pt x="442" y="386"/>
                                </a:lnTo>
                                <a:lnTo>
                                  <a:pt x="440" y="389"/>
                                </a:lnTo>
                                <a:lnTo>
                                  <a:pt x="437" y="389"/>
                                </a:lnTo>
                                <a:lnTo>
                                  <a:pt x="435" y="391"/>
                                </a:lnTo>
                                <a:lnTo>
                                  <a:pt x="433" y="391"/>
                                </a:lnTo>
                                <a:lnTo>
                                  <a:pt x="431" y="391"/>
                                </a:lnTo>
                                <a:lnTo>
                                  <a:pt x="429" y="393"/>
                                </a:lnTo>
                                <a:lnTo>
                                  <a:pt x="427" y="395"/>
                                </a:lnTo>
                                <a:lnTo>
                                  <a:pt x="427" y="397"/>
                                </a:lnTo>
                                <a:lnTo>
                                  <a:pt x="425" y="399"/>
                                </a:lnTo>
                                <a:lnTo>
                                  <a:pt x="425" y="401"/>
                                </a:lnTo>
                                <a:lnTo>
                                  <a:pt x="425" y="403"/>
                                </a:lnTo>
                                <a:lnTo>
                                  <a:pt x="425" y="405"/>
                                </a:lnTo>
                                <a:lnTo>
                                  <a:pt x="427" y="410"/>
                                </a:lnTo>
                                <a:lnTo>
                                  <a:pt x="429" y="412"/>
                                </a:lnTo>
                                <a:lnTo>
                                  <a:pt x="431" y="414"/>
                                </a:lnTo>
                                <a:lnTo>
                                  <a:pt x="431" y="416"/>
                                </a:lnTo>
                                <a:lnTo>
                                  <a:pt x="433" y="418"/>
                                </a:lnTo>
                                <a:lnTo>
                                  <a:pt x="433" y="420"/>
                                </a:lnTo>
                                <a:lnTo>
                                  <a:pt x="433" y="422"/>
                                </a:lnTo>
                                <a:lnTo>
                                  <a:pt x="431" y="427"/>
                                </a:lnTo>
                                <a:lnTo>
                                  <a:pt x="431" y="429"/>
                                </a:lnTo>
                                <a:lnTo>
                                  <a:pt x="429" y="429"/>
                                </a:lnTo>
                                <a:lnTo>
                                  <a:pt x="427" y="431"/>
                                </a:lnTo>
                                <a:lnTo>
                                  <a:pt x="425" y="433"/>
                                </a:lnTo>
                                <a:lnTo>
                                  <a:pt x="423" y="435"/>
                                </a:lnTo>
                                <a:lnTo>
                                  <a:pt x="423" y="437"/>
                                </a:lnTo>
                                <a:lnTo>
                                  <a:pt x="423" y="439"/>
                                </a:lnTo>
                                <a:lnTo>
                                  <a:pt x="425" y="441"/>
                                </a:lnTo>
                                <a:lnTo>
                                  <a:pt x="425" y="443"/>
                                </a:lnTo>
                                <a:lnTo>
                                  <a:pt x="427" y="446"/>
                                </a:lnTo>
                                <a:lnTo>
                                  <a:pt x="425" y="448"/>
                                </a:lnTo>
                                <a:lnTo>
                                  <a:pt x="425" y="450"/>
                                </a:lnTo>
                                <a:lnTo>
                                  <a:pt x="423" y="450"/>
                                </a:lnTo>
                                <a:lnTo>
                                  <a:pt x="421" y="452"/>
                                </a:lnTo>
                                <a:lnTo>
                                  <a:pt x="418" y="452"/>
                                </a:lnTo>
                                <a:lnTo>
                                  <a:pt x="421" y="452"/>
                                </a:lnTo>
                                <a:lnTo>
                                  <a:pt x="418" y="454"/>
                                </a:lnTo>
                                <a:lnTo>
                                  <a:pt x="416" y="456"/>
                                </a:lnTo>
                                <a:lnTo>
                                  <a:pt x="416" y="458"/>
                                </a:lnTo>
                                <a:lnTo>
                                  <a:pt x="416" y="460"/>
                                </a:lnTo>
                                <a:lnTo>
                                  <a:pt x="418" y="465"/>
                                </a:lnTo>
                                <a:lnTo>
                                  <a:pt x="418" y="467"/>
                                </a:lnTo>
                                <a:lnTo>
                                  <a:pt x="418" y="469"/>
                                </a:lnTo>
                                <a:lnTo>
                                  <a:pt x="418" y="471"/>
                                </a:lnTo>
                                <a:lnTo>
                                  <a:pt x="421" y="471"/>
                                </a:lnTo>
                                <a:lnTo>
                                  <a:pt x="421" y="473"/>
                                </a:lnTo>
                                <a:lnTo>
                                  <a:pt x="421" y="475"/>
                                </a:lnTo>
                                <a:lnTo>
                                  <a:pt x="423" y="477"/>
                                </a:lnTo>
                                <a:lnTo>
                                  <a:pt x="425" y="479"/>
                                </a:lnTo>
                                <a:lnTo>
                                  <a:pt x="429" y="479"/>
                                </a:lnTo>
                                <a:lnTo>
                                  <a:pt x="431" y="479"/>
                                </a:lnTo>
                                <a:lnTo>
                                  <a:pt x="435" y="479"/>
                                </a:lnTo>
                                <a:lnTo>
                                  <a:pt x="437" y="479"/>
                                </a:lnTo>
                                <a:lnTo>
                                  <a:pt x="440" y="479"/>
                                </a:lnTo>
                                <a:lnTo>
                                  <a:pt x="440" y="482"/>
                                </a:lnTo>
                                <a:lnTo>
                                  <a:pt x="442" y="484"/>
                                </a:lnTo>
                                <a:lnTo>
                                  <a:pt x="440" y="486"/>
                                </a:lnTo>
                                <a:lnTo>
                                  <a:pt x="440" y="490"/>
                                </a:lnTo>
                                <a:lnTo>
                                  <a:pt x="437" y="490"/>
                                </a:lnTo>
                                <a:lnTo>
                                  <a:pt x="435" y="492"/>
                                </a:lnTo>
                                <a:lnTo>
                                  <a:pt x="433" y="494"/>
                                </a:lnTo>
                                <a:lnTo>
                                  <a:pt x="427" y="496"/>
                                </a:lnTo>
                                <a:lnTo>
                                  <a:pt x="425" y="496"/>
                                </a:lnTo>
                                <a:lnTo>
                                  <a:pt x="423" y="496"/>
                                </a:lnTo>
                                <a:lnTo>
                                  <a:pt x="421" y="494"/>
                                </a:lnTo>
                                <a:lnTo>
                                  <a:pt x="418" y="494"/>
                                </a:lnTo>
                                <a:lnTo>
                                  <a:pt x="416" y="492"/>
                                </a:lnTo>
                                <a:lnTo>
                                  <a:pt x="412" y="490"/>
                                </a:lnTo>
                                <a:lnTo>
                                  <a:pt x="412" y="488"/>
                                </a:lnTo>
                                <a:lnTo>
                                  <a:pt x="408" y="486"/>
                                </a:lnTo>
                                <a:lnTo>
                                  <a:pt x="406" y="484"/>
                                </a:lnTo>
                                <a:lnTo>
                                  <a:pt x="404" y="484"/>
                                </a:lnTo>
                                <a:lnTo>
                                  <a:pt x="402" y="486"/>
                                </a:lnTo>
                                <a:lnTo>
                                  <a:pt x="399" y="486"/>
                                </a:lnTo>
                                <a:lnTo>
                                  <a:pt x="399" y="488"/>
                                </a:lnTo>
                                <a:lnTo>
                                  <a:pt x="399" y="490"/>
                                </a:lnTo>
                                <a:lnTo>
                                  <a:pt x="399" y="494"/>
                                </a:lnTo>
                                <a:lnTo>
                                  <a:pt x="399" y="496"/>
                                </a:lnTo>
                                <a:lnTo>
                                  <a:pt x="399" y="498"/>
                                </a:lnTo>
                                <a:lnTo>
                                  <a:pt x="399" y="503"/>
                                </a:lnTo>
                                <a:lnTo>
                                  <a:pt x="399" y="505"/>
                                </a:lnTo>
                                <a:lnTo>
                                  <a:pt x="399" y="507"/>
                                </a:lnTo>
                                <a:lnTo>
                                  <a:pt x="402" y="509"/>
                                </a:lnTo>
                                <a:lnTo>
                                  <a:pt x="402" y="511"/>
                                </a:lnTo>
                                <a:lnTo>
                                  <a:pt x="402" y="513"/>
                                </a:lnTo>
                                <a:lnTo>
                                  <a:pt x="402" y="515"/>
                                </a:lnTo>
                                <a:lnTo>
                                  <a:pt x="402" y="517"/>
                                </a:lnTo>
                                <a:lnTo>
                                  <a:pt x="399" y="520"/>
                                </a:lnTo>
                                <a:lnTo>
                                  <a:pt x="397" y="522"/>
                                </a:lnTo>
                                <a:lnTo>
                                  <a:pt x="393" y="522"/>
                                </a:lnTo>
                                <a:lnTo>
                                  <a:pt x="391" y="524"/>
                                </a:lnTo>
                                <a:lnTo>
                                  <a:pt x="389" y="524"/>
                                </a:lnTo>
                                <a:lnTo>
                                  <a:pt x="387" y="524"/>
                                </a:lnTo>
                                <a:lnTo>
                                  <a:pt x="385" y="526"/>
                                </a:lnTo>
                                <a:lnTo>
                                  <a:pt x="383" y="528"/>
                                </a:lnTo>
                                <a:lnTo>
                                  <a:pt x="383" y="530"/>
                                </a:lnTo>
                                <a:lnTo>
                                  <a:pt x="359" y="530"/>
                                </a:lnTo>
                                <a:lnTo>
                                  <a:pt x="334" y="530"/>
                                </a:lnTo>
                                <a:lnTo>
                                  <a:pt x="306" y="530"/>
                                </a:lnTo>
                                <a:lnTo>
                                  <a:pt x="279" y="532"/>
                                </a:lnTo>
                                <a:lnTo>
                                  <a:pt x="252" y="532"/>
                                </a:lnTo>
                                <a:lnTo>
                                  <a:pt x="226" y="532"/>
                                </a:lnTo>
                                <a:lnTo>
                                  <a:pt x="199" y="532"/>
                                </a:lnTo>
                                <a:lnTo>
                                  <a:pt x="169" y="532"/>
                                </a:lnTo>
                                <a:lnTo>
                                  <a:pt x="142" y="532"/>
                                </a:lnTo>
                                <a:lnTo>
                                  <a:pt x="114" y="532"/>
                                </a:lnTo>
                                <a:lnTo>
                                  <a:pt x="87" y="532"/>
                                </a:lnTo>
                                <a:lnTo>
                                  <a:pt x="59" y="532"/>
                                </a:lnTo>
                                <a:lnTo>
                                  <a:pt x="57" y="532"/>
                                </a:lnTo>
                                <a:lnTo>
                                  <a:pt x="32" y="532"/>
                                </a:lnTo>
                                <a:lnTo>
                                  <a:pt x="4" y="532"/>
                                </a:lnTo>
                                <a:lnTo>
                                  <a:pt x="4" y="534"/>
                                </a:lnTo>
                                <a:lnTo>
                                  <a:pt x="4" y="532"/>
                                </a:lnTo>
                                <a:lnTo>
                                  <a:pt x="7" y="524"/>
                                </a:lnTo>
                                <a:lnTo>
                                  <a:pt x="7" y="507"/>
                                </a:lnTo>
                                <a:lnTo>
                                  <a:pt x="7" y="479"/>
                                </a:lnTo>
                                <a:lnTo>
                                  <a:pt x="7" y="452"/>
                                </a:lnTo>
                                <a:lnTo>
                                  <a:pt x="7" y="431"/>
                                </a:lnTo>
                                <a:lnTo>
                                  <a:pt x="7" y="424"/>
                                </a:lnTo>
                                <a:lnTo>
                                  <a:pt x="7" y="397"/>
                                </a:lnTo>
                                <a:lnTo>
                                  <a:pt x="4" y="370"/>
                                </a:lnTo>
                                <a:lnTo>
                                  <a:pt x="4" y="342"/>
                                </a:lnTo>
                                <a:lnTo>
                                  <a:pt x="4" y="315"/>
                                </a:lnTo>
                                <a:lnTo>
                                  <a:pt x="4" y="287"/>
                                </a:lnTo>
                                <a:lnTo>
                                  <a:pt x="4" y="262"/>
                                </a:lnTo>
                                <a:lnTo>
                                  <a:pt x="4" y="234"/>
                                </a:lnTo>
                                <a:lnTo>
                                  <a:pt x="2" y="207"/>
                                </a:lnTo>
                                <a:lnTo>
                                  <a:pt x="2" y="201"/>
                                </a:lnTo>
                                <a:lnTo>
                                  <a:pt x="2" y="179"/>
                                </a:lnTo>
                                <a:lnTo>
                                  <a:pt x="2" y="152"/>
                                </a:lnTo>
                                <a:lnTo>
                                  <a:pt x="2" y="124"/>
                                </a:lnTo>
                                <a:lnTo>
                                  <a:pt x="2" y="97"/>
                                </a:lnTo>
                                <a:lnTo>
                                  <a:pt x="2" y="70"/>
                                </a:lnTo>
                                <a:lnTo>
                                  <a:pt x="2" y="42"/>
                                </a:lnTo>
                                <a:lnTo>
                                  <a:pt x="0" y="15"/>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1648" name="Freeform 549"/>
                        <wps:cNvSpPr>
                          <a:spLocks/>
                        </wps:cNvSpPr>
                        <wps:spPr bwMode="auto">
                          <a:xfrm>
                            <a:off x="3856300" y="4736416"/>
                            <a:ext cx="358100" cy="334001"/>
                          </a:xfrm>
                          <a:custGeom>
                            <a:avLst/>
                            <a:gdLst>
                              <a:gd name="T0" fmla="*/ 354965 w 564"/>
                              <a:gd name="T1" fmla="*/ 52070 h 526"/>
                              <a:gd name="T2" fmla="*/ 356235 w 564"/>
                              <a:gd name="T3" fmla="*/ 139065 h 526"/>
                              <a:gd name="T4" fmla="*/ 358140 w 564"/>
                              <a:gd name="T5" fmla="*/ 242570 h 526"/>
                              <a:gd name="T6" fmla="*/ 358140 w 564"/>
                              <a:gd name="T7" fmla="*/ 323215 h 526"/>
                              <a:gd name="T8" fmla="*/ 306705 w 564"/>
                              <a:gd name="T9" fmla="*/ 329565 h 526"/>
                              <a:gd name="T10" fmla="*/ 240030 w 564"/>
                              <a:gd name="T11" fmla="*/ 330835 h 526"/>
                              <a:gd name="T12" fmla="*/ 154305 w 564"/>
                              <a:gd name="T13" fmla="*/ 334010 h 526"/>
                              <a:gd name="T14" fmla="*/ 86995 w 564"/>
                              <a:gd name="T15" fmla="*/ 300355 h 526"/>
                              <a:gd name="T16" fmla="*/ 41275 w 564"/>
                              <a:gd name="T17" fmla="*/ 299085 h 526"/>
                              <a:gd name="T18" fmla="*/ 45085 w 564"/>
                              <a:gd name="T19" fmla="*/ 297815 h 526"/>
                              <a:gd name="T20" fmla="*/ 42545 w 564"/>
                              <a:gd name="T21" fmla="*/ 292100 h 526"/>
                              <a:gd name="T22" fmla="*/ 34925 w 564"/>
                              <a:gd name="T23" fmla="*/ 290830 h 526"/>
                              <a:gd name="T24" fmla="*/ 31750 w 564"/>
                              <a:gd name="T25" fmla="*/ 289560 h 526"/>
                              <a:gd name="T26" fmla="*/ 29210 w 564"/>
                              <a:gd name="T27" fmla="*/ 284480 h 526"/>
                              <a:gd name="T28" fmla="*/ 24130 w 564"/>
                              <a:gd name="T29" fmla="*/ 282575 h 526"/>
                              <a:gd name="T30" fmla="*/ 26670 w 564"/>
                              <a:gd name="T31" fmla="*/ 277495 h 526"/>
                              <a:gd name="T32" fmla="*/ 20955 w 564"/>
                              <a:gd name="T33" fmla="*/ 278765 h 526"/>
                              <a:gd name="T34" fmla="*/ 19685 w 564"/>
                              <a:gd name="T35" fmla="*/ 277495 h 526"/>
                              <a:gd name="T36" fmla="*/ 17145 w 564"/>
                              <a:gd name="T37" fmla="*/ 278765 h 526"/>
                              <a:gd name="T38" fmla="*/ 12065 w 564"/>
                              <a:gd name="T39" fmla="*/ 276225 h 526"/>
                              <a:gd name="T40" fmla="*/ 13335 w 564"/>
                              <a:gd name="T41" fmla="*/ 270510 h 526"/>
                              <a:gd name="T42" fmla="*/ 12065 w 564"/>
                              <a:gd name="T43" fmla="*/ 267970 h 526"/>
                              <a:gd name="T44" fmla="*/ 5080 w 564"/>
                              <a:gd name="T45" fmla="*/ 266700 h 526"/>
                              <a:gd name="T46" fmla="*/ 5080 w 564"/>
                              <a:gd name="T47" fmla="*/ 261620 h 526"/>
                              <a:gd name="T48" fmla="*/ 0 w 564"/>
                              <a:gd name="T49" fmla="*/ 257175 h 526"/>
                              <a:gd name="T50" fmla="*/ 2540 w 564"/>
                              <a:gd name="T51" fmla="*/ 253365 h 526"/>
                              <a:gd name="T52" fmla="*/ 5080 w 564"/>
                              <a:gd name="T53" fmla="*/ 250825 h 526"/>
                              <a:gd name="T54" fmla="*/ 6350 w 564"/>
                              <a:gd name="T55" fmla="*/ 249555 h 526"/>
                              <a:gd name="T56" fmla="*/ 8890 w 564"/>
                              <a:gd name="T57" fmla="*/ 246380 h 526"/>
                              <a:gd name="T58" fmla="*/ 12065 w 564"/>
                              <a:gd name="T59" fmla="*/ 241300 h 526"/>
                              <a:gd name="T60" fmla="*/ 17145 w 564"/>
                              <a:gd name="T61" fmla="*/ 235585 h 526"/>
                              <a:gd name="T62" fmla="*/ 19685 w 564"/>
                              <a:gd name="T63" fmla="*/ 233045 h 526"/>
                              <a:gd name="T64" fmla="*/ 19685 w 564"/>
                              <a:gd name="T65" fmla="*/ 230505 h 526"/>
                              <a:gd name="T66" fmla="*/ 19685 w 564"/>
                              <a:gd name="T67" fmla="*/ 226695 h 526"/>
                              <a:gd name="T68" fmla="*/ 22860 w 564"/>
                              <a:gd name="T69" fmla="*/ 223520 h 526"/>
                              <a:gd name="T70" fmla="*/ 20955 w 564"/>
                              <a:gd name="T71" fmla="*/ 219710 h 526"/>
                              <a:gd name="T72" fmla="*/ 17145 w 564"/>
                              <a:gd name="T73" fmla="*/ 217170 h 526"/>
                              <a:gd name="T74" fmla="*/ 17145 w 564"/>
                              <a:gd name="T75" fmla="*/ 211455 h 526"/>
                              <a:gd name="T76" fmla="*/ 14605 w 564"/>
                              <a:gd name="T77" fmla="*/ 206375 h 526"/>
                              <a:gd name="T78" fmla="*/ 13335 w 564"/>
                              <a:gd name="T79" fmla="*/ 202565 h 526"/>
                              <a:gd name="T80" fmla="*/ 12065 w 564"/>
                              <a:gd name="T81" fmla="*/ 195580 h 526"/>
                              <a:gd name="T82" fmla="*/ 12065 w 564"/>
                              <a:gd name="T83" fmla="*/ 191770 h 526"/>
                              <a:gd name="T84" fmla="*/ 13335 w 564"/>
                              <a:gd name="T85" fmla="*/ 186055 h 526"/>
                              <a:gd name="T86" fmla="*/ 10795 w 564"/>
                              <a:gd name="T87" fmla="*/ 182245 h 526"/>
                              <a:gd name="T88" fmla="*/ 8890 w 564"/>
                              <a:gd name="T89" fmla="*/ 175260 h 526"/>
                              <a:gd name="T90" fmla="*/ 8890 w 564"/>
                              <a:gd name="T91" fmla="*/ 172720 h 526"/>
                              <a:gd name="T92" fmla="*/ 10795 w 564"/>
                              <a:gd name="T93" fmla="*/ 171450 h 526"/>
                              <a:gd name="T94" fmla="*/ 10795 w 564"/>
                              <a:gd name="T95" fmla="*/ 166370 h 526"/>
                              <a:gd name="T96" fmla="*/ 12065 w 564"/>
                              <a:gd name="T97" fmla="*/ 161925 h 526"/>
                              <a:gd name="T98" fmla="*/ 10795 w 564"/>
                              <a:gd name="T99" fmla="*/ 159385 h 526"/>
                              <a:gd name="T100" fmla="*/ 10795 w 564"/>
                              <a:gd name="T101" fmla="*/ 158115 h 526"/>
                              <a:gd name="T102" fmla="*/ 12065 w 564"/>
                              <a:gd name="T103" fmla="*/ 154305 h 526"/>
                              <a:gd name="T104" fmla="*/ 10795 w 564"/>
                              <a:gd name="T105" fmla="*/ 149860 h 526"/>
                              <a:gd name="T106" fmla="*/ 10795 w 564"/>
                              <a:gd name="T107" fmla="*/ 149860 h 526"/>
                              <a:gd name="T108" fmla="*/ 18415 w 564"/>
                              <a:gd name="T109" fmla="*/ 144780 h 526"/>
                              <a:gd name="T110" fmla="*/ 33020 w 564"/>
                              <a:gd name="T111" fmla="*/ 76200 h 526"/>
                              <a:gd name="T112" fmla="*/ 62865 w 564"/>
                              <a:gd name="T113" fmla="*/ 7620 h 526"/>
                              <a:gd name="T114" fmla="*/ 166370 w 564"/>
                              <a:gd name="T115" fmla="*/ 5080 h 526"/>
                              <a:gd name="T116" fmla="*/ 266700 w 564"/>
                              <a:gd name="T117" fmla="*/ 2540 h 52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564" h="526">
                                <a:moveTo>
                                  <a:pt x="502" y="2"/>
                                </a:moveTo>
                                <a:lnTo>
                                  <a:pt x="530" y="0"/>
                                </a:lnTo>
                                <a:lnTo>
                                  <a:pt x="557" y="0"/>
                                </a:lnTo>
                                <a:lnTo>
                                  <a:pt x="559" y="27"/>
                                </a:lnTo>
                                <a:lnTo>
                                  <a:pt x="559" y="55"/>
                                </a:lnTo>
                                <a:lnTo>
                                  <a:pt x="559" y="82"/>
                                </a:lnTo>
                                <a:lnTo>
                                  <a:pt x="559" y="109"/>
                                </a:lnTo>
                                <a:lnTo>
                                  <a:pt x="559" y="137"/>
                                </a:lnTo>
                                <a:lnTo>
                                  <a:pt x="559" y="164"/>
                                </a:lnTo>
                                <a:lnTo>
                                  <a:pt x="559" y="186"/>
                                </a:lnTo>
                                <a:lnTo>
                                  <a:pt x="559" y="192"/>
                                </a:lnTo>
                                <a:lnTo>
                                  <a:pt x="561" y="219"/>
                                </a:lnTo>
                                <a:lnTo>
                                  <a:pt x="561" y="247"/>
                                </a:lnTo>
                                <a:lnTo>
                                  <a:pt x="561" y="272"/>
                                </a:lnTo>
                                <a:lnTo>
                                  <a:pt x="561" y="300"/>
                                </a:lnTo>
                                <a:lnTo>
                                  <a:pt x="561" y="327"/>
                                </a:lnTo>
                                <a:lnTo>
                                  <a:pt x="561" y="355"/>
                                </a:lnTo>
                                <a:lnTo>
                                  <a:pt x="564" y="382"/>
                                </a:lnTo>
                                <a:lnTo>
                                  <a:pt x="564" y="409"/>
                                </a:lnTo>
                                <a:lnTo>
                                  <a:pt x="564" y="416"/>
                                </a:lnTo>
                                <a:lnTo>
                                  <a:pt x="564" y="437"/>
                                </a:lnTo>
                                <a:lnTo>
                                  <a:pt x="564" y="464"/>
                                </a:lnTo>
                                <a:lnTo>
                                  <a:pt x="564" y="492"/>
                                </a:lnTo>
                                <a:lnTo>
                                  <a:pt x="564" y="509"/>
                                </a:lnTo>
                                <a:lnTo>
                                  <a:pt x="561" y="517"/>
                                </a:lnTo>
                                <a:lnTo>
                                  <a:pt x="561" y="519"/>
                                </a:lnTo>
                                <a:lnTo>
                                  <a:pt x="536" y="519"/>
                                </a:lnTo>
                                <a:lnTo>
                                  <a:pt x="509" y="519"/>
                                </a:lnTo>
                                <a:lnTo>
                                  <a:pt x="498" y="519"/>
                                </a:lnTo>
                                <a:lnTo>
                                  <a:pt x="483" y="519"/>
                                </a:lnTo>
                                <a:lnTo>
                                  <a:pt x="456" y="519"/>
                                </a:lnTo>
                                <a:lnTo>
                                  <a:pt x="433" y="519"/>
                                </a:lnTo>
                                <a:lnTo>
                                  <a:pt x="428" y="519"/>
                                </a:lnTo>
                                <a:lnTo>
                                  <a:pt x="399" y="519"/>
                                </a:lnTo>
                                <a:lnTo>
                                  <a:pt x="399" y="521"/>
                                </a:lnTo>
                                <a:lnTo>
                                  <a:pt x="378" y="521"/>
                                </a:lnTo>
                                <a:lnTo>
                                  <a:pt x="350" y="521"/>
                                </a:lnTo>
                                <a:lnTo>
                                  <a:pt x="325" y="524"/>
                                </a:lnTo>
                                <a:lnTo>
                                  <a:pt x="297" y="524"/>
                                </a:lnTo>
                                <a:lnTo>
                                  <a:pt x="270" y="524"/>
                                </a:lnTo>
                                <a:lnTo>
                                  <a:pt x="251" y="526"/>
                                </a:lnTo>
                                <a:lnTo>
                                  <a:pt x="243" y="526"/>
                                </a:lnTo>
                                <a:lnTo>
                                  <a:pt x="219" y="526"/>
                                </a:lnTo>
                                <a:lnTo>
                                  <a:pt x="219" y="498"/>
                                </a:lnTo>
                                <a:lnTo>
                                  <a:pt x="217" y="473"/>
                                </a:lnTo>
                                <a:lnTo>
                                  <a:pt x="190" y="473"/>
                                </a:lnTo>
                                <a:lnTo>
                                  <a:pt x="164" y="473"/>
                                </a:lnTo>
                                <a:lnTo>
                                  <a:pt x="137" y="473"/>
                                </a:lnTo>
                                <a:lnTo>
                                  <a:pt x="109" y="473"/>
                                </a:lnTo>
                                <a:lnTo>
                                  <a:pt x="84" y="471"/>
                                </a:lnTo>
                                <a:lnTo>
                                  <a:pt x="69" y="471"/>
                                </a:lnTo>
                                <a:lnTo>
                                  <a:pt x="63" y="473"/>
                                </a:lnTo>
                                <a:lnTo>
                                  <a:pt x="63" y="471"/>
                                </a:lnTo>
                                <a:lnTo>
                                  <a:pt x="65" y="471"/>
                                </a:lnTo>
                                <a:lnTo>
                                  <a:pt x="65" y="469"/>
                                </a:lnTo>
                                <a:lnTo>
                                  <a:pt x="65" y="471"/>
                                </a:lnTo>
                                <a:lnTo>
                                  <a:pt x="67" y="471"/>
                                </a:lnTo>
                                <a:lnTo>
                                  <a:pt x="69" y="471"/>
                                </a:lnTo>
                                <a:lnTo>
                                  <a:pt x="69" y="469"/>
                                </a:lnTo>
                                <a:lnTo>
                                  <a:pt x="71" y="469"/>
                                </a:lnTo>
                                <a:lnTo>
                                  <a:pt x="71" y="467"/>
                                </a:lnTo>
                                <a:lnTo>
                                  <a:pt x="69" y="467"/>
                                </a:lnTo>
                                <a:lnTo>
                                  <a:pt x="69" y="464"/>
                                </a:lnTo>
                                <a:lnTo>
                                  <a:pt x="67" y="464"/>
                                </a:lnTo>
                                <a:lnTo>
                                  <a:pt x="67" y="462"/>
                                </a:lnTo>
                                <a:lnTo>
                                  <a:pt x="67" y="460"/>
                                </a:lnTo>
                                <a:lnTo>
                                  <a:pt x="65" y="460"/>
                                </a:lnTo>
                                <a:lnTo>
                                  <a:pt x="63" y="460"/>
                                </a:lnTo>
                                <a:lnTo>
                                  <a:pt x="61" y="458"/>
                                </a:lnTo>
                                <a:lnTo>
                                  <a:pt x="59" y="458"/>
                                </a:lnTo>
                                <a:lnTo>
                                  <a:pt x="57" y="458"/>
                                </a:lnTo>
                                <a:lnTo>
                                  <a:pt x="55" y="458"/>
                                </a:lnTo>
                                <a:lnTo>
                                  <a:pt x="55" y="456"/>
                                </a:lnTo>
                                <a:lnTo>
                                  <a:pt x="57" y="456"/>
                                </a:lnTo>
                                <a:lnTo>
                                  <a:pt x="57" y="454"/>
                                </a:lnTo>
                                <a:lnTo>
                                  <a:pt x="55" y="454"/>
                                </a:lnTo>
                                <a:lnTo>
                                  <a:pt x="52" y="454"/>
                                </a:lnTo>
                                <a:lnTo>
                                  <a:pt x="50" y="456"/>
                                </a:lnTo>
                                <a:lnTo>
                                  <a:pt x="50" y="454"/>
                                </a:lnTo>
                                <a:lnTo>
                                  <a:pt x="50" y="452"/>
                                </a:lnTo>
                                <a:lnTo>
                                  <a:pt x="48" y="452"/>
                                </a:lnTo>
                                <a:lnTo>
                                  <a:pt x="48" y="450"/>
                                </a:lnTo>
                                <a:lnTo>
                                  <a:pt x="46" y="450"/>
                                </a:lnTo>
                                <a:lnTo>
                                  <a:pt x="46" y="448"/>
                                </a:lnTo>
                                <a:lnTo>
                                  <a:pt x="44" y="448"/>
                                </a:lnTo>
                                <a:lnTo>
                                  <a:pt x="42" y="448"/>
                                </a:lnTo>
                                <a:lnTo>
                                  <a:pt x="40" y="450"/>
                                </a:lnTo>
                                <a:lnTo>
                                  <a:pt x="38" y="450"/>
                                </a:lnTo>
                                <a:lnTo>
                                  <a:pt x="38" y="448"/>
                                </a:lnTo>
                                <a:lnTo>
                                  <a:pt x="38" y="445"/>
                                </a:lnTo>
                                <a:lnTo>
                                  <a:pt x="38" y="443"/>
                                </a:lnTo>
                                <a:lnTo>
                                  <a:pt x="38" y="441"/>
                                </a:lnTo>
                                <a:lnTo>
                                  <a:pt x="38" y="439"/>
                                </a:lnTo>
                                <a:lnTo>
                                  <a:pt x="40" y="439"/>
                                </a:lnTo>
                                <a:lnTo>
                                  <a:pt x="42" y="439"/>
                                </a:lnTo>
                                <a:lnTo>
                                  <a:pt x="42" y="437"/>
                                </a:lnTo>
                                <a:lnTo>
                                  <a:pt x="40" y="435"/>
                                </a:lnTo>
                                <a:lnTo>
                                  <a:pt x="38" y="435"/>
                                </a:lnTo>
                                <a:lnTo>
                                  <a:pt x="36" y="435"/>
                                </a:lnTo>
                                <a:lnTo>
                                  <a:pt x="33" y="435"/>
                                </a:lnTo>
                                <a:lnTo>
                                  <a:pt x="33" y="437"/>
                                </a:lnTo>
                                <a:lnTo>
                                  <a:pt x="33" y="439"/>
                                </a:lnTo>
                                <a:lnTo>
                                  <a:pt x="33" y="441"/>
                                </a:lnTo>
                                <a:lnTo>
                                  <a:pt x="31" y="441"/>
                                </a:lnTo>
                                <a:lnTo>
                                  <a:pt x="29" y="441"/>
                                </a:lnTo>
                                <a:lnTo>
                                  <a:pt x="29" y="439"/>
                                </a:lnTo>
                                <a:lnTo>
                                  <a:pt x="29" y="437"/>
                                </a:lnTo>
                                <a:lnTo>
                                  <a:pt x="31" y="437"/>
                                </a:lnTo>
                                <a:lnTo>
                                  <a:pt x="29" y="435"/>
                                </a:lnTo>
                                <a:lnTo>
                                  <a:pt x="29" y="433"/>
                                </a:lnTo>
                                <a:lnTo>
                                  <a:pt x="27" y="433"/>
                                </a:lnTo>
                                <a:lnTo>
                                  <a:pt x="27" y="435"/>
                                </a:lnTo>
                                <a:lnTo>
                                  <a:pt x="27" y="437"/>
                                </a:lnTo>
                                <a:lnTo>
                                  <a:pt x="27" y="439"/>
                                </a:lnTo>
                                <a:lnTo>
                                  <a:pt x="25" y="439"/>
                                </a:lnTo>
                                <a:lnTo>
                                  <a:pt x="23" y="439"/>
                                </a:lnTo>
                                <a:lnTo>
                                  <a:pt x="21" y="439"/>
                                </a:lnTo>
                                <a:lnTo>
                                  <a:pt x="21" y="437"/>
                                </a:lnTo>
                                <a:lnTo>
                                  <a:pt x="19" y="437"/>
                                </a:lnTo>
                                <a:lnTo>
                                  <a:pt x="19" y="435"/>
                                </a:lnTo>
                                <a:lnTo>
                                  <a:pt x="17" y="435"/>
                                </a:lnTo>
                                <a:lnTo>
                                  <a:pt x="17" y="433"/>
                                </a:lnTo>
                                <a:lnTo>
                                  <a:pt x="19" y="433"/>
                                </a:lnTo>
                                <a:lnTo>
                                  <a:pt x="21" y="431"/>
                                </a:lnTo>
                                <a:lnTo>
                                  <a:pt x="21" y="428"/>
                                </a:lnTo>
                                <a:lnTo>
                                  <a:pt x="21" y="426"/>
                                </a:lnTo>
                                <a:lnTo>
                                  <a:pt x="23" y="426"/>
                                </a:lnTo>
                                <a:lnTo>
                                  <a:pt x="25" y="426"/>
                                </a:lnTo>
                                <a:lnTo>
                                  <a:pt x="25" y="424"/>
                                </a:lnTo>
                                <a:lnTo>
                                  <a:pt x="23" y="424"/>
                                </a:lnTo>
                                <a:lnTo>
                                  <a:pt x="21" y="424"/>
                                </a:lnTo>
                                <a:lnTo>
                                  <a:pt x="19" y="422"/>
                                </a:lnTo>
                                <a:lnTo>
                                  <a:pt x="17" y="424"/>
                                </a:lnTo>
                                <a:lnTo>
                                  <a:pt x="14" y="424"/>
                                </a:lnTo>
                                <a:lnTo>
                                  <a:pt x="12" y="424"/>
                                </a:lnTo>
                                <a:lnTo>
                                  <a:pt x="10" y="424"/>
                                </a:lnTo>
                                <a:lnTo>
                                  <a:pt x="8" y="422"/>
                                </a:lnTo>
                                <a:lnTo>
                                  <a:pt x="8" y="420"/>
                                </a:lnTo>
                                <a:lnTo>
                                  <a:pt x="10" y="420"/>
                                </a:lnTo>
                                <a:lnTo>
                                  <a:pt x="12" y="420"/>
                                </a:lnTo>
                                <a:lnTo>
                                  <a:pt x="12" y="418"/>
                                </a:lnTo>
                                <a:lnTo>
                                  <a:pt x="12" y="416"/>
                                </a:lnTo>
                                <a:lnTo>
                                  <a:pt x="10" y="414"/>
                                </a:lnTo>
                                <a:lnTo>
                                  <a:pt x="8" y="412"/>
                                </a:lnTo>
                                <a:lnTo>
                                  <a:pt x="6" y="412"/>
                                </a:lnTo>
                                <a:lnTo>
                                  <a:pt x="4" y="409"/>
                                </a:lnTo>
                                <a:lnTo>
                                  <a:pt x="2" y="409"/>
                                </a:lnTo>
                                <a:lnTo>
                                  <a:pt x="0" y="409"/>
                                </a:lnTo>
                                <a:lnTo>
                                  <a:pt x="0" y="407"/>
                                </a:lnTo>
                                <a:lnTo>
                                  <a:pt x="0" y="405"/>
                                </a:lnTo>
                                <a:lnTo>
                                  <a:pt x="2" y="405"/>
                                </a:lnTo>
                                <a:lnTo>
                                  <a:pt x="4" y="403"/>
                                </a:lnTo>
                                <a:lnTo>
                                  <a:pt x="2" y="403"/>
                                </a:lnTo>
                                <a:lnTo>
                                  <a:pt x="2" y="401"/>
                                </a:lnTo>
                                <a:lnTo>
                                  <a:pt x="2" y="399"/>
                                </a:lnTo>
                                <a:lnTo>
                                  <a:pt x="4" y="399"/>
                                </a:lnTo>
                                <a:lnTo>
                                  <a:pt x="6" y="397"/>
                                </a:lnTo>
                                <a:lnTo>
                                  <a:pt x="4" y="397"/>
                                </a:lnTo>
                                <a:lnTo>
                                  <a:pt x="4" y="395"/>
                                </a:lnTo>
                                <a:lnTo>
                                  <a:pt x="6" y="395"/>
                                </a:lnTo>
                                <a:lnTo>
                                  <a:pt x="6" y="393"/>
                                </a:lnTo>
                                <a:lnTo>
                                  <a:pt x="8" y="395"/>
                                </a:lnTo>
                                <a:lnTo>
                                  <a:pt x="10" y="393"/>
                                </a:lnTo>
                                <a:lnTo>
                                  <a:pt x="12" y="393"/>
                                </a:lnTo>
                                <a:lnTo>
                                  <a:pt x="14" y="393"/>
                                </a:lnTo>
                                <a:lnTo>
                                  <a:pt x="14" y="390"/>
                                </a:lnTo>
                                <a:lnTo>
                                  <a:pt x="12" y="390"/>
                                </a:lnTo>
                                <a:lnTo>
                                  <a:pt x="10" y="393"/>
                                </a:lnTo>
                                <a:lnTo>
                                  <a:pt x="10" y="390"/>
                                </a:lnTo>
                                <a:lnTo>
                                  <a:pt x="8" y="390"/>
                                </a:lnTo>
                                <a:lnTo>
                                  <a:pt x="10" y="390"/>
                                </a:lnTo>
                                <a:lnTo>
                                  <a:pt x="10" y="388"/>
                                </a:lnTo>
                                <a:lnTo>
                                  <a:pt x="12" y="388"/>
                                </a:lnTo>
                                <a:lnTo>
                                  <a:pt x="14" y="388"/>
                                </a:lnTo>
                                <a:lnTo>
                                  <a:pt x="14" y="386"/>
                                </a:lnTo>
                                <a:lnTo>
                                  <a:pt x="14" y="384"/>
                                </a:lnTo>
                                <a:lnTo>
                                  <a:pt x="17" y="384"/>
                                </a:lnTo>
                                <a:lnTo>
                                  <a:pt x="17" y="382"/>
                                </a:lnTo>
                                <a:lnTo>
                                  <a:pt x="19" y="382"/>
                                </a:lnTo>
                                <a:lnTo>
                                  <a:pt x="19" y="380"/>
                                </a:lnTo>
                                <a:lnTo>
                                  <a:pt x="19" y="378"/>
                                </a:lnTo>
                                <a:lnTo>
                                  <a:pt x="21" y="378"/>
                                </a:lnTo>
                                <a:lnTo>
                                  <a:pt x="23" y="376"/>
                                </a:lnTo>
                                <a:lnTo>
                                  <a:pt x="25" y="374"/>
                                </a:lnTo>
                                <a:lnTo>
                                  <a:pt x="25" y="371"/>
                                </a:lnTo>
                                <a:lnTo>
                                  <a:pt x="27" y="371"/>
                                </a:lnTo>
                                <a:lnTo>
                                  <a:pt x="29" y="371"/>
                                </a:lnTo>
                                <a:lnTo>
                                  <a:pt x="31" y="371"/>
                                </a:lnTo>
                                <a:lnTo>
                                  <a:pt x="31" y="369"/>
                                </a:lnTo>
                                <a:lnTo>
                                  <a:pt x="29" y="369"/>
                                </a:lnTo>
                                <a:lnTo>
                                  <a:pt x="29" y="367"/>
                                </a:lnTo>
                                <a:lnTo>
                                  <a:pt x="31" y="367"/>
                                </a:lnTo>
                                <a:lnTo>
                                  <a:pt x="33" y="367"/>
                                </a:lnTo>
                                <a:lnTo>
                                  <a:pt x="33" y="365"/>
                                </a:lnTo>
                                <a:lnTo>
                                  <a:pt x="36" y="365"/>
                                </a:lnTo>
                                <a:lnTo>
                                  <a:pt x="36" y="363"/>
                                </a:lnTo>
                                <a:lnTo>
                                  <a:pt x="33" y="363"/>
                                </a:lnTo>
                                <a:lnTo>
                                  <a:pt x="31" y="363"/>
                                </a:lnTo>
                                <a:lnTo>
                                  <a:pt x="31" y="361"/>
                                </a:lnTo>
                                <a:lnTo>
                                  <a:pt x="29" y="361"/>
                                </a:lnTo>
                                <a:lnTo>
                                  <a:pt x="31" y="361"/>
                                </a:lnTo>
                                <a:lnTo>
                                  <a:pt x="33" y="359"/>
                                </a:lnTo>
                                <a:lnTo>
                                  <a:pt x="31" y="359"/>
                                </a:lnTo>
                                <a:lnTo>
                                  <a:pt x="31" y="357"/>
                                </a:lnTo>
                                <a:lnTo>
                                  <a:pt x="33" y="357"/>
                                </a:lnTo>
                                <a:lnTo>
                                  <a:pt x="33" y="355"/>
                                </a:lnTo>
                                <a:lnTo>
                                  <a:pt x="33" y="357"/>
                                </a:lnTo>
                                <a:lnTo>
                                  <a:pt x="36" y="357"/>
                                </a:lnTo>
                                <a:lnTo>
                                  <a:pt x="36" y="355"/>
                                </a:lnTo>
                                <a:lnTo>
                                  <a:pt x="36" y="352"/>
                                </a:lnTo>
                                <a:lnTo>
                                  <a:pt x="36" y="350"/>
                                </a:lnTo>
                                <a:lnTo>
                                  <a:pt x="33" y="350"/>
                                </a:lnTo>
                                <a:lnTo>
                                  <a:pt x="31" y="350"/>
                                </a:lnTo>
                                <a:lnTo>
                                  <a:pt x="31" y="348"/>
                                </a:lnTo>
                                <a:lnTo>
                                  <a:pt x="33" y="348"/>
                                </a:lnTo>
                                <a:lnTo>
                                  <a:pt x="33" y="346"/>
                                </a:lnTo>
                                <a:lnTo>
                                  <a:pt x="31" y="346"/>
                                </a:lnTo>
                                <a:lnTo>
                                  <a:pt x="29" y="346"/>
                                </a:lnTo>
                                <a:lnTo>
                                  <a:pt x="29" y="344"/>
                                </a:lnTo>
                                <a:lnTo>
                                  <a:pt x="29" y="342"/>
                                </a:lnTo>
                                <a:lnTo>
                                  <a:pt x="27" y="344"/>
                                </a:lnTo>
                                <a:lnTo>
                                  <a:pt x="27" y="342"/>
                                </a:lnTo>
                                <a:lnTo>
                                  <a:pt x="25" y="342"/>
                                </a:lnTo>
                                <a:lnTo>
                                  <a:pt x="25" y="340"/>
                                </a:lnTo>
                                <a:lnTo>
                                  <a:pt x="25" y="338"/>
                                </a:lnTo>
                                <a:lnTo>
                                  <a:pt x="25" y="336"/>
                                </a:lnTo>
                                <a:lnTo>
                                  <a:pt x="27" y="336"/>
                                </a:lnTo>
                                <a:lnTo>
                                  <a:pt x="27" y="333"/>
                                </a:lnTo>
                                <a:lnTo>
                                  <a:pt x="27" y="331"/>
                                </a:lnTo>
                                <a:lnTo>
                                  <a:pt x="27" y="329"/>
                                </a:lnTo>
                                <a:lnTo>
                                  <a:pt x="25" y="329"/>
                                </a:lnTo>
                                <a:lnTo>
                                  <a:pt x="25" y="327"/>
                                </a:lnTo>
                                <a:lnTo>
                                  <a:pt x="23" y="327"/>
                                </a:lnTo>
                                <a:lnTo>
                                  <a:pt x="23" y="325"/>
                                </a:lnTo>
                                <a:lnTo>
                                  <a:pt x="21" y="323"/>
                                </a:lnTo>
                                <a:lnTo>
                                  <a:pt x="19" y="321"/>
                                </a:lnTo>
                                <a:lnTo>
                                  <a:pt x="17" y="321"/>
                                </a:lnTo>
                                <a:lnTo>
                                  <a:pt x="17" y="319"/>
                                </a:lnTo>
                                <a:lnTo>
                                  <a:pt x="19" y="319"/>
                                </a:lnTo>
                                <a:lnTo>
                                  <a:pt x="21" y="319"/>
                                </a:lnTo>
                                <a:lnTo>
                                  <a:pt x="21" y="317"/>
                                </a:lnTo>
                                <a:lnTo>
                                  <a:pt x="21" y="314"/>
                                </a:lnTo>
                                <a:lnTo>
                                  <a:pt x="19" y="314"/>
                                </a:lnTo>
                                <a:lnTo>
                                  <a:pt x="19" y="312"/>
                                </a:lnTo>
                                <a:lnTo>
                                  <a:pt x="19" y="310"/>
                                </a:lnTo>
                                <a:lnTo>
                                  <a:pt x="19" y="308"/>
                                </a:lnTo>
                                <a:lnTo>
                                  <a:pt x="17" y="308"/>
                                </a:lnTo>
                                <a:lnTo>
                                  <a:pt x="17" y="306"/>
                                </a:lnTo>
                                <a:lnTo>
                                  <a:pt x="19" y="304"/>
                                </a:lnTo>
                                <a:lnTo>
                                  <a:pt x="21" y="304"/>
                                </a:lnTo>
                                <a:lnTo>
                                  <a:pt x="21" y="302"/>
                                </a:lnTo>
                                <a:lnTo>
                                  <a:pt x="19" y="302"/>
                                </a:lnTo>
                                <a:lnTo>
                                  <a:pt x="17" y="300"/>
                                </a:lnTo>
                                <a:lnTo>
                                  <a:pt x="17" y="298"/>
                                </a:lnTo>
                                <a:lnTo>
                                  <a:pt x="17" y="295"/>
                                </a:lnTo>
                                <a:lnTo>
                                  <a:pt x="19" y="295"/>
                                </a:lnTo>
                                <a:lnTo>
                                  <a:pt x="21" y="295"/>
                                </a:lnTo>
                                <a:lnTo>
                                  <a:pt x="21" y="293"/>
                                </a:lnTo>
                                <a:lnTo>
                                  <a:pt x="19" y="293"/>
                                </a:lnTo>
                                <a:lnTo>
                                  <a:pt x="19" y="291"/>
                                </a:lnTo>
                                <a:lnTo>
                                  <a:pt x="19" y="289"/>
                                </a:lnTo>
                                <a:lnTo>
                                  <a:pt x="19" y="287"/>
                                </a:lnTo>
                                <a:lnTo>
                                  <a:pt x="17" y="289"/>
                                </a:lnTo>
                                <a:lnTo>
                                  <a:pt x="17" y="287"/>
                                </a:lnTo>
                                <a:lnTo>
                                  <a:pt x="17" y="285"/>
                                </a:lnTo>
                                <a:lnTo>
                                  <a:pt x="14" y="283"/>
                                </a:lnTo>
                                <a:lnTo>
                                  <a:pt x="17" y="283"/>
                                </a:lnTo>
                                <a:lnTo>
                                  <a:pt x="17" y="281"/>
                                </a:lnTo>
                                <a:lnTo>
                                  <a:pt x="14" y="279"/>
                                </a:lnTo>
                                <a:lnTo>
                                  <a:pt x="14" y="276"/>
                                </a:lnTo>
                                <a:lnTo>
                                  <a:pt x="17" y="276"/>
                                </a:lnTo>
                                <a:lnTo>
                                  <a:pt x="19" y="276"/>
                                </a:lnTo>
                                <a:lnTo>
                                  <a:pt x="17" y="276"/>
                                </a:lnTo>
                                <a:lnTo>
                                  <a:pt x="17" y="274"/>
                                </a:lnTo>
                                <a:lnTo>
                                  <a:pt x="14" y="274"/>
                                </a:lnTo>
                                <a:lnTo>
                                  <a:pt x="14" y="272"/>
                                </a:lnTo>
                                <a:lnTo>
                                  <a:pt x="17" y="272"/>
                                </a:lnTo>
                                <a:lnTo>
                                  <a:pt x="19" y="272"/>
                                </a:lnTo>
                                <a:lnTo>
                                  <a:pt x="21" y="272"/>
                                </a:lnTo>
                                <a:lnTo>
                                  <a:pt x="21" y="270"/>
                                </a:lnTo>
                                <a:lnTo>
                                  <a:pt x="19" y="270"/>
                                </a:lnTo>
                                <a:lnTo>
                                  <a:pt x="17" y="270"/>
                                </a:lnTo>
                                <a:lnTo>
                                  <a:pt x="17" y="268"/>
                                </a:lnTo>
                                <a:lnTo>
                                  <a:pt x="14" y="266"/>
                                </a:lnTo>
                                <a:lnTo>
                                  <a:pt x="17" y="266"/>
                                </a:lnTo>
                                <a:lnTo>
                                  <a:pt x="19" y="264"/>
                                </a:lnTo>
                                <a:lnTo>
                                  <a:pt x="19" y="262"/>
                                </a:lnTo>
                                <a:lnTo>
                                  <a:pt x="17" y="262"/>
                                </a:lnTo>
                                <a:lnTo>
                                  <a:pt x="17" y="259"/>
                                </a:lnTo>
                                <a:lnTo>
                                  <a:pt x="19" y="259"/>
                                </a:lnTo>
                                <a:lnTo>
                                  <a:pt x="19" y="257"/>
                                </a:lnTo>
                                <a:lnTo>
                                  <a:pt x="21" y="257"/>
                                </a:lnTo>
                                <a:lnTo>
                                  <a:pt x="21" y="255"/>
                                </a:lnTo>
                                <a:lnTo>
                                  <a:pt x="19" y="255"/>
                                </a:lnTo>
                                <a:lnTo>
                                  <a:pt x="17" y="257"/>
                                </a:lnTo>
                                <a:lnTo>
                                  <a:pt x="14" y="257"/>
                                </a:lnTo>
                                <a:lnTo>
                                  <a:pt x="14" y="255"/>
                                </a:lnTo>
                                <a:lnTo>
                                  <a:pt x="14" y="253"/>
                                </a:lnTo>
                                <a:lnTo>
                                  <a:pt x="14" y="251"/>
                                </a:lnTo>
                                <a:lnTo>
                                  <a:pt x="17" y="251"/>
                                </a:lnTo>
                                <a:lnTo>
                                  <a:pt x="19" y="251"/>
                                </a:lnTo>
                                <a:lnTo>
                                  <a:pt x="19" y="249"/>
                                </a:lnTo>
                                <a:lnTo>
                                  <a:pt x="21" y="249"/>
                                </a:lnTo>
                                <a:lnTo>
                                  <a:pt x="21" y="247"/>
                                </a:lnTo>
                                <a:lnTo>
                                  <a:pt x="19" y="249"/>
                                </a:lnTo>
                                <a:lnTo>
                                  <a:pt x="17" y="249"/>
                                </a:lnTo>
                                <a:lnTo>
                                  <a:pt x="14" y="249"/>
                                </a:lnTo>
                                <a:lnTo>
                                  <a:pt x="14" y="247"/>
                                </a:lnTo>
                                <a:lnTo>
                                  <a:pt x="17" y="247"/>
                                </a:lnTo>
                                <a:lnTo>
                                  <a:pt x="17" y="245"/>
                                </a:lnTo>
                                <a:lnTo>
                                  <a:pt x="19" y="245"/>
                                </a:lnTo>
                                <a:lnTo>
                                  <a:pt x="19" y="243"/>
                                </a:lnTo>
                                <a:lnTo>
                                  <a:pt x="17" y="243"/>
                                </a:lnTo>
                                <a:lnTo>
                                  <a:pt x="17" y="240"/>
                                </a:lnTo>
                                <a:lnTo>
                                  <a:pt x="19" y="240"/>
                                </a:lnTo>
                                <a:lnTo>
                                  <a:pt x="19" y="238"/>
                                </a:lnTo>
                                <a:lnTo>
                                  <a:pt x="17" y="238"/>
                                </a:lnTo>
                                <a:lnTo>
                                  <a:pt x="17" y="236"/>
                                </a:lnTo>
                                <a:lnTo>
                                  <a:pt x="14" y="236"/>
                                </a:lnTo>
                                <a:lnTo>
                                  <a:pt x="12" y="236"/>
                                </a:lnTo>
                                <a:lnTo>
                                  <a:pt x="12" y="234"/>
                                </a:lnTo>
                                <a:lnTo>
                                  <a:pt x="14" y="234"/>
                                </a:lnTo>
                                <a:lnTo>
                                  <a:pt x="14" y="236"/>
                                </a:lnTo>
                                <a:lnTo>
                                  <a:pt x="17" y="236"/>
                                </a:lnTo>
                                <a:lnTo>
                                  <a:pt x="17" y="234"/>
                                </a:lnTo>
                                <a:lnTo>
                                  <a:pt x="19" y="232"/>
                                </a:lnTo>
                                <a:lnTo>
                                  <a:pt x="19" y="230"/>
                                </a:lnTo>
                                <a:lnTo>
                                  <a:pt x="19" y="228"/>
                                </a:lnTo>
                                <a:lnTo>
                                  <a:pt x="27" y="228"/>
                                </a:lnTo>
                                <a:lnTo>
                                  <a:pt x="29" y="228"/>
                                </a:lnTo>
                                <a:lnTo>
                                  <a:pt x="55" y="228"/>
                                </a:lnTo>
                                <a:lnTo>
                                  <a:pt x="55" y="202"/>
                                </a:lnTo>
                                <a:lnTo>
                                  <a:pt x="52" y="175"/>
                                </a:lnTo>
                                <a:lnTo>
                                  <a:pt x="52" y="173"/>
                                </a:lnTo>
                                <a:lnTo>
                                  <a:pt x="52" y="148"/>
                                </a:lnTo>
                                <a:lnTo>
                                  <a:pt x="52" y="120"/>
                                </a:lnTo>
                                <a:lnTo>
                                  <a:pt x="52" y="95"/>
                                </a:lnTo>
                                <a:lnTo>
                                  <a:pt x="52" y="67"/>
                                </a:lnTo>
                                <a:lnTo>
                                  <a:pt x="50" y="40"/>
                                </a:lnTo>
                                <a:lnTo>
                                  <a:pt x="50" y="12"/>
                                </a:lnTo>
                                <a:lnTo>
                                  <a:pt x="71" y="12"/>
                                </a:lnTo>
                                <a:lnTo>
                                  <a:pt x="99" y="12"/>
                                </a:lnTo>
                                <a:lnTo>
                                  <a:pt x="126" y="12"/>
                                </a:lnTo>
                                <a:lnTo>
                                  <a:pt x="154" y="12"/>
                                </a:lnTo>
                                <a:lnTo>
                                  <a:pt x="181" y="12"/>
                                </a:lnTo>
                                <a:lnTo>
                                  <a:pt x="207" y="12"/>
                                </a:lnTo>
                                <a:lnTo>
                                  <a:pt x="234" y="10"/>
                                </a:lnTo>
                                <a:lnTo>
                                  <a:pt x="262" y="8"/>
                                </a:lnTo>
                                <a:lnTo>
                                  <a:pt x="289" y="8"/>
                                </a:lnTo>
                                <a:lnTo>
                                  <a:pt x="314" y="6"/>
                                </a:lnTo>
                                <a:lnTo>
                                  <a:pt x="342" y="6"/>
                                </a:lnTo>
                                <a:lnTo>
                                  <a:pt x="369" y="4"/>
                                </a:lnTo>
                                <a:lnTo>
                                  <a:pt x="390" y="4"/>
                                </a:lnTo>
                                <a:lnTo>
                                  <a:pt x="420" y="4"/>
                                </a:lnTo>
                                <a:lnTo>
                                  <a:pt x="422" y="4"/>
                                </a:lnTo>
                                <a:lnTo>
                                  <a:pt x="424" y="2"/>
                                </a:lnTo>
                                <a:lnTo>
                                  <a:pt x="450" y="4"/>
                                </a:lnTo>
                                <a:lnTo>
                                  <a:pt x="477" y="2"/>
                                </a:lnTo>
                                <a:lnTo>
                                  <a:pt x="502" y="2"/>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1649" name="Freeform 550"/>
                        <wps:cNvSpPr>
                          <a:spLocks/>
                        </wps:cNvSpPr>
                        <wps:spPr bwMode="auto">
                          <a:xfrm>
                            <a:off x="3077200" y="4773917"/>
                            <a:ext cx="410200" cy="417201"/>
                          </a:xfrm>
                          <a:custGeom>
                            <a:avLst/>
                            <a:gdLst>
                              <a:gd name="T0" fmla="*/ 3810 w 646"/>
                              <a:gd name="T1" fmla="*/ 90805 h 657"/>
                              <a:gd name="T2" fmla="*/ 3810 w 646"/>
                              <a:gd name="T3" fmla="*/ 57785 h 657"/>
                              <a:gd name="T4" fmla="*/ 3810 w 646"/>
                              <a:gd name="T5" fmla="*/ 40005 h 657"/>
                              <a:gd name="T6" fmla="*/ 3810 w 646"/>
                              <a:gd name="T7" fmla="*/ 5080 h 657"/>
                              <a:gd name="T8" fmla="*/ 50800 w 646"/>
                              <a:gd name="T9" fmla="*/ 5080 h 657"/>
                              <a:gd name="T10" fmla="*/ 101600 w 646"/>
                              <a:gd name="T11" fmla="*/ 6350 h 657"/>
                              <a:gd name="T12" fmla="*/ 135255 w 646"/>
                              <a:gd name="T13" fmla="*/ 5080 h 657"/>
                              <a:gd name="T14" fmla="*/ 168910 w 646"/>
                              <a:gd name="T15" fmla="*/ 5080 h 657"/>
                              <a:gd name="T16" fmla="*/ 238125 w 646"/>
                              <a:gd name="T17" fmla="*/ 3810 h 657"/>
                              <a:gd name="T18" fmla="*/ 306705 w 646"/>
                              <a:gd name="T19" fmla="*/ 2540 h 657"/>
                              <a:gd name="T20" fmla="*/ 376555 w 646"/>
                              <a:gd name="T21" fmla="*/ 1270 h 657"/>
                              <a:gd name="T22" fmla="*/ 410210 w 646"/>
                              <a:gd name="T23" fmla="*/ 17145 h 657"/>
                              <a:gd name="T24" fmla="*/ 410210 w 646"/>
                              <a:gd name="T25" fmla="*/ 52070 h 657"/>
                              <a:gd name="T26" fmla="*/ 410210 w 646"/>
                              <a:gd name="T27" fmla="*/ 85725 h 657"/>
                              <a:gd name="T28" fmla="*/ 410210 w 646"/>
                              <a:gd name="T29" fmla="*/ 120650 h 657"/>
                              <a:gd name="T30" fmla="*/ 410210 w 646"/>
                              <a:gd name="T31" fmla="*/ 155575 h 657"/>
                              <a:gd name="T32" fmla="*/ 410210 w 646"/>
                              <a:gd name="T33" fmla="*/ 172720 h 657"/>
                              <a:gd name="T34" fmla="*/ 410210 w 646"/>
                              <a:gd name="T35" fmla="*/ 190500 h 657"/>
                              <a:gd name="T36" fmla="*/ 410210 w 646"/>
                              <a:gd name="T37" fmla="*/ 225425 h 657"/>
                              <a:gd name="T38" fmla="*/ 410210 w 646"/>
                              <a:gd name="T39" fmla="*/ 241300 h 657"/>
                              <a:gd name="T40" fmla="*/ 410210 w 646"/>
                              <a:gd name="T41" fmla="*/ 276225 h 657"/>
                              <a:gd name="T42" fmla="*/ 410210 w 646"/>
                              <a:gd name="T43" fmla="*/ 293370 h 657"/>
                              <a:gd name="T44" fmla="*/ 410210 w 646"/>
                              <a:gd name="T45" fmla="*/ 344805 h 657"/>
                              <a:gd name="T46" fmla="*/ 410210 w 646"/>
                              <a:gd name="T47" fmla="*/ 361950 h 657"/>
                              <a:gd name="T48" fmla="*/ 410210 w 646"/>
                              <a:gd name="T49" fmla="*/ 383540 h 657"/>
                              <a:gd name="T50" fmla="*/ 410210 w 646"/>
                              <a:gd name="T51" fmla="*/ 412750 h 657"/>
                              <a:gd name="T52" fmla="*/ 376555 w 646"/>
                              <a:gd name="T53" fmla="*/ 412750 h 657"/>
                              <a:gd name="T54" fmla="*/ 341630 w 646"/>
                              <a:gd name="T55" fmla="*/ 412750 h 657"/>
                              <a:gd name="T56" fmla="*/ 307975 w 646"/>
                              <a:gd name="T57" fmla="*/ 412750 h 657"/>
                              <a:gd name="T58" fmla="*/ 255905 w 646"/>
                              <a:gd name="T59" fmla="*/ 412750 h 657"/>
                              <a:gd name="T60" fmla="*/ 220980 w 646"/>
                              <a:gd name="T61" fmla="*/ 411480 h 657"/>
                              <a:gd name="T62" fmla="*/ 171450 w 646"/>
                              <a:gd name="T63" fmla="*/ 412750 h 657"/>
                              <a:gd name="T64" fmla="*/ 151130 w 646"/>
                              <a:gd name="T65" fmla="*/ 414655 h 657"/>
                              <a:gd name="T66" fmla="*/ 132715 w 646"/>
                              <a:gd name="T67" fmla="*/ 415925 h 657"/>
                              <a:gd name="T68" fmla="*/ 116205 w 646"/>
                              <a:gd name="T69" fmla="*/ 415925 h 657"/>
                              <a:gd name="T70" fmla="*/ 84455 w 646"/>
                              <a:gd name="T71" fmla="*/ 415925 h 657"/>
                              <a:gd name="T72" fmla="*/ 50800 w 646"/>
                              <a:gd name="T73" fmla="*/ 415925 h 657"/>
                              <a:gd name="T74" fmla="*/ 33020 w 646"/>
                              <a:gd name="T75" fmla="*/ 415925 h 657"/>
                              <a:gd name="T76" fmla="*/ 15875 w 646"/>
                              <a:gd name="T77" fmla="*/ 417195 h 657"/>
                              <a:gd name="T78" fmla="*/ 0 w 646"/>
                              <a:gd name="T79" fmla="*/ 399415 h 657"/>
                              <a:gd name="T80" fmla="*/ 0 w 646"/>
                              <a:gd name="T81" fmla="*/ 382270 h 657"/>
                              <a:gd name="T82" fmla="*/ 0 w 646"/>
                              <a:gd name="T83" fmla="*/ 348615 h 657"/>
                              <a:gd name="T84" fmla="*/ 1270 w 646"/>
                              <a:gd name="T85" fmla="*/ 331470 h 657"/>
                              <a:gd name="T86" fmla="*/ 1270 w 646"/>
                              <a:gd name="T87" fmla="*/ 296545 h 657"/>
                              <a:gd name="T88" fmla="*/ 2540 w 646"/>
                              <a:gd name="T89" fmla="*/ 262890 h 657"/>
                              <a:gd name="T90" fmla="*/ 2540 w 646"/>
                              <a:gd name="T91" fmla="*/ 238760 h 657"/>
                              <a:gd name="T92" fmla="*/ 2540 w 646"/>
                              <a:gd name="T93" fmla="*/ 212090 h 657"/>
                              <a:gd name="T94" fmla="*/ 3810 w 646"/>
                              <a:gd name="T95" fmla="*/ 159385 h 657"/>
                              <a:gd name="T96" fmla="*/ 3810 w 646"/>
                              <a:gd name="T97" fmla="*/ 143510 h 657"/>
                              <a:gd name="T98" fmla="*/ 3810 w 646"/>
                              <a:gd name="T99" fmla="*/ 108585 h 65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6" h="657">
                                <a:moveTo>
                                  <a:pt x="6" y="171"/>
                                </a:moveTo>
                                <a:lnTo>
                                  <a:pt x="6" y="146"/>
                                </a:lnTo>
                                <a:lnTo>
                                  <a:pt x="6" y="143"/>
                                </a:lnTo>
                                <a:lnTo>
                                  <a:pt x="6" y="116"/>
                                </a:lnTo>
                                <a:lnTo>
                                  <a:pt x="6" y="91"/>
                                </a:lnTo>
                                <a:lnTo>
                                  <a:pt x="6" y="89"/>
                                </a:lnTo>
                                <a:lnTo>
                                  <a:pt x="6" y="63"/>
                                </a:lnTo>
                                <a:lnTo>
                                  <a:pt x="6" y="36"/>
                                </a:lnTo>
                                <a:lnTo>
                                  <a:pt x="6" y="8"/>
                                </a:lnTo>
                                <a:lnTo>
                                  <a:pt x="25" y="8"/>
                                </a:lnTo>
                                <a:lnTo>
                                  <a:pt x="27" y="8"/>
                                </a:lnTo>
                                <a:lnTo>
                                  <a:pt x="54" y="8"/>
                                </a:lnTo>
                                <a:lnTo>
                                  <a:pt x="80" y="8"/>
                                </a:lnTo>
                                <a:lnTo>
                                  <a:pt x="107" y="10"/>
                                </a:lnTo>
                                <a:lnTo>
                                  <a:pt x="135" y="10"/>
                                </a:lnTo>
                                <a:lnTo>
                                  <a:pt x="160" y="10"/>
                                </a:lnTo>
                                <a:lnTo>
                                  <a:pt x="185" y="10"/>
                                </a:lnTo>
                                <a:lnTo>
                                  <a:pt x="213" y="8"/>
                                </a:lnTo>
                                <a:lnTo>
                                  <a:pt x="240" y="8"/>
                                </a:lnTo>
                                <a:lnTo>
                                  <a:pt x="266" y="8"/>
                                </a:lnTo>
                                <a:lnTo>
                                  <a:pt x="293" y="6"/>
                                </a:lnTo>
                                <a:lnTo>
                                  <a:pt x="318" y="6"/>
                                </a:lnTo>
                                <a:lnTo>
                                  <a:pt x="348" y="6"/>
                                </a:lnTo>
                                <a:lnTo>
                                  <a:pt x="375" y="6"/>
                                </a:lnTo>
                                <a:lnTo>
                                  <a:pt x="403" y="6"/>
                                </a:lnTo>
                                <a:lnTo>
                                  <a:pt x="430" y="6"/>
                                </a:lnTo>
                                <a:lnTo>
                                  <a:pt x="456" y="6"/>
                                </a:lnTo>
                                <a:lnTo>
                                  <a:pt x="483" y="4"/>
                                </a:lnTo>
                                <a:lnTo>
                                  <a:pt x="511" y="4"/>
                                </a:lnTo>
                                <a:lnTo>
                                  <a:pt x="538" y="4"/>
                                </a:lnTo>
                                <a:lnTo>
                                  <a:pt x="566" y="2"/>
                                </a:lnTo>
                                <a:lnTo>
                                  <a:pt x="593" y="2"/>
                                </a:lnTo>
                                <a:lnTo>
                                  <a:pt x="620" y="0"/>
                                </a:lnTo>
                                <a:lnTo>
                                  <a:pt x="646" y="0"/>
                                </a:lnTo>
                                <a:lnTo>
                                  <a:pt x="646" y="27"/>
                                </a:lnTo>
                                <a:lnTo>
                                  <a:pt x="646" y="55"/>
                                </a:lnTo>
                                <a:lnTo>
                                  <a:pt x="646" y="82"/>
                                </a:lnTo>
                                <a:lnTo>
                                  <a:pt x="646" y="93"/>
                                </a:lnTo>
                                <a:lnTo>
                                  <a:pt x="646" y="108"/>
                                </a:lnTo>
                                <a:lnTo>
                                  <a:pt x="646" y="110"/>
                                </a:lnTo>
                                <a:lnTo>
                                  <a:pt x="646" y="135"/>
                                </a:lnTo>
                                <a:lnTo>
                                  <a:pt x="646" y="137"/>
                                </a:lnTo>
                                <a:lnTo>
                                  <a:pt x="646" y="165"/>
                                </a:lnTo>
                                <a:lnTo>
                                  <a:pt x="646" y="190"/>
                                </a:lnTo>
                                <a:lnTo>
                                  <a:pt x="646" y="217"/>
                                </a:lnTo>
                                <a:lnTo>
                                  <a:pt x="646" y="245"/>
                                </a:lnTo>
                                <a:lnTo>
                                  <a:pt x="646" y="272"/>
                                </a:lnTo>
                                <a:lnTo>
                                  <a:pt x="646" y="300"/>
                                </a:lnTo>
                                <a:lnTo>
                                  <a:pt x="646" y="327"/>
                                </a:lnTo>
                                <a:lnTo>
                                  <a:pt x="646" y="353"/>
                                </a:lnTo>
                                <a:lnTo>
                                  <a:pt x="646" y="355"/>
                                </a:lnTo>
                                <a:lnTo>
                                  <a:pt x="646" y="372"/>
                                </a:lnTo>
                                <a:lnTo>
                                  <a:pt x="646" y="380"/>
                                </a:lnTo>
                                <a:lnTo>
                                  <a:pt x="646" y="408"/>
                                </a:lnTo>
                                <a:lnTo>
                                  <a:pt x="646" y="435"/>
                                </a:lnTo>
                                <a:lnTo>
                                  <a:pt x="646" y="460"/>
                                </a:lnTo>
                                <a:lnTo>
                                  <a:pt x="646" y="462"/>
                                </a:lnTo>
                                <a:lnTo>
                                  <a:pt x="646" y="490"/>
                                </a:lnTo>
                                <a:lnTo>
                                  <a:pt x="646" y="515"/>
                                </a:lnTo>
                                <a:lnTo>
                                  <a:pt x="646" y="543"/>
                                </a:lnTo>
                                <a:lnTo>
                                  <a:pt x="646" y="570"/>
                                </a:lnTo>
                                <a:lnTo>
                                  <a:pt x="646" y="596"/>
                                </a:lnTo>
                                <a:lnTo>
                                  <a:pt x="646" y="604"/>
                                </a:lnTo>
                                <a:lnTo>
                                  <a:pt x="646" y="623"/>
                                </a:lnTo>
                                <a:lnTo>
                                  <a:pt x="646" y="650"/>
                                </a:lnTo>
                                <a:lnTo>
                                  <a:pt x="618" y="650"/>
                                </a:lnTo>
                                <a:lnTo>
                                  <a:pt x="593" y="650"/>
                                </a:lnTo>
                                <a:lnTo>
                                  <a:pt x="566" y="650"/>
                                </a:lnTo>
                                <a:lnTo>
                                  <a:pt x="538" y="650"/>
                                </a:lnTo>
                                <a:lnTo>
                                  <a:pt x="511" y="650"/>
                                </a:lnTo>
                                <a:lnTo>
                                  <a:pt x="485" y="650"/>
                                </a:lnTo>
                                <a:lnTo>
                                  <a:pt x="458" y="650"/>
                                </a:lnTo>
                                <a:lnTo>
                                  <a:pt x="430" y="650"/>
                                </a:lnTo>
                                <a:lnTo>
                                  <a:pt x="403" y="650"/>
                                </a:lnTo>
                                <a:lnTo>
                                  <a:pt x="378" y="650"/>
                                </a:lnTo>
                                <a:lnTo>
                                  <a:pt x="375" y="650"/>
                                </a:lnTo>
                                <a:lnTo>
                                  <a:pt x="348" y="648"/>
                                </a:lnTo>
                                <a:lnTo>
                                  <a:pt x="323" y="648"/>
                                </a:lnTo>
                                <a:lnTo>
                                  <a:pt x="295" y="650"/>
                                </a:lnTo>
                                <a:lnTo>
                                  <a:pt x="293" y="650"/>
                                </a:lnTo>
                                <a:lnTo>
                                  <a:pt x="270" y="650"/>
                                </a:lnTo>
                                <a:lnTo>
                                  <a:pt x="268" y="650"/>
                                </a:lnTo>
                                <a:lnTo>
                                  <a:pt x="266" y="650"/>
                                </a:lnTo>
                                <a:lnTo>
                                  <a:pt x="240" y="653"/>
                                </a:lnTo>
                                <a:lnTo>
                                  <a:pt x="238" y="653"/>
                                </a:lnTo>
                                <a:lnTo>
                                  <a:pt x="225" y="653"/>
                                </a:lnTo>
                                <a:lnTo>
                                  <a:pt x="211" y="653"/>
                                </a:lnTo>
                                <a:lnTo>
                                  <a:pt x="209" y="655"/>
                                </a:lnTo>
                                <a:lnTo>
                                  <a:pt x="209" y="653"/>
                                </a:lnTo>
                                <a:lnTo>
                                  <a:pt x="185" y="655"/>
                                </a:lnTo>
                                <a:lnTo>
                                  <a:pt x="183" y="655"/>
                                </a:lnTo>
                                <a:lnTo>
                                  <a:pt x="160" y="655"/>
                                </a:lnTo>
                                <a:lnTo>
                                  <a:pt x="135" y="655"/>
                                </a:lnTo>
                                <a:lnTo>
                                  <a:pt x="133" y="655"/>
                                </a:lnTo>
                                <a:lnTo>
                                  <a:pt x="107" y="655"/>
                                </a:lnTo>
                                <a:lnTo>
                                  <a:pt x="80" y="655"/>
                                </a:lnTo>
                                <a:lnTo>
                                  <a:pt x="52" y="655"/>
                                </a:lnTo>
                                <a:lnTo>
                                  <a:pt x="27" y="657"/>
                                </a:lnTo>
                                <a:lnTo>
                                  <a:pt x="25" y="657"/>
                                </a:lnTo>
                                <a:lnTo>
                                  <a:pt x="0" y="657"/>
                                </a:lnTo>
                                <a:lnTo>
                                  <a:pt x="0" y="629"/>
                                </a:lnTo>
                                <a:lnTo>
                                  <a:pt x="0" y="608"/>
                                </a:lnTo>
                                <a:lnTo>
                                  <a:pt x="0" y="602"/>
                                </a:lnTo>
                                <a:lnTo>
                                  <a:pt x="0" y="577"/>
                                </a:lnTo>
                                <a:lnTo>
                                  <a:pt x="0" y="574"/>
                                </a:lnTo>
                                <a:lnTo>
                                  <a:pt x="0" y="549"/>
                                </a:lnTo>
                                <a:lnTo>
                                  <a:pt x="0" y="547"/>
                                </a:lnTo>
                                <a:lnTo>
                                  <a:pt x="2" y="522"/>
                                </a:lnTo>
                                <a:lnTo>
                                  <a:pt x="2" y="494"/>
                                </a:lnTo>
                                <a:lnTo>
                                  <a:pt x="2" y="469"/>
                                </a:lnTo>
                                <a:lnTo>
                                  <a:pt x="2" y="467"/>
                                </a:lnTo>
                                <a:lnTo>
                                  <a:pt x="2" y="441"/>
                                </a:lnTo>
                                <a:lnTo>
                                  <a:pt x="2" y="439"/>
                                </a:lnTo>
                                <a:lnTo>
                                  <a:pt x="4" y="414"/>
                                </a:lnTo>
                                <a:lnTo>
                                  <a:pt x="4" y="386"/>
                                </a:lnTo>
                                <a:lnTo>
                                  <a:pt x="4" y="376"/>
                                </a:lnTo>
                                <a:lnTo>
                                  <a:pt x="4" y="359"/>
                                </a:lnTo>
                                <a:lnTo>
                                  <a:pt x="4" y="334"/>
                                </a:lnTo>
                                <a:lnTo>
                                  <a:pt x="6" y="306"/>
                                </a:lnTo>
                                <a:lnTo>
                                  <a:pt x="6" y="279"/>
                                </a:lnTo>
                                <a:lnTo>
                                  <a:pt x="6" y="251"/>
                                </a:lnTo>
                                <a:lnTo>
                                  <a:pt x="6" y="226"/>
                                </a:lnTo>
                                <a:lnTo>
                                  <a:pt x="6" y="198"/>
                                </a:lnTo>
                                <a:lnTo>
                                  <a:pt x="6" y="171"/>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1650" name="Freeform 551"/>
                        <wps:cNvSpPr>
                          <a:spLocks/>
                        </wps:cNvSpPr>
                        <wps:spPr bwMode="auto">
                          <a:xfrm>
                            <a:off x="2557700" y="4874217"/>
                            <a:ext cx="523300" cy="385501"/>
                          </a:xfrm>
                          <a:custGeom>
                            <a:avLst/>
                            <a:gdLst>
                              <a:gd name="T0" fmla="*/ 290830 w 824"/>
                              <a:gd name="T1" fmla="*/ 2540 h 607"/>
                              <a:gd name="T2" fmla="*/ 488315 w 824"/>
                              <a:gd name="T3" fmla="*/ 5715 h 607"/>
                              <a:gd name="T4" fmla="*/ 520700 w 824"/>
                              <a:gd name="T5" fmla="*/ 178435 h 607"/>
                              <a:gd name="T6" fmla="*/ 466725 w 824"/>
                              <a:gd name="T7" fmla="*/ 279400 h 607"/>
                              <a:gd name="T8" fmla="*/ 410210 w 824"/>
                              <a:gd name="T9" fmla="*/ 276225 h 607"/>
                              <a:gd name="T10" fmla="*/ 403860 w 824"/>
                              <a:gd name="T11" fmla="*/ 280670 h 607"/>
                              <a:gd name="T12" fmla="*/ 395605 w 824"/>
                              <a:gd name="T13" fmla="*/ 280670 h 607"/>
                              <a:gd name="T14" fmla="*/ 390525 w 824"/>
                              <a:gd name="T15" fmla="*/ 278130 h 607"/>
                              <a:gd name="T16" fmla="*/ 383540 w 824"/>
                              <a:gd name="T17" fmla="*/ 276225 h 607"/>
                              <a:gd name="T18" fmla="*/ 379730 w 824"/>
                              <a:gd name="T19" fmla="*/ 279400 h 607"/>
                              <a:gd name="T20" fmla="*/ 375920 w 824"/>
                              <a:gd name="T21" fmla="*/ 274955 h 607"/>
                              <a:gd name="T22" fmla="*/ 370205 w 824"/>
                              <a:gd name="T23" fmla="*/ 274955 h 607"/>
                              <a:gd name="T24" fmla="*/ 365125 w 824"/>
                              <a:gd name="T25" fmla="*/ 274955 h 607"/>
                              <a:gd name="T26" fmla="*/ 358140 w 824"/>
                              <a:gd name="T27" fmla="*/ 274955 h 607"/>
                              <a:gd name="T28" fmla="*/ 351155 w 824"/>
                              <a:gd name="T29" fmla="*/ 271145 h 607"/>
                              <a:gd name="T30" fmla="*/ 347345 w 824"/>
                              <a:gd name="T31" fmla="*/ 273685 h 607"/>
                              <a:gd name="T32" fmla="*/ 342265 w 824"/>
                              <a:gd name="T33" fmla="*/ 273685 h 607"/>
                              <a:gd name="T34" fmla="*/ 334010 w 824"/>
                              <a:gd name="T35" fmla="*/ 273685 h 607"/>
                              <a:gd name="T36" fmla="*/ 332740 w 824"/>
                              <a:gd name="T37" fmla="*/ 269875 h 607"/>
                              <a:gd name="T38" fmla="*/ 327025 w 824"/>
                              <a:gd name="T39" fmla="*/ 264160 h 607"/>
                              <a:gd name="T40" fmla="*/ 320675 w 824"/>
                              <a:gd name="T41" fmla="*/ 268605 h 607"/>
                              <a:gd name="T42" fmla="*/ 319405 w 824"/>
                              <a:gd name="T43" fmla="*/ 276225 h 607"/>
                              <a:gd name="T44" fmla="*/ 318135 w 824"/>
                              <a:gd name="T45" fmla="*/ 279400 h 607"/>
                              <a:gd name="T46" fmla="*/ 314960 w 824"/>
                              <a:gd name="T47" fmla="*/ 283210 h 607"/>
                              <a:gd name="T48" fmla="*/ 308610 w 824"/>
                              <a:gd name="T49" fmla="*/ 290195 h 607"/>
                              <a:gd name="T50" fmla="*/ 302895 w 824"/>
                              <a:gd name="T51" fmla="*/ 290195 h 607"/>
                              <a:gd name="T52" fmla="*/ 297815 w 824"/>
                              <a:gd name="T53" fmla="*/ 291465 h 607"/>
                              <a:gd name="T54" fmla="*/ 288290 w 824"/>
                              <a:gd name="T55" fmla="*/ 292735 h 607"/>
                              <a:gd name="T56" fmla="*/ 283210 w 824"/>
                              <a:gd name="T57" fmla="*/ 297815 h 607"/>
                              <a:gd name="T58" fmla="*/ 276225 w 824"/>
                              <a:gd name="T59" fmla="*/ 294005 h 607"/>
                              <a:gd name="T60" fmla="*/ 268605 w 824"/>
                              <a:gd name="T61" fmla="*/ 295275 h 607"/>
                              <a:gd name="T62" fmla="*/ 253365 w 824"/>
                              <a:gd name="T63" fmla="*/ 290195 h 607"/>
                              <a:gd name="T64" fmla="*/ 240030 w 824"/>
                              <a:gd name="T65" fmla="*/ 297815 h 607"/>
                              <a:gd name="T66" fmla="*/ 232410 w 824"/>
                              <a:gd name="T67" fmla="*/ 309880 h 607"/>
                              <a:gd name="T68" fmla="*/ 218440 w 824"/>
                              <a:gd name="T69" fmla="*/ 316865 h 607"/>
                              <a:gd name="T70" fmla="*/ 206375 w 824"/>
                              <a:gd name="T71" fmla="*/ 323215 h 607"/>
                              <a:gd name="T72" fmla="*/ 198755 w 824"/>
                              <a:gd name="T73" fmla="*/ 312420 h 607"/>
                              <a:gd name="T74" fmla="*/ 193040 w 824"/>
                              <a:gd name="T75" fmla="*/ 318135 h 607"/>
                              <a:gd name="T76" fmla="*/ 178435 w 824"/>
                              <a:gd name="T77" fmla="*/ 318135 h 607"/>
                              <a:gd name="T78" fmla="*/ 163830 w 824"/>
                              <a:gd name="T79" fmla="*/ 312420 h 607"/>
                              <a:gd name="T80" fmla="*/ 151765 w 824"/>
                              <a:gd name="T81" fmla="*/ 309880 h 607"/>
                              <a:gd name="T82" fmla="*/ 144780 w 824"/>
                              <a:gd name="T83" fmla="*/ 315595 h 607"/>
                              <a:gd name="T84" fmla="*/ 138430 w 824"/>
                              <a:gd name="T85" fmla="*/ 315595 h 607"/>
                              <a:gd name="T86" fmla="*/ 127635 w 824"/>
                              <a:gd name="T87" fmla="*/ 311150 h 607"/>
                              <a:gd name="T88" fmla="*/ 121920 w 824"/>
                              <a:gd name="T89" fmla="*/ 307340 h 607"/>
                              <a:gd name="T90" fmla="*/ 119380 w 824"/>
                              <a:gd name="T91" fmla="*/ 306070 h 607"/>
                              <a:gd name="T92" fmla="*/ 106045 w 824"/>
                              <a:gd name="T93" fmla="*/ 314325 h 607"/>
                              <a:gd name="T94" fmla="*/ 92710 w 824"/>
                              <a:gd name="T95" fmla="*/ 315595 h 607"/>
                              <a:gd name="T96" fmla="*/ 81915 w 824"/>
                              <a:gd name="T97" fmla="*/ 326390 h 607"/>
                              <a:gd name="T98" fmla="*/ 74930 w 824"/>
                              <a:gd name="T99" fmla="*/ 330200 h 607"/>
                              <a:gd name="T100" fmla="*/ 72390 w 824"/>
                              <a:gd name="T101" fmla="*/ 340995 h 607"/>
                              <a:gd name="T102" fmla="*/ 67310 w 824"/>
                              <a:gd name="T103" fmla="*/ 346075 h 607"/>
                              <a:gd name="T104" fmla="*/ 59055 w 824"/>
                              <a:gd name="T105" fmla="*/ 349250 h 607"/>
                              <a:gd name="T106" fmla="*/ 50800 w 824"/>
                              <a:gd name="T107" fmla="*/ 354330 h 607"/>
                              <a:gd name="T108" fmla="*/ 34925 w 824"/>
                              <a:gd name="T109" fmla="*/ 355600 h 607"/>
                              <a:gd name="T110" fmla="*/ 33655 w 824"/>
                              <a:gd name="T111" fmla="*/ 365125 h 607"/>
                              <a:gd name="T112" fmla="*/ 26670 w 824"/>
                              <a:gd name="T113" fmla="*/ 366395 h 607"/>
                              <a:gd name="T114" fmla="*/ 19050 w 824"/>
                              <a:gd name="T115" fmla="*/ 374650 h 607"/>
                              <a:gd name="T116" fmla="*/ 12065 w 824"/>
                              <a:gd name="T117" fmla="*/ 373380 h 607"/>
                              <a:gd name="T118" fmla="*/ 10795 w 824"/>
                              <a:gd name="T119" fmla="*/ 382270 h 607"/>
                              <a:gd name="T120" fmla="*/ 1270 w 824"/>
                              <a:gd name="T121" fmla="*/ 354330 h 607"/>
                              <a:gd name="T122" fmla="*/ 0 w 824"/>
                              <a:gd name="T123" fmla="*/ 155575 h 607"/>
                              <a:gd name="T124" fmla="*/ 102235 w 824"/>
                              <a:gd name="T125" fmla="*/ 52705 h 607"/>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824" h="607">
                                <a:moveTo>
                                  <a:pt x="159" y="0"/>
                                </a:moveTo>
                                <a:lnTo>
                                  <a:pt x="190" y="2"/>
                                </a:lnTo>
                                <a:lnTo>
                                  <a:pt x="218" y="2"/>
                                </a:lnTo>
                                <a:lnTo>
                                  <a:pt x="243" y="4"/>
                                </a:lnTo>
                                <a:lnTo>
                                  <a:pt x="270" y="4"/>
                                </a:lnTo>
                                <a:lnTo>
                                  <a:pt x="298" y="4"/>
                                </a:lnTo>
                                <a:lnTo>
                                  <a:pt x="325" y="7"/>
                                </a:lnTo>
                                <a:lnTo>
                                  <a:pt x="349" y="7"/>
                                </a:lnTo>
                                <a:lnTo>
                                  <a:pt x="357" y="7"/>
                                </a:lnTo>
                                <a:lnTo>
                                  <a:pt x="376" y="4"/>
                                </a:lnTo>
                                <a:lnTo>
                                  <a:pt x="404" y="4"/>
                                </a:lnTo>
                                <a:lnTo>
                                  <a:pt x="431" y="4"/>
                                </a:lnTo>
                                <a:lnTo>
                                  <a:pt x="458" y="4"/>
                                </a:lnTo>
                                <a:lnTo>
                                  <a:pt x="480" y="4"/>
                                </a:lnTo>
                                <a:lnTo>
                                  <a:pt x="486" y="4"/>
                                </a:lnTo>
                                <a:lnTo>
                                  <a:pt x="520" y="4"/>
                                </a:lnTo>
                                <a:lnTo>
                                  <a:pt x="547" y="4"/>
                                </a:lnTo>
                                <a:lnTo>
                                  <a:pt x="575" y="2"/>
                                </a:lnTo>
                                <a:lnTo>
                                  <a:pt x="602" y="2"/>
                                </a:lnTo>
                                <a:lnTo>
                                  <a:pt x="630" y="2"/>
                                </a:lnTo>
                                <a:lnTo>
                                  <a:pt x="655" y="2"/>
                                </a:lnTo>
                                <a:lnTo>
                                  <a:pt x="661" y="2"/>
                                </a:lnTo>
                                <a:lnTo>
                                  <a:pt x="689" y="4"/>
                                </a:lnTo>
                                <a:lnTo>
                                  <a:pt x="716" y="7"/>
                                </a:lnTo>
                                <a:lnTo>
                                  <a:pt x="744" y="9"/>
                                </a:lnTo>
                                <a:lnTo>
                                  <a:pt x="769" y="9"/>
                                </a:lnTo>
                                <a:lnTo>
                                  <a:pt x="796" y="11"/>
                                </a:lnTo>
                                <a:lnTo>
                                  <a:pt x="824" y="13"/>
                                </a:lnTo>
                                <a:lnTo>
                                  <a:pt x="824" y="40"/>
                                </a:lnTo>
                                <a:lnTo>
                                  <a:pt x="824" y="68"/>
                                </a:lnTo>
                                <a:lnTo>
                                  <a:pt x="824" y="93"/>
                                </a:lnTo>
                                <a:lnTo>
                                  <a:pt x="824" y="121"/>
                                </a:lnTo>
                                <a:lnTo>
                                  <a:pt x="824" y="148"/>
                                </a:lnTo>
                                <a:lnTo>
                                  <a:pt x="822" y="176"/>
                                </a:lnTo>
                                <a:lnTo>
                                  <a:pt x="822" y="201"/>
                                </a:lnTo>
                                <a:lnTo>
                                  <a:pt x="822" y="218"/>
                                </a:lnTo>
                                <a:lnTo>
                                  <a:pt x="822" y="228"/>
                                </a:lnTo>
                                <a:lnTo>
                                  <a:pt x="822" y="256"/>
                                </a:lnTo>
                                <a:lnTo>
                                  <a:pt x="820" y="281"/>
                                </a:lnTo>
                                <a:lnTo>
                                  <a:pt x="820" y="283"/>
                                </a:lnTo>
                                <a:lnTo>
                                  <a:pt x="820" y="309"/>
                                </a:lnTo>
                                <a:lnTo>
                                  <a:pt x="820" y="311"/>
                                </a:lnTo>
                                <a:lnTo>
                                  <a:pt x="820" y="336"/>
                                </a:lnTo>
                                <a:lnTo>
                                  <a:pt x="820" y="364"/>
                                </a:lnTo>
                                <a:lnTo>
                                  <a:pt x="818" y="389"/>
                                </a:lnTo>
                                <a:lnTo>
                                  <a:pt x="818" y="391"/>
                                </a:lnTo>
                                <a:lnTo>
                                  <a:pt x="818" y="416"/>
                                </a:lnTo>
                                <a:lnTo>
                                  <a:pt x="818" y="419"/>
                                </a:lnTo>
                                <a:lnTo>
                                  <a:pt x="818" y="444"/>
                                </a:lnTo>
                                <a:lnTo>
                                  <a:pt x="790" y="442"/>
                                </a:lnTo>
                                <a:lnTo>
                                  <a:pt x="763" y="442"/>
                                </a:lnTo>
                                <a:lnTo>
                                  <a:pt x="735" y="440"/>
                                </a:lnTo>
                                <a:lnTo>
                                  <a:pt x="710" y="438"/>
                                </a:lnTo>
                                <a:lnTo>
                                  <a:pt x="682" y="438"/>
                                </a:lnTo>
                                <a:lnTo>
                                  <a:pt x="663" y="435"/>
                                </a:lnTo>
                                <a:lnTo>
                                  <a:pt x="657" y="435"/>
                                </a:lnTo>
                                <a:lnTo>
                                  <a:pt x="657" y="433"/>
                                </a:lnTo>
                                <a:lnTo>
                                  <a:pt x="655" y="433"/>
                                </a:lnTo>
                                <a:lnTo>
                                  <a:pt x="655" y="435"/>
                                </a:lnTo>
                                <a:lnTo>
                                  <a:pt x="653" y="435"/>
                                </a:lnTo>
                                <a:lnTo>
                                  <a:pt x="651" y="435"/>
                                </a:lnTo>
                                <a:lnTo>
                                  <a:pt x="651" y="433"/>
                                </a:lnTo>
                                <a:lnTo>
                                  <a:pt x="649" y="435"/>
                                </a:lnTo>
                                <a:lnTo>
                                  <a:pt x="649" y="438"/>
                                </a:lnTo>
                                <a:lnTo>
                                  <a:pt x="646" y="435"/>
                                </a:lnTo>
                                <a:lnTo>
                                  <a:pt x="644" y="433"/>
                                </a:lnTo>
                                <a:lnTo>
                                  <a:pt x="644" y="431"/>
                                </a:lnTo>
                                <a:lnTo>
                                  <a:pt x="642" y="431"/>
                                </a:lnTo>
                                <a:lnTo>
                                  <a:pt x="642" y="433"/>
                                </a:lnTo>
                                <a:lnTo>
                                  <a:pt x="640" y="433"/>
                                </a:lnTo>
                                <a:lnTo>
                                  <a:pt x="640" y="435"/>
                                </a:lnTo>
                                <a:lnTo>
                                  <a:pt x="640" y="438"/>
                                </a:lnTo>
                                <a:lnTo>
                                  <a:pt x="638" y="438"/>
                                </a:lnTo>
                                <a:lnTo>
                                  <a:pt x="636" y="438"/>
                                </a:lnTo>
                                <a:lnTo>
                                  <a:pt x="634" y="438"/>
                                </a:lnTo>
                                <a:lnTo>
                                  <a:pt x="634" y="440"/>
                                </a:lnTo>
                                <a:lnTo>
                                  <a:pt x="636" y="440"/>
                                </a:lnTo>
                                <a:lnTo>
                                  <a:pt x="636" y="442"/>
                                </a:lnTo>
                                <a:lnTo>
                                  <a:pt x="634" y="442"/>
                                </a:lnTo>
                                <a:lnTo>
                                  <a:pt x="632" y="440"/>
                                </a:lnTo>
                                <a:lnTo>
                                  <a:pt x="630" y="440"/>
                                </a:lnTo>
                                <a:lnTo>
                                  <a:pt x="632" y="440"/>
                                </a:lnTo>
                                <a:lnTo>
                                  <a:pt x="632" y="442"/>
                                </a:lnTo>
                                <a:lnTo>
                                  <a:pt x="630" y="442"/>
                                </a:lnTo>
                                <a:lnTo>
                                  <a:pt x="630" y="440"/>
                                </a:lnTo>
                                <a:lnTo>
                                  <a:pt x="630" y="438"/>
                                </a:lnTo>
                                <a:lnTo>
                                  <a:pt x="627" y="438"/>
                                </a:lnTo>
                                <a:lnTo>
                                  <a:pt x="627" y="440"/>
                                </a:lnTo>
                                <a:lnTo>
                                  <a:pt x="627" y="442"/>
                                </a:lnTo>
                                <a:lnTo>
                                  <a:pt x="625" y="442"/>
                                </a:lnTo>
                                <a:lnTo>
                                  <a:pt x="623" y="442"/>
                                </a:lnTo>
                                <a:lnTo>
                                  <a:pt x="623" y="440"/>
                                </a:lnTo>
                                <a:lnTo>
                                  <a:pt x="623" y="438"/>
                                </a:lnTo>
                                <a:lnTo>
                                  <a:pt x="625" y="438"/>
                                </a:lnTo>
                                <a:lnTo>
                                  <a:pt x="623" y="438"/>
                                </a:lnTo>
                                <a:lnTo>
                                  <a:pt x="623" y="435"/>
                                </a:lnTo>
                                <a:lnTo>
                                  <a:pt x="621" y="435"/>
                                </a:lnTo>
                                <a:lnTo>
                                  <a:pt x="621" y="438"/>
                                </a:lnTo>
                                <a:lnTo>
                                  <a:pt x="621" y="440"/>
                                </a:lnTo>
                                <a:lnTo>
                                  <a:pt x="619" y="440"/>
                                </a:lnTo>
                                <a:lnTo>
                                  <a:pt x="619" y="438"/>
                                </a:lnTo>
                                <a:lnTo>
                                  <a:pt x="619" y="435"/>
                                </a:lnTo>
                                <a:lnTo>
                                  <a:pt x="617" y="438"/>
                                </a:lnTo>
                                <a:lnTo>
                                  <a:pt x="615" y="438"/>
                                </a:lnTo>
                                <a:lnTo>
                                  <a:pt x="615" y="440"/>
                                </a:lnTo>
                                <a:lnTo>
                                  <a:pt x="613" y="440"/>
                                </a:lnTo>
                                <a:lnTo>
                                  <a:pt x="613" y="438"/>
                                </a:lnTo>
                                <a:lnTo>
                                  <a:pt x="613" y="435"/>
                                </a:lnTo>
                                <a:lnTo>
                                  <a:pt x="615" y="435"/>
                                </a:lnTo>
                                <a:lnTo>
                                  <a:pt x="613" y="435"/>
                                </a:lnTo>
                                <a:lnTo>
                                  <a:pt x="613" y="433"/>
                                </a:lnTo>
                                <a:lnTo>
                                  <a:pt x="613" y="435"/>
                                </a:lnTo>
                                <a:lnTo>
                                  <a:pt x="611" y="435"/>
                                </a:lnTo>
                                <a:lnTo>
                                  <a:pt x="608" y="435"/>
                                </a:lnTo>
                                <a:lnTo>
                                  <a:pt x="608" y="433"/>
                                </a:lnTo>
                                <a:lnTo>
                                  <a:pt x="606" y="435"/>
                                </a:lnTo>
                                <a:lnTo>
                                  <a:pt x="604" y="435"/>
                                </a:lnTo>
                                <a:lnTo>
                                  <a:pt x="606" y="438"/>
                                </a:lnTo>
                                <a:lnTo>
                                  <a:pt x="606" y="440"/>
                                </a:lnTo>
                                <a:lnTo>
                                  <a:pt x="606" y="442"/>
                                </a:lnTo>
                                <a:lnTo>
                                  <a:pt x="604" y="440"/>
                                </a:lnTo>
                                <a:lnTo>
                                  <a:pt x="602" y="440"/>
                                </a:lnTo>
                                <a:lnTo>
                                  <a:pt x="602" y="438"/>
                                </a:lnTo>
                                <a:lnTo>
                                  <a:pt x="602" y="435"/>
                                </a:lnTo>
                                <a:lnTo>
                                  <a:pt x="600" y="435"/>
                                </a:lnTo>
                                <a:lnTo>
                                  <a:pt x="600" y="438"/>
                                </a:lnTo>
                                <a:lnTo>
                                  <a:pt x="598" y="438"/>
                                </a:lnTo>
                                <a:lnTo>
                                  <a:pt x="598" y="435"/>
                                </a:lnTo>
                                <a:lnTo>
                                  <a:pt x="598" y="438"/>
                                </a:lnTo>
                                <a:lnTo>
                                  <a:pt x="598" y="440"/>
                                </a:lnTo>
                                <a:lnTo>
                                  <a:pt x="600" y="440"/>
                                </a:lnTo>
                                <a:lnTo>
                                  <a:pt x="600" y="442"/>
                                </a:lnTo>
                                <a:lnTo>
                                  <a:pt x="598" y="442"/>
                                </a:lnTo>
                                <a:lnTo>
                                  <a:pt x="598" y="440"/>
                                </a:lnTo>
                                <a:lnTo>
                                  <a:pt x="596" y="440"/>
                                </a:lnTo>
                                <a:lnTo>
                                  <a:pt x="596" y="438"/>
                                </a:lnTo>
                                <a:lnTo>
                                  <a:pt x="594" y="440"/>
                                </a:lnTo>
                                <a:lnTo>
                                  <a:pt x="592" y="440"/>
                                </a:lnTo>
                                <a:lnTo>
                                  <a:pt x="592" y="438"/>
                                </a:lnTo>
                                <a:lnTo>
                                  <a:pt x="592" y="435"/>
                                </a:lnTo>
                                <a:lnTo>
                                  <a:pt x="594" y="435"/>
                                </a:lnTo>
                                <a:lnTo>
                                  <a:pt x="594" y="433"/>
                                </a:lnTo>
                                <a:lnTo>
                                  <a:pt x="592" y="433"/>
                                </a:lnTo>
                                <a:lnTo>
                                  <a:pt x="589" y="435"/>
                                </a:lnTo>
                                <a:lnTo>
                                  <a:pt x="587" y="435"/>
                                </a:lnTo>
                                <a:lnTo>
                                  <a:pt x="587" y="433"/>
                                </a:lnTo>
                                <a:lnTo>
                                  <a:pt x="589" y="433"/>
                                </a:lnTo>
                                <a:lnTo>
                                  <a:pt x="589" y="431"/>
                                </a:lnTo>
                                <a:lnTo>
                                  <a:pt x="592" y="431"/>
                                </a:lnTo>
                                <a:lnTo>
                                  <a:pt x="589" y="431"/>
                                </a:lnTo>
                                <a:lnTo>
                                  <a:pt x="587" y="431"/>
                                </a:lnTo>
                                <a:lnTo>
                                  <a:pt x="587" y="433"/>
                                </a:lnTo>
                                <a:lnTo>
                                  <a:pt x="585" y="433"/>
                                </a:lnTo>
                                <a:lnTo>
                                  <a:pt x="585" y="431"/>
                                </a:lnTo>
                                <a:lnTo>
                                  <a:pt x="583" y="431"/>
                                </a:lnTo>
                                <a:lnTo>
                                  <a:pt x="583" y="433"/>
                                </a:lnTo>
                                <a:lnTo>
                                  <a:pt x="581" y="433"/>
                                </a:lnTo>
                                <a:lnTo>
                                  <a:pt x="581" y="431"/>
                                </a:lnTo>
                                <a:lnTo>
                                  <a:pt x="579" y="431"/>
                                </a:lnTo>
                                <a:lnTo>
                                  <a:pt x="579" y="433"/>
                                </a:lnTo>
                                <a:lnTo>
                                  <a:pt x="581" y="433"/>
                                </a:lnTo>
                                <a:lnTo>
                                  <a:pt x="581" y="435"/>
                                </a:lnTo>
                                <a:lnTo>
                                  <a:pt x="579" y="435"/>
                                </a:lnTo>
                                <a:lnTo>
                                  <a:pt x="579" y="433"/>
                                </a:lnTo>
                                <a:lnTo>
                                  <a:pt x="577" y="431"/>
                                </a:lnTo>
                                <a:lnTo>
                                  <a:pt x="577" y="429"/>
                                </a:lnTo>
                                <a:lnTo>
                                  <a:pt x="577" y="431"/>
                                </a:lnTo>
                                <a:lnTo>
                                  <a:pt x="577" y="433"/>
                                </a:lnTo>
                                <a:lnTo>
                                  <a:pt x="575" y="433"/>
                                </a:lnTo>
                                <a:lnTo>
                                  <a:pt x="575" y="431"/>
                                </a:lnTo>
                                <a:lnTo>
                                  <a:pt x="575" y="429"/>
                                </a:lnTo>
                                <a:lnTo>
                                  <a:pt x="575" y="427"/>
                                </a:lnTo>
                                <a:lnTo>
                                  <a:pt x="572" y="427"/>
                                </a:lnTo>
                                <a:lnTo>
                                  <a:pt x="572" y="429"/>
                                </a:lnTo>
                                <a:lnTo>
                                  <a:pt x="570" y="429"/>
                                </a:lnTo>
                                <a:lnTo>
                                  <a:pt x="568" y="429"/>
                                </a:lnTo>
                                <a:lnTo>
                                  <a:pt x="568" y="431"/>
                                </a:lnTo>
                                <a:lnTo>
                                  <a:pt x="566" y="431"/>
                                </a:lnTo>
                                <a:lnTo>
                                  <a:pt x="566" y="433"/>
                                </a:lnTo>
                                <a:lnTo>
                                  <a:pt x="566" y="435"/>
                                </a:lnTo>
                                <a:lnTo>
                                  <a:pt x="564" y="435"/>
                                </a:lnTo>
                                <a:lnTo>
                                  <a:pt x="564" y="433"/>
                                </a:lnTo>
                                <a:lnTo>
                                  <a:pt x="562" y="433"/>
                                </a:lnTo>
                                <a:lnTo>
                                  <a:pt x="562" y="431"/>
                                </a:lnTo>
                                <a:lnTo>
                                  <a:pt x="562" y="433"/>
                                </a:lnTo>
                                <a:lnTo>
                                  <a:pt x="560" y="433"/>
                                </a:lnTo>
                                <a:lnTo>
                                  <a:pt x="560" y="431"/>
                                </a:lnTo>
                                <a:lnTo>
                                  <a:pt x="560" y="429"/>
                                </a:lnTo>
                                <a:lnTo>
                                  <a:pt x="558" y="429"/>
                                </a:lnTo>
                                <a:lnTo>
                                  <a:pt x="558" y="431"/>
                                </a:lnTo>
                                <a:lnTo>
                                  <a:pt x="556" y="431"/>
                                </a:lnTo>
                                <a:lnTo>
                                  <a:pt x="556" y="429"/>
                                </a:lnTo>
                                <a:lnTo>
                                  <a:pt x="558" y="427"/>
                                </a:lnTo>
                                <a:lnTo>
                                  <a:pt x="556" y="427"/>
                                </a:lnTo>
                                <a:lnTo>
                                  <a:pt x="553" y="427"/>
                                </a:lnTo>
                                <a:lnTo>
                                  <a:pt x="553" y="429"/>
                                </a:lnTo>
                                <a:lnTo>
                                  <a:pt x="551" y="429"/>
                                </a:lnTo>
                                <a:lnTo>
                                  <a:pt x="553" y="427"/>
                                </a:lnTo>
                                <a:lnTo>
                                  <a:pt x="553" y="425"/>
                                </a:lnTo>
                                <a:lnTo>
                                  <a:pt x="551" y="425"/>
                                </a:lnTo>
                                <a:lnTo>
                                  <a:pt x="551" y="427"/>
                                </a:lnTo>
                                <a:lnTo>
                                  <a:pt x="549" y="427"/>
                                </a:lnTo>
                                <a:lnTo>
                                  <a:pt x="551" y="427"/>
                                </a:lnTo>
                                <a:lnTo>
                                  <a:pt x="551" y="429"/>
                                </a:lnTo>
                                <a:lnTo>
                                  <a:pt x="549" y="429"/>
                                </a:lnTo>
                                <a:lnTo>
                                  <a:pt x="547" y="429"/>
                                </a:lnTo>
                                <a:lnTo>
                                  <a:pt x="549" y="431"/>
                                </a:lnTo>
                                <a:lnTo>
                                  <a:pt x="547" y="431"/>
                                </a:lnTo>
                                <a:lnTo>
                                  <a:pt x="545" y="431"/>
                                </a:lnTo>
                                <a:lnTo>
                                  <a:pt x="543" y="431"/>
                                </a:lnTo>
                                <a:lnTo>
                                  <a:pt x="543" y="433"/>
                                </a:lnTo>
                                <a:lnTo>
                                  <a:pt x="543" y="431"/>
                                </a:lnTo>
                                <a:lnTo>
                                  <a:pt x="545" y="429"/>
                                </a:lnTo>
                                <a:lnTo>
                                  <a:pt x="547" y="429"/>
                                </a:lnTo>
                                <a:lnTo>
                                  <a:pt x="545" y="429"/>
                                </a:lnTo>
                                <a:lnTo>
                                  <a:pt x="543" y="429"/>
                                </a:lnTo>
                                <a:lnTo>
                                  <a:pt x="541" y="429"/>
                                </a:lnTo>
                                <a:lnTo>
                                  <a:pt x="541" y="427"/>
                                </a:lnTo>
                                <a:lnTo>
                                  <a:pt x="541" y="429"/>
                                </a:lnTo>
                                <a:lnTo>
                                  <a:pt x="539" y="429"/>
                                </a:lnTo>
                                <a:lnTo>
                                  <a:pt x="539" y="431"/>
                                </a:lnTo>
                                <a:lnTo>
                                  <a:pt x="539" y="429"/>
                                </a:lnTo>
                                <a:lnTo>
                                  <a:pt x="537" y="429"/>
                                </a:lnTo>
                                <a:lnTo>
                                  <a:pt x="534" y="431"/>
                                </a:lnTo>
                                <a:lnTo>
                                  <a:pt x="534" y="429"/>
                                </a:lnTo>
                                <a:lnTo>
                                  <a:pt x="537" y="429"/>
                                </a:lnTo>
                                <a:lnTo>
                                  <a:pt x="537" y="427"/>
                                </a:lnTo>
                                <a:lnTo>
                                  <a:pt x="534" y="427"/>
                                </a:lnTo>
                                <a:lnTo>
                                  <a:pt x="532" y="427"/>
                                </a:lnTo>
                                <a:lnTo>
                                  <a:pt x="530" y="427"/>
                                </a:lnTo>
                                <a:lnTo>
                                  <a:pt x="530" y="429"/>
                                </a:lnTo>
                                <a:lnTo>
                                  <a:pt x="528" y="429"/>
                                </a:lnTo>
                                <a:lnTo>
                                  <a:pt x="528" y="431"/>
                                </a:lnTo>
                                <a:lnTo>
                                  <a:pt x="526" y="431"/>
                                </a:lnTo>
                                <a:lnTo>
                                  <a:pt x="526" y="429"/>
                                </a:lnTo>
                                <a:lnTo>
                                  <a:pt x="526" y="427"/>
                                </a:lnTo>
                                <a:lnTo>
                                  <a:pt x="524" y="427"/>
                                </a:lnTo>
                                <a:lnTo>
                                  <a:pt x="524" y="429"/>
                                </a:lnTo>
                                <a:lnTo>
                                  <a:pt x="524" y="431"/>
                                </a:lnTo>
                                <a:lnTo>
                                  <a:pt x="526" y="431"/>
                                </a:lnTo>
                                <a:lnTo>
                                  <a:pt x="524" y="433"/>
                                </a:lnTo>
                                <a:lnTo>
                                  <a:pt x="524" y="431"/>
                                </a:lnTo>
                                <a:lnTo>
                                  <a:pt x="522" y="431"/>
                                </a:lnTo>
                                <a:lnTo>
                                  <a:pt x="522" y="429"/>
                                </a:lnTo>
                                <a:lnTo>
                                  <a:pt x="522" y="427"/>
                                </a:lnTo>
                                <a:lnTo>
                                  <a:pt x="522" y="425"/>
                                </a:lnTo>
                                <a:lnTo>
                                  <a:pt x="524" y="425"/>
                                </a:lnTo>
                                <a:lnTo>
                                  <a:pt x="524" y="427"/>
                                </a:lnTo>
                                <a:lnTo>
                                  <a:pt x="524" y="425"/>
                                </a:lnTo>
                                <a:lnTo>
                                  <a:pt x="526" y="425"/>
                                </a:lnTo>
                                <a:lnTo>
                                  <a:pt x="524" y="425"/>
                                </a:lnTo>
                                <a:lnTo>
                                  <a:pt x="524" y="423"/>
                                </a:lnTo>
                                <a:lnTo>
                                  <a:pt x="522" y="423"/>
                                </a:lnTo>
                                <a:lnTo>
                                  <a:pt x="522" y="421"/>
                                </a:lnTo>
                                <a:lnTo>
                                  <a:pt x="520" y="421"/>
                                </a:lnTo>
                                <a:lnTo>
                                  <a:pt x="518" y="421"/>
                                </a:lnTo>
                                <a:lnTo>
                                  <a:pt x="515" y="421"/>
                                </a:lnTo>
                                <a:lnTo>
                                  <a:pt x="518" y="421"/>
                                </a:lnTo>
                                <a:lnTo>
                                  <a:pt x="518" y="419"/>
                                </a:lnTo>
                                <a:lnTo>
                                  <a:pt x="515" y="416"/>
                                </a:lnTo>
                                <a:lnTo>
                                  <a:pt x="513" y="416"/>
                                </a:lnTo>
                                <a:lnTo>
                                  <a:pt x="511" y="416"/>
                                </a:lnTo>
                                <a:lnTo>
                                  <a:pt x="511" y="419"/>
                                </a:lnTo>
                                <a:lnTo>
                                  <a:pt x="511" y="421"/>
                                </a:lnTo>
                                <a:lnTo>
                                  <a:pt x="509" y="421"/>
                                </a:lnTo>
                                <a:lnTo>
                                  <a:pt x="509" y="419"/>
                                </a:lnTo>
                                <a:lnTo>
                                  <a:pt x="509" y="416"/>
                                </a:lnTo>
                                <a:lnTo>
                                  <a:pt x="507" y="419"/>
                                </a:lnTo>
                                <a:lnTo>
                                  <a:pt x="505" y="419"/>
                                </a:lnTo>
                                <a:lnTo>
                                  <a:pt x="505" y="421"/>
                                </a:lnTo>
                                <a:lnTo>
                                  <a:pt x="507" y="421"/>
                                </a:lnTo>
                                <a:lnTo>
                                  <a:pt x="507" y="423"/>
                                </a:lnTo>
                                <a:lnTo>
                                  <a:pt x="505" y="423"/>
                                </a:lnTo>
                                <a:lnTo>
                                  <a:pt x="503" y="423"/>
                                </a:lnTo>
                                <a:lnTo>
                                  <a:pt x="503" y="421"/>
                                </a:lnTo>
                                <a:lnTo>
                                  <a:pt x="501" y="423"/>
                                </a:lnTo>
                                <a:lnTo>
                                  <a:pt x="501" y="425"/>
                                </a:lnTo>
                                <a:lnTo>
                                  <a:pt x="503" y="425"/>
                                </a:lnTo>
                                <a:lnTo>
                                  <a:pt x="503" y="427"/>
                                </a:lnTo>
                                <a:lnTo>
                                  <a:pt x="503" y="429"/>
                                </a:lnTo>
                                <a:lnTo>
                                  <a:pt x="503" y="431"/>
                                </a:lnTo>
                                <a:lnTo>
                                  <a:pt x="505" y="431"/>
                                </a:lnTo>
                                <a:lnTo>
                                  <a:pt x="503" y="433"/>
                                </a:lnTo>
                                <a:lnTo>
                                  <a:pt x="505" y="433"/>
                                </a:lnTo>
                                <a:lnTo>
                                  <a:pt x="505" y="435"/>
                                </a:lnTo>
                                <a:lnTo>
                                  <a:pt x="503" y="435"/>
                                </a:lnTo>
                                <a:lnTo>
                                  <a:pt x="501" y="433"/>
                                </a:lnTo>
                                <a:lnTo>
                                  <a:pt x="499" y="433"/>
                                </a:lnTo>
                                <a:lnTo>
                                  <a:pt x="499" y="431"/>
                                </a:lnTo>
                                <a:lnTo>
                                  <a:pt x="499" y="433"/>
                                </a:lnTo>
                                <a:lnTo>
                                  <a:pt x="496" y="435"/>
                                </a:lnTo>
                                <a:lnTo>
                                  <a:pt x="494" y="435"/>
                                </a:lnTo>
                                <a:lnTo>
                                  <a:pt x="494" y="438"/>
                                </a:lnTo>
                                <a:lnTo>
                                  <a:pt x="496" y="438"/>
                                </a:lnTo>
                                <a:lnTo>
                                  <a:pt x="499" y="438"/>
                                </a:lnTo>
                                <a:lnTo>
                                  <a:pt x="499" y="435"/>
                                </a:lnTo>
                                <a:lnTo>
                                  <a:pt x="501" y="435"/>
                                </a:lnTo>
                                <a:lnTo>
                                  <a:pt x="501" y="438"/>
                                </a:lnTo>
                                <a:lnTo>
                                  <a:pt x="501" y="440"/>
                                </a:lnTo>
                                <a:lnTo>
                                  <a:pt x="499" y="440"/>
                                </a:lnTo>
                                <a:lnTo>
                                  <a:pt x="496" y="440"/>
                                </a:lnTo>
                                <a:lnTo>
                                  <a:pt x="494" y="440"/>
                                </a:lnTo>
                                <a:lnTo>
                                  <a:pt x="494" y="442"/>
                                </a:lnTo>
                                <a:lnTo>
                                  <a:pt x="492" y="442"/>
                                </a:lnTo>
                                <a:lnTo>
                                  <a:pt x="490" y="442"/>
                                </a:lnTo>
                                <a:lnTo>
                                  <a:pt x="490" y="444"/>
                                </a:lnTo>
                                <a:lnTo>
                                  <a:pt x="490" y="446"/>
                                </a:lnTo>
                                <a:lnTo>
                                  <a:pt x="492" y="446"/>
                                </a:lnTo>
                                <a:lnTo>
                                  <a:pt x="494" y="446"/>
                                </a:lnTo>
                                <a:lnTo>
                                  <a:pt x="494" y="444"/>
                                </a:lnTo>
                                <a:lnTo>
                                  <a:pt x="494" y="446"/>
                                </a:lnTo>
                                <a:lnTo>
                                  <a:pt x="496" y="446"/>
                                </a:lnTo>
                                <a:lnTo>
                                  <a:pt x="496" y="448"/>
                                </a:lnTo>
                                <a:lnTo>
                                  <a:pt x="496" y="450"/>
                                </a:lnTo>
                                <a:lnTo>
                                  <a:pt x="494" y="450"/>
                                </a:lnTo>
                                <a:lnTo>
                                  <a:pt x="492" y="450"/>
                                </a:lnTo>
                                <a:lnTo>
                                  <a:pt x="490" y="450"/>
                                </a:lnTo>
                                <a:lnTo>
                                  <a:pt x="492" y="452"/>
                                </a:lnTo>
                                <a:lnTo>
                                  <a:pt x="492" y="454"/>
                                </a:lnTo>
                                <a:lnTo>
                                  <a:pt x="490" y="454"/>
                                </a:lnTo>
                                <a:lnTo>
                                  <a:pt x="490" y="452"/>
                                </a:lnTo>
                                <a:lnTo>
                                  <a:pt x="488" y="452"/>
                                </a:lnTo>
                                <a:lnTo>
                                  <a:pt x="486" y="452"/>
                                </a:lnTo>
                                <a:lnTo>
                                  <a:pt x="486" y="454"/>
                                </a:lnTo>
                                <a:lnTo>
                                  <a:pt x="486" y="457"/>
                                </a:lnTo>
                                <a:lnTo>
                                  <a:pt x="484" y="457"/>
                                </a:lnTo>
                                <a:lnTo>
                                  <a:pt x="484" y="454"/>
                                </a:lnTo>
                                <a:lnTo>
                                  <a:pt x="484" y="452"/>
                                </a:lnTo>
                                <a:lnTo>
                                  <a:pt x="486" y="452"/>
                                </a:lnTo>
                                <a:lnTo>
                                  <a:pt x="486" y="450"/>
                                </a:lnTo>
                                <a:lnTo>
                                  <a:pt x="484" y="450"/>
                                </a:lnTo>
                                <a:lnTo>
                                  <a:pt x="482" y="452"/>
                                </a:lnTo>
                                <a:lnTo>
                                  <a:pt x="480" y="452"/>
                                </a:lnTo>
                                <a:lnTo>
                                  <a:pt x="480" y="454"/>
                                </a:lnTo>
                                <a:lnTo>
                                  <a:pt x="482" y="454"/>
                                </a:lnTo>
                                <a:lnTo>
                                  <a:pt x="480" y="454"/>
                                </a:lnTo>
                                <a:lnTo>
                                  <a:pt x="477" y="454"/>
                                </a:lnTo>
                                <a:lnTo>
                                  <a:pt x="477" y="457"/>
                                </a:lnTo>
                                <a:lnTo>
                                  <a:pt x="480" y="457"/>
                                </a:lnTo>
                                <a:lnTo>
                                  <a:pt x="477" y="457"/>
                                </a:lnTo>
                                <a:lnTo>
                                  <a:pt x="475" y="457"/>
                                </a:lnTo>
                                <a:lnTo>
                                  <a:pt x="475" y="459"/>
                                </a:lnTo>
                                <a:lnTo>
                                  <a:pt x="475" y="461"/>
                                </a:lnTo>
                                <a:lnTo>
                                  <a:pt x="473" y="461"/>
                                </a:lnTo>
                                <a:lnTo>
                                  <a:pt x="473" y="459"/>
                                </a:lnTo>
                                <a:lnTo>
                                  <a:pt x="475" y="459"/>
                                </a:lnTo>
                                <a:lnTo>
                                  <a:pt x="475" y="457"/>
                                </a:lnTo>
                                <a:lnTo>
                                  <a:pt x="473" y="457"/>
                                </a:lnTo>
                                <a:lnTo>
                                  <a:pt x="471" y="457"/>
                                </a:lnTo>
                                <a:lnTo>
                                  <a:pt x="469" y="457"/>
                                </a:lnTo>
                                <a:lnTo>
                                  <a:pt x="469" y="459"/>
                                </a:lnTo>
                                <a:lnTo>
                                  <a:pt x="469" y="461"/>
                                </a:lnTo>
                                <a:lnTo>
                                  <a:pt x="467" y="461"/>
                                </a:lnTo>
                                <a:lnTo>
                                  <a:pt x="465" y="461"/>
                                </a:lnTo>
                                <a:lnTo>
                                  <a:pt x="465" y="459"/>
                                </a:lnTo>
                                <a:lnTo>
                                  <a:pt x="465" y="457"/>
                                </a:lnTo>
                                <a:lnTo>
                                  <a:pt x="463" y="457"/>
                                </a:lnTo>
                                <a:lnTo>
                                  <a:pt x="461" y="457"/>
                                </a:lnTo>
                                <a:lnTo>
                                  <a:pt x="461" y="459"/>
                                </a:lnTo>
                                <a:lnTo>
                                  <a:pt x="461" y="461"/>
                                </a:lnTo>
                                <a:lnTo>
                                  <a:pt x="461" y="463"/>
                                </a:lnTo>
                                <a:lnTo>
                                  <a:pt x="458" y="461"/>
                                </a:lnTo>
                                <a:lnTo>
                                  <a:pt x="456" y="461"/>
                                </a:lnTo>
                                <a:lnTo>
                                  <a:pt x="454" y="461"/>
                                </a:lnTo>
                                <a:lnTo>
                                  <a:pt x="452" y="461"/>
                                </a:lnTo>
                                <a:lnTo>
                                  <a:pt x="452" y="463"/>
                                </a:lnTo>
                                <a:lnTo>
                                  <a:pt x="450" y="463"/>
                                </a:lnTo>
                                <a:lnTo>
                                  <a:pt x="450" y="461"/>
                                </a:lnTo>
                                <a:lnTo>
                                  <a:pt x="448" y="461"/>
                                </a:lnTo>
                                <a:lnTo>
                                  <a:pt x="448" y="463"/>
                                </a:lnTo>
                                <a:lnTo>
                                  <a:pt x="448" y="465"/>
                                </a:lnTo>
                                <a:lnTo>
                                  <a:pt x="448" y="467"/>
                                </a:lnTo>
                                <a:lnTo>
                                  <a:pt x="450" y="467"/>
                                </a:lnTo>
                                <a:lnTo>
                                  <a:pt x="452" y="469"/>
                                </a:lnTo>
                                <a:lnTo>
                                  <a:pt x="450" y="469"/>
                                </a:lnTo>
                                <a:lnTo>
                                  <a:pt x="448" y="469"/>
                                </a:lnTo>
                                <a:lnTo>
                                  <a:pt x="446" y="469"/>
                                </a:lnTo>
                                <a:lnTo>
                                  <a:pt x="446" y="471"/>
                                </a:lnTo>
                                <a:lnTo>
                                  <a:pt x="444" y="471"/>
                                </a:lnTo>
                                <a:lnTo>
                                  <a:pt x="442" y="471"/>
                                </a:lnTo>
                                <a:lnTo>
                                  <a:pt x="442" y="469"/>
                                </a:lnTo>
                                <a:lnTo>
                                  <a:pt x="442" y="467"/>
                                </a:lnTo>
                                <a:lnTo>
                                  <a:pt x="444" y="465"/>
                                </a:lnTo>
                                <a:lnTo>
                                  <a:pt x="444" y="463"/>
                                </a:lnTo>
                                <a:lnTo>
                                  <a:pt x="442" y="461"/>
                                </a:lnTo>
                                <a:lnTo>
                                  <a:pt x="439" y="461"/>
                                </a:lnTo>
                                <a:lnTo>
                                  <a:pt x="437" y="459"/>
                                </a:lnTo>
                                <a:lnTo>
                                  <a:pt x="435" y="459"/>
                                </a:lnTo>
                                <a:lnTo>
                                  <a:pt x="435" y="461"/>
                                </a:lnTo>
                                <a:lnTo>
                                  <a:pt x="435" y="463"/>
                                </a:lnTo>
                                <a:lnTo>
                                  <a:pt x="435" y="465"/>
                                </a:lnTo>
                                <a:lnTo>
                                  <a:pt x="433" y="465"/>
                                </a:lnTo>
                                <a:lnTo>
                                  <a:pt x="433" y="467"/>
                                </a:lnTo>
                                <a:lnTo>
                                  <a:pt x="433" y="469"/>
                                </a:lnTo>
                                <a:lnTo>
                                  <a:pt x="433" y="471"/>
                                </a:lnTo>
                                <a:lnTo>
                                  <a:pt x="431" y="473"/>
                                </a:lnTo>
                                <a:lnTo>
                                  <a:pt x="431" y="476"/>
                                </a:lnTo>
                                <a:lnTo>
                                  <a:pt x="429" y="476"/>
                                </a:lnTo>
                                <a:lnTo>
                                  <a:pt x="429" y="473"/>
                                </a:lnTo>
                                <a:lnTo>
                                  <a:pt x="427" y="473"/>
                                </a:lnTo>
                                <a:lnTo>
                                  <a:pt x="427" y="471"/>
                                </a:lnTo>
                                <a:lnTo>
                                  <a:pt x="425" y="469"/>
                                </a:lnTo>
                                <a:lnTo>
                                  <a:pt x="423" y="465"/>
                                </a:lnTo>
                                <a:lnTo>
                                  <a:pt x="420" y="463"/>
                                </a:lnTo>
                                <a:lnTo>
                                  <a:pt x="418" y="461"/>
                                </a:lnTo>
                                <a:lnTo>
                                  <a:pt x="416" y="461"/>
                                </a:lnTo>
                                <a:lnTo>
                                  <a:pt x="414" y="461"/>
                                </a:lnTo>
                                <a:lnTo>
                                  <a:pt x="412" y="461"/>
                                </a:lnTo>
                                <a:lnTo>
                                  <a:pt x="410" y="459"/>
                                </a:lnTo>
                                <a:lnTo>
                                  <a:pt x="408" y="459"/>
                                </a:lnTo>
                                <a:lnTo>
                                  <a:pt x="406" y="457"/>
                                </a:lnTo>
                                <a:lnTo>
                                  <a:pt x="406" y="454"/>
                                </a:lnTo>
                                <a:lnTo>
                                  <a:pt x="406" y="452"/>
                                </a:lnTo>
                                <a:lnTo>
                                  <a:pt x="404" y="452"/>
                                </a:lnTo>
                                <a:lnTo>
                                  <a:pt x="401" y="454"/>
                                </a:lnTo>
                                <a:lnTo>
                                  <a:pt x="399" y="457"/>
                                </a:lnTo>
                                <a:lnTo>
                                  <a:pt x="397" y="459"/>
                                </a:lnTo>
                                <a:lnTo>
                                  <a:pt x="395" y="461"/>
                                </a:lnTo>
                                <a:lnTo>
                                  <a:pt x="395" y="463"/>
                                </a:lnTo>
                                <a:lnTo>
                                  <a:pt x="395" y="465"/>
                                </a:lnTo>
                                <a:lnTo>
                                  <a:pt x="395" y="467"/>
                                </a:lnTo>
                                <a:lnTo>
                                  <a:pt x="395" y="469"/>
                                </a:lnTo>
                                <a:lnTo>
                                  <a:pt x="393" y="469"/>
                                </a:lnTo>
                                <a:lnTo>
                                  <a:pt x="391" y="469"/>
                                </a:lnTo>
                                <a:lnTo>
                                  <a:pt x="389" y="471"/>
                                </a:lnTo>
                                <a:lnTo>
                                  <a:pt x="385" y="469"/>
                                </a:lnTo>
                                <a:lnTo>
                                  <a:pt x="382" y="469"/>
                                </a:lnTo>
                                <a:lnTo>
                                  <a:pt x="380" y="469"/>
                                </a:lnTo>
                                <a:lnTo>
                                  <a:pt x="378" y="469"/>
                                </a:lnTo>
                                <a:lnTo>
                                  <a:pt x="376" y="469"/>
                                </a:lnTo>
                                <a:lnTo>
                                  <a:pt x="376" y="471"/>
                                </a:lnTo>
                                <a:lnTo>
                                  <a:pt x="374" y="471"/>
                                </a:lnTo>
                                <a:lnTo>
                                  <a:pt x="374" y="473"/>
                                </a:lnTo>
                                <a:lnTo>
                                  <a:pt x="372" y="473"/>
                                </a:lnTo>
                                <a:lnTo>
                                  <a:pt x="372" y="476"/>
                                </a:lnTo>
                                <a:lnTo>
                                  <a:pt x="370" y="478"/>
                                </a:lnTo>
                                <a:lnTo>
                                  <a:pt x="368" y="480"/>
                                </a:lnTo>
                                <a:lnTo>
                                  <a:pt x="366" y="482"/>
                                </a:lnTo>
                                <a:lnTo>
                                  <a:pt x="363" y="484"/>
                                </a:lnTo>
                                <a:lnTo>
                                  <a:pt x="363" y="486"/>
                                </a:lnTo>
                                <a:lnTo>
                                  <a:pt x="366" y="486"/>
                                </a:lnTo>
                                <a:lnTo>
                                  <a:pt x="366" y="488"/>
                                </a:lnTo>
                                <a:lnTo>
                                  <a:pt x="363" y="488"/>
                                </a:lnTo>
                                <a:lnTo>
                                  <a:pt x="363" y="490"/>
                                </a:lnTo>
                                <a:lnTo>
                                  <a:pt x="361" y="490"/>
                                </a:lnTo>
                                <a:lnTo>
                                  <a:pt x="359" y="492"/>
                                </a:lnTo>
                                <a:lnTo>
                                  <a:pt x="357" y="492"/>
                                </a:lnTo>
                                <a:lnTo>
                                  <a:pt x="355" y="495"/>
                                </a:lnTo>
                                <a:lnTo>
                                  <a:pt x="353" y="495"/>
                                </a:lnTo>
                                <a:lnTo>
                                  <a:pt x="351" y="495"/>
                                </a:lnTo>
                                <a:lnTo>
                                  <a:pt x="349" y="495"/>
                                </a:lnTo>
                                <a:lnTo>
                                  <a:pt x="347" y="495"/>
                                </a:lnTo>
                                <a:lnTo>
                                  <a:pt x="347" y="497"/>
                                </a:lnTo>
                                <a:lnTo>
                                  <a:pt x="344" y="497"/>
                                </a:lnTo>
                                <a:lnTo>
                                  <a:pt x="344" y="499"/>
                                </a:lnTo>
                                <a:lnTo>
                                  <a:pt x="344" y="501"/>
                                </a:lnTo>
                                <a:lnTo>
                                  <a:pt x="342" y="501"/>
                                </a:lnTo>
                                <a:lnTo>
                                  <a:pt x="340" y="503"/>
                                </a:lnTo>
                                <a:lnTo>
                                  <a:pt x="338" y="503"/>
                                </a:lnTo>
                                <a:lnTo>
                                  <a:pt x="336" y="503"/>
                                </a:lnTo>
                                <a:lnTo>
                                  <a:pt x="334" y="503"/>
                                </a:lnTo>
                                <a:lnTo>
                                  <a:pt x="332" y="503"/>
                                </a:lnTo>
                                <a:lnTo>
                                  <a:pt x="332" y="505"/>
                                </a:lnTo>
                                <a:lnTo>
                                  <a:pt x="330" y="505"/>
                                </a:lnTo>
                                <a:lnTo>
                                  <a:pt x="330" y="507"/>
                                </a:lnTo>
                                <a:lnTo>
                                  <a:pt x="327" y="507"/>
                                </a:lnTo>
                                <a:lnTo>
                                  <a:pt x="327" y="509"/>
                                </a:lnTo>
                                <a:lnTo>
                                  <a:pt x="325" y="509"/>
                                </a:lnTo>
                                <a:lnTo>
                                  <a:pt x="323" y="507"/>
                                </a:lnTo>
                                <a:lnTo>
                                  <a:pt x="323" y="505"/>
                                </a:lnTo>
                                <a:lnTo>
                                  <a:pt x="323" y="503"/>
                                </a:lnTo>
                                <a:lnTo>
                                  <a:pt x="323" y="501"/>
                                </a:lnTo>
                                <a:lnTo>
                                  <a:pt x="321" y="501"/>
                                </a:lnTo>
                                <a:lnTo>
                                  <a:pt x="321" y="499"/>
                                </a:lnTo>
                                <a:lnTo>
                                  <a:pt x="319" y="499"/>
                                </a:lnTo>
                                <a:lnTo>
                                  <a:pt x="317" y="499"/>
                                </a:lnTo>
                                <a:lnTo>
                                  <a:pt x="315" y="499"/>
                                </a:lnTo>
                                <a:lnTo>
                                  <a:pt x="315" y="497"/>
                                </a:lnTo>
                                <a:lnTo>
                                  <a:pt x="315" y="495"/>
                                </a:lnTo>
                                <a:lnTo>
                                  <a:pt x="315" y="492"/>
                                </a:lnTo>
                                <a:lnTo>
                                  <a:pt x="313" y="492"/>
                                </a:lnTo>
                                <a:lnTo>
                                  <a:pt x="311" y="495"/>
                                </a:lnTo>
                                <a:lnTo>
                                  <a:pt x="311" y="497"/>
                                </a:lnTo>
                                <a:lnTo>
                                  <a:pt x="308" y="497"/>
                                </a:lnTo>
                                <a:lnTo>
                                  <a:pt x="308" y="499"/>
                                </a:lnTo>
                                <a:lnTo>
                                  <a:pt x="311" y="499"/>
                                </a:lnTo>
                                <a:lnTo>
                                  <a:pt x="311" y="501"/>
                                </a:lnTo>
                                <a:lnTo>
                                  <a:pt x="313" y="501"/>
                                </a:lnTo>
                                <a:lnTo>
                                  <a:pt x="315" y="503"/>
                                </a:lnTo>
                                <a:lnTo>
                                  <a:pt x="313" y="503"/>
                                </a:lnTo>
                                <a:lnTo>
                                  <a:pt x="311" y="503"/>
                                </a:lnTo>
                                <a:lnTo>
                                  <a:pt x="308" y="501"/>
                                </a:lnTo>
                                <a:lnTo>
                                  <a:pt x="306" y="501"/>
                                </a:lnTo>
                                <a:lnTo>
                                  <a:pt x="304" y="501"/>
                                </a:lnTo>
                                <a:lnTo>
                                  <a:pt x="302" y="501"/>
                                </a:lnTo>
                                <a:lnTo>
                                  <a:pt x="300" y="501"/>
                                </a:lnTo>
                                <a:lnTo>
                                  <a:pt x="300" y="499"/>
                                </a:lnTo>
                                <a:lnTo>
                                  <a:pt x="298" y="499"/>
                                </a:lnTo>
                                <a:lnTo>
                                  <a:pt x="296" y="499"/>
                                </a:lnTo>
                                <a:lnTo>
                                  <a:pt x="294" y="501"/>
                                </a:lnTo>
                                <a:lnTo>
                                  <a:pt x="292" y="499"/>
                                </a:lnTo>
                                <a:lnTo>
                                  <a:pt x="289" y="499"/>
                                </a:lnTo>
                                <a:lnTo>
                                  <a:pt x="287" y="499"/>
                                </a:lnTo>
                                <a:lnTo>
                                  <a:pt x="285" y="499"/>
                                </a:lnTo>
                                <a:lnTo>
                                  <a:pt x="285" y="501"/>
                                </a:lnTo>
                                <a:lnTo>
                                  <a:pt x="283" y="501"/>
                                </a:lnTo>
                                <a:lnTo>
                                  <a:pt x="281" y="501"/>
                                </a:lnTo>
                                <a:lnTo>
                                  <a:pt x="279" y="501"/>
                                </a:lnTo>
                                <a:lnTo>
                                  <a:pt x="277" y="501"/>
                                </a:lnTo>
                                <a:lnTo>
                                  <a:pt x="275" y="501"/>
                                </a:lnTo>
                                <a:lnTo>
                                  <a:pt x="273" y="499"/>
                                </a:lnTo>
                                <a:lnTo>
                                  <a:pt x="270" y="499"/>
                                </a:lnTo>
                                <a:lnTo>
                                  <a:pt x="270" y="497"/>
                                </a:lnTo>
                                <a:lnTo>
                                  <a:pt x="268" y="495"/>
                                </a:lnTo>
                                <a:lnTo>
                                  <a:pt x="266" y="492"/>
                                </a:lnTo>
                                <a:lnTo>
                                  <a:pt x="266" y="490"/>
                                </a:lnTo>
                                <a:lnTo>
                                  <a:pt x="264" y="490"/>
                                </a:lnTo>
                                <a:lnTo>
                                  <a:pt x="262" y="490"/>
                                </a:lnTo>
                                <a:lnTo>
                                  <a:pt x="260" y="492"/>
                                </a:lnTo>
                                <a:lnTo>
                                  <a:pt x="258" y="492"/>
                                </a:lnTo>
                                <a:lnTo>
                                  <a:pt x="258" y="490"/>
                                </a:lnTo>
                                <a:lnTo>
                                  <a:pt x="258" y="488"/>
                                </a:lnTo>
                                <a:lnTo>
                                  <a:pt x="256" y="488"/>
                                </a:lnTo>
                                <a:lnTo>
                                  <a:pt x="256" y="490"/>
                                </a:lnTo>
                                <a:lnTo>
                                  <a:pt x="254" y="490"/>
                                </a:lnTo>
                                <a:lnTo>
                                  <a:pt x="251" y="488"/>
                                </a:lnTo>
                                <a:lnTo>
                                  <a:pt x="249" y="486"/>
                                </a:lnTo>
                                <a:lnTo>
                                  <a:pt x="247" y="486"/>
                                </a:lnTo>
                                <a:lnTo>
                                  <a:pt x="245" y="486"/>
                                </a:lnTo>
                                <a:lnTo>
                                  <a:pt x="243" y="486"/>
                                </a:lnTo>
                                <a:lnTo>
                                  <a:pt x="241" y="486"/>
                                </a:lnTo>
                                <a:lnTo>
                                  <a:pt x="241" y="488"/>
                                </a:lnTo>
                                <a:lnTo>
                                  <a:pt x="239" y="488"/>
                                </a:lnTo>
                                <a:lnTo>
                                  <a:pt x="239" y="490"/>
                                </a:lnTo>
                                <a:lnTo>
                                  <a:pt x="239" y="492"/>
                                </a:lnTo>
                                <a:lnTo>
                                  <a:pt x="241" y="495"/>
                                </a:lnTo>
                                <a:lnTo>
                                  <a:pt x="243" y="497"/>
                                </a:lnTo>
                                <a:lnTo>
                                  <a:pt x="241" y="499"/>
                                </a:lnTo>
                                <a:lnTo>
                                  <a:pt x="239" y="499"/>
                                </a:lnTo>
                                <a:lnTo>
                                  <a:pt x="237" y="497"/>
                                </a:lnTo>
                                <a:lnTo>
                                  <a:pt x="235" y="497"/>
                                </a:lnTo>
                                <a:lnTo>
                                  <a:pt x="235" y="499"/>
                                </a:lnTo>
                                <a:lnTo>
                                  <a:pt x="232" y="499"/>
                                </a:lnTo>
                                <a:lnTo>
                                  <a:pt x="230" y="499"/>
                                </a:lnTo>
                                <a:lnTo>
                                  <a:pt x="230" y="497"/>
                                </a:lnTo>
                                <a:lnTo>
                                  <a:pt x="228" y="497"/>
                                </a:lnTo>
                                <a:lnTo>
                                  <a:pt x="228" y="495"/>
                                </a:lnTo>
                                <a:lnTo>
                                  <a:pt x="226" y="495"/>
                                </a:lnTo>
                                <a:lnTo>
                                  <a:pt x="226" y="497"/>
                                </a:lnTo>
                                <a:lnTo>
                                  <a:pt x="224" y="497"/>
                                </a:lnTo>
                                <a:lnTo>
                                  <a:pt x="224" y="495"/>
                                </a:lnTo>
                                <a:lnTo>
                                  <a:pt x="226" y="492"/>
                                </a:lnTo>
                                <a:lnTo>
                                  <a:pt x="224" y="492"/>
                                </a:lnTo>
                                <a:lnTo>
                                  <a:pt x="222" y="492"/>
                                </a:lnTo>
                                <a:lnTo>
                                  <a:pt x="218" y="492"/>
                                </a:lnTo>
                                <a:lnTo>
                                  <a:pt x="216" y="492"/>
                                </a:lnTo>
                                <a:lnTo>
                                  <a:pt x="216" y="495"/>
                                </a:lnTo>
                                <a:lnTo>
                                  <a:pt x="218" y="495"/>
                                </a:lnTo>
                                <a:lnTo>
                                  <a:pt x="218" y="497"/>
                                </a:lnTo>
                                <a:lnTo>
                                  <a:pt x="216" y="497"/>
                                </a:lnTo>
                                <a:lnTo>
                                  <a:pt x="213" y="497"/>
                                </a:lnTo>
                                <a:lnTo>
                                  <a:pt x="213" y="495"/>
                                </a:lnTo>
                                <a:lnTo>
                                  <a:pt x="213" y="492"/>
                                </a:lnTo>
                                <a:lnTo>
                                  <a:pt x="211" y="492"/>
                                </a:lnTo>
                                <a:lnTo>
                                  <a:pt x="209" y="495"/>
                                </a:lnTo>
                                <a:lnTo>
                                  <a:pt x="207" y="495"/>
                                </a:lnTo>
                                <a:lnTo>
                                  <a:pt x="205" y="495"/>
                                </a:lnTo>
                                <a:lnTo>
                                  <a:pt x="203" y="495"/>
                                </a:lnTo>
                                <a:lnTo>
                                  <a:pt x="201" y="497"/>
                                </a:lnTo>
                                <a:lnTo>
                                  <a:pt x="201" y="495"/>
                                </a:lnTo>
                                <a:lnTo>
                                  <a:pt x="201" y="492"/>
                                </a:lnTo>
                                <a:lnTo>
                                  <a:pt x="201" y="490"/>
                                </a:lnTo>
                                <a:lnTo>
                                  <a:pt x="203" y="488"/>
                                </a:lnTo>
                                <a:lnTo>
                                  <a:pt x="205" y="486"/>
                                </a:lnTo>
                                <a:lnTo>
                                  <a:pt x="205" y="484"/>
                                </a:lnTo>
                                <a:lnTo>
                                  <a:pt x="205" y="482"/>
                                </a:lnTo>
                                <a:lnTo>
                                  <a:pt x="203" y="482"/>
                                </a:lnTo>
                                <a:lnTo>
                                  <a:pt x="203" y="484"/>
                                </a:lnTo>
                                <a:lnTo>
                                  <a:pt x="201" y="484"/>
                                </a:lnTo>
                                <a:lnTo>
                                  <a:pt x="201" y="486"/>
                                </a:lnTo>
                                <a:lnTo>
                                  <a:pt x="199" y="486"/>
                                </a:lnTo>
                                <a:lnTo>
                                  <a:pt x="197" y="484"/>
                                </a:lnTo>
                                <a:lnTo>
                                  <a:pt x="197" y="482"/>
                                </a:lnTo>
                                <a:lnTo>
                                  <a:pt x="194" y="484"/>
                                </a:lnTo>
                                <a:lnTo>
                                  <a:pt x="192" y="484"/>
                                </a:lnTo>
                                <a:lnTo>
                                  <a:pt x="192" y="486"/>
                                </a:lnTo>
                                <a:lnTo>
                                  <a:pt x="190" y="486"/>
                                </a:lnTo>
                                <a:lnTo>
                                  <a:pt x="192" y="486"/>
                                </a:lnTo>
                                <a:lnTo>
                                  <a:pt x="192" y="488"/>
                                </a:lnTo>
                                <a:lnTo>
                                  <a:pt x="194" y="490"/>
                                </a:lnTo>
                                <a:lnTo>
                                  <a:pt x="192" y="490"/>
                                </a:lnTo>
                                <a:lnTo>
                                  <a:pt x="192" y="492"/>
                                </a:lnTo>
                                <a:lnTo>
                                  <a:pt x="190" y="492"/>
                                </a:lnTo>
                                <a:lnTo>
                                  <a:pt x="190" y="490"/>
                                </a:lnTo>
                                <a:lnTo>
                                  <a:pt x="190" y="488"/>
                                </a:lnTo>
                                <a:lnTo>
                                  <a:pt x="190" y="486"/>
                                </a:lnTo>
                                <a:lnTo>
                                  <a:pt x="190" y="484"/>
                                </a:lnTo>
                                <a:lnTo>
                                  <a:pt x="188" y="482"/>
                                </a:lnTo>
                                <a:lnTo>
                                  <a:pt x="186" y="482"/>
                                </a:lnTo>
                                <a:lnTo>
                                  <a:pt x="186" y="484"/>
                                </a:lnTo>
                                <a:lnTo>
                                  <a:pt x="184" y="486"/>
                                </a:lnTo>
                                <a:lnTo>
                                  <a:pt x="184" y="488"/>
                                </a:lnTo>
                                <a:lnTo>
                                  <a:pt x="182" y="488"/>
                                </a:lnTo>
                                <a:lnTo>
                                  <a:pt x="180" y="490"/>
                                </a:lnTo>
                                <a:lnTo>
                                  <a:pt x="178" y="490"/>
                                </a:lnTo>
                                <a:lnTo>
                                  <a:pt x="173" y="492"/>
                                </a:lnTo>
                                <a:lnTo>
                                  <a:pt x="173" y="495"/>
                                </a:lnTo>
                                <a:lnTo>
                                  <a:pt x="171" y="497"/>
                                </a:lnTo>
                                <a:lnTo>
                                  <a:pt x="169" y="497"/>
                                </a:lnTo>
                                <a:lnTo>
                                  <a:pt x="169" y="495"/>
                                </a:lnTo>
                                <a:lnTo>
                                  <a:pt x="167" y="495"/>
                                </a:lnTo>
                                <a:lnTo>
                                  <a:pt x="165" y="495"/>
                                </a:lnTo>
                                <a:lnTo>
                                  <a:pt x="165" y="497"/>
                                </a:lnTo>
                                <a:lnTo>
                                  <a:pt x="163" y="497"/>
                                </a:lnTo>
                                <a:lnTo>
                                  <a:pt x="161" y="497"/>
                                </a:lnTo>
                                <a:lnTo>
                                  <a:pt x="159" y="497"/>
                                </a:lnTo>
                                <a:lnTo>
                                  <a:pt x="156" y="497"/>
                                </a:lnTo>
                                <a:lnTo>
                                  <a:pt x="154" y="495"/>
                                </a:lnTo>
                                <a:lnTo>
                                  <a:pt x="152" y="495"/>
                                </a:lnTo>
                                <a:lnTo>
                                  <a:pt x="152" y="497"/>
                                </a:lnTo>
                                <a:lnTo>
                                  <a:pt x="150" y="499"/>
                                </a:lnTo>
                                <a:lnTo>
                                  <a:pt x="148" y="499"/>
                                </a:lnTo>
                                <a:lnTo>
                                  <a:pt x="146" y="499"/>
                                </a:lnTo>
                                <a:lnTo>
                                  <a:pt x="146" y="497"/>
                                </a:lnTo>
                                <a:lnTo>
                                  <a:pt x="144" y="497"/>
                                </a:lnTo>
                                <a:lnTo>
                                  <a:pt x="142" y="499"/>
                                </a:lnTo>
                                <a:lnTo>
                                  <a:pt x="140" y="499"/>
                                </a:lnTo>
                                <a:lnTo>
                                  <a:pt x="137" y="499"/>
                                </a:lnTo>
                                <a:lnTo>
                                  <a:pt x="135" y="501"/>
                                </a:lnTo>
                                <a:lnTo>
                                  <a:pt x="133" y="501"/>
                                </a:lnTo>
                                <a:lnTo>
                                  <a:pt x="131" y="503"/>
                                </a:lnTo>
                                <a:lnTo>
                                  <a:pt x="131" y="505"/>
                                </a:lnTo>
                                <a:lnTo>
                                  <a:pt x="131" y="507"/>
                                </a:lnTo>
                                <a:lnTo>
                                  <a:pt x="129" y="509"/>
                                </a:lnTo>
                                <a:lnTo>
                                  <a:pt x="131" y="511"/>
                                </a:lnTo>
                                <a:lnTo>
                                  <a:pt x="129" y="511"/>
                                </a:lnTo>
                                <a:lnTo>
                                  <a:pt x="129" y="514"/>
                                </a:lnTo>
                                <a:lnTo>
                                  <a:pt x="127" y="511"/>
                                </a:lnTo>
                                <a:lnTo>
                                  <a:pt x="125" y="511"/>
                                </a:lnTo>
                                <a:lnTo>
                                  <a:pt x="125" y="514"/>
                                </a:lnTo>
                                <a:lnTo>
                                  <a:pt x="125" y="516"/>
                                </a:lnTo>
                                <a:lnTo>
                                  <a:pt x="125" y="518"/>
                                </a:lnTo>
                                <a:lnTo>
                                  <a:pt x="125" y="520"/>
                                </a:lnTo>
                                <a:lnTo>
                                  <a:pt x="123" y="520"/>
                                </a:lnTo>
                                <a:lnTo>
                                  <a:pt x="121" y="522"/>
                                </a:lnTo>
                                <a:lnTo>
                                  <a:pt x="121" y="524"/>
                                </a:lnTo>
                                <a:lnTo>
                                  <a:pt x="118" y="524"/>
                                </a:lnTo>
                                <a:lnTo>
                                  <a:pt x="116" y="524"/>
                                </a:lnTo>
                                <a:lnTo>
                                  <a:pt x="116" y="522"/>
                                </a:lnTo>
                                <a:lnTo>
                                  <a:pt x="118" y="520"/>
                                </a:lnTo>
                                <a:lnTo>
                                  <a:pt x="116" y="518"/>
                                </a:lnTo>
                                <a:lnTo>
                                  <a:pt x="114" y="518"/>
                                </a:lnTo>
                                <a:lnTo>
                                  <a:pt x="112" y="518"/>
                                </a:lnTo>
                                <a:lnTo>
                                  <a:pt x="112" y="520"/>
                                </a:lnTo>
                                <a:lnTo>
                                  <a:pt x="112" y="522"/>
                                </a:lnTo>
                                <a:lnTo>
                                  <a:pt x="112" y="524"/>
                                </a:lnTo>
                                <a:lnTo>
                                  <a:pt x="114" y="526"/>
                                </a:lnTo>
                                <a:lnTo>
                                  <a:pt x="114" y="528"/>
                                </a:lnTo>
                                <a:lnTo>
                                  <a:pt x="114" y="531"/>
                                </a:lnTo>
                                <a:lnTo>
                                  <a:pt x="114" y="533"/>
                                </a:lnTo>
                                <a:lnTo>
                                  <a:pt x="116" y="535"/>
                                </a:lnTo>
                                <a:lnTo>
                                  <a:pt x="116" y="537"/>
                                </a:lnTo>
                                <a:lnTo>
                                  <a:pt x="114" y="537"/>
                                </a:lnTo>
                                <a:lnTo>
                                  <a:pt x="114" y="539"/>
                                </a:lnTo>
                                <a:lnTo>
                                  <a:pt x="114" y="541"/>
                                </a:lnTo>
                                <a:lnTo>
                                  <a:pt x="114" y="543"/>
                                </a:lnTo>
                                <a:lnTo>
                                  <a:pt x="112" y="543"/>
                                </a:lnTo>
                                <a:lnTo>
                                  <a:pt x="110" y="543"/>
                                </a:lnTo>
                                <a:lnTo>
                                  <a:pt x="108" y="543"/>
                                </a:lnTo>
                                <a:lnTo>
                                  <a:pt x="108" y="541"/>
                                </a:lnTo>
                                <a:lnTo>
                                  <a:pt x="108" y="539"/>
                                </a:lnTo>
                                <a:lnTo>
                                  <a:pt x="106" y="539"/>
                                </a:lnTo>
                                <a:lnTo>
                                  <a:pt x="104" y="539"/>
                                </a:lnTo>
                                <a:lnTo>
                                  <a:pt x="104" y="541"/>
                                </a:lnTo>
                                <a:lnTo>
                                  <a:pt x="104" y="543"/>
                                </a:lnTo>
                                <a:lnTo>
                                  <a:pt x="106" y="545"/>
                                </a:lnTo>
                                <a:lnTo>
                                  <a:pt x="106" y="547"/>
                                </a:lnTo>
                                <a:lnTo>
                                  <a:pt x="104" y="547"/>
                                </a:lnTo>
                                <a:lnTo>
                                  <a:pt x="101" y="547"/>
                                </a:lnTo>
                                <a:lnTo>
                                  <a:pt x="101" y="545"/>
                                </a:lnTo>
                                <a:lnTo>
                                  <a:pt x="99" y="543"/>
                                </a:lnTo>
                                <a:lnTo>
                                  <a:pt x="99" y="545"/>
                                </a:lnTo>
                                <a:lnTo>
                                  <a:pt x="97" y="545"/>
                                </a:lnTo>
                                <a:lnTo>
                                  <a:pt x="99" y="547"/>
                                </a:lnTo>
                                <a:lnTo>
                                  <a:pt x="99" y="550"/>
                                </a:lnTo>
                                <a:lnTo>
                                  <a:pt x="99" y="552"/>
                                </a:lnTo>
                                <a:lnTo>
                                  <a:pt x="97" y="552"/>
                                </a:lnTo>
                                <a:lnTo>
                                  <a:pt x="95" y="552"/>
                                </a:lnTo>
                                <a:lnTo>
                                  <a:pt x="93" y="550"/>
                                </a:lnTo>
                                <a:lnTo>
                                  <a:pt x="91" y="550"/>
                                </a:lnTo>
                                <a:lnTo>
                                  <a:pt x="89" y="547"/>
                                </a:lnTo>
                                <a:lnTo>
                                  <a:pt x="87" y="547"/>
                                </a:lnTo>
                                <a:lnTo>
                                  <a:pt x="87" y="550"/>
                                </a:lnTo>
                                <a:lnTo>
                                  <a:pt x="87" y="552"/>
                                </a:lnTo>
                                <a:lnTo>
                                  <a:pt x="89" y="552"/>
                                </a:lnTo>
                                <a:lnTo>
                                  <a:pt x="91" y="554"/>
                                </a:lnTo>
                                <a:lnTo>
                                  <a:pt x="91" y="556"/>
                                </a:lnTo>
                                <a:lnTo>
                                  <a:pt x="89" y="558"/>
                                </a:lnTo>
                                <a:lnTo>
                                  <a:pt x="87" y="558"/>
                                </a:lnTo>
                                <a:lnTo>
                                  <a:pt x="85" y="558"/>
                                </a:lnTo>
                                <a:lnTo>
                                  <a:pt x="82" y="558"/>
                                </a:lnTo>
                                <a:lnTo>
                                  <a:pt x="80" y="558"/>
                                </a:lnTo>
                                <a:lnTo>
                                  <a:pt x="78" y="558"/>
                                </a:lnTo>
                                <a:lnTo>
                                  <a:pt x="76" y="558"/>
                                </a:lnTo>
                                <a:lnTo>
                                  <a:pt x="72" y="556"/>
                                </a:lnTo>
                                <a:lnTo>
                                  <a:pt x="70" y="556"/>
                                </a:lnTo>
                                <a:lnTo>
                                  <a:pt x="68" y="554"/>
                                </a:lnTo>
                                <a:lnTo>
                                  <a:pt x="66" y="552"/>
                                </a:lnTo>
                                <a:lnTo>
                                  <a:pt x="63" y="552"/>
                                </a:lnTo>
                                <a:lnTo>
                                  <a:pt x="61" y="552"/>
                                </a:lnTo>
                                <a:lnTo>
                                  <a:pt x="59" y="552"/>
                                </a:lnTo>
                                <a:lnTo>
                                  <a:pt x="57" y="554"/>
                                </a:lnTo>
                                <a:lnTo>
                                  <a:pt x="55" y="556"/>
                                </a:lnTo>
                                <a:lnTo>
                                  <a:pt x="55" y="558"/>
                                </a:lnTo>
                                <a:lnTo>
                                  <a:pt x="55" y="560"/>
                                </a:lnTo>
                                <a:lnTo>
                                  <a:pt x="55" y="562"/>
                                </a:lnTo>
                                <a:lnTo>
                                  <a:pt x="55" y="564"/>
                                </a:lnTo>
                                <a:lnTo>
                                  <a:pt x="55" y="566"/>
                                </a:lnTo>
                                <a:lnTo>
                                  <a:pt x="55" y="569"/>
                                </a:lnTo>
                                <a:lnTo>
                                  <a:pt x="55" y="571"/>
                                </a:lnTo>
                                <a:lnTo>
                                  <a:pt x="57" y="571"/>
                                </a:lnTo>
                                <a:lnTo>
                                  <a:pt x="59" y="571"/>
                                </a:lnTo>
                                <a:lnTo>
                                  <a:pt x="57" y="573"/>
                                </a:lnTo>
                                <a:lnTo>
                                  <a:pt x="57" y="575"/>
                                </a:lnTo>
                                <a:lnTo>
                                  <a:pt x="57" y="577"/>
                                </a:lnTo>
                                <a:lnTo>
                                  <a:pt x="55" y="577"/>
                                </a:lnTo>
                                <a:lnTo>
                                  <a:pt x="53" y="577"/>
                                </a:lnTo>
                                <a:lnTo>
                                  <a:pt x="53" y="575"/>
                                </a:lnTo>
                                <a:lnTo>
                                  <a:pt x="51" y="575"/>
                                </a:lnTo>
                                <a:lnTo>
                                  <a:pt x="51" y="573"/>
                                </a:lnTo>
                                <a:lnTo>
                                  <a:pt x="49" y="573"/>
                                </a:lnTo>
                                <a:lnTo>
                                  <a:pt x="47" y="573"/>
                                </a:lnTo>
                                <a:lnTo>
                                  <a:pt x="47" y="575"/>
                                </a:lnTo>
                                <a:lnTo>
                                  <a:pt x="49" y="577"/>
                                </a:lnTo>
                                <a:lnTo>
                                  <a:pt x="49" y="579"/>
                                </a:lnTo>
                                <a:lnTo>
                                  <a:pt x="51" y="581"/>
                                </a:lnTo>
                                <a:lnTo>
                                  <a:pt x="49" y="581"/>
                                </a:lnTo>
                                <a:lnTo>
                                  <a:pt x="47" y="581"/>
                                </a:lnTo>
                                <a:lnTo>
                                  <a:pt x="47" y="579"/>
                                </a:lnTo>
                                <a:lnTo>
                                  <a:pt x="44" y="577"/>
                                </a:lnTo>
                                <a:lnTo>
                                  <a:pt x="42" y="577"/>
                                </a:lnTo>
                                <a:lnTo>
                                  <a:pt x="40" y="577"/>
                                </a:lnTo>
                                <a:lnTo>
                                  <a:pt x="42" y="579"/>
                                </a:lnTo>
                                <a:lnTo>
                                  <a:pt x="42" y="581"/>
                                </a:lnTo>
                                <a:lnTo>
                                  <a:pt x="40" y="583"/>
                                </a:lnTo>
                                <a:lnTo>
                                  <a:pt x="40" y="585"/>
                                </a:lnTo>
                                <a:lnTo>
                                  <a:pt x="42" y="588"/>
                                </a:lnTo>
                                <a:lnTo>
                                  <a:pt x="42" y="590"/>
                                </a:lnTo>
                                <a:lnTo>
                                  <a:pt x="40" y="590"/>
                                </a:lnTo>
                                <a:lnTo>
                                  <a:pt x="38" y="590"/>
                                </a:lnTo>
                                <a:lnTo>
                                  <a:pt x="36" y="590"/>
                                </a:lnTo>
                                <a:lnTo>
                                  <a:pt x="36" y="588"/>
                                </a:lnTo>
                                <a:lnTo>
                                  <a:pt x="32" y="590"/>
                                </a:lnTo>
                                <a:lnTo>
                                  <a:pt x="30" y="590"/>
                                </a:lnTo>
                                <a:lnTo>
                                  <a:pt x="30" y="588"/>
                                </a:lnTo>
                                <a:lnTo>
                                  <a:pt x="32" y="585"/>
                                </a:lnTo>
                                <a:lnTo>
                                  <a:pt x="32" y="583"/>
                                </a:lnTo>
                                <a:lnTo>
                                  <a:pt x="32" y="581"/>
                                </a:lnTo>
                                <a:lnTo>
                                  <a:pt x="30" y="581"/>
                                </a:lnTo>
                                <a:lnTo>
                                  <a:pt x="28" y="581"/>
                                </a:lnTo>
                                <a:lnTo>
                                  <a:pt x="25" y="581"/>
                                </a:lnTo>
                                <a:lnTo>
                                  <a:pt x="25" y="583"/>
                                </a:lnTo>
                                <a:lnTo>
                                  <a:pt x="25" y="585"/>
                                </a:lnTo>
                                <a:lnTo>
                                  <a:pt x="25" y="588"/>
                                </a:lnTo>
                                <a:lnTo>
                                  <a:pt x="23" y="588"/>
                                </a:lnTo>
                                <a:lnTo>
                                  <a:pt x="21" y="588"/>
                                </a:lnTo>
                                <a:lnTo>
                                  <a:pt x="19" y="588"/>
                                </a:lnTo>
                                <a:lnTo>
                                  <a:pt x="17" y="588"/>
                                </a:lnTo>
                                <a:lnTo>
                                  <a:pt x="15" y="588"/>
                                </a:lnTo>
                                <a:lnTo>
                                  <a:pt x="15" y="590"/>
                                </a:lnTo>
                                <a:lnTo>
                                  <a:pt x="13" y="590"/>
                                </a:lnTo>
                                <a:lnTo>
                                  <a:pt x="13" y="592"/>
                                </a:lnTo>
                                <a:lnTo>
                                  <a:pt x="15" y="592"/>
                                </a:lnTo>
                                <a:lnTo>
                                  <a:pt x="15" y="594"/>
                                </a:lnTo>
                                <a:lnTo>
                                  <a:pt x="15" y="596"/>
                                </a:lnTo>
                                <a:lnTo>
                                  <a:pt x="17" y="598"/>
                                </a:lnTo>
                                <a:lnTo>
                                  <a:pt x="19" y="598"/>
                                </a:lnTo>
                                <a:lnTo>
                                  <a:pt x="19" y="600"/>
                                </a:lnTo>
                                <a:lnTo>
                                  <a:pt x="17" y="600"/>
                                </a:lnTo>
                                <a:lnTo>
                                  <a:pt x="17" y="602"/>
                                </a:lnTo>
                                <a:lnTo>
                                  <a:pt x="15" y="604"/>
                                </a:lnTo>
                                <a:lnTo>
                                  <a:pt x="15" y="607"/>
                                </a:lnTo>
                                <a:lnTo>
                                  <a:pt x="13" y="607"/>
                                </a:lnTo>
                                <a:lnTo>
                                  <a:pt x="11" y="607"/>
                                </a:lnTo>
                                <a:lnTo>
                                  <a:pt x="9" y="607"/>
                                </a:lnTo>
                                <a:lnTo>
                                  <a:pt x="6" y="607"/>
                                </a:lnTo>
                                <a:lnTo>
                                  <a:pt x="4" y="604"/>
                                </a:lnTo>
                                <a:lnTo>
                                  <a:pt x="4" y="602"/>
                                </a:lnTo>
                                <a:lnTo>
                                  <a:pt x="2" y="602"/>
                                </a:lnTo>
                                <a:lnTo>
                                  <a:pt x="2" y="596"/>
                                </a:lnTo>
                                <a:lnTo>
                                  <a:pt x="2" y="594"/>
                                </a:lnTo>
                                <a:lnTo>
                                  <a:pt x="2" y="569"/>
                                </a:lnTo>
                                <a:lnTo>
                                  <a:pt x="2" y="558"/>
                                </a:lnTo>
                                <a:lnTo>
                                  <a:pt x="2" y="541"/>
                                </a:lnTo>
                                <a:lnTo>
                                  <a:pt x="2" y="539"/>
                                </a:lnTo>
                                <a:lnTo>
                                  <a:pt x="2" y="514"/>
                                </a:lnTo>
                                <a:lnTo>
                                  <a:pt x="2" y="488"/>
                                </a:lnTo>
                                <a:lnTo>
                                  <a:pt x="2" y="461"/>
                                </a:lnTo>
                                <a:lnTo>
                                  <a:pt x="2" y="433"/>
                                </a:lnTo>
                                <a:lnTo>
                                  <a:pt x="2" y="406"/>
                                </a:lnTo>
                                <a:lnTo>
                                  <a:pt x="0" y="378"/>
                                </a:lnTo>
                                <a:lnTo>
                                  <a:pt x="0" y="353"/>
                                </a:lnTo>
                                <a:lnTo>
                                  <a:pt x="0" y="326"/>
                                </a:lnTo>
                                <a:lnTo>
                                  <a:pt x="0" y="298"/>
                                </a:lnTo>
                                <a:lnTo>
                                  <a:pt x="0" y="271"/>
                                </a:lnTo>
                                <a:lnTo>
                                  <a:pt x="0" y="245"/>
                                </a:lnTo>
                                <a:lnTo>
                                  <a:pt x="0" y="218"/>
                                </a:lnTo>
                                <a:lnTo>
                                  <a:pt x="0" y="190"/>
                                </a:lnTo>
                                <a:lnTo>
                                  <a:pt x="0" y="163"/>
                                </a:lnTo>
                                <a:lnTo>
                                  <a:pt x="28" y="163"/>
                                </a:lnTo>
                                <a:lnTo>
                                  <a:pt x="53" y="163"/>
                                </a:lnTo>
                                <a:lnTo>
                                  <a:pt x="55" y="163"/>
                                </a:lnTo>
                                <a:lnTo>
                                  <a:pt x="80" y="163"/>
                                </a:lnTo>
                                <a:lnTo>
                                  <a:pt x="108" y="163"/>
                                </a:lnTo>
                                <a:lnTo>
                                  <a:pt x="135" y="163"/>
                                </a:lnTo>
                                <a:lnTo>
                                  <a:pt x="161" y="163"/>
                                </a:lnTo>
                                <a:lnTo>
                                  <a:pt x="161" y="135"/>
                                </a:lnTo>
                                <a:lnTo>
                                  <a:pt x="161" y="108"/>
                                </a:lnTo>
                                <a:lnTo>
                                  <a:pt x="161" y="83"/>
                                </a:lnTo>
                                <a:lnTo>
                                  <a:pt x="159" y="55"/>
                                </a:lnTo>
                                <a:lnTo>
                                  <a:pt x="159" y="28"/>
                                </a:lnTo>
                                <a:lnTo>
                                  <a:pt x="159" y="0"/>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1656" name="Freeform 552"/>
                        <wps:cNvSpPr>
                          <a:spLocks/>
                        </wps:cNvSpPr>
                        <wps:spPr bwMode="auto">
                          <a:xfrm>
                            <a:off x="3487400" y="5029817"/>
                            <a:ext cx="511100" cy="413401"/>
                          </a:xfrm>
                          <a:custGeom>
                            <a:avLst/>
                            <a:gdLst>
                              <a:gd name="T0" fmla="*/ 36195 w 805"/>
                              <a:gd name="T1" fmla="*/ 1270 h 651"/>
                              <a:gd name="T2" fmla="*/ 86995 w 805"/>
                              <a:gd name="T3" fmla="*/ 1270 h 651"/>
                              <a:gd name="T4" fmla="*/ 104775 w 805"/>
                              <a:gd name="T5" fmla="*/ 0 h 651"/>
                              <a:gd name="T6" fmla="*/ 158115 w 805"/>
                              <a:gd name="T7" fmla="*/ 1270 h 651"/>
                              <a:gd name="T8" fmla="*/ 210185 w 805"/>
                              <a:gd name="T9" fmla="*/ 3175 h 651"/>
                              <a:gd name="T10" fmla="*/ 222250 w 805"/>
                              <a:gd name="T11" fmla="*/ 3175 h 651"/>
                              <a:gd name="T12" fmla="*/ 255905 w 805"/>
                              <a:gd name="T13" fmla="*/ 4445 h 651"/>
                              <a:gd name="T14" fmla="*/ 308610 w 805"/>
                              <a:gd name="T15" fmla="*/ 4445 h 651"/>
                              <a:gd name="T16" fmla="*/ 321945 w 805"/>
                              <a:gd name="T17" fmla="*/ 4445 h 651"/>
                              <a:gd name="T18" fmla="*/ 355600 w 805"/>
                              <a:gd name="T19" fmla="*/ 5715 h 651"/>
                              <a:gd name="T20" fmla="*/ 408940 w 805"/>
                              <a:gd name="T21" fmla="*/ 6985 h 651"/>
                              <a:gd name="T22" fmla="*/ 438150 w 805"/>
                              <a:gd name="T23" fmla="*/ 6985 h 651"/>
                              <a:gd name="T24" fmla="*/ 489585 w 805"/>
                              <a:gd name="T25" fmla="*/ 6985 h 651"/>
                              <a:gd name="T26" fmla="*/ 508000 w 805"/>
                              <a:gd name="T27" fmla="*/ 22860 h 651"/>
                              <a:gd name="T28" fmla="*/ 508000 w 805"/>
                              <a:gd name="T29" fmla="*/ 40640 h 651"/>
                              <a:gd name="T30" fmla="*/ 508000 w 805"/>
                              <a:gd name="T31" fmla="*/ 73660 h 651"/>
                              <a:gd name="T32" fmla="*/ 508000 w 805"/>
                              <a:gd name="T33" fmla="*/ 91440 h 651"/>
                              <a:gd name="T34" fmla="*/ 509270 w 805"/>
                              <a:gd name="T35" fmla="*/ 120650 h 651"/>
                              <a:gd name="T36" fmla="*/ 509270 w 805"/>
                              <a:gd name="T37" fmla="*/ 142240 h 651"/>
                              <a:gd name="T38" fmla="*/ 509270 w 805"/>
                              <a:gd name="T39" fmla="*/ 185420 h 651"/>
                              <a:gd name="T40" fmla="*/ 509270 w 805"/>
                              <a:gd name="T41" fmla="*/ 221615 h 651"/>
                              <a:gd name="T42" fmla="*/ 511175 w 805"/>
                              <a:gd name="T43" fmla="*/ 272415 h 651"/>
                              <a:gd name="T44" fmla="*/ 511175 w 805"/>
                              <a:gd name="T45" fmla="*/ 340995 h 651"/>
                              <a:gd name="T46" fmla="*/ 511175 w 805"/>
                              <a:gd name="T47" fmla="*/ 408305 h 651"/>
                              <a:gd name="T48" fmla="*/ 459740 w 805"/>
                              <a:gd name="T49" fmla="*/ 408305 h 651"/>
                              <a:gd name="T50" fmla="*/ 418465 w 805"/>
                              <a:gd name="T51" fmla="*/ 408305 h 651"/>
                              <a:gd name="T52" fmla="*/ 374015 w 805"/>
                              <a:gd name="T53" fmla="*/ 409575 h 651"/>
                              <a:gd name="T54" fmla="*/ 306705 w 805"/>
                              <a:gd name="T55" fmla="*/ 412115 h 651"/>
                              <a:gd name="T56" fmla="*/ 302895 w 805"/>
                              <a:gd name="T57" fmla="*/ 412115 h 651"/>
                              <a:gd name="T58" fmla="*/ 238760 w 805"/>
                              <a:gd name="T59" fmla="*/ 412115 h 651"/>
                              <a:gd name="T60" fmla="*/ 186055 w 805"/>
                              <a:gd name="T61" fmla="*/ 413385 h 651"/>
                              <a:gd name="T62" fmla="*/ 118110 w 805"/>
                              <a:gd name="T63" fmla="*/ 413385 h 651"/>
                              <a:gd name="T64" fmla="*/ 71120 w 805"/>
                              <a:gd name="T65" fmla="*/ 413385 h 651"/>
                              <a:gd name="T66" fmla="*/ 33655 w 805"/>
                              <a:gd name="T67" fmla="*/ 413385 h 651"/>
                              <a:gd name="T68" fmla="*/ 0 w 805"/>
                              <a:gd name="T69" fmla="*/ 396240 h 651"/>
                              <a:gd name="T70" fmla="*/ 0 w 805"/>
                              <a:gd name="T71" fmla="*/ 363855 h 651"/>
                              <a:gd name="T72" fmla="*/ 1270 w 805"/>
                              <a:gd name="T73" fmla="*/ 330200 h 651"/>
                              <a:gd name="T74" fmla="*/ 0 w 805"/>
                              <a:gd name="T75" fmla="*/ 278130 h 651"/>
                              <a:gd name="T76" fmla="*/ 1270 w 805"/>
                              <a:gd name="T77" fmla="*/ 243205 h 651"/>
                              <a:gd name="T78" fmla="*/ 1270 w 805"/>
                              <a:gd name="T79" fmla="*/ 225425 h 651"/>
                              <a:gd name="T80" fmla="*/ 1270 w 805"/>
                              <a:gd name="T81" fmla="*/ 191770 h 651"/>
                              <a:gd name="T82" fmla="*/ 0 w 805"/>
                              <a:gd name="T83" fmla="*/ 174625 h 651"/>
                              <a:gd name="T84" fmla="*/ 0 w 805"/>
                              <a:gd name="T85" fmla="*/ 139700 h 651"/>
                              <a:gd name="T86" fmla="*/ 0 w 805"/>
                              <a:gd name="T87" fmla="*/ 122555 h 651"/>
                              <a:gd name="T88" fmla="*/ 0 w 805"/>
                              <a:gd name="T89" fmla="*/ 88900 h 651"/>
                              <a:gd name="T90" fmla="*/ 0 w 805"/>
                              <a:gd name="T91" fmla="*/ 37465 h 651"/>
                              <a:gd name="T92" fmla="*/ 0 w 805"/>
                              <a:gd name="T93" fmla="*/ 20320 h 651"/>
                              <a:gd name="T94" fmla="*/ 0 w 805"/>
                              <a:gd name="T95" fmla="*/ 3175 h 651"/>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805" h="651">
                                <a:moveTo>
                                  <a:pt x="0" y="5"/>
                                </a:moveTo>
                                <a:lnTo>
                                  <a:pt x="31" y="5"/>
                                </a:lnTo>
                                <a:lnTo>
                                  <a:pt x="57" y="2"/>
                                </a:lnTo>
                                <a:lnTo>
                                  <a:pt x="84" y="2"/>
                                </a:lnTo>
                                <a:lnTo>
                                  <a:pt x="105" y="2"/>
                                </a:lnTo>
                                <a:lnTo>
                                  <a:pt x="112" y="2"/>
                                </a:lnTo>
                                <a:lnTo>
                                  <a:pt x="137" y="2"/>
                                </a:lnTo>
                                <a:lnTo>
                                  <a:pt x="165" y="0"/>
                                </a:lnTo>
                                <a:lnTo>
                                  <a:pt x="194" y="0"/>
                                </a:lnTo>
                                <a:lnTo>
                                  <a:pt x="222" y="2"/>
                                </a:lnTo>
                                <a:lnTo>
                                  <a:pt x="249" y="2"/>
                                </a:lnTo>
                                <a:lnTo>
                                  <a:pt x="276" y="2"/>
                                </a:lnTo>
                                <a:lnTo>
                                  <a:pt x="287" y="5"/>
                                </a:lnTo>
                                <a:lnTo>
                                  <a:pt x="304" y="5"/>
                                </a:lnTo>
                                <a:lnTo>
                                  <a:pt x="331" y="5"/>
                                </a:lnTo>
                                <a:lnTo>
                                  <a:pt x="350" y="5"/>
                                </a:lnTo>
                                <a:lnTo>
                                  <a:pt x="363" y="5"/>
                                </a:lnTo>
                                <a:lnTo>
                                  <a:pt x="378" y="7"/>
                                </a:lnTo>
                                <a:lnTo>
                                  <a:pt x="403" y="7"/>
                                </a:lnTo>
                                <a:lnTo>
                                  <a:pt x="431" y="7"/>
                                </a:lnTo>
                                <a:lnTo>
                                  <a:pt x="458" y="7"/>
                                </a:lnTo>
                                <a:lnTo>
                                  <a:pt x="469" y="7"/>
                                </a:lnTo>
                                <a:lnTo>
                                  <a:pt x="486" y="7"/>
                                </a:lnTo>
                                <a:lnTo>
                                  <a:pt x="507" y="7"/>
                                </a:lnTo>
                                <a:lnTo>
                                  <a:pt x="534" y="9"/>
                                </a:lnTo>
                                <a:lnTo>
                                  <a:pt x="560" y="9"/>
                                </a:lnTo>
                                <a:lnTo>
                                  <a:pt x="587" y="9"/>
                                </a:lnTo>
                                <a:lnTo>
                                  <a:pt x="612" y="9"/>
                                </a:lnTo>
                                <a:lnTo>
                                  <a:pt x="640" y="11"/>
                                </a:lnTo>
                                <a:lnTo>
                                  <a:pt x="644" y="11"/>
                                </a:lnTo>
                                <a:lnTo>
                                  <a:pt x="650" y="9"/>
                                </a:lnTo>
                                <a:lnTo>
                                  <a:pt x="665" y="9"/>
                                </a:lnTo>
                                <a:lnTo>
                                  <a:pt x="690" y="11"/>
                                </a:lnTo>
                                <a:lnTo>
                                  <a:pt x="718" y="11"/>
                                </a:lnTo>
                                <a:lnTo>
                                  <a:pt x="745" y="11"/>
                                </a:lnTo>
                                <a:lnTo>
                                  <a:pt x="771" y="11"/>
                                </a:lnTo>
                                <a:lnTo>
                                  <a:pt x="798" y="11"/>
                                </a:lnTo>
                                <a:lnTo>
                                  <a:pt x="800" y="36"/>
                                </a:lnTo>
                                <a:lnTo>
                                  <a:pt x="800" y="64"/>
                                </a:lnTo>
                                <a:lnTo>
                                  <a:pt x="800" y="91"/>
                                </a:lnTo>
                                <a:lnTo>
                                  <a:pt x="800" y="116"/>
                                </a:lnTo>
                                <a:lnTo>
                                  <a:pt x="800" y="144"/>
                                </a:lnTo>
                                <a:lnTo>
                                  <a:pt x="800" y="171"/>
                                </a:lnTo>
                                <a:lnTo>
                                  <a:pt x="802" y="190"/>
                                </a:lnTo>
                                <a:lnTo>
                                  <a:pt x="802" y="197"/>
                                </a:lnTo>
                                <a:lnTo>
                                  <a:pt x="802" y="224"/>
                                </a:lnTo>
                                <a:lnTo>
                                  <a:pt x="802" y="252"/>
                                </a:lnTo>
                                <a:lnTo>
                                  <a:pt x="802" y="269"/>
                                </a:lnTo>
                                <a:lnTo>
                                  <a:pt x="802" y="292"/>
                                </a:lnTo>
                                <a:lnTo>
                                  <a:pt x="802" y="296"/>
                                </a:lnTo>
                                <a:lnTo>
                                  <a:pt x="802" y="321"/>
                                </a:lnTo>
                                <a:lnTo>
                                  <a:pt x="802" y="349"/>
                                </a:lnTo>
                                <a:lnTo>
                                  <a:pt x="805" y="374"/>
                                </a:lnTo>
                                <a:lnTo>
                                  <a:pt x="805" y="402"/>
                                </a:lnTo>
                                <a:lnTo>
                                  <a:pt x="805" y="423"/>
                                </a:lnTo>
                                <a:lnTo>
                                  <a:pt x="805" y="429"/>
                                </a:lnTo>
                                <a:lnTo>
                                  <a:pt x="805" y="455"/>
                                </a:lnTo>
                                <a:lnTo>
                                  <a:pt x="805" y="482"/>
                                </a:lnTo>
                                <a:lnTo>
                                  <a:pt x="805" y="509"/>
                                </a:lnTo>
                                <a:lnTo>
                                  <a:pt x="805" y="537"/>
                                </a:lnTo>
                                <a:lnTo>
                                  <a:pt x="805" y="562"/>
                                </a:lnTo>
                                <a:lnTo>
                                  <a:pt x="805" y="590"/>
                                </a:lnTo>
                                <a:lnTo>
                                  <a:pt x="805" y="615"/>
                                </a:lnTo>
                                <a:lnTo>
                                  <a:pt x="805" y="643"/>
                                </a:lnTo>
                                <a:lnTo>
                                  <a:pt x="777" y="643"/>
                                </a:lnTo>
                                <a:lnTo>
                                  <a:pt x="750" y="643"/>
                                </a:lnTo>
                                <a:lnTo>
                                  <a:pt x="724" y="643"/>
                                </a:lnTo>
                                <a:lnTo>
                                  <a:pt x="697" y="643"/>
                                </a:lnTo>
                                <a:lnTo>
                                  <a:pt x="669" y="643"/>
                                </a:lnTo>
                                <a:lnTo>
                                  <a:pt x="659" y="643"/>
                                </a:lnTo>
                                <a:lnTo>
                                  <a:pt x="644" y="645"/>
                                </a:lnTo>
                                <a:lnTo>
                                  <a:pt x="617" y="645"/>
                                </a:lnTo>
                                <a:lnTo>
                                  <a:pt x="589" y="645"/>
                                </a:lnTo>
                                <a:lnTo>
                                  <a:pt x="564" y="647"/>
                                </a:lnTo>
                                <a:lnTo>
                                  <a:pt x="536" y="647"/>
                                </a:lnTo>
                                <a:lnTo>
                                  <a:pt x="511" y="649"/>
                                </a:lnTo>
                                <a:lnTo>
                                  <a:pt x="483" y="649"/>
                                </a:lnTo>
                                <a:lnTo>
                                  <a:pt x="477" y="649"/>
                                </a:lnTo>
                                <a:lnTo>
                                  <a:pt x="456" y="649"/>
                                </a:lnTo>
                                <a:lnTo>
                                  <a:pt x="431" y="649"/>
                                </a:lnTo>
                                <a:lnTo>
                                  <a:pt x="403" y="649"/>
                                </a:lnTo>
                                <a:lnTo>
                                  <a:pt x="376" y="649"/>
                                </a:lnTo>
                                <a:lnTo>
                                  <a:pt x="348" y="651"/>
                                </a:lnTo>
                                <a:lnTo>
                                  <a:pt x="321" y="651"/>
                                </a:lnTo>
                                <a:lnTo>
                                  <a:pt x="296" y="651"/>
                                </a:lnTo>
                                <a:lnTo>
                                  <a:pt x="293" y="651"/>
                                </a:lnTo>
                                <a:lnTo>
                                  <a:pt x="266" y="651"/>
                                </a:lnTo>
                                <a:lnTo>
                                  <a:pt x="238" y="651"/>
                                </a:lnTo>
                                <a:lnTo>
                                  <a:pt x="211" y="651"/>
                                </a:lnTo>
                                <a:lnTo>
                                  <a:pt x="186" y="651"/>
                                </a:lnTo>
                                <a:lnTo>
                                  <a:pt x="160" y="651"/>
                                </a:lnTo>
                                <a:lnTo>
                                  <a:pt x="133" y="651"/>
                                </a:lnTo>
                                <a:lnTo>
                                  <a:pt x="112" y="651"/>
                                </a:lnTo>
                                <a:lnTo>
                                  <a:pt x="105" y="651"/>
                                </a:lnTo>
                                <a:lnTo>
                                  <a:pt x="80" y="651"/>
                                </a:lnTo>
                                <a:lnTo>
                                  <a:pt x="53" y="651"/>
                                </a:lnTo>
                                <a:lnTo>
                                  <a:pt x="25" y="651"/>
                                </a:lnTo>
                                <a:lnTo>
                                  <a:pt x="0" y="651"/>
                                </a:lnTo>
                                <a:lnTo>
                                  <a:pt x="0" y="624"/>
                                </a:lnTo>
                                <a:lnTo>
                                  <a:pt x="0" y="598"/>
                                </a:lnTo>
                                <a:lnTo>
                                  <a:pt x="0" y="573"/>
                                </a:lnTo>
                                <a:lnTo>
                                  <a:pt x="0" y="547"/>
                                </a:lnTo>
                                <a:lnTo>
                                  <a:pt x="2" y="520"/>
                                </a:lnTo>
                                <a:lnTo>
                                  <a:pt x="2" y="493"/>
                                </a:lnTo>
                                <a:lnTo>
                                  <a:pt x="2" y="465"/>
                                </a:lnTo>
                                <a:lnTo>
                                  <a:pt x="0" y="438"/>
                                </a:lnTo>
                                <a:lnTo>
                                  <a:pt x="0" y="431"/>
                                </a:lnTo>
                                <a:lnTo>
                                  <a:pt x="2" y="410"/>
                                </a:lnTo>
                                <a:lnTo>
                                  <a:pt x="2" y="383"/>
                                </a:lnTo>
                                <a:lnTo>
                                  <a:pt x="2" y="355"/>
                                </a:lnTo>
                                <a:lnTo>
                                  <a:pt x="2" y="330"/>
                                </a:lnTo>
                                <a:lnTo>
                                  <a:pt x="2" y="328"/>
                                </a:lnTo>
                                <a:lnTo>
                                  <a:pt x="2" y="302"/>
                                </a:lnTo>
                                <a:lnTo>
                                  <a:pt x="2" y="300"/>
                                </a:lnTo>
                                <a:lnTo>
                                  <a:pt x="0" y="275"/>
                                </a:lnTo>
                                <a:lnTo>
                                  <a:pt x="0" y="273"/>
                                </a:lnTo>
                                <a:lnTo>
                                  <a:pt x="0" y="247"/>
                                </a:lnTo>
                                <a:lnTo>
                                  <a:pt x="0" y="220"/>
                                </a:lnTo>
                                <a:lnTo>
                                  <a:pt x="0" y="201"/>
                                </a:lnTo>
                                <a:lnTo>
                                  <a:pt x="0" y="193"/>
                                </a:lnTo>
                                <a:lnTo>
                                  <a:pt x="0" y="167"/>
                                </a:lnTo>
                                <a:lnTo>
                                  <a:pt x="0" y="140"/>
                                </a:lnTo>
                                <a:lnTo>
                                  <a:pt x="0" y="112"/>
                                </a:lnTo>
                                <a:lnTo>
                                  <a:pt x="0" y="87"/>
                                </a:lnTo>
                                <a:lnTo>
                                  <a:pt x="0" y="59"/>
                                </a:lnTo>
                                <a:lnTo>
                                  <a:pt x="0" y="57"/>
                                </a:lnTo>
                                <a:lnTo>
                                  <a:pt x="0" y="32"/>
                                </a:lnTo>
                                <a:lnTo>
                                  <a:pt x="0" y="5"/>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1657" name="Freeform 553"/>
                        <wps:cNvSpPr>
                          <a:spLocks/>
                        </wps:cNvSpPr>
                        <wps:spPr bwMode="auto">
                          <a:xfrm>
                            <a:off x="4144600" y="5063418"/>
                            <a:ext cx="315000" cy="394401"/>
                          </a:xfrm>
                          <a:custGeom>
                            <a:avLst/>
                            <a:gdLst>
                              <a:gd name="T0" fmla="*/ 308610 w 496"/>
                              <a:gd name="T1" fmla="*/ 1270 h 621"/>
                              <a:gd name="T2" fmla="*/ 294640 w 496"/>
                              <a:gd name="T3" fmla="*/ 21590 h 621"/>
                              <a:gd name="T4" fmla="*/ 301625 w 496"/>
                              <a:gd name="T5" fmla="*/ 48260 h 621"/>
                              <a:gd name="T6" fmla="*/ 313690 w 496"/>
                              <a:gd name="T7" fmla="*/ 71120 h 621"/>
                              <a:gd name="T8" fmla="*/ 288290 w 496"/>
                              <a:gd name="T9" fmla="*/ 76835 h 621"/>
                              <a:gd name="T10" fmla="*/ 265430 w 496"/>
                              <a:gd name="T11" fmla="*/ 97790 h 621"/>
                              <a:gd name="T12" fmla="*/ 233045 w 496"/>
                              <a:gd name="T13" fmla="*/ 104775 h 621"/>
                              <a:gd name="T14" fmla="*/ 214630 w 496"/>
                              <a:gd name="T15" fmla="*/ 132715 h 621"/>
                              <a:gd name="T16" fmla="*/ 238760 w 496"/>
                              <a:gd name="T17" fmla="*/ 143510 h 621"/>
                              <a:gd name="T18" fmla="*/ 227965 w 496"/>
                              <a:gd name="T19" fmla="*/ 166370 h 621"/>
                              <a:gd name="T20" fmla="*/ 220980 w 496"/>
                              <a:gd name="T21" fmla="*/ 196215 h 621"/>
                              <a:gd name="T22" fmla="*/ 203835 w 496"/>
                              <a:gd name="T23" fmla="*/ 221615 h 621"/>
                              <a:gd name="T24" fmla="*/ 183515 w 496"/>
                              <a:gd name="T25" fmla="*/ 238760 h 621"/>
                              <a:gd name="T26" fmla="*/ 163195 w 496"/>
                              <a:gd name="T27" fmla="*/ 255270 h 621"/>
                              <a:gd name="T28" fmla="*/ 149860 w 496"/>
                              <a:gd name="T29" fmla="*/ 280670 h 621"/>
                              <a:gd name="T30" fmla="*/ 148590 w 496"/>
                              <a:gd name="T31" fmla="*/ 309880 h 621"/>
                              <a:gd name="T32" fmla="*/ 143510 w 496"/>
                              <a:gd name="T33" fmla="*/ 336550 h 621"/>
                              <a:gd name="T34" fmla="*/ 120650 w 496"/>
                              <a:gd name="T35" fmla="*/ 343535 h 621"/>
                              <a:gd name="T36" fmla="*/ 120650 w 496"/>
                              <a:gd name="T37" fmla="*/ 316865 h 621"/>
                              <a:gd name="T38" fmla="*/ 106045 w 496"/>
                              <a:gd name="T39" fmla="*/ 308610 h 621"/>
                              <a:gd name="T40" fmla="*/ 97790 w 496"/>
                              <a:gd name="T41" fmla="*/ 332740 h 621"/>
                              <a:gd name="T42" fmla="*/ 83185 w 496"/>
                              <a:gd name="T43" fmla="*/ 350520 h 621"/>
                              <a:gd name="T44" fmla="*/ 66675 w 496"/>
                              <a:gd name="T45" fmla="*/ 347345 h 621"/>
                              <a:gd name="T46" fmla="*/ 76200 w 496"/>
                              <a:gd name="T47" fmla="*/ 323215 h 621"/>
                              <a:gd name="T48" fmla="*/ 50800 w 496"/>
                              <a:gd name="T49" fmla="*/ 328930 h 621"/>
                              <a:gd name="T50" fmla="*/ 37465 w 496"/>
                              <a:gd name="T51" fmla="*/ 348615 h 621"/>
                              <a:gd name="T52" fmla="*/ 45720 w 496"/>
                              <a:gd name="T53" fmla="*/ 370205 h 621"/>
                              <a:gd name="T54" fmla="*/ 31750 w 496"/>
                              <a:gd name="T55" fmla="*/ 387985 h 621"/>
                              <a:gd name="T56" fmla="*/ 18415 w 496"/>
                              <a:gd name="T57" fmla="*/ 382270 h 621"/>
                              <a:gd name="T58" fmla="*/ 2540 w 496"/>
                              <a:gd name="T59" fmla="*/ 367665 h 621"/>
                              <a:gd name="T60" fmla="*/ 2540 w 496"/>
                              <a:gd name="T61" fmla="*/ 354330 h 621"/>
                              <a:gd name="T62" fmla="*/ 15875 w 496"/>
                              <a:gd name="T63" fmla="*/ 348615 h 621"/>
                              <a:gd name="T64" fmla="*/ 19685 w 496"/>
                              <a:gd name="T65" fmla="*/ 337820 h 621"/>
                              <a:gd name="T66" fmla="*/ 34925 w 496"/>
                              <a:gd name="T67" fmla="*/ 330200 h 621"/>
                              <a:gd name="T68" fmla="*/ 36195 w 496"/>
                              <a:gd name="T69" fmla="*/ 318135 h 621"/>
                              <a:gd name="T70" fmla="*/ 40005 w 496"/>
                              <a:gd name="T71" fmla="*/ 306070 h 621"/>
                              <a:gd name="T72" fmla="*/ 37465 w 496"/>
                              <a:gd name="T73" fmla="*/ 297815 h 621"/>
                              <a:gd name="T74" fmla="*/ 31750 w 496"/>
                              <a:gd name="T75" fmla="*/ 280670 h 621"/>
                              <a:gd name="T76" fmla="*/ 24130 w 496"/>
                              <a:gd name="T77" fmla="*/ 259080 h 621"/>
                              <a:gd name="T78" fmla="*/ 14605 w 496"/>
                              <a:gd name="T79" fmla="*/ 241300 h 621"/>
                              <a:gd name="T80" fmla="*/ 12065 w 496"/>
                              <a:gd name="T81" fmla="*/ 222885 h 621"/>
                              <a:gd name="T82" fmla="*/ 19685 w 496"/>
                              <a:gd name="T83" fmla="*/ 209550 h 621"/>
                              <a:gd name="T84" fmla="*/ 17145 w 496"/>
                              <a:gd name="T85" fmla="*/ 194310 h 621"/>
                              <a:gd name="T86" fmla="*/ 30480 w 496"/>
                              <a:gd name="T87" fmla="*/ 179705 h 621"/>
                              <a:gd name="T88" fmla="*/ 34925 w 496"/>
                              <a:gd name="T89" fmla="*/ 173355 h 621"/>
                              <a:gd name="T90" fmla="*/ 37465 w 496"/>
                              <a:gd name="T91" fmla="*/ 158115 h 621"/>
                              <a:gd name="T92" fmla="*/ 41275 w 496"/>
                              <a:gd name="T93" fmla="*/ 149225 h 621"/>
                              <a:gd name="T94" fmla="*/ 41275 w 496"/>
                              <a:gd name="T95" fmla="*/ 137160 h 621"/>
                              <a:gd name="T96" fmla="*/ 40005 w 496"/>
                              <a:gd name="T97" fmla="*/ 128905 h 621"/>
                              <a:gd name="T98" fmla="*/ 37465 w 496"/>
                              <a:gd name="T99" fmla="*/ 119380 h 621"/>
                              <a:gd name="T100" fmla="*/ 31750 w 496"/>
                              <a:gd name="T101" fmla="*/ 107315 h 621"/>
                              <a:gd name="T102" fmla="*/ 33655 w 496"/>
                              <a:gd name="T103" fmla="*/ 99060 h 621"/>
                              <a:gd name="T104" fmla="*/ 29210 w 496"/>
                              <a:gd name="T105" fmla="*/ 86995 h 621"/>
                              <a:gd name="T106" fmla="*/ 36195 w 496"/>
                              <a:gd name="T107" fmla="*/ 74930 h 621"/>
                              <a:gd name="T108" fmla="*/ 34925 w 496"/>
                              <a:gd name="T109" fmla="*/ 68580 h 621"/>
                              <a:gd name="T110" fmla="*/ 33655 w 496"/>
                              <a:gd name="T111" fmla="*/ 61595 h 621"/>
                              <a:gd name="T112" fmla="*/ 45720 w 496"/>
                              <a:gd name="T113" fmla="*/ 52705 h 621"/>
                              <a:gd name="T114" fmla="*/ 41275 w 496"/>
                              <a:gd name="T115" fmla="*/ 40005 h 621"/>
                              <a:gd name="T116" fmla="*/ 33655 w 496"/>
                              <a:gd name="T117" fmla="*/ 36195 h 621"/>
                              <a:gd name="T118" fmla="*/ 29210 w 496"/>
                              <a:gd name="T119" fmla="*/ 20320 h 621"/>
                              <a:gd name="T120" fmla="*/ 25400 w 496"/>
                              <a:gd name="T121" fmla="*/ 8255 h 621"/>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496" h="621">
                                <a:moveTo>
                                  <a:pt x="107" y="4"/>
                                </a:moveTo>
                                <a:lnTo>
                                  <a:pt x="107" y="2"/>
                                </a:lnTo>
                                <a:lnTo>
                                  <a:pt x="135" y="2"/>
                                </a:lnTo>
                                <a:lnTo>
                                  <a:pt x="160" y="2"/>
                                </a:lnTo>
                                <a:lnTo>
                                  <a:pt x="162" y="2"/>
                                </a:lnTo>
                                <a:lnTo>
                                  <a:pt x="190" y="2"/>
                                </a:lnTo>
                                <a:lnTo>
                                  <a:pt x="217" y="2"/>
                                </a:lnTo>
                                <a:lnTo>
                                  <a:pt x="245" y="2"/>
                                </a:lnTo>
                                <a:lnTo>
                                  <a:pt x="272" y="2"/>
                                </a:lnTo>
                                <a:lnTo>
                                  <a:pt x="302" y="2"/>
                                </a:lnTo>
                                <a:lnTo>
                                  <a:pt x="329" y="2"/>
                                </a:lnTo>
                                <a:lnTo>
                                  <a:pt x="355" y="2"/>
                                </a:lnTo>
                                <a:lnTo>
                                  <a:pt x="382" y="2"/>
                                </a:lnTo>
                                <a:lnTo>
                                  <a:pt x="409" y="0"/>
                                </a:lnTo>
                                <a:lnTo>
                                  <a:pt x="437" y="0"/>
                                </a:lnTo>
                                <a:lnTo>
                                  <a:pt x="462" y="0"/>
                                </a:lnTo>
                                <a:lnTo>
                                  <a:pt x="486" y="0"/>
                                </a:lnTo>
                                <a:lnTo>
                                  <a:pt x="486" y="2"/>
                                </a:lnTo>
                                <a:lnTo>
                                  <a:pt x="483" y="4"/>
                                </a:lnTo>
                                <a:lnTo>
                                  <a:pt x="483" y="6"/>
                                </a:lnTo>
                                <a:lnTo>
                                  <a:pt x="486" y="9"/>
                                </a:lnTo>
                                <a:lnTo>
                                  <a:pt x="486" y="11"/>
                                </a:lnTo>
                                <a:lnTo>
                                  <a:pt x="486" y="13"/>
                                </a:lnTo>
                                <a:lnTo>
                                  <a:pt x="488" y="15"/>
                                </a:lnTo>
                                <a:lnTo>
                                  <a:pt x="488" y="17"/>
                                </a:lnTo>
                                <a:lnTo>
                                  <a:pt x="488" y="19"/>
                                </a:lnTo>
                                <a:lnTo>
                                  <a:pt x="488" y="21"/>
                                </a:lnTo>
                                <a:lnTo>
                                  <a:pt x="486" y="23"/>
                                </a:lnTo>
                                <a:lnTo>
                                  <a:pt x="483" y="25"/>
                                </a:lnTo>
                                <a:lnTo>
                                  <a:pt x="481" y="25"/>
                                </a:lnTo>
                                <a:lnTo>
                                  <a:pt x="479" y="28"/>
                                </a:lnTo>
                                <a:lnTo>
                                  <a:pt x="477" y="28"/>
                                </a:lnTo>
                                <a:lnTo>
                                  <a:pt x="475" y="30"/>
                                </a:lnTo>
                                <a:lnTo>
                                  <a:pt x="471" y="30"/>
                                </a:lnTo>
                                <a:lnTo>
                                  <a:pt x="469" y="32"/>
                                </a:lnTo>
                                <a:lnTo>
                                  <a:pt x="464" y="34"/>
                                </a:lnTo>
                                <a:lnTo>
                                  <a:pt x="462" y="36"/>
                                </a:lnTo>
                                <a:lnTo>
                                  <a:pt x="462" y="38"/>
                                </a:lnTo>
                                <a:lnTo>
                                  <a:pt x="460" y="40"/>
                                </a:lnTo>
                                <a:lnTo>
                                  <a:pt x="460" y="42"/>
                                </a:lnTo>
                                <a:lnTo>
                                  <a:pt x="460" y="44"/>
                                </a:lnTo>
                                <a:lnTo>
                                  <a:pt x="460" y="47"/>
                                </a:lnTo>
                                <a:lnTo>
                                  <a:pt x="460" y="49"/>
                                </a:lnTo>
                                <a:lnTo>
                                  <a:pt x="462" y="51"/>
                                </a:lnTo>
                                <a:lnTo>
                                  <a:pt x="462" y="53"/>
                                </a:lnTo>
                                <a:lnTo>
                                  <a:pt x="464" y="55"/>
                                </a:lnTo>
                                <a:lnTo>
                                  <a:pt x="467" y="55"/>
                                </a:lnTo>
                                <a:lnTo>
                                  <a:pt x="467" y="59"/>
                                </a:lnTo>
                                <a:lnTo>
                                  <a:pt x="471" y="61"/>
                                </a:lnTo>
                                <a:lnTo>
                                  <a:pt x="473" y="66"/>
                                </a:lnTo>
                                <a:lnTo>
                                  <a:pt x="473" y="68"/>
                                </a:lnTo>
                                <a:lnTo>
                                  <a:pt x="475" y="72"/>
                                </a:lnTo>
                                <a:lnTo>
                                  <a:pt x="475" y="74"/>
                                </a:lnTo>
                                <a:lnTo>
                                  <a:pt x="475" y="76"/>
                                </a:lnTo>
                                <a:lnTo>
                                  <a:pt x="477" y="78"/>
                                </a:lnTo>
                                <a:lnTo>
                                  <a:pt x="477" y="80"/>
                                </a:lnTo>
                                <a:lnTo>
                                  <a:pt x="479" y="83"/>
                                </a:lnTo>
                                <a:lnTo>
                                  <a:pt x="479" y="85"/>
                                </a:lnTo>
                                <a:lnTo>
                                  <a:pt x="483" y="89"/>
                                </a:lnTo>
                                <a:lnTo>
                                  <a:pt x="486" y="91"/>
                                </a:lnTo>
                                <a:lnTo>
                                  <a:pt x="488" y="93"/>
                                </a:lnTo>
                                <a:lnTo>
                                  <a:pt x="490" y="93"/>
                                </a:lnTo>
                                <a:lnTo>
                                  <a:pt x="492" y="95"/>
                                </a:lnTo>
                                <a:lnTo>
                                  <a:pt x="494" y="95"/>
                                </a:lnTo>
                                <a:lnTo>
                                  <a:pt x="496" y="97"/>
                                </a:lnTo>
                                <a:lnTo>
                                  <a:pt x="496" y="99"/>
                                </a:lnTo>
                                <a:lnTo>
                                  <a:pt x="496" y="102"/>
                                </a:lnTo>
                                <a:lnTo>
                                  <a:pt x="496" y="104"/>
                                </a:lnTo>
                                <a:lnTo>
                                  <a:pt x="496" y="106"/>
                                </a:lnTo>
                                <a:lnTo>
                                  <a:pt x="496" y="108"/>
                                </a:lnTo>
                                <a:lnTo>
                                  <a:pt x="496" y="110"/>
                                </a:lnTo>
                                <a:lnTo>
                                  <a:pt x="494" y="112"/>
                                </a:lnTo>
                                <a:lnTo>
                                  <a:pt x="492" y="114"/>
                                </a:lnTo>
                                <a:lnTo>
                                  <a:pt x="492" y="116"/>
                                </a:lnTo>
                                <a:lnTo>
                                  <a:pt x="490" y="118"/>
                                </a:lnTo>
                                <a:lnTo>
                                  <a:pt x="486" y="121"/>
                                </a:lnTo>
                                <a:lnTo>
                                  <a:pt x="483" y="123"/>
                                </a:lnTo>
                                <a:lnTo>
                                  <a:pt x="479" y="123"/>
                                </a:lnTo>
                                <a:lnTo>
                                  <a:pt x="477" y="123"/>
                                </a:lnTo>
                                <a:lnTo>
                                  <a:pt x="473" y="123"/>
                                </a:lnTo>
                                <a:lnTo>
                                  <a:pt x="469" y="121"/>
                                </a:lnTo>
                                <a:lnTo>
                                  <a:pt x="467" y="118"/>
                                </a:lnTo>
                                <a:lnTo>
                                  <a:pt x="467" y="116"/>
                                </a:lnTo>
                                <a:lnTo>
                                  <a:pt x="464" y="114"/>
                                </a:lnTo>
                                <a:lnTo>
                                  <a:pt x="462" y="112"/>
                                </a:lnTo>
                                <a:lnTo>
                                  <a:pt x="460" y="112"/>
                                </a:lnTo>
                                <a:lnTo>
                                  <a:pt x="458" y="112"/>
                                </a:lnTo>
                                <a:lnTo>
                                  <a:pt x="456" y="114"/>
                                </a:lnTo>
                                <a:lnTo>
                                  <a:pt x="454" y="116"/>
                                </a:lnTo>
                                <a:lnTo>
                                  <a:pt x="454" y="121"/>
                                </a:lnTo>
                                <a:lnTo>
                                  <a:pt x="452" y="123"/>
                                </a:lnTo>
                                <a:lnTo>
                                  <a:pt x="452" y="125"/>
                                </a:lnTo>
                                <a:lnTo>
                                  <a:pt x="452" y="127"/>
                                </a:lnTo>
                                <a:lnTo>
                                  <a:pt x="450" y="127"/>
                                </a:lnTo>
                                <a:lnTo>
                                  <a:pt x="450" y="129"/>
                                </a:lnTo>
                                <a:lnTo>
                                  <a:pt x="448" y="131"/>
                                </a:lnTo>
                                <a:lnTo>
                                  <a:pt x="445" y="133"/>
                                </a:lnTo>
                                <a:lnTo>
                                  <a:pt x="445" y="135"/>
                                </a:lnTo>
                                <a:lnTo>
                                  <a:pt x="443" y="137"/>
                                </a:lnTo>
                                <a:lnTo>
                                  <a:pt x="441" y="140"/>
                                </a:lnTo>
                                <a:lnTo>
                                  <a:pt x="439" y="142"/>
                                </a:lnTo>
                                <a:lnTo>
                                  <a:pt x="437" y="144"/>
                                </a:lnTo>
                                <a:lnTo>
                                  <a:pt x="433" y="146"/>
                                </a:lnTo>
                                <a:lnTo>
                                  <a:pt x="431" y="148"/>
                                </a:lnTo>
                                <a:lnTo>
                                  <a:pt x="426" y="150"/>
                                </a:lnTo>
                                <a:lnTo>
                                  <a:pt x="424" y="150"/>
                                </a:lnTo>
                                <a:lnTo>
                                  <a:pt x="422" y="152"/>
                                </a:lnTo>
                                <a:lnTo>
                                  <a:pt x="418" y="154"/>
                                </a:lnTo>
                                <a:lnTo>
                                  <a:pt x="416" y="156"/>
                                </a:lnTo>
                                <a:lnTo>
                                  <a:pt x="414" y="156"/>
                                </a:lnTo>
                                <a:lnTo>
                                  <a:pt x="412" y="159"/>
                                </a:lnTo>
                                <a:lnTo>
                                  <a:pt x="407" y="161"/>
                                </a:lnTo>
                                <a:lnTo>
                                  <a:pt x="405" y="161"/>
                                </a:lnTo>
                                <a:lnTo>
                                  <a:pt x="403" y="163"/>
                                </a:lnTo>
                                <a:lnTo>
                                  <a:pt x="401" y="163"/>
                                </a:lnTo>
                                <a:lnTo>
                                  <a:pt x="401" y="165"/>
                                </a:lnTo>
                                <a:lnTo>
                                  <a:pt x="399" y="165"/>
                                </a:lnTo>
                                <a:lnTo>
                                  <a:pt x="395" y="165"/>
                                </a:lnTo>
                                <a:lnTo>
                                  <a:pt x="390" y="165"/>
                                </a:lnTo>
                                <a:lnTo>
                                  <a:pt x="388" y="165"/>
                                </a:lnTo>
                                <a:lnTo>
                                  <a:pt x="386" y="165"/>
                                </a:lnTo>
                                <a:lnTo>
                                  <a:pt x="384" y="165"/>
                                </a:lnTo>
                                <a:lnTo>
                                  <a:pt x="380" y="165"/>
                                </a:lnTo>
                                <a:lnTo>
                                  <a:pt x="376" y="165"/>
                                </a:lnTo>
                                <a:lnTo>
                                  <a:pt x="371" y="165"/>
                                </a:lnTo>
                                <a:lnTo>
                                  <a:pt x="367" y="165"/>
                                </a:lnTo>
                                <a:lnTo>
                                  <a:pt x="365" y="165"/>
                                </a:lnTo>
                                <a:lnTo>
                                  <a:pt x="361" y="167"/>
                                </a:lnTo>
                                <a:lnTo>
                                  <a:pt x="359" y="167"/>
                                </a:lnTo>
                                <a:lnTo>
                                  <a:pt x="359" y="169"/>
                                </a:lnTo>
                                <a:lnTo>
                                  <a:pt x="357" y="169"/>
                                </a:lnTo>
                                <a:lnTo>
                                  <a:pt x="355" y="171"/>
                                </a:lnTo>
                                <a:lnTo>
                                  <a:pt x="346" y="182"/>
                                </a:lnTo>
                                <a:lnTo>
                                  <a:pt x="346" y="184"/>
                                </a:lnTo>
                                <a:lnTo>
                                  <a:pt x="344" y="186"/>
                                </a:lnTo>
                                <a:lnTo>
                                  <a:pt x="342" y="190"/>
                                </a:lnTo>
                                <a:lnTo>
                                  <a:pt x="340" y="192"/>
                                </a:lnTo>
                                <a:lnTo>
                                  <a:pt x="338" y="197"/>
                                </a:lnTo>
                                <a:lnTo>
                                  <a:pt x="338" y="199"/>
                                </a:lnTo>
                                <a:lnTo>
                                  <a:pt x="338" y="201"/>
                                </a:lnTo>
                                <a:lnTo>
                                  <a:pt x="338" y="203"/>
                                </a:lnTo>
                                <a:lnTo>
                                  <a:pt x="336" y="205"/>
                                </a:lnTo>
                                <a:lnTo>
                                  <a:pt x="338" y="207"/>
                                </a:lnTo>
                                <a:lnTo>
                                  <a:pt x="338" y="209"/>
                                </a:lnTo>
                                <a:lnTo>
                                  <a:pt x="340" y="211"/>
                                </a:lnTo>
                                <a:lnTo>
                                  <a:pt x="342" y="213"/>
                                </a:lnTo>
                                <a:lnTo>
                                  <a:pt x="344" y="213"/>
                                </a:lnTo>
                                <a:lnTo>
                                  <a:pt x="346" y="213"/>
                                </a:lnTo>
                                <a:lnTo>
                                  <a:pt x="348" y="213"/>
                                </a:lnTo>
                                <a:lnTo>
                                  <a:pt x="350" y="211"/>
                                </a:lnTo>
                                <a:lnTo>
                                  <a:pt x="355" y="211"/>
                                </a:lnTo>
                                <a:lnTo>
                                  <a:pt x="357" y="211"/>
                                </a:lnTo>
                                <a:lnTo>
                                  <a:pt x="359" y="211"/>
                                </a:lnTo>
                                <a:lnTo>
                                  <a:pt x="361" y="213"/>
                                </a:lnTo>
                                <a:lnTo>
                                  <a:pt x="363" y="213"/>
                                </a:lnTo>
                                <a:lnTo>
                                  <a:pt x="367" y="216"/>
                                </a:lnTo>
                                <a:lnTo>
                                  <a:pt x="369" y="216"/>
                                </a:lnTo>
                                <a:lnTo>
                                  <a:pt x="371" y="218"/>
                                </a:lnTo>
                                <a:lnTo>
                                  <a:pt x="374" y="220"/>
                                </a:lnTo>
                                <a:lnTo>
                                  <a:pt x="374" y="222"/>
                                </a:lnTo>
                                <a:lnTo>
                                  <a:pt x="376" y="224"/>
                                </a:lnTo>
                                <a:lnTo>
                                  <a:pt x="376" y="226"/>
                                </a:lnTo>
                                <a:lnTo>
                                  <a:pt x="376" y="228"/>
                                </a:lnTo>
                                <a:lnTo>
                                  <a:pt x="376" y="230"/>
                                </a:lnTo>
                                <a:lnTo>
                                  <a:pt x="376" y="233"/>
                                </a:lnTo>
                                <a:lnTo>
                                  <a:pt x="374" y="235"/>
                                </a:lnTo>
                                <a:lnTo>
                                  <a:pt x="374" y="237"/>
                                </a:lnTo>
                                <a:lnTo>
                                  <a:pt x="371" y="237"/>
                                </a:lnTo>
                                <a:lnTo>
                                  <a:pt x="367" y="239"/>
                                </a:lnTo>
                                <a:lnTo>
                                  <a:pt x="365" y="241"/>
                                </a:lnTo>
                                <a:lnTo>
                                  <a:pt x="363" y="241"/>
                                </a:lnTo>
                                <a:lnTo>
                                  <a:pt x="363" y="243"/>
                                </a:lnTo>
                                <a:lnTo>
                                  <a:pt x="361" y="245"/>
                                </a:lnTo>
                                <a:lnTo>
                                  <a:pt x="359" y="247"/>
                                </a:lnTo>
                                <a:lnTo>
                                  <a:pt x="359" y="249"/>
                                </a:lnTo>
                                <a:lnTo>
                                  <a:pt x="359" y="252"/>
                                </a:lnTo>
                                <a:lnTo>
                                  <a:pt x="359" y="254"/>
                                </a:lnTo>
                                <a:lnTo>
                                  <a:pt x="359" y="256"/>
                                </a:lnTo>
                                <a:lnTo>
                                  <a:pt x="359" y="260"/>
                                </a:lnTo>
                                <a:lnTo>
                                  <a:pt x="359" y="262"/>
                                </a:lnTo>
                                <a:lnTo>
                                  <a:pt x="359" y="264"/>
                                </a:lnTo>
                                <a:lnTo>
                                  <a:pt x="359" y="266"/>
                                </a:lnTo>
                                <a:lnTo>
                                  <a:pt x="357" y="271"/>
                                </a:lnTo>
                                <a:lnTo>
                                  <a:pt x="357" y="273"/>
                                </a:lnTo>
                                <a:lnTo>
                                  <a:pt x="357" y="275"/>
                                </a:lnTo>
                                <a:lnTo>
                                  <a:pt x="359" y="279"/>
                                </a:lnTo>
                                <a:lnTo>
                                  <a:pt x="359" y="281"/>
                                </a:lnTo>
                                <a:lnTo>
                                  <a:pt x="359" y="283"/>
                                </a:lnTo>
                                <a:lnTo>
                                  <a:pt x="357" y="287"/>
                                </a:lnTo>
                                <a:lnTo>
                                  <a:pt x="357" y="290"/>
                                </a:lnTo>
                                <a:lnTo>
                                  <a:pt x="357" y="292"/>
                                </a:lnTo>
                                <a:lnTo>
                                  <a:pt x="355" y="294"/>
                                </a:lnTo>
                                <a:lnTo>
                                  <a:pt x="355" y="298"/>
                                </a:lnTo>
                                <a:lnTo>
                                  <a:pt x="355" y="300"/>
                                </a:lnTo>
                                <a:lnTo>
                                  <a:pt x="352" y="302"/>
                                </a:lnTo>
                                <a:lnTo>
                                  <a:pt x="352" y="304"/>
                                </a:lnTo>
                                <a:lnTo>
                                  <a:pt x="350" y="306"/>
                                </a:lnTo>
                                <a:lnTo>
                                  <a:pt x="348" y="309"/>
                                </a:lnTo>
                                <a:lnTo>
                                  <a:pt x="346" y="311"/>
                                </a:lnTo>
                                <a:lnTo>
                                  <a:pt x="344" y="313"/>
                                </a:lnTo>
                                <a:lnTo>
                                  <a:pt x="342" y="315"/>
                                </a:lnTo>
                                <a:lnTo>
                                  <a:pt x="342" y="317"/>
                                </a:lnTo>
                                <a:lnTo>
                                  <a:pt x="342" y="319"/>
                                </a:lnTo>
                                <a:lnTo>
                                  <a:pt x="340" y="321"/>
                                </a:lnTo>
                                <a:lnTo>
                                  <a:pt x="338" y="323"/>
                                </a:lnTo>
                                <a:lnTo>
                                  <a:pt x="338" y="325"/>
                                </a:lnTo>
                                <a:lnTo>
                                  <a:pt x="336" y="328"/>
                                </a:lnTo>
                                <a:lnTo>
                                  <a:pt x="333" y="328"/>
                                </a:lnTo>
                                <a:lnTo>
                                  <a:pt x="333" y="330"/>
                                </a:lnTo>
                                <a:lnTo>
                                  <a:pt x="331" y="332"/>
                                </a:lnTo>
                                <a:lnTo>
                                  <a:pt x="329" y="334"/>
                                </a:lnTo>
                                <a:lnTo>
                                  <a:pt x="329" y="338"/>
                                </a:lnTo>
                                <a:lnTo>
                                  <a:pt x="327" y="340"/>
                                </a:lnTo>
                                <a:lnTo>
                                  <a:pt x="325" y="342"/>
                                </a:lnTo>
                                <a:lnTo>
                                  <a:pt x="323" y="347"/>
                                </a:lnTo>
                                <a:lnTo>
                                  <a:pt x="321" y="349"/>
                                </a:lnTo>
                                <a:lnTo>
                                  <a:pt x="319" y="351"/>
                                </a:lnTo>
                                <a:lnTo>
                                  <a:pt x="317" y="353"/>
                                </a:lnTo>
                                <a:lnTo>
                                  <a:pt x="317" y="355"/>
                                </a:lnTo>
                                <a:lnTo>
                                  <a:pt x="314" y="357"/>
                                </a:lnTo>
                                <a:lnTo>
                                  <a:pt x="314" y="359"/>
                                </a:lnTo>
                                <a:lnTo>
                                  <a:pt x="312" y="361"/>
                                </a:lnTo>
                                <a:lnTo>
                                  <a:pt x="310" y="363"/>
                                </a:lnTo>
                                <a:lnTo>
                                  <a:pt x="308" y="366"/>
                                </a:lnTo>
                                <a:lnTo>
                                  <a:pt x="306" y="368"/>
                                </a:lnTo>
                                <a:lnTo>
                                  <a:pt x="306" y="370"/>
                                </a:lnTo>
                                <a:lnTo>
                                  <a:pt x="304" y="370"/>
                                </a:lnTo>
                                <a:lnTo>
                                  <a:pt x="302" y="372"/>
                                </a:lnTo>
                                <a:lnTo>
                                  <a:pt x="300" y="374"/>
                                </a:lnTo>
                                <a:lnTo>
                                  <a:pt x="298" y="374"/>
                                </a:lnTo>
                                <a:lnTo>
                                  <a:pt x="295" y="376"/>
                                </a:lnTo>
                                <a:lnTo>
                                  <a:pt x="293" y="376"/>
                                </a:lnTo>
                                <a:lnTo>
                                  <a:pt x="291" y="376"/>
                                </a:lnTo>
                                <a:lnTo>
                                  <a:pt x="289" y="376"/>
                                </a:lnTo>
                                <a:lnTo>
                                  <a:pt x="287" y="376"/>
                                </a:lnTo>
                                <a:lnTo>
                                  <a:pt x="285" y="378"/>
                                </a:lnTo>
                                <a:lnTo>
                                  <a:pt x="283" y="378"/>
                                </a:lnTo>
                                <a:lnTo>
                                  <a:pt x="281" y="378"/>
                                </a:lnTo>
                                <a:lnTo>
                                  <a:pt x="279" y="380"/>
                                </a:lnTo>
                                <a:lnTo>
                                  <a:pt x="276" y="380"/>
                                </a:lnTo>
                                <a:lnTo>
                                  <a:pt x="274" y="380"/>
                                </a:lnTo>
                                <a:lnTo>
                                  <a:pt x="272" y="382"/>
                                </a:lnTo>
                                <a:lnTo>
                                  <a:pt x="270" y="382"/>
                                </a:lnTo>
                                <a:lnTo>
                                  <a:pt x="268" y="382"/>
                                </a:lnTo>
                                <a:lnTo>
                                  <a:pt x="268" y="385"/>
                                </a:lnTo>
                                <a:lnTo>
                                  <a:pt x="266" y="387"/>
                                </a:lnTo>
                                <a:lnTo>
                                  <a:pt x="264" y="389"/>
                                </a:lnTo>
                                <a:lnTo>
                                  <a:pt x="262" y="393"/>
                                </a:lnTo>
                                <a:lnTo>
                                  <a:pt x="260" y="395"/>
                                </a:lnTo>
                                <a:lnTo>
                                  <a:pt x="260" y="397"/>
                                </a:lnTo>
                                <a:lnTo>
                                  <a:pt x="260" y="399"/>
                                </a:lnTo>
                                <a:lnTo>
                                  <a:pt x="257" y="402"/>
                                </a:lnTo>
                                <a:lnTo>
                                  <a:pt x="255" y="404"/>
                                </a:lnTo>
                                <a:lnTo>
                                  <a:pt x="253" y="406"/>
                                </a:lnTo>
                                <a:lnTo>
                                  <a:pt x="251" y="406"/>
                                </a:lnTo>
                                <a:lnTo>
                                  <a:pt x="251" y="408"/>
                                </a:lnTo>
                                <a:lnTo>
                                  <a:pt x="249" y="410"/>
                                </a:lnTo>
                                <a:lnTo>
                                  <a:pt x="247" y="412"/>
                                </a:lnTo>
                                <a:lnTo>
                                  <a:pt x="245" y="412"/>
                                </a:lnTo>
                                <a:lnTo>
                                  <a:pt x="245" y="414"/>
                                </a:lnTo>
                                <a:lnTo>
                                  <a:pt x="243" y="416"/>
                                </a:lnTo>
                                <a:lnTo>
                                  <a:pt x="243" y="418"/>
                                </a:lnTo>
                                <a:lnTo>
                                  <a:pt x="243" y="421"/>
                                </a:lnTo>
                                <a:lnTo>
                                  <a:pt x="243" y="423"/>
                                </a:lnTo>
                                <a:lnTo>
                                  <a:pt x="241" y="427"/>
                                </a:lnTo>
                                <a:lnTo>
                                  <a:pt x="241" y="429"/>
                                </a:lnTo>
                                <a:lnTo>
                                  <a:pt x="241" y="431"/>
                                </a:lnTo>
                                <a:lnTo>
                                  <a:pt x="238" y="435"/>
                                </a:lnTo>
                                <a:lnTo>
                                  <a:pt x="238" y="440"/>
                                </a:lnTo>
                                <a:lnTo>
                                  <a:pt x="236" y="442"/>
                                </a:lnTo>
                                <a:lnTo>
                                  <a:pt x="236" y="444"/>
                                </a:lnTo>
                                <a:lnTo>
                                  <a:pt x="234" y="446"/>
                                </a:lnTo>
                                <a:lnTo>
                                  <a:pt x="234" y="448"/>
                                </a:lnTo>
                                <a:lnTo>
                                  <a:pt x="232" y="450"/>
                                </a:lnTo>
                                <a:lnTo>
                                  <a:pt x="232" y="452"/>
                                </a:lnTo>
                                <a:lnTo>
                                  <a:pt x="230" y="454"/>
                                </a:lnTo>
                                <a:lnTo>
                                  <a:pt x="230" y="459"/>
                                </a:lnTo>
                                <a:lnTo>
                                  <a:pt x="230" y="461"/>
                                </a:lnTo>
                                <a:lnTo>
                                  <a:pt x="230" y="463"/>
                                </a:lnTo>
                                <a:lnTo>
                                  <a:pt x="230" y="465"/>
                                </a:lnTo>
                                <a:lnTo>
                                  <a:pt x="230" y="469"/>
                                </a:lnTo>
                                <a:lnTo>
                                  <a:pt x="230" y="473"/>
                                </a:lnTo>
                                <a:lnTo>
                                  <a:pt x="230" y="475"/>
                                </a:lnTo>
                                <a:lnTo>
                                  <a:pt x="232" y="478"/>
                                </a:lnTo>
                                <a:lnTo>
                                  <a:pt x="232" y="482"/>
                                </a:lnTo>
                                <a:lnTo>
                                  <a:pt x="232" y="484"/>
                                </a:lnTo>
                                <a:lnTo>
                                  <a:pt x="232" y="486"/>
                                </a:lnTo>
                                <a:lnTo>
                                  <a:pt x="234" y="488"/>
                                </a:lnTo>
                                <a:lnTo>
                                  <a:pt x="234" y="490"/>
                                </a:lnTo>
                                <a:lnTo>
                                  <a:pt x="234" y="492"/>
                                </a:lnTo>
                                <a:lnTo>
                                  <a:pt x="234" y="494"/>
                                </a:lnTo>
                                <a:lnTo>
                                  <a:pt x="234" y="497"/>
                                </a:lnTo>
                                <a:lnTo>
                                  <a:pt x="234" y="501"/>
                                </a:lnTo>
                                <a:lnTo>
                                  <a:pt x="234" y="503"/>
                                </a:lnTo>
                                <a:lnTo>
                                  <a:pt x="234" y="505"/>
                                </a:lnTo>
                                <a:lnTo>
                                  <a:pt x="234" y="507"/>
                                </a:lnTo>
                                <a:lnTo>
                                  <a:pt x="232" y="511"/>
                                </a:lnTo>
                                <a:lnTo>
                                  <a:pt x="232" y="513"/>
                                </a:lnTo>
                                <a:lnTo>
                                  <a:pt x="232" y="516"/>
                                </a:lnTo>
                                <a:lnTo>
                                  <a:pt x="230" y="518"/>
                                </a:lnTo>
                                <a:lnTo>
                                  <a:pt x="230" y="520"/>
                                </a:lnTo>
                                <a:lnTo>
                                  <a:pt x="230" y="522"/>
                                </a:lnTo>
                                <a:lnTo>
                                  <a:pt x="228" y="524"/>
                                </a:lnTo>
                                <a:lnTo>
                                  <a:pt x="228" y="526"/>
                                </a:lnTo>
                                <a:lnTo>
                                  <a:pt x="228" y="528"/>
                                </a:lnTo>
                                <a:lnTo>
                                  <a:pt x="226" y="530"/>
                                </a:lnTo>
                                <a:lnTo>
                                  <a:pt x="224" y="532"/>
                                </a:lnTo>
                                <a:lnTo>
                                  <a:pt x="224" y="535"/>
                                </a:lnTo>
                                <a:lnTo>
                                  <a:pt x="222" y="537"/>
                                </a:lnTo>
                                <a:lnTo>
                                  <a:pt x="219" y="539"/>
                                </a:lnTo>
                                <a:lnTo>
                                  <a:pt x="217" y="541"/>
                                </a:lnTo>
                                <a:lnTo>
                                  <a:pt x="215" y="543"/>
                                </a:lnTo>
                                <a:lnTo>
                                  <a:pt x="213" y="545"/>
                                </a:lnTo>
                                <a:lnTo>
                                  <a:pt x="211" y="545"/>
                                </a:lnTo>
                                <a:lnTo>
                                  <a:pt x="207" y="547"/>
                                </a:lnTo>
                                <a:lnTo>
                                  <a:pt x="205" y="547"/>
                                </a:lnTo>
                                <a:lnTo>
                                  <a:pt x="203" y="547"/>
                                </a:lnTo>
                                <a:lnTo>
                                  <a:pt x="200" y="547"/>
                                </a:lnTo>
                                <a:lnTo>
                                  <a:pt x="198" y="547"/>
                                </a:lnTo>
                                <a:lnTo>
                                  <a:pt x="196" y="547"/>
                                </a:lnTo>
                                <a:lnTo>
                                  <a:pt x="194" y="545"/>
                                </a:lnTo>
                                <a:lnTo>
                                  <a:pt x="192" y="545"/>
                                </a:lnTo>
                                <a:lnTo>
                                  <a:pt x="190" y="543"/>
                                </a:lnTo>
                                <a:lnTo>
                                  <a:pt x="190" y="541"/>
                                </a:lnTo>
                                <a:lnTo>
                                  <a:pt x="188" y="539"/>
                                </a:lnTo>
                                <a:lnTo>
                                  <a:pt x="188" y="537"/>
                                </a:lnTo>
                                <a:lnTo>
                                  <a:pt x="186" y="532"/>
                                </a:lnTo>
                                <a:lnTo>
                                  <a:pt x="186" y="530"/>
                                </a:lnTo>
                                <a:lnTo>
                                  <a:pt x="183" y="528"/>
                                </a:lnTo>
                                <a:lnTo>
                                  <a:pt x="183" y="526"/>
                                </a:lnTo>
                                <a:lnTo>
                                  <a:pt x="183" y="524"/>
                                </a:lnTo>
                                <a:lnTo>
                                  <a:pt x="183" y="522"/>
                                </a:lnTo>
                                <a:lnTo>
                                  <a:pt x="183" y="520"/>
                                </a:lnTo>
                                <a:lnTo>
                                  <a:pt x="183" y="518"/>
                                </a:lnTo>
                                <a:lnTo>
                                  <a:pt x="183" y="516"/>
                                </a:lnTo>
                                <a:lnTo>
                                  <a:pt x="183" y="513"/>
                                </a:lnTo>
                                <a:lnTo>
                                  <a:pt x="186" y="511"/>
                                </a:lnTo>
                                <a:lnTo>
                                  <a:pt x="186" y="509"/>
                                </a:lnTo>
                                <a:lnTo>
                                  <a:pt x="188" y="507"/>
                                </a:lnTo>
                                <a:lnTo>
                                  <a:pt x="188" y="505"/>
                                </a:lnTo>
                                <a:lnTo>
                                  <a:pt x="190" y="501"/>
                                </a:lnTo>
                                <a:lnTo>
                                  <a:pt x="190" y="499"/>
                                </a:lnTo>
                                <a:lnTo>
                                  <a:pt x="192" y="497"/>
                                </a:lnTo>
                                <a:lnTo>
                                  <a:pt x="192" y="492"/>
                                </a:lnTo>
                                <a:lnTo>
                                  <a:pt x="190" y="490"/>
                                </a:lnTo>
                                <a:lnTo>
                                  <a:pt x="190" y="488"/>
                                </a:lnTo>
                                <a:lnTo>
                                  <a:pt x="190" y="486"/>
                                </a:lnTo>
                                <a:lnTo>
                                  <a:pt x="188" y="484"/>
                                </a:lnTo>
                                <a:lnTo>
                                  <a:pt x="186" y="484"/>
                                </a:lnTo>
                                <a:lnTo>
                                  <a:pt x="183" y="482"/>
                                </a:lnTo>
                                <a:lnTo>
                                  <a:pt x="181" y="480"/>
                                </a:lnTo>
                                <a:lnTo>
                                  <a:pt x="179" y="480"/>
                                </a:lnTo>
                                <a:lnTo>
                                  <a:pt x="177" y="480"/>
                                </a:lnTo>
                                <a:lnTo>
                                  <a:pt x="175" y="480"/>
                                </a:lnTo>
                                <a:lnTo>
                                  <a:pt x="173" y="480"/>
                                </a:lnTo>
                                <a:lnTo>
                                  <a:pt x="173" y="482"/>
                                </a:lnTo>
                                <a:lnTo>
                                  <a:pt x="171" y="482"/>
                                </a:lnTo>
                                <a:lnTo>
                                  <a:pt x="169" y="484"/>
                                </a:lnTo>
                                <a:lnTo>
                                  <a:pt x="167" y="484"/>
                                </a:lnTo>
                                <a:lnTo>
                                  <a:pt x="167" y="486"/>
                                </a:lnTo>
                                <a:lnTo>
                                  <a:pt x="164" y="488"/>
                                </a:lnTo>
                                <a:lnTo>
                                  <a:pt x="162" y="490"/>
                                </a:lnTo>
                                <a:lnTo>
                                  <a:pt x="162" y="492"/>
                                </a:lnTo>
                                <a:lnTo>
                                  <a:pt x="162" y="494"/>
                                </a:lnTo>
                                <a:lnTo>
                                  <a:pt x="162" y="497"/>
                                </a:lnTo>
                                <a:lnTo>
                                  <a:pt x="160" y="499"/>
                                </a:lnTo>
                                <a:lnTo>
                                  <a:pt x="160" y="503"/>
                                </a:lnTo>
                                <a:lnTo>
                                  <a:pt x="160" y="505"/>
                                </a:lnTo>
                                <a:lnTo>
                                  <a:pt x="160" y="507"/>
                                </a:lnTo>
                                <a:lnTo>
                                  <a:pt x="158" y="509"/>
                                </a:lnTo>
                                <a:lnTo>
                                  <a:pt x="158" y="511"/>
                                </a:lnTo>
                                <a:lnTo>
                                  <a:pt x="156" y="513"/>
                                </a:lnTo>
                                <a:lnTo>
                                  <a:pt x="156" y="516"/>
                                </a:lnTo>
                                <a:lnTo>
                                  <a:pt x="156" y="518"/>
                                </a:lnTo>
                                <a:lnTo>
                                  <a:pt x="156" y="520"/>
                                </a:lnTo>
                                <a:lnTo>
                                  <a:pt x="156" y="522"/>
                                </a:lnTo>
                                <a:lnTo>
                                  <a:pt x="154" y="522"/>
                                </a:lnTo>
                                <a:lnTo>
                                  <a:pt x="154" y="524"/>
                                </a:lnTo>
                                <a:lnTo>
                                  <a:pt x="154" y="526"/>
                                </a:lnTo>
                                <a:lnTo>
                                  <a:pt x="154" y="528"/>
                                </a:lnTo>
                                <a:lnTo>
                                  <a:pt x="152" y="530"/>
                                </a:lnTo>
                                <a:lnTo>
                                  <a:pt x="150" y="532"/>
                                </a:lnTo>
                                <a:lnTo>
                                  <a:pt x="148" y="532"/>
                                </a:lnTo>
                                <a:lnTo>
                                  <a:pt x="145" y="535"/>
                                </a:lnTo>
                                <a:lnTo>
                                  <a:pt x="143" y="535"/>
                                </a:lnTo>
                                <a:lnTo>
                                  <a:pt x="143" y="537"/>
                                </a:lnTo>
                                <a:lnTo>
                                  <a:pt x="141" y="537"/>
                                </a:lnTo>
                                <a:lnTo>
                                  <a:pt x="139" y="539"/>
                                </a:lnTo>
                                <a:lnTo>
                                  <a:pt x="137" y="541"/>
                                </a:lnTo>
                                <a:lnTo>
                                  <a:pt x="137" y="543"/>
                                </a:lnTo>
                                <a:lnTo>
                                  <a:pt x="135" y="543"/>
                                </a:lnTo>
                                <a:lnTo>
                                  <a:pt x="135" y="545"/>
                                </a:lnTo>
                                <a:lnTo>
                                  <a:pt x="133" y="547"/>
                                </a:lnTo>
                                <a:lnTo>
                                  <a:pt x="133" y="549"/>
                                </a:lnTo>
                                <a:lnTo>
                                  <a:pt x="131" y="549"/>
                                </a:lnTo>
                                <a:lnTo>
                                  <a:pt x="131" y="552"/>
                                </a:lnTo>
                                <a:lnTo>
                                  <a:pt x="129" y="554"/>
                                </a:lnTo>
                                <a:lnTo>
                                  <a:pt x="129" y="556"/>
                                </a:lnTo>
                                <a:lnTo>
                                  <a:pt x="126" y="558"/>
                                </a:lnTo>
                                <a:lnTo>
                                  <a:pt x="124" y="558"/>
                                </a:lnTo>
                                <a:lnTo>
                                  <a:pt x="124" y="560"/>
                                </a:lnTo>
                                <a:lnTo>
                                  <a:pt x="122" y="562"/>
                                </a:lnTo>
                                <a:lnTo>
                                  <a:pt x="120" y="562"/>
                                </a:lnTo>
                                <a:lnTo>
                                  <a:pt x="118" y="562"/>
                                </a:lnTo>
                                <a:lnTo>
                                  <a:pt x="116" y="562"/>
                                </a:lnTo>
                                <a:lnTo>
                                  <a:pt x="114" y="562"/>
                                </a:lnTo>
                                <a:lnTo>
                                  <a:pt x="112" y="560"/>
                                </a:lnTo>
                                <a:lnTo>
                                  <a:pt x="110" y="558"/>
                                </a:lnTo>
                                <a:lnTo>
                                  <a:pt x="107" y="558"/>
                                </a:lnTo>
                                <a:lnTo>
                                  <a:pt x="107" y="556"/>
                                </a:lnTo>
                                <a:lnTo>
                                  <a:pt x="107" y="554"/>
                                </a:lnTo>
                                <a:lnTo>
                                  <a:pt x="105" y="552"/>
                                </a:lnTo>
                                <a:lnTo>
                                  <a:pt x="105" y="549"/>
                                </a:lnTo>
                                <a:lnTo>
                                  <a:pt x="105" y="547"/>
                                </a:lnTo>
                                <a:lnTo>
                                  <a:pt x="107" y="545"/>
                                </a:lnTo>
                                <a:lnTo>
                                  <a:pt x="107" y="543"/>
                                </a:lnTo>
                                <a:lnTo>
                                  <a:pt x="110" y="541"/>
                                </a:lnTo>
                                <a:lnTo>
                                  <a:pt x="110" y="539"/>
                                </a:lnTo>
                                <a:lnTo>
                                  <a:pt x="112" y="537"/>
                                </a:lnTo>
                                <a:lnTo>
                                  <a:pt x="112" y="535"/>
                                </a:lnTo>
                                <a:lnTo>
                                  <a:pt x="114" y="532"/>
                                </a:lnTo>
                                <a:lnTo>
                                  <a:pt x="114" y="530"/>
                                </a:lnTo>
                                <a:lnTo>
                                  <a:pt x="116" y="528"/>
                                </a:lnTo>
                                <a:lnTo>
                                  <a:pt x="118" y="526"/>
                                </a:lnTo>
                                <a:lnTo>
                                  <a:pt x="120" y="524"/>
                                </a:lnTo>
                                <a:lnTo>
                                  <a:pt x="120" y="522"/>
                                </a:lnTo>
                                <a:lnTo>
                                  <a:pt x="122" y="520"/>
                                </a:lnTo>
                                <a:lnTo>
                                  <a:pt x="122" y="518"/>
                                </a:lnTo>
                                <a:lnTo>
                                  <a:pt x="122" y="516"/>
                                </a:lnTo>
                                <a:lnTo>
                                  <a:pt x="120" y="513"/>
                                </a:lnTo>
                                <a:lnTo>
                                  <a:pt x="120" y="511"/>
                                </a:lnTo>
                                <a:lnTo>
                                  <a:pt x="120" y="509"/>
                                </a:lnTo>
                                <a:lnTo>
                                  <a:pt x="118" y="509"/>
                                </a:lnTo>
                                <a:lnTo>
                                  <a:pt x="116" y="507"/>
                                </a:lnTo>
                                <a:lnTo>
                                  <a:pt x="114" y="505"/>
                                </a:lnTo>
                                <a:lnTo>
                                  <a:pt x="112" y="505"/>
                                </a:lnTo>
                                <a:lnTo>
                                  <a:pt x="110" y="505"/>
                                </a:lnTo>
                                <a:lnTo>
                                  <a:pt x="107" y="505"/>
                                </a:lnTo>
                                <a:lnTo>
                                  <a:pt x="105" y="505"/>
                                </a:lnTo>
                                <a:lnTo>
                                  <a:pt x="101" y="505"/>
                                </a:lnTo>
                                <a:lnTo>
                                  <a:pt x="99" y="505"/>
                                </a:lnTo>
                                <a:lnTo>
                                  <a:pt x="97" y="505"/>
                                </a:lnTo>
                                <a:lnTo>
                                  <a:pt x="95" y="507"/>
                                </a:lnTo>
                                <a:lnTo>
                                  <a:pt x="93" y="507"/>
                                </a:lnTo>
                                <a:lnTo>
                                  <a:pt x="91" y="509"/>
                                </a:lnTo>
                                <a:lnTo>
                                  <a:pt x="88" y="509"/>
                                </a:lnTo>
                                <a:lnTo>
                                  <a:pt x="84" y="511"/>
                                </a:lnTo>
                                <a:lnTo>
                                  <a:pt x="82" y="513"/>
                                </a:lnTo>
                                <a:lnTo>
                                  <a:pt x="82" y="516"/>
                                </a:lnTo>
                                <a:lnTo>
                                  <a:pt x="80" y="518"/>
                                </a:lnTo>
                                <a:lnTo>
                                  <a:pt x="80" y="520"/>
                                </a:lnTo>
                                <a:lnTo>
                                  <a:pt x="78" y="520"/>
                                </a:lnTo>
                                <a:lnTo>
                                  <a:pt x="78" y="522"/>
                                </a:lnTo>
                                <a:lnTo>
                                  <a:pt x="78" y="524"/>
                                </a:lnTo>
                                <a:lnTo>
                                  <a:pt x="78" y="526"/>
                                </a:lnTo>
                                <a:lnTo>
                                  <a:pt x="78" y="528"/>
                                </a:lnTo>
                                <a:lnTo>
                                  <a:pt x="78" y="530"/>
                                </a:lnTo>
                                <a:lnTo>
                                  <a:pt x="78" y="532"/>
                                </a:lnTo>
                                <a:lnTo>
                                  <a:pt x="78" y="535"/>
                                </a:lnTo>
                                <a:lnTo>
                                  <a:pt x="76" y="537"/>
                                </a:lnTo>
                                <a:lnTo>
                                  <a:pt x="76" y="539"/>
                                </a:lnTo>
                                <a:lnTo>
                                  <a:pt x="74" y="541"/>
                                </a:lnTo>
                                <a:lnTo>
                                  <a:pt x="72" y="543"/>
                                </a:lnTo>
                                <a:lnTo>
                                  <a:pt x="69" y="543"/>
                                </a:lnTo>
                                <a:lnTo>
                                  <a:pt x="65" y="545"/>
                                </a:lnTo>
                                <a:lnTo>
                                  <a:pt x="63" y="545"/>
                                </a:lnTo>
                                <a:lnTo>
                                  <a:pt x="61" y="547"/>
                                </a:lnTo>
                                <a:lnTo>
                                  <a:pt x="59" y="549"/>
                                </a:lnTo>
                                <a:lnTo>
                                  <a:pt x="59" y="552"/>
                                </a:lnTo>
                                <a:lnTo>
                                  <a:pt x="59" y="554"/>
                                </a:lnTo>
                                <a:lnTo>
                                  <a:pt x="59" y="556"/>
                                </a:lnTo>
                                <a:lnTo>
                                  <a:pt x="59" y="558"/>
                                </a:lnTo>
                                <a:lnTo>
                                  <a:pt x="59" y="560"/>
                                </a:lnTo>
                                <a:lnTo>
                                  <a:pt x="59" y="562"/>
                                </a:lnTo>
                                <a:lnTo>
                                  <a:pt x="61" y="564"/>
                                </a:lnTo>
                                <a:lnTo>
                                  <a:pt x="63" y="566"/>
                                </a:lnTo>
                                <a:lnTo>
                                  <a:pt x="65" y="568"/>
                                </a:lnTo>
                                <a:lnTo>
                                  <a:pt x="69" y="568"/>
                                </a:lnTo>
                                <a:lnTo>
                                  <a:pt x="72" y="571"/>
                                </a:lnTo>
                                <a:lnTo>
                                  <a:pt x="72" y="573"/>
                                </a:lnTo>
                                <a:lnTo>
                                  <a:pt x="74" y="573"/>
                                </a:lnTo>
                                <a:lnTo>
                                  <a:pt x="74" y="575"/>
                                </a:lnTo>
                                <a:lnTo>
                                  <a:pt x="74" y="577"/>
                                </a:lnTo>
                                <a:lnTo>
                                  <a:pt x="74" y="579"/>
                                </a:lnTo>
                                <a:lnTo>
                                  <a:pt x="74" y="581"/>
                                </a:lnTo>
                                <a:lnTo>
                                  <a:pt x="72" y="583"/>
                                </a:lnTo>
                                <a:lnTo>
                                  <a:pt x="69" y="585"/>
                                </a:lnTo>
                                <a:lnTo>
                                  <a:pt x="67" y="587"/>
                                </a:lnTo>
                                <a:lnTo>
                                  <a:pt x="65" y="587"/>
                                </a:lnTo>
                                <a:lnTo>
                                  <a:pt x="63" y="590"/>
                                </a:lnTo>
                                <a:lnTo>
                                  <a:pt x="59" y="590"/>
                                </a:lnTo>
                                <a:lnTo>
                                  <a:pt x="57" y="592"/>
                                </a:lnTo>
                                <a:lnTo>
                                  <a:pt x="55" y="592"/>
                                </a:lnTo>
                                <a:lnTo>
                                  <a:pt x="55" y="594"/>
                                </a:lnTo>
                                <a:lnTo>
                                  <a:pt x="53" y="594"/>
                                </a:lnTo>
                                <a:lnTo>
                                  <a:pt x="53" y="596"/>
                                </a:lnTo>
                                <a:lnTo>
                                  <a:pt x="50" y="596"/>
                                </a:lnTo>
                                <a:lnTo>
                                  <a:pt x="50" y="598"/>
                                </a:lnTo>
                                <a:lnTo>
                                  <a:pt x="50" y="600"/>
                                </a:lnTo>
                                <a:lnTo>
                                  <a:pt x="50" y="602"/>
                                </a:lnTo>
                                <a:lnTo>
                                  <a:pt x="50" y="604"/>
                                </a:lnTo>
                                <a:lnTo>
                                  <a:pt x="50" y="606"/>
                                </a:lnTo>
                                <a:lnTo>
                                  <a:pt x="50" y="609"/>
                                </a:lnTo>
                                <a:lnTo>
                                  <a:pt x="50" y="611"/>
                                </a:lnTo>
                                <a:lnTo>
                                  <a:pt x="50" y="613"/>
                                </a:lnTo>
                                <a:lnTo>
                                  <a:pt x="50" y="615"/>
                                </a:lnTo>
                                <a:lnTo>
                                  <a:pt x="50" y="617"/>
                                </a:lnTo>
                                <a:lnTo>
                                  <a:pt x="50" y="619"/>
                                </a:lnTo>
                                <a:lnTo>
                                  <a:pt x="48" y="621"/>
                                </a:lnTo>
                                <a:lnTo>
                                  <a:pt x="46" y="621"/>
                                </a:lnTo>
                                <a:lnTo>
                                  <a:pt x="42" y="621"/>
                                </a:lnTo>
                                <a:lnTo>
                                  <a:pt x="40" y="621"/>
                                </a:lnTo>
                                <a:lnTo>
                                  <a:pt x="38" y="621"/>
                                </a:lnTo>
                                <a:lnTo>
                                  <a:pt x="36" y="619"/>
                                </a:lnTo>
                                <a:lnTo>
                                  <a:pt x="34" y="617"/>
                                </a:lnTo>
                                <a:lnTo>
                                  <a:pt x="34" y="615"/>
                                </a:lnTo>
                                <a:lnTo>
                                  <a:pt x="34" y="613"/>
                                </a:lnTo>
                                <a:lnTo>
                                  <a:pt x="34" y="611"/>
                                </a:lnTo>
                                <a:lnTo>
                                  <a:pt x="34" y="609"/>
                                </a:lnTo>
                                <a:lnTo>
                                  <a:pt x="31" y="606"/>
                                </a:lnTo>
                                <a:lnTo>
                                  <a:pt x="31" y="604"/>
                                </a:lnTo>
                                <a:lnTo>
                                  <a:pt x="29" y="602"/>
                                </a:lnTo>
                                <a:lnTo>
                                  <a:pt x="29" y="600"/>
                                </a:lnTo>
                                <a:lnTo>
                                  <a:pt x="27" y="600"/>
                                </a:lnTo>
                                <a:lnTo>
                                  <a:pt x="27" y="598"/>
                                </a:lnTo>
                                <a:lnTo>
                                  <a:pt x="23" y="596"/>
                                </a:lnTo>
                                <a:lnTo>
                                  <a:pt x="23" y="594"/>
                                </a:lnTo>
                                <a:lnTo>
                                  <a:pt x="21" y="592"/>
                                </a:lnTo>
                                <a:lnTo>
                                  <a:pt x="19" y="590"/>
                                </a:lnTo>
                                <a:lnTo>
                                  <a:pt x="17" y="587"/>
                                </a:lnTo>
                                <a:lnTo>
                                  <a:pt x="15" y="585"/>
                                </a:lnTo>
                                <a:lnTo>
                                  <a:pt x="12" y="583"/>
                                </a:lnTo>
                                <a:lnTo>
                                  <a:pt x="10" y="583"/>
                                </a:lnTo>
                                <a:lnTo>
                                  <a:pt x="8" y="583"/>
                                </a:lnTo>
                                <a:lnTo>
                                  <a:pt x="8" y="585"/>
                                </a:lnTo>
                                <a:lnTo>
                                  <a:pt x="6" y="585"/>
                                </a:lnTo>
                                <a:lnTo>
                                  <a:pt x="6" y="583"/>
                                </a:lnTo>
                                <a:lnTo>
                                  <a:pt x="4" y="583"/>
                                </a:lnTo>
                                <a:lnTo>
                                  <a:pt x="4" y="581"/>
                                </a:lnTo>
                                <a:lnTo>
                                  <a:pt x="4" y="579"/>
                                </a:lnTo>
                                <a:lnTo>
                                  <a:pt x="2" y="577"/>
                                </a:lnTo>
                                <a:lnTo>
                                  <a:pt x="0" y="575"/>
                                </a:lnTo>
                                <a:lnTo>
                                  <a:pt x="0" y="573"/>
                                </a:lnTo>
                                <a:lnTo>
                                  <a:pt x="2" y="573"/>
                                </a:lnTo>
                                <a:lnTo>
                                  <a:pt x="2" y="571"/>
                                </a:lnTo>
                                <a:lnTo>
                                  <a:pt x="2" y="568"/>
                                </a:lnTo>
                                <a:lnTo>
                                  <a:pt x="2" y="566"/>
                                </a:lnTo>
                                <a:lnTo>
                                  <a:pt x="2" y="564"/>
                                </a:lnTo>
                                <a:lnTo>
                                  <a:pt x="2" y="562"/>
                                </a:lnTo>
                                <a:lnTo>
                                  <a:pt x="2" y="560"/>
                                </a:lnTo>
                                <a:lnTo>
                                  <a:pt x="2" y="562"/>
                                </a:lnTo>
                                <a:lnTo>
                                  <a:pt x="4" y="562"/>
                                </a:lnTo>
                                <a:lnTo>
                                  <a:pt x="4" y="564"/>
                                </a:lnTo>
                                <a:lnTo>
                                  <a:pt x="4" y="562"/>
                                </a:lnTo>
                                <a:lnTo>
                                  <a:pt x="6" y="562"/>
                                </a:lnTo>
                                <a:lnTo>
                                  <a:pt x="4" y="562"/>
                                </a:lnTo>
                                <a:lnTo>
                                  <a:pt x="4" y="560"/>
                                </a:lnTo>
                                <a:lnTo>
                                  <a:pt x="4" y="558"/>
                                </a:lnTo>
                                <a:lnTo>
                                  <a:pt x="4" y="556"/>
                                </a:lnTo>
                                <a:lnTo>
                                  <a:pt x="6" y="554"/>
                                </a:lnTo>
                                <a:lnTo>
                                  <a:pt x="8" y="554"/>
                                </a:lnTo>
                                <a:lnTo>
                                  <a:pt x="10" y="554"/>
                                </a:lnTo>
                                <a:lnTo>
                                  <a:pt x="12" y="554"/>
                                </a:lnTo>
                                <a:lnTo>
                                  <a:pt x="15" y="554"/>
                                </a:lnTo>
                                <a:lnTo>
                                  <a:pt x="17" y="554"/>
                                </a:lnTo>
                                <a:lnTo>
                                  <a:pt x="17" y="556"/>
                                </a:lnTo>
                                <a:lnTo>
                                  <a:pt x="17" y="558"/>
                                </a:lnTo>
                                <a:lnTo>
                                  <a:pt x="19" y="558"/>
                                </a:lnTo>
                                <a:lnTo>
                                  <a:pt x="19" y="556"/>
                                </a:lnTo>
                                <a:lnTo>
                                  <a:pt x="19" y="554"/>
                                </a:lnTo>
                                <a:lnTo>
                                  <a:pt x="21" y="554"/>
                                </a:lnTo>
                                <a:lnTo>
                                  <a:pt x="23" y="554"/>
                                </a:lnTo>
                                <a:lnTo>
                                  <a:pt x="25" y="554"/>
                                </a:lnTo>
                                <a:lnTo>
                                  <a:pt x="27" y="554"/>
                                </a:lnTo>
                                <a:lnTo>
                                  <a:pt x="27" y="552"/>
                                </a:lnTo>
                                <a:lnTo>
                                  <a:pt x="25" y="549"/>
                                </a:lnTo>
                                <a:lnTo>
                                  <a:pt x="23" y="549"/>
                                </a:lnTo>
                                <a:lnTo>
                                  <a:pt x="21" y="547"/>
                                </a:lnTo>
                                <a:lnTo>
                                  <a:pt x="23" y="547"/>
                                </a:lnTo>
                                <a:lnTo>
                                  <a:pt x="25" y="545"/>
                                </a:lnTo>
                                <a:lnTo>
                                  <a:pt x="23" y="545"/>
                                </a:lnTo>
                                <a:lnTo>
                                  <a:pt x="23" y="543"/>
                                </a:lnTo>
                                <a:lnTo>
                                  <a:pt x="23" y="541"/>
                                </a:lnTo>
                                <a:lnTo>
                                  <a:pt x="23" y="539"/>
                                </a:lnTo>
                                <a:lnTo>
                                  <a:pt x="21" y="539"/>
                                </a:lnTo>
                                <a:lnTo>
                                  <a:pt x="21" y="537"/>
                                </a:lnTo>
                                <a:lnTo>
                                  <a:pt x="23" y="539"/>
                                </a:lnTo>
                                <a:lnTo>
                                  <a:pt x="25" y="539"/>
                                </a:lnTo>
                                <a:lnTo>
                                  <a:pt x="25" y="537"/>
                                </a:lnTo>
                                <a:lnTo>
                                  <a:pt x="25" y="535"/>
                                </a:lnTo>
                                <a:lnTo>
                                  <a:pt x="27" y="532"/>
                                </a:lnTo>
                                <a:lnTo>
                                  <a:pt x="27" y="535"/>
                                </a:lnTo>
                                <a:lnTo>
                                  <a:pt x="29" y="535"/>
                                </a:lnTo>
                                <a:lnTo>
                                  <a:pt x="31" y="532"/>
                                </a:lnTo>
                                <a:lnTo>
                                  <a:pt x="31" y="535"/>
                                </a:lnTo>
                                <a:lnTo>
                                  <a:pt x="34" y="537"/>
                                </a:lnTo>
                                <a:lnTo>
                                  <a:pt x="36" y="535"/>
                                </a:lnTo>
                                <a:lnTo>
                                  <a:pt x="38" y="532"/>
                                </a:lnTo>
                                <a:lnTo>
                                  <a:pt x="38" y="530"/>
                                </a:lnTo>
                                <a:lnTo>
                                  <a:pt x="38" y="528"/>
                                </a:lnTo>
                                <a:lnTo>
                                  <a:pt x="40" y="528"/>
                                </a:lnTo>
                                <a:lnTo>
                                  <a:pt x="42" y="526"/>
                                </a:lnTo>
                                <a:lnTo>
                                  <a:pt x="44" y="526"/>
                                </a:lnTo>
                                <a:lnTo>
                                  <a:pt x="44" y="524"/>
                                </a:lnTo>
                                <a:lnTo>
                                  <a:pt x="44" y="522"/>
                                </a:lnTo>
                                <a:lnTo>
                                  <a:pt x="46" y="520"/>
                                </a:lnTo>
                                <a:lnTo>
                                  <a:pt x="46" y="522"/>
                                </a:lnTo>
                                <a:lnTo>
                                  <a:pt x="48" y="522"/>
                                </a:lnTo>
                                <a:lnTo>
                                  <a:pt x="50" y="522"/>
                                </a:lnTo>
                                <a:lnTo>
                                  <a:pt x="50" y="520"/>
                                </a:lnTo>
                                <a:lnTo>
                                  <a:pt x="53" y="520"/>
                                </a:lnTo>
                                <a:lnTo>
                                  <a:pt x="55" y="520"/>
                                </a:lnTo>
                                <a:lnTo>
                                  <a:pt x="55" y="522"/>
                                </a:lnTo>
                                <a:lnTo>
                                  <a:pt x="57" y="520"/>
                                </a:lnTo>
                                <a:lnTo>
                                  <a:pt x="57" y="522"/>
                                </a:lnTo>
                                <a:lnTo>
                                  <a:pt x="59" y="522"/>
                                </a:lnTo>
                                <a:lnTo>
                                  <a:pt x="59" y="520"/>
                                </a:lnTo>
                                <a:lnTo>
                                  <a:pt x="59" y="518"/>
                                </a:lnTo>
                                <a:lnTo>
                                  <a:pt x="59" y="516"/>
                                </a:lnTo>
                                <a:lnTo>
                                  <a:pt x="57" y="516"/>
                                </a:lnTo>
                                <a:lnTo>
                                  <a:pt x="55" y="513"/>
                                </a:lnTo>
                                <a:lnTo>
                                  <a:pt x="55" y="511"/>
                                </a:lnTo>
                                <a:lnTo>
                                  <a:pt x="55" y="509"/>
                                </a:lnTo>
                                <a:lnTo>
                                  <a:pt x="53" y="509"/>
                                </a:lnTo>
                                <a:lnTo>
                                  <a:pt x="53" y="507"/>
                                </a:lnTo>
                                <a:lnTo>
                                  <a:pt x="50" y="507"/>
                                </a:lnTo>
                                <a:lnTo>
                                  <a:pt x="50" y="505"/>
                                </a:lnTo>
                                <a:lnTo>
                                  <a:pt x="53" y="503"/>
                                </a:lnTo>
                                <a:lnTo>
                                  <a:pt x="55" y="501"/>
                                </a:lnTo>
                                <a:lnTo>
                                  <a:pt x="57" y="501"/>
                                </a:lnTo>
                                <a:lnTo>
                                  <a:pt x="57" y="499"/>
                                </a:lnTo>
                                <a:lnTo>
                                  <a:pt x="57" y="497"/>
                                </a:lnTo>
                                <a:lnTo>
                                  <a:pt x="55" y="497"/>
                                </a:lnTo>
                                <a:lnTo>
                                  <a:pt x="53" y="497"/>
                                </a:lnTo>
                                <a:lnTo>
                                  <a:pt x="50" y="494"/>
                                </a:lnTo>
                                <a:lnTo>
                                  <a:pt x="50" y="492"/>
                                </a:lnTo>
                                <a:lnTo>
                                  <a:pt x="50" y="490"/>
                                </a:lnTo>
                                <a:lnTo>
                                  <a:pt x="53" y="490"/>
                                </a:lnTo>
                                <a:lnTo>
                                  <a:pt x="55" y="488"/>
                                </a:lnTo>
                                <a:lnTo>
                                  <a:pt x="57" y="490"/>
                                </a:lnTo>
                                <a:lnTo>
                                  <a:pt x="59" y="490"/>
                                </a:lnTo>
                                <a:lnTo>
                                  <a:pt x="61" y="490"/>
                                </a:lnTo>
                                <a:lnTo>
                                  <a:pt x="63" y="490"/>
                                </a:lnTo>
                                <a:lnTo>
                                  <a:pt x="65" y="488"/>
                                </a:lnTo>
                                <a:lnTo>
                                  <a:pt x="67" y="486"/>
                                </a:lnTo>
                                <a:lnTo>
                                  <a:pt x="65" y="484"/>
                                </a:lnTo>
                                <a:lnTo>
                                  <a:pt x="65" y="482"/>
                                </a:lnTo>
                                <a:lnTo>
                                  <a:pt x="63" y="482"/>
                                </a:lnTo>
                                <a:lnTo>
                                  <a:pt x="63" y="480"/>
                                </a:lnTo>
                                <a:lnTo>
                                  <a:pt x="65" y="480"/>
                                </a:lnTo>
                                <a:lnTo>
                                  <a:pt x="65" y="478"/>
                                </a:lnTo>
                                <a:lnTo>
                                  <a:pt x="65" y="475"/>
                                </a:lnTo>
                                <a:lnTo>
                                  <a:pt x="63" y="475"/>
                                </a:lnTo>
                                <a:lnTo>
                                  <a:pt x="63" y="473"/>
                                </a:lnTo>
                                <a:lnTo>
                                  <a:pt x="61" y="471"/>
                                </a:lnTo>
                                <a:lnTo>
                                  <a:pt x="63" y="471"/>
                                </a:lnTo>
                                <a:lnTo>
                                  <a:pt x="63" y="473"/>
                                </a:lnTo>
                                <a:lnTo>
                                  <a:pt x="65" y="473"/>
                                </a:lnTo>
                                <a:lnTo>
                                  <a:pt x="65" y="471"/>
                                </a:lnTo>
                                <a:lnTo>
                                  <a:pt x="65" y="469"/>
                                </a:lnTo>
                                <a:lnTo>
                                  <a:pt x="63" y="469"/>
                                </a:lnTo>
                                <a:lnTo>
                                  <a:pt x="61" y="469"/>
                                </a:lnTo>
                                <a:lnTo>
                                  <a:pt x="61" y="467"/>
                                </a:lnTo>
                                <a:lnTo>
                                  <a:pt x="59" y="467"/>
                                </a:lnTo>
                                <a:lnTo>
                                  <a:pt x="61" y="469"/>
                                </a:lnTo>
                                <a:lnTo>
                                  <a:pt x="59" y="469"/>
                                </a:lnTo>
                                <a:lnTo>
                                  <a:pt x="59" y="471"/>
                                </a:lnTo>
                                <a:lnTo>
                                  <a:pt x="55" y="471"/>
                                </a:lnTo>
                                <a:lnTo>
                                  <a:pt x="53" y="473"/>
                                </a:lnTo>
                                <a:lnTo>
                                  <a:pt x="50" y="471"/>
                                </a:lnTo>
                                <a:lnTo>
                                  <a:pt x="48" y="469"/>
                                </a:lnTo>
                                <a:lnTo>
                                  <a:pt x="48" y="467"/>
                                </a:lnTo>
                                <a:lnTo>
                                  <a:pt x="48" y="465"/>
                                </a:lnTo>
                                <a:lnTo>
                                  <a:pt x="48" y="463"/>
                                </a:lnTo>
                                <a:lnTo>
                                  <a:pt x="50" y="461"/>
                                </a:lnTo>
                                <a:lnTo>
                                  <a:pt x="50" y="459"/>
                                </a:lnTo>
                                <a:lnTo>
                                  <a:pt x="53" y="456"/>
                                </a:lnTo>
                                <a:lnTo>
                                  <a:pt x="50" y="454"/>
                                </a:lnTo>
                                <a:lnTo>
                                  <a:pt x="50" y="452"/>
                                </a:lnTo>
                                <a:lnTo>
                                  <a:pt x="50" y="450"/>
                                </a:lnTo>
                                <a:lnTo>
                                  <a:pt x="50" y="448"/>
                                </a:lnTo>
                                <a:lnTo>
                                  <a:pt x="50" y="446"/>
                                </a:lnTo>
                                <a:lnTo>
                                  <a:pt x="50" y="444"/>
                                </a:lnTo>
                                <a:lnTo>
                                  <a:pt x="50" y="442"/>
                                </a:lnTo>
                                <a:lnTo>
                                  <a:pt x="53" y="440"/>
                                </a:lnTo>
                                <a:lnTo>
                                  <a:pt x="53" y="437"/>
                                </a:lnTo>
                                <a:lnTo>
                                  <a:pt x="55" y="435"/>
                                </a:lnTo>
                                <a:lnTo>
                                  <a:pt x="55" y="433"/>
                                </a:lnTo>
                                <a:lnTo>
                                  <a:pt x="55" y="431"/>
                                </a:lnTo>
                                <a:lnTo>
                                  <a:pt x="53" y="431"/>
                                </a:lnTo>
                                <a:lnTo>
                                  <a:pt x="53" y="429"/>
                                </a:lnTo>
                                <a:lnTo>
                                  <a:pt x="50" y="427"/>
                                </a:lnTo>
                                <a:lnTo>
                                  <a:pt x="50" y="425"/>
                                </a:lnTo>
                                <a:lnTo>
                                  <a:pt x="48" y="423"/>
                                </a:lnTo>
                                <a:lnTo>
                                  <a:pt x="48" y="421"/>
                                </a:lnTo>
                                <a:lnTo>
                                  <a:pt x="48" y="418"/>
                                </a:lnTo>
                                <a:lnTo>
                                  <a:pt x="48" y="416"/>
                                </a:lnTo>
                                <a:lnTo>
                                  <a:pt x="46" y="414"/>
                                </a:lnTo>
                                <a:lnTo>
                                  <a:pt x="46" y="412"/>
                                </a:lnTo>
                                <a:lnTo>
                                  <a:pt x="44" y="412"/>
                                </a:lnTo>
                                <a:lnTo>
                                  <a:pt x="42" y="410"/>
                                </a:lnTo>
                                <a:lnTo>
                                  <a:pt x="38" y="408"/>
                                </a:lnTo>
                                <a:lnTo>
                                  <a:pt x="36" y="408"/>
                                </a:lnTo>
                                <a:lnTo>
                                  <a:pt x="34" y="406"/>
                                </a:lnTo>
                                <a:lnTo>
                                  <a:pt x="34" y="404"/>
                                </a:lnTo>
                                <a:lnTo>
                                  <a:pt x="34" y="402"/>
                                </a:lnTo>
                                <a:lnTo>
                                  <a:pt x="31" y="399"/>
                                </a:lnTo>
                                <a:lnTo>
                                  <a:pt x="34" y="399"/>
                                </a:lnTo>
                                <a:lnTo>
                                  <a:pt x="34" y="397"/>
                                </a:lnTo>
                                <a:lnTo>
                                  <a:pt x="34" y="395"/>
                                </a:lnTo>
                                <a:lnTo>
                                  <a:pt x="31" y="395"/>
                                </a:lnTo>
                                <a:lnTo>
                                  <a:pt x="31" y="393"/>
                                </a:lnTo>
                                <a:lnTo>
                                  <a:pt x="31" y="391"/>
                                </a:lnTo>
                                <a:lnTo>
                                  <a:pt x="29" y="389"/>
                                </a:lnTo>
                                <a:lnTo>
                                  <a:pt x="27" y="389"/>
                                </a:lnTo>
                                <a:lnTo>
                                  <a:pt x="27" y="387"/>
                                </a:lnTo>
                                <a:lnTo>
                                  <a:pt x="25" y="385"/>
                                </a:lnTo>
                                <a:lnTo>
                                  <a:pt x="25" y="382"/>
                                </a:lnTo>
                                <a:lnTo>
                                  <a:pt x="25" y="380"/>
                                </a:lnTo>
                                <a:lnTo>
                                  <a:pt x="23" y="380"/>
                                </a:lnTo>
                                <a:lnTo>
                                  <a:pt x="23" y="378"/>
                                </a:lnTo>
                                <a:lnTo>
                                  <a:pt x="25" y="378"/>
                                </a:lnTo>
                                <a:lnTo>
                                  <a:pt x="25" y="376"/>
                                </a:lnTo>
                                <a:lnTo>
                                  <a:pt x="25" y="374"/>
                                </a:lnTo>
                                <a:lnTo>
                                  <a:pt x="23" y="374"/>
                                </a:lnTo>
                                <a:lnTo>
                                  <a:pt x="23" y="372"/>
                                </a:lnTo>
                                <a:lnTo>
                                  <a:pt x="23" y="370"/>
                                </a:lnTo>
                                <a:lnTo>
                                  <a:pt x="21" y="370"/>
                                </a:lnTo>
                                <a:lnTo>
                                  <a:pt x="21" y="368"/>
                                </a:lnTo>
                                <a:lnTo>
                                  <a:pt x="21" y="366"/>
                                </a:lnTo>
                                <a:lnTo>
                                  <a:pt x="19" y="366"/>
                                </a:lnTo>
                                <a:lnTo>
                                  <a:pt x="19" y="363"/>
                                </a:lnTo>
                                <a:lnTo>
                                  <a:pt x="19" y="361"/>
                                </a:lnTo>
                                <a:lnTo>
                                  <a:pt x="19" y="359"/>
                                </a:lnTo>
                                <a:lnTo>
                                  <a:pt x="19" y="357"/>
                                </a:lnTo>
                                <a:lnTo>
                                  <a:pt x="19" y="355"/>
                                </a:lnTo>
                                <a:lnTo>
                                  <a:pt x="19" y="353"/>
                                </a:lnTo>
                                <a:lnTo>
                                  <a:pt x="19" y="351"/>
                                </a:lnTo>
                                <a:lnTo>
                                  <a:pt x="19" y="349"/>
                                </a:lnTo>
                                <a:lnTo>
                                  <a:pt x="21" y="347"/>
                                </a:lnTo>
                                <a:lnTo>
                                  <a:pt x="21" y="344"/>
                                </a:lnTo>
                                <a:lnTo>
                                  <a:pt x="23" y="342"/>
                                </a:lnTo>
                                <a:lnTo>
                                  <a:pt x="23" y="340"/>
                                </a:lnTo>
                                <a:lnTo>
                                  <a:pt x="25" y="338"/>
                                </a:lnTo>
                                <a:lnTo>
                                  <a:pt x="27" y="338"/>
                                </a:lnTo>
                                <a:lnTo>
                                  <a:pt x="29" y="340"/>
                                </a:lnTo>
                                <a:lnTo>
                                  <a:pt x="31" y="338"/>
                                </a:lnTo>
                                <a:lnTo>
                                  <a:pt x="34" y="338"/>
                                </a:lnTo>
                                <a:lnTo>
                                  <a:pt x="36" y="338"/>
                                </a:lnTo>
                                <a:lnTo>
                                  <a:pt x="36" y="336"/>
                                </a:lnTo>
                                <a:lnTo>
                                  <a:pt x="36" y="334"/>
                                </a:lnTo>
                                <a:lnTo>
                                  <a:pt x="36" y="332"/>
                                </a:lnTo>
                                <a:lnTo>
                                  <a:pt x="36" y="330"/>
                                </a:lnTo>
                                <a:lnTo>
                                  <a:pt x="34" y="328"/>
                                </a:lnTo>
                                <a:lnTo>
                                  <a:pt x="31" y="328"/>
                                </a:lnTo>
                                <a:lnTo>
                                  <a:pt x="31" y="330"/>
                                </a:lnTo>
                                <a:lnTo>
                                  <a:pt x="29" y="330"/>
                                </a:lnTo>
                                <a:lnTo>
                                  <a:pt x="27" y="330"/>
                                </a:lnTo>
                                <a:lnTo>
                                  <a:pt x="25" y="330"/>
                                </a:lnTo>
                                <a:lnTo>
                                  <a:pt x="23" y="328"/>
                                </a:lnTo>
                                <a:lnTo>
                                  <a:pt x="23" y="325"/>
                                </a:lnTo>
                                <a:lnTo>
                                  <a:pt x="21" y="323"/>
                                </a:lnTo>
                                <a:lnTo>
                                  <a:pt x="21" y="321"/>
                                </a:lnTo>
                                <a:lnTo>
                                  <a:pt x="19" y="319"/>
                                </a:lnTo>
                                <a:lnTo>
                                  <a:pt x="21" y="317"/>
                                </a:lnTo>
                                <a:lnTo>
                                  <a:pt x="23" y="317"/>
                                </a:lnTo>
                                <a:lnTo>
                                  <a:pt x="25" y="317"/>
                                </a:lnTo>
                                <a:lnTo>
                                  <a:pt x="27" y="317"/>
                                </a:lnTo>
                                <a:lnTo>
                                  <a:pt x="27" y="315"/>
                                </a:lnTo>
                                <a:lnTo>
                                  <a:pt x="27" y="313"/>
                                </a:lnTo>
                                <a:lnTo>
                                  <a:pt x="29" y="313"/>
                                </a:lnTo>
                                <a:lnTo>
                                  <a:pt x="27" y="311"/>
                                </a:lnTo>
                                <a:lnTo>
                                  <a:pt x="27" y="309"/>
                                </a:lnTo>
                                <a:lnTo>
                                  <a:pt x="27" y="306"/>
                                </a:lnTo>
                                <a:lnTo>
                                  <a:pt x="27" y="304"/>
                                </a:lnTo>
                                <a:lnTo>
                                  <a:pt x="27" y="302"/>
                                </a:lnTo>
                                <a:lnTo>
                                  <a:pt x="27" y="300"/>
                                </a:lnTo>
                                <a:lnTo>
                                  <a:pt x="29" y="300"/>
                                </a:lnTo>
                                <a:lnTo>
                                  <a:pt x="31" y="300"/>
                                </a:lnTo>
                                <a:lnTo>
                                  <a:pt x="34" y="300"/>
                                </a:lnTo>
                                <a:lnTo>
                                  <a:pt x="34" y="298"/>
                                </a:lnTo>
                                <a:lnTo>
                                  <a:pt x="36" y="296"/>
                                </a:lnTo>
                                <a:lnTo>
                                  <a:pt x="36" y="294"/>
                                </a:lnTo>
                                <a:lnTo>
                                  <a:pt x="38" y="292"/>
                                </a:lnTo>
                                <a:lnTo>
                                  <a:pt x="40" y="290"/>
                                </a:lnTo>
                                <a:lnTo>
                                  <a:pt x="42" y="287"/>
                                </a:lnTo>
                                <a:lnTo>
                                  <a:pt x="42" y="285"/>
                                </a:lnTo>
                                <a:lnTo>
                                  <a:pt x="42" y="283"/>
                                </a:lnTo>
                                <a:lnTo>
                                  <a:pt x="42" y="281"/>
                                </a:lnTo>
                                <a:lnTo>
                                  <a:pt x="44" y="281"/>
                                </a:lnTo>
                                <a:lnTo>
                                  <a:pt x="46" y="281"/>
                                </a:lnTo>
                                <a:lnTo>
                                  <a:pt x="48" y="283"/>
                                </a:lnTo>
                                <a:lnTo>
                                  <a:pt x="50" y="283"/>
                                </a:lnTo>
                                <a:lnTo>
                                  <a:pt x="50" y="285"/>
                                </a:lnTo>
                                <a:lnTo>
                                  <a:pt x="53" y="285"/>
                                </a:lnTo>
                                <a:lnTo>
                                  <a:pt x="55" y="285"/>
                                </a:lnTo>
                                <a:lnTo>
                                  <a:pt x="55" y="283"/>
                                </a:lnTo>
                                <a:lnTo>
                                  <a:pt x="55" y="281"/>
                                </a:lnTo>
                                <a:lnTo>
                                  <a:pt x="55" y="279"/>
                                </a:lnTo>
                                <a:lnTo>
                                  <a:pt x="57" y="277"/>
                                </a:lnTo>
                                <a:lnTo>
                                  <a:pt x="55" y="277"/>
                                </a:lnTo>
                                <a:lnTo>
                                  <a:pt x="55" y="275"/>
                                </a:lnTo>
                                <a:lnTo>
                                  <a:pt x="53" y="275"/>
                                </a:lnTo>
                                <a:lnTo>
                                  <a:pt x="50" y="275"/>
                                </a:lnTo>
                                <a:lnTo>
                                  <a:pt x="48" y="275"/>
                                </a:lnTo>
                                <a:lnTo>
                                  <a:pt x="48" y="273"/>
                                </a:lnTo>
                                <a:lnTo>
                                  <a:pt x="48" y="271"/>
                                </a:lnTo>
                                <a:lnTo>
                                  <a:pt x="50" y="271"/>
                                </a:lnTo>
                                <a:lnTo>
                                  <a:pt x="53" y="273"/>
                                </a:lnTo>
                                <a:lnTo>
                                  <a:pt x="55" y="273"/>
                                </a:lnTo>
                                <a:lnTo>
                                  <a:pt x="55" y="271"/>
                                </a:lnTo>
                                <a:lnTo>
                                  <a:pt x="57" y="271"/>
                                </a:lnTo>
                                <a:lnTo>
                                  <a:pt x="57" y="268"/>
                                </a:lnTo>
                                <a:lnTo>
                                  <a:pt x="59" y="266"/>
                                </a:lnTo>
                                <a:lnTo>
                                  <a:pt x="59" y="264"/>
                                </a:lnTo>
                                <a:lnTo>
                                  <a:pt x="61" y="264"/>
                                </a:lnTo>
                                <a:lnTo>
                                  <a:pt x="59" y="264"/>
                                </a:lnTo>
                                <a:lnTo>
                                  <a:pt x="57" y="264"/>
                                </a:lnTo>
                                <a:lnTo>
                                  <a:pt x="55" y="264"/>
                                </a:lnTo>
                                <a:lnTo>
                                  <a:pt x="53" y="262"/>
                                </a:lnTo>
                                <a:lnTo>
                                  <a:pt x="53" y="260"/>
                                </a:lnTo>
                                <a:lnTo>
                                  <a:pt x="55" y="258"/>
                                </a:lnTo>
                                <a:lnTo>
                                  <a:pt x="55" y="256"/>
                                </a:lnTo>
                                <a:lnTo>
                                  <a:pt x="55" y="254"/>
                                </a:lnTo>
                                <a:lnTo>
                                  <a:pt x="55" y="252"/>
                                </a:lnTo>
                                <a:lnTo>
                                  <a:pt x="55" y="249"/>
                                </a:lnTo>
                                <a:lnTo>
                                  <a:pt x="57" y="249"/>
                                </a:lnTo>
                                <a:lnTo>
                                  <a:pt x="59" y="249"/>
                                </a:lnTo>
                                <a:lnTo>
                                  <a:pt x="59" y="247"/>
                                </a:lnTo>
                                <a:lnTo>
                                  <a:pt x="59" y="245"/>
                                </a:lnTo>
                                <a:lnTo>
                                  <a:pt x="59" y="243"/>
                                </a:lnTo>
                                <a:lnTo>
                                  <a:pt x="57" y="243"/>
                                </a:lnTo>
                                <a:lnTo>
                                  <a:pt x="57" y="241"/>
                                </a:lnTo>
                                <a:lnTo>
                                  <a:pt x="59" y="241"/>
                                </a:lnTo>
                                <a:lnTo>
                                  <a:pt x="61" y="243"/>
                                </a:lnTo>
                                <a:lnTo>
                                  <a:pt x="63" y="241"/>
                                </a:lnTo>
                                <a:lnTo>
                                  <a:pt x="63" y="239"/>
                                </a:lnTo>
                                <a:lnTo>
                                  <a:pt x="63" y="237"/>
                                </a:lnTo>
                                <a:lnTo>
                                  <a:pt x="61" y="237"/>
                                </a:lnTo>
                                <a:lnTo>
                                  <a:pt x="59" y="237"/>
                                </a:lnTo>
                                <a:lnTo>
                                  <a:pt x="57" y="235"/>
                                </a:lnTo>
                                <a:lnTo>
                                  <a:pt x="59" y="235"/>
                                </a:lnTo>
                                <a:lnTo>
                                  <a:pt x="61" y="233"/>
                                </a:lnTo>
                                <a:lnTo>
                                  <a:pt x="61" y="235"/>
                                </a:lnTo>
                                <a:lnTo>
                                  <a:pt x="63" y="235"/>
                                </a:lnTo>
                                <a:lnTo>
                                  <a:pt x="65" y="235"/>
                                </a:lnTo>
                                <a:lnTo>
                                  <a:pt x="65" y="233"/>
                                </a:lnTo>
                                <a:lnTo>
                                  <a:pt x="63" y="233"/>
                                </a:lnTo>
                                <a:lnTo>
                                  <a:pt x="63" y="230"/>
                                </a:lnTo>
                                <a:lnTo>
                                  <a:pt x="61" y="230"/>
                                </a:lnTo>
                                <a:lnTo>
                                  <a:pt x="61" y="228"/>
                                </a:lnTo>
                                <a:lnTo>
                                  <a:pt x="63" y="228"/>
                                </a:lnTo>
                                <a:lnTo>
                                  <a:pt x="65" y="228"/>
                                </a:lnTo>
                                <a:lnTo>
                                  <a:pt x="65" y="226"/>
                                </a:lnTo>
                                <a:lnTo>
                                  <a:pt x="65" y="224"/>
                                </a:lnTo>
                                <a:lnTo>
                                  <a:pt x="63" y="224"/>
                                </a:lnTo>
                                <a:lnTo>
                                  <a:pt x="63" y="222"/>
                                </a:lnTo>
                                <a:lnTo>
                                  <a:pt x="61" y="222"/>
                                </a:lnTo>
                                <a:lnTo>
                                  <a:pt x="61" y="220"/>
                                </a:lnTo>
                                <a:lnTo>
                                  <a:pt x="59" y="220"/>
                                </a:lnTo>
                                <a:lnTo>
                                  <a:pt x="59" y="218"/>
                                </a:lnTo>
                                <a:lnTo>
                                  <a:pt x="61" y="216"/>
                                </a:lnTo>
                                <a:lnTo>
                                  <a:pt x="63" y="216"/>
                                </a:lnTo>
                                <a:lnTo>
                                  <a:pt x="65" y="216"/>
                                </a:lnTo>
                                <a:lnTo>
                                  <a:pt x="65" y="213"/>
                                </a:lnTo>
                                <a:lnTo>
                                  <a:pt x="63" y="213"/>
                                </a:lnTo>
                                <a:lnTo>
                                  <a:pt x="63" y="216"/>
                                </a:lnTo>
                                <a:lnTo>
                                  <a:pt x="63" y="213"/>
                                </a:lnTo>
                                <a:lnTo>
                                  <a:pt x="61" y="213"/>
                                </a:lnTo>
                                <a:lnTo>
                                  <a:pt x="59" y="211"/>
                                </a:lnTo>
                                <a:lnTo>
                                  <a:pt x="59" y="209"/>
                                </a:lnTo>
                                <a:lnTo>
                                  <a:pt x="61" y="209"/>
                                </a:lnTo>
                                <a:lnTo>
                                  <a:pt x="63" y="209"/>
                                </a:lnTo>
                                <a:lnTo>
                                  <a:pt x="65" y="207"/>
                                </a:lnTo>
                                <a:lnTo>
                                  <a:pt x="67" y="207"/>
                                </a:lnTo>
                                <a:lnTo>
                                  <a:pt x="67" y="205"/>
                                </a:lnTo>
                                <a:lnTo>
                                  <a:pt x="67" y="203"/>
                                </a:lnTo>
                                <a:lnTo>
                                  <a:pt x="65" y="205"/>
                                </a:lnTo>
                                <a:lnTo>
                                  <a:pt x="63" y="205"/>
                                </a:lnTo>
                                <a:lnTo>
                                  <a:pt x="65" y="205"/>
                                </a:lnTo>
                                <a:lnTo>
                                  <a:pt x="65" y="203"/>
                                </a:lnTo>
                                <a:lnTo>
                                  <a:pt x="63" y="203"/>
                                </a:lnTo>
                                <a:lnTo>
                                  <a:pt x="63" y="201"/>
                                </a:lnTo>
                                <a:lnTo>
                                  <a:pt x="61" y="201"/>
                                </a:lnTo>
                                <a:lnTo>
                                  <a:pt x="59" y="201"/>
                                </a:lnTo>
                                <a:lnTo>
                                  <a:pt x="59" y="199"/>
                                </a:lnTo>
                                <a:lnTo>
                                  <a:pt x="61" y="199"/>
                                </a:lnTo>
                                <a:lnTo>
                                  <a:pt x="61" y="197"/>
                                </a:lnTo>
                                <a:lnTo>
                                  <a:pt x="63" y="194"/>
                                </a:lnTo>
                                <a:lnTo>
                                  <a:pt x="63" y="192"/>
                                </a:lnTo>
                                <a:lnTo>
                                  <a:pt x="61" y="192"/>
                                </a:lnTo>
                                <a:lnTo>
                                  <a:pt x="59" y="192"/>
                                </a:lnTo>
                                <a:lnTo>
                                  <a:pt x="59" y="190"/>
                                </a:lnTo>
                                <a:lnTo>
                                  <a:pt x="61" y="188"/>
                                </a:lnTo>
                                <a:lnTo>
                                  <a:pt x="63" y="188"/>
                                </a:lnTo>
                                <a:lnTo>
                                  <a:pt x="63" y="186"/>
                                </a:lnTo>
                                <a:lnTo>
                                  <a:pt x="61" y="184"/>
                                </a:lnTo>
                                <a:lnTo>
                                  <a:pt x="61" y="186"/>
                                </a:lnTo>
                                <a:lnTo>
                                  <a:pt x="59" y="186"/>
                                </a:lnTo>
                                <a:lnTo>
                                  <a:pt x="59" y="188"/>
                                </a:lnTo>
                                <a:lnTo>
                                  <a:pt x="57" y="188"/>
                                </a:lnTo>
                                <a:lnTo>
                                  <a:pt x="57" y="186"/>
                                </a:lnTo>
                                <a:lnTo>
                                  <a:pt x="59" y="186"/>
                                </a:lnTo>
                                <a:lnTo>
                                  <a:pt x="59" y="184"/>
                                </a:lnTo>
                                <a:lnTo>
                                  <a:pt x="57" y="184"/>
                                </a:lnTo>
                                <a:lnTo>
                                  <a:pt x="57" y="182"/>
                                </a:lnTo>
                                <a:lnTo>
                                  <a:pt x="57" y="180"/>
                                </a:lnTo>
                                <a:lnTo>
                                  <a:pt x="55" y="178"/>
                                </a:lnTo>
                                <a:lnTo>
                                  <a:pt x="57" y="178"/>
                                </a:lnTo>
                                <a:lnTo>
                                  <a:pt x="59" y="178"/>
                                </a:lnTo>
                                <a:lnTo>
                                  <a:pt x="59" y="175"/>
                                </a:lnTo>
                                <a:lnTo>
                                  <a:pt x="57" y="175"/>
                                </a:lnTo>
                                <a:lnTo>
                                  <a:pt x="57" y="173"/>
                                </a:lnTo>
                                <a:lnTo>
                                  <a:pt x="55" y="171"/>
                                </a:lnTo>
                                <a:lnTo>
                                  <a:pt x="53" y="173"/>
                                </a:lnTo>
                                <a:lnTo>
                                  <a:pt x="53" y="171"/>
                                </a:lnTo>
                                <a:lnTo>
                                  <a:pt x="50" y="171"/>
                                </a:lnTo>
                                <a:lnTo>
                                  <a:pt x="50" y="169"/>
                                </a:lnTo>
                                <a:lnTo>
                                  <a:pt x="53" y="171"/>
                                </a:lnTo>
                                <a:lnTo>
                                  <a:pt x="53" y="169"/>
                                </a:lnTo>
                                <a:lnTo>
                                  <a:pt x="50" y="167"/>
                                </a:lnTo>
                                <a:lnTo>
                                  <a:pt x="50" y="165"/>
                                </a:lnTo>
                                <a:lnTo>
                                  <a:pt x="50" y="163"/>
                                </a:lnTo>
                                <a:lnTo>
                                  <a:pt x="53" y="163"/>
                                </a:lnTo>
                                <a:lnTo>
                                  <a:pt x="55" y="163"/>
                                </a:lnTo>
                                <a:lnTo>
                                  <a:pt x="55" y="161"/>
                                </a:lnTo>
                                <a:lnTo>
                                  <a:pt x="57" y="161"/>
                                </a:lnTo>
                                <a:lnTo>
                                  <a:pt x="55" y="161"/>
                                </a:lnTo>
                                <a:lnTo>
                                  <a:pt x="55" y="159"/>
                                </a:lnTo>
                                <a:lnTo>
                                  <a:pt x="55" y="161"/>
                                </a:lnTo>
                                <a:lnTo>
                                  <a:pt x="53" y="161"/>
                                </a:lnTo>
                                <a:lnTo>
                                  <a:pt x="50" y="161"/>
                                </a:lnTo>
                                <a:lnTo>
                                  <a:pt x="50" y="159"/>
                                </a:lnTo>
                                <a:lnTo>
                                  <a:pt x="53" y="159"/>
                                </a:lnTo>
                                <a:lnTo>
                                  <a:pt x="55" y="156"/>
                                </a:lnTo>
                                <a:lnTo>
                                  <a:pt x="53" y="156"/>
                                </a:lnTo>
                                <a:lnTo>
                                  <a:pt x="53" y="154"/>
                                </a:lnTo>
                                <a:lnTo>
                                  <a:pt x="50" y="156"/>
                                </a:lnTo>
                                <a:lnTo>
                                  <a:pt x="50" y="154"/>
                                </a:lnTo>
                                <a:lnTo>
                                  <a:pt x="48" y="154"/>
                                </a:lnTo>
                                <a:lnTo>
                                  <a:pt x="46" y="154"/>
                                </a:lnTo>
                                <a:lnTo>
                                  <a:pt x="46" y="152"/>
                                </a:lnTo>
                                <a:lnTo>
                                  <a:pt x="46" y="150"/>
                                </a:lnTo>
                                <a:lnTo>
                                  <a:pt x="48" y="148"/>
                                </a:lnTo>
                                <a:lnTo>
                                  <a:pt x="50" y="148"/>
                                </a:lnTo>
                                <a:lnTo>
                                  <a:pt x="50" y="146"/>
                                </a:lnTo>
                                <a:lnTo>
                                  <a:pt x="48" y="146"/>
                                </a:lnTo>
                                <a:lnTo>
                                  <a:pt x="48" y="148"/>
                                </a:lnTo>
                                <a:lnTo>
                                  <a:pt x="46" y="146"/>
                                </a:lnTo>
                                <a:lnTo>
                                  <a:pt x="46" y="144"/>
                                </a:lnTo>
                                <a:lnTo>
                                  <a:pt x="44" y="142"/>
                                </a:lnTo>
                                <a:lnTo>
                                  <a:pt x="44" y="140"/>
                                </a:lnTo>
                                <a:lnTo>
                                  <a:pt x="46" y="140"/>
                                </a:lnTo>
                                <a:lnTo>
                                  <a:pt x="46" y="137"/>
                                </a:lnTo>
                                <a:lnTo>
                                  <a:pt x="48" y="137"/>
                                </a:lnTo>
                                <a:lnTo>
                                  <a:pt x="46" y="137"/>
                                </a:lnTo>
                                <a:lnTo>
                                  <a:pt x="46" y="135"/>
                                </a:lnTo>
                                <a:lnTo>
                                  <a:pt x="46" y="133"/>
                                </a:lnTo>
                                <a:lnTo>
                                  <a:pt x="48" y="133"/>
                                </a:lnTo>
                                <a:lnTo>
                                  <a:pt x="50" y="133"/>
                                </a:lnTo>
                                <a:lnTo>
                                  <a:pt x="50" y="131"/>
                                </a:lnTo>
                                <a:lnTo>
                                  <a:pt x="48" y="131"/>
                                </a:lnTo>
                                <a:lnTo>
                                  <a:pt x="48" y="129"/>
                                </a:lnTo>
                                <a:lnTo>
                                  <a:pt x="48" y="127"/>
                                </a:lnTo>
                                <a:lnTo>
                                  <a:pt x="50" y="127"/>
                                </a:lnTo>
                                <a:lnTo>
                                  <a:pt x="53" y="127"/>
                                </a:lnTo>
                                <a:lnTo>
                                  <a:pt x="53" y="125"/>
                                </a:lnTo>
                                <a:lnTo>
                                  <a:pt x="55" y="125"/>
                                </a:lnTo>
                                <a:lnTo>
                                  <a:pt x="57" y="125"/>
                                </a:lnTo>
                                <a:lnTo>
                                  <a:pt x="57" y="123"/>
                                </a:lnTo>
                                <a:lnTo>
                                  <a:pt x="57" y="121"/>
                                </a:lnTo>
                                <a:lnTo>
                                  <a:pt x="57" y="118"/>
                                </a:lnTo>
                                <a:lnTo>
                                  <a:pt x="55" y="118"/>
                                </a:lnTo>
                                <a:lnTo>
                                  <a:pt x="55" y="121"/>
                                </a:lnTo>
                                <a:lnTo>
                                  <a:pt x="55" y="123"/>
                                </a:lnTo>
                                <a:lnTo>
                                  <a:pt x="55" y="121"/>
                                </a:lnTo>
                                <a:lnTo>
                                  <a:pt x="53" y="121"/>
                                </a:lnTo>
                                <a:lnTo>
                                  <a:pt x="50" y="121"/>
                                </a:lnTo>
                                <a:lnTo>
                                  <a:pt x="53" y="118"/>
                                </a:lnTo>
                                <a:lnTo>
                                  <a:pt x="50" y="118"/>
                                </a:lnTo>
                                <a:lnTo>
                                  <a:pt x="50" y="116"/>
                                </a:lnTo>
                                <a:lnTo>
                                  <a:pt x="50" y="114"/>
                                </a:lnTo>
                                <a:lnTo>
                                  <a:pt x="48" y="114"/>
                                </a:lnTo>
                                <a:lnTo>
                                  <a:pt x="50" y="114"/>
                                </a:lnTo>
                                <a:lnTo>
                                  <a:pt x="50" y="112"/>
                                </a:lnTo>
                                <a:lnTo>
                                  <a:pt x="53" y="112"/>
                                </a:lnTo>
                                <a:lnTo>
                                  <a:pt x="55" y="112"/>
                                </a:lnTo>
                                <a:lnTo>
                                  <a:pt x="55" y="110"/>
                                </a:lnTo>
                                <a:lnTo>
                                  <a:pt x="57" y="108"/>
                                </a:lnTo>
                                <a:lnTo>
                                  <a:pt x="55" y="108"/>
                                </a:lnTo>
                                <a:lnTo>
                                  <a:pt x="55" y="106"/>
                                </a:lnTo>
                                <a:lnTo>
                                  <a:pt x="53" y="108"/>
                                </a:lnTo>
                                <a:lnTo>
                                  <a:pt x="50" y="108"/>
                                </a:lnTo>
                                <a:lnTo>
                                  <a:pt x="50" y="106"/>
                                </a:lnTo>
                                <a:lnTo>
                                  <a:pt x="50" y="108"/>
                                </a:lnTo>
                                <a:lnTo>
                                  <a:pt x="48" y="108"/>
                                </a:lnTo>
                                <a:lnTo>
                                  <a:pt x="46" y="108"/>
                                </a:lnTo>
                                <a:lnTo>
                                  <a:pt x="46" y="106"/>
                                </a:lnTo>
                                <a:lnTo>
                                  <a:pt x="48" y="106"/>
                                </a:lnTo>
                                <a:lnTo>
                                  <a:pt x="48" y="104"/>
                                </a:lnTo>
                                <a:lnTo>
                                  <a:pt x="46" y="104"/>
                                </a:lnTo>
                                <a:lnTo>
                                  <a:pt x="48" y="104"/>
                                </a:lnTo>
                                <a:lnTo>
                                  <a:pt x="48" y="102"/>
                                </a:lnTo>
                                <a:lnTo>
                                  <a:pt x="50" y="102"/>
                                </a:lnTo>
                                <a:lnTo>
                                  <a:pt x="48" y="102"/>
                                </a:lnTo>
                                <a:lnTo>
                                  <a:pt x="48" y="99"/>
                                </a:lnTo>
                                <a:lnTo>
                                  <a:pt x="50" y="97"/>
                                </a:lnTo>
                                <a:lnTo>
                                  <a:pt x="53" y="97"/>
                                </a:lnTo>
                                <a:lnTo>
                                  <a:pt x="55" y="97"/>
                                </a:lnTo>
                                <a:lnTo>
                                  <a:pt x="55" y="95"/>
                                </a:lnTo>
                                <a:lnTo>
                                  <a:pt x="55" y="93"/>
                                </a:lnTo>
                                <a:lnTo>
                                  <a:pt x="57" y="93"/>
                                </a:lnTo>
                                <a:lnTo>
                                  <a:pt x="57" y="95"/>
                                </a:lnTo>
                                <a:lnTo>
                                  <a:pt x="59" y="93"/>
                                </a:lnTo>
                                <a:lnTo>
                                  <a:pt x="59" y="91"/>
                                </a:lnTo>
                                <a:lnTo>
                                  <a:pt x="61" y="91"/>
                                </a:lnTo>
                                <a:lnTo>
                                  <a:pt x="61" y="89"/>
                                </a:lnTo>
                                <a:lnTo>
                                  <a:pt x="63" y="87"/>
                                </a:lnTo>
                                <a:lnTo>
                                  <a:pt x="63" y="85"/>
                                </a:lnTo>
                                <a:lnTo>
                                  <a:pt x="65" y="85"/>
                                </a:lnTo>
                                <a:lnTo>
                                  <a:pt x="65" y="83"/>
                                </a:lnTo>
                                <a:lnTo>
                                  <a:pt x="67" y="83"/>
                                </a:lnTo>
                                <a:lnTo>
                                  <a:pt x="69" y="83"/>
                                </a:lnTo>
                                <a:lnTo>
                                  <a:pt x="69" y="85"/>
                                </a:lnTo>
                                <a:lnTo>
                                  <a:pt x="69" y="83"/>
                                </a:lnTo>
                                <a:lnTo>
                                  <a:pt x="72" y="83"/>
                                </a:lnTo>
                                <a:lnTo>
                                  <a:pt x="72" y="80"/>
                                </a:lnTo>
                                <a:lnTo>
                                  <a:pt x="72" y="78"/>
                                </a:lnTo>
                                <a:lnTo>
                                  <a:pt x="72" y="76"/>
                                </a:lnTo>
                                <a:lnTo>
                                  <a:pt x="69" y="76"/>
                                </a:lnTo>
                                <a:lnTo>
                                  <a:pt x="69" y="74"/>
                                </a:lnTo>
                                <a:lnTo>
                                  <a:pt x="69" y="72"/>
                                </a:lnTo>
                                <a:lnTo>
                                  <a:pt x="67" y="72"/>
                                </a:lnTo>
                                <a:lnTo>
                                  <a:pt x="65" y="72"/>
                                </a:lnTo>
                                <a:lnTo>
                                  <a:pt x="65" y="70"/>
                                </a:lnTo>
                                <a:lnTo>
                                  <a:pt x="67" y="70"/>
                                </a:lnTo>
                                <a:lnTo>
                                  <a:pt x="69" y="70"/>
                                </a:lnTo>
                                <a:lnTo>
                                  <a:pt x="69" y="68"/>
                                </a:lnTo>
                                <a:lnTo>
                                  <a:pt x="69" y="66"/>
                                </a:lnTo>
                                <a:lnTo>
                                  <a:pt x="67" y="66"/>
                                </a:lnTo>
                                <a:lnTo>
                                  <a:pt x="67" y="68"/>
                                </a:lnTo>
                                <a:lnTo>
                                  <a:pt x="65" y="68"/>
                                </a:lnTo>
                                <a:lnTo>
                                  <a:pt x="65" y="66"/>
                                </a:lnTo>
                                <a:lnTo>
                                  <a:pt x="65" y="63"/>
                                </a:lnTo>
                                <a:lnTo>
                                  <a:pt x="65" y="61"/>
                                </a:lnTo>
                                <a:lnTo>
                                  <a:pt x="65" y="63"/>
                                </a:lnTo>
                                <a:lnTo>
                                  <a:pt x="63" y="61"/>
                                </a:lnTo>
                                <a:lnTo>
                                  <a:pt x="61" y="61"/>
                                </a:lnTo>
                                <a:lnTo>
                                  <a:pt x="61" y="59"/>
                                </a:lnTo>
                                <a:lnTo>
                                  <a:pt x="61" y="61"/>
                                </a:lnTo>
                                <a:lnTo>
                                  <a:pt x="63" y="61"/>
                                </a:lnTo>
                                <a:lnTo>
                                  <a:pt x="63" y="59"/>
                                </a:lnTo>
                                <a:lnTo>
                                  <a:pt x="63" y="57"/>
                                </a:lnTo>
                                <a:lnTo>
                                  <a:pt x="61" y="57"/>
                                </a:lnTo>
                                <a:lnTo>
                                  <a:pt x="59" y="57"/>
                                </a:lnTo>
                                <a:lnTo>
                                  <a:pt x="59" y="59"/>
                                </a:lnTo>
                                <a:lnTo>
                                  <a:pt x="57" y="59"/>
                                </a:lnTo>
                                <a:lnTo>
                                  <a:pt x="57" y="57"/>
                                </a:lnTo>
                                <a:lnTo>
                                  <a:pt x="55" y="57"/>
                                </a:lnTo>
                                <a:lnTo>
                                  <a:pt x="55" y="55"/>
                                </a:lnTo>
                                <a:lnTo>
                                  <a:pt x="53" y="55"/>
                                </a:lnTo>
                                <a:lnTo>
                                  <a:pt x="53" y="57"/>
                                </a:lnTo>
                                <a:lnTo>
                                  <a:pt x="50" y="55"/>
                                </a:lnTo>
                                <a:lnTo>
                                  <a:pt x="48" y="53"/>
                                </a:lnTo>
                                <a:lnTo>
                                  <a:pt x="50" y="53"/>
                                </a:lnTo>
                                <a:lnTo>
                                  <a:pt x="50" y="51"/>
                                </a:lnTo>
                                <a:lnTo>
                                  <a:pt x="53" y="49"/>
                                </a:lnTo>
                                <a:lnTo>
                                  <a:pt x="53" y="47"/>
                                </a:lnTo>
                                <a:lnTo>
                                  <a:pt x="50" y="47"/>
                                </a:lnTo>
                                <a:lnTo>
                                  <a:pt x="50" y="44"/>
                                </a:lnTo>
                                <a:lnTo>
                                  <a:pt x="50" y="42"/>
                                </a:lnTo>
                                <a:lnTo>
                                  <a:pt x="50" y="40"/>
                                </a:lnTo>
                                <a:lnTo>
                                  <a:pt x="48" y="40"/>
                                </a:lnTo>
                                <a:lnTo>
                                  <a:pt x="48" y="38"/>
                                </a:lnTo>
                                <a:lnTo>
                                  <a:pt x="48" y="36"/>
                                </a:lnTo>
                                <a:lnTo>
                                  <a:pt x="46" y="36"/>
                                </a:lnTo>
                                <a:lnTo>
                                  <a:pt x="46" y="34"/>
                                </a:lnTo>
                                <a:lnTo>
                                  <a:pt x="48" y="34"/>
                                </a:lnTo>
                                <a:lnTo>
                                  <a:pt x="48" y="32"/>
                                </a:lnTo>
                                <a:lnTo>
                                  <a:pt x="46" y="32"/>
                                </a:lnTo>
                                <a:lnTo>
                                  <a:pt x="48" y="32"/>
                                </a:lnTo>
                                <a:lnTo>
                                  <a:pt x="48" y="30"/>
                                </a:lnTo>
                                <a:lnTo>
                                  <a:pt x="46" y="30"/>
                                </a:lnTo>
                                <a:lnTo>
                                  <a:pt x="46" y="28"/>
                                </a:lnTo>
                                <a:lnTo>
                                  <a:pt x="46" y="25"/>
                                </a:lnTo>
                                <a:lnTo>
                                  <a:pt x="48" y="25"/>
                                </a:lnTo>
                                <a:lnTo>
                                  <a:pt x="46" y="25"/>
                                </a:lnTo>
                                <a:lnTo>
                                  <a:pt x="44" y="25"/>
                                </a:lnTo>
                                <a:lnTo>
                                  <a:pt x="42" y="23"/>
                                </a:lnTo>
                                <a:lnTo>
                                  <a:pt x="42" y="21"/>
                                </a:lnTo>
                                <a:lnTo>
                                  <a:pt x="40" y="21"/>
                                </a:lnTo>
                                <a:lnTo>
                                  <a:pt x="40" y="19"/>
                                </a:lnTo>
                                <a:lnTo>
                                  <a:pt x="40" y="17"/>
                                </a:lnTo>
                                <a:lnTo>
                                  <a:pt x="42" y="17"/>
                                </a:lnTo>
                                <a:lnTo>
                                  <a:pt x="42" y="15"/>
                                </a:lnTo>
                                <a:lnTo>
                                  <a:pt x="40" y="15"/>
                                </a:lnTo>
                                <a:lnTo>
                                  <a:pt x="42" y="13"/>
                                </a:lnTo>
                                <a:lnTo>
                                  <a:pt x="40" y="13"/>
                                </a:lnTo>
                                <a:lnTo>
                                  <a:pt x="40" y="11"/>
                                </a:lnTo>
                                <a:lnTo>
                                  <a:pt x="42" y="11"/>
                                </a:lnTo>
                                <a:lnTo>
                                  <a:pt x="42" y="9"/>
                                </a:lnTo>
                                <a:lnTo>
                                  <a:pt x="44" y="9"/>
                                </a:lnTo>
                                <a:lnTo>
                                  <a:pt x="46" y="9"/>
                                </a:lnTo>
                                <a:lnTo>
                                  <a:pt x="46" y="6"/>
                                </a:lnTo>
                                <a:lnTo>
                                  <a:pt x="44" y="6"/>
                                </a:lnTo>
                                <a:lnTo>
                                  <a:pt x="44" y="4"/>
                                </a:lnTo>
                                <a:lnTo>
                                  <a:pt x="55" y="4"/>
                                </a:lnTo>
                                <a:lnTo>
                                  <a:pt x="82" y="4"/>
                                </a:lnTo>
                                <a:lnTo>
                                  <a:pt x="107" y="4"/>
                                </a:lnTo>
                                <a:close/>
                              </a:path>
                            </a:pathLst>
                          </a:custGeom>
                          <a:solidFill>
                            <a:srgbClr val="FFA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7" name="Freeform 554"/>
                        <wps:cNvSpPr>
                          <a:spLocks/>
                        </wps:cNvSpPr>
                        <wps:spPr bwMode="auto">
                          <a:xfrm>
                            <a:off x="4144600" y="5063418"/>
                            <a:ext cx="315000" cy="394401"/>
                          </a:xfrm>
                          <a:custGeom>
                            <a:avLst/>
                            <a:gdLst>
                              <a:gd name="T0" fmla="*/ 308610 w 496"/>
                              <a:gd name="T1" fmla="*/ 0 h 621"/>
                              <a:gd name="T2" fmla="*/ 299085 w 496"/>
                              <a:gd name="T3" fmla="*/ 19050 h 621"/>
                              <a:gd name="T4" fmla="*/ 300355 w 496"/>
                              <a:gd name="T5" fmla="*/ 43180 h 621"/>
                              <a:gd name="T6" fmla="*/ 314960 w 496"/>
                              <a:gd name="T7" fmla="*/ 66040 h 621"/>
                              <a:gd name="T8" fmla="*/ 293370 w 496"/>
                              <a:gd name="T9" fmla="*/ 71120 h 621"/>
                              <a:gd name="T10" fmla="*/ 277495 w 496"/>
                              <a:gd name="T11" fmla="*/ 91440 h 621"/>
                              <a:gd name="T12" fmla="*/ 247650 w 496"/>
                              <a:gd name="T13" fmla="*/ 104775 h 621"/>
                              <a:gd name="T14" fmla="*/ 217170 w 496"/>
                              <a:gd name="T15" fmla="*/ 120650 h 621"/>
                              <a:gd name="T16" fmla="*/ 227965 w 496"/>
                              <a:gd name="T17" fmla="*/ 133985 h 621"/>
                              <a:gd name="T18" fmla="*/ 231775 w 496"/>
                              <a:gd name="T19" fmla="*/ 153035 h 621"/>
                              <a:gd name="T20" fmla="*/ 227965 w 496"/>
                              <a:gd name="T21" fmla="*/ 178435 h 621"/>
                              <a:gd name="T22" fmla="*/ 215900 w 496"/>
                              <a:gd name="T23" fmla="*/ 203835 h 621"/>
                              <a:gd name="T24" fmla="*/ 199390 w 496"/>
                              <a:gd name="T25" fmla="*/ 227965 h 621"/>
                              <a:gd name="T26" fmla="*/ 178435 w 496"/>
                              <a:gd name="T27" fmla="*/ 240030 h 621"/>
                              <a:gd name="T28" fmla="*/ 159385 w 496"/>
                              <a:gd name="T29" fmla="*/ 257810 h 621"/>
                              <a:gd name="T30" fmla="*/ 148590 w 496"/>
                              <a:gd name="T31" fmla="*/ 283210 h 621"/>
                              <a:gd name="T32" fmla="*/ 148590 w 496"/>
                              <a:gd name="T33" fmla="*/ 311150 h 621"/>
                              <a:gd name="T34" fmla="*/ 143510 w 496"/>
                              <a:gd name="T35" fmla="*/ 336550 h 621"/>
                              <a:gd name="T36" fmla="*/ 120650 w 496"/>
                              <a:gd name="T37" fmla="*/ 344805 h 621"/>
                              <a:gd name="T38" fmla="*/ 119380 w 496"/>
                              <a:gd name="T39" fmla="*/ 320675 h 621"/>
                              <a:gd name="T40" fmla="*/ 108585 w 496"/>
                              <a:gd name="T41" fmla="*/ 306070 h 621"/>
                              <a:gd name="T42" fmla="*/ 99060 w 496"/>
                              <a:gd name="T43" fmla="*/ 328930 h 621"/>
                              <a:gd name="T44" fmla="*/ 85725 w 496"/>
                              <a:gd name="T45" fmla="*/ 344805 h 621"/>
                              <a:gd name="T46" fmla="*/ 69850 w 496"/>
                              <a:gd name="T47" fmla="*/ 354330 h 621"/>
                              <a:gd name="T48" fmla="*/ 76200 w 496"/>
                              <a:gd name="T49" fmla="*/ 332740 h 621"/>
                              <a:gd name="T50" fmla="*/ 61595 w 496"/>
                              <a:gd name="T51" fmla="*/ 320675 h 621"/>
                              <a:gd name="T52" fmla="*/ 49530 w 496"/>
                              <a:gd name="T53" fmla="*/ 339725 h 621"/>
                              <a:gd name="T54" fmla="*/ 40005 w 496"/>
                              <a:gd name="T55" fmla="*/ 359410 h 621"/>
                              <a:gd name="T56" fmla="*/ 34925 w 496"/>
                              <a:gd name="T57" fmla="*/ 375920 h 621"/>
                              <a:gd name="T58" fmla="*/ 29210 w 496"/>
                              <a:gd name="T59" fmla="*/ 394335 h 621"/>
                              <a:gd name="T60" fmla="*/ 14605 w 496"/>
                              <a:gd name="T61" fmla="*/ 377190 h 621"/>
                              <a:gd name="T62" fmla="*/ 1270 w 496"/>
                              <a:gd name="T63" fmla="*/ 363855 h 621"/>
                              <a:gd name="T64" fmla="*/ 5080 w 496"/>
                              <a:gd name="T65" fmla="*/ 351790 h 621"/>
                              <a:gd name="T66" fmla="*/ 13335 w 496"/>
                              <a:gd name="T67" fmla="*/ 347345 h 621"/>
                              <a:gd name="T68" fmla="*/ 19685 w 496"/>
                              <a:gd name="T69" fmla="*/ 339725 h 621"/>
                              <a:gd name="T70" fmla="*/ 34925 w 496"/>
                              <a:gd name="T71" fmla="*/ 330200 h 621"/>
                              <a:gd name="T72" fmla="*/ 34925 w 496"/>
                              <a:gd name="T73" fmla="*/ 318135 h 621"/>
                              <a:gd name="T74" fmla="*/ 41275 w 496"/>
                              <a:gd name="T75" fmla="*/ 307340 h 621"/>
                              <a:gd name="T76" fmla="*/ 38735 w 496"/>
                              <a:gd name="T77" fmla="*/ 296545 h 621"/>
                              <a:gd name="T78" fmla="*/ 31750 w 496"/>
                              <a:gd name="T79" fmla="*/ 285750 h 621"/>
                              <a:gd name="T80" fmla="*/ 30480 w 496"/>
                              <a:gd name="T81" fmla="*/ 264160 h 621"/>
                              <a:gd name="T82" fmla="*/ 18415 w 496"/>
                              <a:gd name="T83" fmla="*/ 247015 h 621"/>
                              <a:gd name="T84" fmla="*/ 12065 w 496"/>
                              <a:gd name="T85" fmla="*/ 232410 h 621"/>
                              <a:gd name="T86" fmla="*/ 21590 w 496"/>
                              <a:gd name="T87" fmla="*/ 214630 h 621"/>
                              <a:gd name="T88" fmla="*/ 13335 w 496"/>
                              <a:gd name="T89" fmla="*/ 201295 h 621"/>
                              <a:gd name="T90" fmla="*/ 22860 w 496"/>
                              <a:gd name="T91" fmla="*/ 187960 h 621"/>
                              <a:gd name="T92" fmla="*/ 34925 w 496"/>
                              <a:gd name="T93" fmla="*/ 177165 h 621"/>
                              <a:gd name="T94" fmla="*/ 38735 w 496"/>
                              <a:gd name="T95" fmla="*/ 167640 h 621"/>
                              <a:gd name="T96" fmla="*/ 36195 w 496"/>
                              <a:gd name="T97" fmla="*/ 153035 h 621"/>
                              <a:gd name="T98" fmla="*/ 38735 w 496"/>
                              <a:gd name="T99" fmla="*/ 146050 h 621"/>
                              <a:gd name="T100" fmla="*/ 40005 w 496"/>
                              <a:gd name="T101" fmla="*/ 137160 h 621"/>
                              <a:gd name="T102" fmla="*/ 38735 w 496"/>
                              <a:gd name="T103" fmla="*/ 127635 h 621"/>
                              <a:gd name="T104" fmla="*/ 36195 w 496"/>
                              <a:gd name="T105" fmla="*/ 119380 h 621"/>
                              <a:gd name="T106" fmla="*/ 31750 w 496"/>
                              <a:gd name="T107" fmla="*/ 107315 h 621"/>
                              <a:gd name="T108" fmla="*/ 34925 w 496"/>
                              <a:gd name="T109" fmla="*/ 99060 h 621"/>
                              <a:gd name="T110" fmla="*/ 27940 w 496"/>
                              <a:gd name="T111" fmla="*/ 88900 h 621"/>
                              <a:gd name="T112" fmla="*/ 36195 w 496"/>
                              <a:gd name="T113" fmla="*/ 79375 h 621"/>
                              <a:gd name="T114" fmla="*/ 33655 w 496"/>
                              <a:gd name="T115" fmla="*/ 71120 h 621"/>
                              <a:gd name="T116" fmla="*/ 30480 w 496"/>
                              <a:gd name="T117" fmla="*/ 64770 h 621"/>
                              <a:gd name="T118" fmla="*/ 41275 w 496"/>
                              <a:gd name="T119" fmla="*/ 53975 h 621"/>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496" h="621">
                                <a:moveTo>
                                  <a:pt x="107" y="4"/>
                                </a:moveTo>
                                <a:lnTo>
                                  <a:pt x="107" y="2"/>
                                </a:lnTo>
                                <a:lnTo>
                                  <a:pt x="135" y="2"/>
                                </a:lnTo>
                                <a:lnTo>
                                  <a:pt x="160" y="2"/>
                                </a:lnTo>
                                <a:lnTo>
                                  <a:pt x="162" y="2"/>
                                </a:lnTo>
                                <a:lnTo>
                                  <a:pt x="190" y="2"/>
                                </a:lnTo>
                                <a:lnTo>
                                  <a:pt x="217" y="2"/>
                                </a:lnTo>
                                <a:lnTo>
                                  <a:pt x="245" y="2"/>
                                </a:lnTo>
                                <a:lnTo>
                                  <a:pt x="272" y="2"/>
                                </a:lnTo>
                                <a:lnTo>
                                  <a:pt x="302" y="2"/>
                                </a:lnTo>
                                <a:lnTo>
                                  <a:pt x="329" y="2"/>
                                </a:lnTo>
                                <a:lnTo>
                                  <a:pt x="355" y="2"/>
                                </a:lnTo>
                                <a:lnTo>
                                  <a:pt x="382" y="2"/>
                                </a:lnTo>
                                <a:lnTo>
                                  <a:pt x="409" y="0"/>
                                </a:lnTo>
                                <a:lnTo>
                                  <a:pt x="437" y="0"/>
                                </a:lnTo>
                                <a:lnTo>
                                  <a:pt x="462" y="0"/>
                                </a:lnTo>
                                <a:lnTo>
                                  <a:pt x="486" y="0"/>
                                </a:lnTo>
                                <a:lnTo>
                                  <a:pt x="486" y="2"/>
                                </a:lnTo>
                                <a:lnTo>
                                  <a:pt x="483" y="4"/>
                                </a:lnTo>
                                <a:lnTo>
                                  <a:pt x="483" y="6"/>
                                </a:lnTo>
                                <a:lnTo>
                                  <a:pt x="486" y="9"/>
                                </a:lnTo>
                                <a:lnTo>
                                  <a:pt x="486" y="11"/>
                                </a:lnTo>
                                <a:lnTo>
                                  <a:pt x="486" y="13"/>
                                </a:lnTo>
                                <a:lnTo>
                                  <a:pt x="488" y="15"/>
                                </a:lnTo>
                                <a:lnTo>
                                  <a:pt x="488" y="17"/>
                                </a:lnTo>
                                <a:lnTo>
                                  <a:pt x="488" y="19"/>
                                </a:lnTo>
                                <a:lnTo>
                                  <a:pt x="488" y="21"/>
                                </a:lnTo>
                                <a:lnTo>
                                  <a:pt x="486" y="23"/>
                                </a:lnTo>
                                <a:lnTo>
                                  <a:pt x="483" y="25"/>
                                </a:lnTo>
                                <a:lnTo>
                                  <a:pt x="481" y="25"/>
                                </a:lnTo>
                                <a:lnTo>
                                  <a:pt x="479" y="28"/>
                                </a:lnTo>
                                <a:lnTo>
                                  <a:pt x="477" y="28"/>
                                </a:lnTo>
                                <a:lnTo>
                                  <a:pt x="475" y="30"/>
                                </a:lnTo>
                                <a:lnTo>
                                  <a:pt x="471" y="30"/>
                                </a:lnTo>
                                <a:lnTo>
                                  <a:pt x="469" y="32"/>
                                </a:lnTo>
                                <a:lnTo>
                                  <a:pt x="464" y="34"/>
                                </a:lnTo>
                                <a:lnTo>
                                  <a:pt x="462" y="36"/>
                                </a:lnTo>
                                <a:lnTo>
                                  <a:pt x="462" y="38"/>
                                </a:lnTo>
                                <a:lnTo>
                                  <a:pt x="460" y="40"/>
                                </a:lnTo>
                                <a:lnTo>
                                  <a:pt x="460" y="42"/>
                                </a:lnTo>
                                <a:lnTo>
                                  <a:pt x="460" y="44"/>
                                </a:lnTo>
                                <a:lnTo>
                                  <a:pt x="460" y="47"/>
                                </a:lnTo>
                                <a:lnTo>
                                  <a:pt x="460" y="49"/>
                                </a:lnTo>
                                <a:lnTo>
                                  <a:pt x="462" y="51"/>
                                </a:lnTo>
                                <a:lnTo>
                                  <a:pt x="462" y="53"/>
                                </a:lnTo>
                                <a:lnTo>
                                  <a:pt x="464" y="55"/>
                                </a:lnTo>
                                <a:lnTo>
                                  <a:pt x="467" y="55"/>
                                </a:lnTo>
                                <a:lnTo>
                                  <a:pt x="467" y="59"/>
                                </a:lnTo>
                                <a:lnTo>
                                  <a:pt x="471" y="61"/>
                                </a:lnTo>
                                <a:lnTo>
                                  <a:pt x="473" y="66"/>
                                </a:lnTo>
                                <a:lnTo>
                                  <a:pt x="473" y="68"/>
                                </a:lnTo>
                                <a:lnTo>
                                  <a:pt x="475" y="72"/>
                                </a:lnTo>
                                <a:lnTo>
                                  <a:pt x="475" y="74"/>
                                </a:lnTo>
                                <a:lnTo>
                                  <a:pt x="475" y="76"/>
                                </a:lnTo>
                                <a:lnTo>
                                  <a:pt x="477" y="78"/>
                                </a:lnTo>
                                <a:lnTo>
                                  <a:pt x="477" y="80"/>
                                </a:lnTo>
                                <a:lnTo>
                                  <a:pt x="479" y="83"/>
                                </a:lnTo>
                                <a:lnTo>
                                  <a:pt x="479" y="85"/>
                                </a:lnTo>
                                <a:lnTo>
                                  <a:pt x="483" y="89"/>
                                </a:lnTo>
                                <a:lnTo>
                                  <a:pt x="486" y="91"/>
                                </a:lnTo>
                                <a:lnTo>
                                  <a:pt x="488" y="93"/>
                                </a:lnTo>
                                <a:lnTo>
                                  <a:pt x="490" y="93"/>
                                </a:lnTo>
                                <a:lnTo>
                                  <a:pt x="492" y="95"/>
                                </a:lnTo>
                                <a:lnTo>
                                  <a:pt x="494" y="95"/>
                                </a:lnTo>
                                <a:lnTo>
                                  <a:pt x="496" y="97"/>
                                </a:lnTo>
                                <a:lnTo>
                                  <a:pt x="496" y="99"/>
                                </a:lnTo>
                                <a:lnTo>
                                  <a:pt x="496" y="102"/>
                                </a:lnTo>
                                <a:lnTo>
                                  <a:pt x="496" y="104"/>
                                </a:lnTo>
                                <a:lnTo>
                                  <a:pt x="496" y="106"/>
                                </a:lnTo>
                                <a:lnTo>
                                  <a:pt x="496" y="108"/>
                                </a:lnTo>
                                <a:lnTo>
                                  <a:pt x="496" y="110"/>
                                </a:lnTo>
                                <a:lnTo>
                                  <a:pt x="494" y="112"/>
                                </a:lnTo>
                                <a:lnTo>
                                  <a:pt x="492" y="114"/>
                                </a:lnTo>
                                <a:lnTo>
                                  <a:pt x="492" y="116"/>
                                </a:lnTo>
                                <a:lnTo>
                                  <a:pt x="490" y="118"/>
                                </a:lnTo>
                                <a:lnTo>
                                  <a:pt x="486" y="121"/>
                                </a:lnTo>
                                <a:lnTo>
                                  <a:pt x="483" y="123"/>
                                </a:lnTo>
                                <a:lnTo>
                                  <a:pt x="479" y="123"/>
                                </a:lnTo>
                                <a:lnTo>
                                  <a:pt x="477" y="123"/>
                                </a:lnTo>
                                <a:lnTo>
                                  <a:pt x="473" y="123"/>
                                </a:lnTo>
                                <a:lnTo>
                                  <a:pt x="469" y="121"/>
                                </a:lnTo>
                                <a:lnTo>
                                  <a:pt x="467" y="118"/>
                                </a:lnTo>
                                <a:lnTo>
                                  <a:pt x="467" y="116"/>
                                </a:lnTo>
                                <a:lnTo>
                                  <a:pt x="464" y="114"/>
                                </a:lnTo>
                                <a:lnTo>
                                  <a:pt x="462" y="112"/>
                                </a:lnTo>
                                <a:lnTo>
                                  <a:pt x="460" y="112"/>
                                </a:lnTo>
                                <a:lnTo>
                                  <a:pt x="458" y="112"/>
                                </a:lnTo>
                                <a:lnTo>
                                  <a:pt x="456" y="114"/>
                                </a:lnTo>
                                <a:lnTo>
                                  <a:pt x="454" y="116"/>
                                </a:lnTo>
                                <a:lnTo>
                                  <a:pt x="454" y="121"/>
                                </a:lnTo>
                                <a:lnTo>
                                  <a:pt x="452" y="123"/>
                                </a:lnTo>
                                <a:lnTo>
                                  <a:pt x="452" y="125"/>
                                </a:lnTo>
                                <a:lnTo>
                                  <a:pt x="452" y="127"/>
                                </a:lnTo>
                                <a:lnTo>
                                  <a:pt x="450" y="127"/>
                                </a:lnTo>
                                <a:lnTo>
                                  <a:pt x="450" y="129"/>
                                </a:lnTo>
                                <a:lnTo>
                                  <a:pt x="448" y="131"/>
                                </a:lnTo>
                                <a:lnTo>
                                  <a:pt x="445" y="133"/>
                                </a:lnTo>
                                <a:lnTo>
                                  <a:pt x="445" y="135"/>
                                </a:lnTo>
                                <a:lnTo>
                                  <a:pt x="443" y="137"/>
                                </a:lnTo>
                                <a:lnTo>
                                  <a:pt x="441" y="140"/>
                                </a:lnTo>
                                <a:lnTo>
                                  <a:pt x="439" y="142"/>
                                </a:lnTo>
                                <a:lnTo>
                                  <a:pt x="437" y="144"/>
                                </a:lnTo>
                                <a:lnTo>
                                  <a:pt x="433" y="146"/>
                                </a:lnTo>
                                <a:lnTo>
                                  <a:pt x="431" y="148"/>
                                </a:lnTo>
                                <a:lnTo>
                                  <a:pt x="426" y="150"/>
                                </a:lnTo>
                                <a:lnTo>
                                  <a:pt x="424" y="150"/>
                                </a:lnTo>
                                <a:lnTo>
                                  <a:pt x="422" y="152"/>
                                </a:lnTo>
                                <a:lnTo>
                                  <a:pt x="418" y="154"/>
                                </a:lnTo>
                                <a:lnTo>
                                  <a:pt x="416" y="156"/>
                                </a:lnTo>
                                <a:lnTo>
                                  <a:pt x="414" y="156"/>
                                </a:lnTo>
                                <a:lnTo>
                                  <a:pt x="412" y="159"/>
                                </a:lnTo>
                                <a:lnTo>
                                  <a:pt x="407" y="161"/>
                                </a:lnTo>
                                <a:lnTo>
                                  <a:pt x="405" y="161"/>
                                </a:lnTo>
                                <a:lnTo>
                                  <a:pt x="403" y="163"/>
                                </a:lnTo>
                                <a:lnTo>
                                  <a:pt x="401" y="163"/>
                                </a:lnTo>
                                <a:lnTo>
                                  <a:pt x="401" y="165"/>
                                </a:lnTo>
                                <a:lnTo>
                                  <a:pt x="399" y="165"/>
                                </a:lnTo>
                                <a:lnTo>
                                  <a:pt x="395" y="165"/>
                                </a:lnTo>
                                <a:lnTo>
                                  <a:pt x="390" y="165"/>
                                </a:lnTo>
                                <a:lnTo>
                                  <a:pt x="388" y="165"/>
                                </a:lnTo>
                                <a:lnTo>
                                  <a:pt x="386" y="165"/>
                                </a:lnTo>
                                <a:lnTo>
                                  <a:pt x="384" y="165"/>
                                </a:lnTo>
                                <a:lnTo>
                                  <a:pt x="380" y="165"/>
                                </a:lnTo>
                                <a:lnTo>
                                  <a:pt x="376" y="165"/>
                                </a:lnTo>
                                <a:lnTo>
                                  <a:pt x="371" y="165"/>
                                </a:lnTo>
                                <a:lnTo>
                                  <a:pt x="367" y="165"/>
                                </a:lnTo>
                                <a:lnTo>
                                  <a:pt x="365" y="165"/>
                                </a:lnTo>
                                <a:lnTo>
                                  <a:pt x="361" y="167"/>
                                </a:lnTo>
                                <a:lnTo>
                                  <a:pt x="359" y="167"/>
                                </a:lnTo>
                                <a:lnTo>
                                  <a:pt x="359" y="169"/>
                                </a:lnTo>
                                <a:lnTo>
                                  <a:pt x="357" y="169"/>
                                </a:lnTo>
                                <a:lnTo>
                                  <a:pt x="355" y="171"/>
                                </a:lnTo>
                                <a:lnTo>
                                  <a:pt x="346" y="182"/>
                                </a:lnTo>
                                <a:lnTo>
                                  <a:pt x="346" y="184"/>
                                </a:lnTo>
                                <a:lnTo>
                                  <a:pt x="344" y="186"/>
                                </a:lnTo>
                                <a:lnTo>
                                  <a:pt x="342" y="190"/>
                                </a:lnTo>
                                <a:lnTo>
                                  <a:pt x="340" y="192"/>
                                </a:lnTo>
                                <a:lnTo>
                                  <a:pt x="338" y="197"/>
                                </a:lnTo>
                                <a:lnTo>
                                  <a:pt x="338" y="199"/>
                                </a:lnTo>
                                <a:lnTo>
                                  <a:pt x="338" y="201"/>
                                </a:lnTo>
                                <a:lnTo>
                                  <a:pt x="338" y="203"/>
                                </a:lnTo>
                                <a:lnTo>
                                  <a:pt x="336" y="205"/>
                                </a:lnTo>
                                <a:lnTo>
                                  <a:pt x="338" y="207"/>
                                </a:lnTo>
                                <a:lnTo>
                                  <a:pt x="338" y="209"/>
                                </a:lnTo>
                                <a:lnTo>
                                  <a:pt x="340" y="211"/>
                                </a:lnTo>
                                <a:lnTo>
                                  <a:pt x="342" y="213"/>
                                </a:lnTo>
                                <a:lnTo>
                                  <a:pt x="344" y="213"/>
                                </a:lnTo>
                                <a:lnTo>
                                  <a:pt x="346" y="213"/>
                                </a:lnTo>
                                <a:lnTo>
                                  <a:pt x="348" y="213"/>
                                </a:lnTo>
                                <a:lnTo>
                                  <a:pt x="350" y="211"/>
                                </a:lnTo>
                                <a:lnTo>
                                  <a:pt x="355" y="211"/>
                                </a:lnTo>
                                <a:lnTo>
                                  <a:pt x="357" y="211"/>
                                </a:lnTo>
                                <a:lnTo>
                                  <a:pt x="359" y="211"/>
                                </a:lnTo>
                                <a:lnTo>
                                  <a:pt x="361" y="213"/>
                                </a:lnTo>
                                <a:lnTo>
                                  <a:pt x="363" y="213"/>
                                </a:lnTo>
                                <a:lnTo>
                                  <a:pt x="367" y="216"/>
                                </a:lnTo>
                                <a:lnTo>
                                  <a:pt x="369" y="216"/>
                                </a:lnTo>
                                <a:lnTo>
                                  <a:pt x="371" y="218"/>
                                </a:lnTo>
                                <a:lnTo>
                                  <a:pt x="374" y="220"/>
                                </a:lnTo>
                                <a:lnTo>
                                  <a:pt x="374" y="222"/>
                                </a:lnTo>
                                <a:lnTo>
                                  <a:pt x="376" y="224"/>
                                </a:lnTo>
                                <a:lnTo>
                                  <a:pt x="376" y="226"/>
                                </a:lnTo>
                                <a:lnTo>
                                  <a:pt x="376" y="228"/>
                                </a:lnTo>
                                <a:lnTo>
                                  <a:pt x="376" y="230"/>
                                </a:lnTo>
                                <a:lnTo>
                                  <a:pt x="376" y="233"/>
                                </a:lnTo>
                                <a:lnTo>
                                  <a:pt x="374" y="235"/>
                                </a:lnTo>
                                <a:lnTo>
                                  <a:pt x="374" y="237"/>
                                </a:lnTo>
                                <a:lnTo>
                                  <a:pt x="371" y="237"/>
                                </a:lnTo>
                                <a:lnTo>
                                  <a:pt x="367" y="239"/>
                                </a:lnTo>
                                <a:lnTo>
                                  <a:pt x="365" y="241"/>
                                </a:lnTo>
                                <a:lnTo>
                                  <a:pt x="363" y="241"/>
                                </a:lnTo>
                                <a:lnTo>
                                  <a:pt x="363" y="243"/>
                                </a:lnTo>
                                <a:lnTo>
                                  <a:pt x="361" y="245"/>
                                </a:lnTo>
                                <a:lnTo>
                                  <a:pt x="359" y="247"/>
                                </a:lnTo>
                                <a:lnTo>
                                  <a:pt x="359" y="249"/>
                                </a:lnTo>
                                <a:lnTo>
                                  <a:pt x="359" y="252"/>
                                </a:lnTo>
                                <a:lnTo>
                                  <a:pt x="359" y="254"/>
                                </a:lnTo>
                                <a:lnTo>
                                  <a:pt x="359" y="256"/>
                                </a:lnTo>
                                <a:lnTo>
                                  <a:pt x="359" y="260"/>
                                </a:lnTo>
                                <a:lnTo>
                                  <a:pt x="359" y="262"/>
                                </a:lnTo>
                                <a:lnTo>
                                  <a:pt x="359" y="264"/>
                                </a:lnTo>
                                <a:lnTo>
                                  <a:pt x="359" y="266"/>
                                </a:lnTo>
                                <a:lnTo>
                                  <a:pt x="357" y="271"/>
                                </a:lnTo>
                                <a:lnTo>
                                  <a:pt x="357" y="273"/>
                                </a:lnTo>
                                <a:lnTo>
                                  <a:pt x="357" y="275"/>
                                </a:lnTo>
                                <a:lnTo>
                                  <a:pt x="359" y="279"/>
                                </a:lnTo>
                                <a:lnTo>
                                  <a:pt x="359" y="281"/>
                                </a:lnTo>
                                <a:lnTo>
                                  <a:pt x="359" y="283"/>
                                </a:lnTo>
                                <a:lnTo>
                                  <a:pt x="357" y="287"/>
                                </a:lnTo>
                                <a:lnTo>
                                  <a:pt x="357" y="290"/>
                                </a:lnTo>
                                <a:lnTo>
                                  <a:pt x="357" y="292"/>
                                </a:lnTo>
                                <a:lnTo>
                                  <a:pt x="355" y="294"/>
                                </a:lnTo>
                                <a:lnTo>
                                  <a:pt x="355" y="298"/>
                                </a:lnTo>
                                <a:lnTo>
                                  <a:pt x="355" y="300"/>
                                </a:lnTo>
                                <a:lnTo>
                                  <a:pt x="352" y="302"/>
                                </a:lnTo>
                                <a:lnTo>
                                  <a:pt x="352" y="304"/>
                                </a:lnTo>
                                <a:lnTo>
                                  <a:pt x="350" y="306"/>
                                </a:lnTo>
                                <a:lnTo>
                                  <a:pt x="348" y="309"/>
                                </a:lnTo>
                                <a:lnTo>
                                  <a:pt x="346" y="311"/>
                                </a:lnTo>
                                <a:lnTo>
                                  <a:pt x="344" y="313"/>
                                </a:lnTo>
                                <a:lnTo>
                                  <a:pt x="342" y="315"/>
                                </a:lnTo>
                                <a:lnTo>
                                  <a:pt x="342" y="317"/>
                                </a:lnTo>
                                <a:lnTo>
                                  <a:pt x="342" y="319"/>
                                </a:lnTo>
                                <a:lnTo>
                                  <a:pt x="340" y="321"/>
                                </a:lnTo>
                                <a:lnTo>
                                  <a:pt x="338" y="323"/>
                                </a:lnTo>
                                <a:lnTo>
                                  <a:pt x="338" y="325"/>
                                </a:lnTo>
                                <a:lnTo>
                                  <a:pt x="336" y="328"/>
                                </a:lnTo>
                                <a:lnTo>
                                  <a:pt x="333" y="328"/>
                                </a:lnTo>
                                <a:lnTo>
                                  <a:pt x="333" y="330"/>
                                </a:lnTo>
                                <a:lnTo>
                                  <a:pt x="331" y="332"/>
                                </a:lnTo>
                                <a:lnTo>
                                  <a:pt x="329" y="334"/>
                                </a:lnTo>
                                <a:lnTo>
                                  <a:pt x="329" y="338"/>
                                </a:lnTo>
                                <a:lnTo>
                                  <a:pt x="327" y="340"/>
                                </a:lnTo>
                                <a:lnTo>
                                  <a:pt x="325" y="342"/>
                                </a:lnTo>
                                <a:lnTo>
                                  <a:pt x="323" y="347"/>
                                </a:lnTo>
                                <a:lnTo>
                                  <a:pt x="321" y="349"/>
                                </a:lnTo>
                                <a:lnTo>
                                  <a:pt x="319" y="351"/>
                                </a:lnTo>
                                <a:lnTo>
                                  <a:pt x="317" y="353"/>
                                </a:lnTo>
                                <a:lnTo>
                                  <a:pt x="317" y="355"/>
                                </a:lnTo>
                                <a:lnTo>
                                  <a:pt x="314" y="357"/>
                                </a:lnTo>
                                <a:lnTo>
                                  <a:pt x="314" y="359"/>
                                </a:lnTo>
                                <a:lnTo>
                                  <a:pt x="312" y="361"/>
                                </a:lnTo>
                                <a:lnTo>
                                  <a:pt x="310" y="363"/>
                                </a:lnTo>
                                <a:lnTo>
                                  <a:pt x="308" y="366"/>
                                </a:lnTo>
                                <a:lnTo>
                                  <a:pt x="306" y="368"/>
                                </a:lnTo>
                                <a:lnTo>
                                  <a:pt x="306" y="370"/>
                                </a:lnTo>
                                <a:lnTo>
                                  <a:pt x="304" y="370"/>
                                </a:lnTo>
                                <a:lnTo>
                                  <a:pt x="302" y="372"/>
                                </a:lnTo>
                                <a:lnTo>
                                  <a:pt x="300" y="374"/>
                                </a:lnTo>
                                <a:lnTo>
                                  <a:pt x="298" y="374"/>
                                </a:lnTo>
                                <a:lnTo>
                                  <a:pt x="295" y="376"/>
                                </a:lnTo>
                                <a:lnTo>
                                  <a:pt x="293" y="376"/>
                                </a:lnTo>
                                <a:lnTo>
                                  <a:pt x="291" y="376"/>
                                </a:lnTo>
                                <a:lnTo>
                                  <a:pt x="289" y="376"/>
                                </a:lnTo>
                                <a:lnTo>
                                  <a:pt x="287" y="376"/>
                                </a:lnTo>
                                <a:lnTo>
                                  <a:pt x="285" y="378"/>
                                </a:lnTo>
                                <a:lnTo>
                                  <a:pt x="283" y="378"/>
                                </a:lnTo>
                                <a:lnTo>
                                  <a:pt x="281" y="378"/>
                                </a:lnTo>
                                <a:lnTo>
                                  <a:pt x="279" y="380"/>
                                </a:lnTo>
                                <a:lnTo>
                                  <a:pt x="276" y="380"/>
                                </a:lnTo>
                                <a:lnTo>
                                  <a:pt x="274" y="380"/>
                                </a:lnTo>
                                <a:lnTo>
                                  <a:pt x="272" y="382"/>
                                </a:lnTo>
                                <a:lnTo>
                                  <a:pt x="270" y="382"/>
                                </a:lnTo>
                                <a:lnTo>
                                  <a:pt x="268" y="382"/>
                                </a:lnTo>
                                <a:lnTo>
                                  <a:pt x="268" y="385"/>
                                </a:lnTo>
                                <a:lnTo>
                                  <a:pt x="266" y="387"/>
                                </a:lnTo>
                                <a:lnTo>
                                  <a:pt x="264" y="389"/>
                                </a:lnTo>
                                <a:lnTo>
                                  <a:pt x="262" y="393"/>
                                </a:lnTo>
                                <a:lnTo>
                                  <a:pt x="260" y="395"/>
                                </a:lnTo>
                                <a:lnTo>
                                  <a:pt x="260" y="397"/>
                                </a:lnTo>
                                <a:lnTo>
                                  <a:pt x="260" y="399"/>
                                </a:lnTo>
                                <a:lnTo>
                                  <a:pt x="257" y="402"/>
                                </a:lnTo>
                                <a:lnTo>
                                  <a:pt x="255" y="404"/>
                                </a:lnTo>
                                <a:lnTo>
                                  <a:pt x="253" y="406"/>
                                </a:lnTo>
                                <a:lnTo>
                                  <a:pt x="251" y="406"/>
                                </a:lnTo>
                                <a:lnTo>
                                  <a:pt x="251" y="408"/>
                                </a:lnTo>
                                <a:lnTo>
                                  <a:pt x="249" y="410"/>
                                </a:lnTo>
                                <a:lnTo>
                                  <a:pt x="247" y="412"/>
                                </a:lnTo>
                                <a:lnTo>
                                  <a:pt x="245" y="412"/>
                                </a:lnTo>
                                <a:lnTo>
                                  <a:pt x="245" y="414"/>
                                </a:lnTo>
                                <a:lnTo>
                                  <a:pt x="243" y="416"/>
                                </a:lnTo>
                                <a:lnTo>
                                  <a:pt x="243" y="418"/>
                                </a:lnTo>
                                <a:lnTo>
                                  <a:pt x="243" y="421"/>
                                </a:lnTo>
                                <a:lnTo>
                                  <a:pt x="243" y="423"/>
                                </a:lnTo>
                                <a:lnTo>
                                  <a:pt x="241" y="427"/>
                                </a:lnTo>
                                <a:lnTo>
                                  <a:pt x="241" y="429"/>
                                </a:lnTo>
                                <a:lnTo>
                                  <a:pt x="241" y="431"/>
                                </a:lnTo>
                                <a:lnTo>
                                  <a:pt x="238" y="435"/>
                                </a:lnTo>
                                <a:lnTo>
                                  <a:pt x="238" y="440"/>
                                </a:lnTo>
                                <a:lnTo>
                                  <a:pt x="236" y="442"/>
                                </a:lnTo>
                                <a:lnTo>
                                  <a:pt x="236" y="444"/>
                                </a:lnTo>
                                <a:lnTo>
                                  <a:pt x="234" y="446"/>
                                </a:lnTo>
                                <a:lnTo>
                                  <a:pt x="234" y="448"/>
                                </a:lnTo>
                                <a:lnTo>
                                  <a:pt x="232" y="450"/>
                                </a:lnTo>
                                <a:lnTo>
                                  <a:pt x="232" y="452"/>
                                </a:lnTo>
                                <a:lnTo>
                                  <a:pt x="230" y="454"/>
                                </a:lnTo>
                                <a:lnTo>
                                  <a:pt x="230" y="459"/>
                                </a:lnTo>
                                <a:lnTo>
                                  <a:pt x="230" y="461"/>
                                </a:lnTo>
                                <a:lnTo>
                                  <a:pt x="230" y="463"/>
                                </a:lnTo>
                                <a:lnTo>
                                  <a:pt x="230" y="465"/>
                                </a:lnTo>
                                <a:lnTo>
                                  <a:pt x="230" y="469"/>
                                </a:lnTo>
                                <a:lnTo>
                                  <a:pt x="230" y="473"/>
                                </a:lnTo>
                                <a:lnTo>
                                  <a:pt x="230" y="475"/>
                                </a:lnTo>
                                <a:lnTo>
                                  <a:pt x="232" y="478"/>
                                </a:lnTo>
                                <a:lnTo>
                                  <a:pt x="232" y="482"/>
                                </a:lnTo>
                                <a:lnTo>
                                  <a:pt x="232" y="484"/>
                                </a:lnTo>
                                <a:lnTo>
                                  <a:pt x="232" y="486"/>
                                </a:lnTo>
                                <a:lnTo>
                                  <a:pt x="234" y="488"/>
                                </a:lnTo>
                                <a:lnTo>
                                  <a:pt x="234" y="490"/>
                                </a:lnTo>
                                <a:lnTo>
                                  <a:pt x="234" y="492"/>
                                </a:lnTo>
                                <a:lnTo>
                                  <a:pt x="234" y="494"/>
                                </a:lnTo>
                                <a:lnTo>
                                  <a:pt x="234" y="497"/>
                                </a:lnTo>
                                <a:lnTo>
                                  <a:pt x="234" y="501"/>
                                </a:lnTo>
                                <a:lnTo>
                                  <a:pt x="234" y="503"/>
                                </a:lnTo>
                                <a:lnTo>
                                  <a:pt x="234" y="505"/>
                                </a:lnTo>
                                <a:lnTo>
                                  <a:pt x="234" y="507"/>
                                </a:lnTo>
                                <a:lnTo>
                                  <a:pt x="232" y="511"/>
                                </a:lnTo>
                                <a:lnTo>
                                  <a:pt x="232" y="513"/>
                                </a:lnTo>
                                <a:lnTo>
                                  <a:pt x="232" y="516"/>
                                </a:lnTo>
                                <a:lnTo>
                                  <a:pt x="230" y="518"/>
                                </a:lnTo>
                                <a:lnTo>
                                  <a:pt x="230" y="520"/>
                                </a:lnTo>
                                <a:lnTo>
                                  <a:pt x="230" y="522"/>
                                </a:lnTo>
                                <a:lnTo>
                                  <a:pt x="228" y="524"/>
                                </a:lnTo>
                                <a:lnTo>
                                  <a:pt x="228" y="526"/>
                                </a:lnTo>
                                <a:lnTo>
                                  <a:pt x="228" y="528"/>
                                </a:lnTo>
                                <a:lnTo>
                                  <a:pt x="226" y="530"/>
                                </a:lnTo>
                                <a:lnTo>
                                  <a:pt x="224" y="532"/>
                                </a:lnTo>
                                <a:lnTo>
                                  <a:pt x="224" y="535"/>
                                </a:lnTo>
                                <a:lnTo>
                                  <a:pt x="222" y="537"/>
                                </a:lnTo>
                                <a:lnTo>
                                  <a:pt x="219" y="539"/>
                                </a:lnTo>
                                <a:lnTo>
                                  <a:pt x="217" y="541"/>
                                </a:lnTo>
                                <a:lnTo>
                                  <a:pt x="215" y="543"/>
                                </a:lnTo>
                                <a:lnTo>
                                  <a:pt x="213" y="545"/>
                                </a:lnTo>
                                <a:lnTo>
                                  <a:pt x="211" y="545"/>
                                </a:lnTo>
                                <a:lnTo>
                                  <a:pt x="207" y="547"/>
                                </a:lnTo>
                                <a:lnTo>
                                  <a:pt x="205" y="547"/>
                                </a:lnTo>
                                <a:lnTo>
                                  <a:pt x="203" y="547"/>
                                </a:lnTo>
                                <a:lnTo>
                                  <a:pt x="200" y="547"/>
                                </a:lnTo>
                                <a:lnTo>
                                  <a:pt x="198" y="547"/>
                                </a:lnTo>
                                <a:lnTo>
                                  <a:pt x="196" y="547"/>
                                </a:lnTo>
                                <a:lnTo>
                                  <a:pt x="194" y="545"/>
                                </a:lnTo>
                                <a:lnTo>
                                  <a:pt x="192" y="545"/>
                                </a:lnTo>
                                <a:lnTo>
                                  <a:pt x="190" y="543"/>
                                </a:lnTo>
                                <a:lnTo>
                                  <a:pt x="190" y="541"/>
                                </a:lnTo>
                                <a:lnTo>
                                  <a:pt x="188" y="539"/>
                                </a:lnTo>
                                <a:lnTo>
                                  <a:pt x="188" y="537"/>
                                </a:lnTo>
                                <a:lnTo>
                                  <a:pt x="186" y="532"/>
                                </a:lnTo>
                                <a:lnTo>
                                  <a:pt x="186" y="530"/>
                                </a:lnTo>
                                <a:lnTo>
                                  <a:pt x="183" y="528"/>
                                </a:lnTo>
                                <a:lnTo>
                                  <a:pt x="183" y="526"/>
                                </a:lnTo>
                                <a:lnTo>
                                  <a:pt x="183" y="524"/>
                                </a:lnTo>
                                <a:lnTo>
                                  <a:pt x="183" y="522"/>
                                </a:lnTo>
                                <a:lnTo>
                                  <a:pt x="183" y="520"/>
                                </a:lnTo>
                                <a:lnTo>
                                  <a:pt x="183" y="518"/>
                                </a:lnTo>
                                <a:lnTo>
                                  <a:pt x="183" y="516"/>
                                </a:lnTo>
                                <a:lnTo>
                                  <a:pt x="183" y="513"/>
                                </a:lnTo>
                                <a:lnTo>
                                  <a:pt x="186" y="511"/>
                                </a:lnTo>
                                <a:lnTo>
                                  <a:pt x="186" y="509"/>
                                </a:lnTo>
                                <a:lnTo>
                                  <a:pt x="188" y="507"/>
                                </a:lnTo>
                                <a:lnTo>
                                  <a:pt x="188" y="505"/>
                                </a:lnTo>
                                <a:lnTo>
                                  <a:pt x="190" y="501"/>
                                </a:lnTo>
                                <a:lnTo>
                                  <a:pt x="190" y="499"/>
                                </a:lnTo>
                                <a:lnTo>
                                  <a:pt x="192" y="497"/>
                                </a:lnTo>
                                <a:lnTo>
                                  <a:pt x="192" y="492"/>
                                </a:lnTo>
                                <a:lnTo>
                                  <a:pt x="190" y="490"/>
                                </a:lnTo>
                                <a:lnTo>
                                  <a:pt x="190" y="488"/>
                                </a:lnTo>
                                <a:lnTo>
                                  <a:pt x="190" y="486"/>
                                </a:lnTo>
                                <a:lnTo>
                                  <a:pt x="188" y="484"/>
                                </a:lnTo>
                                <a:lnTo>
                                  <a:pt x="186" y="484"/>
                                </a:lnTo>
                                <a:lnTo>
                                  <a:pt x="183" y="482"/>
                                </a:lnTo>
                                <a:lnTo>
                                  <a:pt x="181" y="480"/>
                                </a:lnTo>
                                <a:lnTo>
                                  <a:pt x="179" y="480"/>
                                </a:lnTo>
                                <a:lnTo>
                                  <a:pt x="177" y="480"/>
                                </a:lnTo>
                                <a:lnTo>
                                  <a:pt x="175" y="480"/>
                                </a:lnTo>
                                <a:lnTo>
                                  <a:pt x="173" y="480"/>
                                </a:lnTo>
                                <a:lnTo>
                                  <a:pt x="173" y="482"/>
                                </a:lnTo>
                                <a:lnTo>
                                  <a:pt x="171" y="482"/>
                                </a:lnTo>
                                <a:lnTo>
                                  <a:pt x="169" y="484"/>
                                </a:lnTo>
                                <a:lnTo>
                                  <a:pt x="167" y="484"/>
                                </a:lnTo>
                                <a:lnTo>
                                  <a:pt x="167" y="486"/>
                                </a:lnTo>
                                <a:lnTo>
                                  <a:pt x="164" y="488"/>
                                </a:lnTo>
                                <a:lnTo>
                                  <a:pt x="162" y="490"/>
                                </a:lnTo>
                                <a:lnTo>
                                  <a:pt x="162" y="492"/>
                                </a:lnTo>
                                <a:lnTo>
                                  <a:pt x="162" y="494"/>
                                </a:lnTo>
                                <a:lnTo>
                                  <a:pt x="162" y="497"/>
                                </a:lnTo>
                                <a:lnTo>
                                  <a:pt x="160" y="499"/>
                                </a:lnTo>
                                <a:lnTo>
                                  <a:pt x="160" y="503"/>
                                </a:lnTo>
                                <a:lnTo>
                                  <a:pt x="160" y="505"/>
                                </a:lnTo>
                                <a:lnTo>
                                  <a:pt x="160" y="507"/>
                                </a:lnTo>
                                <a:lnTo>
                                  <a:pt x="158" y="509"/>
                                </a:lnTo>
                                <a:lnTo>
                                  <a:pt x="158" y="511"/>
                                </a:lnTo>
                                <a:lnTo>
                                  <a:pt x="156" y="513"/>
                                </a:lnTo>
                                <a:lnTo>
                                  <a:pt x="156" y="516"/>
                                </a:lnTo>
                                <a:lnTo>
                                  <a:pt x="156" y="518"/>
                                </a:lnTo>
                                <a:lnTo>
                                  <a:pt x="156" y="520"/>
                                </a:lnTo>
                                <a:lnTo>
                                  <a:pt x="156" y="522"/>
                                </a:lnTo>
                                <a:lnTo>
                                  <a:pt x="154" y="522"/>
                                </a:lnTo>
                                <a:lnTo>
                                  <a:pt x="154" y="524"/>
                                </a:lnTo>
                                <a:lnTo>
                                  <a:pt x="154" y="526"/>
                                </a:lnTo>
                                <a:lnTo>
                                  <a:pt x="154" y="528"/>
                                </a:lnTo>
                                <a:lnTo>
                                  <a:pt x="152" y="530"/>
                                </a:lnTo>
                                <a:lnTo>
                                  <a:pt x="150" y="532"/>
                                </a:lnTo>
                                <a:lnTo>
                                  <a:pt x="148" y="532"/>
                                </a:lnTo>
                                <a:lnTo>
                                  <a:pt x="145" y="535"/>
                                </a:lnTo>
                                <a:lnTo>
                                  <a:pt x="143" y="535"/>
                                </a:lnTo>
                                <a:lnTo>
                                  <a:pt x="143" y="537"/>
                                </a:lnTo>
                                <a:lnTo>
                                  <a:pt x="141" y="537"/>
                                </a:lnTo>
                                <a:lnTo>
                                  <a:pt x="139" y="539"/>
                                </a:lnTo>
                                <a:lnTo>
                                  <a:pt x="137" y="541"/>
                                </a:lnTo>
                                <a:lnTo>
                                  <a:pt x="137" y="543"/>
                                </a:lnTo>
                                <a:lnTo>
                                  <a:pt x="135" y="543"/>
                                </a:lnTo>
                                <a:lnTo>
                                  <a:pt x="135" y="545"/>
                                </a:lnTo>
                                <a:lnTo>
                                  <a:pt x="133" y="547"/>
                                </a:lnTo>
                                <a:lnTo>
                                  <a:pt x="133" y="549"/>
                                </a:lnTo>
                                <a:lnTo>
                                  <a:pt x="131" y="549"/>
                                </a:lnTo>
                                <a:lnTo>
                                  <a:pt x="131" y="552"/>
                                </a:lnTo>
                                <a:lnTo>
                                  <a:pt x="129" y="554"/>
                                </a:lnTo>
                                <a:lnTo>
                                  <a:pt x="129" y="556"/>
                                </a:lnTo>
                                <a:lnTo>
                                  <a:pt x="126" y="558"/>
                                </a:lnTo>
                                <a:lnTo>
                                  <a:pt x="124" y="558"/>
                                </a:lnTo>
                                <a:lnTo>
                                  <a:pt x="124" y="560"/>
                                </a:lnTo>
                                <a:lnTo>
                                  <a:pt x="122" y="562"/>
                                </a:lnTo>
                                <a:lnTo>
                                  <a:pt x="120" y="562"/>
                                </a:lnTo>
                                <a:lnTo>
                                  <a:pt x="118" y="562"/>
                                </a:lnTo>
                                <a:lnTo>
                                  <a:pt x="116" y="562"/>
                                </a:lnTo>
                                <a:lnTo>
                                  <a:pt x="114" y="562"/>
                                </a:lnTo>
                                <a:lnTo>
                                  <a:pt x="112" y="560"/>
                                </a:lnTo>
                                <a:lnTo>
                                  <a:pt x="110" y="558"/>
                                </a:lnTo>
                                <a:lnTo>
                                  <a:pt x="107" y="558"/>
                                </a:lnTo>
                                <a:lnTo>
                                  <a:pt x="107" y="556"/>
                                </a:lnTo>
                                <a:lnTo>
                                  <a:pt x="107" y="554"/>
                                </a:lnTo>
                                <a:lnTo>
                                  <a:pt x="105" y="552"/>
                                </a:lnTo>
                                <a:lnTo>
                                  <a:pt x="105" y="549"/>
                                </a:lnTo>
                                <a:lnTo>
                                  <a:pt x="105" y="547"/>
                                </a:lnTo>
                                <a:lnTo>
                                  <a:pt x="107" y="545"/>
                                </a:lnTo>
                                <a:lnTo>
                                  <a:pt x="107" y="543"/>
                                </a:lnTo>
                                <a:lnTo>
                                  <a:pt x="110" y="541"/>
                                </a:lnTo>
                                <a:lnTo>
                                  <a:pt x="110" y="539"/>
                                </a:lnTo>
                                <a:lnTo>
                                  <a:pt x="112" y="537"/>
                                </a:lnTo>
                                <a:lnTo>
                                  <a:pt x="112" y="535"/>
                                </a:lnTo>
                                <a:lnTo>
                                  <a:pt x="114" y="532"/>
                                </a:lnTo>
                                <a:lnTo>
                                  <a:pt x="114" y="530"/>
                                </a:lnTo>
                                <a:lnTo>
                                  <a:pt x="116" y="528"/>
                                </a:lnTo>
                                <a:lnTo>
                                  <a:pt x="118" y="526"/>
                                </a:lnTo>
                                <a:lnTo>
                                  <a:pt x="120" y="524"/>
                                </a:lnTo>
                                <a:lnTo>
                                  <a:pt x="120" y="522"/>
                                </a:lnTo>
                                <a:lnTo>
                                  <a:pt x="122" y="520"/>
                                </a:lnTo>
                                <a:lnTo>
                                  <a:pt x="122" y="518"/>
                                </a:lnTo>
                                <a:lnTo>
                                  <a:pt x="122" y="516"/>
                                </a:lnTo>
                                <a:lnTo>
                                  <a:pt x="120" y="513"/>
                                </a:lnTo>
                                <a:lnTo>
                                  <a:pt x="120" y="511"/>
                                </a:lnTo>
                                <a:lnTo>
                                  <a:pt x="120" y="509"/>
                                </a:lnTo>
                                <a:lnTo>
                                  <a:pt x="118" y="509"/>
                                </a:lnTo>
                                <a:lnTo>
                                  <a:pt x="116" y="507"/>
                                </a:lnTo>
                                <a:lnTo>
                                  <a:pt x="114" y="505"/>
                                </a:lnTo>
                                <a:lnTo>
                                  <a:pt x="112" y="505"/>
                                </a:lnTo>
                                <a:lnTo>
                                  <a:pt x="110" y="505"/>
                                </a:lnTo>
                                <a:lnTo>
                                  <a:pt x="107" y="505"/>
                                </a:lnTo>
                                <a:lnTo>
                                  <a:pt x="105" y="505"/>
                                </a:lnTo>
                                <a:lnTo>
                                  <a:pt x="101" y="505"/>
                                </a:lnTo>
                                <a:lnTo>
                                  <a:pt x="99" y="505"/>
                                </a:lnTo>
                                <a:lnTo>
                                  <a:pt x="97" y="505"/>
                                </a:lnTo>
                                <a:lnTo>
                                  <a:pt x="95" y="507"/>
                                </a:lnTo>
                                <a:lnTo>
                                  <a:pt x="93" y="507"/>
                                </a:lnTo>
                                <a:lnTo>
                                  <a:pt x="91" y="509"/>
                                </a:lnTo>
                                <a:lnTo>
                                  <a:pt x="88" y="509"/>
                                </a:lnTo>
                                <a:lnTo>
                                  <a:pt x="84" y="511"/>
                                </a:lnTo>
                                <a:lnTo>
                                  <a:pt x="82" y="513"/>
                                </a:lnTo>
                                <a:lnTo>
                                  <a:pt x="82" y="516"/>
                                </a:lnTo>
                                <a:lnTo>
                                  <a:pt x="80" y="518"/>
                                </a:lnTo>
                                <a:lnTo>
                                  <a:pt x="80" y="520"/>
                                </a:lnTo>
                                <a:lnTo>
                                  <a:pt x="78" y="520"/>
                                </a:lnTo>
                                <a:lnTo>
                                  <a:pt x="78" y="522"/>
                                </a:lnTo>
                                <a:lnTo>
                                  <a:pt x="78" y="524"/>
                                </a:lnTo>
                                <a:lnTo>
                                  <a:pt x="78" y="526"/>
                                </a:lnTo>
                                <a:lnTo>
                                  <a:pt x="78" y="528"/>
                                </a:lnTo>
                                <a:lnTo>
                                  <a:pt x="78" y="530"/>
                                </a:lnTo>
                                <a:lnTo>
                                  <a:pt x="78" y="532"/>
                                </a:lnTo>
                                <a:lnTo>
                                  <a:pt x="78" y="535"/>
                                </a:lnTo>
                                <a:lnTo>
                                  <a:pt x="76" y="537"/>
                                </a:lnTo>
                                <a:lnTo>
                                  <a:pt x="76" y="539"/>
                                </a:lnTo>
                                <a:lnTo>
                                  <a:pt x="74" y="541"/>
                                </a:lnTo>
                                <a:lnTo>
                                  <a:pt x="72" y="543"/>
                                </a:lnTo>
                                <a:lnTo>
                                  <a:pt x="69" y="543"/>
                                </a:lnTo>
                                <a:lnTo>
                                  <a:pt x="65" y="545"/>
                                </a:lnTo>
                                <a:lnTo>
                                  <a:pt x="63" y="545"/>
                                </a:lnTo>
                                <a:lnTo>
                                  <a:pt x="61" y="547"/>
                                </a:lnTo>
                                <a:lnTo>
                                  <a:pt x="59" y="549"/>
                                </a:lnTo>
                                <a:lnTo>
                                  <a:pt x="59" y="552"/>
                                </a:lnTo>
                                <a:lnTo>
                                  <a:pt x="59" y="554"/>
                                </a:lnTo>
                                <a:lnTo>
                                  <a:pt x="59" y="556"/>
                                </a:lnTo>
                                <a:lnTo>
                                  <a:pt x="59" y="558"/>
                                </a:lnTo>
                                <a:lnTo>
                                  <a:pt x="59" y="560"/>
                                </a:lnTo>
                                <a:lnTo>
                                  <a:pt x="59" y="562"/>
                                </a:lnTo>
                                <a:lnTo>
                                  <a:pt x="61" y="564"/>
                                </a:lnTo>
                                <a:lnTo>
                                  <a:pt x="63" y="566"/>
                                </a:lnTo>
                                <a:lnTo>
                                  <a:pt x="65" y="568"/>
                                </a:lnTo>
                                <a:lnTo>
                                  <a:pt x="69" y="568"/>
                                </a:lnTo>
                                <a:lnTo>
                                  <a:pt x="72" y="571"/>
                                </a:lnTo>
                                <a:lnTo>
                                  <a:pt x="72" y="573"/>
                                </a:lnTo>
                                <a:lnTo>
                                  <a:pt x="74" y="573"/>
                                </a:lnTo>
                                <a:lnTo>
                                  <a:pt x="74" y="575"/>
                                </a:lnTo>
                                <a:lnTo>
                                  <a:pt x="74" y="577"/>
                                </a:lnTo>
                                <a:lnTo>
                                  <a:pt x="74" y="579"/>
                                </a:lnTo>
                                <a:lnTo>
                                  <a:pt x="74" y="581"/>
                                </a:lnTo>
                                <a:lnTo>
                                  <a:pt x="72" y="583"/>
                                </a:lnTo>
                                <a:lnTo>
                                  <a:pt x="69" y="585"/>
                                </a:lnTo>
                                <a:lnTo>
                                  <a:pt x="67" y="587"/>
                                </a:lnTo>
                                <a:lnTo>
                                  <a:pt x="65" y="587"/>
                                </a:lnTo>
                                <a:lnTo>
                                  <a:pt x="63" y="590"/>
                                </a:lnTo>
                                <a:lnTo>
                                  <a:pt x="59" y="590"/>
                                </a:lnTo>
                                <a:lnTo>
                                  <a:pt x="57" y="592"/>
                                </a:lnTo>
                                <a:lnTo>
                                  <a:pt x="55" y="592"/>
                                </a:lnTo>
                                <a:lnTo>
                                  <a:pt x="55" y="594"/>
                                </a:lnTo>
                                <a:lnTo>
                                  <a:pt x="53" y="594"/>
                                </a:lnTo>
                                <a:lnTo>
                                  <a:pt x="53" y="596"/>
                                </a:lnTo>
                                <a:lnTo>
                                  <a:pt x="50" y="596"/>
                                </a:lnTo>
                                <a:lnTo>
                                  <a:pt x="50" y="598"/>
                                </a:lnTo>
                                <a:lnTo>
                                  <a:pt x="50" y="600"/>
                                </a:lnTo>
                                <a:lnTo>
                                  <a:pt x="50" y="602"/>
                                </a:lnTo>
                                <a:lnTo>
                                  <a:pt x="50" y="604"/>
                                </a:lnTo>
                                <a:lnTo>
                                  <a:pt x="50" y="606"/>
                                </a:lnTo>
                                <a:lnTo>
                                  <a:pt x="50" y="609"/>
                                </a:lnTo>
                                <a:lnTo>
                                  <a:pt x="50" y="611"/>
                                </a:lnTo>
                                <a:lnTo>
                                  <a:pt x="50" y="613"/>
                                </a:lnTo>
                                <a:lnTo>
                                  <a:pt x="50" y="615"/>
                                </a:lnTo>
                                <a:lnTo>
                                  <a:pt x="50" y="617"/>
                                </a:lnTo>
                                <a:lnTo>
                                  <a:pt x="50" y="619"/>
                                </a:lnTo>
                                <a:lnTo>
                                  <a:pt x="48" y="621"/>
                                </a:lnTo>
                                <a:lnTo>
                                  <a:pt x="46" y="621"/>
                                </a:lnTo>
                                <a:lnTo>
                                  <a:pt x="42" y="621"/>
                                </a:lnTo>
                                <a:lnTo>
                                  <a:pt x="40" y="621"/>
                                </a:lnTo>
                                <a:lnTo>
                                  <a:pt x="38" y="621"/>
                                </a:lnTo>
                                <a:lnTo>
                                  <a:pt x="36" y="619"/>
                                </a:lnTo>
                                <a:lnTo>
                                  <a:pt x="34" y="617"/>
                                </a:lnTo>
                                <a:lnTo>
                                  <a:pt x="34" y="615"/>
                                </a:lnTo>
                                <a:lnTo>
                                  <a:pt x="34" y="613"/>
                                </a:lnTo>
                                <a:lnTo>
                                  <a:pt x="34" y="611"/>
                                </a:lnTo>
                                <a:lnTo>
                                  <a:pt x="34" y="609"/>
                                </a:lnTo>
                                <a:lnTo>
                                  <a:pt x="31" y="606"/>
                                </a:lnTo>
                                <a:lnTo>
                                  <a:pt x="31" y="604"/>
                                </a:lnTo>
                                <a:lnTo>
                                  <a:pt x="29" y="602"/>
                                </a:lnTo>
                                <a:lnTo>
                                  <a:pt x="29" y="600"/>
                                </a:lnTo>
                                <a:lnTo>
                                  <a:pt x="27" y="600"/>
                                </a:lnTo>
                                <a:lnTo>
                                  <a:pt x="27" y="598"/>
                                </a:lnTo>
                                <a:lnTo>
                                  <a:pt x="23" y="596"/>
                                </a:lnTo>
                                <a:lnTo>
                                  <a:pt x="23" y="594"/>
                                </a:lnTo>
                                <a:lnTo>
                                  <a:pt x="21" y="592"/>
                                </a:lnTo>
                                <a:lnTo>
                                  <a:pt x="19" y="590"/>
                                </a:lnTo>
                                <a:lnTo>
                                  <a:pt x="17" y="587"/>
                                </a:lnTo>
                                <a:lnTo>
                                  <a:pt x="15" y="585"/>
                                </a:lnTo>
                                <a:lnTo>
                                  <a:pt x="12" y="583"/>
                                </a:lnTo>
                                <a:lnTo>
                                  <a:pt x="10" y="583"/>
                                </a:lnTo>
                                <a:lnTo>
                                  <a:pt x="8" y="583"/>
                                </a:lnTo>
                                <a:lnTo>
                                  <a:pt x="8" y="585"/>
                                </a:lnTo>
                                <a:lnTo>
                                  <a:pt x="6" y="585"/>
                                </a:lnTo>
                                <a:lnTo>
                                  <a:pt x="6" y="583"/>
                                </a:lnTo>
                                <a:lnTo>
                                  <a:pt x="4" y="583"/>
                                </a:lnTo>
                                <a:lnTo>
                                  <a:pt x="4" y="581"/>
                                </a:lnTo>
                                <a:lnTo>
                                  <a:pt x="4" y="579"/>
                                </a:lnTo>
                                <a:lnTo>
                                  <a:pt x="2" y="577"/>
                                </a:lnTo>
                                <a:lnTo>
                                  <a:pt x="0" y="575"/>
                                </a:lnTo>
                                <a:lnTo>
                                  <a:pt x="0" y="573"/>
                                </a:lnTo>
                                <a:lnTo>
                                  <a:pt x="2" y="573"/>
                                </a:lnTo>
                                <a:lnTo>
                                  <a:pt x="2" y="571"/>
                                </a:lnTo>
                                <a:lnTo>
                                  <a:pt x="2" y="568"/>
                                </a:lnTo>
                                <a:lnTo>
                                  <a:pt x="2" y="566"/>
                                </a:lnTo>
                                <a:lnTo>
                                  <a:pt x="2" y="564"/>
                                </a:lnTo>
                                <a:lnTo>
                                  <a:pt x="2" y="562"/>
                                </a:lnTo>
                                <a:lnTo>
                                  <a:pt x="2" y="560"/>
                                </a:lnTo>
                                <a:lnTo>
                                  <a:pt x="2" y="562"/>
                                </a:lnTo>
                                <a:lnTo>
                                  <a:pt x="4" y="562"/>
                                </a:lnTo>
                                <a:lnTo>
                                  <a:pt x="4" y="564"/>
                                </a:lnTo>
                                <a:lnTo>
                                  <a:pt x="4" y="562"/>
                                </a:lnTo>
                                <a:lnTo>
                                  <a:pt x="6" y="562"/>
                                </a:lnTo>
                                <a:lnTo>
                                  <a:pt x="4" y="562"/>
                                </a:lnTo>
                                <a:lnTo>
                                  <a:pt x="4" y="560"/>
                                </a:lnTo>
                                <a:lnTo>
                                  <a:pt x="4" y="558"/>
                                </a:lnTo>
                                <a:lnTo>
                                  <a:pt x="4" y="556"/>
                                </a:lnTo>
                                <a:lnTo>
                                  <a:pt x="6" y="554"/>
                                </a:lnTo>
                                <a:lnTo>
                                  <a:pt x="8" y="554"/>
                                </a:lnTo>
                                <a:lnTo>
                                  <a:pt x="10" y="554"/>
                                </a:lnTo>
                                <a:lnTo>
                                  <a:pt x="12" y="554"/>
                                </a:lnTo>
                                <a:lnTo>
                                  <a:pt x="15" y="554"/>
                                </a:lnTo>
                                <a:lnTo>
                                  <a:pt x="17" y="554"/>
                                </a:lnTo>
                                <a:lnTo>
                                  <a:pt x="17" y="556"/>
                                </a:lnTo>
                                <a:lnTo>
                                  <a:pt x="17" y="558"/>
                                </a:lnTo>
                                <a:lnTo>
                                  <a:pt x="19" y="558"/>
                                </a:lnTo>
                                <a:lnTo>
                                  <a:pt x="19" y="556"/>
                                </a:lnTo>
                                <a:lnTo>
                                  <a:pt x="19" y="554"/>
                                </a:lnTo>
                                <a:lnTo>
                                  <a:pt x="21" y="554"/>
                                </a:lnTo>
                                <a:lnTo>
                                  <a:pt x="23" y="554"/>
                                </a:lnTo>
                                <a:lnTo>
                                  <a:pt x="25" y="554"/>
                                </a:lnTo>
                                <a:lnTo>
                                  <a:pt x="27" y="554"/>
                                </a:lnTo>
                                <a:lnTo>
                                  <a:pt x="27" y="552"/>
                                </a:lnTo>
                                <a:lnTo>
                                  <a:pt x="25" y="549"/>
                                </a:lnTo>
                                <a:lnTo>
                                  <a:pt x="23" y="549"/>
                                </a:lnTo>
                                <a:lnTo>
                                  <a:pt x="21" y="547"/>
                                </a:lnTo>
                                <a:lnTo>
                                  <a:pt x="23" y="547"/>
                                </a:lnTo>
                                <a:lnTo>
                                  <a:pt x="25" y="545"/>
                                </a:lnTo>
                                <a:lnTo>
                                  <a:pt x="23" y="545"/>
                                </a:lnTo>
                                <a:lnTo>
                                  <a:pt x="23" y="543"/>
                                </a:lnTo>
                                <a:lnTo>
                                  <a:pt x="23" y="541"/>
                                </a:lnTo>
                                <a:lnTo>
                                  <a:pt x="23" y="539"/>
                                </a:lnTo>
                                <a:lnTo>
                                  <a:pt x="21" y="539"/>
                                </a:lnTo>
                                <a:lnTo>
                                  <a:pt x="21" y="537"/>
                                </a:lnTo>
                                <a:lnTo>
                                  <a:pt x="23" y="539"/>
                                </a:lnTo>
                                <a:lnTo>
                                  <a:pt x="25" y="539"/>
                                </a:lnTo>
                                <a:lnTo>
                                  <a:pt x="25" y="537"/>
                                </a:lnTo>
                                <a:lnTo>
                                  <a:pt x="25" y="535"/>
                                </a:lnTo>
                                <a:lnTo>
                                  <a:pt x="27" y="532"/>
                                </a:lnTo>
                                <a:lnTo>
                                  <a:pt x="27" y="535"/>
                                </a:lnTo>
                                <a:lnTo>
                                  <a:pt x="29" y="535"/>
                                </a:lnTo>
                                <a:lnTo>
                                  <a:pt x="31" y="532"/>
                                </a:lnTo>
                                <a:lnTo>
                                  <a:pt x="31" y="535"/>
                                </a:lnTo>
                                <a:lnTo>
                                  <a:pt x="34" y="537"/>
                                </a:lnTo>
                                <a:lnTo>
                                  <a:pt x="36" y="535"/>
                                </a:lnTo>
                                <a:lnTo>
                                  <a:pt x="38" y="532"/>
                                </a:lnTo>
                                <a:lnTo>
                                  <a:pt x="38" y="530"/>
                                </a:lnTo>
                                <a:lnTo>
                                  <a:pt x="38" y="528"/>
                                </a:lnTo>
                                <a:lnTo>
                                  <a:pt x="40" y="528"/>
                                </a:lnTo>
                                <a:lnTo>
                                  <a:pt x="42" y="526"/>
                                </a:lnTo>
                                <a:lnTo>
                                  <a:pt x="44" y="526"/>
                                </a:lnTo>
                                <a:lnTo>
                                  <a:pt x="44" y="524"/>
                                </a:lnTo>
                                <a:lnTo>
                                  <a:pt x="44" y="522"/>
                                </a:lnTo>
                                <a:lnTo>
                                  <a:pt x="46" y="520"/>
                                </a:lnTo>
                                <a:lnTo>
                                  <a:pt x="46" y="522"/>
                                </a:lnTo>
                                <a:lnTo>
                                  <a:pt x="48" y="522"/>
                                </a:lnTo>
                                <a:lnTo>
                                  <a:pt x="50" y="522"/>
                                </a:lnTo>
                                <a:lnTo>
                                  <a:pt x="50" y="520"/>
                                </a:lnTo>
                                <a:lnTo>
                                  <a:pt x="53" y="520"/>
                                </a:lnTo>
                                <a:lnTo>
                                  <a:pt x="55" y="520"/>
                                </a:lnTo>
                                <a:lnTo>
                                  <a:pt x="55" y="522"/>
                                </a:lnTo>
                                <a:lnTo>
                                  <a:pt x="57" y="520"/>
                                </a:lnTo>
                                <a:lnTo>
                                  <a:pt x="57" y="522"/>
                                </a:lnTo>
                                <a:lnTo>
                                  <a:pt x="59" y="522"/>
                                </a:lnTo>
                                <a:lnTo>
                                  <a:pt x="59" y="520"/>
                                </a:lnTo>
                                <a:lnTo>
                                  <a:pt x="59" y="518"/>
                                </a:lnTo>
                                <a:lnTo>
                                  <a:pt x="59" y="516"/>
                                </a:lnTo>
                                <a:lnTo>
                                  <a:pt x="57" y="516"/>
                                </a:lnTo>
                                <a:lnTo>
                                  <a:pt x="55" y="513"/>
                                </a:lnTo>
                                <a:lnTo>
                                  <a:pt x="55" y="511"/>
                                </a:lnTo>
                                <a:lnTo>
                                  <a:pt x="55" y="509"/>
                                </a:lnTo>
                                <a:lnTo>
                                  <a:pt x="53" y="509"/>
                                </a:lnTo>
                                <a:lnTo>
                                  <a:pt x="53" y="507"/>
                                </a:lnTo>
                                <a:lnTo>
                                  <a:pt x="50" y="507"/>
                                </a:lnTo>
                                <a:lnTo>
                                  <a:pt x="50" y="505"/>
                                </a:lnTo>
                                <a:lnTo>
                                  <a:pt x="53" y="503"/>
                                </a:lnTo>
                                <a:lnTo>
                                  <a:pt x="55" y="501"/>
                                </a:lnTo>
                                <a:lnTo>
                                  <a:pt x="57" y="501"/>
                                </a:lnTo>
                                <a:lnTo>
                                  <a:pt x="57" y="499"/>
                                </a:lnTo>
                                <a:lnTo>
                                  <a:pt x="57" y="497"/>
                                </a:lnTo>
                                <a:lnTo>
                                  <a:pt x="55" y="497"/>
                                </a:lnTo>
                                <a:lnTo>
                                  <a:pt x="53" y="497"/>
                                </a:lnTo>
                                <a:lnTo>
                                  <a:pt x="50" y="494"/>
                                </a:lnTo>
                                <a:lnTo>
                                  <a:pt x="50" y="492"/>
                                </a:lnTo>
                                <a:lnTo>
                                  <a:pt x="50" y="490"/>
                                </a:lnTo>
                                <a:lnTo>
                                  <a:pt x="53" y="490"/>
                                </a:lnTo>
                                <a:lnTo>
                                  <a:pt x="55" y="488"/>
                                </a:lnTo>
                                <a:lnTo>
                                  <a:pt x="57" y="490"/>
                                </a:lnTo>
                                <a:lnTo>
                                  <a:pt x="59" y="490"/>
                                </a:lnTo>
                                <a:lnTo>
                                  <a:pt x="61" y="490"/>
                                </a:lnTo>
                                <a:lnTo>
                                  <a:pt x="63" y="490"/>
                                </a:lnTo>
                                <a:lnTo>
                                  <a:pt x="65" y="488"/>
                                </a:lnTo>
                                <a:lnTo>
                                  <a:pt x="67" y="486"/>
                                </a:lnTo>
                                <a:lnTo>
                                  <a:pt x="65" y="484"/>
                                </a:lnTo>
                                <a:lnTo>
                                  <a:pt x="65" y="482"/>
                                </a:lnTo>
                                <a:lnTo>
                                  <a:pt x="63" y="482"/>
                                </a:lnTo>
                                <a:lnTo>
                                  <a:pt x="63" y="480"/>
                                </a:lnTo>
                                <a:lnTo>
                                  <a:pt x="65" y="480"/>
                                </a:lnTo>
                                <a:lnTo>
                                  <a:pt x="65" y="478"/>
                                </a:lnTo>
                                <a:lnTo>
                                  <a:pt x="65" y="475"/>
                                </a:lnTo>
                                <a:lnTo>
                                  <a:pt x="63" y="475"/>
                                </a:lnTo>
                                <a:lnTo>
                                  <a:pt x="63" y="473"/>
                                </a:lnTo>
                                <a:lnTo>
                                  <a:pt x="61" y="471"/>
                                </a:lnTo>
                                <a:lnTo>
                                  <a:pt x="63" y="471"/>
                                </a:lnTo>
                                <a:lnTo>
                                  <a:pt x="63" y="473"/>
                                </a:lnTo>
                                <a:lnTo>
                                  <a:pt x="65" y="473"/>
                                </a:lnTo>
                                <a:lnTo>
                                  <a:pt x="65" y="471"/>
                                </a:lnTo>
                                <a:lnTo>
                                  <a:pt x="65" y="469"/>
                                </a:lnTo>
                                <a:lnTo>
                                  <a:pt x="63" y="469"/>
                                </a:lnTo>
                                <a:lnTo>
                                  <a:pt x="61" y="469"/>
                                </a:lnTo>
                                <a:lnTo>
                                  <a:pt x="61" y="467"/>
                                </a:lnTo>
                                <a:lnTo>
                                  <a:pt x="59" y="467"/>
                                </a:lnTo>
                                <a:lnTo>
                                  <a:pt x="61" y="469"/>
                                </a:lnTo>
                                <a:lnTo>
                                  <a:pt x="59" y="469"/>
                                </a:lnTo>
                                <a:lnTo>
                                  <a:pt x="59" y="471"/>
                                </a:lnTo>
                                <a:lnTo>
                                  <a:pt x="55" y="471"/>
                                </a:lnTo>
                                <a:lnTo>
                                  <a:pt x="53" y="473"/>
                                </a:lnTo>
                                <a:lnTo>
                                  <a:pt x="50" y="471"/>
                                </a:lnTo>
                                <a:lnTo>
                                  <a:pt x="48" y="469"/>
                                </a:lnTo>
                                <a:lnTo>
                                  <a:pt x="48" y="467"/>
                                </a:lnTo>
                                <a:lnTo>
                                  <a:pt x="48" y="465"/>
                                </a:lnTo>
                                <a:lnTo>
                                  <a:pt x="48" y="463"/>
                                </a:lnTo>
                                <a:lnTo>
                                  <a:pt x="50" y="461"/>
                                </a:lnTo>
                                <a:lnTo>
                                  <a:pt x="50" y="459"/>
                                </a:lnTo>
                                <a:lnTo>
                                  <a:pt x="53" y="456"/>
                                </a:lnTo>
                                <a:lnTo>
                                  <a:pt x="50" y="454"/>
                                </a:lnTo>
                                <a:lnTo>
                                  <a:pt x="50" y="452"/>
                                </a:lnTo>
                                <a:lnTo>
                                  <a:pt x="50" y="450"/>
                                </a:lnTo>
                                <a:lnTo>
                                  <a:pt x="50" y="448"/>
                                </a:lnTo>
                                <a:lnTo>
                                  <a:pt x="50" y="446"/>
                                </a:lnTo>
                                <a:lnTo>
                                  <a:pt x="50" y="444"/>
                                </a:lnTo>
                                <a:lnTo>
                                  <a:pt x="50" y="442"/>
                                </a:lnTo>
                                <a:lnTo>
                                  <a:pt x="53" y="440"/>
                                </a:lnTo>
                                <a:lnTo>
                                  <a:pt x="53" y="437"/>
                                </a:lnTo>
                                <a:lnTo>
                                  <a:pt x="55" y="435"/>
                                </a:lnTo>
                                <a:lnTo>
                                  <a:pt x="55" y="433"/>
                                </a:lnTo>
                                <a:lnTo>
                                  <a:pt x="55" y="431"/>
                                </a:lnTo>
                                <a:lnTo>
                                  <a:pt x="53" y="431"/>
                                </a:lnTo>
                                <a:lnTo>
                                  <a:pt x="53" y="429"/>
                                </a:lnTo>
                                <a:lnTo>
                                  <a:pt x="50" y="427"/>
                                </a:lnTo>
                                <a:lnTo>
                                  <a:pt x="50" y="425"/>
                                </a:lnTo>
                                <a:lnTo>
                                  <a:pt x="48" y="423"/>
                                </a:lnTo>
                                <a:lnTo>
                                  <a:pt x="48" y="421"/>
                                </a:lnTo>
                                <a:lnTo>
                                  <a:pt x="48" y="418"/>
                                </a:lnTo>
                                <a:lnTo>
                                  <a:pt x="48" y="416"/>
                                </a:lnTo>
                                <a:lnTo>
                                  <a:pt x="46" y="414"/>
                                </a:lnTo>
                                <a:lnTo>
                                  <a:pt x="46" y="412"/>
                                </a:lnTo>
                                <a:lnTo>
                                  <a:pt x="44" y="412"/>
                                </a:lnTo>
                                <a:lnTo>
                                  <a:pt x="42" y="410"/>
                                </a:lnTo>
                                <a:lnTo>
                                  <a:pt x="38" y="408"/>
                                </a:lnTo>
                                <a:lnTo>
                                  <a:pt x="36" y="408"/>
                                </a:lnTo>
                                <a:lnTo>
                                  <a:pt x="34" y="406"/>
                                </a:lnTo>
                                <a:lnTo>
                                  <a:pt x="34" y="404"/>
                                </a:lnTo>
                                <a:lnTo>
                                  <a:pt x="34" y="402"/>
                                </a:lnTo>
                                <a:lnTo>
                                  <a:pt x="31" y="399"/>
                                </a:lnTo>
                                <a:lnTo>
                                  <a:pt x="34" y="399"/>
                                </a:lnTo>
                                <a:lnTo>
                                  <a:pt x="34" y="397"/>
                                </a:lnTo>
                                <a:lnTo>
                                  <a:pt x="34" y="395"/>
                                </a:lnTo>
                                <a:lnTo>
                                  <a:pt x="31" y="395"/>
                                </a:lnTo>
                                <a:lnTo>
                                  <a:pt x="31" y="393"/>
                                </a:lnTo>
                                <a:lnTo>
                                  <a:pt x="31" y="391"/>
                                </a:lnTo>
                                <a:lnTo>
                                  <a:pt x="29" y="389"/>
                                </a:lnTo>
                                <a:lnTo>
                                  <a:pt x="27" y="389"/>
                                </a:lnTo>
                                <a:lnTo>
                                  <a:pt x="27" y="387"/>
                                </a:lnTo>
                                <a:lnTo>
                                  <a:pt x="25" y="385"/>
                                </a:lnTo>
                                <a:lnTo>
                                  <a:pt x="25" y="382"/>
                                </a:lnTo>
                                <a:lnTo>
                                  <a:pt x="25" y="380"/>
                                </a:lnTo>
                                <a:lnTo>
                                  <a:pt x="23" y="380"/>
                                </a:lnTo>
                                <a:lnTo>
                                  <a:pt x="23" y="378"/>
                                </a:lnTo>
                                <a:lnTo>
                                  <a:pt x="25" y="378"/>
                                </a:lnTo>
                                <a:lnTo>
                                  <a:pt x="25" y="376"/>
                                </a:lnTo>
                                <a:lnTo>
                                  <a:pt x="25" y="374"/>
                                </a:lnTo>
                                <a:lnTo>
                                  <a:pt x="23" y="374"/>
                                </a:lnTo>
                                <a:lnTo>
                                  <a:pt x="23" y="372"/>
                                </a:lnTo>
                                <a:lnTo>
                                  <a:pt x="23" y="370"/>
                                </a:lnTo>
                                <a:lnTo>
                                  <a:pt x="21" y="370"/>
                                </a:lnTo>
                                <a:lnTo>
                                  <a:pt x="21" y="368"/>
                                </a:lnTo>
                                <a:lnTo>
                                  <a:pt x="21" y="366"/>
                                </a:lnTo>
                                <a:lnTo>
                                  <a:pt x="19" y="366"/>
                                </a:lnTo>
                                <a:lnTo>
                                  <a:pt x="19" y="363"/>
                                </a:lnTo>
                                <a:lnTo>
                                  <a:pt x="19" y="361"/>
                                </a:lnTo>
                                <a:lnTo>
                                  <a:pt x="19" y="359"/>
                                </a:lnTo>
                                <a:lnTo>
                                  <a:pt x="19" y="357"/>
                                </a:lnTo>
                                <a:lnTo>
                                  <a:pt x="19" y="355"/>
                                </a:lnTo>
                                <a:lnTo>
                                  <a:pt x="19" y="353"/>
                                </a:lnTo>
                                <a:lnTo>
                                  <a:pt x="19" y="351"/>
                                </a:lnTo>
                                <a:lnTo>
                                  <a:pt x="19" y="349"/>
                                </a:lnTo>
                                <a:lnTo>
                                  <a:pt x="21" y="347"/>
                                </a:lnTo>
                                <a:lnTo>
                                  <a:pt x="21" y="344"/>
                                </a:lnTo>
                                <a:lnTo>
                                  <a:pt x="23" y="342"/>
                                </a:lnTo>
                                <a:lnTo>
                                  <a:pt x="23" y="340"/>
                                </a:lnTo>
                                <a:lnTo>
                                  <a:pt x="25" y="338"/>
                                </a:lnTo>
                                <a:lnTo>
                                  <a:pt x="27" y="338"/>
                                </a:lnTo>
                                <a:lnTo>
                                  <a:pt x="29" y="340"/>
                                </a:lnTo>
                                <a:lnTo>
                                  <a:pt x="31" y="338"/>
                                </a:lnTo>
                                <a:lnTo>
                                  <a:pt x="34" y="338"/>
                                </a:lnTo>
                                <a:lnTo>
                                  <a:pt x="36" y="338"/>
                                </a:lnTo>
                                <a:lnTo>
                                  <a:pt x="36" y="336"/>
                                </a:lnTo>
                                <a:lnTo>
                                  <a:pt x="36" y="334"/>
                                </a:lnTo>
                                <a:lnTo>
                                  <a:pt x="36" y="332"/>
                                </a:lnTo>
                                <a:lnTo>
                                  <a:pt x="36" y="330"/>
                                </a:lnTo>
                                <a:lnTo>
                                  <a:pt x="34" y="328"/>
                                </a:lnTo>
                                <a:lnTo>
                                  <a:pt x="31" y="328"/>
                                </a:lnTo>
                                <a:lnTo>
                                  <a:pt x="31" y="330"/>
                                </a:lnTo>
                                <a:lnTo>
                                  <a:pt x="29" y="330"/>
                                </a:lnTo>
                                <a:lnTo>
                                  <a:pt x="27" y="330"/>
                                </a:lnTo>
                                <a:lnTo>
                                  <a:pt x="25" y="330"/>
                                </a:lnTo>
                                <a:lnTo>
                                  <a:pt x="23" y="328"/>
                                </a:lnTo>
                                <a:lnTo>
                                  <a:pt x="23" y="325"/>
                                </a:lnTo>
                                <a:lnTo>
                                  <a:pt x="21" y="323"/>
                                </a:lnTo>
                                <a:lnTo>
                                  <a:pt x="21" y="321"/>
                                </a:lnTo>
                                <a:lnTo>
                                  <a:pt x="19" y="319"/>
                                </a:lnTo>
                                <a:lnTo>
                                  <a:pt x="21" y="317"/>
                                </a:lnTo>
                                <a:lnTo>
                                  <a:pt x="23" y="317"/>
                                </a:lnTo>
                                <a:lnTo>
                                  <a:pt x="25" y="317"/>
                                </a:lnTo>
                                <a:lnTo>
                                  <a:pt x="27" y="317"/>
                                </a:lnTo>
                                <a:lnTo>
                                  <a:pt x="27" y="315"/>
                                </a:lnTo>
                                <a:lnTo>
                                  <a:pt x="27" y="313"/>
                                </a:lnTo>
                                <a:lnTo>
                                  <a:pt x="29" y="313"/>
                                </a:lnTo>
                                <a:lnTo>
                                  <a:pt x="27" y="311"/>
                                </a:lnTo>
                                <a:lnTo>
                                  <a:pt x="27" y="309"/>
                                </a:lnTo>
                                <a:lnTo>
                                  <a:pt x="27" y="306"/>
                                </a:lnTo>
                                <a:lnTo>
                                  <a:pt x="27" y="304"/>
                                </a:lnTo>
                                <a:lnTo>
                                  <a:pt x="27" y="302"/>
                                </a:lnTo>
                                <a:lnTo>
                                  <a:pt x="27" y="300"/>
                                </a:lnTo>
                                <a:lnTo>
                                  <a:pt x="29" y="300"/>
                                </a:lnTo>
                                <a:lnTo>
                                  <a:pt x="31" y="300"/>
                                </a:lnTo>
                                <a:lnTo>
                                  <a:pt x="34" y="300"/>
                                </a:lnTo>
                                <a:lnTo>
                                  <a:pt x="34" y="298"/>
                                </a:lnTo>
                                <a:lnTo>
                                  <a:pt x="36" y="296"/>
                                </a:lnTo>
                                <a:lnTo>
                                  <a:pt x="36" y="294"/>
                                </a:lnTo>
                                <a:lnTo>
                                  <a:pt x="38" y="292"/>
                                </a:lnTo>
                                <a:lnTo>
                                  <a:pt x="40" y="290"/>
                                </a:lnTo>
                                <a:lnTo>
                                  <a:pt x="42" y="287"/>
                                </a:lnTo>
                                <a:lnTo>
                                  <a:pt x="42" y="285"/>
                                </a:lnTo>
                                <a:lnTo>
                                  <a:pt x="42" y="283"/>
                                </a:lnTo>
                                <a:lnTo>
                                  <a:pt x="42" y="281"/>
                                </a:lnTo>
                                <a:lnTo>
                                  <a:pt x="44" y="281"/>
                                </a:lnTo>
                                <a:lnTo>
                                  <a:pt x="46" y="281"/>
                                </a:lnTo>
                                <a:lnTo>
                                  <a:pt x="48" y="283"/>
                                </a:lnTo>
                                <a:lnTo>
                                  <a:pt x="50" y="283"/>
                                </a:lnTo>
                                <a:lnTo>
                                  <a:pt x="50" y="285"/>
                                </a:lnTo>
                                <a:lnTo>
                                  <a:pt x="53" y="285"/>
                                </a:lnTo>
                                <a:lnTo>
                                  <a:pt x="55" y="285"/>
                                </a:lnTo>
                                <a:lnTo>
                                  <a:pt x="55" y="283"/>
                                </a:lnTo>
                                <a:lnTo>
                                  <a:pt x="55" y="281"/>
                                </a:lnTo>
                                <a:lnTo>
                                  <a:pt x="55" y="279"/>
                                </a:lnTo>
                                <a:lnTo>
                                  <a:pt x="57" y="277"/>
                                </a:lnTo>
                                <a:lnTo>
                                  <a:pt x="55" y="277"/>
                                </a:lnTo>
                                <a:lnTo>
                                  <a:pt x="55" y="275"/>
                                </a:lnTo>
                                <a:lnTo>
                                  <a:pt x="53" y="275"/>
                                </a:lnTo>
                                <a:lnTo>
                                  <a:pt x="50" y="275"/>
                                </a:lnTo>
                                <a:lnTo>
                                  <a:pt x="48" y="275"/>
                                </a:lnTo>
                                <a:lnTo>
                                  <a:pt x="48" y="273"/>
                                </a:lnTo>
                                <a:lnTo>
                                  <a:pt x="48" y="271"/>
                                </a:lnTo>
                                <a:lnTo>
                                  <a:pt x="50" y="271"/>
                                </a:lnTo>
                                <a:lnTo>
                                  <a:pt x="53" y="273"/>
                                </a:lnTo>
                                <a:lnTo>
                                  <a:pt x="55" y="273"/>
                                </a:lnTo>
                                <a:lnTo>
                                  <a:pt x="55" y="271"/>
                                </a:lnTo>
                                <a:lnTo>
                                  <a:pt x="57" y="271"/>
                                </a:lnTo>
                                <a:lnTo>
                                  <a:pt x="57" y="268"/>
                                </a:lnTo>
                                <a:lnTo>
                                  <a:pt x="59" y="266"/>
                                </a:lnTo>
                                <a:lnTo>
                                  <a:pt x="59" y="264"/>
                                </a:lnTo>
                                <a:lnTo>
                                  <a:pt x="61" y="264"/>
                                </a:lnTo>
                                <a:lnTo>
                                  <a:pt x="59" y="264"/>
                                </a:lnTo>
                                <a:lnTo>
                                  <a:pt x="57" y="264"/>
                                </a:lnTo>
                                <a:lnTo>
                                  <a:pt x="55" y="264"/>
                                </a:lnTo>
                                <a:lnTo>
                                  <a:pt x="53" y="262"/>
                                </a:lnTo>
                                <a:lnTo>
                                  <a:pt x="53" y="260"/>
                                </a:lnTo>
                                <a:lnTo>
                                  <a:pt x="55" y="258"/>
                                </a:lnTo>
                                <a:lnTo>
                                  <a:pt x="55" y="256"/>
                                </a:lnTo>
                                <a:lnTo>
                                  <a:pt x="55" y="254"/>
                                </a:lnTo>
                                <a:lnTo>
                                  <a:pt x="55" y="252"/>
                                </a:lnTo>
                                <a:lnTo>
                                  <a:pt x="55" y="249"/>
                                </a:lnTo>
                                <a:lnTo>
                                  <a:pt x="57" y="249"/>
                                </a:lnTo>
                                <a:lnTo>
                                  <a:pt x="59" y="249"/>
                                </a:lnTo>
                                <a:lnTo>
                                  <a:pt x="59" y="247"/>
                                </a:lnTo>
                                <a:lnTo>
                                  <a:pt x="59" y="245"/>
                                </a:lnTo>
                                <a:lnTo>
                                  <a:pt x="59" y="243"/>
                                </a:lnTo>
                                <a:lnTo>
                                  <a:pt x="57" y="243"/>
                                </a:lnTo>
                                <a:lnTo>
                                  <a:pt x="57" y="241"/>
                                </a:lnTo>
                                <a:lnTo>
                                  <a:pt x="59" y="241"/>
                                </a:lnTo>
                                <a:lnTo>
                                  <a:pt x="61" y="243"/>
                                </a:lnTo>
                                <a:lnTo>
                                  <a:pt x="63" y="241"/>
                                </a:lnTo>
                                <a:lnTo>
                                  <a:pt x="63" y="239"/>
                                </a:lnTo>
                                <a:lnTo>
                                  <a:pt x="63" y="237"/>
                                </a:lnTo>
                                <a:lnTo>
                                  <a:pt x="61" y="237"/>
                                </a:lnTo>
                                <a:lnTo>
                                  <a:pt x="59" y="237"/>
                                </a:lnTo>
                                <a:lnTo>
                                  <a:pt x="57" y="235"/>
                                </a:lnTo>
                                <a:lnTo>
                                  <a:pt x="59" y="235"/>
                                </a:lnTo>
                                <a:lnTo>
                                  <a:pt x="61" y="233"/>
                                </a:lnTo>
                                <a:lnTo>
                                  <a:pt x="61" y="235"/>
                                </a:lnTo>
                                <a:lnTo>
                                  <a:pt x="63" y="235"/>
                                </a:lnTo>
                                <a:lnTo>
                                  <a:pt x="65" y="235"/>
                                </a:lnTo>
                                <a:lnTo>
                                  <a:pt x="65" y="233"/>
                                </a:lnTo>
                                <a:lnTo>
                                  <a:pt x="63" y="233"/>
                                </a:lnTo>
                                <a:lnTo>
                                  <a:pt x="63" y="230"/>
                                </a:lnTo>
                                <a:lnTo>
                                  <a:pt x="61" y="230"/>
                                </a:lnTo>
                                <a:lnTo>
                                  <a:pt x="61" y="228"/>
                                </a:lnTo>
                                <a:lnTo>
                                  <a:pt x="63" y="228"/>
                                </a:lnTo>
                                <a:lnTo>
                                  <a:pt x="65" y="228"/>
                                </a:lnTo>
                                <a:lnTo>
                                  <a:pt x="65" y="226"/>
                                </a:lnTo>
                                <a:lnTo>
                                  <a:pt x="65" y="224"/>
                                </a:lnTo>
                                <a:lnTo>
                                  <a:pt x="63" y="224"/>
                                </a:lnTo>
                                <a:lnTo>
                                  <a:pt x="63" y="222"/>
                                </a:lnTo>
                                <a:lnTo>
                                  <a:pt x="61" y="222"/>
                                </a:lnTo>
                                <a:lnTo>
                                  <a:pt x="61" y="220"/>
                                </a:lnTo>
                                <a:lnTo>
                                  <a:pt x="59" y="220"/>
                                </a:lnTo>
                                <a:lnTo>
                                  <a:pt x="59" y="218"/>
                                </a:lnTo>
                                <a:lnTo>
                                  <a:pt x="61" y="216"/>
                                </a:lnTo>
                                <a:lnTo>
                                  <a:pt x="63" y="216"/>
                                </a:lnTo>
                                <a:lnTo>
                                  <a:pt x="65" y="216"/>
                                </a:lnTo>
                                <a:lnTo>
                                  <a:pt x="65" y="213"/>
                                </a:lnTo>
                                <a:lnTo>
                                  <a:pt x="63" y="213"/>
                                </a:lnTo>
                                <a:lnTo>
                                  <a:pt x="63" y="216"/>
                                </a:lnTo>
                                <a:lnTo>
                                  <a:pt x="63" y="213"/>
                                </a:lnTo>
                                <a:lnTo>
                                  <a:pt x="61" y="213"/>
                                </a:lnTo>
                                <a:lnTo>
                                  <a:pt x="59" y="211"/>
                                </a:lnTo>
                                <a:lnTo>
                                  <a:pt x="59" y="209"/>
                                </a:lnTo>
                                <a:lnTo>
                                  <a:pt x="61" y="209"/>
                                </a:lnTo>
                                <a:lnTo>
                                  <a:pt x="63" y="209"/>
                                </a:lnTo>
                                <a:lnTo>
                                  <a:pt x="65" y="207"/>
                                </a:lnTo>
                                <a:lnTo>
                                  <a:pt x="67" y="207"/>
                                </a:lnTo>
                                <a:lnTo>
                                  <a:pt x="67" y="205"/>
                                </a:lnTo>
                                <a:lnTo>
                                  <a:pt x="67" y="203"/>
                                </a:lnTo>
                                <a:lnTo>
                                  <a:pt x="65" y="205"/>
                                </a:lnTo>
                                <a:lnTo>
                                  <a:pt x="63" y="205"/>
                                </a:lnTo>
                                <a:lnTo>
                                  <a:pt x="65" y="205"/>
                                </a:lnTo>
                                <a:lnTo>
                                  <a:pt x="65" y="203"/>
                                </a:lnTo>
                                <a:lnTo>
                                  <a:pt x="63" y="203"/>
                                </a:lnTo>
                                <a:lnTo>
                                  <a:pt x="63" y="201"/>
                                </a:lnTo>
                                <a:lnTo>
                                  <a:pt x="61" y="201"/>
                                </a:lnTo>
                                <a:lnTo>
                                  <a:pt x="59" y="201"/>
                                </a:lnTo>
                                <a:lnTo>
                                  <a:pt x="59" y="199"/>
                                </a:lnTo>
                                <a:lnTo>
                                  <a:pt x="61" y="199"/>
                                </a:lnTo>
                                <a:lnTo>
                                  <a:pt x="61" y="197"/>
                                </a:lnTo>
                                <a:lnTo>
                                  <a:pt x="63" y="194"/>
                                </a:lnTo>
                                <a:lnTo>
                                  <a:pt x="63" y="192"/>
                                </a:lnTo>
                                <a:lnTo>
                                  <a:pt x="61" y="192"/>
                                </a:lnTo>
                                <a:lnTo>
                                  <a:pt x="59" y="192"/>
                                </a:lnTo>
                                <a:lnTo>
                                  <a:pt x="59" y="190"/>
                                </a:lnTo>
                                <a:lnTo>
                                  <a:pt x="61" y="188"/>
                                </a:lnTo>
                                <a:lnTo>
                                  <a:pt x="63" y="188"/>
                                </a:lnTo>
                                <a:lnTo>
                                  <a:pt x="63" y="186"/>
                                </a:lnTo>
                                <a:lnTo>
                                  <a:pt x="61" y="184"/>
                                </a:lnTo>
                                <a:lnTo>
                                  <a:pt x="61" y="186"/>
                                </a:lnTo>
                                <a:lnTo>
                                  <a:pt x="59" y="186"/>
                                </a:lnTo>
                                <a:lnTo>
                                  <a:pt x="59" y="188"/>
                                </a:lnTo>
                                <a:lnTo>
                                  <a:pt x="57" y="188"/>
                                </a:lnTo>
                                <a:lnTo>
                                  <a:pt x="57" y="186"/>
                                </a:lnTo>
                                <a:lnTo>
                                  <a:pt x="59" y="186"/>
                                </a:lnTo>
                                <a:lnTo>
                                  <a:pt x="59" y="184"/>
                                </a:lnTo>
                                <a:lnTo>
                                  <a:pt x="57" y="184"/>
                                </a:lnTo>
                                <a:lnTo>
                                  <a:pt x="57" y="182"/>
                                </a:lnTo>
                                <a:lnTo>
                                  <a:pt x="57" y="180"/>
                                </a:lnTo>
                                <a:lnTo>
                                  <a:pt x="55" y="178"/>
                                </a:lnTo>
                                <a:lnTo>
                                  <a:pt x="57" y="178"/>
                                </a:lnTo>
                                <a:lnTo>
                                  <a:pt x="59" y="178"/>
                                </a:lnTo>
                                <a:lnTo>
                                  <a:pt x="59" y="175"/>
                                </a:lnTo>
                                <a:lnTo>
                                  <a:pt x="57" y="175"/>
                                </a:lnTo>
                                <a:lnTo>
                                  <a:pt x="57" y="173"/>
                                </a:lnTo>
                                <a:lnTo>
                                  <a:pt x="55" y="171"/>
                                </a:lnTo>
                                <a:lnTo>
                                  <a:pt x="53" y="173"/>
                                </a:lnTo>
                                <a:lnTo>
                                  <a:pt x="53" y="171"/>
                                </a:lnTo>
                                <a:lnTo>
                                  <a:pt x="50" y="171"/>
                                </a:lnTo>
                                <a:lnTo>
                                  <a:pt x="50" y="169"/>
                                </a:lnTo>
                                <a:lnTo>
                                  <a:pt x="53" y="171"/>
                                </a:lnTo>
                                <a:lnTo>
                                  <a:pt x="53" y="169"/>
                                </a:lnTo>
                                <a:lnTo>
                                  <a:pt x="50" y="167"/>
                                </a:lnTo>
                                <a:lnTo>
                                  <a:pt x="50" y="165"/>
                                </a:lnTo>
                                <a:lnTo>
                                  <a:pt x="50" y="163"/>
                                </a:lnTo>
                                <a:lnTo>
                                  <a:pt x="53" y="163"/>
                                </a:lnTo>
                                <a:lnTo>
                                  <a:pt x="55" y="163"/>
                                </a:lnTo>
                                <a:lnTo>
                                  <a:pt x="55" y="161"/>
                                </a:lnTo>
                                <a:lnTo>
                                  <a:pt x="57" y="161"/>
                                </a:lnTo>
                                <a:lnTo>
                                  <a:pt x="55" y="161"/>
                                </a:lnTo>
                                <a:lnTo>
                                  <a:pt x="55" y="159"/>
                                </a:lnTo>
                                <a:lnTo>
                                  <a:pt x="55" y="161"/>
                                </a:lnTo>
                                <a:lnTo>
                                  <a:pt x="53" y="161"/>
                                </a:lnTo>
                                <a:lnTo>
                                  <a:pt x="50" y="161"/>
                                </a:lnTo>
                                <a:lnTo>
                                  <a:pt x="50" y="159"/>
                                </a:lnTo>
                                <a:lnTo>
                                  <a:pt x="53" y="159"/>
                                </a:lnTo>
                                <a:lnTo>
                                  <a:pt x="55" y="156"/>
                                </a:lnTo>
                                <a:lnTo>
                                  <a:pt x="53" y="156"/>
                                </a:lnTo>
                                <a:lnTo>
                                  <a:pt x="53" y="154"/>
                                </a:lnTo>
                                <a:lnTo>
                                  <a:pt x="50" y="156"/>
                                </a:lnTo>
                                <a:lnTo>
                                  <a:pt x="50" y="154"/>
                                </a:lnTo>
                                <a:lnTo>
                                  <a:pt x="48" y="154"/>
                                </a:lnTo>
                                <a:lnTo>
                                  <a:pt x="46" y="154"/>
                                </a:lnTo>
                                <a:lnTo>
                                  <a:pt x="46" y="152"/>
                                </a:lnTo>
                                <a:lnTo>
                                  <a:pt x="46" y="150"/>
                                </a:lnTo>
                                <a:lnTo>
                                  <a:pt x="48" y="148"/>
                                </a:lnTo>
                                <a:lnTo>
                                  <a:pt x="50" y="148"/>
                                </a:lnTo>
                                <a:lnTo>
                                  <a:pt x="50" y="146"/>
                                </a:lnTo>
                                <a:lnTo>
                                  <a:pt x="48" y="146"/>
                                </a:lnTo>
                                <a:lnTo>
                                  <a:pt x="48" y="148"/>
                                </a:lnTo>
                                <a:lnTo>
                                  <a:pt x="46" y="146"/>
                                </a:lnTo>
                                <a:lnTo>
                                  <a:pt x="46" y="144"/>
                                </a:lnTo>
                                <a:lnTo>
                                  <a:pt x="44" y="142"/>
                                </a:lnTo>
                                <a:lnTo>
                                  <a:pt x="44" y="140"/>
                                </a:lnTo>
                                <a:lnTo>
                                  <a:pt x="46" y="140"/>
                                </a:lnTo>
                                <a:lnTo>
                                  <a:pt x="46" y="137"/>
                                </a:lnTo>
                                <a:lnTo>
                                  <a:pt x="48" y="137"/>
                                </a:lnTo>
                                <a:lnTo>
                                  <a:pt x="46" y="137"/>
                                </a:lnTo>
                                <a:lnTo>
                                  <a:pt x="46" y="135"/>
                                </a:lnTo>
                                <a:lnTo>
                                  <a:pt x="46" y="133"/>
                                </a:lnTo>
                                <a:lnTo>
                                  <a:pt x="48" y="133"/>
                                </a:lnTo>
                                <a:lnTo>
                                  <a:pt x="50" y="133"/>
                                </a:lnTo>
                                <a:lnTo>
                                  <a:pt x="50" y="131"/>
                                </a:lnTo>
                                <a:lnTo>
                                  <a:pt x="48" y="131"/>
                                </a:lnTo>
                                <a:lnTo>
                                  <a:pt x="48" y="129"/>
                                </a:lnTo>
                                <a:lnTo>
                                  <a:pt x="48" y="127"/>
                                </a:lnTo>
                                <a:lnTo>
                                  <a:pt x="50" y="127"/>
                                </a:lnTo>
                                <a:lnTo>
                                  <a:pt x="53" y="127"/>
                                </a:lnTo>
                                <a:lnTo>
                                  <a:pt x="53" y="125"/>
                                </a:lnTo>
                                <a:lnTo>
                                  <a:pt x="55" y="125"/>
                                </a:lnTo>
                                <a:lnTo>
                                  <a:pt x="57" y="125"/>
                                </a:lnTo>
                                <a:lnTo>
                                  <a:pt x="57" y="123"/>
                                </a:lnTo>
                                <a:lnTo>
                                  <a:pt x="57" y="121"/>
                                </a:lnTo>
                                <a:lnTo>
                                  <a:pt x="57" y="118"/>
                                </a:lnTo>
                                <a:lnTo>
                                  <a:pt x="55" y="118"/>
                                </a:lnTo>
                                <a:lnTo>
                                  <a:pt x="55" y="121"/>
                                </a:lnTo>
                                <a:lnTo>
                                  <a:pt x="55" y="123"/>
                                </a:lnTo>
                                <a:lnTo>
                                  <a:pt x="55" y="121"/>
                                </a:lnTo>
                                <a:lnTo>
                                  <a:pt x="53" y="121"/>
                                </a:lnTo>
                                <a:lnTo>
                                  <a:pt x="50" y="121"/>
                                </a:lnTo>
                                <a:lnTo>
                                  <a:pt x="53" y="118"/>
                                </a:lnTo>
                                <a:lnTo>
                                  <a:pt x="50" y="118"/>
                                </a:lnTo>
                                <a:lnTo>
                                  <a:pt x="50" y="116"/>
                                </a:lnTo>
                                <a:lnTo>
                                  <a:pt x="50" y="114"/>
                                </a:lnTo>
                                <a:lnTo>
                                  <a:pt x="48" y="114"/>
                                </a:lnTo>
                                <a:lnTo>
                                  <a:pt x="50" y="114"/>
                                </a:lnTo>
                                <a:lnTo>
                                  <a:pt x="50" y="112"/>
                                </a:lnTo>
                                <a:lnTo>
                                  <a:pt x="53" y="112"/>
                                </a:lnTo>
                                <a:lnTo>
                                  <a:pt x="55" y="112"/>
                                </a:lnTo>
                                <a:lnTo>
                                  <a:pt x="55" y="110"/>
                                </a:lnTo>
                                <a:lnTo>
                                  <a:pt x="57" y="108"/>
                                </a:lnTo>
                                <a:lnTo>
                                  <a:pt x="55" y="108"/>
                                </a:lnTo>
                                <a:lnTo>
                                  <a:pt x="55" y="106"/>
                                </a:lnTo>
                                <a:lnTo>
                                  <a:pt x="53" y="108"/>
                                </a:lnTo>
                                <a:lnTo>
                                  <a:pt x="50" y="108"/>
                                </a:lnTo>
                                <a:lnTo>
                                  <a:pt x="50" y="106"/>
                                </a:lnTo>
                                <a:lnTo>
                                  <a:pt x="50" y="108"/>
                                </a:lnTo>
                                <a:lnTo>
                                  <a:pt x="48" y="108"/>
                                </a:lnTo>
                                <a:lnTo>
                                  <a:pt x="46" y="108"/>
                                </a:lnTo>
                                <a:lnTo>
                                  <a:pt x="46" y="106"/>
                                </a:lnTo>
                                <a:lnTo>
                                  <a:pt x="48" y="106"/>
                                </a:lnTo>
                                <a:lnTo>
                                  <a:pt x="48" y="104"/>
                                </a:lnTo>
                                <a:lnTo>
                                  <a:pt x="46" y="104"/>
                                </a:lnTo>
                                <a:lnTo>
                                  <a:pt x="48" y="104"/>
                                </a:lnTo>
                                <a:lnTo>
                                  <a:pt x="48" y="102"/>
                                </a:lnTo>
                                <a:lnTo>
                                  <a:pt x="50" y="102"/>
                                </a:lnTo>
                                <a:lnTo>
                                  <a:pt x="48" y="102"/>
                                </a:lnTo>
                                <a:lnTo>
                                  <a:pt x="48" y="99"/>
                                </a:lnTo>
                                <a:lnTo>
                                  <a:pt x="50" y="97"/>
                                </a:lnTo>
                                <a:lnTo>
                                  <a:pt x="53" y="97"/>
                                </a:lnTo>
                                <a:lnTo>
                                  <a:pt x="55" y="97"/>
                                </a:lnTo>
                                <a:lnTo>
                                  <a:pt x="55" y="95"/>
                                </a:lnTo>
                                <a:lnTo>
                                  <a:pt x="55" y="93"/>
                                </a:lnTo>
                                <a:lnTo>
                                  <a:pt x="57" y="93"/>
                                </a:lnTo>
                                <a:lnTo>
                                  <a:pt x="57" y="95"/>
                                </a:lnTo>
                                <a:lnTo>
                                  <a:pt x="59" y="93"/>
                                </a:lnTo>
                                <a:lnTo>
                                  <a:pt x="59" y="91"/>
                                </a:lnTo>
                                <a:lnTo>
                                  <a:pt x="61" y="91"/>
                                </a:lnTo>
                                <a:lnTo>
                                  <a:pt x="61" y="89"/>
                                </a:lnTo>
                                <a:lnTo>
                                  <a:pt x="63" y="87"/>
                                </a:lnTo>
                                <a:lnTo>
                                  <a:pt x="63" y="85"/>
                                </a:lnTo>
                                <a:lnTo>
                                  <a:pt x="65" y="85"/>
                                </a:lnTo>
                                <a:lnTo>
                                  <a:pt x="65" y="83"/>
                                </a:lnTo>
                                <a:lnTo>
                                  <a:pt x="67" y="83"/>
                                </a:lnTo>
                                <a:lnTo>
                                  <a:pt x="69" y="83"/>
                                </a:lnTo>
                                <a:lnTo>
                                  <a:pt x="69" y="85"/>
                                </a:lnTo>
                              </a:path>
                            </a:pathLst>
                          </a:custGeom>
                          <a:noFill/>
                          <a:ln w="3810">
                            <a:solidFill>
                              <a:srgbClr val="6E6E6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4" name="Freeform 555"/>
                        <wps:cNvSpPr>
                          <a:spLocks/>
                        </wps:cNvSpPr>
                        <wps:spPr bwMode="auto">
                          <a:xfrm>
                            <a:off x="4170000" y="5066018"/>
                            <a:ext cx="42500" cy="51400"/>
                          </a:xfrm>
                          <a:custGeom>
                            <a:avLst/>
                            <a:gdLst>
                              <a:gd name="T0" fmla="*/ 18415 w 67"/>
                              <a:gd name="T1" fmla="*/ 50165 h 81"/>
                              <a:gd name="T2" fmla="*/ 20320 w 67"/>
                              <a:gd name="T3" fmla="*/ 48260 h 81"/>
                              <a:gd name="T4" fmla="*/ 20320 w 67"/>
                              <a:gd name="T5" fmla="*/ 45720 h 81"/>
                              <a:gd name="T6" fmla="*/ 18415 w 67"/>
                              <a:gd name="T7" fmla="*/ 44450 h 81"/>
                              <a:gd name="T8" fmla="*/ 17145 w 67"/>
                              <a:gd name="T9" fmla="*/ 43180 h 81"/>
                              <a:gd name="T10" fmla="*/ 15875 w 67"/>
                              <a:gd name="T11" fmla="*/ 41910 h 81"/>
                              <a:gd name="T12" fmla="*/ 18415 w 67"/>
                              <a:gd name="T13" fmla="*/ 41910 h 81"/>
                              <a:gd name="T14" fmla="*/ 18415 w 67"/>
                              <a:gd name="T15" fmla="*/ 39370 h 81"/>
                              <a:gd name="T16" fmla="*/ 17145 w 67"/>
                              <a:gd name="T17" fmla="*/ 40640 h 81"/>
                              <a:gd name="T18" fmla="*/ 15875 w 67"/>
                              <a:gd name="T19" fmla="*/ 39370 h 81"/>
                              <a:gd name="T20" fmla="*/ 15875 w 67"/>
                              <a:gd name="T21" fmla="*/ 36195 h 81"/>
                              <a:gd name="T22" fmla="*/ 14605 w 67"/>
                              <a:gd name="T23" fmla="*/ 36195 h 81"/>
                              <a:gd name="T24" fmla="*/ 13335 w 67"/>
                              <a:gd name="T25" fmla="*/ 34925 h 81"/>
                              <a:gd name="T26" fmla="*/ 14605 w 67"/>
                              <a:gd name="T27" fmla="*/ 36195 h 81"/>
                              <a:gd name="T28" fmla="*/ 14605 w 67"/>
                              <a:gd name="T29" fmla="*/ 33655 h 81"/>
                              <a:gd name="T30" fmla="*/ 12065 w 67"/>
                              <a:gd name="T31" fmla="*/ 33655 h 81"/>
                              <a:gd name="T32" fmla="*/ 10795 w 67"/>
                              <a:gd name="T33" fmla="*/ 34925 h 81"/>
                              <a:gd name="T34" fmla="*/ 9525 w 67"/>
                              <a:gd name="T35" fmla="*/ 33655 h 81"/>
                              <a:gd name="T36" fmla="*/ 8255 w 67"/>
                              <a:gd name="T37" fmla="*/ 32385 h 81"/>
                              <a:gd name="T38" fmla="*/ 6350 w 67"/>
                              <a:gd name="T39" fmla="*/ 32385 h 81"/>
                              <a:gd name="T40" fmla="*/ 6350 w 67"/>
                              <a:gd name="T41" fmla="*/ 31115 h 81"/>
                              <a:gd name="T42" fmla="*/ 8255 w 67"/>
                              <a:gd name="T43" fmla="*/ 28575 h 81"/>
                              <a:gd name="T44" fmla="*/ 6350 w 67"/>
                              <a:gd name="T45" fmla="*/ 27305 h 81"/>
                              <a:gd name="T46" fmla="*/ 6350 w 67"/>
                              <a:gd name="T47" fmla="*/ 24130 h 81"/>
                              <a:gd name="T48" fmla="*/ 5080 w 67"/>
                              <a:gd name="T49" fmla="*/ 22860 h 81"/>
                              <a:gd name="T50" fmla="*/ 5080 w 67"/>
                              <a:gd name="T51" fmla="*/ 20320 h 81"/>
                              <a:gd name="T52" fmla="*/ 3810 w 67"/>
                              <a:gd name="T53" fmla="*/ 19050 h 81"/>
                              <a:gd name="T54" fmla="*/ 5080 w 67"/>
                              <a:gd name="T55" fmla="*/ 17780 h 81"/>
                              <a:gd name="T56" fmla="*/ 5080 w 67"/>
                              <a:gd name="T57" fmla="*/ 17780 h 81"/>
                              <a:gd name="T58" fmla="*/ 3810 w 67"/>
                              <a:gd name="T59" fmla="*/ 16510 h 81"/>
                              <a:gd name="T60" fmla="*/ 3810 w 67"/>
                              <a:gd name="T61" fmla="*/ 13335 h 81"/>
                              <a:gd name="T62" fmla="*/ 3810 w 67"/>
                              <a:gd name="T63" fmla="*/ 13335 h 81"/>
                              <a:gd name="T64" fmla="*/ 1270 w 67"/>
                              <a:gd name="T65" fmla="*/ 12065 h 81"/>
                              <a:gd name="T66" fmla="*/ 0 w 67"/>
                              <a:gd name="T67" fmla="*/ 10795 h 81"/>
                              <a:gd name="T68" fmla="*/ 0 w 67"/>
                              <a:gd name="T69" fmla="*/ 8255 h 81"/>
                              <a:gd name="T70" fmla="*/ 1270 w 67"/>
                              <a:gd name="T71" fmla="*/ 6985 h 81"/>
                              <a:gd name="T72" fmla="*/ 1270 w 67"/>
                              <a:gd name="T73" fmla="*/ 5715 h 81"/>
                              <a:gd name="T74" fmla="*/ 0 w 67"/>
                              <a:gd name="T75" fmla="*/ 4445 h 81"/>
                              <a:gd name="T76" fmla="*/ 1270 w 67"/>
                              <a:gd name="T77" fmla="*/ 3175 h 81"/>
                              <a:gd name="T78" fmla="*/ 3810 w 67"/>
                              <a:gd name="T79" fmla="*/ 3175 h 81"/>
                              <a:gd name="T80" fmla="*/ 2540 w 67"/>
                              <a:gd name="T81" fmla="*/ 1270 h 81"/>
                              <a:gd name="T82" fmla="*/ 9525 w 67"/>
                              <a:gd name="T83" fmla="*/ 0 h 81"/>
                              <a:gd name="T84" fmla="*/ 42545 w 67"/>
                              <a:gd name="T85" fmla="*/ 0 h 81"/>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67" h="81">
                                <a:moveTo>
                                  <a:pt x="29" y="81"/>
                                </a:moveTo>
                                <a:lnTo>
                                  <a:pt x="29" y="79"/>
                                </a:lnTo>
                                <a:lnTo>
                                  <a:pt x="32" y="79"/>
                                </a:lnTo>
                                <a:lnTo>
                                  <a:pt x="32" y="76"/>
                                </a:lnTo>
                                <a:lnTo>
                                  <a:pt x="32" y="74"/>
                                </a:lnTo>
                                <a:lnTo>
                                  <a:pt x="32" y="72"/>
                                </a:lnTo>
                                <a:lnTo>
                                  <a:pt x="29" y="72"/>
                                </a:lnTo>
                                <a:lnTo>
                                  <a:pt x="29" y="70"/>
                                </a:lnTo>
                                <a:lnTo>
                                  <a:pt x="29" y="68"/>
                                </a:lnTo>
                                <a:lnTo>
                                  <a:pt x="27" y="68"/>
                                </a:lnTo>
                                <a:lnTo>
                                  <a:pt x="25" y="68"/>
                                </a:lnTo>
                                <a:lnTo>
                                  <a:pt x="25" y="66"/>
                                </a:lnTo>
                                <a:lnTo>
                                  <a:pt x="27" y="66"/>
                                </a:lnTo>
                                <a:lnTo>
                                  <a:pt x="29" y="66"/>
                                </a:lnTo>
                                <a:lnTo>
                                  <a:pt x="29" y="64"/>
                                </a:lnTo>
                                <a:lnTo>
                                  <a:pt x="29" y="62"/>
                                </a:lnTo>
                                <a:lnTo>
                                  <a:pt x="27" y="62"/>
                                </a:lnTo>
                                <a:lnTo>
                                  <a:pt x="27" y="64"/>
                                </a:lnTo>
                                <a:lnTo>
                                  <a:pt x="25" y="64"/>
                                </a:lnTo>
                                <a:lnTo>
                                  <a:pt x="25" y="62"/>
                                </a:lnTo>
                                <a:lnTo>
                                  <a:pt x="25" y="59"/>
                                </a:lnTo>
                                <a:lnTo>
                                  <a:pt x="25" y="57"/>
                                </a:lnTo>
                                <a:lnTo>
                                  <a:pt x="25" y="59"/>
                                </a:lnTo>
                                <a:lnTo>
                                  <a:pt x="23" y="57"/>
                                </a:lnTo>
                                <a:lnTo>
                                  <a:pt x="21" y="57"/>
                                </a:lnTo>
                                <a:lnTo>
                                  <a:pt x="21" y="55"/>
                                </a:lnTo>
                                <a:lnTo>
                                  <a:pt x="21" y="57"/>
                                </a:lnTo>
                                <a:lnTo>
                                  <a:pt x="23" y="57"/>
                                </a:lnTo>
                                <a:lnTo>
                                  <a:pt x="23" y="55"/>
                                </a:lnTo>
                                <a:lnTo>
                                  <a:pt x="23" y="53"/>
                                </a:lnTo>
                                <a:lnTo>
                                  <a:pt x="21" y="53"/>
                                </a:lnTo>
                                <a:lnTo>
                                  <a:pt x="19" y="53"/>
                                </a:lnTo>
                                <a:lnTo>
                                  <a:pt x="19" y="55"/>
                                </a:lnTo>
                                <a:lnTo>
                                  <a:pt x="17" y="55"/>
                                </a:lnTo>
                                <a:lnTo>
                                  <a:pt x="17" y="53"/>
                                </a:lnTo>
                                <a:lnTo>
                                  <a:pt x="15" y="53"/>
                                </a:lnTo>
                                <a:lnTo>
                                  <a:pt x="15" y="51"/>
                                </a:lnTo>
                                <a:lnTo>
                                  <a:pt x="13" y="51"/>
                                </a:lnTo>
                                <a:lnTo>
                                  <a:pt x="13" y="53"/>
                                </a:lnTo>
                                <a:lnTo>
                                  <a:pt x="10" y="51"/>
                                </a:lnTo>
                                <a:lnTo>
                                  <a:pt x="8" y="49"/>
                                </a:lnTo>
                                <a:lnTo>
                                  <a:pt x="10" y="49"/>
                                </a:lnTo>
                                <a:lnTo>
                                  <a:pt x="10" y="47"/>
                                </a:lnTo>
                                <a:lnTo>
                                  <a:pt x="13" y="45"/>
                                </a:lnTo>
                                <a:lnTo>
                                  <a:pt x="13" y="43"/>
                                </a:lnTo>
                                <a:lnTo>
                                  <a:pt x="10" y="43"/>
                                </a:lnTo>
                                <a:lnTo>
                                  <a:pt x="10" y="40"/>
                                </a:lnTo>
                                <a:lnTo>
                                  <a:pt x="10" y="38"/>
                                </a:lnTo>
                                <a:lnTo>
                                  <a:pt x="10" y="36"/>
                                </a:lnTo>
                                <a:lnTo>
                                  <a:pt x="8" y="36"/>
                                </a:lnTo>
                                <a:lnTo>
                                  <a:pt x="8" y="34"/>
                                </a:lnTo>
                                <a:lnTo>
                                  <a:pt x="8" y="32"/>
                                </a:lnTo>
                                <a:lnTo>
                                  <a:pt x="6" y="32"/>
                                </a:lnTo>
                                <a:lnTo>
                                  <a:pt x="6" y="30"/>
                                </a:lnTo>
                                <a:lnTo>
                                  <a:pt x="8" y="30"/>
                                </a:lnTo>
                                <a:lnTo>
                                  <a:pt x="8" y="28"/>
                                </a:lnTo>
                                <a:lnTo>
                                  <a:pt x="6" y="28"/>
                                </a:lnTo>
                                <a:lnTo>
                                  <a:pt x="8" y="28"/>
                                </a:lnTo>
                                <a:lnTo>
                                  <a:pt x="8" y="26"/>
                                </a:lnTo>
                                <a:lnTo>
                                  <a:pt x="6" y="26"/>
                                </a:lnTo>
                                <a:lnTo>
                                  <a:pt x="6" y="24"/>
                                </a:lnTo>
                                <a:lnTo>
                                  <a:pt x="6" y="21"/>
                                </a:lnTo>
                                <a:lnTo>
                                  <a:pt x="8" y="21"/>
                                </a:lnTo>
                                <a:lnTo>
                                  <a:pt x="6" y="21"/>
                                </a:lnTo>
                                <a:lnTo>
                                  <a:pt x="4" y="21"/>
                                </a:lnTo>
                                <a:lnTo>
                                  <a:pt x="2" y="19"/>
                                </a:lnTo>
                                <a:lnTo>
                                  <a:pt x="2" y="17"/>
                                </a:lnTo>
                                <a:lnTo>
                                  <a:pt x="0" y="17"/>
                                </a:lnTo>
                                <a:lnTo>
                                  <a:pt x="0" y="15"/>
                                </a:lnTo>
                                <a:lnTo>
                                  <a:pt x="0" y="13"/>
                                </a:lnTo>
                                <a:lnTo>
                                  <a:pt x="2" y="13"/>
                                </a:lnTo>
                                <a:lnTo>
                                  <a:pt x="2" y="11"/>
                                </a:lnTo>
                                <a:lnTo>
                                  <a:pt x="0" y="11"/>
                                </a:lnTo>
                                <a:lnTo>
                                  <a:pt x="2" y="9"/>
                                </a:lnTo>
                                <a:lnTo>
                                  <a:pt x="0" y="9"/>
                                </a:lnTo>
                                <a:lnTo>
                                  <a:pt x="0" y="7"/>
                                </a:lnTo>
                                <a:lnTo>
                                  <a:pt x="2" y="7"/>
                                </a:lnTo>
                                <a:lnTo>
                                  <a:pt x="2" y="5"/>
                                </a:lnTo>
                                <a:lnTo>
                                  <a:pt x="4" y="5"/>
                                </a:lnTo>
                                <a:lnTo>
                                  <a:pt x="6" y="5"/>
                                </a:lnTo>
                                <a:lnTo>
                                  <a:pt x="6" y="2"/>
                                </a:lnTo>
                                <a:lnTo>
                                  <a:pt x="4" y="2"/>
                                </a:lnTo>
                                <a:lnTo>
                                  <a:pt x="4" y="0"/>
                                </a:lnTo>
                                <a:lnTo>
                                  <a:pt x="15" y="0"/>
                                </a:lnTo>
                                <a:lnTo>
                                  <a:pt x="42" y="0"/>
                                </a:lnTo>
                                <a:lnTo>
                                  <a:pt x="67" y="0"/>
                                </a:lnTo>
                              </a:path>
                            </a:pathLst>
                          </a:custGeom>
                          <a:noFill/>
                          <a:ln w="3810">
                            <a:solidFill>
                              <a:srgbClr val="6E6E6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5" name="Freeform 556"/>
                        <wps:cNvSpPr>
                          <a:spLocks/>
                        </wps:cNvSpPr>
                        <wps:spPr bwMode="auto">
                          <a:xfrm>
                            <a:off x="3995400" y="5066018"/>
                            <a:ext cx="194900" cy="372101"/>
                          </a:xfrm>
                          <a:custGeom>
                            <a:avLst/>
                            <a:gdLst>
                              <a:gd name="T0" fmla="*/ 114300 w 307"/>
                              <a:gd name="T1" fmla="*/ 0 h 586"/>
                              <a:gd name="T2" fmla="*/ 175895 w 307"/>
                              <a:gd name="T3" fmla="*/ 3175 h 586"/>
                              <a:gd name="T4" fmla="*/ 174625 w 307"/>
                              <a:gd name="T5" fmla="*/ 10795 h 586"/>
                              <a:gd name="T6" fmla="*/ 179705 w 307"/>
                              <a:gd name="T7" fmla="*/ 17780 h 586"/>
                              <a:gd name="T8" fmla="*/ 180975 w 307"/>
                              <a:gd name="T9" fmla="*/ 24130 h 586"/>
                              <a:gd name="T10" fmla="*/ 182880 w 307"/>
                              <a:gd name="T11" fmla="*/ 32385 h 586"/>
                              <a:gd name="T12" fmla="*/ 189230 w 307"/>
                              <a:gd name="T13" fmla="*/ 36195 h 586"/>
                              <a:gd name="T14" fmla="*/ 191770 w 307"/>
                              <a:gd name="T15" fmla="*/ 40640 h 586"/>
                              <a:gd name="T16" fmla="*/ 193040 w 307"/>
                              <a:gd name="T17" fmla="*/ 44450 h 586"/>
                              <a:gd name="T18" fmla="*/ 190500 w 307"/>
                              <a:gd name="T19" fmla="*/ 50165 h 586"/>
                              <a:gd name="T20" fmla="*/ 184150 w 307"/>
                              <a:gd name="T21" fmla="*/ 56515 h 586"/>
                              <a:gd name="T22" fmla="*/ 178435 w 307"/>
                              <a:gd name="T23" fmla="*/ 63500 h 586"/>
                              <a:gd name="T24" fmla="*/ 184150 w 307"/>
                              <a:gd name="T25" fmla="*/ 64770 h 586"/>
                              <a:gd name="T26" fmla="*/ 180975 w 307"/>
                              <a:gd name="T27" fmla="*/ 71120 h 586"/>
                              <a:gd name="T28" fmla="*/ 185420 w 307"/>
                              <a:gd name="T29" fmla="*/ 74295 h 586"/>
                              <a:gd name="T30" fmla="*/ 180975 w 307"/>
                              <a:gd name="T31" fmla="*/ 80645 h 586"/>
                              <a:gd name="T32" fmla="*/ 177165 w 307"/>
                              <a:gd name="T33" fmla="*/ 87630 h 586"/>
                              <a:gd name="T34" fmla="*/ 178435 w 307"/>
                              <a:gd name="T35" fmla="*/ 95250 h 586"/>
                              <a:gd name="T36" fmla="*/ 182880 w 307"/>
                              <a:gd name="T37" fmla="*/ 99695 h 586"/>
                              <a:gd name="T38" fmla="*/ 180975 w 307"/>
                              <a:gd name="T39" fmla="*/ 103505 h 586"/>
                              <a:gd name="T40" fmla="*/ 186690 w 307"/>
                              <a:gd name="T41" fmla="*/ 108585 h 586"/>
                              <a:gd name="T42" fmla="*/ 185420 w 307"/>
                              <a:gd name="T43" fmla="*/ 116840 h 586"/>
                              <a:gd name="T44" fmla="*/ 187960 w 307"/>
                              <a:gd name="T45" fmla="*/ 119380 h 586"/>
                              <a:gd name="T46" fmla="*/ 190500 w 307"/>
                              <a:gd name="T47" fmla="*/ 126365 h 586"/>
                              <a:gd name="T48" fmla="*/ 186690 w 307"/>
                              <a:gd name="T49" fmla="*/ 130175 h 586"/>
                              <a:gd name="T50" fmla="*/ 186690 w 307"/>
                              <a:gd name="T51" fmla="*/ 135890 h 586"/>
                              <a:gd name="T52" fmla="*/ 187960 w 307"/>
                              <a:gd name="T53" fmla="*/ 142240 h 586"/>
                              <a:gd name="T54" fmla="*/ 185420 w 307"/>
                              <a:gd name="T55" fmla="*/ 146685 h 586"/>
                              <a:gd name="T56" fmla="*/ 186690 w 307"/>
                              <a:gd name="T57" fmla="*/ 151765 h 586"/>
                              <a:gd name="T58" fmla="*/ 182880 w 307"/>
                              <a:gd name="T59" fmla="*/ 162560 h 586"/>
                              <a:gd name="T60" fmla="*/ 184150 w 307"/>
                              <a:gd name="T61" fmla="*/ 169545 h 586"/>
                              <a:gd name="T62" fmla="*/ 184150 w 307"/>
                              <a:gd name="T63" fmla="*/ 173355 h 586"/>
                              <a:gd name="T64" fmla="*/ 178435 w 307"/>
                              <a:gd name="T65" fmla="*/ 175895 h 586"/>
                              <a:gd name="T66" fmla="*/ 170815 w 307"/>
                              <a:gd name="T67" fmla="*/ 186690 h 586"/>
                              <a:gd name="T68" fmla="*/ 167640 w 307"/>
                              <a:gd name="T69" fmla="*/ 196215 h 586"/>
                              <a:gd name="T70" fmla="*/ 163830 w 307"/>
                              <a:gd name="T71" fmla="*/ 203835 h 586"/>
                              <a:gd name="T72" fmla="*/ 172085 w 307"/>
                              <a:gd name="T73" fmla="*/ 209550 h 586"/>
                              <a:gd name="T74" fmla="*/ 162560 w 307"/>
                              <a:gd name="T75" fmla="*/ 215900 h 586"/>
                              <a:gd name="T76" fmla="*/ 161290 w 307"/>
                              <a:gd name="T77" fmla="*/ 229870 h 586"/>
                              <a:gd name="T78" fmla="*/ 163830 w 307"/>
                              <a:gd name="T79" fmla="*/ 237490 h 586"/>
                              <a:gd name="T80" fmla="*/ 168910 w 307"/>
                              <a:gd name="T81" fmla="*/ 248285 h 586"/>
                              <a:gd name="T82" fmla="*/ 175895 w 307"/>
                              <a:gd name="T83" fmla="*/ 257810 h 586"/>
                              <a:gd name="T84" fmla="*/ 182880 w 307"/>
                              <a:gd name="T85" fmla="*/ 269875 h 586"/>
                              <a:gd name="T86" fmla="*/ 180975 w 307"/>
                              <a:gd name="T87" fmla="*/ 281940 h 586"/>
                              <a:gd name="T88" fmla="*/ 179705 w 307"/>
                              <a:gd name="T89" fmla="*/ 295275 h 586"/>
                              <a:gd name="T90" fmla="*/ 189230 w 307"/>
                              <a:gd name="T91" fmla="*/ 295275 h 586"/>
                              <a:gd name="T92" fmla="*/ 190500 w 307"/>
                              <a:gd name="T93" fmla="*/ 300990 h 586"/>
                              <a:gd name="T94" fmla="*/ 186690 w 307"/>
                              <a:gd name="T95" fmla="*/ 308610 h 586"/>
                              <a:gd name="T96" fmla="*/ 185420 w 307"/>
                              <a:gd name="T97" fmla="*/ 314325 h 586"/>
                              <a:gd name="T98" fmla="*/ 184150 w 307"/>
                              <a:gd name="T99" fmla="*/ 323215 h 586"/>
                              <a:gd name="T100" fmla="*/ 182880 w 307"/>
                              <a:gd name="T101" fmla="*/ 327660 h 586"/>
                              <a:gd name="T102" fmla="*/ 174625 w 307"/>
                              <a:gd name="T103" fmla="*/ 332740 h 586"/>
                              <a:gd name="T104" fmla="*/ 166370 w 307"/>
                              <a:gd name="T105" fmla="*/ 335280 h 586"/>
                              <a:gd name="T106" fmla="*/ 163830 w 307"/>
                              <a:gd name="T107" fmla="*/ 343535 h 586"/>
                              <a:gd name="T108" fmla="*/ 162560 w 307"/>
                              <a:gd name="T109" fmla="*/ 349250 h 586"/>
                              <a:gd name="T110" fmla="*/ 154305 w 307"/>
                              <a:gd name="T111" fmla="*/ 349250 h 586"/>
                              <a:gd name="T112" fmla="*/ 150495 w 307"/>
                              <a:gd name="T113" fmla="*/ 354330 h 586"/>
                              <a:gd name="T114" fmla="*/ 150495 w 307"/>
                              <a:gd name="T115" fmla="*/ 363855 h 586"/>
                              <a:gd name="T116" fmla="*/ 104775 w 307"/>
                              <a:gd name="T117" fmla="*/ 370205 h 586"/>
                              <a:gd name="T118" fmla="*/ 3175 w 307"/>
                              <a:gd name="T119" fmla="*/ 320675 h 586"/>
                              <a:gd name="T120" fmla="*/ 1270 w 307"/>
                              <a:gd name="T121" fmla="*/ 167640 h 586"/>
                              <a:gd name="T122" fmla="*/ 0 w 307"/>
                              <a:gd name="T123" fmla="*/ 37465 h 58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307" h="586">
                                <a:moveTo>
                                  <a:pt x="0" y="7"/>
                                </a:moveTo>
                                <a:lnTo>
                                  <a:pt x="24" y="7"/>
                                </a:lnTo>
                                <a:lnTo>
                                  <a:pt x="32" y="7"/>
                                </a:lnTo>
                                <a:lnTo>
                                  <a:pt x="51" y="5"/>
                                </a:lnTo>
                                <a:lnTo>
                                  <a:pt x="78" y="5"/>
                                </a:lnTo>
                                <a:lnTo>
                                  <a:pt x="106" y="5"/>
                                </a:lnTo>
                                <a:lnTo>
                                  <a:pt x="131" y="2"/>
                                </a:lnTo>
                                <a:lnTo>
                                  <a:pt x="159" y="2"/>
                                </a:lnTo>
                                <a:lnTo>
                                  <a:pt x="180" y="2"/>
                                </a:lnTo>
                                <a:lnTo>
                                  <a:pt x="180" y="0"/>
                                </a:lnTo>
                                <a:lnTo>
                                  <a:pt x="209" y="0"/>
                                </a:lnTo>
                                <a:lnTo>
                                  <a:pt x="214" y="0"/>
                                </a:lnTo>
                                <a:lnTo>
                                  <a:pt x="237" y="0"/>
                                </a:lnTo>
                                <a:lnTo>
                                  <a:pt x="264" y="0"/>
                                </a:lnTo>
                                <a:lnTo>
                                  <a:pt x="279" y="0"/>
                                </a:lnTo>
                                <a:lnTo>
                                  <a:pt x="279" y="2"/>
                                </a:lnTo>
                                <a:lnTo>
                                  <a:pt x="281" y="2"/>
                                </a:lnTo>
                                <a:lnTo>
                                  <a:pt x="281" y="5"/>
                                </a:lnTo>
                                <a:lnTo>
                                  <a:pt x="279" y="5"/>
                                </a:lnTo>
                                <a:lnTo>
                                  <a:pt x="277" y="5"/>
                                </a:lnTo>
                                <a:lnTo>
                                  <a:pt x="277" y="7"/>
                                </a:lnTo>
                                <a:lnTo>
                                  <a:pt x="275" y="7"/>
                                </a:lnTo>
                                <a:lnTo>
                                  <a:pt x="275" y="9"/>
                                </a:lnTo>
                                <a:lnTo>
                                  <a:pt x="277" y="9"/>
                                </a:lnTo>
                                <a:lnTo>
                                  <a:pt x="275" y="11"/>
                                </a:lnTo>
                                <a:lnTo>
                                  <a:pt x="277" y="11"/>
                                </a:lnTo>
                                <a:lnTo>
                                  <a:pt x="277" y="13"/>
                                </a:lnTo>
                                <a:lnTo>
                                  <a:pt x="275" y="13"/>
                                </a:lnTo>
                                <a:lnTo>
                                  <a:pt x="275" y="15"/>
                                </a:lnTo>
                                <a:lnTo>
                                  <a:pt x="275" y="17"/>
                                </a:lnTo>
                                <a:lnTo>
                                  <a:pt x="277" y="17"/>
                                </a:lnTo>
                                <a:lnTo>
                                  <a:pt x="277" y="19"/>
                                </a:lnTo>
                                <a:lnTo>
                                  <a:pt x="279" y="21"/>
                                </a:lnTo>
                                <a:lnTo>
                                  <a:pt x="281" y="21"/>
                                </a:lnTo>
                                <a:lnTo>
                                  <a:pt x="283" y="21"/>
                                </a:lnTo>
                                <a:lnTo>
                                  <a:pt x="281" y="21"/>
                                </a:lnTo>
                                <a:lnTo>
                                  <a:pt x="281" y="24"/>
                                </a:lnTo>
                                <a:lnTo>
                                  <a:pt x="281" y="26"/>
                                </a:lnTo>
                                <a:lnTo>
                                  <a:pt x="283" y="26"/>
                                </a:lnTo>
                                <a:lnTo>
                                  <a:pt x="283" y="28"/>
                                </a:lnTo>
                                <a:lnTo>
                                  <a:pt x="281" y="28"/>
                                </a:lnTo>
                                <a:lnTo>
                                  <a:pt x="283" y="28"/>
                                </a:lnTo>
                                <a:lnTo>
                                  <a:pt x="283" y="30"/>
                                </a:lnTo>
                                <a:lnTo>
                                  <a:pt x="281" y="30"/>
                                </a:lnTo>
                                <a:lnTo>
                                  <a:pt x="281" y="32"/>
                                </a:lnTo>
                                <a:lnTo>
                                  <a:pt x="283" y="32"/>
                                </a:lnTo>
                                <a:lnTo>
                                  <a:pt x="283" y="34"/>
                                </a:lnTo>
                                <a:lnTo>
                                  <a:pt x="283" y="36"/>
                                </a:lnTo>
                                <a:lnTo>
                                  <a:pt x="285" y="36"/>
                                </a:lnTo>
                                <a:lnTo>
                                  <a:pt x="285" y="38"/>
                                </a:lnTo>
                                <a:lnTo>
                                  <a:pt x="285" y="40"/>
                                </a:lnTo>
                                <a:lnTo>
                                  <a:pt x="285" y="43"/>
                                </a:lnTo>
                                <a:lnTo>
                                  <a:pt x="288" y="43"/>
                                </a:lnTo>
                                <a:lnTo>
                                  <a:pt x="288" y="45"/>
                                </a:lnTo>
                                <a:lnTo>
                                  <a:pt x="285" y="47"/>
                                </a:lnTo>
                                <a:lnTo>
                                  <a:pt x="285" y="49"/>
                                </a:lnTo>
                                <a:lnTo>
                                  <a:pt x="283" y="49"/>
                                </a:lnTo>
                                <a:lnTo>
                                  <a:pt x="285" y="51"/>
                                </a:lnTo>
                                <a:lnTo>
                                  <a:pt x="288" y="53"/>
                                </a:lnTo>
                                <a:lnTo>
                                  <a:pt x="288" y="51"/>
                                </a:lnTo>
                                <a:lnTo>
                                  <a:pt x="290" y="51"/>
                                </a:lnTo>
                                <a:lnTo>
                                  <a:pt x="290" y="53"/>
                                </a:lnTo>
                                <a:lnTo>
                                  <a:pt x="292" y="53"/>
                                </a:lnTo>
                                <a:lnTo>
                                  <a:pt x="292" y="55"/>
                                </a:lnTo>
                                <a:lnTo>
                                  <a:pt x="294" y="55"/>
                                </a:lnTo>
                                <a:lnTo>
                                  <a:pt x="294" y="53"/>
                                </a:lnTo>
                                <a:lnTo>
                                  <a:pt x="296" y="53"/>
                                </a:lnTo>
                                <a:lnTo>
                                  <a:pt x="298" y="53"/>
                                </a:lnTo>
                                <a:lnTo>
                                  <a:pt x="298" y="55"/>
                                </a:lnTo>
                                <a:lnTo>
                                  <a:pt x="298" y="57"/>
                                </a:lnTo>
                                <a:lnTo>
                                  <a:pt x="296" y="57"/>
                                </a:lnTo>
                                <a:lnTo>
                                  <a:pt x="296" y="55"/>
                                </a:lnTo>
                                <a:lnTo>
                                  <a:pt x="296" y="57"/>
                                </a:lnTo>
                                <a:lnTo>
                                  <a:pt x="298" y="57"/>
                                </a:lnTo>
                                <a:lnTo>
                                  <a:pt x="300" y="59"/>
                                </a:lnTo>
                                <a:lnTo>
                                  <a:pt x="300" y="57"/>
                                </a:lnTo>
                                <a:lnTo>
                                  <a:pt x="300" y="59"/>
                                </a:lnTo>
                                <a:lnTo>
                                  <a:pt x="300" y="62"/>
                                </a:lnTo>
                                <a:lnTo>
                                  <a:pt x="300" y="64"/>
                                </a:lnTo>
                                <a:lnTo>
                                  <a:pt x="302" y="64"/>
                                </a:lnTo>
                                <a:lnTo>
                                  <a:pt x="302" y="62"/>
                                </a:lnTo>
                                <a:lnTo>
                                  <a:pt x="304" y="62"/>
                                </a:lnTo>
                                <a:lnTo>
                                  <a:pt x="304" y="64"/>
                                </a:lnTo>
                                <a:lnTo>
                                  <a:pt x="304" y="66"/>
                                </a:lnTo>
                                <a:lnTo>
                                  <a:pt x="302" y="66"/>
                                </a:lnTo>
                                <a:lnTo>
                                  <a:pt x="300" y="66"/>
                                </a:lnTo>
                                <a:lnTo>
                                  <a:pt x="300" y="68"/>
                                </a:lnTo>
                                <a:lnTo>
                                  <a:pt x="302" y="68"/>
                                </a:lnTo>
                                <a:lnTo>
                                  <a:pt x="304" y="68"/>
                                </a:lnTo>
                                <a:lnTo>
                                  <a:pt x="304" y="70"/>
                                </a:lnTo>
                                <a:lnTo>
                                  <a:pt x="304" y="72"/>
                                </a:lnTo>
                                <a:lnTo>
                                  <a:pt x="307" y="72"/>
                                </a:lnTo>
                                <a:lnTo>
                                  <a:pt x="307" y="74"/>
                                </a:lnTo>
                                <a:lnTo>
                                  <a:pt x="307" y="76"/>
                                </a:lnTo>
                                <a:lnTo>
                                  <a:pt x="307" y="79"/>
                                </a:lnTo>
                                <a:lnTo>
                                  <a:pt x="304" y="79"/>
                                </a:lnTo>
                                <a:lnTo>
                                  <a:pt x="304" y="81"/>
                                </a:lnTo>
                                <a:lnTo>
                                  <a:pt x="304" y="79"/>
                                </a:lnTo>
                                <a:lnTo>
                                  <a:pt x="302" y="79"/>
                                </a:lnTo>
                                <a:lnTo>
                                  <a:pt x="300" y="79"/>
                                </a:lnTo>
                                <a:lnTo>
                                  <a:pt x="300" y="81"/>
                                </a:lnTo>
                                <a:lnTo>
                                  <a:pt x="298" y="81"/>
                                </a:lnTo>
                                <a:lnTo>
                                  <a:pt x="298" y="83"/>
                                </a:lnTo>
                                <a:lnTo>
                                  <a:pt x="296" y="85"/>
                                </a:lnTo>
                                <a:lnTo>
                                  <a:pt x="296" y="87"/>
                                </a:lnTo>
                                <a:lnTo>
                                  <a:pt x="294" y="87"/>
                                </a:lnTo>
                                <a:lnTo>
                                  <a:pt x="294" y="89"/>
                                </a:lnTo>
                                <a:lnTo>
                                  <a:pt x="292" y="91"/>
                                </a:lnTo>
                                <a:lnTo>
                                  <a:pt x="292" y="89"/>
                                </a:lnTo>
                                <a:lnTo>
                                  <a:pt x="290" y="89"/>
                                </a:lnTo>
                                <a:lnTo>
                                  <a:pt x="290" y="91"/>
                                </a:lnTo>
                                <a:lnTo>
                                  <a:pt x="290" y="93"/>
                                </a:lnTo>
                                <a:lnTo>
                                  <a:pt x="288" y="93"/>
                                </a:lnTo>
                                <a:lnTo>
                                  <a:pt x="285" y="93"/>
                                </a:lnTo>
                                <a:lnTo>
                                  <a:pt x="283" y="95"/>
                                </a:lnTo>
                                <a:lnTo>
                                  <a:pt x="283" y="98"/>
                                </a:lnTo>
                                <a:lnTo>
                                  <a:pt x="285" y="98"/>
                                </a:lnTo>
                                <a:lnTo>
                                  <a:pt x="283" y="98"/>
                                </a:lnTo>
                                <a:lnTo>
                                  <a:pt x="283" y="100"/>
                                </a:lnTo>
                                <a:lnTo>
                                  <a:pt x="281" y="100"/>
                                </a:lnTo>
                                <a:lnTo>
                                  <a:pt x="283" y="100"/>
                                </a:lnTo>
                                <a:lnTo>
                                  <a:pt x="283" y="102"/>
                                </a:lnTo>
                                <a:lnTo>
                                  <a:pt x="281" y="102"/>
                                </a:lnTo>
                                <a:lnTo>
                                  <a:pt x="281" y="104"/>
                                </a:lnTo>
                                <a:lnTo>
                                  <a:pt x="283" y="104"/>
                                </a:lnTo>
                                <a:lnTo>
                                  <a:pt x="285" y="104"/>
                                </a:lnTo>
                                <a:lnTo>
                                  <a:pt x="285" y="102"/>
                                </a:lnTo>
                                <a:lnTo>
                                  <a:pt x="285" y="104"/>
                                </a:lnTo>
                                <a:lnTo>
                                  <a:pt x="288" y="104"/>
                                </a:lnTo>
                                <a:lnTo>
                                  <a:pt x="290" y="102"/>
                                </a:lnTo>
                                <a:lnTo>
                                  <a:pt x="290" y="104"/>
                                </a:lnTo>
                                <a:lnTo>
                                  <a:pt x="292" y="104"/>
                                </a:lnTo>
                                <a:lnTo>
                                  <a:pt x="290" y="106"/>
                                </a:lnTo>
                                <a:lnTo>
                                  <a:pt x="290" y="108"/>
                                </a:lnTo>
                                <a:lnTo>
                                  <a:pt x="288" y="108"/>
                                </a:lnTo>
                                <a:lnTo>
                                  <a:pt x="285" y="108"/>
                                </a:lnTo>
                                <a:lnTo>
                                  <a:pt x="285" y="110"/>
                                </a:lnTo>
                                <a:lnTo>
                                  <a:pt x="283" y="110"/>
                                </a:lnTo>
                                <a:lnTo>
                                  <a:pt x="285" y="110"/>
                                </a:lnTo>
                                <a:lnTo>
                                  <a:pt x="285" y="112"/>
                                </a:lnTo>
                                <a:lnTo>
                                  <a:pt x="285" y="114"/>
                                </a:lnTo>
                                <a:lnTo>
                                  <a:pt x="288" y="114"/>
                                </a:lnTo>
                                <a:lnTo>
                                  <a:pt x="285" y="117"/>
                                </a:lnTo>
                                <a:lnTo>
                                  <a:pt x="288" y="117"/>
                                </a:lnTo>
                                <a:lnTo>
                                  <a:pt x="290" y="117"/>
                                </a:lnTo>
                                <a:lnTo>
                                  <a:pt x="290" y="119"/>
                                </a:lnTo>
                                <a:lnTo>
                                  <a:pt x="290" y="117"/>
                                </a:lnTo>
                                <a:lnTo>
                                  <a:pt x="290" y="114"/>
                                </a:lnTo>
                                <a:lnTo>
                                  <a:pt x="292" y="114"/>
                                </a:lnTo>
                                <a:lnTo>
                                  <a:pt x="292" y="117"/>
                                </a:lnTo>
                                <a:lnTo>
                                  <a:pt x="292" y="119"/>
                                </a:lnTo>
                                <a:lnTo>
                                  <a:pt x="292" y="121"/>
                                </a:lnTo>
                                <a:lnTo>
                                  <a:pt x="290" y="121"/>
                                </a:lnTo>
                                <a:lnTo>
                                  <a:pt x="288" y="121"/>
                                </a:lnTo>
                                <a:lnTo>
                                  <a:pt x="288" y="123"/>
                                </a:lnTo>
                                <a:lnTo>
                                  <a:pt x="285" y="123"/>
                                </a:lnTo>
                                <a:lnTo>
                                  <a:pt x="283" y="123"/>
                                </a:lnTo>
                                <a:lnTo>
                                  <a:pt x="283" y="125"/>
                                </a:lnTo>
                                <a:lnTo>
                                  <a:pt x="283" y="127"/>
                                </a:lnTo>
                                <a:lnTo>
                                  <a:pt x="285" y="127"/>
                                </a:lnTo>
                                <a:lnTo>
                                  <a:pt x="285" y="129"/>
                                </a:lnTo>
                                <a:lnTo>
                                  <a:pt x="283" y="129"/>
                                </a:lnTo>
                                <a:lnTo>
                                  <a:pt x="281" y="129"/>
                                </a:lnTo>
                                <a:lnTo>
                                  <a:pt x="281" y="131"/>
                                </a:lnTo>
                                <a:lnTo>
                                  <a:pt x="281" y="133"/>
                                </a:lnTo>
                                <a:lnTo>
                                  <a:pt x="283" y="133"/>
                                </a:lnTo>
                                <a:lnTo>
                                  <a:pt x="281" y="133"/>
                                </a:lnTo>
                                <a:lnTo>
                                  <a:pt x="281" y="136"/>
                                </a:lnTo>
                                <a:lnTo>
                                  <a:pt x="279" y="136"/>
                                </a:lnTo>
                                <a:lnTo>
                                  <a:pt x="279" y="138"/>
                                </a:lnTo>
                                <a:lnTo>
                                  <a:pt x="281" y="140"/>
                                </a:lnTo>
                                <a:lnTo>
                                  <a:pt x="281" y="142"/>
                                </a:lnTo>
                                <a:lnTo>
                                  <a:pt x="283" y="144"/>
                                </a:lnTo>
                                <a:lnTo>
                                  <a:pt x="283" y="142"/>
                                </a:lnTo>
                                <a:lnTo>
                                  <a:pt x="285" y="142"/>
                                </a:lnTo>
                                <a:lnTo>
                                  <a:pt x="285" y="144"/>
                                </a:lnTo>
                                <a:lnTo>
                                  <a:pt x="283" y="144"/>
                                </a:lnTo>
                                <a:lnTo>
                                  <a:pt x="281" y="146"/>
                                </a:lnTo>
                                <a:lnTo>
                                  <a:pt x="281" y="148"/>
                                </a:lnTo>
                                <a:lnTo>
                                  <a:pt x="281" y="150"/>
                                </a:lnTo>
                                <a:lnTo>
                                  <a:pt x="283" y="150"/>
                                </a:lnTo>
                                <a:lnTo>
                                  <a:pt x="285" y="150"/>
                                </a:lnTo>
                                <a:lnTo>
                                  <a:pt x="285" y="152"/>
                                </a:lnTo>
                                <a:lnTo>
                                  <a:pt x="288" y="150"/>
                                </a:lnTo>
                                <a:lnTo>
                                  <a:pt x="288" y="152"/>
                                </a:lnTo>
                                <a:lnTo>
                                  <a:pt x="290" y="152"/>
                                </a:lnTo>
                                <a:lnTo>
                                  <a:pt x="288" y="155"/>
                                </a:lnTo>
                                <a:lnTo>
                                  <a:pt x="285" y="155"/>
                                </a:lnTo>
                                <a:lnTo>
                                  <a:pt x="285" y="157"/>
                                </a:lnTo>
                                <a:lnTo>
                                  <a:pt x="288" y="157"/>
                                </a:lnTo>
                                <a:lnTo>
                                  <a:pt x="290" y="157"/>
                                </a:lnTo>
                                <a:lnTo>
                                  <a:pt x="290" y="155"/>
                                </a:lnTo>
                                <a:lnTo>
                                  <a:pt x="290" y="157"/>
                                </a:lnTo>
                                <a:lnTo>
                                  <a:pt x="292" y="157"/>
                                </a:lnTo>
                                <a:lnTo>
                                  <a:pt x="290" y="157"/>
                                </a:lnTo>
                                <a:lnTo>
                                  <a:pt x="290" y="159"/>
                                </a:lnTo>
                                <a:lnTo>
                                  <a:pt x="288" y="159"/>
                                </a:lnTo>
                                <a:lnTo>
                                  <a:pt x="285" y="159"/>
                                </a:lnTo>
                                <a:lnTo>
                                  <a:pt x="285" y="161"/>
                                </a:lnTo>
                                <a:lnTo>
                                  <a:pt x="285" y="163"/>
                                </a:lnTo>
                                <a:lnTo>
                                  <a:pt x="288" y="165"/>
                                </a:lnTo>
                                <a:lnTo>
                                  <a:pt x="288" y="167"/>
                                </a:lnTo>
                                <a:lnTo>
                                  <a:pt x="285" y="165"/>
                                </a:lnTo>
                                <a:lnTo>
                                  <a:pt x="285" y="167"/>
                                </a:lnTo>
                                <a:lnTo>
                                  <a:pt x="288" y="167"/>
                                </a:lnTo>
                                <a:lnTo>
                                  <a:pt x="288" y="169"/>
                                </a:lnTo>
                                <a:lnTo>
                                  <a:pt x="290" y="167"/>
                                </a:lnTo>
                                <a:lnTo>
                                  <a:pt x="292" y="169"/>
                                </a:lnTo>
                                <a:lnTo>
                                  <a:pt x="292" y="171"/>
                                </a:lnTo>
                                <a:lnTo>
                                  <a:pt x="294" y="171"/>
                                </a:lnTo>
                                <a:lnTo>
                                  <a:pt x="294" y="174"/>
                                </a:lnTo>
                                <a:lnTo>
                                  <a:pt x="292" y="174"/>
                                </a:lnTo>
                                <a:lnTo>
                                  <a:pt x="290" y="174"/>
                                </a:lnTo>
                                <a:lnTo>
                                  <a:pt x="292" y="176"/>
                                </a:lnTo>
                                <a:lnTo>
                                  <a:pt x="292" y="178"/>
                                </a:lnTo>
                                <a:lnTo>
                                  <a:pt x="292" y="180"/>
                                </a:lnTo>
                                <a:lnTo>
                                  <a:pt x="294" y="180"/>
                                </a:lnTo>
                                <a:lnTo>
                                  <a:pt x="294" y="182"/>
                                </a:lnTo>
                                <a:lnTo>
                                  <a:pt x="292" y="182"/>
                                </a:lnTo>
                                <a:lnTo>
                                  <a:pt x="292" y="184"/>
                                </a:lnTo>
                                <a:lnTo>
                                  <a:pt x="294" y="184"/>
                                </a:lnTo>
                                <a:lnTo>
                                  <a:pt x="294" y="182"/>
                                </a:lnTo>
                                <a:lnTo>
                                  <a:pt x="296" y="182"/>
                                </a:lnTo>
                                <a:lnTo>
                                  <a:pt x="296" y="180"/>
                                </a:lnTo>
                                <a:lnTo>
                                  <a:pt x="298" y="182"/>
                                </a:lnTo>
                                <a:lnTo>
                                  <a:pt x="298" y="184"/>
                                </a:lnTo>
                                <a:lnTo>
                                  <a:pt x="296" y="184"/>
                                </a:lnTo>
                                <a:lnTo>
                                  <a:pt x="294" y="186"/>
                                </a:lnTo>
                                <a:lnTo>
                                  <a:pt x="294" y="188"/>
                                </a:lnTo>
                                <a:lnTo>
                                  <a:pt x="296" y="188"/>
                                </a:lnTo>
                                <a:lnTo>
                                  <a:pt x="298" y="188"/>
                                </a:lnTo>
                                <a:lnTo>
                                  <a:pt x="298" y="190"/>
                                </a:lnTo>
                                <a:lnTo>
                                  <a:pt x="296" y="193"/>
                                </a:lnTo>
                                <a:lnTo>
                                  <a:pt x="296" y="195"/>
                                </a:lnTo>
                                <a:lnTo>
                                  <a:pt x="294" y="195"/>
                                </a:lnTo>
                                <a:lnTo>
                                  <a:pt x="294" y="197"/>
                                </a:lnTo>
                                <a:lnTo>
                                  <a:pt x="296" y="197"/>
                                </a:lnTo>
                                <a:lnTo>
                                  <a:pt x="298" y="197"/>
                                </a:lnTo>
                                <a:lnTo>
                                  <a:pt x="298" y="199"/>
                                </a:lnTo>
                                <a:lnTo>
                                  <a:pt x="300" y="199"/>
                                </a:lnTo>
                                <a:lnTo>
                                  <a:pt x="300" y="201"/>
                                </a:lnTo>
                                <a:lnTo>
                                  <a:pt x="298" y="201"/>
                                </a:lnTo>
                                <a:lnTo>
                                  <a:pt x="300" y="201"/>
                                </a:lnTo>
                                <a:lnTo>
                                  <a:pt x="302" y="199"/>
                                </a:lnTo>
                                <a:lnTo>
                                  <a:pt x="302" y="201"/>
                                </a:lnTo>
                                <a:lnTo>
                                  <a:pt x="302" y="203"/>
                                </a:lnTo>
                                <a:lnTo>
                                  <a:pt x="300" y="203"/>
                                </a:lnTo>
                                <a:lnTo>
                                  <a:pt x="298" y="205"/>
                                </a:lnTo>
                                <a:lnTo>
                                  <a:pt x="296" y="205"/>
                                </a:lnTo>
                                <a:lnTo>
                                  <a:pt x="294" y="205"/>
                                </a:lnTo>
                                <a:lnTo>
                                  <a:pt x="294" y="207"/>
                                </a:lnTo>
                                <a:lnTo>
                                  <a:pt x="296" y="209"/>
                                </a:lnTo>
                                <a:lnTo>
                                  <a:pt x="298" y="209"/>
                                </a:lnTo>
                                <a:lnTo>
                                  <a:pt x="298" y="212"/>
                                </a:lnTo>
                                <a:lnTo>
                                  <a:pt x="298" y="209"/>
                                </a:lnTo>
                                <a:lnTo>
                                  <a:pt x="300" y="209"/>
                                </a:lnTo>
                                <a:lnTo>
                                  <a:pt x="300" y="212"/>
                                </a:lnTo>
                                <a:lnTo>
                                  <a:pt x="298" y="212"/>
                                </a:lnTo>
                                <a:lnTo>
                                  <a:pt x="296" y="212"/>
                                </a:lnTo>
                                <a:lnTo>
                                  <a:pt x="294" y="214"/>
                                </a:lnTo>
                                <a:lnTo>
                                  <a:pt x="294" y="216"/>
                                </a:lnTo>
                                <a:lnTo>
                                  <a:pt x="296" y="216"/>
                                </a:lnTo>
                                <a:lnTo>
                                  <a:pt x="296" y="218"/>
                                </a:lnTo>
                                <a:lnTo>
                                  <a:pt x="298" y="218"/>
                                </a:lnTo>
                                <a:lnTo>
                                  <a:pt x="298" y="220"/>
                                </a:lnTo>
                                <a:lnTo>
                                  <a:pt x="300" y="220"/>
                                </a:lnTo>
                                <a:lnTo>
                                  <a:pt x="300" y="222"/>
                                </a:lnTo>
                                <a:lnTo>
                                  <a:pt x="300" y="224"/>
                                </a:lnTo>
                                <a:lnTo>
                                  <a:pt x="298" y="224"/>
                                </a:lnTo>
                                <a:lnTo>
                                  <a:pt x="296" y="224"/>
                                </a:lnTo>
                                <a:lnTo>
                                  <a:pt x="296" y="226"/>
                                </a:lnTo>
                                <a:lnTo>
                                  <a:pt x="298" y="226"/>
                                </a:lnTo>
                                <a:lnTo>
                                  <a:pt x="298" y="229"/>
                                </a:lnTo>
                                <a:lnTo>
                                  <a:pt x="300" y="229"/>
                                </a:lnTo>
                                <a:lnTo>
                                  <a:pt x="300" y="231"/>
                                </a:lnTo>
                                <a:lnTo>
                                  <a:pt x="298" y="231"/>
                                </a:lnTo>
                                <a:lnTo>
                                  <a:pt x="296" y="231"/>
                                </a:lnTo>
                                <a:lnTo>
                                  <a:pt x="296" y="229"/>
                                </a:lnTo>
                                <a:lnTo>
                                  <a:pt x="294" y="231"/>
                                </a:lnTo>
                                <a:lnTo>
                                  <a:pt x="292" y="231"/>
                                </a:lnTo>
                                <a:lnTo>
                                  <a:pt x="294" y="233"/>
                                </a:lnTo>
                                <a:lnTo>
                                  <a:pt x="296" y="233"/>
                                </a:lnTo>
                                <a:lnTo>
                                  <a:pt x="298" y="233"/>
                                </a:lnTo>
                                <a:lnTo>
                                  <a:pt x="298" y="235"/>
                                </a:lnTo>
                                <a:lnTo>
                                  <a:pt x="298" y="237"/>
                                </a:lnTo>
                                <a:lnTo>
                                  <a:pt x="296" y="239"/>
                                </a:lnTo>
                                <a:lnTo>
                                  <a:pt x="294" y="237"/>
                                </a:lnTo>
                                <a:lnTo>
                                  <a:pt x="292" y="237"/>
                                </a:lnTo>
                                <a:lnTo>
                                  <a:pt x="292" y="239"/>
                                </a:lnTo>
                                <a:lnTo>
                                  <a:pt x="294" y="239"/>
                                </a:lnTo>
                                <a:lnTo>
                                  <a:pt x="294" y="241"/>
                                </a:lnTo>
                                <a:lnTo>
                                  <a:pt x="294" y="243"/>
                                </a:lnTo>
                                <a:lnTo>
                                  <a:pt x="294" y="245"/>
                                </a:lnTo>
                                <a:lnTo>
                                  <a:pt x="292" y="245"/>
                                </a:lnTo>
                                <a:lnTo>
                                  <a:pt x="290" y="245"/>
                                </a:lnTo>
                                <a:lnTo>
                                  <a:pt x="290" y="248"/>
                                </a:lnTo>
                                <a:lnTo>
                                  <a:pt x="290" y="250"/>
                                </a:lnTo>
                                <a:lnTo>
                                  <a:pt x="290" y="252"/>
                                </a:lnTo>
                                <a:lnTo>
                                  <a:pt x="290" y="254"/>
                                </a:lnTo>
                                <a:lnTo>
                                  <a:pt x="288" y="256"/>
                                </a:lnTo>
                                <a:lnTo>
                                  <a:pt x="288" y="258"/>
                                </a:lnTo>
                                <a:lnTo>
                                  <a:pt x="290" y="260"/>
                                </a:lnTo>
                                <a:lnTo>
                                  <a:pt x="292" y="260"/>
                                </a:lnTo>
                                <a:lnTo>
                                  <a:pt x="294" y="260"/>
                                </a:lnTo>
                                <a:lnTo>
                                  <a:pt x="296" y="260"/>
                                </a:lnTo>
                                <a:lnTo>
                                  <a:pt x="294" y="260"/>
                                </a:lnTo>
                                <a:lnTo>
                                  <a:pt x="294" y="262"/>
                                </a:lnTo>
                                <a:lnTo>
                                  <a:pt x="292" y="264"/>
                                </a:lnTo>
                                <a:lnTo>
                                  <a:pt x="292" y="267"/>
                                </a:lnTo>
                                <a:lnTo>
                                  <a:pt x="290" y="267"/>
                                </a:lnTo>
                                <a:lnTo>
                                  <a:pt x="290" y="269"/>
                                </a:lnTo>
                                <a:lnTo>
                                  <a:pt x="288" y="269"/>
                                </a:lnTo>
                                <a:lnTo>
                                  <a:pt x="285" y="267"/>
                                </a:lnTo>
                                <a:lnTo>
                                  <a:pt x="283" y="267"/>
                                </a:lnTo>
                                <a:lnTo>
                                  <a:pt x="283" y="269"/>
                                </a:lnTo>
                                <a:lnTo>
                                  <a:pt x="283" y="271"/>
                                </a:lnTo>
                                <a:lnTo>
                                  <a:pt x="285" y="271"/>
                                </a:lnTo>
                                <a:lnTo>
                                  <a:pt x="288" y="271"/>
                                </a:lnTo>
                                <a:lnTo>
                                  <a:pt x="290" y="271"/>
                                </a:lnTo>
                                <a:lnTo>
                                  <a:pt x="290" y="273"/>
                                </a:lnTo>
                                <a:lnTo>
                                  <a:pt x="292" y="273"/>
                                </a:lnTo>
                                <a:lnTo>
                                  <a:pt x="290" y="275"/>
                                </a:lnTo>
                                <a:lnTo>
                                  <a:pt x="290" y="277"/>
                                </a:lnTo>
                                <a:lnTo>
                                  <a:pt x="290" y="279"/>
                                </a:lnTo>
                                <a:lnTo>
                                  <a:pt x="290" y="281"/>
                                </a:lnTo>
                                <a:lnTo>
                                  <a:pt x="288" y="281"/>
                                </a:lnTo>
                                <a:lnTo>
                                  <a:pt x="285" y="281"/>
                                </a:lnTo>
                                <a:lnTo>
                                  <a:pt x="285" y="279"/>
                                </a:lnTo>
                                <a:lnTo>
                                  <a:pt x="283" y="279"/>
                                </a:lnTo>
                                <a:lnTo>
                                  <a:pt x="281" y="277"/>
                                </a:lnTo>
                                <a:lnTo>
                                  <a:pt x="279" y="277"/>
                                </a:lnTo>
                                <a:lnTo>
                                  <a:pt x="277" y="277"/>
                                </a:lnTo>
                                <a:lnTo>
                                  <a:pt x="277" y="279"/>
                                </a:lnTo>
                                <a:lnTo>
                                  <a:pt x="277" y="281"/>
                                </a:lnTo>
                                <a:lnTo>
                                  <a:pt x="277" y="283"/>
                                </a:lnTo>
                                <a:lnTo>
                                  <a:pt x="275" y="286"/>
                                </a:lnTo>
                                <a:lnTo>
                                  <a:pt x="273" y="288"/>
                                </a:lnTo>
                                <a:lnTo>
                                  <a:pt x="271" y="290"/>
                                </a:lnTo>
                                <a:lnTo>
                                  <a:pt x="271" y="292"/>
                                </a:lnTo>
                                <a:lnTo>
                                  <a:pt x="269" y="294"/>
                                </a:lnTo>
                                <a:lnTo>
                                  <a:pt x="269" y="296"/>
                                </a:lnTo>
                                <a:lnTo>
                                  <a:pt x="266" y="296"/>
                                </a:lnTo>
                                <a:lnTo>
                                  <a:pt x="264" y="296"/>
                                </a:lnTo>
                                <a:lnTo>
                                  <a:pt x="262" y="296"/>
                                </a:lnTo>
                                <a:lnTo>
                                  <a:pt x="262" y="298"/>
                                </a:lnTo>
                                <a:lnTo>
                                  <a:pt x="262" y="300"/>
                                </a:lnTo>
                                <a:lnTo>
                                  <a:pt x="262" y="302"/>
                                </a:lnTo>
                                <a:lnTo>
                                  <a:pt x="262" y="305"/>
                                </a:lnTo>
                                <a:lnTo>
                                  <a:pt x="262" y="307"/>
                                </a:lnTo>
                                <a:lnTo>
                                  <a:pt x="264" y="309"/>
                                </a:lnTo>
                                <a:lnTo>
                                  <a:pt x="262" y="309"/>
                                </a:lnTo>
                                <a:lnTo>
                                  <a:pt x="262" y="311"/>
                                </a:lnTo>
                                <a:lnTo>
                                  <a:pt x="262" y="313"/>
                                </a:lnTo>
                                <a:lnTo>
                                  <a:pt x="260" y="313"/>
                                </a:lnTo>
                                <a:lnTo>
                                  <a:pt x="258" y="313"/>
                                </a:lnTo>
                                <a:lnTo>
                                  <a:pt x="256" y="313"/>
                                </a:lnTo>
                                <a:lnTo>
                                  <a:pt x="254" y="315"/>
                                </a:lnTo>
                                <a:lnTo>
                                  <a:pt x="256" y="317"/>
                                </a:lnTo>
                                <a:lnTo>
                                  <a:pt x="256" y="319"/>
                                </a:lnTo>
                                <a:lnTo>
                                  <a:pt x="258" y="321"/>
                                </a:lnTo>
                                <a:lnTo>
                                  <a:pt x="258" y="324"/>
                                </a:lnTo>
                                <a:lnTo>
                                  <a:pt x="260" y="326"/>
                                </a:lnTo>
                                <a:lnTo>
                                  <a:pt x="262" y="326"/>
                                </a:lnTo>
                                <a:lnTo>
                                  <a:pt x="264" y="326"/>
                                </a:lnTo>
                                <a:lnTo>
                                  <a:pt x="266" y="326"/>
                                </a:lnTo>
                                <a:lnTo>
                                  <a:pt x="266" y="324"/>
                                </a:lnTo>
                                <a:lnTo>
                                  <a:pt x="269" y="324"/>
                                </a:lnTo>
                                <a:lnTo>
                                  <a:pt x="271" y="326"/>
                                </a:lnTo>
                                <a:lnTo>
                                  <a:pt x="271" y="328"/>
                                </a:lnTo>
                                <a:lnTo>
                                  <a:pt x="271" y="330"/>
                                </a:lnTo>
                                <a:lnTo>
                                  <a:pt x="271" y="332"/>
                                </a:lnTo>
                                <a:lnTo>
                                  <a:pt x="271" y="334"/>
                                </a:lnTo>
                                <a:lnTo>
                                  <a:pt x="269" y="334"/>
                                </a:lnTo>
                                <a:lnTo>
                                  <a:pt x="266" y="334"/>
                                </a:lnTo>
                                <a:lnTo>
                                  <a:pt x="264" y="336"/>
                                </a:lnTo>
                                <a:lnTo>
                                  <a:pt x="262" y="334"/>
                                </a:lnTo>
                                <a:lnTo>
                                  <a:pt x="260" y="334"/>
                                </a:lnTo>
                                <a:lnTo>
                                  <a:pt x="258" y="336"/>
                                </a:lnTo>
                                <a:lnTo>
                                  <a:pt x="258" y="338"/>
                                </a:lnTo>
                                <a:lnTo>
                                  <a:pt x="256" y="340"/>
                                </a:lnTo>
                                <a:lnTo>
                                  <a:pt x="256" y="343"/>
                                </a:lnTo>
                                <a:lnTo>
                                  <a:pt x="254" y="345"/>
                                </a:lnTo>
                                <a:lnTo>
                                  <a:pt x="254" y="347"/>
                                </a:lnTo>
                                <a:lnTo>
                                  <a:pt x="254" y="349"/>
                                </a:lnTo>
                                <a:lnTo>
                                  <a:pt x="254" y="351"/>
                                </a:lnTo>
                                <a:lnTo>
                                  <a:pt x="254" y="353"/>
                                </a:lnTo>
                                <a:lnTo>
                                  <a:pt x="254" y="355"/>
                                </a:lnTo>
                                <a:lnTo>
                                  <a:pt x="254" y="357"/>
                                </a:lnTo>
                                <a:lnTo>
                                  <a:pt x="254" y="359"/>
                                </a:lnTo>
                                <a:lnTo>
                                  <a:pt x="254" y="362"/>
                                </a:lnTo>
                                <a:lnTo>
                                  <a:pt x="256" y="362"/>
                                </a:lnTo>
                                <a:lnTo>
                                  <a:pt x="256" y="364"/>
                                </a:lnTo>
                                <a:lnTo>
                                  <a:pt x="256" y="366"/>
                                </a:lnTo>
                                <a:lnTo>
                                  <a:pt x="258" y="366"/>
                                </a:lnTo>
                                <a:lnTo>
                                  <a:pt x="258" y="368"/>
                                </a:lnTo>
                                <a:lnTo>
                                  <a:pt x="258" y="370"/>
                                </a:lnTo>
                                <a:lnTo>
                                  <a:pt x="260" y="370"/>
                                </a:lnTo>
                                <a:lnTo>
                                  <a:pt x="260" y="372"/>
                                </a:lnTo>
                                <a:lnTo>
                                  <a:pt x="260" y="374"/>
                                </a:lnTo>
                                <a:lnTo>
                                  <a:pt x="258" y="374"/>
                                </a:lnTo>
                                <a:lnTo>
                                  <a:pt x="258" y="376"/>
                                </a:lnTo>
                                <a:lnTo>
                                  <a:pt x="260" y="376"/>
                                </a:lnTo>
                                <a:lnTo>
                                  <a:pt x="260" y="378"/>
                                </a:lnTo>
                                <a:lnTo>
                                  <a:pt x="260" y="381"/>
                                </a:lnTo>
                                <a:lnTo>
                                  <a:pt x="262" y="383"/>
                                </a:lnTo>
                                <a:lnTo>
                                  <a:pt x="262" y="385"/>
                                </a:lnTo>
                                <a:lnTo>
                                  <a:pt x="264" y="385"/>
                                </a:lnTo>
                                <a:lnTo>
                                  <a:pt x="266" y="387"/>
                                </a:lnTo>
                                <a:lnTo>
                                  <a:pt x="266" y="389"/>
                                </a:lnTo>
                                <a:lnTo>
                                  <a:pt x="266" y="391"/>
                                </a:lnTo>
                                <a:lnTo>
                                  <a:pt x="269" y="391"/>
                                </a:lnTo>
                                <a:lnTo>
                                  <a:pt x="269" y="393"/>
                                </a:lnTo>
                                <a:lnTo>
                                  <a:pt x="269" y="395"/>
                                </a:lnTo>
                                <a:lnTo>
                                  <a:pt x="266" y="395"/>
                                </a:lnTo>
                                <a:lnTo>
                                  <a:pt x="269" y="398"/>
                                </a:lnTo>
                                <a:lnTo>
                                  <a:pt x="269" y="400"/>
                                </a:lnTo>
                                <a:lnTo>
                                  <a:pt x="269" y="402"/>
                                </a:lnTo>
                                <a:lnTo>
                                  <a:pt x="271" y="404"/>
                                </a:lnTo>
                                <a:lnTo>
                                  <a:pt x="273" y="404"/>
                                </a:lnTo>
                                <a:lnTo>
                                  <a:pt x="277" y="406"/>
                                </a:lnTo>
                                <a:lnTo>
                                  <a:pt x="279" y="408"/>
                                </a:lnTo>
                                <a:lnTo>
                                  <a:pt x="281" y="408"/>
                                </a:lnTo>
                                <a:lnTo>
                                  <a:pt x="281" y="410"/>
                                </a:lnTo>
                                <a:lnTo>
                                  <a:pt x="283" y="412"/>
                                </a:lnTo>
                                <a:lnTo>
                                  <a:pt x="283" y="414"/>
                                </a:lnTo>
                                <a:lnTo>
                                  <a:pt x="283" y="417"/>
                                </a:lnTo>
                                <a:lnTo>
                                  <a:pt x="283" y="419"/>
                                </a:lnTo>
                                <a:lnTo>
                                  <a:pt x="285" y="421"/>
                                </a:lnTo>
                                <a:lnTo>
                                  <a:pt x="285" y="423"/>
                                </a:lnTo>
                                <a:lnTo>
                                  <a:pt x="288" y="425"/>
                                </a:lnTo>
                                <a:lnTo>
                                  <a:pt x="288" y="427"/>
                                </a:lnTo>
                                <a:lnTo>
                                  <a:pt x="290" y="427"/>
                                </a:lnTo>
                                <a:lnTo>
                                  <a:pt x="290" y="429"/>
                                </a:lnTo>
                                <a:lnTo>
                                  <a:pt x="290" y="431"/>
                                </a:lnTo>
                                <a:lnTo>
                                  <a:pt x="288" y="433"/>
                                </a:lnTo>
                                <a:lnTo>
                                  <a:pt x="288" y="436"/>
                                </a:lnTo>
                                <a:lnTo>
                                  <a:pt x="285" y="438"/>
                                </a:lnTo>
                                <a:lnTo>
                                  <a:pt x="285" y="440"/>
                                </a:lnTo>
                                <a:lnTo>
                                  <a:pt x="285" y="442"/>
                                </a:lnTo>
                                <a:lnTo>
                                  <a:pt x="285" y="444"/>
                                </a:lnTo>
                                <a:lnTo>
                                  <a:pt x="285" y="446"/>
                                </a:lnTo>
                                <a:lnTo>
                                  <a:pt x="285" y="448"/>
                                </a:lnTo>
                                <a:lnTo>
                                  <a:pt x="285" y="450"/>
                                </a:lnTo>
                                <a:lnTo>
                                  <a:pt x="288" y="452"/>
                                </a:lnTo>
                                <a:lnTo>
                                  <a:pt x="285" y="455"/>
                                </a:lnTo>
                                <a:lnTo>
                                  <a:pt x="285" y="457"/>
                                </a:lnTo>
                                <a:lnTo>
                                  <a:pt x="283" y="459"/>
                                </a:lnTo>
                                <a:lnTo>
                                  <a:pt x="283" y="461"/>
                                </a:lnTo>
                                <a:lnTo>
                                  <a:pt x="283" y="463"/>
                                </a:lnTo>
                                <a:lnTo>
                                  <a:pt x="283" y="465"/>
                                </a:lnTo>
                                <a:lnTo>
                                  <a:pt x="285" y="467"/>
                                </a:lnTo>
                                <a:lnTo>
                                  <a:pt x="288" y="469"/>
                                </a:lnTo>
                                <a:lnTo>
                                  <a:pt x="290" y="467"/>
                                </a:lnTo>
                                <a:lnTo>
                                  <a:pt x="294" y="467"/>
                                </a:lnTo>
                                <a:lnTo>
                                  <a:pt x="294" y="465"/>
                                </a:lnTo>
                                <a:lnTo>
                                  <a:pt x="296" y="465"/>
                                </a:lnTo>
                                <a:lnTo>
                                  <a:pt x="294" y="463"/>
                                </a:lnTo>
                                <a:lnTo>
                                  <a:pt x="296" y="463"/>
                                </a:lnTo>
                                <a:lnTo>
                                  <a:pt x="296" y="465"/>
                                </a:lnTo>
                                <a:lnTo>
                                  <a:pt x="298" y="465"/>
                                </a:lnTo>
                                <a:lnTo>
                                  <a:pt x="300" y="465"/>
                                </a:lnTo>
                                <a:lnTo>
                                  <a:pt x="300" y="467"/>
                                </a:lnTo>
                                <a:lnTo>
                                  <a:pt x="300" y="469"/>
                                </a:lnTo>
                                <a:lnTo>
                                  <a:pt x="298" y="469"/>
                                </a:lnTo>
                                <a:lnTo>
                                  <a:pt x="298" y="467"/>
                                </a:lnTo>
                                <a:lnTo>
                                  <a:pt x="296" y="467"/>
                                </a:lnTo>
                                <a:lnTo>
                                  <a:pt x="298" y="469"/>
                                </a:lnTo>
                                <a:lnTo>
                                  <a:pt x="298" y="471"/>
                                </a:lnTo>
                                <a:lnTo>
                                  <a:pt x="300" y="471"/>
                                </a:lnTo>
                                <a:lnTo>
                                  <a:pt x="300" y="474"/>
                                </a:lnTo>
                                <a:lnTo>
                                  <a:pt x="300" y="476"/>
                                </a:lnTo>
                                <a:lnTo>
                                  <a:pt x="298" y="476"/>
                                </a:lnTo>
                                <a:lnTo>
                                  <a:pt x="298" y="478"/>
                                </a:lnTo>
                                <a:lnTo>
                                  <a:pt x="300" y="478"/>
                                </a:lnTo>
                                <a:lnTo>
                                  <a:pt x="300" y="480"/>
                                </a:lnTo>
                                <a:lnTo>
                                  <a:pt x="302" y="482"/>
                                </a:lnTo>
                                <a:lnTo>
                                  <a:pt x="300" y="484"/>
                                </a:lnTo>
                                <a:lnTo>
                                  <a:pt x="298" y="486"/>
                                </a:lnTo>
                                <a:lnTo>
                                  <a:pt x="296" y="486"/>
                                </a:lnTo>
                                <a:lnTo>
                                  <a:pt x="294" y="486"/>
                                </a:lnTo>
                                <a:lnTo>
                                  <a:pt x="292" y="486"/>
                                </a:lnTo>
                                <a:lnTo>
                                  <a:pt x="290" y="484"/>
                                </a:lnTo>
                                <a:lnTo>
                                  <a:pt x="288" y="486"/>
                                </a:lnTo>
                                <a:lnTo>
                                  <a:pt x="285" y="486"/>
                                </a:lnTo>
                                <a:lnTo>
                                  <a:pt x="285" y="488"/>
                                </a:lnTo>
                                <a:lnTo>
                                  <a:pt x="285" y="490"/>
                                </a:lnTo>
                                <a:lnTo>
                                  <a:pt x="288" y="493"/>
                                </a:lnTo>
                                <a:lnTo>
                                  <a:pt x="290" y="493"/>
                                </a:lnTo>
                                <a:lnTo>
                                  <a:pt x="292" y="493"/>
                                </a:lnTo>
                                <a:lnTo>
                                  <a:pt x="292" y="495"/>
                                </a:lnTo>
                                <a:lnTo>
                                  <a:pt x="292" y="497"/>
                                </a:lnTo>
                                <a:lnTo>
                                  <a:pt x="290" y="497"/>
                                </a:lnTo>
                                <a:lnTo>
                                  <a:pt x="288" y="499"/>
                                </a:lnTo>
                                <a:lnTo>
                                  <a:pt x="285" y="501"/>
                                </a:lnTo>
                                <a:lnTo>
                                  <a:pt x="285" y="503"/>
                                </a:lnTo>
                                <a:lnTo>
                                  <a:pt x="288" y="503"/>
                                </a:lnTo>
                                <a:lnTo>
                                  <a:pt x="288" y="505"/>
                                </a:lnTo>
                                <a:lnTo>
                                  <a:pt x="290" y="505"/>
                                </a:lnTo>
                                <a:lnTo>
                                  <a:pt x="290" y="507"/>
                                </a:lnTo>
                                <a:lnTo>
                                  <a:pt x="290" y="509"/>
                                </a:lnTo>
                                <a:lnTo>
                                  <a:pt x="292" y="512"/>
                                </a:lnTo>
                                <a:lnTo>
                                  <a:pt x="294" y="512"/>
                                </a:lnTo>
                                <a:lnTo>
                                  <a:pt x="294" y="514"/>
                                </a:lnTo>
                                <a:lnTo>
                                  <a:pt x="294" y="516"/>
                                </a:lnTo>
                                <a:lnTo>
                                  <a:pt x="294" y="518"/>
                                </a:lnTo>
                                <a:lnTo>
                                  <a:pt x="292" y="518"/>
                                </a:lnTo>
                                <a:lnTo>
                                  <a:pt x="292" y="516"/>
                                </a:lnTo>
                                <a:lnTo>
                                  <a:pt x="290" y="518"/>
                                </a:lnTo>
                                <a:lnTo>
                                  <a:pt x="290" y="516"/>
                                </a:lnTo>
                                <a:lnTo>
                                  <a:pt x="288" y="516"/>
                                </a:lnTo>
                                <a:lnTo>
                                  <a:pt x="285" y="516"/>
                                </a:lnTo>
                                <a:lnTo>
                                  <a:pt x="285" y="518"/>
                                </a:lnTo>
                                <a:lnTo>
                                  <a:pt x="283" y="518"/>
                                </a:lnTo>
                                <a:lnTo>
                                  <a:pt x="281" y="518"/>
                                </a:lnTo>
                                <a:lnTo>
                                  <a:pt x="281" y="516"/>
                                </a:lnTo>
                                <a:lnTo>
                                  <a:pt x="279" y="518"/>
                                </a:lnTo>
                                <a:lnTo>
                                  <a:pt x="279" y="520"/>
                                </a:lnTo>
                                <a:lnTo>
                                  <a:pt x="279" y="522"/>
                                </a:lnTo>
                                <a:lnTo>
                                  <a:pt x="277" y="522"/>
                                </a:lnTo>
                                <a:lnTo>
                                  <a:pt x="275" y="524"/>
                                </a:lnTo>
                                <a:lnTo>
                                  <a:pt x="273" y="524"/>
                                </a:lnTo>
                                <a:lnTo>
                                  <a:pt x="273" y="526"/>
                                </a:lnTo>
                                <a:lnTo>
                                  <a:pt x="273" y="528"/>
                                </a:lnTo>
                                <a:lnTo>
                                  <a:pt x="271" y="531"/>
                                </a:lnTo>
                                <a:lnTo>
                                  <a:pt x="269" y="533"/>
                                </a:lnTo>
                                <a:lnTo>
                                  <a:pt x="266" y="531"/>
                                </a:lnTo>
                                <a:lnTo>
                                  <a:pt x="266" y="528"/>
                                </a:lnTo>
                                <a:lnTo>
                                  <a:pt x="264" y="531"/>
                                </a:lnTo>
                                <a:lnTo>
                                  <a:pt x="262" y="531"/>
                                </a:lnTo>
                                <a:lnTo>
                                  <a:pt x="262" y="528"/>
                                </a:lnTo>
                                <a:lnTo>
                                  <a:pt x="260" y="531"/>
                                </a:lnTo>
                                <a:lnTo>
                                  <a:pt x="260" y="533"/>
                                </a:lnTo>
                                <a:lnTo>
                                  <a:pt x="260" y="535"/>
                                </a:lnTo>
                                <a:lnTo>
                                  <a:pt x="258" y="535"/>
                                </a:lnTo>
                                <a:lnTo>
                                  <a:pt x="256" y="533"/>
                                </a:lnTo>
                                <a:lnTo>
                                  <a:pt x="256" y="535"/>
                                </a:lnTo>
                                <a:lnTo>
                                  <a:pt x="258" y="535"/>
                                </a:lnTo>
                                <a:lnTo>
                                  <a:pt x="258" y="537"/>
                                </a:lnTo>
                                <a:lnTo>
                                  <a:pt x="258" y="539"/>
                                </a:lnTo>
                                <a:lnTo>
                                  <a:pt x="258" y="541"/>
                                </a:lnTo>
                                <a:lnTo>
                                  <a:pt x="260" y="541"/>
                                </a:lnTo>
                                <a:lnTo>
                                  <a:pt x="258" y="543"/>
                                </a:lnTo>
                                <a:lnTo>
                                  <a:pt x="256" y="543"/>
                                </a:lnTo>
                                <a:lnTo>
                                  <a:pt x="258" y="545"/>
                                </a:lnTo>
                                <a:lnTo>
                                  <a:pt x="260" y="545"/>
                                </a:lnTo>
                                <a:lnTo>
                                  <a:pt x="262" y="548"/>
                                </a:lnTo>
                                <a:lnTo>
                                  <a:pt x="262" y="550"/>
                                </a:lnTo>
                                <a:lnTo>
                                  <a:pt x="260" y="550"/>
                                </a:lnTo>
                                <a:lnTo>
                                  <a:pt x="258" y="550"/>
                                </a:lnTo>
                                <a:lnTo>
                                  <a:pt x="256" y="550"/>
                                </a:lnTo>
                                <a:lnTo>
                                  <a:pt x="254" y="550"/>
                                </a:lnTo>
                                <a:lnTo>
                                  <a:pt x="254" y="552"/>
                                </a:lnTo>
                                <a:lnTo>
                                  <a:pt x="254" y="554"/>
                                </a:lnTo>
                                <a:lnTo>
                                  <a:pt x="252" y="554"/>
                                </a:lnTo>
                                <a:lnTo>
                                  <a:pt x="252" y="552"/>
                                </a:lnTo>
                                <a:lnTo>
                                  <a:pt x="252" y="550"/>
                                </a:lnTo>
                                <a:lnTo>
                                  <a:pt x="250" y="550"/>
                                </a:lnTo>
                                <a:lnTo>
                                  <a:pt x="247" y="550"/>
                                </a:lnTo>
                                <a:lnTo>
                                  <a:pt x="245" y="550"/>
                                </a:lnTo>
                                <a:lnTo>
                                  <a:pt x="243" y="550"/>
                                </a:lnTo>
                                <a:lnTo>
                                  <a:pt x="241" y="550"/>
                                </a:lnTo>
                                <a:lnTo>
                                  <a:pt x="239" y="552"/>
                                </a:lnTo>
                                <a:lnTo>
                                  <a:pt x="239" y="554"/>
                                </a:lnTo>
                                <a:lnTo>
                                  <a:pt x="239" y="556"/>
                                </a:lnTo>
                                <a:lnTo>
                                  <a:pt x="239" y="558"/>
                                </a:lnTo>
                                <a:lnTo>
                                  <a:pt x="241" y="558"/>
                                </a:lnTo>
                                <a:lnTo>
                                  <a:pt x="239" y="558"/>
                                </a:lnTo>
                                <a:lnTo>
                                  <a:pt x="239" y="560"/>
                                </a:lnTo>
                                <a:lnTo>
                                  <a:pt x="239" y="558"/>
                                </a:lnTo>
                                <a:lnTo>
                                  <a:pt x="237" y="558"/>
                                </a:lnTo>
                                <a:lnTo>
                                  <a:pt x="237" y="556"/>
                                </a:lnTo>
                                <a:lnTo>
                                  <a:pt x="237" y="558"/>
                                </a:lnTo>
                                <a:lnTo>
                                  <a:pt x="237" y="560"/>
                                </a:lnTo>
                                <a:lnTo>
                                  <a:pt x="237" y="562"/>
                                </a:lnTo>
                                <a:lnTo>
                                  <a:pt x="237" y="564"/>
                                </a:lnTo>
                                <a:lnTo>
                                  <a:pt x="237" y="567"/>
                                </a:lnTo>
                                <a:lnTo>
                                  <a:pt x="237" y="569"/>
                                </a:lnTo>
                                <a:lnTo>
                                  <a:pt x="235" y="569"/>
                                </a:lnTo>
                                <a:lnTo>
                                  <a:pt x="235" y="571"/>
                                </a:lnTo>
                                <a:lnTo>
                                  <a:pt x="237" y="573"/>
                                </a:lnTo>
                                <a:lnTo>
                                  <a:pt x="239" y="575"/>
                                </a:lnTo>
                                <a:lnTo>
                                  <a:pt x="237" y="575"/>
                                </a:lnTo>
                                <a:lnTo>
                                  <a:pt x="235" y="575"/>
                                </a:lnTo>
                                <a:lnTo>
                                  <a:pt x="233" y="575"/>
                                </a:lnTo>
                                <a:lnTo>
                                  <a:pt x="224" y="577"/>
                                </a:lnTo>
                                <a:lnTo>
                                  <a:pt x="224" y="575"/>
                                </a:lnTo>
                                <a:lnTo>
                                  <a:pt x="207" y="577"/>
                                </a:lnTo>
                                <a:lnTo>
                                  <a:pt x="184" y="577"/>
                                </a:lnTo>
                                <a:lnTo>
                                  <a:pt x="184" y="583"/>
                                </a:lnTo>
                                <a:lnTo>
                                  <a:pt x="165" y="583"/>
                                </a:lnTo>
                                <a:lnTo>
                                  <a:pt x="140" y="583"/>
                                </a:lnTo>
                                <a:lnTo>
                                  <a:pt x="112" y="586"/>
                                </a:lnTo>
                                <a:lnTo>
                                  <a:pt x="85" y="586"/>
                                </a:lnTo>
                                <a:lnTo>
                                  <a:pt x="59" y="586"/>
                                </a:lnTo>
                                <a:lnTo>
                                  <a:pt x="43" y="586"/>
                                </a:lnTo>
                                <a:lnTo>
                                  <a:pt x="32" y="586"/>
                                </a:lnTo>
                                <a:lnTo>
                                  <a:pt x="5" y="586"/>
                                </a:lnTo>
                                <a:lnTo>
                                  <a:pt x="5" y="558"/>
                                </a:lnTo>
                                <a:lnTo>
                                  <a:pt x="5" y="533"/>
                                </a:lnTo>
                                <a:lnTo>
                                  <a:pt x="5" y="505"/>
                                </a:lnTo>
                                <a:lnTo>
                                  <a:pt x="5" y="480"/>
                                </a:lnTo>
                                <a:lnTo>
                                  <a:pt x="5" y="452"/>
                                </a:lnTo>
                                <a:lnTo>
                                  <a:pt x="5" y="425"/>
                                </a:lnTo>
                                <a:lnTo>
                                  <a:pt x="5" y="398"/>
                                </a:lnTo>
                                <a:lnTo>
                                  <a:pt x="5" y="372"/>
                                </a:lnTo>
                                <a:lnTo>
                                  <a:pt x="5" y="366"/>
                                </a:lnTo>
                                <a:lnTo>
                                  <a:pt x="5" y="345"/>
                                </a:lnTo>
                                <a:lnTo>
                                  <a:pt x="5" y="317"/>
                                </a:lnTo>
                                <a:lnTo>
                                  <a:pt x="2" y="292"/>
                                </a:lnTo>
                                <a:lnTo>
                                  <a:pt x="2" y="264"/>
                                </a:lnTo>
                                <a:lnTo>
                                  <a:pt x="2" y="239"/>
                                </a:lnTo>
                                <a:lnTo>
                                  <a:pt x="2" y="235"/>
                                </a:lnTo>
                                <a:lnTo>
                                  <a:pt x="2" y="212"/>
                                </a:lnTo>
                                <a:lnTo>
                                  <a:pt x="2" y="195"/>
                                </a:lnTo>
                                <a:lnTo>
                                  <a:pt x="2" y="167"/>
                                </a:lnTo>
                                <a:lnTo>
                                  <a:pt x="2" y="140"/>
                                </a:lnTo>
                                <a:lnTo>
                                  <a:pt x="2" y="133"/>
                                </a:lnTo>
                                <a:lnTo>
                                  <a:pt x="0" y="114"/>
                                </a:lnTo>
                                <a:lnTo>
                                  <a:pt x="0" y="87"/>
                                </a:lnTo>
                                <a:lnTo>
                                  <a:pt x="0" y="59"/>
                                </a:lnTo>
                                <a:lnTo>
                                  <a:pt x="0" y="34"/>
                                </a:lnTo>
                                <a:lnTo>
                                  <a:pt x="0" y="7"/>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2786" name="Freeform 557"/>
                        <wps:cNvSpPr>
                          <a:spLocks/>
                        </wps:cNvSpPr>
                        <wps:spPr bwMode="auto">
                          <a:xfrm>
                            <a:off x="2559000" y="5138418"/>
                            <a:ext cx="518200" cy="360001"/>
                          </a:xfrm>
                          <a:custGeom>
                            <a:avLst/>
                            <a:gdLst>
                              <a:gd name="T0" fmla="*/ 379730 w 816"/>
                              <a:gd name="T1" fmla="*/ 15240 h 567"/>
                              <a:gd name="T2" fmla="*/ 382270 w 816"/>
                              <a:gd name="T3" fmla="*/ 12065 h 567"/>
                              <a:gd name="T4" fmla="*/ 390525 w 816"/>
                              <a:gd name="T5" fmla="*/ 13970 h 567"/>
                              <a:gd name="T6" fmla="*/ 396875 w 816"/>
                              <a:gd name="T7" fmla="*/ 16510 h 567"/>
                              <a:gd name="T8" fmla="*/ 401320 w 816"/>
                              <a:gd name="T9" fmla="*/ 13970 h 567"/>
                              <a:gd name="T10" fmla="*/ 412115 w 816"/>
                              <a:gd name="T11" fmla="*/ 12065 h 567"/>
                              <a:gd name="T12" fmla="*/ 518160 w 816"/>
                              <a:gd name="T13" fmla="*/ 34925 h 567"/>
                              <a:gd name="T14" fmla="*/ 516255 w 816"/>
                              <a:gd name="T15" fmla="*/ 221615 h 567"/>
                              <a:gd name="T16" fmla="*/ 480060 w 816"/>
                              <a:gd name="T17" fmla="*/ 358140 h 567"/>
                              <a:gd name="T18" fmla="*/ 325755 w 816"/>
                              <a:gd name="T19" fmla="*/ 358140 h 567"/>
                              <a:gd name="T20" fmla="*/ 222885 w 816"/>
                              <a:gd name="T21" fmla="*/ 355600 h 567"/>
                              <a:gd name="T22" fmla="*/ 85725 w 816"/>
                              <a:gd name="T23" fmla="*/ 351790 h 567"/>
                              <a:gd name="T24" fmla="*/ 0 w 816"/>
                              <a:gd name="T25" fmla="*/ 266065 h 567"/>
                              <a:gd name="T26" fmla="*/ 1270 w 816"/>
                              <a:gd name="T27" fmla="*/ 119380 h 567"/>
                              <a:gd name="T28" fmla="*/ 8255 w 816"/>
                              <a:gd name="T29" fmla="*/ 111760 h 567"/>
                              <a:gd name="T30" fmla="*/ 17780 w 816"/>
                              <a:gd name="T31" fmla="*/ 104775 h 567"/>
                              <a:gd name="T32" fmla="*/ 24130 w 816"/>
                              <a:gd name="T33" fmla="*/ 106045 h 567"/>
                              <a:gd name="T34" fmla="*/ 29845 w 816"/>
                              <a:gd name="T35" fmla="*/ 99695 h 567"/>
                              <a:gd name="T36" fmla="*/ 33655 w 816"/>
                              <a:gd name="T37" fmla="*/ 93980 h 567"/>
                              <a:gd name="T38" fmla="*/ 48260 w 816"/>
                              <a:gd name="T39" fmla="*/ 90170 h 567"/>
                              <a:gd name="T40" fmla="*/ 57785 w 816"/>
                              <a:gd name="T41" fmla="*/ 85090 h 567"/>
                              <a:gd name="T42" fmla="*/ 64770 w 816"/>
                              <a:gd name="T43" fmla="*/ 80645 h 567"/>
                              <a:gd name="T44" fmla="*/ 72390 w 816"/>
                              <a:gd name="T45" fmla="*/ 75565 h 567"/>
                              <a:gd name="T46" fmla="*/ 73660 w 816"/>
                              <a:gd name="T47" fmla="*/ 68580 h 567"/>
                              <a:gd name="T48" fmla="*/ 81915 w 816"/>
                              <a:gd name="T49" fmla="*/ 57785 h 567"/>
                              <a:gd name="T50" fmla="*/ 95250 w 816"/>
                              <a:gd name="T51" fmla="*/ 50165 h 567"/>
                              <a:gd name="T52" fmla="*/ 111760 w 816"/>
                              <a:gd name="T53" fmla="*/ 46990 h 567"/>
                              <a:gd name="T54" fmla="*/ 120650 w 816"/>
                              <a:gd name="T55" fmla="*/ 46990 h 567"/>
                              <a:gd name="T56" fmla="*/ 127635 w 816"/>
                              <a:gd name="T57" fmla="*/ 41910 h 567"/>
                              <a:gd name="T58" fmla="*/ 133985 w 816"/>
                              <a:gd name="T59" fmla="*/ 48260 h 567"/>
                              <a:gd name="T60" fmla="*/ 142240 w 816"/>
                              <a:gd name="T61" fmla="*/ 51435 h 567"/>
                              <a:gd name="T62" fmla="*/ 150495 w 816"/>
                              <a:gd name="T63" fmla="*/ 48260 h 567"/>
                              <a:gd name="T64" fmla="*/ 162560 w 816"/>
                              <a:gd name="T65" fmla="*/ 46990 h 567"/>
                              <a:gd name="T66" fmla="*/ 177165 w 816"/>
                              <a:gd name="T67" fmla="*/ 53975 h 567"/>
                              <a:gd name="T68" fmla="*/ 193040 w 816"/>
                              <a:gd name="T69" fmla="*/ 53975 h 567"/>
                              <a:gd name="T70" fmla="*/ 198755 w 816"/>
                              <a:gd name="T71" fmla="*/ 50165 h 567"/>
                              <a:gd name="T72" fmla="*/ 208280 w 816"/>
                              <a:gd name="T73" fmla="*/ 57785 h 567"/>
                              <a:gd name="T74" fmla="*/ 220345 w 816"/>
                              <a:gd name="T75" fmla="*/ 50165 h 567"/>
                              <a:gd name="T76" fmla="*/ 232410 w 816"/>
                              <a:gd name="T77" fmla="*/ 40640 h 567"/>
                              <a:gd name="T78" fmla="*/ 248285 w 816"/>
                              <a:gd name="T79" fmla="*/ 33655 h 567"/>
                              <a:gd name="T80" fmla="*/ 259080 w 816"/>
                              <a:gd name="T81" fmla="*/ 27305 h 567"/>
                              <a:gd name="T82" fmla="*/ 273685 w 816"/>
                              <a:gd name="T83" fmla="*/ 34925 h 567"/>
                              <a:gd name="T84" fmla="*/ 279400 w 816"/>
                              <a:gd name="T85" fmla="*/ 33655 h 567"/>
                              <a:gd name="T86" fmla="*/ 284480 w 816"/>
                              <a:gd name="T87" fmla="*/ 29845 h 567"/>
                              <a:gd name="T88" fmla="*/ 295275 w 816"/>
                              <a:gd name="T89" fmla="*/ 28575 h 567"/>
                              <a:gd name="T90" fmla="*/ 303530 w 816"/>
                              <a:gd name="T91" fmla="*/ 26035 h 567"/>
                              <a:gd name="T92" fmla="*/ 307340 w 816"/>
                              <a:gd name="T93" fmla="*/ 26035 h 567"/>
                              <a:gd name="T94" fmla="*/ 312420 w 816"/>
                              <a:gd name="T95" fmla="*/ 19050 h 567"/>
                              <a:gd name="T96" fmla="*/ 316865 w 816"/>
                              <a:gd name="T97" fmla="*/ 12065 h 567"/>
                              <a:gd name="T98" fmla="*/ 318135 w 816"/>
                              <a:gd name="T99" fmla="*/ 10795 h 567"/>
                              <a:gd name="T100" fmla="*/ 319405 w 816"/>
                              <a:gd name="T101" fmla="*/ 1905 h 567"/>
                              <a:gd name="T102" fmla="*/ 328930 w 816"/>
                              <a:gd name="T103" fmla="*/ 3175 h 567"/>
                              <a:gd name="T104" fmla="*/ 331470 w 816"/>
                              <a:gd name="T105" fmla="*/ 10795 h 567"/>
                              <a:gd name="T106" fmla="*/ 339725 w 816"/>
                              <a:gd name="T107" fmla="*/ 6985 h 567"/>
                              <a:gd name="T108" fmla="*/ 344805 w 816"/>
                              <a:gd name="T109" fmla="*/ 8255 h 567"/>
                              <a:gd name="T110" fmla="*/ 349885 w 816"/>
                              <a:gd name="T111" fmla="*/ 5715 h 567"/>
                              <a:gd name="T112" fmla="*/ 355600 w 816"/>
                              <a:gd name="T113" fmla="*/ 10795 h 567"/>
                              <a:gd name="T114" fmla="*/ 363855 w 816"/>
                              <a:gd name="T115" fmla="*/ 8255 h 567"/>
                              <a:gd name="T116" fmla="*/ 367665 w 816"/>
                              <a:gd name="T117" fmla="*/ 10795 h 567"/>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816" h="567">
                                <a:moveTo>
                                  <a:pt x="587" y="19"/>
                                </a:moveTo>
                                <a:lnTo>
                                  <a:pt x="590" y="17"/>
                                </a:lnTo>
                                <a:lnTo>
                                  <a:pt x="592" y="17"/>
                                </a:lnTo>
                                <a:lnTo>
                                  <a:pt x="592" y="19"/>
                                </a:lnTo>
                                <a:lnTo>
                                  <a:pt x="590" y="19"/>
                                </a:lnTo>
                                <a:lnTo>
                                  <a:pt x="590" y="22"/>
                                </a:lnTo>
                                <a:lnTo>
                                  <a:pt x="590" y="24"/>
                                </a:lnTo>
                                <a:lnTo>
                                  <a:pt x="592" y="24"/>
                                </a:lnTo>
                                <a:lnTo>
                                  <a:pt x="594" y="22"/>
                                </a:lnTo>
                                <a:lnTo>
                                  <a:pt x="594" y="24"/>
                                </a:lnTo>
                                <a:lnTo>
                                  <a:pt x="596" y="24"/>
                                </a:lnTo>
                                <a:lnTo>
                                  <a:pt x="596" y="26"/>
                                </a:lnTo>
                                <a:lnTo>
                                  <a:pt x="598" y="26"/>
                                </a:lnTo>
                                <a:lnTo>
                                  <a:pt x="598" y="24"/>
                                </a:lnTo>
                                <a:lnTo>
                                  <a:pt x="596" y="24"/>
                                </a:lnTo>
                                <a:lnTo>
                                  <a:pt x="596" y="22"/>
                                </a:lnTo>
                                <a:lnTo>
                                  <a:pt x="596" y="19"/>
                                </a:lnTo>
                                <a:lnTo>
                                  <a:pt x="596" y="22"/>
                                </a:lnTo>
                                <a:lnTo>
                                  <a:pt x="598" y="22"/>
                                </a:lnTo>
                                <a:lnTo>
                                  <a:pt x="598" y="19"/>
                                </a:lnTo>
                                <a:lnTo>
                                  <a:pt x="600" y="19"/>
                                </a:lnTo>
                                <a:lnTo>
                                  <a:pt x="600" y="22"/>
                                </a:lnTo>
                                <a:lnTo>
                                  <a:pt x="600" y="24"/>
                                </a:lnTo>
                                <a:lnTo>
                                  <a:pt x="602" y="24"/>
                                </a:lnTo>
                                <a:lnTo>
                                  <a:pt x="604" y="26"/>
                                </a:lnTo>
                                <a:lnTo>
                                  <a:pt x="604" y="24"/>
                                </a:lnTo>
                                <a:lnTo>
                                  <a:pt x="604" y="22"/>
                                </a:lnTo>
                                <a:lnTo>
                                  <a:pt x="602" y="19"/>
                                </a:lnTo>
                                <a:lnTo>
                                  <a:pt x="604" y="19"/>
                                </a:lnTo>
                                <a:lnTo>
                                  <a:pt x="606" y="17"/>
                                </a:lnTo>
                                <a:lnTo>
                                  <a:pt x="606" y="19"/>
                                </a:lnTo>
                                <a:lnTo>
                                  <a:pt x="609" y="19"/>
                                </a:lnTo>
                                <a:lnTo>
                                  <a:pt x="611" y="19"/>
                                </a:lnTo>
                                <a:lnTo>
                                  <a:pt x="611" y="17"/>
                                </a:lnTo>
                                <a:lnTo>
                                  <a:pt x="611" y="19"/>
                                </a:lnTo>
                                <a:lnTo>
                                  <a:pt x="613" y="19"/>
                                </a:lnTo>
                                <a:lnTo>
                                  <a:pt x="611" y="19"/>
                                </a:lnTo>
                                <a:lnTo>
                                  <a:pt x="611" y="22"/>
                                </a:lnTo>
                                <a:lnTo>
                                  <a:pt x="611" y="24"/>
                                </a:lnTo>
                                <a:lnTo>
                                  <a:pt x="613" y="24"/>
                                </a:lnTo>
                                <a:lnTo>
                                  <a:pt x="613" y="22"/>
                                </a:lnTo>
                                <a:lnTo>
                                  <a:pt x="615" y="22"/>
                                </a:lnTo>
                                <a:lnTo>
                                  <a:pt x="617" y="19"/>
                                </a:lnTo>
                                <a:lnTo>
                                  <a:pt x="617" y="22"/>
                                </a:lnTo>
                                <a:lnTo>
                                  <a:pt x="617" y="24"/>
                                </a:lnTo>
                                <a:lnTo>
                                  <a:pt x="619" y="24"/>
                                </a:lnTo>
                                <a:lnTo>
                                  <a:pt x="619" y="22"/>
                                </a:lnTo>
                                <a:lnTo>
                                  <a:pt x="619" y="19"/>
                                </a:lnTo>
                                <a:lnTo>
                                  <a:pt x="621" y="19"/>
                                </a:lnTo>
                                <a:lnTo>
                                  <a:pt x="621" y="22"/>
                                </a:lnTo>
                                <a:lnTo>
                                  <a:pt x="623" y="22"/>
                                </a:lnTo>
                                <a:lnTo>
                                  <a:pt x="621" y="22"/>
                                </a:lnTo>
                                <a:lnTo>
                                  <a:pt x="621" y="24"/>
                                </a:lnTo>
                                <a:lnTo>
                                  <a:pt x="621" y="26"/>
                                </a:lnTo>
                                <a:lnTo>
                                  <a:pt x="623" y="26"/>
                                </a:lnTo>
                                <a:lnTo>
                                  <a:pt x="625" y="26"/>
                                </a:lnTo>
                                <a:lnTo>
                                  <a:pt x="625" y="24"/>
                                </a:lnTo>
                                <a:lnTo>
                                  <a:pt x="625" y="22"/>
                                </a:lnTo>
                                <a:lnTo>
                                  <a:pt x="628" y="22"/>
                                </a:lnTo>
                                <a:lnTo>
                                  <a:pt x="628" y="24"/>
                                </a:lnTo>
                                <a:lnTo>
                                  <a:pt x="628" y="26"/>
                                </a:lnTo>
                                <a:lnTo>
                                  <a:pt x="630" y="26"/>
                                </a:lnTo>
                                <a:lnTo>
                                  <a:pt x="630" y="24"/>
                                </a:lnTo>
                                <a:lnTo>
                                  <a:pt x="628" y="24"/>
                                </a:lnTo>
                                <a:lnTo>
                                  <a:pt x="630" y="24"/>
                                </a:lnTo>
                                <a:lnTo>
                                  <a:pt x="632" y="26"/>
                                </a:lnTo>
                                <a:lnTo>
                                  <a:pt x="634" y="26"/>
                                </a:lnTo>
                                <a:lnTo>
                                  <a:pt x="634" y="24"/>
                                </a:lnTo>
                                <a:lnTo>
                                  <a:pt x="632" y="24"/>
                                </a:lnTo>
                                <a:lnTo>
                                  <a:pt x="632" y="22"/>
                                </a:lnTo>
                                <a:lnTo>
                                  <a:pt x="634" y="22"/>
                                </a:lnTo>
                                <a:lnTo>
                                  <a:pt x="636" y="22"/>
                                </a:lnTo>
                                <a:lnTo>
                                  <a:pt x="638" y="22"/>
                                </a:lnTo>
                                <a:lnTo>
                                  <a:pt x="638" y="19"/>
                                </a:lnTo>
                                <a:lnTo>
                                  <a:pt x="638" y="17"/>
                                </a:lnTo>
                                <a:lnTo>
                                  <a:pt x="640" y="17"/>
                                </a:lnTo>
                                <a:lnTo>
                                  <a:pt x="640" y="15"/>
                                </a:lnTo>
                                <a:lnTo>
                                  <a:pt x="642" y="15"/>
                                </a:lnTo>
                                <a:lnTo>
                                  <a:pt x="642" y="17"/>
                                </a:lnTo>
                                <a:lnTo>
                                  <a:pt x="644" y="19"/>
                                </a:lnTo>
                                <a:lnTo>
                                  <a:pt x="647" y="22"/>
                                </a:lnTo>
                                <a:lnTo>
                                  <a:pt x="647" y="19"/>
                                </a:lnTo>
                                <a:lnTo>
                                  <a:pt x="649" y="17"/>
                                </a:lnTo>
                                <a:lnTo>
                                  <a:pt x="649" y="19"/>
                                </a:lnTo>
                                <a:lnTo>
                                  <a:pt x="651" y="19"/>
                                </a:lnTo>
                                <a:lnTo>
                                  <a:pt x="653" y="19"/>
                                </a:lnTo>
                                <a:lnTo>
                                  <a:pt x="653" y="17"/>
                                </a:lnTo>
                                <a:lnTo>
                                  <a:pt x="655" y="17"/>
                                </a:lnTo>
                                <a:lnTo>
                                  <a:pt x="655" y="19"/>
                                </a:lnTo>
                                <a:lnTo>
                                  <a:pt x="661" y="19"/>
                                </a:lnTo>
                                <a:lnTo>
                                  <a:pt x="680" y="22"/>
                                </a:lnTo>
                                <a:lnTo>
                                  <a:pt x="708" y="22"/>
                                </a:lnTo>
                                <a:lnTo>
                                  <a:pt x="733" y="24"/>
                                </a:lnTo>
                                <a:lnTo>
                                  <a:pt x="761" y="26"/>
                                </a:lnTo>
                                <a:lnTo>
                                  <a:pt x="788" y="26"/>
                                </a:lnTo>
                                <a:lnTo>
                                  <a:pt x="816" y="28"/>
                                </a:lnTo>
                                <a:lnTo>
                                  <a:pt x="816" y="34"/>
                                </a:lnTo>
                                <a:lnTo>
                                  <a:pt x="816" y="55"/>
                                </a:lnTo>
                                <a:lnTo>
                                  <a:pt x="816" y="83"/>
                                </a:lnTo>
                                <a:lnTo>
                                  <a:pt x="816" y="108"/>
                                </a:lnTo>
                                <a:lnTo>
                                  <a:pt x="813" y="136"/>
                                </a:lnTo>
                                <a:lnTo>
                                  <a:pt x="813" y="161"/>
                                </a:lnTo>
                                <a:lnTo>
                                  <a:pt x="813" y="163"/>
                                </a:lnTo>
                                <a:lnTo>
                                  <a:pt x="813" y="188"/>
                                </a:lnTo>
                                <a:lnTo>
                                  <a:pt x="813" y="191"/>
                                </a:lnTo>
                                <a:lnTo>
                                  <a:pt x="813" y="216"/>
                                </a:lnTo>
                                <a:lnTo>
                                  <a:pt x="813" y="243"/>
                                </a:lnTo>
                                <a:lnTo>
                                  <a:pt x="813" y="264"/>
                                </a:lnTo>
                                <a:lnTo>
                                  <a:pt x="813" y="269"/>
                                </a:lnTo>
                                <a:lnTo>
                                  <a:pt x="813" y="296"/>
                                </a:lnTo>
                                <a:lnTo>
                                  <a:pt x="813" y="324"/>
                                </a:lnTo>
                                <a:lnTo>
                                  <a:pt x="813" y="349"/>
                                </a:lnTo>
                                <a:lnTo>
                                  <a:pt x="813" y="376"/>
                                </a:lnTo>
                                <a:lnTo>
                                  <a:pt x="813" y="404"/>
                                </a:lnTo>
                                <a:lnTo>
                                  <a:pt x="813" y="429"/>
                                </a:lnTo>
                                <a:lnTo>
                                  <a:pt x="813" y="457"/>
                                </a:lnTo>
                                <a:lnTo>
                                  <a:pt x="813" y="484"/>
                                </a:lnTo>
                                <a:lnTo>
                                  <a:pt x="813" y="497"/>
                                </a:lnTo>
                                <a:lnTo>
                                  <a:pt x="813" y="512"/>
                                </a:lnTo>
                                <a:lnTo>
                                  <a:pt x="811" y="537"/>
                                </a:lnTo>
                                <a:lnTo>
                                  <a:pt x="811" y="539"/>
                                </a:lnTo>
                                <a:lnTo>
                                  <a:pt x="811" y="567"/>
                                </a:lnTo>
                                <a:lnTo>
                                  <a:pt x="786" y="564"/>
                                </a:lnTo>
                                <a:lnTo>
                                  <a:pt x="784" y="564"/>
                                </a:lnTo>
                                <a:lnTo>
                                  <a:pt x="758" y="564"/>
                                </a:lnTo>
                                <a:lnTo>
                                  <a:pt x="756" y="564"/>
                                </a:lnTo>
                                <a:lnTo>
                                  <a:pt x="731" y="564"/>
                                </a:lnTo>
                                <a:lnTo>
                                  <a:pt x="704" y="564"/>
                                </a:lnTo>
                                <a:lnTo>
                                  <a:pt x="676" y="564"/>
                                </a:lnTo>
                                <a:lnTo>
                                  <a:pt x="663" y="564"/>
                                </a:lnTo>
                                <a:lnTo>
                                  <a:pt x="653" y="564"/>
                                </a:lnTo>
                                <a:lnTo>
                                  <a:pt x="649" y="564"/>
                                </a:lnTo>
                                <a:lnTo>
                                  <a:pt x="621" y="564"/>
                                </a:lnTo>
                                <a:lnTo>
                                  <a:pt x="596" y="564"/>
                                </a:lnTo>
                                <a:lnTo>
                                  <a:pt x="594" y="564"/>
                                </a:lnTo>
                                <a:lnTo>
                                  <a:pt x="568" y="564"/>
                                </a:lnTo>
                                <a:lnTo>
                                  <a:pt x="564" y="564"/>
                                </a:lnTo>
                                <a:lnTo>
                                  <a:pt x="541" y="564"/>
                                </a:lnTo>
                                <a:lnTo>
                                  <a:pt x="522" y="564"/>
                                </a:lnTo>
                                <a:lnTo>
                                  <a:pt x="513" y="564"/>
                                </a:lnTo>
                                <a:lnTo>
                                  <a:pt x="486" y="564"/>
                                </a:lnTo>
                                <a:lnTo>
                                  <a:pt x="480" y="562"/>
                                </a:lnTo>
                                <a:lnTo>
                                  <a:pt x="459" y="562"/>
                                </a:lnTo>
                                <a:lnTo>
                                  <a:pt x="450" y="562"/>
                                </a:lnTo>
                                <a:lnTo>
                                  <a:pt x="433" y="562"/>
                                </a:lnTo>
                                <a:lnTo>
                                  <a:pt x="408" y="562"/>
                                </a:lnTo>
                                <a:lnTo>
                                  <a:pt x="406" y="562"/>
                                </a:lnTo>
                                <a:lnTo>
                                  <a:pt x="383" y="562"/>
                                </a:lnTo>
                                <a:lnTo>
                                  <a:pt x="380" y="562"/>
                                </a:lnTo>
                                <a:lnTo>
                                  <a:pt x="378" y="562"/>
                                </a:lnTo>
                                <a:lnTo>
                                  <a:pt x="357" y="560"/>
                                </a:lnTo>
                                <a:lnTo>
                                  <a:pt x="355" y="560"/>
                                </a:lnTo>
                                <a:lnTo>
                                  <a:pt x="353" y="560"/>
                                </a:lnTo>
                                <a:lnTo>
                                  <a:pt x="351" y="560"/>
                                </a:lnTo>
                                <a:lnTo>
                                  <a:pt x="328" y="560"/>
                                </a:lnTo>
                                <a:lnTo>
                                  <a:pt x="304" y="558"/>
                                </a:lnTo>
                                <a:lnTo>
                                  <a:pt x="302" y="558"/>
                                </a:lnTo>
                                <a:lnTo>
                                  <a:pt x="300" y="558"/>
                                </a:lnTo>
                                <a:lnTo>
                                  <a:pt x="275" y="558"/>
                                </a:lnTo>
                                <a:lnTo>
                                  <a:pt x="273" y="558"/>
                                </a:lnTo>
                                <a:lnTo>
                                  <a:pt x="247" y="556"/>
                                </a:lnTo>
                                <a:lnTo>
                                  <a:pt x="245" y="556"/>
                                </a:lnTo>
                                <a:lnTo>
                                  <a:pt x="220" y="556"/>
                                </a:lnTo>
                                <a:lnTo>
                                  <a:pt x="218" y="556"/>
                                </a:lnTo>
                                <a:lnTo>
                                  <a:pt x="192" y="556"/>
                                </a:lnTo>
                                <a:lnTo>
                                  <a:pt x="190" y="556"/>
                                </a:lnTo>
                                <a:lnTo>
                                  <a:pt x="163" y="554"/>
                                </a:lnTo>
                                <a:lnTo>
                                  <a:pt x="135" y="554"/>
                                </a:lnTo>
                                <a:lnTo>
                                  <a:pt x="108" y="554"/>
                                </a:lnTo>
                                <a:lnTo>
                                  <a:pt x="83" y="554"/>
                                </a:lnTo>
                                <a:lnTo>
                                  <a:pt x="80" y="554"/>
                                </a:lnTo>
                                <a:lnTo>
                                  <a:pt x="74" y="554"/>
                                </a:lnTo>
                                <a:lnTo>
                                  <a:pt x="55" y="554"/>
                                </a:lnTo>
                                <a:lnTo>
                                  <a:pt x="28" y="554"/>
                                </a:lnTo>
                                <a:lnTo>
                                  <a:pt x="0" y="554"/>
                                </a:lnTo>
                                <a:lnTo>
                                  <a:pt x="0" y="529"/>
                                </a:lnTo>
                                <a:lnTo>
                                  <a:pt x="0" y="526"/>
                                </a:lnTo>
                                <a:lnTo>
                                  <a:pt x="0" y="501"/>
                                </a:lnTo>
                                <a:lnTo>
                                  <a:pt x="0" y="499"/>
                                </a:lnTo>
                                <a:lnTo>
                                  <a:pt x="0" y="474"/>
                                </a:lnTo>
                                <a:lnTo>
                                  <a:pt x="0" y="446"/>
                                </a:lnTo>
                                <a:lnTo>
                                  <a:pt x="0" y="419"/>
                                </a:lnTo>
                                <a:lnTo>
                                  <a:pt x="0" y="395"/>
                                </a:lnTo>
                                <a:lnTo>
                                  <a:pt x="0" y="368"/>
                                </a:lnTo>
                                <a:lnTo>
                                  <a:pt x="0" y="341"/>
                                </a:lnTo>
                                <a:lnTo>
                                  <a:pt x="0" y="313"/>
                                </a:lnTo>
                                <a:lnTo>
                                  <a:pt x="0" y="286"/>
                                </a:lnTo>
                                <a:lnTo>
                                  <a:pt x="0" y="284"/>
                                </a:lnTo>
                                <a:lnTo>
                                  <a:pt x="0" y="260"/>
                                </a:lnTo>
                                <a:lnTo>
                                  <a:pt x="0" y="258"/>
                                </a:lnTo>
                                <a:lnTo>
                                  <a:pt x="0" y="233"/>
                                </a:lnTo>
                                <a:lnTo>
                                  <a:pt x="0" y="207"/>
                                </a:lnTo>
                                <a:lnTo>
                                  <a:pt x="0" y="205"/>
                                </a:lnTo>
                                <a:lnTo>
                                  <a:pt x="0" y="186"/>
                                </a:lnTo>
                                <a:lnTo>
                                  <a:pt x="2" y="186"/>
                                </a:lnTo>
                                <a:lnTo>
                                  <a:pt x="2" y="188"/>
                                </a:lnTo>
                                <a:lnTo>
                                  <a:pt x="4" y="191"/>
                                </a:lnTo>
                                <a:lnTo>
                                  <a:pt x="7" y="191"/>
                                </a:lnTo>
                                <a:lnTo>
                                  <a:pt x="9" y="191"/>
                                </a:lnTo>
                                <a:lnTo>
                                  <a:pt x="11" y="191"/>
                                </a:lnTo>
                                <a:lnTo>
                                  <a:pt x="13" y="191"/>
                                </a:lnTo>
                                <a:lnTo>
                                  <a:pt x="13" y="188"/>
                                </a:lnTo>
                                <a:lnTo>
                                  <a:pt x="15" y="186"/>
                                </a:lnTo>
                                <a:lnTo>
                                  <a:pt x="15" y="184"/>
                                </a:lnTo>
                                <a:lnTo>
                                  <a:pt x="17" y="184"/>
                                </a:lnTo>
                                <a:lnTo>
                                  <a:pt x="17" y="182"/>
                                </a:lnTo>
                                <a:lnTo>
                                  <a:pt x="15" y="182"/>
                                </a:lnTo>
                                <a:lnTo>
                                  <a:pt x="13" y="180"/>
                                </a:lnTo>
                                <a:lnTo>
                                  <a:pt x="13" y="178"/>
                                </a:lnTo>
                                <a:lnTo>
                                  <a:pt x="13" y="176"/>
                                </a:lnTo>
                                <a:lnTo>
                                  <a:pt x="11" y="176"/>
                                </a:lnTo>
                                <a:lnTo>
                                  <a:pt x="11" y="174"/>
                                </a:lnTo>
                                <a:lnTo>
                                  <a:pt x="13" y="174"/>
                                </a:lnTo>
                                <a:lnTo>
                                  <a:pt x="13" y="172"/>
                                </a:lnTo>
                                <a:lnTo>
                                  <a:pt x="15" y="172"/>
                                </a:lnTo>
                                <a:lnTo>
                                  <a:pt x="17" y="172"/>
                                </a:lnTo>
                                <a:lnTo>
                                  <a:pt x="19" y="172"/>
                                </a:lnTo>
                                <a:lnTo>
                                  <a:pt x="21" y="172"/>
                                </a:lnTo>
                                <a:lnTo>
                                  <a:pt x="23" y="172"/>
                                </a:lnTo>
                                <a:lnTo>
                                  <a:pt x="23" y="169"/>
                                </a:lnTo>
                                <a:lnTo>
                                  <a:pt x="23" y="167"/>
                                </a:lnTo>
                                <a:lnTo>
                                  <a:pt x="23" y="165"/>
                                </a:lnTo>
                                <a:lnTo>
                                  <a:pt x="26" y="165"/>
                                </a:lnTo>
                                <a:lnTo>
                                  <a:pt x="28" y="165"/>
                                </a:lnTo>
                                <a:lnTo>
                                  <a:pt x="30" y="165"/>
                                </a:lnTo>
                                <a:lnTo>
                                  <a:pt x="30" y="167"/>
                                </a:lnTo>
                                <a:lnTo>
                                  <a:pt x="30" y="169"/>
                                </a:lnTo>
                                <a:lnTo>
                                  <a:pt x="28" y="172"/>
                                </a:lnTo>
                                <a:lnTo>
                                  <a:pt x="28" y="174"/>
                                </a:lnTo>
                                <a:lnTo>
                                  <a:pt x="30" y="174"/>
                                </a:lnTo>
                                <a:lnTo>
                                  <a:pt x="34" y="172"/>
                                </a:lnTo>
                                <a:lnTo>
                                  <a:pt x="34" y="174"/>
                                </a:lnTo>
                                <a:lnTo>
                                  <a:pt x="36" y="174"/>
                                </a:lnTo>
                                <a:lnTo>
                                  <a:pt x="38" y="174"/>
                                </a:lnTo>
                                <a:lnTo>
                                  <a:pt x="40" y="174"/>
                                </a:lnTo>
                                <a:lnTo>
                                  <a:pt x="40" y="172"/>
                                </a:lnTo>
                                <a:lnTo>
                                  <a:pt x="38" y="169"/>
                                </a:lnTo>
                                <a:lnTo>
                                  <a:pt x="38" y="167"/>
                                </a:lnTo>
                                <a:lnTo>
                                  <a:pt x="40" y="165"/>
                                </a:lnTo>
                                <a:lnTo>
                                  <a:pt x="40" y="163"/>
                                </a:lnTo>
                                <a:lnTo>
                                  <a:pt x="38" y="161"/>
                                </a:lnTo>
                                <a:lnTo>
                                  <a:pt x="40" y="161"/>
                                </a:lnTo>
                                <a:lnTo>
                                  <a:pt x="42" y="161"/>
                                </a:lnTo>
                                <a:lnTo>
                                  <a:pt x="45" y="163"/>
                                </a:lnTo>
                                <a:lnTo>
                                  <a:pt x="45" y="165"/>
                                </a:lnTo>
                                <a:lnTo>
                                  <a:pt x="47" y="165"/>
                                </a:lnTo>
                                <a:lnTo>
                                  <a:pt x="49" y="165"/>
                                </a:lnTo>
                                <a:lnTo>
                                  <a:pt x="47" y="163"/>
                                </a:lnTo>
                                <a:lnTo>
                                  <a:pt x="47" y="161"/>
                                </a:lnTo>
                                <a:lnTo>
                                  <a:pt x="45" y="159"/>
                                </a:lnTo>
                                <a:lnTo>
                                  <a:pt x="45" y="157"/>
                                </a:lnTo>
                                <a:lnTo>
                                  <a:pt x="47" y="157"/>
                                </a:lnTo>
                                <a:lnTo>
                                  <a:pt x="49" y="157"/>
                                </a:lnTo>
                                <a:lnTo>
                                  <a:pt x="49" y="159"/>
                                </a:lnTo>
                                <a:lnTo>
                                  <a:pt x="51" y="159"/>
                                </a:lnTo>
                                <a:lnTo>
                                  <a:pt x="51" y="161"/>
                                </a:lnTo>
                                <a:lnTo>
                                  <a:pt x="53" y="161"/>
                                </a:lnTo>
                                <a:lnTo>
                                  <a:pt x="55" y="161"/>
                                </a:lnTo>
                                <a:lnTo>
                                  <a:pt x="55" y="159"/>
                                </a:lnTo>
                                <a:lnTo>
                                  <a:pt x="55" y="157"/>
                                </a:lnTo>
                                <a:lnTo>
                                  <a:pt x="57" y="155"/>
                                </a:lnTo>
                                <a:lnTo>
                                  <a:pt x="55" y="155"/>
                                </a:lnTo>
                                <a:lnTo>
                                  <a:pt x="53" y="155"/>
                                </a:lnTo>
                                <a:lnTo>
                                  <a:pt x="53" y="153"/>
                                </a:lnTo>
                                <a:lnTo>
                                  <a:pt x="53" y="150"/>
                                </a:lnTo>
                                <a:lnTo>
                                  <a:pt x="53" y="148"/>
                                </a:lnTo>
                                <a:lnTo>
                                  <a:pt x="53" y="146"/>
                                </a:lnTo>
                                <a:lnTo>
                                  <a:pt x="53" y="144"/>
                                </a:lnTo>
                                <a:lnTo>
                                  <a:pt x="53" y="142"/>
                                </a:lnTo>
                                <a:lnTo>
                                  <a:pt x="53" y="140"/>
                                </a:lnTo>
                                <a:lnTo>
                                  <a:pt x="55" y="138"/>
                                </a:lnTo>
                                <a:lnTo>
                                  <a:pt x="57" y="136"/>
                                </a:lnTo>
                                <a:lnTo>
                                  <a:pt x="59" y="136"/>
                                </a:lnTo>
                                <a:lnTo>
                                  <a:pt x="61" y="136"/>
                                </a:lnTo>
                                <a:lnTo>
                                  <a:pt x="64" y="136"/>
                                </a:lnTo>
                                <a:lnTo>
                                  <a:pt x="66" y="138"/>
                                </a:lnTo>
                                <a:lnTo>
                                  <a:pt x="68" y="140"/>
                                </a:lnTo>
                                <a:lnTo>
                                  <a:pt x="70" y="140"/>
                                </a:lnTo>
                                <a:lnTo>
                                  <a:pt x="74" y="142"/>
                                </a:lnTo>
                                <a:lnTo>
                                  <a:pt x="76" y="142"/>
                                </a:lnTo>
                                <a:lnTo>
                                  <a:pt x="78" y="142"/>
                                </a:lnTo>
                                <a:lnTo>
                                  <a:pt x="80" y="142"/>
                                </a:lnTo>
                                <a:lnTo>
                                  <a:pt x="83" y="142"/>
                                </a:lnTo>
                                <a:lnTo>
                                  <a:pt x="85" y="142"/>
                                </a:lnTo>
                                <a:lnTo>
                                  <a:pt x="87" y="142"/>
                                </a:lnTo>
                                <a:lnTo>
                                  <a:pt x="89" y="140"/>
                                </a:lnTo>
                                <a:lnTo>
                                  <a:pt x="89" y="138"/>
                                </a:lnTo>
                                <a:lnTo>
                                  <a:pt x="87" y="136"/>
                                </a:lnTo>
                                <a:lnTo>
                                  <a:pt x="85" y="136"/>
                                </a:lnTo>
                                <a:lnTo>
                                  <a:pt x="85" y="134"/>
                                </a:lnTo>
                                <a:lnTo>
                                  <a:pt x="85" y="131"/>
                                </a:lnTo>
                                <a:lnTo>
                                  <a:pt x="87" y="131"/>
                                </a:lnTo>
                                <a:lnTo>
                                  <a:pt x="89" y="134"/>
                                </a:lnTo>
                                <a:lnTo>
                                  <a:pt x="91" y="134"/>
                                </a:lnTo>
                                <a:lnTo>
                                  <a:pt x="93" y="136"/>
                                </a:lnTo>
                                <a:lnTo>
                                  <a:pt x="95" y="136"/>
                                </a:lnTo>
                                <a:lnTo>
                                  <a:pt x="97" y="136"/>
                                </a:lnTo>
                                <a:lnTo>
                                  <a:pt x="97" y="134"/>
                                </a:lnTo>
                                <a:lnTo>
                                  <a:pt x="97" y="131"/>
                                </a:lnTo>
                                <a:lnTo>
                                  <a:pt x="95" y="129"/>
                                </a:lnTo>
                                <a:lnTo>
                                  <a:pt x="97" y="129"/>
                                </a:lnTo>
                                <a:lnTo>
                                  <a:pt x="97" y="127"/>
                                </a:lnTo>
                                <a:lnTo>
                                  <a:pt x="99" y="129"/>
                                </a:lnTo>
                                <a:lnTo>
                                  <a:pt x="99" y="131"/>
                                </a:lnTo>
                                <a:lnTo>
                                  <a:pt x="102" y="131"/>
                                </a:lnTo>
                                <a:lnTo>
                                  <a:pt x="104" y="131"/>
                                </a:lnTo>
                                <a:lnTo>
                                  <a:pt x="104" y="129"/>
                                </a:lnTo>
                                <a:lnTo>
                                  <a:pt x="102" y="127"/>
                                </a:lnTo>
                                <a:lnTo>
                                  <a:pt x="102" y="125"/>
                                </a:lnTo>
                                <a:lnTo>
                                  <a:pt x="102" y="123"/>
                                </a:lnTo>
                                <a:lnTo>
                                  <a:pt x="104" y="123"/>
                                </a:lnTo>
                                <a:lnTo>
                                  <a:pt x="106" y="123"/>
                                </a:lnTo>
                                <a:lnTo>
                                  <a:pt x="106" y="125"/>
                                </a:lnTo>
                                <a:lnTo>
                                  <a:pt x="106" y="127"/>
                                </a:lnTo>
                                <a:lnTo>
                                  <a:pt x="108" y="127"/>
                                </a:lnTo>
                                <a:lnTo>
                                  <a:pt x="110" y="127"/>
                                </a:lnTo>
                                <a:lnTo>
                                  <a:pt x="112" y="127"/>
                                </a:lnTo>
                                <a:lnTo>
                                  <a:pt x="112" y="125"/>
                                </a:lnTo>
                                <a:lnTo>
                                  <a:pt x="112" y="123"/>
                                </a:lnTo>
                                <a:lnTo>
                                  <a:pt x="112" y="121"/>
                                </a:lnTo>
                                <a:lnTo>
                                  <a:pt x="114" y="121"/>
                                </a:lnTo>
                                <a:lnTo>
                                  <a:pt x="114" y="119"/>
                                </a:lnTo>
                                <a:lnTo>
                                  <a:pt x="112" y="117"/>
                                </a:lnTo>
                                <a:lnTo>
                                  <a:pt x="112" y="115"/>
                                </a:lnTo>
                                <a:lnTo>
                                  <a:pt x="112" y="112"/>
                                </a:lnTo>
                                <a:lnTo>
                                  <a:pt x="112" y="110"/>
                                </a:lnTo>
                                <a:lnTo>
                                  <a:pt x="110" y="108"/>
                                </a:lnTo>
                                <a:lnTo>
                                  <a:pt x="110" y="106"/>
                                </a:lnTo>
                                <a:lnTo>
                                  <a:pt x="110" y="104"/>
                                </a:lnTo>
                                <a:lnTo>
                                  <a:pt x="110" y="102"/>
                                </a:lnTo>
                                <a:lnTo>
                                  <a:pt x="112" y="102"/>
                                </a:lnTo>
                                <a:lnTo>
                                  <a:pt x="114" y="102"/>
                                </a:lnTo>
                                <a:lnTo>
                                  <a:pt x="116" y="104"/>
                                </a:lnTo>
                                <a:lnTo>
                                  <a:pt x="114" y="106"/>
                                </a:lnTo>
                                <a:lnTo>
                                  <a:pt x="114" y="108"/>
                                </a:lnTo>
                                <a:lnTo>
                                  <a:pt x="116" y="108"/>
                                </a:lnTo>
                                <a:lnTo>
                                  <a:pt x="119" y="108"/>
                                </a:lnTo>
                                <a:lnTo>
                                  <a:pt x="119" y="106"/>
                                </a:lnTo>
                                <a:lnTo>
                                  <a:pt x="121" y="104"/>
                                </a:lnTo>
                                <a:lnTo>
                                  <a:pt x="123" y="104"/>
                                </a:lnTo>
                                <a:lnTo>
                                  <a:pt x="123" y="102"/>
                                </a:lnTo>
                                <a:lnTo>
                                  <a:pt x="123" y="100"/>
                                </a:lnTo>
                                <a:lnTo>
                                  <a:pt x="123" y="98"/>
                                </a:lnTo>
                                <a:lnTo>
                                  <a:pt x="123" y="95"/>
                                </a:lnTo>
                                <a:lnTo>
                                  <a:pt x="125" y="95"/>
                                </a:lnTo>
                                <a:lnTo>
                                  <a:pt x="127" y="98"/>
                                </a:lnTo>
                                <a:lnTo>
                                  <a:pt x="127" y="95"/>
                                </a:lnTo>
                                <a:lnTo>
                                  <a:pt x="129" y="95"/>
                                </a:lnTo>
                                <a:lnTo>
                                  <a:pt x="127" y="93"/>
                                </a:lnTo>
                                <a:lnTo>
                                  <a:pt x="129" y="91"/>
                                </a:lnTo>
                                <a:lnTo>
                                  <a:pt x="129" y="89"/>
                                </a:lnTo>
                                <a:lnTo>
                                  <a:pt x="129" y="87"/>
                                </a:lnTo>
                                <a:lnTo>
                                  <a:pt x="131" y="85"/>
                                </a:lnTo>
                                <a:lnTo>
                                  <a:pt x="133" y="85"/>
                                </a:lnTo>
                                <a:lnTo>
                                  <a:pt x="135" y="83"/>
                                </a:lnTo>
                                <a:lnTo>
                                  <a:pt x="138" y="83"/>
                                </a:lnTo>
                                <a:lnTo>
                                  <a:pt x="140" y="83"/>
                                </a:lnTo>
                                <a:lnTo>
                                  <a:pt x="142" y="81"/>
                                </a:lnTo>
                                <a:lnTo>
                                  <a:pt x="144" y="81"/>
                                </a:lnTo>
                                <a:lnTo>
                                  <a:pt x="144" y="83"/>
                                </a:lnTo>
                                <a:lnTo>
                                  <a:pt x="146" y="83"/>
                                </a:lnTo>
                                <a:lnTo>
                                  <a:pt x="148" y="83"/>
                                </a:lnTo>
                                <a:lnTo>
                                  <a:pt x="150" y="81"/>
                                </a:lnTo>
                                <a:lnTo>
                                  <a:pt x="150" y="79"/>
                                </a:lnTo>
                                <a:lnTo>
                                  <a:pt x="152" y="79"/>
                                </a:lnTo>
                                <a:lnTo>
                                  <a:pt x="154" y="81"/>
                                </a:lnTo>
                                <a:lnTo>
                                  <a:pt x="157" y="81"/>
                                </a:lnTo>
                                <a:lnTo>
                                  <a:pt x="159" y="81"/>
                                </a:lnTo>
                                <a:lnTo>
                                  <a:pt x="161" y="81"/>
                                </a:lnTo>
                                <a:lnTo>
                                  <a:pt x="163" y="81"/>
                                </a:lnTo>
                                <a:lnTo>
                                  <a:pt x="163" y="79"/>
                                </a:lnTo>
                                <a:lnTo>
                                  <a:pt x="165" y="79"/>
                                </a:lnTo>
                                <a:lnTo>
                                  <a:pt x="167" y="79"/>
                                </a:lnTo>
                                <a:lnTo>
                                  <a:pt x="167" y="81"/>
                                </a:lnTo>
                                <a:lnTo>
                                  <a:pt x="169" y="81"/>
                                </a:lnTo>
                                <a:lnTo>
                                  <a:pt x="171" y="79"/>
                                </a:lnTo>
                                <a:lnTo>
                                  <a:pt x="171" y="76"/>
                                </a:lnTo>
                                <a:lnTo>
                                  <a:pt x="176" y="74"/>
                                </a:lnTo>
                                <a:lnTo>
                                  <a:pt x="178" y="74"/>
                                </a:lnTo>
                                <a:lnTo>
                                  <a:pt x="180" y="72"/>
                                </a:lnTo>
                                <a:lnTo>
                                  <a:pt x="182" y="72"/>
                                </a:lnTo>
                                <a:lnTo>
                                  <a:pt x="182" y="70"/>
                                </a:lnTo>
                                <a:lnTo>
                                  <a:pt x="184" y="68"/>
                                </a:lnTo>
                                <a:lnTo>
                                  <a:pt x="184" y="66"/>
                                </a:lnTo>
                                <a:lnTo>
                                  <a:pt x="186" y="66"/>
                                </a:lnTo>
                                <a:lnTo>
                                  <a:pt x="188" y="68"/>
                                </a:lnTo>
                                <a:lnTo>
                                  <a:pt x="188" y="70"/>
                                </a:lnTo>
                                <a:lnTo>
                                  <a:pt x="188" y="72"/>
                                </a:lnTo>
                                <a:lnTo>
                                  <a:pt x="188" y="74"/>
                                </a:lnTo>
                                <a:lnTo>
                                  <a:pt x="188" y="76"/>
                                </a:lnTo>
                                <a:lnTo>
                                  <a:pt x="190" y="76"/>
                                </a:lnTo>
                                <a:lnTo>
                                  <a:pt x="190" y="74"/>
                                </a:lnTo>
                                <a:lnTo>
                                  <a:pt x="192" y="74"/>
                                </a:lnTo>
                                <a:lnTo>
                                  <a:pt x="190" y="72"/>
                                </a:lnTo>
                                <a:lnTo>
                                  <a:pt x="190" y="70"/>
                                </a:lnTo>
                                <a:lnTo>
                                  <a:pt x="188" y="70"/>
                                </a:lnTo>
                                <a:lnTo>
                                  <a:pt x="190" y="70"/>
                                </a:lnTo>
                                <a:lnTo>
                                  <a:pt x="190" y="68"/>
                                </a:lnTo>
                                <a:lnTo>
                                  <a:pt x="192" y="68"/>
                                </a:lnTo>
                                <a:lnTo>
                                  <a:pt x="195" y="66"/>
                                </a:lnTo>
                                <a:lnTo>
                                  <a:pt x="195" y="68"/>
                                </a:lnTo>
                                <a:lnTo>
                                  <a:pt x="197" y="70"/>
                                </a:lnTo>
                                <a:lnTo>
                                  <a:pt x="199" y="70"/>
                                </a:lnTo>
                                <a:lnTo>
                                  <a:pt x="199" y="68"/>
                                </a:lnTo>
                                <a:lnTo>
                                  <a:pt x="201" y="68"/>
                                </a:lnTo>
                                <a:lnTo>
                                  <a:pt x="201" y="66"/>
                                </a:lnTo>
                                <a:lnTo>
                                  <a:pt x="203" y="66"/>
                                </a:lnTo>
                                <a:lnTo>
                                  <a:pt x="203" y="68"/>
                                </a:lnTo>
                                <a:lnTo>
                                  <a:pt x="203" y="70"/>
                                </a:lnTo>
                                <a:lnTo>
                                  <a:pt x="201" y="72"/>
                                </a:lnTo>
                                <a:lnTo>
                                  <a:pt x="199" y="74"/>
                                </a:lnTo>
                                <a:lnTo>
                                  <a:pt x="199" y="76"/>
                                </a:lnTo>
                                <a:lnTo>
                                  <a:pt x="199" y="79"/>
                                </a:lnTo>
                                <a:lnTo>
                                  <a:pt x="199" y="81"/>
                                </a:lnTo>
                                <a:lnTo>
                                  <a:pt x="201" y="79"/>
                                </a:lnTo>
                                <a:lnTo>
                                  <a:pt x="203" y="79"/>
                                </a:lnTo>
                                <a:lnTo>
                                  <a:pt x="205" y="79"/>
                                </a:lnTo>
                                <a:lnTo>
                                  <a:pt x="207" y="79"/>
                                </a:lnTo>
                                <a:lnTo>
                                  <a:pt x="209" y="76"/>
                                </a:lnTo>
                                <a:lnTo>
                                  <a:pt x="211" y="76"/>
                                </a:lnTo>
                                <a:lnTo>
                                  <a:pt x="211" y="79"/>
                                </a:lnTo>
                                <a:lnTo>
                                  <a:pt x="211" y="81"/>
                                </a:lnTo>
                                <a:lnTo>
                                  <a:pt x="214" y="81"/>
                                </a:lnTo>
                                <a:lnTo>
                                  <a:pt x="216" y="81"/>
                                </a:lnTo>
                                <a:lnTo>
                                  <a:pt x="216" y="79"/>
                                </a:lnTo>
                                <a:lnTo>
                                  <a:pt x="214" y="79"/>
                                </a:lnTo>
                                <a:lnTo>
                                  <a:pt x="214" y="76"/>
                                </a:lnTo>
                                <a:lnTo>
                                  <a:pt x="216" y="76"/>
                                </a:lnTo>
                                <a:lnTo>
                                  <a:pt x="220" y="76"/>
                                </a:lnTo>
                                <a:lnTo>
                                  <a:pt x="222" y="76"/>
                                </a:lnTo>
                                <a:lnTo>
                                  <a:pt x="224" y="76"/>
                                </a:lnTo>
                                <a:lnTo>
                                  <a:pt x="222" y="79"/>
                                </a:lnTo>
                                <a:lnTo>
                                  <a:pt x="222" y="81"/>
                                </a:lnTo>
                                <a:lnTo>
                                  <a:pt x="224" y="81"/>
                                </a:lnTo>
                                <a:lnTo>
                                  <a:pt x="224" y="79"/>
                                </a:lnTo>
                                <a:lnTo>
                                  <a:pt x="226" y="79"/>
                                </a:lnTo>
                                <a:lnTo>
                                  <a:pt x="226" y="81"/>
                                </a:lnTo>
                                <a:lnTo>
                                  <a:pt x="228" y="81"/>
                                </a:lnTo>
                                <a:lnTo>
                                  <a:pt x="228" y="83"/>
                                </a:lnTo>
                                <a:lnTo>
                                  <a:pt x="230" y="83"/>
                                </a:lnTo>
                                <a:lnTo>
                                  <a:pt x="233" y="83"/>
                                </a:lnTo>
                                <a:lnTo>
                                  <a:pt x="233" y="81"/>
                                </a:lnTo>
                                <a:lnTo>
                                  <a:pt x="235" y="81"/>
                                </a:lnTo>
                                <a:lnTo>
                                  <a:pt x="237" y="83"/>
                                </a:lnTo>
                                <a:lnTo>
                                  <a:pt x="239" y="83"/>
                                </a:lnTo>
                                <a:lnTo>
                                  <a:pt x="241" y="81"/>
                                </a:lnTo>
                                <a:lnTo>
                                  <a:pt x="239" y="79"/>
                                </a:lnTo>
                                <a:lnTo>
                                  <a:pt x="237" y="76"/>
                                </a:lnTo>
                                <a:lnTo>
                                  <a:pt x="237" y="74"/>
                                </a:lnTo>
                                <a:lnTo>
                                  <a:pt x="237" y="72"/>
                                </a:lnTo>
                                <a:lnTo>
                                  <a:pt x="239" y="72"/>
                                </a:lnTo>
                                <a:lnTo>
                                  <a:pt x="239" y="70"/>
                                </a:lnTo>
                                <a:lnTo>
                                  <a:pt x="241" y="70"/>
                                </a:lnTo>
                                <a:lnTo>
                                  <a:pt x="243" y="70"/>
                                </a:lnTo>
                                <a:lnTo>
                                  <a:pt x="245" y="70"/>
                                </a:lnTo>
                                <a:lnTo>
                                  <a:pt x="247" y="70"/>
                                </a:lnTo>
                                <a:lnTo>
                                  <a:pt x="249" y="72"/>
                                </a:lnTo>
                                <a:lnTo>
                                  <a:pt x="252" y="74"/>
                                </a:lnTo>
                                <a:lnTo>
                                  <a:pt x="254" y="74"/>
                                </a:lnTo>
                                <a:lnTo>
                                  <a:pt x="254" y="72"/>
                                </a:lnTo>
                                <a:lnTo>
                                  <a:pt x="256" y="72"/>
                                </a:lnTo>
                                <a:lnTo>
                                  <a:pt x="256" y="74"/>
                                </a:lnTo>
                                <a:lnTo>
                                  <a:pt x="256" y="76"/>
                                </a:lnTo>
                                <a:lnTo>
                                  <a:pt x="258" y="76"/>
                                </a:lnTo>
                                <a:lnTo>
                                  <a:pt x="260" y="74"/>
                                </a:lnTo>
                                <a:lnTo>
                                  <a:pt x="262" y="74"/>
                                </a:lnTo>
                                <a:lnTo>
                                  <a:pt x="264" y="74"/>
                                </a:lnTo>
                                <a:lnTo>
                                  <a:pt x="264" y="76"/>
                                </a:lnTo>
                                <a:lnTo>
                                  <a:pt x="266" y="79"/>
                                </a:lnTo>
                                <a:lnTo>
                                  <a:pt x="268" y="81"/>
                                </a:lnTo>
                                <a:lnTo>
                                  <a:pt x="268" y="83"/>
                                </a:lnTo>
                                <a:lnTo>
                                  <a:pt x="271" y="83"/>
                                </a:lnTo>
                                <a:lnTo>
                                  <a:pt x="273" y="85"/>
                                </a:lnTo>
                                <a:lnTo>
                                  <a:pt x="275" y="85"/>
                                </a:lnTo>
                                <a:lnTo>
                                  <a:pt x="277" y="85"/>
                                </a:lnTo>
                                <a:lnTo>
                                  <a:pt x="279" y="85"/>
                                </a:lnTo>
                                <a:lnTo>
                                  <a:pt x="281" y="85"/>
                                </a:lnTo>
                                <a:lnTo>
                                  <a:pt x="283" y="85"/>
                                </a:lnTo>
                                <a:lnTo>
                                  <a:pt x="283" y="83"/>
                                </a:lnTo>
                                <a:lnTo>
                                  <a:pt x="285" y="83"/>
                                </a:lnTo>
                                <a:lnTo>
                                  <a:pt x="287" y="83"/>
                                </a:lnTo>
                                <a:lnTo>
                                  <a:pt x="290" y="83"/>
                                </a:lnTo>
                                <a:lnTo>
                                  <a:pt x="292" y="85"/>
                                </a:lnTo>
                                <a:lnTo>
                                  <a:pt x="294" y="83"/>
                                </a:lnTo>
                                <a:lnTo>
                                  <a:pt x="296" y="83"/>
                                </a:lnTo>
                                <a:lnTo>
                                  <a:pt x="298" y="83"/>
                                </a:lnTo>
                                <a:lnTo>
                                  <a:pt x="298" y="85"/>
                                </a:lnTo>
                                <a:lnTo>
                                  <a:pt x="300" y="85"/>
                                </a:lnTo>
                                <a:lnTo>
                                  <a:pt x="302" y="85"/>
                                </a:lnTo>
                                <a:lnTo>
                                  <a:pt x="304" y="85"/>
                                </a:lnTo>
                                <a:lnTo>
                                  <a:pt x="306" y="85"/>
                                </a:lnTo>
                                <a:lnTo>
                                  <a:pt x="309" y="87"/>
                                </a:lnTo>
                                <a:lnTo>
                                  <a:pt x="311" y="87"/>
                                </a:lnTo>
                                <a:lnTo>
                                  <a:pt x="313" y="87"/>
                                </a:lnTo>
                                <a:lnTo>
                                  <a:pt x="311" y="85"/>
                                </a:lnTo>
                                <a:lnTo>
                                  <a:pt x="309" y="85"/>
                                </a:lnTo>
                                <a:lnTo>
                                  <a:pt x="309" y="83"/>
                                </a:lnTo>
                                <a:lnTo>
                                  <a:pt x="306" y="83"/>
                                </a:lnTo>
                                <a:lnTo>
                                  <a:pt x="306" y="81"/>
                                </a:lnTo>
                                <a:lnTo>
                                  <a:pt x="309" y="81"/>
                                </a:lnTo>
                                <a:lnTo>
                                  <a:pt x="309" y="79"/>
                                </a:lnTo>
                                <a:lnTo>
                                  <a:pt x="311" y="76"/>
                                </a:lnTo>
                                <a:lnTo>
                                  <a:pt x="313" y="76"/>
                                </a:lnTo>
                                <a:lnTo>
                                  <a:pt x="313" y="79"/>
                                </a:lnTo>
                                <a:lnTo>
                                  <a:pt x="313" y="81"/>
                                </a:lnTo>
                                <a:lnTo>
                                  <a:pt x="313" y="83"/>
                                </a:lnTo>
                                <a:lnTo>
                                  <a:pt x="315" y="83"/>
                                </a:lnTo>
                                <a:lnTo>
                                  <a:pt x="317" y="83"/>
                                </a:lnTo>
                                <a:lnTo>
                                  <a:pt x="319" y="83"/>
                                </a:lnTo>
                                <a:lnTo>
                                  <a:pt x="319" y="85"/>
                                </a:lnTo>
                                <a:lnTo>
                                  <a:pt x="321" y="85"/>
                                </a:lnTo>
                                <a:lnTo>
                                  <a:pt x="321" y="87"/>
                                </a:lnTo>
                                <a:lnTo>
                                  <a:pt x="321" y="89"/>
                                </a:lnTo>
                                <a:lnTo>
                                  <a:pt x="321" y="91"/>
                                </a:lnTo>
                                <a:lnTo>
                                  <a:pt x="323" y="93"/>
                                </a:lnTo>
                                <a:lnTo>
                                  <a:pt x="325" y="93"/>
                                </a:lnTo>
                                <a:lnTo>
                                  <a:pt x="325" y="91"/>
                                </a:lnTo>
                                <a:lnTo>
                                  <a:pt x="328" y="91"/>
                                </a:lnTo>
                                <a:lnTo>
                                  <a:pt x="328" y="89"/>
                                </a:lnTo>
                                <a:lnTo>
                                  <a:pt x="330" y="89"/>
                                </a:lnTo>
                                <a:lnTo>
                                  <a:pt x="330" y="87"/>
                                </a:lnTo>
                                <a:lnTo>
                                  <a:pt x="332" y="87"/>
                                </a:lnTo>
                                <a:lnTo>
                                  <a:pt x="334" y="87"/>
                                </a:lnTo>
                                <a:lnTo>
                                  <a:pt x="336" y="87"/>
                                </a:lnTo>
                                <a:lnTo>
                                  <a:pt x="338" y="87"/>
                                </a:lnTo>
                                <a:lnTo>
                                  <a:pt x="340" y="85"/>
                                </a:lnTo>
                                <a:lnTo>
                                  <a:pt x="342" y="85"/>
                                </a:lnTo>
                                <a:lnTo>
                                  <a:pt x="342" y="83"/>
                                </a:lnTo>
                                <a:lnTo>
                                  <a:pt x="342" y="81"/>
                                </a:lnTo>
                                <a:lnTo>
                                  <a:pt x="345" y="81"/>
                                </a:lnTo>
                                <a:lnTo>
                                  <a:pt x="345" y="79"/>
                                </a:lnTo>
                                <a:lnTo>
                                  <a:pt x="347" y="79"/>
                                </a:lnTo>
                                <a:lnTo>
                                  <a:pt x="349" y="79"/>
                                </a:lnTo>
                                <a:lnTo>
                                  <a:pt x="351" y="79"/>
                                </a:lnTo>
                                <a:lnTo>
                                  <a:pt x="353" y="79"/>
                                </a:lnTo>
                                <a:lnTo>
                                  <a:pt x="355" y="76"/>
                                </a:lnTo>
                                <a:lnTo>
                                  <a:pt x="357" y="76"/>
                                </a:lnTo>
                                <a:lnTo>
                                  <a:pt x="359" y="74"/>
                                </a:lnTo>
                                <a:lnTo>
                                  <a:pt x="361" y="74"/>
                                </a:lnTo>
                                <a:lnTo>
                                  <a:pt x="361" y="72"/>
                                </a:lnTo>
                                <a:lnTo>
                                  <a:pt x="364" y="72"/>
                                </a:lnTo>
                                <a:lnTo>
                                  <a:pt x="364" y="70"/>
                                </a:lnTo>
                                <a:lnTo>
                                  <a:pt x="361" y="70"/>
                                </a:lnTo>
                                <a:lnTo>
                                  <a:pt x="361" y="68"/>
                                </a:lnTo>
                                <a:lnTo>
                                  <a:pt x="364" y="66"/>
                                </a:lnTo>
                                <a:lnTo>
                                  <a:pt x="366" y="64"/>
                                </a:lnTo>
                                <a:lnTo>
                                  <a:pt x="368" y="62"/>
                                </a:lnTo>
                                <a:lnTo>
                                  <a:pt x="370" y="60"/>
                                </a:lnTo>
                                <a:lnTo>
                                  <a:pt x="370" y="57"/>
                                </a:lnTo>
                                <a:lnTo>
                                  <a:pt x="372" y="57"/>
                                </a:lnTo>
                                <a:lnTo>
                                  <a:pt x="372" y="55"/>
                                </a:lnTo>
                                <a:lnTo>
                                  <a:pt x="374" y="55"/>
                                </a:lnTo>
                                <a:lnTo>
                                  <a:pt x="374" y="53"/>
                                </a:lnTo>
                                <a:lnTo>
                                  <a:pt x="376" y="53"/>
                                </a:lnTo>
                                <a:lnTo>
                                  <a:pt x="378" y="53"/>
                                </a:lnTo>
                                <a:lnTo>
                                  <a:pt x="380" y="53"/>
                                </a:lnTo>
                                <a:lnTo>
                                  <a:pt x="383" y="53"/>
                                </a:lnTo>
                                <a:lnTo>
                                  <a:pt x="387" y="55"/>
                                </a:lnTo>
                                <a:lnTo>
                                  <a:pt x="389" y="53"/>
                                </a:lnTo>
                                <a:lnTo>
                                  <a:pt x="391" y="53"/>
                                </a:lnTo>
                                <a:lnTo>
                                  <a:pt x="393" y="53"/>
                                </a:lnTo>
                                <a:lnTo>
                                  <a:pt x="393" y="51"/>
                                </a:lnTo>
                                <a:lnTo>
                                  <a:pt x="393" y="49"/>
                                </a:lnTo>
                                <a:lnTo>
                                  <a:pt x="393" y="47"/>
                                </a:lnTo>
                                <a:lnTo>
                                  <a:pt x="393" y="45"/>
                                </a:lnTo>
                                <a:lnTo>
                                  <a:pt x="395" y="43"/>
                                </a:lnTo>
                                <a:lnTo>
                                  <a:pt x="397" y="41"/>
                                </a:lnTo>
                                <a:lnTo>
                                  <a:pt x="399" y="38"/>
                                </a:lnTo>
                                <a:lnTo>
                                  <a:pt x="402" y="36"/>
                                </a:lnTo>
                                <a:lnTo>
                                  <a:pt x="404" y="36"/>
                                </a:lnTo>
                                <a:lnTo>
                                  <a:pt x="404" y="38"/>
                                </a:lnTo>
                                <a:lnTo>
                                  <a:pt x="404" y="41"/>
                                </a:lnTo>
                                <a:lnTo>
                                  <a:pt x="406" y="43"/>
                                </a:lnTo>
                                <a:lnTo>
                                  <a:pt x="408" y="43"/>
                                </a:lnTo>
                                <a:lnTo>
                                  <a:pt x="410" y="45"/>
                                </a:lnTo>
                                <a:lnTo>
                                  <a:pt x="412" y="45"/>
                                </a:lnTo>
                                <a:lnTo>
                                  <a:pt x="414" y="45"/>
                                </a:lnTo>
                                <a:lnTo>
                                  <a:pt x="416" y="45"/>
                                </a:lnTo>
                                <a:lnTo>
                                  <a:pt x="418" y="47"/>
                                </a:lnTo>
                                <a:lnTo>
                                  <a:pt x="421" y="49"/>
                                </a:lnTo>
                                <a:lnTo>
                                  <a:pt x="423" y="53"/>
                                </a:lnTo>
                                <a:lnTo>
                                  <a:pt x="425" y="55"/>
                                </a:lnTo>
                                <a:lnTo>
                                  <a:pt x="425" y="57"/>
                                </a:lnTo>
                                <a:lnTo>
                                  <a:pt x="427" y="57"/>
                                </a:lnTo>
                                <a:lnTo>
                                  <a:pt x="427" y="60"/>
                                </a:lnTo>
                                <a:lnTo>
                                  <a:pt x="429" y="60"/>
                                </a:lnTo>
                                <a:lnTo>
                                  <a:pt x="429" y="57"/>
                                </a:lnTo>
                                <a:lnTo>
                                  <a:pt x="431" y="55"/>
                                </a:lnTo>
                                <a:lnTo>
                                  <a:pt x="431" y="53"/>
                                </a:lnTo>
                                <a:lnTo>
                                  <a:pt x="431" y="51"/>
                                </a:lnTo>
                                <a:lnTo>
                                  <a:pt x="431" y="49"/>
                                </a:lnTo>
                                <a:lnTo>
                                  <a:pt x="433" y="49"/>
                                </a:lnTo>
                                <a:lnTo>
                                  <a:pt x="433" y="47"/>
                                </a:lnTo>
                                <a:lnTo>
                                  <a:pt x="433" y="45"/>
                                </a:lnTo>
                                <a:lnTo>
                                  <a:pt x="433" y="43"/>
                                </a:lnTo>
                                <a:lnTo>
                                  <a:pt x="435" y="43"/>
                                </a:lnTo>
                                <a:lnTo>
                                  <a:pt x="437" y="45"/>
                                </a:lnTo>
                                <a:lnTo>
                                  <a:pt x="440" y="45"/>
                                </a:lnTo>
                                <a:lnTo>
                                  <a:pt x="442" y="47"/>
                                </a:lnTo>
                                <a:lnTo>
                                  <a:pt x="442" y="49"/>
                                </a:lnTo>
                                <a:lnTo>
                                  <a:pt x="440" y="51"/>
                                </a:lnTo>
                                <a:lnTo>
                                  <a:pt x="440" y="53"/>
                                </a:lnTo>
                                <a:lnTo>
                                  <a:pt x="440" y="55"/>
                                </a:lnTo>
                                <a:lnTo>
                                  <a:pt x="442" y="55"/>
                                </a:lnTo>
                                <a:lnTo>
                                  <a:pt x="444" y="55"/>
                                </a:lnTo>
                                <a:lnTo>
                                  <a:pt x="444" y="53"/>
                                </a:lnTo>
                                <a:lnTo>
                                  <a:pt x="446" y="53"/>
                                </a:lnTo>
                                <a:lnTo>
                                  <a:pt x="448" y="53"/>
                                </a:lnTo>
                                <a:lnTo>
                                  <a:pt x="450" y="53"/>
                                </a:lnTo>
                                <a:lnTo>
                                  <a:pt x="448" y="51"/>
                                </a:lnTo>
                                <a:lnTo>
                                  <a:pt x="446" y="51"/>
                                </a:lnTo>
                                <a:lnTo>
                                  <a:pt x="446" y="49"/>
                                </a:lnTo>
                                <a:lnTo>
                                  <a:pt x="446" y="47"/>
                                </a:lnTo>
                                <a:lnTo>
                                  <a:pt x="446" y="45"/>
                                </a:lnTo>
                                <a:lnTo>
                                  <a:pt x="448" y="45"/>
                                </a:lnTo>
                                <a:lnTo>
                                  <a:pt x="448" y="47"/>
                                </a:lnTo>
                                <a:lnTo>
                                  <a:pt x="450" y="47"/>
                                </a:lnTo>
                                <a:lnTo>
                                  <a:pt x="450" y="45"/>
                                </a:lnTo>
                                <a:lnTo>
                                  <a:pt x="452" y="45"/>
                                </a:lnTo>
                                <a:lnTo>
                                  <a:pt x="454" y="45"/>
                                </a:lnTo>
                                <a:lnTo>
                                  <a:pt x="456" y="45"/>
                                </a:lnTo>
                                <a:lnTo>
                                  <a:pt x="459" y="47"/>
                                </a:lnTo>
                                <a:lnTo>
                                  <a:pt x="459" y="45"/>
                                </a:lnTo>
                                <a:lnTo>
                                  <a:pt x="459" y="43"/>
                                </a:lnTo>
                                <a:lnTo>
                                  <a:pt x="459" y="41"/>
                                </a:lnTo>
                                <a:lnTo>
                                  <a:pt x="461" y="41"/>
                                </a:lnTo>
                                <a:lnTo>
                                  <a:pt x="463" y="41"/>
                                </a:lnTo>
                                <a:lnTo>
                                  <a:pt x="463" y="43"/>
                                </a:lnTo>
                                <a:lnTo>
                                  <a:pt x="463" y="45"/>
                                </a:lnTo>
                                <a:lnTo>
                                  <a:pt x="465" y="45"/>
                                </a:lnTo>
                                <a:lnTo>
                                  <a:pt x="467" y="45"/>
                                </a:lnTo>
                                <a:lnTo>
                                  <a:pt x="467" y="43"/>
                                </a:lnTo>
                                <a:lnTo>
                                  <a:pt x="467" y="41"/>
                                </a:lnTo>
                                <a:lnTo>
                                  <a:pt x="469" y="41"/>
                                </a:lnTo>
                                <a:lnTo>
                                  <a:pt x="471" y="41"/>
                                </a:lnTo>
                                <a:lnTo>
                                  <a:pt x="473" y="41"/>
                                </a:lnTo>
                                <a:lnTo>
                                  <a:pt x="473" y="43"/>
                                </a:lnTo>
                                <a:lnTo>
                                  <a:pt x="471" y="43"/>
                                </a:lnTo>
                                <a:lnTo>
                                  <a:pt x="471" y="45"/>
                                </a:lnTo>
                                <a:lnTo>
                                  <a:pt x="473" y="45"/>
                                </a:lnTo>
                                <a:lnTo>
                                  <a:pt x="473" y="43"/>
                                </a:lnTo>
                                <a:lnTo>
                                  <a:pt x="473" y="41"/>
                                </a:lnTo>
                                <a:lnTo>
                                  <a:pt x="475" y="41"/>
                                </a:lnTo>
                                <a:lnTo>
                                  <a:pt x="478" y="41"/>
                                </a:lnTo>
                                <a:lnTo>
                                  <a:pt x="475" y="41"/>
                                </a:lnTo>
                                <a:lnTo>
                                  <a:pt x="475" y="38"/>
                                </a:lnTo>
                                <a:lnTo>
                                  <a:pt x="478" y="38"/>
                                </a:lnTo>
                                <a:lnTo>
                                  <a:pt x="480" y="38"/>
                                </a:lnTo>
                                <a:lnTo>
                                  <a:pt x="478" y="38"/>
                                </a:lnTo>
                                <a:lnTo>
                                  <a:pt x="478" y="36"/>
                                </a:lnTo>
                                <a:lnTo>
                                  <a:pt x="480" y="36"/>
                                </a:lnTo>
                                <a:lnTo>
                                  <a:pt x="482" y="34"/>
                                </a:lnTo>
                                <a:lnTo>
                                  <a:pt x="484" y="34"/>
                                </a:lnTo>
                                <a:lnTo>
                                  <a:pt x="484" y="36"/>
                                </a:lnTo>
                                <a:lnTo>
                                  <a:pt x="482" y="36"/>
                                </a:lnTo>
                                <a:lnTo>
                                  <a:pt x="482" y="38"/>
                                </a:lnTo>
                                <a:lnTo>
                                  <a:pt x="482" y="41"/>
                                </a:lnTo>
                                <a:lnTo>
                                  <a:pt x="484" y="41"/>
                                </a:lnTo>
                                <a:lnTo>
                                  <a:pt x="484" y="38"/>
                                </a:lnTo>
                                <a:lnTo>
                                  <a:pt x="484" y="36"/>
                                </a:lnTo>
                                <a:lnTo>
                                  <a:pt x="486" y="36"/>
                                </a:lnTo>
                                <a:lnTo>
                                  <a:pt x="488" y="36"/>
                                </a:lnTo>
                                <a:lnTo>
                                  <a:pt x="488" y="38"/>
                                </a:lnTo>
                                <a:lnTo>
                                  <a:pt x="490" y="38"/>
                                </a:lnTo>
                                <a:lnTo>
                                  <a:pt x="490" y="36"/>
                                </a:lnTo>
                                <a:lnTo>
                                  <a:pt x="488" y="34"/>
                                </a:lnTo>
                                <a:lnTo>
                                  <a:pt x="490" y="34"/>
                                </a:lnTo>
                                <a:lnTo>
                                  <a:pt x="492" y="34"/>
                                </a:lnTo>
                                <a:lnTo>
                                  <a:pt x="494" y="34"/>
                                </a:lnTo>
                                <a:lnTo>
                                  <a:pt x="494" y="32"/>
                                </a:lnTo>
                                <a:lnTo>
                                  <a:pt x="494" y="30"/>
                                </a:lnTo>
                                <a:lnTo>
                                  <a:pt x="492" y="30"/>
                                </a:lnTo>
                                <a:lnTo>
                                  <a:pt x="492" y="28"/>
                                </a:lnTo>
                                <a:lnTo>
                                  <a:pt x="492" y="30"/>
                                </a:lnTo>
                                <a:lnTo>
                                  <a:pt x="490" y="30"/>
                                </a:lnTo>
                                <a:lnTo>
                                  <a:pt x="488" y="30"/>
                                </a:lnTo>
                                <a:lnTo>
                                  <a:pt x="488" y="28"/>
                                </a:lnTo>
                                <a:lnTo>
                                  <a:pt x="488" y="26"/>
                                </a:lnTo>
                                <a:lnTo>
                                  <a:pt x="490" y="26"/>
                                </a:lnTo>
                                <a:lnTo>
                                  <a:pt x="492" y="26"/>
                                </a:lnTo>
                                <a:lnTo>
                                  <a:pt x="492" y="24"/>
                                </a:lnTo>
                                <a:lnTo>
                                  <a:pt x="494" y="24"/>
                                </a:lnTo>
                                <a:lnTo>
                                  <a:pt x="497" y="24"/>
                                </a:lnTo>
                                <a:lnTo>
                                  <a:pt x="499" y="24"/>
                                </a:lnTo>
                                <a:lnTo>
                                  <a:pt x="499" y="22"/>
                                </a:lnTo>
                                <a:lnTo>
                                  <a:pt x="499" y="19"/>
                                </a:lnTo>
                                <a:lnTo>
                                  <a:pt x="497" y="19"/>
                                </a:lnTo>
                                <a:lnTo>
                                  <a:pt x="497" y="22"/>
                                </a:lnTo>
                                <a:lnTo>
                                  <a:pt x="494" y="22"/>
                                </a:lnTo>
                                <a:lnTo>
                                  <a:pt x="492" y="22"/>
                                </a:lnTo>
                                <a:lnTo>
                                  <a:pt x="492" y="19"/>
                                </a:lnTo>
                                <a:lnTo>
                                  <a:pt x="494" y="19"/>
                                </a:lnTo>
                                <a:lnTo>
                                  <a:pt x="497" y="17"/>
                                </a:lnTo>
                                <a:lnTo>
                                  <a:pt x="497" y="15"/>
                                </a:lnTo>
                                <a:lnTo>
                                  <a:pt x="497" y="17"/>
                                </a:lnTo>
                                <a:lnTo>
                                  <a:pt x="499" y="17"/>
                                </a:lnTo>
                                <a:lnTo>
                                  <a:pt x="501" y="19"/>
                                </a:lnTo>
                                <a:lnTo>
                                  <a:pt x="503" y="19"/>
                                </a:lnTo>
                                <a:lnTo>
                                  <a:pt x="503" y="17"/>
                                </a:lnTo>
                                <a:lnTo>
                                  <a:pt x="501" y="17"/>
                                </a:lnTo>
                                <a:lnTo>
                                  <a:pt x="503" y="15"/>
                                </a:lnTo>
                                <a:lnTo>
                                  <a:pt x="501" y="15"/>
                                </a:lnTo>
                                <a:lnTo>
                                  <a:pt x="501" y="13"/>
                                </a:lnTo>
                                <a:lnTo>
                                  <a:pt x="501" y="11"/>
                                </a:lnTo>
                                <a:lnTo>
                                  <a:pt x="501" y="9"/>
                                </a:lnTo>
                                <a:lnTo>
                                  <a:pt x="499" y="9"/>
                                </a:lnTo>
                                <a:lnTo>
                                  <a:pt x="499" y="7"/>
                                </a:lnTo>
                                <a:lnTo>
                                  <a:pt x="501" y="5"/>
                                </a:lnTo>
                                <a:lnTo>
                                  <a:pt x="501" y="7"/>
                                </a:lnTo>
                                <a:lnTo>
                                  <a:pt x="503" y="7"/>
                                </a:lnTo>
                                <a:lnTo>
                                  <a:pt x="505" y="7"/>
                                </a:lnTo>
                                <a:lnTo>
                                  <a:pt x="505" y="5"/>
                                </a:lnTo>
                                <a:lnTo>
                                  <a:pt x="503" y="5"/>
                                </a:lnTo>
                                <a:lnTo>
                                  <a:pt x="503" y="3"/>
                                </a:lnTo>
                                <a:lnTo>
                                  <a:pt x="505" y="3"/>
                                </a:lnTo>
                                <a:lnTo>
                                  <a:pt x="507" y="0"/>
                                </a:lnTo>
                                <a:lnTo>
                                  <a:pt x="507" y="3"/>
                                </a:lnTo>
                                <a:lnTo>
                                  <a:pt x="507" y="5"/>
                                </a:lnTo>
                                <a:lnTo>
                                  <a:pt x="509" y="5"/>
                                </a:lnTo>
                                <a:lnTo>
                                  <a:pt x="509" y="3"/>
                                </a:lnTo>
                                <a:lnTo>
                                  <a:pt x="509" y="0"/>
                                </a:lnTo>
                                <a:lnTo>
                                  <a:pt x="511" y="0"/>
                                </a:lnTo>
                                <a:lnTo>
                                  <a:pt x="513" y="0"/>
                                </a:lnTo>
                                <a:lnTo>
                                  <a:pt x="516" y="3"/>
                                </a:lnTo>
                                <a:lnTo>
                                  <a:pt x="516" y="5"/>
                                </a:lnTo>
                                <a:lnTo>
                                  <a:pt x="513" y="5"/>
                                </a:lnTo>
                                <a:lnTo>
                                  <a:pt x="516" y="5"/>
                                </a:lnTo>
                                <a:lnTo>
                                  <a:pt x="518" y="5"/>
                                </a:lnTo>
                                <a:lnTo>
                                  <a:pt x="520" y="5"/>
                                </a:lnTo>
                                <a:lnTo>
                                  <a:pt x="520" y="7"/>
                                </a:lnTo>
                                <a:lnTo>
                                  <a:pt x="522" y="7"/>
                                </a:lnTo>
                                <a:lnTo>
                                  <a:pt x="522" y="9"/>
                                </a:lnTo>
                                <a:lnTo>
                                  <a:pt x="524" y="9"/>
                                </a:lnTo>
                                <a:lnTo>
                                  <a:pt x="522" y="9"/>
                                </a:lnTo>
                                <a:lnTo>
                                  <a:pt x="522" y="11"/>
                                </a:lnTo>
                                <a:lnTo>
                                  <a:pt x="522" y="9"/>
                                </a:lnTo>
                                <a:lnTo>
                                  <a:pt x="520" y="9"/>
                                </a:lnTo>
                                <a:lnTo>
                                  <a:pt x="520" y="11"/>
                                </a:lnTo>
                                <a:lnTo>
                                  <a:pt x="520" y="13"/>
                                </a:lnTo>
                                <a:lnTo>
                                  <a:pt x="520" y="15"/>
                                </a:lnTo>
                                <a:lnTo>
                                  <a:pt x="522" y="15"/>
                                </a:lnTo>
                                <a:lnTo>
                                  <a:pt x="522" y="17"/>
                                </a:lnTo>
                                <a:lnTo>
                                  <a:pt x="524" y="15"/>
                                </a:lnTo>
                                <a:lnTo>
                                  <a:pt x="522" y="15"/>
                                </a:lnTo>
                                <a:lnTo>
                                  <a:pt x="522" y="13"/>
                                </a:lnTo>
                                <a:lnTo>
                                  <a:pt x="522" y="11"/>
                                </a:lnTo>
                                <a:lnTo>
                                  <a:pt x="524" y="11"/>
                                </a:lnTo>
                                <a:lnTo>
                                  <a:pt x="524" y="13"/>
                                </a:lnTo>
                                <a:lnTo>
                                  <a:pt x="524" y="15"/>
                                </a:lnTo>
                                <a:lnTo>
                                  <a:pt x="526" y="15"/>
                                </a:lnTo>
                                <a:lnTo>
                                  <a:pt x="526" y="13"/>
                                </a:lnTo>
                                <a:lnTo>
                                  <a:pt x="528" y="13"/>
                                </a:lnTo>
                                <a:lnTo>
                                  <a:pt x="528" y="11"/>
                                </a:lnTo>
                                <a:lnTo>
                                  <a:pt x="530" y="11"/>
                                </a:lnTo>
                                <a:lnTo>
                                  <a:pt x="532" y="11"/>
                                </a:lnTo>
                                <a:lnTo>
                                  <a:pt x="535" y="11"/>
                                </a:lnTo>
                                <a:lnTo>
                                  <a:pt x="535" y="13"/>
                                </a:lnTo>
                                <a:lnTo>
                                  <a:pt x="532" y="13"/>
                                </a:lnTo>
                                <a:lnTo>
                                  <a:pt x="532" y="15"/>
                                </a:lnTo>
                                <a:lnTo>
                                  <a:pt x="535" y="13"/>
                                </a:lnTo>
                                <a:lnTo>
                                  <a:pt x="537" y="13"/>
                                </a:lnTo>
                                <a:lnTo>
                                  <a:pt x="537" y="15"/>
                                </a:lnTo>
                                <a:lnTo>
                                  <a:pt x="537" y="13"/>
                                </a:lnTo>
                                <a:lnTo>
                                  <a:pt x="539" y="13"/>
                                </a:lnTo>
                                <a:lnTo>
                                  <a:pt x="539" y="11"/>
                                </a:lnTo>
                                <a:lnTo>
                                  <a:pt x="539" y="13"/>
                                </a:lnTo>
                                <a:lnTo>
                                  <a:pt x="541" y="13"/>
                                </a:lnTo>
                                <a:lnTo>
                                  <a:pt x="543" y="13"/>
                                </a:lnTo>
                                <a:lnTo>
                                  <a:pt x="545" y="13"/>
                                </a:lnTo>
                                <a:lnTo>
                                  <a:pt x="543" y="13"/>
                                </a:lnTo>
                                <a:lnTo>
                                  <a:pt x="541" y="15"/>
                                </a:lnTo>
                                <a:lnTo>
                                  <a:pt x="541" y="17"/>
                                </a:lnTo>
                                <a:lnTo>
                                  <a:pt x="541" y="15"/>
                                </a:lnTo>
                                <a:lnTo>
                                  <a:pt x="543" y="15"/>
                                </a:lnTo>
                                <a:lnTo>
                                  <a:pt x="545" y="15"/>
                                </a:lnTo>
                                <a:lnTo>
                                  <a:pt x="547" y="15"/>
                                </a:lnTo>
                                <a:lnTo>
                                  <a:pt x="545" y="13"/>
                                </a:lnTo>
                                <a:lnTo>
                                  <a:pt x="547" y="13"/>
                                </a:lnTo>
                                <a:lnTo>
                                  <a:pt x="549" y="13"/>
                                </a:lnTo>
                                <a:lnTo>
                                  <a:pt x="549" y="11"/>
                                </a:lnTo>
                                <a:lnTo>
                                  <a:pt x="547" y="11"/>
                                </a:lnTo>
                                <a:lnTo>
                                  <a:pt x="549" y="11"/>
                                </a:lnTo>
                                <a:lnTo>
                                  <a:pt x="549" y="9"/>
                                </a:lnTo>
                                <a:lnTo>
                                  <a:pt x="551" y="9"/>
                                </a:lnTo>
                                <a:lnTo>
                                  <a:pt x="551" y="11"/>
                                </a:lnTo>
                                <a:lnTo>
                                  <a:pt x="549" y="13"/>
                                </a:lnTo>
                                <a:lnTo>
                                  <a:pt x="551" y="13"/>
                                </a:lnTo>
                                <a:lnTo>
                                  <a:pt x="551" y="11"/>
                                </a:lnTo>
                                <a:lnTo>
                                  <a:pt x="554" y="11"/>
                                </a:lnTo>
                                <a:lnTo>
                                  <a:pt x="556" y="11"/>
                                </a:lnTo>
                                <a:lnTo>
                                  <a:pt x="554" y="13"/>
                                </a:lnTo>
                                <a:lnTo>
                                  <a:pt x="554" y="15"/>
                                </a:lnTo>
                                <a:lnTo>
                                  <a:pt x="556" y="15"/>
                                </a:lnTo>
                                <a:lnTo>
                                  <a:pt x="556" y="13"/>
                                </a:lnTo>
                                <a:lnTo>
                                  <a:pt x="558" y="13"/>
                                </a:lnTo>
                                <a:lnTo>
                                  <a:pt x="558" y="15"/>
                                </a:lnTo>
                                <a:lnTo>
                                  <a:pt x="558" y="17"/>
                                </a:lnTo>
                                <a:lnTo>
                                  <a:pt x="560" y="17"/>
                                </a:lnTo>
                                <a:lnTo>
                                  <a:pt x="560" y="15"/>
                                </a:lnTo>
                                <a:lnTo>
                                  <a:pt x="560" y="17"/>
                                </a:lnTo>
                                <a:lnTo>
                                  <a:pt x="562" y="17"/>
                                </a:lnTo>
                                <a:lnTo>
                                  <a:pt x="562" y="19"/>
                                </a:lnTo>
                                <a:lnTo>
                                  <a:pt x="564" y="19"/>
                                </a:lnTo>
                                <a:lnTo>
                                  <a:pt x="564" y="17"/>
                                </a:lnTo>
                                <a:lnTo>
                                  <a:pt x="564" y="15"/>
                                </a:lnTo>
                                <a:lnTo>
                                  <a:pt x="566" y="15"/>
                                </a:lnTo>
                                <a:lnTo>
                                  <a:pt x="566" y="13"/>
                                </a:lnTo>
                                <a:lnTo>
                                  <a:pt x="568" y="13"/>
                                </a:lnTo>
                                <a:lnTo>
                                  <a:pt x="570" y="13"/>
                                </a:lnTo>
                                <a:lnTo>
                                  <a:pt x="570" y="11"/>
                                </a:lnTo>
                                <a:lnTo>
                                  <a:pt x="573" y="11"/>
                                </a:lnTo>
                                <a:lnTo>
                                  <a:pt x="573" y="13"/>
                                </a:lnTo>
                                <a:lnTo>
                                  <a:pt x="573" y="15"/>
                                </a:lnTo>
                                <a:lnTo>
                                  <a:pt x="573" y="17"/>
                                </a:lnTo>
                                <a:lnTo>
                                  <a:pt x="575" y="17"/>
                                </a:lnTo>
                                <a:lnTo>
                                  <a:pt x="575" y="15"/>
                                </a:lnTo>
                                <a:lnTo>
                                  <a:pt x="575" y="13"/>
                                </a:lnTo>
                                <a:lnTo>
                                  <a:pt x="575" y="15"/>
                                </a:lnTo>
                                <a:lnTo>
                                  <a:pt x="577" y="17"/>
                                </a:lnTo>
                                <a:lnTo>
                                  <a:pt x="577" y="19"/>
                                </a:lnTo>
                                <a:lnTo>
                                  <a:pt x="579" y="19"/>
                                </a:lnTo>
                                <a:lnTo>
                                  <a:pt x="579" y="17"/>
                                </a:lnTo>
                                <a:lnTo>
                                  <a:pt x="577" y="17"/>
                                </a:lnTo>
                                <a:lnTo>
                                  <a:pt x="577" y="15"/>
                                </a:lnTo>
                                <a:lnTo>
                                  <a:pt x="579" y="15"/>
                                </a:lnTo>
                                <a:lnTo>
                                  <a:pt x="579" y="17"/>
                                </a:lnTo>
                                <a:lnTo>
                                  <a:pt x="581" y="17"/>
                                </a:lnTo>
                                <a:lnTo>
                                  <a:pt x="581" y="15"/>
                                </a:lnTo>
                                <a:lnTo>
                                  <a:pt x="583" y="15"/>
                                </a:lnTo>
                                <a:lnTo>
                                  <a:pt x="583" y="17"/>
                                </a:lnTo>
                                <a:lnTo>
                                  <a:pt x="585" y="17"/>
                                </a:lnTo>
                                <a:lnTo>
                                  <a:pt x="585" y="15"/>
                                </a:lnTo>
                                <a:lnTo>
                                  <a:pt x="587" y="15"/>
                                </a:lnTo>
                                <a:lnTo>
                                  <a:pt x="590" y="15"/>
                                </a:lnTo>
                                <a:lnTo>
                                  <a:pt x="587" y="15"/>
                                </a:lnTo>
                                <a:lnTo>
                                  <a:pt x="587" y="17"/>
                                </a:lnTo>
                                <a:lnTo>
                                  <a:pt x="585" y="17"/>
                                </a:lnTo>
                                <a:lnTo>
                                  <a:pt x="585" y="19"/>
                                </a:lnTo>
                                <a:lnTo>
                                  <a:pt x="587" y="19"/>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2787" name="Freeform 558"/>
                        <wps:cNvSpPr>
                          <a:spLocks/>
                        </wps:cNvSpPr>
                        <wps:spPr bwMode="auto">
                          <a:xfrm>
                            <a:off x="3072700" y="5185418"/>
                            <a:ext cx="415900" cy="415901"/>
                          </a:xfrm>
                          <a:custGeom>
                            <a:avLst/>
                            <a:gdLst>
                              <a:gd name="T0" fmla="*/ 21590 w 655"/>
                              <a:gd name="T1" fmla="*/ 5715 h 655"/>
                              <a:gd name="T2" fmla="*/ 55245 w 655"/>
                              <a:gd name="T3" fmla="*/ 4445 h 655"/>
                              <a:gd name="T4" fmla="*/ 88900 w 655"/>
                              <a:gd name="T5" fmla="*/ 4445 h 655"/>
                              <a:gd name="T6" fmla="*/ 121920 w 655"/>
                              <a:gd name="T7" fmla="*/ 4445 h 655"/>
                              <a:gd name="T8" fmla="*/ 138430 w 655"/>
                              <a:gd name="T9" fmla="*/ 3175 h 655"/>
                              <a:gd name="T10" fmla="*/ 174625 w 655"/>
                              <a:gd name="T11" fmla="*/ 1270 h 655"/>
                              <a:gd name="T12" fmla="*/ 225425 w 655"/>
                              <a:gd name="T13" fmla="*/ 0 h 655"/>
                              <a:gd name="T14" fmla="*/ 277495 w 655"/>
                              <a:gd name="T15" fmla="*/ 1270 h 655"/>
                              <a:gd name="T16" fmla="*/ 328930 w 655"/>
                              <a:gd name="T17" fmla="*/ 1270 h 655"/>
                              <a:gd name="T18" fmla="*/ 381000 w 655"/>
                              <a:gd name="T19" fmla="*/ 1270 h 655"/>
                              <a:gd name="T20" fmla="*/ 414655 w 655"/>
                              <a:gd name="T21" fmla="*/ 1270 h 655"/>
                              <a:gd name="T22" fmla="*/ 415925 w 655"/>
                              <a:gd name="T23" fmla="*/ 34925 h 655"/>
                              <a:gd name="T24" fmla="*/ 415925 w 655"/>
                              <a:gd name="T25" fmla="*/ 53975 h 655"/>
                              <a:gd name="T26" fmla="*/ 415925 w 655"/>
                              <a:gd name="T27" fmla="*/ 87630 h 655"/>
                              <a:gd name="T28" fmla="*/ 414655 w 655"/>
                              <a:gd name="T29" fmla="*/ 122555 h 655"/>
                              <a:gd name="T30" fmla="*/ 414655 w 655"/>
                              <a:gd name="T31" fmla="*/ 208280 h 655"/>
                              <a:gd name="T32" fmla="*/ 414655 w 655"/>
                              <a:gd name="T33" fmla="*/ 224155 h 655"/>
                              <a:gd name="T34" fmla="*/ 414655 w 655"/>
                              <a:gd name="T35" fmla="*/ 266065 h 655"/>
                              <a:gd name="T36" fmla="*/ 414655 w 655"/>
                              <a:gd name="T37" fmla="*/ 292735 h 655"/>
                              <a:gd name="T38" fmla="*/ 413385 w 655"/>
                              <a:gd name="T39" fmla="*/ 343535 h 655"/>
                              <a:gd name="T40" fmla="*/ 413385 w 655"/>
                              <a:gd name="T41" fmla="*/ 378460 h 655"/>
                              <a:gd name="T42" fmla="*/ 413385 w 655"/>
                              <a:gd name="T43" fmla="*/ 412115 h 655"/>
                              <a:gd name="T44" fmla="*/ 379730 w 655"/>
                              <a:gd name="T45" fmla="*/ 412115 h 655"/>
                              <a:gd name="T46" fmla="*/ 361950 w 655"/>
                              <a:gd name="T47" fmla="*/ 412115 h 655"/>
                              <a:gd name="T48" fmla="*/ 328930 w 655"/>
                              <a:gd name="T49" fmla="*/ 412115 h 655"/>
                              <a:gd name="T50" fmla="*/ 309880 w 655"/>
                              <a:gd name="T51" fmla="*/ 412115 h 655"/>
                              <a:gd name="T52" fmla="*/ 276225 w 655"/>
                              <a:gd name="T53" fmla="*/ 412115 h 655"/>
                              <a:gd name="T54" fmla="*/ 259080 w 655"/>
                              <a:gd name="T55" fmla="*/ 412115 h 655"/>
                              <a:gd name="T56" fmla="*/ 241300 w 655"/>
                              <a:gd name="T57" fmla="*/ 413385 h 655"/>
                              <a:gd name="T58" fmla="*/ 224155 w 655"/>
                              <a:gd name="T59" fmla="*/ 413385 h 655"/>
                              <a:gd name="T60" fmla="*/ 186690 w 655"/>
                              <a:gd name="T61" fmla="*/ 414655 h 655"/>
                              <a:gd name="T62" fmla="*/ 168910 w 655"/>
                              <a:gd name="T63" fmla="*/ 414655 h 655"/>
                              <a:gd name="T64" fmla="*/ 150495 w 655"/>
                              <a:gd name="T65" fmla="*/ 414655 h 655"/>
                              <a:gd name="T66" fmla="*/ 118110 w 655"/>
                              <a:gd name="T67" fmla="*/ 414655 h 655"/>
                              <a:gd name="T68" fmla="*/ 106045 w 655"/>
                              <a:gd name="T69" fmla="*/ 414655 h 655"/>
                              <a:gd name="T70" fmla="*/ 68580 w 655"/>
                              <a:gd name="T71" fmla="*/ 415925 h 655"/>
                              <a:gd name="T72" fmla="*/ 49530 w 655"/>
                              <a:gd name="T73" fmla="*/ 415925 h 655"/>
                              <a:gd name="T74" fmla="*/ 32385 w 655"/>
                              <a:gd name="T75" fmla="*/ 415925 h 655"/>
                              <a:gd name="T76" fmla="*/ 16510 w 655"/>
                              <a:gd name="T77" fmla="*/ 415925 h 655"/>
                              <a:gd name="T78" fmla="*/ 0 w 655"/>
                              <a:gd name="T79" fmla="*/ 414655 h 655"/>
                              <a:gd name="T80" fmla="*/ 0 w 655"/>
                              <a:gd name="T81" fmla="*/ 398780 h 655"/>
                              <a:gd name="T82" fmla="*/ 1270 w 655"/>
                              <a:gd name="T83" fmla="*/ 363855 h 655"/>
                              <a:gd name="T84" fmla="*/ 1270 w 655"/>
                              <a:gd name="T85" fmla="*/ 328930 h 655"/>
                              <a:gd name="T86" fmla="*/ 1270 w 655"/>
                              <a:gd name="T87" fmla="*/ 295275 h 655"/>
                              <a:gd name="T88" fmla="*/ 2540 w 655"/>
                              <a:gd name="T89" fmla="*/ 268605 h 655"/>
                              <a:gd name="T90" fmla="*/ 2540 w 655"/>
                              <a:gd name="T91" fmla="*/ 243205 h 655"/>
                              <a:gd name="T92" fmla="*/ 2540 w 655"/>
                              <a:gd name="T93" fmla="*/ 209550 h 655"/>
                              <a:gd name="T94" fmla="*/ 2540 w 655"/>
                              <a:gd name="T95" fmla="*/ 158750 h 655"/>
                              <a:gd name="T96" fmla="*/ 2540 w 655"/>
                              <a:gd name="T97" fmla="*/ 107315 h 655"/>
                              <a:gd name="T98" fmla="*/ 2540 w 655"/>
                              <a:gd name="T99" fmla="*/ 56515 h 655"/>
                              <a:gd name="T100" fmla="*/ 4445 w 655"/>
                              <a:gd name="T101" fmla="*/ 21590 h 655"/>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655" h="655">
                                <a:moveTo>
                                  <a:pt x="7" y="9"/>
                                </a:moveTo>
                                <a:lnTo>
                                  <a:pt x="32" y="9"/>
                                </a:lnTo>
                                <a:lnTo>
                                  <a:pt x="34" y="9"/>
                                </a:lnTo>
                                <a:lnTo>
                                  <a:pt x="59" y="7"/>
                                </a:lnTo>
                                <a:lnTo>
                                  <a:pt x="87" y="7"/>
                                </a:lnTo>
                                <a:lnTo>
                                  <a:pt x="114" y="7"/>
                                </a:lnTo>
                                <a:lnTo>
                                  <a:pt x="140" y="7"/>
                                </a:lnTo>
                                <a:lnTo>
                                  <a:pt x="142" y="7"/>
                                </a:lnTo>
                                <a:lnTo>
                                  <a:pt x="167" y="7"/>
                                </a:lnTo>
                                <a:lnTo>
                                  <a:pt x="190" y="7"/>
                                </a:lnTo>
                                <a:lnTo>
                                  <a:pt x="192" y="7"/>
                                </a:lnTo>
                                <a:lnTo>
                                  <a:pt x="216" y="5"/>
                                </a:lnTo>
                                <a:lnTo>
                                  <a:pt x="216" y="7"/>
                                </a:lnTo>
                                <a:lnTo>
                                  <a:pt x="218" y="5"/>
                                </a:lnTo>
                                <a:lnTo>
                                  <a:pt x="232" y="5"/>
                                </a:lnTo>
                                <a:lnTo>
                                  <a:pt x="245" y="5"/>
                                </a:lnTo>
                                <a:lnTo>
                                  <a:pt x="247" y="5"/>
                                </a:lnTo>
                                <a:lnTo>
                                  <a:pt x="273" y="2"/>
                                </a:lnTo>
                                <a:lnTo>
                                  <a:pt x="275" y="2"/>
                                </a:lnTo>
                                <a:lnTo>
                                  <a:pt x="277" y="2"/>
                                </a:lnTo>
                                <a:lnTo>
                                  <a:pt x="300" y="2"/>
                                </a:lnTo>
                                <a:lnTo>
                                  <a:pt x="302" y="2"/>
                                </a:lnTo>
                                <a:lnTo>
                                  <a:pt x="330" y="0"/>
                                </a:lnTo>
                                <a:lnTo>
                                  <a:pt x="355" y="0"/>
                                </a:lnTo>
                                <a:lnTo>
                                  <a:pt x="382" y="2"/>
                                </a:lnTo>
                                <a:lnTo>
                                  <a:pt x="385" y="2"/>
                                </a:lnTo>
                                <a:lnTo>
                                  <a:pt x="410" y="2"/>
                                </a:lnTo>
                                <a:lnTo>
                                  <a:pt x="437" y="2"/>
                                </a:lnTo>
                                <a:lnTo>
                                  <a:pt x="465" y="2"/>
                                </a:lnTo>
                                <a:lnTo>
                                  <a:pt x="492" y="2"/>
                                </a:lnTo>
                                <a:lnTo>
                                  <a:pt x="518" y="2"/>
                                </a:lnTo>
                                <a:lnTo>
                                  <a:pt x="545" y="2"/>
                                </a:lnTo>
                                <a:lnTo>
                                  <a:pt x="573" y="2"/>
                                </a:lnTo>
                                <a:lnTo>
                                  <a:pt x="600" y="2"/>
                                </a:lnTo>
                                <a:lnTo>
                                  <a:pt x="625" y="2"/>
                                </a:lnTo>
                                <a:lnTo>
                                  <a:pt x="653" y="2"/>
                                </a:lnTo>
                                <a:lnTo>
                                  <a:pt x="653" y="28"/>
                                </a:lnTo>
                                <a:lnTo>
                                  <a:pt x="653" y="30"/>
                                </a:lnTo>
                                <a:lnTo>
                                  <a:pt x="655" y="55"/>
                                </a:lnTo>
                                <a:lnTo>
                                  <a:pt x="655" y="57"/>
                                </a:lnTo>
                                <a:lnTo>
                                  <a:pt x="655" y="83"/>
                                </a:lnTo>
                                <a:lnTo>
                                  <a:pt x="655" y="85"/>
                                </a:lnTo>
                                <a:lnTo>
                                  <a:pt x="655" y="110"/>
                                </a:lnTo>
                                <a:lnTo>
                                  <a:pt x="655" y="138"/>
                                </a:lnTo>
                                <a:lnTo>
                                  <a:pt x="655" y="165"/>
                                </a:lnTo>
                                <a:lnTo>
                                  <a:pt x="653" y="186"/>
                                </a:lnTo>
                                <a:lnTo>
                                  <a:pt x="653" y="193"/>
                                </a:lnTo>
                                <a:lnTo>
                                  <a:pt x="655" y="220"/>
                                </a:lnTo>
                                <a:lnTo>
                                  <a:pt x="655" y="248"/>
                                </a:lnTo>
                                <a:lnTo>
                                  <a:pt x="655" y="275"/>
                                </a:lnTo>
                                <a:lnTo>
                                  <a:pt x="653" y="302"/>
                                </a:lnTo>
                                <a:lnTo>
                                  <a:pt x="653" y="328"/>
                                </a:lnTo>
                                <a:lnTo>
                                  <a:pt x="653" y="353"/>
                                </a:lnTo>
                                <a:lnTo>
                                  <a:pt x="653" y="379"/>
                                </a:lnTo>
                                <a:lnTo>
                                  <a:pt x="653" y="406"/>
                                </a:lnTo>
                                <a:lnTo>
                                  <a:pt x="653" y="419"/>
                                </a:lnTo>
                                <a:lnTo>
                                  <a:pt x="653" y="433"/>
                                </a:lnTo>
                                <a:lnTo>
                                  <a:pt x="653" y="461"/>
                                </a:lnTo>
                                <a:lnTo>
                                  <a:pt x="651" y="488"/>
                                </a:lnTo>
                                <a:lnTo>
                                  <a:pt x="651" y="514"/>
                                </a:lnTo>
                                <a:lnTo>
                                  <a:pt x="651" y="516"/>
                                </a:lnTo>
                                <a:lnTo>
                                  <a:pt x="651" y="541"/>
                                </a:lnTo>
                                <a:lnTo>
                                  <a:pt x="651" y="569"/>
                                </a:lnTo>
                                <a:lnTo>
                                  <a:pt x="651" y="596"/>
                                </a:lnTo>
                                <a:lnTo>
                                  <a:pt x="651" y="621"/>
                                </a:lnTo>
                                <a:lnTo>
                                  <a:pt x="651" y="624"/>
                                </a:lnTo>
                                <a:lnTo>
                                  <a:pt x="651" y="649"/>
                                </a:lnTo>
                                <a:lnTo>
                                  <a:pt x="623" y="649"/>
                                </a:lnTo>
                                <a:lnTo>
                                  <a:pt x="598" y="649"/>
                                </a:lnTo>
                                <a:lnTo>
                                  <a:pt x="585" y="649"/>
                                </a:lnTo>
                                <a:lnTo>
                                  <a:pt x="570" y="649"/>
                                </a:lnTo>
                                <a:lnTo>
                                  <a:pt x="564" y="649"/>
                                </a:lnTo>
                                <a:lnTo>
                                  <a:pt x="543" y="649"/>
                                </a:lnTo>
                                <a:lnTo>
                                  <a:pt x="528" y="649"/>
                                </a:lnTo>
                                <a:lnTo>
                                  <a:pt x="518" y="649"/>
                                </a:lnTo>
                                <a:lnTo>
                                  <a:pt x="516" y="649"/>
                                </a:lnTo>
                                <a:lnTo>
                                  <a:pt x="490" y="649"/>
                                </a:lnTo>
                                <a:lnTo>
                                  <a:pt x="488" y="649"/>
                                </a:lnTo>
                                <a:lnTo>
                                  <a:pt x="463" y="649"/>
                                </a:lnTo>
                                <a:lnTo>
                                  <a:pt x="461" y="649"/>
                                </a:lnTo>
                                <a:lnTo>
                                  <a:pt x="435" y="649"/>
                                </a:lnTo>
                                <a:lnTo>
                                  <a:pt x="410" y="649"/>
                                </a:lnTo>
                                <a:lnTo>
                                  <a:pt x="408" y="649"/>
                                </a:lnTo>
                                <a:lnTo>
                                  <a:pt x="401" y="649"/>
                                </a:lnTo>
                                <a:lnTo>
                                  <a:pt x="380" y="651"/>
                                </a:lnTo>
                                <a:lnTo>
                                  <a:pt x="355" y="651"/>
                                </a:lnTo>
                                <a:lnTo>
                                  <a:pt x="353" y="651"/>
                                </a:lnTo>
                                <a:lnTo>
                                  <a:pt x="321" y="651"/>
                                </a:lnTo>
                                <a:lnTo>
                                  <a:pt x="294" y="653"/>
                                </a:lnTo>
                                <a:lnTo>
                                  <a:pt x="292" y="653"/>
                                </a:lnTo>
                                <a:lnTo>
                                  <a:pt x="266" y="653"/>
                                </a:lnTo>
                                <a:lnTo>
                                  <a:pt x="241" y="653"/>
                                </a:lnTo>
                                <a:lnTo>
                                  <a:pt x="239" y="653"/>
                                </a:lnTo>
                                <a:lnTo>
                                  <a:pt x="237" y="653"/>
                                </a:lnTo>
                                <a:lnTo>
                                  <a:pt x="220" y="653"/>
                                </a:lnTo>
                                <a:lnTo>
                                  <a:pt x="213" y="653"/>
                                </a:lnTo>
                                <a:lnTo>
                                  <a:pt x="211" y="653"/>
                                </a:lnTo>
                                <a:lnTo>
                                  <a:pt x="209" y="653"/>
                                </a:lnTo>
                                <a:lnTo>
                                  <a:pt x="186" y="653"/>
                                </a:lnTo>
                                <a:lnTo>
                                  <a:pt x="184" y="653"/>
                                </a:lnTo>
                                <a:lnTo>
                                  <a:pt x="178" y="653"/>
                                </a:lnTo>
                                <a:lnTo>
                                  <a:pt x="171" y="653"/>
                                </a:lnTo>
                                <a:lnTo>
                                  <a:pt x="167" y="653"/>
                                </a:lnTo>
                                <a:lnTo>
                                  <a:pt x="161" y="653"/>
                                </a:lnTo>
                                <a:lnTo>
                                  <a:pt x="133" y="653"/>
                                </a:lnTo>
                                <a:lnTo>
                                  <a:pt x="131" y="653"/>
                                </a:lnTo>
                                <a:lnTo>
                                  <a:pt x="108" y="655"/>
                                </a:lnTo>
                                <a:lnTo>
                                  <a:pt x="106" y="655"/>
                                </a:lnTo>
                                <a:lnTo>
                                  <a:pt x="104" y="655"/>
                                </a:lnTo>
                                <a:lnTo>
                                  <a:pt x="80" y="655"/>
                                </a:lnTo>
                                <a:lnTo>
                                  <a:pt x="78" y="655"/>
                                </a:lnTo>
                                <a:lnTo>
                                  <a:pt x="53" y="655"/>
                                </a:lnTo>
                                <a:lnTo>
                                  <a:pt x="51" y="655"/>
                                </a:lnTo>
                                <a:lnTo>
                                  <a:pt x="36" y="655"/>
                                </a:lnTo>
                                <a:lnTo>
                                  <a:pt x="30" y="655"/>
                                </a:lnTo>
                                <a:lnTo>
                                  <a:pt x="26" y="655"/>
                                </a:lnTo>
                                <a:lnTo>
                                  <a:pt x="23" y="655"/>
                                </a:lnTo>
                                <a:lnTo>
                                  <a:pt x="0" y="655"/>
                                </a:lnTo>
                                <a:lnTo>
                                  <a:pt x="0" y="653"/>
                                </a:lnTo>
                                <a:lnTo>
                                  <a:pt x="0" y="628"/>
                                </a:lnTo>
                                <a:lnTo>
                                  <a:pt x="2" y="600"/>
                                </a:lnTo>
                                <a:lnTo>
                                  <a:pt x="2" y="573"/>
                                </a:lnTo>
                                <a:lnTo>
                                  <a:pt x="2" y="545"/>
                                </a:lnTo>
                                <a:lnTo>
                                  <a:pt x="2" y="518"/>
                                </a:lnTo>
                                <a:lnTo>
                                  <a:pt x="2" y="493"/>
                                </a:lnTo>
                                <a:lnTo>
                                  <a:pt x="2" y="465"/>
                                </a:lnTo>
                                <a:lnTo>
                                  <a:pt x="2" y="463"/>
                                </a:lnTo>
                                <a:lnTo>
                                  <a:pt x="4" y="438"/>
                                </a:lnTo>
                                <a:lnTo>
                                  <a:pt x="4" y="423"/>
                                </a:lnTo>
                                <a:lnTo>
                                  <a:pt x="4" y="410"/>
                                </a:lnTo>
                                <a:lnTo>
                                  <a:pt x="4" y="383"/>
                                </a:lnTo>
                                <a:lnTo>
                                  <a:pt x="4" y="355"/>
                                </a:lnTo>
                                <a:lnTo>
                                  <a:pt x="4" y="330"/>
                                </a:lnTo>
                                <a:lnTo>
                                  <a:pt x="4" y="302"/>
                                </a:lnTo>
                                <a:lnTo>
                                  <a:pt x="4" y="275"/>
                                </a:lnTo>
                                <a:lnTo>
                                  <a:pt x="4" y="250"/>
                                </a:lnTo>
                                <a:lnTo>
                                  <a:pt x="4" y="222"/>
                                </a:lnTo>
                                <a:lnTo>
                                  <a:pt x="4" y="195"/>
                                </a:lnTo>
                                <a:lnTo>
                                  <a:pt x="4" y="190"/>
                                </a:lnTo>
                                <a:lnTo>
                                  <a:pt x="4" y="169"/>
                                </a:lnTo>
                                <a:lnTo>
                                  <a:pt x="4" y="142"/>
                                </a:lnTo>
                                <a:lnTo>
                                  <a:pt x="4" y="117"/>
                                </a:lnTo>
                                <a:lnTo>
                                  <a:pt x="4" y="114"/>
                                </a:lnTo>
                                <a:lnTo>
                                  <a:pt x="4" y="89"/>
                                </a:lnTo>
                                <a:lnTo>
                                  <a:pt x="4" y="87"/>
                                </a:lnTo>
                                <a:lnTo>
                                  <a:pt x="4" y="62"/>
                                </a:lnTo>
                                <a:lnTo>
                                  <a:pt x="7" y="34"/>
                                </a:lnTo>
                                <a:lnTo>
                                  <a:pt x="7" y="9"/>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2788" name="Freeform 559"/>
                        <wps:cNvSpPr>
                          <a:spLocks/>
                        </wps:cNvSpPr>
                        <wps:spPr bwMode="auto">
                          <a:xfrm>
                            <a:off x="3794100" y="5431119"/>
                            <a:ext cx="428000" cy="437502"/>
                          </a:xfrm>
                          <a:custGeom>
                            <a:avLst/>
                            <a:gdLst>
                              <a:gd name="T0" fmla="*/ 361315 w 674"/>
                              <a:gd name="T1" fmla="*/ 19050 h 689"/>
                              <a:gd name="T2" fmla="*/ 356870 w 674"/>
                              <a:gd name="T3" fmla="*/ 38735 h 689"/>
                              <a:gd name="T4" fmla="*/ 361315 w 674"/>
                              <a:gd name="T5" fmla="*/ 64135 h 689"/>
                              <a:gd name="T6" fmla="*/ 374650 w 674"/>
                              <a:gd name="T7" fmla="*/ 81915 h 689"/>
                              <a:gd name="T8" fmla="*/ 398780 w 674"/>
                              <a:gd name="T9" fmla="*/ 97790 h 689"/>
                              <a:gd name="T10" fmla="*/ 405130 w 674"/>
                              <a:gd name="T11" fmla="*/ 116840 h 689"/>
                              <a:gd name="T12" fmla="*/ 415925 w 674"/>
                              <a:gd name="T13" fmla="*/ 112395 h 689"/>
                              <a:gd name="T14" fmla="*/ 421640 w 674"/>
                              <a:gd name="T15" fmla="*/ 100330 h 689"/>
                              <a:gd name="T16" fmla="*/ 427990 w 674"/>
                              <a:gd name="T17" fmla="*/ 114300 h 689"/>
                              <a:gd name="T18" fmla="*/ 414655 w 674"/>
                              <a:gd name="T19" fmla="*/ 124460 h 689"/>
                              <a:gd name="T20" fmla="*/ 410845 w 674"/>
                              <a:gd name="T21" fmla="*/ 138430 h 689"/>
                              <a:gd name="T22" fmla="*/ 398780 w 674"/>
                              <a:gd name="T23" fmla="*/ 154305 h 689"/>
                              <a:gd name="T24" fmla="*/ 384175 w 674"/>
                              <a:gd name="T25" fmla="*/ 150495 h 689"/>
                              <a:gd name="T26" fmla="*/ 372110 w 674"/>
                              <a:gd name="T27" fmla="*/ 158115 h 689"/>
                              <a:gd name="T28" fmla="*/ 370205 w 674"/>
                              <a:gd name="T29" fmla="*/ 175895 h 689"/>
                              <a:gd name="T30" fmla="*/ 350520 w 674"/>
                              <a:gd name="T31" fmla="*/ 178435 h 689"/>
                              <a:gd name="T32" fmla="*/ 331470 w 674"/>
                              <a:gd name="T33" fmla="*/ 187960 h 689"/>
                              <a:gd name="T34" fmla="*/ 334010 w 674"/>
                              <a:gd name="T35" fmla="*/ 202565 h 689"/>
                              <a:gd name="T36" fmla="*/ 349250 w 674"/>
                              <a:gd name="T37" fmla="*/ 205105 h 689"/>
                              <a:gd name="T38" fmla="*/ 374650 w 674"/>
                              <a:gd name="T39" fmla="*/ 193040 h 689"/>
                              <a:gd name="T40" fmla="*/ 385445 w 674"/>
                              <a:gd name="T41" fmla="*/ 197485 h 689"/>
                              <a:gd name="T42" fmla="*/ 381000 w 674"/>
                              <a:gd name="T43" fmla="*/ 217170 h 689"/>
                              <a:gd name="T44" fmla="*/ 366395 w 674"/>
                              <a:gd name="T45" fmla="*/ 236220 h 689"/>
                              <a:gd name="T46" fmla="*/ 344805 w 674"/>
                              <a:gd name="T47" fmla="*/ 245745 h 689"/>
                              <a:gd name="T48" fmla="*/ 328930 w 674"/>
                              <a:gd name="T49" fmla="*/ 245745 h 689"/>
                              <a:gd name="T50" fmla="*/ 309880 w 674"/>
                              <a:gd name="T51" fmla="*/ 249555 h 689"/>
                              <a:gd name="T52" fmla="*/ 308610 w 674"/>
                              <a:gd name="T53" fmla="*/ 261620 h 689"/>
                              <a:gd name="T54" fmla="*/ 326390 w 674"/>
                              <a:gd name="T55" fmla="*/ 267970 h 689"/>
                              <a:gd name="T56" fmla="*/ 338455 w 674"/>
                              <a:gd name="T57" fmla="*/ 266700 h 689"/>
                              <a:gd name="T58" fmla="*/ 332740 w 674"/>
                              <a:gd name="T59" fmla="*/ 276225 h 689"/>
                              <a:gd name="T60" fmla="*/ 325120 w 674"/>
                              <a:gd name="T61" fmla="*/ 294005 h 689"/>
                              <a:gd name="T62" fmla="*/ 328930 w 674"/>
                              <a:gd name="T63" fmla="*/ 311150 h 689"/>
                              <a:gd name="T64" fmla="*/ 335915 w 674"/>
                              <a:gd name="T65" fmla="*/ 327025 h 689"/>
                              <a:gd name="T66" fmla="*/ 338455 w 674"/>
                              <a:gd name="T67" fmla="*/ 342265 h 689"/>
                              <a:gd name="T68" fmla="*/ 330200 w 674"/>
                              <a:gd name="T69" fmla="*/ 354330 h 689"/>
                              <a:gd name="T70" fmla="*/ 315595 w 674"/>
                              <a:gd name="T71" fmla="*/ 356870 h 689"/>
                              <a:gd name="T72" fmla="*/ 316865 w 674"/>
                              <a:gd name="T73" fmla="*/ 371475 h 689"/>
                              <a:gd name="T74" fmla="*/ 321945 w 674"/>
                              <a:gd name="T75" fmla="*/ 384810 h 689"/>
                              <a:gd name="T76" fmla="*/ 308610 w 674"/>
                              <a:gd name="T77" fmla="*/ 394335 h 689"/>
                              <a:gd name="T78" fmla="*/ 297815 w 674"/>
                              <a:gd name="T79" fmla="*/ 383540 h 689"/>
                              <a:gd name="T80" fmla="*/ 285750 w 674"/>
                              <a:gd name="T81" fmla="*/ 389255 h 689"/>
                              <a:gd name="T82" fmla="*/ 291465 w 674"/>
                              <a:gd name="T83" fmla="*/ 403860 h 689"/>
                              <a:gd name="T84" fmla="*/ 307340 w 674"/>
                              <a:gd name="T85" fmla="*/ 406400 h 689"/>
                              <a:gd name="T86" fmla="*/ 323850 w 674"/>
                              <a:gd name="T87" fmla="*/ 407670 h 689"/>
                              <a:gd name="T88" fmla="*/ 332740 w 674"/>
                              <a:gd name="T89" fmla="*/ 413385 h 689"/>
                              <a:gd name="T90" fmla="*/ 338455 w 674"/>
                              <a:gd name="T91" fmla="*/ 427990 h 689"/>
                              <a:gd name="T92" fmla="*/ 327660 w 674"/>
                              <a:gd name="T93" fmla="*/ 436245 h 689"/>
                              <a:gd name="T94" fmla="*/ 309880 w 674"/>
                              <a:gd name="T95" fmla="*/ 434340 h 689"/>
                              <a:gd name="T96" fmla="*/ 288925 w 674"/>
                              <a:gd name="T97" fmla="*/ 430530 h 689"/>
                              <a:gd name="T98" fmla="*/ 266065 w 674"/>
                              <a:gd name="T99" fmla="*/ 417195 h 689"/>
                              <a:gd name="T100" fmla="*/ 261620 w 674"/>
                              <a:gd name="T101" fmla="*/ 430530 h 689"/>
                              <a:gd name="T102" fmla="*/ 259080 w 674"/>
                              <a:gd name="T103" fmla="*/ 434340 h 689"/>
                              <a:gd name="T104" fmla="*/ 254000 w 674"/>
                              <a:gd name="T105" fmla="*/ 425450 h 689"/>
                              <a:gd name="T106" fmla="*/ 240665 w 674"/>
                              <a:gd name="T107" fmla="*/ 415925 h 689"/>
                              <a:gd name="T108" fmla="*/ 207010 w 674"/>
                              <a:gd name="T109" fmla="*/ 417195 h 689"/>
                              <a:gd name="T110" fmla="*/ 1905 w 674"/>
                              <a:gd name="T111" fmla="*/ 418465 h 689"/>
                              <a:gd name="T112" fmla="*/ 0 w 674"/>
                              <a:gd name="T113" fmla="*/ 299085 h 689"/>
                              <a:gd name="T114" fmla="*/ 0 w 674"/>
                              <a:gd name="T115" fmla="*/ 146050 h 689"/>
                              <a:gd name="T116" fmla="*/ 17780 w 674"/>
                              <a:gd name="T117" fmla="*/ 10795 h 689"/>
                              <a:gd name="T118" fmla="*/ 204470 w 674"/>
                              <a:gd name="T119" fmla="*/ 6985 h 689"/>
                              <a:gd name="T120" fmla="*/ 343535 w 674"/>
                              <a:gd name="T121" fmla="*/ 1270 h 689"/>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674" h="689">
                                <a:moveTo>
                                  <a:pt x="560" y="6"/>
                                </a:moveTo>
                                <a:lnTo>
                                  <a:pt x="558" y="6"/>
                                </a:lnTo>
                                <a:lnTo>
                                  <a:pt x="558" y="8"/>
                                </a:lnTo>
                                <a:lnTo>
                                  <a:pt x="558" y="11"/>
                                </a:lnTo>
                                <a:lnTo>
                                  <a:pt x="560" y="13"/>
                                </a:lnTo>
                                <a:lnTo>
                                  <a:pt x="562" y="15"/>
                                </a:lnTo>
                                <a:lnTo>
                                  <a:pt x="564" y="17"/>
                                </a:lnTo>
                                <a:lnTo>
                                  <a:pt x="564" y="19"/>
                                </a:lnTo>
                                <a:lnTo>
                                  <a:pt x="567" y="21"/>
                                </a:lnTo>
                                <a:lnTo>
                                  <a:pt x="569" y="23"/>
                                </a:lnTo>
                                <a:lnTo>
                                  <a:pt x="569" y="27"/>
                                </a:lnTo>
                                <a:lnTo>
                                  <a:pt x="569" y="30"/>
                                </a:lnTo>
                                <a:lnTo>
                                  <a:pt x="571" y="30"/>
                                </a:lnTo>
                                <a:lnTo>
                                  <a:pt x="571" y="36"/>
                                </a:lnTo>
                                <a:lnTo>
                                  <a:pt x="571" y="38"/>
                                </a:lnTo>
                                <a:lnTo>
                                  <a:pt x="571" y="40"/>
                                </a:lnTo>
                                <a:lnTo>
                                  <a:pt x="571" y="42"/>
                                </a:lnTo>
                                <a:lnTo>
                                  <a:pt x="571" y="44"/>
                                </a:lnTo>
                                <a:lnTo>
                                  <a:pt x="569" y="46"/>
                                </a:lnTo>
                                <a:lnTo>
                                  <a:pt x="569" y="51"/>
                                </a:lnTo>
                                <a:lnTo>
                                  <a:pt x="567" y="53"/>
                                </a:lnTo>
                                <a:lnTo>
                                  <a:pt x="564" y="55"/>
                                </a:lnTo>
                                <a:lnTo>
                                  <a:pt x="564" y="57"/>
                                </a:lnTo>
                                <a:lnTo>
                                  <a:pt x="562" y="61"/>
                                </a:lnTo>
                                <a:lnTo>
                                  <a:pt x="562" y="65"/>
                                </a:lnTo>
                                <a:lnTo>
                                  <a:pt x="562" y="70"/>
                                </a:lnTo>
                                <a:lnTo>
                                  <a:pt x="562" y="78"/>
                                </a:lnTo>
                                <a:lnTo>
                                  <a:pt x="562" y="80"/>
                                </a:lnTo>
                                <a:lnTo>
                                  <a:pt x="562" y="82"/>
                                </a:lnTo>
                                <a:lnTo>
                                  <a:pt x="562" y="84"/>
                                </a:lnTo>
                                <a:lnTo>
                                  <a:pt x="564" y="89"/>
                                </a:lnTo>
                                <a:lnTo>
                                  <a:pt x="564" y="91"/>
                                </a:lnTo>
                                <a:lnTo>
                                  <a:pt x="567" y="95"/>
                                </a:lnTo>
                                <a:lnTo>
                                  <a:pt x="567" y="97"/>
                                </a:lnTo>
                                <a:lnTo>
                                  <a:pt x="569" y="99"/>
                                </a:lnTo>
                                <a:lnTo>
                                  <a:pt x="569" y="101"/>
                                </a:lnTo>
                                <a:lnTo>
                                  <a:pt x="571" y="103"/>
                                </a:lnTo>
                                <a:lnTo>
                                  <a:pt x="573" y="108"/>
                                </a:lnTo>
                                <a:lnTo>
                                  <a:pt x="575" y="110"/>
                                </a:lnTo>
                                <a:lnTo>
                                  <a:pt x="575" y="112"/>
                                </a:lnTo>
                                <a:lnTo>
                                  <a:pt x="577" y="114"/>
                                </a:lnTo>
                                <a:lnTo>
                                  <a:pt x="579" y="116"/>
                                </a:lnTo>
                                <a:lnTo>
                                  <a:pt x="581" y="118"/>
                                </a:lnTo>
                                <a:lnTo>
                                  <a:pt x="583" y="120"/>
                                </a:lnTo>
                                <a:lnTo>
                                  <a:pt x="583" y="123"/>
                                </a:lnTo>
                                <a:lnTo>
                                  <a:pt x="588" y="127"/>
                                </a:lnTo>
                                <a:lnTo>
                                  <a:pt x="590" y="127"/>
                                </a:lnTo>
                                <a:lnTo>
                                  <a:pt x="590" y="129"/>
                                </a:lnTo>
                                <a:lnTo>
                                  <a:pt x="592" y="131"/>
                                </a:lnTo>
                                <a:lnTo>
                                  <a:pt x="596" y="133"/>
                                </a:lnTo>
                                <a:lnTo>
                                  <a:pt x="598" y="135"/>
                                </a:lnTo>
                                <a:lnTo>
                                  <a:pt x="602" y="139"/>
                                </a:lnTo>
                                <a:lnTo>
                                  <a:pt x="605" y="142"/>
                                </a:lnTo>
                                <a:lnTo>
                                  <a:pt x="607" y="142"/>
                                </a:lnTo>
                                <a:lnTo>
                                  <a:pt x="611" y="144"/>
                                </a:lnTo>
                                <a:lnTo>
                                  <a:pt x="615" y="146"/>
                                </a:lnTo>
                                <a:lnTo>
                                  <a:pt x="619" y="148"/>
                                </a:lnTo>
                                <a:lnTo>
                                  <a:pt x="624" y="150"/>
                                </a:lnTo>
                                <a:lnTo>
                                  <a:pt x="626" y="152"/>
                                </a:lnTo>
                                <a:lnTo>
                                  <a:pt x="628" y="154"/>
                                </a:lnTo>
                                <a:lnTo>
                                  <a:pt x="630" y="156"/>
                                </a:lnTo>
                                <a:lnTo>
                                  <a:pt x="634" y="158"/>
                                </a:lnTo>
                                <a:lnTo>
                                  <a:pt x="634" y="161"/>
                                </a:lnTo>
                                <a:lnTo>
                                  <a:pt x="636" y="163"/>
                                </a:lnTo>
                                <a:lnTo>
                                  <a:pt x="638" y="165"/>
                                </a:lnTo>
                                <a:lnTo>
                                  <a:pt x="638" y="169"/>
                                </a:lnTo>
                                <a:lnTo>
                                  <a:pt x="640" y="173"/>
                                </a:lnTo>
                                <a:lnTo>
                                  <a:pt x="640" y="175"/>
                                </a:lnTo>
                                <a:lnTo>
                                  <a:pt x="640" y="177"/>
                                </a:lnTo>
                                <a:lnTo>
                                  <a:pt x="640" y="180"/>
                                </a:lnTo>
                                <a:lnTo>
                                  <a:pt x="640" y="182"/>
                                </a:lnTo>
                                <a:lnTo>
                                  <a:pt x="638" y="184"/>
                                </a:lnTo>
                                <a:lnTo>
                                  <a:pt x="638" y="186"/>
                                </a:lnTo>
                                <a:lnTo>
                                  <a:pt x="638" y="188"/>
                                </a:lnTo>
                                <a:lnTo>
                                  <a:pt x="640" y="190"/>
                                </a:lnTo>
                                <a:lnTo>
                                  <a:pt x="643" y="190"/>
                                </a:lnTo>
                                <a:lnTo>
                                  <a:pt x="645" y="190"/>
                                </a:lnTo>
                                <a:lnTo>
                                  <a:pt x="647" y="190"/>
                                </a:lnTo>
                                <a:lnTo>
                                  <a:pt x="649" y="188"/>
                                </a:lnTo>
                                <a:lnTo>
                                  <a:pt x="651" y="186"/>
                                </a:lnTo>
                                <a:lnTo>
                                  <a:pt x="653" y="184"/>
                                </a:lnTo>
                                <a:lnTo>
                                  <a:pt x="655" y="182"/>
                                </a:lnTo>
                                <a:lnTo>
                                  <a:pt x="655" y="180"/>
                                </a:lnTo>
                                <a:lnTo>
                                  <a:pt x="655" y="177"/>
                                </a:lnTo>
                                <a:lnTo>
                                  <a:pt x="653" y="175"/>
                                </a:lnTo>
                                <a:lnTo>
                                  <a:pt x="653" y="171"/>
                                </a:lnTo>
                                <a:lnTo>
                                  <a:pt x="653" y="169"/>
                                </a:lnTo>
                                <a:lnTo>
                                  <a:pt x="653" y="167"/>
                                </a:lnTo>
                                <a:lnTo>
                                  <a:pt x="653" y="165"/>
                                </a:lnTo>
                                <a:lnTo>
                                  <a:pt x="653" y="163"/>
                                </a:lnTo>
                                <a:lnTo>
                                  <a:pt x="655" y="163"/>
                                </a:lnTo>
                                <a:lnTo>
                                  <a:pt x="655" y="161"/>
                                </a:lnTo>
                                <a:lnTo>
                                  <a:pt x="657" y="158"/>
                                </a:lnTo>
                                <a:lnTo>
                                  <a:pt x="659" y="156"/>
                                </a:lnTo>
                                <a:lnTo>
                                  <a:pt x="662" y="158"/>
                                </a:lnTo>
                                <a:lnTo>
                                  <a:pt x="664" y="158"/>
                                </a:lnTo>
                                <a:lnTo>
                                  <a:pt x="664" y="156"/>
                                </a:lnTo>
                                <a:lnTo>
                                  <a:pt x="666" y="156"/>
                                </a:lnTo>
                                <a:lnTo>
                                  <a:pt x="668" y="158"/>
                                </a:lnTo>
                                <a:lnTo>
                                  <a:pt x="670" y="161"/>
                                </a:lnTo>
                                <a:lnTo>
                                  <a:pt x="670" y="163"/>
                                </a:lnTo>
                                <a:lnTo>
                                  <a:pt x="672" y="165"/>
                                </a:lnTo>
                                <a:lnTo>
                                  <a:pt x="674" y="167"/>
                                </a:lnTo>
                                <a:lnTo>
                                  <a:pt x="674" y="169"/>
                                </a:lnTo>
                                <a:lnTo>
                                  <a:pt x="674" y="171"/>
                                </a:lnTo>
                                <a:lnTo>
                                  <a:pt x="674" y="173"/>
                                </a:lnTo>
                                <a:lnTo>
                                  <a:pt x="674" y="177"/>
                                </a:lnTo>
                                <a:lnTo>
                                  <a:pt x="674" y="180"/>
                                </a:lnTo>
                                <a:lnTo>
                                  <a:pt x="672" y="180"/>
                                </a:lnTo>
                                <a:lnTo>
                                  <a:pt x="672" y="182"/>
                                </a:lnTo>
                                <a:lnTo>
                                  <a:pt x="670" y="184"/>
                                </a:lnTo>
                                <a:lnTo>
                                  <a:pt x="670" y="186"/>
                                </a:lnTo>
                                <a:lnTo>
                                  <a:pt x="668" y="188"/>
                                </a:lnTo>
                                <a:lnTo>
                                  <a:pt x="666" y="190"/>
                                </a:lnTo>
                                <a:lnTo>
                                  <a:pt x="664" y="192"/>
                                </a:lnTo>
                                <a:lnTo>
                                  <a:pt x="662" y="192"/>
                                </a:lnTo>
                                <a:lnTo>
                                  <a:pt x="659" y="194"/>
                                </a:lnTo>
                                <a:lnTo>
                                  <a:pt x="657" y="196"/>
                                </a:lnTo>
                                <a:lnTo>
                                  <a:pt x="655" y="196"/>
                                </a:lnTo>
                                <a:lnTo>
                                  <a:pt x="653" y="196"/>
                                </a:lnTo>
                                <a:lnTo>
                                  <a:pt x="651" y="196"/>
                                </a:lnTo>
                                <a:lnTo>
                                  <a:pt x="651" y="199"/>
                                </a:lnTo>
                                <a:lnTo>
                                  <a:pt x="651" y="201"/>
                                </a:lnTo>
                                <a:lnTo>
                                  <a:pt x="651" y="203"/>
                                </a:lnTo>
                                <a:lnTo>
                                  <a:pt x="653" y="205"/>
                                </a:lnTo>
                                <a:lnTo>
                                  <a:pt x="653" y="207"/>
                                </a:lnTo>
                                <a:lnTo>
                                  <a:pt x="653" y="209"/>
                                </a:lnTo>
                                <a:lnTo>
                                  <a:pt x="651" y="211"/>
                                </a:lnTo>
                                <a:lnTo>
                                  <a:pt x="649" y="213"/>
                                </a:lnTo>
                                <a:lnTo>
                                  <a:pt x="649" y="215"/>
                                </a:lnTo>
                                <a:lnTo>
                                  <a:pt x="647" y="215"/>
                                </a:lnTo>
                                <a:lnTo>
                                  <a:pt x="647" y="218"/>
                                </a:lnTo>
                                <a:lnTo>
                                  <a:pt x="645" y="218"/>
                                </a:lnTo>
                                <a:lnTo>
                                  <a:pt x="643" y="220"/>
                                </a:lnTo>
                                <a:lnTo>
                                  <a:pt x="640" y="220"/>
                                </a:lnTo>
                                <a:lnTo>
                                  <a:pt x="640" y="222"/>
                                </a:lnTo>
                                <a:lnTo>
                                  <a:pt x="638" y="224"/>
                                </a:lnTo>
                                <a:lnTo>
                                  <a:pt x="636" y="226"/>
                                </a:lnTo>
                                <a:lnTo>
                                  <a:pt x="634" y="228"/>
                                </a:lnTo>
                                <a:lnTo>
                                  <a:pt x="632" y="232"/>
                                </a:lnTo>
                                <a:lnTo>
                                  <a:pt x="630" y="234"/>
                                </a:lnTo>
                                <a:lnTo>
                                  <a:pt x="630" y="237"/>
                                </a:lnTo>
                                <a:lnTo>
                                  <a:pt x="628" y="239"/>
                                </a:lnTo>
                                <a:lnTo>
                                  <a:pt x="628" y="243"/>
                                </a:lnTo>
                                <a:lnTo>
                                  <a:pt x="626" y="245"/>
                                </a:lnTo>
                                <a:lnTo>
                                  <a:pt x="624" y="245"/>
                                </a:lnTo>
                                <a:lnTo>
                                  <a:pt x="621" y="245"/>
                                </a:lnTo>
                                <a:lnTo>
                                  <a:pt x="621" y="243"/>
                                </a:lnTo>
                                <a:lnTo>
                                  <a:pt x="619" y="241"/>
                                </a:lnTo>
                                <a:lnTo>
                                  <a:pt x="617" y="239"/>
                                </a:lnTo>
                                <a:lnTo>
                                  <a:pt x="615" y="237"/>
                                </a:lnTo>
                                <a:lnTo>
                                  <a:pt x="613" y="237"/>
                                </a:lnTo>
                                <a:lnTo>
                                  <a:pt x="611" y="234"/>
                                </a:lnTo>
                                <a:lnTo>
                                  <a:pt x="609" y="234"/>
                                </a:lnTo>
                                <a:lnTo>
                                  <a:pt x="607" y="234"/>
                                </a:lnTo>
                                <a:lnTo>
                                  <a:pt x="605" y="237"/>
                                </a:lnTo>
                                <a:lnTo>
                                  <a:pt x="602" y="237"/>
                                </a:lnTo>
                                <a:lnTo>
                                  <a:pt x="600" y="237"/>
                                </a:lnTo>
                                <a:lnTo>
                                  <a:pt x="598" y="234"/>
                                </a:lnTo>
                                <a:lnTo>
                                  <a:pt x="596" y="234"/>
                                </a:lnTo>
                                <a:lnTo>
                                  <a:pt x="594" y="234"/>
                                </a:lnTo>
                                <a:lnTo>
                                  <a:pt x="592" y="237"/>
                                </a:lnTo>
                                <a:lnTo>
                                  <a:pt x="590" y="239"/>
                                </a:lnTo>
                                <a:lnTo>
                                  <a:pt x="590" y="241"/>
                                </a:lnTo>
                                <a:lnTo>
                                  <a:pt x="588" y="243"/>
                                </a:lnTo>
                                <a:lnTo>
                                  <a:pt x="588" y="245"/>
                                </a:lnTo>
                                <a:lnTo>
                                  <a:pt x="586" y="247"/>
                                </a:lnTo>
                                <a:lnTo>
                                  <a:pt x="586" y="249"/>
                                </a:lnTo>
                                <a:lnTo>
                                  <a:pt x="583" y="251"/>
                                </a:lnTo>
                                <a:lnTo>
                                  <a:pt x="583" y="253"/>
                                </a:lnTo>
                                <a:lnTo>
                                  <a:pt x="583" y="256"/>
                                </a:lnTo>
                                <a:lnTo>
                                  <a:pt x="583" y="258"/>
                                </a:lnTo>
                                <a:lnTo>
                                  <a:pt x="583" y="260"/>
                                </a:lnTo>
                                <a:lnTo>
                                  <a:pt x="583" y="262"/>
                                </a:lnTo>
                                <a:lnTo>
                                  <a:pt x="583" y="266"/>
                                </a:lnTo>
                                <a:lnTo>
                                  <a:pt x="583" y="268"/>
                                </a:lnTo>
                                <a:lnTo>
                                  <a:pt x="583" y="270"/>
                                </a:lnTo>
                                <a:lnTo>
                                  <a:pt x="583" y="272"/>
                                </a:lnTo>
                                <a:lnTo>
                                  <a:pt x="583" y="275"/>
                                </a:lnTo>
                                <a:lnTo>
                                  <a:pt x="583" y="277"/>
                                </a:lnTo>
                                <a:lnTo>
                                  <a:pt x="581" y="277"/>
                                </a:lnTo>
                                <a:lnTo>
                                  <a:pt x="579" y="279"/>
                                </a:lnTo>
                                <a:lnTo>
                                  <a:pt x="577" y="281"/>
                                </a:lnTo>
                                <a:lnTo>
                                  <a:pt x="575" y="281"/>
                                </a:lnTo>
                                <a:lnTo>
                                  <a:pt x="573" y="281"/>
                                </a:lnTo>
                                <a:lnTo>
                                  <a:pt x="571" y="283"/>
                                </a:lnTo>
                                <a:lnTo>
                                  <a:pt x="567" y="283"/>
                                </a:lnTo>
                                <a:lnTo>
                                  <a:pt x="564" y="283"/>
                                </a:lnTo>
                                <a:lnTo>
                                  <a:pt x="562" y="283"/>
                                </a:lnTo>
                                <a:lnTo>
                                  <a:pt x="558" y="283"/>
                                </a:lnTo>
                                <a:lnTo>
                                  <a:pt x="554" y="281"/>
                                </a:lnTo>
                                <a:lnTo>
                                  <a:pt x="552" y="281"/>
                                </a:lnTo>
                                <a:lnTo>
                                  <a:pt x="548" y="279"/>
                                </a:lnTo>
                                <a:lnTo>
                                  <a:pt x="545" y="279"/>
                                </a:lnTo>
                                <a:lnTo>
                                  <a:pt x="541" y="279"/>
                                </a:lnTo>
                                <a:lnTo>
                                  <a:pt x="537" y="281"/>
                                </a:lnTo>
                                <a:lnTo>
                                  <a:pt x="533" y="283"/>
                                </a:lnTo>
                                <a:lnTo>
                                  <a:pt x="531" y="287"/>
                                </a:lnTo>
                                <a:lnTo>
                                  <a:pt x="526" y="289"/>
                                </a:lnTo>
                                <a:lnTo>
                                  <a:pt x="526" y="292"/>
                                </a:lnTo>
                                <a:lnTo>
                                  <a:pt x="524" y="292"/>
                                </a:lnTo>
                                <a:lnTo>
                                  <a:pt x="524" y="294"/>
                                </a:lnTo>
                                <a:lnTo>
                                  <a:pt x="524" y="296"/>
                                </a:lnTo>
                                <a:lnTo>
                                  <a:pt x="522" y="296"/>
                                </a:lnTo>
                                <a:lnTo>
                                  <a:pt x="522" y="298"/>
                                </a:lnTo>
                                <a:lnTo>
                                  <a:pt x="522" y="300"/>
                                </a:lnTo>
                                <a:lnTo>
                                  <a:pt x="522" y="302"/>
                                </a:lnTo>
                                <a:lnTo>
                                  <a:pt x="522" y="304"/>
                                </a:lnTo>
                                <a:lnTo>
                                  <a:pt x="522" y="306"/>
                                </a:lnTo>
                                <a:lnTo>
                                  <a:pt x="522" y="308"/>
                                </a:lnTo>
                                <a:lnTo>
                                  <a:pt x="524" y="311"/>
                                </a:lnTo>
                                <a:lnTo>
                                  <a:pt x="524" y="313"/>
                                </a:lnTo>
                                <a:lnTo>
                                  <a:pt x="524" y="315"/>
                                </a:lnTo>
                                <a:lnTo>
                                  <a:pt x="524" y="317"/>
                                </a:lnTo>
                                <a:lnTo>
                                  <a:pt x="526" y="317"/>
                                </a:lnTo>
                                <a:lnTo>
                                  <a:pt x="526" y="319"/>
                                </a:lnTo>
                                <a:lnTo>
                                  <a:pt x="526" y="321"/>
                                </a:lnTo>
                                <a:lnTo>
                                  <a:pt x="529" y="323"/>
                                </a:lnTo>
                                <a:lnTo>
                                  <a:pt x="529" y="325"/>
                                </a:lnTo>
                                <a:lnTo>
                                  <a:pt x="531" y="325"/>
                                </a:lnTo>
                                <a:lnTo>
                                  <a:pt x="533" y="325"/>
                                </a:lnTo>
                                <a:lnTo>
                                  <a:pt x="535" y="325"/>
                                </a:lnTo>
                                <a:lnTo>
                                  <a:pt x="537" y="327"/>
                                </a:lnTo>
                                <a:lnTo>
                                  <a:pt x="539" y="325"/>
                                </a:lnTo>
                                <a:lnTo>
                                  <a:pt x="541" y="325"/>
                                </a:lnTo>
                                <a:lnTo>
                                  <a:pt x="543" y="325"/>
                                </a:lnTo>
                                <a:lnTo>
                                  <a:pt x="545" y="323"/>
                                </a:lnTo>
                                <a:lnTo>
                                  <a:pt x="550" y="323"/>
                                </a:lnTo>
                                <a:lnTo>
                                  <a:pt x="552" y="321"/>
                                </a:lnTo>
                                <a:lnTo>
                                  <a:pt x="554" y="319"/>
                                </a:lnTo>
                                <a:lnTo>
                                  <a:pt x="558" y="319"/>
                                </a:lnTo>
                                <a:lnTo>
                                  <a:pt x="560" y="317"/>
                                </a:lnTo>
                                <a:lnTo>
                                  <a:pt x="562" y="317"/>
                                </a:lnTo>
                                <a:lnTo>
                                  <a:pt x="567" y="315"/>
                                </a:lnTo>
                                <a:lnTo>
                                  <a:pt x="573" y="313"/>
                                </a:lnTo>
                                <a:lnTo>
                                  <a:pt x="577" y="311"/>
                                </a:lnTo>
                                <a:lnTo>
                                  <a:pt x="579" y="308"/>
                                </a:lnTo>
                                <a:lnTo>
                                  <a:pt x="581" y="306"/>
                                </a:lnTo>
                                <a:lnTo>
                                  <a:pt x="586" y="306"/>
                                </a:lnTo>
                                <a:lnTo>
                                  <a:pt x="590" y="304"/>
                                </a:lnTo>
                                <a:lnTo>
                                  <a:pt x="594" y="302"/>
                                </a:lnTo>
                                <a:lnTo>
                                  <a:pt x="596" y="300"/>
                                </a:lnTo>
                                <a:lnTo>
                                  <a:pt x="596" y="298"/>
                                </a:lnTo>
                                <a:lnTo>
                                  <a:pt x="598" y="298"/>
                                </a:lnTo>
                                <a:lnTo>
                                  <a:pt x="600" y="296"/>
                                </a:lnTo>
                                <a:lnTo>
                                  <a:pt x="602" y="296"/>
                                </a:lnTo>
                                <a:lnTo>
                                  <a:pt x="605" y="296"/>
                                </a:lnTo>
                                <a:lnTo>
                                  <a:pt x="605" y="298"/>
                                </a:lnTo>
                                <a:lnTo>
                                  <a:pt x="605" y="300"/>
                                </a:lnTo>
                                <a:lnTo>
                                  <a:pt x="605" y="304"/>
                                </a:lnTo>
                                <a:lnTo>
                                  <a:pt x="605" y="306"/>
                                </a:lnTo>
                                <a:lnTo>
                                  <a:pt x="607" y="311"/>
                                </a:lnTo>
                                <a:lnTo>
                                  <a:pt x="607" y="313"/>
                                </a:lnTo>
                                <a:lnTo>
                                  <a:pt x="609" y="315"/>
                                </a:lnTo>
                                <a:lnTo>
                                  <a:pt x="611" y="317"/>
                                </a:lnTo>
                                <a:lnTo>
                                  <a:pt x="611" y="319"/>
                                </a:lnTo>
                                <a:lnTo>
                                  <a:pt x="609" y="323"/>
                                </a:lnTo>
                                <a:lnTo>
                                  <a:pt x="609" y="325"/>
                                </a:lnTo>
                                <a:lnTo>
                                  <a:pt x="609" y="327"/>
                                </a:lnTo>
                                <a:lnTo>
                                  <a:pt x="607" y="330"/>
                                </a:lnTo>
                                <a:lnTo>
                                  <a:pt x="605" y="334"/>
                                </a:lnTo>
                                <a:lnTo>
                                  <a:pt x="602" y="336"/>
                                </a:lnTo>
                                <a:lnTo>
                                  <a:pt x="602" y="338"/>
                                </a:lnTo>
                                <a:lnTo>
                                  <a:pt x="600" y="342"/>
                                </a:lnTo>
                                <a:lnTo>
                                  <a:pt x="600" y="344"/>
                                </a:lnTo>
                                <a:lnTo>
                                  <a:pt x="598" y="349"/>
                                </a:lnTo>
                                <a:lnTo>
                                  <a:pt x="598" y="351"/>
                                </a:lnTo>
                                <a:lnTo>
                                  <a:pt x="596" y="353"/>
                                </a:lnTo>
                                <a:lnTo>
                                  <a:pt x="596" y="355"/>
                                </a:lnTo>
                                <a:lnTo>
                                  <a:pt x="594" y="357"/>
                                </a:lnTo>
                                <a:lnTo>
                                  <a:pt x="592" y="359"/>
                                </a:lnTo>
                                <a:lnTo>
                                  <a:pt x="590" y="361"/>
                                </a:lnTo>
                                <a:lnTo>
                                  <a:pt x="586" y="365"/>
                                </a:lnTo>
                                <a:lnTo>
                                  <a:pt x="583" y="368"/>
                                </a:lnTo>
                                <a:lnTo>
                                  <a:pt x="579" y="370"/>
                                </a:lnTo>
                                <a:lnTo>
                                  <a:pt x="577" y="372"/>
                                </a:lnTo>
                                <a:lnTo>
                                  <a:pt x="573" y="374"/>
                                </a:lnTo>
                                <a:lnTo>
                                  <a:pt x="569" y="376"/>
                                </a:lnTo>
                                <a:lnTo>
                                  <a:pt x="564" y="378"/>
                                </a:lnTo>
                                <a:lnTo>
                                  <a:pt x="562" y="380"/>
                                </a:lnTo>
                                <a:lnTo>
                                  <a:pt x="560" y="382"/>
                                </a:lnTo>
                                <a:lnTo>
                                  <a:pt x="556" y="382"/>
                                </a:lnTo>
                                <a:lnTo>
                                  <a:pt x="552" y="384"/>
                                </a:lnTo>
                                <a:lnTo>
                                  <a:pt x="550" y="384"/>
                                </a:lnTo>
                                <a:lnTo>
                                  <a:pt x="548" y="384"/>
                                </a:lnTo>
                                <a:lnTo>
                                  <a:pt x="545" y="384"/>
                                </a:lnTo>
                                <a:lnTo>
                                  <a:pt x="545" y="387"/>
                                </a:lnTo>
                                <a:lnTo>
                                  <a:pt x="543" y="387"/>
                                </a:lnTo>
                                <a:lnTo>
                                  <a:pt x="541" y="387"/>
                                </a:lnTo>
                                <a:lnTo>
                                  <a:pt x="539" y="387"/>
                                </a:lnTo>
                                <a:lnTo>
                                  <a:pt x="537" y="387"/>
                                </a:lnTo>
                                <a:lnTo>
                                  <a:pt x="535" y="387"/>
                                </a:lnTo>
                                <a:lnTo>
                                  <a:pt x="533" y="387"/>
                                </a:lnTo>
                                <a:lnTo>
                                  <a:pt x="531" y="387"/>
                                </a:lnTo>
                                <a:lnTo>
                                  <a:pt x="529" y="387"/>
                                </a:lnTo>
                                <a:lnTo>
                                  <a:pt x="526" y="387"/>
                                </a:lnTo>
                                <a:lnTo>
                                  <a:pt x="524" y="387"/>
                                </a:lnTo>
                                <a:lnTo>
                                  <a:pt x="522" y="387"/>
                                </a:lnTo>
                                <a:lnTo>
                                  <a:pt x="520" y="387"/>
                                </a:lnTo>
                                <a:lnTo>
                                  <a:pt x="518" y="387"/>
                                </a:lnTo>
                                <a:lnTo>
                                  <a:pt x="516" y="384"/>
                                </a:lnTo>
                                <a:lnTo>
                                  <a:pt x="514" y="384"/>
                                </a:lnTo>
                                <a:lnTo>
                                  <a:pt x="512" y="384"/>
                                </a:lnTo>
                                <a:lnTo>
                                  <a:pt x="507" y="384"/>
                                </a:lnTo>
                                <a:lnTo>
                                  <a:pt x="503" y="387"/>
                                </a:lnTo>
                                <a:lnTo>
                                  <a:pt x="499" y="387"/>
                                </a:lnTo>
                                <a:lnTo>
                                  <a:pt x="497" y="387"/>
                                </a:lnTo>
                                <a:lnTo>
                                  <a:pt x="495" y="389"/>
                                </a:lnTo>
                                <a:lnTo>
                                  <a:pt x="493" y="389"/>
                                </a:lnTo>
                                <a:lnTo>
                                  <a:pt x="493" y="391"/>
                                </a:lnTo>
                                <a:lnTo>
                                  <a:pt x="490" y="391"/>
                                </a:lnTo>
                                <a:lnTo>
                                  <a:pt x="488" y="393"/>
                                </a:lnTo>
                                <a:lnTo>
                                  <a:pt x="488" y="395"/>
                                </a:lnTo>
                                <a:lnTo>
                                  <a:pt x="486" y="395"/>
                                </a:lnTo>
                                <a:lnTo>
                                  <a:pt x="486" y="397"/>
                                </a:lnTo>
                                <a:lnTo>
                                  <a:pt x="486" y="399"/>
                                </a:lnTo>
                                <a:lnTo>
                                  <a:pt x="484" y="399"/>
                                </a:lnTo>
                                <a:lnTo>
                                  <a:pt x="484" y="401"/>
                                </a:lnTo>
                                <a:lnTo>
                                  <a:pt x="484" y="403"/>
                                </a:lnTo>
                                <a:lnTo>
                                  <a:pt x="484" y="406"/>
                                </a:lnTo>
                                <a:lnTo>
                                  <a:pt x="484" y="408"/>
                                </a:lnTo>
                                <a:lnTo>
                                  <a:pt x="486" y="408"/>
                                </a:lnTo>
                                <a:lnTo>
                                  <a:pt x="486" y="410"/>
                                </a:lnTo>
                                <a:lnTo>
                                  <a:pt x="486" y="412"/>
                                </a:lnTo>
                                <a:lnTo>
                                  <a:pt x="488" y="414"/>
                                </a:lnTo>
                                <a:lnTo>
                                  <a:pt x="488" y="416"/>
                                </a:lnTo>
                                <a:lnTo>
                                  <a:pt x="490" y="418"/>
                                </a:lnTo>
                                <a:lnTo>
                                  <a:pt x="493" y="420"/>
                                </a:lnTo>
                                <a:lnTo>
                                  <a:pt x="495" y="420"/>
                                </a:lnTo>
                                <a:lnTo>
                                  <a:pt x="499" y="422"/>
                                </a:lnTo>
                                <a:lnTo>
                                  <a:pt x="501" y="422"/>
                                </a:lnTo>
                                <a:lnTo>
                                  <a:pt x="503" y="422"/>
                                </a:lnTo>
                                <a:lnTo>
                                  <a:pt x="505" y="422"/>
                                </a:lnTo>
                                <a:lnTo>
                                  <a:pt x="507" y="422"/>
                                </a:lnTo>
                                <a:lnTo>
                                  <a:pt x="512" y="422"/>
                                </a:lnTo>
                                <a:lnTo>
                                  <a:pt x="514" y="422"/>
                                </a:lnTo>
                                <a:lnTo>
                                  <a:pt x="514" y="420"/>
                                </a:lnTo>
                                <a:lnTo>
                                  <a:pt x="516" y="420"/>
                                </a:lnTo>
                                <a:lnTo>
                                  <a:pt x="518" y="420"/>
                                </a:lnTo>
                                <a:lnTo>
                                  <a:pt x="518" y="418"/>
                                </a:lnTo>
                                <a:lnTo>
                                  <a:pt x="520" y="418"/>
                                </a:lnTo>
                                <a:lnTo>
                                  <a:pt x="522" y="418"/>
                                </a:lnTo>
                                <a:lnTo>
                                  <a:pt x="524" y="418"/>
                                </a:lnTo>
                                <a:lnTo>
                                  <a:pt x="526" y="418"/>
                                </a:lnTo>
                                <a:lnTo>
                                  <a:pt x="529" y="418"/>
                                </a:lnTo>
                                <a:lnTo>
                                  <a:pt x="531" y="418"/>
                                </a:lnTo>
                                <a:lnTo>
                                  <a:pt x="531" y="420"/>
                                </a:lnTo>
                                <a:lnTo>
                                  <a:pt x="533" y="420"/>
                                </a:lnTo>
                                <a:lnTo>
                                  <a:pt x="535" y="420"/>
                                </a:lnTo>
                                <a:lnTo>
                                  <a:pt x="535" y="422"/>
                                </a:lnTo>
                                <a:lnTo>
                                  <a:pt x="537" y="425"/>
                                </a:lnTo>
                                <a:lnTo>
                                  <a:pt x="537" y="427"/>
                                </a:lnTo>
                                <a:lnTo>
                                  <a:pt x="537" y="429"/>
                                </a:lnTo>
                                <a:lnTo>
                                  <a:pt x="535" y="431"/>
                                </a:lnTo>
                                <a:lnTo>
                                  <a:pt x="535" y="433"/>
                                </a:lnTo>
                                <a:lnTo>
                                  <a:pt x="533" y="433"/>
                                </a:lnTo>
                                <a:lnTo>
                                  <a:pt x="531" y="433"/>
                                </a:lnTo>
                                <a:lnTo>
                                  <a:pt x="529" y="435"/>
                                </a:lnTo>
                                <a:lnTo>
                                  <a:pt x="526" y="435"/>
                                </a:lnTo>
                                <a:lnTo>
                                  <a:pt x="524" y="435"/>
                                </a:lnTo>
                                <a:lnTo>
                                  <a:pt x="524" y="437"/>
                                </a:lnTo>
                                <a:lnTo>
                                  <a:pt x="522" y="437"/>
                                </a:lnTo>
                                <a:lnTo>
                                  <a:pt x="520" y="442"/>
                                </a:lnTo>
                                <a:lnTo>
                                  <a:pt x="518" y="444"/>
                                </a:lnTo>
                                <a:lnTo>
                                  <a:pt x="518" y="446"/>
                                </a:lnTo>
                                <a:lnTo>
                                  <a:pt x="516" y="450"/>
                                </a:lnTo>
                                <a:lnTo>
                                  <a:pt x="514" y="452"/>
                                </a:lnTo>
                                <a:lnTo>
                                  <a:pt x="514" y="454"/>
                                </a:lnTo>
                                <a:lnTo>
                                  <a:pt x="514" y="456"/>
                                </a:lnTo>
                                <a:lnTo>
                                  <a:pt x="514" y="458"/>
                                </a:lnTo>
                                <a:lnTo>
                                  <a:pt x="512" y="461"/>
                                </a:lnTo>
                                <a:lnTo>
                                  <a:pt x="512" y="463"/>
                                </a:lnTo>
                                <a:lnTo>
                                  <a:pt x="512" y="465"/>
                                </a:lnTo>
                                <a:lnTo>
                                  <a:pt x="512" y="467"/>
                                </a:lnTo>
                                <a:lnTo>
                                  <a:pt x="512" y="469"/>
                                </a:lnTo>
                                <a:lnTo>
                                  <a:pt x="512" y="471"/>
                                </a:lnTo>
                                <a:lnTo>
                                  <a:pt x="512" y="473"/>
                                </a:lnTo>
                                <a:lnTo>
                                  <a:pt x="514" y="475"/>
                                </a:lnTo>
                                <a:lnTo>
                                  <a:pt x="514" y="477"/>
                                </a:lnTo>
                                <a:lnTo>
                                  <a:pt x="514" y="480"/>
                                </a:lnTo>
                                <a:lnTo>
                                  <a:pt x="516" y="482"/>
                                </a:lnTo>
                                <a:lnTo>
                                  <a:pt x="516" y="486"/>
                                </a:lnTo>
                                <a:lnTo>
                                  <a:pt x="518" y="488"/>
                                </a:lnTo>
                                <a:lnTo>
                                  <a:pt x="518" y="490"/>
                                </a:lnTo>
                                <a:lnTo>
                                  <a:pt x="518" y="492"/>
                                </a:lnTo>
                                <a:lnTo>
                                  <a:pt x="520" y="494"/>
                                </a:lnTo>
                                <a:lnTo>
                                  <a:pt x="520" y="496"/>
                                </a:lnTo>
                                <a:lnTo>
                                  <a:pt x="520" y="499"/>
                                </a:lnTo>
                                <a:lnTo>
                                  <a:pt x="522" y="499"/>
                                </a:lnTo>
                                <a:lnTo>
                                  <a:pt x="522" y="501"/>
                                </a:lnTo>
                                <a:lnTo>
                                  <a:pt x="524" y="505"/>
                                </a:lnTo>
                                <a:lnTo>
                                  <a:pt x="524" y="507"/>
                                </a:lnTo>
                                <a:lnTo>
                                  <a:pt x="526" y="509"/>
                                </a:lnTo>
                                <a:lnTo>
                                  <a:pt x="526" y="511"/>
                                </a:lnTo>
                                <a:lnTo>
                                  <a:pt x="529" y="513"/>
                                </a:lnTo>
                                <a:lnTo>
                                  <a:pt x="529" y="515"/>
                                </a:lnTo>
                                <a:lnTo>
                                  <a:pt x="529" y="518"/>
                                </a:lnTo>
                                <a:lnTo>
                                  <a:pt x="531" y="518"/>
                                </a:lnTo>
                                <a:lnTo>
                                  <a:pt x="531" y="520"/>
                                </a:lnTo>
                                <a:lnTo>
                                  <a:pt x="531" y="522"/>
                                </a:lnTo>
                                <a:lnTo>
                                  <a:pt x="531" y="524"/>
                                </a:lnTo>
                                <a:lnTo>
                                  <a:pt x="533" y="524"/>
                                </a:lnTo>
                                <a:lnTo>
                                  <a:pt x="533" y="526"/>
                                </a:lnTo>
                                <a:lnTo>
                                  <a:pt x="533" y="528"/>
                                </a:lnTo>
                                <a:lnTo>
                                  <a:pt x="533" y="530"/>
                                </a:lnTo>
                                <a:lnTo>
                                  <a:pt x="533" y="532"/>
                                </a:lnTo>
                                <a:lnTo>
                                  <a:pt x="533" y="537"/>
                                </a:lnTo>
                                <a:lnTo>
                                  <a:pt x="533" y="539"/>
                                </a:lnTo>
                                <a:lnTo>
                                  <a:pt x="533" y="541"/>
                                </a:lnTo>
                                <a:lnTo>
                                  <a:pt x="533" y="543"/>
                                </a:lnTo>
                                <a:lnTo>
                                  <a:pt x="531" y="543"/>
                                </a:lnTo>
                                <a:lnTo>
                                  <a:pt x="531" y="545"/>
                                </a:lnTo>
                                <a:lnTo>
                                  <a:pt x="531" y="547"/>
                                </a:lnTo>
                                <a:lnTo>
                                  <a:pt x="529" y="549"/>
                                </a:lnTo>
                                <a:lnTo>
                                  <a:pt x="529" y="551"/>
                                </a:lnTo>
                                <a:lnTo>
                                  <a:pt x="526" y="553"/>
                                </a:lnTo>
                                <a:lnTo>
                                  <a:pt x="524" y="553"/>
                                </a:lnTo>
                                <a:lnTo>
                                  <a:pt x="524" y="556"/>
                                </a:lnTo>
                                <a:lnTo>
                                  <a:pt x="522" y="556"/>
                                </a:lnTo>
                                <a:lnTo>
                                  <a:pt x="520" y="558"/>
                                </a:lnTo>
                                <a:lnTo>
                                  <a:pt x="518" y="558"/>
                                </a:lnTo>
                                <a:lnTo>
                                  <a:pt x="516" y="558"/>
                                </a:lnTo>
                                <a:lnTo>
                                  <a:pt x="514" y="560"/>
                                </a:lnTo>
                                <a:lnTo>
                                  <a:pt x="512" y="560"/>
                                </a:lnTo>
                                <a:lnTo>
                                  <a:pt x="510" y="560"/>
                                </a:lnTo>
                                <a:lnTo>
                                  <a:pt x="507" y="560"/>
                                </a:lnTo>
                                <a:lnTo>
                                  <a:pt x="505" y="558"/>
                                </a:lnTo>
                                <a:lnTo>
                                  <a:pt x="505" y="560"/>
                                </a:lnTo>
                                <a:lnTo>
                                  <a:pt x="503" y="560"/>
                                </a:lnTo>
                                <a:lnTo>
                                  <a:pt x="501" y="560"/>
                                </a:lnTo>
                                <a:lnTo>
                                  <a:pt x="499" y="560"/>
                                </a:lnTo>
                                <a:lnTo>
                                  <a:pt x="497" y="562"/>
                                </a:lnTo>
                                <a:lnTo>
                                  <a:pt x="497" y="564"/>
                                </a:lnTo>
                                <a:lnTo>
                                  <a:pt x="497" y="566"/>
                                </a:lnTo>
                                <a:lnTo>
                                  <a:pt x="497" y="568"/>
                                </a:lnTo>
                                <a:lnTo>
                                  <a:pt x="497" y="570"/>
                                </a:lnTo>
                                <a:lnTo>
                                  <a:pt x="497" y="572"/>
                                </a:lnTo>
                                <a:lnTo>
                                  <a:pt x="497" y="575"/>
                                </a:lnTo>
                                <a:lnTo>
                                  <a:pt x="497" y="577"/>
                                </a:lnTo>
                                <a:lnTo>
                                  <a:pt x="497" y="579"/>
                                </a:lnTo>
                                <a:lnTo>
                                  <a:pt x="497" y="581"/>
                                </a:lnTo>
                                <a:lnTo>
                                  <a:pt x="497" y="583"/>
                                </a:lnTo>
                                <a:lnTo>
                                  <a:pt x="497" y="585"/>
                                </a:lnTo>
                                <a:lnTo>
                                  <a:pt x="499" y="585"/>
                                </a:lnTo>
                                <a:lnTo>
                                  <a:pt x="499" y="587"/>
                                </a:lnTo>
                                <a:lnTo>
                                  <a:pt x="499" y="589"/>
                                </a:lnTo>
                                <a:lnTo>
                                  <a:pt x="499" y="591"/>
                                </a:lnTo>
                                <a:lnTo>
                                  <a:pt x="499" y="594"/>
                                </a:lnTo>
                                <a:lnTo>
                                  <a:pt x="501" y="596"/>
                                </a:lnTo>
                                <a:lnTo>
                                  <a:pt x="501" y="598"/>
                                </a:lnTo>
                                <a:lnTo>
                                  <a:pt x="503" y="600"/>
                                </a:lnTo>
                                <a:lnTo>
                                  <a:pt x="503" y="602"/>
                                </a:lnTo>
                                <a:lnTo>
                                  <a:pt x="503" y="604"/>
                                </a:lnTo>
                                <a:lnTo>
                                  <a:pt x="505" y="604"/>
                                </a:lnTo>
                                <a:lnTo>
                                  <a:pt x="505" y="606"/>
                                </a:lnTo>
                                <a:lnTo>
                                  <a:pt x="507" y="606"/>
                                </a:lnTo>
                                <a:lnTo>
                                  <a:pt x="507" y="608"/>
                                </a:lnTo>
                                <a:lnTo>
                                  <a:pt x="507" y="611"/>
                                </a:lnTo>
                                <a:lnTo>
                                  <a:pt x="507" y="613"/>
                                </a:lnTo>
                                <a:lnTo>
                                  <a:pt x="505" y="615"/>
                                </a:lnTo>
                                <a:lnTo>
                                  <a:pt x="503" y="617"/>
                                </a:lnTo>
                                <a:lnTo>
                                  <a:pt x="501" y="619"/>
                                </a:lnTo>
                                <a:lnTo>
                                  <a:pt x="499" y="621"/>
                                </a:lnTo>
                                <a:lnTo>
                                  <a:pt x="497" y="621"/>
                                </a:lnTo>
                                <a:lnTo>
                                  <a:pt x="493" y="623"/>
                                </a:lnTo>
                                <a:lnTo>
                                  <a:pt x="490" y="623"/>
                                </a:lnTo>
                                <a:lnTo>
                                  <a:pt x="488" y="621"/>
                                </a:lnTo>
                                <a:lnTo>
                                  <a:pt x="486" y="621"/>
                                </a:lnTo>
                                <a:lnTo>
                                  <a:pt x="484" y="621"/>
                                </a:lnTo>
                                <a:lnTo>
                                  <a:pt x="482" y="619"/>
                                </a:lnTo>
                                <a:lnTo>
                                  <a:pt x="480" y="619"/>
                                </a:lnTo>
                                <a:lnTo>
                                  <a:pt x="480" y="617"/>
                                </a:lnTo>
                                <a:lnTo>
                                  <a:pt x="478" y="617"/>
                                </a:lnTo>
                                <a:lnTo>
                                  <a:pt x="478" y="615"/>
                                </a:lnTo>
                                <a:lnTo>
                                  <a:pt x="476" y="615"/>
                                </a:lnTo>
                                <a:lnTo>
                                  <a:pt x="476" y="613"/>
                                </a:lnTo>
                                <a:lnTo>
                                  <a:pt x="474" y="611"/>
                                </a:lnTo>
                                <a:lnTo>
                                  <a:pt x="474" y="608"/>
                                </a:lnTo>
                                <a:lnTo>
                                  <a:pt x="471" y="606"/>
                                </a:lnTo>
                                <a:lnTo>
                                  <a:pt x="469" y="604"/>
                                </a:lnTo>
                                <a:lnTo>
                                  <a:pt x="467" y="604"/>
                                </a:lnTo>
                                <a:lnTo>
                                  <a:pt x="465" y="604"/>
                                </a:lnTo>
                                <a:lnTo>
                                  <a:pt x="463" y="606"/>
                                </a:lnTo>
                                <a:lnTo>
                                  <a:pt x="461" y="606"/>
                                </a:lnTo>
                                <a:lnTo>
                                  <a:pt x="459" y="606"/>
                                </a:lnTo>
                                <a:lnTo>
                                  <a:pt x="459" y="608"/>
                                </a:lnTo>
                                <a:lnTo>
                                  <a:pt x="457" y="608"/>
                                </a:lnTo>
                                <a:lnTo>
                                  <a:pt x="455" y="608"/>
                                </a:lnTo>
                                <a:lnTo>
                                  <a:pt x="455" y="611"/>
                                </a:lnTo>
                                <a:lnTo>
                                  <a:pt x="452" y="611"/>
                                </a:lnTo>
                                <a:lnTo>
                                  <a:pt x="452" y="613"/>
                                </a:lnTo>
                                <a:lnTo>
                                  <a:pt x="450" y="613"/>
                                </a:lnTo>
                                <a:lnTo>
                                  <a:pt x="450" y="615"/>
                                </a:lnTo>
                                <a:lnTo>
                                  <a:pt x="450" y="617"/>
                                </a:lnTo>
                                <a:lnTo>
                                  <a:pt x="450" y="619"/>
                                </a:lnTo>
                                <a:lnTo>
                                  <a:pt x="450" y="621"/>
                                </a:lnTo>
                                <a:lnTo>
                                  <a:pt x="450" y="623"/>
                                </a:lnTo>
                                <a:lnTo>
                                  <a:pt x="450" y="625"/>
                                </a:lnTo>
                                <a:lnTo>
                                  <a:pt x="452" y="627"/>
                                </a:lnTo>
                                <a:lnTo>
                                  <a:pt x="455" y="630"/>
                                </a:lnTo>
                                <a:lnTo>
                                  <a:pt x="457" y="632"/>
                                </a:lnTo>
                                <a:lnTo>
                                  <a:pt x="457" y="634"/>
                                </a:lnTo>
                                <a:lnTo>
                                  <a:pt x="459" y="634"/>
                                </a:lnTo>
                                <a:lnTo>
                                  <a:pt x="459" y="636"/>
                                </a:lnTo>
                                <a:lnTo>
                                  <a:pt x="461" y="636"/>
                                </a:lnTo>
                                <a:lnTo>
                                  <a:pt x="463" y="636"/>
                                </a:lnTo>
                                <a:lnTo>
                                  <a:pt x="465" y="636"/>
                                </a:lnTo>
                                <a:lnTo>
                                  <a:pt x="467" y="638"/>
                                </a:lnTo>
                                <a:lnTo>
                                  <a:pt x="469" y="638"/>
                                </a:lnTo>
                                <a:lnTo>
                                  <a:pt x="471" y="638"/>
                                </a:lnTo>
                                <a:lnTo>
                                  <a:pt x="474" y="638"/>
                                </a:lnTo>
                                <a:lnTo>
                                  <a:pt x="476" y="638"/>
                                </a:lnTo>
                                <a:lnTo>
                                  <a:pt x="478" y="640"/>
                                </a:lnTo>
                                <a:lnTo>
                                  <a:pt x="480" y="640"/>
                                </a:lnTo>
                                <a:lnTo>
                                  <a:pt x="482" y="640"/>
                                </a:lnTo>
                                <a:lnTo>
                                  <a:pt x="484" y="640"/>
                                </a:lnTo>
                                <a:lnTo>
                                  <a:pt x="486" y="640"/>
                                </a:lnTo>
                                <a:lnTo>
                                  <a:pt x="488" y="640"/>
                                </a:lnTo>
                                <a:lnTo>
                                  <a:pt x="490" y="640"/>
                                </a:lnTo>
                                <a:lnTo>
                                  <a:pt x="493" y="640"/>
                                </a:lnTo>
                                <a:lnTo>
                                  <a:pt x="495" y="640"/>
                                </a:lnTo>
                                <a:lnTo>
                                  <a:pt x="497" y="640"/>
                                </a:lnTo>
                                <a:lnTo>
                                  <a:pt x="499" y="640"/>
                                </a:lnTo>
                                <a:lnTo>
                                  <a:pt x="501" y="640"/>
                                </a:lnTo>
                                <a:lnTo>
                                  <a:pt x="503" y="642"/>
                                </a:lnTo>
                                <a:lnTo>
                                  <a:pt x="505" y="642"/>
                                </a:lnTo>
                                <a:lnTo>
                                  <a:pt x="507" y="642"/>
                                </a:lnTo>
                                <a:lnTo>
                                  <a:pt x="510" y="642"/>
                                </a:lnTo>
                                <a:lnTo>
                                  <a:pt x="512" y="642"/>
                                </a:lnTo>
                                <a:lnTo>
                                  <a:pt x="514" y="640"/>
                                </a:lnTo>
                                <a:lnTo>
                                  <a:pt x="516" y="640"/>
                                </a:lnTo>
                                <a:lnTo>
                                  <a:pt x="518" y="640"/>
                                </a:lnTo>
                                <a:lnTo>
                                  <a:pt x="520" y="640"/>
                                </a:lnTo>
                                <a:lnTo>
                                  <a:pt x="520" y="642"/>
                                </a:lnTo>
                                <a:lnTo>
                                  <a:pt x="522" y="642"/>
                                </a:lnTo>
                                <a:lnTo>
                                  <a:pt x="522" y="644"/>
                                </a:lnTo>
                                <a:lnTo>
                                  <a:pt x="522" y="646"/>
                                </a:lnTo>
                                <a:lnTo>
                                  <a:pt x="522" y="649"/>
                                </a:lnTo>
                                <a:lnTo>
                                  <a:pt x="522" y="651"/>
                                </a:lnTo>
                                <a:lnTo>
                                  <a:pt x="524" y="651"/>
                                </a:lnTo>
                                <a:lnTo>
                                  <a:pt x="524" y="653"/>
                                </a:lnTo>
                                <a:lnTo>
                                  <a:pt x="524" y="655"/>
                                </a:lnTo>
                                <a:lnTo>
                                  <a:pt x="524" y="657"/>
                                </a:lnTo>
                                <a:lnTo>
                                  <a:pt x="524" y="659"/>
                                </a:lnTo>
                                <a:lnTo>
                                  <a:pt x="526" y="661"/>
                                </a:lnTo>
                                <a:lnTo>
                                  <a:pt x="526" y="663"/>
                                </a:lnTo>
                                <a:lnTo>
                                  <a:pt x="529" y="665"/>
                                </a:lnTo>
                                <a:lnTo>
                                  <a:pt x="529" y="668"/>
                                </a:lnTo>
                                <a:lnTo>
                                  <a:pt x="531" y="668"/>
                                </a:lnTo>
                                <a:lnTo>
                                  <a:pt x="531" y="670"/>
                                </a:lnTo>
                                <a:lnTo>
                                  <a:pt x="531" y="672"/>
                                </a:lnTo>
                                <a:lnTo>
                                  <a:pt x="533" y="674"/>
                                </a:lnTo>
                                <a:lnTo>
                                  <a:pt x="533" y="676"/>
                                </a:lnTo>
                                <a:lnTo>
                                  <a:pt x="533" y="678"/>
                                </a:lnTo>
                                <a:lnTo>
                                  <a:pt x="533" y="680"/>
                                </a:lnTo>
                                <a:lnTo>
                                  <a:pt x="531" y="682"/>
                                </a:lnTo>
                                <a:lnTo>
                                  <a:pt x="531" y="684"/>
                                </a:lnTo>
                                <a:lnTo>
                                  <a:pt x="529" y="687"/>
                                </a:lnTo>
                                <a:lnTo>
                                  <a:pt x="526" y="687"/>
                                </a:lnTo>
                                <a:lnTo>
                                  <a:pt x="526" y="689"/>
                                </a:lnTo>
                                <a:lnTo>
                                  <a:pt x="524" y="689"/>
                                </a:lnTo>
                                <a:lnTo>
                                  <a:pt x="522" y="689"/>
                                </a:lnTo>
                                <a:lnTo>
                                  <a:pt x="518" y="689"/>
                                </a:lnTo>
                                <a:lnTo>
                                  <a:pt x="516" y="687"/>
                                </a:lnTo>
                                <a:lnTo>
                                  <a:pt x="514" y="684"/>
                                </a:lnTo>
                                <a:lnTo>
                                  <a:pt x="512" y="682"/>
                                </a:lnTo>
                                <a:lnTo>
                                  <a:pt x="512" y="680"/>
                                </a:lnTo>
                                <a:lnTo>
                                  <a:pt x="507" y="680"/>
                                </a:lnTo>
                                <a:lnTo>
                                  <a:pt x="505" y="680"/>
                                </a:lnTo>
                                <a:lnTo>
                                  <a:pt x="503" y="680"/>
                                </a:lnTo>
                                <a:lnTo>
                                  <a:pt x="501" y="680"/>
                                </a:lnTo>
                                <a:lnTo>
                                  <a:pt x="499" y="682"/>
                                </a:lnTo>
                                <a:lnTo>
                                  <a:pt x="495" y="682"/>
                                </a:lnTo>
                                <a:lnTo>
                                  <a:pt x="493" y="682"/>
                                </a:lnTo>
                                <a:lnTo>
                                  <a:pt x="490" y="682"/>
                                </a:lnTo>
                                <a:lnTo>
                                  <a:pt x="488" y="684"/>
                                </a:lnTo>
                                <a:lnTo>
                                  <a:pt x="486" y="684"/>
                                </a:lnTo>
                                <a:lnTo>
                                  <a:pt x="484" y="684"/>
                                </a:lnTo>
                                <a:lnTo>
                                  <a:pt x="482" y="684"/>
                                </a:lnTo>
                                <a:lnTo>
                                  <a:pt x="480" y="684"/>
                                </a:lnTo>
                                <a:lnTo>
                                  <a:pt x="476" y="684"/>
                                </a:lnTo>
                                <a:lnTo>
                                  <a:pt x="474" y="684"/>
                                </a:lnTo>
                                <a:lnTo>
                                  <a:pt x="467" y="682"/>
                                </a:lnTo>
                                <a:lnTo>
                                  <a:pt x="463" y="680"/>
                                </a:lnTo>
                                <a:lnTo>
                                  <a:pt x="461" y="680"/>
                                </a:lnTo>
                                <a:lnTo>
                                  <a:pt x="459" y="680"/>
                                </a:lnTo>
                                <a:lnTo>
                                  <a:pt x="457" y="680"/>
                                </a:lnTo>
                                <a:lnTo>
                                  <a:pt x="455" y="678"/>
                                </a:lnTo>
                                <a:lnTo>
                                  <a:pt x="450" y="678"/>
                                </a:lnTo>
                                <a:lnTo>
                                  <a:pt x="448" y="676"/>
                                </a:lnTo>
                                <a:lnTo>
                                  <a:pt x="446" y="676"/>
                                </a:lnTo>
                                <a:lnTo>
                                  <a:pt x="444" y="674"/>
                                </a:lnTo>
                                <a:lnTo>
                                  <a:pt x="440" y="670"/>
                                </a:lnTo>
                                <a:lnTo>
                                  <a:pt x="433" y="663"/>
                                </a:lnTo>
                                <a:lnTo>
                                  <a:pt x="431" y="661"/>
                                </a:lnTo>
                                <a:lnTo>
                                  <a:pt x="429" y="661"/>
                                </a:lnTo>
                                <a:lnTo>
                                  <a:pt x="427" y="659"/>
                                </a:lnTo>
                                <a:lnTo>
                                  <a:pt x="425" y="657"/>
                                </a:lnTo>
                                <a:lnTo>
                                  <a:pt x="423" y="657"/>
                                </a:lnTo>
                                <a:lnTo>
                                  <a:pt x="419" y="657"/>
                                </a:lnTo>
                                <a:lnTo>
                                  <a:pt x="417" y="657"/>
                                </a:lnTo>
                                <a:lnTo>
                                  <a:pt x="414" y="657"/>
                                </a:lnTo>
                                <a:lnTo>
                                  <a:pt x="412" y="659"/>
                                </a:lnTo>
                                <a:lnTo>
                                  <a:pt x="410" y="661"/>
                                </a:lnTo>
                                <a:lnTo>
                                  <a:pt x="410" y="663"/>
                                </a:lnTo>
                                <a:lnTo>
                                  <a:pt x="410" y="665"/>
                                </a:lnTo>
                                <a:lnTo>
                                  <a:pt x="410" y="668"/>
                                </a:lnTo>
                                <a:lnTo>
                                  <a:pt x="410" y="670"/>
                                </a:lnTo>
                                <a:lnTo>
                                  <a:pt x="410" y="672"/>
                                </a:lnTo>
                                <a:lnTo>
                                  <a:pt x="410" y="674"/>
                                </a:lnTo>
                                <a:lnTo>
                                  <a:pt x="412" y="676"/>
                                </a:lnTo>
                                <a:lnTo>
                                  <a:pt x="412" y="678"/>
                                </a:lnTo>
                                <a:lnTo>
                                  <a:pt x="414" y="680"/>
                                </a:lnTo>
                                <a:lnTo>
                                  <a:pt x="414" y="682"/>
                                </a:lnTo>
                                <a:lnTo>
                                  <a:pt x="417" y="682"/>
                                </a:lnTo>
                                <a:lnTo>
                                  <a:pt x="417" y="684"/>
                                </a:lnTo>
                                <a:lnTo>
                                  <a:pt x="414" y="684"/>
                                </a:lnTo>
                                <a:lnTo>
                                  <a:pt x="414" y="687"/>
                                </a:lnTo>
                                <a:lnTo>
                                  <a:pt x="412" y="687"/>
                                </a:lnTo>
                                <a:lnTo>
                                  <a:pt x="410" y="687"/>
                                </a:lnTo>
                                <a:lnTo>
                                  <a:pt x="410" y="689"/>
                                </a:lnTo>
                                <a:lnTo>
                                  <a:pt x="408" y="689"/>
                                </a:lnTo>
                                <a:lnTo>
                                  <a:pt x="408" y="687"/>
                                </a:lnTo>
                                <a:lnTo>
                                  <a:pt x="408" y="684"/>
                                </a:lnTo>
                                <a:lnTo>
                                  <a:pt x="410" y="684"/>
                                </a:lnTo>
                                <a:lnTo>
                                  <a:pt x="410" y="682"/>
                                </a:lnTo>
                                <a:lnTo>
                                  <a:pt x="408" y="680"/>
                                </a:lnTo>
                                <a:lnTo>
                                  <a:pt x="406" y="680"/>
                                </a:lnTo>
                                <a:lnTo>
                                  <a:pt x="404" y="680"/>
                                </a:lnTo>
                                <a:lnTo>
                                  <a:pt x="404" y="678"/>
                                </a:lnTo>
                                <a:lnTo>
                                  <a:pt x="402" y="678"/>
                                </a:lnTo>
                                <a:lnTo>
                                  <a:pt x="402" y="676"/>
                                </a:lnTo>
                                <a:lnTo>
                                  <a:pt x="402" y="674"/>
                                </a:lnTo>
                                <a:lnTo>
                                  <a:pt x="402" y="672"/>
                                </a:lnTo>
                                <a:lnTo>
                                  <a:pt x="400" y="672"/>
                                </a:lnTo>
                                <a:lnTo>
                                  <a:pt x="400" y="670"/>
                                </a:lnTo>
                                <a:lnTo>
                                  <a:pt x="398" y="670"/>
                                </a:lnTo>
                                <a:lnTo>
                                  <a:pt x="395" y="670"/>
                                </a:lnTo>
                                <a:lnTo>
                                  <a:pt x="395" y="668"/>
                                </a:lnTo>
                                <a:lnTo>
                                  <a:pt x="393" y="668"/>
                                </a:lnTo>
                                <a:lnTo>
                                  <a:pt x="393" y="665"/>
                                </a:lnTo>
                                <a:lnTo>
                                  <a:pt x="391" y="663"/>
                                </a:lnTo>
                                <a:lnTo>
                                  <a:pt x="389" y="661"/>
                                </a:lnTo>
                                <a:lnTo>
                                  <a:pt x="387" y="659"/>
                                </a:lnTo>
                                <a:lnTo>
                                  <a:pt x="385" y="659"/>
                                </a:lnTo>
                                <a:lnTo>
                                  <a:pt x="383" y="657"/>
                                </a:lnTo>
                                <a:lnTo>
                                  <a:pt x="381" y="657"/>
                                </a:lnTo>
                                <a:lnTo>
                                  <a:pt x="379" y="655"/>
                                </a:lnTo>
                                <a:lnTo>
                                  <a:pt x="376" y="655"/>
                                </a:lnTo>
                                <a:lnTo>
                                  <a:pt x="372" y="653"/>
                                </a:lnTo>
                                <a:lnTo>
                                  <a:pt x="370" y="653"/>
                                </a:lnTo>
                                <a:lnTo>
                                  <a:pt x="368" y="651"/>
                                </a:lnTo>
                                <a:lnTo>
                                  <a:pt x="366" y="649"/>
                                </a:lnTo>
                                <a:lnTo>
                                  <a:pt x="362" y="646"/>
                                </a:lnTo>
                                <a:lnTo>
                                  <a:pt x="357" y="642"/>
                                </a:lnTo>
                                <a:lnTo>
                                  <a:pt x="355" y="642"/>
                                </a:lnTo>
                                <a:lnTo>
                                  <a:pt x="353" y="640"/>
                                </a:lnTo>
                                <a:lnTo>
                                  <a:pt x="353" y="646"/>
                                </a:lnTo>
                                <a:lnTo>
                                  <a:pt x="353" y="655"/>
                                </a:lnTo>
                                <a:lnTo>
                                  <a:pt x="326" y="657"/>
                                </a:lnTo>
                                <a:lnTo>
                                  <a:pt x="298" y="657"/>
                                </a:lnTo>
                                <a:lnTo>
                                  <a:pt x="271" y="657"/>
                                </a:lnTo>
                                <a:lnTo>
                                  <a:pt x="245" y="655"/>
                                </a:lnTo>
                                <a:lnTo>
                                  <a:pt x="218" y="655"/>
                                </a:lnTo>
                                <a:lnTo>
                                  <a:pt x="191" y="657"/>
                                </a:lnTo>
                                <a:lnTo>
                                  <a:pt x="165" y="657"/>
                                </a:lnTo>
                                <a:lnTo>
                                  <a:pt x="138" y="657"/>
                                </a:lnTo>
                                <a:lnTo>
                                  <a:pt x="110" y="657"/>
                                </a:lnTo>
                                <a:lnTo>
                                  <a:pt x="83" y="657"/>
                                </a:lnTo>
                                <a:lnTo>
                                  <a:pt x="55" y="657"/>
                                </a:lnTo>
                                <a:lnTo>
                                  <a:pt x="28" y="659"/>
                                </a:lnTo>
                                <a:lnTo>
                                  <a:pt x="3" y="659"/>
                                </a:lnTo>
                                <a:lnTo>
                                  <a:pt x="3" y="642"/>
                                </a:lnTo>
                                <a:lnTo>
                                  <a:pt x="3" y="634"/>
                                </a:lnTo>
                                <a:lnTo>
                                  <a:pt x="3" y="632"/>
                                </a:lnTo>
                                <a:lnTo>
                                  <a:pt x="3" y="606"/>
                                </a:lnTo>
                                <a:lnTo>
                                  <a:pt x="3" y="604"/>
                                </a:lnTo>
                                <a:lnTo>
                                  <a:pt x="3" y="579"/>
                                </a:lnTo>
                                <a:lnTo>
                                  <a:pt x="0" y="551"/>
                                </a:lnTo>
                                <a:lnTo>
                                  <a:pt x="0" y="526"/>
                                </a:lnTo>
                                <a:lnTo>
                                  <a:pt x="0" y="524"/>
                                </a:lnTo>
                                <a:lnTo>
                                  <a:pt x="0" y="499"/>
                                </a:lnTo>
                                <a:lnTo>
                                  <a:pt x="0" y="496"/>
                                </a:lnTo>
                                <a:lnTo>
                                  <a:pt x="0" y="471"/>
                                </a:lnTo>
                                <a:lnTo>
                                  <a:pt x="0" y="446"/>
                                </a:lnTo>
                                <a:lnTo>
                                  <a:pt x="0" y="444"/>
                                </a:lnTo>
                                <a:lnTo>
                                  <a:pt x="0" y="418"/>
                                </a:lnTo>
                                <a:lnTo>
                                  <a:pt x="0" y="391"/>
                                </a:lnTo>
                                <a:lnTo>
                                  <a:pt x="0" y="365"/>
                                </a:lnTo>
                                <a:lnTo>
                                  <a:pt x="0" y="363"/>
                                </a:lnTo>
                                <a:lnTo>
                                  <a:pt x="0" y="338"/>
                                </a:lnTo>
                                <a:lnTo>
                                  <a:pt x="0" y="311"/>
                                </a:lnTo>
                                <a:lnTo>
                                  <a:pt x="0" y="285"/>
                                </a:lnTo>
                                <a:lnTo>
                                  <a:pt x="0" y="283"/>
                                </a:lnTo>
                                <a:lnTo>
                                  <a:pt x="0" y="258"/>
                                </a:lnTo>
                                <a:lnTo>
                                  <a:pt x="0" y="230"/>
                                </a:lnTo>
                                <a:lnTo>
                                  <a:pt x="0" y="205"/>
                                </a:lnTo>
                                <a:lnTo>
                                  <a:pt x="0" y="177"/>
                                </a:lnTo>
                                <a:lnTo>
                                  <a:pt x="0" y="150"/>
                                </a:lnTo>
                                <a:lnTo>
                                  <a:pt x="0" y="125"/>
                                </a:lnTo>
                                <a:lnTo>
                                  <a:pt x="0" y="123"/>
                                </a:lnTo>
                                <a:lnTo>
                                  <a:pt x="0" y="97"/>
                                </a:lnTo>
                                <a:lnTo>
                                  <a:pt x="0" y="70"/>
                                </a:lnTo>
                                <a:lnTo>
                                  <a:pt x="0" y="44"/>
                                </a:lnTo>
                                <a:lnTo>
                                  <a:pt x="0" y="42"/>
                                </a:lnTo>
                                <a:lnTo>
                                  <a:pt x="0" y="27"/>
                                </a:lnTo>
                                <a:lnTo>
                                  <a:pt x="0" y="17"/>
                                </a:lnTo>
                                <a:lnTo>
                                  <a:pt x="28" y="17"/>
                                </a:lnTo>
                                <a:lnTo>
                                  <a:pt x="53" y="15"/>
                                </a:lnTo>
                                <a:lnTo>
                                  <a:pt x="81" y="15"/>
                                </a:lnTo>
                                <a:lnTo>
                                  <a:pt x="106" y="13"/>
                                </a:lnTo>
                                <a:lnTo>
                                  <a:pt x="134" y="13"/>
                                </a:lnTo>
                                <a:lnTo>
                                  <a:pt x="161" y="13"/>
                                </a:lnTo>
                                <a:lnTo>
                                  <a:pt x="176" y="11"/>
                                </a:lnTo>
                                <a:lnTo>
                                  <a:pt x="186" y="11"/>
                                </a:lnTo>
                                <a:lnTo>
                                  <a:pt x="214" y="11"/>
                                </a:lnTo>
                                <a:lnTo>
                                  <a:pt x="241" y="11"/>
                                </a:lnTo>
                                <a:lnTo>
                                  <a:pt x="267" y="11"/>
                                </a:lnTo>
                                <a:lnTo>
                                  <a:pt x="294" y="11"/>
                                </a:lnTo>
                                <a:lnTo>
                                  <a:pt x="322" y="11"/>
                                </a:lnTo>
                                <a:lnTo>
                                  <a:pt x="349" y="11"/>
                                </a:lnTo>
                                <a:lnTo>
                                  <a:pt x="360" y="11"/>
                                </a:lnTo>
                                <a:lnTo>
                                  <a:pt x="376" y="11"/>
                                </a:lnTo>
                                <a:lnTo>
                                  <a:pt x="402" y="11"/>
                                </a:lnTo>
                                <a:lnTo>
                                  <a:pt x="429" y="11"/>
                                </a:lnTo>
                                <a:lnTo>
                                  <a:pt x="457" y="8"/>
                                </a:lnTo>
                                <a:lnTo>
                                  <a:pt x="482" y="8"/>
                                </a:lnTo>
                                <a:lnTo>
                                  <a:pt x="501" y="8"/>
                                </a:lnTo>
                                <a:lnTo>
                                  <a:pt x="501" y="2"/>
                                </a:lnTo>
                                <a:lnTo>
                                  <a:pt x="524" y="2"/>
                                </a:lnTo>
                                <a:lnTo>
                                  <a:pt x="541" y="0"/>
                                </a:lnTo>
                                <a:lnTo>
                                  <a:pt x="541" y="2"/>
                                </a:lnTo>
                                <a:lnTo>
                                  <a:pt x="550" y="0"/>
                                </a:lnTo>
                                <a:lnTo>
                                  <a:pt x="552" y="0"/>
                                </a:lnTo>
                                <a:lnTo>
                                  <a:pt x="554" y="0"/>
                                </a:lnTo>
                                <a:lnTo>
                                  <a:pt x="556" y="0"/>
                                </a:lnTo>
                                <a:lnTo>
                                  <a:pt x="556" y="2"/>
                                </a:lnTo>
                                <a:lnTo>
                                  <a:pt x="556" y="4"/>
                                </a:lnTo>
                                <a:lnTo>
                                  <a:pt x="558" y="4"/>
                                </a:lnTo>
                                <a:lnTo>
                                  <a:pt x="558" y="6"/>
                                </a:lnTo>
                                <a:lnTo>
                                  <a:pt x="560" y="6"/>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2789" name="Freeform 560"/>
                        <wps:cNvSpPr>
                          <a:spLocks/>
                        </wps:cNvSpPr>
                        <wps:spPr bwMode="auto">
                          <a:xfrm>
                            <a:off x="3486100" y="5441919"/>
                            <a:ext cx="309900" cy="413401"/>
                          </a:xfrm>
                          <a:custGeom>
                            <a:avLst/>
                            <a:gdLst>
                              <a:gd name="T0" fmla="*/ 34925 w 488"/>
                              <a:gd name="T1" fmla="*/ 1270 h 651"/>
                              <a:gd name="T2" fmla="*/ 67945 w 488"/>
                              <a:gd name="T3" fmla="*/ 1270 h 651"/>
                              <a:gd name="T4" fmla="*/ 102870 w 488"/>
                              <a:gd name="T5" fmla="*/ 1270 h 651"/>
                              <a:gd name="T6" fmla="*/ 135255 w 488"/>
                              <a:gd name="T7" fmla="*/ 1270 h 651"/>
                              <a:gd name="T8" fmla="*/ 187325 w 488"/>
                              <a:gd name="T9" fmla="*/ 1270 h 651"/>
                              <a:gd name="T10" fmla="*/ 222250 w 488"/>
                              <a:gd name="T11" fmla="*/ 1270 h 651"/>
                              <a:gd name="T12" fmla="*/ 274955 w 488"/>
                              <a:gd name="T13" fmla="*/ 0 h 651"/>
                              <a:gd name="T14" fmla="*/ 307975 w 488"/>
                              <a:gd name="T15" fmla="*/ 0 h 651"/>
                              <a:gd name="T16" fmla="*/ 307975 w 488"/>
                              <a:gd name="T17" fmla="*/ 6350 h 651"/>
                              <a:gd name="T18" fmla="*/ 307975 w 488"/>
                              <a:gd name="T19" fmla="*/ 17145 h 651"/>
                              <a:gd name="T20" fmla="*/ 307975 w 488"/>
                              <a:gd name="T21" fmla="*/ 67310 h 651"/>
                              <a:gd name="T22" fmla="*/ 307975 w 488"/>
                              <a:gd name="T23" fmla="*/ 84455 h 651"/>
                              <a:gd name="T24" fmla="*/ 307975 w 488"/>
                              <a:gd name="T25" fmla="*/ 84455 h 651"/>
                              <a:gd name="T26" fmla="*/ 307975 w 488"/>
                              <a:gd name="T27" fmla="*/ 119380 h 651"/>
                              <a:gd name="T28" fmla="*/ 307975 w 488"/>
                              <a:gd name="T29" fmla="*/ 135255 h 651"/>
                              <a:gd name="T30" fmla="*/ 307975 w 488"/>
                              <a:gd name="T31" fmla="*/ 153035 h 651"/>
                              <a:gd name="T32" fmla="*/ 307975 w 488"/>
                              <a:gd name="T33" fmla="*/ 168910 h 651"/>
                              <a:gd name="T34" fmla="*/ 307975 w 488"/>
                              <a:gd name="T35" fmla="*/ 186690 h 651"/>
                              <a:gd name="T36" fmla="*/ 307975 w 488"/>
                              <a:gd name="T37" fmla="*/ 203835 h 651"/>
                              <a:gd name="T38" fmla="*/ 307975 w 488"/>
                              <a:gd name="T39" fmla="*/ 237490 h 651"/>
                              <a:gd name="T40" fmla="*/ 307975 w 488"/>
                              <a:gd name="T41" fmla="*/ 254635 h 651"/>
                              <a:gd name="T42" fmla="*/ 307975 w 488"/>
                              <a:gd name="T43" fmla="*/ 288290 h 651"/>
                              <a:gd name="T44" fmla="*/ 307975 w 488"/>
                              <a:gd name="T45" fmla="*/ 304165 h 651"/>
                              <a:gd name="T46" fmla="*/ 307975 w 488"/>
                              <a:gd name="T47" fmla="*/ 321945 h 651"/>
                              <a:gd name="T48" fmla="*/ 307975 w 488"/>
                              <a:gd name="T49" fmla="*/ 339090 h 651"/>
                              <a:gd name="T50" fmla="*/ 309880 w 488"/>
                              <a:gd name="T51" fmla="*/ 356870 h 651"/>
                              <a:gd name="T52" fmla="*/ 309880 w 488"/>
                              <a:gd name="T53" fmla="*/ 390525 h 651"/>
                              <a:gd name="T54" fmla="*/ 309880 w 488"/>
                              <a:gd name="T55" fmla="*/ 407670 h 651"/>
                              <a:gd name="T56" fmla="*/ 274955 w 488"/>
                              <a:gd name="T57" fmla="*/ 408940 h 651"/>
                              <a:gd name="T58" fmla="*/ 223520 w 488"/>
                              <a:gd name="T59" fmla="*/ 410210 h 651"/>
                              <a:gd name="T60" fmla="*/ 206375 w 488"/>
                              <a:gd name="T61" fmla="*/ 410210 h 651"/>
                              <a:gd name="T62" fmla="*/ 155575 w 488"/>
                              <a:gd name="T63" fmla="*/ 411480 h 651"/>
                              <a:gd name="T64" fmla="*/ 102870 w 488"/>
                              <a:gd name="T65" fmla="*/ 411480 h 651"/>
                              <a:gd name="T66" fmla="*/ 69850 w 488"/>
                              <a:gd name="T67" fmla="*/ 411480 h 651"/>
                              <a:gd name="T68" fmla="*/ 17145 w 488"/>
                              <a:gd name="T69" fmla="*/ 413385 h 651"/>
                              <a:gd name="T70" fmla="*/ 0 w 488"/>
                              <a:gd name="T71" fmla="*/ 395605 h 651"/>
                              <a:gd name="T72" fmla="*/ 0 w 488"/>
                              <a:gd name="T73" fmla="*/ 378460 h 651"/>
                              <a:gd name="T74" fmla="*/ 0 w 488"/>
                              <a:gd name="T75" fmla="*/ 325755 h 651"/>
                              <a:gd name="T76" fmla="*/ 0 w 488"/>
                              <a:gd name="T77" fmla="*/ 292100 h 651"/>
                              <a:gd name="T78" fmla="*/ 0 w 488"/>
                              <a:gd name="T79" fmla="*/ 274955 h 651"/>
                              <a:gd name="T80" fmla="*/ 0 w 488"/>
                              <a:gd name="T81" fmla="*/ 259080 h 651"/>
                              <a:gd name="T82" fmla="*/ 0 w 488"/>
                              <a:gd name="T83" fmla="*/ 224155 h 651"/>
                              <a:gd name="T84" fmla="*/ 0 w 488"/>
                              <a:gd name="T85" fmla="*/ 207645 h 651"/>
                              <a:gd name="T86" fmla="*/ 0 w 488"/>
                              <a:gd name="T87" fmla="*/ 190500 h 651"/>
                              <a:gd name="T88" fmla="*/ 0 w 488"/>
                              <a:gd name="T89" fmla="*/ 190500 h 651"/>
                              <a:gd name="T90" fmla="*/ 0 w 488"/>
                              <a:gd name="T91" fmla="*/ 172720 h 651"/>
                              <a:gd name="T92" fmla="*/ 0 w 488"/>
                              <a:gd name="T93" fmla="*/ 155575 h 651"/>
                              <a:gd name="T94" fmla="*/ 0 w 488"/>
                              <a:gd name="T95" fmla="*/ 137795 h 651"/>
                              <a:gd name="T96" fmla="*/ 0 w 488"/>
                              <a:gd name="T97" fmla="*/ 121920 h 651"/>
                              <a:gd name="T98" fmla="*/ 0 w 488"/>
                              <a:gd name="T99" fmla="*/ 86995 h 651"/>
                              <a:gd name="T100" fmla="*/ 0 w 488"/>
                              <a:gd name="T101" fmla="*/ 71120 h 651"/>
                              <a:gd name="T102" fmla="*/ 1270 w 488"/>
                              <a:gd name="T103" fmla="*/ 36195 h 651"/>
                              <a:gd name="T104" fmla="*/ 1270 w 488"/>
                              <a:gd name="T105" fmla="*/ 18415 h 651"/>
                              <a:gd name="T106" fmla="*/ 1270 w 488"/>
                              <a:gd name="T107" fmla="*/ 1270 h 651"/>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488" h="651">
                                <a:moveTo>
                                  <a:pt x="2" y="2"/>
                                </a:moveTo>
                                <a:lnTo>
                                  <a:pt x="27" y="2"/>
                                </a:lnTo>
                                <a:lnTo>
                                  <a:pt x="55" y="2"/>
                                </a:lnTo>
                                <a:lnTo>
                                  <a:pt x="82" y="2"/>
                                </a:lnTo>
                                <a:lnTo>
                                  <a:pt x="107" y="2"/>
                                </a:lnTo>
                                <a:lnTo>
                                  <a:pt x="114" y="2"/>
                                </a:lnTo>
                                <a:lnTo>
                                  <a:pt x="135" y="2"/>
                                </a:lnTo>
                                <a:lnTo>
                                  <a:pt x="162" y="2"/>
                                </a:lnTo>
                                <a:lnTo>
                                  <a:pt x="188" y="2"/>
                                </a:lnTo>
                                <a:lnTo>
                                  <a:pt x="213" y="2"/>
                                </a:lnTo>
                                <a:lnTo>
                                  <a:pt x="240" y="2"/>
                                </a:lnTo>
                                <a:lnTo>
                                  <a:pt x="268" y="2"/>
                                </a:lnTo>
                                <a:lnTo>
                                  <a:pt x="295" y="2"/>
                                </a:lnTo>
                                <a:lnTo>
                                  <a:pt x="298" y="2"/>
                                </a:lnTo>
                                <a:lnTo>
                                  <a:pt x="323" y="2"/>
                                </a:lnTo>
                                <a:lnTo>
                                  <a:pt x="350" y="2"/>
                                </a:lnTo>
                                <a:lnTo>
                                  <a:pt x="378" y="0"/>
                                </a:lnTo>
                                <a:lnTo>
                                  <a:pt x="405" y="0"/>
                                </a:lnTo>
                                <a:lnTo>
                                  <a:pt x="433" y="0"/>
                                </a:lnTo>
                                <a:lnTo>
                                  <a:pt x="458" y="0"/>
                                </a:lnTo>
                                <a:lnTo>
                                  <a:pt x="479" y="0"/>
                                </a:lnTo>
                                <a:lnTo>
                                  <a:pt x="485" y="0"/>
                                </a:lnTo>
                                <a:lnTo>
                                  <a:pt x="485" y="10"/>
                                </a:lnTo>
                                <a:lnTo>
                                  <a:pt x="485" y="25"/>
                                </a:lnTo>
                                <a:lnTo>
                                  <a:pt x="485" y="27"/>
                                </a:lnTo>
                                <a:lnTo>
                                  <a:pt x="485" y="53"/>
                                </a:lnTo>
                                <a:lnTo>
                                  <a:pt x="485" y="80"/>
                                </a:lnTo>
                                <a:lnTo>
                                  <a:pt x="485" y="106"/>
                                </a:lnTo>
                                <a:lnTo>
                                  <a:pt x="485" y="108"/>
                                </a:lnTo>
                                <a:lnTo>
                                  <a:pt x="485" y="133"/>
                                </a:lnTo>
                                <a:lnTo>
                                  <a:pt x="485" y="160"/>
                                </a:lnTo>
                                <a:lnTo>
                                  <a:pt x="485" y="188"/>
                                </a:lnTo>
                                <a:lnTo>
                                  <a:pt x="485" y="213"/>
                                </a:lnTo>
                                <a:lnTo>
                                  <a:pt x="485" y="241"/>
                                </a:lnTo>
                                <a:lnTo>
                                  <a:pt x="485" y="266"/>
                                </a:lnTo>
                                <a:lnTo>
                                  <a:pt x="485" y="268"/>
                                </a:lnTo>
                                <a:lnTo>
                                  <a:pt x="485" y="294"/>
                                </a:lnTo>
                                <a:lnTo>
                                  <a:pt x="485" y="321"/>
                                </a:lnTo>
                                <a:lnTo>
                                  <a:pt x="485" y="346"/>
                                </a:lnTo>
                                <a:lnTo>
                                  <a:pt x="485" y="348"/>
                                </a:lnTo>
                                <a:lnTo>
                                  <a:pt x="485" y="374"/>
                                </a:lnTo>
                                <a:lnTo>
                                  <a:pt x="485" y="401"/>
                                </a:lnTo>
                                <a:lnTo>
                                  <a:pt x="485" y="427"/>
                                </a:lnTo>
                                <a:lnTo>
                                  <a:pt x="485" y="429"/>
                                </a:lnTo>
                                <a:lnTo>
                                  <a:pt x="485" y="454"/>
                                </a:lnTo>
                                <a:lnTo>
                                  <a:pt x="485" y="479"/>
                                </a:lnTo>
                                <a:lnTo>
                                  <a:pt x="485" y="482"/>
                                </a:lnTo>
                                <a:lnTo>
                                  <a:pt x="485" y="507"/>
                                </a:lnTo>
                                <a:lnTo>
                                  <a:pt x="485" y="509"/>
                                </a:lnTo>
                                <a:lnTo>
                                  <a:pt x="485" y="534"/>
                                </a:lnTo>
                                <a:lnTo>
                                  <a:pt x="488" y="562"/>
                                </a:lnTo>
                                <a:lnTo>
                                  <a:pt x="488" y="587"/>
                                </a:lnTo>
                                <a:lnTo>
                                  <a:pt x="488" y="589"/>
                                </a:lnTo>
                                <a:lnTo>
                                  <a:pt x="488" y="615"/>
                                </a:lnTo>
                                <a:lnTo>
                                  <a:pt x="488" y="617"/>
                                </a:lnTo>
                                <a:lnTo>
                                  <a:pt x="488" y="625"/>
                                </a:lnTo>
                                <a:lnTo>
                                  <a:pt x="488" y="642"/>
                                </a:lnTo>
                                <a:lnTo>
                                  <a:pt x="460" y="644"/>
                                </a:lnTo>
                                <a:lnTo>
                                  <a:pt x="433" y="644"/>
                                </a:lnTo>
                                <a:lnTo>
                                  <a:pt x="405" y="644"/>
                                </a:lnTo>
                                <a:lnTo>
                                  <a:pt x="380" y="646"/>
                                </a:lnTo>
                                <a:lnTo>
                                  <a:pt x="352" y="646"/>
                                </a:lnTo>
                                <a:lnTo>
                                  <a:pt x="331" y="646"/>
                                </a:lnTo>
                                <a:lnTo>
                                  <a:pt x="325" y="646"/>
                                </a:lnTo>
                                <a:lnTo>
                                  <a:pt x="298" y="646"/>
                                </a:lnTo>
                                <a:lnTo>
                                  <a:pt x="270" y="648"/>
                                </a:lnTo>
                                <a:lnTo>
                                  <a:pt x="245" y="648"/>
                                </a:lnTo>
                                <a:lnTo>
                                  <a:pt x="217" y="648"/>
                                </a:lnTo>
                                <a:lnTo>
                                  <a:pt x="190" y="648"/>
                                </a:lnTo>
                                <a:lnTo>
                                  <a:pt x="162" y="648"/>
                                </a:lnTo>
                                <a:lnTo>
                                  <a:pt x="135" y="648"/>
                                </a:lnTo>
                                <a:lnTo>
                                  <a:pt x="110" y="648"/>
                                </a:lnTo>
                                <a:lnTo>
                                  <a:pt x="82" y="648"/>
                                </a:lnTo>
                                <a:lnTo>
                                  <a:pt x="55" y="651"/>
                                </a:lnTo>
                                <a:lnTo>
                                  <a:pt x="27" y="651"/>
                                </a:lnTo>
                                <a:lnTo>
                                  <a:pt x="0" y="651"/>
                                </a:lnTo>
                                <a:lnTo>
                                  <a:pt x="0" y="648"/>
                                </a:lnTo>
                                <a:lnTo>
                                  <a:pt x="0" y="623"/>
                                </a:lnTo>
                                <a:lnTo>
                                  <a:pt x="0" y="596"/>
                                </a:lnTo>
                                <a:lnTo>
                                  <a:pt x="0" y="568"/>
                                </a:lnTo>
                                <a:lnTo>
                                  <a:pt x="0" y="541"/>
                                </a:lnTo>
                                <a:lnTo>
                                  <a:pt x="0" y="513"/>
                                </a:lnTo>
                                <a:lnTo>
                                  <a:pt x="0" y="488"/>
                                </a:lnTo>
                                <a:lnTo>
                                  <a:pt x="0" y="460"/>
                                </a:lnTo>
                                <a:lnTo>
                                  <a:pt x="0" y="433"/>
                                </a:lnTo>
                                <a:lnTo>
                                  <a:pt x="0" y="408"/>
                                </a:lnTo>
                                <a:lnTo>
                                  <a:pt x="0" y="380"/>
                                </a:lnTo>
                                <a:lnTo>
                                  <a:pt x="0" y="353"/>
                                </a:lnTo>
                                <a:lnTo>
                                  <a:pt x="0" y="327"/>
                                </a:lnTo>
                                <a:lnTo>
                                  <a:pt x="0" y="325"/>
                                </a:lnTo>
                                <a:lnTo>
                                  <a:pt x="0" y="300"/>
                                </a:lnTo>
                                <a:lnTo>
                                  <a:pt x="0" y="272"/>
                                </a:lnTo>
                                <a:lnTo>
                                  <a:pt x="0" y="247"/>
                                </a:lnTo>
                                <a:lnTo>
                                  <a:pt x="0" y="245"/>
                                </a:lnTo>
                                <a:lnTo>
                                  <a:pt x="0" y="220"/>
                                </a:lnTo>
                                <a:lnTo>
                                  <a:pt x="0" y="217"/>
                                </a:lnTo>
                                <a:lnTo>
                                  <a:pt x="0" y="192"/>
                                </a:lnTo>
                                <a:lnTo>
                                  <a:pt x="0" y="165"/>
                                </a:lnTo>
                                <a:lnTo>
                                  <a:pt x="0" y="137"/>
                                </a:lnTo>
                                <a:lnTo>
                                  <a:pt x="0" y="112"/>
                                </a:lnTo>
                                <a:lnTo>
                                  <a:pt x="0" y="110"/>
                                </a:lnTo>
                                <a:lnTo>
                                  <a:pt x="0" y="84"/>
                                </a:lnTo>
                                <a:lnTo>
                                  <a:pt x="2" y="57"/>
                                </a:lnTo>
                                <a:lnTo>
                                  <a:pt x="2" y="29"/>
                                </a:lnTo>
                                <a:lnTo>
                                  <a:pt x="2" y="15"/>
                                </a:lnTo>
                                <a:lnTo>
                                  <a:pt x="2" y="2"/>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2790" name="Freeform 561"/>
                        <wps:cNvSpPr>
                          <a:spLocks/>
                        </wps:cNvSpPr>
                        <wps:spPr bwMode="auto">
                          <a:xfrm>
                            <a:off x="2660000" y="5490219"/>
                            <a:ext cx="445100" cy="316201"/>
                          </a:xfrm>
                          <a:custGeom>
                            <a:avLst/>
                            <a:gdLst>
                              <a:gd name="T0" fmla="*/ 72390 w 701"/>
                              <a:gd name="T1" fmla="*/ 2540 h 498"/>
                              <a:gd name="T2" fmla="*/ 124460 w 701"/>
                              <a:gd name="T3" fmla="*/ 3810 h 498"/>
                              <a:gd name="T4" fmla="*/ 184785 w 701"/>
                              <a:gd name="T5" fmla="*/ 5080 h 498"/>
                              <a:gd name="T6" fmla="*/ 259715 w 701"/>
                              <a:gd name="T7" fmla="*/ 6350 h 498"/>
                              <a:gd name="T8" fmla="*/ 346075 w 701"/>
                              <a:gd name="T9" fmla="*/ 6350 h 498"/>
                              <a:gd name="T10" fmla="*/ 414020 w 701"/>
                              <a:gd name="T11" fmla="*/ 41275 h 498"/>
                              <a:gd name="T12" fmla="*/ 431800 w 701"/>
                              <a:gd name="T13" fmla="*/ 111125 h 498"/>
                              <a:gd name="T14" fmla="*/ 429260 w 701"/>
                              <a:gd name="T15" fmla="*/ 119380 h 498"/>
                              <a:gd name="T16" fmla="*/ 431800 w 701"/>
                              <a:gd name="T17" fmla="*/ 124460 h 498"/>
                              <a:gd name="T18" fmla="*/ 430530 w 701"/>
                              <a:gd name="T19" fmla="*/ 131445 h 498"/>
                              <a:gd name="T20" fmla="*/ 426085 w 701"/>
                              <a:gd name="T21" fmla="*/ 133985 h 498"/>
                              <a:gd name="T22" fmla="*/ 427355 w 701"/>
                              <a:gd name="T23" fmla="*/ 138430 h 498"/>
                              <a:gd name="T24" fmla="*/ 435610 w 701"/>
                              <a:gd name="T25" fmla="*/ 142240 h 498"/>
                              <a:gd name="T26" fmla="*/ 443865 w 701"/>
                              <a:gd name="T27" fmla="*/ 144780 h 498"/>
                              <a:gd name="T28" fmla="*/ 442595 w 701"/>
                              <a:gd name="T29" fmla="*/ 151765 h 498"/>
                              <a:gd name="T30" fmla="*/ 445135 w 701"/>
                              <a:gd name="T31" fmla="*/ 155575 h 498"/>
                              <a:gd name="T32" fmla="*/ 439420 w 701"/>
                              <a:gd name="T33" fmla="*/ 159385 h 498"/>
                              <a:gd name="T34" fmla="*/ 438150 w 701"/>
                              <a:gd name="T35" fmla="*/ 163830 h 498"/>
                              <a:gd name="T36" fmla="*/ 441325 w 701"/>
                              <a:gd name="T37" fmla="*/ 170180 h 498"/>
                              <a:gd name="T38" fmla="*/ 441325 w 701"/>
                              <a:gd name="T39" fmla="*/ 174625 h 498"/>
                              <a:gd name="T40" fmla="*/ 438150 w 701"/>
                              <a:gd name="T41" fmla="*/ 175895 h 498"/>
                              <a:gd name="T42" fmla="*/ 439420 w 701"/>
                              <a:gd name="T43" fmla="*/ 179705 h 498"/>
                              <a:gd name="T44" fmla="*/ 441325 w 701"/>
                              <a:gd name="T45" fmla="*/ 182245 h 498"/>
                              <a:gd name="T46" fmla="*/ 443865 w 701"/>
                              <a:gd name="T47" fmla="*/ 183515 h 498"/>
                              <a:gd name="T48" fmla="*/ 439420 w 701"/>
                              <a:gd name="T49" fmla="*/ 187960 h 498"/>
                              <a:gd name="T50" fmla="*/ 438150 w 701"/>
                              <a:gd name="T51" fmla="*/ 187960 h 498"/>
                              <a:gd name="T52" fmla="*/ 435610 w 701"/>
                              <a:gd name="T53" fmla="*/ 193040 h 498"/>
                              <a:gd name="T54" fmla="*/ 430530 w 701"/>
                              <a:gd name="T55" fmla="*/ 194310 h 498"/>
                              <a:gd name="T56" fmla="*/ 427355 w 701"/>
                              <a:gd name="T57" fmla="*/ 200025 h 498"/>
                              <a:gd name="T58" fmla="*/ 427355 w 701"/>
                              <a:gd name="T59" fmla="*/ 202565 h 498"/>
                              <a:gd name="T60" fmla="*/ 423545 w 701"/>
                              <a:gd name="T61" fmla="*/ 203835 h 498"/>
                              <a:gd name="T62" fmla="*/ 426085 w 701"/>
                              <a:gd name="T63" fmla="*/ 210820 h 498"/>
                              <a:gd name="T64" fmla="*/ 422275 w 701"/>
                              <a:gd name="T65" fmla="*/ 217170 h 498"/>
                              <a:gd name="T66" fmla="*/ 417195 w 701"/>
                              <a:gd name="T67" fmla="*/ 219710 h 498"/>
                              <a:gd name="T68" fmla="*/ 421005 w 701"/>
                              <a:gd name="T69" fmla="*/ 224155 h 498"/>
                              <a:gd name="T70" fmla="*/ 423545 w 701"/>
                              <a:gd name="T71" fmla="*/ 226695 h 498"/>
                              <a:gd name="T72" fmla="*/ 423545 w 701"/>
                              <a:gd name="T73" fmla="*/ 231775 h 498"/>
                              <a:gd name="T74" fmla="*/ 426085 w 701"/>
                              <a:gd name="T75" fmla="*/ 237490 h 498"/>
                              <a:gd name="T76" fmla="*/ 421005 w 701"/>
                              <a:gd name="T77" fmla="*/ 242570 h 498"/>
                              <a:gd name="T78" fmla="*/ 418465 w 701"/>
                              <a:gd name="T79" fmla="*/ 249555 h 498"/>
                              <a:gd name="T80" fmla="*/ 422275 w 701"/>
                              <a:gd name="T81" fmla="*/ 255905 h 498"/>
                              <a:gd name="T82" fmla="*/ 422275 w 701"/>
                              <a:gd name="T83" fmla="*/ 264160 h 498"/>
                              <a:gd name="T84" fmla="*/ 418465 w 701"/>
                              <a:gd name="T85" fmla="*/ 269875 h 498"/>
                              <a:gd name="T86" fmla="*/ 414020 w 701"/>
                              <a:gd name="T87" fmla="*/ 277495 h 498"/>
                              <a:gd name="T88" fmla="*/ 410210 w 701"/>
                              <a:gd name="T89" fmla="*/ 284480 h 498"/>
                              <a:gd name="T90" fmla="*/ 408940 w 701"/>
                              <a:gd name="T91" fmla="*/ 294005 h 498"/>
                              <a:gd name="T92" fmla="*/ 404495 w 701"/>
                              <a:gd name="T93" fmla="*/ 297815 h 498"/>
                              <a:gd name="T94" fmla="*/ 401955 w 701"/>
                              <a:gd name="T95" fmla="*/ 302895 h 498"/>
                              <a:gd name="T96" fmla="*/ 403225 w 701"/>
                              <a:gd name="T97" fmla="*/ 304165 h 498"/>
                              <a:gd name="T98" fmla="*/ 400685 w 701"/>
                              <a:gd name="T99" fmla="*/ 309880 h 498"/>
                              <a:gd name="T100" fmla="*/ 395605 w 701"/>
                              <a:gd name="T101" fmla="*/ 309880 h 498"/>
                              <a:gd name="T102" fmla="*/ 388620 w 701"/>
                              <a:gd name="T103" fmla="*/ 313690 h 498"/>
                              <a:gd name="T104" fmla="*/ 377825 w 701"/>
                              <a:gd name="T105" fmla="*/ 316230 h 498"/>
                              <a:gd name="T106" fmla="*/ 307975 w 701"/>
                              <a:gd name="T107" fmla="*/ 316230 h 498"/>
                              <a:gd name="T108" fmla="*/ 254635 w 701"/>
                              <a:gd name="T109" fmla="*/ 314960 h 498"/>
                              <a:gd name="T110" fmla="*/ 203835 w 701"/>
                              <a:gd name="T111" fmla="*/ 313690 h 498"/>
                              <a:gd name="T112" fmla="*/ 88265 w 701"/>
                              <a:gd name="T113" fmla="*/ 312420 h 498"/>
                              <a:gd name="T114" fmla="*/ 0 w 701"/>
                              <a:gd name="T115" fmla="*/ 294005 h 498"/>
                              <a:gd name="T116" fmla="*/ 1270 w 701"/>
                              <a:gd name="T117" fmla="*/ 190500 h 498"/>
                              <a:gd name="T118" fmla="*/ 2540 w 701"/>
                              <a:gd name="T119" fmla="*/ 52070 h 49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701" h="498">
                                <a:moveTo>
                                  <a:pt x="4" y="0"/>
                                </a:moveTo>
                                <a:lnTo>
                                  <a:pt x="31" y="2"/>
                                </a:lnTo>
                                <a:lnTo>
                                  <a:pt x="33" y="2"/>
                                </a:lnTo>
                                <a:lnTo>
                                  <a:pt x="59" y="2"/>
                                </a:lnTo>
                                <a:lnTo>
                                  <a:pt x="61" y="2"/>
                                </a:lnTo>
                                <a:lnTo>
                                  <a:pt x="86" y="2"/>
                                </a:lnTo>
                                <a:lnTo>
                                  <a:pt x="88" y="2"/>
                                </a:lnTo>
                                <a:lnTo>
                                  <a:pt x="114" y="4"/>
                                </a:lnTo>
                                <a:lnTo>
                                  <a:pt x="116" y="4"/>
                                </a:lnTo>
                                <a:lnTo>
                                  <a:pt x="141" y="4"/>
                                </a:lnTo>
                                <a:lnTo>
                                  <a:pt x="143" y="4"/>
                                </a:lnTo>
                                <a:lnTo>
                                  <a:pt x="145" y="4"/>
                                </a:lnTo>
                                <a:lnTo>
                                  <a:pt x="169" y="6"/>
                                </a:lnTo>
                                <a:lnTo>
                                  <a:pt x="192" y="6"/>
                                </a:lnTo>
                                <a:lnTo>
                                  <a:pt x="194" y="6"/>
                                </a:lnTo>
                                <a:lnTo>
                                  <a:pt x="196" y="6"/>
                                </a:lnTo>
                                <a:lnTo>
                                  <a:pt x="198" y="6"/>
                                </a:lnTo>
                                <a:lnTo>
                                  <a:pt x="219" y="8"/>
                                </a:lnTo>
                                <a:lnTo>
                                  <a:pt x="221" y="8"/>
                                </a:lnTo>
                                <a:lnTo>
                                  <a:pt x="224" y="8"/>
                                </a:lnTo>
                                <a:lnTo>
                                  <a:pt x="247" y="8"/>
                                </a:lnTo>
                                <a:lnTo>
                                  <a:pt x="249" y="8"/>
                                </a:lnTo>
                                <a:lnTo>
                                  <a:pt x="274" y="8"/>
                                </a:lnTo>
                                <a:lnTo>
                                  <a:pt x="291" y="8"/>
                                </a:lnTo>
                                <a:lnTo>
                                  <a:pt x="300" y="8"/>
                                </a:lnTo>
                                <a:lnTo>
                                  <a:pt x="321" y="8"/>
                                </a:lnTo>
                                <a:lnTo>
                                  <a:pt x="327" y="10"/>
                                </a:lnTo>
                                <a:lnTo>
                                  <a:pt x="354" y="10"/>
                                </a:lnTo>
                                <a:lnTo>
                                  <a:pt x="363" y="10"/>
                                </a:lnTo>
                                <a:lnTo>
                                  <a:pt x="382" y="10"/>
                                </a:lnTo>
                                <a:lnTo>
                                  <a:pt x="405" y="10"/>
                                </a:lnTo>
                                <a:lnTo>
                                  <a:pt x="409" y="10"/>
                                </a:lnTo>
                                <a:lnTo>
                                  <a:pt x="435" y="10"/>
                                </a:lnTo>
                                <a:lnTo>
                                  <a:pt x="437" y="10"/>
                                </a:lnTo>
                                <a:lnTo>
                                  <a:pt x="462" y="10"/>
                                </a:lnTo>
                                <a:lnTo>
                                  <a:pt x="490" y="10"/>
                                </a:lnTo>
                                <a:lnTo>
                                  <a:pt x="494" y="10"/>
                                </a:lnTo>
                                <a:lnTo>
                                  <a:pt x="504" y="10"/>
                                </a:lnTo>
                                <a:lnTo>
                                  <a:pt x="517" y="10"/>
                                </a:lnTo>
                                <a:lnTo>
                                  <a:pt x="545" y="10"/>
                                </a:lnTo>
                                <a:lnTo>
                                  <a:pt x="572" y="10"/>
                                </a:lnTo>
                                <a:lnTo>
                                  <a:pt x="597" y="10"/>
                                </a:lnTo>
                                <a:lnTo>
                                  <a:pt x="599" y="10"/>
                                </a:lnTo>
                                <a:lnTo>
                                  <a:pt x="625" y="10"/>
                                </a:lnTo>
                                <a:lnTo>
                                  <a:pt x="627" y="10"/>
                                </a:lnTo>
                                <a:lnTo>
                                  <a:pt x="652" y="13"/>
                                </a:lnTo>
                                <a:lnTo>
                                  <a:pt x="652" y="38"/>
                                </a:lnTo>
                                <a:lnTo>
                                  <a:pt x="652" y="65"/>
                                </a:lnTo>
                                <a:lnTo>
                                  <a:pt x="652" y="93"/>
                                </a:lnTo>
                                <a:lnTo>
                                  <a:pt x="652" y="120"/>
                                </a:lnTo>
                                <a:lnTo>
                                  <a:pt x="650" y="148"/>
                                </a:lnTo>
                                <a:lnTo>
                                  <a:pt x="650" y="173"/>
                                </a:lnTo>
                                <a:lnTo>
                                  <a:pt x="650" y="175"/>
                                </a:lnTo>
                                <a:lnTo>
                                  <a:pt x="673" y="175"/>
                                </a:lnTo>
                                <a:lnTo>
                                  <a:pt x="676" y="175"/>
                                </a:lnTo>
                                <a:lnTo>
                                  <a:pt x="680" y="175"/>
                                </a:lnTo>
                                <a:lnTo>
                                  <a:pt x="680" y="177"/>
                                </a:lnTo>
                                <a:lnTo>
                                  <a:pt x="680" y="179"/>
                                </a:lnTo>
                                <a:lnTo>
                                  <a:pt x="680" y="182"/>
                                </a:lnTo>
                                <a:lnTo>
                                  <a:pt x="678" y="182"/>
                                </a:lnTo>
                                <a:lnTo>
                                  <a:pt x="678" y="184"/>
                                </a:lnTo>
                                <a:lnTo>
                                  <a:pt x="678" y="186"/>
                                </a:lnTo>
                                <a:lnTo>
                                  <a:pt x="676" y="186"/>
                                </a:lnTo>
                                <a:lnTo>
                                  <a:pt x="676" y="188"/>
                                </a:lnTo>
                                <a:lnTo>
                                  <a:pt x="678" y="188"/>
                                </a:lnTo>
                                <a:lnTo>
                                  <a:pt x="678" y="190"/>
                                </a:lnTo>
                                <a:lnTo>
                                  <a:pt x="680" y="190"/>
                                </a:lnTo>
                                <a:lnTo>
                                  <a:pt x="680" y="188"/>
                                </a:lnTo>
                                <a:lnTo>
                                  <a:pt x="680" y="190"/>
                                </a:lnTo>
                                <a:lnTo>
                                  <a:pt x="680" y="192"/>
                                </a:lnTo>
                                <a:lnTo>
                                  <a:pt x="680" y="194"/>
                                </a:lnTo>
                                <a:lnTo>
                                  <a:pt x="680" y="196"/>
                                </a:lnTo>
                                <a:lnTo>
                                  <a:pt x="678" y="196"/>
                                </a:lnTo>
                                <a:lnTo>
                                  <a:pt x="678" y="199"/>
                                </a:lnTo>
                                <a:lnTo>
                                  <a:pt x="680" y="199"/>
                                </a:lnTo>
                                <a:lnTo>
                                  <a:pt x="680" y="201"/>
                                </a:lnTo>
                                <a:lnTo>
                                  <a:pt x="680" y="203"/>
                                </a:lnTo>
                                <a:lnTo>
                                  <a:pt x="680" y="205"/>
                                </a:lnTo>
                                <a:lnTo>
                                  <a:pt x="678" y="205"/>
                                </a:lnTo>
                                <a:lnTo>
                                  <a:pt x="678" y="207"/>
                                </a:lnTo>
                                <a:lnTo>
                                  <a:pt x="678" y="209"/>
                                </a:lnTo>
                                <a:lnTo>
                                  <a:pt x="678" y="211"/>
                                </a:lnTo>
                                <a:lnTo>
                                  <a:pt x="678" y="213"/>
                                </a:lnTo>
                                <a:lnTo>
                                  <a:pt x="676" y="213"/>
                                </a:lnTo>
                                <a:lnTo>
                                  <a:pt x="676" y="211"/>
                                </a:lnTo>
                                <a:lnTo>
                                  <a:pt x="673" y="209"/>
                                </a:lnTo>
                                <a:lnTo>
                                  <a:pt x="671" y="209"/>
                                </a:lnTo>
                                <a:lnTo>
                                  <a:pt x="671" y="211"/>
                                </a:lnTo>
                                <a:lnTo>
                                  <a:pt x="671" y="209"/>
                                </a:lnTo>
                                <a:lnTo>
                                  <a:pt x="669" y="209"/>
                                </a:lnTo>
                                <a:lnTo>
                                  <a:pt x="669" y="211"/>
                                </a:lnTo>
                                <a:lnTo>
                                  <a:pt x="669" y="213"/>
                                </a:lnTo>
                                <a:lnTo>
                                  <a:pt x="671" y="213"/>
                                </a:lnTo>
                                <a:lnTo>
                                  <a:pt x="671" y="215"/>
                                </a:lnTo>
                                <a:lnTo>
                                  <a:pt x="671" y="218"/>
                                </a:lnTo>
                                <a:lnTo>
                                  <a:pt x="673" y="218"/>
                                </a:lnTo>
                                <a:lnTo>
                                  <a:pt x="676" y="218"/>
                                </a:lnTo>
                                <a:lnTo>
                                  <a:pt x="678" y="218"/>
                                </a:lnTo>
                                <a:lnTo>
                                  <a:pt x="680" y="220"/>
                                </a:lnTo>
                                <a:lnTo>
                                  <a:pt x="682" y="220"/>
                                </a:lnTo>
                                <a:lnTo>
                                  <a:pt x="682" y="222"/>
                                </a:lnTo>
                                <a:lnTo>
                                  <a:pt x="684" y="222"/>
                                </a:lnTo>
                                <a:lnTo>
                                  <a:pt x="684" y="224"/>
                                </a:lnTo>
                                <a:lnTo>
                                  <a:pt x="686" y="224"/>
                                </a:lnTo>
                                <a:lnTo>
                                  <a:pt x="688" y="224"/>
                                </a:lnTo>
                                <a:lnTo>
                                  <a:pt x="690" y="224"/>
                                </a:lnTo>
                                <a:lnTo>
                                  <a:pt x="690" y="226"/>
                                </a:lnTo>
                                <a:lnTo>
                                  <a:pt x="692" y="226"/>
                                </a:lnTo>
                                <a:lnTo>
                                  <a:pt x="695" y="228"/>
                                </a:lnTo>
                                <a:lnTo>
                                  <a:pt x="697" y="226"/>
                                </a:lnTo>
                                <a:lnTo>
                                  <a:pt x="697" y="228"/>
                                </a:lnTo>
                                <a:lnTo>
                                  <a:pt x="699" y="228"/>
                                </a:lnTo>
                                <a:lnTo>
                                  <a:pt x="699" y="230"/>
                                </a:lnTo>
                                <a:lnTo>
                                  <a:pt x="701" y="230"/>
                                </a:lnTo>
                                <a:lnTo>
                                  <a:pt x="701" y="232"/>
                                </a:lnTo>
                                <a:lnTo>
                                  <a:pt x="701" y="234"/>
                                </a:lnTo>
                                <a:lnTo>
                                  <a:pt x="699" y="234"/>
                                </a:lnTo>
                                <a:lnTo>
                                  <a:pt x="699" y="237"/>
                                </a:lnTo>
                                <a:lnTo>
                                  <a:pt x="697" y="237"/>
                                </a:lnTo>
                                <a:lnTo>
                                  <a:pt x="697" y="239"/>
                                </a:lnTo>
                                <a:lnTo>
                                  <a:pt x="695" y="239"/>
                                </a:lnTo>
                                <a:lnTo>
                                  <a:pt x="697" y="239"/>
                                </a:lnTo>
                                <a:lnTo>
                                  <a:pt x="697" y="241"/>
                                </a:lnTo>
                                <a:lnTo>
                                  <a:pt x="699" y="241"/>
                                </a:lnTo>
                                <a:lnTo>
                                  <a:pt x="699" y="243"/>
                                </a:lnTo>
                                <a:lnTo>
                                  <a:pt x="697" y="243"/>
                                </a:lnTo>
                                <a:lnTo>
                                  <a:pt x="699" y="245"/>
                                </a:lnTo>
                                <a:lnTo>
                                  <a:pt x="701" y="245"/>
                                </a:lnTo>
                                <a:lnTo>
                                  <a:pt x="701" y="247"/>
                                </a:lnTo>
                                <a:lnTo>
                                  <a:pt x="699" y="247"/>
                                </a:lnTo>
                                <a:lnTo>
                                  <a:pt x="699" y="249"/>
                                </a:lnTo>
                                <a:lnTo>
                                  <a:pt x="697" y="249"/>
                                </a:lnTo>
                                <a:lnTo>
                                  <a:pt x="697" y="247"/>
                                </a:lnTo>
                                <a:lnTo>
                                  <a:pt x="695" y="249"/>
                                </a:lnTo>
                                <a:lnTo>
                                  <a:pt x="692" y="249"/>
                                </a:lnTo>
                                <a:lnTo>
                                  <a:pt x="692" y="251"/>
                                </a:lnTo>
                                <a:lnTo>
                                  <a:pt x="695" y="251"/>
                                </a:lnTo>
                                <a:lnTo>
                                  <a:pt x="695" y="253"/>
                                </a:lnTo>
                                <a:lnTo>
                                  <a:pt x="692" y="253"/>
                                </a:lnTo>
                                <a:lnTo>
                                  <a:pt x="692" y="251"/>
                                </a:lnTo>
                                <a:lnTo>
                                  <a:pt x="690" y="251"/>
                                </a:lnTo>
                                <a:lnTo>
                                  <a:pt x="690" y="253"/>
                                </a:lnTo>
                                <a:lnTo>
                                  <a:pt x="690" y="256"/>
                                </a:lnTo>
                                <a:lnTo>
                                  <a:pt x="690" y="258"/>
                                </a:lnTo>
                                <a:lnTo>
                                  <a:pt x="692" y="258"/>
                                </a:lnTo>
                                <a:lnTo>
                                  <a:pt x="692" y="260"/>
                                </a:lnTo>
                                <a:lnTo>
                                  <a:pt x="695" y="260"/>
                                </a:lnTo>
                                <a:lnTo>
                                  <a:pt x="695" y="262"/>
                                </a:lnTo>
                                <a:lnTo>
                                  <a:pt x="695" y="264"/>
                                </a:lnTo>
                                <a:lnTo>
                                  <a:pt x="695" y="266"/>
                                </a:lnTo>
                                <a:lnTo>
                                  <a:pt x="697" y="268"/>
                                </a:lnTo>
                                <a:lnTo>
                                  <a:pt x="695" y="268"/>
                                </a:lnTo>
                                <a:lnTo>
                                  <a:pt x="692" y="268"/>
                                </a:lnTo>
                                <a:lnTo>
                                  <a:pt x="692" y="270"/>
                                </a:lnTo>
                                <a:lnTo>
                                  <a:pt x="695" y="270"/>
                                </a:lnTo>
                                <a:lnTo>
                                  <a:pt x="697" y="270"/>
                                </a:lnTo>
                                <a:lnTo>
                                  <a:pt x="697" y="272"/>
                                </a:lnTo>
                                <a:lnTo>
                                  <a:pt x="695" y="272"/>
                                </a:lnTo>
                                <a:lnTo>
                                  <a:pt x="692" y="272"/>
                                </a:lnTo>
                                <a:lnTo>
                                  <a:pt x="695" y="275"/>
                                </a:lnTo>
                                <a:lnTo>
                                  <a:pt x="697" y="275"/>
                                </a:lnTo>
                                <a:lnTo>
                                  <a:pt x="697" y="277"/>
                                </a:lnTo>
                                <a:lnTo>
                                  <a:pt x="695" y="277"/>
                                </a:lnTo>
                                <a:lnTo>
                                  <a:pt x="692" y="275"/>
                                </a:lnTo>
                                <a:lnTo>
                                  <a:pt x="690" y="275"/>
                                </a:lnTo>
                                <a:lnTo>
                                  <a:pt x="688" y="275"/>
                                </a:lnTo>
                                <a:lnTo>
                                  <a:pt x="688" y="277"/>
                                </a:lnTo>
                                <a:lnTo>
                                  <a:pt x="690" y="277"/>
                                </a:lnTo>
                                <a:lnTo>
                                  <a:pt x="690" y="279"/>
                                </a:lnTo>
                                <a:lnTo>
                                  <a:pt x="692" y="279"/>
                                </a:lnTo>
                                <a:lnTo>
                                  <a:pt x="692" y="281"/>
                                </a:lnTo>
                                <a:lnTo>
                                  <a:pt x="695" y="281"/>
                                </a:lnTo>
                                <a:lnTo>
                                  <a:pt x="697" y="281"/>
                                </a:lnTo>
                                <a:lnTo>
                                  <a:pt x="695" y="281"/>
                                </a:lnTo>
                                <a:lnTo>
                                  <a:pt x="695" y="283"/>
                                </a:lnTo>
                                <a:lnTo>
                                  <a:pt x="692" y="283"/>
                                </a:lnTo>
                                <a:lnTo>
                                  <a:pt x="692" y="285"/>
                                </a:lnTo>
                                <a:lnTo>
                                  <a:pt x="690" y="285"/>
                                </a:lnTo>
                                <a:lnTo>
                                  <a:pt x="688" y="285"/>
                                </a:lnTo>
                                <a:lnTo>
                                  <a:pt x="688" y="287"/>
                                </a:lnTo>
                                <a:lnTo>
                                  <a:pt x="690" y="287"/>
                                </a:lnTo>
                                <a:lnTo>
                                  <a:pt x="690" y="289"/>
                                </a:lnTo>
                                <a:lnTo>
                                  <a:pt x="692" y="289"/>
                                </a:lnTo>
                                <a:lnTo>
                                  <a:pt x="695" y="287"/>
                                </a:lnTo>
                                <a:lnTo>
                                  <a:pt x="695" y="289"/>
                                </a:lnTo>
                                <a:lnTo>
                                  <a:pt x="697" y="289"/>
                                </a:lnTo>
                                <a:lnTo>
                                  <a:pt x="697" y="287"/>
                                </a:lnTo>
                                <a:lnTo>
                                  <a:pt x="695" y="285"/>
                                </a:lnTo>
                                <a:lnTo>
                                  <a:pt x="697" y="285"/>
                                </a:lnTo>
                                <a:lnTo>
                                  <a:pt x="699" y="285"/>
                                </a:lnTo>
                                <a:lnTo>
                                  <a:pt x="699" y="287"/>
                                </a:lnTo>
                                <a:lnTo>
                                  <a:pt x="699" y="289"/>
                                </a:lnTo>
                                <a:lnTo>
                                  <a:pt x="697" y="289"/>
                                </a:lnTo>
                                <a:lnTo>
                                  <a:pt x="697" y="291"/>
                                </a:lnTo>
                                <a:lnTo>
                                  <a:pt x="695" y="291"/>
                                </a:lnTo>
                                <a:lnTo>
                                  <a:pt x="692" y="291"/>
                                </a:lnTo>
                                <a:lnTo>
                                  <a:pt x="690" y="291"/>
                                </a:lnTo>
                                <a:lnTo>
                                  <a:pt x="690" y="294"/>
                                </a:lnTo>
                                <a:lnTo>
                                  <a:pt x="692" y="294"/>
                                </a:lnTo>
                                <a:lnTo>
                                  <a:pt x="692" y="296"/>
                                </a:lnTo>
                                <a:lnTo>
                                  <a:pt x="695" y="296"/>
                                </a:lnTo>
                                <a:lnTo>
                                  <a:pt x="697" y="294"/>
                                </a:lnTo>
                                <a:lnTo>
                                  <a:pt x="697" y="296"/>
                                </a:lnTo>
                                <a:lnTo>
                                  <a:pt x="695" y="298"/>
                                </a:lnTo>
                                <a:lnTo>
                                  <a:pt x="692" y="300"/>
                                </a:lnTo>
                                <a:lnTo>
                                  <a:pt x="690" y="298"/>
                                </a:lnTo>
                                <a:lnTo>
                                  <a:pt x="692" y="296"/>
                                </a:lnTo>
                                <a:lnTo>
                                  <a:pt x="690" y="296"/>
                                </a:lnTo>
                                <a:lnTo>
                                  <a:pt x="688" y="296"/>
                                </a:lnTo>
                                <a:lnTo>
                                  <a:pt x="688" y="298"/>
                                </a:lnTo>
                                <a:lnTo>
                                  <a:pt x="688" y="300"/>
                                </a:lnTo>
                                <a:lnTo>
                                  <a:pt x="690" y="300"/>
                                </a:lnTo>
                                <a:lnTo>
                                  <a:pt x="690" y="302"/>
                                </a:lnTo>
                                <a:lnTo>
                                  <a:pt x="688" y="302"/>
                                </a:lnTo>
                                <a:lnTo>
                                  <a:pt x="688" y="304"/>
                                </a:lnTo>
                                <a:lnTo>
                                  <a:pt x="686" y="304"/>
                                </a:lnTo>
                                <a:lnTo>
                                  <a:pt x="684" y="302"/>
                                </a:lnTo>
                                <a:lnTo>
                                  <a:pt x="684" y="304"/>
                                </a:lnTo>
                                <a:lnTo>
                                  <a:pt x="684" y="306"/>
                                </a:lnTo>
                                <a:lnTo>
                                  <a:pt x="684" y="308"/>
                                </a:lnTo>
                                <a:lnTo>
                                  <a:pt x="682" y="308"/>
                                </a:lnTo>
                                <a:lnTo>
                                  <a:pt x="680" y="308"/>
                                </a:lnTo>
                                <a:lnTo>
                                  <a:pt x="678" y="308"/>
                                </a:lnTo>
                                <a:lnTo>
                                  <a:pt x="678" y="306"/>
                                </a:lnTo>
                                <a:lnTo>
                                  <a:pt x="678" y="304"/>
                                </a:lnTo>
                                <a:lnTo>
                                  <a:pt x="676" y="304"/>
                                </a:lnTo>
                                <a:lnTo>
                                  <a:pt x="676" y="306"/>
                                </a:lnTo>
                                <a:lnTo>
                                  <a:pt x="676" y="308"/>
                                </a:lnTo>
                                <a:lnTo>
                                  <a:pt x="676" y="310"/>
                                </a:lnTo>
                                <a:lnTo>
                                  <a:pt x="676" y="313"/>
                                </a:lnTo>
                                <a:lnTo>
                                  <a:pt x="676" y="315"/>
                                </a:lnTo>
                                <a:lnTo>
                                  <a:pt x="673" y="315"/>
                                </a:lnTo>
                                <a:lnTo>
                                  <a:pt x="676" y="315"/>
                                </a:lnTo>
                                <a:lnTo>
                                  <a:pt x="678" y="315"/>
                                </a:lnTo>
                                <a:lnTo>
                                  <a:pt x="680" y="315"/>
                                </a:lnTo>
                                <a:lnTo>
                                  <a:pt x="680" y="317"/>
                                </a:lnTo>
                                <a:lnTo>
                                  <a:pt x="678" y="319"/>
                                </a:lnTo>
                                <a:lnTo>
                                  <a:pt x="678" y="317"/>
                                </a:lnTo>
                                <a:lnTo>
                                  <a:pt x="676" y="317"/>
                                </a:lnTo>
                                <a:lnTo>
                                  <a:pt x="673" y="319"/>
                                </a:lnTo>
                                <a:lnTo>
                                  <a:pt x="673" y="321"/>
                                </a:lnTo>
                                <a:lnTo>
                                  <a:pt x="673" y="323"/>
                                </a:lnTo>
                                <a:lnTo>
                                  <a:pt x="671" y="321"/>
                                </a:lnTo>
                                <a:lnTo>
                                  <a:pt x="669" y="319"/>
                                </a:lnTo>
                                <a:lnTo>
                                  <a:pt x="669" y="317"/>
                                </a:lnTo>
                                <a:lnTo>
                                  <a:pt x="667" y="317"/>
                                </a:lnTo>
                                <a:lnTo>
                                  <a:pt x="667" y="319"/>
                                </a:lnTo>
                                <a:lnTo>
                                  <a:pt x="667" y="321"/>
                                </a:lnTo>
                                <a:lnTo>
                                  <a:pt x="667" y="323"/>
                                </a:lnTo>
                                <a:lnTo>
                                  <a:pt x="665" y="323"/>
                                </a:lnTo>
                                <a:lnTo>
                                  <a:pt x="665" y="325"/>
                                </a:lnTo>
                                <a:lnTo>
                                  <a:pt x="667" y="325"/>
                                </a:lnTo>
                                <a:lnTo>
                                  <a:pt x="667" y="327"/>
                                </a:lnTo>
                                <a:lnTo>
                                  <a:pt x="669" y="329"/>
                                </a:lnTo>
                                <a:lnTo>
                                  <a:pt x="669" y="332"/>
                                </a:lnTo>
                                <a:lnTo>
                                  <a:pt x="671" y="332"/>
                                </a:lnTo>
                                <a:lnTo>
                                  <a:pt x="671" y="334"/>
                                </a:lnTo>
                                <a:lnTo>
                                  <a:pt x="669" y="334"/>
                                </a:lnTo>
                                <a:lnTo>
                                  <a:pt x="667" y="334"/>
                                </a:lnTo>
                                <a:lnTo>
                                  <a:pt x="667" y="336"/>
                                </a:lnTo>
                                <a:lnTo>
                                  <a:pt x="667" y="338"/>
                                </a:lnTo>
                                <a:lnTo>
                                  <a:pt x="665" y="338"/>
                                </a:lnTo>
                                <a:lnTo>
                                  <a:pt x="665" y="340"/>
                                </a:lnTo>
                                <a:lnTo>
                                  <a:pt x="665" y="342"/>
                                </a:lnTo>
                                <a:lnTo>
                                  <a:pt x="667" y="342"/>
                                </a:lnTo>
                                <a:lnTo>
                                  <a:pt x="667" y="344"/>
                                </a:lnTo>
                                <a:lnTo>
                                  <a:pt x="665" y="344"/>
                                </a:lnTo>
                                <a:lnTo>
                                  <a:pt x="663" y="344"/>
                                </a:lnTo>
                                <a:lnTo>
                                  <a:pt x="661" y="344"/>
                                </a:lnTo>
                                <a:lnTo>
                                  <a:pt x="659" y="344"/>
                                </a:lnTo>
                                <a:lnTo>
                                  <a:pt x="659" y="346"/>
                                </a:lnTo>
                                <a:lnTo>
                                  <a:pt x="657" y="346"/>
                                </a:lnTo>
                                <a:lnTo>
                                  <a:pt x="657" y="349"/>
                                </a:lnTo>
                                <a:lnTo>
                                  <a:pt x="657" y="351"/>
                                </a:lnTo>
                                <a:lnTo>
                                  <a:pt x="659" y="351"/>
                                </a:lnTo>
                                <a:lnTo>
                                  <a:pt x="659" y="353"/>
                                </a:lnTo>
                                <a:lnTo>
                                  <a:pt x="661" y="353"/>
                                </a:lnTo>
                                <a:lnTo>
                                  <a:pt x="661" y="351"/>
                                </a:lnTo>
                                <a:lnTo>
                                  <a:pt x="663" y="351"/>
                                </a:lnTo>
                                <a:lnTo>
                                  <a:pt x="663" y="353"/>
                                </a:lnTo>
                                <a:lnTo>
                                  <a:pt x="661" y="353"/>
                                </a:lnTo>
                                <a:lnTo>
                                  <a:pt x="663" y="355"/>
                                </a:lnTo>
                                <a:lnTo>
                                  <a:pt x="661" y="355"/>
                                </a:lnTo>
                                <a:lnTo>
                                  <a:pt x="661" y="357"/>
                                </a:lnTo>
                                <a:lnTo>
                                  <a:pt x="663" y="357"/>
                                </a:lnTo>
                                <a:lnTo>
                                  <a:pt x="663" y="355"/>
                                </a:lnTo>
                                <a:lnTo>
                                  <a:pt x="665" y="357"/>
                                </a:lnTo>
                                <a:lnTo>
                                  <a:pt x="667" y="357"/>
                                </a:lnTo>
                                <a:lnTo>
                                  <a:pt x="667" y="359"/>
                                </a:lnTo>
                                <a:lnTo>
                                  <a:pt x="669" y="359"/>
                                </a:lnTo>
                                <a:lnTo>
                                  <a:pt x="667" y="359"/>
                                </a:lnTo>
                                <a:lnTo>
                                  <a:pt x="667" y="361"/>
                                </a:lnTo>
                                <a:lnTo>
                                  <a:pt x="669" y="361"/>
                                </a:lnTo>
                                <a:lnTo>
                                  <a:pt x="669" y="363"/>
                                </a:lnTo>
                                <a:lnTo>
                                  <a:pt x="667" y="363"/>
                                </a:lnTo>
                                <a:lnTo>
                                  <a:pt x="667" y="365"/>
                                </a:lnTo>
                                <a:lnTo>
                                  <a:pt x="669" y="365"/>
                                </a:lnTo>
                                <a:lnTo>
                                  <a:pt x="671" y="365"/>
                                </a:lnTo>
                                <a:lnTo>
                                  <a:pt x="669" y="365"/>
                                </a:lnTo>
                                <a:lnTo>
                                  <a:pt x="669" y="368"/>
                                </a:lnTo>
                                <a:lnTo>
                                  <a:pt x="671" y="368"/>
                                </a:lnTo>
                                <a:lnTo>
                                  <a:pt x="671" y="370"/>
                                </a:lnTo>
                                <a:lnTo>
                                  <a:pt x="671" y="372"/>
                                </a:lnTo>
                                <a:lnTo>
                                  <a:pt x="671" y="374"/>
                                </a:lnTo>
                                <a:lnTo>
                                  <a:pt x="669" y="374"/>
                                </a:lnTo>
                                <a:lnTo>
                                  <a:pt x="667" y="374"/>
                                </a:lnTo>
                                <a:lnTo>
                                  <a:pt x="667" y="376"/>
                                </a:lnTo>
                                <a:lnTo>
                                  <a:pt x="665" y="376"/>
                                </a:lnTo>
                                <a:lnTo>
                                  <a:pt x="665" y="378"/>
                                </a:lnTo>
                                <a:lnTo>
                                  <a:pt x="665" y="380"/>
                                </a:lnTo>
                                <a:lnTo>
                                  <a:pt x="665" y="382"/>
                                </a:lnTo>
                                <a:lnTo>
                                  <a:pt x="663" y="382"/>
                                </a:lnTo>
                                <a:lnTo>
                                  <a:pt x="663" y="384"/>
                                </a:lnTo>
                                <a:lnTo>
                                  <a:pt x="661" y="387"/>
                                </a:lnTo>
                                <a:lnTo>
                                  <a:pt x="661" y="384"/>
                                </a:lnTo>
                                <a:lnTo>
                                  <a:pt x="659" y="384"/>
                                </a:lnTo>
                                <a:lnTo>
                                  <a:pt x="659" y="387"/>
                                </a:lnTo>
                                <a:lnTo>
                                  <a:pt x="659" y="389"/>
                                </a:lnTo>
                                <a:lnTo>
                                  <a:pt x="659" y="391"/>
                                </a:lnTo>
                                <a:lnTo>
                                  <a:pt x="659" y="393"/>
                                </a:lnTo>
                                <a:lnTo>
                                  <a:pt x="661" y="395"/>
                                </a:lnTo>
                                <a:lnTo>
                                  <a:pt x="661" y="397"/>
                                </a:lnTo>
                                <a:lnTo>
                                  <a:pt x="663" y="397"/>
                                </a:lnTo>
                                <a:lnTo>
                                  <a:pt x="663" y="399"/>
                                </a:lnTo>
                                <a:lnTo>
                                  <a:pt x="661" y="401"/>
                                </a:lnTo>
                                <a:lnTo>
                                  <a:pt x="661" y="403"/>
                                </a:lnTo>
                                <a:lnTo>
                                  <a:pt x="663" y="403"/>
                                </a:lnTo>
                                <a:lnTo>
                                  <a:pt x="665" y="403"/>
                                </a:lnTo>
                                <a:lnTo>
                                  <a:pt x="665" y="406"/>
                                </a:lnTo>
                                <a:lnTo>
                                  <a:pt x="665" y="408"/>
                                </a:lnTo>
                                <a:lnTo>
                                  <a:pt x="665" y="410"/>
                                </a:lnTo>
                                <a:lnTo>
                                  <a:pt x="663" y="410"/>
                                </a:lnTo>
                                <a:lnTo>
                                  <a:pt x="663" y="412"/>
                                </a:lnTo>
                                <a:lnTo>
                                  <a:pt x="665" y="412"/>
                                </a:lnTo>
                                <a:lnTo>
                                  <a:pt x="665" y="414"/>
                                </a:lnTo>
                                <a:lnTo>
                                  <a:pt x="665" y="416"/>
                                </a:lnTo>
                                <a:lnTo>
                                  <a:pt x="663" y="416"/>
                                </a:lnTo>
                                <a:lnTo>
                                  <a:pt x="661" y="416"/>
                                </a:lnTo>
                                <a:lnTo>
                                  <a:pt x="661" y="418"/>
                                </a:lnTo>
                                <a:lnTo>
                                  <a:pt x="663" y="418"/>
                                </a:lnTo>
                                <a:lnTo>
                                  <a:pt x="661" y="420"/>
                                </a:lnTo>
                                <a:lnTo>
                                  <a:pt x="661" y="422"/>
                                </a:lnTo>
                                <a:lnTo>
                                  <a:pt x="661" y="425"/>
                                </a:lnTo>
                                <a:lnTo>
                                  <a:pt x="659" y="425"/>
                                </a:lnTo>
                                <a:lnTo>
                                  <a:pt x="657" y="425"/>
                                </a:lnTo>
                                <a:lnTo>
                                  <a:pt x="657" y="427"/>
                                </a:lnTo>
                                <a:lnTo>
                                  <a:pt x="657" y="429"/>
                                </a:lnTo>
                                <a:lnTo>
                                  <a:pt x="657" y="431"/>
                                </a:lnTo>
                                <a:lnTo>
                                  <a:pt x="657" y="433"/>
                                </a:lnTo>
                                <a:lnTo>
                                  <a:pt x="654" y="435"/>
                                </a:lnTo>
                                <a:lnTo>
                                  <a:pt x="654" y="437"/>
                                </a:lnTo>
                                <a:lnTo>
                                  <a:pt x="652" y="437"/>
                                </a:lnTo>
                                <a:lnTo>
                                  <a:pt x="652" y="439"/>
                                </a:lnTo>
                                <a:lnTo>
                                  <a:pt x="652" y="441"/>
                                </a:lnTo>
                                <a:lnTo>
                                  <a:pt x="652" y="444"/>
                                </a:lnTo>
                                <a:lnTo>
                                  <a:pt x="650" y="444"/>
                                </a:lnTo>
                                <a:lnTo>
                                  <a:pt x="648" y="444"/>
                                </a:lnTo>
                                <a:lnTo>
                                  <a:pt x="648" y="446"/>
                                </a:lnTo>
                                <a:lnTo>
                                  <a:pt x="646" y="446"/>
                                </a:lnTo>
                                <a:lnTo>
                                  <a:pt x="646" y="448"/>
                                </a:lnTo>
                                <a:lnTo>
                                  <a:pt x="646" y="450"/>
                                </a:lnTo>
                                <a:lnTo>
                                  <a:pt x="646" y="452"/>
                                </a:lnTo>
                                <a:lnTo>
                                  <a:pt x="646" y="454"/>
                                </a:lnTo>
                                <a:lnTo>
                                  <a:pt x="644" y="454"/>
                                </a:lnTo>
                                <a:lnTo>
                                  <a:pt x="644" y="456"/>
                                </a:lnTo>
                                <a:lnTo>
                                  <a:pt x="644" y="458"/>
                                </a:lnTo>
                                <a:lnTo>
                                  <a:pt x="644" y="460"/>
                                </a:lnTo>
                                <a:lnTo>
                                  <a:pt x="644" y="463"/>
                                </a:lnTo>
                                <a:lnTo>
                                  <a:pt x="642" y="463"/>
                                </a:lnTo>
                                <a:lnTo>
                                  <a:pt x="642" y="465"/>
                                </a:lnTo>
                                <a:lnTo>
                                  <a:pt x="644" y="465"/>
                                </a:lnTo>
                                <a:lnTo>
                                  <a:pt x="644" y="467"/>
                                </a:lnTo>
                                <a:lnTo>
                                  <a:pt x="642" y="467"/>
                                </a:lnTo>
                                <a:lnTo>
                                  <a:pt x="642" y="469"/>
                                </a:lnTo>
                                <a:lnTo>
                                  <a:pt x="640" y="469"/>
                                </a:lnTo>
                                <a:lnTo>
                                  <a:pt x="637" y="469"/>
                                </a:lnTo>
                                <a:lnTo>
                                  <a:pt x="637" y="471"/>
                                </a:lnTo>
                                <a:lnTo>
                                  <a:pt x="640" y="471"/>
                                </a:lnTo>
                                <a:lnTo>
                                  <a:pt x="640" y="473"/>
                                </a:lnTo>
                                <a:lnTo>
                                  <a:pt x="637" y="473"/>
                                </a:lnTo>
                                <a:lnTo>
                                  <a:pt x="635" y="473"/>
                                </a:lnTo>
                                <a:lnTo>
                                  <a:pt x="635" y="475"/>
                                </a:lnTo>
                                <a:lnTo>
                                  <a:pt x="635" y="477"/>
                                </a:lnTo>
                                <a:lnTo>
                                  <a:pt x="633" y="477"/>
                                </a:lnTo>
                                <a:lnTo>
                                  <a:pt x="633" y="475"/>
                                </a:lnTo>
                                <a:lnTo>
                                  <a:pt x="631" y="475"/>
                                </a:lnTo>
                                <a:lnTo>
                                  <a:pt x="631" y="477"/>
                                </a:lnTo>
                                <a:lnTo>
                                  <a:pt x="633" y="477"/>
                                </a:lnTo>
                                <a:lnTo>
                                  <a:pt x="633" y="479"/>
                                </a:lnTo>
                                <a:lnTo>
                                  <a:pt x="633" y="482"/>
                                </a:lnTo>
                                <a:lnTo>
                                  <a:pt x="635" y="482"/>
                                </a:lnTo>
                                <a:lnTo>
                                  <a:pt x="635" y="479"/>
                                </a:lnTo>
                                <a:lnTo>
                                  <a:pt x="635" y="482"/>
                                </a:lnTo>
                                <a:lnTo>
                                  <a:pt x="633" y="482"/>
                                </a:lnTo>
                                <a:lnTo>
                                  <a:pt x="633" y="484"/>
                                </a:lnTo>
                                <a:lnTo>
                                  <a:pt x="631" y="484"/>
                                </a:lnTo>
                                <a:lnTo>
                                  <a:pt x="631" y="486"/>
                                </a:lnTo>
                                <a:lnTo>
                                  <a:pt x="629" y="486"/>
                                </a:lnTo>
                                <a:lnTo>
                                  <a:pt x="629" y="488"/>
                                </a:lnTo>
                                <a:lnTo>
                                  <a:pt x="631" y="488"/>
                                </a:lnTo>
                                <a:lnTo>
                                  <a:pt x="629" y="488"/>
                                </a:lnTo>
                                <a:lnTo>
                                  <a:pt x="629" y="490"/>
                                </a:lnTo>
                                <a:lnTo>
                                  <a:pt x="627" y="490"/>
                                </a:lnTo>
                                <a:lnTo>
                                  <a:pt x="627" y="488"/>
                                </a:lnTo>
                                <a:lnTo>
                                  <a:pt x="627" y="486"/>
                                </a:lnTo>
                                <a:lnTo>
                                  <a:pt x="625" y="486"/>
                                </a:lnTo>
                                <a:lnTo>
                                  <a:pt x="625" y="488"/>
                                </a:lnTo>
                                <a:lnTo>
                                  <a:pt x="623" y="488"/>
                                </a:lnTo>
                                <a:lnTo>
                                  <a:pt x="623" y="490"/>
                                </a:lnTo>
                                <a:lnTo>
                                  <a:pt x="621" y="490"/>
                                </a:lnTo>
                                <a:lnTo>
                                  <a:pt x="618" y="490"/>
                                </a:lnTo>
                                <a:lnTo>
                                  <a:pt x="616" y="490"/>
                                </a:lnTo>
                                <a:lnTo>
                                  <a:pt x="614" y="490"/>
                                </a:lnTo>
                                <a:lnTo>
                                  <a:pt x="614" y="492"/>
                                </a:lnTo>
                                <a:lnTo>
                                  <a:pt x="614" y="494"/>
                                </a:lnTo>
                                <a:lnTo>
                                  <a:pt x="612" y="494"/>
                                </a:lnTo>
                                <a:lnTo>
                                  <a:pt x="612" y="492"/>
                                </a:lnTo>
                                <a:lnTo>
                                  <a:pt x="610" y="492"/>
                                </a:lnTo>
                                <a:lnTo>
                                  <a:pt x="610" y="494"/>
                                </a:lnTo>
                                <a:lnTo>
                                  <a:pt x="610" y="496"/>
                                </a:lnTo>
                                <a:lnTo>
                                  <a:pt x="610" y="498"/>
                                </a:lnTo>
                                <a:lnTo>
                                  <a:pt x="612" y="498"/>
                                </a:lnTo>
                                <a:lnTo>
                                  <a:pt x="597" y="498"/>
                                </a:lnTo>
                                <a:lnTo>
                                  <a:pt x="595" y="498"/>
                                </a:lnTo>
                                <a:lnTo>
                                  <a:pt x="570" y="498"/>
                                </a:lnTo>
                                <a:lnTo>
                                  <a:pt x="545" y="498"/>
                                </a:lnTo>
                                <a:lnTo>
                                  <a:pt x="542" y="498"/>
                                </a:lnTo>
                                <a:lnTo>
                                  <a:pt x="517" y="498"/>
                                </a:lnTo>
                                <a:lnTo>
                                  <a:pt x="515" y="498"/>
                                </a:lnTo>
                                <a:lnTo>
                                  <a:pt x="504" y="498"/>
                                </a:lnTo>
                                <a:lnTo>
                                  <a:pt x="488" y="498"/>
                                </a:lnTo>
                                <a:lnTo>
                                  <a:pt x="485" y="498"/>
                                </a:lnTo>
                                <a:lnTo>
                                  <a:pt x="460" y="498"/>
                                </a:lnTo>
                                <a:lnTo>
                                  <a:pt x="458" y="498"/>
                                </a:lnTo>
                                <a:lnTo>
                                  <a:pt x="456" y="498"/>
                                </a:lnTo>
                                <a:lnTo>
                                  <a:pt x="433" y="496"/>
                                </a:lnTo>
                                <a:lnTo>
                                  <a:pt x="431" y="496"/>
                                </a:lnTo>
                                <a:lnTo>
                                  <a:pt x="405" y="496"/>
                                </a:lnTo>
                                <a:lnTo>
                                  <a:pt x="403" y="496"/>
                                </a:lnTo>
                                <a:lnTo>
                                  <a:pt x="401" y="496"/>
                                </a:lnTo>
                                <a:lnTo>
                                  <a:pt x="378" y="496"/>
                                </a:lnTo>
                                <a:lnTo>
                                  <a:pt x="376" y="496"/>
                                </a:lnTo>
                                <a:lnTo>
                                  <a:pt x="373" y="496"/>
                                </a:lnTo>
                                <a:lnTo>
                                  <a:pt x="350" y="496"/>
                                </a:lnTo>
                                <a:lnTo>
                                  <a:pt x="348" y="496"/>
                                </a:lnTo>
                                <a:lnTo>
                                  <a:pt x="323" y="496"/>
                                </a:lnTo>
                                <a:lnTo>
                                  <a:pt x="323" y="494"/>
                                </a:lnTo>
                                <a:lnTo>
                                  <a:pt x="321" y="494"/>
                                </a:lnTo>
                                <a:lnTo>
                                  <a:pt x="295" y="494"/>
                                </a:lnTo>
                                <a:lnTo>
                                  <a:pt x="270" y="494"/>
                                </a:lnTo>
                                <a:lnTo>
                                  <a:pt x="268" y="494"/>
                                </a:lnTo>
                                <a:lnTo>
                                  <a:pt x="243" y="494"/>
                                </a:lnTo>
                                <a:lnTo>
                                  <a:pt x="215" y="492"/>
                                </a:lnTo>
                                <a:lnTo>
                                  <a:pt x="188" y="492"/>
                                </a:lnTo>
                                <a:lnTo>
                                  <a:pt x="160" y="492"/>
                                </a:lnTo>
                                <a:lnTo>
                                  <a:pt x="139" y="492"/>
                                </a:lnTo>
                                <a:lnTo>
                                  <a:pt x="135" y="492"/>
                                </a:lnTo>
                                <a:lnTo>
                                  <a:pt x="107" y="492"/>
                                </a:lnTo>
                                <a:lnTo>
                                  <a:pt x="82" y="490"/>
                                </a:lnTo>
                                <a:lnTo>
                                  <a:pt x="80" y="490"/>
                                </a:lnTo>
                                <a:lnTo>
                                  <a:pt x="55" y="490"/>
                                </a:lnTo>
                                <a:lnTo>
                                  <a:pt x="27" y="490"/>
                                </a:lnTo>
                                <a:lnTo>
                                  <a:pt x="0" y="490"/>
                                </a:lnTo>
                                <a:lnTo>
                                  <a:pt x="0" y="463"/>
                                </a:lnTo>
                                <a:lnTo>
                                  <a:pt x="0" y="435"/>
                                </a:lnTo>
                                <a:lnTo>
                                  <a:pt x="0" y="408"/>
                                </a:lnTo>
                                <a:lnTo>
                                  <a:pt x="0" y="406"/>
                                </a:lnTo>
                                <a:lnTo>
                                  <a:pt x="2" y="380"/>
                                </a:lnTo>
                                <a:lnTo>
                                  <a:pt x="2" y="355"/>
                                </a:lnTo>
                                <a:lnTo>
                                  <a:pt x="2" y="353"/>
                                </a:lnTo>
                                <a:lnTo>
                                  <a:pt x="2" y="325"/>
                                </a:lnTo>
                                <a:lnTo>
                                  <a:pt x="2" y="300"/>
                                </a:lnTo>
                                <a:lnTo>
                                  <a:pt x="2" y="270"/>
                                </a:lnTo>
                                <a:lnTo>
                                  <a:pt x="2" y="245"/>
                                </a:lnTo>
                                <a:lnTo>
                                  <a:pt x="4" y="218"/>
                                </a:lnTo>
                                <a:lnTo>
                                  <a:pt x="4" y="190"/>
                                </a:lnTo>
                                <a:lnTo>
                                  <a:pt x="4" y="163"/>
                                </a:lnTo>
                                <a:lnTo>
                                  <a:pt x="4" y="135"/>
                                </a:lnTo>
                                <a:lnTo>
                                  <a:pt x="4" y="108"/>
                                </a:lnTo>
                                <a:lnTo>
                                  <a:pt x="4" y="82"/>
                                </a:lnTo>
                                <a:lnTo>
                                  <a:pt x="4" y="55"/>
                                </a:lnTo>
                                <a:lnTo>
                                  <a:pt x="4" y="27"/>
                                </a:lnTo>
                                <a:lnTo>
                                  <a:pt x="4" y="0"/>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2791" name="Freeform 562"/>
                        <wps:cNvSpPr>
                          <a:spLocks/>
                        </wps:cNvSpPr>
                        <wps:spPr bwMode="auto">
                          <a:xfrm>
                            <a:off x="3047300" y="5597519"/>
                            <a:ext cx="440100" cy="312401"/>
                          </a:xfrm>
                          <a:custGeom>
                            <a:avLst/>
                            <a:gdLst>
                              <a:gd name="T0" fmla="*/ 92710 w 693"/>
                              <a:gd name="T1" fmla="*/ 3810 h 492"/>
                              <a:gd name="T2" fmla="*/ 142240 w 693"/>
                              <a:gd name="T3" fmla="*/ 2540 h 492"/>
                              <a:gd name="T4" fmla="*/ 178435 w 693"/>
                              <a:gd name="T5" fmla="*/ 2540 h 492"/>
                              <a:gd name="T6" fmla="*/ 280035 w 693"/>
                              <a:gd name="T7" fmla="*/ 0 h 492"/>
                              <a:gd name="T8" fmla="*/ 353060 w 693"/>
                              <a:gd name="T9" fmla="*/ 0 h 492"/>
                              <a:gd name="T10" fmla="*/ 421005 w 693"/>
                              <a:gd name="T11" fmla="*/ 0 h 492"/>
                              <a:gd name="T12" fmla="*/ 438785 w 693"/>
                              <a:gd name="T13" fmla="*/ 85725 h 492"/>
                              <a:gd name="T14" fmla="*/ 438785 w 693"/>
                              <a:gd name="T15" fmla="*/ 222885 h 492"/>
                              <a:gd name="T16" fmla="*/ 440055 w 693"/>
                              <a:gd name="T17" fmla="*/ 290830 h 492"/>
                              <a:gd name="T18" fmla="*/ 354330 w 693"/>
                              <a:gd name="T19" fmla="*/ 309880 h 492"/>
                              <a:gd name="T20" fmla="*/ 215900 w 693"/>
                              <a:gd name="T21" fmla="*/ 311150 h 492"/>
                              <a:gd name="T22" fmla="*/ 130175 w 693"/>
                              <a:gd name="T23" fmla="*/ 312420 h 492"/>
                              <a:gd name="T24" fmla="*/ 76200 w 693"/>
                              <a:gd name="T25" fmla="*/ 312420 h 492"/>
                              <a:gd name="T26" fmla="*/ 25400 w 693"/>
                              <a:gd name="T27" fmla="*/ 297815 h 492"/>
                              <a:gd name="T28" fmla="*/ 25400 w 693"/>
                              <a:gd name="T29" fmla="*/ 242570 h 492"/>
                              <a:gd name="T30" fmla="*/ 0 w 693"/>
                              <a:gd name="T31" fmla="*/ 207645 h 492"/>
                              <a:gd name="T32" fmla="*/ 3810 w 693"/>
                              <a:gd name="T33" fmla="*/ 203835 h 492"/>
                              <a:gd name="T34" fmla="*/ 10795 w 693"/>
                              <a:gd name="T35" fmla="*/ 202565 h 492"/>
                              <a:gd name="T36" fmla="*/ 13335 w 693"/>
                              <a:gd name="T37" fmla="*/ 200025 h 492"/>
                              <a:gd name="T38" fmla="*/ 14605 w 693"/>
                              <a:gd name="T39" fmla="*/ 195580 h 492"/>
                              <a:gd name="T40" fmla="*/ 17145 w 693"/>
                              <a:gd name="T41" fmla="*/ 193040 h 492"/>
                              <a:gd name="T42" fmla="*/ 21590 w 693"/>
                              <a:gd name="T43" fmla="*/ 189230 h 492"/>
                              <a:gd name="T44" fmla="*/ 21590 w 693"/>
                              <a:gd name="T45" fmla="*/ 180975 h 492"/>
                              <a:gd name="T46" fmla="*/ 25400 w 693"/>
                              <a:gd name="T47" fmla="*/ 174625 h 492"/>
                              <a:gd name="T48" fmla="*/ 29845 w 693"/>
                              <a:gd name="T49" fmla="*/ 166370 h 492"/>
                              <a:gd name="T50" fmla="*/ 33655 w 693"/>
                              <a:gd name="T51" fmla="*/ 158115 h 492"/>
                              <a:gd name="T52" fmla="*/ 33655 w 693"/>
                              <a:gd name="T53" fmla="*/ 153035 h 492"/>
                              <a:gd name="T54" fmla="*/ 33655 w 693"/>
                              <a:gd name="T55" fmla="*/ 146050 h 492"/>
                              <a:gd name="T56" fmla="*/ 31115 w 693"/>
                              <a:gd name="T57" fmla="*/ 136525 h 492"/>
                              <a:gd name="T58" fmla="*/ 34925 w 693"/>
                              <a:gd name="T59" fmla="*/ 131445 h 492"/>
                              <a:gd name="T60" fmla="*/ 37465 w 693"/>
                              <a:gd name="T61" fmla="*/ 126365 h 492"/>
                              <a:gd name="T62" fmla="*/ 36195 w 693"/>
                              <a:gd name="T63" fmla="*/ 121920 h 492"/>
                              <a:gd name="T64" fmla="*/ 32385 w 693"/>
                              <a:gd name="T65" fmla="*/ 119380 h 492"/>
                              <a:gd name="T66" fmla="*/ 31115 w 693"/>
                              <a:gd name="T67" fmla="*/ 116840 h 492"/>
                              <a:gd name="T68" fmla="*/ 33655 w 693"/>
                              <a:gd name="T69" fmla="*/ 111125 h 492"/>
                              <a:gd name="T70" fmla="*/ 36195 w 693"/>
                              <a:gd name="T71" fmla="*/ 106045 h 492"/>
                              <a:gd name="T72" fmla="*/ 36195 w 693"/>
                              <a:gd name="T73" fmla="*/ 99060 h 492"/>
                              <a:gd name="T74" fmla="*/ 37465 w 693"/>
                              <a:gd name="T75" fmla="*/ 95250 h 492"/>
                              <a:gd name="T76" fmla="*/ 44450 w 693"/>
                              <a:gd name="T77" fmla="*/ 93980 h 492"/>
                              <a:gd name="T78" fmla="*/ 41910 w 693"/>
                              <a:gd name="T79" fmla="*/ 88265 h 492"/>
                              <a:gd name="T80" fmla="*/ 46990 w 693"/>
                              <a:gd name="T81" fmla="*/ 88265 h 492"/>
                              <a:gd name="T82" fmla="*/ 50800 w 693"/>
                              <a:gd name="T83" fmla="*/ 83185 h 492"/>
                              <a:gd name="T84" fmla="*/ 53975 w 693"/>
                              <a:gd name="T85" fmla="*/ 81915 h 492"/>
                              <a:gd name="T86" fmla="*/ 52070 w 693"/>
                              <a:gd name="T87" fmla="*/ 77470 h 492"/>
                              <a:gd name="T88" fmla="*/ 53975 w 693"/>
                              <a:gd name="T89" fmla="*/ 73660 h 492"/>
                              <a:gd name="T90" fmla="*/ 49530 w 693"/>
                              <a:gd name="T91" fmla="*/ 74930 h 492"/>
                              <a:gd name="T92" fmla="*/ 53975 w 693"/>
                              <a:gd name="T93" fmla="*/ 71120 h 492"/>
                              <a:gd name="T94" fmla="*/ 52070 w 693"/>
                              <a:gd name="T95" fmla="*/ 67310 h 492"/>
                              <a:gd name="T96" fmla="*/ 55245 w 693"/>
                              <a:gd name="T97" fmla="*/ 64135 h 492"/>
                              <a:gd name="T98" fmla="*/ 53975 w 693"/>
                              <a:gd name="T99" fmla="*/ 59055 h 492"/>
                              <a:gd name="T100" fmla="*/ 52070 w 693"/>
                              <a:gd name="T101" fmla="*/ 52070 h 492"/>
                              <a:gd name="T102" fmla="*/ 55245 w 693"/>
                              <a:gd name="T103" fmla="*/ 50800 h 492"/>
                              <a:gd name="T104" fmla="*/ 56515 w 693"/>
                              <a:gd name="T105" fmla="*/ 45720 h 492"/>
                              <a:gd name="T106" fmla="*/ 57785 w 693"/>
                              <a:gd name="T107" fmla="*/ 41275 h 492"/>
                              <a:gd name="T108" fmla="*/ 52070 w 693"/>
                              <a:gd name="T109" fmla="*/ 36195 h 492"/>
                              <a:gd name="T110" fmla="*/ 45720 w 693"/>
                              <a:gd name="T111" fmla="*/ 32385 h 492"/>
                              <a:gd name="T112" fmla="*/ 37465 w 693"/>
                              <a:gd name="T113" fmla="*/ 27940 h 492"/>
                              <a:gd name="T114" fmla="*/ 41910 w 693"/>
                              <a:gd name="T115" fmla="*/ 27940 h 492"/>
                              <a:gd name="T116" fmla="*/ 44450 w 693"/>
                              <a:gd name="T117" fmla="*/ 20320 h 492"/>
                              <a:gd name="T118" fmla="*/ 44450 w 693"/>
                              <a:gd name="T119" fmla="*/ 12065 h 492"/>
                              <a:gd name="T120" fmla="*/ 43180 w 693"/>
                              <a:gd name="T121" fmla="*/ 8255 h 492"/>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693" h="492">
                                <a:moveTo>
                                  <a:pt x="70" y="6"/>
                                </a:moveTo>
                                <a:lnTo>
                                  <a:pt x="76" y="6"/>
                                </a:lnTo>
                                <a:lnTo>
                                  <a:pt x="91" y="6"/>
                                </a:lnTo>
                                <a:lnTo>
                                  <a:pt x="93" y="6"/>
                                </a:lnTo>
                                <a:lnTo>
                                  <a:pt x="118" y="6"/>
                                </a:lnTo>
                                <a:lnTo>
                                  <a:pt x="120" y="6"/>
                                </a:lnTo>
                                <a:lnTo>
                                  <a:pt x="144" y="6"/>
                                </a:lnTo>
                                <a:lnTo>
                                  <a:pt x="146" y="6"/>
                                </a:lnTo>
                                <a:lnTo>
                                  <a:pt x="148" y="6"/>
                                </a:lnTo>
                                <a:lnTo>
                                  <a:pt x="171" y="4"/>
                                </a:lnTo>
                                <a:lnTo>
                                  <a:pt x="173" y="4"/>
                                </a:lnTo>
                                <a:lnTo>
                                  <a:pt x="201" y="4"/>
                                </a:lnTo>
                                <a:lnTo>
                                  <a:pt x="207" y="4"/>
                                </a:lnTo>
                                <a:lnTo>
                                  <a:pt x="211" y="4"/>
                                </a:lnTo>
                                <a:lnTo>
                                  <a:pt x="218" y="4"/>
                                </a:lnTo>
                                <a:lnTo>
                                  <a:pt x="224" y="4"/>
                                </a:lnTo>
                                <a:lnTo>
                                  <a:pt x="226" y="4"/>
                                </a:lnTo>
                                <a:lnTo>
                                  <a:pt x="249" y="4"/>
                                </a:lnTo>
                                <a:lnTo>
                                  <a:pt x="251" y="4"/>
                                </a:lnTo>
                                <a:lnTo>
                                  <a:pt x="253" y="4"/>
                                </a:lnTo>
                                <a:lnTo>
                                  <a:pt x="260" y="4"/>
                                </a:lnTo>
                                <a:lnTo>
                                  <a:pt x="277" y="4"/>
                                </a:lnTo>
                                <a:lnTo>
                                  <a:pt x="279" y="4"/>
                                </a:lnTo>
                                <a:lnTo>
                                  <a:pt x="281" y="4"/>
                                </a:lnTo>
                                <a:lnTo>
                                  <a:pt x="306" y="4"/>
                                </a:lnTo>
                                <a:lnTo>
                                  <a:pt x="332" y="4"/>
                                </a:lnTo>
                                <a:lnTo>
                                  <a:pt x="334" y="4"/>
                                </a:lnTo>
                                <a:lnTo>
                                  <a:pt x="361" y="2"/>
                                </a:lnTo>
                                <a:lnTo>
                                  <a:pt x="393" y="2"/>
                                </a:lnTo>
                                <a:lnTo>
                                  <a:pt x="395" y="2"/>
                                </a:lnTo>
                                <a:lnTo>
                                  <a:pt x="420" y="2"/>
                                </a:lnTo>
                                <a:lnTo>
                                  <a:pt x="441" y="0"/>
                                </a:lnTo>
                                <a:lnTo>
                                  <a:pt x="448" y="0"/>
                                </a:lnTo>
                                <a:lnTo>
                                  <a:pt x="450" y="0"/>
                                </a:lnTo>
                                <a:lnTo>
                                  <a:pt x="475" y="0"/>
                                </a:lnTo>
                                <a:lnTo>
                                  <a:pt x="501" y="0"/>
                                </a:lnTo>
                                <a:lnTo>
                                  <a:pt x="503" y="0"/>
                                </a:lnTo>
                                <a:lnTo>
                                  <a:pt x="528" y="0"/>
                                </a:lnTo>
                                <a:lnTo>
                                  <a:pt x="530" y="0"/>
                                </a:lnTo>
                                <a:lnTo>
                                  <a:pt x="556" y="0"/>
                                </a:lnTo>
                                <a:lnTo>
                                  <a:pt x="558" y="0"/>
                                </a:lnTo>
                                <a:lnTo>
                                  <a:pt x="568" y="0"/>
                                </a:lnTo>
                                <a:lnTo>
                                  <a:pt x="583" y="0"/>
                                </a:lnTo>
                                <a:lnTo>
                                  <a:pt x="604" y="0"/>
                                </a:lnTo>
                                <a:lnTo>
                                  <a:pt x="610" y="0"/>
                                </a:lnTo>
                                <a:lnTo>
                                  <a:pt x="625" y="0"/>
                                </a:lnTo>
                                <a:lnTo>
                                  <a:pt x="638" y="0"/>
                                </a:lnTo>
                                <a:lnTo>
                                  <a:pt x="663" y="0"/>
                                </a:lnTo>
                                <a:lnTo>
                                  <a:pt x="691" y="0"/>
                                </a:lnTo>
                                <a:lnTo>
                                  <a:pt x="691" y="2"/>
                                </a:lnTo>
                                <a:lnTo>
                                  <a:pt x="691" y="27"/>
                                </a:lnTo>
                                <a:lnTo>
                                  <a:pt x="691" y="55"/>
                                </a:lnTo>
                                <a:lnTo>
                                  <a:pt x="691" y="80"/>
                                </a:lnTo>
                                <a:lnTo>
                                  <a:pt x="691" y="82"/>
                                </a:lnTo>
                                <a:lnTo>
                                  <a:pt x="691" y="108"/>
                                </a:lnTo>
                                <a:lnTo>
                                  <a:pt x="691" y="135"/>
                                </a:lnTo>
                                <a:lnTo>
                                  <a:pt x="691" y="163"/>
                                </a:lnTo>
                                <a:lnTo>
                                  <a:pt x="691" y="188"/>
                                </a:lnTo>
                                <a:lnTo>
                                  <a:pt x="691" y="215"/>
                                </a:lnTo>
                                <a:lnTo>
                                  <a:pt x="691" y="243"/>
                                </a:lnTo>
                                <a:lnTo>
                                  <a:pt x="691" y="268"/>
                                </a:lnTo>
                                <a:lnTo>
                                  <a:pt x="691" y="296"/>
                                </a:lnTo>
                                <a:lnTo>
                                  <a:pt x="691" y="323"/>
                                </a:lnTo>
                                <a:lnTo>
                                  <a:pt x="691" y="351"/>
                                </a:lnTo>
                                <a:lnTo>
                                  <a:pt x="691" y="378"/>
                                </a:lnTo>
                                <a:lnTo>
                                  <a:pt x="691" y="403"/>
                                </a:lnTo>
                                <a:lnTo>
                                  <a:pt x="691" y="406"/>
                                </a:lnTo>
                                <a:lnTo>
                                  <a:pt x="693" y="418"/>
                                </a:lnTo>
                                <a:lnTo>
                                  <a:pt x="693" y="431"/>
                                </a:lnTo>
                                <a:lnTo>
                                  <a:pt x="693" y="433"/>
                                </a:lnTo>
                                <a:lnTo>
                                  <a:pt x="693" y="450"/>
                                </a:lnTo>
                                <a:lnTo>
                                  <a:pt x="693" y="458"/>
                                </a:lnTo>
                                <a:lnTo>
                                  <a:pt x="693" y="486"/>
                                </a:lnTo>
                                <a:lnTo>
                                  <a:pt x="665" y="486"/>
                                </a:lnTo>
                                <a:lnTo>
                                  <a:pt x="663" y="486"/>
                                </a:lnTo>
                                <a:lnTo>
                                  <a:pt x="638" y="486"/>
                                </a:lnTo>
                                <a:lnTo>
                                  <a:pt x="610" y="486"/>
                                </a:lnTo>
                                <a:lnTo>
                                  <a:pt x="585" y="486"/>
                                </a:lnTo>
                                <a:lnTo>
                                  <a:pt x="583" y="486"/>
                                </a:lnTo>
                                <a:lnTo>
                                  <a:pt x="558" y="488"/>
                                </a:lnTo>
                                <a:lnTo>
                                  <a:pt x="530" y="488"/>
                                </a:lnTo>
                                <a:lnTo>
                                  <a:pt x="503" y="488"/>
                                </a:lnTo>
                                <a:lnTo>
                                  <a:pt x="475" y="488"/>
                                </a:lnTo>
                                <a:lnTo>
                                  <a:pt x="450" y="488"/>
                                </a:lnTo>
                                <a:lnTo>
                                  <a:pt x="420" y="490"/>
                                </a:lnTo>
                                <a:lnTo>
                                  <a:pt x="393" y="490"/>
                                </a:lnTo>
                                <a:lnTo>
                                  <a:pt x="368" y="490"/>
                                </a:lnTo>
                                <a:lnTo>
                                  <a:pt x="340" y="490"/>
                                </a:lnTo>
                                <a:lnTo>
                                  <a:pt x="313" y="490"/>
                                </a:lnTo>
                                <a:lnTo>
                                  <a:pt x="287" y="492"/>
                                </a:lnTo>
                                <a:lnTo>
                                  <a:pt x="262" y="492"/>
                                </a:lnTo>
                                <a:lnTo>
                                  <a:pt x="260" y="492"/>
                                </a:lnTo>
                                <a:lnTo>
                                  <a:pt x="258" y="492"/>
                                </a:lnTo>
                                <a:lnTo>
                                  <a:pt x="232" y="492"/>
                                </a:lnTo>
                                <a:lnTo>
                                  <a:pt x="230" y="492"/>
                                </a:lnTo>
                                <a:lnTo>
                                  <a:pt x="205" y="492"/>
                                </a:lnTo>
                                <a:lnTo>
                                  <a:pt x="203" y="492"/>
                                </a:lnTo>
                                <a:lnTo>
                                  <a:pt x="177" y="492"/>
                                </a:lnTo>
                                <a:lnTo>
                                  <a:pt x="175" y="492"/>
                                </a:lnTo>
                                <a:lnTo>
                                  <a:pt x="150" y="492"/>
                                </a:lnTo>
                                <a:lnTo>
                                  <a:pt x="148" y="492"/>
                                </a:lnTo>
                                <a:lnTo>
                                  <a:pt x="125" y="492"/>
                                </a:lnTo>
                                <a:lnTo>
                                  <a:pt x="123" y="492"/>
                                </a:lnTo>
                                <a:lnTo>
                                  <a:pt x="120" y="492"/>
                                </a:lnTo>
                                <a:lnTo>
                                  <a:pt x="95" y="492"/>
                                </a:lnTo>
                                <a:lnTo>
                                  <a:pt x="93" y="492"/>
                                </a:lnTo>
                                <a:lnTo>
                                  <a:pt x="78" y="492"/>
                                </a:lnTo>
                                <a:lnTo>
                                  <a:pt x="68" y="492"/>
                                </a:lnTo>
                                <a:lnTo>
                                  <a:pt x="42" y="492"/>
                                </a:lnTo>
                                <a:lnTo>
                                  <a:pt x="40" y="492"/>
                                </a:lnTo>
                                <a:lnTo>
                                  <a:pt x="40" y="490"/>
                                </a:lnTo>
                                <a:lnTo>
                                  <a:pt x="40" y="469"/>
                                </a:lnTo>
                                <a:lnTo>
                                  <a:pt x="40" y="465"/>
                                </a:lnTo>
                                <a:lnTo>
                                  <a:pt x="40" y="463"/>
                                </a:lnTo>
                                <a:lnTo>
                                  <a:pt x="40" y="439"/>
                                </a:lnTo>
                                <a:lnTo>
                                  <a:pt x="40" y="437"/>
                                </a:lnTo>
                                <a:lnTo>
                                  <a:pt x="40" y="435"/>
                                </a:lnTo>
                                <a:lnTo>
                                  <a:pt x="40" y="410"/>
                                </a:lnTo>
                                <a:lnTo>
                                  <a:pt x="40" y="384"/>
                                </a:lnTo>
                                <a:lnTo>
                                  <a:pt x="40" y="382"/>
                                </a:lnTo>
                                <a:lnTo>
                                  <a:pt x="40" y="357"/>
                                </a:lnTo>
                                <a:lnTo>
                                  <a:pt x="40" y="355"/>
                                </a:lnTo>
                                <a:lnTo>
                                  <a:pt x="40" y="329"/>
                                </a:lnTo>
                                <a:lnTo>
                                  <a:pt x="15" y="329"/>
                                </a:lnTo>
                                <a:lnTo>
                                  <a:pt x="13" y="329"/>
                                </a:lnTo>
                                <a:lnTo>
                                  <a:pt x="2" y="329"/>
                                </a:lnTo>
                                <a:lnTo>
                                  <a:pt x="0" y="329"/>
                                </a:lnTo>
                                <a:lnTo>
                                  <a:pt x="0" y="327"/>
                                </a:lnTo>
                                <a:lnTo>
                                  <a:pt x="0" y="325"/>
                                </a:lnTo>
                                <a:lnTo>
                                  <a:pt x="0" y="323"/>
                                </a:lnTo>
                                <a:lnTo>
                                  <a:pt x="2" y="323"/>
                                </a:lnTo>
                                <a:lnTo>
                                  <a:pt x="2" y="325"/>
                                </a:lnTo>
                                <a:lnTo>
                                  <a:pt x="4" y="325"/>
                                </a:lnTo>
                                <a:lnTo>
                                  <a:pt x="4" y="323"/>
                                </a:lnTo>
                                <a:lnTo>
                                  <a:pt x="4" y="321"/>
                                </a:lnTo>
                                <a:lnTo>
                                  <a:pt x="6" y="321"/>
                                </a:lnTo>
                                <a:lnTo>
                                  <a:pt x="8" y="321"/>
                                </a:lnTo>
                                <a:lnTo>
                                  <a:pt x="11" y="321"/>
                                </a:lnTo>
                                <a:lnTo>
                                  <a:pt x="13" y="321"/>
                                </a:lnTo>
                                <a:lnTo>
                                  <a:pt x="13" y="319"/>
                                </a:lnTo>
                                <a:lnTo>
                                  <a:pt x="15" y="319"/>
                                </a:lnTo>
                                <a:lnTo>
                                  <a:pt x="15" y="317"/>
                                </a:lnTo>
                                <a:lnTo>
                                  <a:pt x="17" y="317"/>
                                </a:lnTo>
                                <a:lnTo>
                                  <a:pt x="17" y="319"/>
                                </a:lnTo>
                                <a:lnTo>
                                  <a:pt x="17" y="321"/>
                                </a:lnTo>
                                <a:lnTo>
                                  <a:pt x="19" y="321"/>
                                </a:lnTo>
                                <a:lnTo>
                                  <a:pt x="19" y="319"/>
                                </a:lnTo>
                                <a:lnTo>
                                  <a:pt x="21" y="319"/>
                                </a:lnTo>
                                <a:lnTo>
                                  <a:pt x="19" y="319"/>
                                </a:lnTo>
                                <a:lnTo>
                                  <a:pt x="19" y="317"/>
                                </a:lnTo>
                                <a:lnTo>
                                  <a:pt x="21" y="317"/>
                                </a:lnTo>
                                <a:lnTo>
                                  <a:pt x="21" y="315"/>
                                </a:lnTo>
                                <a:lnTo>
                                  <a:pt x="23" y="315"/>
                                </a:lnTo>
                                <a:lnTo>
                                  <a:pt x="23" y="313"/>
                                </a:lnTo>
                                <a:lnTo>
                                  <a:pt x="25" y="313"/>
                                </a:lnTo>
                                <a:lnTo>
                                  <a:pt x="25" y="310"/>
                                </a:lnTo>
                                <a:lnTo>
                                  <a:pt x="25" y="313"/>
                                </a:lnTo>
                                <a:lnTo>
                                  <a:pt x="23" y="313"/>
                                </a:lnTo>
                                <a:lnTo>
                                  <a:pt x="23" y="310"/>
                                </a:lnTo>
                                <a:lnTo>
                                  <a:pt x="23" y="308"/>
                                </a:lnTo>
                                <a:lnTo>
                                  <a:pt x="21" y="308"/>
                                </a:lnTo>
                                <a:lnTo>
                                  <a:pt x="21" y="306"/>
                                </a:lnTo>
                                <a:lnTo>
                                  <a:pt x="23" y="306"/>
                                </a:lnTo>
                                <a:lnTo>
                                  <a:pt x="23" y="308"/>
                                </a:lnTo>
                                <a:lnTo>
                                  <a:pt x="25" y="308"/>
                                </a:lnTo>
                                <a:lnTo>
                                  <a:pt x="25" y="306"/>
                                </a:lnTo>
                                <a:lnTo>
                                  <a:pt x="25" y="304"/>
                                </a:lnTo>
                                <a:lnTo>
                                  <a:pt x="27" y="304"/>
                                </a:lnTo>
                                <a:lnTo>
                                  <a:pt x="30" y="304"/>
                                </a:lnTo>
                                <a:lnTo>
                                  <a:pt x="30" y="302"/>
                                </a:lnTo>
                                <a:lnTo>
                                  <a:pt x="27" y="302"/>
                                </a:lnTo>
                                <a:lnTo>
                                  <a:pt x="27" y="300"/>
                                </a:lnTo>
                                <a:lnTo>
                                  <a:pt x="30" y="300"/>
                                </a:lnTo>
                                <a:lnTo>
                                  <a:pt x="32" y="300"/>
                                </a:lnTo>
                                <a:lnTo>
                                  <a:pt x="32" y="298"/>
                                </a:lnTo>
                                <a:lnTo>
                                  <a:pt x="34" y="298"/>
                                </a:lnTo>
                                <a:lnTo>
                                  <a:pt x="34" y="296"/>
                                </a:lnTo>
                                <a:lnTo>
                                  <a:pt x="32" y="296"/>
                                </a:lnTo>
                                <a:lnTo>
                                  <a:pt x="32" y="294"/>
                                </a:lnTo>
                                <a:lnTo>
                                  <a:pt x="34" y="294"/>
                                </a:lnTo>
                                <a:lnTo>
                                  <a:pt x="34" y="291"/>
                                </a:lnTo>
                                <a:lnTo>
                                  <a:pt x="34" y="289"/>
                                </a:lnTo>
                                <a:lnTo>
                                  <a:pt x="34" y="287"/>
                                </a:lnTo>
                                <a:lnTo>
                                  <a:pt x="34" y="285"/>
                                </a:lnTo>
                                <a:lnTo>
                                  <a:pt x="36" y="285"/>
                                </a:lnTo>
                                <a:lnTo>
                                  <a:pt x="36" y="283"/>
                                </a:lnTo>
                                <a:lnTo>
                                  <a:pt x="36" y="281"/>
                                </a:lnTo>
                                <a:lnTo>
                                  <a:pt x="36" y="279"/>
                                </a:lnTo>
                                <a:lnTo>
                                  <a:pt x="36" y="277"/>
                                </a:lnTo>
                                <a:lnTo>
                                  <a:pt x="38" y="277"/>
                                </a:lnTo>
                                <a:lnTo>
                                  <a:pt x="38" y="275"/>
                                </a:lnTo>
                                <a:lnTo>
                                  <a:pt x="40" y="275"/>
                                </a:lnTo>
                                <a:lnTo>
                                  <a:pt x="42" y="275"/>
                                </a:lnTo>
                                <a:lnTo>
                                  <a:pt x="42" y="272"/>
                                </a:lnTo>
                                <a:lnTo>
                                  <a:pt x="42" y="270"/>
                                </a:lnTo>
                                <a:lnTo>
                                  <a:pt x="42" y="268"/>
                                </a:lnTo>
                                <a:lnTo>
                                  <a:pt x="44" y="268"/>
                                </a:lnTo>
                                <a:lnTo>
                                  <a:pt x="44" y="266"/>
                                </a:lnTo>
                                <a:lnTo>
                                  <a:pt x="47" y="264"/>
                                </a:lnTo>
                                <a:lnTo>
                                  <a:pt x="47" y="262"/>
                                </a:lnTo>
                                <a:lnTo>
                                  <a:pt x="47" y="260"/>
                                </a:lnTo>
                                <a:lnTo>
                                  <a:pt x="47" y="258"/>
                                </a:lnTo>
                                <a:lnTo>
                                  <a:pt x="47" y="256"/>
                                </a:lnTo>
                                <a:lnTo>
                                  <a:pt x="49" y="256"/>
                                </a:lnTo>
                                <a:lnTo>
                                  <a:pt x="51" y="256"/>
                                </a:lnTo>
                                <a:lnTo>
                                  <a:pt x="51" y="253"/>
                                </a:lnTo>
                                <a:lnTo>
                                  <a:pt x="51" y="251"/>
                                </a:lnTo>
                                <a:lnTo>
                                  <a:pt x="53" y="249"/>
                                </a:lnTo>
                                <a:lnTo>
                                  <a:pt x="51" y="249"/>
                                </a:lnTo>
                                <a:lnTo>
                                  <a:pt x="51" y="247"/>
                                </a:lnTo>
                                <a:lnTo>
                                  <a:pt x="53" y="247"/>
                                </a:lnTo>
                                <a:lnTo>
                                  <a:pt x="55" y="247"/>
                                </a:lnTo>
                                <a:lnTo>
                                  <a:pt x="55" y="245"/>
                                </a:lnTo>
                                <a:lnTo>
                                  <a:pt x="55" y="243"/>
                                </a:lnTo>
                                <a:lnTo>
                                  <a:pt x="53" y="243"/>
                                </a:lnTo>
                                <a:lnTo>
                                  <a:pt x="53" y="241"/>
                                </a:lnTo>
                                <a:lnTo>
                                  <a:pt x="55" y="241"/>
                                </a:lnTo>
                                <a:lnTo>
                                  <a:pt x="55" y="239"/>
                                </a:lnTo>
                                <a:lnTo>
                                  <a:pt x="55" y="237"/>
                                </a:lnTo>
                                <a:lnTo>
                                  <a:pt x="55" y="234"/>
                                </a:lnTo>
                                <a:lnTo>
                                  <a:pt x="53" y="234"/>
                                </a:lnTo>
                                <a:lnTo>
                                  <a:pt x="51" y="234"/>
                                </a:lnTo>
                                <a:lnTo>
                                  <a:pt x="51" y="232"/>
                                </a:lnTo>
                                <a:lnTo>
                                  <a:pt x="53" y="230"/>
                                </a:lnTo>
                                <a:lnTo>
                                  <a:pt x="53" y="228"/>
                                </a:lnTo>
                                <a:lnTo>
                                  <a:pt x="51" y="228"/>
                                </a:lnTo>
                                <a:lnTo>
                                  <a:pt x="51" y="226"/>
                                </a:lnTo>
                                <a:lnTo>
                                  <a:pt x="49" y="224"/>
                                </a:lnTo>
                                <a:lnTo>
                                  <a:pt x="49" y="222"/>
                                </a:lnTo>
                                <a:lnTo>
                                  <a:pt x="49" y="220"/>
                                </a:lnTo>
                                <a:lnTo>
                                  <a:pt x="49" y="218"/>
                                </a:lnTo>
                                <a:lnTo>
                                  <a:pt x="49" y="215"/>
                                </a:lnTo>
                                <a:lnTo>
                                  <a:pt x="51" y="215"/>
                                </a:lnTo>
                                <a:lnTo>
                                  <a:pt x="51" y="218"/>
                                </a:lnTo>
                                <a:lnTo>
                                  <a:pt x="53" y="215"/>
                                </a:lnTo>
                                <a:lnTo>
                                  <a:pt x="53" y="213"/>
                                </a:lnTo>
                                <a:lnTo>
                                  <a:pt x="55" y="213"/>
                                </a:lnTo>
                                <a:lnTo>
                                  <a:pt x="55" y="211"/>
                                </a:lnTo>
                                <a:lnTo>
                                  <a:pt x="55" y="209"/>
                                </a:lnTo>
                                <a:lnTo>
                                  <a:pt x="55" y="207"/>
                                </a:lnTo>
                                <a:lnTo>
                                  <a:pt x="57" y="207"/>
                                </a:lnTo>
                                <a:lnTo>
                                  <a:pt x="57" y="205"/>
                                </a:lnTo>
                                <a:lnTo>
                                  <a:pt x="59" y="205"/>
                                </a:lnTo>
                                <a:lnTo>
                                  <a:pt x="61" y="205"/>
                                </a:lnTo>
                                <a:lnTo>
                                  <a:pt x="61" y="203"/>
                                </a:lnTo>
                                <a:lnTo>
                                  <a:pt x="61" y="201"/>
                                </a:lnTo>
                                <a:lnTo>
                                  <a:pt x="61" y="199"/>
                                </a:lnTo>
                                <a:lnTo>
                                  <a:pt x="59" y="199"/>
                                </a:lnTo>
                                <a:lnTo>
                                  <a:pt x="59" y="196"/>
                                </a:lnTo>
                                <a:lnTo>
                                  <a:pt x="61" y="196"/>
                                </a:lnTo>
                                <a:lnTo>
                                  <a:pt x="59" y="196"/>
                                </a:lnTo>
                                <a:lnTo>
                                  <a:pt x="57" y="196"/>
                                </a:lnTo>
                                <a:lnTo>
                                  <a:pt x="57" y="194"/>
                                </a:lnTo>
                                <a:lnTo>
                                  <a:pt x="59" y="194"/>
                                </a:lnTo>
                                <a:lnTo>
                                  <a:pt x="59" y="192"/>
                                </a:lnTo>
                                <a:lnTo>
                                  <a:pt x="57" y="192"/>
                                </a:lnTo>
                                <a:lnTo>
                                  <a:pt x="57" y="190"/>
                                </a:lnTo>
                                <a:lnTo>
                                  <a:pt x="59" y="190"/>
                                </a:lnTo>
                                <a:lnTo>
                                  <a:pt x="57" y="190"/>
                                </a:lnTo>
                                <a:lnTo>
                                  <a:pt x="57" y="188"/>
                                </a:lnTo>
                                <a:lnTo>
                                  <a:pt x="55" y="188"/>
                                </a:lnTo>
                                <a:lnTo>
                                  <a:pt x="53" y="186"/>
                                </a:lnTo>
                                <a:lnTo>
                                  <a:pt x="53" y="188"/>
                                </a:lnTo>
                                <a:lnTo>
                                  <a:pt x="51" y="188"/>
                                </a:lnTo>
                                <a:lnTo>
                                  <a:pt x="51" y="186"/>
                                </a:lnTo>
                                <a:lnTo>
                                  <a:pt x="53" y="186"/>
                                </a:lnTo>
                                <a:lnTo>
                                  <a:pt x="51" y="184"/>
                                </a:lnTo>
                                <a:lnTo>
                                  <a:pt x="53" y="184"/>
                                </a:lnTo>
                                <a:lnTo>
                                  <a:pt x="53" y="182"/>
                                </a:lnTo>
                                <a:lnTo>
                                  <a:pt x="51" y="182"/>
                                </a:lnTo>
                                <a:lnTo>
                                  <a:pt x="51" y="184"/>
                                </a:lnTo>
                                <a:lnTo>
                                  <a:pt x="49" y="184"/>
                                </a:lnTo>
                                <a:lnTo>
                                  <a:pt x="49" y="182"/>
                                </a:lnTo>
                                <a:lnTo>
                                  <a:pt x="47" y="182"/>
                                </a:lnTo>
                                <a:lnTo>
                                  <a:pt x="47" y="180"/>
                                </a:lnTo>
                                <a:lnTo>
                                  <a:pt x="47" y="177"/>
                                </a:lnTo>
                                <a:lnTo>
                                  <a:pt x="49" y="177"/>
                                </a:lnTo>
                                <a:lnTo>
                                  <a:pt x="49" y="175"/>
                                </a:lnTo>
                                <a:lnTo>
                                  <a:pt x="51" y="175"/>
                                </a:lnTo>
                                <a:lnTo>
                                  <a:pt x="53" y="175"/>
                                </a:lnTo>
                                <a:lnTo>
                                  <a:pt x="55" y="175"/>
                                </a:lnTo>
                                <a:lnTo>
                                  <a:pt x="57" y="175"/>
                                </a:lnTo>
                                <a:lnTo>
                                  <a:pt x="57" y="173"/>
                                </a:lnTo>
                                <a:lnTo>
                                  <a:pt x="55" y="173"/>
                                </a:lnTo>
                                <a:lnTo>
                                  <a:pt x="55" y="171"/>
                                </a:lnTo>
                                <a:lnTo>
                                  <a:pt x="55" y="169"/>
                                </a:lnTo>
                                <a:lnTo>
                                  <a:pt x="57" y="169"/>
                                </a:lnTo>
                                <a:lnTo>
                                  <a:pt x="57" y="167"/>
                                </a:lnTo>
                                <a:lnTo>
                                  <a:pt x="57" y="165"/>
                                </a:lnTo>
                                <a:lnTo>
                                  <a:pt x="59" y="165"/>
                                </a:lnTo>
                                <a:lnTo>
                                  <a:pt x="61" y="165"/>
                                </a:lnTo>
                                <a:lnTo>
                                  <a:pt x="61" y="163"/>
                                </a:lnTo>
                                <a:lnTo>
                                  <a:pt x="59" y="163"/>
                                </a:lnTo>
                                <a:lnTo>
                                  <a:pt x="59" y="160"/>
                                </a:lnTo>
                                <a:lnTo>
                                  <a:pt x="57" y="158"/>
                                </a:lnTo>
                                <a:lnTo>
                                  <a:pt x="57" y="156"/>
                                </a:lnTo>
                                <a:lnTo>
                                  <a:pt x="55" y="156"/>
                                </a:lnTo>
                                <a:lnTo>
                                  <a:pt x="55" y="154"/>
                                </a:lnTo>
                                <a:lnTo>
                                  <a:pt x="57" y="154"/>
                                </a:lnTo>
                                <a:lnTo>
                                  <a:pt x="57" y="152"/>
                                </a:lnTo>
                                <a:lnTo>
                                  <a:pt x="57" y="150"/>
                                </a:lnTo>
                                <a:lnTo>
                                  <a:pt x="57" y="148"/>
                                </a:lnTo>
                                <a:lnTo>
                                  <a:pt x="59" y="148"/>
                                </a:lnTo>
                                <a:lnTo>
                                  <a:pt x="59" y="150"/>
                                </a:lnTo>
                                <a:lnTo>
                                  <a:pt x="61" y="152"/>
                                </a:lnTo>
                                <a:lnTo>
                                  <a:pt x="63" y="154"/>
                                </a:lnTo>
                                <a:lnTo>
                                  <a:pt x="63" y="152"/>
                                </a:lnTo>
                                <a:lnTo>
                                  <a:pt x="63" y="150"/>
                                </a:lnTo>
                                <a:lnTo>
                                  <a:pt x="66" y="148"/>
                                </a:lnTo>
                                <a:lnTo>
                                  <a:pt x="68" y="148"/>
                                </a:lnTo>
                                <a:lnTo>
                                  <a:pt x="68" y="150"/>
                                </a:lnTo>
                                <a:lnTo>
                                  <a:pt x="70" y="148"/>
                                </a:lnTo>
                                <a:lnTo>
                                  <a:pt x="70" y="146"/>
                                </a:lnTo>
                                <a:lnTo>
                                  <a:pt x="68" y="146"/>
                                </a:lnTo>
                                <a:lnTo>
                                  <a:pt x="66" y="146"/>
                                </a:lnTo>
                                <a:lnTo>
                                  <a:pt x="63" y="146"/>
                                </a:lnTo>
                                <a:lnTo>
                                  <a:pt x="66" y="146"/>
                                </a:lnTo>
                                <a:lnTo>
                                  <a:pt x="66" y="144"/>
                                </a:lnTo>
                                <a:lnTo>
                                  <a:pt x="66" y="141"/>
                                </a:lnTo>
                                <a:lnTo>
                                  <a:pt x="66" y="139"/>
                                </a:lnTo>
                                <a:lnTo>
                                  <a:pt x="66" y="137"/>
                                </a:lnTo>
                                <a:lnTo>
                                  <a:pt x="66" y="135"/>
                                </a:lnTo>
                                <a:lnTo>
                                  <a:pt x="68" y="135"/>
                                </a:lnTo>
                                <a:lnTo>
                                  <a:pt x="68" y="137"/>
                                </a:lnTo>
                                <a:lnTo>
                                  <a:pt x="68" y="139"/>
                                </a:lnTo>
                                <a:lnTo>
                                  <a:pt x="70" y="139"/>
                                </a:lnTo>
                                <a:lnTo>
                                  <a:pt x="72" y="139"/>
                                </a:lnTo>
                                <a:lnTo>
                                  <a:pt x="74" y="139"/>
                                </a:lnTo>
                                <a:lnTo>
                                  <a:pt x="74" y="137"/>
                                </a:lnTo>
                                <a:lnTo>
                                  <a:pt x="74" y="135"/>
                                </a:lnTo>
                                <a:lnTo>
                                  <a:pt x="74" y="133"/>
                                </a:lnTo>
                                <a:lnTo>
                                  <a:pt x="76" y="135"/>
                                </a:lnTo>
                                <a:lnTo>
                                  <a:pt x="78" y="135"/>
                                </a:lnTo>
                                <a:lnTo>
                                  <a:pt x="78" y="133"/>
                                </a:lnTo>
                                <a:lnTo>
                                  <a:pt x="80" y="133"/>
                                </a:lnTo>
                                <a:lnTo>
                                  <a:pt x="80" y="131"/>
                                </a:lnTo>
                                <a:lnTo>
                                  <a:pt x="78" y="131"/>
                                </a:lnTo>
                                <a:lnTo>
                                  <a:pt x="78" y="129"/>
                                </a:lnTo>
                                <a:lnTo>
                                  <a:pt x="78" y="127"/>
                                </a:lnTo>
                                <a:lnTo>
                                  <a:pt x="80" y="127"/>
                                </a:lnTo>
                                <a:lnTo>
                                  <a:pt x="82" y="127"/>
                                </a:lnTo>
                                <a:lnTo>
                                  <a:pt x="80" y="129"/>
                                </a:lnTo>
                                <a:lnTo>
                                  <a:pt x="82" y="131"/>
                                </a:lnTo>
                                <a:lnTo>
                                  <a:pt x="85" y="129"/>
                                </a:lnTo>
                                <a:lnTo>
                                  <a:pt x="87" y="127"/>
                                </a:lnTo>
                                <a:lnTo>
                                  <a:pt x="87" y="125"/>
                                </a:lnTo>
                                <a:lnTo>
                                  <a:pt x="85" y="127"/>
                                </a:lnTo>
                                <a:lnTo>
                                  <a:pt x="82" y="127"/>
                                </a:lnTo>
                                <a:lnTo>
                                  <a:pt x="82" y="125"/>
                                </a:lnTo>
                                <a:lnTo>
                                  <a:pt x="80" y="125"/>
                                </a:lnTo>
                                <a:lnTo>
                                  <a:pt x="80" y="122"/>
                                </a:lnTo>
                                <a:lnTo>
                                  <a:pt x="82" y="122"/>
                                </a:lnTo>
                                <a:lnTo>
                                  <a:pt x="85" y="122"/>
                                </a:lnTo>
                                <a:lnTo>
                                  <a:pt x="87" y="122"/>
                                </a:lnTo>
                                <a:lnTo>
                                  <a:pt x="87" y="120"/>
                                </a:lnTo>
                                <a:lnTo>
                                  <a:pt x="89" y="120"/>
                                </a:lnTo>
                                <a:lnTo>
                                  <a:pt x="89" y="118"/>
                                </a:lnTo>
                                <a:lnTo>
                                  <a:pt x="89" y="116"/>
                                </a:lnTo>
                                <a:lnTo>
                                  <a:pt x="87" y="116"/>
                                </a:lnTo>
                                <a:lnTo>
                                  <a:pt x="85" y="116"/>
                                </a:lnTo>
                                <a:lnTo>
                                  <a:pt x="87" y="118"/>
                                </a:lnTo>
                                <a:lnTo>
                                  <a:pt x="87" y="120"/>
                                </a:lnTo>
                                <a:lnTo>
                                  <a:pt x="85" y="120"/>
                                </a:lnTo>
                                <a:lnTo>
                                  <a:pt x="85" y="118"/>
                                </a:lnTo>
                                <a:lnTo>
                                  <a:pt x="82" y="120"/>
                                </a:lnTo>
                                <a:lnTo>
                                  <a:pt x="80" y="120"/>
                                </a:lnTo>
                                <a:lnTo>
                                  <a:pt x="80" y="118"/>
                                </a:lnTo>
                                <a:lnTo>
                                  <a:pt x="78" y="118"/>
                                </a:lnTo>
                                <a:lnTo>
                                  <a:pt x="78" y="116"/>
                                </a:lnTo>
                                <a:lnTo>
                                  <a:pt x="80" y="116"/>
                                </a:lnTo>
                                <a:lnTo>
                                  <a:pt x="82" y="116"/>
                                </a:lnTo>
                                <a:lnTo>
                                  <a:pt x="82" y="114"/>
                                </a:lnTo>
                                <a:lnTo>
                                  <a:pt x="85" y="114"/>
                                </a:lnTo>
                                <a:lnTo>
                                  <a:pt x="85" y="112"/>
                                </a:lnTo>
                                <a:lnTo>
                                  <a:pt x="87" y="112"/>
                                </a:lnTo>
                                <a:lnTo>
                                  <a:pt x="85" y="112"/>
                                </a:lnTo>
                                <a:lnTo>
                                  <a:pt x="82" y="112"/>
                                </a:lnTo>
                                <a:lnTo>
                                  <a:pt x="82" y="110"/>
                                </a:lnTo>
                                <a:lnTo>
                                  <a:pt x="80" y="110"/>
                                </a:lnTo>
                                <a:lnTo>
                                  <a:pt x="80" y="108"/>
                                </a:lnTo>
                                <a:lnTo>
                                  <a:pt x="78" y="108"/>
                                </a:lnTo>
                                <a:lnTo>
                                  <a:pt x="78" y="106"/>
                                </a:lnTo>
                                <a:lnTo>
                                  <a:pt x="80" y="106"/>
                                </a:lnTo>
                                <a:lnTo>
                                  <a:pt x="82" y="106"/>
                                </a:lnTo>
                                <a:lnTo>
                                  <a:pt x="85" y="108"/>
                                </a:lnTo>
                                <a:lnTo>
                                  <a:pt x="87" y="108"/>
                                </a:lnTo>
                                <a:lnTo>
                                  <a:pt x="87" y="106"/>
                                </a:lnTo>
                                <a:lnTo>
                                  <a:pt x="85" y="106"/>
                                </a:lnTo>
                                <a:lnTo>
                                  <a:pt x="82" y="103"/>
                                </a:lnTo>
                                <a:lnTo>
                                  <a:pt x="85" y="103"/>
                                </a:lnTo>
                                <a:lnTo>
                                  <a:pt x="87" y="103"/>
                                </a:lnTo>
                                <a:lnTo>
                                  <a:pt x="87" y="101"/>
                                </a:lnTo>
                                <a:lnTo>
                                  <a:pt x="85" y="101"/>
                                </a:lnTo>
                                <a:lnTo>
                                  <a:pt x="82" y="101"/>
                                </a:lnTo>
                                <a:lnTo>
                                  <a:pt x="82" y="99"/>
                                </a:lnTo>
                                <a:lnTo>
                                  <a:pt x="85" y="99"/>
                                </a:lnTo>
                                <a:lnTo>
                                  <a:pt x="87" y="99"/>
                                </a:lnTo>
                                <a:lnTo>
                                  <a:pt x="85" y="97"/>
                                </a:lnTo>
                                <a:lnTo>
                                  <a:pt x="85" y="95"/>
                                </a:lnTo>
                                <a:lnTo>
                                  <a:pt x="85" y="93"/>
                                </a:lnTo>
                                <a:lnTo>
                                  <a:pt x="85" y="91"/>
                                </a:lnTo>
                                <a:lnTo>
                                  <a:pt x="82" y="91"/>
                                </a:lnTo>
                                <a:lnTo>
                                  <a:pt x="82" y="89"/>
                                </a:lnTo>
                                <a:lnTo>
                                  <a:pt x="80" y="89"/>
                                </a:lnTo>
                                <a:lnTo>
                                  <a:pt x="80" y="87"/>
                                </a:lnTo>
                                <a:lnTo>
                                  <a:pt x="80" y="84"/>
                                </a:lnTo>
                                <a:lnTo>
                                  <a:pt x="80" y="82"/>
                                </a:lnTo>
                                <a:lnTo>
                                  <a:pt x="82" y="82"/>
                                </a:lnTo>
                                <a:lnTo>
                                  <a:pt x="82" y="84"/>
                                </a:lnTo>
                                <a:lnTo>
                                  <a:pt x="85" y="84"/>
                                </a:lnTo>
                                <a:lnTo>
                                  <a:pt x="85" y="82"/>
                                </a:lnTo>
                                <a:lnTo>
                                  <a:pt x="82" y="82"/>
                                </a:lnTo>
                                <a:lnTo>
                                  <a:pt x="82" y="80"/>
                                </a:lnTo>
                                <a:lnTo>
                                  <a:pt x="85" y="80"/>
                                </a:lnTo>
                                <a:lnTo>
                                  <a:pt x="87" y="78"/>
                                </a:lnTo>
                                <a:lnTo>
                                  <a:pt x="87" y="80"/>
                                </a:lnTo>
                                <a:lnTo>
                                  <a:pt x="89" y="80"/>
                                </a:lnTo>
                                <a:lnTo>
                                  <a:pt x="89" y="78"/>
                                </a:lnTo>
                                <a:lnTo>
                                  <a:pt x="91" y="78"/>
                                </a:lnTo>
                                <a:lnTo>
                                  <a:pt x="91" y="76"/>
                                </a:lnTo>
                                <a:lnTo>
                                  <a:pt x="89" y="76"/>
                                </a:lnTo>
                                <a:lnTo>
                                  <a:pt x="87" y="74"/>
                                </a:lnTo>
                                <a:lnTo>
                                  <a:pt x="89" y="74"/>
                                </a:lnTo>
                                <a:lnTo>
                                  <a:pt x="89" y="72"/>
                                </a:lnTo>
                                <a:lnTo>
                                  <a:pt x="87" y="72"/>
                                </a:lnTo>
                                <a:lnTo>
                                  <a:pt x="87" y="70"/>
                                </a:lnTo>
                                <a:lnTo>
                                  <a:pt x="85" y="70"/>
                                </a:lnTo>
                                <a:lnTo>
                                  <a:pt x="87" y="70"/>
                                </a:lnTo>
                                <a:lnTo>
                                  <a:pt x="87" y="68"/>
                                </a:lnTo>
                                <a:lnTo>
                                  <a:pt x="89" y="68"/>
                                </a:lnTo>
                                <a:lnTo>
                                  <a:pt x="89" y="65"/>
                                </a:lnTo>
                                <a:lnTo>
                                  <a:pt x="91" y="65"/>
                                </a:lnTo>
                                <a:lnTo>
                                  <a:pt x="91" y="63"/>
                                </a:lnTo>
                                <a:lnTo>
                                  <a:pt x="91" y="61"/>
                                </a:lnTo>
                                <a:lnTo>
                                  <a:pt x="89" y="61"/>
                                </a:lnTo>
                                <a:lnTo>
                                  <a:pt x="89" y="59"/>
                                </a:lnTo>
                                <a:lnTo>
                                  <a:pt x="87" y="59"/>
                                </a:lnTo>
                                <a:lnTo>
                                  <a:pt x="87" y="57"/>
                                </a:lnTo>
                                <a:lnTo>
                                  <a:pt x="85" y="59"/>
                                </a:lnTo>
                                <a:lnTo>
                                  <a:pt x="82" y="57"/>
                                </a:lnTo>
                                <a:lnTo>
                                  <a:pt x="80" y="57"/>
                                </a:lnTo>
                                <a:lnTo>
                                  <a:pt x="80" y="55"/>
                                </a:lnTo>
                                <a:lnTo>
                                  <a:pt x="78" y="55"/>
                                </a:lnTo>
                                <a:lnTo>
                                  <a:pt x="76" y="55"/>
                                </a:lnTo>
                                <a:lnTo>
                                  <a:pt x="74" y="55"/>
                                </a:lnTo>
                                <a:lnTo>
                                  <a:pt x="74" y="53"/>
                                </a:lnTo>
                                <a:lnTo>
                                  <a:pt x="72" y="53"/>
                                </a:lnTo>
                                <a:lnTo>
                                  <a:pt x="72" y="51"/>
                                </a:lnTo>
                                <a:lnTo>
                                  <a:pt x="70" y="51"/>
                                </a:lnTo>
                                <a:lnTo>
                                  <a:pt x="68" y="49"/>
                                </a:lnTo>
                                <a:lnTo>
                                  <a:pt x="66" y="49"/>
                                </a:lnTo>
                                <a:lnTo>
                                  <a:pt x="63" y="49"/>
                                </a:lnTo>
                                <a:lnTo>
                                  <a:pt x="61" y="49"/>
                                </a:lnTo>
                                <a:lnTo>
                                  <a:pt x="61" y="46"/>
                                </a:lnTo>
                                <a:lnTo>
                                  <a:pt x="61" y="44"/>
                                </a:lnTo>
                                <a:lnTo>
                                  <a:pt x="59" y="44"/>
                                </a:lnTo>
                                <a:lnTo>
                                  <a:pt x="59" y="42"/>
                                </a:lnTo>
                                <a:lnTo>
                                  <a:pt x="59" y="40"/>
                                </a:lnTo>
                                <a:lnTo>
                                  <a:pt x="61" y="40"/>
                                </a:lnTo>
                                <a:lnTo>
                                  <a:pt x="61" y="42"/>
                                </a:lnTo>
                                <a:lnTo>
                                  <a:pt x="61" y="40"/>
                                </a:lnTo>
                                <a:lnTo>
                                  <a:pt x="63" y="40"/>
                                </a:lnTo>
                                <a:lnTo>
                                  <a:pt x="66" y="42"/>
                                </a:lnTo>
                                <a:lnTo>
                                  <a:pt x="66" y="44"/>
                                </a:lnTo>
                                <a:lnTo>
                                  <a:pt x="68" y="44"/>
                                </a:lnTo>
                                <a:lnTo>
                                  <a:pt x="68" y="42"/>
                                </a:lnTo>
                                <a:lnTo>
                                  <a:pt x="68" y="40"/>
                                </a:lnTo>
                                <a:lnTo>
                                  <a:pt x="68" y="38"/>
                                </a:lnTo>
                                <a:lnTo>
                                  <a:pt x="68" y="36"/>
                                </a:lnTo>
                                <a:lnTo>
                                  <a:pt x="70" y="36"/>
                                </a:lnTo>
                                <a:lnTo>
                                  <a:pt x="70" y="34"/>
                                </a:lnTo>
                                <a:lnTo>
                                  <a:pt x="70" y="32"/>
                                </a:lnTo>
                                <a:lnTo>
                                  <a:pt x="70" y="30"/>
                                </a:lnTo>
                                <a:lnTo>
                                  <a:pt x="68" y="30"/>
                                </a:lnTo>
                                <a:lnTo>
                                  <a:pt x="68" y="27"/>
                                </a:lnTo>
                                <a:lnTo>
                                  <a:pt x="70" y="27"/>
                                </a:lnTo>
                                <a:lnTo>
                                  <a:pt x="70" y="25"/>
                                </a:lnTo>
                                <a:lnTo>
                                  <a:pt x="70" y="23"/>
                                </a:lnTo>
                                <a:lnTo>
                                  <a:pt x="70" y="21"/>
                                </a:lnTo>
                                <a:lnTo>
                                  <a:pt x="70" y="19"/>
                                </a:lnTo>
                                <a:lnTo>
                                  <a:pt x="70" y="21"/>
                                </a:lnTo>
                                <a:lnTo>
                                  <a:pt x="68" y="21"/>
                                </a:lnTo>
                                <a:lnTo>
                                  <a:pt x="68" y="19"/>
                                </a:lnTo>
                                <a:lnTo>
                                  <a:pt x="66" y="19"/>
                                </a:lnTo>
                                <a:lnTo>
                                  <a:pt x="66" y="17"/>
                                </a:lnTo>
                                <a:lnTo>
                                  <a:pt x="68" y="17"/>
                                </a:lnTo>
                                <a:lnTo>
                                  <a:pt x="68" y="15"/>
                                </a:lnTo>
                                <a:lnTo>
                                  <a:pt x="68" y="13"/>
                                </a:lnTo>
                                <a:lnTo>
                                  <a:pt x="70" y="13"/>
                                </a:lnTo>
                                <a:lnTo>
                                  <a:pt x="70" y="10"/>
                                </a:lnTo>
                                <a:lnTo>
                                  <a:pt x="70" y="8"/>
                                </a:lnTo>
                                <a:lnTo>
                                  <a:pt x="70" y="6"/>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2792" name="Freeform 563"/>
                        <wps:cNvSpPr>
                          <a:spLocks/>
                        </wps:cNvSpPr>
                        <wps:spPr bwMode="auto">
                          <a:xfrm>
                            <a:off x="2579300" y="5801320"/>
                            <a:ext cx="493400" cy="461702"/>
                          </a:xfrm>
                          <a:custGeom>
                            <a:avLst/>
                            <a:gdLst>
                              <a:gd name="T0" fmla="*/ 493395 w 777"/>
                              <a:gd name="T1" fmla="*/ 56515 h 727"/>
                              <a:gd name="T2" fmla="*/ 493395 w 777"/>
                              <a:gd name="T3" fmla="*/ 125095 h 727"/>
                              <a:gd name="T4" fmla="*/ 493395 w 777"/>
                              <a:gd name="T5" fmla="*/ 194310 h 727"/>
                              <a:gd name="T6" fmla="*/ 493395 w 777"/>
                              <a:gd name="T7" fmla="*/ 280670 h 727"/>
                              <a:gd name="T8" fmla="*/ 492125 w 777"/>
                              <a:gd name="T9" fmla="*/ 365125 h 727"/>
                              <a:gd name="T10" fmla="*/ 457200 w 777"/>
                              <a:gd name="T11" fmla="*/ 417195 h 727"/>
                              <a:gd name="T12" fmla="*/ 403860 w 777"/>
                              <a:gd name="T13" fmla="*/ 418465 h 727"/>
                              <a:gd name="T14" fmla="*/ 297815 w 777"/>
                              <a:gd name="T15" fmla="*/ 417195 h 727"/>
                              <a:gd name="T16" fmla="*/ 213360 w 777"/>
                              <a:gd name="T17" fmla="*/ 417195 h 727"/>
                              <a:gd name="T18" fmla="*/ 215900 w 777"/>
                              <a:gd name="T19" fmla="*/ 422910 h 727"/>
                              <a:gd name="T20" fmla="*/ 212090 w 777"/>
                              <a:gd name="T21" fmla="*/ 430530 h 727"/>
                              <a:gd name="T22" fmla="*/ 212090 w 777"/>
                              <a:gd name="T23" fmla="*/ 441325 h 727"/>
                              <a:gd name="T24" fmla="*/ 206375 w 777"/>
                              <a:gd name="T25" fmla="*/ 450850 h 727"/>
                              <a:gd name="T26" fmla="*/ 201295 w 777"/>
                              <a:gd name="T27" fmla="*/ 460375 h 727"/>
                              <a:gd name="T28" fmla="*/ 190500 w 777"/>
                              <a:gd name="T29" fmla="*/ 460375 h 727"/>
                              <a:gd name="T30" fmla="*/ 182245 w 777"/>
                              <a:gd name="T31" fmla="*/ 455930 h 727"/>
                              <a:gd name="T32" fmla="*/ 170180 w 777"/>
                              <a:gd name="T33" fmla="*/ 452120 h 727"/>
                              <a:gd name="T34" fmla="*/ 167640 w 777"/>
                              <a:gd name="T35" fmla="*/ 445135 h 727"/>
                              <a:gd name="T36" fmla="*/ 156845 w 777"/>
                              <a:gd name="T37" fmla="*/ 442595 h 727"/>
                              <a:gd name="T38" fmla="*/ 148590 w 777"/>
                              <a:gd name="T39" fmla="*/ 440055 h 727"/>
                              <a:gd name="T40" fmla="*/ 165100 w 777"/>
                              <a:gd name="T41" fmla="*/ 437515 h 727"/>
                              <a:gd name="T42" fmla="*/ 183515 w 777"/>
                              <a:gd name="T43" fmla="*/ 438785 h 727"/>
                              <a:gd name="T44" fmla="*/ 190500 w 777"/>
                              <a:gd name="T45" fmla="*/ 424180 h 727"/>
                              <a:gd name="T46" fmla="*/ 183515 w 777"/>
                              <a:gd name="T47" fmla="*/ 410845 h 727"/>
                              <a:gd name="T48" fmla="*/ 173990 w 777"/>
                              <a:gd name="T49" fmla="*/ 401320 h 727"/>
                              <a:gd name="T50" fmla="*/ 166370 w 777"/>
                              <a:gd name="T51" fmla="*/ 391795 h 727"/>
                              <a:gd name="T52" fmla="*/ 156845 w 777"/>
                              <a:gd name="T53" fmla="*/ 378460 h 727"/>
                              <a:gd name="T54" fmla="*/ 153035 w 777"/>
                              <a:gd name="T55" fmla="*/ 365125 h 727"/>
                              <a:gd name="T56" fmla="*/ 153035 w 777"/>
                              <a:gd name="T57" fmla="*/ 348615 h 727"/>
                              <a:gd name="T58" fmla="*/ 156845 w 777"/>
                              <a:gd name="T59" fmla="*/ 324485 h 727"/>
                              <a:gd name="T60" fmla="*/ 149860 w 777"/>
                              <a:gd name="T61" fmla="*/ 306070 h 727"/>
                              <a:gd name="T62" fmla="*/ 132715 w 777"/>
                              <a:gd name="T63" fmla="*/ 297815 h 727"/>
                              <a:gd name="T64" fmla="*/ 99060 w 777"/>
                              <a:gd name="T65" fmla="*/ 288290 h 727"/>
                              <a:gd name="T66" fmla="*/ 73660 w 777"/>
                              <a:gd name="T67" fmla="*/ 277495 h 727"/>
                              <a:gd name="T68" fmla="*/ 49530 w 777"/>
                              <a:gd name="T69" fmla="*/ 261620 h 727"/>
                              <a:gd name="T70" fmla="*/ 36195 w 777"/>
                              <a:gd name="T71" fmla="*/ 252095 h 727"/>
                              <a:gd name="T72" fmla="*/ 17145 w 777"/>
                              <a:gd name="T73" fmla="*/ 241300 h 727"/>
                              <a:gd name="T74" fmla="*/ 13335 w 777"/>
                              <a:gd name="T75" fmla="*/ 233680 h 727"/>
                              <a:gd name="T76" fmla="*/ 13335 w 777"/>
                              <a:gd name="T77" fmla="*/ 222885 h 727"/>
                              <a:gd name="T78" fmla="*/ 17145 w 777"/>
                              <a:gd name="T79" fmla="*/ 213360 h 727"/>
                              <a:gd name="T80" fmla="*/ 18415 w 777"/>
                              <a:gd name="T81" fmla="*/ 202565 h 727"/>
                              <a:gd name="T82" fmla="*/ 14605 w 777"/>
                              <a:gd name="T83" fmla="*/ 191770 h 727"/>
                              <a:gd name="T84" fmla="*/ 10795 w 777"/>
                              <a:gd name="T85" fmla="*/ 182245 h 727"/>
                              <a:gd name="T86" fmla="*/ 5080 w 777"/>
                              <a:gd name="T87" fmla="*/ 175895 h 727"/>
                              <a:gd name="T88" fmla="*/ 0 w 777"/>
                              <a:gd name="T89" fmla="*/ 156845 h 727"/>
                              <a:gd name="T90" fmla="*/ 8255 w 777"/>
                              <a:gd name="T91" fmla="*/ 151765 h 727"/>
                              <a:gd name="T92" fmla="*/ 15875 w 777"/>
                              <a:gd name="T93" fmla="*/ 146050 h 727"/>
                              <a:gd name="T94" fmla="*/ 17145 w 777"/>
                              <a:gd name="T95" fmla="*/ 138430 h 727"/>
                              <a:gd name="T96" fmla="*/ 20320 w 777"/>
                              <a:gd name="T97" fmla="*/ 131445 h 727"/>
                              <a:gd name="T98" fmla="*/ 22860 w 777"/>
                              <a:gd name="T99" fmla="*/ 126365 h 727"/>
                              <a:gd name="T100" fmla="*/ 21590 w 777"/>
                              <a:gd name="T101" fmla="*/ 119380 h 727"/>
                              <a:gd name="T102" fmla="*/ 29210 w 777"/>
                              <a:gd name="T103" fmla="*/ 100330 h 727"/>
                              <a:gd name="T104" fmla="*/ 62865 w 777"/>
                              <a:gd name="T105" fmla="*/ 33655 h 727"/>
                              <a:gd name="T106" fmla="*/ 132715 w 777"/>
                              <a:gd name="T107" fmla="*/ 0 h 727"/>
                              <a:gd name="T108" fmla="*/ 252095 w 777"/>
                              <a:gd name="T109" fmla="*/ 2540 h 727"/>
                              <a:gd name="T110" fmla="*/ 320675 w 777"/>
                              <a:gd name="T111" fmla="*/ 3810 h 727"/>
                              <a:gd name="T112" fmla="*/ 388620 w 777"/>
                              <a:gd name="T113" fmla="*/ 5080 h 727"/>
                              <a:gd name="T114" fmla="*/ 459740 w 777"/>
                              <a:gd name="T115" fmla="*/ 5080 h 727"/>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777" h="727">
                                <a:moveTo>
                                  <a:pt x="739" y="8"/>
                                </a:moveTo>
                                <a:lnTo>
                                  <a:pt x="750" y="8"/>
                                </a:lnTo>
                                <a:lnTo>
                                  <a:pt x="752" y="8"/>
                                </a:lnTo>
                                <a:lnTo>
                                  <a:pt x="777" y="8"/>
                                </a:lnTo>
                                <a:lnTo>
                                  <a:pt x="777" y="34"/>
                                </a:lnTo>
                                <a:lnTo>
                                  <a:pt x="777" y="36"/>
                                </a:lnTo>
                                <a:lnTo>
                                  <a:pt x="777" y="61"/>
                                </a:lnTo>
                                <a:lnTo>
                                  <a:pt x="777" y="63"/>
                                </a:lnTo>
                                <a:lnTo>
                                  <a:pt x="777" y="89"/>
                                </a:lnTo>
                                <a:lnTo>
                                  <a:pt x="777" y="114"/>
                                </a:lnTo>
                                <a:lnTo>
                                  <a:pt x="777" y="116"/>
                                </a:lnTo>
                                <a:lnTo>
                                  <a:pt x="777" y="118"/>
                                </a:lnTo>
                                <a:lnTo>
                                  <a:pt x="777" y="142"/>
                                </a:lnTo>
                                <a:lnTo>
                                  <a:pt x="777" y="144"/>
                                </a:lnTo>
                                <a:lnTo>
                                  <a:pt x="777" y="148"/>
                                </a:lnTo>
                                <a:lnTo>
                                  <a:pt x="777" y="169"/>
                                </a:lnTo>
                                <a:lnTo>
                                  <a:pt x="777" y="171"/>
                                </a:lnTo>
                                <a:lnTo>
                                  <a:pt x="777" y="197"/>
                                </a:lnTo>
                                <a:lnTo>
                                  <a:pt x="777" y="199"/>
                                </a:lnTo>
                                <a:lnTo>
                                  <a:pt x="777" y="224"/>
                                </a:lnTo>
                                <a:lnTo>
                                  <a:pt x="777" y="226"/>
                                </a:lnTo>
                                <a:lnTo>
                                  <a:pt x="777" y="251"/>
                                </a:lnTo>
                                <a:lnTo>
                                  <a:pt x="777" y="254"/>
                                </a:lnTo>
                                <a:lnTo>
                                  <a:pt x="777" y="277"/>
                                </a:lnTo>
                                <a:lnTo>
                                  <a:pt x="777" y="279"/>
                                </a:lnTo>
                                <a:lnTo>
                                  <a:pt x="777" y="281"/>
                                </a:lnTo>
                                <a:lnTo>
                                  <a:pt x="777" y="306"/>
                                </a:lnTo>
                                <a:lnTo>
                                  <a:pt x="777" y="334"/>
                                </a:lnTo>
                                <a:lnTo>
                                  <a:pt x="777" y="359"/>
                                </a:lnTo>
                                <a:lnTo>
                                  <a:pt x="777" y="361"/>
                                </a:lnTo>
                                <a:lnTo>
                                  <a:pt x="777" y="378"/>
                                </a:lnTo>
                                <a:lnTo>
                                  <a:pt x="777" y="387"/>
                                </a:lnTo>
                                <a:lnTo>
                                  <a:pt x="777" y="389"/>
                                </a:lnTo>
                                <a:lnTo>
                                  <a:pt x="777" y="414"/>
                                </a:lnTo>
                                <a:lnTo>
                                  <a:pt x="777" y="439"/>
                                </a:lnTo>
                                <a:lnTo>
                                  <a:pt x="777" y="442"/>
                                </a:lnTo>
                                <a:lnTo>
                                  <a:pt x="777" y="467"/>
                                </a:lnTo>
                                <a:lnTo>
                                  <a:pt x="777" y="469"/>
                                </a:lnTo>
                                <a:lnTo>
                                  <a:pt x="777" y="482"/>
                                </a:lnTo>
                                <a:lnTo>
                                  <a:pt x="777" y="497"/>
                                </a:lnTo>
                                <a:lnTo>
                                  <a:pt x="775" y="520"/>
                                </a:lnTo>
                                <a:lnTo>
                                  <a:pt x="775" y="522"/>
                                </a:lnTo>
                                <a:lnTo>
                                  <a:pt x="777" y="547"/>
                                </a:lnTo>
                                <a:lnTo>
                                  <a:pt x="777" y="549"/>
                                </a:lnTo>
                                <a:lnTo>
                                  <a:pt x="775" y="575"/>
                                </a:lnTo>
                                <a:lnTo>
                                  <a:pt x="775" y="602"/>
                                </a:lnTo>
                                <a:lnTo>
                                  <a:pt x="775" y="611"/>
                                </a:lnTo>
                                <a:lnTo>
                                  <a:pt x="775" y="627"/>
                                </a:lnTo>
                                <a:lnTo>
                                  <a:pt x="775" y="630"/>
                                </a:lnTo>
                                <a:lnTo>
                                  <a:pt x="775" y="655"/>
                                </a:lnTo>
                                <a:lnTo>
                                  <a:pt x="767" y="655"/>
                                </a:lnTo>
                                <a:lnTo>
                                  <a:pt x="752" y="657"/>
                                </a:lnTo>
                                <a:lnTo>
                                  <a:pt x="748" y="657"/>
                                </a:lnTo>
                                <a:lnTo>
                                  <a:pt x="720" y="657"/>
                                </a:lnTo>
                                <a:lnTo>
                                  <a:pt x="705" y="657"/>
                                </a:lnTo>
                                <a:lnTo>
                                  <a:pt x="693" y="657"/>
                                </a:lnTo>
                                <a:lnTo>
                                  <a:pt x="691" y="657"/>
                                </a:lnTo>
                                <a:lnTo>
                                  <a:pt x="678" y="659"/>
                                </a:lnTo>
                                <a:lnTo>
                                  <a:pt x="674" y="659"/>
                                </a:lnTo>
                                <a:lnTo>
                                  <a:pt x="665" y="659"/>
                                </a:lnTo>
                                <a:lnTo>
                                  <a:pt x="663" y="659"/>
                                </a:lnTo>
                                <a:lnTo>
                                  <a:pt x="638" y="659"/>
                                </a:lnTo>
                                <a:lnTo>
                                  <a:pt x="636" y="659"/>
                                </a:lnTo>
                                <a:lnTo>
                                  <a:pt x="634" y="659"/>
                                </a:lnTo>
                                <a:lnTo>
                                  <a:pt x="606" y="659"/>
                                </a:lnTo>
                                <a:lnTo>
                                  <a:pt x="598" y="659"/>
                                </a:lnTo>
                                <a:lnTo>
                                  <a:pt x="579" y="659"/>
                                </a:lnTo>
                                <a:lnTo>
                                  <a:pt x="553" y="657"/>
                                </a:lnTo>
                                <a:lnTo>
                                  <a:pt x="551" y="657"/>
                                </a:lnTo>
                                <a:lnTo>
                                  <a:pt x="524" y="657"/>
                                </a:lnTo>
                                <a:lnTo>
                                  <a:pt x="496" y="657"/>
                                </a:lnTo>
                                <a:lnTo>
                                  <a:pt x="469" y="657"/>
                                </a:lnTo>
                                <a:lnTo>
                                  <a:pt x="450" y="657"/>
                                </a:lnTo>
                                <a:lnTo>
                                  <a:pt x="441" y="657"/>
                                </a:lnTo>
                                <a:lnTo>
                                  <a:pt x="416" y="657"/>
                                </a:lnTo>
                                <a:lnTo>
                                  <a:pt x="414" y="657"/>
                                </a:lnTo>
                                <a:lnTo>
                                  <a:pt x="391" y="657"/>
                                </a:lnTo>
                                <a:lnTo>
                                  <a:pt x="389" y="657"/>
                                </a:lnTo>
                                <a:lnTo>
                                  <a:pt x="363" y="657"/>
                                </a:lnTo>
                                <a:lnTo>
                                  <a:pt x="361" y="657"/>
                                </a:lnTo>
                                <a:lnTo>
                                  <a:pt x="336" y="657"/>
                                </a:lnTo>
                                <a:lnTo>
                                  <a:pt x="334" y="657"/>
                                </a:lnTo>
                                <a:lnTo>
                                  <a:pt x="336" y="657"/>
                                </a:lnTo>
                                <a:lnTo>
                                  <a:pt x="336" y="659"/>
                                </a:lnTo>
                                <a:lnTo>
                                  <a:pt x="338" y="659"/>
                                </a:lnTo>
                                <a:lnTo>
                                  <a:pt x="340" y="659"/>
                                </a:lnTo>
                                <a:lnTo>
                                  <a:pt x="342" y="659"/>
                                </a:lnTo>
                                <a:lnTo>
                                  <a:pt x="342" y="661"/>
                                </a:lnTo>
                                <a:lnTo>
                                  <a:pt x="342" y="663"/>
                                </a:lnTo>
                                <a:lnTo>
                                  <a:pt x="340" y="666"/>
                                </a:lnTo>
                                <a:lnTo>
                                  <a:pt x="340" y="668"/>
                                </a:lnTo>
                                <a:lnTo>
                                  <a:pt x="340" y="670"/>
                                </a:lnTo>
                                <a:lnTo>
                                  <a:pt x="340" y="672"/>
                                </a:lnTo>
                                <a:lnTo>
                                  <a:pt x="340" y="674"/>
                                </a:lnTo>
                                <a:lnTo>
                                  <a:pt x="338" y="674"/>
                                </a:lnTo>
                                <a:lnTo>
                                  <a:pt x="338" y="676"/>
                                </a:lnTo>
                                <a:lnTo>
                                  <a:pt x="336" y="676"/>
                                </a:lnTo>
                                <a:lnTo>
                                  <a:pt x="336" y="678"/>
                                </a:lnTo>
                                <a:lnTo>
                                  <a:pt x="334" y="678"/>
                                </a:lnTo>
                                <a:lnTo>
                                  <a:pt x="334" y="680"/>
                                </a:lnTo>
                                <a:lnTo>
                                  <a:pt x="332" y="680"/>
                                </a:lnTo>
                                <a:lnTo>
                                  <a:pt x="332" y="682"/>
                                </a:lnTo>
                                <a:lnTo>
                                  <a:pt x="332" y="685"/>
                                </a:lnTo>
                                <a:lnTo>
                                  <a:pt x="334" y="687"/>
                                </a:lnTo>
                                <a:lnTo>
                                  <a:pt x="334" y="689"/>
                                </a:lnTo>
                                <a:lnTo>
                                  <a:pt x="334" y="691"/>
                                </a:lnTo>
                                <a:lnTo>
                                  <a:pt x="334" y="693"/>
                                </a:lnTo>
                                <a:lnTo>
                                  <a:pt x="334" y="695"/>
                                </a:lnTo>
                                <a:lnTo>
                                  <a:pt x="334" y="697"/>
                                </a:lnTo>
                                <a:lnTo>
                                  <a:pt x="334" y="699"/>
                                </a:lnTo>
                                <a:lnTo>
                                  <a:pt x="332" y="699"/>
                                </a:lnTo>
                                <a:lnTo>
                                  <a:pt x="329" y="701"/>
                                </a:lnTo>
                                <a:lnTo>
                                  <a:pt x="327" y="704"/>
                                </a:lnTo>
                                <a:lnTo>
                                  <a:pt x="327" y="706"/>
                                </a:lnTo>
                                <a:lnTo>
                                  <a:pt x="325" y="706"/>
                                </a:lnTo>
                                <a:lnTo>
                                  <a:pt x="325" y="708"/>
                                </a:lnTo>
                                <a:lnTo>
                                  <a:pt x="325" y="710"/>
                                </a:lnTo>
                                <a:lnTo>
                                  <a:pt x="325" y="712"/>
                                </a:lnTo>
                                <a:lnTo>
                                  <a:pt x="323" y="712"/>
                                </a:lnTo>
                                <a:lnTo>
                                  <a:pt x="323" y="714"/>
                                </a:lnTo>
                                <a:lnTo>
                                  <a:pt x="323" y="716"/>
                                </a:lnTo>
                                <a:lnTo>
                                  <a:pt x="321" y="718"/>
                                </a:lnTo>
                                <a:lnTo>
                                  <a:pt x="319" y="720"/>
                                </a:lnTo>
                                <a:lnTo>
                                  <a:pt x="319" y="723"/>
                                </a:lnTo>
                                <a:lnTo>
                                  <a:pt x="317" y="723"/>
                                </a:lnTo>
                                <a:lnTo>
                                  <a:pt x="317" y="725"/>
                                </a:lnTo>
                                <a:lnTo>
                                  <a:pt x="315" y="725"/>
                                </a:lnTo>
                                <a:lnTo>
                                  <a:pt x="313" y="725"/>
                                </a:lnTo>
                                <a:lnTo>
                                  <a:pt x="313" y="727"/>
                                </a:lnTo>
                                <a:lnTo>
                                  <a:pt x="310" y="727"/>
                                </a:lnTo>
                                <a:lnTo>
                                  <a:pt x="308" y="727"/>
                                </a:lnTo>
                                <a:lnTo>
                                  <a:pt x="306" y="727"/>
                                </a:lnTo>
                                <a:lnTo>
                                  <a:pt x="304" y="727"/>
                                </a:lnTo>
                                <a:lnTo>
                                  <a:pt x="302" y="727"/>
                                </a:lnTo>
                                <a:lnTo>
                                  <a:pt x="300" y="725"/>
                                </a:lnTo>
                                <a:lnTo>
                                  <a:pt x="298" y="725"/>
                                </a:lnTo>
                                <a:lnTo>
                                  <a:pt x="296" y="723"/>
                                </a:lnTo>
                                <a:lnTo>
                                  <a:pt x="296" y="720"/>
                                </a:lnTo>
                                <a:lnTo>
                                  <a:pt x="293" y="720"/>
                                </a:lnTo>
                                <a:lnTo>
                                  <a:pt x="293" y="718"/>
                                </a:lnTo>
                                <a:lnTo>
                                  <a:pt x="291" y="718"/>
                                </a:lnTo>
                                <a:lnTo>
                                  <a:pt x="289" y="716"/>
                                </a:lnTo>
                                <a:lnTo>
                                  <a:pt x="287" y="716"/>
                                </a:lnTo>
                                <a:lnTo>
                                  <a:pt x="287" y="718"/>
                                </a:lnTo>
                                <a:lnTo>
                                  <a:pt x="285" y="718"/>
                                </a:lnTo>
                                <a:lnTo>
                                  <a:pt x="283" y="718"/>
                                </a:lnTo>
                                <a:lnTo>
                                  <a:pt x="281" y="716"/>
                                </a:lnTo>
                                <a:lnTo>
                                  <a:pt x="279" y="716"/>
                                </a:lnTo>
                                <a:lnTo>
                                  <a:pt x="277" y="714"/>
                                </a:lnTo>
                                <a:lnTo>
                                  <a:pt x="277" y="712"/>
                                </a:lnTo>
                                <a:lnTo>
                                  <a:pt x="274" y="712"/>
                                </a:lnTo>
                                <a:lnTo>
                                  <a:pt x="272" y="712"/>
                                </a:lnTo>
                                <a:lnTo>
                                  <a:pt x="268" y="712"/>
                                </a:lnTo>
                                <a:lnTo>
                                  <a:pt x="266" y="712"/>
                                </a:lnTo>
                                <a:lnTo>
                                  <a:pt x="264" y="712"/>
                                </a:lnTo>
                                <a:lnTo>
                                  <a:pt x="262" y="712"/>
                                </a:lnTo>
                                <a:lnTo>
                                  <a:pt x="262" y="710"/>
                                </a:lnTo>
                                <a:lnTo>
                                  <a:pt x="262" y="708"/>
                                </a:lnTo>
                                <a:lnTo>
                                  <a:pt x="262" y="706"/>
                                </a:lnTo>
                                <a:lnTo>
                                  <a:pt x="262" y="704"/>
                                </a:lnTo>
                                <a:lnTo>
                                  <a:pt x="264" y="704"/>
                                </a:lnTo>
                                <a:lnTo>
                                  <a:pt x="264" y="701"/>
                                </a:lnTo>
                                <a:lnTo>
                                  <a:pt x="264" y="699"/>
                                </a:lnTo>
                                <a:lnTo>
                                  <a:pt x="262" y="697"/>
                                </a:lnTo>
                                <a:lnTo>
                                  <a:pt x="260" y="697"/>
                                </a:lnTo>
                                <a:lnTo>
                                  <a:pt x="258" y="697"/>
                                </a:lnTo>
                                <a:lnTo>
                                  <a:pt x="255" y="697"/>
                                </a:lnTo>
                                <a:lnTo>
                                  <a:pt x="253" y="697"/>
                                </a:lnTo>
                                <a:lnTo>
                                  <a:pt x="251" y="697"/>
                                </a:lnTo>
                                <a:lnTo>
                                  <a:pt x="249" y="697"/>
                                </a:lnTo>
                                <a:lnTo>
                                  <a:pt x="247" y="697"/>
                                </a:lnTo>
                                <a:lnTo>
                                  <a:pt x="245" y="699"/>
                                </a:lnTo>
                                <a:lnTo>
                                  <a:pt x="245" y="701"/>
                                </a:lnTo>
                                <a:lnTo>
                                  <a:pt x="241" y="704"/>
                                </a:lnTo>
                                <a:lnTo>
                                  <a:pt x="239" y="708"/>
                                </a:lnTo>
                                <a:lnTo>
                                  <a:pt x="236" y="708"/>
                                </a:lnTo>
                                <a:lnTo>
                                  <a:pt x="234" y="708"/>
                                </a:lnTo>
                                <a:lnTo>
                                  <a:pt x="234" y="706"/>
                                </a:lnTo>
                                <a:lnTo>
                                  <a:pt x="234" y="697"/>
                                </a:lnTo>
                                <a:lnTo>
                                  <a:pt x="234" y="693"/>
                                </a:lnTo>
                                <a:lnTo>
                                  <a:pt x="234" y="691"/>
                                </a:lnTo>
                                <a:lnTo>
                                  <a:pt x="236" y="689"/>
                                </a:lnTo>
                                <a:lnTo>
                                  <a:pt x="241" y="687"/>
                                </a:lnTo>
                                <a:lnTo>
                                  <a:pt x="243" y="685"/>
                                </a:lnTo>
                                <a:lnTo>
                                  <a:pt x="245" y="685"/>
                                </a:lnTo>
                                <a:lnTo>
                                  <a:pt x="249" y="687"/>
                                </a:lnTo>
                                <a:lnTo>
                                  <a:pt x="253" y="687"/>
                                </a:lnTo>
                                <a:lnTo>
                                  <a:pt x="255" y="687"/>
                                </a:lnTo>
                                <a:lnTo>
                                  <a:pt x="260" y="689"/>
                                </a:lnTo>
                                <a:lnTo>
                                  <a:pt x="266" y="691"/>
                                </a:lnTo>
                                <a:lnTo>
                                  <a:pt x="268" y="691"/>
                                </a:lnTo>
                                <a:lnTo>
                                  <a:pt x="272" y="693"/>
                                </a:lnTo>
                                <a:lnTo>
                                  <a:pt x="274" y="693"/>
                                </a:lnTo>
                                <a:lnTo>
                                  <a:pt x="279" y="693"/>
                                </a:lnTo>
                                <a:lnTo>
                                  <a:pt x="281" y="693"/>
                                </a:lnTo>
                                <a:lnTo>
                                  <a:pt x="285" y="693"/>
                                </a:lnTo>
                                <a:lnTo>
                                  <a:pt x="287" y="691"/>
                                </a:lnTo>
                                <a:lnTo>
                                  <a:pt x="289" y="691"/>
                                </a:lnTo>
                                <a:lnTo>
                                  <a:pt x="291" y="689"/>
                                </a:lnTo>
                                <a:lnTo>
                                  <a:pt x="293" y="689"/>
                                </a:lnTo>
                                <a:lnTo>
                                  <a:pt x="298" y="685"/>
                                </a:lnTo>
                                <a:lnTo>
                                  <a:pt x="298" y="682"/>
                                </a:lnTo>
                                <a:lnTo>
                                  <a:pt x="300" y="680"/>
                                </a:lnTo>
                                <a:lnTo>
                                  <a:pt x="300" y="676"/>
                                </a:lnTo>
                                <a:lnTo>
                                  <a:pt x="302" y="672"/>
                                </a:lnTo>
                                <a:lnTo>
                                  <a:pt x="302" y="670"/>
                                </a:lnTo>
                                <a:lnTo>
                                  <a:pt x="300" y="668"/>
                                </a:lnTo>
                                <a:lnTo>
                                  <a:pt x="300" y="666"/>
                                </a:lnTo>
                                <a:lnTo>
                                  <a:pt x="300" y="663"/>
                                </a:lnTo>
                                <a:lnTo>
                                  <a:pt x="300" y="661"/>
                                </a:lnTo>
                                <a:lnTo>
                                  <a:pt x="298" y="659"/>
                                </a:lnTo>
                                <a:lnTo>
                                  <a:pt x="296" y="657"/>
                                </a:lnTo>
                                <a:lnTo>
                                  <a:pt x="293" y="655"/>
                                </a:lnTo>
                                <a:lnTo>
                                  <a:pt x="291" y="651"/>
                                </a:lnTo>
                                <a:lnTo>
                                  <a:pt x="289" y="649"/>
                                </a:lnTo>
                                <a:lnTo>
                                  <a:pt x="289" y="647"/>
                                </a:lnTo>
                                <a:lnTo>
                                  <a:pt x="287" y="644"/>
                                </a:lnTo>
                                <a:lnTo>
                                  <a:pt x="285" y="642"/>
                                </a:lnTo>
                                <a:lnTo>
                                  <a:pt x="285" y="640"/>
                                </a:lnTo>
                                <a:lnTo>
                                  <a:pt x="283" y="640"/>
                                </a:lnTo>
                                <a:lnTo>
                                  <a:pt x="283" y="638"/>
                                </a:lnTo>
                                <a:lnTo>
                                  <a:pt x="281" y="636"/>
                                </a:lnTo>
                                <a:lnTo>
                                  <a:pt x="279" y="636"/>
                                </a:lnTo>
                                <a:lnTo>
                                  <a:pt x="277" y="634"/>
                                </a:lnTo>
                                <a:lnTo>
                                  <a:pt x="274" y="632"/>
                                </a:lnTo>
                                <a:lnTo>
                                  <a:pt x="272" y="630"/>
                                </a:lnTo>
                                <a:lnTo>
                                  <a:pt x="270" y="627"/>
                                </a:lnTo>
                                <a:lnTo>
                                  <a:pt x="268" y="625"/>
                                </a:lnTo>
                                <a:lnTo>
                                  <a:pt x="268" y="623"/>
                                </a:lnTo>
                                <a:lnTo>
                                  <a:pt x="266" y="623"/>
                                </a:lnTo>
                                <a:lnTo>
                                  <a:pt x="266" y="621"/>
                                </a:lnTo>
                                <a:lnTo>
                                  <a:pt x="264" y="619"/>
                                </a:lnTo>
                                <a:lnTo>
                                  <a:pt x="262" y="619"/>
                                </a:lnTo>
                                <a:lnTo>
                                  <a:pt x="262" y="617"/>
                                </a:lnTo>
                                <a:lnTo>
                                  <a:pt x="260" y="615"/>
                                </a:lnTo>
                                <a:lnTo>
                                  <a:pt x="258" y="613"/>
                                </a:lnTo>
                                <a:lnTo>
                                  <a:pt x="255" y="611"/>
                                </a:lnTo>
                                <a:lnTo>
                                  <a:pt x="255" y="608"/>
                                </a:lnTo>
                                <a:lnTo>
                                  <a:pt x="253" y="606"/>
                                </a:lnTo>
                                <a:lnTo>
                                  <a:pt x="251" y="602"/>
                                </a:lnTo>
                                <a:lnTo>
                                  <a:pt x="251" y="600"/>
                                </a:lnTo>
                                <a:lnTo>
                                  <a:pt x="249" y="598"/>
                                </a:lnTo>
                                <a:lnTo>
                                  <a:pt x="247" y="596"/>
                                </a:lnTo>
                                <a:lnTo>
                                  <a:pt x="247" y="594"/>
                                </a:lnTo>
                                <a:lnTo>
                                  <a:pt x="245" y="594"/>
                                </a:lnTo>
                                <a:lnTo>
                                  <a:pt x="243" y="592"/>
                                </a:lnTo>
                                <a:lnTo>
                                  <a:pt x="241" y="587"/>
                                </a:lnTo>
                                <a:lnTo>
                                  <a:pt x="241" y="585"/>
                                </a:lnTo>
                                <a:lnTo>
                                  <a:pt x="239" y="581"/>
                                </a:lnTo>
                                <a:lnTo>
                                  <a:pt x="239" y="579"/>
                                </a:lnTo>
                                <a:lnTo>
                                  <a:pt x="241" y="577"/>
                                </a:lnTo>
                                <a:lnTo>
                                  <a:pt x="241" y="575"/>
                                </a:lnTo>
                                <a:lnTo>
                                  <a:pt x="243" y="573"/>
                                </a:lnTo>
                                <a:lnTo>
                                  <a:pt x="243" y="570"/>
                                </a:lnTo>
                                <a:lnTo>
                                  <a:pt x="243" y="568"/>
                                </a:lnTo>
                                <a:lnTo>
                                  <a:pt x="243" y="566"/>
                                </a:lnTo>
                                <a:lnTo>
                                  <a:pt x="243" y="564"/>
                                </a:lnTo>
                                <a:lnTo>
                                  <a:pt x="241" y="560"/>
                                </a:lnTo>
                                <a:lnTo>
                                  <a:pt x="241" y="558"/>
                                </a:lnTo>
                                <a:lnTo>
                                  <a:pt x="241" y="554"/>
                                </a:lnTo>
                                <a:lnTo>
                                  <a:pt x="241" y="549"/>
                                </a:lnTo>
                                <a:lnTo>
                                  <a:pt x="241" y="545"/>
                                </a:lnTo>
                                <a:lnTo>
                                  <a:pt x="241" y="541"/>
                                </a:lnTo>
                                <a:lnTo>
                                  <a:pt x="241" y="535"/>
                                </a:lnTo>
                                <a:lnTo>
                                  <a:pt x="243" y="530"/>
                                </a:lnTo>
                                <a:lnTo>
                                  <a:pt x="243" y="526"/>
                                </a:lnTo>
                                <a:lnTo>
                                  <a:pt x="243" y="522"/>
                                </a:lnTo>
                                <a:lnTo>
                                  <a:pt x="245" y="520"/>
                                </a:lnTo>
                                <a:lnTo>
                                  <a:pt x="247" y="513"/>
                                </a:lnTo>
                                <a:lnTo>
                                  <a:pt x="247" y="511"/>
                                </a:lnTo>
                                <a:lnTo>
                                  <a:pt x="249" y="505"/>
                                </a:lnTo>
                                <a:lnTo>
                                  <a:pt x="249" y="503"/>
                                </a:lnTo>
                                <a:lnTo>
                                  <a:pt x="249" y="501"/>
                                </a:lnTo>
                                <a:lnTo>
                                  <a:pt x="247" y="499"/>
                                </a:lnTo>
                                <a:lnTo>
                                  <a:pt x="247" y="497"/>
                                </a:lnTo>
                                <a:lnTo>
                                  <a:pt x="247" y="494"/>
                                </a:lnTo>
                                <a:lnTo>
                                  <a:pt x="243" y="488"/>
                                </a:lnTo>
                                <a:lnTo>
                                  <a:pt x="241" y="486"/>
                                </a:lnTo>
                                <a:lnTo>
                                  <a:pt x="236" y="482"/>
                                </a:lnTo>
                                <a:lnTo>
                                  <a:pt x="234" y="477"/>
                                </a:lnTo>
                                <a:lnTo>
                                  <a:pt x="230" y="477"/>
                                </a:lnTo>
                                <a:lnTo>
                                  <a:pt x="228" y="475"/>
                                </a:lnTo>
                                <a:lnTo>
                                  <a:pt x="226" y="473"/>
                                </a:lnTo>
                                <a:lnTo>
                                  <a:pt x="224" y="473"/>
                                </a:lnTo>
                                <a:lnTo>
                                  <a:pt x="222" y="473"/>
                                </a:lnTo>
                                <a:lnTo>
                                  <a:pt x="215" y="471"/>
                                </a:lnTo>
                                <a:lnTo>
                                  <a:pt x="211" y="471"/>
                                </a:lnTo>
                                <a:lnTo>
                                  <a:pt x="209" y="469"/>
                                </a:lnTo>
                                <a:lnTo>
                                  <a:pt x="205" y="469"/>
                                </a:lnTo>
                                <a:lnTo>
                                  <a:pt x="201" y="467"/>
                                </a:lnTo>
                                <a:lnTo>
                                  <a:pt x="198" y="467"/>
                                </a:lnTo>
                                <a:lnTo>
                                  <a:pt x="188" y="465"/>
                                </a:lnTo>
                                <a:lnTo>
                                  <a:pt x="179" y="461"/>
                                </a:lnTo>
                                <a:lnTo>
                                  <a:pt x="171" y="458"/>
                                </a:lnTo>
                                <a:lnTo>
                                  <a:pt x="163" y="456"/>
                                </a:lnTo>
                                <a:lnTo>
                                  <a:pt x="160" y="456"/>
                                </a:lnTo>
                                <a:lnTo>
                                  <a:pt x="156" y="454"/>
                                </a:lnTo>
                                <a:lnTo>
                                  <a:pt x="154" y="454"/>
                                </a:lnTo>
                                <a:lnTo>
                                  <a:pt x="150" y="450"/>
                                </a:lnTo>
                                <a:lnTo>
                                  <a:pt x="144" y="448"/>
                                </a:lnTo>
                                <a:lnTo>
                                  <a:pt x="141" y="448"/>
                                </a:lnTo>
                                <a:lnTo>
                                  <a:pt x="135" y="446"/>
                                </a:lnTo>
                                <a:lnTo>
                                  <a:pt x="129" y="444"/>
                                </a:lnTo>
                                <a:lnTo>
                                  <a:pt x="125" y="442"/>
                                </a:lnTo>
                                <a:lnTo>
                                  <a:pt x="118" y="439"/>
                                </a:lnTo>
                                <a:lnTo>
                                  <a:pt x="116" y="437"/>
                                </a:lnTo>
                                <a:lnTo>
                                  <a:pt x="112" y="435"/>
                                </a:lnTo>
                                <a:lnTo>
                                  <a:pt x="108" y="433"/>
                                </a:lnTo>
                                <a:lnTo>
                                  <a:pt x="103" y="431"/>
                                </a:lnTo>
                                <a:lnTo>
                                  <a:pt x="101" y="429"/>
                                </a:lnTo>
                                <a:lnTo>
                                  <a:pt x="99" y="427"/>
                                </a:lnTo>
                                <a:lnTo>
                                  <a:pt x="93" y="423"/>
                                </a:lnTo>
                                <a:lnTo>
                                  <a:pt x="89" y="418"/>
                                </a:lnTo>
                                <a:lnTo>
                                  <a:pt x="82" y="414"/>
                                </a:lnTo>
                                <a:lnTo>
                                  <a:pt x="78" y="412"/>
                                </a:lnTo>
                                <a:lnTo>
                                  <a:pt x="76" y="408"/>
                                </a:lnTo>
                                <a:lnTo>
                                  <a:pt x="72" y="406"/>
                                </a:lnTo>
                                <a:lnTo>
                                  <a:pt x="70" y="404"/>
                                </a:lnTo>
                                <a:lnTo>
                                  <a:pt x="67" y="404"/>
                                </a:lnTo>
                                <a:lnTo>
                                  <a:pt x="67" y="401"/>
                                </a:lnTo>
                                <a:lnTo>
                                  <a:pt x="63" y="401"/>
                                </a:lnTo>
                                <a:lnTo>
                                  <a:pt x="63" y="399"/>
                                </a:lnTo>
                                <a:lnTo>
                                  <a:pt x="59" y="399"/>
                                </a:lnTo>
                                <a:lnTo>
                                  <a:pt x="57" y="397"/>
                                </a:lnTo>
                                <a:lnTo>
                                  <a:pt x="55" y="395"/>
                                </a:lnTo>
                                <a:lnTo>
                                  <a:pt x="53" y="395"/>
                                </a:lnTo>
                                <a:lnTo>
                                  <a:pt x="48" y="393"/>
                                </a:lnTo>
                                <a:lnTo>
                                  <a:pt x="44" y="391"/>
                                </a:lnTo>
                                <a:lnTo>
                                  <a:pt x="40" y="389"/>
                                </a:lnTo>
                                <a:lnTo>
                                  <a:pt x="38" y="387"/>
                                </a:lnTo>
                                <a:lnTo>
                                  <a:pt x="34" y="385"/>
                                </a:lnTo>
                                <a:lnTo>
                                  <a:pt x="32" y="382"/>
                                </a:lnTo>
                                <a:lnTo>
                                  <a:pt x="27" y="380"/>
                                </a:lnTo>
                                <a:lnTo>
                                  <a:pt x="25" y="380"/>
                                </a:lnTo>
                                <a:lnTo>
                                  <a:pt x="25" y="378"/>
                                </a:lnTo>
                                <a:lnTo>
                                  <a:pt x="23" y="378"/>
                                </a:lnTo>
                                <a:lnTo>
                                  <a:pt x="23" y="376"/>
                                </a:lnTo>
                                <a:lnTo>
                                  <a:pt x="21" y="376"/>
                                </a:lnTo>
                                <a:lnTo>
                                  <a:pt x="21" y="374"/>
                                </a:lnTo>
                                <a:lnTo>
                                  <a:pt x="21" y="372"/>
                                </a:lnTo>
                                <a:lnTo>
                                  <a:pt x="21" y="370"/>
                                </a:lnTo>
                                <a:lnTo>
                                  <a:pt x="21" y="368"/>
                                </a:lnTo>
                                <a:lnTo>
                                  <a:pt x="19" y="366"/>
                                </a:lnTo>
                                <a:lnTo>
                                  <a:pt x="19" y="363"/>
                                </a:lnTo>
                                <a:lnTo>
                                  <a:pt x="19" y="361"/>
                                </a:lnTo>
                                <a:lnTo>
                                  <a:pt x="19" y="359"/>
                                </a:lnTo>
                                <a:lnTo>
                                  <a:pt x="19" y="357"/>
                                </a:lnTo>
                                <a:lnTo>
                                  <a:pt x="21" y="357"/>
                                </a:lnTo>
                                <a:lnTo>
                                  <a:pt x="21" y="355"/>
                                </a:lnTo>
                                <a:lnTo>
                                  <a:pt x="21" y="353"/>
                                </a:lnTo>
                                <a:lnTo>
                                  <a:pt x="21" y="351"/>
                                </a:lnTo>
                                <a:lnTo>
                                  <a:pt x="23" y="351"/>
                                </a:lnTo>
                                <a:lnTo>
                                  <a:pt x="23" y="349"/>
                                </a:lnTo>
                                <a:lnTo>
                                  <a:pt x="23" y="347"/>
                                </a:lnTo>
                                <a:lnTo>
                                  <a:pt x="25" y="347"/>
                                </a:lnTo>
                                <a:lnTo>
                                  <a:pt x="25" y="344"/>
                                </a:lnTo>
                                <a:lnTo>
                                  <a:pt x="25" y="342"/>
                                </a:lnTo>
                                <a:lnTo>
                                  <a:pt x="25" y="340"/>
                                </a:lnTo>
                                <a:lnTo>
                                  <a:pt x="27" y="338"/>
                                </a:lnTo>
                                <a:lnTo>
                                  <a:pt x="27" y="336"/>
                                </a:lnTo>
                                <a:lnTo>
                                  <a:pt x="27" y="334"/>
                                </a:lnTo>
                                <a:lnTo>
                                  <a:pt x="27" y="332"/>
                                </a:lnTo>
                                <a:lnTo>
                                  <a:pt x="29" y="332"/>
                                </a:lnTo>
                                <a:lnTo>
                                  <a:pt x="29" y="330"/>
                                </a:lnTo>
                                <a:lnTo>
                                  <a:pt x="29" y="328"/>
                                </a:lnTo>
                                <a:lnTo>
                                  <a:pt x="29" y="325"/>
                                </a:lnTo>
                                <a:lnTo>
                                  <a:pt x="29" y="323"/>
                                </a:lnTo>
                                <a:lnTo>
                                  <a:pt x="29" y="321"/>
                                </a:lnTo>
                                <a:lnTo>
                                  <a:pt x="29" y="319"/>
                                </a:lnTo>
                                <a:lnTo>
                                  <a:pt x="29" y="317"/>
                                </a:lnTo>
                                <a:lnTo>
                                  <a:pt x="29" y="315"/>
                                </a:lnTo>
                                <a:lnTo>
                                  <a:pt x="29" y="313"/>
                                </a:lnTo>
                                <a:lnTo>
                                  <a:pt x="29" y="311"/>
                                </a:lnTo>
                                <a:lnTo>
                                  <a:pt x="27" y="308"/>
                                </a:lnTo>
                                <a:lnTo>
                                  <a:pt x="27" y="306"/>
                                </a:lnTo>
                                <a:lnTo>
                                  <a:pt x="25" y="306"/>
                                </a:lnTo>
                                <a:lnTo>
                                  <a:pt x="25" y="304"/>
                                </a:lnTo>
                                <a:lnTo>
                                  <a:pt x="23" y="302"/>
                                </a:lnTo>
                                <a:lnTo>
                                  <a:pt x="23" y="300"/>
                                </a:lnTo>
                                <a:lnTo>
                                  <a:pt x="23" y="298"/>
                                </a:lnTo>
                                <a:lnTo>
                                  <a:pt x="21" y="298"/>
                                </a:lnTo>
                                <a:lnTo>
                                  <a:pt x="21" y="296"/>
                                </a:lnTo>
                                <a:lnTo>
                                  <a:pt x="19" y="294"/>
                                </a:lnTo>
                                <a:lnTo>
                                  <a:pt x="19" y="292"/>
                                </a:lnTo>
                                <a:lnTo>
                                  <a:pt x="19" y="289"/>
                                </a:lnTo>
                                <a:lnTo>
                                  <a:pt x="17" y="289"/>
                                </a:lnTo>
                                <a:lnTo>
                                  <a:pt x="17" y="287"/>
                                </a:lnTo>
                                <a:lnTo>
                                  <a:pt x="15" y="287"/>
                                </a:lnTo>
                                <a:lnTo>
                                  <a:pt x="15" y="285"/>
                                </a:lnTo>
                                <a:lnTo>
                                  <a:pt x="13" y="285"/>
                                </a:lnTo>
                                <a:lnTo>
                                  <a:pt x="13" y="283"/>
                                </a:lnTo>
                                <a:lnTo>
                                  <a:pt x="10" y="283"/>
                                </a:lnTo>
                                <a:lnTo>
                                  <a:pt x="10" y="281"/>
                                </a:lnTo>
                                <a:lnTo>
                                  <a:pt x="8" y="281"/>
                                </a:lnTo>
                                <a:lnTo>
                                  <a:pt x="8" y="279"/>
                                </a:lnTo>
                                <a:lnTo>
                                  <a:pt x="8" y="277"/>
                                </a:lnTo>
                                <a:lnTo>
                                  <a:pt x="6" y="268"/>
                                </a:lnTo>
                                <a:lnTo>
                                  <a:pt x="6" y="266"/>
                                </a:lnTo>
                                <a:lnTo>
                                  <a:pt x="4" y="260"/>
                                </a:lnTo>
                                <a:lnTo>
                                  <a:pt x="4" y="258"/>
                                </a:lnTo>
                                <a:lnTo>
                                  <a:pt x="4" y="256"/>
                                </a:lnTo>
                                <a:lnTo>
                                  <a:pt x="2" y="254"/>
                                </a:lnTo>
                                <a:lnTo>
                                  <a:pt x="2" y="251"/>
                                </a:lnTo>
                                <a:lnTo>
                                  <a:pt x="2" y="249"/>
                                </a:lnTo>
                                <a:lnTo>
                                  <a:pt x="0" y="247"/>
                                </a:lnTo>
                                <a:lnTo>
                                  <a:pt x="0" y="245"/>
                                </a:lnTo>
                                <a:lnTo>
                                  <a:pt x="2" y="243"/>
                                </a:lnTo>
                                <a:lnTo>
                                  <a:pt x="4" y="243"/>
                                </a:lnTo>
                                <a:lnTo>
                                  <a:pt x="6" y="243"/>
                                </a:lnTo>
                                <a:lnTo>
                                  <a:pt x="6" y="241"/>
                                </a:lnTo>
                                <a:lnTo>
                                  <a:pt x="8" y="241"/>
                                </a:lnTo>
                                <a:lnTo>
                                  <a:pt x="10" y="241"/>
                                </a:lnTo>
                                <a:lnTo>
                                  <a:pt x="13" y="241"/>
                                </a:lnTo>
                                <a:lnTo>
                                  <a:pt x="13" y="239"/>
                                </a:lnTo>
                                <a:lnTo>
                                  <a:pt x="15" y="237"/>
                                </a:lnTo>
                                <a:lnTo>
                                  <a:pt x="17" y="235"/>
                                </a:lnTo>
                                <a:lnTo>
                                  <a:pt x="19" y="232"/>
                                </a:lnTo>
                                <a:lnTo>
                                  <a:pt x="21" y="232"/>
                                </a:lnTo>
                                <a:lnTo>
                                  <a:pt x="21" y="235"/>
                                </a:lnTo>
                                <a:lnTo>
                                  <a:pt x="23" y="235"/>
                                </a:lnTo>
                                <a:lnTo>
                                  <a:pt x="23" y="232"/>
                                </a:lnTo>
                                <a:lnTo>
                                  <a:pt x="23" y="230"/>
                                </a:lnTo>
                                <a:lnTo>
                                  <a:pt x="25" y="230"/>
                                </a:lnTo>
                                <a:lnTo>
                                  <a:pt x="23" y="230"/>
                                </a:lnTo>
                                <a:lnTo>
                                  <a:pt x="23" y="228"/>
                                </a:lnTo>
                                <a:lnTo>
                                  <a:pt x="25" y="228"/>
                                </a:lnTo>
                                <a:lnTo>
                                  <a:pt x="25" y="226"/>
                                </a:lnTo>
                                <a:lnTo>
                                  <a:pt x="25" y="224"/>
                                </a:lnTo>
                                <a:lnTo>
                                  <a:pt x="27" y="224"/>
                                </a:lnTo>
                                <a:lnTo>
                                  <a:pt x="27" y="222"/>
                                </a:lnTo>
                                <a:lnTo>
                                  <a:pt x="27" y="220"/>
                                </a:lnTo>
                                <a:lnTo>
                                  <a:pt x="27" y="218"/>
                                </a:lnTo>
                                <a:lnTo>
                                  <a:pt x="27" y="216"/>
                                </a:lnTo>
                                <a:lnTo>
                                  <a:pt x="27" y="218"/>
                                </a:lnTo>
                                <a:lnTo>
                                  <a:pt x="29" y="218"/>
                                </a:lnTo>
                                <a:lnTo>
                                  <a:pt x="29" y="216"/>
                                </a:lnTo>
                                <a:lnTo>
                                  <a:pt x="29" y="213"/>
                                </a:lnTo>
                                <a:lnTo>
                                  <a:pt x="29" y="211"/>
                                </a:lnTo>
                                <a:lnTo>
                                  <a:pt x="32" y="211"/>
                                </a:lnTo>
                                <a:lnTo>
                                  <a:pt x="32" y="209"/>
                                </a:lnTo>
                                <a:lnTo>
                                  <a:pt x="32" y="207"/>
                                </a:lnTo>
                                <a:lnTo>
                                  <a:pt x="34" y="207"/>
                                </a:lnTo>
                                <a:lnTo>
                                  <a:pt x="34" y="205"/>
                                </a:lnTo>
                                <a:lnTo>
                                  <a:pt x="32" y="205"/>
                                </a:lnTo>
                                <a:lnTo>
                                  <a:pt x="34" y="205"/>
                                </a:lnTo>
                                <a:lnTo>
                                  <a:pt x="32" y="205"/>
                                </a:lnTo>
                                <a:lnTo>
                                  <a:pt x="32" y="203"/>
                                </a:lnTo>
                                <a:lnTo>
                                  <a:pt x="34" y="203"/>
                                </a:lnTo>
                                <a:lnTo>
                                  <a:pt x="34" y="201"/>
                                </a:lnTo>
                                <a:lnTo>
                                  <a:pt x="36" y="199"/>
                                </a:lnTo>
                                <a:lnTo>
                                  <a:pt x="34" y="199"/>
                                </a:lnTo>
                                <a:lnTo>
                                  <a:pt x="34" y="197"/>
                                </a:lnTo>
                                <a:lnTo>
                                  <a:pt x="36" y="197"/>
                                </a:lnTo>
                                <a:lnTo>
                                  <a:pt x="36" y="194"/>
                                </a:lnTo>
                                <a:lnTo>
                                  <a:pt x="34" y="194"/>
                                </a:lnTo>
                                <a:lnTo>
                                  <a:pt x="34" y="192"/>
                                </a:lnTo>
                                <a:lnTo>
                                  <a:pt x="36" y="192"/>
                                </a:lnTo>
                                <a:lnTo>
                                  <a:pt x="34" y="190"/>
                                </a:lnTo>
                                <a:lnTo>
                                  <a:pt x="34" y="188"/>
                                </a:lnTo>
                                <a:lnTo>
                                  <a:pt x="34" y="186"/>
                                </a:lnTo>
                                <a:lnTo>
                                  <a:pt x="34" y="184"/>
                                </a:lnTo>
                                <a:lnTo>
                                  <a:pt x="34" y="182"/>
                                </a:lnTo>
                                <a:lnTo>
                                  <a:pt x="36" y="182"/>
                                </a:lnTo>
                                <a:lnTo>
                                  <a:pt x="36" y="180"/>
                                </a:lnTo>
                                <a:lnTo>
                                  <a:pt x="36" y="178"/>
                                </a:lnTo>
                                <a:lnTo>
                                  <a:pt x="38" y="178"/>
                                </a:lnTo>
                                <a:lnTo>
                                  <a:pt x="40" y="169"/>
                                </a:lnTo>
                                <a:lnTo>
                                  <a:pt x="46" y="158"/>
                                </a:lnTo>
                                <a:lnTo>
                                  <a:pt x="51" y="148"/>
                                </a:lnTo>
                                <a:lnTo>
                                  <a:pt x="59" y="133"/>
                                </a:lnTo>
                                <a:lnTo>
                                  <a:pt x="70" y="112"/>
                                </a:lnTo>
                                <a:lnTo>
                                  <a:pt x="72" y="106"/>
                                </a:lnTo>
                                <a:lnTo>
                                  <a:pt x="82" y="87"/>
                                </a:lnTo>
                                <a:lnTo>
                                  <a:pt x="87" y="78"/>
                                </a:lnTo>
                                <a:lnTo>
                                  <a:pt x="97" y="57"/>
                                </a:lnTo>
                                <a:lnTo>
                                  <a:pt x="97" y="55"/>
                                </a:lnTo>
                                <a:lnTo>
                                  <a:pt x="99" y="53"/>
                                </a:lnTo>
                                <a:lnTo>
                                  <a:pt x="99" y="51"/>
                                </a:lnTo>
                                <a:lnTo>
                                  <a:pt x="112" y="30"/>
                                </a:lnTo>
                                <a:lnTo>
                                  <a:pt x="114" y="25"/>
                                </a:lnTo>
                                <a:lnTo>
                                  <a:pt x="116" y="17"/>
                                </a:lnTo>
                                <a:lnTo>
                                  <a:pt x="127" y="0"/>
                                </a:lnTo>
                                <a:lnTo>
                                  <a:pt x="154" y="0"/>
                                </a:lnTo>
                                <a:lnTo>
                                  <a:pt x="182" y="0"/>
                                </a:lnTo>
                                <a:lnTo>
                                  <a:pt x="207" y="0"/>
                                </a:lnTo>
                                <a:lnTo>
                                  <a:pt x="209" y="0"/>
                                </a:lnTo>
                                <a:lnTo>
                                  <a:pt x="234" y="2"/>
                                </a:lnTo>
                                <a:lnTo>
                                  <a:pt x="262" y="2"/>
                                </a:lnTo>
                                <a:lnTo>
                                  <a:pt x="266" y="2"/>
                                </a:lnTo>
                                <a:lnTo>
                                  <a:pt x="287" y="2"/>
                                </a:lnTo>
                                <a:lnTo>
                                  <a:pt x="315" y="2"/>
                                </a:lnTo>
                                <a:lnTo>
                                  <a:pt x="342" y="2"/>
                                </a:lnTo>
                                <a:lnTo>
                                  <a:pt x="370" y="4"/>
                                </a:lnTo>
                                <a:lnTo>
                                  <a:pt x="395" y="4"/>
                                </a:lnTo>
                                <a:lnTo>
                                  <a:pt x="397" y="4"/>
                                </a:lnTo>
                                <a:lnTo>
                                  <a:pt x="422" y="4"/>
                                </a:lnTo>
                                <a:lnTo>
                                  <a:pt x="448" y="4"/>
                                </a:lnTo>
                                <a:lnTo>
                                  <a:pt x="450" y="4"/>
                                </a:lnTo>
                                <a:lnTo>
                                  <a:pt x="450" y="6"/>
                                </a:lnTo>
                                <a:lnTo>
                                  <a:pt x="475" y="6"/>
                                </a:lnTo>
                                <a:lnTo>
                                  <a:pt x="477" y="6"/>
                                </a:lnTo>
                                <a:lnTo>
                                  <a:pt x="500" y="6"/>
                                </a:lnTo>
                                <a:lnTo>
                                  <a:pt x="503" y="6"/>
                                </a:lnTo>
                                <a:lnTo>
                                  <a:pt x="505" y="6"/>
                                </a:lnTo>
                                <a:lnTo>
                                  <a:pt x="528" y="6"/>
                                </a:lnTo>
                                <a:lnTo>
                                  <a:pt x="530" y="6"/>
                                </a:lnTo>
                                <a:lnTo>
                                  <a:pt x="532" y="6"/>
                                </a:lnTo>
                                <a:lnTo>
                                  <a:pt x="558" y="6"/>
                                </a:lnTo>
                                <a:lnTo>
                                  <a:pt x="560" y="6"/>
                                </a:lnTo>
                                <a:lnTo>
                                  <a:pt x="583" y="8"/>
                                </a:lnTo>
                                <a:lnTo>
                                  <a:pt x="585" y="8"/>
                                </a:lnTo>
                                <a:lnTo>
                                  <a:pt x="587" y="8"/>
                                </a:lnTo>
                                <a:lnTo>
                                  <a:pt x="612" y="8"/>
                                </a:lnTo>
                                <a:lnTo>
                                  <a:pt x="615" y="8"/>
                                </a:lnTo>
                                <a:lnTo>
                                  <a:pt x="631" y="8"/>
                                </a:lnTo>
                                <a:lnTo>
                                  <a:pt x="642" y="8"/>
                                </a:lnTo>
                                <a:lnTo>
                                  <a:pt x="644" y="8"/>
                                </a:lnTo>
                                <a:lnTo>
                                  <a:pt x="669" y="8"/>
                                </a:lnTo>
                                <a:lnTo>
                                  <a:pt x="672" y="8"/>
                                </a:lnTo>
                                <a:lnTo>
                                  <a:pt x="697" y="8"/>
                                </a:lnTo>
                                <a:lnTo>
                                  <a:pt x="722" y="8"/>
                                </a:lnTo>
                                <a:lnTo>
                                  <a:pt x="724" y="8"/>
                                </a:lnTo>
                                <a:lnTo>
                                  <a:pt x="739" y="8"/>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2793" name="Freeform 564"/>
                        <wps:cNvSpPr>
                          <a:spLocks/>
                        </wps:cNvSpPr>
                        <wps:spPr bwMode="auto">
                          <a:xfrm>
                            <a:off x="3796000" y="5837520"/>
                            <a:ext cx="325700" cy="402601"/>
                          </a:xfrm>
                          <a:custGeom>
                            <a:avLst/>
                            <a:gdLst>
                              <a:gd name="T0" fmla="*/ 119380 w 513"/>
                              <a:gd name="T1" fmla="*/ 10795 h 634"/>
                              <a:gd name="T2" fmla="*/ 222250 w 513"/>
                              <a:gd name="T3" fmla="*/ 0 h 634"/>
                              <a:gd name="T4" fmla="*/ 236855 w 513"/>
                              <a:gd name="T5" fmla="*/ 9525 h 634"/>
                              <a:gd name="T6" fmla="*/ 247650 w 513"/>
                              <a:gd name="T7" fmla="*/ 15875 h 634"/>
                              <a:gd name="T8" fmla="*/ 253365 w 513"/>
                              <a:gd name="T9" fmla="*/ 21590 h 634"/>
                              <a:gd name="T10" fmla="*/ 258445 w 513"/>
                              <a:gd name="T11" fmla="*/ 27940 h 634"/>
                              <a:gd name="T12" fmla="*/ 260985 w 513"/>
                              <a:gd name="T13" fmla="*/ 27940 h 634"/>
                              <a:gd name="T14" fmla="*/ 273050 w 513"/>
                              <a:gd name="T15" fmla="*/ 38735 h 634"/>
                              <a:gd name="T16" fmla="*/ 278765 w 513"/>
                              <a:gd name="T17" fmla="*/ 50800 h 634"/>
                              <a:gd name="T18" fmla="*/ 283845 w 513"/>
                              <a:gd name="T19" fmla="*/ 61595 h 634"/>
                              <a:gd name="T20" fmla="*/ 290830 w 513"/>
                              <a:gd name="T21" fmla="*/ 74930 h 634"/>
                              <a:gd name="T22" fmla="*/ 306705 w 513"/>
                              <a:gd name="T23" fmla="*/ 83185 h 634"/>
                              <a:gd name="T24" fmla="*/ 323215 w 513"/>
                              <a:gd name="T25" fmla="*/ 88900 h 634"/>
                              <a:gd name="T26" fmla="*/ 324485 w 513"/>
                              <a:gd name="T27" fmla="*/ 99060 h 634"/>
                              <a:gd name="T28" fmla="*/ 312420 w 513"/>
                              <a:gd name="T29" fmla="*/ 108585 h 634"/>
                              <a:gd name="T30" fmla="*/ 295910 w 513"/>
                              <a:gd name="T31" fmla="*/ 108585 h 634"/>
                              <a:gd name="T32" fmla="*/ 278765 w 513"/>
                              <a:gd name="T33" fmla="*/ 99060 h 634"/>
                              <a:gd name="T34" fmla="*/ 265430 w 513"/>
                              <a:gd name="T35" fmla="*/ 107315 h 634"/>
                              <a:gd name="T36" fmla="*/ 269240 w 513"/>
                              <a:gd name="T37" fmla="*/ 118110 h 634"/>
                              <a:gd name="T38" fmla="*/ 278765 w 513"/>
                              <a:gd name="T39" fmla="*/ 130175 h 634"/>
                              <a:gd name="T40" fmla="*/ 294640 w 513"/>
                              <a:gd name="T41" fmla="*/ 133985 h 634"/>
                              <a:gd name="T42" fmla="*/ 311150 w 513"/>
                              <a:gd name="T43" fmla="*/ 125095 h 634"/>
                              <a:gd name="T44" fmla="*/ 324485 w 513"/>
                              <a:gd name="T45" fmla="*/ 130175 h 634"/>
                              <a:gd name="T46" fmla="*/ 318770 w 513"/>
                              <a:gd name="T47" fmla="*/ 142240 h 634"/>
                              <a:gd name="T48" fmla="*/ 313690 w 513"/>
                              <a:gd name="T49" fmla="*/ 158115 h 634"/>
                              <a:gd name="T50" fmla="*/ 309245 w 513"/>
                              <a:gd name="T51" fmla="*/ 177165 h 634"/>
                              <a:gd name="T52" fmla="*/ 304165 w 513"/>
                              <a:gd name="T53" fmla="*/ 189230 h 634"/>
                              <a:gd name="T54" fmla="*/ 299085 w 513"/>
                              <a:gd name="T55" fmla="*/ 197485 h 634"/>
                              <a:gd name="T56" fmla="*/ 293370 w 513"/>
                              <a:gd name="T57" fmla="*/ 205105 h 634"/>
                              <a:gd name="T58" fmla="*/ 281305 w 513"/>
                              <a:gd name="T59" fmla="*/ 214630 h 634"/>
                              <a:gd name="T60" fmla="*/ 271780 w 513"/>
                              <a:gd name="T61" fmla="*/ 220345 h 634"/>
                              <a:gd name="T62" fmla="*/ 262890 w 513"/>
                              <a:gd name="T63" fmla="*/ 226695 h 634"/>
                              <a:gd name="T64" fmla="*/ 253365 w 513"/>
                              <a:gd name="T65" fmla="*/ 234950 h 634"/>
                              <a:gd name="T66" fmla="*/ 238760 w 513"/>
                              <a:gd name="T67" fmla="*/ 241300 h 634"/>
                              <a:gd name="T68" fmla="*/ 233045 w 513"/>
                              <a:gd name="T69" fmla="*/ 249555 h 634"/>
                              <a:gd name="T70" fmla="*/ 227965 w 513"/>
                              <a:gd name="T71" fmla="*/ 259080 h 634"/>
                              <a:gd name="T72" fmla="*/ 223520 w 513"/>
                              <a:gd name="T73" fmla="*/ 268605 h 634"/>
                              <a:gd name="T74" fmla="*/ 215900 w 513"/>
                              <a:gd name="T75" fmla="*/ 274955 h 634"/>
                              <a:gd name="T76" fmla="*/ 210185 w 513"/>
                              <a:gd name="T77" fmla="*/ 285750 h 634"/>
                              <a:gd name="T78" fmla="*/ 205105 w 513"/>
                              <a:gd name="T79" fmla="*/ 296545 h 634"/>
                              <a:gd name="T80" fmla="*/ 203835 w 513"/>
                              <a:gd name="T81" fmla="*/ 307340 h 634"/>
                              <a:gd name="T82" fmla="*/ 205105 w 513"/>
                              <a:gd name="T83" fmla="*/ 319405 h 634"/>
                              <a:gd name="T84" fmla="*/ 207645 w 513"/>
                              <a:gd name="T85" fmla="*/ 335280 h 634"/>
                              <a:gd name="T86" fmla="*/ 212725 w 513"/>
                              <a:gd name="T87" fmla="*/ 347345 h 634"/>
                              <a:gd name="T88" fmla="*/ 223520 w 513"/>
                              <a:gd name="T89" fmla="*/ 374650 h 634"/>
                              <a:gd name="T90" fmla="*/ 227965 w 513"/>
                              <a:gd name="T91" fmla="*/ 395605 h 634"/>
                              <a:gd name="T92" fmla="*/ 223520 w 513"/>
                              <a:gd name="T93" fmla="*/ 401320 h 634"/>
                              <a:gd name="T94" fmla="*/ 210185 w 513"/>
                              <a:gd name="T95" fmla="*/ 401320 h 634"/>
                              <a:gd name="T96" fmla="*/ 203835 w 513"/>
                              <a:gd name="T97" fmla="*/ 390525 h 634"/>
                              <a:gd name="T98" fmla="*/ 196850 w 513"/>
                              <a:gd name="T99" fmla="*/ 379730 h 634"/>
                              <a:gd name="T100" fmla="*/ 187325 w 513"/>
                              <a:gd name="T101" fmla="*/ 372745 h 634"/>
                              <a:gd name="T102" fmla="*/ 108585 w 513"/>
                              <a:gd name="T103" fmla="*/ 374650 h 634"/>
                              <a:gd name="T104" fmla="*/ 3810 w 513"/>
                              <a:gd name="T105" fmla="*/ 375920 h 634"/>
                              <a:gd name="T106" fmla="*/ 3810 w 513"/>
                              <a:gd name="T107" fmla="*/ 269875 h 634"/>
                              <a:gd name="T108" fmla="*/ 2540 w 513"/>
                              <a:gd name="T109" fmla="*/ 167640 h 634"/>
                              <a:gd name="T110" fmla="*/ 1270 w 513"/>
                              <a:gd name="T111" fmla="*/ 80645 h 634"/>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513" h="634">
                                <a:moveTo>
                                  <a:pt x="0" y="19"/>
                                </a:moveTo>
                                <a:lnTo>
                                  <a:pt x="25" y="19"/>
                                </a:lnTo>
                                <a:lnTo>
                                  <a:pt x="52" y="17"/>
                                </a:lnTo>
                                <a:lnTo>
                                  <a:pt x="80" y="17"/>
                                </a:lnTo>
                                <a:lnTo>
                                  <a:pt x="107" y="17"/>
                                </a:lnTo>
                                <a:lnTo>
                                  <a:pt x="135" y="17"/>
                                </a:lnTo>
                                <a:lnTo>
                                  <a:pt x="162" y="17"/>
                                </a:lnTo>
                                <a:lnTo>
                                  <a:pt x="188" y="17"/>
                                </a:lnTo>
                                <a:lnTo>
                                  <a:pt x="215" y="15"/>
                                </a:lnTo>
                                <a:lnTo>
                                  <a:pt x="242" y="15"/>
                                </a:lnTo>
                                <a:lnTo>
                                  <a:pt x="268" y="17"/>
                                </a:lnTo>
                                <a:lnTo>
                                  <a:pt x="295" y="17"/>
                                </a:lnTo>
                                <a:lnTo>
                                  <a:pt x="323" y="17"/>
                                </a:lnTo>
                                <a:lnTo>
                                  <a:pt x="350" y="15"/>
                                </a:lnTo>
                                <a:lnTo>
                                  <a:pt x="350" y="6"/>
                                </a:lnTo>
                                <a:lnTo>
                                  <a:pt x="350" y="0"/>
                                </a:lnTo>
                                <a:lnTo>
                                  <a:pt x="352" y="2"/>
                                </a:lnTo>
                                <a:lnTo>
                                  <a:pt x="354" y="2"/>
                                </a:lnTo>
                                <a:lnTo>
                                  <a:pt x="359" y="6"/>
                                </a:lnTo>
                                <a:lnTo>
                                  <a:pt x="363" y="9"/>
                                </a:lnTo>
                                <a:lnTo>
                                  <a:pt x="365" y="11"/>
                                </a:lnTo>
                                <a:lnTo>
                                  <a:pt x="367" y="13"/>
                                </a:lnTo>
                                <a:lnTo>
                                  <a:pt x="369" y="13"/>
                                </a:lnTo>
                                <a:lnTo>
                                  <a:pt x="373" y="15"/>
                                </a:lnTo>
                                <a:lnTo>
                                  <a:pt x="376" y="15"/>
                                </a:lnTo>
                                <a:lnTo>
                                  <a:pt x="378" y="17"/>
                                </a:lnTo>
                                <a:lnTo>
                                  <a:pt x="380" y="17"/>
                                </a:lnTo>
                                <a:lnTo>
                                  <a:pt x="382" y="19"/>
                                </a:lnTo>
                                <a:lnTo>
                                  <a:pt x="384" y="19"/>
                                </a:lnTo>
                                <a:lnTo>
                                  <a:pt x="386" y="21"/>
                                </a:lnTo>
                                <a:lnTo>
                                  <a:pt x="388" y="23"/>
                                </a:lnTo>
                                <a:lnTo>
                                  <a:pt x="390" y="25"/>
                                </a:lnTo>
                                <a:lnTo>
                                  <a:pt x="390" y="28"/>
                                </a:lnTo>
                                <a:lnTo>
                                  <a:pt x="392" y="28"/>
                                </a:lnTo>
                                <a:lnTo>
                                  <a:pt x="392" y="30"/>
                                </a:lnTo>
                                <a:lnTo>
                                  <a:pt x="395" y="30"/>
                                </a:lnTo>
                                <a:lnTo>
                                  <a:pt x="397" y="30"/>
                                </a:lnTo>
                                <a:lnTo>
                                  <a:pt x="397" y="32"/>
                                </a:lnTo>
                                <a:lnTo>
                                  <a:pt x="399" y="32"/>
                                </a:lnTo>
                                <a:lnTo>
                                  <a:pt x="399" y="34"/>
                                </a:lnTo>
                                <a:lnTo>
                                  <a:pt x="399" y="36"/>
                                </a:lnTo>
                                <a:lnTo>
                                  <a:pt x="399" y="38"/>
                                </a:lnTo>
                                <a:lnTo>
                                  <a:pt x="401" y="38"/>
                                </a:lnTo>
                                <a:lnTo>
                                  <a:pt x="401" y="40"/>
                                </a:lnTo>
                                <a:lnTo>
                                  <a:pt x="403" y="40"/>
                                </a:lnTo>
                                <a:lnTo>
                                  <a:pt x="405" y="40"/>
                                </a:lnTo>
                                <a:lnTo>
                                  <a:pt x="407" y="42"/>
                                </a:lnTo>
                                <a:lnTo>
                                  <a:pt x="407" y="44"/>
                                </a:lnTo>
                                <a:lnTo>
                                  <a:pt x="405" y="44"/>
                                </a:lnTo>
                                <a:lnTo>
                                  <a:pt x="405" y="47"/>
                                </a:lnTo>
                                <a:lnTo>
                                  <a:pt x="405" y="49"/>
                                </a:lnTo>
                                <a:lnTo>
                                  <a:pt x="407" y="49"/>
                                </a:lnTo>
                                <a:lnTo>
                                  <a:pt x="407" y="47"/>
                                </a:lnTo>
                                <a:lnTo>
                                  <a:pt x="409" y="47"/>
                                </a:lnTo>
                                <a:lnTo>
                                  <a:pt x="411" y="47"/>
                                </a:lnTo>
                                <a:lnTo>
                                  <a:pt x="411" y="44"/>
                                </a:lnTo>
                                <a:lnTo>
                                  <a:pt x="414" y="44"/>
                                </a:lnTo>
                                <a:lnTo>
                                  <a:pt x="418" y="49"/>
                                </a:lnTo>
                                <a:lnTo>
                                  <a:pt x="420" y="51"/>
                                </a:lnTo>
                                <a:lnTo>
                                  <a:pt x="422" y="53"/>
                                </a:lnTo>
                                <a:lnTo>
                                  <a:pt x="424" y="55"/>
                                </a:lnTo>
                                <a:lnTo>
                                  <a:pt x="428" y="57"/>
                                </a:lnTo>
                                <a:lnTo>
                                  <a:pt x="430" y="59"/>
                                </a:lnTo>
                                <a:lnTo>
                                  <a:pt x="430" y="61"/>
                                </a:lnTo>
                                <a:lnTo>
                                  <a:pt x="433" y="63"/>
                                </a:lnTo>
                                <a:lnTo>
                                  <a:pt x="435" y="66"/>
                                </a:lnTo>
                                <a:lnTo>
                                  <a:pt x="435" y="68"/>
                                </a:lnTo>
                                <a:lnTo>
                                  <a:pt x="435" y="70"/>
                                </a:lnTo>
                                <a:lnTo>
                                  <a:pt x="437" y="72"/>
                                </a:lnTo>
                                <a:lnTo>
                                  <a:pt x="437" y="74"/>
                                </a:lnTo>
                                <a:lnTo>
                                  <a:pt x="437" y="76"/>
                                </a:lnTo>
                                <a:lnTo>
                                  <a:pt x="439" y="80"/>
                                </a:lnTo>
                                <a:lnTo>
                                  <a:pt x="441" y="82"/>
                                </a:lnTo>
                                <a:lnTo>
                                  <a:pt x="441" y="85"/>
                                </a:lnTo>
                                <a:lnTo>
                                  <a:pt x="443" y="87"/>
                                </a:lnTo>
                                <a:lnTo>
                                  <a:pt x="443" y="89"/>
                                </a:lnTo>
                                <a:lnTo>
                                  <a:pt x="443" y="91"/>
                                </a:lnTo>
                                <a:lnTo>
                                  <a:pt x="445" y="95"/>
                                </a:lnTo>
                                <a:lnTo>
                                  <a:pt x="445" y="97"/>
                                </a:lnTo>
                                <a:lnTo>
                                  <a:pt x="447" y="97"/>
                                </a:lnTo>
                                <a:lnTo>
                                  <a:pt x="447" y="101"/>
                                </a:lnTo>
                                <a:lnTo>
                                  <a:pt x="449" y="104"/>
                                </a:lnTo>
                                <a:lnTo>
                                  <a:pt x="449" y="106"/>
                                </a:lnTo>
                                <a:lnTo>
                                  <a:pt x="452" y="110"/>
                                </a:lnTo>
                                <a:lnTo>
                                  <a:pt x="454" y="112"/>
                                </a:lnTo>
                                <a:lnTo>
                                  <a:pt x="456" y="116"/>
                                </a:lnTo>
                                <a:lnTo>
                                  <a:pt x="458" y="116"/>
                                </a:lnTo>
                                <a:lnTo>
                                  <a:pt x="458" y="118"/>
                                </a:lnTo>
                                <a:lnTo>
                                  <a:pt x="460" y="121"/>
                                </a:lnTo>
                                <a:lnTo>
                                  <a:pt x="462" y="123"/>
                                </a:lnTo>
                                <a:lnTo>
                                  <a:pt x="466" y="125"/>
                                </a:lnTo>
                                <a:lnTo>
                                  <a:pt x="468" y="125"/>
                                </a:lnTo>
                                <a:lnTo>
                                  <a:pt x="471" y="127"/>
                                </a:lnTo>
                                <a:lnTo>
                                  <a:pt x="475" y="129"/>
                                </a:lnTo>
                                <a:lnTo>
                                  <a:pt x="477" y="129"/>
                                </a:lnTo>
                                <a:lnTo>
                                  <a:pt x="483" y="131"/>
                                </a:lnTo>
                                <a:lnTo>
                                  <a:pt x="485" y="131"/>
                                </a:lnTo>
                                <a:lnTo>
                                  <a:pt x="490" y="131"/>
                                </a:lnTo>
                                <a:lnTo>
                                  <a:pt x="492" y="133"/>
                                </a:lnTo>
                                <a:lnTo>
                                  <a:pt x="496" y="133"/>
                                </a:lnTo>
                                <a:lnTo>
                                  <a:pt x="500" y="133"/>
                                </a:lnTo>
                                <a:lnTo>
                                  <a:pt x="504" y="135"/>
                                </a:lnTo>
                                <a:lnTo>
                                  <a:pt x="507" y="137"/>
                                </a:lnTo>
                                <a:lnTo>
                                  <a:pt x="509" y="140"/>
                                </a:lnTo>
                                <a:lnTo>
                                  <a:pt x="511" y="142"/>
                                </a:lnTo>
                                <a:lnTo>
                                  <a:pt x="511" y="144"/>
                                </a:lnTo>
                                <a:lnTo>
                                  <a:pt x="511" y="146"/>
                                </a:lnTo>
                                <a:lnTo>
                                  <a:pt x="513" y="148"/>
                                </a:lnTo>
                                <a:lnTo>
                                  <a:pt x="513" y="150"/>
                                </a:lnTo>
                                <a:lnTo>
                                  <a:pt x="513" y="152"/>
                                </a:lnTo>
                                <a:lnTo>
                                  <a:pt x="513" y="154"/>
                                </a:lnTo>
                                <a:lnTo>
                                  <a:pt x="511" y="156"/>
                                </a:lnTo>
                                <a:lnTo>
                                  <a:pt x="511" y="159"/>
                                </a:lnTo>
                                <a:lnTo>
                                  <a:pt x="509" y="163"/>
                                </a:lnTo>
                                <a:lnTo>
                                  <a:pt x="507" y="165"/>
                                </a:lnTo>
                                <a:lnTo>
                                  <a:pt x="504" y="167"/>
                                </a:lnTo>
                                <a:lnTo>
                                  <a:pt x="500" y="169"/>
                                </a:lnTo>
                                <a:lnTo>
                                  <a:pt x="498" y="169"/>
                                </a:lnTo>
                                <a:lnTo>
                                  <a:pt x="494" y="171"/>
                                </a:lnTo>
                                <a:lnTo>
                                  <a:pt x="492" y="171"/>
                                </a:lnTo>
                                <a:lnTo>
                                  <a:pt x="490" y="173"/>
                                </a:lnTo>
                                <a:lnTo>
                                  <a:pt x="487" y="173"/>
                                </a:lnTo>
                                <a:lnTo>
                                  <a:pt x="485" y="173"/>
                                </a:lnTo>
                                <a:lnTo>
                                  <a:pt x="483" y="173"/>
                                </a:lnTo>
                                <a:lnTo>
                                  <a:pt x="479" y="173"/>
                                </a:lnTo>
                                <a:lnTo>
                                  <a:pt x="475" y="171"/>
                                </a:lnTo>
                                <a:lnTo>
                                  <a:pt x="468" y="171"/>
                                </a:lnTo>
                                <a:lnTo>
                                  <a:pt x="466" y="171"/>
                                </a:lnTo>
                                <a:lnTo>
                                  <a:pt x="460" y="169"/>
                                </a:lnTo>
                                <a:lnTo>
                                  <a:pt x="458" y="169"/>
                                </a:lnTo>
                                <a:lnTo>
                                  <a:pt x="456" y="169"/>
                                </a:lnTo>
                                <a:lnTo>
                                  <a:pt x="454" y="167"/>
                                </a:lnTo>
                                <a:lnTo>
                                  <a:pt x="449" y="165"/>
                                </a:lnTo>
                                <a:lnTo>
                                  <a:pt x="445" y="163"/>
                                </a:lnTo>
                                <a:lnTo>
                                  <a:pt x="441" y="159"/>
                                </a:lnTo>
                                <a:lnTo>
                                  <a:pt x="439" y="156"/>
                                </a:lnTo>
                                <a:lnTo>
                                  <a:pt x="435" y="156"/>
                                </a:lnTo>
                                <a:lnTo>
                                  <a:pt x="430" y="156"/>
                                </a:lnTo>
                                <a:lnTo>
                                  <a:pt x="428" y="156"/>
                                </a:lnTo>
                                <a:lnTo>
                                  <a:pt x="426" y="159"/>
                                </a:lnTo>
                                <a:lnTo>
                                  <a:pt x="422" y="161"/>
                                </a:lnTo>
                                <a:lnTo>
                                  <a:pt x="420" y="163"/>
                                </a:lnTo>
                                <a:lnTo>
                                  <a:pt x="420" y="167"/>
                                </a:lnTo>
                                <a:lnTo>
                                  <a:pt x="418" y="169"/>
                                </a:lnTo>
                                <a:lnTo>
                                  <a:pt x="418" y="171"/>
                                </a:lnTo>
                                <a:lnTo>
                                  <a:pt x="416" y="173"/>
                                </a:lnTo>
                                <a:lnTo>
                                  <a:pt x="416" y="175"/>
                                </a:lnTo>
                                <a:lnTo>
                                  <a:pt x="418" y="178"/>
                                </a:lnTo>
                                <a:lnTo>
                                  <a:pt x="418" y="180"/>
                                </a:lnTo>
                                <a:lnTo>
                                  <a:pt x="418" y="182"/>
                                </a:lnTo>
                                <a:lnTo>
                                  <a:pt x="422" y="184"/>
                                </a:lnTo>
                                <a:lnTo>
                                  <a:pt x="424" y="186"/>
                                </a:lnTo>
                                <a:lnTo>
                                  <a:pt x="426" y="188"/>
                                </a:lnTo>
                                <a:lnTo>
                                  <a:pt x="428" y="190"/>
                                </a:lnTo>
                                <a:lnTo>
                                  <a:pt x="428" y="192"/>
                                </a:lnTo>
                                <a:lnTo>
                                  <a:pt x="430" y="194"/>
                                </a:lnTo>
                                <a:lnTo>
                                  <a:pt x="430" y="197"/>
                                </a:lnTo>
                                <a:lnTo>
                                  <a:pt x="437" y="203"/>
                                </a:lnTo>
                                <a:lnTo>
                                  <a:pt x="439" y="203"/>
                                </a:lnTo>
                                <a:lnTo>
                                  <a:pt x="439" y="205"/>
                                </a:lnTo>
                                <a:lnTo>
                                  <a:pt x="443" y="207"/>
                                </a:lnTo>
                                <a:lnTo>
                                  <a:pt x="445" y="209"/>
                                </a:lnTo>
                                <a:lnTo>
                                  <a:pt x="449" y="211"/>
                                </a:lnTo>
                                <a:lnTo>
                                  <a:pt x="452" y="211"/>
                                </a:lnTo>
                                <a:lnTo>
                                  <a:pt x="454" y="211"/>
                                </a:lnTo>
                                <a:lnTo>
                                  <a:pt x="458" y="211"/>
                                </a:lnTo>
                                <a:lnTo>
                                  <a:pt x="460" y="211"/>
                                </a:lnTo>
                                <a:lnTo>
                                  <a:pt x="464" y="211"/>
                                </a:lnTo>
                                <a:lnTo>
                                  <a:pt x="466" y="209"/>
                                </a:lnTo>
                                <a:lnTo>
                                  <a:pt x="471" y="207"/>
                                </a:lnTo>
                                <a:lnTo>
                                  <a:pt x="475" y="205"/>
                                </a:lnTo>
                                <a:lnTo>
                                  <a:pt x="477" y="203"/>
                                </a:lnTo>
                                <a:lnTo>
                                  <a:pt x="479" y="201"/>
                                </a:lnTo>
                                <a:lnTo>
                                  <a:pt x="483" y="199"/>
                                </a:lnTo>
                                <a:lnTo>
                                  <a:pt x="487" y="197"/>
                                </a:lnTo>
                                <a:lnTo>
                                  <a:pt x="490" y="197"/>
                                </a:lnTo>
                                <a:lnTo>
                                  <a:pt x="494" y="194"/>
                                </a:lnTo>
                                <a:lnTo>
                                  <a:pt x="496" y="194"/>
                                </a:lnTo>
                                <a:lnTo>
                                  <a:pt x="498" y="194"/>
                                </a:lnTo>
                                <a:lnTo>
                                  <a:pt x="502" y="197"/>
                                </a:lnTo>
                                <a:lnTo>
                                  <a:pt x="507" y="199"/>
                                </a:lnTo>
                                <a:lnTo>
                                  <a:pt x="509" y="201"/>
                                </a:lnTo>
                                <a:lnTo>
                                  <a:pt x="509" y="203"/>
                                </a:lnTo>
                                <a:lnTo>
                                  <a:pt x="511" y="205"/>
                                </a:lnTo>
                                <a:lnTo>
                                  <a:pt x="511" y="207"/>
                                </a:lnTo>
                                <a:lnTo>
                                  <a:pt x="511" y="209"/>
                                </a:lnTo>
                                <a:lnTo>
                                  <a:pt x="511" y="211"/>
                                </a:lnTo>
                                <a:lnTo>
                                  <a:pt x="511" y="213"/>
                                </a:lnTo>
                                <a:lnTo>
                                  <a:pt x="509" y="216"/>
                                </a:lnTo>
                                <a:lnTo>
                                  <a:pt x="507" y="218"/>
                                </a:lnTo>
                                <a:lnTo>
                                  <a:pt x="504" y="220"/>
                                </a:lnTo>
                                <a:lnTo>
                                  <a:pt x="502" y="224"/>
                                </a:lnTo>
                                <a:lnTo>
                                  <a:pt x="498" y="228"/>
                                </a:lnTo>
                                <a:lnTo>
                                  <a:pt x="498" y="230"/>
                                </a:lnTo>
                                <a:lnTo>
                                  <a:pt x="498" y="232"/>
                                </a:lnTo>
                                <a:lnTo>
                                  <a:pt x="498" y="235"/>
                                </a:lnTo>
                                <a:lnTo>
                                  <a:pt x="496" y="239"/>
                                </a:lnTo>
                                <a:lnTo>
                                  <a:pt x="496" y="243"/>
                                </a:lnTo>
                                <a:lnTo>
                                  <a:pt x="496" y="245"/>
                                </a:lnTo>
                                <a:lnTo>
                                  <a:pt x="494" y="249"/>
                                </a:lnTo>
                                <a:lnTo>
                                  <a:pt x="494" y="251"/>
                                </a:lnTo>
                                <a:lnTo>
                                  <a:pt x="494" y="254"/>
                                </a:lnTo>
                                <a:lnTo>
                                  <a:pt x="494" y="258"/>
                                </a:lnTo>
                                <a:lnTo>
                                  <a:pt x="494" y="262"/>
                                </a:lnTo>
                                <a:lnTo>
                                  <a:pt x="492" y="268"/>
                                </a:lnTo>
                                <a:lnTo>
                                  <a:pt x="490" y="273"/>
                                </a:lnTo>
                                <a:lnTo>
                                  <a:pt x="490" y="277"/>
                                </a:lnTo>
                                <a:lnTo>
                                  <a:pt x="487" y="279"/>
                                </a:lnTo>
                                <a:lnTo>
                                  <a:pt x="487" y="281"/>
                                </a:lnTo>
                                <a:lnTo>
                                  <a:pt x="487" y="283"/>
                                </a:lnTo>
                                <a:lnTo>
                                  <a:pt x="485" y="285"/>
                                </a:lnTo>
                                <a:lnTo>
                                  <a:pt x="483" y="287"/>
                                </a:lnTo>
                                <a:lnTo>
                                  <a:pt x="483" y="290"/>
                                </a:lnTo>
                                <a:lnTo>
                                  <a:pt x="483" y="294"/>
                                </a:lnTo>
                                <a:lnTo>
                                  <a:pt x="481" y="296"/>
                                </a:lnTo>
                                <a:lnTo>
                                  <a:pt x="479" y="298"/>
                                </a:lnTo>
                                <a:lnTo>
                                  <a:pt x="479" y="300"/>
                                </a:lnTo>
                                <a:lnTo>
                                  <a:pt x="477" y="302"/>
                                </a:lnTo>
                                <a:lnTo>
                                  <a:pt x="475" y="304"/>
                                </a:lnTo>
                                <a:lnTo>
                                  <a:pt x="475" y="306"/>
                                </a:lnTo>
                                <a:lnTo>
                                  <a:pt x="473" y="306"/>
                                </a:lnTo>
                                <a:lnTo>
                                  <a:pt x="473" y="309"/>
                                </a:lnTo>
                                <a:lnTo>
                                  <a:pt x="471" y="309"/>
                                </a:lnTo>
                                <a:lnTo>
                                  <a:pt x="471" y="311"/>
                                </a:lnTo>
                                <a:lnTo>
                                  <a:pt x="471" y="313"/>
                                </a:lnTo>
                                <a:lnTo>
                                  <a:pt x="468" y="313"/>
                                </a:lnTo>
                                <a:lnTo>
                                  <a:pt x="468" y="315"/>
                                </a:lnTo>
                                <a:lnTo>
                                  <a:pt x="468" y="317"/>
                                </a:lnTo>
                                <a:lnTo>
                                  <a:pt x="466" y="317"/>
                                </a:lnTo>
                                <a:lnTo>
                                  <a:pt x="466" y="319"/>
                                </a:lnTo>
                                <a:lnTo>
                                  <a:pt x="464" y="321"/>
                                </a:lnTo>
                                <a:lnTo>
                                  <a:pt x="462" y="323"/>
                                </a:lnTo>
                                <a:lnTo>
                                  <a:pt x="460" y="325"/>
                                </a:lnTo>
                                <a:lnTo>
                                  <a:pt x="458" y="328"/>
                                </a:lnTo>
                                <a:lnTo>
                                  <a:pt x="456" y="330"/>
                                </a:lnTo>
                                <a:lnTo>
                                  <a:pt x="454" y="332"/>
                                </a:lnTo>
                                <a:lnTo>
                                  <a:pt x="452" y="334"/>
                                </a:lnTo>
                                <a:lnTo>
                                  <a:pt x="447" y="336"/>
                                </a:lnTo>
                                <a:lnTo>
                                  <a:pt x="447" y="338"/>
                                </a:lnTo>
                                <a:lnTo>
                                  <a:pt x="443" y="338"/>
                                </a:lnTo>
                                <a:lnTo>
                                  <a:pt x="441" y="340"/>
                                </a:lnTo>
                                <a:lnTo>
                                  <a:pt x="439" y="340"/>
                                </a:lnTo>
                                <a:lnTo>
                                  <a:pt x="437" y="340"/>
                                </a:lnTo>
                                <a:lnTo>
                                  <a:pt x="437" y="342"/>
                                </a:lnTo>
                                <a:lnTo>
                                  <a:pt x="433" y="342"/>
                                </a:lnTo>
                                <a:lnTo>
                                  <a:pt x="433" y="344"/>
                                </a:lnTo>
                                <a:lnTo>
                                  <a:pt x="430" y="344"/>
                                </a:lnTo>
                                <a:lnTo>
                                  <a:pt x="428" y="347"/>
                                </a:lnTo>
                                <a:lnTo>
                                  <a:pt x="426" y="347"/>
                                </a:lnTo>
                                <a:lnTo>
                                  <a:pt x="424" y="349"/>
                                </a:lnTo>
                                <a:lnTo>
                                  <a:pt x="422" y="351"/>
                                </a:lnTo>
                                <a:lnTo>
                                  <a:pt x="420" y="353"/>
                                </a:lnTo>
                                <a:lnTo>
                                  <a:pt x="418" y="353"/>
                                </a:lnTo>
                                <a:lnTo>
                                  <a:pt x="416" y="355"/>
                                </a:lnTo>
                                <a:lnTo>
                                  <a:pt x="414" y="355"/>
                                </a:lnTo>
                                <a:lnTo>
                                  <a:pt x="414" y="357"/>
                                </a:lnTo>
                                <a:lnTo>
                                  <a:pt x="411" y="359"/>
                                </a:lnTo>
                                <a:lnTo>
                                  <a:pt x="409" y="359"/>
                                </a:lnTo>
                                <a:lnTo>
                                  <a:pt x="407" y="361"/>
                                </a:lnTo>
                                <a:lnTo>
                                  <a:pt x="407" y="363"/>
                                </a:lnTo>
                                <a:lnTo>
                                  <a:pt x="405" y="366"/>
                                </a:lnTo>
                                <a:lnTo>
                                  <a:pt x="403" y="366"/>
                                </a:lnTo>
                                <a:lnTo>
                                  <a:pt x="401" y="368"/>
                                </a:lnTo>
                                <a:lnTo>
                                  <a:pt x="399" y="370"/>
                                </a:lnTo>
                                <a:lnTo>
                                  <a:pt x="395" y="370"/>
                                </a:lnTo>
                                <a:lnTo>
                                  <a:pt x="390" y="372"/>
                                </a:lnTo>
                                <a:lnTo>
                                  <a:pt x="388" y="374"/>
                                </a:lnTo>
                                <a:lnTo>
                                  <a:pt x="384" y="374"/>
                                </a:lnTo>
                                <a:lnTo>
                                  <a:pt x="382" y="376"/>
                                </a:lnTo>
                                <a:lnTo>
                                  <a:pt x="380" y="378"/>
                                </a:lnTo>
                                <a:lnTo>
                                  <a:pt x="378" y="380"/>
                                </a:lnTo>
                                <a:lnTo>
                                  <a:pt x="376" y="380"/>
                                </a:lnTo>
                                <a:lnTo>
                                  <a:pt x="373" y="382"/>
                                </a:lnTo>
                                <a:lnTo>
                                  <a:pt x="373" y="385"/>
                                </a:lnTo>
                                <a:lnTo>
                                  <a:pt x="371" y="385"/>
                                </a:lnTo>
                                <a:lnTo>
                                  <a:pt x="371" y="387"/>
                                </a:lnTo>
                                <a:lnTo>
                                  <a:pt x="369" y="389"/>
                                </a:lnTo>
                                <a:lnTo>
                                  <a:pt x="369" y="391"/>
                                </a:lnTo>
                                <a:lnTo>
                                  <a:pt x="369" y="393"/>
                                </a:lnTo>
                                <a:lnTo>
                                  <a:pt x="367" y="393"/>
                                </a:lnTo>
                                <a:lnTo>
                                  <a:pt x="367" y="395"/>
                                </a:lnTo>
                                <a:lnTo>
                                  <a:pt x="365" y="397"/>
                                </a:lnTo>
                                <a:lnTo>
                                  <a:pt x="365" y="399"/>
                                </a:lnTo>
                                <a:lnTo>
                                  <a:pt x="363" y="401"/>
                                </a:lnTo>
                                <a:lnTo>
                                  <a:pt x="363" y="404"/>
                                </a:lnTo>
                                <a:lnTo>
                                  <a:pt x="361" y="404"/>
                                </a:lnTo>
                                <a:lnTo>
                                  <a:pt x="361" y="406"/>
                                </a:lnTo>
                                <a:lnTo>
                                  <a:pt x="359" y="408"/>
                                </a:lnTo>
                                <a:lnTo>
                                  <a:pt x="359" y="410"/>
                                </a:lnTo>
                                <a:lnTo>
                                  <a:pt x="359" y="412"/>
                                </a:lnTo>
                                <a:lnTo>
                                  <a:pt x="359" y="414"/>
                                </a:lnTo>
                                <a:lnTo>
                                  <a:pt x="359" y="416"/>
                                </a:lnTo>
                                <a:lnTo>
                                  <a:pt x="357" y="416"/>
                                </a:lnTo>
                                <a:lnTo>
                                  <a:pt x="354" y="418"/>
                                </a:lnTo>
                                <a:lnTo>
                                  <a:pt x="352" y="420"/>
                                </a:lnTo>
                                <a:lnTo>
                                  <a:pt x="352" y="423"/>
                                </a:lnTo>
                                <a:lnTo>
                                  <a:pt x="350" y="423"/>
                                </a:lnTo>
                                <a:lnTo>
                                  <a:pt x="350" y="425"/>
                                </a:lnTo>
                                <a:lnTo>
                                  <a:pt x="348" y="427"/>
                                </a:lnTo>
                                <a:lnTo>
                                  <a:pt x="346" y="427"/>
                                </a:lnTo>
                                <a:lnTo>
                                  <a:pt x="344" y="429"/>
                                </a:lnTo>
                                <a:lnTo>
                                  <a:pt x="344" y="431"/>
                                </a:lnTo>
                                <a:lnTo>
                                  <a:pt x="342" y="431"/>
                                </a:lnTo>
                                <a:lnTo>
                                  <a:pt x="340" y="433"/>
                                </a:lnTo>
                                <a:lnTo>
                                  <a:pt x="340" y="435"/>
                                </a:lnTo>
                                <a:lnTo>
                                  <a:pt x="338" y="437"/>
                                </a:lnTo>
                                <a:lnTo>
                                  <a:pt x="338" y="440"/>
                                </a:lnTo>
                                <a:lnTo>
                                  <a:pt x="335" y="442"/>
                                </a:lnTo>
                                <a:lnTo>
                                  <a:pt x="333" y="444"/>
                                </a:lnTo>
                                <a:lnTo>
                                  <a:pt x="333" y="446"/>
                                </a:lnTo>
                                <a:lnTo>
                                  <a:pt x="331" y="448"/>
                                </a:lnTo>
                                <a:lnTo>
                                  <a:pt x="331" y="450"/>
                                </a:lnTo>
                                <a:lnTo>
                                  <a:pt x="331" y="452"/>
                                </a:lnTo>
                                <a:lnTo>
                                  <a:pt x="329" y="454"/>
                                </a:lnTo>
                                <a:lnTo>
                                  <a:pt x="329" y="456"/>
                                </a:lnTo>
                                <a:lnTo>
                                  <a:pt x="327" y="459"/>
                                </a:lnTo>
                                <a:lnTo>
                                  <a:pt x="327" y="461"/>
                                </a:lnTo>
                                <a:lnTo>
                                  <a:pt x="325" y="463"/>
                                </a:lnTo>
                                <a:lnTo>
                                  <a:pt x="325" y="465"/>
                                </a:lnTo>
                                <a:lnTo>
                                  <a:pt x="323" y="467"/>
                                </a:lnTo>
                                <a:lnTo>
                                  <a:pt x="323" y="469"/>
                                </a:lnTo>
                                <a:lnTo>
                                  <a:pt x="323" y="471"/>
                                </a:lnTo>
                                <a:lnTo>
                                  <a:pt x="321" y="473"/>
                                </a:lnTo>
                                <a:lnTo>
                                  <a:pt x="321" y="475"/>
                                </a:lnTo>
                                <a:lnTo>
                                  <a:pt x="321" y="478"/>
                                </a:lnTo>
                                <a:lnTo>
                                  <a:pt x="321" y="480"/>
                                </a:lnTo>
                                <a:lnTo>
                                  <a:pt x="321" y="482"/>
                                </a:lnTo>
                                <a:lnTo>
                                  <a:pt x="321" y="484"/>
                                </a:lnTo>
                                <a:lnTo>
                                  <a:pt x="321" y="486"/>
                                </a:lnTo>
                                <a:lnTo>
                                  <a:pt x="323" y="488"/>
                                </a:lnTo>
                                <a:lnTo>
                                  <a:pt x="323" y="490"/>
                                </a:lnTo>
                                <a:lnTo>
                                  <a:pt x="323" y="492"/>
                                </a:lnTo>
                                <a:lnTo>
                                  <a:pt x="323" y="494"/>
                                </a:lnTo>
                                <a:lnTo>
                                  <a:pt x="323" y="497"/>
                                </a:lnTo>
                                <a:lnTo>
                                  <a:pt x="323" y="501"/>
                                </a:lnTo>
                                <a:lnTo>
                                  <a:pt x="323" y="503"/>
                                </a:lnTo>
                                <a:lnTo>
                                  <a:pt x="323" y="507"/>
                                </a:lnTo>
                                <a:lnTo>
                                  <a:pt x="323" y="511"/>
                                </a:lnTo>
                                <a:lnTo>
                                  <a:pt x="325" y="513"/>
                                </a:lnTo>
                                <a:lnTo>
                                  <a:pt x="325" y="518"/>
                                </a:lnTo>
                                <a:lnTo>
                                  <a:pt x="325" y="520"/>
                                </a:lnTo>
                                <a:lnTo>
                                  <a:pt x="325" y="524"/>
                                </a:lnTo>
                                <a:lnTo>
                                  <a:pt x="327" y="526"/>
                                </a:lnTo>
                                <a:lnTo>
                                  <a:pt x="327" y="528"/>
                                </a:lnTo>
                                <a:lnTo>
                                  <a:pt x="329" y="530"/>
                                </a:lnTo>
                                <a:lnTo>
                                  <a:pt x="329" y="532"/>
                                </a:lnTo>
                                <a:lnTo>
                                  <a:pt x="329" y="537"/>
                                </a:lnTo>
                                <a:lnTo>
                                  <a:pt x="331" y="539"/>
                                </a:lnTo>
                                <a:lnTo>
                                  <a:pt x="333" y="541"/>
                                </a:lnTo>
                                <a:lnTo>
                                  <a:pt x="333" y="543"/>
                                </a:lnTo>
                                <a:lnTo>
                                  <a:pt x="333" y="545"/>
                                </a:lnTo>
                                <a:lnTo>
                                  <a:pt x="335" y="547"/>
                                </a:lnTo>
                                <a:lnTo>
                                  <a:pt x="338" y="556"/>
                                </a:lnTo>
                                <a:lnTo>
                                  <a:pt x="340" y="558"/>
                                </a:lnTo>
                                <a:lnTo>
                                  <a:pt x="342" y="562"/>
                                </a:lnTo>
                                <a:lnTo>
                                  <a:pt x="348" y="575"/>
                                </a:lnTo>
                                <a:lnTo>
                                  <a:pt x="350" y="579"/>
                                </a:lnTo>
                                <a:lnTo>
                                  <a:pt x="350" y="583"/>
                                </a:lnTo>
                                <a:lnTo>
                                  <a:pt x="350" y="585"/>
                                </a:lnTo>
                                <a:lnTo>
                                  <a:pt x="352" y="590"/>
                                </a:lnTo>
                                <a:lnTo>
                                  <a:pt x="352" y="594"/>
                                </a:lnTo>
                                <a:lnTo>
                                  <a:pt x="352" y="600"/>
                                </a:lnTo>
                                <a:lnTo>
                                  <a:pt x="350" y="604"/>
                                </a:lnTo>
                                <a:lnTo>
                                  <a:pt x="352" y="606"/>
                                </a:lnTo>
                                <a:lnTo>
                                  <a:pt x="354" y="613"/>
                                </a:lnTo>
                                <a:lnTo>
                                  <a:pt x="354" y="615"/>
                                </a:lnTo>
                                <a:lnTo>
                                  <a:pt x="357" y="619"/>
                                </a:lnTo>
                                <a:lnTo>
                                  <a:pt x="359" y="623"/>
                                </a:lnTo>
                                <a:lnTo>
                                  <a:pt x="361" y="628"/>
                                </a:lnTo>
                                <a:lnTo>
                                  <a:pt x="363" y="632"/>
                                </a:lnTo>
                                <a:lnTo>
                                  <a:pt x="361" y="632"/>
                                </a:lnTo>
                                <a:lnTo>
                                  <a:pt x="359" y="632"/>
                                </a:lnTo>
                                <a:lnTo>
                                  <a:pt x="357" y="632"/>
                                </a:lnTo>
                                <a:lnTo>
                                  <a:pt x="354" y="630"/>
                                </a:lnTo>
                                <a:lnTo>
                                  <a:pt x="354" y="632"/>
                                </a:lnTo>
                                <a:lnTo>
                                  <a:pt x="352" y="632"/>
                                </a:lnTo>
                                <a:lnTo>
                                  <a:pt x="350" y="632"/>
                                </a:lnTo>
                                <a:lnTo>
                                  <a:pt x="348" y="632"/>
                                </a:lnTo>
                                <a:lnTo>
                                  <a:pt x="346" y="632"/>
                                </a:lnTo>
                                <a:lnTo>
                                  <a:pt x="344" y="634"/>
                                </a:lnTo>
                                <a:lnTo>
                                  <a:pt x="342" y="634"/>
                                </a:lnTo>
                                <a:lnTo>
                                  <a:pt x="335" y="634"/>
                                </a:lnTo>
                                <a:lnTo>
                                  <a:pt x="333" y="634"/>
                                </a:lnTo>
                                <a:lnTo>
                                  <a:pt x="331" y="632"/>
                                </a:lnTo>
                                <a:lnTo>
                                  <a:pt x="329" y="630"/>
                                </a:lnTo>
                                <a:lnTo>
                                  <a:pt x="327" y="628"/>
                                </a:lnTo>
                                <a:lnTo>
                                  <a:pt x="325" y="625"/>
                                </a:lnTo>
                                <a:lnTo>
                                  <a:pt x="325" y="623"/>
                                </a:lnTo>
                                <a:lnTo>
                                  <a:pt x="323" y="621"/>
                                </a:lnTo>
                                <a:lnTo>
                                  <a:pt x="323" y="619"/>
                                </a:lnTo>
                                <a:lnTo>
                                  <a:pt x="323" y="617"/>
                                </a:lnTo>
                                <a:lnTo>
                                  <a:pt x="321" y="615"/>
                                </a:lnTo>
                                <a:lnTo>
                                  <a:pt x="321" y="613"/>
                                </a:lnTo>
                                <a:lnTo>
                                  <a:pt x="321" y="611"/>
                                </a:lnTo>
                                <a:lnTo>
                                  <a:pt x="319" y="609"/>
                                </a:lnTo>
                                <a:lnTo>
                                  <a:pt x="319" y="606"/>
                                </a:lnTo>
                                <a:lnTo>
                                  <a:pt x="316" y="604"/>
                                </a:lnTo>
                                <a:lnTo>
                                  <a:pt x="314" y="602"/>
                                </a:lnTo>
                                <a:lnTo>
                                  <a:pt x="312" y="600"/>
                                </a:lnTo>
                                <a:lnTo>
                                  <a:pt x="310" y="598"/>
                                </a:lnTo>
                                <a:lnTo>
                                  <a:pt x="308" y="596"/>
                                </a:lnTo>
                                <a:lnTo>
                                  <a:pt x="306" y="596"/>
                                </a:lnTo>
                                <a:lnTo>
                                  <a:pt x="306" y="594"/>
                                </a:lnTo>
                                <a:lnTo>
                                  <a:pt x="304" y="594"/>
                                </a:lnTo>
                                <a:lnTo>
                                  <a:pt x="302" y="592"/>
                                </a:lnTo>
                                <a:lnTo>
                                  <a:pt x="300" y="590"/>
                                </a:lnTo>
                                <a:lnTo>
                                  <a:pt x="297" y="590"/>
                                </a:lnTo>
                                <a:lnTo>
                                  <a:pt x="295" y="587"/>
                                </a:lnTo>
                                <a:lnTo>
                                  <a:pt x="278" y="587"/>
                                </a:lnTo>
                                <a:lnTo>
                                  <a:pt x="251" y="587"/>
                                </a:lnTo>
                                <a:lnTo>
                                  <a:pt x="226" y="587"/>
                                </a:lnTo>
                                <a:lnTo>
                                  <a:pt x="223" y="587"/>
                                </a:lnTo>
                                <a:lnTo>
                                  <a:pt x="198" y="590"/>
                                </a:lnTo>
                                <a:lnTo>
                                  <a:pt x="196" y="590"/>
                                </a:lnTo>
                                <a:lnTo>
                                  <a:pt x="188" y="590"/>
                                </a:lnTo>
                                <a:lnTo>
                                  <a:pt x="171" y="590"/>
                                </a:lnTo>
                                <a:lnTo>
                                  <a:pt x="143" y="590"/>
                                </a:lnTo>
                                <a:lnTo>
                                  <a:pt x="131" y="590"/>
                                </a:lnTo>
                                <a:lnTo>
                                  <a:pt x="116" y="590"/>
                                </a:lnTo>
                                <a:lnTo>
                                  <a:pt x="88" y="590"/>
                                </a:lnTo>
                                <a:lnTo>
                                  <a:pt x="61" y="592"/>
                                </a:lnTo>
                                <a:lnTo>
                                  <a:pt x="40" y="592"/>
                                </a:lnTo>
                                <a:lnTo>
                                  <a:pt x="33" y="592"/>
                                </a:lnTo>
                                <a:lnTo>
                                  <a:pt x="6" y="592"/>
                                </a:lnTo>
                                <a:lnTo>
                                  <a:pt x="6" y="564"/>
                                </a:lnTo>
                                <a:lnTo>
                                  <a:pt x="6" y="537"/>
                                </a:lnTo>
                                <a:lnTo>
                                  <a:pt x="6" y="509"/>
                                </a:lnTo>
                                <a:lnTo>
                                  <a:pt x="6" y="507"/>
                                </a:lnTo>
                                <a:lnTo>
                                  <a:pt x="6" y="482"/>
                                </a:lnTo>
                                <a:lnTo>
                                  <a:pt x="6" y="454"/>
                                </a:lnTo>
                                <a:lnTo>
                                  <a:pt x="6" y="427"/>
                                </a:lnTo>
                                <a:lnTo>
                                  <a:pt x="6" y="425"/>
                                </a:lnTo>
                                <a:lnTo>
                                  <a:pt x="6" y="399"/>
                                </a:lnTo>
                                <a:lnTo>
                                  <a:pt x="6" y="372"/>
                                </a:lnTo>
                                <a:lnTo>
                                  <a:pt x="6" y="344"/>
                                </a:lnTo>
                                <a:lnTo>
                                  <a:pt x="4" y="319"/>
                                </a:lnTo>
                                <a:lnTo>
                                  <a:pt x="4" y="317"/>
                                </a:lnTo>
                                <a:lnTo>
                                  <a:pt x="4" y="292"/>
                                </a:lnTo>
                                <a:lnTo>
                                  <a:pt x="4" y="290"/>
                                </a:lnTo>
                                <a:lnTo>
                                  <a:pt x="4" y="264"/>
                                </a:lnTo>
                                <a:lnTo>
                                  <a:pt x="4" y="237"/>
                                </a:lnTo>
                                <a:lnTo>
                                  <a:pt x="4" y="209"/>
                                </a:lnTo>
                                <a:lnTo>
                                  <a:pt x="2" y="182"/>
                                </a:lnTo>
                                <a:lnTo>
                                  <a:pt x="2" y="156"/>
                                </a:lnTo>
                                <a:lnTo>
                                  <a:pt x="2" y="154"/>
                                </a:lnTo>
                                <a:lnTo>
                                  <a:pt x="2" y="140"/>
                                </a:lnTo>
                                <a:lnTo>
                                  <a:pt x="2" y="129"/>
                                </a:lnTo>
                                <a:lnTo>
                                  <a:pt x="2" y="127"/>
                                </a:lnTo>
                                <a:lnTo>
                                  <a:pt x="2" y="101"/>
                                </a:lnTo>
                                <a:lnTo>
                                  <a:pt x="0" y="74"/>
                                </a:lnTo>
                                <a:lnTo>
                                  <a:pt x="0" y="47"/>
                                </a:lnTo>
                                <a:lnTo>
                                  <a:pt x="0" y="19"/>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2794" name="Freeform 565"/>
                        <wps:cNvSpPr>
                          <a:spLocks/>
                        </wps:cNvSpPr>
                        <wps:spPr bwMode="auto">
                          <a:xfrm>
                            <a:off x="3486100" y="5849620"/>
                            <a:ext cx="313700" cy="366401"/>
                          </a:xfrm>
                          <a:custGeom>
                            <a:avLst/>
                            <a:gdLst>
                              <a:gd name="T0" fmla="*/ 34925 w 494"/>
                              <a:gd name="T1" fmla="*/ 5715 h 577"/>
                              <a:gd name="T2" fmla="*/ 85725 w 494"/>
                              <a:gd name="T3" fmla="*/ 3810 h 577"/>
                              <a:gd name="T4" fmla="*/ 120650 w 494"/>
                              <a:gd name="T5" fmla="*/ 3810 h 577"/>
                              <a:gd name="T6" fmla="*/ 171450 w 494"/>
                              <a:gd name="T7" fmla="*/ 3810 h 577"/>
                              <a:gd name="T8" fmla="*/ 210185 w 494"/>
                              <a:gd name="T9" fmla="*/ 2540 h 577"/>
                              <a:gd name="T10" fmla="*/ 241300 w 494"/>
                              <a:gd name="T11" fmla="*/ 2540 h 577"/>
                              <a:gd name="T12" fmla="*/ 292100 w 494"/>
                              <a:gd name="T13" fmla="*/ 1270 h 577"/>
                              <a:gd name="T14" fmla="*/ 309880 w 494"/>
                              <a:gd name="T15" fmla="*/ 0 h 577"/>
                              <a:gd name="T16" fmla="*/ 309880 w 494"/>
                              <a:gd name="T17" fmla="*/ 34925 h 577"/>
                              <a:gd name="T18" fmla="*/ 311150 w 494"/>
                              <a:gd name="T19" fmla="*/ 69850 h 577"/>
                              <a:gd name="T20" fmla="*/ 311150 w 494"/>
                              <a:gd name="T21" fmla="*/ 86995 h 577"/>
                              <a:gd name="T22" fmla="*/ 312420 w 494"/>
                              <a:gd name="T23" fmla="*/ 120650 h 577"/>
                              <a:gd name="T24" fmla="*/ 312420 w 494"/>
                              <a:gd name="T25" fmla="*/ 155575 h 577"/>
                              <a:gd name="T26" fmla="*/ 312420 w 494"/>
                              <a:gd name="T27" fmla="*/ 189230 h 577"/>
                              <a:gd name="T28" fmla="*/ 313690 w 494"/>
                              <a:gd name="T29" fmla="*/ 206375 h 577"/>
                              <a:gd name="T30" fmla="*/ 313690 w 494"/>
                              <a:gd name="T31" fmla="*/ 241300 h 577"/>
                              <a:gd name="T32" fmla="*/ 313690 w 494"/>
                              <a:gd name="T33" fmla="*/ 259080 h 577"/>
                              <a:gd name="T34" fmla="*/ 313690 w 494"/>
                              <a:gd name="T35" fmla="*/ 294005 h 577"/>
                              <a:gd name="T36" fmla="*/ 313690 w 494"/>
                              <a:gd name="T37" fmla="*/ 311150 h 577"/>
                              <a:gd name="T38" fmla="*/ 313690 w 494"/>
                              <a:gd name="T39" fmla="*/ 346075 h 577"/>
                              <a:gd name="T40" fmla="*/ 295910 w 494"/>
                              <a:gd name="T41" fmla="*/ 363855 h 577"/>
                              <a:gd name="T42" fmla="*/ 278765 w 494"/>
                              <a:gd name="T43" fmla="*/ 363855 h 577"/>
                              <a:gd name="T44" fmla="*/ 261620 w 494"/>
                              <a:gd name="T45" fmla="*/ 363855 h 577"/>
                              <a:gd name="T46" fmla="*/ 226695 w 494"/>
                              <a:gd name="T47" fmla="*/ 363855 h 577"/>
                              <a:gd name="T48" fmla="*/ 193040 w 494"/>
                              <a:gd name="T49" fmla="*/ 363855 h 577"/>
                              <a:gd name="T50" fmla="*/ 173990 w 494"/>
                              <a:gd name="T51" fmla="*/ 365125 h 577"/>
                              <a:gd name="T52" fmla="*/ 140335 w 494"/>
                              <a:gd name="T53" fmla="*/ 365125 h 577"/>
                              <a:gd name="T54" fmla="*/ 123190 w 494"/>
                              <a:gd name="T55" fmla="*/ 366395 h 577"/>
                              <a:gd name="T56" fmla="*/ 69850 w 494"/>
                              <a:gd name="T57" fmla="*/ 366395 h 577"/>
                              <a:gd name="T58" fmla="*/ 18415 w 494"/>
                              <a:gd name="T59" fmla="*/ 366395 h 577"/>
                              <a:gd name="T60" fmla="*/ 1270 w 494"/>
                              <a:gd name="T61" fmla="*/ 349885 h 577"/>
                              <a:gd name="T62" fmla="*/ 1270 w 494"/>
                              <a:gd name="T63" fmla="*/ 332740 h 577"/>
                              <a:gd name="T64" fmla="*/ 2540 w 494"/>
                              <a:gd name="T65" fmla="*/ 280670 h 577"/>
                              <a:gd name="T66" fmla="*/ 2540 w 494"/>
                              <a:gd name="T67" fmla="*/ 227965 h 577"/>
                              <a:gd name="T68" fmla="*/ 1270 w 494"/>
                              <a:gd name="T69" fmla="*/ 194310 h 577"/>
                              <a:gd name="T70" fmla="*/ 1270 w 494"/>
                              <a:gd name="T71" fmla="*/ 177165 h 577"/>
                              <a:gd name="T72" fmla="*/ 1270 w 494"/>
                              <a:gd name="T73" fmla="*/ 142240 h 577"/>
                              <a:gd name="T74" fmla="*/ 1270 w 494"/>
                              <a:gd name="T75" fmla="*/ 107315 h 577"/>
                              <a:gd name="T76" fmla="*/ 1270 w 494"/>
                              <a:gd name="T77" fmla="*/ 73660 h 577"/>
                              <a:gd name="T78" fmla="*/ 1270 w 494"/>
                              <a:gd name="T79" fmla="*/ 38735 h 577"/>
                              <a:gd name="T80" fmla="*/ 1270 w 494"/>
                              <a:gd name="T81" fmla="*/ 38735 h 577"/>
                              <a:gd name="T82" fmla="*/ 1270 w 494"/>
                              <a:gd name="T83" fmla="*/ 21590 h 577"/>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494" h="577">
                                <a:moveTo>
                                  <a:pt x="0" y="9"/>
                                </a:moveTo>
                                <a:lnTo>
                                  <a:pt x="27" y="9"/>
                                </a:lnTo>
                                <a:lnTo>
                                  <a:pt x="55" y="9"/>
                                </a:lnTo>
                                <a:lnTo>
                                  <a:pt x="82" y="6"/>
                                </a:lnTo>
                                <a:lnTo>
                                  <a:pt x="110" y="6"/>
                                </a:lnTo>
                                <a:lnTo>
                                  <a:pt x="135" y="6"/>
                                </a:lnTo>
                                <a:lnTo>
                                  <a:pt x="162" y="6"/>
                                </a:lnTo>
                                <a:lnTo>
                                  <a:pt x="190" y="6"/>
                                </a:lnTo>
                                <a:lnTo>
                                  <a:pt x="217" y="6"/>
                                </a:lnTo>
                                <a:lnTo>
                                  <a:pt x="245" y="6"/>
                                </a:lnTo>
                                <a:lnTo>
                                  <a:pt x="270" y="6"/>
                                </a:lnTo>
                                <a:lnTo>
                                  <a:pt x="298" y="4"/>
                                </a:lnTo>
                                <a:lnTo>
                                  <a:pt x="325" y="4"/>
                                </a:lnTo>
                                <a:lnTo>
                                  <a:pt x="331" y="4"/>
                                </a:lnTo>
                                <a:lnTo>
                                  <a:pt x="352" y="4"/>
                                </a:lnTo>
                                <a:lnTo>
                                  <a:pt x="380" y="4"/>
                                </a:lnTo>
                                <a:lnTo>
                                  <a:pt x="405" y="2"/>
                                </a:lnTo>
                                <a:lnTo>
                                  <a:pt x="433" y="2"/>
                                </a:lnTo>
                                <a:lnTo>
                                  <a:pt x="460" y="2"/>
                                </a:lnTo>
                                <a:lnTo>
                                  <a:pt x="488" y="0"/>
                                </a:lnTo>
                                <a:lnTo>
                                  <a:pt x="488" y="28"/>
                                </a:lnTo>
                                <a:lnTo>
                                  <a:pt x="488" y="55"/>
                                </a:lnTo>
                                <a:lnTo>
                                  <a:pt x="490" y="82"/>
                                </a:lnTo>
                                <a:lnTo>
                                  <a:pt x="490" y="108"/>
                                </a:lnTo>
                                <a:lnTo>
                                  <a:pt x="490" y="110"/>
                                </a:lnTo>
                                <a:lnTo>
                                  <a:pt x="490" y="121"/>
                                </a:lnTo>
                                <a:lnTo>
                                  <a:pt x="490" y="135"/>
                                </a:lnTo>
                                <a:lnTo>
                                  <a:pt x="490" y="137"/>
                                </a:lnTo>
                                <a:lnTo>
                                  <a:pt x="490" y="163"/>
                                </a:lnTo>
                                <a:lnTo>
                                  <a:pt x="492" y="190"/>
                                </a:lnTo>
                                <a:lnTo>
                                  <a:pt x="492" y="218"/>
                                </a:lnTo>
                                <a:lnTo>
                                  <a:pt x="492" y="245"/>
                                </a:lnTo>
                                <a:lnTo>
                                  <a:pt x="492" y="271"/>
                                </a:lnTo>
                                <a:lnTo>
                                  <a:pt x="492" y="273"/>
                                </a:lnTo>
                                <a:lnTo>
                                  <a:pt x="492" y="298"/>
                                </a:lnTo>
                                <a:lnTo>
                                  <a:pt x="492" y="300"/>
                                </a:lnTo>
                                <a:lnTo>
                                  <a:pt x="494" y="325"/>
                                </a:lnTo>
                                <a:lnTo>
                                  <a:pt x="494" y="353"/>
                                </a:lnTo>
                                <a:lnTo>
                                  <a:pt x="494" y="380"/>
                                </a:lnTo>
                                <a:lnTo>
                                  <a:pt x="494" y="406"/>
                                </a:lnTo>
                                <a:lnTo>
                                  <a:pt x="494" y="408"/>
                                </a:lnTo>
                                <a:lnTo>
                                  <a:pt x="494" y="435"/>
                                </a:lnTo>
                                <a:lnTo>
                                  <a:pt x="494" y="463"/>
                                </a:lnTo>
                                <a:lnTo>
                                  <a:pt x="494" y="488"/>
                                </a:lnTo>
                                <a:lnTo>
                                  <a:pt x="494" y="490"/>
                                </a:lnTo>
                                <a:lnTo>
                                  <a:pt x="494" y="518"/>
                                </a:lnTo>
                                <a:lnTo>
                                  <a:pt x="494" y="545"/>
                                </a:lnTo>
                                <a:lnTo>
                                  <a:pt x="494" y="573"/>
                                </a:lnTo>
                                <a:lnTo>
                                  <a:pt x="466" y="573"/>
                                </a:lnTo>
                                <a:lnTo>
                                  <a:pt x="439" y="573"/>
                                </a:lnTo>
                                <a:lnTo>
                                  <a:pt x="412" y="573"/>
                                </a:lnTo>
                                <a:lnTo>
                                  <a:pt x="384" y="573"/>
                                </a:lnTo>
                                <a:lnTo>
                                  <a:pt x="357" y="573"/>
                                </a:lnTo>
                                <a:lnTo>
                                  <a:pt x="329" y="573"/>
                                </a:lnTo>
                                <a:lnTo>
                                  <a:pt x="304" y="573"/>
                                </a:lnTo>
                                <a:lnTo>
                                  <a:pt x="302" y="573"/>
                                </a:lnTo>
                                <a:lnTo>
                                  <a:pt x="276" y="575"/>
                                </a:lnTo>
                                <a:lnTo>
                                  <a:pt x="274" y="575"/>
                                </a:lnTo>
                                <a:lnTo>
                                  <a:pt x="249" y="575"/>
                                </a:lnTo>
                                <a:lnTo>
                                  <a:pt x="221" y="575"/>
                                </a:lnTo>
                                <a:lnTo>
                                  <a:pt x="194" y="577"/>
                                </a:lnTo>
                                <a:lnTo>
                                  <a:pt x="164" y="577"/>
                                </a:lnTo>
                                <a:lnTo>
                                  <a:pt x="137" y="577"/>
                                </a:lnTo>
                                <a:lnTo>
                                  <a:pt x="110" y="577"/>
                                </a:lnTo>
                                <a:lnTo>
                                  <a:pt x="82" y="577"/>
                                </a:lnTo>
                                <a:lnTo>
                                  <a:pt x="57" y="577"/>
                                </a:lnTo>
                                <a:lnTo>
                                  <a:pt x="29" y="577"/>
                                </a:lnTo>
                                <a:lnTo>
                                  <a:pt x="2" y="577"/>
                                </a:lnTo>
                                <a:lnTo>
                                  <a:pt x="2" y="551"/>
                                </a:lnTo>
                                <a:lnTo>
                                  <a:pt x="2" y="549"/>
                                </a:lnTo>
                                <a:lnTo>
                                  <a:pt x="2" y="524"/>
                                </a:lnTo>
                                <a:lnTo>
                                  <a:pt x="2" y="497"/>
                                </a:lnTo>
                                <a:lnTo>
                                  <a:pt x="2" y="469"/>
                                </a:lnTo>
                                <a:lnTo>
                                  <a:pt x="4" y="442"/>
                                </a:lnTo>
                                <a:lnTo>
                                  <a:pt x="4" y="414"/>
                                </a:lnTo>
                                <a:lnTo>
                                  <a:pt x="4" y="387"/>
                                </a:lnTo>
                                <a:lnTo>
                                  <a:pt x="4" y="359"/>
                                </a:lnTo>
                                <a:lnTo>
                                  <a:pt x="2" y="334"/>
                                </a:lnTo>
                                <a:lnTo>
                                  <a:pt x="2" y="332"/>
                                </a:lnTo>
                                <a:lnTo>
                                  <a:pt x="2" y="306"/>
                                </a:lnTo>
                                <a:lnTo>
                                  <a:pt x="2" y="304"/>
                                </a:lnTo>
                                <a:lnTo>
                                  <a:pt x="2" y="298"/>
                                </a:lnTo>
                                <a:lnTo>
                                  <a:pt x="2" y="279"/>
                                </a:lnTo>
                                <a:lnTo>
                                  <a:pt x="2" y="252"/>
                                </a:lnTo>
                                <a:lnTo>
                                  <a:pt x="2" y="224"/>
                                </a:lnTo>
                                <a:lnTo>
                                  <a:pt x="2" y="197"/>
                                </a:lnTo>
                                <a:lnTo>
                                  <a:pt x="2" y="169"/>
                                </a:lnTo>
                                <a:lnTo>
                                  <a:pt x="2" y="142"/>
                                </a:lnTo>
                                <a:lnTo>
                                  <a:pt x="2" y="116"/>
                                </a:lnTo>
                                <a:lnTo>
                                  <a:pt x="2" y="89"/>
                                </a:lnTo>
                                <a:lnTo>
                                  <a:pt x="2" y="61"/>
                                </a:lnTo>
                                <a:lnTo>
                                  <a:pt x="2" y="53"/>
                                </a:lnTo>
                                <a:lnTo>
                                  <a:pt x="2" y="36"/>
                                </a:lnTo>
                                <a:lnTo>
                                  <a:pt x="2" y="34"/>
                                </a:lnTo>
                                <a:lnTo>
                                  <a:pt x="2" y="21"/>
                                </a:lnTo>
                                <a:lnTo>
                                  <a:pt x="0" y="9"/>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2795" name="Freeform 566"/>
                        <wps:cNvSpPr>
                          <a:spLocks/>
                        </wps:cNvSpPr>
                        <wps:spPr bwMode="auto">
                          <a:xfrm>
                            <a:off x="3071400" y="5906120"/>
                            <a:ext cx="417200" cy="314901"/>
                          </a:xfrm>
                          <a:custGeom>
                            <a:avLst/>
                            <a:gdLst>
                              <a:gd name="T0" fmla="*/ 19050 w 657"/>
                              <a:gd name="T1" fmla="*/ 3810 h 496"/>
                              <a:gd name="T2" fmla="*/ 34925 w 657"/>
                              <a:gd name="T3" fmla="*/ 3810 h 496"/>
                              <a:gd name="T4" fmla="*/ 52070 w 657"/>
                              <a:gd name="T5" fmla="*/ 3810 h 496"/>
                              <a:gd name="T6" fmla="*/ 69850 w 657"/>
                              <a:gd name="T7" fmla="*/ 3810 h 496"/>
                              <a:gd name="T8" fmla="*/ 86995 w 657"/>
                              <a:gd name="T9" fmla="*/ 3810 h 496"/>
                              <a:gd name="T10" fmla="*/ 106045 w 657"/>
                              <a:gd name="T11" fmla="*/ 3810 h 496"/>
                              <a:gd name="T12" fmla="*/ 140970 w 657"/>
                              <a:gd name="T13" fmla="*/ 3810 h 496"/>
                              <a:gd name="T14" fmla="*/ 174625 w 657"/>
                              <a:gd name="T15" fmla="*/ 2540 h 496"/>
                              <a:gd name="T16" fmla="*/ 225425 w 657"/>
                              <a:gd name="T17" fmla="*/ 2540 h 496"/>
                              <a:gd name="T18" fmla="*/ 277495 w 657"/>
                              <a:gd name="T19" fmla="*/ 1270 h 496"/>
                              <a:gd name="T20" fmla="*/ 330200 w 657"/>
                              <a:gd name="T21" fmla="*/ 1270 h 496"/>
                              <a:gd name="T22" fmla="*/ 363220 w 657"/>
                              <a:gd name="T23" fmla="*/ 0 h 496"/>
                              <a:gd name="T24" fmla="*/ 381000 w 657"/>
                              <a:gd name="T25" fmla="*/ 0 h 496"/>
                              <a:gd name="T26" fmla="*/ 415925 w 657"/>
                              <a:gd name="T27" fmla="*/ 0 h 496"/>
                              <a:gd name="T28" fmla="*/ 415925 w 657"/>
                              <a:gd name="T29" fmla="*/ 33655 h 496"/>
                              <a:gd name="T30" fmla="*/ 415925 w 657"/>
                              <a:gd name="T31" fmla="*/ 85725 h 496"/>
                              <a:gd name="T32" fmla="*/ 415925 w 657"/>
                              <a:gd name="T33" fmla="*/ 120650 h 496"/>
                              <a:gd name="T34" fmla="*/ 415925 w 657"/>
                              <a:gd name="T35" fmla="*/ 154305 h 496"/>
                              <a:gd name="T36" fmla="*/ 417195 w 657"/>
                              <a:gd name="T37" fmla="*/ 206375 h 496"/>
                              <a:gd name="T38" fmla="*/ 415925 w 657"/>
                              <a:gd name="T39" fmla="*/ 276225 h 496"/>
                              <a:gd name="T40" fmla="*/ 415925 w 657"/>
                              <a:gd name="T41" fmla="*/ 309880 h 496"/>
                              <a:gd name="T42" fmla="*/ 347345 w 657"/>
                              <a:gd name="T43" fmla="*/ 309880 h 496"/>
                              <a:gd name="T44" fmla="*/ 278765 w 657"/>
                              <a:gd name="T45" fmla="*/ 313690 h 496"/>
                              <a:gd name="T46" fmla="*/ 210820 w 657"/>
                              <a:gd name="T47" fmla="*/ 313690 h 496"/>
                              <a:gd name="T48" fmla="*/ 177165 w 657"/>
                              <a:gd name="T49" fmla="*/ 314960 h 496"/>
                              <a:gd name="T50" fmla="*/ 142240 w 657"/>
                              <a:gd name="T51" fmla="*/ 314960 h 496"/>
                              <a:gd name="T52" fmla="*/ 86995 w 657"/>
                              <a:gd name="T53" fmla="*/ 314960 h 496"/>
                              <a:gd name="T54" fmla="*/ 69850 w 657"/>
                              <a:gd name="T55" fmla="*/ 314960 h 496"/>
                              <a:gd name="T56" fmla="*/ 52070 w 657"/>
                              <a:gd name="T57" fmla="*/ 313690 h 496"/>
                              <a:gd name="T58" fmla="*/ 36195 w 657"/>
                              <a:gd name="T59" fmla="*/ 313690 h 496"/>
                              <a:gd name="T60" fmla="*/ 26670 w 657"/>
                              <a:gd name="T61" fmla="*/ 312420 h 496"/>
                              <a:gd name="T62" fmla="*/ 17780 w 657"/>
                              <a:gd name="T63" fmla="*/ 312420 h 496"/>
                              <a:gd name="T64" fmla="*/ 0 w 657"/>
                              <a:gd name="T65" fmla="*/ 311150 h 496"/>
                              <a:gd name="T66" fmla="*/ 0 w 657"/>
                              <a:gd name="T67" fmla="*/ 293370 h 496"/>
                              <a:gd name="T68" fmla="*/ 0 w 657"/>
                              <a:gd name="T69" fmla="*/ 277495 h 496"/>
                              <a:gd name="T70" fmla="*/ 1270 w 657"/>
                              <a:gd name="T71" fmla="*/ 242570 h 496"/>
                              <a:gd name="T72" fmla="*/ 0 w 657"/>
                              <a:gd name="T73" fmla="*/ 226695 h 496"/>
                              <a:gd name="T74" fmla="*/ 1270 w 657"/>
                              <a:gd name="T75" fmla="*/ 201295 h 496"/>
                              <a:gd name="T76" fmla="*/ 1270 w 657"/>
                              <a:gd name="T77" fmla="*/ 193040 h 496"/>
                              <a:gd name="T78" fmla="*/ 1270 w 657"/>
                              <a:gd name="T79" fmla="*/ 175895 h 496"/>
                              <a:gd name="T80" fmla="*/ 1270 w 657"/>
                              <a:gd name="T81" fmla="*/ 158115 h 496"/>
                              <a:gd name="T82" fmla="*/ 1270 w 657"/>
                              <a:gd name="T83" fmla="*/ 140970 h 496"/>
                              <a:gd name="T84" fmla="*/ 1270 w 657"/>
                              <a:gd name="T85" fmla="*/ 123190 h 496"/>
                              <a:gd name="T86" fmla="*/ 1270 w 657"/>
                              <a:gd name="T87" fmla="*/ 89535 h 496"/>
                              <a:gd name="T88" fmla="*/ 1270 w 657"/>
                              <a:gd name="T89" fmla="*/ 73660 h 496"/>
                              <a:gd name="T90" fmla="*/ 1270 w 657"/>
                              <a:gd name="T91" fmla="*/ 56515 h 496"/>
                              <a:gd name="T92" fmla="*/ 1270 w 657"/>
                              <a:gd name="T93" fmla="*/ 38735 h 496"/>
                              <a:gd name="T94" fmla="*/ 1270 w 657"/>
                              <a:gd name="T95" fmla="*/ 21590 h 49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657" h="496">
                                <a:moveTo>
                                  <a:pt x="2" y="6"/>
                                </a:moveTo>
                                <a:lnTo>
                                  <a:pt x="4" y="6"/>
                                </a:lnTo>
                                <a:lnTo>
                                  <a:pt x="30" y="6"/>
                                </a:lnTo>
                                <a:lnTo>
                                  <a:pt x="40" y="6"/>
                                </a:lnTo>
                                <a:lnTo>
                                  <a:pt x="55" y="6"/>
                                </a:lnTo>
                                <a:lnTo>
                                  <a:pt x="57" y="6"/>
                                </a:lnTo>
                                <a:lnTo>
                                  <a:pt x="82" y="6"/>
                                </a:lnTo>
                                <a:lnTo>
                                  <a:pt x="85" y="6"/>
                                </a:lnTo>
                                <a:lnTo>
                                  <a:pt x="87" y="6"/>
                                </a:lnTo>
                                <a:lnTo>
                                  <a:pt x="110" y="6"/>
                                </a:lnTo>
                                <a:lnTo>
                                  <a:pt x="112" y="6"/>
                                </a:lnTo>
                                <a:lnTo>
                                  <a:pt x="137" y="6"/>
                                </a:lnTo>
                                <a:lnTo>
                                  <a:pt x="139" y="6"/>
                                </a:lnTo>
                                <a:lnTo>
                                  <a:pt x="165" y="6"/>
                                </a:lnTo>
                                <a:lnTo>
                                  <a:pt x="167" y="6"/>
                                </a:lnTo>
                                <a:lnTo>
                                  <a:pt x="192" y="6"/>
                                </a:lnTo>
                                <a:lnTo>
                                  <a:pt x="194" y="6"/>
                                </a:lnTo>
                                <a:lnTo>
                                  <a:pt x="220" y="6"/>
                                </a:lnTo>
                                <a:lnTo>
                                  <a:pt x="222" y="6"/>
                                </a:lnTo>
                                <a:lnTo>
                                  <a:pt x="224" y="6"/>
                                </a:lnTo>
                                <a:lnTo>
                                  <a:pt x="249" y="6"/>
                                </a:lnTo>
                                <a:lnTo>
                                  <a:pt x="275" y="4"/>
                                </a:lnTo>
                                <a:lnTo>
                                  <a:pt x="302" y="4"/>
                                </a:lnTo>
                                <a:lnTo>
                                  <a:pt x="330" y="4"/>
                                </a:lnTo>
                                <a:lnTo>
                                  <a:pt x="355" y="4"/>
                                </a:lnTo>
                                <a:lnTo>
                                  <a:pt x="382" y="4"/>
                                </a:lnTo>
                                <a:lnTo>
                                  <a:pt x="412" y="2"/>
                                </a:lnTo>
                                <a:lnTo>
                                  <a:pt x="437" y="2"/>
                                </a:lnTo>
                                <a:lnTo>
                                  <a:pt x="465" y="2"/>
                                </a:lnTo>
                                <a:lnTo>
                                  <a:pt x="492" y="2"/>
                                </a:lnTo>
                                <a:lnTo>
                                  <a:pt x="520" y="2"/>
                                </a:lnTo>
                                <a:lnTo>
                                  <a:pt x="545" y="0"/>
                                </a:lnTo>
                                <a:lnTo>
                                  <a:pt x="547" y="0"/>
                                </a:lnTo>
                                <a:lnTo>
                                  <a:pt x="572" y="0"/>
                                </a:lnTo>
                                <a:lnTo>
                                  <a:pt x="600" y="0"/>
                                </a:lnTo>
                                <a:lnTo>
                                  <a:pt x="625" y="0"/>
                                </a:lnTo>
                                <a:lnTo>
                                  <a:pt x="627" y="0"/>
                                </a:lnTo>
                                <a:lnTo>
                                  <a:pt x="655" y="0"/>
                                </a:lnTo>
                                <a:lnTo>
                                  <a:pt x="655" y="27"/>
                                </a:lnTo>
                                <a:lnTo>
                                  <a:pt x="655" y="53"/>
                                </a:lnTo>
                                <a:lnTo>
                                  <a:pt x="655" y="80"/>
                                </a:lnTo>
                                <a:lnTo>
                                  <a:pt x="655" y="108"/>
                                </a:lnTo>
                                <a:lnTo>
                                  <a:pt x="655" y="135"/>
                                </a:lnTo>
                                <a:lnTo>
                                  <a:pt x="655" y="163"/>
                                </a:lnTo>
                                <a:lnTo>
                                  <a:pt x="655" y="190"/>
                                </a:lnTo>
                                <a:lnTo>
                                  <a:pt x="655" y="209"/>
                                </a:lnTo>
                                <a:lnTo>
                                  <a:pt x="655" y="215"/>
                                </a:lnTo>
                                <a:lnTo>
                                  <a:pt x="655" y="217"/>
                                </a:lnTo>
                                <a:lnTo>
                                  <a:pt x="655" y="243"/>
                                </a:lnTo>
                                <a:lnTo>
                                  <a:pt x="655" y="245"/>
                                </a:lnTo>
                                <a:lnTo>
                                  <a:pt x="657" y="270"/>
                                </a:lnTo>
                                <a:lnTo>
                                  <a:pt x="657" y="298"/>
                                </a:lnTo>
                                <a:lnTo>
                                  <a:pt x="657" y="325"/>
                                </a:lnTo>
                                <a:lnTo>
                                  <a:pt x="657" y="353"/>
                                </a:lnTo>
                                <a:lnTo>
                                  <a:pt x="655" y="380"/>
                                </a:lnTo>
                                <a:lnTo>
                                  <a:pt x="655" y="408"/>
                                </a:lnTo>
                                <a:lnTo>
                                  <a:pt x="655" y="435"/>
                                </a:lnTo>
                                <a:lnTo>
                                  <a:pt x="655" y="460"/>
                                </a:lnTo>
                                <a:lnTo>
                                  <a:pt x="655" y="462"/>
                                </a:lnTo>
                                <a:lnTo>
                                  <a:pt x="655" y="488"/>
                                </a:lnTo>
                                <a:lnTo>
                                  <a:pt x="629" y="488"/>
                                </a:lnTo>
                                <a:lnTo>
                                  <a:pt x="602" y="488"/>
                                </a:lnTo>
                                <a:lnTo>
                                  <a:pt x="575" y="488"/>
                                </a:lnTo>
                                <a:lnTo>
                                  <a:pt x="547" y="488"/>
                                </a:lnTo>
                                <a:lnTo>
                                  <a:pt x="522" y="488"/>
                                </a:lnTo>
                                <a:lnTo>
                                  <a:pt x="494" y="488"/>
                                </a:lnTo>
                                <a:lnTo>
                                  <a:pt x="467" y="494"/>
                                </a:lnTo>
                                <a:lnTo>
                                  <a:pt x="439" y="494"/>
                                </a:lnTo>
                                <a:lnTo>
                                  <a:pt x="412" y="494"/>
                                </a:lnTo>
                                <a:lnTo>
                                  <a:pt x="384" y="494"/>
                                </a:lnTo>
                                <a:lnTo>
                                  <a:pt x="357" y="494"/>
                                </a:lnTo>
                                <a:lnTo>
                                  <a:pt x="332" y="494"/>
                                </a:lnTo>
                                <a:lnTo>
                                  <a:pt x="304" y="496"/>
                                </a:lnTo>
                                <a:lnTo>
                                  <a:pt x="279" y="496"/>
                                </a:lnTo>
                                <a:lnTo>
                                  <a:pt x="251" y="496"/>
                                </a:lnTo>
                                <a:lnTo>
                                  <a:pt x="224" y="496"/>
                                </a:lnTo>
                                <a:lnTo>
                                  <a:pt x="196" y="496"/>
                                </a:lnTo>
                                <a:lnTo>
                                  <a:pt x="165" y="496"/>
                                </a:lnTo>
                                <a:lnTo>
                                  <a:pt x="137" y="496"/>
                                </a:lnTo>
                                <a:lnTo>
                                  <a:pt x="112" y="496"/>
                                </a:lnTo>
                                <a:lnTo>
                                  <a:pt x="110" y="496"/>
                                </a:lnTo>
                                <a:lnTo>
                                  <a:pt x="85" y="494"/>
                                </a:lnTo>
                                <a:lnTo>
                                  <a:pt x="82" y="494"/>
                                </a:lnTo>
                                <a:lnTo>
                                  <a:pt x="57" y="494"/>
                                </a:lnTo>
                                <a:lnTo>
                                  <a:pt x="55" y="494"/>
                                </a:lnTo>
                                <a:lnTo>
                                  <a:pt x="53" y="492"/>
                                </a:lnTo>
                                <a:lnTo>
                                  <a:pt x="42" y="492"/>
                                </a:lnTo>
                                <a:lnTo>
                                  <a:pt x="34" y="492"/>
                                </a:lnTo>
                                <a:lnTo>
                                  <a:pt x="30" y="492"/>
                                </a:lnTo>
                                <a:lnTo>
                                  <a:pt x="28" y="492"/>
                                </a:lnTo>
                                <a:lnTo>
                                  <a:pt x="21" y="492"/>
                                </a:lnTo>
                                <a:lnTo>
                                  <a:pt x="6" y="490"/>
                                </a:lnTo>
                                <a:lnTo>
                                  <a:pt x="0" y="490"/>
                                </a:lnTo>
                                <a:lnTo>
                                  <a:pt x="0" y="465"/>
                                </a:lnTo>
                                <a:lnTo>
                                  <a:pt x="0" y="462"/>
                                </a:lnTo>
                                <a:lnTo>
                                  <a:pt x="0" y="446"/>
                                </a:lnTo>
                                <a:lnTo>
                                  <a:pt x="0" y="437"/>
                                </a:lnTo>
                                <a:lnTo>
                                  <a:pt x="0" y="410"/>
                                </a:lnTo>
                                <a:lnTo>
                                  <a:pt x="2" y="384"/>
                                </a:lnTo>
                                <a:lnTo>
                                  <a:pt x="2" y="382"/>
                                </a:lnTo>
                                <a:lnTo>
                                  <a:pt x="0" y="357"/>
                                </a:lnTo>
                                <a:lnTo>
                                  <a:pt x="0" y="355"/>
                                </a:lnTo>
                                <a:lnTo>
                                  <a:pt x="2" y="332"/>
                                </a:lnTo>
                                <a:lnTo>
                                  <a:pt x="2" y="317"/>
                                </a:lnTo>
                                <a:lnTo>
                                  <a:pt x="2" y="304"/>
                                </a:lnTo>
                                <a:lnTo>
                                  <a:pt x="2" y="302"/>
                                </a:lnTo>
                                <a:lnTo>
                                  <a:pt x="2" y="277"/>
                                </a:lnTo>
                                <a:lnTo>
                                  <a:pt x="2" y="274"/>
                                </a:lnTo>
                                <a:lnTo>
                                  <a:pt x="2" y="249"/>
                                </a:lnTo>
                                <a:lnTo>
                                  <a:pt x="2" y="224"/>
                                </a:lnTo>
                                <a:lnTo>
                                  <a:pt x="2" y="222"/>
                                </a:lnTo>
                                <a:lnTo>
                                  <a:pt x="2" y="213"/>
                                </a:lnTo>
                                <a:lnTo>
                                  <a:pt x="2" y="196"/>
                                </a:lnTo>
                                <a:lnTo>
                                  <a:pt x="2" y="194"/>
                                </a:lnTo>
                                <a:lnTo>
                                  <a:pt x="2" y="169"/>
                                </a:lnTo>
                                <a:lnTo>
                                  <a:pt x="2" y="141"/>
                                </a:lnTo>
                                <a:lnTo>
                                  <a:pt x="2" y="116"/>
                                </a:lnTo>
                                <a:lnTo>
                                  <a:pt x="2" y="114"/>
                                </a:lnTo>
                                <a:lnTo>
                                  <a:pt x="2" y="112"/>
                                </a:lnTo>
                                <a:lnTo>
                                  <a:pt x="2" y="89"/>
                                </a:lnTo>
                                <a:lnTo>
                                  <a:pt x="2" y="86"/>
                                </a:lnTo>
                                <a:lnTo>
                                  <a:pt x="2" y="61"/>
                                </a:lnTo>
                                <a:lnTo>
                                  <a:pt x="2" y="59"/>
                                </a:lnTo>
                                <a:lnTo>
                                  <a:pt x="2" y="34"/>
                                </a:lnTo>
                                <a:lnTo>
                                  <a:pt x="2" y="32"/>
                                </a:lnTo>
                                <a:lnTo>
                                  <a:pt x="2" y="6"/>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2796" name="Freeform 567"/>
                        <wps:cNvSpPr>
                          <a:spLocks/>
                        </wps:cNvSpPr>
                        <wps:spPr bwMode="auto">
                          <a:xfrm>
                            <a:off x="3763600" y="6210322"/>
                            <a:ext cx="331500" cy="234901"/>
                          </a:xfrm>
                          <a:custGeom>
                            <a:avLst/>
                            <a:gdLst>
                              <a:gd name="T0" fmla="*/ 106045 w 522"/>
                              <a:gd name="T1" fmla="*/ 1905 h 370"/>
                              <a:gd name="T2" fmla="*/ 158115 w 522"/>
                              <a:gd name="T3" fmla="*/ 1905 h 370"/>
                              <a:gd name="T4" fmla="*/ 220980 w 522"/>
                              <a:gd name="T5" fmla="*/ 1905 h 370"/>
                              <a:gd name="T6" fmla="*/ 227965 w 522"/>
                              <a:gd name="T7" fmla="*/ 5715 h 370"/>
                              <a:gd name="T8" fmla="*/ 234950 w 522"/>
                              <a:gd name="T9" fmla="*/ 13970 h 370"/>
                              <a:gd name="T10" fmla="*/ 237490 w 522"/>
                              <a:gd name="T11" fmla="*/ 21590 h 370"/>
                              <a:gd name="T12" fmla="*/ 243840 w 522"/>
                              <a:gd name="T13" fmla="*/ 29845 h 370"/>
                              <a:gd name="T14" fmla="*/ 254635 w 522"/>
                              <a:gd name="T15" fmla="*/ 28575 h 370"/>
                              <a:gd name="T16" fmla="*/ 261620 w 522"/>
                              <a:gd name="T17" fmla="*/ 28575 h 370"/>
                              <a:gd name="T18" fmla="*/ 272415 w 522"/>
                              <a:gd name="T19" fmla="*/ 34925 h 370"/>
                              <a:gd name="T20" fmla="*/ 280035 w 522"/>
                              <a:gd name="T21" fmla="*/ 41910 h 370"/>
                              <a:gd name="T22" fmla="*/ 287020 w 522"/>
                              <a:gd name="T23" fmla="*/ 48260 h 370"/>
                              <a:gd name="T24" fmla="*/ 292100 w 522"/>
                              <a:gd name="T25" fmla="*/ 55245 h 370"/>
                              <a:gd name="T26" fmla="*/ 300355 w 522"/>
                              <a:gd name="T27" fmla="*/ 68580 h 370"/>
                              <a:gd name="T28" fmla="*/ 305435 w 522"/>
                              <a:gd name="T29" fmla="*/ 74295 h 370"/>
                              <a:gd name="T30" fmla="*/ 313690 w 522"/>
                              <a:gd name="T31" fmla="*/ 76835 h 370"/>
                              <a:gd name="T32" fmla="*/ 320675 w 522"/>
                              <a:gd name="T33" fmla="*/ 80645 h 370"/>
                              <a:gd name="T34" fmla="*/ 324485 w 522"/>
                              <a:gd name="T35" fmla="*/ 87630 h 370"/>
                              <a:gd name="T36" fmla="*/ 328295 w 522"/>
                              <a:gd name="T37" fmla="*/ 95250 h 370"/>
                              <a:gd name="T38" fmla="*/ 329565 w 522"/>
                              <a:gd name="T39" fmla="*/ 103505 h 370"/>
                              <a:gd name="T40" fmla="*/ 331470 w 522"/>
                              <a:gd name="T41" fmla="*/ 110490 h 370"/>
                              <a:gd name="T42" fmla="*/ 331470 w 522"/>
                              <a:gd name="T43" fmla="*/ 118110 h 370"/>
                              <a:gd name="T44" fmla="*/ 328295 w 522"/>
                              <a:gd name="T45" fmla="*/ 123825 h 370"/>
                              <a:gd name="T46" fmla="*/ 327025 w 522"/>
                              <a:gd name="T47" fmla="*/ 130175 h 370"/>
                              <a:gd name="T48" fmla="*/ 323215 w 522"/>
                              <a:gd name="T49" fmla="*/ 131445 h 370"/>
                              <a:gd name="T50" fmla="*/ 320675 w 522"/>
                              <a:gd name="T51" fmla="*/ 137160 h 370"/>
                              <a:gd name="T52" fmla="*/ 316230 w 522"/>
                              <a:gd name="T53" fmla="*/ 140970 h 370"/>
                              <a:gd name="T54" fmla="*/ 312420 w 522"/>
                              <a:gd name="T55" fmla="*/ 146685 h 370"/>
                              <a:gd name="T56" fmla="*/ 307340 w 522"/>
                              <a:gd name="T57" fmla="*/ 149225 h 370"/>
                              <a:gd name="T58" fmla="*/ 301625 w 522"/>
                              <a:gd name="T59" fmla="*/ 146685 h 370"/>
                              <a:gd name="T60" fmla="*/ 295275 w 522"/>
                              <a:gd name="T61" fmla="*/ 147955 h 370"/>
                              <a:gd name="T62" fmla="*/ 287020 w 522"/>
                              <a:gd name="T63" fmla="*/ 147955 h 370"/>
                              <a:gd name="T64" fmla="*/ 280035 w 522"/>
                              <a:gd name="T65" fmla="*/ 149225 h 370"/>
                              <a:gd name="T66" fmla="*/ 272415 w 522"/>
                              <a:gd name="T67" fmla="*/ 149225 h 370"/>
                              <a:gd name="T68" fmla="*/ 266700 w 522"/>
                              <a:gd name="T69" fmla="*/ 150495 h 370"/>
                              <a:gd name="T70" fmla="*/ 252095 w 522"/>
                              <a:gd name="T71" fmla="*/ 151765 h 370"/>
                              <a:gd name="T72" fmla="*/ 238760 w 522"/>
                              <a:gd name="T73" fmla="*/ 155575 h 370"/>
                              <a:gd name="T74" fmla="*/ 224155 w 522"/>
                              <a:gd name="T75" fmla="*/ 160020 h 370"/>
                              <a:gd name="T76" fmla="*/ 215900 w 522"/>
                              <a:gd name="T77" fmla="*/ 160020 h 370"/>
                              <a:gd name="T78" fmla="*/ 198120 w 522"/>
                              <a:gd name="T79" fmla="*/ 163830 h 370"/>
                              <a:gd name="T80" fmla="*/ 189230 w 522"/>
                              <a:gd name="T81" fmla="*/ 165100 h 370"/>
                              <a:gd name="T82" fmla="*/ 175895 w 522"/>
                              <a:gd name="T83" fmla="*/ 167640 h 370"/>
                              <a:gd name="T84" fmla="*/ 158115 w 522"/>
                              <a:gd name="T85" fmla="*/ 167640 h 370"/>
                              <a:gd name="T86" fmla="*/ 137795 w 522"/>
                              <a:gd name="T87" fmla="*/ 170815 h 370"/>
                              <a:gd name="T88" fmla="*/ 120650 w 522"/>
                              <a:gd name="T89" fmla="*/ 175895 h 370"/>
                              <a:gd name="T90" fmla="*/ 106045 w 522"/>
                              <a:gd name="T91" fmla="*/ 182880 h 370"/>
                              <a:gd name="T92" fmla="*/ 100330 w 522"/>
                              <a:gd name="T93" fmla="*/ 186690 h 370"/>
                              <a:gd name="T94" fmla="*/ 93980 w 522"/>
                              <a:gd name="T95" fmla="*/ 191770 h 370"/>
                              <a:gd name="T96" fmla="*/ 85725 w 522"/>
                              <a:gd name="T97" fmla="*/ 196215 h 370"/>
                              <a:gd name="T98" fmla="*/ 80645 w 522"/>
                              <a:gd name="T99" fmla="*/ 201295 h 370"/>
                              <a:gd name="T100" fmla="*/ 73660 w 522"/>
                              <a:gd name="T101" fmla="*/ 209550 h 370"/>
                              <a:gd name="T102" fmla="*/ 67310 w 522"/>
                              <a:gd name="T103" fmla="*/ 219075 h 370"/>
                              <a:gd name="T104" fmla="*/ 60325 w 522"/>
                              <a:gd name="T105" fmla="*/ 225425 h 370"/>
                              <a:gd name="T106" fmla="*/ 52070 w 522"/>
                              <a:gd name="T107" fmla="*/ 233680 h 370"/>
                              <a:gd name="T108" fmla="*/ 42545 w 522"/>
                              <a:gd name="T109" fmla="*/ 233680 h 370"/>
                              <a:gd name="T110" fmla="*/ 37465 w 522"/>
                              <a:gd name="T111" fmla="*/ 226695 h 370"/>
                              <a:gd name="T112" fmla="*/ 33655 w 522"/>
                              <a:gd name="T113" fmla="*/ 222885 h 370"/>
                              <a:gd name="T114" fmla="*/ 25400 w 522"/>
                              <a:gd name="T115" fmla="*/ 217805 h 370"/>
                              <a:gd name="T116" fmla="*/ 17145 w 522"/>
                              <a:gd name="T117" fmla="*/ 212090 h 370"/>
                              <a:gd name="T118" fmla="*/ 10795 w 522"/>
                              <a:gd name="T119" fmla="*/ 208280 h 370"/>
                              <a:gd name="T120" fmla="*/ 3810 w 522"/>
                              <a:gd name="T121" fmla="*/ 208280 h 370"/>
                              <a:gd name="T122" fmla="*/ 1270 w 522"/>
                              <a:gd name="T123" fmla="*/ 158750 h 370"/>
                              <a:gd name="T124" fmla="*/ 0 w 522"/>
                              <a:gd name="T125" fmla="*/ 53975 h 370"/>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522" h="370">
                                <a:moveTo>
                                  <a:pt x="57" y="5"/>
                                </a:moveTo>
                                <a:lnTo>
                                  <a:pt x="84" y="5"/>
                                </a:lnTo>
                                <a:lnTo>
                                  <a:pt x="91" y="5"/>
                                </a:lnTo>
                                <a:lnTo>
                                  <a:pt x="112" y="5"/>
                                </a:lnTo>
                                <a:lnTo>
                                  <a:pt x="139" y="3"/>
                                </a:lnTo>
                                <a:lnTo>
                                  <a:pt x="167" y="3"/>
                                </a:lnTo>
                                <a:lnTo>
                                  <a:pt x="182" y="3"/>
                                </a:lnTo>
                                <a:lnTo>
                                  <a:pt x="194" y="3"/>
                                </a:lnTo>
                                <a:lnTo>
                                  <a:pt x="222" y="3"/>
                                </a:lnTo>
                                <a:lnTo>
                                  <a:pt x="239" y="3"/>
                                </a:lnTo>
                                <a:lnTo>
                                  <a:pt x="247" y="3"/>
                                </a:lnTo>
                                <a:lnTo>
                                  <a:pt x="249" y="3"/>
                                </a:lnTo>
                                <a:lnTo>
                                  <a:pt x="274" y="0"/>
                                </a:lnTo>
                                <a:lnTo>
                                  <a:pt x="277" y="0"/>
                                </a:lnTo>
                                <a:lnTo>
                                  <a:pt x="302" y="0"/>
                                </a:lnTo>
                                <a:lnTo>
                                  <a:pt x="329" y="0"/>
                                </a:lnTo>
                                <a:lnTo>
                                  <a:pt x="346" y="0"/>
                                </a:lnTo>
                                <a:lnTo>
                                  <a:pt x="348" y="3"/>
                                </a:lnTo>
                                <a:lnTo>
                                  <a:pt x="351" y="3"/>
                                </a:lnTo>
                                <a:lnTo>
                                  <a:pt x="353" y="5"/>
                                </a:lnTo>
                                <a:lnTo>
                                  <a:pt x="355" y="7"/>
                                </a:lnTo>
                                <a:lnTo>
                                  <a:pt x="357" y="7"/>
                                </a:lnTo>
                                <a:lnTo>
                                  <a:pt x="357" y="9"/>
                                </a:lnTo>
                                <a:lnTo>
                                  <a:pt x="359" y="9"/>
                                </a:lnTo>
                                <a:lnTo>
                                  <a:pt x="361" y="11"/>
                                </a:lnTo>
                                <a:lnTo>
                                  <a:pt x="363" y="13"/>
                                </a:lnTo>
                                <a:lnTo>
                                  <a:pt x="365" y="15"/>
                                </a:lnTo>
                                <a:lnTo>
                                  <a:pt x="367" y="17"/>
                                </a:lnTo>
                                <a:lnTo>
                                  <a:pt x="370" y="19"/>
                                </a:lnTo>
                                <a:lnTo>
                                  <a:pt x="370" y="22"/>
                                </a:lnTo>
                                <a:lnTo>
                                  <a:pt x="372" y="24"/>
                                </a:lnTo>
                                <a:lnTo>
                                  <a:pt x="372" y="26"/>
                                </a:lnTo>
                                <a:lnTo>
                                  <a:pt x="372" y="28"/>
                                </a:lnTo>
                                <a:lnTo>
                                  <a:pt x="374" y="30"/>
                                </a:lnTo>
                                <a:lnTo>
                                  <a:pt x="374" y="32"/>
                                </a:lnTo>
                                <a:lnTo>
                                  <a:pt x="374" y="34"/>
                                </a:lnTo>
                                <a:lnTo>
                                  <a:pt x="376" y="36"/>
                                </a:lnTo>
                                <a:lnTo>
                                  <a:pt x="376" y="38"/>
                                </a:lnTo>
                                <a:lnTo>
                                  <a:pt x="378" y="41"/>
                                </a:lnTo>
                                <a:lnTo>
                                  <a:pt x="380" y="43"/>
                                </a:lnTo>
                                <a:lnTo>
                                  <a:pt x="382" y="45"/>
                                </a:lnTo>
                                <a:lnTo>
                                  <a:pt x="384" y="47"/>
                                </a:lnTo>
                                <a:lnTo>
                                  <a:pt x="386" y="47"/>
                                </a:lnTo>
                                <a:lnTo>
                                  <a:pt x="393" y="47"/>
                                </a:lnTo>
                                <a:lnTo>
                                  <a:pt x="395" y="47"/>
                                </a:lnTo>
                                <a:lnTo>
                                  <a:pt x="397" y="45"/>
                                </a:lnTo>
                                <a:lnTo>
                                  <a:pt x="399" y="45"/>
                                </a:lnTo>
                                <a:lnTo>
                                  <a:pt x="401" y="45"/>
                                </a:lnTo>
                                <a:lnTo>
                                  <a:pt x="403" y="45"/>
                                </a:lnTo>
                                <a:lnTo>
                                  <a:pt x="405" y="45"/>
                                </a:lnTo>
                                <a:lnTo>
                                  <a:pt x="405" y="43"/>
                                </a:lnTo>
                                <a:lnTo>
                                  <a:pt x="408" y="45"/>
                                </a:lnTo>
                                <a:lnTo>
                                  <a:pt x="410" y="45"/>
                                </a:lnTo>
                                <a:lnTo>
                                  <a:pt x="412" y="45"/>
                                </a:lnTo>
                                <a:lnTo>
                                  <a:pt x="414" y="45"/>
                                </a:lnTo>
                                <a:lnTo>
                                  <a:pt x="414" y="47"/>
                                </a:lnTo>
                                <a:lnTo>
                                  <a:pt x="416" y="49"/>
                                </a:lnTo>
                                <a:lnTo>
                                  <a:pt x="418" y="49"/>
                                </a:lnTo>
                                <a:lnTo>
                                  <a:pt x="420" y="51"/>
                                </a:lnTo>
                                <a:lnTo>
                                  <a:pt x="429" y="55"/>
                                </a:lnTo>
                                <a:lnTo>
                                  <a:pt x="431" y="57"/>
                                </a:lnTo>
                                <a:lnTo>
                                  <a:pt x="433" y="60"/>
                                </a:lnTo>
                                <a:lnTo>
                                  <a:pt x="435" y="62"/>
                                </a:lnTo>
                                <a:lnTo>
                                  <a:pt x="437" y="64"/>
                                </a:lnTo>
                                <a:lnTo>
                                  <a:pt x="439" y="66"/>
                                </a:lnTo>
                                <a:lnTo>
                                  <a:pt x="441" y="66"/>
                                </a:lnTo>
                                <a:lnTo>
                                  <a:pt x="441" y="68"/>
                                </a:lnTo>
                                <a:lnTo>
                                  <a:pt x="443" y="70"/>
                                </a:lnTo>
                                <a:lnTo>
                                  <a:pt x="446" y="70"/>
                                </a:lnTo>
                                <a:lnTo>
                                  <a:pt x="448" y="74"/>
                                </a:lnTo>
                                <a:lnTo>
                                  <a:pt x="450" y="74"/>
                                </a:lnTo>
                                <a:lnTo>
                                  <a:pt x="452" y="76"/>
                                </a:lnTo>
                                <a:lnTo>
                                  <a:pt x="454" y="76"/>
                                </a:lnTo>
                                <a:lnTo>
                                  <a:pt x="454" y="79"/>
                                </a:lnTo>
                                <a:lnTo>
                                  <a:pt x="456" y="81"/>
                                </a:lnTo>
                                <a:lnTo>
                                  <a:pt x="458" y="83"/>
                                </a:lnTo>
                                <a:lnTo>
                                  <a:pt x="460" y="85"/>
                                </a:lnTo>
                                <a:lnTo>
                                  <a:pt x="460" y="87"/>
                                </a:lnTo>
                                <a:lnTo>
                                  <a:pt x="462" y="89"/>
                                </a:lnTo>
                                <a:lnTo>
                                  <a:pt x="465" y="91"/>
                                </a:lnTo>
                                <a:lnTo>
                                  <a:pt x="465" y="93"/>
                                </a:lnTo>
                                <a:lnTo>
                                  <a:pt x="467" y="95"/>
                                </a:lnTo>
                                <a:lnTo>
                                  <a:pt x="467" y="98"/>
                                </a:lnTo>
                                <a:lnTo>
                                  <a:pt x="473" y="108"/>
                                </a:lnTo>
                                <a:lnTo>
                                  <a:pt x="475" y="110"/>
                                </a:lnTo>
                                <a:lnTo>
                                  <a:pt x="475" y="112"/>
                                </a:lnTo>
                                <a:lnTo>
                                  <a:pt x="477" y="112"/>
                                </a:lnTo>
                                <a:lnTo>
                                  <a:pt x="479" y="114"/>
                                </a:lnTo>
                                <a:lnTo>
                                  <a:pt x="479" y="117"/>
                                </a:lnTo>
                                <a:lnTo>
                                  <a:pt x="481" y="117"/>
                                </a:lnTo>
                                <a:lnTo>
                                  <a:pt x="484" y="119"/>
                                </a:lnTo>
                                <a:lnTo>
                                  <a:pt x="486" y="119"/>
                                </a:lnTo>
                                <a:lnTo>
                                  <a:pt x="488" y="121"/>
                                </a:lnTo>
                                <a:lnTo>
                                  <a:pt x="490" y="121"/>
                                </a:lnTo>
                                <a:lnTo>
                                  <a:pt x="492" y="121"/>
                                </a:lnTo>
                                <a:lnTo>
                                  <a:pt x="494" y="121"/>
                                </a:lnTo>
                                <a:lnTo>
                                  <a:pt x="494" y="123"/>
                                </a:lnTo>
                                <a:lnTo>
                                  <a:pt x="496" y="123"/>
                                </a:lnTo>
                                <a:lnTo>
                                  <a:pt x="498" y="123"/>
                                </a:lnTo>
                                <a:lnTo>
                                  <a:pt x="500" y="125"/>
                                </a:lnTo>
                                <a:lnTo>
                                  <a:pt x="503" y="127"/>
                                </a:lnTo>
                                <a:lnTo>
                                  <a:pt x="505" y="127"/>
                                </a:lnTo>
                                <a:lnTo>
                                  <a:pt x="507" y="129"/>
                                </a:lnTo>
                                <a:lnTo>
                                  <a:pt x="507" y="131"/>
                                </a:lnTo>
                                <a:lnTo>
                                  <a:pt x="509" y="133"/>
                                </a:lnTo>
                                <a:lnTo>
                                  <a:pt x="509" y="136"/>
                                </a:lnTo>
                                <a:lnTo>
                                  <a:pt x="511" y="136"/>
                                </a:lnTo>
                                <a:lnTo>
                                  <a:pt x="511" y="138"/>
                                </a:lnTo>
                                <a:lnTo>
                                  <a:pt x="511" y="140"/>
                                </a:lnTo>
                                <a:lnTo>
                                  <a:pt x="513" y="142"/>
                                </a:lnTo>
                                <a:lnTo>
                                  <a:pt x="513" y="144"/>
                                </a:lnTo>
                                <a:lnTo>
                                  <a:pt x="515" y="146"/>
                                </a:lnTo>
                                <a:lnTo>
                                  <a:pt x="517" y="148"/>
                                </a:lnTo>
                                <a:lnTo>
                                  <a:pt x="517" y="150"/>
                                </a:lnTo>
                                <a:lnTo>
                                  <a:pt x="517" y="153"/>
                                </a:lnTo>
                                <a:lnTo>
                                  <a:pt x="519" y="155"/>
                                </a:lnTo>
                                <a:lnTo>
                                  <a:pt x="519" y="157"/>
                                </a:lnTo>
                                <a:lnTo>
                                  <a:pt x="519" y="159"/>
                                </a:lnTo>
                                <a:lnTo>
                                  <a:pt x="519" y="161"/>
                                </a:lnTo>
                                <a:lnTo>
                                  <a:pt x="519" y="163"/>
                                </a:lnTo>
                                <a:lnTo>
                                  <a:pt x="519" y="165"/>
                                </a:lnTo>
                                <a:lnTo>
                                  <a:pt x="519" y="167"/>
                                </a:lnTo>
                                <a:lnTo>
                                  <a:pt x="519" y="169"/>
                                </a:lnTo>
                                <a:lnTo>
                                  <a:pt x="522" y="169"/>
                                </a:lnTo>
                                <a:lnTo>
                                  <a:pt x="522" y="172"/>
                                </a:lnTo>
                                <a:lnTo>
                                  <a:pt x="522" y="174"/>
                                </a:lnTo>
                                <a:lnTo>
                                  <a:pt x="522" y="176"/>
                                </a:lnTo>
                                <a:lnTo>
                                  <a:pt x="522" y="178"/>
                                </a:lnTo>
                                <a:lnTo>
                                  <a:pt x="522" y="180"/>
                                </a:lnTo>
                                <a:lnTo>
                                  <a:pt x="522" y="182"/>
                                </a:lnTo>
                                <a:lnTo>
                                  <a:pt x="522" y="184"/>
                                </a:lnTo>
                                <a:lnTo>
                                  <a:pt x="522" y="186"/>
                                </a:lnTo>
                                <a:lnTo>
                                  <a:pt x="519" y="186"/>
                                </a:lnTo>
                                <a:lnTo>
                                  <a:pt x="519" y="188"/>
                                </a:lnTo>
                                <a:lnTo>
                                  <a:pt x="519" y="191"/>
                                </a:lnTo>
                                <a:lnTo>
                                  <a:pt x="519" y="193"/>
                                </a:lnTo>
                                <a:lnTo>
                                  <a:pt x="519" y="195"/>
                                </a:lnTo>
                                <a:lnTo>
                                  <a:pt x="517" y="195"/>
                                </a:lnTo>
                                <a:lnTo>
                                  <a:pt x="517" y="197"/>
                                </a:lnTo>
                                <a:lnTo>
                                  <a:pt x="517" y="199"/>
                                </a:lnTo>
                                <a:lnTo>
                                  <a:pt x="517" y="201"/>
                                </a:lnTo>
                                <a:lnTo>
                                  <a:pt x="515" y="201"/>
                                </a:lnTo>
                                <a:lnTo>
                                  <a:pt x="515" y="203"/>
                                </a:lnTo>
                                <a:lnTo>
                                  <a:pt x="515" y="205"/>
                                </a:lnTo>
                                <a:lnTo>
                                  <a:pt x="513" y="205"/>
                                </a:lnTo>
                                <a:lnTo>
                                  <a:pt x="513" y="207"/>
                                </a:lnTo>
                                <a:lnTo>
                                  <a:pt x="511" y="207"/>
                                </a:lnTo>
                                <a:lnTo>
                                  <a:pt x="511" y="210"/>
                                </a:lnTo>
                                <a:lnTo>
                                  <a:pt x="509" y="210"/>
                                </a:lnTo>
                                <a:lnTo>
                                  <a:pt x="509" y="207"/>
                                </a:lnTo>
                                <a:lnTo>
                                  <a:pt x="507" y="207"/>
                                </a:lnTo>
                                <a:lnTo>
                                  <a:pt x="505" y="207"/>
                                </a:lnTo>
                                <a:lnTo>
                                  <a:pt x="505" y="210"/>
                                </a:lnTo>
                                <a:lnTo>
                                  <a:pt x="505" y="212"/>
                                </a:lnTo>
                                <a:lnTo>
                                  <a:pt x="505" y="214"/>
                                </a:lnTo>
                                <a:lnTo>
                                  <a:pt x="505" y="216"/>
                                </a:lnTo>
                                <a:lnTo>
                                  <a:pt x="503" y="216"/>
                                </a:lnTo>
                                <a:lnTo>
                                  <a:pt x="503" y="218"/>
                                </a:lnTo>
                                <a:lnTo>
                                  <a:pt x="500" y="218"/>
                                </a:lnTo>
                                <a:lnTo>
                                  <a:pt x="500" y="220"/>
                                </a:lnTo>
                                <a:lnTo>
                                  <a:pt x="498" y="220"/>
                                </a:lnTo>
                                <a:lnTo>
                                  <a:pt x="498" y="222"/>
                                </a:lnTo>
                                <a:lnTo>
                                  <a:pt x="498" y="224"/>
                                </a:lnTo>
                                <a:lnTo>
                                  <a:pt x="496" y="224"/>
                                </a:lnTo>
                                <a:lnTo>
                                  <a:pt x="496" y="226"/>
                                </a:lnTo>
                                <a:lnTo>
                                  <a:pt x="494" y="229"/>
                                </a:lnTo>
                                <a:lnTo>
                                  <a:pt x="494" y="231"/>
                                </a:lnTo>
                                <a:lnTo>
                                  <a:pt x="492" y="231"/>
                                </a:lnTo>
                                <a:lnTo>
                                  <a:pt x="492" y="233"/>
                                </a:lnTo>
                                <a:lnTo>
                                  <a:pt x="490" y="233"/>
                                </a:lnTo>
                                <a:lnTo>
                                  <a:pt x="490" y="235"/>
                                </a:lnTo>
                                <a:lnTo>
                                  <a:pt x="488" y="235"/>
                                </a:lnTo>
                                <a:lnTo>
                                  <a:pt x="486" y="235"/>
                                </a:lnTo>
                                <a:lnTo>
                                  <a:pt x="484" y="235"/>
                                </a:lnTo>
                                <a:lnTo>
                                  <a:pt x="481" y="235"/>
                                </a:lnTo>
                                <a:lnTo>
                                  <a:pt x="481" y="233"/>
                                </a:lnTo>
                                <a:lnTo>
                                  <a:pt x="479" y="233"/>
                                </a:lnTo>
                                <a:lnTo>
                                  <a:pt x="479" y="231"/>
                                </a:lnTo>
                                <a:lnTo>
                                  <a:pt x="477" y="231"/>
                                </a:lnTo>
                                <a:lnTo>
                                  <a:pt x="475" y="231"/>
                                </a:lnTo>
                                <a:lnTo>
                                  <a:pt x="473" y="231"/>
                                </a:lnTo>
                                <a:lnTo>
                                  <a:pt x="471" y="231"/>
                                </a:lnTo>
                                <a:lnTo>
                                  <a:pt x="469" y="231"/>
                                </a:lnTo>
                                <a:lnTo>
                                  <a:pt x="467" y="231"/>
                                </a:lnTo>
                                <a:lnTo>
                                  <a:pt x="465" y="231"/>
                                </a:lnTo>
                                <a:lnTo>
                                  <a:pt x="465" y="233"/>
                                </a:lnTo>
                                <a:lnTo>
                                  <a:pt x="462" y="233"/>
                                </a:lnTo>
                                <a:lnTo>
                                  <a:pt x="460" y="233"/>
                                </a:lnTo>
                                <a:lnTo>
                                  <a:pt x="458" y="233"/>
                                </a:lnTo>
                                <a:lnTo>
                                  <a:pt x="456" y="233"/>
                                </a:lnTo>
                                <a:lnTo>
                                  <a:pt x="454" y="233"/>
                                </a:lnTo>
                                <a:lnTo>
                                  <a:pt x="452" y="233"/>
                                </a:lnTo>
                                <a:lnTo>
                                  <a:pt x="450" y="233"/>
                                </a:lnTo>
                                <a:lnTo>
                                  <a:pt x="448" y="233"/>
                                </a:lnTo>
                                <a:lnTo>
                                  <a:pt x="448" y="235"/>
                                </a:lnTo>
                                <a:lnTo>
                                  <a:pt x="446" y="235"/>
                                </a:lnTo>
                                <a:lnTo>
                                  <a:pt x="443" y="235"/>
                                </a:lnTo>
                                <a:lnTo>
                                  <a:pt x="441" y="235"/>
                                </a:lnTo>
                                <a:lnTo>
                                  <a:pt x="439" y="235"/>
                                </a:lnTo>
                                <a:lnTo>
                                  <a:pt x="437" y="235"/>
                                </a:lnTo>
                                <a:lnTo>
                                  <a:pt x="435" y="235"/>
                                </a:lnTo>
                                <a:lnTo>
                                  <a:pt x="433" y="235"/>
                                </a:lnTo>
                                <a:lnTo>
                                  <a:pt x="431" y="235"/>
                                </a:lnTo>
                                <a:lnTo>
                                  <a:pt x="429" y="235"/>
                                </a:lnTo>
                                <a:lnTo>
                                  <a:pt x="429" y="237"/>
                                </a:lnTo>
                                <a:lnTo>
                                  <a:pt x="427" y="237"/>
                                </a:lnTo>
                                <a:lnTo>
                                  <a:pt x="424" y="237"/>
                                </a:lnTo>
                                <a:lnTo>
                                  <a:pt x="422" y="239"/>
                                </a:lnTo>
                                <a:lnTo>
                                  <a:pt x="422" y="237"/>
                                </a:lnTo>
                                <a:lnTo>
                                  <a:pt x="420" y="237"/>
                                </a:lnTo>
                                <a:lnTo>
                                  <a:pt x="416" y="235"/>
                                </a:lnTo>
                                <a:lnTo>
                                  <a:pt x="414" y="237"/>
                                </a:lnTo>
                                <a:lnTo>
                                  <a:pt x="412" y="237"/>
                                </a:lnTo>
                                <a:lnTo>
                                  <a:pt x="410" y="237"/>
                                </a:lnTo>
                                <a:lnTo>
                                  <a:pt x="403" y="239"/>
                                </a:lnTo>
                                <a:lnTo>
                                  <a:pt x="397" y="239"/>
                                </a:lnTo>
                                <a:lnTo>
                                  <a:pt x="391" y="241"/>
                                </a:lnTo>
                                <a:lnTo>
                                  <a:pt x="386" y="243"/>
                                </a:lnTo>
                                <a:lnTo>
                                  <a:pt x="384" y="243"/>
                                </a:lnTo>
                                <a:lnTo>
                                  <a:pt x="382" y="243"/>
                                </a:lnTo>
                                <a:lnTo>
                                  <a:pt x="380" y="245"/>
                                </a:lnTo>
                                <a:lnTo>
                                  <a:pt x="376" y="245"/>
                                </a:lnTo>
                                <a:lnTo>
                                  <a:pt x="372" y="245"/>
                                </a:lnTo>
                                <a:lnTo>
                                  <a:pt x="370" y="245"/>
                                </a:lnTo>
                                <a:lnTo>
                                  <a:pt x="359" y="248"/>
                                </a:lnTo>
                                <a:lnTo>
                                  <a:pt x="357" y="248"/>
                                </a:lnTo>
                                <a:lnTo>
                                  <a:pt x="355" y="250"/>
                                </a:lnTo>
                                <a:lnTo>
                                  <a:pt x="353" y="252"/>
                                </a:lnTo>
                                <a:lnTo>
                                  <a:pt x="351" y="252"/>
                                </a:lnTo>
                                <a:lnTo>
                                  <a:pt x="348" y="250"/>
                                </a:lnTo>
                                <a:lnTo>
                                  <a:pt x="346" y="250"/>
                                </a:lnTo>
                                <a:lnTo>
                                  <a:pt x="344" y="252"/>
                                </a:lnTo>
                                <a:lnTo>
                                  <a:pt x="342" y="252"/>
                                </a:lnTo>
                                <a:lnTo>
                                  <a:pt x="340" y="252"/>
                                </a:lnTo>
                                <a:lnTo>
                                  <a:pt x="340" y="254"/>
                                </a:lnTo>
                                <a:lnTo>
                                  <a:pt x="336" y="254"/>
                                </a:lnTo>
                                <a:lnTo>
                                  <a:pt x="332" y="256"/>
                                </a:lnTo>
                                <a:lnTo>
                                  <a:pt x="323" y="256"/>
                                </a:lnTo>
                                <a:lnTo>
                                  <a:pt x="317" y="256"/>
                                </a:lnTo>
                                <a:lnTo>
                                  <a:pt x="312" y="258"/>
                                </a:lnTo>
                                <a:lnTo>
                                  <a:pt x="308" y="258"/>
                                </a:lnTo>
                                <a:lnTo>
                                  <a:pt x="306" y="258"/>
                                </a:lnTo>
                                <a:lnTo>
                                  <a:pt x="304" y="258"/>
                                </a:lnTo>
                                <a:lnTo>
                                  <a:pt x="302" y="260"/>
                                </a:lnTo>
                                <a:lnTo>
                                  <a:pt x="300" y="260"/>
                                </a:lnTo>
                                <a:lnTo>
                                  <a:pt x="298" y="260"/>
                                </a:lnTo>
                                <a:lnTo>
                                  <a:pt x="296" y="260"/>
                                </a:lnTo>
                                <a:lnTo>
                                  <a:pt x="293" y="260"/>
                                </a:lnTo>
                                <a:lnTo>
                                  <a:pt x="289" y="262"/>
                                </a:lnTo>
                                <a:lnTo>
                                  <a:pt x="285" y="262"/>
                                </a:lnTo>
                                <a:lnTo>
                                  <a:pt x="283" y="262"/>
                                </a:lnTo>
                                <a:lnTo>
                                  <a:pt x="277" y="264"/>
                                </a:lnTo>
                                <a:lnTo>
                                  <a:pt x="274" y="264"/>
                                </a:lnTo>
                                <a:lnTo>
                                  <a:pt x="268" y="264"/>
                                </a:lnTo>
                                <a:lnTo>
                                  <a:pt x="266" y="264"/>
                                </a:lnTo>
                                <a:lnTo>
                                  <a:pt x="260" y="264"/>
                                </a:lnTo>
                                <a:lnTo>
                                  <a:pt x="253" y="264"/>
                                </a:lnTo>
                                <a:lnTo>
                                  <a:pt x="249" y="264"/>
                                </a:lnTo>
                                <a:lnTo>
                                  <a:pt x="247" y="264"/>
                                </a:lnTo>
                                <a:lnTo>
                                  <a:pt x="245" y="264"/>
                                </a:lnTo>
                                <a:lnTo>
                                  <a:pt x="241" y="264"/>
                                </a:lnTo>
                                <a:lnTo>
                                  <a:pt x="236" y="267"/>
                                </a:lnTo>
                                <a:lnTo>
                                  <a:pt x="222" y="269"/>
                                </a:lnTo>
                                <a:lnTo>
                                  <a:pt x="217" y="269"/>
                                </a:lnTo>
                                <a:lnTo>
                                  <a:pt x="213" y="271"/>
                                </a:lnTo>
                                <a:lnTo>
                                  <a:pt x="205" y="273"/>
                                </a:lnTo>
                                <a:lnTo>
                                  <a:pt x="201" y="273"/>
                                </a:lnTo>
                                <a:lnTo>
                                  <a:pt x="196" y="275"/>
                                </a:lnTo>
                                <a:lnTo>
                                  <a:pt x="194" y="275"/>
                                </a:lnTo>
                                <a:lnTo>
                                  <a:pt x="190" y="277"/>
                                </a:lnTo>
                                <a:lnTo>
                                  <a:pt x="188" y="279"/>
                                </a:lnTo>
                                <a:lnTo>
                                  <a:pt x="186" y="279"/>
                                </a:lnTo>
                                <a:lnTo>
                                  <a:pt x="182" y="281"/>
                                </a:lnTo>
                                <a:lnTo>
                                  <a:pt x="175" y="286"/>
                                </a:lnTo>
                                <a:lnTo>
                                  <a:pt x="169" y="288"/>
                                </a:lnTo>
                                <a:lnTo>
                                  <a:pt x="167" y="288"/>
                                </a:lnTo>
                                <a:lnTo>
                                  <a:pt x="167" y="290"/>
                                </a:lnTo>
                                <a:lnTo>
                                  <a:pt x="165" y="290"/>
                                </a:lnTo>
                                <a:lnTo>
                                  <a:pt x="163" y="290"/>
                                </a:lnTo>
                                <a:lnTo>
                                  <a:pt x="163" y="292"/>
                                </a:lnTo>
                                <a:lnTo>
                                  <a:pt x="160" y="292"/>
                                </a:lnTo>
                                <a:lnTo>
                                  <a:pt x="158" y="294"/>
                                </a:lnTo>
                                <a:lnTo>
                                  <a:pt x="156" y="294"/>
                                </a:lnTo>
                                <a:lnTo>
                                  <a:pt x="154" y="296"/>
                                </a:lnTo>
                                <a:lnTo>
                                  <a:pt x="152" y="296"/>
                                </a:lnTo>
                                <a:lnTo>
                                  <a:pt x="150" y="298"/>
                                </a:lnTo>
                                <a:lnTo>
                                  <a:pt x="148" y="300"/>
                                </a:lnTo>
                                <a:lnTo>
                                  <a:pt x="148" y="302"/>
                                </a:lnTo>
                                <a:lnTo>
                                  <a:pt x="146" y="305"/>
                                </a:lnTo>
                                <a:lnTo>
                                  <a:pt x="144" y="307"/>
                                </a:lnTo>
                                <a:lnTo>
                                  <a:pt x="141" y="307"/>
                                </a:lnTo>
                                <a:lnTo>
                                  <a:pt x="139" y="307"/>
                                </a:lnTo>
                                <a:lnTo>
                                  <a:pt x="137" y="309"/>
                                </a:lnTo>
                                <a:lnTo>
                                  <a:pt x="135" y="309"/>
                                </a:lnTo>
                                <a:lnTo>
                                  <a:pt x="135" y="311"/>
                                </a:lnTo>
                                <a:lnTo>
                                  <a:pt x="133" y="313"/>
                                </a:lnTo>
                                <a:lnTo>
                                  <a:pt x="131" y="313"/>
                                </a:lnTo>
                                <a:lnTo>
                                  <a:pt x="131" y="315"/>
                                </a:lnTo>
                                <a:lnTo>
                                  <a:pt x="129" y="315"/>
                                </a:lnTo>
                                <a:lnTo>
                                  <a:pt x="127" y="317"/>
                                </a:lnTo>
                                <a:lnTo>
                                  <a:pt x="125" y="319"/>
                                </a:lnTo>
                                <a:lnTo>
                                  <a:pt x="122" y="322"/>
                                </a:lnTo>
                                <a:lnTo>
                                  <a:pt x="120" y="324"/>
                                </a:lnTo>
                                <a:lnTo>
                                  <a:pt x="120" y="326"/>
                                </a:lnTo>
                                <a:lnTo>
                                  <a:pt x="118" y="328"/>
                                </a:lnTo>
                                <a:lnTo>
                                  <a:pt x="116" y="330"/>
                                </a:lnTo>
                                <a:lnTo>
                                  <a:pt x="114" y="332"/>
                                </a:lnTo>
                                <a:lnTo>
                                  <a:pt x="112" y="336"/>
                                </a:lnTo>
                                <a:lnTo>
                                  <a:pt x="110" y="338"/>
                                </a:lnTo>
                                <a:lnTo>
                                  <a:pt x="108" y="341"/>
                                </a:lnTo>
                                <a:lnTo>
                                  <a:pt x="106" y="343"/>
                                </a:lnTo>
                                <a:lnTo>
                                  <a:pt x="106" y="345"/>
                                </a:lnTo>
                                <a:lnTo>
                                  <a:pt x="103" y="349"/>
                                </a:lnTo>
                                <a:lnTo>
                                  <a:pt x="101" y="351"/>
                                </a:lnTo>
                                <a:lnTo>
                                  <a:pt x="101" y="353"/>
                                </a:lnTo>
                                <a:lnTo>
                                  <a:pt x="99" y="353"/>
                                </a:lnTo>
                                <a:lnTo>
                                  <a:pt x="97" y="355"/>
                                </a:lnTo>
                                <a:lnTo>
                                  <a:pt x="95" y="355"/>
                                </a:lnTo>
                                <a:lnTo>
                                  <a:pt x="93" y="357"/>
                                </a:lnTo>
                                <a:lnTo>
                                  <a:pt x="91" y="360"/>
                                </a:lnTo>
                                <a:lnTo>
                                  <a:pt x="87" y="362"/>
                                </a:lnTo>
                                <a:lnTo>
                                  <a:pt x="84" y="364"/>
                                </a:lnTo>
                                <a:lnTo>
                                  <a:pt x="82" y="366"/>
                                </a:lnTo>
                                <a:lnTo>
                                  <a:pt x="82" y="368"/>
                                </a:lnTo>
                                <a:lnTo>
                                  <a:pt x="78" y="368"/>
                                </a:lnTo>
                                <a:lnTo>
                                  <a:pt x="76" y="370"/>
                                </a:lnTo>
                                <a:lnTo>
                                  <a:pt x="74" y="370"/>
                                </a:lnTo>
                                <a:lnTo>
                                  <a:pt x="72" y="370"/>
                                </a:lnTo>
                                <a:lnTo>
                                  <a:pt x="70" y="370"/>
                                </a:lnTo>
                                <a:lnTo>
                                  <a:pt x="67" y="368"/>
                                </a:lnTo>
                                <a:lnTo>
                                  <a:pt x="65" y="366"/>
                                </a:lnTo>
                                <a:lnTo>
                                  <a:pt x="63" y="366"/>
                                </a:lnTo>
                                <a:lnTo>
                                  <a:pt x="63" y="364"/>
                                </a:lnTo>
                                <a:lnTo>
                                  <a:pt x="61" y="362"/>
                                </a:lnTo>
                                <a:lnTo>
                                  <a:pt x="61" y="360"/>
                                </a:lnTo>
                                <a:lnTo>
                                  <a:pt x="59" y="357"/>
                                </a:lnTo>
                                <a:lnTo>
                                  <a:pt x="59" y="355"/>
                                </a:lnTo>
                                <a:lnTo>
                                  <a:pt x="57" y="355"/>
                                </a:lnTo>
                                <a:lnTo>
                                  <a:pt x="57" y="353"/>
                                </a:lnTo>
                                <a:lnTo>
                                  <a:pt x="55" y="353"/>
                                </a:lnTo>
                                <a:lnTo>
                                  <a:pt x="55" y="351"/>
                                </a:lnTo>
                                <a:lnTo>
                                  <a:pt x="53" y="351"/>
                                </a:lnTo>
                                <a:lnTo>
                                  <a:pt x="51" y="349"/>
                                </a:lnTo>
                                <a:lnTo>
                                  <a:pt x="48" y="347"/>
                                </a:lnTo>
                                <a:lnTo>
                                  <a:pt x="46" y="347"/>
                                </a:lnTo>
                                <a:lnTo>
                                  <a:pt x="44" y="345"/>
                                </a:lnTo>
                                <a:lnTo>
                                  <a:pt x="42" y="343"/>
                                </a:lnTo>
                                <a:lnTo>
                                  <a:pt x="40" y="343"/>
                                </a:lnTo>
                                <a:lnTo>
                                  <a:pt x="38" y="338"/>
                                </a:lnTo>
                                <a:lnTo>
                                  <a:pt x="36" y="338"/>
                                </a:lnTo>
                                <a:lnTo>
                                  <a:pt x="34" y="336"/>
                                </a:lnTo>
                                <a:lnTo>
                                  <a:pt x="32" y="334"/>
                                </a:lnTo>
                                <a:lnTo>
                                  <a:pt x="29" y="334"/>
                                </a:lnTo>
                                <a:lnTo>
                                  <a:pt x="27" y="334"/>
                                </a:lnTo>
                                <a:lnTo>
                                  <a:pt x="27" y="332"/>
                                </a:lnTo>
                                <a:lnTo>
                                  <a:pt x="25" y="332"/>
                                </a:lnTo>
                                <a:lnTo>
                                  <a:pt x="23" y="330"/>
                                </a:lnTo>
                                <a:lnTo>
                                  <a:pt x="21" y="330"/>
                                </a:lnTo>
                                <a:lnTo>
                                  <a:pt x="19" y="330"/>
                                </a:lnTo>
                                <a:lnTo>
                                  <a:pt x="17" y="328"/>
                                </a:lnTo>
                                <a:lnTo>
                                  <a:pt x="15" y="328"/>
                                </a:lnTo>
                                <a:lnTo>
                                  <a:pt x="13" y="328"/>
                                </a:lnTo>
                                <a:lnTo>
                                  <a:pt x="10" y="328"/>
                                </a:lnTo>
                                <a:lnTo>
                                  <a:pt x="10" y="326"/>
                                </a:lnTo>
                                <a:lnTo>
                                  <a:pt x="8" y="328"/>
                                </a:lnTo>
                                <a:lnTo>
                                  <a:pt x="6" y="328"/>
                                </a:lnTo>
                                <a:lnTo>
                                  <a:pt x="4" y="328"/>
                                </a:lnTo>
                                <a:lnTo>
                                  <a:pt x="2" y="328"/>
                                </a:lnTo>
                                <a:lnTo>
                                  <a:pt x="2" y="330"/>
                                </a:lnTo>
                                <a:lnTo>
                                  <a:pt x="2" y="302"/>
                                </a:lnTo>
                                <a:lnTo>
                                  <a:pt x="2" y="277"/>
                                </a:lnTo>
                                <a:lnTo>
                                  <a:pt x="2" y="250"/>
                                </a:lnTo>
                                <a:lnTo>
                                  <a:pt x="2" y="222"/>
                                </a:lnTo>
                                <a:lnTo>
                                  <a:pt x="2" y="195"/>
                                </a:lnTo>
                                <a:lnTo>
                                  <a:pt x="2" y="167"/>
                                </a:lnTo>
                                <a:lnTo>
                                  <a:pt x="2" y="140"/>
                                </a:lnTo>
                                <a:lnTo>
                                  <a:pt x="2" y="112"/>
                                </a:lnTo>
                                <a:lnTo>
                                  <a:pt x="0" y="85"/>
                                </a:lnTo>
                                <a:lnTo>
                                  <a:pt x="2" y="60"/>
                                </a:lnTo>
                                <a:lnTo>
                                  <a:pt x="2" y="32"/>
                                </a:lnTo>
                                <a:lnTo>
                                  <a:pt x="2" y="5"/>
                                </a:lnTo>
                                <a:lnTo>
                                  <a:pt x="29" y="5"/>
                                </a:lnTo>
                                <a:lnTo>
                                  <a:pt x="57" y="5"/>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2797" name="Freeform 568"/>
                        <wps:cNvSpPr>
                          <a:spLocks/>
                        </wps:cNvSpPr>
                        <wps:spPr bwMode="auto">
                          <a:xfrm>
                            <a:off x="3487400" y="6213422"/>
                            <a:ext cx="277500" cy="626102"/>
                          </a:xfrm>
                          <a:custGeom>
                            <a:avLst/>
                            <a:gdLst>
                              <a:gd name="T0" fmla="*/ 102870 w 437"/>
                              <a:gd name="T1" fmla="*/ 2540 h 986"/>
                              <a:gd name="T2" fmla="*/ 191770 w 437"/>
                              <a:gd name="T3" fmla="*/ 0 h 986"/>
                              <a:gd name="T4" fmla="*/ 277495 w 437"/>
                              <a:gd name="T5" fmla="*/ 34925 h 986"/>
                              <a:gd name="T6" fmla="*/ 277495 w 437"/>
                              <a:gd name="T7" fmla="*/ 155575 h 986"/>
                              <a:gd name="T8" fmla="*/ 272415 w 437"/>
                              <a:gd name="T9" fmla="*/ 208915 h 986"/>
                              <a:gd name="T10" fmla="*/ 261620 w 437"/>
                              <a:gd name="T11" fmla="*/ 211455 h 986"/>
                              <a:gd name="T12" fmla="*/ 253365 w 437"/>
                              <a:gd name="T13" fmla="*/ 215900 h 986"/>
                              <a:gd name="T14" fmla="*/ 243840 w 437"/>
                              <a:gd name="T15" fmla="*/ 219710 h 986"/>
                              <a:gd name="T16" fmla="*/ 236220 w 437"/>
                              <a:gd name="T17" fmla="*/ 226695 h 986"/>
                              <a:gd name="T18" fmla="*/ 227965 w 437"/>
                              <a:gd name="T19" fmla="*/ 237490 h 986"/>
                              <a:gd name="T20" fmla="*/ 222250 w 437"/>
                              <a:gd name="T21" fmla="*/ 243840 h 986"/>
                              <a:gd name="T22" fmla="*/ 219710 w 437"/>
                              <a:gd name="T23" fmla="*/ 253365 h 986"/>
                              <a:gd name="T24" fmla="*/ 218440 w 437"/>
                              <a:gd name="T25" fmla="*/ 261620 h 986"/>
                              <a:gd name="T26" fmla="*/ 217170 w 437"/>
                              <a:gd name="T27" fmla="*/ 271780 h 986"/>
                              <a:gd name="T28" fmla="*/ 214630 w 437"/>
                              <a:gd name="T29" fmla="*/ 288290 h 986"/>
                              <a:gd name="T30" fmla="*/ 207645 w 437"/>
                              <a:gd name="T31" fmla="*/ 311150 h 986"/>
                              <a:gd name="T32" fmla="*/ 200025 w 437"/>
                              <a:gd name="T33" fmla="*/ 329565 h 986"/>
                              <a:gd name="T34" fmla="*/ 195580 w 437"/>
                              <a:gd name="T35" fmla="*/ 341630 h 986"/>
                              <a:gd name="T36" fmla="*/ 190500 w 437"/>
                              <a:gd name="T37" fmla="*/ 349885 h 986"/>
                              <a:gd name="T38" fmla="*/ 186055 w 437"/>
                              <a:gd name="T39" fmla="*/ 361950 h 986"/>
                              <a:gd name="T40" fmla="*/ 184785 w 437"/>
                              <a:gd name="T41" fmla="*/ 368935 h 986"/>
                              <a:gd name="T42" fmla="*/ 187960 w 437"/>
                              <a:gd name="T43" fmla="*/ 377825 h 986"/>
                              <a:gd name="T44" fmla="*/ 193040 w 437"/>
                              <a:gd name="T45" fmla="*/ 391795 h 986"/>
                              <a:gd name="T46" fmla="*/ 193040 w 437"/>
                              <a:gd name="T47" fmla="*/ 396875 h 986"/>
                              <a:gd name="T48" fmla="*/ 189230 w 437"/>
                              <a:gd name="T49" fmla="*/ 398145 h 986"/>
                              <a:gd name="T50" fmla="*/ 198120 w 437"/>
                              <a:gd name="T51" fmla="*/ 406400 h 986"/>
                              <a:gd name="T52" fmla="*/ 207645 w 437"/>
                              <a:gd name="T53" fmla="*/ 414020 h 986"/>
                              <a:gd name="T54" fmla="*/ 213360 w 437"/>
                              <a:gd name="T55" fmla="*/ 421005 h 986"/>
                              <a:gd name="T56" fmla="*/ 217170 w 437"/>
                              <a:gd name="T57" fmla="*/ 430530 h 986"/>
                              <a:gd name="T58" fmla="*/ 220980 w 437"/>
                              <a:gd name="T59" fmla="*/ 440055 h 986"/>
                              <a:gd name="T60" fmla="*/ 227965 w 437"/>
                              <a:gd name="T61" fmla="*/ 446405 h 986"/>
                              <a:gd name="T62" fmla="*/ 234315 w 437"/>
                              <a:gd name="T63" fmla="*/ 450215 h 986"/>
                              <a:gd name="T64" fmla="*/ 242570 w 437"/>
                              <a:gd name="T65" fmla="*/ 457200 h 986"/>
                              <a:gd name="T66" fmla="*/ 248285 w 437"/>
                              <a:gd name="T67" fmla="*/ 464185 h 986"/>
                              <a:gd name="T68" fmla="*/ 252095 w 437"/>
                              <a:gd name="T69" fmla="*/ 470535 h 986"/>
                              <a:gd name="T70" fmla="*/ 254635 w 437"/>
                              <a:gd name="T71" fmla="*/ 480060 h 986"/>
                              <a:gd name="T72" fmla="*/ 257175 w 437"/>
                              <a:gd name="T73" fmla="*/ 488315 h 986"/>
                              <a:gd name="T74" fmla="*/ 260350 w 437"/>
                              <a:gd name="T75" fmla="*/ 495935 h 986"/>
                              <a:gd name="T76" fmla="*/ 262890 w 437"/>
                              <a:gd name="T77" fmla="*/ 504190 h 986"/>
                              <a:gd name="T78" fmla="*/ 264160 w 437"/>
                              <a:gd name="T79" fmla="*/ 513715 h 986"/>
                              <a:gd name="T80" fmla="*/ 269240 w 437"/>
                              <a:gd name="T81" fmla="*/ 518795 h 986"/>
                              <a:gd name="T82" fmla="*/ 272415 w 437"/>
                              <a:gd name="T83" fmla="*/ 528320 h 986"/>
                              <a:gd name="T84" fmla="*/ 269240 w 437"/>
                              <a:gd name="T85" fmla="*/ 535305 h 986"/>
                              <a:gd name="T86" fmla="*/ 266700 w 437"/>
                              <a:gd name="T87" fmla="*/ 544195 h 986"/>
                              <a:gd name="T88" fmla="*/ 264160 w 437"/>
                              <a:gd name="T89" fmla="*/ 552450 h 986"/>
                              <a:gd name="T90" fmla="*/ 261620 w 437"/>
                              <a:gd name="T91" fmla="*/ 559435 h 986"/>
                              <a:gd name="T92" fmla="*/ 258445 w 437"/>
                              <a:gd name="T93" fmla="*/ 567055 h 986"/>
                              <a:gd name="T94" fmla="*/ 254635 w 437"/>
                              <a:gd name="T95" fmla="*/ 575310 h 986"/>
                              <a:gd name="T96" fmla="*/ 257175 w 437"/>
                              <a:gd name="T97" fmla="*/ 580390 h 986"/>
                              <a:gd name="T98" fmla="*/ 253365 w 437"/>
                              <a:gd name="T99" fmla="*/ 588645 h 986"/>
                              <a:gd name="T100" fmla="*/ 252095 w 437"/>
                              <a:gd name="T101" fmla="*/ 598170 h 986"/>
                              <a:gd name="T102" fmla="*/ 248285 w 437"/>
                              <a:gd name="T103" fmla="*/ 604520 h 986"/>
                              <a:gd name="T104" fmla="*/ 243840 w 437"/>
                              <a:gd name="T105" fmla="*/ 610235 h 986"/>
                              <a:gd name="T106" fmla="*/ 240030 w 437"/>
                              <a:gd name="T107" fmla="*/ 616585 h 986"/>
                              <a:gd name="T108" fmla="*/ 230505 w 437"/>
                              <a:gd name="T109" fmla="*/ 621030 h 986"/>
                              <a:gd name="T110" fmla="*/ 222250 w 437"/>
                              <a:gd name="T111" fmla="*/ 624840 h 986"/>
                              <a:gd name="T112" fmla="*/ 215900 w 437"/>
                              <a:gd name="T113" fmla="*/ 624840 h 986"/>
                              <a:gd name="T114" fmla="*/ 212090 w 437"/>
                              <a:gd name="T115" fmla="*/ 604520 h 986"/>
                              <a:gd name="T116" fmla="*/ 173990 w 437"/>
                              <a:gd name="T117" fmla="*/ 483870 h 986"/>
                              <a:gd name="T118" fmla="*/ 52070 w 437"/>
                              <a:gd name="T119" fmla="*/ 361950 h 986"/>
                              <a:gd name="T120" fmla="*/ 1270 w 437"/>
                              <a:gd name="T121" fmla="*/ 259715 h 986"/>
                              <a:gd name="T122" fmla="*/ 0 w 437"/>
                              <a:gd name="T123" fmla="*/ 156845 h 986"/>
                              <a:gd name="T124" fmla="*/ 0 w 437"/>
                              <a:gd name="T125" fmla="*/ 54610 h 98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437" h="986">
                                <a:moveTo>
                                  <a:pt x="0" y="4"/>
                                </a:moveTo>
                                <a:lnTo>
                                  <a:pt x="27" y="4"/>
                                </a:lnTo>
                                <a:lnTo>
                                  <a:pt x="55" y="4"/>
                                </a:lnTo>
                                <a:lnTo>
                                  <a:pt x="80" y="4"/>
                                </a:lnTo>
                                <a:lnTo>
                                  <a:pt x="108" y="4"/>
                                </a:lnTo>
                                <a:lnTo>
                                  <a:pt x="135" y="4"/>
                                </a:lnTo>
                                <a:lnTo>
                                  <a:pt x="162" y="4"/>
                                </a:lnTo>
                                <a:lnTo>
                                  <a:pt x="192" y="4"/>
                                </a:lnTo>
                                <a:lnTo>
                                  <a:pt x="219" y="2"/>
                                </a:lnTo>
                                <a:lnTo>
                                  <a:pt x="247" y="2"/>
                                </a:lnTo>
                                <a:lnTo>
                                  <a:pt x="272" y="2"/>
                                </a:lnTo>
                                <a:lnTo>
                                  <a:pt x="274" y="2"/>
                                </a:lnTo>
                                <a:lnTo>
                                  <a:pt x="300" y="0"/>
                                </a:lnTo>
                                <a:lnTo>
                                  <a:pt x="302" y="0"/>
                                </a:lnTo>
                                <a:lnTo>
                                  <a:pt x="327" y="0"/>
                                </a:lnTo>
                                <a:lnTo>
                                  <a:pt x="355" y="0"/>
                                </a:lnTo>
                                <a:lnTo>
                                  <a:pt x="382" y="0"/>
                                </a:lnTo>
                                <a:lnTo>
                                  <a:pt x="410" y="0"/>
                                </a:lnTo>
                                <a:lnTo>
                                  <a:pt x="437" y="0"/>
                                </a:lnTo>
                                <a:lnTo>
                                  <a:pt x="437" y="27"/>
                                </a:lnTo>
                                <a:lnTo>
                                  <a:pt x="437" y="55"/>
                                </a:lnTo>
                                <a:lnTo>
                                  <a:pt x="435" y="80"/>
                                </a:lnTo>
                                <a:lnTo>
                                  <a:pt x="437" y="107"/>
                                </a:lnTo>
                                <a:lnTo>
                                  <a:pt x="437" y="135"/>
                                </a:lnTo>
                                <a:lnTo>
                                  <a:pt x="437" y="162"/>
                                </a:lnTo>
                                <a:lnTo>
                                  <a:pt x="437" y="190"/>
                                </a:lnTo>
                                <a:lnTo>
                                  <a:pt x="437" y="217"/>
                                </a:lnTo>
                                <a:lnTo>
                                  <a:pt x="437" y="245"/>
                                </a:lnTo>
                                <a:lnTo>
                                  <a:pt x="437" y="272"/>
                                </a:lnTo>
                                <a:lnTo>
                                  <a:pt x="437" y="297"/>
                                </a:lnTo>
                                <a:lnTo>
                                  <a:pt x="437" y="325"/>
                                </a:lnTo>
                                <a:lnTo>
                                  <a:pt x="435" y="325"/>
                                </a:lnTo>
                                <a:lnTo>
                                  <a:pt x="433" y="325"/>
                                </a:lnTo>
                                <a:lnTo>
                                  <a:pt x="431" y="327"/>
                                </a:lnTo>
                                <a:lnTo>
                                  <a:pt x="429" y="329"/>
                                </a:lnTo>
                                <a:lnTo>
                                  <a:pt x="426" y="329"/>
                                </a:lnTo>
                                <a:lnTo>
                                  <a:pt x="424" y="331"/>
                                </a:lnTo>
                                <a:lnTo>
                                  <a:pt x="422" y="331"/>
                                </a:lnTo>
                                <a:lnTo>
                                  <a:pt x="418" y="331"/>
                                </a:lnTo>
                                <a:lnTo>
                                  <a:pt x="416" y="333"/>
                                </a:lnTo>
                                <a:lnTo>
                                  <a:pt x="414" y="333"/>
                                </a:lnTo>
                                <a:lnTo>
                                  <a:pt x="412" y="333"/>
                                </a:lnTo>
                                <a:lnTo>
                                  <a:pt x="410" y="336"/>
                                </a:lnTo>
                                <a:lnTo>
                                  <a:pt x="407" y="336"/>
                                </a:lnTo>
                                <a:lnTo>
                                  <a:pt x="405" y="336"/>
                                </a:lnTo>
                                <a:lnTo>
                                  <a:pt x="405" y="338"/>
                                </a:lnTo>
                                <a:lnTo>
                                  <a:pt x="401" y="338"/>
                                </a:lnTo>
                                <a:lnTo>
                                  <a:pt x="401" y="340"/>
                                </a:lnTo>
                                <a:lnTo>
                                  <a:pt x="399" y="340"/>
                                </a:lnTo>
                                <a:lnTo>
                                  <a:pt x="397" y="340"/>
                                </a:lnTo>
                                <a:lnTo>
                                  <a:pt x="397" y="342"/>
                                </a:lnTo>
                                <a:lnTo>
                                  <a:pt x="395" y="342"/>
                                </a:lnTo>
                                <a:lnTo>
                                  <a:pt x="393" y="342"/>
                                </a:lnTo>
                                <a:lnTo>
                                  <a:pt x="388" y="344"/>
                                </a:lnTo>
                                <a:lnTo>
                                  <a:pt x="386" y="346"/>
                                </a:lnTo>
                                <a:lnTo>
                                  <a:pt x="384" y="346"/>
                                </a:lnTo>
                                <a:lnTo>
                                  <a:pt x="382" y="348"/>
                                </a:lnTo>
                                <a:lnTo>
                                  <a:pt x="380" y="350"/>
                                </a:lnTo>
                                <a:lnTo>
                                  <a:pt x="378" y="350"/>
                                </a:lnTo>
                                <a:lnTo>
                                  <a:pt x="378" y="352"/>
                                </a:lnTo>
                                <a:lnTo>
                                  <a:pt x="376" y="352"/>
                                </a:lnTo>
                                <a:lnTo>
                                  <a:pt x="374" y="355"/>
                                </a:lnTo>
                                <a:lnTo>
                                  <a:pt x="372" y="357"/>
                                </a:lnTo>
                                <a:lnTo>
                                  <a:pt x="369" y="361"/>
                                </a:lnTo>
                                <a:lnTo>
                                  <a:pt x="367" y="361"/>
                                </a:lnTo>
                                <a:lnTo>
                                  <a:pt x="365" y="363"/>
                                </a:lnTo>
                                <a:lnTo>
                                  <a:pt x="363" y="367"/>
                                </a:lnTo>
                                <a:lnTo>
                                  <a:pt x="361" y="369"/>
                                </a:lnTo>
                                <a:lnTo>
                                  <a:pt x="359" y="371"/>
                                </a:lnTo>
                                <a:lnTo>
                                  <a:pt x="359" y="374"/>
                                </a:lnTo>
                                <a:lnTo>
                                  <a:pt x="357" y="374"/>
                                </a:lnTo>
                                <a:lnTo>
                                  <a:pt x="357" y="376"/>
                                </a:lnTo>
                                <a:lnTo>
                                  <a:pt x="355" y="378"/>
                                </a:lnTo>
                                <a:lnTo>
                                  <a:pt x="355" y="380"/>
                                </a:lnTo>
                                <a:lnTo>
                                  <a:pt x="353" y="380"/>
                                </a:lnTo>
                                <a:lnTo>
                                  <a:pt x="353" y="382"/>
                                </a:lnTo>
                                <a:lnTo>
                                  <a:pt x="350" y="384"/>
                                </a:lnTo>
                                <a:lnTo>
                                  <a:pt x="350" y="386"/>
                                </a:lnTo>
                                <a:lnTo>
                                  <a:pt x="348" y="388"/>
                                </a:lnTo>
                                <a:lnTo>
                                  <a:pt x="348" y="390"/>
                                </a:lnTo>
                                <a:lnTo>
                                  <a:pt x="346" y="393"/>
                                </a:lnTo>
                                <a:lnTo>
                                  <a:pt x="346" y="395"/>
                                </a:lnTo>
                                <a:lnTo>
                                  <a:pt x="346" y="397"/>
                                </a:lnTo>
                                <a:lnTo>
                                  <a:pt x="346" y="399"/>
                                </a:lnTo>
                                <a:lnTo>
                                  <a:pt x="346" y="401"/>
                                </a:lnTo>
                                <a:lnTo>
                                  <a:pt x="346" y="403"/>
                                </a:lnTo>
                                <a:lnTo>
                                  <a:pt x="346" y="405"/>
                                </a:lnTo>
                                <a:lnTo>
                                  <a:pt x="346" y="407"/>
                                </a:lnTo>
                                <a:lnTo>
                                  <a:pt x="346" y="409"/>
                                </a:lnTo>
                                <a:lnTo>
                                  <a:pt x="344" y="409"/>
                                </a:lnTo>
                                <a:lnTo>
                                  <a:pt x="344" y="412"/>
                                </a:lnTo>
                                <a:lnTo>
                                  <a:pt x="344" y="414"/>
                                </a:lnTo>
                                <a:lnTo>
                                  <a:pt x="344" y="416"/>
                                </a:lnTo>
                                <a:lnTo>
                                  <a:pt x="344" y="418"/>
                                </a:lnTo>
                                <a:lnTo>
                                  <a:pt x="342" y="420"/>
                                </a:lnTo>
                                <a:lnTo>
                                  <a:pt x="342" y="424"/>
                                </a:lnTo>
                                <a:lnTo>
                                  <a:pt x="342" y="426"/>
                                </a:lnTo>
                                <a:lnTo>
                                  <a:pt x="342" y="428"/>
                                </a:lnTo>
                                <a:lnTo>
                                  <a:pt x="340" y="428"/>
                                </a:lnTo>
                                <a:lnTo>
                                  <a:pt x="340" y="431"/>
                                </a:lnTo>
                                <a:lnTo>
                                  <a:pt x="340" y="433"/>
                                </a:lnTo>
                                <a:lnTo>
                                  <a:pt x="338" y="435"/>
                                </a:lnTo>
                                <a:lnTo>
                                  <a:pt x="338" y="437"/>
                                </a:lnTo>
                                <a:lnTo>
                                  <a:pt x="338" y="443"/>
                                </a:lnTo>
                                <a:lnTo>
                                  <a:pt x="338" y="454"/>
                                </a:lnTo>
                                <a:lnTo>
                                  <a:pt x="338" y="462"/>
                                </a:lnTo>
                                <a:lnTo>
                                  <a:pt x="338" y="464"/>
                                </a:lnTo>
                                <a:lnTo>
                                  <a:pt x="336" y="467"/>
                                </a:lnTo>
                                <a:lnTo>
                                  <a:pt x="334" y="475"/>
                                </a:lnTo>
                                <a:lnTo>
                                  <a:pt x="329" y="481"/>
                                </a:lnTo>
                                <a:lnTo>
                                  <a:pt x="327" y="486"/>
                                </a:lnTo>
                                <a:lnTo>
                                  <a:pt x="327" y="490"/>
                                </a:lnTo>
                                <a:lnTo>
                                  <a:pt x="325" y="492"/>
                                </a:lnTo>
                                <a:lnTo>
                                  <a:pt x="323" y="496"/>
                                </a:lnTo>
                                <a:lnTo>
                                  <a:pt x="321" y="502"/>
                                </a:lnTo>
                                <a:lnTo>
                                  <a:pt x="319" y="509"/>
                                </a:lnTo>
                                <a:lnTo>
                                  <a:pt x="317" y="513"/>
                                </a:lnTo>
                                <a:lnTo>
                                  <a:pt x="315" y="517"/>
                                </a:lnTo>
                                <a:lnTo>
                                  <a:pt x="315" y="519"/>
                                </a:lnTo>
                                <a:lnTo>
                                  <a:pt x="315" y="521"/>
                                </a:lnTo>
                                <a:lnTo>
                                  <a:pt x="312" y="524"/>
                                </a:lnTo>
                                <a:lnTo>
                                  <a:pt x="310" y="526"/>
                                </a:lnTo>
                                <a:lnTo>
                                  <a:pt x="310" y="530"/>
                                </a:lnTo>
                                <a:lnTo>
                                  <a:pt x="310" y="532"/>
                                </a:lnTo>
                                <a:lnTo>
                                  <a:pt x="308" y="536"/>
                                </a:lnTo>
                                <a:lnTo>
                                  <a:pt x="308" y="538"/>
                                </a:lnTo>
                                <a:lnTo>
                                  <a:pt x="306" y="538"/>
                                </a:lnTo>
                                <a:lnTo>
                                  <a:pt x="306" y="540"/>
                                </a:lnTo>
                                <a:lnTo>
                                  <a:pt x="306" y="543"/>
                                </a:lnTo>
                                <a:lnTo>
                                  <a:pt x="304" y="545"/>
                                </a:lnTo>
                                <a:lnTo>
                                  <a:pt x="302" y="547"/>
                                </a:lnTo>
                                <a:lnTo>
                                  <a:pt x="302" y="549"/>
                                </a:lnTo>
                                <a:lnTo>
                                  <a:pt x="300" y="551"/>
                                </a:lnTo>
                                <a:lnTo>
                                  <a:pt x="300" y="553"/>
                                </a:lnTo>
                                <a:lnTo>
                                  <a:pt x="300" y="555"/>
                                </a:lnTo>
                                <a:lnTo>
                                  <a:pt x="298" y="557"/>
                                </a:lnTo>
                                <a:lnTo>
                                  <a:pt x="296" y="562"/>
                                </a:lnTo>
                                <a:lnTo>
                                  <a:pt x="296" y="566"/>
                                </a:lnTo>
                                <a:lnTo>
                                  <a:pt x="293" y="568"/>
                                </a:lnTo>
                                <a:lnTo>
                                  <a:pt x="293" y="570"/>
                                </a:lnTo>
                                <a:lnTo>
                                  <a:pt x="293" y="572"/>
                                </a:lnTo>
                                <a:lnTo>
                                  <a:pt x="291" y="574"/>
                                </a:lnTo>
                                <a:lnTo>
                                  <a:pt x="291" y="576"/>
                                </a:lnTo>
                                <a:lnTo>
                                  <a:pt x="293" y="576"/>
                                </a:lnTo>
                                <a:lnTo>
                                  <a:pt x="293" y="578"/>
                                </a:lnTo>
                                <a:lnTo>
                                  <a:pt x="291" y="578"/>
                                </a:lnTo>
                                <a:lnTo>
                                  <a:pt x="291" y="581"/>
                                </a:lnTo>
                                <a:lnTo>
                                  <a:pt x="291" y="583"/>
                                </a:lnTo>
                                <a:lnTo>
                                  <a:pt x="291" y="585"/>
                                </a:lnTo>
                                <a:lnTo>
                                  <a:pt x="291" y="587"/>
                                </a:lnTo>
                                <a:lnTo>
                                  <a:pt x="293" y="589"/>
                                </a:lnTo>
                                <a:lnTo>
                                  <a:pt x="293" y="591"/>
                                </a:lnTo>
                                <a:lnTo>
                                  <a:pt x="293" y="593"/>
                                </a:lnTo>
                                <a:lnTo>
                                  <a:pt x="296" y="595"/>
                                </a:lnTo>
                                <a:lnTo>
                                  <a:pt x="298" y="597"/>
                                </a:lnTo>
                                <a:lnTo>
                                  <a:pt x="298" y="600"/>
                                </a:lnTo>
                                <a:lnTo>
                                  <a:pt x="300" y="600"/>
                                </a:lnTo>
                                <a:lnTo>
                                  <a:pt x="300" y="602"/>
                                </a:lnTo>
                                <a:lnTo>
                                  <a:pt x="300" y="606"/>
                                </a:lnTo>
                                <a:lnTo>
                                  <a:pt x="302" y="612"/>
                                </a:lnTo>
                                <a:lnTo>
                                  <a:pt x="304" y="617"/>
                                </a:lnTo>
                                <a:lnTo>
                                  <a:pt x="304" y="619"/>
                                </a:lnTo>
                                <a:lnTo>
                                  <a:pt x="304" y="621"/>
                                </a:lnTo>
                                <a:lnTo>
                                  <a:pt x="306" y="621"/>
                                </a:lnTo>
                                <a:lnTo>
                                  <a:pt x="308" y="621"/>
                                </a:lnTo>
                                <a:lnTo>
                                  <a:pt x="308" y="623"/>
                                </a:lnTo>
                                <a:lnTo>
                                  <a:pt x="306" y="623"/>
                                </a:lnTo>
                                <a:lnTo>
                                  <a:pt x="304" y="625"/>
                                </a:lnTo>
                                <a:lnTo>
                                  <a:pt x="302" y="625"/>
                                </a:lnTo>
                                <a:lnTo>
                                  <a:pt x="300" y="625"/>
                                </a:lnTo>
                                <a:lnTo>
                                  <a:pt x="300" y="623"/>
                                </a:lnTo>
                                <a:lnTo>
                                  <a:pt x="298" y="623"/>
                                </a:lnTo>
                                <a:lnTo>
                                  <a:pt x="296" y="623"/>
                                </a:lnTo>
                                <a:lnTo>
                                  <a:pt x="296" y="625"/>
                                </a:lnTo>
                                <a:lnTo>
                                  <a:pt x="298" y="627"/>
                                </a:lnTo>
                                <a:lnTo>
                                  <a:pt x="300" y="627"/>
                                </a:lnTo>
                                <a:lnTo>
                                  <a:pt x="302" y="629"/>
                                </a:lnTo>
                                <a:lnTo>
                                  <a:pt x="304" y="629"/>
                                </a:lnTo>
                                <a:lnTo>
                                  <a:pt x="306" y="631"/>
                                </a:lnTo>
                                <a:lnTo>
                                  <a:pt x="308" y="633"/>
                                </a:lnTo>
                                <a:lnTo>
                                  <a:pt x="310" y="636"/>
                                </a:lnTo>
                                <a:lnTo>
                                  <a:pt x="312" y="640"/>
                                </a:lnTo>
                                <a:lnTo>
                                  <a:pt x="315" y="642"/>
                                </a:lnTo>
                                <a:lnTo>
                                  <a:pt x="317" y="644"/>
                                </a:lnTo>
                                <a:lnTo>
                                  <a:pt x="321" y="648"/>
                                </a:lnTo>
                                <a:lnTo>
                                  <a:pt x="323" y="648"/>
                                </a:lnTo>
                                <a:lnTo>
                                  <a:pt x="325" y="650"/>
                                </a:lnTo>
                                <a:lnTo>
                                  <a:pt x="327" y="650"/>
                                </a:lnTo>
                                <a:lnTo>
                                  <a:pt x="327" y="652"/>
                                </a:lnTo>
                                <a:lnTo>
                                  <a:pt x="329" y="652"/>
                                </a:lnTo>
                                <a:lnTo>
                                  <a:pt x="329" y="655"/>
                                </a:lnTo>
                                <a:lnTo>
                                  <a:pt x="331" y="655"/>
                                </a:lnTo>
                                <a:lnTo>
                                  <a:pt x="331" y="657"/>
                                </a:lnTo>
                                <a:lnTo>
                                  <a:pt x="334" y="659"/>
                                </a:lnTo>
                                <a:lnTo>
                                  <a:pt x="336" y="661"/>
                                </a:lnTo>
                                <a:lnTo>
                                  <a:pt x="336" y="663"/>
                                </a:lnTo>
                                <a:lnTo>
                                  <a:pt x="338" y="665"/>
                                </a:lnTo>
                                <a:lnTo>
                                  <a:pt x="338" y="667"/>
                                </a:lnTo>
                                <a:lnTo>
                                  <a:pt x="340" y="669"/>
                                </a:lnTo>
                                <a:lnTo>
                                  <a:pt x="340" y="671"/>
                                </a:lnTo>
                                <a:lnTo>
                                  <a:pt x="340" y="674"/>
                                </a:lnTo>
                                <a:lnTo>
                                  <a:pt x="342" y="676"/>
                                </a:lnTo>
                                <a:lnTo>
                                  <a:pt x="342" y="678"/>
                                </a:lnTo>
                                <a:lnTo>
                                  <a:pt x="342" y="680"/>
                                </a:lnTo>
                                <a:lnTo>
                                  <a:pt x="344" y="680"/>
                                </a:lnTo>
                                <a:lnTo>
                                  <a:pt x="344" y="682"/>
                                </a:lnTo>
                                <a:lnTo>
                                  <a:pt x="344" y="684"/>
                                </a:lnTo>
                                <a:lnTo>
                                  <a:pt x="346" y="688"/>
                                </a:lnTo>
                                <a:lnTo>
                                  <a:pt x="348" y="690"/>
                                </a:lnTo>
                                <a:lnTo>
                                  <a:pt x="348" y="693"/>
                                </a:lnTo>
                                <a:lnTo>
                                  <a:pt x="350" y="695"/>
                                </a:lnTo>
                                <a:lnTo>
                                  <a:pt x="353" y="697"/>
                                </a:lnTo>
                                <a:lnTo>
                                  <a:pt x="355" y="699"/>
                                </a:lnTo>
                                <a:lnTo>
                                  <a:pt x="355" y="701"/>
                                </a:lnTo>
                                <a:lnTo>
                                  <a:pt x="357" y="701"/>
                                </a:lnTo>
                                <a:lnTo>
                                  <a:pt x="357" y="703"/>
                                </a:lnTo>
                                <a:lnTo>
                                  <a:pt x="359" y="703"/>
                                </a:lnTo>
                                <a:lnTo>
                                  <a:pt x="359" y="705"/>
                                </a:lnTo>
                                <a:lnTo>
                                  <a:pt x="361" y="705"/>
                                </a:lnTo>
                                <a:lnTo>
                                  <a:pt x="361" y="707"/>
                                </a:lnTo>
                                <a:lnTo>
                                  <a:pt x="363" y="707"/>
                                </a:lnTo>
                                <a:lnTo>
                                  <a:pt x="365" y="709"/>
                                </a:lnTo>
                                <a:lnTo>
                                  <a:pt x="367" y="709"/>
                                </a:lnTo>
                                <a:lnTo>
                                  <a:pt x="369" y="709"/>
                                </a:lnTo>
                                <a:lnTo>
                                  <a:pt x="369" y="712"/>
                                </a:lnTo>
                                <a:lnTo>
                                  <a:pt x="372" y="712"/>
                                </a:lnTo>
                                <a:lnTo>
                                  <a:pt x="374" y="714"/>
                                </a:lnTo>
                                <a:lnTo>
                                  <a:pt x="376" y="714"/>
                                </a:lnTo>
                                <a:lnTo>
                                  <a:pt x="378" y="716"/>
                                </a:lnTo>
                                <a:lnTo>
                                  <a:pt x="380" y="718"/>
                                </a:lnTo>
                                <a:lnTo>
                                  <a:pt x="382" y="720"/>
                                </a:lnTo>
                                <a:lnTo>
                                  <a:pt x="382" y="722"/>
                                </a:lnTo>
                                <a:lnTo>
                                  <a:pt x="384" y="722"/>
                                </a:lnTo>
                                <a:lnTo>
                                  <a:pt x="386" y="724"/>
                                </a:lnTo>
                                <a:lnTo>
                                  <a:pt x="386" y="726"/>
                                </a:lnTo>
                                <a:lnTo>
                                  <a:pt x="388" y="726"/>
                                </a:lnTo>
                                <a:lnTo>
                                  <a:pt x="391" y="728"/>
                                </a:lnTo>
                                <a:lnTo>
                                  <a:pt x="391" y="731"/>
                                </a:lnTo>
                                <a:lnTo>
                                  <a:pt x="393" y="731"/>
                                </a:lnTo>
                                <a:lnTo>
                                  <a:pt x="393" y="733"/>
                                </a:lnTo>
                                <a:lnTo>
                                  <a:pt x="393" y="735"/>
                                </a:lnTo>
                                <a:lnTo>
                                  <a:pt x="395" y="737"/>
                                </a:lnTo>
                                <a:lnTo>
                                  <a:pt x="395" y="739"/>
                                </a:lnTo>
                                <a:lnTo>
                                  <a:pt x="395" y="741"/>
                                </a:lnTo>
                                <a:lnTo>
                                  <a:pt x="397" y="741"/>
                                </a:lnTo>
                                <a:lnTo>
                                  <a:pt x="397" y="743"/>
                                </a:lnTo>
                                <a:lnTo>
                                  <a:pt x="397" y="745"/>
                                </a:lnTo>
                                <a:lnTo>
                                  <a:pt x="399" y="747"/>
                                </a:lnTo>
                                <a:lnTo>
                                  <a:pt x="399" y="750"/>
                                </a:lnTo>
                                <a:lnTo>
                                  <a:pt x="399" y="752"/>
                                </a:lnTo>
                                <a:lnTo>
                                  <a:pt x="399" y="754"/>
                                </a:lnTo>
                                <a:lnTo>
                                  <a:pt x="401" y="756"/>
                                </a:lnTo>
                                <a:lnTo>
                                  <a:pt x="401" y="758"/>
                                </a:lnTo>
                                <a:lnTo>
                                  <a:pt x="401" y="760"/>
                                </a:lnTo>
                                <a:lnTo>
                                  <a:pt x="401" y="762"/>
                                </a:lnTo>
                                <a:lnTo>
                                  <a:pt x="403" y="762"/>
                                </a:lnTo>
                                <a:lnTo>
                                  <a:pt x="403" y="764"/>
                                </a:lnTo>
                                <a:lnTo>
                                  <a:pt x="403" y="766"/>
                                </a:lnTo>
                                <a:lnTo>
                                  <a:pt x="405" y="769"/>
                                </a:lnTo>
                                <a:lnTo>
                                  <a:pt x="405" y="771"/>
                                </a:lnTo>
                                <a:lnTo>
                                  <a:pt x="405" y="773"/>
                                </a:lnTo>
                                <a:lnTo>
                                  <a:pt x="407" y="775"/>
                                </a:lnTo>
                                <a:lnTo>
                                  <a:pt x="407" y="777"/>
                                </a:lnTo>
                                <a:lnTo>
                                  <a:pt x="410" y="777"/>
                                </a:lnTo>
                                <a:lnTo>
                                  <a:pt x="410" y="779"/>
                                </a:lnTo>
                                <a:lnTo>
                                  <a:pt x="410" y="781"/>
                                </a:lnTo>
                                <a:lnTo>
                                  <a:pt x="410" y="783"/>
                                </a:lnTo>
                                <a:lnTo>
                                  <a:pt x="410" y="786"/>
                                </a:lnTo>
                                <a:lnTo>
                                  <a:pt x="412" y="786"/>
                                </a:lnTo>
                                <a:lnTo>
                                  <a:pt x="412" y="788"/>
                                </a:lnTo>
                                <a:lnTo>
                                  <a:pt x="412" y="790"/>
                                </a:lnTo>
                                <a:lnTo>
                                  <a:pt x="412" y="792"/>
                                </a:lnTo>
                                <a:lnTo>
                                  <a:pt x="414" y="794"/>
                                </a:lnTo>
                                <a:lnTo>
                                  <a:pt x="414" y="796"/>
                                </a:lnTo>
                                <a:lnTo>
                                  <a:pt x="414" y="798"/>
                                </a:lnTo>
                                <a:lnTo>
                                  <a:pt x="416" y="800"/>
                                </a:lnTo>
                                <a:lnTo>
                                  <a:pt x="416" y="802"/>
                                </a:lnTo>
                                <a:lnTo>
                                  <a:pt x="414" y="805"/>
                                </a:lnTo>
                                <a:lnTo>
                                  <a:pt x="416" y="807"/>
                                </a:lnTo>
                                <a:lnTo>
                                  <a:pt x="416" y="809"/>
                                </a:lnTo>
                                <a:lnTo>
                                  <a:pt x="416" y="811"/>
                                </a:lnTo>
                                <a:lnTo>
                                  <a:pt x="418" y="811"/>
                                </a:lnTo>
                                <a:lnTo>
                                  <a:pt x="418" y="813"/>
                                </a:lnTo>
                                <a:lnTo>
                                  <a:pt x="420" y="813"/>
                                </a:lnTo>
                                <a:lnTo>
                                  <a:pt x="420" y="815"/>
                                </a:lnTo>
                                <a:lnTo>
                                  <a:pt x="422" y="817"/>
                                </a:lnTo>
                                <a:lnTo>
                                  <a:pt x="424" y="817"/>
                                </a:lnTo>
                                <a:lnTo>
                                  <a:pt x="424" y="819"/>
                                </a:lnTo>
                                <a:lnTo>
                                  <a:pt x="426" y="821"/>
                                </a:lnTo>
                                <a:lnTo>
                                  <a:pt x="426" y="824"/>
                                </a:lnTo>
                                <a:lnTo>
                                  <a:pt x="429" y="826"/>
                                </a:lnTo>
                                <a:lnTo>
                                  <a:pt x="429" y="828"/>
                                </a:lnTo>
                                <a:lnTo>
                                  <a:pt x="429" y="830"/>
                                </a:lnTo>
                                <a:lnTo>
                                  <a:pt x="429" y="832"/>
                                </a:lnTo>
                                <a:lnTo>
                                  <a:pt x="426" y="832"/>
                                </a:lnTo>
                                <a:lnTo>
                                  <a:pt x="426" y="834"/>
                                </a:lnTo>
                                <a:lnTo>
                                  <a:pt x="426" y="836"/>
                                </a:lnTo>
                                <a:lnTo>
                                  <a:pt x="426" y="838"/>
                                </a:lnTo>
                                <a:lnTo>
                                  <a:pt x="424" y="838"/>
                                </a:lnTo>
                                <a:lnTo>
                                  <a:pt x="424" y="840"/>
                                </a:lnTo>
                                <a:lnTo>
                                  <a:pt x="424" y="843"/>
                                </a:lnTo>
                                <a:lnTo>
                                  <a:pt x="424" y="845"/>
                                </a:lnTo>
                                <a:lnTo>
                                  <a:pt x="422" y="847"/>
                                </a:lnTo>
                                <a:lnTo>
                                  <a:pt x="422" y="849"/>
                                </a:lnTo>
                                <a:lnTo>
                                  <a:pt x="422" y="851"/>
                                </a:lnTo>
                                <a:lnTo>
                                  <a:pt x="422" y="853"/>
                                </a:lnTo>
                                <a:lnTo>
                                  <a:pt x="420" y="855"/>
                                </a:lnTo>
                                <a:lnTo>
                                  <a:pt x="420" y="857"/>
                                </a:lnTo>
                                <a:lnTo>
                                  <a:pt x="418" y="859"/>
                                </a:lnTo>
                                <a:lnTo>
                                  <a:pt x="418" y="862"/>
                                </a:lnTo>
                                <a:lnTo>
                                  <a:pt x="418" y="864"/>
                                </a:lnTo>
                                <a:lnTo>
                                  <a:pt x="418" y="866"/>
                                </a:lnTo>
                                <a:lnTo>
                                  <a:pt x="416" y="866"/>
                                </a:lnTo>
                                <a:lnTo>
                                  <a:pt x="416" y="868"/>
                                </a:lnTo>
                                <a:lnTo>
                                  <a:pt x="416" y="870"/>
                                </a:lnTo>
                                <a:lnTo>
                                  <a:pt x="416" y="872"/>
                                </a:lnTo>
                                <a:lnTo>
                                  <a:pt x="414" y="874"/>
                                </a:lnTo>
                                <a:lnTo>
                                  <a:pt x="414" y="876"/>
                                </a:lnTo>
                                <a:lnTo>
                                  <a:pt x="414" y="878"/>
                                </a:lnTo>
                                <a:lnTo>
                                  <a:pt x="412" y="878"/>
                                </a:lnTo>
                                <a:lnTo>
                                  <a:pt x="414" y="878"/>
                                </a:lnTo>
                                <a:lnTo>
                                  <a:pt x="412" y="881"/>
                                </a:lnTo>
                                <a:lnTo>
                                  <a:pt x="410" y="883"/>
                                </a:lnTo>
                                <a:lnTo>
                                  <a:pt x="410" y="885"/>
                                </a:lnTo>
                                <a:lnTo>
                                  <a:pt x="410" y="887"/>
                                </a:lnTo>
                                <a:lnTo>
                                  <a:pt x="407" y="887"/>
                                </a:lnTo>
                                <a:lnTo>
                                  <a:pt x="407" y="889"/>
                                </a:lnTo>
                                <a:lnTo>
                                  <a:pt x="407" y="891"/>
                                </a:lnTo>
                                <a:lnTo>
                                  <a:pt x="407" y="893"/>
                                </a:lnTo>
                                <a:lnTo>
                                  <a:pt x="405" y="893"/>
                                </a:lnTo>
                                <a:lnTo>
                                  <a:pt x="405" y="895"/>
                                </a:lnTo>
                                <a:lnTo>
                                  <a:pt x="405" y="897"/>
                                </a:lnTo>
                                <a:lnTo>
                                  <a:pt x="403" y="900"/>
                                </a:lnTo>
                                <a:lnTo>
                                  <a:pt x="403" y="902"/>
                                </a:lnTo>
                                <a:lnTo>
                                  <a:pt x="403" y="904"/>
                                </a:lnTo>
                                <a:lnTo>
                                  <a:pt x="401" y="906"/>
                                </a:lnTo>
                                <a:lnTo>
                                  <a:pt x="401" y="908"/>
                                </a:lnTo>
                                <a:lnTo>
                                  <a:pt x="403" y="908"/>
                                </a:lnTo>
                                <a:lnTo>
                                  <a:pt x="403" y="910"/>
                                </a:lnTo>
                                <a:lnTo>
                                  <a:pt x="405" y="908"/>
                                </a:lnTo>
                                <a:lnTo>
                                  <a:pt x="405" y="910"/>
                                </a:lnTo>
                                <a:lnTo>
                                  <a:pt x="405" y="912"/>
                                </a:lnTo>
                                <a:lnTo>
                                  <a:pt x="405" y="914"/>
                                </a:lnTo>
                                <a:lnTo>
                                  <a:pt x="403" y="916"/>
                                </a:lnTo>
                                <a:lnTo>
                                  <a:pt x="403" y="919"/>
                                </a:lnTo>
                                <a:lnTo>
                                  <a:pt x="403" y="921"/>
                                </a:lnTo>
                                <a:lnTo>
                                  <a:pt x="401" y="921"/>
                                </a:lnTo>
                                <a:lnTo>
                                  <a:pt x="401" y="923"/>
                                </a:lnTo>
                                <a:lnTo>
                                  <a:pt x="399" y="925"/>
                                </a:lnTo>
                                <a:lnTo>
                                  <a:pt x="399" y="927"/>
                                </a:lnTo>
                                <a:lnTo>
                                  <a:pt x="401" y="929"/>
                                </a:lnTo>
                                <a:lnTo>
                                  <a:pt x="401" y="931"/>
                                </a:lnTo>
                                <a:lnTo>
                                  <a:pt x="401" y="933"/>
                                </a:lnTo>
                                <a:lnTo>
                                  <a:pt x="399" y="936"/>
                                </a:lnTo>
                                <a:lnTo>
                                  <a:pt x="399" y="938"/>
                                </a:lnTo>
                                <a:lnTo>
                                  <a:pt x="397" y="940"/>
                                </a:lnTo>
                                <a:lnTo>
                                  <a:pt x="397" y="942"/>
                                </a:lnTo>
                                <a:lnTo>
                                  <a:pt x="395" y="944"/>
                                </a:lnTo>
                                <a:lnTo>
                                  <a:pt x="395" y="946"/>
                                </a:lnTo>
                                <a:lnTo>
                                  <a:pt x="393" y="946"/>
                                </a:lnTo>
                                <a:lnTo>
                                  <a:pt x="393" y="948"/>
                                </a:lnTo>
                                <a:lnTo>
                                  <a:pt x="393" y="950"/>
                                </a:lnTo>
                                <a:lnTo>
                                  <a:pt x="391" y="950"/>
                                </a:lnTo>
                                <a:lnTo>
                                  <a:pt x="391" y="952"/>
                                </a:lnTo>
                                <a:lnTo>
                                  <a:pt x="388" y="952"/>
                                </a:lnTo>
                                <a:lnTo>
                                  <a:pt x="388" y="955"/>
                                </a:lnTo>
                                <a:lnTo>
                                  <a:pt x="388" y="957"/>
                                </a:lnTo>
                                <a:lnTo>
                                  <a:pt x="386" y="957"/>
                                </a:lnTo>
                                <a:lnTo>
                                  <a:pt x="386" y="959"/>
                                </a:lnTo>
                                <a:lnTo>
                                  <a:pt x="384" y="959"/>
                                </a:lnTo>
                                <a:lnTo>
                                  <a:pt x="384" y="961"/>
                                </a:lnTo>
                                <a:lnTo>
                                  <a:pt x="384" y="963"/>
                                </a:lnTo>
                                <a:lnTo>
                                  <a:pt x="382" y="963"/>
                                </a:lnTo>
                                <a:lnTo>
                                  <a:pt x="382" y="965"/>
                                </a:lnTo>
                                <a:lnTo>
                                  <a:pt x="382" y="967"/>
                                </a:lnTo>
                                <a:lnTo>
                                  <a:pt x="380" y="969"/>
                                </a:lnTo>
                                <a:lnTo>
                                  <a:pt x="380" y="971"/>
                                </a:lnTo>
                                <a:lnTo>
                                  <a:pt x="378" y="971"/>
                                </a:lnTo>
                                <a:lnTo>
                                  <a:pt x="378" y="974"/>
                                </a:lnTo>
                                <a:lnTo>
                                  <a:pt x="376" y="974"/>
                                </a:lnTo>
                                <a:lnTo>
                                  <a:pt x="374" y="974"/>
                                </a:lnTo>
                                <a:lnTo>
                                  <a:pt x="372" y="976"/>
                                </a:lnTo>
                                <a:lnTo>
                                  <a:pt x="369" y="976"/>
                                </a:lnTo>
                                <a:lnTo>
                                  <a:pt x="365" y="978"/>
                                </a:lnTo>
                                <a:lnTo>
                                  <a:pt x="363" y="978"/>
                                </a:lnTo>
                                <a:lnTo>
                                  <a:pt x="363" y="980"/>
                                </a:lnTo>
                                <a:lnTo>
                                  <a:pt x="361" y="980"/>
                                </a:lnTo>
                                <a:lnTo>
                                  <a:pt x="359" y="982"/>
                                </a:lnTo>
                                <a:lnTo>
                                  <a:pt x="357" y="982"/>
                                </a:lnTo>
                                <a:lnTo>
                                  <a:pt x="355" y="982"/>
                                </a:lnTo>
                                <a:lnTo>
                                  <a:pt x="353" y="982"/>
                                </a:lnTo>
                                <a:lnTo>
                                  <a:pt x="350" y="984"/>
                                </a:lnTo>
                                <a:lnTo>
                                  <a:pt x="348" y="984"/>
                                </a:lnTo>
                                <a:lnTo>
                                  <a:pt x="346" y="984"/>
                                </a:lnTo>
                                <a:lnTo>
                                  <a:pt x="346" y="986"/>
                                </a:lnTo>
                                <a:lnTo>
                                  <a:pt x="344" y="986"/>
                                </a:lnTo>
                                <a:lnTo>
                                  <a:pt x="344" y="984"/>
                                </a:lnTo>
                                <a:lnTo>
                                  <a:pt x="342" y="984"/>
                                </a:lnTo>
                                <a:lnTo>
                                  <a:pt x="340" y="984"/>
                                </a:lnTo>
                                <a:lnTo>
                                  <a:pt x="340" y="986"/>
                                </a:lnTo>
                                <a:lnTo>
                                  <a:pt x="338" y="986"/>
                                </a:lnTo>
                                <a:lnTo>
                                  <a:pt x="338" y="984"/>
                                </a:lnTo>
                                <a:lnTo>
                                  <a:pt x="336" y="984"/>
                                </a:lnTo>
                                <a:lnTo>
                                  <a:pt x="334" y="984"/>
                                </a:lnTo>
                                <a:lnTo>
                                  <a:pt x="334" y="980"/>
                                </a:lnTo>
                                <a:lnTo>
                                  <a:pt x="334" y="952"/>
                                </a:lnTo>
                                <a:lnTo>
                                  <a:pt x="331" y="925"/>
                                </a:lnTo>
                                <a:lnTo>
                                  <a:pt x="331" y="897"/>
                                </a:lnTo>
                                <a:lnTo>
                                  <a:pt x="331" y="870"/>
                                </a:lnTo>
                                <a:lnTo>
                                  <a:pt x="331" y="843"/>
                                </a:lnTo>
                                <a:lnTo>
                                  <a:pt x="331" y="815"/>
                                </a:lnTo>
                                <a:lnTo>
                                  <a:pt x="302" y="788"/>
                                </a:lnTo>
                                <a:lnTo>
                                  <a:pt x="274" y="762"/>
                                </a:lnTo>
                                <a:lnTo>
                                  <a:pt x="247" y="735"/>
                                </a:lnTo>
                                <a:lnTo>
                                  <a:pt x="219" y="707"/>
                                </a:lnTo>
                                <a:lnTo>
                                  <a:pt x="192" y="680"/>
                                </a:lnTo>
                                <a:lnTo>
                                  <a:pt x="165" y="655"/>
                                </a:lnTo>
                                <a:lnTo>
                                  <a:pt x="137" y="627"/>
                                </a:lnTo>
                                <a:lnTo>
                                  <a:pt x="110" y="597"/>
                                </a:lnTo>
                                <a:lnTo>
                                  <a:pt x="82" y="570"/>
                                </a:lnTo>
                                <a:lnTo>
                                  <a:pt x="57" y="543"/>
                                </a:lnTo>
                                <a:lnTo>
                                  <a:pt x="29" y="515"/>
                                </a:lnTo>
                                <a:lnTo>
                                  <a:pt x="2" y="490"/>
                                </a:lnTo>
                                <a:lnTo>
                                  <a:pt x="2" y="462"/>
                                </a:lnTo>
                                <a:lnTo>
                                  <a:pt x="2" y="437"/>
                                </a:lnTo>
                                <a:lnTo>
                                  <a:pt x="2" y="435"/>
                                </a:lnTo>
                                <a:lnTo>
                                  <a:pt x="2" y="409"/>
                                </a:lnTo>
                                <a:lnTo>
                                  <a:pt x="2" y="407"/>
                                </a:lnTo>
                                <a:lnTo>
                                  <a:pt x="2" y="382"/>
                                </a:lnTo>
                                <a:lnTo>
                                  <a:pt x="0" y="355"/>
                                </a:lnTo>
                                <a:lnTo>
                                  <a:pt x="0" y="327"/>
                                </a:lnTo>
                                <a:lnTo>
                                  <a:pt x="0" y="300"/>
                                </a:lnTo>
                                <a:lnTo>
                                  <a:pt x="0" y="272"/>
                                </a:lnTo>
                                <a:lnTo>
                                  <a:pt x="0" y="247"/>
                                </a:lnTo>
                                <a:lnTo>
                                  <a:pt x="0" y="245"/>
                                </a:lnTo>
                                <a:lnTo>
                                  <a:pt x="2" y="219"/>
                                </a:lnTo>
                                <a:lnTo>
                                  <a:pt x="0" y="192"/>
                                </a:lnTo>
                                <a:lnTo>
                                  <a:pt x="0" y="167"/>
                                </a:lnTo>
                                <a:lnTo>
                                  <a:pt x="0" y="139"/>
                                </a:lnTo>
                                <a:lnTo>
                                  <a:pt x="0" y="112"/>
                                </a:lnTo>
                                <a:lnTo>
                                  <a:pt x="0" y="86"/>
                                </a:lnTo>
                                <a:lnTo>
                                  <a:pt x="0" y="84"/>
                                </a:lnTo>
                                <a:lnTo>
                                  <a:pt x="2" y="59"/>
                                </a:lnTo>
                                <a:lnTo>
                                  <a:pt x="0" y="31"/>
                                </a:lnTo>
                                <a:lnTo>
                                  <a:pt x="0" y="4"/>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2798" name="Freeform 569"/>
                        <wps:cNvSpPr>
                          <a:spLocks/>
                        </wps:cNvSpPr>
                        <wps:spPr bwMode="auto">
                          <a:xfrm>
                            <a:off x="3175000" y="6216022"/>
                            <a:ext cx="313600" cy="360601"/>
                          </a:xfrm>
                          <a:custGeom>
                            <a:avLst/>
                            <a:gdLst>
                              <a:gd name="T0" fmla="*/ 55880 w 494"/>
                              <a:gd name="T1" fmla="*/ 5080 h 568"/>
                              <a:gd name="T2" fmla="*/ 123190 w 494"/>
                              <a:gd name="T3" fmla="*/ 3810 h 568"/>
                              <a:gd name="T4" fmla="*/ 193040 w 494"/>
                              <a:gd name="T5" fmla="*/ 3810 h 568"/>
                              <a:gd name="T6" fmla="*/ 261620 w 494"/>
                              <a:gd name="T7" fmla="*/ 0 h 568"/>
                              <a:gd name="T8" fmla="*/ 312420 w 494"/>
                              <a:gd name="T9" fmla="*/ 17145 h 568"/>
                              <a:gd name="T10" fmla="*/ 312420 w 494"/>
                              <a:gd name="T11" fmla="*/ 68580 h 568"/>
                              <a:gd name="T12" fmla="*/ 313690 w 494"/>
                              <a:gd name="T13" fmla="*/ 136525 h 568"/>
                              <a:gd name="T14" fmla="*/ 312420 w 494"/>
                              <a:gd name="T15" fmla="*/ 187960 h 568"/>
                              <a:gd name="T16" fmla="*/ 313690 w 494"/>
                              <a:gd name="T17" fmla="*/ 255905 h 568"/>
                              <a:gd name="T18" fmla="*/ 313690 w 494"/>
                              <a:gd name="T19" fmla="*/ 290830 h 568"/>
                              <a:gd name="T20" fmla="*/ 262890 w 494"/>
                              <a:gd name="T21" fmla="*/ 311150 h 568"/>
                              <a:gd name="T22" fmla="*/ 211455 w 494"/>
                              <a:gd name="T23" fmla="*/ 311150 h 568"/>
                              <a:gd name="T24" fmla="*/ 142240 w 494"/>
                              <a:gd name="T25" fmla="*/ 311150 h 568"/>
                              <a:gd name="T26" fmla="*/ 133985 w 494"/>
                              <a:gd name="T27" fmla="*/ 314960 h 568"/>
                              <a:gd name="T28" fmla="*/ 139065 w 494"/>
                              <a:gd name="T29" fmla="*/ 318135 h 568"/>
                              <a:gd name="T30" fmla="*/ 137795 w 494"/>
                              <a:gd name="T31" fmla="*/ 321945 h 568"/>
                              <a:gd name="T32" fmla="*/ 139065 w 494"/>
                              <a:gd name="T33" fmla="*/ 323215 h 568"/>
                              <a:gd name="T34" fmla="*/ 136525 w 494"/>
                              <a:gd name="T35" fmla="*/ 328295 h 568"/>
                              <a:gd name="T36" fmla="*/ 136525 w 494"/>
                              <a:gd name="T37" fmla="*/ 334010 h 568"/>
                              <a:gd name="T38" fmla="*/ 131445 w 494"/>
                              <a:gd name="T39" fmla="*/ 335280 h 568"/>
                              <a:gd name="T40" fmla="*/ 127000 w 494"/>
                              <a:gd name="T41" fmla="*/ 339090 h 568"/>
                              <a:gd name="T42" fmla="*/ 123190 w 494"/>
                              <a:gd name="T43" fmla="*/ 340360 h 568"/>
                              <a:gd name="T44" fmla="*/ 119380 w 494"/>
                              <a:gd name="T45" fmla="*/ 344805 h 568"/>
                              <a:gd name="T46" fmla="*/ 114935 w 494"/>
                              <a:gd name="T47" fmla="*/ 347345 h 568"/>
                              <a:gd name="T48" fmla="*/ 109855 w 494"/>
                              <a:gd name="T49" fmla="*/ 349885 h 568"/>
                              <a:gd name="T50" fmla="*/ 104140 w 494"/>
                              <a:gd name="T51" fmla="*/ 349885 h 568"/>
                              <a:gd name="T52" fmla="*/ 99060 w 494"/>
                              <a:gd name="T53" fmla="*/ 349885 h 568"/>
                              <a:gd name="T54" fmla="*/ 95250 w 494"/>
                              <a:gd name="T55" fmla="*/ 349885 h 568"/>
                              <a:gd name="T56" fmla="*/ 89535 w 494"/>
                              <a:gd name="T57" fmla="*/ 351155 h 568"/>
                              <a:gd name="T58" fmla="*/ 85725 w 494"/>
                              <a:gd name="T59" fmla="*/ 355600 h 568"/>
                              <a:gd name="T60" fmla="*/ 81915 w 494"/>
                              <a:gd name="T61" fmla="*/ 356870 h 568"/>
                              <a:gd name="T62" fmla="*/ 80010 w 494"/>
                              <a:gd name="T63" fmla="*/ 356870 h 568"/>
                              <a:gd name="T64" fmla="*/ 77470 w 494"/>
                              <a:gd name="T65" fmla="*/ 355600 h 568"/>
                              <a:gd name="T66" fmla="*/ 76200 w 494"/>
                              <a:gd name="T67" fmla="*/ 354330 h 568"/>
                              <a:gd name="T68" fmla="*/ 74930 w 494"/>
                              <a:gd name="T69" fmla="*/ 349885 h 568"/>
                              <a:gd name="T70" fmla="*/ 72390 w 494"/>
                              <a:gd name="T71" fmla="*/ 349885 h 568"/>
                              <a:gd name="T72" fmla="*/ 67945 w 494"/>
                              <a:gd name="T73" fmla="*/ 348615 h 568"/>
                              <a:gd name="T74" fmla="*/ 64135 w 494"/>
                              <a:gd name="T75" fmla="*/ 348615 h 568"/>
                              <a:gd name="T76" fmla="*/ 59055 w 494"/>
                              <a:gd name="T77" fmla="*/ 346075 h 568"/>
                              <a:gd name="T78" fmla="*/ 50800 w 494"/>
                              <a:gd name="T79" fmla="*/ 343535 h 568"/>
                              <a:gd name="T80" fmla="*/ 46990 w 494"/>
                              <a:gd name="T81" fmla="*/ 343535 h 568"/>
                              <a:gd name="T82" fmla="*/ 42545 w 494"/>
                              <a:gd name="T83" fmla="*/ 343535 h 568"/>
                              <a:gd name="T84" fmla="*/ 40005 w 494"/>
                              <a:gd name="T85" fmla="*/ 340360 h 568"/>
                              <a:gd name="T86" fmla="*/ 34925 w 494"/>
                              <a:gd name="T87" fmla="*/ 340360 h 568"/>
                              <a:gd name="T88" fmla="*/ 30480 w 494"/>
                              <a:gd name="T89" fmla="*/ 342265 h 568"/>
                              <a:gd name="T90" fmla="*/ 26670 w 494"/>
                              <a:gd name="T91" fmla="*/ 343535 h 568"/>
                              <a:gd name="T92" fmla="*/ 22860 w 494"/>
                              <a:gd name="T93" fmla="*/ 344805 h 568"/>
                              <a:gd name="T94" fmla="*/ 19685 w 494"/>
                              <a:gd name="T95" fmla="*/ 347345 h 568"/>
                              <a:gd name="T96" fmla="*/ 17145 w 494"/>
                              <a:gd name="T97" fmla="*/ 349885 h 568"/>
                              <a:gd name="T98" fmla="*/ 14605 w 494"/>
                              <a:gd name="T99" fmla="*/ 354330 h 568"/>
                              <a:gd name="T100" fmla="*/ 10795 w 494"/>
                              <a:gd name="T101" fmla="*/ 356870 h 568"/>
                              <a:gd name="T102" fmla="*/ 5080 w 494"/>
                              <a:gd name="T103" fmla="*/ 359410 h 568"/>
                              <a:gd name="T104" fmla="*/ 0 w 494"/>
                              <a:gd name="T105" fmla="*/ 360680 h 568"/>
                              <a:gd name="T106" fmla="*/ 1270 w 494"/>
                              <a:gd name="T107" fmla="*/ 335280 h 568"/>
                              <a:gd name="T108" fmla="*/ 0 w 494"/>
                              <a:gd name="T109" fmla="*/ 266700 h 568"/>
                              <a:gd name="T110" fmla="*/ 0 w 494"/>
                              <a:gd name="T111" fmla="*/ 196850 h 568"/>
                              <a:gd name="T112" fmla="*/ 0 w 494"/>
                              <a:gd name="T113" fmla="*/ 144780 h 568"/>
                              <a:gd name="T114" fmla="*/ 1270 w 494"/>
                              <a:gd name="T115" fmla="*/ 92710 h 568"/>
                              <a:gd name="T116" fmla="*/ 1270 w 494"/>
                              <a:gd name="T117" fmla="*/ 40005 h 56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4" h="568">
                                <a:moveTo>
                                  <a:pt x="2" y="8"/>
                                </a:moveTo>
                                <a:lnTo>
                                  <a:pt x="33" y="8"/>
                                </a:lnTo>
                                <a:lnTo>
                                  <a:pt x="61" y="8"/>
                                </a:lnTo>
                                <a:lnTo>
                                  <a:pt x="88" y="8"/>
                                </a:lnTo>
                                <a:lnTo>
                                  <a:pt x="116" y="8"/>
                                </a:lnTo>
                                <a:lnTo>
                                  <a:pt x="141" y="8"/>
                                </a:lnTo>
                                <a:lnTo>
                                  <a:pt x="169" y="6"/>
                                </a:lnTo>
                                <a:lnTo>
                                  <a:pt x="194" y="6"/>
                                </a:lnTo>
                                <a:lnTo>
                                  <a:pt x="221" y="6"/>
                                </a:lnTo>
                                <a:lnTo>
                                  <a:pt x="249" y="6"/>
                                </a:lnTo>
                                <a:lnTo>
                                  <a:pt x="276" y="6"/>
                                </a:lnTo>
                                <a:lnTo>
                                  <a:pt x="304" y="6"/>
                                </a:lnTo>
                                <a:lnTo>
                                  <a:pt x="331" y="0"/>
                                </a:lnTo>
                                <a:lnTo>
                                  <a:pt x="359" y="0"/>
                                </a:lnTo>
                                <a:lnTo>
                                  <a:pt x="384" y="0"/>
                                </a:lnTo>
                                <a:lnTo>
                                  <a:pt x="412" y="0"/>
                                </a:lnTo>
                                <a:lnTo>
                                  <a:pt x="439" y="0"/>
                                </a:lnTo>
                                <a:lnTo>
                                  <a:pt x="466" y="0"/>
                                </a:lnTo>
                                <a:lnTo>
                                  <a:pt x="492" y="0"/>
                                </a:lnTo>
                                <a:lnTo>
                                  <a:pt x="492" y="27"/>
                                </a:lnTo>
                                <a:lnTo>
                                  <a:pt x="494" y="55"/>
                                </a:lnTo>
                                <a:lnTo>
                                  <a:pt x="492" y="80"/>
                                </a:lnTo>
                                <a:lnTo>
                                  <a:pt x="492" y="82"/>
                                </a:lnTo>
                                <a:lnTo>
                                  <a:pt x="492" y="108"/>
                                </a:lnTo>
                                <a:lnTo>
                                  <a:pt x="492" y="135"/>
                                </a:lnTo>
                                <a:lnTo>
                                  <a:pt x="492" y="163"/>
                                </a:lnTo>
                                <a:lnTo>
                                  <a:pt x="492" y="188"/>
                                </a:lnTo>
                                <a:lnTo>
                                  <a:pt x="494" y="215"/>
                                </a:lnTo>
                                <a:lnTo>
                                  <a:pt x="492" y="241"/>
                                </a:lnTo>
                                <a:lnTo>
                                  <a:pt x="492" y="243"/>
                                </a:lnTo>
                                <a:lnTo>
                                  <a:pt x="492" y="268"/>
                                </a:lnTo>
                                <a:lnTo>
                                  <a:pt x="492" y="296"/>
                                </a:lnTo>
                                <a:lnTo>
                                  <a:pt x="492" y="323"/>
                                </a:lnTo>
                                <a:lnTo>
                                  <a:pt x="492" y="351"/>
                                </a:lnTo>
                                <a:lnTo>
                                  <a:pt x="494" y="378"/>
                                </a:lnTo>
                                <a:lnTo>
                                  <a:pt x="494" y="403"/>
                                </a:lnTo>
                                <a:lnTo>
                                  <a:pt x="494" y="405"/>
                                </a:lnTo>
                                <a:lnTo>
                                  <a:pt x="494" y="431"/>
                                </a:lnTo>
                                <a:lnTo>
                                  <a:pt x="494" y="433"/>
                                </a:lnTo>
                                <a:lnTo>
                                  <a:pt x="494" y="458"/>
                                </a:lnTo>
                                <a:lnTo>
                                  <a:pt x="494" y="486"/>
                                </a:lnTo>
                                <a:lnTo>
                                  <a:pt x="466" y="490"/>
                                </a:lnTo>
                                <a:lnTo>
                                  <a:pt x="439" y="490"/>
                                </a:lnTo>
                                <a:lnTo>
                                  <a:pt x="414" y="490"/>
                                </a:lnTo>
                                <a:lnTo>
                                  <a:pt x="412" y="490"/>
                                </a:lnTo>
                                <a:lnTo>
                                  <a:pt x="386" y="490"/>
                                </a:lnTo>
                                <a:lnTo>
                                  <a:pt x="359" y="490"/>
                                </a:lnTo>
                                <a:lnTo>
                                  <a:pt x="333" y="490"/>
                                </a:lnTo>
                                <a:lnTo>
                                  <a:pt x="306" y="490"/>
                                </a:lnTo>
                                <a:lnTo>
                                  <a:pt x="278" y="490"/>
                                </a:lnTo>
                                <a:lnTo>
                                  <a:pt x="251" y="490"/>
                                </a:lnTo>
                                <a:lnTo>
                                  <a:pt x="224" y="490"/>
                                </a:lnTo>
                                <a:lnTo>
                                  <a:pt x="207" y="490"/>
                                </a:lnTo>
                                <a:lnTo>
                                  <a:pt x="209" y="494"/>
                                </a:lnTo>
                                <a:lnTo>
                                  <a:pt x="211" y="494"/>
                                </a:lnTo>
                                <a:lnTo>
                                  <a:pt x="211" y="496"/>
                                </a:lnTo>
                                <a:lnTo>
                                  <a:pt x="213" y="496"/>
                                </a:lnTo>
                                <a:lnTo>
                                  <a:pt x="215" y="498"/>
                                </a:lnTo>
                                <a:lnTo>
                                  <a:pt x="217" y="498"/>
                                </a:lnTo>
                                <a:lnTo>
                                  <a:pt x="219" y="501"/>
                                </a:lnTo>
                                <a:lnTo>
                                  <a:pt x="219" y="503"/>
                                </a:lnTo>
                                <a:lnTo>
                                  <a:pt x="217" y="503"/>
                                </a:lnTo>
                                <a:lnTo>
                                  <a:pt x="217" y="505"/>
                                </a:lnTo>
                                <a:lnTo>
                                  <a:pt x="217" y="507"/>
                                </a:lnTo>
                                <a:lnTo>
                                  <a:pt x="219" y="507"/>
                                </a:lnTo>
                                <a:lnTo>
                                  <a:pt x="221" y="507"/>
                                </a:lnTo>
                                <a:lnTo>
                                  <a:pt x="221" y="509"/>
                                </a:lnTo>
                                <a:lnTo>
                                  <a:pt x="219" y="509"/>
                                </a:lnTo>
                                <a:lnTo>
                                  <a:pt x="219" y="511"/>
                                </a:lnTo>
                                <a:lnTo>
                                  <a:pt x="217" y="513"/>
                                </a:lnTo>
                                <a:lnTo>
                                  <a:pt x="217" y="515"/>
                                </a:lnTo>
                                <a:lnTo>
                                  <a:pt x="215" y="517"/>
                                </a:lnTo>
                                <a:lnTo>
                                  <a:pt x="217" y="520"/>
                                </a:lnTo>
                                <a:lnTo>
                                  <a:pt x="217" y="522"/>
                                </a:lnTo>
                                <a:lnTo>
                                  <a:pt x="217" y="524"/>
                                </a:lnTo>
                                <a:lnTo>
                                  <a:pt x="215" y="526"/>
                                </a:lnTo>
                                <a:lnTo>
                                  <a:pt x="213" y="526"/>
                                </a:lnTo>
                                <a:lnTo>
                                  <a:pt x="211" y="526"/>
                                </a:lnTo>
                                <a:lnTo>
                                  <a:pt x="209" y="528"/>
                                </a:lnTo>
                                <a:lnTo>
                                  <a:pt x="207" y="528"/>
                                </a:lnTo>
                                <a:lnTo>
                                  <a:pt x="205" y="530"/>
                                </a:lnTo>
                                <a:lnTo>
                                  <a:pt x="202" y="530"/>
                                </a:lnTo>
                                <a:lnTo>
                                  <a:pt x="200" y="532"/>
                                </a:lnTo>
                                <a:lnTo>
                                  <a:pt x="200" y="534"/>
                                </a:lnTo>
                                <a:lnTo>
                                  <a:pt x="198" y="534"/>
                                </a:lnTo>
                                <a:lnTo>
                                  <a:pt x="196" y="534"/>
                                </a:lnTo>
                                <a:lnTo>
                                  <a:pt x="196" y="536"/>
                                </a:lnTo>
                                <a:lnTo>
                                  <a:pt x="194" y="536"/>
                                </a:lnTo>
                                <a:lnTo>
                                  <a:pt x="192" y="539"/>
                                </a:lnTo>
                                <a:lnTo>
                                  <a:pt x="190" y="539"/>
                                </a:lnTo>
                                <a:lnTo>
                                  <a:pt x="190" y="541"/>
                                </a:lnTo>
                                <a:lnTo>
                                  <a:pt x="188" y="543"/>
                                </a:lnTo>
                                <a:lnTo>
                                  <a:pt x="186" y="543"/>
                                </a:lnTo>
                                <a:lnTo>
                                  <a:pt x="186" y="545"/>
                                </a:lnTo>
                                <a:lnTo>
                                  <a:pt x="183" y="545"/>
                                </a:lnTo>
                                <a:lnTo>
                                  <a:pt x="181" y="547"/>
                                </a:lnTo>
                                <a:lnTo>
                                  <a:pt x="179" y="547"/>
                                </a:lnTo>
                                <a:lnTo>
                                  <a:pt x="177" y="549"/>
                                </a:lnTo>
                                <a:lnTo>
                                  <a:pt x="175" y="551"/>
                                </a:lnTo>
                                <a:lnTo>
                                  <a:pt x="173" y="551"/>
                                </a:lnTo>
                                <a:lnTo>
                                  <a:pt x="171" y="551"/>
                                </a:lnTo>
                                <a:lnTo>
                                  <a:pt x="169" y="551"/>
                                </a:lnTo>
                                <a:lnTo>
                                  <a:pt x="167" y="551"/>
                                </a:lnTo>
                                <a:lnTo>
                                  <a:pt x="164" y="551"/>
                                </a:lnTo>
                                <a:lnTo>
                                  <a:pt x="162" y="551"/>
                                </a:lnTo>
                                <a:lnTo>
                                  <a:pt x="160" y="549"/>
                                </a:lnTo>
                                <a:lnTo>
                                  <a:pt x="158" y="549"/>
                                </a:lnTo>
                                <a:lnTo>
                                  <a:pt x="156" y="551"/>
                                </a:lnTo>
                                <a:lnTo>
                                  <a:pt x="154" y="551"/>
                                </a:lnTo>
                                <a:lnTo>
                                  <a:pt x="154" y="549"/>
                                </a:lnTo>
                                <a:lnTo>
                                  <a:pt x="152" y="549"/>
                                </a:lnTo>
                                <a:lnTo>
                                  <a:pt x="150" y="551"/>
                                </a:lnTo>
                                <a:lnTo>
                                  <a:pt x="148" y="551"/>
                                </a:lnTo>
                                <a:lnTo>
                                  <a:pt x="145" y="553"/>
                                </a:lnTo>
                                <a:lnTo>
                                  <a:pt x="143" y="553"/>
                                </a:lnTo>
                                <a:lnTo>
                                  <a:pt x="141" y="553"/>
                                </a:lnTo>
                                <a:lnTo>
                                  <a:pt x="139" y="555"/>
                                </a:lnTo>
                                <a:lnTo>
                                  <a:pt x="137" y="555"/>
                                </a:lnTo>
                                <a:lnTo>
                                  <a:pt x="135" y="558"/>
                                </a:lnTo>
                                <a:lnTo>
                                  <a:pt x="135" y="560"/>
                                </a:lnTo>
                                <a:lnTo>
                                  <a:pt x="133" y="562"/>
                                </a:lnTo>
                                <a:lnTo>
                                  <a:pt x="131" y="562"/>
                                </a:lnTo>
                                <a:lnTo>
                                  <a:pt x="131" y="560"/>
                                </a:lnTo>
                                <a:lnTo>
                                  <a:pt x="129" y="562"/>
                                </a:lnTo>
                                <a:lnTo>
                                  <a:pt x="126" y="562"/>
                                </a:lnTo>
                                <a:lnTo>
                                  <a:pt x="126" y="560"/>
                                </a:lnTo>
                                <a:lnTo>
                                  <a:pt x="124" y="560"/>
                                </a:lnTo>
                                <a:lnTo>
                                  <a:pt x="126" y="562"/>
                                </a:lnTo>
                                <a:lnTo>
                                  <a:pt x="124" y="562"/>
                                </a:lnTo>
                                <a:lnTo>
                                  <a:pt x="124" y="560"/>
                                </a:lnTo>
                                <a:lnTo>
                                  <a:pt x="122" y="558"/>
                                </a:lnTo>
                                <a:lnTo>
                                  <a:pt x="122" y="560"/>
                                </a:lnTo>
                                <a:lnTo>
                                  <a:pt x="122" y="562"/>
                                </a:lnTo>
                                <a:lnTo>
                                  <a:pt x="120" y="562"/>
                                </a:lnTo>
                                <a:lnTo>
                                  <a:pt x="120" y="560"/>
                                </a:lnTo>
                                <a:lnTo>
                                  <a:pt x="120" y="558"/>
                                </a:lnTo>
                                <a:lnTo>
                                  <a:pt x="120" y="555"/>
                                </a:lnTo>
                                <a:lnTo>
                                  <a:pt x="120" y="553"/>
                                </a:lnTo>
                                <a:lnTo>
                                  <a:pt x="118" y="553"/>
                                </a:lnTo>
                                <a:lnTo>
                                  <a:pt x="118" y="551"/>
                                </a:lnTo>
                                <a:lnTo>
                                  <a:pt x="118" y="553"/>
                                </a:lnTo>
                                <a:lnTo>
                                  <a:pt x="116" y="553"/>
                                </a:lnTo>
                                <a:lnTo>
                                  <a:pt x="114" y="553"/>
                                </a:lnTo>
                                <a:lnTo>
                                  <a:pt x="114" y="551"/>
                                </a:lnTo>
                                <a:lnTo>
                                  <a:pt x="112" y="551"/>
                                </a:lnTo>
                                <a:lnTo>
                                  <a:pt x="110" y="551"/>
                                </a:lnTo>
                                <a:lnTo>
                                  <a:pt x="110" y="549"/>
                                </a:lnTo>
                                <a:lnTo>
                                  <a:pt x="107" y="549"/>
                                </a:lnTo>
                                <a:lnTo>
                                  <a:pt x="107" y="551"/>
                                </a:lnTo>
                                <a:lnTo>
                                  <a:pt x="105" y="551"/>
                                </a:lnTo>
                                <a:lnTo>
                                  <a:pt x="103" y="549"/>
                                </a:lnTo>
                                <a:lnTo>
                                  <a:pt x="101" y="549"/>
                                </a:lnTo>
                                <a:lnTo>
                                  <a:pt x="99" y="547"/>
                                </a:lnTo>
                                <a:lnTo>
                                  <a:pt x="97" y="547"/>
                                </a:lnTo>
                                <a:lnTo>
                                  <a:pt x="95" y="547"/>
                                </a:lnTo>
                                <a:lnTo>
                                  <a:pt x="93" y="545"/>
                                </a:lnTo>
                                <a:lnTo>
                                  <a:pt x="91" y="545"/>
                                </a:lnTo>
                                <a:lnTo>
                                  <a:pt x="88" y="543"/>
                                </a:lnTo>
                                <a:lnTo>
                                  <a:pt x="86" y="543"/>
                                </a:lnTo>
                                <a:lnTo>
                                  <a:pt x="80" y="541"/>
                                </a:lnTo>
                                <a:lnTo>
                                  <a:pt x="78" y="539"/>
                                </a:lnTo>
                                <a:lnTo>
                                  <a:pt x="76" y="539"/>
                                </a:lnTo>
                                <a:lnTo>
                                  <a:pt x="76" y="541"/>
                                </a:lnTo>
                                <a:lnTo>
                                  <a:pt x="74" y="541"/>
                                </a:lnTo>
                                <a:lnTo>
                                  <a:pt x="71" y="541"/>
                                </a:lnTo>
                                <a:lnTo>
                                  <a:pt x="71" y="543"/>
                                </a:lnTo>
                                <a:lnTo>
                                  <a:pt x="69" y="543"/>
                                </a:lnTo>
                                <a:lnTo>
                                  <a:pt x="67" y="541"/>
                                </a:lnTo>
                                <a:lnTo>
                                  <a:pt x="67" y="539"/>
                                </a:lnTo>
                                <a:lnTo>
                                  <a:pt x="65" y="539"/>
                                </a:lnTo>
                                <a:lnTo>
                                  <a:pt x="63" y="539"/>
                                </a:lnTo>
                                <a:lnTo>
                                  <a:pt x="63" y="536"/>
                                </a:lnTo>
                                <a:lnTo>
                                  <a:pt x="61" y="536"/>
                                </a:lnTo>
                                <a:lnTo>
                                  <a:pt x="59" y="536"/>
                                </a:lnTo>
                                <a:lnTo>
                                  <a:pt x="57" y="536"/>
                                </a:lnTo>
                                <a:lnTo>
                                  <a:pt x="55" y="536"/>
                                </a:lnTo>
                                <a:lnTo>
                                  <a:pt x="55" y="539"/>
                                </a:lnTo>
                                <a:lnTo>
                                  <a:pt x="52" y="539"/>
                                </a:lnTo>
                                <a:lnTo>
                                  <a:pt x="50" y="539"/>
                                </a:lnTo>
                                <a:lnTo>
                                  <a:pt x="48" y="539"/>
                                </a:lnTo>
                                <a:lnTo>
                                  <a:pt x="48" y="541"/>
                                </a:lnTo>
                                <a:lnTo>
                                  <a:pt x="46" y="541"/>
                                </a:lnTo>
                                <a:lnTo>
                                  <a:pt x="44" y="541"/>
                                </a:lnTo>
                                <a:lnTo>
                                  <a:pt x="42" y="541"/>
                                </a:lnTo>
                                <a:lnTo>
                                  <a:pt x="40" y="541"/>
                                </a:lnTo>
                                <a:lnTo>
                                  <a:pt x="38" y="541"/>
                                </a:lnTo>
                                <a:lnTo>
                                  <a:pt x="38" y="543"/>
                                </a:lnTo>
                                <a:lnTo>
                                  <a:pt x="36" y="543"/>
                                </a:lnTo>
                                <a:lnTo>
                                  <a:pt x="36" y="545"/>
                                </a:lnTo>
                                <a:lnTo>
                                  <a:pt x="33" y="545"/>
                                </a:lnTo>
                                <a:lnTo>
                                  <a:pt x="33" y="547"/>
                                </a:lnTo>
                                <a:lnTo>
                                  <a:pt x="31" y="547"/>
                                </a:lnTo>
                                <a:lnTo>
                                  <a:pt x="31" y="549"/>
                                </a:lnTo>
                                <a:lnTo>
                                  <a:pt x="29" y="549"/>
                                </a:lnTo>
                                <a:lnTo>
                                  <a:pt x="29" y="551"/>
                                </a:lnTo>
                                <a:lnTo>
                                  <a:pt x="27" y="551"/>
                                </a:lnTo>
                                <a:lnTo>
                                  <a:pt x="27" y="553"/>
                                </a:lnTo>
                                <a:lnTo>
                                  <a:pt x="27" y="555"/>
                                </a:lnTo>
                                <a:lnTo>
                                  <a:pt x="25" y="555"/>
                                </a:lnTo>
                                <a:lnTo>
                                  <a:pt x="23" y="558"/>
                                </a:lnTo>
                                <a:lnTo>
                                  <a:pt x="21" y="560"/>
                                </a:lnTo>
                                <a:lnTo>
                                  <a:pt x="19" y="560"/>
                                </a:lnTo>
                                <a:lnTo>
                                  <a:pt x="19" y="562"/>
                                </a:lnTo>
                                <a:lnTo>
                                  <a:pt x="17" y="562"/>
                                </a:lnTo>
                                <a:lnTo>
                                  <a:pt x="14" y="564"/>
                                </a:lnTo>
                                <a:lnTo>
                                  <a:pt x="12" y="564"/>
                                </a:lnTo>
                                <a:lnTo>
                                  <a:pt x="10" y="566"/>
                                </a:lnTo>
                                <a:lnTo>
                                  <a:pt x="8" y="566"/>
                                </a:lnTo>
                                <a:lnTo>
                                  <a:pt x="6" y="568"/>
                                </a:lnTo>
                                <a:lnTo>
                                  <a:pt x="4" y="568"/>
                                </a:lnTo>
                                <a:lnTo>
                                  <a:pt x="2" y="568"/>
                                </a:lnTo>
                                <a:lnTo>
                                  <a:pt x="0" y="568"/>
                                </a:lnTo>
                                <a:lnTo>
                                  <a:pt x="0" y="560"/>
                                </a:lnTo>
                                <a:lnTo>
                                  <a:pt x="2" y="558"/>
                                </a:lnTo>
                                <a:lnTo>
                                  <a:pt x="2" y="534"/>
                                </a:lnTo>
                                <a:lnTo>
                                  <a:pt x="2" y="528"/>
                                </a:lnTo>
                                <a:lnTo>
                                  <a:pt x="0" y="503"/>
                                </a:lnTo>
                                <a:lnTo>
                                  <a:pt x="0" y="475"/>
                                </a:lnTo>
                                <a:lnTo>
                                  <a:pt x="0" y="448"/>
                                </a:lnTo>
                                <a:lnTo>
                                  <a:pt x="0" y="420"/>
                                </a:lnTo>
                                <a:lnTo>
                                  <a:pt x="0" y="393"/>
                                </a:lnTo>
                                <a:lnTo>
                                  <a:pt x="0" y="365"/>
                                </a:lnTo>
                                <a:lnTo>
                                  <a:pt x="0" y="336"/>
                                </a:lnTo>
                                <a:lnTo>
                                  <a:pt x="0" y="310"/>
                                </a:lnTo>
                                <a:lnTo>
                                  <a:pt x="0" y="308"/>
                                </a:lnTo>
                                <a:lnTo>
                                  <a:pt x="0" y="281"/>
                                </a:lnTo>
                                <a:lnTo>
                                  <a:pt x="0" y="253"/>
                                </a:lnTo>
                                <a:lnTo>
                                  <a:pt x="0" y="228"/>
                                </a:lnTo>
                                <a:lnTo>
                                  <a:pt x="2" y="201"/>
                                </a:lnTo>
                                <a:lnTo>
                                  <a:pt x="2" y="188"/>
                                </a:lnTo>
                                <a:lnTo>
                                  <a:pt x="2" y="173"/>
                                </a:lnTo>
                                <a:lnTo>
                                  <a:pt x="2" y="146"/>
                                </a:lnTo>
                                <a:lnTo>
                                  <a:pt x="2" y="118"/>
                                </a:lnTo>
                                <a:lnTo>
                                  <a:pt x="2" y="91"/>
                                </a:lnTo>
                                <a:lnTo>
                                  <a:pt x="2" y="89"/>
                                </a:lnTo>
                                <a:lnTo>
                                  <a:pt x="2" y="63"/>
                                </a:lnTo>
                                <a:lnTo>
                                  <a:pt x="2" y="61"/>
                                </a:lnTo>
                                <a:lnTo>
                                  <a:pt x="2" y="36"/>
                                </a:lnTo>
                                <a:lnTo>
                                  <a:pt x="2" y="8"/>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2799" name="Freeform 570"/>
                        <wps:cNvSpPr>
                          <a:spLocks/>
                        </wps:cNvSpPr>
                        <wps:spPr bwMode="auto">
                          <a:xfrm>
                            <a:off x="2726600" y="6217222"/>
                            <a:ext cx="449600" cy="318201"/>
                          </a:xfrm>
                          <a:custGeom>
                            <a:avLst/>
                            <a:gdLst>
                              <a:gd name="T0" fmla="*/ 449580 w 708"/>
                              <a:gd name="T1" fmla="*/ 73660 h 501"/>
                              <a:gd name="T2" fmla="*/ 448310 w 708"/>
                              <a:gd name="T3" fmla="*/ 177165 h 501"/>
                              <a:gd name="T4" fmla="*/ 448310 w 708"/>
                              <a:gd name="T5" fmla="*/ 283210 h 501"/>
                              <a:gd name="T6" fmla="*/ 379730 w 708"/>
                              <a:gd name="T7" fmla="*/ 313690 h 501"/>
                              <a:gd name="T8" fmla="*/ 291465 w 708"/>
                              <a:gd name="T9" fmla="*/ 312420 h 501"/>
                              <a:gd name="T10" fmla="*/ 185420 w 708"/>
                              <a:gd name="T11" fmla="*/ 312420 h 501"/>
                              <a:gd name="T12" fmla="*/ 99695 w 708"/>
                              <a:gd name="T13" fmla="*/ 312420 h 501"/>
                              <a:gd name="T14" fmla="*/ 43180 w 708"/>
                              <a:gd name="T15" fmla="*/ 309880 h 501"/>
                              <a:gd name="T16" fmla="*/ 68580 w 708"/>
                              <a:gd name="T17" fmla="*/ 307340 h 501"/>
                              <a:gd name="T18" fmla="*/ 78105 w 708"/>
                              <a:gd name="T19" fmla="*/ 302895 h 501"/>
                              <a:gd name="T20" fmla="*/ 84455 w 708"/>
                              <a:gd name="T21" fmla="*/ 296545 h 501"/>
                              <a:gd name="T22" fmla="*/ 88900 w 708"/>
                              <a:gd name="T23" fmla="*/ 288290 h 501"/>
                              <a:gd name="T24" fmla="*/ 90170 w 708"/>
                              <a:gd name="T25" fmla="*/ 277495 h 501"/>
                              <a:gd name="T26" fmla="*/ 92710 w 708"/>
                              <a:gd name="T27" fmla="*/ 264160 h 501"/>
                              <a:gd name="T28" fmla="*/ 95250 w 708"/>
                              <a:gd name="T29" fmla="*/ 253365 h 501"/>
                              <a:gd name="T30" fmla="*/ 93980 w 708"/>
                              <a:gd name="T31" fmla="*/ 243840 h 501"/>
                              <a:gd name="T32" fmla="*/ 88900 w 708"/>
                              <a:gd name="T33" fmla="*/ 221615 h 501"/>
                              <a:gd name="T34" fmla="*/ 84455 w 708"/>
                              <a:gd name="T35" fmla="*/ 207645 h 501"/>
                              <a:gd name="T36" fmla="*/ 79375 w 708"/>
                              <a:gd name="T37" fmla="*/ 197485 h 501"/>
                              <a:gd name="T38" fmla="*/ 73660 w 708"/>
                              <a:gd name="T39" fmla="*/ 186690 h 501"/>
                              <a:gd name="T40" fmla="*/ 63500 w 708"/>
                              <a:gd name="T41" fmla="*/ 172720 h 501"/>
                              <a:gd name="T42" fmla="*/ 49530 w 708"/>
                              <a:gd name="T43" fmla="*/ 160655 h 501"/>
                              <a:gd name="T44" fmla="*/ 40640 w 708"/>
                              <a:gd name="T45" fmla="*/ 146050 h 501"/>
                              <a:gd name="T46" fmla="*/ 32385 w 708"/>
                              <a:gd name="T47" fmla="*/ 132715 h 501"/>
                              <a:gd name="T48" fmla="*/ 26670 w 708"/>
                              <a:gd name="T49" fmla="*/ 121920 h 501"/>
                              <a:gd name="T50" fmla="*/ 22860 w 708"/>
                              <a:gd name="T51" fmla="*/ 112395 h 501"/>
                              <a:gd name="T52" fmla="*/ 21590 w 708"/>
                              <a:gd name="T53" fmla="*/ 104775 h 501"/>
                              <a:gd name="T54" fmla="*/ 17780 w 708"/>
                              <a:gd name="T55" fmla="*/ 95250 h 501"/>
                              <a:gd name="T56" fmla="*/ 12065 w 708"/>
                              <a:gd name="T57" fmla="*/ 86995 h 501"/>
                              <a:gd name="T58" fmla="*/ 8255 w 708"/>
                              <a:gd name="T59" fmla="*/ 80645 h 501"/>
                              <a:gd name="T60" fmla="*/ 5715 w 708"/>
                              <a:gd name="T61" fmla="*/ 72390 h 501"/>
                              <a:gd name="T62" fmla="*/ 2540 w 708"/>
                              <a:gd name="T63" fmla="*/ 62865 h 501"/>
                              <a:gd name="T64" fmla="*/ 1270 w 708"/>
                              <a:gd name="T65" fmla="*/ 53340 h 501"/>
                              <a:gd name="T66" fmla="*/ 0 w 708"/>
                              <a:gd name="T67" fmla="*/ 44450 h 501"/>
                              <a:gd name="T68" fmla="*/ 2540 w 708"/>
                              <a:gd name="T69" fmla="*/ 33655 h 501"/>
                              <a:gd name="T70" fmla="*/ 12065 w 708"/>
                              <a:gd name="T71" fmla="*/ 26670 h 501"/>
                              <a:gd name="T72" fmla="*/ 20320 w 708"/>
                              <a:gd name="T73" fmla="*/ 29210 h 501"/>
                              <a:gd name="T74" fmla="*/ 20320 w 708"/>
                              <a:gd name="T75" fmla="*/ 36195 h 501"/>
                              <a:gd name="T76" fmla="*/ 29845 w 708"/>
                              <a:gd name="T77" fmla="*/ 38735 h 501"/>
                              <a:gd name="T78" fmla="*/ 37465 w 708"/>
                              <a:gd name="T79" fmla="*/ 40005 h 501"/>
                              <a:gd name="T80" fmla="*/ 44450 w 708"/>
                              <a:gd name="T81" fmla="*/ 45720 h 501"/>
                              <a:gd name="T82" fmla="*/ 52705 w 708"/>
                              <a:gd name="T83" fmla="*/ 44450 h 501"/>
                              <a:gd name="T84" fmla="*/ 57785 w 708"/>
                              <a:gd name="T85" fmla="*/ 37465 h 501"/>
                              <a:gd name="T86" fmla="*/ 60325 w 708"/>
                              <a:gd name="T87" fmla="*/ 31115 h 501"/>
                              <a:gd name="T88" fmla="*/ 64770 w 708"/>
                              <a:gd name="T89" fmla="*/ 22860 h 501"/>
                              <a:gd name="T90" fmla="*/ 64770 w 708"/>
                              <a:gd name="T91" fmla="*/ 14605 h 501"/>
                              <a:gd name="T92" fmla="*/ 68580 w 708"/>
                              <a:gd name="T93" fmla="*/ 9525 h 501"/>
                              <a:gd name="T94" fmla="*/ 67310 w 708"/>
                              <a:gd name="T95" fmla="*/ 2540 h 501"/>
                              <a:gd name="T96" fmla="*/ 99695 w 708"/>
                              <a:gd name="T97" fmla="*/ 1270 h 501"/>
                              <a:gd name="T98" fmla="*/ 167640 w 708"/>
                              <a:gd name="T99" fmla="*/ 1270 h 501"/>
                              <a:gd name="T100" fmla="*/ 255270 w 708"/>
                              <a:gd name="T101" fmla="*/ 2540 h 501"/>
                              <a:gd name="T102" fmla="*/ 291465 w 708"/>
                              <a:gd name="T103" fmla="*/ 1270 h 501"/>
                              <a:gd name="T104" fmla="*/ 344805 w 708"/>
                              <a:gd name="T105" fmla="*/ 0 h 501"/>
                              <a:gd name="T106" fmla="*/ 378460 w 708"/>
                              <a:gd name="T107" fmla="*/ 1270 h 501"/>
                              <a:gd name="T108" fmla="*/ 431800 w 708"/>
                              <a:gd name="T109" fmla="*/ 3810 h 501"/>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708" h="501">
                                <a:moveTo>
                                  <a:pt x="708" y="6"/>
                                </a:moveTo>
                                <a:lnTo>
                                  <a:pt x="708" y="34"/>
                                </a:lnTo>
                                <a:lnTo>
                                  <a:pt x="708" y="59"/>
                                </a:lnTo>
                                <a:lnTo>
                                  <a:pt x="708" y="61"/>
                                </a:lnTo>
                                <a:lnTo>
                                  <a:pt x="708" y="87"/>
                                </a:lnTo>
                                <a:lnTo>
                                  <a:pt x="708" y="89"/>
                                </a:lnTo>
                                <a:lnTo>
                                  <a:pt x="708" y="116"/>
                                </a:lnTo>
                                <a:lnTo>
                                  <a:pt x="708" y="144"/>
                                </a:lnTo>
                                <a:lnTo>
                                  <a:pt x="708" y="171"/>
                                </a:lnTo>
                                <a:lnTo>
                                  <a:pt x="708" y="186"/>
                                </a:lnTo>
                                <a:lnTo>
                                  <a:pt x="708" y="199"/>
                                </a:lnTo>
                                <a:lnTo>
                                  <a:pt x="706" y="226"/>
                                </a:lnTo>
                                <a:lnTo>
                                  <a:pt x="706" y="251"/>
                                </a:lnTo>
                                <a:lnTo>
                                  <a:pt x="706" y="279"/>
                                </a:lnTo>
                                <a:lnTo>
                                  <a:pt x="706" y="306"/>
                                </a:lnTo>
                                <a:lnTo>
                                  <a:pt x="706" y="308"/>
                                </a:lnTo>
                                <a:lnTo>
                                  <a:pt x="706" y="334"/>
                                </a:lnTo>
                                <a:lnTo>
                                  <a:pt x="706" y="363"/>
                                </a:lnTo>
                                <a:lnTo>
                                  <a:pt x="706" y="391"/>
                                </a:lnTo>
                                <a:lnTo>
                                  <a:pt x="706" y="418"/>
                                </a:lnTo>
                                <a:lnTo>
                                  <a:pt x="706" y="446"/>
                                </a:lnTo>
                                <a:lnTo>
                                  <a:pt x="706" y="473"/>
                                </a:lnTo>
                                <a:lnTo>
                                  <a:pt x="706" y="501"/>
                                </a:lnTo>
                                <a:lnTo>
                                  <a:pt x="680" y="499"/>
                                </a:lnTo>
                                <a:lnTo>
                                  <a:pt x="670" y="499"/>
                                </a:lnTo>
                                <a:lnTo>
                                  <a:pt x="653" y="496"/>
                                </a:lnTo>
                                <a:lnTo>
                                  <a:pt x="625" y="494"/>
                                </a:lnTo>
                                <a:lnTo>
                                  <a:pt x="598" y="494"/>
                                </a:lnTo>
                                <a:lnTo>
                                  <a:pt x="573" y="494"/>
                                </a:lnTo>
                                <a:lnTo>
                                  <a:pt x="571" y="494"/>
                                </a:lnTo>
                                <a:lnTo>
                                  <a:pt x="541" y="494"/>
                                </a:lnTo>
                                <a:lnTo>
                                  <a:pt x="513" y="492"/>
                                </a:lnTo>
                                <a:lnTo>
                                  <a:pt x="486" y="492"/>
                                </a:lnTo>
                                <a:lnTo>
                                  <a:pt x="484" y="492"/>
                                </a:lnTo>
                                <a:lnTo>
                                  <a:pt x="459" y="492"/>
                                </a:lnTo>
                                <a:lnTo>
                                  <a:pt x="431" y="492"/>
                                </a:lnTo>
                                <a:lnTo>
                                  <a:pt x="406" y="492"/>
                                </a:lnTo>
                                <a:lnTo>
                                  <a:pt x="404" y="492"/>
                                </a:lnTo>
                                <a:lnTo>
                                  <a:pt x="372" y="492"/>
                                </a:lnTo>
                                <a:lnTo>
                                  <a:pt x="347" y="492"/>
                                </a:lnTo>
                                <a:lnTo>
                                  <a:pt x="319" y="492"/>
                                </a:lnTo>
                                <a:lnTo>
                                  <a:pt x="292" y="492"/>
                                </a:lnTo>
                                <a:lnTo>
                                  <a:pt x="264" y="492"/>
                                </a:lnTo>
                                <a:lnTo>
                                  <a:pt x="241" y="494"/>
                                </a:lnTo>
                                <a:lnTo>
                                  <a:pt x="237" y="494"/>
                                </a:lnTo>
                                <a:lnTo>
                                  <a:pt x="209" y="494"/>
                                </a:lnTo>
                                <a:lnTo>
                                  <a:pt x="184" y="494"/>
                                </a:lnTo>
                                <a:lnTo>
                                  <a:pt x="182" y="494"/>
                                </a:lnTo>
                                <a:lnTo>
                                  <a:pt x="157" y="492"/>
                                </a:lnTo>
                                <a:lnTo>
                                  <a:pt x="131" y="492"/>
                                </a:lnTo>
                                <a:lnTo>
                                  <a:pt x="104" y="492"/>
                                </a:lnTo>
                                <a:lnTo>
                                  <a:pt x="76" y="494"/>
                                </a:lnTo>
                                <a:lnTo>
                                  <a:pt x="55" y="494"/>
                                </a:lnTo>
                                <a:lnTo>
                                  <a:pt x="57" y="492"/>
                                </a:lnTo>
                                <a:lnTo>
                                  <a:pt x="64" y="490"/>
                                </a:lnTo>
                                <a:lnTo>
                                  <a:pt x="68" y="488"/>
                                </a:lnTo>
                                <a:lnTo>
                                  <a:pt x="76" y="486"/>
                                </a:lnTo>
                                <a:lnTo>
                                  <a:pt x="87" y="486"/>
                                </a:lnTo>
                                <a:lnTo>
                                  <a:pt x="93" y="486"/>
                                </a:lnTo>
                                <a:lnTo>
                                  <a:pt x="102" y="486"/>
                                </a:lnTo>
                                <a:lnTo>
                                  <a:pt x="104" y="484"/>
                                </a:lnTo>
                                <a:lnTo>
                                  <a:pt x="106" y="484"/>
                                </a:lnTo>
                                <a:lnTo>
                                  <a:pt x="108" y="484"/>
                                </a:lnTo>
                                <a:lnTo>
                                  <a:pt x="110" y="482"/>
                                </a:lnTo>
                                <a:lnTo>
                                  <a:pt x="112" y="482"/>
                                </a:lnTo>
                                <a:lnTo>
                                  <a:pt x="114" y="480"/>
                                </a:lnTo>
                                <a:lnTo>
                                  <a:pt x="116" y="480"/>
                                </a:lnTo>
                                <a:lnTo>
                                  <a:pt x="119" y="477"/>
                                </a:lnTo>
                                <a:lnTo>
                                  <a:pt x="121" y="477"/>
                                </a:lnTo>
                                <a:lnTo>
                                  <a:pt x="123" y="477"/>
                                </a:lnTo>
                                <a:lnTo>
                                  <a:pt x="125" y="475"/>
                                </a:lnTo>
                                <a:lnTo>
                                  <a:pt x="127" y="475"/>
                                </a:lnTo>
                                <a:lnTo>
                                  <a:pt x="129" y="475"/>
                                </a:lnTo>
                                <a:lnTo>
                                  <a:pt x="131" y="473"/>
                                </a:lnTo>
                                <a:lnTo>
                                  <a:pt x="131" y="471"/>
                                </a:lnTo>
                                <a:lnTo>
                                  <a:pt x="133" y="469"/>
                                </a:lnTo>
                                <a:lnTo>
                                  <a:pt x="133" y="467"/>
                                </a:lnTo>
                                <a:lnTo>
                                  <a:pt x="135" y="467"/>
                                </a:lnTo>
                                <a:lnTo>
                                  <a:pt x="135" y="465"/>
                                </a:lnTo>
                                <a:lnTo>
                                  <a:pt x="138" y="463"/>
                                </a:lnTo>
                                <a:lnTo>
                                  <a:pt x="138" y="461"/>
                                </a:lnTo>
                                <a:lnTo>
                                  <a:pt x="140" y="458"/>
                                </a:lnTo>
                                <a:lnTo>
                                  <a:pt x="140" y="456"/>
                                </a:lnTo>
                                <a:lnTo>
                                  <a:pt x="140" y="454"/>
                                </a:lnTo>
                                <a:lnTo>
                                  <a:pt x="140" y="452"/>
                                </a:lnTo>
                                <a:lnTo>
                                  <a:pt x="140" y="450"/>
                                </a:lnTo>
                                <a:lnTo>
                                  <a:pt x="142" y="446"/>
                                </a:lnTo>
                                <a:lnTo>
                                  <a:pt x="142" y="444"/>
                                </a:lnTo>
                                <a:lnTo>
                                  <a:pt x="142" y="441"/>
                                </a:lnTo>
                                <a:lnTo>
                                  <a:pt x="142" y="439"/>
                                </a:lnTo>
                                <a:lnTo>
                                  <a:pt x="142" y="437"/>
                                </a:lnTo>
                                <a:lnTo>
                                  <a:pt x="144" y="433"/>
                                </a:lnTo>
                                <a:lnTo>
                                  <a:pt x="144" y="429"/>
                                </a:lnTo>
                                <a:lnTo>
                                  <a:pt x="144" y="427"/>
                                </a:lnTo>
                                <a:lnTo>
                                  <a:pt x="146" y="425"/>
                                </a:lnTo>
                                <a:lnTo>
                                  <a:pt x="146" y="420"/>
                                </a:lnTo>
                                <a:lnTo>
                                  <a:pt x="146" y="418"/>
                                </a:lnTo>
                                <a:lnTo>
                                  <a:pt x="146" y="416"/>
                                </a:lnTo>
                                <a:lnTo>
                                  <a:pt x="146" y="414"/>
                                </a:lnTo>
                                <a:lnTo>
                                  <a:pt x="148" y="414"/>
                                </a:lnTo>
                                <a:lnTo>
                                  <a:pt x="148" y="412"/>
                                </a:lnTo>
                                <a:lnTo>
                                  <a:pt x="148" y="408"/>
                                </a:lnTo>
                                <a:lnTo>
                                  <a:pt x="148" y="406"/>
                                </a:lnTo>
                                <a:lnTo>
                                  <a:pt x="150" y="403"/>
                                </a:lnTo>
                                <a:lnTo>
                                  <a:pt x="150" y="399"/>
                                </a:lnTo>
                                <a:lnTo>
                                  <a:pt x="150" y="397"/>
                                </a:lnTo>
                                <a:lnTo>
                                  <a:pt x="150" y="395"/>
                                </a:lnTo>
                                <a:lnTo>
                                  <a:pt x="150" y="393"/>
                                </a:lnTo>
                                <a:lnTo>
                                  <a:pt x="150" y="391"/>
                                </a:lnTo>
                                <a:lnTo>
                                  <a:pt x="150" y="389"/>
                                </a:lnTo>
                                <a:lnTo>
                                  <a:pt x="148" y="387"/>
                                </a:lnTo>
                                <a:lnTo>
                                  <a:pt x="148" y="384"/>
                                </a:lnTo>
                                <a:lnTo>
                                  <a:pt x="148" y="380"/>
                                </a:lnTo>
                                <a:lnTo>
                                  <a:pt x="146" y="372"/>
                                </a:lnTo>
                                <a:lnTo>
                                  <a:pt x="146" y="368"/>
                                </a:lnTo>
                                <a:lnTo>
                                  <a:pt x="142" y="357"/>
                                </a:lnTo>
                                <a:lnTo>
                                  <a:pt x="142" y="355"/>
                                </a:lnTo>
                                <a:lnTo>
                                  <a:pt x="140" y="351"/>
                                </a:lnTo>
                                <a:lnTo>
                                  <a:pt x="140" y="349"/>
                                </a:lnTo>
                                <a:lnTo>
                                  <a:pt x="138" y="344"/>
                                </a:lnTo>
                                <a:lnTo>
                                  <a:pt x="138" y="342"/>
                                </a:lnTo>
                                <a:lnTo>
                                  <a:pt x="135" y="338"/>
                                </a:lnTo>
                                <a:lnTo>
                                  <a:pt x="135" y="334"/>
                                </a:lnTo>
                                <a:lnTo>
                                  <a:pt x="133" y="332"/>
                                </a:lnTo>
                                <a:lnTo>
                                  <a:pt x="133" y="330"/>
                                </a:lnTo>
                                <a:lnTo>
                                  <a:pt x="133" y="327"/>
                                </a:lnTo>
                                <a:lnTo>
                                  <a:pt x="131" y="325"/>
                                </a:lnTo>
                                <a:lnTo>
                                  <a:pt x="131" y="323"/>
                                </a:lnTo>
                                <a:lnTo>
                                  <a:pt x="129" y="319"/>
                                </a:lnTo>
                                <a:lnTo>
                                  <a:pt x="129" y="317"/>
                                </a:lnTo>
                                <a:lnTo>
                                  <a:pt x="127" y="315"/>
                                </a:lnTo>
                                <a:lnTo>
                                  <a:pt x="127" y="313"/>
                                </a:lnTo>
                                <a:lnTo>
                                  <a:pt x="125" y="311"/>
                                </a:lnTo>
                                <a:lnTo>
                                  <a:pt x="125" y="306"/>
                                </a:lnTo>
                                <a:lnTo>
                                  <a:pt x="123" y="304"/>
                                </a:lnTo>
                                <a:lnTo>
                                  <a:pt x="123" y="302"/>
                                </a:lnTo>
                                <a:lnTo>
                                  <a:pt x="121" y="300"/>
                                </a:lnTo>
                                <a:lnTo>
                                  <a:pt x="119" y="298"/>
                                </a:lnTo>
                                <a:lnTo>
                                  <a:pt x="119" y="296"/>
                                </a:lnTo>
                                <a:lnTo>
                                  <a:pt x="116" y="294"/>
                                </a:lnTo>
                                <a:lnTo>
                                  <a:pt x="112" y="287"/>
                                </a:lnTo>
                                <a:lnTo>
                                  <a:pt x="110" y="285"/>
                                </a:lnTo>
                                <a:lnTo>
                                  <a:pt x="108" y="281"/>
                                </a:lnTo>
                                <a:lnTo>
                                  <a:pt x="104" y="279"/>
                                </a:lnTo>
                                <a:lnTo>
                                  <a:pt x="104" y="277"/>
                                </a:lnTo>
                                <a:lnTo>
                                  <a:pt x="102" y="275"/>
                                </a:lnTo>
                                <a:lnTo>
                                  <a:pt x="100" y="272"/>
                                </a:lnTo>
                                <a:lnTo>
                                  <a:pt x="95" y="268"/>
                                </a:lnTo>
                                <a:lnTo>
                                  <a:pt x="93" y="266"/>
                                </a:lnTo>
                                <a:lnTo>
                                  <a:pt x="91" y="264"/>
                                </a:lnTo>
                                <a:lnTo>
                                  <a:pt x="89" y="262"/>
                                </a:lnTo>
                                <a:lnTo>
                                  <a:pt x="85" y="258"/>
                                </a:lnTo>
                                <a:lnTo>
                                  <a:pt x="83" y="256"/>
                                </a:lnTo>
                                <a:lnTo>
                                  <a:pt x="78" y="253"/>
                                </a:lnTo>
                                <a:lnTo>
                                  <a:pt x="76" y="249"/>
                                </a:lnTo>
                                <a:lnTo>
                                  <a:pt x="74" y="247"/>
                                </a:lnTo>
                                <a:lnTo>
                                  <a:pt x="72" y="245"/>
                                </a:lnTo>
                                <a:lnTo>
                                  <a:pt x="70" y="241"/>
                                </a:lnTo>
                                <a:lnTo>
                                  <a:pt x="68" y="239"/>
                                </a:lnTo>
                                <a:lnTo>
                                  <a:pt x="66" y="234"/>
                                </a:lnTo>
                                <a:lnTo>
                                  <a:pt x="64" y="230"/>
                                </a:lnTo>
                                <a:lnTo>
                                  <a:pt x="61" y="228"/>
                                </a:lnTo>
                                <a:lnTo>
                                  <a:pt x="59" y="224"/>
                                </a:lnTo>
                                <a:lnTo>
                                  <a:pt x="59" y="222"/>
                                </a:lnTo>
                                <a:lnTo>
                                  <a:pt x="59" y="220"/>
                                </a:lnTo>
                                <a:lnTo>
                                  <a:pt x="57" y="218"/>
                                </a:lnTo>
                                <a:lnTo>
                                  <a:pt x="53" y="213"/>
                                </a:lnTo>
                                <a:lnTo>
                                  <a:pt x="51" y="209"/>
                                </a:lnTo>
                                <a:lnTo>
                                  <a:pt x="49" y="207"/>
                                </a:lnTo>
                                <a:lnTo>
                                  <a:pt x="49" y="205"/>
                                </a:lnTo>
                                <a:lnTo>
                                  <a:pt x="47" y="203"/>
                                </a:lnTo>
                                <a:lnTo>
                                  <a:pt x="47" y="201"/>
                                </a:lnTo>
                                <a:lnTo>
                                  <a:pt x="45" y="196"/>
                                </a:lnTo>
                                <a:lnTo>
                                  <a:pt x="42" y="194"/>
                                </a:lnTo>
                                <a:lnTo>
                                  <a:pt x="42" y="192"/>
                                </a:lnTo>
                                <a:lnTo>
                                  <a:pt x="40" y="188"/>
                                </a:lnTo>
                                <a:lnTo>
                                  <a:pt x="40" y="186"/>
                                </a:lnTo>
                                <a:lnTo>
                                  <a:pt x="38" y="184"/>
                                </a:lnTo>
                                <a:lnTo>
                                  <a:pt x="38" y="182"/>
                                </a:lnTo>
                                <a:lnTo>
                                  <a:pt x="38" y="180"/>
                                </a:lnTo>
                                <a:lnTo>
                                  <a:pt x="36" y="180"/>
                                </a:lnTo>
                                <a:lnTo>
                                  <a:pt x="36" y="177"/>
                                </a:lnTo>
                                <a:lnTo>
                                  <a:pt x="36" y="175"/>
                                </a:lnTo>
                                <a:lnTo>
                                  <a:pt x="36" y="173"/>
                                </a:lnTo>
                                <a:lnTo>
                                  <a:pt x="36" y="171"/>
                                </a:lnTo>
                                <a:lnTo>
                                  <a:pt x="34" y="171"/>
                                </a:lnTo>
                                <a:lnTo>
                                  <a:pt x="34" y="169"/>
                                </a:lnTo>
                                <a:lnTo>
                                  <a:pt x="34" y="167"/>
                                </a:lnTo>
                                <a:lnTo>
                                  <a:pt x="34" y="165"/>
                                </a:lnTo>
                                <a:lnTo>
                                  <a:pt x="32" y="163"/>
                                </a:lnTo>
                                <a:lnTo>
                                  <a:pt x="32" y="161"/>
                                </a:lnTo>
                                <a:lnTo>
                                  <a:pt x="32" y="158"/>
                                </a:lnTo>
                                <a:lnTo>
                                  <a:pt x="30" y="156"/>
                                </a:lnTo>
                                <a:lnTo>
                                  <a:pt x="30" y="154"/>
                                </a:lnTo>
                                <a:lnTo>
                                  <a:pt x="28" y="152"/>
                                </a:lnTo>
                                <a:lnTo>
                                  <a:pt x="28" y="150"/>
                                </a:lnTo>
                                <a:lnTo>
                                  <a:pt x="26" y="150"/>
                                </a:lnTo>
                                <a:lnTo>
                                  <a:pt x="26" y="148"/>
                                </a:lnTo>
                                <a:lnTo>
                                  <a:pt x="23" y="146"/>
                                </a:lnTo>
                                <a:lnTo>
                                  <a:pt x="23" y="144"/>
                                </a:lnTo>
                                <a:lnTo>
                                  <a:pt x="21" y="142"/>
                                </a:lnTo>
                                <a:lnTo>
                                  <a:pt x="21" y="139"/>
                                </a:lnTo>
                                <a:lnTo>
                                  <a:pt x="19" y="137"/>
                                </a:lnTo>
                                <a:lnTo>
                                  <a:pt x="17" y="135"/>
                                </a:lnTo>
                                <a:lnTo>
                                  <a:pt x="17" y="133"/>
                                </a:lnTo>
                                <a:lnTo>
                                  <a:pt x="15" y="133"/>
                                </a:lnTo>
                                <a:lnTo>
                                  <a:pt x="15" y="131"/>
                                </a:lnTo>
                                <a:lnTo>
                                  <a:pt x="15" y="129"/>
                                </a:lnTo>
                                <a:lnTo>
                                  <a:pt x="13" y="129"/>
                                </a:lnTo>
                                <a:lnTo>
                                  <a:pt x="13" y="127"/>
                                </a:lnTo>
                                <a:lnTo>
                                  <a:pt x="13" y="125"/>
                                </a:lnTo>
                                <a:lnTo>
                                  <a:pt x="11" y="125"/>
                                </a:lnTo>
                                <a:lnTo>
                                  <a:pt x="11" y="122"/>
                                </a:lnTo>
                                <a:lnTo>
                                  <a:pt x="9" y="120"/>
                                </a:lnTo>
                                <a:lnTo>
                                  <a:pt x="9" y="118"/>
                                </a:lnTo>
                                <a:lnTo>
                                  <a:pt x="9" y="116"/>
                                </a:lnTo>
                                <a:lnTo>
                                  <a:pt x="9" y="114"/>
                                </a:lnTo>
                                <a:lnTo>
                                  <a:pt x="7" y="112"/>
                                </a:lnTo>
                                <a:lnTo>
                                  <a:pt x="7" y="110"/>
                                </a:lnTo>
                                <a:lnTo>
                                  <a:pt x="7" y="108"/>
                                </a:lnTo>
                                <a:lnTo>
                                  <a:pt x="7" y="106"/>
                                </a:lnTo>
                                <a:lnTo>
                                  <a:pt x="7" y="103"/>
                                </a:lnTo>
                                <a:lnTo>
                                  <a:pt x="4" y="101"/>
                                </a:lnTo>
                                <a:lnTo>
                                  <a:pt x="4" y="99"/>
                                </a:lnTo>
                                <a:lnTo>
                                  <a:pt x="4" y="97"/>
                                </a:lnTo>
                                <a:lnTo>
                                  <a:pt x="4" y="95"/>
                                </a:lnTo>
                                <a:lnTo>
                                  <a:pt x="4" y="93"/>
                                </a:lnTo>
                                <a:lnTo>
                                  <a:pt x="2" y="91"/>
                                </a:lnTo>
                                <a:lnTo>
                                  <a:pt x="2" y="89"/>
                                </a:lnTo>
                                <a:lnTo>
                                  <a:pt x="2" y="87"/>
                                </a:lnTo>
                                <a:lnTo>
                                  <a:pt x="2" y="84"/>
                                </a:lnTo>
                                <a:lnTo>
                                  <a:pt x="2" y="82"/>
                                </a:lnTo>
                                <a:lnTo>
                                  <a:pt x="2" y="80"/>
                                </a:lnTo>
                                <a:lnTo>
                                  <a:pt x="0" y="78"/>
                                </a:lnTo>
                                <a:lnTo>
                                  <a:pt x="0" y="76"/>
                                </a:lnTo>
                                <a:lnTo>
                                  <a:pt x="0" y="74"/>
                                </a:lnTo>
                                <a:lnTo>
                                  <a:pt x="0" y="72"/>
                                </a:lnTo>
                                <a:lnTo>
                                  <a:pt x="0" y="70"/>
                                </a:lnTo>
                                <a:lnTo>
                                  <a:pt x="2" y="65"/>
                                </a:lnTo>
                                <a:lnTo>
                                  <a:pt x="2" y="63"/>
                                </a:lnTo>
                                <a:lnTo>
                                  <a:pt x="2" y="59"/>
                                </a:lnTo>
                                <a:lnTo>
                                  <a:pt x="2" y="57"/>
                                </a:lnTo>
                                <a:lnTo>
                                  <a:pt x="2" y="55"/>
                                </a:lnTo>
                                <a:lnTo>
                                  <a:pt x="2" y="53"/>
                                </a:lnTo>
                                <a:lnTo>
                                  <a:pt x="4" y="53"/>
                                </a:lnTo>
                                <a:lnTo>
                                  <a:pt x="7" y="53"/>
                                </a:lnTo>
                                <a:lnTo>
                                  <a:pt x="9" y="49"/>
                                </a:lnTo>
                                <a:lnTo>
                                  <a:pt x="13" y="46"/>
                                </a:lnTo>
                                <a:lnTo>
                                  <a:pt x="13" y="44"/>
                                </a:lnTo>
                                <a:lnTo>
                                  <a:pt x="15" y="42"/>
                                </a:lnTo>
                                <a:lnTo>
                                  <a:pt x="17" y="42"/>
                                </a:lnTo>
                                <a:lnTo>
                                  <a:pt x="19" y="42"/>
                                </a:lnTo>
                                <a:lnTo>
                                  <a:pt x="21" y="42"/>
                                </a:lnTo>
                                <a:lnTo>
                                  <a:pt x="23" y="42"/>
                                </a:lnTo>
                                <a:lnTo>
                                  <a:pt x="26" y="42"/>
                                </a:lnTo>
                                <a:lnTo>
                                  <a:pt x="28" y="42"/>
                                </a:lnTo>
                                <a:lnTo>
                                  <a:pt x="30" y="42"/>
                                </a:lnTo>
                                <a:lnTo>
                                  <a:pt x="32" y="44"/>
                                </a:lnTo>
                                <a:lnTo>
                                  <a:pt x="32" y="46"/>
                                </a:lnTo>
                                <a:lnTo>
                                  <a:pt x="32" y="49"/>
                                </a:lnTo>
                                <a:lnTo>
                                  <a:pt x="30" y="49"/>
                                </a:lnTo>
                                <a:lnTo>
                                  <a:pt x="30" y="51"/>
                                </a:lnTo>
                                <a:lnTo>
                                  <a:pt x="30" y="53"/>
                                </a:lnTo>
                                <a:lnTo>
                                  <a:pt x="30" y="55"/>
                                </a:lnTo>
                                <a:lnTo>
                                  <a:pt x="30" y="57"/>
                                </a:lnTo>
                                <a:lnTo>
                                  <a:pt x="32" y="57"/>
                                </a:lnTo>
                                <a:lnTo>
                                  <a:pt x="34" y="57"/>
                                </a:lnTo>
                                <a:lnTo>
                                  <a:pt x="36" y="57"/>
                                </a:lnTo>
                                <a:lnTo>
                                  <a:pt x="40" y="57"/>
                                </a:lnTo>
                                <a:lnTo>
                                  <a:pt x="42" y="57"/>
                                </a:lnTo>
                                <a:lnTo>
                                  <a:pt x="45" y="57"/>
                                </a:lnTo>
                                <a:lnTo>
                                  <a:pt x="45" y="59"/>
                                </a:lnTo>
                                <a:lnTo>
                                  <a:pt x="47" y="61"/>
                                </a:lnTo>
                                <a:lnTo>
                                  <a:pt x="49" y="61"/>
                                </a:lnTo>
                                <a:lnTo>
                                  <a:pt x="51" y="63"/>
                                </a:lnTo>
                                <a:lnTo>
                                  <a:pt x="53" y="63"/>
                                </a:lnTo>
                                <a:lnTo>
                                  <a:pt x="55" y="63"/>
                                </a:lnTo>
                                <a:lnTo>
                                  <a:pt x="55" y="61"/>
                                </a:lnTo>
                                <a:lnTo>
                                  <a:pt x="57" y="61"/>
                                </a:lnTo>
                                <a:lnTo>
                                  <a:pt x="59" y="63"/>
                                </a:lnTo>
                                <a:lnTo>
                                  <a:pt x="61" y="63"/>
                                </a:lnTo>
                                <a:lnTo>
                                  <a:pt x="61" y="65"/>
                                </a:lnTo>
                                <a:lnTo>
                                  <a:pt x="64" y="65"/>
                                </a:lnTo>
                                <a:lnTo>
                                  <a:pt x="64" y="68"/>
                                </a:lnTo>
                                <a:lnTo>
                                  <a:pt x="66" y="70"/>
                                </a:lnTo>
                                <a:lnTo>
                                  <a:pt x="68" y="70"/>
                                </a:lnTo>
                                <a:lnTo>
                                  <a:pt x="70" y="72"/>
                                </a:lnTo>
                                <a:lnTo>
                                  <a:pt x="72" y="72"/>
                                </a:lnTo>
                                <a:lnTo>
                                  <a:pt x="74" y="72"/>
                                </a:lnTo>
                                <a:lnTo>
                                  <a:pt x="76" y="72"/>
                                </a:lnTo>
                                <a:lnTo>
                                  <a:pt x="78" y="72"/>
                                </a:lnTo>
                                <a:lnTo>
                                  <a:pt x="81" y="72"/>
                                </a:lnTo>
                                <a:lnTo>
                                  <a:pt x="81" y="70"/>
                                </a:lnTo>
                                <a:lnTo>
                                  <a:pt x="83" y="70"/>
                                </a:lnTo>
                                <a:lnTo>
                                  <a:pt x="85" y="70"/>
                                </a:lnTo>
                                <a:lnTo>
                                  <a:pt x="85" y="68"/>
                                </a:lnTo>
                                <a:lnTo>
                                  <a:pt x="87" y="68"/>
                                </a:lnTo>
                                <a:lnTo>
                                  <a:pt x="87" y="65"/>
                                </a:lnTo>
                                <a:lnTo>
                                  <a:pt x="89" y="63"/>
                                </a:lnTo>
                                <a:lnTo>
                                  <a:pt x="91" y="61"/>
                                </a:lnTo>
                                <a:lnTo>
                                  <a:pt x="91" y="59"/>
                                </a:lnTo>
                                <a:lnTo>
                                  <a:pt x="91" y="57"/>
                                </a:lnTo>
                                <a:lnTo>
                                  <a:pt x="93" y="57"/>
                                </a:lnTo>
                                <a:lnTo>
                                  <a:pt x="93" y="55"/>
                                </a:lnTo>
                                <a:lnTo>
                                  <a:pt x="93" y="53"/>
                                </a:lnTo>
                                <a:lnTo>
                                  <a:pt x="93" y="51"/>
                                </a:lnTo>
                                <a:lnTo>
                                  <a:pt x="95" y="51"/>
                                </a:lnTo>
                                <a:lnTo>
                                  <a:pt x="95" y="49"/>
                                </a:lnTo>
                                <a:lnTo>
                                  <a:pt x="97" y="46"/>
                                </a:lnTo>
                                <a:lnTo>
                                  <a:pt x="100" y="44"/>
                                </a:lnTo>
                                <a:lnTo>
                                  <a:pt x="102" y="44"/>
                                </a:lnTo>
                                <a:lnTo>
                                  <a:pt x="102" y="42"/>
                                </a:lnTo>
                                <a:lnTo>
                                  <a:pt x="102" y="40"/>
                                </a:lnTo>
                                <a:lnTo>
                                  <a:pt x="102" y="38"/>
                                </a:lnTo>
                                <a:lnTo>
                                  <a:pt x="102" y="36"/>
                                </a:lnTo>
                                <a:lnTo>
                                  <a:pt x="102" y="34"/>
                                </a:lnTo>
                                <a:lnTo>
                                  <a:pt x="102" y="32"/>
                                </a:lnTo>
                                <a:lnTo>
                                  <a:pt x="100" y="30"/>
                                </a:lnTo>
                                <a:lnTo>
                                  <a:pt x="100" y="27"/>
                                </a:lnTo>
                                <a:lnTo>
                                  <a:pt x="100" y="25"/>
                                </a:lnTo>
                                <a:lnTo>
                                  <a:pt x="102" y="25"/>
                                </a:lnTo>
                                <a:lnTo>
                                  <a:pt x="102" y="23"/>
                                </a:lnTo>
                                <a:lnTo>
                                  <a:pt x="104" y="23"/>
                                </a:lnTo>
                                <a:lnTo>
                                  <a:pt x="104" y="21"/>
                                </a:lnTo>
                                <a:lnTo>
                                  <a:pt x="106" y="21"/>
                                </a:lnTo>
                                <a:lnTo>
                                  <a:pt x="106" y="19"/>
                                </a:lnTo>
                                <a:lnTo>
                                  <a:pt x="108" y="19"/>
                                </a:lnTo>
                                <a:lnTo>
                                  <a:pt x="108" y="17"/>
                                </a:lnTo>
                                <a:lnTo>
                                  <a:pt x="108" y="15"/>
                                </a:lnTo>
                                <a:lnTo>
                                  <a:pt x="108" y="13"/>
                                </a:lnTo>
                                <a:lnTo>
                                  <a:pt x="108" y="11"/>
                                </a:lnTo>
                                <a:lnTo>
                                  <a:pt x="110" y="8"/>
                                </a:lnTo>
                                <a:lnTo>
                                  <a:pt x="110" y="6"/>
                                </a:lnTo>
                                <a:lnTo>
                                  <a:pt x="110" y="4"/>
                                </a:lnTo>
                                <a:lnTo>
                                  <a:pt x="108" y="4"/>
                                </a:lnTo>
                                <a:lnTo>
                                  <a:pt x="106" y="4"/>
                                </a:lnTo>
                                <a:lnTo>
                                  <a:pt x="104" y="4"/>
                                </a:lnTo>
                                <a:lnTo>
                                  <a:pt x="104" y="2"/>
                                </a:lnTo>
                                <a:lnTo>
                                  <a:pt x="102" y="2"/>
                                </a:lnTo>
                                <a:lnTo>
                                  <a:pt x="104" y="2"/>
                                </a:lnTo>
                                <a:lnTo>
                                  <a:pt x="129" y="2"/>
                                </a:lnTo>
                                <a:lnTo>
                                  <a:pt x="131" y="2"/>
                                </a:lnTo>
                                <a:lnTo>
                                  <a:pt x="157" y="2"/>
                                </a:lnTo>
                                <a:lnTo>
                                  <a:pt x="159" y="2"/>
                                </a:lnTo>
                                <a:lnTo>
                                  <a:pt x="182" y="2"/>
                                </a:lnTo>
                                <a:lnTo>
                                  <a:pt x="184" y="2"/>
                                </a:lnTo>
                                <a:lnTo>
                                  <a:pt x="209" y="2"/>
                                </a:lnTo>
                                <a:lnTo>
                                  <a:pt x="218" y="2"/>
                                </a:lnTo>
                                <a:lnTo>
                                  <a:pt x="237" y="2"/>
                                </a:lnTo>
                                <a:lnTo>
                                  <a:pt x="264" y="2"/>
                                </a:lnTo>
                                <a:lnTo>
                                  <a:pt x="292" y="2"/>
                                </a:lnTo>
                                <a:lnTo>
                                  <a:pt x="319" y="2"/>
                                </a:lnTo>
                                <a:lnTo>
                                  <a:pt x="321" y="2"/>
                                </a:lnTo>
                                <a:lnTo>
                                  <a:pt x="347" y="4"/>
                                </a:lnTo>
                                <a:lnTo>
                                  <a:pt x="366" y="4"/>
                                </a:lnTo>
                                <a:lnTo>
                                  <a:pt x="374" y="4"/>
                                </a:lnTo>
                                <a:lnTo>
                                  <a:pt x="402" y="4"/>
                                </a:lnTo>
                                <a:lnTo>
                                  <a:pt x="404" y="4"/>
                                </a:lnTo>
                                <a:lnTo>
                                  <a:pt x="406" y="4"/>
                                </a:lnTo>
                                <a:lnTo>
                                  <a:pt x="431" y="4"/>
                                </a:lnTo>
                                <a:lnTo>
                                  <a:pt x="433" y="4"/>
                                </a:lnTo>
                                <a:lnTo>
                                  <a:pt x="442" y="4"/>
                                </a:lnTo>
                                <a:lnTo>
                                  <a:pt x="446" y="4"/>
                                </a:lnTo>
                                <a:lnTo>
                                  <a:pt x="459" y="2"/>
                                </a:lnTo>
                                <a:lnTo>
                                  <a:pt x="461" y="2"/>
                                </a:lnTo>
                                <a:lnTo>
                                  <a:pt x="473" y="2"/>
                                </a:lnTo>
                                <a:lnTo>
                                  <a:pt x="488" y="2"/>
                                </a:lnTo>
                                <a:lnTo>
                                  <a:pt x="516" y="2"/>
                                </a:lnTo>
                                <a:lnTo>
                                  <a:pt x="520" y="2"/>
                                </a:lnTo>
                                <a:lnTo>
                                  <a:pt x="535" y="0"/>
                                </a:lnTo>
                                <a:lnTo>
                                  <a:pt x="543" y="0"/>
                                </a:lnTo>
                                <a:lnTo>
                                  <a:pt x="549" y="0"/>
                                </a:lnTo>
                                <a:lnTo>
                                  <a:pt x="564" y="2"/>
                                </a:lnTo>
                                <a:lnTo>
                                  <a:pt x="571" y="2"/>
                                </a:lnTo>
                                <a:lnTo>
                                  <a:pt x="573" y="2"/>
                                </a:lnTo>
                                <a:lnTo>
                                  <a:pt x="577" y="2"/>
                                </a:lnTo>
                                <a:lnTo>
                                  <a:pt x="585" y="2"/>
                                </a:lnTo>
                                <a:lnTo>
                                  <a:pt x="596" y="2"/>
                                </a:lnTo>
                                <a:lnTo>
                                  <a:pt x="598" y="4"/>
                                </a:lnTo>
                                <a:lnTo>
                                  <a:pt x="600" y="4"/>
                                </a:lnTo>
                                <a:lnTo>
                                  <a:pt x="625" y="4"/>
                                </a:lnTo>
                                <a:lnTo>
                                  <a:pt x="628" y="4"/>
                                </a:lnTo>
                                <a:lnTo>
                                  <a:pt x="653" y="6"/>
                                </a:lnTo>
                                <a:lnTo>
                                  <a:pt x="655" y="6"/>
                                </a:lnTo>
                                <a:lnTo>
                                  <a:pt x="680" y="6"/>
                                </a:lnTo>
                                <a:lnTo>
                                  <a:pt x="708" y="6"/>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2800" name="Freeform 571"/>
                        <wps:cNvSpPr>
                          <a:spLocks/>
                        </wps:cNvSpPr>
                        <wps:spPr bwMode="auto">
                          <a:xfrm>
                            <a:off x="3284800" y="6524623"/>
                            <a:ext cx="414700" cy="317501"/>
                          </a:xfrm>
                          <a:custGeom>
                            <a:avLst/>
                            <a:gdLst>
                              <a:gd name="T0" fmla="*/ 2540 w 653"/>
                              <a:gd name="T1" fmla="*/ 40005 h 500"/>
                              <a:gd name="T2" fmla="*/ 8255 w 653"/>
                              <a:gd name="T3" fmla="*/ 37465 h 500"/>
                              <a:gd name="T4" fmla="*/ 12065 w 653"/>
                              <a:gd name="T5" fmla="*/ 33655 h 500"/>
                              <a:gd name="T6" fmla="*/ 14605 w 653"/>
                              <a:gd name="T7" fmla="*/ 31750 h 500"/>
                              <a:gd name="T8" fmla="*/ 18415 w 653"/>
                              <a:gd name="T9" fmla="*/ 27940 h 500"/>
                              <a:gd name="T10" fmla="*/ 22860 w 653"/>
                              <a:gd name="T11" fmla="*/ 26670 h 500"/>
                              <a:gd name="T12" fmla="*/ 27940 w 653"/>
                              <a:gd name="T13" fmla="*/ 24130 h 500"/>
                              <a:gd name="T14" fmla="*/ 27940 w 653"/>
                              <a:gd name="T15" fmla="*/ 21590 h 500"/>
                              <a:gd name="T16" fmla="*/ 27940 w 653"/>
                              <a:gd name="T17" fmla="*/ 18415 h 500"/>
                              <a:gd name="T18" fmla="*/ 30480 w 653"/>
                              <a:gd name="T19" fmla="*/ 13335 h 500"/>
                              <a:gd name="T20" fmla="*/ 27940 w 653"/>
                              <a:gd name="T21" fmla="*/ 10795 h 500"/>
                              <a:gd name="T22" fmla="*/ 26670 w 653"/>
                              <a:gd name="T23" fmla="*/ 7620 h 500"/>
                              <a:gd name="T24" fmla="*/ 21590 w 653"/>
                              <a:gd name="T25" fmla="*/ 2540 h 500"/>
                              <a:gd name="T26" fmla="*/ 84455 w 653"/>
                              <a:gd name="T27" fmla="*/ 2540 h 500"/>
                              <a:gd name="T28" fmla="*/ 168910 w 653"/>
                              <a:gd name="T29" fmla="*/ 2540 h 500"/>
                              <a:gd name="T30" fmla="*/ 289560 w 653"/>
                              <a:gd name="T31" fmla="*/ 86995 h 500"/>
                              <a:gd name="T32" fmla="*/ 412750 w 653"/>
                              <a:gd name="T33" fmla="*/ 224155 h 500"/>
                              <a:gd name="T34" fmla="*/ 412750 w 653"/>
                              <a:gd name="T35" fmla="*/ 313690 h 500"/>
                              <a:gd name="T36" fmla="*/ 390525 w 653"/>
                              <a:gd name="T37" fmla="*/ 317500 h 500"/>
                              <a:gd name="T38" fmla="*/ 364490 w 653"/>
                              <a:gd name="T39" fmla="*/ 312420 h 500"/>
                              <a:gd name="T40" fmla="*/ 347345 w 653"/>
                              <a:gd name="T41" fmla="*/ 304165 h 500"/>
                              <a:gd name="T42" fmla="*/ 340360 w 653"/>
                              <a:gd name="T43" fmla="*/ 305435 h 500"/>
                              <a:gd name="T44" fmla="*/ 335280 w 653"/>
                              <a:gd name="T45" fmla="*/ 295275 h 500"/>
                              <a:gd name="T46" fmla="*/ 328295 w 653"/>
                              <a:gd name="T47" fmla="*/ 285750 h 500"/>
                              <a:gd name="T48" fmla="*/ 320675 w 653"/>
                              <a:gd name="T49" fmla="*/ 277495 h 500"/>
                              <a:gd name="T50" fmla="*/ 314960 w 653"/>
                              <a:gd name="T51" fmla="*/ 274955 h 500"/>
                              <a:gd name="T52" fmla="*/ 308610 w 653"/>
                              <a:gd name="T53" fmla="*/ 267970 h 500"/>
                              <a:gd name="T54" fmla="*/ 301625 w 653"/>
                              <a:gd name="T55" fmla="*/ 264160 h 500"/>
                              <a:gd name="T56" fmla="*/ 295275 w 653"/>
                              <a:gd name="T57" fmla="*/ 258445 h 500"/>
                              <a:gd name="T58" fmla="*/ 288290 w 653"/>
                              <a:gd name="T59" fmla="*/ 255905 h 500"/>
                              <a:gd name="T60" fmla="*/ 280035 w 653"/>
                              <a:gd name="T61" fmla="*/ 253365 h 500"/>
                              <a:gd name="T62" fmla="*/ 276225 w 653"/>
                              <a:gd name="T63" fmla="*/ 253365 h 500"/>
                              <a:gd name="T64" fmla="*/ 269240 w 653"/>
                              <a:gd name="T65" fmla="*/ 252095 h 500"/>
                              <a:gd name="T66" fmla="*/ 254635 w 653"/>
                              <a:gd name="T67" fmla="*/ 245110 h 500"/>
                              <a:gd name="T68" fmla="*/ 240030 w 653"/>
                              <a:gd name="T69" fmla="*/ 237490 h 500"/>
                              <a:gd name="T70" fmla="*/ 230505 w 653"/>
                              <a:gd name="T71" fmla="*/ 233045 h 500"/>
                              <a:gd name="T72" fmla="*/ 212090 w 653"/>
                              <a:gd name="T73" fmla="*/ 227965 h 500"/>
                              <a:gd name="T74" fmla="*/ 210185 w 653"/>
                              <a:gd name="T75" fmla="*/ 229235 h 500"/>
                              <a:gd name="T76" fmla="*/ 201295 w 653"/>
                              <a:gd name="T77" fmla="*/ 230505 h 500"/>
                              <a:gd name="T78" fmla="*/ 183515 w 653"/>
                              <a:gd name="T79" fmla="*/ 226695 h 500"/>
                              <a:gd name="T80" fmla="*/ 172720 w 653"/>
                              <a:gd name="T81" fmla="*/ 218440 h 500"/>
                              <a:gd name="T82" fmla="*/ 166370 w 653"/>
                              <a:gd name="T83" fmla="*/ 214630 h 500"/>
                              <a:gd name="T84" fmla="*/ 158115 w 653"/>
                              <a:gd name="T85" fmla="*/ 208915 h 500"/>
                              <a:gd name="T86" fmla="*/ 149860 w 653"/>
                              <a:gd name="T87" fmla="*/ 202565 h 500"/>
                              <a:gd name="T88" fmla="*/ 140970 w 653"/>
                              <a:gd name="T89" fmla="*/ 193040 h 500"/>
                              <a:gd name="T90" fmla="*/ 135255 w 653"/>
                              <a:gd name="T91" fmla="*/ 189230 h 500"/>
                              <a:gd name="T92" fmla="*/ 128905 w 653"/>
                              <a:gd name="T93" fmla="*/ 183515 h 500"/>
                              <a:gd name="T94" fmla="*/ 121920 w 653"/>
                              <a:gd name="T95" fmla="*/ 178435 h 500"/>
                              <a:gd name="T96" fmla="*/ 115570 w 653"/>
                              <a:gd name="T97" fmla="*/ 173990 h 500"/>
                              <a:gd name="T98" fmla="*/ 106045 w 653"/>
                              <a:gd name="T99" fmla="*/ 171450 h 500"/>
                              <a:gd name="T100" fmla="*/ 100330 w 653"/>
                              <a:gd name="T101" fmla="*/ 170180 h 500"/>
                              <a:gd name="T102" fmla="*/ 84455 w 653"/>
                              <a:gd name="T103" fmla="*/ 163195 h 500"/>
                              <a:gd name="T104" fmla="*/ 72390 w 653"/>
                              <a:gd name="T105" fmla="*/ 158115 h 500"/>
                              <a:gd name="T106" fmla="*/ 64135 w 653"/>
                              <a:gd name="T107" fmla="*/ 154305 h 500"/>
                              <a:gd name="T108" fmla="*/ 50800 w 653"/>
                              <a:gd name="T109" fmla="*/ 148590 h 500"/>
                              <a:gd name="T110" fmla="*/ 36195 w 653"/>
                              <a:gd name="T111" fmla="*/ 143510 h 500"/>
                              <a:gd name="T112" fmla="*/ 18415 w 653"/>
                              <a:gd name="T113" fmla="*/ 136525 h 500"/>
                              <a:gd name="T114" fmla="*/ 8255 w 653"/>
                              <a:gd name="T115" fmla="*/ 133985 h 500"/>
                              <a:gd name="T116" fmla="*/ 1270 w 653"/>
                              <a:gd name="T117" fmla="*/ 124460 h 500"/>
                              <a:gd name="T118" fmla="*/ 0 w 653"/>
                              <a:gd name="T119" fmla="*/ 41275 h 500"/>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653" h="500">
                                <a:moveTo>
                                  <a:pt x="0" y="65"/>
                                </a:moveTo>
                                <a:lnTo>
                                  <a:pt x="0" y="65"/>
                                </a:lnTo>
                                <a:lnTo>
                                  <a:pt x="2" y="65"/>
                                </a:lnTo>
                                <a:lnTo>
                                  <a:pt x="4" y="63"/>
                                </a:lnTo>
                                <a:lnTo>
                                  <a:pt x="6" y="61"/>
                                </a:lnTo>
                                <a:lnTo>
                                  <a:pt x="8" y="61"/>
                                </a:lnTo>
                                <a:lnTo>
                                  <a:pt x="10" y="59"/>
                                </a:lnTo>
                                <a:lnTo>
                                  <a:pt x="13" y="59"/>
                                </a:lnTo>
                                <a:lnTo>
                                  <a:pt x="13" y="57"/>
                                </a:lnTo>
                                <a:lnTo>
                                  <a:pt x="15" y="57"/>
                                </a:lnTo>
                                <a:lnTo>
                                  <a:pt x="17" y="55"/>
                                </a:lnTo>
                                <a:lnTo>
                                  <a:pt x="17" y="53"/>
                                </a:lnTo>
                                <a:lnTo>
                                  <a:pt x="19" y="53"/>
                                </a:lnTo>
                                <a:lnTo>
                                  <a:pt x="21" y="50"/>
                                </a:lnTo>
                                <a:lnTo>
                                  <a:pt x="23" y="50"/>
                                </a:lnTo>
                                <a:lnTo>
                                  <a:pt x="23" y="48"/>
                                </a:lnTo>
                                <a:lnTo>
                                  <a:pt x="25" y="48"/>
                                </a:lnTo>
                                <a:lnTo>
                                  <a:pt x="27" y="48"/>
                                </a:lnTo>
                                <a:lnTo>
                                  <a:pt x="27" y="46"/>
                                </a:lnTo>
                                <a:lnTo>
                                  <a:pt x="29" y="44"/>
                                </a:lnTo>
                                <a:lnTo>
                                  <a:pt x="32" y="44"/>
                                </a:lnTo>
                                <a:lnTo>
                                  <a:pt x="34" y="42"/>
                                </a:lnTo>
                                <a:lnTo>
                                  <a:pt x="36" y="42"/>
                                </a:lnTo>
                                <a:lnTo>
                                  <a:pt x="38" y="40"/>
                                </a:lnTo>
                                <a:lnTo>
                                  <a:pt x="40" y="40"/>
                                </a:lnTo>
                                <a:lnTo>
                                  <a:pt x="42" y="40"/>
                                </a:lnTo>
                                <a:lnTo>
                                  <a:pt x="44" y="38"/>
                                </a:lnTo>
                                <a:lnTo>
                                  <a:pt x="44" y="36"/>
                                </a:lnTo>
                                <a:lnTo>
                                  <a:pt x="44" y="34"/>
                                </a:lnTo>
                                <a:lnTo>
                                  <a:pt x="42" y="31"/>
                                </a:lnTo>
                                <a:lnTo>
                                  <a:pt x="44" y="29"/>
                                </a:lnTo>
                                <a:lnTo>
                                  <a:pt x="44" y="27"/>
                                </a:lnTo>
                                <a:lnTo>
                                  <a:pt x="46" y="25"/>
                                </a:lnTo>
                                <a:lnTo>
                                  <a:pt x="46" y="23"/>
                                </a:lnTo>
                                <a:lnTo>
                                  <a:pt x="48" y="23"/>
                                </a:lnTo>
                                <a:lnTo>
                                  <a:pt x="48" y="21"/>
                                </a:lnTo>
                                <a:lnTo>
                                  <a:pt x="46" y="21"/>
                                </a:lnTo>
                                <a:lnTo>
                                  <a:pt x="44" y="21"/>
                                </a:lnTo>
                                <a:lnTo>
                                  <a:pt x="44" y="19"/>
                                </a:lnTo>
                                <a:lnTo>
                                  <a:pt x="44" y="17"/>
                                </a:lnTo>
                                <a:lnTo>
                                  <a:pt x="46" y="17"/>
                                </a:lnTo>
                                <a:lnTo>
                                  <a:pt x="46" y="15"/>
                                </a:lnTo>
                                <a:lnTo>
                                  <a:pt x="44" y="12"/>
                                </a:lnTo>
                                <a:lnTo>
                                  <a:pt x="42" y="12"/>
                                </a:lnTo>
                                <a:lnTo>
                                  <a:pt x="40" y="10"/>
                                </a:lnTo>
                                <a:lnTo>
                                  <a:pt x="38" y="10"/>
                                </a:lnTo>
                                <a:lnTo>
                                  <a:pt x="38" y="8"/>
                                </a:lnTo>
                                <a:lnTo>
                                  <a:pt x="36" y="8"/>
                                </a:lnTo>
                                <a:lnTo>
                                  <a:pt x="34" y="4"/>
                                </a:lnTo>
                                <a:lnTo>
                                  <a:pt x="51" y="4"/>
                                </a:lnTo>
                                <a:lnTo>
                                  <a:pt x="78" y="4"/>
                                </a:lnTo>
                                <a:lnTo>
                                  <a:pt x="105" y="4"/>
                                </a:lnTo>
                                <a:lnTo>
                                  <a:pt x="133" y="4"/>
                                </a:lnTo>
                                <a:lnTo>
                                  <a:pt x="160" y="4"/>
                                </a:lnTo>
                                <a:lnTo>
                                  <a:pt x="186" y="4"/>
                                </a:lnTo>
                                <a:lnTo>
                                  <a:pt x="213" y="4"/>
                                </a:lnTo>
                                <a:lnTo>
                                  <a:pt x="239" y="4"/>
                                </a:lnTo>
                                <a:lnTo>
                                  <a:pt x="241" y="4"/>
                                </a:lnTo>
                                <a:lnTo>
                                  <a:pt x="266" y="4"/>
                                </a:lnTo>
                                <a:lnTo>
                                  <a:pt x="293" y="4"/>
                                </a:lnTo>
                                <a:lnTo>
                                  <a:pt x="321" y="0"/>
                                </a:lnTo>
                                <a:lnTo>
                                  <a:pt x="348" y="25"/>
                                </a:lnTo>
                                <a:lnTo>
                                  <a:pt x="376" y="53"/>
                                </a:lnTo>
                                <a:lnTo>
                                  <a:pt x="401" y="80"/>
                                </a:lnTo>
                                <a:lnTo>
                                  <a:pt x="429" y="107"/>
                                </a:lnTo>
                                <a:lnTo>
                                  <a:pt x="456" y="137"/>
                                </a:lnTo>
                                <a:lnTo>
                                  <a:pt x="484" y="165"/>
                                </a:lnTo>
                                <a:lnTo>
                                  <a:pt x="511" y="190"/>
                                </a:lnTo>
                                <a:lnTo>
                                  <a:pt x="538" y="217"/>
                                </a:lnTo>
                                <a:lnTo>
                                  <a:pt x="566" y="245"/>
                                </a:lnTo>
                                <a:lnTo>
                                  <a:pt x="593" y="272"/>
                                </a:lnTo>
                                <a:lnTo>
                                  <a:pt x="621" y="298"/>
                                </a:lnTo>
                                <a:lnTo>
                                  <a:pt x="650" y="325"/>
                                </a:lnTo>
                                <a:lnTo>
                                  <a:pt x="650" y="353"/>
                                </a:lnTo>
                                <a:lnTo>
                                  <a:pt x="650" y="380"/>
                                </a:lnTo>
                                <a:lnTo>
                                  <a:pt x="650" y="407"/>
                                </a:lnTo>
                                <a:lnTo>
                                  <a:pt x="650" y="435"/>
                                </a:lnTo>
                                <a:lnTo>
                                  <a:pt x="653" y="462"/>
                                </a:lnTo>
                                <a:lnTo>
                                  <a:pt x="653" y="490"/>
                                </a:lnTo>
                                <a:lnTo>
                                  <a:pt x="653" y="494"/>
                                </a:lnTo>
                                <a:lnTo>
                                  <a:pt x="650" y="494"/>
                                </a:lnTo>
                                <a:lnTo>
                                  <a:pt x="646" y="496"/>
                                </a:lnTo>
                                <a:lnTo>
                                  <a:pt x="642" y="498"/>
                                </a:lnTo>
                                <a:lnTo>
                                  <a:pt x="638" y="498"/>
                                </a:lnTo>
                                <a:lnTo>
                                  <a:pt x="631" y="500"/>
                                </a:lnTo>
                                <a:lnTo>
                                  <a:pt x="625" y="500"/>
                                </a:lnTo>
                                <a:lnTo>
                                  <a:pt x="621" y="500"/>
                                </a:lnTo>
                                <a:lnTo>
                                  <a:pt x="619" y="500"/>
                                </a:lnTo>
                                <a:lnTo>
                                  <a:pt x="615" y="500"/>
                                </a:lnTo>
                                <a:lnTo>
                                  <a:pt x="608" y="500"/>
                                </a:lnTo>
                                <a:lnTo>
                                  <a:pt x="602" y="498"/>
                                </a:lnTo>
                                <a:lnTo>
                                  <a:pt x="598" y="498"/>
                                </a:lnTo>
                                <a:lnTo>
                                  <a:pt x="593" y="498"/>
                                </a:lnTo>
                                <a:lnTo>
                                  <a:pt x="589" y="496"/>
                                </a:lnTo>
                                <a:lnTo>
                                  <a:pt x="583" y="494"/>
                                </a:lnTo>
                                <a:lnTo>
                                  <a:pt x="576" y="492"/>
                                </a:lnTo>
                                <a:lnTo>
                                  <a:pt x="574" y="492"/>
                                </a:lnTo>
                                <a:lnTo>
                                  <a:pt x="570" y="490"/>
                                </a:lnTo>
                                <a:lnTo>
                                  <a:pt x="566" y="490"/>
                                </a:lnTo>
                                <a:lnTo>
                                  <a:pt x="564" y="488"/>
                                </a:lnTo>
                                <a:lnTo>
                                  <a:pt x="562" y="488"/>
                                </a:lnTo>
                                <a:lnTo>
                                  <a:pt x="557" y="486"/>
                                </a:lnTo>
                                <a:lnTo>
                                  <a:pt x="553" y="484"/>
                                </a:lnTo>
                                <a:lnTo>
                                  <a:pt x="549" y="481"/>
                                </a:lnTo>
                                <a:lnTo>
                                  <a:pt x="547" y="479"/>
                                </a:lnTo>
                                <a:lnTo>
                                  <a:pt x="543" y="479"/>
                                </a:lnTo>
                                <a:lnTo>
                                  <a:pt x="541" y="477"/>
                                </a:lnTo>
                                <a:lnTo>
                                  <a:pt x="541" y="479"/>
                                </a:lnTo>
                                <a:lnTo>
                                  <a:pt x="541" y="481"/>
                                </a:lnTo>
                                <a:lnTo>
                                  <a:pt x="538" y="481"/>
                                </a:lnTo>
                                <a:lnTo>
                                  <a:pt x="536" y="481"/>
                                </a:lnTo>
                                <a:lnTo>
                                  <a:pt x="536" y="479"/>
                                </a:lnTo>
                                <a:lnTo>
                                  <a:pt x="534" y="477"/>
                                </a:lnTo>
                                <a:lnTo>
                                  <a:pt x="530" y="475"/>
                                </a:lnTo>
                                <a:lnTo>
                                  <a:pt x="528" y="473"/>
                                </a:lnTo>
                                <a:lnTo>
                                  <a:pt x="528" y="471"/>
                                </a:lnTo>
                                <a:lnTo>
                                  <a:pt x="528" y="469"/>
                                </a:lnTo>
                                <a:lnTo>
                                  <a:pt x="528" y="467"/>
                                </a:lnTo>
                                <a:lnTo>
                                  <a:pt x="528" y="465"/>
                                </a:lnTo>
                                <a:lnTo>
                                  <a:pt x="526" y="462"/>
                                </a:lnTo>
                                <a:lnTo>
                                  <a:pt x="526" y="458"/>
                                </a:lnTo>
                                <a:lnTo>
                                  <a:pt x="524" y="456"/>
                                </a:lnTo>
                                <a:lnTo>
                                  <a:pt x="522" y="454"/>
                                </a:lnTo>
                                <a:lnTo>
                                  <a:pt x="519" y="452"/>
                                </a:lnTo>
                                <a:lnTo>
                                  <a:pt x="517" y="450"/>
                                </a:lnTo>
                                <a:lnTo>
                                  <a:pt x="515" y="448"/>
                                </a:lnTo>
                                <a:lnTo>
                                  <a:pt x="513" y="446"/>
                                </a:lnTo>
                                <a:lnTo>
                                  <a:pt x="511" y="443"/>
                                </a:lnTo>
                                <a:lnTo>
                                  <a:pt x="511" y="441"/>
                                </a:lnTo>
                                <a:lnTo>
                                  <a:pt x="509" y="441"/>
                                </a:lnTo>
                                <a:lnTo>
                                  <a:pt x="507" y="439"/>
                                </a:lnTo>
                                <a:lnTo>
                                  <a:pt x="505" y="437"/>
                                </a:lnTo>
                                <a:lnTo>
                                  <a:pt x="503" y="437"/>
                                </a:lnTo>
                                <a:lnTo>
                                  <a:pt x="500" y="435"/>
                                </a:lnTo>
                                <a:lnTo>
                                  <a:pt x="498" y="435"/>
                                </a:lnTo>
                                <a:lnTo>
                                  <a:pt x="498" y="433"/>
                                </a:lnTo>
                                <a:lnTo>
                                  <a:pt x="496" y="433"/>
                                </a:lnTo>
                                <a:lnTo>
                                  <a:pt x="494" y="429"/>
                                </a:lnTo>
                                <a:lnTo>
                                  <a:pt x="492" y="426"/>
                                </a:lnTo>
                                <a:lnTo>
                                  <a:pt x="490" y="426"/>
                                </a:lnTo>
                                <a:lnTo>
                                  <a:pt x="490" y="424"/>
                                </a:lnTo>
                                <a:lnTo>
                                  <a:pt x="488" y="424"/>
                                </a:lnTo>
                                <a:lnTo>
                                  <a:pt x="486" y="422"/>
                                </a:lnTo>
                                <a:lnTo>
                                  <a:pt x="484" y="422"/>
                                </a:lnTo>
                                <a:lnTo>
                                  <a:pt x="484" y="420"/>
                                </a:lnTo>
                                <a:lnTo>
                                  <a:pt x="481" y="418"/>
                                </a:lnTo>
                                <a:lnTo>
                                  <a:pt x="477" y="416"/>
                                </a:lnTo>
                                <a:lnTo>
                                  <a:pt x="475" y="416"/>
                                </a:lnTo>
                                <a:lnTo>
                                  <a:pt x="475" y="414"/>
                                </a:lnTo>
                                <a:lnTo>
                                  <a:pt x="471" y="414"/>
                                </a:lnTo>
                                <a:lnTo>
                                  <a:pt x="471" y="412"/>
                                </a:lnTo>
                                <a:lnTo>
                                  <a:pt x="469" y="412"/>
                                </a:lnTo>
                                <a:lnTo>
                                  <a:pt x="469" y="410"/>
                                </a:lnTo>
                                <a:lnTo>
                                  <a:pt x="467" y="410"/>
                                </a:lnTo>
                                <a:lnTo>
                                  <a:pt x="465" y="410"/>
                                </a:lnTo>
                                <a:lnTo>
                                  <a:pt x="465" y="407"/>
                                </a:lnTo>
                                <a:lnTo>
                                  <a:pt x="462" y="407"/>
                                </a:lnTo>
                                <a:lnTo>
                                  <a:pt x="460" y="405"/>
                                </a:lnTo>
                                <a:lnTo>
                                  <a:pt x="458" y="405"/>
                                </a:lnTo>
                                <a:lnTo>
                                  <a:pt x="456" y="403"/>
                                </a:lnTo>
                                <a:lnTo>
                                  <a:pt x="454" y="403"/>
                                </a:lnTo>
                                <a:lnTo>
                                  <a:pt x="452" y="403"/>
                                </a:lnTo>
                                <a:lnTo>
                                  <a:pt x="452" y="401"/>
                                </a:lnTo>
                                <a:lnTo>
                                  <a:pt x="450" y="401"/>
                                </a:lnTo>
                                <a:lnTo>
                                  <a:pt x="448" y="401"/>
                                </a:lnTo>
                                <a:lnTo>
                                  <a:pt x="446" y="399"/>
                                </a:lnTo>
                                <a:lnTo>
                                  <a:pt x="443" y="399"/>
                                </a:lnTo>
                                <a:lnTo>
                                  <a:pt x="441" y="399"/>
                                </a:lnTo>
                                <a:lnTo>
                                  <a:pt x="439" y="399"/>
                                </a:lnTo>
                                <a:lnTo>
                                  <a:pt x="437" y="399"/>
                                </a:lnTo>
                                <a:lnTo>
                                  <a:pt x="435" y="399"/>
                                </a:lnTo>
                                <a:lnTo>
                                  <a:pt x="433" y="399"/>
                                </a:lnTo>
                                <a:lnTo>
                                  <a:pt x="431" y="399"/>
                                </a:lnTo>
                                <a:lnTo>
                                  <a:pt x="431" y="397"/>
                                </a:lnTo>
                                <a:lnTo>
                                  <a:pt x="427" y="397"/>
                                </a:lnTo>
                                <a:lnTo>
                                  <a:pt x="424" y="397"/>
                                </a:lnTo>
                                <a:lnTo>
                                  <a:pt x="422" y="395"/>
                                </a:lnTo>
                                <a:lnTo>
                                  <a:pt x="416" y="391"/>
                                </a:lnTo>
                                <a:lnTo>
                                  <a:pt x="412" y="391"/>
                                </a:lnTo>
                                <a:lnTo>
                                  <a:pt x="410" y="388"/>
                                </a:lnTo>
                                <a:lnTo>
                                  <a:pt x="408" y="388"/>
                                </a:lnTo>
                                <a:lnTo>
                                  <a:pt x="401" y="386"/>
                                </a:lnTo>
                                <a:lnTo>
                                  <a:pt x="395" y="382"/>
                                </a:lnTo>
                                <a:lnTo>
                                  <a:pt x="393" y="382"/>
                                </a:lnTo>
                                <a:lnTo>
                                  <a:pt x="391" y="380"/>
                                </a:lnTo>
                                <a:lnTo>
                                  <a:pt x="384" y="378"/>
                                </a:lnTo>
                                <a:lnTo>
                                  <a:pt x="382" y="376"/>
                                </a:lnTo>
                                <a:lnTo>
                                  <a:pt x="380" y="376"/>
                                </a:lnTo>
                                <a:lnTo>
                                  <a:pt x="378" y="374"/>
                                </a:lnTo>
                                <a:lnTo>
                                  <a:pt x="376" y="374"/>
                                </a:lnTo>
                                <a:lnTo>
                                  <a:pt x="374" y="374"/>
                                </a:lnTo>
                                <a:lnTo>
                                  <a:pt x="372" y="372"/>
                                </a:lnTo>
                                <a:lnTo>
                                  <a:pt x="370" y="372"/>
                                </a:lnTo>
                                <a:lnTo>
                                  <a:pt x="367" y="369"/>
                                </a:lnTo>
                                <a:lnTo>
                                  <a:pt x="365" y="367"/>
                                </a:lnTo>
                                <a:lnTo>
                                  <a:pt x="363" y="367"/>
                                </a:lnTo>
                                <a:lnTo>
                                  <a:pt x="355" y="363"/>
                                </a:lnTo>
                                <a:lnTo>
                                  <a:pt x="350" y="363"/>
                                </a:lnTo>
                                <a:lnTo>
                                  <a:pt x="346" y="361"/>
                                </a:lnTo>
                                <a:lnTo>
                                  <a:pt x="344" y="361"/>
                                </a:lnTo>
                                <a:lnTo>
                                  <a:pt x="342" y="361"/>
                                </a:lnTo>
                                <a:lnTo>
                                  <a:pt x="336" y="359"/>
                                </a:lnTo>
                                <a:lnTo>
                                  <a:pt x="334" y="359"/>
                                </a:lnTo>
                                <a:lnTo>
                                  <a:pt x="334" y="361"/>
                                </a:lnTo>
                                <a:lnTo>
                                  <a:pt x="331" y="361"/>
                                </a:lnTo>
                                <a:lnTo>
                                  <a:pt x="329" y="361"/>
                                </a:lnTo>
                                <a:lnTo>
                                  <a:pt x="329" y="359"/>
                                </a:lnTo>
                                <a:lnTo>
                                  <a:pt x="325" y="361"/>
                                </a:lnTo>
                                <a:lnTo>
                                  <a:pt x="323" y="361"/>
                                </a:lnTo>
                                <a:lnTo>
                                  <a:pt x="321" y="361"/>
                                </a:lnTo>
                                <a:lnTo>
                                  <a:pt x="317" y="363"/>
                                </a:lnTo>
                                <a:lnTo>
                                  <a:pt x="315" y="363"/>
                                </a:lnTo>
                                <a:lnTo>
                                  <a:pt x="312" y="363"/>
                                </a:lnTo>
                                <a:lnTo>
                                  <a:pt x="308" y="363"/>
                                </a:lnTo>
                                <a:lnTo>
                                  <a:pt x="302" y="361"/>
                                </a:lnTo>
                                <a:lnTo>
                                  <a:pt x="300" y="361"/>
                                </a:lnTo>
                                <a:lnTo>
                                  <a:pt x="298" y="359"/>
                                </a:lnTo>
                                <a:lnTo>
                                  <a:pt x="293" y="359"/>
                                </a:lnTo>
                                <a:lnTo>
                                  <a:pt x="289" y="357"/>
                                </a:lnTo>
                                <a:lnTo>
                                  <a:pt x="285" y="353"/>
                                </a:lnTo>
                                <a:lnTo>
                                  <a:pt x="283" y="350"/>
                                </a:lnTo>
                                <a:lnTo>
                                  <a:pt x="281" y="350"/>
                                </a:lnTo>
                                <a:lnTo>
                                  <a:pt x="279" y="348"/>
                                </a:lnTo>
                                <a:lnTo>
                                  <a:pt x="277" y="348"/>
                                </a:lnTo>
                                <a:lnTo>
                                  <a:pt x="274" y="346"/>
                                </a:lnTo>
                                <a:lnTo>
                                  <a:pt x="274" y="344"/>
                                </a:lnTo>
                                <a:lnTo>
                                  <a:pt x="272" y="344"/>
                                </a:lnTo>
                                <a:lnTo>
                                  <a:pt x="270" y="342"/>
                                </a:lnTo>
                                <a:lnTo>
                                  <a:pt x="268" y="342"/>
                                </a:lnTo>
                                <a:lnTo>
                                  <a:pt x="266" y="340"/>
                                </a:lnTo>
                                <a:lnTo>
                                  <a:pt x="264" y="340"/>
                                </a:lnTo>
                                <a:lnTo>
                                  <a:pt x="264" y="338"/>
                                </a:lnTo>
                                <a:lnTo>
                                  <a:pt x="262" y="338"/>
                                </a:lnTo>
                                <a:lnTo>
                                  <a:pt x="260" y="336"/>
                                </a:lnTo>
                                <a:lnTo>
                                  <a:pt x="258" y="336"/>
                                </a:lnTo>
                                <a:lnTo>
                                  <a:pt x="258" y="334"/>
                                </a:lnTo>
                                <a:lnTo>
                                  <a:pt x="255" y="334"/>
                                </a:lnTo>
                                <a:lnTo>
                                  <a:pt x="253" y="331"/>
                                </a:lnTo>
                                <a:lnTo>
                                  <a:pt x="251" y="329"/>
                                </a:lnTo>
                                <a:lnTo>
                                  <a:pt x="249" y="329"/>
                                </a:lnTo>
                                <a:lnTo>
                                  <a:pt x="245" y="327"/>
                                </a:lnTo>
                                <a:lnTo>
                                  <a:pt x="245" y="325"/>
                                </a:lnTo>
                                <a:lnTo>
                                  <a:pt x="243" y="323"/>
                                </a:lnTo>
                                <a:lnTo>
                                  <a:pt x="241" y="321"/>
                                </a:lnTo>
                                <a:lnTo>
                                  <a:pt x="239" y="321"/>
                                </a:lnTo>
                                <a:lnTo>
                                  <a:pt x="236" y="319"/>
                                </a:lnTo>
                                <a:lnTo>
                                  <a:pt x="234" y="317"/>
                                </a:lnTo>
                                <a:lnTo>
                                  <a:pt x="232" y="315"/>
                                </a:lnTo>
                                <a:lnTo>
                                  <a:pt x="230" y="312"/>
                                </a:lnTo>
                                <a:lnTo>
                                  <a:pt x="228" y="312"/>
                                </a:lnTo>
                                <a:lnTo>
                                  <a:pt x="224" y="308"/>
                                </a:lnTo>
                                <a:lnTo>
                                  <a:pt x="224" y="306"/>
                                </a:lnTo>
                                <a:lnTo>
                                  <a:pt x="222" y="304"/>
                                </a:lnTo>
                                <a:lnTo>
                                  <a:pt x="220" y="302"/>
                                </a:lnTo>
                                <a:lnTo>
                                  <a:pt x="215" y="302"/>
                                </a:lnTo>
                                <a:lnTo>
                                  <a:pt x="215" y="300"/>
                                </a:lnTo>
                                <a:lnTo>
                                  <a:pt x="213" y="300"/>
                                </a:lnTo>
                                <a:lnTo>
                                  <a:pt x="213" y="298"/>
                                </a:lnTo>
                                <a:lnTo>
                                  <a:pt x="213" y="296"/>
                                </a:lnTo>
                                <a:lnTo>
                                  <a:pt x="211" y="296"/>
                                </a:lnTo>
                                <a:lnTo>
                                  <a:pt x="209" y="293"/>
                                </a:lnTo>
                                <a:lnTo>
                                  <a:pt x="207" y="293"/>
                                </a:lnTo>
                                <a:lnTo>
                                  <a:pt x="207" y="291"/>
                                </a:lnTo>
                                <a:lnTo>
                                  <a:pt x="205" y="289"/>
                                </a:lnTo>
                                <a:lnTo>
                                  <a:pt x="203" y="289"/>
                                </a:lnTo>
                                <a:lnTo>
                                  <a:pt x="201" y="287"/>
                                </a:lnTo>
                                <a:lnTo>
                                  <a:pt x="198" y="285"/>
                                </a:lnTo>
                                <a:lnTo>
                                  <a:pt x="196" y="285"/>
                                </a:lnTo>
                                <a:lnTo>
                                  <a:pt x="196" y="283"/>
                                </a:lnTo>
                                <a:lnTo>
                                  <a:pt x="194" y="281"/>
                                </a:lnTo>
                                <a:lnTo>
                                  <a:pt x="192" y="281"/>
                                </a:lnTo>
                                <a:lnTo>
                                  <a:pt x="192" y="279"/>
                                </a:lnTo>
                                <a:lnTo>
                                  <a:pt x="190" y="279"/>
                                </a:lnTo>
                                <a:lnTo>
                                  <a:pt x="188" y="276"/>
                                </a:lnTo>
                                <a:lnTo>
                                  <a:pt x="186" y="276"/>
                                </a:lnTo>
                                <a:lnTo>
                                  <a:pt x="184" y="276"/>
                                </a:lnTo>
                                <a:lnTo>
                                  <a:pt x="182" y="276"/>
                                </a:lnTo>
                                <a:lnTo>
                                  <a:pt x="182" y="274"/>
                                </a:lnTo>
                                <a:lnTo>
                                  <a:pt x="179" y="274"/>
                                </a:lnTo>
                                <a:lnTo>
                                  <a:pt x="175" y="274"/>
                                </a:lnTo>
                                <a:lnTo>
                                  <a:pt x="173" y="274"/>
                                </a:lnTo>
                                <a:lnTo>
                                  <a:pt x="171" y="272"/>
                                </a:lnTo>
                                <a:lnTo>
                                  <a:pt x="169" y="272"/>
                                </a:lnTo>
                                <a:lnTo>
                                  <a:pt x="167" y="270"/>
                                </a:lnTo>
                                <a:lnTo>
                                  <a:pt x="165" y="270"/>
                                </a:lnTo>
                                <a:lnTo>
                                  <a:pt x="163" y="270"/>
                                </a:lnTo>
                                <a:lnTo>
                                  <a:pt x="160" y="270"/>
                                </a:lnTo>
                                <a:lnTo>
                                  <a:pt x="158" y="268"/>
                                </a:lnTo>
                                <a:lnTo>
                                  <a:pt x="156" y="268"/>
                                </a:lnTo>
                                <a:lnTo>
                                  <a:pt x="146" y="264"/>
                                </a:lnTo>
                                <a:lnTo>
                                  <a:pt x="144" y="262"/>
                                </a:lnTo>
                                <a:lnTo>
                                  <a:pt x="139" y="262"/>
                                </a:lnTo>
                                <a:lnTo>
                                  <a:pt x="137" y="262"/>
                                </a:lnTo>
                                <a:lnTo>
                                  <a:pt x="135" y="260"/>
                                </a:lnTo>
                                <a:lnTo>
                                  <a:pt x="133" y="257"/>
                                </a:lnTo>
                                <a:lnTo>
                                  <a:pt x="131" y="257"/>
                                </a:lnTo>
                                <a:lnTo>
                                  <a:pt x="129" y="255"/>
                                </a:lnTo>
                                <a:lnTo>
                                  <a:pt x="124" y="253"/>
                                </a:lnTo>
                                <a:lnTo>
                                  <a:pt x="122" y="253"/>
                                </a:lnTo>
                                <a:lnTo>
                                  <a:pt x="118" y="251"/>
                                </a:lnTo>
                                <a:lnTo>
                                  <a:pt x="116" y="251"/>
                                </a:lnTo>
                                <a:lnTo>
                                  <a:pt x="114" y="249"/>
                                </a:lnTo>
                                <a:lnTo>
                                  <a:pt x="112" y="249"/>
                                </a:lnTo>
                                <a:lnTo>
                                  <a:pt x="110" y="249"/>
                                </a:lnTo>
                                <a:lnTo>
                                  <a:pt x="110" y="247"/>
                                </a:lnTo>
                                <a:lnTo>
                                  <a:pt x="108" y="247"/>
                                </a:lnTo>
                                <a:lnTo>
                                  <a:pt x="105" y="245"/>
                                </a:lnTo>
                                <a:lnTo>
                                  <a:pt x="101" y="243"/>
                                </a:lnTo>
                                <a:lnTo>
                                  <a:pt x="97" y="241"/>
                                </a:lnTo>
                                <a:lnTo>
                                  <a:pt x="93" y="238"/>
                                </a:lnTo>
                                <a:lnTo>
                                  <a:pt x="89" y="238"/>
                                </a:lnTo>
                                <a:lnTo>
                                  <a:pt x="84" y="236"/>
                                </a:lnTo>
                                <a:lnTo>
                                  <a:pt x="82" y="234"/>
                                </a:lnTo>
                                <a:lnTo>
                                  <a:pt x="80" y="234"/>
                                </a:lnTo>
                                <a:lnTo>
                                  <a:pt x="78" y="234"/>
                                </a:lnTo>
                                <a:lnTo>
                                  <a:pt x="78" y="232"/>
                                </a:lnTo>
                                <a:lnTo>
                                  <a:pt x="76" y="232"/>
                                </a:lnTo>
                                <a:lnTo>
                                  <a:pt x="74" y="232"/>
                                </a:lnTo>
                                <a:lnTo>
                                  <a:pt x="70" y="230"/>
                                </a:lnTo>
                                <a:lnTo>
                                  <a:pt x="61" y="228"/>
                                </a:lnTo>
                                <a:lnTo>
                                  <a:pt x="57" y="226"/>
                                </a:lnTo>
                                <a:lnTo>
                                  <a:pt x="53" y="226"/>
                                </a:lnTo>
                                <a:lnTo>
                                  <a:pt x="51" y="224"/>
                                </a:lnTo>
                                <a:lnTo>
                                  <a:pt x="44" y="222"/>
                                </a:lnTo>
                                <a:lnTo>
                                  <a:pt x="40" y="219"/>
                                </a:lnTo>
                                <a:lnTo>
                                  <a:pt x="38" y="219"/>
                                </a:lnTo>
                                <a:lnTo>
                                  <a:pt x="34" y="217"/>
                                </a:lnTo>
                                <a:lnTo>
                                  <a:pt x="32" y="215"/>
                                </a:lnTo>
                                <a:lnTo>
                                  <a:pt x="29" y="215"/>
                                </a:lnTo>
                                <a:lnTo>
                                  <a:pt x="27" y="215"/>
                                </a:lnTo>
                                <a:lnTo>
                                  <a:pt x="27" y="213"/>
                                </a:lnTo>
                                <a:lnTo>
                                  <a:pt x="25" y="213"/>
                                </a:lnTo>
                                <a:lnTo>
                                  <a:pt x="23" y="213"/>
                                </a:lnTo>
                                <a:lnTo>
                                  <a:pt x="19" y="211"/>
                                </a:lnTo>
                                <a:lnTo>
                                  <a:pt x="15" y="211"/>
                                </a:lnTo>
                                <a:lnTo>
                                  <a:pt x="13" y="211"/>
                                </a:lnTo>
                                <a:lnTo>
                                  <a:pt x="10" y="209"/>
                                </a:lnTo>
                                <a:lnTo>
                                  <a:pt x="8" y="209"/>
                                </a:lnTo>
                                <a:lnTo>
                                  <a:pt x="6" y="209"/>
                                </a:lnTo>
                                <a:lnTo>
                                  <a:pt x="4" y="207"/>
                                </a:lnTo>
                                <a:lnTo>
                                  <a:pt x="2" y="207"/>
                                </a:lnTo>
                                <a:lnTo>
                                  <a:pt x="2" y="196"/>
                                </a:lnTo>
                                <a:lnTo>
                                  <a:pt x="0" y="188"/>
                                </a:lnTo>
                                <a:lnTo>
                                  <a:pt x="0" y="169"/>
                                </a:lnTo>
                                <a:lnTo>
                                  <a:pt x="0" y="141"/>
                                </a:lnTo>
                                <a:lnTo>
                                  <a:pt x="0" y="116"/>
                                </a:lnTo>
                                <a:lnTo>
                                  <a:pt x="0" y="88"/>
                                </a:lnTo>
                                <a:lnTo>
                                  <a:pt x="0" y="65"/>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2801" name="Freeform 572"/>
                        <wps:cNvSpPr>
                          <a:spLocks/>
                        </wps:cNvSpPr>
                        <wps:spPr bwMode="auto">
                          <a:xfrm>
                            <a:off x="2961600" y="6529723"/>
                            <a:ext cx="324500" cy="315601"/>
                          </a:xfrm>
                          <a:custGeom>
                            <a:avLst/>
                            <a:gdLst>
                              <a:gd name="T0" fmla="*/ 196850 w 511"/>
                              <a:gd name="T1" fmla="*/ 4445 h 497"/>
                              <a:gd name="T2" fmla="*/ 224155 w 511"/>
                              <a:gd name="T3" fmla="*/ 43180 h 497"/>
                              <a:gd name="T4" fmla="*/ 234315 w 511"/>
                              <a:gd name="T5" fmla="*/ 32385 h 497"/>
                              <a:gd name="T6" fmla="*/ 248285 w 511"/>
                              <a:gd name="T7" fmla="*/ 26670 h 497"/>
                              <a:gd name="T8" fmla="*/ 261620 w 511"/>
                              <a:gd name="T9" fmla="*/ 28575 h 497"/>
                              <a:gd name="T10" fmla="*/ 281305 w 511"/>
                              <a:gd name="T11" fmla="*/ 34925 h 497"/>
                              <a:gd name="T12" fmla="*/ 289560 w 511"/>
                              <a:gd name="T13" fmla="*/ 43180 h 497"/>
                              <a:gd name="T14" fmla="*/ 299085 w 511"/>
                              <a:gd name="T15" fmla="*/ 41910 h 497"/>
                              <a:gd name="T16" fmla="*/ 314960 w 511"/>
                              <a:gd name="T17" fmla="*/ 34925 h 497"/>
                              <a:gd name="T18" fmla="*/ 323215 w 511"/>
                              <a:gd name="T19" fmla="*/ 126365 h 497"/>
                              <a:gd name="T20" fmla="*/ 309880 w 511"/>
                              <a:gd name="T21" fmla="*/ 128905 h 497"/>
                              <a:gd name="T22" fmla="*/ 284480 w 511"/>
                              <a:gd name="T23" fmla="*/ 125095 h 497"/>
                              <a:gd name="T24" fmla="*/ 278765 w 511"/>
                              <a:gd name="T25" fmla="*/ 123825 h 497"/>
                              <a:gd name="T26" fmla="*/ 274955 w 511"/>
                              <a:gd name="T27" fmla="*/ 127635 h 497"/>
                              <a:gd name="T28" fmla="*/ 257175 w 511"/>
                              <a:gd name="T29" fmla="*/ 128905 h 497"/>
                              <a:gd name="T30" fmla="*/ 241300 w 511"/>
                              <a:gd name="T31" fmla="*/ 139700 h 497"/>
                              <a:gd name="T32" fmla="*/ 222250 w 511"/>
                              <a:gd name="T33" fmla="*/ 151765 h 497"/>
                              <a:gd name="T34" fmla="*/ 208915 w 511"/>
                              <a:gd name="T35" fmla="*/ 163830 h 497"/>
                              <a:gd name="T36" fmla="*/ 191770 w 511"/>
                              <a:gd name="T37" fmla="*/ 180975 h 497"/>
                              <a:gd name="T38" fmla="*/ 175895 w 511"/>
                              <a:gd name="T39" fmla="*/ 198755 h 497"/>
                              <a:gd name="T40" fmla="*/ 163830 w 511"/>
                              <a:gd name="T41" fmla="*/ 227965 h 497"/>
                              <a:gd name="T42" fmla="*/ 153035 w 511"/>
                              <a:gd name="T43" fmla="*/ 247015 h 497"/>
                              <a:gd name="T44" fmla="*/ 139700 w 511"/>
                              <a:gd name="T45" fmla="*/ 262890 h 497"/>
                              <a:gd name="T46" fmla="*/ 128905 w 511"/>
                              <a:gd name="T47" fmla="*/ 274955 h 497"/>
                              <a:gd name="T48" fmla="*/ 118110 w 511"/>
                              <a:gd name="T49" fmla="*/ 287020 h 497"/>
                              <a:gd name="T50" fmla="*/ 107315 w 511"/>
                              <a:gd name="T51" fmla="*/ 294005 h 497"/>
                              <a:gd name="T52" fmla="*/ 95250 w 511"/>
                              <a:gd name="T53" fmla="*/ 312420 h 497"/>
                              <a:gd name="T54" fmla="*/ 84455 w 511"/>
                              <a:gd name="T55" fmla="*/ 306070 h 497"/>
                              <a:gd name="T56" fmla="*/ 72390 w 511"/>
                              <a:gd name="T57" fmla="*/ 292735 h 497"/>
                              <a:gd name="T58" fmla="*/ 64135 w 511"/>
                              <a:gd name="T59" fmla="*/ 292735 h 497"/>
                              <a:gd name="T60" fmla="*/ 49530 w 511"/>
                              <a:gd name="T61" fmla="*/ 287020 h 497"/>
                              <a:gd name="T62" fmla="*/ 36195 w 511"/>
                              <a:gd name="T63" fmla="*/ 285750 h 497"/>
                              <a:gd name="T64" fmla="*/ 30480 w 511"/>
                              <a:gd name="T65" fmla="*/ 281940 h 497"/>
                              <a:gd name="T66" fmla="*/ 22860 w 511"/>
                              <a:gd name="T67" fmla="*/ 278130 h 497"/>
                              <a:gd name="T68" fmla="*/ 13335 w 511"/>
                              <a:gd name="T69" fmla="*/ 272415 h 497"/>
                              <a:gd name="T70" fmla="*/ 8255 w 511"/>
                              <a:gd name="T71" fmla="*/ 260350 h 497"/>
                              <a:gd name="T72" fmla="*/ 3810 w 511"/>
                              <a:gd name="T73" fmla="*/ 255270 h 497"/>
                              <a:gd name="T74" fmla="*/ 1270 w 511"/>
                              <a:gd name="T75" fmla="*/ 240030 h 497"/>
                              <a:gd name="T76" fmla="*/ 9525 w 511"/>
                              <a:gd name="T77" fmla="*/ 226695 h 497"/>
                              <a:gd name="T78" fmla="*/ 12065 w 511"/>
                              <a:gd name="T79" fmla="*/ 214630 h 497"/>
                              <a:gd name="T80" fmla="*/ 6350 w 511"/>
                              <a:gd name="T81" fmla="*/ 207010 h 497"/>
                              <a:gd name="T82" fmla="*/ 10795 w 511"/>
                              <a:gd name="T83" fmla="*/ 194945 h 497"/>
                              <a:gd name="T84" fmla="*/ 6350 w 511"/>
                              <a:gd name="T85" fmla="*/ 185420 h 497"/>
                              <a:gd name="T86" fmla="*/ 12065 w 511"/>
                              <a:gd name="T87" fmla="*/ 177165 h 497"/>
                              <a:gd name="T88" fmla="*/ 18415 w 511"/>
                              <a:gd name="T89" fmla="*/ 170180 h 497"/>
                              <a:gd name="T90" fmla="*/ 15875 w 511"/>
                              <a:gd name="T91" fmla="*/ 162560 h 497"/>
                              <a:gd name="T92" fmla="*/ 12065 w 511"/>
                              <a:gd name="T93" fmla="*/ 156845 h 497"/>
                              <a:gd name="T94" fmla="*/ 13335 w 511"/>
                              <a:gd name="T95" fmla="*/ 147955 h 497"/>
                              <a:gd name="T96" fmla="*/ 9525 w 511"/>
                              <a:gd name="T97" fmla="*/ 139700 h 497"/>
                              <a:gd name="T98" fmla="*/ 5080 w 511"/>
                              <a:gd name="T99" fmla="*/ 127635 h 497"/>
                              <a:gd name="T100" fmla="*/ 12065 w 511"/>
                              <a:gd name="T101" fmla="*/ 125095 h 497"/>
                              <a:gd name="T102" fmla="*/ 17145 w 511"/>
                              <a:gd name="T103" fmla="*/ 120650 h 497"/>
                              <a:gd name="T104" fmla="*/ 22860 w 511"/>
                              <a:gd name="T105" fmla="*/ 99695 h 497"/>
                              <a:gd name="T106" fmla="*/ 22860 w 511"/>
                              <a:gd name="T107" fmla="*/ 90170 h 497"/>
                              <a:gd name="T108" fmla="*/ 29210 w 511"/>
                              <a:gd name="T109" fmla="*/ 81915 h 497"/>
                              <a:gd name="T110" fmla="*/ 41275 w 511"/>
                              <a:gd name="T111" fmla="*/ 72390 h 497"/>
                              <a:gd name="T112" fmla="*/ 56515 w 511"/>
                              <a:gd name="T113" fmla="*/ 62865 h 497"/>
                              <a:gd name="T114" fmla="*/ 65405 w 511"/>
                              <a:gd name="T115" fmla="*/ 46990 h 497"/>
                              <a:gd name="T116" fmla="*/ 61595 w 511"/>
                              <a:gd name="T117" fmla="*/ 20320 h 497"/>
                              <a:gd name="T118" fmla="*/ 53340 w 511"/>
                              <a:gd name="T119" fmla="*/ 12065 h 497"/>
                              <a:gd name="T120" fmla="*/ 45720 w 511"/>
                              <a:gd name="T121" fmla="*/ 4445 h 497"/>
                              <a:gd name="T122" fmla="*/ 27940 w 511"/>
                              <a:gd name="T123" fmla="*/ 4445 h 497"/>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511" h="497">
                                <a:moveTo>
                                  <a:pt x="36" y="0"/>
                                </a:moveTo>
                                <a:lnTo>
                                  <a:pt x="61" y="0"/>
                                </a:lnTo>
                                <a:lnTo>
                                  <a:pt x="89" y="0"/>
                                </a:lnTo>
                                <a:lnTo>
                                  <a:pt x="114" y="0"/>
                                </a:lnTo>
                                <a:lnTo>
                                  <a:pt x="116" y="0"/>
                                </a:lnTo>
                                <a:lnTo>
                                  <a:pt x="143" y="0"/>
                                </a:lnTo>
                                <a:lnTo>
                                  <a:pt x="171" y="2"/>
                                </a:lnTo>
                                <a:lnTo>
                                  <a:pt x="201" y="2"/>
                                </a:lnTo>
                                <a:lnTo>
                                  <a:pt x="203" y="2"/>
                                </a:lnTo>
                                <a:lnTo>
                                  <a:pt x="228" y="2"/>
                                </a:lnTo>
                                <a:lnTo>
                                  <a:pt x="255" y="2"/>
                                </a:lnTo>
                                <a:lnTo>
                                  <a:pt x="283" y="4"/>
                                </a:lnTo>
                                <a:lnTo>
                                  <a:pt x="300" y="7"/>
                                </a:lnTo>
                                <a:lnTo>
                                  <a:pt x="310" y="7"/>
                                </a:lnTo>
                                <a:lnTo>
                                  <a:pt x="336" y="9"/>
                                </a:lnTo>
                                <a:lnTo>
                                  <a:pt x="338" y="34"/>
                                </a:lnTo>
                                <a:lnTo>
                                  <a:pt x="338" y="40"/>
                                </a:lnTo>
                                <a:lnTo>
                                  <a:pt x="338" y="64"/>
                                </a:lnTo>
                                <a:lnTo>
                                  <a:pt x="336" y="66"/>
                                </a:lnTo>
                                <a:lnTo>
                                  <a:pt x="336" y="74"/>
                                </a:lnTo>
                                <a:lnTo>
                                  <a:pt x="338" y="74"/>
                                </a:lnTo>
                                <a:lnTo>
                                  <a:pt x="340" y="74"/>
                                </a:lnTo>
                                <a:lnTo>
                                  <a:pt x="342" y="74"/>
                                </a:lnTo>
                                <a:lnTo>
                                  <a:pt x="344" y="72"/>
                                </a:lnTo>
                                <a:lnTo>
                                  <a:pt x="346" y="72"/>
                                </a:lnTo>
                                <a:lnTo>
                                  <a:pt x="348" y="70"/>
                                </a:lnTo>
                                <a:lnTo>
                                  <a:pt x="350" y="70"/>
                                </a:lnTo>
                                <a:lnTo>
                                  <a:pt x="353" y="68"/>
                                </a:lnTo>
                                <a:lnTo>
                                  <a:pt x="355" y="68"/>
                                </a:lnTo>
                                <a:lnTo>
                                  <a:pt x="355" y="66"/>
                                </a:lnTo>
                                <a:lnTo>
                                  <a:pt x="357" y="66"/>
                                </a:lnTo>
                                <a:lnTo>
                                  <a:pt x="359" y="64"/>
                                </a:lnTo>
                                <a:lnTo>
                                  <a:pt x="361" y="61"/>
                                </a:lnTo>
                                <a:lnTo>
                                  <a:pt x="363" y="61"/>
                                </a:lnTo>
                                <a:lnTo>
                                  <a:pt x="363" y="59"/>
                                </a:lnTo>
                                <a:lnTo>
                                  <a:pt x="363" y="57"/>
                                </a:lnTo>
                                <a:lnTo>
                                  <a:pt x="365" y="57"/>
                                </a:lnTo>
                                <a:lnTo>
                                  <a:pt x="365" y="55"/>
                                </a:lnTo>
                                <a:lnTo>
                                  <a:pt x="367" y="55"/>
                                </a:lnTo>
                                <a:lnTo>
                                  <a:pt x="367" y="53"/>
                                </a:lnTo>
                                <a:lnTo>
                                  <a:pt x="369" y="53"/>
                                </a:lnTo>
                                <a:lnTo>
                                  <a:pt x="369" y="51"/>
                                </a:lnTo>
                                <a:lnTo>
                                  <a:pt x="372" y="51"/>
                                </a:lnTo>
                                <a:lnTo>
                                  <a:pt x="372" y="49"/>
                                </a:lnTo>
                                <a:lnTo>
                                  <a:pt x="374" y="49"/>
                                </a:lnTo>
                                <a:lnTo>
                                  <a:pt x="374" y="47"/>
                                </a:lnTo>
                                <a:lnTo>
                                  <a:pt x="376" y="47"/>
                                </a:lnTo>
                                <a:lnTo>
                                  <a:pt x="378" y="47"/>
                                </a:lnTo>
                                <a:lnTo>
                                  <a:pt x="380" y="47"/>
                                </a:lnTo>
                                <a:lnTo>
                                  <a:pt x="382" y="47"/>
                                </a:lnTo>
                                <a:lnTo>
                                  <a:pt x="384" y="47"/>
                                </a:lnTo>
                                <a:lnTo>
                                  <a:pt x="384" y="45"/>
                                </a:lnTo>
                                <a:lnTo>
                                  <a:pt x="386" y="45"/>
                                </a:lnTo>
                                <a:lnTo>
                                  <a:pt x="388" y="45"/>
                                </a:lnTo>
                                <a:lnTo>
                                  <a:pt x="391" y="45"/>
                                </a:lnTo>
                                <a:lnTo>
                                  <a:pt x="391" y="42"/>
                                </a:lnTo>
                                <a:lnTo>
                                  <a:pt x="393" y="42"/>
                                </a:lnTo>
                                <a:lnTo>
                                  <a:pt x="395" y="42"/>
                                </a:lnTo>
                                <a:lnTo>
                                  <a:pt x="397" y="42"/>
                                </a:lnTo>
                                <a:lnTo>
                                  <a:pt x="399" y="42"/>
                                </a:lnTo>
                                <a:lnTo>
                                  <a:pt x="399" y="45"/>
                                </a:lnTo>
                                <a:lnTo>
                                  <a:pt x="401" y="45"/>
                                </a:lnTo>
                                <a:lnTo>
                                  <a:pt x="403" y="45"/>
                                </a:lnTo>
                                <a:lnTo>
                                  <a:pt x="403" y="47"/>
                                </a:lnTo>
                                <a:lnTo>
                                  <a:pt x="405" y="49"/>
                                </a:lnTo>
                                <a:lnTo>
                                  <a:pt x="407" y="49"/>
                                </a:lnTo>
                                <a:lnTo>
                                  <a:pt x="407" y="47"/>
                                </a:lnTo>
                                <a:lnTo>
                                  <a:pt x="410" y="47"/>
                                </a:lnTo>
                                <a:lnTo>
                                  <a:pt x="412" y="47"/>
                                </a:lnTo>
                                <a:lnTo>
                                  <a:pt x="412" y="45"/>
                                </a:lnTo>
                                <a:lnTo>
                                  <a:pt x="414" y="45"/>
                                </a:lnTo>
                                <a:lnTo>
                                  <a:pt x="416" y="47"/>
                                </a:lnTo>
                                <a:lnTo>
                                  <a:pt x="422" y="49"/>
                                </a:lnTo>
                                <a:lnTo>
                                  <a:pt x="424" y="49"/>
                                </a:lnTo>
                                <a:lnTo>
                                  <a:pt x="427" y="51"/>
                                </a:lnTo>
                                <a:lnTo>
                                  <a:pt x="429" y="51"/>
                                </a:lnTo>
                                <a:lnTo>
                                  <a:pt x="431" y="53"/>
                                </a:lnTo>
                                <a:lnTo>
                                  <a:pt x="433" y="53"/>
                                </a:lnTo>
                                <a:lnTo>
                                  <a:pt x="435" y="53"/>
                                </a:lnTo>
                                <a:lnTo>
                                  <a:pt x="437" y="55"/>
                                </a:lnTo>
                                <a:lnTo>
                                  <a:pt x="439" y="55"/>
                                </a:lnTo>
                                <a:lnTo>
                                  <a:pt x="441" y="57"/>
                                </a:lnTo>
                                <a:lnTo>
                                  <a:pt x="443" y="57"/>
                                </a:lnTo>
                                <a:lnTo>
                                  <a:pt x="443" y="55"/>
                                </a:lnTo>
                                <a:lnTo>
                                  <a:pt x="446" y="55"/>
                                </a:lnTo>
                                <a:lnTo>
                                  <a:pt x="446" y="57"/>
                                </a:lnTo>
                                <a:lnTo>
                                  <a:pt x="448" y="57"/>
                                </a:lnTo>
                                <a:lnTo>
                                  <a:pt x="450" y="57"/>
                                </a:lnTo>
                                <a:lnTo>
                                  <a:pt x="450" y="59"/>
                                </a:lnTo>
                                <a:lnTo>
                                  <a:pt x="452" y="59"/>
                                </a:lnTo>
                                <a:lnTo>
                                  <a:pt x="454" y="59"/>
                                </a:lnTo>
                                <a:lnTo>
                                  <a:pt x="454" y="57"/>
                                </a:lnTo>
                                <a:lnTo>
                                  <a:pt x="454" y="59"/>
                                </a:lnTo>
                                <a:lnTo>
                                  <a:pt x="456" y="59"/>
                                </a:lnTo>
                                <a:lnTo>
                                  <a:pt x="456" y="61"/>
                                </a:lnTo>
                                <a:lnTo>
                                  <a:pt x="456" y="64"/>
                                </a:lnTo>
                                <a:lnTo>
                                  <a:pt x="456" y="66"/>
                                </a:lnTo>
                                <a:lnTo>
                                  <a:pt x="456" y="68"/>
                                </a:lnTo>
                                <a:lnTo>
                                  <a:pt x="458" y="68"/>
                                </a:lnTo>
                                <a:lnTo>
                                  <a:pt x="458" y="66"/>
                                </a:lnTo>
                                <a:lnTo>
                                  <a:pt x="458" y="64"/>
                                </a:lnTo>
                                <a:lnTo>
                                  <a:pt x="460" y="66"/>
                                </a:lnTo>
                                <a:lnTo>
                                  <a:pt x="460" y="68"/>
                                </a:lnTo>
                                <a:lnTo>
                                  <a:pt x="462" y="68"/>
                                </a:lnTo>
                                <a:lnTo>
                                  <a:pt x="460" y="66"/>
                                </a:lnTo>
                                <a:lnTo>
                                  <a:pt x="462" y="66"/>
                                </a:lnTo>
                                <a:lnTo>
                                  <a:pt x="462" y="68"/>
                                </a:lnTo>
                                <a:lnTo>
                                  <a:pt x="465" y="68"/>
                                </a:lnTo>
                                <a:lnTo>
                                  <a:pt x="467" y="66"/>
                                </a:lnTo>
                                <a:lnTo>
                                  <a:pt x="467" y="68"/>
                                </a:lnTo>
                                <a:lnTo>
                                  <a:pt x="469" y="68"/>
                                </a:lnTo>
                                <a:lnTo>
                                  <a:pt x="471" y="66"/>
                                </a:lnTo>
                                <a:lnTo>
                                  <a:pt x="471" y="64"/>
                                </a:lnTo>
                                <a:lnTo>
                                  <a:pt x="473" y="61"/>
                                </a:lnTo>
                                <a:lnTo>
                                  <a:pt x="475" y="61"/>
                                </a:lnTo>
                                <a:lnTo>
                                  <a:pt x="477" y="59"/>
                                </a:lnTo>
                                <a:lnTo>
                                  <a:pt x="479" y="59"/>
                                </a:lnTo>
                                <a:lnTo>
                                  <a:pt x="481" y="59"/>
                                </a:lnTo>
                                <a:lnTo>
                                  <a:pt x="484" y="57"/>
                                </a:lnTo>
                                <a:lnTo>
                                  <a:pt x="486" y="57"/>
                                </a:lnTo>
                                <a:lnTo>
                                  <a:pt x="488" y="55"/>
                                </a:lnTo>
                                <a:lnTo>
                                  <a:pt x="490" y="55"/>
                                </a:lnTo>
                                <a:lnTo>
                                  <a:pt x="490" y="57"/>
                                </a:lnTo>
                                <a:lnTo>
                                  <a:pt x="492" y="57"/>
                                </a:lnTo>
                                <a:lnTo>
                                  <a:pt x="494" y="55"/>
                                </a:lnTo>
                                <a:lnTo>
                                  <a:pt x="496" y="55"/>
                                </a:lnTo>
                                <a:lnTo>
                                  <a:pt x="498" y="57"/>
                                </a:lnTo>
                                <a:lnTo>
                                  <a:pt x="500" y="57"/>
                                </a:lnTo>
                                <a:lnTo>
                                  <a:pt x="503" y="57"/>
                                </a:lnTo>
                                <a:lnTo>
                                  <a:pt x="505" y="57"/>
                                </a:lnTo>
                                <a:lnTo>
                                  <a:pt x="507" y="57"/>
                                </a:lnTo>
                                <a:lnTo>
                                  <a:pt x="509" y="57"/>
                                </a:lnTo>
                                <a:lnTo>
                                  <a:pt x="509" y="80"/>
                                </a:lnTo>
                                <a:lnTo>
                                  <a:pt x="509" y="108"/>
                                </a:lnTo>
                                <a:lnTo>
                                  <a:pt x="509" y="133"/>
                                </a:lnTo>
                                <a:lnTo>
                                  <a:pt x="509" y="161"/>
                                </a:lnTo>
                                <a:lnTo>
                                  <a:pt x="509" y="180"/>
                                </a:lnTo>
                                <a:lnTo>
                                  <a:pt x="511" y="188"/>
                                </a:lnTo>
                                <a:lnTo>
                                  <a:pt x="511" y="199"/>
                                </a:lnTo>
                                <a:lnTo>
                                  <a:pt x="509" y="199"/>
                                </a:lnTo>
                                <a:lnTo>
                                  <a:pt x="505" y="197"/>
                                </a:lnTo>
                                <a:lnTo>
                                  <a:pt x="503" y="197"/>
                                </a:lnTo>
                                <a:lnTo>
                                  <a:pt x="496" y="197"/>
                                </a:lnTo>
                                <a:lnTo>
                                  <a:pt x="494" y="195"/>
                                </a:lnTo>
                                <a:lnTo>
                                  <a:pt x="490" y="195"/>
                                </a:lnTo>
                                <a:lnTo>
                                  <a:pt x="492" y="197"/>
                                </a:lnTo>
                                <a:lnTo>
                                  <a:pt x="496" y="199"/>
                                </a:lnTo>
                                <a:lnTo>
                                  <a:pt x="498" y="199"/>
                                </a:lnTo>
                                <a:lnTo>
                                  <a:pt x="503" y="201"/>
                                </a:lnTo>
                                <a:lnTo>
                                  <a:pt x="498" y="203"/>
                                </a:lnTo>
                                <a:lnTo>
                                  <a:pt x="496" y="203"/>
                                </a:lnTo>
                                <a:lnTo>
                                  <a:pt x="494" y="203"/>
                                </a:lnTo>
                                <a:lnTo>
                                  <a:pt x="490" y="203"/>
                                </a:lnTo>
                                <a:lnTo>
                                  <a:pt x="488" y="203"/>
                                </a:lnTo>
                                <a:lnTo>
                                  <a:pt x="481" y="203"/>
                                </a:lnTo>
                                <a:lnTo>
                                  <a:pt x="479" y="203"/>
                                </a:lnTo>
                                <a:lnTo>
                                  <a:pt x="477" y="203"/>
                                </a:lnTo>
                                <a:lnTo>
                                  <a:pt x="475" y="203"/>
                                </a:lnTo>
                                <a:lnTo>
                                  <a:pt x="473" y="203"/>
                                </a:lnTo>
                                <a:lnTo>
                                  <a:pt x="469" y="201"/>
                                </a:lnTo>
                                <a:lnTo>
                                  <a:pt x="465" y="201"/>
                                </a:lnTo>
                                <a:lnTo>
                                  <a:pt x="462" y="201"/>
                                </a:lnTo>
                                <a:lnTo>
                                  <a:pt x="460" y="201"/>
                                </a:lnTo>
                                <a:lnTo>
                                  <a:pt x="458" y="201"/>
                                </a:lnTo>
                                <a:lnTo>
                                  <a:pt x="454" y="199"/>
                                </a:lnTo>
                                <a:lnTo>
                                  <a:pt x="452" y="199"/>
                                </a:lnTo>
                                <a:lnTo>
                                  <a:pt x="450" y="197"/>
                                </a:lnTo>
                                <a:lnTo>
                                  <a:pt x="448" y="197"/>
                                </a:lnTo>
                                <a:lnTo>
                                  <a:pt x="446" y="197"/>
                                </a:lnTo>
                                <a:lnTo>
                                  <a:pt x="443" y="197"/>
                                </a:lnTo>
                                <a:lnTo>
                                  <a:pt x="446" y="195"/>
                                </a:lnTo>
                                <a:lnTo>
                                  <a:pt x="448" y="195"/>
                                </a:lnTo>
                                <a:lnTo>
                                  <a:pt x="450" y="195"/>
                                </a:lnTo>
                                <a:lnTo>
                                  <a:pt x="452" y="195"/>
                                </a:lnTo>
                                <a:lnTo>
                                  <a:pt x="454" y="195"/>
                                </a:lnTo>
                                <a:lnTo>
                                  <a:pt x="454" y="192"/>
                                </a:lnTo>
                                <a:lnTo>
                                  <a:pt x="452" y="192"/>
                                </a:lnTo>
                                <a:lnTo>
                                  <a:pt x="450" y="192"/>
                                </a:lnTo>
                                <a:lnTo>
                                  <a:pt x="446" y="192"/>
                                </a:lnTo>
                                <a:lnTo>
                                  <a:pt x="443" y="192"/>
                                </a:lnTo>
                                <a:lnTo>
                                  <a:pt x="441" y="192"/>
                                </a:lnTo>
                                <a:lnTo>
                                  <a:pt x="439" y="195"/>
                                </a:lnTo>
                                <a:lnTo>
                                  <a:pt x="437" y="195"/>
                                </a:lnTo>
                                <a:lnTo>
                                  <a:pt x="435" y="199"/>
                                </a:lnTo>
                                <a:lnTo>
                                  <a:pt x="433" y="201"/>
                                </a:lnTo>
                                <a:lnTo>
                                  <a:pt x="431" y="201"/>
                                </a:lnTo>
                                <a:lnTo>
                                  <a:pt x="429" y="203"/>
                                </a:lnTo>
                                <a:lnTo>
                                  <a:pt x="427" y="203"/>
                                </a:lnTo>
                                <a:lnTo>
                                  <a:pt x="424" y="203"/>
                                </a:lnTo>
                                <a:lnTo>
                                  <a:pt x="422" y="203"/>
                                </a:lnTo>
                                <a:lnTo>
                                  <a:pt x="422" y="205"/>
                                </a:lnTo>
                                <a:lnTo>
                                  <a:pt x="422" y="203"/>
                                </a:lnTo>
                                <a:lnTo>
                                  <a:pt x="424" y="203"/>
                                </a:lnTo>
                                <a:lnTo>
                                  <a:pt x="427" y="203"/>
                                </a:lnTo>
                                <a:lnTo>
                                  <a:pt x="429" y="203"/>
                                </a:lnTo>
                                <a:lnTo>
                                  <a:pt x="433" y="201"/>
                                </a:lnTo>
                                <a:lnTo>
                                  <a:pt x="433" y="199"/>
                                </a:lnTo>
                                <a:lnTo>
                                  <a:pt x="435" y="197"/>
                                </a:lnTo>
                                <a:lnTo>
                                  <a:pt x="437" y="195"/>
                                </a:lnTo>
                                <a:lnTo>
                                  <a:pt x="433" y="195"/>
                                </a:lnTo>
                                <a:lnTo>
                                  <a:pt x="429" y="195"/>
                                </a:lnTo>
                                <a:lnTo>
                                  <a:pt x="427" y="197"/>
                                </a:lnTo>
                                <a:lnTo>
                                  <a:pt x="424" y="197"/>
                                </a:lnTo>
                                <a:lnTo>
                                  <a:pt x="422" y="197"/>
                                </a:lnTo>
                                <a:lnTo>
                                  <a:pt x="420" y="199"/>
                                </a:lnTo>
                                <a:lnTo>
                                  <a:pt x="418" y="199"/>
                                </a:lnTo>
                                <a:lnTo>
                                  <a:pt x="414" y="199"/>
                                </a:lnTo>
                                <a:lnTo>
                                  <a:pt x="412" y="201"/>
                                </a:lnTo>
                                <a:lnTo>
                                  <a:pt x="407" y="201"/>
                                </a:lnTo>
                                <a:lnTo>
                                  <a:pt x="405" y="203"/>
                                </a:lnTo>
                                <a:lnTo>
                                  <a:pt x="403" y="203"/>
                                </a:lnTo>
                                <a:lnTo>
                                  <a:pt x="401" y="203"/>
                                </a:lnTo>
                                <a:lnTo>
                                  <a:pt x="399" y="205"/>
                                </a:lnTo>
                                <a:lnTo>
                                  <a:pt x="397" y="207"/>
                                </a:lnTo>
                                <a:lnTo>
                                  <a:pt x="395" y="209"/>
                                </a:lnTo>
                                <a:lnTo>
                                  <a:pt x="391" y="211"/>
                                </a:lnTo>
                                <a:lnTo>
                                  <a:pt x="393" y="209"/>
                                </a:lnTo>
                                <a:lnTo>
                                  <a:pt x="395" y="209"/>
                                </a:lnTo>
                                <a:lnTo>
                                  <a:pt x="393" y="211"/>
                                </a:lnTo>
                                <a:lnTo>
                                  <a:pt x="391" y="214"/>
                                </a:lnTo>
                                <a:lnTo>
                                  <a:pt x="386" y="216"/>
                                </a:lnTo>
                                <a:lnTo>
                                  <a:pt x="384" y="218"/>
                                </a:lnTo>
                                <a:lnTo>
                                  <a:pt x="382" y="220"/>
                                </a:lnTo>
                                <a:lnTo>
                                  <a:pt x="380" y="220"/>
                                </a:lnTo>
                                <a:lnTo>
                                  <a:pt x="376" y="220"/>
                                </a:lnTo>
                                <a:lnTo>
                                  <a:pt x="374" y="222"/>
                                </a:lnTo>
                                <a:lnTo>
                                  <a:pt x="372" y="224"/>
                                </a:lnTo>
                                <a:lnTo>
                                  <a:pt x="367" y="226"/>
                                </a:lnTo>
                                <a:lnTo>
                                  <a:pt x="365" y="226"/>
                                </a:lnTo>
                                <a:lnTo>
                                  <a:pt x="365" y="228"/>
                                </a:lnTo>
                                <a:lnTo>
                                  <a:pt x="363" y="228"/>
                                </a:lnTo>
                                <a:lnTo>
                                  <a:pt x="361" y="228"/>
                                </a:lnTo>
                                <a:lnTo>
                                  <a:pt x="359" y="228"/>
                                </a:lnTo>
                                <a:lnTo>
                                  <a:pt x="357" y="230"/>
                                </a:lnTo>
                                <a:lnTo>
                                  <a:pt x="355" y="233"/>
                                </a:lnTo>
                                <a:lnTo>
                                  <a:pt x="353" y="235"/>
                                </a:lnTo>
                                <a:lnTo>
                                  <a:pt x="353" y="237"/>
                                </a:lnTo>
                                <a:lnTo>
                                  <a:pt x="350" y="239"/>
                                </a:lnTo>
                                <a:lnTo>
                                  <a:pt x="348" y="241"/>
                                </a:lnTo>
                                <a:lnTo>
                                  <a:pt x="346" y="243"/>
                                </a:lnTo>
                                <a:lnTo>
                                  <a:pt x="344" y="243"/>
                                </a:lnTo>
                                <a:lnTo>
                                  <a:pt x="342" y="243"/>
                                </a:lnTo>
                                <a:lnTo>
                                  <a:pt x="342" y="245"/>
                                </a:lnTo>
                                <a:lnTo>
                                  <a:pt x="340" y="247"/>
                                </a:lnTo>
                                <a:lnTo>
                                  <a:pt x="338" y="247"/>
                                </a:lnTo>
                                <a:lnTo>
                                  <a:pt x="338" y="249"/>
                                </a:lnTo>
                                <a:lnTo>
                                  <a:pt x="336" y="249"/>
                                </a:lnTo>
                                <a:lnTo>
                                  <a:pt x="334" y="252"/>
                                </a:lnTo>
                                <a:lnTo>
                                  <a:pt x="334" y="254"/>
                                </a:lnTo>
                                <a:lnTo>
                                  <a:pt x="331" y="256"/>
                                </a:lnTo>
                                <a:lnTo>
                                  <a:pt x="329" y="256"/>
                                </a:lnTo>
                                <a:lnTo>
                                  <a:pt x="329" y="258"/>
                                </a:lnTo>
                                <a:lnTo>
                                  <a:pt x="327" y="260"/>
                                </a:lnTo>
                                <a:lnTo>
                                  <a:pt x="325" y="262"/>
                                </a:lnTo>
                                <a:lnTo>
                                  <a:pt x="323" y="264"/>
                                </a:lnTo>
                                <a:lnTo>
                                  <a:pt x="323" y="266"/>
                                </a:lnTo>
                                <a:lnTo>
                                  <a:pt x="321" y="266"/>
                                </a:lnTo>
                                <a:lnTo>
                                  <a:pt x="319" y="268"/>
                                </a:lnTo>
                                <a:lnTo>
                                  <a:pt x="319" y="271"/>
                                </a:lnTo>
                                <a:lnTo>
                                  <a:pt x="317" y="271"/>
                                </a:lnTo>
                                <a:lnTo>
                                  <a:pt x="315" y="273"/>
                                </a:lnTo>
                                <a:lnTo>
                                  <a:pt x="312" y="275"/>
                                </a:lnTo>
                                <a:lnTo>
                                  <a:pt x="310" y="277"/>
                                </a:lnTo>
                                <a:lnTo>
                                  <a:pt x="306" y="281"/>
                                </a:lnTo>
                                <a:lnTo>
                                  <a:pt x="304" y="283"/>
                                </a:lnTo>
                                <a:lnTo>
                                  <a:pt x="302" y="285"/>
                                </a:lnTo>
                                <a:lnTo>
                                  <a:pt x="300" y="288"/>
                                </a:lnTo>
                                <a:lnTo>
                                  <a:pt x="298" y="288"/>
                                </a:lnTo>
                                <a:lnTo>
                                  <a:pt x="298" y="290"/>
                                </a:lnTo>
                                <a:lnTo>
                                  <a:pt x="296" y="292"/>
                                </a:lnTo>
                                <a:lnTo>
                                  <a:pt x="293" y="294"/>
                                </a:lnTo>
                                <a:lnTo>
                                  <a:pt x="291" y="294"/>
                                </a:lnTo>
                                <a:lnTo>
                                  <a:pt x="291" y="296"/>
                                </a:lnTo>
                                <a:lnTo>
                                  <a:pt x="289" y="298"/>
                                </a:lnTo>
                                <a:lnTo>
                                  <a:pt x="287" y="300"/>
                                </a:lnTo>
                                <a:lnTo>
                                  <a:pt x="285" y="300"/>
                                </a:lnTo>
                                <a:lnTo>
                                  <a:pt x="285" y="302"/>
                                </a:lnTo>
                                <a:lnTo>
                                  <a:pt x="283" y="304"/>
                                </a:lnTo>
                                <a:lnTo>
                                  <a:pt x="279" y="311"/>
                                </a:lnTo>
                                <a:lnTo>
                                  <a:pt x="277" y="313"/>
                                </a:lnTo>
                                <a:lnTo>
                                  <a:pt x="274" y="313"/>
                                </a:lnTo>
                                <a:lnTo>
                                  <a:pt x="274" y="315"/>
                                </a:lnTo>
                                <a:lnTo>
                                  <a:pt x="272" y="319"/>
                                </a:lnTo>
                                <a:lnTo>
                                  <a:pt x="270" y="326"/>
                                </a:lnTo>
                                <a:lnTo>
                                  <a:pt x="266" y="332"/>
                                </a:lnTo>
                                <a:lnTo>
                                  <a:pt x="264" y="336"/>
                                </a:lnTo>
                                <a:lnTo>
                                  <a:pt x="264" y="340"/>
                                </a:lnTo>
                                <a:lnTo>
                                  <a:pt x="262" y="340"/>
                                </a:lnTo>
                                <a:lnTo>
                                  <a:pt x="262" y="345"/>
                                </a:lnTo>
                                <a:lnTo>
                                  <a:pt x="262" y="349"/>
                                </a:lnTo>
                                <a:lnTo>
                                  <a:pt x="260" y="351"/>
                                </a:lnTo>
                                <a:lnTo>
                                  <a:pt x="260" y="353"/>
                                </a:lnTo>
                                <a:lnTo>
                                  <a:pt x="258" y="357"/>
                                </a:lnTo>
                                <a:lnTo>
                                  <a:pt x="258" y="359"/>
                                </a:lnTo>
                                <a:lnTo>
                                  <a:pt x="258" y="361"/>
                                </a:lnTo>
                                <a:lnTo>
                                  <a:pt x="255" y="364"/>
                                </a:lnTo>
                                <a:lnTo>
                                  <a:pt x="255" y="366"/>
                                </a:lnTo>
                                <a:lnTo>
                                  <a:pt x="253" y="368"/>
                                </a:lnTo>
                                <a:lnTo>
                                  <a:pt x="251" y="370"/>
                                </a:lnTo>
                                <a:lnTo>
                                  <a:pt x="251" y="376"/>
                                </a:lnTo>
                                <a:lnTo>
                                  <a:pt x="249" y="378"/>
                                </a:lnTo>
                                <a:lnTo>
                                  <a:pt x="249" y="380"/>
                                </a:lnTo>
                                <a:lnTo>
                                  <a:pt x="247" y="383"/>
                                </a:lnTo>
                                <a:lnTo>
                                  <a:pt x="247" y="385"/>
                                </a:lnTo>
                                <a:lnTo>
                                  <a:pt x="245" y="387"/>
                                </a:lnTo>
                                <a:lnTo>
                                  <a:pt x="245" y="389"/>
                                </a:lnTo>
                                <a:lnTo>
                                  <a:pt x="243" y="389"/>
                                </a:lnTo>
                                <a:lnTo>
                                  <a:pt x="241" y="389"/>
                                </a:lnTo>
                                <a:lnTo>
                                  <a:pt x="239" y="389"/>
                                </a:lnTo>
                                <a:lnTo>
                                  <a:pt x="236" y="393"/>
                                </a:lnTo>
                                <a:lnTo>
                                  <a:pt x="236" y="395"/>
                                </a:lnTo>
                                <a:lnTo>
                                  <a:pt x="234" y="399"/>
                                </a:lnTo>
                                <a:lnTo>
                                  <a:pt x="232" y="402"/>
                                </a:lnTo>
                                <a:lnTo>
                                  <a:pt x="230" y="404"/>
                                </a:lnTo>
                                <a:lnTo>
                                  <a:pt x="228" y="406"/>
                                </a:lnTo>
                                <a:lnTo>
                                  <a:pt x="226" y="408"/>
                                </a:lnTo>
                                <a:lnTo>
                                  <a:pt x="226" y="410"/>
                                </a:lnTo>
                                <a:lnTo>
                                  <a:pt x="224" y="410"/>
                                </a:lnTo>
                                <a:lnTo>
                                  <a:pt x="224" y="412"/>
                                </a:lnTo>
                                <a:lnTo>
                                  <a:pt x="222" y="412"/>
                                </a:lnTo>
                                <a:lnTo>
                                  <a:pt x="222" y="414"/>
                                </a:lnTo>
                                <a:lnTo>
                                  <a:pt x="220" y="414"/>
                                </a:lnTo>
                                <a:lnTo>
                                  <a:pt x="220" y="418"/>
                                </a:lnTo>
                                <a:lnTo>
                                  <a:pt x="217" y="418"/>
                                </a:lnTo>
                                <a:lnTo>
                                  <a:pt x="217" y="421"/>
                                </a:lnTo>
                                <a:lnTo>
                                  <a:pt x="215" y="421"/>
                                </a:lnTo>
                                <a:lnTo>
                                  <a:pt x="213" y="423"/>
                                </a:lnTo>
                                <a:lnTo>
                                  <a:pt x="211" y="423"/>
                                </a:lnTo>
                                <a:lnTo>
                                  <a:pt x="211" y="425"/>
                                </a:lnTo>
                                <a:lnTo>
                                  <a:pt x="209" y="425"/>
                                </a:lnTo>
                                <a:lnTo>
                                  <a:pt x="209" y="427"/>
                                </a:lnTo>
                                <a:lnTo>
                                  <a:pt x="207" y="427"/>
                                </a:lnTo>
                                <a:lnTo>
                                  <a:pt x="205" y="427"/>
                                </a:lnTo>
                                <a:lnTo>
                                  <a:pt x="205" y="429"/>
                                </a:lnTo>
                                <a:lnTo>
                                  <a:pt x="203" y="431"/>
                                </a:lnTo>
                                <a:lnTo>
                                  <a:pt x="203" y="433"/>
                                </a:lnTo>
                                <a:lnTo>
                                  <a:pt x="203" y="435"/>
                                </a:lnTo>
                                <a:lnTo>
                                  <a:pt x="203" y="438"/>
                                </a:lnTo>
                                <a:lnTo>
                                  <a:pt x="201" y="438"/>
                                </a:lnTo>
                                <a:lnTo>
                                  <a:pt x="201" y="440"/>
                                </a:lnTo>
                                <a:lnTo>
                                  <a:pt x="198" y="440"/>
                                </a:lnTo>
                                <a:lnTo>
                                  <a:pt x="198" y="442"/>
                                </a:lnTo>
                                <a:lnTo>
                                  <a:pt x="196" y="444"/>
                                </a:lnTo>
                                <a:lnTo>
                                  <a:pt x="194" y="446"/>
                                </a:lnTo>
                                <a:lnTo>
                                  <a:pt x="192" y="446"/>
                                </a:lnTo>
                                <a:lnTo>
                                  <a:pt x="192" y="448"/>
                                </a:lnTo>
                                <a:lnTo>
                                  <a:pt x="190" y="448"/>
                                </a:lnTo>
                                <a:lnTo>
                                  <a:pt x="190" y="450"/>
                                </a:lnTo>
                                <a:lnTo>
                                  <a:pt x="188" y="452"/>
                                </a:lnTo>
                                <a:lnTo>
                                  <a:pt x="186" y="452"/>
                                </a:lnTo>
                                <a:lnTo>
                                  <a:pt x="186" y="450"/>
                                </a:lnTo>
                                <a:lnTo>
                                  <a:pt x="186" y="452"/>
                                </a:lnTo>
                                <a:lnTo>
                                  <a:pt x="184" y="452"/>
                                </a:lnTo>
                                <a:lnTo>
                                  <a:pt x="182" y="454"/>
                                </a:lnTo>
                                <a:lnTo>
                                  <a:pt x="182" y="452"/>
                                </a:lnTo>
                                <a:lnTo>
                                  <a:pt x="179" y="452"/>
                                </a:lnTo>
                                <a:lnTo>
                                  <a:pt x="177" y="454"/>
                                </a:lnTo>
                                <a:lnTo>
                                  <a:pt x="175" y="454"/>
                                </a:lnTo>
                                <a:lnTo>
                                  <a:pt x="175" y="457"/>
                                </a:lnTo>
                                <a:lnTo>
                                  <a:pt x="173" y="459"/>
                                </a:lnTo>
                                <a:lnTo>
                                  <a:pt x="173" y="461"/>
                                </a:lnTo>
                                <a:lnTo>
                                  <a:pt x="171" y="461"/>
                                </a:lnTo>
                                <a:lnTo>
                                  <a:pt x="171" y="463"/>
                                </a:lnTo>
                                <a:lnTo>
                                  <a:pt x="169" y="463"/>
                                </a:lnTo>
                                <a:lnTo>
                                  <a:pt x="169" y="465"/>
                                </a:lnTo>
                                <a:lnTo>
                                  <a:pt x="167" y="467"/>
                                </a:lnTo>
                                <a:lnTo>
                                  <a:pt x="167" y="469"/>
                                </a:lnTo>
                                <a:lnTo>
                                  <a:pt x="165" y="469"/>
                                </a:lnTo>
                                <a:lnTo>
                                  <a:pt x="165" y="471"/>
                                </a:lnTo>
                                <a:lnTo>
                                  <a:pt x="162" y="473"/>
                                </a:lnTo>
                                <a:lnTo>
                                  <a:pt x="160" y="476"/>
                                </a:lnTo>
                                <a:lnTo>
                                  <a:pt x="158" y="478"/>
                                </a:lnTo>
                                <a:lnTo>
                                  <a:pt x="158" y="480"/>
                                </a:lnTo>
                                <a:lnTo>
                                  <a:pt x="156" y="482"/>
                                </a:lnTo>
                                <a:lnTo>
                                  <a:pt x="156" y="484"/>
                                </a:lnTo>
                                <a:lnTo>
                                  <a:pt x="154" y="486"/>
                                </a:lnTo>
                                <a:lnTo>
                                  <a:pt x="152" y="490"/>
                                </a:lnTo>
                                <a:lnTo>
                                  <a:pt x="150" y="492"/>
                                </a:lnTo>
                                <a:lnTo>
                                  <a:pt x="148" y="495"/>
                                </a:lnTo>
                                <a:lnTo>
                                  <a:pt x="148" y="497"/>
                                </a:lnTo>
                                <a:lnTo>
                                  <a:pt x="148" y="495"/>
                                </a:lnTo>
                                <a:lnTo>
                                  <a:pt x="148" y="492"/>
                                </a:lnTo>
                                <a:lnTo>
                                  <a:pt x="148" y="490"/>
                                </a:lnTo>
                                <a:lnTo>
                                  <a:pt x="146" y="490"/>
                                </a:lnTo>
                                <a:lnTo>
                                  <a:pt x="143" y="490"/>
                                </a:lnTo>
                                <a:lnTo>
                                  <a:pt x="143" y="492"/>
                                </a:lnTo>
                                <a:lnTo>
                                  <a:pt x="141" y="492"/>
                                </a:lnTo>
                                <a:lnTo>
                                  <a:pt x="139" y="492"/>
                                </a:lnTo>
                                <a:lnTo>
                                  <a:pt x="137" y="490"/>
                                </a:lnTo>
                                <a:lnTo>
                                  <a:pt x="135" y="488"/>
                                </a:lnTo>
                                <a:lnTo>
                                  <a:pt x="135" y="484"/>
                                </a:lnTo>
                                <a:lnTo>
                                  <a:pt x="133" y="482"/>
                                </a:lnTo>
                                <a:lnTo>
                                  <a:pt x="133" y="480"/>
                                </a:lnTo>
                                <a:lnTo>
                                  <a:pt x="131" y="480"/>
                                </a:lnTo>
                                <a:lnTo>
                                  <a:pt x="131" y="478"/>
                                </a:lnTo>
                                <a:lnTo>
                                  <a:pt x="131" y="476"/>
                                </a:lnTo>
                                <a:lnTo>
                                  <a:pt x="131" y="473"/>
                                </a:lnTo>
                                <a:lnTo>
                                  <a:pt x="129" y="473"/>
                                </a:lnTo>
                                <a:lnTo>
                                  <a:pt x="127" y="471"/>
                                </a:lnTo>
                                <a:lnTo>
                                  <a:pt x="124" y="469"/>
                                </a:lnTo>
                                <a:lnTo>
                                  <a:pt x="122" y="467"/>
                                </a:lnTo>
                                <a:lnTo>
                                  <a:pt x="120" y="465"/>
                                </a:lnTo>
                                <a:lnTo>
                                  <a:pt x="118" y="463"/>
                                </a:lnTo>
                                <a:lnTo>
                                  <a:pt x="116" y="463"/>
                                </a:lnTo>
                                <a:lnTo>
                                  <a:pt x="116" y="461"/>
                                </a:lnTo>
                                <a:lnTo>
                                  <a:pt x="114" y="461"/>
                                </a:lnTo>
                                <a:lnTo>
                                  <a:pt x="112" y="461"/>
                                </a:lnTo>
                                <a:lnTo>
                                  <a:pt x="114" y="459"/>
                                </a:lnTo>
                                <a:lnTo>
                                  <a:pt x="116" y="459"/>
                                </a:lnTo>
                                <a:lnTo>
                                  <a:pt x="116" y="457"/>
                                </a:lnTo>
                                <a:lnTo>
                                  <a:pt x="114" y="457"/>
                                </a:lnTo>
                                <a:lnTo>
                                  <a:pt x="114" y="454"/>
                                </a:lnTo>
                                <a:lnTo>
                                  <a:pt x="112" y="454"/>
                                </a:lnTo>
                                <a:lnTo>
                                  <a:pt x="110" y="457"/>
                                </a:lnTo>
                                <a:lnTo>
                                  <a:pt x="108" y="457"/>
                                </a:lnTo>
                                <a:lnTo>
                                  <a:pt x="105" y="457"/>
                                </a:lnTo>
                                <a:lnTo>
                                  <a:pt x="105" y="459"/>
                                </a:lnTo>
                                <a:lnTo>
                                  <a:pt x="105" y="461"/>
                                </a:lnTo>
                                <a:lnTo>
                                  <a:pt x="103" y="461"/>
                                </a:lnTo>
                                <a:lnTo>
                                  <a:pt x="101" y="461"/>
                                </a:lnTo>
                                <a:lnTo>
                                  <a:pt x="99" y="461"/>
                                </a:lnTo>
                                <a:lnTo>
                                  <a:pt x="99" y="459"/>
                                </a:lnTo>
                                <a:lnTo>
                                  <a:pt x="97" y="459"/>
                                </a:lnTo>
                                <a:lnTo>
                                  <a:pt x="95" y="459"/>
                                </a:lnTo>
                                <a:lnTo>
                                  <a:pt x="93" y="459"/>
                                </a:lnTo>
                                <a:lnTo>
                                  <a:pt x="93" y="457"/>
                                </a:lnTo>
                                <a:lnTo>
                                  <a:pt x="91" y="457"/>
                                </a:lnTo>
                                <a:lnTo>
                                  <a:pt x="91" y="454"/>
                                </a:lnTo>
                                <a:lnTo>
                                  <a:pt x="89" y="454"/>
                                </a:lnTo>
                                <a:lnTo>
                                  <a:pt x="86" y="454"/>
                                </a:lnTo>
                                <a:lnTo>
                                  <a:pt x="84" y="454"/>
                                </a:lnTo>
                                <a:lnTo>
                                  <a:pt x="82" y="454"/>
                                </a:lnTo>
                                <a:lnTo>
                                  <a:pt x="80" y="452"/>
                                </a:lnTo>
                                <a:lnTo>
                                  <a:pt x="78" y="452"/>
                                </a:lnTo>
                                <a:lnTo>
                                  <a:pt x="76" y="452"/>
                                </a:lnTo>
                                <a:lnTo>
                                  <a:pt x="74" y="452"/>
                                </a:lnTo>
                                <a:lnTo>
                                  <a:pt x="72" y="450"/>
                                </a:lnTo>
                                <a:lnTo>
                                  <a:pt x="70" y="450"/>
                                </a:lnTo>
                                <a:lnTo>
                                  <a:pt x="67" y="450"/>
                                </a:lnTo>
                                <a:lnTo>
                                  <a:pt x="65" y="450"/>
                                </a:lnTo>
                                <a:lnTo>
                                  <a:pt x="65" y="452"/>
                                </a:lnTo>
                                <a:lnTo>
                                  <a:pt x="63" y="452"/>
                                </a:lnTo>
                                <a:lnTo>
                                  <a:pt x="63" y="454"/>
                                </a:lnTo>
                                <a:lnTo>
                                  <a:pt x="61" y="454"/>
                                </a:lnTo>
                                <a:lnTo>
                                  <a:pt x="59" y="454"/>
                                </a:lnTo>
                                <a:lnTo>
                                  <a:pt x="59" y="452"/>
                                </a:lnTo>
                                <a:lnTo>
                                  <a:pt x="57" y="452"/>
                                </a:lnTo>
                                <a:lnTo>
                                  <a:pt x="57" y="450"/>
                                </a:lnTo>
                                <a:lnTo>
                                  <a:pt x="57" y="448"/>
                                </a:lnTo>
                                <a:lnTo>
                                  <a:pt x="55" y="448"/>
                                </a:lnTo>
                                <a:lnTo>
                                  <a:pt x="53" y="448"/>
                                </a:lnTo>
                                <a:lnTo>
                                  <a:pt x="53" y="450"/>
                                </a:lnTo>
                                <a:lnTo>
                                  <a:pt x="51" y="450"/>
                                </a:lnTo>
                                <a:lnTo>
                                  <a:pt x="48" y="448"/>
                                </a:lnTo>
                                <a:lnTo>
                                  <a:pt x="51" y="446"/>
                                </a:lnTo>
                                <a:lnTo>
                                  <a:pt x="53" y="446"/>
                                </a:lnTo>
                                <a:lnTo>
                                  <a:pt x="53" y="444"/>
                                </a:lnTo>
                                <a:lnTo>
                                  <a:pt x="51" y="444"/>
                                </a:lnTo>
                                <a:lnTo>
                                  <a:pt x="51" y="442"/>
                                </a:lnTo>
                                <a:lnTo>
                                  <a:pt x="48" y="442"/>
                                </a:lnTo>
                                <a:lnTo>
                                  <a:pt x="46" y="442"/>
                                </a:lnTo>
                                <a:lnTo>
                                  <a:pt x="48" y="444"/>
                                </a:lnTo>
                                <a:lnTo>
                                  <a:pt x="46" y="446"/>
                                </a:lnTo>
                                <a:lnTo>
                                  <a:pt x="46" y="444"/>
                                </a:lnTo>
                                <a:lnTo>
                                  <a:pt x="44" y="444"/>
                                </a:lnTo>
                                <a:lnTo>
                                  <a:pt x="44" y="442"/>
                                </a:lnTo>
                                <a:lnTo>
                                  <a:pt x="44" y="440"/>
                                </a:lnTo>
                                <a:lnTo>
                                  <a:pt x="44" y="438"/>
                                </a:lnTo>
                                <a:lnTo>
                                  <a:pt x="44" y="435"/>
                                </a:lnTo>
                                <a:lnTo>
                                  <a:pt x="42" y="435"/>
                                </a:lnTo>
                                <a:lnTo>
                                  <a:pt x="42" y="433"/>
                                </a:lnTo>
                                <a:lnTo>
                                  <a:pt x="42" y="435"/>
                                </a:lnTo>
                                <a:lnTo>
                                  <a:pt x="40" y="435"/>
                                </a:lnTo>
                                <a:lnTo>
                                  <a:pt x="38" y="435"/>
                                </a:lnTo>
                                <a:lnTo>
                                  <a:pt x="36" y="435"/>
                                </a:lnTo>
                                <a:lnTo>
                                  <a:pt x="36" y="438"/>
                                </a:lnTo>
                                <a:lnTo>
                                  <a:pt x="34" y="438"/>
                                </a:lnTo>
                                <a:lnTo>
                                  <a:pt x="34" y="435"/>
                                </a:lnTo>
                                <a:lnTo>
                                  <a:pt x="32" y="438"/>
                                </a:lnTo>
                                <a:lnTo>
                                  <a:pt x="29" y="438"/>
                                </a:lnTo>
                                <a:lnTo>
                                  <a:pt x="29" y="435"/>
                                </a:lnTo>
                                <a:lnTo>
                                  <a:pt x="29" y="433"/>
                                </a:lnTo>
                                <a:lnTo>
                                  <a:pt x="29" y="431"/>
                                </a:lnTo>
                                <a:lnTo>
                                  <a:pt x="29" y="429"/>
                                </a:lnTo>
                                <a:lnTo>
                                  <a:pt x="27" y="429"/>
                                </a:lnTo>
                                <a:lnTo>
                                  <a:pt x="25" y="427"/>
                                </a:lnTo>
                                <a:lnTo>
                                  <a:pt x="25" y="429"/>
                                </a:lnTo>
                                <a:lnTo>
                                  <a:pt x="23" y="429"/>
                                </a:lnTo>
                                <a:lnTo>
                                  <a:pt x="23" y="431"/>
                                </a:lnTo>
                                <a:lnTo>
                                  <a:pt x="21" y="429"/>
                                </a:lnTo>
                                <a:lnTo>
                                  <a:pt x="21" y="427"/>
                                </a:lnTo>
                                <a:lnTo>
                                  <a:pt x="19" y="427"/>
                                </a:lnTo>
                                <a:lnTo>
                                  <a:pt x="19" y="425"/>
                                </a:lnTo>
                                <a:lnTo>
                                  <a:pt x="17" y="425"/>
                                </a:lnTo>
                                <a:lnTo>
                                  <a:pt x="17" y="423"/>
                                </a:lnTo>
                                <a:lnTo>
                                  <a:pt x="17" y="421"/>
                                </a:lnTo>
                                <a:lnTo>
                                  <a:pt x="17" y="418"/>
                                </a:lnTo>
                                <a:lnTo>
                                  <a:pt x="15" y="418"/>
                                </a:lnTo>
                                <a:lnTo>
                                  <a:pt x="13" y="418"/>
                                </a:lnTo>
                                <a:lnTo>
                                  <a:pt x="10" y="416"/>
                                </a:lnTo>
                                <a:lnTo>
                                  <a:pt x="10" y="414"/>
                                </a:lnTo>
                                <a:lnTo>
                                  <a:pt x="10" y="412"/>
                                </a:lnTo>
                                <a:lnTo>
                                  <a:pt x="10" y="410"/>
                                </a:lnTo>
                                <a:lnTo>
                                  <a:pt x="13" y="410"/>
                                </a:lnTo>
                                <a:lnTo>
                                  <a:pt x="13" y="412"/>
                                </a:lnTo>
                                <a:lnTo>
                                  <a:pt x="15" y="412"/>
                                </a:lnTo>
                                <a:lnTo>
                                  <a:pt x="17" y="410"/>
                                </a:lnTo>
                                <a:lnTo>
                                  <a:pt x="15" y="408"/>
                                </a:lnTo>
                                <a:lnTo>
                                  <a:pt x="13" y="408"/>
                                </a:lnTo>
                                <a:lnTo>
                                  <a:pt x="10" y="406"/>
                                </a:lnTo>
                                <a:lnTo>
                                  <a:pt x="8" y="406"/>
                                </a:lnTo>
                                <a:lnTo>
                                  <a:pt x="10" y="406"/>
                                </a:lnTo>
                                <a:lnTo>
                                  <a:pt x="13" y="406"/>
                                </a:lnTo>
                                <a:lnTo>
                                  <a:pt x="13" y="404"/>
                                </a:lnTo>
                                <a:lnTo>
                                  <a:pt x="10" y="404"/>
                                </a:lnTo>
                                <a:lnTo>
                                  <a:pt x="10" y="402"/>
                                </a:lnTo>
                                <a:lnTo>
                                  <a:pt x="8" y="402"/>
                                </a:lnTo>
                                <a:lnTo>
                                  <a:pt x="6" y="402"/>
                                </a:lnTo>
                                <a:lnTo>
                                  <a:pt x="6" y="399"/>
                                </a:lnTo>
                                <a:lnTo>
                                  <a:pt x="8" y="397"/>
                                </a:lnTo>
                                <a:lnTo>
                                  <a:pt x="6" y="397"/>
                                </a:lnTo>
                                <a:lnTo>
                                  <a:pt x="6" y="395"/>
                                </a:lnTo>
                                <a:lnTo>
                                  <a:pt x="6" y="393"/>
                                </a:lnTo>
                                <a:lnTo>
                                  <a:pt x="4" y="393"/>
                                </a:lnTo>
                                <a:lnTo>
                                  <a:pt x="2" y="393"/>
                                </a:lnTo>
                                <a:lnTo>
                                  <a:pt x="2" y="391"/>
                                </a:lnTo>
                                <a:lnTo>
                                  <a:pt x="0" y="389"/>
                                </a:lnTo>
                                <a:lnTo>
                                  <a:pt x="0" y="387"/>
                                </a:lnTo>
                                <a:lnTo>
                                  <a:pt x="0" y="385"/>
                                </a:lnTo>
                                <a:lnTo>
                                  <a:pt x="0" y="383"/>
                                </a:lnTo>
                                <a:lnTo>
                                  <a:pt x="2" y="380"/>
                                </a:lnTo>
                                <a:lnTo>
                                  <a:pt x="2" y="378"/>
                                </a:lnTo>
                                <a:lnTo>
                                  <a:pt x="4" y="378"/>
                                </a:lnTo>
                                <a:lnTo>
                                  <a:pt x="4" y="376"/>
                                </a:lnTo>
                                <a:lnTo>
                                  <a:pt x="6" y="376"/>
                                </a:lnTo>
                                <a:lnTo>
                                  <a:pt x="6" y="374"/>
                                </a:lnTo>
                                <a:lnTo>
                                  <a:pt x="6" y="372"/>
                                </a:lnTo>
                                <a:lnTo>
                                  <a:pt x="8" y="372"/>
                                </a:lnTo>
                                <a:lnTo>
                                  <a:pt x="8" y="370"/>
                                </a:lnTo>
                                <a:lnTo>
                                  <a:pt x="8" y="366"/>
                                </a:lnTo>
                                <a:lnTo>
                                  <a:pt x="8" y="364"/>
                                </a:lnTo>
                                <a:lnTo>
                                  <a:pt x="10" y="361"/>
                                </a:lnTo>
                                <a:lnTo>
                                  <a:pt x="10" y="359"/>
                                </a:lnTo>
                                <a:lnTo>
                                  <a:pt x="13" y="359"/>
                                </a:lnTo>
                                <a:lnTo>
                                  <a:pt x="15" y="359"/>
                                </a:lnTo>
                                <a:lnTo>
                                  <a:pt x="15" y="357"/>
                                </a:lnTo>
                                <a:lnTo>
                                  <a:pt x="17" y="357"/>
                                </a:lnTo>
                                <a:lnTo>
                                  <a:pt x="17" y="355"/>
                                </a:lnTo>
                                <a:lnTo>
                                  <a:pt x="19" y="355"/>
                                </a:lnTo>
                                <a:lnTo>
                                  <a:pt x="21" y="355"/>
                                </a:lnTo>
                                <a:lnTo>
                                  <a:pt x="21" y="353"/>
                                </a:lnTo>
                                <a:lnTo>
                                  <a:pt x="23" y="353"/>
                                </a:lnTo>
                                <a:lnTo>
                                  <a:pt x="23" y="351"/>
                                </a:lnTo>
                                <a:lnTo>
                                  <a:pt x="23" y="349"/>
                                </a:lnTo>
                                <a:lnTo>
                                  <a:pt x="23" y="347"/>
                                </a:lnTo>
                                <a:lnTo>
                                  <a:pt x="21" y="345"/>
                                </a:lnTo>
                                <a:lnTo>
                                  <a:pt x="21" y="342"/>
                                </a:lnTo>
                                <a:lnTo>
                                  <a:pt x="19" y="342"/>
                                </a:lnTo>
                                <a:lnTo>
                                  <a:pt x="19" y="340"/>
                                </a:lnTo>
                                <a:lnTo>
                                  <a:pt x="19" y="338"/>
                                </a:lnTo>
                                <a:lnTo>
                                  <a:pt x="21" y="336"/>
                                </a:lnTo>
                                <a:lnTo>
                                  <a:pt x="21" y="334"/>
                                </a:lnTo>
                                <a:lnTo>
                                  <a:pt x="21" y="330"/>
                                </a:lnTo>
                                <a:lnTo>
                                  <a:pt x="23" y="328"/>
                                </a:lnTo>
                                <a:lnTo>
                                  <a:pt x="23" y="326"/>
                                </a:lnTo>
                                <a:lnTo>
                                  <a:pt x="25" y="323"/>
                                </a:lnTo>
                                <a:lnTo>
                                  <a:pt x="23" y="321"/>
                                </a:lnTo>
                                <a:lnTo>
                                  <a:pt x="23" y="323"/>
                                </a:lnTo>
                                <a:lnTo>
                                  <a:pt x="21" y="323"/>
                                </a:lnTo>
                                <a:lnTo>
                                  <a:pt x="21" y="326"/>
                                </a:lnTo>
                                <a:lnTo>
                                  <a:pt x="17" y="326"/>
                                </a:lnTo>
                                <a:lnTo>
                                  <a:pt x="15" y="326"/>
                                </a:lnTo>
                                <a:lnTo>
                                  <a:pt x="13" y="326"/>
                                </a:lnTo>
                                <a:lnTo>
                                  <a:pt x="10" y="326"/>
                                </a:lnTo>
                                <a:lnTo>
                                  <a:pt x="8" y="326"/>
                                </a:lnTo>
                                <a:lnTo>
                                  <a:pt x="6" y="326"/>
                                </a:lnTo>
                                <a:lnTo>
                                  <a:pt x="6" y="323"/>
                                </a:lnTo>
                                <a:lnTo>
                                  <a:pt x="6" y="321"/>
                                </a:lnTo>
                                <a:lnTo>
                                  <a:pt x="8" y="321"/>
                                </a:lnTo>
                                <a:lnTo>
                                  <a:pt x="8" y="319"/>
                                </a:lnTo>
                                <a:lnTo>
                                  <a:pt x="8" y="317"/>
                                </a:lnTo>
                                <a:lnTo>
                                  <a:pt x="10" y="317"/>
                                </a:lnTo>
                                <a:lnTo>
                                  <a:pt x="13" y="317"/>
                                </a:lnTo>
                                <a:lnTo>
                                  <a:pt x="15" y="317"/>
                                </a:lnTo>
                                <a:lnTo>
                                  <a:pt x="17" y="313"/>
                                </a:lnTo>
                                <a:lnTo>
                                  <a:pt x="17" y="311"/>
                                </a:lnTo>
                                <a:lnTo>
                                  <a:pt x="17" y="309"/>
                                </a:lnTo>
                                <a:lnTo>
                                  <a:pt x="17" y="307"/>
                                </a:lnTo>
                                <a:lnTo>
                                  <a:pt x="17" y="304"/>
                                </a:lnTo>
                                <a:lnTo>
                                  <a:pt x="15" y="304"/>
                                </a:lnTo>
                                <a:lnTo>
                                  <a:pt x="13" y="304"/>
                                </a:lnTo>
                                <a:lnTo>
                                  <a:pt x="13" y="307"/>
                                </a:lnTo>
                                <a:lnTo>
                                  <a:pt x="10" y="304"/>
                                </a:lnTo>
                                <a:lnTo>
                                  <a:pt x="8" y="304"/>
                                </a:lnTo>
                                <a:lnTo>
                                  <a:pt x="10" y="302"/>
                                </a:lnTo>
                                <a:lnTo>
                                  <a:pt x="13" y="300"/>
                                </a:lnTo>
                                <a:lnTo>
                                  <a:pt x="13" y="298"/>
                                </a:lnTo>
                                <a:lnTo>
                                  <a:pt x="13" y="296"/>
                                </a:lnTo>
                                <a:lnTo>
                                  <a:pt x="13" y="298"/>
                                </a:lnTo>
                                <a:lnTo>
                                  <a:pt x="15" y="296"/>
                                </a:lnTo>
                                <a:lnTo>
                                  <a:pt x="10" y="296"/>
                                </a:lnTo>
                                <a:lnTo>
                                  <a:pt x="10" y="292"/>
                                </a:lnTo>
                                <a:lnTo>
                                  <a:pt x="13" y="292"/>
                                </a:lnTo>
                                <a:lnTo>
                                  <a:pt x="13" y="290"/>
                                </a:lnTo>
                                <a:lnTo>
                                  <a:pt x="10" y="290"/>
                                </a:lnTo>
                                <a:lnTo>
                                  <a:pt x="8" y="288"/>
                                </a:lnTo>
                                <a:lnTo>
                                  <a:pt x="8" y="285"/>
                                </a:lnTo>
                                <a:lnTo>
                                  <a:pt x="8" y="283"/>
                                </a:lnTo>
                                <a:lnTo>
                                  <a:pt x="10" y="283"/>
                                </a:lnTo>
                                <a:lnTo>
                                  <a:pt x="10" y="279"/>
                                </a:lnTo>
                                <a:lnTo>
                                  <a:pt x="13" y="279"/>
                                </a:lnTo>
                                <a:lnTo>
                                  <a:pt x="15" y="279"/>
                                </a:lnTo>
                                <a:lnTo>
                                  <a:pt x="17" y="279"/>
                                </a:lnTo>
                                <a:lnTo>
                                  <a:pt x="17" y="281"/>
                                </a:lnTo>
                                <a:lnTo>
                                  <a:pt x="19" y="281"/>
                                </a:lnTo>
                                <a:lnTo>
                                  <a:pt x="19" y="279"/>
                                </a:lnTo>
                                <a:lnTo>
                                  <a:pt x="21" y="279"/>
                                </a:lnTo>
                                <a:lnTo>
                                  <a:pt x="23" y="279"/>
                                </a:lnTo>
                                <a:lnTo>
                                  <a:pt x="21" y="279"/>
                                </a:lnTo>
                                <a:lnTo>
                                  <a:pt x="21" y="277"/>
                                </a:lnTo>
                                <a:lnTo>
                                  <a:pt x="23" y="277"/>
                                </a:lnTo>
                                <a:lnTo>
                                  <a:pt x="23" y="275"/>
                                </a:lnTo>
                                <a:lnTo>
                                  <a:pt x="25" y="273"/>
                                </a:lnTo>
                                <a:lnTo>
                                  <a:pt x="25" y="271"/>
                                </a:lnTo>
                                <a:lnTo>
                                  <a:pt x="27" y="271"/>
                                </a:lnTo>
                                <a:lnTo>
                                  <a:pt x="29" y="273"/>
                                </a:lnTo>
                                <a:lnTo>
                                  <a:pt x="29" y="271"/>
                                </a:lnTo>
                                <a:lnTo>
                                  <a:pt x="32" y="271"/>
                                </a:lnTo>
                                <a:lnTo>
                                  <a:pt x="29" y="271"/>
                                </a:lnTo>
                                <a:lnTo>
                                  <a:pt x="29" y="268"/>
                                </a:lnTo>
                                <a:lnTo>
                                  <a:pt x="32" y="268"/>
                                </a:lnTo>
                                <a:lnTo>
                                  <a:pt x="32" y="266"/>
                                </a:lnTo>
                                <a:lnTo>
                                  <a:pt x="29" y="264"/>
                                </a:lnTo>
                                <a:lnTo>
                                  <a:pt x="27" y="264"/>
                                </a:lnTo>
                                <a:lnTo>
                                  <a:pt x="25" y="264"/>
                                </a:lnTo>
                                <a:lnTo>
                                  <a:pt x="25" y="262"/>
                                </a:lnTo>
                                <a:lnTo>
                                  <a:pt x="27" y="262"/>
                                </a:lnTo>
                                <a:lnTo>
                                  <a:pt x="29" y="262"/>
                                </a:lnTo>
                                <a:lnTo>
                                  <a:pt x="29" y="260"/>
                                </a:lnTo>
                                <a:lnTo>
                                  <a:pt x="32" y="258"/>
                                </a:lnTo>
                                <a:lnTo>
                                  <a:pt x="29" y="258"/>
                                </a:lnTo>
                                <a:lnTo>
                                  <a:pt x="29" y="256"/>
                                </a:lnTo>
                                <a:lnTo>
                                  <a:pt x="27" y="256"/>
                                </a:lnTo>
                                <a:lnTo>
                                  <a:pt x="25" y="256"/>
                                </a:lnTo>
                                <a:lnTo>
                                  <a:pt x="25" y="254"/>
                                </a:lnTo>
                                <a:lnTo>
                                  <a:pt x="23" y="252"/>
                                </a:lnTo>
                                <a:lnTo>
                                  <a:pt x="21" y="254"/>
                                </a:lnTo>
                                <a:lnTo>
                                  <a:pt x="21" y="258"/>
                                </a:lnTo>
                                <a:lnTo>
                                  <a:pt x="21" y="256"/>
                                </a:lnTo>
                                <a:lnTo>
                                  <a:pt x="21" y="254"/>
                                </a:lnTo>
                                <a:lnTo>
                                  <a:pt x="19" y="256"/>
                                </a:lnTo>
                                <a:lnTo>
                                  <a:pt x="19" y="254"/>
                                </a:lnTo>
                                <a:lnTo>
                                  <a:pt x="19" y="252"/>
                                </a:lnTo>
                                <a:lnTo>
                                  <a:pt x="19" y="249"/>
                                </a:lnTo>
                                <a:lnTo>
                                  <a:pt x="17" y="249"/>
                                </a:lnTo>
                                <a:lnTo>
                                  <a:pt x="15" y="247"/>
                                </a:lnTo>
                                <a:lnTo>
                                  <a:pt x="17" y="247"/>
                                </a:lnTo>
                                <a:lnTo>
                                  <a:pt x="19" y="247"/>
                                </a:lnTo>
                                <a:lnTo>
                                  <a:pt x="21" y="247"/>
                                </a:lnTo>
                                <a:lnTo>
                                  <a:pt x="19" y="245"/>
                                </a:lnTo>
                                <a:lnTo>
                                  <a:pt x="17" y="245"/>
                                </a:lnTo>
                                <a:lnTo>
                                  <a:pt x="17" y="243"/>
                                </a:lnTo>
                                <a:lnTo>
                                  <a:pt x="15" y="243"/>
                                </a:lnTo>
                                <a:lnTo>
                                  <a:pt x="15" y="241"/>
                                </a:lnTo>
                                <a:lnTo>
                                  <a:pt x="17" y="243"/>
                                </a:lnTo>
                                <a:lnTo>
                                  <a:pt x="17" y="241"/>
                                </a:lnTo>
                                <a:lnTo>
                                  <a:pt x="19" y="239"/>
                                </a:lnTo>
                                <a:lnTo>
                                  <a:pt x="19" y="237"/>
                                </a:lnTo>
                                <a:lnTo>
                                  <a:pt x="19" y="235"/>
                                </a:lnTo>
                                <a:lnTo>
                                  <a:pt x="17" y="235"/>
                                </a:lnTo>
                                <a:lnTo>
                                  <a:pt x="19" y="233"/>
                                </a:lnTo>
                                <a:lnTo>
                                  <a:pt x="21" y="233"/>
                                </a:lnTo>
                                <a:lnTo>
                                  <a:pt x="21" y="230"/>
                                </a:lnTo>
                                <a:lnTo>
                                  <a:pt x="19" y="228"/>
                                </a:lnTo>
                                <a:lnTo>
                                  <a:pt x="19" y="230"/>
                                </a:lnTo>
                                <a:lnTo>
                                  <a:pt x="19" y="233"/>
                                </a:lnTo>
                                <a:lnTo>
                                  <a:pt x="17" y="233"/>
                                </a:lnTo>
                                <a:lnTo>
                                  <a:pt x="15" y="230"/>
                                </a:lnTo>
                                <a:lnTo>
                                  <a:pt x="15" y="228"/>
                                </a:lnTo>
                                <a:lnTo>
                                  <a:pt x="13" y="228"/>
                                </a:lnTo>
                                <a:lnTo>
                                  <a:pt x="13" y="226"/>
                                </a:lnTo>
                                <a:lnTo>
                                  <a:pt x="15" y="224"/>
                                </a:lnTo>
                                <a:lnTo>
                                  <a:pt x="17" y="224"/>
                                </a:lnTo>
                                <a:lnTo>
                                  <a:pt x="15" y="224"/>
                                </a:lnTo>
                                <a:lnTo>
                                  <a:pt x="17" y="222"/>
                                </a:lnTo>
                                <a:lnTo>
                                  <a:pt x="15" y="220"/>
                                </a:lnTo>
                                <a:lnTo>
                                  <a:pt x="15" y="218"/>
                                </a:lnTo>
                                <a:lnTo>
                                  <a:pt x="17" y="218"/>
                                </a:lnTo>
                                <a:lnTo>
                                  <a:pt x="15" y="216"/>
                                </a:lnTo>
                                <a:lnTo>
                                  <a:pt x="17" y="216"/>
                                </a:lnTo>
                                <a:lnTo>
                                  <a:pt x="17" y="214"/>
                                </a:lnTo>
                                <a:lnTo>
                                  <a:pt x="17" y="211"/>
                                </a:lnTo>
                                <a:lnTo>
                                  <a:pt x="15" y="211"/>
                                </a:lnTo>
                                <a:lnTo>
                                  <a:pt x="13" y="211"/>
                                </a:lnTo>
                                <a:lnTo>
                                  <a:pt x="13" y="209"/>
                                </a:lnTo>
                                <a:lnTo>
                                  <a:pt x="10" y="209"/>
                                </a:lnTo>
                                <a:lnTo>
                                  <a:pt x="10" y="207"/>
                                </a:lnTo>
                                <a:lnTo>
                                  <a:pt x="10" y="205"/>
                                </a:lnTo>
                                <a:lnTo>
                                  <a:pt x="8" y="203"/>
                                </a:lnTo>
                                <a:lnTo>
                                  <a:pt x="8" y="201"/>
                                </a:lnTo>
                                <a:lnTo>
                                  <a:pt x="10" y="201"/>
                                </a:lnTo>
                                <a:lnTo>
                                  <a:pt x="10" y="203"/>
                                </a:lnTo>
                                <a:lnTo>
                                  <a:pt x="13" y="203"/>
                                </a:lnTo>
                                <a:lnTo>
                                  <a:pt x="13" y="201"/>
                                </a:lnTo>
                                <a:lnTo>
                                  <a:pt x="15" y="201"/>
                                </a:lnTo>
                                <a:lnTo>
                                  <a:pt x="15" y="199"/>
                                </a:lnTo>
                                <a:lnTo>
                                  <a:pt x="15" y="197"/>
                                </a:lnTo>
                                <a:lnTo>
                                  <a:pt x="17" y="195"/>
                                </a:lnTo>
                                <a:lnTo>
                                  <a:pt x="17" y="192"/>
                                </a:lnTo>
                                <a:lnTo>
                                  <a:pt x="19" y="192"/>
                                </a:lnTo>
                                <a:lnTo>
                                  <a:pt x="21" y="192"/>
                                </a:lnTo>
                                <a:lnTo>
                                  <a:pt x="21" y="195"/>
                                </a:lnTo>
                                <a:lnTo>
                                  <a:pt x="19" y="195"/>
                                </a:lnTo>
                                <a:lnTo>
                                  <a:pt x="19" y="197"/>
                                </a:lnTo>
                                <a:lnTo>
                                  <a:pt x="17" y="197"/>
                                </a:lnTo>
                                <a:lnTo>
                                  <a:pt x="17" y="199"/>
                                </a:lnTo>
                                <a:lnTo>
                                  <a:pt x="17" y="201"/>
                                </a:lnTo>
                                <a:lnTo>
                                  <a:pt x="19" y="201"/>
                                </a:lnTo>
                                <a:lnTo>
                                  <a:pt x="19" y="199"/>
                                </a:lnTo>
                                <a:lnTo>
                                  <a:pt x="21" y="199"/>
                                </a:lnTo>
                                <a:lnTo>
                                  <a:pt x="23" y="199"/>
                                </a:lnTo>
                                <a:lnTo>
                                  <a:pt x="23" y="197"/>
                                </a:lnTo>
                                <a:lnTo>
                                  <a:pt x="21" y="197"/>
                                </a:lnTo>
                                <a:lnTo>
                                  <a:pt x="23" y="197"/>
                                </a:lnTo>
                                <a:lnTo>
                                  <a:pt x="23" y="195"/>
                                </a:lnTo>
                                <a:lnTo>
                                  <a:pt x="25" y="192"/>
                                </a:lnTo>
                                <a:lnTo>
                                  <a:pt x="25" y="190"/>
                                </a:lnTo>
                                <a:lnTo>
                                  <a:pt x="27" y="190"/>
                                </a:lnTo>
                                <a:lnTo>
                                  <a:pt x="25" y="188"/>
                                </a:lnTo>
                                <a:lnTo>
                                  <a:pt x="27" y="186"/>
                                </a:lnTo>
                                <a:lnTo>
                                  <a:pt x="29" y="182"/>
                                </a:lnTo>
                                <a:lnTo>
                                  <a:pt x="29" y="180"/>
                                </a:lnTo>
                                <a:lnTo>
                                  <a:pt x="29" y="178"/>
                                </a:lnTo>
                                <a:lnTo>
                                  <a:pt x="29" y="176"/>
                                </a:lnTo>
                                <a:lnTo>
                                  <a:pt x="32" y="173"/>
                                </a:lnTo>
                                <a:lnTo>
                                  <a:pt x="32" y="171"/>
                                </a:lnTo>
                                <a:lnTo>
                                  <a:pt x="34" y="171"/>
                                </a:lnTo>
                                <a:lnTo>
                                  <a:pt x="34" y="169"/>
                                </a:lnTo>
                                <a:lnTo>
                                  <a:pt x="34" y="167"/>
                                </a:lnTo>
                                <a:lnTo>
                                  <a:pt x="34" y="163"/>
                                </a:lnTo>
                                <a:lnTo>
                                  <a:pt x="34" y="159"/>
                                </a:lnTo>
                                <a:lnTo>
                                  <a:pt x="36" y="157"/>
                                </a:lnTo>
                                <a:lnTo>
                                  <a:pt x="36" y="154"/>
                                </a:lnTo>
                                <a:lnTo>
                                  <a:pt x="34" y="157"/>
                                </a:lnTo>
                                <a:lnTo>
                                  <a:pt x="32" y="157"/>
                                </a:lnTo>
                                <a:lnTo>
                                  <a:pt x="32" y="154"/>
                                </a:lnTo>
                                <a:lnTo>
                                  <a:pt x="29" y="152"/>
                                </a:lnTo>
                                <a:lnTo>
                                  <a:pt x="29" y="150"/>
                                </a:lnTo>
                                <a:lnTo>
                                  <a:pt x="32" y="148"/>
                                </a:lnTo>
                                <a:lnTo>
                                  <a:pt x="32" y="146"/>
                                </a:lnTo>
                                <a:lnTo>
                                  <a:pt x="34" y="146"/>
                                </a:lnTo>
                                <a:lnTo>
                                  <a:pt x="34" y="144"/>
                                </a:lnTo>
                                <a:lnTo>
                                  <a:pt x="36" y="144"/>
                                </a:lnTo>
                                <a:lnTo>
                                  <a:pt x="36" y="142"/>
                                </a:lnTo>
                                <a:lnTo>
                                  <a:pt x="38" y="142"/>
                                </a:lnTo>
                                <a:lnTo>
                                  <a:pt x="36" y="142"/>
                                </a:lnTo>
                                <a:lnTo>
                                  <a:pt x="36" y="140"/>
                                </a:lnTo>
                                <a:lnTo>
                                  <a:pt x="36" y="138"/>
                                </a:lnTo>
                                <a:lnTo>
                                  <a:pt x="38" y="138"/>
                                </a:lnTo>
                                <a:lnTo>
                                  <a:pt x="38" y="135"/>
                                </a:lnTo>
                                <a:lnTo>
                                  <a:pt x="38" y="133"/>
                                </a:lnTo>
                                <a:lnTo>
                                  <a:pt x="40" y="133"/>
                                </a:lnTo>
                                <a:lnTo>
                                  <a:pt x="40" y="131"/>
                                </a:lnTo>
                                <a:lnTo>
                                  <a:pt x="40" y="133"/>
                                </a:lnTo>
                                <a:lnTo>
                                  <a:pt x="42" y="131"/>
                                </a:lnTo>
                                <a:lnTo>
                                  <a:pt x="44" y="131"/>
                                </a:lnTo>
                                <a:lnTo>
                                  <a:pt x="44" y="133"/>
                                </a:lnTo>
                                <a:lnTo>
                                  <a:pt x="44" y="131"/>
                                </a:lnTo>
                                <a:lnTo>
                                  <a:pt x="46" y="131"/>
                                </a:lnTo>
                                <a:lnTo>
                                  <a:pt x="46" y="129"/>
                                </a:lnTo>
                                <a:lnTo>
                                  <a:pt x="44" y="127"/>
                                </a:lnTo>
                                <a:lnTo>
                                  <a:pt x="46" y="127"/>
                                </a:lnTo>
                                <a:lnTo>
                                  <a:pt x="48" y="123"/>
                                </a:lnTo>
                                <a:lnTo>
                                  <a:pt x="51" y="121"/>
                                </a:lnTo>
                                <a:lnTo>
                                  <a:pt x="51" y="119"/>
                                </a:lnTo>
                                <a:lnTo>
                                  <a:pt x="53" y="119"/>
                                </a:lnTo>
                                <a:lnTo>
                                  <a:pt x="55" y="119"/>
                                </a:lnTo>
                                <a:lnTo>
                                  <a:pt x="55" y="116"/>
                                </a:lnTo>
                                <a:lnTo>
                                  <a:pt x="57" y="116"/>
                                </a:lnTo>
                                <a:lnTo>
                                  <a:pt x="59" y="116"/>
                                </a:lnTo>
                                <a:lnTo>
                                  <a:pt x="61" y="116"/>
                                </a:lnTo>
                                <a:lnTo>
                                  <a:pt x="63" y="116"/>
                                </a:lnTo>
                                <a:lnTo>
                                  <a:pt x="63" y="114"/>
                                </a:lnTo>
                                <a:lnTo>
                                  <a:pt x="65" y="114"/>
                                </a:lnTo>
                                <a:lnTo>
                                  <a:pt x="67" y="112"/>
                                </a:lnTo>
                                <a:lnTo>
                                  <a:pt x="67" y="110"/>
                                </a:lnTo>
                                <a:lnTo>
                                  <a:pt x="70" y="108"/>
                                </a:lnTo>
                                <a:lnTo>
                                  <a:pt x="72" y="108"/>
                                </a:lnTo>
                                <a:lnTo>
                                  <a:pt x="72" y="106"/>
                                </a:lnTo>
                                <a:lnTo>
                                  <a:pt x="74" y="108"/>
                                </a:lnTo>
                                <a:lnTo>
                                  <a:pt x="74" y="106"/>
                                </a:lnTo>
                                <a:lnTo>
                                  <a:pt x="76" y="104"/>
                                </a:lnTo>
                                <a:lnTo>
                                  <a:pt x="80" y="104"/>
                                </a:lnTo>
                                <a:lnTo>
                                  <a:pt x="80" y="102"/>
                                </a:lnTo>
                                <a:lnTo>
                                  <a:pt x="82" y="102"/>
                                </a:lnTo>
                                <a:lnTo>
                                  <a:pt x="84" y="102"/>
                                </a:lnTo>
                                <a:lnTo>
                                  <a:pt x="86" y="102"/>
                                </a:lnTo>
                                <a:lnTo>
                                  <a:pt x="89" y="99"/>
                                </a:lnTo>
                                <a:lnTo>
                                  <a:pt x="89" y="102"/>
                                </a:lnTo>
                                <a:lnTo>
                                  <a:pt x="91" y="102"/>
                                </a:lnTo>
                                <a:lnTo>
                                  <a:pt x="93" y="99"/>
                                </a:lnTo>
                                <a:lnTo>
                                  <a:pt x="93" y="97"/>
                                </a:lnTo>
                                <a:lnTo>
                                  <a:pt x="95" y="95"/>
                                </a:lnTo>
                                <a:lnTo>
                                  <a:pt x="95" y="93"/>
                                </a:lnTo>
                                <a:lnTo>
                                  <a:pt x="97" y="93"/>
                                </a:lnTo>
                                <a:lnTo>
                                  <a:pt x="99" y="91"/>
                                </a:lnTo>
                                <a:lnTo>
                                  <a:pt x="99" y="89"/>
                                </a:lnTo>
                                <a:lnTo>
                                  <a:pt x="101" y="87"/>
                                </a:lnTo>
                                <a:lnTo>
                                  <a:pt x="103" y="85"/>
                                </a:lnTo>
                                <a:lnTo>
                                  <a:pt x="103" y="83"/>
                                </a:lnTo>
                                <a:lnTo>
                                  <a:pt x="103" y="80"/>
                                </a:lnTo>
                                <a:lnTo>
                                  <a:pt x="103" y="74"/>
                                </a:lnTo>
                                <a:lnTo>
                                  <a:pt x="103" y="70"/>
                                </a:lnTo>
                                <a:lnTo>
                                  <a:pt x="103" y="66"/>
                                </a:lnTo>
                                <a:lnTo>
                                  <a:pt x="101" y="57"/>
                                </a:lnTo>
                                <a:lnTo>
                                  <a:pt x="101" y="55"/>
                                </a:lnTo>
                                <a:lnTo>
                                  <a:pt x="101" y="53"/>
                                </a:lnTo>
                                <a:lnTo>
                                  <a:pt x="101" y="49"/>
                                </a:lnTo>
                                <a:lnTo>
                                  <a:pt x="101" y="47"/>
                                </a:lnTo>
                                <a:lnTo>
                                  <a:pt x="101" y="45"/>
                                </a:lnTo>
                                <a:lnTo>
                                  <a:pt x="101" y="42"/>
                                </a:lnTo>
                                <a:lnTo>
                                  <a:pt x="101" y="40"/>
                                </a:lnTo>
                                <a:lnTo>
                                  <a:pt x="99" y="38"/>
                                </a:lnTo>
                                <a:lnTo>
                                  <a:pt x="99" y="36"/>
                                </a:lnTo>
                                <a:lnTo>
                                  <a:pt x="99" y="34"/>
                                </a:lnTo>
                                <a:lnTo>
                                  <a:pt x="97" y="32"/>
                                </a:lnTo>
                                <a:lnTo>
                                  <a:pt x="95" y="32"/>
                                </a:lnTo>
                                <a:lnTo>
                                  <a:pt x="95" y="30"/>
                                </a:lnTo>
                                <a:lnTo>
                                  <a:pt x="93" y="30"/>
                                </a:lnTo>
                                <a:lnTo>
                                  <a:pt x="95" y="28"/>
                                </a:lnTo>
                                <a:lnTo>
                                  <a:pt x="97" y="26"/>
                                </a:lnTo>
                                <a:lnTo>
                                  <a:pt x="97" y="23"/>
                                </a:lnTo>
                                <a:lnTo>
                                  <a:pt x="95" y="23"/>
                                </a:lnTo>
                                <a:lnTo>
                                  <a:pt x="93" y="21"/>
                                </a:lnTo>
                                <a:lnTo>
                                  <a:pt x="91" y="21"/>
                                </a:lnTo>
                                <a:lnTo>
                                  <a:pt x="91" y="23"/>
                                </a:lnTo>
                                <a:lnTo>
                                  <a:pt x="89" y="21"/>
                                </a:lnTo>
                                <a:lnTo>
                                  <a:pt x="86" y="21"/>
                                </a:lnTo>
                                <a:lnTo>
                                  <a:pt x="84" y="21"/>
                                </a:lnTo>
                                <a:lnTo>
                                  <a:pt x="84" y="19"/>
                                </a:lnTo>
                                <a:lnTo>
                                  <a:pt x="82" y="17"/>
                                </a:lnTo>
                                <a:lnTo>
                                  <a:pt x="82" y="15"/>
                                </a:lnTo>
                                <a:lnTo>
                                  <a:pt x="80" y="15"/>
                                </a:lnTo>
                                <a:lnTo>
                                  <a:pt x="80" y="13"/>
                                </a:lnTo>
                                <a:lnTo>
                                  <a:pt x="78" y="13"/>
                                </a:lnTo>
                                <a:lnTo>
                                  <a:pt x="78" y="15"/>
                                </a:lnTo>
                                <a:lnTo>
                                  <a:pt x="78" y="13"/>
                                </a:lnTo>
                                <a:lnTo>
                                  <a:pt x="74" y="11"/>
                                </a:lnTo>
                                <a:lnTo>
                                  <a:pt x="74" y="9"/>
                                </a:lnTo>
                                <a:lnTo>
                                  <a:pt x="76" y="9"/>
                                </a:lnTo>
                                <a:lnTo>
                                  <a:pt x="76" y="7"/>
                                </a:lnTo>
                                <a:lnTo>
                                  <a:pt x="74" y="7"/>
                                </a:lnTo>
                                <a:lnTo>
                                  <a:pt x="72" y="4"/>
                                </a:lnTo>
                                <a:lnTo>
                                  <a:pt x="72" y="7"/>
                                </a:lnTo>
                                <a:lnTo>
                                  <a:pt x="70" y="7"/>
                                </a:lnTo>
                                <a:lnTo>
                                  <a:pt x="67" y="7"/>
                                </a:lnTo>
                                <a:lnTo>
                                  <a:pt x="65" y="4"/>
                                </a:lnTo>
                                <a:lnTo>
                                  <a:pt x="63" y="4"/>
                                </a:lnTo>
                                <a:lnTo>
                                  <a:pt x="63" y="7"/>
                                </a:lnTo>
                                <a:lnTo>
                                  <a:pt x="61" y="7"/>
                                </a:lnTo>
                                <a:lnTo>
                                  <a:pt x="59" y="7"/>
                                </a:lnTo>
                                <a:lnTo>
                                  <a:pt x="57" y="7"/>
                                </a:lnTo>
                                <a:lnTo>
                                  <a:pt x="55" y="7"/>
                                </a:lnTo>
                                <a:lnTo>
                                  <a:pt x="53" y="7"/>
                                </a:lnTo>
                                <a:lnTo>
                                  <a:pt x="51" y="7"/>
                                </a:lnTo>
                                <a:lnTo>
                                  <a:pt x="48" y="7"/>
                                </a:lnTo>
                                <a:lnTo>
                                  <a:pt x="46" y="7"/>
                                </a:lnTo>
                                <a:lnTo>
                                  <a:pt x="44" y="7"/>
                                </a:lnTo>
                                <a:lnTo>
                                  <a:pt x="42" y="7"/>
                                </a:lnTo>
                                <a:lnTo>
                                  <a:pt x="40" y="4"/>
                                </a:lnTo>
                                <a:lnTo>
                                  <a:pt x="40" y="2"/>
                                </a:lnTo>
                                <a:lnTo>
                                  <a:pt x="38" y="2"/>
                                </a:lnTo>
                                <a:lnTo>
                                  <a:pt x="36" y="0"/>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2802" name="Freeform 573"/>
                        <wps:cNvSpPr>
                          <a:spLocks/>
                        </wps:cNvSpPr>
                        <wps:spPr bwMode="auto">
                          <a:xfrm>
                            <a:off x="2731100" y="6529723"/>
                            <a:ext cx="363200" cy="429201"/>
                          </a:xfrm>
                          <a:custGeom>
                            <a:avLst/>
                            <a:gdLst>
                              <a:gd name="T0" fmla="*/ 254635 w 572"/>
                              <a:gd name="T1" fmla="*/ 1270 h 676"/>
                              <a:gd name="T2" fmla="*/ 276225 w 572"/>
                              <a:gd name="T3" fmla="*/ 4445 h 676"/>
                              <a:gd name="T4" fmla="*/ 288290 w 572"/>
                              <a:gd name="T5" fmla="*/ 14605 h 676"/>
                              <a:gd name="T6" fmla="*/ 294640 w 572"/>
                              <a:gd name="T7" fmla="*/ 31115 h 676"/>
                              <a:gd name="T8" fmla="*/ 288290 w 572"/>
                              <a:gd name="T9" fmla="*/ 64770 h 676"/>
                              <a:gd name="T10" fmla="*/ 270510 w 572"/>
                              <a:gd name="T11" fmla="*/ 73660 h 676"/>
                              <a:gd name="T12" fmla="*/ 255905 w 572"/>
                              <a:gd name="T13" fmla="*/ 84455 h 676"/>
                              <a:gd name="T14" fmla="*/ 250825 w 572"/>
                              <a:gd name="T15" fmla="*/ 97790 h 676"/>
                              <a:gd name="T16" fmla="*/ 247650 w 572"/>
                              <a:gd name="T17" fmla="*/ 120650 h 676"/>
                              <a:gd name="T18" fmla="*/ 242570 w 572"/>
                              <a:gd name="T19" fmla="*/ 121920 h 676"/>
                              <a:gd name="T20" fmla="*/ 241300 w 572"/>
                              <a:gd name="T21" fmla="*/ 133985 h 676"/>
                              <a:gd name="T22" fmla="*/ 242570 w 572"/>
                              <a:gd name="T23" fmla="*/ 144780 h 676"/>
                              <a:gd name="T24" fmla="*/ 240030 w 572"/>
                              <a:gd name="T25" fmla="*/ 156845 h 676"/>
                              <a:gd name="T26" fmla="*/ 248920 w 572"/>
                              <a:gd name="T27" fmla="*/ 166370 h 676"/>
                              <a:gd name="T28" fmla="*/ 243840 w 572"/>
                              <a:gd name="T29" fmla="*/ 175895 h 676"/>
                              <a:gd name="T30" fmla="*/ 236855 w 572"/>
                              <a:gd name="T31" fmla="*/ 185420 h 676"/>
                              <a:gd name="T32" fmla="*/ 240030 w 572"/>
                              <a:gd name="T33" fmla="*/ 201295 h 676"/>
                              <a:gd name="T34" fmla="*/ 246380 w 572"/>
                              <a:gd name="T35" fmla="*/ 205105 h 676"/>
                              <a:gd name="T36" fmla="*/ 241300 w 572"/>
                              <a:gd name="T37" fmla="*/ 225425 h 676"/>
                              <a:gd name="T38" fmla="*/ 230505 w 572"/>
                              <a:gd name="T39" fmla="*/ 243205 h 676"/>
                              <a:gd name="T40" fmla="*/ 236855 w 572"/>
                              <a:gd name="T41" fmla="*/ 257810 h 676"/>
                              <a:gd name="T42" fmla="*/ 241300 w 572"/>
                              <a:gd name="T43" fmla="*/ 269875 h 676"/>
                              <a:gd name="T44" fmla="*/ 253365 w 572"/>
                              <a:gd name="T45" fmla="*/ 278130 h 676"/>
                              <a:gd name="T46" fmla="*/ 262890 w 572"/>
                              <a:gd name="T47" fmla="*/ 281940 h 676"/>
                              <a:gd name="T48" fmla="*/ 271780 w 572"/>
                              <a:gd name="T49" fmla="*/ 285750 h 676"/>
                              <a:gd name="T50" fmla="*/ 293370 w 572"/>
                              <a:gd name="T51" fmla="*/ 291465 h 676"/>
                              <a:gd name="T52" fmla="*/ 304165 w 572"/>
                              <a:gd name="T53" fmla="*/ 294005 h 676"/>
                              <a:gd name="T54" fmla="*/ 321310 w 572"/>
                              <a:gd name="T55" fmla="*/ 312420 h 676"/>
                              <a:gd name="T56" fmla="*/ 318770 w 572"/>
                              <a:gd name="T57" fmla="*/ 331470 h 676"/>
                              <a:gd name="T58" fmla="*/ 316230 w 572"/>
                              <a:gd name="T59" fmla="*/ 353060 h 676"/>
                              <a:gd name="T60" fmla="*/ 321310 w 572"/>
                              <a:gd name="T61" fmla="*/ 374650 h 676"/>
                              <a:gd name="T62" fmla="*/ 333375 w 572"/>
                              <a:gd name="T63" fmla="*/ 391795 h 676"/>
                              <a:gd name="T64" fmla="*/ 348615 w 572"/>
                              <a:gd name="T65" fmla="*/ 403860 h 676"/>
                              <a:gd name="T66" fmla="*/ 356235 w 572"/>
                              <a:gd name="T67" fmla="*/ 415925 h 676"/>
                              <a:gd name="T68" fmla="*/ 329565 w 572"/>
                              <a:gd name="T69" fmla="*/ 427990 h 676"/>
                              <a:gd name="T70" fmla="*/ 307975 w 572"/>
                              <a:gd name="T71" fmla="*/ 422910 h 676"/>
                              <a:gd name="T72" fmla="*/ 304165 w 572"/>
                              <a:gd name="T73" fmla="*/ 395605 h 676"/>
                              <a:gd name="T74" fmla="*/ 297180 w 572"/>
                              <a:gd name="T75" fmla="*/ 373380 h 676"/>
                              <a:gd name="T76" fmla="*/ 280035 w 572"/>
                              <a:gd name="T77" fmla="*/ 359410 h 676"/>
                              <a:gd name="T78" fmla="*/ 262890 w 572"/>
                              <a:gd name="T79" fmla="*/ 343535 h 676"/>
                              <a:gd name="T80" fmla="*/ 246380 w 572"/>
                              <a:gd name="T81" fmla="*/ 311150 h 676"/>
                              <a:gd name="T82" fmla="*/ 220980 w 572"/>
                              <a:gd name="T83" fmla="*/ 316865 h 676"/>
                              <a:gd name="T84" fmla="*/ 196850 w 572"/>
                              <a:gd name="T85" fmla="*/ 318135 h 676"/>
                              <a:gd name="T86" fmla="*/ 210185 w 572"/>
                              <a:gd name="T87" fmla="*/ 343535 h 676"/>
                              <a:gd name="T88" fmla="*/ 245110 w 572"/>
                              <a:gd name="T89" fmla="*/ 373380 h 676"/>
                              <a:gd name="T90" fmla="*/ 227965 w 572"/>
                              <a:gd name="T91" fmla="*/ 406400 h 676"/>
                              <a:gd name="T92" fmla="*/ 198120 w 572"/>
                              <a:gd name="T93" fmla="*/ 389255 h 676"/>
                              <a:gd name="T94" fmla="*/ 175260 w 572"/>
                              <a:gd name="T95" fmla="*/ 371475 h 676"/>
                              <a:gd name="T96" fmla="*/ 148590 w 572"/>
                              <a:gd name="T97" fmla="*/ 359410 h 676"/>
                              <a:gd name="T98" fmla="*/ 128270 w 572"/>
                              <a:gd name="T99" fmla="*/ 342265 h 676"/>
                              <a:gd name="T100" fmla="*/ 133985 w 572"/>
                              <a:gd name="T101" fmla="*/ 300355 h 676"/>
                              <a:gd name="T102" fmla="*/ 117475 w 572"/>
                              <a:gd name="T103" fmla="*/ 264160 h 676"/>
                              <a:gd name="T104" fmla="*/ 93345 w 572"/>
                              <a:gd name="T105" fmla="*/ 240030 h 676"/>
                              <a:gd name="T106" fmla="*/ 74930 w 572"/>
                              <a:gd name="T107" fmla="*/ 203835 h 676"/>
                              <a:gd name="T108" fmla="*/ 57150 w 572"/>
                              <a:gd name="T109" fmla="*/ 170180 h 676"/>
                              <a:gd name="T110" fmla="*/ 48260 w 572"/>
                              <a:gd name="T111" fmla="*/ 135890 h 676"/>
                              <a:gd name="T112" fmla="*/ 55880 w 572"/>
                              <a:gd name="T113" fmla="*/ 103505 h 676"/>
                              <a:gd name="T114" fmla="*/ 20955 w 572"/>
                              <a:gd name="T115" fmla="*/ 99695 h 676"/>
                              <a:gd name="T116" fmla="*/ 3810 w 572"/>
                              <a:gd name="T117" fmla="*/ 67310 h 676"/>
                              <a:gd name="T118" fmla="*/ 3810 w 572"/>
                              <a:gd name="T119" fmla="*/ 37465 h 676"/>
                              <a:gd name="T120" fmla="*/ 17145 w 572"/>
                              <a:gd name="T121" fmla="*/ 16510 h 67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572" h="676">
                                <a:moveTo>
                                  <a:pt x="48" y="2"/>
                                </a:moveTo>
                                <a:lnTo>
                                  <a:pt x="69" y="2"/>
                                </a:lnTo>
                                <a:lnTo>
                                  <a:pt x="97" y="0"/>
                                </a:lnTo>
                                <a:lnTo>
                                  <a:pt x="124" y="0"/>
                                </a:lnTo>
                                <a:lnTo>
                                  <a:pt x="150" y="0"/>
                                </a:lnTo>
                                <a:lnTo>
                                  <a:pt x="175" y="2"/>
                                </a:lnTo>
                                <a:lnTo>
                                  <a:pt x="177" y="2"/>
                                </a:lnTo>
                                <a:lnTo>
                                  <a:pt x="202" y="2"/>
                                </a:lnTo>
                                <a:lnTo>
                                  <a:pt x="230" y="2"/>
                                </a:lnTo>
                                <a:lnTo>
                                  <a:pt x="234" y="2"/>
                                </a:lnTo>
                                <a:lnTo>
                                  <a:pt x="257" y="0"/>
                                </a:lnTo>
                                <a:lnTo>
                                  <a:pt x="285" y="0"/>
                                </a:lnTo>
                                <a:lnTo>
                                  <a:pt x="312" y="0"/>
                                </a:lnTo>
                                <a:lnTo>
                                  <a:pt x="340" y="0"/>
                                </a:lnTo>
                                <a:lnTo>
                                  <a:pt x="365" y="0"/>
                                </a:lnTo>
                                <a:lnTo>
                                  <a:pt x="397" y="0"/>
                                </a:lnTo>
                                <a:lnTo>
                                  <a:pt x="399" y="0"/>
                                </a:lnTo>
                                <a:lnTo>
                                  <a:pt x="401" y="2"/>
                                </a:lnTo>
                                <a:lnTo>
                                  <a:pt x="403" y="2"/>
                                </a:lnTo>
                                <a:lnTo>
                                  <a:pt x="403" y="4"/>
                                </a:lnTo>
                                <a:lnTo>
                                  <a:pt x="405" y="7"/>
                                </a:lnTo>
                                <a:lnTo>
                                  <a:pt x="407" y="7"/>
                                </a:lnTo>
                                <a:lnTo>
                                  <a:pt x="409" y="7"/>
                                </a:lnTo>
                                <a:lnTo>
                                  <a:pt x="411" y="7"/>
                                </a:lnTo>
                                <a:lnTo>
                                  <a:pt x="414" y="7"/>
                                </a:lnTo>
                                <a:lnTo>
                                  <a:pt x="416" y="7"/>
                                </a:lnTo>
                                <a:lnTo>
                                  <a:pt x="418" y="7"/>
                                </a:lnTo>
                                <a:lnTo>
                                  <a:pt x="420" y="7"/>
                                </a:lnTo>
                                <a:lnTo>
                                  <a:pt x="422" y="7"/>
                                </a:lnTo>
                                <a:lnTo>
                                  <a:pt x="424" y="7"/>
                                </a:lnTo>
                                <a:lnTo>
                                  <a:pt x="426" y="7"/>
                                </a:lnTo>
                                <a:lnTo>
                                  <a:pt x="426" y="4"/>
                                </a:lnTo>
                                <a:lnTo>
                                  <a:pt x="428" y="4"/>
                                </a:lnTo>
                                <a:lnTo>
                                  <a:pt x="430" y="7"/>
                                </a:lnTo>
                                <a:lnTo>
                                  <a:pt x="433" y="7"/>
                                </a:lnTo>
                                <a:lnTo>
                                  <a:pt x="435" y="7"/>
                                </a:lnTo>
                                <a:lnTo>
                                  <a:pt x="435" y="4"/>
                                </a:lnTo>
                                <a:lnTo>
                                  <a:pt x="437" y="7"/>
                                </a:lnTo>
                                <a:lnTo>
                                  <a:pt x="439" y="7"/>
                                </a:lnTo>
                                <a:lnTo>
                                  <a:pt x="439" y="9"/>
                                </a:lnTo>
                                <a:lnTo>
                                  <a:pt x="437" y="9"/>
                                </a:lnTo>
                                <a:lnTo>
                                  <a:pt x="437" y="11"/>
                                </a:lnTo>
                                <a:lnTo>
                                  <a:pt x="441" y="13"/>
                                </a:lnTo>
                                <a:lnTo>
                                  <a:pt x="441" y="15"/>
                                </a:lnTo>
                                <a:lnTo>
                                  <a:pt x="441" y="13"/>
                                </a:lnTo>
                                <a:lnTo>
                                  <a:pt x="443" y="13"/>
                                </a:lnTo>
                                <a:lnTo>
                                  <a:pt x="443" y="15"/>
                                </a:lnTo>
                                <a:lnTo>
                                  <a:pt x="445" y="15"/>
                                </a:lnTo>
                                <a:lnTo>
                                  <a:pt x="445" y="17"/>
                                </a:lnTo>
                                <a:lnTo>
                                  <a:pt x="447" y="19"/>
                                </a:lnTo>
                                <a:lnTo>
                                  <a:pt x="447" y="21"/>
                                </a:lnTo>
                                <a:lnTo>
                                  <a:pt x="449" y="21"/>
                                </a:lnTo>
                                <a:lnTo>
                                  <a:pt x="452" y="21"/>
                                </a:lnTo>
                                <a:lnTo>
                                  <a:pt x="454" y="23"/>
                                </a:lnTo>
                                <a:lnTo>
                                  <a:pt x="454" y="21"/>
                                </a:lnTo>
                                <a:lnTo>
                                  <a:pt x="456" y="21"/>
                                </a:lnTo>
                                <a:lnTo>
                                  <a:pt x="458" y="23"/>
                                </a:lnTo>
                                <a:lnTo>
                                  <a:pt x="460" y="23"/>
                                </a:lnTo>
                                <a:lnTo>
                                  <a:pt x="460" y="26"/>
                                </a:lnTo>
                                <a:lnTo>
                                  <a:pt x="458" y="28"/>
                                </a:lnTo>
                                <a:lnTo>
                                  <a:pt x="456" y="30"/>
                                </a:lnTo>
                                <a:lnTo>
                                  <a:pt x="458" y="30"/>
                                </a:lnTo>
                                <a:lnTo>
                                  <a:pt x="458" y="32"/>
                                </a:lnTo>
                                <a:lnTo>
                                  <a:pt x="460" y="32"/>
                                </a:lnTo>
                                <a:lnTo>
                                  <a:pt x="462" y="34"/>
                                </a:lnTo>
                                <a:lnTo>
                                  <a:pt x="462" y="36"/>
                                </a:lnTo>
                                <a:lnTo>
                                  <a:pt x="462" y="38"/>
                                </a:lnTo>
                                <a:lnTo>
                                  <a:pt x="464" y="40"/>
                                </a:lnTo>
                                <a:lnTo>
                                  <a:pt x="464" y="42"/>
                                </a:lnTo>
                                <a:lnTo>
                                  <a:pt x="464" y="45"/>
                                </a:lnTo>
                                <a:lnTo>
                                  <a:pt x="464" y="47"/>
                                </a:lnTo>
                                <a:lnTo>
                                  <a:pt x="464" y="49"/>
                                </a:lnTo>
                                <a:lnTo>
                                  <a:pt x="464" y="53"/>
                                </a:lnTo>
                                <a:lnTo>
                                  <a:pt x="464" y="55"/>
                                </a:lnTo>
                                <a:lnTo>
                                  <a:pt x="464" y="57"/>
                                </a:lnTo>
                                <a:lnTo>
                                  <a:pt x="466" y="66"/>
                                </a:lnTo>
                                <a:lnTo>
                                  <a:pt x="466" y="70"/>
                                </a:lnTo>
                                <a:lnTo>
                                  <a:pt x="466" y="74"/>
                                </a:lnTo>
                                <a:lnTo>
                                  <a:pt x="466" y="80"/>
                                </a:lnTo>
                                <a:lnTo>
                                  <a:pt x="466" y="83"/>
                                </a:lnTo>
                                <a:lnTo>
                                  <a:pt x="466" y="85"/>
                                </a:lnTo>
                                <a:lnTo>
                                  <a:pt x="464" y="87"/>
                                </a:lnTo>
                                <a:lnTo>
                                  <a:pt x="462" y="89"/>
                                </a:lnTo>
                                <a:lnTo>
                                  <a:pt x="462" y="91"/>
                                </a:lnTo>
                                <a:lnTo>
                                  <a:pt x="460" y="93"/>
                                </a:lnTo>
                                <a:lnTo>
                                  <a:pt x="458" y="93"/>
                                </a:lnTo>
                                <a:lnTo>
                                  <a:pt x="458" y="95"/>
                                </a:lnTo>
                                <a:lnTo>
                                  <a:pt x="456" y="97"/>
                                </a:lnTo>
                                <a:lnTo>
                                  <a:pt x="456" y="99"/>
                                </a:lnTo>
                                <a:lnTo>
                                  <a:pt x="454" y="102"/>
                                </a:lnTo>
                                <a:lnTo>
                                  <a:pt x="452" y="102"/>
                                </a:lnTo>
                                <a:lnTo>
                                  <a:pt x="452" y="99"/>
                                </a:lnTo>
                                <a:lnTo>
                                  <a:pt x="449" y="102"/>
                                </a:lnTo>
                                <a:lnTo>
                                  <a:pt x="447" y="102"/>
                                </a:lnTo>
                                <a:lnTo>
                                  <a:pt x="445" y="102"/>
                                </a:lnTo>
                                <a:lnTo>
                                  <a:pt x="443" y="102"/>
                                </a:lnTo>
                                <a:lnTo>
                                  <a:pt x="443" y="104"/>
                                </a:lnTo>
                                <a:lnTo>
                                  <a:pt x="439" y="104"/>
                                </a:lnTo>
                                <a:lnTo>
                                  <a:pt x="437" y="106"/>
                                </a:lnTo>
                                <a:lnTo>
                                  <a:pt x="437" y="108"/>
                                </a:lnTo>
                                <a:lnTo>
                                  <a:pt x="435" y="106"/>
                                </a:lnTo>
                                <a:lnTo>
                                  <a:pt x="435" y="108"/>
                                </a:lnTo>
                                <a:lnTo>
                                  <a:pt x="433" y="108"/>
                                </a:lnTo>
                                <a:lnTo>
                                  <a:pt x="430" y="110"/>
                                </a:lnTo>
                                <a:lnTo>
                                  <a:pt x="430" y="112"/>
                                </a:lnTo>
                                <a:lnTo>
                                  <a:pt x="428" y="114"/>
                                </a:lnTo>
                                <a:lnTo>
                                  <a:pt x="426" y="114"/>
                                </a:lnTo>
                                <a:lnTo>
                                  <a:pt x="426" y="116"/>
                                </a:lnTo>
                                <a:lnTo>
                                  <a:pt x="424" y="116"/>
                                </a:lnTo>
                                <a:lnTo>
                                  <a:pt x="422" y="116"/>
                                </a:lnTo>
                                <a:lnTo>
                                  <a:pt x="420" y="116"/>
                                </a:lnTo>
                                <a:lnTo>
                                  <a:pt x="418" y="116"/>
                                </a:lnTo>
                                <a:lnTo>
                                  <a:pt x="418" y="119"/>
                                </a:lnTo>
                                <a:lnTo>
                                  <a:pt x="416" y="119"/>
                                </a:lnTo>
                                <a:lnTo>
                                  <a:pt x="414" y="119"/>
                                </a:lnTo>
                                <a:lnTo>
                                  <a:pt x="414" y="121"/>
                                </a:lnTo>
                                <a:lnTo>
                                  <a:pt x="411" y="123"/>
                                </a:lnTo>
                                <a:lnTo>
                                  <a:pt x="409" y="127"/>
                                </a:lnTo>
                                <a:lnTo>
                                  <a:pt x="407" y="127"/>
                                </a:lnTo>
                                <a:lnTo>
                                  <a:pt x="409" y="129"/>
                                </a:lnTo>
                                <a:lnTo>
                                  <a:pt x="409" y="131"/>
                                </a:lnTo>
                                <a:lnTo>
                                  <a:pt x="407" y="131"/>
                                </a:lnTo>
                                <a:lnTo>
                                  <a:pt x="407" y="133"/>
                                </a:lnTo>
                                <a:lnTo>
                                  <a:pt x="407" y="131"/>
                                </a:lnTo>
                                <a:lnTo>
                                  <a:pt x="405" y="131"/>
                                </a:lnTo>
                                <a:lnTo>
                                  <a:pt x="403" y="133"/>
                                </a:lnTo>
                                <a:lnTo>
                                  <a:pt x="403" y="131"/>
                                </a:lnTo>
                                <a:lnTo>
                                  <a:pt x="403" y="133"/>
                                </a:lnTo>
                                <a:lnTo>
                                  <a:pt x="401" y="133"/>
                                </a:lnTo>
                                <a:lnTo>
                                  <a:pt x="401" y="135"/>
                                </a:lnTo>
                                <a:lnTo>
                                  <a:pt x="401" y="138"/>
                                </a:lnTo>
                                <a:lnTo>
                                  <a:pt x="399" y="138"/>
                                </a:lnTo>
                                <a:lnTo>
                                  <a:pt x="399" y="140"/>
                                </a:lnTo>
                                <a:lnTo>
                                  <a:pt x="399" y="142"/>
                                </a:lnTo>
                                <a:lnTo>
                                  <a:pt x="401" y="142"/>
                                </a:lnTo>
                                <a:lnTo>
                                  <a:pt x="399" y="142"/>
                                </a:lnTo>
                                <a:lnTo>
                                  <a:pt x="399" y="144"/>
                                </a:lnTo>
                                <a:lnTo>
                                  <a:pt x="397" y="144"/>
                                </a:lnTo>
                                <a:lnTo>
                                  <a:pt x="397" y="146"/>
                                </a:lnTo>
                                <a:lnTo>
                                  <a:pt x="395" y="146"/>
                                </a:lnTo>
                                <a:lnTo>
                                  <a:pt x="395" y="148"/>
                                </a:lnTo>
                                <a:lnTo>
                                  <a:pt x="392" y="150"/>
                                </a:lnTo>
                                <a:lnTo>
                                  <a:pt x="392" y="152"/>
                                </a:lnTo>
                                <a:lnTo>
                                  <a:pt x="395" y="154"/>
                                </a:lnTo>
                                <a:lnTo>
                                  <a:pt x="395" y="157"/>
                                </a:lnTo>
                                <a:lnTo>
                                  <a:pt x="397" y="157"/>
                                </a:lnTo>
                                <a:lnTo>
                                  <a:pt x="399" y="154"/>
                                </a:lnTo>
                                <a:lnTo>
                                  <a:pt x="399" y="157"/>
                                </a:lnTo>
                                <a:lnTo>
                                  <a:pt x="397" y="159"/>
                                </a:lnTo>
                                <a:lnTo>
                                  <a:pt x="397" y="163"/>
                                </a:lnTo>
                                <a:lnTo>
                                  <a:pt x="397" y="167"/>
                                </a:lnTo>
                                <a:lnTo>
                                  <a:pt x="397" y="169"/>
                                </a:lnTo>
                                <a:lnTo>
                                  <a:pt x="397" y="171"/>
                                </a:lnTo>
                                <a:lnTo>
                                  <a:pt x="395" y="171"/>
                                </a:lnTo>
                                <a:lnTo>
                                  <a:pt x="395" y="173"/>
                                </a:lnTo>
                                <a:lnTo>
                                  <a:pt x="392" y="176"/>
                                </a:lnTo>
                                <a:lnTo>
                                  <a:pt x="392" y="178"/>
                                </a:lnTo>
                                <a:lnTo>
                                  <a:pt x="392" y="180"/>
                                </a:lnTo>
                                <a:lnTo>
                                  <a:pt x="392" y="182"/>
                                </a:lnTo>
                                <a:lnTo>
                                  <a:pt x="390" y="186"/>
                                </a:lnTo>
                                <a:lnTo>
                                  <a:pt x="388" y="188"/>
                                </a:lnTo>
                                <a:lnTo>
                                  <a:pt x="390" y="190"/>
                                </a:lnTo>
                                <a:lnTo>
                                  <a:pt x="388" y="190"/>
                                </a:lnTo>
                                <a:lnTo>
                                  <a:pt x="388" y="192"/>
                                </a:lnTo>
                                <a:lnTo>
                                  <a:pt x="386" y="195"/>
                                </a:lnTo>
                                <a:lnTo>
                                  <a:pt x="386" y="197"/>
                                </a:lnTo>
                                <a:lnTo>
                                  <a:pt x="384" y="197"/>
                                </a:lnTo>
                                <a:lnTo>
                                  <a:pt x="386" y="197"/>
                                </a:lnTo>
                                <a:lnTo>
                                  <a:pt x="386" y="199"/>
                                </a:lnTo>
                                <a:lnTo>
                                  <a:pt x="384" y="199"/>
                                </a:lnTo>
                                <a:lnTo>
                                  <a:pt x="382" y="199"/>
                                </a:lnTo>
                                <a:lnTo>
                                  <a:pt x="382" y="201"/>
                                </a:lnTo>
                                <a:lnTo>
                                  <a:pt x="380" y="201"/>
                                </a:lnTo>
                                <a:lnTo>
                                  <a:pt x="380" y="199"/>
                                </a:lnTo>
                                <a:lnTo>
                                  <a:pt x="380" y="197"/>
                                </a:lnTo>
                                <a:lnTo>
                                  <a:pt x="382" y="197"/>
                                </a:lnTo>
                                <a:lnTo>
                                  <a:pt x="382" y="195"/>
                                </a:lnTo>
                                <a:lnTo>
                                  <a:pt x="384" y="195"/>
                                </a:lnTo>
                                <a:lnTo>
                                  <a:pt x="384" y="192"/>
                                </a:lnTo>
                                <a:lnTo>
                                  <a:pt x="382" y="192"/>
                                </a:lnTo>
                                <a:lnTo>
                                  <a:pt x="380" y="192"/>
                                </a:lnTo>
                                <a:lnTo>
                                  <a:pt x="380" y="195"/>
                                </a:lnTo>
                                <a:lnTo>
                                  <a:pt x="378" y="197"/>
                                </a:lnTo>
                                <a:lnTo>
                                  <a:pt x="378" y="199"/>
                                </a:lnTo>
                                <a:lnTo>
                                  <a:pt x="378" y="201"/>
                                </a:lnTo>
                                <a:lnTo>
                                  <a:pt x="376" y="201"/>
                                </a:lnTo>
                                <a:lnTo>
                                  <a:pt x="376" y="203"/>
                                </a:lnTo>
                                <a:lnTo>
                                  <a:pt x="373" y="203"/>
                                </a:lnTo>
                                <a:lnTo>
                                  <a:pt x="373" y="201"/>
                                </a:lnTo>
                                <a:lnTo>
                                  <a:pt x="371" y="201"/>
                                </a:lnTo>
                                <a:lnTo>
                                  <a:pt x="371" y="203"/>
                                </a:lnTo>
                                <a:lnTo>
                                  <a:pt x="373" y="205"/>
                                </a:lnTo>
                                <a:lnTo>
                                  <a:pt x="373" y="207"/>
                                </a:lnTo>
                                <a:lnTo>
                                  <a:pt x="373" y="209"/>
                                </a:lnTo>
                                <a:lnTo>
                                  <a:pt x="376" y="209"/>
                                </a:lnTo>
                                <a:lnTo>
                                  <a:pt x="376" y="211"/>
                                </a:lnTo>
                                <a:lnTo>
                                  <a:pt x="378" y="211"/>
                                </a:lnTo>
                                <a:lnTo>
                                  <a:pt x="380" y="211"/>
                                </a:lnTo>
                                <a:lnTo>
                                  <a:pt x="380" y="214"/>
                                </a:lnTo>
                                <a:lnTo>
                                  <a:pt x="380" y="216"/>
                                </a:lnTo>
                                <a:lnTo>
                                  <a:pt x="378" y="216"/>
                                </a:lnTo>
                                <a:lnTo>
                                  <a:pt x="380" y="218"/>
                                </a:lnTo>
                                <a:lnTo>
                                  <a:pt x="378" y="218"/>
                                </a:lnTo>
                                <a:lnTo>
                                  <a:pt x="378" y="220"/>
                                </a:lnTo>
                                <a:lnTo>
                                  <a:pt x="380" y="222"/>
                                </a:lnTo>
                                <a:lnTo>
                                  <a:pt x="378" y="224"/>
                                </a:lnTo>
                                <a:lnTo>
                                  <a:pt x="380" y="224"/>
                                </a:lnTo>
                                <a:lnTo>
                                  <a:pt x="378" y="224"/>
                                </a:lnTo>
                                <a:lnTo>
                                  <a:pt x="376" y="226"/>
                                </a:lnTo>
                                <a:lnTo>
                                  <a:pt x="376" y="228"/>
                                </a:lnTo>
                                <a:lnTo>
                                  <a:pt x="378" y="228"/>
                                </a:lnTo>
                                <a:lnTo>
                                  <a:pt x="378" y="230"/>
                                </a:lnTo>
                                <a:lnTo>
                                  <a:pt x="380" y="233"/>
                                </a:lnTo>
                                <a:lnTo>
                                  <a:pt x="382" y="233"/>
                                </a:lnTo>
                                <a:lnTo>
                                  <a:pt x="382" y="230"/>
                                </a:lnTo>
                                <a:lnTo>
                                  <a:pt x="382" y="228"/>
                                </a:lnTo>
                                <a:lnTo>
                                  <a:pt x="384" y="230"/>
                                </a:lnTo>
                                <a:lnTo>
                                  <a:pt x="384" y="233"/>
                                </a:lnTo>
                                <a:lnTo>
                                  <a:pt x="382" y="233"/>
                                </a:lnTo>
                                <a:lnTo>
                                  <a:pt x="380" y="235"/>
                                </a:lnTo>
                                <a:lnTo>
                                  <a:pt x="382" y="235"/>
                                </a:lnTo>
                                <a:lnTo>
                                  <a:pt x="382" y="237"/>
                                </a:lnTo>
                                <a:lnTo>
                                  <a:pt x="382" y="239"/>
                                </a:lnTo>
                                <a:lnTo>
                                  <a:pt x="380" y="241"/>
                                </a:lnTo>
                                <a:lnTo>
                                  <a:pt x="380" y="243"/>
                                </a:lnTo>
                                <a:lnTo>
                                  <a:pt x="378" y="241"/>
                                </a:lnTo>
                                <a:lnTo>
                                  <a:pt x="378" y="243"/>
                                </a:lnTo>
                                <a:lnTo>
                                  <a:pt x="380" y="243"/>
                                </a:lnTo>
                                <a:lnTo>
                                  <a:pt x="380" y="245"/>
                                </a:lnTo>
                                <a:lnTo>
                                  <a:pt x="382" y="245"/>
                                </a:lnTo>
                                <a:lnTo>
                                  <a:pt x="384" y="247"/>
                                </a:lnTo>
                                <a:lnTo>
                                  <a:pt x="382" y="247"/>
                                </a:lnTo>
                                <a:lnTo>
                                  <a:pt x="380" y="247"/>
                                </a:lnTo>
                                <a:lnTo>
                                  <a:pt x="378" y="247"/>
                                </a:lnTo>
                                <a:lnTo>
                                  <a:pt x="380" y="249"/>
                                </a:lnTo>
                                <a:lnTo>
                                  <a:pt x="382" y="249"/>
                                </a:lnTo>
                                <a:lnTo>
                                  <a:pt x="382" y="252"/>
                                </a:lnTo>
                                <a:lnTo>
                                  <a:pt x="382" y="254"/>
                                </a:lnTo>
                                <a:lnTo>
                                  <a:pt x="382" y="256"/>
                                </a:lnTo>
                                <a:lnTo>
                                  <a:pt x="384" y="254"/>
                                </a:lnTo>
                                <a:lnTo>
                                  <a:pt x="384" y="256"/>
                                </a:lnTo>
                                <a:lnTo>
                                  <a:pt x="384" y="258"/>
                                </a:lnTo>
                                <a:lnTo>
                                  <a:pt x="384" y="254"/>
                                </a:lnTo>
                                <a:lnTo>
                                  <a:pt x="386" y="252"/>
                                </a:lnTo>
                                <a:lnTo>
                                  <a:pt x="388" y="254"/>
                                </a:lnTo>
                                <a:lnTo>
                                  <a:pt x="388" y="256"/>
                                </a:lnTo>
                                <a:lnTo>
                                  <a:pt x="390" y="256"/>
                                </a:lnTo>
                                <a:lnTo>
                                  <a:pt x="392" y="256"/>
                                </a:lnTo>
                                <a:lnTo>
                                  <a:pt x="392" y="258"/>
                                </a:lnTo>
                                <a:lnTo>
                                  <a:pt x="395" y="258"/>
                                </a:lnTo>
                                <a:lnTo>
                                  <a:pt x="392" y="260"/>
                                </a:lnTo>
                                <a:lnTo>
                                  <a:pt x="392" y="262"/>
                                </a:lnTo>
                                <a:lnTo>
                                  <a:pt x="390" y="262"/>
                                </a:lnTo>
                                <a:lnTo>
                                  <a:pt x="388" y="262"/>
                                </a:lnTo>
                                <a:lnTo>
                                  <a:pt x="388" y="264"/>
                                </a:lnTo>
                                <a:lnTo>
                                  <a:pt x="390" y="264"/>
                                </a:lnTo>
                                <a:lnTo>
                                  <a:pt x="392" y="264"/>
                                </a:lnTo>
                                <a:lnTo>
                                  <a:pt x="395" y="266"/>
                                </a:lnTo>
                                <a:lnTo>
                                  <a:pt x="395" y="268"/>
                                </a:lnTo>
                                <a:lnTo>
                                  <a:pt x="392" y="268"/>
                                </a:lnTo>
                                <a:lnTo>
                                  <a:pt x="392" y="271"/>
                                </a:lnTo>
                                <a:lnTo>
                                  <a:pt x="395" y="271"/>
                                </a:lnTo>
                                <a:lnTo>
                                  <a:pt x="392" y="271"/>
                                </a:lnTo>
                                <a:lnTo>
                                  <a:pt x="392" y="273"/>
                                </a:lnTo>
                                <a:lnTo>
                                  <a:pt x="390" y="271"/>
                                </a:lnTo>
                                <a:lnTo>
                                  <a:pt x="388" y="271"/>
                                </a:lnTo>
                                <a:lnTo>
                                  <a:pt x="388" y="273"/>
                                </a:lnTo>
                                <a:lnTo>
                                  <a:pt x="386" y="275"/>
                                </a:lnTo>
                                <a:lnTo>
                                  <a:pt x="386" y="277"/>
                                </a:lnTo>
                                <a:lnTo>
                                  <a:pt x="384" y="277"/>
                                </a:lnTo>
                                <a:lnTo>
                                  <a:pt x="384" y="279"/>
                                </a:lnTo>
                                <a:lnTo>
                                  <a:pt x="386" y="279"/>
                                </a:lnTo>
                                <a:lnTo>
                                  <a:pt x="384" y="279"/>
                                </a:lnTo>
                                <a:lnTo>
                                  <a:pt x="382" y="279"/>
                                </a:lnTo>
                                <a:lnTo>
                                  <a:pt x="382" y="281"/>
                                </a:lnTo>
                                <a:lnTo>
                                  <a:pt x="380" y="281"/>
                                </a:lnTo>
                                <a:lnTo>
                                  <a:pt x="380" y="279"/>
                                </a:lnTo>
                                <a:lnTo>
                                  <a:pt x="378" y="279"/>
                                </a:lnTo>
                                <a:lnTo>
                                  <a:pt x="376" y="279"/>
                                </a:lnTo>
                                <a:lnTo>
                                  <a:pt x="373" y="279"/>
                                </a:lnTo>
                                <a:lnTo>
                                  <a:pt x="373" y="283"/>
                                </a:lnTo>
                                <a:lnTo>
                                  <a:pt x="371" y="283"/>
                                </a:lnTo>
                                <a:lnTo>
                                  <a:pt x="371" y="285"/>
                                </a:lnTo>
                                <a:lnTo>
                                  <a:pt x="371" y="288"/>
                                </a:lnTo>
                                <a:lnTo>
                                  <a:pt x="373" y="290"/>
                                </a:lnTo>
                                <a:lnTo>
                                  <a:pt x="376" y="290"/>
                                </a:lnTo>
                                <a:lnTo>
                                  <a:pt x="376" y="292"/>
                                </a:lnTo>
                                <a:lnTo>
                                  <a:pt x="373" y="292"/>
                                </a:lnTo>
                                <a:lnTo>
                                  <a:pt x="373" y="296"/>
                                </a:lnTo>
                                <a:lnTo>
                                  <a:pt x="378" y="296"/>
                                </a:lnTo>
                                <a:lnTo>
                                  <a:pt x="376" y="298"/>
                                </a:lnTo>
                                <a:lnTo>
                                  <a:pt x="376" y="296"/>
                                </a:lnTo>
                                <a:lnTo>
                                  <a:pt x="376" y="298"/>
                                </a:lnTo>
                                <a:lnTo>
                                  <a:pt x="376" y="300"/>
                                </a:lnTo>
                                <a:lnTo>
                                  <a:pt x="373" y="302"/>
                                </a:lnTo>
                                <a:lnTo>
                                  <a:pt x="371" y="304"/>
                                </a:lnTo>
                                <a:lnTo>
                                  <a:pt x="373" y="304"/>
                                </a:lnTo>
                                <a:lnTo>
                                  <a:pt x="376" y="307"/>
                                </a:lnTo>
                                <a:lnTo>
                                  <a:pt x="376" y="304"/>
                                </a:lnTo>
                                <a:lnTo>
                                  <a:pt x="378" y="304"/>
                                </a:lnTo>
                                <a:lnTo>
                                  <a:pt x="380" y="304"/>
                                </a:lnTo>
                                <a:lnTo>
                                  <a:pt x="380" y="307"/>
                                </a:lnTo>
                                <a:lnTo>
                                  <a:pt x="380" y="309"/>
                                </a:lnTo>
                                <a:lnTo>
                                  <a:pt x="380" y="311"/>
                                </a:lnTo>
                                <a:lnTo>
                                  <a:pt x="380" y="313"/>
                                </a:lnTo>
                                <a:lnTo>
                                  <a:pt x="378" y="317"/>
                                </a:lnTo>
                                <a:lnTo>
                                  <a:pt x="376" y="317"/>
                                </a:lnTo>
                                <a:lnTo>
                                  <a:pt x="373" y="317"/>
                                </a:lnTo>
                                <a:lnTo>
                                  <a:pt x="371" y="317"/>
                                </a:lnTo>
                                <a:lnTo>
                                  <a:pt x="371" y="319"/>
                                </a:lnTo>
                                <a:lnTo>
                                  <a:pt x="371" y="321"/>
                                </a:lnTo>
                                <a:lnTo>
                                  <a:pt x="369" y="321"/>
                                </a:lnTo>
                                <a:lnTo>
                                  <a:pt x="369" y="323"/>
                                </a:lnTo>
                                <a:lnTo>
                                  <a:pt x="369" y="326"/>
                                </a:lnTo>
                                <a:lnTo>
                                  <a:pt x="371" y="326"/>
                                </a:lnTo>
                                <a:lnTo>
                                  <a:pt x="373" y="326"/>
                                </a:lnTo>
                                <a:lnTo>
                                  <a:pt x="376" y="326"/>
                                </a:lnTo>
                                <a:lnTo>
                                  <a:pt x="378" y="326"/>
                                </a:lnTo>
                                <a:lnTo>
                                  <a:pt x="380" y="326"/>
                                </a:lnTo>
                                <a:lnTo>
                                  <a:pt x="384" y="326"/>
                                </a:lnTo>
                                <a:lnTo>
                                  <a:pt x="384" y="323"/>
                                </a:lnTo>
                                <a:lnTo>
                                  <a:pt x="386" y="323"/>
                                </a:lnTo>
                                <a:lnTo>
                                  <a:pt x="386" y="321"/>
                                </a:lnTo>
                                <a:lnTo>
                                  <a:pt x="388" y="323"/>
                                </a:lnTo>
                                <a:lnTo>
                                  <a:pt x="386" y="326"/>
                                </a:lnTo>
                                <a:lnTo>
                                  <a:pt x="386" y="328"/>
                                </a:lnTo>
                                <a:lnTo>
                                  <a:pt x="384" y="330"/>
                                </a:lnTo>
                                <a:lnTo>
                                  <a:pt x="384" y="334"/>
                                </a:lnTo>
                                <a:lnTo>
                                  <a:pt x="384" y="336"/>
                                </a:lnTo>
                                <a:lnTo>
                                  <a:pt x="382" y="338"/>
                                </a:lnTo>
                                <a:lnTo>
                                  <a:pt x="382" y="340"/>
                                </a:lnTo>
                                <a:lnTo>
                                  <a:pt x="382" y="342"/>
                                </a:lnTo>
                                <a:lnTo>
                                  <a:pt x="384" y="342"/>
                                </a:lnTo>
                                <a:lnTo>
                                  <a:pt x="384" y="345"/>
                                </a:lnTo>
                                <a:lnTo>
                                  <a:pt x="386" y="347"/>
                                </a:lnTo>
                                <a:lnTo>
                                  <a:pt x="386" y="349"/>
                                </a:lnTo>
                                <a:lnTo>
                                  <a:pt x="386" y="351"/>
                                </a:lnTo>
                                <a:lnTo>
                                  <a:pt x="386" y="353"/>
                                </a:lnTo>
                                <a:lnTo>
                                  <a:pt x="384" y="353"/>
                                </a:lnTo>
                                <a:lnTo>
                                  <a:pt x="384" y="355"/>
                                </a:lnTo>
                                <a:lnTo>
                                  <a:pt x="382" y="355"/>
                                </a:lnTo>
                                <a:lnTo>
                                  <a:pt x="380" y="355"/>
                                </a:lnTo>
                                <a:lnTo>
                                  <a:pt x="380" y="357"/>
                                </a:lnTo>
                                <a:lnTo>
                                  <a:pt x="378" y="357"/>
                                </a:lnTo>
                                <a:lnTo>
                                  <a:pt x="378" y="359"/>
                                </a:lnTo>
                                <a:lnTo>
                                  <a:pt x="376" y="359"/>
                                </a:lnTo>
                                <a:lnTo>
                                  <a:pt x="373" y="359"/>
                                </a:lnTo>
                                <a:lnTo>
                                  <a:pt x="373" y="361"/>
                                </a:lnTo>
                                <a:lnTo>
                                  <a:pt x="371" y="364"/>
                                </a:lnTo>
                                <a:lnTo>
                                  <a:pt x="371" y="366"/>
                                </a:lnTo>
                                <a:lnTo>
                                  <a:pt x="371" y="370"/>
                                </a:lnTo>
                                <a:lnTo>
                                  <a:pt x="371" y="372"/>
                                </a:lnTo>
                                <a:lnTo>
                                  <a:pt x="369" y="372"/>
                                </a:lnTo>
                                <a:lnTo>
                                  <a:pt x="369" y="374"/>
                                </a:lnTo>
                                <a:lnTo>
                                  <a:pt x="369" y="376"/>
                                </a:lnTo>
                                <a:lnTo>
                                  <a:pt x="367" y="376"/>
                                </a:lnTo>
                                <a:lnTo>
                                  <a:pt x="367" y="378"/>
                                </a:lnTo>
                                <a:lnTo>
                                  <a:pt x="365" y="378"/>
                                </a:lnTo>
                                <a:lnTo>
                                  <a:pt x="365" y="380"/>
                                </a:lnTo>
                                <a:lnTo>
                                  <a:pt x="363" y="383"/>
                                </a:lnTo>
                                <a:lnTo>
                                  <a:pt x="363" y="385"/>
                                </a:lnTo>
                                <a:lnTo>
                                  <a:pt x="363" y="387"/>
                                </a:lnTo>
                                <a:lnTo>
                                  <a:pt x="363" y="389"/>
                                </a:lnTo>
                                <a:lnTo>
                                  <a:pt x="365" y="391"/>
                                </a:lnTo>
                                <a:lnTo>
                                  <a:pt x="365" y="393"/>
                                </a:lnTo>
                                <a:lnTo>
                                  <a:pt x="367" y="393"/>
                                </a:lnTo>
                                <a:lnTo>
                                  <a:pt x="369" y="393"/>
                                </a:lnTo>
                                <a:lnTo>
                                  <a:pt x="369" y="395"/>
                                </a:lnTo>
                                <a:lnTo>
                                  <a:pt x="369" y="397"/>
                                </a:lnTo>
                                <a:lnTo>
                                  <a:pt x="371" y="397"/>
                                </a:lnTo>
                                <a:lnTo>
                                  <a:pt x="369" y="399"/>
                                </a:lnTo>
                                <a:lnTo>
                                  <a:pt x="369" y="402"/>
                                </a:lnTo>
                                <a:lnTo>
                                  <a:pt x="371" y="402"/>
                                </a:lnTo>
                                <a:lnTo>
                                  <a:pt x="373" y="402"/>
                                </a:lnTo>
                                <a:lnTo>
                                  <a:pt x="373" y="404"/>
                                </a:lnTo>
                                <a:lnTo>
                                  <a:pt x="376" y="404"/>
                                </a:lnTo>
                                <a:lnTo>
                                  <a:pt x="376" y="406"/>
                                </a:lnTo>
                                <a:lnTo>
                                  <a:pt x="373" y="406"/>
                                </a:lnTo>
                                <a:lnTo>
                                  <a:pt x="371" y="406"/>
                                </a:lnTo>
                                <a:lnTo>
                                  <a:pt x="373" y="406"/>
                                </a:lnTo>
                                <a:lnTo>
                                  <a:pt x="376" y="408"/>
                                </a:lnTo>
                                <a:lnTo>
                                  <a:pt x="378" y="408"/>
                                </a:lnTo>
                                <a:lnTo>
                                  <a:pt x="380" y="410"/>
                                </a:lnTo>
                                <a:lnTo>
                                  <a:pt x="378" y="412"/>
                                </a:lnTo>
                                <a:lnTo>
                                  <a:pt x="376" y="412"/>
                                </a:lnTo>
                                <a:lnTo>
                                  <a:pt x="376" y="410"/>
                                </a:lnTo>
                                <a:lnTo>
                                  <a:pt x="373" y="410"/>
                                </a:lnTo>
                                <a:lnTo>
                                  <a:pt x="373" y="412"/>
                                </a:lnTo>
                                <a:lnTo>
                                  <a:pt x="373" y="414"/>
                                </a:lnTo>
                                <a:lnTo>
                                  <a:pt x="373" y="416"/>
                                </a:lnTo>
                                <a:lnTo>
                                  <a:pt x="376" y="418"/>
                                </a:lnTo>
                                <a:lnTo>
                                  <a:pt x="378" y="418"/>
                                </a:lnTo>
                                <a:lnTo>
                                  <a:pt x="380" y="418"/>
                                </a:lnTo>
                                <a:lnTo>
                                  <a:pt x="380" y="421"/>
                                </a:lnTo>
                                <a:lnTo>
                                  <a:pt x="380" y="423"/>
                                </a:lnTo>
                                <a:lnTo>
                                  <a:pt x="380" y="425"/>
                                </a:lnTo>
                                <a:lnTo>
                                  <a:pt x="382" y="425"/>
                                </a:lnTo>
                                <a:lnTo>
                                  <a:pt x="382" y="427"/>
                                </a:lnTo>
                                <a:lnTo>
                                  <a:pt x="384" y="427"/>
                                </a:lnTo>
                                <a:lnTo>
                                  <a:pt x="384" y="429"/>
                                </a:lnTo>
                                <a:lnTo>
                                  <a:pt x="386" y="431"/>
                                </a:lnTo>
                                <a:lnTo>
                                  <a:pt x="386" y="429"/>
                                </a:lnTo>
                                <a:lnTo>
                                  <a:pt x="388" y="429"/>
                                </a:lnTo>
                                <a:lnTo>
                                  <a:pt x="388" y="427"/>
                                </a:lnTo>
                                <a:lnTo>
                                  <a:pt x="390" y="429"/>
                                </a:lnTo>
                                <a:lnTo>
                                  <a:pt x="392" y="429"/>
                                </a:lnTo>
                                <a:lnTo>
                                  <a:pt x="392" y="431"/>
                                </a:lnTo>
                                <a:lnTo>
                                  <a:pt x="392" y="433"/>
                                </a:lnTo>
                                <a:lnTo>
                                  <a:pt x="392" y="435"/>
                                </a:lnTo>
                                <a:lnTo>
                                  <a:pt x="392" y="438"/>
                                </a:lnTo>
                                <a:lnTo>
                                  <a:pt x="395" y="438"/>
                                </a:lnTo>
                                <a:lnTo>
                                  <a:pt x="397" y="435"/>
                                </a:lnTo>
                                <a:lnTo>
                                  <a:pt x="397" y="438"/>
                                </a:lnTo>
                                <a:lnTo>
                                  <a:pt x="399" y="438"/>
                                </a:lnTo>
                                <a:lnTo>
                                  <a:pt x="399" y="435"/>
                                </a:lnTo>
                                <a:lnTo>
                                  <a:pt x="401" y="435"/>
                                </a:lnTo>
                                <a:lnTo>
                                  <a:pt x="403" y="435"/>
                                </a:lnTo>
                                <a:lnTo>
                                  <a:pt x="405" y="435"/>
                                </a:lnTo>
                                <a:lnTo>
                                  <a:pt x="405" y="433"/>
                                </a:lnTo>
                                <a:lnTo>
                                  <a:pt x="405" y="435"/>
                                </a:lnTo>
                                <a:lnTo>
                                  <a:pt x="407" y="435"/>
                                </a:lnTo>
                                <a:lnTo>
                                  <a:pt x="407" y="438"/>
                                </a:lnTo>
                                <a:lnTo>
                                  <a:pt x="407" y="440"/>
                                </a:lnTo>
                                <a:lnTo>
                                  <a:pt x="407" y="442"/>
                                </a:lnTo>
                                <a:lnTo>
                                  <a:pt x="407" y="444"/>
                                </a:lnTo>
                                <a:lnTo>
                                  <a:pt x="409" y="444"/>
                                </a:lnTo>
                                <a:lnTo>
                                  <a:pt x="409" y="446"/>
                                </a:lnTo>
                                <a:lnTo>
                                  <a:pt x="411" y="444"/>
                                </a:lnTo>
                                <a:lnTo>
                                  <a:pt x="409" y="442"/>
                                </a:lnTo>
                                <a:lnTo>
                                  <a:pt x="411" y="442"/>
                                </a:lnTo>
                                <a:lnTo>
                                  <a:pt x="414" y="442"/>
                                </a:lnTo>
                                <a:lnTo>
                                  <a:pt x="414" y="444"/>
                                </a:lnTo>
                                <a:lnTo>
                                  <a:pt x="416" y="444"/>
                                </a:lnTo>
                                <a:lnTo>
                                  <a:pt x="416" y="446"/>
                                </a:lnTo>
                                <a:lnTo>
                                  <a:pt x="414" y="446"/>
                                </a:lnTo>
                                <a:lnTo>
                                  <a:pt x="411" y="448"/>
                                </a:lnTo>
                                <a:lnTo>
                                  <a:pt x="414" y="450"/>
                                </a:lnTo>
                                <a:lnTo>
                                  <a:pt x="416" y="450"/>
                                </a:lnTo>
                                <a:lnTo>
                                  <a:pt x="416" y="448"/>
                                </a:lnTo>
                                <a:lnTo>
                                  <a:pt x="418" y="448"/>
                                </a:lnTo>
                                <a:lnTo>
                                  <a:pt x="420" y="448"/>
                                </a:lnTo>
                                <a:lnTo>
                                  <a:pt x="420" y="450"/>
                                </a:lnTo>
                                <a:lnTo>
                                  <a:pt x="420" y="452"/>
                                </a:lnTo>
                                <a:lnTo>
                                  <a:pt x="422" y="452"/>
                                </a:lnTo>
                                <a:lnTo>
                                  <a:pt x="422" y="454"/>
                                </a:lnTo>
                                <a:lnTo>
                                  <a:pt x="424" y="454"/>
                                </a:lnTo>
                                <a:lnTo>
                                  <a:pt x="426" y="454"/>
                                </a:lnTo>
                                <a:lnTo>
                                  <a:pt x="426" y="452"/>
                                </a:lnTo>
                                <a:lnTo>
                                  <a:pt x="428" y="452"/>
                                </a:lnTo>
                                <a:lnTo>
                                  <a:pt x="428" y="450"/>
                                </a:lnTo>
                                <a:lnTo>
                                  <a:pt x="430" y="450"/>
                                </a:lnTo>
                                <a:lnTo>
                                  <a:pt x="433" y="450"/>
                                </a:lnTo>
                                <a:lnTo>
                                  <a:pt x="435" y="450"/>
                                </a:lnTo>
                                <a:lnTo>
                                  <a:pt x="437" y="452"/>
                                </a:lnTo>
                                <a:lnTo>
                                  <a:pt x="439" y="452"/>
                                </a:lnTo>
                                <a:lnTo>
                                  <a:pt x="441" y="452"/>
                                </a:lnTo>
                                <a:lnTo>
                                  <a:pt x="443" y="452"/>
                                </a:lnTo>
                                <a:lnTo>
                                  <a:pt x="445" y="454"/>
                                </a:lnTo>
                                <a:lnTo>
                                  <a:pt x="447" y="454"/>
                                </a:lnTo>
                                <a:lnTo>
                                  <a:pt x="449" y="454"/>
                                </a:lnTo>
                                <a:lnTo>
                                  <a:pt x="452" y="454"/>
                                </a:lnTo>
                                <a:lnTo>
                                  <a:pt x="454" y="454"/>
                                </a:lnTo>
                                <a:lnTo>
                                  <a:pt x="454" y="457"/>
                                </a:lnTo>
                                <a:lnTo>
                                  <a:pt x="456" y="457"/>
                                </a:lnTo>
                                <a:lnTo>
                                  <a:pt x="456" y="459"/>
                                </a:lnTo>
                                <a:lnTo>
                                  <a:pt x="458" y="459"/>
                                </a:lnTo>
                                <a:lnTo>
                                  <a:pt x="460" y="459"/>
                                </a:lnTo>
                                <a:lnTo>
                                  <a:pt x="462" y="459"/>
                                </a:lnTo>
                                <a:lnTo>
                                  <a:pt x="462" y="461"/>
                                </a:lnTo>
                                <a:lnTo>
                                  <a:pt x="464" y="461"/>
                                </a:lnTo>
                                <a:lnTo>
                                  <a:pt x="466" y="461"/>
                                </a:lnTo>
                                <a:lnTo>
                                  <a:pt x="468" y="461"/>
                                </a:lnTo>
                                <a:lnTo>
                                  <a:pt x="468" y="459"/>
                                </a:lnTo>
                                <a:lnTo>
                                  <a:pt x="468" y="457"/>
                                </a:lnTo>
                                <a:lnTo>
                                  <a:pt x="471" y="457"/>
                                </a:lnTo>
                                <a:lnTo>
                                  <a:pt x="473" y="457"/>
                                </a:lnTo>
                                <a:lnTo>
                                  <a:pt x="475" y="454"/>
                                </a:lnTo>
                                <a:lnTo>
                                  <a:pt x="477" y="454"/>
                                </a:lnTo>
                                <a:lnTo>
                                  <a:pt x="477" y="457"/>
                                </a:lnTo>
                                <a:lnTo>
                                  <a:pt x="479" y="457"/>
                                </a:lnTo>
                                <a:lnTo>
                                  <a:pt x="479" y="459"/>
                                </a:lnTo>
                                <a:lnTo>
                                  <a:pt x="477" y="459"/>
                                </a:lnTo>
                                <a:lnTo>
                                  <a:pt x="475" y="461"/>
                                </a:lnTo>
                                <a:lnTo>
                                  <a:pt x="477" y="461"/>
                                </a:lnTo>
                                <a:lnTo>
                                  <a:pt x="479" y="461"/>
                                </a:lnTo>
                                <a:lnTo>
                                  <a:pt x="479" y="463"/>
                                </a:lnTo>
                                <a:lnTo>
                                  <a:pt x="481" y="463"/>
                                </a:lnTo>
                                <a:lnTo>
                                  <a:pt x="483" y="465"/>
                                </a:lnTo>
                                <a:lnTo>
                                  <a:pt x="485" y="467"/>
                                </a:lnTo>
                                <a:lnTo>
                                  <a:pt x="487" y="469"/>
                                </a:lnTo>
                                <a:lnTo>
                                  <a:pt x="490" y="471"/>
                                </a:lnTo>
                                <a:lnTo>
                                  <a:pt x="492" y="473"/>
                                </a:lnTo>
                                <a:lnTo>
                                  <a:pt x="494" y="473"/>
                                </a:lnTo>
                                <a:lnTo>
                                  <a:pt x="494" y="476"/>
                                </a:lnTo>
                                <a:lnTo>
                                  <a:pt x="494" y="478"/>
                                </a:lnTo>
                                <a:lnTo>
                                  <a:pt x="494" y="480"/>
                                </a:lnTo>
                                <a:lnTo>
                                  <a:pt x="496" y="480"/>
                                </a:lnTo>
                                <a:lnTo>
                                  <a:pt x="496" y="482"/>
                                </a:lnTo>
                                <a:lnTo>
                                  <a:pt x="498" y="484"/>
                                </a:lnTo>
                                <a:lnTo>
                                  <a:pt x="498" y="488"/>
                                </a:lnTo>
                                <a:lnTo>
                                  <a:pt x="500" y="490"/>
                                </a:lnTo>
                                <a:lnTo>
                                  <a:pt x="502" y="492"/>
                                </a:lnTo>
                                <a:lnTo>
                                  <a:pt x="504" y="492"/>
                                </a:lnTo>
                                <a:lnTo>
                                  <a:pt x="506" y="492"/>
                                </a:lnTo>
                                <a:lnTo>
                                  <a:pt x="506" y="490"/>
                                </a:lnTo>
                                <a:lnTo>
                                  <a:pt x="509" y="490"/>
                                </a:lnTo>
                                <a:lnTo>
                                  <a:pt x="511" y="490"/>
                                </a:lnTo>
                                <a:lnTo>
                                  <a:pt x="511" y="492"/>
                                </a:lnTo>
                                <a:lnTo>
                                  <a:pt x="511" y="495"/>
                                </a:lnTo>
                                <a:lnTo>
                                  <a:pt x="511" y="497"/>
                                </a:lnTo>
                                <a:lnTo>
                                  <a:pt x="511" y="495"/>
                                </a:lnTo>
                                <a:lnTo>
                                  <a:pt x="511" y="497"/>
                                </a:lnTo>
                                <a:lnTo>
                                  <a:pt x="511" y="499"/>
                                </a:lnTo>
                                <a:lnTo>
                                  <a:pt x="509" y="503"/>
                                </a:lnTo>
                                <a:lnTo>
                                  <a:pt x="509" y="505"/>
                                </a:lnTo>
                                <a:lnTo>
                                  <a:pt x="506" y="505"/>
                                </a:lnTo>
                                <a:lnTo>
                                  <a:pt x="506" y="509"/>
                                </a:lnTo>
                                <a:lnTo>
                                  <a:pt x="504" y="514"/>
                                </a:lnTo>
                                <a:lnTo>
                                  <a:pt x="504" y="516"/>
                                </a:lnTo>
                                <a:lnTo>
                                  <a:pt x="502" y="518"/>
                                </a:lnTo>
                                <a:lnTo>
                                  <a:pt x="502" y="520"/>
                                </a:lnTo>
                                <a:lnTo>
                                  <a:pt x="502" y="522"/>
                                </a:lnTo>
                                <a:lnTo>
                                  <a:pt x="502" y="524"/>
                                </a:lnTo>
                                <a:lnTo>
                                  <a:pt x="500" y="524"/>
                                </a:lnTo>
                                <a:lnTo>
                                  <a:pt x="500" y="526"/>
                                </a:lnTo>
                                <a:lnTo>
                                  <a:pt x="500" y="528"/>
                                </a:lnTo>
                                <a:lnTo>
                                  <a:pt x="500" y="530"/>
                                </a:lnTo>
                                <a:lnTo>
                                  <a:pt x="500" y="533"/>
                                </a:lnTo>
                                <a:lnTo>
                                  <a:pt x="500" y="535"/>
                                </a:lnTo>
                                <a:lnTo>
                                  <a:pt x="500" y="537"/>
                                </a:lnTo>
                                <a:lnTo>
                                  <a:pt x="498" y="537"/>
                                </a:lnTo>
                                <a:lnTo>
                                  <a:pt x="498" y="539"/>
                                </a:lnTo>
                                <a:lnTo>
                                  <a:pt x="498" y="541"/>
                                </a:lnTo>
                                <a:lnTo>
                                  <a:pt x="498" y="543"/>
                                </a:lnTo>
                                <a:lnTo>
                                  <a:pt x="498" y="545"/>
                                </a:lnTo>
                                <a:lnTo>
                                  <a:pt x="498" y="547"/>
                                </a:lnTo>
                                <a:lnTo>
                                  <a:pt x="498" y="549"/>
                                </a:lnTo>
                                <a:lnTo>
                                  <a:pt x="498" y="552"/>
                                </a:lnTo>
                                <a:lnTo>
                                  <a:pt x="498" y="554"/>
                                </a:lnTo>
                                <a:lnTo>
                                  <a:pt x="498" y="556"/>
                                </a:lnTo>
                                <a:lnTo>
                                  <a:pt x="498" y="558"/>
                                </a:lnTo>
                                <a:lnTo>
                                  <a:pt x="498" y="560"/>
                                </a:lnTo>
                                <a:lnTo>
                                  <a:pt x="500" y="560"/>
                                </a:lnTo>
                                <a:lnTo>
                                  <a:pt x="500" y="562"/>
                                </a:lnTo>
                                <a:lnTo>
                                  <a:pt x="500" y="564"/>
                                </a:lnTo>
                                <a:lnTo>
                                  <a:pt x="500" y="566"/>
                                </a:lnTo>
                                <a:lnTo>
                                  <a:pt x="500" y="568"/>
                                </a:lnTo>
                                <a:lnTo>
                                  <a:pt x="500" y="571"/>
                                </a:lnTo>
                                <a:lnTo>
                                  <a:pt x="500" y="573"/>
                                </a:lnTo>
                                <a:lnTo>
                                  <a:pt x="500" y="575"/>
                                </a:lnTo>
                                <a:lnTo>
                                  <a:pt x="500" y="577"/>
                                </a:lnTo>
                                <a:lnTo>
                                  <a:pt x="502" y="577"/>
                                </a:lnTo>
                                <a:lnTo>
                                  <a:pt x="502" y="579"/>
                                </a:lnTo>
                                <a:lnTo>
                                  <a:pt x="502" y="581"/>
                                </a:lnTo>
                                <a:lnTo>
                                  <a:pt x="504" y="583"/>
                                </a:lnTo>
                                <a:lnTo>
                                  <a:pt x="504" y="585"/>
                                </a:lnTo>
                                <a:lnTo>
                                  <a:pt x="506" y="588"/>
                                </a:lnTo>
                                <a:lnTo>
                                  <a:pt x="506" y="590"/>
                                </a:lnTo>
                                <a:lnTo>
                                  <a:pt x="506" y="592"/>
                                </a:lnTo>
                                <a:lnTo>
                                  <a:pt x="509" y="592"/>
                                </a:lnTo>
                                <a:lnTo>
                                  <a:pt x="509" y="594"/>
                                </a:lnTo>
                                <a:lnTo>
                                  <a:pt x="509" y="596"/>
                                </a:lnTo>
                                <a:lnTo>
                                  <a:pt x="511" y="598"/>
                                </a:lnTo>
                                <a:lnTo>
                                  <a:pt x="511" y="600"/>
                                </a:lnTo>
                                <a:lnTo>
                                  <a:pt x="513" y="602"/>
                                </a:lnTo>
                                <a:lnTo>
                                  <a:pt x="515" y="604"/>
                                </a:lnTo>
                                <a:lnTo>
                                  <a:pt x="515" y="607"/>
                                </a:lnTo>
                                <a:lnTo>
                                  <a:pt x="517" y="607"/>
                                </a:lnTo>
                                <a:lnTo>
                                  <a:pt x="517" y="609"/>
                                </a:lnTo>
                                <a:lnTo>
                                  <a:pt x="519" y="609"/>
                                </a:lnTo>
                                <a:lnTo>
                                  <a:pt x="519" y="611"/>
                                </a:lnTo>
                                <a:lnTo>
                                  <a:pt x="521" y="611"/>
                                </a:lnTo>
                                <a:lnTo>
                                  <a:pt x="521" y="613"/>
                                </a:lnTo>
                                <a:lnTo>
                                  <a:pt x="523" y="615"/>
                                </a:lnTo>
                                <a:lnTo>
                                  <a:pt x="525" y="615"/>
                                </a:lnTo>
                                <a:lnTo>
                                  <a:pt x="525" y="617"/>
                                </a:lnTo>
                                <a:lnTo>
                                  <a:pt x="528" y="617"/>
                                </a:lnTo>
                                <a:lnTo>
                                  <a:pt x="528" y="619"/>
                                </a:lnTo>
                                <a:lnTo>
                                  <a:pt x="530" y="619"/>
                                </a:lnTo>
                                <a:lnTo>
                                  <a:pt x="530" y="621"/>
                                </a:lnTo>
                                <a:lnTo>
                                  <a:pt x="532" y="623"/>
                                </a:lnTo>
                                <a:lnTo>
                                  <a:pt x="534" y="623"/>
                                </a:lnTo>
                                <a:lnTo>
                                  <a:pt x="536" y="623"/>
                                </a:lnTo>
                                <a:lnTo>
                                  <a:pt x="536" y="626"/>
                                </a:lnTo>
                                <a:lnTo>
                                  <a:pt x="536" y="628"/>
                                </a:lnTo>
                                <a:lnTo>
                                  <a:pt x="538" y="628"/>
                                </a:lnTo>
                                <a:lnTo>
                                  <a:pt x="540" y="630"/>
                                </a:lnTo>
                                <a:lnTo>
                                  <a:pt x="542" y="630"/>
                                </a:lnTo>
                                <a:lnTo>
                                  <a:pt x="542" y="632"/>
                                </a:lnTo>
                                <a:lnTo>
                                  <a:pt x="545" y="632"/>
                                </a:lnTo>
                                <a:lnTo>
                                  <a:pt x="545" y="634"/>
                                </a:lnTo>
                                <a:lnTo>
                                  <a:pt x="547" y="634"/>
                                </a:lnTo>
                                <a:lnTo>
                                  <a:pt x="547" y="636"/>
                                </a:lnTo>
                                <a:lnTo>
                                  <a:pt x="549" y="636"/>
                                </a:lnTo>
                                <a:lnTo>
                                  <a:pt x="549" y="638"/>
                                </a:lnTo>
                                <a:lnTo>
                                  <a:pt x="551" y="638"/>
                                </a:lnTo>
                                <a:lnTo>
                                  <a:pt x="553" y="640"/>
                                </a:lnTo>
                                <a:lnTo>
                                  <a:pt x="555" y="642"/>
                                </a:lnTo>
                                <a:lnTo>
                                  <a:pt x="557" y="642"/>
                                </a:lnTo>
                                <a:lnTo>
                                  <a:pt x="557" y="645"/>
                                </a:lnTo>
                                <a:lnTo>
                                  <a:pt x="559" y="645"/>
                                </a:lnTo>
                                <a:lnTo>
                                  <a:pt x="561" y="647"/>
                                </a:lnTo>
                                <a:lnTo>
                                  <a:pt x="566" y="649"/>
                                </a:lnTo>
                                <a:lnTo>
                                  <a:pt x="568" y="649"/>
                                </a:lnTo>
                                <a:lnTo>
                                  <a:pt x="570" y="651"/>
                                </a:lnTo>
                                <a:lnTo>
                                  <a:pt x="572" y="651"/>
                                </a:lnTo>
                                <a:lnTo>
                                  <a:pt x="570" y="653"/>
                                </a:lnTo>
                                <a:lnTo>
                                  <a:pt x="568" y="653"/>
                                </a:lnTo>
                                <a:lnTo>
                                  <a:pt x="566" y="653"/>
                                </a:lnTo>
                                <a:lnTo>
                                  <a:pt x="564" y="653"/>
                                </a:lnTo>
                                <a:lnTo>
                                  <a:pt x="564" y="655"/>
                                </a:lnTo>
                                <a:lnTo>
                                  <a:pt x="561" y="655"/>
                                </a:lnTo>
                                <a:lnTo>
                                  <a:pt x="559" y="655"/>
                                </a:lnTo>
                                <a:lnTo>
                                  <a:pt x="557" y="657"/>
                                </a:lnTo>
                                <a:lnTo>
                                  <a:pt x="555" y="657"/>
                                </a:lnTo>
                                <a:lnTo>
                                  <a:pt x="553" y="657"/>
                                </a:lnTo>
                                <a:lnTo>
                                  <a:pt x="553" y="659"/>
                                </a:lnTo>
                                <a:lnTo>
                                  <a:pt x="549" y="659"/>
                                </a:lnTo>
                                <a:lnTo>
                                  <a:pt x="547" y="661"/>
                                </a:lnTo>
                                <a:lnTo>
                                  <a:pt x="545" y="661"/>
                                </a:lnTo>
                                <a:lnTo>
                                  <a:pt x="542" y="664"/>
                                </a:lnTo>
                                <a:lnTo>
                                  <a:pt x="540" y="666"/>
                                </a:lnTo>
                                <a:lnTo>
                                  <a:pt x="536" y="666"/>
                                </a:lnTo>
                                <a:lnTo>
                                  <a:pt x="536" y="668"/>
                                </a:lnTo>
                                <a:lnTo>
                                  <a:pt x="534" y="668"/>
                                </a:lnTo>
                                <a:lnTo>
                                  <a:pt x="532" y="668"/>
                                </a:lnTo>
                                <a:lnTo>
                                  <a:pt x="528" y="672"/>
                                </a:lnTo>
                                <a:lnTo>
                                  <a:pt x="525" y="672"/>
                                </a:lnTo>
                                <a:lnTo>
                                  <a:pt x="523" y="674"/>
                                </a:lnTo>
                                <a:lnTo>
                                  <a:pt x="519" y="674"/>
                                </a:lnTo>
                                <a:lnTo>
                                  <a:pt x="519" y="676"/>
                                </a:lnTo>
                                <a:lnTo>
                                  <a:pt x="517" y="676"/>
                                </a:lnTo>
                                <a:lnTo>
                                  <a:pt x="515" y="676"/>
                                </a:lnTo>
                                <a:lnTo>
                                  <a:pt x="513" y="676"/>
                                </a:lnTo>
                                <a:lnTo>
                                  <a:pt x="511" y="676"/>
                                </a:lnTo>
                                <a:lnTo>
                                  <a:pt x="509" y="674"/>
                                </a:lnTo>
                                <a:lnTo>
                                  <a:pt x="506" y="674"/>
                                </a:lnTo>
                                <a:lnTo>
                                  <a:pt x="504" y="674"/>
                                </a:lnTo>
                                <a:lnTo>
                                  <a:pt x="502" y="674"/>
                                </a:lnTo>
                                <a:lnTo>
                                  <a:pt x="500" y="672"/>
                                </a:lnTo>
                                <a:lnTo>
                                  <a:pt x="498" y="672"/>
                                </a:lnTo>
                                <a:lnTo>
                                  <a:pt x="496" y="672"/>
                                </a:lnTo>
                                <a:lnTo>
                                  <a:pt x="494" y="670"/>
                                </a:lnTo>
                                <a:lnTo>
                                  <a:pt x="492" y="670"/>
                                </a:lnTo>
                                <a:lnTo>
                                  <a:pt x="490" y="670"/>
                                </a:lnTo>
                                <a:lnTo>
                                  <a:pt x="490" y="668"/>
                                </a:lnTo>
                                <a:lnTo>
                                  <a:pt x="487" y="668"/>
                                </a:lnTo>
                                <a:lnTo>
                                  <a:pt x="485" y="666"/>
                                </a:lnTo>
                                <a:lnTo>
                                  <a:pt x="485" y="664"/>
                                </a:lnTo>
                                <a:lnTo>
                                  <a:pt x="483" y="661"/>
                                </a:lnTo>
                                <a:lnTo>
                                  <a:pt x="481" y="659"/>
                                </a:lnTo>
                                <a:lnTo>
                                  <a:pt x="481" y="657"/>
                                </a:lnTo>
                                <a:lnTo>
                                  <a:pt x="479" y="655"/>
                                </a:lnTo>
                                <a:lnTo>
                                  <a:pt x="479" y="653"/>
                                </a:lnTo>
                                <a:lnTo>
                                  <a:pt x="479" y="651"/>
                                </a:lnTo>
                                <a:lnTo>
                                  <a:pt x="479" y="649"/>
                                </a:lnTo>
                                <a:lnTo>
                                  <a:pt x="479" y="645"/>
                                </a:lnTo>
                                <a:lnTo>
                                  <a:pt x="477" y="642"/>
                                </a:lnTo>
                                <a:lnTo>
                                  <a:pt x="479" y="638"/>
                                </a:lnTo>
                                <a:lnTo>
                                  <a:pt x="477" y="636"/>
                                </a:lnTo>
                                <a:lnTo>
                                  <a:pt x="477" y="634"/>
                                </a:lnTo>
                                <a:lnTo>
                                  <a:pt x="477" y="632"/>
                                </a:lnTo>
                                <a:lnTo>
                                  <a:pt x="479" y="630"/>
                                </a:lnTo>
                                <a:lnTo>
                                  <a:pt x="479" y="628"/>
                                </a:lnTo>
                                <a:lnTo>
                                  <a:pt x="479" y="626"/>
                                </a:lnTo>
                                <a:lnTo>
                                  <a:pt x="479" y="623"/>
                                </a:lnTo>
                                <a:lnTo>
                                  <a:pt x="479" y="621"/>
                                </a:lnTo>
                                <a:lnTo>
                                  <a:pt x="479" y="619"/>
                                </a:lnTo>
                                <a:lnTo>
                                  <a:pt x="479" y="617"/>
                                </a:lnTo>
                                <a:lnTo>
                                  <a:pt x="477" y="615"/>
                                </a:lnTo>
                                <a:lnTo>
                                  <a:pt x="477" y="613"/>
                                </a:lnTo>
                                <a:lnTo>
                                  <a:pt x="477" y="611"/>
                                </a:lnTo>
                                <a:lnTo>
                                  <a:pt x="477" y="607"/>
                                </a:lnTo>
                                <a:lnTo>
                                  <a:pt x="475" y="607"/>
                                </a:lnTo>
                                <a:lnTo>
                                  <a:pt x="475" y="604"/>
                                </a:lnTo>
                                <a:lnTo>
                                  <a:pt x="475" y="602"/>
                                </a:lnTo>
                                <a:lnTo>
                                  <a:pt x="475" y="600"/>
                                </a:lnTo>
                                <a:lnTo>
                                  <a:pt x="475" y="598"/>
                                </a:lnTo>
                                <a:lnTo>
                                  <a:pt x="473" y="596"/>
                                </a:lnTo>
                                <a:lnTo>
                                  <a:pt x="473" y="594"/>
                                </a:lnTo>
                                <a:lnTo>
                                  <a:pt x="473" y="592"/>
                                </a:lnTo>
                                <a:lnTo>
                                  <a:pt x="471" y="592"/>
                                </a:lnTo>
                                <a:lnTo>
                                  <a:pt x="471" y="590"/>
                                </a:lnTo>
                                <a:lnTo>
                                  <a:pt x="468" y="588"/>
                                </a:lnTo>
                                <a:lnTo>
                                  <a:pt x="468" y="585"/>
                                </a:lnTo>
                                <a:lnTo>
                                  <a:pt x="466" y="585"/>
                                </a:lnTo>
                                <a:lnTo>
                                  <a:pt x="466" y="583"/>
                                </a:lnTo>
                                <a:lnTo>
                                  <a:pt x="464" y="583"/>
                                </a:lnTo>
                                <a:lnTo>
                                  <a:pt x="464" y="581"/>
                                </a:lnTo>
                                <a:lnTo>
                                  <a:pt x="462" y="581"/>
                                </a:lnTo>
                                <a:lnTo>
                                  <a:pt x="460" y="579"/>
                                </a:lnTo>
                                <a:lnTo>
                                  <a:pt x="458" y="579"/>
                                </a:lnTo>
                                <a:lnTo>
                                  <a:pt x="458" y="577"/>
                                </a:lnTo>
                                <a:lnTo>
                                  <a:pt x="456" y="577"/>
                                </a:lnTo>
                                <a:lnTo>
                                  <a:pt x="454" y="575"/>
                                </a:lnTo>
                                <a:lnTo>
                                  <a:pt x="452" y="575"/>
                                </a:lnTo>
                                <a:lnTo>
                                  <a:pt x="452" y="573"/>
                                </a:lnTo>
                                <a:lnTo>
                                  <a:pt x="449" y="573"/>
                                </a:lnTo>
                                <a:lnTo>
                                  <a:pt x="447" y="571"/>
                                </a:lnTo>
                                <a:lnTo>
                                  <a:pt x="445" y="568"/>
                                </a:lnTo>
                                <a:lnTo>
                                  <a:pt x="443" y="568"/>
                                </a:lnTo>
                                <a:lnTo>
                                  <a:pt x="441" y="566"/>
                                </a:lnTo>
                                <a:lnTo>
                                  <a:pt x="439" y="566"/>
                                </a:lnTo>
                                <a:lnTo>
                                  <a:pt x="439" y="564"/>
                                </a:lnTo>
                                <a:lnTo>
                                  <a:pt x="437" y="564"/>
                                </a:lnTo>
                                <a:lnTo>
                                  <a:pt x="435" y="562"/>
                                </a:lnTo>
                                <a:lnTo>
                                  <a:pt x="433" y="560"/>
                                </a:lnTo>
                                <a:lnTo>
                                  <a:pt x="430" y="560"/>
                                </a:lnTo>
                                <a:lnTo>
                                  <a:pt x="430" y="558"/>
                                </a:lnTo>
                                <a:lnTo>
                                  <a:pt x="428" y="558"/>
                                </a:lnTo>
                                <a:lnTo>
                                  <a:pt x="428" y="556"/>
                                </a:lnTo>
                                <a:lnTo>
                                  <a:pt x="426" y="554"/>
                                </a:lnTo>
                                <a:lnTo>
                                  <a:pt x="424" y="554"/>
                                </a:lnTo>
                                <a:lnTo>
                                  <a:pt x="422" y="552"/>
                                </a:lnTo>
                                <a:lnTo>
                                  <a:pt x="420" y="549"/>
                                </a:lnTo>
                                <a:lnTo>
                                  <a:pt x="420" y="547"/>
                                </a:lnTo>
                                <a:lnTo>
                                  <a:pt x="418" y="547"/>
                                </a:lnTo>
                                <a:lnTo>
                                  <a:pt x="418" y="545"/>
                                </a:lnTo>
                                <a:lnTo>
                                  <a:pt x="416" y="543"/>
                                </a:lnTo>
                                <a:lnTo>
                                  <a:pt x="414" y="541"/>
                                </a:lnTo>
                                <a:lnTo>
                                  <a:pt x="414" y="539"/>
                                </a:lnTo>
                                <a:lnTo>
                                  <a:pt x="414" y="537"/>
                                </a:lnTo>
                                <a:lnTo>
                                  <a:pt x="411" y="533"/>
                                </a:lnTo>
                                <a:lnTo>
                                  <a:pt x="409" y="528"/>
                                </a:lnTo>
                                <a:lnTo>
                                  <a:pt x="407" y="522"/>
                                </a:lnTo>
                                <a:lnTo>
                                  <a:pt x="405" y="520"/>
                                </a:lnTo>
                                <a:lnTo>
                                  <a:pt x="405" y="518"/>
                                </a:lnTo>
                                <a:lnTo>
                                  <a:pt x="405" y="516"/>
                                </a:lnTo>
                                <a:lnTo>
                                  <a:pt x="403" y="511"/>
                                </a:lnTo>
                                <a:lnTo>
                                  <a:pt x="403" y="509"/>
                                </a:lnTo>
                                <a:lnTo>
                                  <a:pt x="401" y="505"/>
                                </a:lnTo>
                                <a:lnTo>
                                  <a:pt x="397" y="501"/>
                                </a:lnTo>
                                <a:lnTo>
                                  <a:pt x="395" y="497"/>
                                </a:lnTo>
                                <a:lnTo>
                                  <a:pt x="395" y="495"/>
                                </a:lnTo>
                                <a:lnTo>
                                  <a:pt x="392" y="492"/>
                                </a:lnTo>
                                <a:lnTo>
                                  <a:pt x="392" y="490"/>
                                </a:lnTo>
                                <a:lnTo>
                                  <a:pt x="390" y="486"/>
                                </a:lnTo>
                                <a:lnTo>
                                  <a:pt x="388" y="490"/>
                                </a:lnTo>
                                <a:lnTo>
                                  <a:pt x="388" y="492"/>
                                </a:lnTo>
                                <a:lnTo>
                                  <a:pt x="386" y="495"/>
                                </a:lnTo>
                                <a:lnTo>
                                  <a:pt x="384" y="499"/>
                                </a:lnTo>
                                <a:lnTo>
                                  <a:pt x="384" y="501"/>
                                </a:lnTo>
                                <a:lnTo>
                                  <a:pt x="382" y="501"/>
                                </a:lnTo>
                                <a:lnTo>
                                  <a:pt x="380" y="501"/>
                                </a:lnTo>
                                <a:lnTo>
                                  <a:pt x="378" y="501"/>
                                </a:lnTo>
                                <a:lnTo>
                                  <a:pt x="376" y="501"/>
                                </a:lnTo>
                                <a:lnTo>
                                  <a:pt x="373" y="501"/>
                                </a:lnTo>
                                <a:lnTo>
                                  <a:pt x="371" y="501"/>
                                </a:lnTo>
                                <a:lnTo>
                                  <a:pt x="369" y="501"/>
                                </a:lnTo>
                                <a:lnTo>
                                  <a:pt x="367" y="501"/>
                                </a:lnTo>
                                <a:lnTo>
                                  <a:pt x="365" y="501"/>
                                </a:lnTo>
                                <a:lnTo>
                                  <a:pt x="361" y="501"/>
                                </a:lnTo>
                                <a:lnTo>
                                  <a:pt x="357" y="499"/>
                                </a:lnTo>
                                <a:lnTo>
                                  <a:pt x="352" y="499"/>
                                </a:lnTo>
                                <a:lnTo>
                                  <a:pt x="350" y="499"/>
                                </a:lnTo>
                                <a:lnTo>
                                  <a:pt x="348" y="499"/>
                                </a:lnTo>
                                <a:lnTo>
                                  <a:pt x="348" y="497"/>
                                </a:lnTo>
                                <a:lnTo>
                                  <a:pt x="346" y="497"/>
                                </a:lnTo>
                                <a:lnTo>
                                  <a:pt x="344" y="497"/>
                                </a:lnTo>
                                <a:lnTo>
                                  <a:pt x="340" y="497"/>
                                </a:lnTo>
                                <a:lnTo>
                                  <a:pt x="335" y="497"/>
                                </a:lnTo>
                                <a:lnTo>
                                  <a:pt x="333" y="497"/>
                                </a:lnTo>
                                <a:lnTo>
                                  <a:pt x="331" y="497"/>
                                </a:lnTo>
                                <a:lnTo>
                                  <a:pt x="329" y="495"/>
                                </a:lnTo>
                                <a:lnTo>
                                  <a:pt x="325" y="495"/>
                                </a:lnTo>
                                <a:lnTo>
                                  <a:pt x="323" y="495"/>
                                </a:lnTo>
                                <a:lnTo>
                                  <a:pt x="321" y="492"/>
                                </a:lnTo>
                                <a:lnTo>
                                  <a:pt x="316" y="492"/>
                                </a:lnTo>
                                <a:lnTo>
                                  <a:pt x="314" y="492"/>
                                </a:lnTo>
                                <a:lnTo>
                                  <a:pt x="312" y="492"/>
                                </a:lnTo>
                                <a:lnTo>
                                  <a:pt x="310" y="495"/>
                                </a:lnTo>
                                <a:lnTo>
                                  <a:pt x="310" y="497"/>
                                </a:lnTo>
                                <a:lnTo>
                                  <a:pt x="310" y="499"/>
                                </a:lnTo>
                                <a:lnTo>
                                  <a:pt x="310" y="501"/>
                                </a:lnTo>
                                <a:lnTo>
                                  <a:pt x="308" y="503"/>
                                </a:lnTo>
                                <a:lnTo>
                                  <a:pt x="308" y="505"/>
                                </a:lnTo>
                                <a:lnTo>
                                  <a:pt x="308" y="507"/>
                                </a:lnTo>
                                <a:lnTo>
                                  <a:pt x="308" y="509"/>
                                </a:lnTo>
                                <a:lnTo>
                                  <a:pt x="308" y="511"/>
                                </a:lnTo>
                                <a:lnTo>
                                  <a:pt x="308" y="514"/>
                                </a:lnTo>
                                <a:lnTo>
                                  <a:pt x="308" y="518"/>
                                </a:lnTo>
                                <a:lnTo>
                                  <a:pt x="308" y="520"/>
                                </a:lnTo>
                                <a:lnTo>
                                  <a:pt x="310" y="522"/>
                                </a:lnTo>
                                <a:lnTo>
                                  <a:pt x="312" y="524"/>
                                </a:lnTo>
                                <a:lnTo>
                                  <a:pt x="312" y="526"/>
                                </a:lnTo>
                                <a:lnTo>
                                  <a:pt x="314" y="530"/>
                                </a:lnTo>
                                <a:lnTo>
                                  <a:pt x="316" y="533"/>
                                </a:lnTo>
                                <a:lnTo>
                                  <a:pt x="319" y="535"/>
                                </a:lnTo>
                                <a:lnTo>
                                  <a:pt x="323" y="537"/>
                                </a:lnTo>
                                <a:lnTo>
                                  <a:pt x="325" y="539"/>
                                </a:lnTo>
                                <a:lnTo>
                                  <a:pt x="329" y="541"/>
                                </a:lnTo>
                                <a:lnTo>
                                  <a:pt x="331" y="541"/>
                                </a:lnTo>
                                <a:lnTo>
                                  <a:pt x="335" y="543"/>
                                </a:lnTo>
                                <a:lnTo>
                                  <a:pt x="340" y="547"/>
                                </a:lnTo>
                                <a:lnTo>
                                  <a:pt x="344" y="547"/>
                                </a:lnTo>
                                <a:lnTo>
                                  <a:pt x="346" y="549"/>
                                </a:lnTo>
                                <a:lnTo>
                                  <a:pt x="352" y="552"/>
                                </a:lnTo>
                                <a:lnTo>
                                  <a:pt x="359" y="556"/>
                                </a:lnTo>
                                <a:lnTo>
                                  <a:pt x="363" y="558"/>
                                </a:lnTo>
                                <a:lnTo>
                                  <a:pt x="367" y="562"/>
                                </a:lnTo>
                                <a:lnTo>
                                  <a:pt x="371" y="566"/>
                                </a:lnTo>
                                <a:lnTo>
                                  <a:pt x="373" y="568"/>
                                </a:lnTo>
                                <a:lnTo>
                                  <a:pt x="376" y="568"/>
                                </a:lnTo>
                                <a:lnTo>
                                  <a:pt x="380" y="573"/>
                                </a:lnTo>
                                <a:lnTo>
                                  <a:pt x="382" y="575"/>
                                </a:lnTo>
                                <a:lnTo>
                                  <a:pt x="382" y="577"/>
                                </a:lnTo>
                                <a:lnTo>
                                  <a:pt x="384" y="581"/>
                                </a:lnTo>
                                <a:lnTo>
                                  <a:pt x="384" y="583"/>
                                </a:lnTo>
                                <a:lnTo>
                                  <a:pt x="386" y="585"/>
                                </a:lnTo>
                                <a:lnTo>
                                  <a:pt x="386" y="588"/>
                                </a:lnTo>
                                <a:lnTo>
                                  <a:pt x="386" y="590"/>
                                </a:lnTo>
                                <a:lnTo>
                                  <a:pt x="386" y="594"/>
                                </a:lnTo>
                                <a:lnTo>
                                  <a:pt x="384" y="596"/>
                                </a:lnTo>
                                <a:lnTo>
                                  <a:pt x="384" y="600"/>
                                </a:lnTo>
                                <a:lnTo>
                                  <a:pt x="382" y="604"/>
                                </a:lnTo>
                                <a:lnTo>
                                  <a:pt x="382" y="609"/>
                                </a:lnTo>
                                <a:lnTo>
                                  <a:pt x="380" y="615"/>
                                </a:lnTo>
                                <a:lnTo>
                                  <a:pt x="380" y="617"/>
                                </a:lnTo>
                                <a:lnTo>
                                  <a:pt x="378" y="621"/>
                                </a:lnTo>
                                <a:lnTo>
                                  <a:pt x="378" y="623"/>
                                </a:lnTo>
                                <a:lnTo>
                                  <a:pt x="376" y="626"/>
                                </a:lnTo>
                                <a:lnTo>
                                  <a:pt x="376" y="628"/>
                                </a:lnTo>
                                <a:lnTo>
                                  <a:pt x="371" y="630"/>
                                </a:lnTo>
                                <a:lnTo>
                                  <a:pt x="369" y="634"/>
                                </a:lnTo>
                                <a:lnTo>
                                  <a:pt x="367" y="636"/>
                                </a:lnTo>
                                <a:lnTo>
                                  <a:pt x="365" y="638"/>
                                </a:lnTo>
                                <a:lnTo>
                                  <a:pt x="363" y="640"/>
                                </a:lnTo>
                                <a:lnTo>
                                  <a:pt x="359" y="640"/>
                                </a:lnTo>
                                <a:lnTo>
                                  <a:pt x="352" y="642"/>
                                </a:lnTo>
                                <a:lnTo>
                                  <a:pt x="348" y="645"/>
                                </a:lnTo>
                                <a:lnTo>
                                  <a:pt x="346" y="642"/>
                                </a:lnTo>
                                <a:lnTo>
                                  <a:pt x="340" y="642"/>
                                </a:lnTo>
                                <a:lnTo>
                                  <a:pt x="338" y="640"/>
                                </a:lnTo>
                                <a:lnTo>
                                  <a:pt x="335" y="638"/>
                                </a:lnTo>
                                <a:lnTo>
                                  <a:pt x="333" y="638"/>
                                </a:lnTo>
                                <a:lnTo>
                                  <a:pt x="327" y="634"/>
                                </a:lnTo>
                                <a:lnTo>
                                  <a:pt x="325" y="630"/>
                                </a:lnTo>
                                <a:lnTo>
                                  <a:pt x="323" y="626"/>
                                </a:lnTo>
                                <a:lnTo>
                                  <a:pt x="323" y="623"/>
                                </a:lnTo>
                                <a:lnTo>
                                  <a:pt x="323" y="621"/>
                                </a:lnTo>
                                <a:lnTo>
                                  <a:pt x="321" y="621"/>
                                </a:lnTo>
                                <a:lnTo>
                                  <a:pt x="321" y="619"/>
                                </a:lnTo>
                                <a:lnTo>
                                  <a:pt x="319" y="619"/>
                                </a:lnTo>
                                <a:lnTo>
                                  <a:pt x="316" y="617"/>
                                </a:lnTo>
                                <a:lnTo>
                                  <a:pt x="314" y="615"/>
                                </a:lnTo>
                                <a:lnTo>
                                  <a:pt x="312" y="613"/>
                                </a:lnTo>
                                <a:lnTo>
                                  <a:pt x="310" y="611"/>
                                </a:lnTo>
                                <a:lnTo>
                                  <a:pt x="308" y="609"/>
                                </a:lnTo>
                                <a:lnTo>
                                  <a:pt x="306" y="607"/>
                                </a:lnTo>
                                <a:lnTo>
                                  <a:pt x="304" y="602"/>
                                </a:lnTo>
                                <a:lnTo>
                                  <a:pt x="302" y="600"/>
                                </a:lnTo>
                                <a:lnTo>
                                  <a:pt x="299" y="598"/>
                                </a:lnTo>
                                <a:lnTo>
                                  <a:pt x="297" y="598"/>
                                </a:lnTo>
                                <a:lnTo>
                                  <a:pt x="297" y="596"/>
                                </a:lnTo>
                                <a:lnTo>
                                  <a:pt x="295" y="594"/>
                                </a:lnTo>
                                <a:lnTo>
                                  <a:pt x="293" y="594"/>
                                </a:lnTo>
                                <a:lnTo>
                                  <a:pt x="291" y="592"/>
                                </a:lnTo>
                                <a:lnTo>
                                  <a:pt x="289" y="592"/>
                                </a:lnTo>
                                <a:lnTo>
                                  <a:pt x="287" y="590"/>
                                </a:lnTo>
                                <a:lnTo>
                                  <a:pt x="285" y="590"/>
                                </a:lnTo>
                                <a:lnTo>
                                  <a:pt x="283" y="588"/>
                                </a:lnTo>
                                <a:lnTo>
                                  <a:pt x="280" y="585"/>
                                </a:lnTo>
                                <a:lnTo>
                                  <a:pt x="278" y="585"/>
                                </a:lnTo>
                                <a:lnTo>
                                  <a:pt x="276" y="585"/>
                                </a:lnTo>
                                <a:lnTo>
                                  <a:pt x="274" y="583"/>
                                </a:lnTo>
                                <a:lnTo>
                                  <a:pt x="272" y="581"/>
                                </a:lnTo>
                                <a:lnTo>
                                  <a:pt x="270" y="581"/>
                                </a:lnTo>
                                <a:lnTo>
                                  <a:pt x="266" y="579"/>
                                </a:lnTo>
                                <a:lnTo>
                                  <a:pt x="264" y="577"/>
                                </a:lnTo>
                                <a:lnTo>
                                  <a:pt x="259" y="577"/>
                                </a:lnTo>
                                <a:lnTo>
                                  <a:pt x="257" y="575"/>
                                </a:lnTo>
                                <a:lnTo>
                                  <a:pt x="255" y="575"/>
                                </a:lnTo>
                                <a:lnTo>
                                  <a:pt x="253" y="573"/>
                                </a:lnTo>
                                <a:lnTo>
                                  <a:pt x="251" y="573"/>
                                </a:lnTo>
                                <a:lnTo>
                                  <a:pt x="249" y="571"/>
                                </a:lnTo>
                                <a:lnTo>
                                  <a:pt x="245" y="571"/>
                                </a:lnTo>
                                <a:lnTo>
                                  <a:pt x="242" y="568"/>
                                </a:lnTo>
                                <a:lnTo>
                                  <a:pt x="240" y="568"/>
                                </a:lnTo>
                                <a:lnTo>
                                  <a:pt x="238" y="568"/>
                                </a:lnTo>
                                <a:lnTo>
                                  <a:pt x="238" y="566"/>
                                </a:lnTo>
                                <a:lnTo>
                                  <a:pt x="236" y="566"/>
                                </a:lnTo>
                                <a:lnTo>
                                  <a:pt x="234" y="566"/>
                                </a:lnTo>
                                <a:lnTo>
                                  <a:pt x="232" y="564"/>
                                </a:lnTo>
                                <a:lnTo>
                                  <a:pt x="230" y="564"/>
                                </a:lnTo>
                                <a:lnTo>
                                  <a:pt x="228" y="562"/>
                                </a:lnTo>
                                <a:lnTo>
                                  <a:pt x="226" y="562"/>
                                </a:lnTo>
                                <a:lnTo>
                                  <a:pt x="223" y="560"/>
                                </a:lnTo>
                                <a:lnTo>
                                  <a:pt x="221" y="558"/>
                                </a:lnTo>
                                <a:lnTo>
                                  <a:pt x="219" y="556"/>
                                </a:lnTo>
                                <a:lnTo>
                                  <a:pt x="217" y="554"/>
                                </a:lnTo>
                                <a:lnTo>
                                  <a:pt x="213" y="554"/>
                                </a:lnTo>
                                <a:lnTo>
                                  <a:pt x="213" y="552"/>
                                </a:lnTo>
                                <a:lnTo>
                                  <a:pt x="211" y="552"/>
                                </a:lnTo>
                                <a:lnTo>
                                  <a:pt x="209" y="549"/>
                                </a:lnTo>
                                <a:lnTo>
                                  <a:pt x="209" y="547"/>
                                </a:lnTo>
                                <a:lnTo>
                                  <a:pt x="207" y="545"/>
                                </a:lnTo>
                                <a:lnTo>
                                  <a:pt x="204" y="545"/>
                                </a:lnTo>
                                <a:lnTo>
                                  <a:pt x="202" y="543"/>
                                </a:lnTo>
                                <a:lnTo>
                                  <a:pt x="202" y="541"/>
                                </a:lnTo>
                                <a:lnTo>
                                  <a:pt x="202" y="539"/>
                                </a:lnTo>
                                <a:lnTo>
                                  <a:pt x="200" y="537"/>
                                </a:lnTo>
                                <a:lnTo>
                                  <a:pt x="198" y="535"/>
                                </a:lnTo>
                                <a:lnTo>
                                  <a:pt x="198" y="533"/>
                                </a:lnTo>
                                <a:lnTo>
                                  <a:pt x="198" y="528"/>
                                </a:lnTo>
                                <a:lnTo>
                                  <a:pt x="198" y="526"/>
                                </a:lnTo>
                                <a:lnTo>
                                  <a:pt x="196" y="522"/>
                                </a:lnTo>
                                <a:lnTo>
                                  <a:pt x="196" y="516"/>
                                </a:lnTo>
                                <a:lnTo>
                                  <a:pt x="198" y="514"/>
                                </a:lnTo>
                                <a:lnTo>
                                  <a:pt x="198" y="511"/>
                                </a:lnTo>
                                <a:lnTo>
                                  <a:pt x="198" y="509"/>
                                </a:lnTo>
                                <a:lnTo>
                                  <a:pt x="200" y="507"/>
                                </a:lnTo>
                                <a:lnTo>
                                  <a:pt x="202" y="501"/>
                                </a:lnTo>
                                <a:lnTo>
                                  <a:pt x="204" y="499"/>
                                </a:lnTo>
                                <a:lnTo>
                                  <a:pt x="207" y="490"/>
                                </a:lnTo>
                                <a:lnTo>
                                  <a:pt x="207" y="486"/>
                                </a:lnTo>
                                <a:lnTo>
                                  <a:pt x="209" y="482"/>
                                </a:lnTo>
                                <a:lnTo>
                                  <a:pt x="209" y="480"/>
                                </a:lnTo>
                                <a:lnTo>
                                  <a:pt x="211" y="473"/>
                                </a:lnTo>
                                <a:lnTo>
                                  <a:pt x="211" y="471"/>
                                </a:lnTo>
                                <a:lnTo>
                                  <a:pt x="211" y="467"/>
                                </a:lnTo>
                                <a:lnTo>
                                  <a:pt x="211" y="463"/>
                                </a:lnTo>
                                <a:lnTo>
                                  <a:pt x="211" y="459"/>
                                </a:lnTo>
                                <a:lnTo>
                                  <a:pt x="209" y="452"/>
                                </a:lnTo>
                                <a:lnTo>
                                  <a:pt x="207" y="446"/>
                                </a:lnTo>
                                <a:lnTo>
                                  <a:pt x="204" y="442"/>
                                </a:lnTo>
                                <a:lnTo>
                                  <a:pt x="202" y="435"/>
                                </a:lnTo>
                                <a:lnTo>
                                  <a:pt x="200" y="433"/>
                                </a:lnTo>
                                <a:lnTo>
                                  <a:pt x="200" y="431"/>
                                </a:lnTo>
                                <a:lnTo>
                                  <a:pt x="198" y="429"/>
                                </a:lnTo>
                                <a:lnTo>
                                  <a:pt x="198" y="427"/>
                                </a:lnTo>
                                <a:lnTo>
                                  <a:pt x="196" y="425"/>
                                </a:lnTo>
                                <a:lnTo>
                                  <a:pt x="194" y="423"/>
                                </a:lnTo>
                                <a:lnTo>
                                  <a:pt x="192" y="421"/>
                                </a:lnTo>
                                <a:lnTo>
                                  <a:pt x="190" y="418"/>
                                </a:lnTo>
                                <a:lnTo>
                                  <a:pt x="188" y="416"/>
                                </a:lnTo>
                                <a:lnTo>
                                  <a:pt x="185" y="416"/>
                                </a:lnTo>
                                <a:lnTo>
                                  <a:pt x="181" y="412"/>
                                </a:lnTo>
                                <a:lnTo>
                                  <a:pt x="179" y="412"/>
                                </a:lnTo>
                                <a:lnTo>
                                  <a:pt x="177" y="410"/>
                                </a:lnTo>
                                <a:lnTo>
                                  <a:pt x="175" y="408"/>
                                </a:lnTo>
                                <a:lnTo>
                                  <a:pt x="173" y="406"/>
                                </a:lnTo>
                                <a:lnTo>
                                  <a:pt x="171" y="406"/>
                                </a:lnTo>
                                <a:lnTo>
                                  <a:pt x="171" y="404"/>
                                </a:lnTo>
                                <a:lnTo>
                                  <a:pt x="169" y="402"/>
                                </a:lnTo>
                                <a:lnTo>
                                  <a:pt x="164" y="402"/>
                                </a:lnTo>
                                <a:lnTo>
                                  <a:pt x="162" y="399"/>
                                </a:lnTo>
                                <a:lnTo>
                                  <a:pt x="160" y="397"/>
                                </a:lnTo>
                                <a:lnTo>
                                  <a:pt x="158" y="395"/>
                                </a:lnTo>
                                <a:lnTo>
                                  <a:pt x="156" y="393"/>
                                </a:lnTo>
                                <a:lnTo>
                                  <a:pt x="154" y="391"/>
                                </a:lnTo>
                                <a:lnTo>
                                  <a:pt x="154" y="389"/>
                                </a:lnTo>
                                <a:lnTo>
                                  <a:pt x="150" y="385"/>
                                </a:lnTo>
                                <a:lnTo>
                                  <a:pt x="147" y="380"/>
                                </a:lnTo>
                                <a:lnTo>
                                  <a:pt x="147" y="378"/>
                                </a:lnTo>
                                <a:lnTo>
                                  <a:pt x="145" y="378"/>
                                </a:lnTo>
                                <a:lnTo>
                                  <a:pt x="143" y="374"/>
                                </a:lnTo>
                                <a:lnTo>
                                  <a:pt x="141" y="370"/>
                                </a:lnTo>
                                <a:lnTo>
                                  <a:pt x="139" y="368"/>
                                </a:lnTo>
                                <a:lnTo>
                                  <a:pt x="135" y="361"/>
                                </a:lnTo>
                                <a:lnTo>
                                  <a:pt x="133" y="359"/>
                                </a:lnTo>
                                <a:lnTo>
                                  <a:pt x="133" y="357"/>
                                </a:lnTo>
                                <a:lnTo>
                                  <a:pt x="128" y="351"/>
                                </a:lnTo>
                                <a:lnTo>
                                  <a:pt x="124" y="345"/>
                                </a:lnTo>
                                <a:lnTo>
                                  <a:pt x="124" y="342"/>
                                </a:lnTo>
                                <a:lnTo>
                                  <a:pt x="122" y="340"/>
                                </a:lnTo>
                                <a:lnTo>
                                  <a:pt x="122" y="334"/>
                                </a:lnTo>
                                <a:lnTo>
                                  <a:pt x="120" y="332"/>
                                </a:lnTo>
                                <a:lnTo>
                                  <a:pt x="120" y="330"/>
                                </a:lnTo>
                                <a:lnTo>
                                  <a:pt x="120" y="328"/>
                                </a:lnTo>
                                <a:lnTo>
                                  <a:pt x="118" y="326"/>
                                </a:lnTo>
                                <a:lnTo>
                                  <a:pt x="118" y="323"/>
                                </a:lnTo>
                                <a:lnTo>
                                  <a:pt x="118" y="321"/>
                                </a:lnTo>
                                <a:lnTo>
                                  <a:pt x="116" y="315"/>
                                </a:lnTo>
                                <a:lnTo>
                                  <a:pt x="114" y="313"/>
                                </a:lnTo>
                                <a:lnTo>
                                  <a:pt x="112" y="311"/>
                                </a:lnTo>
                                <a:lnTo>
                                  <a:pt x="109" y="304"/>
                                </a:lnTo>
                                <a:lnTo>
                                  <a:pt x="107" y="304"/>
                                </a:lnTo>
                                <a:lnTo>
                                  <a:pt x="105" y="298"/>
                                </a:lnTo>
                                <a:lnTo>
                                  <a:pt x="103" y="296"/>
                                </a:lnTo>
                                <a:lnTo>
                                  <a:pt x="103" y="294"/>
                                </a:lnTo>
                                <a:lnTo>
                                  <a:pt x="101" y="292"/>
                                </a:lnTo>
                                <a:lnTo>
                                  <a:pt x="99" y="288"/>
                                </a:lnTo>
                                <a:lnTo>
                                  <a:pt x="99" y="285"/>
                                </a:lnTo>
                                <a:lnTo>
                                  <a:pt x="97" y="283"/>
                                </a:lnTo>
                                <a:lnTo>
                                  <a:pt x="95" y="279"/>
                                </a:lnTo>
                                <a:lnTo>
                                  <a:pt x="95" y="277"/>
                                </a:lnTo>
                                <a:lnTo>
                                  <a:pt x="93" y="275"/>
                                </a:lnTo>
                                <a:lnTo>
                                  <a:pt x="93" y="273"/>
                                </a:lnTo>
                                <a:lnTo>
                                  <a:pt x="90" y="271"/>
                                </a:lnTo>
                                <a:lnTo>
                                  <a:pt x="90" y="268"/>
                                </a:lnTo>
                                <a:lnTo>
                                  <a:pt x="88" y="266"/>
                                </a:lnTo>
                                <a:lnTo>
                                  <a:pt x="86" y="262"/>
                                </a:lnTo>
                                <a:lnTo>
                                  <a:pt x="86" y="258"/>
                                </a:lnTo>
                                <a:lnTo>
                                  <a:pt x="84" y="256"/>
                                </a:lnTo>
                                <a:lnTo>
                                  <a:pt x="84" y="254"/>
                                </a:lnTo>
                                <a:lnTo>
                                  <a:pt x="84" y="249"/>
                                </a:lnTo>
                                <a:lnTo>
                                  <a:pt x="82" y="247"/>
                                </a:lnTo>
                                <a:lnTo>
                                  <a:pt x="82" y="245"/>
                                </a:lnTo>
                                <a:lnTo>
                                  <a:pt x="82" y="243"/>
                                </a:lnTo>
                                <a:lnTo>
                                  <a:pt x="82" y="241"/>
                                </a:lnTo>
                                <a:lnTo>
                                  <a:pt x="80" y="237"/>
                                </a:lnTo>
                                <a:lnTo>
                                  <a:pt x="80" y="233"/>
                                </a:lnTo>
                                <a:lnTo>
                                  <a:pt x="78" y="230"/>
                                </a:lnTo>
                                <a:lnTo>
                                  <a:pt x="78" y="228"/>
                                </a:lnTo>
                                <a:lnTo>
                                  <a:pt x="76" y="224"/>
                                </a:lnTo>
                                <a:lnTo>
                                  <a:pt x="76" y="218"/>
                                </a:lnTo>
                                <a:lnTo>
                                  <a:pt x="76" y="216"/>
                                </a:lnTo>
                                <a:lnTo>
                                  <a:pt x="76" y="214"/>
                                </a:lnTo>
                                <a:lnTo>
                                  <a:pt x="76" y="209"/>
                                </a:lnTo>
                                <a:lnTo>
                                  <a:pt x="76" y="205"/>
                                </a:lnTo>
                                <a:lnTo>
                                  <a:pt x="78" y="203"/>
                                </a:lnTo>
                                <a:lnTo>
                                  <a:pt x="80" y="199"/>
                                </a:lnTo>
                                <a:lnTo>
                                  <a:pt x="80" y="197"/>
                                </a:lnTo>
                                <a:lnTo>
                                  <a:pt x="80" y="195"/>
                                </a:lnTo>
                                <a:lnTo>
                                  <a:pt x="82" y="192"/>
                                </a:lnTo>
                                <a:lnTo>
                                  <a:pt x="82" y="190"/>
                                </a:lnTo>
                                <a:lnTo>
                                  <a:pt x="84" y="188"/>
                                </a:lnTo>
                                <a:lnTo>
                                  <a:pt x="84" y="186"/>
                                </a:lnTo>
                                <a:lnTo>
                                  <a:pt x="86" y="184"/>
                                </a:lnTo>
                                <a:lnTo>
                                  <a:pt x="86" y="180"/>
                                </a:lnTo>
                                <a:lnTo>
                                  <a:pt x="88" y="176"/>
                                </a:lnTo>
                                <a:lnTo>
                                  <a:pt x="88" y="173"/>
                                </a:lnTo>
                                <a:lnTo>
                                  <a:pt x="88" y="169"/>
                                </a:lnTo>
                                <a:lnTo>
                                  <a:pt x="88" y="167"/>
                                </a:lnTo>
                                <a:lnTo>
                                  <a:pt x="88" y="165"/>
                                </a:lnTo>
                                <a:lnTo>
                                  <a:pt x="88" y="163"/>
                                </a:lnTo>
                                <a:lnTo>
                                  <a:pt x="88" y="161"/>
                                </a:lnTo>
                                <a:lnTo>
                                  <a:pt x="86" y="159"/>
                                </a:lnTo>
                                <a:lnTo>
                                  <a:pt x="82" y="157"/>
                                </a:lnTo>
                                <a:lnTo>
                                  <a:pt x="80" y="154"/>
                                </a:lnTo>
                                <a:lnTo>
                                  <a:pt x="76" y="152"/>
                                </a:lnTo>
                                <a:lnTo>
                                  <a:pt x="71" y="152"/>
                                </a:lnTo>
                                <a:lnTo>
                                  <a:pt x="69" y="152"/>
                                </a:lnTo>
                                <a:lnTo>
                                  <a:pt x="67" y="152"/>
                                </a:lnTo>
                                <a:lnTo>
                                  <a:pt x="65" y="152"/>
                                </a:lnTo>
                                <a:lnTo>
                                  <a:pt x="63" y="152"/>
                                </a:lnTo>
                                <a:lnTo>
                                  <a:pt x="57" y="152"/>
                                </a:lnTo>
                                <a:lnTo>
                                  <a:pt x="54" y="154"/>
                                </a:lnTo>
                                <a:lnTo>
                                  <a:pt x="46" y="154"/>
                                </a:lnTo>
                                <a:lnTo>
                                  <a:pt x="42" y="157"/>
                                </a:lnTo>
                                <a:lnTo>
                                  <a:pt x="40" y="157"/>
                                </a:lnTo>
                                <a:lnTo>
                                  <a:pt x="38" y="157"/>
                                </a:lnTo>
                                <a:lnTo>
                                  <a:pt x="35" y="157"/>
                                </a:lnTo>
                                <a:lnTo>
                                  <a:pt x="33" y="157"/>
                                </a:lnTo>
                                <a:lnTo>
                                  <a:pt x="29" y="154"/>
                                </a:lnTo>
                                <a:lnTo>
                                  <a:pt x="27" y="154"/>
                                </a:lnTo>
                                <a:lnTo>
                                  <a:pt x="27" y="152"/>
                                </a:lnTo>
                                <a:lnTo>
                                  <a:pt x="27" y="150"/>
                                </a:lnTo>
                                <a:lnTo>
                                  <a:pt x="27" y="144"/>
                                </a:lnTo>
                                <a:lnTo>
                                  <a:pt x="27" y="140"/>
                                </a:lnTo>
                                <a:lnTo>
                                  <a:pt x="27" y="135"/>
                                </a:lnTo>
                                <a:lnTo>
                                  <a:pt x="25" y="133"/>
                                </a:lnTo>
                                <a:lnTo>
                                  <a:pt x="23" y="131"/>
                                </a:lnTo>
                                <a:lnTo>
                                  <a:pt x="21" y="129"/>
                                </a:lnTo>
                                <a:lnTo>
                                  <a:pt x="16" y="125"/>
                                </a:lnTo>
                                <a:lnTo>
                                  <a:pt x="16" y="123"/>
                                </a:lnTo>
                                <a:lnTo>
                                  <a:pt x="14" y="121"/>
                                </a:lnTo>
                                <a:lnTo>
                                  <a:pt x="12" y="119"/>
                                </a:lnTo>
                                <a:lnTo>
                                  <a:pt x="10" y="112"/>
                                </a:lnTo>
                                <a:lnTo>
                                  <a:pt x="8" y="110"/>
                                </a:lnTo>
                                <a:lnTo>
                                  <a:pt x="6" y="108"/>
                                </a:lnTo>
                                <a:lnTo>
                                  <a:pt x="6" y="106"/>
                                </a:lnTo>
                                <a:lnTo>
                                  <a:pt x="4" y="106"/>
                                </a:lnTo>
                                <a:lnTo>
                                  <a:pt x="4" y="104"/>
                                </a:lnTo>
                                <a:lnTo>
                                  <a:pt x="2" y="102"/>
                                </a:lnTo>
                                <a:lnTo>
                                  <a:pt x="2" y="99"/>
                                </a:lnTo>
                                <a:lnTo>
                                  <a:pt x="0" y="97"/>
                                </a:lnTo>
                                <a:lnTo>
                                  <a:pt x="0" y="95"/>
                                </a:lnTo>
                                <a:lnTo>
                                  <a:pt x="0" y="93"/>
                                </a:lnTo>
                                <a:lnTo>
                                  <a:pt x="0" y="87"/>
                                </a:lnTo>
                                <a:lnTo>
                                  <a:pt x="0" y="85"/>
                                </a:lnTo>
                                <a:lnTo>
                                  <a:pt x="0" y="83"/>
                                </a:lnTo>
                                <a:lnTo>
                                  <a:pt x="0" y="80"/>
                                </a:lnTo>
                                <a:lnTo>
                                  <a:pt x="2" y="76"/>
                                </a:lnTo>
                                <a:lnTo>
                                  <a:pt x="4" y="74"/>
                                </a:lnTo>
                                <a:lnTo>
                                  <a:pt x="4" y="72"/>
                                </a:lnTo>
                                <a:lnTo>
                                  <a:pt x="4" y="68"/>
                                </a:lnTo>
                                <a:lnTo>
                                  <a:pt x="4" y="66"/>
                                </a:lnTo>
                                <a:lnTo>
                                  <a:pt x="6" y="61"/>
                                </a:lnTo>
                                <a:lnTo>
                                  <a:pt x="6" y="59"/>
                                </a:lnTo>
                                <a:lnTo>
                                  <a:pt x="6" y="57"/>
                                </a:lnTo>
                                <a:lnTo>
                                  <a:pt x="6" y="55"/>
                                </a:lnTo>
                                <a:lnTo>
                                  <a:pt x="6" y="53"/>
                                </a:lnTo>
                                <a:lnTo>
                                  <a:pt x="8" y="51"/>
                                </a:lnTo>
                                <a:lnTo>
                                  <a:pt x="8" y="49"/>
                                </a:lnTo>
                                <a:lnTo>
                                  <a:pt x="8" y="47"/>
                                </a:lnTo>
                                <a:lnTo>
                                  <a:pt x="10" y="45"/>
                                </a:lnTo>
                                <a:lnTo>
                                  <a:pt x="10" y="42"/>
                                </a:lnTo>
                                <a:lnTo>
                                  <a:pt x="12" y="40"/>
                                </a:lnTo>
                                <a:lnTo>
                                  <a:pt x="14" y="38"/>
                                </a:lnTo>
                                <a:lnTo>
                                  <a:pt x="16" y="38"/>
                                </a:lnTo>
                                <a:lnTo>
                                  <a:pt x="16" y="36"/>
                                </a:lnTo>
                                <a:lnTo>
                                  <a:pt x="19" y="34"/>
                                </a:lnTo>
                                <a:lnTo>
                                  <a:pt x="21" y="32"/>
                                </a:lnTo>
                                <a:lnTo>
                                  <a:pt x="23" y="30"/>
                                </a:lnTo>
                                <a:lnTo>
                                  <a:pt x="25" y="28"/>
                                </a:lnTo>
                                <a:lnTo>
                                  <a:pt x="27" y="28"/>
                                </a:lnTo>
                                <a:lnTo>
                                  <a:pt x="27" y="26"/>
                                </a:lnTo>
                                <a:lnTo>
                                  <a:pt x="29" y="26"/>
                                </a:lnTo>
                                <a:lnTo>
                                  <a:pt x="31" y="21"/>
                                </a:lnTo>
                                <a:lnTo>
                                  <a:pt x="33" y="17"/>
                                </a:lnTo>
                                <a:lnTo>
                                  <a:pt x="35" y="15"/>
                                </a:lnTo>
                                <a:lnTo>
                                  <a:pt x="38" y="11"/>
                                </a:lnTo>
                                <a:lnTo>
                                  <a:pt x="38" y="9"/>
                                </a:lnTo>
                                <a:lnTo>
                                  <a:pt x="40" y="7"/>
                                </a:lnTo>
                                <a:lnTo>
                                  <a:pt x="42" y="4"/>
                                </a:lnTo>
                                <a:lnTo>
                                  <a:pt x="44" y="2"/>
                                </a:lnTo>
                                <a:lnTo>
                                  <a:pt x="46" y="2"/>
                                </a:lnTo>
                                <a:lnTo>
                                  <a:pt x="48" y="2"/>
                                </a:lnTo>
                                <a:close/>
                              </a:path>
                            </a:pathLst>
                          </a:custGeom>
                          <a:solidFill>
                            <a:srgbClr val="FFA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3" name="Freeform 574"/>
                        <wps:cNvSpPr>
                          <a:spLocks/>
                        </wps:cNvSpPr>
                        <wps:spPr bwMode="auto">
                          <a:xfrm>
                            <a:off x="2761600" y="6529723"/>
                            <a:ext cx="332700" cy="429201"/>
                          </a:xfrm>
                          <a:custGeom>
                            <a:avLst/>
                            <a:gdLst>
                              <a:gd name="T0" fmla="*/ 222885 w 524"/>
                              <a:gd name="T1" fmla="*/ 0 h 676"/>
                              <a:gd name="T2" fmla="*/ 242570 w 524"/>
                              <a:gd name="T3" fmla="*/ 4445 h 676"/>
                              <a:gd name="T4" fmla="*/ 253365 w 524"/>
                              <a:gd name="T5" fmla="*/ 13335 h 676"/>
                              <a:gd name="T6" fmla="*/ 264160 w 524"/>
                              <a:gd name="T7" fmla="*/ 25400 h 676"/>
                              <a:gd name="T8" fmla="*/ 261620 w 524"/>
                              <a:gd name="T9" fmla="*/ 59055 h 676"/>
                              <a:gd name="T10" fmla="*/ 245745 w 524"/>
                              <a:gd name="T11" fmla="*/ 68580 h 676"/>
                              <a:gd name="T12" fmla="*/ 227965 w 524"/>
                              <a:gd name="T13" fmla="*/ 80645 h 676"/>
                              <a:gd name="T14" fmla="*/ 222885 w 524"/>
                              <a:gd name="T15" fmla="*/ 90170 h 676"/>
                              <a:gd name="T16" fmla="*/ 221615 w 524"/>
                              <a:gd name="T17" fmla="*/ 108585 h 676"/>
                              <a:gd name="T18" fmla="*/ 213360 w 524"/>
                              <a:gd name="T19" fmla="*/ 126365 h 676"/>
                              <a:gd name="T20" fmla="*/ 208280 w 524"/>
                              <a:gd name="T21" fmla="*/ 128905 h 676"/>
                              <a:gd name="T22" fmla="*/ 209550 w 524"/>
                              <a:gd name="T23" fmla="*/ 139700 h 676"/>
                              <a:gd name="T24" fmla="*/ 212090 w 524"/>
                              <a:gd name="T25" fmla="*/ 149225 h 676"/>
                              <a:gd name="T26" fmla="*/ 212090 w 524"/>
                              <a:gd name="T27" fmla="*/ 161290 h 676"/>
                              <a:gd name="T28" fmla="*/ 215900 w 524"/>
                              <a:gd name="T29" fmla="*/ 167640 h 676"/>
                              <a:gd name="T30" fmla="*/ 214630 w 524"/>
                              <a:gd name="T31" fmla="*/ 177165 h 676"/>
                              <a:gd name="T32" fmla="*/ 206375 w 524"/>
                              <a:gd name="T33" fmla="*/ 187960 h 676"/>
                              <a:gd name="T34" fmla="*/ 209550 w 524"/>
                              <a:gd name="T35" fmla="*/ 201295 h 676"/>
                              <a:gd name="T36" fmla="*/ 214630 w 524"/>
                              <a:gd name="T37" fmla="*/ 203835 h 676"/>
                              <a:gd name="T38" fmla="*/ 213360 w 524"/>
                              <a:gd name="T39" fmla="*/ 225425 h 676"/>
                              <a:gd name="T40" fmla="*/ 202565 w 524"/>
                              <a:gd name="T41" fmla="*/ 240030 h 676"/>
                              <a:gd name="T42" fmla="*/ 206375 w 524"/>
                              <a:gd name="T43" fmla="*/ 255270 h 676"/>
                              <a:gd name="T44" fmla="*/ 208280 w 524"/>
                              <a:gd name="T45" fmla="*/ 265430 h 676"/>
                              <a:gd name="T46" fmla="*/ 218440 w 524"/>
                              <a:gd name="T47" fmla="*/ 274955 h 676"/>
                              <a:gd name="T48" fmla="*/ 227965 w 524"/>
                              <a:gd name="T49" fmla="*/ 281940 h 676"/>
                              <a:gd name="T50" fmla="*/ 236220 w 524"/>
                              <a:gd name="T51" fmla="*/ 285750 h 676"/>
                              <a:gd name="T52" fmla="*/ 253365 w 524"/>
                              <a:gd name="T53" fmla="*/ 288290 h 676"/>
                              <a:gd name="T54" fmla="*/ 269875 w 524"/>
                              <a:gd name="T55" fmla="*/ 290195 h 676"/>
                              <a:gd name="T56" fmla="*/ 283210 w 524"/>
                              <a:gd name="T57" fmla="*/ 300355 h 676"/>
                              <a:gd name="T58" fmla="*/ 294005 w 524"/>
                              <a:gd name="T59" fmla="*/ 315595 h 676"/>
                              <a:gd name="T60" fmla="*/ 287020 w 524"/>
                              <a:gd name="T61" fmla="*/ 336550 h 676"/>
                              <a:gd name="T62" fmla="*/ 287020 w 524"/>
                              <a:gd name="T63" fmla="*/ 356870 h 676"/>
                              <a:gd name="T64" fmla="*/ 292735 w 524"/>
                              <a:gd name="T65" fmla="*/ 377190 h 676"/>
                              <a:gd name="T66" fmla="*/ 304800 w 524"/>
                              <a:gd name="T67" fmla="*/ 393065 h 676"/>
                              <a:gd name="T68" fmla="*/ 318135 w 524"/>
                              <a:gd name="T69" fmla="*/ 405130 h 676"/>
                              <a:gd name="T70" fmla="*/ 325755 w 524"/>
                              <a:gd name="T71" fmla="*/ 415925 h 676"/>
                              <a:gd name="T72" fmla="*/ 301625 w 524"/>
                              <a:gd name="T73" fmla="*/ 427990 h 676"/>
                              <a:gd name="T74" fmla="*/ 280670 w 524"/>
                              <a:gd name="T75" fmla="*/ 424180 h 676"/>
                              <a:gd name="T76" fmla="*/ 273685 w 524"/>
                              <a:gd name="T77" fmla="*/ 400050 h 676"/>
                              <a:gd name="T78" fmla="*/ 269875 w 524"/>
                              <a:gd name="T79" fmla="*/ 377190 h 676"/>
                              <a:gd name="T80" fmla="*/ 256540 w 524"/>
                              <a:gd name="T81" fmla="*/ 363855 h 676"/>
                              <a:gd name="T82" fmla="*/ 237490 w 524"/>
                              <a:gd name="T83" fmla="*/ 350520 h 676"/>
                              <a:gd name="T84" fmla="*/ 224155 w 524"/>
                              <a:gd name="T85" fmla="*/ 320675 h 676"/>
                              <a:gd name="T86" fmla="*/ 205105 w 524"/>
                              <a:gd name="T87" fmla="*/ 318135 h 676"/>
                              <a:gd name="T88" fmla="*/ 175895 w 524"/>
                              <a:gd name="T89" fmla="*/ 314325 h 676"/>
                              <a:gd name="T90" fmla="*/ 165100 w 524"/>
                              <a:gd name="T91" fmla="*/ 330200 h 676"/>
                              <a:gd name="T92" fmla="*/ 200025 w 524"/>
                              <a:gd name="T93" fmla="*/ 354330 h 676"/>
                              <a:gd name="T94" fmla="*/ 212090 w 524"/>
                              <a:gd name="T95" fmla="*/ 386715 h 676"/>
                              <a:gd name="T96" fmla="*/ 184150 w 524"/>
                              <a:gd name="T97" fmla="*/ 406400 h 676"/>
                              <a:gd name="T98" fmla="*/ 162560 w 524"/>
                              <a:gd name="T99" fmla="*/ 382270 h 676"/>
                              <a:gd name="T100" fmla="*/ 140970 w 524"/>
                              <a:gd name="T101" fmla="*/ 368935 h 676"/>
                              <a:gd name="T102" fmla="*/ 115570 w 524"/>
                              <a:gd name="T103" fmla="*/ 358140 h 676"/>
                              <a:gd name="T104" fmla="*/ 96520 w 524"/>
                              <a:gd name="T105" fmla="*/ 340995 h 676"/>
                              <a:gd name="T106" fmla="*/ 103505 w 524"/>
                              <a:gd name="T107" fmla="*/ 300355 h 676"/>
                              <a:gd name="T108" fmla="*/ 88900 w 524"/>
                              <a:gd name="T109" fmla="*/ 264160 h 676"/>
                              <a:gd name="T110" fmla="*/ 64770 w 524"/>
                              <a:gd name="T111" fmla="*/ 244475 h 676"/>
                              <a:gd name="T112" fmla="*/ 45720 w 524"/>
                              <a:gd name="T113" fmla="*/ 208280 h 676"/>
                              <a:gd name="T114" fmla="*/ 29845 w 524"/>
                              <a:gd name="T115" fmla="*/ 175895 h 676"/>
                              <a:gd name="T116" fmla="*/ 19050 w 524"/>
                              <a:gd name="T117" fmla="*/ 146050 h 676"/>
                              <a:gd name="T118" fmla="*/ 24130 w 524"/>
                              <a:gd name="T119" fmla="*/ 114300 h 67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524" h="676">
                                <a:moveTo>
                                  <a:pt x="0" y="2"/>
                                </a:moveTo>
                                <a:lnTo>
                                  <a:pt x="21" y="2"/>
                                </a:lnTo>
                                <a:lnTo>
                                  <a:pt x="49" y="0"/>
                                </a:lnTo>
                                <a:lnTo>
                                  <a:pt x="76" y="0"/>
                                </a:lnTo>
                                <a:lnTo>
                                  <a:pt x="102" y="0"/>
                                </a:lnTo>
                                <a:lnTo>
                                  <a:pt x="127" y="2"/>
                                </a:lnTo>
                                <a:lnTo>
                                  <a:pt x="129" y="2"/>
                                </a:lnTo>
                                <a:lnTo>
                                  <a:pt x="154" y="2"/>
                                </a:lnTo>
                                <a:lnTo>
                                  <a:pt x="182" y="2"/>
                                </a:lnTo>
                                <a:lnTo>
                                  <a:pt x="186" y="2"/>
                                </a:lnTo>
                                <a:lnTo>
                                  <a:pt x="209" y="0"/>
                                </a:lnTo>
                                <a:lnTo>
                                  <a:pt x="237" y="0"/>
                                </a:lnTo>
                                <a:lnTo>
                                  <a:pt x="264" y="0"/>
                                </a:lnTo>
                                <a:lnTo>
                                  <a:pt x="292" y="0"/>
                                </a:lnTo>
                                <a:lnTo>
                                  <a:pt x="317" y="0"/>
                                </a:lnTo>
                                <a:lnTo>
                                  <a:pt x="349" y="0"/>
                                </a:lnTo>
                                <a:lnTo>
                                  <a:pt x="351" y="0"/>
                                </a:lnTo>
                                <a:lnTo>
                                  <a:pt x="353" y="2"/>
                                </a:lnTo>
                                <a:lnTo>
                                  <a:pt x="355" y="2"/>
                                </a:lnTo>
                                <a:lnTo>
                                  <a:pt x="355" y="4"/>
                                </a:lnTo>
                                <a:lnTo>
                                  <a:pt x="357" y="7"/>
                                </a:lnTo>
                                <a:lnTo>
                                  <a:pt x="359" y="7"/>
                                </a:lnTo>
                                <a:lnTo>
                                  <a:pt x="361" y="7"/>
                                </a:lnTo>
                                <a:lnTo>
                                  <a:pt x="363" y="7"/>
                                </a:lnTo>
                                <a:lnTo>
                                  <a:pt x="366" y="7"/>
                                </a:lnTo>
                                <a:lnTo>
                                  <a:pt x="368" y="7"/>
                                </a:lnTo>
                                <a:lnTo>
                                  <a:pt x="370" y="7"/>
                                </a:lnTo>
                                <a:lnTo>
                                  <a:pt x="372" y="7"/>
                                </a:lnTo>
                                <a:lnTo>
                                  <a:pt x="374" y="7"/>
                                </a:lnTo>
                                <a:lnTo>
                                  <a:pt x="376" y="7"/>
                                </a:lnTo>
                                <a:lnTo>
                                  <a:pt x="378" y="7"/>
                                </a:lnTo>
                                <a:lnTo>
                                  <a:pt x="378" y="4"/>
                                </a:lnTo>
                                <a:lnTo>
                                  <a:pt x="380" y="4"/>
                                </a:lnTo>
                                <a:lnTo>
                                  <a:pt x="382" y="7"/>
                                </a:lnTo>
                                <a:lnTo>
                                  <a:pt x="385" y="7"/>
                                </a:lnTo>
                                <a:lnTo>
                                  <a:pt x="387" y="7"/>
                                </a:lnTo>
                                <a:lnTo>
                                  <a:pt x="387" y="4"/>
                                </a:lnTo>
                                <a:lnTo>
                                  <a:pt x="389" y="7"/>
                                </a:lnTo>
                                <a:lnTo>
                                  <a:pt x="391" y="7"/>
                                </a:lnTo>
                                <a:lnTo>
                                  <a:pt x="391" y="9"/>
                                </a:lnTo>
                                <a:lnTo>
                                  <a:pt x="389" y="9"/>
                                </a:lnTo>
                                <a:lnTo>
                                  <a:pt x="389" y="11"/>
                                </a:lnTo>
                                <a:lnTo>
                                  <a:pt x="393" y="13"/>
                                </a:lnTo>
                                <a:lnTo>
                                  <a:pt x="393" y="15"/>
                                </a:lnTo>
                                <a:lnTo>
                                  <a:pt x="393" y="13"/>
                                </a:lnTo>
                                <a:lnTo>
                                  <a:pt x="395" y="13"/>
                                </a:lnTo>
                                <a:lnTo>
                                  <a:pt x="395" y="15"/>
                                </a:lnTo>
                                <a:lnTo>
                                  <a:pt x="397" y="15"/>
                                </a:lnTo>
                                <a:lnTo>
                                  <a:pt x="397" y="17"/>
                                </a:lnTo>
                                <a:lnTo>
                                  <a:pt x="399" y="19"/>
                                </a:lnTo>
                                <a:lnTo>
                                  <a:pt x="399" y="21"/>
                                </a:lnTo>
                                <a:lnTo>
                                  <a:pt x="401" y="21"/>
                                </a:lnTo>
                                <a:lnTo>
                                  <a:pt x="404" y="21"/>
                                </a:lnTo>
                                <a:lnTo>
                                  <a:pt x="406" y="23"/>
                                </a:lnTo>
                                <a:lnTo>
                                  <a:pt x="406" y="21"/>
                                </a:lnTo>
                                <a:lnTo>
                                  <a:pt x="408" y="21"/>
                                </a:lnTo>
                                <a:lnTo>
                                  <a:pt x="410" y="23"/>
                                </a:lnTo>
                                <a:lnTo>
                                  <a:pt x="412" y="23"/>
                                </a:lnTo>
                                <a:lnTo>
                                  <a:pt x="412" y="26"/>
                                </a:lnTo>
                                <a:lnTo>
                                  <a:pt x="410" y="28"/>
                                </a:lnTo>
                                <a:lnTo>
                                  <a:pt x="408" y="30"/>
                                </a:lnTo>
                                <a:lnTo>
                                  <a:pt x="410" y="30"/>
                                </a:lnTo>
                                <a:lnTo>
                                  <a:pt x="410" y="32"/>
                                </a:lnTo>
                                <a:lnTo>
                                  <a:pt x="412" y="32"/>
                                </a:lnTo>
                                <a:lnTo>
                                  <a:pt x="414" y="34"/>
                                </a:lnTo>
                                <a:lnTo>
                                  <a:pt x="414" y="36"/>
                                </a:lnTo>
                                <a:lnTo>
                                  <a:pt x="414" y="38"/>
                                </a:lnTo>
                                <a:lnTo>
                                  <a:pt x="416" y="40"/>
                                </a:lnTo>
                                <a:lnTo>
                                  <a:pt x="416" y="42"/>
                                </a:lnTo>
                                <a:lnTo>
                                  <a:pt x="416" y="45"/>
                                </a:lnTo>
                                <a:lnTo>
                                  <a:pt x="416" y="47"/>
                                </a:lnTo>
                                <a:lnTo>
                                  <a:pt x="416" y="49"/>
                                </a:lnTo>
                                <a:lnTo>
                                  <a:pt x="416" y="53"/>
                                </a:lnTo>
                                <a:lnTo>
                                  <a:pt x="416" y="55"/>
                                </a:lnTo>
                                <a:lnTo>
                                  <a:pt x="416" y="57"/>
                                </a:lnTo>
                                <a:lnTo>
                                  <a:pt x="418" y="66"/>
                                </a:lnTo>
                                <a:lnTo>
                                  <a:pt x="418" y="70"/>
                                </a:lnTo>
                                <a:lnTo>
                                  <a:pt x="418" y="74"/>
                                </a:lnTo>
                                <a:lnTo>
                                  <a:pt x="418" y="80"/>
                                </a:lnTo>
                                <a:lnTo>
                                  <a:pt x="418" y="83"/>
                                </a:lnTo>
                                <a:lnTo>
                                  <a:pt x="418" y="85"/>
                                </a:lnTo>
                                <a:lnTo>
                                  <a:pt x="416" y="87"/>
                                </a:lnTo>
                                <a:lnTo>
                                  <a:pt x="414" y="89"/>
                                </a:lnTo>
                                <a:lnTo>
                                  <a:pt x="414" y="91"/>
                                </a:lnTo>
                                <a:lnTo>
                                  <a:pt x="412" y="93"/>
                                </a:lnTo>
                                <a:lnTo>
                                  <a:pt x="410" y="93"/>
                                </a:lnTo>
                                <a:lnTo>
                                  <a:pt x="410" y="95"/>
                                </a:lnTo>
                                <a:lnTo>
                                  <a:pt x="408" y="97"/>
                                </a:lnTo>
                                <a:lnTo>
                                  <a:pt x="408" y="99"/>
                                </a:lnTo>
                                <a:lnTo>
                                  <a:pt x="406" y="102"/>
                                </a:lnTo>
                                <a:lnTo>
                                  <a:pt x="404" y="102"/>
                                </a:lnTo>
                                <a:lnTo>
                                  <a:pt x="404" y="99"/>
                                </a:lnTo>
                                <a:lnTo>
                                  <a:pt x="401" y="102"/>
                                </a:lnTo>
                                <a:lnTo>
                                  <a:pt x="399" y="102"/>
                                </a:lnTo>
                                <a:lnTo>
                                  <a:pt x="397" y="102"/>
                                </a:lnTo>
                                <a:lnTo>
                                  <a:pt x="395" y="102"/>
                                </a:lnTo>
                                <a:lnTo>
                                  <a:pt x="395" y="104"/>
                                </a:lnTo>
                                <a:lnTo>
                                  <a:pt x="391" y="104"/>
                                </a:lnTo>
                                <a:lnTo>
                                  <a:pt x="389" y="106"/>
                                </a:lnTo>
                                <a:lnTo>
                                  <a:pt x="389" y="108"/>
                                </a:lnTo>
                                <a:lnTo>
                                  <a:pt x="387" y="106"/>
                                </a:lnTo>
                                <a:lnTo>
                                  <a:pt x="387" y="108"/>
                                </a:lnTo>
                                <a:lnTo>
                                  <a:pt x="385" y="108"/>
                                </a:lnTo>
                                <a:lnTo>
                                  <a:pt x="382" y="110"/>
                                </a:lnTo>
                                <a:lnTo>
                                  <a:pt x="382" y="112"/>
                                </a:lnTo>
                                <a:lnTo>
                                  <a:pt x="380" y="114"/>
                                </a:lnTo>
                                <a:lnTo>
                                  <a:pt x="378" y="114"/>
                                </a:lnTo>
                                <a:lnTo>
                                  <a:pt x="378" y="116"/>
                                </a:lnTo>
                                <a:lnTo>
                                  <a:pt x="376" y="116"/>
                                </a:lnTo>
                                <a:lnTo>
                                  <a:pt x="374" y="116"/>
                                </a:lnTo>
                                <a:lnTo>
                                  <a:pt x="372" y="116"/>
                                </a:lnTo>
                                <a:lnTo>
                                  <a:pt x="370" y="116"/>
                                </a:lnTo>
                                <a:lnTo>
                                  <a:pt x="370" y="119"/>
                                </a:lnTo>
                                <a:lnTo>
                                  <a:pt x="368" y="119"/>
                                </a:lnTo>
                                <a:lnTo>
                                  <a:pt x="366" y="119"/>
                                </a:lnTo>
                                <a:lnTo>
                                  <a:pt x="366" y="121"/>
                                </a:lnTo>
                                <a:lnTo>
                                  <a:pt x="363" y="123"/>
                                </a:lnTo>
                                <a:lnTo>
                                  <a:pt x="361" y="127"/>
                                </a:lnTo>
                                <a:lnTo>
                                  <a:pt x="359" y="127"/>
                                </a:lnTo>
                                <a:lnTo>
                                  <a:pt x="361" y="129"/>
                                </a:lnTo>
                                <a:lnTo>
                                  <a:pt x="361" y="131"/>
                                </a:lnTo>
                                <a:lnTo>
                                  <a:pt x="359" y="131"/>
                                </a:lnTo>
                                <a:lnTo>
                                  <a:pt x="359" y="133"/>
                                </a:lnTo>
                                <a:lnTo>
                                  <a:pt x="359" y="131"/>
                                </a:lnTo>
                                <a:lnTo>
                                  <a:pt x="357" y="131"/>
                                </a:lnTo>
                                <a:lnTo>
                                  <a:pt x="355" y="133"/>
                                </a:lnTo>
                                <a:lnTo>
                                  <a:pt x="355" y="131"/>
                                </a:lnTo>
                                <a:lnTo>
                                  <a:pt x="355" y="133"/>
                                </a:lnTo>
                                <a:lnTo>
                                  <a:pt x="353" y="133"/>
                                </a:lnTo>
                                <a:lnTo>
                                  <a:pt x="353" y="135"/>
                                </a:lnTo>
                                <a:lnTo>
                                  <a:pt x="353" y="138"/>
                                </a:lnTo>
                                <a:lnTo>
                                  <a:pt x="351" y="138"/>
                                </a:lnTo>
                                <a:lnTo>
                                  <a:pt x="351" y="140"/>
                                </a:lnTo>
                                <a:lnTo>
                                  <a:pt x="351" y="142"/>
                                </a:lnTo>
                                <a:lnTo>
                                  <a:pt x="353" y="142"/>
                                </a:lnTo>
                                <a:lnTo>
                                  <a:pt x="351" y="142"/>
                                </a:lnTo>
                                <a:lnTo>
                                  <a:pt x="351" y="144"/>
                                </a:lnTo>
                                <a:lnTo>
                                  <a:pt x="349" y="144"/>
                                </a:lnTo>
                                <a:lnTo>
                                  <a:pt x="349" y="146"/>
                                </a:lnTo>
                                <a:lnTo>
                                  <a:pt x="347" y="146"/>
                                </a:lnTo>
                                <a:lnTo>
                                  <a:pt x="347" y="148"/>
                                </a:lnTo>
                                <a:lnTo>
                                  <a:pt x="344" y="150"/>
                                </a:lnTo>
                                <a:lnTo>
                                  <a:pt x="344" y="152"/>
                                </a:lnTo>
                                <a:lnTo>
                                  <a:pt x="347" y="154"/>
                                </a:lnTo>
                                <a:lnTo>
                                  <a:pt x="347" y="157"/>
                                </a:lnTo>
                                <a:lnTo>
                                  <a:pt x="349" y="157"/>
                                </a:lnTo>
                                <a:lnTo>
                                  <a:pt x="351" y="154"/>
                                </a:lnTo>
                                <a:lnTo>
                                  <a:pt x="351" y="157"/>
                                </a:lnTo>
                                <a:lnTo>
                                  <a:pt x="349" y="159"/>
                                </a:lnTo>
                                <a:lnTo>
                                  <a:pt x="349" y="163"/>
                                </a:lnTo>
                                <a:lnTo>
                                  <a:pt x="349" y="167"/>
                                </a:lnTo>
                                <a:lnTo>
                                  <a:pt x="349" y="169"/>
                                </a:lnTo>
                                <a:lnTo>
                                  <a:pt x="349" y="171"/>
                                </a:lnTo>
                                <a:lnTo>
                                  <a:pt x="347" y="171"/>
                                </a:lnTo>
                                <a:lnTo>
                                  <a:pt x="347" y="173"/>
                                </a:lnTo>
                                <a:lnTo>
                                  <a:pt x="344" y="176"/>
                                </a:lnTo>
                                <a:lnTo>
                                  <a:pt x="344" y="178"/>
                                </a:lnTo>
                                <a:lnTo>
                                  <a:pt x="344" y="180"/>
                                </a:lnTo>
                                <a:lnTo>
                                  <a:pt x="344" y="182"/>
                                </a:lnTo>
                                <a:lnTo>
                                  <a:pt x="342" y="186"/>
                                </a:lnTo>
                                <a:lnTo>
                                  <a:pt x="340" y="188"/>
                                </a:lnTo>
                                <a:lnTo>
                                  <a:pt x="342" y="190"/>
                                </a:lnTo>
                                <a:lnTo>
                                  <a:pt x="340" y="190"/>
                                </a:lnTo>
                                <a:lnTo>
                                  <a:pt x="340" y="192"/>
                                </a:lnTo>
                                <a:lnTo>
                                  <a:pt x="338" y="195"/>
                                </a:lnTo>
                                <a:lnTo>
                                  <a:pt x="338" y="197"/>
                                </a:lnTo>
                                <a:lnTo>
                                  <a:pt x="336" y="197"/>
                                </a:lnTo>
                                <a:lnTo>
                                  <a:pt x="338" y="197"/>
                                </a:lnTo>
                                <a:lnTo>
                                  <a:pt x="338" y="199"/>
                                </a:lnTo>
                                <a:lnTo>
                                  <a:pt x="336" y="199"/>
                                </a:lnTo>
                                <a:lnTo>
                                  <a:pt x="334" y="199"/>
                                </a:lnTo>
                                <a:lnTo>
                                  <a:pt x="334" y="201"/>
                                </a:lnTo>
                                <a:lnTo>
                                  <a:pt x="332" y="201"/>
                                </a:lnTo>
                                <a:lnTo>
                                  <a:pt x="332" y="199"/>
                                </a:lnTo>
                                <a:lnTo>
                                  <a:pt x="332" y="197"/>
                                </a:lnTo>
                                <a:lnTo>
                                  <a:pt x="334" y="197"/>
                                </a:lnTo>
                                <a:lnTo>
                                  <a:pt x="334" y="195"/>
                                </a:lnTo>
                                <a:lnTo>
                                  <a:pt x="336" y="195"/>
                                </a:lnTo>
                                <a:lnTo>
                                  <a:pt x="336" y="192"/>
                                </a:lnTo>
                                <a:lnTo>
                                  <a:pt x="334" y="192"/>
                                </a:lnTo>
                                <a:lnTo>
                                  <a:pt x="332" y="192"/>
                                </a:lnTo>
                                <a:lnTo>
                                  <a:pt x="332" y="195"/>
                                </a:lnTo>
                                <a:lnTo>
                                  <a:pt x="330" y="197"/>
                                </a:lnTo>
                                <a:lnTo>
                                  <a:pt x="330" y="199"/>
                                </a:lnTo>
                                <a:lnTo>
                                  <a:pt x="330" y="201"/>
                                </a:lnTo>
                                <a:lnTo>
                                  <a:pt x="328" y="201"/>
                                </a:lnTo>
                                <a:lnTo>
                                  <a:pt x="328" y="203"/>
                                </a:lnTo>
                                <a:lnTo>
                                  <a:pt x="325" y="203"/>
                                </a:lnTo>
                                <a:lnTo>
                                  <a:pt x="325" y="201"/>
                                </a:lnTo>
                                <a:lnTo>
                                  <a:pt x="323" y="201"/>
                                </a:lnTo>
                                <a:lnTo>
                                  <a:pt x="323" y="203"/>
                                </a:lnTo>
                                <a:lnTo>
                                  <a:pt x="325" y="205"/>
                                </a:lnTo>
                                <a:lnTo>
                                  <a:pt x="325" y="207"/>
                                </a:lnTo>
                                <a:lnTo>
                                  <a:pt x="325" y="209"/>
                                </a:lnTo>
                                <a:lnTo>
                                  <a:pt x="328" y="209"/>
                                </a:lnTo>
                                <a:lnTo>
                                  <a:pt x="328" y="211"/>
                                </a:lnTo>
                                <a:lnTo>
                                  <a:pt x="330" y="211"/>
                                </a:lnTo>
                                <a:lnTo>
                                  <a:pt x="332" y="211"/>
                                </a:lnTo>
                                <a:lnTo>
                                  <a:pt x="332" y="214"/>
                                </a:lnTo>
                                <a:lnTo>
                                  <a:pt x="332" y="216"/>
                                </a:lnTo>
                                <a:lnTo>
                                  <a:pt x="330" y="216"/>
                                </a:lnTo>
                                <a:lnTo>
                                  <a:pt x="332" y="218"/>
                                </a:lnTo>
                                <a:lnTo>
                                  <a:pt x="330" y="218"/>
                                </a:lnTo>
                                <a:lnTo>
                                  <a:pt x="330" y="220"/>
                                </a:lnTo>
                                <a:lnTo>
                                  <a:pt x="332" y="222"/>
                                </a:lnTo>
                                <a:lnTo>
                                  <a:pt x="330" y="224"/>
                                </a:lnTo>
                                <a:lnTo>
                                  <a:pt x="332" y="224"/>
                                </a:lnTo>
                                <a:lnTo>
                                  <a:pt x="330" y="224"/>
                                </a:lnTo>
                                <a:lnTo>
                                  <a:pt x="328" y="226"/>
                                </a:lnTo>
                                <a:lnTo>
                                  <a:pt x="328" y="228"/>
                                </a:lnTo>
                                <a:lnTo>
                                  <a:pt x="330" y="228"/>
                                </a:lnTo>
                                <a:lnTo>
                                  <a:pt x="330" y="230"/>
                                </a:lnTo>
                                <a:lnTo>
                                  <a:pt x="332" y="233"/>
                                </a:lnTo>
                                <a:lnTo>
                                  <a:pt x="334" y="233"/>
                                </a:lnTo>
                                <a:lnTo>
                                  <a:pt x="334" y="230"/>
                                </a:lnTo>
                                <a:lnTo>
                                  <a:pt x="334" y="228"/>
                                </a:lnTo>
                                <a:lnTo>
                                  <a:pt x="336" y="230"/>
                                </a:lnTo>
                                <a:lnTo>
                                  <a:pt x="336" y="233"/>
                                </a:lnTo>
                                <a:lnTo>
                                  <a:pt x="334" y="233"/>
                                </a:lnTo>
                                <a:lnTo>
                                  <a:pt x="332" y="235"/>
                                </a:lnTo>
                                <a:lnTo>
                                  <a:pt x="334" y="235"/>
                                </a:lnTo>
                                <a:lnTo>
                                  <a:pt x="334" y="237"/>
                                </a:lnTo>
                                <a:lnTo>
                                  <a:pt x="334" y="239"/>
                                </a:lnTo>
                                <a:lnTo>
                                  <a:pt x="332" y="241"/>
                                </a:lnTo>
                                <a:lnTo>
                                  <a:pt x="332" y="243"/>
                                </a:lnTo>
                                <a:lnTo>
                                  <a:pt x="330" y="241"/>
                                </a:lnTo>
                                <a:lnTo>
                                  <a:pt x="330" y="243"/>
                                </a:lnTo>
                                <a:lnTo>
                                  <a:pt x="332" y="243"/>
                                </a:lnTo>
                                <a:lnTo>
                                  <a:pt x="332" y="245"/>
                                </a:lnTo>
                                <a:lnTo>
                                  <a:pt x="334" y="245"/>
                                </a:lnTo>
                                <a:lnTo>
                                  <a:pt x="336" y="247"/>
                                </a:lnTo>
                                <a:lnTo>
                                  <a:pt x="334" y="247"/>
                                </a:lnTo>
                                <a:lnTo>
                                  <a:pt x="332" y="247"/>
                                </a:lnTo>
                                <a:lnTo>
                                  <a:pt x="330" y="247"/>
                                </a:lnTo>
                                <a:lnTo>
                                  <a:pt x="332" y="249"/>
                                </a:lnTo>
                                <a:lnTo>
                                  <a:pt x="334" y="249"/>
                                </a:lnTo>
                                <a:lnTo>
                                  <a:pt x="334" y="252"/>
                                </a:lnTo>
                                <a:lnTo>
                                  <a:pt x="334" y="254"/>
                                </a:lnTo>
                                <a:lnTo>
                                  <a:pt x="334" y="256"/>
                                </a:lnTo>
                                <a:lnTo>
                                  <a:pt x="336" y="254"/>
                                </a:lnTo>
                                <a:lnTo>
                                  <a:pt x="336" y="256"/>
                                </a:lnTo>
                                <a:lnTo>
                                  <a:pt x="336" y="258"/>
                                </a:lnTo>
                                <a:lnTo>
                                  <a:pt x="336" y="254"/>
                                </a:lnTo>
                                <a:lnTo>
                                  <a:pt x="338" y="252"/>
                                </a:lnTo>
                                <a:lnTo>
                                  <a:pt x="340" y="254"/>
                                </a:lnTo>
                                <a:lnTo>
                                  <a:pt x="340" y="256"/>
                                </a:lnTo>
                                <a:lnTo>
                                  <a:pt x="342" y="256"/>
                                </a:lnTo>
                                <a:lnTo>
                                  <a:pt x="344" y="256"/>
                                </a:lnTo>
                                <a:lnTo>
                                  <a:pt x="344" y="258"/>
                                </a:lnTo>
                                <a:lnTo>
                                  <a:pt x="347" y="258"/>
                                </a:lnTo>
                                <a:lnTo>
                                  <a:pt x="344" y="260"/>
                                </a:lnTo>
                                <a:lnTo>
                                  <a:pt x="344" y="262"/>
                                </a:lnTo>
                                <a:lnTo>
                                  <a:pt x="342" y="262"/>
                                </a:lnTo>
                                <a:lnTo>
                                  <a:pt x="340" y="262"/>
                                </a:lnTo>
                                <a:lnTo>
                                  <a:pt x="340" y="264"/>
                                </a:lnTo>
                                <a:lnTo>
                                  <a:pt x="342" y="264"/>
                                </a:lnTo>
                                <a:lnTo>
                                  <a:pt x="344" y="264"/>
                                </a:lnTo>
                                <a:lnTo>
                                  <a:pt x="347" y="266"/>
                                </a:lnTo>
                                <a:lnTo>
                                  <a:pt x="347" y="268"/>
                                </a:lnTo>
                                <a:lnTo>
                                  <a:pt x="344" y="268"/>
                                </a:lnTo>
                                <a:lnTo>
                                  <a:pt x="344" y="271"/>
                                </a:lnTo>
                                <a:lnTo>
                                  <a:pt x="347" y="271"/>
                                </a:lnTo>
                                <a:lnTo>
                                  <a:pt x="344" y="271"/>
                                </a:lnTo>
                                <a:lnTo>
                                  <a:pt x="344" y="273"/>
                                </a:lnTo>
                                <a:lnTo>
                                  <a:pt x="342" y="271"/>
                                </a:lnTo>
                                <a:lnTo>
                                  <a:pt x="340" y="271"/>
                                </a:lnTo>
                                <a:lnTo>
                                  <a:pt x="340" y="273"/>
                                </a:lnTo>
                                <a:lnTo>
                                  <a:pt x="338" y="275"/>
                                </a:lnTo>
                                <a:lnTo>
                                  <a:pt x="338" y="277"/>
                                </a:lnTo>
                                <a:lnTo>
                                  <a:pt x="336" y="277"/>
                                </a:lnTo>
                                <a:lnTo>
                                  <a:pt x="336" y="279"/>
                                </a:lnTo>
                                <a:lnTo>
                                  <a:pt x="338" y="279"/>
                                </a:lnTo>
                                <a:lnTo>
                                  <a:pt x="336" y="279"/>
                                </a:lnTo>
                                <a:lnTo>
                                  <a:pt x="334" y="279"/>
                                </a:lnTo>
                                <a:lnTo>
                                  <a:pt x="334" y="281"/>
                                </a:lnTo>
                                <a:lnTo>
                                  <a:pt x="332" y="281"/>
                                </a:lnTo>
                                <a:lnTo>
                                  <a:pt x="332" y="279"/>
                                </a:lnTo>
                                <a:lnTo>
                                  <a:pt x="330" y="279"/>
                                </a:lnTo>
                                <a:lnTo>
                                  <a:pt x="328" y="279"/>
                                </a:lnTo>
                                <a:lnTo>
                                  <a:pt x="325" y="279"/>
                                </a:lnTo>
                                <a:lnTo>
                                  <a:pt x="325" y="283"/>
                                </a:lnTo>
                                <a:lnTo>
                                  <a:pt x="323" y="283"/>
                                </a:lnTo>
                                <a:lnTo>
                                  <a:pt x="323" y="285"/>
                                </a:lnTo>
                                <a:lnTo>
                                  <a:pt x="323" y="288"/>
                                </a:lnTo>
                                <a:lnTo>
                                  <a:pt x="325" y="290"/>
                                </a:lnTo>
                                <a:lnTo>
                                  <a:pt x="328" y="290"/>
                                </a:lnTo>
                                <a:lnTo>
                                  <a:pt x="328" y="292"/>
                                </a:lnTo>
                                <a:lnTo>
                                  <a:pt x="325" y="292"/>
                                </a:lnTo>
                                <a:lnTo>
                                  <a:pt x="325" y="296"/>
                                </a:lnTo>
                                <a:lnTo>
                                  <a:pt x="330" y="296"/>
                                </a:lnTo>
                                <a:lnTo>
                                  <a:pt x="328" y="298"/>
                                </a:lnTo>
                                <a:lnTo>
                                  <a:pt x="328" y="296"/>
                                </a:lnTo>
                                <a:lnTo>
                                  <a:pt x="328" y="298"/>
                                </a:lnTo>
                                <a:lnTo>
                                  <a:pt x="328" y="300"/>
                                </a:lnTo>
                                <a:lnTo>
                                  <a:pt x="325" y="302"/>
                                </a:lnTo>
                                <a:lnTo>
                                  <a:pt x="323" y="304"/>
                                </a:lnTo>
                                <a:lnTo>
                                  <a:pt x="325" y="304"/>
                                </a:lnTo>
                                <a:lnTo>
                                  <a:pt x="328" y="307"/>
                                </a:lnTo>
                                <a:lnTo>
                                  <a:pt x="328" y="304"/>
                                </a:lnTo>
                                <a:lnTo>
                                  <a:pt x="330" y="304"/>
                                </a:lnTo>
                                <a:lnTo>
                                  <a:pt x="332" y="304"/>
                                </a:lnTo>
                                <a:lnTo>
                                  <a:pt x="332" y="307"/>
                                </a:lnTo>
                                <a:lnTo>
                                  <a:pt x="332" y="309"/>
                                </a:lnTo>
                                <a:lnTo>
                                  <a:pt x="332" y="311"/>
                                </a:lnTo>
                                <a:lnTo>
                                  <a:pt x="332" y="313"/>
                                </a:lnTo>
                                <a:lnTo>
                                  <a:pt x="330" y="317"/>
                                </a:lnTo>
                                <a:lnTo>
                                  <a:pt x="328" y="317"/>
                                </a:lnTo>
                                <a:lnTo>
                                  <a:pt x="325" y="317"/>
                                </a:lnTo>
                                <a:lnTo>
                                  <a:pt x="323" y="317"/>
                                </a:lnTo>
                                <a:lnTo>
                                  <a:pt x="323" y="319"/>
                                </a:lnTo>
                                <a:lnTo>
                                  <a:pt x="323" y="321"/>
                                </a:lnTo>
                                <a:lnTo>
                                  <a:pt x="321" y="321"/>
                                </a:lnTo>
                                <a:lnTo>
                                  <a:pt x="321" y="323"/>
                                </a:lnTo>
                                <a:lnTo>
                                  <a:pt x="321" y="326"/>
                                </a:lnTo>
                                <a:lnTo>
                                  <a:pt x="323" y="326"/>
                                </a:lnTo>
                                <a:lnTo>
                                  <a:pt x="325" y="326"/>
                                </a:lnTo>
                                <a:lnTo>
                                  <a:pt x="328" y="326"/>
                                </a:lnTo>
                                <a:lnTo>
                                  <a:pt x="330" y="326"/>
                                </a:lnTo>
                                <a:lnTo>
                                  <a:pt x="332" y="326"/>
                                </a:lnTo>
                                <a:lnTo>
                                  <a:pt x="336" y="326"/>
                                </a:lnTo>
                                <a:lnTo>
                                  <a:pt x="336" y="323"/>
                                </a:lnTo>
                                <a:lnTo>
                                  <a:pt x="338" y="323"/>
                                </a:lnTo>
                                <a:lnTo>
                                  <a:pt x="338" y="321"/>
                                </a:lnTo>
                                <a:lnTo>
                                  <a:pt x="340" y="323"/>
                                </a:lnTo>
                                <a:lnTo>
                                  <a:pt x="338" y="326"/>
                                </a:lnTo>
                                <a:lnTo>
                                  <a:pt x="338" y="328"/>
                                </a:lnTo>
                                <a:lnTo>
                                  <a:pt x="336" y="330"/>
                                </a:lnTo>
                                <a:lnTo>
                                  <a:pt x="336" y="334"/>
                                </a:lnTo>
                                <a:lnTo>
                                  <a:pt x="336" y="336"/>
                                </a:lnTo>
                                <a:lnTo>
                                  <a:pt x="334" y="338"/>
                                </a:lnTo>
                                <a:lnTo>
                                  <a:pt x="334" y="340"/>
                                </a:lnTo>
                                <a:lnTo>
                                  <a:pt x="334" y="342"/>
                                </a:lnTo>
                                <a:lnTo>
                                  <a:pt x="336" y="342"/>
                                </a:lnTo>
                                <a:lnTo>
                                  <a:pt x="336" y="345"/>
                                </a:lnTo>
                                <a:lnTo>
                                  <a:pt x="338" y="347"/>
                                </a:lnTo>
                                <a:lnTo>
                                  <a:pt x="338" y="349"/>
                                </a:lnTo>
                                <a:lnTo>
                                  <a:pt x="338" y="351"/>
                                </a:lnTo>
                                <a:lnTo>
                                  <a:pt x="338" y="353"/>
                                </a:lnTo>
                                <a:lnTo>
                                  <a:pt x="336" y="353"/>
                                </a:lnTo>
                                <a:lnTo>
                                  <a:pt x="336" y="355"/>
                                </a:lnTo>
                                <a:lnTo>
                                  <a:pt x="334" y="355"/>
                                </a:lnTo>
                                <a:lnTo>
                                  <a:pt x="332" y="355"/>
                                </a:lnTo>
                                <a:lnTo>
                                  <a:pt x="332" y="357"/>
                                </a:lnTo>
                                <a:lnTo>
                                  <a:pt x="330" y="357"/>
                                </a:lnTo>
                                <a:lnTo>
                                  <a:pt x="330" y="359"/>
                                </a:lnTo>
                                <a:lnTo>
                                  <a:pt x="328" y="359"/>
                                </a:lnTo>
                                <a:lnTo>
                                  <a:pt x="325" y="359"/>
                                </a:lnTo>
                                <a:lnTo>
                                  <a:pt x="325" y="361"/>
                                </a:lnTo>
                                <a:lnTo>
                                  <a:pt x="323" y="364"/>
                                </a:lnTo>
                                <a:lnTo>
                                  <a:pt x="323" y="366"/>
                                </a:lnTo>
                                <a:lnTo>
                                  <a:pt x="323" y="370"/>
                                </a:lnTo>
                                <a:lnTo>
                                  <a:pt x="323" y="372"/>
                                </a:lnTo>
                                <a:lnTo>
                                  <a:pt x="321" y="372"/>
                                </a:lnTo>
                                <a:lnTo>
                                  <a:pt x="321" y="374"/>
                                </a:lnTo>
                                <a:lnTo>
                                  <a:pt x="321" y="376"/>
                                </a:lnTo>
                                <a:lnTo>
                                  <a:pt x="319" y="376"/>
                                </a:lnTo>
                                <a:lnTo>
                                  <a:pt x="319" y="378"/>
                                </a:lnTo>
                                <a:lnTo>
                                  <a:pt x="317" y="378"/>
                                </a:lnTo>
                                <a:lnTo>
                                  <a:pt x="317" y="380"/>
                                </a:lnTo>
                                <a:lnTo>
                                  <a:pt x="315" y="383"/>
                                </a:lnTo>
                                <a:lnTo>
                                  <a:pt x="315" y="385"/>
                                </a:lnTo>
                                <a:lnTo>
                                  <a:pt x="315" y="387"/>
                                </a:lnTo>
                                <a:lnTo>
                                  <a:pt x="315" y="389"/>
                                </a:lnTo>
                                <a:lnTo>
                                  <a:pt x="317" y="391"/>
                                </a:lnTo>
                                <a:lnTo>
                                  <a:pt x="317" y="393"/>
                                </a:lnTo>
                                <a:lnTo>
                                  <a:pt x="319" y="393"/>
                                </a:lnTo>
                                <a:lnTo>
                                  <a:pt x="321" y="393"/>
                                </a:lnTo>
                                <a:lnTo>
                                  <a:pt x="321" y="395"/>
                                </a:lnTo>
                                <a:lnTo>
                                  <a:pt x="321" y="397"/>
                                </a:lnTo>
                                <a:lnTo>
                                  <a:pt x="323" y="397"/>
                                </a:lnTo>
                                <a:lnTo>
                                  <a:pt x="321" y="399"/>
                                </a:lnTo>
                                <a:lnTo>
                                  <a:pt x="321" y="402"/>
                                </a:lnTo>
                                <a:lnTo>
                                  <a:pt x="323" y="402"/>
                                </a:lnTo>
                                <a:lnTo>
                                  <a:pt x="325" y="402"/>
                                </a:lnTo>
                                <a:lnTo>
                                  <a:pt x="325" y="404"/>
                                </a:lnTo>
                                <a:lnTo>
                                  <a:pt x="328" y="404"/>
                                </a:lnTo>
                                <a:lnTo>
                                  <a:pt x="328" y="406"/>
                                </a:lnTo>
                                <a:lnTo>
                                  <a:pt x="325" y="406"/>
                                </a:lnTo>
                                <a:lnTo>
                                  <a:pt x="323" y="406"/>
                                </a:lnTo>
                                <a:lnTo>
                                  <a:pt x="325" y="406"/>
                                </a:lnTo>
                                <a:lnTo>
                                  <a:pt x="328" y="408"/>
                                </a:lnTo>
                                <a:lnTo>
                                  <a:pt x="330" y="408"/>
                                </a:lnTo>
                                <a:lnTo>
                                  <a:pt x="332" y="410"/>
                                </a:lnTo>
                                <a:lnTo>
                                  <a:pt x="330" y="412"/>
                                </a:lnTo>
                                <a:lnTo>
                                  <a:pt x="328" y="412"/>
                                </a:lnTo>
                                <a:lnTo>
                                  <a:pt x="328" y="410"/>
                                </a:lnTo>
                                <a:lnTo>
                                  <a:pt x="325" y="410"/>
                                </a:lnTo>
                                <a:lnTo>
                                  <a:pt x="325" y="412"/>
                                </a:lnTo>
                                <a:lnTo>
                                  <a:pt x="325" y="414"/>
                                </a:lnTo>
                                <a:lnTo>
                                  <a:pt x="325" y="416"/>
                                </a:lnTo>
                                <a:lnTo>
                                  <a:pt x="328" y="418"/>
                                </a:lnTo>
                                <a:lnTo>
                                  <a:pt x="330" y="418"/>
                                </a:lnTo>
                                <a:lnTo>
                                  <a:pt x="332" y="418"/>
                                </a:lnTo>
                                <a:lnTo>
                                  <a:pt x="332" y="421"/>
                                </a:lnTo>
                                <a:lnTo>
                                  <a:pt x="332" y="423"/>
                                </a:lnTo>
                                <a:lnTo>
                                  <a:pt x="332" y="425"/>
                                </a:lnTo>
                                <a:lnTo>
                                  <a:pt x="334" y="425"/>
                                </a:lnTo>
                                <a:lnTo>
                                  <a:pt x="334" y="427"/>
                                </a:lnTo>
                                <a:lnTo>
                                  <a:pt x="336" y="427"/>
                                </a:lnTo>
                                <a:lnTo>
                                  <a:pt x="336" y="429"/>
                                </a:lnTo>
                                <a:lnTo>
                                  <a:pt x="338" y="431"/>
                                </a:lnTo>
                                <a:lnTo>
                                  <a:pt x="338" y="429"/>
                                </a:lnTo>
                                <a:lnTo>
                                  <a:pt x="340" y="429"/>
                                </a:lnTo>
                                <a:lnTo>
                                  <a:pt x="340" y="427"/>
                                </a:lnTo>
                                <a:lnTo>
                                  <a:pt x="342" y="429"/>
                                </a:lnTo>
                                <a:lnTo>
                                  <a:pt x="344" y="429"/>
                                </a:lnTo>
                                <a:lnTo>
                                  <a:pt x="344" y="431"/>
                                </a:lnTo>
                                <a:lnTo>
                                  <a:pt x="344" y="433"/>
                                </a:lnTo>
                                <a:lnTo>
                                  <a:pt x="344" y="435"/>
                                </a:lnTo>
                                <a:lnTo>
                                  <a:pt x="344" y="438"/>
                                </a:lnTo>
                                <a:lnTo>
                                  <a:pt x="347" y="438"/>
                                </a:lnTo>
                                <a:lnTo>
                                  <a:pt x="349" y="435"/>
                                </a:lnTo>
                                <a:lnTo>
                                  <a:pt x="349" y="438"/>
                                </a:lnTo>
                                <a:lnTo>
                                  <a:pt x="351" y="438"/>
                                </a:lnTo>
                                <a:lnTo>
                                  <a:pt x="351" y="435"/>
                                </a:lnTo>
                                <a:lnTo>
                                  <a:pt x="353" y="435"/>
                                </a:lnTo>
                                <a:lnTo>
                                  <a:pt x="355" y="435"/>
                                </a:lnTo>
                                <a:lnTo>
                                  <a:pt x="357" y="435"/>
                                </a:lnTo>
                                <a:lnTo>
                                  <a:pt x="357" y="433"/>
                                </a:lnTo>
                                <a:lnTo>
                                  <a:pt x="357" y="435"/>
                                </a:lnTo>
                                <a:lnTo>
                                  <a:pt x="359" y="435"/>
                                </a:lnTo>
                                <a:lnTo>
                                  <a:pt x="359" y="438"/>
                                </a:lnTo>
                                <a:lnTo>
                                  <a:pt x="359" y="440"/>
                                </a:lnTo>
                                <a:lnTo>
                                  <a:pt x="359" y="442"/>
                                </a:lnTo>
                                <a:lnTo>
                                  <a:pt x="359" y="444"/>
                                </a:lnTo>
                                <a:lnTo>
                                  <a:pt x="361" y="444"/>
                                </a:lnTo>
                                <a:lnTo>
                                  <a:pt x="361" y="446"/>
                                </a:lnTo>
                                <a:lnTo>
                                  <a:pt x="363" y="444"/>
                                </a:lnTo>
                                <a:lnTo>
                                  <a:pt x="361" y="442"/>
                                </a:lnTo>
                                <a:lnTo>
                                  <a:pt x="363" y="442"/>
                                </a:lnTo>
                                <a:lnTo>
                                  <a:pt x="366" y="442"/>
                                </a:lnTo>
                                <a:lnTo>
                                  <a:pt x="366" y="444"/>
                                </a:lnTo>
                                <a:lnTo>
                                  <a:pt x="368" y="444"/>
                                </a:lnTo>
                                <a:lnTo>
                                  <a:pt x="368" y="446"/>
                                </a:lnTo>
                                <a:lnTo>
                                  <a:pt x="366" y="446"/>
                                </a:lnTo>
                                <a:lnTo>
                                  <a:pt x="363" y="448"/>
                                </a:lnTo>
                                <a:lnTo>
                                  <a:pt x="366" y="450"/>
                                </a:lnTo>
                                <a:lnTo>
                                  <a:pt x="368" y="450"/>
                                </a:lnTo>
                                <a:lnTo>
                                  <a:pt x="368" y="448"/>
                                </a:lnTo>
                                <a:lnTo>
                                  <a:pt x="370" y="448"/>
                                </a:lnTo>
                                <a:lnTo>
                                  <a:pt x="372" y="448"/>
                                </a:lnTo>
                                <a:lnTo>
                                  <a:pt x="372" y="450"/>
                                </a:lnTo>
                                <a:lnTo>
                                  <a:pt x="372" y="452"/>
                                </a:lnTo>
                                <a:lnTo>
                                  <a:pt x="374" y="452"/>
                                </a:lnTo>
                                <a:lnTo>
                                  <a:pt x="374" y="454"/>
                                </a:lnTo>
                                <a:lnTo>
                                  <a:pt x="376" y="454"/>
                                </a:lnTo>
                                <a:lnTo>
                                  <a:pt x="378" y="454"/>
                                </a:lnTo>
                                <a:lnTo>
                                  <a:pt x="378" y="452"/>
                                </a:lnTo>
                                <a:lnTo>
                                  <a:pt x="380" y="452"/>
                                </a:lnTo>
                                <a:lnTo>
                                  <a:pt x="380" y="450"/>
                                </a:lnTo>
                                <a:lnTo>
                                  <a:pt x="382" y="450"/>
                                </a:lnTo>
                                <a:lnTo>
                                  <a:pt x="385" y="450"/>
                                </a:lnTo>
                                <a:lnTo>
                                  <a:pt x="387" y="450"/>
                                </a:lnTo>
                                <a:lnTo>
                                  <a:pt x="389" y="452"/>
                                </a:lnTo>
                                <a:lnTo>
                                  <a:pt x="391" y="452"/>
                                </a:lnTo>
                                <a:lnTo>
                                  <a:pt x="393" y="452"/>
                                </a:lnTo>
                                <a:lnTo>
                                  <a:pt x="395" y="452"/>
                                </a:lnTo>
                                <a:lnTo>
                                  <a:pt x="397" y="454"/>
                                </a:lnTo>
                                <a:lnTo>
                                  <a:pt x="399" y="454"/>
                                </a:lnTo>
                                <a:lnTo>
                                  <a:pt x="401" y="454"/>
                                </a:lnTo>
                                <a:lnTo>
                                  <a:pt x="404" y="454"/>
                                </a:lnTo>
                                <a:lnTo>
                                  <a:pt x="406" y="454"/>
                                </a:lnTo>
                                <a:lnTo>
                                  <a:pt x="406" y="457"/>
                                </a:lnTo>
                                <a:lnTo>
                                  <a:pt x="408" y="457"/>
                                </a:lnTo>
                                <a:lnTo>
                                  <a:pt x="408" y="459"/>
                                </a:lnTo>
                                <a:lnTo>
                                  <a:pt x="410" y="459"/>
                                </a:lnTo>
                                <a:lnTo>
                                  <a:pt x="412" y="459"/>
                                </a:lnTo>
                                <a:lnTo>
                                  <a:pt x="414" y="459"/>
                                </a:lnTo>
                                <a:lnTo>
                                  <a:pt x="414" y="461"/>
                                </a:lnTo>
                                <a:lnTo>
                                  <a:pt x="416" y="461"/>
                                </a:lnTo>
                                <a:lnTo>
                                  <a:pt x="418" y="461"/>
                                </a:lnTo>
                                <a:lnTo>
                                  <a:pt x="420" y="461"/>
                                </a:lnTo>
                                <a:lnTo>
                                  <a:pt x="420" y="459"/>
                                </a:lnTo>
                                <a:lnTo>
                                  <a:pt x="420" y="457"/>
                                </a:lnTo>
                                <a:lnTo>
                                  <a:pt x="423" y="457"/>
                                </a:lnTo>
                                <a:lnTo>
                                  <a:pt x="425" y="457"/>
                                </a:lnTo>
                                <a:lnTo>
                                  <a:pt x="427" y="454"/>
                                </a:lnTo>
                                <a:lnTo>
                                  <a:pt x="429" y="454"/>
                                </a:lnTo>
                                <a:lnTo>
                                  <a:pt x="429" y="457"/>
                                </a:lnTo>
                                <a:lnTo>
                                  <a:pt x="431" y="457"/>
                                </a:lnTo>
                                <a:lnTo>
                                  <a:pt x="431" y="459"/>
                                </a:lnTo>
                                <a:lnTo>
                                  <a:pt x="429" y="459"/>
                                </a:lnTo>
                                <a:lnTo>
                                  <a:pt x="427" y="461"/>
                                </a:lnTo>
                                <a:lnTo>
                                  <a:pt x="429" y="461"/>
                                </a:lnTo>
                                <a:lnTo>
                                  <a:pt x="431" y="461"/>
                                </a:lnTo>
                                <a:lnTo>
                                  <a:pt x="431" y="463"/>
                                </a:lnTo>
                                <a:lnTo>
                                  <a:pt x="433" y="463"/>
                                </a:lnTo>
                                <a:lnTo>
                                  <a:pt x="435" y="465"/>
                                </a:lnTo>
                                <a:lnTo>
                                  <a:pt x="437" y="467"/>
                                </a:lnTo>
                                <a:lnTo>
                                  <a:pt x="439" y="469"/>
                                </a:lnTo>
                                <a:lnTo>
                                  <a:pt x="442" y="471"/>
                                </a:lnTo>
                                <a:lnTo>
                                  <a:pt x="444" y="473"/>
                                </a:lnTo>
                                <a:lnTo>
                                  <a:pt x="446" y="473"/>
                                </a:lnTo>
                                <a:lnTo>
                                  <a:pt x="446" y="476"/>
                                </a:lnTo>
                                <a:lnTo>
                                  <a:pt x="446" y="478"/>
                                </a:lnTo>
                                <a:lnTo>
                                  <a:pt x="446" y="480"/>
                                </a:lnTo>
                                <a:lnTo>
                                  <a:pt x="448" y="480"/>
                                </a:lnTo>
                                <a:lnTo>
                                  <a:pt x="448" y="482"/>
                                </a:lnTo>
                                <a:lnTo>
                                  <a:pt x="450" y="484"/>
                                </a:lnTo>
                                <a:lnTo>
                                  <a:pt x="450" y="488"/>
                                </a:lnTo>
                                <a:lnTo>
                                  <a:pt x="452" y="490"/>
                                </a:lnTo>
                                <a:lnTo>
                                  <a:pt x="454" y="492"/>
                                </a:lnTo>
                                <a:lnTo>
                                  <a:pt x="456" y="492"/>
                                </a:lnTo>
                                <a:lnTo>
                                  <a:pt x="458" y="492"/>
                                </a:lnTo>
                                <a:lnTo>
                                  <a:pt x="458" y="490"/>
                                </a:lnTo>
                                <a:lnTo>
                                  <a:pt x="461" y="490"/>
                                </a:lnTo>
                                <a:lnTo>
                                  <a:pt x="463" y="490"/>
                                </a:lnTo>
                                <a:lnTo>
                                  <a:pt x="463" y="492"/>
                                </a:lnTo>
                                <a:lnTo>
                                  <a:pt x="463" y="495"/>
                                </a:lnTo>
                                <a:lnTo>
                                  <a:pt x="463" y="497"/>
                                </a:lnTo>
                                <a:lnTo>
                                  <a:pt x="463" y="495"/>
                                </a:lnTo>
                                <a:lnTo>
                                  <a:pt x="463" y="497"/>
                                </a:lnTo>
                                <a:lnTo>
                                  <a:pt x="463" y="499"/>
                                </a:lnTo>
                                <a:lnTo>
                                  <a:pt x="461" y="503"/>
                                </a:lnTo>
                                <a:lnTo>
                                  <a:pt x="461" y="505"/>
                                </a:lnTo>
                                <a:lnTo>
                                  <a:pt x="458" y="505"/>
                                </a:lnTo>
                                <a:lnTo>
                                  <a:pt x="458" y="509"/>
                                </a:lnTo>
                                <a:lnTo>
                                  <a:pt x="456" y="514"/>
                                </a:lnTo>
                                <a:lnTo>
                                  <a:pt x="456" y="516"/>
                                </a:lnTo>
                                <a:lnTo>
                                  <a:pt x="454" y="518"/>
                                </a:lnTo>
                                <a:lnTo>
                                  <a:pt x="454" y="520"/>
                                </a:lnTo>
                                <a:lnTo>
                                  <a:pt x="454" y="522"/>
                                </a:lnTo>
                                <a:lnTo>
                                  <a:pt x="454" y="524"/>
                                </a:lnTo>
                                <a:lnTo>
                                  <a:pt x="452" y="524"/>
                                </a:lnTo>
                                <a:lnTo>
                                  <a:pt x="452" y="526"/>
                                </a:lnTo>
                                <a:lnTo>
                                  <a:pt x="452" y="528"/>
                                </a:lnTo>
                                <a:lnTo>
                                  <a:pt x="452" y="530"/>
                                </a:lnTo>
                                <a:lnTo>
                                  <a:pt x="452" y="533"/>
                                </a:lnTo>
                                <a:lnTo>
                                  <a:pt x="452" y="535"/>
                                </a:lnTo>
                                <a:lnTo>
                                  <a:pt x="452" y="537"/>
                                </a:lnTo>
                                <a:lnTo>
                                  <a:pt x="450" y="537"/>
                                </a:lnTo>
                                <a:lnTo>
                                  <a:pt x="450" y="539"/>
                                </a:lnTo>
                                <a:lnTo>
                                  <a:pt x="450" y="541"/>
                                </a:lnTo>
                                <a:lnTo>
                                  <a:pt x="450" y="543"/>
                                </a:lnTo>
                                <a:lnTo>
                                  <a:pt x="450" y="545"/>
                                </a:lnTo>
                                <a:lnTo>
                                  <a:pt x="450" y="547"/>
                                </a:lnTo>
                                <a:lnTo>
                                  <a:pt x="450" y="549"/>
                                </a:lnTo>
                                <a:lnTo>
                                  <a:pt x="450" y="552"/>
                                </a:lnTo>
                                <a:lnTo>
                                  <a:pt x="450" y="554"/>
                                </a:lnTo>
                                <a:lnTo>
                                  <a:pt x="450" y="556"/>
                                </a:lnTo>
                                <a:lnTo>
                                  <a:pt x="450" y="558"/>
                                </a:lnTo>
                                <a:lnTo>
                                  <a:pt x="450" y="560"/>
                                </a:lnTo>
                                <a:lnTo>
                                  <a:pt x="452" y="560"/>
                                </a:lnTo>
                                <a:lnTo>
                                  <a:pt x="452" y="562"/>
                                </a:lnTo>
                                <a:lnTo>
                                  <a:pt x="452" y="564"/>
                                </a:lnTo>
                                <a:lnTo>
                                  <a:pt x="452" y="566"/>
                                </a:lnTo>
                                <a:lnTo>
                                  <a:pt x="452" y="568"/>
                                </a:lnTo>
                                <a:lnTo>
                                  <a:pt x="452" y="571"/>
                                </a:lnTo>
                                <a:lnTo>
                                  <a:pt x="452" y="573"/>
                                </a:lnTo>
                                <a:lnTo>
                                  <a:pt x="452" y="575"/>
                                </a:lnTo>
                                <a:lnTo>
                                  <a:pt x="452" y="577"/>
                                </a:lnTo>
                                <a:lnTo>
                                  <a:pt x="454" y="577"/>
                                </a:lnTo>
                                <a:lnTo>
                                  <a:pt x="454" y="579"/>
                                </a:lnTo>
                                <a:lnTo>
                                  <a:pt x="454" y="581"/>
                                </a:lnTo>
                                <a:lnTo>
                                  <a:pt x="456" y="583"/>
                                </a:lnTo>
                                <a:lnTo>
                                  <a:pt x="456" y="585"/>
                                </a:lnTo>
                                <a:lnTo>
                                  <a:pt x="458" y="588"/>
                                </a:lnTo>
                                <a:lnTo>
                                  <a:pt x="458" y="590"/>
                                </a:lnTo>
                                <a:lnTo>
                                  <a:pt x="458" y="592"/>
                                </a:lnTo>
                                <a:lnTo>
                                  <a:pt x="461" y="592"/>
                                </a:lnTo>
                                <a:lnTo>
                                  <a:pt x="461" y="594"/>
                                </a:lnTo>
                                <a:lnTo>
                                  <a:pt x="461" y="596"/>
                                </a:lnTo>
                                <a:lnTo>
                                  <a:pt x="463" y="598"/>
                                </a:lnTo>
                                <a:lnTo>
                                  <a:pt x="463" y="600"/>
                                </a:lnTo>
                                <a:lnTo>
                                  <a:pt x="465" y="602"/>
                                </a:lnTo>
                                <a:lnTo>
                                  <a:pt x="467" y="604"/>
                                </a:lnTo>
                                <a:lnTo>
                                  <a:pt x="467" y="607"/>
                                </a:lnTo>
                                <a:lnTo>
                                  <a:pt x="469" y="607"/>
                                </a:lnTo>
                                <a:lnTo>
                                  <a:pt x="469" y="609"/>
                                </a:lnTo>
                                <a:lnTo>
                                  <a:pt x="471" y="609"/>
                                </a:lnTo>
                                <a:lnTo>
                                  <a:pt x="471" y="611"/>
                                </a:lnTo>
                                <a:lnTo>
                                  <a:pt x="473" y="611"/>
                                </a:lnTo>
                                <a:lnTo>
                                  <a:pt x="473" y="613"/>
                                </a:lnTo>
                                <a:lnTo>
                                  <a:pt x="475" y="615"/>
                                </a:lnTo>
                                <a:lnTo>
                                  <a:pt x="477" y="615"/>
                                </a:lnTo>
                                <a:lnTo>
                                  <a:pt x="477" y="617"/>
                                </a:lnTo>
                                <a:lnTo>
                                  <a:pt x="480" y="617"/>
                                </a:lnTo>
                                <a:lnTo>
                                  <a:pt x="480" y="619"/>
                                </a:lnTo>
                                <a:lnTo>
                                  <a:pt x="482" y="619"/>
                                </a:lnTo>
                                <a:lnTo>
                                  <a:pt x="482" y="621"/>
                                </a:lnTo>
                                <a:lnTo>
                                  <a:pt x="484" y="623"/>
                                </a:lnTo>
                                <a:lnTo>
                                  <a:pt x="486" y="623"/>
                                </a:lnTo>
                                <a:lnTo>
                                  <a:pt x="488" y="623"/>
                                </a:lnTo>
                                <a:lnTo>
                                  <a:pt x="488" y="626"/>
                                </a:lnTo>
                                <a:lnTo>
                                  <a:pt x="488" y="628"/>
                                </a:lnTo>
                                <a:lnTo>
                                  <a:pt x="490" y="628"/>
                                </a:lnTo>
                                <a:lnTo>
                                  <a:pt x="492" y="630"/>
                                </a:lnTo>
                                <a:lnTo>
                                  <a:pt x="494" y="630"/>
                                </a:lnTo>
                                <a:lnTo>
                                  <a:pt x="494" y="632"/>
                                </a:lnTo>
                                <a:lnTo>
                                  <a:pt x="497" y="632"/>
                                </a:lnTo>
                                <a:lnTo>
                                  <a:pt x="497" y="634"/>
                                </a:lnTo>
                                <a:lnTo>
                                  <a:pt x="499" y="634"/>
                                </a:lnTo>
                                <a:lnTo>
                                  <a:pt x="499" y="636"/>
                                </a:lnTo>
                                <a:lnTo>
                                  <a:pt x="501" y="636"/>
                                </a:lnTo>
                                <a:lnTo>
                                  <a:pt x="501" y="638"/>
                                </a:lnTo>
                                <a:lnTo>
                                  <a:pt x="503" y="638"/>
                                </a:lnTo>
                                <a:lnTo>
                                  <a:pt x="505" y="640"/>
                                </a:lnTo>
                                <a:lnTo>
                                  <a:pt x="507" y="642"/>
                                </a:lnTo>
                                <a:lnTo>
                                  <a:pt x="509" y="642"/>
                                </a:lnTo>
                                <a:lnTo>
                                  <a:pt x="509" y="645"/>
                                </a:lnTo>
                                <a:lnTo>
                                  <a:pt x="511" y="645"/>
                                </a:lnTo>
                                <a:lnTo>
                                  <a:pt x="513" y="647"/>
                                </a:lnTo>
                                <a:lnTo>
                                  <a:pt x="518" y="649"/>
                                </a:lnTo>
                                <a:lnTo>
                                  <a:pt x="520" y="649"/>
                                </a:lnTo>
                                <a:lnTo>
                                  <a:pt x="522" y="651"/>
                                </a:lnTo>
                                <a:lnTo>
                                  <a:pt x="524" y="651"/>
                                </a:lnTo>
                                <a:lnTo>
                                  <a:pt x="522" y="653"/>
                                </a:lnTo>
                                <a:lnTo>
                                  <a:pt x="520" y="653"/>
                                </a:lnTo>
                                <a:lnTo>
                                  <a:pt x="518" y="653"/>
                                </a:lnTo>
                                <a:lnTo>
                                  <a:pt x="516" y="653"/>
                                </a:lnTo>
                                <a:lnTo>
                                  <a:pt x="516" y="655"/>
                                </a:lnTo>
                                <a:lnTo>
                                  <a:pt x="513" y="655"/>
                                </a:lnTo>
                                <a:lnTo>
                                  <a:pt x="511" y="655"/>
                                </a:lnTo>
                                <a:lnTo>
                                  <a:pt x="509" y="657"/>
                                </a:lnTo>
                                <a:lnTo>
                                  <a:pt x="507" y="657"/>
                                </a:lnTo>
                                <a:lnTo>
                                  <a:pt x="505" y="657"/>
                                </a:lnTo>
                                <a:lnTo>
                                  <a:pt x="505" y="659"/>
                                </a:lnTo>
                                <a:lnTo>
                                  <a:pt x="501" y="659"/>
                                </a:lnTo>
                                <a:lnTo>
                                  <a:pt x="499" y="661"/>
                                </a:lnTo>
                                <a:lnTo>
                                  <a:pt x="497" y="661"/>
                                </a:lnTo>
                                <a:lnTo>
                                  <a:pt x="494" y="664"/>
                                </a:lnTo>
                                <a:lnTo>
                                  <a:pt x="492" y="666"/>
                                </a:lnTo>
                                <a:lnTo>
                                  <a:pt x="488" y="666"/>
                                </a:lnTo>
                                <a:lnTo>
                                  <a:pt x="488" y="668"/>
                                </a:lnTo>
                                <a:lnTo>
                                  <a:pt x="486" y="668"/>
                                </a:lnTo>
                                <a:lnTo>
                                  <a:pt x="484" y="668"/>
                                </a:lnTo>
                                <a:lnTo>
                                  <a:pt x="480" y="672"/>
                                </a:lnTo>
                                <a:lnTo>
                                  <a:pt x="477" y="672"/>
                                </a:lnTo>
                                <a:lnTo>
                                  <a:pt x="475" y="674"/>
                                </a:lnTo>
                                <a:lnTo>
                                  <a:pt x="471" y="674"/>
                                </a:lnTo>
                                <a:lnTo>
                                  <a:pt x="471" y="676"/>
                                </a:lnTo>
                                <a:lnTo>
                                  <a:pt x="469" y="676"/>
                                </a:lnTo>
                                <a:lnTo>
                                  <a:pt x="467" y="676"/>
                                </a:lnTo>
                                <a:lnTo>
                                  <a:pt x="465" y="676"/>
                                </a:lnTo>
                                <a:lnTo>
                                  <a:pt x="463" y="676"/>
                                </a:lnTo>
                                <a:lnTo>
                                  <a:pt x="461" y="674"/>
                                </a:lnTo>
                                <a:lnTo>
                                  <a:pt x="458" y="674"/>
                                </a:lnTo>
                                <a:lnTo>
                                  <a:pt x="456" y="674"/>
                                </a:lnTo>
                                <a:lnTo>
                                  <a:pt x="454" y="674"/>
                                </a:lnTo>
                                <a:lnTo>
                                  <a:pt x="452" y="672"/>
                                </a:lnTo>
                                <a:lnTo>
                                  <a:pt x="450" y="672"/>
                                </a:lnTo>
                                <a:lnTo>
                                  <a:pt x="448" y="672"/>
                                </a:lnTo>
                                <a:lnTo>
                                  <a:pt x="446" y="670"/>
                                </a:lnTo>
                                <a:lnTo>
                                  <a:pt x="444" y="670"/>
                                </a:lnTo>
                                <a:lnTo>
                                  <a:pt x="442" y="670"/>
                                </a:lnTo>
                                <a:lnTo>
                                  <a:pt x="442" y="668"/>
                                </a:lnTo>
                                <a:lnTo>
                                  <a:pt x="439" y="668"/>
                                </a:lnTo>
                                <a:lnTo>
                                  <a:pt x="437" y="666"/>
                                </a:lnTo>
                                <a:lnTo>
                                  <a:pt x="437" y="664"/>
                                </a:lnTo>
                                <a:lnTo>
                                  <a:pt x="435" y="661"/>
                                </a:lnTo>
                                <a:lnTo>
                                  <a:pt x="433" y="659"/>
                                </a:lnTo>
                                <a:lnTo>
                                  <a:pt x="433" y="657"/>
                                </a:lnTo>
                                <a:lnTo>
                                  <a:pt x="431" y="655"/>
                                </a:lnTo>
                                <a:lnTo>
                                  <a:pt x="431" y="653"/>
                                </a:lnTo>
                                <a:lnTo>
                                  <a:pt x="431" y="651"/>
                                </a:lnTo>
                                <a:lnTo>
                                  <a:pt x="431" y="649"/>
                                </a:lnTo>
                                <a:lnTo>
                                  <a:pt x="431" y="645"/>
                                </a:lnTo>
                                <a:lnTo>
                                  <a:pt x="429" y="642"/>
                                </a:lnTo>
                                <a:lnTo>
                                  <a:pt x="431" y="638"/>
                                </a:lnTo>
                                <a:lnTo>
                                  <a:pt x="429" y="636"/>
                                </a:lnTo>
                                <a:lnTo>
                                  <a:pt x="429" y="634"/>
                                </a:lnTo>
                                <a:lnTo>
                                  <a:pt x="429" y="632"/>
                                </a:lnTo>
                                <a:lnTo>
                                  <a:pt x="431" y="630"/>
                                </a:lnTo>
                                <a:lnTo>
                                  <a:pt x="431" y="628"/>
                                </a:lnTo>
                                <a:lnTo>
                                  <a:pt x="431" y="626"/>
                                </a:lnTo>
                                <a:lnTo>
                                  <a:pt x="431" y="623"/>
                                </a:lnTo>
                                <a:lnTo>
                                  <a:pt x="431" y="621"/>
                                </a:lnTo>
                                <a:lnTo>
                                  <a:pt x="431" y="619"/>
                                </a:lnTo>
                                <a:lnTo>
                                  <a:pt x="431" y="617"/>
                                </a:lnTo>
                                <a:lnTo>
                                  <a:pt x="429" y="615"/>
                                </a:lnTo>
                                <a:lnTo>
                                  <a:pt x="429" y="613"/>
                                </a:lnTo>
                                <a:lnTo>
                                  <a:pt x="429" y="611"/>
                                </a:lnTo>
                                <a:lnTo>
                                  <a:pt x="429" y="607"/>
                                </a:lnTo>
                                <a:lnTo>
                                  <a:pt x="427" y="607"/>
                                </a:lnTo>
                                <a:lnTo>
                                  <a:pt x="427" y="604"/>
                                </a:lnTo>
                                <a:lnTo>
                                  <a:pt x="427" y="602"/>
                                </a:lnTo>
                                <a:lnTo>
                                  <a:pt x="427" y="600"/>
                                </a:lnTo>
                                <a:lnTo>
                                  <a:pt x="427" y="598"/>
                                </a:lnTo>
                                <a:lnTo>
                                  <a:pt x="425" y="596"/>
                                </a:lnTo>
                                <a:lnTo>
                                  <a:pt x="425" y="594"/>
                                </a:lnTo>
                                <a:lnTo>
                                  <a:pt x="425" y="592"/>
                                </a:lnTo>
                                <a:lnTo>
                                  <a:pt x="423" y="592"/>
                                </a:lnTo>
                                <a:lnTo>
                                  <a:pt x="423" y="590"/>
                                </a:lnTo>
                                <a:lnTo>
                                  <a:pt x="420" y="588"/>
                                </a:lnTo>
                                <a:lnTo>
                                  <a:pt x="420" y="585"/>
                                </a:lnTo>
                                <a:lnTo>
                                  <a:pt x="418" y="585"/>
                                </a:lnTo>
                                <a:lnTo>
                                  <a:pt x="418" y="583"/>
                                </a:lnTo>
                                <a:lnTo>
                                  <a:pt x="416" y="583"/>
                                </a:lnTo>
                                <a:lnTo>
                                  <a:pt x="416" y="581"/>
                                </a:lnTo>
                                <a:lnTo>
                                  <a:pt x="414" y="581"/>
                                </a:lnTo>
                                <a:lnTo>
                                  <a:pt x="412" y="579"/>
                                </a:lnTo>
                                <a:lnTo>
                                  <a:pt x="410" y="579"/>
                                </a:lnTo>
                                <a:lnTo>
                                  <a:pt x="410" y="577"/>
                                </a:lnTo>
                                <a:lnTo>
                                  <a:pt x="408" y="577"/>
                                </a:lnTo>
                                <a:lnTo>
                                  <a:pt x="406" y="575"/>
                                </a:lnTo>
                                <a:lnTo>
                                  <a:pt x="404" y="575"/>
                                </a:lnTo>
                                <a:lnTo>
                                  <a:pt x="404" y="573"/>
                                </a:lnTo>
                                <a:lnTo>
                                  <a:pt x="401" y="573"/>
                                </a:lnTo>
                                <a:lnTo>
                                  <a:pt x="399" y="571"/>
                                </a:lnTo>
                                <a:lnTo>
                                  <a:pt x="397" y="568"/>
                                </a:lnTo>
                                <a:lnTo>
                                  <a:pt x="395" y="568"/>
                                </a:lnTo>
                                <a:lnTo>
                                  <a:pt x="393" y="566"/>
                                </a:lnTo>
                                <a:lnTo>
                                  <a:pt x="391" y="566"/>
                                </a:lnTo>
                                <a:lnTo>
                                  <a:pt x="391" y="564"/>
                                </a:lnTo>
                                <a:lnTo>
                                  <a:pt x="389" y="564"/>
                                </a:lnTo>
                                <a:lnTo>
                                  <a:pt x="387" y="562"/>
                                </a:lnTo>
                                <a:lnTo>
                                  <a:pt x="385" y="560"/>
                                </a:lnTo>
                                <a:lnTo>
                                  <a:pt x="382" y="560"/>
                                </a:lnTo>
                                <a:lnTo>
                                  <a:pt x="382" y="558"/>
                                </a:lnTo>
                                <a:lnTo>
                                  <a:pt x="380" y="558"/>
                                </a:lnTo>
                                <a:lnTo>
                                  <a:pt x="380" y="556"/>
                                </a:lnTo>
                                <a:lnTo>
                                  <a:pt x="378" y="554"/>
                                </a:lnTo>
                                <a:lnTo>
                                  <a:pt x="376" y="554"/>
                                </a:lnTo>
                                <a:lnTo>
                                  <a:pt x="374" y="552"/>
                                </a:lnTo>
                                <a:lnTo>
                                  <a:pt x="372" y="549"/>
                                </a:lnTo>
                                <a:lnTo>
                                  <a:pt x="372" y="547"/>
                                </a:lnTo>
                                <a:lnTo>
                                  <a:pt x="370" y="547"/>
                                </a:lnTo>
                                <a:lnTo>
                                  <a:pt x="370" y="545"/>
                                </a:lnTo>
                                <a:lnTo>
                                  <a:pt x="368" y="543"/>
                                </a:lnTo>
                                <a:lnTo>
                                  <a:pt x="366" y="541"/>
                                </a:lnTo>
                                <a:lnTo>
                                  <a:pt x="366" y="539"/>
                                </a:lnTo>
                                <a:lnTo>
                                  <a:pt x="366" y="537"/>
                                </a:lnTo>
                                <a:lnTo>
                                  <a:pt x="363" y="533"/>
                                </a:lnTo>
                                <a:lnTo>
                                  <a:pt x="361" y="528"/>
                                </a:lnTo>
                                <a:lnTo>
                                  <a:pt x="359" y="522"/>
                                </a:lnTo>
                                <a:lnTo>
                                  <a:pt x="357" y="520"/>
                                </a:lnTo>
                                <a:lnTo>
                                  <a:pt x="357" y="518"/>
                                </a:lnTo>
                                <a:lnTo>
                                  <a:pt x="357" y="516"/>
                                </a:lnTo>
                                <a:lnTo>
                                  <a:pt x="355" y="511"/>
                                </a:lnTo>
                                <a:lnTo>
                                  <a:pt x="355" y="509"/>
                                </a:lnTo>
                                <a:lnTo>
                                  <a:pt x="353" y="505"/>
                                </a:lnTo>
                                <a:lnTo>
                                  <a:pt x="349" y="501"/>
                                </a:lnTo>
                                <a:lnTo>
                                  <a:pt x="347" y="497"/>
                                </a:lnTo>
                                <a:lnTo>
                                  <a:pt x="347" y="495"/>
                                </a:lnTo>
                                <a:lnTo>
                                  <a:pt x="344" y="492"/>
                                </a:lnTo>
                                <a:lnTo>
                                  <a:pt x="344" y="490"/>
                                </a:lnTo>
                                <a:lnTo>
                                  <a:pt x="342" y="486"/>
                                </a:lnTo>
                                <a:lnTo>
                                  <a:pt x="340" y="490"/>
                                </a:lnTo>
                                <a:lnTo>
                                  <a:pt x="340" y="492"/>
                                </a:lnTo>
                                <a:lnTo>
                                  <a:pt x="338" y="495"/>
                                </a:lnTo>
                                <a:lnTo>
                                  <a:pt x="336" y="499"/>
                                </a:lnTo>
                                <a:lnTo>
                                  <a:pt x="336" y="501"/>
                                </a:lnTo>
                                <a:lnTo>
                                  <a:pt x="334" y="501"/>
                                </a:lnTo>
                                <a:lnTo>
                                  <a:pt x="332" y="501"/>
                                </a:lnTo>
                                <a:lnTo>
                                  <a:pt x="330" y="501"/>
                                </a:lnTo>
                                <a:lnTo>
                                  <a:pt x="328" y="501"/>
                                </a:lnTo>
                                <a:lnTo>
                                  <a:pt x="325" y="501"/>
                                </a:lnTo>
                                <a:lnTo>
                                  <a:pt x="323" y="501"/>
                                </a:lnTo>
                                <a:lnTo>
                                  <a:pt x="321" y="501"/>
                                </a:lnTo>
                                <a:lnTo>
                                  <a:pt x="319" y="501"/>
                                </a:lnTo>
                                <a:lnTo>
                                  <a:pt x="317" y="501"/>
                                </a:lnTo>
                                <a:lnTo>
                                  <a:pt x="313" y="501"/>
                                </a:lnTo>
                                <a:lnTo>
                                  <a:pt x="309" y="499"/>
                                </a:lnTo>
                                <a:lnTo>
                                  <a:pt x="304" y="499"/>
                                </a:lnTo>
                                <a:lnTo>
                                  <a:pt x="302" y="499"/>
                                </a:lnTo>
                                <a:lnTo>
                                  <a:pt x="300" y="499"/>
                                </a:lnTo>
                                <a:lnTo>
                                  <a:pt x="300" y="497"/>
                                </a:lnTo>
                                <a:lnTo>
                                  <a:pt x="298" y="497"/>
                                </a:lnTo>
                                <a:lnTo>
                                  <a:pt x="296" y="497"/>
                                </a:lnTo>
                                <a:lnTo>
                                  <a:pt x="292" y="497"/>
                                </a:lnTo>
                                <a:lnTo>
                                  <a:pt x="287" y="497"/>
                                </a:lnTo>
                                <a:lnTo>
                                  <a:pt x="285" y="497"/>
                                </a:lnTo>
                                <a:lnTo>
                                  <a:pt x="283" y="497"/>
                                </a:lnTo>
                                <a:lnTo>
                                  <a:pt x="281" y="495"/>
                                </a:lnTo>
                                <a:lnTo>
                                  <a:pt x="277" y="495"/>
                                </a:lnTo>
                                <a:lnTo>
                                  <a:pt x="275" y="495"/>
                                </a:lnTo>
                                <a:lnTo>
                                  <a:pt x="273" y="492"/>
                                </a:lnTo>
                                <a:lnTo>
                                  <a:pt x="268" y="492"/>
                                </a:lnTo>
                                <a:lnTo>
                                  <a:pt x="266" y="492"/>
                                </a:lnTo>
                                <a:lnTo>
                                  <a:pt x="264" y="492"/>
                                </a:lnTo>
                                <a:lnTo>
                                  <a:pt x="262" y="495"/>
                                </a:lnTo>
                                <a:lnTo>
                                  <a:pt x="262" y="497"/>
                                </a:lnTo>
                                <a:lnTo>
                                  <a:pt x="262" y="499"/>
                                </a:lnTo>
                                <a:lnTo>
                                  <a:pt x="262" y="501"/>
                                </a:lnTo>
                                <a:lnTo>
                                  <a:pt x="260" y="503"/>
                                </a:lnTo>
                                <a:lnTo>
                                  <a:pt x="260" y="505"/>
                                </a:lnTo>
                                <a:lnTo>
                                  <a:pt x="260" y="507"/>
                                </a:lnTo>
                                <a:lnTo>
                                  <a:pt x="260" y="509"/>
                                </a:lnTo>
                                <a:lnTo>
                                  <a:pt x="260" y="511"/>
                                </a:lnTo>
                                <a:lnTo>
                                  <a:pt x="260" y="514"/>
                                </a:lnTo>
                                <a:lnTo>
                                  <a:pt x="260" y="518"/>
                                </a:lnTo>
                                <a:lnTo>
                                  <a:pt x="260" y="520"/>
                                </a:lnTo>
                                <a:lnTo>
                                  <a:pt x="262" y="522"/>
                                </a:lnTo>
                                <a:lnTo>
                                  <a:pt x="264" y="524"/>
                                </a:lnTo>
                                <a:lnTo>
                                  <a:pt x="264" y="526"/>
                                </a:lnTo>
                                <a:lnTo>
                                  <a:pt x="266" y="530"/>
                                </a:lnTo>
                                <a:lnTo>
                                  <a:pt x="268" y="533"/>
                                </a:lnTo>
                                <a:lnTo>
                                  <a:pt x="271" y="535"/>
                                </a:lnTo>
                                <a:lnTo>
                                  <a:pt x="275" y="537"/>
                                </a:lnTo>
                                <a:lnTo>
                                  <a:pt x="277" y="539"/>
                                </a:lnTo>
                                <a:lnTo>
                                  <a:pt x="281" y="541"/>
                                </a:lnTo>
                                <a:lnTo>
                                  <a:pt x="283" y="541"/>
                                </a:lnTo>
                                <a:lnTo>
                                  <a:pt x="287" y="543"/>
                                </a:lnTo>
                                <a:lnTo>
                                  <a:pt x="292" y="547"/>
                                </a:lnTo>
                                <a:lnTo>
                                  <a:pt x="296" y="547"/>
                                </a:lnTo>
                                <a:lnTo>
                                  <a:pt x="298" y="549"/>
                                </a:lnTo>
                                <a:lnTo>
                                  <a:pt x="304" y="552"/>
                                </a:lnTo>
                                <a:lnTo>
                                  <a:pt x="311" y="556"/>
                                </a:lnTo>
                                <a:lnTo>
                                  <a:pt x="315" y="558"/>
                                </a:lnTo>
                                <a:lnTo>
                                  <a:pt x="319" y="562"/>
                                </a:lnTo>
                                <a:lnTo>
                                  <a:pt x="323" y="566"/>
                                </a:lnTo>
                                <a:lnTo>
                                  <a:pt x="325" y="568"/>
                                </a:lnTo>
                                <a:lnTo>
                                  <a:pt x="328" y="568"/>
                                </a:lnTo>
                                <a:lnTo>
                                  <a:pt x="332" y="573"/>
                                </a:lnTo>
                                <a:lnTo>
                                  <a:pt x="334" y="575"/>
                                </a:lnTo>
                                <a:lnTo>
                                  <a:pt x="334" y="577"/>
                                </a:lnTo>
                                <a:lnTo>
                                  <a:pt x="336" y="581"/>
                                </a:lnTo>
                                <a:lnTo>
                                  <a:pt x="336" y="583"/>
                                </a:lnTo>
                                <a:lnTo>
                                  <a:pt x="338" y="585"/>
                                </a:lnTo>
                                <a:lnTo>
                                  <a:pt x="338" y="588"/>
                                </a:lnTo>
                                <a:lnTo>
                                  <a:pt x="338" y="590"/>
                                </a:lnTo>
                                <a:lnTo>
                                  <a:pt x="338" y="594"/>
                                </a:lnTo>
                                <a:lnTo>
                                  <a:pt x="336" y="596"/>
                                </a:lnTo>
                                <a:lnTo>
                                  <a:pt x="336" y="600"/>
                                </a:lnTo>
                                <a:lnTo>
                                  <a:pt x="334" y="604"/>
                                </a:lnTo>
                                <a:lnTo>
                                  <a:pt x="334" y="609"/>
                                </a:lnTo>
                                <a:lnTo>
                                  <a:pt x="332" y="615"/>
                                </a:lnTo>
                                <a:lnTo>
                                  <a:pt x="332" y="617"/>
                                </a:lnTo>
                                <a:lnTo>
                                  <a:pt x="330" y="621"/>
                                </a:lnTo>
                                <a:lnTo>
                                  <a:pt x="330" y="623"/>
                                </a:lnTo>
                                <a:lnTo>
                                  <a:pt x="328" y="626"/>
                                </a:lnTo>
                                <a:lnTo>
                                  <a:pt x="328" y="628"/>
                                </a:lnTo>
                                <a:lnTo>
                                  <a:pt x="323" y="630"/>
                                </a:lnTo>
                                <a:lnTo>
                                  <a:pt x="321" y="634"/>
                                </a:lnTo>
                                <a:lnTo>
                                  <a:pt x="319" y="636"/>
                                </a:lnTo>
                                <a:lnTo>
                                  <a:pt x="317" y="638"/>
                                </a:lnTo>
                                <a:lnTo>
                                  <a:pt x="315" y="640"/>
                                </a:lnTo>
                                <a:lnTo>
                                  <a:pt x="311" y="640"/>
                                </a:lnTo>
                                <a:lnTo>
                                  <a:pt x="304" y="642"/>
                                </a:lnTo>
                                <a:lnTo>
                                  <a:pt x="300" y="645"/>
                                </a:lnTo>
                                <a:lnTo>
                                  <a:pt x="298" y="642"/>
                                </a:lnTo>
                                <a:lnTo>
                                  <a:pt x="292" y="642"/>
                                </a:lnTo>
                                <a:lnTo>
                                  <a:pt x="290" y="640"/>
                                </a:lnTo>
                                <a:lnTo>
                                  <a:pt x="287" y="638"/>
                                </a:lnTo>
                                <a:lnTo>
                                  <a:pt x="285" y="638"/>
                                </a:lnTo>
                                <a:lnTo>
                                  <a:pt x="279" y="634"/>
                                </a:lnTo>
                                <a:lnTo>
                                  <a:pt x="277" y="630"/>
                                </a:lnTo>
                                <a:lnTo>
                                  <a:pt x="275" y="626"/>
                                </a:lnTo>
                                <a:lnTo>
                                  <a:pt x="275" y="623"/>
                                </a:lnTo>
                                <a:lnTo>
                                  <a:pt x="275" y="621"/>
                                </a:lnTo>
                                <a:lnTo>
                                  <a:pt x="273" y="621"/>
                                </a:lnTo>
                                <a:lnTo>
                                  <a:pt x="273" y="619"/>
                                </a:lnTo>
                                <a:lnTo>
                                  <a:pt x="271" y="619"/>
                                </a:lnTo>
                                <a:lnTo>
                                  <a:pt x="268" y="617"/>
                                </a:lnTo>
                                <a:lnTo>
                                  <a:pt x="266" y="615"/>
                                </a:lnTo>
                                <a:lnTo>
                                  <a:pt x="264" y="613"/>
                                </a:lnTo>
                                <a:lnTo>
                                  <a:pt x="262" y="611"/>
                                </a:lnTo>
                                <a:lnTo>
                                  <a:pt x="260" y="609"/>
                                </a:lnTo>
                                <a:lnTo>
                                  <a:pt x="258" y="607"/>
                                </a:lnTo>
                                <a:lnTo>
                                  <a:pt x="256" y="602"/>
                                </a:lnTo>
                                <a:lnTo>
                                  <a:pt x="254" y="600"/>
                                </a:lnTo>
                                <a:lnTo>
                                  <a:pt x="251" y="598"/>
                                </a:lnTo>
                                <a:lnTo>
                                  <a:pt x="249" y="598"/>
                                </a:lnTo>
                                <a:lnTo>
                                  <a:pt x="249" y="596"/>
                                </a:lnTo>
                                <a:lnTo>
                                  <a:pt x="247" y="594"/>
                                </a:lnTo>
                                <a:lnTo>
                                  <a:pt x="245" y="594"/>
                                </a:lnTo>
                                <a:lnTo>
                                  <a:pt x="243" y="592"/>
                                </a:lnTo>
                                <a:lnTo>
                                  <a:pt x="241" y="592"/>
                                </a:lnTo>
                                <a:lnTo>
                                  <a:pt x="239" y="590"/>
                                </a:lnTo>
                                <a:lnTo>
                                  <a:pt x="237" y="590"/>
                                </a:lnTo>
                                <a:lnTo>
                                  <a:pt x="235" y="588"/>
                                </a:lnTo>
                                <a:lnTo>
                                  <a:pt x="232" y="585"/>
                                </a:lnTo>
                                <a:lnTo>
                                  <a:pt x="230" y="585"/>
                                </a:lnTo>
                                <a:lnTo>
                                  <a:pt x="228" y="585"/>
                                </a:lnTo>
                                <a:lnTo>
                                  <a:pt x="226" y="583"/>
                                </a:lnTo>
                                <a:lnTo>
                                  <a:pt x="224" y="581"/>
                                </a:lnTo>
                                <a:lnTo>
                                  <a:pt x="222" y="581"/>
                                </a:lnTo>
                                <a:lnTo>
                                  <a:pt x="218" y="579"/>
                                </a:lnTo>
                                <a:lnTo>
                                  <a:pt x="216" y="577"/>
                                </a:lnTo>
                                <a:lnTo>
                                  <a:pt x="211" y="577"/>
                                </a:lnTo>
                                <a:lnTo>
                                  <a:pt x="209" y="575"/>
                                </a:lnTo>
                                <a:lnTo>
                                  <a:pt x="207" y="575"/>
                                </a:lnTo>
                                <a:lnTo>
                                  <a:pt x="205" y="573"/>
                                </a:lnTo>
                                <a:lnTo>
                                  <a:pt x="203" y="573"/>
                                </a:lnTo>
                                <a:lnTo>
                                  <a:pt x="201" y="571"/>
                                </a:lnTo>
                                <a:lnTo>
                                  <a:pt x="197" y="571"/>
                                </a:lnTo>
                                <a:lnTo>
                                  <a:pt x="194" y="568"/>
                                </a:lnTo>
                                <a:lnTo>
                                  <a:pt x="192" y="568"/>
                                </a:lnTo>
                                <a:lnTo>
                                  <a:pt x="190" y="568"/>
                                </a:lnTo>
                                <a:lnTo>
                                  <a:pt x="190" y="566"/>
                                </a:lnTo>
                                <a:lnTo>
                                  <a:pt x="188" y="566"/>
                                </a:lnTo>
                                <a:lnTo>
                                  <a:pt x="186" y="566"/>
                                </a:lnTo>
                                <a:lnTo>
                                  <a:pt x="184" y="564"/>
                                </a:lnTo>
                                <a:lnTo>
                                  <a:pt x="182" y="564"/>
                                </a:lnTo>
                                <a:lnTo>
                                  <a:pt x="180" y="562"/>
                                </a:lnTo>
                                <a:lnTo>
                                  <a:pt x="178" y="562"/>
                                </a:lnTo>
                                <a:lnTo>
                                  <a:pt x="175" y="560"/>
                                </a:lnTo>
                                <a:lnTo>
                                  <a:pt x="173" y="558"/>
                                </a:lnTo>
                                <a:lnTo>
                                  <a:pt x="171" y="556"/>
                                </a:lnTo>
                                <a:lnTo>
                                  <a:pt x="169" y="554"/>
                                </a:lnTo>
                                <a:lnTo>
                                  <a:pt x="165" y="554"/>
                                </a:lnTo>
                                <a:lnTo>
                                  <a:pt x="165" y="552"/>
                                </a:lnTo>
                                <a:lnTo>
                                  <a:pt x="163" y="552"/>
                                </a:lnTo>
                                <a:lnTo>
                                  <a:pt x="161" y="549"/>
                                </a:lnTo>
                                <a:lnTo>
                                  <a:pt x="161" y="547"/>
                                </a:lnTo>
                                <a:lnTo>
                                  <a:pt x="159" y="545"/>
                                </a:lnTo>
                                <a:lnTo>
                                  <a:pt x="156" y="545"/>
                                </a:lnTo>
                                <a:lnTo>
                                  <a:pt x="154" y="543"/>
                                </a:lnTo>
                                <a:lnTo>
                                  <a:pt x="154" y="541"/>
                                </a:lnTo>
                                <a:lnTo>
                                  <a:pt x="154" y="539"/>
                                </a:lnTo>
                                <a:lnTo>
                                  <a:pt x="152" y="537"/>
                                </a:lnTo>
                                <a:lnTo>
                                  <a:pt x="150" y="535"/>
                                </a:lnTo>
                                <a:lnTo>
                                  <a:pt x="150" y="533"/>
                                </a:lnTo>
                                <a:lnTo>
                                  <a:pt x="150" y="528"/>
                                </a:lnTo>
                                <a:lnTo>
                                  <a:pt x="150" y="526"/>
                                </a:lnTo>
                                <a:lnTo>
                                  <a:pt x="148" y="522"/>
                                </a:lnTo>
                                <a:lnTo>
                                  <a:pt x="148" y="516"/>
                                </a:lnTo>
                                <a:lnTo>
                                  <a:pt x="150" y="514"/>
                                </a:lnTo>
                                <a:lnTo>
                                  <a:pt x="150" y="511"/>
                                </a:lnTo>
                                <a:lnTo>
                                  <a:pt x="150" y="509"/>
                                </a:lnTo>
                                <a:lnTo>
                                  <a:pt x="152" y="507"/>
                                </a:lnTo>
                                <a:lnTo>
                                  <a:pt x="154" y="501"/>
                                </a:lnTo>
                                <a:lnTo>
                                  <a:pt x="156" y="499"/>
                                </a:lnTo>
                                <a:lnTo>
                                  <a:pt x="159" y="490"/>
                                </a:lnTo>
                                <a:lnTo>
                                  <a:pt x="159" y="486"/>
                                </a:lnTo>
                                <a:lnTo>
                                  <a:pt x="161" y="482"/>
                                </a:lnTo>
                                <a:lnTo>
                                  <a:pt x="161" y="480"/>
                                </a:lnTo>
                                <a:lnTo>
                                  <a:pt x="163" y="473"/>
                                </a:lnTo>
                                <a:lnTo>
                                  <a:pt x="163" y="471"/>
                                </a:lnTo>
                                <a:lnTo>
                                  <a:pt x="163" y="467"/>
                                </a:lnTo>
                                <a:lnTo>
                                  <a:pt x="163" y="463"/>
                                </a:lnTo>
                                <a:lnTo>
                                  <a:pt x="163" y="459"/>
                                </a:lnTo>
                                <a:lnTo>
                                  <a:pt x="161" y="452"/>
                                </a:lnTo>
                                <a:lnTo>
                                  <a:pt x="159" y="446"/>
                                </a:lnTo>
                                <a:lnTo>
                                  <a:pt x="156" y="442"/>
                                </a:lnTo>
                                <a:lnTo>
                                  <a:pt x="154" y="435"/>
                                </a:lnTo>
                                <a:lnTo>
                                  <a:pt x="152" y="433"/>
                                </a:lnTo>
                                <a:lnTo>
                                  <a:pt x="152" y="431"/>
                                </a:lnTo>
                                <a:lnTo>
                                  <a:pt x="150" y="429"/>
                                </a:lnTo>
                                <a:lnTo>
                                  <a:pt x="150" y="427"/>
                                </a:lnTo>
                                <a:lnTo>
                                  <a:pt x="148" y="425"/>
                                </a:lnTo>
                                <a:lnTo>
                                  <a:pt x="146" y="423"/>
                                </a:lnTo>
                                <a:lnTo>
                                  <a:pt x="144" y="421"/>
                                </a:lnTo>
                                <a:lnTo>
                                  <a:pt x="142" y="418"/>
                                </a:lnTo>
                                <a:lnTo>
                                  <a:pt x="140" y="416"/>
                                </a:lnTo>
                                <a:lnTo>
                                  <a:pt x="137" y="416"/>
                                </a:lnTo>
                                <a:lnTo>
                                  <a:pt x="133" y="412"/>
                                </a:lnTo>
                                <a:lnTo>
                                  <a:pt x="131" y="412"/>
                                </a:lnTo>
                                <a:lnTo>
                                  <a:pt x="129" y="410"/>
                                </a:lnTo>
                                <a:lnTo>
                                  <a:pt x="127" y="408"/>
                                </a:lnTo>
                                <a:lnTo>
                                  <a:pt x="125" y="406"/>
                                </a:lnTo>
                                <a:lnTo>
                                  <a:pt x="123" y="406"/>
                                </a:lnTo>
                                <a:lnTo>
                                  <a:pt x="123" y="404"/>
                                </a:lnTo>
                                <a:lnTo>
                                  <a:pt x="121" y="402"/>
                                </a:lnTo>
                                <a:lnTo>
                                  <a:pt x="116" y="402"/>
                                </a:lnTo>
                                <a:lnTo>
                                  <a:pt x="114" y="399"/>
                                </a:lnTo>
                                <a:lnTo>
                                  <a:pt x="112" y="397"/>
                                </a:lnTo>
                                <a:lnTo>
                                  <a:pt x="110" y="395"/>
                                </a:lnTo>
                                <a:lnTo>
                                  <a:pt x="108" y="393"/>
                                </a:lnTo>
                                <a:lnTo>
                                  <a:pt x="106" y="391"/>
                                </a:lnTo>
                                <a:lnTo>
                                  <a:pt x="106" y="389"/>
                                </a:lnTo>
                                <a:lnTo>
                                  <a:pt x="102" y="385"/>
                                </a:lnTo>
                                <a:lnTo>
                                  <a:pt x="99" y="380"/>
                                </a:lnTo>
                                <a:lnTo>
                                  <a:pt x="99" y="378"/>
                                </a:lnTo>
                                <a:lnTo>
                                  <a:pt x="97" y="378"/>
                                </a:lnTo>
                                <a:lnTo>
                                  <a:pt x="95" y="374"/>
                                </a:lnTo>
                                <a:lnTo>
                                  <a:pt x="93" y="370"/>
                                </a:lnTo>
                                <a:lnTo>
                                  <a:pt x="91" y="368"/>
                                </a:lnTo>
                                <a:lnTo>
                                  <a:pt x="87" y="361"/>
                                </a:lnTo>
                                <a:lnTo>
                                  <a:pt x="85" y="359"/>
                                </a:lnTo>
                                <a:lnTo>
                                  <a:pt x="85" y="357"/>
                                </a:lnTo>
                                <a:lnTo>
                                  <a:pt x="80" y="351"/>
                                </a:lnTo>
                                <a:lnTo>
                                  <a:pt x="76" y="345"/>
                                </a:lnTo>
                                <a:lnTo>
                                  <a:pt x="76" y="342"/>
                                </a:lnTo>
                                <a:lnTo>
                                  <a:pt x="74" y="340"/>
                                </a:lnTo>
                                <a:lnTo>
                                  <a:pt x="74" y="334"/>
                                </a:lnTo>
                                <a:lnTo>
                                  <a:pt x="72" y="332"/>
                                </a:lnTo>
                                <a:lnTo>
                                  <a:pt x="72" y="330"/>
                                </a:lnTo>
                                <a:lnTo>
                                  <a:pt x="72" y="328"/>
                                </a:lnTo>
                                <a:lnTo>
                                  <a:pt x="70" y="326"/>
                                </a:lnTo>
                                <a:lnTo>
                                  <a:pt x="70" y="323"/>
                                </a:lnTo>
                                <a:lnTo>
                                  <a:pt x="70" y="321"/>
                                </a:lnTo>
                                <a:lnTo>
                                  <a:pt x="68" y="315"/>
                                </a:lnTo>
                                <a:lnTo>
                                  <a:pt x="66" y="313"/>
                                </a:lnTo>
                                <a:lnTo>
                                  <a:pt x="64" y="311"/>
                                </a:lnTo>
                                <a:lnTo>
                                  <a:pt x="61" y="304"/>
                                </a:lnTo>
                                <a:lnTo>
                                  <a:pt x="59" y="304"/>
                                </a:lnTo>
                                <a:lnTo>
                                  <a:pt x="57" y="298"/>
                                </a:lnTo>
                                <a:lnTo>
                                  <a:pt x="55" y="296"/>
                                </a:lnTo>
                                <a:lnTo>
                                  <a:pt x="55" y="294"/>
                                </a:lnTo>
                                <a:lnTo>
                                  <a:pt x="53" y="292"/>
                                </a:lnTo>
                                <a:lnTo>
                                  <a:pt x="51" y="288"/>
                                </a:lnTo>
                                <a:lnTo>
                                  <a:pt x="51" y="285"/>
                                </a:lnTo>
                                <a:lnTo>
                                  <a:pt x="49" y="283"/>
                                </a:lnTo>
                                <a:lnTo>
                                  <a:pt x="47" y="279"/>
                                </a:lnTo>
                                <a:lnTo>
                                  <a:pt x="47" y="277"/>
                                </a:lnTo>
                                <a:lnTo>
                                  <a:pt x="45" y="275"/>
                                </a:lnTo>
                                <a:lnTo>
                                  <a:pt x="45" y="273"/>
                                </a:lnTo>
                                <a:lnTo>
                                  <a:pt x="42" y="271"/>
                                </a:lnTo>
                                <a:lnTo>
                                  <a:pt x="42" y="268"/>
                                </a:lnTo>
                                <a:lnTo>
                                  <a:pt x="40" y="266"/>
                                </a:lnTo>
                                <a:lnTo>
                                  <a:pt x="38" y="262"/>
                                </a:lnTo>
                                <a:lnTo>
                                  <a:pt x="38" y="258"/>
                                </a:lnTo>
                                <a:lnTo>
                                  <a:pt x="36" y="256"/>
                                </a:lnTo>
                                <a:lnTo>
                                  <a:pt x="36" y="254"/>
                                </a:lnTo>
                                <a:lnTo>
                                  <a:pt x="36" y="249"/>
                                </a:lnTo>
                                <a:lnTo>
                                  <a:pt x="34" y="247"/>
                                </a:lnTo>
                                <a:lnTo>
                                  <a:pt x="34" y="245"/>
                                </a:lnTo>
                                <a:lnTo>
                                  <a:pt x="34" y="243"/>
                                </a:lnTo>
                                <a:lnTo>
                                  <a:pt x="34" y="241"/>
                                </a:lnTo>
                                <a:lnTo>
                                  <a:pt x="32" y="237"/>
                                </a:lnTo>
                                <a:lnTo>
                                  <a:pt x="32" y="233"/>
                                </a:lnTo>
                                <a:lnTo>
                                  <a:pt x="30" y="230"/>
                                </a:lnTo>
                                <a:lnTo>
                                  <a:pt x="30" y="228"/>
                                </a:lnTo>
                                <a:lnTo>
                                  <a:pt x="28" y="224"/>
                                </a:lnTo>
                                <a:lnTo>
                                  <a:pt x="28" y="218"/>
                                </a:lnTo>
                                <a:lnTo>
                                  <a:pt x="28" y="216"/>
                                </a:lnTo>
                                <a:lnTo>
                                  <a:pt x="28" y="214"/>
                                </a:lnTo>
                                <a:lnTo>
                                  <a:pt x="28" y="209"/>
                                </a:lnTo>
                                <a:lnTo>
                                  <a:pt x="28" y="205"/>
                                </a:lnTo>
                                <a:lnTo>
                                  <a:pt x="30" y="203"/>
                                </a:lnTo>
                                <a:lnTo>
                                  <a:pt x="32" y="199"/>
                                </a:lnTo>
                                <a:lnTo>
                                  <a:pt x="32" y="197"/>
                                </a:lnTo>
                                <a:lnTo>
                                  <a:pt x="32" y="195"/>
                                </a:lnTo>
                                <a:lnTo>
                                  <a:pt x="34" y="192"/>
                                </a:lnTo>
                                <a:lnTo>
                                  <a:pt x="34" y="190"/>
                                </a:lnTo>
                                <a:lnTo>
                                  <a:pt x="36" y="188"/>
                                </a:lnTo>
                                <a:lnTo>
                                  <a:pt x="36" y="186"/>
                                </a:lnTo>
                                <a:lnTo>
                                  <a:pt x="38" y="184"/>
                                </a:lnTo>
                                <a:lnTo>
                                  <a:pt x="38" y="180"/>
                                </a:lnTo>
                                <a:lnTo>
                                  <a:pt x="40" y="176"/>
                                </a:lnTo>
                                <a:lnTo>
                                  <a:pt x="40" y="173"/>
                                </a:lnTo>
                                <a:lnTo>
                                  <a:pt x="40" y="169"/>
                                </a:lnTo>
                                <a:lnTo>
                                  <a:pt x="40" y="167"/>
                                </a:lnTo>
                              </a:path>
                            </a:pathLst>
                          </a:custGeom>
                          <a:noFill/>
                          <a:ln w="3810">
                            <a:solidFill>
                              <a:srgbClr val="6E6E6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4" name="Freeform 575"/>
                        <wps:cNvSpPr>
                          <a:spLocks/>
                        </wps:cNvSpPr>
                        <wps:spPr bwMode="auto">
                          <a:xfrm>
                            <a:off x="2731100" y="6530923"/>
                            <a:ext cx="55900" cy="104800"/>
                          </a:xfrm>
                          <a:custGeom>
                            <a:avLst/>
                            <a:gdLst>
                              <a:gd name="T0" fmla="*/ 55880 w 88"/>
                              <a:gd name="T1" fmla="*/ 103505 h 165"/>
                              <a:gd name="T2" fmla="*/ 55880 w 88"/>
                              <a:gd name="T3" fmla="*/ 100965 h 165"/>
                              <a:gd name="T4" fmla="*/ 52070 w 88"/>
                              <a:gd name="T5" fmla="*/ 98425 h 165"/>
                              <a:gd name="T6" fmla="*/ 48260 w 88"/>
                              <a:gd name="T7" fmla="*/ 95250 h 165"/>
                              <a:gd name="T8" fmla="*/ 43815 w 88"/>
                              <a:gd name="T9" fmla="*/ 95250 h 165"/>
                              <a:gd name="T10" fmla="*/ 41275 w 88"/>
                              <a:gd name="T11" fmla="*/ 95250 h 165"/>
                              <a:gd name="T12" fmla="*/ 36195 w 88"/>
                              <a:gd name="T13" fmla="*/ 95250 h 165"/>
                              <a:gd name="T14" fmla="*/ 29210 w 88"/>
                              <a:gd name="T15" fmla="*/ 96520 h 165"/>
                              <a:gd name="T16" fmla="*/ 25400 w 88"/>
                              <a:gd name="T17" fmla="*/ 98425 h 165"/>
                              <a:gd name="T18" fmla="*/ 22225 w 88"/>
                              <a:gd name="T19" fmla="*/ 98425 h 165"/>
                              <a:gd name="T20" fmla="*/ 18415 w 88"/>
                              <a:gd name="T21" fmla="*/ 96520 h 165"/>
                              <a:gd name="T22" fmla="*/ 17145 w 88"/>
                              <a:gd name="T23" fmla="*/ 95250 h 165"/>
                              <a:gd name="T24" fmla="*/ 17145 w 88"/>
                              <a:gd name="T25" fmla="*/ 90170 h 165"/>
                              <a:gd name="T26" fmla="*/ 17145 w 88"/>
                              <a:gd name="T27" fmla="*/ 84455 h 165"/>
                              <a:gd name="T28" fmla="*/ 14605 w 88"/>
                              <a:gd name="T29" fmla="*/ 81915 h 165"/>
                              <a:gd name="T30" fmla="*/ 10160 w 88"/>
                              <a:gd name="T31" fmla="*/ 78105 h 165"/>
                              <a:gd name="T32" fmla="*/ 8890 w 88"/>
                              <a:gd name="T33" fmla="*/ 75565 h 165"/>
                              <a:gd name="T34" fmla="*/ 6350 w 88"/>
                              <a:gd name="T35" fmla="*/ 69850 h 165"/>
                              <a:gd name="T36" fmla="*/ 3810 w 88"/>
                              <a:gd name="T37" fmla="*/ 67310 h 165"/>
                              <a:gd name="T38" fmla="*/ 2540 w 88"/>
                              <a:gd name="T39" fmla="*/ 66040 h 165"/>
                              <a:gd name="T40" fmla="*/ 1270 w 88"/>
                              <a:gd name="T41" fmla="*/ 63500 h 165"/>
                              <a:gd name="T42" fmla="*/ 0 w 88"/>
                              <a:gd name="T43" fmla="*/ 60325 h 165"/>
                              <a:gd name="T44" fmla="*/ 0 w 88"/>
                              <a:gd name="T45" fmla="*/ 57785 h 165"/>
                              <a:gd name="T46" fmla="*/ 0 w 88"/>
                              <a:gd name="T47" fmla="*/ 52705 h 165"/>
                              <a:gd name="T48" fmla="*/ 0 w 88"/>
                              <a:gd name="T49" fmla="*/ 49530 h 165"/>
                              <a:gd name="T50" fmla="*/ 2540 w 88"/>
                              <a:gd name="T51" fmla="*/ 45720 h 165"/>
                              <a:gd name="T52" fmla="*/ 2540 w 88"/>
                              <a:gd name="T53" fmla="*/ 41910 h 165"/>
                              <a:gd name="T54" fmla="*/ 3810 w 88"/>
                              <a:gd name="T55" fmla="*/ 37465 h 165"/>
                              <a:gd name="T56" fmla="*/ 3810 w 88"/>
                              <a:gd name="T57" fmla="*/ 34925 h 165"/>
                              <a:gd name="T58" fmla="*/ 3810 w 88"/>
                              <a:gd name="T59" fmla="*/ 32385 h 165"/>
                              <a:gd name="T60" fmla="*/ 5080 w 88"/>
                              <a:gd name="T61" fmla="*/ 29845 h 165"/>
                              <a:gd name="T62" fmla="*/ 6350 w 88"/>
                              <a:gd name="T63" fmla="*/ 27305 h 165"/>
                              <a:gd name="T64" fmla="*/ 7620 w 88"/>
                              <a:gd name="T65" fmla="*/ 24130 h 165"/>
                              <a:gd name="T66" fmla="*/ 10160 w 88"/>
                              <a:gd name="T67" fmla="*/ 22860 h 165"/>
                              <a:gd name="T68" fmla="*/ 12065 w 88"/>
                              <a:gd name="T69" fmla="*/ 20320 h 165"/>
                              <a:gd name="T70" fmla="*/ 14605 w 88"/>
                              <a:gd name="T71" fmla="*/ 17780 h 165"/>
                              <a:gd name="T72" fmla="*/ 17145 w 88"/>
                              <a:gd name="T73" fmla="*/ 16510 h 165"/>
                              <a:gd name="T74" fmla="*/ 18415 w 88"/>
                              <a:gd name="T75" fmla="*/ 15240 h 165"/>
                              <a:gd name="T76" fmla="*/ 20955 w 88"/>
                              <a:gd name="T77" fmla="*/ 9525 h 165"/>
                              <a:gd name="T78" fmla="*/ 24130 w 88"/>
                              <a:gd name="T79" fmla="*/ 5715 h 165"/>
                              <a:gd name="T80" fmla="*/ 25400 w 88"/>
                              <a:gd name="T81" fmla="*/ 3175 h 165"/>
                              <a:gd name="T82" fmla="*/ 27940 w 88"/>
                              <a:gd name="T83" fmla="*/ 0 h 165"/>
                              <a:gd name="T84" fmla="*/ 30480 w 88"/>
                              <a:gd name="T85" fmla="*/ 0 h 165"/>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88" h="165">
                                <a:moveTo>
                                  <a:pt x="88" y="165"/>
                                </a:moveTo>
                                <a:lnTo>
                                  <a:pt x="88" y="163"/>
                                </a:lnTo>
                                <a:lnTo>
                                  <a:pt x="88" y="161"/>
                                </a:lnTo>
                                <a:lnTo>
                                  <a:pt x="88" y="159"/>
                                </a:lnTo>
                                <a:lnTo>
                                  <a:pt x="86" y="157"/>
                                </a:lnTo>
                                <a:lnTo>
                                  <a:pt x="82" y="155"/>
                                </a:lnTo>
                                <a:lnTo>
                                  <a:pt x="80" y="152"/>
                                </a:lnTo>
                                <a:lnTo>
                                  <a:pt x="76" y="150"/>
                                </a:lnTo>
                                <a:lnTo>
                                  <a:pt x="71" y="150"/>
                                </a:lnTo>
                                <a:lnTo>
                                  <a:pt x="69" y="150"/>
                                </a:lnTo>
                                <a:lnTo>
                                  <a:pt x="67" y="150"/>
                                </a:lnTo>
                                <a:lnTo>
                                  <a:pt x="65" y="150"/>
                                </a:lnTo>
                                <a:lnTo>
                                  <a:pt x="63" y="150"/>
                                </a:lnTo>
                                <a:lnTo>
                                  <a:pt x="57" y="150"/>
                                </a:lnTo>
                                <a:lnTo>
                                  <a:pt x="54" y="152"/>
                                </a:lnTo>
                                <a:lnTo>
                                  <a:pt x="46" y="152"/>
                                </a:lnTo>
                                <a:lnTo>
                                  <a:pt x="42" y="155"/>
                                </a:lnTo>
                                <a:lnTo>
                                  <a:pt x="40" y="155"/>
                                </a:lnTo>
                                <a:lnTo>
                                  <a:pt x="38" y="155"/>
                                </a:lnTo>
                                <a:lnTo>
                                  <a:pt x="35" y="155"/>
                                </a:lnTo>
                                <a:lnTo>
                                  <a:pt x="33" y="155"/>
                                </a:lnTo>
                                <a:lnTo>
                                  <a:pt x="29" y="152"/>
                                </a:lnTo>
                                <a:lnTo>
                                  <a:pt x="27" y="152"/>
                                </a:lnTo>
                                <a:lnTo>
                                  <a:pt x="27" y="150"/>
                                </a:lnTo>
                                <a:lnTo>
                                  <a:pt x="27" y="148"/>
                                </a:lnTo>
                                <a:lnTo>
                                  <a:pt x="27" y="142"/>
                                </a:lnTo>
                                <a:lnTo>
                                  <a:pt x="27" y="138"/>
                                </a:lnTo>
                                <a:lnTo>
                                  <a:pt x="27" y="133"/>
                                </a:lnTo>
                                <a:lnTo>
                                  <a:pt x="25" y="131"/>
                                </a:lnTo>
                                <a:lnTo>
                                  <a:pt x="23" y="129"/>
                                </a:lnTo>
                                <a:lnTo>
                                  <a:pt x="21" y="127"/>
                                </a:lnTo>
                                <a:lnTo>
                                  <a:pt x="16" y="123"/>
                                </a:lnTo>
                                <a:lnTo>
                                  <a:pt x="16" y="121"/>
                                </a:lnTo>
                                <a:lnTo>
                                  <a:pt x="14" y="119"/>
                                </a:lnTo>
                                <a:lnTo>
                                  <a:pt x="12" y="117"/>
                                </a:lnTo>
                                <a:lnTo>
                                  <a:pt x="10" y="110"/>
                                </a:lnTo>
                                <a:lnTo>
                                  <a:pt x="8" y="108"/>
                                </a:lnTo>
                                <a:lnTo>
                                  <a:pt x="6" y="106"/>
                                </a:lnTo>
                                <a:lnTo>
                                  <a:pt x="6" y="104"/>
                                </a:lnTo>
                                <a:lnTo>
                                  <a:pt x="4" y="104"/>
                                </a:lnTo>
                                <a:lnTo>
                                  <a:pt x="4" y="102"/>
                                </a:lnTo>
                                <a:lnTo>
                                  <a:pt x="2" y="100"/>
                                </a:lnTo>
                                <a:lnTo>
                                  <a:pt x="2" y="97"/>
                                </a:lnTo>
                                <a:lnTo>
                                  <a:pt x="0" y="95"/>
                                </a:lnTo>
                                <a:lnTo>
                                  <a:pt x="0" y="93"/>
                                </a:lnTo>
                                <a:lnTo>
                                  <a:pt x="0" y="91"/>
                                </a:lnTo>
                                <a:lnTo>
                                  <a:pt x="0" y="85"/>
                                </a:lnTo>
                                <a:lnTo>
                                  <a:pt x="0" y="83"/>
                                </a:lnTo>
                                <a:lnTo>
                                  <a:pt x="0" y="81"/>
                                </a:lnTo>
                                <a:lnTo>
                                  <a:pt x="0" y="78"/>
                                </a:lnTo>
                                <a:lnTo>
                                  <a:pt x="2" y="74"/>
                                </a:lnTo>
                                <a:lnTo>
                                  <a:pt x="4" y="72"/>
                                </a:lnTo>
                                <a:lnTo>
                                  <a:pt x="4" y="70"/>
                                </a:lnTo>
                                <a:lnTo>
                                  <a:pt x="4" y="66"/>
                                </a:lnTo>
                                <a:lnTo>
                                  <a:pt x="4" y="64"/>
                                </a:lnTo>
                                <a:lnTo>
                                  <a:pt x="6" y="59"/>
                                </a:lnTo>
                                <a:lnTo>
                                  <a:pt x="6" y="57"/>
                                </a:lnTo>
                                <a:lnTo>
                                  <a:pt x="6" y="55"/>
                                </a:lnTo>
                                <a:lnTo>
                                  <a:pt x="6" y="53"/>
                                </a:lnTo>
                                <a:lnTo>
                                  <a:pt x="6" y="51"/>
                                </a:lnTo>
                                <a:lnTo>
                                  <a:pt x="8" y="49"/>
                                </a:lnTo>
                                <a:lnTo>
                                  <a:pt x="8" y="47"/>
                                </a:lnTo>
                                <a:lnTo>
                                  <a:pt x="8" y="45"/>
                                </a:lnTo>
                                <a:lnTo>
                                  <a:pt x="10" y="43"/>
                                </a:lnTo>
                                <a:lnTo>
                                  <a:pt x="10" y="40"/>
                                </a:lnTo>
                                <a:lnTo>
                                  <a:pt x="12" y="38"/>
                                </a:lnTo>
                                <a:lnTo>
                                  <a:pt x="14" y="36"/>
                                </a:lnTo>
                                <a:lnTo>
                                  <a:pt x="16" y="36"/>
                                </a:lnTo>
                                <a:lnTo>
                                  <a:pt x="16" y="34"/>
                                </a:lnTo>
                                <a:lnTo>
                                  <a:pt x="19" y="32"/>
                                </a:lnTo>
                                <a:lnTo>
                                  <a:pt x="21" y="30"/>
                                </a:lnTo>
                                <a:lnTo>
                                  <a:pt x="23" y="28"/>
                                </a:lnTo>
                                <a:lnTo>
                                  <a:pt x="25" y="26"/>
                                </a:lnTo>
                                <a:lnTo>
                                  <a:pt x="27" y="26"/>
                                </a:lnTo>
                                <a:lnTo>
                                  <a:pt x="27" y="24"/>
                                </a:lnTo>
                                <a:lnTo>
                                  <a:pt x="29" y="24"/>
                                </a:lnTo>
                                <a:lnTo>
                                  <a:pt x="31" y="19"/>
                                </a:lnTo>
                                <a:lnTo>
                                  <a:pt x="33" y="15"/>
                                </a:lnTo>
                                <a:lnTo>
                                  <a:pt x="35" y="13"/>
                                </a:lnTo>
                                <a:lnTo>
                                  <a:pt x="38" y="9"/>
                                </a:lnTo>
                                <a:lnTo>
                                  <a:pt x="38" y="7"/>
                                </a:lnTo>
                                <a:lnTo>
                                  <a:pt x="40" y="5"/>
                                </a:lnTo>
                                <a:lnTo>
                                  <a:pt x="42" y="2"/>
                                </a:lnTo>
                                <a:lnTo>
                                  <a:pt x="44" y="0"/>
                                </a:lnTo>
                                <a:lnTo>
                                  <a:pt x="46" y="0"/>
                                </a:lnTo>
                                <a:lnTo>
                                  <a:pt x="48" y="0"/>
                                </a:lnTo>
                              </a:path>
                            </a:pathLst>
                          </a:custGeom>
                          <a:noFill/>
                          <a:ln w="3810">
                            <a:solidFill>
                              <a:srgbClr val="6E6E6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5" name="Freeform 576"/>
                        <wps:cNvSpPr>
                          <a:spLocks/>
                        </wps:cNvSpPr>
                        <wps:spPr bwMode="auto">
                          <a:xfrm>
                            <a:off x="2042700" y="4969517"/>
                            <a:ext cx="516300" cy="520702"/>
                          </a:xfrm>
                          <a:custGeom>
                            <a:avLst/>
                            <a:gdLst>
                              <a:gd name="T0" fmla="*/ 514985 w 813"/>
                              <a:gd name="T1" fmla="*/ 93980 h 820"/>
                              <a:gd name="T2" fmla="*/ 516255 w 813"/>
                              <a:gd name="T3" fmla="*/ 197485 h 820"/>
                              <a:gd name="T4" fmla="*/ 516255 w 813"/>
                              <a:gd name="T5" fmla="*/ 266065 h 820"/>
                              <a:gd name="T6" fmla="*/ 516255 w 813"/>
                              <a:gd name="T7" fmla="*/ 316865 h 820"/>
                              <a:gd name="T8" fmla="*/ 516255 w 813"/>
                              <a:gd name="T9" fmla="*/ 385445 h 820"/>
                              <a:gd name="T10" fmla="*/ 516255 w 813"/>
                              <a:gd name="T11" fmla="*/ 485775 h 820"/>
                              <a:gd name="T12" fmla="*/ 499110 w 813"/>
                              <a:gd name="T13" fmla="*/ 520700 h 820"/>
                              <a:gd name="T14" fmla="*/ 445135 w 813"/>
                              <a:gd name="T15" fmla="*/ 520700 h 820"/>
                              <a:gd name="T16" fmla="*/ 395605 w 813"/>
                              <a:gd name="T17" fmla="*/ 519430 h 820"/>
                              <a:gd name="T18" fmla="*/ 344805 w 813"/>
                              <a:gd name="T19" fmla="*/ 519430 h 820"/>
                              <a:gd name="T20" fmla="*/ 331470 w 813"/>
                              <a:gd name="T21" fmla="*/ 512445 h 820"/>
                              <a:gd name="T22" fmla="*/ 335280 w 813"/>
                              <a:gd name="T23" fmla="*/ 509905 h 820"/>
                              <a:gd name="T24" fmla="*/ 336550 w 813"/>
                              <a:gd name="T25" fmla="*/ 504825 h 820"/>
                              <a:gd name="T26" fmla="*/ 331470 w 813"/>
                              <a:gd name="T27" fmla="*/ 500380 h 820"/>
                              <a:gd name="T28" fmla="*/ 325755 w 813"/>
                              <a:gd name="T29" fmla="*/ 497840 h 820"/>
                              <a:gd name="T30" fmla="*/ 327025 w 813"/>
                              <a:gd name="T31" fmla="*/ 494030 h 820"/>
                              <a:gd name="T32" fmla="*/ 324485 w 813"/>
                              <a:gd name="T33" fmla="*/ 487045 h 820"/>
                              <a:gd name="T34" fmla="*/ 319405 w 813"/>
                              <a:gd name="T35" fmla="*/ 484505 h 820"/>
                              <a:gd name="T36" fmla="*/ 321945 w 813"/>
                              <a:gd name="T37" fmla="*/ 478790 h 820"/>
                              <a:gd name="T38" fmla="*/ 318135 w 813"/>
                              <a:gd name="T39" fmla="*/ 469900 h 820"/>
                              <a:gd name="T40" fmla="*/ 313690 w 813"/>
                              <a:gd name="T41" fmla="*/ 460375 h 820"/>
                              <a:gd name="T42" fmla="*/ 311150 w 813"/>
                              <a:gd name="T43" fmla="*/ 457835 h 820"/>
                              <a:gd name="T44" fmla="*/ 313690 w 813"/>
                              <a:gd name="T45" fmla="*/ 450850 h 820"/>
                              <a:gd name="T46" fmla="*/ 316865 w 813"/>
                              <a:gd name="T47" fmla="*/ 444500 h 820"/>
                              <a:gd name="T48" fmla="*/ 321945 w 813"/>
                              <a:gd name="T49" fmla="*/ 442595 h 820"/>
                              <a:gd name="T50" fmla="*/ 319405 w 813"/>
                              <a:gd name="T51" fmla="*/ 448310 h 820"/>
                              <a:gd name="T52" fmla="*/ 323215 w 813"/>
                              <a:gd name="T53" fmla="*/ 453390 h 820"/>
                              <a:gd name="T54" fmla="*/ 331470 w 813"/>
                              <a:gd name="T55" fmla="*/ 450850 h 820"/>
                              <a:gd name="T56" fmla="*/ 332740 w 813"/>
                              <a:gd name="T57" fmla="*/ 441325 h 820"/>
                              <a:gd name="T58" fmla="*/ 330200 w 813"/>
                              <a:gd name="T59" fmla="*/ 434975 h 820"/>
                              <a:gd name="T60" fmla="*/ 331470 w 813"/>
                              <a:gd name="T61" fmla="*/ 427990 h 820"/>
                              <a:gd name="T62" fmla="*/ 324485 w 813"/>
                              <a:gd name="T63" fmla="*/ 421640 h 820"/>
                              <a:gd name="T64" fmla="*/ 294005 w 813"/>
                              <a:gd name="T65" fmla="*/ 415925 h 820"/>
                              <a:gd name="T66" fmla="*/ 225425 w 813"/>
                              <a:gd name="T67" fmla="*/ 414655 h 820"/>
                              <a:gd name="T68" fmla="*/ 158115 w 813"/>
                              <a:gd name="T69" fmla="*/ 344805 h 820"/>
                              <a:gd name="T70" fmla="*/ 108585 w 813"/>
                              <a:gd name="T71" fmla="*/ 274955 h 820"/>
                              <a:gd name="T72" fmla="*/ 21590 w 813"/>
                              <a:gd name="T73" fmla="*/ 185420 h 820"/>
                              <a:gd name="T74" fmla="*/ 1270 w 813"/>
                              <a:gd name="T75" fmla="*/ 160020 h 820"/>
                              <a:gd name="T76" fmla="*/ 5715 w 813"/>
                              <a:gd name="T77" fmla="*/ 150495 h 820"/>
                              <a:gd name="T78" fmla="*/ 9525 w 813"/>
                              <a:gd name="T79" fmla="*/ 142240 h 820"/>
                              <a:gd name="T80" fmla="*/ 13335 w 813"/>
                              <a:gd name="T81" fmla="*/ 135890 h 820"/>
                              <a:gd name="T82" fmla="*/ 19050 w 813"/>
                              <a:gd name="T83" fmla="*/ 127635 h 820"/>
                              <a:gd name="T84" fmla="*/ 24130 w 813"/>
                              <a:gd name="T85" fmla="*/ 119380 h 820"/>
                              <a:gd name="T86" fmla="*/ 29845 w 813"/>
                              <a:gd name="T87" fmla="*/ 111760 h 820"/>
                              <a:gd name="T88" fmla="*/ 34925 w 813"/>
                              <a:gd name="T89" fmla="*/ 103505 h 820"/>
                              <a:gd name="T90" fmla="*/ 41910 w 813"/>
                              <a:gd name="T91" fmla="*/ 97790 h 820"/>
                              <a:gd name="T92" fmla="*/ 46990 w 813"/>
                              <a:gd name="T93" fmla="*/ 92710 h 820"/>
                              <a:gd name="T94" fmla="*/ 59055 w 813"/>
                              <a:gd name="T95" fmla="*/ 81915 h 820"/>
                              <a:gd name="T96" fmla="*/ 68580 w 813"/>
                              <a:gd name="T97" fmla="*/ 68580 h 820"/>
                              <a:gd name="T98" fmla="*/ 73660 w 813"/>
                              <a:gd name="T99" fmla="*/ 59055 h 820"/>
                              <a:gd name="T100" fmla="*/ 76200 w 813"/>
                              <a:gd name="T101" fmla="*/ 46990 h 820"/>
                              <a:gd name="T102" fmla="*/ 79375 w 813"/>
                              <a:gd name="T103" fmla="*/ 36195 h 820"/>
                              <a:gd name="T104" fmla="*/ 80645 w 813"/>
                              <a:gd name="T105" fmla="*/ 22860 h 820"/>
                              <a:gd name="T106" fmla="*/ 79375 w 813"/>
                              <a:gd name="T107" fmla="*/ 10795 h 820"/>
                              <a:gd name="T108" fmla="*/ 76200 w 813"/>
                              <a:gd name="T109" fmla="*/ 1270 h 820"/>
                              <a:gd name="T110" fmla="*/ 142240 w 813"/>
                              <a:gd name="T111" fmla="*/ 1270 h 820"/>
                              <a:gd name="T112" fmla="*/ 224155 w 813"/>
                              <a:gd name="T113" fmla="*/ 4445 h 820"/>
                              <a:gd name="T114" fmla="*/ 276225 w 813"/>
                              <a:gd name="T115" fmla="*/ 4445 h 820"/>
                              <a:gd name="T116" fmla="*/ 340995 w 813"/>
                              <a:gd name="T117" fmla="*/ 5715 h 820"/>
                              <a:gd name="T118" fmla="*/ 411480 w 813"/>
                              <a:gd name="T119" fmla="*/ 8255 h 820"/>
                              <a:gd name="T120" fmla="*/ 514985 w 813"/>
                              <a:gd name="T121" fmla="*/ 8255 h 820"/>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813" h="820">
                                <a:moveTo>
                                  <a:pt x="811" y="13"/>
                                </a:moveTo>
                                <a:lnTo>
                                  <a:pt x="811" y="40"/>
                                </a:lnTo>
                                <a:lnTo>
                                  <a:pt x="811" y="68"/>
                                </a:lnTo>
                                <a:lnTo>
                                  <a:pt x="811" y="95"/>
                                </a:lnTo>
                                <a:lnTo>
                                  <a:pt x="811" y="121"/>
                                </a:lnTo>
                                <a:lnTo>
                                  <a:pt x="811" y="148"/>
                                </a:lnTo>
                                <a:lnTo>
                                  <a:pt x="811" y="176"/>
                                </a:lnTo>
                                <a:lnTo>
                                  <a:pt x="811" y="203"/>
                                </a:lnTo>
                                <a:lnTo>
                                  <a:pt x="811" y="228"/>
                                </a:lnTo>
                                <a:lnTo>
                                  <a:pt x="813" y="256"/>
                                </a:lnTo>
                                <a:lnTo>
                                  <a:pt x="813" y="283"/>
                                </a:lnTo>
                                <a:lnTo>
                                  <a:pt x="813" y="311"/>
                                </a:lnTo>
                                <a:lnTo>
                                  <a:pt x="813" y="338"/>
                                </a:lnTo>
                                <a:lnTo>
                                  <a:pt x="813" y="364"/>
                                </a:lnTo>
                                <a:lnTo>
                                  <a:pt x="813" y="389"/>
                                </a:lnTo>
                                <a:lnTo>
                                  <a:pt x="813" y="391"/>
                                </a:lnTo>
                                <a:lnTo>
                                  <a:pt x="813" y="408"/>
                                </a:lnTo>
                                <a:lnTo>
                                  <a:pt x="813" y="419"/>
                                </a:lnTo>
                                <a:lnTo>
                                  <a:pt x="813" y="444"/>
                                </a:lnTo>
                                <a:lnTo>
                                  <a:pt x="813" y="446"/>
                                </a:lnTo>
                                <a:lnTo>
                                  <a:pt x="813" y="452"/>
                                </a:lnTo>
                                <a:lnTo>
                                  <a:pt x="813" y="471"/>
                                </a:lnTo>
                                <a:lnTo>
                                  <a:pt x="813" y="473"/>
                                </a:lnTo>
                                <a:lnTo>
                                  <a:pt x="813" y="499"/>
                                </a:lnTo>
                                <a:lnTo>
                                  <a:pt x="813" y="524"/>
                                </a:lnTo>
                                <a:lnTo>
                                  <a:pt x="813" y="526"/>
                                </a:lnTo>
                                <a:lnTo>
                                  <a:pt x="813" y="550"/>
                                </a:lnTo>
                                <a:lnTo>
                                  <a:pt x="813" y="552"/>
                                </a:lnTo>
                                <a:lnTo>
                                  <a:pt x="813" y="579"/>
                                </a:lnTo>
                                <a:lnTo>
                                  <a:pt x="813" y="607"/>
                                </a:lnTo>
                                <a:lnTo>
                                  <a:pt x="813" y="634"/>
                                </a:lnTo>
                                <a:lnTo>
                                  <a:pt x="813" y="661"/>
                                </a:lnTo>
                                <a:lnTo>
                                  <a:pt x="813" y="685"/>
                                </a:lnTo>
                                <a:lnTo>
                                  <a:pt x="813" y="712"/>
                                </a:lnTo>
                                <a:lnTo>
                                  <a:pt x="813" y="740"/>
                                </a:lnTo>
                                <a:lnTo>
                                  <a:pt x="813" y="765"/>
                                </a:lnTo>
                                <a:lnTo>
                                  <a:pt x="813" y="767"/>
                                </a:lnTo>
                                <a:lnTo>
                                  <a:pt x="813" y="792"/>
                                </a:lnTo>
                                <a:lnTo>
                                  <a:pt x="813" y="795"/>
                                </a:lnTo>
                                <a:lnTo>
                                  <a:pt x="813" y="820"/>
                                </a:lnTo>
                                <a:lnTo>
                                  <a:pt x="788" y="820"/>
                                </a:lnTo>
                                <a:lnTo>
                                  <a:pt x="786" y="820"/>
                                </a:lnTo>
                                <a:lnTo>
                                  <a:pt x="760" y="820"/>
                                </a:lnTo>
                                <a:lnTo>
                                  <a:pt x="758" y="820"/>
                                </a:lnTo>
                                <a:lnTo>
                                  <a:pt x="733" y="820"/>
                                </a:lnTo>
                                <a:lnTo>
                                  <a:pt x="731" y="820"/>
                                </a:lnTo>
                                <a:lnTo>
                                  <a:pt x="706" y="820"/>
                                </a:lnTo>
                                <a:lnTo>
                                  <a:pt x="701" y="820"/>
                                </a:lnTo>
                                <a:lnTo>
                                  <a:pt x="680" y="820"/>
                                </a:lnTo>
                                <a:lnTo>
                                  <a:pt x="678" y="820"/>
                                </a:lnTo>
                                <a:lnTo>
                                  <a:pt x="676" y="820"/>
                                </a:lnTo>
                                <a:lnTo>
                                  <a:pt x="648" y="818"/>
                                </a:lnTo>
                                <a:lnTo>
                                  <a:pt x="625" y="818"/>
                                </a:lnTo>
                                <a:lnTo>
                                  <a:pt x="623" y="818"/>
                                </a:lnTo>
                                <a:lnTo>
                                  <a:pt x="598" y="818"/>
                                </a:lnTo>
                                <a:lnTo>
                                  <a:pt x="596" y="818"/>
                                </a:lnTo>
                                <a:lnTo>
                                  <a:pt x="570" y="818"/>
                                </a:lnTo>
                                <a:lnTo>
                                  <a:pt x="568" y="818"/>
                                </a:lnTo>
                                <a:lnTo>
                                  <a:pt x="562" y="818"/>
                                </a:lnTo>
                                <a:lnTo>
                                  <a:pt x="543" y="818"/>
                                </a:lnTo>
                                <a:lnTo>
                                  <a:pt x="528" y="816"/>
                                </a:lnTo>
                                <a:lnTo>
                                  <a:pt x="526" y="814"/>
                                </a:lnTo>
                                <a:lnTo>
                                  <a:pt x="524" y="811"/>
                                </a:lnTo>
                                <a:lnTo>
                                  <a:pt x="524" y="809"/>
                                </a:lnTo>
                                <a:lnTo>
                                  <a:pt x="522" y="809"/>
                                </a:lnTo>
                                <a:lnTo>
                                  <a:pt x="522" y="807"/>
                                </a:lnTo>
                                <a:lnTo>
                                  <a:pt x="520" y="805"/>
                                </a:lnTo>
                                <a:lnTo>
                                  <a:pt x="520" y="803"/>
                                </a:lnTo>
                                <a:lnTo>
                                  <a:pt x="522" y="803"/>
                                </a:lnTo>
                                <a:lnTo>
                                  <a:pt x="524" y="803"/>
                                </a:lnTo>
                                <a:lnTo>
                                  <a:pt x="526" y="803"/>
                                </a:lnTo>
                                <a:lnTo>
                                  <a:pt x="528" y="803"/>
                                </a:lnTo>
                                <a:lnTo>
                                  <a:pt x="530" y="803"/>
                                </a:lnTo>
                                <a:lnTo>
                                  <a:pt x="530" y="801"/>
                                </a:lnTo>
                                <a:lnTo>
                                  <a:pt x="532" y="799"/>
                                </a:lnTo>
                                <a:lnTo>
                                  <a:pt x="530" y="799"/>
                                </a:lnTo>
                                <a:lnTo>
                                  <a:pt x="530" y="797"/>
                                </a:lnTo>
                                <a:lnTo>
                                  <a:pt x="530" y="795"/>
                                </a:lnTo>
                                <a:lnTo>
                                  <a:pt x="528" y="795"/>
                                </a:lnTo>
                                <a:lnTo>
                                  <a:pt x="528" y="792"/>
                                </a:lnTo>
                                <a:lnTo>
                                  <a:pt x="526" y="792"/>
                                </a:lnTo>
                                <a:lnTo>
                                  <a:pt x="526" y="790"/>
                                </a:lnTo>
                                <a:lnTo>
                                  <a:pt x="524" y="790"/>
                                </a:lnTo>
                                <a:lnTo>
                                  <a:pt x="522" y="788"/>
                                </a:lnTo>
                                <a:lnTo>
                                  <a:pt x="520" y="788"/>
                                </a:lnTo>
                                <a:lnTo>
                                  <a:pt x="518" y="788"/>
                                </a:lnTo>
                                <a:lnTo>
                                  <a:pt x="515" y="788"/>
                                </a:lnTo>
                                <a:lnTo>
                                  <a:pt x="515" y="786"/>
                                </a:lnTo>
                                <a:lnTo>
                                  <a:pt x="513" y="786"/>
                                </a:lnTo>
                                <a:lnTo>
                                  <a:pt x="513" y="784"/>
                                </a:lnTo>
                                <a:lnTo>
                                  <a:pt x="515" y="784"/>
                                </a:lnTo>
                                <a:lnTo>
                                  <a:pt x="515" y="782"/>
                                </a:lnTo>
                                <a:lnTo>
                                  <a:pt x="518" y="782"/>
                                </a:lnTo>
                                <a:lnTo>
                                  <a:pt x="518" y="780"/>
                                </a:lnTo>
                                <a:lnTo>
                                  <a:pt x="518" y="778"/>
                                </a:lnTo>
                                <a:lnTo>
                                  <a:pt x="515" y="778"/>
                                </a:lnTo>
                                <a:lnTo>
                                  <a:pt x="515" y="776"/>
                                </a:lnTo>
                                <a:lnTo>
                                  <a:pt x="515" y="773"/>
                                </a:lnTo>
                                <a:lnTo>
                                  <a:pt x="513" y="773"/>
                                </a:lnTo>
                                <a:lnTo>
                                  <a:pt x="513" y="771"/>
                                </a:lnTo>
                                <a:lnTo>
                                  <a:pt x="511" y="769"/>
                                </a:lnTo>
                                <a:lnTo>
                                  <a:pt x="511" y="767"/>
                                </a:lnTo>
                                <a:lnTo>
                                  <a:pt x="511" y="765"/>
                                </a:lnTo>
                                <a:lnTo>
                                  <a:pt x="509" y="765"/>
                                </a:lnTo>
                                <a:lnTo>
                                  <a:pt x="507" y="765"/>
                                </a:lnTo>
                                <a:lnTo>
                                  <a:pt x="507" y="763"/>
                                </a:lnTo>
                                <a:lnTo>
                                  <a:pt x="505" y="763"/>
                                </a:lnTo>
                                <a:lnTo>
                                  <a:pt x="503" y="763"/>
                                </a:lnTo>
                                <a:lnTo>
                                  <a:pt x="503" y="761"/>
                                </a:lnTo>
                                <a:lnTo>
                                  <a:pt x="501" y="761"/>
                                </a:lnTo>
                                <a:lnTo>
                                  <a:pt x="501" y="759"/>
                                </a:lnTo>
                                <a:lnTo>
                                  <a:pt x="503" y="759"/>
                                </a:lnTo>
                                <a:lnTo>
                                  <a:pt x="505" y="757"/>
                                </a:lnTo>
                                <a:lnTo>
                                  <a:pt x="507" y="754"/>
                                </a:lnTo>
                                <a:lnTo>
                                  <a:pt x="507" y="752"/>
                                </a:lnTo>
                                <a:lnTo>
                                  <a:pt x="507" y="750"/>
                                </a:lnTo>
                                <a:lnTo>
                                  <a:pt x="507" y="748"/>
                                </a:lnTo>
                                <a:lnTo>
                                  <a:pt x="505" y="746"/>
                                </a:lnTo>
                                <a:lnTo>
                                  <a:pt x="503" y="744"/>
                                </a:lnTo>
                                <a:lnTo>
                                  <a:pt x="501" y="740"/>
                                </a:lnTo>
                                <a:lnTo>
                                  <a:pt x="496" y="735"/>
                                </a:lnTo>
                                <a:lnTo>
                                  <a:pt x="494" y="733"/>
                                </a:lnTo>
                                <a:lnTo>
                                  <a:pt x="494" y="731"/>
                                </a:lnTo>
                                <a:lnTo>
                                  <a:pt x="492" y="727"/>
                                </a:lnTo>
                                <a:lnTo>
                                  <a:pt x="492" y="725"/>
                                </a:lnTo>
                                <a:lnTo>
                                  <a:pt x="494" y="725"/>
                                </a:lnTo>
                                <a:lnTo>
                                  <a:pt x="496" y="725"/>
                                </a:lnTo>
                                <a:lnTo>
                                  <a:pt x="496" y="723"/>
                                </a:lnTo>
                                <a:lnTo>
                                  <a:pt x="496" y="721"/>
                                </a:lnTo>
                                <a:lnTo>
                                  <a:pt x="494" y="721"/>
                                </a:lnTo>
                                <a:lnTo>
                                  <a:pt x="492" y="721"/>
                                </a:lnTo>
                                <a:lnTo>
                                  <a:pt x="490" y="721"/>
                                </a:lnTo>
                                <a:lnTo>
                                  <a:pt x="490" y="719"/>
                                </a:lnTo>
                                <a:lnTo>
                                  <a:pt x="492" y="719"/>
                                </a:lnTo>
                                <a:lnTo>
                                  <a:pt x="492" y="716"/>
                                </a:lnTo>
                                <a:lnTo>
                                  <a:pt x="494" y="716"/>
                                </a:lnTo>
                                <a:lnTo>
                                  <a:pt x="494" y="714"/>
                                </a:lnTo>
                                <a:lnTo>
                                  <a:pt x="494" y="710"/>
                                </a:lnTo>
                                <a:lnTo>
                                  <a:pt x="496" y="710"/>
                                </a:lnTo>
                                <a:lnTo>
                                  <a:pt x="496" y="708"/>
                                </a:lnTo>
                                <a:lnTo>
                                  <a:pt x="499" y="706"/>
                                </a:lnTo>
                                <a:lnTo>
                                  <a:pt x="499" y="704"/>
                                </a:lnTo>
                                <a:lnTo>
                                  <a:pt x="499" y="702"/>
                                </a:lnTo>
                                <a:lnTo>
                                  <a:pt x="499" y="700"/>
                                </a:lnTo>
                                <a:lnTo>
                                  <a:pt x="499" y="697"/>
                                </a:lnTo>
                                <a:lnTo>
                                  <a:pt x="499" y="695"/>
                                </a:lnTo>
                                <a:lnTo>
                                  <a:pt x="501" y="695"/>
                                </a:lnTo>
                                <a:lnTo>
                                  <a:pt x="503" y="697"/>
                                </a:lnTo>
                                <a:lnTo>
                                  <a:pt x="505" y="697"/>
                                </a:lnTo>
                                <a:lnTo>
                                  <a:pt x="507" y="697"/>
                                </a:lnTo>
                                <a:lnTo>
                                  <a:pt x="509" y="697"/>
                                </a:lnTo>
                                <a:lnTo>
                                  <a:pt x="509" y="700"/>
                                </a:lnTo>
                                <a:lnTo>
                                  <a:pt x="511" y="700"/>
                                </a:lnTo>
                                <a:lnTo>
                                  <a:pt x="511" y="702"/>
                                </a:lnTo>
                                <a:lnTo>
                                  <a:pt x="509" y="704"/>
                                </a:lnTo>
                                <a:lnTo>
                                  <a:pt x="503" y="706"/>
                                </a:lnTo>
                                <a:lnTo>
                                  <a:pt x="501" y="706"/>
                                </a:lnTo>
                                <a:lnTo>
                                  <a:pt x="501" y="708"/>
                                </a:lnTo>
                                <a:lnTo>
                                  <a:pt x="501" y="710"/>
                                </a:lnTo>
                                <a:lnTo>
                                  <a:pt x="503" y="710"/>
                                </a:lnTo>
                                <a:lnTo>
                                  <a:pt x="505" y="712"/>
                                </a:lnTo>
                                <a:lnTo>
                                  <a:pt x="509" y="714"/>
                                </a:lnTo>
                                <a:lnTo>
                                  <a:pt x="511" y="714"/>
                                </a:lnTo>
                                <a:lnTo>
                                  <a:pt x="513" y="714"/>
                                </a:lnTo>
                                <a:lnTo>
                                  <a:pt x="515" y="714"/>
                                </a:lnTo>
                                <a:lnTo>
                                  <a:pt x="518" y="712"/>
                                </a:lnTo>
                                <a:lnTo>
                                  <a:pt x="520" y="710"/>
                                </a:lnTo>
                                <a:lnTo>
                                  <a:pt x="522" y="710"/>
                                </a:lnTo>
                                <a:lnTo>
                                  <a:pt x="522" y="708"/>
                                </a:lnTo>
                                <a:lnTo>
                                  <a:pt x="524" y="704"/>
                                </a:lnTo>
                                <a:lnTo>
                                  <a:pt x="524" y="702"/>
                                </a:lnTo>
                                <a:lnTo>
                                  <a:pt x="524" y="700"/>
                                </a:lnTo>
                                <a:lnTo>
                                  <a:pt x="524" y="697"/>
                                </a:lnTo>
                                <a:lnTo>
                                  <a:pt x="524" y="695"/>
                                </a:lnTo>
                                <a:lnTo>
                                  <a:pt x="526" y="695"/>
                                </a:lnTo>
                                <a:lnTo>
                                  <a:pt x="526" y="693"/>
                                </a:lnTo>
                                <a:lnTo>
                                  <a:pt x="524" y="691"/>
                                </a:lnTo>
                                <a:lnTo>
                                  <a:pt x="522" y="689"/>
                                </a:lnTo>
                                <a:lnTo>
                                  <a:pt x="520" y="687"/>
                                </a:lnTo>
                                <a:lnTo>
                                  <a:pt x="520" y="685"/>
                                </a:lnTo>
                                <a:lnTo>
                                  <a:pt x="518" y="685"/>
                                </a:lnTo>
                                <a:lnTo>
                                  <a:pt x="518" y="683"/>
                                </a:lnTo>
                                <a:lnTo>
                                  <a:pt x="518" y="680"/>
                                </a:lnTo>
                                <a:lnTo>
                                  <a:pt x="520" y="678"/>
                                </a:lnTo>
                                <a:lnTo>
                                  <a:pt x="522" y="676"/>
                                </a:lnTo>
                                <a:lnTo>
                                  <a:pt x="522" y="674"/>
                                </a:lnTo>
                                <a:lnTo>
                                  <a:pt x="520" y="674"/>
                                </a:lnTo>
                                <a:lnTo>
                                  <a:pt x="518" y="672"/>
                                </a:lnTo>
                                <a:lnTo>
                                  <a:pt x="518" y="670"/>
                                </a:lnTo>
                                <a:lnTo>
                                  <a:pt x="515" y="668"/>
                                </a:lnTo>
                                <a:lnTo>
                                  <a:pt x="513" y="666"/>
                                </a:lnTo>
                                <a:lnTo>
                                  <a:pt x="511" y="664"/>
                                </a:lnTo>
                                <a:lnTo>
                                  <a:pt x="511" y="659"/>
                                </a:lnTo>
                                <a:lnTo>
                                  <a:pt x="511" y="657"/>
                                </a:lnTo>
                                <a:lnTo>
                                  <a:pt x="509" y="657"/>
                                </a:lnTo>
                                <a:lnTo>
                                  <a:pt x="509" y="655"/>
                                </a:lnTo>
                                <a:lnTo>
                                  <a:pt x="490" y="655"/>
                                </a:lnTo>
                                <a:lnTo>
                                  <a:pt x="463" y="655"/>
                                </a:lnTo>
                                <a:lnTo>
                                  <a:pt x="435" y="655"/>
                                </a:lnTo>
                                <a:lnTo>
                                  <a:pt x="410" y="655"/>
                                </a:lnTo>
                                <a:lnTo>
                                  <a:pt x="382" y="653"/>
                                </a:lnTo>
                                <a:lnTo>
                                  <a:pt x="368" y="653"/>
                                </a:lnTo>
                                <a:lnTo>
                                  <a:pt x="357" y="653"/>
                                </a:lnTo>
                                <a:lnTo>
                                  <a:pt x="355" y="653"/>
                                </a:lnTo>
                                <a:lnTo>
                                  <a:pt x="330" y="653"/>
                                </a:lnTo>
                                <a:lnTo>
                                  <a:pt x="330" y="626"/>
                                </a:lnTo>
                                <a:lnTo>
                                  <a:pt x="317" y="613"/>
                                </a:lnTo>
                                <a:lnTo>
                                  <a:pt x="302" y="598"/>
                                </a:lnTo>
                                <a:lnTo>
                                  <a:pt x="277" y="571"/>
                                </a:lnTo>
                                <a:lnTo>
                                  <a:pt x="249" y="543"/>
                                </a:lnTo>
                                <a:lnTo>
                                  <a:pt x="224" y="516"/>
                                </a:lnTo>
                                <a:lnTo>
                                  <a:pt x="201" y="492"/>
                                </a:lnTo>
                                <a:lnTo>
                                  <a:pt x="196" y="488"/>
                                </a:lnTo>
                                <a:lnTo>
                                  <a:pt x="194" y="488"/>
                                </a:lnTo>
                                <a:lnTo>
                                  <a:pt x="171" y="461"/>
                                </a:lnTo>
                                <a:lnTo>
                                  <a:pt x="171" y="433"/>
                                </a:lnTo>
                                <a:lnTo>
                                  <a:pt x="146" y="406"/>
                                </a:lnTo>
                                <a:lnTo>
                                  <a:pt x="118" y="378"/>
                                </a:lnTo>
                                <a:lnTo>
                                  <a:pt x="91" y="351"/>
                                </a:lnTo>
                                <a:lnTo>
                                  <a:pt x="63" y="323"/>
                                </a:lnTo>
                                <a:lnTo>
                                  <a:pt x="36" y="294"/>
                                </a:lnTo>
                                <a:lnTo>
                                  <a:pt x="34" y="292"/>
                                </a:lnTo>
                                <a:lnTo>
                                  <a:pt x="11" y="269"/>
                                </a:lnTo>
                                <a:lnTo>
                                  <a:pt x="9" y="266"/>
                                </a:lnTo>
                                <a:lnTo>
                                  <a:pt x="0" y="258"/>
                                </a:lnTo>
                                <a:lnTo>
                                  <a:pt x="0" y="256"/>
                                </a:lnTo>
                                <a:lnTo>
                                  <a:pt x="2" y="254"/>
                                </a:lnTo>
                                <a:lnTo>
                                  <a:pt x="2" y="252"/>
                                </a:lnTo>
                                <a:lnTo>
                                  <a:pt x="2" y="247"/>
                                </a:lnTo>
                                <a:lnTo>
                                  <a:pt x="4" y="245"/>
                                </a:lnTo>
                                <a:lnTo>
                                  <a:pt x="6" y="243"/>
                                </a:lnTo>
                                <a:lnTo>
                                  <a:pt x="6" y="241"/>
                                </a:lnTo>
                                <a:lnTo>
                                  <a:pt x="9" y="239"/>
                                </a:lnTo>
                                <a:lnTo>
                                  <a:pt x="9" y="237"/>
                                </a:lnTo>
                                <a:lnTo>
                                  <a:pt x="11" y="235"/>
                                </a:lnTo>
                                <a:lnTo>
                                  <a:pt x="11" y="233"/>
                                </a:lnTo>
                                <a:lnTo>
                                  <a:pt x="13" y="231"/>
                                </a:lnTo>
                                <a:lnTo>
                                  <a:pt x="13" y="228"/>
                                </a:lnTo>
                                <a:lnTo>
                                  <a:pt x="15" y="226"/>
                                </a:lnTo>
                                <a:lnTo>
                                  <a:pt x="15" y="224"/>
                                </a:lnTo>
                                <a:lnTo>
                                  <a:pt x="17" y="224"/>
                                </a:lnTo>
                                <a:lnTo>
                                  <a:pt x="17" y="222"/>
                                </a:lnTo>
                                <a:lnTo>
                                  <a:pt x="19" y="220"/>
                                </a:lnTo>
                                <a:lnTo>
                                  <a:pt x="19" y="218"/>
                                </a:lnTo>
                                <a:lnTo>
                                  <a:pt x="21" y="216"/>
                                </a:lnTo>
                                <a:lnTo>
                                  <a:pt x="21" y="214"/>
                                </a:lnTo>
                                <a:lnTo>
                                  <a:pt x="23" y="211"/>
                                </a:lnTo>
                                <a:lnTo>
                                  <a:pt x="23" y="209"/>
                                </a:lnTo>
                                <a:lnTo>
                                  <a:pt x="25" y="207"/>
                                </a:lnTo>
                                <a:lnTo>
                                  <a:pt x="25" y="205"/>
                                </a:lnTo>
                                <a:lnTo>
                                  <a:pt x="28" y="203"/>
                                </a:lnTo>
                                <a:lnTo>
                                  <a:pt x="30" y="201"/>
                                </a:lnTo>
                                <a:lnTo>
                                  <a:pt x="32" y="201"/>
                                </a:lnTo>
                                <a:lnTo>
                                  <a:pt x="34" y="199"/>
                                </a:lnTo>
                                <a:lnTo>
                                  <a:pt x="34" y="195"/>
                                </a:lnTo>
                                <a:lnTo>
                                  <a:pt x="36" y="192"/>
                                </a:lnTo>
                                <a:lnTo>
                                  <a:pt x="38" y="190"/>
                                </a:lnTo>
                                <a:lnTo>
                                  <a:pt x="38" y="188"/>
                                </a:lnTo>
                                <a:lnTo>
                                  <a:pt x="40" y="186"/>
                                </a:lnTo>
                                <a:lnTo>
                                  <a:pt x="42" y="184"/>
                                </a:lnTo>
                                <a:lnTo>
                                  <a:pt x="42" y="182"/>
                                </a:lnTo>
                                <a:lnTo>
                                  <a:pt x="44" y="180"/>
                                </a:lnTo>
                                <a:lnTo>
                                  <a:pt x="44" y="178"/>
                                </a:lnTo>
                                <a:lnTo>
                                  <a:pt x="47" y="176"/>
                                </a:lnTo>
                                <a:lnTo>
                                  <a:pt x="47" y="173"/>
                                </a:lnTo>
                                <a:lnTo>
                                  <a:pt x="49" y="171"/>
                                </a:lnTo>
                                <a:lnTo>
                                  <a:pt x="51" y="169"/>
                                </a:lnTo>
                                <a:lnTo>
                                  <a:pt x="53" y="167"/>
                                </a:lnTo>
                                <a:lnTo>
                                  <a:pt x="53" y="165"/>
                                </a:lnTo>
                                <a:lnTo>
                                  <a:pt x="55" y="163"/>
                                </a:lnTo>
                                <a:lnTo>
                                  <a:pt x="55" y="161"/>
                                </a:lnTo>
                                <a:lnTo>
                                  <a:pt x="57" y="161"/>
                                </a:lnTo>
                                <a:lnTo>
                                  <a:pt x="59" y="159"/>
                                </a:lnTo>
                                <a:lnTo>
                                  <a:pt x="61" y="157"/>
                                </a:lnTo>
                                <a:lnTo>
                                  <a:pt x="61" y="154"/>
                                </a:lnTo>
                                <a:lnTo>
                                  <a:pt x="66" y="154"/>
                                </a:lnTo>
                                <a:lnTo>
                                  <a:pt x="66" y="152"/>
                                </a:lnTo>
                                <a:lnTo>
                                  <a:pt x="68" y="152"/>
                                </a:lnTo>
                                <a:lnTo>
                                  <a:pt x="70" y="150"/>
                                </a:lnTo>
                                <a:lnTo>
                                  <a:pt x="70" y="148"/>
                                </a:lnTo>
                                <a:lnTo>
                                  <a:pt x="72" y="148"/>
                                </a:lnTo>
                                <a:lnTo>
                                  <a:pt x="74" y="146"/>
                                </a:lnTo>
                                <a:lnTo>
                                  <a:pt x="76" y="144"/>
                                </a:lnTo>
                                <a:lnTo>
                                  <a:pt x="78" y="142"/>
                                </a:lnTo>
                                <a:lnTo>
                                  <a:pt x="82" y="140"/>
                                </a:lnTo>
                                <a:lnTo>
                                  <a:pt x="87" y="135"/>
                                </a:lnTo>
                                <a:lnTo>
                                  <a:pt x="91" y="131"/>
                                </a:lnTo>
                                <a:lnTo>
                                  <a:pt x="93" y="129"/>
                                </a:lnTo>
                                <a:lnTo>
                                  <a:pt x="95" y="127"/>
                                </a:lnTo>
                                <a:lnTo>
                                  <a:pt x="99" y="123"/>
                                </a:lnTo>
                                <a:lnTo>
                                  <a:pt x="101" y="121"/>
                                </a:lnTo>
                                <a:lnTo>
                                  <a:pt x="104" y="116"/>
                                </a:lnTo>
                                <a:lnTo>
                                  <a:pt x="106" y="114"/>
                                </a:lnTo>
                                <a:lnTo>
                                  <a:pt x="108" y="108"/>
                                </a:lnTo>
                                <a:lnTo>
                                  <a:pt x="108" y="106"/>
                                </a:lnTo>
                                <a:lnTo>
                                  <a:pt x="110" y="104"/>
                                </a:lnTo>
                                <a:lnTo>
                                  <a:pt x="112" y="100"/>
                                </a:lnTo>
                                <a:lnTo>
                                  <a:pt x="112" y="97"/>
                                </a:lnTo>
                                <a:lnTo>
                                  <a:pt x="114" y="95"/>
                                </a:lnTo>
                                <a:lnTo>
                                  <a:pt x="116" y="93"/>
                                </a:lnTo>
                                <a:lnTo>
                                  <a:pt x="116" y="91"/>
                                </a:lnTo>
                                <a:lnTo>
                                  <a:pt x="116" y="87"/>
                                </a:lnTo>
                                <a:lnTo>
                                  <a:pt x="118" y="85"/>
                                </a:lnTo>
                                <a:lnTo>
                                  <a:pt x="118" y="83"/>
                                </a:lnTo>
                                <a:lnTo>
                                  <a:pt x="118" y="78"/>
                                </a:lnTo>
                                <a:lnTo>
                                  <a:pt x="120" y="74"/>
                                </a:lnTo>
                                <a:lnTo>
                                  <a:pt x="123" y="72"/>
                                </a:lnTo>
                                <a:lnTo>
                                  <a:pt x="123" y="68"/>
                                </a:lnTo>
                                <a:lnTo>
                                  <a:pt x="123" y="66"/>
                                </a:lnTo>
                                <a:lnTo>
                                  <a:pt x="125" y="64"/>
                                </a:lnTo>
                                <a:lnTo>
                                  <a:pt x="125" y="59"/>
                                </a:lnTo>
                                <a:lnTo>
                                  <a:pt x="125" y="57"/>
                                </a:lnTo>
                                <a:lnTo>
                                  <a:pt x="127" y="55"/>
                                </a:lnTo>
                                <a:lnTo>
                                  <a:pt x="127" y="49"/>
                                </a:lnTo>
                                <a:lnTo>
                                  <a:pt x="127" y="45"/>
                                </a:lnTo>
                                <a:lnTo>
                                  <a:pt x="127" y="42"/>
                                </a:lnTo>
                                <a:lnTo>
                                  <a:pt x="127" y="38"/>
                                </a:lnTo>
                                <a:lnTo>
                                  <a:pt x="127" y="36"/>
                                </a:lnTo>
                                <a:lnTo>
                                  <a:pt x="127" y="32"/>
                                </a:lnTo>
                                <a:lnTo>
                                  <a:pt x="127" y="28"/>
                                </a:lnTo>
                                <a:lnTo>
                                  <a:pt x="125" y="26"/>
                                </a:lnTo>
                                <a:lnTo>
                                  <a:pt x="125" y="21"/>
                                </a:lnTo>
                                <a:lnTo>
                                  <a:pt x="125" y="19"/>
                                </a:lnTo>
                                <a:lnTo>
                                  <a:pt x="125" y="17"/>
                                </a:lnTo>
                                <a:lnTo>
                                  <a:pt x="125" y="15"/>
                                </a:lnTo>
                                <a:lnTo>
                                  <a:pt x="125" y="13"/>
                                </a:lnTo>
                                <a:lnTo>
                                  <a:pt x="123" y="11"/>
                                </a:lnTo>
                                <a:lnTo>
                                  <a:pt x="123" y="7"/>
                                </a:lnTo>
                                <a:lnTo>
                                  <a:pt x="123" y="4"/>
                                </a:lnTo>
                                <a:lnTo>
                                  <a:pt x="120" y="2"/>
                                </a:lnTo>
                                <a:lnTo>
                                  <a:pt x="120" y="0"/>
                                </a:lnTo>
                                <a:lnTo>
                                  <a:pt x="146" y="0"/>
                                </a:lnTo>
                                <a:lnTo>
                                  <a:pt x="171" y="0"/>
                                </a:lnTo>
                                <a:lnTo>
                                  <a:pt x="194" y="2"/>
                                </a:lnTo>
                                <a:lnTo>
                                  <a:pt x="196" y="2"/>
                                </a:lnTo>
                                <a:lnTo>
                                  <a:pt x="224" y="2"/>
                                </a:lnTo>
                                <a:lnTo>
                                  <a:pt x="249" y="2"/>
                                </a:lnTo>
                                <a:lnTo>
                                  <a:pt x="277" y="4"/>
                                </a:lnTo>
                                <a:lnTo>
                                  <a:pt x="302" y="4"/>
                                </a:lnTo>
                                <a:lnTo>
                                  <a:pt x="330" y="7"/>
                                </a:lnTo>
                                <a:lnTo>
                                  <a:pt x="351" y="7"/>
                                </a:lnTo>
                                <a:lnTo>
                                  <a:pt x="353" y="7"/>
                                </a:lnTo>
                                <a:lnTo>
                                  <a:pt x="378" y="7"/>
                                </a:lnTo>
                                <a:lnTo>
                                  <a:pt x="380" y="7"/>
                                </a:lnTo>
                                <a:lnTo>
                                  <a:pt x="406" y="7"/>
                                </a:lnTo>
                                <a:lnTo>
                                  <a:pt x="408" y="7"/>
                                </a:lnTo>
                                <a:lnTo>
                                  <a:pt x="433" y="7"/>
                                </a:lnTo>
                                <a:lnTo>
                                  <a:pt x="435" y="7"/>
                                </a:lnTo>
                                <a:lnTo>
                                  <a:pt x="461" y="7"/>
                                </a:lnTo>
                                <a:lnTo>
                                  <a:pt x="488" y="9"/>
                                </a:lnTo>
                                <a:lnTo>
                                  <a:pt x="509" y="9"/>
                                </a:lnTo>
                                <a:lnTo>
                                  <a:pt x="515" y="9"/>
                                </a:lnTo>
                                <a:lnTo>
                                  <a:pt x="520" y="9"/>
                                </a:lnTo>
                                <a:lnTo>
                                  <a:pt x="537" y="9"/>
                                </a:lnTo>
                                <a:lnTo>
                                  <a:pt x="543" y="9"/>
                                </a:lnTo>
                                <a:lnTo>
                                  <a:pt x="566" y="11"/>
                                </a:lnTo>
                                <a:lnTo>
                                  <a:pt x="568" y="11"/>
                                </a:lnTo>
                                <a:lnTo>
                                  <a:pt x="594" y="11"/>
                                </a:lnTo>
                                <a:lnTo>
                                  <a:pt x="621" y="11"/>
                                </a:lnTo>
                                <a:lnTo>
                                  <a:pt x="648" y="13"/>
                                </a:lnTo>
                                <a:lnTo>
                                  <a:pt x="676" y="13"/>
                                </a:lnTo>
                                <a:lnTo>
                                  <a:pt x="703" y="13"/>
                                </a:lnTo>
                                <a:lnTo>
                                  <a:pt x="729" y="13"/>
                                </a:lnTo>
                                <a:lnTo>
                                  <a:pt x="756" y="13"/>
                                </a:lnTo>
                                <a:lnTo>
                                  <a:pt x="784" y="13"/>
                                </a:lnTo>
                                <a:lnTo>
                                  <a:pt x="811" y="13"/>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2806" name="Freeform 577"/>
                        <wps:cNvSpPr>
                          <a:spLocks/>
                        </wps:cNvSpPr>
                        <wps:spPr bwMode="auto">
                          <a:xfrm>
                            <a:off x="1938000" y="5133318"/>
                            <a:ext cx="442600" cy="509902"/>
                          </a:xfrm>
                          <a:custGeom>
                            <a:avLst/>
                            <a:gdLst>
                              <a:gd name="T0" fmla="*/ 346075 w 697"/>
                              <a:gd name="T1" fmla="*/ 353060 h 803"/>
                              <a:gd name="T2" fmla="*/ 320675 w 697"/>
                              <a:gd name="T3" fmla="*/ 351155 h 803"/>
                              <a:gd name="T4" fmla="*/ 312420 w 697"/>
                              <a:gd name="T5" fmla="*/ 437515 h 803"/>
                              <a:gd name="T6" fmla="*/ 226695 w 697"/>
                              <a:gd name="T7" fmla="*/ 484505 h 803"/>
                              <a:gd name="T8" fmla="*/ 150495 w 697"/>
                              <a:gd name="T9" fmla="*/ 507365 h 803"/>
                              <a:gd name="T10" fmla="*/ 140970 w 697"/>
                              <a:gd name="T11" fmla="*/ 500380 h 803"/>
                              <a:gd name="T12" fmla="*/ 130175 w 697"/>
                              <a:gd name="T13" fmla="*/ 489585 h 803"/>
                              <a:gd name="T14" fmla="*/ 120650 w 697"/>
                              <a:gd name="T15" fmla="*/ 481330 h 803"/>
                              <a:gd name="T16" fmla="*/ 113030 w 697"/>
                              <a:gd name="T17" fmla="*/ 465455 h 803"/>
                              <a:gd name="T18" fmla="*/ 103505 w 697"/>
                              <a:gd name="T19" fmla="*/ 449580 h 803"/>
                              <a:gd name="T20" fmla="*/ 90170 w 697"/>
                              <a:gd name="T21" fmla="*/ 426720 h 803"/>
                              <a:gd name="T22" fmla="*/ 78105 w 697"/>
                              <a:gd name="T23" fmla="*/ 413385 h 803"/>
                              <a:gd name="T24" fmla="*/ 59055 w 697"/>
                              <a:gd name="T25" fmla="*/ 402590 h 803"/>
                              <a:gd name="T26" fmla="*/ 45720 w 697"/>
                              <a:gd name="T27" fmla="*/ 396875 h 803"/>
                              <a:gd name="T28" fmla="*/ 32385 w 697"/>
                              <a:gd name="T29" fmla="*/ 383540 h 803"/>
                              <a:gd name="T30" fmla="*/ 24130 w 697"/>
                              <a:gd name="T31" fmla="*/ 368935 h 803"/>
                              <a:gd name="T32" fmla="*/ 16510 w 697"/>
                              <a:gd name="T33" fmla="*/ 355600 h 803"/>
                              <a:gd name="T34" fmla="*/ 10795 w 697"/>
                              <a:gd name="T35" fmla="*/ 339090 h 803"/>
                              <a:gd name="T36" fmla="*/ 6985 w 697"/>
                              <a:gd name="T37" fmla="*/ 319405 h 803"/>
                              <a:gd name="T38" fmla="*/ 5715 w 697"/>
                              <a:gd name="T39" fmla="*/ 307340 h 803"/>
                              <a:gd name="T40" fmla="*/ 3175 w 697"/>
                              <a:gd name="T41" fmla="*/ 292735 h 803"/>
                              <a:gd name="T42" fmla="*/ 0 w 697"/>
                              <a:gd name="T43" fmla="*/ 272415 h 803"/>
                              <a:gd name="T44" fmla="*/ 3175 w 697"/>
                              <a:gd name="T45" fmla="*/ 254635 h 803"/>
                              <a:gd name="T46" fmla="*/ 1270 w 697"/>
                              <a:gd name="T47" fmla="*/ 225425 h 803"/>
                              <a:gd name="T48" fmla="*/ 10795 w 697"/>
                              <a:gd name="T49" fmla="*/ 209550 h 803"/>
                              <a:gd name="T50" fmla="*/ 16510 w 697"/>
                              <a:gd name="T51" fmla="*/ 190500 h 803"/>
                              <a:gd name="T52" fmla="*/ 17780 w 697"/>
                              <a:gd name="T53" fmla="*/ 178435 h 803"/>
                              <a:gd name="T54" fmla="*/ 24130 w 697"/>
                              <a:gd name="T55" fmla="*/ 167640 h 803"/>
                              <a:gd name="T56" fmla="*/ 32385 w 697"/>
                              <a:gd name="T57" fmla="*/ 155575 h 803"/>
                              <a:gd name="T58" fmla="*/ 43180 w 697"/>
                              <a:gd name="T59" fmla="*/ 143510 h 803"/>
                              <a:gd name="T60" fmla="*/ 53975 w 697"/>
                              <a:gd name="T61" fmla="*/ 133985 h 803"/>
                              <a:gd name="T62" fmla="*/ 67310 w 697"/>
                              <a:gd name="T63" fmla="*/ 119380 h 803"/>
                              <a:gd name="T64" fmla="*/ 76835 w 697"/>
                              <a:gd name="T65" fmla="*/ 107315 h 803"/>
                              <a:gd name="T66" fmla="*/ 83185 w 697"/>
                              <a:gd name="T67" fmla="*/ 93980 h 803"/>
                              <a:gd name="T68" fmla="*/ 90170 w 697"/>
                              <a:gd name="T69" fmla="*/ 79375 h 803"/>
                              <a:gd name="T70" fmla="*/ 91440 w 697"/>
                              <a:gd name="T71" fmla="*/ 64135 h 803"/>
                              <a:gd name="T72" fmla="*/ 91440 w 697"/>
                              <a:gd name="T73" fmla="*/ 53340 h 803"/>
                              <a:gd name="T74" fmla="*/ 95250 w 697"/>
                              <a:gd name="T75" fmla="*/ 40005 h 803"/>
                              <a:gd name="T76" fmla="*/ 98425 w 697"/>
                              <a:gd name="T77" fmla="*/ 24130 h 803"/>
                              <a:gd name="T78" fmla="*/ 102235 w 697"/>
                              <a:gd name="T79" fmla="*/ 10795 h 803"/>
                              <a:gd name="T80" fmla="*/ 104775 w 697"/>
                              <a:gd name="T81" fmla="*/ 0 h 803"/>
                              <a:gd name="T82" fmla="*/ 213360 w 697"/>
                              <a:gd name="T83" fmla="*/ 111125 h 803"/>
                              <a:gd name="T84" fmla="*/ 306070 w 697"/>
                              <a:gd name="T85" fmla="*/ 225425 h 803"/>
                              <a:gd name="T86" fmla="*/ 398780 w 697"/>
                              <a:gd name="T87" fmla="*/ 252095 h 803"/>
                              <a:gd name="T88" fmla="*/ 433705 w 697"/>
                              <a:gd name="T89" fmla="*/ 261620 h 803"/>
                              <a:gd name="T90" fmla="*/ 434975 w 697"/>
                              <a:gd name="T91" fmla="*/ 271145 h 803"/>
                              <a:gd name="T92" fmla="*/ 437515 w 697"/>
                              <a:gd name="T93" fmla="*/ 281940 h 803"/>
                              <a:gd name="T94" fmla="*/ 427990 w 697"/>
                              <a:gd name="T95" fmla="*/ 289560 h 803"/>
                              <a:gd name="T96" fmla="*/ 429260 w 697"/>
                              <a:gd name="T97" fmla="*/ 280670 h 803"/>
                              <a:gd name="T98" fmla="*/ 421640 w 697"/>
                              <a:gd name="T99" fmla="*/ 280670 h 803"/>
                              <a:gd name="T100" fmla="*/ 417195 w 697"/>
                              <a:gd name="T101" fmla="*/ 290830 h 803"/>
                              <a:gd name="T102" fmla="*/ 418465 w 697"/>
                              <a:gd name="T103" fmla="*/ 296545 h 803"/>
                              <a:gd name="T104" fmla="*/ 426720 w 697"/>
                              <a:gd name="T105" fmla="*/ 311150 h 803"/>
                              <a:gd name="T106" fmla="*/ 424180 w 697"/>
                              <a:gd name="T107" fmla="*/ 320675 h 803"/>
                              <a:gd name="T108" fmla="*/ 430530 w 697"/>
                              <a:gd name="T109" fmla="*/ 327025 h 803"/>
                              <a:gd name="T110" fmla="*/ 430530 w 697"/>
                              <a:gd name="T111" fmla="*/ 334010 h 803"/>
                              <a:gd name="T112" fmla="*/ 438785 w 697"/>
                              <a:gd name="T113" fmla="*/ 339090 h 803"/>
                              <a:gd name="T114" fmla="*/ 440055 w 697"/>
                              <a:gd name="T115" fmla="*/ 346075 h 803"/>
                              <a:gd name="T116" fmla="*/ 437515 w 697"/>
                              <a:gd name="T117" fmla="*/ 351155 h 803"/>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97" h="803">
                                <a:moveTo>
                                  <a:pt x="693" y="558"/>
                                </a:moveTo>
                                <a:lnTo>
                                  <a:pt x="683" y="558"/>
                                </a:lnTo>
                                <a:lnTo>
                                  <a:pt x="680" y="558"/>
                                </a:lnTo>
                                <a:lnTo>
                                  <a:pt x="655" y="558"/>
                                </a:lnTo>
                                <a:lnTo>
                                  <a:pt x="628" y="558"/>
                                </a:lnTo>
                                <a:lnTo>
                                  <a:pt x="602" y="558"/>
                                </a:lnTo>
                                <a:lnTo>
                                  <a:pt x="575" y="556"/>
                                </a:lnTo>
                                <a:lnTo>
                                  <a:pt x="547" y="556"/>
                                </a:lnTo>
                                <a:lnTo>
                                  <a:pt x="545" y="556"/>
                                </a:lnTo>
                                <a:lnTo>
                                  <a:pt x="533" y="556"/>
                                </a:lnTo>
                                <a:lnTo>
                                  <a:pt x="528" y="556"/>
                                </a:lnTo>
                                <a:lnTo>
                                  <a:pt x="526" y="556"/>
                                </a:lnTo>
                                <a:lnTo>
                                  <a:pt x="522" y="553"/>
                                </a:lnTo>
                                <a:lnTo>
                                  <a:pt x="520" y="553"/>
                                </a:lnTo>
                                <a:lnTo>
                                  <a:pt x="516" y="553"/>
                                </a:lnTo>
                                <a:lnTo>
                                  <a:pt x="509" y="553"/>
                                </a:lnTo>
                                <a:lnTo>
                                  <a:pt x="507" y="553"/>
                                </a:lnTo>
                                <a:lnTo>
                                  <a:pt x="505" y="553"/>
                                </a:lnTo>
                                <a:lnTo>
                                  <a:pt x="503" y="553"/>
                                </a:lnTo>
                                <a:lnTo>
                                  <a:pt x="501" y="553"/>
                                </a:lnTo>
                                <a:lnTo>
                                  <a:pt x="492" y="553"/>
                                </a:lnTo>
                                <a:lnTo>
                                  <a:pt x="492" y="581"/>
                                </a:lnTo>
                                <a:lnTo>
                                  <a:pt x="492" y="606"/>
                                </a:lnTo>
                                <a:lnTo>
                                  <a:pt x="492" y="608"/>
                                </a:lnTo>
                                <a:lnTo>
                                  <a:pt x="492" y="634"/>
                                </a:lnTo>
                                <a:lnTo>
                                  <a:pt x="492" y="661"/>
                                </a:lnTo>
                                <a:lnTo>
                                  <a:pt x="492" y="689"/>
                                </a:lnTo>
                                <a:lnTo>
                                  <a:pt x="492" y="716"/>
                                </a:lnTo>
                                <a:lnTo>
                                  <a:pt x="465" y="725"/>
                                </a:lnTo>
                                <a:lnTo>
                                  <a:pt x="438" y="733"/>
                                </a:lnTo>
                                <a:lnTo>
                                  <a:pt x="435" y="735"/>
                                </a:lnTo>
                                <a:lnTo>
                                  <a:pt x="419" y="741"/>
                                </a:lnTo>
                                <a:lnTo>
                                  <a:pt x="410" y="744"/>
                                </a:lnTo>
                                <a:lnTo>
                                  <a:pt x="385" y="752"/>
                                </a:lnTo>
                                <a:lnTo>
                                  <a:pt x="361" y="761"/>
                                </a:lnTo>
                                <a:lnTo>
                                  <a:pt x="357" y="763"/>
                                </a:lnTo>
                                <a:lnTo>
                                  <a:pt x="345" y="767"/>
                                </a:lnTo>
                                <a:lnTo>
                                  <a:pt x="332" y="771"/>
                                </a:lnTo>
                                <a:lnTo>
                                  <a:pt x="304" y="780"/>
                                </a:lnTo>
                                <a:lnTo>
                                  <a:pt x="277" y="790"/>
                                </a:lnTo>
                                <a:lnTo>
                                  <a:pt x="269" y="792"/>
                                </a:lnTo>
                                <a:lnTo>
                                  <a:pt x="250" y="799"/>
                                </a:lnTo>
                                <a:lnTo>
                                  <a:pt x="241" y="803"/>
                                </a:lnTo>
                                <a:lnTo>
                                  <a:pt x="239" y="801"/>
                                </a:lnTo>
                                <a:lnTo>
                                  <a:pt x="237" y="799"/>
                                </a:lnTo>
                                <a:lnTo>
                                  <a:pt x="237" y="796"/>
                                </a:lnTo>
                                <a:lnTo>
                                  <a:pt x="235" y="796"/>
                                </a:lnTo>
                                <a:lnTo>
                                  <a:pt x="233" y="794"/>
                                </a:lnTo>
                                <a:lnTo>
                                  <a:pt x="231" y="794"/>
                                </a:lnTo>
                                <a:lnTo>
                                  <a:pt x="228" y="792"/>
                                </a:lnTo>
                                <a:lnTo>
                                  <a:pt x="226" y="792"/>
                                </a:lnTo>
                                <a:lnTo>
                                  <a:pt x="226" y="790"/>
                                </a:lnTo>
                                <a:lnTo>
                                  <a:pt x="224" y="790"/>
                                </a:lnTo>
                                <a:lnTo>
                                  <a:pt x="222" y="788"/>
                                </a:lnTo>
                                <a:lnTo>
                                  <a:pt x="216" y="784"/>
                                </a:lnTo>
                                <a:lnTo>
                                  <a:pt x="216" y="782"/>
                                </a:lnTo>
                                <a:lnTo>
                                  <a:pt x="214" y="782"/>
                                </a:lnTo>
                                <a:lnTo>
                                  <a:pt x="214" y="780"/>
                                </a:lnTo>
                                <a:lnTo>
                                  <a:pt x="212" y="777"/>
                                </a:lnTo>
                                <a:lnTo>
                                  <a:pt x="209" y="777"/>
                                </a:lnTo>
                                <a:lnTo>
                                  <a:pt x="209" y="775"/>
                                </a:lnTo>
                                <a:lnTo>
                                  <a:pt x="207" y="773"/>
                                </a:lnTo>
                                <a:lnTo>
                                  <a:pt x="205" y="771"/>
                                </a:lnTo>
                                <a:lnTo>
                                  <a:pt x="203" y="769"/>
                                </a:lnTo>
                                <a:lnTo>
                                  <a:pt x="201" y="769"/>
                                </a:lnTo>
                                <a:lnTo>
                                  <a:pt x="201" y="767"/>
                                </a:lnTo>
                                <a:lnTo>
                                  <a:pt x="199" y="767"/>
                                </a:lnTo>
                                <a:lnTo>
                                  <a:pt x="197" y="765"/>
                                </a:lnTo>
                                <a:lnTo>
                                  <a:pt x="197" y="763"/>
                                </a:lnTo>
                                <a:lnTo>
                                  <a:pt x="195" y="763"/>
                                </a:lnTo>
                                <a:lnTo>
                                  <a:pt x="193" y="761"/>
                                </a:lnTo>
                                <a:lnTo>
                                  <a:pt x="190" y="758"/>
                                </a:lnTo>
                                <a:lnTo>
                                  <a:pt x="190" y="756"/>
                                </a:lnTo>
                                <a:lnTo>
                                  <a:pt x="188" y="754"/>
                                </a:lnTo>
                                <a:lnTo>
                                  <a:pt x="186" y="752"/>
                                </a:lnTo>
                                <a:lnTo>
                                  <a:pt x="186" y="750"/>
                                </a:lnTo>
                                <a:lnTo>
                                  <a:pt x="184" y="746"/>
                                </a:lnTo>
                                <a:lnTo>
                                  <a:pt x="182" y="741"/>
                                </a:lnTo>
                                <a:lnTo>
                                  <a:pt x="180" y="739"/>
                                </a:lnTo>
                                <a:lnTo>
                                  <a:pt x="180" y="737"/>
                                </a:lnTo>
                                <a:lnTo>
                                  <a:pt x="178" y="733"/>
                                </a:lnTo>
                                <a:lnTo>
                                  <a:pt x="178" y="731"/>
                                </a:lnTo>
                                <a:lnTo>
                                  <a:pt x="176" y="727"/>
                                </a:lnTo>
                                <a:lnTo>
                                  <a:pt x="174" y="725"/>
                                </a:lnTo>
                                <a:lnTo>
                                  <a:pt x="171" y="722"/>
                                </a:lnTo>
                                <a:lnTo>
                                  <a:pt x="171" y="720"/>
                                </a:lnTo>
                                <a:lnTo>
                                  <a:pt x="169" y="718"/>
                                </a:lnTo>
                                <a:lnTo>
                                  <a:pt x="167" y="714"/>
                                </a:lnTo>
                                <a:lnTo>
                                  <a:pt x="165" y="710"/>
                                </a:lnTo>
                                <a:lnTo>
                                  <a:pt x="163" y="708"/>
                                </a:lnTo>
                                <a:lnTo>
                                  <a:pt x="159" y="701"/>
                                </a:lnTo>
                                <a:lnTo>
                                  <a:pt x="157" y="697"/>
                                </a:lnTo>
                                <a:lnTo>
                                  <a:pt x="155" y="693"/>
                                </a:lnTo>
                                <a:lnTo>
                                  <a:pt x="152" y="689"/>
                                </a:lnTo>
                                <a:lnTo>
                                  <a:pt x="150" y="684"/>
                                </a:lnTo>
                                <a:lnTo>
                                  <a:pt x="150" y="682"/>
                                </a:lnTo>
                                <a:lnTo>
                                  <a:pt x="146" y="678"/>
                                </a:lnTo>
                                <a:lnTo>
                                  <a:pt x="144" y="674"/>
                                </a:lnTo>
                                <a:lnTo>
                                  <a:pt x="142" y="672"/>
                                </a:lnTo>
                                <a:lnTo>
                                  <a:pt x="140" y="670"/>
                                </a:lnTo>
                                <a:lnTo>
                                  <a:pt x="138" y="668"/>
                                </a:lnTo>
                                <a:lnTo>
                                  <a:pt x="135" y="663"/>
                                </a:lnTo>
                                <a:lnTo>
                                  <a:pt x="133" y="661"/>
                                </a:lnTo>
                                <a:lnTo>
                                  <a:pt x="131" y="659"/>
                                </a:lnTo>
                                <a:lnTo>
                                  <a:pt x="129" y="657"/>
                                </a:lnTo>
                                <a:lnTo>
                                  <a:pt x="127" y="655"/>
                                </a:lnTo>
                                <a:lnTo>
                                  <a:pt x="125" y="653"/>
                                </a:lnTo>
                                <a:lnTo>
                                  <a:pt x="123" y="651"/>
                                </a:lnTo>
                                <a:lnTo>
                                  <a:pt x="121" y="649"/>
                                </a:lnTo>
                                <a:lnTo>
                                  <a:pt x="119" y="646"/>
                                </a:lnTo>
                                <a:lnTo>
                                  <a:pt x="116" y="646"/>
                                </a:lnTo>
                                <a:lnTo>
                                  <a:pt x="112" y="644"/>
                                </a:lnTo>
                                <a:lnTo>
                                  <a:pt x="110" y="642"/>
                                </a:lnTo>
                                <a:lnTo>
                                  <a:pt x="106" y="640"/>
                                </a:lnTo>
                                <a:lnTo>
                                  <a:pt x="102" y="638"/>
                                </a:lnTo>
                                <a:lnTo>
                                  <a:pt x="97" y="636"/>
                                </a:lnTo>
                                <a:lnTo>
                                  <a:pt x="93" y="634"/>
                                </a:lnTo>
                                <a:lnTo>
                                  <a:pt x="91" y="632"/>
                                </a:lnTo>
                                <a:lnTo>
                                  <a:pt x="89" y="632"/>
                                </a:lnTo>
                                <a:lnTo>
                                  <a:pt x="85" y="632"/>
                                </a:lnTo>
                                <a:lnTo>
                                  <a:pt x="83" y="632"/>
                                </a:lnTo>
                                <a:lnTo>
                                  <a:pt x="78" y="630"/>
                                </a:lnTo>
                                <a:lnTo>
                                  <a:pt x="76" y="630"/>
                                </a:lnTo>
                                <a:lnTo>
                                  <a:pt x="76" y="627"/>
                                </a:lnTo>
                                <a:lnTo>
                                  <a:pt x="74" y="627"/>
                                </a:lnTo>
                                <a:lnTo>
                                  <a:pt x="72" y="625"/>
                                </a:lnTo>
                                <a:lnTo>
                                  <a:pt x="68" y="623"/>
                                </a:lnTo>
                                <a:lnTo>
                                  <a:pt x="66" y="621"/>
                                </a:lnTo>
                                <a:lnTo>
                                  <a:pt x="64" y="619"/>
                                </a:lnTo>
                                <a:lnTo>
                                  <a:pt x="62" y="617"/>
                                </a:lnTo>
                                <a:lnTo>
                                  <a:pt x="59" y="613"/>
                                </a:lnTo>
                                <a:lnTo>
                                  <a:pt x="57" y="611"/>
                                </a:lnTo>
                                <a:lnTo>
                                  <a:pt x="55" y="608"/>
                                </a:lnTo>
                                <a:lnTo>
                                  <a:pt x="53" y="606"/>
                                </a:lnTo>
                                <a:lnTo>
                                  <a:pt x="51" y="604"/>
                                </a:lnTo>
                                <a:lnTo>
                                  <a:pt x="49" y="600"/>
                                </a:lnTo>
                                <a:lnTo>
                                  <a:pt x="49" y="598"/>
                                </a:lnTo>
                                <a:lnTo>
                                  <a:pt x="47" y="596"/>
                                </a:lnTo>
                                <a:lnTo>
                                  <a:pt x="47" y="594"/>
                                </a:lnTo>
                                <a:lnTo>
                                  <a:pt x="45" y="592"/>
                                </a:lnTo>
                                <a:lnTo>
                                  <a:pt x="45" y="589"/>
                                </a:lnTo>
                                <a:lnTo>
                                  <a:pt x="43" y="587"/>
                                </a:lnTo>
                                <a:lnTo>
                                  <a:pt x="40" y="585"/>
                                </a:lnTo>
                                <a:lnTo>
                                  <a:pt x="38" y="581"/>
                                </a:lnTo>
                                <a:lnTo>
                                  <a:pt x="36" y="579"/>
                                </a:lnTo>
                                <a:lnTo>
                                  <a:pt x="36" y="577"/>
                                </a:lnTo>
                                <a:lnTo>
                                  <a:pt x="32" y="575"/>
                                </a:lnTo>
                                <a:lnTo>
                                  <a:pt x="32" y="572"/>
                                </a:lnTo>
                                <a:lnTo>
                                  <a:pt x="30" y="570"/>
                                </a:lnTo>
                                <a:lnTo>
                                  <a:pt x="28" y="566"/>
                                </a:lnTo>
                                <a:lnTo>
                                  <a:pt x="28" y="564"/>
                                </a:lnTo>
                                <a:lnTo>
                                  <a:pt x="26" y="562"/>
                                </a:lnTo>
                                <a:lnTo>
                                  <a:pt x="26" y="560"/>
                                </a:lnTo>
                                <a:lnTo>
                                  <a:pt x="24" y="556"/>
                                </a:lnTo>
                                <a:lnTo>
                                  <a:pt x="21" y="551"/>
                                </a:lnTo>
                                <a:lnTo>
                                  <a:pt x="21" y="547"/>
                                </a:lnTo>
                                <a:lnTo>
                                  <a:pt x="19" y="547"/>
                                </a:lnTo>
                                <a:lnTo>
                                  <a:pt x="19" y="545"/>
                                </a:lnTo>
                                <a:lnTo>
                                  <a:pt x="19" y="543"/>
                                </a:lnTo>
                                <a:lnTo>
                                  <a:pt x="17" y="539"/>
                                </a:lnTo>
                                <a:lnTo>
                                  <a:pt x="17" y="537"/>
                                </a:lnTo>
                                <a:lnTo>
                                  <a:pt x="17" y="534"/>
                                </a:lnTo>
                                <a:lnTo>
                                  <a:pt x="15" y="530"/>
                                </a:lnTo>
                                <a:lnTo>
                                  <a:pt x="15" y="526"/>
                                </a:lnTo>
                                <a:lnTo>
                                  <a:pt x="13" y="522"/>
                                </a:lnTo>
                                <a:lnTo>
                                  <a:pt x="13" y="520"/>
                                </a:lnTo>
                                <a:lnTo>
                                  <a:pt x="13" y="518"/>
                                </a:lnTo>
                                <a:lnTo>
                                  <a:pt x="13" y="513"/>
                                </a:lnTo>
                                <a:lnTo>
                                  <a:pt x="11" y="509"/>
                                </a:lnTo>
                                <a:lnTo>
                                  <a:pt x="11" y="505"/>
                                </a:lnTo>
                                <a:lnTo>
                                  <a:pt x="11" y="503"/>
                                </a:lnTo>
                                <a:lnTo>
                                  <a:pt x="11" y="501"/>
                                </a:lnTo>
                                <a:lnTo>
                                  <a:pt x="9" y="501"/>
                                </a:lnTo>
                                <a:lnTo>
                                  <a:pt x="9" y="499"/>
                                </a:lnTo>
                                <a:lnTo>
                                  <a:pt x="9" y="494"/>
                                </a:lnTo>
                                <a:lnTo>
                                  <a:pt x="9" y="492"/>
                                </a:lnTo>
                                <a:lnTo>
                                  <a:pt x="9" y="490"/>
                                </a:lnTo>
                                <a:lnTo>
                                  <a:pt x="9" y="488"/>
                                </a:lnTo>
                                <a:lnTo>
                                  <a:pt x="9" y="486"/>
                                </a:lnTo>
                                <a:lnTo>
                                  <a:pt x="9" y="484"/>
                                </a:lnTo>
                                <a:lnTo>
                                  <a:pt x="7" y="482"/>
                                </a:lnTo>
                                <a:lnTo>
                                  <a:pt x="7" y="480"/>
                                </a:lnTo>
                                <a:lnTo>
                                  <a:pt x="5" y="477"/>
                                </a:lnTo>
                                <a:lnTo>
                                  <a:pt x="5" y="473"/>
                                </a:lnTo>
                                <a:lnTo>
                                  <a:pt x="5" y="471"/>
                                </a:lnTo>
                                <a:lnTo>
                                  <a:pt x="5" y="469"/>
                                </a:lnTo>
                                <a:lnTo>
                                  <a:pt x="5" y="467"/>
                                </a:lnTo>
                                <a:lnTo>
                                  <a:pt x="5" y="465"/>
                                </a:lnTo>
                                <a:lnTo>
                                  <a:pt x="5" y="461"/>
                                </a:lnTo>
                                <a:lnTo>
                                  <a:pt x="5" y="458"/>
                                </a:lnTo>
                                <a:lnTo>
                                  <a:pt x="2" y="454"/>
                                </a:lnTo>
                                <a:lnTo>
                                  <a:pt x="2" y="452"/>
                                </a:lnTo>
                                <a:lnTo>
                                  <a:pt x="2" y="448"/>
                                </a:lnTo>
                                <a:lnTo>
                                  <a:pt x="0" y="444"/>
                                </a:lnTo>
                                <a:lnTo>
                                  <a:pt x="0" y="439"/>
                                </a:lnTo>
                                <a:lnTo>
                                  <a:pt x="0" y="437"/>
                                </a:lnTo>
                                <a:lnTo>
                                  <a:pt x="0" y="433"/>
                                </a:lnTo>
                                <a:lnTo>
                                  <a:pt x="0" y="429"/>
                                </a:lnTo>
                                <a:lnTo>
                                  <a:pt x="0" y="425"/>
                                </a:lnTo>
                                <a:lnTo>
                                  <a:pt x="0" y="420"/>
                                </a:lnTo>
                                <a:lnTo>
                                  <a:pt x="0" y="418"/>
                                </a:lnTo>
                                <a:lnTo>
                                  <a:pt x="0" y="416"/>
                                </a:lnTo>
                                <a:lnTo>
                                  <a:pt x="2" y="412"/>
                                </a:lnTo>
                                <a:lnTo>
                                  <a:pt x="2" y="410"/>
                                </a:lnTo>
                                <a:lnTo>
                                  <a:pt x="2" y="408"/>
                                </a:lnTo>
                                <a:lnTo>
                                  <a:pt x="2" y="403"/>
                                </a:lnTo>
                                <a:lnTo>
                                  <a:pt x="5" y="401"/>
                                </a:lnTo>
                                <a:lnTo>
                                  <a:pt x="5" y="399"/>
                                </a:lnTo>
                                <a:lnTo>
                                  <a:pt x="5" y="397"/>
                                </a:lnTo>
                                <a:lnTo>
                                  <a:pt x="5" y="395"/>
                                </a:lnTo>
                                <a:lnTo>
                                  <a:pt x="5" y="391"/>
                                </a:lnTo>
                                <a:lnTo>
                                  <a:pt x="2" y="389"/>
                                </a:lnTo>
                                <a:lnTo>
                                  <a:pt x="2" y="387"/>
                                </a:lnTo>
                                <a:lnTo>
                                  <a:pt x="2" y="384"/>
                                </a:lnTo>
                                <a:lnTo>
                                  <a:pt x="2" y="357"/>
                                </a:lnTo>
                                <a:lnTo>
                                  <a:pt x="2" y="355"/>
                                </a:lnTo>
                                <a:lnTo>
                                  <a:pt x="5" y="353"/>
                                </a:lnTo>
                                <a:lnTo>
                                  <a:pt x="7" y="349"/>
                                </a:lnTo>
                                <a:lnTo>
                                  <a:pt x="9" y="346"/>
                                </a:lnTo>
                                <a:lnTo>
                                  <a:pt x="9" y="344"/>
                                </a:lnTo>
                                <a:lnTo>
                                  <a:pt x="11" y="340"/>
                                </a:lnTo>
                                <a:lnTo>
                                  <a:pt x="13" y="338"/>
                                </a:lnTo>
                                <a:lnTo>
                                  <a:pt x="15" y="334"/>
                                </a:lnTo>
                                <a:lnTo>
                                  <a:pt x="17" y="332"/>
                                </a:lnTo>
                                <a:lnTo>
                                  <a:pt x="17" y="330"/>
                                </a:lnTo>
                                <a:lnTo>
                                  <a:pt x="19" y="327"/>
                                </a:lnTo>
                                <a:lnTo>
                                  <a:pt x="21" y="323"/>
                                </a:lnTo>
                                <a:lnTo>
                                  <a:pt x="21" y="319"/>
                                </a:lnTo>
                                <a:lnTo>
                                  <a:pt x="24" y="317"/>
                                </a:lnTo>
                                <a:lnTo>
                                  <a:pt x="26" y="313"/>
                                </a:lnTo>
                                <a:lnTo>
                                  <a:pt x="26" y="308"/>
                                </a:lnTo>
                                <a:lnTo>
                                  <a:pt x="26" y="306"/>
                                </a:lnTo>
                                <a:lnTo>
                                  <a:pt x="26" y="304"/>
                                </a:lnTo>
                                <a:lnTo>
                                  <a:pt x="26" y="300"/>
                                </a:lnTo>
                                <a:lnTo>
                                  <a:pt x="26" y="298"/>
                                </a:lnTo>
                                <a:lnTo>
                                  <a:pt x="26" y="296"/>
                                </a:lnTo>
                                <a:lnTo>
                                  <a:pt x="26" y="294"/>
                                </a:lnTo>
                                <a:lnTo>
                                  <a:pt x="26" y="292"/>
                                </a:lnTo>
                                <a:lnTo>
                                  <a:pt x="26" y="289"/>
                                </a:lnTo>
                                <a:lnTo>
                                  <a:pt x="26" y="287"/>
                                </a:lnTo>
                                <a:lnTo>
                                  <a:pt x="26" y="285"/>
                                </a:lnTo>
                                <a:lnTo>
                                  <a:pt x="26" y="283"/>
                                </a:lnTo>
                                <a:lnTo>
                                  <a:pt x="28" y="281"/>
                                </a:lnTo>
                                <a:lnTo>
                                  <a:pt x="30" y="279"/>
                                </a:lnTo>
                                <a:lnTo>
                                  <a:pt x="30" y="277"/>
                                </a:lnTo>
                                <a:lnTo>
                                  <a:pt x="30" y="275"/>
                                </a:lnTo>
                                <a:lnTo>
                                  <a:pt x="32" y="272"/>
                                </a:lnTo>
                                <a:lnTo>
                                  <a:pt x="34" y="270"/>
                                </a:lnTo>
                                <a:lnTo>
                                  <a:pt x="34" y="268"/>
                                </a:lnTo>
                                <a:lnTo>
                                  <a:pt x="36" y="266"/>
                                </a:lnTo>
                                <a:lnTo>
                                  <a:pt x="36" y="264"/>
                                </a:lnTo>
                                <a:lnTo>
                                  <a:pt x="38" y="264"/>
                                </a:lnTo>
                                <a:lnTo>
                                  <a:pt x="40" y="260"/>
                                </a:lnTo>
                                <a:lnTo>
                                  <a:pt x="43" y="258"/>
                                </a:lnTo>
                                <a:lnTo>
                                  <a:pt x="45" y="253"/>
                                </a:lnTo>
                                <a:lnTo>
                                  <a:pt x="45" y="251"/>
                                </a:lnTo>
                                <a:lnTo>
                                  <a:pt x="47" y="251"/>
                                </a:lnTo>
                                <a:lnTo>
                                  <a:pt x="47" y="249"/>
                                </a:lnTo>
                                <a:lnTo>
                                  <a:pt x="49" y="249"/>
                                </a:lnTo>
                                <a:lnTo>
                                  <a:pt x="49" y="247"/>
                                </a:lnTo>
                                <a:lnTo>
                                  <a:pt x="51" y="245"/>
                                </a:lnTo>
                                <a:lnTo>
                                  <a:pt x="53" y="243"/>
                                </a:lnTo>
                                <a:lnTo>
                                  <a:pt x="55" y="239"/>
                                </a:lnTo>
                                <a:lnTo>
                                  <a:pt x="57" y="237"/>
                                </a:lnTo>
                                <a:lnTo>
                                  <a:pt x="59" y="234"/>
                                </a:lnTo>
                                <a:lnTo>
                                  <a:pt x="62" y="232"/>
                                </a:lnTo>
                                <a:lnTo>
                                  <a:pt x="64" y="230"/>
                                </a:lnTo>
                                <a:lnTo>
                                  <a:pt x="66" y="228"/>
                                </a:lnTo>
                                <a:lnTo>
                                  <a:pt x="68" y="228"/>
                                </a:lnTo>
                                <a:lnTo>
                                  <a:pt x="68" y="226"/>
                                </a:lnTo>
                                <a:lnTo>
                                  <a:pt x="70" y="226"/>
                                </a:lnTo>
                                <a:lnTo>
                                  <a:pt x="74" y="224"/>
                                </a:lnTo>
                                <a:lnTo>
                                  <a:pt x="74" y="222"/>
                                </a:lnTo>
                                <a:lnTo>
                                  <a:pt x="76" y="222"/>
                                </a:lnTo>
                                <a:lnTo>
                                  <a:pt x="78" y="220"/>
                                </a:lnTo>
                                <a:lnTo>
                                  <a:pt x="81" y="215"/>
                                </a:lnTo>
                                <a:lnTo>
                                  <a:pt x="83" y="215"/>
                                </a:lnTo>
                                <a:lnTo>
                                  <a:pt x="83" y="213"/>
                                </a:lnTo>
                                <a:lnTo>
                                  <a:pt x="85" y="211"/>
                                </a:lnTo>
                                <a:lnTo>
                                  <a:pt x="89" y="207"/>
                                </a:lnTo>
                                <a:lnTo>
                                  <a:pt x="91" y="203"/>
                                </a:lnTo>
                                <a:lnTo>
                                  <a:pt x="93" y="201"/>
                                </a:lnTo>
                                <a:lnTo>
                                  <a:pt x="95" y="201"/>
                                </a:lnTo>
                                <a:lnTo>
                                  <a:pt x="95" y="199"/>
                                </a:lnTo>
                                <a:lnTo>
                                  <a:pt x="100" y="194"/>
                                </a:lnTo>
                                <a:lnTo>
                                  <a:pt x="102" y="192"/>
                                </a:lnTo>
                                <a:lnTo>
                                  <a:pt x="104" y="190"/>
                                </a:lnTo>
                                <a:lnTo>
                                  <a:pt x="106" y="188"/>
                                </a:lnTo>
                                <a:lnTo>
                                  <a:pt x="108" y="186"/>
                                </a:lnTo>
                                <a:lnTo>
                                  <a:pt x="110" y="184"/>
                                </a:lnTo>
                                <a:lnTo>
                                  <a:pt x="112" y="182"/>
                                </a:lnTo>
                                <a:lnTo>
                                  <a:pt x="114" y="177"/>
                                </a:lnTo>
                                <a:lnTo>
                                  <a:pt x="116" y="175"/>
                                </a:lnTo>
                                <a:lnTo>
                                  <a:pt x="116" y="173"/>
                                </a:lnTo>
                                <a:lnTo>
                                  <a:pt x="119" y="173"/>
                                </a:lnTo>
                                <a:lnTo>
                                  <a:pt x="119" y="171"/>
                                </a:lnTo>
                                <a:lnTo>
                                  <a:pt x="121" y="169"/>
                                </a:lnTo>
                                <a:lnTo>
                                  <a:pt x="121" y="165"/>
                                </a:lnTo>
                                <a:lnTo>
                                  <a:pt x="123" y="163"/>
                                </a:lnTo>
                                <a:lnTo>
                                  <a:pt x="123" y="161"/>
                                </a:lnTo>
                                <a:lnTo>
                                  <a:pt x="125" y="158"/>
                                </a:lnTo>
                                <a:lnTo>
                                  <a:pt x="125" y="156"/>
                                </a:lnTo>
                                <a:lnTo>
                                  <a:pt x="127" y="152"/>
                                </a:lnTo>
                                <a:lnTo>
                                  <a:pt x="129" y="150"/>
                                </a:lnTo>
                                <a:lnTo>
                                  <a:pt x="129" y="148"/>
                                </a:lnTo>
                                <a:lnTo>
                                  <a:pt x="131" y="148"/>
                                </a:lnTo>
                                <a:lnTo>
                                  <a:pt x="131" y="146"/>
                                </a:lnTo>
                                <a:lnTo>
                                  <a:pt x="133" y="144"/>
                                </a:lnTo>
                                <a:lnTo>
                                  <a:pt x="133" y="142"/>
                                </a:lnTo>
                                <a:lnTo>
                                  <a:pt x="135" y="139"/>
                                </a:lnTo>
                                <a:lnTo>
                                  <a:pt x="135" y="137"/>
                                </a:lnTo>
                                <a:lnTo>
                                  <a:pt x="138" y="133"/>
                                </a:lnTo>
                                <a:lnTo>
                                  <a:pt x="140" y="131"/>
                                </a:lnTo>
                                <a:lnTo>
                                  <a:pt x="140" y="127"/>
                                </a:lnTo>
                                <a:lnTo>
                                  <a:pt x="142" y="125"/>
                                </a:lnTo>
                                <a:lnTo>
                                  <a:pt x="142" y="120"/>
                                </a:lnTo>
                                <a:lnTo>
                                  <a:pt x="142" y="118"/>
                                </a:lnTo>
                                <a:lnTo>
                                  <a:pt x="142" y="116"/>
                                </a:lnTo>
                                <a:lnTo>
                                  <a:pt x="142" y="114"/>
                                </a:lnTo>
                                <a:lnTo>
                                  <a:pt x="144" y="112"/>
                                </a:lnTo>
                                <a:lnTo>
                                  <a:pt x="144" y="108"/>
                                </a:lnTo>
                                <a:lnTo>
                                  <a:pt x="144" y="106"/>
                                </a:lnTo>
                                <a:lnTo>
                                  <a:pt x="144" y="103"/>
                                </a:lnTo>
                                <a:lnTo>
                                  <a:pt x="144" y="101"/>
                                </a:lnTo>
                                <a:lnTo>
                                  <a:pt x="144" y="99"/>
                                </a:lnTo>
                                <a:lnTo>
                                  <a:pt x="144" y="97"/>
                                </a:lnTo>
                                <a:lnTo>
                                  <a:pt x="144" y="95"/>
                                </a:lnTo>
                                <a:lnTo>
                                  <a:pt x="144" y="93"/>
                                </a:lnTo>
                                <a:lnTo>
                                  <a:pt x="142" y="93"/>
                                </a:lnTo>
                                <a:lnTo>
                                  <a:pt x="142" y="91"/>
                                </a:lnTo>
                                <a:lnTo>
                                  <a:pt x="142" y="89"/>
                                </a:lnTo>
                                <a:lnTo>
                                  <a:pt x="142" y="87"/>
                                </a:lnTo>
                                <a:lnTo>
                                  <a:pt x="144" y="84"/>
                                </a:lnTo>
                                <a:lnTo>
                                  <a:pt x="144" y="82"/>
                                </a:lnTo>
                                <a:lnTo>
                                  <a:pt x="146" y="78"/>
                                </a:lnTo>
                                <a:lnTo>
                                  <a:pt x="148" y="78"/>
                                </a:lnTo>
                                <a:lnTo>
                                  <a:pt x="148" y="76"/>
                                </a:lnTo>
                                <a:lnTo>
                                  <a:pt x="148" y="74"/>
                                </a:lnTo>
                                <a:lnTo>
                                  <a:pt x="148" y="68"/>
                                </a:lnTo>
                                <a:lnTo>
                                  <a:pt x="148" y="65"/>
                                </a:lnTo>
                                <a:lnTo>
                                  <a:pt x="148" y="63"/>
                                </a:lnTo>
                                <a:lnTo>
                                  <a:pt x="150" y="63"/>
                                </a:lnTo>
                                <a:lnTo>
                                  <a:pt x="150" y="59"/>
                                </a:lnTo>
                                <a:lnTo>
                                  <a:pt x="150" y="57"/>
                                </a:lnTo>
                                <a:lnTo>
                                  <a:pt x="152" y="55"/>
                                </a:lnTo>
                                <a:lnTo>
                                  <a:pt x="152" y="51"/>
                                </a:lnTo>
                                <a:lnTo>
                                  <a:pt x="155" y="46"/>
                                </a:lnTo>
                                <a:lnTo>
                                  <a:pt x="155" y="44"/>
                                </a:lnTo>
                                <a:lnTo>
                                  <a:pt x="155" y="40"/>
                                </a:lnTo>
                                <a:lnTo>
                                  <a:pt x="157" y="38"/>
                                </a:lnTo>
                                <a:lnTo>
                                  <a:pt x="155" y="38"/>
                                </a:lnTo>
                                <a:lnTo>
                                  <a:pt x="157" y="38"/>
                                </a:lnTo>
                                <a:lnTo>
                                  <a:pt x="157" y="36"/>
                                </a:lnTo>
                                <a:lnTo>
                                  <a:pt x="157" y="34"/>
                                </a:lnTo>
                                <a:lnTo>
                                  <a:pt x="157" y="30"/>
                                </a:lnTo>
                                <a:lnTo>
                                  <a:pt x="157" y="25"/>
                                </a:lnTo>
                                <a:lnTo>
                                  <a:pt x="159" y="23"/>
                                </a:lnTo>
                                <a:lnTo>
                                  <a:pt x="159" y="21"/>
                                </a:lnTo>
                                <a:lnTo>
                                  <a:pt x="161" y="19"/>
                                </a:lnTo>
                                <a:lnTo>
                                  <a:pt x="161" y="17"/>
                                </a:lnTo>
                                <a:lnTo>
                                  <a:pt x="161" y="15"/>
                                </a:lnTo>
                                <a:lnTo>
                                  <a:pt x="161" y="13"/>
                                </a:lnTo>
                                <a:lnTo>
                                  <a:pt x="163" y="11"/>
                                </a:lnTo>
                                <a:lnTo>
                                  <a:pt x="163" y="8"/>
                                </a:lnTo>
                                <a:lnTo>
                                  <a:pt x="163" y="6"/>
                                </a:lnTo>
                                <a:lnTo>
                                  <a:pt x="163" y="4"/>
                                </a:lnTo>
                                <a:lnTo>
                                  <a:pt x="165" y="4"/>
                                </a:lnTo>
                                <a:lnTo>
                                  <a:pt x="165" y="2"/>
                                </a:lnTo>
                                <a:lnTo>
                                  <a:pt x="165" y="0"/>
                                </a:lnTo>
                                <a:lnTo>
                                  <a:pt x="174" y="8"/>
                                </a:lnTo>
                                <a:lnTo>
                                  <a:pt x="176" y="11"/>
                                </a:lnTo>
                                <a:lnTo>
                                  <a:pt x="199" y="34"/>
                                </a:lnTo>
                                <a:lnTo>
                                  <a:pt x="201" y="36"/>
                                </a:lnTo>
                                <a:lnTo>
                                  <a:pt x="228" y="65"/>
                                </a:lnTo>
                                <a:lnTo>
                                  <a:pt x="256" y="93"/>
                                </a:lnTo>
                                <a:lnTo>
                                  <a:pt x="283" y="120"/>
                                </a:lnTo>
                                <a:lnTo>
                                  <a:pt x="311" y="148"/>
                                </a:lnTo>
                                <a:lnTo>
                                  <a:pt x="336" y="175"/>
                                </a:lnTo>
                                <a:lnTo>
                                  <a:pt x="336" y="203"/>
                                </a:lnTo>
                                <a:lnTo>
                                  <a:pt x="359" y="230"/>
                                </a:lnTo>
                                <a:lnTo>
                                  <a:pt x="361" y="230"/>
                                </a:lnTo>
                                <a:lnTo>
                                  <a:pt x="366" y="234"/>
                                </a:lnTo>
                                <a:lnTo>
                                  <a:pt x="389" y="258"/>
                                </a:lnTo>
                                <a:lnTo>
                                  <a:pt x="414" y="285"/>
                                </a:lnTo>
                                <a:lnTo>
                                  <a:pt x="442" y="313"/>
                                </a:lnTo>
                                <a:lnTo>
                                  <a:pt x="467" y="340"/>
                                </a:lnTo>
                                <a:lnTo>
                                  <a:pt x="482" y="355"/>
                                </a:lnTo>
                                <a:lnTo>
                                  <a:pt x="495" y="368"/>
                                </a:lnTo>
                                <a:lnTo>
                                  <a:pt x="495" y="395"/>
                                </a:lnTo>
                                <a:lnTo>
                                  <a:pt x="520" y="395"/>
                                </a:lnTo>
                                <a:lnTo>
                                  <a:pt x="522" y="395"/>
                                </a:lnTo>
                                <a:lnTo>
                                  <a:pt x="533" y="395"/>
                                </a:lnTo>
                                <a:lnTo>
                                  <a:pt x="547" y="395"/>
                                </a:lnTo>
                                <a:lnTo>
                                  <a:pt x="575" y="397"/>
                                </a:lnTo>
                                <a:lnTo>
                                  <a:pt x="600" y="397"/>
                                </a:lnTo>
                                <a:lnTo>
                                  <a:pt x="628" y="397"/>
                                </a:lnTo>
                                <a:lnTo>
                                  <a:pt x="655" y="397"/>
                                </a:lnTo>
                                <a:lnTo>
                                  <a:pt x="674" y="397"/>
                                </a:lnTo>
                                <a:lnTo>
                                  <a:pt x="674" y="399"/>
                                </a:lnTo>
                                <a:lnTo>
                                  <a:pt x="676" y="399"/>
                                </a:lnTo>
                                <a:lnTo>
                                  <a:pt x="676" y="401"/>
                                </a:lnTo>
                                <a:lnTo>
                                  <a:pt x="676" y="406"/>
                                </a:lnTo>
                                <a:lnTo>
                                  <a:pt x="678" y="408"/>
                                </a:lnTo>
                                <a:lnTo>
                                  <a:pt x="680" y="410"/>
                                </a:lnTo>
                                <a:lnTo>
                                  <a:pt x="683" y="412"/>
                                </a:lnTo>
                                <a:lnTo>
                                  <a:pt x="683" y="414"/>
                                </a:lnTo>
                                <a:lnTo>
                                  <a:pt x="685" y="416"/>
                                </a:lnTo>
                                <a:lnTo>
                                  <a:pt x="687" y="416"/>
                                </a:lnTo>
                                <a:lnTo>
                                  <a:pt x="687" y="418"/>
                                </a:lnTo>
                                <a:lnTo>
                                  <a:pt x="685" y="420"/>
                                </a:lnTo>
                                <a:lnTo>
                                  <a:pt x="683" y="422"/>
                                </a:lnTo>
                                <a:lnTo>
                                  <a:pt x="683" y="425"/>
                                </a:lnTo>
                                <a:lnTo>
                                  <a:pt x="683" y="427"/>
                                </a:lnTo>
                                <a:lnTo>
                                  <a:pt x="685" y="427"/>
                                </a:lnTo>
                                <a:lnTo>
                                  <a:pt x="685" y="429"/>
                                </a:lnTo>
                                <a:lnTo>
                                  <a:pt x="687" y="431"/>
                                </a:lnTo>
                                <a:lnTo>
                                  <a:pt x="689" y="433"/>
                                </a:lnTo>
                                <a:lnTo>
                                  <a:pt x="691" y="435"/>
                                </a:lnTo>
                                <a:lnTo>
                                  <a:pt x="691" y="437"/>
                                </a:lnTo>
                                <a:lnTo>
                                  <a:pt x="689" y="437"/>
                                </a:lnTo>
                                <a:lnTo>
                                  <a:pt x="689" y="439"/>
                                </a:lnTo>
                                <a:lnTo>
                                  <a:pt x="689" y="442"/>
                                </a:lnTo>
                                <a:lnTo>
                                  <a:pt x="689" y="444"/>
                                </a:lnTo>
                                <a:lnTo>
                                  <a:pt x="689" y="446"/>
                                </a:lnTo>
                                <a:lnTo>
                                  <a:pt x="687" y="450"/>
                                </a:lnTo>
                                <a:lnTo>
                                  <a:pt x="687" y="452"/>
                                </a:lnTo>
                                <a:lnTo>
                                  <a:pt x="685" y="452"/>
                                </a:lnTo>
                                <a:lnTo>
                                  <a:pt x="683" y="454"/>
                                </a:lnTo>
                                <a:lnTo>
                                  <a:pt x="680" y="456"/>
                                </a:lnTo>
                                <a:lnTo>
                                  <a:pt x="678" y="456"/>
                                </a:lnTo>
                                <a:lnTo>
                                  <a:pt x="676" y="456"/>
                                </a:lnTo>
                                <a:lnTo>
                                  <a:pt x="674" y="456"/>
                                </a:lnTo>
                                <a:lnTo>
                                  <a:pt x="670" y="454"/>
                                </a:lnTo>
                                <a:lnTo>
                                  <a:pt x="668" y="452"/>
                                </a:lnTo>
                                <a:lnTo>
                                  <a:pt x="666" y="452"/>
                                </a:lnTo>
                                <a:lnTo>
                                  <a:pt x="666" y="450"/>
                                </a:lnTo>
                                <a:lnTo>
                                  <a:pt x="666" y="448"/>
                                </a:lnTo>
                                <a:lnTo>
                                  <a:pt x="668" y="448"/>
                                </a:lnTo>
                                <a:lnTo>
                                  <a:pt x="674" y="446"/>
                                </a:lnTo>
                                <a:lnTo>
                                  <a:pt x="676" y="444"/>
                                </a:lnTo>
                                <a:lnTo>
                                  <a:pt x="676" y="442"/>
                                </a:lnTo>
                                <a:lnTo>
                                  <a:pt x="674" y="442"/>
                                </a:lnTo>
                                <a:lnTo>
                                  <a:pt x="674" y="439"/>
                                </a:lnTo>
                                <a:lnTo>
                                  <a:pt x="672" y="439"/>
                                </a:lnTo>
                                <a:lnTo>
                                  <a:pt x="670" y="439"/>
                                </a:lnTo>
                                <a:lnTo>
                                  <a:pt x="668" y="439"/>
                                </a:lnTo>
                                <a:lnTo>
                                  <a:pt x="666" y="437"/>
                                </a:lnTo>
                                <a:lnTo>
                                  <a:pt x="664" y="437"/>
                                </a:lnTo>
                                <a:lnTo>
                                  <a:pt x="664" y="439"/>
                                </a:lnTo>
                                <a:lnTo>
                                  <a:pt x="664" y="442"/>
                                </a:lnTo>
                                <a:lnTo>
                                  <a:pt x="664" y="444"/>
                                </a:lnTo>
                                <a:lnTo>
                                  <a:pt x="664" y="446"/>
                                </a:lnTo>
                                <a:lnTo>
                                  <a:pt x="664" y="448"/>
                                </a:lnTo>
                                <a:lnTo>
                                  <a:pt x="661" y="450"/>
                                </a:lnTo>
                                <a:lnTo>
                                  <a:pt x="661" y="452"/>
                                </a:lnTo>
                                <a:lnTo>
                                  <a:pt x="659" y="452"/>
                                </a:lnTo>
                                <a:lnTo>
                                  <a:pt x="659" y="456"/>
                                </a:lnTo>
                                <a:lnTo>
                                  <a:pt x="659" y="458"/>
                                </a:lnTo>
                                <a:lnTo>
                                  <a:pt x="657" y="458"/>
                                </a:lnTo>
                                <a:lnTo>
                                  <a:pt x="657" y="461"/>
                                </a:lnTo>
                                <a:lnTo>
                                  <a:pt x="655" y="461"/>
                                </a:lnTo>
                                <a:lnTo>
                                  <a:pt x="655" y="463"/>
                                </a:lnTo>
                                <a:lnTo>
                                  <a:pt x="657" y="463"/>
                                </a:lnTo>
                                <a:lnTo>
                                  <a:pt x="659" y="463"/>
                                </a:lnTo>
                                <a:lnTo>
                                  <a:pt x="661" y="463"/>
                                </a:lnTo>
                                <a:lnTo>
                                  <a:pt x="661" y="465"/>
                                </a:lnTo>
                                <a:lnTo>
                                  <a:pt x="661" y="467"/>
                                </a:lnTo>
                                <a:lnTo>
                                  <a:pt x="659" y="467"/>
                                </a:lnTo>
                                <a:lnTo>
                                  <a:pt x="657" y="467"/>
                                </a:lnTo>
                                <a:lnTo>
                                  <a:pt x="657" y="469"/>
                                </a:lnTo>
                                <a:lnTo>
                                  <a:pt x="659" y="473"/>
                                </a:lnTo>
                                <a:lnTo>
                                  <a:pt x="659" y="475"/>
                                </a:lnTo>
                                <a:lnTo>
                                  <a:pt x="661" y="477"/>
                                </a:lnTo>
                                <a:lnTo>
                                  <a:pt x="666" y="482"/>
                                </a:lnTo>
                                <a:lnTo>
                                  <a:pt x="668" y="486"/>
                                </a:lnTo>
                                <a:lnTo>
                                  <a:pt x="670" y="488"/>
                                </a:lnTo>
                                <a:lnTo>
                                  <a:pt x="672" y="490"/>
                                </a:lnTo>
                                <a:lnTo>
                                  <a:pt x="672" y="492"/>
                                </a:lnTo>
                                <a:lnTo>
                                  <a:pt x="672" y="494"/>
                                </a:lnTo>
                                <a:lnTo>
                                  <a:pt x="672" y="496"/>
                                </a:lnTo>
                                <a:lnTo>
                                  <a:pt x="670" y="499"/>
                                </a:lnTo>
                                <a:lnTo>
                                  <a:pt x="668" y="501"/>
                                </a:lnTo>
                                <a:lnTo>
                                  <a:pt x="666" y="501"/>
                                </a:lnTo>
                                <a:lnTo>
                                  <a:pt x="666" y="503"/>
                                </a:lnTo>
                                <a:lnTo>
                                  <a:pt x="668" y="503"/>
                                </a:lnTo>
                                <a:lnTo>
                                  <a:pt x="668" y="505"/>
                                </a:lnTo>
                                <a:lnTo>
                                  <a:pt x="670" y="505"/>
                                </a:lnTo>
                                <a:lnTo>
                                  <a:pt x="672" y="505"/>
                                </a:lnTo>
                                <a:lnTo>
                                  <a:pt x="672" y="507"/>
                                </a:lnTo>
                                <a:lnTo>
                                  <a:pt x="674" y="507"/>
                                </a:lnTo>
                                <a:lnTo>
                                  <a:pt x="676" y="507"/>
                                </a:lnTo>
                                <a:lnTo>
                                  <a:pt x="676" y="509"/>
                                </a:lnTo>
                                <a:lnTo>
                                  <a:pt x="676" y="511"/>
                                </a:lnTo>
                                <a:lnTo>
                                  <a:pt x="678" y="513"/>
                                </a:lnTo>
                                <a:lnTo>
                                  <a:pt x="678" y="515"/>
                                </a:lnTo>
                                <a:lnTo>
                                  <a:pt x="680" y="515"/>
                                </a:lnTo>
                                <a:lnTo>
                                  <a:pt x="680" y="518"/>
                                </a:lnTo>
                                <a:lnTo>
                                  <a:pt x="680" y="520"/>
                                </a:lnTo>
                                <a:lnTo>
                                  <a:pt x="683" y="520"/>
                                </a:lnTo>
                                <a:lnTo>
                                  <a:pt x="683" y="522"/>
                                </a:lnTo>
                                <a:lnTo>
                                  <a:pt x="683" y="524"/>
                                </a:lnTo>
                                <a:lnTo>
                                  <a:pt x="680" y="524"/>
                                </a:lnTo>
                                <a:lnTo>
                                  <a:pt x="680" y="526"/>
                                </a:lnTo>
                                <a:lnTo>
                                  <a:pt x="678" y="526"/>
                                </a:lnTo>
                                <a:lnTo>
                                  <a:pt x="678" y="528"/>
                                </a:lnTo>
                                <a:lnTo>
                                  <a:pt x="680" y="528"/>
                                </a:lnTo>
                                <a:lnTo>
                                  <a:pt x="680" y="530"/>
                                </a:lnTo>
                                <a:lnTo>
                                  <a:pt x="683" y="530"/>
                                </a:lnTo>
                                <a:lnTo>
                                  <a:pt x="685" y="530"/>
                                </a:lnTo>
                                <a:lnTo>
                                  <a:pt x="687" y="530"/>
                                </a:lnTo>
                                <a:lnTo>
                                  <a:pt x="689" y="532"/>
                                </a:lnTo>
                                <a:lnTo>
                                  <a:pt x="691" y="532"/>
                                </a:lnTo>
                                <a:lnTo>
                                  <a:pt x="691" y="534"/>
                                </a:lnTo>
                                <a:lnTo>
                                  <a:pt x="693" y="534"/>
                                </a:lnTo>
                                <a:lnTo>
                                  <a:pt x="693" y="537"/>
                                </a:lnTo>
                                <a:lnTo>
                                  <a:pt x="695" y="537"/>
                                </a:lnTo>
                                <a:lnTo>
                                  <a:pt x="695" y="539"/>
                                </a:lnTo>
                                <a:lnTo>
                                  <a:pt x="695" y="541"/>
                                </a:lnTo>
                                <a:lnTo>
                                  <a:pt x="697" y="541"/>
                                </a:lnTo>
                                <a:lnTo>
                                  <a:pt x="695" y="543"/>
                                </a:lnTo>
                                <a:lnTo>
                                  <a:pt x="695" y="545"/>
                                </a:lnTo>
                                <a:lnTo>
                                  <a:pt x="693" y="545"/>
                                </a:lnTo>
                                <a:lnTo>
                                  <a:pt x="691" y="545"/>
                                </a:lnTo>
                                <a:lnTo>
                                  <a:pt x="689" y="545"/>
                                </a:lnTo>
                                <a:lnTo>
                                  <a:pt x="687" y="545"/>
                                </a:lnTo>
                                <a:lnTo>
                                  <a:pt x="685" y="545"/>
                                </a:lnTo>
                                <a:lnTo>
                                  <a:pt x="685" y="547"/>
                                </a:lnTo>
                                <a:lnTo>
                                  <a:pt x="687" y="549"/>
                                </a:lnTo>
                                <a:lnTo>
                                  <a:pt x="687" y="551"/>
                                </a:lnTo>
                                <a:lnTo>
                                  <a:pt x="689" y="551"/>
                                </a:lnTo>
                                <a:lnTo>
                                  <a:pt x="689" y="553"/>
                                </a:lnTo>
                                <a:lnTo>
                                  <a:pt x="691" y="556"/>
                                </a:lnTo>
                                <a:lnTo>
                                  <a:pt x="693" y="558"/>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2807" name="Freeform 578"/>
                        <wps:cNvSpPr>
                          <a:spLocks/>
                        </wps:cNvSpPr>
                        <wps:spPr bwMode="auto">
                          <a:xfrm>
                            <a:off x="2091000" y="5484419"/>
                            <a:ext cx="571500" cy="495302"/>
                          </a:xfrm>
                          <a:custGeom>
                            <a:avLst/>
                            <a:gdLst>
                              <a:gd name="T0" fmla="*/ 571500 w 900"/>
                              <a:gd name="T1" fmla="*/ 57785 h 780"/>
                              <a:gd name="T2" fmla="*/ 570230 w 900"/>
                              <a:gd name="T3" fmla="*/ 247015 h 780"/>
                              <a:gd name="T4" fmla="*/ 549910 w 900"/>
                              <a:gd name="T5" fmla="*/ 353060 h 780"/>
                              <a:gd name="T6" fmla="*/ 511175 w 900"/>
                              <a:gd name="T7" fmla="*/ 432435 h 780"/>
                              <a:gd name="T8" fmla="*/ 509905 w 900"/>
                              <a:gd name="T9" fmla="*/ 443230 h 780"/>
                              <a:gd name="T10" fmla="*/ 508635 w 900"/>
                              <a:gd name="T11" fmla="*/ 450850 h 780"/>
                              <a:gd name="T12" fmla="*/ 504190 w 900"/>
                              <a:gd name="T13" fmla="*/ 460375 h 780"/>
                              <a:gd name="T14" fmla="*/ 497840 w 900"/>
                              <a:gd name="T15" fmla="*/ 467360 h 780"/>
                              <a:gd name="T16" fmla="*/ 489585 w 900"/>
                              <a:gd name="T17" fmla="*/ 476250 h 780"/>
                              <a:gd name="T18" fmla="*/ 493395 w 900"/>
                              <a:gd name="T19" fmla="*/ 494030 h 780"/>
                              <a:gd name="T20" fmla="*/ 477520 w 900"/>
                              <a:gd name="T21" fmla="*/ 484505 h 780"/>
                              <a:gd name="T22" fmla="*/ 462915 w 900"/>
                              <a:gd name="T23" fmla="*/ 474980 h 780"/>
                              <a:gd name="T24" fmla="*/ 452120 w 900"/>
                              <a:gd name="T25" fmla="*/ 467360 h 780"/>
                              <a:gd name="T26" fmla="*/ 442595 w 900"/>
                              <a:gd name="T27" fmla="*/ 456565 h 780"/>
                              <a:gd name="T28" fmla="*/ 433070 w 900"/>
                              <a:gd name="T29" fmla="*/ 444500 h 780"/>
                              <a:gd name="T30" fmla="*/ 424180 w 900"/>
                              <a:gd name="T31" fmla="*/ 443230 h 780"/>
                              <a:gd name="T32" fmla="*/ 406400 w 900"/>
                              <a:gd name="T33" fmla="*/ 437515 h 780"/>
                              <a:gd name="T34" fmla="*/ 389255 w 900"/>
                              <a:gd name="T35" fmla="*/ 436245 h 780"/>
                              <a:gd name="T36" fmla="*/ 379730 w 900"/>
                              <a:gd name="T37" fmla="*/ 426720 h 780"/>
                              <a:gd name="T38" fmla="*/ 379730 w 900"/>
                              <a:gd name="T39" fmla="*/ 412115 h 780"/>
                              <a:gd name="T40" fmla="*/ 371475 w 900"/>
                              <a:gd name="T41" fmla="*/ 400050 h 780"/>
                              <a:gd name="T42" fmla="*/ 356870 w 900"/>
                              <a:gd name="T43" fmla="*/ 389255 h 780"/>
                              <a:gd name="T44" fmla="*/ 343535 w 900"/>
                              <a:gd name="T45" fmla="*/ 377190 h 780"/>
                              <a:gd name="T46" fmla="*/ 328930 w 900"/>
                              <a:gd name="T47" fmla="*/ 377190 h 780"/>
                              <a:gd name="T48" fmla="*/ 316865 w 900"/>
                              <a:gd name="T49" fmla="*/ 386715 h 780"/>
                              <a:gd name="T50" fmla="*/ 307340 w 900"/>
                              <a:gd name="T51" fmla="*/ 398780 h 780"/>
                              <a:gd name="T52" fmla="*/ 295275 w 900"/>
                              <a:gd name="T53" fmla="*/ 408305 h 780"/>
                              <a:gd name="T54" fmla="*/ 283210 w 900"/>
                              <a:gd name="T55" fmla="*/ 415925 h 780"/>
                              <a:gd name="T56" fmla="*/ 261620 w 900"/>
                              <a:gd name="T57" fmla="*/ 414655 h 780"/>
                              <a:gd name="T58" fmla="*/ 245745 w 900"/>
                              <a:gd name="T59" fmla="*/ 408305 h 780"/>
                              <a:gd name="T60" fmla="*/ 234950 w 900"/>
                              <a:gd name="T61" fmla="*/ 397510 h 780"/>
                              <a:gd name="T62" fmla="*/ 227965 w 900"/>
                              <a:gd name="T63" fmla="*/ 382905 h 780"/>
                              <a:gd name="T64" fmla="*/ 221615 w 900"/>
                              <a:gd name="T65" fmla="*/ 370840 h 780"/>
                              <a:gd name="T66" fmla="*/ 215900 w 900"/>
                              <a:gd name="T67" fmla="*/ 355600 h 780"/>
                              <a:gd name="T68" fmla="*/ 221615 w 900"/>
                              <a:gd name="T69" fmla="*/ 343535 h 780"/>
                              <a:gd name="T70" fmla="*/ 227965 w 900"/>
                              <a:gd name="T71" fmla="*/ 334645 h 780"/>
                              <a:gd name="T72" fmla="*/ 241300 w 900"/>
                              <a:gd name="T73" fmla="*/ 331470 h 780"/>
                              <a:gd name="T74" fmla="*/ 250825 w 900"/>
                              <a:gd name="T75" fmla="*/ 325120 h 780"/>
                              <a:gd name="T76" fmla="*/ 261620 w 900"/>
                              <a:gd name="T77" fmla="*/ 314325 h 780"/>
                              <a:gd name="T78" fmla="*/ 250825 w 900"/>
                              <a:gd name="T79" fmla="*/ 309880 h 780"/>
                              <a:gd name="T80" fmla="*/ 242570 w 900"/>
                              <a:gd name="T81" fmla="*/ 297815 h 780"/>
                              <a:gd name="T82" fmla="*/ 229235 w 900"/>
                              <a:gd name="T83" fmla="*/ 303530 h 780"/>
                              <a:gd name="T84" fmla="*/ 213360 w 900"/>
                              <a:gd name="T85" fmla="*/ 306070 h 780"/>
                              <a:gd name="T86" fmla="*/ 198755 w 900"/>
                              <a:gd name="T87" fmla="*/ 307340 h 780"/>
                              <a:gd name="T88" fmla="*/ 175895 w 900"/>
                              <a:gd name="T89" fmla="*/ 283210 h 780"/>
                              <a:gd name="T90" fmla="*/ 144780 w 900"/>
                              <a:gd name="T91" fmla="*/ 256540 h 780"/>
                              <a:gd name="T92" fmla="*/ 127635 w 900"/>
                              <a:gd name="T93" fmla="*/ 248285 h 780"/>
                              <a:gd name="T94" fmla="*/ 123190 w 900"/>
                              <a:gd name="T95" fmla="*/ 237490 h 780"/>
                              <a:gd name="T96" fmla="*/ 107315 w 900"/>
                              <a:gd name="T97" fmla="*/ 225425 h 780"/>
                              <a:gd name="T98" fmla="*/ 96520 w 900"/>
                              <a:gd name="T99" fmla="*/ 212090 h 780"/>
                              <a:gd name="T100" fmla="*/ 85725 w 900"/>
                              <a:gd name="T101" fmla="*/ 202565 h 780"/>
                              <a:gd name="T102" fmla="*/ 74930 w 900"/>
                              <a:gd name="T103" fmla="*/ 190500 h 780"/>
                              <a:gd name="T104" fmla="*/ 55245 w 900"/>
                              <a:gd name="T105" fmla="*/ 182880 h 780"/>
                              <a:gd name="T106" fmla="*/ 32385 w 900"/>
                              <a:gd name="T107" fmla="*/ 180340 h 780"/>
                              <a:gd name="T108" fmla="*/ 12065 w 900"/>
                              <a:gd name="T109" fmla="*/ 168275 h 780"/>
                              <a:gd name="T110" fmla="*/ 0 w 900"/>
                              <a:gd name="T111" fmla="*/ 158750 h 780"/>
                              <a:gd name="T112" fmla="*/ 123190 w 900"/>
                              <a:gd name="T113" fmla="*/ 115570 h 780"/>
                              <a:gd name="T114" fmla="*/ 166370 w 900"/>
                              <a:gd name="T115" fmla="*/ 0 h 780"/>
                              <a:gd name="T116" fmla="*/ 212090 w 900"/>
                              <a:gd name="T117" fmla="*/ 1905 h 780"/>
                              <a:gd name="T118" fmla="*/ 331470 w 900"/>
                              <a:gd name="T119" fmla="*/ 4445 h 780"/>
                              <a:gd name="T120" fmla="*/ 434340 w 900"/>
                              <a:gd name="T121" fmla="*/ 5715 h 780"/>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900" h="780">
                                <a:moveTo>
                                  <a:pt x="737" y="9"/>
                                </a:moveTo>
                                <a:lnTo>
                                  <a:pt x="765" y="9"/>
                                </a:lnTo>
                                <a:lnTo>
                                  <a:pt x="792" y="9"/>
                                </a:lnTo>
                                <a:lnTo>
                                  <a:pt x="811" y="9"/>
                                </a:lnTo>
                                <a:lnTo>
                                  <a:pt x="817" y="9"/>
                                </a:lnTo>
                                <a:lnTo>
                                  <a:pt x="820" y="9"/>
                                </a:lnTo>
                                <a:lnTo>
                                  <a:pt x="845" y="9"/>
                                </a:lnTo>
                                <a:lnTo>
                                  <a:pt x="872" y="9"/>
                                </a:lnTo>
                                <a:lnTo>
                                  <a:pt x="900" y="9"/>
                                </a:lnTo>
                                <a:lnTo>
                                  <a:pt x="900" y="36"/>
                                </a:lnTo>
                                <a:lnTo>
                                  <a:pt x="900" y="64"/>
                                </a:lnTo>
                                <a:lnTo>
                                  <a:pt x="900" y="91"/>
                                </a:lnTo>
                                <a:lnTo>
                                  <a:pt x="900" y="117"/>
                                </a:lnTo>
                                <a:lnTo>
                                  <a:pt x="900" y="144"/>
                                </a:lnTo>
                                <a:lnTo>
                                  <a:pt x="900" y="172"/>
                                </a:lnTo>
                                <a:lnTo>
                                  <a:pt x="900" y="199"/>
                                </a:lnTo>
                                <a:lnTo>
                                  <a:pt x="900" y="227"/>
                                </a:lnTo>
                                <a:lnTo>
                                  <a:pt x="898" y="254"/>
                                </a:lnTo>
                                <a:lnTo>
                                  <a:pt x="898" y="279"/>
                                </a:lnTo>
                                <a:lnTo>
                                  <a:pt x="898" y="309"/>
                                </a:lnTo>
                                <a:lnTo>
                                  <a:pt x="898" y="334"/>
                                </a:lnTo>
                                <a:lnTo>
                                  <a:pt x="898" y="362"/>
                                </a:lnTo>
                                <a:lnTo>
                                  <a:pt x="898" y="364"/>
                                </a:lnTo>
                                <a:lnTo>
                                  <a:pt x="898" y="389"/>
                                </a:lnTo>
                                <a:lnTo>
                                  <a:pt x="896" y="415"/>
                                </a:lnTo>
                                <a:lnTo>
                                  <a:pt x="896" y="417"/>
                                </a:lnTo>
                                <a:lnTo>
                                  <a:pt x="896" y="444"/>
                                </a:lnTo>
                                <a:lnTo>
                                  <a:pt x="896" y="472"/>
                                </a:lnTo>
                                <a:lnTo>
                                  <a:pt x="896" y="499"/>
                                </a:lnTo>
                                <a:lnTo>
                                  <a:pt x="885" y="516"/>
                                </a:lnTo>
                                <a:lnTo>
                                  <a:pt x="883" y="524"/>
                                </a:lnTo>
                                <a:lnTo>
                                  <a:pt x="881" y="529"/>
                                </a:lnTo>
                                <a:lnTo>
                                  <a:pt x="868" y="550"/>
                                </a:lnTo>
                                <a:lnTo>
                                  <a:pt x="868" y="552"/>
                                </a:lnTo>
                                <a:lnTo>
                                  <a:pt x="866" y="554"/>
                                </a:lnTo>
                                <a:lnTo>
                                  <a:pt x="866" y="556"/>
                                </a:lnTo>
                                <a:lnTo>
                                  <a:pt x="856" y="577"/>
                                </a:lnTo>
                                <a:lnTo>
                                  <a:pt x="851" y="586"/>
                                </a:lnTo>
                                <a:lnTo>
                                  <a:pt x="841" y="605"/>
                                </a:lnTo>
                                <a:lnTo>
                                  <a:pt x="839" y="611"/>
                                </a:lnTo>
                                <a:lnTo>
                                  <a:pt x="828" y="632"/>
                                </a:lnTo>
                                <a:lnTo>
                                  <a:pt x="820" y="647"/>
                                </a:lnTo>
                                <a:lnTo>
                                  <a:pt x="815" y="657"/>
                                </a:lnTo>
                                <a:lnTo>
                                  <a:pt x="809" y="668"/>
                                </a:lnTo>
                                <a:lnTo>
                                  <a:pt x="807" y="677"/>
                                </a:lnTo>
                                <a:lnTo>
                                  <a:pt x="805" y="677"/>
                                </a:lnTo>
                                <a:lnTo>
                                  <a:pt x="805" y="679"/>
                                </a:lnTo>
                                <a:lnTo>
                                  <a:pt x="805" y="681"/>
                                </a:lnTo>
                                <a:lnTo>
                                  <a:pt x="803" y="681"/>
                                </a:lnTo>
                                <a:lnTo>
                                  <a:pt x="803" y="683"/>
                                </a:lnTo>
                                <a:lnTo>
                                  <a:pt x="803" y="685"/>
                                </a:lnTo>
                                <a:lnTo>
                                  <a:pt x="803" y="687"/>
                                </a:lnTo>
                                <a:lnTo>
                                  <a:pt x="803" y="689"/>
                                </a:lnTo>
                                <a:lnTo>
                                  <a:pt x="805" y="691"/>
                                </a:lnTo>
                                <a:lnTo>
                                  <a:pt x="803" y="691"/>
                                </a:lnTo>
                                <a:lnTo>
                                  <a:pt x="803" y="693"/>
                                </a:lnTo>
                                <a:lnTo>
                                  <a:pt x="805" y="693"/>
                                </a:lnTo>
                                <a:lnTo>
                                  <a:pt x="805" y="696"/>
                                </a:lnTo>
                                <a:lnTo>
                                  <a:pt x="803" y="696"/>
                                </a:lnTo>
                                <a:lnTo>
                                  <a:pt x="803" y="698"/>
                                </a:lnTo>
                                <a:lnTo>
                                  <a:pt x="805" y="698"/>
                                </a:lnTo>
                                <a:lnTo>
                                  <a:pt x="803" y="700"/>
                                </a:lnTo>
                                <a:lnTo>
                                  <a:pt x="803" y="702"/>
                                </a:lnTo>
                                <a:lnTo>
                                  <a:pt x="801" y="702"/>
                                </a:lnTo>
                                <a:lnTo>
                                  <a:pt x="801" y="704"/>
                                </a:lnTo>
                                <a:lnTo>
                                  <a:pt x="803" y="704"/>
                                </a:lnTo>
                                <a:lnTo>
                                  <a:pt x="801" y="704"/>
                                </a:lnTo>
                                <a:lnTo>
                                  <a:pt x="803" y="704"/>
                                </a:lnTo>
                                <a:lnTo>
                                  <a:pt x="803" y="706"/>
                                </a:lnTo>
                                <a:lnTo>
                                  <a:pt x="801" y="706"/>
                                </a:lnTo>
                                <a:lnTo>
                                  <a:pt x="801" y="708"/>
                                </a:lnTo>
                                <a:lnTo>
                                  <a:pt x="801" y="710"/>
                                </a:lnTo>
                                <a:lnTo>
                                  <a:pt x="798" y="710"/>
                                </a:lnTo>
                                <a:lnTo>
                                  <a:pt x="798" y="712"/>
                                </a:lnTo>
                                <a:lnTo>
                                  <a:pt x="798" y="715"/>
                                </a:lnTo>
                                <a:lnTo>
                                  <a:pt x="798" y="717"/>
                                </a:lnTo>
                                <a:lnTo>
                                  <a:pt x="796" y="717"/>
                                </a:lnTo>
                                <a:lnTo>
                                  <a:pt x="796" y="715"/>
                                </a:lnTo>
                                <a:lnTo>
                                  <a:pt x="796" y="717"/>
                                </a:lnTo>
                                <a:lnTo>
                                  <a:pt x="796" y="719"/>
                                </a:lnTo>
                                <a:lnTo>
                                  <a:pt x="796" y="721"/>
                                </a:lnTo>
                                <a:lnTo>
                                  <a:pt x="796" y="723"/>
                                </a:lnTo>
                                <a:lnTo>
                                  <a:pt x="794" y="723"/>
                                </a:lnTo>
                                <a:lnTo>
                                  <a:pt x="794" y="725"/>
                                </a:lnTo>
                                <a:lnTo>
                                  <a:pt x="794" y="727"/>
                                </a:lnTo>
                                <a:lnTo>
                                  <a:pt x="792" y="727"/>
                                </a:lnTo>
                                <a:lnTo>
                                  <a:pt x="792" y="729"/>
                                </a:lnTo>
                                <a:lnTo>
                                  <a:pt x="794" y="729"/>
                                </a:lnTo>
                                <a:lnTo>
                                  <a:pt x="792" y="729"/>
                                </a:lnTo>
                                <a:lnTo>
                                  <a:pt x="792" y="731"/>
                                </a:lnTo>
                                <a:lnTo>
                                  <a:pt x="792" y="734"/>
                                </a:lnTo>
                                <a:lnTo>
                                  <a:pt x="790" y="734"/>
                                </a:lnTo>
                                <a:lnTo>
                                  <a:pt x="790" y="731"/>
                                </a:lnTo>
                                <a:lnTo>
                                  <a:pt x="788" y="731"/>
                                </a:lnTo>
                                <a:lnTo>
                                  <a:pt x="786" y="734"/>
                                </a:lnTo>
                                <a:lnTo>
                                  <a:pt x="784" y="736"/>
                                </a:lnTo>
                                <a:lnTo>
                                  <a:pt x="782" y="738"/>
                                </a:lnTo>
                                <a:lnTo>
                                  <a:pt x="782" y="740"/>
                                </a:lnTo>
                                <a:lnTo>
                                  <a:pt x="779" y="740"/>
                                </a:lnTo>
                                <a:lnTo>
                                  <a:pt x="777" y="740"/>
                                </a:lnTo>
                                <a:lnTo>
                                  <a:pt x="775" y="740"/>
                                </a:lnTo>
                                <a:lnTo>
                                  <a:pt x="775" y="742"/>
                                </a:lnTo>
                                <a:lnTo>
                                  <a:pt x="773" y="742"/>
                                </a:lnTo>
                                <a:lnTo>
                                  <a:pt x="771" y="742"/>
                                </a:lnTo>
                                <a:lnTo>
                                  <a:pt x="769" y="744"/>
                                </a:lnTo>
                                <a:lnTo>
                                  <a:pt x="769" y="746"/>
                                </a:lnTo>
                                <a:lnTo>
                                  <a:pt x="771" y="748"/>
                                </a:lnTo>
                                <a:lnTo>
                                  <a:pt x="771" y="750"/>
                                </a:lnTo>
                                <a:lnTo>
                                  <a:pt x="771" y="753"/>
                                </a:lnTo>
                                <a:lnTo>
                                  <a:pt x="773" y="755"/>
                                </a:lnTo>
                                <a:lnTo>
                                  <a:pt x="773" y="757"/>
                                </a:lnTo>
                                <a:lnTo>
                                  <a:pt x="773" y="759"/>
                                </a:lnTo>
                                <a:lnTo>
                                  <a:pt x="775" y="765"/>
                                </a:lnTo>
                                <a:lnTo>
                                  <a:pt x="775" y="767"/>
                                </a:lnTo>
                                <a:lnTo>
                                  <a:pt x="777" y="776"/>
                                </a:lnTo>
                                <a:lnTo>
                                  <a:pt x="777" y="778"/>
                                </a:lnTo>
                                <a:lnTo>
                                  <a:pt x="777" y="780"/>
                                </a:lnTo>
                                <a:lnTo>
                                  <a:pt x="779" y="780"/>
                                </a:lnTo>
                                <a:lnTo>
                                  <a:pt x="777" y="780"/>
                                </a:lnTo>
                                <a:lnTo>
                                  <a:pt x="777" y="778"/>
                                </a:lnTo>
                                <a:lnTo>
                                  <a:pt x="775" y="778"/>
                                </a:lnTo>
                                <a:lnTo>
                                  <a:pt x="773" y="776"/>
                                </a:lnTo>
                                <a:lnTo>
                                  <a:pt x="771" y="776"/>
                                </a:lnTo>
                                <a:lnTo>
                                  <a:pt x="771" y="774"/>
                                </a:lnTo>
                                <a:lnTo>
                                  <a:pt x="769" y="774"/>
                                </a:lnTo>
                                <a:lnTo>
                                  <a:pt x="767" y="772"/>
                                </a:lnTo>
                                <a:lnTo>
                                  <a:pt x="765" y="772"/>
                                </a:lnTo>
                                <a:lnTo>
                                  <a:pt x="763" y="769"/>
                                </a:lnTo>
                                <a:lnTo>
                                  <a:pt x="760" y="767"/>
                                </a:lnTo>
                                <a:lnTo>
                                  <a:pt x="758" y="767"/>
                                </a:lnTo>
                                <a:lnTo>
                                  <a:pt x="754" y="765"/>
                                </a:lnTo>
                                <a:lnTo>
                                  <a:pt x="752" y="763"/>
                                </a:lnTo>
                                <a:lnTo>
                                  <a:pt x="750" y="761"/>
                                </a:lnTo>
                                <a:lnTo>
                                  <a:pt x="748" y="761"/>
                                </a:lnTo>
                                <a:lnTo>
                                  <a:pt x="746" y="759"/>
                                </a:lnTo>
                                <a:lnTo>
                                  <a:pt x="744" y="759"/>
                                </a:lnTo>
                                <a:lnTo>
                                  <a:pt x="744" y="757"/>
                                </a:lnTo>
                                <a:lnTo>
                                  <a:pt x="741" y="757"/>
                                </a:lnTo>
                                <a:lnTo>
                                  <a:pt x="739" y="757"/>
                                </a:lnTo>
                                <a:lnTo>
                                  <a:pt x="739" y="755"/>
                                </a:lnTo>
                                <a:lnTo>
                                  <a:pt x="737" y="755"/>
                                </a:lnTo>
                                <a:lnTo>
                                  <a:pt x="733" y="753"/>
                                </a:lnTo>
                                <a:lnTo>
                                  <a:pt x="731" y="750"/>
                                </a:lnTo>
                                <a:lnTo>
                                  <a:pt x="729" y="748"/>
                                </a:lnTo>
                                <a:lnTo>
                                  <a:pt x="727" y="748"/>
                                </a:lnTo>
                                <a:lnTo>
                                  <a:pt x="725" y="746"/>
                                </a:lnTo>
                                <a:lnTo>
                                  <a:pt x="725" y="744"/>
                                </a:lnTo>
                                <a:lnTo>
                                  <a:pt x="722" y="744"/>
                                </a:lnTo>
                                <a:lnTo>
                                  <a:pt x="722" y="742"/>
                                </a:lnTo>
                                <a:lnTo>
                                  <a:pt x="720" y="742"/>
                                </a:lnTo>
                                <a:lnTo>
                                  <a:pt x="718" y="740"/>
                                </a:lnTo>
                                <a:lnTo>
                                  <a:pt x="716" y="740"/>
                                </a:lnTo>
                                <a:lnTo>
                                  <a:pt x="716" y="738"/>
                                </a:lnTo>
                                <a:lnTo>
                                  <a:pt x="714" y="738"/>
                                </a:lnTo>
                                <a:lnTo>
                                  <a:pt x="714" y="736"/>
                                </a:lnTo>
                                <a:lnTo>
                                  <a:pt x="712" y="736"/>
                                </a:lnTo>
                                <a:lnTo>
                                  <a:pt x="710" y="734"/>
                                </a:lnTo>
                                <a:lnTo>
                                  <a:pt x="710" y="731"/>
                                </a:lnTo>
                                <a:lnTo>
                                  <a:pt x="708" y="731"/>
                                </a:lnTo>
                                <a:lnTo>
                                  <a:pt x="708" y="729"/>
                                </a:lnTo>
                                <a:lnTo>
                                  <a:pt x="706" y="729"/>
                                </a:lnTo>
                                <a:lnTo>
                                  <a:pt x="703" y="727"/>
                                </a:lnTo>
                                <a:lnTo>
                                  <a:pt x="701" y="725"/>
                                </a:lnTo>
                                <a:lnTo>
                                  <a:pt x="701" y="723"/>
                                </a:lnTo>
                                <a:lnTo>
                                  <a:pt x="699" y="723"/>
                                </a:lnTo>
                                <a:lnTo>
                                  <a:pt x="699" y="721"/>
                                </a:lnTo>
                                <a:lnTo>
                                  <a:pt x="697" y="721"/>
                                </a:lnTo>
                                <a:lnTo>
                                  <a:pt x="697" y="719"/>
                                </a:lnTo>
                                <a:lnTo>
                                  <a:pt x="695" y="717"/>
                                </a:lnTo>
                                <a:lnTo>
                                  <a:pt x="693" y="715"/>
                                </a:lnTo>
                                <a:lnTo>
                                  <a:pt x="691" y="712"/>
                                </a:lnTo>
                                <a:lnTo>
                                  <a:pt x="691" y="710"/>
                                </a:lnTo>
                                <a:lnTo>
                                  <a:pt x="691" y="708"/>
                                </a:lnTo>
                                <a:lnTo>
                                  <a:pt x="689" y="708"/>
                                </a:lnTo>
                                <a:lnTo>
                                  <a:pt x="689" y="706"/>
                                </a:lnTo>
                                <a:lnTo>
                                  <a:pt x="687" y="706"/>
                                </a:lnTo>
                                <a:lnTo>
                                  <a:pt x="687" y="704"/>
                                </a:lnTo>
                                <a:lnTo>
                                  <a:pt x="684" y="704"/>
                                </a:lnTo>
                                <a:lnTo>
                                  <a:pt x="684" y="702"/>
                                </a:lnTo>
                                <a:lnTo>
                                  <a:pt x="682" y="700"/>
                                </a:lnTo>
                                <a:lnTo>
                                  <a:pt x="682" y="698"/>
                                </a:lnTo>
                                <a:lnTo>
                                  <a:pt x="680" y="698"/>
                                </a:lnTo>
                                <a:lnTo>
                                  <a:pt x="680" y="700"/>
                                </a:lnTo>
                                <a:lnTo>
                                  <a:pt x="678" y="700"/>
                                </a:lnTo>
                                <a:lnTo>
                                  <a:pt x="676" y="700"/>
                                </a:lnTo>
                                <a:lnTo>
                                  <a:pt x="674" y="700"/>
                                </a:lnTo>
                                <a:lnTo>
                                  <a:pt x="672" y="700"/>
                                </a:lnTo>
                                <a:lnTo>
                                  <a:pt x="672" y="698"/>
                                </a:lnTo>
                                <a:lnTo>
                                  <a:pt x="670" y="698"/>
                                </a:lnTo>
                                <a:lnTo>
                                  <a:pt x="668" y="698"/>
                                </a:lnTo>
                                <a:lnTo>
                                  <a:pt x="668" y="696"/>
                                </a:lnTo>
                                <a:lnTo>
                                  <a:pt x="668" y="698"/>
                                </a:lnTo>
                                <a:lnTo>
                                  <a:pt x="663" y="700"/>
                                </a:lnTo>
                                <a:lnTo>
                                  <a:pt x="661" y="700"/>
                                </a:lnTo>
                                <a:lnTo>
                                  <a:pt x="659" y="698"/>
                                </a:lnTo>
                                <a:lnTo>
                                  <a:pt x="657" y="698"/>
                                </a:lnTo>
                                <a:lnTo>
                                  <a:pt x="655" y="696"/>
                                </a:lnTo>
                                <a:lnTo>
                                  <a:pt x="653" y="693"/>
                                </a:lnTo>
                                <a:lnTo>
                                  <a:pt x="651" y="691"/>
                                </a:lnTo>
                                <a:lnTo>
                                  <a:pt x="649" y="691"/>
                                </a:lnTo>
                                <a:lnTo>
                                  <a:pt x="646" y="689"/>
                                </a:lnTo>
                                <a:lnTo>
                                  <a:pt x="644" y="689"/>
                                </a:lnTo>
                                <a:lnTo>
                                  <a:pt x="642" y="689"/>
                                </a:lnTo>
                                <a:lnTo>
                                  <a:pt x="640" y="689"/>
                                </a:lnTo>
                                <a:lnTo>
                                  <a:pt x="638" y="689"/>
                                </a:lnTo>
                                <a:lnTo>
                                  <a:pt x="636" y="689"/>
                                </a:lnTo>
                                <a:lnTo>
                                  <a:pt x="634" y="689"/>
                                </a:lnTo>
                                <a:lnTo>
                                  <a:pt x="632" y="689"/>
                                </a:lnTo>
                                <a:lnTo>
                                  <a:pt x="630" y="687"/>
                                </a:lnTo>
                                <a:lnTo>
                                  <a:pt x="627" y="687"/>
                                </a:lnTo>
                                <a:lnTo>
                                  <a:pt x="625" y="687"/>
                                </a:lnTo>
                                <a:lnTo>
                                  <a:pt x="625" y="685"/>
                                </a:lnTo>
                                <a:lnTo>
                                  <a:pt x="623" y="685"/>
                                </a:lnTo>
                                <a:lnTo>
                                  <a:pt x="621" y="683"/>
                                </a:lnTo>
                                <a:lnTo>
                                  <a:pt x="615" y="689"/>
                                </a:lnTo>
                                <a:lnTo>
                                  <a:pt x="613" y="687"/>
                                </a:lnTo>
                                <a:lnTo>
                                  <a:pt x="611" y="687"/>
                                </a:lnTo>
                                <a:lnTo>
                                  <a:pt x="608" y="685"/>
                                </a:lnTo>
                                <a:lnTo>
                                  <a:pt x="608" y="683"/>
                                </a:lnTo>
                                <a:lnTo>
                                  <a:pt x="606" y="683"/>
                                </a:lnTo>
                                <a:lnTo>
                                  <a:pt x="606" y="681"/>
                                </a:lnTo>
                                <a:lnTo>
                                  <a:pt x="604" y="681"/>
                                </a:lnTo>
                                <a:lnTo>
                                  <a:pt x="604" y="679"/>
                                </a:lnTo>
                                <a:lnTo>
                                  <a:pt x="602" y="679"/>
                                </a:lnTo>
                                <a:lnTo>
                                  <a:pt x="602" y="677"/>
                                </a:lnTo>
                                <a:lnTo>
                                  <a:pt x="600" y="677"/>
                                </a:lnTo>
                                <a:lnTo>
                                  <a:pt x="600" y="674"/>
                                </a:lnTo>
                                <a:lnTo>
                                  <a:pt x="598" y="672"/>
                                </a:lnTo>
                                <a:lnTo>
                                  <a:pt x="598" y="670"/>
                                </a:lnTo>
                                <a:lnTo>
                                  <a:pt x="598" y="668"/>
                                </a:lnTo>
                                <a:lnTo>
                                  <a:pt x="598" y="666"/>
                                </a:lnTo>
                                <a:lnTo>
                                  <a:pt x="596" y="666"/>
                                </a:lnTo>
                                <a:lnTo>
                                  <a:pt x="596" y="664"/>
                                </a:lnTo>
                                <a:lnTo>
                                  <a:pt x="596" y="662"/>
                                </a:lnTo>
                                <a:lnTo>
                                  <a:pt x="596" y="660"/>
                                </a:lnTo>
                                <a:lnTo>
                                  <a:pt x="594" y="657"/>
                                </a:lnTo>
                                <a:lnTo>
                                  <a:pt x="594" y="655"/>
                                </a:lnTo>
                                <a:lnTo>
                                  <a:pt x="594" y="653"/>
                                </a:lnTo>
                                <a:lnTo>
                                  <a:pt x="596" y="651"/>
                                </a:lnTo>
                                <a:lnTo>
                                  <a:pt x="598" y="649"/>
                                </a:lnTo>
                                <a:lnTo>
                                  <a:pt x="598" y="647"/>
                                </a:lnTo>
                                <a:lnTo>
                                  <a:pt x="598" y="645"/>
                                </a:lnTo>
                                <a:lnTo>
                                  <a:pt x="596" y="643"/>
                                </a:lnTo>
                                <a:lnTo>
                                  <a:pt x="596" y="641"/>
                                </a:lnTo>
                                <a:lnTo>
                                  <a:pt x="598" y="638"/>
                                </a:lnTo>
                                <a:lnTo>
                                  <a:pt x="598" y="636"/>
                                </a:lnTo>
                                <a:lnTo>
                                  <a:pt x="596" y="634"/>
                                </a:lnTo>
                                <a:lnTo>
                                  <a:pt x="594" y="632"/>
                                </a:lnTo>
                                <a:lnTo>
                                  <a:pt x="591" y="632"/>
                                </a:lnTo>
                                <a:lnTo>
                                  <a:pt x="589" y="632"/>
                                </a:lnTo>
                                <a:lnTo>
                                  <a:pt x="587" y="630"/>
                                </a:lnTo>
                                <a:lnTo>
                                  <a:pt x="585" y="630"/>
                                </a:lnTo>
                                <a:lnTo>
                                  <a:pt x="585" y="628"/>
                                </a:lnTo>
                                <a:lnTo>
                                  <a:pt x="583" y="628"/>
                                </a:lnTo>
                                <a:lnTo>
                                  <a:pt x="581" y="626"/>
                                </a:lnTo>
                                <a:lnTo>
                                  <a:pt x="579" y="626"/>
                                </a:lnTo>
                                <a:lnTo>
                                  <a:pt x="575" y="624"/>
                                </a:lnTo>
                                <a:lnTo>
                                  <a:pt x="575" y="622"/>
                                </a:lnTo>
                                <a:lnTo>
                                  <a:pt x="570" y="619"/>
                                </a:lnTo>
                                <a:lnTo>
                                  <a:pt x="568" y="617"/>
                                </a:lnTo>
                                <a:lnTo>
                                  <a:pt x="566" y="617"/>
                                </a:lnTo>
                                <a:lnTo>
                                  <a:pt x="566" y="615"/>
                                </a:lnTo>
                                <a:lnTo>
                                  <a:pt x="564" y="615"/>
                                </a:lnTo>
                                <a:lnTo>
                                  <a:pt x="562" y="613"/>
                                </a:lnTo>
                                <a:lnTo>
                                  <a:pt x="560" y="611"/>
                                </a:lnTo>
                                <a:lnTo>
                                  <a:pt x="556" y="609"/>
                                </a:lnTo>
                                <a:lnTo>
                                  <a:pt x="556" y="607"/>
                                </a:lnTo>
                                <a:lnTo>
                                  <a:pt x="553" y="607"/>
                                </a:lnTo>
                                <a:lnTo>
                                  <a:pt x="553" y="605"/>
                                </a:lnTo>
                                <a:lnTo>
                                  <a:pt x="551" y="605"/>
                                </a:lnTo>
                                <a:lnTo>
                                  <a:pt x="549" y="603"/>
                                </a:lnTo>
                                <a:lnTo>
                                  <a:pt x="547" y="600"/>
                                </a:lnTo>
                                <a:lnTo>
                                  <a:pt x="545" y="598"/>
                                </a:lnTo>
                                <a:lnTo>
                                  <a:pt x="543" y="598"/>
                                </a:lnTo>
                                <a:lnTo>
                                  <a:pt x="541" y="596"/>
                                </a:lnTo>
                                <a:lnTo>
                                  <a:pt x="541" y="594"/>
                                </a:lnTo>
                                <a:lnTo>
                                  <a:pt x="539" y="594"/>
                                </a:lnTo>
                                <a:lnTo>
                                  <a:pt x="537" y="592"/>
                                </a:lnTo>
                                <a:lnTo>
                                  <a:pt x="534" y="592"/>
                                </a:lnTo>
                                <a:lnTo>
                                  <a:pt x="532" y="590"/>
                                </a:lnTo>
                                <a:lnTo>
                                  <a:pt x="530" y="590"/>
                                </a:lnTo>
                                <a:lnTo>
                                  <a:pt x="528" y="590"/>
                                </a:lnTo>
                                <a:lnTo>
                                  <a:pt x="526" y="590"/>
                                </a:lnTo>
                                <a:lnTo>
                                  <a:pt x="524" y="592"/>
                                </a:lnTo>
                                <a:lnTo>
                                  <a:pt x="522" y="592"/>
                                </a:lnTo>
                                <a:lnTo>
                                  <a:pt x="520" y="592"/>
                                </a:lnTo>
                                <a:lnTo>
                                  <a:pt x="520" y="594"/>
                                </a:lnTo>
                                <a:lnTo>
                                  <a:pt x="518" y="594"/>
                                </a:lnTo>
                                <a:lnTo>
                                  <a:pt x="518" y="596"/>
                                </a:lnTo>
                                <a:lnTo>
                                  <a:pt x="515" y="596"/>
                                </a:lnTo>
                                <a:lnTo>
                                  <a:pt x="513" y="596"/>
                                </a:lnTo>
                                <a:lnTo>
                                  <a:pt x="513" y="598"/>
                                </a:lnTo>
                                <a:lnTo>
                                  <a:pt x="511" y="598"/>
                                </a:lnTo>
                                <a:lnTo>
                                  <a:pt x="511" y="600"/>
                                </a:lnTo>
                                <a:lnTo>
                                  <a:pt x="511" y="603"/>
                                </a:lnTo>
                                <a:lnTo>
                                  <a:pt x="509" y="603"/>
                                </a:lnTo>
                                <a:lnTo>
                                  <a:pt x="507" y="603"/>
                                </a:lnTo>
                                <a:lnTo>
                                  <a:pt x="505" y="605"/>
                                </a:lnTo>
                                <a:lnTo>
                                  <a:pt x="503" y="605"/>
                                </a:lnTo>
                                <a:lnTo>
                                  <a:pt x="499" y="609"/>
                                </a:lnTo>
                                <a:lnTo>
                                  <a:pt x="499" y="611"/>
                                </a:lnTo>
                                <a:lnTo>
                                  <a:pt x="496" y="611"/>
                                </a:lnTo>
                                <a:lnTo>
                                  <a:pt x="496" y="613"/>
                                </a:lnTo>
                                <a:lnTo>
                                  <a:pt x="494" y="613"/>
                                </a:lnTo>
                                <a:lnTo>
                                  <a:pt x="494" y="615"/>
                                </a:lnTo>
                                <a:lnTo>
                                  <a:pt x="492" y="615"/>
                                </a:lnTo>
                                <a:lnTo>
                                  <a:pt x="490" y="619"/>
                                </a:lnTo>
                                <a:lnTo>
                                  <a:pt x="490" y="622"/>
                                </a:lnTo>
                                <a:lnTo>
                                  <a:pt x="488" y="622"/>
                                </a:lnTo>
                                <a:lnTo>
                                  <a:pt x="488" y="624"/>
                                </a:lnTo>
                                <a:lnTo>
                                  <a:pt x="486" y="626"/>
                                </a:lnTo>
                                <a:lnTo>
                                  <a:pt x="484" y="628"/>
                                </a:lnTo>
                                <a:lnTo>
                                  <a:pt x="484" y="630"/>
                                </a:lnTo>
                                <a:lnTo>
                                  <a:pt x="482" y="630"/>
                                </a:lnTo>
                                <a:lnTo>
                                  <a:pt x="482" y="632"/>
                                </a:lnTo>
                                <a:lnTo>
                                  <a:pt x="480" y="634"/>
                                </a:lnTo>
                                <a:lnTo>
                                  <a:pt x="477" y="634"/>
                                </a:lnTo>
                                <a:lnTo>
                                  <a:pt x="475" y="636"/>
                                </a:lnTo>
                                <a:lnTo>
                                  <a:pt x="473" y="638"/>
                                </a:lnTo>
                                <a:lnTo>
                                  <a:pt x="471" y="638"/>
                                </a:lnTo>
                                <a:lnTo>
                                  <a:pt x="469" y="641"/>
                                </a:lnTo>
                                <a:lnTo>
                                  <a:pt x="469" y="643"/>
                                </a:lnTo>
                                <a:lnTo>
                                  <a:pt x="467" y="643"/>
                                </a:lnTo>
                                <a:lnTo>
                                  <a:pt x="465" y="643"/>
                                </a:lnTo>
                                <a:lnTo>
                                  <a:pt x="465" y="645"/>
                                </a:lnTo>
                                <a:lnTo>
                                  <a:pt x="463" y="645"/>
                                </a:lnTo>
                                <a:lnTo>
                                  <a:pt x="461" y="647"/>
                                </a:lnTo>
                                <a:lnTo>
                                  <a:pt x="458" y="649"/>
                                </a:lnTo>
                                <a:lnTo>
                                  <a:pt x="456" y="649"/>
                                </a:lnTo>
                                <a:lnTo>
                                  <a:pt x="456" y="651"/>
                                </a:lnTo>
                                <a:lnTo>
                                  <a:pt x="454" y="651"/>
                                </a:lnTo>
                                <a:lnTo>
                                  <a:pt x="452" y="653"/>
                                </a:lnTo>
                                <a:lnTo>
                                  <a:pt x="450" y="653"/>
                                </a:lnTo>
                                <a:lnTo>
                                  <a:pt x="448" y="653"/>
                                </a:lnTo>
                                <a:lnTo>
                                  <a:pt x="448" y="655"/>
                                </a:lnTo>
                                <a:lnTo>
                                  <a:pt x="446" y="655"/>
                                </a:lnTo>
                                <a:lnTo>
                                  <a:pt x="444" y="655"/>
                                </a:lnTo>
                                <a:lnTo>
                                  <a:pt x="439" y="655"/>
                                </a:lnTo>
                                <a:lnTo>
                                  <a:pt x="437" y="655"/>
                                </a:lnTo>
                                <a:lnTo>
                                  <a:pt x="433" y="655"/>
                                </a:lnTo>
                                <a:lnTo>
                                  <a:pt x="431" y="655"/>
                                </a:lnTo>
                                <a:lnTo>
                                  <a:pt x="429" y="655"/>
                                </a:lnTo>
                                <a:lnTo>
                                  <a:pt x="427" y="655"/>
                                </a:lnTo>
                                <a:lnTo>
                                  <a:pt x="423" y="655"/>
                                </a:lnTo>
                                <a:lnTo>
                                  <a:pt x="420" y="655"/>
                                </a:lnTo>
                                <a:lnTo>
                                  <a:pt x="418" y="655"/>
                                </a:lnTo>
                                <a:lnTo>
                                  <a:pt x="416" y="653"/>
                                </a:lnTo>
                                <a:lnTo>
                                  <a:pt x="412" y="653"/>
                                </a:lnTo>
                                <a:lnTo>
                                  <a:pt x="408" y="651"/>
                                </a:lnTo>
                                <a:lnTo>
                                  <a:pt x="406" y="651"/>
                                </a:lnTo>
                                <a:lnTo>
                                  <a:pt x="404" y="649"/>
                                </a:lnTo>
                                <a:lnTo>
                                  <a:pt x="401" y="649"/>
                                </a:lnTo>
                                <a:lnTo>
                                  <a:pt x="399" y="649"/>
                                </a:lnTo>
                                <a:lnTo>
                                  <a:pt x="397" y="647"/>
                                </a:lnTo>
                                <a:lnTo>
                                  <a:pt x="395" y="647"/>
                                </a:lnTo>
                                <a:lnTo>
                                  <a:pt x="393" y="645"/>
                                </a:lnTo>
                                <a:lnTo>
                                  <a:pt x="391" y="645"/>
                                </a:lnTo>
                                <a:lnTo>
                                  <a:pt x="389" y="645"/>
                                </a:lnTo>
                                <a:lnTo>
                                  <a:pt x="389" y="643"/>
                                </a:lnTo>
                                <a:lnTo>
                                  <a:pt x="387" y="643"/>
                                </a:lnTo>
                                <a:lnTo>
                                  <a:pt x="385" y="641"/>
                                </a:lnTo>
                                <a:lnTo>
                                  <a:pt x="382" y="641"/>
                                </a:lnTo>
                                <a:lnTo>
                                  <a:pt x="380" y="638"/>
                                </a:lnTo>
                                <a:lnTo>
                                  <a:pt x="378" y="638"/>
                                </a:lnTo>
                                <a:lnTo>
                                  <a:pt x="376" y="636"/>
                                </a:lnTo>
                                <a:lnTo>
                                  <a:pt x="376" y="634"/>
                                </a:lnTo>
                                <a:lnTo>
                                  <a:pt x="374" y="632"/>
                                </a:lnTo>
                                <a:lnTo>
                                  <a:pt x="372" y="632"/>
                                </a:lnTo>
                                <a:lnTo>
                                  <a:pt x="372" y="630"/>
                                </a:lnTo>
                                <a:lnTo>
                                  <a:pt x="370" y="630"/>
                                </a:lnTo>
                                <a:lnTo>
                                  <a:pt x="370" y="628"/>
                                </a:lnTo>
                                <a:lnTo>
                                  <a:pt x="370" y="626"/>
                                </a:lnTo>
                                <a:lnTo>
                                  <a:pt x="368" y="624"/>
                                </a:lnTo>
                                <a:lnTo>
                                  <a:pt x="368" y="622"/>
                                </a:lnTo>
                                <a:lnTo>
                                  <a:pt x="365" y="622"/>
                                </a:lnTo>
                                <a:lnTo>
                                  <a:pt x="365" y="619"/>
                                </a:lnTo>
                                <a:lnTo>
                                  <a:pt x="365" y="617"/>
                                </a:lnTo>
                                <a:lnTo>
                                  <a:pt x="365" y="615"/>
                                </a:lnTo>
                                <a:lnTo>
                                  <a:pt x="361" y="611"/>
                                </a:lnTo>
                                <a:lnTo>
                                  <a:pt x="361" y="609"/>
                                </a:lnTo>
                                <a:lnTo>
                                  <a:pt x="361" y="607"/>
                                </a:lnTo>
                                <a:lnTo>
                                  <a:pt x="359" y="607"/>
                                </a:lnTo>
                                <a:lnTo>
                                  <a:pt x="359" y="605"/>
                                </a:lnTo>
                                <a:lnTo>
                                  <a:pt x="359" y="603"/>
                                </a:lnTo>
                                <a:lnTo>
                                  <a:pt x="357" y="603"/>
                                </a:lnTo>
                                <a:lnTo>
                                  <a:pt x="357" y="600"/>
                                </a:lnTo>
                                <a:lnTo>
                                  <a:pt x="355" y="598"/>
                                </a:lnTo>
                                <a:lnTo>
                                  <a:pt x="355" y="596"/>
                                </a:lnTo>
                                <a:lnTo>
                                  <a:pt x="353" y="596"/>
                                </a:lnTo>
                                <a:lnTo>
                                  <a:pt x="353" y="594"/>
                                </a:lnTo>
                                <a:lnTo>
                                  <a:pt x="353" y="592"/>
                                </a:lnTo>
                                <a:lnTo>
                                  <a:pt x="351" y="592"/>
                                </a:lnTo>
                                <a:lnTo>
                                  <a:pt x="351" y="590"/>
                                </a:lnTo>
                                <a:lnTo>
                                  <a:pt x="351" y="588"/>
                                </a:lnTo>
                                <a:lnTo>
                                  <a:pt x="351" y="586"/>
                                </a:lnTo>
                                <a:lnTo>
                                  <a:pt x="349" y="584"/>
                                </a:lnTo>
                                <a:lnTo>
                                  <a:pt x="349" y="581"/>
                                </a:lnTo>
                                <a:lnTo>
                                  <a:pt x="346" y="579"/>
                                </a:lnTo>
                                <a:lnTo>
                                  <a:pt x="346" y="577"/>
                                </a:lnTo>
                                <a:lnTo>
                                  <a:pt x="346" y="575"/>
                                </a:lnTo>
                                <a:lnTo>
                                  <a:pt x="344" y="573"/>
                                </a:lnTo>
                                <a:lnTo>
                                  <a:pt x="344" y="571"/>
                                </a:lnTo>
                                <a:lnTo>
                                  <a:pt x="342" y="571"/>
                                </a:lnTo>
                                <a:lnTo>
                                  <a:pt x="340" y="569"/>
                                </a:lnTo>
                                <a:lnTo>
                                  <a:pt x="340" y="567"/>
                                </a:lnTo>
                                <a:lnTo>
                                  <a:pt x="340" y="565"/>
                                </a:lnTo>
                                <a:lnTo>
                                  <a:pt x="340" y="562"/>
                                </a:lnTo>
                                <a:lnTo>
                                  <a:pt x="340" y="560"/>
                                </a:lnTo>
                                <a:lnTo>
                                  <a:pt x="340" y="558"/>
                                </a:lnTo>
                                <a:lnTo>
                                  <a:pt x="340" y="556"/>
                                </a:lnTo>
                                <a:lnTo>
                                  <a:pt x="338" y="554"/>
                                </a:lnTo>
                                <a:lnTo>
                                  <a:pt x="338" y="552"/>
                                </a:lnTo>
                                <a:lnTo>
                                  <a:pt x="338" y="550"/>
                                </a:lnTo>
                                <a:lnTo>
                                  <a:pt x="340" y="548"/>
                                </a:lnTo>
                                <a:lnTo>
                                  <a:pt x="342" y="546"/>
                                </a:lnTo>
                                <a:lnTo>
                                  <a:pt x="342" y="543"/>
                                </a:lnTo>
                                <a:lnTo>
                                  <a:pt x="344" y="543"/>
                                </a:lnTo>
                                <a:lnTo>
                                  <a:pt x="346" y="543"/>
                                </a:lnTo>
                                <a:lnTo>
                                  <a:pt x="346" y="541"/>
                                </a:lnTo>
                                <a:lnTo>
                                  <a:pt x="349" y="541"/>
                                </a:lnTo>
                                <a:lnTo>
                                  <a:pt x="349" y="539"/>
                                </a:lnTo>
                                <a:lnTo>
                                  <a:pt x="351" y="539"/>
                                </a:lnTo>
                                <a:lnTo>
                                  <a:pt x="351" y="537"/>
                                </a:lnTo>
                                <a:lnTo>
                                  <a:pt x="353" y="537"/>
                                </a:lnTo>
                                <a:lnTo>
                                  <a:pt x="355" y="537"/>
                                </a:lnTo>
                                <a:lnTo>
                                  <a:pt x="357" y="537"/>
                                </a:lnTo>
                                <a:lnTo>
                                  <a:pt x="357" y="535"/>
                                </a:lnTo>
                                <a:lnTo>
                                  <a:pt x="357" y="533"/>
                                </a:lnTo>
                                <a:lnTo>
                                  <a:pt x="359" y="533"/>
                                </a:lnTo>
                                <a:lnTo>
                                  <a:pt x="359" y="531"/>
                                </a:lnTo>
                                <a:lnTo>
                                  <a:pt x="359" y="529"/>
                                </a:lnTo>
                                <a:lnTo>
                                  <a:pt x="359" y="527"/>
                                </a:lnTo>
                                <a:lnTo>
                                  <a:pt x="361" y="527"/>
                                </a:lnTo>
                                <a:lnTo>
                                  <a:pt x="361" y="524"/>
                                </a:lnTo>
                                <a:lnTo>
                                  <a:pt x="363" y="524"/>
                                </a:lnTo>
                                <a:lnTo>
                                  <a:pt x="365" y="524"/>
                                </a:lnTo>
                                <a:lnTo>
                                  <a:pt x="368" y="524"/>
                                </a:lnTo>
                                <a:lnTo>
                                  <a:pt x="370" y="524"/>
                                </a:lnTo>
                                <a:lnTo>
                                  <a:pt x="372" y="524"/>
                                </a:lnTo>
                                <a:lnTo>
                                  <a:pt x="374" y="524"/>
                                </a:lnTo>
                                <a:lnTo>
                                  <a:pt x="376" y="524"/>
                                </a:lnTo>
                                <a:lnTo>
                                  <a:pt x="378" y="524"/>
                                </a:lnTo>
                                <a:lnTo>
                                  <a:pt x="380" y="524"/>
                                </a:lnTo>
                                <a:lnTo>
                                  <a:pt x="380" y="522"/>
                                </a:lnTo>
                                <a:lnTo>
                                  <a:pt x="382" y="522"/>
                                </a:lnTo>
                                <a:lnTo>
                                  <a:pt x="382" y="520"/>
                                </a:lnTo>
                                <a:lnTo>
                                  <a:pt x="385" y="520"/>
                                </a:lnTo>
                                <a:lnTo>
                                  <a:pt x="387" y="520"/>
                                </a:lnTo>
                                <a:lnTo>
                                  <a:pt x="387" y="518"/>
                                </a:lnTo>
                                <a:lnTo>
                                  <a:pt x="389" y="518"/>
                                </a:lnTo>
                                <a:lnTo>
                                  <a:pt x="389" y="516"/>
                                </a:lnTo>
                                <a:lnTo>
                                  <a:pt x="391" y="516"/>
                                </a:lnTo>
                                <a:lnTo>
                                  <a:pt x="391" y="514"/>
                                </a:lnTo>
                                <a:lnTo>
                                  <a:pt x="393" y="514"/>
                                </a:lnTo>
                                <a:lnTo>
                                  <a:pt x="393" y="512"/>
                                </a:lnTo>
                                <a:lnTo>
                                  <a:pt x="395" y="512"/>
                                </a:lnTo>
                                <a:lnTo>
                                  <a:pt x="397" y="512"/>
                                </a:lnTo>
                                <a:lnTo>
                                  <a:pt x="399" y="512"/>
                                </a:lnTo>
                                <a:lnTo>
                                  <a:pt x="401" y="512"/>
                                </a:lnTo>
                                <a:lnTo>
                                  <a:pt x="401" y="510"/>
                                </a:lnTo>
                                <a:lnTo>
                                  <a:pt x="404" y="510"/>
                                </a:lnTo>
                                <a:lnTo>
                                  <a:pt x="404" y="507"/>
                                </a:lnTo>
                                <a:lnTo>
                                  <a:pt x="408" y="505"/>
                                </a:lnTo>
                                <a:lnTo>
                                  <a:pt x="408" y="503"/>
                                </a:lnTo>
                                <a:lnTo>
                                  <a:pt x="410" y="501"/>
                                </a:lnTo>
                                <a:lnTo>
                                  <a:pt x="412" y="499"/>
                                </a:lnTo>
                                <a:lnTo>
                                  <a:pt x="412" y="497"/>
                                </a:lnTo>
                                <a:lnTo>
                                  <a:pt x="412" y="495"/>
                                </a:lnTo>
                                <a:lnTo>
                                  <a:pt x="412" y="493"/>
                                </a:lnTo>
                                <a:lnTo>
                                  <a:pt x="412" y="491"/>
                                </a:lnTo>
                                <a:lnTo>
                                  <a:pt x="412" y="488"/>
                                </a:lnTo>
                                <a:lnTo>
                                  <a:pt x="410" y="488"/>
                                </a:lnTo>
                                <a:lnTo>
                                  <a:pt x="408" y="488"/>
                                </a:lnTo>
                                <a:lnTo>
                                  <a:pt x="406" y="488"/>
                                </a:lnTo>
                                <a:lnTo>
                                  <a:pt x="404" y="488"/>
                                </a:lnTo>
                                <a:lnTo>
                                  <a:pt x="401" y="491"/>
                                </a:lnTo>
                                <a:lnTo>
                                  <a:pt x="399" y="491"/>
                                </a:lnTo>
                                <a:lnTo>
                                  <a:pt x="397" y="491"/>
                                </a:lnTo>
                                <a:lnTo>
                                  <a:pt x="397" y="488"/>
                                </a:lnTo>
                                <a:lnTo>
                                  <a:pt x="395" y="488"/>
                                </a:lnTo>
                                <a:lnTo>
                                  <a:pt x="395" y="486"/>
                                </a:lnTo>
                                <a:lnTo>
                                  <a:pt x="395" y="484"/>
                                </a:lnTo>
                                <a:lnTo>
                                  <a:pt x="393" y="484"/>
                                </a:lnTo>
                                <a:lnTo>
                                  <a:pt x="393" y="482"/>
                                </a:lnTo>
                                <a:lnTo>
                                  <a:pt x="393" y="480"/>
                                </a:lnTo>
                                <a:lnTo>
                                  <a:pt x="391" y="478"/>
                                </a:lnTo>
                                <a:lnTo>
                                  <a:pt x="391" y="474"/>
                                </a:lnTo>
                                <a:lnTo>
                                  <a:pt x="389" y="472"/>
                                </a:lnTo>
                                <a:lnTo>
                                  <a:pt x="389" y="469"/>
                                </a:lnTo>
                                <a:lnTo>
                                  <a:pt x="389" y="467"/>
                                </a:lnTo>
                                <a:lnTo>
                                  <a:pt x="385" y="469"/>
                                </a:lnTo>
                                <a:lnTo>
                                  <a:pt x="382" y="469"/>
                                </a:lnTo>
                                <a:lnTo>
                                  <a:pt x="380" y="469"/>
                                </a:lnTo>
                                <a:lnTo>
                                  <a:pt x="380" y="472"/>
                                </a:lnTo>
                                <a:lnTo>
                                  <a:pt x="378" y="472"/>
                                </a:lnTo>
                                <a:lnTo>
                                  <a:pt x="376" y="472"/>
                                </a:lnTo>
                                <a:lnTo>
                                  <a:pt x="374" y="474"/>
                                </a:lnTo>
                                <a:lnTo>
                                  <a:pt x="372" y="474"/>
                                </a:lnTo>
                                <a:lnTo>
                                  <a:pt x="370" y="474"/>
                                </a:lnTo>
                                <a:lnTo>
                                  <a:pt x="370" y="476"/>
                                </a:lnTo>
                                <a:lnTo>
                                  <a:pt x="368" y="476"/>
                                </a:lnTo>
                                <a:lnTo>
                                  <a:pt x="365" y="476"/>
                                </a:lnTo>
                                <a:lnTo>
                                  <a:pt x="363" y="478"/>
                                </a:lnTo>
                                <a:lnTo>
                                  <a:pt x="361" y="478"/>
                                </a:lnTo>
                                <a:lnTo>
                                  <a:pt x="359" y="478"/>
                                </a:lnTo>
                                <a:lnTo>
                                  <a:pt x="357" y="478"/>
                                </a:lnTo>
                                <a:lnTo>
                                  <a:pt x="355" y="480"/>
                                </a:lnTo>
                                <a:lnTo>
                                  <a:pt x="353" y="480"/>
                                </a:lnTo>
                                <a:lnTo>
                                  <a:pt x="351" y="480"/>
                                </a:lnTo>
                                <a:lnTo>
                                  <a:pt x="349" y="480"/>
                                </a:lnTo>
                                <a:lnTo>
                                  <a:pt x="346" y="480"/>
                                </a:lnTo>
                                <a:lnTo>
                                  <a:pt x="344" y="480"/>
                                </a:lnTo>
                                <a:lnTo>
                                  <a:pt x="342" y="480"/>
                                </a:lnTo>
                                <a:lnTo>
                                  <a:pt x="340" y="480"/>
                                </a:lnTo>
                                <a:lnTo>
                                  <a:pt x="338" y="482"/>
                                </a:lnTo>
                                <a:lnTo>
                                  <a:pt x="336" y="482"/>
                                </a:lnTo>
                                <a:lnTo>
                                  <a:pt x="334" y="482"/>
                                </a:lnTo>
                                <a:lnTo>
                                  <a:pt x="332" y="482"/>
                                </a:lnTo>
                                <a:lnTo>
                                  <a:pt x="332" y="484"/>
                                </a:lnTo>
                                <a:lnTo>
                                  <a:pt x="330" y="484"/>
                                </a:lnTo>
                                <a:lnTo>
                                  <a:pt x="327" y="484"/>
                                </a:lnTo>
                                <a:lnTo>
                                  <a:pt x="325" y="484"/>
                                </a:lnTo>
                                <a:lnTo>
                                  <a:pt x="323" y="484"/>
                                </a:lnTo>
                                <a:lnTo>
                                  <a:pt x="321" y="484"/>
                                </a:lnTo>
                                <a:lnTo>
                                  <a:pt x="319" y="484"/>
                                </a:lnTo>
                                <a:lnTo>
                                  <a:pt x="317" y="484"/>
                                </a:lnTo>
                                <a:lnTo>
                                  <a:pt x="315" y="484"/>
                                </a:lnTo>
                                <a:lnTo>
                                  <a:pt x="313" y="484"/>
                                </a:lnTo>
                                <a:lnTo>
                                  <a:pt x="311" y="482"/>
                                </a:lnTo>
                                <a:lnTo>
                                  <a:pt x="308" y="482"/>
                                </a:lnTo>
                                <a:lnTo>
                                  <a:pt x="306" y="482"/>
                                </a:lnTo>
                                <a:lnTo>
                                  <a:pt x="304" y="480"/>
                                </a:lnTo>
                                <a:lnTo>
                                  <a:pt x="302" y="480"/>
                                </a:lnTo>
                                <a:lnTo>
                                  <a:pt x="298" y="476"/>
                                </a:lnTo>
                                <a:lnTo>
                                  <a:pt x="294" y="474"/>
                                </a:lnTo>
                                <a:lnTo>
                                  <a:pt x="289" y="469"/>
                                </a:lnTo>
                                <a:lnTo>
                                  <a:pt x="285" y="465"/>
                                </a:lnTo>
                                <a:lnTo>
                                  <a:pt x="283" y="459"/>
                                </a:lnTo>
                                <a:lnTo>
                                  <a:pt x="281" y="453"/>
                                </a:lnTo>
                                <a:lnTo>
                                  <a:pt x="277" y="446"/>
                                </a:lnTo>
                                <a:lnTo>
                                  <a:pt x="275" y="442"/>
                                </a:lnTo>
                                <a:lnTo>
                                  <a:pt x="266" y="436"/>
                                </a:lnTo>
                                <a:lnTo>
                                  <a:pt x="249" y="419"/>
                                </a:lnTo>
                                <a:lnTo>
                                  <a:pt x="243" y="412"/>
                                </a:lnTo>
                                <a:lnTo>
                                  <a:pt x="241" y="412"/>
                                </a:lnTo>
                                <a:lnTo>
                                  <a:pt x="241" y="410"/>
                                </a:lnTo>
                                <a:lnTo>
                                  <a:pt x="239" y="410"/>
                                </a:lnTo>
                                <a:lnTo>
                                  <a:pt x="237" y="408"/>
                                </a:lnTo>
                                <a:lnTo>
                                  <a:pt x="235" y="408"/>
                                </a:lnTo>
                                <a:lnTo>
                                  <a:pt x="232" y="406"/>
                                </a:lnTo>
                                <a:lnTo>
                                  <a:pt x="230" y="406"/>
                                </a:lnTo>
                                <a:lnTo>
                                  <a:pt x="228" y="404"/>
                                </a:lnTo>
                                <a:lnTo>
                                  <a:pt x="222" y="402"/>
                                </a:lnTo>
                                <a:lnTo>
                                  <a:pt x="222" y="400"/>
                                </a:lnTo>
                                <a:lnTo>
                                  <a:pt x="218" y="400"/>
                                </a:lnTo>
                                <a:lnTo>
                                  <a:pt x="218" y="398"/>
                                </a:lnTo>
                                <a:lnTo>
                                  <a:pt x="216" y="398"/>
                                </a:lnTo>
                                <a:lnTo>
                                  <a:pt x="213" y="398"/>
                                </a:lnTo>
                                <a:lnTo>
                                  <a:pt x="211" y="396"/>
                                </a:lnTo>
                                <a:lnTo>
                                  <a:pt x="209" y="396"/>
                                </a:lnTo>
                                <a:lnTo>
                                  <a:pt x="207" y="393"/>
                                </a:lnTo>
                                <a:lnTo>
                                  <a:pt x="205" y="393"/>
                                </a:lnTo>
                                <a:lnTo>
                                  <a:pt x="203" y="391"/>
                                </a:lnTo>
                                <a:lnTo>
                                  <a:pt x="201" y="391"/>
                                </a:lnTo>
                                <a:lnTo>
                                  <a:pt x="201" y="389"/>
                                </a:lnTo>
                                <a:lnTo>
                                  <a:pt x="199" y="389"/>
                                </a:lnTo>
                                <a:lnTo>
                                  <a:pt x="199" y="387"/>
                                </a:lnTo>
                                <a:lnTo>
                                  <a:pt x="199" y="385"/>
                                </a:lnTo>
                                <a:lnTo>
                                  <a:pt x="197" y="385"/>
                                </a:lnTo>
                                <a:lnTo>
                                  <a:pt x="197" y="383"/>
                                </a:lnTo>
                                <a:lnTo>
                                  <a:pt x="199" y="383"/>
                                </a:lnTo>
                                <a:lnTo>
                                  <a:pt x="199" y="381"/>
                                </a:lnTo>
                                <a:lnTo>
                                  <a:pt x="201" y="379"/>
                                </a:lnTo>
                                <a:lnTo>
                                  <a:pt x="199" y="377"/>
                                </a:lnTo>
                                <a:lnTo>
                                  <a:pt x="197" y="374"/>
                                </a:lnTo>
                                <a:lnTo>
                                  <a:pt x="194" y="374"/>
                                </a:lnTo>
                                <a:lnTo>
                                  <a:pt x="194" y="372"/>
                                </a:lnTo>
                                <a:lnTo>
                                  <a:pt x="192" y="372"/>
                                </a:lnTo>
                                <a:lnTo>
                                  <a:pt x="190" y="372"/>
                                </a:lnTo>
                                <a:lnTo>
                                  <a:pt x="188" y="370"/>
                                </a:lnTo>
                                <a:lnTo>
                                  <a:pt x="186" y="370"/>
                                </a:lnTo>
                                <a:lnTo>
                                  <a:pt x="182" y="368"/>
                                </a:lnTo>
                                <a:lnTo>
                                  <a:pt x="180" y="366"/>
                                </a:lnTo>
                                <a:lnTo>
                                  <a:pt x="178" y="364"/>
                                </a:lnTo>
                                <a:lnTo>
                                  <a:pt x="175" y="362"/>
                                </a:lnTo>
                                <a:lnTo>
                                  <a:pt x="173" y="360"/>
                                </a:lnTo>
                                <a:lnTo>
                                  <a:pt x="173" y="358"/>
                                </a:lnTo>
                                <a:lnTo>
                                  <a:pt x="169" y="355"/>
                                </a:lnTo>
                                <a:lnTo>
                                  <a:pt x="169" y="353"/>
                                </a:lnTo>
                                <a:lnTo>
                                  <a:pt x="167" y="351"/>
                                </a:lnTo>
                                <a:lnTo>
                                  <a:pt x="165" y="351"/>
                                </a:lnTo>
                                <a:lnTo>
                                  <a:pt x="165" y="349"/>
                                </a:lnTo>
                                <a:lnTo>
                                  <a:pt x="163" y="347"/>
                                </a:lnTo>
                                <a:lnTo>
                                  <a:pt x="161" y="345"/>
                                </a:lnTo>
                                <a:lnTo>
                                  <a:pt x="161" y="343"/>
                                </a:lnTo>
                                <a:lnTo>
                                  <a:pt x="159" y="341"/>
                                </a:lnTo>
                                <a:lnTo>
                                  <a:pt x="159" y="338"/>
                                </a:lnTo>
                                <a:lnTo>
                                  <a:pt x="156" y="338"/>
                                </a:lnTo>
                                <a:lnTo>
                                  <a:pt x="154" y="336"/>
                                </a:lnTo>
                                <a:lnTo>
                                  <a:pt x="152" y="334"/>
                                </a:lnTo>
                                <a:lnTo>
                                  <a:pt x="150" y="332"/>
                                </a:lnTo>
                                <a:lnTo>
                                  <a:pt x="148" y="332"/>
                                </a:lnTo>
                                <a:lnTo>
                                  <a:pt x="148" y="330"/>
                                </a:lnTo>
                                <a:lnTo>
                                  <a:pt x="146" y="330"/>
                                </a:lnTo>
                                <a:lnTo>
                                  <a:pt x="146" y="328"/>
                                </a:lnTo>
                                <a:lnTo>
                                  <a:pt x="144" y="328"/>
                                </a:lnTo>
                                <a:lnTo>
                                  <a:pt x="144" y="326"/>
                                </a:lnTo>
                                <a:lnTo>
                                  <a:pt x="142" y="326"/>
                                </a:lnTo>
                                <a:lnTo>
                                  <a:pt x="142" y="324"/>
                                </a:lnTo>
                                <a:lnTo>
                                  <a:pt x="140" y="324"/>
                                </a:lnTo>
                                <a:lnTo>
                                  <a:pt x="137" y="319"/>
                                </a:lnTo>
                                <a:lnTo>
                                  <a:pt x="135" y="319"/>
                                </a:lnTo>
                                <a:lnTo>
                                  <a:pt x="133" y="317"/>
                                </a:lnTo>
                                <a:lnTo>
                                  <a:pt x="131" y="315"/>
                                </a:lnTo>
                                <a:lnTo>
                                  <a:pt x="129" y="315"/>
                                </a:lnTo>
                                <a:lnTo>
                                  <a:pt x="127" y="313"/>
                                </a:lnTo>
                                <a:lnTo>
                                  <a:pt x="125" y="311"/>
                                </a:lnTo>
                                <a:lnTo>
                                  <a:pt x="125" y="309"/>
                                </a:lnTo>
                                <a:lnTo>
                                  <a:pt x="123" y="309"/>
                                </a:lnTo>
                                <a:lnTo>
                                  <a:pt x="123" y="307"/>
                                </a:lnTo>
                                <a:lnTo>
                                  <a:pt x="123" y="305"/>
                                </a:lnTo>
                                <a:lnTo>
                                  <a:pt x="120" y="305"/>
                                </a:lnTo>
                                <a:lnTo>
                                  <a:pt x="120" y="303"/>
                                </a:lnTo>
                                <a:lnTo>
                                  <a:pt x="118" y="300"/>
                                </a:lnTo>
                                <a:lnTo>
                                  <a:pt x="116" y="300"/>
                                </a:lnTo>
                                <a:lnTo>
                                  <a:pt x="114" y="298"/>
                                </a:lnTo>
                                <a:lnTo>
                                  <a:pt x="112" y="296"/>
                                </a:lnTo>
                                <a:lnTo>
                                  <a:pt x="108" y="294"/>
                                </a:lnTo>
                                <a:lnTo>
                                  <a:pt x="104" y="292"/>
                                </a:lnTo>
                                <a:lnTo>
                                  <a:pt x="101" y="292"/>
                                </a:lnTo>
                                <a:lnTo>
                                  <a:pt x="99" y="290"/>
                                </a:lnTo>
                                <a:lnTo>
                                  <a:pt x="95" y="290"/>
                                </a:lnTo>
                                <a:lnTo>
                                  <a:pt x="93" y="290"/>
                                </a:lnTo>
                                <a:lnTo>
                                  <a:pt x="91" y="288"/>
                                </a:lnTo>
                                <a:lnTo>
                                  <a:pt x="89" y="288"/>
                                </a:lnTo>
                                <a:lnTo>
                                  <a:pt x="87" y="288"/>
                                </a:lnTo>
                                <a:lnTo>
                                  <a:pt x="85" y="288"/>
                                </a:lnTo>
                                <a:lnTo>
                                  <a:pt x="82" y="288"/>
                                </a:lnTo>
                                <a:lnTo>
                                  <a:pt x="80" y="288"/>
                                </a:lnTo>
                                <a:lnTo>
                                  <a:pt x="78" y="288"/>
                                </a:lnTo>
                                <a:lnTo>
                                  <a:pt x="76" y="288"/>
                                </a:lnTo>
                                <a:lnTo>
                                  <a:pt x="72" y="288"/>
                                </a:lnTo>
                                <a:lnTo>
                                  <a:pt x="70" y="288"/>
                                </a:lnTo>
                                <a:lnTo>
                                  <a:pt x="63" y="286"/>
                                </a:lnTo>
                                <a:lnTo>
                                  <a:pt x="59" y="286"/>
                                </a:lnTo>
                                <a:lnTo>
                                  <a:pt x="55" y="286"/>
                                </a:lnTo>
                                <a:lnTo>
                                  <a:pt x="53" y="284"/>
                                </a:lnTo>
                                <a:lnTo>
                                  <a:pt x="51" y="284"/>
                                </a:lnTo>
                                <a:lnTo>
                                  <a:pt x="49" y="281"/>
                                </a:lnTo>
                                <a:lnTo>
                                  <a:pt x="42" y="279"/>
                                </a:lnTo>
                                <a:lnTo>
                                  <a:pt x="40" y="279"/>
                                </a:lnTo>
                                <a:lnTo>
                                  <a:pt x="38" y="277"/>
                                </a:lnTo>
                                <a:lnTo>
                                  <a:pt x="34" y="275"/>
                                </a:lnTo>
                                <a:lnTo>
                                  <a:pt x="34" y="273"/>
                                </a:lnTo>
                                <a:lnTo>
                                  <a:pt x="30" y="271"/>
                                </a:lnTo>
                                <a:lnTo>
                                  <a:pt x="25" y="269"/>
                                </a:lnTo>
                                <a:lnTo>
                                  <a:pt x="23" y="267"/>
                                </a:lnTo>
                                <a:lnTo>
                                  <a:pt x="23" y="265"/>
                                </a:lnTo>
                                <a:lnTo>
                                  <a:pt x="21" y="265"/>
                                </a:lnTo>
                                <a:lnTo>
                                  <a:pt x="19" y="265"/>
                                </a:lnTo>
                                <a:lnTo>
                                  <a:pt x="19" y="262"/>
                                </a:lnTo>
                                <a:lnTo>
                                  <a:pt x="17" y="262"/>
                                </a:lnTo>
                                <a:lnTo>
                                  <a:pt x="17" y="260"/>
                                </a:lnTo>
                                <a:lnTo>
                                  <a:pt x="13" y="260"/>
                                </a:lnTo>
                                <a:lnTo>
                                  <a:pt x="13" y="258"/>
                                </a:lnTo>
                                <a:lnTo>
                                  <a:pt x="11" y="258"/>
                                </a:lnTo>
                                <a:lnTo>
                                  <a:pt x="11" y="256"/>
                                </a:lnTo>
                                <a:lnTo>
                                  <a:pt x="9" y="256"/>
                                </a:lnTo>
                                <a:lnTo>
                                  <a:pt x="6" y="254"/>
                                </a:lnTo>
                                <a:lnTo>
                                  <a:pt x="4" y="252"/>
                                </a:lnTo>
                                <a:lnTo>
                                  <a:pt x="2" y="250"/>
                                </a:lnTo>
                                <a:lnTo>
                                  <a:pt x="0" y="250"/>
                                </a:lnTo>
                                <a:lnTo>
                                  <a:pt x="9" y="246"/>
                                </a:lnTo>
                                <a:lnTo>
                                  <a:pt x="28" y="239"/>
                                </a:lnTo>
                                <a:lnTo>
                                  <a:pt x="36" y="237"/>
                                </a:lnTo>
                                <a:lnTo>
                                  <a:pt x="63" y="227"/>
                                </a:lnTo>
                                <a:lnTo>
                                  <a:pt x="91" y="218"/>
                                </a:lnTo>
                                <a:lnTo>
                                  <a:pt x="104" y="214"/>
                                </a:lnTo>
                                <a:lnTo>
                                  <a:pt x="116" y="210"/>
                                </a:lnTo>
                                <a:lnTo>
                                  <a:pt x="120" y="208"/>
                                </a:lnTo>
                                <a:lnTo>
                                  <a:pt x="144" y="199"/>
                                </a:lnTo>
                                <a:lnTo>
                                  <a:pt x="169" y="191"/>
                                </a:lnTo>
                                <a:lnTo>
                                  <a:pt x="178" y="188"/>
                                </a:lnTo>
                                <a:lnTo>
                                  <a:pt x="194" y="182"/>
                                </a:lnTo>
                                <a:lnTo>
                                  <a:pt x="197" y="180"/>
                                </a:lnTo>
                                <a:lnTo>
                                  <a:pt x="224" y="172"/>
                                </a:lnTo>
                                <a:lnTo>
                                  <a:pt x="251" y="163"/>
                                </a:lnTo>
                                <a:lnTo>
                                  <a:pt x="251" y="136"/>
                                </a:lnTo>
                                <a:lnTo>
                                  <a:pt x="251" y="108"/>
                                </a:lnTo>
                                <a:lnTo>
                                  <a:pt x="251" y="81"/>
                                </a:lnTo>
                                <a:lnTo>
                                  <a:pt x="251" y="55"/>
                                </a:lnTo>
                                <a:lnTo>
                                  <a:pt x="251" y="53"/>
                                </a:lnTo>
                                <a:lnTo>
                                  <a:pt x="251" y="28"/>
                                </a:lnTo>
                                <a:lnTo>
                                  <a:pt x="251" y="0"/>
                                </a:lnTo>
                                <a:lnTo>
                                  <a:pt x="260" y="0"/>
                                </a:lnTo>
                                <a:lnTo>
                                  <a:pt x="262" y="0"/>
                                </a:lnTo>
                                <a:lnTo>
                                  <a:pt x="264" y="0"/>
                                </a:lnTo>
                                <a:lnTo>
                                  <a:pt x="266" y="0"/>
                                </a:lnTo>
                                <a:lnTo>
                                  <a:pt x="268" y="0"/>
                                </a:lnTo>
                                <a:lnTo>
                                  <a:pt x="275" y="0"/>
                                </a:lnTo>
                                <a:lnTo>
                                  <a:pt x="279" y="0"/>
                                </a:lnTo>
                                <a:lnTo>
                                  <a:pt x="281" y="0"/>
                                </a:lnTo>
                                <a:lnTo>
                                  <a:pt x="285" y="3"/>
                                </a:lnTo>
                                <a:lnTo>
                                  <a:pt x="287" y="3"/>
                                </a:lnTo>
                                <a:lnTo>
                                  <a:pt x="292" y="3"/>
                                </a:lnTo>
                                <a:lnTo>
                                  <a:pt x="304" y="3"/>
                                </a:lnTo>
                                <a:lnTo>
                                  <a:pt x="306" y="3"/>
                                </a:lnTo>
                                <a:lnTo>
                                  <a:pt x="334" y="3"/>
                                </a:lnTo>
                                <a:lnTo>
                                  <a:pt x="361" y="5"/>
                                </a:lnTo>
                                <a:lnTo>
                                  <a:pt x="387" y="5"/>
                                </a:lnTo>
                                <a:lnTo>
                                  <a:pt x="414" y="5"/>
                                </a:lnTo>
                                <a:lnTo>
                                  <a:pt x="439" y="5"/>
                                </a:lnTo>
                                <a:lnTo>
                                  <a:pt x="442" y="5"/>
                                </a:lnTo>
                                <a:lnTo>
                                  <a:pt x="452" y="5"/>
                                </a:lnTo>
                                <a:lnTo>
                                  <a:pt x="467" y="7"/>
                                </a:lnTo>
                                <a:lnTo>
                                  <a:pt x="486" y="7"/>
                                </a:lnTo>
                                <a:lnTo>
                                  <a:pt x="492" y="7"/>
                                </a:lnTo>
                                <a:lnTo>
                                  <a:pt x="494" y="7"/>
                                </a:lnTo>
                                <a:lnTo>
                                  <a:pt x="520" y="7"/>
                                </a:lnTo>
                                <a:lnTo>
                                  <a:pt x="522" y="7"/>
                                </a:lnTo>
                                <a:lnTo>
                                  <a:pt x="547" y="7"/>
                                </a:lnTo>
                                <a:lnTo>
                                  <a:pt x="549" y="7"/>
                                </a:lnTo>
                                <a:lnTo>
                                  <a:pt x="572" y="7"/>
                                </a:lnTo>
                                <a:lnTo>
                                  <a:pt x="600" y="9"/>
                                </a:lnTo>
                                <a:lnTo>
                                  <a:pt x="602" y="9"/>
                                </a:lnTo>
                                <a:lnTo>
                                  <a:pt x="604" y="9"/>
                                </a:lnTo>
                                <a:lnTo>
                                  <a:pt x="625" y="9"/>
                                </a:lnTo>
                                <a:lnTo>
                                  <a:pt x="630" y="9"/>
                                </a:lnTo>
                                <a:lnTo>
                                  <a:pt x="655" y="9"/>
                                </a:lnTo>
                                <a:lnTo>
                                  <a:pt x="657" y="9"/>
                                </a:lnTo>
                                <a:lnTo>
                                  <a:pt x="682" y="9"/>
                                </a:lnTo>
                                <a:lnTo>
                                  <a:pt x="684" y="9"/>
                                </a:lnTo>
                                <a:lnTo>
                                  <a:pt x="710" y="9"/>
                                </a:lnTo>
                                <a:lnTo>
                                  <a:pt x="712" y="9"/>
                                </a:lnTo>
                                <a:lnTo>
                                  <a:pt x="737" y="9"/>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2808" name="Freeform 579"/>
                        <wps:cNvSpPr>
                          <a:spLocks/>
                        </wps:cNvSpPr>
                        <wps:spPr bwMode="auto">
                          <a:xfrm>
                            <a:off x="3832200" y="849603"/>
                            <a:ext cx="663600" cy="805203"/>
                          </a:xfrm>
                          <a:custGeom>
                            <a:avLst/>
                            <a:gdLst>
                              <a:gd name="T0" fmla="*/ 277495 w 1045"/>
                              <a:gd name="T1" fmla="*/ 3175 h 1268"/>
                              <a:gd name="T2" fmla="*/ 442595 w 1045"/>
                              <a:gd name="T3" fmla="*/ 3175 h 1268"/>
                              <a:gd name="T4" fmla="*/ 451485 w 1045"/>
                              <a:gd name="T5" fmla="*/ 19050 h 1268"/>
                              <a:gd name="T6" fmla="*/ 461010 w 1045"/>
                              <a:gd name="T7" fmla="*/ 36195 h 1268"/>
                              <a:gd name="T8" fmla="*/ 470535 w 1045"/>
                              <a:gd name="T9" fmla="*/ 50165 h 1268"/>
                              <a:gd name="T10" fmla="*/ 482600 w 1045"/>
                              <a:gd name="T11" fmla="*/ 64770 h 1268"/>
                              <a:gd name="T12" fmla="*/ 495935 w 1045"/>
                              <a:gd name="T13" fmla="*/ 76835 h 1268"/>
                              <a:gd name="T14" fmla="*/ 509270 w 1045"/>
                              <a:gd name="T15" fmla="*/ 87630 h 1268"/>
                              <a:gd name="T16" fmla="*/ 513715 w 1045"/>
                              <a:gd name="T17" fmla="*/ 95250 h 1268"/>
                              <a:gd name="T18" fmla="*/ 521335 w 1045"/>
                              <a:gd name="T19" fmla="*/ 109220 h 1268"/>
                              <a:gd name="T20" fmla="*/ 521335 w 1045"/>
                              <a:gd name="T21" fmla="*/ 109220 h 1268"/>
                              <a:gd name="T22" fmla="*/ 518795 w 1045"/>
                              <a:gd name="T23" fmla="*/ 121285 h 1268"/>
                              <a:gd name="T24" fmla="*/ 523875 w 1045"/>
                              <a:gd name="T25" fmla="*/ 145415 h 1268"/>
                              <a:gd name="T26" fmla="*/ 529590 w 1045"/>
                              <a:gd name="T27" fmla="*/ 163830 h 1268"/>
                              <a:gd name="T28" fmla="*/ 535940 w 1045"/>
                              <a:gd name="T29" fmla="*/ 179705 h 1268"/>
                              <a:gd name="T30" fmla="*/ 540385 w 1045"/>
                              <a:gd name="T31" fmla="*/ 198755 h 1268"/>
                              <a:gd name="T32" fmla="*/ 553720 w 1045"/>
                              <a:gd name="T33" fmla="*/ 219075 h 1268"/>
                              <a:gd name="T34" fmla="*/ 553720 w 1045"/>
                              <a:gd name="T35" fmla="*/ 222885 h 1268"/>
                              <a:gd name="T36" fmla="*/ 554990 w 1045"/>
                              <a:gd name="T37" fmla="*/ 244475 h 1268"/>
                              <a:gd name="T38" fmla="*/ 549910 w 1045"/>
                              <a:gd name="T39" fmla="*/ 243205 h 1268"/>
                              <a:gd name="T40" fmla="*/ 557530 w 1045"/>
                              <a:gd name="T41" fmla="*/ 252730 h 1268"/>
                              <a:gd name="T42" fmla="*/ 560070 w 1045"/>
                              <a:gd name="T43" fmla="*/ 268605 h 1268"/>
                              <a:gd name="T44" fmla="*/ 565785 w 1045"/>
                              <a:gd name="T45" fmla="*/ 281940 h 1268"/>
                              <a:gd name="T46" fmla="*/ 581660 w 1045"/>
                              <a:gd name="T47" fmla="*/ 299720 h 1268"/>
                              <a:gd name="T48" fmla="*/ 575310 w 1045"/>
                              <a:gd name="T49" fmla="*/ 308610 h 1268"/>
                              <a:gd name="T50" fmla="*/ 572135 w 1045"/>
                              <a:gd name="T51" fmla="*/ 328930 h 1268"/>
                              <a:gd name="T52" fmla="*/ 581660 w 1045"/>
                              <a:gd name="T53" fmla="*/ 342265 h 1268"/>
                              <a:gd name="T54" fmla="*/ 575310 w 1045"/>
                              <a:gd name="T55" fmla="*/ 338455 h 1268"/>
                              <a:gd name="T56" fmla="*/ 579120 w 1045"/>
                              <a:gd name="T57" fmla="*/ 356870 h 1268"/>
                              <a:gd name="T58" fmla="*/ 584835 w 1045"/>
                              <a:gd name="T59" fmla="*/ 374650 h 1268"/>
                              <a:gd name="T60" fmla="*/ 592455 w 1045"/>
                              <a:gd name="T61" fmla="*/ 387985 h 1268"/>
                              <a:gd name="T62" fmla="*/ 600710 w 1045"/>
                              <a:gd name="T63" fmla="*/ 401320 h 1268"/>
                              <a:gd name="T64" fmla="*/ 610235 w 1045"/>
                              <a:gd name="T65" fmla="*/ 415925 h 1268"/>
                              <a:gd name="T66" fmla="*/ 605790 w 1045"/>
                              <a:gd name="T67" fmla="*/ 427990 h 1268"/>
                              <a:gd name="T68" fmla="*/ 603250 w 1045"/>
                              <a:gd name="T69" fmla="*/ 432435 h 1268"/>
                              <a:gd name="T70" fmla="*/ 610235 w 1045"/>
                              <a:gd name="T71" fmla="*/ 427990 h 1268"/>
                              <a:gd name="T72" fmla="*/ 612775 w 1045"/>
                              <a:gd name="T73" fmla="*/ 440055 h 1268"/>
                              <a:gd name="T74" fmla="*/ 611505 w 1045"/>
                              <a:gd name="T75" fmla="*/ 440055 h 1268"/>
                              <a:gd name="T76" fmla="*/ 621030 w 1045"/>
                              <a:gd name="T77" fmla="*/ 444500 h 1268"/>
                              <a:gd name="T78" fmla="*/ 628650 w 1045"/>
                              <a:gd name="T79" fmla="*/ 456565 h 1268"/>
                              <a:gd name="T80" fmla="*/ 639445 w 1045"/>
                              <a:gd name="T81" fmla="*/ 465455 h 1268"/>
                              <a:gd name="T82" fmla="*/ 647700 w 1045"/>
                              <a:gd name="T83" fmla="*/ 480695 h 1268"/>
                              <a:gd name="T84" fmla="*/ 645160 w 1045"/>
                              <a:gd name="T85" fmla="*/ 491490 h 1268"/>
                              <a:gd name="T86" fmla="*/ 657225 w 1045"/>
                              <a:gd name="T87" fmla="*/ 504825 h 1268"/>
                              <a:gd name="T88" fmla="*/ 655320 w 1045"/>
                              <a:gd name="T89" fmla="*/ 516890 h 1268"/>
                              <a:gd name="T90" fmla="*/ 661035 w 1045"/>
                              <a:gd name="T91" fmla="*/ 678815 h 1268"/>
                              <a:gd name="T92" fmla="*/ 607060 w 1045"/>
                              <a:gd name="T93" fmla="*/ 801370 h 1268"/>
                              <a:gd name="T94" fmla="*/ 497205 w 1045"/>
                              <a:gd name="T95" fmla="*/ 803910 h 1268"/>
                              <a:gd name="T96" fmla="*/ 426085 w 1045"/>
                              <a:gd name="T97" fmla="*/ 724535 h 1268"/>
                              <a:gd name="T98" fmla="*/ 317500 w 1045"/>
                              <a:gd name="T99" fmla="*/ 601345 h 1268"/>
                              <a:gd name="T100" fmla="*/ 247650 w 1045"/>
                              <a:gd name="T101" fmla="*/ 553085 h 1268"/>
                              <a:gd name="T102" fmla="*/ 266700 w 1045"/>
                              <a:gd name="T103" fmla="*/ 553085 h 1268"/>
                              <a:gd name="T104" fmla="*/ 280035 w 1045"/>
                              <a:gd name="T105" fmla="*/ 543560 h 1268"/>
                              <a:gd name="T106" fmla="*/ 290830 w 1045"/>
                              <a:gd name="T107" fmla="*/ 531495 h 1268"/>
                              <a:gd name="T108" fmla="*/ 301625 w 1045"/>
                              <a:gd name="T109" fmla="*/ 521970 h 1268"/>
                              <a:gd name="T110" fmla="*/ 313690 w 1045"/>
                              <a:gd name="T111" fmla="*/ 507365 h 1268"/>
                              <a:gd name="T112" fmla="*/ 304165 w 1045"/>
                              <a:gd name="T113" fmla="*/ 308610 h 1268"/>
                              <a:gd name="T114" fmla="*/ 205105 w 1045"/>
                              <a:gd name="T115" fmla="*/ 193675 h 1268"/>
                              <a:gd name="T116" fmla="*/ 19685 w 1045"/>
                              <a:gd name="T117" fmla="*/ 202565 h 1268"/>
                              <a:gd name="T118" fmla="*/ 20955 w 1045"/>
                              <a:gd name="T119" fmla="*/ 40640 h 126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045" h="1268">
                                <a:moveTo>
                                  <a:pt x="86" y="9"/>
                                </a:moveTo>
                                <a:lnTo>
                                  <a:pt x="114" y="7"/>
                                </a:lnTo>
                                <a:lnTo>
                                  <a:pt x="141" y="7"/>
                                </a:lnTo>
                                <a:lnTo>
                                  <a:pt x="166" y="7"/>
                                </a:lnTo>
                                <a:lnTo>
                                  <a:pt x="194" y="7"/>
                                </a:lnTo>
                                <a:lnTo>
                                  <a:pt x="221" y="7"/>
                                </a:lnTo>
                                <a:lnTo>
                                  <a:pt x="249" y="7"/>
                                </a:lnTo>
                                <a:lnTo>
                                  <a:pt x="276" y="7"/>
                                </a:lnTo>
                                <a:lnTo>
                                  <a:pt x="302" y="5"/>
                                </a:lnTo>
                                <a:lnTo>
                                  <a:pt x="329" y="5"/>
                                </a:lnTo>
                                <a:lnTo>
                                  <a:pt x="357" y="5"/>
                                </a:lnTo>
                                <a:lnTo>
                                  <a:pt x="382" y="5"/>
                                </a:lnTo>
                                <a:lnTo>
                                  <a:pt x="409" y="5"/>
                                </a:lnTo>
                                <a:lnTo>
                                  <a:pt x="437" y="5"/>
                                </a:lnTo>
                                <a:lnTo>
                                  <a:pt x="464" y="5"/>
                                </a:lnTo>
                                <a:lnTo>
                                  <a:pt x="490" y="5"/>
                                </a:lnTo>
                                <a:lnTo>
                                  <a:pt x="517" y="3"/>
                                </a:lnTo>
                                <a:lnTo>
                                  <a:pt x="545" y="3"/>
                                </a:lnTo>
                                <a:lnTo>
                                  <a:pt x="572" y="3"/>
                                </a:lnTo>
                                <a:lnTo>
                                  <a:pt x="597" y="3"/>
                                </a:lnTo>
                                <a:lnTo>
                                  <a:pt x="599" y="3"/>
                                </a:lnTo>
                                <a:lnTo>
                                  <a:pt x="625" y="3"/>
                                </a:lnTo>
                                <a:lnTo>
                                  <a:pt x="652" y="3"/>
                                </a:lnTo>
                                <a:lnTo>
                                  <a:pt x="680" y="0"/>
                                </a:lnTo>
                                <a:lnTo>
                                  <a:pt x="695" y="0"/>
                                </a:lnTo>
                                <a:lnTo>
                                  <a:pt x="695" y="3"/>
                                </a:lnTo>
                                <a:lnTo>
                                  <a:pt x="697" y="3"/>
                                </a:lnTo>
                                <a:lnTo>
                                  <a:pt x="697" y="5"/>
                                </a:lnTo>
                                <a:lnTo>
                                  <a:pt x="697" y="7"/>
                                </a:lnTo>
                                <a:lnTo>
                                  <a:pt x="699" y="7"/>
                                </a:lnTo>
                                <a:lnTo>
                                  <a:pt x="699" y="9"/>
                                </a:lnTo>
                                <a:lnTo>
                                  <a:pt x="699" y="11"/>
                                </a:lnTo>
                                <a:lnTo>
                                  <a:pt x="701" y="11"/>
                                </a:lnTo>
                                <a:lnTo>
                                  <a:pt x="701" y="13"/>
                                </a:lnTo>
                                <a:lnTo>
                                  <a:pt x="701" y="15"/>
                                </a:lnTo>
                                <a:lnTo>
                                  <a:pt x="703" y="17"/>
                                </a:lnTo>
                                <a:lnTo>
                                  <a:pt x="705" y="19"/>
                                </a:lnTo>
                                <a:lnTo>
                                  <a:pt x="705" y="22"/>
                                </a:lnTo>
                                <a:lnTo>
                                  <a:pt x="707" y="24"/>
                                </a:lnTo>
                                <a:lnTo>
                                  <a:pt x="709" y="26"/>
                                </a:lnTo>
                                <a:lnTo>
                                  <a:pt x="709" y="28"/>
                                </a:lnTo>
                                <a:lnTo>
                                  <a:pt x="711" y="30"/>
                                </a:lnTo>
                                <a:lnTo>
                                  <a:pt x="711" y="32"/>
                                </a:lnTo>
                                <a:lnTo>
                                  <a:pt x="714" y="34"/>
                                </a:lnTo>
                                <a:lnTo>
                                  <a:pt x="714" y="36"/>
                                </a:lnTo>
                                <a:lnTo>
                                  <a:pt x="716" y="38"/>
                                </a:lnTo>
                                <a:lnTo>
                                  <a:pt x="718" y="41"/>
                                </a:lnTo>
                                <a:lnTo>
                                  <a:pt x="718" y="43"/>
                                </a:lnTo>
                                <a:lnTo>
                                  <a:pt x="718" y="45"/>
                                </a:lnTo>
                                <a:lnTo>
                                  <a:pt x="720" y="45"/>
                                </a:lnTo>
                                <a:lnTo>
                                  <a:pt x="720" y="47"/>
                                </a:lnTo>
                                <a:lnTo>
                                  <a:pt x="722" y="49"/>
                                </a:lnTo>
                                <a:lnTo>
                                  <a:pt x="722" y="51"/>
                                </a:lnTo>
                                <a:lnTo>
                                  <a:pt x="724" y="53"/>
                                </a:lnTo>
                                <a:lnTo>
                                  <a:pt x="724" y="55"/>
                                </a:lnTo>
                                <a:lnTo>
                                  <a:pt x="726" y="57"/>
                                </a:lnTo>
                                <a:lnTo>
                                  <a:pt x="728" y="60"/>
                                </a:lnTo>
                                <a:lnTo>
                                  <a:pt x="730" y="62"/>
                                </a:lnTo>
                                <a:lnTo>
                                  <a:pt x="730" y="64"/>
                                </a:lnTo>
                                <a:lnTo>
                                  <a:pt x="733" y="66"/>
                                </a:lnTo>
                                <a:lnTo>
                                  <a:pt x="735" y="68"/>
                                </a:lnTo>
                                <a:lnTo>
                                  <a:pt x="737" y="68"/>
                                </a:lnTo>
                                <a:lnTo>
                                  <a:pt x="735" y="68"/>
                                </a:lnTo>
                                <a:lnTo>
                                  <a:pt x="735" y="70"/>
                                </a:lnTo>
                                <a:lnTo>
                                  <a:pt x="737" y="70"/>
                                </a:lnTo>
                                <a:lnTo>
                                  <a:pt x="737" y="72"/>
                                </a:lnTo>
                                <a:lnTo>
                                  <a:pt x="737" y="74"/>
                                </a:lnTo>
                                <a:lnTo>
                                  <a:pt x="739" y="74"/>
                                </a:lnTo>
                                <a:lnTo>
                                  <a:pt x="739" y="76"/>
                                </a:lnTo>
                                <a:lnTo>
                                  <a:pt x="741" y="79"/>
                                </a:lnTo>
                                <a:lnTo>
                                  <a:pt x="741" y="81"/>
                                </a:lnTo>
                                <a:lnTo>
                                  <a:pt x="743" y="83"/>
                                </a:lnTo>
                                <a:lnTo>
                                  <a:pt x="745" y="85"/>
                                </a:lnTo>
                                <a:lnTo>
                                  <a:pt x="747" y="87"/>
                                </a:lnTo>
                                <a:lnTo>
                                  <a:pt x="749" y="89"/>
                                </a:lnTo>
                                <a:lnTo>
                                  <a:pt x="749" y="91"/>
                                </a:lnTo>
                                <a:lnTo>
                                  <a:pt x="752" y="91"/>
                                </a:lnTo>
                                <a:lnTo>
                                  <a:pt x="752" y="93"/>
                                </a:lnTo>
                                <a:lnTo>
                                  <a:pt x="754" y="95"/>
                                </a:lnTo>
                                <a:lnTo>
                                  <a:pt x="756" y="98"/>
                                </a:lnTo>
                                <a:lnTo>
                                  <a:pt x="758" y="98"/>
                                </a:lnTo>
                                <a:lnTo>
                                  <a:pt x="758" y="100"/>
                                </a:lnTo>
                                <a:lnTo>
                                  <a:pt x="758" y="102"/>
                                </a:lnTo>
                                <a:lnTo>
                                  <a:pt x="760" y="102"/>
                                </a:lnTo>
                                <a:lnTo>
                                  <a:pt x="760" y="104"/>
                                </a:lnTo>
                                <a:lnTo>
                                  <a:pt x="762" y="104"/>
                                </a:lnTo>
                                <a:lnTo>
                                  <a:pt x="762" y="106"/>
                                </a:lnTo>
                                <a:lnTo>
                                  <a:pt x="764" y="106"/>
                                </a:lnTo>
                                <a:lnTo>
                                  <a:pt x="766" y="108"/>
                                </a:lnTo>
                                <a:lnTo>
                                  <a:pt x="768" y="110"/>
                                </a:lnTo>
                                <a:lnTo>
                                  <a:pt x="768" y="112"/>
                                </a:lnTo>
                                <a:lnTo>
                                  <a:pt x="771" y="112"/>
                                </a:lnTo>
                                <a:lnTo>
                                  <a:pt x="771" y="114"/>
                                </a:lnTo>
                                <a:lnTo>
                                  <a:pt x="773" y="114"/>
                                </a:lnTo>
                                <a:lnTo>
                                  <a:pt x="775" y="117"/>
                                </a:lnTo>
                                <a:lnTo>
                                  <a:pt x="777" y="119"/>
                                </a:lnTo>
                                <a:lnTo>
                                  <a:pt x="779" y="119"/>
                                </a:lnTo>
                                <a:lnTo>
                                  <a:pt x="781" y="121"/>
                                </a:lnTo>
                                <a:lnTo>
                                  <a:pt x="783" y="123"/>
                                </a:lnTo>
                                <a:lnTo>
                                  <a:pt x="785" y="125"/>
                                </a:lnTo>
                                <a:lnTo>
                                  <a:pt x="787" y="127"/>
                                </a:lnTo>
                                <a:lnTo>
                                  <a:pt x="790" y="129"/>
                                </a:lnTo>
                                <a:lnTo>
                                  <a:pt x="794" y="129"/>
                                </a:lnTo>
                                <a:lnTo>
                                  <a:pt x="796" y="131"/>
                                </a:lnTo>
                                <a:lnTo>
                                  <a:pt x="800" y="133"/>
                                </a:lnTo>
                                <a:lnTo>
                                  <a:pt x="802" y="133"/>
                                </a:lnTo>
                                <a:lnTo>
                                  <a:pt x="802" y="136"/>
                                </a:lnTo>
                                <a:lnTo>
                                  <a:pt x="804" y="136"/>
                                </a:lnTo>
                                <a:lnTo>
                                  <a:pt x="806" y="136"/>
                                </a:lnTo>
                                <a:lnTo>
                                  <a:pt x="804" y="136"/>
                                </a:lnTo>
                                <a:lnTo>
                                  <a:pt x="804" y="138"/>
                                </a:lnTo>
                                <a:lnTo>
                                  <a:pt x="802" y="138"/>
                                </a:lnTo>
                                <a:lnTo>
                                  <a:pt x="802" y="140"/>
                                </a:lnTo>
                                <a:lnTo>
                                  <a:pt x="800" y="140"/>
                                </a:lnTo>
                                <a:lnTo>
                                  <a:pt x="798" y="142"/>
                                </a:lnTo>
                                <a:lnTo>
                                  <a:pt x="800" y="144"/>
                                </a:lnTo>
                                <a:lnTo>
                                  <a:pt x="800" y="142"/>
                                </a:lnTo>
                                <a:lnTo>
                                  <a:pt x="802" y="142"/>
                                </a:lnTo>
                                <a:lnTo>
                                  <a:pt x="802" y="140"/>
                                </a:lnTo>
                                <a:lnTo>
                                  <a:pt x="804" y="140"/>
                                </a:lnTo>
                                <a:lnTo>
                                  <a:pt x="804" y="142"/>
                                </a:lnTo>
                                <a:lnTo>
                                  <a:pt x="804" y="144"/>
                                </a:lnTo>
                                <a:lnTo>
                                  <a:pt x="804" y="146"/>
                                </a:lnTo>
                                <a:lnTo>
                                  <a:pt x="806" y="146"/>
                                </a:lnTo>
                                <a:lnTo>
                                  <a:pt x="806" y="148"/>
                                </a:lnTo>
                                <a:lnTo>
                                  <a:pt x="809" y="150"/>
                                </a:lnTo>
                                <a:lnTo>
                                  <a:pt x="809" y="153"/>
                                </a:lnTo>
                                <a:lnTo>
                                  <a:pt x="811" y="155"/>
                                </a:lnTo>
                                <a:lnTo>
                                  <a:pt x="811" y="157"/>
                                </a:lnTo>
                                <a:lnTo>
                                  <a:pt x="813" y="159"/>
                                </a:lnTo>
                                <a:lnTo>
                                  <a:pt x="813" y="161"/>
                                </a:lnTo>
                                <a:lnTo>
                                  <a:pt x="815" y="163"/>
                                </a:lnTo>
                                <a:lnTo>
                                  <a:pt x="815" y="165"/>
                                </a:lnTo>
                                <a:lnTo>
                                  <a:pt x="815" y="167"/>
                                </a:lnTo>
                                <a:lnTo>
                                  <a:pt x="815" y="169"/>
                                </a:lnTo>
                                <a:lnTo>
                                  <a:pt x="817" y="172"/>
                                </a:lnTo>
                                <a:lnTo>
                                  <a:pt x="819" y="172"/>
                                </a:lnTo>
                                <a:lnTo>
                                  <a:pt x="819" y="169"/>
                                </a:lnTo>
                                <a:lnTo>
                                  <a:pt x="821" y="169"/>
                                </a:lnTo>
                                <a:lnTo>
                                  <a:pt x="821" y="172"/>
                                </a:lnTo>
                                <a:lnTo>
                                  <a:pt x="821" y="174"/>
                                </a:lnTo>
                                <a:lnTo>
                                  <a:pt x="821" y="176"/>
                                </a:lnTo>
                                <a:lnTo>
                                  <a:pt x="821" y="178"/>
                                </a:lnTo>
                                <a:lnTo>
                                  <a:pt x="821" y="180"/>
                                </a:lnTo>
                                <a:lnTo>
                                  <a:pt x="821" y="182"/>
                                </a:lnTo>
                                <a:lnTo>
                                  <a:pt x="821" y="184"/>
                                </a:lnTo>
                                <a:lnTo>
                                  <a:pt x="821" y="186"/>
                                </a:lnTo>
                                <a:lnTo>
                                  <a:pt x="821" y="184"/>
                                </a:lnTo>
                                <a:lnTo>
                                  <a:pt x="821" y="182"/>
                                </a:lnTo>
                                <a:lnTo>
                                  <a:pt x="821" y="180"/>
                                </a:lnTo>
                                <a:lnTo>
                                  <a:pt x="821" y="178"/>
                                </a:lnTo>
                                <a:lnTo>
                                  <a:pt x="821" y="176"/>
                                </a:lnTo>
                                <a:lnTo>
                                  <a:pt x="821" y="174"/>
                                </a:lnTo>
                                <a:lnTo>
                                  <a:pt x="821" y="172"/>
                                </a:lnTo>
                                <a:lnTo>
                                  <a:pt x="819" y="174"/>
                                </a:lnTo>
                                <a:lnTo>
                                  <a:pt x="817" y="172"/>
                                </a:lnTo>
                                <a:lnTo>
                                  <a:pt x="815" y="172"/>
                                </a:lnTo>
                                <a:lnTo>
                                  <a:pt x="815" y="174"/>
                                </a:lnTo>
                                <a:lnTo>
                                  <a:pt x="815" y="176"/>
                                </a:lnTo>
                                <a:lnTo>
                                  <a:pt x="815" y="178"/>
                                </a:lnTo>
                                <a:lnTo>
                                  <a:pt x="817" y="178"/>
                                </a:lnTo>
                                <a:lnTo>
                                  <a:pt x="815" y="178"/>
                                </a:lnTo>
                                <a:lnTo>
                                  <a:pt x="815" y="180"/>
                                </a:lnTo>
                                <a:lnTo>
                                  <a:pt x="815" y="182"/>
                                </a:lnTo>
                                <a:lnTo>
                                  <a:pt x="815" y="184"/>
                                </a:lnTo>
                                <a:lnTo>
                                  <a:pt x="817" y="186"/>
                                </a:lnTo>
                                <a:lnTo>
                                  <a:pt x="817" y="188"/>
                                </a:lnTo>
                                <a:lnTo>
                                  <a:pt x="817" y="191"/>
                                </a:lnTo>
                                <a:lnTo>
                                  <a:pt x="817" y="193"/>
                                </a:lnTo>
                                <a:lnTo>
                                  <a:pt x="817" y="195"/>
                                </a:lnTo>
                                <a:lnTo>
                                  <a:pt x="819" y="197"/>
                                </a:lnTo>
                                <a:lnTo>
                                  <a:pt x="819" y="199"/>
                                </a:lnTo>
                                <a:lnTo>
                                  <a:pt x="819" y="201"/>
                                </a:lnTo>
                                <a:lnTo>
                                  <a:pt x="819" y="203"/>
                                </a:lnTo>
                                <a:lnTo>
                                  <a:pt x="821" y="203"/>
                                </a:lnTo>
                                <a:lnTo>
                                  <a:pt x="821" y="205"/>
                                </a:lnTo>
                                <a:lnTo>
                                  <a:pt x="823" y="207"/>
                                </a:lnTo>
                                <a:lnTo>
                                  <a:pt x="823" y="210"/>
                                </a:lnTo>
                                <a:lnTo>
                                  <a:pt x="823" y="214"/>
                                </a:lnTo>
                                <a:lnTo>
                                  <a:pt x="825" y="222"/>
                                </a:lnTo>
                                <a:lnTo>
                                  <a:pt x="825" y="226"/>
                                </a:lnTo>
                                <a:lnTo>
                                  <a:pt x="825" y="229"/>
                                </a:lnTo>
                                <a:lnTo>
                                  <a:pt x="825" y="233"/>
                                </a:lnTo>
                                <a:lnTo>
                                  <a:pt x="828" y="233"/>
                                </a:lnTo>
                                <a:lnTo>
                                  <a:pt x="828" y="237"/>
                                </a:lnTo>
                                <a:lnTo>
                                  <a:pt x="830" y="239"/>
                                </a:lnTo>
                                <a:lnTo>
                                  <a:pt x="830" y="241"/>
                                </a:lnTo>
                                <a:lnTo>
                                  <a:pt x="832" y="243"/>
                                </a:lnTo>
                                <a:lnTo>
                                  <a:pt x="830" y="243"/>
                                </a:lnTo>
                                <a:lnTo>
                                  <a:pt x="832" y="245"/>
                                </a:lnTo>
                                <a:lnTo>
                                  <a:pt x="832" y="248"/>
                                </a:lnTo>
                                <a:lnTo>
                                  <a:pt x="832" y="250"/>
                                </a:lnTo>
                                <a:lnTo>
                                  <a:pt x="832" y="252"/>
                                </a:lnTo>
                                <a:lnTo>
                                  <a:pt x="834" y="254"/>
                                </a:lnTo>
                                <a:lnTo>
                                  <a:pt x="834" y="256"/>
                                </a:lnTo>
                                <a:lnTo>
                                  <a:pt x="834" y="258"/>
                                </a:lnTo>
                                <a:lnTo>
                                  <a:pt x="836" y="260"/>
                                </a:lnTo>
                                <a:lnTo>
                                  <a:pt x="838" y="262"/>
                                </a:lnTo>
                                <a:lnTo>
                                  <a:pt x="838" y="264"/>
                                </a:lnTo>
                                <a:lnTo>
                                  <a:pt x="840" y="267"/>
                                </a:lnTo>
                                <a:lnTo>
                                  <a:pt x="842" y="269"/>
                                </a:lnTo>
                                <a:lnTo>
                                  <a:pt x="840" y="269"/>
                                </a:lnTo>
                                <a:lnTo>
                                  <a:pt x="840" y="271"/>
                                </a:lnTo>
                                <a:lnTo>
                                  <a:pt x="840" y="273"/>
                                </a:lnTo>
                                <a:lnTo>
                                  <a:pt x="840" y="275"/>
                                </a:lnTo>
                                <a:lnTo>
                                  <a:pt x="840" y="277"/>
                                </a:lnTo>
                                <a:lnTo>
                                  <a:pt x="842" y="277"/>
                                </a:lnTo>
                                <a:lnTo>
                                  <a:pt x="842" y="279"/>
                                </a:lnTo>
                                <a:lnTo>
                                  <a:pt x="842" y="281"/>
                                </a:lnTo>
                                <a:lnTo>
                                  <a:pt x="844" y="283"/>
                                </a:lnTo>
                                <a:lnTo>
                                  <a:pt x="844" y="286"/>
                                </a:lnTo>
                                <a:lnTo>
                                  <a:pt x="844" y="288"/>
                                </a:lnTo>
                                <a:lnTo>
                                  <a:pt x="844" y="290"/>
                                </a:lnTo>
                                <a:lnTo>
                                  <a:pt x="844" y="292"/>
                                </a:lnTo>
                                <a:lnTo>
                                  <a:pt x="844" y="294"/>
                                </a:lnTo>
                                <a:lnTo>
                                  <a:pt x="844" y="296"/>
                                </a:lnTo>
                                <a:lnTo>
                                  <a:pt x="844" y="298"/>
                                </a:lnTo>
                                <a:lnTo>
                                  <a:pt x="844" y="300"/>
                                </a:lnTo>
                                <a:lnTo>
                                  <a:pt x="844" y="303"/>
                                </a:lnTo>
                                <a:lnTo>
                                  <a:pt x="847" y="303"/>
                                </a:lnTo>
                                <a:lnTo>
                                  <a:pt x="849" y="307"/>
                                </a:lnTo>
                                <a:lnTo>
                                  <a:pt x="851" y="309"/>
                                </a:lnTo>
                                <a:lnTo>
                                  <a:pt x="851" y="311"/>
                                </a:lnTo>
                                <a:lnTo>
                                  <a:pt x="851" y="313"/>
                                </a:lnTo>
                                <a:lnTo>
                                  <a:pt x="851" y="315"/>
                                </a:lnTo>
                                <a:lnTo>
                                  <a:pt x="851" y="317"/>
                                </a:lnTo>
                                <a:lnTo>
                                  <a:pt x="851" y="319"/>
                                </a:lnTo>
                                <a:lnTo>
                                  <a:pt x="853" y="322"/>
                                </a:lnTo>
                                <a:lnTo>
                                  <a:pt x="855" y="322"/>
                                </a:lnTo>
                                <a:lnTo>
                                  <a:pt x="857" y="324"/>
                                </a:lnTo>
                                <a:lnTo>
                                  <a:pt x="857" y="330"/>
                                </a:lnTo>
                                <a:lnTo>
                                  <a:pt x="859" y="334"/>
                                </a:lnTo>
                                <a:lnTo>
                                  <a:pt x="861" y="338"/>
                                </a:lnTo>
                                <a:lnTo>
                                  <a:pt x="863" y="341"/>
                                </a:lnTo>
                                <a:lnTo>
                                  <a:pt x="866" y="343"/>
                                </a:lnTo>
                                <a:lnTo>
                                  <a:pt x="868" y="343"/>
                                </a:lnTo>
                                <a:lnTo>
                                  <a:pt x="870" y="345"/>
                                </a:lnTo>
                                <a:lnTo>
                                  <a:pt x="872" y="345"/>
                                </a:lnTo>
                                <a:lnTo>
                                  <a:pt x="878" y="345"/>
                                </a:lnTo>
                                <a:lnTo>
                                  <a:pt x="878" y="347"/>
                                </a:lnTo>
                                <a:lnTo>
                                  <a:pt x="878" y="349"/>
                                </a:lnTo>
                                <a:lnTo>
                                  <a:pt x="876" y="349"/>
                                </a:lnTo>
                                <a:lnTo>
                                  <a:pt x="874" y="351"/>
                                </a:lnTo>
                                <a:lnTo>
                                  <a:pt x="872" y="353"/>
                                </a:lnTo>
                                <a:lnTo>
                                  <a:pt x="872" y="355"/>
                                </a:lnTo>
                                <a:lnTo>
                                  <a:pt x="870" y="355"/>
                                </a:lnTo>
                                <a:lnTo>
                                  <a:pt x="868" y="355"/>
                                </a:lnTo>
                                <a:lnTo>
                                  <a:pt x="866" y="355"/>
                                </a:lnTo>
                                <a:lnTo>
                                  <a:pt x="866" y="353"/>
                                </a:lnTo>
                                <a:lnTo>
                                  <a:pt x="868" y="353"/>
                                </a:lnTo>
                                <a:lnTo>
                                  <a:pt x="870" y="353"/>
                                </a:lnTo>
                                <a:lnTo>
                                  <a:pt x="872" y="351"/>
                                </a:lnTo>
                                <a:lnTo>
                                  <a:pt x="872" y="349"/>
                                </a:lnTo>
                                <a:lnTo>
                                  <a:pt x="870" y="349"/>
                                </a:lnTo>
                                <a:lnTo>
                                  <a:pt x="863" y="351"/>
                                </a:lnTo>
                                <a:lnTo>
                                  <a:pt x="863" y="353"/>
                                </a:lnTo>
                                <a:lnTo>
                                  <a:pt x="863" y="355"/>
                                </a:lnTo>
                                <a:lnTo>
                                  <a:pt x="863" y="357"/>
                                </a:lnTo>
                                <a:lnTo>
                                  <a:pt x="863" y="362"/>
                                </a:lnTo>
                                <a:lnTo>
                                  <a:pt x="866" y="364"/>
                                </a:lnTo>
                                <a:lnTo>
                                  <a:pt x="868" y="372"/>
                                </a:lnTo>
                                <a:lnTo>
                                  <a:pt x="870" y="376"/>
                                </a:lnTo>
                                <a:lnTo>
                                  <a:pt x="872" y="381"/>
                                </a:lnTo>
                                <a:lnTo>
                                  <a:pt x="874" y="385"/>
                                </a:lnTo>
                                <a:lnTo>
                                  <a:pt x="876" y="387"/>
                                </a:lnTo>
                                <a:lnTo>
                                  <a:pt x="874" y="385"/>
                                </a:lnTo>
                                <a:lnTo>
                                  <a:pt x="874" y="387"/>
                                </a:lnTo>
                                <a:lnTo>
                                  <a:pt x="872" y="387"/>
                                </a:lnTo>
                                <a:lnTo>
                                  <a:pt x="872" y="385"/>
                                </a:lnTo>
                                <a:lnTo>
                                  <a:pt x="870" y="383"/>
                                </a:lnTo>
                                <a:lnTo>
                                  <a:pt x="872" y="383"/>
                                </a:lnTo>
                                <a:lnTo>
                                  <a:pt x="870" y="381"/>
                                </a:lnTo>
                                <a:lnTo>
                                  <a:pt x="868" y="381"/>
                                </a:lnTo>
                                <a:lnTo>
                                  <a:pt x="866" y="381"/>
                                </a:lnTo>
                                <a:lnTo>
                                  <a:pt x="866" y="379"/>
                                </a:lnTo>
                                <a:lnTo>
                                  <a:pt x="863" y="376"/>
                                </a:lnTo>
                                <a:lnTo>
                                  <a:pt x="863" y="379"/>
                                </a:lnTo>
                                <a:lnTo>
                                  <a:pt x="866" y="379"/>
                                </a:lnTo>
                                <a:lnTo>
                                  <a:pt x="866" y="381"/>
                                </a:lnTo>
                                <a:lnTo>
                                  <a:pt x="866" y="383"/>
                                </a:lnTo>
                                <a:lnTo>
                                  <a:pt x="868" y="385"/>
                                </a:lnTo>
                                <a:lnTo>
                                  <a:pt x="868" y="387"/>
                                </a:lnTo>
                                <a:lnTo>
                                  <a:pt x="870" y="389"/>
                                </a:lnTo>
                                <a:lnTo>
                                  <a:pt x="870" y="391"/>
                                </a:lnTo>
                                <a:lnTo>
                                  <a:pt x="872" y="391"/>
                                </a:lnTo>
                                <a:lnTo>
                                  <a:pt x="872" y="393"/>
                                </a:lnTo>
                                <a:lnTo>
                                  <a:pt x="872" y="391"/>
                                </a:lnTo>
                                <a:lnTo>
                                  <a:pt x="874" y="391"/>
                                </a:lnTo>
                                <a:lnTo>
                                  <a:pt x="874" y="389"/>
                                </a:lnTo>
                                <a:lnTo>
                                  <a:pt x="876" y="389"/>
                                </a:lnTo>
                                <a:lnTo>
                                  <a:pt x="876" y="391"/>
                                </a:lnTo>
                                <a:lnTo>
                                  <a:pt x="876" y="393"/>
                                </a:lnTo>
                                <a:lnTo>
                                  <a:pt x="876" y="395"/>
                                </a:lnTo>
                                <a:lnTo>
                                  <a:pt x="878" y="398"/>
                                </a:lnTo>
                                <a:lnTo>
                                  <a:pt x="878" y="400"/>
                                </a:lnTo>
                                <a:lnTo>
                                  <a:pt x="878" y="402"/>
                                </a:lnTo>
                                <a:lnTo>
                                  <a:pt x="880" y="404"/>
                                </a:lnTo>
                                <a:lnTo>
                                  <a:pt x="878" y="404"/>
                                </a:lnTo>
                                <a:lnTo>
                                  <a:pt x="878" y="406"/>
                                </a:lnTo>
                                <a:lnTo>
                                  <a:pt x="880" y="406"/>
                                </a:lnTo>
                                <a:lnTo>
                                  <a:pt x="880" y="408"/>
                                </a:lnTo>
                                <a:lnTo>
                                  <a:pt x="880" y="412"/>
                                </a:lnTo>
                                <a:lnTo>
                                  <a:pt x="880" y="414"/>
                                </a:lnTo>
                                <a:lnTo>
                                  <a:pt x="882" y="417"/>
                                </a:lnTo>
                                <a:lnTo>
                                  <a:pt x="880" y="417"/>
                                </a:lnTo>
                                <a:lnTo>
                                  <a:pt x="880" y="419"/>
                                </a:lnTo>
                                <a:lnTo>
                                  <a:pt x="882" y="421"/>
                                </a:lnTo>
                                <a:lnTo>
                                  <a:pt x="882" y="423"/>
                                </a:lnTo>
                                <a:lnTo>
                                  <a:pt x="882" y="425"/>
                                </a:lnTo>
                                <a:lnTo>
                                  <a:pt x="882" y="427"/>
                                </a:lnTo>
                                <a:lnTo>
                                  <a:pt x="885" y="429"/>
                                </a:lnTo>
                                <a:lnTo>
                                  <a:pt x="882" y="429"/>
                                </a:lnTo>
                                <a:lnTo>
                                  <a:pt x="885" y="433"/>
                                </a:lnTo>
                                <a:lnTo>
                                  <a:pt x="887" y="436"/>
                                </a:lnTo>
                                <a:lnTo>
                                  <a:pt x="887" y="438"/>
                                </a:lnTo>
                                <a:lnTo>
                                  <a:pt x="889" y="440"/>
                                </a:lnTo>
                                <a:lnTo>
                                  <a:pt x="891" y="440"/>
                                </a:lnTo>
                                <a:lnTo>
                                  <a:pt x="893" y="440"/>
                                </a:lnTo>
                                <a:lnTo>
                                  <a:pt x="895" y="440"/>
                                </a:lnTo>
                                <a:lnTo>
                                  <a:pt x="895" y="442"/>
                                </a:lnTo>
                                <a:lnTo>
                                  <a:pt x="891" y="442"/>
                                </a:lnTo>
                                <a:lnTo>
                                  <a:pt x="891" y="444"/>
                                </a:lnTo>
                                <a:lnTo>
                                  <a:pt x="889" y="444"/>
                                </a:lnTo>
                                <a:lnTo>
                                  <a:pt x="889" y="446"/>
                                </a:lnTo>
                                <a:lnTo>
                                  <a:pt x="889" y="450"/>
                                </a:lnTo>
                                <a:lnTo>
                                  <a:pt x="891" y="459"/>
                                </a:lnTo>
                                <a:lnTo>
                                  <a:pt x="893" y="461"/>
                                </a:lnTo>
                                <a:lnTo>
                                  <a:pt x="895" y="463"/>
                                </a:lnTo>
                                <a:lnTo>
                                  <a:pt x="897" y="463"/>
                                </a:lnTo>
                                <a:lnTo>
                                  <a:pt x="901" y="472"/>
                                </a:lnTo>
                                <a:lnTo>
                                  <a:pt x="906" y="478"/>
                                </a:lnTo>
                                <a:lnTo>
                                  <a:pt x="908" y="478"/>
                                </a:lnTo>
                                <a:lnTo>
                                  <a:pt x="910" y="472"/>
                                </a:lnTo>
                                <a:lnTo>
                                  <a:pt x="912" y="472"/>
                                </a:lnTo>
                                <a:lnTo>
                                  <a:pt x="914" y="472"/>
                                </a:lnTo>
                                <a:lnTo>
                                  <a:pt x="916" y="472"/>
                                </a:lnTo>
                                <a:lnTo>
                                  <a:pt x="921" y="472"/>
                                </a:lnTo>
                                <a:lnTo>
                                  <a:pt x="921" y="478"/>
                                </a:lnTo>
                                <a:lnTo>
                                  <a:pt x="910" y="478"/>
                                </a:lnTo>
                                <a:lnTo>
                                  <a:pt x="910" y="480"/>
                                </a:lnTo>
                                <a:lnTo>
                                  <a:pt x="927" y="480"/>
                                </a:lnTo>
                                <a:lnTo>
                                  <a:pt x="923" y="480"/>
                                </a:lnTo>
                                <a:lnTo>
                                  <a:pt x="923" y="482"/>
                                </a:lnTo>
                                <a:lnTo>
                                  <a:pt x="910" y="482"/>
                                </a:lnTo>
                                <a:lnTo>
                                  <a:pt x="910" y="484"/>
                                </a:lnTo>
                                <a:lnTo>
                                  <a:pt x="908" y="484"/>
                                </a:lnTo>
                                <a:lnTo>
                                  <a:pt x="908" y="482"/>
                                </a:lnTo>
                                <a:lnTo>
                                  <a:pt x="904" y="482"/>
                                </a:lnTo>
                                <a:lnTo>
                                  <a:pt x="906" y="484"/>
                                </a:lnTo>
                                <a:lnTo>
                                  <a:pt x="906" y="486"/>
                                </a:lnTo>
                                <a:lnTo>
                                  <a:pt x="906" y="488"/>
                                </a:lnTo>
                                <a:lnTo>
                                  <a:pt x="906" y="491"/>
                                </a:lnTo>
                                <a:lnTo>
                                  <a:pt x="906" y="493"/>
                                </a:lnTo>
                                <a:lnTo>
                                  <a:pt x="906" y="495"/>
                                </a:lnTo>
                                <a:lnTo>
                                  <a:pt x="904" y="495"/>
                                </a:lnTo>
                                <a:lnTo>
                                  <a:pt x="901" y="495"/>
                                </a:lnTo>
                                <a:lnTo>
                                  <a:pt x="904" y="495"/>
                                </a:lnTo>
                                <a:lnTo>
                                  <a:pt x="901" y="497"/>
                                </a:lnTo>
                                <a:lnTo>
                                  <a:pt x="901" y="499"/>
                                </a:lnTo>
                                <a:lnTo>
                                  <a:pt x="904" y="501"/>
                                </a:lnTo>
                                <a:lnTo>
                                  <a:pt x="901" y="501"/>
                                </a:lnTo>
                                <a:lnTo>
                                  <a:pt x="901" y="512"/>
                                </a:lnTo>
                                <a:lnTo>
                                  <a:pt x="901" y="514"/>
                                </a:lnTo>
                                <a:lnTo>
                                  <a:pt x="901" y="518"/>
                                </a:lnTo>
                                <a:lnTo>
                                  <a:pt x="901" y="522"/>
                                </a:lnTo>
                                <a:lnTo>
                                  <a:pt x="904" y="522"/>
                                </a:lnTo>
                                <a:lnTo>
                                  <a:pt x="904" y="524"/>
                                </a:lnTo>
                                <a:lnTo>
                                  <a:pt x="906" y="524"/>
                                </a:lnTo>
                                <a:lnTo>
                                  <a:pt x="908" y="524"/>
                                </a:lnTo>
                                <a:lnTo>
                                  <a:pt x="906" y="526"/>
                                </a:lnTo>
                                <a:lnTo>
                                  <a:pt x="914" y="526"/>
                                </a:lnTo>
                                <a:lnTo>
                                  <a:pt x="916" y="526"/>
                                </a:lnTo>
                                <a:lnTo>
                                  <a:pt x="916" y="529"/>
                                </a:lnTo>
                                <a:lnTo>
                                  <a:pt x="916" y="531"/>
                                </a:lnTo>
                                <a:lnTo>
                                  <a:pt x="914" y="531"/>
                                </a:lnTo>
                                <a:lnTo>
                                  <a:pt x="914" y="533"/>
                                </a:lnTo>
                                <a:lnTo>
                                  <a:pt x="916" y="535"/>
                                </a:lnTo>
                                <a:lnTo>
                                  <a:pt x="916" y="539"/>
                                </a:lnTo>
                                <a:lnTo>
                                  <a:pt x="916" y="552"/>
                                </a:lnTo>
                                <a:lnTo>
                                  <a:pt x="914" y="552"/>
                                </a:lnTo>
                                <a:lnTo>
                                  <a:pt x="912" y="552"/>
                                </a:lnTo>
                                <a:lnTo>
                                  <a:pt x="912" y="545"/>
                                </a:lnTo>
                                <a:lnTo>
                                  <a:pt x="912" y="543"/>
                                </a:lnTo>
                                <a:lnTo>
                                  <a:pt x="912" y="541"/>
                                </a:lnTo>
                                <a:lnTo>
                                  <a:pt x="910" y="541"/>
                                </a:lnTo>
                                <a:lnTo>
                                  <a:pt x="910" y="539"/>
                                </a:lnTo>
                                <a:lnTo>
                                  <a:pt x="910" y="537"/>
                                </a:lnTo>
                                <a:lnTo>
                                  <a:pt x="912" y="535"/>
                                </a:lnTo>
                                <a:lnTo>
                                  <a:pt x="912" y="531"/>
                                </a:lnTo>
                                <a:lnTo>
                                  <a:pt x="910" y="529"/>
                                </a:lnTo>
                                <a:lnTo>
                                  <a:pt x="908" y="529"/>
                                </a:lnTo>
                                <a:lnTo>
                                  <a:pt x="906" y="533"/>
                                </a:lnTo>
                                <a:lnTo>
                                  <a:pt x="906" y="535"/>
                                </a:lnTo>
                                <a:lnTo>
                                  <a:pt x="908" y="537"/>
                                </a:lnTo>
                                <a:lnTo>
                                  <a:pt x="908" y="539"/>
                                </a:lnTo>
                                <a:lnTo>
                                  <a:pt x="908" y="541"/>
                                </a:lnTo>
                                <a:lnTo>
                                  <a:pt x="908" y="543"/>
                                </a:lnTo>
                                <a:lnTo>
                                  <a:pt x="908" y="545"/>
                                </a:lnTo>
                                <a:lnTo>
                                  <a:pt x="908" y="548"/>
                                </a:lnTo>
                                <a:lnTo>
                                  <a:pt x="910" y="552"/>
                                </a:lnTo>
                                <a:lnTo>
                                  <a:pt x="910" y="554"/>
                                </a:lnTo>
                                <a:lnTo>
                                  <a:pt x="910" y="556"/>
                                </a:lnTo>
                                <a:lnTo>
                                  <a:pt x="910" y="558"/>
                                </a:lnTo>
                                <a:lnTo>
                                  <a:pt x="910" y="560"/>
                                </a:lnTo>
                                <a:lnTo>
                                  <a:pt x="912" y="560"/>
                                </a:lnTo>
                                <a:lnTo>
                                  <a:pt x="912" y="562"/>
                                </a:lnTo>
                                <a:lnTo>
                                  <a:pt x="912" y="564"/>
                                </a:lnTo>
                                <a:lnTo>
                                  <a:pt x="912" y="567"/>
                                </a:lnTo>
                                <a:lnTo>
                                  <a:pt x="914" y="569"/>
                                </a:lnTo>
                                <a:lnTo>
                                  <a:pt x="914" y="571"/>
                                </a:lnTo>
                                <a:lnTo>
                                  <a:pt x="914" y="573"/>
                                </a:lnTo>
                                <a:lnTo>
                                  <a:pt x="916" y="575"/>
                                </a:lnTo>
                                <a:lnTo>
                                  <a:pt x="916" y="577"/>
                                </a:lnTo>
                                <a:lnTo>
                                  <a:pt x="918" y="579"/>
                                </a:lnTo>
                                <a:lnTo>
                                  <a:pt x="918" y="581"/>
                                </a:lnTo>
                                <a:lnTo>
                                  <a:pt x="918" y="583"/>
                                </a:lnTo>
                                <a:lnTo>
                                  <a:pt x="921" y="586"/>
                                </a:lnTo>
                                <a:lnTo>
                                  <a:pt x="918" y="588"/>
                                </a:lnTo>
                                <a:lnTo>
                                  <a:pt x="921" y="588"/>
                                </a:lnTo>
                                <a:lnTo>
                                  <a:pt x="921" y="590"/>
                                </a:lnTo>
                                <a:lnTo>
                                  <a:pt x="923" y="590"/>
                                </a:lnTo>
                                <a:lnTo>
                                  <a:pt x="923" y="592"/>
                                </a:lnTo>
                                <a:lnTo>
                                  <a:pt x="923" y="594"/>
                                </a:lnTo>
                                <a:lnTo>
                                  <a:pt x="925" y="594"/>
                                </a:lnTo>
                                <a:lnTo>
                                  <a:pt x="925" y="596"/>
                                </a:lnTo>
                                <a:lnTo>
                                  <a:pt x="925" y="598"/>
                                </a:lnTo>
                                <a:lnTo>
                                  <a:pt x="925" y="600"/>
                                </a:lnTo>
                                <a:lnTo>
                                  <a:pt x="927" y="600"/>
                                </a:lnTo>
                                <a:lnTo>
                                  <a:pt x="929" y="602"/>
                                </a:lnTo>
                                <a:lnTo>
                                  <a:pt x="929" y="605"/>
                                </a:lnTo>
                                <a:lnTo>
                                  <a:pt x="929" y="607"/>
                                </a:lnTo>
                                <a:lnTo>
                                  <a:pt x="931" y="607"/>
                                </a:lnTo>
                                <a:lnTo>
                                  <a:pt x="931" y="609"/>
                                </a:lnTo>
                                <a:lnTo>
                                  <a:pt x="933" y="611"/>
                                </a:lnTo>
                                <a:lnTo>
                                  <a:pt x="933" y="613"/>
                                </a:lnTo>
                                <a:lnTo>
                                  <a:pt x="935" y="615"/>
                                </a:lnTo>
                                <a:lnTo>
                                  <a:pt x="937" y="615"/>
                                </a:lnTo>
                                <a:lnTo>
                                  <a:pt x="937" y="617"/>
                                </a:lnTo>
                                <a:lnTo>
                                  <a:pt x="937" y="619"/>
                                </a:lnTo>
                                <a:lnTo>
                                  <a:pt x="940" y="619"/>
                                </a:lnTo>
                                <a:lnTo>
                                  <a:pt x="940" y="622"/>
                                </a:lnTo>
                                <a:lnTo>
                                  <a:pt x="940" y="624"/>
                                </a:lnTo>
                                <a:lnTo>
                                  <a:pt x="942" y="624"/>
                                </a:lnTo>
                                <a:lnTo>
                                  <a:pt x="942" y="626"/>
                                </a:lnTo>
                                <a:lnTo>
                                  <a:pt x="944" y="628"/>
                                </a:lnTo>
                                <a:lnTo>
                                  <a:pt x="946" y="628"/>
                                </a:lnTo>
                                <a:lnTo>
                                  <a:pt x="946" y="630"/>
                                </a:lnTo>
                                <a:lnTo>
                                  <a:pt x="946" y="632"/>
                                </a:lnTo>
                                <a:lnTo>
                                  <a:pt x="948" y="634"/>
                                </a:lnTo>
                                <a:lnTo>
                                  <a:pt x="948" y="636"/>
                                </a:lnTo>
                                <a:lnTo>
                                  <a:pt x="950" y="638"/>
                                </a:lnTo>
                                <a:lnTo>
                                  <a:pt x="952" y="638"/>
                                </a:lnTo>
                                <a:lnTo>
                                  <a:pt x="952" y="641"/>
                                </a:lnTo>
                                <a:lnTo>
                                  <a:pt x="954" y="641"/>
                                </a:lnTo>
                                <a:lnTo>
                                  <a:pt x="954" y="643"/>
                                </a:lnTo>
                                <a:lnTo>
                                  <a:pt x="954" y="645"/>
                                </a:lnTo>
                                <a:lnTo>
                                  <a:pt x="954" y="647"/>
                                </a:lnTo>
                                <a:lnTo>
                                  <a:pt x="954" y="649"/>
                                </a:lnTo>
                                <a:lnTo>
                                  <a:pt x="954" y="651"/>
                                </a:lnTo>
                                <a:lnTo>
                                  <a:pt x="956" y="653"/>
                                </a:lnTo>
                                <a:lnTo>
                                  <a:pt x="959" y="655"/>
                                </a:lnTo>
                                <a:lnTo>
                                  <a:pt x="961" y="655"/>
                                </a:lnTo>
                                <a:lnTo>
                                  <a:pt x="963" y="655"/>
                                </a:lnTo>
                                <a:lnTo>
                                  <a:pt x="963" y="657"/>
                                </a:lnTo>
                                <a:lnTo>
                                  <a:pt x="961" y="660"/>
                                </a:lnTo>
                                <a:lnTo>
                                  <a:pt x="959" y="660"/>
                                </a:lnTo>
                                <a:lnTo>
                                  <a:pt x="956" y="660"/>
                                </a:lnTo>
                                <a:lnTo>
                                  <a:pt x="956" y="662"/>
                                </a:lnTo>
                                <a:lnTo>
                                  <a:pt x="956" y="664"/>
                                </a:lnTo>
                                <a:lnTo>
                                  <a:pt x="956" y="666"/>
                                </a:lnTo>
                                <a:lnTo>
                                  <a:pt x="959" y="668"/>
                                </a:lnTo>
                                <a:lnTo>
                                  <a:pt x="961" y="670"/>
                                </a:lnTo>
                                <a:lnTo>
                                  <a:pt x="959" y="670"/>
                                </a:lnTo>
                                <a:lnTo>
                                  <a:pt x="956" y="672"/>
                                </a:lnTo>
                                <a:lnTo>
                                  <a:pt x="954" y="672"/>
                                </a:lnTo>
                                <a:lnTo>
                                  <a:pt x="954" y="674"/>
                                </a:lnTo>
                                <a:lnTo>
                                  <a:pt x="954" y="672"/>
                                </a:lnTo>
                                <a:lnTo>
                                  <a:pt x="952" y="672"/>
                                </a:lnTo>
                                <a:lnTo>
                                  <a:pt x="952" y="670"/>
                                </a:lnTo>
                                <a:lnTo>
                                  <a:pt x="954" y="668"/>
                                </a:lnTo>
                                <a:lnTo>
                                  <a:pt x="952" y="668"/>
                                </a:lnTo>
                                <a:lnTo>
                                  <a:pt x="950" y="668"/>
                                </a:lnTo>
                                <a:lnTo>
                                  <a:pt x="950" y="670"/>
                                </a:lnTo>
                                <a:lnTo>
                                  <a:pt x="952" y="670"/>
                                </a:lnTo>
                                <a:lnTo>
                                  <a:pt x="952" y="672"/>
                                </a:lnTo>
                                <a:lnTo>
                                  <a:pt x="950" y="672"/>
                                </a:lnTo>
                                <a:lnTo>
                                  <a:pt x="950" y="674"/>
                                </a:lnTo>
                                <a:lnTo>
                                  <a:pt x="950" y="676"/>
                                </a:lnTo>
                                <a:lnTo>
                                  <a:pt x="950" y="679"/>
                                </a:lnTo>
                                <a:lnTo>
                                  <a:pt x="950" y="681"/>
                                </a:lnTo>
                                <a:lnTo>
                                  <a:pt x="950" y="683"/>
                                </a:lnTo>
                                <a:lnTo>
                                  <a:pt x="952" y="683"/>
                                </a:lnTo>
                                <a:lnTo>
                                  <a:pt x="954" y="683"/>
                                </a:lnTo>
                                <a:lnTo>
                                  <a:pt x="954" y="681"/>
                                </a:lnTo>
                                <a:lnTo>
                                  <a:pt x="956" y="681"/>
                                </a:lnTo>
                                <a:lnTo>
                                  <a:pt x="956" y="679"/>
                                </a:lnTo>
                                <a:lnTo>
                                  <a:pt x="954" y="679"/>
                                </a:lnTo>
                                <a:lnTo>
                                  <a:pt x="954" y="676"/>
                                </a:lnTo>
                                <a:lnTo>
                                  <a:pt x="954" y="674"/>
                                </a:lnTo>
                                <a:lnTo>
                                  <a:pt x="956" y="674"/>
                                </a:lnTo>
                                <a:lnTo>
                                  <a:pt x="956" y="672"/>
                                </a:lnTo>
                                <a:lnTo>
                                  <a:pt x="959" y="672"/>
                                </a:lnTo>
                                <a:lnTo>
                                  <a:pt x="961" y="672"/>
                                </a:lnTo>
                                <a:lnTo>
                                  <a:pt x="961" y="674"/>
                                </a:lnTo>
                                <a:lnTo>
                                  <a:pt x="961" y="679"/>
                                </a:lnTo>
                                <a:lnTo>
                                  <a:pt x="963" y="681"/>
                                </a:lnTo>
                                <a:lnTo>
                                  <a:pt x="965" y="681"/>
                                </a:lnTo>
                                <a:lnTo>
                                  <a:pt x="967" y="683"/>
                                </a:lnTo>
                                <a:lnTo>
                                  <a:pt x="969" y="683"/>
                                </a:lnTo>
                                <a:lnTo>
                                  <a:pt x="971" y="683"/>
                                </a:lnTo>
                                <a:lnTo>
                                  <a:pt x="971" y="685"/>
                                </a:lnTo>
                                <a:lnTo>
                                  <a:pt x="967" y="685"/>
                                </a:lnTo>
                                <a:lnTo>
                                  <a:pt x="965" y="685"/>
                                </a:lnTo>
                                <a:lnTo>
                                  <a:pt x="967" y="687"/>
                                </a:lnTo>
                                <a:lnTo>
                                  <a:pt x="963" y="689"/>
                                </a:lnTo>
                                <a:lnTo>
                                  <a:pt x="963" y="691"/>
                                </a:lnTo>
                                <a:lnTo>
                                  <a:pt x="963" y="693"/>
                                </a:lnTo>
                                <a:lnTo>
                                  <a:pt x="965" y="693"/>
                                </a:lnTo>
                                <a:lnTo>
                                  <a:pt x="963" y="693"/>
                                </a:lnTo>
                                <a:lnTo>
                                  <a:pt x="961" y="691"/>
                                </a:lnTo>
                                <a:lnTo>
                                  <a:pt x="961" y="689"/>
                                </a:lnTo>
                                <a:lnTo>
                                  <a:pt x="961" y="687"/>
                                </a:lnTo>
                                <a:lnTo>
                                  <a:pt x="959" y="687"/>
                                </a:lnTo>
                                <a:lnTo>
                                  <a:pt x="959" y="689"/>
                                </a:lnTo>
                                <a:lnTo>
                                  <a:pt x="959" y="691"/>
                                </a:lnTo>
                                <a:lnTo>
                                  <a:pt x="961" y="691"/>
                                </a:lnTo>
                                <a:lnTo>
                                  <a:pt x="961" y="693"/>
                                </a:lnTo>
                                <a:lnTo>
                                  <a:pt x="959" y="693"/>
                                </a:lnTo>
                                <a:lnTo>
                                  <a:pt x="961" y="693"/>
                                </a:lnTo>
                                <a:lnTo>
                                  <a:pt x="963" y="693"/>
                                </a:lnTo>
                                <a:lnTo>
                                  <a:pt x="963" y="695"/>
                                </a:lnTo>
                                <a:lnTo>
                                  <a:pt x="963" y="693"/>
                                </a:lnTo>
                                <a:lnTo>
                                  <a:pt x="965" y="695"/>
                                </a:lnTo>
                                <a:lnTo>
                                  <a:pt x="967" y="695"/>
                                </a:lnTo>
                                <a:lnTo>
                                  <a:pt x="967" y="693"/>
                                </a:lnTo>
                                <a:lnTo>
                                  <a:pt x="967" y="691"/>
                                </a:lnTo>
                                <a:lnTo>
                                  <a:pt x="965" y="689"/>
                                </a:lnTo>
                                <a:lnTo>
                                  <a:pt x="967" y="687"/>
                                </a:lnTo>
                                <a:lnTo>
                                  <a:pt x="967" y="689"/>
                                </a:lnTo>
                                <a:lnTo>
                                  <a:pt x="969" y="691"/>
                                </a:lnTo>
                                <a:lnTo>
                                  <a:pt x="971" y="691"/>
                                </a:lnTo>
                                <a:lnTo>
                                  <a:pt x="973" y="693"/>
                                </a:lnTo>
                                <a:lnTo>
                                  <a:pt x="973" y="695"/>
                                </a:lnTo>
                                <a:lnTo>
                                  <a:pt x="975" y="698"/>
                                </a:lnTo>
                                <a:lnTo>
                                  <a:pt x="975" y="700"/>
                                </a:lnTo>
                                <a:lnTo>
                                  <a:pt x="978" y="700"/>
                                </a:lnTo>
                                <a:lnTo>
                                  <a:pt x="980" y="702"/>
                                </a:lnTo>
                                <a:lnTo>
                                  <a:pt x="980" y="704"/>
                                </a:lnTo>
                                <a:lnTo>
                                  <a:pt x="982" y="706"/>
                                </a:lnTo>
                                <a:lnTo>
                                  <a:pt x="984" y="708"/>
                                </a:lnTo>
                                <a:lnTo>
                                  <a:pt x="984" y="706"/>
                                </a:lnTo>
                                <a:lnTo>
                                  <a:pt x="986" y="708"/>
                                </a:lnTo>
                                <a:lnTo>
                                  <a:pt x="986" y="710"/>
                                </a:lnTo>
                                <a:lnTo>
                                  <a:pt x="984" y="712"/>
                                </a:lnTo>
                                <a:lnTo>
                                  <a:pt x="984" y="714"/>
                                </a:lnTo>
                                <a:lnTo>
                                  <a:pt x="986" y="714"/>
                                </a:lnTo>
                                <a:lnTo>
                                  <a:pt x="986" y="717"/>
                                </a:lnTo>
                                <a:lnTo>
                                  <a:pt x="988" y="717"/>
                                </a:lnTo>
                                <a:lnTo>
                                  <a:pt x="988" y="719"/>
                                </a:lnTo>
                                <a:lnTo>
                                  <a:pt x="990" y="719"/>
                                </a:lnTo>
                                <a:lnTo>
                                  <a:pt x="992" y="721"/>
                                </a:lnTo>
                                <a:lnTo>
                                  <a:pt x="992" y="719"/>
                                </a:lnTo>
                                <a:lnTo>
                                  <a:pt x="992" y="721"/>
                                </a:lnTo>
                                <a:lnTo>
                                  <a:pt x="994" y="721"/>
                                </a:lnTo>
                                <a:lnTo>
                                  <a:pt x="997" y="723"/>
                                </a:lnTo>
                                <a:lnTo>
                                  <a:pt x="999" y="725"/>
                                </a:lnTo>
                                <a:lnTo>
                                  <a:pt x="1001" y="725"/>
                                </a:lnTo>
                                <a:lnTo>
                                  <a:pt x="1003" y="725"/>
                                </a:lnTo>
                                <a:lnTo>
                                  <a:pt x="1005" y="723"/>
                                </a:lnTo>
                                <a:lnTo>
                                  <a:pt x="1007" y="723"/>
                                </a:lnTo>
                                <a:lnTo>
                                  <a:pt x="1009" y="725"/>
                                </a:lnTo>
                                <a:lnTo>
                                  <a:pt x="1011" y="727"/>
                                </a:lnTo>
                                <a:lnTo>
                                  <a:pt x="1007" y="731"/>
                                </a:lnTo>
                                <a:lnTo>
                                  <a:pt x="1007" y="733"/>
                                </a:lnTo>
                                <a:lnTo>
                                  <a:pt x="1007" y="736"/>
                                </a:lnTo>
                                <a:lnTo>
                                  <a:pt x="1009" y="738"/>
                                </a:lnTo>
                                <a:lnTo>
                                  <a:pt x="1011" y="738"/>
                                </a:lnTo>
                                <a:lnTo>
                                  <a:pt x="1016" y="740"/>
                                </a:lnTo>
                                <a:lnTo>
                                  <a:pt x="1020" y="742"/>
                                </a:lnTo>
                                <a:lnTo>
                                  <a:pt x="1020" y="740"/>
                                </a:lnTo>
                                <a:lnTo>
                                  <a:pt x="1022" y="742"/>
                                </a:lnTo>
                                <a:lnTo>
                                  <a:pt x="1026" y="744"/>
                                </a:lnTo>
                                <a:lnTo>
                                  <a:pt x="1026" y="750"/>
                                </a:lnTo>
                                <a:lnTo>
                                  <a:pt x="1026" y="752"/>
                                </a:lnTo>
                                <a:lnTo>
                                  <a:pt x="1026" y="757"/>
                                </a:lnTo>
                                <a:lnTo>
                                  <a:pt x="1028" y="757"/>
                                </a:lnTo>
                                <a:lnTo>
                                  <a:pt x="1026" y="757"/>
                                </a:lnTo>
                                <a:lnTo>
                                  <a:pt x="1020" y="757"/>
                                </a:lnTo>
                                <a:lnTo>
                                  <a:pt x="1013" y="759"/>
                                </a:lnTo>
                                <a:lnTo>
                                  <a:pt x="1020" y="759"/>
                                </a:lnTo>
                                <a:lnTo>
                                  <a:pt x="1028" y="759"/>
                                </a:lnTo>
                                <a:lnTo>
                                  <a:pt x="1028" y="763"/>
                                </a:lnTo>
                                <a:lnTo>
                                  <a:pt x="1028" y="765"/>
                                </a:lnTo>
                                <a:lnTo>
                                  <a:pt x="1028" y="772"/>
                                </a:lnTo>
                                <a:lnTo>
                                  <a:pt x="1024" y="774"/>
                                </a:lnTo>
                                <a:lnTo>
                                  <a:pt x="1022" y="776"/>
                                </a:lnTo>
                                <a:lnTo>
                                  <a:pt x="1020" y="776"/>
                                </a:lnTo>
                                <a:lnTo>
                                  <a:pt x="1018" y="778"/>
                                </a:lnTo>
                                <a:lnTo>
                                  <a:pt x="1018" y="776"/>
                                </a:lnTo>
                                <a:lnTo>
                                  <a:pt x="1016" y="774"/>
                                </a:lnTo>
                                <a:lnTo>
                                  <a:pt x="1016" y="772"/>
                                </a:lnTo>
                                <a:lnTo>
                                  <a:pt x="1016" y="774"/>
                                </a:lnTo>
                                <a:lnTo>
                                  <a:pt x="1016" y="776"/>
                                </a:lnTo>
                                <a:lnTo>
                                  <a:pt x="1016" y="778"/>
                                </a:lnTo>
                                <a:lnTo>
                                  <a:pt x="1016" y="780"/>
                                </a:lnTo>
                                <a:lnTo>
                                  <a:pt x="1013" y="780"/>
                                </a:lnTo>
                                <a:lnTo>
                                  <a:pt x="1011" y="782"/>
                                </a:lnTo>
                                <a:lnTo>
                                  <a:pt x="1011" y="784"/>
                                </a:lnTo>
                                <a:lnTo>
                                  <a:pt x="1013" y="782"/>
                                </a:lnTo>
                                <a:lnTo>
                                  <a:pt x="1016" y="782"/>
                                </a:lnTo>
                                <a:lnTo>
                                  <a:pt x="1028" y="774"/>
                                </a:lnTo>
                                <a:lnTo>
                                  <a:pt x="1030" y="778"/>
                                </a:lnTo>
                                <a:lnTo>
                                  <a:pt x="1035" y="788"/>
                                </a:lnTo>
                                <a:lnTo>
                                  <a:pt x="1035" y="791"/>
                                </a:lnTo>
                                <a:lnTo>
                                  <a:pt x="1035" y="793"/>
                                </a:lnTo>
                                <a:lnTo>
                                  <a:pt x="1035" y="795"/>
                                </a:lnTo>
                                <a:lnTo>
                                  <a:pt x="1032" y="797"/>
                                </a:lnTo>
                                <a:lnTo>
                                  <a:pt x="1035" y="797"/>
                                </a:lnTo>
                                <a:lnTo>
                                  <a:pt x="1035" y="799"/>
                                </a:lnTo>
                                <a:lnTo>
                                  <a:pt x="1035" y="801"/>
                                </a:lnTo>
                                <a:lnTo>
                                  <a:pt x="1032" y="801"/>
                                </a:lnTo>
                                <a:lnTo>
                                  <a:pt x="1030" y="803"/>
                                </a:lnTo>
                                <a:lnTo>
                                  <a:pt x="1030" y="805"/>
                                </a:lnTo>
                                <a:lnTo>
                                  <a:pt x="1030" y="807"/>
                                </a:lnTo>
                                <a:lnTo>
                                  <a:pt x="1032" y="807"/>
                                </a:lnTo>
                                <a:lnTo>
                                  <a:pt x="1032" y="810"/>
                                </a:lnTo>
                                <a:lnTo>
                                  <a:pt x="1035" y="810"/>
                                </a:lnTo>
                                <a:lnTo>
                                  <a:pt x="1032" y="812"/>
                                </a:lnTo>
                                <a:lnTo>
                                  <a:pt x="1030" y="814"/>
                                </a:lnTo>
                                <a:lnTo>
                                  <a:pt x="1032" y="814"/>
                                </a:lnTo>
                                <a:lnTo>
                                  <a:pt x="1032" y="816"/>
                                </a:lnTo>
                                <a:lnTo>
                                  <a:pt x="1035" y="816"/>
                                </a:lnTo>
                                <a:lnTo>
                                  <a:pt x="1037" y="818"/>
                                </a:lnTo>
                                <a:lnTo>
                                  <a:pt x="1037" y="829"/>
                                </a:lnTo>
                                <a:lnTo>
                                  <a:pt x="1037" y="854"/>
                                </a:lnTo>
                                <a:lnTo>
                                  <a:pt x="1037" y="856"/>
                                </a:lnTo>
                                <a:lnTo>
                                  <a:pt x="1037" y="881"/>
                                </a:lnTo>
                                <a:lnTo>
                                  <a:pt x="1037" y="909"/>
                                </a:lnTo>
                                <a:lnTo>
                                  <a:pt x="1039" y="936"/>
                                </a:lnTo>
                                <a:lnTo>
                                  <a:pt x="1039" y="964"/>
                                </a:lnTo>
                                <a:lnTo>
                                  <a:pt x="1039" y="989"/>
                                </a:lnTo>
                                <a:lnTo>
                                  <a:pt x="1039" y="1017"/>
                                </a:lnTo>
                                <a:lnTo>
                                  <a:pt x="1041" y="1044"/>
                                </a:lnTo>
                                <a:lnTo>
                                  <a:pt x="1041" y="1069"/>
                                </a:lnTo>
                                <a:lnTo>
                                  <a:pt x="1041" y="1097"/>
                                </a:lnTo>
                                <a:lnTo>
                                  <a:pt x="1041" y="1124"/>
                                </a:lnTo>
                                <a:lnTo>
                                  <a:pt x="1043" y="1152"/>
                                </a:lnTo>
                                <a:lnTo>
                                  <a:pt x="1043" y="1179"/>
                                </a:lnTo>
                                <a:lnTo>
                                  <a:pt x="1043" y="1205"/>
                                </a:lnTo>
                                <a:lnTo>
                                  <a:pt x="1043" y="1232"/>
                                </a:lnTo>
                                <a:lnTo>
                                  <a:pt x="1045" y="1260"/>
                                </a:lnTo>
                                <a:lnTo>
                                  <a:pt x="1028" y="1260"/>
                                </a:lnTo>
                                <a:lnTo>
                                  <a:pt x="1026" y="1260"/>
                                </a:lnTo>
                                <a:lnTo>
                                  <a:pt x="1003" y="1260"/>
                                </a:lnTo>
                                <a:lnTo>
                                  <a:pt x="999" y="1260"/>
                                </a:lnTo>
                                <a:lnTo>
                                  <a:pt x="975" y="1262"/>
                                </a:lnTo>
                                <a:lnTo>
                                  <a:pt x="971" y="1262"/>
                                </a:lnTo>
                                <a:lnTo>
                                  <a:pt x="956" y="1262"/>
                                </a:lnTo>
                                <a:lnTo>
                                  <a:pt x="948" y="1262"/>
                                </a:lnTo>
                                <a:lnTo>
                                  <a:pt x="946" y="1262"/>
                                </a:lnTo>
                                <a:lnTo>
                                  <a:pt x="923" y="1262"/>
                                </a:lnTo>
                                <a:lnTo>
                                  <a:pt x="918" y="1262"/>
                                </a:lnTo>
                                <a:lnTo>
                                  <a:pt x="895" y="1264"/>
                                </a:lnTo>
                                <a:lnTo>
                                  <a:pt x="891" y="1264"/>
                                </a:lnTo>
                                <a:lnTo>
                                  <a:pt x="868" y="1264"/>
                                </a:lnTo>
                                <a:lnTo>
                                  <a:pt x="863" y="1264"/>
                                </a:lnTo>
                                <a:lnTo>
                                  <a:pt x="840" y="1264"/>
                                </a:lnTo>
                                <a:lnTo>
                                  <a:pt x="838" y="1264"/>
                                </a:lnTo>
                                <a:lnTo>
                                  <a:pt x="815" y="1266"/>
                                </a:lnTo>
                                <a:lnTo>
                                  <a:pt x="811" y="1266"/>
                                </a:lnTo>
                                <a:lnTo>
                                  <a:pt x="787" y="1266"/>
                                </a:lnTo>
                                <a:lnTo>
                                  <a:pt x="783" y="1266"/>
                                </a:lnTo>
                                <a:lnTo>
                                  <a:pt x="760" y="1266"/>
                                </a:lnTo>
                                <a:lnTo>
                                  <a:pt x="756" y="1266"/>
                                </a:lnTo>
                                <a:lnTo>
                                  <a:pt x="735" y="1266"/>
                                </a:lnTo>
                                <a:lnTo>
                                  <a:pt x="730" y="1266"/>
                                </a:lnTo>
                                <a:lnTo>
                                  <a:pt x="707" y="1266"/>
                                </a:lnTo>
                                <a:lnTo>
                                  <a:pt x="703" y="1266"/>
                                </a:lnTo>
                                <a:lnTo>
                                  <a:pt x="680" y="1268"/>
                                </a:lnTo>
                                <a:lnTo>
                                  <a:pt x="675" y="1268"/>
                                </a:lnTo>
                                <a:lnTo>
                                  <a:pt x="675" y="1241"/>
                                </a:lnTo>
                                <a:lnTo>
                                  <a:pt x="675" y="1213"/>
                                </a:lnTo>
                                <a:lnTo>
                                  <a:pt x="673" y="1188"/>
                                </a:lnTo>
                                <a:lnTo>
                                  <a:pt x="673" y="1160"/>
                                </a:lnTo>
                                <a:lnTo>
                                  <a:pt x="673" y="1139"/>
                                </a:lnTo>
                                <a:lnTo>
                                  <a:pt x="671" y="1141"/>
                                </a:lnTo>
                                <a:lnTo>
                                  <a:pt x="669" y="1131"/>
                                </a:lnTo>
                                <a:lnTo>
                                  <a:pt x="669" y="1103"/>
                                </a:lnTo>
                                <a:lnTo>
                                  <a:pt x="642" y="1103"/>
                                </a:lnTo>
                                <a:lnTo>
                                  <a:pt x="614" y="1105"/>
                                </a:lnTo>
                                <a:lnTo>
                                  <a:pt x="587" y="1105"/>
                                </a:lnTo>
                                <a:lnTo>
                                  <a:pt x="559" y="1107"/>
                                </a:lnTo>
                                <a:lnTo>
                                  <a:pt x="534" y="1107"/>
                                </a:lnTo>
                                <a:lnTo>
                                  <a:pt x="507" y="1110"/>
                                </a:lnTo>
                                <a:lnTo>
                                  <a:pt x="504" y="1082"/>
                                </a:lnTo>
                                <a:lnTo>
                                  <a:pt x="504" y="1055"/>
                                </a:lnTo>
                                <a:lnTo>
                                  <a:pt x="502" y="1029"/>
                                </a:lnTo>
                                <a:lnTo>
                                  <a:pt x="502" y="1002"/>
                                </a:lnTo>
                                <a:lnTo>
                                  <a:pt x="500" y="974"/>
                                </a:lnTo>
                                <a:lnTo>
                                  <a:pt x="500" y="947"/>
                                </a:lnTo>
                                <a:lnTo>
                                  <a:pt x="473" y="949"/>
                                </a:lnTo>
                                <a:lnTo>
                                  <a:pt x="445" y="951"/>
                                </a:lnTo>
                                <a:lnTo>
                                  <a:pt x="420" y="951"/>
                                </a:lnTo>
                                <a:lnTo>
                                  <a:pt x="392" y="953"/>
                                </a:lnTo>
                                <a:lnTo>
                                  <a:pt x="365" y="953"/>
                                </a:lnTo>
                                <a:lnTo>
                                  <a:pt x="340" y="955"/>
                                </a:lnTo>
                                <a:lnTo>
                                  <a:pt x="338" y="928"/>
                                </a:lnTo>
                                <a:lnTo>
                                  <a:pt x="338" y="900"/>
                                </a:lnTo>
                                <a:lnTo>
                                  <a:pt x="335" y="873"/>
                                </a:lnTo>
                                <a:lnTo>
                                  <a:pt x="361" y="873"/>
                                </a:lnTo>
                                <a:lnTo>
                                  <a:pt x="376" y="873"/>
                                </a:lnTo>
                                <a:lnTo>
                                  <a:pt x="384" y="873"/>
                                </a:lnTo>
                                <a:lnTo>
                                  <a:pt x="388" y="871"/>
                                </a:lnTo>
                                <a:lnTo>
                                  <a:pt x="390" y="871"/>
                                </a:lnTo>
                                <a:lnTo>
                                  <a:pt x="397" y="871"/>
                                </a:lnTo>
                                <a:lnTo>
                                  <a:pt x="401" y="871"/>
                                </a:lnTo>
                                <a:lnTo>
                                  <a:pt x="403" y="871"/>
                                </a:lnTo>
                                <a:lnTo>
                                  <a:pt x="403" y="869"/>
                                </a:lnTo>
                                <a:lnTo>
                                  <a:pt x="405" y="869"/>
                                </a:lnTo>
                                <a:lnTo>
                                  <a:pt x="407" y="869"/>
                                </a:lnTo>
                                <a:lnTo>
                                  <a:pt x="409" y="871"/>
                                </a:lnTo>
                                <a:lnTo>
                                  <a:pt x="411" y="871"/>
                                </a:lnTo>
                                <a:lnTo>
                                  <a:pt x="414" y="871"/>
                                </a:lnTo>
                                <a:lnTo>
                                  <a:pt x="414" y="869"/>
                                </a:lnTo>
                                <a:lnTo>
                                  <a:pt x="416" y="869"/>
                                </a:lnTo>
                                <a:lnTo>
                                  <a:pt x="418" y="869"/>
                                </a:lnTo>
                                <a:lnTo>
                                  <a:pt x="420" y="869"/>
                                </a:lnTo>
                                <a:lnTo>
                                  <a:pt x="420" y="871"/>
                                </a:lnTo>
                                <a:lnTo>
                                  <a:pt x="422" y="871"/>
                                </a:lnTo>
                                <a:lnTo>
                                  <a:pt x="424" y="869"/>
                                </a:lnTo>
                                <a:lnTo>
                                  <a:pt x="426" y="867"/>
                                </a:lnTo>
                                <a:lnTo>
                                  <a:pt x="428" y="867"/>
                                </a:lnTo>
                                <a:lnTo>
                                  <a:pt x="428" y="864"/>
                                </a:lnTo>
                                <a:lnTo>
                                  <a:pt x="430" y="864"/>
                                </a:lnTo>
                                <a:lnTo>
                                  <a:pt x="433" y="862"/>
                                </a:lnTo>
                                <a:lnTo>
                                  <a:pt x="435" y="862"/>
                                </a:lnTo>
                                <a:lnTo>
                                  <a:pt x="435" y="860"/>
                                </a:lnTo>
                                <a:lnTo>
                                  <a:pt x="437" y="860"/>
                                </a:lnTo>
                                <a:lnTo>
                                  <a:pt x="437" y="858"/>
                                </a:lnTo>
                                <a:lnTo>
                                  <a:pt x="439" y="858"/>
                                </a:lnTo>
                                <a:lnTo>
                                  <a:pt x="439" y="856"/>
                                </a:lnTo>
                                <a:lnTo>
                                  <a:pt x="441" y="856"/>
                                </a:lnTo>
                                <a:lnTo>
                                  <a:pt x="443" y="856"/>
                                </a:lnTo>
                                <a:lnTo>
                                  <a:pt x="445" y="856"/>
                                </a:lnTo>
                                <a:lnTo>
                                  <a:pt x="447" y="854"/>
                                </a:lnTo>
                                <a:lnTo>
                                  <a:pt x="450" y="852"/>
                                </a:lnTo>
                                <a:lnTo>
                                  <a:pt x="452" y="852"/>
                                </a:lnTo>
                                <a:lnTo>
                                  <a:pt x="452" y="850"/>
                                </a:lnTo>
                                <a:lnTo>
                                  <a:pt x="454" y="850"/>
                                </a:lnTo>
                                <a:lnTo>
                                  <a:pt x="454" y="848"/>
                                </a:lnTo>
                                <a:lnTo>
                                  <a:pt x="456" y="848"/>
                                </a:lnTo>
                                <a:lnTo>
                                  <a:pt x="456" y="845"/>
                                </a:lnTo>
                                <a:lnTo>
                                  <a:pt x="456" y="841"/>
                                </a:lnTo>
                                <a:lnTo>
                                  <a:pt x="456" y="839"/>
                                </a:lnTo>
                                <a:lnTo>
                                  <a:pt x="458" y="839"/>
                                </a:lnTo>
                                <a:lnTo>
                                  <a:pt x="458" y="837"/>
                                </a:lnTo>
                                <a:lnTo>
                                  <a:pt x="460" y="837"/>
                                </a:lnTo>
                                <a:lnTo>
                                  <a:pt x="462" y="837"/>
                                </a:lnTo>
                                <a:lnTo>
                                  <a:pt x="462" y="835"/>
                                </a:lnTo>
                                <a:lnTo>
                                  <a:pt x="464" y="835"/>
                                </a:lnTo>
                                <a:lnTo>
                                  <a:pt x="464" y="833"/>
                                </a:lnTo>
                                <a:lnTo>
                                  <a:pt x="466" y="831"/>
                                </a:lnTo>
                                <a:lnTo>
                                  <a:pt x="466" y="829"/>
                                </a:lnTo>
                                <a:lnTo>
                                  <a:pt x="469" y="829"/>
                                </a:lnTo>
                                <a:lnTo>
                                  <a:pt x="469" y="826"/>
                                </a:lnTo>
                                <a:lnTo>
                                  <a:pt x="471" y="826"/>
                                </a:lnTo>
                                <a:lnTo>
                                  <a:pt x="473" y="826"/>
                                </a:lnTo>
                                <a:lnTo>
                                  <a:pt x="473" y="824"/>
                                </a:lnTo>
                                <a:lnTo>
                                  <a:pt x="475" y="824"/>
                                </a:lnTo>
                                <a:lnTo>
                                  <a:pt x="475" y="822"/>
                                </a:lnTo>
                                <a:lnTo>
                                  <a:pt x="477" y="822"/>
                                </a:lnTo>
                                <a:lnTo>
                                  <a:pt x="477" y="820"/>
                                </a:lnTo>
                                <a:lnTo>
                                  <a:pt x="479" y="820"/>
                                </a:lnTo>
                                <a:lnTo>
                                  <a:pt x="481" y="820"/>
                                </a:lnTo>
                                <a:lnTo>
                                  <a:pt x="481" y="818"/>
                                </a:lnTo>
                                <a:lnTo>
                                  <a:pt x="483" y="816"/>
                                </a:lnTo>
                                <a:lnTo>
                                  <a:pt x="483" y="814"/>
                                </a:lnTo>
                                <a:lnTo>
                                  <a:pt x="485" y="814"/>
                                </a:lnTo>
                                <a:lnTo>
                                  <a:pt x="488" y="814"/>
                                </a:lnTo>
                                <a:lnTo>
                                  <a:pt x="490" y="814"/>
                                </a:lnTo>
                                <a:lnTo>
                                  <a:pt x="492" y="814"/>
                                </a:lnTo>
                                <a:lnTo>
                                  <a:pt x="494" y="814"/>
                                </a:lnTo>
                                <a:lnTo>
                                  <a:pt x="494" y="812"/>
                                </a:lnTo>
                                <a:lnTo>
                                  <a:pt x="494" y="799"/>
                                </a:lnTo>
                                <a:lnTo>
                                  <a:pt x="494" y="786"/>
                                </a:lnTo>
                                <a:lnTo>
                                  <a:pt x="492" y="759"/>
                                </a:lnTo>
                                <a:lnTo>
                                  <a:pt x="490" y="731"/>
                                </a:lnTo>
                                <a:lnTo>
                                  <a:pt x="490" y="706"/>
                                </a:lnTo>
                                <a:lnTo>
                                  <a:pt x="488" y="679"/>
                                </a:lnTo>
                                <a:lnTo>
                                  <a:pt x="488" y="651"/>
                                </a:lnTo>
                                <a:lnTo>
                                  <a:pt x="485" y="624"/>
                                </a:lnTo>
                                <a:lnTo>
                                  <a:pt x="483" y="596"/>
                                </a:lnTo>
                                <a:lnTo>
                                  <a:pt x="483" y="571"/>
                                </a:lnTo>
                                <a:lnTo>
                                  <a:pt x="481" y="543"/>
                                </a:lnTo>
                                <a:lnTo>
                                  <a:pt x="481" y="537"/>
                                </a:lnTo>
                                <a:lnTo>
                                  <a:pt x="481" y="516"/>
                                </a:lnTo>
                                <a:lnTo>
                                  <a:pt x="479" y="488"/>
                                </a:lnTo>
                                <a:lnTo>
                                  <a:pt x="479" y="486"/>
                                </a:lnTo>
                                <a:lnTo>
                                  <a:pt x="481" y="461"/>
                                </a:lnTo>
                                <a:lnTo>
                                  <a:pt x="479" y="433"/>
                                </a:lnTo>
                                <a:lnTo>
                                  <a:pt x="479" y="406"/>
                                </a:lnTo>
                                <a:lnTo>
                                  <a:pt x="479" y="381"/>
                                </a:lnTo>
                                <a:lnTo>
                                  <a:pt x="479" y="379"/>
                                </a:lnTo>
                                <a:lnTo>
                                  <a:pt x="479" y="353"/>
                                </a:lnTo>
                                <a:lnTo>
                                  <a:pt x="477" y="326"/>
                                </a:lnTo>
                                <a:lnTo>
                                  <a:pt x="477" y="298"/>
                                </a:lnTo>
                                <a:lnTo>
                                  <a:pt x="450" y="300"/>
                                </a:lnTo>
                                <a:lnTo>
                                  <a:pt x="424" y="303"/>
                                </a:lnTo>
                                <a:lnTo>
                                  <a:pt x="397" y="303"/>
                                </a:lnTo>
                                <a:lnTo>
                                  <a:pt x="369" y="303"/>
                                </a:lnTo>
                                <a:lnTo>
                                  <a:pt x="342" y="305"/>
                                </a:lnTo>
                                <a:lnTo>
                                  <a:pt x="323" y="305"/>
                                </a:lnTo>
                                <a:lnTo>
                                  <a:pt x="297" y="307"/>
                                </a:lnTo>
                                <a:lnTo>
                                  <a:pt x="270" y="307"/>
                                </a:lnTo>
                                <a:lnTo>
                                  <a:pt x="243" y="309"/>
                                </a:lnTo>
                                <a:lnTo>
                                  <a:pt x="215" y="311"/>
                                </a:lnTo>
                                <a:lnTo>
                                  <a:pt x="190" y="313"/>
                                </a:lnTo>
                                <a:lnTo>
                                  <a:pt x="188" y="313"/>
                                </a:lnTo>
                                <a:lnTo>
                                  <a:pt x="166" y="315"/>
                                </a:lnTo>
                                <a:lnTo>
                                  <a:pt x="139" y="315"/>
                                </a:lnTo>
                                <a:lnTo>
                                  <a:pt x="114" y="317"/>
                                </a:lnTo>
                                <a:lnTo>
                                  <a:pt x="112" y="317"/>
                                </a:lnTo>
                                <a:lnTo>
                                  <a:pt x="86" y="317"/>
                                </a:lnTo>
                                <a:lnTo>
                                  <a:pt x="59" y="317"/>
                                </a:lnTo>
                                <a:lnTo>
                                  <a:pt x="59" y="319"/>
                                </a:lnTo>
                                <a:lnTo>
                                  <a:pt x="31" y="319"/>
                                </a:lnTo>
                                <a:lnTo>
                                  <a:pt x="4" y="319"/>
                                </a:lnTo>
                                <a:lnTo>
                                  <a:pt x="4" y="294"/>
                                </a:lnTo>
                                <a:lnTo>
                                  <a:pt x="2" y="267"/>
                                </a:lnTo>
                                <a:lnTo>
                                  <a:pt x="2" y="239"/>
                                </a:lnTo>
                                <a:lnTo>
                                  <a:pt x="2" y="212"/>
                                </a:lnTo>
                                <a:lnTo>
                                  <a:pt x="2" y="184"/>
                                </a:lnTo>
                                <a:lnTo>
                                  <a:pt x="0" y="172"/>
                                </a:lnTo>
                                <a:lnTo>
                                  <a:pt x="8" y="172"/>
                                </a:lnTo>
                                <a:lnTo>
                                  <a:pt x="29" y="172"/>
                                </a:lnTo>
                                <a:lnTo>
                                  <a:pt x="36" y="172"/>
                                </a:lnTo>
                                <a:lnTo>
                                  <a:pt x="36" y="144"/>
                                </a:lnTo>
                                <a:lnTo>
                                  <a:pt x="36" y="117"/>
                                </a:lnTo>
                                <a:lnTo>
                                  <a:pt x="33" y="89"/>
                                </a:lnTo>
                                <a:lnTo>
                                  <a:pt x="33" y="64"/>
                                </a:lnTo>
                                <a:lnTo>
                                  <a:pt x="33" y="36"/>
                                </a:lnTo>
                                <a:lnTo>
                                  <a:pt x="33" y="9"/>
                                </a:lnTo>
                                <a:lnTo>
                                  <a:pt x="59" y="9"/>
                                </a:lnTo>
                                <a:lnTo>
                                  <a:pt x="86" y="9"/>
                                </a:lnTo>
                                <a:close/>
                              </a:path>
                            </a:pathLst>
                          </a:custGeom>
                          <a:solidFill>
                            <a:srgbClr val="E60000"/>
                          </a:solidFill>
                          <a:ln w="3810">
                            <a:solidFill>
                              <a:srgbClr val="6E6E6E"/>
                            </a:solidFill>
                            <a:round/>
                            <a:headEnd/>
                            <a:tailEnd/>
                          </a:ln>
                        </wps:spPr>
                        <wps:bodyPr rot="0" vert="horz" wrap="square" lIns="91440" tIns="45720" rIns="91440" bIns="45720" anchor="t" anchorCtr="0" upright="1">
                          <a:noAutofit/>
                        </wps:bodyPr>
                      </wps:wsp>
                      <wps:wsp>
                        <wps:cNvPr id="2809" name="Freeform 580"/>
                        <wps:cNvSpPr>
                          <a:spLocks/>
                        </wps:cNvSpPr>
                        <wps:spPr bwMode="auto">
                          <a:xfrm>
                            <a:off x="3834700" y="1038804"/>
                            <a:ext cx="311200" cy="365101"/>
                          </a:xfrm>
                          <a:custGeom>
                            <a:avLst/>
                            <a:gdLst>
                              <a:gd name="T0" fmla="*/ 34925 w 490"/>
                              <a:gd name="T1" fmla="*/ 12065 h 575"/>
                              <a:gd name="T2" fmla="*/ 116840 w 490"/>
                              <a:gd name="T3" fmla="*/ 9525 h 575"/>
                              <a:gd name="T4" fmla="*/ 168910 w 490"/>
                              <a:gd name="T5" fmla="*/ 5715 h 575"/>
                              <a:gd name="T6" fmla="*/ 249555 w 490"/>
                              <a:gd name="T7" fmla="*/ 3175 h 575"/>
                              <a:gd name="T8" fmla="*/ 301625 w 490"/>
                              <a:gd name="T9" fmla="*/ 34925 h 575"/>
                              <a:gd name="T10" fmla="*/ 301625 w 490"/>
                              <a:gd name="T11" fmla="*/ 85725 h 575"/>
                              <a:gd name="T12" fmla="*/ 302895 w 490"/>
                              <a:gd name="T13" fmla="*/ 155575 h 575"/>
                              <a:gd name="T14" fmla="*/ 308610 w 490"/>
                              <a:gd name="T15" fmla="*/ 259080 h 575"/>
                              <a:gd name="T16" fmla="*/ 311150 w 490"/>
                              <a:gd name="T17" fmla="*/ 327660 h 575"/>
                              <a:gd name="T18" fmla="*/ 309880 w 490"/>
                              <a:gd name="T19" fmla="*/ 327660 h 575"/>
                              <a:gd name="T20" fmla="*/ 308610 w 490"/>
                              <a:gd name="T21" fmla="*/ 327660 h 575"/>
                              <a:gd name="T22" fmla="*/ 307340 w 490"/>
                              <a:gd name="T23" fmla="*/ 327660 h 575"/>
                              <a:gd name="T24" fmla="*/ 305435 w 490"/>
                              <a:gd name="T25" fmla="*/ 327660 h 575"/>
                              <a:gd name="T26" fmla="*/ 304165 w 490"/>
                              <a:gd name="T27" fmla="*/ 328930 h 575"/>
                              <a:gd name="T28" fmla="*/ 302895 w 490"/>
                              <a:gd name="T29" fmla="*/ 330200 h 575"/>
                              <a:gd name="T30" fmla="*/ 301625 w 490"/>
                              <a:gd name="T31" fmla="*/ 331470 h 575"/>
                              <a:gd name="T32" fmla="*/ 300355 w 490"/>
                              <a:gd name="T33" fmla="*/ 331470 h 575"/>
                              <a:gd name="T34" fmla="*/ 299085 w 490"/>
                              <a:gd name="T35" fmla="*/ 332740 h 575"/>
                              <a:gd name="T36" fmla="*/ 297815 w 490"/>
                              <a:gd name="T37" fmla="*/ 334010 h 575"/>
                              <a:gd name="T38" fmla="*/ 297815 w 490"/>
                              <a:gd name="T39" fmla="*/ 335280 h 575"/>
                              <a:gd name="T40" fmla="*/ 296545 w 490"/>
                              <a:gd name="T41" fmla="*/ 335280 h 575"/>
                              <a:gd name="T42" fmla="*/ 295275 w 490"/>
                              <a:gd name="T43" fmla="*/ 337185 h 575"/>
                              <a:gd name="T44" fmla="*/ 293370 w 490"/>
                              <a:gd name="T45" fmla="*/ 337185 h 575"/>
                              <a:gd name="T46" fmla="*/ 293370 w 490"/>
                              <a:gd name="T47" fmla="*/ 338455 h 575"/>
                              <a:gd name="T48" fmla="*/ 292100 w 490"/>
                              <a:gd name="T49" fmla="*/ 339725 h 575"/>
                              <a:gd name="T50" fmla="*/ 290830 w 490"/>
                              <a:gd name="T51" fmla="*/ 340995 h 575"/>
                              <a:gd name="T52" fmla="*/ 289560 w 490"/>
                              <a:gd name="T53" fmla="*/ 342265 h 575"/>
                              <a:gd name="T54" fmla="*/ 289560 w 490"/>
                              <a:gd name="T55" fmla="*/ 342265 h 575"/>
                              <a:gd name="T56" fmla="*/ 288290 w 490"/>
                              <a:gd name="T57" fmla="*/ 343535 h 575"/>
                              <a:gd name="T58" fmla="*/ 287020 w 490"/>
                              <a:gd name="T59" fmla="*/ 349250 h 575"/>
                              <a:gd name="T60" fmla="*/ 284480 w 490"/>
                              <a:gd name="T61" fmla="*/ 350520 h 575"/>
                              <a:gd name="T62" fmla="*/ 283210 w 490"/>
                              <a:gd name="T63" fmla="*/ 351790 h 575"/>
                              <a:gd name="T64" fmla="*/ 280035 w 490"/>
                              <a:gd name="T65" fmla="*/ 354330 h 575"/>
                              <a:gd name="T66" fmla="*/ 278765 w 490"/>
                              <a:gd name="T67" fmla="*/ 354330 h 575"/>
                              <a:gd name="T68" fmla="*/ 277495 w 490"/>
                              <a:gd name="T69" fmla="*/ 354330 h 575"/>
                              <a:gd name="T70" fmla="*/ 274955 w 490"/>
                              <a:gd name="T71" fmla="*/ 355600 h 575"/>
                              <a:gd name="T72" fmla="*/ 273685 w 490"/>
                              <a:gd name="T73" fmla="*/ 356870 h 575"/>
                              <a:gd name="T74" fmla="*/ 272415 w 490"/>
                              <a:gd name="T75" fmla="*/ 358140 h 575"/>
                              <a:gd name="T76" fmla="*/ 269240 w 490"/>
                              <a:gd name="T77" fmla="*/ 359410 h 575"/>
                              <a:gd name="T78" fmla="*/ 266700 w 490"/>
                              <a:gd name="T79" fmla="*/ 362585 h 575"/>
                              <a:gd name="T80" fmla="*/ 264160 w 490"/>
                              <a:gd name="T81" fmla="*/ 362585 h 575"/>
                              <a:gd name="T82" fmla="*/ 261620 w 490"/>
                              <a:gd name="T83" fmla="*/ 362585 h 575"/>
                              <a:gd name="T84" fmla="*/ 261620 w 490"/>
                              <a:gd name="T85" fmla="*/ 362585 h 575"/>
                              <a:gd name="T86" fmla="*/ 258445 w 490"/>
                              <a:gd name="T87" fmla="*/ 363855 h 575"/>
                              <a:gd name="T88" fmla="*/ 257175 w 490"/>
                              <a:gd name="T89" fmla="*/ 363855 h 575"/>
                              <a:gd name="T90" fmla="*/ 255905 w 490"/>
                              <a:gd name="T91" fmla="*/ 362585 h 575"/>
                              <a:gd name="T92" fmla="*/ 254635 w 490"/>
                              <a:gd name="T93" fmla="*/ 362585 h 575"/>
                              <a:gd name="T94" fmla="*/ 253365 w 490"/>
                              <a:gd name="T95" fmla="*/ 363855 h 575"/>
                              <a:gd name="T96" fmla="*/ 252095 w 490"/>
                              <a:gd name="T97" fmla="*/ 363855 h 575"/>
                              <a:gd name="T98" fmla="*/ 226695 w 490"/>
                              <a:gd name="T99" fmla="*/ 365125 h 575"/>
                              <a:gd name="T100" fmla="*/ 191770 w 490"/>
                              <a:gd name="T101" fmla="*/ 315595 h 575"/>
                              <a:gd name="T102" fmla="*/ 106045 w 490"/>
                              <a:gd name="T103" fmla="*/ 319405 h 575"/>
                              <a:gd name="T104" fmla="*/ 5080 w 490"/>
                              <a:gd name="T105" fmla="*/ 321945 h 575"/>
                              <a:gd name="T106" fmla="*/ 2540 w 490"/>
                              <a:gd name="T107" fmla="*/ 236220 h 575"/>
                              <a:gd name="T108" fmla="*/ 2540 w 490"/>
                              <a:gd name="T109" fmla="*/ 185420 h 575"/>
                              <a:gd name="T110" fmla="*/ 1270 w 490"/>
                              <a:gd name="T111" fmla="*/ 81915 h 575"/>
                              <a:gd name="T112" fmla="*/ 0 w 490"/>
                              <a:gd name="T113" fmla="*/ 13335 h 575"/>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490" h="575">
                                <a:moveTo>
                                  <a:pt x="0" y="21"/>
                                </a:moveTo>
                                <a:lnTo>
                                  <a:pt x="27" y="21"/>
                                </a:lnTo>
                                <a:lnTo>
                                  <a:pt x="55" y="21"/>
                                </a:lnTo>
                                <a:lnTo>
                                  <a:pt x="55" y="19"/>
                                </a:lnTo>
                                <a:lnTo>
                                  <a:pt x="82" y="19"/>
                                </a:lnTo>
                                <a:lnTo>
                                  <a:pt x="108" y="19"/>
                                </a:lnTo>
                                <a:lnTo>
                                  <a:pt x="110" y="19"/>
                                </a:lnTo>
                                <a:lnTo>
                                  <a:pt x="135" y="17"/>
                                </a:lnTo>
                                <a:lnTo>
                                  <a:pt x="162" y="17"/>
                                </a:lnTo>
                                <a:lnTo>
                                  <a:pt x="184" y="15"/>
                                </a:lnTo>
                                <a:lnTo>
                                  <a:pt x="186" y="15"/>
                                </a:lnTo>
                                <a:lnTo>
                                  <a:pt x="211" y="13"/>
                                </a:lnTo>
                                <a:lnTo>
                                  <a:pt x="239" y="11"/>
                                </a:lnTo>
                                <a:lnTo>
                                  <a:pt x="266" y="9"/>
                                </a:lnTo>
                                <a:lnTo>
                                  <a:pt x="293" y="9"/>
                                </a:lnTo>
                                <a:lnTo>
                                  <a:pt x="319" y="7"/>
                                </a:lnTo>
                                <a:lnTo>
                                  <a:pt x="338" y="7"/>
                                </a:lnTo>
                                <a:lnTo>
                                  <a:pt x="365" y="5"/>
                                </a:lnTo>
                                <a:lnTo>
                                  <a:pt x="393" y="5"/>
                                </a:lnTo>
                                <a:lnTo>
                                  <a:pt x="420" y="5"/>
                                </a:lnTo>
                                <a:lnTo>
                                  <a:pt x="446" y="2"/>
                                </a:lnTo>
                                <a:lnTo>
                                  <a:pt x="473" y="0"/>
                                </a:lnTo>
                                <a:lnTo>
                                  <a:pt x="473" y="28"/>
                                </a:lnTo>
                                <a:lnTo>
                                  <a:pt x="475" y="55"/>
                                </a:lnTo>
                                <a:lnTo>
                                  <a:pt x="475" y="81"/>
                                </a:lnTo>
                                <a:lnTo>
                                  <a:pt x="475" y="83"/>
                                </a:lnTo>
                                <a:lnTo>
                                  <a:pt x="475" y="108"/>
                                </a:lnTo>
                                <a:lnTo>
                                  <a:pt x="475" y="135"/>
                                </a:lnTo>
                                <a:lnTo>
                                  <a:pt x="477" y="163"/>
                                </a:lnTo>
                                <a:lnTo>
                                  <a:pt x="475" y="188"/>
                                </a:lnTo>
                                <a:lnTo>
                                  <a:pt x="475" y="190"/>
                                </a:lnTo>
                                <a:lnTo>
                                  <a:pt x="477" y="218"/>
                                </a:lnTo>
                                <a:lnTo>
                                  <a:pt x="477" y="239"/>
                                </a:lnTo>
                                <a:lnTo>
                                  <a:pt x="477" y="245"/>
                                </a:lnTo>
                                <a:lnTo>
                                  <a:pt x="479" y="273"/>
                                </a:lnTo>
                                <a:lnTo>
                                  <a:pt x="479" y="298"/>
                                </a:lnTo>
                                <a:lnTo>
                                  <a:pt x="481" y="326"/>
                                </a:lnTo>
                                <a:lnTo>
                                  <a:pt x="484" y="353"/>
                                </a:lnTo>
                                <a:lnTo>
                                  <a:pt x="484" y="381"/>
                                </a:lnTo>
                                <a:lnTo>
                                  <a:pt x="486" y="408"/>
                                </a:lnTo>
                                <a:lnTo>
                                  <a:pt x="486" y="433"/>
                                </a:lnTo>
                                <a:lnTo>
                                  <a:pt x="488" y="461"/>
                                </a:lnTo>
                                <a:lnTo>
                                  <a:pt x="490" y="488"/>
                                </a:lnTo>
                                <a:lnTo>
                                  <a:pt x="490" y="501"/>
                                </a:lnTo>
                                <a:lnTo>
                                  <a:pt x="490" y="514"/>
                                </a:lnTo>
                                <a:lnTo>
                                  <a:pt x="490" y="516"/>
                                </a:lnTo>
                                <a:lnTo>
                                  <a:pt x="488" y="516"/>
                                </a:lnTo>
                                <a:lnTo>
                                  <a:pt x="486" y="516"/>
                                </a:lnTo>
                                <a:lnTo>
                                  <a:pt x="484" y="516"/>
                                </a:lnTo>
                                <a:lnTo>
                                  <a:pt x="481" y="516"/>
                                </a:lnTo>
                                <a:lnTo>
                                  <a:pt x="479" y="516"/>
                                </a:lnTo>
                                <a:lnTo>
                                  <a:pt x="479" y="518"/>
                                </a:lnTo>
                                <a:lnTo>
                                  <a:pt x="477" y="520"/>
                                </a:lnTo>
                                <a:lnTo>
                                  <a:pt x="477" y="522"/>
                                </a:lnTo>
                                <a:lnTo>
                                  <a:pt x="475" y="522"/>
                                </a:lnTo>
                                <a:lnTo>
                                  <a:pt x="473" y="522"/>
                                </a:lnTo>
                                <a:lnTo>
                                  <a:pt x="473" y="524"/>
                                </a:lnTo>
                                <a:lnTo>
                                  <a:pt x="471" y="524"/>
                                </a:lnTo>
                                <a:lnTo>
                                  <a:pt x="471" y="526"/>
                                </a:lnTo>
                                <a:lnTo>
                                  <a:pt x="469" y="526"/>
                                </a:lnTo>
                                <a:lnTo>
                                  <a:pt x="469" y="528"/>
                                </a:lnTo>
                                <a:lnTo>
                                  <a:pt x="467" y="528"/>
                                </a:lnTo>
                                <a:lnTo>
                                  <a:pt x="465" y="528"/>
                                </a:lnTo>
                                <a:lnTo>
                                  <a:pt x="465" y="531"/>
                                </a:lnTo>
                                <a:lnTo>
                                  <a:pt x="462" y="531"/>
                                </a:lnTo>
                                <a:lnTo>
                                  <a:pt x="462" y="533"/>
                                </a:lnTo>
                                <a:lnTo>
                                  <a:pt x="460" y="535"/>
                                </a:lnTo>
                                <a:lnTo>
                                  <a:pt x="460" y="537"/>
                                </a:lnTo>
                                <a:lnTo>
                                  <a:pt x="458" y="537"/>
                                </a:lnTo>
                                <a:lnTo>
                                  <a:pt x="458" y="539"/>
                                </a:lnTo>
                                <a:lnTo>
                                  <a:pt x="456" y="539"/>
                                </a:lnTo>
                                <a:lnTo>
                                  <a:pt x="454" y="539"/>
                                </a:lnTo>
                                <a:lnTo>
                                  <a:pt x="454" y="541"/>
                                </a:lnTo>
                                <a:lnTo>
                                  <a:pt x="452" y="541"/>
                                </a:lnTo>
                                <a:lnTo>
                                  <a:pt x="452" y="543"/>
                                </a:lnTo>
                                <a:lnTo>
                                  <a:pt x="452" y="547"/>
                                </a:lnTo>
                                <a:lnTo>
                                  <a:pt x="452" y="550"/>
                                </a:lnTo>
                                <a:lnTo>
                                  <a:pt x="450" y="550"/>
                                </a:lnTo>
                                <a:lnTo>
                                  <a:pt x="450" y="552"/>
                                </a:lnTo>
                                <a:lnTo>
                                  <a:pt x="448" y="552"/>
                                </a:lnTo>
                                <a:lnTo>
                                  <a:pt x="448" y="554"/>
                                </a:lnTo>
                                <a:lnTo>
                                  <a:pt x="446" y="554"/>
                                </a:lnTo>
                                <a:lnTo>
                                  <a:pt x="443" y="556"/>
                                </a:lnTo>
                                <a:lnTo>
                                  <a:pt x="441" y="558"/>
                                </a:lnTo>
                                <a:lnTo>
                                  <a:pt x="439" y="558"/>
                                </a:lnTo>
                                <a:lnTo>
                                  <a:pt x="437" y="558"/>
                                </a:lnTo>
                                <a:lnTo>
                                  <a:pt x="435" y="558"/>
                                </a:lnTo>
                                <a:lnTo>
                                  <a:pt x="435" y="560"/>
                                </a:lnTo>
                                <a:lnTo>
                                  <a:pt x="433" y="560"/>
                                </a:lnTo>
                                <a:lnTo>
                                  <a:pt x="433" y="562"/>
                                </a:lnTo>
                                <a:lnTo>
                                  <a:pt x="431" y="562"/>
                                </a:lnTo>
                                <a:lnTo>
                                  <a:pt x="431" y="564"/>
                                </a:lnTo>
                                <a:lnTo>
                                  <a:pt x="429" y="564"/>
                                </a:lnTo>
                                <a:lnTo>
                                  <a:pt x="426" y="566"/>
                                </a:lnTo>
                                <a:lnTo>
                                  <a:pt x="424" y="566"/>
                                </a:lnTo>
                                <a:lnTo>
                                  <a:pt x="424" y="569"/>
                                </a:lnTo>
                                <a:lnTo>
                                  <a:pt x="422" y="569"/>
                                </a:lnTo>
                                <a:lnTo>
                                  <a:pt x="420" y="571"/>
                                </a:lnTo>
                                <a:lnTo>
                                  <a:pt x="418" y="573"/>
                                </a:lnTo>
                                <a:lnTo>
                                  <a:pt x="416" y="573"/>
                                </a:lnTo>
                                <a:lnTo>
                                  <a:pt x="416" y="571"/>
                                </a:lnTo>
                                <a:lnTo>
                                  <a:pt x="414" y="571"/>
                                </a:lnTo>
                                <a:lnTo>
                                  <a:pt x="412" y="571"/>
                                </a:lnTo>
                                <a:lnTo>
                                  <a:pt x="410" y="571"/>
                                </a:lnTo>
                                <a:lnTo>
                                  <a:pt x="410" y="573"/>
                                </a:lnTo>
                                <a:lnTo>
                                  <a:pt x="407" y="573"/>
                                </a:lnTo>
                                <a:lnTo>
                                  <a:pt x="405" y="573"/>
                                </a:lnTo>
                                <a:lnTo>
                                  <a:pt x="403" y="571"/>
                                </a:lnTo>
                                <a:lnTo>
                                  <a:pt x="401" y="571"/>
                                </a:lnTo>
                                <a:lnTo>
                                  <a:pt x="399" y="571"/>
                                </a:lnTo>
                                <a:lnTo>
                                  <a:pt x="399" y="573"/>
                                </a:lnTo>
                                <a:lnTo>
                                  <a:pt x="397" y="573"/>
                                </a:lnTo>
                                <a:lnTo>
                                  <a:pt x="393" y="573"/>
                                </a:lnTo>
                                <a:lnTo>
                                  <a:pt x="386" y="573"/>
                                </a:lnTo>
                                <a:lnTo>
                                  <a:pt x="384" y="573"/>
                                </a:lnTo>
                                <a:lnTo>
                                  <a:pt x="380" y="575"/>
                                </a:lnTo>
                                <a:lnTo>
                                  <a:pt x="372" y="575"/>
                                </a:lnTo>
                                <a:lnTo>
                                  <a:pt x="357" y="575"/>
                                </a:lnTo>
                                <a:lnTo>
                                  <a:pt x="331" y="575"/>
                                </a:lnTo>
                                <a:lnTo>
                                  <a:pt x="331" y="550"/>
                                </a:lnTo>
                                <a:lnTo>
                                  <a:pt x="329" y="522"/>
                                </a:lnTo>
                                <a:lnTo>
                                  <a:pt x="329" y="495"/>
                                </a:lnTo>
                                <a:lnTo>
                                  <a:pt x="302" y="497"/>
                                </a:lnTo>
                                <a:lnTo>
                                  <a:pt x="274" y="497"/>
                                </a:lnTo>
                                <a:lnTo>
                                  <a:pt x="255" y="499"/>
                                </a:lnTo>
                                <a:lnTo>
                                  <a:pt x="249" y="499"/>
                                </a:lnTo>
                                <a:lnTo>
                                  <a:pt x="222" y="501"/>
                                </a:lnTo>
                                <a:lnTo>
                                  <a:pt x="194" y="501"/>
                                </a:lnTo>
                                <a:lnTo>
                                  <a:pt x="167" y="503"/>
                                </a:lnTo>
                                <a:lnTo>
                                  <a:pt x="139" y="503"/>
                                </a:lnTo>
                                <a:lnTo>
                                  <a:pt x="112" y="505"/>
                                </a:lnTo>
                                <a:lnTo>
                                  <a:pt x="84" y="505"/>
                                </a:lnTo>
                                <a:lnTo>
                                  <a:pt x="59" y="505"/>
                                </a:lnTo>
                                <a:lnTo>
                                  <a:pt x="32" y="507"/>
                                </a:lnTo>
                                <a:lnTo>
                                  <a:pt x="8" y="507"/>
                                </a:lnTo>
                                <a:lnTo>
                                  <a:pt x="8" y="480"/>
                                </a:lnTo>
                                <a:lnTo>
                                  <a:pt x="6" y="454"/>
                                </a:lnTo>
                                <a:lnTo>
                                  <a:pt x="6" y="427"/>
                                </a:lnTo>
                                <a:lnTo>
                                  <a:pt x="6" y="400"/>
                                </a:lnTo>
                                <a:lnTo>
                                  <a:pt x="4" y="372"/>
                                </a:lnTo>
                                <a:lnTo>
                                  <a:pt x="4" y="345"/>
                                </a:lnTo>
                                <a:lnTo>
                                  <a:pt x="4" y="319"/>
                                </a:lnTo>
                                <a:lnTo>
                                  <a:pt x="4" y="292"/>
                                </a:lnTo>
                                <a:lnTo>
                                  <a:pt x="4" y="264"/>
                                </a:lnTo>
                                <a:lnTo>
                                  <a:pt x="2" y="239"/>
                                </a:lnTo>
                                <a:lnTo>
                                  <a:pt x="2" y="212"/>
                                </a:lnTo>
                                <a:lnTo>
                                  <a:pt x="2" y="184"/>
                                </a:lnTo>
                                <a:lnTo>
                                  <a:pt x="2" y="157"/>
                                </a:lnTo>
                                <a:lnTo>
                                  <a:pt x="2" y="129"/>
                                </a:lnTo>
                                <a:lnTo>
                                  <a:pt x="2" y="104"/>
                                </a:lnTo>
                                <a:lnTo>
                                  <a:pt x="0" y="76"/>
                                </a:lnTo>
                                <a:lnTo>
                                  <a:pt x="0" y="49"/>
                                </a:lnTo>
                                <a:lnTo>
                                  <a:pt x="0" y="21"/>
                                </a:lnTo>
                                <a:close/>
                              </a:path>
                            </a:pathLst>
                          </a:custGeom>
                          <a:solidFill>
                            <a:srgbClr val="38A800"/>
                          </a:solidFill>
                          <a:ln w="3810">
                            <a:solidFill>
                              <a:srgbClr val="6E6E6E"/>
                            </a:solidFill>
                            <a:round/>
                            <a:headEnd/>
                            <a:tailEnd/>
                          </a:ln>
                        </wps:spPr>
                        <wps:bodyPr rot="0" vert="horz" wrap="square" lIns="91440" tIns="45720" rIns="91440" bIns="45720" anchor="t" anchorCtr="0" upright="1">
                          <a:noAutofit/>
                        </wps:bodyPr>
                      </wps:wsp>
                      <wps:wsp>
                        <wps:cNvPr id="2810" name="Freeform 581"/>
                        <wps:cNvSpPr>
                          <a:spLocks/>
                        </wps:cNvSpPr>
                        <wps:spPr bwMode="auto">
                          <a:xfrm>
                            <a:off x="3839800" y="1353105"/>
                            <a:ext cx="658500" cy="623602"/>
                          </a:xfrm>
                          <a:custGeom>
                            <a:avLst/>
                            <a:gdLst>
                              <a:gd name="T0" fmla="*/ 32385 w 1037"/>
                              <a:gd name="T1" fmla="*/ 6350 h 982"/>
                              <a:gd name="T2" fmla="*/ 100965 w 1037"/>
                              <a:gd name="T3" fmla="*/ 5080 h 982"/>
                              <a:gd name="T4" fmla="*/ 156845 w 1037"/>
                              <a:gd name="T5" fmla="*/ 2540 h 982"/>
                              <a:gd name="T6" fmla="*/ 203835 w 1037"/>
                              <a:gd name="T7" fmla="*/ 0 h 982"/>
                              <a:gd name="T8" fmla="*/ 207010 w 1037"/>
                              <a:gd name="T9" fmla="*/ 67945 h 982"/>
                              <a:gd name="T10" fmla="*/ 241300 w 1037"/>
                              <a:gd name="T11" fmla="*/ 101600 h 982"/>
                              <a:gd name="T12" fmla="*/ 309880 w 1037"/>
                              <a:gd name="T13" fmla="*/ 97790 h 982"/>
                              <a:gd name="T14" fmla="*/ 312420 w 1037"/>
                              <a:gd name="T15" fmla="*/ 166370 h 982"/>
                              <a:gd name="T16" fmla="*/ 347345 w 1037"/>
                              <a:gd name="T17" fmla="*/ 199390 h 982"/>
                              <a:gd name="T18" fmla="*/ 417195 w 1037"/>
                              <a:gd name="T19" fmla="*/ 196850 h 982"/>
                              <a:gd name="T20" fmla="*/ 419735 w 1037"/>
                              <a:gd name="T21" fmla="*/ 233045 h 982"/>
                              <a:gd name="T22" fmla="*/ 421005 w 1037"/>
                              <a:gd name="T23" fmla="*/ 301625 h 982"/>
                              <a:gd name="T24" fmla="*/ 455930 w 1037"/>
                              <a:gd name="T25" fmla="*/ 300355 h 982"/>
                              <a:gd name="T26" fmla="*/ 489585 w 1037"/>
                              <a:gd name="T27" fmla="*/ 300355 h 982"/>
                              <a:gd name="T28" fmla="*/ 524510 w 1037"/>
                              <a:gd name="T29" fmla="*/ 299085 h 982"/>
                              <a:gd name="T30" fmla="*/ 558165 w 1037"/>
                              <a:gd name="T31" fmla="*/ 299085 h 982"/>
                              <a:gd name="T32" fmla="*/ 593090 w 1037"/>
                              <a:gd name="T33" fmla="*/ 297815 h 982"/>
                              <a:gd name="T34" fmla="*/ 611505 w 1037"/>
                              <a:gd name="T35" fmla="*/ 297815 h 982"/>
                              <a:gd name="T36" fmla="*/ 645160 w 1037"/>
                              <a:gd name="T37" fmla="*/ 296545 h 982"/>
                              <a:gd name="T38" fmla="*/ 655955 w 1037"/>
                              <a:gd name="T39" fmla="*/ 344805 h 982"/>
                              <a:gd name="T40" fmla="*/ 657225 w 1037"/>
                              <a:gd name="T41" fmla="*/ 412750 h 982"/>
                              <a:gd name="T42" fmla="*/ 658495 w 1037"/>
                              <a:gd name="T43" fmla="*/ 481330 h 982"/>
                              <a:gd name="T44" fmla="*/ 638810 w 1037"/>
                              <a:gd name="T45" fmla="*/ 499110 h 982"/>
                              <a:gd name="T46" fmla="*/ 603885 w 1037"/>
                              <a:gd name="T47" fmla="*/ 500380 h 982"/>
                              <a:gd name="T48" fmla="*/ 570230 w 1037"/>
                              <a:gd name="T49" fmla="*/ 501650 h 982"/>
                              <a:gd name="T50" fmla="*/ 542290 w 1037"/>
                              <a:gd name="T51" fmla="*/ 502920 h 982"/>
                              <a:gd name="T52" fmla="*/ 514985 w 1037"/>
                              <a:gd name="T53" fmla="*/ 502920 h 982"/>
                              <a:gd name="T54" fmla="*/ 485775 w 1037"/>
                              <a:gd name="T55" fmla="*/ 504190 h 982"/>
                              <a:gd name="T56" fmla="*/ 450850 w 1037"/>
                              <a:gd name="T57" fmla="*/ 505460 h 982"/>
                              <a:gd name="T58" fmla="*/ 415925 w 1037"/>
                              <a:gd name="T59" fmla="*/ 506730 h 982"/>
                              <a:gd name="T60" fmla="*/ 381000 w 1037"/>
                              <a:gd name="T61" fmla="*/ 508000 h 982"/>
                              <a:gd name="T62" fmla="*/ 346075 w 1037"/>
                              <a:gd name="T63" fmla="*/ 508000 h 982"/>
                              <a:gd name="T64" fmla="*/ 312420 w 1037"/>
                              <a:gd name="T65" fmla="*/ 509270 h 982"/>
                              <a:gd name="T66" fmla="*/ 278130 w 1037"/>
                              <a:gd name="T67" fmla="*/ 511175 h 982"/>
                              <a:gd name="T68" fmla="*/ 259080 w 1037"/>
                              <a:gd name="T69" fmla="*/ 512445 h 982"/>
                              <a:gd name="T70" fmla="*/ 226695 w 1037"/>
                              <a:gd name="T71" fmla="*/ 529590 h 982"/>
                              <a:gd name="T72" fmla="*/ 229235 w 1037"/>
                              <a:gd name="T73" fmla="*/ 582295 h 982"/>
                              <a:gd name="T74" fmla="*/ 196215 w 1037"/>
                              <a:gd name="T75" fmla="*/ 616585 h 982"/>
                              <a:gd name="T76" fmla="*/ 126365 w 1037"/>
                              <a:gd name="T77" fmla="*/ 619760 h 982"/>
                              <a:gd name="T78" fmla="*/ 57785 w 1037"/>
                              <a:gd name="T79" fmla="*/ 622300 h 982"/>
                              <a:gd name="T80" fmla="*/ 22860 w 1037"/>
                              <a:gd name="T81" fmla="*/ 588645 h 982"/>
                              <a:gd name="T82" fmla="*/ 20320 w 1037"/>
                              <a:gd name="T83" fmla="*/ 521335 h 982"/>
                              <a:gd name="T84" fmla="*/ 17780 w 1037"/>
                              <a:gd name="T85" fmla="*/ 453390 h 982"/>
                              <a:gd name="T86" fmla="*/ 15240 w 1037"/>
                              <a:gd name="T87" fmla="*/ 384810 h 982"/>
                              <a:gd name="T88" fmla="*/ 13335 w 1037"/>
                              <a:gd name="T89" fmla="*/ 329565 h 982"/>
                              <a:gd name="T90" fmla="*/ 12065 w 1037"/>
                              <a:gd name="T91" fmla="*/ 299085 h 982"/>
                              <a:gd name="T92" fmla="*/ 10795 w 1037"/>
                              <a:gd name="T93" fmla="*/ 264160 h 982"/>
                              <a:gd name="T94" fmla="*/ 8255 w 1037"/>
                              <a:gd name="T95" fmla="*/ 213360 h 982"/>
                              <a:gd name="T96" fmla="*/ 6985 w 1037"/>
                              <a:gd name="T97" fmla="*/ 179705 h 982"/>
                              <a:gd name="T98" fmla="*/ 5715 w 1037"/>
                              <a:gd name="T99" fmla="*/ 161925 h 982"/>
                              <a:gd name="T100" fmla="*/ 4445 w 1037"/>
                              <a:gd name="T101" fmla="*/ 128270 h 982"/>
                              <a:gd name="T102" fmla="*/ 1270 w 1037"/>
                              <a:gd name="T103" fmla="*/ 61595 h 982"/>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1037" h="982">
                                <a:moveTo>
                                  <a:pt x="0" y="12"/>
                                </a:moveTo>
                                <a:lnTo>
                                  <a:pt x="0" y="12"/>
                                </a:lnTo>
                                <a:lnTo>
                                  <a:pt x="24" y="12"/>
                                </a:lnTo>
                                <a:lnTo>
                                  <a:pt x="51" y="10"/>
                                </a:lnTo>
                                <a:lnTo>
                                  <a:pt x="76" y="10"/>
                                </a:lnTo>
                                <a:lnTo>
                                  <a:pt x="104" y="10"/>
                                </a:lnTo>
                                <a:lnTo>
                                  <a:pt x="131" y="8"/>
                                </a:lnTo>
                                <a:lnTo>
                                  <a:pt x="159" y="8"/>
                                </a:lnTo>
                                <a:lnTo>
                                  <a:pt x="186" y="6"/>
                                </a:lnTo>
                                <a:lnTo>
                                  <a:pt x="214" y="6"/>
                                </a:lnTo>
                                <a:lnTo>
                                  <a:pt x="241" y="4"/>
                                </a:lnTo>
                                <a:lnTo>
                                  <a:pt x="247" y="4"/>
                                </a:lnTo>
                                <a:lnTo>
                                  <a:pt x="266" y="2"/>
                                </a:lnTo>
                                <a:lnTo>
                                  <a:pt x="294" y="2"/>
                                </a:lnTo>
                                <a:lnTo>
                                  <a:pt x="321" y="0"/>
                                </a:lnTo>
                                <a:lnTo>
                                  <a:pt x="321" y="27"/>
                                </a:lnTo>
                                <a:lnTo>
                                  <a:pt x="323" y="55"/>
                                </a:lnTo>
                                <a:lnTo>
                                  <a:pt x="323" y="80"/>
                                </a:lnTo>
                                <a:lnTo>
                                  <a:pt x="326" y="107"/>
                                </a:lnTo>
                                <a:lnTo>
                                  <a:pt x="326" y="135"/>
                                </a:lnTo>
                                <a:lnTo>
                                  <a:pt x="328" y="162"/>
                                </a:lnTo>
                                <a:lnTo>
                                  <a:pt x="353" y="160"/>
                                </a:lnTo>
                                <a:lnTo>
                                  <a:pt x="380" y="160"/>
                                </a:lnTo>
                                <a:lnTo>
                                  <a:pt x="408" y="158"/>
                                </a:lnTo>
                                <a:lnTo>
                                  <a:pt x="433" y="158"/>
                                </a:lnTo>
                                <a:lnTo>
                                  <a:pt x="461" y="156"/>
                                </a:lnTo>
                                <a:lnTo>
                                  <a:pt x="488" y="154"/>
                                </a:lnTo>
                                <a:lnTo>
                                  <a:pt x="488" y="181"/>
                                </a:lnTo>
                                <a:lnTo>
                                  <a:pt x="490" y="209"/>
                                </a:lnTo>
                                <a:lnTo>
                                  <a:pt x="490" y="236"/>
                                </a:lnTo>
                                <a:lnTo>
                                  <a:pt x="492" y="262"/>
                                </a:lnTo>
                                <a:lnTo>
                                  <a:pt x="492" y="289"/>
                                </a:lnTo>
                                <a:lnTo>
                                  <a:pt x="495" y="317"/>
                                </a:lnTo>
                                <a:lnTo>
                                  <a:pt x="522" y="314"/>
                                </a:lnTo>
                                <a:lnTo>
                                  <a:pt x="547" y="314"/>
                                </a:lnTo>
                                <a:lnTo>
                                  <a:pt x="575" y="312"/>
                                </a:lnTo>
                                <a:lnTo>
                                  <a:pt x="602" y="312"/>
                                </a:lnTo>
                                <a:lnTo>
                                  <a:pt x="630" y="310"/>
                                </a:lnTo>
                                <a:lnTo>
                                  <a:pt x="657" y="310"/>
                                </a:lnTo>
                                <a:lnTo>
                                  <a:pt x="657" y="338"/>
                                </a:lnTo>
                                <a:lnTo>
                                  <a:pt x="659" y="348"/>
                                </a:lnTo>
                                <a:lnTo>
                                  <a:pt x="661" y="346"/>
                                </a:lnTo>
                                <a:lnTo>
                                  <a:pt x="661" y="367"/>
                                </a:lnTo>
                                <a:lnTo>
                                  <a:pt x="661" y="395"/>
                                </a:lnTo>
                                <a:lnTo>
                                  <a:pt x="663" y="420"/>
                                </a:lnTo>
                                <a:lnTo>
                                  <a:pt x="663" y="448"/>
                                </a:lnTo>
                                <a:lnTo>
                                  <a:pt x="663" y="475"/>
                                </a:lnTo>
                                <a:lnTo>
                                  <a:pt x="668" y="475"/>
                                </a:lnTo>
                                <a:lnTo>
                                  <a:pt x="691" y="473"/>
                                </a:lnTo>
                                <a:lnTo>
                                  <a:pt x="695" y="473"/>
                                </a:lnTo>
                                <a:lnTo>
                                  <a:pt x="718" y="473"/>
                                </a:lnTo>
                                <a:lnTo>
                                  <a:pt x="723" y="473"/>
                                </a:lnTo>
                                <a:lnTo>
                                  <a:pt x="744" y="473"/>
                                </a:lnTo>
                                <a:lnTo>
                                  <a:pt x="748" y="473"/>
                                </a:lnTo>
                                <a:lnTo>
                                  <a:pt x="771" y="473"/>
                                </a:lnTo>
                                <a:lnTo>
                                  <a:pt x="775" y="473"/>
                                </a:lnTo>
                                <a:lnTo>
                                  <a:pt x="799" y="473"/>
                                </a:lnTo>
                                <a:lnTo>
                                  <a:pt x="803" y="473"/>
                                </a:lnTo>
                                <a:lnTo>
                                  <a:pt x="826" y="471"/>
                                </a:lnTo>
                                <a:lnTo>
                                  <a:pt x="828" y="471"/>
                                </a:lnTo>
                                <a:lnTo>
                                  <a:pt x="851" y="471"/>
                                </a:lnTo>
                                <a:lnTo>
                                  <a:pt x="856" y="471"/>
                                </a:lnTo>
                                <a:lnTo>
                                  <a:pt x="879" y="471"/>
                                </a:lnTo>
                                <a:lnTo>
                                  <a:pt x="883" y="471"/>
                                </a:lnTo>
                                <a:lnTo>
                                  <a:pt x="906" y="469"/>
                                </a:lnTo>
                                <a:lnTo>
                                  <a:pt x="911" y="469"/>
                                </a:lnTo>
                                <a:lnTo>
                                  <a:pt x="934" y="469"/>
                                </a:lnTo>
                                <a:lnTo>
                                  <a:pt x="936" y="469"/>
                                </a:lnTo>
                                <a:lnTo>
                                  <a:pt x="944" y="469"/>
                                </a:lnTo>
                                <a:lnTo>
                                  <a:pt x="959" y="469"/>
                                </a:lnTo>
                                <a:lnTo>
                                  <a:pt x="963" y="469"/>
                                </a:lnTo>
                                <a:lnTo>
                                  <a:pt x="987" y="467"/>
                                </a:lnTo>
                                <a:lnTo>
                                  <a:pt x="991" y="467"/>
                                </a:lnTo>
                                <a:lnTo>
                                  <a:pt x="1014" y="467"/>
                                </a:lnTo>
                                <a:lnTo>
                                  <a:pt x="1016" y="467"/>
                                </a:lnTo>
                                <a:lnTo>
                                  <a:pt x="1033" y="467"/>
                                </a:lnTo>
                                <a:lnTo>
                                  <a:pt x="1033" y="488"/>
                                </a:lnTo>
                                <a:lnTo>
                                  <a:pt x="1033" y="515"/>
                                </a:lnTo>
                                <a:lnTo>
                                  <a:pt x="1033" y="543"/>
                                </a:lnTo>
                                <a:lnTo>
                                  <a:pt x="1033" y="570"/>
                                </a:lnTo>
                                <a:lnTo>
                                  <a:pt x="1035" y="595"/>
                                </a:lnTo>
                                <a:lnTo>
                                  <a:pt x="1035" y="623"/>
                                </a:lnTo>
                                <a:lnTo>
                                  <a:pt x="1035" y="650"/>
                                </a:lnTo>
                                <a:lnTo>
                                  <a:pt x="1035" y="678"/>
                                </a:lnTo>
                                <a:lnTo>
                                  <a:pt x="1035" y="705"/>
                                </a:lnTo>
                                <a:lnTo>
                                  <a:pt x="1037" y="731"/>
                                </a:lnTo>
                                <a:lnTo>
                                  <a:pt x="1037" y="758"/>
                                </a:lnTo>
                                <a:lnTo>
                                  <a:pt x="1037" y="786"/>
                                </a:lnTo>
                                <a:lnTo>
                                  <a:pt x="1031" y="786"/>
                                </a:lnTo>
                                <a:lnTo>
                                  <a:pt x="1027" y="786"/>
                                </a:lnTo>
                                <a:lnTo>
                                  <a:pt x="1006" y="786"/>
                                </a:lnTo>
                                <a:lnTo>
                                  <a:pt x="999" y="786"/>
                                </a:lnTo>
                                <a:lnTo>
                                  <a:pt x="978" y="788"/>
                                </a:lnTo>
                                <a:lnTo>
                                  <a:pt x="974" y="788"/>
                                </a:lnTo>
                                <a:lnTo>
                                  <a:pt x="951" y="788"/>
                                </a:lnTo>
                                <a:lnTo>
                                  <a:pt x="947" y="788"/>
                                </a:lnTo>
                                <a:lnTo>
                                  <a:pt x="925" y="790"/>
                                </a:lnTo>
                                <a:lnTo>
                                  <a:pt x="919" y="790"/>
                                </a:lnTo>
                                <a:lnTo>
                                  <a:pt x="898" y="790"/>
                                </a:lnTo>
                                <a:lnTo>
                                  <a:pt x="892" y="790"/>
                                </a:lnTo>
                                <a:lnTo>
                                  <a:pt x="870" y="790"/>
                                </a:lnTo>
                                <a:lnTo>
                                  <a:pt x="866" y="790"/>
                                </a:lnTo>
                                <a:lnTo>
                                  <a:pt x="854" y="792"/>
                                </a:lnTo>
                                <a:lnTo>
                                  <a:pt x="845" y="792"/>
                                </a:lnTo>
                                <a:lnTo>
                                  <a:pt x="839" y="792"/>
                                </a:lnTo>
                                <a:lnTo>
                                  <a:pt x="818" y="792"/>
                                </a:lnTo>
                                <a:lnTo>
                                  <a:pt x="811" y="792"/>
                                </a:lnTo>
                                <a:lnTo>
                                  <a:pt x="790" y="794"/>
                                </a:lnTo>
                                <a:lnTo>
                                  <a:pt x="786" y="794"/>
                                </a:lnTo>
                                <a:lnTo>
                                  <a:pt x="784" y="794"/>
                                </a:lnTo>
                                <a:lnTo>
                                  <a:pt x="765" y="794"/>
                                </a:lnTo>
                                <a:lnTo>
                                  <a:pt x="759" y="794"/>
                                </a:lnTo>
                                <a:lnTo>
                                  <a:pt x="737" y="794"/>
                                </a:lnTo>
                                <a:lnTo>
                                  <a:pt x="731" y="794"/>
                                </a:lnTo>
                                <a:lnTo>
                                  <a:pt x="710" y="796"/>
                                </a:lnTo>
                                <a:lnTo>
                                  <a:pt x="704" y="796"/>
                                </a:lnTo>
                                <a:lnTo>
                                  <a:pt x="683" y="796"/>
                                </a:lnTo>
                                <a:lnTo>
                                  <a:pt x="678" y="796"/>
                                </a:lnTo>
                                <a:lnTo>
                                  <a:pt x="655" y="798"/>
                                </a:lnTo>
                                <a:lnTo>
                                  <a:pt x="651" y="798"/>
                                </a:lnTo>
                                <a:lnTo>
                                  <a:pt x="628" y="798"/>
                                </a:lnTo>
                                <a:lnTo>
                                  <a:pt x="623" y="798"/>
                                </a:lnTo>
                                <a:lnTo>
                                  <a:pt x="600" y="800"/>
                                </a:lnTo>
                                <a:lnTo>
                                  <a:pt x="596" y="800"/>
                                </a:lnTo>
                                <a:lnTo>
                                  <a:pt x="573" y="800"/>
                                </a:lnTo>
                                <a:lnTo>
                                  <a:pt x="571" y="800"/>
                                </a:lnTo>
                                <a:lnTo>
                                  <a:pt x="545" y="800"/>
                                </a:lnTo>
                                <a:lnTo>
                                  <a:pt x="543" y="800"/>
                                </a:lnTo>
                                <a:lnTo>
                                  <a:pt x="520" y="802"/>
                                </a:lnTo>
                                <a:lnTo>
                                  <a:pt x="516" y="802"/>
                                </a:lnTo>
                                <a:lnTo>
                                  <a:pt x="492" y="802"/>
                                </a:lnTo>
                                <a:lnTo>
                                  <a:pt x="488" y="802"/>
                                </a:lnTo>
                                <a:lnTo>
                                  <a:pt x="465" y="805"/>
                                </a:lnTo>
                                <a:lnTo>
                                  <a:pt x="463" y="805"/>
                                </a:lnTo>
                                <a:lnTo>
                                  <a:pt x="438" y="805"/>
                                </a:lnTo>
                                <a:lnTo>
                                  <a:pt x="435" y="805"/>
                                </a:lnTo>
                                <a:lnTo>
                                  <a:pt x="423" y="807"/>
                                </a:lnTo>
                                <a:lnTo>
                                  <a:pt x="410" y="807"/>
                                </a:lnTo>
                                <a:lnTo>
                                  <a:pt x="408" y="807"/>
                                </a:lnTo>
                                <a:lnTo>
                                  <a:pt x="385" y="807"/>
                                </a:lnTo>
                                <a:lnTo>
                                  <a:pt x="380" y="807"/>
                                </a:lnTo>
                                <a:lnTo>
                                  <a:pt x="357" y="809"/>
                                </a:lnTo>
                                <a:lnTo>
                                  <a:pt x="357" y="834"/>
                                </a:lnTo>
                                <a:lnTo>
                                  <a:pt x="359" y="862"/>
                                </a:lnTo>
                                <a:lnTo>
                                  <a:pt x="359" y="889"/>
                                </a:lnTo>
                                <a:lnTo>
                                  <a:pt x="361" y="917"/>
                                </a:lnTo>
                                <a:lnTo>
                                  <a:pt x="361" y="942"/>
                                </a:lnTo>
                                <a:lnTo>
                                  <a:pt x="364" y="969"/>
                                </a:lnTo>
                                <a:lnTo>
                                  <a:pt x="336" y="969"/>
                                </a:lnTo>
                                <a:lnTo>
                                  <a:pt x="309" y="971"/>
                                </a:lnTo>
                                <a:lnTo>
                                  <a:pt x="281" y="971"/>
                                </a:lnTo>
                                <a:lnTo>
                                  <a:pt x="254" y="974"/>
                                </a:lnTo>
                                <a:lnTo>
                                  <a:pt x="228" y="974"/>
                                </a:lnTo>
                                <a:lnTo>
                                  <a:pt x="199" y="976"/>
                                </a:lnTo>
                                <a:lnTo>
                                  <a:pt x="173" y="976"/>
                                </a:lnTo>
                                <a:lnTo>
                                  <a:pt x="146" y="978"/>
                                </a:lnTo>
                                <a:lnTo>
                                  <a:pt x="119" y="978"/>
                                </a:lnTo>
                                <a:lnTo>
                                  <a:pt x="91" y="980"/>
                                </a:lnTo>
                                <a:lnTo>
                                  <a:pt x="66" y="980"/>
                                </a:lnTo>
                                <a:lnTo>
                                  <a:pt x="38" y="982"/>
                                </a:lnTo>
                                <a:lnTo>
                                  <a:pt x="38" y="955"/>
                                </a:lnTo>
                                <a:lnTo>
                                  <a:pt x="36" y="927"/>
                                </a:lnTo>
                                <a:lnTo>
                                  <a:pt x="34" y="902"/>
                                </a:lnTo>
                                <a:lnTo>
                                  <a:pt x="34" y="874"/>
                                </a:lnTo>
                                <a:lnTo>
                                  <a:pt x="32" y="847"/>
                                </a:lnTo>
                                <a:lnTo>
                                  <a:pt x="32" y="821"/>
                                </a:lnTo>
                                <a:lnTo>
                                  <a:pt x="30" y="794"/>
                                </a:lnTo>
                                <a:lnTo>
                                  <a:pt x="30" y="767"/>
                                </a:lnTo>
                                <a:lnTo>
                                  <a:pt x="28" y="739"/>
                                </a:lnTo>
                                <a:lnTo>
                                  <a:pt x="28" y="714"/>
                                </a:lnTo>
                                <a:lnTo>
                                  <a:pt x="26" y="686"/>
                                </a:lnTo>
                                <a:lnTo>
                                  <a:pt x="26" y="659"/>
                                </a:lnTo>
                                <a:lnTo>
                                  <a:pt x="26" y="633"/>
                                </a:lnTo>
                                <a:lnTo>
                                  <a:pt x="24" y="606"/>
                                </a:lnTo>
                                <a:lnTo>
                                  <a:pt x="24" y="578"/>
                                </a:lnTo>
                                <a:lnTo>
                                  <a:pt x="21" y="551"/>
                                </a:lnTo>
                                <a:lnTo>
                                  <a:pt x="21" y="526"/>
                                </a:lnTo>
                                <a:lnTo>
                                  <a:pt x="21" y="519"/>
                                </a:lnTo>
                                <a:lnTo>
                                  <a:pt x="19" y="498"/>
                                </a:lnTo>
                                <a:lnTo>
                                  <a:pt x="19" y="471"/>
                                </a:lnTo>
                                <a:lnTo>
                                  <a:pt x="17" y="443"/>
                                </a:lnTo>
                                <a:lnTo>
                                  <a:pt x="17" y="418"/>
                                </a:lnTo>
                                <a:lnTo>
                                  <a:pt x="17" y="416"/>
                                </a:lnTo>
                                <a:lnTo>
                                  <a:pt x="15" y="390"/>
                                </a:lnTo>
                                <a:lnTo>
                                  <a:pt x="15" y="363"/>
                                </a:lnTo>
                                <a:lnTo>
                                  <a:pt x="13" y="336"/>
                                </a:lnTo>
                                <a:lnTo>
                                  <a:pt x="13" y="310"/>
                                </a:lnTo>
                                <a:lnTo>
                                  <a:pt x="11" y="283"/>
                                </a:lnTo>
                                <a:lnTo>
                                  <a:pt x="11" y="281"/>
                                </a:lnTo>
                                <a:lnTo>
                                  <a:pt x="9" y="257"/>
                                </a:lnTo>
                                <a:lnTo>
                                  <a:pt x="9" y="255"/>
                                </a:lnTo>
                                <a:lnTo>
                                  <a:pt x="9" y="230"/>
                                </a:lnTo>
                                <a:lnTo>
                                  <a:pt x="9" y="228"/>
                                </a:lnTo>
                                <a:lnTo>
                                  <a:pt x="7" y="202"/>
                                </a:lnTo>
                                <a:lnTo>
                                  <a:pt x="7" y="177"/>
                                </a:lnTo>
                                <a:lnTo>
                                  <a:pt x="5" y="150"/>
                                </a:lnTo>
                                <a:lnTo>
                                  <a:pt x="5" y="122"/>
                                </a:lnTo>
                                <a:lnTo>
                                  <a:pt x="2" y="97"/>
                                </a:lnTo>
                                <a:lnTo>
                                  <a:pt x="2" y="69"/>
                                </a:lnTo>
                                <a:lnTo>
                                  <a:pt x="0" y="42"/>
                                </a:lnTo>
                                <a:lnTo>
                                  <a:pt x="0" y="12"/>
                                </a:lnTo>
                                <a:close/>
                              </a:path>
                            </a:pathLst>
                          </a:custGeom>
                          <a:solidFill>
                            <a:srgbClr val="38A800"/>
                          </a:solidFill>
                          <a:ln w="3810">
                            <a:solidFill>
                              <a:srgbClr val="6E6E6E"/>
                            </a:solidFill>
                            <a:round/>
                            <a:headEnd/>
                            <a:tailEnd/>
                          </a:ln>
                        </wps:spPr>
                        <wps:bodyPr rot="0" vert="horz" wrap="square" lIns="91440" tIns="45720" rIns="91440" bIns="45720" anchor="t" anchorCtr="0" upright="1">
                          <a:noAutofit/>
                        </wps:bodyPr>
                      </wps:wsp>
                      <wps:wsp>
                        <wps:cNvPr id="2811" name="Freeform 582"/>
                        <wps:cNvSpPr>
                          <a:spLocks/>
                        </wps:cNvSpPr>
                        <wps:spPr bwMode="auto">
                          <a:xfrm>
                            <a:off x="1975400" y="2883510"/>
                            <a:ext cx="681400" cy="452102"/>
                          </a:xfrm>
                          <a:custGeom>
                            <a:avLst/>
                            <a:gdLst>
                              <a:gd name="T0" fmla="*/ 578485 w 1073"/>
                              <a:gd name="T1" fmla="*/ 104775 h 712"/>
                              <a:gd name="T2" fmla="*/ 680085 w 1073"/>
                              <a:gd name="T3" fmla="*/ 366395 h 712"/>
                              <a:gd name="T4" fmla="*/ 668020 w 1073"/>
                              <a:gd name="T5" fmla="*/ 354330 h 712"/>
                              <a:gd name="T6" fmla="*/ 652145 w 1073"/>
                              <a:gd name="T7" fmla="*/ 336550 h 712"/>
                              <a:gd name="T8" fmla="*/ 631825 w 1073"/>
                              <a:gd name="T9" fmla="*/ 328930 h 712"/>
                              <a:gd name="T10" fmla="*/ 608965 w 1073"/>
                              <a:gd name="T11" fmla="*/ 332740 h 712"/>
                              <a:gd name="T12" fmla="*/ 600075 w 1073"/>
                              <a:gd name="T13" fmla="*/ 346075 h 712"/>
                              <a:gd name="T14" fmla="*/ 581025 w 1073"/>
                              <a:gd name="T15" fmla="*/ 346075 h 712"/>
                              <a:gd name="T16" fmla="*/ 561975 w 1073"/>
                              <a:gd name="T17" fmla="*/ 351790 h 712"/>
                              <a:gd name="T18" fmla="*/ 547370 w 1073"/>
                              <a:gd name="T19" fmla="*/ 363855 h 712"/>
                              <a:gd name="T20" fmla="*/ 528955 w 1073"/>
                              <a:gd name="T21" fmla="*/ 360680 h 712"/>
                              <a:gd name="T22" fmla="*/ 509905 w 1073"/>
                              <a:gd name="T23" fmla="*/ 363855 h 712"/>
                              <a:gd name="T24" fmla="*/ 489585 w 1073"/>
                              <a:gd name="T25" fmla="*/ 368935 h 712"/>
                              <a:gd name="T26" fmla="*/ 469900 w 1073"/>
                              <a:gd name="T27" fmla="*/ 365125 h 712"/>
                              <a:gd name="T28" fmla="*/ 444500 w 1073"/>
                              <a:gd name="T29" fmla="*/ 362585 h 712"/>
                              <a:gd name="T30" fmla="*/ 426720 w 1073"/>
                              <a:gd name="T31" fmla="*/ 354330 h 712"/>
                              <a:gd name="T32" fmla="*/ 408305 w 1073"/>
                              <a:gd name="T33" fmla="*/ 355600 h 712"/>
                              <a:gd name="T34" fmla="*/ 390525 w 1073"/>
                              <a:gd name="T35" fmla="*/ 350520 h 712"/>
                              <a:gd name="T36" fmla="*/ 377190 w 1073"/>
                              <a:gd name="T37" fmla="*/ 355600 h 712"/>
                              <a:gd name="T38" fmla="*/ 365125 w 1073"/>
                              <a:gd name="T39" fmla="*/ 355600 h 712"/>
                              <a:gd name="T40" fmla="*/ 353060 w 1073"/>
                              <a:gd name="T41" fmla="*/ 344805 h 712"/>
                              <a:gd name="T42" fmla="*/ 343535 w 1073"/>
                              <a:gd name="T43" fmla="*/ 358140 h 712"/>
                              <a:gd name="T44" fmla="*/ 331470 w 1073"/>
                              <a:gd name="T45" fmla="*/ 368935 h 712"/>
                              <a:gd name="T46" fmla="*/ 325120 w 1073"/>
                              <a:gd name="T47" fmla="*/ 381000 h 712"/>
                              <a:gd name="T48" fmla="*/ 316865 w 1073"/>
                              <a:gd name="T49" fmla="*/ 383540 h 712"/>
                              <a:gd name="T50" fmla="*/ 303530 w 1073"/>
                              <a:gd name="T51" fmla="*/ 389255 h 712"/>
                              <a:gd name="T52" fmla="*/ 288925 w 1073"/>
                              <a:gd name="T53" fmla="*/ 386715 h 712"/>
                              <a:gd name="T54" fmla="*/ 274955 w 1073"/>
                              <a:gd name="T55" fmla="*/ 390525 h 712"/>
                              <a:gd name="T56" fmla="*/ 262890 w 1073"/>
                              <a:gd name="T57" fmla="*/ 401320 h 712"/>
                              <a:gd name="T58" fmla="*/ 247015 w 1073"/>
                              <a:gd name="T59" fmla="*/ 412115 h 712"/>
                              <a:gd name="T60" fmla="*/ 237490 w 1073"/>
                              <a:gd name="T61" fmla="*/ 418465 h 712"/>
                              <a:gd name="T62" fmla="*/ 222885 w 1073"/>
                              <a:gd name="T63" fmla="*/ 418465 h 712"/>
                              <a:gd name="T64" fmla="*/ 202565 w 1073"/>
                              <a:gd name="T65" fmla="*/ 425450 h 712"/>
                              <a:gd name="T66" fmla="*/ 194945 w 1073"/>
                              <a:gd name="T67" fmla="*/ 434975 h 712"/>
                              <a:gd name="T68" fmla="*/ 178435 w 1073"/>
                              <a:gd name="T69" fmla="*/ 436245 h 712"/>
                              <a:gd name="T70" fmla="*/ 160020 w 1073"/>
                              <a:gd name="T71" fmla="*/ 436245 h 712"/>
                              <a:gd name="T72" fmla="*/ 151765 w 1073"/>
                              <a:gd name="T73" fmla="*/ 440055 h 712"/>
                              <a:gd name="T74" fmla="*/ 134620 w 1073"/>
                              <a:gd name="T75" fmla="*/ 447040 h 712"/>
                              <a:gd name="T76" fmla="*/ 123825 w 1073"/>
                              <a:gd name="T77" fmla="*/ 443865 h 712"/>
                              <a:gd name="T78" fmla="*/ 107315 w 1073"/>
                              <a:gd name="T79" fmla="*/ 442595 h 712"/>
                              <a:gd name="T80" fmla="*/ 85090 w 1073"/>
                              <a:gd name="T81" fmla="*/ 440055 h 712"/>
                              <a:gd name="T82" fmla="*/ 67310 w 1073"/>
                              <a:gd name="T83" fmla="*/ 443865 h 712"/>
                              <a:gd name="T84" fmla="*/ 57785 w 1073"/>
                              <a:gd name="T85" fmla="*/ 433070 h 712"/>
                              <a:gd name="T86" fmla="*/ 45720 w 1073"/>
                              <a:gd name="T87" fmla="*/ 414655 h 712"/>
                              <a:gd name="T88" fmla="*/ 41910 w 1073"/>
                              <a:gd name="T89" fmla="*/ 391795 h 712"/>
                              <a:gd name="T90" fmla="*/ 28575 w 1073"/>
                              <a:gd name="T91" fmla="*/ 371475 h 712"/>
                              <a:gd name="T92" fmla="*/ 10795 w 1073"/>
                              <a:gd name="T93" fmla="*/ 372745 h 712"/>
                              <a:gd name="T94" fmla="*/ 9525 w 1073"/>
                              <a:gd name="T95" fmla="*/ 358140 h 712"/>
                              <a:gd name="T96" fmla="*/ 38100 w 1073"/>
                              <a:gd name="T97" fmla="*/ 347345 h 712"/>
                              <a:gd name="T98" fmla="*/ 71120 w 1073"/>
                              <a:gd name="T99" fmla="*/ 332740 h 712"/>
                              <a:gd name="T100" fmla="*/ 106045 w 1073"/>
                              <a:gd name="T101" fmla="*/ 334010 h 712"/>
                              <a:gd name="T102" fmla="*/ 138430 w 1073"/>
                              <a:gd name="T103" fmla="*/ 323215 h 712"/>
                              <a:gd name="T104" fmla="*/ 146685 w 1073"/>
                              <a:gd name="T105" fmla="*/ 287020 h 712"/>
                              <a:gd name="T106" fmla="*/ 167640 w 1073"/>
                              <a:gd name="T107" fmla="*/ 264160 h 712"/>
                              <a:gd name="T108" fmla="*/ 201295 w 1073"/>
                              <a:gd name="T109" fmla="*/ 248285 h 712"/>
                              <a:gd name="T110" fmla="*/ 219075 w 1073"/>
                              <a:gd name="T111" fmla="*/ 221615 h 712"/>
                              <a:gd name="T112" fmla="*/ 238760 w 1073"/>
                              <a:gd name="T113" fmla="*/ 193040 h 712"/>
                              <a:gd name="T114" fmla="*/ 260350 w 1073"/>
                              <a:gd name="T115" fmla="*/ 165100 h 712"/>
                              <a:gd name="T116" fmla="*/ 272415 w 1073"/>
                              <a:gd name="T117" fmla="*/ 128905 h 712"/>
                              <a:gd name="T118" fmla="*/ 276860 w 1073"/>
                              <a:gd name="T119" fmla="*/ 95250 h 712"/>
                              <a:gd name="T120" fmla="*/ 303530 w 1073"/>
                              <a:gd name="T121" fmla="*/ 66040 h 712"/>
                              <a:gd name="T122" fmla="*/ 339725 w 1073"/>
                              <a:gd name="T123" fmla="*/ 48260 h 712"/>
                              <a:gd name="T124" fmla="*/ 374650 w 1073"/>
                              <a:gd name="T125" fmla="*/ 9525 h 712"/>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1073" h="712">
                                <a:moveTo>
                                  <a:pt x="600" y="9"/>
                                </a:moveTo>
                                <a:lnTo>
                                  <a:pt x="602" y="6"/>
                                </a:lnTo>
                                <a:lnTo>
                                  <a:pt x="607" y="4"/>
                                </a:lnTo>
                                <a:lnTo>
                                  <a:pt x="611" y="2"/>
                                </a:lnTo>
                                <a:lnTo>
                                  <a:pt x="615" y="0"/>
                                </a:lnTo>
                                <a:lnTo>
                                  <a:pt x="617" y="0"/>
                                </a:lnTo>
                                <a:lnTo>
                                  <a:pt x="645" y="2"/>
                                </a:lnTo>
                                <a:lnTo>
                                  <a:pt x="672" y="0"/>
                                </a:lnTo>
                                <a:lnTo>
                                  <a:pt x="687" y="2"/>
                                </a:lnTo>
                                <a:lnTo>
                                  <a:pt x="697" y="2"/>
                                </a:lnTo>
                                <a:lnTo>
                                  <a:pt x="725" y="2"/>
                                </a:lnTo>
                                <a:lnTo>
                                  <a:pt x="752" y="4"/>
                                </a:lnTo>
                                <a:lnTo>
                                  <a:pt x="776" y="4"/>
                                </a:lnTo>
                                <a:lnTo>
                                  <a:pt x="803" y="4"/>
                                </a:lnTo>
                                <a:lnTo>
                                  <a:pt x="803" y="2"/>
                                </a:lnTo>
                                <a:lnTo>
                                  <a:pt x="831" y="2"/>
                                </a:lnTo>
                                <a:lnTo>
                                  <a:pt x="856" y="2"/>
                                </a:lnTo>
                                <a:lnTo>
                                  <a:pt x="862" y="2"/>
                                </a:lnTo>
                                <a:lnTo>
                                  <a:pt x="883" y="2"/>
                                </a:lnTo>
                                <a:lnTo>
                                  <a:pt x="909" y="2"/>
                                </a:lnTo>
                                <a:lnTo>
                                  <a:pt x="909" y="30"/>
                                </a:lnTo>
                                <a:lnTo>
                                  <a:pt x="911" y="57"/>
                                </a:lnTo>
                                <a:lnTo>
                                  <a:pt x="911" y="83"/>
                                </a:lnTo>
                                <a:lnTo>
                                  <a:pt x="911" y="110"/>
                                </a:lnTo>
                                <a:lnTo>
                                  <a:pt x="911" y="114"/>
                                </a:lnTo>
                                <a:lnTo>
                                  <a:pt x="911" y="116"/>
                                </a:lnTo>
                                <a:lnTo>
                                  <a:pt x="911" y="137"/>
                                </a:lnTo>
                                <a:lnTo>
                                  <a:pt x="911" y="165"/>
                                </a:lnTo>
                                <a:lnTo>
                                  <a:pt x="911" y="190"/>
                                </a:lnTo>
                                <a:lnTo>
                                  <a:pt x="913" y="218"/>
                                </a:lnTo>
                                <a:lnTo>
                                  <a:pt x="936" y="218"/>
                                </a:lnTo>
                                <a:lnTo>
                                  <a:pt x="964" y="218"/>
                                </a:lnTo>
                                <a:lnTo>
                                  <a:pt x="991" y="218"/>
                                </a:lnTo>
                                <a:lnTo>
                                  <a:pt x="1018" y="218"/>
                                </a:lnTo>
                                <a:lnTo>
                                  <a:pt x="1040" y="218"/>
                                </a:lnTo>
                                <a:lnTo>
                                  <a:pt x="1044" y="218"/>
                                </a:lnTo>
                                <a:lnTo>
                                  <a:pt x="1071" y="216"/>
                                </a:lnTo>
                                <a:lnTo>
                                  <a:pt x="1071" y="243"/>
                                </a:lnTo>
                                <a:lnTo>
                                  <a:pt x="1071" y="271"/>
                                </a:lnTo>
                                <a:lnTo>
                                  <a:pt x="1071" y="298"/>
                                </a:lnTo>
                                <a:lnTo>
                                  <a:pt x="1071" y="323"/>
                                </a:lnTo>
                                <a:lnTo>
                                  <a:pt x="1073" y="347"/>
                                </a:lnTo>
                                <a:lnTo>
                                  <a:pt x="1073" y="351"/>
                                </a:lnTo>
                                <a:lnTo>
                                  <a:pt x="1073" y="378"/>
                                </a:lnTo>
                                <a:lnTo>
                                  <a:pt x="1073" y="406"/>
                                </a:lnTo>
                                <a:lnTo>
                                  <a:pt x="1071" y="406"/>
                                </a:lnTo>
                                <a:lnTo>
                                  <a:pt x="1069" y="406"/>
                                </a:lnTo>
                                <a:lnTo>
                                  <a:pt x="1069" y="423"/>
                                </a:lnTo>
                                <a:lnTo>
                                  <a:pt x="1069" y="425"/>
                                </a:lnTo>
                                <a:lnTo>
                                  <a:pt x="1069" y="450"/>
                                </a:lnTo>
                                <a:lnTo>
                                  <a:pt x="1071" y="478"/>
                                </a:lnTo>
                                <a:lnTo>
                                  <a:pt x="1071" y="503"/>
                                </a:lnTo>
                                <a:lnTo>
                                  <a:pt x="1071" y="505"/>
                                </a:lnTo>
                                <a:lnTo>
                                  <a:pt x="1071" y="530"/>
                                </a:lnTo>
                                <a:lnTo>
                                  <a:pt x="1071" y="558"/>
                                </a:lnTo>
                                <a:lnTo>
                                  <a:pt x="1071" y="577"/>
                                </a:lnTo>
                                <a:lnTo>
                                  <a:pt x="1071" y="579"/>
                                </a:lnTo>
                                <a:lnTo>
                                  <a:pt x="1071" y="581"/>
                                </a:lnTo>
                                <a:lnTo>
                                  <a:pt x="1071" y="583"/>
                                </a:lnTo>
                                <a:lnTo>
                                  <a:pt x="1069" y="583"/>
                                </a:lnTo>
                                <a:lnTo>
                                  <a:pt x="1067" y="583"/>
                                </a:lnTo>
                                <a:lnTo>
                                  <a:pt x="1067" y="581"/>
                                </a:lnTo>
                                <a:lnTo>
                                  <a:pt x="1065" y="581"/>
                                </a:lnTo>
                                <a:lnTo>
                                  <a:pt x="1065" y="579"/>
                                </a:lnTo>
                                <a:lnTo>
                                  <a:pt x="1067" y="577"/>
                                </a:lnTo>
                                <a:lnTo>
                                  <a:pt x="1065" y="577"/>
                                </a:lnTo>
                                <a:lnTo>
                                  <a:pt x="1067" y="577"/>
                                </a:lnTo>
                                <a:lnTo>
                                  <a:pt x="1067" y="575"/>
                                </a:lnTo>
                                <a:lnTo>
                                  <a:pt x="1065" y="575"/>
                                </a:lnTo>
                                <a:lnTo>
                                  <a:pt x="1063" y="575"/>
                                </a:lnTo>
                                <a:lnTo>
                                  <a:pt x="1061" y="575"/>
                                </a:lnTo>
                                <a:lnTo>
                                  <a:pt x="1059" y="575"/>
                                </a:lnTo>
                                <a:lnTo>
                                  <a:pt x="1059" y="573"/>
                                </a:lnTo>
                                <a:lnTo>
                                  <a:pt x="1059" y="571"/>
                                </a:lnTo>
                                <a:lnTo>
                                  <a:pt x="1061" y="571"/>
                                </a:lnTo>
                                <a:lnTo>
                                  <a:pt x="1061" y="568"/>
                                </a:lnTo>
                                <a:lnTo>
                                  <a:pt x="1059" y="568"/>
                                </a:lnTo>
                                <a:lnTo>
                                  <a:pt x="1059" y="566"/>
                                </a:lnTo>
                                <a:lnTo>
                                  <a:pt x="1057" y="564"/>
                                </a:lnTo>
                                <a:lnTo>
                                  <a:pt x="1057" y="562"/>
                                </a:lnTo>
                                <a:lnTo>
                                  <a:pt x="1054" y="562"/>
                                </a:lnTo>
                                <a:lnTo>
                                  <a:pt x="1054" y="560"/>
                                </a:lnTo>
                                <a:lnTo>
                                  <a:pt x="1052" y="560"/>
                                </a:lnTo>
                                <a:lnTo>
                                  <a:pt x="1052" y="558"/>
                                </a:lnTo>
                                <a:lnTo>
                                  <a:pt x="1050" y="558"/>
                                </a:lnTo>
                                <a:lnTo>
                                  <a:pt x="1048" y="558"/>
                                </a:lnTo>
                                <a:lnTo>
                                  <a:pt x="1046" y="558"/>
                                </a:lnTo>
                                <a:lnTo>
                                  <a:pt x="1046" y="556"/>
                                </a:lnTo>
                                <a:lnTo>
                                  <a:pt x="1044" y="556"/>
                                </a:lnTo>
                                <a:lnTo>
                                  <a:pt x="1044" y="554"/>
                                </a:lnTo>
                                <a:lnTo>
                                  <a:pt x="1046" y="554"/>
                                </a:lnTo>
                                <a:lnTo>
                                  <a:pt x="1046" y="552"/>
                                </a:lnTo>
                                <a:lnTo>
                                  <a:pt x="1044" y="552"/>
                                </a:lnTo>
                                <a:lnTo>
                                  <a:pt x="1044" y="549"/>
                                </a:lnTo>
                                <a:lnTo>
                                  <a:pt x="1044" y="547"/>
                                </a:lnTo>
                                <a:lnTo>
                                  <a:pt x="1044" y="545"/>
                                </a:lnTo>
                                <a:lnTo>
                                  <a:pt x="1042" y="545"/>
                                </a:lnTo>
                                <a:lnTo>
                                  <a:pt x="1040" y="543"/>
                                </a:lnTo>
                                <a:lnTo>
                                  <a:pt x="1038" y="543"/>
                                </a:lnTo>
                                <a:lnTo>
                                  <a:pt x="1035" y="543"/>
                                </a:lnTo>
                                <a:lnTo>
                                  <a:pt x="1035" y="541"/>
                                </a:lnTo>
                                <a:lnTo>
                                  <a:pt x="1035" y="539"/>
                                </a:lnTo>
                                <a:lnTo>
                                  <a:pt x="1035" y="537"/>
                                </a:lnTo>
                                <a:lnTo>
                                  <a:pt x="1035" y="535"/>
                                </a:lnTo>
                                <a:lnTo>
                                  <a:pt x="1035" y="532"/>
                                </a:lnTo>
                                <a:lnTo>
                                  <a:pt x="1033" y="532"/>
                                </a:lnTo>
                                <a:lnTo>
                                  <a:pt x="1031" y="532"/>
                                </a:lnTo>
                                <a:lnTo>
                                  <a:pt x="1029" y="532"/>
                                </a:lnTo>
                                <a:lnTo>
                                  <a:pt x="1029" y="535"/>
                                </a:lnTo>
                                <a:lnTo>
                                  <a:pt x="1029" y="532"/>
                                </a:lnTo>
                                <a:lnTo>
                                  <a:pt x="1027" y="532"/>
                                </a:lnTo>
                                <a:lnTo>
                                  <a:pt x="1027" y="530"/>
                                </a:lnTo>
                                <a:lnTo>
                                  <a:pt x="1027" y="528"/>
                                </a:lnTo>
                                <a:lnTo>
                                  <a:pt x="1027" y="526"/>
                                </a:lnTo>
                                <a:lnTo>
                                  <a:pt x="1025" y="526"/>
                                </a:lnTo>
                                <a:lnTo>
                                  <a:pt x="1025" y="524"/>
                                </a:lnTo>
                                <a:lnTo>
                                  <a:pt x="1025" y="526"/>
                                </a:lnTo>
                                <a:lnTo>
                                  <a:pt x="1023" y="526"/>
                                </a:lnTo>
                                <a:lnTo>
                                  <a:pt x="1023" y="528"/>
                                </a:lnTo>
                                <a:lnTo>
                                  <a:pt x="1021" y="528"/>
                                </a:lnTo>
                                <a:lnTo>
                                  <a:pt x="1021" y="526"/>
                                </a:lnTo>
                                <a:lnTo>
                                  <a:pt x="1021" y="524"/>
                                </a:lnTo>
                                <a:lnTo>
                                  <a:pt x="1021" y="522"/>
                                </a:lnTo>
                                <a:lnTo>
                                  <a:pt x="1018" y="522"/>
                                </a:lnTo>
                                <a:lnTo>
                                  <a:pt x="1016" y="522"/>
                                </a:lnTo>
                                <a:lnTo>
                                  <a:pt x="1014" y="524"/>
                                </a:lnTo>
                                <a:lnTo>
                                  <a:pt x="1012" y="524"/>
                                </a:lnTo>
                                <a:lnTo>
                                  <a:pt x="1010" y="524"/>
                                </a:lnTo>
                                <a:lnTo>
                                  <a:pt x="1008" y="524"/>
                                </a:lnTo>
                                <a:lnTo>
                                  <a:pt x="1006" y="522"/>
                                </a:lnTo>
                                <a:lnTo>
                                  <a:pt x="1006" y="520"/>
                                </a:lnTo>
                                <a:lnTo>
                                  <a:pt x="1006" y="518"/>
                                </a:lnTo>
                                <a:lnTo>
                                  <a:pt x="1004" y="518"/>
                                </a:lnTo>
                                <a:lnTo>
                                  <a:pt x="1004" y="520"/>
                                </a:lnTo>
                                <a:lnTo>
                                  <a:pt x="1002" y="520"/>
                                </a:lnTo>
                                <a:lnTo>
                                  <a:pt x="1002" y="522"/>
                                </a:lnTo>
                                <a:lnTo>
                                  <a:pt x="999" y="522"/>
                                </a:lnTo>
                                <a:lnTo>
                                  <a:pt x="999" y="520"/>
                                </a:lnTo>
                                <a:lnTo>
                                  <a:pt x="997" y="520"/>
                                </a:lnTo>
                                <a:lnTo>
                                  <a:pt x="995" y="518"/>
                                </a:lnTo>
                                <a:lnTo>
                                  <a:pt x="993" y="518"/>
                                </a:lnTo>
                                <a:lnTo>
                                  <a:pt x="993" y="520"/>
                                </a:lnTo>
                                <a:lnTo>
                                  <a:pt x="991" y="520"/>
                                </a:lnTo>
                                <a:lnTo>
                                  <a:pt x="989" y="522"/>
                                </a:lnTo>
                                <a:lnTo>
                                  <a:pt x="989" y="520"/>
                                </a:lnTo>
                                <a:lnTo>
                                  <a:pt x="987" y="518"/>
                                </a:lnTo>
                                <a:lnTo>
                                  <a:pt x="987" y="516"/>
                                </a:lnTo>
                                <a:lnTo>
                                  <a:pt x="985" y="516"/>
                                </a:lnTo>
                                <a:lnTo>
                                  <a:pt x="983" y="513"/>
                                </a:lnTo>
                                <a:lnTo>
                                  <a:pt x="980" y="513"/>
                                </a:lnTo>
                                <a:lnTo>
                                  <a:pt x="980" y="511"/>
                                </a:lnTo>
                                <a:lnTo>
                                  <a:pt x="978" y="511"/>
                                </a:lnTo>
                                <a:lnTo>
                                  <a:pt x="976" y="511"/>
                                </a:lnTo>
                                <a:lnTo>
                                  <a:pt x="976" y="513"/>
                                </a:lnTo>
                                <a:lnTo>
                                  <a:pt x="976" y="516"/>
                                </a:lnTo>
                                <a:lnTo>
                                  <a:pt x="976" y="518"/>
                                </a:lnTo>
                                <a:lnTo>
                                  <a:pt x="974" y="518"/>
                                </a:lnTo>
                                <a:lnTo>
                                  <a:pt x="974" y="520"/>
                                </a:lnTo>
                                <a:lnTo>
                                  <a:pt x="974" y="522"/>
                                </a:lnTo>
                                <a:lnTo>
                                  <a:pt x="974" y="524"/>
                                </a:lnTo>
                                <a:lnTo>
                                  <a:pt x="972" y="524"/>
                                </a:lnTo>
                                <a:lnTo>
                                  <a:pt x="970" y="524"/>
                                </a:lnTo>
                                <a:lnTo>
                                  <a:pt x="968" y="524"/>
                                </a:lnTo>
                                <a:lnTo>
                                  <a:pt x="966" y="524"/>
                                </a:lnTo>
                                <a:lnTo>
                                  <a:pt x="964" y="522"/>
                                </a:lnTo>
                                <a:lnTo>
                                  <a:pt x="961" y="522"/>
                                </a:lnTo>
                                <a:lnTo>
                                  <a:pt x="959" y="522"/>
                                </a:lnTo>
                                <a:lnTo>
                                  <a:pt x="959" y="524"/>
                                </a:lnTo>
                                <a:lnTo>
                                  <a:pt x="957" y="524"/>
                                </a:lnTo>
                                <a:lnTo>
                                  <a:pt x="959" y="524"/>
                                </a:lnTo>
                                <a:lnTo>
                                  <a:pt x="959" y="526"/>
                                </a:lnTo>
                                <a:lnTo>
                                  <a:pt x="959" y="528"/>
                                </a:lnTo>
                                <a:lnTo>
                                  <a:pt x="957" y="528"/>
                                </a:lnTo>
                                <a:lnTo>
                                  <a:pt x="957" y="526"/>
                                </a:lnTo>
                                <a:lnTo>
                                  <a:pt x="957" y="524"/>
                                </a:lnTo>
                                <a:lnTo>
                                  <a:pt x="955" y="524"/>
                                </a:lnTo>
                                <a:lnTo>
                                  <a:pt x="955" y="522"/>
                                </a:lnTo>
                                <a:lnTo>
                                  <a:pt x="955" y="524"/>
                                </a:lnTo>
                                <a:lnTo>
                                  <a:pt x="953" y="524"/>
                                </a:lnTo>
                                <a:lnTo>
                                  <a:pt x="953" y="526"/>
                                </a:lnTo>
                                <a:lnTo>
                                  <a:pt x="955" y="526"/>
                                </a:lnTo>
                                <a:lnTo>
                                  <a:pt x="955" y="528"/>
                                </a:lnTo>
                                <a:lnTo>
                                  <a:pt x="953" y="528"/>
                                </a:lnTo>
                                <a:lnTo>
                                  <a:pt x="953" y="530"/>
                                </a:lnTo>
                                <a:lnTo>
                                  <a:pt x="951" y="530"/>
                                </a:lnTo>
                                <a:lnTo>
                                  <a:pt x="951" y="532"/>
                                </a:lnTo>
                                <a:lnTo>
                                  <a:pt x="951" y="535"/>
                                </a:lnTo>
                                <a:lnTo>
                                  <a:pt x="951" y="537"/>
                                </a:lnTo>
                                <a:lnTo>
                                  <a:pt x="951" y="539"/>
                                </a:lnTo>
                                <a:lnTo>
                                  <a:pt x="949" y="539"/>
                                </a:lnTo>
                                <a:lnTo>
                                  <a:pt x="949" y="541"/>
                                </a:lnTo>
                                <a:lnTo>
                                  <a:pt x="947" y="541"/>
                                </a:lnTo>
                                <a:lnTo>
                                  <a:pt x="947" y="539"/>
                                </a:lnTo>
                                <a:lnTo>
                                  <a:pt x="945" y="541"/>
                                </a:lnTo>
                                <a:lnTo>
                                  <a:pt x="945" y="543"/>
                                </a:lnTo>
                                <a:lnTo>
                                  <a:pt x="945" y="545"/>
                                </a:lnTo>
                                <a:lnTo>
                                  <a:pt x="942" y="545"/>
                                </a:lnTo>
                                <a:lnTo>
                                  <a:pt x="940" y="547"/>
                                </a:lnTo>
                                <a:lnTo>
                                  <a:pt x="940" y="549"/>
                                </a:lnTo>
                                <a:lnTo>
                                  <a:pt x="938" y="549"/>
                                </a:lnTo>
                                <a:lnTo>
                                  <a:pt x="938" y="547"/>
                                </a:lnTo>
                                <a:lnTo>
                                  <a:pt x="936" y="547"/>
                                </a:lnTo>
                                <a:lnTo>
                                  <a:pt x="936" y="545"/>
                                </a:lnTo>
                                <a:lnTo>
                                  <a:pt x="934" y="545"/>
                                </a:lnTo>
                                <a:lnTo>
                                  <a:pt x="932" y="545"/>
                                </a:lnTo>
                                <a:lnTo>
                                  <a:pt x="932" y="547"/>
                                </a:lnTo>
                                <a:lnTo>
                                  <a:pt x="930" y="547"/>
                                </a:lnTo>
                                <a:lnTo>
                                  <a:pt x="928" y="547"/>
                                </a:lnTo>
                                <a:lnTo>
                                  <a:pt x="928" y="549"/>
                                </a:lnTo>
                                <a:lnTo>
                                  <a:pt x="926" y="549"/>
                                </a:lnTo>
                                <a:lnTo>
                                  <a:pt x="926" y="547"/>
                                </a:lnTo>
                                <a:lnTo>
                                  <a:pt x="926" y="545"/>
                                </a:lnTo>
                                <a:lnTo>
                                  <a:pt x="923" y="545"/>
                                </a:lnTo>
                                <a:lnTo>
                                  <a:pt x="921" y="545"/>
                                </a:lnTo>
                                <a:lnTo>
                                  <a:pt x="921" y="543"/>
                                </a:lnTo>
                                <a:lnTo>
                                  <a:pt x="921" y="541"/>
                                </a:lnTo>
                                <a:lnTo>
                                  <a:pt x="921" y="539"/>
                                </a:lnTo>
                                <a:lnTo>
                                  <a:pt x="921" y="537"/>
                                </a:lnTo>
                                <a:lnTo>
                                  <a:pt x="919" y="537"/>
                                </a:lnTo>
                                <a:lnTo>
                                  <a:pt x="917" y="539"/>
                                </a:lnTo>
                                <a:lnTo>
                                  <a:pt x="915" y="539"/>
                                </a:lnTo>
                                <a:lnTo>
                                  <a:pt x="915" y="541"/>
                                </a:lnTo>
                                <a:lnTo>
                                  <a:pt x="915" y="543"/>
                                </a:lnTo>
                                <a:lnTo>
                                  <a:pt x="915" y="545"/>
                                </a:lnTo>
                                <a:lnTo>
                                  <a:pt x="913" y="545"/>
                                </a:lnTo>
                                <a:lnTo>
                                  <a:pt x="913" y="543"/>
                                </a:lnTo>
                                <a:lnTo>
                                  <a:pt x="911" y="543"/>
                                </a:lnTo>
                                <a:lnTo>
                                  <a:pt x="909" y="545"/>
                                </a:lnTo>
                                <a:lnTo>
                                  <a:pt x="909" y="547"/>
                                </a:lnTo>
                                <a:lnTo>
                                  <a:pt x="907" y="547"/>
                                </a:lnTo>
                                <a:lnTo>
                                  <a:pt x="907" y="549"/>
                                </a:lnTo>
                                <a:lnTo>
                                  <a:pt x="904" y="549"/>
                                </a:lnTo>
                                <a:lnTo>
                                  <a:pt x="902" y="549"/>
                                </a:lnTo>
                                <a:lnTo>
                                  <a:pt x="900" y="549"/>
                                </a:lnTo>
                                <a:lnTo>
                                  <a:pt x="900" y="547"/>
                                </a:lnTo>
                                <a:lnTo>
                                  <a:pt x="902" y="545"/>
                                </a:lnTo>
                                <a:lnTo>
                                  <a:pt x="900" y="545"/>
                                </a:lnTo>
                                <a:lnTo>
                                  <a:pt x="898" y="545"/>
                                </a:lnTo>
                                <a:lnTo>
                                  <a:pt x="896" y="545"/>
                                </a:lnTo>
                                <a:lnTo>
                                  <a:pt x="894" y="545"/>
                                </a:lnTo>
                                <a:lnTo>
                                  <a:pt x="892" y="545"/>
                                </a:lnTo>
                                <a:lnTo>
                                  <a:pt x="892" y="547"/>
                                </a:lnTo>
                                <a:lnTo>
                                  <a:pt x="892" y="549"/>
                                </a:lnTo>
                                <a:lnTo>
                                  <a:pt x="892" y="552"/>
                                </a:lnTo>
                                <a:lnTo>
                                  <a:pt x="892" y="554"/>
                                </a:lnTo>
                                <a:lnTo>
                                  <a:pt x="890" y="554"/>
                                </a:lnTo>
                                <a:lnTo>
                                  <a:pt x="890" y="556"/>
                                </a:lnTo>
                                <a:lnTo>
                                  <a:pt x="890" y="558"/>
                                </a:lnTo>
                                <a:lnTo>
                                  <a:pt x="888" y="558"/>
                                </a:lnTo>
                                <a:lnTo>
                                  <a:pt x="888" y="556"/>
                                </a:lnTo>
                                <a:lnTo>
                                  <a:pt x="888" y="554"/>
                                </a:lnTo>
                                <a:lnTo>
                                  <a:pt x="885" y="554"/>
                                </a:lnTo>
                                <a:lnTo>
                                  <a:pt x="883" y="554"/>
                                </a:lnTo>
                                <a:lnTo>
                                  <a:pt x="883" y="556"/>
                                </a:lnTo>
                                <a:lnTo>
                                  <a:pt x="883" y="558"/>
                                </a:lnTo>
                                <a:lnTo>
                                  <a:pt x="881" y="558"/>
                                </a:lnTo>
                                <a:lnTo>
                                  <a:pt x="881" y="560"/>
                                </a:lnTo>
                                <a:lnTo>
                                  <a:pt x="883" y="560"/>
                                </a:lnTo>
                                <a:lnTo>
                                  <a:pt x="885" y="562"/>
                                </a:lnTo>
                                <a:lnTo>
                                  <a:pt x="883" y="562"/>
                                </a:lnTo>
                                <a:lnTo>
                                  <a:pt x="883" y="564"/>
                                </a:lnTo>
                                <a:lnTo>
                                  <a:pt x="881" y="564"/>
                                </a:lnTo>
                                <a:lnTo>
                                  <a:pt x="879" y="564"/>
                                </a:lnTo>
                                <a:lnTo>
                                  <a:pt x="879" y="562"/>
                                </a:lnTo>
                                <a:lnTo>
                                  <a:pt x="877" y="562"/>
                                </a:lnTo>
                                <a:lnTo>
                                  <a:pt x="877" y="564"/>
                                </a:lnTo>
                                <a:lnTo>
                                  <a:pt x="877" y="566"/>
                                </a:lnTo>
                                <a:lnTo>
                                  <a:pt x="875" y="566"/>
                                </a:lnTo>
                                <a:lnTo>
                                  <a:pt x="873" y="564"/>
                                </a:lnTo>
                                <a:lnTo>
                                  <a:pt x="873" y="566"/>
                                </a:lnTo>
                                <a:lnTo>
                                  <a:pt x="873" y="568"/>
                                </a:lnTo>
                                <a:lnTo>
                                  <a:pt x="871" y="568"/>
                                </a:lnTo>
                                <a:lnTo>
                                  <a:pt x="871" y="571"/>
                                </a:lnTo>
                                <a:lnTo>
                                  <a:pt x="869" y="571"/>
                                </a:lnTo>
                                <a:lnTo>
                                  <a:pt x="869" y="568"/>
                                </a:lnTo>
                                <a:lnTo>
                                  <a:pt x="866" y="568"/>
                                </a:lnTo>
                                <a:lnTo>
                                  <a:pt x="866" y="571"/>
                                </a:lnTo>
                                <a:lnTo>
                                  <a:pt x="864" y="571"/>
                                </a:lnTo>
                                <a:lnTo>
                                  <a:pt x="864" y="573"/>
                                </a:lnTo>
                                <a:lnTo>
                                  <a:pt x="862" y="573"/>
                                </a:lnTo>
                                <a:lnTo>
                                  <a:pt x="862" y="575"/>
                                </a:lnTo>
                                <a:lnTo>
                                  <a:pt x="862" y="573"/>
                                </a:lnTo>
                                <a:lnTo>
                                  <a:pt x="860" y="573"/>
                                </a:lnTo>
                                <a:lnTo>
                                  <a:pt x="858" y="573"/>
                                </a:lnTo>
                                <a:lnTo>
                                  <a:pt x="858" y="575"/>
                                </a:lnTo>
                                <a:lnTo>
                                  <a:pt x="856" y="575"/>
                                </a:lnTo>
                                <a:lnTo>
                                  <a:pt x="854" y="575"/>
                                </a:lnTo>
                                <a:lnTo>
                                  <a:pt x="854" y="573"/>
                                </a:lnTo>
                                <a:lnTo>
                                  <a:pt x="852" y="573"/>
                                </a:lnTo>
                                <a:lnTo>
                                  <a:pt x="850" y="573"/>
                                </a:lnTo>
                                <a:lnTo>
                                  <a:pt x="847" y="571"/>
                                </a:lnTo>
                                <a:lnTo>
                                  <a:pt x="847" y="568"/>
                                </a:lnTo>
                                <a:lnTo>
                                  <a:pt x="845" y="568"/>
                                </a:lnTo>
                                <a:lnTo>
                                  <a:pt x="843" y="568"/>
                                </a:lnTo>
                                <a:lnTo>
                                  <a:pt x="843" y="571"/>
                                </a:lnTo>
                                <a:lnTo>
                                  <a:pt x="841" y="573"/>
                                </a:lnTo>
                                <a:lnTo>
                                  <a:pt x="841" y="571"/>
                                </a:lnTo>
                                <a:lnTo>
                                  <a:pt x="839" y="571"/>
                                </a:lnTo>
                                <a:lnTo>
                                  <a:pt x="839" y="573"/>
                                </a:lnTo>
                                <a:lnTo>
                                  <a:pt x="837" y="573"/>
                                </a:lnTo>
                                <a:lnTo>
                                  <a:pt x="837" y="571"/>
                                </a:lnTo>
                                <a:lnTo>
                                  <a:pt x="839" y="571"/>
                                </a:lnTo>
                                <a:lnTo>
                                  <a:pt x="837" y="568"/>
                                </a:lnTo>
                                <a:lnTo>
                                  <a:pt x="837" y="571"/>
                                </a:lnTo>
                                <a:lnTo>
                                  <a:pt x="835" y="568"/>
                                </a:lnTo>
                                <a:lnTo>
                                  <a:pt x="835" y="571"/>
                                </a:lnTo>
                                <a:lnTo>
                                  <a:pt x="833" y="571"/>
                                </a:lnTo>
                                <a:lnTo>
                                  <a:pt x="833" y="568"/>
                                </a:lnTo>
                                <a:lnTo>
                                  <a:pt x="831" y="568"/>
                                </a:lnTo>
                                <a:lnTo>
                                  <a:pt x="831" y="566"/>
                                </a:lnTo>
                                <a:lnTo>
                                  <a:pt x="828" y="566"/>
                                </a:lnTo>
                                <a:lnTo>
                                  <a:pt x="828" y="564"/>
                                </a:lnTo>
                                <a:lnTo>
                                  <a:pt x="826" y="564"/>
                                </a:lnTo>
                                <a:lnTo>
                                  <a:pt x="826" y="566"/>
                                </a:lnTo>
                                <a:lnTo>
                                  <a:pt x="826" y="568"/>
                                </a:lnTo>
                                <a:lnTo>
                                  <a:pt x="824" y="571"/>
                                </a:lnTo>
                                <a:lnTo>
                                  <a:pt x="822" y="571"/>
                                </a:lnTo>
                                <a:lnTo>
                                  <a:pt x="820" y="571"/>
                                </a:lnTo>
                                <a:lnTo>
                                  <a:pt x="820" y="573"/>
                                </a:lnTo>
                                <a:lnTo>
                                  <a:pt x="818" y="573"/>
                                </a:lnTo>
                                <a:lnTo>
                                  <a:pt x="818" y="575"/>
                                </a:lnTo>
                                <a:lnTo>
                                  <a:pt x="816" y="575"/>
                                </a:lnTo>
                                <a:lnTo>
                                  <a:pt x="816" y="573"/>
                                </a:lnTo>
                                <a:lnTo>
                                  <a:pt x="816" y="571"/>
                                </a:lnTo>
                                <a:lnTo>
                                  <a:pt x="814" y="571"/>
                                </a:lnTo>
                                <a:lnTo>
                                  <a:pt x="814" y="568"/>
                                </a:lnTo>
                                <a:lnTo>
                                  <a:pt x="812" y="568"/>
                                </a:lnTo>
                                <a:lnTo>
                                  <a:pt x="809" y="568"/>
                                </a:lnTo>
                                <a:lnTo>
                                  <a:pt x="807" y="568"/>
                                </a:lnTo>
                                <a:lnTo>
                                  <a:pt x="805" y="571"/>
                                </a:lnTo>
                                <a:lnTo>
                                  <a:pt x="803" y="571"/>
                                </a:lnTo>
                                <a:lnTo>
                                  <a:pt x="803" y="568"/>
                                </a:lnTo>
                                <a:lnTo>
                                  <a:pt x="801" y="568"/>
                                </a:lnTo>
                                <a:lnTo>
                                  <a:pt x="801" y="571"/>
                                </a:lnTo>
                                <a:lnTo>
                                  <a:pt x="801" y="573"/>
                                </a:lnTo>
                                <a:lnTo>
                                  <a:pt x="803" y="573"/>
                                </a:lnTo>
                                <a:lnTo>
                                  <a:pt x="803" y="575"/>
                                </a:lnTo>
                                <a:lnTo>
                                  <a:pt x="803" y="577"/>
                                </a:lnTo>
                                <a:lnTo>
                                  <a:pt x="801" y="577"/>
                                </a:lnTo>
                                <a:lnTo>
                                  <a:pt x="799" y="577"/>
                                </a:lnTo>
                                <a:lnTo>
                                  <a:pt x="799" y="579"/>
                                </a:lnTo>
                                <a:lnTo>
                                  <a:pt x="797" y="579"/>
                                </a:lnTo>
                                <a:lnTo>
                                  <a:pt x="795" y="577"/>
                                </a:lnTo>
                                <a:lnTo>
                                  <a:pt x="793" y="577"/>
                                </a:lnTo>
                                <a:lnTo>
                                  <a:pt x="790" y="577"/>
                                </a:lnTo>
                                <a:lnTo>
                                  <a:pt x="790" y="579"/>
                                </a:lnTo>
                                <a:lnTo>
                                  <a:pt x="788" y="579"/>
                                </a:lnTo>
                                <a:lnTo>
                                  <a:pt x="786" y="579"/>
                                </a:lnTo>
                                <a:lnTo>
                                  <a:pt x="786" y="577"/>
                                </a:lnTo>
                                <a:lnTo>
                                  <a:pt x="784" y="577"/>
                                </a:lnTo>
                                <a:lnTo>
                                  <a:pt x="784" y="579"/>
                                </a:lnTo>
                                <a:lnTo>
                                  <a:pt x="782" y="579"/>
                                </a:lnTo>
                                <a:lnTo>
                                  <a:pt x="780" y="579"/>
                                </a:lnTo>
                                <a:lnTo>
                                  <a:pt x="780" y="577"/>
                                </a:lnTo>
                                <a:lnTo>
                                  <a:pt x="780" y="579"/>
                                </a:lnTo>
                                <a:lnTo>
                                  <a:pt x="778" y="579"/>
                                </a:lnTo>
                                <a:lnTo>
                                  <a:pt x="776" y="579"/>
                                </a:lnTo>
                                <a:lnTo>
                                  <a:pt x="776" y="581"/>
                                </a:lnTo>
                                <a:lnTo>
                                  <a:pt x="778" y="581"/>
                                </a:lnTo>
                                <a:lnTo>
                                  <a:pt x="778" y="583"/>
                                </a:lnTo>
                                <a:lnTo>
                                  <a:pt x="776" y="583"/>
                                </a:lnTo>
                                <a:lnTo>
                                  <a:pt x="773" y="583"/>
                                </a:lnTo>
                                <a:lnTo>
                                  <a:pt x="771" y="583"/>
                                </a:lnTo>
                                <a:lnTo>
                                  <a:pt x="771" y="581"/>
                                </a:lnTo>
                                <a:lnTo>
                                  <a:pt x="771" y="579"/>
                                </a:lnTo>
                                <a:lnTo>
                                  <a:pt x="769" y="579"/>
                                </a:lnTo>
                                <a:lnTo>
                                  <a:pt x="767" y="579"/>
                                </a:lnTo>
                                <a:lnTo>
                                  <a:pt x="767" y="577"/>
                                </a:lnTo>
                                <a:lnTo>
                                  <a:pt x="765" y="577"/>
                                </a:lnTo>
                                <a:lnTo>
                                  <a:pt x="763" y="577"/>
                                </a:lnTo>
                                <a:lnTo>
                                  <a:pt x="763" y="579"/>
                                </a:lnTo>
                                <a:lnTo>
                                  <a:pt x="761" y="579"/>
                                </a:lnTo>
                                <a:lnTo>
                                  <a:pt x="761" y="581"/>
                                </a:lnTo>
                                <a:lnTo>
                                  <a:pt x="759" y="581"/>
                                </a:lnTo>
                                <a:lnTo>
                                  <a:pt x="757" y="581"/>
                                </a:lnTo>
                                <a:lnTo>
                                  <a:pt x="757" y="583"/>
                                </a:lnTo>
                                <a:lnTo>
                                  <a:pt x="754" y="583"/>
                                </a:lnTo>
                                <a:lnTo>
                                  <a:pt x="754" y="581"/>
                                </a:lnTo>
                                <a:lnTo>
                                  <a:pt x="754" y="579"/>
                                </a:lnTo>
                                <a:lnTo>
                                  <a:pt x="754" y="577"/>
                                </a:lnTo>
                                <a:lnTo>
                                  <a:pt x="752" y="577"/>
                                </a:lnTo>
                                <a:lnTo>
                                  <a:pt x="750" y="577"/>
                                </a:lnTo>
                                <a:lnTo>
                                  <a:pt x="748" y="577"/>
                                </a:lnTo>
                                <a:lnTo>
                                  <a:pt x="748" y="575"/>
                                </a:lnTo>
                                <a:lnTo>
                                  <a:pt x="748" y="577"/>
                                </a:lnTo>
                                <a:lnTo>
                                  <a:pt x="746" y="577"/>
                                </a:lnTo>
                                <a:lnTo>
                                  <a:pt x="746" y="579"/>
                                </a:lnTo>
                                <a:lnTo>
                                  <a:pt x="744" y="579"/>
                                </a:lnTo>
                                <a:lnTo>
                                  <a:pt x="742" y="579"/>
                                </a:lnTo>
                                <a:lnTo>
                                  <a:pt x="742" y="577"/>
                                </a:lnTo>
                                <a:lnTo>
                                  <a:pt x="742" y="575"/>
                                </a:lnTo>
                                <a:lnTo>
                                  <a:pt x="740" y="575"/>
                                </a:lnTo>
                                <a:lnTo>
                                  <a:pt x="740" y="573"/>
                                </a:lnTo>
                                <a:lnTo>
                                  <a:pt x="738" y="573"/>
                                </a:lnTo>
                                <a:lnTo>
                                  <a:pt x="738" y="571"/>
                                </a:lnTo>
                                <a:lnTo>
                                  <a:pt x="738" y="568"/>
                                </a:lnTo>
                                <a:lnTo>
                                  <a:pt x="735" y="566"/>
                                </a:lnTo>
                                <a:lnTo>
                                  <a:pt x="733" y="566"/>
                                </a:lnTo>
                                <a:lnTo>
                                  <a:pt x="731" y="566"/>
                                </a:lnTo>
                                <a:lnTo>
                                  <a:pt x="731" y="568"/>
                                </a:lnTo>
                                <a:lnTo>
                                  <a:pt x="731" y="571"/>
                                </a:lnTo>
                                <a:lnTo>
                                  <a:pt x="731" y="573"/>
                                </a:lnTo>
                                <a:lnTo>
                                  <a:pt x="729" y="575"/>
                                </a:lnTo>
                                <a:lnTo>
                                  <a:pt x="727" y="575"/>
                                </a:lnTo>
                                <a:lnTo>
                                  <a:pt x="725" y="573"/>
                                </a:lnTo>
                                <a:lnTo>
                                  <a:pt x="723" y="573"/>
                                </a:lnTo>
                                <a:lnTo>
                                  <a:pt x="721" y="571"/>
                                </a:lnTo>
                                <a:lnTo>
                                  <a:pt x="719" y="571"/>
                                </a:lnTo>
                                <a:lnTo>
                                  <a:pt x="716" y="568"/>
                                </a:lnTo>
                                <a:lnTo>
                                  <a:pt x="716" y="566"/>
                                </a:lnTo>
                                <a:lnTo>
                                  <a:pt x="714" y="566"/>
                                </a:lnTo>
                                <a:lnTo>
                                  <a:pt x="712" y="566"/>
                                </a:lnTo>
                                <a:lnTo>
                                  <a:pt x="712" y="568"/>
                                </a:lnTo>
                                <a:lnTo>
                                  <a:pt x="710" y="568"/>
                                </a:lnTo>
                                <a:lnTo>
                                  <a:pt x="708" y="568"/>
                                </a:lnTo>
                                <a:lnTo>
                                  <a:pt x="706" y="568"/>
                                </a:lnTo>
                                <a:lnTo>
                                  <a:pt x="704" y="568"/>
                                </a:lnTo>
                                <a:lnTo>
                                  <a:pt x="702" y="568"/>
                                </a:lnTo>
                                <a:lnTo>
                                  <a:pt x="702" y="571"/>
                                </a:lnTo>
                                <a:lnTo>
                                  <a:pt x="700" y="571"/>
                                </a:lnTo>
                                <a:lnTo>
                                  <a:pt x="697" y="571"/>
                                </a:lnTo>
                                <a:lnTo>
                                  <a:pt x="695" y="571"/>
                                </a:lnTo>
                                <a:lnTo>
                                  <a:pt x="695" y="568"/>
                                </a:lnTo>
                                <a:lnTo>
                                  <a:pt x="693" y="568"/>
                                </a:lnTo>
                                <a:lnTo>
                                  <a:pt x="693" y="566"/>
                                </a:lnTo>
                                <a:lnTo>
                                  <a:pt x="695" y="564"/>
                                </a:lnTo>
                                <a:lnTo>
                                  <a:pt x="695" y="562"/>
                                </a:lnTo>
                                <a:lnTo>
                                  <a:pt x="693" y="562"/>
                                </a:lnTo>
                                <a:lnTo>
                                  <a:pt x="693" y="560"/>
                                </a:lnTo>
                                <a:lnTo>
                                  <a:pt x="691" y="558"/>
                                </a:lnTo>
                                <a:lnTo>
                                  <a:pt x="691" y="556"/>
                                </a:lnTo>
                                <a:lnTo>
                                  <a:pt x="689" y="556"/>
                                </a:lnTo>
                                <a:lnTo>
                                  <a:pt x="689" y="554"/>
                                </a:lnTo>
                                <a:lnTo>
                                  <a:pt x="687" y="554"/>
                                </a:lnTo>
                                <a:lnTo>
                                  <a:pt x="685" y="554"/>
                                </a:lnTo>
                                <a:lnTo>
                                  <a:pt x="685" y="556"/>
                                </a:lnTo>
                                <a:lnTo>
                                  <a:pt x="683" y="556"/>
                                </a:lnTo>
                                <a:lnTo>
                                  <a:pt x="683" y="558"/>
                                </a:lnTo>
                                <a:lnTo>
                                  <a:pt x="681" y="560"/>
                                </a:lnTo>
                                <a:lnTo>
                                  <a:pt x="678" y="560"/>
                                </a:lnTo>
                                <a:lnTo>
                                  <a:pt x="676" y="560"/>
                                </a:lnTo>
                                <a:lnTo>
                                  <a:pt x="674" y="560"/>
                                </a:lnTo>
                                <a:lnTo>
                                  <a:pt x="674" y="558"/>
                                </a:lnTo>
                                <a:lnTo>
                                  <a:pt x="676" y="558"/>
                                </a:lnTo>
                                <a:lnTo>
                                  <a:pt x="676" y="556"/>
                                </a:lnTo>
                                <a:lnTo>
                                  <a:pt x="674" y="556"/>
                                </a:lnTo>
                                <a:lnTo>
                                  <a:pt x="672" y="556"/>
                                </a:lnTo>
                                <a:lnTo>
                                  <a:pt x="672" y="558"/>
                                </a:lnTo>
                                <a:lnTo>
                                  <a:pt x="670" y="558"/>
                                </a:lnTo>
                                <a:lnTo>
                                  <a:pt x="668" y="558"/>
                                </a:lnTo>
                                <a:lnTo>
                                  <a:pt x="668" y="560"/>
                                </a:lnTo>
                                <a:lnTo>
                                  <a:pt x="668" y="562"/>
                                </a:lnTo>
                                <a:lnTo>
                                  <a:pt x="670" y="562"/>
                                </a:lnTo>
                                <a:lnTo>
                                  <a:pt x="670" y="564"/>
                                </a:lnTo>
                                <a:lnTo>
                                  <a:pt x="670" y="566"/>
                                </a:lnTo>
                                <a:lnTo>
                                  <a:pt x="670" y="568"/>
                                </a:lnTo>
                                <a:lnTo>
                                  <a:pt x="670" y="571"/>
                                </a:lnTo>
                                <a:lnTo>
                                  <a:pt x="668" y="571"/>
                                </a:lnTo>
                                <a:lnTo>
                                  <a:pt x="666" y="571"/>
                                </a:lnTo>
                                <a:lnTo>
                                  <a:pt x="666" y="568"/>
                                </a:lnTo>
                                <a:lnTo>
                                  <a:pt x="664" y="568"/>
                                </a:lnTo>
                                <a:lnTo>
                                  <a:pt x="662" y="566"/>
                                </a:lnTo>
                                <a:lnTo>
                                  <a:pt x="659" y="566"/>
                                </a:lnTo>
                                <a:lnTo>
                                  <a:pt x="657" y="566"/>
                                </a:lnTo>
                                <a:lnTo>
                                  <a:pt x="657" y="568"/>
                                </a:lnTo>
                                <a:lnTo>
                                  <a:pt x="655" y="568"/>
                                </a:lnTo>
                                <a:lnTo>
                                  <a:pt x="653" y="568"/>
                                </a:lnTo>
                                <a:lnTo>
                                  <a:pt x="653" y="571"/>
                                </a:lnTo>
                                <a:lnTo>
                                  <a:pt x="651" y="571"/>
                                </a:lnTo>
                                <a:lnTo>
                                  <a:pt x="649" y="571"/>
                                </a:lnTo>
                                <a:lnTo>
                                  <a:pt x="647" y="568"/>
                                </a:lnTo>
                                <a:lnTo>
                                  <a:pt x="647" y="566"/>
                                </a:lnTo>
                                <a:lnTo>
                                  <a:pt x="647" y="564"/>
                                </a:lnTo>
                                <a:lnTo>
                                  <a:pt x="645" y="562"/>
                                </a:lnTo>
                                <a:lnTo>
                                  <a:pt x="645" y="560"/>
                                </a:lnTo>
                                <a:lnTo>
                                  <a:pt x="643" y="560"/>
                                </a:lnTo>
                                <a:lnTo>
                                  <a:pt x="640" y="558"/>
                                </a:lnTo>
                                <a:lnTo>
                                  <a:pt x="638" y="556"/>
                                </a:lnTo>
                                <a:lnTo>
                                  <a:pt x="638" y="554"/>
                                </a:lnTo>
                                <a:lnTo>
                                  <a:pt x="636" y="554"/>
                                </a:lnTo>
                                <a:lnTo>
                                  <a:pt x="634" y="554"/>
                                </a:lnTo>
                                <a:lnTo>
                                  <a:pt x="634" y="556"/>
                                </a:lnTo>
                                <a:lnTo>
                                  <a:pt x="636" y="558"/>
                                </a:lnTo>
                                <a:lnTo>
                                  <a:pt x="636" y="560"/>
                                </a:lnTo>
                                <a:lnTo>
                                  <a:pt x="638" y="560"/>
                                </a:lnTo>
                                <a:lnTo>
                                  <a:pt x="638" y="562"/>
                                </a:lnTo>
                                <a:lnTo>
                                  <a:pt x="638" y="564"/>
                                </a:lnTo>
                                <a:lnTo>
                                  <a:pt x="636" y="564"/>
                                </a:lnTo>
                                <a:lnTo>
                                  <a:pt x="634" y="564"/>
                                </a:lnTo>
                                <a:lnTo>
                                  <a:pt x="632" y="564"/>
                                </a:lnTo>
                                <a:lnTo>
                                  <a:pt x="632" y="562"/>
                                </a:lnTo>
                                <a:lnTo>
                                  <a:pt x="630" y="562"/>
                                </a:lnTo>
                                <a:lnTo>
                                  <a:pt x="628" y="562"/>
                                </a:lnTo>
                                <a:lnTo>
                                  <a:pt x="626" y="562"/>
                                </a:lnTo>
                                <a:lnTo>
                                  <a:pt x="626" y="560"/>
                                </a:lnTo>
                                <a:lnTo>
                                  <a:pt x="624" y="560"/>
                                </a:lnTo>
                                <a:lnTo>
                                  <a:pt x="624" y="558"/>
                                </a:lnTo>
                                <a:lnTo>
                                  <a:pt x="624" y="556"/>
                                </a:lnTo>
                                <a:lnTo>
                                  <a:pt x="621" y="556"/>
                                </a:lnTo>
                                <a:lnTo>
                                  <a:pt x="619" y="556"/>
                                </a:lnTo>
                                <a:lnTo>
                                  <a:pt x="619" y="554"/>
                                </a:lnTo>
                                <a:lnTo>
                                  <a:pt x="619" y="552"/>
                                </a:lnTo>
                                <a:lnTo>
                                  <a:pt x="617" y="552"/>
                                </a:lnTo>
                                <a:lnTo>
                                  <a:pt x="615" y="552"/>
                                </a:lnTo>
                                <a:lnTo>
                                  <a:pt x="615" y="554"/>
                                </a:lnTo>
                                <a:lnTo>
                                  <a:pt x="615" y="556"/>
                                </a:lnTo>
                                <a:lnTo>
                                  <a:pt x="613" y="556"/>
                                </a:lnTo>
                                <a:lnTo>
                                  <a:pt x="613" y="554"/>
                                </a:lnTo>
                                <a:lnTo>
                                  <a:pt x="613" y="552"/>
                                </a:lnTo>
                                <a:lnTo>
                                  <a:pt x="611" y="552"/>
                                </a:lnTo>
                                <a:lnTo>
                                  <a:pt x="611" y="549"/>
                                </a:lnTo>
                                <a:lnTo>
                                  <a:pt x="609" y="549"/>
                                </a:lnTo>
                                <a:lnTo>
                                  <a:pt x="607" y="549"/>
                                </a:lnTo>
                                <a:lnTo>
                                  <a:pt x="607" y="552"/>
                                </a:lnTo>
                                <a:lnTo>
                                  <a:pt x="605" y="552"/>
                                </a:lnTo>
                                <a:lnTo>
                                  <a:pt x="605" y="554"/>
                                </a:lnTo>
                                <a:lnTo>
                                  <a:pt x="602" y="554"/>
                                </a:lnTo>
                                <a:lnTo>
                                  <a:pt x="600" y="554"/>
                                </a:lnTo>
                                <a:lnTo>
                                  <a:pt x="598" y="554"/>
                                </a:lnTo>
                                <a:lnTo>
                                  <a:pt x="598" y="552"/>
                                </a:lnTo>
                                <a:lnTo>
                                  <a:pt x="598" y="554"/>
                                </a:lnTo>
                                <a:lnTo>
                                  <a:pt x="596" y="554"/>
                                </a:lnTo>
                                <a:lnTo>
                                  <a:pt x="594" y="554"/>
                                </a:lnTo>
                                <a:lnTo>
                                  <a:pt x="592" y="554"/>
                                </a:lnTo>
                                <a:lnTo>
                                  <a:pt x="590" y="554"/>
                                </a:lnTo>
                                <a:lnTo>
                                  <a:pt x="590" y="556"/>
                                </a:lnTo>
                                <a:lnTo>
                                  <a:pt x="588" y="556"/>
                                </a:lnTo>
                                <a:lnTo>
                                  <a:pt x="590" y="556"/>
                                </a:lnTo>
                                <a:lnTo>
                                  <a:pt x="590" y="558"/>
                                </a:lnTo>
                                <a:lnTo>
                                  <a:pt x="592" y="558"/>
                                </a:lnTo>
                                <a:lnTo>
                                  <a:pt x="594" y="558"/>
                                </a:lnTo>
                                <a:lnTo>
                                  <a:pt x="594" y="560"/>
                                </a:lnTo>
                                <a:lnTo>
                                  <a:pt x="596" y="560"/>
                                </a:lnTo>
                                <a:lnTo>
                                  <a:pt x="596" y="562"/>
                                </a:lnTo>
                                <a:lnTo>
                                  <a:pt x="596" y="564"/>
                                </a:lnTo>
                                <a:lnTo>
                                  <a:pt x="594" y="564"/>
                                </a:lnTo>
                                <a:lnTo>
                                  <a:pt x="592" y="564"/>
                                </a:lnTo>
                                <a:lnTo>
                                  <a:pt x="592" y="562"/>
                                </a:lnTo>
                                <a:lnTo>
                                  <a:pt x="590" y="562"/>
                                </a:lnTo>
                                <a:lnTo>
                                  <a:pt x="590" y="564"/>
                                </a:lnTo>
                                <a:lnTo>
                                  <a:pt x="588" y="564"/>
                                </a:lnTo>
                                <a:lnTo>
                                  <a:pt x="588" y="562"/>
                                </a:lnTo>
                                <a:lnTo>
                                  <a:pt x="588" y="560"/>
                                </a:lnTo>
                                <a:lnTo>
                                  <a:pt x="588" y="558"/>
                                </a:lnTo>
                                <a:lnTo>
                                  <a:pt x="586" y="558"/>
                                </a:lnTo>
                                <a:lnTo>
                                  <a:pt x="586" y="560"/>
                                </a:lnTo>
                                <a:lnTo>
                                  <a:pt x="583" y="560"/>
                                </a:lnTo>
                                <a:lnTo>
                                  <a:pt x="583" y="562"/>
                                </a:lnTo>
                                <a:lnTo>
                                  <a:pt x="583" y="564"/>
                                </a:lnTo>
                                <a:lnTo>
                                  <a:pt x="583" y="566"/>
                                </a:lnTo>
                                <a:lnTo>
                                  <a:pt x="581" y="566"/>
                                </a:lnTo>
                                <a:lnTo>
                                  <a:pt x="579" y="566"/>
                                </a:lnTo>
                                <a:lnTo>
                                  <a:pt x="579" y="564"/>
                                </a:lnTo>
                                <a:lnTo>
                                  <a:pt x="579" y="562"/>
                                </a:lnTo>
                                <a:lnTo>
                                  <a:pt x="579" y="560"/>
                                </a:lnTo>
                                <a:lnTo>
                                  <a:pt x="579" y="558"/>
                                </a:lnTo>
                                <a:lnTo>
                                  <a:pt x="577" y="556"/>
                                </a:lnTo>
                                <a:lnTo>
                                  <a:pt x="577" y="558"/>
                                </a:lnTo>
                                <a:lnTo>
                                  <a:pt x="575" y="558"/>
                                </a:lnTo>
                                <a:lnTo>
                                  <a:pt x="575" y="560"/>
                                </a:lnTo>
                                <a:lnTo>
                                  <a:pt x="575" y="562"/>
                                </a:lnTo>
                                <a:lnTo>
                                  <a:pt x="575" y="564"/>
                                </a:lnTo>
                                <a:lnTo>
                                  <a:pt x="575" y="562"/>
                                </a:lnTo>
                                <a:lnTo>
                                  <a:pt x="573" y="562"/>
                                </a:lnTo>
                                <a:lnTo>
                                  <a:pt x="573" y="560"/>
                                </a:lnTo>
                                <a:lnTo>
                                  <a:pt x="573" y="558"/>
                                </a:lnTo>
                                <a:lnTo>
                                  <a:pt x="573" y="556"/>
                                </a:lnTo>
                                <a:lnTo>
                                  <a:pt x="571" y="556"/>
                                </a:lnTo>
                                <a:lnTo>
                                  <a:pt x="571" y="554"/>
                                </a:lnTo>
                                <a:lnTo>
                                  <a:pt x="569" y="554"/>
                                </a:lnTo>
                                <a:lnTo>
                                  <a:pt x="567" y="554"/>
                                </a:lnTo>
                                <a:lnTo>
                                  <a:pt x="567" y="556"/>
                                </a:lnTo>
                                <a:lnTo>
                                  <a:pt x="567" y="558"/>
                                </a:lnTo>
                                <a:lnTo>
                                  <a:pt x="564" y="560"/>
                                </a:lnTo>
                                <a:lnTo>
                                  <a:pt x="564" y="558"/>
                                </a:lnTo>
                                <a:lnTo>
                                  <a:pt x="564" y="556"/>
                                </a:lnTo>
                                <a:lnTo>
                                  <a:pt x="564" y="554"/>
                                </a:lnTo>
                                <a:lnTo>
                                  <a:pt x="562" y="554"/>
                                </a:lnTo>
                                <a:lnTo>
                                  <a:pt x="562" y="552"/>
                                </a:lnTo>
                                <a:lnTo>
                                  <a:pt x="562" y="549"/>
                                </a:lnTo>
                                <a:lnTo>
                                  <a:pt x="562" y="552"/>
                                </a:lnTo>
                                <a:lnTo>
                                  <a:pt x="560" y="552"/>
                                </a:lnTo>
                                <a:lnTo>
                                  <a:pt x="560" y="549"/>
                                </a:lnTo>
                                <a:lnTo>
                                  <a:pt x="558" y="549"/>
                                </a:lnTo>
                                <a:lnTo>
                                  <a:pt x="558" y="547"/>
                                </a:lnTo>
                                <a:lnTo>
                                  <a:pt x="558" y="545"/>
                                </a:lnTo>
                                <a:lnTo>
                                  <a:pt x="558" y="543"/>
                                </a:lnTo>
                                <a:lnTo>
                                  <a:pt x="556" y="543"/>
                                </a:lnTo>
                                <a:lnTo>
                                  <a:pt x="554" y="543"/>
                                </a:lnTo>
                                <a:lnTo>
                                  <a:pt x="552" y="543"/>
                                </a:lnTo>
                                <a:lnTo>
                                  <a:pt x="552" y="545"/>
                                </a:lnTo>
                                <a:lnTo>
                                  <a:pt x="550" y="545"/>
                                </a:lnTo>
                                <a:lnTo>
                                  <a:pt x="550" y="543"/>
                                </a:lnTo>
                                <a:lnTo>
                                  <a:pt x="547" y="545"/>
                                </a:lnTo>
                                <a:lnTo>
                                  <a:pt x="547" y="547"/>
                                </a:lnTo>
                                <a:lnTo>
                                  <a:pt x="547" y="549"/>
                                </a:lnTo>
                                <a:lnTo>
                                  <a:pt x="550" y="549"/>
                                </a:lnTo>
                                <a:lnTo>
                                  <a:pt x="550" y="552"/>
                                </a:lnTo>
                                <a:lnTo>
                                  <a:pt x="550" y="554"/>
                                </a:lnTo>
                                <a:lnTo>
                                  <a:pt x="547" y="554"/>
                                </a:lnTo>
                                <a:lnTo>
                                  <a:pt x="545" y="554"/>
                                </a:lnTo>
                                <a:lnTo>
                                  <a:pt x="545" y="552"/>
                                </a:lnTo>
                                <a:lnTo>
                                  <a:pt x="545" y="554"/>
                                </a:lnTo>
                                <a:lnTo>
                                  <a:pt x="543" y="554"/>
                                </a:lnTo>
                                <a:lnTo>
                                  <a:pt x="543" y="556"/>
                                </a:lnTo>
                                <a:lnTo>
                                  <a:pt x="541" y="556"/>
                                </a:lnTo>
                                <a:lnTo>
                                  <a:pt x="541" y="558"/>
                                </a:lnTo>
                                <a:lnTo>
                                  <a:pt x="543" y="558"/>
                                </a:lnTo>
                                <a:lnTo>
                                  <a:pt x="545" y="558"/>
                                </a:lnTo>
                                <a:lnTo>
                                  <a:pt x="547" y="558"/>
                                </a:lnTo>
                                <a:lnTo>
                                  <a:pt x="547" y="560"/>
                                </a:lnTo>
                                <a:lnTo>
                                  <a:pt x="547" y="562"/>
                                </a:lnTo>
                                <a:lnTo>
                                  <a:pt x="545" y="562"/>
                                </a:lnTo>
                                <a:lnTo>
                                  <a:pt x="543" y="562"/>
                                </a:lnTo>
                                <a:lnTo>
                                  <a:pt x="543" y="564"/>
                                </a:lnTo>
                                <a:lnTo>
                                  <a:pt x="541" y="564"/>
                                </a:lnTo>
                                <a:lnTo>
                                  <a:pt x="539" y="564"/>
                                </a:lnTo>
                                <a:lnTo>
                                  <a:pt x="539" y="566"/>
                                </a:lnTo>
                                <a:lnTo>
                                  <a:pt x="541" y="568"/>
                                </a:lnTo>
                                <a:lnTo>
                                  <a:pt x="543" y="568"/>
                                </a:lnTo>
                                <a:lnTo>
                                  <a:pt x="543" y="571"/>
                                </a:lnTo>
                                <a:lnTo>
                                  <a:pt x="543" y="573"/>
                                </a:lnTo>
                                <a:lnTo>
                                  <a:pt x="541" y="573"/>
                                </a:lnTo>
                                <a:lnTo>
                                  <a:pt x="539" y="573"/>
                                </a:lnTo>
                                <a:lnTo>
                                  <a:pt x="537" y="577"/>
                                </a:lnTo>
                                <a:lnTo>
                                  <a:pt x="535" y="575"/>
                                </a:lnTo>
                                <a:lnTo>
                                  <a:pt x="535" y="573"/>
                                </a:lnTo>
                                <a:lnTo>
                                  <a:pt x="533" y="571"/>
                                </a:lnTo>
                                <a:lnTo>
                                  <a:pt x="531" y="571"/>
                                </a:lnTo>
                                <a:lnTo>
                                  <a:pt x="528" y="568"/>
                                </a:lnTo>
                                <a:lnTo>
                                  <a:pt x="526" y="568"/>
                                </a:lnTo>
                                <a:lnTo>
                                  <a:pt x="524" y="568"/>
                                </a:lnTo>
                                <a:lnTo>
                                  <a:pt x="524" y="571"/>
                                </a:lnTo>
                                <a:lnTo>
                                  <a:pt x="526" y="573"/>
                                </a:lnTo>
                                <a:lnTo>
                                  <a:pt x="526" y="575"/>
                                </a:lnTo>
                                <a:lnTo>
                                  <a:pt x="528" y="575"/>
                                </a:lnTo>
                                <a:lnTo>
                                  <a:pt x="528" y="577"/>
                                </a:lnTo>
                                <a:lnTo>
                                  <a:pt x="528" y="579"/>
                                </a:lnTo>
                                <a:lnTo>
                                  <a:pt x="526" y="579"/>
                                </a:lnTo>
                                <a:lnTo>
                                  <a:pt x="526" y="581"/>
                                </a:lnTo>
                                <a:lnTo>
                                  <a:pt x="524" y="581"/>
                                </a:lnTo>
                                <a:lnTo>
                                  <a:pt x="524" y="579"/>
                                </a:lnTo>
                                <a:lnTo>
                                  <a:pt x="522" y="579"/>
                                </a:lnTo>
                                <a:lnTo>
                                  <a:pt x="522" y="581"/>
                                </a:lnTo>
                                <a:lnTo>
                                  <a:pt x="522" y="583"/>
                                </a:lnTo>
                                <a:lnTo>
                                  <a:pt x="522" y="585"/>
                                </a:lnTo>
                                <a:lnTo>
                                  <a:pt x="522" y="587"/>
                                </a:lnTo>
                                <a:lnTo>
                                  <a:pt x="522" y="590"/>
                                </a:lnTo>
                                <a:lnTo>
                                  <a:pt x="522" y="592"/>
                                </a:lnTo>
                                <a:lnTo>
                                  <a:pt x="524" y="592"/>
                                </a:lnTo>
                                <a:lnTo>
                                  <a:pt x="526" y="592"/>
                                </a:lnTo>
                                <a:lnTo>
                                  <a:pt x="528" y="592"/>
                                </a:lnTo>
                                <a:lnTo>
                                  <a:pt x="528" y="594"/>
                                </a:lnTo>
                                <a:lnTo>
                                  <a:pt x="531" y="594"/>
                                </a:lnTo>
                                <a:lnTo>
                                  <a:pt x="531" y="596"/>
                                </a:lnTo>
                                <a:lnTo>
                                  <a:pt x="531" y="598"/>
                                </a:lnTo>
                                <a:lnTo>
                                  <a:pt x="528" y="598"/>
                                </a:lnTo>
                                <a:lnTo>
                                  <a:pt x="528" y="600"/>
                                </a:lnTo>
                                <a:lnTo>
                                  <a:pt x="526" y="600"/>
                                </a:lnTo>
                                <a:lnTo>
                                  <a:pt x="524" y="600"/>
                                </a:lnTo>
                                <a:lnTo>
                                  <a:pt x="522" y="600"/>
                                </a:lnTo>
                                <a:lnTo>
                                  <a:pt x="520" y="600"/>
                                </a:lnTo>
                                <a:lnTo>
                                  <a:pt x="518" y="600"/>
                                </a:lnTo>
                                <a:lnTo>
                                  <a:pt x="516" y="600"/>
                                </a:lnTo>
                                <a:lnTo>
                                  <a:pt x="516" y="602"/>
                                </a:lnTo>
                                <a:lnTo>
                                  <a:pt x="516" y="604"/>
                                </a:lnTo>
                                <a:lnTo>
                                  <a:pt x="516" y="606"/>
                                </a:lnTo>
                                <a:lnTo>
                                  <a:pt x="514" y="606"/>
                                </a:lnTo>
                                <a:lnTo>
                                  <a:pt x="512" y="606"/>
                                </a:lnTo>
                                <a:lnTo>
                                  <a:pt x="512" y="604"/>
                                </a:lnTo>
                                <a:lnTo>
                                  <a:pt x="512" y="602"/>
                                </a:lnTo>
                                <a:lnTo>
                                  <a:pt x="512" y="600"/>
                                </a:lnTo>
                                <a:lnTo>
                                  <a:pt x="512" y="598"/>
                                </a:lnTo>
                                <a:lnTo>
                                  <a:pt x="509" y="598"/>
                                </a:lnTo>
                                <a:lnTo>
                                  <a:pt x="509" y="596"/>
                                </a:lnTo>
                                <a:lnTo>
                                  <a:pt x="507" y="596"/>
                                </a:lnTo>
                                <a:lnTo>
                                  <a:pt x="507" y="598"/>
                                </a:lnTo>
                                <a:lnTo>
                                  <a:pt x="507" y="600"/>
                                </a:lnTo>
                                <a:lnTo>
                                  <a:pt x="509" y="602"/>
                                </a:lnTo>
                                <a:lnTo>
                                  <a:pt x="509" y="604"/>
                                </a:lnTo>
                                <a:lnTo>
                                  <a:pt x="507" y="604"/>
                                </a:lnTo>
                                <a:lnTo>
                                  <a:pt x="507" y="606"/>
                                </a:lnTo>
                                <a:lnTo>
                                  <a:pt x="505" y="606"/>
                                </a:lnTo>
                                <a:lnTo>
                                  <a:pt x="505" y="609"/>
                                </a:lnTo>
                                <a:lnTo>
                                  <a:pt x="505" y="611"/>
                                </a:lnTo>
                                <a:lnTo>
                                  <a:pt x="505" y="613"/>
                                </a:lnTo>
                                <a:lnTo>
                                  <a:pt x="507" y="613"/>
                                </a:lnTo>
                                <a:lnTo>
                                  <a:pt x="507" y="615"/>
                                </a:lnTo>
                                <a:lnTo>
                                  <a:pt x="507" y="617"/>
                                </a:lnTo>
                                <a:lnTo>
                                  <a:pt x="505" y="617"/>
                                </a:lnTo>
                                <a:lnTo>
                                  <a:pt x="505" y="619"/>
                                </a:lnTo>
                                <a:lnTo>
                                  <a:pt x="505" y="617"/>
                                </a:lnTo>
                                <a:lnTo>
                                  <a:pt x="503" y="617"/>
                                </a:lnTo>
                                <a:lnTo>
                                  <a:pt x="501" y="615"/>
                                </a:lnTo>
                                <a:lnTo>
                                  <a:pt x="501" y="613"/>
                                </a:lnTo>
                                <a:lnTo>
                                  <a:pt x="501" y="611"/>
                                </a:lnTo>
                                <a:lnTo>
                                  <a:pt x="501" y="609"/>
                                </a:lnTo>
                                <a:lnTo>
                                  <a:pt x="501" y="606"/>
                                </a:lnTo>
                                <a:lnTo>
                                  <a:pt x="501" y="604"/>
                                </a:lnTo>
                                <a:lnTo>
                                  <a:pt x="499" y="604"/>
                                </a:lnTo>
                                <a:lnTo>
                                  <a:pt x="499" y="606"/>
                                </a:lnTo>
                                <a:lnTo>
                                  <a:pt x="497" y="606"/>
                                </a:lnTo>
                                <a:lnTo>
                                  <a:pt x="497" y="609"/>
                                </a:lnTo>
                                <a:lnTo>
                                  <a:pt x="497" y="611"/>
                                </a:lnTo>
                                <a:lnTo>
                                  <a:pt x="497" y="613"/>
                                </a:lnTo>
                                <a:lnTo>
                                  <a:pt x="497" y="615"/>
                                </a:lnTo>
                                <a:lnTo>
                                  <a:pt x="497" y="617"/>
                                </a:lnTo>
                                <a:lnTo>
                                  <a:pt x="495" y="617"/>
                                </a:lnTo>
                                <a:lnTo>
                                  <a:pt x="493" y="617"/>
                                </a:lnTo>
                                <a:lnTo>
                                  <a:pt x="493" y="615"/>
                                </a:lnTo>
                                <a:lnTo>
                                  <a:pt x="490" y="615"/>
                                </a:lnTo>
                                <a:lnTo>
                                  <a:pt x="488" y="617"/>
                                </a:lnTo>
                                <a:lnTo>
                                  <a:pt x="488" y="619"/>
                                </a:lnTo>
                                <a:lnTo>
                                  <a:pt x="490" y="621"/>
                                </a:lnTo>
                                <a:lnTo>
                                  <a:pt x="488" y="621"/>
                                </a:lnTo>
                                <a:lnTo>
                                  <a:pt x="486" y="621"/>
                                </a:lnTo>
                                <a:lnTo>
                                  <a:pt x="486" y="619"/>
                                </a:lnTo>
                                <a:lnTo>
                                  <a:pt x="486" y="617"/>
                                </a:lnTo>
                                <a:lnTo>
                                  <a:pt x="484" y="617"/>
                                </a:lnTo>
                                <a:lnTo>
                                  <a:pt x="484" y="615"/>
                                </a:lnTo>
                                <a:lnTo>
                                  <a:pt x="482" y="615"/>
                                </a:lnTo>
                                <a:lnTo>
                                  <a:pt x="482" y="617"/>
                                </a:lnTo>
                                <a:lnTo>
                                  <a:pt x="482" y="619"/>
                                </a:lnTo>
                                <a:lnTo>
                                  <a:pt x="480" y="619"/>
                                </a:lnTo>
                                <a:lnTo>
                                  <a:pt x="480" y="617"/>
                                </a:lnTo>
                                <a:lnTo>
                                  <a:pt x="478" y="617"/>
                                </a:lnTo>
                                <a:lnTo>
                                  <a:pt x="478" y="615"/>
                                </a:lnTo>
                                <a:lnTo>
                                  <a:pt x="478" y="613"/>
                                </a:lnTo>
                                <a:lnTo>
                                  <a:pt x="478" y="611"/>
                                </a:lnTo>
                                <a:lnTo>
                                  <a:pt x="476" y="611"/>
                                </a:lnTo>
                                <a:lnTo>
                                  <a:pt x="476" y="613"/>
                                </a:lnTo>
                                <a:lnTo>
                                  <a:pt x="474" y="613"/>
                                </a:lnTo>
                                <a:lnTo>
                                  <a:pt x="471" y="613"/>
                                </a:lnTo>
                                <a:lnTo>
                                  <a:pt x="471" y="615"/>
                                </a:lnTo>
                                <a:lnTo>
                                  <a:pt x="469" y="615"/>
                                </a:lnTo>
                                <a:lnTo>
                                  <a:pt x="469" y="613"/>
                                </a:lnTo>
                                <a:lnTo>
                                  <a:pt x="467" y="613"/>
                                </a:lnTo>
                                <a:lnTo>
                                  <a:pt x="465" y="613"/>
                                </a:lnTo>
                                <a:lnTo>
                                  <a:pt x="463" y="613"/>
                                </a:lnTo>
                                <a:lnTo>
                                  <a:pt x="461" y="613"/>
                                </a:lnTo>
                                <a:lnTo>
                                  <a:pt x="461" y="611"/>
                                </a:lnTo>
                                <a:lnTo>
                                  <a:pt x="459" y="611"/>
                                </a:lnTo>
                                <a:lnTo>
                                  <a:pt x="461" y="611"/>
                                </a:lnTo>
                                <a:lnTo>
                                  <a:pt x="461" y="609"/>
                                </a:lnTo>
                                <a:lnTo>
                                  <a:pt x="463" y="606"/>
                                </a:lnTo>
                                <a:lnTo>
                                  <a:pt x="463" y="604"/>
                                </a:lnTo>
                                <a:lnTo>
                                  <a:pt x="463" y="602"/>
                                </a:lnTo>
                                <a:lnTo>
                                  <a:pt x="461" y="602"/>
                                </a:lnTo>
                                <a:lnTo>
                                  <a:pt x="461" y="600"/>
                                </a:lnTo>
                                <a:lnTo>
                                  <a:pt x="461" y="602"/>
                                </a:lnTo>
                                <a:lnTo>
                                  <a:pt x="459" y="602"/>
                                </a:lnTo>
                                <a:lnTo>
                                  <a:pt x="459" y="604"/>
                                </a:lnTo>
                                <a:lnTo>
                                  <a:pt x="459" y="606"/>
                                </a:lnTo>
                                <a:lnTo>
                                  <a:pt x="457" y="606"/>
                                </a:lnTo>
                                <a:lnTo>
                                  <a:pt x="457" y="609"/>
                                </a:lnTo>
                                <a:lnTo>
                                  <a:pt x="455" y="609"/>
                                </a:lnTo>
                                <a:lnTo>
                                  <a:pt x="455" y="611"/>
                                </a:lnTo>
                                <a:lnTo>
                                  <a:pt x="455" y="613"/>
                                </a:lnTo>
                                <a:lnTo>
                                  <a:pt x="455" y="615"/>
                                </a:lnTo>
                                <a:lnTo>
                                  <a:pt x="455" y="617"/>
                                </a:lnTo>
                                <a:lnTo>
                                  <a:pt x="452" y="617"/>
                                </a:lnTo>
                                <a:lnTo>
                                  <a:pt x="452" y="619"/>
                                </a:lnTo>
                                <a:lnTo>
                                  <a:pt x="450" y="619"/>
                                </a:lnTo>
                                <a:lnTo>
                                  <a:pt x="450" y="617"/>
                                </a:lnTo>
                                <a:lnTo>
                                  <a:pt x="450" y="615"/>
                                </a:lnTo>
                                <a:lnTo>
                                  <a:pt x="450" y="613"/>
                                </a:lnTo>
                                <a:lnTo>
                                  <a:pt x="452" y="613"/>
                                </a:lnTo>
                                <a:lnTo>
                                  <a:pt x="450" y="613"/>
                                </a:lnTo>
                                <a:lnTo>
                                  <a:pt x="450" y="611"/>
                                </a:lnTo>
                                <a:lnTo>
                                  <a:pt x="450" y="609"/>
                                </a:lnTo>
                                <a:lnTo>
                                  <a:pt x="450" y="606"/>
                                </a:lnTo>
                                <a:lnTo>
                                  <a:pt x="448" y="606"/>
                                </a:lnTo>
                                <a:lnTo>
                                  <a:pt x="448" y="604"/>
                                </a:lnTo>
                                <a:lnTo>
                                  <a:pt x="446" y="604"/>
                                </a:lnTo>
                                <a:lnTo>
                                  <a:pt x="444" y="604"/>
                                </a:lnTo>
                                <a:lnTo>
                                  <a:pt x="444" y="606"/>
                                </a:lnTo>
                                <a:lnTo>
                                  <a:pt x="442" y="606"/>
                                </a:lnTo>
                                <a:lnTo>
                                  <a:pt x="440" y="609"/>
                                </a:lnTo>
                                <a:lnTo>
                                  <a:pt x="440" y="611"/>
                                </a:lnTo>
                                <a:lnTo>
                                  <a:pt x="438" y="611"/>
                                </a:lnTo>
                                <a:lnTo>
                                  <a:pt x="438" y="613"/>
                                </a:lnTo>
                                <a:lnTo>
                                  <a:pt x="436" y="613"/>
                                </a:lnTo>
                                <a:lnTo>
                                  <a:pt x="436" y="615"/>
                                </a:lnTo>
                                <a:lnTo>
                                  <a:pt x="433" y="615"/>
                                </a:lnTo>
                                <a:lnTo>
                                  <a:pt x="431" y="617"/>
                                </a:lnTo>
                                <a:lnTo>
                                  <a:pt x="431" y="619"/>
                                </a:lnTo>
                                <a:lnTo>
                                  <a:pt x="431" y="621"/>
                                </a:lnTo>
                                <a:lnTo>
                                  <a:pt x="433" y="621"/>
                                </a:lnTo>
                                <a:lnTo>
                                  <a:pt x="433" y="623"/>
                                </a:lnTo>
                                <a:lnTo>
                                  <a:pt x="433" y="625"/>
                                </a:lnTo>
                                <a:lnTo>
                                  <a:pt x="431" y="625"/>
                                </a:lnTo>
                                <a:lnTo>
                                  <a:pt x="431" y="628"/>
                                </a:lnTo>
                                <a:lnTo>
                                  <a:pt x="429" y="628"/>
                                </a:lnTo>
                                <a:lnTo>
                                  <a:pt x="429" y="625"/>
                                </a:lnTo>
                                <a:lnTo>
                                  <a:pt x="429" y="623"/>
                                </a:lnTo>
                                <a:lnTo>
                                  <a:pt x="427" y="623"/>
                                </a:lnTo>
                                <a:lnTo>
                                  <a:pt x="427" y="621"/>
                                </a:lnTo>
                                <a:lnTo>
                                  <a:pt x="425" y="621"/>
                                </a:lnTo>
                                <a:lnTo>
                                  <a:pt x="423" y="623"/>
                                </a:lnTo>
                                <a:lnTo>
                                  <a:pt x="421" y="623"/>
                                </a:lnTo>
                                <a:lnTo>
                                  <a:pt x="419" y="623"/>
                                </a:lnTo>
                                <a:lnTo>
                                  <a:pt x="417" y="621"/>
                                </a:lnTo>
                                <a:lnTo>
                                  <a:pt x="417" y="619"/>
                                </a:lnTo>
                                <a:lnTo>
                                  <a:pt x="414" y="619"/>
                                </a:lnTo>
                                <a:lnTo>
                                  <a:pt x="414" y="621"/>
                                </a:lnTo>
                                <a:lnTo>
                                  <a:pt x="412" y="621"/>
                                </a:lnTo>
                                <a:lnTo>
                                  <a:pt x="412" y="623"/>
                                </a:lnTo>
                                <a:lnTo>
                                  <a:pt x="412" y="625"/>
                                </a:lnTo>
                                <a:lnTo>
                                  <a:pt x="412" y="628"/>
                                </a:lnTo>
                                <a:lnTo>
                                  <a:pt x="412" y="630"/>
                                </a:lnTo>
                                <a:lnTo>
                                  <a:pt x="412" y="632"/>
                                </a:lnTo>
                                <a:lnTo>
                                  <a:pt x="414" y="632"/>
                                </a:lnTo>
                                <a:lnTo>
                                  <a:pt x="414" y="634"/>
                                </a:lnTo>
                                <a:lnTo>
                                  <a:pt x="412" y="634"/>
                                </a:lnTo>
                                <a:lnTo>
                                  <a:pt x="412" y="636"/>
                                </a:lnTo>
                                <a:lnTo>
                                  <a:pt x="410" y="636"/>
                                </a:lnTo>
                                <a:lnTo>
                                  <a:pt x="410" y="634"/>
                                </a:lnTo>
                                <a:lnTo>
                                  <a:pt x="408" y="634"/>
                                </a:lnTo>
                                <a:lnTo>
                                  <a:pt x="406" y="634"/>
                                </a:lnTo>
                                <a:lnTo>
                                  <a:pt x="406" y="632"/>
                                </a:lnTo>
                                <a:lnTo>
                                  <a:pt x="404" y="634"/>
                                </a:lnTo>
                                <a:lnTo>
                                  <a:pt x="404" y="636"/>
                                </a:lnTo>
                                <a:lnTo>
                                  <a:pt x="406" y="636"/>
                                </a:lnTo>
                                <a:lnTo>
                                  <a:pt x="406" y="638"/>
                                </a:lnTo>
                                <a:lnTo>
                                  <a:pt x="406" y="640"/>
                                </a:lnTo>
                                <a:lnTo>
                                  <a:pt x="404" y="642"/>
                                </a:lnTo>
                                <a:lnTo>
                                  <a:pt x="404" y="640"/>
                                </a:lnTo>
                                <a:lnTo>
                                  <a:pt x="402" y="640"/>
                                </a:lnTo>
                                <a:lnTo>
                                  <a:pt x="400" y="640"/>
                                </a:lnTo>
                                <a:lnTo>
                                  <a:pt x="398" y="640"/>
                                </a:lnTo>
                                <a:lnTo>
                                  <a:pt x="398" y="642"/>
                                </a:lnTo>
                                <a:lnTo>
                                  <a:pt x="395" y="642"/>
                                </a:lnTo>
                                <a:lnTo>
                                  <a:pt x="395" y="644"/>
                                </a:lnTo>
                                <a:lnTo>
                                  <a:pt x="393" y="644"/>
                                </a:lnTo>
                                <a:lnTo>
                                  <a:pt x="393" y="647"/>
                                </a:lnTo>
                                <a:lnTo>
                                  <a:pt x="395" y="647"/>
                                </a:lnTo>
                                <a:lnTo>
                                  <a:pt x="395" y="649"/>
                                </a:lnTo>
                                <a:lnTo>
                                  <a:pt x="393" y="649"/>
                                </a:lnTo>
                                <a:lnTo>
                                  <a:pt x="391" y="647"/>
                                </a:lnTo>
                                <a:lnTo>
                                  <a:pt x="389" y="649"/>
                                </a:lnTo>
                                <a:lnTo>
                                  <a:pt x="391" y="649"/>
                                </a:lnTo>
                                <a:lnTo>
                                  <a:pt x="391" y="651"/>
                                </a:lnTo>
                                <a:lnTo>
                                  <a:pt x="393" y="651"/>
                                </a:lnTo>
                                <a:lnTo>
                                  <a:pt x="393" y="653"/>
                                </a:lnTo>
                                <a:lnTo>
                                  <a:pt x="393" y="655"/>
                                </a:lnTo>
                                <a:lnTo>
                                  <a:pt x="391" y="655"/>
                                </a:lnTo>
                                <a:lnTo>
                                  <a:pt x="391" y="657"/>
                                </a:lnTo>
                                <a:lnTo>
                                  <a:pt x="389" y="657"/>
                                </a:lnTo>
                                <a:lnTo>
                                  <a:pt x="387" y="657"/>
                                </a:lnTo>
                                <a:lnTo>
                                  <a:pt x="387" y="655"/>
                                </a:lnTo>
                                <a:lnTo>
                                  <a:pt x="385" y="655"/>
                                </a:lnTo>
                                <a:lnTo>
                                  <a:pt x="385" y="653"/>
                                </a:lnTo>
                                <a:lnTo>
                                  <a:pt x="383" y="653"/>
                                </a:lnTo>
                                <a:lnTo>
                                  <a:pt x="383" y="651"/>
                                </a:lnTo>
                                <a:lnTo>
                                  <a:pt x="381" y="651"/>
                                </a:lnTo>
                                <a:lnTo>
                                  <a:pt x="381" y="649"/>
                                </a:lnTo>
                                <a:lnTo>
                                  <a:pt x="379" y="649"/>
                                </a:lnTo>
                                <a:lnTo>
                                  <a:pt x="379" y="651"/>
                                </a:lnTo>
                                <a:lnTo>
                                  <a:pt x="379" y="653"/>
                                </a:lnTo>
                                <a:lnTo>
                                  <a:pt x="381" y="655"/>
                                </a:lnTo>
                                <a:lnTo>
                                  <a:pt x="381" y="657"/>
                                </a:lnTo>
                                <a:lnTo>
                                  <a:pt x="381" y="659"/>
                                </a:lnTo>
                                <a:lnTo>
                                  <a:pt x="379" y="659"/>
                                </a:lnTo>
                                <a:lnTo>
                                  <a:pt x="379" y="657"/>
                                </a:lnTo>
                                <a:lnTo>
                                  <a:pt x="379" y="655"/>
                                </a:lnTo>
                                <a:lnTo>
                                  <a:pt x="376" y="655"/>
                                </a:lnTo>
                                <a:lnTo>
                                  <a:pt x="374" y="657"/>
                                </a:lnTo>
                                <a:lnTo>
                                  <a:pt x="374" y="659"/>
                                </a:lnTo>
                                <a:lnTo>
                                  <a:pt x="372" y="661"/>
                                </a:lnTo>
                                <a:lnTo>
                                  <a:pt x="372" y="663"/>
                                </a:lnTo>
                                <a:lnTo>
                                  <a:pt x="370" y="663"/>
                                </a:lnTo>
                                <a:lnTo>
                                  <a:pt x="368" y="663"/>
                                </a:lnTo>
                                <a:lnTo>
                                  <a:pt x="368" y="661"/>
                                </a:lnTo>
                                <a:lnTo>
                                  <a:pt x="368" y="659"/>
                                </a:lnTo>
                                <a:lnTo>
                                  <a:pt x="370" y="659"/>
                                </a:lnTo>
                                <a:lnTo>
                                  <a:pt x="372" y="657"/>
                                </a:lnTo>
                                <a:lnTo>
                                  <a:pt x="372" y="655"/>
                                </a:lnTo>
                                <a:lnTo>
                                  <a:pt x="370" y="655"/>
                                </a:lnTo>
                                <a:lnTo>
                                  <a:pt x="368" y="655"/>
                                </a:lnTo>
                                <a:lnTo>
                                  <a:pt x="368" y="657"/>
                                </a:lnTo>
                                <a:lnTo>
                                  <a:pt x="366" y="659"/>
                                </a:lnTo>
                                <a:lnTo>
                                  <a:pt x="364" y="661"/>
                                </a:lnTo>
                                <a:lnTo>
                                  <a:pt x="362" y="663"/>
                                </a:lnTo>
                                <a:lnTo>
                                  <a:pt x="360" y="661"/>
                                </a:lnTo>
                                <a:lnTo>
                                  <a:pt x="360" y="659"/>
                                </a:lnTo>
                                <a:lnTo>
                                  <a:pt x="357" y="657"/>
                                </a:lnTo>
                                <a:lnTo>
                                  <a:pt x="357" y="655"/>
                                </a:lnTo>
                                <a:lnTo>
                                  <a:pt x="355" y="655"/>
                                </a:lnTo>
                                <a:lnTo>
                                  <a:pt x="355" y="657"/>
                                </a:lnTo>
                                <a:lnTo>
                                  <a:pt x="355" y="659"/>
                                </a:lnTo>
                                <a:lnTo>
                                  <a:pt x="357" y="659"/>
                                </a:lnTo>
                                <a:lnTo>
                                  <a:pt x="357" y="661"/>
                                </a:lnTo>
                                <a:lnTo>
                                  <a:pt x="355" y="661"/>
                                </a:lnTo>
                                <a:lnTo>
                                  <a:pt x="353" y="661"/>
                                </a:lnTo>
                                <a:lnTo>
                                  <a:pt x="351" y="661"/>
                                </a:lnTo>
                                <a:lnTo>
                                  <a:pt x="351" y="659"/>
                                </a:lnTo>
                                <a:lnTo>
                                  <a:pt x="349" y="659"/>
                                </a:lnTo>
                                <a:lnTo>
                                  <a:pt x="349" y="657"/>
                                </a:lnTo>
                                <a:lnTo>
                                  <a:pt x="347" y="657"/>
                                </a:lnTo>
                                <a:lnTo>
                                  <a:pt x="347" y="659"/>
                                </a:lnTo>
                                <a:lnTo>
                                  <a:pt x="345" y="659"/>
                                </a:lnTo>
                                <a:lnTo>
                                  <a:pt x="345" y="657"/>
                                </a:lnTo>
                                <a:lnTo>
                                  <a:pt x="343" y="657"/>
                                </a:lnTo>
                                <a:lnTo>
                                  <a:pt x="343" y="655"/>
                                </a:lnTo>
                                <a:lnTo>
                                  <a:pt x="341" y="655"/>
                                </a:lnTo>
                                <a:lnTo>
                                  <a:pt x="341" y="657"/>
                                </a:lnTo>
                                <a:lnTo>
                                  <a:pt x="338" y="657"/>
                                </a:lnTo>
                                <a:lnTo>
                                  <a:pt x="338" y="659"/>
                                </a:lnTo>
                                <a:lnTo>
                                  <a:pt x="338" y="661"/>
                                </a:lnTo>
                                <a:lnTo>
                                  <a:pt x="336" y="661"/>
                                </a:lnTo>
                                <a:lnTo>
                                  <a:pt x="334" y="661"/>
                                </a:lnTo>
                                <a:lnTo>
                                  <a:pt x="334" y="663"/>
                                </a:lnTo>
                                <a:lnTo>
                                  <a:pt x="332" y="663"/>
                                </a:lnTo>
                                <a:lnTo>
                                  <a:pt x="332" y="666"/>
                                </a:lnTo>
                                <a:lnTo>
                                  <a:pt x="330" y="666"/>
                                </a:lnTo>
                                <a:lnTo>
                                  <a:pt x="330" y="663"/>
                                </a:lnTo>
                                <a:lnTo>
                                  <a:pt x="328" y="663"/>
                                </a:lnTo>
                                <a:lnTo>
                                  <a:pt x="326" y="663"/>
                                </a:lnTo>
                                <a:lnTo>
                                  <a:pt x="324" y="663"/>
                                </a:lnTo>
                                <a:lnTo>
                                  <a:pt x="324" y="666"/>
                                </a:lnTo>
                                <a:lnTo>
                                  <a:pt x="324" y="668"/>
                                </a:lnTo>
                                <a:lnTo>
                                  <a:pt x="324" y="670"/>
                                </a:lnTo>
                                <a:lnTo>
                                  <a:pt x="322" y="670"/>
                                </a:lnTo>
                                <a:lnTo>
                                  <a:pt x="319" y="670"/>
                                </a:lnTo>
                                <a:lnTo>
                                  <a:pt x="322" y="670"/>
                                </a:lnTo>
                                <a:lnTo>
                                  <a:pt x="322" y="672"/>
                                </a:lnTo>
                                <a:lnTo>
                                  <a:pt x="319" y="672"/>
                                </a:lnTo>
                                <a:lnTo>
                                  <a:pt x="319" y="674"/>
                                </a:lnTo>
                                <a:lnTo>
                                  <a:pt x="319" y="676"/>
                                </a:lnTo>
                                <a:lnTo>
                                  <a:pt x="319" y="678"/>
                                </a:lnTo>
                                <a:lnTo>
                                  <a:pt x="319" y="680"/>
                                </a:lnTo>
                                <a:lnTo>
                                  <a:pt x="317" y="678"/>
                                </a:lnTo>
                                <a:lnTo>
                                  <a:pt x="315" y="678"/>
                                </a:lnTo>
                                <a:lnTo>
                                  <a:pt x="315" y="680"/>
                                </a:lnTo>
                                <a:lnTo>
                                  <a:pt x="317" y="680"/>
                                </a:lnTo>
                                <a:lnTo>
                                  <a:pt x="317" y="682"/>
                                </a:lnTo>
                                <a:lnTo>
                                  <a:pt x="317" y="685"/>
                                </a:lnTo>
                                <a:lnTo>
                                  <a:pt x="315" y="685"/>
                                </a:lnTo>
                                <a:lnTo>
                                  <a:pt x="315" y="687"/>
                                </a:lnTo>
                                <a:lnTo>
                                  <a:pt x="315" y="689"/>
                                </a:lnTo>
                                <a:lnTo>
                                  <a:pt x="315" y="691"/>
                                </a:lnTo>
                                <a:lnTo>
                                  <a:pt x="313" y="691"/>
                                </a:lnTo>
                                <a:lnTo>
                                  <a:pt x="311" y="691"/>
                                </a:lnTo>
                                <a:lnTo>
                                  <a:pt x="311" y="689"/>
                                </a:lnTo>
                                <a:lnTo>
                                  <a:pt x="309" y="689"/>
                                </a:lnTo>
                                <a:lnTo>
                                  <a:pt x="307" y="689"/>
                                </a:lnTo>
                                <a:lnTo>
                                  <a:pt x="307" y="687"/>
                                </a:lnTo>
                                <a:lnTo>
                                  <a:pt x="309" y="687"/>
                                </a:lnTo>
                                <a:lnTo>
                                  <a:pt x="309" y="685"/>
                                </a:lnTo>
                                <a:lnTo>
                                  <a:pt x="309" y="682"/>
                                </a:lnTo>
                                <a:lnTo>
                                  <a:pt x="307" y="682"/>
                                </a:lnTo>
                                <a:lnTo>
                                  <a:pt x="307" y="685"/>
                                </a:lnTo>
                                <a:lnTo>
                                  <a:pt x="305" y="685"/>
                                </a:lnTo>
                                <a:lnTo>
                                  <a:pt x="305" y="687"/>
                                </a:lnTo>
                                <a:lnTo>
                                  <a:pt x="302" y="687"/>
                                </a:lnTo>
                                <a:lnTo>
                                  <a:pt x="300" y="687"/>
                                </a:lnTo>
                                <a:lnTo>
                                  <a:pt x="300" y="685"/>
                                </a:lnTo>
                                <a:lnTo>
                                  <a:pt x="300" y="682"/>
                                </a:lnTo>
                                <a:lnTo>
                                  <a:pt x="298" y="682"/>
                                </a:lnTo>
                                <a:lnTo>
                                  <a:pt x="296" y="682"/>
                                </a:lnTo>
                                <a:lnTo>
                                  <a:pt x="294" y="682"/>
                                </a:lnTo>
                                <a:lnTo>
                                  <a:pt x="294" y="680"/>
                                </a:lnTo>
                                <a:lnTo>
                                  <a:pt x="292" y="680"/>
                                </a:lnTo>
                                <a:lnTo>
                                  <a:pt x="292" y="682"/>
                                </a:lnTo>
                                <a:lnTo>
                                  <a:pt x="292" y="685"/>
                                </a:lnTo>
                                <a:lnTo>
                                  <a:pt x="290" y="685"/>
                                </a:lnTo>
                                <a:lnTo>
                                  <a:pt x="290" y="682"/>
                                </a:lnTo>
                                <a:lnTo>
                                  <a:pt x="288" y="682"/>
                                </a:lnTo>
                                <a:lnTo>
                                  <a:pt x="286" y="682"/>
                                </a:lnTo>
                                <a:lnTo>
                                  <a:pt x="286" y="685"/>
                                </a:lnTo>
                                <a:lnTo>
                                  <a:pt x="283" y="687"/>
                                </a:lnTo>
                                <a:lnTo>
                                  <a:pt x="283" y="689"/>
                                </a:lnTo>
                                <a:lnTo>
                                  <a:pt x="283" y="691"/>
                                </a:lnTo>
                                <a:lnTo>
                                  <a:pt x="283" y="693"/>
                                </a:lnTo>
                                <a:lnTo>
                                  <a:pt x="281" y="693"/>
                                </a:lnTo>
                                <a:lnTo>
                                  <a:pt x="281" y="691"/>
                                </a:lnTo>
                                <a:lnTo>
                                  <a:pt x="279" y="691"/>
                                </a:lnTo>
                                <a:lnTo>
                                  <a:pt x="279" y="689"/>
                                </a:lnTo>
                                <a:lnTo>
                                  <a:pt x="281" y="689"/>
                                </a:lnTo>
                                <a:lnTo>
                                  <a:pt x="281" y="687"/>
                                </a:lnTo>
                                <a:lnTo>
                                  <a:pt x="279" y="687"/>
                                </a:lnTo>
                                <a:lnTo>
                                  <a:pt x="277" y="687"/>
                                </a:lnTo>
                                <a:lnTo>
                                  <a:pt x="277" y="689"/>
                                </a:lnTo>
                                <a:lnTo>
                                  <a:pt x="277" y="691"/>
                                </a:lnTo>
                                <a:lnTo>
                                  <a:pt x="277" y="693"/>
                                </a:lnTo>
                                <a:lnTo>
                                  <a:pt x="275" y="693"/>
                                </a:lnTo>
                                <a:lnTo>
                                  <a:pt x="273" y="693"/>
                                </a:lnTo>
                                <a:lnTo>
                                  <a:pt x="271" y="693"/>
                                </a:lnTo>
                                <a:lnTo>
                                  <a:pt x="269" y="693"/>
                                </a:lnTo>
                                <a:lnTo>
                                  <a:pt x="267" y="693"/>
                                </a:lnTo>
                                <a:lnTo>
                                  <a:pt x="267" y="695"/>
                                </a:lnTo>
                                <a:lnTo>
                                  <a:pt x="264" y="695"/>
                                </a:lnTo>
                                <a:lnTo>
                                  <a:pt x="262" y="695"/>
                                </a:lnTo>
                                <a:lnTo>
                                  <a:pt x="262" y="693"/>
                                </a:lnTo>
                                <a:lnTo>
                                  <a:pt x="262" y="691"/>
                                </a:lnTo>
                                <a:lnTo>
                                  <a:pt x="262" y="689"/>
                                </a:lnTo>
                                <a:lnTo>
                                  <a:pt x="260" y="689"/>
                                </a:lnTo>
                                <a:lnTo>
                                  <a:pt x="260" y="691"/>
                                </a:lnTo>
                                <a:lnTo>
                                  <a:pt x="260" y="693"/>
                                </a:lnTo>
                                <a:lnTo>
                                  <a:pt x="258" y="693"/>
                                </a:lnTo>
                                <a:lnTo>
                                  <a:pt x="258" y="695"/>
                                </a:lnTo>
                                <a:lnTo>
                                  <a:pt x="256" y="695"/>
                                </a:lnTo>
                                <a:lnTo>
                                  <a:pt x="254" y="695"/>
                                </a:lnTo>
                                <a:lnTo>
                                  <a:pt x="254" y="693"/>
                                </a:lnTo>
                                <a:lnTo>
                                  <a:pt x="252" y="693"/>
                                </a:lnTo>
                                <a:lnTo>
                                  <a:pt x="252" y="691"/>
                                </a:lnTo>
                                <a:lnTo>
                                  <a:pt x="252" y="689"/>
                                </a:lnTo>
                                <a:lnTo>
                                  <a:pt x="252" y="687"/>
                                </a:lnTo>
                                <a:lnTo>
                                  <a:pt x="250" y="687"/>
                                </a:lnTo>
                                <a:lnTo>
                                  <a:pt x="248" y="687"/>
                                </a:lnTo>
                                <a:lnTo>
                                  <a:pt x="248" y="689"/>
                                </a:lnTo>
                                <a:lnTo>
                                  <a:pt x="248" y="691"/>
                                </a:lnTo>
                                <a:lnTo>
                                  <a:pt x="245" y="691"/>
                                </a:lnTo>
                                <a:lnTo>
                                  <a:pt x="243" y="691"/>
                                </a:lnTo>
                                <a:lnTo>
                                  <a:pt x="243" y="689"/>
                                </a:lnTo>
                                <a:lnTo>
                                  <a:pt x="243" y="687"/>
                                </a:lnTo>
                                <a:lnTo>
                                  <a:pt x="245" y="687"/>
                                </a:lnTo>
                                <a:lnTo>
                                  <a:pt x="245" y="685"/>
                                </a:lnTo>
                                <a:lnTo>
                                  <a:pt x="248" y="685"/>
                                </a:lnTo>
                                <a:lnTo>
                                  <a:pt x="248" y="682"/>
                                </a:lnTo>
                                <a:lnTo>
                                  <a:pt x="245" y="682"/>
                                </a:lnTo>
                                <a:lnTo>
                                  <a:pt x="243" y="682"/>
                                </a:lnTo>
                                <a:lnTo>
                                  <a:pt x="243" y="685"/>
                                </a:lnTo>
                                <a:lnTo>
                                  <a:pt x="243" y="687"/>
                                </a:lnTo>
                                <a:lnTo>
                                  <a:pt x="241" y="687"/>
                                </a:lnTo>
                                <a:lnTo>
                                  <a:pt x="241" y="689"/>
                                </a:lnTo>
                                <a:lnTo>
                                  <a:pt x="241" y="687"/>
                                </a:lnTo>
                                <a:lnTo>
                                  <a:pt x="239" y="687"/>
                                </a:lnTo>
                                <a:lnTo>
                                  <a:pt x="239" y="685"/>
                                </a:lnTo>
                                <a:lnTo>
                                  <a:pt x="237" y="685"/>
                                </a:lnTo>
                                <a:lnTo>
                                  <a:pt x="235" y="685"/>
                                </a:lnTo>
                                <a:lnTo>
                                  <a:pt x="235" y="687"/>
                                </a:lnTo>
                                <a:lnTo>
                                  <a:pt x="237" y="687"/>
                                </a:lnTo>
                                <a:lnTo>
                                  <a:pt x="237" y="689"/>
                                </a:lnTo>
                                <a:lnTo>
                                  <a:pt x="239" y="691"/>
                                </a:lnTo>
                                <a:lnTo>
                                  <a:pt x="239" y="693"/>
                                </a:lnTo>
                                <a:lnTo>
                                  <a:pt x="237" y="693"/>
                                </a:lnTo>
                                <a:lnTo>
                                  <a:pt x="235" y="693"/>
                                </a:lnTo>
                                <a:lnTo>
                                  <a:pt x="235" y="695"/>
                                </a:lnTo>
                                <a:lnTo>
                                  <a:pt x="235" y="697"/>
                                </a:lnTo>
                                <a:lnTo>
                                  <a:pt x="233" y="695"/>
                                </a:lnTo>
                                <a:lnTo>
                                  <a:pt x="231" y="695"/>
                                </a:lnTo>
                                <a:lnTo>
                                  <a:pt x="231" y="697"/>
                                </a:lnTo>
                                <a:lnTo>
                                  <a:pt x="233" y="699"/>
                                </a:lnTo>
                                <a:lnTo>
                                  <a:pt x="233" y="702"/>
                                </a:lnTo>
                                <a:lnTo>
                                  <a:pt x="231" y="702"/>
                                </a:lnTo>
                                <a:lnTo>
                                  <a:pt x="231" y="704"/>
                                </a:lnTo>
                                <a:lnTo>
                                  <a:pt x="229" y="704"/>
                                </a:lnTo>
                                <a:lnTo>
                                  <a:pt x="226" y="704"/>
                                </a:lnTo>
                                <a:lnTo>
                                  <a:pt x="226" y="706"/>
                                </a:lnTo>
                                <a:lnTo>
                                  <a:pt x="229" y="706"/>
                                </a:lnTo>
                                <a:lnTo>
                                  <a:pt x="229" y="708"/>
                                </a:lnTo>
                                <a:lnTo>
                                  <a:pt x="226" y="708"/>
                                </a:lnTo>
                                <a:lnTo>
                                  <a:pt x="224" y="708"/>
                                </a:lnTo>
                                <a:lnTo>
                                  <a:pt x="222" y="708"/>
                                </a:lnTo>
                                <a:lnTo>
                                  <a:pt x="222" y="706"/>
                                </a:lnTo>
                                <a:lnTo>
                                  <a:pt x="220" y="706"/>
                                </a:lnTo>
                                <a:lnTo>
                                  <a:pt x="218" y="706"/>
                                </a:lnTo>
                                <a:lnTo>
                                  <a:pt x="216" y="706"/>
                                </a:lnTo>
                                <a:lnTo>
                                  <a:pt x="216" y="708"/>
                                </a:lnTo>
                                <a:lnTo>
                                  <a:pt x="214" y="708"/>
                                </a:lnTo>
                                <a:lnTo>
                                  <a:pt x="214" y="706"/>
                                </a:lnTo>
                                <a:lnTo>
                                  <a:pt x="214" y="704"/>
                                </a:lnTo>
                                <a:lnTo>
                                  <a:pt x="212" y="704"/>
                                </a:lnTo>
                                <a:lnTo>
                                  <a:pt x="210" y="704"/>
                                </a:lnTo>
                                <a:lnTo>
                                  <a:pt x="210" y="702"/>
                                </a:lnTo>
                                <a:lnTo>
                                  <a:pt x="212" y="702"/>
                                </a:lnTo>
                                <a:lnTo>
                                  <a:pt x="212" y="699"/>
                                </a:lnTo>
                                <a:lnTo>
                                  <a:pt x="212" y="697"/>
                                </a:lnTo>
                                <a:lnTo>
                                  <a:pt x="214" y="697"/>
                                </a:lnTo>
                                <a:lnTo>
                                  <a:pt x="212" y="695"/>
                                </a:lnTo>
                                <a:lnTo>
                                  <a:pt x="210" y="693"/>
                                </a:lnTo>
                                <a:lnTo>
                                  <a:pt x="210" y="695"/>
                                </a:lnTo>
                                <a:lnTo>
                                  <a:pt x="207" y="695"/>
                                </a:lnTo>
                                <a:lnTo>
                                  <a:pt x="207" y="697"/>
                                </a:lnTo>
                                <a:lnTo>
                                  <a:pt x="207" y="699"/>
                                </a:lnTo>
                                <a:lnTo>
                                  <a:pt x="207" y="702"/>
                                </a:lnTo>
                                <a:lnTo>
                                  <a:pt x="205" y="702"/>
                                </a:lnTo>
                                <a:lnTo>
                                  <a:pt x="205" y="704"/>
                                </a:lnTo>
                                <a:lnTo>
                                  <a:pt x="203" y="704"/>
                                </a:lnTo>
                                <a:lnTo>
                                  <a:pt x="203" y="702"/>
                                </a:lnTo>
                                <a:lnTo>
                                  <a:pt x="203" y="699"/>
                                </a:lnTo>
                                <a:lnTo>
                                  <a:pt x="205" y="697"/>
                                </a:lnTo>
                                <a:lnTo>
                                  <a:pt x="205" y="695"/>
                                </a:lnTo>
                                <a:lnTo>
                                  <a:pt x="203" y="695"/>
                                </a:lnTo>
                                <a:lnTo>
                                  <a:pt x="201" y="695"/>
                                </a:lnTo>
                                <a:lnTo>
                                  <a:pt x="201" y="697"/>
                                </a:lnTo>
                                <a:lnTo>
                                  <a:pt x="199" y="699"/>
                                </a:lnTo>
                                <a:lnTo>
                                  <a:pt x="199" y="702"/>
                                </a:lnTo>
                                <a:lnTo>
                                  <a:pt x="197" y="702"/>
                                </a:lnTo>
                                <a:lnTo>
                                  <a:pt x="195" y="702"/>
                                </a:lnTo>
                                <a:lnTo>
                                  <a:pt x="195" y="699"/>
                                </a:lnTo>
                                <a:lnTo>
                                  <a:pt x="193" y="699"/>
                                </a:lnTo>
                                <a:lnTo>
                                  <a:pt x="193" y="702"/>
                                </a:lnTo>
                                <a:lnTo>
                                  <a:pt x="195" y="702"/>
                                </a:lnTo>
                                <a:lnTo>
                                  <a:pt x="193" y="702"/>
                                </a:lnTo>
                                <a:lnTo>
                                  <a:pt x="193" y="704"/>
                                </a:lnTo>
                                <a:lnTo>
                                  <a:pt x="191" y="704"/>
                                </a:lnTo>
                                <a:lnTo>
                                  <a:pt x="188" y="704"/>
                                </a:lnTo>
                                <a:lnTo>
                                  <a:pt x="186" y="704"/>
                                </a:lnTo>
                                <a:lnTo>
                                  <a:pt x="184" y="704"/>
                                </a:lnTo>
                                <a:lnTo>
                                  <a:pt x="182" y="704"/>
                                </a:lnTo>
                                <a:lnTo>
                                  <a:pt x="182" y="706"/>
                                </a:lnTo>
                                <a:lnTo>
                                  <a:pt x="182" y="708"/>
                                </a:lnTo>
                                <a:lnTo>
                                  <a:pt x="182" y="710"/>
                                </a:lnTo>
                                <a:lnTo>
                                  <a:pt x="182" y="712"/>
                                </a:lnTo>
                                <a:lnTo>
                                  <a:pt x="182" y="710"/>
                                </a:lnTo>
                                <a:lnTo>
                                  <a:pt x="180" y="710"/>
                                </a:lnTo>
                                <a:lnTo>
                                  <a:pt x="180" y="708"/>
                                </a:lnTo>
                                <a:lnTo>
                                  <a:pt x="180" y="706"/>
                                </a:lnTo>
                                <a:lnTo>
                                  <a:pt x="180" y="704"/>
                                </a:lnTo>
                                <a:lnTo>
                                  <a:pt x="180" y="702"/>
                                </a:lnTo>
                                <a:lnTo>
                                  <a:pt x="180" y="699"/>
                                </a:lnTo>
                                <a:lnTo>
                                  <a:pt x="180" y="697"/>
                                </a:lnTo>
                                <a:lnTo>
                                  <a:pt x="178" y="697"/>
                                </a:lnTo>
                                <a:lnTo>
                                  <a:pt x="176" y="699"/>
                                </a:lnTo>
                                <a:lnTo>
                                  <a:pt x="174" y="699"/>
                                </a:lnTo>
                                <a:lnTo>
                                  <a:pt x="172" y="699"/>
                                </a:lnTo>
                                <a:lnTo>
                                  <a:pt x="172" y="697"/>
                                </a:lnTo>
                                <a:lnTo>
                                  <a:pt x="169" y="697"/>
                                </a:lnTo>
                                <a:lnTo>
                                  <a:pt x="169" y="695"/>
                                </a:lnTo>
                                <a:lnTo>
                                  <a:pt x="167" y="695"/>
                                </a:lnTo>
                                <a:lnTo>
                                  <a:pt x="165" y="695"/>
                                </a:lnTo>
                                <a:lnTo>
                                  <a:pt x="165" y="697"/>
                                </a:lnTo>
                                <a:lnTo>
                                  <a:pt x="163" y="697"/>
                                </a:lnTo>
                                <a:lnTo>
                                  <a:pt x="163" y="699"/>
                                </a:lnTo>
                                <a:lnTo>
                                  <a:pt x="161" y="699"/>
                                </a:lnTo>
                                <a:lnTo>
                                  <a:pt x="159" y="699"/>
                                </a:lnTo>
                                <a:lnTo>
                                  <a:pt x="159" y="697"/>
                                </a:lnTo>
                                <a:lnTo>
                                  <a:pt x="157" y="697"/>
                                </a:lnTo>
                                <a:lnTo>
                                  <a:pt x="155" y="695"/>
                                </a:lnTo>
                                <a:lnTo>
                                  <a:pt x="155" y="697"/>
                                </a:lnTo>
                                <a:lnTo>
                                  <a:pt x="153" y="697"/>
                                </a:lnTo>
                                <a:lnTo>
                                  <a:pt x="153" y="699"/>
                                </a:lnTo>
                                <a:lnTo>
                                  <a:pt x="150" y="699"/>
                                </a:lnTo>
                                <a:lnTo>
                                  <a:pt x="150" y="697"/>
                                </a:lnTo>
                                <a:lnTo>
                                  <a:pt x="148" y="697"/>
                                </a:lnTo>
                                <a:lnTo>
                                  <a:pt x="148" y="699"/>
                                </a:lnTo>
                                <a:lnTo>
                                  <a:pt x="146" y="699"/>
                                </a:lnTo>
                                <a:lnTo>
                                  <a:pt x="144" y="699"/>
                                </a:lnTo>
                                <a:lnTo>
                                  <a:pt x="142" y="699"/>
                                </a:lnTo>
                                <a:lnTo>
                                  <a:pt x="142" y="697"/>
                                </a:lnTo>
                                <a:lnTo>
                                  <a:pt x="140" y="697"/>
                                </a:lnTo>
                                <a:lnTo>
                                  <a:pt x="140" y="695"/>
                                </a:lnTo>
                                <a:lnTo>
                                  <a:pt x="138" y="695"/>
                                </a:lnTo>
                                <a:lnTo>
                                  <a:pt x="136" y="695"/>
                                </a:lnTo>
                                <a:lnTo>
                                  <a:pt x="134" y="695"/>
                                </a:lnTo>
                                <a:lnTo>
                                  <a:pt x="134" y="693"/>
                                </a:lnTo>
                                <a:lnTo>
                                  <a:pt x="136" y="693"/>
                                </a:lnTo>
                                <a:lnTo>
                                  <a:pt x="136" y="691"/>
                                </a:lnTo>
                                <a:lnTo>
                                  <a:pt x="134" y="689"/>
                                </a:lnTo>
                                <a:lnTo>
                                  <a:pt x="134" y="691"/>
                                </a:lnTo>
                                <a:lnTo>
                                  <a:pt x="131" y="691"/>
                                </a:lnTo>
                                <a:lnTo>
                                  <a:pt x="129" y="691"/>
                                </a:lnTo>
                                <a:lnTo>
                                  <a:pt x="127" y="691"/>
                                </a:lnTo>
                                <a:lnTo>
                                  <a:pt x="125" y="689"/>
                                </a:lnTo>
                                <a:lnTo>
                                  <a:pt x="123" y="689"/>
                                </a:lnTo>
                                <a:lnTo>
                                  <a:pt x="123" y="691"/>
                                </a:lnTo>
                                <a:lnTo>
                                  <a:pt x="121" y="691"/>
                                </a:lnTo>
                                <a:lnTo>
                                  <a:pt x="121" y="693"/>
                                </a:lnTo>
                                <a:lnTo>
                                  <a:pt x="121" y="695"/>
                                </a:lnTo>
                                <a:lnTo>
                                  <a:pt x="121" y="697"/>
                                </a:lnTo>
                                <a:lnTo>
                                  <a:pt x="121" y="699"/>
                                </a:lnTo>
                                <a:lnTo>
                                  <a:pt x="119" y="699"/>
                                </a:lnTo>
                                <a:lnTo>
                                  <a:pt x="119" y="702"/>
                                </a:lnTo>
                                <a:lnTo>
                                  <a:pt x="117" y="702"/>
                                </a:lnTo>
                                <a:lnTo>
                                  <a:pt x="117" y="704"/>
                                </a:lnTo>
                                <a:lnTo>
                                  <a:pt x="115" y="704"/>
                                </a:lnTo>
                                <a:lnTo>
                                  <a:pt x="115" y="702"/>
                                </a:lnTo>
                                <a:lnTo>
                                  <a:pt x="112" y="702"/>
                                </a:lnTo>
                                <a:lnTo>
                                  <a:pt x="112" y="699"/>
                                </a:lnTo>
                                <a:lnTo>
                                  <a:pt x="110" y="699"/>
                                </a:lnTo>
                                <a:lnTo>
                                  <a:pt x="110" y="697"/>
                                </a:lnTo>
                                <a:lnTo>
                                  <a:pt x="110" y="699"/>
                                </a:lnTo>
                                <a:lnTo>
                                  <a:pt x="108" y="699"/>
                                </a:lnTo>
                                <a:lnTo>
                                  <a:pt x="106" y="699"/>
                                </a:lnTo>
                                <a:lnTo>
                                  <a:pt x="104" y="699"/>
                                </a:lnTo>
                                <a:lnTo>
                                  <a:pt x="104" y="702"/>
                                </a:lnTo>
                                <a:lnTo>
                                  <a:pt x="102" y="702"/>
                                </a:lnTo>
                                <a:lnTo>
                                  <a:pt x="100" y="702"/>
                                </a:lnTo>
                                <a:lnTo>
                                  <a:pt x="98" y="702"/>
                                </a:lnTo>
                                <a:lnTo>
                                  <a:pt x="98" y="699"/>
                                </a:lnTo>
                                <a:lnTo>
                                  <a:pt x="100" y="699"/>
                                </a:lnTo>
                                <a:lnTo>
                                  <a:pt x="100" y="697"/>
                                </a:lnTo>
                                <a:lnTo>
                                  <a:pt x="98" y="697"/>
                                </a:lnTo>
                                <a:lnTo>
                                  <a:pt x="96" y="697"/>
                                </a:lnTo>
                                <a:lnTo>
                                  <a:pt x="93" y="697"/>
                                </a:lnTo>
                                <a:lnTo>
                                  <a:pt x="93" y="695"/>
                                </a:lnTo>
                                <a:lnTo>
                                  <a:pt x="93" y="693"/>
                                </a:lnTo>
                                <a:lnTo>
                                  <a:pt x="96" y="693"/>
                                </a:lnTo>
                                <a:lnTo>
                                  <a:pt x="96" y="691"/>
                                </a:lnTo>
                                <a:lnTo>
                                  <a:pt x="96" y="689"/>
                                </a:lnTo>
                                <a:lnTo>
                                  <a:pt x="98" y="689"/>
                                </a:lnTo>
                                <a:lnTo>
                                  <a:pt x="98" y="687"/>
                                </a:lnTo>
                                <a:lnTo>
                                  <a:pt x="96" y="687"/>
                                </a:lnTo>
                                <a:lnTo>
                                  <a:pt x="93" y="685"/>
                                </a:lnTo>
                                <a:lnTo>
                                  <a:pt x="93" y="687"/>
                                </a:lnTo>
                                <a:lnTo>
                                  <a:pt x="91" y="687"/>
                                </a:lnTo>
                                <a:lnTo>
                                  <a:pt x="89" y="687"/>
                                </a:lnTo>
                                <a:lnTo>
                                  <a:pt x="87" y="687"/>
                                </a:lnTo>
                                <a:lnTo>
                                  <a:pt x="87" y="685"/>
                                </a:lnTo>
                                <a:lnTo>
                                  <a:pt x="89" y="685"/>
                                </a:lnTo>
                                <a:lnTo>
                                  <a:pt x="91" y="685"/>
                                </a:lnTo>
                                <a:lnTo>
                                  <a:pt x="91" y="682"/>
                                </a:lnTo>
                                <a:lnTo>
                                  <a:pt x="91" y="680"/>
                                </a:lnTo>
                                <a:lnTo>
                                  <a:pt x="91" y="678"/>
                                </a:lnTo>
                                <a:lnTo>
                                  <a:pt x="93" y="678"/>
                                </a:lnTo>
                                <a:lnTo>
                                  <a:pt x="93" y="676"/>
                                </a:lnTo>
                                <a:lnTo>
                                  <a:pt x="91" y="676"/>
                                </a:lnTo>
                                <a:lnTo>
                                  <a:pt x="89" y="676"/>
                                </a:lnTo>
                                <a:lnTo>
                                  <a:pt x="89" y="674"/>
                                </a:lnTo>
                                <a:lnTo>
                                  <a:pt x="89" y="672"/>
                                </a:lnTo>
                                <a:lnTo>
                                  <a:pt x="87" y="672"/>
                                </a:lnTo>
                                <a:lnTo>
                                  <a:pt x="87" y="670"/>
                                </a:lnTo>
                                <a:lnTo>
                                  <a:pt x="85" y="670"/>
                                </a:lnTo>
                                <a:lnTo>
                                  <a:pt x="85" y="668"/>
                                </a:lnTo>
                                <a:lnTo>
                                  <a:pt x="83" y="668"/>
                                </a:lnTo>
                                <a:lnTo>
                                  <a:pt x="83" y="666"/>
                                </a:lnTo>
                                <a:lnTo>
                                  <a:pt x="83" y="663"/>
                                </a:lnTo>
                                <a:lnTo>
                                  <a:pt x="81" y="663"/>
                                </a:lnTo>
                                <a:lnTo>
                                  <a:pt x="81" y="661"/>
                                </a:lnTo>
                                <a:lnTo>
                                  <a:pt x="79" y="661"/>
                                </a:lnTo>
                                <a:lnTo>
                                  <a:pt x="79" y="663"/>
                                </a:lnTo>
                                <a:lnTo>
                                  <a:pt x="76" y="663"/>
                                </a:lnTo>
                                <a:lnTo>
                                  <a:pt x="74" y="663"/>
                                </a:lnTo>
                                <a:lnTo>
                                  <a:pt x="72" y="661"/>
                                </a:lnTo>
                                <a:lnTo>
                                  <a:pt x="72" y="659"/>
                                </a:lnTo>
                                <a:lnTo>
                                  <a:pt x="70" y="659"/>
                                </a:lnTo>
                                <a:lnTo>
                                  <a:pt x="70" y="657"/>
                                </a:lnTo>
                                <a:lnTo>
                                  <a:pt x="72" y="657"/>
                                </a:lnTo>
                                <a:lnTo>
                                  <a:pt x="72" y="655"/>
                                </a:lnTo>
                                <a:lnTo>
                                  <a:pt x="72" y="653"/>
                                </a:lnTo>
                                <a:lnTo>
                                  <a:pt x="74" y="653"/>
                                </a:lnTo>
                                <a:lnTo>
                                  <a:pt x="74" y="651"/>
                                </a:lnTo>
                                <a:lnTo>
                                  <a:pt x="76" y="651"/>
                                </a:lnTo>
                                <a:lnTo>
                                  <a:pt x="79" y="651"/>
                                </a:lnTo>
                                <a:lnTo>
                                  <a:pt x="79" y="649"/>
                                </a:lnTo>
                                <a:lnTo>
                                  <a:pt x="76" y="649"/>
                                </a:lnTo>
                                <a:lnTo>
                                  <a:pt x="76" y="647"/>
                                </a:lnTo>
                                <a:lnTo>
                                  <a:pt x="76" y="644"/>
                                </a:lnTo>
                                <a:lnTo>
                                  <a:pt x="76" y="642"/>
                                </a:lnTo>
                                <a:lnTo>
                                  <a:pt x="76" y="640"/>
                                </a:lnTo>
                                <a:lnTo>
                                  <a:pt x="76" y="638"/>
                                </a:lnTo>
                                <a:lnTo>
                                  <a:pt x="76" y="636"/>
                                </a:lnTo>
                                <a:lnTo>
                                  <a:pt x="76" y="634"/>
                                </a:lnTo>
                                <a:lnTo>
                                  <a:pt x="74" y="634"/>
                                </a:lnTo>
                                <a:lnTo>
                                  <a:pt x="74" y="632"/>
                                </a:lnTo>
                                <a:lnTo>
                                  <a:pt x="72" y="632"/>
                                </a:lnTo>
                                <a:lnTo>
                                  <a:pt x="72" y="630"/>
                                </a:lnTo>
                                <a:lnTo>
                                  <a:pt x="72" y="632"/>
                                </a:lnTo>
                                <a:lnTo>
                                  <a:pt x="70" y="632"/>
                                </a:lnTo>
                                <a:lnTo>
                                  <a:pt x="70" y="630"/>
                                </a:lnTo>
                                <a:lnTo>
                                  <a:pt x="70" y="628"/>
                                </a:lnTo>
                                <a:lnTo>
                                  <a:pt x="70" y="625"/>
                                </a:lnTo>
                                <a:lnTo>
                                  <a:pt x="70" y="623"/>
                                </a:lnTo>
                                <a:lnTo>
                                  <a:pt x="68" y="623"/>
                                </a:lnTo>
                                <a:lnTo>
                                  <a:pt x="68" y="621"/>
                                </a:lnTo>
                                <a:lnTo>
                                  <a:pt x="66" y="621"/>
                                </a:lnTo>
                                <a:lnTo>
                                  <a:pt x="66" y="619"/>
                                </a:lnTo>
                                <a:lnTo>
                                  <a:pt x="66" y="617"/>
                                </a:lnTo>
                                <a:lnTo>
                                  <a:pt x="64" y="617"/>
                                </a:lnTo>
                                <a:lnTo>
                                  <a:pt x="64" y="615"/>
                                </a:lnTo>
                                <a:lnTo>
                                  <a:pt x="64" y="613"/>
                                </a:lnTo>
                                <a:lnTo>
                                  <a:pt x="62" y="613"/>
                                </a:lnTo>
                                <a:lnTo>
                                  <a:pt x="62" y="611"/>
                                </a:lnTo>
                                <a:lnTo>
                                  <a:pt x="62" y="609"/>
                                </a:lnTo>
                                <a:lnTo>
                                  <a:pt x="62" y="606"/>
                                </a:lnTo>
                                <a:lnTo>
                                  <a:pt x="60" y="606"/>
                                </a:lnTo>
                                <a:lnTo>
                                  <a:pt x="60" y="604"/>
                                </a:lnTo>
                                <a:lnTo>
                                  <a:pt x="60" y="602"/>
                                </a:lnTo>
                                <a:lnTo>
                                  <a:pt x="60" y="600"/>
                                </a:lnTo>
                                <a:lnTo>
                                  <a:pt x="60" y="598"/>
                                </a:lnTo>
                                <a:lnTo>
                                  <a:pt x="57" y="598"/>
                                </a:lnTo>
                                <a:lnTo>
                                  <a:pt x="57" y="596"/>
                                </a:lnTo>
                                <a:lnTo>
                                  <a:pt x="60" y="596"/>
                                </a:lnTo>
                                <a:lnTo>
                                  <a:pt x="60" y="594"/>
                                </a:lnTo>
                                <a:lnTo>
                                  <a:pt x="60" y="592"/>
                                </a:lnTo>
                                <a:lnTo>
                                  <a:pt x="60" y="590"/>
                                </a:lnTo>
                                <a:lnTo>
                                  <a:pt x="57" y="590"/>
                                </a:lnTo>
                                <a:lnTo>
                                  <a:pt x="55" y="590"/>
                                </a:lnTo>
                                <a:lnTo>
                                  <a:pt x="55" y="587"/>
                                </a:lnTo>
                                <a:lnTo>
                                  <a:pt x="53" y="587"/>
                                </a:lnTo>
                                <a:lnTo>
                                  <a:pt x="51" y="587"/>
                                </a:lnTo>
                                <a:lnTo>
                                  <a:pt x="49" y="587"/>
                                </a:lnTo>
                                <a:lnTo>
                                  <a:pt x="47" y="585"/>
                                </a:lnTo>
                                <a:lnTo>
                                  <a:pt x="47" y="587"/>
                                </a:lnTo>
                                <a:lnTo>
                                  <a:pt x="47" y="585"/>
                                </a:lnTo>
                                <a:lnTo>
                                  <a:pt x="45" y="585"/>
                                </a:lnTo>
                                <a:lnTo>
                                  <a:pt x="45" y="583"/>
                                </a:lnTo>
                                <a:lnTo>
                                  <a:pt x="43" y="583"/>
                                </a:lnTo>
                                <a:lnTo>
                                  <a:pt x="41" y="583"/>
                                </a:lnTo>
                                <a:lnTo>
                                  <a:pt x="38" y="583"/>
                                </a:lnTo>
                                <a:lnTo>
                                  <a:pt x="38" y="581"/>
                                </a:lnTo>
                                <a:lnTo>
                                  <a:pt x="38" y="579"/>
                                </a:lnTo>
                                <a:lnTo>
                                  <a:pt x="36" y="579"/>
                                </a:lnTo>
                                <a:lnTo>
                                  <a:pt x="36" y="581"/>
                                </a:lnTo>
                                <a:lnTo>
                                  <a:pt x="34" y="581"/>
                                </a:lnTo>
                                <a:lnTo>
                                  <a:pt x="32" y="579"/>
                                </a:lnTo>
                                <a:lnTo>
                                  <a:pt x="30" y="579"/>
                                </a:lnTo>
                                <a:lnTo>
                                  <a:pt x="30" y="581"/>
                                </a:lnTo>
                                <a:lnTo>
                                  <a:pt x="32" y="581"/>
                                </a:lnTo>
                                <a:lnTo>
                                  <a:pt x="32" y="583"/>
                                </a:lnTo>
                                <a:lnTo>
                                  <a:pt x="30" y="583"/>
                                </a:lnTo>
                                <a:lnTo>
                                  <a:pt x="30" y="581"/>
                                </a:lnTo>
                                <a:lnTo>
                                  <a:pt x="30" y="579"/>
                                </a:lnTo>
                                <a:lnTo>
                                  <a:pt x="30" y="577"/>
                                </a:lnTo>
                                <a:lnTo>
                                  <a:pt x="28" y="577"/>
                                </a:lnTo>
                                <a:lnTo>
                                  <a:pt x="26" y="577"/>
                                </a:lnTo>
                                <a:lnTo>
                                  <a:pt x="26" y="579"/>
                                </a:lnTo>
                                <a:lnTo>
                                  <a:pt x="24" y="581"/>
                                </a:lnTo>
                                <a:lnTo>
                                  <a:pt x="24" y="583"/>
                                </a:lnTo>
                                <a:lnTo>
                                  <a:pt x="24" y="585"/>
                                </a:lnTo>
                                <a:lnTo>
                                  <a:pt x="22" y="585"/>
                                </a:lnTo>
                                <a:lnTo>
                                  <a:pt x="19" y="585"/>
                                </a:lnTo>
                                <a:lnTo>
                                  <a:pt x="19" y="587"/>
                                </a:lnTo>
                                <a:lnTo>
                                  <a:pt x="17" y="587"/>
                                </a:lnTo>
                                <a:lnTo>
                                  <a:pt x="17" y="585"/>
                                </a:lnTo>
                                <a:lnTo>
                                  <a:pt x="15" y="585"/>
                                </a:lnTo>
                                <a:lnTo>
                                  <a:pt x="13" y="585"/>
                                </a:lnTo>
                                <a:lnTo>
                                  <a:pt x="11" y="585"/>
                                </a:lnTo>
                                <a:lnTo>
                                  <a:pt x="9" y="585"/>
                                </a:lnTo>
                                <a:lnTo>
                                  <a:pt x="9" y="583"/>
                                </a:lnTo>
                                <a:lnTo>
                                  <a:pt x="9" y="581"/>
                                </a:lnTo>
                                <a:lnTo>
                                  <a:pt x="7" y="581"/>
                                </a:lnTo>
                                <a:lnTo>
                                  <a:pt x="7" y="579"/>
                                </a:lnTo>
                                <a:lnTo>
                                  <a:pt x="5" y="581"/>
                                </a:lnTo>
                                <a:lnTo>
                                  <a:pt x="5" y="583"/>
                                </a:lnTo>
                                <a:lnTo>
                                  <a:pt x="3" y="583"/>
                                </a:lnTo>
                                <a:lnTo>
                                  <a:pt x="3" y="581"/>
                                </a:lnTo>
                                <a:lnTo>
                                  <a:pt x="3" y="579"/>
                                </a:lnTo>
                                <a:lnTo>
                                  <a:pt x="3" y="577"/>
                                </a:lnTo>
                                <a:lnTo>
                                  <a:pt x="0" y="577"/>
                                </a:lnTo>
                                <a:lnTo>
                                  <a:pt x="0" y="575"/>
                                </a:lnTo>
                                <a:lnTo>
                                  <a:pt x="0" y="573"/>
                                </a:lnTo>
                                <a:lnTo>
                                  <a:pt x="3" y="573"/>
                                </a:lnTo>
                                <a:lnTo>
                                  <a:pt x="5" y="573"/>
                                </a:lnTo>
                                <a:lnTo>
                                  <a:pt x="7" y="573"/>
                                </a:lnTo>
                                <a:lnTo>
                                  <a:pt x="9" y="573"/>
                                </a:lnTo>
                                <a:lnTo>
                                  <a:pt x="9" y="571"/>
                                </a:lnTo>
                                <a:lnTo>
                                  <a:pt x="11" y="571"/>
                                </a:lnTo>
                                <a:lnTo>
                                  <a:pt x="13" y="571"/>
                                </a:lnTo>
                                <a:lnTo>
                                  <a:pt x="13" y="568"/>
                                </a:lnTo>
                                <a:lnTo>
                                  <a:pt x="15" y="566"/>
                                </a:lnTo>
                                <a:lnTo>
                                  <a:pt x="15" y="564"/>
                                </a:lnTo>
                                <a:lnTo>
                                  <a:pt x="17" y="564"/>
                                </a:lnTo>
                                <a:lnTo>
                                  <a:pt x="17" y="562"/>
                                </a:lnTo>
                                <a:lnTo>
                                  <a:pt x="17" y="560"/>
                                </a:lnTo>
                                <a:lnTo>
                                  <a:pt x="19" y="560"/>
                                </a:lnTo>
                                <a:lnTo>
                                  <a:pt x="19" y="558"/>
                                </a:lnTo>
                                <a:lnTo>
                                  <a:pt x="22" y="558"/>
                                </a:lnTo>
                                <a:lnTo>
                                  <a:pt x="22" y="556"/>
                                </a:lnTo>
                                <a:lnTo>
                                  <a:pt x="24" y="556"/>
                                </a:lnTo>
                                <a:lnTo>
                                  <a:pt x="24" y="554"/>
                                </a:lnTo>
                                <a:lnTo>
                                  <a:pt x="26" y="554"/>
                                </a:lnTo>
                                <a:lnTo>
                                  <a:pt x="26" y="552"/>
                                </a:lnTo>
                                <a:lnTo>
                                  <a:pt x="28" y="552"/>
                                </a:lnTo>
                                <a:lnTo>
                                  <a:pt x="30" y="549"/>
                                </a:lnTo>
                                <a:lnTo>
                                  <a:pt x="32" y="549"/>
                                </a:lnTo>
                                <a:lnTo>
                                  <a:pt x="34" y="549"/>
                                </a:lnTo>
                                <a:lnTo>
                                  <a:pt x="34" y="547"/>
                                </a:lnTo>
                                <a:lnTo>
                                  <a:pt x="38" y="547"/>
                                </a:lnTo>
                                <a:lnTo>
                                  <a:pt x="41" y="547"/>
                                </a:lnTo>
                                <a:lnTo>
                                  <a:pt x="43" y="545"/>
                                </a:lnTo>
                                <a:lnTo>
                                  <a:pt x="45" y="545"/>
                                </a:lnTo>
                                <a:lnTo>
                                  <a:pt x="47" y="545"/>
                                </a:lnTo>
                                <a:lnTo>
                                  <a:pt x="49" y="545"/>
                                </a:lnTo>
                                <a:lnTo>
                                  <a:pt x="51" y="545"/>
                                </a:lnTo>
                                <a:lnTo>
                                  <a:pt x="53" y="545"/>
                                </a:lnTo>
                                <a:lnTo>
                                  <a:pt x="55" y="545"/>
                                </a:lnTo>
                                <a:lnTo>
                                  <a:pt x="55" y="547"/>
                                </a:lnTo>
                                <a:lnTo>
                                  <a:pt x="57" y="547"/>
                                </a:lnTo>
                                <a:lnTo>
                                  <a:pt x="60" y="547"/>
                                </a:lnTo>
                                <a:lnTo>
                                  <a:pt x="62" y="547"/>
                                </a:lnTo>
                                <a:lnTo>
                                  <a:pt x="64" y="547"/>
                                </a:lnTo>
                                <a:lnTo>
                                  <a:pt x="66" y="547"/>
                                </a:lnTo>
                                <a:lnTo>
                                  <a:pt x="66" y="545"/>
                                </a:lnTo>
                                <a:lnTo>
                                  <a:pt x="68" y="545"/>
                                </a:lnTo>
                                <a:lnTo>
                                  <a:pt x="70" y="545"/>
                                </a:lnTo>
                                <a:lnTo>
                                  <a:pt x="72" y="543"/>
                                </a:lnTo>
                                <a:lnTo>
                                  <a:pt x="74" y="543"/>
                                </a:lnTo>
                                <a:lnTo>
                                  <a:pt x="76" y="541"/>
                                </a:lnTo>
                                <a:lnTo>
                                  <a:pt x="79" y="541"/>
                                </a:lnTo>
                                <a:lnTo>
                                  <a:pt x="81" y="539"/>
                                </a:lnTo>
                                <a:lnTo>
                                  <a:pt x="83" y="539"/>
                                </a:lnTo>
                                <a:lnTo>
                                  <a:pt x="83" y="537"/>
                                </a:lnTo>
                                <a:lnTo>
                                  <a:pt x="85" y="537"/>
                                </a:lnTo>
                                <a:lnTo>
                                  <a:pt x="87" y="535"/>
                                </a:lnTo>
                                <a:lnTo>
                                  <a:pt x="89" y="535"/>
                                </a:lnTo>
                                <a:lnTo>
                                  <a:pt x="91" y="532"/>
                                </a:lnTo>
                                <a:lnTo>
                                  <a:pt x="93" y="532"/>
                                </a:lnTo>
                                <a:lnTo>
                                  <a:pt x="96" y="530"/>
                                </a:lnTo>
                                <a:lnTo>
                                  <a:pt x="98" y="530"/>
                                </a:lnTo>
                                <a:lnTo>
                                  <a:pt x="100" y="530"/>
                                </a:lnTo>
                                <a:lnTo>
                                  <a:pt x="102" y="530"/>
                                </a:lnTo>
                                <a:lnTo>
                                  <a:pt x="106" y="528"/>
                                </a:lnTo>
                                <a:lnTo>
                                  <a:pt x="108" y="528"/>
                                </a:lnTo>
                                <a:lnTo>
                                  <a:pt x="110" y="528"/>
                                </a:lnTo>
                                <a:lnTo>
                                  <a:pt x="110" y="526"/>
                                </a:lnTo>
                                <a:lnTo>
                                  <a:pt x="112" y="526"/>
                                </a:lnTo>
                                <a:lnTo>
                                  <a:pt x="112" y="524"/>
                                </a:lnTo>
                                <a:lnTo>
                                  <a:pt x="115" y="524"/>
                                </a:lnTo>
                                <a:lnTo>
                                  <a:pt x="117" y="522"/>
                                </a:lnTo>
                                <a:lnTo>
                                  <a:pt x="119" y="522"/>
                                </a:lnTo>
                                <a:lnTo>
                                  <a:pt x="121" y="520"/>
                                </a:lnTo>
                                <a:lnTo>
                                  <a:pt x="123" y="520"/>
                                </a:lnTo>
                                <a:lnTo>
                                  <a:pt x="125" y="518"/>
                                </a:lnTo>
                                <a:lnTo>
                                  <a:pt x="127" y="518"/>
                                </a:lnTo>
                                <a:lnTo>
                                  <a:pt x="129" y="518"/>
                                </a:lnTo>
                                <a:lnTo>
                                  <a:pt x="131" y="518"/>
                                </a:lnTo>
                                <a:lnTo>
                                  <a:pt x="134" y="518"/>
                                </a:lnTo>
                                <a:lnTo>
                                  <a:pt x="136" y="518"/>
                                </a:lnTo>
                                <a:lnTo>
                                  <a:pt x="138" y="518"/>
                                </a:lnTo>
                                <a:lnTo>
                                  <a:pt x="140" y="518"/>
                                </a:lnTo>
                                <a:lnTo>
                                  <a:pt x="142" y="518"/>
                                </a:lnTo>
                                <a:lnTo>
                                  <a:pt x="144" y="518"/>
                                </a:lnTo>
                                <a:lnTo>
                                  <a:pt x="144" y="520"/>
                                </a:lnTo>
                                <a:lnTo>
                                  <a:pt x="148" y="520"/>
                                </a:lnTo>
                                <a:lnTo>
                                  <a:pt x="150" y="520"/>
                                </a:lnTo>
                                <a:lnTo>
                                  <a:pt x="153" y="520"/>
                                </a:lnTo>
                                <a:lnTo>
                                  <a:pt x="155" y="520"/>
                                </a:lnTo>
                                <a:lnTo>
                                  <a:pt x="157" y="522"/>
                                </a:lnTo>
                                <a:lnTo>
                                  <a:pt x="159" y="522"/>
                                </a:lnTo>
                                <a:lnTo>
                                  <a:pt x="161" y="522"/>
                                </a:lnTo>
                                <a:lnTo>
                                  <a:pt x="161" y="524"/>
                                </a:lnTo>
                                <a:lnTo>
                                  <a:pt x="163" y="524"/>
                                </a:lnTo>
                                <a:lnTo>
                                  <a:pt x="165" y="524"/>
                                </a:lnTo>
                                <a:lnTo>
                                  <a:pt x="167" y="524"/>
                                </a:lnTo>
                                <a:lnTo>
                                  <a:pt x="167" y="526"/>
                                </a:lnTo>
                                <a:lnTo>
                                  <a:pt x="169" y="526"/>
                                </a:lnTo>
                                <a:lnTo>
                                  <a:pt x="172" y="526"/>
                                </a:lnTo>
                                <a:lnTo>
                                  <a:pt x="176" y="526"/>
                                </a:lnTo>
                                <a:lnTo>
                                  <a:pt x="178" y="526"/>
                                </a:lnTo>
                                <a:lnTo>
                                  <a:pt x="180" y="526"/>
                                </a:lnTo>
                                <a:lnTo>
                                  <a:pt x="182" y="528"/>
                                </a:lnTo>
                                <a:lnTo>
                                  <a:pt x="184" y="528"/>
                                </a:lnTo>
                                <a:lnTo>
                                  <a:pt x="186" y="528"/>
                                </a:lnTo>
                                <a:lnTo>
                                  <a:pt x="188" y="526"/>
                                </a:lnTo>
                                <a:lnTo>
                                  <a:pt x="191" y="526"/>
                                </a:lnTo>
                                <a:lnTo>
                                  <a:pt x="193" y="526"/>
                                </a:lnTo>
                                <a:lnTo>
                                  <a:pt x="195" y="526"/>
                                </a:lnTo>
                                <a:lnTo>
                                  <a:pt x="197" y="526"/>
                                </a:lnTo>
                                <a:lnTo>
                                  <a:pt x="199" y="526"/>
                                </a:lnTo>
                                <a:lnTo>
                                  <a:pt x="201" y="526"/>
                                </a:lnTo>
                                <a:lnTo>
                                  <a:pt x="203" y="526"/>
                                </a:lnTo>
                                <a:lnTo>
                                  <a:pt x="203" y="524"/>
                                </a:lnTo>
                                <a:lnTo>
                                  <a:pt x="205" y="524"/>
                                </a:lnTo>
                                <a:lnTo>
                                  <a:pt x="207" y="522"/>
                                </a:lnTo>
                                <a:lnTo>
                                  <a:pt x="210" y="520"/>
                                </a:lnTo>
                                <a:lnTo>
                                  <a:pt x="212" y="520"/>
                                </a:lnTo>
                                <a:lnTo>
                                  <a:pt x="212" y="518"/>
                                </a:lnTo>
                                <a:lnTo>
                                  <a:pt x="214" y="518"/>
                                </a:lnTo>
                                <a:lnTo>
                                  <a:pt x="214" y="516"/>
                                </a:lnTo>
                                <a:lnTo>
                                  <a:pt x="216" y="516"/>
                                </a:lnTo>
                                <a:lnTo>
                                  <a:pt x="216" y="511"/>
                                </a:lnTo>
                                <a:lnTo>
                                  <a:pt x="218" y="511"/>
                                </a:lnTo>
                                <a:lnTo>
                                  <a:pt x="218" y="509"/>
                                </a:lnTo>
                                <a:lnTo>
                                  <a:pt x="218" y="507"/>
                                </a:lnTo>
                                <a:lnTo>
                                  <a:pt x="218" y="505"/>
                                </a:lnTo>
                                <a:lnTo>
                                  <a:pt x="220" y="503"/>
                                </a:lnTo>
                                <a:lnTo>
                                  <a:pt x="220" y="501"/>
                                </a:lnTo>
                                <a:lnTo>
                                  <a:pt x="220" y="499"/>
                                </a:lnTo>
                                <a:lnTo>
                                  <a:pt x="218" y="499"/>
                                </a:lnTo>
                                <a:lnTo>
                                  <a:pt x="218" y="497"/>
                                </a:lnTo>
                                <a:lnTo>
                                  <a:pt x="218" y="492"/>
                                </a:lnTo>
                                <a:lnTo>
                                  <a:pt x="218" y="490"/>
                                </a:lnTo>
                                <a:lnTo>
                                  <a:pt x="218" y="488"/>
                                </a:lnTo>
                                <a:lnTo>
                                  <a:pt x="218" y="486"/>
                                </a:lnTo>
                                <a:lnTo>
                                  <a:pt x="218" y="484"/>
                                </a:lnTo>
                                <a:lnTo>
                                  <a:pt x="218" y="482"/>
                                </a:lnTo>
                                <a:lnTo>
                                  <a:pt x="220" y="480"/>
                                </a:lnTo>
                                <a:lnTo>
                                  <a:pt x="220" y="478"/>
                                </a:lnTo>
                                <a:lnTo>
                                  <a:pt x="220" y="475"/>
                                </a:lnTo>
                                <a:lnTo>
                                  <a:pt x="220" y="473"/>
                                </a:lnTo>
                                <a:lnTo>
                                  <a:pt x="220" y="471"/>
                                </a:lnTo>
                                <a:lnTo>
                                  <a:pt x="220" y="469"/>
                                </a:lnTo>
                                <a:lnTo>
                                  <a:pt x="222" y="467"/>
                                </a:lnTo>
                                <a:lnTo>
                                  <a:pt x="222" y="465"/>
                                </a:lnTo>
                                <a:lnTo>
                                  <a:pt x="224" y="463"/>
                                </a:lnTo>
                                <a:lnTo>
                                  <a:pt x="224" y="461"/>
                                </a:lnTo>
                                <a:lnTo>
                                  <a:pt x="226" y="459"/>
                                </a:lnTo>
                                <a:lnTo>
                                  <a:pt x="226" y="456"/>
                                </a:lnTo>
                                <a:lnTo>
                                  <a:pt x="229" y="454"/>
                                </a:lnTo>
                                <a:lnTo>
                                  <a:pt x="229" y="452"/>
                                </a:lnTo>
                                <a:lnTo>
                                  <a:pt x="231" y="452"/>
                                </a:lnTo>
                                <a:lnTo>
                                  <a:pt x="231" y="450"/>
                                </a:lnTo>
                                <a:lnTo>
                                  <a:pt x="233" y="450"/>
                                </a:lnTo>
                                <a:lnTo>
                                  <a:pt x="235" y="448"/>
                                </a:lnTo>
                                <a:lnTo>
                                  <a:pt x="237" y="448"/>
                                </a:lnTo>
                                <a:lnTo>
                                  <a:pt x="239" y="448"/>
                                </a:lnTo>
                                <a:lnTo>
                                  <a:pt x="241" y="448"/>
                                </a:lnTo>
                                <a:lnTo>
                                  <a:pt x="243" y="446"/>
                                </a:lnTo>
                                <a:lnTo>
                                  <a:pt x="245" y="446"/>
                                </a:lnTo>
                                <a:lnTo>
                                  <a:pt x="248" y="444"/>
                                </a:lnTo>
                                <a:lnTo>
                                  <a:pt x="250" y="444"/>
                                </a:lnTo>
                                <a:lnTo>
                                  <a:pt x="250" y="442"/>
                                </a:lnTo>
                                <a:lnTo>
                                  <a:pt x="252" y="442"/>
                                </a:lnTo>
                                <a:lnTo>
                                  <a:pt x="252" y="440"/>
                                </a:lnTo>
                                <a:lnTo>
                                  <a:pt x="254" y="440"/>
                                </a:lnTo>
                                <a:lnTo>
                                  <a:pt x="254" y="437"/>
                                </a:lnTo>
                                <a:lnTo>
                                  <a:pt x="256" y="437"/>
                                </a:lnTo>
                                <a:lnTo>
                                  <a:pt x="256" y="435"/>
                                </a:lnTo>
                                <a:lnTo>
                                  <a:pt x="258" y="433"/>
                                </a:lnTo>
                                <a:lnTo>
                                  <a:pt x="258" y="431"/>
                                </a:lnTo>
                                <a:lnTo>
                                  <a:pt x="260" y="429"/>
                                </a:lnTo>
                                <a:lnTo>
                                  <a:pt x="260" y="427"/>
                                </a:lnTo>
                                <a:lnTo>
                                  <a:pt x="260" y="425"/>
                                </a:lnTo>
                                <a:lnTo>
                                  <a:pt x="260" y="423"/>
                                </a:lnTo>
                                <a:lnTo>
                                  <a:pt x="262" y="423"/>
                                </a:lnTo>
                                <a:lnTo>
                                  <a:pt x="262" y="421"/>
                                </a:lnTo>
                                <a:lnTo>
                                  <a:pt x="262" y="418"/>
                                </a:lnTo>
                                <a:lnTo>
                                  <a:pt x="262" y="416"/>
                                </a:lnTo>
                                <a:lnTo>
                                  <a:pt x="264" y="416"/>
                                </a:lnTo>
                                <a:lnTo>
                                  <a:pt x="264" y="414"/>
                                </a:lnTo>
                                <a:lnTo>
                                  <a:pt x="267" y="412"/>
                                </a:lnTo>
                                <a:lnTo>
                                  <a:pt x="267" y="410"/>
                                </a:lnTo>
                                <a:lnTo>
                                  <a:pt x="269" y="410"/>
                                </a:lnTo>
                                <a:lnTo>
                                  <a:pt x="271" y="408"/>
                                </a:lnTo>
                                <a:lnTo>
                                  <a:pt x="273" y="408"/>
                                </a:lnTo>
                                <a:lnTo>
                                  <a:pt x="273" y="406"/>
                                </a:lnTo>
                                <a:lnTo>
                                  <a:pt x="275" y="404"/>
                                </a:lnTo>
                                <a:lnTo>
                                  <a:pt x="277" y="404"/>
                                </a:lnTo>
                                <a:lnTo>
                                  <a:pt x="279" y="404"/>
                                </a:lnTo>
                                <a:lnTo>
                                  <a:pt x="279" y="402"/>
                                </a:lnTo>
                                <a:lnTo>
                                  <a:pt x="281" y="399"/>
                                </a:lnTo>
                                <a:lnTo>
                                  <a:pt x="283" y="399"/>
                                </a:lnTo>
                                <a:lnTo>
                                  <a:pt x="286" y="397"/>
                                </a:lnTo>
                                <a:lnTo>
                                  <a:pt x="290" y="397"/>
                                </a:lnTo>
                                <a:lnTo>
                                  <a:pt x="292" y="397"/>
                                </a:lnTo>
                                <a:lnTo>
                                  <a:pt x="294" y="395"/>
                                </a:lnTo>
                                <a:lnTo>
                                  <a:pt x="298" y="395"/>
                                </a:lnTo>
                                <a:lnTo>
                                  <a:pt x="300" y="395"/>
                                </a:lnTo>
                                <a:lnTo>
                                  <a:pt x="302" y="395"/>
                                </a:lnTo>
                                <a:lnTo>
                                  <a:pt x="305" y="395"/>
                                </a:lnTo>
                                <a:lnTo>
                                  <a:pt x="307" y="395"/>
                                </a:lnTo>
                                <a:lnTo>
                                  <a:pt x="309" y="395"/>
                                </a:lnTo>
                                <a:lnTo>
                                  <a:pt x="309" y="393"/>
                                </a:lnTo>
                                <a:lnTo>
                                  <a:pt x="311" y="393"/>
                                </a:lnTo>
                                <a:lnTo>
                                  <a:pt x="313" y="393"/>
                                </a:lnTo>
                                <a:lnTo>
                                  <a:pt x="315" y="393"/>
                                </a:lnTo>
                                <a:lnTo>
                                  <a:pt x="317" y="391"/>
                                </a:lnTo>
                                <a:lnTo>
                                  <a:pt x="319" y="391"/>
                                </a:lnTo>
                                <a:lnTo>
                                  <a:pt x="319" y="389"/>
                                </a:lnTo>
                                <a:lnTo>
                                  <a:pt x="322" y="389"/>
                                </a:lnTo>
                                <a:lnTo>
                                  <a:pt x="324" y="389"/>
                                </a:lnTo>
                                <a:lnTo>
                                  <a:pt x="324" y="387"/>
                                </a:lnTo>
                                <a:lnTo>
                                  <a:pt x="326" y="387"/>
                                </a:lnTo>
                                <a:lnTo>
                                  <a:pt x="326" y="385"/>
                                </a:lnTo>
                                <a:lnTo>
                                  <a:pt x="328" y="385"/>
                                </a:lnTo>
                                <a:lnTo>
                                  <a:pt x="330" y="383"/>
                                </a:lnTo>
                                <a:lnTo>
                                  <a:pt x="330" y="380"/>
                                </a:lnTo>
                                <a:lnTo>
                                  <a:pt x="332" y="380"/>
                                </a:lnTo>
                                <a:lnTo>
                                  <a:pt x="332" y="378"/>
                                </a:lnTo>
                                <a:lnTo>
                                  <a:pt x="334" y="378"/>
                                </a:lnTo>
                                <a:lnTo>
                                  <a:pt x="334" y="376"/>
                                </a:lnTo>
                                <a:lnTo>
                                  <a:pt x="336" y="374"/>
                                </a:lnTo>
                                <a:lnTo>
                                  <a:pt x="338" y="372"/>
                                </a:lnTo>
                                <a:lnTo>
                                  <a:pt x="338" y="370"/>
                                </a:lnTo>
                                <a:lnTo>
                                  <a:pt x="338" y="368"/>
                                </a:lnTo>
                                <a:lnTo>
                                  <a:pt x="341" y="368"/>
                                </a:lnTo>
                                <a:lnTo>
                                  <a:pt x="341" y="366"/>
                                </a:lnTo>
                                <a:lnTo>
                                  <a:pt x="341" y="363"/>
                                </a:lnTo>
                                <a:lnTo>
                                  <a:pt x="341" y="361"/>
                                </a:lnTo>
                                <a:lnTo>
                                  <a:pt x="343" y="357"/>
                                </a:lnTo>
                                <a:lnTo>
                                  <a:pt x="343" y="355"/>
                                </a:lnTo>
                                <a:lnTo>
                                  <a:pt x="343" y="353"/>
                                </a:lnTo>
                                <a:lnTo>
                                  <a:pt x="345" y="353"/>
                                </a:lnTo>
                                <a:lnTo>
                                  <a:pt x="345" y="351"/>
                                </a:lnTo>
                                <a:lnTo>
                                  <a:pt x="345" y="349"/>
                                </a:lnTo>
                                <a:lnTo>
                                  <a:pt x="345" y="347"/>
                                </a:lnTo>
                                <a:lnTo>
                                  <a:pt x="347" y="347"/>
                                </a:lnTo>
                                <a:lnTo>
                                  <a:pt x="347" y="344"/>
                                </a:lnTo>
                                <a:lnTo>
                                  <a:pt x="347" y="342"/>
                                </a:lnTo>
                                <a:lnTo>
                                  <a:pt x="347" y="340"/>
                                </a:lnTo>
                                <a:lnTo>
                                  <a:pt x="349" y="338"/>
                                </a:lnTo>
                                <a:lnTo>
                                  <a:pt x="349" y="336"/>
                                </a:lnTo>
                                <a:lnTo>
                                  <a:pt x="349" y="334"/>
                                </a:lnTo>
                                <a:lnTo>
                                  <a:pt x="351" y="334"/>
                                </a:lnTo>
                                <a:lnTo>
                                  <a:pt x="351" y="332"/>
                                </a:lnTo>
                                <a:lnTo>
                                  <a:pt x="351" y="330"/>
                                </a:lnTo>
                                <a:lnTo>
                                  <a:pt x="353" y="328"/>
                                </a:lnTo>
                                <a:lnTo>
                                  <a:pt x="353" y="325"/>
                                </a:lnTo>
                                <a:lnTo>
                                  <a:pt x="355" y="325"/>
                                </a:lnTo>
                                <a:lnTo>
                                  <a:pt x="355" y="323"/>
                                </a:lnTo>
                                <a:lnTo>
                                  <a:pt x="357" y="321"/>
                                </a:lnTo>
                                <a:lnTo>
                                  <a:pt x="357" y="319"/>
                                </a:lnTo>
                                <a:lnTo>
                                  <a:pt x="360" y="319"/>
                                </a:lnTo>
                                <a:lnTo>
                                  <a:pt x="362" y="317"/>
                                </a:lnTo>
                                <a:lnTo>
                                  <a:pt x="364" y="317"/>
                                </a:lnTo>
                                <a:lnTo>
                                  <a:pt x="366" y="315"/>
                                </a:lnTo>
                                <a:lnTo>
                                  <a:pt x="368" y="315"/>
                                </a:lnTo>
                                <a:lnTo>
                                  <a:pt x="370" y="313"/>
                                </a:lnTo>
                                <a:lnTo>
                                  <a:pt x="372" y="311"/>
                                </a:lnTo>
                                <a:lnTo>
                                  <a:pt x="374" y="309"/>
                                </a:lnTo>
                                <a:lnTo>
                                  <a:pt x="374" y="306"/>
                                </a:lnTo>
                                <a:lnTo>
                                  <a:pt x="376" y="306"/>
                                </a:lnTo>
                                <a:lnTo>
                                  <a:pt x="376" y="304"/>
                                </a:lnTo>
                                <a:lnTo>
                                  <a:pt x="379" y="302"/>
                                </a:lnTo>
                                <a:lnTo>
                                  <a:pt x="381" y="300"/>
                                </a:lnTo>
                                <a:lnTo>
                                  <a:pt x="381" y="298"/>
                                </a:lnTo>
                                <a:lnTo>
                                  <a:pt x="383" y="298"/>
                                </a:lnTo>
                                <a:lnTo>
                                  <a:pt x="383" y="296"/>
                                </a:lnTo>
                                <a:lnTo>
                                  <a:pt x="385" y="296"/>
                                </a:lnTo>
                                <a:lnTo>
                                  <a:pt x="385" y="294"/>
                                </a:lnTo>
                                <a:lnTo>
                                  <a:pt x="387" y="294"/>
                                </a:lnTo>
                                <a:lnTo>
                                  <a:pt x="387" y="292"/>
                                </a:lnTo>
                                <a:lnTo>
                                  <a:pt x="389" y="290"/>
                                </a:lnTo>
                                <a:lnTo>
                                  <a:pt x="389" y="287"/>
                                </a:lnTo>
                                <a:lnTo>
                                  <a:pt x="391" y="287"/>
                                </a:lnTo>
                                <a:lnTo>
                                  <a:pt x="391" y="285"/>
                                </a:lnTo>
                                <a:lnTo>
                                  <a:pt x="393" y="283"/>
                                </a:lnTo>
                                <a:lnTo>
                                  <a:pt x="393" y="281"/>
                                </a:lnTo>
                                <a:lnTo>
                                  <a:pt x="395" y="279"/>
                                </a:lnTo>
                                <a:lnTo>
                                  <a:pt x="395" y="277"/>
                                </a:lnTo>
                                <a:lnTo>
                                  <a:pt x="398" y="277"/>
                                </a:lnTo>
                                <a:lnTo>
                                  <a:pt x="398" y="275"/>
                                </a:lnTo>
                                <a:lnTo>
                                  <a:pt x="400" y="275"/>
                                </a:lnTo>
                                <a:lnTo>
                                  <a:pt x="400" y="273"/>
                                </a:lnTo>
                                <a:lnTo>
                                  <a:pt x="402" y="271"/>
                                </a:lnTo>
                                <a:lnTo>
                                  <a:pt x="402" y="268"/>
                                </a:lnTo>
                                <a:lnTo>
                                  <a:pt x="404" y="268"/>
                                </a:lnTo>
                                <a:lnTo>
                                  <a:pt x="404" y="266"/>
                                </a:lnTo>
                                <a:lnTo>
                                  <a:pt x="406" y="266"/>
                                </a:lnTo>
                                <a:lnTo>
                                  <a:pt x="408" y="264"/>
                                </a:lnTo>
                                <a:lnTo>
                                  <a:pt x="410" y="260"/>
                                </a:lnTo>
                                <a:lnTo>
                                  <a:pt x="410" y="258"/>
                                </a:lnTo>
                                <a:lnTo>
                                  <a:pt x="410" y="256"/>
                                </a:lnTo>
                                <a:lnTo>
                                  <a:pt x="410" y="254"/>
                                </a:lnTo>
                                <a:lnTo>
                                  <a:pt x="410" y="249"/>
                                </a:lnTo>
                                <a:lnTo>
                                  <a:pt x="410" y="247"/>
                                </a:lnTo>
                                <a:lnTo>
                                  <a:pt x="410" y="245"/>
                                </a:lnTo>
                                <a:lnTo>
                                  <a:pt x="412" y="243"/>
                                </a:lnTo>
                                <a:lnTo>
                                  <a:pt x="410" y="241"/>
                                </a:lnTo>
                                <a:lnTo>
                                  <a:pt x="410" y="239"/>
                                </a:lnTo>
                                <a:lnTo>
                                  <a:pt x="410" y="237"/>
                                </a:lnTo>
                                <a:lnTo>
                                  <a:pt x="410" y="235"/>
                                </a:lnTo>
                                <a:lnTo>
                                  <a:pt x="410" y="233"/>
                                </a:lnTo>
                                <a:lnTo>
                                  <a:pt x="410" y="230"/>
                                </a:lnTo>
                                <a:lnTo>
                                  <a:pt x="410" y="228"/>
                                </a:lnTo>
                                <a:lnTo>
                                  <a:pt x="410" y="226"/>
                                </a:lnTo>
                                <a:lnTo>
                                  <a:pt x="410" y="224"/>
                                </a:lnTo>
                                <a:lnTo>
                                  <a:pt x="412" y="222"/>
                                </a:lnTo>
                                <a:lnTo>
                                  <a:pt x="412" y="220"/>
                                </a:lnTo>
                                <a:lnTo>
                                  <a:pt x="414" y="218"/>
                                </a:lnTo>
                                <a:lnTo>
                                  <a:pt x="417" y="216"/>
                                </a:lnTo>
                                <a:lnTo>
                                  <a:pt x="419" y="213"/>
                                </a:lnTo>
                                <a:lnTo>
                                  <a:pt x="421" y="211"/>
                                </a:lnTo>
                                <a:lnTo>
                                  <a:pt x="423" y="211"/>
                                </a:lnTo>
                                <a:lnTo>
                                  <a:pt x="423" y="209"/>
                                </a:lnTo>
                                <a:lnTo>
                                  <a:pt x="425" y="209"/>
                                </a:lnTo>
                                <a:lnTo>
                                  <a:pt x="427" y="207"/>
                                </a:lnTo>
                                <a:lnTo>
                                  <a:pt x="429" y="205"/>
                                </a:lnTo>
                                <a:lnTo>
                                  <a:pt x="429" y="203"/>
                                </a:lnTo>
                                <a:lnTo>
                                  <a:pt x="431" y="203"/>
                                </a:lnTo>
                                <a:lnTo>
                                  <a:pt x="431" y="201"/>
                                </a:lnTo>
                                <a:lnTo>
                                  <a:pt x="433" y="199"/>
                                </a:lnTo>
                                <a:lnTo>
                                  <a:pt x="433" y="197"/>
                                </a:lnTo>
                                <a:lnTo>
                                  <a:pt x="436" y="194"/>
                                </a:lnTo>
                                <a:lnTo>
                                  <a:pt x="436" y="192"/>
                                </a:lnTo>
                                <a:lnTo>
                                  <a:pt x="436" y="190"/>
                                </a:lnTo>
                                <a:lnTo>
                                  <a:pt x="436" y="188"/>
                                </a:lnTo>
                                <a:lnTo>
                                  <a:pt x="438" y="188"/>
                                </a:lnTo>
                                <a:lnTo>
                                  <a:pt x="438" y="186"/>
                                </a:lnTo>
                                <a:lnTo>
                                  <a:pt x="438" y="184"/>
                                </a:lnTo>
                                <a:lnTo>
                                  <a:pt x="438" y="180"/>
                                </a:lnTo>
                                <a:lnTo>
                                  <a:pt x="438" y="178"/>
                                </a:lnTo>
                                <a:lnTo>
                                  <a:pt x="436" y="175"/>
                                </a:lnTo>
                                <a:lnTo>
                                  <a:pt x="436" y="173"/>
                                </a:lnTo>
                                <a:lnTo>
                                  <a:pt x="436" y="171"/>
                                </a:lnTo>
                                <a:lnTo>
                                  <a:pt x="436" y="169"/>
                                </a:lnTo>
                                <a:lnTo>
                                  <a:pt x="433" y="169"/>
                                </a:lnTo>
                                <a:lnTo>
                                  <a:pt x="433" y="167"/>
                                </a:lnTo>
                                <a:lnTo>
                                  <a:pt x="433" y="165"/>
                                </a:lnTo>
                                <a:lnTo>
                                  <a:pt x="433" y="163"/>
                                </a:lnTo>
                                <a:lnTo>
                                  <a:pt x="433" y="161"/>
                                </a:lnTo>
                                <a:lnTo>
                                  <a:pt x="433" y="159"/>
                                </a:lnTo>
                                <a:lnTo>
                                  <a:pt x="436" y="159"/>
                                </a:lnTo>
                                <a:lnTo>
                                  <a:pt x="436" y="156"/>
                                </a:lnTo>
                                <a:lnTo>
                                  <a:pt x="436" y="154"/>
                                </a:lnTo>
                                <a:lnTo>
                                  <a:pt x="436" y="152"/>
                                </a:lnTo>
                                <a:lnTo>
                                  <a:pt x="436" y="150"/>
                                </a:lnTo>
                                <a:lnTo>
                                  <a:pt x="438" y="150"/>
                                </a:lnTo>
                                <a:lnTo>
                                  <a:pt x="438" y="148"/>
                                </a:lnTo>
                                <a:lnTo>
                                  <a:pt x="438" y="146"/>
                                </a:lnTo>
                                <a:lnTo>
                                  <a:pt x="440" y="144"/>
                                </a:lnTo>
                                <a:lnTo>
                                  <a:pt x="440" y="142"/>
                                </a:lnTo>
                                <a:lnTo>
                                  <a:pt x="442" y="140"/>
                                </a:lnTo>
                                <a:lnTo>
                                  <a:pt x="442" y="137"/>
                                </a:lnTo>
                                <a:lnTo>
                                  <a:pt x="442" y="135"/>
                                </a:lnTo>
                                <a:lnTo>
                                  <a:pt x="442" y="133"/>
                                </a:lnTo>
                                <a:lnTo>
                                  <a:pt x="444" y="133"/>
                                </a:lnTo>
                                <a:lnTo>
                                  <a:pt x="444" y="131"/>
                                </a:lnTo>
                                <a:lnTo>
                                  <a:pt x="444" y="129"/>
                                </a:lnTo>
                                <a:lnTo>
                                  <a:pt x="444" y="127"/>
                                </a:lnTo>
                                <a:lnTo>
                                  <a:pt x="446" y="125"/>
                                </a:lnTo>
                                <a:lnTo>
                                  <a:pt x="446" y="123"/>
                                </a:lnTo>
                                <a:lnTo>
                                  <a:pt x="448" y="121"/>
                                </a:lnTo>
                                <a:lnTo>
                                  <a:pt x="452" y="114"/>
                                </a:lnTo>
                                <a:lnTo>
                                  <a:pt x="455" y="112"/>
                                </a:lnTo>
                                <a:lnTo>
                                  <a:pt x="457" y="110"/>
                                </a:lnTo>
                                <a:lnTo>
                                  <a:pt x="459" y="110"/>
                                </a:lnTo>
                                <a:lnTo>
                                  <a:pt x="461" y="108"/>
                                </a:lnTo>
                                <a:lnTo>
                                  <a:pt x="463" y="108"/>
                                </a:lnTo>
                                <a:lnTo>
                                  <a:pt x="465" y="106"/>
                                </a:lnTo>
                                <a:lnTo>
                                  <a:pt x="467" y="106"/>
                                </a:lnTo>
                                <a:lnTo>
                                  <a:pt x="469" y="106"/>
                                </a:lnTo>
                                <a:lnTo>
                                  <a:pt x="474" y="106"/>
                                </a:lnTo>
                                <a:lnTo>
                                  <a:pt x="476" y="104"/>
                                </a:lnTo>
                                <a:lnTo>
                                  <a:pt x="478" y="104"/>
                                </a:lnTo>
                                <a:lnTo>
                                  <a:pt x="480" y="104"/>
                                </a:lnTo>
                                <a:lnTo>
                                  <a:pt x="482" y="102"/>
                                </a:lnTo>
                                <a:lnTo>
                                  <a:pt x="484" y="102"/>
                                </a:lnTo>
                                <a:lnTo>
                                  <a:pt x="484" y="99"/>
                                </a:lnTo>
                                <a:lnTo>
                                  <a:pt x="486" y="99"/>
                                </a:lnTo>
                                <a:lnTo>
                                  <a:pt x="488" y="97"/>
                                </a:lnTo>
                                <a:lnTo>
                                  <a:pt x="490" y="97"/>
                                </a:lnTo>
                                <a:lnTo>
                                  <a:pt x="497" y="95"/>
                                </a:lnTo>
                                <a:lnTo>
                                  <a:pt x="499" y="95"/>
                                </a:lnTo>
                                <a:lnTo>
                                  <a:pt x="501" y="93"/>
                                </a:lnTo>
                                <a:lnTo>
                                  <a:pt x="503" y="93"/>
                                </a:lnTo>
                                <a:lnTo>
                                  <a:pt x="505" y="91"/>
                                </a:lnTo>
                                <a:lnTo>
                                  <a:pt x="507" y="89"/>
                                </a:lnTo>
                                <a:lnTo>
                                  <a:pt x="509" y="89"/>
                                </a:lnTo>
                                <a:lnTo>
                                  <a:pt x="512" y="87"/>
                                </a:lnTo>
                                <a:lnTo>
                                  <a:pt x="514" y="87"/>
                                </a:lnTo>
                                <a:lnTo>
                                  <a:pt x="516" y="85"/>
                                </a:lnTo>
                                <a:lnTo>
                                  <a:pt x="518" y="85"/>
                                </a:lnTo>
                                <a:lnTo>
                                  <a:pt x="520" y="83"/>
                                </a:lnTo>
                                <a:lnTo>
                                  <a:pt x="524" y="83"/>
                                </a:lnTo>
                                <a:lnTo>
                                  <a:pt x="526" y="83"/>
                                </a:lnTo>
                                <a:lnTo>
                                  <a:pt x="528" y="83"/>
                                </a:lnTo>
                                <a:lnTo>
                                  <a:pt x="531" y="83"/>
                                </a:lnTo>
                                <a:lnTo>
                                  <a:pt x="531" y="80"/>
                                </a:lnTo>
                                <a:lnTo>
                                  <a:pt x="533" y="80"/>
                                </a:lnTo>
                                <a:lnTo>
                                  <a:pt x="533" y="78"/>
                                </a:lnTo>
                                <a:lnTo>
                                  <a:pt x="535" y="78"/>
                                </a:lnTo>
                                <a:lnTo>
                                  <a:pt x="535" y="76"/>
                                </a:lnTo>
                                <a:lnTo>
                                  <a:pt x="537" y="74"/>
                                </a:lnTo>
                                <a:lnTo>
                                  <a:pt x="537" y="72"/>
                                </a:lnTo>
                                <a:lnTo>
                                  <a:pt x="539" y="70"/>
                                </a:lnTo>
                                <a:lnTo>
                                  <a:pt x="539" y="68"/>
                                </a:lnTo>
                                <a:lnTo>
                                  <a:pt x="539" y="66"/>
                                </a:lnTo>
                                <a:lnTo>
                                  <a:pt x="541" y="63"/>
                                </a:lnTo>
                                <a:lnTo>
                                  <a:pt x="541" y="61"/>
                                </a:lnTo>
                                <a:lnTo>
                                  <a:pt x="543" y="59"/>
                                </a:lnTo>
                                <a:lnTo>
                                  <a:pt x="545" y="57"/>
                                </a:lnTo>
                                <a:lnTo>
                                  <a:pt x="547" y="55"/>
                                </a:lnTo>
                                <a:lnTo>
                                  <a:pt x="550" y="53"/>
                                </a:lnTo>
                                <a:lnTo>
                                  <a:pt x="552" y="51"/>
                                </a:lnTo>
                                <a:lnTo>
                                  <a:pt x="554" y="49"/>
                                </a:lnTo>
                                <a:lnTo>
                                  <a:pt x="556" y="47"/>
                                </a:lnTo>
                                <a:lnTo>
                                  <a:pt x="558" y="44"/>
                                </a:lnTo>
                                <a:lnTo>
                                  <a:pt x="560" y="42"/>
                                </a:lnTo>
                                <a:lnTo>
                                  <a:pt x="562" y="40"/>
                                </a:lnTo>
                                <a:lnTo>
                                  <a:pt x="564" y="38"/>
                                </a:lnTo>
                                <a:lnTo>
                                  <a:pt x="567" y="36"/>
                                </a:lnTo>
                                <a:lnTo>
                                  <a:pt x="569" y="34"/>
                                </a:lnTo>
                                <a:lnTo>
                                  <a:pt x="571" y="30"/>
                                </a:lnTo>
                                <a:lnTo>
                                  <a:pt x="575" y="28"/>
                                </a:lnTo>
                                <a:lnTo>
                                  <a:pt x="577" y="25"/>
                                </a:lnTo>
                                <a:lnTo>
                                  <a:pt x="579" y="23"/>
                                </a:lnTo>
                                <a:lnTo>
                                  <a:pt x="581" y="21"/>
                                </a:lnTo>
                                <a:lnTo>
                                  <a:pt x="583" y="19"/>
                                </a:lnTo>
                                <a:lnTo>
                                  <a:pt x="586" y="17"/>
                                </a:lnTo>
                                <a:lnTo>
                                  <a:pt x="590" y="15"/>
                                </a:lnTo>
                                <a:lnTo>
                                  <a:pt x="592" y="13"/>
                                </a:lnTo>
                                <a:lnTo>
                                  <a:pt x="596" y="11"/>
                                </a:lnTo>
                                <a:lnTo>
                                  <a:pt x="598" y="9"/>
                                </a:lnTo>
                                <a:lnTo>
                                  <a:pt x="600" y="9"/>
                                </a:lnTo>
                                <a:close/>
                              </a:path>
                            </a:pathLst>
                          </a:custGeom>
                          <a:solidFill>
                            <a:srgbClr val="8400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2" name="Freeform 583"/>
                        <wps:cNvSpPr>
                          <a:spLocks/>
                        </wps:cNvSpPr>
                        <wps:spPr bwMode="auto">
                          <a:xfrm>
                            <a:off x="2129700" y="2883510"/>
                            <a:ext cx="527100" cy="441302"/>
                          </a:xfrm>
                          <a:custGeom>
                            <a:avLst/>
                            <a:gdLst>
                              <a:gd name="T0" fmla="*/ 389255 w 830"/>
                              <a:gd name="T1" fmla="*/ 1270 h 695"/>
                              <a:gd name="T2" fmla="*/ 492125 w 830"/>
                              <a:gd name="T3" fmla="*/ 138430 h 695"/>
                              <a:gd name="T4" fmla="*/ 525780 w 830"/>
                              <a:gd name="T5" fmla="*/ 303530 h 695"/>
                              <a:gd name="T6" fmla="*/ 523240 w 830"/>
                              <a:gd name="T7" fmla="*/ 365125 h 695"/>
                              <a:gd name="T8" fmla="*/ 512445 w 830"/>
                              <a:gd name="T9" fmla="*/ 354330 h 695"/>
                              <a:gd name="T10" fmla="*/ 502920 w 830"/>
                              <a:gd name="T11" fmla="*/ 342265 h 695"/>
                              <a:gd name="T12" fmla="*/ 495300 w 830"/>
                              <a:gd name="T13" fmla="*/ 335280 h 695"/>
                              <a:gd name="T14" fmla="*/ 481965 w 830"/>
                              <a:gd name="T15" fmla="*/ 331470 h 695"/>
                              <a:gd name="T16" fmla="*/ 465455 w 830"/>
                              <a:gd name="T17" fmla="*/ 324485 h 695"/>
                              <a:gd name="T18" fmla="*/ 454660 w 830"/>
                              <a:gd name="T19" fmla="*/ 332740 h 695"/>
                              <a:gd name="T20" fmla="*/ 449580 w 830"/>
                              <a:gd name="T21" fmla="*/ 339725 h 695"/>
                              <a:gd name="T22" fmla="*/ 438785 w 830"/>
                              <a:gd name="T23" fmla="*/ 346075 h 695"/>
                              <a:gd name="T24" fmla="*/ 426720 w 830"/>
                              <a:gd name="T25" fmla="*/ 342265 h 695"/>
                              <a:gd name="T26" fmla="*/ 415925 w 830"/>
                              <a:gd name="T27" fmla="*/ 346075 h 695"/>
                              <a:gd name="T28" fmla="*/ 406400 w 830"/>
                              <a:gd name="T29" fmla="*/ 354330 h 695"/>
                              <a:gd name="T30" fmla="*/ 398780 w 830"/>
                              <a:gd name="T31" fmla="*/ 360680 h 695"/>
                              <a:gd name="T32" fmla="*/ 386715 w 830"/>
                              <a:gd name="T33" fmla="*/ 363855 h 695"/>
                              <a:gd name="T34" fmla="*/ 375920 w 830"/>
                              <a:gd name="T35" fmla="*/ 362585 h 695"/>
                              <a:gd name="T36" fmla="*/ 363855 w 830"/>
                              <a:gd name="T37" fmla="*/ 363855 h 695"/>
                              <a:gd name="T38" fmla="*/ 353060 w 830"/>
                              <a:gd name="T39" fmla="*/ 366395 h 695"/>
                              <a:gd name="T40" fmla="*/ 338455 w 830"/>
                              <a:gd name="T41" fmla="*/ 367665 h 695"/>
                              <a:gd name="T42" fmla="*/ 327660 w 830"/>
                              <a:gd name="T43" fmla="*/ 368935 h 695"/>
                              <a:gd name="T44" fmla="*/ 316865 w 830"/>
                              <a:gd name="T45" fmla="*/ 365125 h 695"/>
                              <a:gd name="T46" fmla="*/ 302260 w 830"/>
                              <a:gd name="T47" fmla="*/ 362585 h 695"/>
                              <a:gd name="T48" fmla="*/ 285750 w 830"/>
                              <a:gd name="T49" fmla="*/ 359410 h 695"/>
                              <a:gd name="T50" fmla="*/ 273685 w 830"/>
                              <a:gd name="T51" fmla="*/ 355600 h 695"/>
                              <a:gd name="T52" fmla="*/ 268605 w 830"/>
                              <a:gd name="T53" fmla="*/ 362585 h 695"/>
                              <a:gd name="T54" fmla="*/ 254000 w 830"/>
                              <a:gd name="T55" fmla="*/ 355600 h 695"/>
                              <a:gd name="T56" fmla="*/ 244475 w 830"/>
                              <a:gd name="T57" fmla="*/ 356870 h 695"/>
                              <a:gd name="T58" fmla="*/ 233680 w 830"/>
                              <a:gd name="T59" fmla="*/ 350520 h 695"/>
                              <a:gd name="T60" fmla="*/ 219075 w 830"/>
                              <a:gd name="T61" fmla="*/ 353060 h 695"/>
                              <a:gd name="T62" fmla="*/ 219075 w 830"/>
                              <a:gd name="T63" fmla="*/ 354330 h 695"/>
                              <a:gd name="T64" fmla="*/ 210820 w 830"/>
                              <a:gd name="T65" fmla="*/ 356870 h 695"/>
                              <a:gd name="T66" fmla="*/ 202565 w 830"/>
                              <a:gd name="T67" fmla="*/ 351790 h 695"/>
                              <a:gd name="T68" fmla="*/ 193040 w 830"/>
                              <a:gd name="T69" fmla="*/ 347345 h 695"/>
                              <a:gd name="T70" fmla="*/ 193040 w 830"/>
                              <a:gd name="T71" fmla="*/ 356870 h 695"/>
                              <a:gd name="T72" fmla="*/ 182880 w 830"/>
                              <a:gd name="T73" fmla="*/ 362585 h 695"/>
                              <a:gd name="T74" fmla="*/ 177165 w 830"/>
                              <a:gd name="T75" fmla="*/ 371475 h 695"/>
                              <a:gd name="T76" fmla="*/ 174625 w 830"/>
                              <a:gd name="T77" fmla="*/ 381000 h 695"/>
                              <a:gd name="T78" fmla="*/ 168910 w 830"/>
                              <a:gd name="T79" fmla="*/ 383540 h 695"/>
                              <a:gd name="T80" fmla="*/ 163830 w 830"/>
                              <a:gd name="T81" fmla="*/ 386715 h 695"/>
                              <a:gd name="T82" fmla="*/ 156845 w 830"/>
                              <a:gd name="T83" fmla="*/ 394335 h 695"/>
                              <a:gd name="T84" fmla="*/ 147955 w 830"/>
                              <a:gd name="T85" fmla="*/ 389255 h 695"/>
                              <a:gd name="T86" fmla="*/ 138430 w 830"/>
                              <a:gd name="T87" fmla="*/ 382270 h 695"/>
                              <a:gd name="T88" fmla="*/ 131445 w 830"/>
                              <a:gd name="T89" fmla="*/ 390525 h 695"/>
                              <a:gd name="T90" fmla="*/ 122555 w 830"/>
                              <a:gd name="T91" fmla="*/ 389255 h 695"/>
                              <a:gd name="T92" fmla="*/ 114300 w 830"/>
                              <a:gd name="T93" fmla="*/ 395605 h 695"/>
                              <a:gd name="T94" fmla="*/ 106045 w 830"/>
                              <a:gd name="T95" fmla="*/ 403860 h 695"/>
                              <a:gd name="T96" fmla="*/ 96520 w 830"/>
                              <a:gd name="T97" fmla="*/ 408940 h 695"/>
                              <a:gd name="T98" fmla="*/ 91440 w 830"/>
                              <a:gd name="T99" fmla="*/ 415925 h 695"/>
                              <a:gd name="T100" fmla="*/ 83185 w 830"/>
                              <a:gd name="T101" fmla="*/ 417195 h 695"/>
                              <a:gd name="T102" fmla="*/ 74295 w 830"/>
                              <a:gd name="T103" fmla="*/ 419735 h 695"/>
                              <a:gd name="T104" fmla="*/ 64770 w 830"/>
                              <a:gd name="T105" fmla="*/ 418465 h 695"/>
                              <a:gd name="T106" fmla="*/ 52705 w 830"/>
                              <a:gd name="T107" fmla="*/ 421005 h 695"/>
                              <a:gd name="T108" fmla="*/ 46990 w 830"/>
                              <a:gd name="T109" fmla="*/ 431800 h 695"/>
                              <a:gd name="T110" fmla="*/ 40640 w 830"/>
                              <a:gd name="T111" fmla="*/ 434975 h 695"/>
                              <a:gd name="T112" fmla="*/ 27305 w 830"/>
                              <a:gd name="T113" fmla="*/ 433070 h 695"/>
                              <a:gd name="T114" fmla="*/ 20320 w 830"/>
                              <a:gd name="T115" fmla="*/ 440055 h 695"/>
                              <a:gd name="T116" fmla="*/ 6985 w 830"/>
                              <a:gd name="T117" fmla="*/ 441325 h 695"/>
                              <a:gd name="T118" fmla="*/ 3175 w 830"/>
                              <a:gd name="T119" fmla="*/ 433070 h 695"/>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830" h="695">
                                <a:moveTo>
                                  <a:pt x="357" y="9"/>
                                </a:moveTo>
                                <a:lnTo>
                                  <a:pt x="359" y="6"/>
                                </a:lnTo>
                                <a:lnTo>
                                  <a:pt x="364" y="4"/>
                                </a:lnTo>
                                <a:lnTo>
                                  <a:pt x="368" y="2"/>
                                </a:lnTo>
                                <a:lnTo>
                                  <a:pt x="372" y="0"/>
                                </a:lnTo>
                                <a:lnTo>
                                  <a:pt x="374" y="0"/>
                                </a:lnTo>
                                <a:lnTo>
                                  <a:pt x="402" y="2"/>
                                </a:lnTo>
                                <a:lnTo>
                                  <a:pt x="429" y="0"/>
                                </a:lnTo>
                                <a:lnTo>
                                  <a:pt x="444" y="2"/>
                                </a:lnTo>
                                <a:lnTo>
                                  <a:pt x="454" y="2"/>
                                </a:lnTo>
                                <a:lnTo>
                                  <a:pt x="482" y="2"/>
                                </a:lnTo>
                                <a:lnTo>
                                  <a:pt x="509" y="4"/>
                                </a:lnTo>
                                <a:lnTo>
                                  <a:pt x="533" y="4"/>
                                </a:lnTo>
                                <a:lnTo>
                                  <a:pt x="560" y="4"/>
                                </a:lnTo>
                                <a:lnTo>
                                  <a:pt x="560" y="2"/>
                                </a:lnTo>
                                <a:lnTo>
                                  <a:pt x="588" y="2"/>
                                </a:lnTo>
                                <a:lnTo>
                                  <a:pt x="613" y="2"/>
                                </a:lnTo>
                                <a:lnTo>
                                  <a:pt x="619" y="2"/>
                                </a:lnTo>
                                <a:lnTo>
                                  <a:pt x="640" y="2"/>
                                </a:lnTo>
                                <a:lnTo>
                                  <a:pt x="666" y="2"/>
                                </a:lnTo>
                                <a:lnTo>
                                  <a:pt x="666" y="30"/>
                                </a:lnTo>
                                <a:lnTo>
                                  <a:pt x="668" y="57"/>
                                </a:lnTo>
                                <a:lnTo>
                                  <a:pt x="668" y="83"/>
                                </a:lnTo>
                                <a:lnTo>
                                  <a:pt x="668" y="110"/>
                                </a:lnTo>
                                <a:lnTo>
                                  <a:pt x="668" y="114"/>
                                </a:lnTo>
                                <a:lnTo>
                                  <a:pt x="668" y="116"/>
                                </a:lnTo>
                                <a:lnTo>
                                  <a:pt x="668" y="137"/>
                                </a:lnTo>
                                <a:lnTo>
                                  <a:pt x="668" y="165"/>
                                </a:lnTo>
                                <a:lnTo>
                                  <a:pt x="668" y="190"/>
                                </a:lnTo>
                                <a:lnTo>
                                  <a:pt x="670" y="218"/>
                                </a:lnTo>
                                <a:lnTo>
                                  <a:pt x="693" y="218"/>
                                </a:lnTo>
                                <a:lnTo>
                                  <a:pt x="721" y="218"/>
                                </a:lnTo>
                                <a:lnTo>
                                  <a:pt x="748" y="218"/>
                                </a:lnTo>
                                <a:lnTo>
                                  <a:pt x="775" y="218"/>
                                </a:lnTo>
                                <a:lnTo>
                                  <a:pt x="797" y="218"/>
                                </a:lnTo>
                                <a:lnTo>
                                  <a:pt x="801" y="218"/>
                                </a:lnTo>
                                <a:lnTo>
                                  <a:pt x="828" y="216"/>
                                </a:lnTo>
                                <a:lnTo>
                                  <a:pt x="828" y="243"/>
                                </a:lnTo>
                                <a:lnTo>
                                  <a:pt x="828" y="271"/>
                                </a:lnTo>
                                <a:lnTo>
                                  <a:pt x="828" y="298"/>
                                </a:lnTo>
                                <a:lnTo>
                                  <a:pt x="828" y="323"/>
                                </a:lnTo>
                                <a:lnTo>
                                  <a:pt x="830" y="347"/>
                                </a:lnTo>
                                <a:lnTo>
                                  <a:pt x="830" y="351"/>
                                </a:lnTo>
                                <a:lnTo>
                                  <a:pt x="830" y="378"/>
                                </a:lnTo>
                                <a:lnTo>
                                  <a:pt x="830" y="406"/>
                                </a:lnTo>
                                <a:lnTo>
                                  <a:pt x="828" y="406"/>
                                </a:lnTo>
                                <a:lnTo>
                                  <a:pt x="826" y="406"/>
                                </a:lnTo>
                                <a:lnTo>
                                  <a:pt x="826" y="423"/>
                                </a:lnTo>
                                <a:lnTo>
                                  <a:pt x="826" y="425"/>
                                </a:lnTo>
                                <a:lnTo>
                                  <a:pt x="826" y="450"/>
                                </a:lnTo>
                                <a:lnTo>
                                  <a:pt x="828" y="478"/>
                                </a:lnTo>
                                <a:lnTo>
                                  <a:pt x="828" y="503"/>
                                </a:lnTo>
                                <a:lnTo>
                                  <a:pt x="828" y="505"/>
                                </a:lnTo>
                                <a:lnTo>
                                  <a:pt x="828" y="530"/>
                                </a:lnTo>
                                <a:lnTo>
                                  <a:pt x="828" y="558"/>
                                </a:lnTo>
                                <a:lnTo>
                                  <a:pt x="828" y="577"/>
                                </a:lnTo>
                                <a:lnTo>
                                  <a:pt x="828" y="579"/>
                                </a:lnTo>
                                <a:lnTo>
                                  <a:pt x="828" y="581"/>
                                </a:lnTo>
                                <a:lnTo>
                                  <a:pt x="828" y="583"/>
                                </a:lnTo>
                                <a:lnTo>
                                  <a:pt x="826" y="583"/>
                                </a:lnTo>
                                <a:lnTo>
                                  <a:pt x="824" y="583"/>
                                </a:lnTo>
                                <a:lnTo>
                                  <a:pt x="824" y="581"/>
                                </a:lnTo>
                                <a:lnTo>
                                  <a:pt x="822" y="581"/>
                                </a:lnTo>
                                <a:lnTo>
                                  <a:pt x="822" y="579"/>
                                </a:lnTo>
                                <a:lnTo>
                                  <a:pt x="824" y="577"/>
                                </a:lnTo>
                                <a:lnTo>
                                  <a:pt x="822" y="577"/>
                                </a:lnTo>
                                <a:lnTo>
                                  <a:pt x="824" y="577"/>
                                </a:lnTo>
                                <a:lnTo>
                                  <a:pt x="824" y="575"/>
                                </a:lnTo>
                                <a:lnTo>
                                  <a:pt x="822" y="575"/>
                                </a:lnTo>
                                <a:lnTo>
                                  <a:pt x="820" y="575"/>
                                </a:lnTo>
                                <a:lnTo>
                                  <a:pt x="818" y="575"/>
                                </a:lnTo>
                                <a:lnTo>
                                  <a:pt x="816" y="575"/>
                                </a:lnTo>
                                <a:lnTo>
                                  <a:pt x="816" y="573"/>
                                </a:lnTo>
                                <a:lnTo>
                                  <a:pt x="816" y="571"/>
                                </a:lnTo>
                                <a:lnTo>
                                  <a:pt x="818" y="571"/>
                                </a:lnTo>
                                <a:lnTo>
                                  <a:pt x="818" y="568"/>
                                </a:lnTo>
                                <a:lnTo>
                                  <a:pt x="816" y="568"/>
                                </a:lnTo>
                                <a:lnTo>
                                  <a:pt x="816" y="566"/>
                                </a:lnTo>
                                <a:lnTo>
                                  <a:pt x="814" y="564"/>
                                </a:lnTo>
                                <a:lnTo>
                                  <a:pt x="814" y="562"/>
                                </a:lnTo>
                                <a:lnTo>
                                  <a:pt x="811" y="562"/>
                                </a:lnTo>
                                <a:lnTo>
                                  <a:pt x="811" y="560"/>
                                </a:lnTo>
                                <a:lnTo>
                                  <a:pt x="809" y="560"/>
                                </a:lnTo>
                                <a:lnTo>
                                  <a:pt x="809" y="558"/>
                                </a:lnTo>
                                <a:lnTo>
                                  <a:pt x="807" y="558"/>
                                </a:lnTo>
                                <a:lnTo>
                                  <a:pt x="805" y="558"/>
                                </a:lnTo>
                                <a:lnTo>
                                  <a:pt x="803" y="558"/>
                                </a:lnTo>
                                <a:lnTo>
                                  <a:pt x="803" y="556"/>
                                </a:lnTo>
                                <a:lnTo>
                                  <a:pt x="801" y="556"/>
                                </a:lnTo>
                                <a:lnTo>
                                  <a:pt x="801" y="554"/>
                                </a:lnTo>
                                <a:lnTo>
                                  <a:pt x="803" y="554"/>
                                </a:lnTo>
                                <a:lnTo>
                                  <a:pt x="803" y="552"/>
                                </a:lnTo>
                                <a:lnTo>
                                  <a:pt x="801" y="552"/>
                                </a:lnTo>
                                <a:lnTo>
                                  <a:pt x="801" y="549"/>
                                </a:lnTo>
                                <a:lnTo>
                                  <a:pt x="801" y="547"/>
                                </a:lnTo>
                                <a:lnTo>
                                  <a:pt x="801" y="545"/>
                                </a:lnTo>
                                <a:lnTo>
                                  <a:pt x="799" y="545"/>
                                </a:lnTo>
                                <a:lnTo>
                                  <a:pt x="797" y="543"/>
                                </a:lnTo>
                                <a:lnTo>
                                  <a:pt x="795" y="543"/>
                                </a:lnTo>
                                <a:lnTo>
                                  <a:pt x="792" y="543"/>
                                </a:lnTo>
                                <a:lnTo>
                                  <a:pt x="792" y="541"/>
                                </a:lnTo>
                                <a:lnTo>
                                  <a:pt x="792" y="539"/>
                                </a:lnTo>
                                <a:lnTo>
                                  <a:pt x="792" y="537"/>
                                </a:lnTo>
                                <a:lnTo>
                                  <a:pt x="792" y="535"/>
                                </a:lnTo>
                                <a:lnTo>
                                  <a:pt x="792" y="532"/>
                                </a:lnTo>
                                <a:lnTo>
                                  <a:pt x="790" y="532"/>
                                </a:lnTo>
                                <a:lnTo>
                                  <a:pt x="788" y="532"/>
                                </a:lnTo>
                                <a:lnTo>
                                  <a:pt x="786" y="532"/>
                                </a:lnTo>
                                <a:lnTo>
                                  <a:pt x="786" y="535"/>
                                </a:lnTo>
                                <a:lnTo>
                                  <a:pt x="786" y="532"/>
                                </a:lnTo>
                                <a:lnTo>
                                  <a:pt x="784" y="532"/>
                                </a:lnTo>
                                <a:lnTo>
                                  <a:pt x="784" y="530"/>
                                </a:lnTo>
                                <a:lnTo>
                                  <a:pt x="784" y="528"/>
                                </a:lnTo>
                                <a:lnTo>
                                  <a:pt x="784" y="526"/>
                                </a:lnTo>
                                <a:lnTo>
                                  <a:pt x="782" y="526"/>
                                </a:lnTo>
                                <a:lnTo>
                                  <a:pt x="782" y="524"/>
                                </a:lnTo>
                                <a:lnTo>
                                  <a:pt x="782" y="526"/>
                                </a:lnTo>
                                <a:lnTo>
                                  <a:pt x="780" y="526"/>
                                </a:lnTo>
                                <a:lnTo>
                                  <a:pt x="780" y="528"/>
                                </a:lnTo>
                                <a:lnTo>
                                  <a:pt x="778" y="528"/>
                                </a:lnTo>
                                <a:lnTo>
                                  <a:pt x="778" y="526"/>
                                </a:lnTo>
                                <a:lnTo>
                                  <a:pt x="778" y="524"/>
                                </a:lnTo>
                                <a:lnTo>
                                  <a:pt x="778" y="522"/>
                                </a:lnTo>
                                <a:lnTo>
                                  <a:pt x="775" y="522"/>
                                </a:lnTo>
                                <a:lnTo>
                                  <a:pt x="773" y="522"/>
                                </a:lnTo>
                                <a:lnTo>
                                  <a:pt x="771" y="524"/>
                                </a:lnTo>
                                <a:lnTo>
                                  <a:pt x="769" y="524"/>
                                </a:lnTo>
                                <a:lnTo>
                                  <a:pt x="767" y="524"/>
                                </a:lnTo>
                                <a:lnTo>
                                  <a:pt x="765" y="524"/>
                                </a:lnTo>
                                <a:lnTo>
                                  <a:pt x="763" y="522"/>
                                </a:lnTo>
                                <a:lnTo>
                                  <a:pt x="763" y="520"/>
                                </a:lnTo>
                                <a:lnTo>
                                  <a:pt x="763" y="518"/>
                                </a:lnTo>
                                <a:lnTo>
                                  <a:pt x="761" y="518"/>
                                </a:lnTo>
                                <a:lnTo>
                                  <a:pt x="761" y="520"/>
                                </a:lnTo>
                                <a:lnTo>
                                  <a:pt x="759" y="520"/>
                                </a:lnTo>
                                <a:lnTo>
                                  <a:pt x="759" y="522"/>
                                </a:lnTo>
                                <a:lnTo>
                                  <a:pt x="756" y="522"/>
                                </a:lnTo>
                                <a:lnTo>
                                  <a:pt x="756" y="520"/>
                                </a:lnTo>
                                <a:lnTo>
                                  <a:pt x="754" y="520"/>
                                </a:lnTo>
                                <a:lnTo>
                                  <a:pt x="752" y="518"/>
                                </a:lnTo>
                                <a:lnTo>
                                  <a:pt x="750" y="518"/>
                                </a:lnTo>
                                <a:lnTo>
                                  <a:pt x="750" y="520"/>
                                </a:lnTo>
                                <a:lnTo>
                                  <a:pt x="748" y="520"/>
                                </a:lnTo>
                                <a:lnTo>
                                  <a:pt x="746" y="522"/>
                                </a:lnTo>
                                <a:lnTo>
                                  <a:pt x="746" y="520"/>
                                </a:lnTo>
                                <a:lnTo>
                                  <a:pt x="744" y="518"/>
                                </a:lnTo>
                                <a:lnTo>
                                  <a:pt x="744" y="516"/>
                                </a:lnTo>
                                <a:lnTo>
                                  <a:pt x="742" y="516"/>
                                </a:lnTo>
                                <a:lnTo>
                                  <a:pt x="740" y="513"/>
                                </a:lnTo>
                                <a:lnTo>
                                  <a:pt x="737" y="513"/>
                                </a:lnTo>
                                <a:lnTo>
                                  <a:pt x="737" y="511"/>
                                </a:lnTo>
                                <a:lnTo>
                                  <a:pt x="735" y="511"/>
                                </a:lnTo>
                                <a:lnTo>
                                  <a:pt x="733" y="511"/>
                                </a:lnTo>
                                <a:lnTo>
                                  <a:pt x="733" y="513"/>
                                </a:lnTo>
                                <a:lnTo>
                                  <a:pt x="733" y="516"/>
                                </a:lnTo>
                                <a:lnTo>
                                  <a:pt x="733" y="518"/>
                                </a:lnTo>
                                <a:lnTo>
                                  <a:pt x="731" y="518"/>
                                </a:lnTo>
                                <a:lnTo>
                                  <a:pt x="731" y="520"/>
                                </a:lnTo>
                                <a:lnTo>
                                  <a:pt x="731" y="522"/>
                                </a:lnTo>
                                <a:lnTo>
                                  <a:pt x="731" y="524"/>
                                </a:lnTo>
                                <a:lnTo>
                                  <a:pt x="729" y="524"/>
                                </a:lnTo>
                                <a:lnTo>
                                  <a:pt x="727" y="524"/>
                                </a:lnTo>
                                <a:lnTo>
                                  <a:pt x="725" y="524"/>
                                </a:lnTo>
                                <a:lnTo>
                                  <a:pt x="723" y="524"/>
                                </a:lnTo>
                                <a:lnTo>
                                  <a:pt x="721" y="522"/>
                                </a:lnTo>
                                <a:lnTo>
                                  <a:pt x="718" y="522"/>
                                </a:lnTo>
                                <a:lnTo>
                                  <a:pt x="716" y="522"/>
                                </a:lnTo>
                                <a:lnTo>
                                  <a:pt x="716" y="524"/>
                                </a:lnTo>
                                <a:lnTo>
                                  <a:pt x="714" y="524"/>
                                </a:lnTo>
                                <a:lnTo>
                                  <a:pt x="716" y="524"/>
                                </a:lnTo>
                                <a:lnTo>
                                  <a:pt x="716" y="526"/>
                                </a:lnTo>
                                <a:lnTo>
                                  <a:pt x="716" y="528"/>
                                </a:lnTo>
                                <a:lnTo>
                                  <a:pt x="714" y="528"/>
                                </a:lnTo>
                                <a:lnTo>
                                  <a:pt x="714" y="526"/>
                                </a:lnTo>
                                <a:lnTo>
                                  <a:pt x="714" y="524"/>
                                </a:lnTo>
                                <a:lnTo>
                                  <a:pt x="712" y="524"/>
                                </a:lnTo>
                                <a:lnTo>
                                  <a:pt x="712" y="522"/>
                                </a:lnTo>
                                <a:lnTo>
                                  <a:pt x="712" y="524"/>
                                </a:lnTo>
                                <a:lnTo>
                                  <a:pt x="710" y="524"/>
                                </a:lnTo>
                                <a:lnTo>
                                  <a:pt x="710" y="526"/>
                                </a:lnTo>
                                <a:lnTo>
                                  <a:pt x="712" y="526"/>
                                </a:lnTo>
                                <a:lnTo>
                                  <a:pt x="712" y="528"/>
                                </a:lnTo>
                                <a:lnTo>
                                  <a:pt x="710" y="528"/>
                                </a:lnTo>
                                <a:lnTo>
                                  <a:pt x="710" y="530"/>
                                </a:lnTo>
                                <a:lnTo>
                                  <a:pt x="708" y="530"/>
                                </a:lnTo>
                                <a:lnTo>
                                  <a:pt x="708" y="532"/>
                                </a:lnTo>
                                <a:lnTo>
                                  <a:pt x="708" y="535"/>
                                </a:lnTo>
                                <a:lnTo>
                                  <a:pt x="708" y="537"/>
                                </a:lnTo>
                                <a:lnTo>
                                  <a:pt x="708" y="539"/>
                                </a:lnTo>
                                <a:lnTo>
                                  <a:pt x="706" y="539"/>
                                </a:lnTo>
                                <a:lnTo>
                                  <a:pt x="706" y="541"/>
                                </a:lnTo>
                                <a:lnTo>
                                  <a:pt x="704" y="541"/>
                                </a:lnTo>
                                <a:lnTo>
                                  <a:pt x="704" y="539"/>
                                </a:lnTo>
                                <a:lnTo>
                                  <a:pt x="702" y="541"/>
                                </a:lnTo>
                                <a:lnTo>
                                  <a:pt x="702" y="543"/>
                                </a:lnTo>
                                <a:lnTo>
                                  <a:pt x="702" y="545"/>
                                </a:lnTo>
                                <a:lnTo>
                                  <a:pt x="699" y="545"/>
                                </a:lnTo>
                                <a:lnTo>
                                  <a:pt x="697" y="547"/>
                                </a:lnTo>
                                <a:lnTo>
                                  <a:pt x="697" y="549"/>
                                </a:lnTo>
                                <a:lnTo>
                                  <a:pt x="695" y="549"/>
                                </a:lnTo>
                                <a:lnTo>
                                  <a:pt x="695" y="547"/>
                                </a:lnTo>
                                <a:lnTo>
                                  <a:pt x="693" y="547"/>
                                </a:lnTo>
                                <a:lnTo>
                                  <a:pt x="693" y="545"/>
                                </a:lnTo>
                                <a:lnTo>
                                  <a:pt x="691" y="545"/>
                                </a:lnTo>
                                <a:lnTo>
                                  <a:pt x="689" y="545"/>
                                </a:lnTo>
                                <a:lnTo>
                                  <a:pt x="689" y="547"/>
                                </a:lnTo>
                                <a:lnTo>
                                  <a:pt x="687" y="547"/>
                                </a:lnTo>
                                <a:lnTo>
                                  <a:pt x="685" y="547"/>
                                </a:lnTo>
                                <a:lnTo>
                                  <a:pt x="685" y="549"/>
                                </a:lnTo>
                                <a:lnTo>
                                  <a:pt x="683" y="549"/>
                                </a:lnTo>
                                <a:lnTo>
                                  <a:pt x="683" y="547"/>
                                </a:lnTo>
                                <a:lnTo>
                                  <a:pt x="683" y="545"/>
                                </a:lnTo>
                                <a:lnTo>
                                  <a:pt x="680" y="545"/>
                                </a:lnTo>
                                <a:lnTo>
                                  <a:pt x="678" y="545"/>
                                </a:lnTo>
                                <a:lnTo>
                                  <a:pt x="678" y="543"/>
                                </a:lnTo>
                                <a:lnTo>
                                  <a:pt x="678" y="541"/>
                                </a:lnTo>
                                <a:lnTo>
                                  <a:pt x="678" y="539"/>
                                </a:lnTo>
                                <a:lnTo>
                                  <a:pt x="678" y="537"/>
                                </a:lnTo>
                                <a:lnTo>
                                  <a:pt x="676" y="537"/>
                                </a:lnTo>
                                <a:lnTo>
                                  <a:pt x="674" y="539"/>
                                </a:lnTo>
                                <a:lnTo>
                                  <a:pt x="672" y="539"/>
                                </a:lnTo>
                                <a:lnTo>
                                  <a:pt x="672" y="541"/>
                                </a:lnTo>
                                <a:lnTo>
                                  <a:pt x="672" y="543"/>
                                </a:lnTo>
                                <a:lnTo>
                                  <a:pt x="672" y="545"/>
                                </a:lnTo>
                                <a:lnTo>
                                  <a:pt x="670" y="545"/>
                                </a:lnTo>
                                <a:lnTo>
                                  <a:pt x="670" y="543"/>
                                </a:lnTo>
                                <a:lnTo>
                                  <a:pt x="668" y="543"/>
                                </a:lnTo>
                                <a:lnTo>
                                  <a:pt x="666" y="545"/>
                                </a:lnTo>
                                <a:lnTo>
                                  <a:pt x="666" y="547"/>
                                </a:lnTo>
                                <a:lnTo>
                                  <a:pt x="664" y="547"/>
                                </a:lnTo>
                                <a:lnTo>
                                  <a:pt x="664" y="549"/>
                                </a:lnTo>
                                <a:lnTo>
                                  <a:pt x="661" y="549"/>
                                </a:lnTo>
                                <a:lnTo>
                                  <a:pt x="659" y="549"/>
                                </a:lnTo>
                                <a:lnTo>
                                  <a:pt x="657" y="549"/>
                                </a:lnTo>
                                <a:lnTo>
                                  <a:pt x="657" y="547"/>
                                </a:lnTo>
                                <a:lnTo>
                                  <a:pt x="659" y="545"/>
                                </a:lnTo>
                                <a:lnTo>
                                  <a:pt x="657" y="545"/>
                                </a:lnTo>
                                <a:lnTo>
                                  <a:pt x="655" y="545"/>
                                </a:lnTo>
                                <a:lnTo>
                                  <a:pt x="653" y="545"/>
                                </a:lnTo>
                                <a:lnTo>
                                  <a:pt x="651" y="545"/>
                                </a:lnTo>
                                <a:lnTo>
                                  <a:pt x="649" y="545"/>
                                </a:lnTo>
                                <a:lnTo>
                                  <a:pt x="649" y="547"/>
                                </a:lnTo>
                                <a:lnTo>
                                  <a:pt x="649" y="549"/>
                                </a:lnTo>
                                <a:lnTo>
                                  <a:pt x="649" y="552"/>
                                </a:lnTo>
                                <a:lnTo>
                                  <a:pt x="649" y="554"/>
                                </a:lnTo>
                                <a:lnTo>
                                  <a:pt x="647" y="554"/>
                                </a:lnTo>
                                <a:lnTo>
                                  <a:pt x="647" y="556"/>
                                </a:lnTo>
                                <a:lnTo>
                                  <a:pt x="647" y="558"/>
                                </a:lnTo>
                                <a:lnTo>
                                  <a:pt x="645" y="558"/>
                                </a:lnTo>
                                <a:lnTo>
                                  <a:pt x="645" y="556"/>
                                </a:lnTo>
                                <a:lnTo>
                                  <a:pt x="645" y="554"/>
                                </a:lnTo>
                                <a:lnTo>
                                  <a:pt x="642" y="554"/>
                                </a:lnTo>
                                <a:lnTo>
                                  <a:pt x="640" y="554"/>
                                </a:lnTo>
                                <a:lnTo>
                                  <a:pt x="640" y="556"/>
                                </a:lnTo>
                                <a:lnTo>
                                  <a:pt x="640" y="558"/>
                                </a:lnTo>
                                <a:lnTo>
                                  <a:pt x="638" y="558"/>
                                </a:lnTo>
                                <a:lnTo>
                                  <a:pt x="638" y="560"/>
                                </a:lnTo>
                                <a:lnTo>
                                  <a:pt x="640" y="560"/>
                                </a:lnTo>
                                <a:lnTo>
                                  <a:pt x="642" y="562"/>
                                </a:lnTo>
                                <a:lnTo>
                                  <a:pt x="640" y="562"/>
                                </a:lnTo>
                                <a:lnTo>
                                  <a:pt x="640" y="564"/>
                                </a:lnTo>
                                <a:lnTo>
                                  <a:pt x="638" y="564"/>
                                </a:lnTo>
                                <a:lnTo>
                                  <a:pt x="636" y="564"/>
                                </a:lnTo>
                                <a:lnTo>
                                  <a:pt x="636" y="562"/>
                                </a:lnTo>
                                <a:lnTo>
                                  <a:pt x="634" y="562"/>
                                </a:lnTo>
                                <a:lnTo>
                                  <a:pt x="634" y="564"/>
                                </a:lnTo>
                                <a:lnTo>
                                  <a:pt x="634" y="566"/>
                                </a:lnTo>
                                <a:lnTo>
                                  <a:pt x="632" y="566"/>
                                </a:lnTo>
                                <a:lnTo>
                                  <a:pt x="630" y="564"/>
                                </a:lnTo>
                                <a:lnTo>
                                  <a:pt x="630" y="566"/>
                                </a:lnTo>
                                <a:lnTo>
                                  <a:pt x="630" y="568"/>
                                </a:lnTo>
                                <a:lnTo>
                                  <a:pt x="628" y="568"/>
                                </a:lnTo>
                                <a:lnTo>
                                  <a:pt x="628" y="571"/>
                                </a:lnTo>
                                <a:lnTo>
                                  <a:pt x="626" y="571"/>
                                </a:lnTo>
                                <a:lnTo>
                                  <a:pt x="626" y="568"/>
                                </a:lnTo>
                                <a:lnTo>
                                  <a:pt x="623" y="568"/>
                                </a:lnTo>
                                <a:lnTo>
                                  <a:pt x="623" y="571"/>
                                </a:lnTo>
                                <a:lnTo>
                                  <a:pt x="621" y="571"/>
                                </a:lnTo>
                                <a:lnTo>
                                  <a:pt x="621" y="573"/>
                                </a:lnTo>
                                <a:lnTo>
                                  <a:pt x="619" y="573"/>
                                </a:lnTo>
                                <a:lnTo>
                                  <a:pt x="619" y="575"/>
                                </a:lnTo>
                                <a:lnTo>
                                  <a:pt x="619" y="573"/>
                                </a:lnTo>
                                <a:lnTo>
                                  <a:pt x="617" y="573"/>
                                </a:lnTo>
                                <a:lnTo>
                                  <a:pt x="615" y="573"/>
                                </a:lnTo>
                                <a:lnTo>
                                  <a:pt x="615" y="575"/>
                                </a:lnTo>
                                <a:lnTo>
                                  <a:pt x="613" y="575"/>
                                </a:lnTo>
                                <a:lnTo>
                                  <a:pt x="611" y="575"/>
                                </a:lnTo>
                                <a:lnTo>
                                  <a:pt x="611" y="573"/>
                                </a:lnTo>
                                <a:lnTo>
                                  <a:pt x="609" y="573"/>
                                </a:lnTo>
                                <a:lnTo>
                                  <a:pt x="607" y="573"/>
                                </a:lnTo>
                                <a:lnTo>
                                  <a:pt x="604" y="571"/>
                                </a:lnTo>
                                <a:lnTo>
                                  <a:pt x="604" y="568"/>
                                </a:lnTo>
                                <a:lnTo>
                                  <a:pt x="602" y="568"/>
                                </a:lnTo>
                                <a:lnTo>
                                  <a:pt x="600" y="568"/>
                                </a:lnTo>
                                <a:lnTo>
                                  <a:pt x="600" y="571"/>
                                </a:lnTo>
                                <a:lnTo>
                                  <a:pt x="598" y="573"/>
                                </a:lnTo>
                                <a:lnTo>
                                  <a:pt x="598" y="571"/>
                                </a:lnTo>
                                <a:lnTo>
                                  <a:pt x="596" y="571"/>
                                </a:lnTo>
                                <a:lnTo>
                                  <a:pt x="596" y="573"/>
                                </a:lnTo>
                                <a:lnTo>
                                  <a:pt x="594" y="573"/>
                                </a:lnTo>
                                <a:lnTo>
                                  <a:pt x="594" y="571"/>
                                </a:lnTo>
                                <a:lnTo>
                                  <a:pt x="596" y="571"/>
                                </a:lnTo>
                                <a:lnTo>
                                  <a:pt x="594" y="568"/>
                                </a:lnTo>
                                <a:lnTo>
                                  <a:pt x="594" y="571"/>
                                </a:lnTo>
                                <a:lnTo>
                                  <a:pt x="592" y="568"/>
                                </a:lnTo>
                                <a:lnTo>
                                  <a:pt x="592" y="571"/>
                                </a:lnTo>
                                <a:lnTo>
                                  <a:pt x="590" y="571"/>
                                </a:lnTo>
                                <a:lnTo>
                                  <a:pt x="590" y="568"/>
                                </a:lnTo>
                                <a:lnTo>
                                  <a:pt x="588" y="568"/>
                                </a:lnTo>
                                <a:lnTo>
                                  <a:pt x="588" y="566"/>
                                </a:lnTo>
                                <a:lnTo>
                                  <a:pt x="585" y="566"/>
                                </a:lnTo>
                                <a:lnTo>
                                  <a:pt x="585" y="564"/>
                                </a:lnTo>
                                <a:lnTo>
                                  <a:pt x="583" y="564"/>
                                </a:lnTo>
                                <a:lnTo>
                                  <a:pt x="583" y="566"/>
                                </a:lnTo>
                                <a:lnTo>
                                  <a:pt x="583" y="568"/>
                                </a:lnTo>
                                <a:lnTo>
                                  <a:pt x="581" y="571"/>
                                </a:lnTo>
                                <a:lnTo>
                                  <a:pt x="579" y="571"/>
                                </a:lnTo>
                                <a:lnTo>
                                  <a:pt x="577" y="571"/>
                                </a:lnTo>
                                <a:lnTo>
                                  <a:pt x="577" y="573"/>
                                </a:lnTo>
                                <a:lnTo>
                                  <a:pt x="575" y="573"/>
                                </a:lnTo>
                                <a:lnTo>
                                  <a:pt x="575" y="575"/>
                                </a:lnTo>
                                <a:lnTo>
                                  <a:pt x="573" y="575"/>
                                </a:lnTo>
                                <a:lnTo>
                                  <a:pt x="573" y="573"/>
                                </a:lnTo>
                                <a:lnTo>
                                  <a:pt x="573" y="571"/>
                                </a:lnTo>
                                <a:lnTo>
                                  <a:pt x="571" y="571"/>
                                </a:lnTo>
                                <a:lnTo>
                                  <a:pt x="571" y="568"/>
                                </a:lnTo>
                                <a:lnTo>
                                  <a:pt x="569" y="568"/>
                                </a:lnTo>
                                <a:lnTo>
                                  <a:pt x="566" y="568"/>
                                </a:lnTo>
                                <a:lnTo>
                                  <a:pt x="564" y="568"/>
                                </a:lnTo>
                                <a:lnTo>
                                  <a:pt x="562" y="571"/>
                                </a:lnTo>
                                <a:lnTo>
                                  <a:pt x="560" y="571"/>
                                </a:lnTo>
                                <a:lnTo>
                                  <a:pt x="560" y="568"/>
                                </a:lnTo>
                                <a:lnTo>
                                  <a:pt x="558" y="568"/>
                                </a:lnTo>
                                <a:lnTo>
                                  <a:pt x="558" y="571"/>
                                </a:lnTo>
                                <a:lnTo>
                                  <a:pt x="558" y="573"/>
                                </a:lnTo>
                                <a:lnTo>
                                  <a:pt x="560" y="573"/>
                                </a:lnTo>
                                <a:lnTo>
                                  <a:pt x="560" y="575"/>
                                </a:lnTo>
                                <a:lnTo>
                                  <a:pt x="560" y="577"/>
                                </a:lnTo>
                                <a:lnTo>
                                  <a:pt x="558" y="577"/>
                                </a:lnTo>
                                <a:lnTo>
                                  <a:pt x="556" y="577"/>
                                </a:lnTo>
                                <a:lnTo>
                                  <a:pt x="556" y="579"/>
                                </a:lnTo>
                                <a:lnTo>
                                  <a:pt x="554" y="579"/>
                                </a:lnTo>
                                <a:lnTo>
                                  <a:pt x="552" y="577"/>
                                </a:lnTo>
                                <a:lnTo>
                                  <a:pt x="550" y="577"/>
                                </a:lnTo>
                                <a:lnTo>
                                  <a:pt x="547" y="577"/>
                                </a:lnTo>
                                <a:lnTo>
                                  <a:pt x="547" y="579"/>
                                </a:lnTo>
                                <a:lnTo>
                                  <a:pt x="545" y="579"/>
                                </a:lnTo>
                                <a:lnTo>
                                  <a:pt x="543" y="579"/>
                                </a:lnTo>
                                <a:lnTo>
                                  <a:pt x="543" y="577"/>
                                </a:lnTo>
                                <a:lnTo>
                                  <a:pt x="541" y="577"/>
                                </a:lnTo>
                                <a:lnTo>
                                  <a:pt x="541" y="579"/>
                                </a:lnTo>
                                <a:lnTo>
                                  <a:pt x="539" y="579"/>
                                </a:lnTo>
                                <a:lnTo>
                                  <a:pt x="537" y="579"/>
                                </a:lnTo>
                                <a:lnTo>
                                  <a:pt x="537" y="577"/>
                                </a:lnTo>
                                <a:lnTo>
                                  <a:pt x="537" y="579"/>
                                </a:lnTo>
                                <a:lnTo>
                                  <a:pt x="535" y="579"/>
                                </a:lnTo>
                                <a:lnTo>
                                  <a:pt x="533" y="579"/>
                                </a:lnTo>
                                <a:lnTo>
                                  <a:pt x="533" y="581"/>
                                </a:lnTo>
                                <a:lnTo>
                                  <a:pt x="535" y="581"/>
                                </a:lnTo>
                                <a:lnTo>
                                  <a:pt x="535" y="583"/>
                                </a:lnTo>
                                <a:lnTo>
                                  <a:pt x="533" y="583"/>
                                </a:lnTo>
                                <a:lnTo>
                                  <a:pt x="530" y="583"/>
                                </a:lnTo>
                                <a:lnTo>
                                  <a:pt x="528" y="583"/>
                                </a:lnTo>
                                <a:lnTo>
                                  <a:pt x="528" y="581"/>
                                </a:lnTo>
                                <a:lnTo>
                                  <a:pt x="528" y="579"/>
                                </a:lnTo>
                                <a:lnTo>
                                  <a:pt x="526" y="579"/>
                                </a:lnTo>
                                <a:lnTo>
                                  <a:pt x="524" y="579"/>
                                </a:lnTo>
                                <a:lnTo>
                                  <a:pt x="524" y="577"/>
                                </a:lnTo>
                                <a:lnTo>
                                  <a:pt x="522" y="577"/>
                                </a:lnTo>
                                <a:lnTo>
                                  <a:pt x="520" y="577"/>
                                </a:lnTo>
                                <a:lnTo>
                                  <a:pt x="520" y="579"/>
                                </a:lnTo>
                                <a:lnTo>
                                  <a:pt x="518" y="579"/>
                                </a:lnTo>
                                <a:lnTo>
                                  <a:pt x="518" y="581"/>
                                </a:lnTo>
                                <a:lnTo>
                                  <a:pt x="516" y="581"/>
                                </a:lnTo>
                                <a:lnTo>
                                  <a:pt x="514" y="581"/>
                                </a:lnTo>
                                <a:lnTo>
                                  <a:pt x="514" y="583"/>
                                </a:lnTo>
                                <a:lnTo>
                                  <a:pt x="511" y="583"/>
                                </a:lnTo>
                                <a:lnTo>
                                  <a:pt x="511" y="581"/>
                                </a:lnTo>
                                <a:lnTo>
                                  <a:pt x="511" y="579"/>
                                </a:lnTo>
                                <a:lnTo>
                                  <a:pt x="511" y="577"/>
                                </a:lnTo>
                                <a:lnTo>
                                  <a:pt x="509" y="577"/>
                                </a:lnTo>
                                <a:lnTo>
                                  <a:pt x="507" y="577"/>
                                </a:lnTo>
                                <a:lnTo>
                                  <a:pt x="505" y="577"/>
                                </a:lnTo>
                                <a:lnTo>
                                  <a:pt x="505" y="575"/>
                                </a:lnTo>
                                <a:lnTo>
                                  <a:pt x="505" y="577"/>
                                </a:lnTo>
                                <a:lnTo>
                                  <a:pt x="503" y="577"/>
                                </a:lnTo>
                                <a:lnTo>
                                  <a:pt x="503" y="579"/>
                                </a:lnTo>
                                <a:lnTo>
                                  <a:pt x="501" y="579"/>
                                </a:lnTo>
                                <a:lnTo>
                                  <a:pt x="499" y="579"/>
                                </a:lnTo>
                                <a:lnTo>
                                  <a:pt x="499" y="577"/>
                                </a:lnTo>
                                <a:lnTo>
                                  <a:pt x="499" y="575"/>
                                </a:lnTo>
                                <a:lnTo>
                                  <a:pt x="497" y="575"/>
                                </a:lnTo>
                                <a:lnTo>
                                  <a:pt x="497" y="573"/>
                                </a:lnTo>
                                <a:lnTo>
                                  <a:pt x="495" y="573"/>
                                </a:lnTo>
                                <a:lnTo>
                                  <a:pt x="495" y="571"/>
                                </a:lnTo>
                                <a:lnTo>
                                  <a:pt x="495" y="568"/>
                                </a:lnTo>
                                <a:lnTo>
                                  <a:pt x="492" y="566"/>
                                </a:lnTo>
                                <a:lnTo>
                                  <a:pt x="490" y="566"/>
                                </a:lnTo>
                                <a:lnTo>
                                  <a:pt x="488" y="566"/>
                                </a:lnTo>
                                <a:lnTo>
                                  <a:pt x="488" y="568"/>
                                </a:lnTo>
                                <a:lnTo>
                                  <a:pt x="488" y="571"/>
                                </a:lnTo>
                                <a:lnTo>
                                  <a:pt x="488" y="573"/>
                                </a:lnTo>
                                <a:lnTo>
                                  <a:pt x="486" y="575"/>
                                </a:lnTo>
                                <a:lnTo>
                                  <a:pt x="484" y="575"/>
                                </a:lnTo>
                                <a:lnTo>
                                  <a:pt x="482" y="573"/>
                                </a:lnTo>
                                <a:lnTo>
                                  <a:pt x="480" y="573"/>
                                </a:lnTo>
                                <a:lnTo>
                                  <a:pt x="478" y="571"/>
                                </a:lnTo>
                                <a:lnTo>
                                  <a:pt x="476" y="571"/>
                                </a:lnTo>
                                <a:lnTo>
                                  <a:pt x="473" y="568"/>
                                </a:lnTo>
                                <a:lnTo>
                                  <a:pt x="473" y="566"/>
                                </a:lnTo>
                                <a:lnTo>
                                  <a:pt x="471" y="566"/>
                                </a:lnTo>
                                <a:lnTo>
                                  <a:pt x="469" y="566"/>
                                </a:lnTo>
                                <a:lnTo>
                                  <a:pt x="469" y="568"/>
                                </a:lnTo>
                                <a:lnTo>
                                  <a:pt x="467" y="568"/>
                                </a:lnTo>
                                <a:lnTo>
                                  <a:pt x="465" y="568"/>
                                </a:lnTo>
                                <a:lnTo>
                                  <a:pt x="463" y="568"/>
                                </a:lnTo>
                                <a:lnTo>
                                  <a:pt x="461" y="568"/>
                                </a:lnTo>
                                <a:lnTo>
                                  <a:pt x="459" y="568"/>
                                </a:lnTo>
                                <a:lnTo>
                                  <a:pt x="459" y="571"/>
                                </a:lnTo>
                                <a:lnTo>
                                  <a:pt x="457" y="571"/>
                                </a:lnTo>
                                <a:lnTo>
                                  <a:pt x="454" y="571"/>
                                </a:lnTo>
                                <a:lnTo>
                                  <a:pt x="452" y="571"/>
                                </a:lnTo>
                                <a:lnTo>
                                  <a:pt x="452" y="568"/>
                                </a:lnTo>
                                <a:lnTo>
                                  <a:pt x="450" y="568"/>
                                </a:lnTo>
                                <a:lnTo>
                                  <a:pt x="450" y="566"/>
                                </a:lnTo>
                                <a:lnTo>
                                  <a:pt x="452" y="564"/>
                                </a:lnTo>
                                <a:lnTo>
                                  <a:pt x="452" y="562"/>
                                </a:lnTo>
                                <a:lnTo>
                                  <a:pt x="450" y="562"/>
                                </a:lnTo>
                                <a:lnTo>
                                  <a:pt x="450" y="560"/>
                                </a:lnTo>
                                <a:lnTo>
                                  <a:pt x="448" y="558"/>
                                </a:lnTo>
                                <a:lnTo>
                                  <a:pt x="448" y="556"/>
                                </a:lnTo>
                                <a:lnTo>
                                  <a:pt x="446" y="556"/>
                                </a:lnTo>
                                <a:lnTo>
                                  <a:pt x="446" y="554"/>
                                </a:lnTo>
                                <a:lnTo>
                                  <a:pt x="444" y="554"/>
                                </a:lnTo>
                                <a:lnTo>
                                  <a:pt x="442" y="554"/>
                                </a:lnTo>
                                <a:lnTo>
                                  <a:pt x="442" y="556"/>
                                </a:lnTo>
                                <a:lnTo>
                                  <a:pt x="440" y="556"/>
                                </a:lnTo>
                                <a:lnTo>
                                  <a:pt x="440" y="558"/>
                                </a:lnTo>
                                <a:lnTo>
                                  <a:pt x="438" y="560"/>
                                </a:lnTo>
                                <a:lnTo>
                                  <a:pt x="435" y="560"/>
                                </a:lnTo>
                                <a:lnTo>
                                  <a:pt x="433" y="560"/>
                                </a:lnTo>
                                <a:lnTo>
                                  <a:pt x="431" y="560"/>
                                </a:lnTo>
                                <a:lnTo>
                                  <a:pt x="431" y="558"/>
                                </a:lnTo>
                                <a:lnTo>
                                  <a:pt x="433" y="558"/>
                                </a:lnTo>
                                <a:lnTo>
                                  <a:pt x="433" y="556"/>
                                </a:lnTo>
                                <a:lnTo>
                                  <a:pt x="431" y="556"/>
                                </a:lnTo>
                                <a:lnTo>
                                  <a:pt x="429" y="556"/>
                                </a:lnTo>
                                <a:lnTo>
                                  <a:pt x="429" y="558"/>
                                </a:lnTo>
                                <a:lnTo>
                                  <a:pt x="427" y="558"/>
                                </a:lnTo>
                                <a:lnTo>
                                  <a:pt x="425" y="558"/>
                                </a:lnTo>
                                <a:lnTo>
                                  <a:pt x="425" y="560"/>
                                </a:lnTo>
                                <a:lnTo>
                                  <a:pt x="425" y="562"/>
                                </a:lnTo>
                                <a:lnTo>
                                  <a:pt x="427" y="562"/>
                                </a:lnTo>
                                <a:lnTo>
                                  <a:pt x="427" y="564"/>
                                </a:lnTo>
                                <a:lnTo>
                                  <a:pt x="427" y="566"/>
                                </a:lnTo>
                                <a:lnTo>
                                  <a:pt x="427" y="568"/>
                                </a:lnTo>
                                <a:lnTo>
                                  <a:pt x="427" y="571"/>
                                </a:lnTo>
                                <a:lnTo>
                                  <a:pt x="425" y="571"/>
                                </a:lnTo>
                                <a:lnTo>
                                  <a:pt x="423" y="571"/>
                                </a:lnTo>
                                <a:lnTo>
                                  <a:pt x="423" y="568"/>
                                </a:lnTo>
                                <a:lnTo>
                                  <a:pt x="421" y="568"/>
                                </a:lnTo>
                                <a:lnTo>
                                  <a:pt x="419" y="566"/>
                                </a:lnTo>
                                <a:lnTo>
                                  <a:pt x="416" y="566"/>
                                </a:lnTo>
                                <a:lnTo>
                                  <a:pt x="414" y="566"/>
                                </a:lnTo>
                                <a:lnTo>
                                  <a:pt x="414" y="568"/>
                                </a:lnTo>
                                <a:lnTo>
                                  <a:pt x="412" y="568"/>
                                </a:lnTo>
                                <a:lnTo>
                                  <a:pt x="410" y="568"/>
                                </a:lnTo>
                                <a:lnTo>
                                  <a:pt x="410" y="571"/>
                                </a:lnTo>
                                <a:lnTo>
                                  <a:pt x="408" y="571"/>
                                </a:lnTo>
                                <a:lnTo>
                                  <a:pt x="406" y="571"/>
                                </a:lnTo>
                                <a:lnTo>
                                  <a:pt x="404" y="568"/>
                                </a:lnTo>
                                <a:lnTo>
                                  <a:pt x="404" y="566"/>
                                </a:lnTo>
                                <a:lnTo>
                                  <a:pt x="404" y="564"/>
                                </a:lnTo>
                                <a:lnTo>
                                  <a:pt x="402" y="562"/>
                                </a:lnTo>
                                <a:lnTo>
                                  <a:pt x="402" y="560"/>
                                </a:lnTo>
                                <a:lnTo>
                                  <a:pt x="400" y="560"/>
                                </a:lnTo>
                                <a:lnTo>
                                  <a:pt x="397" y="558"/>
                                </a:lnTo>
                                <a:lnTo>
                                  <a:pt x="395" y="556"/>
                                </a:lnTo>
                                <a:lnTo>
                                  <a:pt x="395" y="554"/>
                                </a:lnTo>
                                <a:lnTo>
                                  <a:pt x="393" y="554"/>
                                </a:lnTo>
                                <a:lnTo>
                                  <a:pt x="391" y="554"/>
                                </a:lnTo>
                                <a:lnTo>
                                  <a:pt x="391" y="556"/>
                                </a:lnTo>
                                <a:lnTo>
                                  <a:pt x="393" y="558"/>
                                </a:lnTo>
                                <a:lnTo>
                                  <a:pt x="393" y="560"/>
                                </a:lnTo>
                                <a:lnTo>
                                  <a:pt x="395" y="560"/>
                                </a:lnTo>
                                <a:lnTo>
                                  <a:pt x="395" y="562"/>
                                </a:lnTo>
                                <a:lnTo>
                                  <a:pt x="395" y="564"/>
                                </a:lnTo>
                                <a:lnTo>
                                  <a:pt x="393" y="564"/>
                                </a:lnTo>
                                <a:lnTo>
                                  <a:pt x="391" y="564"/>
                                </a:lnTo>
                                <a:lnTo>
                                  <a:pt x="389" y="564"/>
                                </a:lnTo>
                                <a:lnTo>
                                  <a:pt x="389" y="562"/>
                                </a:lnTo>
                                <a:lnTo>
                                  <a:pt x="387" y="562"/>
                                </a:lnTo>
                                <a:lnTo>
                                  <a:pt x="385" y="562"/>
                                </a:lnTo>
                                <a:lnTo>
                                  <a:pt x="383" y="562"/>
                                </a:lnTo>
                                <a:lnTo>
                                  <a:pt x="383" y="560"/>
                                </a:lnTo>
                                <a:lnTo>
                                  <a:pt x="381" y="560"/>
                                </a:lnTo>
                                <a:lnTo>
                                  <a:pt x="381" y="558"/>
                                </a:lnTo>
                                <a:lnTo>
                                  <a:pt x="381" y="556"/>
                                </a:lnTo>
                                <a:lnTo>
                                  <a:pt x="378" y="556"/>
                                </a:lnTo>
                                <a:lnTo>
                                  <a:pt x="376" y="556"/>
                                </a:lnTo>
                                <a:lnTo>
                                  <a:pt x="376" y="554"/>
                                </a:lnTo>
                                <a:lnTo>
                                  <a:pt x="376" y="552"/>
                                </a:lnTo>
                                <a:lnTo>
                                  <a:pt x="374" y="552"/>
                                </a:lnTo>
                                <a:lnTo>
                                  <a:pt x="372" y="552"/>
                                </a:lnTo>
                                <a:lnTo>
                                  <a:pt x="372" y="554"/>
                                </a:lnTo>
                                <a:lnTo>
                                  <a:pt x="372" y="556"/>
                                </a:lnTo>
                                <a:lnTo>
                                  <a:pt x="370" y="556"/>
                                </a:lnTo>
                                <a:lnTo>
                                  <a:pt x="370" y="554"/>
                                </a:lnTo>
                                <a:lnTo>
                                  <a:pt x="370" y="552"/>
                                </a:lnTo>
                                <a:lnTo>
                                  <a:pt x="368" y="552"/>
                                </a:lnTo>
                                <a:lnTo>
                                  <a:pt x="368" y="549"/>
                                </a:lnTo>
                                <a:lnTo>
                                  <a:pt x="366" y="549"/>
                                </a:lnTo>
                                <a:lnTo>
                                  <a:pt x="364" y="549"/>
                                </a:lnTo>
                                <a:lnTo>
                                  <a:pt x="364" y="552"/>
                                </a:lnTo>
                                <a:lnTo>
                                  <a:pt x="362" y="552"/>
                                </a:lnTo>
                                <a:lnTo>
                                  <a:pt x="362" y="554"/>
                                </a:lnTo>
                                <a:lnTo>
                                  <a:pt x="359" y="554"/>
                                </a:lnTo>
                                <a:lnTo>
                                  <a:pt x="357" y="554"/>
                                </a:lnTo>
                                <a:lnTo>
                                  <a:pt x="355" y="554"/>
                                </a:lnTo>
                                <a:lnTo>
                                  <a:pt x="355" y="552"/>
                                </a:lnTo>
                                <a:lnTo>
                                  <a:pt x="355" y="554"/>
                                </a:lnTo>
                                <a:lnTo>
                                  <a:pt x="353" y="554"/>
                                </a:lnTo>
                                <a:lnTo>
                                  <a:pt x="351" y="554"/>
                                </a:lnTo>
                                <a:lnTo>
                                  <a:pt x="349" y="554"/>
                                </a:lnTo>
                                <a:lnTo>
                                  <a:pt x="347" y="554"/>
                                </a:lnTo>
                                <a:lnTo>
                                  <a:pt x="347" y="556"/>
                                </a:lnTo>
                                <a:lnTo>
                                  <a:pt x="345" y="556"/>
                                </a:lnTo>
                                <a:lnTo>
                                  <a:pt x="347" y="556"/>
                                </a:lnTo>
                                <a:lnTo>
                                  <a:pt x="347" y="558"/>
                                </a:lnTo>
                                <a:lnTo>
                                  <a:pt x="349" y="558"/>
                                </a:lnTo>
                                <a:lnTo>
                                  <a:pt x="351" y="558"/>
                                </a:lnTo>
                                <a:lnTo>
                                  <a:pt x="351" y="560"/>
                                </a:lnTo>
                                <a:lnTo>
                                  <a:pt x="353" y="560"/>
                                </a:lnTo>
                                <a:lnTo>
                                  <a:pt x="353" y="562"/>
                                </a:lnTo>
                                <a:lnTo>
                                  <a:pt x="353" y="564"/>
                                </a:lnTo>
                                <a:lnTo>
                                  <a:pt x="351" y="564"/>
                                </a:lnTo>
                                <a:lnTo>
                                  <a:pt x="349" y="564"/>
                                </a:lnTo>
                                <a:lnTo>
                                  <a:pt x="349" y="562"/>
                                </a:lnTo>
                                <a:lnTo>
                                  <a:pt x="347" y="562"/>
                                </a:lnTo>
                                <a:lnTo>
                                  <a:pt x="347" y="564"/>
                                </a:lnTo>
                                <a:lnTo>
                                  <a:pt x="345" y="564"/>
                                </a:lnTo>
                                <a:lnTo>
                                  <a:pt x="345" y="562"/>
                                </a:lnTo>
                                <a:lnTo>
                                  <a:pt x="345" y="560"/>
                                </a:lnTo>
                                <a:lnTo>
                                  <a:pt x="345" y="558"/>
                                </a:lnTo>
                                <a:lnTo>
                                  <a:pt x="343" y="558"/>
                                </a:lnTo>
                                <a:lnTo>
                                  <a:pt x="343" y="560"/>
                                </a:lnTo>
                                <a:lnTo>
                                  <a:pt x="340" y="560"/>
                                </a:lnTo>
                                <a:lnTo>
                                  <a:pt x="340" y="562"/>
                                </a:lnTo>
                                <a:lnTo>
                                  <a:pt x="340" y="564"/>
                                </a:lnTo>
                                <a:lnTo>
                                  <a:pt x="340" y="566"/>
                                </a:lnTo>
                                <a:lnTo>
                                  <a:pt x="338" y="566"/>
                                </a:lnTo>
                                <a:lnTo>
                                  <a:pt x="336" y="566"/>
                                </a:lnTo>
                                <a:lnTo>
                                  <a:pt x="336" y="564"/>
                                </a:lnTo>
                                <a:lnTo>
                                  <a:pt x="336" y="562"/>
                                </a:lnTo>
                                <a:lnTo>
                                  <a:pt x="336" y="560"/>
                                </a:lnTo>
                                <a:lnTo>
                                  <a:pt x="336" y="558"/>
                                </a:lnTo>
                                <a:lnTo>
                                  <a:pt x="334" y="556"/>
                                </a:lnTo>
                                <a:lnTo>
                                  <a:pt x="334" y="558"/>
                                </a:lnTo>
                                <a:lnTo>
                                  <a:pt x="332" y="558"/>
                                </a:lnTo>
                                <a:lnTo>
                                  <a:pt x="332" y="560"/>
                                </a:lnTo>
                                <a:lnTo>
                                  <a:pt x="332" y="562"/>
                                </a:lnTo>
                                <a:lnTo>
                                  <a:pt x="332" y="564"/>
                                </a:lnTo>
                                <a:lnTo>
                                  <a:pt x="332" y="562"/>
                                </a:lnTo>
                                <a:lnTo>
                                  <a:pt x="330" y="562"/>
                                </a:lnTo>
                                <a:lnTo>
                                  <a:pt x="330" y="560"/>
                                </a:lnTo>
                                <a:lnTo>
                                  <a:pt x="330" y="558"/>
                                </a:lnTo>
                                <a:lnTo>
                                  <a:pt x="330" y="556"/>
                                </a:lnTo>
                                <a:lnTo>
                                  <a:pt x="328" y="556"/>
                                </a:lnTo>
                                <a:lnTo>
                                  <a:pt x="328" y="554"/>
                                </a:lnTo>
                                <a:lnTo>
                                  <a:pt x="326" y="554"/>
                                </a:lnTo>
                                <a:lnTo>
                                  <a:pt x="324" y="554"/>
                                </a:lnTo>
                                <a:lnTo>
                                  <a:pt x="324" y="556"/>
                                </a:lnTo>
                                <a:lnTo>
                                  <a:pt x="324" y="558"/>
                                </a:lnTo>
                                <a:lnTo>
                                  <a:pt x="321" y="560"/>
                                </a:lnTo>
                                <a:lnTo>
                                  <a:pt x="321" y="558"/>
                                </a:lnTo>
                                <a:lnTo>
                                  <a:pt x="321" y="556"/>
                                </a:lnTo>
                                <a:lnTo>
                                  <a:pt x="321" y="554"/>
                                </a:lnTo>
                                <a:lnTo>
                                  <a:pt x="319" y="554"/>
                                </a:lnTo>
                                <a:lnTo>
                                  <a:pt x="319" y="552"/>
                                </a:lnTo>
                                <a:lnTo>
                                  <a:pt x="319" y="549"/>
                                </a:lnTo>
                                <a:lnTo>
                                  <a:pt x="319" y="552"/>
                                </a:lnTo>
                                <a:lnTo>
                                  <a:pt x="317" y="552"/>
                                </a:lnTo>
                                <a:lnTo>
                                  <a:pt x="317" y="549"/>
                                </a:lnTo>
                                <a:lnTo>
                                  <a:pt x="315" y="549"/>
                                </a:lnTo>
                                <a:lnTo>
                                  <a:pt x="315" y="547"/>
                                </a:lnTo>
                                <a:lnTo>
                                  <a:pt x="315" y="545"/>
                                </a:lnTo>
                                <a:lnTo>
                                  <a:pt x="315" y="543"/>
                                </a:lnTo>
                                <a:lnTo>
                                  <a:pt x="313" y="543"/>
                                </a:lnTo>
                                <a:lnTo>
                                  <a:pt x="311" y="543"/>
                                </a:lnTo>
                                <a:lnTo>
                                  <a:pt x="309" y="543"/>
                                </a:lnTo>
                                <a:lnTo>
                                  <a:pt x="309" y="545"/>
                                </a:lnTo>
                                <a:lnTo>
                                  <a:pt x="307" y="545"/>
                                </a:lnTo>
                                <a:lnTo>
                                  <a:pt x="307" y="543"/>
                                </a:lnTo>
                                <a:lnTo>
                                  <a:pt x="304" y="545"/>
                                </a:lnTo>
                                <a:lnTo>
                                  <a:pt x="304" y="547"/>
                                </a:lnTo>
                                <a:lnTo>
                                  <a:pt x="304" y="549"/>
                                </a:lnTo>
                                <a:lnTo>
                                  <a:pt x="307" y="549"/>
                                </a:lnTo>
                                <a:lnTo>
                                  <a:pt x="307" y="552"/>
                                </a:lnTo>
                                <a:lnTo>
                                  <a:pt x="307" y="554"/>
                                </a:lnTo>
                                <a:lnTo>
                                  <a:pt x="304" y="554"/>
                                </a:lnTo>
                                <a:lnTo>
                                  <a:pt x="302" y="554"/>
                                </a:lnTo>
                                <a:lnTo>
                                  <a:pt x="302" y="552"/>
                                </a:lnTo>
                                <a:lnTo>
                                  <a:pt x="302" y="554"/>
                                </a:lnTo>
                                <a:lnTo>
                                  <a:pt x="300" y="554"/>
                                </a:lnTo>
                                <a:lnTo>
                                  <a:pt x="300" y="556"/>
                                </a:lnTo>
                                <a:lnTo>
                                  <a:pt x="298" y="556"/>
                                </a:lnTo>
                                <a:lnTo>
                                  <a:pt x="298" y="558"/>
                                </a:lnTo>
                                <a:lnTo>
                                  <a:pt x="300" y="558"/>
                                </a:lnTo>
                                <a:lnTo>
                                  <a:pt x="302" y="558"/>
                                </a:lnTo>
                                <a:lnTo>
                                  <a:pt x="304" y="558"/>
                                </a:lnTo>
                                <a:lnTo>
                                  <a:pt x="304" y="560"/>
                                </a:lnTo>
                                <a:lnTo>
                                  <a:pt x="304" y="562"/>
                                </a:lnTo>
                                <a:lnTo>
                                  <a:pt x="302" y="562"/>
                                </a:lnTo>
                                <a:lnTo>
                                  <a:pt x="300" y="562"/>
                                </a:lnTo>
                                <a:lnTo>
                                  <a:pt x="300" y="564"/>
                                </a:lnTo>
                                <a:lnTo>
                                  <a:pt x="298" y="564"/>
                                </a:lnTo>
                                <a:lnTo>
                                  <a:pt x="296" y="564"/>
                                </a:lnTo>
                                <a:lnTo>
                                  <a:pt x="296" y="566"/>
                                </a:lnTo>
                                <a:lnTo>
                                  <a:pt x="298" y="568"/>
                                </a:lnTo>
                                <a:lnTo>
                                  <a:pt x="300" y="568"/>
                                </a:lnTo>
                                <a:lnTo>
                                  <a:pt x="300" y="571"/>
                                </a:lnTo>
                                <a:lnTo>
                                  <a:pt x="300" y="573"/>
                                </a:lnTo>
                                <a:lnTo>
                                  <a:pt x="298" y="573"/>
                                </a:lnTo>
                                <a:lnTo>
                                  <a:pt x="296" y="573"/>
                                </a:lnTo>
                                <a:lnTo>
                                  <a:pt x="294" y="577"/>
                                </a:lnTo>
                                <a:lnTo>
                                  <a:pt x="292" y="575"/>
                                </a:lnTo>
                                <a:lnTo>
                                  <a:pt x="292" y="573"/>
                                </a:lnTo>
                                <a:lnTo>
                                  <a:pt x="290" y="571"/>
                                </a:lnTo>
                                <a:lnTo>
                                  <a:pt x="288" y="571"/>
                                </a:lnTo>
                                <a:lnTo>
                                  <a:pt x="285" y="568"/>
                                </a:lnTo>
                                <a:lnTo>
                                  <a:pt x="283" y="568"/>
                                </a:lnTo>
                                <a:lnTo>
                                  <a:pt x="281" y="568"/>
                                </a:lnTo>
                                <a:lnTo>
                                  <a:pt x="281" y="571"/>
                                </a:lnTo>
                                <a:lnTo>
                                  <a:pt x="283" y="573"/>
                                </a:lnTo>
                                <a:lnTo>
                                  <a:pt x="283" y="575"/>
                                </a:lnTo>
                                <a:lnTo>
                                  <a:pt x="285" y="575"/>
                                </a:lnTo>
                                <a:lnTo>
                                  <a:pt x="285" y="577"/>
                                </a:lnTo>
                                <a:lnTo>
                                  <a:pt x="285" y="579"/>
                                </a:lnTo>
                                <a:lnTo>
                                  <a:pt x="283" y="579"/>
                                </a:lnTo>
                                <a:lnTo>
                                  <a:pt x="283" y="581"/>
                                </a:lnTo>
                                <a:lnTo>
                                  <a:pt x="281" y="581"/>
                                </a:lnTo>
                                <a:lnTo>
                                  <a:pt x="281" y="579"/>
                                </a:lnTo>
                                <a:lnTo>
                                  <a:pt x="279" y="579"/>
                                </a:lnTo>
                                <a:lnTo>
                                  <a:pt x="279" y="581"/>
                                </a:lnTo>
                                <a:lnTo>
                                  <a:pt x="279" y="583"/>
                                </a:lnTo>
                                <a:lnTo>
                                  <a:pt x="279" y="585"/>
                                </a:lnTo>
                                <a:lnTo>
                                  <a:pt x="279" y="587"/>
                                </a:lnTo>
                                <a:lnTo>
                                  <a:pt x="279" y="590"/>
                                </a:lnTo>
                                <a:lnTo>
                                  <a:pt x="279" y="592"/>
                                </a:lnTo>
                                <a:lnTo>
                                  <a:pt x="281" y="592"/>
                                </a:lnTo>
                                <a:lnTo>
                                  <a:pt x="283" y="592"/>
                                </a:lnTo>
                                <a:lnTo>
                                  <a:pt x="285" y="592"/>
                                </a:lnTo>
                                <a:lnTo>
                                  <a:pt x="285" y="594"/>
                                </a:lnTo>
                                <a:lnTo>
                                  <a:pt x="288" y="594"/>
                                </a:lnTo>
                                <a:lnTo>
                                  <a:pt x="288" y="596"/>
                                </a:lnTo>
                                <a:lnTo>
                                  <a:pt x="288" y="598"/>
                                </a:lnTo>
                                <a:lnTo>
                                  <a:pt x="285" y="598"/>
                                </a:lnTo>
                                <a:lnTo>
                                  <a:pt x="285" y="600"/>
                                </a:lnTo>
                                <a:lnTo>
                                  <a:pt x="283" y="600"/>
                                </a:lnTo>
                                <a:lnTo>
                                  <a:pt x="281" y="600"/>
                                </a:lnTo>
                                <a:lnTo>
                                  <a:pt x="279" y="600"/>
                                </a:lnTo>
                                <a:lnTo>
                                  <a:pt x="277" y="600"/>
                                </a:lnTo>
                                <a:lnTo>
                                  <a:pt x="275" y="600"/>
                                </a:lnTo>
                                <a:lnTo>
                                  <a:pt x="273" y="600"/>
                                </a:lnTo>
                                <a:lnTo>
                                  <a:pt x="273" y="602"/>
                                </a:lnTo>
                                <a:lnTo>
                                  <a:pt x="273" y="604"/>
                                </a:lnTo>
                                <a:lnTo>
                                  <a:pt x="273" y="606"/>
                                </a:lnTo>
                                <a:lnTo>
                                  <a:pt x="271" y="606"/>
                                </a:lnTo>
                                <a:lnTo>
                                  <a:pt x="269" y="606"/>
                                </a:lnTo>
                                <a:lnTo>
                                  <a:pt x="269" y="604"/>
                                </a:lnTo>
                                <a:lnTo>
                                  <a:pt x="269" y="602"/>
                                </a:lnTo>
                                <a:lnTo>
                                  <a:pt x="269" y="600"/>
                                </a:lnTo>
                                <a:lnTo>
                                  <a:pt x="269" y="598"/>
                                </a:lnTo>
                                <a:lnTo>
                                  <a:pt x="266" y="598"/>
                                </a:lnTo>
                                <a:lnTo>
                                  <a:pt x="266" y="596"/>
                                </a:lnTo>
                                <a:lnTo>
                                  <a:pt x="264" y="596"/>
                                </a:lnTo>
                                <a:lnTo>
                                  <a:pt x="264" y="598"/>
                                </a:lnTo>
                                <a:lnTo>
                                  <a:pt x="264" y="600"/>
                                </a:lnTo>
                                <a:lnTo>
                                  <a:pt x="266" y="602"/>
                                </a:lnTo>
                                <a:lnTo>
                                  <a:pt x="266" y="604"/>
                                </a:lnTo>
                                <a:lnTo>
                                  <a:pt x="264" y="604"/>
                                </a:lnTo>
                                <a:lnTo>
                                  <a:pt x="264" y="606"/>
                                </a:lnTo>
                                <a:lnTo>
                                  <a:pt x="262" y="606"/>
                                </a:lnTo>
                                <a:lnTo>
                                  <a:pt x="262" y="609"/>
                                </a:lnTo>
                                <a:lnTo>
                                  <a:pt x="262" y="611"/>
                                </a:lnTo>
                                <a:lnTo>
                                  <a:pt x="262" y="613"/>
                                </a:lnTo>
                                <a:lnTo>
                                  <a:pt x="264" y="613"/>
                                </a:lnTo>
                                <a:lnTo>
                                  <a:pt x="264" y="615"/>
                                </a:lnTo>
                                <a:lnTo>
                                  <a:pt x="264" y="617"/>
                                </a:lnTo>
                                <a:lnTo>
                                  <a:pt x="262" y="617"/>
                                </a:lnTo>
                                <a:lnTo>
                                  <a:pt x="262" y="619"/>
                                </a:lnTo>
                                <a:lnTo>
                                  <a:pt x="262" y="617"/>
                                </a:lnTo>
                                <a:lnTo>
                                  <a:pt x="260" y="617"/>
                                </a:lnTo>
                                <a:lnTo>
                                  <a:pt x="258" y="615"/>
                                </a:lnTo>
                                <a:lnTo>
                                  <a:pt x="258" y="613"/>
                                </a:lnTo>
                                <a:lnTo>
                                  <a:pt x="258" y="611"/>
                                </a:lnTo>
                                <a:lnTo>
                                  <a:pt x="258" y="609"/>
                                </a:lnTo>
                                <a:lnTo>
                                  <a:pt x="258" y="606"/>
                                </a:lnTo>
                                <a:lnTo>
                                  <a:pt x="258" y="604"/>
                                </a:lnTo>
                                <a:lnTo>
                                  <a:pt x="256" y="604"/>
                                </a:lnTo>
                                <a:lnTo>
                                  <a:pt x="256" y="606"/>
                                </a:lnTo>
                                <a:lnTo>
                                  <a:pt x="254" y="606"/>
                                </a:lnTo>
                                <a:lnTo>
                                  <a:pt x="254" y="609"/>
                                </a:lnTo>
                                <a:lnTo>
                                  <a:pt x="254" y="611"/>
                                </a:lnTo>
                                <a:lnTo>
                                  <a:pt x="254" y="613"/>
                                </a:lnTo>
                                <a:lnTo>
                                  <a:pt x="254" y="615"/>
                                </a:lnTo>
                                <a:lnTo>
                                  <a:pt x="254" y="617"/>
                                </a:lnTo>
                                <a:lnTo>
                                  <a:pt x="252" y="617"/>
                                </a:lnTo>
                                <a:lnTo>
                                  <a:pt x="250" y="617"/>
                                </a:lnTo>
                                <a:lnTo>
                                  <a:pt x="250" y="615"/>
                                </a:lnTo>
                                <a:lnTo>
                                  <a:pt x="247" y="615"/>
                                </a:lnTo>
                                <a:lnTo>
                                  <a:pt x="245" y="617"/>
                                </a:lnTo>
                                <a:lnTo>
                                  <a:pt x="245" y="619"/>
                                </a:lnTo>
                                <a:lnTo>
                                  <a:pt x="247" y="621"/>
                                </a:lnTo>
                                <a:lnTo>
                                  <a:pt x="245" y="621"/>
                                </a:lnTo>
                                <a:lnTo>
                                  <a:pt x="243" y="621"/>
                                </a:lnTo>
                                <a:lnTo>
                                  <a:pt x="243" y="619"/>
                                </a:lnTo>
                                <a:lnTo>
                                  <a:pt x="243" y="617"/>
                                </a:lnTo>
                                <a:lnTo>
                                  <a:pt x="241" y="617"/>
                                </a:lnTo>
                                <a:lnTo>
                                  <a:pt x="241" y="615"/>
                                </a:lnTo>
                                <a:lnTo>
                                  <a:pt x="239" y="615"/>
                                </a:lnTo>
                                <a:lnTo>
                                  <a:pt x="239" y="617"/>
                                </a:lnTo>
                                <a:lnTo>
                                  <a:pt x="239" y="619"/>
                                </a:lnTo>
                                <a:lnTo>
                                  <a:pt x="237" y="619"/>
                                </a:lnTo>
                                <a:lnTo>
                                  <a:pt x="237" y="617"/>
                                </a:lnTo>
                                <a:lnTo>
                                  <a:pt x="235" y="617"/>
                                </a:lnTo>
                                <a:lnTo>
                                  <a:pt x="235" y="615"/>
                                </a:lnTo>
                                <a:lnTo>
                                  <a:pt x="235" y="613"/>
                                </a:lnTo>
                                <a:lnTo>
                                  <a:pt x="235" y="611"/>
                                </a:lnTo>
                                <a:lnTo>
                                  <a:pt x="233" y="611"/>
                                </a:lnTo>
                                <a:lnTo>
                                  <a:pt x="233" y="613"/>
                                </a:lnTo>
                                <a:lnTo>
                                  <a:pt x="231" y="613"/>
                                </a:lnTo>
                                <a:lnTo>
                                  <a:pt x="228" y="613"/>
                                </a:lnTo>
                                <a:lnTo>
                                  <a:pt x="228" y="615"/>
                                </a:lnTo>
                                <a:lnTo>
                                  <a:pt x="226" y="615"/>
                                </a:lnTo>
                                <a:lnTo>
                                  <a:pt x="226" y="613"/>
                                </a:lnTo>
                                <a:lnTo>
                                  <a:pt x="224" y="613"/>
                                </a:lnTo>
                                <a:lnTo>
                                  <a:pt x="222" y="613"/>
                                </a:lnTo>
                                <a:lnTo>
                                  <a:pt x="220" y="613"/>
                                </a:lnTo>
                                <a:lnTo>
                                  <a:pt x="218" y="613"/>
                                </a:lnTo>
                                <a:lnTo>
                                  <a:pt x="218" y="611"/>
                                </a:lnTo>
                                <a:lnTo>
                                  <a:pt x="216" y="611"/>
                                </a:lnTo>
                                <a:lnTo>
                                  <a:pt x="218" y="611"/>
                                </a:lnTo>
                                <a:lnTo>
                                  <a:pt x="218" y="609"/>
                                </a:lnTo>
                                <a:lnTo>
                                  <a:pt x="220" y="606"/>
                                </a:lnTo>
                                <a:lnTo>
                                  <a:pt x="220" y="604"/>
                                </a:lnTo>
                                <a:lnTo>
                                  <a:pt x="220" y="602"/>
                                </a:lnTo>
                                <a:lnTo>
                                  <a:pt x="218" y="602"/>
                                </a:lnTo>
                                <a:lnTo>
                                  <a:pt x="218" y="600"/>
                                </a:lnTo>
                                <a:lnTo>
                                  <a:pt x="218" y="602"/>
                                </a:lnTo>
                                <a:lnTo>
                                  <a:pt x="216" y="602"/>
                                </a:lnTo>
                                <a:lnTo>
                                  <a:pt x="216" y="604"/>
                                </a:lnTo>
                                <a:lnTo>
                                  <a:pt x="216" y="606"/>
                                </a:lnTo>
                                <a:lnTo>
                                  <a:pt x="214" y="606"/>
                                </a:lnTo>
                                <a:lnTo>
                                  <a:pt x="214" y="609"/>
                                </a:lnTo>
                                <a:lnTo>
                                  <a:pt x="212" y="609"/>
                                </a:lnTo>
                                <a:lnTo>
                                  <a:pt x="212" y="611"/>
                                </a:lnTo>
                                <a:lnTo>
                                  <a:pt x="212" y="613"/>
                                </a:lnTo>
                                <a:lnTo>
                                  <a:pt x="212" y="615"/>
                                </a:lnTo>
                                <a:lnTo>
                                  <a:pt x="212" y="617"/>
                                </a:lnTo>
                                <a:lnTo>
                                  <a:pt x="209" y="617"/>
                                </a:lnTo>
                                <a:lnTo>
                                  <a:pt x="209" y="619"/>
                                </a:lnTo>
                                <a:lnTo>
                                  <a:pt x="207" y="619"/>
                                </a:lnTo>
                                <a:lnTo>
                                  <a:pt x="207" y="617"/>
                                </a:lnTo>
                                <a:lnTo>
                                  <a:pt x="207" y="615"/>
                                </a:lnTo>
                                <a:lnTo>
                                  <a:pt x="207" y="613"/>
                                </a:lnTo>
                                <a:lnTo>
                                  <a:pt x="209" y="613"/>
                                </a:lnTo>
                                <a:lnTo>
                                  <a:pt x="207" y="613"/>
                                </a:lnTo>
                                <a:lnTo>
                                  <a:pt x="207" y="611"/>
                                </a:lnTo>
                                <a:lnTo>
                                  <a:pt x="207" y="609"/>
                                </a:lnTo>
                                <a:lnTo>
                                  <a:pt x="207" y="606"/>
                                </a:lnTo>
                                <a:lnTo>
                                  <a:pt x="205" y="606"/>
                                </a:lnTo>
                                <a:lnTo>
                                  <a:pt x="205" y="604"/>
                                </a:lnTo>
                                <a:lnTo>
                                  <a:pt x="203" y="604"/>
                                </a:lnTo>
                                <a:lnTo>
                                  <a:pt x="201" y="604"/>
                                </a:lnTo>
                                <a:lnTo>
                                  <a:pt x="201" y="606"/>
                                </a:lnTo>
                                <a:lnTo>
                                  <a:pt x="199" y="606"/>
                                </a:lnTo>
                                <a:lnTo>
                                  <a:pt x="197" y="609"/>
                                </a:lnTo>
                                <a:lnTo>
                                  <a:pt x="197" y="611"/>
                                </a:lnTo>
                                <a:lnTo>
                                  <a:pt x="195" y="611"/>
                                </a:lnTo>
                                <a:lnTo>
                                  <a:pt x="195" y="613"/>
                                </a:lnTo>
                                <a:lnTo>
                                  <a:pt x="193" y="613"/>
                                </a:lnTo>
                                <a:lnTo>
                                  <a:pt x="193" y="615"/>
                                </a:lnTo>
                                <a:lnTo>
                                  <a:pt x="190" y="615"/>
                                </a:lnTo>
                                <a:lnTo>
                                  <a:pt x="188" y="617"/>
                                </a:lnTo>
                                <a:lnTo>
                                  <a:pt x="188" y="619"/>
                                </a:lnTo>
                                <a:lnTo>
                                  <a:pt x="188" y="621"/>
                                </a:lnTo>
                                <a:lnTo>
                                  <a:pt x="190" y="621"/>
                                </a:lnTo>
                                <a:lnTo>
                                  <a:pt x="190" y="623"/>
                                </a:lnTo>
                                <a:lnTo>
                                  <a:pt x="190" y="625"/>
                                </a:lnTo>
                                <a:lnTo>
                                  <a:pt x="188" y="625"/>
                                </a:lnTo>
                                <a:lnTo>
                                  <a:pt x="188" y="628"/>
                                </a:lnTo>
                                <a:lnTo>
                                  <a:pt x="186" y="628"/>
                                </a:lnTo>
                                <a:lnTo>
                                  <a:pt x="186" y="625"/>
                                </a:lnTo>
                                <a:lnTo>
                                  <a:pt x="186" y="623"/>
                                </a:lnTo>
                                <a:lnTo>
                                  <a:pt x="184" y="623"/>
                                </a:lnTo>
                                <a:lnTo>
                                  <a:pt x="184" y="621"/>
                                </a:lnTo>
                                <a:lnTo>
                                  <a:pt x="182" y="621"/>
                                </a:lnTo>
                                <a:lnTo>
                                  <a:pt x="180" y="623"/>
                                </a:lnTo>
                                <a:lnTo>
                                  <a:pt x="178" y="623"/>
                                </a:lnTo>
                                <a:lnTo>
                                  <a:pt x="176" y="623"/>
                                </a:lnTo>
                                <a:lnTo>
                                  <a:pt x="174" y="621"/>
                                </a:lnTo>
                                <a:lnTo>
                                  <a:pt x="174" y="619"/>
                                </a:lnTo>
                                <a:lnTo>
                                  <a:pt x="171" y="619"/>
                                </a:lnTo>
                                <a:lnTo>
                                  <a:pt x="171" y="621"/>
                                </a:lnTo>
                                <a:lnTo>
                                  <a:pt x="169" y="621"/>
                                </a:lnTo>
                                <a:lnTo>
                                  <a:pt x="169" y="623"/>
                                </a:lnTo>
                                <a:lnTo>
                                  <a:pt x="169" y="625"/>
                                </a:lnTo>
                                <a:lnTo>
                                  <a:pt x="169" y="628"/>
                                </a:lnTo>
                                <a:lnTo>
                                  <a:pt x="169" y="630"/>
                                </a:lnTo>
                                <a:lnTo>
                                  <a:pt x="169" y="632"/>
                                </a:lnTo>
                                <a:lnTo>
                                  <a:pt x="171" y="632"/>
                                </a:lnTo>
                                <a:lnTo>
                                  <a:pt x="171" y="634"/>
                                </a:lnTo>
                                <a:lnTo>
                                  <a:pt x="169" y="634"/>
                                </a:lnTo>
                                <a:lnTo>
                                  <a:pt x="169" y="636"/>
                                </a:lnTo>
                                <a:lnTo>
                                  <a:pt x="167" y="636"/>
                                </a:lnTo>
                                <a:lnTo>
                                  <a:pt x="167" y="634"/>
                                </a:lnTo>
                                <a:lnTo>
                                  <a:pt x="165" y="634"/>
                                </a:lnTo>
                                <a:lnTo>
                                  <a:pt x="163" y="634"/>
                                </a:lnTo>
                                <a:lnTo>
                                  <a:pt x="163" y="632"/>
                                </a:lnTo>
                                <a:lnTo>
                                  <a:pt x="161" y="634"/>
                                </a:lnTo>
                                <a:lnTo>
                                  <a:pt x="161" y="636"/>
                                </a:lnTo>
                                <a:lnTo>
                                  <a:pt x="163" y="636"/>
                                </a:lnTo>
                                <a:lnTo>
                                  <a:pt x="163" y="638"/>
                                </a:lnTo>
                                <a:lnTo>
                                  <a:pt x="163" y="640"/>
                                </a:lnTo>
                                <a:lnTo>
                                  <a:pt x="161" y="642"/>
                                </a:lnTo>
                                <a:lnTo>
                                  <a:pt x="161" y="640"/>
                                </a:lnTo>
                                <a:lnTo>
                                  <a:pt x="159" y="640"/>
                                </a:lnTo>
                                <a:lnTo>
                                  <a:pt x="157" y="640"/>
                                </a:lnTo>
                                <a:lnTo>
                                  <a:pt x="155" y="640"/>
                                </a:lnTo>
                                <a:lnTo>
                                  <a:pt x="155" y="642"/>
                                </a:lnTo>
                                <a:lnTo>
                                  <a:pt x="152" y="642"/>
                                </a:lnTo>
                                <a:lnTo>
                                  <a:pt x="152" y="644"/>
                                </a:lnTo>
                                <a:lnTo>
                                  <a:pt x="150" y="644"/>
                                </a:lnTo>
                                <a:lnTo>
                                  <a:pt x="150" y="647"/>
                                </a:lnTo>
                                <a:lnTo>
                                  <a:pt x="152" y="647"/>
                                </a:lnTo>
                                <a:lnTo>
                                  <a:pt x="152" y="649"/>
                                </a:lnTo>
                                <a:lnTo>
                                  <a:pt x="150" y="649"/>
                                </a:lnTo>
                                <a:lnTo>
                                  <a:pt x="148" y="647"/>
                                </a:lnTo>
                                <a:lnTo>
                                  <a:pt x="146" y="649"/>
                                </a:lnTo>
                                <a:lnTo>
                                  <a:pt x="148" y="649"/>
                                </a:lnTo>
                                <a:lnTo>
                                  <a:pt x="148" y="651"/>
                                </a:lnTo>
                                <a:lnTo>
                                  <a:pt x="150" y="651"/>
                                </a:lnTo>
                                <a:lnTo>
                                  <a:pt x="150" y="653"/>
                                </a:lnTo>
                                <a:lnTo>
                                  <a:pt x="150" y="655"/>
                                </a:lnTo>
                                <a:lnTo>
                                  <a:pt x="148" y="655"/>
                                </a:lnTo>
                                <a:lnTo>
                                  <a:pt x="148" y="657"/>
                                </a:lnTo>
                                <a:lnTo>
                                  <a:pt x="146" y="657"/>
                                </a:lnTo>
                                <a:lnTo>
                                  <a:pt x="144" y="657"/>
                                </a:lnTo>
                                <a:lnTo>
                                  <a:pt x="144" y="655"/>
                                </a:lnTo>
                                <a:lnTo>
                                  <a:pt x="142" y="655"/>
                                </a:lnTo>
                                <a:lnTo>
                                  <a:pt x="142" y="653"/>
                                </a:lnTo>
                                <a:lnTo>
                                  <a:pt x="140" y="653"/>
                                </a:lnTo>
                                <a:lnTo>
                                  <a:pt x="140" y="651"/>
                                </a:lnTo>
                                <a:lnTo>
                                  <a:pt x="138" y="651"/>
                                </a:lnTo>
                                <a:lnTo>
                                  <a:pt x="138" y="649"/>
                                </a:lnTo>
                                <a:lnTo>
                                  <a:pt x="136" y="649"/>
                                </a:lnTo>
                                <a:lnTo>
                                  <a:pt x="136" y="651"/>
                                </a:lnTo>
                                <a:lnTo>
                                  <a:pt x="136" y="653"/>
                                </a:lnTo>
                                <a:lnTo>
                                  <a:pt x="138" y="655"/>
                                </a:lnTo>
                                <a:lnTo>
                                  <a:pt x="138" y="657"/>
                                </a:lnTo>
                                <a:lnTo>
                                  <a:pt x="138" y="659"/>
                                </a:lnTo>
                                <a:lnTo>
                                  <a:pt x="136" y="659"/>
                                </a:lnTo>
                                <a:lnTo>
                                  <a:pt x="136" y="657"/>
                                </a:lnTo>
                                <a:lnTo>
                                  <a:pt x="136" y="655"/>
                                </a:lnTo>
                                <a:lnTo>
                                  <a:pt x="133" y="655"/>
                                </a:lnTo>
                                <a:lnTo>
                                  <a:pt x="131" y="657"/>
                                </a:lnTo>
                                <a:lnTo>
                                  <a:pt x="131" y="659"/>
                                </a:lnTo>
                                <a:lnTo>
                                  <a:pt x="129" y="661"/>
                                </a:lnTo>
                                <a:lnTo>
                                  <a:pt x="129" y="663"/>
                                </a:lnTo>
                                <a:lnTo>
                                  <a:pt x="127" y="663"/>
                                </a:lnTo>
                                <a:lnTo>
                                  <a:pt x="125" y="663"/>
                                </a:lnTo>
                                <a:lnTo>
                                  <a:pt x="125" y="661"/>
                                </a:lnTo>
                                <a:lnTo>
                                  <a:pt x="125" y="659"/>
                                </a:lnTo>
                                <a:lnTo>
                                  <a:pt x="127" y="659"/>
                                </a:lnTo>
                                <a:lnTo>
                                  <a:pt x="129" y="657"/>
                                </a:lnTo>
                                <a:lnTo>
                                  <a:pt x="129" y="655"/>
                                </a:lnTo>
                                <a:lnTo>
                                  <a:pt x="127" y="655"/>
                                </a:lnTo>
                                <a:lnTo>
                                  <a:pt x="125" y="655"/>
                                </a:lnTo>
                                <a:lnTo>
                                  <a:pt x="125" y="657"/>
                                </a:lnTo>
                                <a:lnTo>
                                  <a:pt x="123" y="659"/>
                                </a:lnTo>
                                <a:lnTo>
                                  <a:pt x="121" y="661"/>
                                </a:lnTo>
                                <a:lnTo>
                                  <a:pt x="119" y="663"/>
                                </a:lnTo>
                                <a:lnTo>
                                  <a:pt x="117" y="661"/>
                                </a:lnTo>
                                <a:lnTo>
                                  <a:pt x="117" y="659"/>
                                </a:lnTo>
                                <a:lnTo>
                                  <a:pt x="114" y="657"/>
                                </a:lnTo>
                                <a:lnTo>
                                  <a:pt x="114" y="655"/>
                                </a:lnTo>
                                <a:lnTo>
                                  <a:pt x="112" y="655"/>
                                </a:lnTo>
                                <a:lnTo>
                                  <a:pt x="112" y="657"/>
                                </a:lnTo>
                                <a:lnTo>
                                  <a:pt x="112" y="659"/>
                                </a:lnTo>
                                <a:lnTo>
                                  <a:pt x="114" y="659"/>
                                </a:lnTo>
                                <a:lnTo>
                                  <a:pt x="114" y="661"/>
                                </a:lnTo>
                                <a:lnTo>
                                  <a:pt x="112" y="661"/>
                                </a:lnTo>
                                <a:lnTo>
                                  <a:pt x="110" y="661"/>
                                </a:lnTo>
                                <a:lnTo>
                                  <a:pt x="108" y="661"/>
                                </a:lnTo>
                                <a:lnTo>
                                  <a:pt x="108" y="659"/>
                                </a:lnTo>
                                <a:lnTo>
                                  <a:pt x="106" y="659"/>
                                </a:lnTo>
                                <a:lnTo>
                                  <a:pt x="106" y="657"/>
                                </a:lnTo>
                                <a:lnTo>
                                  <a:pt x="104" y="657"/>
                                </a:lnTo>
                                <a:lnTo>
                                  <a:pt x="104" y="659"/>
                                </a:lnTo>
                                <a:lnTo>
                                  <a:pt x="102" y="659"/>
                                </a:lnTo>
                                <a:lnTo>
                                  <a:pt x="102" y="657"/>
                                </a:lnTo>
                                <a:lnTo>
                                  <a:pt x="100" y="657"/>
                                </a:lnTo>
                                <a:lnTo>
                                  <a:pt x="100" y="655"/>
                                </a:lnTo>
                                <a:lnTo>
                                  <a:pt x="98" y="655"/>
                                </a:lnTo>
                                <a:lnTo>
                                  <a:pt x="98" y="657"/>
                                </a:lnTo>
                                <a:lnTo>
                                  <a:pt x="95" y="657"/>
                                </a:lnTo>
                                <a:lnTo>
                                  <a:pt x="95" y="659"/>
                                </a:lnTo>
                                <a:lnTo>
                                  <a:pt x="95" y="661"/>
                                </a:lnTo>
                                <a:lnTo>
                                  <a:pt x="93" y="661"/>
                                </a:lnTo>
                                <a:lnTo>
                                  <a:pt x="91" y="661"/>
                                </a:lnTo>
                                <a:lnTo>
                                  <a:pt x="91" y="663"/>
                                </a:lnTo>
                                <a:lnTo>
                                  <a:pt x="89" y="663"/>
                                </a:lnTo>
                                <a:lnTo>
                                  <a:pt x="89" y="666"/>
                                </a:lnTo>
                                <a:lnTo>
                                  <a:pt x="87" y="666"/>
                                </a:lnTo>
                                <a:lnTo>
                                  <a:pt x="87" y="663"/>
                                </a:lnTo>
                                <a:lnTo>
                                  <a:pt x="85" y="663"/>
                                </a:lnTo>
                                <a:lnTo>
                                  <a:pt x="83" y="663"/>
                                </a:lnTo>
                                <a:lnTo>
                                  <a:pt x="81" y="663"/>
                                </a:lnTo>
                                <a:lnTo>
                                  <a:pt x="81" y="666"/>
                                </a:lnTo>
                                <a:lnTo>
                                  <a:pt x="81" y="668"/>
                                </a:lnTo>
                                <a:lnTo>
                                  <a:pt x="81" y="670"/>
                                </a:lnTo>
                                <a:lnTo>
                                  <a:pt x="79" y="670"/>
                                </a:lnTo>
                                <a:lnTo>
                                  <a:pt x="76" y="670"/>
                                </a:lnTo>
                                <a:lnTo>
                                  <a:pt x="79" y="670"/>
                                </a:lnTo>
                                <a:lnTo>
                                  <a:pt x="79" y="672"/>
                                </a:lnTo>
                                <a:lnTo>
                                  <a:pt x="76" y="672"/>
                                </a:lnTo>
                                <a:lnTo>
                                  <a:pt x="76" y="674"/>
                                </a:lnTo>
                                <a:lnTo>
                                  <a:pt x="76" y="676"/>
                                </a:lnTo>
                                <a:lnTo>
                                  <a:pt x="76" y="678"/>
                                </a:lnTo>
                                <a:lnTo>
                                  <a:pt x="76" y="680"/>
                                </a:lnTo>
                                <a:lnTo>
                                  <a:pt x="74" y="678"/>
                                </a:lnTo>
                                <a:lnTo>
                                  <a:pt x="72" y="678"/>
                                </a:lnTo>
                                <a:lnTo>
                                  <a:pt x="72" y="680"/>
                                </a:lnTo>
                                <a:lnTo>
                                  <a:pt x="74" y="680"/>
                                </a:lnTo>
                                <a:lnTo>
                                  <a:pt x="74" y="682"/>
                                </a:lnTo>
                                <a:lnTo>
                                  <a:pt x="74" y="685"/>
                                </a:lnTo>
                                <a:lnTo>
                                  <a:pt x="72" y="685"/>
                                </a:lnTo>
                                <a:lnTo>
                                  <a:pt x="72" y="687"/>
                                </a:lnTo>
                                <a:lnTo>
                                  <a:pt x="72" y="689"/>
                                </a:lnTo>
                                <a:lnTo>
                                  <a:pt x="72" y="691"/>
                                </a:lnTo>
                                <a:lnTo>
                                  <a:pt x="70" y="691"/>
                                </a:lnTo>
                                <a:lnTo>
                                  <a:pt x="68" y="691"/>
                                </a:lnTo>
                                <a:lnTo>
                                  <a:pt x="68" y="689"/>
                                </a:lnTo>
                                <a:lnTo>
                                  <a:pt x="66" y="689"/>
                                </a:lnTo>
                                <a:lnTo>
                                  <a:pt x="64" y="689"/>
                                </a:lnTo>
                                <a:lnTo>
                                  <a:pt x="64" y="687"/>
                                </a:lnTo>
                                <a:lnTo>
                                  <a:pt x="66" y="687"/>
                                </a:lnTo>
                                <a:lnTo>
                                  <a:pt x="66" y="685"/>
                                </a:lnTo>
                                <a:lnTo>
                                  <a:pt x="66" y="682"/>
                                </a:lnTo>
                                <a:lnTo>
                                  <a:pt x="64" y="682"/>
                                </a:lnTo>
                                <a:lnTo>
                                  <a:pt x="64" y="685"/>
                                </a:lnTo>
                                <a:lnTo>
                                  <a:pt x="62" y="685"/>
                                </a:lnTo>
                                <a:lnTo>
                                  <a:pt x="62" y="687"/>
                                </a:lnTo>
                                <a:lnTo>
                                  <a:pt x="59" y="687"/>
                                </a:lnTo>
                                <a:lnTo>
                                  <a:pt x="57" y="687"/>
                                </a:lnTo>
                                <a:lnTo>
                                  <a:pt x="57" y="685"/>
                                </a:lnTo>
                                <a:lnTo>
                                  <a:pt x="57" y="682"/>
                                </a:lnTo>
                                <a:lnTo>
                                  <a:pt x="55" y="682"/>
                                </a:lnTo>
                                <a:lnTo>
                                  <a:pt x="53" y="682"/>
                                </a:lnTo>
                                <a:lnTo>
                                  <a:pt x="51" y="682"/>
                                </a:lnTo>
                                <a:lnTo>
                                  <a:pt x="51" y="680"/>
                                </a:lnTo>
                                <a:lnTo>
                                  <a:pt x="49" y="680"/>
                                </a:lnTo>
                                <a:lnTo>
                                  <a:pt x="49" y="682"/>
                                </a:lnTo>
                                <a:lnTo>
                                  <a:pt x="49" y="685"/>
                                </a:lnTo>
                                <a:lnTo>
                                  <a:pt x="47" y="685"/>
                                </a:lnTo>
                                <a:lnTo>
                                  <a:pt x="47" y="682"/>
                                </a:lnTo>
                                <a:lnTo>
                                  <a:pt x="45" y="682"/>
                                </a:lnTo>
                                <a:lnTo>
                                  <a:pt x="43" y="682"/>
                                </a:lnTo>
                                <a:lnTo>
                                  <a:pt x="43" y="685"/>
                                </a:lnTo>
                                <a:lnTo>
                                  <a:pt x="40" y="687"/>
                                </a:lnTo>
                                <a:lnTo>
                                  <a:pt x="40" y="689"/>
                                </a:lnTo>
                                <a:lnTo>
                                  <a:pt x="40" y="691"/>
                                </a:lnTo>
                                <a:lnTo>
                                  <a:pt x="40" y="693"/>
                                </a:lnTo>
                                <a:lnTo>
                                  <a:pt x="38" y="693"/>
                                </a:lnTo>
                                <a:lnTo>
                                  <a:pt x="38" y="691"/>
                                </a:lnTo>
                                <a:lnTo>
                                  <a:pt x="36" y="691"/>
                                </a:lnTo>
                                <a:lnTo>
                                  <a:pt x="36" y="689"/>
                                </a:lnTo>
                                <a:lnTo>
                                  <a:pt x="38" y="689"/>
                                </a:lnTo>
                                <a:lnTo>
                                  <a:pt x="38" y="687"/>
                                </a:lnTo>
                                <a:lnTo>
                                  <a:pt x="36" y="687"/>
                                </a:lnTo>
                                <a:lnTo>
                                  <a:pt x="34" y="687"/>
                                </a:lnTo>
                                <a:lnTo>
                                  <a:pt x="34" y="689"/>
                                </a:lnTo>
                                <a:lnTo>
                                  <a:pt x="34" y="691"/>
                                </a:lnTo>
                                <a:lnTo>
                                  <a:pt x="34" y="693"/>
                                </a:lnTo>
                                <a:lnTo>
                                  <a:pt x="32" y="693"/>
                                </a:lnTo>
                                <a:lnTo>
                                  <a:pt x="30" y="693"/>
                                </a:lnTo>
                                <a:lnTo>
                                  <a:pt x="28" y="693"/>
                                </a:lnTo>
                                <a:lnTo>
                                  <a:pt x="26" y="693"/>
                                </a:lnTo>
                                <a:lnTo>
                                  <a:pt x="24" y="693"/>
                                </a:lnTo>
                                <a:lnTo>
                                  <a:pt x="24" y="695"/>
                                </a:lnTo>
                                <a:lnTo>
                                  <a:pt x="21" y="695"/>
                                </a:lnTo>
                                <a:lnTo>
                                  <a:pt x="19" y="695"/>
                                </a:lnTo>
                                <a:lnTo>
                                  <a:pt x="19" y="693"/>
                                </a:lnTo>
                                <a:lnTo>
                                  <a:pt x="19" y="691"/>
                                </a:lnTo>
                                <a:lnTo>
                                  <a:pt x="19" y="689"/>
                                </a:lnTo>
                                <a:lnTo>
                                  <a:pt x="17" y="689"/>
                                </a:lnTo>
                                <a:lnTo>
                                  <a:pt x="17" y="691"/>
                                </a:lnTo>
                                <a:lnTo>
                                  <a:pt x="17" y="693"/>
                                </a:lnTo>
                                <a:lnTo>
                                  <a:pt x="15" y="693"/>
                                </a:lnTo>
                                <a:lnTo>
                                  <a:pt x="15" y="695"/>
                                </a:lnTo>
                                <a:lnTo>
                                  <a:pt x="13" y="695"/>
                                </a:lnTo>
                                <a:lnTo>
                                  <a:pt x="11" y="695"/>
                                </a:lnTo>
                                <a:lnTo>
                                  <a:pt x="11" y="693"/>
                                </a:lnTo>
                                <a:lnTo>
                                  <a:pt x="9" y="693"/>
                                </a:lnTo>
                                <a:lnTo>
                                  <a:pt x="9" y="691"/>
                                </a:lnTo>
                                <a:lnTo>
                                  <a:pt x="9" y="689"/>
                                </a:lnTo>
                                <a:lnTo>
                                  <a:pt x="9" y="687"/>
                                </a:lnTo>
                                <a:lnTo>
                                  <a:pt x="7" y="687"/>
                                </a:lnTo>
                                <a:lnTo>
                                  <a:pt x="5" y="687"/>
                                </a:lnTo>
                                <a:lnTo>
                                  <a:pt x="5" y="689"/>
                                </a:lnTo>
                                <a:lnTo>
                                  <a:pt x="5" y="691"/>
                                </a:lnTo>
                                <a:lnTo>
                                  <a:pt x="2" y="691"/>
                                </a:lnTo>
                                <a:lnTo>
                                  <a:pt x="0" y="691"/>
                                </a:lnTo>
                                <a:lnTo>
                                  <a:pt x="0" y="689"/>
                                </a:lnTo>
                                <a:lnTo>
                                  <a:pt x="0" y="687"/>
                                </a:lnTo>
                                <a:lnTo>
                                  <a:pt x="2" y="687"/>
                                </a:lnTo>
                                <a:lnTo>
                                  <a:pt x="2" y="685"/>
                                </a:lnTo>
                                <a:lnTo>
                                  <a:pt x="5" y="685"/>
                                </a:lnTo>
                                <a:lnTo>
                                  <a:pt x="5" y="682"/>
                                </a:lnTo>
                                <a:lnTo>
                                  <a:pt x="2" y="682"/>
                                </a:lnTo>
                                <a:lnTo>
                                  <a:pt x="0" y="682"/>
                                </a:lnTo>
                                <a:lnTo>
                                  <a:pt x="0" y="685"/>
                                </a:lnTo>
                                <a:lnTo>
                                  <a:pt x="0" y="687"/>
                                </a:lnTo>
                              </a:path>
                            </a:pathLst>
                          </a:custGeom>
                          <a:noFill/>
                          <a:ln w="3810">
                            <a:solidFill>
                              <a:srgbClr val="6E6E6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3" name="Freeform 584"/>
                        <wps:cNvSpPr>
                          <a:spLocks/>
                        </wps:cNvSpPr>
                        <wps:spPr bwMode="auto">
                          <a:xfrm>
                            <a:off x="1975400" y="2889210"/>
                            <a:ext cx="381000" cy="446402"/>
                          </a:xfrm>
                          <a:custGeom>
                            <a:avLst/>
                            <a:gdLst>
                              <a:gd name="T0" fmla="*/ 151765 w 600"/>
                              <a:gd name="T1" fmla="*/ 433070 h 703"/>
                              <a:gd name="T2" fmla="*/ 146685 w 600"/>
                              <a:gd name="T3" fmla="*/ 441325 h 703"/>
                              <a:gd name="T4" fmla="*/ 137160 w 600"/>
                              <a:gd name="T5" fmla="*/ 442595 h 703"/>
                              <a:gd name="T6" fmla="*/ 134620 w 600"/>
                              <a:gd name="T7" fmla="*/ 435610 h 703"/>
                              <a:gd name="T8" fmla="*/ 130175 w 600"/>
                              <a:gd name="T9" fmla="*/ 436880 h 703"/>
                              <a:gd name="T10" fmla="*/ 123825 w 600"/>
                              <a:gd name="T11" fmla="*/ 440055 h 703"/>
                              <a:gd name="T12" fmla="*/ 115570 w 600"/>
                              <a:gd name="T13" fmla="*/ 445135 h 703"/>
                              <a:gd name="T14" fmla="*/ 109220 w 600"/>
                              <a:gd name="T15" fmla="*/ 436880 h 703"/>
                              <a:gd name="T16" fmla="*/ 98425 w 600"/>
                              <a:gd name="T17" fmla="*/ 435610 h 703"/>
                              <a:gd name="T18" fmla="*/ 88900 w 600"/>
                              <a:gd name="T19" fmla="*/ 436880 h 703"/>
                              <a:gd name="T20" fmla="*/ 80645 w 600"/>
                              <a:gd name="T21" fmla="*/ 433070 h 703"/>
                              <a:gd name="T22" fmla="*/ 74295 w 600"/>
                              <a:gd name="T23" fmla="*/ 441325 h 703"/>
                              <a:gd name="T24" fmla="*/ 64770 w 600"/>
                              <a:gd name="T25" fmla="*/ 440055 h 703"/>
                              <a:gd name="T26" fmla="*/ 60960 w 600"/>
                              <a:gd name="T27" fmla="*/ 433070 h 703"/>
                              <a:gd name="T28" fmla="*/ 57785 w 600"/>
                              <a:gd name="T29" fmla="*/ 429260 h 703"/>
                              <a:gd name="T30" fmla="*/ 53975 w 600"/>
                              <a:gd name="T31" fmla="*/ 419735 h 703"/>
                              <a:gd name="T32" fmla="*/ 45720 w 600"/>
                              <a:gd name="T33" fmla="*/ 412750 h 703"/>
                              <a:gd name="T34" fmla="*/ 48260 w 600"/>
                              <a:gd name="T35" fmla="*/ 405130 h 703"/>
                              <a:gd name="T36" fmla="*/ 44450 w 600"/>
                              <a:gd name="T37" fmla="*/ 395605 h 703"/>
                              <a:gd name="T38" fmla="*/ 40640 w 600"/>
                              <a:gd name="T39" fmla="*/ 383540 h 703"/>
                              <a:gd name="T40" fmla="*/ 38100 w 600"/>
                              <a:gd name="T41" fmla="*/ 372745 h 703"/>
                              <a:gd name="T42" fmla="*/ 29845 w 600"/>
                              <a:gd name="T43" fmla="*/ 365760 h 703"/>
                              <a:gd name="T44" fmla="*/ 19050 w 600"/>
                              <a:gd name="T45" fmla="*/ 361950 h 703"/>
                              <a:gd name="T46" fmla="*/ 15240 w 600"/>
                              <a:gd name="T47" fmla="*/ 364490 h 703"/>
                              <a:gd name="T48" fmla="*/ 5715 w 600"/>
                              <a:gd name="T49" fmla="*/ 363220 h 703"/>
                              <a:gd name="T50" fmla="*/ 1905 w 600"/>
                              <a:gd name="T51" fmla="*/ 358140 h 703"/>
                              <a:gd name="T52" fmla="*/ 10795 w 600"/>
                              <a:gd name="T53" fmla="*/ 349885 h 703"/>
                              <a:gd name="T54" fmla="*/ 21590 w 600"/>
                              <a:gd name="T55" fmla="*/ 342900 h 703"/>
                              <a:gd name="T56" fmla="*/ 36195 w 600"/>
                              <a:gd name="T57" fmla="*/ 341630 h 703"/>
                              <a:gd name="T58" fmla="*/ 51435 w 600"/>
                              <a:gd name="T59" fmla="*/ 336550 h 703"/>
                              <a:gd name="T60" fmla="*/ 67310 w 600"/>
                              <a:gd name="T61" fmla="*/ 329565 h 703"/>
                              <a:gd name="T62" fmla="*/ 80645 w 600"/>
                              <a:gd name="T63" fmla="*/ 323215 h 703"/>
                              <a:gd name="T64" fmla="*/ 97155 w 600"/>
                              <a:gd name="T65" fmla="*/ 324485 h 703"/>
                              <a:gd name="T66" fmla="*/ 111760 w 600"/>
                              <a:gd name="T67" fmla="*/ 328295 h 703"/>
                              <a:gd name="T68" fmla="*/ 127635 w 600"/>
                              <a:gd name="T69" fmla="*/ 328295 h 703"/>
                              <a:gd name="T70" fmla="*/ 138430 w 600"/>
                              <a:gd name="T71" fmla="*/ 318770 h 703"/>
                              <a:gd name="T72" fmla="*/ 138430 w 600"/>
                              <a:gd name="T73" fmla="*/ 302895 h 703"/>
                              <a:gd name="T74" fmla="*/ 142240 w 600"/>
                              <a:gd name="T75" fmla="*/ 287020 h 703"/>
                              <a:gd name="T76" fmla="*/ 154305 w 600"/>
                              <a:gd name="T77" fmla="*/ 277495 h 703"/>
                              <a:gd name="T78" fmla="*/ 163830 w 600"/>
                              <a:gd name="T79" fmla="*/ 267970 h 703"/>
                              <a:gd name="T80" fmla="*/ 169545 w 600"/>
                              <a:gd name="T81" fmla="*/ 254635 h 703"/>
                              <a:gd name="T82" fmla="*/ 184150 w 600"/>
                              <a:gd name="T83" fmla="*/ 246380 h 703"/>
                              <a:gd name="T84" fmla="*/ 200025 w 600"/>
                              <a:gd name="T85" fmla="*/ 243840 h 703"/>
                              <a:gd name="T86" fmla="*/ 210820 w 600"/>
                              <a:gd name="T87" fmla="*/ 235585 h 703"/>
                              <a:gd name="T88" fmla="*/ 217805 w 600"/>
                              <a:gd name="T89" fmla="*/ 220980 h 703"/>
                              <a:gd name="T90" fmla="*/ 221615 w 600"/>
                              <a:gd name="T91" fmla="*/ 207645 h 703"/>
                              <a:gd name="T92" fmla="*/ 229870 w 600"/>
                              <a:gd name="T93" fmla="*/ 195580 h 703"/>
                              <a:gd name="T94" fmla="*/ 241935 w 600"/>
                              <a:gd name="T95" fmla="*/ 183515 h 703"/>
                              <a:gd name="T96" fmla="*/ 249555 w 600"/>
                              <a:gd name="T97" fmla="*/ 172720 h 703"/>
                              <a:gd name="T98" fmla="*/ 259080 w 600"/>
                              <a:gd name="T99" fmla="*/ 161925 h 703"/>
                              <a:gd name="T100" fmla="*/ 260350 w 600"/>
                              <a:gd name="T101" fmla="*/ 143510 h 703"/>
                              <a:gd name="T102" fmla="*/ 268605 w 600"/>
                              <a:gd name="T103" fmla="*/ 128270 h 703"/>
                              <a:gd name="T104" fmla="*/ 276860 w 600"/>
                              <a:gd name="T105" fmla="*/ 114935 h 703"/>
                              <a:gd name="T106" fmla="*/ 274955 w 600"/>
                              <a:gd name="T107" fmla="*/ 100330 h 703"/>
                              <a:gd name="T108" fmla="*/ 278130 w 600"/>
                              <a:gd name="T109" fmla="*/ 86995 h 703"/>
                              <a:gd name="T110" fmla="*/ 283210 w 600"/>
                              <a:gd name="T111" fmla="*/ 72390 h 703"/>
                              <a:gd name="T112" fmla="*/ 302260 w 600"/>
                              <a:gd name="T113" fmla="*/ 60325 h 703"/>
                              <a:gd name="T114" fmla="*/ 319405 w 600"/>
                              <a:gd name="T115" fmla="*/ 53340 h 703"/>
                              <a:gd name="T116" fmla="*/ 337185 w 600"/>
                              <a:gd name="T117" fmla="*/ 46990 h 703"/>
                              <a:gd name="T118" fmla="*/ 343535 w 600"/>
                              <a:gd name="T119" fmla="*/ 33020 h 703"/>
                              <a:gd name="T120" fmla="*/ 360045 w 600"/>
                              <a:gd name="T121" fmla="*/ 17145 h 703"/>
                              <a:gd name="T122" fmla="*/ 379730 w 600"/>
                              <a:gd name="T123" fmla="*/ 0 h 703"/>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600" h="703">
                                <a:moveTo>
                                  <a:pt x="243" y="678"/>
                                </a:moveTo>
                                <a:lnTo>
                                  <a:pt x="241" y="678"/>
                                </a:lnTo>
                                <a:lnTo>
                                  <a:pt x="241" y="680"/>
                                </a:lnTo>
                                <a:lnTo>
                                  <a:pt x="241" y="678"/>
                                </a:lnTo>
                                <a:lnTo>
                                  <a:pt x="239" y="678"/>
                                </a:lnTo>
                                <a:lnTo>
                                  <a:pt x="239" y="676"/>
                                </a:lnTo>
                                <a:lnTo>
                                  <a:pt x="237" y="676"/>
                                </a:lnTo>
                                <a:lnTo>
                                  <a:pt x="235" y="676"/>
                                </a:lnTo>
                                <a:lnTo>
                                  <a:pt x="235" y="678"/>
                                </a:lnTo>
                                <a:lnTo>
                                  <a:pt x="237" y="678"/>
                                </a:lnTo>
                                <a:lnTo>
                                  <a:pt x="237" y="680"/>
                                </a:lnTo>
                                <a:lnTo>
                                  <a:pt x="239" y="682"/>
                                </a:lnTo>
                                <a:lnTo>
                                  <a:pt x="239" y="684"/>
                                </a:lnTo>
                                <a:lnTo>
                                  <a:pt x="237" y="684"/>
                                </a:lnTo>
                                <a:lnTo>
                                  <a:pt x="235" y="684"/>
                                </a:lnTo>
                                <a:lnTo>
                                  <a:pt x="235" y="686"/>
                                </a:lnTo>
                                <a:lnTo>
                                  <a:pt x="235" y="688"/>
                                </a:lnTo>
                                <a:lnTo>
                                  <a:pt x="233" y="686"/>
                                </a:lnTo>
                                <a:lnTo>
                                  <a:pt x="231" y="686"/>
                                </a:lnTo>
                                <a:lnTo>
                                  <a:pt x="231" y="688"/>
                                </a:lnTo>
                                <a:lnTo>
                                  <a:pt x="233" y="690"/>
                                </a:lnTo>
                                <a:lnTo>
                                  <a:pt x="233" y="693"/>
                                </a:lnTo>
                                <a:lnTo>
                                  <a:pt x="231" y="693"/>
                                </a:lnTo>
                                <a:lnTo>
                                  <a:pt x="231" y="695"/>
                                </a:lnTo>
                                <a:lnTo>
                                  <a:pt x="229" y="695"/>
                                </a:lnTo>
                                <a:lnTo>
                                  <a:pt x="226" y="695"/>
                                </a:lnTo>
                                <a:lnTo>
                                  <a:pt x="226" y="697"/>
                                </a:lnTo>
                                <a:lnTo>
                                  <a:pt x="229" y="697"/>
                                </a:lnTo>
                                <a:lnTo>
                                  <a:pt x="229" y="699"/>
                                </a:lnTo>
                                <a:lnTo>
                                  <a:pt x="226" y="699"/>
                                </a:lnTo>
                                <a:lnTo>
                                  <a:pt x="224" y="699"/>
                                </a:lnTo>
                                <a:lnTo>
                                  <a:pt x="222" y="699"/>
                                </a:lnTo>
                                <a:lnTo>
                                  <a:pt x="222" y="697"/>
                                </a:lnTo>
                                <a:lnTo>
                                  <a:pt x="220" y="697"/>
                                </a:lnTo>
                                <a:lnTo>
                                  <a:pt x="218" y="697"/>
                                </a:lnTo>
                                <a:lnTo>
                                  <a:pt x="216" y="697"/>
                                </a:lnTo>
                                <a:lnTo>
                                  <a:pt x="216" y="699"/>
                                </a:lnTo>
                                <a:lnTo>
                                  <a:pt x="214" y="699"/>
                                </a:lnTo>
                                <a:lnTo>
                                  <a:pt x="214" y="697"/>
                                </a:lnTo>
                                <a:lnTo>
                                  <a:pt x="214" y="695"/>
                                </a:lnTo>
                                <a:lnTo>
                                  <a:pt x="212" y="695"/>
                                </a:lnTo>
                                <a:lnTo>
                                  <a:pt x="210" y="695"/>
                                </a:lnTo>
                                <a:lnTo>
                                  <a:pt x="210" y="693"/>
                                </a:lnTo>
                                <a:lnTo>
                                  <a:pt x="212" y="693"/>
                                </a:lnTo>
                                <a:lnTo>
                                  <a:pt x="212" y="690"/>
                                </a:lnTo>
                                <a:lnTo>
                                  <a:pt x="212" y="688"/>
                                </a:lnTo>
                                <a:lnTo>
                                  <a:pt x="214" y="688"/>
                                </a:lnTo>
                                <a:lnTo>
                                  <a:pt x="212" y="686"/>
                                </a:lnTo>
                                <a:lnTo>
                                  <a:pt x="210" y="684"/>
                                </a:lnTo>
                                <a:lnTo>
                                  <a:pt x="210" y="686"/>
                                </a:lnTo>
                                <a:lnTo>
                                  <a:pt x="207" y="686"/>
                                </a:lnTo>
                                <a:lnTo>
                                  <a:pt x="207" y="688"/>
                                </a:lnTo>
                                <a:lnTo>
                                  <a:pt x="207" y="690"/>
                                </a:lnTo>
                                <a:lnTo>
                                  <a:pt x="207" y="693"/>
                                </a:lnTo>
                                <a:lnTo>
                                  <a:pt x="205" y="693"/>
                                </a:lnTo>
                                <a:lnTo>
                                  <a:pt x="205" y="695"/>
                                </a:lnTo>
                                <a:lnTo>
                                  <a:pt x="203" y="695"/>
                                </a:lnTo>
                                <a:lnTo>
                                  <a:pt x="203" y="693"/>
                                </a:lnTo>
                                <a:lnTo>
                                  <a:pt x="203" y="690"/>
                                </a:lnTo>
                                <a:lnTo>
                                  <a:pt x="205" y="688"/>
                                </a:lnTo>
                                <a:lnTo>
                                  <a:pt x="205" y="686"/>
                                </a:lnTo>
                                <a:lnTo>
                                  <a:pt x="203" y="686"/>
                                </a:lnTo>
                                <a:lnTo>
                                  <a:pt x="201" y="686"/>
                                </a:lnTo>
                                <a:lnTo>
                                  <a:pt x="201" y="688"/>
                                </a:lnTo>
                                <a:lnTo>
                                  <a:pt x="199" y="690"/>
                                </a:lnTo>
                                <a:lnTo>
                                  <a:pt x="199" y="693"/>
                                </a:lnTo>
                                <a:lnTo>
                                  <a:pt x="197" y="693"/>
                                </a:lnTo>
                                <a:lnTo>
                                  <a:pt x="195" y="693"/>
                                </a:lnTo>
                                <a:lnTo>
                                  <a:pt x="195" y="690"/>
                                </a:lnTo>
                                <a:lnTo>
                                  <a:pt x="193" y="690"/>
                                </a:lnTo>
                                <a:lnTo>
                                  <a:pt x="193" y="693"/>
                                </a:lnTo>
                                <a:lnTo>
                                  <a:pt x="195" y="693"/>
                                </a:lnTo>
                                <a:lnTo>
                                  <a:pt x="193" y="693"/>
                                </a:lnTo>
                                <a:lnTo>
                                  <a:pt x="193" y="695"/>
                                </a:lnTo>
                                <a:lnTo>
                                  <a:pt x="191" y="695"/>
                                </a:lnTo>
                                <a:lnTo>
                                  <a:pt x="188" y="695"/>
                                </a:lnTo>
                                <a:lnTo>
                                  <a:pt x="186" y="695"/>
                                </a:lnTo>
                                <a:lnTo>
                                  <a:pt x="184" y="695"/>
                                </a:lnTo>
                                <a:lnTo>
                                  <a:pt x="182" y="695"/>
                                </a:lnTo>
                                <a:lnTo>
                                  <a:pt x="182" y="697"/>
                                </a:lnTo>
                                <a:lnTo>
                                  <a:pt x="182" y="699"/>
                                </a:lnTo>
                                <a:lnTo>
                                  <a:pt x="182" y="701"/>
                                </a:lnTo>
                                <a:lnTo>
                                  <a:pt x="182" y="703"/>
                                </a:lnTo>
                                <a:lnTo>
                                  <a:pt x="182" y="701"/>
                                </a:lnTo>
                                <a:lnTo>
                                  <a:pt x="180" y="701"/>
                                </a:lnTo>
                                <a:lnTo>
                                  <a:pt x="180" y="699"/>
                                </a:lnTo>
                                <a:lnTo>
                                  <a:pt x="180" y="697"/>
                                </a:lnTo>
                                <a:lnTo>
                                  <a:pt x="180" y="695"/>
                                </a:lnTo>
                                <a:lnTo>
                                  <a:pt x="180" y="693"/>
                                </a:lnTo>
                                <a:lnTo>
                                  <a:pt x="180" y="690"/>
                                </a:lnTo>
                                <a:lnTo>
                                  <a:pt x="180" y="688"/>
                                </a:lnTo>
                                <a:lnTo>
                                  <a:pt x="178" y="688"/>
                                </a:lnTo>
                                <a:lnTo>
                                  <a:pt x="176" y="690"/>
                                </a:lnTo>
                                <a:lnTo>
                                  <a:pt x="174" y="690"/>
                                </a:lnTo>
                                <a:lnTo>
                                  <a:pt x="172" y="690"/>
                                </a:lnTo>
                                <a:lnTo>
                                  <a:pt x="172" y="688"/>
                                </a:lnTo>
                                <a:lnTo>
                                  <a:pt x="169" y="688"/>
                                </a:lnTo>
                                <a:lnTo>
                                  <a:pt x="169" y="686"/>
                                </a:lnTo>
                                <a:lnTo>
                                  <a:pt x="167" y="686"/>
                                </a:lnTo>
                                <a:lnTo>
                                  <a:pt x="165" y="686"/>
                                </a:lnTo>
                                <a:lnTo>
                                  <a:pt x="165" y="688"/>
                                </a:lnTo>
                                <a:lnTo>
                                  <a:pt x="163" y="688"/>
                                </a:lnTo>
                                <a:lnTo>
                                  <a:pt x="163" y="690"/>
                                </a:lnTo>
                                <a:lnTo>
                                  <a:pt x="161" y="690"/>
                                </a:lnTo>
                                <a:lnTo>
                                  <a:pt x="159" y="690"/>
                                </a:lnTo>
                                <a:lnTo>
                                  <a:pt x="159" y="688"/>
                                </a:lnTo>
                                <a:lnTo>
                                  <a:pt x="157" y="688"/>
                                </a:lnTo>
                                <a:lnTo>
                                  <a:pt x="155" y="686"/>
                                </a:lnTo>
                                <a:lnTo>
                                  <a:pt x="155" y="688"/>
                                </a:lnTo>
                                <a:lnTo>
                                  <a:pt x="153" y="688"/>
                                </a:lnTo>
                                <a:lnTo>
                                  <a:pt x="153" y="690"/>
                                </a:lnTo>
                                <a:lnTo>
                                  <a:pt x="150" y="690"/>
                                </a:lnTo>
                                <a:lnTo>
                                  <a:pt x="150" y="688"/>
                                </a:lnTo>
                                <a:lnTo>
                                  <a:pt x="148" y="688"/>
                                </a:lnTo>
                                <a:lnTo>
                                  <a:pt x="148" y="690"/>
                                </a:lnTo>
                                <a:lnTo>
                                  <a:pt x="146" y="690"/>
                                </a:lnTo>
                                <a:lnTo>
                                  <a:pt x="144" y="690"/>
                                </a:lnTo>
                                <a:lnTo>
                                  <a:pt x="142" y="690"/>
                                </a:lnTo>
                                <a:lnTo>
                                  <a:pt x="142" y="688"/>
                                </a:lnTo>
                                <a:lnTo>
                                  <a:pt x="140" y="688"/>
                                </a:lnTo>
                                <a:lnTo>
                                  <a:pt x="140" y="686"/>
                                </a:lnTo>
                                <a:lnTo>
                                  <a:pt x="138" y="686"/>
                                </a:lnTo>
                                <a:lnTo>
                                  <a:pt x="136" y="686"/>
                                </a:lnTo>
                                <a:lnTo>
                                  <a:pt x="134" y="686"/>
                                </a:lnTo>
                                <a:lnTo>
                                  <a:pt x="134" y="684"/>
                                </a:lnTo>
                                <a:lnTo>
                                  <a:pt x="136" y="684"/>
                                </a:lnTo>
                                <a:lnTo>
                                  <a:pt x="136" y="682"/>
                                </a:lnTo>
                                <a:lnTo>
                                  <a:pt x="134" y="680"/>
                                </a:lnTo>
                                <a:lnTo>
                                  <a:pt x="134" y="682"/>
                                </a:lnTo>
                                <a:lnTo>
                                  <a:pt x="131" y="682"/>
                                </a:lnTo>
                                <a:lnTo>
                                  <a:pt x="129" y="682"/>
                                </a:lnTo>
                                <a:lnTo>
                                  <a:pt x="127" y="682"/>
                                </a:lnTo>
                                <a:lnTo>
                                  <a:pt x="125" y="680"/>
                                </a:lnTo>
                                <a:lnTo>
                                  <a:pt x="123" y="680"/>
                                </a:lnTo>
                                <a:lnTo>
                                  <a:pt x="123" y="682"/>
                                </a:lnTo>
                                <a:lnTo>
                                  <a:pt x="121" y="682"/>
                                </a:lnTo>
                                <a:lnTo>
                                  <a:pt x="121" y="684"/>
                                </a:lnTo>
                                <a:lnTo>
                                  <a:pt x="121" y="686"/>
                                </a:lnTo>
                                <a:lnTo>
                                  <a:pt x="121" y="688"/>
                                </a:lnTo>
                                <a:lnTo>
                                  <a:pt x="121" y="690"/>
                                </a:lnTo>
                                <a:lnTo>
                                  <a:pt x="119" y="690"/>
                                </a:lnTo>
                                <a:lnTo>
                                  <a:pt x="119" y="693"/>
                                </a:lnTo>
                                <a:lnTo>
                                  <a:pt x="117" y="693"/>
                                </a:lnTo>
                                <a:lnTo>
                                  <a:pt x="117" y="695"/>
                                </a:lnTo>
                                <a:lnTo>
                                  <a:pt x="115" y="695"/>
                                </a:lnTo>
                                <a:lnTo>
                                  <a:pt x="115" y="693"/>
                                </a:lnTo>
                                <a:lnTo>
                                  <a:pt x="112" y="693"/>
                                </a:lnTo>
                                <a:lnTo>
                                  <a:pt x="112" y="690"/>
                                </a:lnTo>
                                <a:lnTo>
                                  <a:pt x="110" y="690"/>
                                </a:lnTo>
                                <a:lnTo>
                                  <a:pt x="110" y="688"/>
                                </a:lnTo>
                                <a:lnTo>
                                  <a:pt x="110" y="690"/>
                                </a:lnTo>
                                <a:lnTo>
                                  <a:pt x="108" y="690"/>
                                </a:lnTo>
                                <a:lnTo>
                                  <a:pt x="106" y="690"/>
                                </a:lnTo>
                                <a:lnTo>
                                  <a:pt x="104" y="690"/>
                                </a:lnTo>
                                <a:lnTo>
                                  <a:pt x="104" y="693"/>
                                </a:lnTo>
                                <a:lnTo>
                                  <a:pt x="102" y="693"/>
                                </a:lnTo>
                                <a:lnTo>
                                  <a:pt x="100" y="693"/>
                                </a:lnTo>
                                <a:lnTo>
                                  <a:pt x="98" y="693"/>
                                </a:lnTo>
                                <a:lnTo>
                                  <a:pt x="98" y="690"/>
                                </a:lnTo>
                                <a:lnTo>
                                  <a:pt x="100" y="690"/>
                                </a:lnTo>
                                <a:lnTo>
                                  <a:pt x="100" y="688"/>
                                </a:lnTo>
                                <a:lnTo>
                                  <a:pt x="98" y="688"/>
                                </a:lnTo>
                                <a:lnTo>
                                  <a:pt x="96" y="688"/>
                                </a:lnTo>
                                <a:lnTo>
                                  <a:pt x="93" y="688"/>
                                </a:lnTo>
                                <a:lnTo>
                                  <a:pt x="93" y="686"/>
                                </a:lnTo>
                                <a:lnTo>
                                  <a:pt x="93" y="684"/>
                                </a:lnTo>
                                <a:lnTo>
                                  <a:pt x="96" y="684"/>
                                </a:lnTo>
                                <a:lnTo>
                                  <a:pt x="96" y="682"/>
                                </a:lnTo>
                                <a:lnTo>
                                  <a:pt x="96" y="680"/>
                                </a:lnTo>
                                <a:lnTo>
                                  <a:pt x="98" y="680"/>
                                </a:lnTo>
                                <a:lnTo>
                                  <a:pt x="98" y="678"/>
                                </a:lnTo>
                                <a:lnTo>
                                  <a:pt x="96" y="678"/>
                                </a:lnTo>
                                <a:lnTo>
                                  <a:pt x="93" y="676"/>
                                </a:lnTo>
                                <a:lnTo>
                                  <a:pt x="93" y="678"/>
                                </a:lnTo>
                                <a:lnTo>
                                  <a:pt x="91" y="678"/>
                                </a:lnTo>
                                <a:lnTo>
                                  <a:pt x="89" y="678"/>
                                </a:lnTo>
                                <a:lnTo>
                                  <a:pt x="87" y="678"/>
                                </a:lnTo>
                                <a:lnTo>
                                  <a:pt x="87" y="676"/>
                                </a:lnTo>
                                <a:lnTo>
                                  <a:pt x="89" y="676"/>
                                </a:lnTo>
                                <a:lnTo>
                                  <a:pt x="91" y="676"/>
                                </a:lnTo>
                                <a:lnTo>
                                  <a:pt x="91" y="673"/>
                                </a:lnTo>
                                <a:lnTo>
                                  <a:pt x="91" y="671"/>
                                </a:lnTo>
                                <a:lnTo>
                                  <a:pt x="91" y="669"/>
                                </a:lnTo>
                                <a:lnTo>
                                  <a:pt x="93" y="669"/>
                                </a:lnTo>
                                <a:lnTo>
                                  <a:pt x="93" y="667"/>
                                </a:lnTo>
                                <a:lnTo>
                                  <a:pt x="91" y="667"/>
                                </a:lnTo>
                                <a:lnTo>
                                  <a:pt x="89" y="667"/>
                                </a:lnTo>
                                <a:lnTo>
                                  <a:pt x="89" y="665"/>
                                </a:lnTo>
                                <a:lnTo>
                                  <a:pt x="89" y="663"/>
                                </a:lnTo>
                                <a:lnTo>
                                  <a:pt x="87" y="663"/>
                                </a:lnTo>
                                <a:lnTo>
                                  <a:pt x="87" y="661"/>
                                </a:lnTo>
                                <a:lnTo>
                                  <a:pt x="85" y="661"/>
                                </a:lnTo>
                                <a:lnTo>
                                  <a:pt x="85" y="659"/>
                                </a:lnTo>
                                <a:lnTo>
                                  <a:pt x="83" y="659"/>
                                </a:lnTo>
                                <a:lnTo>
                                  <a:pt x="83" y="657"/>
                                </a:lnTo>
                                <a:lnTo>
                                  <a:pt x="83" y="654"/>
                                </a:lnTo>
                                <a:lnTo>
                                  <a:pt x="81" y="654"/>
                                </a:lnTo>
                                <a:lnTo>
                                  <a:pt x="81" y="652"/>
                                </a:lnTo>
                                <a:lnTo>
                                  <a:pt x="79" y="652"/>
                                </a:lnTo>
                                <a:lnTo>
                                  <a:pt x="79" y="654"/>
                                </a:lnTo>
                                <a:lnTo>
                                  <a:pt x="76" y="654"/>
                                </a:lnTo>
                                <a:lnTo>
                                  <a:pt x="74" y="654"/>
                                </a:lnTo>
                                <a:lnTo>
                                  <a:pt x="72" y="652"/>
                                </a:lnTo>
                                <a:lnTo>
                                  <a:pt x="72" y="650"/>
                                </a:lnTo>
                                <a:lnTo>
                                  <a:pt x="70" y="650"/>
                                </a:lnTo>
                                <a:lnTo>
                                  <a:pt x="70" y="648"/>
                                </a:lnTo>
                                <a:lnTo>
                                  <a:pt x="72" y="648"/>
                                </a:lnTo>
                                <a:lnTo>
                                  <a:pt x="72" y="646"/>
                                </a:lnTo>
                                <a:lnTo>
                                  <a:pt x="72" y="644"/>
                                </a:lnTo>
                                <a:lnTo>
                                  <a:pt x="74" y="644"/>
                                </a:lnTo>
                                <a:lnTo>
                                  <a:pt x="74" y="642"/>
                                </a:lnTo>
                                <a:lnTo>
                                  <a:pt x="76" y="642"/>
                                </a:lnTo>
                                <a:lnTo>
                                  <a:pt x="79" y="642"/>
                                </a:lnTo>
                                <a:lnTo>
                                  <a:pt x="79" y="640"/>
                                </a:lnTo>
                                <a:lnTo>
                                  <a:pt x="76" y="640"/>
                                </a:lnTo>
                                <a:lnTo>
                                  <a:pt x="76" y="638"/>
                                </a:lnTo>
                                <a:lnTo>
                                  <a:pt x="76" y="635"/>
                                </a:lnTo>
                                <a:lnTo>
                                  <a:pt x="76" y="633"/>
                                </a:lnTo>
                                <a:lnTo>
                                  <a:pt x="76" y="631"/>
                                </a:lnTo>
                                <a:lnTo>
                                  <a:pt x="76" y="629"/>
                                </a:lnTo>
                                <a:lnTo>
                                  <a:pt x="76" y="627"/>
                                </a:lnTo>
                                <a:lnTo>
                                  <a:pt x="76" y="625"/>
                                </a:lnTo>
                                <a:lnTo>
                                  <a:pt x="74" y="625"/>
                                </a:lnTo>
                                <a:lnTo>
                                  <a:pt x="74" y="623"/>
                                </a:lnTo>
                                <a:lnTo>
                                  <a:pt x="72" y="623"/>
                                </a:lnTo>
                                <a:lnTo>
                                  <a:pt x="72" y="621"/>
                                </a:lnTo>
                                <a:lnTo>
                                  <a:pt x="72" y="623"/>
                                </a:lnTo>
                                <a:lnTo>
                                  <a:pt x="70" y="623"/>
                                </a:lnTo>
                                <a:lnTo>
                                  <a:pt x="70" y="621"/>
                                </a:lnTo>
                                <a:lnTo>
                                  <a:pt x="70" y="619"/>
                                </a:lnTo>
                                <a:lnTo>
                                  <a:pt x="70" y="616"/>
                                </a:lnTo>
                                <a:lnTo>
                                  <a:pt x="70" y="614"/>
                                </a:lnTo>
                                <a:lnTo>
                                  <a:pt x="68" y="614"/>
                                </a:lnTo>
                                <a:lnTo>
                                  <a:pt x="68" y="612"/>
                                </a:lnTo>
                                <a:lnTo>
                                  <a:pt x="66" y="612"/>
                                </a:lnTo>
                                <a:lnTo>
                                  <a:pt x="66" y="610"/>
                                </a:lnTo>
                                <a:lnTo>
                                  <a:pt x="66" y="608"/>
                                </a:lnTo>
                                <a:lnTo>
                                  <a:pt x="64" y="608"/>
                                </a:lnTo>
                                <a:lnTo>
                                  <a:pt x="64" y="606"/>
                                </a:lnTo>
                                <a:lnTo>
                                  <a:pt x="64" y="604"/>
                                </a:lnTo>
                                <a:lnTo>
                                  <a:pt x="62" y="604"/>
                                </a:lnTo>
                                <a:lnTo>
                                  <a:pt x="62" y="602"/>
                                </a:lnTo>
                                <a:lnTo>
                                  <a:pt x="62" y="600"/>
                                </a:lnTo>
                                <a:lnTo>
                                  <a:pt x="62" y="597"/>
                                </a:lnTo>
                                <a:lnTo>
                                  <a:pt x="60" y="597"/>
                                </a:lnTo>
                                <a:lnTo>
                                  <a:pt x="60" y="595"/>
                                </a:lnTo>
                                <a:lnTo>
                                  <a:pt x="60" y="593"/>
                                </a:lnTo>
                                <a:lnTo>
                                  <a:pt x="60" y="591"/>
                                </a:lnTo>
                                <a:lnTo>
                                  <a:pt x="60" y="589"/>
                                </a:lnTo>
                                <a:lnTo>
                                  <a:pt x="57" y="589"/>
                                </a:lnTo>
                                <a:lnTo>
                                  <a:pt x="57" y="587"/>
                                </a:lnTo>
                                <a:lnTo>
                                  <a:pt x="60" y="587"/>
                                </a:lnTo>
                                <a:lnTo>
                                  <a:pt x="60" y="585"/>
                                </a:lnTo>
                                <a:lnTo>
                                  <a:pt x="60" y="583"/>
                                </a:lnTo>
                                <a:lnTo>
                                  <a:pt x="60" y="581"/>
                                </a:lnTo>
                                <a:lnTo>
                                  <a:pt x="57" y="581"/>
                                </a:lnTo>
                                <a:lnTo>
                                  <a:pt x="55" y="581"/>
                                </a:lnTo>
                                <a:lnTo>
                                  <a:pt x="55" y="578"/>
                                </a:lnTo>
                                <a:lnTo>
                                  <a:pt x="53" y="578"/>
                                </a:lnTo>
                                <a:lnTo>
                                  <a:pt x="51" y="578"/>
                                </a:lnTo>
                                <a:lnTo>
                                  <a:pt x="49" y="578"/>
                                </a:lnTo>
                                <a:lnTo>
                                  <a:pt x="47" y="576"/>
                                </a:lnTo>
                                <a:lnTo>
                                  <a:pt x="47" y="578"/>
                                </a:lnTo>
                                <a:lnTo>
                                  <a:pt x="47" y="576"/>
                                </a:lnTo>
                                <a:lnTo>
                                  <a:pt x="45" y="576"/>
                                </a:lnTo>
                                <a:lnTo>
                                  <a:pt x="45" y="574"/>
                                </a:lnTo>
                                <a:lnTo>
                                  <a:pt x="43" y="574"/>
                                </a:lnTo>
                                <a:lnTo>
                                  <a:pt x="41" y="574"/>
                                </a:lnTo>
                                <a:lnTo>
                                  <a:pt x="38" y="574"/>
                                </a:lnTo>
                                <a:lnTo>
                                  <a:pt x="38" y="572"/>
                                </a:lnTo>
                                <a:lnTo>
                                  <a:pt x="38" y="570"/>
                                </a:lnTo>
                                <a:lnTo>
                                  <a:pt x="36" y="570"/>
                                </a:lnTo>
                                <a:lnTo>
                                  <a:pt x="36" y="572"/>
                                </a:lnTo>
                                <a:lnTo>
                                  <a:pt x="34" y="572"/>
                                </a:lnTo>
                                <a:lnTo>
                                  <a:pt x="32" y="570"/>
                                </a:lnTo>
                                <a:lnTo>
                                  <a:pt x="30" y="570"/>
                                </a:lnTo>
                                <a:lnTo>
                                  <a:pt x="30" y="572"/>
                                </a:lnTo>
                                <a:lnTo>
                                  <a:pt x="32" y="572"/>
                                </a:lnTo>
                                <a:lnTo>
                                  <a:pt x="32" y="574"/>
                                </a:lnTo>
                                <a:lnTo>
                                  <a:pt x="30" y="574"/>
                                </a:lnTo>
                                <a:lnTo>
                                  <a:pt x="30" y="572"/>
                                </a:lnTo>
                                <a:lnTo>
                                  <a:pt x="30" y="570"/>
                                </a:lnTo>
                                <a:lnTo>
                                  <a:pt x="30" y="568"/>
                                </a:lnTo>
                                <a:lnTo>
                                  <a:pt x="28" y="568"/>
                                </a:lnTo>
                                <a:lnTo>
                                  <a:pt x="26" y="568"/>
                                </a:lnTo>
                                <a:lnTo>
                                  <a:pt x="26" y="570"/>
                                </a:lnTo>
                                <a:lnTo>
                                  <a:pt x="24" y="572"/>
                                </a:lnTo>
                                <a:lnTo>
                                  <a:pt x="24" y="574"/>
                                </a:lnTo>
                                <a:lnTo>
                                  <a:pt x="24" y="576"/>
                                </a:lnTo>
                                <a:lnTo>
                                  <a:pt x="22" y="576"/>
                                </a:lnTo>
                                <a:lnTo>
                                  <a:pt x="19" y="576"/>
                                </a:lnTo>
                                <a:lnTo>
                                  <a:pt x="19" y="578"/>
                                </a:lnTo>
                                <a:lnTo>
                                  <a:pt x="17" y="578"/>
                                </a:lnTo>
                                <a:lnTo>
                                  <a:pt x="17" y="576"/>
                                </a:lnTo>
                                <a:lnTo>
                                  <a:pt x="15" y="576"/>
                                </a:lnTo>
                                <a:lnTo>
                                  <a:pt x="13" y="576"/>
                                </a:lnTo>
                                <a:lnTo>
                                  <a:pt x="11" y="576"/>
                                </a:lnTo>
                                <a:lnTo>
                                  <a:pt x="9" y="576"/>
                                </a:lnTo>
                                <a:lnTo>
                                  <a:pt x="9" y="574"/>
                                </a:lnTo>
                                <a:lnTo>
                                  <a:pt x="9" y="572"/>
                                </a:lnTo>
                                <a:lnTo>
                                  <a:pt x="7" y="572"/>
                                </a:lnTo>
                                <a:lnTo>
                                  <a:pt x="7" y="570"/>
                                </a:lnTo>
                                <a:lnTo>
                                  <a:pt x="5" y="572"/>
                                </a:lnTo>
                                <a:lnTo>
                                  <a:pt x="5" y="574"/>
                                </a:lnTo>
                                <a:lnTo>
                                  <a:pt x="3" y="574"/>
                                </a:lnTo>
                                <a:lnTo>
                                  <a:pt x="3" y="572"/>
                                </a:lnTo>
                                <a:lnTo>
                                  <a:pt x="3" y="570"/>
                                </a:lnTo>
                                <a:lnTo>
                                  <a:pt x="3" y="568"/>
                                </a:lnTo>
                                <a:lnTo>
                                  <a:pt x="0" y="568"/>
                                </a:lnTo>
                                <a:lnTo>
                                  <a:pt x="0" y="566"/>
                                </a:lnTo>
                                <a:lnTo>
                                  <a:pt x="0" y="564"/>
                                </a:lnTo>
                                <a:lnTo>
                                  <a:pt x="3" y="564"/>
                                </a:lnTo>
                                <a:lnTo>
                                  <a:pt x="5" y="564"/>
                                </a:lnTo>
                                <a:lnTo>
                                  <a:pt x="7" y="564"/>
                                </a:lnTo>
                                <a:lnTo>
                                  <a:pt x="9" y="564"/>
                                </a:lnTo>
                                <a:lnTo>
                                  <a:pt x="9" y="562"/>
                                </a:lnTo>
                                <a:lnTo>
                                  <a:pt x="11" y="562"/>
                                </a:lnTo>
                                <a:lnTo>
                                  <a:pt x="13" y="562"/>
                                </a:lnTo>
                                <a:lnTo>
                                  <a:pt x="13" y="559"/>
                                </a:lnTo>
                                <a:lnTo>
                                  <a:pt x="15" y="557"/>
                                </a:lnTo>
                                <a:lnTo>
                                  <a:pt x="15" y="555"/>
                                </a:lnTo>
                                <a:lnTo>
                                  <a:pt x="17" y="555"/>
                                </a:lnTo>
                                <a:lnTo>
                                  <a:pt x="17" y="553"/>
                                </a:lnTo>
                                <a:lnTo>
                                  <a:pt x="17" y="551"/>
                                </a:lnTo>
                                <a:lnTo>
                                  <a:pt x="19" y="551"/>
                                </a:lnTo>
                                <a:lnTo>
                                  <a:pt x="19" y="549"/>
                                </a:lnTo>
                                <a:lnTo>
                                  <a:pt x="22" y="549"/>
                                </a:lnTo>
                                <a:lnTo>
                                  <a:pt x="22" y="547"/>
                                </a:lnTo>
                                <a:lnTo>
                                  <a:pt x="24" y="547"/>
                                </a:lnTo>
                                <a:lnTo>
                                  <a:pt x="24" y="545"/>
                                </a:lnTo>
                                <a:lnTo>
                                  <a:pt x="26" y="545"/>
                                </a:lnTo>
                                <a:lnTo>
                                  <a:pt x="26" y="543"/>
                                </a:lnTo>
                                <a:lnTo>
                                  <a:pt x="28" y="543"/>
                                </a:lnTo>
                                <a:lnTo>
                                  <a:pt x="30" y="540"/>
                                </a:lnTo>
                                <a:lnTo>
                                  <a:pt x="32" y="540"/>
                                </a:lnTo>
                                <a:lnTo>
                                  <a:pt x="34" y="540"/>
                                </a:lnTo>
                                <a:lnTo>
                                  <a:pt x="34" y="538"/>
                                </a:lnTo>
                                <a:lnTo>
                                  <a:pt x="38" y="538"/>
                                </a:lnTo>
                                <a:lnTo>
                                  <a:pt x="41" y="538"/>
                                </a:lnTo>
                                <a:lnTo>
                                  <a:pt x="43" y="536"/>
                                </a:lnTo>
                                <a:lnTo>
                                  <a:pt x="45" y="536"/>
                                </a:lnTo>
                                <a:lnTo>
                                  <a:pt x="47" y="536"/>
                                </a:lnTo>
                                <a:lnTo>
                                  <a:pt x="49" y="536"/>
                                </a:lnTo>
                                <a:lnTo>
                                  <a:pt x="51" y="536"/>
                                </a:lnTo>
                                <a:lnTo>
                                  <a:pt x="53" y="536"/>
                                </a:lnTo>
                                <a:lnTo>
                                  <a:pt x="55" y="536"/>
                                </a:lnTo>
                                <a:lnTo>
                                  <a:pt x="55" y="538"/>
                                </a:lnTo>
                                <a:lnTo>
                                  <a:pt x="57" y="538"/>
                                </a:lnTo>
                                <a:lnTo>
                                  <a:pt x="60" y="538"/>
                                </a:lnTo>
                                <a:lnTo>
                                  <a:pt x="62" y="538"/>
                                </a:lnTo>
                                <a:lnTo>
                                  <a:pt x="64" y="538"/>
                                </a:lnTo>
                                <a:lnTo>
                                  <a:pt x="66" y="538"/>
                                </a:lnTo>
                                <a:lnTo>
                                  <a:pt x="66" y="536"/>
                                </a:lnTo>
                                <a:lnTo>
                                  <a:pt x="68" y="536"/>
                                </a:lnTo>
                                <a:lnTo>
                                  <a:pt x="70" y="536"/>
                                </a:lnTo>
                                <a:lnTo>
                                  <a:pt x="72" y="534"/>
                                </a:lnTo>
                                <a:lnTo>
                                  <a:pt x="74" y="534"/>
                                </a:lnTo>
                                <a:lnTo>
                                  <a:pt x="76" y="532"/>
                                </a:lnTo>
                                <a:lnTo>
                                  <a:pt x="79" y="532"/>
                                </a:lnTo>
                                <a:lnTo>
                                  <a:pt x="81" y="530"/>
                                </a:lnTo>
                                <a:lnTo>
                                  <a:pt x="83" y="530"/>
                                </a:lnTo>
                                <a:lnTo>
                                  <a:pt x="83" y="528"/>
                                </a:lnTo>
                                <a:lnTo>
                                  <a:pt x="85" y="528"/>
                                </a:lnTo>
                                <a:lnTo>
                                  <a:pt x="87" y="526"/>
                                </a:lnTo>
                                <a:lnTo>
                                  <a:pt x="89" y="526"/>
                                </a:lnTo>
                                <a:lnTo>
                                  <a:pt x="91" y="523"/>
                                </a:lnTo>
                                <a:lnTo>
                                  <a:pt x="93" y="523"/>
                                </a:lnTo>
                                <a:lnTo>
                                  <a:pt x="96" y="521"/>
                                </a:lnTo>
                                <a:lnTo>
                                  <a:pt x="98" y="521"/>
                                </a:lnTo>
                                <a:lnTo>
                                  <a:pt x="100" y="521"/>
                                </a:lnTo>
                                <a:lnTo>
                                  <a:pt x="102" y="521"/>
                                </a:lnTo>
                                <a:lnTo>
                                  <a:pt x="106" y="519"/>
                                </a:lnTo>
                                <a:lnTo>
                                  <a:pt x="108" y="519"/>
                                </a:lnTo>
                                <a:lnTo>
                                  <a:pt x="110" y="519"/>
                                </a:lnTo>
                                <a:lnTo>
                                  <a:pt x="110" y="517"/>
                                </a:lnTo>
                                <a:lnTo>
                                  <a:pt x="112" y="517"/>
                                </a:lnTo>
                                <a:lnTo>
                                  <a:pt x="112" y="515"/>
                                </a:lnTo>
                                <a:lnTo>
                                  <a:pt x="115" y="515"/>
                                </a:lnTo>
                                <a:lnTo>
                                  <a:pt x="117" y="513"/>
                                </a:lnTo>
                                <a:lnTo>
                                  <a:pt x="119" y="513"/>
                                </a:lnTo>
                                <a:lnTo>
                                  <a:pt x="121" y="511"/>
                                </a:lnTo>
                                <a:lnTo>
                                  <a:pt x="123" y="511"/>
                                </a:lnTo>
                                <a:lnTo>
                                  <a:pt x="125" y="509"/>
                                </a:lnTo>
                                <a:lnTo>
                                  <a:pt x="127" y="509"/>
                                </a:lnTo>
                                <a:lnTo>
                                  <a:pt x="129" y="509"/>
                                </a:lnTo>
                                <a:lnTo>
                                  <a:pt x="131" y="509"/>
                                </a:lnTo>
                                <a:lnTo>
                                  <a:pt x="134" y="509"/>
                                </a:lnTo>
                                <a:lnTo>
                                  <a:pt x="136" y="509"/>
                                </a:lnTo>
                                <a:lnTo>
                                  <a:pt x="138" y="509"/>
                                </a:lnTo>
                                <a:lnTo>
                                  <a:pt x="140" y="509"/>
                                </a:lnTo>
                                <a:lnTo>
                                  <a:pt x="142" y="509"/>
                                </a:lnTo>
                                <a:lnTo>
                                  <a:pt x="144" y="509"/>
                                </a:lnTo>
                                <a:lnTo>
                                  <a:pt x="144" y="511"/>
                                </a:lnTo>
                                <a:lnTo>
                                  <a:pt x="148" y="511"/>
                                </a:lnTo>
                                <a:lnTo>
                                  <a:pt x="150" y="511"/>
                                </a:lnTo>
                                <a:lnTo>
                                  <a:pt x="153" y="511"/>
                                </a:lnTo>
                                <a:lnTo>
                                  <a:pt x="155" y="511"/>
                                </a:lnTo>
                                <a:lnTo>
                                  <a:pt x="157" y="513"/>
                                </a:lnTo>
                                <a:lnTo>
                                  <a:pt x="159" y="513"/>
                                </a:lnTo>
                                <a:lnTo>
                                  <a:pt x="161" y="513"/>
                                </a:lnTo>
                                <a:lnTo>
                                  <a:pt x="161" y="515"/>
                                </a:lnTo>
                                <a:lnTo>
                                  <a:pt x="163" y="515"/>
                                </a:lnTo>
                                <a:lnTo>
                                  <a:pt x="165" y="515"/>
                                </a:lnTo>
                                <a:lnTo>
                                  <a:pt x="167" y="515"/>
                                </a:lnTo>
                                <a:lnTo>
                                  <a:pt x="167" y="517"/>
                                </a:lnTo>
                                <a:lnTo>
                                  <a:pt x="169" y="517"/>
                                </a:lnTo>
                                <a:lnTo>
                                  <a:pt x="172" y="517"/>
                                </a:lnTo>
                                <a:lnTo>
                                  <a:pt x="176" y="517"/>
                                </a:lnTo>
                                <a:lnTo>
                                  <a:pt x="178" y="517"/>
                                </a:lnTo>
                                <a:lnTo>
                                  <a:pt x="180" y="517"/>
                                </a:lnTo>
                                <a:lnTo>
                                  <a:pt x="182" y="519"/>
                                </a:lnTo>
                                <a:lnTo>
                                  <a:pt x="184" y="519"/>
                                </a:lnTo>
                                <a:lnTo>
                                  <a:pt x="186" y="519"/>
                                </a:lnTo>
                                <a:lnTo>
                                  <a:pt x="188" y="517"/>
                                </a:lnTo>
                                <a:lnTo>
                                  <a:pt x="191" y="517"/>
                                </a:lnTo>
                                <a:lnTo>
                                  <a:pt x="193" y="517"/>
                                </a:lnTo>
                                <a:lnTo>
                                  <a:pt x="195" y="517"/>
                                </a:lnTo>
                                <a:lnTo>
                                  <a:pt x="197" y="517"/>
                                </a:lnTo>
                                <a:lnTo>
                                  <a:pt x="199" y="517"/>
                                </a:lnTo>
                                <a:lnTo>
                                  <a:pt x="201" y="517"/>
                                </a:lnTo>
                                <a:lnTo>
                                  <a:pt x="203" y="517"/>
                                </a:lnTo>
                                <a:lnTo>
                                  <a:pt x="203" y="515"/>
                                </a:lnTo>
                                <a:lnTo>
                                  <a:pt x="205" y="515"/>
                                </a:lnTo>
                                <a:lnTo>
                                  <a:pt x="207" y="513"/>
                                </a:lnTo>
                                <a:lnTo>
                                  <a:pt x="210" y="511"/>
                                </a:lnTo>
                                <a:lnTo>
                                  <a:pt x="212" y="511"/>
                                </a:lnTo>
                                <a:lnTo>
                                  <a:pt x="212" y="509"/>
                                </a:lnTo>
                                <a:lnTo>
                                  <a:pt x="214" y="509"/>
                                </a:lnTo>
                                <a:lnTo>
                                  <a:pt x="214" y="507"/>
                                </a:lnTo>
                                <a:lnTo>
                                  <a:pt x="216" y="507"/>
                                </a:lnTo>
                                <a:lnTo>
                                  <a:pt x="216" y="502"/>
                                </a:lnTo>
                                <a:lnTo>
                                  <a:pt x="218" y="502"/>
                                </a:lnTo>
                                <a:lnTo>
                                  <a:pt x="218" y="500"/>
                                </a:lnTo>
                                <a:lnTo>
                                  <a:pt x="218" y="498"/>
                                </a:lnTo>
                                <a:lnTo>
                                  <a:pt x="218" y="496"/>
                                </a:lnTo>
                                <a:lnTo>
                                  <a:pt x="220" y="494"/>
                                </a:lnTo>
                                <a:lnTo>
                                  <a:pt x="220" y="492"/>
                                </a:lnTo>
                                <a:lnTo>
                                  <a:pt x="220" y="490"/>
                                </a:lnTo>
                                <a:lnTo>
                                  <a:pt x="218" y="490"/>
                                </a:lnTo>
                                <a:lnTo>
                                  <a:pt x="218" y="488"/>
                                </a:lnTo>
                                <a:lnTo>
                                  <a:pt x="218" y="483"/>
                                </a:lnTo>
                                <a:lnTo>
                                  <a:pt x="218" y="481"/>
                                </a:lnTo>
                                <a:lnTo>
                                  <a:pt x="218" y="479"/>
                                </a:lnTo>
                                <a:lnTo>
                                  <a:pt x="218" y="477"/>
                                </a:lnTo>
                                <a:lnTo>
                                  <a:pt x="218" y="475"/>
                                </a:lnTo>
                                <a:lnTo>
                                  <a:pt x="218" y="473"/>
                                </a:lnTo>
                                <a:lnTo>
                                  <a:pt x="220" y="471"/>
                                </a:lnTo>
                                <a:lnTo>
                                  <a:pt x="220" y="469"/>
                                </a:lnTo>
                                <a:lnTo>
                                  <a:pt x="220" y="466"/>
                                </a:lnTo>
                                <a:lnTo>
                                  <a:pt x="220" y="464"/>
                                </a:lnTo>
                                <a:lnTo>
                                  <a:pt x="220" y="462"/>
                                </a:lnTo>
                                <a:lnTo>
                                  <a:pt x="220" y="460"/>
                                </a:lnTo>
                                <a:lnTo>
                                  <a:pt x="222" y="458"/>
                                </a:lnTo>
                                <a:lnTo>
                                  <a:pt x="222" y="456"/>
                                </a:lnTo>
                                <a:lnTo>
                                  <a:pt x="224" y="454"/>
                                </a:lnTo>
                                <a:lnTo>
                                  <a:pt x="224" y="452"/>
                                </a:lnTo>
                                <a:lnTo>
                                  <a:pt x="226" y="450"/>
                                </a:lnTo>
                                <a:lnTo>
                                  <a:pt x="226" y="447"/>
                                </a:lnTo>
                                <a:lnTo>
                                  <a:pt x="229" y="445"/>
                                </a:lnTo>
                                <a:lnTo>
                                  <a:pt x="229" y="443"/>
                                </a:lnTo>
                                <a:lnTo>
                                  <a:pt x="231" y="443"/>
                                </a:lnTo>
                                <a:lnTo>
                                  <a:pt x="231" y="441"/>
                                </a:lnTo>
                                <a:lnTo>
                                  <a:pt x="233" y="441"/>
                                </a:lnTo>
                                <a:lnTo>
                                  <a:pt x="235" y="439"/>
                                </a:lnTo>
                                <a:lnTo>
                                  <a:pt x="237" y="439"/>
                                </a:lnTo>
                                <a:lnTo>
                                  <a:pt x="239" y="439"/>
                                </a:lnTo>
                                <a:lnTo>
                                  <a:pt x="241" y="439"/>
                                </a:lnTo>
                                <a:lnTo>
                                  <a:pt x="243" y="437"/>
                                </a:lnTo>
                                <a:lnTo>
                                  <a:pt x="245" y="437"/>
                                </a:lnTo>
                                <a:lnTo>
                                  <a:pt x="248" y="435"/>
                                </a:lnTo>
                                <a:lnTo>
                                  <a:pt x="250" y="435"/>
                                </a:lnTo>
                                <a:lnTo>
                                  <a:pt x="250" y="433"/>
                                </a:lnTo>
                                <a:lnTo>
                                  <a:pt x="252" y="433"/>
                                </a:lnTo>
                                <a:lnTo>
                                  <a:pt x="252" y="431"/>
                                </a:lnTo>
                                <a:lnTo>
                                  <a:pt x="254" y="431"/>
                                </a:lnTo>
                                <a:lnTo>
                                  <a:pt x="254" y="428"/>
                                </a:lnTo>
                                <a:lnTo>
                                  <a:pt x="256" y="428"/>
                                </a:lnTo>
                                <a:lnTo>
                                  <a:pt x="256" y="426"/>
                                </a:lnTo>
                                <a:lnTo>
                                  <a:pt x="258" y="424"/>
                                </a:lnTo>
                                <a:lnTo>
                                  <a:pt x="258" y="422"/>
                                </a:lnTo>
                                <a:lnTo>
                                  <a:pt x="260" y="420"/>
                                </a:lnTo>
                                <a:lnTo>
                                  <a:pt x="260" y="418"/>
                                </a:lnTo>
                                <a:lnTo>
                                  <a:pt x="260" y="416"/>
                                </a:lnTo>
                                <a:lnTo>
                                  <a:pt x="260" y="414"/>
                                </a:lnTo>
                                <a:lnTo>
                                  <a:pt x="262" y="414"/>
                                </a:lnTo>
                                <a:lnTo>
                                  <a:pt x="262" y="412"/>
                                </a:lnTo>
                                <a:lnTo>
                                  <a:pt x="262" y="409"/>
                                </a:lnTo>
                                <a:lnTo>
                                  <a:pt x="262" y="407"/>
                                </a:lnTo>
                                <a:lnTo>
                                  <a:pt x="264" y="407"/>
                                </a:lnTo>
                                <a:lnTo>
                                  <a:pt x="264" y="405"/>
                                </a:lnTo>
                                <a:lnTo>
                                  <a:pt x="267" y="403"/>
                                </a:lnTo>
                                <a:lnTo>
                                  <a:pt x="267" y="401"/>
                                </a:lnTo>
                                <a:lnTo>
                                  <a:pt x="269" y="401"/>
                                </a:lnTo>
                                <a:lnTo>
                                  <a:pt x="271" y="399"/>
                                </a:lnTo>
                                <a:lnTo>
                                  <a:pt x="273" y="399"/>
                                </a:lnTo>
                                <a:lnTo>
                                  <a:pt x="273" y="397"/>
                                </a:lnTo>
                                <a:lnTo>
                                  <a:pt x="275" y="395"/>
                                </a:lnTo>
                                <a:lnTo>
                                  <a:pt x="277" y="395"/>
                                </a:lnTo>
                                <a:lnTo>
                                  <a:pt x="279" y="395"/>
                                </a:lnTo>
                                <a:lnTo>
                                  <a:pt x="279" y="393"/>
                                </a:lnTo>
                                <a:lnTo>
                                  <a:pt x="281" y="390"/>
                                </a:lnTo>
                                <a:lnTo>
                                  <a:pt x="283" y="390"/>
                                </a:lnTo>
                                <a:lnTo>
                                  <a:pt x="286" y="388"/>
                                </a:lnTo>
                                <a:lnTo>
                                  <a:pt x="290" y="388"/>
                                </a:lnTo>
                                <a:lnTo>
                                  <a:pt x="292" y="388"/>
                                </a:lnTo>
                                <a:lnTo>
                                  <a:pt x="294" y="386"/>
                                </a:lnTo>
                                <a:lnTo>
                                  <a:pt x="298" y="386"/>
                                </a:lnTo>
                                <a:lnTo>
                                  <a:pt x="300" y="386"/>
                                </a:lnTo>
                                <a:lnTo>
                                  <a:pt x="302" y="386"/>
                                </a:lnTo>
                                <a:lnTo>
                                  <a:pt x="305" y="386"/>
                                </a:lnTo>
                                <a:lnTo>
                                  <a:pt x="307" y="386"/>
                                </a:lnTo>
                                <a:lnTo>
                                  <a:pt x="309" y="386"/>
                                </a:lnTo>
                                <a:lnTo>
                                  <a:pt x="309" y="384"/>
                                </a:lnTo>
                                <a:lnTo>
                                  <a:pt x="311" y="384"/>
                                </a:lnTo>
                                <a:lnTo>
                                  <a:pt x="313" y="384"/>
                                </a:lnTo>
                                <a:lnTo>
                                  <a:pt x="315" y="384"/>
                                </a:lnTo>
                                <a:lnTo>
                                  <a:pt x="317" y="382"/>
                                </a:lnTo>
                                <a:lnTo>
                                  <a:pt x="319" y="382"/>
                                </a:lnTo>
                                <a:lnTo>
                                  <a:pt x="319" y="380"/>
                                </a:lnTo>
                                <a:lnTo>
                                  <a:pt x="322" y="380"/>
                                </a:lnTo>
                                <a:lnTo>
                                  <a:pt x="324" y="380"/>
                                </a:lnTo>
                                <a:lnTo>
                                  <a:pt x="324" y="378"/>
                                </a:lnTo>
                                <a:lnTo>
                                  <a:pt x="326" y="378"/>
                                </a:lnTo>
                                <a:lnTo>
                                  <a:pt x="326" y="376"/>
                                </a:lnTo>
                                <a:lnTo>
                                  <a:pt x="328" y="376"/>
                                </a:lnTo>
                                <a:lnTo>
                                  <a:pt x="330" y="374"/>
                                </a:lnTo>
                                <a:lnTo>
                                  <a:pt x="330" y="371"/>
                                </a:lnTo>
                                <a:lnTo>
                                  <a:pt x="332" y="371"/>
                                </a:lnTo>
                                <a:lnTo>
                                  <a:pt x="332" y="369"/>
                                </a:lnTo>
                                <a:lnTo>
                                  <a:pt x="334" y="369"/>
                                </a:lnTo>
                                <a:lnTo>
                                  <a:pt x="334" y="367"/>
                                </a:lnTo>
                                <a:lnTo>
                                  <a:pt x="336" y="365"/>
                                </a:lnTo>
                                <a:lnTo>
                                  <a:pt x="338" y="363"/>
                                </a:lnTo>
                                <a:lnTo>
                                  <a:pt x="338" y="361"/>
                                </a:lnTo>
                                <a:lnTo>
                                  <a:pt x="338" y="359"/>
                                </a:lnTo>
                                <a:lnTo>
                                  <a:pt x="341" y="359"/>
                                </a:lnTo>
                                <a:lnTo>
                                  <a:pt x="341" y="357"/>
                                </a:lnTo>
                                <a:lnTo>
                                  <a:pt x="341" y="354"/>
                                </a:lnTo>
                                <a:lnTo>
                                  <a:pt x="341" y="352"/>
                                </a:lnTo>
                                <a:lnTo>
                                  <a:pt x="343" y="348"/>
                                </a:lnTo>
                                <a:lnTo>
                                  <a:pt x="343" y="346"/>
                                </a:lnTo>
                                <a:lnTo>
                                  <a:pt x="343" y="344"/>
                                </a:lnTo>
                                <a:lnTo>
                                  <a:pt x="345" y="344"/>
                                </a:lnTo>
                                <a:lnTo>
                                  <a:pt x="345" y="342"/>
                                </a:lnTo>
                                <a:lnTo>
                                  <a:pt x="345" y="340"/>
                                </a:lnTo>
                                <a:lnTo>
                                  <a:pt x="345" y="338"/>
                                </a:lnTo>
                                <a:lnTo>
                                  <a:pt x="347" y="338"/>
                                </a:lnTo>
                                <a:lnTo>
                                  <a:pt x="347" y="335"/>
                                </a:lnTo>
                                <a:lnTo>
                                  <a:pt x="347" y="333"/>
                                </a:lnTo>
                                <a:lnTo>
                                  <a:pt x="347" y="331"/>
                                </a:lnTo>
                                <a:lnTo>
                                  <a:pt x="349" y="329"/>
                                </a:lnTo>
                                <a:lnTo>
                                  <a:pt x="349" y="327"/>
                                </a:lnTo>
                                <a:lnTo>
                                  <a:pt x="349" y="325"/>
                                </a:lnTo>
                                <a:lnTo>
                                  <a:pt x="351" y="325"/>
                                </a:lnTo>
                                <a:lnTo>
                                  <a:pt x="351" y="323"/>
                                </a:lnTo>
                                <a:lnTo>
                                  <a:pt x="351" y="321"/>
                                </a:lnTo>
                                <a:lnTo>
                                  <a:pt x="353" y="319"/>
                                </a:lnTo>
                                <a:lnTo>
                                  <a:pt x="353" y="316"/>
                                </a:lnTo>
                                <a:lnTo>
                                  <a:pt x="355" y="316"/>
                                </a:lnTo>
                                <a:lnTo>
                                  <a:pt x="355" y="314"/>
                                </a:lnTo>
                                <a:lnTo>
                                  <a:pt x="357" y="312"/>
                                </a:lnTo>
                                <a:lnTo>
                                  <a:pt x="357" y="310"/>
                                </a:lnTo>
                                <a:lnTo>
                                  <a:pt x="360" y="310"/>
                                </a:lnTo>
                                <a:lnTo>
                                  <a:pt x="362" y="308"/>
                                </a:lnTo>
                                <a:lnTo>
                                  <a:pt x="364" y="308"/>
                                </a:lnTo>
                                <a:lnTo>
                                  <a:pt x="366" y="306"/>
                                </a:lnTo>
                                <a:lnTo>
                                  <a:pt x="368" y="306"/>
                                </a:lnTo>
                                <a:lnTo>
                                  <a:pt x="370" y="304"/>
                                </a:lnTo>
                                <a:lnTo>
                                  <a:pt x="372" y="302"/>
                                </a:lnTo>
                                <a:lnTo>
                                  <a:pt x="374" y="300"/>
                                </a:lnTo>
                                <a:lnTo>
                                  <a:pt x="374" y="297"/>
                                </a:lnTo>
                                <a:lnTo>
                                  <a:pt x="376" y="297"/>
                                </a:lnTo>
                                <a:lnTo>
                                  <a:pt x="376" y="295"/>
                                </a:lnTo>
                                <a:lnTo>
                                  <a:pt x="379" y="293"/>
                                </a:lnTo>
                                <a:lnTo>
                                  <a:pt x="381" y="291"/>
                                </a:lnTo>
                                <a:lnTo>
                                  <a:pt x="381" y="289"/>
                                </a:lnTo>
                                <a:lnTo>
                                  <a:pt x="383" y="289"/>
                                </a:lnTo>
                                <a:lnTo>
                                  <a:pt x="383" y="287"/>
                                </a:lnTo>
                                <a:lnTo>
                                  <a:pt x="385" y="287"/>
                                </a:lnTo>
                                <a:lnTo>
                                  <a:pt x="385" y="285"/>
                                </a:lnTo>
                                <a:lnTo>
                                  <a:pt x="387" y="285"/>
                                </a:lnTo>
                                <a:lnTo>
                                  <a:pt x="387" y="283"/>
                                </a:lnTo>
                                <a:lnTo>
                                  <a:pt x="389" y="281"/>
                                </a:lnTo>
                                <a:lnTo>
                                  <a:pt x="389" y="278"/>
                                </a:lnTo>
                                <a:lnTo>
                                  <a:pt x="391" y="278"/>
                                </a:lnTo>
                                <a:lnTo>
                                  <a:pt x="391" y="276"/>
                                </a:lnTo>
                                <a:lnTo>
                                  <a:pt x="393" y="274"/>
                                </a:lnTo>
                                <a:lnTo>
                                  <a:pt x="393" y="272"/>
                                </a:lnTo>
                                <a:lnTo>
                                  <a:pt x="395" y="270"/>
                                </a:lnTo>
                                <a:lnTo>
                                  <a:pt x="395" y="268"/>
                                </a:lnTo>
                                <a:lnTo>
                                  <a:pt x="398" y="268"/>
                                </a:lnTo>
                                <a:lnTo>
                                  <a:pt x="398" y="266"/>
                                </a:lnTo>
                                <a:lnTo>
                                  <a:pt x="400" y="266"/>
                                </a:lnTo>
                                <a:lnTo>
                                  <a:pt x="400" y="264"/>
                                </a:lnTo>
                                <a:lnTo>
                                  <a:pt x="402" y="262"/>
                                </a:lnTo>
                                <a:lnTo>
                                  <a:pt x="402" y="259"/>
                                </a:lnTo>
                                <a:lnTo>
                                  <a:pt x="404" y="259"/>
                                </a:lnTo>
                                <a:lnTo>
                                  <a:pt x="404" y="257"/>
                                </a:lnTo>
                                <a:lnTo>
                                  <a:pt x="406" y="257"/>
                                </a:lnTo>
                                <a:lnTo>
                                  <a:pt x="408" y="255"/>
                                </a:lnTo>
                                <a:lnTo>
                                  <a:pt x="410" y="251"/>
                                </a:lnTo>
                                <a:lnTo>
                                  <a:pt x="410" y="249"/>
                                </a:lnTo>
                                <a:lnTo>
                                  <a:pt x="410" y="247"/>
                                </a:lnTo>
                                <a:lnTo>
                                  <a:pt x="410" y="245"/>
                                </a:lnTo>
                                <a:lnTo>
                                  <a:pt x="410" y="240"/>
                                </a:lnTo>
                                <a:lnTo>
                                  <a:pt x="410" y="238"/>
                                </a:lnTo>
                                <a:lnTo>
                                  <a:pt x="410" y="236"/>
                                </a:lnTo>
                                <a:lnTo>
                                  <a:pt x="412" y="234"/>
                                </a:lnTo>
                                <a:lnTo>
                                  <a:pt x="410" y="232"/>
                                </a:lnTo>
                                <a:lnTo>
                                  <a:pt x="410" y="230"/>
                                </a:lnTo>
                                <a:lnTo>
                                  <a:pt x="410" y="228"/>
                                </a:lnTo>
                                <a:lnTo>
                                  <a:pt x="410" y="226"/>
                                </a:lnTo>
                                <a:lnTo>
                                  <a:pt x="410" y="224"/>
                                </a:lnTo>
                                <a:lnTo>
                                  <a:pt x="410" y="221"/>
                                </a:lnTo>
                                <a:lnTo>
                                  <a:pt x="410" y="219"/>
                                </a:lnTo>
                                <a:lnTo>
                                  <a:pt x="410" y="217"/>
                                </a:lnTo>
                                <a:lnTo>
                                  <a:pt x="410" y="215"/>
                                </a:lnTo>
                                <a:lnTo>
                                  <a:pt x="412" y="213"/>
                                </a:lnTo>
                                <a:lnTo>
                                  <a:pt x="412" y="211"/>
                                </a:lnTo>
                                <a:lnTo>
                                  <a:pt x="414" y="209"/>
                                </a:lnTo>
                                <a:lnTo>
                                  <a:pt x="417" y="207"/>
                                </a:lnTo>
                                <a:lnTo>
                                  <a:pt x="419" y="204"/>
                                </a:lnTo>
                                <a:lnTo>
                                  <a:pt x="421" y="202"/>
                                </a:lnTo>
                                <a:lnTo>
                                  <a:pt x="423" y="202"/>
                                </a:lnTo>
                                <a:lnTo>
                                  <a:pt x="423" y="200"/>
                                </a:lnTo>
                                <a:lnTo>
                                  <a:pt x="425" y="200"/>
                                </a:lnTo>
                                <a:lnTo>
                                  <a:pt x="427" y="198"/>
                                </a:lnTo>
                                <a:lnTo>
                                  <a:pt x="429" y="196"/>
                                </a:lnTo>
                                <a:lnTo>
                                  <a:pt x="429" y="194"/>
                                </a:lnTo>
                                <a:lnTo>
                                  <a:pt x="431" y="194"/>
                                </a:lnTo>
                                <a:lnTo>
                                  <a:pt x="431" y="192"/>
                                </a:lnTo>
                                <a:lnTo>
                                  <a:pt x="433" y="190"/>
                                </a:lnTo>
                                <a:lnTo>
                                  <a:pt x="433" y="188"/>
                                </a:lnTo>
                                <a:lnTo>
                                  <a:pt x="436" y="185"/>
                                </a:lnTo>
                                <a:lnTo>
                                  <a:pt x="436" y="183"/>
                                </a:lnTo>
                                <a:lnTo>
                                  <a:pt x="436" y="181"/>
                                </a:lnTo>
                                <a:lnTo>
                                  <a:pt x="436" y="179"/>
                                </a:lnTo>
                                <a:lnTo>
                                  <a:pt x="438" y="179"/>
                                </a:lnTo>
                                <a:lnTo>
                                  <a:pt x="438" y="177"/>
                                </a:lnTo>
                                <a:lnTo>
                                  <a:pt x="438" y="175"/>
                                </a:lnTo>
                                <a:lnTo>
                                  <a:pt x="438" y="171"/>
                                </a:lnTo>
                                <a:lnTo>
                                  <a:pt x="438" y="169"/>
                                </a:lnTo>
                                <a:lnTo>
                                  <a:pt x="436" y="166"/>
                                </a:lnTo>
                                <a:lnTo>
                                  <a:pt x="436" y="164"/>
                                </a:lnTo>
                                <a:lnTo>
                                  <a:pt x="436" y="162"/>
                                </a:lnTo>
                                <a:lnTo>
                                  <a:pt x="436" y="160"/>
                                </a:lnTo>
                                <a:lnTo>
                                  <a:pt x="433" y="160"/>
                                </a:lnTo>
                                <a:lnTo>
                                  <a:pt x="433" y="158"/>
                                </a:lnTo>
                                <a:lnTo>
                                  <a:pt x="433" y="156"/>
                                </a:lnTo>
                                <a:lnTo>
                                  <a:pt x="433" y="154"/>
                                </a:lnTo>
                                <a:lnTo>
                                  <a:pt x="433" y="152"/>
                                </a:lnTo>
                                <a:lnTo>
                                  <a:pt x="433" y="150"/>
                                </a:lnTo>
                                <a:lnTo>
                                  <a:pt x="436" y="150"/>
                                </a:lnTo>
                                <a:lnTo>
                                  <a:pt x="436" y="147"/>
                                </a:lnTo>
                                <a:lnTo>
                                  <a:pt x="436" y="145"/>
                                </a:lnTo>
                                <a:lnTo>
                                  <a:pt x="436" y="143"/>
                                </a:lnTo>
                                <a:lnTo>
                                  <a:pt x="436" y="141"/>
                                </a:lnTo>
                                <a:lnTo>
                                  <a:pt x="438" y="141"/>
                                </a:lnTo>
                                <a:lnTo>
                                  <a:pt x="438" y="139"/>
                                </a:lnTo>
                                <a:lnTo>
                                  <a:pt x="438" y="137"/>
                                </a:lnTo>
                                <a:lnTo>
                                  <a:pt x="440" y="135"/>
                                </a:lnTo>
                                <a:lnTo>
                                  <a:pt x="440" y="133"/>
                                </a:lnTo>
                                <a:lnTo>
                                  <a:pt x="442" y="131"/>
                                </a:lnTo>
                                <a:lnTo>
                                  <a:pt x="442" y="128"/>
                                </a:lnTo>
                                <a:lnTo>
                                  <a:pt x="442" y="126"/>
                                </a:lnTo>
                                <a:lnTo>
                                  <a:pt x="442" y="124"/>
                                </a:lnTo>
                                <a:lnTo>
                                  <a:pt x="444" y="124"/>
                                </a:lnTo>
                                <a:lnTo>
                                  <a:pt x="444" y="122"/>
                                </a:lnTo>
                                <a:lnTo>
                                  <a:pt x="444" y="120"/>
                                </a:lnTo>
                                <a:lnTo>
                                  <a:pt x="444" y="118"/>
                                </a:lnTo>
                                <a:lnTo>
                                  <a:pt x="446" y="116"/>
                                </a:lnTo>
                                <a:lnTo>
                                  <a:pt x="446" y="114"/>
                                </a:lnTo>
                                <a:lnTo>
                                  <a:pt x="448" y="112"/>
                                </a:lnTo>
                                <a:lnTo>
                                  <a:pt x="452" y="105"/>
                                </a:lnTo>
                                <a:lnTo>
                                  <a:pt x="455" y="103"/>
                                </a:lnTo>
                                <a:lnTo>
                                  <a:pt x="457" y="101"/>
                                </a:lnTo>
                                <a:lnTo>
                                  <a:pt x="459" y="101"/>
                                </a:lnTo>
                                <a:lnTo>
                                  <a:pt x="461" y="99"/>
                                </a:lnTo>
                                <a:lnTo>
                                  <a:pt x="463" y="99"/>
                                </a:lnTo>
                                <a:lnTo>
                                  <a:pt x="465" y="97"/>
                                </a:lnTo>
                                <a:lnTo>
                                  <a:pt x="467" y="97"/>
                                </a:lnTo>
                                <a:lnTo>
                                  <a:pt x="469" y="97"/>
                                </a:lnTo>
                                <a:lnTo>
                                  <a:pt x="474" y="97"/>
                                </a:lnTo>
                                <a:lnTo>
                                  <a:pt x="476" y="95"/>
                                </a:lnTo>
                                <a:lnTo>
                                  <a:pt x="478" y="95"/>
                                </a:lnTo>
                                <a:lnTo>
                                  <a:pt x="480" y="95"/>
                                </a:lnTo>
                                <a:lnTo>
                                  <a:pt x="482" y="93"/>
                                </a:lnTo>
                                <a:lnTo>
                                  <a:pt x="484" y="93"/>
                                </a:lnTo>
                                <a:lnTo>
                                  <a:pt x="484" y="90"/>
                                </a:lnTo>
                                <a:lnTo>
                                  <a:pt x="486" y="90"/>
                                </a:lnTo>
                                <a:lnTo>
                                  <a:pt x="488" y="88"/>
                                </a:lnTo>
                                <a:lnTo>
                                  <a:pt x="490" y="88"/>
                                </a:lnTo>
                                <a:lnTo>
                                  <a:pt x="497" y="86"/>
                                </a:lnTo>
                                <a:lnTo>
                                  <a:pt x="499" y="86"/>
                                </a:lnTo>
                                <a:lnTo>
                                  <a:pt x="501" y="84"/>
                                </a:lnTo>
                                <a:lnTo>
                                  <a:pt x="503" y="84"/>
                                </a:lnTo>
                                <a:lnTo>
                                  <a:pt x="505" y="82"/>
                                </a:lnTo>
                                <a:lnTo>
                                  <a:pt x="507" y="80"/>
                                </a:lnTo>
                                <a:lnTo>
                                  <a:pt x="509" y="80"/>
                                </a:lnTo>
                                <a:lnTo>
                                  <a:pt x="512" y="78"/>
                                </a:lnTo>
                                <a:lnTo>
                                  <a:pt x="514" y="78"/>
                                </a:lnTo>
                                <a:lnTo>
                                  <a:pt x="516" y="76"/>
                                </a:lnTo>
                                <a:lnTo>
                                  <a:pt x="518" y="76"/>
                                </a:lnTo>
                                <a:lnTo>
                                  <a:pt x="520" y="74"/>
                                </a:lnTo>
                                <a:lnTo>
                                  <a:pt x="524" y="74"/>
                                </a:lnTo>
                                <a:lnTo>
                                  <a:pt x="526" y="74"/>
                                </a:lnTo>
                                <a:lnTo>
                                  <a:pt x="528" y="74"/>
                                </a:lnTo>
                                <a:lnTo>
                                  <a:pt x="531" y="74"/>
                                </a:lnTo>
                                <a:lnTo>
                                  <a:pt x="531" y="71"/>
                                </a:lnTo>
                                <a:lnTo>
                                  <a:pt x="533" y="71"/>
                                </a:lnTo>
                                <a:lnTo>
                                  <a:pt x="533" y="69"/>
                                </a:lnTo>
                                <a:lnTo>
                                  <a:pt x="535" y="69"/>
                                </a:lnTo>
                                <a:lnTo>
                                  <a:pt x="535" y="67"/>
                                </a:lnTo>
                                <a:lnTo>
                                  <a:pt x="537" y="65"/>
                                </a:lnTo>
                                <a:lnTo>
                                  <a:pt x="537" y="63"/>
                                </a:lnTo>
                                <a:lnTo>
                                  <a:pt x="539" y="61"/>
                                </a:lnTo>
                                <a:lnTo>
                                  <a:pt x="539" y="59"/>
                                </a:lnTo>
                                <a:lnTo>
                                  <a:pt x="539" y="57"/>
                                </a:lnTo>
                                <a:lnTo>
                                  <a:pt x="541" y="54"/>
                                </a:lnTo>
                                <a:lnTo>
                                  <a:pt x="541" y="52"/>
                                </a:lnTo>
                                <a:lnTo>
                                  <a:pt x="543" y="50"/>
                                </a:lnTo>
                                <a:lnTo>
                                  <a:pt x="545" y="48"/>
                                </a:lnTo>
                                <a:lnTo>
                                  <a:pt x="547" y="46"/>
                                </a:lnTo>
                                <a:lnTo>
                                  <a:pt x="550" y="44"/>
                                </a:lnTo>
                                <a:lnTo>
                                  <a:pt x="552" y="42"/>
                                </a:lnTo>
                                <a:lnTo>
                                  <a:pt x="554" y="40"/>
                                </a:lnTo>
                                <a:lnTo>
                                  <a:pt x="556" y="38"/>
                                </a:lnTo>
                                <a:lnTo>
                                  <a:pt x="558" y="35"/>
                                </a:lnTo>
                                <a:lnTo>
                                  <a:pt x="560" y="33"/>
                                </a:lnTo>
                                <a:lnTo>
                                  <a:pt x="562" y="31"/>
                                </a:lnTo>
                                <a:lnTo>
                                  <a:pt x="564" y="29"/>
                                </a:lnTo>
                                <a:lnTo>
                                  <a:pt x="567" y="27"/>
                                </a:lnTo>
                                <a:lnTo>
                                  <a:pt x="569" y="25"/>
                                </a:lnTo>
                                <a:lnTo>
                                  <a:pt x="571" y="21"/>
                                </a:lnTo>
                                <a:lnTo>
                                  <a:pt x="575" y="19"/>
                                </a:lnTo>
                                <a:lnTo>
                                  <a:pt x="577" y="16"/>
                                </a:lnTo>
                                <a:lnTo>
                                  <a:pt x="579" y="14"/>
                                </a:lnTo>
                                <a:lnTo>
                                  <a:pt x="581" y="12"/>
                                </a:lnTo>
                                <a:lnTo>
                                  <a:pt x="583" y="10"/>
                                </a:lnTo>
                                <a:lnTo>
                                  <a:pt x="586" y="8"/>
                                </a:lnTo>
                                <a:lnTo>
                                  <a:pt x="590" y="6"/>
                                </a:lnTo>
                                <a:lnTo>
                                  <a:pt x="592" y="4"/>
                                </a:lnTo>
                                <a:lnTo>
                                  <a:pt x="596" y="2"/>
                                </a:lnTo>
                                <a:lnTo>
                                  <a:pt x="598" y="0"/>
                                </a:lnTo>
                                <a:lnTo>
                                  <a:pt x="600" y="0"/>
                                </a:lnTo>
                              </a:path>
                            </a:pathLst>
                          </a:custGeom>
                          <a:noFill/>
                          <a:ln w="3810">
                            <a:solidFill>
                              <a:srgbClr val="6E6E6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4" name="Freeform 585"/>
                        <wps:cNvSpPr>
                          <a:spLocks/>
                        </wps:cNvSpPr>
                        <wps:spPr bwMode="auto">
                          <a:xfrm>
                            <a:off x="2300600" y="3208011"/>
                            <a:ext cx="376500" cy="304801"/>
                          </a:xfrm>
                          <a:custGeom>
                            <a:avLst/>
                            <a:gdLst>
                              <a:gd name="T0" fmla="*/ 276225 w 593"/>
                              <a:gd name="T1" fmla="*/ 17780 h 480"/>
                              <a:gd name="T2" fmla="*/ 281305 w 593"/>
                              <a:gd name="T3" fmla="*/ 10795 h 480"/>
                              <a:gd name="T4" fmla="*/ 283845 w 593"/>
                              <a:gd name="T5" fmla="*/ 9525 h 480"/>
                              <a:gd name="T6" fmla="*/ 293370 w 593"/>
                              <a:gd name="T7" fmla="*/ 8255 h 480"/>
                              <a:gd name="T8" fmla="*/ 299085 w 593"/>
                              <a:gd name="T9" fmla="*/ 1270 h 480"/>
                              <a:gd name="T10" fmla="*/ 309245 w 593"/>
                              <a:gd name="T11" fmla="*/ 5715 h 480"/>
                              <a:gd name="T12" fmla="*/ 317500 w 593"/>
                              <a:gd name="T13" fmla="*/ 8255 h 480"/>
                              <a:gd name="T14" fmla="*/ 325755 w 593"/>
                              <a:gd name="T15" fmla="*/ 8255 h 480"/>
                              <a:gd name="T16" fmla="*/ 332105 w 593"/>
                              <a:gd name="T17" fmla="*/ 13335 h 480"/>
                              <a:gd name="T18" fmla="*/ 337820 w 593"/>
                              <a:gd name="T19" fmla="*/ 24130 h 480"/>
                              <a:gd name="T20" fmla="*/ 342900 w 593"/>
                              <a:gd name="T21" fmla="*/ 31115 h 480"/>
                              <a:gd name="T22" fmla="*/ 347345 w 593"/>
                              <a:gd name="T23" fmla="*/ 40640 h 480"/>
                              <a:gd name="T24" fmla="*/ 352425 w 593"/>
                              <a:gd name="T25" fmla="*/ 45720 h 480"/>
                              <a:gd name="T26" fmla="*/ 376555 w 593"/>
                              <a:gd name="T27" fmla="*/ 131445 h 480"/>
                              <a:gd name="T28" fmla="*/ 289560 w 593"/>
                              <a:gd name="T29" fmla="*/ 217805 h 480"/>
                              <a:gd name="T30" fmla="*/ 220980 w 593"/>
                              <a:gd name="T31" fmla="*/ 285750 h 480"/>
                              <a:gd name="T32" fmla="*/ 101600 w 593"/>
                              <a:gd name="T33" fmla="*/ 304800 h 480"/>
                              <a:gd name="T34" fmla="*/ 0 w 593"/>
                              <a:gd name="T35" fmla="*/ 219075 h 480"/>
                              <a:gd name="T36" fmla="*/ 1270 w 593"/>
                              <a:gd name="T37" fmla="*/ 64770 h 480"/>
                              <a:gd name="T38" fmla="*/ 10160 w 593"/>
                              <a:gd name="T39" fmla="*/ 56515 h 480"/>
                              <a:gd name="T40" fmla="*/ 6350 w 593"/>
                              <a:gd name="T41" fmla="*/ 48260 h 480"/>
                              <a:gd name="T42" fmla="*/ 10160 w 593"/>
                              <a:gd name="T43" fmla="*/ 40640 h 480"/>
                              <a:gd name="T44" fmla="*/ 15875 w 593"/>
                              <a:gd name="T45" fmla="*/ 41910 h 480"/>
                              <a:gd name="T46" fmla="*/ 19685 w 593"/>
                              <a:gd name="T47" fmla="*/ 32385 h 480"/>
                              <a:gd name="T48" fmla="*/ 20955 w 593"/>
                              <a:gd name="T49" fmla="*/ 27305 h 480"/>
                              <a:gd name="T50" fmla="*/ 24130 w 593"/>
                              <a:gd name="T51" fmla="*/ 21590 h 480"/>
                              <a:gd name="T52" fmla="*/ 31750 w 593"/>
                              <a:gd name="T53" fmla="*/ 26035 h 480"/>
                              <a:gd name="T54" fmla="*/ 36195 w 593"/>
                              <a:gd name="T55" fmla="*/ 27305 h 480"/>
                              <a:gd name="T56" fmla="*/ 40005 w 593"/>
                              <a:gd name="T57" fmla="*/ 29845 h 480"/>
                              <a:gd name="T58" fmla="*/ 45085 w 593"/>
                              <a:gd name="T59" fmla="*/ 32385 h 480"/>
                              <a:gd name="T60" fmla="*/ 50800 w 593"/>
                              <a:gd name="T61" fmla="*/ 33655 h 480"/>
                              <a:gd name="T62" fmla="*/ 49530 w 593"/>
                              <a:gd name="T63" fmla="*/ 28575 h 480"/>
                              <a:gd name="T64" fmla="*/ 59055 w 593"/>
                              <a:gd name="T65" fmla="*/ 26035 h 480"/>
                              <a:gd name="T66" fmla="*/ 65405 w 593"/>
                              <a:gd name="T67" fmla="*/ 26035 h 480"/>
                              <a:gd name="T68" fmla="*/ 73660 w 593"/>
                              <a:gd name="T69" fmla="*/ 32385 h 480"/>
                              <a:gd name="T70" fmla="*/ 77470 w 593"/>
                              <a:gd name="T71" fmla="*/ 28575 h 480"/>
                              <a:gd name="T72" fmla="*/ 85725 w 593"/>
                              <a:gd name="T73" fmla="*/ 36195 h 480"/>
                              <a:gd name="T74" fmla="*/ 97790 w 593"/>
                              <a:gd name="T75" fmla="*/ 36195 h 480"/>
                              <a:gd name="T76" fmla="*/ 100330 w 593"/>
                              <a:gd name="T77" fmla="*/ 29845 h 480"/>
                              <a:gd name="T78" fmla="*/ 108585 w 593"/>
                              <a:gd name="T79" fmla="*/ 29845 h 480"/>
                              <a:gd name="T80" fmla="*/ 116205 w 593"/>
                              <a:gd name="T81" fmla="*/ 32385 h 480"/>
                              <a:gd name="T82" fmla="*/ 123190 w 593"/>
                              <a:gd name="T83" fmla="*/ 36195 h 480"/>
                              <a:gd name="T84" fmla="*/ 135255 w 593"/>
                              <a:gd name="T85" fmla="*/ 39370 h 480"/>
                              <a:gd name="T86" fmla="*/ 143510 w 593"/>
                              <a:gd name="T87" fmla="*/ 39370 h 480"/>
                              <a:gd name="T88" fmla="*/ 149860 w 593"/>
                              <a:gd name="T89" fmla="*/ 41910 h 480"/>
                              <a:gd name="T90" fmla="*/ 158115 w 593"/>
                              <a:gd name="T91" fmla="*/ 43180 h 480"/>
                              <a:gd name="T92" fmla="*/ 167640 w 593"/>
                              <a:gd name="T93" fmla="*/ 45720 h 480"/>
                              <a:gd name="T94" fmla="*/ 172720 w 593"/>
                              <a:gd name="T95" fmla="*/ 41910 h 480"/>
                              <a:gd name="T96" fmla="*/ 183515 w 593"/>
                              <a:gd name="T97" fmla="*/ 41910 h 480"/>
                              <a:gd name="T98" fmla="*/ 188595 w 593"/>
                              <a:gd name="T99" fmla="*/ 36195 h 480"/>
                              <a:gd name="T100" fmla="*/ 196850 w 593"/>
                              <a:gd name="T101" fmla="*/ 38100 h 480"/>
                              <a:gd name="T102" fmla="*/ 205105 w 593"/>
                              <a:gd name="T103" fmla="*/ 38100 h 480"/>
                              <a:gd name="T104" fmla="*/ 210185 w 593"/>
                              <a:gd name="T105" fmla="*/ 38100 h 480"/>
                              <a:gd name="T106" fmla="*/ 219710 w 593"/>
                              <a:gd name="T107" fmla="*/ 39370 h 480"/>
                              <a:gd name="T108" fmla="*/ 227965 w 593"/>
                              <a:gd name="T109" fmla="*/ 38100 h 480"/>
                              <a:gd name="T110" fmla="*/ 234315 w 593"/>
                              <a:gd name="T111" fmla="*/ 33655 h 480"/>
                              <a:gd name="T112" fmla="*/ 238760 w 593"/>
                              <a:gd name="T113" fmla="*/ 27305 h 480"/>
                              <a:gd name="T114" fmla="*/ 242570 w 593"/>
                              <a:gd name="T115" fmla="*/ 21590 h 480"/>
                              <a:gd name="T116" fmla="*/ 252095 w 593"/>
                              <a:gd name="T117" fmla="*/ 22860 h 480"/>
                              <a:gd name="T118" fmla="*/ 259715 w 593"/>
                              <a:gd name="T119" fmla="*/ 16510 h 480"/>
                              <a:gd name="T120" fmla="*/ 265430 w 593"/>
                              <a:gd name="T121" fmla="*/ 22860 h 480"/>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593" h="480">
                                <a:moveTo>
                                  <a:pt x="424" y="34"/>
                                </a:moveTo>
                                <a:lnTo>
                                  <a:pt x="424" y="36"/>
                                </a:lnTo>
                                <a:lnTo>
                                  <a:pt x="426" y="36"/>
                                </a:lnTo>
                                <a:lnTo>
                                  <a:pt x="426" y="38"/>
                                </a:lnTo>
                                <a:lnTo>
                                  <a:pt x="428" y="38"/>
                                </a:lnTo>
                                <a:lnTo>
                                  <a:pt x="428" y="36"/>
                                </a:lnTo>
                                <a:lnTo>
                                  <a:pt x="430" y="34"/>
                                </a:lnTo>
                                <a:lnTo>
                                  <a:pt x="433" y="34"/>
                                </a:lnTo>
                                <a:lnTo>
                                  <a:pt x="433" y="32"/>
                                </a:lnTo>
                                <a:lnTo>
                                  <a:pt x="433" y="30"/>
                                </a:lnTo>
                                <a:lnTo>
                                  <a:pt x="435" y="28"/>
                                </a:lnTo>
                                <a:lnTo>
                                  <a:pt x="435" y="30"/>
                                </a:lnTo>
                                <a:lnTo>
                                  <a:pt x="437" y="30"/>
                                </a:lnTo>
                                <a:lnTo>
                                  <a:pt x="437" y="28"/>
                                </a:lnTo>
                                <a:lnTo>
                                  <a:pt x="439" y="28"/>
                                </a:lnTo>
                                <a:lnTo>
                                  <a:pt x="439" y="26"/>
                                </a:lnTo>
                                <a:lnTo>
                                  <a:pt x="439" y="24"/>
                                </a:lnTo>
                                <a:lnTo>
                                  <a:pt x="439" y="21"/>
                                </a:lnTo>
                                <a:lnTo>
                                  <a:pt x="439" y="19"/>
                                </a:lnTo>
                                <a:lnTo>
                                  <a:pt x="441" y="19"/>
                                </a:lnTo>
                                <a:lnTo>
                                  <a:pt x="441" y="17"/>
                                </a:lnTo>
                                <a:lnTo>
                                  <a:pt x="443" y="17"/>
                                </a:lnTo>
                                <a:lnTo>
                                  <a:pt x="443" y="15"/>
                                </a:lnTo>
                                <a:lnTo>
                                  <a:pt x="441" y="15"/>
                                </a:lnTo>
                                <a:lnTo>
                                  <a:pt x="441" y="13"/>
                                </a:lnTo>
                                <a:lnTo>
                                  <a:pt x="443" y="13"/>
                                </a:lnTo>
                                <a:lnTo>
                                  <a:pt x="443" y="11"/>
                                </a:lnTo>
                                <a:lnTo>
                                  <a:pt x="443" y="13"/>
                                </a:lnTo>
                                <a:lnTo>
                                  <a:pt x="445" y="13"/>
                                </a:lnTo>
                                <a:lnTo>
                                  <a:pt x="445" y="15"/>
                                </a:lnTo>
                                <a:lnTo>
                                  <a:pt x="445" y="17"/>
                                </a:lnTo>
                                <a:lnTo>
                                  <a:pt x="447" y="17"/>
                                </a:lnTo>
                                <a:lnTo>
                                  <a:pt x="447" y="15"/>
                                </a:lnTo>
                                <a:lnTo>
                                  <a:pt x="447" y="13"/>
                                </a:lnTo>
                                <a:lnTo>
                                  <a:pt x="445" y="13"/>
                                </a:lnTo>
                                <a:lnTo>
                                  <a:pt x="447" y="13"/>
                                </a:lnTo>
                                <a:lnTo>
                                  <a:pt x="447" y="11"/>
                                </a:lnTo>
                                <a:lnTo>
                                  <a:pt x="449" y="11"/>
                                </a:lnTo>
                                <a:lnTo>
                                  <a:pt x="452" y="11"/>
                                </a:lnTo>
                                <a:lnTo>
                                  <a:pt x="454" y="13"/>
                                </a:lnTo>
                                <a:lnTo>
                                  <a:pt x="456" y="13"/>
                                </a:lnTo>
                                <a:lnTo>
                                  <a:pt x="458" y="13"/>
                                </a:lnTo>
                                <a:lnTo>
                                  <a:pt x="460" y="13"/>
                                </a:lnTo>
                                <a:lnTo>
                                  <a:pt x="462" y="13"/>
                                </a:lnTo>
                                <a:lnTo>
                                  <a:pt x="462" y="11"/>
                                </a:lnTo>
                                <a:lnTo>
                                  <a:pt x="462" y="9"/>
                                </a:lnTo>
                                <a:lnTo>
                                  <a:pt x="462" y="7"/>
                                </a:lnTo>
                                <a:lnTo>
                                  <a:pt x="464" y="7"/>
                                </a:lnTo>
                                <a:lnTo>
                                  <a:pt x="464" y="5"/>
                                </a:lnTo>
                                <a:lnTo>
                                  <a:pt x="464" y="2"/>
                                </a:lnTo>
                                <a:lnTo>
                                  <a:pt x="464" y="0"/>
                                </a:lnTo>
                                <a:lnTo>
                                  <a:pt x="466" y="0"/>
                                </a:lnTo>
                                <a:lnTo>
                                  <a:pt x="468" y="0"/>
                                </a:lnTo>
                                <a:lnTo>
                                  <a:pt x="468" y="2"/>
                                </a:lnTo>
                                <a:lnTo>
                                  <a:pt x="471" y="2"/>
                                </a:lnTo>
                                <a:lnTo>
                                  <a:pt x="473" y="5"/>
                                </a:lnTo>
                                <a:lnTo>
                                  <a:pt x="475" y="5"/>
                                </a:lnTo>
                                <a:lnTo>
                                  <a:pt x="475" y="7"/>
                                </a:lnTo>
                                <a:lnTo>
                                  <a:pt x="477" y="9"/>
                                </a:lnTo>
                                <a:lnTo>
                                  <a:pt x="477" y="11"/>
                                </a:lnTo>
                                <a:lnTo>
                                  <a:pt x="479" y="9"/>
                                </a:lnTo>
                                <a:lnTo>
                                  <a:pt x="481" y="9"/>
                                </a:lnTo>
                                <a:lnTo>
                                  <a:pt x="481" y="7"/>
                                </a:lnTo>
                                <a:lnTo>
                                  <a:pt x="483" y="7"/>
                                </a:lnTo>
                                <a:lnTo>
                                  <a:pt x="485" y="9"/>
                                </a:lnTo>
                                <a:lnTo>
                                  <a:pt x="487" y="9"/>
                                </a:lnTo>
                                <a:lnTo>
                                  <a:pt x="487" y="11"/>
                                </a:lnTo>
                                <a:lnTo>
                                  <a:pt x="490" y="11"/>
                                </a:lnTo>
                                <a:lnTo>
                                  <a:pt x="490" y="9"/>
                                </a:lnTo>
                                <a:lnTo>
                                  <a:pt x="492" y="9"/>
                                </a:lnTo>
                                <a:lnTo>
                                  <a:pt x="492" y="7"/>
                                </a:lnTo>
                                <a:lnTo>
                                  <a:pt x="494" y="7"/>
                                </a:lnTo>
                                <a:lnTo>
                                  <a:pt x="494" y="9"/>
                                </a:lnTo>
                                <a:lnTo>
                                  <a:pt x="494" y="11"/>
                                </a:lnTo>
                                <a:lnTo>
                                  <a:pt x="496" y="13"/>
                                </a:lnTo>
                                <a:lnTo>
                                  <a:pt x="498" y="13"/>
                                </a:lnTo>
                                <a:lnTo>
                                  <a:pt x="500" y="13"/>
                                </a:lnTo>
                                <a:lnTo>
                                  <a:pt x="502" y="13"/>
                                </a:lnTo>
                                <a:lnTo>
                                  <a:pt x="504" y="11"/>
                                </a:lnTo>
                                <a:lnTo>
                                  <a:pt x="506" y="11"/>
                                </a:lnTo>
                                <a:lnTo>
                                  <a:pt x="509" y="11"/>
                                </a:lnTo>
                                <a:lnTo>
                                  <a:pt x="509" y="13"/>
                                </a:lnTo>
                                <a:lnTo>
                                  <a:pt x="509" y="15"/>
                                </a:lnTo>
                                <a:lnTo>
                                  <a:pt x="509" y="17"/>
                                </a:lnTo>
                                <a:lnTo>
                                  <a:pt x="511" y="17"/>
                                </a:lnTo>
                                <a:lnTo>
                                  <a:pt x="511" y="15"/>
                                </a:lnTo>
                                <a:lnTo>
                                  <a:pt x="513" y="15"/>
                                </a:lnTo>
                                <a:lnTo>
                                  <a:pt x="513" y="13"/>
                                </a:lnTo>
                                <a:lnTo>
                                  <a:pt x="513" y="15"/>
                                </a:lnTo>
                                <a:lnTo>
                                  <a:pt x="515" y="15"/>
                                </a:lnTo>
                                <a:lnTo>
                                  <a:pt x="515" y="17"/>
                                </a:lnTo>
                                <a:lnTo>
                                  <a:pt x="515" y="19"/>
                                </a:lnTo>
                                <a:lnTo>
                                  <a:pt x="515" y="21"/>
                                </a:lnTo>
                                <a:lnTo>
                                  <a:pt x="517" y="21"/>
                                </a:lnTo>
                                <a:lnTo>
                                  <a:pt x="517" y="24"/>
                                </a:lnTo>
                                <a:lnTo>
                                  <a:pt x="517" y="21"/>
                                </a:lnTo>
                                <a:lnTo>
                                  <a:pt x="519" y="21"/>
                                </a:lnTo>
                                <a:lnTo>
                                  <a:pt x="521" y="21"/>
                                </a:lnTo>
                                <a:lnTo>
                                  <a:pt x="523" y="21"/>
                                </a:lnTo>
                                <a:lnTo>
                                  <a:pt x="523" y="24"/>
                                </a:lnTo>
                                <a:lnTo>
                                  <a:pt x="523" y="26"/>
                                </a:lnTo>
                                <a:lnTo>
                                  <a:pt x="523" y="28"/>
                                </a:lnTo>
                                <a:lnTo>
                                  <a:pt x="523" y="30"/>
                                </a:lnTo>
                                <a:lnTo>
                                  <a:pt x="523" y="32"/>
                                </a:lnTo>
                                <a:lnTo>
                                  <a:pt x="526" y="32"/>
                                </a:lnTo>
                                <a:lnTo>
                                  <a:pt x="528" y="32"/>
                                </a:lnTo>
                                <a:lnTo>
                                  <a:pt x="530" y="34"/>
                                </a:lnTo>
                                <a:lnTo>
                                  <a:pt x="532" y="34"/>
                                </a:lnTo>
                                <a:lnTo>
                                  <a:pt x="532" y="36"/>
                                </a:lnTo>
                                <a:lnTo>
                                  <a:pt x="532" y="38"/>
                                </a:lnTo>
                                <a:lnTo>
                                  <a:pt x="532" y="41"/>
                                </a:lnTo>
                                <a:lnTo>
                                  <a:pt x="534" y="41"/>
                                </a:lnTo>
                                <a:lnTo>
                                  <a:pt x="534" y="43"/>
                                </a:lnTo>
                                <a:lnTo>
                                  <a:pt x="532" y="43"/>
                                </a:lnTo>
                                <a:lnTo>
                                  <a:pt x="532" y="45"/>
                                </a:lnTo>
                                <a:lnTo>
                                  <a:pt x="534" y="45"/>
                                </a:lnTo>
                                <a:lnTo>
                                  <a:pt x="534" y="47"/>
                                </a:lnTo>
                                <a:lnTo>
                                  <a:pt x="536" y="47"/>
                                </a:lnTo>
                                <a:lnTo>
                                  <a:pt x="538" y="47"/>
                                </a:lnTo>
                                <a:lnTo>
                                  <a:pt x="540" y="47"/>
                                </a:lnTo>
                                <a:lnTo>
                                  <a:pt x="540" y="49"/>
                                </a:lnTo>
                                <a:lnTo>
                                  <a:pt x="542" y="49"/>
                                </a:lnTo>
                                <a:lnTo>
                                  <a:pt x="542" y="51"/>
                                </a:lnTo>
                                <a:lnTo>
                                  <a:pt x="545" y="51"/>
                                </a:lnTo>
                                <a:lnTo>
                                  <a:pt x="545" y="53"/>
                                </a:lnTo>
                                <a:lnTo>
                                  <a:pt x="547" y="55"/>
                                </a:lnTo>
                                <a:lnTo>
                                  <a:pt x="547" y="57"/>
                                </a:lnTo>
                                <a:lnTo>
                                  <a:pt x="549" y="57"/>
                                </a:lnTo>
                                <a:lnTo>
                                  <a:pt x="549" y="60"/>
                                </a:lnTo>
                                <a:lnTo>
                                  <a:pt x="547" y="60"/>
                                </a:lnTo>
                                <a:lnTo>
                                  <a:pt x="547" y="62"/>
                                </a:lnTo>
                                <a:lnTo>
                                  <a:pt x="547" y="64"/>
                                </a:lnTo>
                                <a:lnTo>
                                  <a:pt x="549" y="64"/>
                                </a:lnTo>
                                <a:lnTo>
                                  <a:pt x="551" y="64"/>
                                </a:lnTo>
                                <a:lnTo>
                                  <a:pt x="553" y="64"/>
                                </a:lnTo>
                                <a:lnTo>
                                  <a:pt x="555" y="64"/>
                                </a:lnTo>
                                <a:lnTo>
                                  <a:pt x="555" y="66"/>
                                </a:lnTo>
                                <a:lnTo>
                                  <a:pt x="553" y="66"/>
                                </a:lnTo>
                                <a:lnTo>
                                  <a:pt x="555" y="66"/>
                                </a:lnTo>
                                <a:lnTo>
                                  <a:pt x="553" y="68"/>
                                </a:lnTo>
                                <a:lnTo>
                                  <a:pt x="553" y="70"/>
                                </a:lnTo>
                                <a:lnTo>
                                  <a:pt x="555" y="70"/>
                                </a:lnTo>
                                <a:lnTo>
                                  <a:pt x="555" y="72"/>
                                </a:lnTo>
                                <a:lnTo>
                                  <a:pt x="557" y="72"/>
                                </a:lnTo>
                                <a:lnTo>
                                  <a:pt x="559" y="72"/>
                                </a:lnTo>
                                <a:lnTo>
                                  <a:pt x="559" y="70"/>
                                </a:lnTo>
                                <a:lnTo>
                                  <a:pt x="559" y="68"/>
                                </a:lnTo>
                                <a:lnTo>
                                  <a:pt x="561" y="74"/>
                                </a:lnTo>
                                <a:lnTo>
                                  <a:pt x="561" y="102"/>
                                </a:lnTo>
                                <a:lnTo>
                                  <a:pt x="561" y="129"/>
                                </a:lnTo>
                                <a:lnTo>
                                  <a:pt x="593" y="127"/>
                                </a:lnTo>
                                <a:lnTo>
                                  <a:pt x="593" y="155"/>
                                </a:lnTo>
                                <a:lnTo>
                                  <a:pt x="593" y="182"/>
                                </a:lnTo>
                                <a:lnTo>
                                  <a:pt x="593" y="207"/>
                                </a:lnTo>
                                <a:lnTo>
                                  <a:pt x="591" y="207"/>
                                </a:lnTo>
                                <a:lnTo>
                                  <a:pt x="591" y="235"/>
                                </a:lnTo>
                                <a:lnTo>
                                  <a:pt x="593" y="262"/>
                                </a:lnTo>
                                <a:lnTo>
                                  <a:pt x="593" y="290"/>
                                </a:lnTo>
                                <a:lnTo>
                                  <a:pt x="593" y="315"/>
                                </a:lnTo>
                                <a:lnTo>
                                  <a:pt x="593" y="343"/>
                                </a:lnTo>
                                <a:lnTo>
                                  <a:pt x="564" y="343"/>
                                </a:lnTo>
                                <a:lnTo>
                                  <a:pt x="536" y="343"/>
                                </a:lnTo>
                                <a:lnTo>
                                  <a:pt x="509" y="343"/>
                                </a:lnTo>
                                <a:lnTo>
                                  <a:pt x="483" y="343"/>
                                </a:lnTo>
                                <a:lnTo>
                                  <a:pt x="456" y="343"/>
                                </a:lnTo>
                                <a:lnTo>
                                  <a:pt x="428" y="345"/>
                                </a:lnTo>
                                <a:lnTo>
                                  <a:pt x="422" y="345"/>
                                </a:lnTo>
                                <a:lnTo>
                                  <a:pt x="422" y="370"/>
                                </a:lnTo>
                                <a:lnTo>
                                  <a:pt x="422" y="398"/>
                                </a:lnTo>
                                <a:lnTo>
                                  <a:pt x="422" y="412"/>
                                </a:lnTo>
                                <a:lnTo>
                                  <a:pt x="416" y="412"/>
                                </a:lnTo>
                                <a:lnTo>
                                  <a:pt x="416" y="425"/>
                                </a:lnTo>
                                <a:lnTo>
                                  <a:pt x="418" y="452"/>
                                </a:lnTo>
                                <a:lnTo>
                                  <a:pt x="401" y="452"/>
                                </a:lnTo>
                                <a:lnTo>
                                  <a:pt x="376" y="452"/>
                                </a:lnTo>
                                <a:lnTo>
                                  <a:pt x="348" y="450"/>
                                </a:lnTo>
                                <a:lnTo>
                                  <a:pt x="348" y="452"/>
                                </a:lnTo>
                                <a:lnTo>
                                  <a:pt x="321" y="452"/>
                                </a:lnTo>
                                <a:lnTo>
                                  <a:pt x="321" y="478"/>
                                </a:lnTo>
                                <a:lnTo>
                                  <a:pt x="295" y="478"/>
                                </a:lnTo>
                                <a:lnTo>
                                  <a:pt x="293" y="478"/>
                                </a:lnTo>
                                <a:lnTo>
                                  <a:pt x="268" y="478"/>
                                </a:lnTo>
                                <a:lnTo>
                                  <a:pt x="240" y="478"/>
                                </a:lnTo>
                                <a:lnTo>
                                  <a:pt x="213" y="480"/>
                                </a:lnTo>
                                <a:lnTo>
                                  <a:pt x="185" y="480"/>
                                </a:lnTo>
                                <a:lnTo>
                                  <a:pt x="171" y="480"/>
                                </a:lnTo>
                                <a:lnTo>
                                  <a:pt x="160" y="480"/>
                                </a:lnTo>
                                <a:lnTo>
                                  <a:pt x="133" y="480"/>
                                </a:lnTo>
                                <a:lnTo>
                                  <a:pt x="105" y="478"/>
                                </a:lnTo>
                                <a:lnTo>
                                  <a:pt x="80" y="478"/>
                                </a:lnTo>
                                <a:lnTo>
                                  <a:pt x="52" y="478"/>
                                </a:lnTo>
                                <a:lnTo>
                                  <a:pt x="27" y="478"/>
                                </a:lnTo>
                                <a:lnTo>
                                  <a:pt x="0" y="478"/>
                                </a:lnTo>
                                <a:lnTo>
                                  <a:pt x="0" y="450"/>
                                </a:lnTo>
                                <a:lnTo>
                                  <a:pt x="0" y="425"/>
                                </a:lnTo>
                                <a:lnTo>
                                  <a:pt x="0" y="398"/>
                                </a:lnTo>
                                <a:lnTo>
                                  <a:pt x="0" y="370"/>
                                </a:lnTo>
                                <a:lnTo>
                                  <a:pt x="0" y="345"/>
                                </a:lnTo>
                                <a:lnTo>
                                  <a:pt x="0" y="317"/>
                                </a:lnTo>
                                <a:lnTo>
                                  <a:pt x="0" y="296"/>
                                </a:lnTo>
                                <a:lnTo>
                                  <a:pt x="2" y="296"/>
                                </a:lnTo>
                                <a:lnTo>
                                  <a:pt x="2" y="290"/>
                                </a:lnTo>
                                <a:lnTo>
                                  <a:pt x="2" y="264"/>
                                </a:lnTo>
                                <a:lnTo>
                                  <a:pt x="2" y="237"/>
                                </a:lnTo>
                                <a:lnTo>
                                  <a:pt x="2" y="210"/>
                                </a:lnTo>
                                <a:lnTo>
                                  <a:pt x="2" y="184"/>
                                </a:lnTo>
                                <a:lnTo>
                                  <a:pt x="2" y="157"/>
                                </a:lnTo>
                                <a:lnTo>
                                  <a:pt x="2" y="129"/>
                                </a:lnTo>
                                <a:lnTo>
                                  <a:pt x="2" y="102"/>
                                </a:lnTo>
                                <a:lnTo>
                                  <a:pt x="2" y="95"/>
                                </a:lnTo>
                                <a:lnTo>
                                  <a:pt x="4" y="95"/>
                                </a:lnTo>
                                <a:lnTo>
                                  <a:pt x="4" y="93"/>
                                </a:lnTo>
                                <a:lnTo>
                                  <a:pt x="4" y="91"/>
                                </a:lnTo>
                                <a:lnTo>
                                  <a:pt x="4" y="89"/>
                                </a:lnTo>
                                <a:lnTo>
                                  <a:pt x="6" y="89"/>
                                </a:lnTo>
                                <a:lnTo>
                                  <a:pt x="8" y="89"/>
                                </a:lnTo>
                                <a:lnTo>
                                  <a:pt x="10" y="89"/>
                                </a:lnTo>
                                <a:lnTo>
                                  <a:pt x="12" y="89"/>
                                </a:lnTo>
                                <a:lnTo>
                                  <a:pt x="14" y="89"/>
                                </a:lnTo>
                                <a:lnTo>
                                  <a:pt x="16" y="89"/>
                                </a:lnTo>
                                <a:lnTo>
                                  <a:pt x="16" y="87"/>
                                </a:lnTo>
                                <a:lnTo>
                                  <a:pt x="19" y="87"/>
                                </a:lnTo>
                                <a:lnTo>
                                  <a:pt x="19" y="85"/>
                                </a:lnTo>
                                <a:lnTo>
                                  <a:pt x="19" y="83"/>
                                </a:lnTo>
                                <a:lnTo>
                                  <a:pt x="16" y="83"/>
                                </a:lnTo>
                                <a:lnTo>
                                  <a:pt x="16" y="81"/>
                                </a:lnTo>
                                <a:lnTo>
                                  <a:pt x="14" y="81"/>
                                </a:lnTo>
                                <a:lnTo>
                                  <a:pt x="12" y="81"/>
                                </a:lnTo>
                                <a:lnTo>
                                  <a:pt x="10" y="81"/>
                                </a:lnTo>
                                <a:lnTo>
                                  <a:pt x="10" y="79"/>
                                </a:lnTo>
                                <a:lnTo>
                                  <a:pt x="10" y="76"/>
                                </a:lnTo>
                                <a:lnTo>
                                  <a:pt x="10" y="74"/>
                                </a:lnTo>
                                <a:lnTo>
                                  <a:pt x="10" y="72"/>
                                </a:lnTo>
                                <a:lnTo>
                                  <a:pt x="10" y="70"/>
                                </a:lnTo>
                                <a:lnTo>
                                  <a:pt x="10" y="68"/>
                                </a:lnTo>
                                <a:lnTo>
                                  <a:pt x="12" y="68"/>
                                </a:lnTo>
                                <a:lnTo>
                                  <a:pt x="12" y="70"/>
                                </a:lnTo>
                                <a:lnTo>
                                  <a:pt x="14" y="70"/>
                                </a:lnTo>
                                <a:lnTo>
                                  <a:pt x="14" y="68"/>
                                </a:lnTo>
                                <a:lnTo>
                                  <a:pt x="16" y="68"/>
                                </a:lnTo>
                                <a:lnTo>
                                  <a:pt x="16" y="66"/>
                                </a:lnTo>
                                <a:lnTo>
                                  <a:pt x="16" y="64"/>
                                </a:lnTo>
                                <a:lnTo>
                                  <a:pt x="14" y="64"/>
                                </a:lnTo>
                                <a:lnTo>
                                  <a:pt x="14" y="62"/>
                                </a:lnTo>
                                <a:lnTo>
                                  <a:pt x="12" y="60"/>
                                </a:lnTo>
                                <a:lnTo>
                                  <a:pt x="12" y="57"/>
                                </a:lnTo>
                                <a:lnTo>
                                  <a:pt x="14" y="57"/>
                                </a:lnTo>
                                <a:lnTo>
                                  <a:pt x="16" y="57"/>
                                </a:lnTo>
                                <a:lnTo>
                                  <a:pt x="19" y="60"/>
                                </a:lnTo>
                                <a:lnTo>
                                  <a:pt x="21" y="60"/>
                                </a:lnTo>
                                <a:lnTo>
                                  <a:pt x="23" y="62"/>
                                </a:lnTo>
                                <a:lnTo>
                                  <a:pt x="23" y="64"/>
                                </a:lnTo>
                                <a:lnTo>
                                  <a:pt x="25" y="66"/>
                                </a:lnTo>
                                <a:lnTo>
                                  <a:pt x="27" y="62"/>
                                </a:lnTo>
                                <a:lnTo>
                                  <a:pt x="29" y="62"/>
                                </a:lnTo>
                                <a:lnTo>
                                  <a:pt x="31" y="62"/>
                                </a:lnTo>
                                <a:lnTo>
                                  <a:pt x="31" y="60"/>
                                </a:lnTo>
                                <a:lnTo>
                                  <a:pt x="31" y="57"/>
                                </a:lnTo>
                                <a:lnTo>
                                  <a:pt x="29" y="57"/>
                                </a:lnTo>
                                <a:lnTo>
                                  <a:pt x="27" y="55"/>
                                </a:lnTo>
                                <a:lnTo>
                                  <a:pt x="27" y="53"/>
                                </a:lnTo>
                                <a:lnTo>
                                  <a:pt x="29" y="53"/>
                                </a:lnTo>
                                <a:lnTo>
                                  <a:pt x="31" y="53"/>
                                </a:lnTo>
                                <a:lnTo>
                                  <a:pt x="31" y="51"/>
                                </a:lnTo>
                                <a:lnTo>
                                  <a:pt x="33" y="51"/>
                                </a:lnTo>
                                <a:lnTo>
                                  <a:pt x="35" y="51"/>
                                </a:lnTo>
                                <a:lnTo>
                                  <a:pt x="35" y="49"/>
                                </a:lnTo>
                                <a:lnTo>
                                  <a:pt x="35" y="47"/>
                                </a:lnTo>
                                <a:lnTo>
                                  <a:pt x="33" y="47"/>
                                </a:lnTo>
                                <a:lnTo>
                                  <a:pt x="31" y="47"/>
                                </a:lnTo>
                                <a:lnTo>
                                  <a:pt x="29" y="47"/>
                                </a:lnTo>
                                <a:lnTo>
                                  <a:pt x="29" y="45"/>
                                </a:lnTo>
                                <a:lnTo>
                                  <a:pt x="31" y="45"/>
                                </a:lnTo>
                                <a:lnTo>
                                  <a:pt x="31" y="43"/>
                                </a:lnTo>
                                <a:lnTo>
                                  <a:pt x="33" y="43"/>
                                </a:lnTo>
                                <a:lnTo>
                                  <a:pt x="33" y="41"/>
                                </a:lnTo>
                                <a:lnTo>
                                  <a:pt x="33" y="43"/>
                                </a:lnTo>
                                <a:lnTo>
                                  <a:pt x="35" y="43"/>
                                </a:lnTo>
                                <a:lnTo>
                                  <a:pt x="38" y="43"/>
                                </a:lnTo>
                                <a:lnTo>
                                  <a:pt x="38" y="41"/>
                                </a:lnTo>
                                <a:lnTo>
                                  <a:pt x="38" y="38"/>
                                </a:lnTo>
                                <a:lnTo>
                                  <a:pt x="35" y="38"/>
                                </a:lnTo>
                                <a:lnTo>
                                  <a:pt x="35" y="36"/>
                                </a:lnTo>
                                <a:lnTo>
                                  <a:pt x="35" y="34"/>
                                </a:lnTo>
                                <a:lnTo>
                                  <a:pt x="38" y="32"/>
                                </a:lnTo>
                                <a:lnTo>
                                  <a:pt x="38" y="34"/>
                                </a:lnTo>
                                <a:lnTo>
                                  <a:pt x="40" y="34"/>
                                </a:lnTo>
                                <a:lnTo>
                                  <a:pt x="40" y="32"/>
                                </a:lnTo>
                                <a:lnTo>
                                  <a:pt x="42" y="32"/>
                                </a:lnTo>
                                <a:lnTo>
                                  <a:pt x="44" y="32"/>
                                </a:lnTo>
                                <a:lnTo>
                                  <a:pt x="46" y="32"/>
                                </a:lnTo>
                                <a:lnTo>
                                  <a:pt x="46" y="34"/>
                                </a:lnTo>
                                <a:lnTo>
                                  <a:pt x="46" y="36"/>
                                </a:lnTo>
                                <a:lnTo>
                                  <a:pt x="46" y="38"/>
                                </a:lnTo>
                                <a:lnTo>
                                  <a:pt x="48" y="38"/>
                                </a:lnTo>
                                <a:lnTo>
                                  <a:pt x="48" y="41"/>
                                </a:lnTo>
                                <a:lnTo>
                                  <a:pt x="50" y="41"/>
                                </a:lnTo>
                                <a:lnTo>
                                  <a:pt x="50" y="38"/>
                                </a:lnTo>
                                <a:lnTo>
                                  <a:pt x="50" y="41"/>
                                </a:lnTo>
                                <a:lnTo>
                                  <a:pt x="50" y="43"/>
                                </a:lnTo>
                                <a:lnTo>
                                  <a:pt x="52" y="43"/>
                                </a:lnTo>
                                <a:lnTo>
                                  <a:pt x="52" y="45"/>
                                </a:lnTo>
                                <a:lnTo>
                                  <a:pt x="52" y="47"/>
                                </a:lnTo>
                                <a:lnTo>
                                  <a:pt x="52" y="49"/>
                                </a:lnTo>
                                <a:lnTo>
                                  <a:pt x="55" y="47"/>
                                </a:lnTo>
                                <a:lnTo>
                                  <a:pt x="55" y="45"/>
                                </a:lnTo>
                                <a:lnTo>
                                  <a:pt x="55" y="43"/>
                                </a:lnTo>
                                <a:lnTo>
                                  <a:pt x="57" y="43"/>
                                </a:lnTo>
                                <a:lnTo>
                                  <a:pt x="59" y="43"/>
                                </a:lnTo>
                                <a:lnTo>
                                  <a:pt x="59" y="45"/>
                                </a:lnTo>
                                <a:lnTo>
                                  <a:pt x="61" y="45"/>
                                </a:lnTo>
                                <a:lnTo>
                                  <a:pt x="61" y="47"/>
                                </a:lnTo>
                                <a:lnTo>
                                  <a:pt x="61" y="49"/>
                                </a:lnTo>
                                <a:lnTo>
                                  <a:pt x="61" y="51"/>
                                </a:lnTo>
                                <a:lnTo>
                                  <a:pt x="63" y="51"/>
                                </a:lnTo>
                                <a:lnTo>
                                  <a:pt x="63" y="53"/>
                                </a:lnTo>
                                <a:lnTo>
                                  <a:pt x="63" y="51"/>
                                </a:lnTo>
                                <a:lnTo>
                                  <a:pt x="63" y="49"/>
                                </a:lnTo>
                                <a:lnTo>
                                  <a:pt x="63" y="47"/>
                                </a:lnTo>
                                <a:lnTo>
                                  <a:pt x="65" y="47"/>
                                </a:lnTo>
                                <a:lnTo>
                                  <a:pt x="65" y="45"/>
                                </a:lnTo>
                                <a:lnTo>
                                  <a:pt x="67" y="47"/>
                                </a:lnTo>
                                <a:lnTo>
                                  <a:pt x="67" y="49"/>
                                </a:lnTo>
                                <a:lnTo>
                                  <a:pt x="67" y="51"/>
                                </a:lnTo>
                                <a:lnTo>
                                  <a:pt x="67" y="53"/>
                                </a:lnTo>
                                <a:lnTo>
                                  <a:pt x="67" y="55"/>
                                </a:lnTo>
                                <a:lnTo>
                                  <a:pt x="69" y="55"/>
                                </a:lnTo>
                                <a:lnTo>
                                  <a:pt x="71" y="55"/>
                                </a:lnTo>
                                <a:lnTo>
                                  <a:pt x="71" y="53"/>
                                </a:lnTo>
                                <a:lnTo>
                                  <a:pt x="71" y="51"/>
                                </a:lnTo>
                                <a:lnTo>
                                  <a:pt x="71" y="49"/>
                                </a:lnTo>
                                <a:lnTo>
                                  <a:pt x="74" y="49"/>
                                </a:lnTo>
                                <a:lnTo>
                                  <a:pt x="74" y="47"/>
                                </a:lnTo>
                                <a:lnTo>
                                  <a:pt x="76" y="47"/>
                                </a:lnTo>
                                <a:lnTo>
                                  <a:pt x="76" y="49"/>
                                </a:lnTo>
                                <a:lnTo>
                                  <a:pt x="76" y="51"/>
                                </a:lnTo>
                                <a:lnTo>
                                  <a:pt x="76" y="53"/>
                                </a:lnTo>
                                <a:lnTo>
                                  <a:pt x="78" y="53"/>
                                </a:lnTo>
                                <a:lnTo>
                                  <a:pt x="78" y="51"/>
                                </a:lnTo>
                                <a:lnTo>
                                  <a:pt x="80" y="51"/>
                                </a:lnTo>
                                <a:lnTo>
                                  <a:pt x="80" y="53"/>
                                </a:lnTo>
                                <a:lnTo>
                                  <a:pt x="82" y="53"/>
                                </a:lnTo>
                                <a:lnTo>
                                  <a:pt x="84" y="53"/>
                                </a:lnTo>
                                <a:lnTo>
                                  <a:pt x="84" y="51"/>
                                </a:lnTo>
                                <a:lnTo>
                                  <a:pt x="84" y="49"/>
                                </a:lnTo>
                                <a:lnTo>
                                  <a:pt x="82" y="49"/>
                                </a:lnTo>
                                <a:lnTo>
                                  <a:pt x="82" y="47"/>
                                </a:lnTo>
                                <a:lnTo>
                                  <a:pt x="80" y="47"/>
                                </a:lnTo>
                                <a:lnTo>
                                  <a:pt x="78" y="47"/>
                                </a:lnTo>
                                <a:lnTo>
                                  <a:pt x="78" y="45"/>
                                </a:lnTo>
                                <a:lnTo>
                                  <a:pt x="76" y="45"/>
                                </a:lnTo>
                                <a:lnTo>
                                  <a:pt x="78" y="45"/>
                                </a:lnTo>
                                <a:lnTo>
                                  <a:pt x="78" y="43"/>
                                </a:lnTo>
                                <a:lnTo>
                                  <a:pt x="80" y="43"/>
                                </a:lnTo>
                                <a:lnTo>
                                  <a:pt x="82" y="43"/>
                                </a:lnTo>
                                <a:lnTo>
                                  <a:pt x="84" y="43"/>
                                </a:lnTo>
                                <a:lnTo>
                                  <a:pt x="86" y="43"/>
                                </a:lnTo>
                                <a:lnTo>
                                  <a:pt x="86" y="41"/>
                                </a:lnTo>
                                <a:lnTo>
                                  <a:pt x="86" y="43"/>
                                </a:lnTo>
                                <a:lnTo>
                                  <a:pt x="88" y="43"/>
                                </a:lnTo>
                                <a:lnTo>
                                  <a:pt x="90" y="43"/>
                                </a:lnTo>
                                <a:lnTo>
                                  <a:pt x="93" y="43"/>
                                </a:lnTo>
                                <a:lnTo>
                                  <a:pt x="93" y="41"/>
                                </a:lnTo>
                                <a:lnTo>
                                  <a:pt x="95" y="41"/>
                                </a:lnTo>
                                <a:lnTo>
                                  <a:pt x="95" y="38"/>
                                </a:lnTo>
                                <a:lnTo>
                                  <a:pt x="97" y="38"/>
                                </a:lnTo>
                                <a:lnTo>
                                  <a:pt x="99" y="38"/>
                                </a:lnTo>
                                <a:lnTo>
                                  <a:pt x="99" y="41"/>
                                </a:lnTo>
                                <a:lnTo>
                                  <a:pt x="101" y="41"/>
                                </a:lnTo>
                                <a:lnTo>
                                  <a:pt x="101" y="43"/>
                                </a:lnTo>
                                <a:lnTo>
                                  <a:pt x="101" y="45"/>
                                </a:lnTo>
                                <a:lnTo>
                                  <a:pt x="103" y="45"/>
                                </a:lnTo>
                                <a:lnTo>
                                  <a:pt x="103" y="43"/>
                                </a:lnTo>
                                <a:lnTo>
                                  <a:pt x="103" y="41"/>
                                </a:lnTo>
                                <a:lnTo>
                                  <a:pt x="105" y="41"/>
                                </a:lnTo>
                                <a:lnTo>
                                  <a:pt x="107" y="41"/>
                                </a:lnTo>
                                <a:lnTo>
                                  <a:pt x="107" y="43"/>
                                </a:lnTo>
                                <a:lnTo>
                                  <a:pt x="107" y="45"/>
                                </a:lnTo>
                                <a:lnTo>
                                  <a:pt x="109" y="45"/>
                                </a:lnTo>
                                <a:lnTo>
                                  <a:pt x="112" y="45"/>
                                </a:lnTo>
                                <a:lnTo>
                                  <a:pt x="112" y="47"/>
                                </a:lnTo>
                                <a:lnTo>
                                  <a:pt x="112" y="49"/>
                                </a:lnTo>
                                <a:lnTo>
                                  <a:pt x="114" y="49"/>
                                </a:lnTo>
                                <a:lnTo>
                                  <a:pt x="114" y="51"/>
                                </a:lnTo>
                                <a:lnTo>
                                  <a:pt x="116" y="51"/>
                                </a:lnTo>
                                <a:lnTo>
                                  <a:pt x="118" y="51"/>
                                </a:lnTo>
                                <a:lnTo>
                                  <a:pt x="120" y="51"/>
                                </a:lnTo>
                                <a:lnTo>
                                  <a:pt x="120" y="53"/>
                                </a:lnTo>
                                <a:lnTo>
                                  <a:pt x="122" y="53"/>
                                </a:lnTo>
                                <a:lnTo>
                                  <a:pt x="124" y="53"/>
                                </a:lnTo>
                                <a:lnTo>
                                  <a:pt x="126" y="53"/>
                                </a:lnTo>
                                <a:lnTo>
                                  <a:pt x="126" y="51"/>
                                </a:lnTo>
                                <a:lnTo>
                                  <a:pt x="126" y="49"/>
                                </a:lnTo>
                                <a:lnTo>
                                  <a:pt x="124" y="49"/>
                                </a:lnTo>
                                <a:lnTo>
                                  <a:pt x="124" y="47"/>
                                </a:lnTo>
                                <a:lnTo>
                                  <a:pt x="122" y="45"/>
                                </a:lnTo>
                                <a:lnTo>
                                  <a:pt x="122" y="43"/>
                                </a:lnTo>
                                <a:lnTo>
                                  <a:pt x="124" y="43"/>
                                </a:lnTo>
                                <a:lnTo>
                                  <a:pt x="126" y="43"/>
                                </a:lnTo>
                                <a:lnTo>
                                  <a:pt x="126" y="45"/>
                                </a:lnTo>
                                <a:lnTo>
                                  <a:pt x="128" y="47"/>
                                </a:lnTo>
                                <a:lnTo>
                                  <a:pt x="131" y="49"/>
                                </a:lnTo>
                                <a:lnTo>
                                  <a:pt x="133" y="49"/>
                                </a:lnTo>
                                <a:lnTo>
                                  <a:pt x="133" y="51"/>
                                </a:lnTo>
                                <a:lnTo>
                                  <a:pt x="135" y="53"/>
                                </a:lnTo>
                                <a:lnTo>
                                  <a:pt x="135" y="55"/>
                                </a:lnTo>
                                <a:lnTo>
                                  <a:pt x="135" y="57"/>
                                </a:lnTo>
                                <a:lnTo>
                                  <a:pt x="137" y="60"/>
                                </a:lnTo>
                                <a:lnTo>
                                  <a:pt x="139" y="60"/>
                                </a:lnTo>
                                <a:lnTo>
                                  <a:pt x="141" y="60"/>
                                </a:lnTo>
                                <a:lnTo>
                                  <a:pt x="141" y="57"/>
                                </a:lnTo>
                                <a:lnTo>
                                  <a:pt x="143" y="57"/>
                                </a:lnTo>
                                <a:lnTo>
                                  <a:pt x="145" y="57"/>
                                </a:lnTo>
                                <a:lnTo>
                                  <a:pt x="145" y="55"/>
                                </a:lnTo>
                                <a:lnTo>
                                  <a:pt x="147" y="55"/>
                                </a:lnTo>
                                <a:lnTo>
                                  <a:pt x="150" y="55"/>
                                </a:lnTo>
                                <a:lnTo>
                                  <a:pt x="152" y="57"/>
                                </a:lnTo>
                                <a:lnTo>
                                  <a:pt x="154" y="57"/>
                                </a:lnTo>
                                <a:lnTo>
                                  <a:pt x="154" y="60"/>
                                </a:lnTo>
                                <a:lnTo>
                                  <a:pt x="156" y="60"/>
                                </a:lnTo>
                                <a:lnTo>
                                  <a:pt x="158" y="60"/>
                                </a:lnTo>
                                <a:lnTo>
                                  <a:pt x="158" y="57"/>
                                </a:lnTo>
                                <a:lnTo>
                                  <a:pt x="158" y="55"/>
                                </a:lnTo>
                                <a:lnTo>
                                  <a:pt x="158" y="53"/>
                                </a:lnTo>
                                <a:lnTo>
                                  <a:pt x="158" y="51"/>
                                </a:lnTo>
                                <a:lnTo>
                                  <a:pt x="156" y="51"/>
                                </a:lnTo>
                                <a:lnTo>
                                  <a:pt x="156" y="49"/>
                                </a:lnTo>
                                <a:lnTo>
                                  <a:pt x="156" y="47"/>
                                </a:lnTo>
                                <a:lnTo>
                                  <a:pt x="158" y="47"/>
                                </a:lnTo>
                                <a:lnTo>
                                  <a:pt x="160" y="47"/>
                                </a:lnTo>
                                <a:lnTo>
                                  <a:pt x="160" y="45"/>
                                </a:lnTo>
                                <a:lnTo>
                                  <a:pt x="162" y="45"/>
                                </a:lnTo>
                                <a:lnTo>
                                  <a:pt x="164" y="45"/>
                                </a:lnTo>
                                <a:lnTo>
                                  <a:pt x="164" y="47"/>
                                </a:lnTo>
                                <a:lnTo>
                                  <a:pt x="162" y="47"/>
                                </a:lnTo>
                                <a:lnTo>
                                  <a:pt x="162" y="49"/>
                                </a:lnTo>
                                <a:lnTo>
                                  <a:pt x="164" y="49"/>
                                </a:lnTo>
                                <a:lnTo>
                                  <a:pt x="166" y="49"/>
                                </a:lnTo>
                                <a:lnTo>
                                  <a:pt x="169" y="49"/>
                                </a:lnTo>
                                <a:lnTo>
                                  <a:pt x="171" y="47"/>
                                </a:lnTo>
                                <a:lnTo>
                                  <a:pt x="171" y="45"/>
                                </a:lnTo>
                                <a:lnTo>
                                  <a:pt x="173" y="45"/>
                                </a:lnTo>
                                <a:lnTo>
                                  <a:pt x="173" y="43"/>
                                </a:lnTo>
                                <a:lnTo>
                                  <a:pt x="175" y="43"/>
                                </a:lnTo>
                                <a:lnTo>
                                  <a:pt x="177" y="43"/>
                                </a:lnTo>
                                <a:lnTo>
                                  <a:pt x="177" y="45"/>
                                </a:lnTo>
                                <a:lnTo>
                                  <a:pt x="179" y="45"/>
                                </a:lnTo>
                                <a:lnTo>
                                  <a:pt x="179" y="47"/>
                                </a:lnTo>
                                <a:lnTo>
                                  <a:pt x="181" y="49"/>
                                </a:lnTo>
                                <a:lnTo>
                                  <a:pt x="181" y="51"/>
                                </a:lnTo>
                                <a:lnTo>
                                  <a:pt x="183" y="51"/>
                                </a:lnTo>
                                <a:lnTo>
                                  <a:pt x="183" y="53"/>
                                </a:lnTo>
                                <a:lnTo>
                                  <a:pt x="181" y="55"/>
                                </a:lnTo>
                                <a:lnTo>
                                  <a:pt x="181" y="57"/>
                                </a:lnTo>
                                <a:lnTo>
                                  <a:pt x="183" y="57"/>
                                </a:lnTo>
                                <a:lnTo>
                                  <a:pt x="183" y="60"/>
                                </a:lnTo>
                                <a:lnTo>
                                  <a:pt x="185" y="60"/>
                                </a:lnTo>
                                <a:lnTo>
                                  <a:pt x="188" y="60"/>
                                </a:lnTo>
                                <a:lnTo>
                                  <a:pt x="190" y="60"/>
                                </a:lnTo>
                                <a:lnTo>
                                  <a:pt x="190" y="57"/>
                                </a:lnTo>
                                <a:lnTo>
                                  <a:pt x="192" y="57"/>
                                </a:lnTo>
                                <a:lnTo>
                                  <a:pt x="194" y="57"/>
                                </a:lnTo>
                                <a:lnTo>
                                  <a:pt x="196" y="57"/>
                                </a:lnTo>
                                <a:lnTo>
                                  <a:pt x="198" y="57"/>
                                </a:lnTo>
                                <a:lnTo>
                                  <a:pt x="200" y="57"/>
                                </a:lnTo>
                                <a:lnTo>
                                  <a:pt x="200" y="55"/>
                                </a:lnTo>
                                <a:lnTo>
                                  <a:pt x="202" y="55"/>
                                </a:lnTo>
                                <a:lnTo>
                                  <a:pt x="204" y="55"/>
                                </a:lnTo>
                                <a:lnTo>
                                  <a:pt x="204" y="57"/>
                                </a:lnTo>
                                <a:lnTo>
                                  <a:pt x="207" y="60"/>
                                </a:lnTo>
                                <a:lnTo>
                                  <a:pt x="209" y="60"/>
                                </a:lnTo>
                                <a:lnTo>
                                  <a:pt x="211" y="62"/>
                                </a:lnTo>
                                <a:lnTo>
                                  <a:pt x="213" y="62"/>
                                </a:lnTo>
                                <a:lnTo>
                                  <a:pt x="215" y="64"/>
                                </a:lnTo>
                                <a:lnTo>
                                  <a:pt x="217" y="64"/>
                                </a:lnTo>
                                <a:lnTo>
                                  <a:pt x="219" y="62"/>
                                </a:lnTo>
                                <a:lnTo>
                                  <a:pt x="219" y="60"/>
                                </a:lnTo>
                                <a:lnTo>
                                  <a:pt x="219" y="57"/>
                                </a:lnTo>
                                <a:lnTo>
                                  <a:pt x="219" y="55"/>
                                </a:lnTo>
                                <a:lnTo>
                                  <a:pt x="221" y="55"/>
                                </a:lnTo>
                                <a:lnTo>
                                  <a:pt x="223" y="55"/>
                                </a:lnTo>
                                <a:lnTo>
                                  <a:pt x="226" y="57"/>
                                </a:lnTo>
                                <a:lnTo>
                                  <a:pt x="226" y="60"/>
                                </a:lnTo>
                                <a:lnTo>
                                  <a:pt x="226" y="62"/>
                                </a:lnTo>
                                <a:lnTo>
                                  <a:pt x="228" y="62"/>
                                </a:lnTo>
                                <a:lnTo>
                                  <a:pt x="228" y="64"/>
                                </a:lnTo>
                                <a:lnTo>
                                  <a:pt x="230" y="64"/>
                                </a:lnTo>
                                <a:lnTo>
                                  <a:pt x="230" y="66"/>
                                </a:lnTo>
                                <a:lnTo>
                                  <a:pt x="230" y="68"/>
                                </a:lnTo>
                                <a:lnTo>
                                  <a:pt x="232" y="68"/>
                                </a:lnTo>
                                <a:lnTo>
                                  <a:pt x="234" y="68"/>
                                </a:lnTo>
                                <a:lnTo>
                                  <a:pt x="234" y="66"/>
                                </a:lnTo>
                                <a:lnTo>
                                  <a:pt x="236" y="66"/>
                                </a:lnTo>
                                <a:lnTo>
                                  <a:pt x="236" y="64"/>
                                </a:lnTo>
                                <a:lnTo>
                                  <a:pt x="236" y="66"/>
                                </a:lnTo>
                                <a:lnTo>
                                  <a:pt x="238" y="66"/>
                                </a:lnTo>
                                <a:lnTo>
                                  <a:pt x="240" y="66"/>
                                </a:lnTo>
                                <a:lnTo>
                                  <a:pt x="242" y="66"/>
                                </a:lnTo>
                                <a:lnTo>
                                  <a:pt x="242" y="68"/>
                                </a:lnTo>
                                <a:lnTo>
                                  <a:pt x="242" y="70"/>
                                </a:lnTo>
                                <a:lnTo>
                                  <a:pt x="242" y="72"/>
                                </a:lnTo>
                                <a:lnTo>
                                  <a:pt x="245" y="72"/>
                                </a:lnTo>
                                <a:lnTo>
                                  <a:pt x="245" y="70"/>
                                </a:lnTo>
                                <a:lnTo>
                                  <a:pt x="247" y="70"/>
                                </a:lnTo>
                                <a:lnTo>
                                  <a:pt x="249" y="70"/>
                                </a:lnTo>
                                <a:lnTo>
                                  <a:pt x="249" y="68"/>
                                </a:lnTo>
                                <a:lnTo>
                                  <a:pt x="251" y="68"/>
                                </a:lnTo>
                                <a:lnTo>
                                  <a:pt x="251" y="66"/>
                                </a:lnTo>
                                <a:lnTo>
                                  <a:pt x="253" y="66"/>
                                </a:lnTo>
                                <a:lnTo>
                                  <a:pt x="255" y="66"/>
                                </a:lnTo>
                                <a:lnTo>
                                  <a:pt x="255" y="68"/>
                                </a:lnTo>
                                <a:lnTo>
                                  <a:pt x="257" y="68"/>
                                </a:lnTo>
                                <a:lnTo>
                                  <a:pt x="259" y="68"/>
                                </a:lnTo>
                                <a:lnTo>
                                  <a:pt x="259" y="70"/>
                                </a:lnTo>
                                <a:lnTo>
                                  <a:pt x="259" y="72"/>
                                </a:lnTo>
                                <a:lnTo>
                                  <a:pt x="261" y="72"/>
                                </a:lnTo>
                                <a:lnTo>
                                  <a:pt x="264" y="72"/>
                                </a:lnTo>
                                <a:lnTo>
                                  <a:pt x="266" y="72"/>
                                </a:lnTo>
                                <a:lnTo>
                                  <a:pt x="266" y="70"/>
                                </a:lnTo>
                                <a:lnTo>
                                  <a:pt x="264" y="70"/>
                                </a:lnTo>
                                <a:lnTo>
                                  <a:pt x="264" y="68"/>
                                </a:lnTo>
                                <a:lnTo>
                                  <a:pt x="266" y="68"/>
                                </a:lnTo>
                                <a:lnTo>
                                  <a:pt x="268" y="68"/>
                                </a:lnTo>
                                <a:lnTo>
                                  <a:pt x="268" y="66"/>
                                </a:lnTo>
                                <a:lnTo>
                                  <a:pt x="268" y="68"/>
                                </a:lnTo>
                                <a:lnTo>
                                  <a:pt x="270" y="68"/>
                                </a:lnTo>
                                <a:lnTo>
                                  <a:pt x="272" y="68"/>
                                </a:lnTo>
                                <a:lnTo>
                                  <a:pt x="272" y="66"/>
                                </a:lnTo>
                                <a:lnTo>
                                  <a:pt x="274" y="66"/>
                                </a:lnTo>
                                <a:lnTo>
                                  <a:pt x="274" y="68"/>
                                </a:lnTo>
                                <a:lnTo>
                                  <a:pt x="276" y="68"/>
                                </a:lnTo>
                                <a:lnTo>
                                  <a:pt x="278" y="68"/>
                                </a:lnTo>
                                <a:lnTo>
                                  <a:pt x="278" y="66"/>
                                </a:lnTo>
                                <a:lnTo>
                                  <a:pt x="281" y="66"/>
                                </a:lnTo>
                                <a:lnTo>
                                  <a:pt x="283" y="66"/>
                                </a:lnTo>
                                <a:lnTo>
                                  <a:pt x="285" y="68"/>
                                </a:lnTo>
                                <a:lnTo>
                                  <a:pt x="287" y="68"/>
                                </a:lnTo>
                                <a:lnTo>
                                  <a:pt x="287" y="66"/>
                                </a:lnTo>
                                <a:lnTo>
                                  <a:pt x="289" y="66"/>
                                </a:lnTo>
                                <a:lnTo>
                                  <a:pt x="291" y="66"/>
                                </a:lnTo>
                                <a:lnTo>
                                  <a:pt x="291" y="64"/>
                                </a:lnTo>
                                <a:lnTo>
                                  <a:pt x="291" y="62"/>
                                </a:lnTo>
                                <a:lnTo>
                                  <a:pt x="289" y="62"/>
                                </a:lnTo>
                                <a:lnTo>
                                  <a:pt x="289" y="60"/>
                                </a:lnTo>
                                <a:lnTo>
                                  <a:pt x="289" y="57"/>
                                </a:lnTo>
                                <a:lnTo>
                                  <a:pt x="291" y="57"/>
                                </a:lnTo>
                                <a:lnTo>
                                  <a:pt x="291" y="60"/>
                                </a:lnTo>
                                <a:lnTo>
                                  <a:pt x="293" y="60"/>
                                </a:lnTo>
                                <a:lnTo>
                                  <a:pt x="295" y="57"/>
                                </a:lnTo>
                                <a:lnTo>
                                  <a:pt x="297" y="57"/>
                                </a:lnTo>
                                <a:lnTo>
                                  <a:pt x="300" y="57"/>
                                </a:lnTo>
                                <a:lnTo>
                                  <a:pt x="302" y="57"/>
                                </a:lnTo>
                                <a:lnTo>
                                  <a:pt x="302" y="60"/>
                                </a:lnTo>
                                <a:lnTo>
                                  <a:pt x="304" y="60"/>
                                </a:lnTo>
                                <a:lnTo>
                                  <a:pt x="304" y="62"/>
                                </a:lnTo>
                                <a:lnTo>
                                  <a:pt x="304" y="64"/>
                                </a:lnTo>
                                <a:lnTo>
                                  <a:pt x="306" y="64"/>
                                </a:lnTo>
                                <a:lnTo>
                                  <a:pt x="306" y="62"/>
                                </a:lnTo>
                                <a:lnTo>
                                  <a:pt x="308" y="62"/>
                                </a:lnTo>
                                <a:lnTo>
                                  <a:pt x="308" y="60"/>
                                </a:lnTo>
                                <a:lnTo>
                                  <a:pt x="310" y="60"/>
                                </a:lnTo>
                                <a:lnTo>
                                  <a:pt x="312" y="60"/>
                                </a:lnTo>
                                <a:lnTo>
                                  <a:pt x="314" y="57"/>
                                </a:lnTo>
                                <a:lnTo>
                                  <a:pt x="314" y="55"/>
                                </a:lnTo>
                                <a:lnTo>
                                  <a:pt x="314" y="53"/>
                                </a:lnTo>
                                <a:lnTo>
                                  <a:pt x="316" y="53"/>
                                </a:lnTo>
                                <a:lnTo>
                                  <a:pt x="316" y="55"/>
                                </a:lnTo>
                                <a:lnTo>
                                  <a:pt x="319" y="55"/>
                                </a:lnTo>
                                <a:lnTo>
                                  <a:pt x="319" y="57"/>
                                </a:lnTo>
                                <a:lnTo>
                                  <a:pt x="321" y="57"/>
                                </a:lnTo>
                                <a:lnTo>
                                  <a:pt x="321" y="60"/>
                                </a:lnTo>
                                <a:lnTo>
                                  <a:pt x="323" y="60"/>
                                </a:lnTo>
                                <a:lnTo>
                                  <a:pt x="323" y="57"/>
                                </a:lnTo>
                                <a:lnTo>
                                  <a:pt x="325" y="60"/>
                                </a:lnTo>
                                <a:lnTo>
                                  <a:pt x="325" y="57"/>
                                </a:lnTo>
                                <a:lnTo>
                                  <a:pt x="327" y="60"/>
                                </a:lnTo>
                                <a:lnTo>
                                  <a:pt x="325" y="60"/>
                                </a:lnTo>
                                <a:lnTo>
                                  <a:pt x="325" y="62"/>
                                </a:lnTo>
                                <a:lnTo>
                                  <a:pt x="327" y="62"/>
                                </a:lnTo>
                                <a:lnTo>
                                  <a:pt x="327" y="60"/>
                                </a:lnTo>
                                <a:lnTo>
                                  <a:pt x="329" y="60"/>
                                </a:lnTo>
                                <a:lnTo>
                                  <a:pt x="329" y="62"/>
                                </a:lnTo>
                                <a:lnTo>
                                  <a:pt x="331" y="60"/>
                                </a:lnTo>
                                <a:lnTo>
                                  <a:pt x="331" y="57"/>
                                </a:lnTo>
                                <a:lnTo>
                                  <a:pt x="333" y="57"/>
                                </a:lnTo>
                                <a:lnTo>
                                  <a:pt x="335" y="57"/>
                                </a:lnTo>
                                <a:lnTo>
                                  <a:pt x="335" y="60"/>
                                </a:lnTo>
                                <a:lnTo>
                                  <a:pt x="338" y="62"/>
                                </a:lnTo>
                                <a:lnTo>
                                  <a:pt x="340" y="62"/>
                                </a:lnTo>
                                <a:lnTo>
                                  <a:pt x="342" y="62"/>
                                </a:lnTo>
                                <a:lnTo>
                                  <a:pt x="342" y="64"/>
                                </a:lnTo>
                                <a:lnTo>
                                  <a:pt x="344" y="64"/>
                                </a:lnTo>
                                <a:lnTo>
                                  <a:pt x="346" y="64"/>
                                </a:lnTo>
                                <a:lnTo>
                                  <a:pt x="346" y="62"/>
                                </a:lnTo>
                                <a:lnTo>
                                  <a:pt x="348" y="62"/>
                                </a:lnTo>
                                <a:lnTo>
                                  <a:pt x="350" y="62"/>
                                </a:lnTo>
                                <a:lnTo>
                                  <a:pt x="350" y="64"/>
                                </a:lnTo>
                                <a:lnTo>
                                  <a:pt x="350" y="62"/>
                                </a:lnTo>
                                <a:lnTo>
                                  <a:pt x="352" y="62"/>
                                </a:lnTo>
                                <a:lnTo>
                                  <a:pt x="352" y="60"/>
                                </a:lnTo>
                                <a:lnTo>
                                  <a:pt x="354" y="60"/>
                                </a:lnTo>
                                <a:lnTo>
                                  <a:pt x="354" y="57"/>
                                </a:lnTo>
                                <a:lnTo>
                                  <a:pt x="357" y="57"/>
                                </a:lnTo>
                                <a:lnTo>
                                  <a:pt x="357" y="60"/>
                                </a:lnTo>
                                <a:lnTo>
                                  <a:pt x="359" y="60"/>
                                </a:lnTo>
                                <a:lnTo>
                                  <a:pt x="359" y="57"/>
                                </a:lnTo>
                                <a:lnTo>
                                  <a:pt x="361" y="57"/>
                                </a:lnTo>
                                <a:lnTo>
                                  <a:pt x="361" y="55"/>
                                </a:lnTo>
                                <a:lnTo>
                                  <a:pt x="361" y="53"/>
                                </a:lnTo>
                                <a:lnTo>
                                  <a:pt x="363" y="55"/>
                                </a:lnTo>
                                <a:lnTo>
                                  <a:pt x="365" y="55"/>
                                </a:lnTo>
                                <a:lnTo>
                                  <a:pt x="365" y="53"/>
                                </a:lnTo>
                                <a:lnTo>
                                  <a:pt x="365" y="51"/>
                                </a:lnTo>
                                <a:lnTo>
                                  <a:pt x="367" y="51"/>
                                </a:lnTo>
                                <a:lnTo>
                                  <a:pt x="367" y="53"/>
                                </a:lnTo>
                                <a:lnTo>
                                  <a:pt x="369" y="53"/>
                                </a:lnTo>
                                <a:lnTo>
                                  <a:pt x="371" y="53"/>
                                </a:lnTo>
                                <a:lnTo>
                                  <a:pt x="371" y="51"/>
                                </a:lnTo>
                                <a:lnTo>
                                  <a:pt x="373" y="51"/>
                                </a:lnTo>
                                <a:lnTo>
                                  <a:pt x="371" y="49"/>
                                </a:lnTo>
                                <a:lnTo>
                                  <a:pt x="369" y="49"/>
                                </a:lnTo>
                                <a:lnTo>
                                  <a:pt x="369" y="47"/>
                                </a:lnTo>
                                <a:lnTo>
                                  <a:pt x="371" y="47"/>
                                </a:lnTo>
                                <a:lnTo>
                                  <a:pt x="371" y="45"/>
                                </a:lnTo>
                                <a:lnTo>
                                  <a:pt x="371" y="43"/>
                                </a:lnTo>
                                <a:lnTo>
                                  <a:pt x="373" y="43"/>
                                </a:lnTo>
                                <a:lnTo>
                                  <a:pt x="376" y="43"/>
                                </a:lnTo>
                                <a:lnTo>
                                  <a:pt x="376" y="45"/>
                                </a:lnTo>
                                <a:lnTo>
                                  <a:pt x="376" y="47"/>
                                </a:lnTo>
                                <a:lnTo>
                                  <a:pt x="378" y="47"/>
                                </a:lnTo>
                                <a:lnTo>
                                  <a:pt x="378" y="45"/>
                                </a:lnTo>
                                <a:lnTo>
                                  <a:pt x="378" y="43"/>
                                </a:lnTo>
                                <a:lnTo>
                                  <a:pt x="380" y="43"/>
                                </a:lnTo>
                                <a:lnTo>
                                  <a:pt x="380" y="41"/>
                                </a:lnTo>
                                <a:lnTo>
                                  <a:pt x="380" y="38"/>
                                </a:lnTo>
                                <a:lnTo>
                                  <a:pt x="380" y="36"/>
                                </a:lnTo>
                                <a:lnTo>
                                  <a:pt x="380" y="34"/>
                                </a:lnTo>
                                <a:lnTo>
                                  <a:pt x="382" y="34"/>
                                </a:lnTo>
                                <a:lnTo>
                                  <a:pt x="384" y="34"/>
                                </a:lnTo>
                                <a:lnTo>
                                  <a:pt x="386" y="34"/>
                                </a:lnTo>
                                <a:lnTo>
                                  <a:pt x="388" y="34"/>
                                </a:lnTo>
                                <a:lnTo>
                                  <a:pt x="390" y="34"/>
                                </a:lnTo>
                                <a:lnTo>
                                  <a:pt x="388" y="36"/>
                                </a:lnTo>
                                <a:lnTo>
                                  <a:pt x="388" y="38"/>
                                </a:lnTo>
                                <a:lnTo>
                                  <a:pt x="390" y="38"/>
                                </a:lnTo>
                                <a:lnTo>
                                  <a:pt x="392" y="38"/>
                                </a:lnTo>
                                <a:lnTo>
                                  <a:pt x="395" y="38"/>
                                </a:lnTo>
                                <a:lnTo>
                                  <a:pt x="395" y="36"/>
                                </a:lnTo>
                                <a:lnTo>
                                  <a:pt x="397" y="36"/>
                                </a:lnTo>
                                <a:lnTo>
                                  <a:pt x="397" y="34"/>
                                </a:lnTo>
                                <a:lnTo>
                                  <a:pt x="399" y="32"/>
                                </a:lnTo>
                                <a:lnTo>
                                  <a:pt x="401" y="32"/>
                                </a:lnTo>
                                <a:lnTo>
                                  <a:pt x="401" y="34"/>
                                </a:lnTo>
                                <a:lnTo>
                                  <a:pt x="403" y="34"/>
                                </a:lnTo>
                                <a:lnTo>
                                  <a:pt x="403" y="32"/>
                                </a:lnTo>
                                <a:lnTo>
                                  <a:pt x="403" y="30"/>
                                </a:lnTo>
                                <a:lnTo>
                                  <a:pt x="403" y="28"/>
                                </a:lnTo>
                                <a:lnTo>
                                  <a:pt x="405" y="28"/>
                                </a:lnTo>
                                <a:lnTo>
                                  <a:pt x="407" y="26"/>
                                </a:lnTo>
                                <a:lnTo>
                                  <a:pt x="409" y="26"/>
                                </a:lnTo>
                                <a:lnTo>
                                  <a:pt x="409" y="28"/>
                                </a:lnTo>
                                <a:lnTo>
                                  <a:pt x="409" y="30"/>
                                </a:lnTo>
                                <a:lnTo>
                                  <a:pt x="409" y="32"/>
                                </a:lnTo>
                                <a:lnTo>
                                  <a:pt x="409" y="34"/>
                                </a:lnTo>
                                <a:lnTo>
                                  <a:pt x="411" y="34"/>
                                </a:lnTo>
                                <a:lnTo>
                                  <a:pt x="414" y="34"/>
                                </a:lnTo>
                                <a:lnTo>
                                  <a:pt x="414" y="36"/>
                                </a:lnTo>
                                <a:lnTo>
                                  <a:pt x="414" y="38"/>
                                </a:lnTo>
                                <a:lnTo>
                                  <a:pt x="416" y="38"/>
                                </a:lnTo>
                                <a:lnTo>
                                  <a:pt x="416" y="36"/>
                                </a:lnTo>
                                <a:lnTo>
                                  <a:pt x="418" y="36"/>
                                </a:lnTo>
                                <a:lnTo>
                                  <a:pt x="420" y="36"/>
                                </a:lnTo>
                                <a:lnTo>
                                  <a:pt x="420" y="34"/>
                                </a:lnTo>
                                <a:lnTo>
                                  <a:pt x="422" y="34"/>
                                </a:lnTo>
                                <a:lnTo>
                                  <a:pt x="424" y="34"/>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815" name="Freeform 586"/>
                        <wps:cNvSpPr>
                          <a:spLocks/>
                        </wps:cNvSpPr>
                        <wps:spPr bwMode="auto">
                          <a:xfrm>
                            <a:off x="1769100" y="3246111"/>
                            <a:ext cx="532700" cy="300301"/>
                          </a:xfrm>
                          <a:custGeom>
                            <a:avLst/>
                            <a:gdLst>
                              <a:gd name="T0" fmla="*/ 242570 w 839"/>
                              <a:gd name="T1" fmla="*/ 12065 h 473"/>
                              <a:gd name="T2" fmla="*/ 247015 w 839"/>
                              <a:gd name="T3" fmla="*/ 26670 h 473"/>
                              <a:gd name="T4" fmla="*/ 253365 w 839"/>
                              <a:gd name="T5" fmla="*/ 38735 h 473"/>
                              <a:gd name="T6" fmla="*/ 252095 w 839"/>
                              <a:gd name="T7" fmla="*/ 53340 h 473"/>
                              <a:gd name="T8" fmla="*/ 260350 w 839"/>
                              <a:gd name="T9" fmla="*/ 62865 h 473"/>
                              <a:gd name="T10" fmla="*/ 262890 w 839"/>
                              <a:gd name="T11" fmla="*/ 73660 h 473"/>
                              <a:gd name="T12" fmla="*/ 269875 w 839"/>
                              <a:gd name="T13" fmla="*/ 81280 h 473"/>
                              <a:gd name="T14" fmla="*/ 280670 w 839"/>
                              <a:gd name="T15" fmla="*/ 84455 h 473"/>
                              <a:gd name="T16" fmla="*/ 291465 w 839"/>
                              <a:gd name="T17" fmla="*/ 74930 h 473"/>
                              <a:gd name="T18" fmla="*/ 301625 w 839"/>
                              <a:gd name="T19" fmla="*/ 81280 h 473"/>
                              <a:gd name="T20" fmla="*/ 315595 w 839"/>
                              <a:gd name="T21" fmla="*/ 80010 h 473"/>
                              <a:gd name="T22" fmla="*/ 321945 w 839"/>
                              <a:gd name="T23" fmla="*/ 85725 h 473"/>
                              <a:gd name="T24" fmla="*/ 334010 w 839"/>
                              <a:gd name="T25" fmla="*/ 80010 h 473"/>
                              <a:gd name="T26" fmla="*/ 340995 w 839"/>
                              <a:gd name="T27" fmla="*/ 78740 h 473"/>
                              <a:gd name="T28" fmla="*/ 347345 w 839"/>
                              <a:gd name="T29" fmla="*/ 86995 h 473"/>
                              <a:gd name="T30" fmla="*/ 355600 w 839"/>
                              <a:gd name="T31" fmla="*/ 78740 h 473"/>
                              <a:gd name="T32" fmla="*/ 360680 w 839"/>
                              <a:gd name="T33" fmla="*/ 72390 h 473"/>
                              <a:gd name="T34" fmla="*/ 366395 w 839"/>
                              <a:gd name="T35" fmla="*/ 74930 h 473"/>
                              <a:gd name="T36" fmla="*/ 375920 w 839"/>
                              <a:gd name="T37" fmla="*/ 78740 h 473"/>
                              <a:gd name="T38" fmla="*/ 384810 w 839"/>
                              <a:gd name="T39" fmla="*/ 77470 h 473"/>
                              <a:gd name="T40" fmla="*/ 395605 w 839"/>
                              <a:gd name="T41" fmla="*/ 70485 h 473"/>
                              <a:gd name="T42" fmla="*/ 403860 w 839"/>
                              <a:gd name="T43" fmla="*/ 76200 h 473"/>
                              <a:gd name="T44" fmla="*/ 408940 w 839"/>
                              <a:gd name="T45" fmla="*/ 64135 h 473"/>
                              <a:gd name="T46" fmla="*/ 418465 w 839"/>
                              <a:gd name="T47" fmla="*/ 57150 h 473"/>
                              <a:gd name="T48" fmla="*/ 429260 w 839"/>
                              <a:gd name="T49" fmla="*/ 57150 h 473"/>
                              <a:gd name="T50" fmla="*/ 440055 w 839"/>
                              <a:gd name="T51" fmla="*/ 53340 h 473"/>
                              <a:gd name="T52" fmla="*/ 447040 w 839"/>
                              <a:gd name="T53" fmla="*/ 55880 h 473"/>
                              <a:gd name="T54" fmla="*/ 454660 w 839"/>
                              <a:gd name="T55" fmla="*/ 54610 h 473"/>
                              <a:gd name="T56" fmla="*/ 459105 w 839"/>
                              <a:gd name="T57" fmla="*/ 45085 h 473"/>
                              <a:gd name="T58" fmla="*/ 467995 w 839"/>
                              <a:gd name="T59" fmla="*/ 41275 h 473"/>
                              <a:gd name="T60" fmla="*/ 474980 w 839"/>
                              <a:gd name="T61" fmla="*/ 33020 h 473"/>
                              <a:gd name="T62" fmla="*/ 483235 w 839"/>
                              <a:gd name="T63" fmla="*/ 27940 h 473"/>
                              <a:gd name="T64" fmla="*/ 493395 w 839"/>
                              <a:gd name="T65" fmla="*/ 26670 h 473"/>
                              <a:gd name="T66" fmla="*/ 497840 w 839"/>
                              <a:gd name="T67" fmla="*/ 19685 h 473"/>
                              <a:gd name="T68" fmla="*/ 504190 w 839"/>
                              <a:gd name="T69" fmla="*/ 27940 h 473"/>
                              <a:gd name="T70" fmla="*/ 513715 w 839"/>
                              <a:gd name="T71" fmla="*/ 29210 h 473"/>
                              <a:gd name="T72" fmla="*/ 521970 w 839"/>
                              <a:gd name="T73" fmla="*/ 24130 h 473"/>
                              <a:gd name="T74" fmla="*/ 528320 w 839"/>
                              <a:gd name="T75" fmla="*/ 26670 h 473"/>
                              <a:gd name="T76" fmla="*/ 531495 w 839"/>
                              <a:gd name="T77" fmla="*/ 19685 h 473"/>
                              <a:gd name="T78" fmla="*/ 531495 w 839"/>
                              <a:gd name="T79" fmla="*/ 196850 h 473"/>
                              <a:gd name="T80" fmla="*/ 378460 w 839"/>
                              <a:gd name="T81" fmla="*/ 297815 h 473"/>
                              <a:gd name="T82" fmla="*/ 120650 w 839"/>
                              <a:gd name="T83" fmla="*/ 292100 h 473"/>
                              <a:gd name="T84" fmla="*/ 2540 w 839"/>
                              <a:gd name="T85" fmla="*/ 278765 h 473"/>
                              <a:gd name="T86" fmla="*/ 17780 w 839"/>
                              <a:gd name="T87" fmla="*/ 266700 h 473"/>
                              <a:gd name="T88" fmla="*/ 37465 w 839"/>
                              <a:gd name="T89" fmla="*/ 246380 h 473"/>
                              <a:gd name="T90" fmla="*/ 40640 w 839"/>
                              <a:gd name="T91" fmla="*/ 224790 h 473"/>
                              <a:gd name="T92" fmla="*/ 46990 w 839"/>
                              <a:gd name="T93" fmla="*/ 206375 h 473"/>
                              <a:gd name="T94" fmla="*/ 60325 w 839"/>
                              <a:gd name="T95" fmla="*/ 190500 h 473"/>
                              <a:gd name="T96" fmla="*/ 62865 w 839"/>
                              <a:gd name="T97" fmla="*/ 170180 h 473"/>
                              <a:gd name="T98" fmla="*/ 72390 w 839"/>
                              <a:gd name="T99" fmla="*/ 149860 h 473"/>
                              <a:gd name="T100" fmla="*/ 90170 w 839"/>
                              <a:gd name="T101" fmla="*/ 141605 h 473"/>
                              <a:gd name="T102" fmla="*/ 108585 w 839"/>
                              <a:gd name="T103" fmla="*/ 136525 h 473"/>
                              <a:gd name="T104" fmla="*/ 127635 w 839"/>
                              <a:gd name="T105" fmla="*/ 125730 h 473"/>
                              <a:gd name="T106" fmla="*/ 137160 w 839"/>
                              <a:gd name="T107" fmla="*/ 107315 h 473"/>
                              <a:gd name="T108" fmla="*/ 139700 w 839"/>
                              <a:gd name="T109" fmla="*/ 86995 h 473"/>
                              <a:gd name="T110" fmla="*/ 147955 w 839"/>
                              <a:gd name="T111" fmla="*/ 70485 h 473"/>
                              <a:gd name="T112" fmla="*/ 163830 w 839"/>
                              <a:gd name="T113" fmla="*/ 60325 h 473"/>
                              <a:gd name="T114" fmla="*/ 173355 w 839"/>
                              <a:gd name="T115" fmla="*/ 45085 h 473"/>
                              <a:gd name="T116" fmla="*/ 179705 w 839"/>
                              <a:gd name="T117" fmla="*/ 27940 h 473"/>
                              <a:gd name="T118" fmla="*/ 187960 w 839"/>
                              <a:gd name="T119" fmla="*/ 8890 h 473"/>
                              <a:gd name="T120" fmla="*/ 201295 w 839"/>
                              <a:gd name="T121" fmla="*/ 0 h 473"/>
                              <a:gd name="T122" fmla="*/ 212090 w 839"/>
                              <a:gd name="T123" fmla="*/ 6350 h 473"/>
                              <a:gd name="T124" fmla="*/ 224155 w 839"/>
                              <a:gd name="T125" fmla="*/ 3810 h 473"/>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839" h="473">
                                <a:moveTo>
                                  <a:pt x="363" y="8"/>
                                </a:moveTo>
                                <a:lnTo>
                                  <a:pt x="363" y="10"/>
                                </a:lnTo>
                                <a:lnTo>
                                  <a:pt x="363" y="12"/>
                                </a:lnTo>
                                <a:lnTo>
                                  <a:pt x="366" y="12"/>
                                </a:lnTo>
                                <a:lnTo>
                                  <a:pt x="368" y="12"/>
                                </a:lnTo>
                                <a:lnTo>
                                  <a:pt x="370" y="12"/>
                                </a:lnTo>
                                <a:lnTo>
                                  <a:pt x="370" y="14"/>
                                </a:lnTo>
                                <a:lnTo>
                                  <a:pt x="372" y="14"/>
                                </a:lnTo>
                                <a:lnTo>
                                  <a:pt x="372" y="16"/>
                                </a:lnTo>
                                <a:lnTo>
                                  <a:pt x="372" y="14"/>
                                </a:lnTo>
                                <a:lnTo>
                                  <a:pt x="374" y="16"/>
                                </a:lnTo>
                                <a:lnTo>
                                  <a:pt x="376" y="16"/>
                                </a:lnTo>
                                <a:lnTo>
                                  <a:pt x="378" y="16"/>
                                </a:lnTo>
                                <a:lnTo>
                                  <a:pt x="380" y="16"/>
                                </a:lnTo>
                                <a:lnTo>
                                  <a:pt x="380" y="19"/>
                                </a:lnTo>
                                <a:lnTo>
                                  <a:pt x="382" y="19"/>
                                </a:lnTo>
                                <a:lnTo>
                                  <a:pt x="385" y="19"/>
                                </a:lnTo>
                                <a:lnTo>
                                  <a:pt x="385" y="21"/>
                                </a:lnTo>
                                <a:lnTo>
                                  <a:pt x="385" y="23"/>
                                </a:lnTo>
                                <a:lnTo>
                                  <a:pt x="385" y="25"/>
                                </a:lnTo>
                                <a:lnTo>
                                  <a:pt x="382" y="25"/>
                                </a:lnTo>
                                <a:lnTo>
                                  <a:pt x="382" y="27"/>
                                </a:lnTo>
                                <a:lnTo>
                                  <a:pt x="385" y="27"/>
                                </a:lnTo>
                                <a:lnTo>
                                  <a:pt x="385" y="29"/>
                                </a:lnTo>
                                <a:lnTo>
                                  <a:pt x="385" y="31"/>
                                </a:lnTo>
                                <a:lnTo>
                                  <a:pt x="385" y="33"/>
                                </a:lnTo>
                                <a:lnTo>
                                  <a:pt x="385" y="35"/>
                                </a:lnTo>
                                <a:lnTo>
                                  <a:pt x="387" y="35"/>
                                </a:lnTo>
                                <a:lnTo>
                                  <a:pt x="387" y="38"/>
                                </a:lnTo>
                                <a:lnTo>
                                  <a:pt x="387" y="40"/>
                                </a:lnTo>
                                <a:lnTo>
                                  <a:pt x="387" y="42"/>
                                </a:lnTo>
                                <a:lnTo>
                                  <a:pt x="389" y="42"/>
                                </a:lnTo>
                                <a:lnTo>
                                  <a:pt x="389" y="44"/>
                                </a:lnTo>
                                <a:lnTo>
                                  <a:pt x="389" y="46"/>
                                </a:lnTo>
                                <a:lnTo>
                                  <a:pt x="391" y="46"/>
                                </a:lnTo>
                                <a:lnTo>
                                  <a:pt x="391" y="48"/>
                                </a:lnTo>
                                <a:lnTo>
                                  <a:pt x="391" y="50"/>
                                </a:lnTo>
                                <a:lnTo>
                                  <a:pt x="393" y="50"/>
                                </a:lnTo>
                                <a:lnTo>
                                  <a:pt x="393" y="52"/>
                                </a:lnTo>
                                <a:lnTo>
                                  <a:pt x="395" y="52"/>
                                </a:lnTo>
                                <a:lnTo>
                                  <a:pt x="395" y="54"/>
                                </a:lnTo>
                                <a:lnTo>
                                  <a:pt x="395" y="57"/>
                                </a:lnTo>
                                <a:lnTo>
                                  <a:pt x="395" y="59"/>
                                </a:lnTo>
                                <a:lnTo>
                                  <a:pt x="395" y="61"/>
                                </a:lnTo>
                                <a:lnTo>
                                  <a:pt x="397" y="61"/>
                                </a:lnTo>
                                <a:lnTo>
                                  <a:pt x="397" y="59"/>
                                </a:lnTo>
                                <a:lnTo>
                                  <a:pt x="397" y="61"/>
                                </a:lnTo>
                                <a:lnTo>
                                  <a:pt x="399" y="61"/>
                                </a:lnTo>
                                <a:lnTo>
                                  <a:pt x="399" y="63"/>
                                </a:lnTo>
                                <a:lnTo>
                                  <a:pt x="401" y="63"/>
                                </a:lnTo>
                                <a:lnTo>
                                  <a:pt x="401" y="65"/>
                                </a:lnTo>
                                <a:lnTo>
                                  <a:pt x="401" y="67"/>
                                </a:lnTo>
                                <a:lnTo>
                                  <a:pt x="401" y="69"/>
                                </a:lnTo>
                                <a:lnTo>
                                  <a:pt x="401" y="71"/>
                                </a:lnTo>
                                <a:lnTo>
                                  <a:pt x="401" y="73"/>
                                </a:lnTo>
                                <a:lnTo>
                                  <a:pt x="401" y="76"/>
                                </a:lnTo>
                                <a:lnTo>
                                  <a:pt x="401" y="78"/>
                                </a:lnTo>
                                <a:lnTo>
                                  <a:pt x="404" y="78"/>
                                </a:lnTo>
                                <a:lnTo>
                                  <a:pt x="404" y="80"/>
                                </a:lnTo>
                                <a:lnTo>
                                  <a:pt x="401" y="80"/>
                                </a:lnTo>
                                <a:lnTo>
                                  <a:pt x="399" y="80"/>
                                </a:lnTo>
                                <a:lnTo>
                                  <a:pt x="399" y="82"/>
                                </a:lnTo>
                                <a:lnTo>
                                  <a:pt x="397" y="82"/>
                                </a:lnTo>
                                <a:lnTo>
                                  <a:pt x="397" y="84"/>
                                </a:lnTo>
                                <a:lnTo>
                                  <a:pt x="397" y="86"/>
                                </a:lnTo>
                                <a:lnTo>
                                  <a:pt x="395" y="86"/>
                                </a:lnTo>
                                <a:lnTo>
                                  <a:pt x="395" y="88"/>
                                </a:lnTo>
                                <a:lnTo>
                                  <a:pt x="397" y="88"/>
                                </a:lnTo>
                                <a:lnTo>
                                  <a:pt x="397" y="90"/>
                                </a:lnTo>
                                <a:lnTo>
                                  <a:pt x="399" y="92"/>
                                </a:lnTo>
                                <a:lnTo>
                                  <a:pt x="401" y="92"/>
                                </a:lnTo>
                                <a:lnTo>
                                  <a:pt x="404" y="92"/>
                                </a:lnTo>
                                <a:lnTo>
                                  <a:pt x="404" y="90"/>
                                </a:lnTo>
                                <a:lnTo>
                                  <a:pt x="406" y="90"/>
                                </a:lnTo>
                                <a:lnTo>
                                  <a:pt x="406" y="92"/>
                                </a:lnTo>
                                <a:lnTo>
                                  <a:pt x="408" y="92"/>
                                </a:lnTo>
                                <a:lnTo>
                                  <a:pt x="408" y="95"/>
                                </a:lnTo>
                                <a:lnTo>
                                  <a:pt x="408" y="97"/>
                                </a:lnTo>
                                <a:lnTo>
                                  <a:pt x="410" y="97"/>
                                </a:lnTo>
                                <a:lnTo>
                                  <a:pt x="410" y="99"/>
                                </a:lnTo>
                                <a:lnTo>
                                  <a:pt x="412" y="99"/>
                                </a:lnTo>
                                <a:lnTo>
                                  <a:pt x="412" y="101"/>
                                </a:lnTo>
                                <a:lnTo>
                                  <a:pt x="414" y="101"/>
                                </a:lnTo>
                                <a:lnTo>
                                  <a:pt x="414" y="103"/>
                                </a:lnTo>
                                <a:lnTo>
                                  <a:pt x="414" y="105"/>
                                </a:lnTo>
                                <a:lnTo>
                                  <a:pt x="416" y="105"/>
                                </a:lnTo>
                                <a:lnTo>
                                  <a:pt x="418" y="105"/>
                                </a:lnTo>
                                <a:lnTo>
                                  <a:pt x="418" y="107"/>
                                </a:lnTo>
                                <a:lnTo>
                                  <a:pt x="416" y="107"/>
                                </a:lnTo>
                                <a:lnTo>
                                  <a:pt x="416" y="109"/>
                                </a:lnTo>
                                <a:lnTo>
                                  <a:pt x="416" y="111"/>
                                </a:lnTo>
                                <a:lnTo>
                                  <a:pt x="416" y="114"/>
                                </a:lnTo>
                                <a:lnTo>
                                  <a:pt x="414" y="114"/>
                                </a:lnTo>
                                <a:lnTo>
                                  <a:pt x="412" y="114"/>
                                </a:lnTo>
                                <a:lnTo>
                                  <a:pt x="412" y="116"/>
                                </a:lnTo>
                                <a:lnTo>
                                  <a:pt x="414" y="116"/>
                                </a:lnTo>
                                <a:lnTo>
                                  <a:pt x="416" y="116"/>
                                </a:lnTo>
                                <a:lnTo>
                                  <a:pt x="418" y="116"/>
                                </a:lnTo>
                                <a:lnTo>
                                  <a:pt x="418" y="114"/>
                                </a:lnTo>
                                <a:lnTo>
                                  <a:pt x="421" y="116"/>
                                </a:lnTo>
                                <a:lnTo>
                                  <a:pt x="423" y="116"/>
                                </a:lnTo>
                                <a:lnTo>
                                  <a:pt x="423" y="118"/>
                                </a:lnTo>
                                <a:lnTo>
                                  <a:pt x="421" y="118"/>
                                </a:lnTo>
                                <a:lnTo>
                                  <a:pt x="421" y="120"/>
                                </a:lnTo>
                                <a:lnTo>
                                  <a:pt x="421" y="122"/>
                                </a:lnTo>
                                <a:lnTo>
                                  <a:pt x="418" y="122"/>
                                </a:lnTo>
                                <a:lnTo>
                                  <a:pt x="418" y="124"/>
                                </a:lnTo>
                                <a:lnTo>
                                  <a:pt x="418" y="126"/>
                                </a:lnTo>
                                <a:lnTo>
                                  <a:pt x="421" y="126"/>
                                </a:lnTo>
                                <a:lnTo>
                                  <a:pt x="423" y="126"/>
                                </a:lnTo>
                                <a:lnTo>
                                  <a:pt x="425" y="126"/>
                                </a:lnTo>
                                <a:lnTo>
                                  <a:pt x="425" y="128"/>
                                </a:lnTo>
                                <a:lnTo>
                                  <a:pt x="423" y="128"/>
                                </a:lnTo>
                                <a:lnTo>
                                  <a:pt x="423" y="131"/>
                                </a:lnTo>
                                <a:lnTo>
                                  <a:pt x="425" y="131"/>
                                </a:lnTo>
                                <a:lnTo>
                                  <a:pt x="427" y="131"/>
                                </a:lnTo>
                                <a:lnTo>
                                  <a:pt x="429" y="131"/>
                                </a:lnTo>
                                <a:lnTo>
                                  <a:pt x="429" y="128"/>
                                </a:lnTo>
                                <a:lnTo>
                                  <a:pt x="431" y="128"/>
                                </a:lnTo>
                                <a:lnTo>
                                  <a:pt x="433" y="128"/>
                                </a:lnTo>
                                <a:lnTo>
                                  <a:pt x="435" y="128"/>
                                </a:lnTo>
                                <a:lnTo>
                                  <a:pt x="435" y="126"/>
                                </a:lnTo>
                                <a:lnTo>
                                  <a:pt x="435" y="128"/>
                                </a:lnTo>
                                <a:lnTo>
                                  <a:pt x="437" y="128"/>
                                </a:lnTo>
                                <a:lnTo>
                                  <a:pt x="437" y="131"/>
                                </a:lnTo>
                                <a:lnTo>
                                  <a:pt x="440" y="131"/>
                                </a:lnTo>
                                <a:lnTo>
                                  <a:pt x="440" y="133"/>
                                </a:lnTo>
                                <a:lnTo>
                                  <a:pt x="442" y="133"/>
                                </a:lnTo>
                                <a:lnTo>
                                  <a:pt x="442" y="131"/>
                                </a:lnTo>
                                <a:lnTo>
                                  <a:pt x="444" y="131"/>
                                </a:lnTo>
                                <a:lnTo>
                                  <a:pt x="444" y="128"/>
                                </a:lnTo>
                                <a:lnTo>
                                  <a:pt x="446" y="128"/>
                                </a:lnTo>
                                <a:lnTo>
                                  <a:pt x="446" y="126"/>
                                </a:lnTo>
                                <a:lnTo>
                                  <a:pt x="446" y="124"/>
                                </a:lnTo>
                                <a:lnTo>
                                  <a:pt x="446" y="122"/>
                                </a:lnTo>
                                <a:lnTo>
                                  <a:pt x="446" y="120"/>
                                </a:lnTo>
                                <a:lnTo>
                                  <a:pt x="448" y="120"/>
                                </a:lnTo>
                                <a:lnTo>
                                  <a:pt x="448" y="118"/>
                                </a:lnTo>
                                <a:lnTo>
                                  <a:pt x="450" y="118"/>
                                </a:lnTo>
                                <a:lnTo>
                                  <a:pt x="452" y="120"/>
                                </a:lnTo>
                                <a:lnTo>
                                  <a:pt x="454" y="120"/>
                                </a:lnTo>
                                <a:lnTo>
                                  <a:pt x="456" y="120"/>
                                </a:lnTo>
                                <a:lnTo>
                                  <a:pt x="459" y="120"/>
                                </a:lnTo>
                                <a:lnTo>
                                  <a:pt x="459" y="118"/>
                                </a:lnTo>
                                <a:lnTo>
                                  <a:pt x="461" y="120"/>
                                </a:lnTo>
                                <a:lnTo>
                                  <a:pt x="461" y="122"/>
                                </a:lnTo>
                                <a:lnTo>
                                  <a:pt x="459" y="122"/>
                                </a:lnTo>
                                <a:lnTo>
                                  <a:pt x="459" y="124"/>
                                </a:lnTo>
                                <a:lnTo>
                                  <a:pt x="461" y="124"/>
                                </a:lnTo>
                                <a:lnTo>
                                  <a:pt x="463" y="124"/>
                                </a:lnTo>
                                <a:lnTo>
                                  <a:pt x="465" y="124"/>
                                </a:lnTo>
                                <a:lnTo>
                                  <a:pt x="465" y="126"/>
                                </a:lnTo>
                                <a:lnTo>
                                  <a:pt x="467" y="126"/>
                                </a:lnTo>
                                <a:lnTo>
                                  <a:pt x="467" y="128"/>
                                </a:lnTo>
                                <a:lnTo>
                                  <a:pt x="469" y="128"/>
                                </a:lnTo>
                                <a:lnTo>
                                  <a:pt x="471" y="128"/>
                                </a:lnTo>
                                <a:lnTo>
                                  <a:pt x="473" y="128"/>
                                </a:lnTo>
                                <a:lnTo>
                                  <a:pt x="473" y="126"/>
                                </a:lnTo>
                                <a:lnTo>
                                  <a:pt x="475" y="126"/>
                                </a:lnTo>
                                <a:lnTo>
                                  <a:pt x="475" y="128"/>
                                </a:lnTo>
                                <a:lnTo>
                                  <a:pt x="478" y="128"/>
                                </a:lnTo>
                                <a:lnTo>
                                  <a:pt x="478" y="126"/>
                                </a:lnTo>
                                <a:lnTo>
                                  <a:pt x="480" y="126"/>
                                </a:lnTo>
                                <a:lnTo>
                                  <a:pt x="480" y="124"/>
                                </a:lnTo>
                                <a:lnTo>
                                  <a:pt x="482" y="126"/>
                                </a:lnTo>
                                <a:lnTo>
                                  <a:pt x="484" y="126"/>
                                </a:lnTo>
                                <a:lnTo>
                                  <a:pt x="484" y="128"/>
                                </a:lnTo>
                                <a:lnTo>
                                  <a:pt x="486" y="128"/>
                                </a:lnTo>
                                <a:lnTo>
                                  <a:pt x="488" y="128"/>
                                </a:lnTo>
                                <a:lnTo>
                                  <a:pt x="488" y="126"/>
                                </a:lnTo>
                                <a:lnTo>
                                  <a:pt x="490" y="126"/>
                                </a:lnTo>
                                <a:lnTo>
                                  <a:pt x="490" y="124"/>
                                </a:lnTo>
                                <a:lnTo>
                                  <a:pt x="492" y="124"/>
                                </a:lnTo>
                                <a:lnTo>
                                  <a:pt x="494" y="124"/>
                                </a:lnTo>
                                <a:lnTo>
                                  <a:pt x="494" y="126"/>
                                </a:lnTo>
                                <a:lnTo>
                                  <a:pt x="497" y="126"/>
                                </a:lnTo>
                                <a:lnTo>
                                  <a:pt x="497" y="128"/>
                                </a:lnTo>
                                <a:lnTo>
                                  <a:pt x="499" y="128"/>
                                </a:lnTo>
                                <a:lnTo>
                                  <a:pt x="501" y="128"/>
                                </a:lnTo>
                                <a:lnTo>
                                  <a:pt x="503" y="126"/>
                                </a:lnTo>
                                <a:lnTo>
                                  <a:pt x="505" y="126"/>
                                </a:lnTo>
                                <a:lnTo>
                                  <a:pt x="505" y="128"/>
                                </a:lnTo>
                                <a:lnTo>
                                  <a:pt x="505" y="131"/>
                                </a:lnTo>
                                <a:lnTo>
                                  <a:pt x="505" y="133"/>
                                </a:lnTo>
                                <a:lnTo>
                                  <a:pt x="505" y="135"/>
                                </a:lnTo>
                                <a:lnTo>
                                  <a:pt x="505" y="137"/>
                                </a:lnTo>
                                <a:lnTo>
                                  <a:pt x="505" y="139"/>
                                </a:lnTo>
                                <a:lnTo>
                                  <a:pt x="507" y="139"/>
                                </a:lnTo>
                                <a:lnTo>
                                  <a:pt x="507" y="141"/>
                                </a:lnTo>
                                <a:lnTo>
                                  <a:pt x="507" y="139"/>
                                </a:lnTo>
                                <a:lnTo>
                                  <a:pt x="507" y="137"/>
                                </a:lnTo>
                                <a:lnTo>
                                  <a:pt x="507" y="135"/>
                                </a:lnTo>
                                <a:lnTo>
                                  <a:pt x="507" y="133"/>
                                </a:lnTo>
                                <a:lnTo>
                                  <a:pt x="509" y="133"/>
                                </a:lnTo>
                                <a:lnTo>
                                  <a:pt x="511" y="133"/>
                                </a:lnTo>
                                <a:lnTo>
                                  <a:pt x="513" y="133"/>
                                </a:lnTo>
                                <a:lnTo>
                                  <a:pt x="516" y="133"/>
                                </a:lnTo>
                                <a:lnTo>
                                  <a:pt x="518" y="133"/>
                                </a:lnTo>
                                <a:lnTo>
                                  <a:pt x="518" y="131"/>
                                </a:lnTo>
                                <a:lnTo>
                                  <a:pt x="520" y="131"/>
                                </a:lnTo>
                                <a:lnTo>
                                  <a:pt x="518" y="131"/>
                                </a:lnTo>
                                <a:lnTo>
                                  <a:pt x="518" y="128"/>
                                </a:lnTo>
                                <a:lnTo>
                                  <a:pt x="520" y="128"/>
                                </a:lnTo>
                                <a:lnTo>
                                  <a:pt x="520" y="131"/>
                                </a:lnTo>
                                <a:lnTo>
                                  <a:pt x="522" y="131"/>
                                </a:lnTo>
                                <a:lnTo>
                                  <a:pt x="524" y="131"/>
                                </a:lnTo>
                                <a:lnTo>
                                  <a:pt x="524" y="128"/>
                                </a:lnTo>
                                <a:lnTo>
                                  <a:pt x="526" y="126"/>
                                </a:lnTo>
                                <a:lnTo>
                                  <a:pt x="526" y="124"/>
                                </a:lnTo>
                                <a:lnTo>
                                  <a:pt x="528" y="124"/>
                                </a:lnTo>
                                <a:lnTo>
                                  <a:pt x="530" y="124"/>
                                </a:lnTo>
                                <a:lnTo>
                                  <a:pt x="530" y="126"/>
                                </a:lnTo>
                                <a:lnTo>
                                  <a:pt x="528" y="128"/>
                                </a:lnTo>
                                <a:lnTo>
                                  <a:pt x="528" y="131"/>
                                </a:lnTo>
                                <a:lnTo>
                                  <a:pt x="528" y="133"/>
                                </a:lnTo>
                                <a:lnTo>
                                  <a:pt x="530" y="133"/>
                                </a:lnTo>
                                <a:lnTo>
                                  <a:pt x="530" y="131"/>
                                </a:lnTo>
                                <a:lnTo>
                                  <a:pt x="532" y="131"/>
                                </a:lnTo>
                                <a:lnTo>
                                  <a:pt x="532" y="128"/>
                                </a:lnTo>
                                <a:lnTo>
                                  <a:pt x="532" y="126"/>
                                </a:lnTo>
                                <a:lnTo>
                                  <a:pt x="532" y="124"/>
                                </a:lnTo>
                                <a:lnTo>
                                  <a:pt x="535" y="124"/>
                                </a:lnTo>
                                <a:lnTo>
                                  <a:pt x="535" y="122"/>
                                </a:lnTo>
                                <a:lnTo>
                                  <a:pt x="537" y="124"/>
                                </a:lnTo>
                                <a:lnTo>
                                  <a:pt x="539" y="126"/>
                                </a:lnTo>
                                <a:lnTo>
                                  <a:pt x="537" y="126"/>
                                </a:lnTo>
                                <a:lnTo>
                                  <a:pt x="537" y="128"/>
                                </a:lnTo>
                                <a:lnTo>
                                  <a:pt x="537" y="131"/>
                                </a:lnTo>
                                <a:lnTo>
                                  <a:pt x="535" y="131"/>
                                </a:lnTo>
                                <a:lnTo>
                                  <a:pt x="535" y="133"/>
                                </a:lnTo>
                                <a:lnTo>
                                  <a:pt x="537" y="133"/>
                                </a:lnTo>
                                <a:lnTo>
                                  <a:pt x="539" y="133"/>
                                </a:lnTo>
                                <a:lnTo>
                                  <a:pt x="539" y="135"/>
                                </a:lnTo>
                                <a:lnTo>
                                  <a:pt x="539" y="137"/>
                                </a:lnTo>
                                <a:lnTo>
                                  <a:pt x="541" y="137"/>
                                </a:lnTo>
                                <a:lnTo>
                                  <a:pt x="541" y="135"/>
                                </a:lnTo>
                                <a:lnTo>
                                  <a:pt x="543" y="135"/>
                                </a:lnTo>
                                <a:lnTo>
                                  <a:pt x="545" y="135"/>
                                </a:lnTo>
                                <a:lnTo>
                                  <a:pt x="547" y="135"/>
                                </a:lnTo>
                                <a:lnTo>
                                  <a:pt x="547" y="137"/>
                                </a:lnTo>
                                <a:lnTo>
                                  <a:pt x="549" y="137"/>
                                </a:lnTo>
                                <a:lnTo>
                                  <a:pt x="551" y="137"/>
                                </a:lnTo>
                                <a:lnTo>
                                  <a:pt x="554" y="137"/>
                                </a:lnTo>
                                <a:lnTo>
                                  <a:pt x="554" y="135"/>
                                </a:lnTo>
                                <a:lnTo>
                                  <a:pt x="551" y="135"/>
                                </a:lnTo>
                                <a:lnTo>
                                  <a:pt x="551" y="133"/>
                                </a:lnTo>
                                <a:lnTo>
                                  <a:pt x="554" y="133"/>
                                </a:lnTo>
                                <a:lnTo>
                                  <a:pt x="556" y="133"/>
                                </a:lnTo>
                                <a:lnTo>
                                  <a:pt x="556" y="131"/>
                                </a:lnTo>
                                <a:lnTo>
                                  <a:pt x="558" y="131"/>
                                </a:lnTo>
                                <a:lnTo>
                                  <a:pt x="558" y="128"/>
                                </a:lnTo>
                                <a:lnTo>
                                  <a:pt x="556" y="126"/>
                                </a:lnTo>
                                <a:lnTo>
                                  <a:pt x="556" y="124"/>
                                </a:lnTo>
                                <a:lnTo>
                                  <a:pt x="558" y="124"/>
                                </a:lnTo>
                                <a:lnTo>
                                  <a:pt x="560" y="126"/>
                                </a:lnTo>
                                <a:lnTo>
                                  <a:pt x="560" y="124"/>
                                </a:lnTo>
                                <a:lnTo>
                                  <a:pt x="560" y="122"/>
                                </a:lnTo>
                                <a:lnTo>
                                  <a:pt x="562" y="122"/>
                                </a:lnTo>
                                <a:lnTo>
                                  <a:pt x="564" y="122"/>
                                </a:lnTo>
                                <a:lnTo>
                                  <a:pt x="564" y="120"/>
                                </a:lnTo>
                                <a:lnTo>
                                  <a:pt x="562" y="118"/>
                                </a:lnTo>
                                <a:lnTo>
                                  <a:pt x="562" y="116"/>
                                </a:lnTo>
                                <a:lnTo>
                                  <a:pt x="560" y="116"/>
                                </a:lnTo>
                                <a:lnTo>
                                  <a:pt x="560" y="114"/>
                                </a:lnTo>
                                <a:lnTo>
                                  <a:pt x="562" y="114"/>
                                </a:lnTo>
                                <a:lnTo>
                                  <a:pt x="564" y="114"/>
                                </a:lnTo>
                                <a:lnTo>
                                  <a:pt x="564" y="116"/>
                                </a:lnTo>
                                <a:lnTo>
                                  <a:pt x="566" y="116"/>
                                </a:lnTo>
                                <a:lnTo>
                                  <a:pt x="566" y="118"/>
                                </a:lnTo>
                                <a:lnTo>
                                  <a:pt x="566" y="116"/>
                                </a:lnTo>
                                <a:lnTo>
                                  <a:pt x="568" y="116"/>
                                </a:lnTo>
                                <a:lnTo>
                                  <a:pt x="568" y="114"/>
                                </a:lnTo>
                                <a:lnTo>
                                  <a:pt x="568" y="111"/>
                                </a:lnTo>
                                <a:lnTo>
                                  <a:pt x="570" y="111"/>
                                </a:lnTo>
                                <a:lnTo>
                                  <a:pt x="573" y="111"/>
                                </a:lnTo>
                                <a:lnTo>
                                  <a:pt x="573" y="114"/>
                                </a:lnTo>
                                <a:lnTo>
                                  <a:pt x="570" y="114"/>
                                </a:lnTo>
                                <a:lnTo>
                                  <a:pt x="570" y="116"/>
                                </a:lnTo>
                                <a:lnTo>
                                  <a:pt x="568" y="116"/>
                                </a:lnTo>
                                <a:lnTo>
                                  <a:pt x="568" y="118"/>
                                </a:lnTo>
                                <a:lnTo>
                                  <a:pt x="568" y="120"/>
                                </a:lnTo>
                                <a:lnTo>
                                  <a:pt x="570" y="120"/>
                                </a:lnTo>
                                <a:lnTo>
                                  <a:pt x="573" y="120"/>
                                </a:lnTo>
                                <a:lnTo>
                                  <a:pt x="573" y="118"/>
                                </a:lnTo>
                                <a:lnTo>
                                  <a:pt x="573" y="116"/>
                                </a:lnTo>
                                <a:lnTo>
                                  <a:pt x="575" y="116"/>
                                </a:lnTo>
                                <a:lnTo>
                                  <a:pt x="577" y="116"/>
                                </a:lnTo>
                                <a:lnTo>
                                  <a:pt x="577" y="118"/>
                                </a:lnTo>
                                <a:lnTo>
                                  <a:pt x="577" y="120"/>
                                </a:lnTo>
                                <a:lnTo>
                                  <a:pt x="577" y="122"/>
                                </a:lnTo>
                                <a:lnTo>
                                  <a:pt x="579" y="122"/>
                                </a:lnTo>
                                <a:lnTo>
                                  <a:pt x="579" y="124"/>
                                </a:lnTo>
                                <a:lnTo>
                                  <a:pt x="581" y="124"/>
                                </a:lnTo>
                                <a:lnTo>
                                  <a:pt x="583" y="124"/>
                                </a:lnTo>
                                <a:lnTo>
                                  <a:pt x="583" y="122"/>
                                </a:lnTo>
                                <a:lnTo>
                                  <a:pt x="585" y="122"/>
                                </a:lnTo>
                                <a:lnTo>
                                  <a:pt x="585" y="120"/>
                                </a:lnTo>
                                <a:lnTo>
                                  <a:pt x="585" y="118"/>
                                </a:lnTo>
                                <a:lnTo>
                                  <a:pt x="587" y="118"/>
                                </a:lnTo>
                                <a:lnTo>
                                  <a:pt x="587" y="120"/>
                                </a:lnTo>
                                <a:lnTo>
                                  <a:pt x="587" y="122"/>
                                </a:lnTo>
                                <a:lnTo>
                                  <a:pt x="587" y="124"/>
                                </a:lnTo>
                                <a:lnTo>
                                  <a:pt x="589" y="124"/>
                                </a:lnTo>
                                <a:lnTo>
                                  <a:pt x="592" y="124"/>
                                </a:lnTo>
                                <a:lnTo>
                                  <a:pt x="592" y="122"/>
                                </a:lnTo>
                                <a:lnTo>
                                  <a:pt x="594" y="122"/>
                                </a:lnTo>
                                <a:lnTo>
                                  <a:pt x="596" y="122"/>
                                </a:lnTo>
                                <a:lnTo>
                                  <a:pt x="598" y="122"/>
                                </a:lnTo>
                                <a:lnTo>
                                  <a:pt x="600" y="122"/>
                                </a:lnTo>
                                <a:lnTo>
                                  <a:pt x="602" y="122"/>
                                </a:lnTo>
                                <a:lnTo>
                                  <a:pt x="602" y="120"/>
                                </a:lnTo>
                                <a:lnTo>
                                  <a:pt x="602" y="118"/>
                                </a:lnTo>
                                <a:lnTo>
                                  <a:pt x="602" y="116"/>
                                </a:lnTo>
                                <a:lnTo>
                                  <a:pt x="604" y="116"/>
                                </a:lnTo>
                                <a:lnTo>
                                  <a:pt x="606" y="116"/>
                                </a:lnTo>
                                <a:lnTo>
                                  <a:pt x="606" y="118"/>
                                </a:lnTo>
                                <a:lnTo>
                                  <a:pt x="604" y="118"/>
                                </a:lnTo>
                                <a:lnTo>
                                  <a:pt x="604" y="120"/>
                                </a:lnTo>
                                <a:lnTo>
                                  <a:pt x="606" y="120"/>
                                </a:lnTo>
                                <a:lnTo>
                                  <a:pt x="606" y="122"/>
                                </a:lnTo>
                                <a:lnTo>
                                  <a:pt x="608" y="122"/>
                                </a:lnTo>
                                <a:lnTo>
                                  <a:pt x="608" y="120"/>
                                </a:lnTo>
                                <a:lnTo>
                                  <a:pt x="608" y="118"/>
                                </a:lnTo>
                                <a:lnTo>
                                  <a:pt x="608" y="116"/>
                                </a:lnTo>
                                <a:lnTo>
                                  <a:pt x="611" y="114"/>
                                </a:lnTo>
                                <a:lnTo>
                                  <a:pt x="611" y="111"/>
                                </a:lnTo>
                                <a:lnTo>
                                  <a:pt x="613" y="111"/>
                                </a:lnTo>
                                <a:lnTo>
                                  <a:pt x="615" y="111"/>
                                </a:lnTo>
                                <a:lnTo>
                                  <a:pt x="615" y="114"/>
                                </a:lnTo>
                                <a:lnTo>
                                  <a:pt x="617" y="114"/>
                                </a:lnTo>
                                <a:lnTo>
                                  <a:pt x="617" y="111"/>
                                </a:lnTo>
                                <a:lnTo>
                                  <a:pt x="617" y="109"/>
                                </a:lnTo>
                                <a:lnTo>
                                  <a:pt x="619" y="109"/>
                                </a:lnTo>
                                <a:lnTo>
                                  <a:pt x="619" y="111"/>
                                </a:lnTo>
                                <a:lnTo>
                                  <a:pt x="621" y="111"/>
                                </a:lnTo>
                                <a:lnTo>
                                  <a:pt x="623" y="111"/>
                                </a:lnTo>
                                <a:lnTo>
                                  <a:pt x="625" y="111"/>
                                </a:lnTo>
                                <a:lnTo>
                                  <a:pt x="625" y="114"/>
                                </a:lnTo>
                                <a:lnTo>
                                  <a:pt x="625" y="116"/>
                                </a:lnTo>
                                <a:lnTo>
                                  <a:pt x="627" y="116"/>
                                </a:lnTo>
                                <a:lnTo>
                                  <a:pt x="630" y="116"/>
                                </a:lnTo>
                                <a:lnTo>
                                  <a:pt x="630" y="114"/>
                                </a:lnTo>
                                <a:lnTo>
                                  <a:pt x="632" y="114"/>
                                </a:lnTo>
                                <a:lnTo>
                                  <a:pt x="632" y="111"/>
                                </a:lnTo>
                                <a:lnTo>
                                  <a:pt x="634" y="111"/>
                                </a:lnTo>
                                <a:lnTo>
                                  <a:pt x="634" y="114"/>
                                </a:lnTo>
                                <a:lnTo>
                                  <a:pt x="634" y="116"/>
                                </a:lnTo>
                                <a:lnTo>
                                  <a:pt x="632" y="116"/>
                                </a:lnTo>
                                <a:lnTo>
                                  <a:pt x="632" y="118"/>
                                </a:lnTo>
                                <a:lnTo>
                                  <a:pt x="634" y="118"/>
                                </a:lnTo>
                                <a:lnTo>
                                  <a:pt x="636" y="118"/>
                                </a:lnTo>
                                <a:lnTo>
                                  <a:pt x="636" y="120"/>
                                </a:lnTo>
                                <a:lnTo>
                                  <a:pt x="638" y="120"/>
                                </a:lnTo>
                                <a:lnTo>
                                  <a:pt x="640" y="120"/>
                                </a:lnTo>
                                <a:lnTo>
                                  <a:pt x="640" y="118"/>
                                </a:lnTo>
                                <a:lnTo>
                                  <a:pt x="640" y="116"/>
                                </a:lnTo>
                                <a:lnTo>
                                  <a:pt x="640" y="114"/>
                                </a:lnTo>
                                <a:lnTo>
                                  <a:pt x="642" y="114"/>
                                </a:lnTo>
                                <a:lnTo>
                                  <a:pt x="642" y="111"/>
                                </a:lnTo>
                                <a:lnTo>
                                  <a:pt x="642" y="109"/>
                                </a:lnTo>
                                <a:lnTo>
                                  <a:pt x="640" y="109"/>
                                </a:lnTo>
                                <a:lnTo>
                                  <a:pt x="640" y="107"/>
                                </a:lnTo>
                                <a:lnTo>
                                  <a:pt x="642" y="107"/>
                                </a:lnTo>
                                <a:lnTo>
                                  <a:pt x="644" y="109"/>
                                </a:lnTo>
                                <a:lnTo>
                                  <a:pt x="644" y="107"/>
                                </a:lnTo>
                                <a:lnTo>
                                  <a:pt x="644" y="105"/>
                                </a:lnTo>
                                <a:lnTo>
                                  <a:pt x="644" y="103"/>
                                </a:lnTo>
                                <a:lnTo>
                                  <a:pt x="644" y="101"/>
                                </a:lnTo>
                                <a:lnTo>
                                  <a:pt x="647" y="101"/>
                                </a:lnTo>
                                <a:lnTo>
                                  <a:pt x="647" y="99"/>
                                </a:lnTo>
                                <a:lnTo>
                                  <a:pt x="644" y="99"/>
                                </a:lnTo>
                                <a:lnTo>
                                  <a:pt x="647" y="99"/>
                                </a:lnTo>
                                <a:lnTo>
                                  <a:pt x="649" y="99"/>
                                </a:lnTo>
                                <a:lnTo>
                                  <a:pt x="649" y="97"/>
                                </a:lnTo>
                                <a:lnTo>
                                  <a:pt x="649" y="95"/>
                                </a:lnTo>
                                <a:lnTo>
                                  <a:pt x="649" y="92"/>
                                </a:lnTo>
                                <a:lnTo>
                                  <a:pt x="651" y="92"/>
                                </a:lnTo>
                                <a:lnTo>
                                  <a:pt x="653" y="92"/>
                                </a:lnTo>
                                <a:lnTo>
                                  <a:pt x="655" y="92"/>
                                </a:lnTo>
                                <a:lnTo>
                                  <a:pt x="655" y="95"/>
                                </a:lnTo>
                                <a:lnTo>
                                  <a:pt x="657" y="95"/>
                                </a:lnTo>
                                <a:lnTo>
                                  <a:pt x="657" y="92"/>
                                </a:lnTo>
                                <a:lnTo>
                                  <a:pt x="659" y="92"/>
                                </a:lnTo>
                                <a:lnTo>
                                  <a:pt x="659" y="90"/>
                                </a:lnTo>
                                <a:lnTo>
                                  <a:pt x="661" y="90"/>
                                </a:lnTo>
                                <a:lnTo>
                                  <a:pt x="663" y="90"/>
                                </a:lnTo>
                                <a:lnTo>
                                  <a:pt x="663" y="88"/>
                                </a:lnTo>
                                <a:lnTo>
                                  <a:pt x="663" y="86"/>
                                </a:lnTo>
                                <a:lnTo>
                                  <a:pt x="666" y="86"/>
                                </a:lnTo>
                                <a:lnTo>
                                  <a:pt x="666" y="84"/>
                                </a:lnTo>
                                <a:lnTo>
                                  <a:pt x="668" y="84"/>
                                </a:lnTo>
                                <a:lnTo>
                                  <a:pt x="668" y="86"/>
                                </a:lnTo>
                                <a:lnTo>
                                  <a:pt x="670" y="86"/>
                                </a:lnTo>
                                <a:lnTo>
                                  <a:pt x="670" y="88"/>
                                </a:lnTo>
                                <a:lnTo>
                                  <a:pt x="672" y="88"/>
                                </a:lnTo>
                                <a:lnTo>
                                  <a:pt x="672" y="86"/>
                                </a:lnTo>
                                <a:lnTo>
                                  <a:pt x="674" y="86"/>
                                </a:lnTo>
                                <a:lnTo>
                                  <a:pt x="674" y="88"/>
                                </a:lnTo>
                                <a:lnTo>
                                  <a:pt x="676" y="88"/>
                                </a:lnTo>
                                <a:lnTo>
                                  <a:pt x="676" y="90"/>
                                </a:lnTo>
                                <a:lnTo>
                                  <a:pt x="678" y="90"/>
                                </a:lnTo>
                                <a:lnTo>
                                  <a:pt x="680" y="90"/>
                                </a:lnTo>
                                <a:lnTo>
                                  <a:pt x="682" y="90"/>
                                </a:lnTo>
                                <a:lnTo>
                                  <a:pt x="682" y="88"/>
                                </a:lnTo>
                                <a:lnTo>
                                  <a:pt x="680" y="88"/>
                                </a:lnTo>
                                <a:lnTo>
                                  <a:pt x="680" y="86"/>
                                </a:lnTo>
                                <a:lnTo>
                                  <a:pt x="680" y="84"/>
                                </a:lnTo>
                                <a:lnTo>
                                  <a:pt x="682" y="84"/>
                                </a:lnTo>
                                <a:lnTo>
                                  <a:pt x="682" y="86"/>
                                </a:lnTo>
                                <a:lnTo>
                                  <a:pt x="685" y="88"/>
                                </a:lnTo>
                                <a:lnTo>
                                  <a:pt x="685" y="90"/>
                                </a:lnTo>
                                <a:lnTo>
                                  <a:pt x="687" y="92"/>
                                </a:lnTo>
                                <a:lnTo>
                                  <a:pt x="689" y="90"/>
                                </a:lnTo>
                                <a:lnTo>
                                  <a:pt x="691" y="88"/>
                                </a:lnTo>
                                <a:lnTo>
                                  <a:pt x="693" y="86"/>
                                </a:lnTo>
                                <a:lnTo>
                                  <a:pt x="693" y="84"/>
                                </a:lnTo>
                                <a:lnTo>
                                  <a:pt x="695" y="84"/>
                                </a:lnTo>
                                <a:lnTo>
                                  <a:pt x="697" y="84"/>
                                </a:lnTo>
                                <a:lnTo>
                                  <a:pt x="697" y="86"/>
                                </a:lnTo>
                                <a:lnTo>
                                  <a:pt x="695" y="88"/>
                                </a:lnTo>
                                <a:lnTo>
                                  <a:pt x="693" y="88"/>
                                </a:lnTo>
                                <a:lnTo>
                                  <a:pt x="693" y="90"/>
                                </a:lnTo>
                                <a:lnTo>
                                  <a:pt x="693" y="92"/>
                                </a:lnTo>
                                <a:lnTo>
                                  <a:pt x="695" y="92"/>
                                </a:lnTo>
                                <a:lnTo>
                                  <a:pt x="697" y="92"/>
                                </a:lnTo>
                                <a:lnTo>
                                  <a:pt x="697" y="90"/>
                                </a:lnTo>
                                <a:lnTo>
                                  <a:pt x="699" y="88"/>
                                </a:lnTo>
                                <a:lnTo>
                                  <a:pt x="699" y="86"/>
                                </a:lnTo>
                                <a:lnTo>
                                  <a:pt x="701" y="84"/>
                                </a:lnTo>
                                <a:lnTo>
                                  <a:pt x="704" y="84"/>
                                </a:lnTo>
                                <a:lnTo>
                                  <a:pt x="704" y="86"/>
                                </a:lnTo>
                                <a:lnTo>
                                  <a:pt x="704" y="88"/>
                                </a:lnTo>
                                <a:lnTo>
                                  <a:pt x="706" y="88"/>
                                </a:lnTo>
                                <a:lnTo>
                                  <a:pt x="706" y="86"/>
                                </a:lnTo>
                                <a:lnTo>
                                  <a:pt x="706" y="84"/>
                                </a:lnTo>
                                <a:lnTo>
                                  <a:pt x="704" y="82"/>
                                </a:lnTo>
                                <a:lnTo>
                                  <a:pt x="704" y="80"/>
                                </a:lnTo>
                                <a:lnTo>
                                  <a:pt x="704" y="78"/>
                                </a:lnTo>
                                <a:lnTo>
                                  <a:pt x="706" y="78"/>
                                </a:lnTo>
                                <a:lnTo>
                                  <a:pt x="706" y="80"/>
                                </a:lnTo>
                                <a:lnTo>
                                  <a:pt x="708" y="80"/>
                                </a:lnTo>
                                <a:lnTo>
                                  <a:pt x="708" y="82"/>
                                </a:lnTo>
                                <a:lnTo>
                                  <a:pt x="710" y="82"/>
                                </a:lnTo>
                                <a:lnTo>
                                  <a:pt x="710" y="84"/>
                                </a:lnTo>
                                <a:lnTo>
                                  <a:pt x="712" y="84"/>
                                </a:lnTo>
                                <a:lnTo>
                                  <a:pt x="712" y="86"/>
                                </a:lnTo>
                                <a:lnTo>
                                  <a:pt x="714" y="86"/>
                                </a:lnTo>
                                <a:lnTo>
                                  <a:pt x="716" y="86"/>
                                </a:lnTo>
                                <a:lnTo>
                                  <a:pt x="716" y="84"/>
                                </a:lnTo>
                                <a:lnTo>
                                  <a:pt x="718" y="84"/>
                                </a:lnTo>
                                <a:lnTo>
                                  <a:pt x="718" y="82"/>
                                </a:lnTo>
                                <a:lnTo>
                                  <a:pt x="718" y="80"/>
                                </a:lnTo>
                                <a:lnTo>
                                  <a:pt x="716" y="80"/>
                                </a:lnTo>
                                <a:lnTo>
                                  <a:pt x="716" y="78"/>
                                </a:lnTo>
                                <a:lnTo>
                                  <a:pt x="714" y="78"/>
                                </a:lnTo>
                                <a:lnTo>
                                  <a:pt x="716" y="76"/>
                                </a:lnTo>
                                <a:lnTo>
                                  <a:pt x="718" y="78"/>
                                </a:lnTo>
                                <a:lnTo>
                                  <a:pt x="720" y="78"/>
                                </a:lnTo>
                                <a:lnTo>
                                  <a:pt x="720" y="76"/>
                                </a:lnTo>
                                <a:lnTo>
                                  <a:pt x="718" y="76"/>
                                </a:lnTo>
                                <a:lnTo>
                                  <a:pt x="718" y="73"/>
                                </a:lnTo>
                                <a:lnTo>
                                  <a:pt x="720" y="73"/>
                                </a:lnTo>
                                <a:lnTo>
                                  <a:pt x="720" y="71"/>
                                </a:lnTo>
                                <a:lnTo>
                                  <a:pt x="723" y="71"/>
                                </a:lnTo>
                                <a:lnTo>
                                  <a:pt x="723" y="69"/>
                                </a:lnTo>
                                <a:lnTo>
                                  <a:pt x="725" y="69"/>
                                </a:lnTo>
                                <a:lnTo>
                                  <a:pt x="727" y="69"/>
                                </a:lnTo>
                                <a:lnTo>
                                  <a:pt x="729" y="69"/>
                                </a:lnTo>
                                <a:lnTo>
                                  <a:pt x="729" y="71"/>
                                </a:lnTo>
                                <a:lnTo>
                                  <a:pt x="731" y="69"/>
                                </a:lnTo>
                                <a:lnTo>
                                  <a:pt x="731" y="67"/>
                                </a:lnTo>
                                <a:lnTo>
                                  <a:pt x="731" y="65"/>
                                </a:lnTo>
                                <a:lnTo>
                                  <a:pt x="729" y="65"/>
                                </a:lnTo>
                                <a:lnTo>
                                  <a:pt x="729" y="63"/>
                                </a:lnTo>
                                <a:lnTo>
                                  <a:pt x="731" y="61"/>
                                </a:lnTo>
                                <a:lnTo>
                                  <a:pt x="731" y="63"/>
                                </a:lnTo>
                                <a:lnTo>
                                  <a:pt x="733" y="63"/>
                                </a:lnTo>
                                <a:lnTo>
                                  <a:pt x="735" y="63"/>
                                </a:lnTo>
                                <a:lnTo>
                                  <a:pt x="735" y="65"/>
                                </a:lnTo>
                                <a:lnTo>
                                  <a:pt x="737" y="65"/>
                                </a:lnTo>
                                <a:lnTo>
                                  <a:pt x="737" y="63"/>
                                </a:lnTo>
                                <a:lnTo>
                                  <a:pt x="739" y="63"/>
                                </a:lnTo>
                                <a:lnTo>
                                  <a:pt x="739" y="61"/>
                                </a:lnTo>
                                <a:lnTo>
                                  <a:pt x="737" y="61"/>
                                </a:lnTo>
                                <a:lnTo>
                                  <a:pt x="737" y="59"/>
                                </a:lnTo>
                                <a:lnTo>
                                  <a:pt x="737" y="57"/>
                                </a:lnTo>
                                <a:lnTo>
                                  <a:pt x="737" y="54"/>
                                </a:lnTo>
                                <a:lnTo>
                                  <a:pt x="737" y="52"/>
                                </a:lnTo>
                                <a:lnTo>
                                  <a:pt x="737" y="50"/>
                                </a:lnTo>
                                <a:lnTo>
                                  <a:pt x="739" y="50"/>
                                </a:lnTo>
                                <a:lnTo>
                                  <a:pt x="739" y="48"/>
                                </a:lnTo>
                                <a:lnTo>
                                  <a:pt x="742" y="48"/>
                                </a:lnTo>
                                <a:lnTo>
                                  <a:pt x="742" y="50"/>
                                </a:lnTo>
                                <a:lnTo>
                                  <a:pt x="744" y="52"/>
                                </a:lnTo>
                                <a:lnTo>
                                  <a:pt x="746" y="52"/>
                                </a:lnTo>
                                <a:lnTo>
                                  <a:pt x="748" y="52"/>
                                </a:lnTo>
                                <a:lnTo>
                                  <a:pt x="750" y="50"/>
                                </a:lnTo>
                                <a:lnTo>
                                  <a:pt x="752" y="50"/>
                                </a:lnTo>
                                <a:lnTo>
                                  <a:pt x="752" y="52"/>
                                </a:lnTo>
                                <a:lnTo>
                                  <a:pt x="754" y="52"/>
                                </a:lnTo>
                                <a:lnTo>
                                  <a:pt x="754" y="54"/>
                                </a:lnTo>
                                <a:lnTo>
                                  <a:pt x="754" y="57"/>
                                </a:lnTo>
                                <a:lnTo>
                                  <a:pt x="756" y="57"/>
                                </a:lnTo>
                                <a:lnTo>
                                  <a:pt x="756" y="54"/>
                                </a:lnTo>
                                <a:lnTo>
                                  <a:pt x="758" y="54"/>
                                </a:lnTo>
                                <a:lnTo>
                                  <a:pt x="758" y="52"/>
                                </a:lnTo>
                                <a:lnTo>
                                  <a:pt x="758" y="50"/>
                                </a:lnTo>
                                <a:lnTo>
                                  <a:pt x="756" y="50"/>
                                </a:lnTo>
                                <a:lnTo>
                                  <a:pt x="756" y="48"/>
                                </a:lnTo>
                                <a:lnTo>
                                  <a:pt x="756" y="46"/>
                                </a:lnTo>
                                <a:lnTo>
                                  <a:pt x="758" y="44"/>
                                </a:lnTo>
                                <a:lnTo>
                                  <a:pt x="761" y="44"/>
                                </a:lnTo>
                                <a:lnTo>
                                  <a:pt x="761" y="42"/>
                                </a:lnTo>
                                <a:lnTo>
                                  <a:pt x="763" y="42"/>
                                </a:lnTo>
                                <a:lnTo>
                                  <a:pt x="763" y="40"/>
                                </a:lnTo>
                                <a:lnTo>
                                  <a:pt x="765" y="40"/>
                                </a:lnTo>
                                <a:lnTo>
                                  <a:pt x="765" y="38"/>
                                </a:lnTo>
                                <a:lnTo>
                                  <a:pt x="767" y="35"/>
                                </a:lnTo>
                                <a:lnTo>
                                  <a:pt x="769" y="35"/>
                                </a:lnTo>
                                <a:lnTo>
                                  <a:pt x="769" y="33"/>
                                </a:lnTo>
                                <a:lnTo>
                                  <a:pt x="771" y="33"/>
                                </a:lnTo>
                                <a:lnTo>
                                  <a:pt x="773" y="33"/>
                                </a:lnTo>
                                <a:lnTo>
                                  <a:pt x="773" y="35"/>
                                </a:lnTo>
                                <a:lnTo>
                                  <a:pt x="775" y="35"/>
                                </a:lnTo>
                                <a:lnTo>
                                  <a:pt x="775" y="38"/>
                                </a:lnTo>
                                <a:lnTo>
                                  <a:pt x="775" y="40"/>
                                </a:lnTo>
                                <a:lnTo>
                                  <a:pt x="775" y="42"/>
                                </a:lnTo>
                                <a:lnTo>
                                  <a:pt x="777" y="42"/>
                                </a:lnTo>
                                <a:lnTo>
                                  <a:pt x="775" y="42"/>
                                </a:lnTo>
                                <a:lnTo>
                                  <a:pt x="775" y="44"/>
                                </a:lnTo>
                                <a:lnTo>
                                  <a:pt x="775" y="46"/>
                                </a:lnTo>
                                <a:lnTo>
                                  <a:pt x="775" y="48"/>
                                </a:lnTo>
                                <a:lnTo>
                                  <a:pt x="777" y="48"/>
                                </a:lnTo>
                                <a:lnTo>
                                  <a:pt x="777" y="46"/>
                                </a:lnTo>
                                <a:lnTo>
                                  <a:pt x="780" y="46"/>
                                </a:lnTo>
                                <a:lnTo>
                                  <a:pt x="780" y="44"/>
                                </a:lnTo>
                                <a:lnTo>
                                  <a:pt x="780" y="42"/>
                                </a:lnTo>
                                <a:lnTo>
                                  <a:pt x="780" y="40"/>
                                </a:lnTo>
                                <a:lnTo>
                                  <a:pt x="780" y="38"/>
                                </a:lnTo>
                                <a:lnTo>
                                  <a:pt x="782" y="38"/>
                                </a:lnTo>
                                <a:lnTo>
                                  <a:pt x="782" y="35"/>
                                </a:lnTo>
                                <a:lnTo>
                                  <a:pt x="784" y="35"/>
                                </a:lnTo>
                                <a:lnTo>
                                  <a:pt x="784" y="33"/>
                                </a:lnTo>
                                <a:lnTo>
                                  <a:pt x="784" y="31"/>
                                </a:lnTo>
                                <a:lnTo>
                                  <a:pt x="786" y="31"/>
                                </a:lnTo>
                                <a:lnTo>
                                  <a:pt x="786" y="29"/>
                                </a:lnTo>
                                <a:lnTo>
                                  <a:pt x="786" y="31"/>
                                </a:lnTo>
                                <a:lnTo>
                                  <a:pt x="788" y="31"/>
                                </a:lnTo>
                                <a:lnTo>
                                  <a:pt x="788" y="33"/>
                                </a:lnTo>
                                <a:lnTo>
                                  <a:pt x="788" y="35"/>
                                </a:lnTo>
                                <a:lnTo>
                                  <a:pt x="786" y="38"/>
                                </a:lnTo>
                                <a:lnTo>
                                  <a:pt x="786" y="40"/>
                                </a:lnTo>
                                <a:lnTo>
                                  <a:pt x="784" y="40"/>
                                </a:lnTo>
                                <a:lnTo>
                                  <a:pt x="786" y="40"/>
                                </a:lnTo>
                                <a:lnTo>
                                  <a:pt x="786" y="42"/>
                                </a:lnTo>
                                <a:lnTo>
                                  <a:pt x="788" y="42"/>
                                </a:lnTo>
                                <a:lnTo>
                                  <a:pt x="790" y="42"/>
                                </a:lnTo>
                                <a:lnTo>
                                  <a:pt x="792" y="42"/>
                                </a:lnTo>
                                <a:lnTo>
                                  <a:pt x="794" y="42"/>
                                </a:lnTo>
                                <a:lnTo>
                                  <a:pt x="794" y="44"/>
                                </a:lnTo>
                                <a:lnTo>
                                  <a:pt x="796" y="44"/>
                                </a:lnTo>
                                <a:lnTo>
                                  <a:pt x="796" y="42"/>
                                </a:lnTo>
                                <a:lnTo>
                                  <a:pt x="799" y="42"/>
                                </a:lnTo>
                                <a:lnTo>
                                  <a:pt x="801" y="42"/>
                                </a:lnTo>
                                <a:lnTo>
                                  <a:pt x="801" y="40"/>
                                </a:lnTo>
                                <a:lnTo>
                                  <a:pt x="803" y="40"/>
                                </a:lnTo>
                                <a:lnTo>
                                  <a:pt x="803" y="42"/>
                                </a:lnTo>
                                <a:lnTo>
                                  <a:pt x="803" y="44"/>
                                </a:lnTo>
                                <a:lnTo>
                                  <a:pt x="803" y="46"/>
                                </a:lnTo>
                                <a:lnTo>
                                  <a:pt x="805" y="46"/>
                                </a:lnTo>
                                <a:lnTo>
                                  <a:pt x="805" y="48"/>
                                </a:lnTo>
                                <a:lnTo>
                                  <a:pt x="807" y="48"/>
                                </a:lnTo>
                                <a:lnTo>
                                  <a:pt x="807" y="46"/>
                                </a:lnTo>
                                <a:lnTo>
                                  <a:pt x="807" y="44"/>
                                </a:lnTo>
                                <a:lnTo>
                                  <a:pt x="809" y="44"/>
                                </a:lnTo>
                                <a:lnTo>
                                  <a:pt x="809" y="46"/>
                                </a:lnTo>
                                <a:lnTo>
                                  <a:pt x="811" y="46"/>
                                </a:lnTo>
                                <a:lnTo>
                                  <a:pt x="811" y="48"/>
                                </a:lnTo>
                                <a:lnTo>
                                  <a:pt x="811" y="50"/>
                                </a:lnTo>
                                <a:lnTo>
                                  <a:pt x="813" y="50"/>
                                </a:lnTo>
                                <a:lnTo>
                                  <a:pt x="815" y="50"/>
                                </a:lnTo>
                                <a:lnTo>
                                  <a:pt x="813" y="48"/>
                                </a:lnTo>
                                <a:lnTo>
                                  <a:pt x="813" y="46"/>
                                </a:lnTo>
                                <a:lnTo>
                                  <a:pt x="815" y="44"/>
                                </a:lnTo>
                                <a:lnTo>
                                  <a:pt x="818" y="44"/>
                                </a:lnTo>
                                <a:lnTo>
                                  <a:pt x="818" y="46"/>
                                </a:lnTo>
                                <a:lnTo>
                                  <a:pt x="820" y="46"/>
                                </a:lnTo>
                                <a:lnTo>
                                  <a:pt x="822" y="46"/>
                                </a:lnTo>
                                <a:lnTo>
                                  <a:pt x="822" y="44"/>
                                </a:lnTo>
                                <a:lnTo>
                                  <a:pt x="822" y="42"/>
                                </a:lnTo>
                                <a:lnTo>
                                  <a:pt x="822" y="40"/>
                                </a:lnTo>
                                <a:lnTo>
                                  <a:pt x="822" y="38"/>
                                </a:lnTo>
                                <a:lnTo>
                                  <a:pt x="822" y="35"/>
                                </a:lnTo>
                                <a:lnTo>
                                  <a:pt x="824" y="35"/>
                                </a:lnTo>
                                <a:lnTo>
                                  <a:pt x="824" y="33"/>
                                </a:lnTo>
                                <a:lnTo>
                                  <a:pt x="826" y="33"/>
                                </a:lnTo>
                                <a:lnTo>
                                  <a:pt x="826" y="35"/>
                                </a:lnTo>
                                <a:lnTo>
                                  <a:pt x="826" y="38"/>
                                </a:lnTo>
                                <a:lnTo>
                                  <a:pt x="826" y="40"/>
                                </a:lnTo>
                                <a:lnTo>
                                  <a:pt x="826" y="42"/>
                                </a:lnTo>
                                <a:lnTo>
                                  <a:pt x="826" y="44"/>
                                </a:lnTo>
                                <a:lnTo>
                                  <a:pt x="828" y="46"/>
                                </a:lnTo>
                                <a:lnTo>
                                  <a:pt x="830" y="46"/>
                                </a:lnTo>
                                <a:lnTo>
                                  <a:pt x="830" y="48"/>
                                </a:lnTo>
                                <a:lnTo>
                                  <a:pt x="830" y="46"/>
                                </a:lnTo>
                                <a:lnTo>
                                  <a:pt x="832" y="46"/>
                                </a:lnTo>
                                <a:lnTo>
                                  <a:pt x="832" y="44"/>
                                </a:lnTo>
                                <a:lnTo>
                                  <a:pt x="832" y="42"/>
                                </a:lnTo>
                                <a:lnTo>
                                  <a:pt x="830" y="42"/>
                                </a:lnTo>
                                <a:lnTo>
                                  <a:pt x="830" y="40"/>
                                </a:lnTo>
                                <a:lnTo>
                                  <a:pt x="830" y="38"/>
                                </a:lnTo>
                                <a:lnTo>
                                  <a:pt x="830" y="35"/>
                                </a:lnTo>
                                <a:lnTo>
                                  <a:pt x="832" y="35"/>
                                </a:lnTo>
                                <a:lnTo>
                                  <a:pt x="832" y="33"/>
                                </a:lnTo>
                                <a:lnTo>
                                  <a:pt x="834" y="33"/>
                                </a:lnTo>
                                <a:lnTo>
                                  <a:pt x="834" y="31"/>
                                </a:lnTo>
                                <a:lnTo>
                                  <a:pt x="832" y="29"/>
                                </a:lnTo>
                                <a:lnTo>
                                  <a:pt x="832" y="27"/>
                                </a:lnTo>
                                <a:lnTo>
                                  <a:pt x="832" y="25"/>
                                </a:lnTo>
                                <a:lnTo>
                                  <a:pt x="834" y="25"/>
                                </a:lnTo>
                                <a:lnTo>
                                  <a:pt x="834" y="27"/>
                                </a:lnTo>
                                <a:lnTo>
                                  <a:pt x="837" y="27"/>
                                </a:lnTo>
                                <a:lnTo>
                                  <a:pt x="837" y="29"/>
                                </a:lnTo>
                                <a:lnTo>
                                  <a:pt x="837" y="31"/>
                                </a:lnTo>
                                <a:lnTo>
                                  <a:pt x="837" y="33"/>
                                </a:lnTo>
                                <a:lnTo>
                                  <a:pt x="837" y="35"/>
                                </a:lnTo>
                                <a:lnTo>
                                  <a:pt x="839" y="35"/>
                                </a:lnTo>
                                <a:lnTo>
                                  <a:pt x="839" y="42"/>
                                </a:lnTo>
                                <a:lnTo>
                                  <a:pt x="839" y="69"/>
                                </a:lnTo>
                                <a:lnTo>
                                  <a:pt x="839" y="97"/>
                                </a:lnTo>
                                <a:lnTo>
                                  <a:pt x="839" y="124"/>
                                </a:lnTo>
                                <a:lnTo>
                                  <a:pt x="839" y="150"/>
                                </a:lnTo>
                                <a:lnTo>
                                  <a:pt x="839" y="177"/>
                                </a:lnTo>
                                <a:lnTo>
                                  <a:pt x="839" y="204"/>
                                </a:lnTo>
                                <a:lnTo>
                                  <a:pt x="839" y="230"/>
                                </a:lnTo>
                                <a:lnTo>
                                  <a:pt x="839" y="236"/>
                                </a:lnTo>
                                <a:lnTo>
                                  <a:pt x="837" y="236"/>
                                </a:lnTo>
                                <a:lnTo>
                                  <a:pt x="837" y="257"/>
                                </a:lnTo>
                                <a:lnTo>
                                  <a:pt x="837" y="285"/>
                                </a:lnTo>
                                <a:lnTo>
                                  <a:pt x="837" y="310"/>
                                </a:lnTo>
                                <a:lnTo>
                                  <a:pt x="837" y="338"/>
                                </a:lnTo>
                                <a:lnTo>
                                  <a:pt x="837" y="365"/>
                                </a:lnTo>
                                <a:lnTo>
                                  <a:pt x="837" y="390"/>
                                </a:lnTo>
                                <a:lnTo>
                                  <a:pt x="837" y="418"/>
                                </a:lnTo>
                                <a:lnTo>
                                  <a:pt x="837" y="445"/>
                                </a:lnTo>
                                <a:lnTo>
                                  <a:pt x="837" y="469"/>
                                </a:lnTo>
                                <a:lnTo>
                                  <a:pt x="837" y="473"/>
                                </a:lnTo>
                                <a:lnTo>
                                  <a:pt x="809" y="473"/>
                                </a:lnTo>
                                <a:lnTo>
                                  <a:pt x="782" y="473"/>
                                </a:lnTo>
                                <a:lnTo>
                                  <a:pt x="756" y="473"/>
                                </a:lnTo>
                                <a:lnTo>
                                  <a:pt x="729" y="471"/>
                                </a:lnTo>
                                <a:lnTo>
                                  <a:pt x="704" y="471"/>
                                </a:lnTo>
                                <a:lnTo>
                                  <a:pt x="676" y="471"/>
                                </a:lnTo>
                                <a:lnTo>
                                  <a:pt x="649" y="471"/>
                                </a:lnTo>
                                <a:lnTo>
                                  <a:pt x="621" y="471"/>
                                </a:lnTo>
                                <a:lnTo>
                                  <a:pt x="596" y="469"/>
                                </a:lnTo>
                                <a:lnTo>
                                  <a:pt x="568" y="469"/>
                                </a:lnTo>
                                <a:lnTo>
                                  <a:pt x="541" y="469"/>
                                </a:lnTo>
                                <a:lnTo>
                                  <a:pt x="513" y="469"/>
                                </a:lnTo>
                                <a:lnTo>
                                  <a:pt x="488" y="469"/>
                                </a:lnTo>
                                <a:lnTo>
                                  <a:pt x="461" y="466"/>
                                </a:lnTo>
                                <a:lnTo>
                                  <a:pt x="433" y="466"/>
                                </a:lnTo>
                                <a:lnTo>
                                  <a:pt x="408" y="466"/>
                                </a:lnTo>
                                <a:lnTo>
                                  <a:pt x="380" y="466"/>
                                </a:lnTo>
                                <a:lnTo>
                                  <a:pt x="353" y="464"/>
                                </a:lnTo>
                                <a:lnTo>
                                  <a:pt x="325" y="464"/>
                                </a:lnTo>
                                <a:lnTo>
                                  <a:pt x="300" y="464"/>
                                </a:lnTo>
                                <a:lnTo>
                                  <a:pt x="298" y="464"/>
                                </a:lnTo>
                                <a:lnTo>
                                  <a:pt x="271" y="462"/>
                                </a:lnTo>
                                <a:lnTo>
                                  <a:pt x="243" y="462"/>
                                </a:lnTo>
                                <a:lnTo>
                                  <a:pt x="218" y="462"/>
                                </a:lnTo>
                                <a:lnTo>
                                  <a:pt x="190" y="460"/>
                                </a:lnTo>
                                <a:lnTo>
                                  <a:pt x="188" y="460"/>
                                </a:lnTo>
                                <a:lnTo>
                                  <a:pt x="163" y="460"/>
                                </a:lnTo>
                                <a:lnTo>
                                  <a:pt x="146" y="460"/>
                                </a:lnTo>
                                <a:lnTo>
                                  <a:pt x="135" y="460"/>
                                </a:lnTo>
                                <a:lnTo>
                                  <a:pt x="108" y="460"/>
                                </a:lnTo>
                                <a:lnTo>
                                  <a:pt x="80" y="458"/>
                                </a:lnTo>
                                <a:lnTo>
                                  <a:pt x="55" y="458"/>
                                </a:lnTo>
                                <a:lnTo>
                                  <a:pt x="28" y="458"/>
                                </a:lnTo>
                                <a:lnTo>
                                  <a:pt x="0" y="458"/>
                                </a:lnTo>
                                <a:lnTo>
                                  <a:pt x="0" y="450"/>
                                </a:lnTo>
                                <a:lnTo>
                                  <a:pt x="0" y="447"/>
                                </a:lnTo>
                                <a:lnTo>
                                  <a:pt x="2" y="447"/>
                                </a:lnTo>
                                <a:lnTo>
                                  <a:pt x="2" y="445"/>
                                </a:lnTo>
                                <a:lnTo>
                                  <a:pt x="2" y="443"/>
                                </a:lnTo>
                                <a:lnTo>
                                  <a:pt x="2" y="441"/>
                                </a:lnTo>
                                <a:lnTo>
                                  <a:pt x="4" y="439"/>
                                </a:lnTo>
                                <a:lnTo>
                                  <a:pt x="4" y="437"/>
                                </a:lnTo>
                                <a:lnTo>
                                  <a:pt x="4" y="435"/>
                                </a:lnTo>
                                <a:lnTo>
                                  <a:pt x="7" y="433"/>
                                </a:lnTo>
                                <a:lnTo>
                                  <a:pt x="7" y="430"/>
                                </a:lnTo>
                                <a:lnTo>
                                  <a:pt x="9" y="430"/>
                                </a:lnTo>
                                <a:lnTo>
                                  <a:pt x="9" y="428"/>
                                </a:lnTo>
                                <a:lnTo>
                                  <a:pt x="11" y="428"/>
                                </a:lnTo>
                                <a:lnTo>
                                  <a:pt x="11" y="426"/>
                                </a:lnTo>
                                <a:lnTo>
                                  <a:pt x="13" y="426"/>
                                </a:lnTo>
                                <a:lnTo>
                                  <a:pt x="15" y="424"/>
                                </a:lnTo>
                                <a:lnTo>
                                  <a:pt x="17" y="424"/>
                                </a:lnTo>
                                <a:lnTo>
                                  <a:pt x="19" y="424"/>
                                </a:lnTo>
                                <a:lnTo>
                                  <a:pt x="21" y="422"/>
                                </a:lnTo>
                                <a:lnTo>
                                  <a:pt x="23" y="422"/>
                                </a:lnTo>
                                <a:lnTo>
                                  <a:pt x="26" y="420"/>
                                </a:lnTo>
                                <a:lnTo>
                                  <a:pt x="28" y="420"/>
                                </a:lnTo>
                                <a:lnTo>
                                  <a:pt x="30" y="418"/>
                                </a:lnTo>
                                <a:lnTo>
                                  <a:pt x="32" y="418"/>
                                </a:lnTo>
                                <a:lnTo>
                                  <a:pt x="34" y="416"/>
                                </a:lnTo>
                                <a:lnTo>
                                  <a:pt x="36" y="414"/>
                                </a:lnTo>
                                <a:lnTo>
                                  <a:pt x="38" y="411"/>
                                </a:lnTo>
                                <a:lnTo>
                                  <a:pt x="42" y="407"/>
                                </a:lnTo>
                                <a:lnTo>
                                  <a:pt x="45" y="405"/>
                                </a:lnTo>
                                <a:lnTo>
                                  <a:pt x="45" y="403"/>
                                </a:lnTo>
                                <a:lnTo>
                                  <a:pt x="47" y="403"/>
                                </a:lnTo>
                                <a:lnTo>
                                  <a:pt x="49" y="399"/>
                                </a:lnTo>
                                <a:lnTo>
                                  <a:pt x="51" y="397"/>
                                </a:lnTo>
                                <a:lnTo>
                                  <a:pt x="53" y="395"/>
                                </a:lnTo>
                                <a:lnTo>
                                  <a:pt x="53" y="392"/>
                                </a:lnTo>
                                <a:lnTo>
                                  <a:pt x="55" y="390"/>
                                </a:lnTo>
                                <a:lnTo>
                                  <a:pt x="57" y="388"/>
                                </a:lnTo>
                                <a:lnTo>
                                  <a:pt x="59" y="388"/>
                                </a:lnTo>
                                <a:lnTo>
                                  <a:pt x="59" y="386"/>
                                </a:lnTo>
                                <a:lnTo>
                                  <a:pt x="59" y="384"/>
                                </a:lnTo>
                                <a:lnTo>
                                  <a:pt x="61" y="384"/>
                                </a:lnTo>
                                <a:lnTo>
                                  <a:pt x="61" y="382"/>
                                </a:lnTo>
                                <a:lnTo>
                                  <a:pt x="61" y="380"/>
                                </a:lnTo>
                                <a:lnTo>
                                  <a:pt x="64" y="378"/>
                                </a:lnTo>
                                <a:lnTo>
                                  <a:pt x="64" y="376"/>
                                </a:lnTo>
                                <a:lnTo>
                                  <a:pt x="64" y="373"/>
                                </a:lnTo>
                                <a:lnTo>
                                  <a:pt x="64" y="371"/>
                                </a:lnTo>
                                <a:lnTo>
                                  <a:pt x="64" y="369"/>
                                </a:lnTo>
                                <a:lnTo>
                                  <a:pt x="64" y="367"/>
                                </a:lnTo>
                                <a:lnTo>
                                  <a:pt x="64" y="363"/>
                                </a:lnTo>
                                <a:lnTo>
                                  <a:pt x="64" y="361"/>
                                </a:lnTo>
                                <a:lnTo>
                                  <a:pt x="64" y="359"/>
                                </a:lnTo>
                                <a:lnTo>
                                  <a:pt x="64" y="357"/>
                                </a:lnTo>
                                <a:lnTo>
                                  <a:pt x="64" y="354"/>
                                </a:lnTo>
                                <a:lnTo>
                                  <a:pt x="66" y="352"/>
                                </a:lnTo>
                                <a:lnTo>
                                  <a:pt x="66" y="348"/>
                                </a:lnTo>
                                <a:lnTo>
                                  <a:pt x="68" y="346"/>
                                </a:lnTo>
                                <a:lnTo>
                                  <a:pt x="68" y="344"/>
                                </a:lnTo>
                                <a:lnTo>
                                  <a:pt x="68" y="342"/>
                                </a:lnTo>
                                <a:lnTo>
                                  <a:pt x="70" y="342"/>
                                </a:lnTo>
                                <a:lnTo>
                                  <a:pt x="70" y="340"/>
                                </a:lnTo>
                                <a:lnTo>
                                  <a:pt x="70" y="338"/>
                                </a:lnTo>
                                <a:lnTo>
                                  <a:pt x="70" y="335"/>
                                </a:lnTo>
                                <a:lnTo>
                                  <a:pt x="70" y="333"/>
                                </a:lnTo>
                                <a:lnTo>
                                  <a:pt x="70" y="331"/>
                                </a:lnTo>
                                <a:lnTo>
                                  <a:pt x="72" y="331"/>
                                </a:lnTo>
                                <a:lnTo>
                                  <a:pt x="72" y="329"/>
                                </a:lnTo>
                                <a:lnTo>
                                  <a:pt x="72" y="327"/>
                                </a:lnTo>
                                <a:lnTo>
                                  <a:pt x="74" y="327"/>
                                </a:lnTo>
                                <a:lnTo>
                                  <a:pt x="74" y="325"/>
                                </a:lnTo>
                                <a:lnTo>
                                  <a:pt x="76" y="325"/>
                                </a:lnTo>
                                <a:lnTo>
                                  <a:pt x="76" y="323"/>
                                </a:lnTo>
                                <a:lnTo>
                                  <a:pt x="78" y="323"/>
                                </a:lnTo>
                                <a:lnTo>
                                  <a:pt x="80" y="321"/>
                                </a:lnTo>
                                <a:lnTo>
                                  <a:pt x="80" y="319"/>
                                </a:lnTo>
                                <a:lnTo>
                                  <a:pt x="83" y="316"/>
                                </a:lnTo>
                                <a:lnTo>
                                  <a:pt x="83" y="314"/>
                                </a:lnTo>
                                <a:lnTo>
                                  <a:pt x="85" y="312"/>
                                </a:lnTo>
                                <a:lnTo>
                                  <a:pt x="85" y="310"/>
                                </a:lnTo>
                                <a:lnTo>
                                  <a:pt x="85" y="308"/>
                                </a:lnTo>
                                <a:lnTo>
                                  <a:pt x="87" y="308"/>
                                </a:lnTo>
                                <a:lnTo>
                                  <a:pt x="87" y="306"/>
                                </a:lnTo>
                                <a:lnTo>
                                  <a:pt x="89" y="304"/>
                                </a:lnTo>
                                <a:lnTo>
                                  <a:pt x="91" y="302"/>
                                </a:lnTo>
                                <a:lnTo>
                                  <a:pt x="93" y="300"/>
                                </a:lnTo>
                                <a:lnTo>
                                  <a:pt x="95" y="300"/>
                                </a:lnTo>
                                <a:lnTo>
                                  <a:pt x="95" y="297"/>
                                </a:lnTo>
                                <a:lnTo>
                                  <a:pt x="97" y="297"/>
                                </a:lnTo>
                                <a:lnTo>
                                  <a:pt x="97" y="295"/>
                                </a:lnTo>
                                <a:lnTo>
                                  <a:pt x="99" y="293"/>
                                </a:lnTo>
                                <a:lnTo>
                                  <a:pt x="102" y="291"/>
                                </a:lnTo>
                                <a:lnTo>
                                  <a:pt x="102" y="289"/>
                                </a:lnTo>
                                <a:lnTo>
                                  <a:pt x="102" y="285"/>
                                </a:lnTo>
                                <a:lnTo>
                                  <a:pt x="102" y="283"/>
                                </a:lnTo>
                                <a:lnTo>
                                  <a:pt x="102" y="281"/>
                                </a:lnTo>
                                <a:lnTo>
                                  <a:pt x="102" y="278"/>
                                </a:lnTo>
                                <a:lnTo>
                                  <a:pt x="102" y="276"/>
                                </a:lnTo>
                                <a:lnTo>
                                  <a:pt x="102" y="274"/>
                                </a:lnTo>
                                <a:lnTo>
                                  <a:pt x="102" y="272"/>
                                </a:lnTo>
                                <a:lnTo>
                                  <a:pt x="99" y="272"/>
                                </a:lnTo>
                                <a:lnTo>
                                  <a:pt x="99" y="270"/>
                                </a:lnTo>
                                <a:lnTo>
                                  <a:pt x="99" y="268"/>
                                </a:lnTo>
                                <a:lnTo>
                                  <a:pt x="99" y="266"/>
                                </a:lnTo>
                                <a:lnTo>
                                  <a:pt x="99" y="264"/>
                                </a:lnTo>
                                <a:lnTo>
                                  <a:pt x="99" y="261"/>
                                </a:lnTo>
                                <a:lnTo>
                                  <a:pt x="99" y="259"/>
                                </a:lnTo>
                                <a:lnTo>
                                  <a:pt x="99" y="257"/>
                                </a:lnTo>
                                <a:lnTo>
                                  <a:pt x="97" y="253"/>
                                </a:lnTo>
                                <a:lnTo>
                                  <a:pt x="97" y="251"/>
                                </a:lnTo>
                                <a:lnTo>
                                  <a:pt x="97" y="249"/>
                                </a:lnTo>
                                <a:lnTo>
                                  <a:pt x="99" y="249"/>
                                </a:lnTo>
                                <a:lnTo>
                                  <a:pt x="99" y="247"/>
                                </a:lnTo>
                                <a:lnTo>
                                  <a:pt x="99" y="245"/>
                                </a:lnTo>
                                <a:lnTo>
                                  <a:pt x="102" y="242"/>
                                </a:lnTo>
                                <a:lnTo>
                                  <a:pt x="104" y="242"/>
                                </a:lnTo>
                                <a:lnTo>
                                  <a:pt x="106" y="240"/>
                                </a:lnTo>
                                <a:lnTo>
                                  <a:pt x="110" y="238"/>
                                </a:lnTo>
                                <a:lnTo>
                                  <a:pt x="114" y="236"/>
                                </a:lnTo>
                                <a:lnTo>
                                  <a:pt x="114" y="234"/>
                                </a:lnTo>
                                <a:lnTo>
                                  <a:pt x="118" y="234"/>
                                </a:lnTo>
                                <a:lnTo>
                                  <a:pt x="123" y="232"/>
                                </a:lnTo>
                                <a:lnTo>
                                  <a:pt x="125" y="230"/>
                                </a:lnTo>
                                <a:lnTo>
                                  <a:pt x="127" y="230"/>
                                </a:lnTo>
                                <a:lnTo>
                                  <a:pt x="125" y="230"/>
                                </a:lnTo>
                                <a:lnTo>
                                  <a:pt x="127" y="230"/>
                                </a:lnTo>
                                <a:lnTo>
                                  <a:pt x="129" y="230"/>
                                </a:lnTo>
                                <a:lnTo>
                                  <a:pt x="131" y="228"/>
                                </a:lnTo>
                                <a:lnTo>
                                  <a:pt x="133" y="228"/>
                                </a:lnTo>
                                <a:lnTo>
                                  <a:pt x="135" y="228"/>
                                </a:lnTo>
                                <a:lnTo>
                                  <a:pt x="135" y="226"/>
                                </a:lnTo>
                                <a:lnTo>
                                  <a:pt x="137" y="226"/>
                                </a:lnTo>
                                <a:lnTo>
                                  <a:pt x="140" y="226"/>
                                </a:lnTo>
                                <a:lnTo>
                                  <a:pt x="140" y="223"/>
                                </a:lnTo>
                                <a:lnTo>
                                  <a:pt x="142" y="223"/>
                                </a:lnTo>
                                <a:lnTo>
                                  <a:pt x="144" y="223"/>
                                </a:lnTo>
                                <a:lnTo>
                                  <a:pt x="146" y="223"/>
                                </a:lnTo>
                                <a:lnTo>
                                  <a:pt x="148" y="223"/>
                                </a:lnTo>
                                <a:lnTo>
                                  <a:pt x="150" y="223"/>
                                </a:lnTo>
                                <a:lnTo>
                                  <a:pt x="152" y="223"/>
                                </a:lnTo>
                                <a:lnTo>
                                  <a:pt x="154" y="221"/>
                                </a:lnTo>
                                <a:lnTo>
                                  <a:pt x="156" y="221"/>
                                </a:lnTo>
                                <a:lnTo>
                                  <a:pt x="159" y="219"/>
                                </a:lnTo>
                                <a:lnTo>
                                  <a:pt x="161" y="219"/>
                                </a:lnTo>
                                <a:lnTo>
                                  <a:pt x="163" y="219"/>
                                </a:lnTo>
                                <a:lnTo>
                                  <a:pt x="163" y="217"/>
                                </a:lnTo>
                                <a:lnTo>
                                  <a:pt x="165" y="217"/>
                                </a:lnTo>
                                <a:lnTo>
                                  <a:pt x="167" y="217"/>
                                </a:lnTo>
                                <a:lnTo>
                                  <a:pt x="169" y="217"/>
                                </a:lnTo>
                                <a:lnTo>
                                  <a:pt x="169" y="215"/>
                                </a:lnTo>
                                <a:lnTo>
                                  <a:pt x="171" y="215"/>
                                </a:lnTo>
                                <a:lnTo>
                                  <a:pt x="173" y="215"/>
                                </a:lnTo>
                                <a:lnTo>
                                  <a:pt x="175" y="215"/>
                                </a:lnTo>
                                <a:lnTo>
                                  <a:pt x="178" y="213"/>
                                </a:lnTo>
                                <a:lnTo>
                                  <a:pt x="180" y="213"/>
                                </a:lnTo>
                                <a:lnTo>
                                  <a:pt x="182" y="213"/>
                                </a:lnTo>
                                <a:lnTo>
                                  <a:pt x="184" y="211"/>
                                </a:lnTo>
                                <a:lnTo>
                                  <a:pt x="188" y="209"/>
                                </a:lnTo>
                                <a:lnTo>
                                  <a:pt x="190" y="207"/>
                                </a:lnTo>
                                <a:lnTo>
                                  <a:pt x="192" y="207"/>
                                </a:lnTo>
                                <a:lnTo>
                                  <a:pt x="192" y="204"/>
                                </a:lnTo>
                                <a:lnTo>
                                  <a:pt x="195" y="202"/>
                                </a:lnTo>
                                <a:lnTo>
                                  <a:pt x="197" y="202"/>
                                </a:lnTo>
                                <a:lnTo>
                                  <a:pt x="197" y="200"/>
                                </a:lnTo>
                                <a:lnTo>
                                  <a:pt x="199" y="200"/>
                                </a:lnTo>
                                <a:lnTo>
                                  <a:pt x="201" y="200"/>
                                </a:lnTo>
                                <a:lnTo>
                                  <a:pt x="201" y="198"/>
                                </a:lnTo>
                                <a:lnTo>
                                  <a:pt x="203" y="198"/>
                                </a:lnTo>
                                <a:lnTo>
                                  <a:pt x="205" y="196"/>
                                </a:lnTo>
                                <a:lnTo>
                                  <a:pt x="207" y="196"/>
                                </a:lnTo>
                                <a:lnTo>
                                  <a:pt x="207" y="194"/>
                                </a:lnTo>
                                <a:lnTo>
                                  <a:pt x="209" y="194"/>
                                </a:lnTo>
                                <a:lnTo>
                                  <a:pt x="211" y="192"/>
                                </a:lnTo>
                                <a:lnTo>
                                  <a:pt x="211" y="190"/>
                                </a:lnTo>
                                <a:lnTo>
                                  <a:pt x="214" y="188"/>
                                </a:lnTo>
                                <a:lnTo>
                                  <a:pt x="214" y="185"/>
                                </a:lnTo>
                                <a:lnTo>
                                  <a:pt x="214" y="183"/>
                                </a:lnTo>
                                <a:lnTo>
                                  <a:pt x="214" y="179"/>
                                </a:lnTo>
                                <a:lnTo>
                                  <a:pt x="214" y="177"/>
                                </a:lnTo>
                                <a:lnTo>
                                  <a:pt x="214" y="175"/>
                                </a:lnTo>
                                <a:lnTo>
                                  <a:pt x="214" y="173"/>
                                </a:lnTo>
                                <a:lnTo>
                                  <a:pt x="216" y="171"/>
                                </a:lnTo>
                                <a:lnTo>
                                  <a:pt x="216" y="169"/>
                                </a:lnTo>
                                <a:lnTo>
                                  <a:pt x="216" y="166"/>
                                </a:lnTo>
                                <a:lnTo>
                                  <a:pt x="218" y="166"/>
                                </a:lnTo>
                                <a:lnTo>
                                  <a:pt x="218" y="164"/>
                                </a:lnTo>
                                <a:lnTo>
                                  <a:pt x="218" y="162"/>
                                </a:lnTo>
                                <a:lnTo>
                                  <a:pt x="218" y="160"/>
                                </a:lnTo>
                                <a:lnTo>
                                  <a:pt x="220" y="160"/>
                                </a:lnTo>
                                <a:lnTo>
                                  <a:pt x="220" y="158"/>
                                </a:lnTo>
                                <a:lnTo>
                                  <a:pt x="220" y="156"/>
                                </a:lnTo>
                                <a:lnTo>
                                  <a:pt x="220" y="152"/>
                                </a:lnTo>
                                <a:lnTo>
                                  <a:pt x="220" y="150"/>
                                </a:lnTo>
                                <a:lnTo>
                                  <a:pt x="220" y="147"/>
                                </a:lnTo>
                                <a:lnTo>
                                  <a:pt x="220" y="145"/>
                                </a:lnTo>
                                <a:lnTo>
                                  <a:pt x="220" y="143"/>
                                </a:lnTo>
                                <a:lnTo>
                                  <a:pt x="220" y="141"/>
                                </a:lnTo>
                                <a:lnTo>
                                  <a:pt x="220" y="139"/>
                                </a:lnTo>
                                <a:lnTo>
                                  <a:pt x="220" y="137"/>
                                </a:lnTo>
                                <a:lnTo>
                                  <a:pt x="220" y="135"/>
                                </a:lnTo>
                                <a:lnTo>
                                  <a:pt x="220" y="133"/>
                                </a:lnTo>
                                <a:lnTo>
                                  <a:pt x="220" y="131"/>
                                </a:lnTo>
                                <a:lnTo>
                                  <a:pt x="220" y="128"/>
                                </a:lnTo>
                                <a:lnTo>
                                  <a:pt x="220" y="126"/>
                                </a:lnTo>
                                <a:lnTo>
                                  <a:pt x="220" y="124"/>
                                </a:lnTo>
                                <a:lnTo>
                                  <a:pt x="220" y="122"/>
                                </a:lnTo>
                                <a:lnTo>
                                  <a:pt x="220" y="120"/>
                                </a:lnTo>
                                <a:lnTo>
                                  <a:pt x="222" y="120"/>
                                </a:lnTo>
                                <a:lnTo>
                                  <a:pt x="222" y="118"/>
                                </a:lnTo>
                                <a:lnTo>
                                  <a:pt x="224" y="116"/>
                                </a:lnTo>
                                <a:lnTo>
                                  <a:pt x="226" y="116"/>
                                </a:lnTo>
                                <a:lnTo>
                                  <a:pt x="226" y="114"/>
                                </a:lnTo>
                                <a:lnTo>
                                  <a:pt x="228" y="114"/>
                                </a:lnTo>
                                <a:lnTo>
                                  <a:pt x="230" y="111"/>
                                </a:lnTo>
                                <a:lnTo>
                                  <a:pt x="233" y="111"/>
                                </a:lnTo>
                                <a:lnTo>
                                  <a:pt x="235" y="111"/>
                                </a:lnTo>
                                <a:lnTo>
                                  <a:pt x="235" y="109"/>
                                </a:lnTo>
                                <a:lnTo>
                                  <a:pt x="237" y="109"/>
                                </a:lnTo>
                                <a:lnTo>
                                  <a:pt x="239" y="107"/>
                                </a:lnTo>
                                <a:lnTo>
                                  <a:pt x="241" y="107"/>
                                </a:lnTo>
                                <a:lnTo>
                                  <a:pt x="241" y="105"/>
                                </a:lnTo>
                                <a:lnTo>
                                  <a:pt x="243" y="105"/>
                                </a:lnTo>
                                <a:lnTo>
                                  <a:pt x="245" y="105"/>
                                </a:lnTo>
                                <a:lnTo>
                                  <a:pt x="245" y="103"/>
                                </a:lnTo>
                                <a:lnTo>
                                  <a:pt x="247" y="101"/>
                                </a:lnTo>
                                <a:lnTo>
                                  <a:pt x="249" y="101"/>
                                </a:lnTo>
                                <a:lnTo>
                                  <a:pt x="252" y="99"/>
                                </a:lnTo>
                                <a:lnTo>
                                  <a:pt x="254" y="97"/>
                                </a:lnTo>
                                <a:lnTo>
                                  <a:pt x="256" y="97"/>
                                </a:lnTo>
                                <a:lnTo>
                                  <a:pt x="258" y="97"/>
                                </a:lnTo>
                                <a:lnTo>
                                  <a:pt x="258" y="95"/>
                                </a:lnTo>
                                <a:lnTo>
                                  <a:pt x="260" y="95"/>
                                </a:lnTo>
                                <a:lnTo>
                                  <a:pt x="262" y="95"/>
                                </a:lnTo>
                                <a:lnTo>
                                  <a:pt x="264" y="92"/>
                                </a:lnTo>
                                <a:lnTo>
                                  <a:pt x="266" y="92"/>
                                </a:lnTo>
                                <a:lnTo>
                                  <a:pt x="266" y="90"/>
                                </a:lnTo>
                                <a:lnTo>
                                  <a:pt x="268" y="90"/>
                                </a:lnTo>
                                <a:lnTo>
                                  <a:pt x="268" y="88"/>
                                </a:lnTo>
                                <a:lnTo>
                                  <a:pt x="271" y="88"/>
                                </a:lnTo>
                                <a:lnTo>
                                  <a:pt x="271" y="86"/>
                                </a:lnTo>
                                <a:lnTo>
                                  <a:pt x="273" y="84"/>
                                </a:lnTo>
                                <a:lnTo>
                                  <a:pt x="273" y="82"/>
                                </a:lnTo>
                                <a:lnTo>
                                  <a:pt x="273" y="80"/>
                                </a:lnTo>
                                <a:lnTo>
                                  <a:pt x="275" y="78"/>
                                </a:lnTo>
                                <a:lnTo>
                                  <a:pt x="275" y="76"/>
                                </a:lnTo>
                                <a:lnTo>
                                  <a:pt x="275" y="73"/>
                                </a:lnTo>
                                <a:lnTo>
                                  <a:pt x="273" y="71"/>
                                </a:lnTo>
                                <a:lnTo>
                                  <a:pt x="273" y="69"/>
                                </a:lnTo>
                                <a:lnTo>
                                  <a:pt x="271" y="69"/>
                                </a:lnTo>
                                <a:lnTo>
                                  <a:pt x="271" y="67"/>
                                </a:lnTo>
                                <a:lnTo>
                                  <a:pt x="271" y="65"/>
                                </a:lnTo>
                                <a:lnTo>
                                  <a:pt x="271" y="63"/>
                                </a:lnTo>
                                <a:lnTo>
                                  <a:pt x="273" y="61"/>
                                </a:lnTo>
                                <a:lnTo>
                                  <a:pt x="273" y="59"/>
                                </a:lnTo>
                                <a:lnTo>
                                  <a:pt x="275" y="57"/>
                                </a:lnTo>
                                <a:lnTo>
                                  <a:pt x="275" y="54"/>
                                </a:lnTo>
                                <a:lnTo>
                                  <a:pt x="277" y="54"/>
                                </a:lnTo>
                                <a:lnTo>
                                  <a:pt x="277" y="52"/>
                                </a:lnTo>
                                <a:lnTo>
                                  <a:pt x="279" y="52"/>
                                </a:lnTo>
                                <a:lnTo>
                                  <a:pt x="279" y="50"/>
                                </a:lnTo>
                                <a:lnTo>
                                  <a:pt x="281" y="46"/>
                                </a:lnTo>
                                <a:lnTo>
                                  <a:pt x="283" y="46"/>
                                </a:lnTo>
                                <a:lnTo>
                                  <a:pt x="283" y="44"/>
                                </a:lnTo>
                                <a:lnTo>
                                  <a:pt x="283" y="42"/>
                                </a:lnTo>
                                <a:lnTo>
                                  <a:pt x="285" y="40"/>
                                </a:lnTo>
                                <a:lnTo>
                                  <a:pt x="285" y="38"/>
                                </a:lnTo>
                                <a:lnTo>
                                  <a:pt x="287" y="35"/>
                                </a:lnTo>
                                <a:lnTo>
                                  <a:pt x="287" y="33"/>
                                </a:lnTo>
                                <a:lnTo>
                                  <a:pt x="287" y="31"/>
                                </a:lnTo>
                                <a:lnTo>
                                  <a:pt x="287" y="29"/>
                                </a:lnTo>
                                <a:lnTo>
                                  <a:pt x="287" y="27"/>
                                </a:lnTo>
                                <a:lnTo>
                                  <a:pt x="290" y="27"/>
                                </a:lnTo>
                                <a:lnTo>
                                  <a:pt x="290" y="25"/>
                                </a:lnTo>
                                <a:lnTo>
                                  <a:pt x="292" y="23"/>
                                </a:lnTo>
                                <a:lnTo>
                                  <a:pt x="292" y="19"/>
                                </a:lnTo>
                                <a:lnTo>
                                  <a:pt x="294" y="19"/>
                                </a:lnTo>
                                <a:lnTo>
                                  <a:pt x="294" y="16"/>
                                </a:lnTo>
                                <a:lnTo>
                                  <a:pt x="294" y="14"/>
                                </a:lnTo>
                                <a:lnTo>
                                  <a:pt x="296" y="14"/>
                                </a:lnTo>
                                <a:lnTo>
                                  <a:pt x="296" y="12"/>
                                </a:lnTo>
                                <a:lnTo>
                                  <a:pt x="298" y="10"/>
                                </a:lnTo>
                                <a:lnTo>
                                  <a:pt x="298" y="8"/>
                                </a:lnTo>
                                <a:lnTo>
                                  <a:pt x="300" y="8"/>
                                </a:lnTo>
                                <a:lnTo>
                                  <a:pt x="300" y="6"/>
                                </a:lnTo>
                                <a:lnTo>
                                  <a:pt x="302" y="6"/>
                                </a:lnTo>
                                <a:lnTo>
                                  <a:pt x="302" y="4"/>
                                </a:lnTo>
                                <a:lnTo>
                                  <a:pt x="304" y="4"/>
                                </a:lnTo>
                                <a:lnTo>
                                  <a:pt x="306" y="4"/>
                                </a:lnTo>
                                <a:lnTo>
                                  <a:pt x="306" y="2"/>
                                </a:lnTo>
                                <a:lnTo>
                                  <a:pt x="309" y="2"/>
                                </a:lnTo>
                                <a:lnTo>
                                  <a:pt x="311" y="2"/>
                                </a:lnTo>
                                <a:lnTo>
                                  <a:pt x="313" y="2"/>
                                </a:lnTo>
                                <a:lnTo>
                                  <a:pt x="313" y="0"/>
                                </a:lnTo>
                                <a:lnTo>
                                  <a:pt x="315" y="0"/>
                                </a:lnTo>
                                <a:lnTo>
                                  <a:pt x="317" y="0"/>
                                </a:lnTo>
                                <a:lnTo>
                                  <a:pt x="319" y="0"/>
                                </a:lnTo>
                                <a:lnTo>
                                  <a:pt x="319" y="2"/>
                                </a:lnTo>
                                <a:lnTo>
                                  <a:pt x="321" y="2"/>
                                </a:lnTo>
                                <a:lnTo>
                                  <a:pt x="323" y="2"/>
                                </a:lnTo>
                                <a:lnTo>
                                  <a:pt x="325" y="2"/>
                                </a:lnTo>
                                <a:lnTo>
                                  <a:pt x="325" y="4"/>
                                </a:lnTo>
                                <a:lnTo>
                                  <a:pt x="325" y="6"/>
                                </a:lnTo>
                                <a:lnTo>
                                  <a:pt x="328" y="6"/>
                                </a:lnTo>
                                <a:lnTo>
                                  <a:pt x="328" y="8"/>
                                </a:lnTo>
                                <a:lnTo>
                                  <a:pt x="328" y="10"/>
                                </a:lnTo>
                                <a:lnTo>
                                  <a:pt x="328" y="12"/>
                                </a:lnTo>
                                <a:lnTo>
                                  <a:pt x="330" y="12"/>
                                </a:lnTo>
                                <a:lnTo>
                                  <a:pt x="330" y="10"/>
                                </a:lnTo>
                                <a:lnTo>
                                  <a:pt x="332" y="8"/>
                                </a:lnTo>
                                <a:lnTo>
                                  <a:pt x="332" y="10"/>
                                </a:lnTo>
                                <a:lnTo>
                                  <a:pt x="334" y="10"/>
                                </a:lnTo>
                                <a:lnTo>
                                  <a:pt x="334" y="12"/>
                                </a:lnTo>
                                <a:lnTo>
                                  <a:pt x="334" y="14"/>
                                </a:lnTo>
                                <a:lnTo>
                                  <a:pt x="336" y="14"/>
                                </a:lnTo>
                                <a:lnTo>
                                  <a:pt x="338" y="14"/>
                                </a:lnTo>
                                <a:lnTo>
                                  <a:pt x="340" y="14"/>
                                </a:lnTo>
                                <a:lnTo>
                                  <a:pt x="342" y="14"/>
                                </a:lnTo>
                                <a:lnTo>
                                  <a:pt x="342" y="16"/>
                                </a:lnTo>
                                <a:lnTo>
                                  <a:pt x="344" y="16"/>
                                </a:lnTo>
                                <a:lnTo>
                                  <a:pt x="344" y="14"/>
                                </a:lnTo>
                                <a:lnTo>
                                  <a:pt x="347" y="14"/>
                                </a:lnTo>
                                <a:lnTo>
                                  <a:pt x="349" y="14"/>
                                </a:lnTo>
                                <a:lnTo>
                                  <a:pt x="349" y="12"/>
                                </a:lnTo>
                                <a:lnTo>
                                  <a:pt x="349" y="10"/>
                                </a:lnTo>
                                <a:lnTo>
                                  <a:pt x="351" y="8"/>
                                </a:lnTo>
                                <a:lnTo>
                                  <a:pt x="351" y="6"/>
                                </a:lnTo>
                                <a:lnTo>
                                  <a:pt x="353" y="6"/>
                                </a:lnTo>
                                <a:lnTo>
                                  <a:pt x="355" y="6"/>
                                </a:lnTo>
                                <a:lnTo>
                                  <a:pt x="355" y="8"/>
                                </a:lnTo>
                                <a:lnTo>
                                  <a:pt x="355" y="10"/>
                                </a:lnTo>
                                <a:lnTo>
                                  <a:pt x="355" y="12"/>
                                </a:lnTo>
                                <a:lnTo>
                                  <a:pt x="357" y="12"/>
                                </a:lnTo>
                                <a:lnTo>
                                  <a:pt x="357" y="10"/>
                                </a:lnTo>
                                <a:lnTo>
                                  <a:pt x="355" y="10"/>
                                </a:lnTo>
                                <a:lnTo>
                                  <a:pt x="355" y="8"/>
                                </a:lnTo>
                                <a:lnTo>
                                  <a:pt x="357" y="8"/>
                                </a:lnTo>
                                <a:lnTo>
                                  <a:pt x="359" y="10"/>
                                </a:lnTo>
                                <a:lnTo>
                                  <a:pt x="361" y="10"/>
                                </a:lnTo>
                                <a:lnTo>
                                  <a:pt x="361" y="8"/>
                                </a:lnTo>
                                <a:lnTo>
                                  <a:pt x="363" y="8"/>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816" name="Rectangle 587"/>
                        <wps:cNvSpPr>
                          <a:spLocks noChangeArrowheads="1"/>
                        </wps:cNvSpPr>
                        <wps:spPr bwMode="auto">
                          <a:xfrm>
                            <a:off x="2874600" y="1320805"/>
                            <a:ext cx="9652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LEE</w:t>
                              </w:r>
                            </w:p>
                          </w:txbxContent>
                        </wps:txbx>
                        <wps:bodyPr rot="0" vert="horz" wrap="none" lIns="0" tIns="0" rIns="0" bIns="0" anchor="t" anchorCtr="0" upright="1">
                          <a:spAutoFit/>
                        </wps:bodyPr>
                      </wps:wsp>
                      <wps:wsp>
                        <wps:cNvPr id="2817" name="Freeform 588"/>
                        <wps:cNvSpPr>
                          <a:spLocks/>
                        </wps:cNvSpPr>
                        <wps:spPr bwMode="auto">
                          <a:xfrm>
                            <a:off x="2872700" y="1323305"/>
                            <a:ext cx="119400" cy="57800"/>
                          </a:xfrm>
                          <a:custGeom>
                            <a:avLst/>
                            <a:gdLst>
                              <a:gd name="T0" fmla="*/ 0 w 188"/>
                              <a:gd name="T1" fmla="*/ 8255 h 91"/>
                              <a:gd name="T2" fmla="*/ 1905 w 188"/>
                              <a:gd name="T3" fmla="*/ 5715 h 91"/>
                              <a:gd name="T4" fmla="*/ 1905 w 188"/>
                              <a:gd name="T5" fmla="*/ 3810 h 91"/>
                              <a:gd name="T6" fmla="*/ 4445 w 188"/>
                              <a:gd name="T7" fmla="*/ 1270 h 91"/>
                              <a:gd name="T8" fmla="*/ 5715 w 188"/>
                              <a:gd name="T9" fmla="*/ 1270 h 91"/>
                              <a:gd name="T10" fmla="*/ 8255 w 188"/>
                              <a:gd name="T11" fmla="*/ 0 h 91"/>
                              <a:gd name="T12" fmla="*/ 17780 w 188"/>
                              <a:gd name="T13" fmla="*/ 0 h 91"/>
                              <a:gd name="T14" fmla="*/ 20320 w 188"/>
                              <a:gd name="T15" fmla="*/ 0 h 91"/>
                              <a:gd name="T16" fmla="*/ 22860 w 188"/>
                              <a:gd name="T17" fmla="*/ 1270 h 91"/>
                              <a:gd name="T18" fmla="*/ 24130 w 188"/>
                              <a:gd name="T19" fmla="*/ 2540 h 91"/>
                              <a:gd name="T20" fmla="*/ 26035 w 188"/>
                              <a:gd name="T21" fmla="*/ 5715 h 91"/>
                              <a:gd name="T22" fmla="*/ 27305 w 188"/>
                              <a:gd name="T23" fmla="*/ 8255 h 91"/>
                              <a:gd name="T24" fmla="*/ 27305 w 188"/>
                              <a:gd name="T25" fmla="*/ 31115 h 91"/>
                              <a:gd name="T26" fmla="*/ 31115 w 188"/>
                              <a:gd name="T27" fmla="*/ 8255 h 91"/>
                              <a:gd name="T28" fmla="*/ 32385 w 188"/>
                              <a:gd name="T29" fmla="*/ 5715 h 91"/>
                              <a:gd name="T30" fmla="*/ 32385 w 188"/>
                              <a:gd name="T31" fmla="*/ 3810 h 91"/>
                              <a:gd name="T32" fmla="*/ 34925 w 188"/>
                              <a:gd name="T33" fmla="*/ 1270 h 91"/>
                              <a:gd name="T34" fmla="*/ 36195 w 188"/>
                              <a:gd name="T35" fmla="*/ 1270 h 91"/>
                              <a:gd name="T36" fmla="*/ 39370 w 188"/>
                              <a:gd name="T37" fmla="*/ 0 h 91"/>
                              <a:gd name="T38" fmla="*/ 73025 w 188"/>
                              <a:gd name="T39" fmla="*/ 0 h 91"/>
                              <a:gd name="T40" fmla="*/ 75565 w 188"/>
                              <a:gd name="T41" fmla="*/ 0 h 91"/>
                              <a:gd name="T42" fmla="*/ 78105 w 188"/>
                              <a:gd name="T43" fmla="*/ 0 h 91"/>
                              <a:gd name="T44" fmla="*/ 110490 w 188"/>
                              <a:gd name="T45" fmla="*/ 0 h 91"/>
                              <a:gd name="T46" fmla="*/ 113030 w 188"/>
                              <a:gd name="T47" fmla="*/ 0 h 91"/>
                              <a:gd name="T48" fmla="*/ 114300 w 188"/>
                              <a:gd name="T49" fmla="*/ 1270 h 91"/>
                              <a:gd name="T50" fmla="*/ 116840 w 188"/>
                              <a:gd name="T51" fmla="*/ 2540 h 91"/>
                              <a:gd name="T52" fmla="*/ 118110 w 188"/>
                              <a:gd name="T53" fmla="*/ 5715 h 91"/>
                              <a:gd name="T54" fmla="*/ 119380 w 188"/>
                              <a:gd name="T55" fmla="*/ 6985 h 91"/>
                              <a:gd name="T56" fmla="*/ 119380 w 188"/>
                              <a:gd name="T57" fmla="*/ 9525 h 91"/>
                              <a:gd name="T58" fmla="*/ 119380 w 188"/>
                              <a:gd name="T59" fmla="*/ 19050 h 91"/>
                              <a:gd name="T60" fmla="*/ 119380 w 188"/>
                              <a:gd name="T61" fmla="*/ 21590 h 91"/>
                              <a:gd name="T62" fmla="*/ 119380 w 188"/>
                              <a:gd name="T63" fmla="*/ 24130 h 91"/>
                              <a:gd name="T64" fmla="*/ 119380 w 188"/>
                              <a:gd name="T65" fmla="*/ 33655 h 91"/>
                              <a:gd name="T66" fmla="*/ 118110 w 188"/>
                              <a:gd name="T67" fmla="*/ 36195 h 91"/>
                              <a:gd name="T68" fmla="*/ 119380 w 188"/>
                              <a:gd name="T69" fmla="*/ 37465 h 91"/>
                              <a:gd name="T70" fmla="*/ 119380 w 188"/>
                              <a:gd name="T71" fmla="*/ 40640 h 91"/>
                              <a:gd name="T72" fmla="*/ 119380 w 188"/>
                              <a:gd name="T73" fmla="*/ 49530 h 91"/>
                              <a:gd name="T74" fmla="*/ 118110 w 188"/>
                              <a:gd name="T75" fmla="*/ 52705 h 91"/>
                              <a:gd name="T76" fmla="*/ 116840 w 188"/>
                              <a:gd name="T77" fmla="*/ 55245 h 91"/>
                              <a:gd name="T78" fmla="*/ 115570 w 188"/>
                              <a:gd name="T79" fmla="*/ 56515 h 91"/>
                              <a:gd name="T80" fmla="*/ 113030 w 188"/>
                              <a:gd name="T81" fmla="*/ 57785 h 91"/>
                              <a:gd name="T82" fmla="*/ 110490 w 188"/>
                              <a:gd name="T83" fmla="*/ 57785 h 91"/>
                              <a:gd name="T84" fmla="*/ 78105 w 188"/>
                              <a:gd name="T85" fmla="*/ 57785 h 91"/>
                              <a:gd name="T86" fmla="*/ 75565 w 188"/>
                              <a:gd name="T87" fmla="*/ 56515 h 91"/>
                              <a:gd name="T88" fmla="*/ 74295 w 188"/>
                              <a:gd name="T89" fmla="*/ 57785 h 91"/>
                              <a:gd name="T90" fmla="*/ 40640 w 188"/>
                              <a:gd name="T91" fmla="*/ 57785 h 91"/>
                              <a:gd name="T92" fmla="*/ 38100 w 188"/>
                              <a:gd name="T93" fmla="*/ 57785 h 91"/>
                              <a:gd name="T94" fmla="*/ 34925 w 188"/>
                              <a:gd name="T95" fmla="*/ 57785 h 91"/>
                              <a:gd name="T96" fmla="*/ 9525 w 188"/>
                              <a:gd name="T97" fmla="*/ 57785 h 91"/>
                              <a:gd name="T98" fmla="*/ 6985 w 188"/>
                              <a:gd name="T99" fmla="*/ 57785 h 91"/>
                              <a:gd name="T100" fmla="*/ 5715 w 188"/>
                              <a:gd name="T101" fmla="*/ 56515 h 91"/>
                              <a:gd name="T102" fmla="*/ 3175 w 188"/>
                              <a:gd name="T103" fmla="*/ 55245 h 91"/>
                              <a:gd name="T104" fmla="*/ 1905 w 188"/>
                              <a:gd name="T105" fmla="*/ 52705 h 91"/>
                              <a:gd name="T106" fmla="*/ 0 w 188"/>
                              <a:gd name="T107" fmla="*/ 50800 h 91"/>
                              <a:gd name="T108" fmla="*/ 0 w 188"/>
                              <a:gd name="T109" fmla="*/ 48260 h 91"/>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188" h="91">
                                <a:moveTo>
                                  <a:pt x="0" y="76"/>
                                </a:moveTo>
                                <a:lnTo>
                                  <a:pt x="0" y="15"/>
                                </a:lnTo>
                                <a:lnTo>
                                  <a:pt x="0" y="13"/>
                                </a:lnTo>
                                <a:lnTo>
                                  <a:pt x="0" y="11"/>
                                </a:lnTo>
                                <a:lnTo>
                                  <a:pt x="3" y="9"/>
                                </a:lnTo>
                                <a:lnTo>
                                  <a:pt x="3" y="6"/>
                                </a:lnTo>
                                <a:lnTo>
                                  <a:pt x="5" y="4"/>
                                </a:lnTo>
                                <a:lnTo>
                                  <a:pt x="7" y="2"/>
                                </a:lnTo>
                                <a:lnTo>
                                  <a:pt x="9" y="2"/>
                                </a:lnTo>
                                <a:lnTo>
                                  <a:pt x="11" y="0"/>
                                </a:lnTo>
                                <a:lnTo>
                                  <a:pt x="13" y="0"/>
                                </a:lnTo>
                                <a:lnTo>
                                  <a:pt x="15" y="0"/>
                                </a:lnTo>
                                <a:lnTo>
                                  <a:pt x="28" y="0"/>
                                </a:lnTo>
                                <a:lnTo>
                                  <a:pt x="30" y="0"/>
                                </a:lnTo>
                                <a:lnTo>
                                  <a:pt x="32" y="0"/>
                                </a:lnTo>
                                <a:lnTo>
                                  <a:pt x="34" y="2"/>
                                </a:lnTo>
                                <a:lnTo>
                                  <a:pt x="36" y="2"/>
                                </a:lnTo>
                                <a:lnTo>
                                  <a:pt x="38" y="4"/>
                                </a:lnTo>
                                <a:lnTo>
                                  <a:pt x="41" y="6"/>
                                </a:lnTo>
                                <a:lnTo>
                                  <a:pt x="41" y="9"/>
                                </a:lnTo>
                                <a:lnTo>
                                  <a:pt x="43" y="11"/>
                                </a:lnTo>
                                <a:lnTo>
                                  <a:pt x="43" y="13"/>
                                </a:lnTo>
                                <a:lnTo>
                                  <a:pt x="43" y="15"/>
                                </a:lnTo>
                                <a:lnTo>
                                  <a:pt x="43" y="49"/>
                                </a:lnTo>
                                <a:lnTo>
                                  <a:pt x="49" y="49"/>
                                </a:lnTo>
                                <a:lnTo>
                                  <a:pt x="49" y="15"/>
                                </a:lnTo>
                                <a:lnTo>
                                  <a:pt x="49" y="13"/>
                                </a:lnTo>
                                <a:lnTo>
                                  <a:pt x="49" y="11"/>
                                </a:lnTo>
                                <a:lnTo>
                                  <a:pt x="51" y="9"/>
                                </a:lnTo>
                                <a:lnTo>
                                  <a:pt x="51" y="6"/>
                                </a:lnTo>
                                <a:lnTo>
                                  <a:pt x="53" y="4"/>
                                </a:lnTo>
                                <a:lnTo>
                                  <a:pt x="55" y="2"/>
                                </a:lnTo>
                                <a:lnTo>
                                  <a:pt x="57" y="2"/>
                                </a:lnTo>
                                <a:lnTo>
                                  <a:pt x="60" y="0"/>
                                </a:lnTo>
                                <a:lnTo>
                                  <a:pt x="62" y="0"/>
                                </a:lnTo>
                                <a:lnTo>
                                  <a:pt x="64" y="0"/>
                                </a:lnTo>
                                <a:lnTo>
                                  <a:pt x="115" y="0"/>
                                </a:lnTo>
                                <a:lnTo>
                                  <a:pt x="117" y="0"/>
                                </a:lnTo>
                                <a:lnTo>
                                  <a:pt x="119" y="0"/>
                                </a:lnTo>
                                <a:lnTo>
                                  <a:pt x="119" y="2"/>
                                </a:lnTo>
                                <a:lnTo>
                                  <a:pt x="121" y="0"/>
                                </a:lnTo>
                                <a:lnTo>
                                  <a:pt x="123" y="0"/>
                                </a:lnTo>
                                <a:lnTo>
                                  <a:pt x="125" y="0"/>
                                </a:lnTo>
                                <a:lnTo>
                                  <a:pt x="174" y="0"/>
                                </a:lnTo>
                                <a:lnTo>
                                  <a:pt x="176" y="0"/>
                                </a:lnTo>
                                <a:lnTo>
                                  <a:pt x="178" y="0"/>
                                </a:lnTo>
                                <a:lnTo>
                                  <a:pt x="180" y="2"/>
                                </a:lnTo>
                                <a:lnTo>
                                  <a:pt x="182" y="2"/>
                                </a:lnTo>
                                <a:lnTo>
                                  <a:pt x="184" y="4"/>
                                </a:lnTo>
                                <a:lnTo>
                                  <a:pt x="186" y="6"/>
                                </a:lnTo>
                                <a:lnTo>
                                  <a:pt x="186" y="9"/>
                                </a:lnTo>
                                <a:lnTo>
                                  <a:pt x="188" y="11"/>
                                </a:lnTo>
                                <a:lnTo>
                                  <a:pt x="188" y="13"/>
                                </a:lnTo>
                                <a:lnTo>
                                  <a:pt x="188" y="15"/>
                                </a:lnTo>
                                <a:lnTo>
                                  <a:pt x="188" y="28"/>
                                </a:lnTo>
                                <a:lnTo>
                                  <a:pt x="188" y="30"/>
                                </a:lnTo>
                                <a:lnTo>
                                  <a:pt x="188" y="32"/>
                                </a:lnTo>
                                <a:lnTo>
                                  <a:pt x="186" y="34"/>
                                </a:lnTo>
                                <a:lnTo>
                                  <a:pt x="188" y="34"/>
                                </a:lnTo>
                                <a:lnTo>
                                  <a:pt x="188" y="36"/>
                                </a:lnTo>
                                <a:lnTo>
                                  <a:pt x="188" y="38"/>
                                </a:lnTo>
                                <a:lnTo>
                                  <a:pt x="188" y="51"/>
                                </a:lnTo>
                                <a:lnTo>
                                  <a:pt x="188" y="53"/>
                                </a:lnTo>
                                <a:lnTo>
                                  <a:pt x="188" y="55"/>
                                </a:lnTo>
                                <a:lnTo>
                                  <a:pt x="186" y="57"/>
                                </a:lnTo>
                                <a:lnTo>
                                  <a:pt x="188" y="59"/>
                                </a:lnTo>
                                <a:lnTo>
                                  <a:pt x="188" y="61"/>
                                </a:lnTo>
                                <a:lnTo>
                                  <a:pt x="188" y="64"/>
                                </a:lnTo>
                                <a:lnTo>
                                  <a:pt x="188" y="76"/>
                                </a:lnTo>
                                <a:lnTo>
                                  <a:pt x="188" y="78"/>
                                </a:lnTo>
                                <a:lnTo>
                                  <a:pt x="188" y="80"/>
                                </a:lnTo>
                                <a:lnTo>
                                  <a:pt x="186" y="83"/>
                                </a:lnTo>
                                <a:lnTo>
                                  <a:pt x="186" y="85"/>
                                </a:lnTo>
                                <a:lnTo>
                                  <a:pt x="184" y="87"/>
                                </a:lnTo>
                                <a:lnTo>
                                  <a:pt x="182" y="89"/>
                                </a:lnTo>
                                <a:lnTo>
                                  <a:pt x="180" y="89"/>
                                </a:lnTo>
                                <a:lnTo>
                                  <a:pt x="178" y="91"/>
                                </a:lnTo>
                                <a:lnTo>
                                  <a:pt x="176" y="91"/>
                                </a:lnTo>
                                <a:lnTo>
                                  <a:pt x="174" y="91"/>
                                </a:lnTo>
                                <a:lnTo>
                                  <a:pt x="125" y="91"/>
                                </a:lnTo>
                                <a:lnTo>
                                  <a:pt x="123" y="91"/>
                                </a:lnTo>
                                <a:lnTo>
                                  <a:pt x="121" y="91"/>
                                </a:lnTo>
                                <a:lnTo>
                                  <a:pt x="119" y="89"/>
                                </a:lnTo>
                                <a:lnTo>
                                  <a:pt x="119" y="91"/>
                                </a:lnTo>
                                <a:lnTo>
                                  <a:pt x="117" y="91"/>
                                </a:lnTo>
                                <a:lnTo>
                                  <a:pt x="115" y="91"/>
                                </a:lnTo>
                                <a:lnTo>
                                  <a:pt x="64" y="91"/>
                                </a:lnTo>
                                <a:lnTo>
                                  <a:pt x="62" y="91"/>
                                </a:lnTo>
                                <a:lnTo>
                                  <a:pt x="60" y="91"/>
                                </a:lnTo>
                                <a:lnTo>
                                  <a:pt x="57" y="89"/>
                                </a:lnTo>
                                <a:lnTo>
                                  <a:pt x="57" y="91"/>
                                </a:lnTo>
                                <a:lnTo>
                                  <a:pt x="55" y="91"/>
                                </a:lnTo>
                                <a:lnTo>
                                  <a:pt x="53" y="91"/>
                                </a:lnTo>
                                <a:lnTo>
                                  <a:pt x="15" y="91"/>
                                </a:lnTo>
                                <a:lnTo>
                                  <a:pt x="13" y="91"/>
                                </a:lnTo>
                                <a:lnTo>
                                  <a:pt x="11" y="91"/>
                                </a:lnTo>
                                <a:lnTo>
                                  <a:pt x="9" y="89"/>
                                </a:lnTo>
                                <a:lnTo>
                                  <a:pt x="7" y="89"/>
                                </a:lnTo>
                                <a:lnTo>
                                  <a:pt x="5" y="87"/>
                                </a:lnTo>
                                <a:lnTo>
                                  <a:pt x="3" y="85"/>
                                </a:lnTo>
                                <a:lnTo>
                                  <a:pt x="3" y="83"/>
                                </a:lnTo>
                                <a:lnTo>
                                  <a:pt x="0" y="80"/>
                                </a:lnTo>
                                <a:lnTo>
                                  <a:pt x="0" y="78"/>
                                </a:lnTo>
                                <a:lnTo>
                                  <a:pt x="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8" name="Rectangle 589"/>
                        <wps:cNvSpPr>
                          <a:spLocks noChangeArrowheads="1"/>
                        </wps:cNvSpPr>
                        <wps:spPr bwMode="auto">
                          <a:xfrm>
                            <a:off x="2874600" y="1320805"/>
                            <a:ext cx="9652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LEE</w:t>
                              </w:r>
                            </w:p>
                          </w:txbxContent>
                        </wps:txbx>
                        <wps:bodyPr rot="0" vert="horz" wrap="none" lIns="0" tIns="0" rIns="0" bIns="0" anchor="t" anchorCtr="0" upright="1">
                          <a:spAutoFit/>
                        </wps:bodyPr>
                      </wps:wsp>
                      <wps:wsp>
                        <wps:cNvPr id="2819" name="Rectangle 590"/>
                        <wps:cNvSpPr>
                          <a:spLocks noChangeArrowheads="1"/>
                        </wps:cNvSpPr>
                        <wps:spPr bwMode="auto">
                          <a:xfrm>
                            <a:off x="1415400" y="3811913"/>
                            <a:ext cx="11620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PIKE</w:t>
                              </w:r>
                            </w:p>
                          </w:txbxContent>
                        </wps:txbx>
                        <wps:bodyPr rot="0" vert="horz" wrap="none" lIns="0" tIns="0" rIns="0" bIns="0" anchor="t" anchorCtr="0" upright="1">
                          <a:spAutoFit/>
                        </wps:bodyPr>
                      </wps:wsp>
                      <wps:wsp>
                        <wps:cNvPr id="2820" name="Freeform 591"/>
                        <wps:cNvSpPr>
                          <a:spLocks noEditPoints="1"/>
                        </wps:cNvSpPr>
                        <wps:spPr bwMode="auto">
                          <a:xfrm>
                            <a:off x="1410900" y="3814413"/>
                            <a:ext cx="142300" cy="57800"/>
                          </a:xfrm>
                          <a:custGeom>
                            <a:avLst/>
                            <a:gdLst>
                              <a:gd name="T0" fmla="*/ 0 w 224"/>
                              <a:gd name="T1" fmla="*/ 6985 h 91"/>
                              <a:gd name="T2" fmla="*/ 1270 w 224"/>
                              <a:gd name="T3" fmla="*/ 4445 h 91"/>
                              <a:gd name="T4" fmla="*/ 5715 w 224"/>
                              <a:gd name="T5" fmla="*/ 1270 h 91"/>
                              <a:gd name="T6" fmla="*/ 8255 w 224"/>
                              <a:gd name="T7" fmla="*/ 0 h 91"/>
                              <a:gd name="T8" fmla="*/ 27305 w 224"/>
                              <a:gd name="T9" fmla="*/ 0 h 91"/>
                              <a:gd name="T10" fmla="*/ 29845 w 224"/>
                              <a:gd name="T11" fmla="*/ 1270 h 91"/>
                              <a:gd name="T12" fmla="*/ 36195 w 224"/>
                              <a:gd name="T13" fmla="*/ 5715 h 91"/>
                              <a:gd name="T14" fmla="*/ 39370 w 224"/>
                              <a:gd name="T15" fmla="*/ 9525 h 91"/>
                              <a:gd name="T16" fmla="*/ 40640 w 224"/>
                              <a:gd name="T17" fmla="*/ 5715 h 91"/>
                              <a:gd name="T18" fmla="*/ 41910 w 224"/>
                              <a:gd name="T19" fmla="*/ 2540 h 91"/>
                              <a:gd name="T20" fmla="*/ 44450 w 224"/>
                              <a:gd name="T21" fmla="*/ 1270 h 91"/>
                              <a:gd name="T22" fmla="*/ 48260 w 224"/>
                              <a:gd name="T23" fmla="*/ 0 h 91"/>
                              <a:gd name="T24" fmla="*/ 59055 w 224"/>
                              <a:gd name="T25" fmla="*/ 0 h 91"/>
                              <a:gd name="T26" fmla="*/ 63500 w 224"/>
                              <a:gd name="T27" fmla="*/ 0 h 91"/>
                              <a:gd name="T28" fmla="*/ 72390 w 224"/>
                              <a:gd name="T29" fmla="*/ 0 h 91"/>
                              <a:gd name="T30" fmla="*/ 75565 w 224"/>
                              <a:gd name="T31" fmla="*/ 1270 h 91"/>
                              <a:gd name="T32" fmla="*/ 79375 w 224"/>
                              <a:gd name="T33" fmla="*/ 4445 h 91"/>
                              <a:gd name="T34" fmla="*/ 81915 w 224"/>
                              <a:gd name="T35" fmla="*/ 1270 h 91"/>
                              <a:gd name="T36" fmla="*/ 85725 w 224"/>
                              <a:gd name="T37" fmla="*/ 0 h 91"/>
                              <a:gd name="T38" fmla="*/ 96520 w 224"/>
                              <a:gd name="T39" fmla="*/ 0 h 91"/>
                              <a:gd name="T40" fmla="*/ 99695 w 224"/>
                              <a:gd name="T41" fmla="*/ 0 h 91"/>
                              <a:gd name="T42" fmla="*/ 132715 w 224"/>
                              <a:gd name="T43" fmla="*/ 0 h 91"/>
                              <a:gd name="T44" fmla="*/ 137160 w 224"/>
                              <a:gd name="T45" fmla="*/ 1270 h 91"/>
                              <a:gd name="T46" fmla="*/ 139700 w 224"/>
                              <a:gd name="T47" fmla="*/ 2540 h 91"/>
                              <a:gd name="T48" fmla="*/ 142240 w 224"/>
                              <a:gd name="T49" fmla="*/ 6985 h 91"/>
                              <a:gd name="T50" fmla="*/ 142240 w 224"/>
                              <a:gd name="T51" fmla="*/ 17780 h 91"/>
                              <a:gd name="T52" fmla="*/ 140970 w 224"/>
                              <a:gd name="T53" fmla="*/ 20320 h 91"/>
                              <a:gd name="T54" fmla="*/ 142240 w 224"/>
                              <a:gd name="T55" fmla="*/ 24130 h 91"/>
                              <a:gd name="T56" fmla="*/ 142240 w 224"/>
                              <a:gd name="T57" fmla="*/ 34925 h 91"/>
                              <a:gd name="T58" fmla="*/ 142240 w 224"/>
                              <a:gd name="T59" fmla="*/ 39370 h 91"/>
                              <a:gd name="T60" fmla="*/ 142240 w 224"/>
                              <a:gd name="T61" fmla="*/ 49530 h 91"/>
                              <a:gd name="T62" fmla="*/ 140970 w 224"/>
                              <a:gd name="T63" fmla="*/ 52705 h 91"/>
                              <a:gd name="T64" fmla="*/ 138430 w 224"/>
                              <a:gd name="T65" fmla="*/ 56515 h 91"/>
                              <a:gd name="T66" fmla="*/ 135890 w 224"/>
                              <a:gd name="T67" fmla="*/ 57785 h 91"/>
                              <a:gd name="T68" fmla="*/ 102235 w 224"/>
                              <a:gd name="T69" fmla="*/ 57785 h 91"/>
                              <a:gd name="T70" fmla="*/ 97790 w 224"/>
                              <a:gd name="T71" fmla="*/ 57785 h 91"/>
                              <a:gd name="T72" fmla="*/ 95250 w 224"/>
                              <a:gd name="T73" fmla="*/ 57785 h 91"/>
                              <a:gd name="T74" fmla="*/ 84455 w 224"/>
                              <a:gd name="T75" fmla="*/ 57785 h 91"/>
                              <a:gd name="T76" fmla="*/ 80645 w 224"/>
                              <a:gd name="T77" fmla="*/ 55245 h 91"/>
                              <a:gd name="T78" fmla="*/ 79375 w 224"/>
                              <a:gd name="T79" fmla="*/ 53975 h 91"/>
                              <a:gd name="T80" fmla="*/ 75565 w 224"/>
                              <a:gd name="T81" fmla="*/ 56515 h 91"/>
                              <a:gd name="T82" fmla="*/ 72390 w 224"/>
                              <a:gd name="T83" fmla="*/ 57785 h 91"/>
                              <a:gd name="T84" fmla="*/ 63500 w 224"/>
                              <a:gd name="T85" fmla="*/ 57785 h 91"/>
                              <a:gd name="T86" fmla="*/ 59055 w 224"/>
                              <a:gd name="T87" fmla="*/ 57785 h 91"/>
                              <a:gd name="T88" fmla="*/ 48260 w 224"/>
                              <a:gd name="T89" fmla="*/ 57785 h 91"/>
                              <a:gd name="T90" fmla="*/ 44450 w 224"/>
                              <a:gd name="T91" fmla="*/ 56515 h 91"/>
                              <a:gd name="T92" fmla="*/ 41910 w 224"/>
                              <a:gd name="T93" fmla="*/ 55245 h 91"/>
                              <a:gd name="T94" fmla="*/ 40640 w 224"/>
                              <a:gd name="T95" fmla="*/ 52705 h 91"/>
                              <a:gd name="T96" fmla="*/ 39370 w 224"/>
                              <a:gd name="T97" fmla="*/ 48260 h 91"/>
                              <a:gd name="T98" fmla="*/ 37465 w 224"/>
                              <a:gd name="T99" fmla="*/ 36195 h 91"/>
                              <a:gd name="T100" fmla="*/ 34925 w 224"/>
                              <a:gd name="T101" fmla="*/ 37465 h 91"/>
                              <a:gd name="T102" fmla="*/ 27305 w 224"/>
                              <a:gd name="T103" fmla="*/ 48260 h 91"/>
                              <a:gd name="T104" fmla="*/ 25400 w 224"/>
                              <a:gd name="T105" fmla="*/ 52705 h 91"/>
                              <a:gd name="T106" fmla="*/ 24130 w 224"/>
                              <a:gd name="T107" fmla="*/ 55245 h 91"/>
                              <a:gd name="T108" fmla="*/ 20320 w 224"/>
                              <a:gd name="T109" fmla="*/ 57785 h 91"/>
                              <a:gd name="T110" fmla="*/ 9525 w 224"/>
                              <a:gd name="T111" fmla="*/ 57785 h 91"/>
                              <a:gd name="T112" fmla="*/ 5715 w 224"/>
                              <a:gd name="T113" fmla="*/ 56515 h 91"/>
                              <a:gd name="T114" fmla="*/ 2540 w 224"/>
                              <a:gd name="T115" fmla="*/ 55245 h 91"/>
                              <a:gd name="T116" fmla="*/ 1270 w 224"/>
                              <a:gd name="T117" fmla="*/ 52705 h 91"/>
                              <a:gd name="T118" fmla="*/ 0 w 224"/>
                              <a:gd name="T119" fmla="*/ 48260 h 91"/>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224" h="91">
                                <a:moveTo>
                                  <a:pt x="0" y="76"/>
                                </a:moveTo>
                                <a:lnTo>
                                  <a:pt x="0" y="15"/>
                                </a:lnTo>
                                <a:lnTo>
                                  <a:pt x="0" y="13"/>
                                </a:lnTo>
                                <a:lnTo>
                                  <a:pt x="0" y="11"/>
                                </a:lnTo>
                                <a:lnTo>
                                  <a:pt x="2" y="9"/>
                                </a:lnTo>
                                <a:lnTo>
                                  <a:pt x="2" y="7"/>
                                </a:lnTo>
                                <a:lnTo>
                                  <a:pt x="4" y="4"/>
                                </a:lnTo>
                                <a:lnTo>
                                  <a:pt x="7" y="2"/>
                                </a:lnTo>
                                <a:lnTo>
                                  <a:pt x="9" y="2"/>
                                </a:lnTo>
                                <a:lnTo>
                                  <a:pt x="11" y="0"/>
                                </a:lnTo>
                                <a:lnTo>
                                  <a:pt x="13" y="0"/>
                                </a:lnTo>
                                <a:lnTo>
                                  <a:pt x="15" y="0"/>
                                </a:lnTo>
                                <a:lnTo>
                                  <a:pt x="40" y="0"/>
                                </a:lnTo>
                                <a:lnTo>
                                  <a:pt x="43" y="0"/>
                                </a:lnTo>
                                <a:lnTo>
                                  <a:pt x="45" y="0"/>
                                </a:lnTo>
                                <a:lnTo>
                                  <a:pt x="47" y="2"/>
                                </a:lnTo>
                                <a:lnTo>
                                  <a:pt x="49" y="2"/>
                                </a:lnTo>
                                <a:lnTo>
                                  <a:pt x="55" y="7"/>
                                </a:lnTo>
                                <a:lnTo>
                                  <a:pt x="57" y="9"/>
                                </a:lnTo>
                                <a:lnTo>
                                  <a:pt x="59" y="11"/>
                                </a:lnTo>
                                <a:lnTo>
                                  <a:pt x="62" y="15"/>
                                </a:lnTo>
                                <a:lnTo>
                                  <a:pt x="62" y="13"/>
                                </a:lnTo>
                                <a:lnTo>
                                  <a:pt x="62" y="11"/>
                                </a:lnTo>
                                <a:lnTo>
                                  <a:pt x="64" y="9"/>
                                </a:lnTo>
                                <a:lnTo>
                                  <a:pt x="64" y="7"/>
                                </a:lnTo>
                                <a:lnTo>
                                  <a:pt x="66" y="4"/>
                                </a:lnTo>
                                <a:lnTo>
                                  <a:pt x="68" y="2"/>
                                </a:lnTo>
                                <a:lnTo>
                                  <a:pt x="70" y="2"/>
                                </a:lnTo>
                                <a:lnTo>
                                  <a:pt x="72" y="0"/>
                                </a:lnTo>
                                <a:lnTo>
                                  <a:pt x="74" y="0"/>
                                </a:lnTo>
                                <a:lnTo>
                                  <a:pt x="76" y="0"/>
                                </a:lnTo>
                                <a:lnTo>
                                  <a:pt x="89" y="0"/>
                                </a:lnTo>
                                <a:lnTo>
                                  <a:pt x="91" y="0"/>
                                </a:lnTo>
                                <a:lnTo>
                                  <a:pt x="93" y="0"/>
                                </a:lnTo>
                                <a:lnTo>
                                  <a:pt x="95" y="2"/>
                                </a:lnTo>
                                <a:lnTo>
                                  <a:pt x="97" y="0"/>
                                </a:lnTo>
                                <a:lnTo>
                                  <a:pt x="100" y="0"/>
                                </a:lnTo>
                                <a:lnTo>
                                  <a:pt x="102" y="0"/>
                                </a:lnTo>
                                <a:lnTo>
                                  <a:pt x="112" y="0"/>
                                </a:lnTo>
                                <a:lnTo>
                                  <a:pt x="114" y="0"/>
                                </a:lnTo>
                                <a:lnTo>
                                  <a:pt x="116" y="0"/>
                                </a:lnTo>
                                <a:lnTo>
                                  <a:pt x="119" y="2"/>
                                </a:lnTo>
                                <a:lnTo>
                                  <a:pt x="121" y="2"/>
                                </a:lnTo>
                                <a:lnTo>
                                  <a:pt x="123" y="4"/>
                                </a:lnTo>
                                <a:lnTo>
                                  <a:pt x="125" y="7"/>
                                </a:lnTo>
                                <a:lnTo>
                                  <a:pt x="127" y="4"/>
                                </a:lnTo>
                                <a:lnTo>
                                  <a:pt x="129" y="2"/>
                                </a:lnTo>
                                <a:lnTo>
                                  <a:pt x="131" y="2"/>
                                </a:lnTo>
                                <a:lnTo>
                                  <a:pt x="133" y="0"/>
                                </a:lnTo>
                                <a:lnTo>
                                  <a:pt x="135" y="0"/>
                                </a:lnTo>
                                <a:lnTo>
                                  <a:pt x="138" y="0"/>
                                </a:lnTo>
                                <a:lnTo>
                                  <a:pt x="150" y="0"/>
                                </a:lnTo>
                                <a:lnTo>
                                  <a:pt x="152" y="0"/>
                                </a:lnTo>
                                <a:lnTo>
                                  <a:pt x="154" y="0"/>
                                </a:lnTo>
                                <a:lnTo>
                                  <a:pt x="154" y="2"/>
                                </a:lnTo>
                                <a:lnTo>
                                  <a:pt x="157" y="0"/>
                                </a:lnTo>
                                <a:lnTo>
                                  <a:pt x="159" y="0"/>
                                </a:lnTo>
                                <a:lnTo>
                                  <a:pt x="161" y="0"/>
                                </a:lnTo>
                                <a:lnTo>
                                  <a:pt x="209" y="0"/>
                                </a:lnTo>
                                <a:lnTo>
                                  <a:pt x="211" y="0"/>
                                </a:lnTo>
                                <a:lnTo>
                                  <a:pt x="214" y="0"/>
                                </a:lnTo>
                                <a:lnTo>
                                  <a:pt x="216" y="2"/>
                                </a:lnTo>
                                <a:lnTo>
                                  <a:pt x="218" y="2"/>
                                </a:lnTo>
                                <a:lnTo>
                                  <a:pt x="220" y="4"/>
                                </a:lnTo>
                                <a:lnTo>
                                  <a:pt x="222" y="7"/>
                                </a:lnTo>
                                <a:lnTo>
                                  <a:pt x="222" y="9"/>
                                </a:lnTo>
                                <a:lnTo>
                                  <a:pt x="224" y="11"/>
                                </a:lnTo>
                                <a:lnTo>
                                  <a:pt x="224" y="13"/>
                                </a:lnTo>
                                <a:lnTo>
                                  <a:pt x="224" y="15"/>
                                </a:lnTo>
                                <a:lnTo>
                                  <a:pt x="224" y="28"/>
                                </a:lnTo>
                                <a:lnTo>
                                  <a:pt x="224" y="30"/>
                                </a:lnTo>
                                <a:lnTo>
                                  <a:pt x="224" y="32"/>
                                </a:lnTo>
                                <a:lnTo>
                                  <a:pt x="222" y="32"/>
                                </a:lnTo>
                                <a:lnTo>
                                  <a:pt x="224" y="34"/>
                                </a:lnTo>
                                <a:lnTo>
                                  <a:pt x="224" y="36"/>
                                </a:lnTo>
                                <a:lnTo>
                                  <a:pt x="224" y="38"/>
                                </a:lnTo>
                                <a:lnTo>
                                  <a:pt x="224" y="51"/>
                                </a:lnTo>
                                <a:lnTo>
                                  <a:pt x="224" y="53"/>
                                </a:lnTo>
                                <a:lnTo>
                                  <a:pt x="224" y="55"/>
                                </a:lnTo>
                                <a:lnTo>
                                  <a:pt x="222" y="57"/>
                                </a:lnTo>
                                <a:lnTo>
                                  <a:pt x="224" y="59"/>
                                </a:lnTo>
                                <a:lnTo>
                                  <a:pt x="224" y="62"/>
                                </a:lnTo>
                                <a:lnTo>
                                  <a:pt x="224" y="64"/>
                                </a:lnTo>
                                <a:lnTo>
                                  <a:pt x="224" y="76"/>
                                </a:lnTo>
                                <a:lnTo>
                                  <a:pt x="224" y="78"/>
                                </a:lnTo>
                                <a:lnTo>
                                  <a:pt x="224" y="81"/>
                                </a:lnTo>
                                <a:lnTo>
                                  <a:pt x="222" y="83"/>
                                </a:lnTo>
                                <a:lnTo>
                                  <a:pt x="222" y="85"/>
                                </a:lnTo>
                                <a:lnTo>
                                  <a:pt x="220" y="87"/>
                                </a:lnTo>
                                <a:lnTo>
                                  <a:pt x="218" y="89"/>
                                </a:lnTo>
                                <a:lnTo>
                                  <a:pt x="216" y="89"/>
                                </a:lnTo>
                                <a:lnTo>
                                  <a:pt x="214" y="91"/>
                                </a:lnTo>
                                <a:lnTo>
                                  <a:pt x="211" y="91"/>
                                </a:lnTo>
                                <a:lnTo>
                                  <a:pt x="209" y="91"/>
                                </a:lnTo>
                                <a:lnTo>
                                  <a:pt x="161" y="91"/>
                                </a:lnTo>
                                <a:lnTo>
                                  <a:pt x="159" y="91"/>
                                </a:lnTo>
                                <a:lnTo>
                                  <a:pt x="157" y="91"/>
                                </a:lnTo>
                                <a:lnTo>
                                  <a:pt x="154" y="89"/>
                                </a:lnTo>
                                <a:lnTo>
                                  <a:pt x="154" y="91"/>
                                </a:lnTo>
                                <a:lnTo>
                                  <a:pt x="152" y="91"/>
                                </a:lnTo>
                                <a:lnTo>
                                  <a:pt x="150" y="91"/>
                                </a:lnTo>
                                <a:lnTo>
                                  <a:pt x="138" y="91"/>
                                </a:lnTo>
                                <a:lnTo>
                                  <a:pt x="135" y="91"/>
                                </a:lnTo>
                                <a:lnTo>
                                  <a:pt x="133" y="91"/>
                                </a:lnTo>
                                <a:lnTo>
                                  <a:pt x="131" y="89"/>
                                </a:lnTo>
                                <a:lnTo>
                                  <a:pt x="129" y="89"/>
                                </a:lnTo>
                                <a:lnTo>
                                  <a:pt x="127" y="87"/>
                                </a:lnTo>
                                <a:lnTo>
                                  <a:pt x="127" y="85"/>
                                </a:lnTo>
                                <a:lnTo>
                                  <a:pt x="125" y="85"/>
                                </a:lnTo>
                                <a:lnTo>
                                  <a:pt x="123" y="87"/>
                                </a:lnTo>
                                <a:lnTo>
                                  <a:pt x="121" y="89"/>
                                </a:lnTo>
                                <a:lnTo>
                                  <a:pt x="119" y="89"/>
                                </a:lnTo>
                                <a:lnTo>
                                  <a:pt x="116" y="91"/>
                                </a:lnTo>
                                <a:lnTo>
                                  <a:pt x="114" y="91"/>
                                </a:lnTo>
                                <a:lnTo>
                                  <a:pt x="112" y="91"/>
                                </a:lnTo>
                                <a:lnTo>
                                  <a:pt x="102" y="91"/>
                                </a:lnTo>
                                <a:lnTo>
                                  <a:pt x="100" y="91"/>
                                </a:lnTo>
                                <a:lnTo>
                                  <a:pt x="97" y="91"/>
                                </a:lnTo>
                                <a:lnTo>
                                  <a:pt x="95" y="89"/>
                                </a:lnTo>
                                <a:lnTo>
                                  <a:pt x="93" y="91"/>
                                </a:lnTo>
                                <a:lnTo>
                                  <a:pt x="91" y="91"/>
                                </a:lnTo>
                                <a:lnTo>
                                  <a:pt x="89" y="91"/>
                                </a:lnTo>
                                <a:lnTo>
                                  <a:pt x="76" y="91"/>
                                </a:lnTo>
                                <a:lnTo>
                                  <a:pt x="74" y="91"/>
                                </a:lnTo>
                                <a:lnTo>
                                  <a:pt x="72" y="91"/>
                                </a:lnTo>
                                <a:lnTo>
                                  <a:pt x="70" y="89"/>
                                </a:lnTo>
                                <a:lnTo>
                                  <a:pt x="68" y="89"/>
                                </a:lnTo>
                                <a:lnTo>
                                  <a:pt x="66" y="87"/>
                                </a:lnTo>
                                <a:lnTo>
                                  <a:pt x="64" y="85"/>
                                </a:lnTo>
                                <a:lnTo>
                                  <a:pt x="64" y="83"/>
                                </a:lnTo>
                                <a:lnTo>
                                  <a:pt x="62" y="81"/>
                                </a:lnTo>
                                <a:lnTo>
                                  <a:pt x="62" y="78"/>
                                </a:lnTo>
                                <a:lnTo>
                                  <a:pt x="62" y="76"/>
                                </a:lnTo>
                                <a:lnTo>
                                  <a:pt x="62" y="53"/>
                                </a:lnTo>
                                <a:lnTo>
                                  <a:pt x="62" y="55"/>
                                </a:lnTo>
                                <a:lnTo>
                                  <a:pt x="59" y="57"/>
                                </a:lnTo>
                                <a:lnTo>
                                  <a:pt x="57" y="59"/>
                                </a:lnTo>
                                <a:lnTo>
                                  <a:pt x="55" y="59"/>
                                </a:lnTo>
                                <a:lnTo>
                                  <a:pt x="45" y="64"/>
                                </a:lnTo>
                                <a:lnTo>
                                  <a:pt x="43" y="66"/>
                                </a:lnTo>
                                <a:lnTo>
                                  <a:pt x="43" y="76"/>
                                </a:lnTo>
                                <a:lnTo>
                                  <a:pt x="43" y="78"/>
                                </a:lnTo>
                                <a:lnTo>
                                  <a:pt x="43" y="81"/>
                                </a:lnTo>
                                <a:lnTo>
                                  <a:pt x="40" y="83"/>
                                </a:lnTo>
                                <a:lnTo>
                                  <a:pt x="40" y="85"/>
                                </a:lnTo>
                                <a:lnTo>
                                  <a:pt x="38" y="87"/>
                                </a:lnTo>
                                <a:lnTo>
                                  <a:pt x="36" y="89"/>
                                </a:lnTo>
                                <a:lnTo>
                                  <a:pt x="34" y="89"/>
                                </a:lnTo>
                                <a:lnTo>
                                  <a:pt x="32" y="91"/>
                                </a:lnTo>
                                <a:lnTo>
                                  <a:pt x="30" y="91"/>
                                </a:lnTo>
                                <a:lnTo>
                                  <a:pt x="28" y="91"/>
                                </a:lnTo>
                                <a:lnTo>
                                  <a:pt x="15" y="91"/>
                                </a:lnTo>
                                <a:lnTo>
                                  <a:pt x="13" y="91"/>
                                </a:lnTo>
                                <a:lnTo>
                                  <a:pt x="11" y="91"/>
                                </a:lnTo>
                                <a:lnTo>
                                  <a:pt x="9" y="89"/>
                                </a:lnTo>
                                <a:lnTo>
                                  <a:pt x="7" y="89"/>
                                </a:lnTo>
                                <a:lnTo>
                                  <a:pt x="4" y="87"/>
                                </a:lnTo>
                                <a:lnTo>
                                  <a:pt x="2" y="85"/>
                                </a:lnTo>
                                <a:lnTo>
                                  <a:pt x="2" y="83"/>
                                </a:lnTo>
                                <a:lnTo>
                                  <a:pt x="0" y="81"/>
                                </a:lnTo>
                                <a:lnTo>
                                  <a:pt x="0" y="78"/>
                                </a:lnTo>
                                <a:lnTo>
                                  <a:pt x="0" y="76"/>
                                </a:lnTo>
                                <a:close/>
                                <a:moveTo>
                                  <a:pt x="142" y="45"/>
                                </a:moveTo>
                                <a:lnTo>
                                  <a:pt x="146" y="49"/>
                                </a:lnTo>
                                <a:lnTo>
                                  <a:pt x="146" y="38"/>
                                </a:lnTo>
                                <a:lnTo>
                                  <a:pt x="142" y="4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1" name="Rectangle 592"/>
                        <wps:cNvSpPr>
                          <a:spLocks noChangeArrowheads="1"/>
                        </wps:cNvSpPr>
                        <wps:spPr bwMode="auto">
                          <a:xfrm>
                            <a:off x="1415400" y="3811913"/>
                            <a:ext cx="11620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PIKE</w:t>
                              </w:r>
                            </w:p>
                          </w:txbxContent>
                        </wps:txbx>
                        <wps:bodyPr rot="0" vert="horz" wrap="none" lIns="0" tIns="0" rIns="0" bIns="0" anchor="t" anchorCtr="0" upright="1">
                          <a:spAutoFit/>
                        </wps:bodyPr>
                      </wps:wsp>
                      <wps:wsp>
                        <wps:cNvPr id="2822" name="Rectangle 593"/>
                        <wps:cNvSpPr>
                          <a:spLocks noChangeArrowheads="1"/>
                        </wps:cNvSpPr>
                        <wps:spPr bwMode="auto">
                          <a:xfrm>
                            <a:off x="4020800" y="1637606"/>
                            <a:ext cx="11874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WILL</w:t>
                              </w:r>
                            </w:p>
                          </w:txbxContent>
                        </wps:txbx>
                        <wps:bodyPr rot="0" vert="horz" wrap="none" lIns="0" tIns="0" rIns="0" bIns="0" anchor="t" anchorCtr="0" upright="1">
                          <a:spAutoFit/>
                        </wps:bodyPr>
                      </wps:wsp>
                      <wps:wsp>
                        <wps:cNvPr id="2823" name="Freeform 594"/>
                        <wps:cNvSpPr>
                          <a:spLocks/>
                        </wps:cNvSpPr>
                        <wps:spPr bwMode="auto">
                          <a:xfrm>
                            <a:off x="4010600" y="1640206"/>
                            <a:ext cx="149900" cy="57700"/>
                          </a:xfrm>
                          <a:custGeom>
                            <a:avLst/>
                            <a:gdLst>
                              <a:gd name="T0" fmla="*/ 0 w 236"/>
                              <a:gd name="T1" fmla="*/ 6350 h 91"/>
                              <a:gd name="T2" fmla="*/ 2540 w 236"/>
                              <a:gd name="T3" fmla="*/ 2540 h 91"/>
                              <a:gd name="T4" fmla="*/ 5080 w 236"/>
                              <a:gd name="T5" fmla="*/ 1270 h 91"/>
                              <a:gd name="T6" fmla="*/ 8890 w 236"/>
                              <a:gd name="T7" fmla="*/ 0 h 91"/>
                              <a:gd name="T8" fmla="*/ 19685 w 236"/>
                              <a:gd name="T9" fmla="*/ 0 h 91"/>
                              <a:gd name="T10" fmla="*/ 22225 w 236"/>
                              <a:gd name="T11" fmla="*/ 1270 h 91"/>
                              <a:gd name="T12" fmla="*/ 25400 w 236"/>
                              <a:gd name="T13" fmla="*/ 1270 h 91"/>
                              <a:gd name="T14" fmla="*/ 27940 w 236"/>
                              <a:gd name="T15" fmla="*/ 0 h 91"/>
                              <a:gd name="T16" fmla="*/ 42545 w 236"/>
                              <a:gd name="T17" fmla="*/ 0 h 91"/>
                              <a:gd name="T18" fmla="*/ 46355 w 236"/>
                              <a:gd name="T19" fmla="*/ 1270 h 91"/>
                              <a:gd name="T20" fmla="*/ 49530 w 236"/>
                              <a:gd name="T21" fmla="*/ 2540 h 91"/>
                              <a:gd name="T22" fmla="*/ 52070 w 236"/>
                              <a:gd name="T23" fmla="*/ 1270 h 91"/>
                              <a:gd name="T24" fmla="*/ 55880 w 236"/>
                              <a:gd name="T25" fmla="*/ 0 h 91"/>
                              <a:gd name="T26" fmla="*/ 66675 w 236"/>
                              <a:gd name="T27" fmla="*/ 0 h 91"/>
                              <a:gd name="T28" fmla="*/ 69215 w 236"/>
                              <a:gd name="T29" fmla="*/ 0 h 91"/>
                              <a:gd name="T30" fmla="*/ 78740 w 236"/>
                              <a:gd name="T31" fmla="*/ 0 h 91"/>
                              <a:gd name="T32" fmla="*/ 82550 w 236"/>
                              <a:gd name="T33" fmla="*/ 1270 h 91"/>
                              <a:gd name="T34" fmla="*/ 86995 w 236"/>
                              <a:gd name="T35" fmla="*/ 0 h 91"/>
                              <a:gd name="T36" fmla="*/ 97790 w 236"/>
                              <a:gd name="T37" fmla="*/ 0 h 91"/>
                              <a:gd name="T38" fmla="*/ 100330 w 236"/>
                              <a:gd name="T39" fmla="*/ 1270 h 91"/>
                              <a:gd name="T40" fmla="*/ 102870 w 236"/>
                              <a:gd name="T41" fmla="*/ 5080 h 91"/>
                              <a:gd name="T42" fmla="*/ 104140 w 236"/>
                              <a:gd name="T43" fmla="*/ 7620 h 91"/>
                              <a:gd name="T44" fmla="*/ 108585 w 236"/>
                              <a:gd name="T45" fmla="*/ 9525 h 91"/>
                              <a:gd name="T46" fmla="*/ 109855 w 236"/>
                              <a:gd name="T47" fmla="*/ 5080 h 91"/>
                              <a:gd name="T48" fmla="*/ 111125 w 236"/>
                              <a:gd name="T49" fmla="*/ 2540 h 91"/>
                              <a:gd name="T50" fmla="*/ 114935 w 236"/>
                              <a:gd name="T51" fmla="*/ 0 h 91"/>
                              <a:gd name="T52" fmla="*/ 125730 w 236"/>
                              <a:gd name="T53" fmla="*/ 0 h 91"/>
                              <a:gd name="T54" fmla="*/ 129540 w 236"/>
                              <a:gd name="T55" fmla="*/ 1270 h 91"/>
                              <a:gd name="T56" fmla="*/ 132715 w 236"/>
                              <a:gd name="T57" fmla="*/ 2540 h 91"/>
                              <a:gd name="T58" fmla="*/ 133985 w 236"/>
                              <a:gd name="T59" fmla="*/ 5080 h 91"/>
                              <a:gd name="T60" fmla="*/ 135255 w 236"/>
                              <a:gd name="T61" fmla="*/ 9525 h 91"/>
                              <a:gd name="T62" fmla="*/ 143510 w 236"/>
                              <a:gd name="T63" fmla="*/ 30480 h 91"/>
                              <a:gd name="T64" fmla="*/ 146050 w 236"/>
                              <a:gd name="T65" fmla="*/ 31750 h 91"/>
                              <a:gd name="T66" fmla="*/ 148590 w 236"/>
                              <a:gd name="T67" fmla="*/ 36195 h 91"/>
                              <a:gd name="T68" fmla="*/ 149860 w 236"/>
                              <a:gd name="T69" fmla="*/ 38735 h 91"/>
                              <a:gd name="T70" fmla="*/ 149860 w 236"/>
                              <a:gd name="T71" fmla="*/ 49530 h 91"/>
                              <a:gd name="T72" fmla="*/ 148590 w 236"/>
                              <a:gd name="T73" fmla="*/ 53340 h 91"/>
                              <a:gd name="T74" fmla="*/ 146050 w 236"/>
                              <a:gd name="T75" fmla="*/ 55880 h 91"/>
                              <a:gd name="T76" fmla="*/ 141605 w 236"/>
                              <a:gd name="T77" fmla="*/ 57785 h 91"/>
                              <a:gd name="T78" fmla="*/ 116205 w 236"/>
                              <a:gd name="T79" fmla="*/ 57785 h 91"/>
                              <a:gd name="T80" fmla="*/ 113665 w 236"/>
                              <a:gd name="T81" fmla="*/ 55880 h 91"/>
                              <a:gd name="T82" fmla="*/ 109855 w 236"/>
                              <a:gd name="T83" fmla="*/ 57785 h 91"/>
                              <a:gd name="T84" fmla="*/ 84455 w 236"/>
                              <a:gd name="T85" fmla="*/ 57785 h 91"/>
                              <a:gd name="T86" fmla="*/ 80010 w 236"/>
                              <a:gd name="T87" fmla="*/ 57785 h 91"/>
                              <a:gd name="T88" fmla="*/ 70485 w 236"/>
                              <a:gd name="T89" fmla="*/ 57785 h 91"/>
                              <a:gd name="T90" fmla="*/ 67945 w 236"/>
                              <a:gd name="T91" fmla="*/ 55880 h 91"/>
                              <a:gd name="T92" fmla="*/ 65405 w 236"/>
                              <a:gd name="T93" fmla="*/ 54610 h 91"/>
                              <a:gd name="T94" fmla="*/ 62865 w 236"/>
                              <a:gd name="T95" fmla="*/ 55880 h 91"/>
                              <a:gd name="T96" fmla="*/ 58420 w 236"/>
                              <a:gd name="T97" fmla="*/ 57785 h 91"/>
                              <a:gd name="T98" fmla="*/ 43815 w 236"/>
                              <a:gd name="T99" fmla="*/ 57785 h 91"/>
                              <a:gd name="T100" fmla="*/ 40005 w 236"/>
                              <a:gd name="T101" fmla="*/ 54610 h 91"/>
                              <a:gd name="T102" fmla="*/ 38735 w 236"/>
                              <a:gd name="T103" fmla="*/ 52070 h 91"/>
                              <a:gd name="T104" fmla="*/ 36195 w 236"/>
                              <a:gd name="T105" fmla="*/ 50800 h 91"/>
                              <a:gd name="T106" fmla="*/ 33020 w 236"/>
                              <a:gd name="T107" fmla="*/ 54610 h 91"/>
                              <a:gd name="T108" fmla="*/ 30480 w 236"/>
                              <a:gd name="T109" fmla="*/ 55880 h 91"/>
                              <a:gd name="T110" fmla="*/ 26670 w 236"/>
                              <a:gd name="T111" fmla="*/ 57785 h 91"/>
                              <a:gd name="T112" fmla="*/ 12065 w 236"/>
                              <a:gd name="T113" fmla="*/ 57785 h 91"/>
                              <a:gd name="T114" fmla="*/ 8890 w 236"/>
                              <a:gd name="T115" fmla="*/ 55880 h 91"/>
                              <a:gd name="T116" fmla="*/ 6350 w 236"/>
                              <a:gd name="T117" fmla="*/ 52070 h 91"/>
                              <a:gd name="T118" fmla="*/ 5080 w 236"/>
                              <a:gd name="T119" fmla="*/ 49530 h 91"/>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236" h="91">
                                <a:moveTo>
                                  <a:pt x="0" y="15"/>
                                </a:moveTo>
                                <a:lnTo>
                                  <a:pt x="0" y="15"/>
                                </a:lnTo>
                                <a:lnTo>
                                  <a:pt x="0" y="12"/>
                                </a:lnTo>
                                <a:lnTo>
                                  <a:pt x="0" y="10"/>
                                </a:lnTo>
                                <a:lnTo>
                                  <a:pt x="2" y="8"/>
                                </a:lnTo>
                                <a:lnTo>
                                  <a:pt x="2" y="6"/>
                                </a:lnTo>
                                <a:lnTo>
                                  <a:pt x="4" y="4"/>
                                </a:lnTo>
                                <a:lnTo>
                                  <a:pt x="6" y="2"/>
                                </a:lnTo>
                                <a:lnTo>
                                  <a:pt x="8" y="2"/>
                                </a:lnTo>
                                <a:lnTo>
                                  <a:pt x="10" y="0"/>
                                </a:lnTo>
                                <a:lnTo>
                                  <a:pt x="12" y="0"/>
                                </a:lnTo>
                                <a:lnTo>
                                  <a:pt x="14" y="0"/>
                                </a:lnTo>
                                <a:lnTo>
                                  <a:pt x="27" y="0"/>
                                </a:lnTo>
                                <a:lnTo>
                                  <a:pt x="29" y="0"/>
                                </a:lnTo>
                                <a:lnTo>
                                  <a:pt x="31" y="0"/>
                                </a:lnTo>
                                <a:lnTo>
                                  <a:pt x="33" y="2"/>
                                </a:lnTo>
                                <a:lnTo>
                                  <a:pt x="35" y="2"/>
                                </a:lnTo>
                                <a:lnTo>
                                  <a:pt x="38" y="4"/>
                                </a:lnTo>
                                <a:lnTo>
                                  <a:pt x="40" y="2"/>
                                </a:lnTo>
                                <a:lnTo>
                                  <a:pt x="42" y="2"/>
                                </a:lnTo>
                                <a:lnTo>
                                  <a:pt x="44" y="0"/>
                                </a:lnTo>
                                <a:lnTo>
                                  <a:pt x="46" y="0"/>
                                </a:lnTo>
                                <a:lnTo>
                                  <a:pt x="48" y="0"/>
                                </a:lnTo>
                                <a:lnTo>
                                  <a:pt x="67" y="0"/>
                                </a:lnTo>
                                <a:lnTo>
                                  <a:pt x="69" y="0"/>
                                </a:lnTo>
                                <a:lnTo>
                                  <a:pt x="71" y="0"/>
                                </a:lnTo>
                                <a:lnTo>
                                  <a:pt x="73" y="2"/>
                                </a:lnTo>
                                <a:lnTo>
                                  <a:pt x="76" y="2"/>
                                </a:lnTo>
                                <a:lnTo>
                                  <a:pt x="78" y="4"/>
                                </a:lnTo>
                                <a:lnTo>
                                  <a:pt x="80" y="2"/>
                                </a:lnTo>
                                <a:lnTo>
                                  <a:pt x="82" y="2"/>
                                </a:lnTo>
                                <a:lnTo>
                                  <a:pt x="84" y="0"/>
                                </a:lnTo>
                                <a:lnTo>
                                  <a:pt x="86" y="0"/>
                                </a:lnTo>
                                <a:lnTo>
                                  <a:pt x="88" y="0"/>
                                </a:lnTo>
                                <a:lnTo>
                                  <a:pt x="101" y="0"/>
                                </a:lnTo>
                                <a:lnTo>
                                  <a:pt x="103" y="0"/>
                                </a:lnTo>
                                <a:lnTo>
                                  <a:pt x="105" y="0"/>
                                </a:lnTo>
                                <a:lnTo>
                                  <a:pt x="107" y="2"/>
                                </a:lnTo>
                                <a:lnTo>
                                  <a:pt x="109" y="0"/>
                                </a:lnTo>
                                <a:lnTo>
                                  <a:pt x="111" y="0"/>
                                </a:lnTo>
                                <a:lnTo>
                                  <a:pt x="114" y="0"/>
                                </a:lnTo>
                                <a:lnTo>
                                  <a:pt x="124" y="0"/>
                                </a:lnTo>
                                <a:lnTo>
                                  <a:pt x="126" y="0"/>
                                </a:lnTo>
                                <a:lnTo>
                                  <a:pt x="128" y="0"/>
                                </a:lnTo>
                                <a:lnTo>
                                  <a:pt x="130" y="2"/>
                                </a:lnTo>
                                <a:lnTo>
                                  <a:pt x="133" y="0"/>
                                </a:lnTo>
                                <a:lnTo>
                                  <a:pt x="135" y="0"/>
                                </a:lnTo>
                                <a:lnTo>
                                  <a:pt x="137" y="0"/>
                                </a:lnTo>
                                <a:lnTo>
                                  <a:pt x="149" y="0"/>
                                </a:lnTo>
                                <a:lnTo>
                                  <a:pt x="152" y="0"/>
                                </a:lnTo>
                                <a:lnTo>
                                  <a:pt x="154" y="0"/>
                                </a:lnTo>
                                <a:lnTo>
                                  <a:pt x="156" y="2"/>
                                </a:lnTo>
                                <a:lnTo>
                                  <a:pt x="158" y="2"/>
                                </a:lnTo>
                                <a:lnTo>
                                  <a:pt x="160" y="4"/>
                                </a:lnTo>
                                <a:lnTo>
                                  <a:pt x="162" y="6"/>
                                </a:lnTo>
                                <a:lnTo>
                                  <a:pt x="162" y="8"/>
                                </a:lnTo>
                                <a:lnTo>
                                  <a:pt x="164" y="10"/>
                                </a:lnTo>
                                <a:lnTo>
                                  <a:pt x="164" y="12"/>
                                </a:lnTo>
                                <a:lnTo>
                                  <a:pt x="164" y="15"/>
                                </a:lnTo>
                                <a:lnTo>
                                  <a:pt x="164" y="48"/>
                                </a:lnTo>
                                <a:lnTo>
                                  <a:pt x="171" y="48"/>
                                </a:lnTo>
                                <a:lnTo>
                                  <a:pt x="171" y="15"/>
                                </a:lnTo>
                                <a:lnTo>
                                  <a:pt x="171" y="12"/>
                                </a:lnTo>
                                <a:lnTo>
                                  <a:pt x="171" y="10"/>
                                </a:lnTo>
                                <a:lnTo>
                                  <a:pt x="173" y="8"/>
                                </a:lnTo>
                                <a:lnTo>
                                  <a:pt x="173" y="6"/>
                                </a:lnTo>
                                <a:lnTo>
                                  <a:pt x="175" y="4"/>
                                </a:lnTo>
                                <a:lnTo>
                                  <a:pt x="177" y="2"/>
                                </a:lnTo>
                                <a:lnTo>
                                  <a:pt x="179" y="2"/>
                                </a:lnTo>
                                <a:lnTo>
                                  <a:pt x="181" y="0"/>
                                </a:lnTo>
                                <a:lnTo>
                                  <a:pt x="183" y="0"/>
                                </a:lnTo>
                                <a:lnTo>
                                  <a:pt x="185" y="0"/>
                                </a:lnTo>
                                <a:lnTo>
                                  <a:pt x="198" y="0"/>
                                </a:lnTo>
                                <a:lnTo>
                                  <a:pt x="200" y="0"/>
                                </a:lnTo>
                                <a:lnTo>
                                  <a:pt x="202" y="0"/>
                                </a:lnTo>
                                <a:lnTo>
                                  <a:pt x="204" y="2"/>
                                </a:lnTo>
                                <a:lnTo>
                                  <a:pt x="207" y="2"/>
                                </a:lnTo>
                                <a:lnTo>
                                  <a:pt x="209" y="4"/>
                                </a:lnTo>
                                <a:lnTo>
                                  <a:pt x="211" y="6"/>
                                </a:lnTo>
                                <a:lnTo>
                                  <a:pt x="211" y="8"/>
                                </a:lnTo>
                                <a:lnTo>
                                  <a:pt x="213" y="10"/>
                                </a:lnTo>
                                <a:lnTo>
                                  <a:pt x="213" y="12"/>
                                </a:lnTo>
                                <a:lnTo>
                                  <a:pt x="213" y="15"/>
                                </a:lnTo>
                                <a:lnTo>
                                  <a:pt x="213" y="48"/>
                                </a:lnTo>
                                <a:lnTo>
                                  <a:pt x="221" y="48"/>
                                </a:lnTo>
                                <a:lnTo>
                                  <a:pt x="223" y="48"/>
                                </a:lnTo>
                                <a:lnTo>
                                  <a:pt x="226" y="48"/>
                                </a:lnTo>
                                <a:lnTo>
                                  <a:pt x="228" y="50"/>
                                </a:lnTo>
                                <a:lnTo>
                                  <a:pt x="230" y="50"/>
                                </a:lnTo>
                                <a:lnTo>
                                  <a:pt x="232" y="53"/>
                                </a:lnTo>
                                <a:lnTo>
                                  <a:pt x="234" y="55"/>
                                </a:lnTo>
                                <a:lnTo>
                                  <a:pt x="234" y="57"/>
                                </a:lnTo>
                                <a:lnTo>
                                  <a:pt x="236" y="59"/>
                                </a:lnTo>
                                <a:lnTo>
                                  <a:pt x="236" y="61"/>
                                </a:lnTo>
                                <a:lnTo>
                                  <a:pt x="236" y="63"/>
                                </a:lnTo>
                                <a:lnTo>
                                  <a:pt x="236" y="76"/>
                                </a:lnTo>
                                <a:lnTo>
                                  <a:pt x="236" y="78"/>
                                </a:lnTo>
                                <a:lnTo>
                                  <a:pt x="236" y="80"/>
                                </a:lnTo>
                                <a:lnTo>
                                  <a:pt x="234" y="82"/>
                                </a:lnTo>
                                <a:lnTo>
                                  <a:pt x="234" y="84"/>
                                </a:lnTo>
                                <a:lnTo>
                                  <a:pt x="232" y="86"/>
                                </a:lnTo>
                                <a:lnTo>
                                  <a:pt x="230" y="88"/>
                                </a:lnTo>
                                <a:lnTo>
                                  <a:pt x="228" y="88"/>
                                </a:lnTo>
                                <a:lnTo>
                                  <a:pt x="226" y="91"/>
                                </a:lnTo>
                                <a:lnTo>
                                  <a:pt x="223" y="91"/>
                                </a:lnTo>
                                <a:lnTo>
                                  <a:pt x="221" y="91"/>
                                </a:lnTo>
                                <a:lnTo>
                                  <a:pt x="185" y="91"/>
                                </a:lnTo>
                                <a:lnTo>
                                  <a:pt x="183" y="91"/>
                                </a:lnTo>
                                <a:lnTo>
                                  <a:pt x="181" y="91"/>
                                </a:lnTo>
                                <a:lnTo>
                                  <a:pt x="179" y="88"/>
                                </a:lnTo>
                                <a:lnTo>
                                  <a:pt x="177" y="91"/>
                                </a:lnTo>
                                <a:lnTo>
                                  <a:pt x="175" y="91"/>
                                </a:lnTo>
                                <a:lnTo>
                                  <a:pt x="173" y="91"/>
                                </a:lnTo>
                                <a:lnTo>
                                  <a:pt x="137" y="91"/>
                                </a:lnTo>
                                <a:lnTo>
                                  <a:pt x="135" y="91"/>
                                </a:lnTo>
                                <a:lnTo>
                                  <a:pt x="133" y="91"/>
                                </a:lnTo>
                                <a:lnTo>
                                  <a:pt x="130" y="88"/>
                                </a:lnTo>
                                <a:lnTo>
                                  <a:pt x="128" y="91"/>
                                </a:lnTo>
                                <a:lnTo>
                                  <a:pt x="126" y="91"/>
                                </a:lnTo>
                                <a:lnTo>
                                  <a:pt x="124" y="91"/>
                                </a:lnTo>
                                <a:lnTo>
                                  <a:pt x="114" y="91"/>
                                </a:lnTo>
                                <a:lnTo>
                                  <a:pt x="111" y="91"/>
                                </a:lnTo>
                                <a:lnTo>
                                  <a:pt x="109" y="91"/>
                                </a:lnTo>
                                <a:lnTo>
                                  <a:pt x="107" y="88"/>
                                </a:lnTo>
                                <a:lnTo>
                                  <a:pt x="105" y="88"/>
                                </a:lnTo>
                                <a:lnTo>
                                  <a:pt x="103" y="86"/>
                                </a:lnTo>
                                <a:lnTo>
                                  <a:pt x="101" y="88"/>
                                </a:lnTo>
                                <a:lnTo>
                                  <a:pt x="99" y="88"/>
                                </a:lnTo>
                                <a:lnTo>
                                  <a:pt x="97" y="91"/>
                                </a:lnTo>
                                <a:lnTo>
                                  <a:pt x="95" y="91"/>
                                </a:lnTo>
                                <a:lnTo>
                                  <a:pt x="92" y="91"/>
                                </a:lnTo>
                                <a:lnTo>
                                  <a:pt x="73" y="91"/>
                                </a:lnTo>
                                <a:lnTo>
                                  <a:pt x="71" y="91"/>
                                </a:lnTo>
                                <a:lnTo>
                                  <a:pt x="69" y="91"/>
                                </a:lnTo>
                                <a:lnTo>
                                  <a:pt x="67" y="88"/>
                                </a:lnTo>
                                <a:lnTo>
                                  <a:pt x="65" y="88"/>
                                </a:lnTo>
                                <a:lnTo>
                                  <a:pt x="63" y="86"/>
                                </a:lnTo>
                                <a:lnTo>
                                  <a:pt x="61" y="84"/>
                                </a:lnTo>
                                <a:lnTo>
                                  <a:pt x="61" y="82"/>
                                </a:lnTo>
                                <a:lnTo>
                                  <a:pt x="59" y="80"/>
                                </a:lnTo>
                                <a:lnTo>
                                  <a:pt x="57" y="74"/>
                                </a:lnTo>
                                <a:lnTo>
                                  <a:pt x="57" y="80"/>
                                </a:lnTo>
                                <a:lnTo>
                                  <a:pt x="54" y="82"/>
                                </a:lnTo>
                                <a:lnTo>
                                  <a:pt x="54" y="84"/>
                                </a:lnTo>
                                <a:lnTo>
                                  <a:pt x="52" y="86"/>
                                </a:lnTo>
                                <a:lnTo>
                                  <a:pt x="50" y="88"/>
                                </a:lnTo>
                                <a:lnTo>
                                  <a:pt x="48" y="88"/>
                                </a:lnTo>
                                <a:lnTo>
                                  <a:pt x="46" y="91"/>
                                </a:lnTo>
                                <a:lnTo>
                                  <a:pt x="44" y="91"/>
                                </a:lnTo>
                                <a:lnTo>
                                  <a:pt x="42" y="91"/>
                                </a:lnTo>
                                <a:lnTo>
                                  <a:pt x="23" y="91"/>
                                </a:lnTo>
                                <a:lnTo>
                                  <a:pt x="21" y="91"/>
                                </a:lnTo>
                                <a:lnTo>
                                  <a:pt x="19" y="91"/>
                                </a:lnTo>
                                <a:lnTo>
                                  <a:pt x="16" y="88"/>
                                </a:lnTo>
                                <a:lnTo>
                                  <a:pt x="14" y="88"/>
                                </a:lnTo>
                                <a:lnTo>
                                  <a:pt x="12" y="86"/>
                                </a:lnTo>
                                <a:lnTo>
                                  <a:pt x="10" y="84"/>
                                </a:lnTo>
                                <a:lnTo>
                                  <a:pt x="10" y="82"/>
                                </a:lnTo>
                                <a:lnTo>
                                  <a:pt x="8" y="80"/>
                                </a:lnTo>
                                <a:lnTo>
                                  <a:pt x="8" y="78"/>
                                </a:lnTo>
                                <a:lnTo>
                                  <a:pt x="0" y="17"/>
                                </a:lnTo>
                                <a:lnTo>
                                  <a:pt x="0" y="1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4" name="Rectangle 595"/>
                        <wps:cNvSpPr>
                          <a:spLocks noChangeArrowheads="1"/>
                        </wps:cNvSpPr>
                        <wps:spPr bwMode="auto">
                          <a:xfrm>
                            <a:off x="4020800" y="1637606"/>
                            <a:ext cx="11874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WILL</w:t>
                              </w:r>
                            </w:p>
                          </w:txbxContent>
                        </wps:txbx>
                        <wps:bodyPr rot="0" vert="horz" wrap="none" lIns="0" tIns="0" rIns="0" bIns="0" anchor="t" anchorCtr="0" upright="1">
                          <a:spAutoFit/>
                        </wps:bodyPr>
                      </wps:wsp>
                      <wps:wsp>
                        <wps:cNvPr id="2825" name="Rectangle 596"/>
                        <wps:cNvSpPr>
                          <a:spLocks noChangeArrowheads="1"/>
                        </wps:cNvSpPr>
                        <wps:spPr bwMode="auto">
                          <a:xfrm>
                            <a:off x="4185900" y="1197604"/>
                            <a:ext cx="14986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COOK</w:t>
                              </w:r>
                            </w:p>
                          </w:txbxContent>
                        </wps:txbx>
                        <wps:bodyPr rot="0" vert="horz" wrap="none" lIns="0" tIns="0" rIns="0" bIns="0" anchor="t" anchorCtr="0" upright="1">
                          <a:spAutoFit/>
                        </wps:bodyPr>
                      </wps:wsp>
                      <wps:wsp>
                        <wps:cNvPr id="2826" name="Freeform 597"/>
                        <wps:cNvSpPr>
                          <a:spLocks noEditPoints="1"/>
                        </wps:cNvSpPr>
                        <wps:spPr bwMode="auto">
                          <a:xfrm>
                            <a:off x="4173800" y="1198804"/>
                            <a:ext cx="188000" cy="57800"/>
                          </a:xfrm>
                          <a:custGeom>
                            <a:avLst/>
                            <a:gdLst>
                              <a:gd name="T0" fmla="*/ 1270 w 296"/>
                              <a:gd name="T1" fmla="*/ 17145 h 91"/>
                              <a:gd name="T2" fmla="*/ 10795 w 296"/>
                              <a:gd name="T3" fmla="*/ 6350 h 91"/>
                              <a:gd name="T4" fmla="*/ 21590 w 296"/>
                              <a:gd name="T5" fmla="*/ 1270 h 91"/>
                              <a:gd name="T6" fmla="*/ 26670 w 296"/>
                              <a:gd name="T7" fmla="*/ 0 h 91"/>
                              <a:gd name="T8" fmla="*/ 38735 w 296"/>
                              <a:gd name="T9" fmla="*/ 5080 h 91"/>
                              <a:gd name="T10" fmla="*/ 43180 w 296"/>
                              <a:gd name="T11" fmla="*/ 8890 h 91"/>
                              <a:gd name="T12" fmla="*/ 50800 w 296"/>
                              <a:gd name="T13" fmla="*/ 12065 h 91"/>
                              <a:gd name="T14" fmla="*/ 55245 w 296"/>
                              <a:gd name="T15" fmla="*/ 7620 h 91"/>
                              <a:gd name="T16" fmla="*/ 69850 w 296"/>
                              <a:gd name="T17" fmla="*/ 0 h 91"/>
                              <a:gd name="T18" fmla="*/ 74930 w 296"/>
                              <a:gd name="T19" fmla="*/ 1270 h 91"/>
                              <a:gd name="T20" fmla="*/ 85725 w 296"/>
                              <a:gd name="T21" fmla="*/ 6350 h 91"/>
                              <a:gd name="T22" fmla="*/ 91440 w 296"/>
                              <a:gd name="T23" fmla="*/ 8890 h 91"/>
                              <a:gd name="T24" fmla="*/ 106045 w 296"/>
                              <a:gd name="T25" fmla="*/ 1270 h 91"/>
                              <a:gd name="T26" fmla="*/ 111760 w 296"/>
                              <a:gd name="T27" fmla="*/ 0 h 91"/>
                              <a:gd name="T28" fmla="*/ 121920 w 296"/>
                              <a:gd name="T29" fmla="*/ 5080 h 91"/>
                              <a:gd name="T30" fmla="*/ 131445 w 296"/>
                              <a:gd name="T31" fmla="*/ 14605 h 91"/>
                              <a:gd name="T32" fmla="*/ 132715 w 296"/>
                              <a:gd name="T33" fmla="*/ 18415 h 91"/>
                              <a:gd name="T34" fmla="*/ 132715 w 296"/>
                              <a:gd name="T35" fmla="*/ 41275 h 91"/>
                              <a:gd name="T36" fmla="*/ 131445 w 296"/>
                              <a:gd name="T37" fmla="*/ 45720 h 91"/>
                              <a:gd name="T38" fmla="*/ 120650 w 296"/>
                              <a:gd name="T39" fmla="*/ 54610 h 91"/>
                              <a:gd name="T40" fmla="*/ 109855 w 296"/>
                              <a:gd name="T41" fmla="*/ 57785 h 91"/>
                              <a:gd name="T42" fmla="*/ 97790 w 296"/>
                              <a:gd name="T43" fmla="*/ 55880 h 91"/>
                              <a:gd name="T44" fmla="*/ 93980 w 296"/>
                              <a:gd name="T45" fmla="*/ 53340 h 91"/>
                              <a:gd name="T46" fmla="*/ 81915 w 296"/>
                              <a:gd name="T47" fmla="*/ 54610 h 91"/>
                              <a:gd name="T48" fmla="*/ 71120 w 296"/>
                              <a:gd name="T49" fmla="*/ 57785 h 91"/>
                              <a:gd name="T50" fmla="*/ 60325 w 296"/>
                              <a:gd name="T51" fmla="*/ 55880 h 91"/>
                              <a:gd name="T52" fmla="*/ 56515 w 296"/>
                              <a:gd name="T53" fmla="*/ 53340 h 91"/>
                              <a:gd name="T54" fmla="*/ 48260 w 296"/>
                              <a:gd name="T55" fmla="*/ 42545 h 91"/>
                              <a:gd name="T56" fmla="*/ 41910 w 296"/>
                              <a:gd name="T57" fmla="*/ 52070 h 91"/>
                              <a:gd name="T58" fmla="*/ 37465 w 296"/>
                              <a:gd name="T59" fmla="*/ 54610 h 91"/>
                              <a:gd name="T60" fmla="*/ 25400 w 296"/>
                              <a:gd name="T61" fmla="*/ 57785 h 91"/>
                              <a:gd name="T62" fmla="*/ 12065 w 296"/>
                              <a:gd name="T63" fmla="*/ 54610 h 91"/>
                              <a:gd name="T64" fmla="*/ 8255 w 296"/>
                              <a:gd name="T65" fmla="*/ 52070 h 91"/>
                              <a:gd name="T66" fmla="*/ 1270 w 296"/>
                              <a:gd name="T67" fmla="*/ 40005 h 91"/>
                              <a:gd name="T68" fmla="*/ 138430 w 296"/>
                              <a:gd name="T69" fmla="*/ 8890 h 91"/>
                              <a:gd name="T70" fmla="*/ 139700 w 296"/>
                              <a:gd name="T71" fmla="*/ 3810 h 91"/>
                              <a:gd name="T72" fmla="*/ 143510 w 296"/>
                              <a:gd name="T73" fmla="*/ 1270 h 91"/>
                              <a:gd name="T74" fmla="*/ 155575 w 296"/>
                              <a:gd name="T75" fmla="*/ 0 h 91"/>
                              <a:gd name="T76" fmla="*/ 160020 w 296"/>
                              <a:gd name="T77" fmla="*/ 1270 h 91"/>
                              <a:gd name="T78" fmla="*/ 163830 w 296"/>
                              <a:gd name="T79" fmla="*/ 3810 h 91"/>
                              <a:gd name="T80" fmla="*/ 168910 w 296"/>
                              <a:gd name="T81" fmla="*/ 0 h 91"/>
                              <a:gd name="T82" fmla="*/ 179705 w 296"/>
                              <a:gd name="T83" fmla="*/ 0 h 91"/>
                              <a:gd name="T84" fmla="*/ 184150 w 296"/>
                              <a:gd name="T85" fmla="*/ 1270 h 91"/>
                              <a:gd name="T86" fmla="*/ 186690 w 296"/>
                              <a:gd name="T87" fmla="*/ 5080 h 91"/>
                              <a:gd name="T88" fmla="*/ 187960 w 296"/>
                              <a:gd name="T89" fmla="*/ 10795 h 91"/>
                              <a:gd name="T90" fmla="*/ 186690 w 296"/>
                              <a:gd name="T91" fmla="*/ 13335 h 91"/>
                              <a:gd name="T92" fmla="*/ 186690 w 296"/>
                              <a:gd name="T93" fmla="*/ 42545 h 91"/>
                              <a:gd name="T94" fmla="*/ 187960 w 296"/>
                              <a:gd name="T95" fmla="*/ 46990 h 91"/>
                              <a:gd name="T96" fmla="*/ 186690 w 296"/>
                              <a:gd name="T97" fmla="*/ 52070 h 91"/>
                              <a:gd name="T98" fmla="*/ 185420 w 296"/>
                              <a:gd name="T99" fmla="*/ 54610 h 91"/>
                              <a:gd name="T100" fmla="*/ 180975 w 296"/>
                              <a:gd name="T101" fmla="*/ 57785 h 91"/>
                              <a:gd name="T102" fmla="*/ 170180 w 296"/>
                              <a:gd name="T103" fmla="*/ 57785 h 91"/>
                              <a:gd name="T104" fmla="*/ 165100 w 296"/>
                              <a:gd name="T105" fmla="*/ 54610 h 91"/>
                              <a:gd name="T106" fmla="*/ 162560 w 296"/>
                              <a:gd name="T107" fmla="*/ 54610 h 91"/>
                              <a:gd name="T108" fmla="*/ 156845 w 296"/>
                              <a:gd name="T109" fmla="*/ 57785 h 91"/>
                              <a:gd name="T110" fmla="*/ 144780 w 296"/>
                              <a:gd name="T111" fmla="*/ 57785 h 91"/>
                              <a:gd name="T112" fmla="*/ 140970 w 296"/>
                              <a:gd name="T113" fmla="*/ 54610 h 91"/>
                              <a:gd name="T114" fmla="*/ 138430 w 296"/>
                              <a:gd name="T115" fmla="*/ 50800 h 91"/>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296" h="91">
                                <a:moveTo>
                                  <a:pt x="0" y="46"/>
                                </a:moveTo>
                                <a:lnTo>
                                  <a:pt x="0" y="46"/>
                                </a:lnTo>
                                <a:lnTo>
                                  <a:pt x="0" y="44"/>
                                </a:lnTo>
                                <a:lnTo>
                                  <a:pt x="2" y="29"/>
                                </a:lnTo>
                                <a:lnTo>
                                  <a:pt x="2" y="27"/>
                                </a:lnTo>
                                <a:lnTo>
                                  <a:pt x="4" y="25"/>
                                </a:lnTo>
                                <a:lnTo>
                                  <a:pt x="4" y="23"/>
                                </a:lnTo>
                                <a:lnTo>
                                  <a:pt x="7" y="21"/>
                                </a:lnTo>
                                <a:lnTo>
                                  <a:pt x="17" y="10"/>
                                </a:lnTo>
                                <a:lnTo>
                                  <a:pt x="19" y="8"/>
                                </a:lnTo>
                                <a:lnTo>
                                  <a:pt x="21" y="8"/>
                                </a:lnTo>
                                <a:lnTo>
                                  <a:pt x="34" y="2"/>
                                </a:lnTo>
                                <a:lnTo>
                                  <a:pt x="36" y="0"/>
                                </a:lnTo>
                                <a:lnTo>
                                  <a:pt x="38" y="0"/>
                                </a:lnTo>
                                <a:lnTo>
                                  <a:pt x="40" y="0"/>
                                </a:lnTo>
                                <a:lnTo>
                                  <a:pt x="42" y="0"/>
                                </a:lnTo>
                                <a:lnTo>
                                  <a:pt x="45" y="0"/>
                                </a:lnTo>
                                <a:lnTo>
                                  <a:pt x="47" y="2"/>
                                </a:lnTo>
                                <a:lnTo>
                                  <a:pt x="61" y="8"/>
                                </a:lnTo>
                                <a:lnTo>
                                  <a:pt x="64" y="8"/>
                                </a:lnTo>
                                <a:lnTo>
                                  <a:pt x="66" y="10"/>
                                </a:lnTo>
                                <a:lnTo>
                                  <a:pt x="68" y="12"/>
                                </a:lnTo>
                                <a:lnTo>
                                  <a:pt x="68" y="14"/>
                                </a:lnTo>
                                <a:lnTo>
                                  <a:pt x="76" y="29"/>
                                </a:lnTo>
                                <a:lnTo>
                                  <a:pt x="78" y="21"/>
                                </a:lnTo>
                                <a:lnTo>
                                  <a:pt x="80" y="19"/>
                                </a:lnTo>
                                <a:lnTo>
                                  <a:pt x="80" y="17"/>
                                </a:lnTo>
                                <a:lnTo>
                                  <a:pt x="83" y="14"/>
                                </a:lnTo>
                                <a:lnTo>
                                  <a:pt x="85" y="12"/>
                                </a:lnTo>
                                <a:lnTo>
                                  <a:pt x="87" y="12"/>
                                </a:lnTo>
                                <a:lnTo>
                                  <a:pt x="106" y="2"/>
                                </a:lnTo>
                                <a:lnTo>
                                  <a:pt x="108" y="0"/>
                                </a:lnTo>
                                <a:lnTo>
                                  <a:pt x="110" y="0"/>
                                </a:lnTo>
                                <a:lnTo>
                                  <a:pt x="112" y="0"/>
                                </a:lnTo>
                                <a:lnTo>
                                  <a:pt x="114" y="0"/>
                                </a:lnTo>
                                <a:lnTo>
                                  <a:pt x="116" y="0"/>
                                </a:lnTo>
                                <a:lnTo>
                                  <a:pt x="118" y="2"/>
                                </a:lnTo>
                                <a:lnTo>
                                  <a:pt x="131" y="8"/>
                                </a:lnTo>
                                <a:lnTo>
                                  <a:pt x="133" y="8"/>
                                </a:lnTo>
                                <a:lnTo>
                                  <a:pt x="135" y="10"/>
                                </a:lnTo>
                                <a:lnTo>
                                  <a:pt x="135" y="12"/>
                                </a:lnTo>
                                <a:lnTo>
                                  <a:pt x="142" y="19"/>
                                </a:lnTo>
                                <a:lnTo>
                                  <a:pt x="142" y="17"/>
                                </a:lnTo>
                                <a:lnTo>
                                  <a:pt x="144" y="14"/>
                                </a:lnTo>
                                <a:lnTo>
                                  <a:pt x="146" y="12"/>
                                </a:lnTo>
                                <a:lnTo>
                                  <a:pt x="148" y="12"/>
                                </a:lnTo>
                                <a:lnTo>
                                  <a:pt x="167" y="2"/>
                                </a:lnTo>
                                <a:lnTo>
                                  <a:pt x="169" y="0"/>
                                </a:lnTo>
                                <a:lnTo>
                                  <a:pt x="171" y="0"/>
                                </a:lnTo>
                                <a:lnTo>
                                  <a:pt x="173" y="0"/>
                                </a:lnTo>
                                <a:lnTo>
                                  <a:pt x="176" y="0"/>
                                </a:lnTo>
                                <a:lnTo>
                                  <a:pt x="178" y="0"/>
                                </a:lnTo>
                                <a:lnTo>
                                  <a:pt x="180" y="2"/>
                                </a:lnTo>
                                <a:lnTo>
                                  <a:pt x="192" y="8"/>
                                </a:lnTo>
                                <a:lnTo>
                                  <a:pt x="195" y="8"/>
                                </a:lnTo>
                                <a:lnTo>
                                  <a:pt x="197" y="10"/>
                                </a:lnTo>
                                <a:lnTo>
                                  <a:pt x="197" y="12"/>
                                </a:lnTo>
                                <a:lnTo>
                                  <a:pt x="205" y="23"/>
                                </a:lnTo>
                                <a:lnTo>
                                  <a:pt x="207" y="23"/>
                                </a:lnTo>
                                <a:lnTo>
                                  <a:pt x="207" y="25"/>
                                </a:lnTo>
                                <a:lnTo>
                                  <a:pt x="209" y="27"/>
                                </a:lnTo>
                                <a:lnTo>
                                  <a:pt x="209" y="29"/>
                                </a:lnTo>
                                <a:lnTo>
                                  <a:pt x="211" y="44"/>
                                </a:lnTo>
                                <a:lnTo>
                                  <a:pt x="211" y="46"/>
                                </a:lnTo>
                                <a:lnTo>
                                  <a:pt x="211" y="48"/>
                                </a:lnTo>
                                <a:lnTo>
                                  <a:pt x="209" y="65"/>
                                </a:lnTo>
                                <a:lnTo>
                                  <a:pt x="209" y="67"/>
                                </a:lnTo>
                                <a:lnTo>
                                  <a:pt x="207" y="69"/>
                                </a:lnTo>
                                <a:lnTo>
                                  <a:pt x="207" y="72"/>
                                </a:lnTo>
                                <a:lnTo>
                                  <a:pt x="205" y="74"/>
                                </a:lnTo>
                                <a:lnTo>
                                  <a:pt x="195" y="84"/>
                                </a:lnTo>
                                <a:lnTo>
                                  <a:pt x="192" y="86"/>
                                </a:lnTo>
                                <a:lnTo>
                                  <a:pt x="190" y="86"/>
                                </a:lnTo>
                                <a:lnTo>
                                  <a:pt x="188" y="88"/>
                                </a:lnTo>
                                <a:lnTo>
                                  <a:pt x="186" y="88"/>
                                </a:lnTo>
                                <a:lnTo>
                                  <a:pt x="176" y="91"/>
                                </a:lnTo>
                                <a:lnTo>
                                  <a:pt x="173" y="91"/>
                                </a:lnTo>
                                <a:lnTo>
                                  <a:pt x="171" y="91"/>
                                </a:lnTo>
                                <a:lnTo>
                                  <a:pt x="157" y="88"/>
                                </a:lnTo>
                                <a:lnTo>
                                  <a:pt x="154" y="88"/>
                                </a:lnTo>
                                <a:lnTo>
                                  <a:pt x="152" y="86"/>
                                </a:lnTo>
                                <a:lnTo>
                                  <a:pt x="150" y="86"/>
                                </a:lnTo>
                                <a:lnTo>
                                  <a:pt x="148" y="84"/>
                                </a:lnTo>
                                <a:lnTo>
                                  <a:pt x="148" y="82"/>
                                </a:lnTo>
                                <a:lnTo>
                                  <a:pt x="142" y="76"/>
                                </a:lnTo>
                                <a:lnTo>
                                  <a:pt x="133" y="84"/>
                                </a:lnTo>
                                <a:lnTo>
                                  <a:pt x="131" y="86"/>
                                </a:lnTo>
                                <a:lnTo>
                                  <a:pt x="129" y="86"/>
                                </a:lnTo>
                                <a:lnTo>
                                  <a:pt x="127" y="88"/>
                                </a:lnTo>
                                <a:lnTo>
                                  <a:pt x="125" y="88"/>
                                </a:lnTo>
                                <a:lnTo>
                                  <a:pt x="114" y="91"/>
                                </a:lnTo>
                                <a:lnTo>
                                  <a:pt x="112" y="91"/>
                                </a:lnTo>
                                <a:lnTo>
                                  <a:pt x="110" y="91"/>
                                </a:lnTo>
                                <a:lnTo>
                                  <a:pt x="97" y="88"/>
                                </a:lnTo>
                                <a:lnTo>
                                  <a:pt x="95" y="88"/>
                                </a:lnTo>
                                <a:lnTo>
                                  <a:pt x="93" y="86"/>
                                </a:lnTo>
                                <a:lnTo>
                                  <a:pt x="91" y="86"/>
                                </a:lnTo>
                                <a:lnTo>
                                  <a:pt x="89" y="84"/>
                                </a:lnTo>
                                <a:lnTo>
                                  <a:pt x="89" y="82"/>
                                </a:lnTo>
                                <a:lnTo>
                                  <a:pt x="80" y="72"/>
                                </a:lnTo>
                                <a:lnTo>
                                  <a:pt x="78" y="72"/>
                                </a:lnTo>
                                <a:lnTo>
                                  <a:pt x="78" y="69"/>
                                </a:lnTo>
                                <a:lnTo>
                                  <a:pt x="76" y="67"/>
                                </a:lnTo>
                                <a:lnTo>
                                  <a:pt x="76" y="63"/>
                                </a:lnTo>
                                <a:lnTo>
                                  <a:pt x="68" y="78"/>
                                </a:lnTo>
                                <a:lnTo>
                                  <a:pt x="68" y="80"/>
                                </a:lnTo>
                                <a:lnTo>
                                  <a:pt x="66" y="82"/>
                                </a:lnTo>
                                <a:lnTo>
                                  <a:pt x="64" y="84"/>
                                </a:lnTo>
                                <a:lnTo>
                                  <a:pt x="61" y="84"/>
                                </a:lnTo>
                                <a:lnTo>
                                  <a:pt x="59" y="86"/>
                                </a:lnTo>
                                <a:lnTo>
                                  <a:pt x="45" y="91"/>
                                </a:lnTo>
                                <a:lnTo>
                                  <a:pt x="42" y="91"/>
                                </a:lnTo>
                                <a:lnTo>
                                  <a:pt x="40" y="91"/>
                                </a:lnTo>
                                <a:lnTo>
                                  <a:pt x="38" y="91"/>
                                </a:lnTo>
                                <a:lnTo>
                                  <a:pt x="23" y="88"/>
                                </a:lnTo>
                                <a:lnTo>
                                  <a:pt x="21" y="88"/>
                                </a:lnTo>
                                <a:lnTo>
                                  <a:pt x="19" y="86"/>
                                </a:lnTo>
                                <a:lnTo>
                                  <a:pt x="17" y="86"/>
                                </a:lnTo>
                                <a:lnTo>
                                  <a:pt x="15" y="84"/>
                                </a:lnTo>
                                <a:lnTo>
                                  <a:pt x="13" y="82"/>
                                </a:lnTo>
                                <a:lnTo>
                                  <a:pt x="4" y="69"/>
                                </a:lnTo>
                                <a:lnTo>
                                  <a:pt x="4" y="67"/>
                                </a:lnTo>
                                <a:lnTo>
                                  <a:pt x="2" y="65"/>
                                </a:lnTo>
                                <a:lnTo>
                                  <a:pt x="2" y="63"/>
                                </a:lnTo>
                                <a:lnTo>
                                  <a:pt x="0" y="48"/>
                                </a:lnTo>
                                <a:lnTo>
                                  <a:pt x="0" y="46"/>
                                </a:lnTo>
                                <a:close/>
                                <a:moveTo>
                                  <a:pt x="218" y="76"/>
                                </a:moveTo>
                                <a:lnTo>
                                  <a:pt x="218" y="14"/>
                                </a:lnTo>
                                <a:lnTo>
                                  <a:pt x="218" y="12"/>
                                </a:lnTo>
                                <a:lnTo>
                                  <a:pt x="218" y="10"/>
                                </a:lnTo>
                                <a:lnTo>
                                  <a:pt x="220" y="8"/>
                                </a:lnTo>
                                <a:lnTo>
                                  <a:pt x="220" y="6"/>
                                </a:lnTo>
                                <a:lnTo>
                                  <a:pt x="222" y="4"/>
                                </a:lnTo>
                                <a:lnTo>
                                  <a:pt x="224" y="2"/>
                                </a:lnTo>
                                <a:lnTo>
                                  <a:pt x="226" y="2"/>
                                </a:lnTo>
                                <a:lnTo>
                                  <a:pt x="228" y="0"/>
                                </a:lnTo>
                                <a:lnTo>
                                  <a:pt x="230" y="0"/>
                                </a:lnTo>
                                <a:lnTo>
                                  <a:pt x="233" y="0"/>
                                </a:lnTo>
                                <a:lnTo>
                                  <a:pt x="245" y="0"/>
                                </a:lnTo>
                                <a:lnTo>
                                  <a:pt x="247" y="0"/>
                                </a:lnTo>
                                <a:lnTo>
                                  <a:pt x="249" y="0"/>
                                </a:lnTo>
                                <a:lnTo>
                                  <a:pt x="252" y="2"/>
                                </a:lnTo>
                                <a:lnTo>
                                  <a:pt x="254" y="2"/>
                                </a:lnTo>
                                <a:lnTo>
                                  <a:pt x="256" y="4"/>
                                </a:lnTo>
                                <a:lnTo>
                                  <a:pt x="258" y="6"/>
                                </a:lnTo>
                                <a:lnTo>
                                  <a:pt x="260" y="4"/>
                                </a:lnTo>
                                <a:lnTo>
                                  <a:pt x="262" y="2"/>
                                </a:lnTo>
                                <a:lnTo>
                                  <a:pt x="264" y="2"/>
                                </a:lnTo>
                                <a:lnTo>
                                  <a:pt x="266" y="0"/>
                                </a:lnTo>
                                <a:lnTo>
                                  <a:pt x="268" y="0"/>
                                </a:lnTo>
                                <a:lnTo>
                                  <a:pt x="271" y="0"/>
                                </a:lnTo>
                                <a:lnTo>
                                  <a:pt x="281" y="0"/>
                                </a:lnTo>
                                <a:lnTo>
                                  <a:pt x="283" y="0"/>
                                </a:lnTo>
                                <a:lnTo>
                                  <a:pt x="285" y="0"/>
                                </a:lnTo>
                                <a:lnTo>
                                  <a:pt x="287" y="2"/>
                                </a:lnTo>
                                <a:lnTo>
                                  <a:pt x="290" y="2"/>
                                </a:lnTo>
                                <a:lnTo>
                                  <a:pt x="292" y="4"/>
                                </a:lnTo>
                                <a:lnTo>
                                  <a:pt x="294" y="6"/>
                                </a:lnTo>
                                <a:lnTo>
                                  <a:pt x="294" y="8"/>
                                </a:lnTo>
                                <a:lnTo>
                                  <a:pt x="296" y="10"/>
                                </a:lnTo>
                                <a:lnTo>
                                  <a:pt x="296" y="12"/>
                                </a:lnTo>
                                <a:lnTo>
                                  <a:pt x="296" y="14"/>
                                </a:lnTo>
                                <a:lnTo>
                                  <a:pt x="296" y="17"/>
                                </a:lnTo>
                                <a:lnTo>
                                  <a:pt x="296" y="19"/>
                                </a:lnTo>
                                <a:lnTo>
                                  <a:pt x="294" y="21"/>
                                </a:lnTo>
                                <a:lnTo>
                                  <a:pt x="294" y="23"/>
                                </a:lnTo>
                                <a:lnTo>
                                  <a:pt x="292" y="25"/>
                                </a:lnTo>
                                <a:lnTo>
                                  <a:pt x="273" y="44"/>
                                </a:lnTo>
                                <a:lnTo>
                                  <a:pt x="292" y="65"/>
                                </a:lnTo>
                                <a:lnTo>
                                  <a:pt x="294" y="67"/>
                                </a:lnTo>
                                <a:lnTo>
                                  <a:pt x="294" y="69"/>
                                </a:lnTo>
                                <a:lnTo>
                                  <a:pt x="296" y="72"/>
                                </a:lnTo>
                                <a:lnTo>
                                  <a:pt x="296" y="74"/>
                                </a:lnTo>
                                <a:lnTo>
                                  <a:pt x="296" y="76"/>
                                </a:lnTo>
                                <a:lnTo>
                                  <a:pt x="296" y="78"/>
                                </a:lnTo>
                                <a:lnTo>
                                  <a:pt x="296" y="80"/>
                                </a:lnTo>
                                <a:lnTo>
                                  <a:pt x="294" y="82"/>
                                </a:lnTo>
                                <a:lnTo>
                                  <a:pt x="294" y="84"/>
                                </a:lnTo>
                                <a:lnTo>
                                  <a:pt x="292" y="86"/>
                                </a:lnTo>
                                <a:lnTo>
                                  <a:pt x="290" y="88"/>
                                </a:lnTo>
                                <a:lnTo>
                                  <a:pt x="287" y="88"/>
                                </a:lnTo>
                                <a:lnTo>
                                  <a:pt x="285" y="91"/>
                                </a:lnTo>
                                <a:lnTo>
                                  <a:pt x="283" y="91"/>
                                </a:lnTo>
                                <a:lnTo>
                                  <a:pt x="281" y="91"/>
                                </a:lnTo>
                                <a:lnTo>
                                  <a:pt x="271" y="91"/>
                                </a:lnTo>
                                <a:lnTo>
                                  <a:pt x="268" y="91"/>
                                </a:lnTo>
                                <a:lnTo>
                                  <a:pt x="266" y="91"/>
                                </a:lnTo>
                                <a:lnTo>
                                  <a:pt x="264" y="88"/>
                                </a:lnTo>
                                <a:lnTo>
                                  <a:pt x="262" y="88"/>
                                </a:lnTo>
                                <a:lnTo>
                                  <a:pt x="260" y="86"/>
                                </a:lnTo>
                                <a:lnTo>
                                  <a:pt x="258" y="84"/>
                                </a:lnTo>
                                <a:lnTo>
                                  <a:pt x="256" y="86"/>
                                </a:lnTo>
                                <a:lnTo>
                                  <a:pt x="254" y="88"/>
                                </a:lnTo>
                                <a:lnTo>
                                  <a:pt x="252" y="88"/>
                                </a:lnTo>
                                <a:lnTo>
                                  <a:pt x="249" y="91"/>
                                </a:lnTo>
                                <a:lnTo>
                                  <a:pt x="247" y="91"/>
                                </a:lnTo>
                                <a:lnTo>
                                  <a:pt x="245" y="91"/>
                                </a:lnTo>
                                <a:lnTo>
                                  <a:pt x="233" y="91"/>
                                </a:lnTo>
                                <a:lnTo>
                                  <a:pt x="230" y="91"/>
                                </a:lnTo>
                                <a:lnTo>
                                  <a:pt x="228" y="91"/>
                                </a:lnTo>
                                <a:lnTo>
                                  <a:pt x="226" y="88"/>
                                </a:lnTo>
                                <a:lnTo>
                                  <a:pt x="224" y="88"/>
                                </a:lnTo>
                                <a:lnTo>
                                  <a:pt x="222" y="86"/>
                                </a:lnTo>
                                <a:lnTo>
                                  <a:pt x="220" y="84"/>
                                </a:lnTo>
                                <a:lnTo>
                                  <a:pt x="220" y="82"/>
                                </a:lnTo>
                                <a:lnTo>
                                  <a:pt x="218" y="80"/>
                                </a:lnTo>
                                <a:lnTo>
                                  <a:pt x="218" y="78"/>
                                </a:lnTo>
                                <a:lnTo>
                                  <a:pt x="218"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7" name="Rectangle 598"/>
                        <wps:cNvSpPr>
                          <a:spLocks noChangeArrowheads="1"/>
                        </wps:cNvSpPr>
                        <wps:spPr bwMode="auto">
                          <a:xfrm>
                            <a:off x="4185900" y="1197604"/>
                            <a:ext cx="14986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COOK</w:t>
                              </w:r>
                            </w:p>
                          </w:txbxContent>
                        </wps:txbx>
                        <wps:bodyPr rot="0" vert="horz" wrap="none" lIns="0" tIns="0" rIns="0" bIns="0" anchor="t" anchorCtr="0" upright="1">
                          <a:spAutoFit/>
                        </wps:bodyPr>
                      </wps:wsp>
                      <wps:wsp>
                        <wps:cNvPr id="2828" name="Rectangle 599"/>
                        <wps:cNvSpPr>
                          <a:spLocks noChangeArrowheads="1"/>
                        </wps:cNvSpPr>
                        <wps:spPr bwMode="auto">
                          <a:xfrm>
                            <a:off x="3193400" y="2795210"/>
                            <a:ext cx="21209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MCLEAN</w:t>
                              </w:r>
                            </w:p>
                          </w:txbxContent>
                        </wps:txbx>
                        <wps:bodyPr rot="0" vert="horz" wrap="none" lIns="0" tIns="0" rIns="0" bIns="0" anchor="t" anchorCtr="0" upright="1">
                          <a:spAutoFit/>
                        </wps:bodyPr>
                      </wps:wsp>
                      <wps:wsp>
                        <wps:cNvPr id="2829" name="Freeform 600"/>
                        <wps:cNvSpPr>
                          <a:spLocks/>
                        </wps:cNvSpPr>
                        <wps:spPr bwMode="auto">
                          <a:xfrm>
                            <a:off x="3182600" y="2794010"/>
                            <a:ext cx="243200" cy="55800"/>
                          </a:xfrm>
                          <a:custGeom>
                            <a:avLst/>
                            <a:gdLst>
                              <a:gd name="T0" fmla="*/ 0 w 383"/>
                              <a:gd name="T1" fmla="*/ 6350 h 88"/>
                              <a:gd name="T2" fmla="*/ 4445 w 383"/>
                              <a:gd name="T3" fmla="*/ 1270 h 88"/>
                              <a:gd name="T4" fmla="*/ 9525 w 383"/>
                              <a:gd name="T5" fmla="*/ 0 h 88"/>
                              <a:gd name="T6" fmla="*/ 28575 w 383"/>
                              <a:gd name="T7" fmla="*/ 1270 h 88"/>
                              <a:gd name="T8" fmla="*/ 33655 w 383"/>
                              <a:gd name="T9" fmla="*/ 0 h 88"/>
                              <a:gd name="T10" fmla="*/ 52705 w 383"/>
                              <a:gd name="T11" fmla="*/ 1270 h 88"/>
                              <a:gd name="T12" fmla="*/ 56515 w 383"/>
                              <a:gd name="T13" fmla="*/ 5080 h 88"/>
                              <a:gd name="T14" fmla="*/ 60325 w 383"/>
                              <a:gd name="T15" fmla="*/ 3810 h 88"/>
                              <a:gd name="T16" fmla="*/ 72390 w 383"/>
                              <a:gd name="T17" fmla="*/ 0 h 88"/>
                              <a:gd name="T18" fmla="*/ 86360 w 383"/>
                              <a:gd name="T19" fmla="*/ 3810 h 88"/>
                              <a:gd name="T20" fmla="*/ 90170 w 383"/>
                              <a:gd name="T21" fmla="*/ 7620 h 88"/>
                              <a:gd name="T22" fmla="*/ 92710 w 383"/>
                              <a:gd name="T23" fmla="*/ 6350 h 88"/>
                              <a:gd name="T24" fmla="*/ 96520 w 383"/>
                              <a:gd name="T25" fmla="*/ 1270 h 88"/>
                              <a:gd name="T26" fmla="*/ 102235 w 383"/>
                              <a:gd name="T27" fmla="*/ 0 h 88"/>
                              <a:gd name="T28" fmla="*/ 114300 w 383"/>
                              <a:gd name="T29" fmla="*/ 1270 h 88"/>
                              <a:gd name="T30" fmla="*/ 118110 w 383"/>
                              <a:gd name="T31" fmla="*/ 5080 h 88"/>
                              <a:gd name="T32" fmla="*/ 119380 w 383"/>
                              <a:gd name="T33" fmla="*/ 30480 h 88"/>
                              <a:gd name="T34" fmla="*/ 123825 w 383"/>
                              <a:gd name="T35" fmla="*/ 6350 h 88"/>
                              <a:gd name="T36" fmla="*/ 127635 w 383"/>
                              <a:gd name="T37" fmla="*/ 1270 h 88"/>
                              <a:gd name="T38" fmla="*/ 132715 w 383"/>
                              <a:gd name="T39" fmla="*/ 0 h 88"/>
                              <a:gd name="T40" fmla="*/ 168910 w 383"/>
                              <a:gd name="T41" fmla="*/ 1270 h 88"/>
                              <a:gd name="T42" fmla="*/ 174625 w 383"/>
                              <a:gd name="T43" fmla="*/ 1270 h 88"/>
                              <a:gd name="T44" fmla="*/ 187960 w 383"/>
                              <a:gd name="T45" fmla="*/ 0 h 88"/>
                              <a:gd name="T46" fmla="*/ 193675 w 383"/>
                              <a:gd name="T47" fmla="*/ 1270 h 88"/>
                              <a:gd name="T48" fmla="*/ 201295 w 383"/>
                              <a:gd name="T49" fmla="*/ 18415 h 88"/>
                              <a:gd name="T50" fmla="*/ 202565 w 383"/>
                              <a:gd name="T51" fmla="*/ 5080 h 88"/>
                              <a:gd name="T52" fmla="*/ 207010 w 383"/>
                              <a:gd name="T53" fmla="*/ 1270 h 88"/>
                              <a:gd name="T54" fmla="*/ 219075 w 383"/>
                              <a:gd name="T55" fmla="*/ 0 h 88"/>
                              <a:gd name="T56" fmla="*/ 224155 w 383"/>
                              <a:gd name="T57" fmla="*/ 0 h 88"/>
                              <a:gd name="T58" fmla="*/ 234950 w 383"/>
                              <a:gd name="T59" fmla="*/ 0 h 88"/>
                              <a:gd name="T60" fmla="*/ 240030 w 383"/>
                              <a:gd name="T61" fmla="*/ 2540 h 88"/>
                              <a:gd name="T62" fmla="*/ 243205 w 383"/>
                              <a:gd name="T63" fmla="*/ 7620 h 88"/>
                              <a:gd name="T64" fmla="*/ 243205 w 383"/>
                              <a:gd name="T65" fmla="*/ 49530 h 88"/>
                              <a:gd name="T66" fmla="*/ 238760 w 383"/>
                              <a:gd name="T67" fmla="*/ 54610 h 88"/>
                              <a:gd name="T68" fmla="*/ 233680 w 383"/>
                              <a:gd name="T69" fmla="*/ 55880 h 88"/>
                              <a:gd name="T70" fmla="*/ 222885 w 383"/>
                              <a:gd name="T71" fmla="*/ 54610 h 88"/>
                              <a:gd name="T72" fmla="*/ 210820 w 383"/>
                              <a:gd name="T73" fmla="*/ 55880 h 88"/>
                              <a:gd name="T74" fmla="*/ 205740 w 383"/>
                              <a:gd name="T75" fmla="*/ 55880 h 88"/>
                              <a:gd name="T76" fmla="*/ 194945 w 383"/>
                              <a:gd name="T77" fmla="*/ 55880 h 88"/>
                              <a:gd name="T78" fmla="*/ 189230 w 383"/>
                              <a:gd name="T79" fmla="*/ 53340 h 88"/>
                              <a:gd name="T80" fmla="*/ 179705 w 383"/>
                              <a:gd name="T81" fmla="*/ 50800 h 88"/>
                              <a:gd name="T82" fmla="*/ 175895 w 383"/>
                              <a:gd name="T83" fmla="*/ 54610 h 88"/>
                              <a:gd name="T84" fmla="*/ 165100 w 383"/>
                              <a:gd name="T85" fmla="*/ 55880 h 88"/>
                              <a:gd name="T86" fmla="*/ 130175 w 383"/>
                              <a:gd name="T87" fmla="*/ 54610 h 88"/>
                              <a:gd name="T88" fmla="*/ 102235 w 383"/>
                              <a:gd name="T89" fmla="*/ 55880 h 88"/>
                              <a:gd name="T90" fmla="*/ 96520 w 383"/>
                              <a:gd name="T91" fmla="*/ 54610 h 88"/>
                              <a:gd name="T92" fmla="*/ 92710 w 383"/>
                              <a:gd name="T93" fmla="*/ 49530 h 88"/>
                              <a:gd name="T94" fmla="*/ 90170 w 383"/>
                              <a:gd name="T95" fmla="*/ 48260 h 88"/>
                              <a:gd name="T96" fmla="*/ 86360 w 383"/>
                              <a:gd name="T97" fmla="*/ 52070 h 88"/>
                              <a:gd name="T98" fmla="*/ 72390 w 383"/>
                              <a:gd name="T99" fmla="*/ 55880 h 88"/>
                              <a:gd name="T100" fmla="*/ 59055 w 383"/>
                              <a:gd name="T101" fmla="*/ 53340 h 88"/>
                              <a:gd name="T102" fmla="*/ 53975 w 383"/>
                              <a:gd name="T103" fmla="*/ 54610 h 88"/>
                              <a:gd name="T104" fmla="*/ 48260 w 383"/>
                              <a:gd name="T105" fmla="*/ 55880 h 88"/>
                              <a:gd name="T106" fmla="*/ 36195 w 383"/>
                              <a:gd name="T107" fmla="*/ 55880 h 88"/>
                              <a:gd name="T108" fmla="*/ 17780 w 383"/>
                              <a:gd name="T109" fmla="*/ 55880 h 88"/>
                              <a:gd name="T110" fmla="*/ 5715 w 383"/>
                              <a:gd name="T111" fmla="*/ 54610 h 88"/>
                              <a:gd name="T112" fmla="*/ 1270 w 383"/>
                              <a:gd name="T113" fmla="*/ 50800 h 88"/>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383" h="88">
                                <a:moveTo>
                                  <a:pt x="0" y="74"/>
                                </a:moveTo>
                                <a:lnTo>
                                  <a:pt x="0" y="14"/>
                                </a:lnTo>
                                <a:lnTo>
                                  <a:pt x="0" y="12"/>
                                </a:lnTo>
                                <a:lnTo>
                                  <a:pt x="0" y="10"/>
                                </a:lnTo>
                                <a:lnTo>
                                  <a:pt x="2" y="8"/>
                                </a:lnTo>
                                <a:lnTo>
                                  <a:pt x="2" y="6"/>
                                </a:lnTo>
                                <a:lnTo>
                                  <a:pt x="5" y="4"/>
                                </a:lnTo>
                                <a:lnTo>
                                  <a:pt x="7" y="2"/>
                                </a:lnTo>
                                <a:lnTo>
                                  <a:pt x="9" y="2"/>
                                </a:lnTo>
                                <a:lnTo>
                                  <a:pt x="11" y="0"/>
                                </a:lnTo>
                                <a:lnTo>
                                  <a:pt x="13" y="0"/>
                                </a:lnTo>
                                <a:lnTo>
                                  <a:pt x="15" y="0"/>
                                </a:lnTo>
                                <a:lnTo>
                                  <a:pt x="38" y="0"/>
                                </a:lnTo>
                                <a:lnTo>
                                  <a:pt x="40" y="0"/>
                                </a:lnTo>
                                <a:lnTo>
                                  <a:pt x="43" y="0"/>
                                </a:lnTo>
                                <a:lnTo>
                                  <a:pt x="45" y="2"/>
                                </a:lnTo>
                                <a:lnTo>
                                  <a:pt x="47" y="2"/>
                                </a:lnTo>
                                <a:lnTo>
                                  <a:pt x="49" y="0"/>
                                </a:lnTo>
                                <a:lnTo>
                                  <a:pt x="51" y="0"/>
                                </a:lnTo>
                                <a:lnTo>
                                  <a:pt x="53" y="0"/>
                                </a:lnTo>
                                <a:lnTo>
                                  <a:pt x="76" y="0"/>
                                </a:lnTo>
                                <a:lnTo>
                                  <a:pt x="79" y="0"/>
                                </a:lnTo>
                                <a:lnTo>
                                  <a:pt x="81" y="0"/>
                                </a:lnTo>
                                <a:lnTo>
                                  <a:pt x="83" y="2"/>
                                </a:lnTo>
                                <a:lnTo>
                                  <a:pt x="85" y="2"/>
                                </a:lnTo>
                                <a:lnTo>
                                  <a:pt x="87" y="4"/>
                                </a:lnTo>
                                <a:lnTo>
                                  <a:pt x="89" y="6"/>
                                </a:lnTo>
                                <a:lnTo>
                                  <a:pt x="89" y="8"/>
                                </a:lnTo>
                                <a:lnTo>
                                  <a:pt x="91" y="10"/>
                                </a:lnTo>
                                <a:lnTo>
                                  <a:pt x="91" y="8"/>
                                </a:lnTo>
                                <a:lnTo>
                                  <a:pt x="93" y="6"/>
                                </a:lnTo>
                                <a:lnTo>
                                  <a:pt x="95" y="6"/>
                                </a:lnTo>
                                <a:lnTo>
                                  <a:pt x="98" y="4"/>
                                </a:lnTo>
                                <a:lnTo>
                                  <a:pt x="110" y="0"/>
                                </a:lnTo>
                                <a:lnTo>
                                  <a:pt x="112" y="0"/>
                                </a:lnTo>
                                <a:lnTo>
                                  <a:pt x="114" y="0"/>
                                </a:lnTo>
                                <a:lnTo>
                                  <a:pt x="117" y="0"/>
                                </a:lnTo>
                                <a:lnTo>
                                  <a:pt x="119" y="0"/>
                                </a:lnTo>
                                <a:lnTo>
                                  <a:pt x="133" y="4"/>
                                </a:lnTo>
                                <a:lnTo>
                                  <a:pt x="136" y="6"/>
                                </a:lnTo>
                                <a:lnTo>
                                  <a:pt x="138" y="6"/>
                                </a:lnTo>
                                <a:lnTo>
                                  <a:pt x="140" y="8"/>
                                </a:lnTo>
                                <a:lnTo>
                                  <a:pt x="142" y="10"/>
                                </a:lnTo>
                                <a:lnTo>
                                  <a:pt x="142" y="12"/>
                                </a:lnTo>
                                <a:lnTo>
                                  <a:pt x="146" y="19"/>
                                </a:lnTo>
                                <a:lnTo>
                                  <a:pt x="146" y="14"/>
                                </a:lnTo>
                                <a:lnTo>
                                  <a:pt x="146" y="12"/>
                                </a:lnTo>
                                <a:lnTo>
                                  <a:pt x="146" y="10"/>
                                </a:lnTo>
                                <a:lnTo>
                                  <a:pt x="148" y="8"/>
                                </a:lnTo>
                                <a:lnTo>
                                  <a:pt x="148" y="6"/>
                                </a:lnTo>
                                <a:lnTo>
                                  <a:pt x="150" y="4"/>
                                </a:lnTo>
                                <a:lnTo>
                                  <a:pt x="152" y="2"/>
                                </a:lnTo>
                                <a:lnTo>
                                  <a:pt x="155" y="2"/>
                                </a:lnTo>
                                <a:lnTo>
                                  <a:pt x="157" y="0"/>
                                </a:lnTo>
                                <a:lnTo>
                                  <a:pt x="159" y="0"/>
                                </a:lnTo>
                                <a:lnTo>
                                  <a:pt x="161" y="0"/>
                                </a:lnTo>
                                <a:lnTo>
                                  <a:pt x="174" y="0"/>
                                </a:lnTo>
                                <a:lnTo>
                                  <a:pt x="176" y="0"/>
                                </a:lnTo>
                                <a:lnTo>
                                  <a:pt x="178" y="0"/>
                                </a:lnTo>
                                <a:lnTo>
                                  <a:pt x="180" y="2"/>
                                </a:lnTo>
                                <a:lnTo>
                                  <a:pt x="182" y="2"/>
                                </a:lnTo>
                                <a:lnTo>
                                  <a:pt x="184" y="4"/>
                                </a:lnTo>
                                <a:lnTo>
                                  <a:pt x="186" y="6"/>
                                </a:lnTo>
                                <a:lnTo>
                                  <a:pt x="186" y="8"/>
                                </a:lnTo>
                                <a:lnTo>
                                  <a:pt x="188" y="10"/>
                                </a:lnTo>
                                <a:lnTo>
                                  <a:pt x="188" y="12"/>
                                </a:lnTo>
                                <a:lnTo>
                                  <a:pt x="188" y="14"/>
                                </a:lnTo>
                                <a:lnTo>
                                  <a:pt x="188" y="48"/>
                                </a:lnTo>
                                <a:lnTo>
                                  <a:pt x="195" y="48"/>
                                </a:lnTo>
                                <a:lnTo>
                                  <a:pt x="195" y="14"/>
                                </a:lnTo>
                                <a:lnTo>
                                  <a:pt x="195" y="12"/>
                                </a:lnTo>
                                <a:lnTo>
                                  <a:pt x="195" y="10"/>
                                </a:lnTo>
                                <a:lnTo>
                                  <a:pt x="197" y="8"/>
                                </a:lnTo>
                                <a:lnTo>
                                  <a:pt x="197" y="6"/>
                                </a:lnTo>
                                <a:lnTo>
                                  <a:pt x="199" y="4"/>
                                </a:lnTo>
                                <a:lnTo>
                                  <a:pt x="201" y="2"/>
                                </a:lnTo>
                                <a:lnTo>
                                  <a:pt x="203" y="2"/>
                                </a:lnTo>
                                <a:lnTo>
                                  <a:pt x="205" y="0"/>
                                </a:lnTo>
                                <a:lnTo>
                                  <a:pt x="207" y="0"/>
                                </a:lnTo>
                                <a:lnTo>
                                  <a:pt x="209" y="0"/>
                                </a:lnTo>
                                <a:lnTo>
                                  <a:pt x="260" y="0"/>
                                </a:lnTo>
                                <a:lnTo>
                                  <a:pt x="262" y="0"/>
                                </a:lnTo>
                                <a:lnTo>
                                  <a:pt x="264" y="0"/>
                                </a:lnTo>
                                <a:lnTo>
                                  <a:pt x="266" y="2"/>
                                </a:lnTo>
                                <a:lnTo>
                                  <a:pt x="269" y="2"/>
                                </a:lnTo>
                                <a:lnTo>
                                  <a:pt x="271" y="4"/>
                                </a:lnTo>
                                <a:lnTo>
                                  <a:pt x="273" y="2"/>
                                </a:lnTo>
                                <a:lnTo>
                                  <a:pt x="275" y="2"/>
                                </a:lnTo>
                                <a:lnTo>
                                  <a:pt x="277" y="0"/>
                                </a:lnTo>
                                <a:lnTo>
                                  <a:pt x="279" y="0"/>
                                </a:lnTo>
                                <a:lnTo>
                                  <a:pt x="281" y="0"/>
                                </a:lnTo>
                                <a:lnTo>
                                  <a:pt x="296" y="0"/>
                                </a:lnTo>
                                <a:lnTo>
                                  <a:pt x="298" y="0"/>
                                </a:lnTo>
                                <a:lnTo>
                                  <a:pt x="300" y="0"/>
                                </a:lnTo>
                                <a:lnTo>
                                  <a:pt x="302" y="2"/>
                                </a:lnTo>
                                <a:lnTo>
                                  <a:pt x="305" y="2"/>
                                </a:lnTo>
                                <a:lnTo>
                                  <a:pt x="307" y="4"/>
                                </a:lnTo>
                                <a:lnTo>
                                  <a:pt x="309" y="6"/>
                                </a:lnTo>
                                <a:lnTo>
                                  <a:pt x="309" y="8"/>
                                </a:lnTo>
                                <a:lnTo>
                                  <a:pt x="317" y="29"/>
                                </a:lnTo>
                                <a:lnTo>
                                  <a:pt x="317" y="14"/>
                                </a:lnTo>
                                <a:lnTo>
                                  <a:pt x="317" y="12"/>
                                </a:lnTo>
                                <a:lnTo>
                                  <a:pt x="317" y="10"/>
                                </a:lnTo>
                                <a:lnTo>
                                  <a:pt x="319" y="8"/>
                                </a:lnTo>
                                <a:lnTo>
                                  <a:pt x="319" y="6"/>
                                </a:lnTo>
                                <a:lnTo>
                                  <a:pt x="321" y="4"/>
                                </a:lnTo>
                                <a:lnTo>
                                  <a:pt x="324" y="2"/>
                                </a:lnTo>
                                <a:lnTo>
                                  <a:pt x="326" y="2"/>
                                </a:lnTo>
                                <a:lnTo>
                                  <a:pt x="328" y="0"/>
                                </a:lnTo>
                                <a:lnTo>
                                  <a:pt x="330" y="0"/>
                                </a:lnTo>
                                <a:lnTo>
                                  <a:pt x="332" y="0"/>
                                </a:lnTo>
                                <a:lnTo>
                                  <a:pt x="345" y="0"/>
                                </a:lnTo>
                                <a:lnTo>
                                  <a:pt x="347" y="0"/>
                                </a:lnTo>
                                <a:lnTo>
                                  <a:pt x="349" y="0"/>
                                </a:lnTo>
                                <a:lnTo>
                                  <a:pt x="351" y="2"/>
                                </a:lnTo>
                                <a:lnTo>
                                  <a:pt x="353" y="0"/>
                                </a:lnTo>
                                <a:lnTo>
                                  <a:pt x="355" y="0"/>
                                </a:lnTo>
                                <a:lnTo>
                                  <a:pt x="357" y="0"/>
                                </a:lnTo>
                                <a:lnTo>
                                  <a:pt x="368" y="0"/>
                                </a:lnTo>
                                <a:lnTo>
                                  <a:pt x="370" y="0"/>
                                </a:lnTo>
                                <a:lnTo>
                                  <a:pt x="372" y="0"/>
                                </a:lnTo>
                                <a:lnTo>
                                  <a:pt x="374" y="2"/>
                                </a:lnTo>
                                <a:lnTo>
                                  <a:pt x="376" y="2"/>
                                </a:lnTo>
                                <a:lnTo>
                                  <a:pt x="378" y="4"/>
                                </a:lnTo>
                                <a:lnTo>
                                  <a:pt x="381" y="6"/>
                                </a:lnTo>
                                <a:lnTo>
                                  <a:pt x="381" y="8"/>
                                </a:lnTo>
                                <a:lnTo>
                                  <a:pt x="383" y="10"/>
                                </a:lnTo>
                                <a:lnTo>
                                  <a:pt x="383" y="12"/>
                                </a:lnTo>
                                <a:lnTo>
                                  <a:pt x="383" y="14"/>
                                </a:lnTo>
                                <a:lnTo>
                                  <a:pt x="383" y="74"/>
                                </a:lnTo>
                                <a:lnTo>
                                  <a:pt x="383" y="76"/>
                                </a:lnTo>
                                <a:lnTo>
                                  <a:pt x="383" y="78"/>
                                </a:lnTo>
                                <a:lnTo>
                                  <a:pt x="381" y="80"/>
                                </a:lnTo>
                                <a:lnTo>
                                  <a:pt x="381" y="82"/>
                                </a:lnTo>
                                <a:lnTo>
                                  <a:pt x="378" y="84"/>
                                </a:lnTo>
                                <a:lnTo>
                                  <a:pt x="376" y="86"/>
                                </a:lnTo>
                                <a:lnTo>
                                  <a:pt x="374" y="86"/>
                                </a:lnTo>
                                <a:lnTo>
                                  <a:pt x="372" y="88"/>
                                </a:lnTo>
                                <a:lnTo>
                                  <a:pt x="370" y="88"/>
                                </a:lnTo>
                                <a:lnTo>
                                  <a:pt x="368" y="88"/>
                                </a:lnTo>
                                <a:lnTo>
                                  <a:pt x="355" y="88"/>
                                </a:lnTo>
                                <a:lnTo>
                                  <a:pt x="353" y="88"/>
                                </a:lnTo>
                                <a:lnTo>
                                  <a:pt x="351" y="88"/>
                                </a:lnTo>
                                <a:lnTo>
                                  <a:pt x="351" y="86"/>
                                </a:lnTo>
                                <a:lnTo>
                                  <a:pt x="349" y="88"/>
                                </a:lnTo>
                                <a:lnTo>
                                  <a:pt x="347" y="88"/>
                                </a:lnTo>
                                <a:lnTo>
                                  <a:pt x="345" y="88"/>
                                </a:lnTo>
                                <a:lnTo>
                                  <a:pt x="332" y="88"/>
                                </a:lnTo>
                                <a:lnTo>
                                  <a:pt x="330" y="88"/>
                                </a:lnTo>
                                <a:lnTo>
                                  <a:pt x="328" y="88"/>
                                </a:lnTo>
                                <a:lnTo>
                                  <a:pt x="326" y="86"/>
                                </a:lnTo>
                                <a:lnTo>
                                  <a:pt x="324" y="88"/>
                                </a:lnTo>
                                <a:lnTo>
                                  <a:pt x="321" y="88"/>
                                </a:lnTo>
                                <a:lnTo>
                                  <a:pt x="319" y="88"/>
                                </a:lnTo>
                                <a:lnTo>
                                  <a:pt x="309" y="88"/>
                                </a:lnTo>
                                <a:lnTo>
                                  <a:pt x="307" y="88"/>
                                </a:lnTo>
                                <a:lnTo>
                                  <a:pt x="305" y="88"/>
                                </a:lnTo>
                                <a:lnTo>
                                  <a:pt x="302" y="86"/>
                                </a:lnTo>
                                <a:lnTo>
                                  <a:pt x="300" y="86"/>
                                </a:lnTo>
                                <a:lnTo>
                                  <a:pt x="298" y="84"/>
                                </a:lnTo>
                                <a:lnTo>
                                  <a:pt x="296" y="82"/>
                                </a:lnTo>
                                <a:lnTo>
                                  <a:pt x="296" y="80"/>
                                </a:lnTo>
                                <a:lnTo>
                                  <a:pt x="290" y="67"/>
                                </a:lnTo>
                                <a:lnTo>
                                  <a:pt x="283" y="80"/>
                                </a:lnTo>
                                <a:lnTo>
                                  <a:pt x="283" y="82"/>
                                </a:lnTo>
                                <a:lnTo>
                                  <a:pt x="281" y="84"/>
                                </a:lnTo>
                                <a:lnTo>
                                  <a:pt x="279" y="86"/>
                                </a:lnTo>
                                <a:lnTo>
                                  <a:pt x="277" y="86"/>
                                </a:lnTo>
                                <a:lnTo>
                                  <a:pt x="275" y="88"/>
                                </a:lnTo>
                                <a:lnTo>
                                  <a:pt x="273" y="88"/>
                                </a:lnTo>
                                <a:lnTo>
                                  <a:pt x="271" y="88"/>
                                </a:lnTo>
                                <a:lnTo>
                                  <a:pt x="260" y="88"/>
                                </a:lnTo>
                                <a:lnTo>
                                  <a:pt x="209" y="88"/>
                                </a:lnTo>
                                <a:lnTo>
                                  <a:pt x="207" y="88"/>
                                </a:lnTo>
                                <a:lnTo>
                                  <a:pt x="205" y="88"/>
                                </a:lnTo>
                                <a:lnTo>
                                  <a:pt x="205" y="86"/>
                                </a:lnTo>
                                <a:lnTo>
                                  <a:pt x="203" y="88"/>
                                </a:lnTo>
                                <a:lnTo>
                                  <a:pt x="201" y="88"/>
                                </a:lnTo>
                                <a:lnTo>
                                  <a:pt x="199" y="88"/>
                                </a:lnTo>
                                <a:lnTo>
                                  <a:pt x="161" y="88"/>
                                </a:lnTo>
                                <a:lnTo>
                                  <a:pt x="159" y="88"/>
                                </a:lnTo>
                                <a:lnTo>
                                  <a:pt x="157" y="88"/>
                                </a:lnTo>
                                <a:lnTo>
                                  <a:pt x="155" y="86"/>
                                </a:lnTo>
                                <a:lnTo>
                                  <a:pt x="152" y="86"/>
                                </a:lnTo>
                                <a:lnTo>
                                  <a:pt x="150" y="84"/>
                                </a:lnTo>
                                <a:lnTo>
                                  <a:pt x="148" y="82"/>
                                </a:lnTo>
                                <a:lnTo>
                                  <a:pt x="148" y="80"/>
                                </a:lnTo>
                                <a:lnTo>
                                  <a:pt x="146" y="78"/>
                                </a:lnTo>
                                <a:lnTo>
                                  <a:pt x="146" y="76"/>
                                </a:lnTo>
                                <a:lnTo>
                                  <a:pt x="146" y="74"/>
                                </a:lnTo>
                                <a:lnTo>
                                  <a:pt x="146" y="67"/>
                                </a:lnTo>
                                <a:lnTo>
                                  <a:pt x="142" y="76"/>
                                </a:lnTo>
                                <a:lnTo>
                                  <a:pt x="142" y="78"/>
                                </a:lnTo>
                                <a:lnTo>
                                  <a:pt x="140" y="80"/>
                                </a:lnTo>
                                <a:lnTo>
                                  <a:pt x="138" y="82"/>
                                </a:lnTo>
                                <a:lnTo>
                                  <a:pt x="136" y="82"/>
                                </a:lnTo>
                                <a:lnTo>
                                  <a:pt x="133" y="84"/>
                                </a:lnTo>
                                <a:lnTo>
                                  <a:pt x="119" y="88"/>
                                </a:lnTo>
                                <a:lnTo>
                                  <a:pt x="117" y="88"/>
                                </a:lnTo>
                                <a:lnTo>
                                  <a:pt x="114" y="88"/>
                                </a:lnTo>
                                <a:lnTo>
                                  <a:pt x="112" y="88"/>
                                </a:lnTo>
                                <a:lnTo>
                                  <a:pt x="98" y="86"/>
                                </a:lnTo>
                                <a:lnTo>
                                  <a:pt x="95" y="86"/>
                                </a:lnTo>
                                <a:lnTo>
                                  <a:pt x="93" y="84"/>
                                </a:lnTo>
                                <a:lnTo>
                                  <a:pt x="91" y="84"/>
                                </a:lnTo>
                                <a:lnTo>
                                  <a:pt x="89" y="82"/>
                                </a:lnTo>
                                <a:lnTo>
                                  <a:pt x="87" y="84"/>
                                </a:lnTo>
                                <a:lnTo>
                                  <a:pt x="85" y="86"/>
                                </a:lnTo>
                                <a:lnTo>
                                  <a:pt x="83" y="86"/>
                                </a:lnTo>
                                <a:lnTo>
                                  <a:pt x="81" y="88"/>
                                </a:lnTo>
                                <a:lnTo>
                                  <a:pt x="79" y="88"/>
                                </a:lnTo>
                                <a:lnTo>
                                  <a:pt x="76" y="88"/>
                                </a:lnTo>
                                <a:lnTo>
                                  <a:pt x="64" y="88"/>
                                </a:lnTo>
                                <a:lnTo>
                                  <a:pt x="62" y="88"/>
                                </a:lnTo>
                                <a:lnTo>
                                  <a:pt x="59" y="88"/>
                                </a:lnTo>
                                <a:lnTo>
                                  <a:pt x="57" y="88"/>
                                </a:lnTo>
                                <a:lnTo>
                                  <a:pt x="34" y="88"/>
                                </a:lnTo>
                                <a:lnTo>
                                  <a:pt x="32" y="88"/>
                                </a:lnTo>
                                <a:lnTo>
                                  <a:pt x="30" y="88"/>
                                </a:lnTo>
                                <a:lnTo>
                                  <a:pt x="28" y="88"/>
                                </a:lnTo>
                                <a:lnTo>
                                  <a:pt x="15" y="88"/>
                                </a:lnTo>
                                <a:lnTo>
                                  <a:pt x="13" y="88"/>
                                </a:lnTo>
                                <a:lnTo>
                                  <a:pt x="11" y="88"/>
                                </a:lnTo>
                                <a:lnTo>
                                  <a:pt x="9" y="86"/>
                                </a:lnTo>
                                <a:lnTo>
                                  <a:pt x="7" y="86"/>
                                </a:lnTo>
                                <a:lnTo>
                                  <a:pt x="5" y="84"/>
                                </a:lnTo>
                                <a:lnTo>
                                  <a:pt x="2" y="82"/>
                                </a:lnTo>
                                <a:lnTo>
                                  <a:pt x="2" y="80"/>
                                </a:lnTo>
                                <a:lnTo>
                                  <a:pt x="0" y="78"/>
                                </a:lnTo>
                                <a:lnTo>
                                  <a:pt x="0" y="76"/>
                                </a:lnTo>
                                <a:lnTo>
                                  <a:pt x="0" y="7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0" name="Rectangle 601"/>
                        <wps:cNvSpPr>
                          <a:spLocks noChangeArrowheads="1"/>
                        </wps:cNvSpPr>
                        <wps:spPr bwMode="auto">
                          <a:xfrm>
                            <a:off x="3193400" y="2795210"/>
                            <a:ext cx="21209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MCLEAN</w:t>
                              </w:r>
                            </w:p>
                          </w:txbxContent>
                        </wps:txbx>
                        <wps:bodyPr rot="0" vert="horz" wrap="none" lIns="0" tIns="0" rIns="0" bIns="0" anchor="t" anchorCtr="0" upright="1">
                          <a:spAutoFit/>
                        </wps:bodyPr>
                      </wps:wsp>
                      <wps:wsp>
                        <wps:cNvPr id="2831" name="Rectangle 602"/>
                        <wps:cNvSpPr>
                          <a:spLocks noChangeArrowheads="1"/>
                        </wps:cNvSpPr>
                        <wps:spPr bwMode="auto">
                          <a:xfrm>
                            <a:off x="3169200" y="1793206"/>
                            <a:ext cx="22034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LASALLE</w:t>
                              </w:r>
                            </w:p>
                          </w:txbxContent>
                        </wps:txbx>
                        <wps:bodyPr rot="0" vert="horz" wrap="none" lIns="0" tIns="0" rIns="0" bIns="0" anchor="t" anchorCtr="0" upright="1">
                          <a:spAutoFit/>
                        </wps:bodyPr>
                      </wps:wsp>
                      <wps:wsp>
                        <wps:cNvPr id="2832" name="Freeform 603"/>
                        <wps:cNvSpPr>
                          <a:spLocks/>
                        </wps:cNvSpPr>
                        <wps:spPr bwMode="auto">
                          <a:xfrm>
                            <a:off x="3168000" y="1795706"/>
                            <a:ext cx="250800" cy="56500"/>
                          </a:xfrm>
                          <a:custGeom>
                            <a:avLst/>
                            <a:gdLst>
                              <a:gd name="T0" fmla="*/ 0 w 395"/>
                              <a:gd name="T1" fmla="*/ 6350 h 89"/>
                              <a:gd name="T2" fmla="*/ 3810 w 395"/>
                              <a:gd name="T3" fmla="*/ 1270 h 89"/>
                              <a:gd name="T4" fmla="*/ 9525 w 395"/>
                              <a:gd name="T5" fmla="*/ 0 h 89"/>
                              <a:gd name="T6" fmla="*/ 20320 w 395"/>
                              <a:gd name="T7" fmla="*/ 1270 h 89"/>
                              <a:gd name="T8" fmla="*/ 24130 w 395"/>
                              <a:gd name="T9" fmla="*/ 5080 h 89"/>
                              <a:gd name="T10" fmla="*/ 25400 w 395"/>
                              <a:gd name="T11" fmla="*/ 30480 h 89"/>
                              <a:gd name="T12" fmla="*/ 40005 w 395"/>
                              <a:gd name="T13" fmla="*/ 2540 h 89"/>
                              <a:gd name="T14" fmla="*/ 45720 w 395"/>
                              <a:gd name="T15" fmla="*/ 0 h 89"/>
                              <a:gd name="T16" fmla="*/ 59055 w 395"/>
                              <a:gd name="T17" fmla="*/ 0 h 89"/>
                              <a:gd name="T18" fmla="*/ 64770 w 395"/>
                              <a:gd name="T19" fmla="*/ 3810 h 89"/>
                              <a:gd name="T20" fmla="*/ 67310 w 395"/>
                              <a:gd name="T21" fmla="*/ 7620 h 89"/>
                              <a:gd name="T22" fmla="*/ 76835 w 395"/>
                              <a:gd name="T23" fmla="*/ 1270 h 89"/>
                              <a:gd name="T24" fmla="*/ 90170 w 395"/>
                              <a:gd name="T25" fmla="*/ 0 h 89"/>
                              <a:gd name="T26" fmla="*/ 104775 w 395"/>
                              <a:gd name="T27" fmla="*/ 2540 h 89"/>
                              <a:gd name="T28" fmla="*/ 113030 w 395"/>
                              <a:gd name="T29" fmla="*/ 10795 h 89"/>
                              <a:gd name="T30" fmla="*/ 116840 w 395"/>
                              <a:gd name="T31" fmla="*/ 2540 h 89"/>
                              <a:gd name="T32" fmla="*/ 121920 w 395"/>
                              <a:gd name="T33" fmla="*/ 0 h 89"/>
                              <a:gd name="T34" fmla="*/ 135255 w 395"/>
                              <a:gd name="T35" fmla="*/ 0 h 89"/>
                              <a:gd name="T36" fmla="*/ 140970 w 395"/>
                              <a:gd name="T37" fmla="*/ 3810 h 89"/>
                              <a:gd name="T38" fmla="*/ 144780 w 395"/>
                              <a:gd name="T39" fmla="*/ 0 h 89"/>
                              <a:gd name="T40" fmla="*/ 156845 w 395"/>
                              <a:gd name="T41" fmla="*/ 0 h 89"/>
                              <a:gd name="T42" fmla="*/ 162560 w 395"/>
                              <a:gd name="T43" fmla="*/ 2540 h 89"/>
                              <a:gd name="T44" fmla="*/ 165100 w 395"/>
                              <a:gd name="T45" fmla="*/ 7620 h 89"/>
                              <a:gd name="T46" fmla="*/ 170180 w 395"/>
                              <a:gd name="T47" fmla="*/ 9525 h 89"/>
                              <a:gd name="T48" fmla="*/ 171450 w 395"/>
                              <a:gd name="T49" fmla="*/ 3810 h 89"/>
                              <a:gd name="T50" fmla="*/ 177165 w 395"/>
                              <a:gd name="T51" fmla="*/ 0 h 89"/>
                              <a:gd name="T52" fmla="*/ 187960 w 395"/>
                              <a:gd name="T53" fmla="*/ 0 h 89"/>
                              <a:gd name="T54" fmla="*/ 193040 w 395"/>
                              <a:gd name="T55" fmla="*/ 2540 h 89"/>
                              <a:gd name="T56" fmla="*/ 195580 w 395"/>
                              <a:gd name="T57" fmla="*/ 7620 h 89"/>
                              <a:gd name="T58" fmla="*/ 201295 w 395"/>
                              <a:gd name="T59" fmla="*/ 9525 h 89"/>
                              <a:gd name="T60" fmla="*/ 202565 w 395"/>
                              <a:gd name="T61" fmla="*/ 3810 h 89"/>
                              <a:gd name="T62" fmla="*/ 208280 w 395"/>
                              <a:gd name="T63" fmla="*/ 0 h 89"/>
                              <a:gd name="T64" fmla="*/ 242570 w 395"/>
                              <a:gd name="T65" fmla="*/ 0 h 89"/>
                              <a:gd name="T66" fmla="*/ 248285 w 395"/>
                              <a:gd name="T67" fmla="*/ 2540 h 89"/>
                              <a:gd name="T68" fmla="*/ 250825 w 395"/>
                              <a:gd name="T69" fmla="*/ 7620 h 89"/>
                              <a:gd name="T70" fmla="*/ 250825 w 395"/>
                              <a:gd name="T71" fmla="*/ 18415 h 89"/>
                              <a:gd name="T72" fmla="*/ 250825 w 395"/>
                              <a:gd name="T73" fmla="*/ 24130 h 89"/>
                              <a:gd name="T74" fmla="*/ 249555 w 395"/>
                              <a:gd name="T75" fmla="*/ 36195 h 89"/>
                              <a:gd name="T76" fmla="*/ 250825 w 395"/>
                              <a:gd name="T77" fmla="*/ 46990 h 89"/>
                              <a:gd name="T78" fmla="*/ 249555 w 395"/>
                              <a:gd name="T79" fmla="*/ 52070 h 89"/>
                              <a:gd name="T80" fmla="*/ 244475 w 395"/>
                              <a:gd name="T81" fmla="*/ 56515 h 89"/>
                              <a:gd name="T82" fmla="*/ 209550 w 395"/>
                              <a:gd name="T83" fmla="*/ 56515 h 89"/>
                              <a:gd name="T84" fmla="*/ 203835 w 395"/>
                              <a:gd name="T85" fmla="*/ 56515 h 89"/>
                              <a:gd name="T86" fmla="*/ 177165 w 395"/>
                              <a:gd name="T87" fmla="*/ 56515 h 89"/>
                              <a:gd name="T88" fmla="*/ 171450 w 395"/>
                              <a:gd name="T89" fmla="*/ 56515 h 89"/>
                              <a:gd name="T90" fmla="*/ 138430 w 395"/>
                              <a:gd name="T91" fmla="*/ 56515 h 89"/>
                              <a:gd name="T92" fmla="*/ 132715 w 395"/>
                              <a:gd name="T93" fmla="*/ 52070 h 89"/>
                              <a:gd name="T94" fmla="*/ 125095 w 395"/>
                              <a:gd name="T95" fmla="*/ 52070 h 89"/>
                              <a:gd name="T96" fmla="*/ 119380 w 395"/>
                              <a:gd name="T97" fmla="*/ 56515 h 89"/>
                              <a:gd name="T98" fmla="*/ 108585 w 395"/>
                              <a:gd name="T99" fmla="*/ 56515 h 89"/>
                              <a:gd name="T100" fmla="*/ 103505 w 395"/>
                              <a:gd name="T101" fmla="*/ 56515 h 89"/>
                              <a:gd name="T102" fmla="*/ 90170 w 395"/>
                              <a:gd name="T103" fmla="*/ 56515 h 89"/>
                              <a:gd name="T104" fmla="*/ 74930 w 395"/>
                              <a:gd name="T105" fmla="*/ 54610 h 89"/>
                              <a:gd name="T106" fmla="*/ 69850 w 395"/>
                              <a:gd name="T107" fmla="*/ 56515 h 89"/>
                              <a:gd name="T108" fmla="*/ 59055 w 395"/>
                              <a:gd name="T109" fmla="*/ 54610 h 89"/>
                              <a:gd name="T110" fmla="*/ 55245 w 395"/>
                              <a:gd name="T111" fmla="*/ 50800 h 89"/>
                              <a:gd name="T112" fmla="*/ 48260 w 395"/>
                              <a:gd name="T113" fmla="*/ 50800 h 89"/>
                              <a:gd name="T114" fmla="*/ 44450 w 395"/>
                              <a:gd name="T115" fmla="*/ 54610 h 89"/>
                              <a:gd name="T116" fmla="*/ 32385 w 395"/>
                              <a:gd name="T117" fmla="*/ 56515 h 89"/>
                              <a:gd name="T118" fmla="*/ 5715 w 395"/>
                              <a:gd name="T119" fmla="*/ 54610 h 89"/>
                              <a:gd name="T120" fmla="*/ 1270 w 395"/>
                              <a:gd name="T121" fmla="*/ 50800 h 89"/>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395" h="89">
                                <a:moveTo>
                                  <a:pt x="0" y="74"/>
                                </a:moveTo>
                                <a:lnTo>
                                  <a:pt x="0" y="15"/>
                                </a:lnTo>
                                <a:lnTo>
                                  <a:pt x="0" y="12"/>
                                </a:lnTo>
                                <a:lnTo>
                                  <a:pt x="0" y="10"/>
                                </a:lnTo>
                                <a:lnTo>
                                  <a:pt x="2" y="8"/>
                                </a:lnTo>
                                <a:lnTo>
                                  <a:pt x="2" y="6"/>
                                </a:lnTo>
                                <a:lnTo>
                                  <a:pt x="4" y="4"/>
                                </a:lnTo>
                                <a:lnTo>
                                  <a:pt x="6" y="2"/>
                                </a:lnTo>
                                <a:lnTo>
                                  <a:pt x="9" y="2"/>
                                </a:lnTo>
                                <a:lnTo>
                                  <a:pt x="11" y="0"/>
                                </a:lnTo>
                                <a:lnTo>
                                  <a:pt x="13" y="0"/>
                                </a:lnTo>
                                <a:lnTo>
                                  <a:pt x="15" y="0"/>
                                </a:lnTo>
                                <a:lnTo>
                                  <a:pt x="25" y="0"/>
                                </a:lnTo>
                                <a:lnTo>
                                  <a:pt x="28" y="0"/>
                                </a:lnTo>
                                <a:lnTo>
                                  <a:pt x="30" y="0"/>
                                </a:lnTo>
                                <a:lnTo>
                                  <a:pt x="32" y="2"/>
                                </a:lnTo>
                                <a:lnTo>
                                  <a:pt x="34" y="2"/>
                                </a:lnTo>
                                <a:lnTo>
                                  <a:pt x="36" y="4"/>
                                </a:lnTo>
                                <a:lnTo>
                                  <a:pt x="38" y="6"/>
                                </a:lnTo>
                                <a:lnTo>
                                  <a:pt x="38" y="8"/>
                                </a:lnTo>
                                <a:lnTo>
                                  <a:pt x="40" y="10"/>
                                </a:lnTo>
                                <a:lnTo>
                                  <a:pt x="40" y="12"/>
                                </a:lnTo>
                                <a:lnTo>
                                  <a:pt x="40" y="15"/>
                                </a:lnTo>
                                <a:lnTo>
                                  <a:pt x="40" y="48"/>
                                </a:lnTo>
                                <a:lnTo>
                                  <a:pt x="44" y="48"/>
                                </a:lnTo>
                                <a:lnTo>
                                  <a:pt x="61" y="8"/>
                                </a:lnTo>
                                <a:lnTo>
                                  <a:pt x="61" y="6"/>
                                </a:lnTo>
                                <a:lnTo>
                                  <a:pt x="63" y="4"/>
                                </a:lnTo>
                                <a:lnTo>
                                  <a:pt x="66" y="2"/>
                                </a:lnTo>
                                <a:lnTo>
                                  <a:pt x="68" y="2"/>
                                </a:lnTo>
                                <a:lnTo>
                                  <a:pt x="70" y="0"/>
                                </a:lnTo>
                                <a:lnTo>
                                  <a:pt x="72" y="0"/>
                                </a:lnTo>
                                <a:lnTo>
                                  <a:pt x="74" y="0"/>
                                </a:lnTo>
                                <a:lnTo>
                                  <a:pt x="89" y="0"/>
                                </a:lnTo>
                                <a:lnTo>
                                  <a:pt x="91" y="0"/>
                                </a:lnTo>
                                <a:lnTo>
                                  <a:pt x="93" y="0"/>
                                </a:lnTo>
                                <a:lnTo>
                                  <a:pt x="95" y="2"/>
                                </a:lnTo>
                                <a:lnTo>
                                  <a:pt x="97" y="2"/>
                                </a:lnTo>
                                <a:lnTo>
                                  <a:pt x="99" y="4"/>
                                </a:lnTo>
                                <a:lnTo>
                                  <a:pt x="102" y="6"/>
                                </a:lnTo>
                                <a:lnTo>
                                  <a:pt x="102" y="8"/>
                                </a:lnTo>
                                <a:lnTo>
                                  <a:pt x="104" y="10"/>
                                </a:lnTo>
                                <a:lnTo>
                                  <a:pt x="104" y="15"/>
                                </a:lnTo>
                                <a:lnTo>
                                  <a:pt x="106" y="12"/>
                                </a:lnTo>
                                <a:lnTo>
                                  <a:pt x="108" y="10"/>
                                </a:lnTo>
                                <a:lnTo>
                                  <a:pt x="116" y="4"/>
                                </a:lnTo>
                                <a:lnTo>
                                  <a:pt x="118" y="4"/>
                                </a:lnTo>
                                <a:lnTo>
                                  <a:pt x="121" y="2"/>
                                </a:lnTo>
                                <a:lnTo>
                                  <a:pt x="123" y="2"/>
                                </a:lnTo>
                                <a:lnTo>
                                  <a:pt x="137" y="0"/>
                                </a:lnTo>
                                <a:lnTo>
                                  <a:pt x="140" y="0"/>
                                </a:lnTo>
                                <a:lnTo>
                                  <a:pt x="142" y="0"/>
                                </a:lnTo>
                                <a:lnTo>
                                  <a:pt x="159" y="2"/>
                                </a:lnTo>
                                <a:lnTo>
                                  <a:pt x="161" y="2"/>
                                </a:lnTo>
                                <a:lnTo>
                                  <a:pt x="163" y="4"/>
                                </a:lnTo>
                                <a:lnTo>
                                  <a:pt x="165" y="4"/>
                                </a:lnTo>
                                <a:lnTo>
                                  <a:pt x="165" y="6"/>
                                </a:lnTo>
                                <a:lnTo>
                                  <a:pt x="175" y="15"/>
                                </a:lnTo>
                                <a:lnTo>
                                  <a:pt x="178" y="15"/>
                                </a:lnTo>
                                <a:lnTo>
                                  <a:pt x="178" y="17"/>
                                </a:lnTo>
                                <a:lnTo>
                                  <a:pt x="180" y="10"/>
                                </a:lnTo>
                                <a:lnTo>
                                  <a:pt x="182" y="8"/>
                                </a:lnTo>
                                <a:lnTo>
                                  <a:pt x="182" y="6"/>
                                </a:lnTo>
                                <a:lnTo>
                                  <a:pt x="184" y="4"/>
                                </a:lnTo>
                                <a:lnTo>
                                  <a:pt x="186" y="2"/>
                                </a:lnTo>
                                <a:lnTo>
                                  <a:pt x="188" y="2"/>
                                </a:lnTo>
                                <a:lnTo>
                                  <a:pt x="190" y="0"/>
                                </a:lnTo>
                                <a:lnTo>
                                  <a:pt x="192" y="0"/>
                                </a:lnTo>
                                <a:lnTo>
                                  <a:pt x="194" y="0"/>
                                </a:lnTo>
                                <a:lnTo>
                                  <a:pt x="209" y="0"/>
                                </a:lnTo>
                                <a:lnTo>
                                  <a:pt x="211" y="0"/>
                                </a:lnTo>
                                <a:lnTo>
                                  <a:pt x="213" y="0"/>
                                </a:lnTo>
                                <a:lnTo>
                                  <a:pt x="216" y="2"/>
                                </a:lnTo>
                                <a:lnTo>
                                  <a:pt x="218" y="2"/>
                                </a:lnTo>
                                <a:lnTo>
                                  <a:pt x="220" y="4"/>
                                </a:lnTo>
                                <a:lnTo>
                                  <a:pt x="222" y="6"/>
                                </a:lnTo>
                                <a:lnTo>
                                  <a:pt x="222" y="4"/>
                                </a:lnTo>
                                <a:lnTo>
                                  <a:pt x="224" y="2"/>
                                </a:lnTo>
                                <a:lnTo>
                                  <a:pt x="226" y="2"/>
                                </a:lnTo>
                                <a:lnTo>
                                  <a:pt x="228" y="0"/>
                                </a:lnTo>
                                <a:lnTo>
                                  <a:pt x="230" y="0"/>
                                </a:lnTo>
                                <a:lnTo>
                                  <a:pt x="232" y="0"/>
                                </a:lnTo>
                                <a:lnTo>
                                  <a:pt x="245" y="0"/>
                                </a:lnTo>
                                <a:lnTo>
                                  <a:pt x="247" y="0"/>
                                </a:lnTo>
                                <a:lnTo>
                                  <a:pt x="249" y="0"/>
                                </a:lnTo>
                                <a:lnTo>
                                  <a:pt x="251" y="2"/>
                                </a:lnTo>
                                <a:lnTo>
                                  <a:pt x="254" y="2"/>
                                </a:lnTo>
                                <a:lnTo>
                                  <a:pt x="256" y="4"/>
                                </a:lnTo>
                                <a:lnTo>
                                  <a:pt x="258" y="6"/>
                                </a:lnTo>
                                <a:lnTo>
                                  <a:pt x="258" y="8"/>
                                </a:lnTo>
                                <a:lnTo>
                                  <a:pt x="260" y="10"/>
                                </a:lnTo>
                                <a:lnTo>
                                  <a:pt x="260" y="12"/>
                                </a:lnTo>
                                <a:lnTo>
                                  <a:pt x="260" y="15"/>
                                </a:lnTo>
                                <a:lnTo>
                                  <a:pt x="260" y="48"/>
                                </a:lnTo>
                                <a:lnTo>
                                  <a:pt x="268" y="48"/>
                                </a:lnTo>
                                <a:lnTo>
                                  <a:pt x="268" y="15"/>
                                </a:lnTo>
                                <a:lnTo>
                                  <a:pt x="268" y="12"/>
                                </a:lnTo>
                                <a:lnTo>
                                  <a:pt x="268" y="10"/>
                                </a:lnTo>
                                <a:lnTo>
                                  <a:pt x="270" y="8"/>
                                </a:lnTo>
                                <a:lnTo>
                                  <a:pt x="270" y="6"/>
                                </a:lnTo>
                                <a:lnTo>
                                  <a:pt x="273" y="4"/>
                                </a:lnTo>
                                <a:lnTo>
                                  <a:pt x="275" y="2"/>
                                </a:lnTo>
                                <a:lnTo>
                                  <a:pt x="277" y="2"/>
                                </a:lnTo>
                                <a:lnTo>
                                  <a:pt x="279" y="0"/>
                                </a:lnTo>
                                <a:lnTo>
                                  <a:pt x="281" y="0"/>
                                </a:lnTo>
                                <a:lnTo>
                                  <a:pt x="283" y="0"/>
                                </a:lnTo>
                                <a:lnTo>
                                  <a:pt x="294" y="0"/>
                                </a:lnTo>
                                <a:lnTo>
                                  <a:pt x="296" y="0"/>
                                </a:lnTo>
                                <a:lnTo>
                                  <a:pt x="298" y="0"/>
                                </a:lnTo>
                                <a:lnTo>
                                  <a:pt x="300" y="2"/>
                                </a:lnTo>
                                <a:lnTo>
                                  <a:pt x="302" y="2"/>
                                </a:lnTo>
                                <a:lnTo>
                                  <a:pt x="304" y="4"/>
                                </a:lnTo>
                                <a:lnTo>
                                  <a:pt x="306" y="6"/>
                                </a:lnTo>
                                <a:lnTo>
                                  <a:pt x="306" y="8"/>
                                </a:lnTo>
                                <a:lnTo>
                                  <a:pt x="308" y="10"/>
                                </a:lnTo>
                                <a:lnTo>
                                  <a:pt x="308" y="12"/>
                                </a:lnTo>
                                <a:lnTo>
                                  <a:pt x="308" y="15"/>
                                </a:lnTo>
                                <a:lnTo>
                                  <a:pt x="308" y="48"/>
                                </a:lnTo>
                                <a:lnTo>
                                  <a:pt x="317" y="48"/>
                                </a:lnTo>
                                <a:lnTo>
                                  <a:pt x="317" y="15"/>
                                </a:lnTo>
                                <a:lnTo>
                                  <a:pt x="317" y="12"/>
                                </a:lnTo>
                                <a:lnTo>
                                  <a:pt x="317" y="10"/>
                                </a:lnTo>
                                <a:lnTo>
                                  <a:pt x="319" y="8"/>
                                </a:lnTo>
                                <a:lnTo>
                                  <a:pt x="319" y="6"/>
                                </a:lnTo>
                                <a:lnTo>
                                  <a:pt x="321" y="4"/>
                                </a:lnTo>
                                <a:lnTo>
                                  <a:pt x="323" y="2"/>
                                </a:lnTo>
                                <a:lnTo>
                                  <a:pt x="325" y="2"/>
                                </a:lnTo>
                                <a:lnTo>
                                  <a:pt x="328" y="0"/>
                                </a:lnTo>
                                <a:lnTo>
                                  <a:pt x="330" y="0"/>
                                </a:lnTo>
                                <a:lnTo>
                                  <a:pt x="332" y="0"/>
                                </a:lnTo>
                                <a:lnTo>
                                  <a:pt x="380" y="0"/>
                                </a:lnTo>
                                <a:lnTo>
                                  <a:pt x="382" y="0"/>
                                </a:lnTo>
                                <a:lnTo>
                                  <a:pt x="385" y="0"/>
                                </a:lnTo>
                                <a:lnTo>
                                  <a:pt x="387" y="2"/>
                                </a:lnTo>
                                <a:lnTo>
                                  <a:pt x="389" y="2"/>
                                </a:lnTo>
                                <a:lnTo>
                                  <a:pt x="391" y="4"/>
                                </a:lnTo>
                                <a:lnTo>
                                  <a:pt x="393" y="6"/>
                                </a:lnTo>
                                <a:lnTo>
                                  <a:pt x="393" y="8"/>
                                </a:lnTo>
                                <a:lnTo>
                                  <a:pt x="395" y="10"/>
                                </a:lnTo>
                                <a:lnTo>
                                  <a:pt x="395" y="12"/>
                                </a:lnTo>
                                <a:lnTo>
                                  <a:pt x="395" y="15"/>
                                </a:lnTo>
                                <a:lnTo>
                                  <a:pt x="395" y="25"/>
                                </a:lnTo>
                                <a:lnTo>
                                  <a:pt x="395" y="27"/>
                                </a:lnTo>
                                <a:lnTo>
                                  <a:pt x="395" y="29"/>
                                </a:lnTo>
                                <a:lnTo>
                                  <a:pt x="393" y="31"/>
                                </a:lnTo>
                                <a:lnTo>
                                  <a:pt x="395" y="34"/>
                                </a:lnTo>
                                <a:lnTo>
                                  <a:pt x="395" y="36"/>
                                </a:lnTo>
                                <a:lnTo>
                                  <a:pt x="395" y="38"/>
                                </a:lnTo>
                                <a:lnTo>
                                  <a:pt x="395" y="50"/>
                                </a:lnTo>
                                <a:lnTo>
                                  <a:pt x="395" y="53"/>
                                </a:lnTo>
                                <a:lnTo>
                                  <a:pt x="395" y="55"/>
                                </a:lnTo>
                                <a:lnTo>
                                  <a:pt x="393" y="57"/>
                                </a:lnTo>
                                <a:lnTo>
                                  <a:pt x="395" y="59"/>
                                </a:lnTo>
                                <a:lnTo>
                                  <a:pt x="395" y="61"/>
                                </a:lnTo>
                                <a:lnTo>
                                  <a:pt x="395" y="63"/>
                                </a:lnTo>
                                <a:lnTo>
                                  <a:pt x="395" y="74"/>
                                </a:lnTo>
                                <a:lnTo>
                                  <a:pt x="395" y="76"/>
                                </a:lnTo>
                                <a:lnTo>
                                  <a:pt x="395" y="78"/>
                                </a:lnTo>
                                <a:lnTo>
                                  <a:pt x="393" y="80"/>
                                </a:lnTo>
                                <a:lnTo>
                                  <a:pt x="393" y="82"/>
                                </a:lnTo>
                                <a:lnTo>
                                  <a:pt x="391" y="84"/>
                                </a:lnTo>
                                <a:lnTo>
                                  <a:pt x="389" y="86"/>
                                </a:lnTo>
                                <a:lnTo>
                                  <a:pt x="387" y="86"/>
                                </a:lnTo>
                                <a:lnTo>
                                  <a:pt x="385" y="89"/>
                                </a:lnTo>
                                <a:lnTo>
                                  <a:pt x="382" y="89"/>
                                </a:lnTo>
                                <a:lnTo>
                                  <a:pt x="380" y="89"/>
                                </a:lnTo>
                                <a:lnTo>
                                  <a:pt x="332" y="89"/>
                                </a:lnTo>
                                <a:lnTo>
                                  <a:pt x="330" y="89"/>
                                </a:lnTo>
                                <a:lnTo>
                                  <a:pt x="328" y="89"/>
                                </a:lnTo>
                                <a:lnTo>
                                  <a:pt x="325" y="86"/>
                                </a:lnTo>
                                <a:lnTo>
                                  <a:pt x="323" y="89"/>
                                </a:lnTo>
                                <a:lnTo>
                                  <a:pt x="321" y="89"/>
                                </a:lnTo>
                                <a:lnTo>
                                  <a:pt x="319" y="89"/>
                                </a:lnTo>
                                <a:lnTo>
                                  <a:pt x="283" y="89"/>
                                </a:lnTo>
                                <a:lnTo>
                                  <a:pt x="281" y="89"/>
                                </a:lnTo>
                                <a:lnTo>
                                  <a:pt x="279" y="89"/>
                                </a:lnTo>
                                <a:lnTo>
                                  <a:pt x="277" y="86"/>
                                </a:lnTo>
                                <a:lnTo>
                                  <a:pt x="275" y="89"/>
                                </a:lnTo>
                                <a:lnTo>
                                  <a:pt x="273" y="89"/>
                                </a:lnTo>
                                <a:lnTo>
                                  <a:pt x="270" y="89"/>
                                </a:lnTo>
                                <a:lnTo>
                                  <a:pt x="232" y="89"/>
                                </a:lnTo>
                                <a:lnTo>
                                  <a:pt x="222" y="89"/>
                                </a:lnTo>
                                <a:lnTo>
                                  <a:pt x="220" y="89"/>
                                </a:lnTo>
                                <a:lnTo>
                                  <a:pt x="218" y="89"/>
                                </a:lnTo>
                                <a:lnTo>
                                  <a:pt x="216" y="86"/>
                                </a:lnTo>
                                <a:lnTo>
                                  <a:pt x="213" y="86"/>
                                </a:lnTo>
                                <a:lnTo>
                                  <a:pt x="211" y="84"/>
                                </a:lnTo>
                                <a:lnTo>
                                  <a:pt x="209" y="82"/>
                                </a:lnTo>
                                <a:lnTo>
                                  <a:pt x="209" y="80"/>
                                </a:lnTo>
                                <a:lnTo>
                                  <a:pt x="203" y="67"/>
                                </a:lnTo>
                                <a:lnTo>
                                  <a:pt x="197" y="80"/>
                                </a:lnTo>
                                <a:lnTo>
                                  <a:pt x="197" y="82"/>
                                </a:lnTo>
                                <a:lnTo>
                                  <a:pt x="194" y="84"/>
                                </a:lnTo>
                                <a:lnTo>
                                  <a:pt x="192" y="86"/>
                                </a:lnTo>
                                <a:lnTo>
                                  <a:pt x="190" y="86"/>
                                </a:lnTo>
                                <a:lnTo>
                                  <a:pt x="188" y="89"/>
                                </a:lnTo>
                                <a:lnTo>
                                  <a:pt x="186" y="89"/>
                                </a:lnTo>
                                <a:lnTo>
                                  <a:pt x="184" y="89"/>
                                </a:lnTo>
                                <a:lnTo>
                                  <a:pt x="173" y="89"/>
                                </a:lnTo>
                                <a:lnTo>
                                  <a:pt x="171" y="89"/>
                                </a:lnTo>
                                <a:lnTo>
                                  <a:pt x="169" y="89"/>
                                </a:lnTo>
                                <a:lnTo>
                                  <a:pt x="167" y="86"/>
                                </a:lnTo>
                                <a:lnTo>
                                  <a:pt x="165" y="86"/>
                                </a:lnTo>
                                <a:lnTo>
                                  <a:pt x="163" y="89"/>
                                </a:lnTo>
                                <a:lnTo>
                                  <a:pt x="161" y="89"/>
                                </a:lnTo>
                                <a:lnTo>
                                  <a:pt x="159" y="89"/>
                                </a:lnTo>
                                <a:lnTo>
                                  <a:pt x="144" y="89"/>
                                </a:lnTo>
                                <a:lnTo>
                                  <a:pt x="142" y="89"/>
                                </a:lnTo>
                                <a:lnTo>
                                  <a:pt x="125" y="86"/>
                                </a:lnTo>
                                <a:lnTo>
                                  <a:pt x="123" y="86"/>
                                </a:lnTo>
                                <a:lnTo>
                                  <a:pt x="121" y="84"/>
                                </a:lnTo>
                                <a:lnTo>
                                  <a:pt x="118" y="86"/>
                                </a:lnTo>
                                <a:lnTo>
                                  <a:pt x="116" y="86"/>
                                </a:lnTo>
                                <a:lnTo>
                                  <a:pt x="114" y="89"/>
                                </a:lnTo>
                                <a:lnTo>
                                  <a:pt x="112" y="89"/>
                                </a:lnTo>
                                <a:lnTo>
                                  <a:pt x="110" y="89"/>
                                </a:lnTo>
                                <a:lnTo>
                                  <a:pt x="99" y="89"/>
                                </a:lnTo>
                                <a:lnTo>
                                  <a:pt x="97" y="89"/>
                                </a:lnTo>
                                <a:lnTo>
                                  <a:pt x="95" y="89"/>
                                </a:lnTo>
                                <a:lnTo>
                                  <a:pt x="93" y="86"/>
                                </a:lnTo>
                                <a:lnTo>
                                  <a:pt x="91" y="86"/>
                                </a:lnTo>
                                <a:lnTo>
                                  <a:pt x="89" y="84"/>
                                </a:lnTo>
                                <a:lnTo>
                                  <a:pt x="87" y="82"/>
                                </a:lnTo>
                                <a:lnTo>
                                  <a:pt x="87" y="80"/>
                                </a:lnTo>
                                <a:lnTo>
                                  <a:pt x="85" y="78"/>
                                </a:lnTo>
                                <a:lnTo>
                                  <a:pt x="80" y="67"/>
                                </a:lnTo>
                                <a:lnTo>
                                  <a:pt x="78" y="78"/>
                                </a:lnTo>
                                <a:lnTo>
                                  <a:pt x="76" y="80"/>
                                </a:lnTo>
                                <a:lnTo>
                                  <a:pt x="76" y="82"/>
                                </a:lnTo>
                                <a:lnTo>
                                  <a:pt x="74" y="84"/>
                                </a:lnTo>
                                <a:lnTo>
                                  <a:pt x="72" y="86"/>
                                </a:lnTo>
                                <a:lnTo>
                                  <a:pt x="70" y="86"/>
                                </a:lnTo>
                                <a:lnTo>
                                  <a:pt x="68" y="89"/>
                                </a:lnTo>
                                <a:lnTo>
                                  <a:pt x="66" y="89"/>
                                </a:lnTo>
                                <a:lnTo>
                                  <a:pt x="63" y="89"/>
                                </a:lnTo>
                                <a:lnTo>
                                  <a:pt x="51" y="89"/>
                                </a:lnTo>
                                <a:lnTo>
                                  <a:pt x="15" y="89"/>
                                </a:lnTo>
                                <a:lnTo>
                                  <a:pt x="13" y="89"/>
                                </a:lnTo>
                                <a:lnTo>
                                  <a:pt x="11" y="89"/>
                                </a:lnTo>
                                <a:lnTo>
                                  <a:pt x="9" y="86"/>
                                </a:lnTo>
                                <a:lnTo>
                                  <a:pt x="6" y="86"/>
                                </a:lnTo>
                                <a:lnTo>
                                  <a:pt x="4" y="84"/>
                                </a:lnTo>
                                <a:lnTo>
                                  <a:pt x="2" y="82"/>
                                </a:lnTo>
                                <a:lnTo>
                                  <a:pt x="2" y="80"/>
                                </a:lnTo>
                                <a:lnTo>
                                  <a:pt x="0" y="78"/>
                                </a:lnTo>
                                <a:lnTo>
                                  <a:pt x="0" y="76"/>
                                </a:lnTo>
                                <a:lnTo>
                                  <a:pt x="0" y="7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3" name="Rectangle 604"/>
                        <wps:cNvSpPr>
                          <a:spLocks noChangeArrowheads="1"/>
                        </wps:cNvSpPr>
                        <wps:spPr bwMode="auto">
                          <a:xfrm>
                            <a:off x="3169200" y="1793206"/>
                            <a:ext cx="22034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LASALLE</w:t>
                              </w:r>
                            </w:p>
                          </w:txbxContent>
                        </wps:txbx>
                        <wps:bodyPr rot="0" vert="horz" wrap="none" lIns="0" tIns="0" rIns="0" bIns="0" anchor="t" anchorCtr="0" upright="1">
                          <a:spAutoFit/>
                        </wps:bodyPr>
                      </wps:wsp>
                      <wps:wsp>
                        <wps:cNvPr id="2834" name="Rectangle 605"/>
                        <wps:cNvSpPr>
                          <a:spLocks noChangeArrowheads="1"/>
                        </wps:cNvSpPr>
                        <wps:spPr bwMode="auto">
                          <a:xfrm>
                            <a:off x="2824400" y="972103"/>
                            <a:ext cx="14160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OGLE</w:t>
                              </w:r>
                            </w:p>
                          </w:txbxContent>
                        </wps:txbx>
                        <wps:bodyPr rot="0" vert="horz" wrap="none" lIns="0" tIns="0" rIns="0" bIns="0" anchor="t" anchorCtr="0" upright="1">
                          <a:spAutoFit/>
                        </wps:bodyPr>
                      </wps:wsp>
                      <wps:wsp>
                        <wps:cNvPr id="2835" name="Freeform 606"/>
                        <wps:cNvSpPr>
                          <a:spLocks/>
                        </wps:cNvSpPr>
                        <wps:spPr bwMode="auto">
                          <a:xfrm>
                            <a:off x="2819400" y="974703"/>
                            <a:ext cx="172700" cy="57800"/>
                          </a:xfrm>
                          <a:custGeom>
                            <a:avLst/>
                            <a:gdLst>
                              <a:gd name="T0" fmla="*/ 0 w 272"/>
                              <a:gd name="T1" fmla="*/ 26670 h 91"/>
                              <a:gd name="T2" fmla="*/ 5080 w 272"/>
                              <a:gd name="T3" fmla="*/ 12065 h 91"/>
                              <a:gd name="T4" fmla="*/ 8255 w 272"/>
                              <a:gd name="T5" fmla="*/ 8255 h 91"/>
                              <a:gd name="T6" fmla="*/ 21590 w 272"/>
                              <a:gd name="T7" fmla="*/ 1270 h 91"/>
                              <a:gd name="T8" fmla="*/ 25400 w 272"/>
                              <a:gd name="T9" fmla="*/ 0 h 91"/>
                              <a:gd name="T10" fmla="*/ 36195 w 272"/>
                              <a:gd name="T11" fmla="*/ 2540 h 91"/>
                              <a:gd name="T12" fmla="*/ 38735 w 272"/>
                              <a:gd name="T13" fmla="*/ 3810 h 91"/>
                              <a:gd name="T14" fmla="*/ 41275 w 272"/>
                              <a:gd name="T15" fmla="*/ 6350 h 91"/>
                              <a:gd name="T16" fmla="*/ 53340 w 272"/>
                              <a:gd name="T17" fmla="*/ 1270 h 91"/>
                              <a:gd name="T18" fmla="*/ 56515 w 272"/>
                              <a:gd name="T19" fmla="*/ 0 h 91"/>
                              <a:gd name="T20" fmla="*/ 79375 w 272"/>
                              <a:gd name="T21" fmla="*/ 0 h 91"/>
                              <a:gd name="T22" fmla="*/ 83185 w 272"/>
                              <a:gd name="T23" fmla="*/ 1270 h 91"/>
                              <a:gd name="T24" fmla="*/ 92710 w 272"/>
                              <a:gd name="T25" fmla="*/ 12065 h 91"/>
                              <a:gd name="T26" fmla="*/ 92710 w 272"/>
                              <a:gd name="T27" fmla="*/ 6350 h 91"/>
                              <a:gd name="T28" fmla="*/ 95250 w 272"/>
                              <a:gd name="T29" fmla="*/ 2540 h 91"/>
                              <a:gd name="T30" fmla="*/ 97790 w 272"/>
                              <a:gd name="T31" fmla="*/ 1270 h 91"/>
                              <a:gd name="T32" fmla="*/ 101600 w 272"/>
                              <a:gd name="T33" fmla="*/ 0 h 91"/>
                              <a:gd name="T34" fmla="*/ 112395 w 272"/>
                              <a:gd name="T35" fmla="*/ 0 h 91"/>
                              <a:gd name="T36" fmla="*/ 115570 w 272"/>
                              <a:gd name="T37" fmla="*/ 1270 h 91"/>
                              <a:gd name="T38" fmla="*/ 118110 w 272"/>
                              <a:gd name="T39" fmla="*/ 5080 h 91"/>
                              <a:gd name="T40" fmla="*/ 119380 w 272"/>
                              <a:gd name="T41" fmla="*/ 8255 h 91"/>
                              <a:gd name="T42" fmla="*/ 123190 w 272"/>
                              <a:gd name="T43" fmla="*/ 9525 h 91"/>
                              <a:gd name="T44" fmla="*/ 124460 w 272"/>
                              <a:gd name="T45" fmla="*/ 5080 h 91"/>
                              <a:gd name="T46" fmla="*/ 126365 w 272"/>
                              <a:gd name="T47" fmla="*/ 2540 h 91"/>
                              <a:gd name="T48" fmla="*/ 130175 w 272"/>
                              <a:gd name="T49" fmla="*/ 0 h 91"/>
                              <a:gd name="T50" fmla="*/ 163830 w 272"/>
                              <a:gd name="T51" fmla="*/ 0 h 91"/>
                              <a:gd name="T52" fmla="*/ 167640 w 272"/>
                              <a:gd name="T53" fmla="*/ 1270 h 91"/>
                              <a:gd name="T54" fmla="*/ 170180 w 272"/>
                              <a:gd name="T55" fmla="*/ 2540 h 91"/>
                              <a:gd name="T56" fmla="*/ 171450 w 272"/>
                              <a:gd name="T57" fmla="*/ 5080 h 91"/>
                              <a:gd name="T58" fmla="*/ 172720 w 272"/>
                              <a:gd name="T59" fmla="*/ 9525 h 91"/>
                              <a:gd name="T60" fmla="*/ 172720 w 272"/>
                              <a:gd name="T61" fmla="*/ 20320 h 91"/>
                              <a:gd name="T62" fmla="*/ 172720 w 272"/>
                              <a:gd name="T63" fmla="*/ 24130 h 91"/>
                              <a:gd name="T64" fmla="*/ 172720 w 272"/>
                              <a:gd name="T65" fmla="*/ 34925 h 91"/>
                              <a:gd name="T66" fmla="*/ 172720 w 272"/>
                              <a:gd name="T67" fmla="*/ 37465 h 91"/>
                              <a:gd name="T68" fmla="*/ 172720 w 272"/>
                              <a:gd name="T69" fmla="*/ 48260 h 91"/>
                              <a:gd name="T70" fmla="*/ 171450 w 272"/>
                              <a:gd name="T71" fmla="*/ 52070 h 91"/>
                              <a:gd name="T72" fmla="*/ 170180 w 272"/>
                              <a:gd name="T73" fmla="*/ 54610 h 91"/>
                              <a:gd name="T74" fmla="*/ 166370 w 272"/>
                              <a:gd name="T75" fmla="*/ 57785 h 91"/>
                              <a:gd name="T76" fmla="*/ 132715 w 272"/>
                              <a:gd name="T77" fmla="*/ 57785 h 91"/>
                              <a:gd name="T78" fmla="*/ 130175 w 272"/>
                              <a:gd name="T79" fmla="*/ 56515 h 91"/>
                              <a:gd name="T80" fmla="*/ 126365 w 272"/>
                              <a:gd name="T81" fmla="*/ 57785 h 91"/>
                              <a:gd name="T82" fmla="*/ 99060 w 272"/>
                              <a:gd name="T83" fmla="*/ 57785 h 91"/>
                              <a:gd name="T84" fmla="*/ 95250 w 272"/>
                              <a:gd name="T85" fmla="*/ 54610 h 91"/>
                              <a:gd name="T86" fmla="*/ 93980 w 272"/>
                              <a:gd name="T87" fmla="*/ 52070 h 91"/>
                              <a:gd name="T88" fmla="*/ 92710 w 272"/>
                              <a:gd name="T89" fmla="*/ 48260 h 91"/>
                              <a:gd name="T90" fmla="*/ 83185 w 272"/>
                              <a:gd name="T91" fmla="*/ 56515 h 91"/>
                              <a:gd name="T92" fmla="*/ 79375 w 272"/>
                              <a:gd name="T93" fmla="*/ 57785 h 91"/>
                              <a:gd name="T94" fmla="*/ 56515 w 272"/>
                              <a:gd name="T95" fmla="*/ 57785 h 91"/>
                              <a:gd name="T96" fmla="*/ 53340 w 272"/>
                              <a:gd name="T97" fmla="*/ 56515 h 91"/>
                              <a:gd name="T98" fmla="*/ 38735 w 272"/>
                              <a:gd name="T99" fmla="*/ 53340 h 91"/>
                              <a:gd name="T100" fmla="*/ 36195 w 272"/>
                              <a:gd name="T101" fmla="*/ 54610 h 91"/>
                              <a:gd name="T102" fmla="*/ 26670 w 272"/>
                              <a:gd name="T103" fmla="*/ 57785 h 91"/>
                              <a:gd name="T104" fmla="*/ 14605 w 272"/>
                              <a:gd name="T105" fmla="*/ 56515 h 91"/>
                              <a:gd name="T106" fmla="*/ 12065 w 272"/>
                              <a:gd name="T107" fmla="*/ 54610 h 91"/>
                              <a:gd name="T108" fmla="*/ 9525 w 272"/>
                              <a:gd name="T109" fmla="*/ 52070 h 91"/>
                              <a:gd name="T110" fmla="*/ 2540 w 272"/>
                              <a:gd name="T111" fmla="*/ 44450 h 91"/>
                              <a:gd name="T112" fmla="*/ 0 w 272"/>
                              <a:gd name="T113" fmla="*/ 30480 h 91"/>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72" h="91">
                                <a:moveTo>
                                  <a:pt x="0" y="46"/>
                                </a:moveTo>
                                <a:lnTo>
                                  <a:pt x="0" y="46"/>
                                </a:lnTo>
                                <a:lnTo>
                                  <a:pt x="0" y="44"/>
                                </a:lnTo>
                                <a:lnTo>
                                  <a:pt x="0" y="42"/>
                                </a:lnTo>
                                <a:lnTo>
                                  <a:pt x="6" y="21"/>
                                </a:lnTo>
                                <a:lnTo>
                                  <a:pt x="8" y="19"/>
                                </a:lnTo>
                                <a:lnTo>
                                  <a:pt x="8" y="17"/>
                                </a:lnTo>
                                <a:lnTo>
                                  <a:pt x="11" y="15"/>
                                </a:lnTo>
                                <a:lnTo>
                                  <a:pt x="13" y="13"/>
                                </a:lnTo>
                                <a:lnTo>
                                  <a:pt x="15" y="13"/>
                                </a:lnTo>
                                <a:lnTo>
                                  <a:pt x="34" y="2"/>
                                </a:lnTo>
                                <a:lnTo>
                                  <a:pt x="36" y="0"/>
                                </a:lnTo>
                                <a:lnTo>
                                  <a:pt x="38" y="0"/>
                                </a:lnTo>
                                <a:lnTo>
                                  <a:pt x="40" y="0"/>
                                </a:lnTo>
                                <a:lnTo>
                                  <a:pt x="42" y="0"/>
                                </a:lnTo>
                                <a:lnTo>
                                  <a:pt x="44" y="0"/>
                                </a:lnTo>
                                <a:lnTo>
                                  <a:pt x="57" y="4"/>
                                </a:lnTo>
                                <a:lnTo>
                                  <a:pt x="59" y="6"/>
                                </a:lnTo>
                                <a:lnTo>
                                  <a:pt x="61" y="6"/>
                                </a:lnTo>
                                <a:lnTo>
                                  <a:pt x="63" y="8"/>
                                </a:lnTo>
                                <a:lnTo>
                                  <a:pt x="65" y="10"/>
                                </a:lnTo>
                                <a:lnTo>
                                  <a:pt x="68" y="17"/>
                                </a:lnTo>
                                <a:lnTo>
                                  <a:pt x="80" y="4"/>
                                </a:lnTo>
                                <a:lnTo>
                                  <a:pt x="82" y="2"/>
                                </a:lnTo>
                                <a:lnTo>
                                  <a:pt x="84" y="2"/>
                                </a:lnTo>
                                <a:lnTo>
                                  <a:pt x="87" y="0"/>
                                </a:lnTo>
                                <a:lnTo>
                                  <a:pt x="89" y="0"/>
                                </a:lnTo>
                                <a:lnTo>
                                  <a:pt x="91" y="0"/>
                                </a:lnTo>
                                <a:lnTo>
                                  <a:pt x="122" y="0"/>
                                </a:lnTo>
                                <a:lnTo>
                                  <a:pt x="125" y="0"/>
                                </a:lnTo>
                                <a:lnTo>
                                  <a:pt x="127" y="0"/>
                                </a:lnTo>
                                <a:lnTo>
                                  <a:pt x="129" y="2"/>
                                </a:lnTo>
                                <a:lnTo>
                                  <a:pt x="131" y="2"/>
                                </a:lnTo>
                                <a:lnTo>
                                  <a:pt x="133" y="4"/>
                                </a:lnTo>
                                <a:lnTo>
                                  <a:pt x="146" y="19"/>
                                </a:lnTo>
                                <a:lnTo>
                                  <a:pt x="146" y="15"/>
                                </a:lnTo>
                                <a:lnTo>
                                  <a:pt x="146" y="13"/>
                                </a:lnTo>
                                <a:lnTo>
                                  <a:pt x="146" y="10"/>
                                </a:lnTo>
                                <a:lnTo>
                                  <a:pt x="148" y="8"/>
                                </a:lnTo>
                                <a:lnTo>
                                  <a:pt x="148" y="6"/>
                                </a:lnTo>
                                <a:lnTo>
                                  <a:pt x="150" y="4"/>
                                </a:lnTo>
                                <a:lnTo>
                                  <a:pt x="152" y="2"/>
                                </a:lnTo>
                                <a:lnTo>
                                  <a:pt x="154" y="2"/>
                                </a:lnTo>
                                <a:lnTo>
                                  <a:pt x="156" y="0"/>
                                </a:lnTo>
                                <a:lnTo>
                                  <a:pt x="158" y="0"/>
                                </a:lnTo>
                                <a:lnTo>
                                  <a:pt x="160" y="0"/>
                                </a:lnTo>
                                <a:lnTo>
                                  <a:pt x="173" y="0"/>
                                </a:lnTo>
                                <a:lnTo>
                                  <a:pt x="175" y="0"/>
                                </a:lnTo>
                                <a:lnTo>
                                  <a:pt x="177" y="0"/>
                                </a:lnTo>
                                <a:lnTo>
                                  <a:pt x="180" y="2"/>
                                </a:lnTo>
                                <a:lnTo>
                                  <a:pt x="182" y="2"/>
                                </a:lnTo>
                                <a:lnTo>
                                  <a:pt x="184" y="4"/>
                                </a:lnTo>
                                <a:lnTo>
                                  <a:pt x="186" y="6"/>
                                </a:lnTo>
                                <a:lnTo>
                                  <a:pt x="186" y="8"/>
                                </a:lnTo>
                                <a:lnTo>
                                  <a:pt x="188" y="10"/>
                                </a:lnTo>
                                <a:lnTo>
                                  <a:pt x="188" y="13"/>
                                </a:lnTo>
                                <a:lnTo>
                                  <a:pt x="188" y="15"/>
                                </a:lnTo>
                                <a:lnTo>
                                  <a:pt x="188" y="48"/>
                                </a:lnTo>
                                <a:lnTo>
                                  <a:pt x="194" y="48"/>
                                </a:lnTo>
                                <a:lnTo>
                                  <a:pt x="194" y="15"/>
                                </a:lnTo>
                                <a:lnTo>
                                  <a:pt x="194" y="13"/>
                                </a:lnTo>
                                <a:lnTo>
                                  <a:pt x="194" y="10"/>
                                </a:lnTo>
                                <a:lnTo>
                                  <a:pt x="196" y="8"/>
                                </a:lnTo>
                                <a:lnTo>
                                  <a:pt x="196" y="6"/>
                                </a:lnTo>
                                <a:lnTo>
                                  <a:pt x="199" y="4"/>
                                </a:lnTo>
                                <a:lnTo>
                                  <a:pt x="201" y="2"/>
                                </a:lnTo>
                                <a:lnTo>
                                  <a:pt x="203" y="2"/>
                                </a:lnTo>
                                <a:lnTo>
                                  <a:pt x="205" y="0"/>
                                </a:lnTo>
                                <a:lnTo>
                                  <a:pt x="207" y="0"/>
                                </a:lnTo>
                                <a:lnTo>
                                  <a:pt x="209" y="0"/>
                                </a:lnTo>
                                <a:lnTo>
                                  <a:pt x="258" y="0"/>
                                </a:lnTo>
                                <a:lnTo>
                                  <a:pt x="260" y="0"/>
                                </a:lnTo>
                                <a:lnTo>
                                  <a:pt x="262" y="0"/>
                                </a:lnTo>
                                <a:lnTo>
                                  <a:pt x="264" y="2"/>
                                </a:lnTo>
                                <a:lnTo>
                                  <a:pt x="266" y="2"/>
                                </a:lnTo>
                                <a:lnTo>
                                  <a:pt x="268" y="4"/>
                                </a:lnTo>
                                <a:lnTo>
                                  <a:pt x="270" y="6"/>
                                </a:lnTo>
                                <a:lnTo>
                                  <a:pt x="270" y="8"/>
                                </a:lnTo>
                                <a:lnTo>
                                  <a:pt x="272" y="10"/>
                                </a:lnTo>
                                <a:lnTo>
                                  <a:pt x="272" y="13"/>
                                </a:lnTo>
                                <a:lnTo>
                                  <a:pt x="272" y="15"/>
                                </a:lnTo>
                                <a:lnTo>
                                  <a:pt x="272" y="27"/>
                                </a:lnTo>
                                <a:lnTo>
                                  <a:pt x="272" y="29"/>
                                </a:lnTo>
                                <a:lnTo>
                                  <a:pt x="272" y="32"/>
                                </a:lnTo>
                                <a:lnTo>
                                  <a:pt x="270" y="34"/>
                                </a:lnTo>
                                <a:lnTo>
                                  <a:pt x="272" y="36"/>
                                </a:lnTo>
                                <a:lnTo>
                                  <a:pt x="272" y="38"/>
                                </a:lnTo>
                                <a:lnTo>
                                  <a:pt x="272" y="40"/>
                                </a:lnTo>
                                <a:lnTo>
                                  <a:pt x="272" y="53"/>
                                </a:lnTo>
                                <a:lnTo>
                                  <a:pt x="272" y="55"/>
                                </a:lnTo>
                                <a:lnTo>
                                  <a:pt x="272" y="57"/>
                                </a:lnTo>
                                <a:lnTo>
                                  <a:pt x="270" y="59"/>
                                </a:lnTo>
                                <a:lnTo>
                                  <a:pt x="272" y="59"/>
                                </a:lnTo>
                                <a:lnTo>
                                  <a:pt x="272" y="61"/>
                                </a:lnTo>
                                <a:lnTo>
                                  <a:pt x="272" y="63"/>
                                </a:lnTo>
                                <a:lnTo>
                                  <a:pt x="272" y="76"/>
                                </a:lnTo>
                                <a:lnTo>
                                  <a:pt x="272" y="78"/>
                                </a:lnTo>
                                <a:lnTo>
                                  <a:pt x="272" y="80"/>
                                </a:lnTo>
                                <a:lnTo>
                                  <a:pt x="270" y="82"/>
                                </a:lnTo>
                                <a:lnTo>
                                  <a:pt x="270" y="84"/>
                                </a:lnTo>
                                <a:lnTo>
                                  <a:pt x="268" y="86"/>
                                </a:lnTo>
                                <a:lnTo>
                                  <a:pt x="266" y="89"/>
                                </a:lnTo>
                                <a:lnTo>
                                  <a:pt x="264" y="89"/>
                                </a:lnTo>
                                <a:lnTo>
                                  <a:pt x="262" y="91"/>
                                </a:lnTo>
                                <a:lnTo>
                                  <a:pt x="260" y="91"/>
                                </a:lnTo>
                                <a:lnTo>
                                  <a:pt x="258" y="91"/>
                                </a:lnTo>
                                <a:lnTo>
                                  <a:pt x="209" y="91"/>
                                </a:lnTo>
                                <a:lnTo>
                                  <a:pt x="207" y="91"/>
                                </a:lnTo>
                                <a:lnTo>
                                  <a:pt x="205" y="91"/>
                                </a:lnTo>
                                <a:lnTo>
                                  <a:pt x="205" y="89"/>
                                </a:lnTo>
                                <a:lnTo>
                                  <a:pt x="203" y="91"/>
                                </a:lnTo>
                                <a:lnTo>
                                  <a:pt x="201" y="91"/>
                                </a:lnTo>
                                <a:lnTo>
                                  <a:pt x="199" y="91"/>
                                </a:lnTo>
                                <a:lnTo>
                                  <a:pt x="160" y="91"/>
                                </a:lnTo>
                                <a:lnTo>
                                  <a:pt x="158" y="91"/>
                                </a:lnTo>
                                <a:lnTo>
                                  <a:pt x="156" y="91"/>
                                </a:lnTo>
                                <a:lnTo>
                                  <a:pt x="154" y="89"/>
                                </a:lnTo>
                                <a:lnTo>
                                  <a:pt x="152" y="89"/>
                                </a:lnTo>
                                <a:lnTo>
                                  <a:pt x="150" y="86"/>
                                </a:lnTo>
                                <a:lnTo>
                                  <a:pt x="148" y="84"/>
                                </a:lnTo>
                                <a:lnTo>
                                  <a:pt x="148" y="82"/>
                                </a:lnTo>
                                <a:lnTo>
                                  <a:pt x="146" y="80"/>
                                </a:lnTo>
                                <a:lnTo>
                                  <a:pt x="146" y="78"/>
                                </a:lnTo>
                                <a:lnTo>
                                  <a:pt x="146" y="76"/>
                                </a:lnTo>
                                <a:lnTo>
                                  <a:pt x="146" y="74"/>
                                </a:lnTo>
                                <a:lnTo>
                                  <a:pt x="133" y="86"/>
                                </a:lnTo>
                                <a:lnTo>
                                  <a:pt x="131" y="89"/>
                                </a:lnTo>
                                <a:lnTo>
                                  <a:pt x="129" y="89"/>
                                </a:lnTo>
                                <a:lnTo>
                                  <a:pt x="127" y="91"/>
                                </a:lnTo>
                                <a:lnTo>
                                  <a:pt x="125" y="91"/>
                                </a:lnTo>
                                <a:lnTo>
                                  <a:pt x="122" y="91"/>
                                </a:lnTo>
                                <a:lnTo>
                                  <a:pt x="91" y="91"/>
                                </a:lnTo>
                                <a:lnTo>
                                  <a:pt x="89" y="91"/>
                                </a:lnTo>
                                <a:lnTo>
                                  <a:pt x="87" y="91"/>
                                </a:lnTo>
                                <a:lnTo>
                                  <a:pt x="84" y="89"/>
                                </a:lnTo>
                                <a:lnTo>
                                  <a:pt x="82" y="89"/>
                                </a:lnTo>
                                <a:lnTo>
                                  <a:pt x="80" y="86"/>
                                </a:lnTo>
                                <a:lnTo>
                                  <a:pt x="70" y="76"/>
                                </a:lnTo>
                                <a:lnTo>
                                  <a:pt x="61" y="84"/>
                                </a:lnTo>
                                <a:lnTo>
                                  <a:pt x="59" y="86"/>
                                </a:lnTo>
                                <a:lnTo>
                                  <a:pt x="57" y="86"/>
                                </a:lnTo>
                                <a:lnTo>
                                  <a:pt x="55" y="89"/>
                                </a:lnTo>
                                <a:lnTo>
                                  <a:pt x="53" y="89"/>
                                </a:lnTo>
                                <a:lnTo>
                                  <a:pt x="42" y="91"/>
                                </a:lnTo>
                                <a:lnTo>
                                  <a:pt x="40" y="91"/>
                                </a:lnTo>
                                <a:lnTo>
                                  <a:pt x="38" y="91"/>
                                </a:lnTo>
                                <a:lnTo>
                                  <a:pt x="23" y="89"/>
                                </a:lnTo>
                                <a:lnTo>
                                  <a:pt x="21" y="89"/>
                                </a:lnTo>
                                <a:lnTo>
                                  <a:pt x="19" y="86"/>
                                </a:lnTo>
                                <a:lnTo>
                                  <a:pt x="17" y="86"/>
                                </a:lnTo>
                                <a:lnTo>
                                  <a:pt x="15" y="84"/>
                                </a:lnTo>
                                <a:lnTo>
                                  <a:pt x="15" y="82"/>
                                </a:lnTo>
                                <a:lnTo>
                                  <a:pt x="6" y="72"/>
                                </a:lnTo>
                                <a:lnTo>
                                  <a:pt x="4" y="72"/>
                                </a:lnTo>
                                <a:lnTo>
                                  <a:pt x="4" y="70"/>
                                </a:lnTo>
                                <a:lnTo>
                                  <a:pt x="2" y="67"/>
                                </a:lnTo>
                                <a:lnTo>
                                  <a:pt x="2" y="65"/>
                                </a:lnTo>
                                <a:lnTo>
                                  <a:pt x="0" y="48"/>
                                </a:lnTo>
                                <a:lnTo>
                                  <a:pt x="0" y="4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6" name="Rectangle 607"/>
                        <wps:cNvSpPr>
                          <a:spLocks noChangeArrowheads="1"/>
                        </wps:cNvSpPr>
                        <wps:spPr bwMode="auto">
                          <a:xfrm>
                            <a:off x="2824400" y="972103"/>
                            <a:ext cx="14160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OGLE</w:t>
                              </w:r>
                            </w:p>
                          </w:txbxContent>
                        </wps:txbx>
                        <wps:bodyPr rot="0" vert="horz" wrap="none" lIns="0" tIns="0" rIns="0" bIns="0" anchor="t" anchorCtr="0" upright="1">
                          <a:spAutoFit/>
                        </wps:bodyPr>
                      </wps:wsp>
                      <wps:wsp>
                        <wps:cNvPr id="2837" name="Rectangle 608"/>
                        <wps:cNvSpPr>
                          <a:spLocks noChangeArrowheads="1"/>
                        </wps:cNvSpPr>
                        <wps:spPr bwMode="auto">
                          <a:xfrm>
                            <a:off x="2022400" y="2277708"/>
                            <a:ext cx="14414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KNOX</w:t>
                              </w:r>
                            </w:p>
                          </w:txbxContent>
                        </wps:txbx>
                        <wps:bodyPr rot="0" vert="horz" wrap="none" lIns="0" tIns="0" rIns="0" bIns="0" anchor="t" anchorCtr="0" upright="1">
                          <a:spAutoFit/>
                        </wps:bodyPr>
                      </wps:wsp>
                      <wps:wsp>
                        <wps:cNvPr id="2838" name="Freeform 609"/>
                        <wps:cNvSpPr>
                          <a:spLocks noEditPoints="1"/>
                        </wps:cNvSpPr>
                        <wps:spPr bwMode="auto">
                          <a:xfrm>
                            <a:off x="2022400" y="2274508"/>
                            <a:ext cx="165100" cy="57800"/>
                          </a:xfrm>
                          <a:custGeom>
                            <a:avLst/>
                            <a:gdLst>
                              <a:gd name="T0" fmla="*/ 1270 w 260"/>
                              <a:gd name="T1" fmla="*/ 5080 h 91"/>
                              <a:gd name="T2" fmla="*/ 4445 w 260"/>
                              <a:gd name="T3" fmla="*/ 1270 h 91"/>
                              <a:gd name="T4" fmla="*/ 8255 w 260"/>
                              <a:gd name="T5" fmla="*/ 0 h 91"/>
                              <a:gd name="T6" fmla="*/ 20320 w 260"/>
                              <a:gd name="T7" fmla="*/ 0 h 91"/>
                              <a:gd name="T8" fmla="*/ 24130 w 260"/>
                              <a:gd name="T9" fmla="*/ 2540 h 91"/>
                              <a:gd name="T10" fmla="*/ 29845 w 260"/>
                              <a:gd name="T11" fmla="*/ 1270 h 91"/>
                              <a:gd name="T12" fmla="*/ 33655 w 260"/>
                              <a:gd name="T13" fmla="*/ 0 h 91"/>
                              <a:gd name="T14" fmla="*/ 44450 w 260"/>
                              <a:gd name="T15" fmla="*/ 1270 h 91"/>
                              <a:gd name="T16" fmla="*/ 55245 w 260"/>
                              <a:gd name="T17" fmla="*/ 0 h 91"/>
                              <a:gd name="T18" fmla="*/ 59055 w 260"/>
                              <a:gd name="T19" fmla="*/ 1270 h 91"/>
                              <a:gd name="T20" fmla="*/ 71120 w 260"/>
                              <a:gd name="T21" fmla="*/ 0 h 91"/>
                              <a:gd name="T22" fmla="*/ 76835 w 260"/>
                              <a:gd name="T23" fmla="*/ 1270 h 91"/>
                              <a:gd name="T24" fmla="*/ 79375 w 260"/>
                              <a:gd name="T25" fmla="*/ 5080 h 91"/>
                              <a:gd name="T26" fmla="*/ 92710 w 260"/>
                              <a:gd name="T27" fmla="*/ 0 h 91"/>
                              <a:gd name="T28" fmla="*/ 96520 w 260"/>
                              <a:gd name="T29" fmla="*/ 0 h 91"/>
                              <a:gd name="T30" fmla="*/ 108585 w 260"/>
                              <a:gd name="T31" fmla="*/ 5080 h 91"/>
                              <a:gd name="T32" fmla="*/ 110490 w 260"/>
                              <a:gd name="T33" fmla="*/ 3810 h 91"/>
                              <a:gd name="T34" fmla="*/ 114300 w 260"/>
                              <a:gd name="T35" fmla="*/ 1270 h 91"/>
                              <a:gd name="T36" fmla="*/ 118110 w 260"/>
                              <a:gd name="T37" fmla="*/ 0 h 91"/>
                              <a:gd name="T38" fmla="*/ 128905 w 260"/>
                              <a:gd name="T39" fmla="*/ 1270 h 91"/>
                              <a:gd name="T40" fmla="*/ 137160 w 260"/>
                              <a:gd name="T41" fmla="*/ 9525 h 91"/>
                              <a:gd name="T42" fmla="*/ 144780 w 260"/>
                              <a:gd name="T43" fmla="*/ 1270 h 91"/>
                              <a:gd name="T44" fmla="*/ 155575 w 260"/>
                              <a:gd name="T45" fmla="*/ 0 h 91"/>
                              <a:gd name="T46" fmla="*/ 160020 w 260"/>
                              <a:gd name="T47" fmla="*/ 1270 h 91"/>
                              <a:gd name="T48" fmla="*/ 163830 w 260"/>
                              <a:gd name="T49" fmla="*/ 5080 h 91"/>
                              <a:gd name="T50" fmla="*/ 165100 w 260"/>
                              <a:gd name="T51" fmla="*/ 9525 h 91"/>
                              <a:gd name="T52" fmla="*/ 163830 w 260"/>
                              <a:gd name="T53" fmla="*/ 13335 h 91"/>
                              <a:gd name="T54" fmla="*/ 163830 w 260"/>
                              <a:gd name="T55" fmla="*/ 43180 h 91"/>
                              <a:gd name="T56" fmla="*/ 165100 w 260"/>
                              <a:gd name="T57" fmla="*/ 46990 h 91"/>
                              <a:gd name="T58" fmla="*/ 165100 w 260"/>
                              <a:gd name="T59" fmla="*/ 50800 h 91"/>
                              <a:gd name="T60" fmla="*/ 162560 w 260"/>
                              <a:gd name="T61" fmla="*/ 55245 h 91"/>
                              <a:gd name="T62" fmla="*/ 157480 w 260"/>
                              <a:gd name="T63" fmla="*/ 57785 h 91"/>
                              <a:gd name="T64" fmla="*/ 147955 w 260"/>
                              <a:gd name="T65" fmla="*/ 57785 h 91"/>
                              <a:gd name="T66" fmla="*/ 143510 w 260"/>
                              <a:gd name="T67" fmla="*/ 56515 h 91"/>
                              <a:gd name="T68" fmla="*/ 130175 w 260"/>
                              <a:gd name="T69" fmla="*/ 56515 h 91"/>
                              <a:gd name="T70" fmla="*/ 126365 w 260"/>
                              <a:gd name="T71" fmla="*/ 57785 h 91"/>
                              <a:gd name="T72" fmla="*/ 115570 w 260"/>
                              <a:gd name="T73" fmla="*/ 57785 h 91"/>
                              <a:gd name="T74" fmla="*/ 111760 w 260"/>
                              <a:gd name="T75" fmla="*/ 55245 h 91"/>
                              <a:gd name="T76" fmla="*/ 108585 w 260"/>
                              <a:gd name="T77" fmla="*/ 53340 h 91"/>
                              <a:gd name="T78" fmla="*/ 104775 w 260"/>
                              <a:gd name="T79" fmla="*/ 56515 h 91"/>
                              <a:gd name="T80" fmla="*/ 92710 w 260"/>
                              <a:gd name="T81" fmla="*/ 57785 h 91"/>
                              <a:gd name="T82" fmla="*/ 81915 w 260"/>
                              <a:gd name="T83" fmla="*/ 55245 h 91"/>
                              <a:gd name="T84" fmla="*/ 78105 w 260"/>
                              <a:gd name="T85" fmla="*/ 55245 h 91"/>
                              <a:gd name="T86" fmla="*/ 74295 w 260"/>
                              <a:gd name="T87" fmla="*/ 57785 h 91"/>
                              <a:gd name="T88" fmla="*/ 62230 w 260"/>
                              <a:gd name="T89" fmla="*/ 57785 h 91"/>
                              <a:gd name="T90" fmla="*/ 57785 w 260"/>
                              <a:gd name="T91" fmla="*/ 57785 h 91"/>
                              <a:gd name="T92" fmla="*/ 46990 w 260"/>
                              <a:gd name="T93" fmla="*/ 57785 h 91"/>
                              <a:gd name="T94" fmla="*/ 41910 w 260"/>
                              <a:gd name="T95" fmla="*/ 57785 h 91"/>
                              <a:gd name="T96" fmla="*/ 29845 w 260"/>
                              <a:gd name="T97" fmla="*/ 57785 h 91"/>
                              <a:gd name="T98" fmla="*/ 26035 w 260"/>
                              <a:gd name="T99" fmla="*/ 55245 h 91"/>
                              <a:gd name="T100" fmla="*/ 21590 w 260"/>
                              <a:gd name="T101" fmla="*/ 56515 h 91"/>
                              <a:gd name="T102" fmla="*/ 17780 w 260"/>
                              <a:gd name="T103" fmla="*/ 57785 h 91"/>
                              <a:gd name="T104" fmla="*/ 5715 w 260"/>
                              <a:gd name="T105" fmla="*/ 56515 h 91"/>
                              <a:gd name="T106" fmla="*/ 1270 w 260"/>
                              <a:gd name="T107" fmla="*/ 53340 h 91"/>
                              <a:gd name="T108" fmla="*/ 0 w 260"/>
                              <a:gd name="T109" fmla="*/ 48260 h 91"/>
                              <a:gd name="T110" fmla="*/ 119380 w 260"/>
                              <a:gd name="T111" fmla="*/ 26670 h 91"/>
                              <a:gd name="T112" fmla="*/ 119380 w 260"/>
                              <a:gd name="T113" fmla="*/ 32385 h 91"/>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60" h="91">
                                <a:moveTo>
                                  <a:pt x="0" y="76"/>
                                </a:moveTo>
                                <a:lnTo>
                                  <a:pt x="0" y="15"/>
                                </a:lnTo>
                                <a:lnTo>
                                  <a:pt x="0" y="13"/>
                                </a:lnTo>
                                <a:lnTo>
                                  <a:pt x="0" y="11"/>
                                </a:lnTo>
                                <a:lnTo>
                                  <a:pt x="2" y="8"/>
                                </a:lnTo>
                                <a:lnTo>
                                  <a:pt x="2" y="6"/>
                                </a:lnTo>
                                <a:lnTo>
                                  <a:pt x="5" y="4"/>
                                </a:lnTo>
                                <a:lnTo>
                                  <a:pt x="7" y="2"/>
                                </a:lnTo>
                                <a:lnTo>
                                  <a:pt x="9" y="2"/>
                                </a:lnTo>
                                <a:lnTo>
                                  <a:pt x="11" y="0"/>
                                </a:lnTo>
                                <a:lnTo>
                                  <a:pt x="13" y="0"/>
                                </a:lnTo>
                                <a:lnTo>
                                  <a:pt x="15" y="0"/>
                                </a:lnTo>
                                <a:lnTo>
                                  <a:pt x="28" y="0"/>
                                </a:lnTo>
                                <a:lnTo>
                                  <a:pt x="30" y="0"/>
                                </a:lnTo>
                                <a:lnTo>
                                  <a:pt x="32" y="0"/>
                                </a:lnTo>
                                <a:lnTo>
                                  <a:pt x="34" y="2"/>
                                </a:lnTo>
                                <a:lnTo>
                                  <a:pt x="36" y="2"/>
                                </a:lnTo>
                                <a:lnTo>
                                  <a:pt x="38" y="4"/>
                                </a:lnTo>
                                <a:lnTo>
                                  <a:pt x="41" y="6"/>
                                </a:lnTo>
                                <a:lnTo>
                                  <a:pt x="43" y="4"/>
                                </a:lnTo>
                                <a:lnTo>
                                  <a:pt x="45" y="2"/>
                                </a:lnTo>
                                <a:lnTo>
                                  <a:pt x="47" y="2"/>
                                </a:lnTo>
                                <a:lnTo>
                                  <a:pt x="49" y="0"/>
                                </a:lnTo>
                                <a:lnTo>
                                  <a:pt x="51" y="0"/>
                                </a:lnTo>
                                <a:lnTo>
                                  <a:pt x="53" y="0"/>
                                </a:lnTo>
                                <a:lnTo>
                                  <a:pt x="64" y="0"/>
                                </a:lnTo>
                                <a:lnTo>
                                  <a:pt x="66" y="0"/>
                                </a:lnTo>
                                <a:lnTo>
                                  <a:pt x="68" y="0"/>
                                </a:lnTo>
                                <a:lnTo>
                                  <a:pt x="70" y="2"/>
                                </a:lnTo>
                                <a:lnTo>
                                  <a:pt x="72" y="0"/>
                                </a:lnTo>
                                <a:lnTo>
                                  <a:pt x="74" y="0"/>
                                </a:lnTo>
                                <a:lnTo>
                                  <a:pt x="76" y="0"/>
                                </a:lnTo>
                                <a:lnTo>
                                  <a:pt x="87" y="0"/>
                                </a:lnTo>
                                <a:lnTo>
                                  <a:pt x="89" y="0"/>
                                </a:lnTo>
                                <a:lnTo>
                                  <a:pt x="91" y="0"/>
                                </a:lnTo>
                                <a:lnTo>
                                  <a:pt x="93" y="2"/>
                                </a:lnTo>
                                <a:lnTo>
                                  <a:pt x="95" y="0"/>
                                </a:lnTo>
                                <a:lnTo>
                                  <a:pt x="98" y="0"/>
                                </a:lnTo>
                                <a:lnTo>
                                  <a:pt x="100" y="0"/>
                                </a:lnTo>
                                <a:lnTo>
                                  <a:pt x="112" y="0"/>
                                </a:lnTo>
                                <a:lnTo>
                                  <a:pt x="114" y="0"/>
                                </a:lnTo>
                                <a:lnTo>
                                  <a:pt x="117" y="0"/>
                                </a:lnTo>
                                <a:lnTo>
                                  <a:pt x="119" y="2"/>
                                </a:lnTo>
                                <a:lnTo>
                                  <a:pt x="121" y="2"/>
                                </a:lnTo>
                                <a:lnTo>
                                  <a:pt x="123" y="4"/>
                                </a:lnTo>
                                <a:lnTo>
                                  <a:pt x="125" y="6"/>
                                </a:lnTo>
                                <a:lnTo>
                                  <a:pt x="125" y="8"/>
                                </a:lnTo>
                                <a:lnTo>
                                  <a:pt x="142" y="2"/>
                                </a:lnTo>
                                <a:lnTo>
                                  <a:pt x="144" y="0"/>
                                </a:lnTo>
                                <a:lnTo>
                                  <a:pt x="146" y="0"/>
                                </a:lnTo>
                                <a:lnTo>
                                  <a:pt x="148" y="0"/>
                                </a:lnTo>
                                <a:lnTo>
                                  <a:pt x="150" y="0"/>
                                </a:lnTo>
                                <a:lnTo>
                                  <a:pt x="152" y="0"/>
                                </a:lnTo>
                                <a:lnTo>
                                  <a:pt x="165" y="4"/>
                                </a:lnTo>
                                <a:lnTo>
                                  <a:pt x="167" y="6"/>
                                </a:lnTo>
                                <a:lnTo>
                                  <a:pt x="169" y="6"/>
                                </a:lnTo>
                                <a:lnTo>
                                  <a:pt x="171" y="8"/>
                                </a:lnTo>
                                <a:lnTo>
                                  <a:pt x="171" y="11"/>
                                </a:lnTo>
                                <a:lnTo>
                                  <a:pt x="174" y="8"/>
                                </a:lnTo>
                                <a:lnTo>
                                  <a:pt x="174" y="6"/>
                                </a:lnTo>
                                <a:lnTo>
                                  <a:pt x="176" y="4"/>
                                </a:lnTo>
                                <a:lnTo>
                                  <a:pt x="178" y="2"/>
                                </a:lnTo>
                                <a:lnTo>
                                  <a:pt x="180" y="2"/>
                                </a:lnTo>
                                <a:lnTo>
                                  <a:pt x="182" y="0"/>
                                </a:lnTo>
                                <a:lnTo>
                                  <a:pt x="184" y="0"/>
                                </a:lnTo>
                                <a:lnTo>
                                  <a:pt x="186" y="0"/>
                                </a:lnTo>
                                <a:lnTo>
                                  <a:pt x="197" y="0"/>
                                </a:lnTo>
                                <a:lnTo>
                                  <a:pt x="199" y="0"/>
                                </a:lnTo>
                                <a:lnTo>
                                  <a:pt x="201" y="0"/>
                                </a:lnTo>
                                <a:lnTo>
                                  <a:pt x="203" y="2"/>
                                </a:lnTo>
                                <a:lnTo>
                                  <a:pt x="205" y="2"/>
                                </a:lnTo>
                                <a:lnTo>
                                  <a:pt x="207" y="4"/>
                                </a:lnTo>
                                <a:lnTo>
                                  <a:pt x="216" y="15"/>
                                </a:lnTo>
                                <a:lnTo>
                                  <a:pt x="224" y="4"/>
                                </a:lnTo>
                                <a:lnTo>
                                  <a:pt x="226" y="2"/>
                                </a:lnTo>
                                <a:lnTo>
                                  <a:pt x="228" y="2"/>
                                </a:lnTo>
                                <a:lnTo>
                                  <a:pt x="231" y="0"/>
                                </a:lnTo>
                                <a:lnTo>
                                  <a:pt x="233" y="0"/>
                                </a:lnTo>
                                <a:lnTo>
                                  <a:pt x="235" y="0"/>
                                </a:lnTo>
                                <a:lnTo>
                                  <a:pt x="245" y="0"/>
                                </a:lnTo>
                                <a:lnTo>
                                  <a:pt x="248" y="0"/>
                                </a:lnTo>
                                <a:lnTo>
                                  <a:pt x="250" y="0"/>
                                </a:lnTo>
                                <a:lnTo>
                                  <a:pt x="252" y="2"/>
                                </a:lnTo>
                                <a:lnTo>
                                  <a:pt x="254" y="2"/>
                                </a:lnTo>
                                <a:lnTo>
                                  <a:pt x="256" y="4"/>
                                </a:lnTo>
                                <a:lnTo>
                                  <a:pt x="258" y="6"/>
                                </a:lnTo>
                                <a:lnTo>
                                  <a:pt x="258" y="8"/>
                                </a:lnTo>
                                <a:lnTo>
                                  <a:pt x="260" y="11"/>
                                </a:lnTo>
                                <a:lnTo>
                                  <a:pt x="260" y="13"/>
                                </a:lnTo>
                                <a:lnTo>
                                  <a:pt x="260" y="15"/>
                                </a:lnTo>
                                <a:lnTo>
                                  <a:pt x="260" y="17"/>
                                </a:lnTo>
                                <a:lnTo>
                                  <a:pt x="260" y="19"/>
                                </a:lnTo>
                                <a:lnTo>
                                  <a:pt x="258" y="21"/>
                                </a:lnTo>
                                <a:lnTo>
                                  <a:pt x="258" y="23"/>
                                </a:lnTo>
                                <a:lnTo>
                                  <a:pt x="241" y="46"/>
                                </a:lnTo>
                                <a:lnTo>
                                  <a:pt x="256" y="68"/>
                                </a:lnTo>
                                <a:lnTo>
                                  <a:pt x="258" y="68"/>
                                </a:lnTo>
                                <a:lnTo>
                                  <a:pt x="258" y="70"/>
                                </a:lnTo>
                                <a:lnTo>
                                  <a:pt x="260" y="72"/>
                                </a:lnTo>
                                <a:lnTo>
                                  <a:pt x="260" y="74"/>
                                </a:lnTo>
                                <a:lnTo>
                                  <a:pt x="260" y="76"/>
                                </a:lnTo>
                                <a:lnTo>
                                  <a:pt x="260" y="78"/>
                                </a:lnTo>
                                <a:lnTo>
                                  <a:pt x="260" y="80"/>
                                </a:lnTo>
                                <a:lnTo>
                                  <a:pt x="258" y="82"/>
                                </a:lnTo>
                                <a:lnTo>
                                  <a:pt x="258" y="84"/>
                                </a:lnTo>
                                <a:lnTo>
                                  <a:pt x="256" y="87"/>
                                </a:lnTo>
                                <a:lnTo>
                                  <a:pt x="254" y="89"/>
                                </a:lnTo>
                                <a:lnTo>
                                  <a:pt x="252" y="89"/>
                                </a:lnTo>
                                <a:lnTo>
                                  <a:pt x="250" y="91"/>
                                </a:lnTo>
                                <a:lnTo>
                                  <a:pt x="248" y="91"/>
                                </a:lnTo>
                                <a:lnTo>
                                  <a:pt x="245" y="91"/>
                                </a:lnTo>
                                <a:lnTo>
                                  <a:pt x="235" y="91"/>
                                </a:lnTo>
                                <a:lnTo>
                                  <a:pt x="233" y="91"/>
                                </a:lnTo>
                                <a:lnTo>
                                  <a:pt x="231" y="91"/>
                                </a:lnTo>
                                <a:lnTo>
                                  <a:pt x="228" y="89"/>
                                </a:lnTo>
                                <a:lnTo>
                                  <a:pt x="226" y="89"/>
                                </a:lnTo>
                                <a:lnTo>
                                  <a:pt x="224" y="87"/>
                                </a:lnTo>
                                <a:lnTo>
                                  <a:pt x="216" y="76"/>
                                </a:lnTo>
                                <a:lnTo>
                                  <a:pt x="207" y="87"/>
                                </a:lnTo>
                                <a:lnTo>
                                  <a:pt x="205" y="89"/>
                                </a:lnTo>
                                <a:lnTo>
                                  <a:pt x="203" y="89"/>
                                </a:lnTo>
                                <a:lnTo>
                                  <a:pt x="201" y="91"/>
                                </a:lnTo>
                                <a:lnTo>
                                  <a:pt x="199" y="91"/>
                                </a:lnTo>
                                <a:lnTo>
                                  <a:pt x="197" y="91"/>
                                </a:lnTo>
                                <a:lnTo>
                                  <a:pt x="186" y="91"/>
                                </a:lnTo>
                                <a:lnTo>
                                  <a:pt x="184" y="91"/>
                                </a:lnTo>
                                <a:lnTo>
                                  <a:pt x="182" y="91"/>
                                </a:lnTo>
                                <a:lnTo>
                                  <a:pt x="180" y="89"/>
                                </a:lnTo>
                                <a:lnTo>
                                  <a:pt x="178" y="89"/>
                                </a:lnTo>
                                <a:lnTo>
                                  <a:pt x="176" y="87"/>
                                </a:lnTo>
                                <a:lnTo>
                                  <a:pt x="174" y="84"/>
                                </a:lnTo>
                                <a:lnTo>
                                  <a:pt x="174" y="82"/>
                                </a:lnTo>
                                <a:lnTo>
                                  <a:pt x="171" y="84"/>
                                </a:lnTo>
                                <a:lnTo>
                                  <a:pt x="169" y="87"/>
                                </a:lnTo>
                                <a:lnTo>
                                  <a:pt x="167" y="87"/>
                                </a:lnTo>
                                <a:lnTo>
                                  <a:pt x="165" y="89"/>
                                </a:lnTo>
                                <a:lnTo>
                                  <a:pt x="163" y="89"/>
                                </a:lnTo>
                                <a:lnTo>
                                  <a:pt x="150" y="91"/>
                                </a:lnTo>
                                <a:lnTo>
                                  <a:pt x="148" y="91"/>
                                </a:lnTo>
                                <a:lnTo>
                                  <a:pt x="146" y="91"/>
                                </a:lnTo>
                                <a:lnTo>
                                  <a:pt x="133" y="89"/>
                                </a:lnTo>
                                <a:lnTo>
                                  <a:pt x="131" y="89"/>
                                </a:lnTo>
                                <a:lnTo>
                                  <a:pt x="129" y="87"/>
                                </a:lnTo>
                                <a:lnTo>
                                  <a:pt x="127" y="87"/>
                                </a:lnTo>
                                <a:lnTo>
                                  <a:pt x="125" y="84"/>
                                </a:lnTo>
                                <a:lnTo>
                                  <a:pt x="123" y="87"/>
                                </a:lnTo>
                                <a:lnTo>
                                  <a:pt x="121" y="89"/>
                                </a:lnTo>
                                <a:lnTo>
                                  <a:pt x="119" y="89"/>
                                </a:lnTo>
                                <a:lnTo>
                                  <a:pt x="117" y="91"/>
                                </a:lnTo>
                                <a:lnTo>
                                  <a:pt x="114" y="91"/>
                                </a:lnTo>
                                <a:lnTo>
                                  <a:pt x="112" y="91"/>
                                </a:lnTo>
                                <a:lnTo>
                                  <a:pt x="100" y="91"/>
                                </a:lnTo>
                                <a:lnTo>
                                  <a:pt x="98" y="91"/>
                                </a:lnTo>
                                <a:lnTo>
                                  <a:pt x="95" y="91"/>
                                </a:lnTo>
                                <a:lnTo>
                                  <a:pt x="93" y="89"/>
                                </a:lnTo>
                                <a:lnTo>
                                  <a:pt x="91" y="91"/>
                                </a:lnTo>
                                <a:lnTo>
                                  <a:pt x="89" y="91"/>
                                </a:lnTo>
                                <a:lnTo>
                                  <a:pt x="87" y="91"/>
                                </a:lnTo>
                                <a:lnTo>
                                  <a:pt x="76" y="91"/>
                                </a:lnTo>
                                <a:lnTo>
                                  <a:pt x="74" y="91"/>
                                </a:lnTo>
                                <a:lnTo>
                                  <a:pt x="72" y="91"/>
                                </a:lnTo>
                                <a:lnTo>
                                  <a:pt x="70" y="89"/>
                                </a:lnTo>
                                <a:lnTo>
                                  <a:pt x="68" y="91"/>
                                </a:lnTo>
                                <a:lnTo>
                                  <a:pt x="66" y="91"/>
                                </a:lnTo>
                                <a:lnTo>
                                  <a:pt x="64" y="91"/>
                                </a:lnTo>
                                <a:lnTo>
                                  <a:pt x="51" y="91"/>
                                </a:lnTo>
                                <a:lnTo>
                                  <a:pt x="49" y="91"/>
                                </a:lnTo>
                                <a:lnTo>
                                  <a:pt x="47" y="91"/>
                                </a:lnTo>
                                <a:lnTo>
                                  <a:pt x="45" y="89"/>
                                </a:lnTo>
                                <a:lnTo>
                                  <a:pt x="43" y="89"/>
                                </a:lnTo>
                                <a:lnTo>
                                  <a:pt x="41" y="87"/>
                                </a:lnTo>
                                <a:lnTo>
                                  <a:pt x="38" y="84"/>
                                </a:lnTo>
                                <a:lnTo>
                                  <a:pt x="38" y="87"/>
                                </a:lnTo>
                                <a:lnTo>
                                  <a:pt x="36" y="89"/>
                                </a:lnTo>
                                <a:lnTo>
                                  <a:pt x="34" y="89"/>
                                </a:lnTo>
                                <a:lnTo>
                                  <a:pt x="32" y="91"/>
                                </a:lnTo>
                                <a:lnTo>
                                  <a:pt x="30" y="91"/>
                                </a:lnTo>
                                <a:lnTo>
                                  <a:pt x="28" y="91"/>
                                </a:lnTo>
                                <a:lnTo>
                                  <a:pt x="15" y="91"/>
                                </a:lnTo>
                                <a:lnTo>
                                  <a:pt x="13" y="91"/>
                                </a:lnTo>
                                <a:lnTo>
                                  <a:pt x="11" y="91"/>
                                </a:lnTo>
                                <a:lnTo>
                                  <a:pt x="9" y="89"/>
                                </a:lnTo>
                                <a:lnTo>
                                  <a:pt x="7" y="89"/>
                                </a:lnTo>
                                <a:lnTo>
                                  <a:pt x="5" y="87"/>
                                </a:lnTo>
                                <a:lnTo>
                                  <a:pt x="2" y="84"/>
                                </a:lnTo>
                                <a:lnTo>
                                  <a:pt x="2" y="82"/>
                                </a:lnTo>
                                <a:lnTo>
                                  <a:pt x="0" y="80"/>
                                </a:lnTo>
                                <a:lnTo>
                                  <a:pt x="0" y="78"/>
                                </a:lnTo>
                                <a:lnTo>
                                  <a:pt x="0" y="76"/>
                                </a:lnTo>
                                <a:close/>
                                <a:moveTo>
                                  <a:pt x="55" y="42"/>
                                </a:moveTo>
                                <a:lnTo>
                                  <a:pt x="62" y="51"/>
                                </a:lnTo>
                                <a:lnTo>
                                  <a:pt x="62" y="38"/>
                                </a:lnTo>
                                <a:lnTo>
                                  <a:pt x="55" y="42"/>
                                </a:lnTo>
                                <a:close/>
                                <a:moveTo>
                                  <a:pt x="186" y="40"/>
                                </a:moveTo>
                                <a:lnTo>
                                  <a:pt x="188" y="42"/>
                                </a:lnTo>
                                <a:lnTo>
                                  <a:pt x="188" y="44"/>
                                </a:lnTo>
                                <a:lnTo>
                                  <a:pt x="188" y="46"/>
                                </a:lnTo>
                                <a:lnTo>
                                  <a:pt x="188" y="49"/>
                                </a:lnTo>
                                <a:lnTo>
                                  <a:pt x="188" y="51"/>
                                </a:lnTo>
                                <a:lnTo>
                                  <a:pt x="190" y="46"/>
                                </a:lnTo>
                                <a:lnTo>
                                  <a:pt x="186" y="4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9" name="Rectangle 610"/>
                        <wps:cNvSpPr>
                          <a:spLocks noChangeArrowheads="1"/>
                        </wps:cNvSpPr>
                        <wps:spPr bwMode="auto">
                          <a:xfrm>
                            <a:off x="2022400" y="2277708"/>
                            <a:ext cx="14414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KNOX</w:t>
                              </w:r>
                            </w:p>
                          </w:txbxContent>
                        </wps:txbx>
                        <wps:bodyPr rot="0" vert="horz" wrap="none" lIns="0" tIns="0" rIns="0" bIns="0" anchor="t" anchorCtr="0" upright="1">
                          <a:spAutoFit/>
                        </wps:bodyPr>
                      </wps:wsp>
                      <wps:wsp>
                        <wps:cNvPr id="2840" name="Rectangle 611"/>
                        <wps:cNvSpPr>
                          <a:spLocks noChangeArrowheads="1"/>
                        </wps:cNvSpPr>
                        <wps:spPr bwMode="auto">
                          <a:xfrm>
                            <a:off x="1113100" y="3388312"/>
                            <a:ext cx="18097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ADAMS</w:t>
                              </w:r>
                            </w:p>
                          </w:txbxContent>
                        </wps:txbx>
                        <wps:bodyPr rot="0" vert="horz" wrap="none" lIns="0" tIns="0" rIns="0" bIns="0" anchor="t" anchorCtr="0" upright="1">
                          <a:spAutoFit/>
                        </wps:bodyPr>
                      </wps:wsp>
                      <wps:wsp>
                        <wps:cNvPr id="2841" name="Freeform 612"/>
                        <wps:cNvSpPr>
                          <a:spLocks/>
                        </wps:cNvSpPr>
                        <wps:spPr bwMode="auto">
                          <a:xfrm>
                            <a:off x="1101000" y="3389612"/>
                            <a:ext cx="220400" cy="55900"/>
                          </a:xfrm>
                          <a:custGeom>
                            <a:avLst/>
                            <a:gdLst>
                              <a:gd name="T0" fmla="*/ 16510 w 347"/>
                              <a:gd name="T1" fmla="*/ 5080 h 88"/>
                              <a:gd name="T2" fmla="*/ 17780 w 347"/>
                              <a:gd name="T3" fmla="*/ 2540 h 88"/>
                              <a:gd name="T4" fmla="*/ 22860 w 347"/>
                              <a:gd name="T5" fmla="*/ 0 h 88"/>
                              <a:gd name="T6" fmla="*/ 36195 w 347"/>
                              <a:gd name="T7" fmla="*/ 0 h 88"/>
                              <a:gd name="T8" fmla="*/ 40640 w 347"/>
                              <a:gd name="T9" fmla="*/ 2540 h 88"/>
                              <a:gd name="T10" fmla="*/ 46990 w 347"/>
                              <a:gd name="T11" fmla="*/ 18415 h 88"/>
                              <a:gd name="T12" fmla="*/ 48260 w 347"/>
                              <a:gd name="T13" fmla="*/ 5080 h 88"/>
                              <a:gd name="T14" fmla="*/ 51435 w 347"/>
                              <a:gd name="T15" fmla="*/ 1270 h 88"/>
                              <a:gd name="T16" fmla="*/ 56515 w 347"/>
                              <a:gd name="T17" fmla="*/ 0 h 88"/>
                              <a:gd name="T18" fmla="*/ 74295 w 347"/>
                              <a:gd name="T19" fmla="*/ 1270 h 88"/>
                              <a:gd name="T20" fmla="*/ 76835 w 347"/>
                              <a:gd name="T21" fmla="*/ 2540 h 88"/>
                              <a:gd name="T22" fmla="*/ 88900 w 347"/>
                              <a:gd name="T23" fmla="*/ 15875 h 88"/>
                              <a:gd name="T24" fmla="*/ 93980 w 347"/>
                              <a:gd name="T25" fmla="*/ 5080 h 88"/>
                              <a:gd name="T26" fmla="*/ 96520 w 347"/>
                              <a:gd name="T27" fmla="*/ 1270 h 88"/>
                              <a:gd name="T28" fmla="*/ 102235 w 347"/>
                              <a:gd name="T29" fmla="*/ 0 h 88"/>
                              <a:gd name="T30" fmla="*/ 115570 w 347"/>
                              <a:gd name="T31" fmla="*/ 1270 h 88"/>
                              <a:gd name="T32" fmla="*/ 119380 w 347"/>
                              <a:gd name="T33" fmla="*/ 3810 h 88"/>
                              <a:gd name="T34" fmla="*/ 122555 w 347"/>
                              <a:gd name="T35" fmla="*/ 1270 h 88"/>
                              <a:gd name="T36" fmla="*/ 140970 w 347"/>
                              <a:gd name="T37" fmla="*/ 0 h 88"/>
                              <a:gd name="T38" fmla="*/ 146685 w 347"/>
                              <a:gd name="T39" fmla="*/ 1270 h 88"/>
                              <a:gd name="T40" fmla="*/ 150495 w 347"/>
                              <a:gd name="T41" fmla="*/ 0 h 88"/>
                              <a:gd name="T42" fmla="*/ 168910 w 347"/>
                              <a:gd name="T43" fmla="*/ 1270 h 88"/>
                              <a:gd name="T44" fmla="*/ 173355 w 347"/>
                              <a:gd name="T45" fmla="*/ 3810 h 88"/>
                              <a:gd name="T46" fmla="*/ 178435 w 347"/>
                              <a:gd name="T47" fmla="*/ 1270 h 88"/>
                              <a:gd name="T48" fmla="*/ 191770 w 347"/>
                              <a:gd name="T49" fmla="*/ 0 h 88"/>
                              <a:gd name="T50" fmla="*/ 205740 w 347"/>
                              <a:gd name="T51" fmla="*/ 2540 h 88"/>
                              <a:gd name="T52" fmla="*/ 215900 w 347"/>
                              <a:gd name="T53" fmla="*/ 10160 h 88"/>
                              <a:gd name="T54" fmla="*/ 220345 w 347"/>
                              <a:gd name="T55" fmla="*/ 20955 h 88"/>
                              <a:gd name="T56" fmla="*/ 220345 w 347"/>
                              <a:gd name="T57" fmla="*/ 25400 h 88"/>
                              <a:gd name="T58" fmla="*/ 220345 w 347"/>
                              <a:gd name="T59" fmla="*/ 33020 h 88"/>
                              <a:gd name="T60" fmla="*/ 220345 w 347"/>
                              <a:gd name="T61" fmla="*/ 37465 h 88"/>
                              <a:gd name="T62" fmla="*/ 217805 w 347"/>
                              <a:gd name="T63" fmla="*/ 46990 h 88"/>
                              <a:gd name="T64" fmla="*/ 214630 w 347"/>
                              <a:gd name="T65" fmla="*/ 50800 h 88"/>
                              <a:gd name="T66" fmla="*/ 203835 w 347"/>
                              <a:gd name="T67" fmla="*/ 55880 h 88"/>
                              <a:gd name="T68" fmla="*/ 180975 w 347"/>
                              <a:gd name="T69" fmla="*/ 54610 h 88"/>
                              <a:gd name="T70" fmla="*/ 173355 w 347"/>
                              <a:gd name="T71" fmla="*/ 50800 h 88"/>
                              <a:gd name="T72" fmla="*/ 170815 w 347"/>
                              <a:gd name="T73" fmla="*/ 54610 h 88"/>
                              <a:gd name="T74" fmla="*/ 165100 w 347"/>
                              <a:gd name="T75" fmla="*/ 55880 h 88"/>
                              <a:gd name="T76" fmla="*/ 154305 w 347"/>
                              <a:gd name="T77" fmla="*/ 55880 h 88"/>
                              <a:gd name="T78" fmla="*/ 137160 w 347"/>
                              <a:gd name="T79" fmla="*/ 55880 h 88"/>
                              <a:gd name="T80" fmla="*/ 118110 w 347"/>
                              <a:gd name="T81" fmla="*/ 55880 h 88"/>
                              <a:gd name="T82" fmla="*/ 113030 w 347"/>
                              <a:gd name="T83" fmla="*/ 54610 h 88"/>
                              <a:gd name="T84" fmla="*/ 110490 w 347"/>
                              <a:gd name="T85" fmla="*/ 50800 h 88"/>
                              <a:gd name="T86" fmla="*/ 103505 w 347"/>
                              <a:gd name="T87" fmla="*/ 52070 h 88"/>
                              <a:gd name="T88" fmla="*/ 99695 w 347"/>
                              <a:gd name="T89" fmla="*/ 54610 h 88"/>
                              <a:gd name="T90" fmla="*/ 87630 w 347"/>
                              <a:gd name="T91" fmla="*/ 55880 h 88"/>
                              <a:gd name="T92" fmla="*/ 83185 w 347"/>
                              <a:gd name="T93" fmla="*/ 54610 h 88"/>
                              <a:gd name="T94" fmla="*/ 79375 w 347"/>
                              <a:gd name="T95" fmla="*/ 50800 h 88"/>
                              <a:gd name="T96" fmla="*/ 72390 w 347"/>
                              <a:gd name="T97" fmla="*/ 55880 h 88"/>
                              <a:gd name="T98" fmla="*/ 55245 w 347"/>
                              <a:gd name="T99" fmla="*/ 55880 h 88"/>
                              <a:gd name="T100" fmla="*/ 51435 w 347"/>
                              <a:gd name="T101" fmla="*/ 55880 h 88"/>
                              <a:gd name="T102" fmla="*/ 39370 w 347"/>
                              <a:gd name="T103" fmla="*/ 55880 h 88"/>
                              <a:gd name="T104" fmla="*/ 33655 w 347"/>
                              <a:gd name="T105" fmla="*/ 53340 h 88"/>
                              <a:gd name="T106" fmla="*/ 31115 w 347"/>
                              <a:gd name="T107" fmla="*/ 49530 h 88"/>
                              <a:gd name="T108" fmla="*/ 24130 w 347"/>
                              <a:gd name="T109" fmla="*/ 53340 h 88"/>
                              <a:gd name="T110" fmla="*/ 20320 w 347"/>
                              <a:gd name="T111" fmla="*/ 55880 h 88"/>
                              <a:gd name="T112" fmla="*/ 8255 w 347"/>
                              <a:gd name="T113" fmla="*/ 55880 h 88"/>
                              <a:gd name="T114" fmla="*/ 4445 w 347"/>
                              <a:gd name="T115" fmla="*/ 54610 h 88"/>
                              <a:gd name="T116" fmla="*/ 1270 w 347"/>
                              <a:gd name="T117" fmla="*/ 50800 h 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47" h="88">
                                <a:moveTo>
                                  <a:pt x="0" y="74"/>
                                </a:moveTo>
                                <a:lnTo>
                                  <a:pt x="0" y="74"/>
                                </a:lnTo>
                                <a:lnTo>
                                  <a:pt x="0" y="71"/>
                                </a:lnTo>
                                <a:lnTo>
                                  <a:pt x="0" y="69"/>
                                </a:lnTo>
                                <a:lnTo>
                                  <a:pt x="2" y="67"/>
                                </a:lnTo>
                                <a:lnTo>
                                  <a:pt x="26" y="8"/>
                                </a:lnTo>
                                <a:lnTo>
                                  <a:pt x="26" y="6"/>
                                </a:lnTo>
                                <a:lnTo>
                                  <a:pt x="28" y="4"/>
                                </a:lnTo>
                                <a:lnTo>
                                  <a:pt x="30" y="2"/>
                                </a:lnTo>
                                <a:lnTo>
                                  <a:pt x="32" y="2"/>
                                </a:lnTo>
                                <a:lnTo>
                                  <a:pt x="34" y="0"/>
                                </a:lnTo>
                                <a:lnTo>
                                  <a:pt x="36" y="0"/>
                                </a:lnTo>
                                <a:lnTo>
                                  <a:pt x="38" y="0"/>
                                </a:lnTo>
                                <a:lnTo>
                                  <a:pt x="53" y="0"/>
                                </a:lnTo>
                                <a:lnTo>
                                  <a:pt x="55" y="0"/>
                                </a:lnTo>
                                <a:lnTo>
                                  <a:pt x="57" y="0"/>
                                </a:lnTo>
                                <a:lnTo>
                                  <a:pt x="60" y="2"/>
                                </a:lnTo>
                                <a:lnTo>
                                  <a:pt x="62" y="2"/>
                                </a:lnTo>
                                <a:lnTo>
                                  <a:pt x="64" y="4"/>
                                </a:lnTo>
                                <a:lnTo>
                                  <a:pt x="66" y="6"/>
                                </a:lnTo>
                                <a:lnTo>
                                  <a:pt x="66" y="8"/>
                                </a:lnTo>
                                <a:lnTo>
                                  <a:pt x="74" y="29"/>
                                </a:lnTo>
                                <a:lnTo>
                                  <a:pt x="74" y="14"/>
                                </a:lnTo>
                                <a:lnTo>
                                  <a:pt x="74" y="12"/>
                                </a:lnTo>
                                <a:lnTo>
                                  <a:pt x="74" y="10"/>
                                </a:lnTo>
                                <a:lnTo>
                                  <a:pt x="76" y="8"/>
                                </a:lnTo>
                                <a:lnTo>
                                  <a:pt x="76" y="6"/>
                                </a:lnTo>
                                <a:lnTo>
                                  <a:pt x="79" y="4"/>
                                </a:lnTo>
                                <a:lnTo>
                                  <a:pt x="81" y="2"/>
                                </a:lnTo>
                                <a:lnTo>
                                  <a:pt x="83" y="2"/>
                                </a:lnTo>
                                <a:lnTo>
                                  <a:pt x="85" y="0"/>
                                </a:lnTo>
                                <a:lnTo>
                                  <a:pt x="87" y="0"/>
                                </a:lnTo>
                                <a:lnTo>
                                  <a:pt x="89" y="0"/>
                                </a:lnTo>
                                <a:lnTo>
                                  <a:pt x="110" y="0"/>
                                </a:lnTo>
                                <a:lnTo>
                                  <a:pt x="112" y="0"/>
                                </a:lnTo>
                                <a:lnTo>
                                  <a:pt x="114" y="0"/>
                                </a:lnTo>
                                <a:lnTo>
                                  <a:pt x="117" y="2"/>
                                </a:lnTo>
                                <a:lnTo>
                                  <a:pt x="119" y="2"/>
                                </a:lnTo>
                                <a:lnTo>
                                  <a:pt x="121" y="4"/>
                                </a:lnTo>
                                <a:lnTo>
                                  <a:pt x="136" y="19"/>
                                </a:lnTo>
                                <a:lnTo>
                                  <a:pt x="138" y="21"/>
                                </a:lnTo>
                                <a:lnTo>
                                  <a:pt x="138" y="23"/>
                                </a:lnTo>
                                <a:lnTo>
                                  <a:pt x="140" y="25"/>
                                </a:lnTo>
                                <a:lnTo>
                                  <a:pt x="140" y="27"/>
                                </a:lnTo>
                                <a:lnTo>
                                  <a:pt x="140" y="29"/>
                                </a:lnTo>
                                <a:lnTo>
                                  <a:pt x="148" y="8"/>
                                </a:lnTo>
                                <a:lnTo>
                                  <a:pt x="148" y="6"/>
                                </a:lnTo>
                                <a:lnTo>
                                  <a:pt x="150" y="4"/>
                                </a:lnTo>
                                <a:lnTo>
                                  <a:pt x="152" y="2"/>
                                </a:lnTo>
                                <a:lnTo>
                                  <a:pt x="155" y="2"/>
                                </a:lnTo>
                                <a:lnTo>
                                  <a:pt x="157" y="0"/>
                                </a:lnTo>
                                <a:lnTo>
                                  <a:pt x="159" y="0"/>
                                </a:lnTo>
                                <a:lnTo>
                                  <a:pt x="161" y="0"/>
                                </a:lnTo>
                                <a:lnTo>
                                  <a:pt x="176" y="0"/>
                                </a:lnTo>
                                <a:lnTo>
                                  <a:pt x="178" y="0"/>
                                </a:lnTo>
                                <a:lnTo>
                                  <a:pt x="180" y="0"/>
                                </a:lnTo>
                                <a:lnTo>
                                  <a:pt x="182" y="2"/>
                                </a:lnTo>
                                <a:lnTo>
                                  <a:pt x="184" y="2"/>
                                </a:lnTo>
                                <a:lnTo>
                                  <a:pt x="186" y="4"/>
                                </a:lnTo>
                                <a:lnTo>
                                  <a:pt x="188" y="6"/>
                                </a:lnTo>
                                <a:lnTo>
                                  <a:pt x="188" y="4"/>
                                </a:lnTo>
                                <a:lnTo>
                                  <a:pt x="190" y="2"/>
                                </a:lnTo>
                                <a:lnTo>
                                  <a:pt x="193" y="2"/>
                                </a:lnTo>
                                <a:lnTo>
                                  <a:pt x="195" y="0"/>
                                </a:lnTo>
                                <a:lnTo>
                                  <a:pt x="197" y="0"/>
                                </a:lnTo>
                                <a:lnTo>
                                  <a:pt x="199" y="0"/>
                                </a:lnTo>
                                <a:lnTo>
                                  <a:pt x="222" y="0"/>
                                </a:lnTo>
                                <a:lnTo>
                                  <a:pt x="224" y="0"/>
                                </a:lnTo>
                                <a:lnTo>
                                  <a:pt x="226" y="0"/>
                                </a:lnTo>
                                <a:lnTo>
                                  <a:pt x="228" y="2"/>
                                </a:lnTo>
                                <a:lnTo>
                                  <a:pt x="231" y="2"/>
                                </a:lnTo>
                                <a:lnTo>
                                  <a:pt x="233" y="0"/>
                                </a:lnTo>
                                <a:lnTo>
                                  <a:pt x="235" y="0"/>
                                </a:lnTo>
                                <a:lnTo>
                                  <a:pt x="237" y="0"/>
                                </a:lnTo>
                                <a:lnTo>
                                  <a:pt x="260" y="0"/>
                                </a:lnTo>
                                <a:lnTo>
                                  <a:pt x="262" y="0"/>
                                </a:lnTo>
                                <a:lnTo>
                                  <a:pt x="264" y="0"/>
                                </a:lnTo>
                                <a:lnTo>
                                  <a:pt x="266" y="2"/>
                                </a:lnTo>
                                <a:lnTo>
                                  <a:pt x="269" y="2"/>
                                </a:lnTo>
                                <a:lnTo>
                                  <a:pt x="271" y="4"/>
                                </a:lnTo>
                                <a:lnTo>
                                  <a:pt x="273" y="6"/>
                                </a:lnTo>
                                <a:lnTo>
                                  <a:pt x="273" y="8"/>
                                </a:lnTo>
                                <a:lnTo>
                                  <a:pt x="277" y="4"/>
                                </a:lnTo>
                                <a:lnTo>
                                  <a:pt x="279" y="4"/>
                                </a:lnTo>
                                <a:lnTo>
                                  <a:pt x="281" y="2"/>
                                </a:lnTo>
                                <a:lnTo>
                                  <a:pt x="283" y="2"/>
                                </a:lnTo>
                                <a:lnTo>
                                  <a:pt x="298" y="0"/>
                                </a:lnTo>
                                <a:lnTo>
                                  <a:pt x="300" y="0"/>
                                </a:lnTo>
                                <a:lnTo>
                                  <a:pt x="302" y="0"/>
                                </a:lnTo>
                                <a:lnTo>
                                  <a:pt x="319" y="2"/>
                                </a:lnTo>
                                <a:lnTo>
                                  <a:pt x="321" y="2"/>
                                </a:lnTo>
                                <a:lnTo>
                                  <a:pt x="324" y="4"/>
                                </a:lnTo>
                                <a:lnTo>
                                  <a:pt x="326" y="4"/>
                                </a:lnTo>
                                <a:lnTo>
                                  <a:pt x="326" y="6"/>
                                </a:lnTo>
                                <a:lnTo>
                                  <a:pt x="336" y="14"/>
                                </a:lnTo>
                                <a:lnTo>
                                  <a:pt x="338" y="14"/>
                                </a:lnTo>
                                <a:lnTo>
                                  <a:pt x="340" y="16"/>
                                </a:lnTo>
                                <a:lnTo>
                                  <a:pt x="340" y="19"/>
                                </a:lnTo>
                                <a:lnTo>
                                  <a:pt x="343" y="21"/>
                                </a:lnTo>
                                <a:lnTo>
                                  <a:pt x="347" y="33"/>
                                </a:lnTo>
                                <a:lnTo>
                                  <a:pt x="347" y="35"/>
                                </a:lnTo>
                                <a:lnTo>
                                  <a:pt x="347" y="38"/>
                                </a:lnTo>
                                <a:lnTo>
                                  <a:pt x="347" y="40"/>
                                </a:lnTo>
                                <a:lnTo>
                                  <a:pt x="347" y="42"/>
                                </a:lnTo>
                                <a:lnTo>
                                  <a:pt x="345" y="44"/>
                                </a:lnTo>
                                <a:lnTo>
                                  <a:pt x="345" y="46"/>
                                </a:lnTo>
                                <a:lnTo>
                                  <a:pt x="347" y="52"/>
                                </a:lnTo>
                                <a:lnTo>
                                  <a:pt x="347" y="55"/>
                                </a:lnTo>
                                <a:lnTo>
                                  <a:pt x="347" y="57"/>
                                </a:lnTo>
                                <a:lnTo>
                                  <a:pt x="347" y="59"/>
                                </a:lnTo>
                                <a:lnTo>
                                  <a:pt x="345" y="69"/>
                                </a:lnTo>
                                <a:lnTo>
                                  <a:pt x="345" y="71"/>
                                </a:lnTo>
                                <a:lnTo>
                                  <a:pt x="343" y="74"/>
                                </a:lnTo>
                                <a:lnTo>
                                  <a:pt x="343" y="76"/>
                                </a:lnTo>
                                <a:lnTo>
                                  <a:pt x="340" y="78"/>
                                </a:lnTo>
                                <a:lnTo>
                                  <a:pt x="338" y="80"/>
                                </a:lnTo>
                                <a:lnTo>
                                  <a:pt x="328" y="86"/>
                                </a:lnTo>
                                <a:lnTo>
                                  <a:pt x="326" y="86"/>
                                </a:lnTo>
                                <a:lnTo>
                                  <a:pt x="324" y="88"/>
                                </a:lnTo>
                                <a:lnTo>
                                  <a:pt x="321" y="88"/>
                                </a:lnTo>
                                <a:lnTo>
                                  <a:pt x="319" y="88"/>
                                </a:lnTo>
                                <a:lnTo>
                                  <a:pt x="305" y="88"/>
                                </a:lnTo>
                                <a:lnTo>
                                  <a:pt x="302" y="88"/>
                                </a:lnTo>
                                <a:lnTo>
                                  <a:pt x="285" y="86"/>
                                </a:lnTo>
                                <a:lnTo>
                                  <a:pt x="283" y="86"/>
                                </a:lnTo>
                                <a:lnTo>
                                  <a:pt x="281" y="84"/>
                                </a:lnTo>
                                <a:lnTo>
                                  <a:pt x="279" y="84"/>
                                </a:lnTo>
                                <a:lnTo>
                                  <a:pt x="273" y="80"/>
                                </a:lnTo>
                                <a:lnTo>
                                  <a:pt x="273" y="82"/>
                                </a:lnTo>
                                <a:lnTo>
                                  <a:pt x="271" y="84"/>
                                </a:lnTo>
                                <a:lnTo>
                                  <a:pt x="269" y="86"/>
                                </a:lnTo>
                                <a:lnTo>
                                  <a:pt x="266" y="86"/>
                                </a:lnTo>
                                <a:lnTo>
                                  <a:pt x="264" y="88"/>
                                </a:lnTo>
                                <a:lnTo>
                                  <a:pt x="262" y="88"/>
                                </a:lnTo>
                                <a:lnTo>
                                  <a:pt x="260" y="88"/>
                                </a:lnTo>
                                <a:lnTo>
                                  <a:pt x="247" y="88"/>
                                </a:lnTo>
                                <a:lnTo>
                                  <a:pt x="245" y="88"/>
                                </a:lnTo>
                                <a:lnTo>
                                  <a:pt x="243" y="88"/>
                                </a:lnTo>
                                <a:lnTo>
                                  <a:pt x="241" y="88"/>
                                </a:lnTo>
                                <a:lnTo>
                                  <a:pt x="239" y="88"/>
                                </a:lnTo>
                                <a:lnTo>
                                  <a:pt x="218" y="88"/>
                                </a:lnTo>
                                <a:lnTo>
                                  <a:pt x="216" y="88"/>
                                </a:lnTo>
                                <a:lnTo>
                                  <a:pt x="214" y="88"/>
                                </a:lnTo>
                                <a:lnTo>
                                  <a:pt x="212" y="88"/>
                                </a:lnTo>
                                <a:lnTo>
                                  <a:pt x="199" y="88"/>
                                </a:lnTo>
                                <a:lnTo>
                                  <a:pt x="186" y="88"/>
                                </a:lnTo>
                                <a:lnTo>
                                  <a:pt x="184" y="88"/>
                                </a:lnTo>
                                <a:lnTo>
                                  <a:pt x="182" y="88"/>
                                </a:lnTo>
                                <a:lnTo>
                                  <a:pt x="180" y="86"/>
                                </a:lnTo>
                                <a:lnTo>
                                  <a:pt x="178" y="86"/>
                                </a:lnTo>
                                <a:lnTo>
                                  <a:pt x="176" y="84"/>
                                </a:lnTo>
                                <a:lnTo>
                                  <a:pt x="174" y="82"/>
                                </a:lnTo>
                                <a:lnTo>
                                  <a:pt x="174" y="80"/>
                                </a:lnTo>
                                <a:lnTo>
                                  <a:pt x="171" y="78"/>
                                </a:lnTo>
                                <a:lnTo>
                                  <a:pt x="169" y="67"/>
                                </a:lnTo>
                                <a:lnTo>
                                  <a:pt x="165" y="78"/>
                                </a:lnTo>
                                <a:lnTo>
                                  <a:pt x="163" y="80"/>
                                </a:lnTo>
                                <a:lnTo>
                                  <a:pt x="163" y="82"/>
                                </a:lnTo>
                                <a:lnTo>
                                  <a:pt x="161" y="84"/>
                                </a:lnTo>
                                <a:lnTo>
                                  <a:pt x="159" y="86"/>
                                </a:lnTo>
                                <a:lnTo>
                                  <a:pt x="157" y="86"/>
                                </a:lnTo>
                                <a:lnTo>
                                  <a:pt x="155" y="88"/>
                                </a:lnTo>
                                <a:lnTo>
                                  <a:pt x="152" y="88"/>
                                </a:lnTo>
                                <a:lnTo>
                                  <a:pt x="150" y="88"/>
                                </a:lnTo>
                                <a:lnTo>
                                  <a:pt x="138" y="88"/>
                                </a:lnTo>
                                <a:lnTo>
                                  <a:pt x="136" y="88"/>
                                </a:lnTo>
                                <a:lnTo>
                                  <a:pt x="133" y="88"/>
                                </a:lnTo>
                                <a:lnTo>
                                  <a:pt x="131" y="86"/>
                                </a:lnTo>
                                <a:lnTo>
                                  <a:pt x="129" y="86"/>
                                </a:lnTo>
                                <a:lnTo>
                                  <a:pt x="127" y="84"/>
                                </a:lnTo>
                                <a:lnTo>
                                  <a:pt x="125" y="82"/>
                                </a:lnTo>
                                <a:lnTo>
                                  <a:pt x="125" y="80"/>
                                </a:lnTo>
                                <a:lnTo>
                                  <a:pt x="121" y="84"/>
                                </a:lnTo>
                                <a:lnTo>
                                  <a:pt x="119" y="86"/>
                                </a:lnTo>
                                <a:lnTo>
                                  <a:pt x="117" y="86"/>
                                </a:lnTo>
                                <a:lnTo>
                                  <a:pt x="114" y="88"/>
                                </a:lnTo>
                                <a:lnTo>
                                  <a:pt x="112" y="88"/>
                                </a:lnTo>
                                <a:lnTo>
                                  <a:pt x="110" y="88"/>
                                </a:lnTo>
                                <a:lnTo>
                                  <a:pt x="89" y="88"/>
                                </a:lnTo>
                                <a:lnTo>
                                  <a:pt x="87" y="88"/>
                                </a:lnTo>
                                <a:lnTo>
                                  <a:pt x="85" y="88"/>
                                </a:lnTo>
                                <a:lnTo>
                                  <a:pt x="83" y="86"/>
                                </a:lnTo>
                                <a:lnTo>
                                  <a:pt x="81" y="88"/>
                                </a:lnTo>
                                <a:lnTo>
                                  <a:pt x="79" y="88"/>
                                </a:lnTo>
                                <a:lnTo>
                                  <a:pt x="76" y="88"/>
                                </a:lnTo>
                                <a:lnTo>
                                  <a:pt x="64" y="88"/>
                                </a:lnTo>
                                <a:lnTo>
                                  <a:pt x="62" y="88"/>
                                </a:lnTo>
                                <a:lnTo>
                                  <a:pt x="60" y="88"/>
                                </a:lnTo>
                                <a:lnTo>
                                  <a:pt x="57" y="86"/>
                                </a:lnTo>
                                <a:lnTo>
                                  <a:pt x="55" y="86"/>
                                </a:lnTo>
                                <a:lnTo>
                                  <a:pt x="53" y="84"/>
                                </a:lnTo>
                                <a:lnTo>
                                  <a:pt x="51" y="82"/>
                                </a:lnTo>
                                <a:lnTo>
                                  <a:pt x="51" y="80"/>
                                </a:lnTo>
                                <a:lnTo>
                                  <a:pt x="49" y="78"/>
                                </a:lnTo>
                                <a:lnTo>
                                  <a:pt x="47" y="67"/>
                                </a:lnTo>
                                <a:lnTo>
                                  <a:pt x="43" y="78"/>
                                </a:lnTo>
                                <a:lnTo>
                                  <a:pt x="40" y="80"/>
                                </a:lnTo>
                                <a:lnTo>
                                  <a:pt x="40" y="82"/>
                                </a:lnTo>
                                <a:lnTo>
                                  <a:pt x="38" y="84"/>
                                </a:lnTo>
                                <a:lnTo>
                                  <a:pt x="36" y="86"/>
                                </a:lnTo>
                                <a:lnTo>
                                  <a:pt x="34" y="86"/>
                                </a:lnTo>
                                <a:lnTo>
                                  <a:pt x="32" y="88"/>
                                </a:lnTo>
                                <a:lnTo>
                                  <a:pt x="30" y="88"/>
                                </a:lnTo>
                                <a:lnTo>
                                  <a:pt x="28" y="88"/>
                                </a:lnTo>
                                <a:lnTo>
                                  <a:pt x="15" y="88"/>
                                </a:lnTo>
                                <a:lnTo>
                                  <a:pt x="13" y="88"/>
                                </a:lnTo>
                                <a:lnTo>
                                  <a:pt x="11" y="88"/>
                                </a:lnTo>
                                <a:lnTo>
                                  <a:pt x="9" y="86"/>
                                </a:lnTo>
                                <a:lnTo>
                                  <a:pt x="7" y="86"/>
                                </a:lnTo>
                                <a:lnTo>
                                  <a:pt x="5" y="84"/>
                                </a:lnTo>
                                <a:lnTo>
                                  <a:pt x="2" y="82"/>
                                </a:lnTo>
                                <a:lnTo>
                                  <a:pt x="2" y="80"/>
                                </a:lnTo>
                                <a:lnTo>
                                  <a:pt x="0" y="78"/>
                                </a:lnTo>
                                <a:lnTo>
                                  <a:pt x="0" y="76"/>
                                </a:lnTo>
                                <a:lnTo>
                                  <a:pt x="0" y="7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2" name="Rectangle 613"/>
                        <wps:cNvSpPr>
                          <a:spLocks noChangeArrowheads="1"/>
                        </wps:cNvSpPr>
                        <wps:spPr bwMode="auto">
                          <a:xfrm>
                            <a:off x="1113100" y="3388312"/>
                            <a:ext cx="18097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ADAMS</w:t>
                              </w:r>
                            </w:p>
                          </w:txbxContent>
                        </wps:txbx>
                        <wps:bodyPr rot="0" vert="horz" wrap="none" lIns="0" tIns="0" rIns="0" bIns="0" anchor="t" anchorCtr="0" upright="1">
                          <a:spAutoFit/>
                        </wps:bodyPr>
                      </wps:wsp>
                      <wps:wsp>
                        <wps:cNvPr id="2843" name="Rectangle 614"/>
                        <wps:cNvSpPr>
                          <a:spLocks noChangeArrowheads="1"/>
                        </wps:cNvSpPr>
                        <wps:spPr bwMode="auto">
                          <a:xfrm>
                            <a:off x="2068100" y="1782406"/>
                            <a:ext cx="17843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HENRY</w:t>
                              </w:r>
                            </w:p>
                          </w:txbxContent>
                        </wps:txbx>
                        <wps:bodyPr rot="0" vert="horz" wrap="none" lIns="0" tIns="0" rIns="0" bIns="0" anchor="t" anchorCtr="0" upright="1">
                          <a:spAutoFit/>
                        </wps:bodyPr>
                      </wps:wsp>
                      <wps:wsp>
                        <wps:cNvPr id="2844" name="Freeform 615"/>
                        <wps:cNvSpPr>
                          <a:spLocks noEditPoints="1"/>
                        </wps:cNvSpPr>
                        <wps:spPr bwMode="auto">
                          <a:xfrm>
                            <a:off x="2068100" y="1779206"/>
                            <a:ext cx="205200" cy="57800"/>
                          </a:xfrm>
                          <a:custGeom>
                            <a:avLst/>
                            <a:gdLst>
                              <a:gd name="T0" fmla="*/ 1270 w 323"/>
                              <a:gd name="T1" fmla="*/ 5715 h 91"/>
                              <a:gd name="T2" fmla="*/ 4445 w 323"/>
                              <a:gd name="T3" fmla="*/ 1905 h 91"/>
                              <a:gd name="T4" fmla="*/ 8255 w 323"/>
                              <a:gd name="T5" fmla="*/ 0 h 91"/>
                              <a:gd name="T6" fmla="*/ 20320 w 323"/>
                              <a:gd name="T7" fmla="*/ 0 h 91"/>
                              <a:gd name="T8" fmla="*/ 25400 w 323"/>
                              <a:gd name="T9" fmla="*/ 0 h 91"/>
                              <a:gd name="T10" fmla="*/ 37465 w 323"/>
                              <a:gd name="T11" fmla="*/ 1905 h 91"/>
                              <a:gd name="T12" fmla="*/ 41910 w 323"/>
                              <a:gd name="T13" fmla="*/ 4445 h 91"/>
                              <a:gd name="T14" fmla="*/ 44450 w 323"/>
                              <a:gd name="T15" fmla="*/ 1905 h 91"/>
                              <a:gd name="T16" fmla="*/ 79375 w 323"/>
                              <a:gd name="T17" fmla="*/ 0 h 91"/>
                              <a:gd name="T18" fmla="*/ 84455 w 323"/>
                              <a:gd name="T19" fmla="*/ 0 h 91"/>
                              <a:gd name="T20" fmla="*/ 96520 w 323"/>
                              <a:gd name="T21" fmla="*/ 0 h 91"/>
                              <a:gd name="T22" fmla="*/ 100965 w 323"/>
                              <a:gd name="T23" fmla="*/ 0 h 91"/>
                              <a:gd name="T24" fmla="*/ 111760 w 323"/>
                              <a:gd name="T25" fmla="*/ 0 h 91"/>
                              <a:gd name="T26" fmla="*/ 116840 w 323"/>
                              <a:gd name="T27" fmla="*/ 3175 h 91"/>
                              <a:gd name="T28" fmla="*/ 119380 w 323"/>
                              <a:gd name="T29" fmla="*/ 3175 h 91"/>
                              <a:gd name="T30" fmla="*/ 123825 w 323"/>
                              <a:gd name="T31" fmla="*/ 0 h 91"/>
                              <a:gd name="T32" fmla="*/ 142240 w 323"/>
                              <a:gd name="T33" fmla="*/ 0 h 91"/>
                              <a:gd name="T34" fmla="*/ 150495 w 323"/>
                              <a:gd name="T35" fmla="*/ 3175 h 91"/>
                              <a:gd name="T36" fmla="*/ 154305 w 323"/>
                              <a:gd name="T37" fmla="*/ 0 h 91"/>
                              <a:gd name="T38" fmla="*/ 165100 w 323"/>
                              <a:gd name="T39" fmla="*/ 0 h 91"/>
                              <a:gd name="T40" fmla="*/ 168910 w 323"/>
                              <a:gd name="T41" fmla="*/ 1905 h 91"/>
                              <a:gd name="T42" fmla="*/ 179705 w 323"/>
                              <a:gd name="T43" fmla="*/ 4445 h 91"/>
                              <a:gd name="T44" fmla="*/ 184150 w 323"/>
                              <a:gd name="T45" fmla="*/ 1905 h 91"/>
                              <a:gd name="T46" fmla="*/ 196215 w 323"/>
                              <a:gd name="T47" fmla="*/ 0 h 91"/>
                              <a:gd name="T48" fmla="*/ 200025 w 323"/>
                              <a:gd name="T49" fmla="*/ 1905 h 91"/>
                              <a:gd name="T50" fmla="*/ 203835 w 323"/>
                              <a:gd name="T51" fmla="*/ 5715 h 91"/>
                              <a:gd name="T52" fmla="*/ 205105 w 323"/>
                              <a:gd name="T53" fmla="*/ 9525 h 91"/>
                              <a:gd name="T54" fmla="*/ 203835 w 323"/>
                              <a:gd name="T55" fmla="*/ 13970 h 91"/>
                              <a:gd name="T56" fmla="*/ 189230 w 323"/>
                              <a:gd name="T57" fmla="*/ 51435 h 91"/>
                              <a:gd name="T58" fmla="*/ 186690 w 323"/>
                              <a:gd name="T59" fmla="*/ 55245 h 91"/>
                              <a:gd name="T60" fmla="*/ 182245 w 323"/>
                              <a:gd name="T61" fmla="*/ 57785 h 91"/>
                              <a:gd name="T62" fmla="*/ 172085 w 323"/>
                              <a:gd name="T63" fmla="*/ 57785 h 91"/>
                              <a:gd name="T64" fmla="*/ 166370 w 323"/>
                              <a:gd name="T65" fmla="*/ 55245 h 91"/>
                              <a:gd name="T66" fmla="*/ 165100 w 323"/>
                              <a:gd name="T67" fmla="*/ 51435 h 91"/>
                              <a:gd name="T68" fmla="*/ 162560 w 323"/>
                              <a:gd name="T69" fmla="*/ 55245 h 91"/>
                              <a:gd name="T70" fmla="*/ 158115 w 323"/>
                              <a:gd name="T71" fmla="*/ 57785 h 91"/>
                              <a:gd name="T72" fmla="*/ 146050 w 323"/>
                              <a:gd name="T73" fmla="*/ 57785 h 91"/>
                              <a:gd name="T74" fmla="*/ 142240 w 323"/>
                              <a:gd name="T75" fmla="*/ 56515 h 91"/>
                              <a:gd name="T76" fmla="*/ 138430 w 323"/>
                              <a:gd name="T77" fmla="*/ 56515 h 91"/>
                              <a:gd name="T78" fmla="*/ 133985 w 323"/>
                              <a:gd name="T79" fmla="*/ 57785 h 91"/>
                              <a:gd name="T80" fmla="*/ 121920 w 323"/>
                              <a:gd name="T81" fmla="*/ 56515 h 91"/>
                              <a:gd name="T82" fmla="*/ 118110 w 323"/>
                              <a:gd name="T83" fmla="*/ 53975 h 91"/>
                              <a:gd name="T84" fmla="*/ 115570 w 323"/>
                              <a:gd name="T85" fmla="*/ 56515 h 91"/>
                              <a:gd name="T86" fmla="*/ 109855 w 323"/>
                              <a:gd name="T87" fmla="*/ 57785 h 91"/>
                              <a:gd name="T88" fmla="*/ 99060 w 323"/>
                              <a:gd name="T89" fmla="*/ 56515 h 91"/>
                              <a:gd name="T90" fmla="*/ 86995 w 323"/>
                              <a:gd name="T91" fmla="*/ 57785 h 91"/>
                              <a:gd name="T92" fmla="*/ 81915 w 323"/>
                              <a:gd name="T93" fmla="*/ 57785 h 91"/>
                              <a:gd name="T94" fmla="*/ 46990 w 323"/>
                              <a:gd name="T95" fmla="*/ 57785 h 91"/>
                              <a:gd name="T96" fmla="*/ 43180 w 323"/>
                              <a:gd name="T97" fmla="*/ 56515 h 91"/>
                              <a:gd name="T98" fmla="*/ 38735 w 323"/>
                              <a:gd name="T99" fmla="*/ 56515 h 91"/>
                              <a:gd name="T100" fmla="*/ 34925 w 323"/>
                              <a:gd name="T101" fmla="*/ 57785 h 91"/>
                              <a:gd name="T102" fmla="*/ 22860 w 323"/>
                              <a:gd name="T103" fmla="*/ 57785 h 91"/>
                              <a:gd name="T104" fmla="*/ 17780 w 323"/>
                              <a:gd name="T105" fmla="*/ 57785 h 91"/>
                              <a:gd name="T106" fmla="*/ 5715 w 323"/>
                              <a:gd name="T107" fmla="*/ 56515 h 91"/>
                              <a:gd name="T108" fmla="*/ 1270 w 323"/>
                              <a:gd name="T109" fmla="*/ 53975 h 91"/>
                              <a:gd name="T110" fmla="*/ 0 w 323"/>
                              <a:gd name="T111" fmla="*/ 50165 h 91"/>
                              <a:gd name="T112" fmla="*/ 158115 w 323"/>
                              <a:gd name="T113" fmla="*/ 34925 h 91"/>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323" h="91">
                                <a:moveTo>
                                  <a:pt x="0" y="76"/>
                                </a:moveTo>
                                <a:lnTo>
                                  <a:pt x="0" y="15"/>
                                </a:lnTo>
                                <a:lnTo>
                                  <a:pt x="0" y="13"/>
                                </a:lnTo>
                                <a:lnTo>
                                  <a:pt x="0" y="11"/>
                                </a:lnTo>
                                <a:lnTo>
                                  <a:pt x="2" y="9"/>
                                </a:lnTo>
                                <a:lnTo>
                                  <a:pt x="2" y="7"/>
                                </a:lnTo>
                                <a:lnTo>
                                  <a:pt x="4" y="5"/>
                                </a:lnTo>
                                <a:lnTo>
                                  <a:pt x="7" y="3"/>
                                </a:lnTo>
                                <a:lnTo>
                                  <a:pt x="9" y="3"/>
                                </a:lnTo>
                                <a:lnTo>
                                  <a:pt x="11" y="0"/>
                                </a:lnTo>
                                <a:lnTo>
                                  <a:pt x="13" y="0"/>
                                </a:lnTo>
                                <a:lnTo>
                                  <a:pt x="15" y="0"/>
                                </a:lnTo>
                                <a:lnTo>
                                  <a:pt x="28" y="0"/>
                                </a:lnTo>
                                <a:lnTo>
                                  <a:pt x="30" y="0"/>
                                </a:lnTo>
                                <a:lnTo>
                                  <a:pt x="32" y="0"/>
                                </a:lnTo>
                                <a:lnTo>
                                  <a:pt x="34" y="3"/>
                                </a:lnTo>
                                <a:lnTo>
                                  <a:pt x="36" y="0"/>
                                </a:lnTo>
                                <a:lnTo>
                                  <a:pt x="38" y="0"/>
                                </a:lnTo>
                                <a:lnTo>
                                  <a:pt x="40" y="0"/>
                                </a:lnTo>
                                <a:lnTo>
                                  <a:pt x="53" y="0"/>
                                </a:lnTo>
                                <a:lnTo>
                                  <a:pt x="55" y="0"/>
                                </a:lnTo>
                                <a:lnTo>
                                  <a:pt x="57" y="0"/>
                                </a:lnTo>
                                <a:lnTo>
                                  <a:pt x="59" y="3"/>
                                </a:lnTo>
                                <a:lnTo>
                                  <a:pt x="61" y="3"/>
                                </a:lnTo>
                                <a:lnTo>
                                  <a:pt x="64" y="5"/>
                                </a:lnTo>
                                <a:lnTo>
                                  <a:pt x="66" y="7"/>
                                </a:lnTo>
                                <a:lnTo>
                                  <a:pt x="66" y="5"/>
                                </a:lnTo>
                                <a:lnTo>
                                  <a:pt x="68" y="3"/>
                                </a:lnTo>
                                <a:lnTo>
                                  <a:pt x="70" y="3"/>
                                </a:lnTo>
                                <a:lnTo>
                                  <a:pt x="72" y="0"/>
                                </a:lnTo>
                                <a:lnTo>
                                  <a:pt x="74" y="0"/>
                                </a:lnTo>
                                <a:lnTo>
                                  <a:pt x="76" y="0"/>
                                </a:lnTo>
                                <a:lnTo>
                                  <a:pt x="125" y="0"/>
                                </a:lnTo>
                                <a:lnTo>
                                  <a:pt x="127" y="0"/>
                                </a:lnTo>
                                <a:lnTo>
                                  <a:pt x="129" y="0"/>
                                </a:lnTo>
                                <a:lnTo>
                                  <a:pt x="131" y="3"/>
                                </a:lnTo>
                                <a:lnTo>
                                  <a:pt x="133" y="0"/>
                                </a:lnTo>
                                <a:lnTo>
                                  <a:pt x="135" y="0"/>
                                </a:lnTo>
                                <a:lnTo>
                                  <a:pt x="137" y="0"/>
                                </a:lnTo>
                                <a:lnTo>
                                  <a:pt x="150" y="0"/>
                                </a:lnTo>
                                <a:lnTo>
                                  <a:pt x="152" y="0"/>
                                </a:lnTo>
                                <a:lnTo>
                                  <a:pt x="154" y="0"/>
                                </a:lnTo>
                                <a:lnTo>
                                  <a:pt x="156" y="3"/>
                                </a:lnTo>
                                <a:lnTo>
                                  <a:pt x="159" y="0"/>
                                </a:lnTo>
                                <a:lnTo>
                                  <a:pt x="161" y="0"/>
                                </a:lnTo>
                                <a:lnTo>
                                  <a:pt x="163" y="0"/>
                                </a:lnTo>
                                <a:lnTo>
                                  <a:pt x="173" y="0"/>
                                </a:lnTo>
                                <a:lnTo>
                                  <a:pt x="176" y="0"/>
                                </a:lnTo>
                                <a:lnTo>
                                  <a:pt x="178" y="0"/>
                                </a:lnTo>
                                <a:lnTo>
                                  <a:pt x="180" y="3"/>
                                </a:lnTo>
                                <a:lnTo>
                                  <a:pt x="182" y="3"/>
                                </a:lnTo>
                                <a:lnTo>
                                  <a:pt x="184" y="5"/>
                                </a:lnTo>
                                <a:lnTo>
                                  <a:pt x="186" y="7"/>
                                </a:lnTo>
                                <a:lnTo>
                                  <a:pt x="186" y="9"/>
                                </a:lnTo>
                                <a:lnTo>
                                  <a:pt x="186" y="7"/>
                                </a:lnTo>
                                <a:lnTo>
                                  <a:pt x="188" y="5"/>
                                </a:lnTo>
                                <a:lnTo>
                                  <a:pt x="190" y="3"/>
                                </a:lnTo>
                                <a:lnTo>
                                  <a:pt x="192" y="3"/>
                                </a:lnTo>
                                <a:lnTo>
                                  <a:pt x="195" y="0"/>
                                </a:lnTo>
                                <a:lnTo>
                                  <a:pt x="197" y="0"/>
                                </a:lnTo>
                                <a:lnTo>
                                  <a:pt x="199" y="0"/>
                                </a:lnTo>
                                <a:lnTo>
                                  <a:pt x="222" y="0"/>
                                </a:lnTo>
                                <a:lnTo>
                                  <a:pt x="224" y="0"/>
                                </a:lnTo>
                                <a:lnTo>
                                  <a:pt x="226" y="0"/>
                                </a:lnTo>
                                <a:lnTo>
                                  <a:pt x="235" y="3"/>
                                </a:lnTo>
                                <a:lnTo>
                                  <a:pt x="237" y="5"/>
                                </a:lnTo>
                                <a:lnTo>
                                  <a:pt x="239" y="3"/>
                                </a:lnTo>
                                <a:lnTo>
                                  <a:pt x="241" y="3"/>
                                </a:lnTo>
                                <a:lnTo>
                                  <a:pt x="243" y="0"/>
                                </a:lnTo>
                                <a:lnTo>
                                  <a:pt x="245" y="0"/>
                                </a:lnTo>
                                <a:lnTo>
                                  <a:pt x="247" y="0"/>
                                </a:lnTo>
                                <a:lnTo>
                                  <a:pt x="258" y="0"/>
                                </a:lnTo>
                                <a:lnTo>
                                  <a:pt x="260" y="0"/>
                                </a:lnTo>
                                <a:lnTo>
                                  <a:pt x="262" y="0"/>
                                </a:lnTo>
                                <a:lnTo>
                                  <a:pt x="264" y="3"/>
                                </a:lnTo>
                                <a:lnTo>
                                  <a:pt x="266" y="3"/>
                                </a:lnTo>
                                <a:lnTo>
                                  <a:pt x="268" y="5"/>
                                </a:lnTo>
                                <a:lnTo>
                                  <a:pt x="271" y="7"/>
                                </a:lnTo>
                                <a:lnTo>
                                  <a:pt x="277" y="17"/>
                                </a:lnTo>
                                <a:lnTo>
                                  <a:pt x="283" y="7"/>
                                </a:lnTo>
                                <a:lnTo>
                                  <a:pt x="285" y="5"/>
                                </a:lnTo>
                                <a:lnTo>
                                  <a:pt x="287" y="3"/>
                                </a:lnTo>
                                <a:lnTo>
                                  <a:pt x="290" y="3"/>
                                </a:lnTo>
                                <a:lnTo>
                                  <a:pt x="292" y="0"/>
                                </a:lnTo>
                                <a:lnTo>
                                  <a:pt x="294" y="0"/>
                                </a:lnTo>
                                <a:lnTo>
                                  <a:pt x="296" y="0"/>
                                </a:lnTo>
                                <a:lnTo>
                                  <a:pt x="309" y="0"/>
                                </a:lnTo>
                                <a:lnTo>
                                  <a:pt x="311" y="0"/>
                                </a:lnTo>
                                <a:lnTo>
                                  <a:pt x="313" y="0"/>
                                </a:lnTo>
                                <a:lnTo>
                                  <a:pt x="315" y="3"/>
                                </a:lnTo>
                                <a:lnTo>
                                  <a:pt x="317" y="3"/>
                                </a:lnTo>
                                <a:lnTo>
                                  <a:pt x="319" y="5"/>
                                </a:lnTo>
                                <a:lnTo>
                                  <a:pt x="321" y="7"/>
                                </a:lnTo>
                                <a:lnTo>
                                  <a:pt x="321" y="9"/>
                                </a:lnTo>
                                <a:lnTo>
                                  <a:pt x="323" y="11"/>
                                </a:lnTo>
                                <a:lnTo>
                                  <a:pt x="323" y="13"/>
                                </a:lnTo>
                                <a:lnTo>
                                  <a:pt x="323" y="15"/>
                                </a:lnTo>
                                <a:lnTo>
                                  <a:pt x="323" y="17"/>
                                </a:lnTo>
                                <a:lnTo>
                                  <a:pt x="323" y="19"/>
                                </a:lnTo>
                                <a:lnTo>
                                  <a:pt x="321" y="22"/>
                                </a:lnTo>
                                <a:lnTo>
                                  <a:pt x="321" y="24"/>
                                </a:lnTo>
                                <a:lnTo>
                                  <a:pt x="298" y="55"/>
                                </a:lnTo>
                                <a:lnTo>
                                  <a:pt x="298" y="76"/>
                                </a:lnTo>
                                <a:lnTo>
                                  <a:pt x="298" y="79"/>
                                </a:lnTo>
                                <a:lnTo>
                                  <a:pt x="298" y="81"/>
                                </a:lnTo>
                                <a:lnTo>
                                  <a:pt x="296" y="83"/>
                                </a:lnTo>
                                <a:lnTo>
                                  <a:pt x="296" y="85"/>
                                </a:lnTo>
                                <a:lnTo>
                                  <a:pt x="294" y="87"/>
                                </a:lnTo>
                                <a:lnTo>
                                  <a:pt x="292" y="89"/>
                                </a:lnTo>
                                <a:lnTo>
                                  <a:pt x="290" y="89"/>
                                </a:lnTo>
                                <a:lnTo>
                                  <a:pt x="287" y="91"/>
                                </a:lnTo>
                                <a:lnTo>
                                  <a:pt x="285" y="91"/>
                                </a:lnTo>
                                <a:lnTo>
                                  <a:pt x="283" y="91"/>
                                </a:lnTo>
                                <a:lnTo>
                                  <a:pt x="273" y="91"/>
                                </a:lnTo>
                                <a:lnTo>
                                  <a:pt x="271" y="91"/>
                                </a:lnTo>
                                <a:lnTo>
                                  <a:pt x="268" y="91"/>
                                </a:lnTo>
                                <a:lnTo>
                                  <a:pt x="266" y="89"/>
                                </a:lnTo>
                                <a:lnTo>
                                  <a:pt x="264" y="89"/>
                                </a:lnTo>
                                <a:lnTo>
                                  <a:pt x="262" y="87"/>
                                </a:lnTo>
                                <a:lnTo>
                                  <a:pt x="260" y="85"/>
                                </a:lnTo>
                                <a:lnTo>
                                  <a:pt x="260" y="83"/>
                                </a:lnTo>
                                <a:lnTo>
                                  <a:pt x="260" y="81"/>
                                </a:lnTo>
                                <a:lnTo>
                                  <a:pt x="258" y="83"/>
                                </a:lnTo>
                                <a:lnTo>
                                  <a:pt x="258" y="85"/>
                                </a:lnTo>
                                <a:lnTo>
                                  <a:pt x="256" y="87"/>
                                </a:lnTo>
                                <a:lnTo>
                                  <a:pt x="254" y="89"/>
                                </a:lnTo>
                                <a:lnTo>
                                  <a:pt x="252" y="89"/>
                                </a:lnTo>
                                <a:lnTo>
                                  <a:pt x="249" y="91"/>
                                </a:lnTo>
                                <a:lnTo>
                                  <a:pt x="247" y="91"/>
                                </a:lnTo>
                                <a:lnTo>
                                  <a:pt x="245" y="91"/>
                                </a:lnTo>
                                <a:lnTo>
                                  <a:pt x="233" y="91"/>
                                </a:lnTo>
                                <a:lnTo>
                                  <a:pt x="230" y="91"/>
                                </a:lnTo>
                                <a:lnTo>
                                  <a:pt x="228" y="91"/>
                                </a:lnTo>
                                <a:lnTo>
                                  <a:pt x="226" y="89"/>
                                </a:lnTo>
                                <a:lnTo>
                                  <a:pt x="224" y="89"/>
                                </a:lnTo>
                                <a:lnTo>
                                  <a:pt x="222" y="87"/>
                                </a:lnTo>
                                <a:lnTo>
                                  <a:pt x="220" y="89"/>
                                </a:lnTo>
                                <a:lnTo>
                                  <a:pt x="218" y="89"/>
                                </a:lnTo>
                                <a:lnTo>
                                  <a:pt x="216" y="91"/>
                                </a:lnTo>
                                <a:lnTo>
                                  <a:pt x="214" y="91"/>
                                </a:lnTo>
                                <a:lnTo>
                                  <a:pt x="211" y="91"/>
                                </a:lnTo>
                                <a:lnTo>
                                  <a:pt x="199" y="91"/>
                                </a:lnTo>
                                <a:lnTo>
                                  <a:pt x="197" y="91"/>
                                </a:lnTo>
                                <a:lnTo>
                                  <a:pt x="195" y="91"/>
                                </a:lnTo>
                                <a:lnTo>
                                  <a:pt x="192" y="89"/>
                                </a:lnTo>
                                <a:lnTo>
                                  <a:pt x="190" y="89"/>
                                </a:lnTo>
                                <a:lnTo>
                                  <a:pt x="188" y="87"/>
                                </a:lnTo>
                                <a:lnTo>
                                  <a:pt x="186" y="85"/>
                                </a:lnTo>
                                <a:lnTo>
                                  <a:pt x="186" y="83"/>
                                </a:lnTo>
                                <a:lnTo>
                                  <a:pt x="186" y="85"/>
                                </a:lnTo>
                                <a:lnTo>
                                  <a:pt x="184" y="87"/>
                                </a:lnTo>
                                <a:lnTo>
                                  <a:pt x="182" y="89"/>
                                </a:lnTo>
                                <a:lnTo>
                                  <a:pt x="180" y="89"/>
                                </a:lnTo>
                                <a:lnTo>
                                  <a:pt x="178" y="91"/>
                                </a:lnTo>
                                <a:lnTo>
                                  <a:pt x="176" y="91"/>
                                </a:lnTo>
                                <a:lnTo>
                                  <a:pt x="173" y="91"/>
                                </a:lnTo>
                                <a:lnTo>
                                  <a:pt x="161" y="91"/>
                                </a:lnTo>
                                <a:lnTo>
                                  <a:pt x="159" y="91"/>
                                </a:lnTo>
                                <a:lnTo>
                                  <a:pt x="156" y="91"/>
                                </a:lnTo>
                                <a:lnTo>
                                  <a:pt x="156" y="89"/>
                                </a:lnTo>
                                <a:lnTo>
                                  <a:pt x="154" y="91"/>
                                </a:lnTo>
                                <a:lnTo>
                                  <a:pt x="152" y="91"/>
                                </a:lnTo>
                                <a:lnTo>
                                  <a:pt x="150" y="91"/>
                                </a:lnTo>
                                <a:lnTo>
                                  <a:pt x="137" y="91"/>
                                </a:lnTo>
                                <a:lnTo>
                                  <a:pt x="135" y="91"/>
                                </a:lnTo>
                                <a:lnTo>
                                  <a:pt x="133" y="91"/>
                                </a:lnTo>
                                <a:lnTo>
                                  <a:pt x="131" y="89"/>
                                </a:lnTo>
                                <a:lnTo>
                                  <a:pt x="129" y="91"/>
                                </a:lnTo>
                                <a:lnTo>
                                  <a:pt x="127" y="91"/>
                                </a:lnTo>
                                <a:lnTo>
                                  <a:pt x="125" y="91"/>
                                </a:lnTo>
                                <a:lnTo>
                                  <a:pt x="76" y="91"/>
                                </a:lnTo>
                                <a:lnTo>
                                  <a:pt x="74" y="91"/>
                                </a:lnTo>
                                <a:lnTo>
                                  <a:pt x="72" y="91"/>
                                </a:lnTo>
                                <a:lnTo>
                                  <a:pt x="70" y="89"/>
                                </a:lnTo>
                                <a:lnTo>
                                  <a:pt x="68" y="89"/>
                                </a:lnTo>
                                <a:lnTo>
                                  <a:pt x="66" y="87"/>
                                </a:lnTo>
                                <a:lnTo>
                                  <a:pt x="66" y="85"/>
                                </a:lnTo>
                                <a:lnTo>
                                  <a:pt x="64" y="87"/>
                                </a:lnTo>
                                <a:lnTo>
                                  <a:pt x="61" y="89"/>
                                </a:lnTo>
                                <a:lnTo>
                                  <a:pt x="59" y="89"/>
                                </a:lnTo>
                                <a:lnTo>
                                  <a:pt x="57" y="91"/>
                                </a:lnTo>
                                <a:lnTo>
                                  <a:pt x="55" y="91"/>
                                </a:lnTo>
                                <a:lnTo>
                                  <a:pt x="53" y="91"/>
                                </a:lnTo>
                                <a:lnTo>
                                  <a:pt x="40" y="91"/>
                                </a:lnTo>
                                <a:lnTo>
                                  <a:pt x="38" y="91"/>
                                </a:lnTo>
                                <a:lnTo>
                                  <a:pt x="36" y="91"/>
                                </a:lnTo>
                                <a:lnTo>
                                  <a:pt x="34" y="89"/>
                                </a:lnTo>
                                <a:lnTo>
                                  <a:pt x="32" y="91"/>
                                </a:lnTo>
                                <a:lnTo>
                                  <a:pt x="30" y="91"/>
                                </a:lnTo>
                                <a:lnTo>
                                  <a:pt x="28" y="91"/>
                                </a:lnTo>
                                <a:lnTo>
                                  <a:pt x="15" y="91"/>
                                </a:lnTo>
                                <a:lnTo>
                                  <a:pt x="13" y="91"/>
                                </a:lnTo>
                                <a:lnTo>
                                  <a:pt x="11" y="91"/>
                                </a:lnTo>
                                <a:lnTo>
                                  <a:pt x="9" y="89"/>
                                </a:lnTo>
                                <a:lnTo>
                                  <a:pt x="7" y="89"/>
                                </a:lnTo>
                                <a:lnTo>
                                  <a:pt x="4" y="87"/>
                                </a:lnTo>
                                <a:lnTo>
                                  <a:pt x="2" y="85"/>
                                </a:lnTo>
                                <a:lnTo>
                                  <a:pt x="2" y="83"/>
                                </a:lnTo>
                                <a:lnTo>
                                  <a:pt x="0" y="81"/>
                                </a:lnTo>
                                <a:lnTo>
                                  <a:pt x="0" y="79"/>
                                </a:lnTo>
                                <a:lnTo>
                                  <a:pt x="0" y="76"/>
                                </a:lnTo>
                                <a:close/>
                                <a:moveTo>
                                  <a:pt x="247" y="49"/>
                                </a:moveTo>
                                <a:lnTo>
                                  <a:pt x="247" y="49"/>
                                </a:lnTo>
                                <a:lnTo>
                                  <a:pt x="247" y="51"/>
                                </a:lnTo>
                                <a:lnTo>
                                  <a:pt x="249" y="53"/>
                                </a:lnTo>
                                <a:lnTo>
                                  <a:pt x="249" y="55"/>
                                </a:lnTo>
                                <a:lnTo>
                                  <a:pt x="258" y="70"/>
                                </a:lnTo>
                                <a:lnTo>
                                  <a:pt x="258" y="55"/>
                                </a:lnTo>
                                <a:lnTo>
                                  <a:pt x="247" y="43"/>
                                </a:lnTo>
                                <a:lnTo>
                                  <a:pt x="247" y="4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5" name="Rectangle 616"/>
                        <wps:cNvSpPr>
                          <a:spLocks noChangeArrowheads="1"/>
                        </wps:cNvSpPr>
                        <wps:spPr bwMode="auto">
                          <a:xfrm>
                            <a:off x="2068100" y="1782406"/>
                            <a:ext cx="17843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HENRY</w:t>
                              </w:r>
                            </w:p>
                          </w:txbxContent>
                        </wps:txbx>
                        <wps:bodyPr rot="0" vert="horz" wrap="none" lIns="0" tIns="0" rIns="0" bIns="0" anchor="t" anchorCtr="0" upright="1">
                          <a:spAutoFit/>
                        </wps:bodyPr>
                      </wps:wsp>
                      <wps:wsp>
                        <wps:cNvPr id="2846" name="Rectangle 617"/>
                        <wps:cNvSpPr>
                          <a:spLocks noChangeArrowheads="1"/>
                        </wps:cNvSpPr>
                        <wps:spPr bwMode="auto">
                          <a:xfrm>
                            <a:off x="4097600" y="2484109"/>
                            <a:ext cx="25463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IROQUOIS</w:t>
                              </w:r>
                            </w:p>
                          </w:txbxContent>
                        </wps:txbx>
                        <wps:bodyPr rot="0" vert="horz" wrap="none" lIns="0" tIns="0" rIns="0" bIns="0" anchor="t" anchorCtr="0" upright="1">
                          <a:spAutoFit/>
                        </wps:bodyPr>
                      </wps:wsp>
                      <wps:wsp>
                        <wps:cNvPr id="2847" name="Freeform 618"/>
                        <wps:cNvSpPr>
                          <a:spLocks/>
                        </wps:cNvSpPr>
                        <wps:spPr bwMode="auto">
                          <a:xfrm>
                            <a:off x="4096300" y="2484109"/>
                            <a:ext cx="289600" cy="59000"/>
                          </a:xfrm>
                          <a:custGeom>
                            <a:avLst/>
                            <a:gdLst>
                              <a:gd name="T0" fmla="*/ 7620 w 456"/>
                              <a:gd name="T1" fmla="*/ 57150 h 93"/>
                              <a:gd name="T2" fmla="*/ 1270 w 456"/>
                              <a:gd name="T3" fmla="*/ 53340 h 93"/>
                              <a:gd name="T4" fmla="*/ 0 w 456"/>
                              <a:gd name="T5" fmla="*/ 8890 h 93"/>
                              <a:gd name="T6" fmla="*/ 2540 w 456"/>
                              <a:gd name="T7" fmla="*/ 2540 h 93"/>
                              <a:gd name="T8" fmla="*/ 8890 w 456"/>
                              <a:gd name="T9" fmla="*/ 0 h 93"/>
                              <a:gd name="T10" fmla="*/ 21590 w 456"/>
                              <a:gd name="T11" fmla="*/ 0 h 93"/>
                              <a:gd name="T12" fmla="*/ 42545 w 456"/>
                              <a:gd name="T13" fmla="*/ 0 h 93"/>
                              <a:gd name="T14" fmla="*/ 52070 w 456"/>
                              <a:gd name="T15" fmla="*/ 5080 h 93"/>
                              <a:gd name="T16" fmla="*/ 67945 w 456"/>
                              <a:gd name="T17" fmla="*/ 0 h 93"/>
                              <a:gd name="T18" fmla="*/ 81915 w 456"/>
                              <a:gd name="T19" fmla="*/ 2540 h 93"/>
                              <a:gd name="T20" fmla="*/ 90805 w 456"/>
                              <a:gd name="T21" fmla="*/ 13335 h 93"/>
                              <a:gd name="T22" fmla="*/ 95250 w 456"/>
                              <a:gd name="T23" fmla="*/ 15875 h 93"/>
                              <a:gd name="T24" fmla="*/ 102870 w 456"/>
                              <a:gd name="T25" fmla="*/ 3810 h 93"/>
                              <a:gd name="T26" fmla="*/ 118110 w 456"/>
                              <a:gd name="T27" fmla="*/ 0 h 93"/>
                              <a:gd name="T28" fmla="*/ 131445 w 456"/>
                              <a:gd name="T29" fmla="*/ 3810 h 93"/>
                              <a:gd name="T30" fmla="*/ 139065 w 456"/>
                              <a:gd name="T31" fmla="*/ 14605 h 93"/>
                              <a:gd name="T32" fmla="*/ 140335 w 456"/>
                              <a:gd name="T33" fmla="*/ 3810 h 93"/>
                              <a:gd name="T34" fmla="*/ 147320 w 456"/>
                              <a:gd name="T35" fmla="*/ 0 h 93"/>
                              <a:gd name="T36" fmla="*/ 159385 w 456"/>
                              <a:gd name="T37" fmla="*/ 1270 h 93"/>
                              <a:gd name="T38" fmla="*/ 172720 w 456"/>
                              <a:gd name="T39" fmla="*/ 0 h 93"/>
                              <a:gd name="T40" fmla="*/ 179705 w 456"/>
                              <a:gd name="T41" fmla="*/ 3810 h 93"/>
                              <a:gd name="T42" fmla="*/ 180975 w 456"/>
                              <a:gd name="T43" fmla="*/ 18415 h 93"/>
                              <a:gd name="T44" fmla="*/ 186055 w 456"/>
                              <a:gd name="T45" fmla="*/ 6350 h 93"/>
                              <a:gd name="T46" fmla="*/ 202565 w 456"/>
                              <a:gd name="T47" fmla="*/ 0 h 93"/>
                              <a:gd name="T48" fmla="*/ 215900 w 456"/>
                              <a:gd name="T49" fmla="*/ 3810 h 93"/>
                              <a:gd name="T50" fmla="*/ 223520 w 456"/>
                              <a:gd name="T51" fmla="*/ 14605 h 93"/>
                              <a:gd name="T52" fmla="*/ 225425 w 456"/>
                              <a:gd name="T53" fmla="*/ 3810 h 93"/>
                              <a:gd name="T54" fmla="*/ 231775 w 456"/>
                              <a:gd name="T55" fmla="*/ 0 h 93"/>
                              <a:gd name="T56" fmla="*/ 245110 w 456"/>
                              <a:gd name="T57" fmla="*/ 1270 h 93"/>
                              <a:gd name="T58" fmla="*/ 261620 w 456"/>
                              <a:gd name="T59" fmla="*/ 0 h 93"/>
                              <a:gd name="T60" fmla="*/ 276225 w 456"/>
                              <a:gd name="T61" fmla="*/ 5080 h 93"/>
                              <a:gd name="T62" fmla="*/ 288290 w 456"/>
                              <a:gd name="T63" fmla="*/ 19685 h 93"/>
                              <a:gd name="T64" fmla="*/ 289560 w 456"/>
                              <a:gd name="T65" fmla="*/ 26670 h 93"/>
                              <a:gd name="T66" fmla="*/ 289560 w 456"/>
                              <a:gd name="T67" fmla="*/ 34290 h 93"/>
                              <a:gd name="T68" fmla="*/ 288290 w 456"/>
                              <a:gd name="T69" fmla="*/ 41275 h 93"/>
                              <a:gd name="T70" fmla="*/ 276225 w 456"/>
                              <a:gd name="T71" fmla="*/ 54610 h 93"/>
                              <a:gd name="T72" fmla="*/ 261620 w 456"/>
                              <a:gd name="T73" fmla="*/ 57150 h 93"/>
                              <a:gd name="T74" fmla="*/ 246380 w 456"/>
                              <a:gd name="T75" fmla="*/ 55880 h 93"/>
                              <a:gd name="T76" fmla="*/ 233045 w 456"/>
                              <a:gd name="T77" fmla="*/ 57150 h 93"/>
                              <a:gd name="T78" fmla="*/ 226695 w 456"/>
                              <a:gd name="T79" fmla="*/ 54610 h 93"/>
                              <a:gd name="T80" fmla="*/ 223520 w 456"/>
                              <a:gd name="T81" fmla="*/ 48260 h 93"/>
                              <a:gd name="T82" fmla="*/ 217170 w 456"/>
                              <a:gd name="T83" fmla="*/ 52070 h 93"/>
                              <a:gd name="T84" fmla="*/ 203835 w 456"/>
                              <a:gd name="T85" fmla="*/ 57150 h 93"/>
                              <a:gd name="T86" fmla="*/ 190500 w 456"/>
                              <a:gd name="T87" fmla="*/ 53340 h 93"/>
                              <a:gd name="T88" fmla="*/ 180975 w 456"/>
                              <a:gd name="T89" fmla="*/ 43815 h 93"/>
                              <a:gd name="T90" fmla="*/ 179705 w 456"/>
                              <a:gd name="T91" fmla="*/ 43815 h 93"/>
                              <a:gd name="T92" fmla="*/ 171450 w 456"/>
                              <a:gd name="T93" fmla="*/ 54610 h 93"/>
                              <a:gd name="T94" fmla="*/ 159385 w 456"/>
                              <a:gd name="T95" fmla="*/ 57150 h 93"/>
                              <a:gd name="T96" fmla="*/ 147320 w 456"/>
                              <a:gd name="T97" fmla="*/ 54610 h 93"/>
                              <a:gd name="T98" fmla="*/ 140335 w 456"/>
                              <a:gd name="T99" fmla="*/ 52070 h 93"/>
                              <a:gd name="T100" fmla="*/ 135255 w 456"/>
                              <a:gd name="T101" fmla="*/ 57150 h 93"/>
                              <a:gd name="T102" fmla="*/ 128270 w 456"/>
                              <a:gd name="T103" fmla="*/ 59055 h 93"/>
                              <a:gd name="T104" fmla="*/ 118110 w 456"/>
                              <a:gd name="T105" fmla="*/ 57150 h 93"/>
                              <a:gd name="T106" fmla="*/ 111125 w 456"/>
                              <a:gd name="T107" fmla="*/ 55880 h 93"/>
                              <a:gd name="T108" fmla="*/ 96520 w 456"/>
                              <a:gd name="T109" fmla="*/ 43815 h 93"/>
                              <a:gd name="T110" fmla="*/ 92075 w 456"/>
                              <a:gd name="T111" fmla="*/ 42545 h 93"/>
                              <a:gd name="T112" fmla="*/ 84455 w 456"/>
                              <a:gd name="T113" fmla="*/ 53340 h 93"/>
                              <a:gd name="T114" fmla="*/ 71120 w 456"/>
                              <a:gd name="T115" fmla="*/ 57150 h 93"/>
                              <a:gd name="T116" fmla="*/ 57785 w 456"/>
                              <a:gd name="T117" fmla="*/ 55880 h 93"/>
                              <a:gd name="T118" fmla="*/ 43815 w 456"/>
                              <a:gd name="T119" fmla="*/ 57150 h 93"/>
                              <a:gd name="T120" fmla="*/ 37465 w 456"/>
                              <a:gd name="T121" fmla="*/ 55880 h 93"/>
                              <a:gd name="T122" fmla="*/ 24130 w 456"/>
                              <a:gd name="T123" fmla="*/ 57150 h 93"/>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456" h="93">
                                <a:moveTo>
                                  <a:pt x="31" y="90"/>
                                </a:moveTo>
                                <a:lnTo>
                                  <a:pt x="29" y="90"/>
                                </a:lnTo>
                                <a:lnTo>
                                  <a:pt x="27" y="90"/>
                                </a:lnTo>
                                <a:lnTo>
                                  <a:pt x="14" y="90"/>
                                </a:lnTo>
                                <a:lnTo>
                                  <a:pt x="12" y="90"/>
                                </a:lnTo>
                                <a:lnTo>
                                  <a:pt x="10" y="90"/>
                                </a:lnTo>
                                <a:lnTo>
                                  <a:pt x="8" y="88"/>
                                </a:lnTo>
                                <a:lnTo>
                                  <a:pt x="6" y="88"/>
                                </a:lnTo>
                                <a:lnTo>
                                  <a:pt x="4" y="86"/>
                                </a:lnTo>
                                <a:lnTo>
                                  <a:pt x="2" y="84"/>
                                </a:lnTo>
                                <a:lnTo>
                                  <a:pt x="2" y="82"/>
                                </a:lnTo>
                                <a:lnTo>
                                  <a:pt x="0" y="80"/>
                                </a:lnTo>
                                <a:lnTo>
                                  <a:pt x="0" y="78"/>
                                </a:lnTo>
                                <a:lnTo>
                                  <a:pt x="0" y="76"/>
                                </a:lnTo>
                                <a:lnTo>
                                  <a:pt x="0" y="14"/>
                                </a:lnTo>
                                <a:lnTo>
                                  <a:pt x="0" y="12"/>
                                </a:lnTo>
                                <a:lnTo>
                                  <a:pt x="0" y="10"/>
                                </a:lnTo>
                                <a:lnTo>
                                  <a:pt x="2" y="8"/>
                                </a:lnTo>
                                <a:lnTo>
                                  <a:pt x="2" y="6"/>
                                </a:lnTo>
                                <a:lnTo>
                                  <a:pt x="4" y="4"/>
                                </a:lnTo>
                                <a:lnTo>
                                  <a:pt x="6" y="2"/>
                                </a:lnTo>
                                <a:lnTo>
                                  <a:pt x="8" y="2"/>
                                </a:lnTo>
                                <a:lnTo>
                                  <a:pt x="10" y="0"/>
                                </a:lnTo>
                                <a:lnTo>
                                  <a:pt x="12" y="0"/>
                                </a:lnTo>
                                <a:lnTo>
                                  <a:pt x="14" y="0"/>
                                </a:lnTo>
                                <a:lnTo>
                                  <a:pt x="27" y="0"/>
                                </a:lnTo>
                                <a:lnTo>
                                  <a:pt x="29" y="0"/>
                                </a:lnTo>
                                <a:lnTo>
                                  <a:pt x="31" y="0"/>
                                </a:lnTo>
                                <a:lnTo>
                                  <a:pt x="34" y="2"/>
                                </a:lnTo>
                                <a:lnTo>
                                  <a:pt x="34" y="0"/>
                                </a:lnTo>
                                <a:lnTo>
                                  <a:pt x="36" y="0"/>
                                </a:lnTo>
                                <a:lnTo>
                                  <a:pt x="38" y="0"/>
                                </a:lnTo>
                                <a:lnTo>
                                  <a:pt x="63" y="0"/>
                                </a:lnTo>
                                <a:lnTo>
                                  <a:pt x="65" y="0"/>
                                </a:lnTo>
                                <a:lnTo>
                                  <a:pt x="67" y="0"/>
                                </a:lnTo>
                                <a:lnTo>
                                  <a:pt x="74" y="2"/>
                                </a:lnTo>
                                <a:lnTo>
                                  <a:pt x="76" y="4"/>
                                </a:lnTo>
                                <a:lnTo>
                                  <a:pt x="78" y="4"/>
                                </a:lnTo>
                                <a:lnTo>
                                  <a:pt x="80" y="6"/>
                                </a:lnTo>
                                <a:lnTo>
                                  <a:pt x="82" y="8"/>
                                </a:lnTo>
                                <a:lnTo>
                                  <a:pt x="84" y="12"/>
                                </a:lnTo>
                                <a:lnTo>
                                  <a:pt x="86" y="10"/>
                                </a:lnTo>
                                <a:lnTo>
                                  <a:pt x="88" y="10"/>
                                </a:lnTo>
                                <a:lnTo>
                                  <a:pt x="105" y="2"/>
                                </a:lnTo>
                                <a:lnTo>
                                  <a:pt x="107" y="0"/>
                                </a:lnTo>
                                <a:lnTo>
                                  <a:pt x="110" y="0"/>
                                </a:lnTo>
                                <a:lnTo>
                                  <a:pt x="112" y="0"/>
                                </a:lnTo>
                                <a:lnTo>
                                  <a:pt x="114" y="0"/>
                                </a:lnTo>
                                <a:lnTo>
                                  <a:pt x="116" y="0"/>
                                </a:lnTo>
                                <a:lnTo>
                                  <a:pt x="129" y="4"/>
                                </a:lnTo>
                                <a:lnTo>
                                  <a:pt x="131" y="6"/>
                                </a:lnTo>
                                <a:lnTo>
                                  <a:pt x="133" y="6"/>
                                </a:lnTo>
                                <a:lnTo>
                                  <a:pt x="135" y="8"/>
                                </a:lnTo>
                                <a:lnTo>
                                  <a:pt x="135" y="10"/>
                                </a:lnTo>
                                <a:lnTo>
                                  <a:pt x="143" y="21"/>
                                </a:lnTo>
                                <a:lnTo>
                                  <a:pt x="145" y="21"/>
                                </a:lnTo>
                                <a:lnTo>
                                  <a:pt x="145" y="23"/>
                                </a:lnTo>
                                <a:lnTo>
                                  <a:pt x="148" y="25"/>
                                </a:lnTo>
                                <a:lnTo>
                                  <a:pt x="148" y="31"/>
                                </a:lnTo>
                                <a:lnTo>
                                  <a:pt x="150" y="25"/>
                                </a:lnTo>
                                <a:lnTo>
                                  <a:pt x="152" y="23"/>
                                </a:lnTo>
                                <a:lnTo>
                                  <a:pt x="152" y="21"/>
                                </a:lnTo>
                                <a:lnTo>
                                  <a:pt x="158" y="10"/>
                                </a:lnTo>
                                <a:lnTo>
                                  <a:pt x="160" y="8"/>
                                </a:lnTo>
                                <a:lnTo>
                                  <a:pt x="162" y="6"/>
                                </a:lnTo>
                                <a:lnTo>
                                  <a:pt x="164" y="6"/>
                                </a:lnTo>
                                <a:lnTo>
                                  <a:pt x="167" y="4"/>
                                </a:lnTo>
                                <a:lnTo>
                                  <a:pt x="181" y="0"/>
                                </a:lnTo>
                                <a:lnTo>
                                  <a:pt x="183" y="0"/>
                                </a:lnTo>
                                <a:lnTo>
                                  <a:pt x="186" y="0"/>
                                </a:lnTo>
                                <a:lnTo>
                                  <a:pt x="188" y="0"/>
                                </a:lnTo>
                                <a:lnTo>
                                  <a:pt x="190" y="0"/>
                                </a:lnTo>
                                <a:lnTo>
                                  <a:pt x="202" y="4"/>
                                </a:lnTo>
                                <a:lnTo>
                                  <a:pt x="205" y="6"/>
                                </a:lnTo>
                                <a:lnTo>
                                  <a:pt x="207" y="6"/>
                                </a:lnTo>
                                <a:lnTo>
                                  <a:pt x="209" y="8"/>
                                </a:lnTo>
                                <a:lnTo>
                                  <a:pt x="209" y="10"/>
                                </a:lnTo>
                                <a:lnTo>
                                  <a:pt x="217" y="21"/>
                                </a:lnTo>
                                <a:lnTo>
                                  <a:pt x="219" y="21"/>
                                </a:lnTo>
                                <a:lnTo>
                                  <a:pt x="219" y="23"/>
                                </a:lnTo>
                                <a:lnTo>
                                  <a:pt x="219" y="14"/>
                                </a:lnTo>
                                <a:lnTo>
                                  <a:pt x="219" y="12"/>
                                </a:lnTo>
                                <a:lnTo>
                                  <a:pt x="219" y="10"/>
                                </a:lnTo>
                                <a:lnTo>
                                  <a:pt x="221" y="8"/>
                                </a:lnTo>
                                <a:lnTo>
                                  <a:pt x="221" y="6"/>
                                </a:lnTo>
                                <a:lnTo>
                                  <a:pt x="224" y="4"/>
                                </a:lnTo>
                                <a:lnTo>
                                  <a:pt x="226" y="2"/>
                                </a:lnTo>
                                <a:lnTo>
                                  <a:pt x="228" y="2"/>
                                </a:lnTo>
                                <a:lnTo>
                                  <a:pt x="230" y="0"/>
                                </a:lnTo>
                                <a:lnTo>
                                  <a:pt x="232" y="0"/>
                                </a:lnTo>
                                <a:lnTo>
                                  <a:pt x="234" y="0"/>
                                </a:lnTo>
                                <a:lnTo>
                                  <a:pt x="245" y="0"/>
                                </a:lnTo>
                                <a:lnTo>
                                  <a:pt x="247" y="0"/>
                                </a:lnTo>
                                <a:lnTo>
                                  <a:pt x="249" y="0"/>
                                </a:lnTo>
                                <a:lnTo>
                                  <a:pt x="251" y="2"/>
                                </a:lnTo>
                                <a:lnTo>
                                  <a:pt x="253" y="0"/>
                                </a:lnTo>
                                <a:lnTo>
                                  <a:pt x="255" y="0"/>
                                </a:lnTo>
                                <a:lnTo>
                                  <a:pt x="257" y="0"/>
                                </a:lnTo>
                                <a:lnTo>
                                  <a:pt x="270" y="0"/>
                                </a:lnTo>
                                <a:lnTo>
                                  <a:pt x="272" y="0"/>
                                </a:lnTo>
                                <a:lnTo>
                                  <a:pt x="274" y="0"/>
                                </a:lnTo>
                                <a:lnTo>
                                  <a:pt x="276" y="2"/>
                                </a:lnTo>
                                <a:lnTo>
                                  <a:pt x="279" y="2"/>
                                </a:lnTo>
                                <a:lnTo>
                                  <a:pt x="281" y="4"/>
                                </a:lnTo>
                                <a:lnTo>
                                  <a:pt x="283" y="6"/>
                                </a:lnTo>
                                <a:lnTo>
                                  <a:pt x="283" y="8"/>
                                </a:lnTo>
                                <a:lnTo>
                                  <a:pt x="285" y="10"/>
                                </a:lnTo>
                                <a:lnTo>
                                  <a:pt x="285" y="12"/>
                                </a:lnTo>
                                <a:lnTo>
                                  <a:pt x="285" y="14"/>
                                </a:lnTo>
                                <a:lnTo>
                                  <a:pt x="285" y="29"/>
                                </a:lnTo>
                                <a:lnTo>
                                  <a:pt x="287" y="19"/>
                                </a:lnTo>
                                <a:lnTo>
                                  <a:pt x="289" y="16"/>
                                </a:lnTo>
                                <a:lnTo>
                                  <a:pt x="289" y="14"/>
                                </a:lnTo>
                                <a:lnTo>
                                  <a:pt x="291" y="12"/>
                                </a:lnTo>
                                <a:lnTo>
                                  <a:pt x="293" y="10"/>
                                </a:lnTo>
                                <a:lnTo>
                                  <a:pt x="295" y="10"/>
                                </a:lnTo>
                                <a:lnTo>
                                  <a:pt x="312" y="2"/>
                                </a:lnTo>
                                <a:lnTo>
                                  <a:pt x="314" y="0"/>
                                </a:lnTo>
                                <a:lnTo>
                                  <a:pt x="317" y="0"/>
                                </a:lnTo>
                                <a:lnTo>
                                  <a:pt x="319" y="0"/>
                                </a:lnTo>
                                <a:lnTo>
                                  <a:pt x="321" y="0"/>
                                </a:lnTo>
                                <a:lnTo>
                                  <a:pt x="323" y="0"/>
                                </a:lnTo>
                                <a:lnTo>
                                  <a:pt x="336" y="4"/>
                                </a:lnTo>
                                <a:lnTo>
                                  <a:pt x="338" y="6"/>
                                </a:lnTo>
                                <a:lnTo>
                                  <a:pt x="340" y="6"/>
                                </a:lnTo>
                                <a:lnTo>
                                  <a:pt x="342" y="8"/>
                                </a:lnTo>
                                <a:lnTo>
                                  <a:pt x="342" y="10"/>
                                </a:lnTo>
                                <a:lnTo>
                                  <a:pt x="350" y="21"/>
                                </a:lnTo>
                                <a:lnTo>
                                  <a:pt x="352" y="21"/>
                                </a:lnTo>
                                <a:lnTo>
                                  <a:pt x="352" y="23"/>
                                </a:lnTo>
                                <a:lnTo>
                                  <a:pt x="352" y="14"/>
                                </a:lnTo>
                                <a:lnTo>
                                  <a:pt x="352" y="12"/>
                                </a:lnTo>
                                <a:lnTo>
                                  <a:pt x="352" y="10"/>
                                </a:lnTo>
                                <a:lnTo>
                                  <a:pt x="355" y="8"/>
                                </a:lnTo>
                                <a:lnTo>
                                  <a:pt x="355" y="6"/>
                                </a:lnTo>
                                <a:lnTo>
                                  <a:pt x="357" y="4"/>
                                </a:lnTo>
                                <a:lnTo>
                                  <a:pt x="359" y="2"/>
                                </a:lnTo>
                                <a:lnTo>
                                  <a:pt x="361" y="2"/>
                                </a:lnTo>
                                <a:lnTo>
                                  <a:pt x="363" y="0"/>
                                </a:lnTo>
                                <a:lnTo>
                                  <a:pt x="365" y="0"/>
                                </a:lnTo>
                                <a:lnTo>
                                  <a:pt x="367" y="0"/>
                                </a:lnTo>
                                <a:lnTo>
                                  <a:pt x="380" y="0"/>
                                </a:lnTo>
                                <a:lnTo>
                                  <a:pt x="382" y="0"/>
                                </a:lnTo>
                                <a:lnTo>
                                  <a:pt x="384" y="0"/>
                                </a:lnTo>
                                <a:lnTo>
                                  <a:pt x="386" y="2"/>
                                </a:lnTo>
                                <a:lnTo>
                                  <a:pt x="388" y="2"/>
                                </a:lnTo>
                                <a:lnTo>
                                  <a:pt x="390" y="2"/>
                                </a:lnTo>
                                <a:lnTo>
                                  <a:pt x="407" y="0"/>
                                </a:lnTo>
                                <a:lnTo>
                                  <a:pt x="409" y="0"/>
                                </a:lnTo>
                                <a:lnTo>
                                  <a:pt x="412" y="0"/>
                                </a:lnTo>
                                <a:lnTo>
                                  <a:pt x="414" y="0"/>
                                </a:lnTo>
                                <a:lnTo>
                                  <a:pt x="431" y="4"/>
                                </a:lnTo>
                                <a:lnTo>
                                  <a:pt x="433" y="6"/>
                                </a:lnTo>
                                <a:lnTo>
                                  <a:pt x="435" y="6"/>
                                </a:lnTo>
                                <a:lnTo>
                                  <a:pt x="435" y="8"/>
                                </a:lnTo>
                                <a:lnTo>
                                  <a:pt x="445" y="16"/>
                                </a:lnTo>
                                <a:lnTo>
                                  <a:pt x="447" y="16"/>
                                </a:lnTo>
                                <a:lnTo>
                                  <a:pt x="450" y="19"/>
                                </a:lnTo>
                                <a:lnTo>
                                  <a:pt x="450" y="21"/>
                                </a:lnTo>
                                <a:lnTo>
                                  <a:pt x="454" y="31"/>
                                </a:lnTo>
                                <a:lnTo>
                                  <a:pt x="456" y="33"/>
                                </a:lnTo>
                                <a:lnTo>
                                  <a:pt x="456" y="35"/>
                                </a:lnTo>
                                <a:lnTo>
                                  <a:pt x="456" y="38"/>
                                </a:lnTo>
                                <a:lnTo>
                                  <a:pt x="456" y="40"/>
                                </a:lnTo>
                                <a:lnTo>
                                  <a:pt x="456" y="42"/>
                                </a:lnTo>
                                <a:lnTo>
                                  <a:pt x="454" y="44"/>
                                </a:lnTo>
                                <a:lnTo>
                                  <a:pt x="454" y="46"/>
                                </a:lnTo>
                                <a:lnTo>
                                  <a:pt x="452" y="48"/>
                                </a:lnTo>
                                <a:lnTo>
                                  <a:pt x="454" y="52"/>
                                </a:lnTo>
                                <a:lnTo>
                                  <a:pt x="456" y="54"/>
                                </a:lnTo>
                                <a:lnTo>
                                  <a:pt x="456" y="57"/>
                                </a:lnTo>
                                <a:lnTo>
                                  <a:pt x="456" y="59"/>
                                </a:lnTo>
                                <a:lnTo>
                                  <a:pt x="456" y="61"/>
                                </a:lnTo>
                                <a:lnTo>
                                  <a:pt x="456" y="63"/>
                                </a:lnTo>
                                <a:lnTo>
                                  <a:pt x="454" y="65"/>
                                </a:lnTo>
                                <a:lnTo>
                                  <a:pt x="450" y="74"/>
                                </a:lnTo>
                                <a:lnTo>
                                  <a:pt x="450" y="76"/>
                                </a:lnTo>
                                <a:lnTo>
                                  <a:pt x="447" y="78"/>
                                </a:lnTo>
                                <a:lnTo>
                                  <a:pt x="445" y="80"/>
                                </a:lnTo>
                                <a:lnTo>
                                  <a:pt x="435" y="86"/>
                                </a:lnTo>
                                <a:lnTo>
                                  <a:pt x="433" y="86"/>
                                </a:lnTo>
                                <a:lnTo>
                                  <a:pt x="431" y="88"/>
                                </a:lnTo>
                                <a:lnTo>
                                  <a:pt x="428" y="88"/>
                                </a:lnTo>
                                <a:lnTo>
                                  <a:pt x="414" y="90"/>
                                </a:lnTo>
                                <a:lnTo>
                                  <a:pt x="412" y="90"/>
                                </a:lnTo>
                                <a:lnTo>
                                  <a:pt x="409" y="90"/>
                                </a:lnTo>
                                <a:lnTo>
                                  <a:pt x="393" y="88"/>
                                </a:lnTo>
                                <a:lnTo>
                                  <a:pt x="390" y="88"/>
                                </a:lnTo>
                                <a:lnTo>
                                  <a:pt x="388" y="86"/>
                                </a:lnTo>
                                <a:lnTo>
                                  <a:pt x="388" y="88"/>
                                </a:lnTo>
                                <a:lnTo>
                                  <a:pt x="386" y="88"/>
                                </a:lnTo>
                                <a:lnTo>
                                  <a:pt x="384" y="90"/>
                                </a:lnTo>
                                <a:lnTo>
                                  <a:pt x="382" y="90"/>
                                </a:lnTo>
                                <a:lnTo>
                                  <a:pt x="380" y="90"/>
                                </a:lnTo>
                                <a:lnTo>
                                  <a:pt x="367" y="90"/>
                                </a:lnTo>
                                <a:lnTo>
                                  <a:pt x="365" y="90"/>
                                </a:lnTo>
                                <a:lnTo>
                                  <a:pt x="363" y="90"/>
                                </a:lnTo>
                                <a:lnTo>
                                  <a:pt x="361" y="88"/>
                                </a:lnTo>
                                <a:lnTo>
                                  <a:pt x="359" y="88"/>
                                </a:lnTo>
                                <a:lnTo>
                                  <a:pt x="357" y="86"/>
                                </a:lnTo>
                                <a:lnTo>
                                  <a:pt x="355" y="84"/>
                                </a:lnTo>
                                <a:lnTo>
                                  <a:pt x="355" y="82"/>
                                </a:lnTo>
                                <a:lnTo>
                                  <a:pt x="352" y="80"/>
                                </a:lnTo>
                                <a:lnTo>
                                  <a:pt x="352" y="78"/>
                                </a:lnTo>
                                <a:lnTo>
                                  <a:pt x="352" y="76"/>
                                </a:lnTo>
                                <a:lnTo>
                                  <a:pt x="352" y="67"/>
                                </a:lnTo>
                                <a:lnTo>
                                  <a:pt x="352" y="69"/>
                                </a:lnTo>
                                <a:lnTo>
                                  <a:pt x="350" y="69"/>
                                </a:lnTo>
                                <a:lnTo>
                                  <a:pt x="342" y="80"/>
                                </a:lnTo>
                                <a:lnTo>
                                  <a:pt x="342" y="82"/>
                                </a:lnTo>
                                <a:lnTo>
                                  <a:pt x="340" y="84"/>
                                </a:lnTo>
                                <a:lnTo>
                                  <a:pt x="338" y="84"/>
                                </a:lnTo>
                                <a:lnTo>
                                  <a:pt x="336" y="86"/>
                                </a:lnTo>
                                <a:lnTo>
                                  <a:pt x="323" y="90"/>
                                </a:lnTo>
                                <a:lnTo>
                                  <a:pt x="321" y="90"/>
                                </a:lnTo>
                                <a:lnTo>
                                  <a:pt x="319" y="90"/>
                                </a:lnTo>
                                <a:lnTo>
                                  <a:pt x="317" y="90"/>
                                </a:lnTo>
                                <a:lnTo>
                                  <a:pt x="314" y="90"/>
                                </a:lnTo>
                                <a:lnTo>
                                  <a:pt x="302" y="86"/>
                                </a:lnTo>
                                <a:lnTo>
                                  <a:pt x="300" y="84"/>
                                </a:lnTo>
                                <a:lnTo>
                                  <a:pt x="298" y="84"/>
                                </a:lnTo>
                                <a:lnTo>
                                  <a:pt x="295" y="82"/>
                                </a:lnTo>
                                <a:lnTo>
                                  <a:pt x="295" y="80"/>
                                </a:lnTo>
                                <a:lnTo>
                                  <a:pt x="287" y="69"/>
                                </a:lnTo>
                                <a:lnTo>
                                  <a:pt x="285" y="69"/>
                                </a:lnTo>
                                <a:lnTo>
                                  <a:pt x="285" y="67"/>
                                </a:lnTo>
                                <a:lnTo>
                                  <a:pt x="283" y="65"/>
                                </a:lnTo>
                                <a:lnTo>
                                  <a:pt x="283" y="63"/>
                                </a:lnTo>
                                <a:lnTo>
                                  <a:pt x="283" y="67"/>
                                </a:lnTo>
                                <a:lnTo>
                                  <a:pt x="283" y="69"/>
                                </a:lnTo>
                                <a:lnTo>
                                  <a:pt x="281" y="71"/>
                                </a:lnTo>
                                <a:lnTo>
                                  <a:pt x="281" y="74"/>
                                </a:lnTo>
                                <a:lnTo>
                                  <a:pt x="274" y="82"/>
                                </a:lnTo>
                                <a:lnTo>
                                  <a:pt x="272" y="84"/>
                                </a:lnTo>
                                <a:lnTo>
                                  <a:pt x="270" y="86"/>
                                </a:lnTo>
                                <a:lnTo>
                                  <a:pt x="268" y="86"/>
                                </a:lnTo>
                                <a:lnTo>
                                  <a:pt x="266" y="88"/>
                                </a:lnTo>
                                <a:lnTo>
                                  <a:pt x="264" y="88"/>
                                </a:lnTo>
                                <a:lnTo>
                                  <a:pt x="253" y="90"/>
                                </a:lnTo>
                                <a:lnTo>
                                  <a:pt x="251" y="90"/>
                                </a:lnTo>
                                <a:lnTo>
                                  <a:pt x="249" y="90"/>
                                </a:lnTo>
                                <a:lnTo>
                                  <a:pt x="238" y="88"/>
                                </a:lnTo>
                                <a:lnTo>
                                  <a:pt x="236" y="88"/>
                                </a:lnTo>
                                <a:lnTo>
                                  <a:pt x="234" y="86"/>
                                </a:lnTo>
                                <a:lnTo>
                                  <a:pt x="232" y="86"/>
                                </a:lnTo>
                                <a:lnTo>
                                  <a:pt x="230" y="84"/>
                                </a:lnTo>
                                <a:lnTo>
                                  <a:pt x="228" y="82"/>
                                </a:lnTo>
                                <a:lnTo>
                                  <a:pt x="221" y="74"/>
                                </a:lnTo>
                                <a:lnTo>
                                  <a:pt x="221" y="80"/>
                                </a:lnTo>
                                <a:lnTo>
                                  <a:pt x="221" y="82"/>
                                </a:lnTo>
                                <a:lnTo>
                                  <a:pt x="219" y="84"/>
                                </a:lnTo>
                                <a:lnTo>
                                  <a:pt x="219" y="86"/>
                                </a:lnTo>
                                <a:lnTo>
                                  <a:pt x="217" y="88"/>
                                </a:lnTo>
                                <a:lnTo>
                                  <a:pt x="215" y="90"/>
                                </a:lnTo>
                                <a:lnTo>
                                  <a:pt x="213" y="90"/>
                                </a:lnTo>
                                <a:lnTo>
                                  <a:pt x="211" y="93"/>
                                </a:lnTo>
                                <a:lnTo>
                                  <a:pt x="209" y="93"/>
                                </a:lnTo>
                                <a:lnTo>
                                  <a:pt x="207" y="93"/>
                                </a:lnTo>
                                <a:lnTo>
                                  <a:pt x="205" y="93"/>
                                </a:lnTo>
                                <a:lnTo>
                                  <a:pt x="202" y="93"/>
                                </a:lnTo>
                                <a:lnTo>
                                  <a:pt x="200" y="90"/>
                                </a:lnTo>
                                <a:lnTo>
                                  <a:pt x="198" y="90"/>
                                </a:lnTo>
                                <a:lnTo>
                                  <a:pt x="194" y="86"/>
                                </a:lnTo>
                                <a:lnTo>
                                  <a:pt x="188" y="88"/>
                                </a:lnTo>
                                <a:lnTo>
                                  <a:pt x="186" y="90"/>
                                </a:lnTo>
                                <a:lnTo>
                                  <a:pt x="183" y="90"/>
                                </a:lnTo>
                                <a:lnTo>
                                  <a:pt x="181" y="90"/>
                                </a:lnTo>
                                <a:lnTo>
                                  <a:pt x="179" y="90"/>
                                </a:lnTo>
                                <a:lnTo>
                                  <a:pt x="177" y="90"/>
                                </a:lnTo>
                                <a:lnTo>
                                  <a:pt x="175" y="88"/>
                                </a:lnTo>
                                <a:lnTo>
                                  <a:pt x="164" y="84"/>
                                </a:lnTo>
                                <a:lnTo>
                                  <a:pt x="162" y="84"/>
                                </a:lnTo>
                                <a:lnTo>
                                  <a:pt x="160" y="82"/>
                                </a:lnTo>
                                <a:lnTo>
                                  <a:pt x="158" y="80"/>
                                </a:lnTo>
                                <a:lnTo>
                                  <a:pt x="152" y="69"/>
                                </a:lnTo>
                                <a:lnTo>
                                  <a:pt x="152" y="67"/>
                                </a:lnTo>
                                <a:lnTo>
                                  <a:pt x="150" y="65"/>
                                </a:lnTo>
                                <a:lnTo>
                                  <a:pt x="150" y="59"/>
                                </a:lnTo>
                                <a:lnTo>
                                  <a:pt x="148" y="65"/>
                                </a:lnTo>
                                <a:lnTo>
                                  <a:pt x="145" y="67"/>
                                </a:lnTo>
                                <a:lnTo>
                                  <a:pt x="145" y="69"/>
                                </a:lnTo>
                                <a:lnTo>
                                  <a:pt x="143" y="69"/>
                                </a:lnTo>
                                <a:lnTo>
                                  <a:pt x="135" y="80"/>
                                </a:lnTo>
                                <a:lnTo>
                                  <a:pt x="135" y="82"/>
                                </a:lnTo>
                                <a:lnTo>
                                  <a:pt x="133" y="84"/>
                                </a:lnTo>
                                <a:lnTo>
                                  <a:pt x="131" y="84"/>
                                </a:lnTo>
                                <a:lnTo>
                                  <a:pt x="129" y="86"/>
                                </a:lnTo>
                                <a:lnTo>
                                  <a:pt x="116" y="90"/>
                                </a:lnTo>
                                <a:lnTo>
                                  <a:pt x="114" y="90"/>
                                </a:lnTo>
                                <a:lnTo>
                                  <a:pt x="112" y="90"/>
                                </a:lnTo>
                                <a:lnTo>
                                  <a:pt x="110" y="90"/>
                                </a:lnTo>
                                <a:lnTo>
                                  <a:pt x="107" y="90"/>
                                </a:lnTo>
                                <a:lnTo>
                                  <a:pt x="95" y="86"/>
                                </a:lnTo>
                                <a:lnTo>
                                  <a:pt x="93" y="88"/>
                                </a:lnTo>
                                <a:lnTo>
                                  <a:pt x="91" y="88"/>
                                </a:lnTo>
                                <a:lnTo>
                                  <a:pt x="88" y="90"/>
                                </a:lnTo>
                                <a:lnTo>
                                  <a:pt x="86" y="90"/>
                                </a:lnTo>
                                <a:lnTo>
                                  <a:pt x="84" y="90"/>
                                </a:lnTo>
                                <a:lnTo>
                                  <a:pt x="72" y="90"/>
                                </a:lnTo>
                                <a:lnTo>
                                  <a:pt x="69" y="90"/>
                                </a:lnTo>
                                <a:lnTo>
                                  <a:pt x="67" y="90"/>
                                </a:lnTo>
                                <a:lnTo>
                                  <a:pt x="65" y="88"/>
                                </a:lnTo>
                                <a:lnTo>
                                  <a:pt x="63" y="88"/>
                                </a:lnTo>
                                <a:lnTo>
                                  <a:pt x="61" y="86"/>
                                </a:lnTo>
                                <a:lnTo>
                                  <a:pt x="59" y="88"/>
                                </a:lnTo>
                                <a:lnTo>
                                  <a:pt x="57" y="88"/>
                                </a:lnTo>
                                <a:lnTo>
                                  <a:pt x="55" y="90"/>
                                </a:lnTo>
                                <a:lnTo>
                                  <a:pt x="53" y="90"/>
                                </a:lnTo>
                                <a:lnTo>
                                  <a:pt x="50" y="90"/>
                                </a:lnTo>
                                <a:lnTo>
                                  <a:pt x="38" y="90"/>
                                </a:lnTo>
                                <a:lnTo>
                                  <a:pt x="36" y="90"/>
                                </a:lnTo>
                                <a:lnTo>
                                  <a:pt x="34" y="90"/>
                                </a:lnTo>
                                <a:lnTo>
                                  <a:pt x="34" y="88"/>
                                </a:lnTo>
                                <a:lnTo>
                                  <a:pt x="31" y="9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8" name="Rectangle 619"/>
                        <wps:cNvSpPr>
                          <a:spLocks noChangeArrowheads="1"/>
                        </wps:cNvSpPr>
                        <wps:spPr bwMode="auto">
                          <a:xfrm>
                            <a:off x="4097600" y="2484109"/>
                            <a:ext cx="25463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IROQUOIS</w:t>
                              </w:r>
                            </w:p>
                          </w:txbxContent>
                        </wps:txbx>
                        <wps:bodyPr rot="0" vert="horz" wrap="none" lIns="0" tIns="0" rIns="0" bIns="0" anchor="t" anchorCtr="0" upright="1">
                          <a:spAutoFit/>
                        </wps:bodyPr>
                      </wps:wsp>
                      <wps:wsp>
                        <wps:cNvPr id="2849" name="Rectangle 620"/>
                        <wps:cNvSpPr>
                          <a:spLocks noChangeArrowheads="1"/>
                        </wps:cNvSpPr>
                        <wps:spPr bwMode="auto">
                          <a:xfrm>
                            <a:off x="1991900" y="2844810"/>
                            <a:ext cx="20383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FULTON</w:t>
                              </w:r>
                            </w:p>
                          </w:txbxContent>
                        </wps:txbx>
                        <wps:bodyPr rot="0" vert="horz" wrap="none" lIns="0" tIns="0" rIns="0" bIns="0" anchor="t" anchorCtr="0" upright="1">
                          <a:spAutoFit/>
                        </wps:bodyPr>
                      </wps:wsp>
                      <wps:wsp>
                        <wps:cNvPr id="2850" name="Freeform 621"/>
                        <wps:cNvSpPr>
                          <a:spLocks noEditPoints="1"/>
                        </wps:cNvSpPr>
                        <wps:spPr bwMode="auto">
                          <a:xfrm>
                            <a:off x="1991900" y="2847310"/>
                            <a:ext cx="219800" cy="57800"/>
                          </a:xfrm>
                          <a:custGeom>
                            <a:avLst/>
                            <a:gdLst>
                              <a:gd name="T0" fmla="*/ 5080 w 346"/>
                              <a:gd name="T1" fmla="*/ 56515 h 91"/>
                              <a:gd name="T2" fmla="*/ 0 w 346"/>
                              <a:gd name="T3" fmla="*/ 50800 h 91"/>
                              <a:gd name="T4" fmla="*/ 0 w 346"/>
                              <a:gd name="T5" fmla="*/ 6985 h 91"/>
                              <a:gd name="T6" fmla="*/ 5080 w 346"/>
                              <a:gd name="T7" fmla="*/ 1270 h 91"/>
                              <a:gd name="T8" fmla="*/ 25400 w 346"/>
                              <a:gd name="T9" fmla="*/ 0 h 91"/>
                              <a:gd name="T10" fmla="*/ 31750 w 346"/>
                              <a:gd name="T11" fmla="*/ 3810 h 91"/>
                              <a:gd name="T12" fmla="*/ 36195 w 346"/>
                              <a:gd name="T13" fmla="*/ 1270 h 91"/>
                              <a:gd name="T14" fmla="*/ 49530 w 346"/>
                              <a:gd name="T15" fmla="*/ 0 h 91"/>
                              <a:gd name="T16" fmla="*/ 54610 w 346"/>
                              <a:gd name="T17" fmla="*/ 0 h 91"/>
                              <a:gd name="T18" fmla="*/ 68580 w 346"/>
                              <a:gd name="T19" fmla="*/ 1270 h 91"/>
                              <a:gd name="T20" fmla="*/ 72390 w 346"/>
                              <a:gd name="T21" fmla="*/ 2540 h 91"/>
                              <a:gd name="T22" fmla="*/ 78740 w 346"/>
                              <a:gd name="T23" fmla="*/ 0 h 91"/>
                              <a:gd name="T24" fmla="*/ 90805 w 346"/>
                              <a:gd name="T25" fmla="*/ 1270 h 91"/>
                              <a:gd name="T26" fmla="*/ 95250 w 346"/>
                              <a:gd name="T27" fmla="*/ 2540 h 91"/>
                              <a:gd name="T28" fmla="*/ 101600 w 346"/>
                              <a:gd name="T29" fmla="*/ 0 h 91"/>
                              <a:gd name="T30" fmla="*/ 146050 w 346"/>
                              <a:gd name="T31" fmla="*/ 1270 h 91"/>
                              <a:gd name="T32" fmla="*/ 155575 w 346"/>
                              <a:gd name="T33" fmla="*/ 0 h 91"/>
                              <a:gd name="T34" fmla="*/ 170180 w 346"/>
                              <a:gd name="T35" fmla="*/ 3810 h 91"/>
                              <a:gd name="T36" fmla="*/ 177165 w 346"/>
                              <a:gd name="T37" fmla="*/ 9525 h 91"/>
                              <a:gd name="T38" fmla="*/ 179705 w 346"/>
                              <a:gd name="T39" fmla="*/ 2540 h 91"/>
                              <a:gd name="T40" fmla="*/ 186055 w 346"/>
                              <a:gd name="T41" fmla="*/ 0 h 91"/>
                              <a:gd name="T42" fmla="*/ 200025 w 346"/>
                              <a:gd name="T43" fmla="*/ 0 h 91"/>
                              <a:gd name="T44" fmla="*/ 213360 w 346"/>
                              <a:gd name="T45" fmla="*/ 0 h 91"/>
                              <a:gd name="T46" fmla="*/ 218440 w 346"/>
                              <a:gd name="T47" fmla="*/ 5715 h 91"/>
                              <a:gd name="T48" fmla="*/ 219710 w 346"/>
                              <a:gd name="T49" fmla="*/ 49530 h 91"/>
                              <a:gd name="T50" fmla="*/ 215900 w 346"/>
                              <a:gd name="T51" fmla="*/ 56515 h 91"/>
                              <a:gd name="T52" fmla="*/ 202565 w 346"/>
                              <a:gd name="T53" fmla="*/ 57785 h 91"/>
                              <a:gd name="T54" fmla="*/ 195580 w 346"/>
                              <a:gd name="T55" fmla="*/ 57785 h 91"/>
                              <a:gd name="T56" fmla="*/ 182245 w 346"/>
                              <a:gd name="T57" fmla="*/ 56515 h 91"/>
                              <a:gd name="T58" fmla="*/ 177165 w 346"/>
                              <a:gd name="T59" fmla="*/ 50800 h 91"/>
                              <a:gd name="T60" fmla="*/ 175260 w 346"/>
                              <a:gd name="T61" fmla="*/ 44450 h 91"/>
                              <a:gd name="T62" fmla="*/ 166370 w 346"/>
                              <a:gd name="T63" fmla="*/ 55245 h 91"/>
                              <a:gd name="T64" fmla="*/ 153035 w 346"/>
                              <a:gd name="T65" fmla="*/ 57785 h 91"/>
                              <a:gd name="T66" fmla="*/ 140970 w 346"/>
                              <a:gd name="T67" fmla="*/ 50800 h 91"/>
                              <a:gd name="T68" fmla="*/ 133985 w 346"/>
                              <a:gd name="T69" fmla="*/ 49530 h 91"/>
                              <a:gd name="T70" fmla="*/ 130175 w 346"/>
                              <a:gd name="T71" fmla="*/ 56515 h 91"/>
                              <a:gd name="T72" fmla="*/ 118110 w 346"/>
                              <a:gd name="T73" fmla="*/ 57785 h 91"/>
                              <a:gd name="T74" fmla="*/ 111125 w 346"/>
                              <a:gd name="T75" fmla="*/ 55245 h 91"/>
                              <a:gd name="T76" fmla="*/ 107315 w 346"/>
                              <a:gd name="T77" fmla="*/ 56515 h 91"/>
                              <a:gd name="T78" fmla="*/ 78740 w 346"/>
                              <a:gd name="T79" fmla="*/ 57785 h 91"/>
                              <a:gd name="T80" fmla="*/ 72390 w 346"/>
                              <a:gd name="T81" fmla="*/ 55245 h 91"/>
                              <a:gd name="T82" fmla="*/ 69850 w 346"/>
                              <a:gd name="T83" fmla="*/ 48260 h 91"/>
                              <a:gd name="T84" fmla="*/ 64135 w 346"/>
                              <a:gd name="T85" fmla="*/ 55245 h 91"/>
                              <a:gd name="T86" fmla="*/ 52070 w 346"/>
                              <a:gd name="T87" fmla="*/ 57785 h 91"/>
                              <a:gd name="T88" fmla="*/ 38735 w 346"/>
                              <a:gd name="T89" fmla="*/ 55245 h 91"/>
                              <a:gd name="T90" fmla="*/ 31750 w 346"/>
                              <a:gd name="T91" fmla="*/ 44450 h 91"/>
                              <a:gd name="T92" fmla="*/ 27940 w 346"/>
                              <a:gd name="T93" fmla="*/ 40005 h 91"/>
                              <a:gd name="T94" fmla="*/ 25400 w 346"/>
                              <a:gd name="T95" fmla="*/ 52070 h 91"/>
                              <a:gd name="T96" fmla="*/ 19685 w 346"/>
                              <a:gd name="T97" fmla="*/ 57785 h 91"/>
                              <a:gd name="T98" fmla="*/ 102870 w 346"/>
                              <a:gd name="T99" fmla="*/ 31115 h 91"/>
                              <a:gd name="T100" fmla="*/ 108585 w 346"/>
                              <a:gd name="T101" fmla="*/ 26670 h 91"/>
                              <a:gd name="T102" fmla="*/ 96520 w 346"/>
                              <a:gd name="T103" fmla="*/ 25400 h 91"/>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346" h="91">
                                <a:moveTo>
                                  <a:pt x="27" y="91"/>
                                </a:moveTo>
                                <a:lnTo>
                                  <a:pt x="15" y="91"/>
                                </a:lnTo>
                                <a:lnTo>
                                  <a:pt x="12" y="91"/>
                                </a:lnTo>
                                <a:lnTo>
                                  <a:pt x="10" y="91"/>
                                </a:lnTo>
                                <a:lnTo>
                                  <a:pt x="8" y="89"/>
                                </a:lnTo>
                                <a:lnTo>
                                  <a:pt x="6" y="89"/>
                                </a:lnTo>
                                <a:lnTo>
                                  <a:pt x="4" y="87"/>
                                </a:lnTo>
                                <a:lnTo>
                                  <a:pt x="2" y="85"/>
                                </a:lnTo>
                                <a:lnTo>
                                  <a:pt x="2" y="82"/>
                                </a:lnTo>
                                <a:lnTo>
                                  <a:pt x="0" y="80"/>
                                </a:lnTo>
                                <a:lnTo>
                                  <a:pt x="0" y="78"/>
                                </a:lnTo>
                                <a:lnTo>
                                  <a:pt x="0" y="76"/>
                                </a:lnTo>
                                <a:lnTo>
                                  <a:pt x="0" y="15"/>
                                </a:lnTo>
                                <a:lnTo>
                                  <a:pt x="0" y="13"/>
                                </a:lnTo>
                                <a:lnTo>
                                  <a:pt x="0" y="11"/>
                                </a:lnTo>
                                <a:lnTo>
                                  <a:pt x="2" y="9"/>
                                </a:lnTo>
                                <a:lnTo>
                                  <a:pt x="2" y="6"/>
                                </a:lnTo>
                                <a:lnTo>
                                  <a:pt x="4" y="4"/>
                                </a:lnTo>
                                <a:lnTo>
                                  <a:pt x="6" y="2"/>
                                </a:lnTo>
                                <a:lnTo>
                                  <a:pt x="8" y="2"/>
                                </a:lnTo>
                                <a:lnTo>
                                  <a:pt x="10" y="0"/>
                                </a:lnTo>
                                <a:lnTo>
                                  <a:pt x="12" y="0"/>
                                </a:lnTo>
                                <a:lnTo>
                                  <a:pt x="15" y="0"/>
                                </a:lnTo>
                                <a:lnTo>
                                  <a:pt x="38" y="0"/>
                                </a:lnTo>
                                <a:lnTo>
                                  <a:pt x="40" y="0"/>
                                </a:lnTo>
                                <a:lnTo>
                                  <a:pt x="42" y="0"/>
                                </a:lnTo>
                                <a:lnTo>
                                  <a:pt x="44" y="2"/>
                                </a:lnTo>
                                <a:lnTo>
                                  <a:pt x="46" y="2"/>
                                </a:lnTo>
                                <a:lnTo>
                                  <a:pt x="48" y="4"/>
                                </a:lnTo>
                                <a:lnTo>
                                  <a:pt x="50" y="6"/>
                                </a:lnTo>
                                <a:lnTo>
                                  <a:pt x="50" y="9"/>
                                </a:lnTo>
                                <a:lnTo>
                                  <a:pt x="50" y="6"/>
                                </a:lnTo>
                                <a:lnTo>
                                  <a:pt x="53" y="4"/>
                                </a:lnTo>
                                <a:lnTo>
                                  <a:pt x="55" y="2"/>
                                </a:lnTo>
                                <a:lnTo>
                                  <a:pt x="57" y="2"/>
                                </a:lnTo>
                                <a:lnTo>
                                  <a:pt x="59" y="0"/>
                                </a:lnTo>
                                <a:lnTo>
                                  <a:pt x="61" y="0"/>
                                </a:lnTo>
                                <a:lnTo>
                                  <a:pt x="63" y="0"/>
                                </a:lnTo>
                                <a:lnTo>
                                  <a:pt x="76" y="0"/>
                                </a:lnTo>
                                <a:lnTo>
                                  <a:pt x="78" y="0"/>
                                </a:lnTo>
                                <a:lnTo>
                                  <a:pt x="80" y="0"/>
                                </a:lnTo>
                                <a:lnTo>
                                  <a:pt x="80" y="2"/>
                                </a:lnTo>
                                <a:lnTo>
                                  <a:pt x="82" y="0"/>
                                </a:lnTo>
                                <a:lnTo>
                                  <a:pt x="84" y="0"/>
                                </a:lnTo>
                                <a:lnTo>
                                  <a:pt x="86" y="0"/>
                                </a:lnTo>
                                <a:lnTo>
                                  <a:pt x="99" y="0"/>
                                </a:lnTo>
                                <a:lnTo>
                                  <a:pt x="101" y="0"/>
                                </a:lnTo>
                                <a:lnTo>
                                  <a:pt x="103" y="0"/>
                                </a:lnTo>
                                <a:lnTo>
                                  <a:pt x="105" y="2"/>
                                </a:lnTo>
                                <a:lnTo>
                                  <a:pt x="108" y="2"/>
                                </a:lnTo>
                                <a:lnTo>
                                  <a:pt x="110" y="4"/>
                                </a:lnTo>
                                <a:lnTo>
                                  <a:pt x="112" y="6"/>
                                </a:lnTo>
                                <a:lnTo>
                                  <a:pt x="112" y="9"/>
                                </a:lnTo>
                                <a:lnTo>
                                  <a:pt x="112" y="6"/>
                                </a:lnTo>
                                <a:lnTo>
                                  <a:pt x="114" y="4"/>
                                </a:lnTo>
                                <a:lnTo>
                                  <a:pt x="116" y="2"/>
                                </a:lnTo>
                                <a:lnTo>
                                  <a:pt x="118" y="2"/>
                                </a:lnTo>
                                <a:lnTo>
                                  <a:pt x="120" y="0"/>
                                </a:lnTo>
                                <a:lnTo>
                                  <a:pt x="122" y="0"/>
                                </a:lnTo>
                                <a:lnTo>
                                  <a:pt x="124" y="0"/>
                                </a:lnTo>
                                <a:lnTo>
                                  <a:pt x="135" y="0"/>
                                </a:lnTo>
                                <a:lnTo>
                                  <a:pt x="137" y="0"/>
                                </a:lnTo>
                                <a:lnTo>
                                  <a:pt x="139" y="0"/>
                                </a:lnTo>
                                <a:lnTo>
                                  <a:pt x="141" y="2"/>
                                </a:lnTo>
                                <a:lnTo>
                                  <a:pt x="143" y="2"/>
                                </a:lnTo>
                                <a:lnTo>
                                  <a:pt x="146" y="4"/>
                                </a:lnTo>
                                <a:lnTo>
                                  <a:pt x="148" y="6"/>
                                </a:lnTo>
                                <a:lnTo>
                                  <a:pt x="148" y="9"/>
                                </a:lnTo>
                                <a:lnTo>
                                  <a:pt x="148" y="6"/>
                                </a:lnTo>
                                <a:lnTo>
                                  <a:pt x="150" y="4"/>
                                </a:lnTo>
                                <a:lnTo>
                                  <a:pt x="152" y="2"/>
                                </a:lnTo>
                                <a:lnTo>
                                  <a:pt x="154" y="2"/>
                                </a:lnTo>
                                <a:lnTo>
                                  <a:pt x="156" y="0"/>
                                </a:lnTo>
                                <a:lnTo>
                                  <a:pt x="158" y="0"/>
                                </a:lnTo>
                                <a:lnTo>
                                  <a:pt x="160" y="0"/>
                                </a:lnTo>
                                <a:lnTo>
                                  <a:pt x="222" y="0"/>
                                </a:lnTo>
                                <a:lnTo>
                                  <a:pt x="224" y="0"/>
                                </a:lnTo>
                                <a:lnTo>
                                  <a:pt x="226" y="0"/>
                                </a:lnTo>
                                <a:lnTo>
                                  <a:pt x="228" y="2"/>
                                </a:lnTo>
                                <a:lnTo>
                                  <a:pt x="230" y="2"/>
                                </a:lnTo>
                                <a:lnTo>
                                  <a:pt x="232" y="4"/>
                                </a:lnTo>
                                <a:lnTo>
                                  <a:pt x="238" y="2"/>
                                </a:lnTo>
                                <a:lnTo>
                                  <a:pt x="241" y="0"/>
                                </a:lnTo>
                                <a:lnTo>
                                  <a:pt x="243" y="0"/>
                                </a:lnTo>
                                <a:lnTo>
                                  <a:pt x="245" y="0"/>
                                </a:lnTo>
                                <a:lnTo>
                                  <a:pt x="247" y="0"/>
                                </a:lnTo>
                                <a:lnTo>
                                  <a:pt x="249" y="0"/>
                                </a:lnTo>
                                <a:lnTo>
                                  <a:pt x="264" y="4"/>
                                </a:lnTo>
                                <a:lnTo>
                                  <a:pt x="266" y="6"/>
                                </a:lnTo>
                                <a:lnTo>
                                  <a:pt x="268" y="6"/>
                                </a:lnTo>
                                <a:lnTo>
                                  <a:pt x="270" y="9"/>
                                </a:lnTo>
                                <a:lnTo>
                                  <a:pt x="272" y="11"/>
                                </a:lnTo>
                                <a:lnTo>
                                  <a:pt x="279" y="21"/>
                                </a:lnTo>
                                <a:lnTo>
                                  <a:pt x="279" y="23"/>
                                </a:lnTo>
                                <a:lnTo>
                                  <a:pt x="279" y="15"/>
                                </a:lnTo>
                                <a:lnTo>
                                  <a:pt x="279" y="13"/>
                                </a:lnTo>
                                <a:lnTo>
                                  <a:pt x="279" y="11"/>
                                </a:lnTo>
                                <a:lnTo>
                                  <a:pt x="281" y="9"/>
                                </a:lnTo>
                                <a:lnTo>
                                  <a:pt x="281" y="6"/>
                                </a:lnTo>
                                <a:lnTo>
                                  <a:pt x="283" y="4"/>
                                </a:lnTo>
                                <a:lnTo>
                                  <a:pt x="285" y="2"/>
                                </a:lnTo>
                                <a:lnTo>
                                  <a:pt x="287" y="2"/>
                                </a:lnTo>
                                <a:lnTo>
                                  <a:pt x="289" y="0"/>
                                </a:lnTo>
                                <a:lnTo>
                                  <a:pt x="291" y="0"/>
                                </a:lnTo>
                                <a:lnTo>
                                  <a:pt x="293" y="0"/>
                                </a:lnTo>
                                <a:lnTo>
                                  <a:pt x="306" y="0"/>
                                </a:lnTo>
                                <a:lnTo>
                                  <a:pt x="308" y="0"/>
                                </a:lnTo>
                                <a:lnTo>
                                  <a:pt x="310" y="0"/>
                                </a:lnTo>
                                <a:lnTo>
                                  <a:pt x="312" y="2"/>
                                </a:lnTo>
                                <a:lnTo>
                                  <a:pt x="315" y="0"/>
                                </a:lnTo>
                                <a:lnTo>
                                  <a:pt x="317" y="0"/>
                                </a:lnTo>
                                <a:lnTo>
                                  <a:pt x="319" y="0"/>
                                </a:lnTo>
                                <a:lnTo>
                                  <a:pt x="331" y="0"/>
                                </a:lnTo>
                                <a:lnTo>
                                  <a:pt x="334" y="0"/>
                                </a:lnTo>
                                <a:lnTo>
                                  <a:pt x="336" y="0"/>
                                </a:lnTo>
                                <a:lnTo>
                                  <a:pt x="338" y="2"/>
                                </a:lnTo>
                                <a:lnTo>
                                  <a:pt x="340" y="2"/>
                                </a:lnTo>
                                <a:lnTo>
                                  <a:pt x="342" y="4"/>
                                </a:lnTo>
                                <a:lnTo>
                                  <a:pt x="344" y="6"/>
                                </a:lnTo>
                                <a:lnTo>
                                  <a:pt x="344" y="9"/>
                                </a:lnTo>
                                <a:lnTo>
                                  <a:pt x="346" y="11"/>
                                </a:lnTo>
                                <a:lnTo>
                                  <a:pt x="346" y="13"/>
                                </a:lnTo>
                                <a:lnTo>
                                  <a:pt x="346" y="15"/>
                                </a:lnTo>
                                <a:lnTo>
                                  <a:pt x="346" y="76"/>
                                </a:lnTo>
                                <a:lnTo>
                                  <a:pt x="346" y="78"/>
                                </a:lnTo>
                                <a:lnTo>
                                  <a:pt x="346" y="80"/>
                                </a:lnTo>
                                <a:lnTo>
                                  <a:pt x="344" y="82"/>
                                </a:lnTo>
                                <a:lnTo>
                                  <a:pt x="344" y="85"/>
                                </a:lnTo>
                                <a:lnTo>
                                  <a:pt x="342" y="87"/>
                                </a:lnTo>
                                <a:lnTo>
                                  <a:pt x="340" y="89"/>
                                </a:lnTo>
                                <a:lnTo>
                                  <a:pt x="338" y="89"/>
                                </a:lnTo>
                                <a:lnTo>
                                  <a:pt x="336" y="91"/>
                                </a:lnTo>
                                <a:lnTo>
                                  <a:pt x="334" y="91"/>
                                </a:lnTo>
                                <a:lnTo>
                                  <a:pt x="331" y="91"/>
                                </a:lnTo>
                                <a:lnTo>
                                  <a:pt x="319" y="91"/>
                                </a:lnTo>
                                <a:lnTo>
                                  <a:pt x="317" y="91"/>
                                </a:lnTo>
                                <a:lnTo>
                                  <a:pt x="315" y="91"/>
                                </a:lnTo>
                                <a:lnTo>
                                  <a:pt x="312" y="89"/>
                                </a:lnTo>
                                <a:lnTo>
                                  <a:pt x="310" y="91"/>
                                </a:lnTo>
                                <a:lnTo>
                                  <a:pt x="308" y="91"/>
                                </a:lnTo>
                                <a:lnTo>
                                  <a:pt x="306" y="91"/>
                                </a:lnTo>
                                <a:lnTo>
                                  <a:pt x="293" y="91"/>
                                </a:lnTo>
                                <a:lnTo>
                                  <a:pt x="291" y="91"/>
                                </a:lnTo>
                                <a:lnTo>
                                  <a:pt x="289" y="91"/>
                                </a:lnTo>
                                <a:lnTo>
                                  <a:pt x="287" y="89"/>
                                </a:lnTo>
                                <a:lnTo>
                                  <a:pt x="285" y="89"/>
                                </a:lnTo>
                                <a:lnTo>
                                  <a:pt x="283" y="87"/>
                                </a:lnTo>
                                <a:lnTo>
                                  <a:pt x="281" y="85"/>
                                </a:lnTo>
                                <a:lnTo>
                                  <a:pt x="281" y="82"/>
                                </a:lnTo>
                                <a:lnTo>
                                  <a:pt x="279" y="80"/>
                                </a:lnTo>
                                <a:lnTo>
                                  <a:pt x="279" y="78"/>
                                </a:lnTo>
                                <a:lnTo>
                                  <a:pt x="279" y="76"/>
                                </a:lnTo>
                                <a:lnTo>
                                  <a:pt x="279" y="68"/>
                                </a:lnTo>
                                <a:lnTo>
                                  <a:pt x="279" y="70"/>
                                </a:lnTo>
                                <a:lnTo>
                                  <a:pt x="276" y="70"/>
                                </a:lnTo>
                                <a:lnTo>
                                  <a:pt x="268" y="80"/>
                                </a:lnTo>
                                <a:lnTo>
                                  <a:pt x="268" y="82"/>
                                </a:lnTo>
                                <a:lnTo>
                                  <a:pt x="266" y="85"/>
                                </a:lnTo>
                                <a:lnTo>
                                  <a:pt x="264" y="85"/>
                                </a:lnTo>
                                <a:lnTo>
                                  <a:pt x="262" y="87"/>
                                </a:lnTo>
                                <a:lnTo>
                                  <a:pt x="249" y="91"/>
                                </a:lnTo>
                                <a:lnTo>
                                  <a:pt x="247" y="91"/>
                                </a:lnTo>
                                <a:lnTo>
                                  <a:pt x="245" y="91"/>
                                </a:lnTo>
                                <a:lnTo>
                                  <a:pt x="243" y="91"/>
                                </a:lnTo>
                                <a:lnTo>
                                  <a:pt x="241" y="91"/>
                                </a:lnTo>
                                <a:lnTo>
                                  <a:pt x="228" y="87"/>
                                </a:lnTo>
                                <a:lnTo>
                                  <a:pt x="226" y="85"/>
                                </a:lnTo>
                                <a:lnTo>
                                  <a:pt x="224" y="85"/>
                                </a:lnTo>
                                <a:lnTo>
                                  <a:pt x="222" y="82"/>
                                </a:lnTo>
                                <a:lnTo>
                                  <a:pt x="222" y="80"/>
                                </a:lnTo>
                                <a:lnTo>
                                  <a:pt x="213" y="70"/>
                                </a:lnTo>
                                <a:lnTo>
                                  <a:pt x="211" y="70"/>
                                </a:lnTo>
                                <a:lnTo>
                                  <a:pt x="211" y="68"/>
                                </a:lnTo>
                                <a:lnTo>
                                  <a:pt x="211" y="76"/>
                                </a:lnTo>
                                <a:lnTo>
                                  <a:pt x="211" y="78"/>
                                </a:lnTo>
                                <a:lnTo>
                                  <a:pt x="211" y="80"/>
                                </a:lnTo>
                                <a:lnTo>
                                  <a:pt x="209" y="82"/>
                                </a:lnTo>
                                <a:lnTo>
                                  <a:pt x="209" y="85"/>
                                </a:lnTo>
                                <a:lnTo>
                                  <a:pt x="207" y="87"/>
                                </a:lnTo>
                                <a:lnTo>
                                  <a:pt x="205" y="89"/>
                                </a:lnTo>
                                <a:lnTo>
                                  <a:pt x="203" y="89"/>
                                </a:lnTo>
                                <a:lnTo>
                                  <a:pt x="200" y="91"/>
                                </a:lnTo>
                                <a:lnTo>
                                  <a:pt x="198" y="91"/>
                                </a:lnTo>
                                <a:lnTo>
                                  <a:pt x="196" y="91"/>
                                </a:lnTo>
                                <a:lnTo>
                                  <a:pt x="186" y="91"/>
                                </a:lnTo>
                                <a:lnTo>
                                  <a:pt x="184" y="91"/>
                                </a:lnTo>
                                <a:lnTo>
                                  <a:pt x="181" y="91"/>
                                </a:lnTo>
                                <a:lnTo>
                                  <a:pt x="179" y="89"/>
                                </a:lnTo>
                                <a:lnTo>
                                  <a:pt x="177" y="89"/>
                                </a:lnTo>
                                <a:lnTo>
                                  <a:pt x="175" y="87"/>
                                </a:lnTo>
                                <a:lnTo>
                                  <a:pt x="173" y="85"/>
                                </a:lnTo>
                                <a:lnTo>
                                  <a:pt x="173" y="82"/>
                                </a:lnTo>
                                <a:lnTo>
                                  <a:pt x="173" y="85"/>
                                </a:lnTo>
                                <a:lnTo>
                                  <a:pt x="171" y="87"/>
                                </a:lnTo>
                                <a:lnTo>
                                  <a:pt x="169" y="89"/>
                                </a:lnTo>
                                <a:lnTo>
                                  <a:pt x="167" y="89"/>
                                </a:lnTo>
                                <a:lnTo>
                                  <a:pt x="165" y="91"/>
                                </a:lnTo>
                                <a:lnTo>
                                  <a:pt x="162" y="91"/>
                                </a:lnTo>
                                <a:lnTo>
                                  <a:pt x="160" y="91"/>
                                </a:lnTo>
                                <a:lnTo>
                                  <a:pt x="124" y="91"/>
                                </a:lnTo>
                                <a:lnTo>
                                  <a:pt x="122" y="91"/>
                                </a:lnTo>
                                <a:lnTo>
                                  <a:pt x="120" y="91"/>
                                </a:lnTo>
                                <a:lnTo>
                                  <a:pt x="118" y="89"/>
                                </a:lnTo>
                                <a:lnTo>
                                  <a:pt x="116" y="89"/>
                                </a:lnTo>
                                <a:lnTo>
                                  <a:pt x="114" y="87"/>
                                </a:lnTo>
                                <a:lnTo>
                                  <a:pt x="112" y="85"/>
                                </a:lnTo>
                                <a:lnTo>
                                  <a:pt x="112" y="82"/>
                                </a:lnTo>
                                <a:lnTo>
                                  <a:pt x="110" y="80"/>
                                </a:lnTo>
                                <a:lnTo>
                                  <a:pt x="110" y="78"/>
                                </a:lnTo>
                                <a:lnTo>
                                  <a:pt x="110" y="76"/>
                                </a:lnTo>
                                <a:lnTo>
                                  <a:pt x="110" y="72"/>
                                </a:lnTo>
                                <a:lnTo>
                                  <a:pt x="105" y="80"/>
                                </a:lnTo>
                                <a:lnTo>
                                  <a:pt x="105" y="82"/>
                                </a:lnTo>
                                <a:lnTo>
                                  <a:pt x="103" y="85"/>
                                </a:lnTo>
                                <a:lnTo>
                                  <a:pt x="101" y="87"/>
                                </a:lnTo>
                                <a:lnTo>
                                  <a:pt x="99" y="87"/>
                                </a:lnTo>
                                <a:lnTo>
                                  <a:pt x="97" y="89"/>
                                </a:lnTo>
                                <a:lnTo>
                                  <a:pt x="95" y="89"/>
                                </a:lnTo>
                                <a:lnTo>
                                  <a:pt x="84" y="91"/>
                                </a:lnTo>
                                <a:lnTo>
                                  <a:pt x="82" y="91"/>
                                </a:lnTo>
                                <a:lnTo>
                                  <a:pt x="80" y="91"/>
                                </a:lnTo>
                                <a:lnTo>
                                  <a:pt x="67" y="89"/>
                                </a:lnTo>
                                <a:lnTo>
                                  <a:pt x="65" y="89"/>
                                </a:lnTo>
                                <a:lnTo>
                                  <a:pt x="63" y="87"/>
                                </a:lnTo>
                                <a:lnTo>
                                  <a:pt x="61" y="87"/>
                                </a:lnTo>
                                <a:lnTo>
                                  <a:pt x="59" y="85"/>
                                </a:lnTo>
                                <a:lnTo>
                                  <a:pt x="57" y="82"/>
                                </a:lnTo>
                                <a:lnTo>
                                  <a:pt x="57" y="80"/>
                                </a:lnTo>
                                <a:lnTo>
                                  <a:pt x="53" y="72"/>
                                </a:lnTo>
                                <a:lnTo>
                                  <a:pt x="50" y="70"/>
                                </a:lnTo>
                                <a:lnTo>
                                  <a:pt x="50" y="68"/>
                                </a:lnTo>
                                <a:lnTo>
                                  <a:pt x="50" y="59"/>
                                </a:lnTo>
                                <a:lnTo>
                                  <a:pt x="48" y="61"/>
                                </a:lnTo>
                                <a:lnTo>
                                  <a:pt x="46" y="63"/>
                                </a:lnTo>
                                <a:lnTo>
                                  <a:pt x="44" y="63"/>
                                </a:lnTo>
                                <a:lnTo>
                                  <a:pt x="42" y="66"/>
                                </a:lnTo>
                                <a:lnTo>
                                  <a:pt x="42" y="76"/>
                                </a:lnTo>
                                <a:lnTo>
                                  <a:pt x="42" y="78"/>
                                </a:lnTo>
                                <a:lnTo>
                                  <a:pt x="42" y="80"/>
                                </a:lnTo>
                                <a:lnTo>
                                  <a:pt x="40" y="82"/>
                                </a:lnTo>
                                <a:lnTo>
                                  <a:pt x="40" y="85"/>
                                </a:lnTo>
                                <a:lnTo>
                                  <a:pt x="38" y="87"/>
                                </a:lnTo>
                                <a:lnTo>
                                  <a:pt x="36" y="89"/>
                                </a:lnTo>
                                <a:lnTo>
                                  <a:pt x="34" y="89"/>
                                </a:lnTo>
                                <a:lnTo>
                                  <a:pt x="31" y="91"/>
                                </a:lnTo>
                                <a:lnTo>
                                  <a:pt x="29" y="91"/>
                                </a:lnTo>
                                <a:lnTo>
                                  <a:pt x="27" y="91"/>
                                </a:lnTo>
                                <a:close/>
                                <a:moveTo>
                                  <a:pt x="150" y="49"/>
                                </a:moveTo>
                                <a:lnTo>
                                  <a:pt x="160" y="49"/>
                                </a:lnTo>
                                <a:lnTo>
                                  <a:pt x="162" y="49"/>
                                </a:lnTo>
                                <a:lnTo>
                                  <a:pt x="165" y="49"/>
                                </a:lnTo>
                                <a:lnTo>
                                  <a:pt x="167" y="51"/>
                                </a:lnTo>
                                <a:lnTo>
                                  <a:pt x="169" y="51"/>
                                </a:lnTo>
                                <a:lnTo>
                                  <a:pt x="171" y="53"/>
                                </a:lnTo>
                                <a:lnTo>
                                  <a:pt x="171" y="42"/>
                                </a:lnTo>
                                <a:lnTo>
                                  <a:pt x="160" y="42"/>
                                </a:lnTo>
                                <a:lnTo>
                                  <a:pt x="158" y="42"/>
                                </a:lnTo>
                                <a:lnTo>
                                  <a:pt x="156" y="42"/>
                                </a:lnTo>
                                <a:lnTo>
                                  <a:pt x="154" y="40"/>
                                </a:lnTo>
                                <a:lnTo>
                                  <a:pt x="152" y="40"/>
                                </a:lnTo>
                                <a:lnTo>
                                  <a:pt x="150" y="38"/>
                                </a:lnTo>
                                <a:lnTo>
                                  <a:pt x="150" y="4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1" name="Rectangle 622"/>
                        <wps:cNvSpPr>
                          <a:spLocks noChangeArrowheads="1"/>
                        </wps:cNvSpPr>
                        <wps:spPr bwMode="auto">
                          <a:xfrm>
                            <a:off x="1991900" y="2844810"/>
                            <a:ext cx="20383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FULTON</w:t>
                              </w:r>
                            </w:p>
                          </w:txbxContent>
                        </wps:txbx>
                        <wps:bodyPr rot="0" vert="horz" wrap="none" lIns="0" tIns="0" rIns="0" bIns="0" anchor="t" anchorCtr="0" upright="1">
                          <a:spAutoFit/>
                        </wps:bodyPr>
                      </wps:wsp>
                      <wps:wsp>
                        <wps:cNvPr id="2852" name="Rectangle 623"/>
                        <wps:cNvSpPr>
                          <a:spLocks noChangeArrowheads="1"/>
                        </wps:cNvSpPr>
                        <wps:spPr bwMode="auto">
                          <a:xfrm>
                            <a:off x="2611700" y="1723306"/>
                            <a:ext cx="21209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BUREAU</w:t>
                              </w:r>
                            </w:p>
                          </w:txbxContent>
                        </wps:txbx>
                        <wps:bodyPr rot="0" vert="horz" wrap="none" lIns="0" tIns="0" rIns="0" bIns="0" anchor="t" anchorCtr="0" upright="1">
                          <a:spAutoFit/>
                        </wps:bodyPr>
                      </wps:wsp>
                      <wps:wsp>
                        <wps:cNvPr id="2853" name="Freeform 624"/>
                        <wps:cNvSpPr>
                          <a:spLocks/>
                        </wps:cNvSpPr>
                        <wps:spPr bwMode="auto">
                          <a:xfrm>
                            <a:off x="2609800" y="1725906"/>
                            <a:ext cx="236200" cy="56500"/>
                          </a:xfrm>
                          <a:custGeom>
                            <a:avLst/>
                            <a:gdLst>
                              <a:gd name="T0" fmla="*/ 0 w 372"/>
                              <a:gd name="T1" fmla="*/ 6350 h 89"/>
                              <a:gd name="T2" fmla="*/ 4445 w 372"/>
                              <a:gd name="T3" fmla="*/ 1270 h 89"/>
                              <a:gd name="T4" fmla="*/ 9525 w 372"/>
                              <a:gd name="T5" fmla="*/ 0 h 89"/>
                              <a:gd name="T6" fmla="*/ 31115 w 372"/>
                              <a:gd name="T7" fmla="*/ 1270 h 89"/>
                              <a:gd name="T8" fmla="*/ 39370 w 372"/>
                              <a:gd name="T9" fmla="*/ 6350 h 89"/>
                              <a:gd name="T10" fmla="*/ 43180 w 372"/>
                              <a:gd name="T11" fmla="*/ 1270 h 89"/>
                              <a:gd name="T12" fmla="*/ 48895 w 372"/>
                              <a:gd name="T13" fmla="*/ 0 h 89"/>
                              <a:gd name="T14" fmla="*/ 60960 w 372"/>
                              <a:gd name="T15" fmla="*/ 1270 h 89"/>
                              <a:gd name="T16" fmla="*/ 71120 w 372"/>
                              <a:gd name="T17" fmla="*/ 0 h 89"/>
                              <a:gd name="T18" fmla="*/ 76835 w 372"/>
                              <a:gd name="T19" fmla="*/ 1270 h 89"/>
                              <a:gd name="T20" fmla="*/ 79375 w 372"/>
                              <a:gd name="T21" fmla="*/ 3810 h 89"/>
                              <a:gd name="T22" fmla="*/ 85090 w 372"/>
                              <a:gd name="T23" fmla="*/ 0 h 89"/>
                              <a:gd name="T24" fmla="*/ 103505 w 372"/>
                              <a:gd name="T25" fmla="*/ 0 h 89"/>
                              <a:gd name="T26" fmla="*/ 113030 w 372"/>
                              <a:gd name="T27" fmla="*/ 2540 h 89"/>
                              <a:gd name="T28" fmla="*/ 116840 w 372"/>
                              <a:gd name="T29" fmla="*/ 6350 h 89"/>
                              <a:gd name="T30" fmla="*/ 121285 w 372"/>
                              <a:gd name="T31" fmla="*/ 1270 h 89"/>
                              <a:gd name="T32" fmla="*/ 126365 w 372"/>
                              <a:gd name="T33" fmla="*/ 0 h 89"/>
                              <a:gd name="T34" fmla="*/ 161290 w 372"/>
                              <a:gd name="T35" fmla="*/ 1270 h 89"/>
                              <a:gd name="T36" fmla="*/ 165100 w 372"/>
                              <a:gd name="T37" fmla="*/ 2540 h 89"/>
                              <a:gd name="T38" fmla="*/ 170815 w 372"/>
                              <a:gd name="T39" fmla="*/ 0 h 89"/>
                              <a:gd name="T40" fmla="*/ 184150 w 372"/>
                              <a:gd name="T41" fmla="*/ 0 h 89"/>
                              <a:gd name="T42" fmla="*/ 189230 w 372"/>
                              <a:gd name="T43" fmla="*/ 3810 h 89"/>
                              <a:gd name="T44" fmla="*/ 193675 w 372"/>
                              <a:gd name="T45" fmla="*/ 9525 h 89"/>
                              <a:gd name="T46" fmla="*/ 194945 w 372"/>
                              <a:gd name="T47" fmla="*/ 3810 h 89"/>
                              <a:gd name="T48" fmla="*/ 200025 w 372"/>
                              <a:gd name="T49" fmla="*/ 0 h 89"/>
                              <a:gd name="T50" fmla="*/ 212090 w 372"/>
                              <a:gd name="T51" fmla="*/ 0 h 89"/>
                              <a:gd name="T52" fmla="*/ 217805 w 372"/>
                              <a:gd name="T53" fmla="*/ 0 h 89"/>
                              <a:gd name="T54" fmla="*/ 229870 w 372"/>
                              <a:gd name="T55" fmla="*/ 0 h 89"/>
                              <a:gd name="T56" fmla="*/ 234950 w 372"/>
                              <a:gd name="T57" fmla="*/ 3810 h 89"/>
                              <a:gd name="T58" fmla="*/ 236220 w 372"/>
                              <a:gd name="T59" fmla="*/ 9525 h 89"/>
                              <a:gd name="T60" fmla="*/ 234950 w 372"/>
                              <a:gd name="T61" fmla="*/ 43180 h 89"/>
                              <a:gd name="T62" fmla="*/ 228600 w 372"/>
                              <a:gd name="T63" fmla="*/ 52070 h 89"/>
                              <a:gd name="T64" fmla="*/ 222885 w 372"/>
                              <a:gd name="T65" fmla="*/ 55245 h 89"/>
                              <a:gd name="T66" fmla="*/ 207010 w 372"/>
                              <a:gd name="T67" fmla="*/ 55245 h 89"/>
                              <a:gd name="T68" fmla="*/ 201295 w 372"/>
                              <a:gd name="T69" fmla="*/ 52070 h 89"/>
                              <a:gd name="T70" fmla="*/ 197485 w 372"/>
                              <a:gd name="T71" fmla="*/ 56515 h 89"/>
                              <a:gd name="T72" fmla="*/ 186690 w 372"/>
                              <a:gd name="T73" fmla="*/ 56515 h 89"/>
                              <a:gd name="T74" fmla="*/ 181610 w 372"/>
                              <a:gd name="T75" fmla="*/ 53340 h 89"/>
                              <a:gd name="T76" fmla="*/ 175895 w 372"/>
                              <a:gd name="T77" fmla="*/ 43180 h 89"/>
                              <a:gd name="T78" fmla="*/ 172085 w 372"/>
                              <a:gd name="T79" fmla="*/ 53340 h 89"/>
                              <a:gd name="T80" fmla="*/ 166370 w 372"/>
                              <a:gd name="T81" fmla="*/ 56515 h 89"/>
                              <a:gd name="T82" fmla="*/ 125095 w 372"/>
                              <a:gd name="T83" fmla="*/ 56515 h 89"/>
                              <a:gd name="T84" fmla="*/ 119380 w 372"/>
                              <a:gd name="T85" fmla="*/ 56515 h 89"/>
                              <a:gd name="T86" fmla="*/ 107315 w 372"/>
                              <a:gd name="T87" fmla="*/ 56515 h 89"/>
                              <a:gd name="T88" fmla="*/ 102235 w 372"/>
                              <a:gd name="T89" fmla="*/ 53340 h 89"/>
                              <a:gd name="T90" fmla="*/ 97155 w 372"/>
                              <a:gd name="T91" fmla="*/ 56515 h 89"/>
                              <a:gd name="T92" fmla="*/ 85090 w 372"/>
                              <a:gd name="T93" fmla="*/ 56515 h 89"/>
                              <a:gd name="T94" fmla="*/ 79375 w 372"/>
                              <a:gd name="T95" fmla="*/ 52070 h 89"/>
                              <a:gd name="T96" fmla="*/ 78105 w 372"/>
                              <a:gd name="T97" fmla="*/ 46990 h 89"/>
                              <a:gd name="T98" fmla="*/ 71120 w 372"/>
                              <a:gd name="T99" fmla="*/ 53340 h 89"/>
                              <a:gd name="T100" fmla="*/ 60960 w 372"/>
                              <a:gd name="T101" fmla="*/ 56515 h 89"/>
                              <a:gd name="T102" fmla="*/ 50165 w 372"/>
                              <a:gd name="T103" fmla="*/ 53340 h 89"/>
                              <a:gd name="T104" fmla="*/ 41910 w 372"/>
                              <a:gd name="T105" fmla="*/ 45720 h 89"/>
                              <a:gd name="T106" fmla="*/ 38100 w 372"/>
                              <a:gd name="T107" fmla="*/ 50800 h 89"/>
                              <a:gd name="T108" fmla="*/ 31115 w 372"/>
                              <a:gd name="T109" fmla="*/ 55245 h 89"/>
                              <a:gd name="T110" fmla="*/ 9525 w 372"/>
                              <a:gd name="T111" fmla="*/ 56515 h 89"/>
                              <a:gd name="T112" fmla="*/ 4445 w 372"/>
                              <a:gd name="T113" fmla="*/ 55245 h 89"/>
                              <a:gd name="T114" fmla="*/ 0 w 372"/>
                              <a:gd name="T115" fmla="*/ 49530 h 89"/>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372" h="89">
                                <a:moveTo>
                                  <a:pt x="0" y="74"/>
                                </a:moveTo>
                                <a:lnTo>
                                  <a:pt x="0" y="15"/>
                                </a:lnTo>
                                <a:lnTo>
                                  <a:pt x="0" y="13"/>
                                </a:lnTo>
                                <a:lnTo>
                                  <a:pt x="0" y="10"/>
                                </a:lnTo>
                                <a:lnTo>
                                  <a:pt x="3" y="8"/>
                                </a:lnTo>
                                <a:lnTo>
                                  <a:pt x="3" y="6"/>
                                </a:lnTo>
                                <a:lnTo>
                                  <a:pt x="5" y="4"/>
                                </a:lnTo>
                                <a:lnTo>
                                  <a:pt x="7" y="2"/>
                                </a:lnTo>
                                <a:lnTo>
                                  <a:pt x="9" y="2"/>
                                </a:lnTo>
                                <a:lnTo>
                                  <a:pt x="11" y="0"/>
                                </a:lnTo>
                                <a:lnTo>
                                  <a:pt x="13" y="0"/>
                                </a:lnTo>
                                <a:lnTo>
                                  <a:pt x="15" y="0"/>
                                </a:lnTo>
                                <a:lnTo>
                                  <a:pt x="34" y="0"/>
                                </a:lnTo>
                                <a:lnTo>
                                  <a:pt x="36" y="0"/>
                                </a:lnTo>
                                <a:lnTo>
                                  <a:pt x="47" y="2"/>
                                </a:lnTo>
                                <a:lnTo>
                                  <a:pt x="49" y="2"/>
                                </a:lnTo>
                                <a:lnTo>
                                  <a:pt x="51" y="4"/>
                                </a:lnTo>
                                <a:lnTo>
                                  <a:pt x="53" y="4"/>
                                </a:lnTo>
                                <a:lnTo>
                                  <a:pt x="60" y="8"/>
                                </a:lnTo>
                                <a:lnTo>
                                  <a:pt x="62" y="10"/>
                                </a:lnTo>
                                <a:lnTo>
                                  <a:pt x="64" y="8"/>
                                </a:lnTo>
                                <a:lnTo>
                                  <a:pt x="64" y="6"/>
                                </a:lnTo>
                                <a:lnTo>
                                  <a:pt x="66" y="4"/>
                                </a:lnTo>
                                <a:lnTo>
                                  <a:pt x="68" y="2"/>
                                </a:lnTo>
                                <a:lnTo>
                                  <a:pt x="70" y="2"/>
                                </a:lnTo>
                                <a:lnTo>
                                  <a:pt x="72" y="0"/>
                                </a:lnTo>
                                <a:lnTo>
                                  <a:pt x="74" y="0"/>
                                </a:lnTo>
                                <a:lnTo>
                                  <a:pt x="77" y="0"/>
                                </a:lnTo>
                                <a:lnTo>
                                  <a:pt x="89" y="0"/>
                                </a:lnTo>
                                <a:lnTo>
                                  <a:pt x="91" y="0"/>
                                </a:lnTo>
                                <a:lnTo>
                                  <a:pt x="93" y="0"/>
                                </a:lnTo>
                                <a:lnTo>
                                  <a:pt x="96" y="2"/>
                                </a:lnTo>
                                <a:lnTo>
                                  <a:pt x="98" y="0"/>
                                </a:lnTo>
                                <a:lnTo>
                                  <a:pt x="100" y="0"/>
                                </a:lnTo>
                                <a:lnTo>
                                  <a:pt x="102" y="0"/>
                                </a:lnTo>
                                <a:lnTo>
                                  <a:pt x="112" y="0"/>
                                </a:lnTo>
                                <a:lnTo>
                                  <a:pt x="115" y="0"/>
                                </a:lnTo>
                                <a:lnTo>
                                  <a:pt x="117" y="0"/>
                                </a:lnTo>
                                <a:lnTo>
                                  <a:pt x="119" y="2"/>
                                </a:lnTo>
                                <a:lnTo>
                                  <a:pt x="121" y="2"/>
                                </a:lnTo>
                                <a:lnTo>
                                  <a:pt x="123" y="4"/>
                                </a:lnTo>
                                <a:lnTo>
                                  <a:pt x="125" y="6"/>
                                </a:lnTo>
                                <a:lnTo>
                                  <a:pt x="125" y="8"/>
                                </a:lnTo>
                                <a:lnTo>
                                  <a:pt x="125" y="6"/>
                                </a:lnTo>
                                <a:lnTo>
                                  <a:pt x="127" y="4"/>
                                </a:lnTo>
                                <a:lnTo>
                                  <a:pt x="129" y="2"/>
                                </a:lnTo>
                                <a:lnTo>
                                  <a:pt x="131" y="2"/>
                                </a:lnTo>
                                <a:lnTo>
                                  <a:pt x="134" y="0"/>
                                </a:lnTo>
                                <a:lnTo>
                                  <a:pt x="136" y="0"/>
                                </a:lnTo>
                                <a:lnTo>
                                  <a:pt x="138" y="0"/>
                                </a:lnTo>
                                <a:lnTo>
                                  <a:pt x="161" y="0"/>
                                </a:lnTo>
                                <a:lnTo>
                                  <a:pt x="163" y="0"/>
                                </a:lnTo>
                                <a:lnTo>
                                  <a:pt x="165" y="0"/>
                                </a:lnTo>
                                <a:lnTo>
                                  <a:pt x="174" y="2"/>
                                </a:lnTo>
                                <a:lnTo>
                                  <a:pt x="176" y="4"/>
                                </a:lnTo>
                                <a:lnTo>
                                  <a:pt x="178" y="4"/>
                                </a:lnTo>
                                <a:lnTo>
                                  <a:pt x="180" y="6"/>
                                </a:lnTo>
                                <a:lnTo>
                                  <a:pt x="182" y="8"/>
                                </a:lnTo>
                                <a:lnTo>
                                  <a:pt x="184" y="13"/>
                                </a:lnTo>
                                <a:lnTo>
                                  <a:pt x="184" y="10"/>
                                </a:lnTo>
                                <a:lnTo>
                                  <a:pt x="186" y="8"/>
                                </a:lnTo>
                                <a:lnTo>
                                  <a:pt x="186" y="6"/>
                                </a:lnTo>
                                <a:lnTo>
                                  <a:pt x="188" y="4"/>
                                </a:lnTo>
                                <a:lnTo>
                                  <a:pt x="191" y="2"/>
                                </a:lnTo>
                                <a:lnTo>
                                  <a:pt x="193" y="2"/>
                                </a:lnTo>
                                <a:lnTo>
                                  <a:pt x="195" y="0"/>
                                </a:lnTo>
                                <a:lnTo>
                                  <a:pt x="197" y="0"/>
                                </a:lnTo>
                                <a:lnTo>
                                  <a:pt x="199" y="0"/>
                                </a:lnTo>
                                <a:lnTo>
                                  <a:pt x="248" y="0"/>
                                </a:lnTo>
                                <a:lnTo>
                                  <a:pt x="250" y="0"/>
                                </a:lnTo>
                                <a:lnTo>
                                  <a:pt x="252" y="0"/>
                                </a:lnTo>
                                <a:lnTo>
                                  <a:pt x="254" y="2"/>
                                </a:lnTo>
                                <a:lnTo>
                                  <a:pt x="256" y="2"/>
                                </a:lnTo>
                                <a:lnTo>
                                  <a:pt x="258" y="4"/>
                                </a:lnTo>
                                <a:lnTo>
                                  <a:pt x="260" y="6"/>
                                </a:lnTo>
                                <a:lnTo>
                                  <a:pt x="260" y="4"/>
                                </a:lnTo>
                                <a:lnTo>
                                  <a:pt x="262" y="2"/>
                                </a:lnTo>
                                <a:lnTo>
                                  <a:pt x="265" y="2"/>
                                </a:lnTo>
                                <a:lnTo>
                                  <a:pt x="267" y="0"/>
                                </a:lnTo>
                                <a:lnTo>
                                  <a:pt x="269" y="0"/>
                                </a:lnTo>
                                <a:lnTo>
                                  <a:pt x="271" y="0"/>
                                </a:lnTo>
                                <a:lnTo>
                                  <a:pt x="286" y="0"/>
                                </a:lnTo>
                                <a:lnTo>
                                  <a:pt x="288" y="0"/>
                                </a:lnTo>
                                <a:lnTo>
                                  <a:pt x="290" y="0"/>
                                </a:lnTo>
                                <a:lnTo>
                                  <a:pt x="292" y="2"/>
                                </a:lnTo>
                                <a:lnTo>
                                  <a:pt x="294" y="2"/>
                                </a:lnTo>
                                <a:lnTo>
                                  <a:pt x="296" y="4"/>
                                </a:lnTo>
                                <a:lnTo>
                                  <a:pt x="298" y="6"/>
                                </a:lnTo>
                                <a:lnTo>
                                  <a:pt x="298" y="8"/>
                                </a:lnTo>
                                <a:lnTo>
                                  <a:pt x="300" y="10"/>
                                </a:lnTo>
                                <a:lnTo>
                                  <a:pt x="305" y="25"/>
                                </a:lnTo>
                                <a:lnTo>
                                  <a:pt x="305" y="15"/>
                                </a:lnTo>
                                <a:lnTo>
                                  <a:pt x="305" y="13"/>
                                </a:lnTo>
                                <a:lnTo>
                                  <a:pt x="305" y="10"/>
                                </a:lnTo>
                                <a:lnTo>
                                  <a:pt x="307" y="8"/>
                                </a:lnTo>
                                <a:lnTo>
                                  <a:pt x="307" y="6"/>
                                </a:lnTo>
                                <a:lnTo>
                                  <a:pt x="309" y="4"/>
                                </a:lnTo>
                                <a:lnTo>
                                  <a:pt x="311" y="2"/>
                                </a:lnTo>
                                <a:lnTo>
                                  <a:pt x="313" y="2"/>
                                </a:lnTo>
                                <a:lnTo>
                                  <a:pt x="315" y="0"/>
                                </a:lnTo>
                                <a:lnTo>
                                  <a:pt x="317" y="0"/>
                                </a:lnTo>
                                <a:lnTo>
                                  <a:pt x="319" y="0"/>
                                </a:lnTo>
                                <a:lnTo>
                                  <a:pt x="332" y="0"/>
                                </a:lnTo>
                                <a:lnTo>
                                  <a:pt x="334" y="0"/>
                                </a:lnTo>
                                <a:lnTo>
                                  <a:pt x="336" y="0"/>
                                </a:lnTo>
                                <a:lnTo>
                                  <a:pt x="338" y="2"/>
                                </a:lnTo>
                                <a:lnTo>
                                  <a:pt x="341" y="0"/>
                                </a:lnTo>
                                <a:lnTo>
                                  <a:pt x="343" y="0"/>
                                </a:lnTo>
                                <a:lnTo>
                                  <a:pt x="345" y="0"/>
                                </a:lnTo>
                                <a:lnTo>
                                  <a:pt x="357" y="0"/>
                                </a:lnTo>
                                <a:lnTo>
                                  <a:pt x="360" y="0"/>
                                </a:lnTo>
                                <a:lnTo>
                                  <a:pt x="362" y="0"/>
                                </a:lnTo>
                                <a:lnTo>
                                  <a:pt x="364" y="2"/>
                                </a:lnTo>
                                <a:lnTo>
                                  <a:pt x="366" y="2"/>
                                </a:lnTo>
                                <a:lnTo>
                                  <a:pt x="368" y="4"/>
                                </a:lnTo>
                                <a:lnTo>
                                  <a:pt x="370" y="6"/>
                                </a:lnTo>
                                <a:lnTo>
                                  <a:pt x="370" y="8"/>
                                </a:lnTo>
                                <a:lnTo>
                                  <a:pt x="372" y="10"/>
                                </a:lnTo>
                                <a:lnTo>
                                  <a:pt x="372" y="13"/>
                                </a:lnTo>
                                <a:lnTo>
                                  <a:pt x="372" y="15"/>
                                </a:lnTo>
                                <a:lnTo>
                                  <a:pt x="372" y="49"/>
                                </a:lnTo>
                                <a:lnTo>
                                  <a:pt x="372" y="51"/>
                                </a:lnTo>
                                <a:lnTo>
                                  <a:pt x="370" y="65"/>
                                </a:lnTo>
                                <a:lnTo>
                                  <a:pt x="370" y="68"/>
                                </a:lnTo>
                                <a:lnTo>
                                  <a:pt x="368" y="70"/>
                                </a:lnTo>
                                <a:lnTo>
                                  <a:pt x="368" y="72"/>
                                </a:lnTo>
                                <a:lnTo>
                                  <a:pt x="362" y="80"/>
                                </a:lnTo>
                                <a:lnTo>
                                  <a:pt x="360" y="82"/>
                                </a:lnTo>
                                <a:lnTo>
                                  <a:pt x="357" y="84"/>
                                </a:lnTo>
                                <a:lnTo>
                                  <a:pt x="355" y="84"/>
                                </a:lnTo>
                                <a:lnTo>
                                  <a:pt x="353" y="87"/>
                                </a:lnTo>
                                <a:lnTo>
                                  <a:pt x="351" y="87"/>
                                </a:lnTo>
                                <a:lnTo>
                                  <a:pt x="341" y="89"/>
                                </a:lnTo>
                                <a:lnTo>
                                  <a:pt x="338" y="89"/>
                                </a:lnTo>
                                <a:lnTo>
                                  <a:pt x="336" y="89"/>
                                </a:lnTo>
                                <a:lnTo>
                                  <a:pt x="326" y="87"/>
                                </a:lnTo>
                                <a:lnTo>
                                  <a:pt x="324" y="87"/>
                                </a:lnTo>
                                <a:lnTo>
                                  <a:pt x="322" y="84"/>
                                </a:lnTo>
                                <a:lnTo>
                                  <a:pt x="319" y="84"/>
                                </a:lnTo>
                                <a:lnTo>
                                  <a:pt x="317" y="82"/>
                                </a:lnTo>
                                <a:lnTo>
                                  <a:pt x="317" y="84"/>
                                </a:lnTo>
                                <a:lnTo>
                                  <a:pt x="315" y="87"/>
                                </a:lnTo>
                                <a:lnTo>
                                  <a:pt x="313" y="87"/>
                                </a:lnTo>
                                <a:lnTo>
                                  <a:pt x="311" y="89"/>
                                </a:lnTo>
                                <a:lnTo>
                                  <a:pt x="309" y="89"/>
                                </a:lnTo>
                                <a:lnTo>
                                  <a:pt x="307" y="89"/>
                                </a:lnTo>
                                <a:lnTo>
                                  <a:pt x="296" y="89"/>
                                </a:lnTo>
                                <a:lnTo>
                                  <a:pt x="294" y="89"/>
                                </a:lnTo>
                                <a:lnTo>
                                  <a:pt x="292" y="89"/>
                                </a:lnTo>
                                <a:lnTo>
                                  <a:pt x="290" y="87"/>
                                </a:lnTo>
                                <a:lnTo>
                                  <a:pt x="288" y="87"/>
                                </a:lnTo>
                                <a:lnTo>
                                  <a:pt x="286" y="84"/>
                                </a:lnTo>
                                <a:lnTo>
                                  <a:pt x="284" y="82"/>
                                </a:lnTo>
                                <a:lnTo>
                                  <a:pt x="284" y="80"/>
                                </a:lnTo>
                                <a:lnTo>
                                  <a:pt x="281" y="78"/>
                                </a:lnTo>
                                <a:lnTo>
                                  <a:pt x="277" y="68"/>
                                </a:lnTo>
                                <a:lnTo>
                                  <a:pt x="275" y="78"/>
                                </a:lnTo>
                                <a:lnTo>
                                  <a:pt x="273" y="80"/>
                                </a:lnTo>
                                <a:lnTo>
                                  <a:pt x="273" y="82"/>
                                </a:lnTo>
                                <a:lnTo>
                                  <a:pt x="271" y="84"/>
                                </a:lnTo>
                                <a:lnTo>
                                  <a:pt x="269" y="87"/>
                                </a:lnTo>
                                <a:lnTo>
                                  <a:pt x="267" y="87"/>
                                </a:lnTo>
                                <a:lnTo>
                                  <a:pt x="265" y="89"/>
                                </a:lnTo>
                                <a:lnTo>
                                  <a:pt x="262" y="89"/>
                                </a:lnTo>
                                <a:lnTo>
                                  <a:pt x="260" y="89"/>
                                </a:lnTo>
                                <a:lnTo>
                                  <a:pt x="248" y="89"/>
                                </a:lnTo>
                                <a:lnTo>
                                  <a:pt x="199" y="89"/>
                                </a:lnTo>
                                <a:lnTo>
                                  <a:pt x="197" y="89"/>
                                </a:lnTo>
                                <a:lnTo>
                                  <a:pt x="195" y="89"/>
                                </a:lnTo>
                                <a:lnTo>
                                  <a:pt x="193" y="87"/>
                                </a:lnTo>
                                <a:lnTo>
                                  <a:pt x="191" y="87"/>
                                </a:lnTo>
                                <a:lnTo>
                                  <a:pt x="188" y="89"/>
                                </a:lnTo>
                                <a:lnTo>
                                  <a:pt x="186" y="89"/>
                                </a:lnTo>
                                <a:lnTo>
                                  <a:pt x="184" y="89"/>
                                </a:lnTo>
                                <a:lnTo>
                                  <a:pt x="172" y="89"/>
                                </a:lnTo>
                                <a:lnTo>
                                  <a:pt x="169" y="89"/>
                                </a:lnTo>
                                <a:lnTo>
                                  <a:pt x="167" y="89"/>
                                </a:lnTo>
                                <a:lnTo>
                                  <a:pt x="165" y="87"/>
                                </a:lnTo>
                                <a:lnTo>
                                  <a:pt x="163" y="87"/>
                                </a:lnTo>
                                <a:lnTo>
                                  <a:pt x="161" y="84"/>
                                </a:lnTo>
                                <a:lnTo>
                                  <a:pt x="159" y="87"/>
                                </a:lnTo>
                                <a:lnTo>
                                  <a:pt x="157" y="87"/>
                                </a:lnTo>
                                <a:lnTo>
                                  <a:pt x="155" y="89"/>
                                </a:lnTo>
                                <a:lnTo>
                                  <a:pt x="153" y="89"/>
                                </a:lnTo>
                                <a:lnTo>
                                  <a:pt x="150" y="89"/>
                                </a:lnTo>
                                <a:lnTo>
                                  <a:pt x="138" y="89"/>
                                </a:lnTo>
                                <a:lnTo>
                                  <a:pt x="136" y="89"/>
                                </a:lnTo>
                                <a:lnTo>
                                  <a:pt x="134" y="89"/>
                                </a:lnTo>
                                <a:lnTo>
                                  <a:pt x="131" y="87"/>
                                </a:lnTo>
                                <a:lnTo>
                                  <a:pt x="129" y="87"/>
                                </a:lnTo>
                                <a:lnTo>
                                  <a:pt x="127" y="84"/>
                                </a:lnTo>
                                <a:lnTo>
                                  <a:pt x="125" y="82"/>
                                </a:lnTo>
                                <a:lnTo>
                                  <a:pt x="125" y="80"/>
                                </a:lnTo>
                                <a:lnTo>
                                  <a:pt x="123" y="78"/>
                                </a:lnTo>
                                <a:lnTo>
                                  <a:pt x="123" y="76"/>
                                </a:lnTo>
                                <a:lnTo>
                                  <a:pt x="123" y="74"/>
                                </a:lnTo>
                                <a:lnTo>
                                  <a:pt x="119" y="80"/>
                                </a:lnTo>
                                <a:lnTo>
                                  <a:pt x="117" y="82"/>
                                </a:lnTo>
                                <a:lnTo>
                                  <a:pt x="115" y="84"/>
                                </a:lnTo>
                                <a:lnTo>
                                  <a:pt x="112" y="84"/>
                                </a:lnTo>
                                <a:lnTo>
                                  <a:pt x="110" y="87"/>
                                </a:lnTo>
                                <a:lnTo>
                                  <a:pt x="108" y="87"/>
                                </a:lnTo>
                                <a:lnTo>
                                  <a:pt x="98" y="89"/>
                                </a:lnTo>
                                <a:lnTo>
                                  <a:pt x="96" y="89"/>
                                </a:lnTo>
                                <a:lnTo>
                                  <a:pt x="93" y="89"/>
                                </a:lnTo>
                                <a:lnTo>
                                  <a:pt x="83" y="87"/>
                                </a:lnTo>
                                <a:lnTo>
                                  <a:pt x="81" y="87"/>
                                </a:lnTo>
                                <a:lnTo>
                                  <a:pt x="79" y="84"/>
                                </a:lnTo>
                                <a:lnTo>
                                  <a:pt x="77" y="84"/>
                                </a:lnTo>
                                <a:lnTo>
                                  <a:pt x="74" y="82"/>
                                </a:lnTo>
                                <a:lnTo>
                                  <a:pt x="72" y="80"/>
                                </a:lnTo>
                                <a:lnTo>
                                  <a:pt x="66" y="72"/>
                                </a:lnTo>
                                <a:lnTo>
                                  <a:pt x="66" y="70"/>
                                </a:lnTo>
                                <a:lnTo>
                                  <a:pt x="64" y="72"/>
                                </a:lnTo>
                                <a:lnTo>
                                  <a:pt x="64" y="74"/>
                                </a:lnTo>
                                <a:lnTo>
                                  <a:pt x="60" y="80"/>
                                </a:lnTo>
                                <a:lnTo>
                                  <a:pt x="58" y="82"/>
                                </a:lnTo>
                                <a:lnTo>
                                  <a:pt x="55" y="84"/>
                                </a:lnTo>
                                <a:lnTo>
                                  <a:pt x="53" y="84"/>
                                </a:lnTo>
                                <a:lnTo>
                                  <a:pt x="49" y="87"/>
                                </a:lnTo>
                                <a:lnTo>
                                  <a:pt x="47" y="89"/>
                                </a:lnTo>
                                <a:lnTo>
                                  <a:pt x="45" y="89"/>
                                </a:lnTo>
                                <a:lnTo>
                                  <a:pt x="43" y="89"/>
                                </a:lnTo>
                                <a:lnTo>
                                  <a:pt x="15" y="89"/>
                                </a:lnTo>
                                <a:lnTo>
                                  <a:pt x="13" y="89"/>
                                </a:lnTo>
                                <a:lnTo>
                                  <a:pt x="11" y="89"/>
                                </a:lnTo>
                                <a:lnTo>
                                  <a:pt x="9" y="87"/>
                                </a:lnTo>
                                <a:lnTo>
                                  <a:pt x="7" y="87"/>
                                </a:lnTo>
                                <a:lnTo>
                                  <a:pt x="5" y="84"/>
                                </a:lnTo>
                                <a:lnTo>
                                  <a:pt x="3" y="82"/>
                                </a:lnTo>
                                <a:lnTo>
                                  <a:pt x="3" y="80"/>
                                </a:lnTo>
                                <a:lnTo>
                                  <a:pt x="0" y="78"/>
                                </a:lnTo>
                                <a:lnTo>
                                  <a:pt x="0" y="76"/>
                                </a:lnTo>
                                <a:lnTo>
                                  <a:pt x="0" y="7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4" name="Rectangle 625"/>
                        <wps:cNvSpPr>
                          <a:spLocks noChangeArrowheads="1"/>
                        </wps:cNvSpPr>
                        <wps:spPr bwMode="auto">
                          <a:xfrm>
                            <a:off x="2611700" y="1723306"/>
                            <a:ext cx="21209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BUREAU</w:t>
                              </w:r>
                            </w:p>
                          </w:txbxContent>
                        </wps:txbx>
                        <wps:bodyPr rot="0" vert="horz" wrap="none" lIns="0" tIns="0" rIns="0" bIns="0" anchor="t" anchorCtr="0" upright="1">
                          <a:spAutoFit/>
                        </wps:bodyPr>
                      </wps:wsp>
                      <wps:wsp>
                        <wps:cNvPr id="2855" name="Rectangle 626"/>
                        <wps:cNvSpPr>
                          <a:spLocks noChangeArrowheads="1"/>
                        </wps:cNvSpPr>
                        <wps:spPr bwMode="auto">
                          <a:xfrm>
                            <a:off x="3314000" y="4088714"/>
                            <a:ext cx="20066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SHELBY</w:t>
                              </w:r>
                            </w:p>
                          </w:txbxContent>
                        </wps:txbx>
                        <wps:bodyPr rot="0" vert="horz" wrap="none" lIns="0" tIns="0" rIns="0" bIns="0" anchor="t" anchorCtr="0" upright="1">
                          <a:spAutoFit/>
                        </wps:bodyPr>
                      </wps:wsp>
                      <wps:wsp>
                        <wps:cNvPr id="2856" name="Freeform 627"/>
                        <wps:cNvSpPr>
                          <a:spLocks noEditPoints="1"/>
                        </wps:cNvSpPr>
                        <wps:spPr bwMode="auto">
                          <a:xfrm>
                            <a:off x="3306400" y="4085514"/>
                            <a:ext cx="235600" cy="56600"/>
                          </a:xfrm>
                          <a:custGeom>
                            <a:avLst/>
                            <a:gdLst>
                              <a:gd name="T0" fmla="*/ 85725 w 371"/>
                              <a:gd name="T1" fmla="*/ 6985 h 89"/>
                              <a:gd name="T2" fmla="*/ 89535 w 371"/>
                              <a:gd name="T3" fmla="*/ 1270 h 89"/>
                              <a:gd name="T4" fmla="*/ 95250 w 371"/>
                              <a:gd name="T5" fmla="*/ 0 h 89"/>
                              <a:gd name="T6" fmla="*/ 130175 w 371"/>
                              <a:gd name="T7" fmla="*/ 1270 h 89"/>
                              <a:gd name="T8" fmla="*/ 142240 w 371"/>
                              <a:gd name="T9" fmla="*/ 0 h 89"/>
                              <a:gd name="T10" fmla="*/ 147320 w 371"/>
                              <a:gd name="T11" fmla="*/ 1270 h 89"/>
                              <a:gd name="T12" fmla="*/ 151130 w 371"/>
                              <a:gd name="T13" fmla="*/ 6985 h 89"/>
                              <a:gd name="T14" fmla="*/ 155575 w 371"/>
                              <a:gd name="T15" fmla="*/ 31115 h 89"/>
                              <a:gd name="T16" fmla="*/ 156845 w 371"/>
                              <a:gd name="T17" fmla="*/ 5080 h 89"/>
                              <a:gd name="T18" fmla="*/ 160655 w 371"/>
                              <a:gd name="T19" fmla="*/ 1270 h 89"/>
                              <a:gd name="T20" fmla="*/ 176530 w 371"/>
                              <a:gd name="T21" fmla="*/ 0 h 89"/>
                              <a:gd name="T22" fmla="*/ 186055 w 371"/>
                              <a:gd name="T23" fmla="*/ 0 h 89"/>
                              <a:gd name="T24" fmla="*/ 198120 w 371"/>
                              <a:gd name="T25" fmla="*/ 0 h 89"/>
                              <a:gd name="T26" fmla="*/ 203835 w 371"/>
                              <a:gd name="T27" fmla="*/ 3810 h 89"/>
                              <a:gd name="T28" fmla="*/ 213360 w 371"/>
                              <a:gd name="T29" fmla="*/ 1270 h 89"/>
                              <a:gd name="T30" fmla="*/ 218440 w 371"/>
                              <a:gd name="T31" fmla="*/ 0 h 89"/>
                              <a:gd name="T32" fmla="*/ 230505 w 371"/>
                              <a:gd name="T33" fmla="*/ 1270 h 89"/>
                              <a:gd name="T34" fmla="*/ 234315 w 371"/>
                              <a:gd name="T35" fmla="*/ 5080 h 89"/>
                              <a:gd name="T36" fmla="*/ 235585 w 371"/>
                              <a:gd name="T37" fmla="*/ 10795 h 89"/>
                              <a:gd name="T38" fmla="*/ 219710 w 371"/>
                              <a:gd name="T39" fmla="*/ 33655 h 89"/>
                              <a:gd name="T40" fmla="*/ 218440 w 371"/>
                              <a:gd name="T41" fmla="*/ 50800 h 89"/>
                              <a:gd name="T42" fmla="*/ 214630 w 371"/>
                              <a:gd name="T43" fmla="*/ 55245 h 89"/>
                              <a:gd name="T44" fmla="*/ 203835 w 371"/>
                              <a:gd name="T45" fmla="*/ 56515 h 89"/>
                              <a:gd name="T46" fmla="*/ 198120 w 371"/>
                              <a:gd name="T47" fmla="*/ 55245 h 89"/>
                              <a:gd name="T48" fmla="*/ 194310 w 371"/>
                              <a:gd name="T49" fmla="*/ 49530 h 89"/>
                              <a:gd name="T50" fmla="*/ 193040 w 371"/>
                              <a:gd name="T51" fmla="*/ 49530 h 89"/>
                              <a:gd name="T52" fmla="*/ 188595 w 371"/>
                              <a:gd name="T53" fmla="*/ 53975 h 89"/>
                              <a:gd name="T54" fmla="*/ 180975 w 371"/>
                              <a:gd name="T55" fmla="*/ 56515 h 89"/>
                              <a:gd name="T56" fmla="*/ 160655 w 371"/>
                              <a:gd name="T57" fmla="*/ 55245 h 89"/>
                              <a:gd name="T58" fmla="*/ 133985 w 371"/>
                              <a:gd name="T59" fmla="*/ 56515 h 89"/>
                              <a:gd name="T60" fmla="*/ 128270 w 371"/>
                              <a:gd name="T61" fmla="*/ 56515 h 89"/>
                              <a:gd name="T62" fmla="*/ 93980 w 371"/>
                              <a:gd name="T63" fmla="*/ 56515 h 89"/>
                              <a:gd name="T64" fmla="*/ 88265 w 371"/>
                              <a:gd name="T65" fmla="*/ 53975 h 89"/>
                              <a:gd name="T66" fmla="*/ 85725 w 371"/>
                              <a:gd name="T67" fmla="*/ 48260 h 89"/>
                              <a:gd name="T68" fmla="*/ 0 w 371"/>
                              <a:gd name="T69" fmla="*/ 17145 h 89"/>
                              <a:gd name="T70" fmla="*/ 5080 w 371"/>
                              <a:gd name="T71" fmla="*/ 8255 h 89"/>
                              <a:gd name="T72" fmla="*/ 15875 w 371"/>
                              <a:gd name="T73" fmla="*/ 1270 h 89"/>
                              <a:gd name="T74" fmla="*/ 29210 w 371"/>
                              <a:gd name="T75" fmla="*/ 0 h 89"/>
                              <a:gd name="T76" fmla="*/ 42545 w 371"/>
                              <a:gd name="T77" fmla="*/ 1270 h 89"/>
                              <a:gd name="T78" fmla="*/ 48260 w 371"/>
                              <a:gd name="T79" fmla="*/ 0 h 89"/>
                              <a:gd name="T80" fmla="*/ 60325 w 371"/>
                              <a:gd name="T81" fmla="*/ 1270 h 89"/>
                              <a:gd name="T82" fmla="*/ 72390 w 371"/>
                              <a:gd name="T83" fmla="*/ 0 h 89"/>
                              <a:gd name="T84" fmla="*/ 77470 w 371"/>
                              <a:gd name="T85" fmla="*/ 1270 h 89"/>
                              <a:gd name="T86" fmla="*/ 81915 w 371"/>
                              <a:gd name="T87" fmla="*/ 6985 h 89"/>
                              <a:gd name="T88" fmla="*/ 81915 w 371"/>
                              <a:gd name="T89" fmla="*/ 48260 h 89"/>
                              <a:gd name="T90" fmla="*/ 78740 w 371"/>
                              <a:gd name="T91" fmla="*/ 53975 h 89"/>
                              <a:gd name="T92" fmla="*/ 73660 w 371"/>
                              <a:gd name="T93" fmla="*/ 56515 h 89"/>
                              <a:gd name="T94" fmla="*/ 61595 w 371"/>
                              <a:gd name="T95" fmla="*/ 56515 h 89"/>
                              <a:gd name="T96" fmla="*/ 55880 w 371"/>
                              <a:gd name="T97" fmla="*/ 56515 h 89"/>
                              <a:gd name="T98" fmla="*/ 43815 w 371"/>
                              <a:gd name="T99" fmla="*/ 55245 h 89"/>
                              <a:gd name="T100" fmla="*/ 30480 w 371"/>
                              <a:gd name="T101" fmla="*/ 56515 h 89"/>
                              <a:gd name="T102" fmla="*/ 15875 w 371"/>
                              <a:gd name="T103" fmla="*/ 53975 h 89"/>
                              <a:gd name="T104" fmla="*/ 3810 w 371"/>
                              <a:gd name="T105" fmla="*/ 45720 h 89"/>
                              <a:gd name="T106" fmla="*/ 0 w 371"/>
                              <a:gd name="T107" fmla="*/ 33655 h 89"/>
                              <a:gd name="T108" fmla="*/ 1270 w 371"/>
                              <a:gd name="T109" fmla="*/ 27940 h 89"/>
                              <a:gd name="T110" fmla="*/ 1270 w 371"/>
                              <a:gd name="T111" fmla="*/ 24130 h 89"/>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1" h="89">
                                <a:moveTo>
                                  <a:pt x="135" y="74"/>
                                </a:moveTo>
                                <a:lnTo>
                                  <a:pt x="135" y="15"/>
                                </a:lnTo>
                                <a:lnTo>
                                  <a:pt x="135" y="13"/>
                                </a:lnTo>
                                <a:lnTo>
                                  <a:pt x="135" y="11"/>
                                </a:lnTo>
                                <a:lnTo>
                                  <a:pt x="137" y="8"/>
                                </a:lnTo>
                                <a:lnTo>
                                  <a:pt x="137" y="6"/>
                                </a:lnTo>
                                <a:lnTo>
                                  <a:pt x="139" y="4"/>
                                </a:lnTo>
                                <a:lnTo>
                                  <a:pt x="141" y="2"/>
                                </a:lnTo>
                                <a:lnTo>
                                  <a:pt x="143" y="2"/>
                                </a:lnTo>
                                <a:lnTo>
                                  <a:pt x="145" y="0"/>
                                </a:lnTo>
                                <a:lnTo>
                                  <a:pt x="148" y="0"/>
                                </a:lnTo>
                                <a:lnTo>
                                  <a:pt x="150" y="0"/>
                                </a:lnTo>
                                <a:lnTo>
                                  <a:pt x="198" y="0"/>
                                </a:lnTo>
                                <a:lnTo>
                                  <a:pt x="200" y="0"/>
                                </a:lnTo>
                                <a:lnTo>
                                  <a:pt x="202" y="0"/>
                                </a:lnTo>
                                <a:lnTo>
                                  <a:pt x="205" y="2"/>
                                </a:lnTo>
                                <a:lnTo>
                                  <a:pt x="207" y="0"/>
                                </a:lnTo>
                                <a:lnTo>
                                  <a:pt x="209" y="0"/>
                                </a:lnTo>
                                <a:lnTo>
                                  <a:pt x="211" y="0"/>
                                </a:lnTo>
                                <a:lnTo>
                                  <a:pt x="224" y="0"/>
                                </a:lnTo>
                                <a:lnTo>
                                  <a:pt x="226" y="0"/>
                                </a:lnTo>
                                <a:lnTo>
                                  <a:pt x="228" y="0"/>
                                </a:lnTo>
                                <a:lnTo>
                                  <a:pt x="230" y="2"/>
                                </a:lnTo>
                                <a:lnTo>
                                  <a:pt x="232" y="2"/>
                                </a:lnTo>
                                <a:lnTo>
                                  <a:pt x="234" y="4"/>
                                </a:lnTo>
                                <a:lnTo>
                                  <a:pt x="236" y="6"/>
                                </a:lnTo>
                                <a:lnTo>
                                  <a:pt x="236" y="8"/>
                                </a:lnTo>
                                <a:lnTo>
                                  <a:pt x="238" y="11"/>
                                </a:lnTo>
                                <a:lnTo>
                                  <a:pt x="238" y="13"/>
                                </a:lnTo>
                                <a:lnTo>
                                  <a:pt x="238" y="15"/>
                                </a:lnTo>
                                <a:lnTo>
                                  <a:pt x="238" y="49"/>
                                </a:lnTo>
                                <a:lnTo>
                                  <a:pt x="245" y="49"/>
                                </a:lnTo>
                                <a:lnTo>
                                  <a:pt x="245" y="15"/>
                                </a:lnTo>
                                <a:lnTo>
                                  <a:pt x="245" y="13"/>
                                </a:lnTo>
                                <a:lnTo>
                                  <a:pt x="245" y="11"/>
                                </a:lnTo>
                                <a:lnTo>
                                  <a:pt x="247" y="8"/>
                                </a:lnTo>
                                <a:lnTo>
                                  <a:pt x="247" y="6"/>
                                </a:lnTo>
                                <a:lnTo>
                                  <a:pt x="249" y="4"/>
                                </a:lnTo>
                                <a:lnTo>
                                  <a:pt x="251" y="2"/>
                                </a:lnTo>
                                <a:lnTo>
                                  <a:pt x="253" y="2"/>
                                </a:lnTo>
                                <a:lnTo>
                                  <a:pt x="255" y="0"/>
                                </a:lnTo>
                                <a:lnTo>
                                  <a:pt x="257" y="0"/>
                                </a:lnTo>
                                <a:lnTo>
                                  <a:pt x="259" y="0"/>
                                </a:lnTo>
                                <a:lnTo>
                                  <a:pt x="278" y="0"/>
                                </a:lnTo>
                                <a:lnTo>
                                  <a:pt x="281" y="0"/>
                                </a:lnTo>
                                <a:lnTo>
                                  <a:pt x="289" y="2"/>
                                </a:lnTo>
                                <a:lnTo>
                                  <a:pt x="291" y="0"/>
                                </a:lnTo>
                                <a:lnTo>
                                  <a:pt x="293" y="0"/>
                                </a:lnTo>
                                <a:lnTo>
                                  <a:pt x="295" y="0"/>
                                </a:lnTo>
                                <a:lnTo>
                                  <a:pt x="308" y="0"/>
                                </a:lnTo>
                                <a:lnTo>
                                  <a:pt x="310" y="0"/>
                                </a:lnTo>
                                <a:lnTo>
                                  <a:pt x="312" y="0"/>
                                </a:lnTo>
                                <a:lnTo>
                                  <a:pt x="314" y="2"/>
                                </a:lnTo>
                                <a:lnTo>
                                  <a:pt x="316" y="2"/>
                                </a:lnTo>
                                <a:lnTo>
                                  <a:pt x="319" y="4"/>
                                </a:lnTo>
                                <a:lnTo>
                                  <a:pt x="321" y="6"/>
                                </a:lnTo>
                                <a:lnTo>
                                  <a:pt x="325" y="15"/>
                                </a:lnTo>
                                <a:lnTo>
                                  <a:pt x="331" y="6"/>
                                </a:lnTo>
                                <a:lnTo>
                                  <a:pt x="333" y="4"/>
                                </a:lnTo>
                                <a:lnTo>
                                  <a:pt x="336" y="2"/>
                                </a:lnTo>
                                <a:lnTo>
                                  <a:pt x="338" y="2"/>
                                </a:lnTo>
                                <a:lnTo>
                                  <a:pt x="340" y="0"/>
                                </a:lnTo>
                                <a:lnTo>
                                  <a:pt x="342" y="0"/>
                                </a:lnTo>
                                <a:lnTo>
                                  <a:pt x="344" y="0"/>
                                </a:lnTo>
                                <a:lnTo>
                                  <a:pt x="357" y="0"/>
                                </a:lnTo>
                                <a:lnTo>
                                  <a:pt x="359" y="0"/>
                                </a:lnTo>
                                <a:lnTo>
                                  <a:pt x="361" y="0"/>
                                </a:lnTo>
                                <a:lnTo>
                                  <a:pt x="363" y="2"/>
                                </a:lnTo>
                                <a:lnTo>
                                  <a:pt x="365" y="2"/>
                                </a:lnTo>
                                <a:lnTo>
                                  <a:pt x="367" y="4"/>
                                </a:lnTo>
                                <a:lnTo>
                                  <a:pt x="369" y="6"/>
                                </a:lnTo>
                                <a:lnTo>
                                  <a:pt x="369" y="8"/>
                                </a:lnTo>
                                <a:lnTo>
                                  <a:pt x="371" y="11"/>
                                </a:lnTo>
                                <a:lnTo>
                                  <a:pt x="371" y="13"/>
                                </a:lnTo>
                                <a:lnTo>
                                  <a:pt x="371" y="15"/>
                                </a:lnTo>
                                <a:lnTo>
                                  <a:pt x="371" y="17"/>
                                </a:lnTo>
                                <a:lnTo>
                                  <a:pt x="371" y="19"/>
                                </a:lnTo>
                                <a:lnTo>
                                  <a:pt x="369" y="21"/>
                                </a:lnTo>
                                <a:lnTo>
                                  <a:pt x="369" y="23"/>
                                </a:lnTo>
                                <a:lnTo>
                                  <a:pt x="346" y="53"/>
                                </a:lnTo>
                                <a:lnTo>
                                  <a:pt x="346" y="74"/>
                                </a:lnTo>
                                <a:lnTo>
                                  <a:pt x="346" y="76"/>
                                </a:lnTo>
                                <a:lnTo>
                                  <a:pt x="346" y="78"/>
                                </a:lnTo>
                                <a:lnTo>
                                  <a:pt x="344" y="80"/>
                                </a:lnTo>
                                <a:lnTo>
                                  <a:pt x="344" y="82"/>
                                </a:lnTo>
                                <a:lnTo>
                                  <a:pt x="342" y="85"/>
                                </a:lnTo>
                                <a:lnTo>
                                  <a:pt x="340" y="87"/>
                                </a:lnTo>
                                <a:lnTo>
                                  <a:pt x="338" y="87"/>
                                </a:lnTo>
                                <a:lnTo>
                                  <a:pt x="336" y="89"/>
                                </a:lnTo>
                                <a:lnTo>
                                  <a:pt x="333" y="89"/>
                                </a:lnTo>
                                <a:lnTo>
                                  <a:pt x="331" y="89"/>
                                </a:lnTo>
                                <a:lnTo>
                                  <a:pt x="321" y="89"/>
                                </a:lnTo>
                                <a:lnTo>
                                  <a:pt x="319" y="89"/>
                                </a:lnTo>
                                <a:lnTo>
                                  <a:pt x="316" y="89"/>
                                </a:lnTo>
                                <a:lnTo>
                                  <a:pt x="314" y="87"/>
                                </a:lnTo>
                                <a:lnTo>
                                  <a:pt x="312" y="87"/>
                                </a:lnTo>
                                <a:lnTo>
                                  <a:pt x="310" y="85"/>
                                </a:lnTo>
                                <a:lnTo>
                                  <a:pt x="308" y="82"/>
                                </a:lnTo>
                                <a:lnTo>
                                  <a:pt x="308" y="80"/>
                                </a:lnTo>
                                <a:lnTo>
                                  <a:pt x="306" y="78"/>
                                </a:lnTo>
                                <a:lnTo>
                                  <a:pt x="306" y="76"/>
                                </a:lnTo>
                                <a:lnTo>
                                  <a:pt x="306" y="74"/>
                                </a:lnTo>
                                <a:lnTo>
                                  <a:pt x="306" y="76"/>
                                </a:lnTo>
                                <a:lnTo>
                                  <a:pt x="304" y="78"/>
                                </a:lnTo>
                                <a:lnTo>
                                  <a:pt x="304" y="80"/>
                                </a:lnTo>
                                <a:lnTo>
                                  <a:pt x="302" y="82"/>
                                </a:lnTo>
                                <a:lnTo>
                                  <a:pt x="300" y="85"/>
                                </a:lnTo>
                                <a:lnTo>
                                  <a:pt x="297" y="85"/>
                                </a:lnTo>
                                <a:lnTo>
                                  <a:pt x="295" y="87"/>
                                </a:lnTo>
                                <a:lnTo>
                                  <a:pt x="289" y="89"/>
                                </a:lnTo>
                                <a:lnTo>
                                  <a:pt x="287" y="89"/>
                                </a:lnTo>
                                <a:lnTo>
                                  <a:pt x="285" y="89"/>
                                </a:lnTo>
                                <a:lnTo>
                                  <a:pt x="259" y="89"/>
                                </a:lnTo>
                                <a:lnTo>
                                  <a:pt x="257" y="89"/>
                                </a:lnTo>
                                <a:lnTo>
                                  <a:pt x="255" y="89"/>
                                </a:lnTo>
                                <a:lnTo>
                                  <a:pt x="253" y="87"/>
                                </a:lnTo>
                                <a:lnTo>
                                  <a:pt x="251" y="89"/>
                                </a:lnTo>
                                <a:lnTo>
                                  <a:pt x="249" y="89"/>
                                </a:lnTo>
                                <a:lnTo>
                                  <a:pt x="247" y="89"/>
                                </a:lnTo>
                                <a:lnTo>
                                  <a:pt x="211" y="89"/>
                                </a:lnTo>
                                <a:lnTo>
                                  <a:pt x="209" y="89"/>
                                </a:lnTo>
                                <a:lnTo>
                                  <a:pt x="207" y="89"/>
                                </a:lnTo>
                                <a:lnTo>
                                  <a:pt x="205" y="87"/>
                                </a:lnTo>
                                <a:lnTo>
                                  <a:pt x="202" y="89"/>
                                </a:lnTo>
                                <a:lnTo>
                                  <a:pt x="200" y="89"/>
                                </a:lnTo>
                                <a:lnTo>
                                  <a:pt x="198" y="89"/>
                                </a:lnTo>
                                <a:lnTo>
                                  <a:pt x="150" y="89"/>
                                </a:lnTo>
                                <a:lnTo>
                                  <a:pt x="148" y="89"/>
                                </a:lnTo>
                                <a:lnTo>
                                  <a:pt x="145" y="89"/>
                                </a:lnTo>
                                <a:lnTo>
                                  <a:pt x="143" y="87"/>
                                </a:lnTo>
                                <a:lnTo>
                                  <a:pt x="141" y="87"/>
                                </a:lnTo>
                                <a:lnTo>
                                  <a:pt x="139" y="85"/>
                                </a:lnTo>
                                <a:lnTo>
                                  <a:pt x="137" y="82"/>
                                </a:lnTo>
                                <a:lnTo>
                                  <a:pt x="137" y="80"/>
                                </a:lnTo>
                                <a:lnTo>
                                  <a:pt x="135" y="78"/>
                                </a:lnTo>
                                <a:lnTo>
                                  <a:pt x="135" y="76"/>
                                </a:lnTo>
                                <a:lnTo>
                                  <a:pt x="135" y="74"/>
                                </a:lnTo>
                                <a:close/>
                                <a:moveTo>
                                  <a:pt x="0" y="32"/>
                                </a:moveTo>
                                <a:lnTo>
                                  <a:pt x="0" y="30"/>
                                </a:lnTo>
                                <a:lnTo>
                                  <a:pt x="0" y="27"/>
                                </a:lnTo>
                                <a:lnTo>
                                  <a:pt x="2" y="25"/>
                                </a:lnTo>
                                <a:lnTo>
                                  <a:pt x="6" y="17"/>
                                </a:lnTo>
                                <a:lnTo>
                                  <a:pt x="6" y="15"/>
                                </a:lnTo>
                                <a:lnTo>
                                  <a:pt x="8" y="13"/>
                                </a:lnTo>
                                <a:lnTo>
                                  <a:pt x="10" y="11"/>
                                </a:lnTo>
                                <a:lnTo>
                                  <a:pt x="21" y="4"/>
                                </a:lnTo>
                                <a:lnTo>
                                  <a:pt x="23" y="4"/>
                                </a:lnTo>
                                <a:lnTo>
                                  <a:pt x="25" y="2"/>
                                </a:lnTo>
                                <a:lnTo>
                                  <a:pt x="27" y="2"/>
                                </a:lnTo>
                                <a:lnTo>
                                  <a:pt x="42" y="0"/>
                                </a:lnTo>
                                <a:lnTo>
                                  <a:pt x="44" y="0"/>
                                </a:lnTo>
                                <a:lnTo>
                                  <a:pt x="46" y="0"/>
                                </a:lnTo>
                                <a:lnTo>
                                  <a:pt x="63" y="2"/>
                                </a:lnTo>
                                <a:lnTo>
                                  <a:pt x="65" y="2"/>
                                </a:lnTo>
                                <a:lnTo>
                                  <a:pt x="67" y="4"/>
                                </a:lnTo>
                                <a:lnTo>
                                  <a:pt x="67" y="2"/>
                                </a:lnTo>
                                <a:lnTo>
                                  <a:pt x="69" y="2"/>
                                </a:lnTo>
                                <a:lnTo>
                                  <a:pt x="71" y="0"/>
                                </a:lnTo>
                                <a:lnTo>
                                  <a:pt x="74" y="0"/>
                                </a:lnTo>
                                <a:lnTo>
                                  <a:pt x="76" y="0"/>
                                </a:lnTo>
                                <a:lnTo>
                                  <a:pt x="88" y="0"/>
                                </a:lnTo>
                                <a:lnTo>
                                  <a:pt x="90" y="0"/>
                                </a:lnTo>
                                <a:lnTo>
                                  <a:pt x="93" y="0"/>
                                </a:lnTo>
                                <a:lnTo>
                                  <a:pt x="95" y="2"/>
                                </a:lnTo>
                                <a:lnTo>
                                  <a:pt x="97" y="0"/>
                                </a:lnTo>
                                <a:lnTo>
                                  <a:pt x="99" y="0"/>
                                </a:lnTo>
                                <a:lnTo>
                                  <a:pt x="101" y="0"/>
                                </a:lnTo>
                                <a:lnTo>
                                  <a:pt x="114" y="0"/>
                                </a:lnTo>
                                <a:lnTo>
                                  <a:pt x="116" y="0"/>
                                </a:lnTo>
                                <a:lnTo>
                                  <a:pt x="118" y="0"/>
                                </a:lnTo>
                                <a:lnTo>
                                  <a:pt x="120" y="2"/>
                                </a:lnTo>
                                <a:lnTo>
                                  <a:pt x="122" y="2"/>
                                </a:lnTo>
                                <a:lnTo>
                                  <a:pt x="124" y="4"/>
                                </a:lnTo>
                                <a:lnTo>
                                  <a:pt x="126" y="6"/>
                                </a:lnTo>
                                <a:lnTo>
                                  <a:pt x="126" y="8"/>
                                </a:lnTo>
                                <a:lnTo>
                                  <a:pt x="129" y="11"/>
                                </a:lnTo>
                                <a:lnTo>
                                  <a:pt x="129" y="13"/>
                                </a:lnTo>
                                <a:lnTo>
                                  <a:pt x="129" y="15"/>
                                </a:lnTo>
                                <a:lnTo>
                                  <a:pt x="129" y="74"/>
                                </a:lnTo>
                                <a:lnTo>
                                  <a:pt x="129" y="76"/>
                                </a:lnTo>
                                <a:lnTo>
                                  <a:pt x="129" y="78"/>
                                </a:lnTo>
                                <a:lnTo>
                                  <a:pt x="126" y="80"/>
                                </a:lnTo>
                                <a:lnTo>
                                  <a:pt x="126" y="82"/>
                                </a:lnTo>
                                <a:lnTo>
                                  <a:pt x="124" y="85"/>
                                </a:lnTo>
                                <a:lnTo>
                                  <a:pt x="122" y="87"/>
                                </a:lnTo>
                                <a:lnTo>
                                  <a:pt x="120" y="87"/>
                                </a:lnTo>
                                <a:lnTo>
                                  <a:pt x="118" y="89"/>
                                </a:lnTo>
                                <a:lnTo>
                                  <a:pt x="116" y="89"/>
                                </a:lnTo>
                                <a:lnTo>
                                  <a:pt x="114" y="89"/>
                                </a:lnTo>
                                <a:lnTo>
                                  <a:pt x="101" y="89"/>
                                </a:lnTo>
                                <a:lnTo>
                                  <a:pt x="99" y="89"/>
                                </a:lnTo>
                                <a:lnTo>
                                  <a:pt x="97" y="89"/>
                                </a:lnTo>
                                <a:lnTo>
                                  <a:pt x="95" y="87"/>
                                </a:lnTo>
                                <a:lnTo>
                                  <a:pt x="93" y="89"/>
                                </a:lnTo>
                                <a:lnTo>
                                  <a:pt x="90" y="89"/>
                                </a:lnTo>
                                <a:lnTo>
                                  <a:pt x="88" y="89"/>
                                </a:lnTo>
                                <a:lnTo>
                                  <a:pt x="76" y="89"/>
                                </a:lnTo>
                                <a:lnTo>
                                  <a:pt x="74" y="89"/>
                                </a:lnTo>
                                <a:lnTo>
                                  <a:pt x="71" y="89"/>
                                </a:lnTo>
                                <a:lnTo>
                                  <a:pt x="69" y="87"/>
                                </a:lnTo>
                                <a:lnTo>
                                  <a:pt x="67" y="89"/>
                                </a:lnTo>
                                <a:lnTo>
                                  <a:pt x="65" y="89"/>
                                </a:lnTo>
                                <a:lnTo>
                                  <a:pt x="63" y="89"/>
                                </a:lnTo>
                                <a:lnTo>
                                  <a:pt x="48" y="89"/>
                                </a:lnTo>
                                <a:lnTo>
                                  <a:pt x="46" y="89"/>
                                </a:lnTo>
                                <a:lnTo>
                                  <a:pt x="29" y="87"/>
                                </a:lnTo>
                                <a:lnTo>
                                  <a:pt x="27" y="87"/>
                                </a:lnTo>
                                <a:lnTo>
                                  <a:pt x="25" y="85"/>
                                </a:lnTo>
                                <a:lnTo>
                                  <a:pt x="23" y="85"/>
                                </a:lnTo>
                                <a:lnTo>
                                  <a:pt x="10" y="76"/>
                                </a:lnTo>
                                <a:lnTo>
                                  <a:pt x="8" y="74"/>
                                </a:lnTo>
                                <a:lnTo>
                                  <a:pt x="6" y="72"/>
                                </a:lnTo>
                                <a:lnTo>
                                  <a:pt x="6" y="70"/>
                                </a:lnTo>
                                <a:lnTo>
                                  <a:pt x="4" y="68"/>
                                </a:lnTo>
                                <a:lnTo>
                                  <a:pt x="0" y="55"/>
                                </a:lnTo>
                                <a:lnTo>
                                  <a:pt x="0" y="53"/>
                                </a:lnTo>
                                <a:lnTo>
                                  <a:pt x="0" y="51"/>
                                </a:lnTo>
                                <a:lnTo>
                                  <a:pt x="0" y="49"/>
                                </a:lnTo>
                                <a:lnTo>
                                  <a:pt x="0" y="46"/>
                                </a:lnTo>
                                <a:lnTo>
                                  <a:pt x="2" y="44"/>
                                </a:lnTo>
                                <a:lnTo>
                                  <a:pt x="2" y="42"/>
                                </a:lnTo>
                                <a:lnTo>
                                  <a:pt x="4" y="42"/>
                                </a:lnTo>
                                <a:lnTo>
                                  <a:pt x="2" y="40"/>
                                </a:lnTo>
                                <a:lnTo>
                                  <a:pt x="2" y="38"/>
                                </a:lnTo>
                                <a:lnTo>
                                  <a:pt x="0" y="36"/>
                                </a:lnTo>
                                <a:lnTo>
                                  <a:pt x="0" y="34"/>
                                </a:ln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7" name="Rectangle 628"/>
                        <wps:cNvSpPr>
                          <a:spLocks noChangeArrowheads="1"/>
                        </wps:cNvSpPr>
                        <wps:spPr bwMode="auto">
                          <a:xfrm>
                            <a:off x="3314000" y="4088714"/>
                            <a:ext cx="20066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SHELBY</w:t>
                              </w:r>
                            </w:p>
                          </w:txbxContent>
                        </wps:txbx>
                        <wps:bodyPr rot="0" vert="horz" wrap="none" lIns="0" tIns="0" rIns="0" bIns="0" anchor="t" anchorCtr="0" upright="1">
                          <a:spAutoFit/>
                        </wps:bodyPr>
                      </wps:wsp>
                      <wps:wsp>
                        <wps:cNvPr id="2858" name="Rectangle 629"/>
                        <wps:cNvSpPr>
                          <a:spLocks noChangeArrowheads="1"/>
                        </wps:cNvSpPr>
                        <wps:spPr bwMode="auto">
                          <a:xfrm>
                            <a:off x="3630900" y="5215218"/>
                            <a:ext cx="18669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WAYNE</w:t>
                              </w:r>
                            </w:p>
                          </w:txbxContent>
                        </wps:txbx>
                        <wps:bodyPr rot="0" vert="horz" wrap="none" lIns="0" tIns="0" rIns="0" bIns="0" anchor="t" anchorCtr="0" upright="1">
                          <a:spAutoFit/>
                        </wps:bodyPr>
                      </wps:wsp>
                      <wps:wsp>
                        <wps:cNvPr id="2859" name="Freeform 630"/>
                        <wps:cNvSpPr>
                          <a:spLocks noEditPoints="1"/>
                        </wps:cNvSpPr>
                        <wps:spPr bwMode="auto">
                          <a:xfrm>
                            <a:off x="3623900" y="5215218"/>
                            <a:ext cx="220300" cy="56500"/>
                          </a:xfrm>
                          <a:custGeom>
                            <a:avLst/>
                            <a:gdLst>
                              <a:gd name="T0" fmla="*/ 1270 w 347"/>
                              <a:gd name="T1" fmla="*/ 5080 h 89"/>
                              <a:gd name="T2" fmla="*/ 5715 w 347"/>
                              <a:gd name="T3" fmla="*/ 1270 h 89"/>
                              <a:gd name="T4" fmla="*/ 17780 w 347"/>
                              <a:gd name="T5" fmla="*/ 0 h 89"/>
                              <a:gd name="T6" fmla="*/ 22860 w 347"/>
                              <a:gd name="T7" fmla="*/ 1270 h 89"/>
                              <a:gd name="T8" fmla="*/ 26670 w 347"/>
                              <a:gd name="T9" fmla="*/ 0 h 89"/>
                              <a:gd name="T10" fmla="*/ 43180 w 347"/>
                              <a:gd name="T11" fmla="*/ 0 h 89"/>
                              <a:gd name="T12" fmla="*/ 48260 w 347"/>
                              <a:gd name="T13" fmla="*/ 2540 h 89"/>
                              <a:gd name="T14" fmla="*/ 52705 w 347"/>
                              <a:gd name="T15" fmla="*/ 1270 h 89"/>
                              <a:gd name="T16" fmla="*/ 63500 w 347"/>
                              <a:gd name="T17" fmla="*/ 0 h 89"/>
                              <a:gd name="T18" fmla="*/ 67310 w 347"/>
                              <a:gd name="T19" fmla="*/ 0 h 89"/>
                              <a:gd name="T20" fmla="*/ 80645 w 347"/>
                              <a:gd name="T21" fmla="*/ 0 h 89"/>
                              <a:gd name="T22" fmla="*/ 85725 w 347"/>
                              <a:gd name="T23" fmla="*/ 2540 h 89"/>
                              <a:gd name="T24" fmla="*/ 90170 w 347"/>
                              <a:gd name="T25" fmla="*/ 1270 h 89"/>
                              <a:gd name="T26" fmla="*/ 102235 w 347"/>
                              <a:gd name="T27" fmla="*/ 0 h 89"/>
                              <a:gd name="T28" fmla="*/ 107315 w 347"/>
                              <a:gd name="T29" fmla="*/ 1270 h 89"/>
                              <a:gd name="T30" fmla="*/ 119380 w 347"/>
                              <a:gd name="T31" fmla="*/ 3810 h 89"/>
                              <a:gd name="T32" fmla="*/ 123825 w 347"/>
                              <a:gd name="T33" fmla="*/ 0 h 89"/>
                              <a:gd name="T34" fmla="*/ 133985 w 347"/>
                              <a:gd name="T35" fmla="*/ 0 h 89"/>
                              <a:gd name="T36" fmla="*/ 139700 w 347"/>
                              <a:gd name="T37" fmla="*/ 0 h 89"/>
                              <a:gd name="T38" fmla="*/ 151765 w 347"/>
                              <a:gd name="T39" fmla="*/ 0 h 89"/>
                              <a:gd name="T40" fmla="*/ 156845 w 347"/>
                              <a:gd name="T41" fmla="*/ 0 h 89"/>
                              <a:gd name="T42" fmla="*/ 167640 w 347"/>
                              <a:gd name="T43" fmla="*/ 1270 h 89"/>
                              <a:gd name="T44" fmla="*/ 172085 w 347"/>
                              <a:gd name="T45" fmla="*/ 5080 h 89"/>
                              <a:gd name="T46" fmla="*/ 175895 w 347"/>
                              <a:gd name="T47" fmla="*/ 1270 h 89"/>
                              <a:gd name="T48" fmla="*/ 210820 w 347"/>
                              <a:gd name="T49" fmla="*/ 0 h 89"/>
                              <a:gd name="T50" fmla="*/ 215900 w 347"/>
                              <a:gd name="T51" fmla="*/ 1270 h 89"/>
                              <a:gd name="T52" fmla="*/ 220345 w 347"/>
                              <a:gd name="T53" fmla="*/ 6350 h 89"/>
                              <a:gd name="T54" fmla="*/ 220345 w 347"/>
                              <a:gd name="T55" fmla="*/ 17145 h 89"/>
                              <a:gd name="T56" fmla="*/ 220345 w 347"/>
                              <a:gd name="T57" fmla="*/ 22860 h 89"/>
                              <a:gd name="T58" fmla="*/ 220345 w 347"/>
                              <a:gd name="T59" fmla="*/ 34925 h 89"/>
                              <a:gd name="T60" fmla="*/ 220345 w 347"/>
                              <a:gd name="T61" fmla="*/ 40005 h 89"/>
                              <a:gd name="T62" fmla="*/ 219075 w 347"/>
                              <a:gd name="T63" fmla="*/ 50800 h 89"/>
                              <a:gd name="T64" fmla="*/ 214630 w 347"/>
                              <a:gd name="T65" fmla="*/ 54610 h 89"/>
                              <a:gd name="T66" fmla="*/ 179705 w 347"/>
                              <a:gd name="T67" fmla="*/ 56515 h 89"/>
                              <a:gd name="T68" fmla="*/ 174625 w 347"/>
                              <a:gd name="T69" fmla="*/ 54610 h 89"/>
                              <a:gd name="T70" fmla="*/ 172085 w 347"/>
                              <a:gd name="T71" fmla="*/ 52070 h 89"/>
                              <a:gd name="T72" fmla="*/ 166370 w 347"/>
                              <a:gd name="T73" fmla="*/ 56515 h 89"/>
                              <a:gd name="T74" fmla="*/ 154305 w 347"/>
                              <a:gd name="T75" fmla="*/ 56515 h 89"/>
                              <a:gd name="T76" fmla="*/ 150495 w 347"/>
                              <a:gd name="T77" fmla="*/ 56515 h 89"/>
                              <a:gd name="T78" fmla="*/ 138430 w 347"/>
                              <a:gd name="T79" fmla="*/ 56515 h 89"/>
                              <a:gd name="T80" fmla="*/ 132715 w 347"/>
                              <a:gd name="T81" fmla="*/ 52070 h 89"/>
                              <a:gd name="T82" fmla="*/ 131445 w 347"/>
                              <a:gd name="T83" fmla="*/ 46990 h 89"/>
                              <a:gd name="T84" fmla="*/ 127635 w 347"/>
                              <a:gd name="T85" fmla="*/ 48260 h 89"/>
                              <a:gd name="T86" fmla="*/ 125095 w 347"/>
                              <a:gd name="T87" fmla="*/ 53340 h 89"/>
                              <a:gd name="T88" fmla="*/ 119380 w 347"/>
                              <a:gd name="T89" fmla="*/ 56515 h 89"/>
                              <a:gd name="T90" fmla="*/ 107315 w 347"/>
                              <a:gd name="T91" fmla="*/ 56515 h 89"/>
                              <a:gd name="T92" fmla="*/ 102235 w 347"/>
                              <a:gd name="T93" fmla="*/ 52070 h 89"/>
                              <a:gd name="T94" fmla="*/ 99695 w 347"/>
                              <a:gd name="T95" fmla="*/ 54610 h 89"/>
                              <a:gd name="T96" fmla="*/ 93980 w 347"/>
                              <a:gd name="T97" fmla="*/ 56515 h 89"/>
                              <a:gd name="T98" fmla="*/ 83185 w 347"/>
                              <a:gd name="T99" fmla="*/ 54610 h 89"/>
                              <a:gd name="T100" fmla="*/ 79375 w 347"/>
                              <a:gd name="T101" fmla="*/ 50800 h 89"/>
                              <a:gd name="T102" fmla="*/ 69850 w 347"/>
                              <a:gd name="T103" fmla="*/ 53340 h 89"/>
                              <a:gd name="T104" fmla="*/ 64770 w 347"/>
                              <a:gd name="T105" fmla="*/ 56515 h 89"/>
                              <a:gd name="T106" fmla="*/ 43180 w 347"/>
                              <a:gd name="T107" fmla="*/ 56515 h 89"/>
                              <a:gd name="T108" fmla="*/ 37465 w 347"/>
                              <a:gd name="T109" fmla="*/ 52070 h 89"/>
                              <a:gd name="T110" fmla="*/ 36195 w 347"/>
                              <a:gd name="T111" fmla="*/ 49530 h 89"/>
                              <a:gd name="T112" fmla="*/ 32385 w 347"/>
                              <a:gd name="T113" fmla="*/ 54610 h 89"/>
                              <a:gd name="T114" fmla="*/ 26670 w 347"/>
                              <a:gd name="T115" fmla="*/ 56515 h 89"/>
                              <a:gd name="T116" fmla="*/ 9525 w 347"/>
                              <a:gd name="T117" fmla="*/ 54610 h 89"/>
                              <a:gd name="T118" fmla="*/ 5715 w 347"/>
                              <a:gd name="T119" fmla="*/ 50800 h 89"/>
                              <a:gd name="T120" fmla="*/ 0 w 347"/>
                              <a:gd name="T121" fmla="*/ 9525 h 89"/>
                              <a:gd name="T122" fmla="*/ 96520 w 347"/>
                              <a:gd name="T123" fmla="*/ 27940 h 89"/>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347" h="89">
                                <a:moveTo>
                                  <a:pt x="0" y="15"/>
                                </a:moveTo>
                                <a:lnTo>
                                  <a:pt x="0" y="13"/>
                                </a:lnTo>
                                <a:lnTo>
                                  <a:pt x="0" y="10"/>
                                </a:lnTo>
                                <a:lnTo>
                                  <a:pt x="2" y="8"/>
                                </a:lnTo>
                                <a:lnTo>
                                  <a:pt x="2" y="6"/>
                                </a:lnTo>
                                <a:lnTo>
                                  <a:pt x="4" y="4"/>
                                </a:lnTo>
                                <a:lnTo>
                                  <a:pt x="7" y="2"/>
                                </a:lnTo>
                                <a:lnTo>
                                  <a:pt x="9" y="2"/>
                                </a:lnTo>
                                <a:lnTo>
                                  <a:pt x="11" y="0"/>
                                </a:lnTo>
                                <a:lnTo>
                                  <a:pt x="13" y="0"/>
                                </a:lnTo>
                                <a:lnTo>
                                  <a:pt x="15" y="0"/>
                                </a:lnTo>
                                <a:lnTo>
                                  <a:pt x="28" y="0"/>
                                </a:lnTo>
                                <a:lnTo>
                                  <a:pt x="30" y="0"/>
                                </a:lnTo>
                                <a:lnTo>
                                  <a:pt x="32" y="0"/>
                                </a:lnTo>
                                <a:lnTo>
                                  <a:pt x="34" y="2"/>
                                </a:lnTo>
                                <a:lnTo>
                                  <a:pt x="36" y="2"/>
                                </a:lnTo>
                                <a:lnTo>
                                  <a:pt x="38" y="4"/>
                                </a:lnTo>
                                <a:lnTo>
                                  <a:pt x="38" y="2"/>
                                </a:lnTo>
                                <a:lnTo>
                                  <a:pt x="40" y="2"/>
                                </a:lnTo>
                                <a:lnTo>
                                  <a:pt x="42" y="0"/>
                                </a:lnTo>
                                <a:lnTo>
                                  <a:pt x="45" y="0"/>
                                </a:lnTo>
                                <a:lnTo>
                                  <a:pt x="47" y="0"/>
                                </a:lnTo>
                                <a:lnTo>
                                  <a:pt x="66" y="0"/>
                                </a:lnTo>
                                <a:lnTo>
                                  <a:pt x="68" y="0"/>
                                </a:lnTo>
                                <a:lnTo>
                                  <a:pt x="70" y="0"/>
                                </a:lnTo>
                                <a:lnTo>
                                  <a:pt x="72" y="2"/>
                                </a:lnTo>
                                <a:lnTo>
                                  <a:pt x="74" y="2"/>
                                </a:lnTo>
                                <a:lnTo>
                                  <a:pt x="76" y="4"/>
                                </a:lnTo>
                                <a:lnTo>
                                  <a:pt x="76" y="6"/>
                                </a:lnTo>
                                <a:lnTo>
                                  <a:pt x="78" y="4"/>
                                </a:lnTo>
                                <a:lnTo>
                                  <a:pt x="81" y="2"/>
                                </a:lnTo>
                                <a:lnTo>
                                  <a:pt x="83" y="2"/>
                                </a:lnTo>
                                <a:lnTo>
                                  <a:pt x="85" y="0"/>
                                </a:lnTo>
                                <a:lnTo>
                                  <a:pt x="87" y="0"/>
                                </a:lnTo>
                                <a:lnTo>
                                  <a:pt x="89" y="0"/>
                                </a:lnTo>
                                <a:lnTo>
                                  <a:pt x="100" y="0"/>
                                </a:lnTo>
                                <a:lnTo>
                                  <a:pt x="102" y="0"/>
                                </a:lnTo>
                                <a:lnTo>
                                  <a:pt x="104" y="0"/>
                                </a:lnTo>
                                <a:lnTo>
                                  <a:pt x="106" y="2"/>
                                </a:lnTo>
                                <a:lnTo>
                                  <a:pt x="106" y="0"/>
                                </a:lnTo>
                                <a:lnTo>
                                  <a:pt x="108" y="0"/>
                                </a:lnTo>
                                <a:lnTo>
                                  <a:pt x="110" y="0"/>
                                </a:lnTo>
                                <a:lnTo>
                                  <a:pt x="125" y="0"/>
                                </a:lnTo>
                                <a:lnTo>
                                  <a:pt x="127" y="0"/>
                                </a:lnTo>
                                <a:lnTo>
                                  <a:pt x="129" y="0"/>
                                </a:lnTo>
                                <a:lnTo>
                                  <a:pt x="131" y="2"/>
                                </a:lnTo>
                                <a:lnTo>
                                  <a:pt x="133" y="2"/>
                                </a:lnTo>
                                <a:lnTo>
                                  <a:pt x="135" y="4"/>
                                </a:lnTo>
                                <a:lnTo>
                                  <a:pt x="135" y="6"/>
                                </a:lnTo>
                                <a:lnTo>
                                  <a:pt x="138" y="4"/>
                                </a:lnTo>
                                <a:lnTo>
                                  <a:pt x="140" y="2"/>
                                </a:lnTo>
                                <a:lnTo>
                                  <a:pt x="142" y="2"/>
                                </a:lnTo>
                                <a:lnTo>
                                  <a:pt x="144" y="0"/>
                                </a:lnTo>
                                <a:lnTo>
                                  <a:pt x="146" y="0"/>
                                </a:lnTo>
                                <a:lnTo>
                                  <a:pt x="148" y="0"/>
                                </a:lnTo>
                                <a:lnTo>
                                  <a:pt x="161" y="0"/>
                                </a:lnTo>
                                <a:lnTo>
                                  <a:pt x="163" y="0"/>
                                </a:lnTo>
                                <a:lnTo>
                                  <a:pt x="165" y="0"/>
                                </a:lnTo>
                                <a:lnTo>
                                  <a:pt x="167" y="2"/>
                                </a:lnTo>
                                <a:lnTo>
                                  <a:pt x="169" y="2"/>
                                </a:lnTo>
                                <a:lnTo>
                                  <a:pt x="171" y="4"/>
                                </a:lnTo>
                                <a:lnTo>
                                  <a:pt x="173" y="6"/>
                                </a:lnTo>
                                <a:lnTo>
                                  <a:pt x="180" y="15"/>
                                </a:lnTo>
                                <a:lnTo>
                                  <a:pt x="188" y="6"/>
                                </a:lnTo>
                                <a:lnTo>
                                  <a:pt x="188" y="4"/>
                                </a:lnTo>
                                <a:lnTo>
                                  <a:pt x="190" y="2"/>
                                </a:lnTo>
                                <a:lnTo>
                                  <a:pt x="192" y="2"/>
                                </a:lnTo>
                                <a:lnTo>
                                  <a:pt x="195" y="0"/>
                                </a:lnTo>
                                <a:lnTo>
                                  <a:pt x="197" y="0"/>
                                </a:lnTo>
                                <a:lnTo>
                                  <a:pt x="199" y="0"/>
                                </a:lnTo>
                                <a:lnTo>
                                  <a:pt x="209" y="0"/>
                                </a:lnTo>
                                <a:lnTo>
                                  <a:pt x="211" y="0"/>
                                </a:lnTo>
                                <a:lnTo>
                                  <a:pt x="214" y="0"/>
                                </a:lnTo>
                                <a:lnTo>
                                  <a:pt x="216" y="2"/>
                                </a:lnTo>
                                <a:lnTo>
                                  <a:pt x="218" y="0"/>
                                </a:lnTo>
                                <a:lnTo>
                                  <a:pt x="220" y="0"/>
                                </a:lnTo>
                                <a:lnTo>
                                  <a:pt x="222" y="0"/>
                                </a:lnTo>
                                <a:lnTo>
                                  <a:pt x="235" y="0"/>
                                </a:lnTo>
                                <a:lnTo>
                                  <a:pt x="237" y="0"/>
                                </a:lnTo>
                                <a:lnTo>
                                  <a:pt x="239" y="0"/>
                                </a:lnTo>
                                <a:lnTo>
                                  <a:pt x="241" y="2"/>
                                </a:lnTo>
                                <a:lnTo>
                                  <a:pt x="243" y="0"/>
                                </a:lnTo>
                                <a:lnTo>
                                  <a:pt x="245" y="0"/>
                                </a:lnTo>
                                <a:lnTo>
                                  <a:pt x="247" y="0"/>
                                </a:lnTo>
                                <a:lnTo>
                                  <a:pt x="258" y="0"/>
                                </a:lnTo>
                                <a:lnTo>
                                  <a:pt x="260" y="0"/>
                                </a:lnTo>
                                <a:lnTo>
                                  <a:pt x="262" y="0"/>
                                </a:lnTo>
                                <a:lnTo>
                                  <a:pt x="264" y="2"/>
                                </a:lnTo>
                                <a:lnTo>
                                  <a:pt x="266" y="2"/>
                                </a:lnTo>
                                <a:lnTo>
                                  <a:pt x="268" y="4"/>
                                </a:lnTo>
                                <a:lnTo>
                                  <a:pt x="271" y="6"/>
                                </a:lnTo>
                                <a:lnTo>
                                  <a:pt x="271" y="8"/>
                                </a:lnTo>
                                <a:lnTo>
                                  <a:pt x="271" y="6"/>
                                </a:lnTo>
                                <a:lnTo>
                                  <a:pt x="273" y="4"/>
                                </a:lnTo>
                                <a:lnTo>
                                  <a:pt x="275" y="2"/>
                                </a:lnTo>
                                <a:lnTo>
                                  <a:pt x="277" y="2"/>
                                </a:lnTo>
                                <a:lnTo>
                                  <a:pt x="279" y="0"/>
                                </a:lnTo>
                                <a:lnTo>
                                  <a:pt x="281" y="0"/>
                                </a:lnTo>
                                <a:lnTo>
                                  <a:pt x="283" y="0"/>
                                </a:lnTo>
                                <a:lnTo>
                                  <a:pt x="332" y="0"/>
                                </a:lnTo>
                                <a:lnTo>
                                  <a:pt x="334" y="0"/>
                                </a:lnTo>
                                <a:lnTo>
                                  <a:pt x="336" y="0"/>
                                </a:lnTo>
                                <a:lnTo>
                                  <a:pt x="338" y="2"/>
                                </a:lnTo>
                                <a:lnTo>
                                  <a:pt x="340" y="2"/>
                                </a:lnTo>
                                <a:lnTo>
                                  <a:pt x="342" y="4"/>
                                </a:lnTo>
                                <a:lnTo>
                                  <a:pt x="345" y="6"/>
                                </a:lnTo>
                                <a:lnTo>
                                  <a:pt x="345" y="8"/>
                                </a:lnTo>
                                <a:lnTo>
                                  <a:pt x="347" y="10"/>
                                </a:lnTo>
                                <a:lnTo>
                                  <a:pt x="347" y="13"/>
                                </a:lnTo>
                                <a:lnTo>
                                  <a:pt x="347" y="15"/>
                                </a:lnTo>
                                <a:lnTo>
                                  <a:pt x="347" y="25"/>
                                </a:lnTo>
                                <a:lnTo>
                                  <a:pt x="347" y="27"/>
                                </a:lnTo>
                                <a:lnTo>
                                  <a:pt x="347" y="29"/>
                                </a:lnTo>
                                <a:lnTo>
                                  <a:pt x="345" y="32"/>
                                </a:lnTo>
                                <a:lnTo>
                                  <a:pt x="347" y="34"/>
                                </a:lnTo>
                                <a:lnTo>
                                  <a:pt x="347" y="36"/>
                                </a:lnTo>
                                <a:lnTo>
                                  <a:pt x="347" y="38"/>
                                </a:lnTo>
                                <a:lnTo>
                                  <a:pt x="347" y="51"/>
                                </a:lnTo>
                                <a:lnTo>
                                  <a:pt x="347" y="53"/>
                                </a:lnTo>
                                <a:lnTo>
                                  <a:pt x="347" y="55"/>
                                </a:lnTo>
                                <a:lnTo>
                                  <a:pt x="345" y="57"/>
                                </a:lnTo>
                                <a:lnTo>
                                  <a:pt x="347" y="59"/>
                                </a:lnTo>
                                <a:lnTo>
                                  <a:pt x="347" y="61"/>
                                </a:lnTo>
                                <a:lnTo>
                                  <a:pt x="347" y="63"/>
                                </a:lnTo>
                                <a:lnTo>
                                  <a:pt x="347" y="74"/>
                                </a:lnTo>
                                <a:lnTo>
                                  <a:pt x="347" y="76"/>
                                </a:lnTo>
                                <a:lnTo>
                                  <a:pt x="347" y="78"/>
                                </a:lnTo>
                                <a:lnTo>
                                  <a:pt x="345" y="80"/>
                                </a:lnTo>
                                <a:lnTo>
                                  <a:pt x="345" y="82"/>
                                </a:lnTo>
                                <a:lnTo>
                                  <a:pt x="342" y="84"/>
                                </a:lnTo>
                                <a:lnTo>
                                  <a:pt x="340" y="86"/>
                                </a:lnTo>
                                <a:lnTo>
                                  <a:pt x="338" y="86"/>
                                </a:lnTo>
                                <a:lnTo>
                                  <a:pt x="336" y="89"/>
                                </a:lnTo>
                                <a:lnTo>
                                  <a:pt x="334" y="89"/>
                                </a:lnTo>
                                <a:lnTo>
                                  <a:pt x="332" y="89"/>
                                </a:lnTo>
                                <a:lnTo>
                                  <a:pt x="283" y="89"/>
                                </a:lnTo>
                                <a:lnTo>
                                  <a:pt x="281" y="89"/>
                                </a:lnTo>
                                <a:lnTo>
                                  <a:pt x="279" y="89"/>
                                </a:lnTo>
                                <a:lnTo>
                                  <a:pt x="277" y="86"/>
                                </a:lnTo>
                                <a:lnTo>
                                  <a:pt x="275" y="86"/>
                                </a:lnTo>
                                <a:lnTo>
                                  <a:pt x="273" y="84"/>
                                </a:lnTo>
                                <a:lnTo>
                                  <a:pt x="271" y="82"/>
                                </a:lnTo>
                                <a:lnTo>
                                  <a:pt x="271" y="80"/>
                                </a:lnTo>
                                <a:lnTo>
                                  <a:pt x="271" y="82"/>
                                </a:lnTo>
                                <a:lnTo>
                                  <a:pt x="268" y="84"/>
                                </a:lnTo>
                                <a:lnTo>
                                  <a:pt x="266" y="86"/>
                                </a:lnTo>
                                <a:lnTo>
                                  <a:pt x="264" y="86"/>
                                </a:lnTo>
                                <a:lnTo>
                                  <a:pt x="262" y="89"/>
                                </a:lnTo>
                                <a:lnTo>
                                  <a:pt x="260" y="89"/>
                                </a:lnTo>
                                <a:lnTo>
                                  <a:pt x="258" y="89"/>
                                </a:lnTo>
                                <a:lnTo>
                                  <a:pt x="245" y="89"/>
                                </a:lnTo>
                                <a:lnTo>
                                  <a:pt x="243" y="89"/>
                                </a:lnTo>
                                <a:lnTo>
                                  <a:pt x="241" y="89"/>
                                </a:lnTo>
                                <a:lnTo>
                                  <a:pt x="241" y="86"/>
                                </a:lnTo>
                                <a:lnTo>
                                  <a:pt x="239" y="89"/>
                                </a:lnTo>
                                <a:lnTo>
                                  <a:pt x="237" y="89"/>
                                </a:lnTo>
                                <a:lnTo>
                                  <a:pt x="235" y="89"/>
                                </a:lnTo>
                                <a:lnTo>
                                  <a:pt x="222" y="89"/>
                                </a:lnTo>
                                <a:lnTo>
                                  <a:pt x="220" y="89"/>
                                </a:lnTo>
                                <a:lnTo>
                                  <a:pt x="218" y="89"/>
                                </a:lnTo>
                                <a:lnTo>
                                  <a:pt x="216" y="86"/>
                                </a:lnTo>
                                <a:lnTo>
                                  <a:pt x="214" y="86"/>
                                </a:lnTo>
                                <a:lnTo>
                                  <a:pt x="211" y="84"/>
                                </a:lnTo>
                                <a:lnTo>
                                  <a:pt x="209" y="82"/>
                                </a:lnTo>
                                <a:lnTo>
                                  <a:pt x="209" y="80"/>
                                </a:lnTo>
                                <a:lnTo>
                                  <a:pt x="207" y="78"/>
                                </a:lnTo>
                                <a:lnTo>
                                  <a:pt x="207" y="76"/>
                                </a:lnTo>
                                <a:lnTo>
                                  <a:pt x="207" y="74"/>
                                </a:lnTo>
                                <a:lnTo>
                                  <a:pt x="207" y="44"/>
                                </a:lnTo>
                                <a:lnTo>
                                  <a:pt x="201" y="53"/>
                                </a:lnTo>
                                <a:lnTo>
                                  <a:pt x="201" y="74"/>
                                </a:lnTo>
                                <a:lnTo>
                                  <a:pt x="201" y="76"/>
                                </a:lnTo>
                                <a:lnTo>
                                  <a:pt x="201" y="78"/>
                                </a:lnTo>
                                <a:lnTo>
                                  <a:pt x="199" y="80"/>
                                </a:lnTo>
                                <a:lnTo>
                                  <a:pt x="199" y="82"/>
                                </a:lnTo>
                                <a:lnTo>
                                  <a:pt x="197" y="84"/>
                                </a:lnTo>
                                <a:lnTo>
                                  <a:pt x="195" y="86"/>
                                </a:lnTo>
                                <a:lnTo>
                                  <a:pt x="192" y="86"/>
                                </a:lnTo>
                                <a:lnTo>
                                  <a:pt x="190" y="89"/>
                                </a:lnTo>
                                <a:lnTo>
                                  <a:pt x="188" y="89"/>
                                </a:lnTo>
                                <a:lnTo>
                                  <a:pt x="186" y="89"/>
                                </a:lnTo>
                                <a:lnTo>
                                  <a:pt x="173" y="89"/>
                                </a:lnTo>
                                <a:lnTo>
                                  <a:pt x="171" y="89"/>
                                </a:lnTo>
                                <a:lnTo>
                                  <a:pt x="169" y="89"/>
                                </a:lnTo>
                                <a:lnTo>
                                  <a:pt x="167" y="86"/>
                                </a:lnTo>
                                <a:lnTo>
                                  <a:pt x="165" y="86"/>
                                </a:lnTo>
                                <a:lnTo>
                                  <a:pt x="163" y="84"/>
                                </a:lnTo>
                                <a:lnTo>
                                  <a:pt x="161" y="82"/>
                                </a:lnTo>
                                <a:lnTo>
                                  <a:pt x="161" y="80"/>
                                </a:lnTo>
                                <a:lnTo>
                                  <a:pt x="161" y="82"/>
                                </a:lnTo>
                                <a:lnTo>
                                  <a:pt x="159" y="84"/>
                                </a:lnTo>
                                <a:lnTo>
                                  <a:pt x="157" y="86"/>
                                </a:lnTo>
                                <a:lnTo>
                                  <a:pt x="154" y="86"/>
                                </a:lnTo>
                                <a:lnTo>
                                  <a:pt x="152" y="89"/>
                                </a:lnTo>
                                <a:lnTo>
                                  <a:pt x="150" y="89"/>
                                </a:lnTo>
                                <a:lnTo>
                                  <a:pt x="148" y="89"/>
                                </a:lnTo>
                                <a:lnTo>
                                  <a:pt x="138" y="89"/>
                                </a:lnTo>
                                <a:lnTo>
                                  <a:pt x="135" y="89"/>
                                </a:lnTo>
                                <a:lnTo>
                                  <a:pt x="133" y="89"/>
                                </a:lnTo>
                                <a:lnTo>
                                  <a:pt x="131" y="86"/>
                                </a:lnTo>
                                <a:lnTo>
                                  <a:pt x="129" y="86"/>
                                </a:lnTo>
                                <a:lnTo>
                                  <a:pt x="127" y="84"/>
                                </a:lnTo>
                                <a:lnTo>
                                  <a:pt x="125" y="82"/>
                                </a:lnTo>
                                <a:lnTo>
                                  <a:pt x="125" y="80"/>
                                </a:lnTo>
                                <a:lnTo>
                                  <a:pt x="119" y="67"/>
                                </a:lnTo>
                                <a:lnTo>
                                  <a:pt x="112" y="80"/>
                                </a:lnTo>
                                <a:lnTo>
                                  <a:pt x="112" y="82"/>
                                </a:lnTo>
                                <a:lnTo>
                                  <a:pt x="110" y="84"/>
                                </a:lnTo>
                                <a:lnTo>
                                  <a:pt x="108" y="86"/>
                                </a:lnTo>
                                <a:lnTo>
                                  <a:pt x="106" y="86"/>
                                </a:lnTo>
                                <a:lnTo>
                                  <a:pt x="104" y="89"/>
                                </a:lnTo>
                                <a:lnTo>
                                  <a:pt x="102" y="89"/>
                                </a:lnTo>
                                <a:lnTo>
                                  <a:pt x="100" y="89"/>
                                </a:lnTo>
                                <a:lnTo>
                                  <a:pt x="72" y="89"/>
                                </a:lnTo>
                                <a:lnTo>
                                  <a:pt x="70" y="89"/>
                                </a:lnTo>
                                <a:lnTo>
                                  <a:pt x="68" y="89"/>
                                </a:lnTo>
                                <a:lnTo>
                                  <a:pt x="66" y="86"/>
                                </a:lnTo>
                                <a:lnTo>
                                  <a:pt x="64" y="86"/>
                                </a:lnTo>
                                <a:lnTo>
                                  <a:pt x="61" y="84"/>
                                </a:lnTo>
                                <a:lnTo>
                                  <a:pt x="59" y="82"/>
                                </a:lnTo>
                                <a:lnTo>
                                  <a:pt x="59" y="80"/>
                                </a:lnTo>
                                <a:lnTo>
                                  <a:pt x="57" y="78"/>
                                </a:lnTo>
                                <a:lnTo>
                                  <a:pt x="57" y="76"/>
                                </a:lnTo>
                                <a:lnTo>
                                  <a:pt x="57" y="78"/>
                                </a:lnTo>
                                <a:lnTo>
                                  <a:pt x="55" y="80"/>
                                </a:lnTo>
                                <a:lnTo>
                                  <a:pt x="55" y="82"/>
                                </a:lnTo>
                                <a:lnTo>
                                  <a:pt x="53" y="84"/>
                                </a:lnTo>
                                <a:lnTo>
                                  <a:pt x="51" y="86"/>
                                </a:lnTo>
                                <a:lnTo>
                                  <a:pt x="49" y="86"/>
                                </a:lnTo>
                                <a:lnTo>
                                  <a:pt x="47" y="89"/>
                                </a:lnTo>
                                <a:lnTo>
                                  <a:pt x="45" y="89"/>
                                </a:lnTo>
                                <a:lnTo>
                                  <a:pt x="42" y="89"/>
                                </a:lnTo>
                                <a:lnTo>
                                  <a:pt x="21" y="89"/>
                                </a:lnTo>
                                <a:lnTo>
                                  <a:pt x="19" y="89"/>
                                </a:lnTo>
                                <a:lnTo>
                                  <a:pt x="17" y="89"/>
                                </a:lnTo>
                                <a:lnTo>
                                  <a:pt x="15" y="86"/>
                                </a:lnTo>
                                <a:lnTo>
                                  <a:pt x="13" y="86"/>
                                </a:lnTo>
                                <a:lnTo>
                                  <a:pt x="11" y="84"/>
                                </a:lnTo>
                                <a:lnTo>
                                  <a:pt x="9" y="82"/>
                                </a:lnTo>
                                <a:lnTo>
                                  <a:pt x="9" y="80"/>
                                </a:lnTo>
                                <a:lnTo>
                                  <a:pt x="7" y="78"/>
                                </a:lnTo>
                                <a:lnTo>
                                  <a:pt x="7" y="76"/>
                                </a:lnTo>
                                <a:lnTo>
                                  <a:pt x="0" y="17"/>
                                </a:lnTo>
                                <a:lnTo>
                                  <a:pt x="0" y="15"/>
                                </a:lnTo>
                                <a:close/>
                                <a:moveTo>
                                  <a:pt x="152" y="44"/>
                                </a:moveTo>
                                <a:lnTo>
                                  <a:pt x="159" y="61"/>
                                </a:lnTo>
                                <a:lnTo>
                                  <a:pt x="159" y="53"/>
                                </a:lnTo>
                                <a:lnTo>
                                  <a:pt x="152"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0" name="Rectangle 631"/>
                        <wps:cNvSpPr>
                          <a:spLocks noChangeArrowheads="1"/>
                        </wps:cNvSpPr>
                        <wps:spPr bwMode="auto">
                          <a:xfrm>
                            <a:off x="3630900" y="5215218"/>
                            <a:ext cx="18669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WAYNE</w:t>
                              </w:r>
                            </w:p>
                          </w:txbxContent>
                        </wps:txbx>
                        <wps:bodyPr rot="0" vert="horz" wrap="none" lIns="0" tIns="0" rIns="0" bIns="0" anchor="t" anchorCtr="0" upright="1">
                          <a:spAutoFit/>
                        </wps:bodyPr>
                      </wps:wsp>
                      <wps:wsp>
                        <wps:cNvPr id="2861" name="Rectangle 632"/>
                        <wps:cNvSpPr>
                          <a:spLocks noChangeArrowheads="1"/>
                        </wps:cNvSpPr>
                        <wps:spPr bwMode="auto">
                          <a:xfrm>
                            <a:off x="3601000" y="1089004"/>
                            <a:ext cx="13843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KANE</w:t>
                              </w:r>
                            </w:p>
                          </w:txbxContent>
                        </wps:txbx>
                        <wps:bodyPr rot="0" vert="horz" wrap="none" lIns="0" tIns="0" rIns="0" bIns="0" anchor="t" anchorCtr="0" upright="1">
                          <a:spAutoFit/>
                        </wps:bodyPr>
                      </wps:wsp>
                      <wps:wsp>
                        <wps:cNvPr id="2862" name="Freeform 633"/>
                        <wps:cNvSpPr>
                          <a:spLocks noEditPoints="1"/>
                        </wps:cNvSpPr>
                        <wps:spPr bwMode="auto">
                          <a:xfrm>
                            <a:off x="3601000" y="1091504"/>
                            <a:ext cx="165100" cy="57800"/>
                          </a:xfrm>
                          <a:custGeom>
                            <a:avLst/>
                            <a:gdLst>
                              <a:gd name="T0" fmla="*/ 0 w 260"/>
                              <a:gd name="T1" fmla="*/ 6350 h 91"/>
                              <a:gd name="T2" fmla="*/ 3175 w 260"/>
                              <a:gd name="T3" fmla="*/ 2540 h 91"/>
                              <a:gd name="T4" fmla="*/ 6985 w 260"/>
                              <a:gd name="T5" fmla="*/ 0 h 91"/>
                              <a:gd name="T6" fmla="*/ 16510 w 260"/>
                              <a:gd name="T7" fmla="*/ 0 h 91"/>
                              <a:gd name="T8" fmla="*/ 20320 w 260"/>
                              <a:gd name="T9" fmla="*/ 1270 h 91"/>
                              <a:gd name="T10" fmla="*/ 24130 w 260"/>
                              <a:gd name="T11" fmla="*/ 3810 h 91"/>
                              <a:gd name="T12" fmla="*/ 28575 w 260"/>
                              <a:gd name="T13" fmla="*/ 1270 h 91"/>
                              <a:gd name="T14" fmla="*/ 32385 w 260"/>
                              <a:gd name="T15" fmla="*/ 0 h 91"/>
                              <a:gd name="T16" fmla="*/ 44450 w 260"/>
                              <a:gd name="T17" fmla="*/ 1270 h 91"/>
                              <a:gd name="T18" fmla="*/ 46990 w 260"/>
                              <a:gd name="T19" fmla="*/ 2540 h 91"/>
                              <a:gd name="T20" fmla="*/ 51435 w 260"/>
                              <a:gd name="T21" fmla="*/ 1270 h 91"/>
                              <a:gd name="T22" fmla="*/ 55245 w 260"/>
                              <a:gd name="T23" fmla="*/ 0 h 91"/>
                              <a:gd name="T24" fmla="*/ 66040 w 260"/>
                              <a:gd name="T25" fmla="*/ 0 h 91"/>
                              <a:gd name="T26" fmla="*/ 69850 w 260"/>
                              <a:gd name="T27" fmla="*/ 2540 h 91"/>
                              <a:gd name="T28" fmla="*/ 72390 w 260"/>
                              <a:gd name="T29" fmla="*/ 2540 h 91"/>
                              <a:gd name="T30" fmla="*/ 75565 w 260"/>
                              <a:gd name="T31" fmla="*/ 1270 h 91"/>
                              <a:gd name="T32" fmla="*/ 86360 w 260"/>
                              <a:gd name="T33" fmla="*/ 0 h 91"/>
                              <a:gd name="T34" fmla="*/ 90170 w 260"/>
                              <a:gd name="T35" fmla="*/ 1270 h 91"/>
                              <a:gd name="T36" fmla="*/ 93980 w 260"/>
                              <a:gd name="T37" fmla="*/ 0 h 91"/>
                              <a:gd name="T38" fmla="*/ 106045 w 260"/>
                              <a:gd name="T39" fmla="*/ 1270 h 91"/>
                              <a:gd name="T40" fmla="*/ 108585 w 260"/>
                              <a:gd name="T41" fmla="*/ 2540 h 91"/>
                              <a:gd name="T42" fmla="*/ 111760 w 260"/>
                              <a:gd name="T43" fmla="*/ 6350 h 91"/>
                              <a:gd name="T44" fmla="*/ 111760 w 260"/>
                              <a:gd name="T45" fmla="*/ 49530 h 91"/>
                              <a:gd name="T46" fmla="*/ 110490 w 260"/>
                              <a:gd name="T47" fmla="*/ 53340 h 91"/>
                              <a:gd name="T48" fmla="*/ 106045 w 260"/>
                              <a:gd name="T49" fmla="*/ 55880 h 91"/>
                              <a:gd name="T50" fmla="*/ 102235 w 260"/>
                              <a:gd name="T51" fmla="*/ 57785 h 91"/>
                              <a:gd name="T52" fmla="*/ 91440 w 260"/>
                              <a:gd name="T53" fmla="*/ 57785 h 91"/>
                              <a:gd name="T54" fmla="*/ 87630 w 260"/>
                              <a:gd name="T55" fmla="*/ 57785 h 91"/>
                              <a:gd name="T56" fmla="*/ 78105 w 260"/>
                              <a:gd name="T57" fmla="*/ 57785 h 91"/>
                              <a:gd name="T58" fmla="*/ 67310 w 260"/>
                              <a:gd name="T59" fmla="*/ 55880 h 91"/>
                              <a:gd name="T60" fmla="*/ 64770 w 260"/>
                              <a:gd name="T61" fmla="*/ 54610 h 91"/>
                              <a:gd name="T62" fmla="*/ 57785 w 260"/>
                              <a:gd name="T63" fmla="*/ 50800 h 91"/>
                              <a:gd name="T64" fmla="*/ 55245 w 260"/>
                              <a:gd name="T65" fmla="*/ 54610 h 91"/>
                              <a:gd name="T66" fmla="*/ 52705 w 260"/>
                              <a:gd name="T67" fmla="*/ 55880 h 91"/>
                              <a:gd name="T68" fmla="*/ 40640 w 260"/>
                              <a:gd name="T69" fmla="*/ 57785 h 91"/>
                              <a:gd name="T70" fmla="*/ 28575 w 260"/>
                              <a:gd name="T71" fmla="*/ 55880 h 91"/>
                              <a:gd name="T72" fmla="*/ 25400 w 260"/>
                              <a:gd name="T73" fmla="*/ 54610 h 91"/>
                              <a:gd name="T74" fmla="*/ 22860 w 260"/>
                              <a:gd name="T75" fmla="*/ 54610 h 91"/>
                              <a:gd name="T76" fmla="*/ 19050 w 260"/>
                              <a:gd name="T77" fmla="*/ 57785 h 91"/>
                              <a:gd name="T78" fmla="*/ 8255 w 260"/>
                              <a:gd name="T79" fmla="*/ 57785 h 91"/>
                              <a:gd name="T80" fmla="*/ 4445 w 260"/>
                              <a:gd name="T81" fmla="*/ 55880 h 91"/>
                              <a:gd name="T82" fmla="*/ 1270 w 260"/>
                              <a:gd name="T83" fmla="*/ 52070 h 91"/>
                              <a:gd name="T84" fmla="*/ 0 w 260"/>
                              <a:gd name="T85" fmla="*/ 48260 h 91"/>
                              <a:gd name="T86" fmla="*/ 115570 w 260"/>
                              <a:gd name="T87" fmla="*/ 8890 h 91"/>
                              <a:gd name="T88" fmla="*/ 116840 w 260"/>
                              <a:gd name="T89" fmla="*/ 5080 h 91"/>
                              <a:gd name="T90" fmla="*/ 119380 w 260"/>
                              <a:gd name="T91" fmla="*/ 1270 h 91"/>
                              <a:gd name="T92" fmla="*/ 123825 w 260"/>
                              <a:gd name="T93" fmla="*/ 0 h 91"/>
                              <a:gd name="T94" fmla="*/ 156845 w 260"/>
                              <a:gd name="T95" fmla="*/ 0 h 91"/>
                              <a:gd name="T96" fmla="*/ 161290 w 260"/>
                              <a:gd name="T97" fmla="*/ 1270 h 91"/>
                              <a:gd name="T98" fmla="*/ 163830 w 260"/>
                              <a:gd name="T99" fmla="*/ 5080 h 91"/>
                              <a:gd name="T100" fmla="*/ 165100 w 260"/>
                              <a:gd name="T101" fmla="*/ 8890 h 91"/>
                              <a:gd name="T102" fmla="*/ 163830 w 260"/>
                              <a:gd name="T103" fmla="*/ 19685 h 91"/>
                              <a:gd name="T104" fmla="*/ 165100 w 260"/>
                              <a:gd name="T105" fmla="*/ 24130 h 91"/>
                              <a:gd name="T106" fmla="*/ 165100 w 260"/>
                              <a:gd name="T107" fmla="*/ 34925 h 91"/>
                              <a:gd name="T108" fmla="*/ 165100 w 260"/>
                              <a:gd name="T109" fmla="*/ 38735 h 91"/>
                              <a:gd name="T110" fmla="*/ 165100 w 260"/>
                              <a:gd name="T111" fmla="*/ 50800 h 91"/>
                              <a:gd name="T112" fmla="*/ 162560 w 260"/>
                              <a:gd name="T113" fmla="*/ 54610 h 91"/>
                              <a:gd name="T114" fmla="*/ 160020 w 260"/>
                              <a:gd name="T115" fmla="*/ 55880 h 91"/>
                              <a:gd name="T116" fmla="*/ 125095 w 260"/>
                              <a:gd name="T117" fmla="*/ 57785 h 91"/>
                              <a:gd name="T118" fmla="*/ 120650 w 260"/>
                              <a:gd name="T119" fmla="*/ 55880 h 91"/>
                              <a:gd name="T120" fmla="*/ 116840 w 260"/>
                              <a:gd name="T121" fmla="*/ 53340 h 91"/>
                              <a:gd name="T122" fmla="*/ 115570 w 260"/>
                              <a:gd name="T123" fmla="*/ 49530 h 91"/>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260" h="91">
                                <a:moveTo>
                                  <a:pt x="0" y="76"/>
                                </a:moveTo>
                                <a:lnTo>
                                  <a:pt x="0" y="14"/>
                                </a:lnTo>
                                <a:lnTo>
                                  <a:pt x="0" y="12"/>
                                </a:lnTo>
                                <a:lnTo>
                                  <a:pt x="0" y="10"/>
                                </a:lnTo>
                                <a:lnTo>
                                  <a:pt x="2" y="8"/>
                                </a:lnTo>
                                <a:lnTo>
                                  <a:pt x="2" y="6"/>
                                </a:lnTo>
                                <a:lnTo>
                                  <a:pt x="5" y="4"/>
                                </a:lnTo>
                                <a:lnTo>
                                  <a:pt x="7" y="2"/>
                                </a:lnTo>
                                <a:lnTo>
                                  <a:pt x="9" y="2"/>
                                </a:lnTo>
                                <a:lnTo>
                                  <a:pt x="11" y="0"/>
                                </a:lnTo>
                                <a:lnTo>
                                  <a:pt x="13" y="0"/>
                                </a:lnTo>
                                <a:lnTo>
                                  <a:pt x="15" y="0"/>
                                </a:lnTo>
                                <a:lnTo>
                                  <a:pt x="26" y="0"/>
                                </a:lnTo>
                                <a:lnTo>
                                  <a:pt x="28" y="0"/>
                                </a:lnTo>
                                <a:lnTo>
                                  <a:pt x="30" y="0"/>
                                </a:lnTo>
                                <a:lnTo>
                                  <a:pt x="32" y="2"/>
                                </a:lnTo>
                                <a:lnTo>
                                  <a:pt x="34" y="2"/>
                                </a:lnTo>
                                <a:lnTo>
                                  <a:pt x="36" y="4"/>
                                </a:lnTo>
                                <a:lnTo>
                                  <a:pt x="38" y="6"/>
                                </a:lnTo>
                                <a:lnTo>
                                  <a:pt x="40" y="4"/>
                                </a:lnTo>
                                <a:lnTo>
                                  <a:pt x="43" y="2"/>
                                </a:lnTo>
                                <a:lnTo>
                                  <a:pt x="45" y="2"/>
                                </a:lnTo>
                                <a:lnTo>
                                  <a:pt x="47" y="0"/>
                                </a:lnTo>
                                <a:lnTo>
                                  <a:pt x="49" y="0"/>
                                </a:lnTo>
                                <a:lnTo>
                                  <a:pt x="51" y="0"/>
                                </a:lnTo>
                                <a:lnTo>
                                  <a:pt x="64" y="0"/>
                                </a:lnTo>
                                <a:lnTo>
                                  <a:pt x="66" y="0"/>
                                </a:lnTo>
                                <a:lnTo>
                                  <a:pt x="68" y="0"/>
                                </a:lnTo>
                                <a:lnTo>
                                  <a:pt x="70" y="2"/>
                                </a:lnTo>
                                <a:lnTo>
                                  <a:pt x="72" y="2"/>
                                </a:lnTo>
                                <a:lnTo>
                                  <a:pt x="74" y="4"/>
                                </a:lnTo>
                                <a:lnTo>
                                  <a:pt x="74" y="6"/>
                                </a:lnTo>
                                <a:lnTo>
                                  <a:pt x="76" y="4"/>
                                </a:lnTo>
                                <a:lnTo>
                                  <a:pt x="78" y="2"/>
                                </a:lnTo>
                                <a:lnTo>
                                  <a:pt x="81" y="2"/>
                                </a:lnTo>
                                <a:lnTo>
                                  <a:pt x="83" y="0"/>
                                </a:lnTo>
                                <a:lnTo>
                                  <a:pt x="85" y="0"/>
                                </a:lnTo>
                                <a:lnTo>
                                  <a:pt x="87" y="0"/>
                                </a:lnTo>
                                <a:lnTo>
                                  <a:pt x="100" y="0"/>
                                </a:lnTo>
                                <a:lnTo>
                                  <a:pt x="102" y="0"/>
                                </a:lnTo>
                                <a:lnTo>
                                  <a:pt x="104" y="0"/>
                                </a:lnTo>
                                <a:lnTo>
                                  <a:pt x="106" y="2"/>
                                </a:lnTo>
                                <a:lnTo>
                                  <a:pt x="108" y="2"/>
                                </a:lnTo>
                                <a:lnTo>
                                  <a:pt x="110" y="4"/>
                                </a:lnTo>
                                <a:lnTo>
                                  <a:pt x="112" y="6"/>
                                </a:lnTo>
                                <a:lnTo>
                                  <a:pt x="112" y="8"/>
                                </a:lnTo>
                                <a:lnTo>
                                  <a:pt x="112" y="6"/>
                                </a:lnTo>
                                <a:lnTo>
                                  <a:pt x="114" y="4"/>
                                </a:lnTo>
                                <a:lnTo>
                                  <a:pt x="117" y="2"/>
                                </a:lnTo>
                                <a:lnTo>
                                  <a:pt x="119" y="2"/>
                                </a:lnTo>
                                <a:lnTo>
                                  <a:pt x="121" y="0"/>
                                </a:lnTo>
                                <a:lnTo>
                                  <a:pt x="123" y="0"/>
                                </a:lnTo>
                                <a:lnTo>
                                  <a:pt x="125" y="0"/>
                                </a:lnTo>
                                <a:lnTo>
                                  <a:pt x="136" y="0"/>
                                </a:lnTo>
                                <a:lnTo>
                                  <a:pt x="138" y="0"/>
                                </a:lnTo>
                                <a:lnTo>
                                  <a:pt x="140" y="0"/>
                                </a:lnTo>
                                <a:lnTo>
                                  <a:pt x="142" y="2"/>
                                </a:lnTo>
                                <a:lnTo>
                                  <a:pt x="144" y="0"/>
                                </a:lnTo>
                                <a:lnTo>
                                  <a:pt x="146" y="0"/>
                                </a:lnTo>
                                <a:lnTo>
                                  <a:pt x="148" y="0"/>
                                </a:lnTo>
                                <a:lnTo>
                                  <a:pt x="161" y="0"/>
                                </a:lnTo>
                                <a:lnTo>
                                  <a:pt x="163" y="0"/>
                                </a:lnTo>
                                <a:lnTo>
                                  <a:pt x="165" y="0"/>
                                </a:lnTo>
                                <a:lnTo>
                                  <a:pt x="167" y="2"/>
                                </a:lnTo>
                                <a:lnTo>
                                  <a:pt x="169" y="2"/>
                                </a:lnTo>
                                <a:lnTo>
                                  <a:pt x="171" y="4"/>
                                </a:lnTo>
                                <a:lnTo>
                                  <a:pt x="174" y="6"/>
                                </a:lnTo>
                                <a:lnTo>
                                  <a:pt x="174" y="8"/>
                                </a:lnTo>
                                <a:lnTo>
                                  <a:pt x="176" y="10"/>
                                </a:lnTo>
                                <a:lnTo>
                                  <a:pt x="176" y="12"/>
                                </a:lnTo>
                                <a:lnTo>
                                  <a:pt x="176" y="14"/>
                                </a:lnTo>
                                <a:lnTo>
                                  <a:pt x="176" y="76"/>
                                </a:lnTo>
                                <a:lnTo>
                                  <a:pt x="176" y="78"/>
                                </a:lnTo>
                                <a:lnTo>
                                  <a:pt x="176" y="80"/>
                                </a:lnTo>
                                <a:lnTo>
                                  <a:pt x="174" y="82"/>
                                </a:lnTo>
                                <a:lnTo>
                                  <a:pt x="174" y="84"/>
                                </a:lnTo>
                                <a:lnTo>
                                  <a:pt x="171" y="86"/>
                                </a:lnTo>
                                <a:lnTo>
                                  <a:pt x="169" y="88"/>
                                </a:lnTo>
                                <a:lnTo>
                                  <a:pt x="167" y="88"/>
                                </a:lnTo>
                                <a:lnTo>
                                  <a:pt x="165" y="91"/>
                                </a:lnTo>
                                <a:lnTo>
                                  <a:pt x="163" y="91"/>
                                </a:lnTo>
                                <a:lnTo>
                                  <a:pt x="161" y="91"/>
                                </a:lnTo>
                                <a:lnTo>
                                  <a:pt x="148" y="91"/>
                                </a:lnTo>
                                <a:lnTo>
                                  <a:pt x="146" y="91"/>
                                </a:lnTo>
                                <a:lnTo>
                                  <a:pt x="144" y="91"/>
                                </a:lnTo>
                                <a:lnTo>
                                  <a:pt x="142" y="88"/>
                                </a:lnTo>
                                <a:lnTo>
                                  <a:pt x="140" y="91"/>
                                </a:lnTo>
                                <a:lnTo>
                                  <a:pt x="138" y="91"/>
                                </a:lnTo>
                                <a:lnTo>
                                  <a:pt x="136" y="91"/>
                                </a:lnTo>
                                <a:lnTo>
                                  <a:pt x="125" y="91"/>
                                </a:lnTo>
                                <a:lnTo>
                                  <a:pt x="123" y="91"/>
                                </a:lnTo>
                                <a:lnTo>
                                  <a:pt x="112" y="91"/>
                                </a:lnTo>
                                <a:lnTo>
                                  <a:pt x="110" y="91"/>
                                </a:lnTo>
                                <a:lnTo>
                                  <a:pt x="108" y="91"/>
                                </a:lnTo>
                                <a:lnTo>
                                  <a:pt x="106" y="88"/>
                                </a:lnTo>
                                <a:lnTo>
                                  <a:pt x="104" y="88"/>
                                </a:lnTo>
                                <a:lnTo>
                                  <a:pt x="102" y="86"/>
                                </a:lnTo>
                                <a:lnTo>
                                  <a:pt x="100" y="84"/>
                                </a:lnTo>
                                <a:lnTo>
                                  <a:pt x="100" y="82"/>
                                </a:lnTo>
                                <a:lnTo>
                                  <a:pt x="93" y="69"/>
                                </a:lnTo>
                                <a:lnTo>
                                  <a:pt x="91" y="80"/>
                                </a:lnTo>
                                <a:lnTo>
                                  <a:pt x="89" y="82"/>
                                </a:lnTo>
                                <a:lnTo>
                                  <a:pt x="89" y="84"/>
                                </a:lnTo>
                                <a:lnTo>
                                  <a:pt x="87" y="86"/>
                                </a:lnTo>
                                <a:lnTo>
                                  <a:pt x="85" y="88"/>
                                </a:lnTo>
                                <a:lnTo>
                                  <a:pt x="83" y="88"/>
                                </a:lnTo>
                                <a:lnTo>
                                  <a:pt x="81" y="91"/>
                                </a:lnTo>
                                <a:lnTo>
                                  <a:pt x="78" y="91"/>
                                </a:lnTo>
                                <a:lnTo>
                                  <a:pt x="76" y="91"/>
                                </a:lnTo>
                                <a:lnTo>
                                  <a:pt x="64" y="91"/>
                                </a:lnTo>
                                <a:lnTo>
                                  <a:pt x="51" y="91"/>
                                </a:lnTo>
                                <a:lnTo>
                                  <a:pt x="49" y="91"/>
                                </a:lnTo>
                                <a:lnTo>
                                  <a:pt x="47" y="91"/>
                                </a:lnTo>
                                <a:lnTo>
                                  <a:pt x="45" y="88"/>
                                </a:lnTo>
                                <a:lnTo>
                                  <a:pt x="43" y="88"/>
                                </a:lnTo>
                                <a:lnTo>
                                  <a:pt x="40" y="86"/>
                                </a:lnTo>
                                <a:lnTo>
                                  <a:pt x="40" y="84"/>
                                </a:lnTo>
                                <a:lnTo>
                                  <a:pt x="38" y="84"/>
                                </a:lnTo>
                                <a:lnTo>
                                  <a:pt x="36" y="86"/>
                                </a:lnTo>
                                <a:lnTo>
                                  <a:pt x="34" y="88"/>
                                </a:lnTo>
                                <a:lnTo>
                                  <a:pt x="32" y="88"/>
                                </a:lnTo>
                                <a:lnTo>
                                  <a:pt x="30" y="91"/>
                                </a:lnTo>
                                <a:lnTo>
                                  <a:pt x="28" y="91"/>
                                </a:lnTo>
                                <a:lnTo>
                                  <a:pt x="26" y="91"/>
                                </a:lnTo>
                                <a:lnTo>
                                  <a:pt x="15" y="91"/>
                                </a:lnTo>
                                <a:lnTo>
                                  <a:pt x="13" y="91"/>
                                </a:lnTo>
                                <a:lnTo>
                                  <a:pt x="11" y="91"/>
                                </a:lnTo>
                                <a:lnTo>
                                  <a:pt x="9" y="88"/>
                                </a:lnTo>
                                <a:lnTo>
                                  <a:pt x="7" y="88"/>
                                </a:lnTo>
                                <a:lnTo>
                                  <a:pt x="5" y="86"/>
                                </a:lnTo>
                                <a:lnTo>
                                  <a:pt x="2" y="84"/>
                                </a:lnTo>
                                <a:lnTo>
                                  <a:pt x="2" y="82"/>
                                </a:lnTo>
                                <a:lnTo>
                                  <a:pt x="0" y="80"/>
                                </a:lnTo>
                                <a:lnTo>
                                  <a:pt x="0" y="78"/>
                                </a:lnTo>
                                <a:lnTo>
                                  <a:pt x="0" y="76"/>
                                </a:lnTo>
                                <a:close/>
                                <a:moveTo>
                                  <a:pt x="55" y="44"/>
                                </a:moveTo>
                                <a:lnTo>
                                  <a:pt x="59" y="48"/>
                                </a:lnTo>
                                <a:lnTo>
                                  <a:pt x="64" y="36"/>
                                </a:lnTo>
                                <a:lnTo>
                                  <a:pt x="55" y="44"/>
                                </a:lnTo>
                                <a:close/>
                                <a:moveTo>
                                  <a:pt x="182" y="76"/>
                                </a:moveTo>
                                <a:lnTo>
                                  <a:pt x="182" y="14"/>
                                </a:lnTo>
                                <a:lnTo>
                                  <a:pt x="182" y="12"/>
                                </a:lnTo>
                                <a:lnTo>
                                  <a:pt x="182" y="10"/>
                                </a:lnTo>
                                <a:lnTo>
                                  <a:pt x="184" y="8"/>
                                </a:lnTo>
                                <a:lnTo>
                                  <a:pt x="184" y="6"/>
                                </a:lnTo>
                                <a:lnTo>
                                  <a:pt x="186" y="4"/>
                                </a:lnTo>
                                <a:lnTo>
                                  <a:pt x="188" y="2"/>
                                </a:lnTo>
                                <a:lnTo>
                                  <a:pt x="190" y="2"/>
                                </a:lnTo>
                                <a:lnTo>
                                  <a:pt x="193" y="0"/>
                                </a:lnTo>
                                <a:lnTo>
                                  <a:pt x="195" y="0"/>
                                </a:lnTo>
                                <a:lnTo>
                                  <a:pt x="197" y="0"/>
                                </a:lnTo>
                                <a:lnTo>
                                  <a:pt x="245" y="0"/>
                                </a:lnTo>
                                <a:lnTo>
                                  <a:pt x="247" y="0"/>
                                </a:lnTo>
                                <a:lnTo>
                                  <a:pt x="250" y="0"/>
                                </a:lnTo>
                                <a:lnTo>
                                  <a:pt x="252" y="2"/>
                                </a:lnTo>
                                <a:lnTo>
                                  <a:pt x="254" y="2"/>
                                </a:lnTo>
                                <a:lnTo>
                                  <a:pt x="256" y="4"/>
                                </a:lnTo>
                                <a:lnTo>
                                  <a:pt x="258" y="6"/>
                                </a:lnTo>
                                <a:lnTo>
                                  <a:pt x="258" y="8"/>
                                </a:lnTo>
                                <a:lnTo>
                                  <a:pt x="260" y="10"/>
                                </a:lnTo>
                                <a:lnTo>
                                  <a:pt x="260" y="12"/>
                                </a:lnTo>
                                <a:lnTo>
                                  <a:pt x="260" y="14"/>
                                </a:lnTo>
                                <a:lnTo>
                                  <a:pt x="260" y="25"/>
                                </a:lnTo>
                                <a:lnTo>
                                  <a:pt x="260" y="27"/>
                                </a:lnTo>
                                <a:lnTo>
                                  <a:pt x="260" y="29"/>
                                </a:lnTo>
                                <a:lnTo>
                                  <a:pt x="258" y="31"/>
                                </a:lnTo>
                                <a:lnTo>
                                  <a:pt x="260" y="33"/>
                                </a:lnTo>
                                <a:lnTo>
                                  <a:pt x="260" y="36"/>
                                </a:lnTo>
                                <a:lnTo>
                                  <a:pt x="260" y="38"/>
                                </a:lnTo>
                                <a:lnTo>
                                  <a:pt x="260" y="50"/>
                                </a:lnTo>
                                <a:lnTo>
                                  <a:pt x="260" y="52"/>
                                </a:lnTo>
                                <a:lnTo>
                                  <a:pt x="260" y="55"/>
                                </a:lnTo>
                                <a:lnTo>
                                  <a:pt x="258" y="57"/>
                                </a:lnTo>
                                <a:lnTo>
                                  <a:pt x="260" y="59"/>
                                </a:lnTo>
                                <a:lnTo>
                                  <a:pt x="260" y="61"/>
                                </a:lnTo>
                                <a:lnTo>
                                  <a:pt x="260" y="63"/>
                                </a:lnTo>
                                <a:lnTo>
                                  <a:pt x="260" y="76"/>
                                </a:lnTo>
                                <a:lnTo>
                                  <a:pt x="260" y="78"/>
                                </a:lnTo>
                                <a:lnTo>
                                  <a:pt x="260" y="80"/>
                                </a:lnTo>
                                <a:lnTo>
                                  <a:pt x="258" y="82"/>
                                </a:lnTo>
                                <a:lnTo>
                                  <a:pt x="258" y="84"/>
                                </a:lnTo>
                                <a:lnTo>
                                  <a:pt x="256" y="86"/>
                                </a:lnTo>
                                <a:lnTo>
                                  <a:pt x="254" y="88"/>
                                </a:lnTo>
                                <a:lnTo>
                                  <a:pt x="252" y="88"/>
                                </a:lnTo>
                                <a:lnTo>
                                  <a:pt x="250" y="91"/>
                                </a:lnTo>
                                <a:lnTo>
                                  <a:pt x="247" y="91"/>
                                </a:lnTo>
                                <a:lnTo>
                                  <a:pt x="245" y="91"/>
                                </a:lnTo>
                                <a:lnTo>
                                  <a:pt x="197" y="91"/>
                                </a:lnTo>
                                <a:lnTo>
                                  <a:pt x="195" y="91"/>
                                </a:lnTo>
                                <a:lnTo>
                                  <a:pt x="193" y="91"/>
                                </a:lnTo>
                                <a:lnTo>
                                  <a:pt x="190" y="88"/>
                                </a:lnTo>
                                <a:lnTo>
                                  <a:pt x="188" y="88"/>
                                </a:lnTo>
                                <a:lnTo>
                                  <a:pt x="186" y="86"/>
                                </a:lnTo>
                                <a:lnTo>
                                  <a:pt x="184" y="84"/>
                                </a:lnTo>
                                <a:lnTo>
                                  <a:pt x="184" y="82"/>
                                </a:lnTo>
                                <a:lnTo>
                                  <a:pt x="182" y="80"/>
                                </a:lnTo>
                                <a:lnTo>
                                  <a:pt x="182" y="78"/>
                                </a:lnTo>
                                <a:lnTo>
                                  <a:pt x="182"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3" name="Rectangle 634"/>
                        <wps:cNvSpPr>
                          <a:spLocks noChangeArrowheads="1"/>
                        </wps:cNvSpPr>
                        <wps:spPr bwMode="auto">
                          <a:xfrm>
                            <a:off x="3601000" y="1089004"/>
                            <a:ext cx="13843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KANE</w:t>
                              </w:r>
                            </w:p>
                          </w:txbxContent>
                        </wps:txbx>
                        <wps:bodyPr rot="0" vert="horz" wrap="none" lIns="0" tIns="0" rIns="0" bIns="0" anchor="t" anchorCtr="0" upright="1">
                          <a:spAutoFit/>
                        </wps:bodyPr>
                      </wps:wsp>
                      <wps:wsp>
                        <wps:cNvPr id="2864" name="Rectangle 635"/>
                        <wps:cNvSpPr>
                          <a:spLocks noChangeArrowheads="1"/>
                        </wps:cNvSpPr>
                        <wps:spPr bwMode="auto">
                          <a:xfrm>
                            <a:off x="3383900" y="2321508"/>
                            <a:ext cx="30797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LIVINGSTON</w:t>
                              </w:r>
                            </w:p>
                          </w:txbxContent>
                        </wps:txbx>
                        <wps:bodyPr rot="0" vert="horz" wrap="none" lIns="0" tIns="0" rIns="0" bIns="0" anchor="t" anchorCtr="0" upright="1">
                          <a:spAutoFit/>
                        </wps:bodyPr>
                      </wps:wsp>
                      <wps:wsp>
                        <wps:cNvPr id="2865" name="Freeform 636"/>
                        <wps:cNvSpPr>
                          <a:spLocks/>
                        </wps:cNvSpPr>
                        <wps:spPr bwMode="auto">
                          <a:xfrm>
                            <a:off x="3383900" y="2321508"/>
                            <a:ext cx="336500" cy="57800"/>
                          </a:xfrm>
                          <a:custGeom>
                            <a:avLst/>
                            <a:gdLst>
                              <a:gd name="T0" fmla="*/ 1270 w 530"/>
                              <a:gd name="T1" fmla="*/ 3810 h 91"/>
                              <a:gd name="T2" fmla="*/ 9525 w 530"/>
                              <a:gd name="T3" fmla="*/ 0 h 91"/>
                              <a:gd name="T4" fmla="*/ 24130 w 530"/>
                              <a:gd name="T5" fmla="*/ 2540 h 91"/>
                              <a:gd name="T6" fmla="*/ 26670 w 530"/>
                              <a:gd name="T7" fmla="*/ 31115 h 91"/>
                              <a:gd name="T8" fmla="*/ 32385 w 530"/>
                              <a:gd name="T9" fmla="*/ 3810 h 91"/>
                              <a:gd name="T10" fmla="*/ 40640 w 530"/>
                              <a:gd name="T11" fmla="*/ 0 h 91"/>
                              <a:gd name="T12" fmla="*/ 61595 w 530"/>
                              <a:gd name="T13" fmla="*/ 1270 h 91"/>
                              <a:gd name="T14" fmla="*/ 69850 w 530"/>
                              <a:gd name="T15" fmla="*/ 6350 h 91"/>
                              <a:gd name="T16" fmla="*/ 76835 w 530"/>
                              <a:gd name="T17" fmla="*/ 0 h 91"/>
                              <a:gd name="T18" fmla="*/ 90170 w 530"/>
                              <a:gd name="T19" fmla="*/ 1270 h 91"/>
                              <a:gd name="T20" fmla="*/ 103505 w 530"/>
                              <a:gd name="T21" fmla="*/ 0 h 91"/>
                              <a:gd name="T22" fmla="*/ 118110 w 530"/>
                              <a:gd name="T23" fmla="*/ 0 h 91"/>
                              <a:gd name="T24" fmla="*/ 126365 w 530"/>
                              <a:gd name="T25" fmla="*/ 0 h 91"/>
                              <a:gd name="T26" fmla="*/ 139700 w 530"/>
                              <a:gd name="T27" fmla="*/ 2540 h 91"/>
                              <a:gd name="T28" fmla="*/ 147955 w 530"/>
                              <a:gd name="T29" fmla="*/ 0 h 91"/>
                              <a:gd name="T30" fmla="*/ 174625 w 530"/>
                              <a:gd name="T31" fmla="*/ 1270 h 91"/>
                              <a:gd name="T32" fmla="*/ 186690 w 530"/>
                              <a:gd name="T33" fmla="*/ 1270 h 91"/>
                              <a:gd name="T34" fmla="*/ 212090 w 530"/>
                              <a:gd name="T35" fmla="*/ 2540 h 91"/>
                              <a:gd name="T36" fmla="*/ 257810 w 530"/>
                              <a:gd name="T37" fmla="*/ 0 h 91"/>
                              <a:gd name="T38" fmla="*/ 268605 w 530"/>
                              <a:gd name="T39" fmla="*/ 1270 h 91"/>
                              <a:gd name="T40" fmla="*/ 283210 w 530"/>
                              <a:gd name="T41" fmla="*/ 2540 h 91"/>
                              <a:gd name="T42" fmla="*/ 294005 w 530"/>
                              <a:gd name="T43" fmla="*/ 13335 h 91"/>
                              <a:gd name="T44" fmla="*/ 295275 w 530"/>
                              <a:gd name="T45" fmla="*/ 3810 h 91"/>
                              <a:gd name="T46" fmla="*/ 303530 w 530"/>
                              <a:gd name="T47" fmla="*/ 0 h 91"/>
                              <a:gd name="T48" fmla="*/ 318135 w 530"/>
                              <a:gd name="T49" fmla="*/ 0 h 91"/>
                              <a:gd name="T50" fmla="*/ 332740 w 530"/>
                              <a:gd name="T51" fmla="*/ 1270 h 91"/>
                              <a:gd name="T52" fmla="*/ 336550 w 530"/>
                              <a:gd name="T53" fmla="*/ 9525 h 91"/>
                              <a:gd name="T54" fmla="*/ 334010 w 530"/>
                              <a:gd name="T55" fmla="*/ 55245 h 91"/>
                              <a:gd name="T56" fmla="*/ 319405 w 530"/>
                              <a:gd name="T57" fmla="*/ 57785 h 91"/>
                              <a:gd name="T58" fmla="*/ 311150 w 530"/>
                              <a:gd name="T59" fmla="*/ 57785 h 91"/>
                              <a:gd name="T60" fmla="*/ 296545 w 530"/>
                              <a:gd name="T61" fmla="*/ 55245 h 91"/>
                              <a:gd name="T62" fmla="*/ 294005 w 530"/>
                              <a:gd name="T63" fmla="*/ 43180 h 91"/>
                              <a:gd name="T64" fmla="*/ 284480 w 530"/>
                              <a:gd name="T65" fmla="*/ 53340 h 91"/>
                              <a:gd name="T66" fmla="*/ 269875 w 530"/>
                              <a:gd name="T67" fmla="*/ 57785 h 91"/>
                              <a:gd name="T68" fmla="*/ 252095 w 530"/>
                              <a:gd name="T69" fmla="*/ 44450 h 91"/>
                              <a:gd name="T70" fmla="*/ 249555 w 530"/>
                              <a:gd name="T71" fmla="*/ 52070 h 91"/>
                              <a:gd name="T72" fmla="*/ 242570 w 530"/>
                              <a:gd name="T73" fmla="*/ 57785 h 91"/>
                              <a:gd name="T74" fmla="*/ 227965 w 530"/>
                              <a:gd name="T75" fmla="*/ 56515 h 91"/>
                              <a:gd name="T76" fmla="*/ 224155 w 530"/>
                              <a:gd name="T77" fmla="*/ 48260 h 91"/>
                              <a:gd name="T78" fmla="*/ 213360 w 530"/>
                              <a:gd name="T79" fmla="*/ 55245 h 91"/>
                              <a:gd name="T80" fmla="*/ 197485 w 530"/>
                              <a:gd name="T81" fmla="*/ 57785 h 91"/>
                              <a:gd name="T82" fmla="*/ 175895 w 530"/>
                              <a:gd name="T83" fmla="*/ 56515 h 91"/>
                              <a:gd name="T84" fmla="*/ 149225 w 530"/>
                              <a:gd name="T85" fmla="*/ 57785 h 91"/>
                              <a:gd name="T86" fmla="*/ 140970 w 530"/>
                              <a:gd name="T87" fmla="*/ 53340 h 91"/>
                              <a:gd name="T88" fmla="*/ 132715 w 530"/>
                              <a:gd name="T89" fmla="*/ 57785 h 91"/>
                              <a:gd name="T90" fmla="*/ 119380 w 530"/>
                              <a:gd name="T91" fmla="*/ 57785 h 91"/>
                              <a:gd name="T92" fmla="*/ 104775 w 530"/>
                              <a:gd name="T93" fmla="*/ 57785 h 91"/>
                              <a:gd name="T94" fmla="*/ 91440 w 530"/>
                              <a:gd name="T95" fmla="*/ 56515 h 91"/>
                              <a:gd name="T96" fmla="*/ 85725 w 530"/>
                              <a:gd name="T97" fmla="*/ 49530 h 91"/>
                              <a:gd name="T98" fmla="*/ 80645 w 530"/>
                              <a:gd name="T99" fmla="*/ 55245 h 91"/>
                              <a:gd name="T100" fmla="*/ 60325 w 530"/>
                              <a:gd name="T101" fmla="*/ 57785 h 91"/>
                              <a:gd name="T102" fmla="*/ 53975 w 530"/>
                              <a:gd name="T103" fmla="*/ 56515 h 91"/>
                              <a:gd name="T104" fmla="*/ 38735 w 530"/>
                              <a:gd name="T105" fmla="*/ 57785 h 91"/>
                              <a:gd name="T106" fmla="*/ 9525 w 530"/>
                              <a:gd name="T107" fmla="*/ 57785 h 91"/>
                              <a:gd name="T108" fmla="*/ 1270 w 530"/>
                              <a:gd name="T109" fmla="*/ 53340 h 91"/>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530" h="91">
                                <a:moveTo>
                                  <a:pt x="0" y="76"/>
                                </a:moveTo>
                                <a:lnTo>
                                  <a:pt x="0" y="15"/>
                                </a:lnTo>
                                <a:lnTo>
                                  <a:pt x="0" y="13"/>
                                </a:lnTo>
                                <a:lnTo>
                                  <a:pt x="0" y="10"/>
                                </a:lnTo>
                                <a:lnTo>
                                  <a:pt x="2" y="8"/>
                                </a:lnTo>
                                <a:lnTo>
                                  <a:pt x="2" y="6"/>
                                </a:lnTo>
                                <a:lnTo>
                                  <a:pt x="4" y="4"/>
                                </a:lnTo>
                                <a:lnTo>
                                  <a:pt x="7" y="2"/>
                                </a:lnTo>
                                <a:lnTo>
                                  <a:pt x="9" y="2"/>
                                </a:lnTo>
                                <a:lnTo>
                                  <a:pt x="11" y="0"/>
                                </a:lnTo>
                                <a:lnTo>
                                  <a:pt x="13" y="0"/>
                                </a:lnTo>
                                <a:lnTo>
                                  <a:pt x="15" y="0"/>
                                </a:lnTo>
                                <a:lnTo>
                                  <a:pt x="28" y="0"/>
                                </a:lnTo>
                                <a:lnTo>
                                  <a:pt x="30" y="0"/>
                                </a:lnTo>
                                <a:lnTo>
                                  <a:pt x="32" y="0"/>
                                </a:lnTo>
                                <a:lnTo>
                                  <a:pt x="34" y="2"/>
                                </a:lnTo>
                                <a:lnTo>
                                  <a:pt x="36" y="2"/>
                                </a:lnTo>
                                <a:lnTo>
                                  <a:pt x="38" y="4"/>
                                </a:lnTo>
                                <a:lnTo>
                                  <a:pt x="40" y="6"/>
                                </a:lnTo>
                                <a:lnTo>
                                  <a:pt x="40" y="8"/>
                                </a:lnTo>
                                <a:lnTo>
                                  <a:pt x="42" y="10"/>
                                </a:lnTo>
                                <a:lnTo>
                                  <a:pt x="42" y="13"/>
                                </a:lnTo>
                                <a:lnTo>
                                  <a:pt x="42" y="15"/>
                                </a:lnTo>
                                <a:lnTo>
                                  <a:pt x="42" y="49"/>
                                </a:lnTo>
                                <a:lnTo>
                                  <a:pt x="49" y="49"/>
                                </a:lnTo>
                                <a:lnTo>
                                  <a:pt x="49" y="15"/>
                                </a:lnTo>
                                <a:lnTo>
                                  <a:pt x="49" y="13"/>
                                </a:lnTo>
                                <a:lnTo>
                                  <a:pt x="49" y="10"/>
                                </a:lnTo>
                                <a:lnTo>
                                  <a:pt x="51" y="8"/>
                                </a:lnTo>
                                <a:lnTo>
                                  <a:pt x="51" y="6"/>
                                </a:lnTo>
                                <a:lnTo>
                                  <a:pt x="53" y="4"/>
                                </a:lnTo>
                                <a:lnTo>
                                  <a:pt x="55" y="2"/>
                                </a:lnTo>
                                <a:lnTo>
                                  <a:pt x="57" y="2"/>
                                </a:lnTo>
                                <a:lnTo>
                                  <a:pt x="59" y="0"/>
                                </a:lnTo>
                                <a:lnTo>
                                  <a:pt x="61" y="0"/>
                                </a:lnTo>
                                <a:lnTo>
                                  <a:pt x="64" y="0"/>
                                </a:lnTo>
                                <a:lnTo>
                                  <a:pt x="76" y="0"/>
                                </a:lnTo>
                                <a:lnTo>
                                  <a:pt x="89" y="0"/>
                                </a:lnTo>
                                <a:lnTo>
                                  <a:pt x="91" y="0"/>
                                </a:lnTo>
                                <a:lnTo>
                                  <a:pt x="93" y="0"/>
                                </a:lnTo>
                                <a:lnTo>
                                  <a:pt x="95" y="2"/>
                                </a:lnTo>
                                <a:lnTo>
                                  <a:pt x="97" y="2"/>
                                </a:lnTo>
                                <a:lnTo>
                                  <a:pt x="99" y="4"/>
                                </a:lnTo>
                                <a:lnTo>
                                  <a:pt x="102" y="6"/>
                                </a:lnTo>
                                <a:lnTo>
                                  <a:pt x="102" y="8"/>
                                </a:lnTo>
                                <a:lnTo>
                                  <a:pt x="104" y="10"/>
                                </a:lnTo>
                                <a:lnTo>
                                  <a:pt x="106" y="23"/>
                                </a:lnTo>
                                <a:lnTo>
                                  <a:pt x="110" y="10"/>
                                </a:lnTo>
                                <a:lnTo>
                                  <a:pt x="112" y="8"/>
                                </a:lnTo>
                                <a:lnTo>
                                  <a:pt x="112" y="6"/>
                                </a:lnTo>
                                <a:lnTo>
                                  <a:pt x="114" y="4"/>
                                </a:lnTo>
                                <a:lnTo>
                                  <a:pt x="116" y="2"/>
                                </a:lnTo>
                                <a:lnTo>
                                  <a:pt x="118" y="2"/>
                                </a:lnTo>
                                <a:lnTo>
                                  <a:pt x="121" y="0"/>
                                </a:lnTo>
                                <a:lnTo>
                                  <a:pt x="123" y="0"/>
                                </a:lnTo>
                                <a:lnTo>
                                  <a:pt x="125" y="0"/>
                                </a:lnTo>
                                <a:lnTo>
                                  <a:pt x="135" y="0"/>
                                </a:lnTo>
                                <a:lnTo>
                                  <a:pt x="137" y="0"/>
                                </a:lnTo>
                                <a:lnTo>
                                  <a:pt x="140" y="0"/>
                                </a:lnTo>
                                <a:lnTo>
                                  <a:pt x="142" y="2"/>
                                </a:lnTo>
                                <a:lnTo>
                                  <a:pt x="144" y="2"/>
                                </a:lnTo>
                                <a:lnTo>
                                  <a:pt x="146" y="0"/>
                                </a:lnTo>
                                <a:lnTo>
                                  <a:pt x="148" y="0"/>
                                </a:lnTo>
                                <a:lnTo>
                                  <a:pt x="150" y="0"/>
                                </a:lnTo>
                                <a:lnTo>
                                  <a:pt x="161" y="0"/>
                                </a:lnTo>
                                <a:lnTo>
                                  <a:pt x="163" y="0"/>
                                </a:lnTo>
                                <a:lnTo>
                                  <a:pt x="165" y="0"/>
                                </a:lnTo>
                                <a:lnTo>
                                  <a:pt x="167" y="2"/>
                                </a:lnTo>
                                <a:lnTo>
                                  <a:pt x="169" y="0"/>
                                </a:lnTo>
                                <a:lnTo>
                                  <a:pt x="171" y="0"/>
                                </a:lnTo>
                                <a:lnTo>
                                  <a:pt x="173" y="0"/>
                                </a:lnTo>
                                <a:lnTo>
                                  <a:pt x="186" y="0"/>
                                </a:lnTo>
                                <a:lnTo>
                                  <a:pt x="188" y="0"/>
                                </a:lnTo>
                                <a:lnTo>
                                  <a:pt x="190" y="0"/>
                                </a:lnTo>
                                <a:lnTo>
                                  <a:pt x="192" y="2"/>
                                </a:lnTo>
                                <a:lnTo>
                                  <a:pt x="194" y="0"/>
                                </a:lnTo>
                                <a:lnTo>
                                  <a:pt x="197" y="0"/>
                                </a:lnTo>
                                <a:lnTo>
                                  <a:pt x="199" y="0"/>
                                </a:lnTo>
                                <a:lnTo>
                                  <a:pt x="209" y="0"/>
                                </a:lnTo>
                                <a:lnTo>
                                  <a:pt x="211" y="0"/>
                                </a:lnTo>
                                <a:lnTo>
                                  <a:pt x="214" y="0"/>
                                </a:lnTo>
                                <a:lnTo>
                                  <a:pt x="216" y="2"/>
                                </a:lnTo>
                                <a:lnTo>
                                  <a:pt x="218" y="2"/>
                                </a:lnTo>
                                <a:lnTo>
                                  <a:pt x="220" y="4"/>
                                </a:lnTo>
                                <a:lnTo>
                                  <a:pt x="222" y="6"/>
                                </a:lnTo>
                                <a:lnTo>
                                  <a:pt x="222" y="8"/>
                                </a:lnTo>
                                <a:lnTo>
                                  <a:pt x="226" y="4"/>
                                </a:lnTo>
                                <a:lnTo>
                                  <a:pt x="228" y="2"/>
                                </a:lnTo>
                                <a:lnTo>
                                  <a:pt x="230" y="2"/>
                                </a:lnTo>
                                <a:lnTo>
                                  <a:pt x="233" y="0"/>
                                </a:lnTo>
                                <a:lnTo>
                                  <a:pt x="235" y="0"/>
                                </a:lnTo>
                                <a:lnTo>
                                  <a:pt x="237" y="0"/>
                                </a:lnTo>
                                <a:lnTo>
                                  <a:pt x="268" y="0"/>
                                </a:lnTo>
                                <a:lnTo>
                                  <a:pt x="271" y="0"/>
                                </a:lnTo>
                                <a:lnTo>
                                  <a:pt x="273" y="0"/>
                                </a:lnTo>
                                <a:lnTo>
                                  <a:pt x="275" y="2"/>
                                </a:lnTo>
                                <a:lnTo>
                                  <a:pt x="277" y="2"/>
                                </a:lnTo>
                                <a:lnTo>
                                  <a:pt x="279" y="4"/>
                                </a:lnTo>
                                <a:lnTo>
                                  <a:pt x="283" y="8"/>
                                </a:lnTo>
                                <a:lnTo>
                                  <a:pt x="290" y="4"/>
                                </a:lnTo>
                                <a:lnTo>
                                  <a:pt x="292" y="4"/>
                                </a:lnTo>
                                <a:lnTo>
                                  <a:pt x="294" y="2"/>
                                </a:lnTo>
                                <a:lnTo>
                                  <a:pt x="296" y="2"/>
                                </a:lnTo>
                                <a:lnTo>
                                  <a:pt x="311" y="0"/>
                                </a:lnTo>
                                <a:lnTo>
                                  <a:pt x="313" y="0"/>
                                </a:lnTo>
                                <a:lnTo>
                                  <a:pt x="315" y="0"/>
                                </a:lnTo>
                                <a:lnTo>
                                  <a:pt x="317" y="0"/>
                                </a:lnTo>
                                <a:lnTo>
                                  <a:pt x="334" y="4"/>
                                </a:lnTo>
                                <a:lnTo>
                                  <a:pt x="336" y="2"/>
                                </a:lnTo>
                                <a:lnTo>
                                  <a:pt x="338" y="2"/>
                                </a:lnTo>
                                <a:lnTo>
                                  <a:pt x="340" y="0"/>
                                </a:lnTo>
                                <a:lnTo>
                                  <a:pt x="342" y="0"/>
                                </a:lnTo>
                                <a:lnTo>
                                  <a:pt x="344" y="0"/>
                                </a:lnTo>
                                <a:lnTo>
                                  <a:pt x="406" y="0"/>
                                </a:lnTo>
                                <a:lnTo>
                                  <a:pt x="408" y="0"/>
                                </a:lnTo>
                                <a:lnTo>
                                  <a:pt x="410" y="0"/>
                                </a:lnTo>
                                <a:lnTo>
                                  <a:pt x="412" y="2"/>
                                </a:lnTo>
                                <a:lnTo>
                                  <a:pt x="414" y="2"/>
                                </a:lnTo>
                                <a:lnTo>
                                  <a:pt x="416" y="4"/>
                                </a:lnTo>
                                <a:lnTo>
                                  <a:pt x="423" y="2"/>
                                </a:lnTo>
                                <a:lnTo>
                                  <a:pt x="425" y="0"/>
                                </a:lnTo>
                                <a:lnTo>
                                  <a:pt x="427" y="0"/>
                                </a:lnTo>
                                <a:lnTo>
                                  <a:pt x="429" y="0"/>
                                </a:lnTo>
                                <a:lnTo>
                                  <a:pt x="431" y="0"/>
                                </a:lnTo>
                                <a:lnTo>
                                  <a:pt x="433" y="0"/>
                                </a:lnTo>
                                <a:lnTo>
                                  <a:pt x="446" y="4"/>
                                </a:lnTo>
                                <a:lnTo>
                                  <a:pt x="448" y="6"/>
                                </a:lnTo>
                                <a:lnTo>
                                  <a:pt x="450" y="6"/>
                                </a:lnTo>
                                <a:lnTo>
                                  <a:pt x="452" y="8"/>
                                </a:lnTo>
                                <a:lnTo>
                                  <a:pt x="452" y="10"/>
                                </a:lnTo>
                                <a:lnTo>
                                  <a:pt x="461" y="21"/>
                                </a:lnTo>
                                <a:lnTo>
                                  <a:pt x="463" y="21"/>
                                </a:lnTo>
                                <a:lnTo>
                                  <a:pt x="463" y="23"/>
                                </a:lnTo>
                                <a:lnTo>
                                  <a:pt x="463" y="15"/>
                                </a:lnTo>
                                <a:lnTo>
                                  <a:pt x="463" y="13"/>
                                </a:lnTo>
                                <a:lnTo>
                                  <a:pt x="463" y="10"/>
                                </a:lnTo>
                                <a:lnTo>
                                  <a:pt x="465" y="8"/>
                                </a:lnTo>
                                <a:lnTo>
                                  <a:pt x="465" y="6"/>
                                </a:lnTo>
                                <a:lnTo>
                                  <a:pt x="467" y="4"/>
                                </a:lnTo>
                                <a:lnTo>
                                  <a:pt x="469" y="2"/>
                                </a:lnTo>
                                <a:lnTo>
                                  <a:pt x="471" y="2"/>
                                </a:lnTo>
                                <a:lnTo>
                                  <a:pt x="473" y="0"/>
                                </a:lnTo>
                                <a:lnTo>
                                  <a:pt x="475" y="0"/>
                                </a:lnTo>
                                <a:lnTo>
                                  <a:pt x="478" y="0"/>
                                </a:lnTo>
                                <a:lnTo>
                                  <a:pt x="490" y="0"/>
                                </a:lnTo>
                                <a:lnTo>
                                  <a:pt x="492" y="0"/>
                                </a:lnTo>
                                <a:lnTo>
                                  <a:pt x="494" y="0"/>
                                </a:lnTo>
                                <a:lnTo>
                                  <a:pt x="497" y="2"/>
                                </a:lnTo>
                                <a:lnTo>
                                  <a:pt x="499" y="0"/>
                                </a:lnTo>
                                <a:lnTo>
                                  <a:pt x="501" y="0"/>
                                </a:lnTo>
                                <a:lnTo>
                                  <a:pt x="503" y="0"/>
                                </a:lnTo>
                                <a:lnTo>
                                  <a:pt x="516" y="0"/>
                                </a:lnTo>
                                <a:lnTo>
                                  <a:pt x="518" y="0"/>
                                </a:lnTo>
                                <a:lnTo>
                                  <a:pt x="520" y="0"/>
                                </a:lnTo>
                                <a:lnTo>
                                  <a:pt x="522" y="2"/>
                                </a:lnTo>
                                <a:lnTo>
                                  <a:pt x="524" y="2"/>
                                </a:lnTo>
                                <a:lnTo>
                                  <a:pt x="526" y="4"/>
                                </a:lnTo>
                                <a:lnTo>
                                  <a:pt x="528" y="6"/>
                                </a:lnTo>
                                <a:lnTo>
                                  <a:pt x="528" y="8"/>
                                </a:lnTo>
                                <a:lnTo>
                                  <a:pt x="530" y="10"/>
                                </a:lnTo>
                                <a:lnTo>
                                  <a:pt x="530" y="13"/>
                                </a:lnTo>
                                <a:lnTo>
                                  <a:pt x="530" y="15"/>
                                </a:lnTo>
                                <a:lnTo>
                                  <a:pt x="530" y="76"/>
                                </a:lnTo>
                                <a:lnTo>
                                  <a:pt x="530" y="78"/>
                                </a:lnTo>
                                <a:lnTo>
                                  <a:pt x="530" y="80"/>
                                </a:lnTo>
                                <a:lnTo>
                                  <a:pt x="528" y="82"/>
                                </a:lnTo>
                                <a:lnTo>
                                  <a:pt x="528" y="84"/>
                                </a:lnTo>
                                <a:lnTo>
                                  <a:pt x="526" y="87"/>
                                </a:lnTo>
                                <a:lnTo>
                                  <a:pt x="524" y="89"/>
                                </a:lnTo>
                                <a:lnTo>
                                  <a:pt x="522" y="89"/>
                                </a:lnTo>
                                <a:lnTo>
                                  <a:pt x="520" y="91"/>
                                </a:lnTo>
                                <a:lnTo>
                                  <a:pt x="518" y="91"/>
                                </a:lnTo>
                                <a:lnTo>
                                  <a:pt x="516" y="91"/>
                                </a:lnTo>
                                <a:lnTo>
                                  <a:pt x="503" y="91"/>
                                </a:lnTo>
                                <a:lnTo>
                                  <a:pt x="501" y="91"/>
                                </a:lnTo>
                                <a:lnTo>
                                  <a:pt x="499" y="91"/>
                                </a:lnTo>
                                <a:lnTo>
                                  <a:pt x="497" y="89"/>
                                </a:lnTo>
                                <a:lnTo>
                                  <a:pt x="494" y="91"/>
                                </a:lnTo>
                                <a:lnTo>
                                  <a:pt x="492" y="91"/>
                                </a:lnTo>
                                <a:lnTo>
                                  <a:pt x="490" y="91"/>
                                </a:lnTo>
                                <a:lnTo>
                                  <a:pt x="478" y="91"/>
                                </a:lnTo>
                                <a:lnTo>
                                  <a:pt x="475" y="91"/>
                                </a:lnTo>
                                <a:lnTo>
                                  <a:pt x="473" y="91"/>
                                </a:lnTo>
                                <a:lnTo>
                                  <a:pt x="471" y="89"/>
                                </a:lnTo>
                                <a:lnTo>
                                  <a:pt x="469" y="89"/>
                                </a:lnTo>
                                <a:lnTo>
                                  <a:pt x="467" y="87"/>
                                </a:lnTo>
                                <a:lnTo>
                                  <a:pt x="465" y="84"/>
                                </a:lnTo>
                                <a:lnTo>
                                  <a:pt x="465" y="82"/>
                                </a:lnTo>
                                <a:lnTo>
                                  <a:pt x="463" y="80"/>
                                </a:lnTo>
                                <a:lnTo>
                                  <a:pt x="463" y="78"/>
                                </a:lnTo>
                                <a:lnTo>
                                  <a:pt x="463" y="76"/>
                                </a:lnTo>
                                <a:lnTo>
                                  <a:pt x="463" y="68"/>
                                </a:lnTo>
                                <a:lnTo>
                                  <a:pt x="463" y="70"/>
                                </a:lnTo>
                                <a:lnTo>
                                  <a:pt x="461" y="70"/>
                                </a:lnTo>
                                <a:lnTo>
                                  <a:pt x="452" y="80"/>
                                </a:lnTo>
                                <a:lnTo>
                                  <a:pt x="452" y="82"/>
                                </a:lnTo>
                                <a:lnTo>
                                  <a:pt x="450" y="84"/>
                                </a:lnTo>
                                <a:lnTo>
                                  <a:pt x="448" y="84"/>
                                </a:lnTo>
                                <a:lnTo>
                                  <a:pt x="446" y="87"/>
                                </a:lnTo>
                                <a:lnTo>
                                  <a:pt x="433" y="91"/>
                                </a:lnTo>
                                <a:lnTo>
                                  <a:pt x="431" y="91"/>
                                </a:lnTo>
                                <a:lnTo>
                                  <a:pt x="429" y="91"/>
                                </a:lnTo>
                                <a:lnTo>
                                  <a:pt x="427" y="91"/>
                                </a:lnTo>
                                <a:lnTo>
                                  <a:pt x="425" y="91"/>
                                </a:lnTo>
                                <a:lnTo>
                                  <a:pt x="412" y="87"/>
                                </a:lnTo>
                                <a:lnTo>
                                  <a:pt x="410" y="84"/>
                                </a:lnTo>
                                <a:lnTo>
                                  <a:pt x="408" y="84"/>
                                </a:lnTo>
                                <a:lnTo>
                                  <a:pt x="406" y="82"/>
                                </a:lnTo>
                                <a:lnTo>
                                  <a:pt x="406" y="80"/>
                                </a:lnTo>
                                <a:lnTo>
                                  <a:pt x="397" y="70"/>
                                </a:lnTo>
                                <a:lnTo>
                                  <a:pt x="395" y="70"/>
                                </a:lnTo>
                                <a:lnTo>
                                  <a:pt x="395" y="68"/>
                                </a:lnTo>
                                <a:lnTo>
                                  <a:pt x="395" y="76"/>
                                </a:lnTo>
                                <a:lnTo>
                                  <a:pt x="395" y="78"/>
                                </a:lnTo>
                                <a:lnTo>
                                  <a:pt x="395" y="80"/>
                                </a:lnTo>
                                <a:lnTo>
                                  <a:pt x="393" y="82"/>
                                </a:lnTo>
                                <a:lnTo>
                                  <a:pt x="393" y="84"/>
                                </a:lnTo>
                                <a:lnTo>
                                  <a:pt x="391" y="87"/>
                                </a:lnTo>
                                <a:lnTo>
                                  <a:pt x="389" y="89"/>
                                </a:lnTo>
                                <a:lnTo>
                                  <a:pt x="387" y="89"/>
                                </a:lnTo>
                                <a:lnTo>
                                  <a:pt x="385" y="91"/>
                                </a:lnTo>
                                <a:lnTo>
                                  <a:pt x="382" y="91"/>
                                </a:lnTo>
                                <a:lnTo>
                                  <a:pt x="380" y="91"/>
                                </a:lnTo>
                                <a:lnTo>
                                  <a:pt x="368" y="91"/>
                                </a:lnTo>
                                <a:lnTo>
                                  <a:pt x="366" y="91"/>
                                </a:lnTo>
                                <a:lnTo>
                                  <a:pt x="363" y="91"/>
                                </a:lnTo>
                                <a:lnTo>
                                  <a:pt x="361" y="89"/>
                                </a:lnTo>
                                <a:lnTo>
                                  <a:pt x="359" y="89"/>
                                </a:lnTo>
                                <a:lnTo>
                                  <a:pt x="357" y="87"/>
                                </a:lnTo>
                                <a:lnTo>
                                  <a:pt x="355" y="84"/>
                                </a:lnTo>
                                <a:lnTo>
                                  <a:pt x="355" y="82"/>
                                </a:lnTo>
                                <a:lnTo>
                                  <a:pt x="353" y="80"/>
                                </a:lnTo>
                                <a:lnTo>
                                  <a:pt x="353" y="78"/>
                                </a:lnTo>
                                <a:lnTo>
                                  <a:pt x="353" y="76"/>
                                </a:lnTo>
                                <a:lnTo>
                                  <a:pt x="353" y="74"/>
                                </a:lnTo>
                                <a:lnTo>
                                  <a:pt x="353" y="76"/>
                                </a:lnTo>
                                <a:lnTo>
                                  <a:pt x="351" y="78"/>
                                </a:lnTo>
                                <a:lnTo>
                                  <a:pt x="349" y="80"/>
                                </a:lnTo>
                                <a:lnTo>
                                  <a:pt x="338" y="87"/>
                                </a:lnTo>
                                <a:lnTo>
                                  <a:pt x="336" y="87"/>
                                </a:lnTo>
                                <a:lnTo>
                                  <a:pt x="334" y="89"/>
                                </a:lnTo>
                                <a:lnTo>
                                  <a:pt x="332" y="89"/>
                                </a:lnTo>
                                <a:lnTo>
                                  <a:pt x="317" y="91"/>
                                </a:lnTo>
                                <a:lnTo>
                                  <a:pt x="315" y="91"/>
                                </a:lnTo>
                                <a:lnTo>
                                  <a:pt x="313" y="91"/>
                                </a:lnTo>
                                <a:lnTo>
                                  <a:pt x="311" y="91"/>
                                </a:lnTo>
                                <a:lnTo>
                                  <a:pt x="294" y="87"/>
                                </a:lnTo>
                                <a:lnTo>
                                  <a:pt x="292" y="84"/>
                                </a:lnTo>
                                <a:lnTo>
                                  <a:pt x="290" y="84"/>
                                </a:lnTo>
                                <a:lnTo>
                                  <a:pt x="285" y="80"/>
                                </a:lnTo>
                                <a:lnTo>
                                  <a:pt x="279" y="87"/>
                                </a:lnTo>
                                <a:lnTo>
                                  <a:pt x="277" y="89"/>
                                </a:lnTo>
                                <a:lnTo>
                                  <a:pt x="275" y="89"/>
                                </a:lnTo>
                                <a:lnTo>
                                  <a:pt x="273" y="91"/>
                                </a:lnTo>
                                <a:lnTo>
                                  <a:pt x="271" y="91"/>
                                </a:lnTo>
                                <a:lnTo>
                                  <a:pt x="268" y="91"/>
                                </a:lnTo>
                                <a:lnTo>
                                  <a:pt x="237" y="91"/>
                                </a:lnTo>
                                <a:lnTo>
                                  <a:pt x="235" y="91"/>
                                </a:lnTo>
                                <a:lnTo>
                                  <a:pt x="233" y="91"/>
                                </a:lnTo>
                                <a:lnTo>
                                  <a:pt x="230" y="89"/>
                                </a:lnTo>
                                <a:lnTo>
                                  <a:pt x="228" y="89"/>
                                </a:lnTo>
                                <a:lnTo>
                                  <a:pt x="226" y="87"/>
                                </a:lnTo>
                                <a:lnTo>
                                  <a:pt x="222" y="82"/>
                                </a:lnTo>
                                <a:lnTo>
                                  <a:pt x="222" y="84"/>
                                </a:lnTo>
                                <a:lnTo>
                                  <a:pt x="220" y="87"/>
                                </a:lnTo>
                                <a:lnTo>
                                  <a:pt x="218" y="89"/>
                                </a:lnTo>
                                <a:lnTo>
                                  <a:pt x="216" y="89"/>
                                </a:lnTo>
                                <a:lnTo>
                                  <a:pt x="214" y="91"/>
                                </a:lnTo>
                                <a:lnTo>
                                  <a:pt x="211" y="91"/>
                                </a:lnTo>
                                <a:lnTo>
                                  <a:pt x="209" y="91"/>
                                </a:lnTo>
                                <a:lnTo>
                                  <a:pt x="197" y="91"/>
                                </a:lnTo>
                                <a:lnTo>
                                  <a:pt x="194" y="91"/>
                                </a:lnTo>
                                <a:lnTo>
                                  <a:pt x="192" y="91"/>
                                </a:lnTo>
                                <a:lnTo>
                                  <a:pt x="192" y="89"/>
                                </a:lnTo>
                                <a:lnTo>
                                  <a:pt x="190" y="91"/>
                                </a:lnTo>
                                <a:lnTo>
                                  <a:pt x="188" y="91"/>
                                </a:lnTo>
                                <a:lnTo>
                                  <a:pt x="186" y="91"/>
                                </a:lnTo>
                                <a:lnTo>
                                  <a:pt x="173" y="91"/>
                                </a:lnTo>
                                <a:lnTo>
                                  <a:pt x="171" y="91"/>
                                </a:lnTo>
                                <a:lnTo>
                                  <a:pt x="169" y="91"/>
                                </a:lnTo>
                                <a:lnTo>
                                  <a:pt x="167" y="89"/>
                                </a:lnTo>
                                <a:lnTo>
                                  <a:pt x="165" y="91"/>
                                </a:lnTo>
                                <a:lnTo>
                                  <a:pt x="163" y="91"/>
                                </a:lnTo>
                                <a:lnTo>
                                  <a:pt x="161" y="91"/>
                                </a:lnTo>
                                <a:lnTo>
                                  <a:pt x="150" y="91"/>
                                </a:lnTo>
                                <a:lnTo>
                                  <a:pt x="148" y="91"/>
                                </a:lnTo>
                                <a:lnTo>
                                  <a:pt x="146" y="91"/>
                                </a:lnTo>
                                <a:lnTo>
                                  <a:pt x="144" y="89"/>
                                </a:lnTo>
                                <a:lnTo>
                                  <a:pt x="142" y="89"/>
                                </a:lnTo>
                                <a:lnTo>
                                  <a:pt x="140" y="87"/>
                                </a:lnTo>
                                <a:lnTo>
                                  <a:pt x="137" y="84"/>
                                </a:lnTo>
                                <a:lnTo>
                                  <a:pt x="137" y="82"/>
                                </a:lnTo>
                                <a:lnTo>
                                  <a:pt x="135" y="80"/>
                                </a:lnTo>
                                <a:lnTo>
                                  <a:pt x="135" y="78"/>
                                </a:lnTo>
                                <a:lnTo>
                                  <a:pt x="135" y="76"/>
                                </a:lnTo>
                                <a:lnTo>
                                  <a:pt x="135" y="63"/>
                                </a:lnTo>
                                <a:lnTo>
                                  <a:pt x="131" y="80"/>
                                </a:lnTo>
                                <a:lnTo>
                                  <a:pt x="129" y="82"/>
                                </a:lnTo>
                                <a:lnTo>
                                  <a:pt x="129" y="84"/>
                                </a:lnTo>
                                <a:lnTo>
                                  <a:pt x="127" y="87"/>
                                </a:lnTo>
                                <a:lnTo>
                                  <a:pt x="125" y="89"/>
                                </a:lnTo>
                                <a:lnTo>
                                  <a:pt x="123" y="89"/>
                                </a:lnTo>
                                <a:lnTo>
                                  <a:pt x="121" y="91"/>
                                </a:lnTo>
                                <a:lnTo>
                                  <a:pt x="118" y="91"/>
                                </a:lnTo>
                                <a:lnTo>
                                  <a:pt x="116" y="91"/>
                                </a:lnTo>
                                <a:lnTo>
                                  <a:pt x="95" y="91"/>
                                </a:lnTo>
                                <a:lnTo>
                                  <a:pt x="93" y="91"/>
                                </a:lnTo>
                                <a:lnTo>
                                  <a:pt x="91" y="91"/>
                                </a:lnTo>
                                <a:lnTo>
                                  <a:pt x="89" y="89"/>
                                </a:lnTo>
                                <a:lnTo>
                                  <a:pt x="87" y="89"/>
                                </a:lnTo>
                                <a:lnTo>
                                  <a:pt x="87" y="87"/>
                                </a:lnTo>
                                <a:lnTo>
                                  <a:pt x="85" y="89"/>
                                </a:lnTo>
                                <a:lnTo>
                                  <a:pt x="83" y="89"/>
                                </a:lnTo>
                                <a:lnTo>
                                  <a:pt x="80" y="91"/>
                                </a:lnTo>
                                <a:lnTo>
                                  <a:pt x="78" y="91"/>
                                </a:lnTo>
                                <a:lnTo>
                                  <a:pt x="76" y="91"/>
                                </a:lnTo>
                                <a:lnTo>
                                  <a:pt x="64" y="91"/>
                                </a:lnTo>
                                <a:lnTo>
                                  <a:pt x="61" y="91"/>
                                </a:lnTo>
                                <a:lnTo>
                                  <a:pt x="59" y="91"/>
                                </a:lnTo>
                                <a:lnTo>
                                  <a:pt x="57" y="89"/>
                                </a:lnTo>
                                <a:lnTo>
                                  <a:pt x="55" y="91"/>
                                </a:lnTo>
                                <a:lnTo>
                                  <a:pt x="53" y="91"/>
                                </a:lnTo>
                                <a:lnTo>
                                  <a:pt x="51" y="91"/>
                                </a:lnTo>
                                <a:lnTo>
                                  <a:pt x="15" y="91"/>
                                </a:lnTo>
                                <a:lnTo>
                                  <a:pt x="13" y="91"/>
                                </a:lnTo>
                                <a:lnTo>
                                  <a:pt x="11" y="91"/>
                                </a:lnTo>
                                <a:lnTo>
                                  <a:pt x="9" y="89"/>
                                </a:lnTo>
                                <a:lnTo>
                                  <a:pt x="7" y="89"/>
                                </a:lnTo>
                                <a:lnTo>
                                  <a:pt x="4" y="87"/>
                                </a:lnTo>
                                <a:lnTo>
                                  <a:pt x="2" y="84"/>
                                </a:lnTo>
                                <a:lnTo>
                                  <a:pt x="2" y="82"/>
                                </a:lnTo>
                                <a:lnTo>
                                  <a:pt x="0" y="80"/>
                                </a:lnTo>
                                <a:lnTo>
                                  <a:pt x="0" y="78"/>
                                </a:lnTo>
                                <a:lnTo>
                                  <a:pt x="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6" name="Rectangle 637"/>
                        <wps:cNvSpPr>
                          <a:spLocks noChangeArrowheads="1"/>
                        </wps:cNvSpPr>
                        <wps:spPr bwMode="auto">
                          <a:xfrm>
                            <a:off x="3383900" y="2321508"/>
                            <a:ext cx="30797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LIVINGSTON</w:t>
                              </w:r>
                            </w:p>
                          </w:txbxContent>
                        </wps:txbx>
                        <wps:bodyPr rot="0" vert="horz" wrap="none" lIns="0" tIns="0" rIns="0" bIns="0" anchor="t" anchorCtr="0" upright="1">
                          <a:spAutoFit/>
                        </wps:bodyPr>
                      </wps:wsp>
                      <wps:wsp>
                        <wps:cNvPr id="2867" name="Rectangle 638"/>
                        <wps:cNvSpPr>
                          <a:spLocks noChangeArrowheads="1"/>
                        </wps:cNvSpPr>
                        <wps:spPr bwMode="auto">
                          <a:xfrm>
                            <a:off x="3964900" y="629902"/>
                            <a:ext cx="13017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LAKE</w:t>
                              </w:r>
                            </w:p>
                          </w:txbxContent>
                        </wps:txbx>
                        <wps:bodyPr rot="0" vert="horz" wrap="none" lIns="0" tIns="0" rIns="0" bIns="0" anchor="t" anchorCtr="0" upright="1">
                          <a:spAutoFit/>
                        </wps:bodyPr>
                      </wps:wsp>
                      <wps:wsp>
                        <wps:cNvPr id="2868" name="Freeform 639"/>
                        <wps:cNvSpPr>
                          <a:spLocks/>
                        </wps:cNvSpPr>
                        <wps:spPr bwMode="auto">
                          <a:xfrm>
                            <a:off x="3964900" y="627302"/>
                            <a:ext cx="149900" cy="57800"/>
                          </a:xfrm>
                          <a:custGeom>
                            <a:avLst/>
                            <a:gdLst>
                              <a:gd name="T0" fmla="*/ 0 w 236"/>
                              <a:gd name="T1" fmla="*/ 6350 h 91"/>
                              <a:gd name="T2" fmla="*/ 1270 w 236"/>
                              <a:gd name="T3" fmla="*/ 3810 h 91"/>
                              <a:gd name="T4" fmla="*/ 5080 w 236"/>
                              <a:gd name="T5" fmla="*/ 1270 h 91"/>
                              <a:gd name="T6" fmla="*/ 7620 w 236"/>
                              <a:gd name="T7" fmla="*/ 0 h 91"/>
                              <a:gd name="T8" fmla="*/ 18415 w 236"/>
                              <a:gd name="T9" fmla="*/ 0 h 91"/>
                              <a:gd name="T10" fmla="*/ 22860 w 236"/>
                              <a:gd name="T11" fmla="*/ 1270 h 91"/>
                              <a:gd name="T12" fmla="*/ 25400 w 236"/>
                              <a:gd name="T13" fmla="*/ 3810 h 91"/>
                              <a:gd name="T14" fmla="*/ 26670 w 236"/>
                              <a:gd name="T15" fmla="*/ 7620 h 91"/>
                              <a:gd name="T16" fmla="*/ 38735 w 236"/>
                              <a:gd name="T17" fmla="*/ 6350 h 91"/>
                              <a:gd name="T18" fmla="*/ 40005 w 236"/>
                              <a:gd name="T19" fmla="*/ 2540 h 91"/>
                              <a:gd name="T20" fmla="*/ 42545 w 236"/>
                              <a:gd name="T21" fmla="*/ 1270 h 91"/>
                              <a:gd name="T22" fmla="*/ 46990 w 236"/>
                              <a:gd name="T23" fmla="*/ 0 h 91"/>
                              <a:gd name="T24" fmla="*/ 59055 w 236"/>
                              <a:gd name="T25" fmla="*/ 0 h 91"/>
                              <a:gd name="T26" fmla="*/ 61595 w 236"/>
                              <a:gd name="T27" fmla="*/ 1270 h 91"/>
                              <a:gd name="T28" fmla="*/ 64135 w 236"/>
                              <a:gd name="T29" fmla="*/ 5080 h 91"/>
                              <a:gd name="T30" fmla="*/ 69850 w 236"/>
                              <a:gd name="T31" fmla="*/ 8890 h 91"/>
                              <a:gd name="T32" fmla="*/ 71120 w 236"/>
                              <a:gd name="T33" fmla="*/ 5080 h 91"/>
                              <a:gd name="T34" fmla="*/ 72390 w 236"/>
                              <a:gd name="T35" fmla="*/ 2540 h 91"/>
                              <a:gd name="T36" fmla="*/ 76200 w 236"/>
                              <a:gd name="T37" fmla="*/ 0 h 91"/>
                              <a:gd name="T38" fmla="*/ 85725 w 236"/>
                              <a:gd name="T39" fmla="*/ 0 h 91"/>
                              <a:gd name="T40" fmla="*/ 89535 w 236"/>
                              <a:gd name="T41" fmla="*/ 1270 h 91"/>
                              <a:gd name="T42" fmla="*/ 92075 w 236"/>
                              <a:gd name="T43" fmla="*/ 2540 h 91"/>
                              <a:gd name="T44" fmla="*/ 95250 w 236"/>
                              <a:gd name="T45" fmla="*/ 2540 h 91"/>
                              <a:gd name="T46" fmla="*/ 99060 w 236"/>
                              <a:gd name="T47" fmla="*/ 0 h 91"/>
                              <a:gd name="T48" fmla="*/ 109855 w 236"/>
                              <a:gd name="T49" fmla="*/ 0 h 91"/>
                              <a:gd name="T50" fmla="*/ 143510 w 236"/>
                              <a:gd name="T51" fmla="*/ 0 h 91"/>
                              <a:gd name="T52" fmla="*/ 147320 w 236"/>
                              <a:gd name="T53" fmla="*/ 2540 h 91"/>
                              <a:gd name="T54" fmla="*/ 148590 w 236"/>
                              <a:gd name="T55" fmla="*/ 5080 h 91"/>
                              <a:gd name="T56" fmla="*/ 149860 w 236"/>
                              <a:gd name="T57" fmla="*/ 8890 h 91"/>
                              <a:gd name="T58" fmla="*/ 149860 w 236"/>
                              <a:gd name="T59" fmla="*/ 18415 h 91"/>
                              <a:gd name="T60" fmla="*/ 149860 w 236"/>
                              <a:gd name="T61" fmla="*/ 21590 h 91"/>
                              <a:gd name="T62" fmla="*/ 149860 w 236"/>
                              <a:gd name="T63" fmla="*/ 31750 h 91"/>
                              <a:gd name="T64" fmla="*/ 148590 w 236"/>
                              <a:gd name="T65" fmla="*/ 36195 h 91"/>
                              <a:gd name="T66" fmla="*/ 149860 w 236"/>
                              <a:gd name="T67" fmla="*/ 40005 h 91"/>
                              <a:gd name="T68" fmla="*/ 149860 w 236"/>
                              <a:gd name="T69" fmla="*/ 50800 h 91"/>
                              <a:gd name="T70" fmla="*/ 148590 w 236"/>
                              <a:gd name="T71" fmla="*/ 53340 h 91"/>
                              <a:gd name="T72" fmla="*/ 144780 w 236"/>
                              <a:gd name="T73" fmla="*/ 55880 h 91"/>
                              <a:gd name="T74" fmla="*/ 142240 w 236"/>
                              <a:gd name="T75" fmla="*/ 57785 h 91"/>
                              <a:gd name="T76" fmla="*/ 100330 w 236"/>
                              <a:gd name="T77" fmla="*/ 57785 h 91"/>
                              <a:gd name="T78" fmla="*/ 97790 w 236"/>
                              <a:gd name="T79" fmla="*/ 55880 h 91"/>
                              <a:gd name="T80" fmla="*/ 95250 w 236"/>
                              <a:gd name="T81" fmla="*/ 53340 h 91"/>
                              <a:gd name="T82" fmla="*/ 92075 w 236"/>
                              <a:gd name="T83" fmla="*/ 54610 h 91"/>
                              <a:gd name="T84" fmla="*/ 88265 w 236"/>
                              <a:gd name="T85" fmla="*/ 57785 h 91"/>
                              <a:gd name="T86" fmla="*/ 78740 w 236"/>
                              <a:gd name="T87" fmla="*/ 57785 h 91"/>
                              <a:gd name="T88" fmla="*/ 74930 w 236"/>
                              <a:gd name="T89" fmla="*/ 55880 h 91"/>
                              <a:gd name="T90" fmla="*/ 72390 w 236"/>
                              <a:gd name="T91" fmla="*/ 57785 h 91"/>
                              <a:gd name="T92" fmla="*/ 61595 w 236"/>
                              <a:gd name="T93" fmla="*/ 57785 h 91"/>
                              <a:gd name="T94" fmla="*/ 57785 w 236"/>
                              <a:gd name="T95" fmla="*/ 55880 h 91"/>
                              <a:gd name="T96" fmla="*/ 54610 w 236"/>
                              <a:gd name="T97" fmla="*/ 53340 h 91"/>
                              <a:gd name="T98" fmla="*/ 50800 w 236"/>
                              <a:gd name="T99" fmla="*/ 42545 h 91"/>
                              <a:gd name="T100" fmla="*/ 48260 w 236"/>
                              <a:gd name="T101" fmla="*/ 53340 h 91"/>
                              <a:gd name="T102" fmla="*/ 45720 w 236"/>
                              <a:gd name="T103" fmla="*/ 55880 h 91"/>
                              <a:gd name="T104" fmla="*/ 41275 w 236"/>
                              <a:gd name="T105" fmla="*/ 57785 h 91"/>
                              <a:gd name="T106" fmla="*/ 9525 w 236"/>
                              <a:gd name="T107" fmla="*/ 57785 h 91"/>
                              <a:gd name="T108" fmla="*/ 5080 w 236"/>
                              <a:gd name="T109" fmla="*/ 55880 h 91"/>
                              <a:gd name="T110" fmla="*/ 2540 w 236"/>
                              <a:gd name="T111" fmla="*/ 54610 h 91"/>
                              <a:gd name="T112" fmla="*/ 0 w 236"/>
                              <a:gd name="T113" fmla="*/ 50800 h 91"/>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36" h="91">
                                <a:moveTo>
                                  <a:pt x="0" y="76"/>
                                </a:moveTo>
                                <a:lnTo>
                                  <a:pt x="0" y="14"/>
                                </a:lnTo>
                                <a:lnTo>
                                  <a:pt x="0" y="12"/>
                                </a:lnTo>
                                <a:lnTo>
                                  <a:pt x="0" y="10"/>
                                </a:lnTo>
                                <a:lnTo>
                                  <a:pt x="2" y="8"/>
                                </a:lnTo>
                                <a:lnTo>
                                  <a:pt x="2" y="6"/>
                                </a:lnTo>
                                <a:lnTo>
                                  <a:pt x="4" y="4"/>
                                </a:lnTo>
                                <a:lnTo>
                                  <a:pt x="6" y="2"/>
                                </a:lnTo>
                                <a:lnTo>
                                  <a:pt x="8" y="2"/>
                                </a:lnTo>
                                <a:lnTo>
                                  <a:pt x="10" y="0"/>
                                </a:lnTo>
                                <a:lnTo>
                                  <a:pt x="12" y="0"/>
                                </a:lnTo>
                                <a:lnTo>
                                  <a:pt x="15" y="0"/>
                                </a:lnTo>
                                <a:lnTo>
                                  <a:pt x="27" y="0"/>
                                </a:lnTo>
                                <a:lnTo>
                                  <a:pt x="29" y="0"/>
                                </a:lnTo>
                                <a:lnTo>
                                  <a:pt x="31" y="0"/>
                                </a:lnTo>
                                <a:lnTo>
                                  <a:pt x="34" y="2"/>
                                </a:lnTo>
                                <a:lnTo>
                                  <a:pt x="36" y="2"/>
                                </a:lnTo>
                                <a:lnTo>
                                  <a:pt x="38" y="4"/>
                                </a:lnTo>
                                <a:lnTo>
                                  <a:pt x="40" y="6"/>
                                </a:lnTo>
                                <a:lnTo>
                                  <a:pt x="40" y="8"/>
                                </a:lnTo>
                                <a:lnTo>
                                  <a:pt x="42" y="10"/>
                                </a:lnTo>
                                <a:lnTo>
                                  <a:pt x="42" y="12"/>
                                </a:lnTo>
                                <a:lnTo>
                                  <a:pt x="42" y="14"/>
                                </a:lnTo>
                                <a:lnTo>
                                  <a:pt x="42" y="48"/>
                                </a:lnTo>
                                <a:lnTo>
                                  <a:pt x="44" y="48"/>
                                </a:lnTo>
                                <a:lnTo>
                                  <a:pt x="61" y="10"/>
                                </a:lnTo>
                                <a:lnTo>
                                  <a:pt x="61" y="8"/>
                                </a:lnTo>
                                <a:lnTo>
                                  <a:pt x="61" y="6"/>
                                </a:lnTo>
                                <a:lnTo>
                                  <a:pt x="63" y="4"/>
                                </a:lnTo>
                                <a:lnTo>
                                  <a:pt x="65" y="2"/>
                                </a:lnTo>
                                <a:lnTo>
                                  <a:pt x="67" y="2"/>
                                </a:lnTo>
                                <a:lnTo>
                                  <a:pt x="69" y="0"/>
                                </a:lnTo>
                                <a:lnTo>
                                  <a:pt x="72" y="0"/>
                                </a:lnTo>
                                <a:lnTo>
                                  <a:pt x="74" y="0"/>
                                </a:lnTo>
                                <a:lnTo>
                                  <a:pt x="88" y="0"/>
                                </a:lnTo>
                                <a:lnTo>
                                  <a:pt x="91" y="0"/>
                                </a:lnTo>
                                <a:lnTo>
                                  <a:pt x="93" y="0"/>
                                </a:lnTo>
                                <a:lnTo>
                                  <a:pt x="95" y="2"/>
                                </a:lnTo>
                                <a:lnTo>
                                  <a:pt x="97" y="2"/>
                                </a:lnTo>
                                <a:lnTo>
                                  <a:pt x="99" y="4"/>
                                </a:lnTo>
                                <a:lnTo>
                                  <a:pt x="101" y="6"/>
                                </a:lnTo>
                                <a:lnTo>
                                  <a:pt x="101" y="8"/>
                                </a:lnTo>
                                <a:lnTo>
                                  <a:pt x="101" y="10"/>
                                </a:lnTo>
                                <a:lnTo>
                                  <a:pt x="110" y="29"/>
                                </a:lnTo>
                                <a:lnTo>
                                  <a:pt x="110" y="14"/>
                                </a:lnTo>
                                <a:lnTo>
                                  <a:pt x="110" y="12"/>
                                </a:lnTo>
                                <a:lnTo>
                                  <a:pt x="110" y="10"/>
                                </a:lnTo>
                                <a:lnTo>
                                  <a:pt x="112" y="8"/>
                                </a:lnTo>
                                <a:lnTo>
                                  <a:pt x="112" y="6"/>
                                </a:lnTo>
                                <a:lnTo>
                                  <a:pt x="114" y="4"/>
                                </a:lnTo>
                                <a:lnTo>
                                  <a:pt x="116" y="2"/>
                                </a:lnTo>
                                <a:lnTo>
                                  <a:pt x="118" y="2"/>
                                </a:lnTo>
                                <a:lnTo>
                                  <a:pt x="120" y="0"/>
                                </a:lnTo>
                                <a:lnTo>
                                  <a:pt x="122" y="0"/>
                                </a:lnTo>
                                <a:lnTo>
                                  <a:pt x="124" y="0"/>
                                </a:lnTo>
                                <a:lnTo>
                                  <a:pt x="135" y="0"/>
                                </a:lnTo>
                                <a:lnTo>
                                  <a:pt x="137" y="0"/>
                                </a:lnTo>
                                <a:lnTo>
                                  <a:pt x="139" y="0"/>
                                </a:lnTo>
                                <a:lnTo>
                                  <a:pt x="141" y="2"/>
                                </a:lnTo>
                                <a:lnTo>
                                  <a:pt x="143" y="2"/>
                                </a:lnTo>
                                <a:lnTo>
                                  <a:pt x="145" y="4"/>
                                </a:lnTo>
                                <a:lnTo>
                                  <a:pt x="148" y="6"/>
                                </a:lnTo>
                                <a:lnTo>
                                  <a:pt x="150" y="4"/>
                                </a:lnTo>
                                <a:lnTo>
                                  <a:pt x="152" y="2"/>
                                </a:lnTo>
                                <a:lnTo>
                                  <a:pt x="154" y="2"/>
                                </a:lnTo>
                                <a:lnTo>
                                  <a:pt x="156" y="0"/>
                                </a:lnTo>
                                <a:lnTo>
                                  <a:pt x="158" y="0"/>
                                </a:lnTo>
                                <a:lnTo>
                                  <a:pt x="160" y="0"/>
                                </a:lnTo>
                                <a:lnTo>
                                  <a:pt x="173" y="0"/>
                                </a:lnTo>
                                <a:lnTo>
                                  <a:pt x="221" y="0"/>
                                </a:lnTo>
                                <a:lnTo>
                                  <a:pt x="224" y="0"/>
                                </a:lnTo>
                                <a:lnTo>
                                  <a:pt x="226" y="0"/>
                                </a:lnTo>
                                <a:lnTo>
                                  <a:pt x="228" y="2"/>
                                </a:lnTo>
                                <a:lnTo>
                                  <a:pt x="230" y="2"/>
                                </a:lnTo>
                                <a:lnTo>
                                  <a:pt x="232" y="4"/>
                                </a:lnTo>
                                <a:lnTo>
                                  <a:pt x="234" y="6"/>
                                </a:lnTo>
                                <a:lnTo>
                                  <a:pt x="234" y="8"/>
                                </a:lnTo>
                                <a:lnTo>
                                  <a:pt x="236" y="10"/>
                                </a:lnTo>
                                <a:lnTo>
                                  <a:pt x="236" y="12"/>
                                </a:lnTo>
                                <a:lnTo>
                                  <a:pt x="236" y="14"/>
                                </a:lnTo>
                                <a:lnTo>
                                  <a:pt x="236" y="25"/>
                                </a:lnTo>
                                <a:lnTo>
                                  <a:pt x="236" y="27"/>
                                </a:lnTo>
                                <a:lnTo>
                                  <a:pt x="236" y="29"/>
                                </a:lnTo>
                                <a:lnTo>
                                  <a:pt x="234" y="31"/>
                                </a:lnTo>
                                <a:lnTo>
                                  <a:pt x="236" y="34"/>
                                </a:lnTo>
                                <a:lnTo>
                                  <a:pt x="236" y="36"/>
                                </a:lnTo>
                                <a:lnTo>
                                  <a:pt x="236" y="38"/>
                                </a:lnTo>
                                <a:lnTo>
                                  <a:pt x="236" y="50"/>
                                </a:lnTo>
                                <a:lnTo>
                                  <a:pt x="236" y="53"/>
                                </a:lnTo>
                                <a:lnTo>
                                  <a:pt x="236" y="55"/>
                                </a:lnTo>
                                <a:lnTo>
                                  <a:pt x="234" y="57"/>
                                </a:lnTo>
                                <a:lnTo>
                                  <a:pt x="236" y="59"/>
                                </a:lnTo>
                                <a:lnTo>
                                  <a:pt x="236" y="61"/>
                                </a:lnTo>
                                <a:lnTo>
                                  <a:pt x="236" y="63"/>
                                </a:lnTo>
                                <a:lnTo>
                                  <a:pt x="236" y="76"/>
                                </a:lnTo>
                                <a:lnTo>
                                  <a:pt x="236" y="78"/>
                                </a:lnTo>
                                <a:lnTo>
                                  <a:pt x="236" y="80"/>
                                </a:lnTo>
                                <a:lnTo>
                                  <a:pt x="234" y="82"/>
                                </a:lnTo>
                                <a:lnTo>
                                  <a:pt x="234" y="84"/>
                                </a:lnTo>
                                <a:lnTo>
                                  <a:pt x="232" y="86"/>
                                </a:lnTo>
                                <a:lnTo>
                                  <a:pt x="230" y="88"/>
                                </a:lnTo>
                                <a:lnTo>
                                  <a:pt x="228" y="88"/>
                                </a:lnTo>
                                <a:lnTo>
                                  <a:pt x="226" y="91"/>
                                </a:lnTo>
                                <a:lnTo>
                                  <a:pt x="224" y="91"/>
                                </a:lnTo>
                                <a:lnTo>
                                  <a:pt x="221" y="91"/>
                                </a:lnTo>
                                <a:lnTo>
                                  <a:pt x="173" y="91"/>
                                </a:lnTo>
                                <a:lnTo>
                                  <a:pt x="160" y="91"/>
                                </a:lnTo>
                                <a:lnTo>
                                  <a:pt x="158" y="91"/>
                                </a:lnTo>
                                <a:lnTo>
                                  <a:pt x="156" y="91"/>
                                </a:lnTo>
                                <a:lnTo>
                                  <a:pt x="154" y="88"/>
                                </a:lnTo>
                                <a:lnTo>
                                  <a:pt x="152" y="88"/>
                                </a:lnTo>
                                <a:lnTo>
                                  <a:pt x="150" y="86"/>
                                </a:lnTo>
                                <a:lnTo>
                                  <a:pt x="150" y="84"/>
                                </a:lnTo>
                                <a:lnTo>
                                  <a:pt x="148" y="84"/>
                                </a:lnTo>
                                <a:lnTo>
                                  <a:pt x="145" y="86"/>
                                </a:lnTo>
                                <a:lnTo>
                                  <a:pt x="143" y="88"/>
                                </a:lnTo>
                                <a:lnTo>
                                  <a:pt x="141" y="88"/>
                                </a:lnTo>
                                <a:lnTo>
                                  <a:pt x="139" y="91"/>
                                </a:lnTo>
                                <a:lnTo>
                                  <a:pt x="137" y="91"/>
                                </a:lnTo>
                                <a:lnTo>
                                  <a:pt x="135" y="91"/>
                                </a:lnTo>
                                <a:lnTo>
                                  <a:pt x="124" y="91"/>
                                </a:lnTo>
                                <a:lnTo>
                                  <a:pt x="122" y="91"/>
                                </a:lnTo>
                                <a:lnTo>
                                  <a:pt x="120" y="91"/>
                                </a:lnTo>
                                <a:lnTo>
                                  <a:pt x="118" y="88"/>
                                </a:lnTo>
                                <a:lnTo>
                                  <a:pt x="116" y="91"/>
                                </a:lnTo>
                                <a:lnTo>
                                  <a:pt x="114" y="91"/>
                                </a:lnTo>
                                <a:lnTo>
                                  <a:pt x="112" y="91"/>
                                </a:lnTo>
                                <a:lnTo>
                                  <a:pt x="99" y="91"/>
                                </a:lnTo>
                                <a:lnTo>
                                  <a:pt x="97" y="91"/>
                                </a:lnTo>
                                <a:lnTo>
                                  <a:pt x="95" y="91"/>
                                </a:lnTo>
                                <a:lnTo>
                                  <a:pt x="93" y="88"/>
                                </a:lnTo>
                                <a:lnTo>
                                  <a:pt x="91" y="88"/>
                                </a:lnTo>
                                <a:lnTo>
                                  <a:pt x="88" y="86"/>
                                </a:lnTo>
                                <a:lnTo>
                                  <a:pt x="86" y="84"/>
                                </a:lnTo>
                                <a:lnTo>
                                  <a:pt x="86" y="82"/>
                                </a:lnTo>
                                <a:lnTo>
                                  <a:pt x="84" y="80"/>
                                </a:lnTo>
                                <a:lnTo>
                                  <a:pt x="80" y="67"/>
                                </a:lnTo>
                                <a:lnTo>
                                  <a:pt x="78" y="80"/>
                                </a:lnTo>
                                <a:lnTo>
                                  <a:pt x="76" y="82"/>
                                </a:lnTo>
                                <a:lnTo>
                                  <a:pt x="76" y="84"/>
                                </a:lnTo>
                                <a:lnTo>
                                  <a:pt x="74" y="86"/>
                                </a:lnTo>
                                <a:lnTo>
                                  <a:pt x="72" y="88"/>
                                </a:lnTo>
                                <a:lnTo>
                                  <a:pt x="69" y="88"/>
                                </a:lnTo>
                                <a:lnTo>
                                  <a:pt x="67" y="91"/>
                                </a:lnTo>
                                <a:lnTo>
                                  <a:pt x="65" y="91"/>
                                </a:lnTo>
                                <a:lnTo>
                                  <a:pt x="63" y="91"/>
                                </a:lnTo>
                                <a:lnTo>
                                  <a:pt x="50" y="91"/>
                                </a:lnTo>
                                <a:lnTo>
                                  <a:pt x="15" y="91"/>
                                </a:lnTo>
                                <a:lnTo>
                                  <a:pt x="12" y="91"/>
                                </a:lnTo>
                                <a:lnTo>
                                  <a:pt x="10" y="91"/>
                                </a:lnTo>
                                <a:lnTo>
                                  <a:pt x="8" y="88"/>
                                </a:lnTo>
                                <a:lnTo>
                                  <a:pt x="6" y="88"/>
                                </a:lnTo>
                                <a:lnTo>
                                  <a:pt x="4" y="86"/>
                                </a:lnTo>
                                <a:lnTo>
                                  <a:pt x="2" y="84"/>
                                </a:lnTo>
                                <a:lnTo>
                                  <a:pt x="2" y="82"/>
                                </a:lnTo>
                                <a:lnTo>
                                  <a:pt x="0" y="80"/>
                                </a:lnTo>
                                <a:lnTo>
                                  <a:pt x="0" y="78"/>
                                </a:lnTo>
                                <a:lnTo>
                                  <a:pt x="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9" name="Rectangle 640"/>
                        <wps:cNvSpPr>
                          <a:spLocks noChangeArrowheads="1"/>
                        </wps:cNvSpPr>
                        <wps:spPr bwMode="auto">
                          <a:xfrm>
                            <a:off x="3964900" y="629902"/>
                            <a:ext cx="13017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LAKE</w:t>
                              </w:r>
                            </w:p>
                          </w:txbxContent>
                        </wps:txbx>
                        <wps:bodyPr rot="0" vert="horz" wrap="none" lIns="0" tIns="0" rIns="0" bIns="0" anchor="t" anchorCtr="0" upright="1">
                          <a:spAutoFit/>
                        </wps:bodyPr>
                      </wps:wsp>
                      <wps:wsp>
                        <wps:cNvPr id="2870" name="Rectangle 641"/>
                        <wps:cNvSpPr>
                          <a:spLocks noChangeArrowheads="1"/>
                        </wps:cNvSpPr>
                        <wps:spPr bwMode="auto">
                          <a:xfrm>
                            <a:off x="2760300" y="3232711"/>
                            <a:ext cx="17843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LOGAN</w:t>
                              </w:r>
                            </w:p>
                          </w:txbxContent>
                        </wps:txbx>
                        <wps:bodyPr rot="0" vert="horz" wrap="none" lIns="0" tIns="0" rIns="0" bIns="0" anchor="t" anchorCtr="0" upright="1">
                          <a:spAutoFit/>
                        </wps:bodyPr>
                      </wps:wsp>
                      <wps:wsp>
                        <wps:cNvPr id="2871" name="Freeform 642"/>
                        <wps:cNvSpPr>
                          <a:spLocks/>
                        </wps:cNvSpPr>
                        <wps:spPr bwMode="auto">
                          <a:xfrm>
                            <a:off x="2757800" y="3234011"/>
                            <a:ext cx="196800" cy="57200"/>
                          </a:xfrm>
                          <a:custGeom>
                            <a:avLst/>
                            <a:gdLst>
                              <a:gd name="T0" fmla="*/ 0 w 310"/>
                              <a:gd name="T1" fmla="*/ 6350 h 90"/>
                              <a:gd name="T2" fmla="*/ 2540 w 310"/>
                              <a:gd name="T3" fmla="*/ 2540 h 90"/>
                              <a:gd name="T4" fmla="*/ 6350 w 310"/>
                              <a:gd name="T5" fmla="*/ 0 h 90"/>
                              <a:gd name="T6" fmla="*/ 17145 w 310"/>
                              <a:gd name="T7" fmla="*/ 0 h 90"/>
                              <a:gd name="T8" fmla="*/ 21590 w 310"/>
                              <a:gd name="T9" fmla="*/ 1270 h 90"/>
                              <a:gd name="T10" fmla="*/ 25400 w 310"/>
                              <a:gd name="T11" fmla="*/ 3810 h 90"/>
                              <a:gd name="T12" fmla="*/ 26670 w 310"/>
                              <a:gd name="T13" fmla="*/ 7620 h 90"/>
                              <a:gd name="T14" fmla="*/ 27940 w 310"/>
                              <a:gd name="T15" fmla="*/ 12065 h 90"/>
                              <a:gd name="T16" fmla="*/ 30480 w 310"/>
                              <a:gd name="T17" fmla="*/ 7620 h 90"/>
                              <a:gd name="T18" fmla="*/ 45720 w 310"/>
                              <a:gd name="T19" fmla="*/ 0 h 90"/>
                              <a:gd name="T20" fmla="*/ 49530 w 310"/>
                              <a:gd name="T21" fmla="*/ 0 h 90"/>
                              <a:gd name="T22" fmla="*/ 60325 w 310"/>
                              <a:gd name="T23" fmla="*/ 3810 h 90"/>
                              <a:gd name="T24" fmla="*/ 64135 w 310"/>
                              <a:gd name="T25" fmla="*/ 6350 h 90"/>
                              <a:gd name="T26" fmla="*/ 69850 w 310"/>
                              <a:gd name="T27" fmla="*/ 15875 h 90"/>
                              <a:gd name="T28" fmla="*/ 72390 w 310"/>
                              <a:gd name="T29" fmla="*/ 12065 h 90"/>
                              <a:gd name="T30" fmla="*/ 84455 w 310"/>
                              <a:gd name="T31" fmla="*/ 1270 h 90"/>
                              <a:gd name="T32" fmla="*/ 107315 w 310"/>
                              <a:gd name="T33" fmla="*/ 0 h 90"/>
                              <a:gd name="T34" fmla="*/ 111125 w 310"/>
                              <a:gd name="T35" fmla="*/ 1270 h 90"/>
                              <a:gd name="T36" fmla="*/ 121920 w 310"/>
                              <a:gd name="T37" fmla="*/ 6350 h 90"/>
                              <a:gd name="T38" fmla="*/ 124460 w 310"/>
                              <a:gd name="T39" fmla="*/ 2540 h 90"/>
                              <a:gd name="T40" fmla="*/ 128905 w 310"/>
                              <a:gd name="T41" fmla="*/ 0 h 90"/>
                              <a:gd name="T42" fmla="*/ 140970 w 310"/>
                              <a:gd name="T43" fmla="*/ 0 h 90"/>
                              <a:gd name="T44" fmla="*/ 144780 w 310"/>
                              <a:gd name="T45" fmla="*/ 1270 h 90"/>
                              <a:gd name="T46" fmla="*/ 148590 w 310"/>
                              <a:gd name="T47" fmla="*/ 3810 h 90"/>
                              <a:gd name="T48" fmla="*/ 154305 w 310"/>
                              <a:gd name="T49" fmla="*/ 8890 h 90"/>
                              <a:gd name="T50" fmla="*/ 155575 w 310"/>
                              <a:gd name="T51" fmla="*/ 5080 h 90"/>
                              <a:gd name="T52" fmla="*/ 158115 w 310"/>
                              <a:gd name="T53" fmla="*/ 1270 h 90"/>
                              <a:gd name="T54" fmla="*/ 161925 w 310"/>
                              <a:gd name="T55" fmla="*/ 0 h 90"/>
                              <a:gd name="T56" fmla="*/ 173990 w 310"/>
                              <a:gd name="T57" fmla="*/ 0 h 90"/>
                              <a:gd name="T58" fmla="*/ 178435 w 310"/>
                              <a:gd name="T59" fmla="*/ 0 h 90"/>
                              <a:gd name="T60" fmla="*/ 189230 w 310"/>
                              <a:gd name="T61" fmla="*/ 0 h 90"/>
                              <a:gd name="T62" fmla="*/ 193040 w 310"/>
                              <a:gd name="T63" fmla="*/ 1270 h 90"/>
                              <a:gd name="T64" fmla="*/ 195580 w 310"/>
                              <a:gd name="T65" fmla="*/ 5080 h 90"/>
                              <a:gd name="T66" fmla="*/ 196850 w 310"/>
                              <a:gd name="T67" fmla="*/ 8890 h 90"/>
                              <a:gd name="T68" fmla="*/ 195580 w 310"/>
                              <a:gd name="T69" fmla="*/ 52070 h 90"/>
                              <a:gd name="T70" fmla="*/ 194310 w 310"/>
                              <a:gd name="T71" fmla="*/ 54610 h 90"/>
                              <a:gd name="T72" fmla="*/ 190500 w 310"/>
                              <a:gd name="T73" fmla="*/ 57150 h 90"/>
                              <a:gd name="T74" fmla="*/ 177165 w 310"/>
                              <a:gd name="T75" fmla="*/ 57150 h 90"/>
                              <a:gd name="T76" fmla="*/ 172720 w 310"/>
                              <a:gd name="T77" fmla="*/ 57150 h 90"/>
                              <a:gd name="T78" fmla="*/ 161925 w 310"/>
                              <a:gd name="T79" fmla="*/ 57150 h 90"/>
                              <a:gd name="T80" fmla="*/ 158115 w 310"/>
                              <a:gd name="T81" fmla="*/ 57150 h 90"/>
                              <a:gd name="T82" fmla="*/ 147320 w 310"/>
                              <a:gd name="T83" fmla="*/ 57150 h 90"/>
                              <a:gd name="T84" fmla="*/ 143510 w 310"/>
                              <a:gd name="T85" fmla="*/ 55880 h 90"/>
                              <a:gd name="T86" fmla="*/ 140970 w 310"/>
                              <a:gd name="T87" fmla="*/ 52070 h 90"/>
                              <a:gd name="T88" fmla="*/ 132715 w 310"/>
                              <a:gd name="T89" fmla="*/ 53340 h 90"/>
                              <a:gd name="T90" fmla="*/ 128905 w 310"/>
                              <a:gd name="T91" fmla="*/ 55880 h 90"/>
                              <a:gd name="T92" fmla="*/ 124460 w 310"/>
                              <a:gd name="T93" fmla="*/ 57150 h 90"/>
                              <a:gd name="T94" fmla="*/ 114935 w 310"/>
                              <a:gd name="T95" fmla="*/ 57150 h 90"/>
                              <a:gd name="T96" fmla="*/ 112395 w 310"/>
                              <a:gd name="T97" fmla="*/ 55880 h 90"/>
                              <a:gd name="T98" fmla="*/ 108585 w 310"/>
                              <a:gd name="T99" fmla="*/ 57150 h 90"/>
                              <a:gd name="T100" fmla="*/ 85725 w 310"/>
                              <a:gd name="T101" fmla="*/ 57150 h 90"/>
                              <a:gd name="T102" fmla="*/ 81915 w 310"/>
                              <a:gd name="T103" fmla="*/ 54610 h 90"/>
                              <a:gd name="T104" fmla="*/ 71120 w 310"/>
                              <a:gd name="T105" fmla="*/ 42545 h 90"/>
                              <a:gd name="T106" fmla="*/ 69850 w 310"/>
                              <a:gd name="T107" fmla="*/ 45085 h 90"/>
                              <a:gd name="T108" fmla="*/ 59055 w 310"/>
                              <a:gd name="T109" fmla="*/ 54610 h 90"/>
                              <a:gd name="T110" fmla="*/ 49530 w 310"/>
                              <a:gd name="T111" fmla="*/ 57150 h 90"/>
                              <a:gd name="T112" fmla="*/ 38735 w 310"/>
                              <a:gd name="T113" fmla="*/ 55880 h 90"/>
                              <a:gd name="T114" fmla="*/ 36195 w 310"/>
                              <a:gd name="T115" fmla="*/ 55880 h 90"/>
                              <a:gd name="T116" fmla="*/ 9525 w 310"/>
                              <a:gd name="T117" fmla="*/ 57150 h 90"/>
                              <a:gd name="T118" fmla="*/ 5080 w 310"/>
                              <a:gd name="T119" fmla="*/ 55880 h 90"/>
                              <a:gd name="T120" fmla="*/ 1270 w 310"/>
                              <a:gd name="T121" fmla="*/ 53340 h 90"/>
                              <a:gd name="T122" fmla="*/ 0 w 310"/>
                              <a:gd name="T123" fmla="*/ 49530 h 90"/>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310" h="90">
                                <a:moveTo>
                                  <a:pt x="0" y="76"/>
                                </a:moveTo>
                                <a:lnTo>
                                  <a:pt x="0" y="14"/>
                                </a:lnTo>
                                <a:lnTo>
                                  <a:pt x="0" y="12"/>
                                </a:lnTo>
                                <a:lnTo>
                                  <a:pt x="0" y="10"/>
                                </a:lnTo>
                                <a:lnTo>
                                  <a:pt x="2" y="8"/>
                                </a:lnTo>
                                <a:lnTo>
                                  <a:pt x="2" y="6"/>
                                </a:lnTo>
                                <a:lnTo>
                                  <a:pt x="4" y="4"/>
                                </a:lnTo>
                                <a:lnTo>
                                  <a:pt x="6" y="2"/>
                                </a:lnTo>
                                <a:lnTo>
                                  <a:pt x="8" y="2"/>
                                </a:lnTo>
                                <a:lnTo>
                                  <a:pt x="10" y="0"/>
                                </a:lnTo>
                                <a:lnTo>
                                  <a:pt x="12" y="0"/>
                                </a:lnTo>
                                <a:lnTo>
                                  <a:pt x="15" y="0"/>
                                </a:lnTo>
                                <a:lnTo>
                                  <a:pt x="27" y="0"/>
                                </a:lnTo>
                                <a:lnTo>
                                  <a:pt x="29" y="0"/>
                                </a:lnTo>
                                <a:lnTo>
                                  <a:pt x="32" y="0"/>
                                </a:lnTo>
                                <a:lnTo>
                                  <a:pt x="34" y="2"/>
                                </a:lnTo>
                                <a:lnTo>
                                  <a:pt x="36" y="2"/>
                                </a:lnTo>
                                <a:lnTo>
                                  <a:pt x="38" y="4"/>
                                </a:lnTo>
                                <a:lnTo>
                                  <a:pt x="40" y="6"/>
                                </a:lnTo>
                                <a:lnTo>
                                  <a:pt x="40" y="8"/>
                                </a:lnTo>
                                <a:lnTo>
                                  <a:pt x="42" y="10"/>
                                </a:lnTo>
                                <a:lnTo>
                                  <a:pt x="42" y="12"/>
                                </a:lnTo>
                                <a:lnTo>
                                  <a:pt x="42" y="14"/>
                                </a:lnTo>
                                <a:lnTo>
                                  <a:pt x="42" y="23"/>
                                </a:lnTo>
                                <a:lnTo>
                                  <a:pt x="42" y="21"/>
                                </a:lnTo>
                                <a:lnTo>
                                  <a:pt x="44" y="19"/>
                                </a:lnTo>
                                <a:lnTo>
                                  <a:pt x="44" y="16"/>
                                </a:lnTo>
                                <a:lnTo>
                                  <a:pt x="46" y="14"/>
                                </a:lnTo>
                                <a:lnTo>
                                  <a:pt x="48" y="12"/>
                                </a:lnTo>
                                <a:lnTo>
                                  <a:pt x="51" y="12"/>
                                </a:lnTo>
                                <a:lnTo>
                                  <a:pt x="70" y="2"/>
                                </a:lnTo>
                                <a:lnTo>
                                  <a:pt x="72" y="0"/>
                                </a:lnTo>
                                <a:lnTo>
                                  <a:pt x="74" y="0"/>
                                </a:lnTo>
                                <a:lnTo>
                                  <a:pt x="76" y="0"/>
                                </a:lnTo>
                                <a:lnTo>
                                  <a:pt x="78" y="0"/>
                                </a:lnTo>
                                <a:lnTo>
                                  <a:pt x="80" y="0"/>
                                </a:lnTo>
                                <a:lnTo>
                                  <a:pt x="93" y="4"/>
                                </a:lnTo>
                                <a:lnTo>
                                  <a:pt x="95" y="6"/>
                                </a:lnTo>
                                <a:lnTo>
                                  <a:pt x="97" y="6"/>
                                </a:lnTo>
                                <a:lnTo>
                                  <a:pt x="99" y="8"/>
                                </a:lnTo>
                                <a:lnTo>
                                  <a:pt x="101" y="10"/>
                                </a:lnTo>
                                <a:lnTo>
                                  <a:pt x="110" y="23"/>
                                </a:lnTo>
                                <a:lnTo>
                                  <a:pt x="110" y="25"/>
                                </a:lnTo>
                                <a:lnTo>
                                  <a:pt x="112" y="23"/>
                                </a:lnTo>
                                <a:lnTo>
                                  <a:pt x="112" y="21"/>
                                </a:lnTo>
                                <a:lnTo>
                                  <a:pt x="114" y="19"/>
                                </a:lnTo>
                                <a:lnTo>
                                  <a:pt x="129" y="4"/>
                                </a:lnTo>
                                <a:lnTo>
                                  <a:pt x="131" y="2"/>
                                </a:lnTo>
                                <a:lnTo>
                                  <a:pt x="133" y="2"/>
                                </a:lnTo>
                                <a:lnTo>
                                  <a:pt x="135" y="0"/>
                                </a:lnTo>
                                <a:lnTo>
                                  <a:pt x="137" y="0"/>
                                </a:lnTo>
                                <a:lnTo>
                                  <a:pt x="139" y="0"/>
                                </a:lnTo>
                                <a:lnTo>
                                  <a:pt x="169" y="0"/>
                                </a:lnTo>
                                <a:lnTo>
                                  <a:pt x="171" y="0"/>
                                </a:lnTo>
                                <a:lnTo>
                                  <a:pt x="173" y="0"/>
                                </a:lnTo>
                                <a:lnTo>
                                  <a:pt x="175" y="2"/>
                                </a:lnTo>
                                <a:lnTo>
                                  <a:pt x="177" y="2"/>
                                </a:lnTo>
                                <a:lnTo>
                                  <a:pt x="179" y="4"/>
                                </a:lnTo>
                                <a:lnTo>
                                  <a:pt x="190" y="16"/>
                                </a:lnTo>
                                <a:lnTo>
                                  <a:pt x="192" y="10"/>
                                </a:lnTo>
                                <a:lnTo>
                                  <a:pt x="194" y="8"/>
                                </a:lnTo>
                                <a:lnTo>
                                  <a:pt x="194" y="6"/>
                                </a:lnTo>
                                <a:lnTo>
                                  <a:pt x="196" y="4"/>
                                </a:lnTo>
                                <a:lnTo>
                                  <a:pt x="198" y="2"/>
                                </a:lnTo>
                                <a:lnTo>
                                  <a:pt x="200" y="2"/>
                                </a:lnTo>
                                <a:lnTo>
                                  <a:pt x="203" y="0"/>
                                </a:lnTo>
                                <a:lnTo>
                                  <a:pt x="205" y="0"/>
                                </a:lnTo>
                                <a:lnTo>
                                  <a:pt x="207" y="0"/>
                                </a:lnTo>
                                <a:lnTo>
                                  <a:pt x="222" y="0"/>
                                </a:lnTo>
                                <a:lnTo>
                                  <a:pt x="224" y="0"/>
                                </a:lnTo>
                                <a:lnTo>
                                  <a:pt x="226" y="0"/>
                                </a:lnTo>
                                <a:lnTo>
                                  <a:pt x="228" y="2"/>
                                </a:lnTo>
                                <a:lnTo>
                                  <a:pt x="230" y="2"/>
                                </a:lnTo>
                                <a:lnTo>
                                  <a:pt x="232" y="4"/>
                                </a:lnTo>
                                <a:lnTo>
                                  <a:pt x="234" y="6"/>
                                </a:lnTo>
                                <a:lnTo>
                                  <a:pt x="234" y="8"/>
                                </a:lnTo>
                                <a:lnTo>
                                  <a:pt x="234" y="10"/>
                                </a:lnTo>
                                <a:lnTo>
                                  <a:pt x="243" y="29"/>
                                </a:lnTo>
                                <a:lnTo>
                                  <a:pt x="243" y="14"/>
                                </a:lnTo>
                                <a:lnTo>
                                  <a:pt x="243" y="12"/>
                                </a:lnTo>
                                <a:lnTo>
                                  <a:pt x="243" y="10"/>
                                </a:lnTo>
                                <a:lnTo>
                                  <a:pt x="245" y="8"/>
                                </a:lnTo>
                                <a:lnTo>
                                  <a:pt x="245" y="6"/>
                                </a:lnTo>
                                <a:lnTo>
                                  <a:pt x="247" y="4"/>
                                </a:lnTo>
                                <a:lnTo>
                                  <a:pt x="249" y="2"/>
                                </a:lnTo>
                                <a:lnTo>
                                  <a:pt x="251" y="2"/>
                                </a:lnTo>
                                <a:lnTo>
                                  <a:pt x="253" y="0"/>
                                </a:lnTo>
                                <a:lnTo>
                                  <a:pt x="255" y="0"/>
                                </a:lnTo>
                                <a:lnTo>
                                  <a:pt x="257" y="0"/>
                                </a:lnTo>
                                <a:lnTo>
                                  <a:pt x="270" y="0"/>
                                </a:lnTo>
                                <a:lnTo>
                                  <a:pt x="272" y="0"/>
                                </a:lnTo>
                                <a:lnTo>
                                  <a:pt x="274" y="0"/>
                                </a:lnTo>
                                <a:lnTo>
                                  <a:pt x="277" y="2"/>
                                </a:lnTo>
                                <a:lnTo>
                                  <a:pt x="279" y="0"/>
                                </a:lnTo>
                                <a:lnTo>
                                  <a:pt x="281" y="0"/>
                                </a:lnTo>
                                <a:lnTo>
                                  <a:pt x="283" y="0"/>
                                </a:lnTo>
                                <a:lnTo>
                                  <a:pt x="296" y="0"/>
                                </a:lnTo>
                                <a:lnTo>
                                  <a:pt x="298" y="0"/>
                                </a:lnTo>
                                <a:lnTo>
                                  <a:pt x="300" y="0"/>
                                </a:lnTo>
                                <a:lnTo>
                                  <a:pt x="302" y="2"/>
                                </a:lnTo>
                                <a:lnTo>
                                  <a:pt x="304" y="2"/>
                                </a:lnTo>
                                <a:lnTo>
                                  <a:pt x="306" y="4"/>
                                </a:lnTo>
                                <a:lnTo>
                                  <a:pt x="308" y="6"/>
                                </a:lnTo>
                                <a:lnTo>
                                  <a:pt x="308" y="8"/>
                                </a:lnTo>
                                <a:lnTo>
                                  <a:pt x="310" y="10"/>
                                </a:lnTo>
                                <a:lnTo>
                                  <a:pt x="310" y="12"/>
                                </a:lnTo>
                                <a:lnTo>
                                  <a:pt x="310" y="14"/>
                                </a:lnTo>
                                <a:lnTo>
                                  <a:pt x="310" y="76"/>
                                </a:lnTo>
                                <a:lnTo>
                                  <a:pt x="310" y="78"/>
                                </a:lnTo>
                                <a:lnTo>
                                  <a:pt x="310" y="80"/>
                                </a:lnTo>
                                <a:lnTo>
                                  <a:pt x="308" y="82"/>
                                </a:lnTo>
                                <a:lnTo>
                                  <a:pt x="308" y="84"/>
                                </a:lnTo>
                                <a:lnTo>
                                  <a:pt x="306" y="86"/>
                                </a:lnTo>
                                <a:lnTo>
                                  <a:pt x="304" y="88"/>
                                </a:lnTo>
                                <a:lnTo>
                                  <a:pt x="302" y="88"/>
                                </a:lnTo>
                                <a:lnTo>
                                  <a:pt x="300" y="90"/>
                                </a:lnTo>
                                <a:lnTo>
                                  <a:pt x="298" y="90"/>
                                </a:lnTo>
                                <a:lnTo>
                                  <a:pt x="296" y="90"/>
                                </a:lnTo>
                                <a:lnTo>
                                  <a:pt x="281" y="90"/>
                                </a:lnTo>
                                <a:lnTo>
                                  <a:pt x="279" y="90"/>
                                </a:lnTo>
                                <a:lnTo>
                                  <a:pt x="277" y="90"/>
                                </a:lnTo>
                                <a:lnTo>
                                  <a:pt x="274" y="88"/>
                                </a:lnTo>
                                <a:lnTo>
                                  <a:pt x="274" y="90"/>
                                </a:lnTo>
                                <a:lnTo>
                                  <a:pt x="272" y="90"/>
                                </a:lnTo>
                                <a:lnTo>
                                  <a:pt x="270" y="90"/>
                                </a:lnTo>
                                <a:lnTo>
                                  <a:pt x="257" y="90"/>
                                </a:lnTo>
                                <a:lnTo>
                                  <a:pt x="255" y="90"/>
                                </a:lnTo>
                                <a:lnTo>
                                  <a:pt x="253" y="90"/>
                                </a:lnTo>
                                <a:lnTo>
                                  <a:pt x="251" y="88"/>
                                </a:lnTo>
                                <a:lnTo>
                                  <a:pt x="249" y="90"/>
                                </a:lnTo>
                                <a:lnTo>
                                  <a:pt x="247" y="90"/>
                                </a:lnTo>
                                <a:lnTo>
                                  <a:pt x="245" y="90"/>
                                </a:lnTo>
                                <a:lnTo>
                                  <a:pt x="234" y="90"/>
                                </a:lnTo>
                                <a:lnTo>
                                  <a:pt x="232" y="90"/>
                                </a:lnTo>
                                <a:lnTo>
                                  <a:pt x="230" y="90"/>
                                </a:lnTo>
                                <a:lnTo>
                                  <a:pt x="228" y="88"/>
                                </a:lnTo>
                                <a:lnTo>
                                  <a:pt x="226" y="88"/>
                                </a:lnTo>
                                <a:lnTo>
                                  <a:pt x="224" y="86"/>
                                </a:lnTo>
                                <a:lnTo>
                                  <a:pt x="222" y="84"/>
                                </a:lnTo>
                                <a:lnTo>
                                  <a:pt x="222" y="82"/>
                                </a:lnTo>
                                <a:lnTo>
                                  <a:pt x="215" y="69"/>
                                </a:lnTo>
                                <a:lnTo>
                                  <a:pt x="209" y="82"/>
                                </a:lnTo>
                                <a:lnTo>
                                  <a:pt x="209" y="84"/>
                                </a:lnTo>
                                <a:lnTo>
                                  <a:pt x="207" y="86"/>
                                </a:lnTo>
                                <a:lnTo>
                                  <a:pt x="205" y="88"/>
                                </a:lnTo>
                                <a:lnTo>
                                  <a:pt x="203" y="88"/>
                                </a:lnTo>
                                <a:lnTo>
                                  <a:pt x="200" y="90"/>
                                </a:lnTo>
                                <a:lnTo>
                                  <a:pt x="198" y="90"/>
                                </a:lnTo>
                                <a:lnTo>
                                  <a:pt x="196" y="90"/>
                                </a:lnTo>
                                <a:lnTo>
                                  <a:pt x="186" y="90"/>
                                </a:lnTo>
                                <a:lnTo>
                                  <a:pt x="184" y="90"/>
                                </a:lnTo>
                                <a:lnTo>
                                  <a:pt x="181" y="90"/>
                                </a:lnTo>
                                <a:lnTo>
                                  <a:pt x="179" y="88"/>
                                </a:lnTo>
                                <a:lnTo>
                                  <a:pt x="177" y="88"/>
                                </a:lnTo>
                                <a:lnTo>
                                  <a:pt x="175" y="88"/>
                                </a:lnTo>
                                <a:lnTo>
                                  <a:pt x="173" y="90"/>
                                </a:lnTo>
                                <a:lnTo>
                                  <a:pt x="171" y="90"/>
                                </a:lnTo>
                                <a:lnTo>
                                  <a:pt x="169" y="90"/>
                                </a:lnTo>
                                <a:lnTo>
                                  <a:pt x="139" y="90"/>
                                </a:lnTo>
                                <a:lnTo>
                                  <a:pt x="137" y="90"/>
                                </a:lnTo>
                                <a:lnTo>
                                  <a:pt x="135" y="90"/>
                                </a:lnTo>
                                <a:lnTo>
                                  <a:pt x="133" y="88"/>
                                </a:lnTo>
                                <a:lnTo>
                                  <a:pt x="131" y="88"/>
                                </a:lnTo>
                                <a:lnTo>
                                  <a:pt x="129" y="86"/>
                                </a:lnTo>
                                <a:lnTo>
                                  <a:pt x="114" y="71"/>
                                </a:lnTo>
                                <a:lnTo>
                                  <a:pt x="112" y="69"/>
                                </a:lnTo>
                                <a:lnTo>
                                  <a:pt x="112" y="67"/>
                                </a:lnTo>
                                <a:lnTo>
                                  <a:pt x="110" y="69"/>
                                </a:lnTo>
                                <a:lnTo>
                                  <a:pt x="110" y="71"/>
                                </a:lnTo>
                                <a:lnTo>
                                  <a:pt x="108" y="73"/>
                                </a:lnTo>
                                <a:lnTo>
                                  <a:pt x="97" y="84"/>
                                </a:lnTo>
                                <a:lnTo>
                                  <a:pt x="95" y="86"/>
                                </a:lnTo>
                                <a:lnTo>
                                  <a:pt x="93" y="86"/>
                                </a:lnTo>
                                <a:lnTo>
                                  <a:pt x="91" y="88"/>
                                </a:lnTo>
                                <a:lnTo>
                                  <a:pt x="89" y="88"/>
                                </a:lnTo>
                                <a:lnTo>
                                  <a:pt x="78" y="90"/>
                                </a:lnTo>
                                <a:lnTo>
                                  <a:pt x="76" y="90"/>
                                </a:lnTo>
                                <a:lnTo>
                                  <a:pt x="74" y="90"/>
                                </a:lnTo>
                                <a:lnTo>
                                  <a:pt x="61" y="88"/>
                                </a:lnTo>
                                <a:lnTo>
                                  <a:pt x="59" y="88"/>
                                </a:lnTo>
                                <a:lnTo>
                                  <a:pt x="57" y="88"/>
                                </a:lnTo>
                                <a:lnTo>
                                  <a:pt x="55" y="90"/>
                                </a:lnTo>
                                <a:lnTo>
                                  <a:pt x="53" y="90"/>
                                </a:lnTo>
                                <a:lnTo>
                                  <a:pt x="51" y="90"/>
                                </a:lnTo>
                                <a:lnTo>
                                  <a:pt x="15" y="90"/>
                                </a:lnTo>
                                <a:lnTo>
                                  <a:pt x="12" y="90"/>
                                </a:lnTo>
                                <a:lnTo>
                                  <a:pt x="10" y="90"/>
                                </a:lnTo>
                                <a:lnTo>
                                  <a:pt x="8" y="88"/>
                                </a:lnTo>
                                <a:lnTo>
                                  <a:pt x="6" y="88"/>
                                </a:lnTo>
                                <a:lnTo>
                                  <a:pt x="4" y="86"/>
                                </a:lnTo>
                                <a:lnTo>
                                  <a:pt x="2" y="84"/>
                                </a:lnTo>
                                <a:lnTo>
                                  <a:pt x="2" y="82"/>
                                </a:lnTo>
                                <a:lnTo>
                                  <a:pt x="0" y="80"/>
                                </a:lnTo>
                                <a:lnTo>
                                  <a:pt x="0" y="78"/>
                                </a:lnTo>
                                <a:lnTo>
                                  <a:pt x="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2" name="Rectangle 643"/>
                        <wps:cNvSpPr>
                          <a:spLocks noChangeArrowheads="1"/>
                        </wps:cNvSpPr>
                        <wps:spPr bwMode="auto">
                          <a:xfrm>
                            <a:off x="2760300" y="3232711"/>
                            <a:ext cx="17843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LOGAN</w:t>
                              </w:r>
                            </w:p>
                          </w:txbxContent>
                        </wps:txbx>
                        <wps:bodyPr rot="0" vert="horz" wrap="none" lIns="0" tIns="0" rIns="0" bIns="0" anchor="t" anchorCtr="0" upright="1">
                          <a:spAutoFit/>
                        </wps:bodyPr>
                      </wps:wsp>
                      <wps:wsp>
                        <wps:cNvPr id="2873" name="Rectangle 644"/>
                        <wps:cNvSpPr>
                          <a:spLocks noChangeArrowheads="1"/>
                        </wps:cNvSpPr>
                        <wps:spPr bwMode="auto">
                          <a:xfrm>
                            <a:off x="4229100" y="3738213"/>
                            <a:ext cx="18097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EDGAR</w:t>
                              </w:r>
                            </w:p>
                          </w:txbxContent>
                        </wps:txbx>
                        <wps:bodyPr rot="0" vert="horz" wrap="none" lIns="0" tIns="0" rIns="0" bIns="0" anchor="t" anchorCtr="0" upright="1">
                          <a:spAutoFit/>
                        </wps:bodyPr>
                      </wps:wsp>
                      <wps:wsp>
                        <wps:cNvPr id="2874" name="Freeform 645"/>
                        <wps:cNvSpPr>
                          <a:spLocks/>
                        </wps:cNvSpPr>
                        <wps:spPr bwMode="auto">
                          <a:xfrm>
                            <a:off x="4227800" y="3736913"/>
                            <a:ext cx="202500" cy="57800"/>
                          </a:xfrm>
                          <a:custGeom>
                            <a:avLst/>
                            <a:gdLst>
                              <a:gd name="T0" fmla="*/ 0 w 319"/>
                              <a:gd name="T1" fmla="*/ 6350 h 91"/>
                              <a:gd name="T2" fmla="*/ 2540 w 319"/>
                              <a:gd name="T3" fmla="*/ 2540 h 91"/>
                              <a:gd name="T4" fmla="*/ 6350 w 319"/>
                              <a:gd name="T5" fmla="*/ 0 h 91"/>
                              <a:gd name="T6" fmla="*/ 40005 w 319"/>
                              <a:gd name="T7" fmla="*/ 0 h 91"/>
                              <a:gd name="T8" fmla="*/ 43815 w 319"/>
                              <a:gd name="T9" fmla="*/ 1270 h 91"/>
                              <a:gd name="T10" fmla="*/ 61595 w 319"/>
                              <a:gd name="T11" fmla="*/ 0 h 91"/>
                              <a:gd name="T12" fmla="*/ 65405 w 319"/>
                              <a:gd name="T13" fmla="*/ 1270 h 91"/>
                              <a:gd name="T14" fmla="*/ 67945 w 319"/>
                              <a:gd name="T15" fmla="*/ 2540 h 91"/>
                              <a:gd name="T16" fmla="*/ 84455 w 319"/>
                              <a:gd name="T17" fmla="*/ 1270 h 91"/>
                              <a:gd name="T18" fmla="*/ 88265 w 319"/>
                              <a:gd name="T19" fmla="*/ 0 h 91"/>
                              <a:gd name="T20" fmla="*/ 111125 w 319"/>
                              <a:gd name="T21" fmla="*/ 1270 h 91"/>
                              <a:gd name="T22" fmla="*/ 113665 w 319"/>
                              <a:gd name="T23" fmla="*/ 2540 h 91"/>
                              <a:gd name="T24" fmla="*/ 124460 w 319"/>
                              <a:gd name="T25" fmla="*/ 14605 h 91"/>
                              <a:gd name="T26" fmla="*/ 131445 w 319"/>
                              <a:gd name="T27" fmla="*/ 6350 h 91"/>
                              <a:gd name="T28" fmla="*/ 132715 w 319"/>
                              <a:gd name="T29" fmla="*/ 2540 h 91"/>
                              <a:gd name="T30" fmla="*/ 136525 w 319"/>
                              <a:gd name="T31" fmla="*/ 0 h 91"/>
                              <a:gd name="T32" fmla="*/ 148590 w 319"/>
                              <a:gd name="T33" fmla="*/ 0 h 91"/>
                              <a:gd name="T34" fmla="*/ 152400 w 319"/>
                              <a:gd name="T35" fmla="*/ 1270 h 91"/>
                              <a:gd name="T36" fmla="*/ 156845 w 319"/>
                              <a:gd name="T37" fmla="*/ 2540 h 91"/>
                              <a:gd name="T38" fmla="*/ 159385 w 319"/>
                              <a:gd name="T39" fmla="*/ 1270 h 91"/>
                              <a:gd name="T40" fmla="*/ 178435 w 319"/>
                              <a:gd name="T41" fmla="*/ 0 h 91"/>
                              <a:gd name="T42" fmla="*/ 186055 w 319"/>
                              <a:gd name="T43" fmla="*/ 1270 h 91"/>
                              <a:gd name="T44" fmla="*/ 190500 w 319"/>
                              <a:gd name="T45" fmla="*/ 3810 h 91"/>
                              <a:gd name="T46" fmla="*/ 194310 w 319"/>
                              <a:gd name="T47" fmla="*/ 10795 h 91"/>
                              <a:gd name="T48" fmla="*/ 196850 w 319"/>
                              <a:gd name="T49" fmla="*/ 19685 h 91"/>
                              <a:gd name="T50" fmla="*/ 195580 w 319"/>
                              <a:gd name="T51" fmla="*/ 30480 h 91"/>
                              <a:gd name="T52" fmla="*/ 195580 w 319"/>
                              <a:gd name="T53" fmla="*/ 34925 h 91"/>
                              <a:gd name="T54" fmla="*/ 202565 w 319"/>
                              <a:gd name="T55" fmla="*/ 46990 h 91"/>
                              <a:gd name="T56" fmla="*/ 202565 w 319"/>
                              <a:gd name="T57" fmla="*/ 50800 h 91"/>
                              <a:gd name="T58" fmla="*/ 201295 w 319"/>
                              <a:gd name="T59" fmla="*/ 53340 h 91"/>
                              <a:gd name="T60" fmla="*/ 196850 w 319"/>
                              <a:gd name="T61" fmla="*/ 55880 h 91"/>
                              <a:gd name="T62" fmla="*/ 193040 w 319"/>
                              <a:gd name="T63" fmla="*/ 57785 h 91"/>
                              <a:gd name="T64" fmla="*/ 182245 w 319"/>
                              <a:gd name="T65" fmla="*/ 57785 h 91"/>
                              <a:gd name="T66" fmla="*/ 178435 w 319"/>
                              <a:gd name="T67" fmla="*/ 54610 h 91"/>
                              <a:gd name="T68" fmla="*/ 175260 w 319"/>
                              <a:gd name="T69" fmla="*/ 55880 h 91"/>
                              <a:gd name="T70" fmla="*/ 171450 w 319"/>
                              <a:gd name="T71" fmla="*/ 57785 h 91"/>
                              <a:gd name="T72" fmla="*/ 154305 w 319"/>
                              <a:gd name="T73" fmla="*/ 57785 h 91"/>
                              <a:gd name="T74" fmla="*/ 149860 w 319"/>
                              <a:gd name="T75" fmla="*/ 54610 h 91"/>
                              <a:gd name="T76" fmla="*/ 144780 w 319"/>
                              <a:gd name="T77" fmla="*/ 42545 h 91"/>
                              <a:gd name="T78" fmla="*/ 139065 w 319"/>
                              <a:gd name="T79" fmla="*/ 54610 h 91"/>
                              <a:gd name="T80" fmla="*/ 135255 w 319"/>
                              <a:gd name="T81" fmla="*/ 57785 h 91"/>
                              <a:gd name="T82" fmla="*/ 124460 w 319"/>
                              <a:gd name="T83" fmla="*/ 57785 h 91"/>
                              <a:gd name="T84" fmla="*/ 120650 w 319"/>
                              <a:gd name="T85" fmla="*/ 55880 h 91"/>
                              <a:gd name="T86" fmla="*/ 118110 w 319"/>
                              <a:gd name="T87" fmla="*/ 54610 h 91"/>
                              <a:gd name="T88" fmla="*/ 112395 w 319"/>
                              <a:gd name="T89" fmla="*/ 55880 h 91"/>
                              <a:gd name="T90" fmla="*/ 108585 w 319"/>
                              <a:gd name="T91" fmla="*/ 57785 h 91"/>
                              <a:gd name="T92" fmla="*/ 85725 w 319"/>
                              <a:gd name="T93" fmla="*/ 57785 h 91"/>
                              <a:gd name="T94" fmla="*/ 81915 w 319"/>
                              <a:gd name="T95" fmla="*/ 54610 h 91"/>
                              <a:gd name="T96" fmla="*/ 65405 w 319"/>
                              <a:gd name="T97" fmla="*/ 55880 h 91"/>
                              <a:gd name="T98" fmla="*/ 61595 w 319"/>
                              <a:gd name="T99" fmla="*/ 57785 h 91"/>
                              <a:gd name="T100" fmla="*/ 45720 w 319"/>
                              <a:gd name="T101" fmla="*/ 57785 h 91"/>
                              <a:gd name="T102" fmla="*/ 41275 w 319"/>
                              <a:gd name="T103" fmla="*/ 57785 h 91"/>
                              <a:gd name="T104" fmla="*/ 6350 w 319"/>
                              <a:gd name="T105" fmla="*/ 57785 h 91"/>
                              <a:gd name="T106" fmla="*/ 2540 w 319"/>
                              <a:gd name="T107" fmla="*/ 54610 h 91"/>
                              <a:gd name="T108" fmla="*/ 1270 w 319"/>
                              <a:gd name="T109" fmla="*/ 52070 h 91"/>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319" h="91">
                                <a:moveTo>
                                  <a:pt x="0" y="76"/>
                                </a:moveTo>
                                <a:lnTo>
                                  <a:pt x="0" y="15"/>
                                </a:lnTo>
                                <a:lnTo>
                                  <a:pt x="0" y="12"/>
                                </a:lnTo>
                                <a:lnTo>
                                  <a:pt x="0" y="10"/>
                                </a:lnTo>
                                <a:lnTo>
                                  <a:pt x="2" y="8"/>
                                </a:lnTo>
                                <a:lnTo>
                                  <a:pt x="2" y="6"/>
                                </a:lnTo>
                                <a:lnTo>
                                  <a:pt x="4" y="4"/>
                                </a:lnTo>
                                <a:lnTo>
                                  <a:pt x="6" y="2"/>
                                </a:lnTo>
                                <a:lnTo>
                                  <a:pt x="8" y="2"/>
                                </a:lnTo>
                                <a:lnTo>
                                  <a:pt x="10" y="0"/>
                                </a:lnTo>
                                <a:lnTo>
                                  <a:pt x="12" y="0"/>
                                </a:lnTo>
                                <a:lnTo>
                                  <a:pt x="14" y="0"/>
                                </a:lnTo>
                                <a:lnTo>
                                  <a:pt x="63" y="0"/>
                                </a:lnTo>
                                <a:lnTo>
                                  <a:pt x="65" y="0"/>
                                </a:lnTo>
                                <a:lnTo>
                                  <a:pt x="67" y="0"/>
                                </a:lnTo>
                                <a:lnTo>
                                  <a:pt x="69" y="2"/>
                                </a:lnTo>
                                <a:lnTo>
                                  <a:pt x="72" y="0"/>
                                </a:lnTo>
                                <a:lnTo>
                                  <a:pt x="74" y="0"/>
                                </a:lnTo>
                                <a:lnTo>
                                  <a:pt x="76" y="0"/>
                                </a:lnTo>
                                <a:lnTo>
                                  <a:pt x="97" y="0"/>
                                </a:lnTo>
                                <a:lnTo>
                                  <a:pt x="99" y="0"/>
                                </a:lnTo>
                                <a:lnTo>
                                  <a:pt x="101" y="0"/>
                                </a:lnTo>
                                <a:lnTo>
                                  <a:pt x="103" y="2"/>
                                </a:lnTo>
                                <a:lnTo>
                                  <a:pt x="105" y="2"/>
                                </a:lnTo>
                                <a:lnTo>
                                  <a:pt x="107" y="4"/>
                                </a:lnTo>
                                <a:lnTo>
                                  <a:pt x="118" y="15"/>
                                </a:lnTo>
                                <a:lnTo>
                                  <a:pt x="129" y="4"/>
                                </a:lnTo>
                                <a:lnTo>
                                  <a:pt x="131" y="2"/>
                                </a:lnTo>
                                <a:lnTo>
                                  <a:pt x="133" y="2"/>
                                </a:lnTo>
                                <a:lnTo>
                                  <a:pt x="135" y="0"/>
                                </a:lnTo>
                                <a:lnTo>
                                  <a:pt x="137" y="0"/>
                                </a:lnTo>
                                <a:lnTo>
                                  <a:pt x="139" y="0"/>
                                </a:lnTo>
                                <a:lnTo>
                                  <a:pt x="169" y="0"/>
                                </a:lnTo>
                                <a:lnTo>
                                  <a:pt x="171" y="0"/>
                                </a:lnTo>
                                <a:lnTo>
                                  <a:pt x="173" y="0"/>
                                </a:lnTo>
                                <a:lnTo>
                                  <a:pt x="175" y="2"/>
                                </a:lnTo>
                                <a:lnTo>
                                  <a:pt x="177" y="2"/>
                                </a:lnTo>
                                <a:lnTo>
                                  <a:pt x="179" y="4"/>
                                </a:lnTo>
                                <a:lnTo>
                                  <a:pt x="194" y="19"/>
                                </a:lnTo>
                                <a:lnTo>
                                  <a:pt x="196" y="21"/>
                                </a:lnTo>
                                <a:lnTo>
                                  <a:pt x="196" y="23"/>
                                </a:lnTo>
                                <a:lnTo>
                                  <a:pt x="198" y="25"/>
                                </a:lnTo>
                                <a:lnTo>
                                  <a:pt x="198" y="27"/>
                                </a:lnTo>
                                <a:lnTo>
                                  <a:pt x="198" y="29"/>
                                </a:lnTo>
                                <a:lnTo>
                                  <a:pt x="207" y="10"/>
                                </a:lnTo>
                                <a:lnTo>
                                  <a:pt x="207" y="8"/>
                                </a:lnTo>
                                <a:lnTo>
                                  <a:pt x="207" y="6"/>
                                </a:lnTo>
                                <a:lnTo>
                                  <a:pt x="209" y="4"/>
                                </a:lnTo>
                                <a:lnTo>
                                  <a:pt x="211" y="2"/>
                                </a:lnTo>
                                <a:lnTo>
                                  <a:pt x="213" y="2"/>
                                </a:lnTo>
                                <a:lnTo>
                                  <a:pt x="215" y="0"/>
                                </a:lnTo>
                                <a:lnTo>
                                  <a:pt x="217" y="0"/>
                                </a:lnTo>
                                <a:lnTo>
                                  <a:pt x="219" y="0"/>
                                </a:lnTo>
                                <a:lnTo>
                                  <a:pt x="234" y="0"/>
                                </a:lnTo>
                                <a:lnTo>
                                  <a:pt x="236" y="0"/>
                                </a:lnTo>
                                <a:lnTo>
                                  <a:pt x="238" y="0"/>
                                </a:lnTo>
                                <a:lnTo>
                                  <a:pt x="240" y="2"/>
                                </a:lnTo>
                                <a:lnTo>
                                  <a:pt x="243" y="2"/>
                                </a:lnTo>
                                <a:lnTo>
                                  <a:pt x="245" y="4"/>
                                </a:lnTo>
                                <a:lnTo>
                                  <a:pt x="247" y="6"/>
                                </a:lnTo>
                                <a:lnTo>
                                  <a:pt x="247" y="4"/>
                                </a:lnTo>
                                <a:lnTo>
                                  <a:pt x="249" y="2"/>
                                </a:lnTo>
                                <a:lnTo>
                                  <a:pt x="251" y="2"/>
                                </a:lnTo>
                                <a:lnTo>
                                  <a:pt x="253" y="0"/>
                                </a:lnTo>
                                <a:lnTo>
                                  <a:pt x="255" y="0"/>
                                </a:lnTo>
                                <a:lnTo>
                                  <a:pt x="257" y="0"/>
                                </a:lnTo>
                                <a:lnTo>
                                  <a:pt x="281" y="0"/>
                                </a:lnTo>
                                <a:lnTo>
                                  <a:pt x="283" y="0"/>
                                </a:lnTo>
                                <a:lnTo>
                                  <a:pt x="285" y="0"/>
                                </a:lnTo>
                                <a:lnTo>
                                  <a:pt x="293" y="2"/>
                                </a:lnTo>
                                <a:lnTo>
                                  <a:pt x="295" y="4"/>
                                </a:lnTo>
                                <a:lnTo>
                                  <a:pt x="298" y="4"/>
                                </a:lnTo>
                                <a:lnTo>
                                  <a:pt x="300" y="6"/>
                                </a:lnTo>
                                <a:lnTo>
                                  <a:pt x="302" y="8"/>
                                </a:lnTo>
                                <a:lnTo>
                                  <a:pt x="306" y="15"/>
                                </a:lnTo>
                                <a:lnTo>
                                  <a:pt x="306" y="17"/>
                                </a:lnTo>
                                <a:lnTo>
                                  <a:pt x="308" y="19"/>
                                </a:lnTo>
                                <a:lnTo>
                                  <a:pt x="308" y="21"/>
                                </a:lnTo>
                                <a:lnTo>
                                  <a:pt x="310" y="31"/>
                                </a:lnTo>
                                <a:lnTo>
                                  <a:pt x="310" y="34"/>
                                </a:lnTo>
                                <a:lnTo>
                                  <a:pt x="310" y="36"/>
                                </a:lnTo>
                                <a:lnTo>
                                  <a:pt x="308" y="48"/>
                                </a:lnTo>
                                <a:lnTo>
                                  <a:pt x="308" y="50"/>
                                </a:lnTo>
                                <a:lnTo>
                                  <a:pt x="306" y="53"/>
                                </a:lnTo>
                                <a:lnTo>
                                  <a:pt x="308" y="53"/>
                                </a:lnTo>
                                <a:lnTo>
                                  <a:pt x="308" y="55"/>
                                </a:lnTo>
                                <a:lnTo>
                                  <a:pt x="317" y="69"/>
                                </a:lnTo>
                                <a:lnTo>
                                  <a:pt x="319" y="72"/>
                                </a:lnTo>
                                <a:lnTo>
                                  <a:pt x="319" y="74"/>
                                </a:lnTo>
                                <a:lnTo>
                                  <a:pt x="319" y="76"/>
                                </a:lnTo>
                                <a:lnTo>
                                  <a:pt x="319" y="78"/>
                                </a:lnTo>
                                <a:lnTo>
                                  <a:pt x="319" y="80"/>
                                </a:lnTo>
                                <a:lnTo>
                                  <a:pt x="317" y="82"/>
                                </a:lnTo>
                                <a:lnTo>
                                  <a:pt x="317" y="84"/>
                                </a:lnTo>
                                <a:lnTo>
                                  <a:pt x="314" y="86"/>
                                </a:lnTo>
                                <a:lnTo>
                                  <a:pt x="312" y="88"/>
                                </a:lnTo>
                                <a:lnTo>
                                  <a:pt x="310" y="88"/>
                                </a:lnTo>
                                <a:lnTo>
                                  <a:pt x="308" y="91"/>
                                </a:lnTo>
                                <a:lnTo>
                                  <a:pt x="306" y="91"/>
                                </a:lnTo>
                                <a:lnTo>
                                  <a:pt x="304" y="91"/>
                                </a:lnTo>
                                <a:lnTo>
                                  <a:pt x="291" y="91"/>
                                </a:lnTo>
                                <a:lnTo>
                                  <a:pt x="289" y="91"/>
                                </a:lnTo>
                                <a:lnTo>
                                  <a:pt x="287" y="91"/>
                                </a:lnTo>
                                <a:lnTo>
                                  <a:pt x="285" y="88"/>
                                </a:lnTo>
                                <a:lnTo>
                                  <a:pt x="283" y="88"/>
                                </a:lnTo>
                                <a:lnTo>
                                  <a:pt x="281" y="86"/>
                                </a:lnTo>
                                <a:lnTo>
                                  <a:pt x="278" y="88"/>
                                </a:lnTo>
                                <a:lnTo>
                                  <a:pt x="276" y="88"/>
                                </a:lnTo>
                                <a:lnTo>
                                  <a:pt x="274" y="91"/>
                                </a:lnTo>
                                <a:lnTo>
                                  <a:pt x="272" y="91"/>
                                </a:lnTo>
                                <a:lnTo>
                                  <a:pt x="270" y="91"/>
                                </a:lnTo>
                                <a:lnTo>
                                  <a:pt x="257" y="91"/>
                                </a:lnTo>
                                <a:lnTo>
                                  <a:pt x="247" y="91"/>
                                </a:lnTo>
                                <a:lnTo>
                                  <a:pt x="245" y="91"/>
                                </a:lnTo>
                                <a:lnTo>
                                  <a:pt x="243" y="91"/>
                                </a:lnTo>
                                <a:lnTo>
                                  <a:pt x="240" y="88"/>
                                </a:lnTo>
                                <a:lnTo>
                                  <a:pt x="238" y="88"/>
                                </a:lnTo>
                                <a:lnTo>
                                  <a:pt x="236" y="86"/>
                                </a:lnTo>
                                <a:lnTo>
                                  <a:pt x="234" y="84"/>
                                </a:lnTo>
                                <a:lnTo>
                                  <a:pt x="234" y="82"/>
                                </a:lnTo>
                                <a:lnTo>
                                  <a:pt x="228" y="67"/>
                                </a:lnTo>
                                <a:lnTo>
                                  <a:pt x="221" y="82"/>
                                </a:lnTo>
                                <a:lnTo>
                                  <a:pt x="221" y="84"/>
                                </a:lnTo>
                                <a:lnTo>
                                  <a:pt x="219" y="86"/>
                                </a:lnTo>
                                <a:lnTo>
                                  <a:pt x="217" y="88"/>
                                </a:lnTo>
                                <a:lnTo>
                                  <a:pt x="215" y="88"/>
                                </a:lnTo>
                                <a:lnTo>
                                  <a:pt x="213" y="91"/>
                                </a:lnTo>
                                <a:lnTo>
                                  <a:pt x="211" y="91"/>
                                </a:lnTo>
                                <a:lnTo>
                                  <a:pt x="209" y="91"/>
                                </a:lnTo>
                                <a:lnTo>
                                  <a:pt x="196" y="91"/>
                                </a:lnTo>
                                <a:lnTo>
                                  <a:pt x="194" y="91"/>
                                </a:lnTo>
                                <a:lnTo>
                                  <a:pt x="192" y="91"/>
                                </a:lnTo>
                                <a:lnTo>
                                  <a:pt x="190" y="88"/>
                                </a:lnTo>
                                <a:lnTo>
                                  <a:pt x="188" y="88"/>
                                </a:lnTo>
                                <a:lnTo>
                                  <a:pt x="186" y="86"/>
                                </a:lnTo>
                                <a:lnTo>
                                  <a:pt x="183" y="84"/>
                                </a:lnTo>
                                <a:lnTo>
                                  <a:pt x="183" y="82"/>
                                </a:lnTo>
                                <a:lnTo>
                                  <a:pt x="179" y="86"/>
                                </a:lnTo>
                                <a:lnTo>
                                  <a:pt x="177" y="88"/>
                                </a:lnTo>
                                <a:lnTo>
                                  <a:pt x="175" y="88"/>
                                </a:lnTo>
                                <a:lnTo>
                                  <a:pt x="173" y="91"/>
                                </a:lnTo>
                                <a:lnTo>
                                  <a:pt x="171" y="91"/>
                                </a:lnTo>
                                <a:lnTo>
                                  <a:pt x="169" y="91"/>
                                </a:lnTo>
                                <a:lnTo>
                                  <a:pt x="139" y="91"/>
                                </a:lnTo>
                                <a:lnTo>
                                  <a:pt x="137" y="91"/>
                                </a:lnTo>
                                <a:lnTo>
                                  <a:pt x="135" y="91"/>
                                </a:lnTo>
                                <a:lnTo>
                                  <a:pt x="133" y="88"/>
                                </a:lnTo>
                                <a:lnTo>
                                  <a:pt x="131" y="88"/>
                                </a:lnTo>
                                <a:lnTo>
                                  <a:pt x="129" y="86"/>
                                </a:lnTo>
                                <a:lnTo>
                                  <a:pt x="118" y="76"/>
                                </a:lnTo>
                                <a:lnTo>
                                  <a:pt x="107" y="86"/>
                                </a:lnTo>
                                <a:lnTo>
                                  <a:pt x="105" y="88"/>
                                </a:lnTo>
                                <a:lnTo>
                                  <a:pt x="103" y="88"/>
                                </a:lnTo>
                                <a:lnTo>
                                  <a:pt x="101" y="91"/>
                                </a:lnTo>
                                <a:lnTo>
                                  <a:pt x="99" y="91"/>
                                </a:lnTo>
                                <a:lnTo>
                                  <a:pt x="97" y="91"/>
                                </a:lnTo>
                                <a:lnTo>
                                  <a:pt x="76" y="91"/>
                                </a:lnTo>
                                <a:lnTo>
                                  <a:pt x="74" y="91"/>
                                </a:lnTo>
                                <a:lnTo>
                                  <a:pt x="72" y="91"/>
                                </a:lnTo>
                                <a:lnTo>
                                  <a:pt x="69" y="88"/>
                                </a:lnTo>
                                <a:lnTo>
                                  <a:pt x="67" y="91"/>
                                </a:lnTo>
                                <a:lnTo>
                                  <a:pt x="65" y="91"/>
                                </a:lnTo>
                                <a:lnTo>
                                  <a:pt x="63" y="91"/>
                                </a:lnTo>
                                <a:lnTo>
                                  <a:pt x="14" y="91"/>
                                </a:lnTo>
                                <a:lnTo>
                                  <a:pt x="12" y="91"/>
                                </a:lnTo>
                                <a:lnTo>
                                  <a:pt x="10" y="91"/>
                                </a:lnTo>
                                <a:lnTo>
                                  <a:pt x="8" y="88"/>
                                </a:lnTo>
                                <a:lnTo>
                                  <a:pt x="6" y="88"/>
                                </a:lnTo>
                                <a:lnTo>
                                  <a:pt x="4" y="86"/>
                                </a:lnTo>
                                <a:lnTo>
                                  <a:pt x="2" y="84"/>
                                </a:lnTo>
                                <a:lnTo>
                                  <a:pt x="2" y="82"/>
                                </a:lnTo>
                                <a:lnTo>
                                  <a:pt x="0" y="80"/>
                                </a:lnTo>
                                <a:lnTo>
                                  <a:pt x="0" y="78"/>
                                </a:lnTo>
                                <a:lnTo>
                                  <a:pt x="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5" name="Rectangle 646"/>
                        <wps:cNvSpPr>
                          <a:spLocks noChangeArrowheads="1"/>
                        </wps:cNvSpPr>
                        <wps:spPr bwMode="auto">
                          <a:xfrm>
                            <a:off x="4229100" y="3738213"/>
                            <a:ext cx="18097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EDGAR</w:t>
                              </w:r>
                            </w:p>
                          </w:txbxContent>
                        </wps:txbx>
                        <wps:bodyPr rot="0" vert="horz" wrap="none" lIns="0" tIns="0" rIns="0" bIns="0" anchor="t" anchorCtr="0" upright="1">
                          <a:spAutoFit/>
                        </wps:bodyPr>
                      </wps:wsp>
                      <wps:wsp>
                        <wps:cNvPr id="2876" name="Rectangle 647"/>
                        <wps:cNvSpPr>
                          <a:spLocks noChangeArrowheads="1"/>
                        </wps:cNvSpPr>
                        <wps:spPr bwMode="auto">
                          <a:xfrm>
                            <a:off x="3594700" y="4829117"/>
                            <a:ext cx="13271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CLAY</w:t>
                              </w:r>
                            </w:p>
                          </w:txbxContent>
                        </wps:txbx>
                        <wps:bodyPr rot="0" vert="horz" wrap="none" lIns="0" tIns="0" rIns="0" bIns="0" anchor="t" anchorCtr="0" upright="1">
                          <a:spAutoFit/>
                        </wps:bodyPr>
                      </wps:wsp>
                      <wps:wsp>
                        <wps:cNvPr id="2877" name="Freeform 648"/>
                        <wps:cNvSpPr>
                          <a:spLocks noEditPoints="1"/>
                        </wps:cNvSpPr>
                        <wps:spPr bwMode="auto">
                          <a:xfrm>
                            <a:off x="3585200" y="4827217"/>
                            <a:ext cx="166300" cy="57800"/>
                          </a:xfrm>
                          <a:custGeom>
                            <a:avLst/>
                            <a:gdLst>
                              <a:gd name="T0" fmla="*/ 0 w 262"/>
                              <a:gd name="T1" fmla="*/ 28575 h 91"/>
                              <a:gd name="T2" fmla="*/ 3810 w 262"/>
                              <a:gd name="T3" fmla="*/ 15240 h 91"/>
                              <a:gd name="T4" fmla="*/ 10795 w 262"/>
                              <a:gd name="T5" fmla="*/ 5715 h 91"/>
                              <a:gd name="T6" fmla="*/ 14605 w 262"/>
                              <a:gd name="T7" fmla="*/ 3175 h 91"/>
                              <a:gd name="T8" fmla="*/ 25400 w 262"/>
                              <a:gd name="T9" fmla="*/ 0 h 91"/>
                              <a:gd name="T10" fmla="*/ 40005 w 262"/>
                              <a:gd name="T11" fmla="*/ 5715 h 91"/>
                              <a:gd name="T12" fmla="*/ 43180 w 262"/>
                              <a:gd name="T13" fmla="*/ 6985 h 91"/>
                              <a:gd name="T14" fmla="*/ 46990 w 262"/>
                              <a:gd name="T15" fmla="*/ 9525 h 91"/>
                              <a:gd name="T16" fmla="*/ 48260 w 262"/>
                              <a:gd name="T17" fmla="*/ 5715 h 91"/>
                              <a:gd name="T18" fmla="*/ 50800 w 262"/>
                              <a:gd name="T19" fmla="*/ 1270 h 91"/>
                              <a:gd name="T20" fmla="*/ 55245 w 262"/>
                              <a:gd name="T21" fmla="*/ 0 h 91"/>
                              <a:gd name="T22" fmla="*/ 65405 w 262"/>
                              <a:gd name="T23" fmla="*/ 0 h 91"/>
                              <a:gd name="T24" fmla="*/ 69850 w 262"/>
                              <a:gd name="T25" fmla="*/ 1270 h 91"/>
                              <a:gd name="T26" fmla="*/ 72390 w 262"/>
                              <a:gd name="T27" fmla="*/ 5715 h 91"/>
                              <a:gd name="T28" fmla="*/ 73660 w 262"/>
                              <a:gd name="T29" fmla="*/ 9525 h 91"/>
                              <a:gd name="T30" fmla="*/ 85725 w 262"/>
                              <a:gd name="T31" fmla="*/ 4445 h 91"/>
                              <a:gd name="T32" fmla="*/ 90170 w 262"/>
                              <a:gd name="T33" fmla="*/ 1270 h 91"/>
                              <a:gd name="T34" fmla="*/ 93980 w 262"/>
                              <a:gd name="T35" fmla="*/ 0 h 91"/>
                              <a:gd name="T36" fmla="*/ 106045 w 262"/>
                              <a:gd name="T37" fmla="*/ 0 h 91"/>
                              <a:gd name="T38" fmla="*/ 109855 w 262"/>
                              <a:gd name="T39" fmla="*/ 3175 h 91"/>
                              <a:gd name="T40" fmla="*/ 112395 w 262"/>
                              <a:gd name="T41" fmla="*/ 1270 h 91"/>
                              <a:gd name="T42" fmla="*/ 116840 w 262"/>
                              <a:gd name="T43" fmla="*/ 0 h 91"/>
                              <a:gd name="T44" fmla="*/ 126365 w 262"/>
                              <a:gd name="T45" fmla="*/ 0 h 91"/>
                              <a:gd name="T46" fmla="*/ 130175 w 262"/>
                              <a:gd name="T47" fmla="*/ 1270 h 91"/>
                              <a:gd name="T48" fmla="*/ 136525 w 262"/>
                              <a:gd name="T49" fmla="*/ 10795 h 91"/>
                              <a:gd name="T50" fmla="*/ 143510 w 262"/>
                              <a:gd name="T51" fmla="*/ 1270 h 91"/>
                              <a:gd name="T52" fmla="*/ 147320 w 262"/>
                              <a:gd name="T53" fmla="*/ 0 h 91"/>
                              <a:gd name="T54" fmla="*/ 158115 w 262"/>
                              <a:gd name="T55" fmla="*/ 0 h 91"/>
                              <a:gd name="T56" fmla="*/ 162560 w 262"/>
                              <a:gd name="T57" fmla="*/ 1270 h 91"/>
                              <a:gd name="T58" fmla="*/ 165100 w 262"/>
                              <a:gd name="T59" fmla="*/ 5715 h 91"/>
                              <a:gd name="T60" fmla="*/ 166370 w 262"/>
                              <a:gd name="T61" fmla="*/ 9525 h 91"/>
                              <a:gd name="T62" fmla="*/ 165100 w 262"/>
                              <a:gd name="T63" fmla="*/ 13335 h 91"/>
                              <a:gd name="T64" fmla="*/ 150495 w 262"/>
                              <a:gd name="T65" fmla="*/ 48260 h 91"/>
                              <a:gd name="T66" fmla="*/ 148590 w 262"/>
                              <a:gd name="T67" fmla="*/ 52705 h 91"/>
                              <a:gd name="T68" fmla="*/ 146050 w 262"/>
                              <a:gd name="T69" fmla="*/ 56515 h 91"/>
                              <a:gd name="T70" fmla="*/ 142240 w 262"/>
                              <a:gd name="T71" fmla="*/ 57785 h 91"/>
                              <a:gd name="T72" fmla="*/ 130175 w 262"/>
                              <a:gd name="T73" fmla="*/ 57785 h 91"/>
                              <a:gd name="T74" fmla="*/ 126365 w 262"/>
                              <a:gd name="T75" fmla="*/ 55245 h 91"/>
                              <a:gd name="T76" fmla="*/ 123190 w 262"/>
                              <a:gd name="T77" fmla="*/ 56515 h 91"/>
                              <a:gd name="T78" fmla="*/ 120650 w 262"/>
                              <a:gd name="T79" fmla="*/ 57785 h 91"/>
                              <a:gd name="T80" fmla="*/ 108585 w 262"/>
                              <a:gd name="T81" fmla="*/ 57785 h 91"/>
                              <a:gd name="T82" fmla="*/ 104775 w 262"/>
                              <a:gd name="T83" fmla="*/ 56515 h 91"/>
                              <a:gd name="T84" fmla="*/ 102235 w 262"/>
                              <a:gd name="T85" fmla="*/ 52705 h 91"/>
                              <a:gd name="T86" fmla="*/ 95250 w 262"/>
                              <a:gd name="T87" fmla="*/ 52705 h 91"/>
                              <a:gd name="T88" fmla="*/ 92710 w 262"/>
                              <a:gd name="T89" fmla="*/ 56515 h 91"/>
                              <a:gd name="T90" fmla="*/ 88265 w 262"/>
                              <a:gd name="T91" fmla="*/ 57785 h 91"/>
                              <a:gd name="T92" fmla="*/ 55245 w 262"/>
                              <a:gd name="T93" fmla="*/ 57785 h 91"/>
                              <a:gd name="T94" fmla="*/ 50800 w 262"/>
                              <a:gd name="T95" fmla="*/ 56515 h 91"/>
                              <a:gd name="T96" fmla="*/ 48260 w 262"/>
                              <a:gd name="T97" fmla="*/ 52705 h 91"/>
                              <a:gd name="T98" fmla="*/ 46990 w 262"/>
                              <a:gd name="T99" fmla="*/ 48260 h 91"/>
                              <a:gd name="T100" fmla="*/ 41275 w 262"/>
                              <a:gd name="T101" fmla="*/ 52705 h 91"/>
                              <a:gd name="T102" fmla="*/ 38735 w 262"/>
                              <a:gd name="T103" fmla="*/ 53975 h 91"/>
                              <a:gd name="T104" fmla="*/ 25400 w 262"/>
                              <a:gd name="T105" fmla="*/ 57785 h 91"/>
                              <a:gd name="T106" fmla="*/ 14605 w 262"/>
                              <a:gd name="T107" fmla="*/ 56515 h 91"/>
                              <a:gd name="T108" fmla="*/ 10795 w 262"/>
                              <a:gd name="T109" fmla="*/ 53975 h 91"/>
                              <a:gd name="T110" fmla="*/ 3810 w 262"/>
                              <a:gd name="T111" fmla="*/ 43180 h 91"/>
                              <a:gd name="T112" fmla="*/ 0 w 262"/>
                              <a:gd name="T113" fmla="*/ 32385 h 91"/>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62" h="91">
                                <a:moveTo>
                                  <a:pt x="0" y="49"/>
                                </a:moveTo>
                                <a:lnTo>
                                  <a:pt x="0" y="49"/>
                                </a:lnTo>
                                <a:lnTo>
                                  <a:pt x="0" y="47"/>
                                </a:lnTo>
                                <a:lnTo>
                                  <a:pt x="0" y="45"/>
                                </a:lnTo>
                                <a:lnTo>
                                  <a:pt x="0" y="43"/>
                                </a:lnTo>
                                <a:lnTo>
                                  <a:pt x="4" y="26"/>
                                </a:lnTo>
                                <a:lnTo>
                                  <a:pt x="6" y="24"/>
                                </a:lnTo>
                                <a:lnTo>
                                  <a:pt x="6" y="21"/>
                                </a:lnTo>
                                <a:lnTo>
                                  <a:pt x="8" y="21"/>
                                </a:lnTo>
                                <a:lnTo>
                                  <a:pt x="17" y="11"/>
                                </a:lnTo>
                                <a:lnTo>
                                  <a:pt x="17" y="9"/>
                                </a:lnTo>
                                <a:lnTo>
                                  <a:pt x="19" y="7"/>
                                </a:lnTo>
                                <a:lnTo>
                                  <a:pt x="21" y="7"/>
                                </a:lnTo>
                                <a:lnTo>
                                  <a:pt x="23" y="5"/>
                                </a:lnTo>
                                <a:lnTo>
                                  <a:pt x="36" y="0"/>
                                </a:lnTo>
                                <a:lnTo>
                                  <a:pt x="38" y="0"/>
                                </a:lnTo>
                                <a:lnTo>
                                  <a:pt x="40" y="0"/>
                                </a:lnTo>
                                <a:lnTo>
                                  <a:pt x="42" y="0"/>
                                </a:lnTo>
                                <a:lnTo>
                                  <a:pt x="44" y="0"/>
                                </a:lnTo>
                                <a:lnTo>
                                  <a:pt x="61" y="7"/>
                                </a:lnTo>
                                <a:lnTo>
                                  <a:pt x="63" y="9"/>
                                </a:lnTo>
                                <a:lnTo>
                                  <a:pt x="65" y="9"/>
                                </a:lnTo>
                                <a:lnTo>
                                  <a:pt x="68" y="11"/>
                                </a:lnTo>
                                <a:lnTo>
                                  <a:pt x="70" y="13"/>
                                </a:lnTo>
                                <a:lnTo>
                                  <a:pt x="70" y="15"/>
                                </a:lnTo>
                                <a:lnTo>
                                  <a:pt x="74" y="24"/>
                                </a:lnTo>
                                <a:lnTo>
                                  <a:pt x="74" y="15"/>
                                </a:lnTo>
                                <a:lnTo>
                                  <a:pt x="74" y="13"/>
                                </a:lnTo>
                                <a:lnTo>
                                  <a:pt x="74" y="11"/>
                                </a:lnTo>
                                <a:lnTo>
                                  <a:pt x="76" y="9"/>
                                </a:lnTo>
                                <a:lnTo>
                                  <a:pt x="76" y="7"/>
                                </a:lnTo>
                                <a:lnTo>
                                  <a:pt x="78" y="5"/>
                                </a:lnTo>
                                <a:lnTo>
                                  <a:pt x="80" y="2"/>
                                </a:lnTo>
                                <a:lnTo>
                                  <a:pt x="82" y="2"/>
                                </a:lnTo>
                                <a:lnTo>
                                  <a:pt x="84" y="0"/>
                                </a:lnTo>
                                <a:lnTo>
                                  <a:pt x="87" y="0"/>
                                </a:lnTo>
                                <a:lnTo>
                                  <a:pt x="89" y="0"/>
                                </a:lnTo>
                                <a:lnTo>
                                  <a:pt x="101" y="0"/>
                                </a:lnTo>
                                <a:lnTo>
                                  <a:pt x="103" y="0"/>
                                </a:lnTo>
                                <a:lnTo>
                                  <a:pt x="106" y="0"/>
                                </a:lnTo>
                                <a:lnTo>
                                  <a:pt x="108" y="2"/>
                                </a:lnTo>
                                <a:lnTo>
                                  <a:pt x="110" y="2"/>
                                </a:lnTo>
                                <a:lnTo>
                                  <a:pt x="112" y="5"/>
                                </a:lnTo>
                                <a:lnTo>
                                  <a:pt x="114" y="7"/>
                                </a:lnTo>
                                <a:lnTo>
                                  <a:pt x="114" y="9"/>
                                </a:lnTo>
                                <a:lnTo>
                                  <a:pt x="116" y="11"/>
                                </a:lnTo>
                                <a:lnTo>
                                  <a:pt x="116" y="13"/>
                                </a:lnTo>
                                <a:lnTo>
                                  <a:pt x="116" y="15"/>
                                </a:lnTo>
                                <a:lnTo>
                                  <a:pt x="116" y="49"/>
                                </a:lnTo>
                                <a:lnTo>
                                  <a:pt x="118" y="49"/>
                                </a:lnTo>
                                <a:lnTo>
                                  <a:pt x="135" y="11"/>
                                </a:lnTo>
                                <a:lnTo>
                                  <a:pt x="135" y="9"/>
                                </a:lnTo>
                                <a:lnTo>
                                  <a:pt x="135" y="7"/>
                                </a:lnTo>
                                <a:lnTo>
                                  <a:pt x="137" y="5"/>
                                </a:lnTo>
                                <a:lnTo>
                                  <a:pt x="139" y="2"/>
                                </a:lnTo>
                                <a:lnTo>
                                  <a:pt x="142" y="2"/>
                                </a:lnTo>
                                <a:lnTo>
                                  <a:pt x="144" y="0"/>
                                </a:lnTo>
                                <a:lnTo>
                                  <a:pt x="146" y="0"/>
                                </a:lnTo>
                                <a:lnTo>
                                  <a:pt x="148" y="0"/>
                                </a:lnTo>
                                <a:lnTo>
                                  <a:pt x="163" y="0"/>
                                </a:lnTo>
                                <a:lnTo>
                                  <a:pt x="165" y="0"/>
                                </a:lnTo>
                                <a:lnTo>
                                  <a:pt x="167" y="0"/>
                                </a:lnTo>
                                <a:lnTo>
                                  <a:pt x="169" y="2"/>
                                </a:lnTo>
                                <a:lnTo>
                                  <a:pt x="171" y="2"/>
                                </a:lnTo>
                                <a:lnTo>
                                  <a:pt x="173" y="5"/>
                                </a:lnTo>
                                <a:lnTo>
                                  <a:pt x="173" y="7"/>
                                </a:lnTo>
                                <a:lnTo>
                                  <a:pt x="175" y="5"/>
                                </a:lnTo>
                                <a:lnTo>
                                  <a:pt x="177" y="2"/>
                                </a:lnTo>
                                <a:lnTo>
                                  <a:pt x="180" y="2"/>
                                </a:lnTo>
                                <a:lnTo>
                                  <a:pt x="182" y="0"/>
                                </a:lnTo>
                                <a:lnTo>
                                  <a:pt x="184" y="0"/>
                                </a:lnTo>
                                <a:lnTo>
                                  <a:pt x="186" y="0"/>
                                </a:lnTo>
                                <a:lnTo>
                                  <a:pt x="196" y="0"/>
                                </a:lnTo>
                                <a:lnTo>
                                  <a:pt x="199" y="0"/>
                                </a:lnTo>
                                <a:lnTo>
                                  <a:pt x="201" y="0"/>
                                </a:lnTo>
                                <a:lnTo>
                                  <a:pt x="203" y="2"/>
                                </a:lnTo>
                                <a:lnTo>
                                  <a:pt x="205" y="2"/>
                                </a:lnTo>
                                <a:lnTo>
                                  <a:pt x="207" y="5"/>
                                </a:lnTo>
                                <a:lnTo>
                                  <a:pt x="209" y="7"/>
                                </a:lnTo>
                                <a:lnTo>
                                  <a:pt x="215" y="17"/>
                                </a:lnTo>
                                <a:lnTo>
                                  <a:pt x="222" y="7"/>
                                </a:lnTo>
                                <a:lnTo>
                                  <a:pt x="224" y="5"/>
                                </a:lnTo>
                                <a:lnTo>
                                  <a:pt x="226" y="2"/>
                                </a:lnTo>
                                <a:lnTo>
                                  <a:pt x="228" y="2"/>
                                </a:lnTo>
                                <a:lnTo>
                                  <a:pt x="230" y="0"/>
                                </a:lnTo>
                                <a:lnTo>
                                  <a:pt x="232" y="0"/>
                                </a:lnTo>
                                <a:lnTo>
                                  <a:pt x="234" y="0"/>
                                </a:lnTo>
                                <a:lnTo>
                                  <a:pt x="247" y="0"/>
                                </a:lnTo>
                                <a:lnTo>
                                  <a:pt x="249" y="0"/>
                                </a:lnTo>
                                <a:lnTo>
                                  <a:pt x="251" y="0"/>
                                </a:lnTo>
                                <a:lnTo>
                                  <a:pt x="253" y="2"/>
                                </a:lnTo>
                                <a:lnTo>
                                  <a:pt x="256" y="2"/>
                                </a:lnTo>
                                <a:lnTo>
                                  <a:pt x="258" y="5"/>
                                </a:lnTo>
                                <a:lnTo>
                                  <a:pt x="260" y="7"/>
                                </a:lnTo>
                                <a:lnTo>
                                  <a:pt x="260" y="9"/>
                                </a:lnTo>
                                <a:lnTo>
                                  <a:pt x="262" y="11"/>
                                </a:lnTo>
                                <a:lnTo>
                                  <a:pt x="262" y="13"/>
                                </a:lnTo>
                                <a:lnTo>
                                  <a:pt x="262" y="15"/>
                                </a:lnTo>
                                <a:lnTo>
                                  <a:pt x="262" y="17"/>
                                </a:lnTo>
                                <a:lnTo>
                                  <a:pt x="262" y="19"/>
                                </a:lnTo>
                                <a:lnTo>
                                  <a:pt x="260" y="21"/>
                                </a:lnTo>
                                <a:lnTo>
                                  <a:pt x="260" y="24"/>
                                </a:lnTo>
                                <a:lnTo>
                                  <a:pt x="237" y="55"/>
                                </a:lnTo>
                                <a:lnTo>
                                  <a:pt x="237" y="76"/>
                                </a:lnTo>
                                <a:lnTo>
                                  <a:pt x="237" y="78"/>
                                </a:lnTo>
                                <a:lnTo>
                                  <a:pt x="237" y="81"/>
                                </a:lnTo>
                                <a:lnTo>
                                  <a:pt x="234" y="83"/>
                                </a:lnTo>
                                <a:lnTo>
                                  <a:pt x="234" y="85"/>
                                </a:lnTo>
                                <a:lnTo>
                                  <a:pt x="232" y="87"/>
                                </a:lnTo>
                                <a:lnTo>
                                  <a:pt x="230" y="89"/>
                                </a:lnTo>
                                <a:lnTo>
                                  <a:pt x="228" y="89"/>
                                </a:lnTo>
                                <a:lnTo>
                                  <a:pt x="226" y="91"/>
                                </a:lnTo>
                                <a:lnTo>
                                  <a:pt x="224" y="91"/>
                                </a:lnTo>
                                <a:lnTo>
                                  <a:pt x="222" y="91"/>
                                </a:lnTo>
                                <a:lnTo>
                                  <a:pt x="209" y="91"/>
                                </a:lnTo>
                                <a:lnTo>
                                  <a:pt x="207" y="91"/>
                                </a:lnTo>
                                <a:lnTo>
                                  <a:pt x="205" y="91"/>
                                </a:lnTo>
                                <a:lnTo>
                                  <a:pt x="203" y="89"/>
                                </a:lnTo>
                                <a:lnTo>
                                  <a:pt x="201" y="89"/>
                                </a:lnTo>
                                <a:lnTo>
                                  <a:pt x="199" y="87"/>
                                </a:lnTo>
                                <a:lnTo>
                                  <a:pt x="199" y="85"/>
                                </a:lnTo>
                                <a:lnTo>
                                  <a:pt x="196" y="87"/>
                                </a:lnTo>
                                <a:lnTo>
                                  <a:pt x="194" y="89"/>
                                </a:lnTo>
                                <a:lnTo>
                                  <a:pt x="192" y="89"/>
                                </a:lnTo>
                                <a:lnTo>
                                  <a:pt x="190" y="91"/>
                                </a:lnTo>
                                <a:lnTo>
                                  <a:pt x="188" y="91"/>
                                </a:lnTo>
                                <a:lnTo>
                                  <a:pt x="186" y="91"/>
                                </a:lnTo>
                                <a:lnTo>
                                  <a:pt x="173" y="91"/>
                                </a:lnTo>
                                <a:lnTo>
                                  <a:pt x="171" y="91"/>
                                </a:lnTo>
                                <a:lnTo>
                                  <a:pt x="169" y="91"/>
                                </a:lnTo>
                                <a:lnTo>
                                  <a:pt x="167" y="89"/>
                                </a:lnTo>
                                <a:lnTo>
                                  <a:pt x="165" y="89"/>
                                </a:lnTo>
                                <a:lnTo>
                                  <a:pt x="163" y="87"/>
                                </a:lnTo>
                                <a:lnTo>
                                  <a:pt x="161" y="85"/>
                                </a:lnTo>
                                <a:lnTo>
                                  <a:pt x="161" y="83"/>
                                </a:lnTo>
                                <a:lnTo>
                                  <a:pt x="158" y="81"/>
                                </a:lnTo>
                                <a:lnTo>
                                  <a:pt x="154" y="70"/>
                                </a:lnTo>
                                <a:lnTo>
                                  <a:pt x="152" y="81"/>
                                </a:lnTo>
                                <a:lnTo>
                                  <a:pt x="150" y="83"/>
                                </a:lnTo>
                                <a:lnTo>
                                  <a:pt x="150" y="85"/>
                                </a:lnTo>
                                <a:lnTo>
                                  <a:pt x="148" y="87"/>
                                </a:lnTo>
                                <a:lnTo>
                                  <a:pt x="146" y="89"/>
                                </a:lnTo>
                                <a:lnTo>
                                  <a:pt x="144" y="89"/>
                                </a:lnTo>
                                <a:lnTo>
                                  <a:pt x="142" y="91"/>
                                </a:lnTo>
                                <a:lnTo>
                                  <a:pt x="139" y="91"/>
                                </a:lnTo>
                                <a:lnTo>
                                  <a:pt x="137" y="91"/>
                                </a:lnTo>
                                <a:lnTo>
                                  <a:pt x="125" y="91"/>
                                </a:lnTo>
                                <a:lnTo>
                                  <a:pt x="89" y="91"/>
                                </a:lnTo>
                                <a:lnTo>
                                  <a:pt x="87" y="91"/>
                                </a:lnTo>
                                <a:lnTo>
                                  <a:pt x="84" y="91"/>
                                </a:lnTo>
                                <a:lnTo>
                                  <a:pt x="82" y="89"/>
                                </a:lnTo>
                                <a:lnTo>
                                  <a:pt x="80" y="89"/>
                                </a:lnTo>
                                <a:lnTo>
                                  <a:pt x="78" y="87"/>
                                </a:lnTo>
                                <a:lnTo>
                                  <a:pt x="76" y="85"/>
                                </a:lnTo>
                                <a:lnTo>
                                  <a:pt x="76" y="83"/>
                                </a:lnTo>
                                <a:lnTo>
                                  <a:pt x="74" y="81"/>
                                </a:lnTo>
                                <a:lnTo>
                                  <a:pt x="74" y="78"/>
                                </a:lnTo>
                                <a:lnTo>
                                  <a:pt x="74" y="76"/>
                                </a:lnTo>
                                <a:lnTo>
                                  <a:pt x="74" y="66"/>
                                </a:lnTo>
                                <a:lnTo>
                                  <a:pt x="68" y="78"/>
                                </a:lnTo>
                                <a:lnTo>
                                  <a:pt x="68" y="81"/>
                                </a:lnTo>
                                <a:lnTo>
                                  <a:pt x="65" y="83"/>
                                </a:lnTo>
                                <a:lnTo>
                                  <a:pt x="63" y="85"/>
                                </a:lnTo>
                                <a:lnTo>
                                  <a:pt x="61" y="85"/>
                                </a:lnTo>
                                <a:lnTo>
                                  <a:pt x="59" y="87"/>
                                </a:lnTo>
                                <a:lnTo>
                                  <a:pt x="44" y="91"/>
                                </a:lnTo>
                                <a:lnTo>
                                  <a:pt x="42" y="91"/>
                                </a:lnTo>
                                <a:lnTo>
                                  <a:pt x="40" y="91"/>
                                </a:lnTo>
                                <a:lnTo>
                                  <a:pt x="38" y="91"/>
                                </a:lnTo>
                                <a:lnTo>
                                  <a:pt x="25" y="89"/>
                                </a:lnTo>
                                <a:lnTo>
                                  <a:pt x="23" y="89"/>
                                </a:lnTo>
                                <a:lnTo>
                                  <a:pt x="21" y="87"/>
                                </a:lnTo>
                                <a:lnTo>
                                  <a:pt x="19" y="87"/>
                                </a:lnTo>
                                <a:lnTo>
                                  <a:pt x="17" y="85"/>
                                </a:lnTo>
                                <a:lnTo>
                                  <a:pt x="15" y="83"/>
                                </a:lnTo>
                                <a:lnTo>
                                  <a:pt x="6" y="70"/>
                                </a:lnTo>
                                <a:lnTo>
                                  <a:pt x="6" y="68"/>
                                </a:lnTo>
                                <a:lnTo>
                                  <a:pt x="4" y="66"/>
                                </a:lnTo>
                                <a:lnTo>
                                  <a:pt x="0" y="51"/>
                                </a:lnTo>
                                <a:lnTo>
                                  <a:pt x="0" y="49"/>
                                </a:lnTo>
                                <a:close/>
                                <a:moveTo>
                                  <a:pt x="192" y="53"/>
                                </a:moveTo>
                                <a:lnTo>
                                  <a:pt x="194" y="57"/>
                                </a:lnTo>
                                <a:lnTo>
                                  <a:pt x="194" y="55"/>
                                </a:lnTo>
                                <a:lnTo>
                                  <a:pt x="192" y="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8" name="Rectangle 649"/>
                        <wps:cNvSpPr>
                          <a:spLocks noChangeArrowheads="1"/>
                        </wps:cNvSpPr>
                        <wps:spPr bwMode="auto">
                          <a:xfrm>
                            <a:off x="3594700" y="4829117"/>
                            <a:ext cx="13271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CLAY</w:t>
                              </w:r>
                            </w:p>
                          </w:txbxContent>
                        </wps:txbx>
                        <wps:bodyPr rot="0" vert="horz" wrap="none" lIns="0" tIns="0" rIns="0" bIns="0" anchor="t" anchorCtr="0" upright="1">
                          <a:spAutoFit/>
                        </wps:bodyPr>
                      </wps:wsp>
                      <wps:wsp>
                        <wps:cNvPr id="2879" name="Rectangle 650"/>
                        <wps:cNvSpPr>
                          <a:spLocks noChangeArrowheads="1"/>
                        </wps:cNvSpPr>
                        <wps:spPr bwMode="auto">
                          <a:xfrm>
                            <a:off x="3740700" y="3201611"/>
                            <a:ext cx="30797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CHAMPAIGN</w:t>
                              </w:r>
                            </w:p>
                          </w:txbxContent>
                        </wps:txbx>
                        <wps:bodyPr rot="0" vert="horz" wrap="none" lIns="0" tIns="0" rIns="0" bIns="0" anchor="t" anchorCtr="0" upright="1">
                          <a:spAutoFit/>
                        </wps:bodyPr>
                      </wps:wsp>
                      <wpg:wgp>
                        <wpg:cNvPr id="2880" name="Group 651"/>
                        <wpg:cNvGrpSpPr>
                          <a:grpSpLocks/>
                        </wpg:cNvGrpSpPr>
                        <wpg:grpSpPr bwMode="auto">
                          <a:xfrm>
                            <a:off x="1103600" y="493302"/>
                            <a:ext cx="3370600" cy="5882720"/>
                            <a:chOff x="1738" y="777"/>
                            <a:chExt cx="5308" cy="9264"/>
                          </a:xfrm>
                        </wpg:grpSpPr>
                        <wps:wsp>
                          <wps:cNvPr id="2881" name="Freeform 652"/>
                          <wps:cNvSpPr>
                            <a:spLocks/>
                          </wps:cNvSpPr>
                          <wps:spPr bwMode="auto">
                            <a:xfrm>
                              <a:off x="5846" y="4895"/>
                              <a:ext cx="541" cy="91"/>
                            </a:xfrm>
                            <a:custGeom>
                              <a:avLst/>
                              <a:gdLst>
                                <a:gd name="T0" fmla="*/ 5 w 541"/>
                                <a:gd name="T1" fmla="*/ 21 h 91"/>
                                <a:gd name="T2" fmla="*/ 36 w 541"/>
                                <a:gd name="T3" fmla="*/ 0 h 91"/>
                                <a:gd name="T4" fmla="*/ 62 w 541"/>
                                <a:gd name="T5" fmla="*/ 8 h 91"/>
                                <a:gd name="T6" fmla="*/ 72 w 541"/>
                                <a:gd name="T7" fmla="*/ 15 h 91"/>
                                <a:gd name="T8" fmla="*/ 78 w 541"/>
                                <a:gd name="T9" fmla="*/ 2 h 91"/>
                                <a:gd name="T10" fmla="*/ 102 w 541"/>
                                <a:gd name="T11" fmla="*/ 0 h 91"/>
                                <a:gd name="T12" fmla="*/ 125 w 541"/>
                                <a:gd name="T13" fmla="*/ 0 h 91"/>
                                <a:gd name="T14" fmla="*/ 138 w 541"/>
                                <a:gd name="T15" fmla="*/ 6 h 91"/>
                                <a:gd name="T16" fmla="*/ 146 w 541"/>
                                <a:gd name="T17" fmla="*/ 10 h 91"/>
                                <a:gd name="T18" fmla="*/ 155 w 541"/>
                                <a:gd name="T19" fmla="*/ 0 h 91"/>
                                <a:gd name="T20" fmla="*/ 180 w 541"/>
                                <a:gd name="T21" fmla="*/ 2 h 91"/>
                                <a:gd name="T22" fmla="*/ 190 w 541"/>
                                <a:gd name="T23" fmla="*/ 2 h 91"/>
                                <a:gd name="T24" fmla="*/ 224 w 541"/>
                                <a:gd name="T25" fmla="*/ 0 h 91"/>
                                <a:gd name="T26" fmla="*/ 258 w 541"/>
                                <a:gd name="T27" fmla="*/ 0 h 91"/>
                                <a:gd name="T28" fmla="*/ 271 w 541"/>
                                <a:gd name="T29" fmla="*/ 6 h 91"/>
                                <a:gd name="T30" fmla="*/ 279 w 541"/>
                                <a:gd name="T31" fmla="*/ 0 h 91"/>
                                <a:gd name="T32" fmla="*/ 313 w 541"/>
                                <a:gd name="T33" fmla="*/ 2 h 91"/>
                                <a:gd name="T34" fmla="*/ 330 w 541"/>
                                <a:gd name="T35" fmla="*/ 17 h 91"/>
                                <a:gd name="T36" fmla="*/ 342 w 541"/>
                                <a:gd name="T37" fmla="*/ 6 h 91"/>
                                <a:gd name="T38" fmla="*/ 355 w 541"/>
                                <a:gd name="T39" fmla="*/ 0 h 91"/>
                                <a:gd name="T40" fmla="*/ 378 w 541"/>
                                <a:gd name="T41" fmla="*/ 4 h 91"/>
                                <a:gd name="T42" fmla="*/ 389 w 541"/>
                                <a:gd name="T43" fmla="*/ 13 h 91"/>
                                <a:gd name="T44" fmla="*/ 397 w 541"/>
                                <a:gd name="T45" fmla="*/ 2 h 91"/>
                                <a:gd name="T46" fmla="*/ 421 w 541"/>
                                <a:gd name="T47" fmla="*/ 0 h 91"/>
                                <a:gd name="T48" fmla="*/ 463 w 541"/>
                                <a:gd name="T49" fmla="*/ 0 h 91"/>
                                <a:gd name="T50" fmla="*/ 478 w 541"/>
                                <a:gd name="T51" fmla="*/ 8 h 91"/>
                                <a:gd name="T52" fmla="*/ 488 w 541"/>
                                <a:gd name="T53" fmla="*/ 0 h 91"/>
                                <a:gd name="T54" fmla="*/ 509 w 541"/>
                                <a:gd name="T55" fmla="*/ 0 h 91"/>
                                <a:gd name="T56" fmla="*/ 533 w 541"/>
                                <a:gd name="T57" fmla="*/ 2 h 91"/>
                                <a:gd name="T58" fmla="*/ 541 w 541"/>
                                <a:gd name="T59" fmla="*/ 13 h 91"/>
                                <a:gd name="T60" fmla="*/ 539 w 541"/>
                                <a:gd name="T61" fmla="*/ 84 h 91"/>
                                <a:gd name="T62" fmla="*/ 526 w 541"/>
                                <a:gd name="T63" fmla="*/ 91 h 91"/>
                                <a:gd name="T64" fmla="*/ 503 w 541"/>
                                <a:gd name="T65" fmla="*/ 91 h 91"/>
                                <a:gd name="T66" fmla="*/ 482 w 541"/>
                                <a:gd name="T67" fmla="*/ 89 h 91"/>
                                <a:gd name="T68" fmla="*/ 469 w 541"/>
                                <a:gd name="T69" fmla="*/ 89 h 91"/>
                                <a:gd name="T70" fmla="*/ 427 w 541"/>
                                <a:gd name="T71" fmla="*/ 91 h 91"/>
                                <a:gd name="T72" fmla="*/ 404 w 541"/>
                                <a:gd name="T73" fmla="*/ 91 h 91"/>
                                <a:gd name="T74" fmla="*/ 391 w 541"/>
                                <a:gd name="T75" fmla="*/ 91 h 91"/>
                                <a:gd name="T76" fmla="*/ 370 w 541"/>
                                <a:gd name="T77" fmla="*/ 87 h 91"/>
                                <a:gd name="T78" fmla="*/ 353 w 541"/>
                                <a:gd name="T79" fmla="*/ 87 h 91"/>
                                <a:gd name="T80" fmla="*/ 332 w 541"/>
                                <a:gd name="T81" fmla="*/ 91 h 91"/>
                                <a:gd name="T82" fmla="*/ 319 w 541"/>
                                <a:gd name="T83" fmla="*/ 84 h 91"/>
                                <a:gd name="T84" fmla="*/ 317 w 541"/>
                                <a:gd name="T85" fmla="*/ 72 h 91"/>
                                <a:gd name="T86" fmla="*/ 309 w 541"/>
                                <a:gd name="T87" fmla="*/ 80 h 91"/>
                                <a:gd name="T88" fmla="*/ 298 w 541"/>
                                <a:gd name="T89" fmla="*/ 91 h 91"/>
                                <a:gd name="T90" fmla="*/ 277 w 541"/>
                                <a:gd name="T91" fmla="*/ 89 h 91"/>
                                <a:gd name="T92" fmla="*/ 269 w 541"/>
                                <a:gd name="T93" fmla="*/ 87 h 91"/>
                                <a:gd name="T94" fmla="*/ 245 w 541"/>
                                <a:gd name="T95" fmla="*/ 91 h 91"/>
                                <a:gd name="T96" fmla="*/ 212 w 541"/>
                                <a:gd name="T97" fmla="*/ 91 h 91"/>
                                <a:gd name="T98" fmla="*/ 180 w 541"/>
                                <a:gd name="T99" fmla="*/ 89 h 91"/>
                                <a:gd name="T100" fmla="*/ 161 w 541"/>
                                <a:gd name="T101" fmla="*/ 82 h 91"/>
                                <a:gd name="T102" fmla="*/ 150 w 541"/>
                                <a:gd name="T103" fmla="*/ 91 h 91"/>
                                <a:gd name="T104" fmla="*/ 129 w 541"/>
                                <a:gd name="T105" fmla="*/ 91 h 91"/>
                                <a:gd name="T106" fmla="*/ 106 w 541"/>
                                <a:gd name="T107" fmla="*/ 89 h 91"/>
                                <a:gd name="T108" fmla="*/ 83 w 541"/>
                                <a:gd name="T109" fmla="*/ 91 h 91"/>
                                <a:gd name="T110" fmla="*/ 72 w 541"/>
                                <a:gd name="T111" fmla="*/ 80 h 91"/>
                                <a:gd name="T112" fmla="*/ 66 w 541"/>
                                <a:gd name="T113" fmla="*/ 80 h 91"/>
                                <a:gd name="T114" fmla="*/ 40 w 541"/>
                                <a:gd name="T115" fmla="*/ 91 h 91"/>
                                <a:gd name="T116" fmla="*/ 15 w 541"/>
                                <a:gd name="T117" fmla="*/ 84 h 91"/>
                                <a:gd name="T118" fmla="*/ 0 w 541"/>
                                <a:gd name="T119" fmla="*/ 49 h 91"/>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541" h="91">
                                  <a:moveTo>
                                    <a:pt x="0" y="46"/>
                                  </a:moveTo>
                                  <a:lnTo>
                                    <a:pt x="0" y="44"/>
                                  </a:lnTo>
                                  <a:lnTo>
                                    <a:pt x="2" y="27"/>
                                  </a:lnTo>
                                  <a:lnTo>
                                    <a:pt x="2" y="25"/>
                                  </a:lnTo>
                                  <a:lnTo>
                                    <a:pt x="5" y="23"/>
                                  </a:lnTo>
                                  <a:lnTo>
                                    <a:pt x="5" y="21"/>
                                  </a:lnTo>
                                  <a:lnTo>
                                    <a:pt x="7" y="19"/>
                                  </a:lnTo>
                                  <a:lnTo>
                                    <a:pt x="17" y="8"/>
                                  </a:lnTo>
                                  <a:lnTo>
                                    <a:pt x="19" y="6"/>
                                  </a:lnTo>
                                  <a:lnTo>
                                    <a:pt x="21" y="6"/>
                                  </a:lnTo>
                                  <a:lnTo>
                                    <a:pt x="24" y="4"/>
                                  </a:lnTo>
                                  <a:lnTo>
                                    <a:pt x="36" y="0"/>
                                  </a:lnTo>
                                  <a:lnTo>
                                    <a:pt x="38" y="0"/>
                                  </a:lnTo>
                                  <a:lnTo>
                                    <a:pt x="40" y="0"/>
                                  </a:lnTo>
                                  <a:lnTo>
                                    <a:pt x="43" y="0"/>
                                  </a:lnTo>
                                  <a:lnTo>
                                    <a:pt x="45" y="0"/>
                                  </a:lnTo>
                                  <a:lnTo>
                                    <a:pt x="47" y="2"/>
                                  </a:lnTo>
                                  <a:lnTo>
                                    <a:pt x="62" y="8"/>
                                  </a:lnTo>
                                  <a:lnTo>
                                    <a:pt x="64" y="8"/>
                                  </a:lnTo>
                                  <a:lnTo>
                                    <a:pt x="66" y="10"/>
                                  </a:lnTo>
                                  <a:lnTo>
                                    <a:pt x="68" y="13"/>
                                  </a:lnTo>
                                  <a:lnTo>
                                    <a:pt x="68" y="15"/>
                                  </a:lnTo>
                                  <a:lnTo>
                                    <a:pt x="72" y="21"/>
                                  </a:lnTo>
                                  <a:lnTo>
                                    <a:pt x="72" y="15"/>
                                  </a:lnTo>
                                  <a:lnTo>
                                    <a:pt x="72" y="13"/>
                                  </a:lnTo>
                                  <a:lnTo>
                                    <a:pt x="72" y="10"/>
                                  </a:lnTo>
                                  <a:lnTo>
                                    <a:pt x="74" y="8"/>
                                  </a:lnTo>
                                  <a:lnTo>
                                    <a:pt x="74" y="6"/>
                                  </a:lnTo>
                                  <a:lnTo>
                                    <a:pt x="76" y="4"/>
                                  </a:lnTo>
                                  <a:lnTo>
                                    <a:pt x="78" y="2"/>
                                  </a:lnTo>
                                  <a:lnTo>
                                    <a:pt x="81" y="2"/>
                                  </a:lnTo>
                                  <a:lnTo>
                                    <a:pt x="83" y="0"/>
                                  </a:lnTo>
                                  <a:lnTo>
                                    <a:pt x="85" y="0"/>
                                  </a:lnTo>
                                  <a:lnTo>
                                    <a:pt x="87" y="0"/>
                                  </a:lnTo>
                                  <a:lnTo>
                                    <a:pt x="100" y="0"/>
                                  </a:lnTo>
                                  <a:lnTo>
                                    <a:pt x="102" y="0"/>
                                  </a:lnTo>
                                  <a:lnTo>
                                    <a:pt x="104" y="0"/>
                                  </a:lnTo>
                                  <a:lnTo>
                                    <a:pt x="106" y="2"/>
                                  </a:lnTo>
                                  <a:lnTo>
                                    <a:pt x="108" y="0"/>
                                  </a:lnTo>
                                  <a:lnTo>
                                    <a:pt x="110" y="0"/>
                                  </a:lnTo>
                                  <a:lnTo>
                                    <a:pt x="112" y="0"/>
                                  </a:lnTo>
                                  <a:lnTo>
                                    <a:pt x="125" y="0"/>
                                  </a:lnTo>
                                  <a:lnTo>
                                    <a:pt x="127" y="0"/>
                                  </a:lnTo>
                                  <a:lnTo>
                                    <a:pt x="129" y="0"/>
                                  </a:lnTo>
                                  <a:lnTo>
                                    <a:pt x="131" y="2"/>
                                  </a:lnTo>
                                  <a:lnTo>
                                    <a:pt x="133" y="2"/>
                                  </a:lnTo>
                                  <a:lnTo>
                                    <a:pt x="136" y="4"/>
                                  </a:lnTo>
                                  <a:lnTo>
                                    <a:pt x="138" y="6"/>
                                  </a:lnTo>
                                  <a:lnTo>
                                    <a:pt x="138" y="8"/>
                                  </a:lnTo>
                                  <a:lnTo>
                                    <a:pt x="140" y="10"/>
                                  </a:lnTo>
                                  <a:lnTo>
                                    <a:pt x="140" y="13"/>
                                  </a:lnTo>
                                  <a:lnTo>
                                    <a:pt x="140" y="15"/>
                                  </a:lnTo>
                                  <a:lnTo>
                                    <a:pt x="140" y="23"/>
                                  </a:lnTo>
                                  <a:lnTo>
                                    <a:pt x="146" y="10"/>
                                  </a:lnTo>
                                  <a:lnTo>
                                    <a:pt x="146" y="8"/>
                                  </a:lnTo>
                                  <a:lnTo>
                                    <a:pt x="146" y="6"/>
                                  </a:lnTo>
                                  <a:lnTo>
                                    <a:pt x="148" y="4"/>
                                  </a:lnTo>
                                  <a:lnTo>
                                    <a:pt x="150" y="2"/>
                                  </a:lnTo>
                                  <a:lnTo>
                                    <a:pt x="152" y="2"/>
                                  </a:lnTo>
                                  <a:lnTo>
                                    <a:pt x="155" y="0"/>
                                  </a:lnTo>
                                  <a:lnTo>
                                    <a:pt x="157" y="0"/>
                                  </a:lnTo>
                                  <a:lnTo>
                                    <a:pt x="159" y="0"/>
                                  </a:lnTo>
                                  <a:lnTo>
                                    <a:pt x="174" y="0"/>
                                  </a:lnTo>
                                  <a:lnTo>
                                    <a:pt x="176" y="0"/>
                                  </a:lnTo>
                                  <a:lnTo>
                                    <a:pt x="178" y="0"/>
                                  </a:lnTo>
                                  <a:lnTo>
                                    <a:pt x="180" y="2"/>
                                  </a:lnTo>
                                  <a:lnTo>
                                    <a:pt x="182" y="2"/>
                                  </a:lnTo>
                                  <a:lnTo>
                                    <a:pt x="184" y="4"/>
                                  </a:lnTo>
                                  <a:lnTo>
                                    <a:pt x="184" y="6"/>
                                  </a:lnTo>
                                  <a:lnTo>
                                    <a:pt x="186" y="4"/>
                                  </a:lnTo>
                                  <a:lnTo>
                                    <a:pt x="188" y="2"/>
                                  </a:lnTo>
                                  <a:lnTo>
                                    <a:pt x="190" y="2"/>
                                  </a:lnTo>
                                  <a:lnTo>
                                    <a:pt x="193" y="0"/>
                                  </a:lnTo>
                                  <a:lnTo>
                                    <a:pt x="195" y="0"/>
                                  </a:lnTo>
                                  <a:lnTo>
                                    <a:pt x="197" y="0"/>
                                  </a:lnTo>
                                  <a:lnTo>
                                    <a:pt x="220" y="0"/>
                                  </a:lnTo>
                                  <a:lnTo>
                                    <a:pt x="222" y="0"/>
                                  </a:lnTo>
                                  <a:lnTo>
                                    <a:pt x="224" y="0"/>
                                  </a:lnTo>
                                  <a:lnTo>
                                    <a:pt x="226" y="2"/>
                                  </a:lnTo>
                                  <a:lnTo>
                                    <a:pt x="228" y="2"/>
                                  </a:lnTo>
                                  <a:lnTo>
                                    <a:pt x="231" y="0"/>
                                  </a:lnTo>
                                  <a:lnTo>
                                    <a:pt x="233" y="0"/>
                                  </a:lnTo>
                                  <a:lnTo>
                                    <a:pt x="235" y="0"/>
                                  </a:lnTo>
                                  <a:lnTo>
                                    <a:pt x="258" y="0"/>
                                  </a:lnTo>
                                  <a:lnTo>
                                    <a:pt x="260" y="0"/>
                                  </a:lnTo>
                                  <a:lnTo>
                                    <a:pt x="262" y="0"/>
                                  </a:lnTo>
                                  <a:lnTo>
                                    <a:pt x="264" y="2"/>
                                  </a:lnTo>
                                  <a:lnTo>
                                    <a:pt x="266" y="2"/>
                                  </a:lnTo>
                                  <a:lnTo>
                                    <a:pt x="269" y="4"/>
                                  </a:lnTo>
                                  <a:lnTo>
                                    <a:pt x="271" y="6"/>
                                  </a:lnTo>
                                  <a:lnTo>
                                    <a:pt x="271" y="8"/>
                                  </a:lnTo>
                                  <a:lnTo>
                                    <a:pt x="271" y="6"/>
                                  </a:lnTo>
                                  <a:lnTo>
                                    <a:pt x="273" y="4"/>
                                  </a:lnTo>
                                  <a:lnTo>
                                    <a:pt x="275" y="2"/>
                                  </a:lnTo>
                                  <a:lnTo>
                                    <a:pt x="277" y="2"/>
                                  </a:lnTo>
                                  <a:lnTo>
                                    <a:pt x="279" y="0"/>
                                  </a:lnTo>
                                  <a:lnTo>
                                    <a:pt x="281" y="0"/>
                                  </a:lnTo>
                                  <a:lnTo>
                                    <a:pt x="283" y="0"/>
                                  </a:lnTo>
                                  <a:lnTo>
                                    <a:pt x="300" y="0"/>
                                  </a:lnTo>
                                  <a:lnTo>
                                    <a:pt x="302" y="0"/>
                                  </a:lnTo>
                                  <a:lnTo>
                                    <a:pt x="304" y="0"/>
                                  </a:lnTo>
                                  <a:lnTo>
                                    <a:pt x="313" y="2"/>
                                  </a:lnTo>
                                  <a:lnTo>
                                    <a:pt x="315" y="4"/>
                                  </a:lnTo>
                                  <a:lnTo>
                                    <a:pt x="319" y="6"/>
                                  </a:lnTo>
                                  <a:lnTo>
                                    <a:pt x="321" y="6"/>
                                  </a:lnTo>
                                  <a:lnTo>
                                    <a:pt x="323" y="8"/>
                                  </a:lnTo>
                                  <a:lnTo>
                                    <a:pt x="326" y="10"/>
                                  </a:lnTo>
                                  <a:lnTo>
                                    <a:pt x="330" y="17"/>
                                  </a:lnTo>
                                  <a:lnTo>
                                    <a:pt x="330" y="19"/>
                                  </a:lnTo>
                                  <a:lnTo>
                                    <a:pt x="332" y="21"/>
                                  </a:lnTo>
                                  <a:lnTo>
                                    <a:pt x="334" y="29"/>
                                  </a:lnTo>
                                  <a:lnTo>
                                    <a:pt x="342" y="10"/>
                                  </a:lnTo>
                                  <a:lnTo>
                                    <a:pt x="342" y="8"/>
                                  </a:lnTo>
                                  <a:lnTo>
                                    <a:pt x="342" y="6"/>
                                  </a:lnTo>
                                  <a:lnTo>
                                    <a:pt x="345" y="4"/>
                                  </a:lnTo>
                                  <a:lnTo>
                                    <a:pt x="347" y="2"/>
                                  </a:lnTo>
                                  <a:lnTo>
                                    <a:pt x="349" y="2"/>
                                  </a:lnTo>
                                  <a:lnTo>
                                    <a:pt x="351" y="0"/>
                                  </a:lnTo>
                                  <a:lnTo>
                                    <a:pt x="353" y="0"/>
                                  </a:lnTo>
                                  <a:lnTo>
                                    <a:pt x="355" y="0"/>
                                  </a:lnTo>
                                  <a:lnTo>
                                    <a:pt x="368" y="0"/>
                                  </a:lnTo>
                                  <a:lnTo>
                                    <a:pt x="370" y="0"/>
                                  </a:lnTo>
                                  <a:lnTo>
                                    <a:pt x="372" y="0"/>
                                  </a:lnTo>
                                  <a:lnTo>
                                    <a:pt x="374" y="2"/>
                                  </a:lnTo>
                                  <a:lnTo>
                                    <a:pt x="376" y="2"/>
                                  </a:lnTo>
                                  <a:lnTo>
                                    <a:pt x="378" y="4"/>
                                  </a:lnTo>
                                  <a:lnTo>
                                    <a:pt x="381" y="6"/>
                                  </a:lnTo>
                                  <a:lnTo>
                                    <a:pt x="381" y="8"/>
                                  </a:lnTo>
                                  <a:lnTo>
                                    <a:pt x="381" y="10"/>
                                  </a:lnTo>
                                  <a:lnTo>
                                    <a:pt x="389" y="29"/>
                                  </a:lnTo>
                                  <a:lnTo>
                                    <a:pt x="389" y="15"/>
                                  </a:lnTo>
                                  <a:lnTo>
                                    <a:pt x="389" y="13"/>
                                  </a:lnTo>
                                  <a:lnTo>
                                    <a:pt x="389" y="10"/>
                                  </a:lnTo>
                                  <a:lnTo>
                                    <a:pt x="391" y="8"/>
                                  </a:lnTo>
                                  <a:lnTo>
                                    <a:pt x="391" y="6"/>
                                  </a:lnTo>
                                  <a:lnTo>
                                    <a:pt x="393" y="4"/>
                                  </a:lnTo>
                                  <a:lnTo>
                                    <a:pt x="395" y="2"/>
                                  </a:lnTo>
                                  <a:lnTo>
                                    <a:pt x="397" y="2"/>
                                  </a:lnTo>
                                  <a:lnTo>
                                    <a:pt x="400" y="0"/>
                                  </a:lnTo>
                                  <a:lnTo>
                                    <a:pt x="402" y="0"/>
                                  </a:lnTo>
                                  <a:lnTo>
                                    <a:pt x="404" y="0"/>
                                  </a:lnTo>
                                  <a:lnTo>
                                    <a:pt x="416" y="0"/>
                                  </a:lnTo>
                                  <a:lnTo>
                                    <a:pt x="419" y="0"/>
                                  </a:lnTo>
                                  <a:lnTo>
                                    <a:pt x="421" y="0"/>
                                  </a:lnTo>
                                  <a:lnTo>
                                    <a:pt x="423" y="2"/>
                                  </a:lnTo>
                                  <a:lnTo>
                                    <a:pt x="425" y="2"/>
                                  </a:lnTo>
                                  <a:lnTo>
                                    <a:pt x="427" y="0"/>
                                  </a:lnTo>
                                  <a:lnTo>
                                    <a:pt x="429" y="0"/>
                                  </a:lnTo>
                                  <a:lnTo>
                                    <a:pt x="431" y="0"/>
                                  </a:lnTo>
                                  <a:lnTo>
                                    <a:pt x="463" y="0"/>
                                  </a:lnTo>
                                  <a:lnTo>
                                    <a:pt x="465" y="0"/>
                                  </a:lnTo>
                                  <a:lnTo>
                                    <a:pt x="467" y="0"/>
                                  </a:lnTo>
                                  <a:lnTo>
                                    <a:pt x="469" y="2"/>
                                  </a:lnTo>
                                  <a:lnTo>
                                    <a:pt x="471" y="2"/>
                                  </a:lnTo>
                                  <a:lnTo>
                                    <a:pt x="473" y="4"/>
                                  </a:lnTo>
                                  <a:lnTo>
                                    <a:pt x="478" y="8"/>
                                  </a:lnTo>
                                  <a:lnTo>
                                    <a:pt x="478" y="6"/>
                                  </a:lnTo>
                                  <a:lnTo>
                                    <a:pt x="480" y="4"/>
                                  </a:lnTo>
                                  <a:lnTo>
                                    <a:pt x="482" y="2"/>
                                  </a:lnTo>
                                  <a:lnTo>
                                    <a:pt x="484" y="2"/>
                                  </a:lnTo>
                                  <a:lnTo>
                                    <a:pt x="486" y="0"/>
                                  </a:lnTo>
                                  <a:lnTo>
                                    <a:pt x="488" y="0"/>
                                  </a:lnTo>
                                  <a:lnTo>
                                    <a:pt x="490" y="0"/>
                                  </a:lnTo>
                                  <a:lnTo>
                                    <a:pt x="501" y="0"/>
                                  </a:lnTo>
                                  <a:lnTo>
                                    <a:pt x="503" y="0"/>
                                  </a:lnTo>
                                  <a:lnTo>
                                    <a:pt x="505" y="0"/>
                                  </a:lnTo>
                                  <a:lnTo>
                                    <a:pt x="507" y="2"/>
                                  </a:lnTo>
                                  <a:lnTo>
                                    <a:pt x="509" y="0"/>
                                  </a:lnTo>
                                  <a:lnTo>
                                    <a:pt x="511" y="0"/>
                                  </a:lnTo>
                                  <a:lnTo>
                                    <a:pt x="514" y="0"/>
                                  </a:lnTo>
                                  <a:lnTo>
                                    <a:pt x="526" y="0"/>
                                  </a:lnTo>
                                  <a:lnTo>
                                    <a:pt x="528" y="0"/>
                                  </a:lnTo>
                                  <a:lnTo>
                                    <a:pt x="530" y="0"/>
                                  </a:lnTo>
                                  <a:lnTo>
                                    <a:pt x="533" y="2"/>
                                  </a:lnTo>
                                  <a:lnTo>
                                    <a:pt x="535" y="2"/>
                                  </a:lnTo>
                                  <a:lnTo>
                                    <a:pt x="537" y="4"/>
                                  </a:lnTo>
                                  <a:lnTo>
                                    <a:pt x="539" y="6"/>
                                  </a:lnTo>
                                  <a:lnTo>
                                    <a:pt x="539" y="8"/>
                                  </a:lnTo>
                                  <a:lnTo>
                                    <a:pt x="541" y="10"/>
                                  </a:lnTo>
                                  <a:lnTo>
                                    <a:pt x="541" y="13"/>
                                  </a:lnTo>
                                  <a:lnTo>
                                    <a:pt x="541" y="15"/>
                                  </a:lnTo>
                                  <a:lnTo>
                                    <a:pt x="541" y="76"/>
                                  </a:lnTo>
                                  <a:lnTo>
                                    <a:pt x="541" y="78"/>
                                  </a:lnTo>
                                  <a:lnTo>
                                    <a:pt x="541" y="80"/>
                                  </a:lnTo>
                                  <a:lnTo>
                                    <a:pt x="539" y="82"/>
                                  </a:lnTo>
                                  <a:lnTo>
                                    <a:pt x="539" y="84"/>
                                  </a:lnTo>
                                  <a:lnTo>
                                    <a:pt x="537" y="87"/>
                                  </a:lnTo>
                                  <a:lnTo>
                                    <a:pt x="535" y="89"/>
                                  </a:lnTo>
                                  <a:lnTo>
                                    <a:pt x="533" y="89"/>
                                  </a:lnTo>
                                  <a:lnTo>
                                    <a:pt x="530" y="91"/>
                                  </a:lnTo>
                                  <a:lnTo>
                                    <a:pt x="528" y="91"/>
                                  </a:lnTo>
                                  <a:lnTo>
                                    <a:pt x="526" y="91"/>
                                  </a:lnTo>
                                  <a:lnTo>
                                    <a:pt x="514" y="91"/>
                                  </a:lnTo>
                                  <a:lnTo>
                                    <a:pt x="511" y="91"/>
                                  </a:lnTo>
                                  <a:lnTo>
                                    <a:pt x="509" y="91"/>
                                  </a:lnTo>
                                  <a:lnTo>
                                    <a:pt x="507" y="89"/>
                                  </a:lnTo>
                                  <a:lnTo>
                                    <a:pt x="505" y="91"/>
                                  </a:lnTo>
                                  <a:lnTo>
                                    <a:pt x="503" y="91"/>
                                  </a:lnTo>
                                  <a:lnTo>
                                    <a:pt x="501" y="91"/>
                                  </a:lnTo>
                                  <a:lnTo>
                                    <a:pt x="490" y="91"/>
                                  </a:lnTo>
                                  <a:lnTo>
                                    <a:pt x="488" y="91"/>
                                  </a:lnTo>
                                  <a:lnTo>
                                    <a:pt x="486" y="91"/>
                                  </a:lnTo>
                                  <a:lnTo>
                                    <a:pt x="484" y="89"/>
                                  </a:lnTo>
                                  <a:lnTo>
                                    <a:pt x="482" y="89"/>
                                  </a:lnTo>
                                  <a:lnTo>
                                    <a:pt x="480" y="87"/>
                                  </a:lnTo>
                                  <a:lnTo>
                                    <a:pt x="478" y="84"/>
                                  </a:lnTo>
                                  <a:lnTo>
                                    <a:pt x="478" y="82"/>
                                  </a:lnTo>
                                  <a:lnTo>
                                    <a:pt x="473" y="87"/>
                                  </a:lnTo>
                                  <a:lnTo>
                                    <a:pt x="471" y="89"/>
                                  </a:lnTo>
                                  <a:lnTo>
                                    <a:pt x="469" y="89"/>
                                  </a:lnTo>
                                  <a:lnTo>
                                    <a:pt x="467" y="91"/>
                                  </a:lnTo>
                                  <a:lnTo>
                                    <a:pt x="465" y="91"/>
                                  </a:lnTo>
                                  <a:lnTo>
                                    <a:pt x="463" y="91"/>
                                  </a:lnTo>
                                  <a:lnTo>
                                    <a:pt x="431" y="91"/>
                                  </a:lnTo>
                                  <a:lnTo>
                                    <a:pt x="429" y="91"/>
                                  </a:lnTo>
                                  <a:lnTo>
                                    <a:pt x="427" y="91"/>
                                  </a:lnTo>
                                  <a:lnTo>
                                    <a:pt x="425" y="89"/>
                                  </a:lnTo>
                                  <a:lnTo>
                                    <a:pt x="423" y="89"/>
                                  </a:lnTo>
                                  <a:lnTo>
                                    <a:pt x="421" y="91"/>
                                  </a:lnTo>
                                  <a:lnTo>
                                    <a:pt x="419" y="91"/>
                                  </a:lnTo>
                                  <a:lnTo>
                                    <a:pt x="416" y="91"/>
                                  </a:lnTo>
                                  <a:lnTo>
                                    <a:pt x="404" y="91"/>
                                  </a:lnTo>
                                  <a:lnTo>
                                    <a:pt x="402" y="91"/>
                                  </a:lnTo>
                                  <a:lnTo>
                                    <a:pt x="400" y="91"/>
                                  </a:lnTo>
                                  <a:lnTo>
                                    <a:pt x="397" y="89"/>
                                  </a:lnTo>
                                  <a:lnTo>
                                    <a:pt x="395" y="91"/>
                                  </a:lnTo>
                                  <a:lnTo>
                                    <a:pt x="393" y="91"/>
                                  </a:lnTo>
                                  <a:lnTo>
                                    <a:pt x="391" y="91"/>
                                  </a:lnTo>
                                  <a:lnTo>
                                    <a:pt x="381" y="91"/>
                                  </a:lnTo>
                                  <a:lnTo>
                                    <a:pt x="378" y="91"/>
                                  </a:lnTo>
                                  <a:lnTo>
                                    <a:pt x="376" y="91"/>
                                  </a:lnTo>
                                  <a:lnTo>
                                    <a:pt x="374" y="89"/>
                                  </a:lnTo>
                                  <a:lnTo>
                                    <a:pt x="372" y="89"/>
                                  </a:lnTo>
                                  <a:lnTo>
                                    <a:pt x="370" y="87"/>
                                  </a:lnTo>
                                  <a:lnTo>
                                    <a:pt x="368" y="84"/>
                                  </a:lnTo>
                                  <a:lnTo>
                                    <a:pt x="368" y="82"/>
                                  </a:lnTo>
                                  <a:lnTo>
                                    <a:pt x="361" y="68"/>
                                  </a:lnTo>
                                  <a:lnTo>
                                    <a:pt x="355" y="82"/>
                                  </a:lnTo>
                                  <a:lnTo>
                                    <a:pt x="355" y="84"/>
                                  </a:lnTo>
                                  <a:lnTo>
                                    <a:pt x="353" y="87"/>
                                  </a:lnTo>
                                  <a:lnTo>
                                    <a:pt x="351" y="89"/>
                                  </a:lnTo>
                                  <a:lnTo>
                                    <a:pt x="349" y="89"/>
                                  </a:lnTo>
                                  <a:lnTo>
                                    <a:pt x="347" y="91"/>
                                  </a:lnTo>
                                  <a:lnTo>
                                    <a:pt x="345" y="91"/>
                                  </a:lnTo>
                                  <a:lnTo>
                                    <a:pt x="342" y="91"/>
                                  </a:lnTo>
                                  <a:lnTo>
                                    <a:pt x="332" y="91"/>
                                  </a:lnTo>
                                  <a:lnTo>
                                    <a:pt x="330" y="91"/>
                                  </a:lnTo>
                                  <a:lnTo>
                                    <a:pt x="328" y="91"/>
                                  </a:lnTo>
                                  <a:lnTo>
                                    <a:pt x="326" y="89"/>
                                  </a:lnTo>
                                  <a:lnTo>
                                    <a:pt x="323" y="89"/>
                                  </a:lnTo>
                                  <a:lnTo>
                                    <a:pt x="321" y="87"/>
                                  </a:lnTo>
                                  <a:lnTo>
                                    <a:pt x="319" y="84"/>
                                  </a:lnTo>
                                  <a:lnTo>
                                    <a:pt x="319" y="82"/>
                                  </a:lnTo>
                                  <a:lnTo>
                                    <a:pt x="317" y="80"/>
                                  </a:lnTo>
                                  <a:lnTo>
                                    <a:pt x="317" y="78"/>
                                  </a:lnTo>
                                  <a:lnTo>
                                    <a:pt x="317" y="76"/>
                                  </a:lnTo>
                                  <a:lnTo>
                                    <a:pt x="317" y="74"/>
                                  </a:lnTo>
                                  <a:lnTo>
                                    <a:pt x="317" y="72"/>
                                  </a:lnTo>
                                  <a:lnTo>
                                    <a:pt x="319" y="72"/>
                                  </a:lnTo>
                                  <a:lnTo>
                                    <a:pt x="321" y="61"/>
                                  </a:lnTo>
                                  <a:lnTo>
                                    <a:pt x="309" y="65"/>
                                  </a:lnTo>
                                  <a:lnTo>
                                    <a:pt x="309" y="76"/>
                                  </a:lnTo>
                                  <a:lnTo>
                                    <a:pt x="309" y="78"/>
                                  </a:lnTo>
                                  <a:lnTo>
                                    <a:pt x="309" y="80"/>
                                  </a:lnTo>
                                  <a:lnTo>
                                    <a:pt x="307" y="82"/>
                                  </a:lnTo>
                                  <a:lnTo>
                                    <a:pt x="307" y="84"/>
                                  </a:lnTo>
                                  <a:lnTo>
                                    <a:pt x="304" y="87"/>
                                  </a:lnTo>
                                  <a:lnTo>
                                    <a:pt x="302" y="89"/>
                                  </a:lnTo>
                                  <a:lnTo>
                                    <a:pt x="300" y="89"/>
                                  </a:lnTo>
                                  <a:lnTo>
                                    <a:pt x="298" y="91"/>
                                  </a:lnTo>
                                  <a:lnTo>
                                    <a:pt x="296" y="91"/>
                                  </a:lnTo>
                                  <a:lnTo>
                                    <a:pt x="294" y="91"/>
                                  </a:lnTo>
                                  <a:lnTo>
                                    <a:pt x="283" y="91"/>
                                  </a:lnTo>
                                  <a:lnTo>
                                    <a:pt x="281" y="91"/>
                                  </a:lnTo>
                                  <a:lnTo>
                                    <a:pt x="279" y="91"/>
                                  </a:lnTo>
                                  <a:lnTo>
                                    <a:pt x="277" y="89"/>
                                  </a:lnTo>
                                  <a:lnTo>
                                    <a:pt x="275" y="89"/>
                                  </a:lnTo>
                                  <a:lnTo>
                                    <a:pt x="273" y="87"/>
                                  </a:lnTo>
                                  <a:lnTo>
                                    <a:pt x="271" y="84"/>
                                  </a:lnTo>
                                  <a:lnTo>
                                    <a:pt x="271" y="82"/>
                                  </a:lnTo>
                                  <a:lnTo>
                                    <a:pt x="271" y="84"/>
                                  </a:lnTo>
                                  <a:lnTo>
                                    <a:pt x="269" y="87"/>
                                  </a:lnTo>
                                  <a:lnTo>
                                    <a:pt x="266" y="89"/>
                                  </a:lnTo>
                                  <a:lnTo>
                                    <a:pt x="264" y="89"/>
                                  </a:lnTo>
                                  <a:lnTo>
                                    <a:pt x="262" y="91"/>
                                  </a:lnTo>
                                  <a:lnTo>
                                    <a:pt x="260" y="91"/>
                                  </a:lnTo>
                                  <a:lnTo>
                                    <a:pt x="258" y="91"/>
                                  </a:lnTo>
                                  <a:lnTo>
                                    <a:pt x="245" y="91"/>
                                  </a:lnTo>
                                  <a:lnTo>
                                    <a:pt x="243" y="91"/>
                                  </a:lnTo>
                                  <a:lnTo>
                                    <a:pt x="241" y="91"/>
                                  </a:lnTo>
                                  <a:lnTo>
                                    <a:pt x="239" y="91"/>
                                  </a:lnTo>
                                  <a:lnTo>
                                    <a:pt x="216" y="91"/>
                                  </a:lnTo>
                                  <a:lnTo>
                                    <a:pt x="214" y="91"/>
                                  </a:lnTo>
                                  <a:lnTo>
                                    <a:pt x="212" y="91"/>
                                  </a:lnTo>
                                  <a:lnTo>
                                    <a:pt x="209" y="91"/>
                                  </a:lnTo>
                                  <a:lnTo>
                                    <a:pt x="197" y="91"/>
                                  </a:lnTo>
                                  <a:lnTo>
                                    <a:pt x="186" y="91"/>
                                  </a:lnTo>
                                  <a:lnTo>
                                    <a:pt x="184" y="91"/>
                                  </a:lnTo>
                                  <a:lnTo>
                                    <a:pt x="182" y="91"/>
                                  </a:lnTo>
                                  <a:lnTo>
                                    <a:pt x="180" y="89"/>
                                  </a:lnTo>
                                  <a:lnTo>
                                    <a:pt x="178" y="89"/>
                                  </a:lnTo>
                                  <a:lnTo>
                                    <a:pt x="176" y="87"/>
                                  </a:lnTo>
                                  <a:lnTo>
                                    <a:pt x="174" y="84"/>
                                  </a:lnTo>
                                  <a:lnTo>
                                    <a:pt x="174" y="82"/>
                                  </a:lnTo>
                                  <a:lnTo>
                                    <a:pt x="167" y="68"/>
                                  </a:lnTo>
                                  <a:lnTo>
                                    <a:pt x="161" y="82"/>
                                  </a:lnTo>
                                  <a:lnTo>
                                    <a:pt x="161" y="84"/>
                                  </a:lnTo>
                                  <a:lnTo>
                                    <a:pt x="159" y="87"/>
                                  </a:lnTo>
                                  <a:lnTo>
                                    <a:pt x="157" y="89"/>
                                  </a:lnTo>
                                  <a:lnTo>
                                    <a:pt x="155" y="89"/>
                                  </a:lnTo>
                                  <a:lnTo>
                                    <a:pt x="152" y="91"/>
                                  </a:lnTo>
                                  <a:lnTo>
                                    <a:pt x="150" y="91"/>
                                  </a:lnTo>
                                  <a:lnTo>
                                    <a:pt x="148" y="91"/>
                                  </a:lnTo>
                                  <a:lnTo>
                                    <a:pt x="136" y="91"/>
                                  </a:lnTo>
                                  <a:lnTo>
                                    <a:pt x="133" y="91"/>
                                  </a:lnTo>
                                  <a:lnTo>
                                    <a:pt x="131" y="91"/>
                                  </a:lnTo>
                                  <a:lnTo>
                                    <a:pt x="131" y="89"/>
                                  </a:lnTo>
                                  <a:lnTo>
                                    <a:pt x="129" y="91"/>
                                  </a:lnTo>
                                  <a:lnTo>
                                    <a:pt x="127" y="91"/>
                                  </a:lnTo>
                                  <a:lnTo>
                                    <a:pt x="125" y="91"/>
                                  </a:lnTo>
                                  <a:lnTo>
                                    <a:pt x="112" y="91"/>
                                  </a:lnTo>
                                  <a:lnTo>
                                    <a:pt x="110" y="91"/>
                                  </a:lnTo>
                                  <a:lnTo>
                                    <a:pt x="108" y="91"/>
                                  </a:lnTo>
                                  <a:lnTo>
                                    <a:pt x="106" y="89"/>
                                  </a:lnTo>
                                  <a:lnTo>
                                    <a:pt x="104" y="91"/>
                                  </a:lnTo>
                                  <a:lnTo>
                                    <a:pt x="102" y="91"/>
                                  </a:lnTo>
                                  <a:lnTo>
                                    <a:pt x="100" y="91"/>
                                  </a:lnTo>
                                  <a:lnTo>
                                    <a:pt x="87" y="91"/>
                                  </a:lnTo>
                                  <a:lnTo>
                                    <a:pt x="85" y="91"/>
                                  </a:lnTo>
                                  <a:lnTo>
                                    <a:pt x="83" y="91"/>
                                  </a:lnTo>
                                  <a:lnTo>
                                    <a:pt x="81" y="89"/>
                                  </a:lnTo>
                                  <a:lnTo>
                                    <a:pt x="78" y="89"/>
                                  </a:lnTo>
                                  <a:lnTo>
                                    <a:pt x="76" y="87"/>
                                  </a:lnTo>
                                  <a:lnTo>
                                    <a:pt x="74" y="84"/>
                                  </a:lnTo>
                                  <a:lnTo>
                                    <a:pt x="74" y="82"/>
                                  </a:lnTo>
                                  <a:lnTo>
                                    <a:pt x="72" y="80"/>
                                  </a:lnTo>
                                  <a:lnTo>
                                    <a:pt x="72" y="78"/>
                                  </a:lnTo>
                                  <a:lnTo>
                                    <a:pt x="72" y="76"/>
                                  </a:lnTo>
                                  <a:lnTo>
                                    <a:pt x="72" y="70"/>
                                  </a:lnTo>
                                  <a:lnTo>
                                    <a:pt x="68" y="76"/>
                                  </a:lnTo>
                                  <a:lnTo>
                                    <a:pt x="68" y="78"/>
                                  </a:lnTo>
                                  <a:lnTo>
                                    <a:pt x="66" y="80"/>
                                  </a:lnTo>
                                  <a:lnTo>
                                    <a:pt x="64" y="82"/>
                                  </a:lnTo>
                                  <a:lnTo>
                                    <a:pt x="62" y="82"/>
                                  </a:lnTo>
                                  <a:lnTo>
                                    <a:pt x="47" y="89"/>
                                  </a:lnTo>
                                  <a:lnTo>
                                    <a:pt x="45" y="91"/>
                                  </a:lnTo>
                                  <a:lnTo>
                                    <a:pt x="43" y="91"/>
                                  </a:lnTo>
                                  <a:lnTo>
                                    <a:pt x="40" y="91"/>
                                  </a:lnTo>
                                  <a:lnTo>
                                    <a:pt x="38" y="91"/>
                                  </a:lnTo>
                                  <a:lnTo>
                                    <a:pt x="24" y="89"/>
                                  </a:lnTo>
                                  <a:lnTo>
                                    <a:pt x="21" y="89"/>
                                  </a:lnTo>
                                  <a:lnTo>
                                    <a:pt x="19" y="87"/>
                                  </a:lnTo>
                                  <a:lnTo>
                                    <a:pt x="17" y="87"/>
                                  </a:lnTo>
                                  <a:lnTo>
                                    <a:pt x="15" y="84"/>
                                  </a:lnTo>
                                  <a:lnTo>
                                    <a:pt x="13" y="82"/>
                                  </a:lnTo>
                                  <a:lnTo>
                                    <a:pt x="5" y="70"/>
                                  </a:lnTo>
                                  <a:lnTo>
                                    <a:pt x="5" y="68"/>
                                  </a:lnTo>
                                  <a:lnTo>
                                    <a:pt x="2" y="65"/>
                                  </a:lnTo>
                                  <a:lnTo>
                                    <a:pt x="2" y="63"/>
                                  </a:lnTo>
                                  <a:lnTo>
                                    <a:pt x="0" y="49"/>
                                  </a:lnTo>
                                  <a:lnTo>
                                    <a:pt x="0" y="4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2" name="Rectangle 653"/>
                          <wps:cNvSpPr>
                            <a:spLocks noChangeArrowheads="1"/>
                          </wps:cNvSpPr>
                          <wps:spPr bwMode="auto">
                            <a:xfrm>
                              <a:off x="5859" y="4893"/>
                              <a:ext cx="485"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CHAMPAIGN</w:t>
                                </w:r>
                              </w:p>
                            </w:txbxContent>
                          </wps:txbx>
                          <wps:bodyPr rot="0" vert="horz" wrap="none" lIns="0" tIns="0" rIns="0" bIns="0" anchor="t" anchorCtr="0" upright="1">
                            <a:spAutoFit/>
                          </wps:bodyPr>
                        </wps:wsp>
                        <wps:wsp>
                          <wps:cNvPr id="2883" name="Rectangle 654"/>
                          <wps:cNvSpPr>
                            <a:spLocks noChangeArrowheads="1"/>
                          </wps:cNvSpPr>
                          <wps:spPr bwMode="auto">
                            <a:xfrm>
                              <a:off x="6543" y="4802"/>
                              <a:ext cx="441"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VERMILION</w:t>
                                </w:r>
                              </w:p>
                            </w:txbxContent>
                          </wps:txbx>
                          <wps:bodyPr rot="0" vert="horz" wrap="none" lIns="0" tIns="0" rIns="0" bIns="0" anchor="t" anchorCtr="0" upright="1">
                            <a:spAutoFit/>
                          </wps:bodyPr>
                        </wps:wsp>
                        <wps:wsp>
                          <wps:cNvPr id="2884" name="Freeform 655"/>
                          <wps:cNvSpPr>
                            <a:spLocks noEditPoints="1"/>
                          </wps:cNvSpPr>
                          <wps:spPr bwMode="auto">
                            <a:xfrm>
                              <a:off x="6529" y="4798"/>
                              <a:ext cx="504" cy="91"/>
                            </a:xfrm>
                            <a:custGeom>
                              <a:avLst/>
                              <a:gdLst>
                                <a:gd name="T0" fmla="*/ 2 w 504"/>
                                <a:gd name="T1" fmla="*/ 6 h 91"/>
                                <a:gd name="T2" fmla="*/ 12 w 504"/>
                                <a:gd name="T3" fmla="*/ 0 h 91"/>
                                <a:gd name="T4" fmla="*/ 33 w 504"/>
                                <a:gd name="T5" fmla="*/ 2 h 91"/>
                                <a:gd name="T6" fmla="*/ 42 w 504"/>
                                <a:gd name="T7" fmla="*/ 10 h 91"/>
                                <a:gd name="T8" fmla="*/ 52 w 504"/>
                                <a:gd name="T9" fmla="*/ 4 h 91"/>
                                <a:gd name="T10" fmla="*/ 63 w 504"/>
                                <a:gd name="T11" fmla="*/ 0 h 91"/>
                                <a:gd name="T12" fmla="*/ 82 w 504"/>
                                <a:gd name="T13" fmla="*/ 0 h 91"/>
                                <a:gd name="T14" fmla="*/ 139 w 504"/>
                                <a:gd name="T15" fmla="*/ 0 h 91"/>
                                <a:gd name="T16" fmla="*/ 171 w 504"/>
                                <a:gd name="T17" fmla="*/ 0 h 91"/>
                                <a:gd name="T18" fmla="*/ 188 w 504"/>
                                <a:gd name="T19" fmla="*/ 2 h 91"/>
                                <a:gd name="T20" fmla="*/ 219 w 504"/>
                                <a:gd name="T21" fmla="*/ 0 h 91"/>
                                <a:gd name="T22" fmla="*/ 230 w 504"/>
                                <a:gd name="T23" fmla="*/ 0 h 91"/>
                                <a:gd name="T24" fmla="*/ 261 w 504"/>
                                <a:gd name="T25" fmla="*/ 0 h 91"/>
                                <a:gd name="T26" fmla="*/ 270 w 504"/>
                                <a:gd name="T27" fmla="*/ 8 h 91"/>
                                <a:gd name="T28" fmla="*/ 278 w 504"/>
                                <a:gd name="T29" fmla="*/ 0 h 91"/>
                                <a:gd name="T30" fmla="*/ 297 w 504"/>
                                <a:gd name="T31" fmla="*/ 0 h 91"/>
                                <a:gd name="T32" fmla="*/ 318 w 504"/>
                                <a:gd name="T33" fmla="*/ 0 h 91"/>
                                <a:gd name="T34" fmla="*/ 329 w 504"/>
                                <a:gd name="T35" fmla="*/ 4 h 91"/>
                                <a:gd name="T36" fmla="*/ 333 w 504"/>
                                <a:gd name="T37" fmla="*/ 15 h 91"/>
                                <a:gd name="T38" fmla="*/ 340 w 504"/>
                                <a:gd name="T39" fmla="*/ 10 h 91"/>
                                <a:gd name="T40" fmla="*/ 348 w 504"/>
                                <a:gd name="T41" fmla="*/ 2 h 91"/>
                                <a:gd name="T42" fmla="*/ 369 w 504"/>
                                <a:gd name="T43" fmla="*/ 0 h 91"/>
                                <a:gd name="T44" fmla="*/ 386 w 504"/>
                                <a:gd name="T45" fmla="*/ 2 h 91"/>
                                <a:gd name="T46" fmla="*/ 397 w 504"/>
                                <a:gd name="T47" fmla="*/ 0 h 91"/>
                                <a:gd name="T48" fmla="*/ 418 w 504"/>
                                <a:gd name="T49" fmla="*/ 10 h 91"/>
                                <a:gd name="T50" fmla="*/ 430 w 504"/>
                                <a:gd name="T51" fmla="*/ 44 h 91"/>
                                <a:gd name="T52" fmla="*/ 426 w 504"/>
                                <a:gd name="T53" fmla="*/ 67 h 91"/>
                                <a:gd name="T54" fmla="*/ 409 w 504"/>
                                <a:gd name="T55" fmla="*/ 84 h 91"/>
                                <a:gd name="T56" fmla="*/ 390 w 504"/>
                                <a:gd name="T57" fmla="*/ 91 h 91"/>
                                <a:gd name="T58" fmla="*/ 371 w 504"/>
                                <a:gd name="T59" fmla="*/ 91 h 91"/>
                                <a:gd name="T60" fmla="*/ 350 w 504"/>
                                <a:gd name="T61" fmla="*/ 91 h 91"/>
                                <a:gd name="T62" fmla="*/ 306 w 504"/>
                                <a:gd name="T63" fmla="*/ 91 h 91"/>
                                <a:gd name="T64" fmla="*/ 295 w 504"/>
                                <a:gd name="T65" fmla="*/ 91 h 91"/>
                                <a:gd name="T66" fmla="*/ 276 w 504"/>
                                <a:gd name="T67" fmla="*/ 88 h 91"/>
                                <a:gd name="T68" fmla="*/ 270 w 504"/>
                                <a:gd name="T69" fmla="*/ 84 h 91"/>
                                <a:gd name="T70" fmla="*/ 259 w 504"/>
                                <a:gd name="T71" fmla="*/ 91 h 91"/>
                                <a:gd name="T72" fmla="*/ 238 w 504"/>
                                <a:gd name="T73" fmla="*/ 91 h 91"/>
                                <a:gd name="T74" fmla="*/ 196 w 504"/>
                                <a:gd name="T75" fmla="*/ 91 h 91"/>
                                <a:gd name="T76" fmla="*/ 175 w 504"/>
                                <a:gd name="T77" fmla="*/ 88 h 91"/>
                                <a:gd name="T78" fmla="*/ 164 w 504"/>
                                <a:gd name="T79" fmla="*/ 91 h 91"/>
                                <a:gd name="T80" fmla="*/ 143 w 504"/>
                                <a:gd name="T81" fmla="*/ 91 h 91"/>
                                <a:gd name="T82" fmla="*/ 86 w 504"/>
                                <a:gd name="T83" fmla="*/ 91 h 91"/>
                                <a:gd name="T84" fmla="*/ 76 w 504"/>
                                <a:gd name="T85" fmla="*/ 86 h 91"/>
                                <a:gd name="T86" fmla="*/ 71 w 504"/>
                                <a:gd name="T87" fmla="*/ 76 h 91"/>
                                <a:gd name="T88" fmla="*/ 65 w 504"/>
                                <a:gd name="T89" fmla="*/ 86 h 91"/>
                                <a:gd name="T90" fmla="*/ 54 w 504"/>
                                <a:gd name="T91" fmla="*/ 91 h 91"/>
                                <a:gd name="T92" fmla="*/ 25 w 504"/>
                                <a:gd name="T93" fmla="*/ 88 h 91"/>
                                <a:gd name="T94" fmla="*/ 0 w 504"/>
                                <a:gd name="T95" fmla="*/ 19 h 91"/>
                                <a:gd name="T96" fmla="*/ 437 w 504"/>
                                <a:gd name="T97" fmla="*/ 12 h 91"/>
                                <a:gd name="T98" fmla="*/ 443 w 504"/>
                                <a:gd name="T99" fmla="*/ 2 h 91"/>
                                <a:gd name="T100" fmla="*/ 464 w 504"/>
                                <a:gd name="T101" fmla="*/ 0 h 91"/>
                                <a:gd name="T102" fmla="*/ 475 w 504"/>
                                <a:gd name="T103" fmla="*/ 0 h 91"/>
                                <a:gd name="T104" fmla="*/ 496 w 504"/>
                                <a:gd name="T105" fmla="*/ 2 h 91"/>
                                <a:gd name="T106" fmla="*/ 504 w 504"/>
                                <a:gd name="T107" fmla="*/ 10 h 91"/>
                                <a:gd name="T108" fmla="*/ 504 w 504"/>
                                <a:gd name="T109" fmla="*/ 80 h 91"/>
                                <a:gd name="T110" fmla="*/ 496 w 504"/>
                                <a:gd name="T111" fmla="*/ 88 h 91"/>
                                <a:gd name="T112" fmla="*/ 475 w 504"/>
                                <a:gd name="T113" fmla="*/ 91 h 91"/>
                                <a:gd name="T114" fmla="*/ 464 w 504"/>
                                <a:gd name="T115" fmla="*/ 91 h 91"/>
                                <a:gd name="T116" fmla="*/ 443 w 504"/>
                                <a:gd name="T117" fmla="*/ 88 h 91"/>
                                <a:gd name="T118" fmla="*/ 437 w 504"/>
                                <a:gd name="T119" fmla="*/ 78 h 91"/>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504" h="91">
                                  <a:moveTo>
                                    <a:pt x="0" y="15"/>
                                  </a:moveTo>
                                  <a:lnTo>
                                    <a:pt x="0" y="12"/>
                                  </a:lnTo>
                                  <a:lnTo>
                                    <a:pt x="0" y="10"/>
                                  </a:lnTo>
                                  <a:lnTo>
                                    <a:pt x="2" y="8"/>
                                  </a:lnTo>
                                  <a:lnTo>
                                    <a:pt x="2" y="6"/>
                                  </a:lnTo>
                                  <a:lnTo>
                                    <a:pt x="4" y="4"/>
                                  </a:lnTo>
                                  <a:lnTo>
                                    <a:pt x="6" y="2"/>
                                  </a:lnTo>
                                  <a:lnTo>
                                    <a:pt x="8" y="2"/>
                                  </a:lnTo>
                                  <a:lnTo>
                                    <a:pt x="10" y="0"/>
                                  </a:lnTo>
                                  <a:lnTo>
                                    <a:pt x="12" y="0"/>
                                  </a:lnTo>
                                  <a:lnTo>
                                    <a:pt x="14" y="0"/>
                                  </a:lnTo>
                                  <a:lnTo>
                                    <a:pt x="27" y="0"/>
                                  </a:lnTo>
                                  <a:lnTo>
                                    <a:pt x="29" y="0"/>
                                  </a:lnTo>
                                  <a:lnTo>
                                    <a:pt x="31" y="0"/>
                                  </a:lnTo>
                                  <a:lnTo>
                                    <a:pt x="33" y="2"/>
                                  </a:lnTo>
                                  <a:lnTo>
                                    <a:pt x="35" y="2"/>
                                  </a:lnTo>
                                  <a:lnTo>
                                    <a:pt x="38" y="4"/>
                                  </a:lnTo>
                                  <a:lnTo>
                                    <a:pt x="40" y="6"/>
                                  </a:lnTo>
                                  <a:lnTo>
                                    <a:pt x="40" y="8"/>
                                  </a:lnTo>
                                  <a:lnTo>
                                    <a:pt x="42" y="10"/>
                                  </a:lnTo>
                                  <a:lnTo>
                                    <a:pt x="46" y="23"/>
                                  </a:lnTo>
                                  <a:lnTo>
                                    <a:pt x="48" y="10"/>
                                  </a:lnTo>
                                  <a:lnTo>
                                    <a:pt x="50" y="8"/>
                                  </a:lnTo>
                                  <a:lnTo>
                                    <a:pt x="50" y="6"/>
                                  </a:lnTo>
                                  <a:lnTo>
                                    <a:pt x="52" y="4"/>
                                  </a:lnTo>
                                  <a:lnTo>
                                    <a:pt x="54" y="2"/>
                                  </a:lnTo>
                                  <a:lnTo>
                                    <a:pt x="57" y="2"/>
                                  </a:lnTo>
                                  <a:lnTo>
                                    <a:pt x="59" y="0"/>
                                  </a:lnTo>
                                  <a:lnTo>
                                    <a:pt x="61" y="0"/>
                                  </a:lnTo>
                                  <a:lnTo>
                                    <a:pt x="63" y="0"/>
                                  </a:lnTo>
                                  <a:lnTo>
                                    <a:pt x="73" y="0"/>
                                  </a:lnTo>
                                  <a:lnTo>
                                    <a:pt x="76" y="0"/>
                                  </a:lnTo>
                                  <a:lnTo>
                                    <a:pt x="78" y="0"/>
                                  </a:lnTo>
                                  <a:lnTo>
                                    <a:pt x="80" y="2"/>
                                  </a:lnTo>
                                  <a:lnTo>
                                    <a:pt x="82" y="0"/>
                                  </a:lnTo>
                                  <a:lnTo>
                                    <a:pt x="84" y="0"/>
                                  </a:lnTo>
                                  <a:lnTo>
                                    <a:pt x="86" y="0"/>
                                  </a:lnTo>
                                  <a:lnTo>
                                    <a:pt x="135" y="0"/>
                                  </a:lnTo>
                                  <a:lnTo>
                                    <a:pt x="137" y="0"/>
                                  </a:lnTo>
                                  <a:lnTo>
                                    <a:pt x="139" y="0"/>
                                  </a:lnTo>
                                  <a:lnTo>
                                    <a:pt x="141" y="2"/>
                                  </a:lnTo>
                                  <a:lnTo>
                                    <a:pt x="143" y="0"/>
                                  </a:lnTo>
                                  <a:lnTo>
                                    <a:pt x="145" y="0"/>
                                  </a:lnTo>
                                  <a:lnTo>
                                    <a:pt x="147" y="0"/>
                                  </a:lnTo>
                                  <a:lnTo>
                                    <a:pt x="171" y="0"/>
                                  </a:lnTo>
                                  <a:lnTo>
                                    <a:pt x="173" y="0"/>
                                  </a:lnTo>
                                  <a:lnTo>
                                    <a:pt x="175" y="0"/>
                                  </a:lnTo>
                                  <a:lnTo>
                                    <a:pt x="183" y="2"/>
                                  </a:lnTo>
                                  <a:lnTo>
                                    <a:pt x="185" y="4"/>
                                  </a:lnTo>
                                  <a:lnTo>
                                    <a:pt x="188" y="2"/>
                                  </a:lnTo>
                                  <a:lnTo>
                                    <a:pt x="190" y="2"/>
                                  </a:lnTo>
                                  <a:lnTo>
                                    <a:pt x="192" y="0"/>
                                  </a:lnTo>
                                  <a:lnTo>
                                    <a:pt x="194" y="0"/>
                                  </a:lnTo>
                                  <a:lnTo>
                                    <a:pt x="196" y="0"/>
                                  </a:lnTo>
                                  <a:lnTo>
                                    <a:pt x="219" y="0"/>
                                  </a:lnTo>
                                  <a:lnTo>
                                    <a:pt x="221" y="0"/>
                                  </a:lnTo>
                                  <a:lnTo>
                                    <a:pt x="223" y="0"/>
                                  </a:lnTo>
                                  <a:lnTo>
                                    <a:pt x="226" y="2"/>
                                  </a:lnTo>
                                  <a:lnTo>
                                    <a:pt x="228" y="2"/>
                                  </a:lnTo>
                                  <a:lnTo>
                                    <a:pt x="230" y="0"/>
                                  </a:lnTo>
                                  <a:lnTo>
                                    <a:pt x="232" y="0"/>
                                  </a:lnTo>
                                  <a:lnTo>
                                    <a:pt x="234" y="0"/>
                                  </a:lnTo>
                                  <a:lnTo>
                                    <a:pt x="257" y="0"/>
                                  </a:lnTo>
                                  <a:lnTo>
                                    <a:pt x="259" y="0"/>
                                  </a:lnTo>
                                  <a:lnTo>
                                    <a:pt x="261" y="0"/>
                                  </a:lnTo>
                                  <a:lnTo>
                                    <a:pt x="264" y="2"/>
                                  </a:lnTo>
                                  <a:lnTo>
                                    <a:pt x="266" y="2"/>
                                  </a:lnTo>
                                  <a:lnTo>
                                    <a:pt x="268" y="4"/>
                                  </a:lnTo>
                                  <a:lnTo>
                                    <a:pt x="270" y="6"/>
                                  </a:lnTo>
                                  <a:lnTo>
                                    <a:pt x="270" y="8"/>
                                  </a:lnTo>
                                  <a:lnTo>
                                    <a:pt x="270" y="6"/>
                                  </a:lnTo>
                                  <a:lnTo>
                                    <a:pt x="272" y="4"/>
                                  </a:lnTo>
                                  <a:lnTo>
                                    <a:pt x="274" y="2"/>
                                  </a:lnTo>
                                  <a:lnTo>
                                    <a:pt x="276" y="2"/>
                                  </a:lnTo>
                                  <a:lnTo>
                                    <a:pt x="278" y="0"/>
                                  </a:lnTo>
                                  <a:lnTo>
                                    <a:pt x="280" y="0"/>
                                  </a:lnTo>
                                  <a:lnTo>
                                    <a:pt x="283" y="0"/>
                                  </a:lnTo>
                                  <a:lnTo>
                                    <a:pt x="293" y="0"/>
                                  </a:lnTo>
                                  <a:lnTo>
                                    <a:pt x="295" y="0"/>
                                  </a:lnTo>
                                  <a:lnTo>
                                    <a:pt x="297" y="0"/>
                                  </a:lnTo>
                                  <a:lnTo>
                                    <a:pt x="299" y="2"/>
                                  </a:lnTo>
                                  <a:lnTo>
                                    <a:pt x="302" y="0"/>
                                  </a:lnTo>
                                  <a:lnTo>
                                    <a:pt x="304" y="0"/>
                                  </a:lnTo>
                                  <a:lnTo>
                                    <a:pt x="306" y="0"/>
                                  </a:lnTo>
                                  <a:lnTo>
                                    <a:pt x="318" y="0"/>
                                  </a:lnTo>
                                  <a:lnTo>
                                    <a:pt x="321" y="0"/>
                                  </a:lnTo>
                                  <a:lnTo>
                                    <a:pt x="323" y="0"/>
                                  </a:lnTo>
                                  <a:lnTo>
                                    <a:pt x="325" y="2"/>
                                  </a:lnTo>
                                  <a:lnTo>
                                    <a:pt x="327" y="2"/>
                                  </a:lnTo>
                                  <a:lnTo>
                                    <a:pt x="329" y="4"/>
                                  </a:lnTo>
                                  <a:lnTo>
                                    <a:pt x="331" y="6"/>
                                  </a:lnTo>
                                  <a:lnTo>
                                    <a:pt x="331" y="8"/>
                                  </a:lnTo>
                                  <a:lnTo>
                                    <a:pt x="333" y="10"/>
                                  </a:lnTo>
                                  <a:lnTo>
                                    <a:pt x="333" y="12"/>
                                  </a:lnTo>
                                  <a:lnTo>
                                    <a:pt x="333" y="15"/>
                                  </a:lnTo>
                                  <a:lnTo>
                                    <a:pt x="333" y="48"/>
                                  </a:lnTo>
                                  <a:lnTo>
                                    <a:pt x="340" y="48"/>
                                  </a:lnTo>
                                  <a:lnTo>
                                    <a:pt x="340" y="15"/>
                                  </a:lnTo>
                                  <a:lnTo>
                                    <a:pt x="340" y="12"/>
                                  </a:lnTo>
                                  <a:lnTo>
                                    <a:pt x="340" y="10"/>
                                  </a:lnTo>
                                  <a:lnTo>
                                    <a:pt x="342" y="8"/>
                                  </a:lnTo>
                                  <a:lnTo>
                                    <a:pt x="342" y="6"/>
                                  </a:lnTo>
                                  <a:lnTo>
                                    <a:pt x="344" y="4"/>
                                  </a:lnTo>
                                  <a:lnTo>
                                    <a:pt x="346" y="2"/>
                                  </a:lnTo>
                                  <a:lnTo>
                                    <a:pt x="348" y="2"/>
                                  </a:lnTo>
                                  <a:lnTo>
                                    <a:pt x="350" y="0"/>
                                  </a:lnTo>
                                  <a:lnTo>
                                    <a:pt x="352" y="0"/>
                                  </a:lnTo>
                                  <a:lnTo>
                                    <a:pt x="354" y="0"/>
                                  </a:lnTo>
                                  <a:lnTo>
                                    <a:pt x="367" y="0"/>
                                  </a:lnTo>
                                  <a:lnTo>
                                    <a:pt x="369" y="0"/>
                                  </a:lnTo>
                                  <a:lnTo>
                                    <a:pt x="371" y="0"/>
                                  </a:lnTo>
                                  <a:lnTo>
                                    <a:pt x="373" y="2"/>
                                  </a:lnTo>
                                  <a:lnTo>
                                    <a:pt x="375" y="2"/>
                                  </a:lnTo>
                                  <a:lnTo>
                                    <a:pt x="378" y="4"/>
                                  </a:lnTo>
                                  <a:lnTo>
                                    <a:pt x="386" y="2"/>
                                  </a:lnTo>
                                  <a:lnTo>
                                    <a:pt x="388" y="0"/>
                                  </a:lnTo>
                                  <a:lnTo>
                                    <a:pt x="390" y="0"/>
                                  </a:lnTo>
                                  <a:lnTo>
                                    <a:pt x="392" y="0"/>
                                  </a:lnTo>
                                  <a:lnTo>
                                    <a:pt x="395" y="0"/>
                                  </a:lnTo>
                                  <a:lnTo>
                                    <a:pt x="397" y="0"/>
                                  </a:lnTo>
                                  <a:lnTo>
                                    <a:pt x="409" y="4"/>
                                  </a:lnTo>
                                  <a:lnTo>
                                    <a:pt x="411" y="6"/>
                                  </a:lnTo>
                                  <a:lnTo>
                                    <a:pt x="414" y="6"/>
                                  </a:lnTo>
                                  <a:lnTo>
                                    <a:pt x="416" y="8"/>
                                  </a:lnTo>
                                  <a:lnTo>
                                    <a:pt x="418" y="10"/>
                                  </a:lnTo>
                                  <a:lnTo>
                                    <a:pt x="426" y="23"/>
                                  </a:lnTo>
                                  <a:lnTo>
                                    <a:pt x="426" y="25"/>
                                  </a:lnTo>
                                  <a:lnTo>
                                    <a:pt x="428" y="27"/>
                                  </a:lnTo>
                                  <a:lnTo>
                                    <a:pt x="428" y="29"/>
                                  </a:lnTo>
                                  <a:lnTo>
                                    <a:pt x="430" y="44"/>
                                  </a:lnTo>
                                  <a:lnTo>
                                    <a:pt x="430" y="46"/>
                                  </a:lnTo>
                                  <a:lnTo>
                                    <a:pt x="430" y="48"/>
                                  </a:lnTo>
                                  <a:lnTo>
                                    <a:pt x="428" y="63"/>
                                  </a:lnTo>
                                  <a:lnTo>
                                    <a:pt x="428" y="65"/>
                                  </a:lnTo>
                                  <a:lnTo>
                                    <a:pt x="426" y="67"/>
                                  </a:lnTo>
                                  <a:lnTo>
                                    <a:pt x="426" y="69"/>
                                  </a:lnTo>
                                  <a:lnTo>
                                    <a:pt x="424" y="72"/>
                                  </a:lnTo>
                                  <a:lnTo>
                                    <a:pt x="414" y="82"/>
                                  </a:lnTo>
                                  <a:lnTo>
                                    <a:pt x="411" y="84"/>
                                  </a:lnTo>
                                  <a:lnTo>
                                    <a:pt x="409" y="84"/>
                                  </a:lnTo>
                                  <a:lnTo>
                                    <a:pt x="399" y="88"/>
                                  </a:lnTo>
                                  <a:lnTo>
                                    <a:pt x="397" y="91"/>
                                  </a:lnTo>
                                  <a:lnTo>
                                    <a:pt x="395" y="91"/>
                                  </a:lnTo>
                                  <a:lnTo>
                                    <a:pt x="392" y="91"/>
                                  </a:lnTo>
                                  <a:lnTo>
                                    <a:pt x="390" y="91"/>
                                  </a:lnTo>
                                  <a:lnTo>
                                    <a:pt x="388" y="91"/>
                                  </a:lnTo>
                                  <a:lnTo>
                                    <a:pt x="378" y="86"/>
                                  </a:lnTo>
                                  <a:lnTo>
                                    <a:pt x="375" y="88"/>
                                  </a:lnTo>
                                  <a:lnTo>
                                    <a:pt x="373" y="88"/>
                                  </a:lnTo>
                                  <a:lnTo>
                                    <a:pt x="371" y="91"/>
                                  </a:lnTo>
                                  <a:lnTo>
                                    <a:pt x="369" y="91"/>
                                  </a:lnTo>
                                  <a:lnTo>
                                    <a:pt x="367" y="91"/>
                                  </a:lnTo>
                                  <a:lnTo>
                                    <a:pt x="354" y="91"/>
                                  </a:lnTo>
                                  <a:lnTo>
                                    <a:pt x="352" y="91"/>
                                  </a:lnTo>
                                  <a:lnTo>
                                    <a:pt x="350" y="91"/>
                                  </a:lnTo>
                                  <a:lnTo>
                                    <a:pt x="350" y="88"/>
                                  </a:lnTo>
                                  <a:lnTo>
                                    <a:pt x="348" y="91"/>
                                  </a:lnTo>
                                  <a:lnTo>
                                    <a:pt x="346" y="91"/>
                                  </a:lnTo>
                                  <a:lnTo>
                                    <a:pt x="344" y="91"/>
                                  </a:lnTo>
                                  <a:lnTo>
                                    <a:pt x="306" y="91"/>
                                  </a:lnTo>
                                  <a:lnTo>
                                    <a:pt x="304" y="91"/>
                                  </a:lnTo>
                                  <a:lnTo>
                                    <a:pt x="302" y="91"/>
                                  </a:lnTo>
                                  <a:lnTo>
                                    <a:pt x="299" y="88"/>
                                  </a:lnTo>
                                  <a:lnTo>
                                    <a:pt x="297" y="91"/>
                                  </a:lnTo>
                                  <a:lnTo>
                                    <a:pt x="295" y="91"/>
                                  </a:lnTo>
                                  <a:lnTo>
                                    <a:pt x="293" y="91"/>
                                  </a:lnTo>
                                  <a:lnTo>
                                    <a:pt x="283" y="91"/>
                                  </a:lnTo>
                                  <a:lnTo>
                                    <a:pt x="280" y="91"/>
                                  </a:lnTo>
                                  <a:lnTo>
                                    <a:pt x="278" y="91"/>
                                  </a:lnTo>
                                  <a:lnTo>
                                    <a:pt x="276" y="88"/>
                                  </a:lnTo>
                                  <a:lnTo>
                                    <a:pt x="274" y="88"/>
                                  </a:lnTo>
                                  <a:lnTo>
                                    <a:pt x="272" y="86"/>
                                  </a:lnTo>
                                  <a:lnTo>
                                    <a:pt x="270" y="84"/>
                                  </a:lnTo>
                                  <a:lnTo>
                                    <a:pt x="270" y="82"/>
                                  </a:lnTo>
                                  <a:lnTo>
                                    <a:pt x="270" y="84"/>
                                  </a:lnTo>
                                  <a:lnTo>
                                    <a:pt x="268" y="86"/>
                                  </a:lnTo>
                                  <a:lnTo>
                                    <a:pt x="266" y="88"/>
                                  </a:lnTo>
                                  <a:lnTo>
                                    <a:pt x="264" y="88"/>
                                  </a:lnTo>
                                  <a:lnTo>
                                    <a:pt x="261" y="91"/>
                                  </a:lnTo>
                                  <a:lnTo>
                                    <a:pt x="259" y="91"/>
                                  </a:lnTo>
                                  <a:lnTo>
                                    <a:pt x="257" y="91"/>
                                  </a:lnTo>
                                  <a:lnTo>
                                    <a:pt x="245" y="91"/>
                                  </a:lnTo>
                                  <a:lnTo>
                                    <a:pt x="242" y="91"/>
                                  </a:lnTo>
                                  <a:lnTo>
                                    <a:pt x="240" y="91"/>
                                  </a:lnTo>
                                  <a:lnTo>
                                    <a:pt x="238" y="91"/>
                                  </a:lnTo>
                                  <a:lnTo>
                                    <a:pt x="215" y="91"/>
                                  </a:lnTo>
                                  <a:lnTo>
                                    <a:pt x="213" y="91"/>
                                  </a:lnTo>
                                  <a:lnTo>
                                    <a:pt x="211" y="91"/>
                                  </a:lnTo>
                                  <a:lnTo>
                                    <a:pt x="209" y="91"/>
                                  </a:lnTo>
                                  <a:lnTo>
                                    <a:pt x="196" y="91"/>
                                  </a:lnTo>
                                  <a:lnTo>
                                    <a:pt x="194" y="91"/>
                                  </a:lnTo>
                                  <a:lnTo>
                                    <a:pt x="181" y="91"/>
                                  </a:lnTo>
                                  <a:lnTo>
                                    <a:pt x="179" y="91"/>
                                  </a:lnTo>
                                  <a:lnTo>
                                    <a:pt x="177" y="91"/>
                                  </a:lnTo>
                                  <a:lnTo>
                                    <a:pt x="175" y="88"/>
                                  </a:lnTo>
                                  <a:lnTo>
                                    <a:pt x="173" y="88"/>
                                  </a:lnTo>
                                  <a:lnTo>
                                    <a:pt x="171" y="86"/>
                                  </a:lnTo>
                                  <a:lnTo>
                                    <a:pt x="169" y="88"/>
                                  </a:lnTo>
                                  <a:lnTo>
                                    <a:pt x="166" y="88"/>
                                  </a:lnTo>
                                  <a:lnTo>
                                    <a:pt x="164" y="91"/>
                                  </a:lnTo>
                                  <a:lnTo>
                                    <a:pt x="162" y="91"/>
                                  </a:lnTo>
                                  <a:lnTo>
                                    <a:pt x="160" y="91"/>
                                  </a:lnTo>
                                  <a:lnTo>
                                    <a:pt x="147" y="91"/>
                                  </a:lnTo>
                                  <a:lnTo>
                                    <a:pt x="145" y="91"/>
                                  </a:lnTo>
                                  <a:lnTo>
                                    <a:pt x="143" y="91"/>
                                  </a:lnTo>
                                  <a:lnTo>
                                    <a:pt x="141" y="88"/>
                                  </a:lnTo>
                                  <a:lnTo>
                                    <a:pt x="139" y="91"/>
                                  </a:lnTo>
                                  <a:lnTo>
                                    <a:pt x="137" y="91"/>
                                  </a:lnTo>
                                  <a:lnTo>
                                    <a:pt x="135" y="91"/>
                                  </a:lnTo>
                                  <a:lnTo>
                                    <a:pt x="86" y="91"/>
                                  </a:lnTo>
                                  <a:lnTo>
                                    <a:pt x="84" y="91"/>
                                  </a:lnTo>
                                  <a:lnTo>
                                    <a:pt x="82" y="91"/>
                                  </a:lnTo>
                                  <a:lnTo>
                                    <a:pt x="80" y="88"/>
                                  </a:lnTo>
                                  <a:lnTo>
                                    <a:pt x="78" y="88"/>
                                  </a:lnTo>
                                  <a:lnTo>
                                    <a:pt x="76" y="86"/>
                                  </a:lnTo>
                                  <a:lnTo>
                                    <a:pt x="73" y="84"/>
                                  </a:lnTo>
                                  <a:lnTo>
                                    <a:pt x="73" y="82"/>
                                  </a:lnTo>
                                  <a:lnTo>
                                    <a:pt x="71" y="80"/>
                                  </a:lnTo>
                                  <a:lnTo>
                                    <a:pt x="71" y="78"/>
                                  </a:lnTo>
                                  <a:lnTo>
                                    <a:pt x="71" y="76"/>
                                  </a:lnTo>
                                  <a:lnTo>
                                    <a:pt x="71" y="69"/>
                                  </a:lnTo>
                                  <a:lnTo>
                                    <a:pt x="69" y="80"/>
                                  </a:lnTo>
                                  <a:lnTo>
                                    <a:pt x="67" y="82"/>
                                  </a:lnTo>
                                  <a:lnTo>
                                    <a:pt x="67" y="84"/>
                                  </a:lnTo>
                                  <a:lnTo>
                                    <a:pt x="65" y="86"/>
                                  </a:lnTo>
                                  <a:lnTo>
                                    <a:pt x="63" y="88"/>
                                  </a:lnTo>
                                  <a:lnTo>
                                    <a:pt x="61" y="88"/>
                                  </a:lnTo>
                                  <a:lnTo>
                                    <a:pt x="59" y="91"/>
                                  </a:lnTo>
                                  <a:lnTo>
                                    <a:pt x="57" y="91"/>
                                  </a:lnTo>
                                  <a:lnTo>
                                    <a:pt x="54" y="91"/>
                                  </a:lnTo>
                                  <a:lnTo>
                                    <a:pt x="33" y="91"/>
                                  </a:lnTo>
                                  <a:lnTo>
                                    <a:pt x="31" y="91"/>
                                  </a:lnTo>
                                  <a:lnTo>
                                    <a:pt x="29" y="91"/>
                                  </a:lnTo>
                                  <a:lnTo>
                                    <a:pt x="27" y="88"/>
                                  </a:lnTo>
                                  <a:lnTo>
                                    <a:pt x="25" y="88"/>
                                  </a:lnTo>
                                  <a:lnTo>
                                    <a:pt x="23" y="86"/>
                                  </a:lnTo>
                                  <a:lnTo>
                                    <a:pt x="21" y="84"/>
                                  </a:lnTo>
                                  <a:lnTo>
                                    <a:pt x="21" y="82"/>
                                  </a:lnTo>
                                  <a:lnTo>
                                    <a:pt x="19" y="80"/>
                                  </a:lnTo>
                                  <a:lnTo>
                                    <a:pt x="0" y="19"/>
                                  </a:lnTo>
                                  <a:lnTo>
                                    <a:pt x="0" y="17"/>
                                  </a:lnTo>
                                  <a:lnTo>
                                    <a:pt x="0" y="15"/>
                                  </a:lnTo>
                                  <a:close/>
                                  <a:moveTo>
                                    <a:pt x="437" y="76"/>
                                  </a:moveTo>
                                  <a:lnTo>
                                    <a:pt x="437" y="15"/>
                                  </a:lnTo>
                                  <a:lnTo>
                                    <a:pt x="437" y="12"/>
                                  </a:lnTo>
                                  <a:lnTo>
                                    <a:pt x="437" y="10"/>
                                  </a:lnTo>
                                  <a:lnTo>
                                    <a:pt x="439" y="8"/>
                                  </a:lnTo>
                                  <a:lnTo>
                                    <a:pt x="439" y="6"/>
                                  </a:lnTo>
                                  <a:lnTo>
                                    <a:pt x="441" y="4"/>
                                  </a:lnTo>
                                  <a:lnTo>
                                    <a:pt x="443" y="2"/>
                                  </a:lnTo>
                                  <a:lnTo>
                                    <a:pt x="445" y="2"/>
                                  </a:lnTo>
                                  <a:lnTo>
                                    <a:pt x="447" y="0"/>
                                  </a:lnTo>
                                  <a:lnTo>
                                    <a:pt x="449" y="0"/>
                                  </a:lnTo>
                                  <a:lnTo>
                                    <a:pt x="452" y="0"/>
                                  </a:lnTo>
                                  <a:lnTo>
                                    <a:pt x="464" y="0"/>
                                  </a:lnTo>
                                  <a:lnTo>
                                    <a:pt x="466" y="0"/>
                                  </a:lnTo>
                                  <a:lnTo>
                                    <a:pt x="468" y="0"/>
                                  </a:lnTo>
                                  <a:lnTo>
                                    <a:pt x="471" y="2"/>
                                  </a:lnTo>
                                  <a:lnTo>
                                    <a:pt x="473" y="0"/>
                                  </a:lnTo>
                                  <a:lnTo>
                                    <a:pt x="475" y="0"/>
                                  </a:lnTo>
                                  <a:lnTo>
                                    <a:pt x="477" y="0"/>
                                  </a:lnTo>
                                  <a:lnTo>
                                    <a:pt x="490" y="0"/>
                                  </a:lnTo>
                                  <a:lnTo>
                                    <a:pt x="492" y="0"/>
                                  </a:lnTo>
                                  <a:lnTo>
                                    <a:pt x="494" y="0"/>
                                  </a:lnTo>
                                  <a:lnTo>
                                    <a:pt x="496" y="2"/>
                                  </a:lnTo>
                                  <a:lnTo>
                                    <a:pt x="498" y="2"/>
                                  </a:lnTo>
                                  <a:lnTo>
                                    <a:pt x="500" y="4"/>
                                  </a:lnTo>
                                  <a:lnTo>
                                    <a:pt x="502" y="6"/>
                                  </a:lnTo>
                                  <a:lnTo>
                                    <a:pt x="502" y="8"/>
                                  </a:lnTo>
                                  <a:lnTo>
                                    <a:pt x="504" y="10"/>
                                  </a:lnTo>
                                  <a:lnTo>
                                    <a:pt x="504" y="12"/>
                                  </a:lnTo>
                                  <a:lnTo>
                                    <a:pt x="504" y="15"/>
                                  </a:lnTo>
                                  <a:lnTo>
                                    <a:pt x="504" y="76"/>
                                  </a:lnTo>
                                  <a:lnTo>
                                    <a:pt x="504" y="78"/>
                                  </a:lnTo>
                                  <a:lnTo>
                                    <a:pt x="504" y="80"/>
                                  </a:lnTo>
                                  <a:lnTo>
                                    <a:pt x="502" y="82"/>
                                  </a:lnTo>
                                  <a:lnTo>
                                    <a:pt x="502" y="84"/>
                                  </a:lnTo>
                                  <a:lnTo>
                                    <a:pt x="500" y="86"/>
                                  </a:lnTo>
                                  <a:lnTo>
                                    <a:pt x="498" y="88"/>
                                  </a:lnTo>
                                  <a:lnTo>
                                    <a:pt x="496" y="88"/>
                                  </a:lnTo>
                                  <a:lnTo>
                                    <a:pt x="494" y="91"/>
                                  </a:lnTo>
                                  <a:lnTo>
                                    <a:pt x="492" y="91"/>
                                  </a:lnTo>
                                  <a:lnTo>
                                    <a:pt x="490" y="91"/>
                                  </a:lnTo>
                                  <a:lnTo>
                                    <a:pt x="477" y="91"/>
                                  </a:lnTo>
                                  <a:lnTo>
                                    <a:pt x="475" y="91"/>
                                  </a:lnTo>
                                  <a:lnTo>
                                    <a:pt x="473" y="91"/>
                                  </a:lnTo>
                                  <a:lnTo>
                                    <a:pt x="471" y="88"/>
                                  </a:lnTo>
                                  <a:lnTo>
                                    <a:pt x="468" y="91"/>
                                  </a:lnTo>
                                  <a:lnTo>
                                    <a:pt x="466" y="91"/>
                                  </a:lnTo>
                                  <a:lnTo>
                                    <a:pt x="464" y="91"/>
                                  </a:lnTo>
                                  <a:lnTo>
                                    <a:pt x="452" y="91"/>
                                  </a:lnTo>
                                  <a:lnTo>
                                    <a:pt x="449" y="91"/>
                                  </a:lnTo>
                                  <a:lnTo>
                                    <a:pt x="447" y="91"/>
                                  </a:lnTo>
                                  <a:lnTo>
                                    <a:pt x="445" y="88"/>
                                  </a:lnTo>
                                  <a:lnTo>
                                    <a:pt x="443" y="88"/>
                                  </a:lnTo>
                                  <a:lnTo>
                                    <a:pt x="441" y="86"/>
                                  </a:lnTo>
                                  <a:lnTo>
                                    <a:pt x="439" y="84"/>
                                  </a:lnTo>
                                  <a:lnTo>
                                    <a:pt x="439" y="82"/>
                                  </a:lnTo>
                                  <a:lnTo>
                                    <a:pt x="437" y="80"/>
                                  </a:lnTo>
                                  <a:lnTo>
                                    <a:pt x="437" y="78"/>
                                  </a:lnTo>
                                  <a:lnTo>
                                    <a:pt x="437"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5" name="Rectangle 656"/>
                          <wps:cNvSpPr>
                            <a:spLocks noChangeArrowheads="1"/>
                          </wps:cNvSpPr>
                          <wps:spPr bwMode="auto">
                            <a:xfrm>
                              <a:off x="6543" y="4802"/>
                              <a:ext cx="441"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VERMILION</w:t>
                                </w:r>
                              </w:p>
                            </w:txbxContent>
                          </wps:txbx>
                          <wps:bodyPr rot="0" vert="horz" wrap="none" lIns="0" tIns="0" rIns="0" bIns="0" anchor="t" anchorCtr="0" upright="1">
                            <a:spAutoFit/>
                          </wps:bodyPr>
                        </wps:wsp>
                        <wps:wsp>
                          <wps:cNvPr id="2886" name="Rectangle 657"/>
                          <wps:cNvSpPr>
                            <a:spLocks noChangeArrowheads="1"/>
                          </wps:cNvSpPr>
                          <wps:spPr bwMode="auto">
                            <a:xfrm>
                              <a:off x="5865" y="4048"/>
                              <a:ext cx="227"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FORD</w:t>
                                </w:r>
                              </w:p>
                            </w:txbxContent>
                          </wps:txbx>
                          <wps:bodyPr rot="0" vert="horz" wrap="none" lIns="0" tIns="0" rIns="0" bIns="0" anchor="t" anchorCtr="0" upright="1">
                            <a:spAutoFit/>
                          </wps:bodyPr>
                        </wps:wsp>
                        <wps:wsp>
                          <wps:cNvPr id="2887" name="Freeform 658"/>
                          <wps:cNvSpPr>
                            <a:spLocks/>
                          </wps:cNvSpPr>
                          <wps:spPr bwMode="auto">
                            <a:xfrm>
                              <a:off x="5859" y="4041"/>
                              <a:ext cx="247" cy="91"/>
                            </a:xfrm>
                            <a:custGeom>
                              <a:avLst/>
                              <a:gdLst>
                                <a:gd name="T0" fmla="*/ 11 w 247"/>
                                <a:gd name="T1" fmla="*/ 91 h 91"/>
                                <a:gd name="T2" fmla="*/ 4 w 247"/>
                                <a:gd name="T3" fmla="*/ 87 h 91"/>
                                <a:gd name="T4" fmla="*/ 0 w 247"/>
                                <a:gd name="T5" fmla="*/ 81 h 91"/>
                                <a:gd name="T6" fmla="*/ 0 w 247"/>
                                <a:gd name="T7" fmla="*/ 15 h 91"/>
                                <a:gd name="T8" fmla="*/ 2 w 247"/>
                                <a:gd name="T9" fmla="*/ 9 h 91"/>
                                <a:gd name="T10" fmla="*/ 6 w 247"/>
                                <a:gd name="T11" fmla="*/ 3 h 91"/>
                                <a:gd name="T12" fmla="*/ 13 w 247"/>
                                <a:gd name="T13" fmla="*/ 0 h 91"/>
                                <a:gd name="T14" fmla="*/ 42 w 247"/>
                                <a:gd name="T15" fmla="*/ 0 h 91"/>
                                <a:gd name="T16" fmla="*/ 49 w 247"/>
                                <a:gd name="T17" fmla="*/ 5 h 91"/>
                                <a:gd name="T18" fmla="*/ 51 w 247"/>
                                <a:gd name="T19" fmla="*/ 9 h 91"/>
                                <a:gd name="T20" fmla="*/ 53 w 247"/>
                                <a:gd name="T21" fmla="*/ 28 h 91"/>
                                <a:gd name="T22" fmla="*/ 51 w 247"/>
                                <a:gd name="T23" fmla="*/ 34 h 91"/>
                                <a:gd name="T24" fmla="*/ 57 w 247"/>
                                <a:gd name="T25" fmla="*/ 19 h 91"/>
                                <a:gd name="T26" fmla="*/ 61 w 247"/>
                                <a:gd name="T27" fmla="*/ 13 h 91"/>
                                <a:gd name="T28" fmla="*/ 82 w 247"/>
                                <a:gd name="T29" fmla="*/ 0 h 91"/>
                                <a:gd name="T30" fmla="*/ 89 w 247"/>
                                <a:gd name="T31" fmla="*/ 0 h 91"/>
                                <a:gd name="T32" fmla="*/ 106 w 247"/>
                                <a:gd name="T33" fmla="*/ 9 h 91"/>
                                <a:gd name="T34" fmla="*/ 118 w 247"/>
                                <a:gd name="T35" fmla="*/ 24 h 91"/>
                                <a:gd name="T36" fmla="*/ 120 w 247"/>
                                <a:gd name="T37" fmla="*/ 13 h 91"/>
                                <a:gd name="T38" fmla="*/ 123 w 247"/>
                                <a:gd name="T39" fmla="*/ 7 h 91"/>
                                <a:gd name="T40" fmla="*/ 129 w 247"/>
                                <a:gd name="T41" fmla="*/ 3 h 91"/>
                                <a:gd name="T42" fmla="*/ 135 w 247"/>
                                <a:gd name="T43" fmla="*/ 0 h 91"/>
                                <a:gd name="T44" fmla="*/ 163 w 247"/>
                                <a:gd name="T45" fmla="*/ 0 h 91"/>
                                <a:gd name="T46" fmla="*/ 175 w 247"/>
                                <a:gd name="T47" fmla="*/ 7 h 91"/>
                                <a:gd name="T48" fmla="*/ 182 w 247"/>
                                <a:gd name="T49" fmla="*/ 15 h 91"/>
                                <a:gd name="T50" fmla="*/ 184 w 247"/>
                                <a:gd name="T51" fmla="*/ 9 h 91"/>
                                <a:gd name="T52" fmla="*/ 186 w 247"/>
                                <a:gd name="T53" fmla="*/ 5 h 91"/>
                                <a:gd name="T54" fmla="*/ 192 w 247"/>
                                <a:gd name="T55" fmla="*/ 0 h 91"/>
                                <a:gd name="T56" fmla="*/ 220 w 247"/>
                                <a:gd name="T57" fmla="*/ 0 h 91"/>
                                <a:gd name="T58" fmla="*/ 226 w 247"/>
                                <a:gd name="T59" fmla="*/ 3 h 91"/>
                                <a:gd name="T60" fmla="*/ 245 w 247"/>
                                <a:gd name="T61" fmla="*/ 24 h 91"/>
                                <a:gd name="T62" fmla="*/ 247 w 247"/>
                                <a:gd name="T63" fmla="*/ 30 h 91"/>
                                <a:gd name="T64" fmla="*/ 247 w 247"/>
                                <a:gd name="T65" fmla="*/ 64 h 91"/>
                                <a:gd name="T66" fmla="*/ 245 w 247"/>
                                <a:gd name="T67" fmla="*/ 70 h 91"/>
                                <a:gd name="T68" fmla="*/ 224 w 247"/>
                                <a:gd name="T69" fmla="*/ 89 h 91"/>
                                <a:gd name="T70" fmla="*/ 218 w 247"/>
                                <a:gd name="T71" fmla="*/ 91 h 91"/>
                                <a:gd name="T72" fmla="*/ 192 w 247"/>
                                <a:gd name="T73" fmla="*/ 91 h 91"/>
                                <a:gd name="T74" fmla="*/ 188 w 247"/>
                                <a:gd name="T75" fmla="*/ 89 h 91"/>
                                <a:gd name="T76" fmla="*/ 182 w 247"/>
                                <a:gd name="T77" fmla="*/ 91 h 91"/>
                                <a:gd name="T78" fmla="*/ 163 w 247"/>
                                <a:gd name="T79" fmla="*/ 89 h 91"/>
                                <a:gd name="T80" fmla="*/ 158 w 247"/>
                                <a:gd name="T81" fmla="*/ 87 h 91"/>
                                <a:gd name="T82" fmla="*/ 154 w 247"/>
                                <a:gd name="T83" fmla="*/ 89 h 91"/>
                                <a:gd name="T84" fmla="*/ 135 w 247"/>
                                <a:gd name="T85" fmla="*/ 91 h 91"/>
                                <a:gd name="T86" fmla="*/ 129 w 247"/>
                                <a:gd name="T87" fmla="*/ 89 h 91"/>
                                <a:gd name="T88" fmla="*/ 123 w 247"/>
                                <a:gd name="T89" fmla="*/ 85 h 91"/>
                                <a:gd name="T90" fmla="*/ 120 w 247"/>
                                <a:gd name="T91" fmla="*/ 79 h 91"/>
                                <a:gd name="T92" fmla="*/ 120 w 247"/>
                                <a:gd name="T93" fmla="*/ 72 h 91"/>
                                <a:gd name="T94" fmla="*/ 108 w 247"/>
                                <a:gd name="T95" fmla="*/ 87 h 91"/>
                                <a:gd name="T96" fmla="*/ 101 w 247"/>
                                <a:gd name="T97" fmla="*/ 89 h 91"/>
                                <a:gd name="T98" fmla="*/ 84 w 247"/>
                                <a:gd name="T99" fmla="*/ 91 h 91"/>
                                <a:gd name="T100" fmla="*/ 68 w 247"/>
                                <a:gd name="T101" fmla="*/ 87 h 91"/>
                                <a:gd name="T102" fmla="*/ 55 w 247"/>
                                <a:gd name="T103" fmla="*/ 72 h 91"/>
                                <a:gd name="T104" fmla="*/ 51 w 247"/>
                                <a:gd name="T105" fmla="*/ 68 h 91"/>
                                <a:gd name="T106" fmla="*/ 49 w 247"/>
                                <a:gd name="T107" fmla="*/ 64 h 91"/>
                                <a:gd name="T108" fmla="*/ 44 w 247"/>
                                <a:gd name="T109" fmla="*/ 66 h 91"/>
                                <a:gd name="T110" fmla="*/ 40 w 247"/>
                                <a:gd name="T111" fmla="*/ 79 h 91"/>
                                <a:gd name="T112" fmla="*/ 38 w 247"/>
                                <a:gd name="T113" fmla="*/ 85 h 91"/>
                                <a:gd name="T114" fmla="*/ 32 w 247"/>
                                <a:gd name="T115" fmla="*/ 89 h 91"/>
                                <a:gd name="T116" fmla="*/ 25 w 247"/>
                                <a:gd name="T117" fmla="*/ 91 h 91"/>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247" h="91">
                                  <a:moveTo>
                                    <a:pt x="25" y="91"/>
                                  </a:moveTo>
                                  <a:lnTo>
                                    <a:pt x="15" y="91"/>
                                  </a:lnTo>
                                  <a:lnTo>
                                    <a:pt x="13" y="91"/>
                                  </a:lnTo>
                                  <a:lnTo>
                                    <a:pt x="11" y="91"/>
                                  </a:lnTo>
                                  <a:lnTo>
                                    <a:pt x="8" y="89"/>
                                  </a:lnTo>
                                  <a:lnTo>
                                    <a:pt x="6" y="89"/>
                                  </a:lnTo>
                                  <a:lnTo>
                                    <a:pt x="4" y="87"/>
                                  </a:lnTo>
                                  <a:lnTo>
                                    <a:pt x="2" y="85"/>
                                  </a:lnTo>
                                  <a:lnTo>
                                    <a:pt x="2" y="83"/>
                                  </a:lnTo>
                                  <a:lnTo>
                                    <a:pt x="0" y="81"/>
                                  </a:lnTo>
                                  <a:lnTo>
                                    <a:pt x="0" y="79"/>
                                  </a:lnTo>
                                  <a:lnTo>
                                    <a:pt x="0" y="76"/>
                                  </a:lnTo>
                                  <a:lnTo>
                                    <a:pt x="0" y="15"/>
                                  </a:lnTo>
                                  <a:lnTo>
                                    <a:pt x="0" y="13"/>
                                  </a:lnTo>
                                  <a:lnTo>
                                    <a:pt x="0" y="11"/>
                                  </a:lnTo>
                                  <a:lnTo>
                                    <a:pt x="2" y="9"/>
                                  </a:lnTo>
                                  <a:lnTo>
                                    <a:pt x="2" y="7"/>
                                  </a:lnTo>
                                  <a:lnTo>
                                    <a:pt x="4" y="5"/>
                                  </a:lnTo>
                                  <a:lnTo>
                                    <a:pt x="6" y="3"/>
                                  </a:lnTo>
                                  <a:lnTo>
                                    <a:pt x="8" y="3"/>
                                  </a:lnTo>
                                  <a:lnTo>
                                    <a:pt x="11" y="0"/>
                                  </a:lnTo>
                                  <a:lnTo>
                                    <a:pt x="13" y="0"/>
                                  </a:lnTo>
                                  <a:lnTo>
                                    <a:pt x="15" y="0"/>
                                  </a:lnTo>
                                  <a:lnTo>
                                    <a:pt x="38" y="0"/>
                                  </a:lnTo>
                                  <a:lnTo>
                                    <a:pt x="40" y="0"/>
                                  </a:lnTo>
                                  <a:lnTo>
                                    <a:pt x="42" y="0"/>
                                  </a:lnTo>
                                  <a:lnTo>
                                    <a:pt x="44" y="3"/>
                                  </a:lnTo>
                                  <a:lnTo>
                                    <a:pt x="46" y="3"/>
                                  </a:lnTo>
                                  <a:lnTo>
                                    <a:pt x="49" y="5"/>
                                  </a:lnTo>
                                  <a:lnTo>
                                    <a:pt x="51" y="7"/>
                                  </a:lnTo>
                                  <a:lnTo>
                                    <a:pt x="51" y="9"/>
                                  </a:lnTo>
                                  <a:lnTo>
                                    <a:pt x="53" y="11"/>
                                  </a:lnTo>
                                  <a:lnTo>
                                    <a:pt x="53" y="13"/>
                                  </a:lnTo>
                                  <a:lnTo>
                                    <a:pt x="53" y="15"/>
                                  </a:lnTo>
                                  <a:lnTo>
                                    <a:pt x="53" y="28"/>
                                  </a:lnTo>
                                  <a:lnTo>
                                    <a:pt x="53" y="30"/>
                                  </a:lnTo>
                                  <a:lnTo>
                                    <a:pt x="53" y="32"/>
                                  </a:lnTo>
                                  <a:lnTo>
                                    <a:pt x="51" y="34"/>
                                  </a:lnTo>
                                  <a:lnTo>
                                    <a:pt x="55" y="22"/>
                                  </a:lnTo>
                                  <a:lnTo>
                                    <a:pt x="57" y="19"/>
                                  </a:lnTo>
                                  <a:lnTo>
                                    <a:pt x="57" y="17"/>
                                  </a:lnTo>
                                  <a:lnTo>
                                    <a:pt x="59" y="15"/>
                                  </a:lnTo>
                                  <a:lnTo>
                                    <a:pt x="61" y="13"/>
                                  </a:lnTo>
                                  <a:lnTo>
                                    <a:pt x="78" y="3"/>
                                  </a:lnTo>
                                  <a:lnTo>
                                    <a:pt x="80" y="3"/>
                                  </a:lnTo>
                                  <a:lnTo>
                                    <a:pt x="82" y="0"/>
                                  </a:lnTo>
                                  <a:lnTo>
                                    <a:pt x="84" y="0"/>
                                  </a:lnTo>
                                  <a:lnTo>
                                    <a:pt x="87" y="0"/>
                                  </a:lnTo>
                                  <a:lnTo>
                                    <a:pt x="89" y="0"/>
                                  </a:lnTo>
                                  <a:lnTo>
                                    <a:pt x="91" y="0"/>
                                  </a:lnTo>
                                  <a:lnTo>
                                    <a:pt x="93" y="3"/>
                                  </a:lnTo>
                                  <a:lnTo>
                                    <a:pt x="106" y="9"/>
                                  </a:lnTo>
                                  <a:lnTo>
                                    <a:pt x="108" y="9"/>
                                  </a:lnTo>
                                  <a:lnTo>
                                    <a:pt x="110" y="11"/>
                                  </a:lnTo>
                                  <a:lnTo>
                                    <a:pt x="110" y="13"/>
                                  </a:lnTo>
                                  <a:lnTo>
                                    <a:pt x="118" y="24"/>
                                  </a:lnTo>
                                  <a:lnTo>
                                    <a:pt x="120" y="24"/>
                                  </a:lnTo>
                                  <a:lnTo>
                                    <a:pt x="120" y="26"/>
                                  </a:lnTo>
                                  <a:lnTo>
                                    <a:pt x="120" y="15"/>
                                  </a:lnTo>
                                  <a:lnTo>
                                    <a:pt x="120" y="13"/>
                                  </a:lnTo>
                                  <a:lnTo>
                                    <a:pt x="120" y="11"/>
                                  </a:lnTo>
                                  <a:lnTo>
                                    <a:pt x="123" y="9"/>
                                  </a:lnTo>
                                  <a:lnTo>
                                    <a:pt x="123" y="7"/>
                                  </a:lnTo>
                                  <a:lnTo>
                                    <a:pt x="125" y="5"/>
                                  </a:lnTo>
                                  <a:lnTo>
                                    <a:pt x="127" y="3"/>
                                  </a:lnTo>
                                  <a:lnTo>
                                    <a:pt x="129" y="3"/>
                                  </a:lnTo>
                                  <a:lnTo>
                                    <a:pt x="131" y="0"/>
                                  </a:lnTo>
                                  <a:lnTo>
                                    <a:pt x="133" y="0"/>
                                  </a:lnTo>
                                  <a:lnTo>
                                    <a:pt x="135" y="0"/>
                                  </a:lnTo>
                                  <a:lnTo>
                                    <a:pt x="158" y="0"/>
                                  </a:lnTo>
                                  <a:lnTo>
                                    <a:pt x="161" y="0"/>
                                  </a:lnTo>
                                  <a:lnTo>
                                    <a:pt x="163" y="0"/>
                                  </a:lnTo>
                                  <a:lnTo>
                                    <a:pt x="165" y="3"/>
                                  </a:lnTo>
                                  <a:lnTo>
                                    <a:pt x="173" y="7"/>
                                  </a:lnTo>
                                  <a:lnTo>
                                    <a:pt x="175" y="7"/>
                                  </a:lnTo>
                                  <a:lnTo>
                                    <a:pt x="177" y="9"/>
                                  </a:lnTo>
                                  <a:lnTo>
                                    <a:pt x="180" y="11"/>
                                  </a:lnTo>
                                  <a:lnTo>
                                    <a:pt x="182" y="15"/>
                                  </a:lnTo>
                                  <a:lnTo>
                                    <a:pt x="182" y="13"/>
                                  </a:lnTo>
                                  <a:lnTo>
                                    <a:pt x="182" y="11"/>
                                  </a:lnTo>
                                  <a:lnTo>
                                    <a:pt x="184" y="9"/>
                                  </a:lnTo>
                                  <a:lnTo>
                                    <a:pt x="184" y="7"/>
                                  </a:lnTo>
                                  <a:lnTo>
                                    <a:pt x="186" y="5"/>
                                  </a:lnTo>
                                  <a:lnTo>
                                    <a:pt x="188" y="3"/>
                                  </a:lnTo>
                                  <a:lnTo>
                                    <a:pt x="190" y="3"/>
                                  </a:lnTo>
                                  <a:lnTo>
                                    <a:pt x="192" y="0"/>
                                  </a:lnTo>
                                  <a:lnTo>
                                    <a:pt x="194" y="0"/>
                                  </a:lnTo>
                                  <a:lnTo>
                                    <a:pt x="196" y="0"/>
                                  </a:lnTo>
                                  <a:lnTo>
                                    <a:pt x="218" y="0"/>
                                  </a:lnTo>
                                  <a:lnTo>
                                    <a:pt x="220" y="0"/>
                                  </a:lnTo>
                                  <a:lnTo>
                                    <a:pt x="222" y="0"/>
                                  </a:lnTo>
                                  <a:lnTo>
                                    <a:pt x="224" y="3"/>
                                  </a:lnTo>
                                  <a:lnTo>
                                    <a:pt x="226" y="3"/>
                                  </a:lnTo>
                                  <a:lnTo>
                                    <a:pt x="228" y="5"/>
                                  </a:lnTo>
                                  <a:lnTo>
                                    <a:pt x="243" y="22"/>
                                  </a:lnTo>
                                  <a:lnTo>
                                    <a:pt x="245" y="24"/>
                                  </a:lnTo>
                                  <a:lnTo>
                                    <a:pt x="245" y="26"/>
                                  </a:lnTo>
                                  <a:lnTo>
                                    <a:pt x="247" y="28"/>
                                  </a:lnTo>
                                  <a:lnTo>
                                    <a:pt x="247" y="30"/>
                                  </a:lnTo>
                                  <a:lnTo>
                                    <a:pt x="247" y="32"/>
                                  </a:lnTo>
                                  <a:lnTo>
                                    <a:pt x="247" y="62"/>
                                  </a:lnTo>
                                  <a:lnTo>
                                    <a:pt x="247" y="64"/>
                                  </a:lnTo>
                                  <a:lnTo>
                                    <a:pt x="247" y="66"/>
                                  </a:lnTo>
                                  <a:lnTo>
                                    <a:pt x="245" y="68"/>
                                  </a:lnTo>
                                  <a:lnTo>
                                    <a:pt x="245" y="70"/>
                                  </a:lnTo>
                                  <a:lnTo>
                                    <a:pt x="243" y="72"/>
                                  </a:lnTo>
                                  <a:lnTo>
                                    <a:pt x="228" y="87"/>
                                  </a:lnTo>
                                  <a:lnTo>
                                    <a:pt x="226" y="89"/>
                                  </a:lnTo>
                                  <a:lnTo>
                                    <a:pt x="224" y="89"/>
                                  </a:lnTo>
                                  <a:lnTo>
                                    <a:pt x="222" y="91"/>
                                  </a:lnTo>
                                  <a:lnTo>
                                    <a:pt x="220" y="91"/>
                                  </a:lnTo>
                                  <a:lnTo>
                                    <a:pt x="218" y="91"/>
                                  </a:lnTo>
                                  <a:lnTo>
                                    <a:pt x="196" y="91"/>
                                  </a:lnTo>
                                  <a:lnTo>
                                    <a:pt x="194" y="91"/>
                                  </a:lnTo>
                                  <a:lnTo>
                                    <a:pt x="192" y="91"/>
                                  </a:lnTo>
                                  <a:lnTo>
                                    <a:pt x="190" y="89"/>
                                  </a:lnTo>
                                  <a:lnTo>
                                    <a:pt x="188" y="89"/>
                                  </a:lnTo>
                                  <a:lnTo>
                                    <a:pt x="186" y="91"/>
                                  </a:lnTo>
                                  <a:lnTo>
                                    <a:pt x="184" y="91"/>
                                  </a:lnTo>
                                  <a:lnTo>
                                    <a:pt x="182" y="91"/>
                                  </a:lnTo>
                                  <a:lnTo>
                                    <a:pt x="169" y="91"/>
                                  </a:lnTo>
                                  <a:lnTo>
                                    <a:pt x="167" y="91"/>
                                  </a:lnTo>
                                  <a:lnTo>
                                    <a:pt x="165" y="91"/>
                                  </a:lnTo>
                                  <a:lnTo>
                                    <a:pt x="163" y="89"/>
                                  </a:lnTo>
                                  <a:lnTo>
                                    <a:pt x="161" y="89"/>
                                  </a:lnTo>
                                  <a:lnTo>
                                    <a:pt x="158" y="87"/>
                                  </a:lnTo>
                                  <a:lnTo>
                                    <a:pt x="156" y="89"/>
                                  </a:lnTo>
                                  <a:lnTo>
                                    <a:pt x="154" y="89"/>
                                  </a:lnTo>
                                  <a:lnTo>
                                    <a:pt x="152" y="91"/>
                                  </a:lnTo>
                                  <a:lnTo>
                                    <a:pt x="150" y="91"/>
                                  </a:lnTo>
                                  <a:lnTo>
                                    <a:pt x="148" y="91"/>
                                  </a:lnTo>
                                  <a:lnTo>
                                    <a:pt x="135" y="91"/>
                                  </a:lnTo>
                                  <a:lnTo>
                                    <a:pt x="133" y="91"/>
                                  </a:lnTo>
                                  <a:lnTo>
                                    <a:pt x="131" y="91"/>
                                  </a:lnTo>
                                  <a:lnTo>
                                    <a:pt x="129" y="89"/>
                                  </a:lnTo>
                                  <a:lnTo>
                                    <a:pt x="127" y="89"/>
                                  </a:lnTo>
                                  <a:lnTo>
                                    <a:pt x="125" y="87"/>
                                  </a:lnTo>
                                  <a:lnTo>
                                    <a:pt x="123" y="85"/>
                                  </a:lnTo>
                                  <a:lnTo>
                                    <a:pt x="123" y="83"/>
                                  </a:lnTo>
                                  <a:lnTo>
                                    <a:pt x="120" y="81"/>
                                  </a:lnTo>
                                  <a:lnTo>
                                    <a:pt x="120" y="79"/>
                                  </a:lnTo>
                                  <a:lnTo>
                                    <a:pt x="120" y="76"/>
                                  </a:lnTo>
                                  <a:lnTo>
                                    <a:pt x="120" y="70"/>
                                  </a:lnTo>
                                  <a:lnTo>
                                    <a:pt x="120" y="72"/>
                                  </a:lnTo>
                                  <a:lnTo>
                                    <a:pt x="118" y="72"/>
                                  </a:lnTo>
                                  <a:lnTo>
                                    <a:pt x="110" y="83"/>
                                  </a:lnTo>
                                  <a:lnTo>
                                    <a:pt x="110" y="85"/>
                                  </a:lnTo>
                                  <a:lnTo>
                                    <a:pt x="108" y="87"/>
                                  </a:lnTo>
                                  <a:lnTo>
                                    <a:pt x="106" y="87"/>
                                  </a:lnTo>
                                  <a:lnTo>
                                    <a:pt x="103" y="89"/>
                                  </a:lnTo>
                                  <a:lnTo>
                                    <a:pt x="101" y="89"/>
                                  </a:lnTo>
                                  <a:lnTo>
                                    <a:pt x="89" y="91"/>
                                  </a:lnTo>
                                  <a:lnTo>
                                    <a:pt x="87" y="91"/>
                                  </a:lnTo>
                                  <a:lnTo>
                                    <a:pt x="84" y="91"/>
                                  </a:lnTo>
                                  <a:lnTo>
                                    <a:pt x="72" y="89"/>
                                  </a:lnTo>
                                  <a:lnTo>
                                    <a:pt x="70" y="89"/>
                                  </a:lnTo>
                                  <a:lnTo>
                                    <a:pt x="68" y="87"/>
                                  </a:lnTo>
                                  <a:lnTo>
                                    <a:pt x="65" y="87"/>
                                  </a:lnTo>
                                  <a:lnTo>
                                    <a:pt x="63" y="85"/>
                                  </a:lnTo>
                                  <a:lnTo>
                                    <a:pt x="63" y="83"/>
                                  </a:lnTo>
                                  <a:lnTo>
                                    <a:pt x="55" y="72"/>
                                  </a:lnTo>
                                  <a:lnTo>
                                    <a:pt x="53" y="72"/>
                                  </a:lnTo>
                                  <a:lnTo>
                                    <a:pt x="53" y="70"/>
                                  </a:lnTo>
                                  <a:lnTo>
                                    <a:pt x="51" y="68"/>
                                  </a:lnTo>
                                  <a:lnTo>
                                    <a:pt x="51" y="66"/>
                                  </a:lnTo>
                                  <a:lnTo>
                                    <a:pt x="51" y="62"/>
                                  </a:lnTo>
                                  <a:lnTo>
                                    <a:pt x="49" y="64"/>
                                  </a:lnTo>
                                  <a:lnTo>
                                    <a:pt x="46" y="66"/>
                                  </a:lnTo>
                                  <a:lnTo>
                                    <a:pt x="44" y="66"/>
                                  </a:lnTo>
                                  <a:lnTo>
                                    <a:pt x="42" y="68"/>
                                  </a:lnTo>
                                  <a:lnTo>
                                    <a:pt x="40" y="68"/>
                                  </a:lnTo>
                                  <a:lnTo>
                                    <a:pt x="40" y="76"/>
                                  </a:lnTo>
                                  <a:lnTo>
                                    <a:pt x="40" y="79"/>
                                  </a:lnTo>
                                  <a:lnTo>
                                    <a:pt x="40" y="81"/>
                                  </a:lnTo>
                                  <a:lnTo>
                                    <a:pt x="38" y="83"/>
                                  </a:lnTo>
                                  <a:lnTo>
                                    <a:pt x="38" y="85"/>
                                  </a:lnTo>
                                  <a:lnTo>
                                    <a:pt x="36" y="87"/>
                                  </a:lnTo>
                                  <a:lnTo>
                                    <a:pt x="34" y="89"/>
                                  </a:lnTo>
                                  <a:lnTo>
                                    <a:pt x="32" y="89"/>
                                  </a:lnTo>
                                  <a:lnTo>
                                    <a:pt x="30" y="91"/>
                                  </a:lnTo>
                                  <a:lnTo>
                                    <a:pt x="27" y="91"/>
                                  </a:lnTo>
                                  <a:lnTo>
                                    <a:pt x="25" y="9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8" name="Rectangle 659"/>
                          <wps:cNvSpPr>
                            <a:spLocks noChangeArrowheads="1"/>
                          </wps:cNvSpPr>
                          <wps:spPr bwMode="auto">
                            <a:xfrm>
                              <a:off x="5865" y="4048"/>
                              <a:ext cx="227"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FORD</w:t>
                                </w:r>
                              </w:p>
                            </w:txbxContent>
                          </wps:txbx>
                          <wps:bodyPr rot="0" vert="horz" wrap="none" lIns="0" tIns="0" rIns="0" bIns="0" anchor="t" anchorCtr="0" upright="1">
                            <a:spAutoFit/>
                          </wps:bodyPr>
                        </wps:wsp>
                        <wps:wsp>
                          <wps:cNvPr id="2889" name="Rectangle 660"/>
                          <wps:cNvSpPr>
                            <a:spLocks noChangeArrowheads="1"/>
                          </wps:cNvSpPr>
                          <wps:spPr bwMode="auto">
                            <a:xfrm>
                              <a:off x="3728" y="3706"/>
                              <a:ext cx="303"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PEORIA</w:t>
                                </w:r>
                              </w:p>
                            </w:txbxContent>
                          </wps:txbx>
                          <wps:bodyPr rot="0" vert="horz" wrap="none" lIns="0" tIns="0" rIns="0" bIns="0" anchor="t" anchorCtr="0" upright="1">
                            <a:spAutoFit/>
                          </wps:bodyPr>
                        </wps:wsp>
                        <wps:wsp>
                          <wps:cNvPr id="2890" name="Freeform 661"/>
                          <wps:cNvSpPr>
                            <a:spLocks/>
                          </wps:cNvSpPr>
                          <wps:spPr bwMode="auto">
                            <a:xfrm>
                              <a:off x="3726" y="3701"/>
                              <a:ext cx="346" cy="91"/>
                            </a:xfrm>
                            <a:custGeom>
                              <a:avLst/>
                              <a:gdLst>
                                <a:gd name="T0" fmla="*/ 0 w 346"/>
                                <a:gd name="T1" fmla="*/ 11 h 91"/>
                                <a:gd name="T2" fmla="*/ 6 w 346"/>
                                <a:gd name="T3" fmla="*/ 2 h 91"/>
                                <a:gd name="T4" fmla="*/ 15 w 346"/>
                                <a:gd name="T5" fmla="*/ 0 h 91"/>
                                <a:gd name="T6" fmla="*/ 46 w 346"/>
                                <a:gd name="T7" fmla="*/ 2 h 91"/>
                                <a:gd name="T8" fmla="*/ 59 w 346"/>
                                <a:gd name="T9" fmla="*/ 11 h 91"/>
                                <a:gd name="T10" fmla="*/ 63 w 346"/>
                                <a:gd name="T11" fmla="*/ 9 h 91"/>
                                <a:gd name="T12" fmla="*/ 69 w 346"/>
                                <a:gd name="T13" fmla="*/ 2 h 91"/>
                                <a:gd name="T14" fmla="*/ 124 w 346"/>
                                <a:gd name="T15" fmla="*/ 0 h 91"/>
                                <a:gd name="T16" fmla="*/ 133 w 346"/>
                                <a:gd name="T17" fmla="*/ 2 h 91"/>
                                <a:gd name="T18" fmla="*/ 146 w 346"/>
                                <a:gd name="T19" fmla="*/ 0 h 91"/>
                                <a:gd name="T20" fmla="*/ 167 w 346"/>
                                <a:gd name="T21" fmla="*/ 5 h 91"/>
                                <a:gd name="T22" fmla="*/ 175 w 346"/>
                                <a:gd name="T23" fmla="*/ 11 h 91"/>
                                <a:gd name="T24" fmla="*/ 184 w 346"/>
                                <a:gd name="T25" fmla="*/ 13 h 91"/>
                                <a:gd name="T26" fmla="*/ 188 w 346"/>
                                <a:gd name="T27" fmla="*/ 5 h 91"/>
                                <a:gd name="T28" fmla="*/ 196 w 346"/>
                                <a:gd name="T29" fmla="*/ 0 h 91"/>
                                <a:gd name="T30" fmla="*/ 226 w 346"/>
                                <a:gd name="T31" fmla="*/ 0 h 91"/>
                                <a:gd name="T32" fmla="*/ 238 w 346"/>
                                <a:gd name="T33" fmla="*/ 7 h 91"/>
                                <a:gd name="T34" fmla="*/ 245 w 346"/>
                                <a:gd name="T35" fmla="*/ 9 h 91"/>
                                <a:gd name="T36" fmla="*/ 251 w 346"/>
                                <a:gd name="T37" fmla="*/ 2 h 91"/>
                                <a:gd name="T38" fmla="*/ 270 w 346"/>
                                <a:gd name="T39" fmla="*/ 0 h 91"/>
                                <a:gd name="T40" fmla="*/ 279 w 346"/>
                                <a:gd name="T41" fmla="*/ 2 h 91"/>
                                <a:gd name="T42" fmla="*/ 285 w 346"/>
                                <a:gd name="T43" fmla="*/ 2 h 91"/>
                                <a:gd name="T44" fmla="*/ 293 w 346"/>
                                <a:gd name="T45" fmla="*/ 0 h 91"/>
                                <a:gd name="T46" fmla="*/ 314 w 346"/>
                                <a:gd name="T47" fmla="*/ 2 h 91"/>
                                <a:gd name="T48" fmla="*/ 321 w 346"/>
                                <a:gd name="T49" fmla="*/ 9 h 91"/>
                                <a:gd name="T50" fmla="*/ 346 w 346"/>
                                <a:gd name="T51" fmla="*/ 74 h 91"/>
                                <a:gd name="T52" fmla="*/ 344 w 346"/>
                                <a:gd name="T53" fmla="*/ 83 h 91"/>
                                <a:gd name="T54" fmla="*/ 338 w 346"/>
                                <a:gd name="T55" fmla="*/ 89 h 91"/>
                                <a:gd name="T56" fmla="*/ 319 w 346"/>
                                <a:gd name="T57" fmla="*/ 91 h 91"/>
                                <a:gd name="T58" fmla="*/ 310 w 346"/>
                                <a:gd name="T59" fmla="*/ 89 h 91"/>
                                <a:gd name="T60" fmla="*/ 304 w 346"/>
                                <a:gd name="T61" fmla="*/ 81 h 91"/>
                                <a:gd name="T62" fmla="*/ 295 w 346"/>
                                <a:gd name="T63" fmla="*/ 85 h 91"/>
                                <a:gd name="T64" fmla="*/ 287 w 346"/>
                                <a:gd name="T65" fmla="*/ 91 h 91"/>
                                <a:gd name="T66" fmla="*/ 257 w 346"/>
                                <a:gd name="T67" fmla="*/ 91 h 91"/>
                                <a:gd name="T68" fmla="*/ 249 w 346"/>
                                <a:gd name="T69" fmla="*/ 89 h 91"/>
                                <a:gd name="T70" fmla="*/ 230 w 346"/>
                                <a:gd name="T71" fmla="*/ 91 h 91"/>
                                <a:gd name="T72" fmla="*/ 222 w 346"/>
                                <a:gd name="T73" fmla="*/ 89 h 91"/>
                                <a:gd name="T74" fmla="*/ 213 w 346"/>
                                <a:gd name="T75" fmla="*/ 91 h 91"/>
                                <a:gd name="T76" fmla="*/ 196 w 346"/>
                                <a:gd name="T77" fmla="*/ 91 h 91"/>
                                <a:gd name="T78" fmla="*/ 188 w 346"/>
                                <a:gd name="T79" fmla="*/ 87 h 91"/>
                                <a:gd name="T80" fmla="*/ 184 w 346"/>
                                <a:gd name="T81" fmla="*/ 78 h 91"/>
                                <a:gd name="T82" fmla="*/ 181 w 346"/>
                                <a:gd name="T83" fmla="*/ 72 h 91"/>
                                <a:gd name="T84" fmla="*/ 165 w 346"/>
                                <a:gd name="T85" fmla="*/ 87 h 91"/>
                                <a:gd name="T86" fmla="*/ 146 w 346"/>
                                <a:gd name="T87" fmla="*/ 91 h 91"/>
                                <a:gd name="T88" fmla="*/ 131 w 346"/>
                                <a:gd name="T89" fmla="*/ 89 h 91"/>
                                <a:gd name="T90" fmla="*/ 76 w 346"/>
                                <a:gd name="T91" fmla="*/ 91 h 91"/>
                                <a:gd name="T92" fmla="*/ 67 w 346"/>
                                <a:gd name="T93" fmla="*/ 89 h 91"/>
                                <a:gd name="T94" fmla="*/ 61 w 346"/>
                                <a:gd name="T95" fmla="*/ 81 h 91"/>
                                <a:gd name="T96" fmla="*/ 61 w 346"/>
                                <a:gd name="T97" fmla="*/ 55 h 91"/>
                                <a:gd name="T98" fmla="*/ 53 w 346"/>
                                <a:gd name="T99" fmla="*/ 62 h 91"/>
                                <a:gd name="T100" fmla="*/ 42 w 346"/>
                                <a:gd name="T101" fmla="*/ 81 h 91"/>
                                <a:gd name="T102" fmla="*/ 36 w 346"/>
                                <a:gd name="T103" fmla="*/ 89 h 91"/>
                                <a:gd name="T104" fmla="*/ 27 w 346"/>
                                <a:gd name="T105" fmla="*/ 91 h 91"/>
                                <a:gd name="T106" fmla="*/ 8 w 346"/>
                                <a:gd name="T107" fmla="*/ 89 h 91"/>
                                <a:gd name="T108" fmla="*/ 2 w 346"/>
                                <a:gd name="T109" fmla="*/ 83 h 91"/>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346" h="91">
                                  <a:moveTo>
                                    <a:pt x="0" y="76"/>
                                  </a:moveTo>
                                  <a:lnTo>
                                    <a:pt x="0" y="15"/>
                                  </a:lnTo>
                                  <a:lnTo>
                                    <a:pt x="0" y="13"/>
                                  </a:lnTo>
                                  <a:lnTo>
                                    <a:pt x="0" y="11"/>
                                  </a:lnTo>
                                  <a:lnTo>
                                    <a:pt x="2" y="9"/>
                                  </a:lnTo>
                                  <a:lnTo>
                                    <a:pt x="2" y="7"/>
                                  </a:lnTo>
                                  <a:lnTo>
                                    <a:pt x="4" y="5"/>
                                  </a:lnTo>
                                  <a:lnTo>
                                    <a:pt x="6" y="2"/>
                                  </a:lnTo>
                                  <a:lnTo>
                                    <a:pt x="8" y="2"/>
                                  </a:lnTo>
                                  <a:lnTo>
                                    <a:pt x="10" y="0"/>
                                  </a:lnTo>
                                  <a:lnTo>
                                    <a:pt x="12" y="0"/>
                                  </a:lnTo>
                                  <a:lnTo>
                                    <a:pt x="15" y="0"/>
                                  </a:lnTo>
                                  <a:lnTo>
                                    <a:pt x="40" y="0"/>
                                  </a:lnTo>
                                  <a:lnTo>
                                    <a:pt x="42" y="0"/>
                                  </a:lnTo>
                                  <a:lnTo>
                                    <a:pt x="44" y="0"/>
                                  </a:lnTo>
                                  <a:lnTo>
                                    <a:pt x="46" y="2"/>
                                  </a:lnTo>
                                  <a:lnTo>
                                    <a:pt x="48" y="2"/>
                                  </a:lnTo>
                                  <a:lnTo>
                                    <a:pt x="55" y="7"/>
                                  </a:lnTo>
                                  <a:lnTo>
                                    <a:pt x="57" y="9"/>
                                  </a:lnTo>
                                  <a:lnTo>
                                    <a:pt x="59" y="11"/>
                                  </a:lnTo>
                                  <a:lnTo>
                                    <a:pt x="61" y="15"/>
                                  </a:lnTo>
                                  <a:lnTo>
                                    <a:pt x="61" y="13"/>
                                  </a:lnTo>
                                  <a:lnTo>
                                    <a:pt x="61" y="11"/>
                                  </a:lnTo>
                                  <a:lnTo>
                                    <a:pt x="63" y="9"/>
                                  </a:lnTo>
                                  <a:lnTo>
                                    <a:pt x="63" y="7"/>
                                  </a:lnTo>
                                  <a:lnTo>
                                    <a:pt x="65" y="5"/>
                                  </a:lnTo>
                                  <a:lnTo>
                                    <a:pt x="67" y="2"/>
                                  </a:lnTo>
                                  <a:lnTo>
                                    <a:pt x="69" y="2"/>
                                  </a:lnTo>
                                  <a:lnTo>
                                    <a:pt x="72" y="0"/>
                                  </a:lnTo>
                                  <a:lnTo>
                                    <a:pt x="74" y="0"/>
                                  </a:lnTo>
                                  <a:lnTo>
                                    <a:pt x="76" y="0"/>
                                  </a:lnTo>
                                  <a:lnTo>
                                    <a:pt x="124" y="0"/>
                                  </a:lnTo>
                                  <a:lnTo>
                                    <a:pt x="126" y="0"/>
                                  </a:lnTo>
                                  <a:lnTo>
                                    <a:pt x="129" y="0"/>
                                  </a:lnTo>
                                  <a:lnTo>
                                    <a:pt x="131" y="2"/>
                                  </a:lnTo>
                                  <a:lnTo>
                                    <a:pt x="133" y="2"/>
                                  </a:lnTo>
                                  <a:lnTo>
                                    <a:pt x="135" y="5"/>
                                  </a:lnTo>
                                  <a:lnTo>
                                    <a:pt x="141" y="2"/>
                                  </a:lnTo>
                                  <a:lnTo>
                                    <a:pt x="143" y="0"/>
                                  </a:lnTo>
                                  <a:lnTo>
                                    <a:pt x="146" y="0"/>
                                  </a:lnTo>
                                  <a:lnTo>
                                    <a:pt x="148" y="0"/>
                                  </a:lnTo>
                                  <a:lnTo>
                                    <a:pt x="150" y="0"/>
                                  </a:lnTo>
                                  <a:lnTo>
                                    <a:pt x="152" y="0"/>
                                  </a:lnTo>
                                  <a:lnTo>
                                    <a:pt x="167" y="5"/>
                                  </a:lnTo>
                                  <a:lnTo>
                                    <a:pt x="169" y="7"/>
                                  </a:lnTo>
                                  <a:lnTo>
                                    <a:pt x="171" y="7"/>
                                  </a:lnTo>
                                  <a:lnTo>
                                    <a:pt x="173" y="9"/>
                                  </a:lnTo>
                                  <a:lnTo>
                                    <a:pt x="175" y="11"/>
                                  </a:lnTo>
                                  <a:lnTo>
                                    <a:pt x="184" y="24"/>
                                  </a:lnTo>
                                  <a:lnTo>
                                    <a:pt x="184" y="26"/>
                                  </a:lnTo>
                                  <a:lnTo>
                                    <a:pt x="184" y="15"/>
                                  </a:lnTo>
                                  <a:lnTo>
                                    <a:pt x="184" y="13"/>
                                  </a:lnTo>
                                  <a:lnTo>
                                    <a:pt x="184" y="11"/>
                                  </a:lnTo>
                                  <a:lnTo>
                                    <a:pt x="186" y="9"/>
                                  </a:lnTo>
                                  <a:lnTo>
                                    <a:pt x="186" y="7"/>
                                  </a:lnTo>
                                  <a:lnTo>
                                    <a:pt x="188" y="5"/>
                                  </a:lnTo>
                                  <a:lnTo>
                                    <a:pt x="190" y="2"/>
                                  </a:lnTo>
                                  <a:lnTo>
                                    <a:pt x="192" y="2"/>
                                  </a:lnTo>
                                  <a:lnTo>
                                    <a:pt x="194" y="0"/>
                                  </a:lnTo>
                                  <a:lnTo>
                                    <a:pt x="196" y="0"/>
                                  </a:lnTo>
                                  <a:lnTo>
                                    <a:pt x="198" y="0"/>
                                  </a:lnTo>
                                  <a:lnTo>
                                    <a:pt x="222" y="0"/>
                                  </a:lnTo>
                                  <a:lnTo>
                                    <a:pt x="224" y="0"/>
                                  </a:lnTo>
                                  <a:lnTo>
                                    <a:pt x="226" y="0"/>
                                  </a:lnTo>
                                  <a:lnTo>
                                    <a:pt x="232" y="2"/>
                                  </a:lnTo>
                                  <a:lnTo>
                                    <a:pt x="234" y="5"/>
                                  </a:lnTo>
                                  <a:lnTo>
                                    <a:pt x="236" y="5"/>
                                  </a:lnTo>
                                  <a:lnTo>
                                    <a:pt x="238" y="7"/>
                                  </a:lnTo>
                                  <a:lnTo>
                                    <a:pt x="241" y="9"/>
                                  </a:lnTo>
                                  <a:lnTo>
                                    <a:pt x="243" y="13"/>
                                  </a:lnTo>
                                  <a:lnTo>
                                    <a:pt x="243" y="11"/>
                                  </a:lnTo>
                                  <a:lnTo>
                                    <a:pt x="245" y="9"/>
                                  </a:lnTo>
                                  <a:lnTo>
                                    <a:pt x="245" y="7"/>
                                  </a:lnTo>
                                  <a:lnTo>
                                    <a:pt x="247" y="5"/>
                                  </a:lnTo>
                                  <a:lnTo>
                                    <a:pt x="249" y="2"/>
                                  </a:lnTo>
                                  <a:lnTo>
                                    <a:pt x="251" y="2"/>
                                  </a:lnTo>
                                  <a:lnTo>
                                    <a:pt x="253" y="0"/>
                                  </a:lnTo>
                                  <a:lnTo>
                                    <a:pt x="255" y="0"/>
                                  </a:lnTo>
                                  <a:lnTo>
                                    <a:pt x="257" y="0"/>
                                  </a:lnTo>
                                  <a:lnTo>
                                    <a:pt x="270" y="0"/>
                                  </a:lnTo>
                                  <a:lnTo>
                                    <a:pt x="272" y="0"/>
                                  </a:lnTo>
                                  <a:lnTo>
                                    <a:pt x="274" y="0"/>
                                  </a:lnTo>
                                  <a:lnTo>
                                    <a:pt x="276" y="2"/>
                                  </a:lnTo>
                                  <a:lnTo>
                                    <a:pt x="279" y="2"/>
                                  </a:lnTo>
                                  <a:lnTo>
                                    <a:pt x="281" y="5"/>
                                  </a:lnTo>
                                  <a:lnTo>
                                    <a:pt x="283" y="7"/>
                                  </a:lnTo>
                                  <a:lnTo>
                                    <a:pt x="283" y="5"/>
                                  </a:lnTo>
                                  <a:lnTo>
                                    <a:pt x="285" y="2"/>
                                  </a:lnTo>
                                  <a:lnTo>
                                    <a:pt x="287" y="2"/>
                                  </a:lnTo>
                                  <a:lnTo>
                                    <a:pt x="289" y="0"/>
                                  </a:lnTo>
                                  <a:lnTo>
                                    <a:pt x="291" y="0"/>
                                  </a:lnTo>
                                  <a:lnTo>
                                    <a:pt x="293" y="0"/>
                                  </a:lnTo>
                                  <a:lnTo>
                                    <a:pt x="308" y="0"/>
                                  </a:lnTo>
                                  <a:lnTo>
                                    <a:pt x="310" y="0"/>
                                  </a:lnTo>
                                  <a:lnTo>
                                    <a:pt x="312" y="0"/>
                                  </a:lnTo>
                                  <a:lnTo>
                                    <a:pt x="314" y="2"/>
                                  </a:lnTo>
                                  <a:lnTo>
                                    <a:pt x="317" y="2"/>
                                  </a:lnTo>
                                  <a:lnTo>
                                    <a:pt x="319" y="5"/>
                                  </a:lnTo>
                                  <a:lnTo>
                                    <a:pt x="321" y="7"/>
                                  </a:lnTo>
                                  <a:lnTo>
                                    <a:pt x="321" y="9"/>
                                  </a:lnTo>
                                  <a:lnTo>
                                    <a:pt x="321" y="11"/>
                                  </a:lnTo>
                                  <a:lnTo>
                                    <a:pt x="344" y="72"/>
                                  </a:lnTo>
                                  <a:lnTo>
                                    <a:pt x="346" y="72"/>
                                  </a:lnTo>
                                  <a:lnTo>
                                    <a:pt x="346" y="74"/>
                                  </a:lnTo>
                                  <a:lnTo>
                                    <a:pt x="346" y="76"/>
                                  </a:lnTo>
                                  <a:lnTo>
                                    <a:pt x="346" y="78"/>
                                  </a:lnTo>
                                  <a:lnTo>
                                    <a:pt x="346" y="81"/>
                                  </a:lnTo>
                                  <a:lnTo>
                                    <a:pt x="344" y="83"/>
                                  </a:lnTo>
                                  <a:lnTo>
                                    <a:pt x="344" y="85"/>
                                  </a:lnTo>
                                  <a:lnTo>
                                    <a:pt x="342" y="87"/>
                                  </a:lnTo>
                                  <a:lnTo>
                                    <a:pt x="340" y="89"/>
                                  </a:lnTo>
                                  <a:lnTo>
                                    <a:pt x="338" y="89"/>
                                  </a:lnTo>
                                  <a:lnTo>
                                    <a:pt x="336" y="91"/>
                                  </a:lnTo>
                                  <a:lnTo>
                                    <a:pt x="333" y="91"/>
                                  </a:lnTo>
                                  <a:lnTo>
                                    <a:pt x="331" y="91"/>
                                  </a:lnTo>
                                  <a:lnTo>
                                    <a:pt x="319" y="91"/>
                                  </a:lnTo>
                                  <a:lnTo>
                                    <a:pt x="317" y="91"/>
                                  </a:lnTo>
                                  <a:lnTo>
                                    <a:pt x="314" y="91"/>
                                  </a:lnTo>
                                  <a:lnTo>
                                    <a:pt x="312" y="89"/>
                                  </a:lnTo>
                                  <a:lnTo>
                                    <a:pt x="310" y="89"/>
                                  </a:lnTo>
                                  <a:lnTo>
                                    <a:pt x="308" y="87"/>
                                  </a:lnTo>
                                  <a:lnTo>
                                    <a:pt x="306" y="85"/>
                                  </a:lnTo>
                                  <a:lnTo>
                                    <a:pt x="306" y="83"/>
                                  </a:lnTo>
                                  <a:lnTo>
                                    <a:pt x="304" y="81"/>
                                  </a:lnTo>
                                  <a:lnTo>
                                    <a:pt x="300" y="68"/>
                                  </a:lnTo>
                                  <a:lnTo>
                                    <a:pt x="298" y="81"/>
                                  </a:lnTo>
                                  <a:lnTo>
                                    <a:pt x="295" y="83"/>
                                  </a:lnTo>
                                  <a:lnTo>
                                    <a:pt x="295" y="85"/>
                                  </a:lnTo>
                                  <a:lnTo>
                                    <a:pt x="293" y="87"/>
                                  </a:lnTo>
                                  <a:lnTo>
                                    <a:pt x="291" y="89"/>
                                  </a:lnTo>
                                  <a:lnTo>
                                    <a:pt x="289" y="89"/>
                                  </a:lnTo>
                                  <a:lnTo>
                                    <a:pt x="287" y="91"/>
                                  </a:lnTo>
                                  <a:lnTo>
                                    <a:pt x="285" y="91"/>
                                  </a:lnTo>
                                  <a:lnTo>
                                    <a:pt x="283" y="91"/>
                                  </a:lnTo>
                                  <a:lnTo>
                                    <a:pt x="270" y="91"/>
                                  </a:lnTo>
                                  <a:lnTo>
                                    <a:pt x="257" y="91"/>
                                  </a:lnTo>
                                  <a:lnTo>
                                    <a:pt x="255" y="91"/>
                                  </a:lnTo>
                                  <a:lnTo>
                                    <a:pt x="253" y="91"/>
                                  </a:lnTo>
                                  <a:lnTo>
                                    <a:pt x="251" y="89"/>
                                  </a:lnTo>
                                  <a:lnTo>
                                    <a:pt x="249" y="89"/>
                                  </a:lnTo>
                                  <a:lnTo>
                                    <a:pt x="247" y="91"/>
                                  </a:lnTo>
                                  <a:lnTo>
                                    <a:pt x="245" y="91"/>
                                  </a:lnTo>
                                  <a:lnTo>
                                    <a:pt x="243" y="91"/>
                                  </a:lnTo>
                                  <a:lnTo>
                                    <a:pt x="230" y="91"/>
                                  </a:lnTo>
                                  <a:lnTo>
                                    <a:pt x="228" y="91"/>
                                  </a:lnTo>
                                  <a:lnTo>
                                    <a:pt x="226" y="91"/>
                                  </a:lnTo>
                                  <a:lnTo>
                                    <a:pt x="224" y="89"/>
                                  </a:lnTo>
                                  <a:lnTo>
                                    <a:pt x="222" y="89"/>
                                  </a:lnTo>
                                  <a:lnTo>
                                    <a:pt x="219" y="87"/>
                                  </a:lnTo>
                                  <a:lnTo>
                                    <a:pt x="217" y="89"/>
                                  </a:lnTo>
                                  <a:lnTo>
                                    <a:pt x="215" y="89"/>
                                  </a:lnTo>
                                  <a:lnTo>
                                    <a:pt x="213" y="91"/>
                                  </a:lnTo>
                                  <a:lnTo>
                                    <a:pt x="211" y="91"/>
                                  </a:lnTo>
                                  <a:lnTo>
                                    <a:pt x="209" y="91"/>
                                  </a:lnTo>
                                  <a:lnTo>
                                    <a:pt x="198" y="91"/>
                                  </a:lnTo>
                                  <a:lnTo>
                                    <a:pt x="196" y="91"/>
                                  </a:lnTo>
                                  <a:lnTo>
                                    <a:pt x="194" y="91"/>
                                  </a:lnTo>
                                  <a:lnTo>
                                    <a:pt x="192" y="89"/>
                                  </a:lnTo>
                                  <a:lnTo>
                                    <a:pt x="190" y="89"/>
                                  </a:lnTo>
                                  <a:lnTo>
                                    <a:pt x="188" y="87"/>
                                  </a:lnTo>
                                  <a:lnTo>
                                    <a:pt x="186" y="85"/>
                                  </a:lnTo>
                                  <a:lnTo>
                                    <a:pt x="186" y="83"/>
                                  </a:lnTo>
                                  <a:lnTo>
                                    <a:pt x="184" y="81"/>
                                  </a:lnTo>
                                  <a:lnTo>
                                    <a:pt x="184" y="78"/>
                                  </a:lnTo>
                                  <a:lnTo>
                                    <a:pt x="184" y="76"/>
                                  </a:lnTo>
                                  <a:lnTo>
                                    <a:pt x="184" y="68"/>
                                  </a:lnTo>
                                  <a:lnTo>
                                    <a:pt x="184" y="70"/>
                                  </a:lnTo>
                                  <a:lnTo>
                                    <a:pt x="181" y="72"/>
                                  </a:lnTo>
                                  <a:lnTo>
                                    <a:pt x="171" y="83"/>
                                  </a:lnTo>
                                  <a:lnTo>
                                    <a:pt x="169" y="85"/>
                                  </a:lnTo>
                                  <a:lnTo>
                                    <a:pt x="167" y="85"/>
                                  </a:lnTo>
                                  <a:lnTo>
                                    <a:pt x="165" y="87"/>
                                  </a:lnTo>
                                  <a:lnTo>
                                    <a:pt x="152" y="91"/>
                                  </a:lnTo>
                                  <a:lnTo>
                                    <a:pt x="150" y="91"/>
                                  </a:lnTo>
                                  <a:lnTo>
                                    <a:pt x="148" y="91"/>
                                  </a:lnTo>
                                  <a:lnTo>
                                    <a:pt x="146" y="91"/>
                                  </a:lnTo>
                                  <a:lnTo>
                                    <a:pt x="143" y="91"/>
                                  </a:lnTo>
                                  <a:lnTo>
                                    <a:pt x="135" y="87"/>
                                  </a:lnTo>
                                  <a:lnTo>
                                    <a:pt x="133" y="89"/>
                                  </a:lnTo>
                                  <a:lnTo>
                                    <a:pt x="131" y="89"/>
                                  </a:lnTo>
                                  <a:lnTo>
                                    <a:pt x="129" y="91"/>
                                  </a:lnTo>
                                  <a:lnTo>
                                    <a:pt x="126" y="91"/>
                                  </a:lnTo>
                                  <a:lnTo>
                                    <a:pt x="124" y="91"/>
                                  </a:lnTo>
                                  <a:lnTo>
                                    <a:pt x="76" y="91"/>
                                  </a:lnTo>
                                  <a:lnTo>
                                    <a:pt x="74" y="91"/>
                                  </a:lnTo>
                                  <a:lnTo>
                                    <a:pt x="72" y="91"/>
                                  </a:lnTo>
                                  <a:lnTo>
                                    <a:pt x="69" y="89"/>
                                  </a:lnTo>
                                  <a:lnTo>
                                    <a:pt x="67" y="89"/>
                                  </a:lnTo>
                                  <a:lnTo>
                                    <a:pt x="65" y="87"/>
                                  </a:lnTo>
                                  <a:lnTo>
                                    <a:pt x="63" y="85"/>
                                  </a:lnTo>
                                  <a:lnTo>
                                    <a:pt x="63" y="83"/>
                                  </a:lnTo>
                                  <a:lnTo>
                                    <a:pt x="61" y="81"/>
                                  </a:lnTo>
                                  <a:lnTo>
                                    <a:pt x="61" y="78"/>
                                  </a:lnTo>
                                  <a:lnTo>
                                    <a:pt x="61" y="76"/>
                                  </a:lnTo>
                                  <a:lnTo>
                                    <a:pt x="61" y="53"/>
                                  </a:lnTo>
                                  <a:lnTo>
                                    <a:pt x="61" y="55"/>
                                  </a:lnTo>
                                  <a:lnTo>
                                    <a:pt x="59" y="57"/>
                                  </a:lnTo>
                                  <a:lnTo>
                                    <a:pt x="57" y="59"/>
                                  </a:lnTo>
                                  <a:lnTo>
                                    <a:pt x="55" y="59"/>
                                  </a:lnTo>
                                  <a:lnTo>
                                    <a:pt x="53" y="62"/>
                                  </a:lnTo>
                                  <a:lnTo>
                                    <a:pt x="42" y="64"/>
                                  </a:lnTo>
                                  <a:lnTo>
                                    <a:pt x="42" y="76"/>
                                  </a:lnTo>
                                  <a:lnTo>
                                    <a:pt x="42" y="78"/>
                                  </a:lnTo>
                                  <a:lnTo>
                                    <a:pt x="42" y="81"/>
                                  </a:lnTo>
                                  <a:lnTo>
                                    <a:pt x="40" y="83"/>
                                  </a:lnTo>
                                  <a:lnTo>
                                    <a:pt x="40" y="85"/>
                                  </a:lnTo>
                                  <a:lnTo>
                                    <a:pt x="38" y="87"/>
                                  </a:lnTo>
                                  <a:lnTo>
                                    <a:pt x="36" y="89"/>
                                  </a:lnTo>
                                  <a:lnTo>
                                    <a:pt x="34" y="89"/>
                                  </a:lnTo>
                                  <a:lnTo>
                                    <a:pt x="31" y="91"/>
                                  </a:lnTo>
                                  <a:lnTo>
                                    <a:pt x="29" y="91"/>
                                  </a:lnTo>
                                  <a:lnTo>
                                    <a:pt x="27" y="91"/>
                                  </a:lnTo>
                                  <a:lnTo>
                                    <a:pt x="15" y="91"/>
                                  </a:lnTo>
                                  <a:lnTo>
                                    <a:pt x="12" y="91"/>
                                  </a:lnTo>
                                  <a:lnTo>
                                    <a:pt x="10" y="91"/>
                                  </a:lnTo>
                                  <a:lnTo>
                                    <a:pt x="8" y="89"/>
                                  </a:lnTo>
                                  <a:lnTo>
                                    <a:pt x="6" y="89"/>
                                  </a:lnTo>
                                  <a:lnTo>
                                    <a:pt x="4" y="87"/>
                                  </a:lnTo>
                                  <a:lnTo>
                                    <a:pt x="2" y="85"/>
                                  </a:lnTo>
                                  <a:lnTo>
                                    <a:pt x="2" y="83"/>
                                  </a:lnTo>
                                  <a:lnTo>
                                    <a:pt x="0" y="81"/>
                                  </a:lnTo>
                                  <a:lnTo>
                                    <a:pt x="0" y="78"/>
                                  </a:lnTo>
                                  <a:lnTo>
                                    <a:pt x="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1" name="Rectangle 662"/>
                          <wps:cNvSpPr>
                            <a:spLocks noChangeArrowheads="1"/>
                          </wps:cNvSpPr>
                          <wps:spPr bwMode="auto">
                            <a:xfrm>
                              <a:off x="3728" y="3706"/>
                              <a:ext cx="303"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PEORIA</w:t>
                                </w:r>
                              </w:p>
                            </w:txbxContent>
                          </wps:txbx>
                          <wps:bodyPr rot="0" vert="horz" wrap="none" lIns="0" tIns="0" rIns="0" bIns="0" anchor="t" anchorCtr="0" upright="1">
                            <a:spAutoFit/>
                          </wps:bodyPr>
                        </wps:wsp>
                        <wps:wsp>
                          <wps:cNvPr id="2892" name="Rectangle 663"/>
                          <wps:cNvSpPr>
                            <a:spLocks noChangeArrowheads="1"/>
                          </wps:cNvSpPr>
                          <wps:spPr bwMode="auto">
                            <a:xfrm>
                              <a:off x="1738" y="4397"/>
                              <a:ext cx="401"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HANCOCK</w:t>
                                </w:r>
                              </w:p>
                            </w:txbxContent>
                          </wps:txbx>
                          <wps:bodyPr rot="0" vert="horz" wrap="none" lIns="0" tIns="0" rIns="0" bIns="0" anchor="t" anchorCtr="0" upright="1">
                            <a:spAutoFit/>
                          </wps:bodyPr>
                        </wps:wsp>
                        <wps:wsp>
                          <wps:cNvPr id="2893" name="Freeform 664"/>
                          <wps:cNvSpPr>
                            <a:spLocks/>
                          </wps:cNvSpPr>
                          <wps:spPr bwMode="auto">
                            <a:xfrm>
                              <a:off x="1740" y="4396"/>
                              <a:ext cx="457" cy="91"/>
                            </a:xfrm>
                            <a:custGeom>
                              <a:avLst/>
                              <a:gdLst>
                                <a:gd name="T0" fmla="*/ 2 w 457"/>
                                <a:gd name="T1" fmla="*/ 7 h 91"/>
                                <a:gd name="T2" fmla="*/ 15 w 457"/>
                                <a:gd name="T3" fmla="*/ 0 h 91"/>
                                <a:gd name="T4" fmla="*/ 36 w 457"/>
                                <a:gd name="T5" fmla="*/ 0 h 91"/>
                                <a:gd name="T6" fmla="*/ 60 w 457"/>
                                <a:gd name="T7" fmla="*/ 2 h 91"/>
                                <a:gd name="T8" fmla="*/ 66 w 457"/>
                                <a:gd name="T9" fmla="*/ 15 h 91"/>
                                <a:gd name="T10" fmla="*/ 79 w 457"/>
                                <a:gd name="T11" fmla="*/ 2 h 91"/>
                                <a:gd name="T12" fmla="*/ 102 w 457"/>
                                <a:gd name="T13" fmla="*/ 0 h 91"/>
                                <a:gd name="T14" fmla="*/ 112 w 457"/>
                                <a:gd name="T15" fmla="*/ 9 h 91"/>
                                <a:gd name="T16" fmla="*/ 123 w 457"/>
                                <a:gd name="T17" fmla="*/ 9 h 91"/>
                                <a:gd name="T18" fmla="*/ 133 w 457"/>
                                <a:gd name="T19" fmla="*/ 0 h 91"/>
                                <a:gd name="T20" fmla="*/ 157 w 457"/>
                                <a:gd name="T21" fmla="*/ 0 h 91"/>
                                <a:gd name="T22" fmla="*/ 180 w 457"/>
                                <a:gd name="T23" fmla="*/ 2 h 91"/>
                                <a:gd name="T24" fmla="*/ 188 w 457"/>
                                <a:gd name="T25" fmla="*/ 9 h 91"/>
                                <a:gd name="T26" fmla="*/ 212 w 457"/>
                                <a:gd name="T27" fmla="*/ 0 h 91"/>
                                <a:gd name="T28" fmla="*/ 237 w 457"/>
                                <a:gd name="T29" fmla="*/ 11 h 91"/>
                                <a:gd name="T30" fmla="*/ 247 w 457"/>
                                <a:gd name="T31" fmla="*/ 11 h 91"/>
                                <a:gd name="T32" fmla="*/ 275 w 457"/>
                                <a:gd name="T33" fmla="*/ 0 h 91"/>
                                <a:gd name="T34" fmla="*/ 302 w 457"/>
                                <a:gd name="T35" fmla="*/ 21 h 91"/>
                                <a:gd name="T36" fmla="*/ 307 w 457"/>
                                <a:gd name="T37" fmla="*/ 28 h 91"/>
                                <a:gd name="T38" fmla="*/ 324 w 457"/>
                                <a:gd name="T39" fmla="*/ 7 h 91"/>
                                <a:gd name="T40" fmla="*/ 347 w 457"/>
                                <a:gd name="T41" fmla="*/ 0 h 91"/>
                                <a:gd name="T42" fmla="*/ 372 w 457"/>
                                <a:gd name="T43" fmla="*/ 13 h 91"/>
                                <a:gd name="T44" fmla="*/ 381 w 457"/>
                                <a:gd name="T45" fmla="*/ 7 h 91"/>
                                <a:gd name="T46" fmla="*/ 393 w 457"/>
                                <a:gd name="T47" fmla="*/ 0 h 91"/>
                                <a:gd name="T48" fmla="*/ 414 w 457"/>
                                <a:gd name="T49" fmla="*/ 5 h 91"/>
                                <a:gd name="T50" fmla="*/ 427 w 457"/>
                                <a:gd name="T51" fmla="*/ 0 h 91"/>
                                <a:gd name="T52" fmla="*/ 450 w 457"/>
                                <a:gd name="T53" fmla="*/ 2 h 91"/>
                                <a:gd name="T54" fmla="*/ 457 w 457"/>
                                <a:gd name="T55" fmla="*/ 15 h 91"/>
                                <a:gd name="T56" fmla="*/ 433 w 457"/>
                                <a:gd name="T57" fmla="*/ 45 h 91"/>
                                <a:gd name="T58" fmla="*/ 457 w 457"/>
                                <a:gd name="T59" fmla="*/ 76 h 91"/>
                                <a:gd name="T60" fmla="*/ 450 w 457"/>
                                <a:gd name="T61" fmla="*/ 89 h 91"/>
                                <a:gd name="T62" fmla="*/ 427 w 457"/>
                                <a:gd name="T63" fmla="*/ 91 h 91"/>
                                <a:gd name="T64" fmla="*/ 416 w 457"/>
                                <a:gd name="T65" fmla="*/ 85 h 91"/>
                                <a:gd name="T66" fmla="*/ 404 w 457"/>
                                <a:gd name="T67" fmla="*/ 91 h 91"/>
                                <a:gd name="T68" fmla="*/ 383 w 457"/>
                                <a:gd name="T69" fmla="*/ 87 h 91"/>
                                <a:gd name="T70" fmla="*/ 378 w 457"/>
                                <a:gd name="T71" fmla="*/ 64 h 91"/>
                                <a:gd name="T72" fmla="*/ 351 w 457"/>
                                <a:gd name="T73" fmla="*/ 89 h 91"/>
                                <a:gd name="T74" fmla="*/ 326 w 457"/>
                                <a:gd name="T75" fmla="*/ 87 h 91"/>
                                <a:gd name="T76" fmla="*/ 309 w 457"/>
                                <a:gd name="T77" fmla="*/ 70 h 91"/>
                                <a:gd name="T78" fmla="*/ 307 w 457"/>
                                <a:gd name="T79" fmla="*/ 66 h 91"/>
                                <a:gd name="T80" fmla="*/ 292 w 457"/>
                                <a:gd name="T81" fmla="*/ 85 h 91"/>
                                <a:gd name="T82" fmla="*/ 269 w 457"/>
                                <a:gd name="T83" fmla="*/ 91 h 91"/>
                                <a:gd name="T84" fmla="*/ 247 w 457"/>
                                <a:gd name="T85" fmla="*/ 81 h 91"/>
                                <a:gd name="T86" fmla="*/ 233 w 457"/>
                                <a:gd name="T87" fmla="*/ 83 h 91"/>
                                <a:gd name="T88" fmla="*/ 207 w 457"/>
                                <a:gd name="T89" fmla="*/ 91 h 91"/>
                                <a:gd name="T90" fmla="*/ 184 w 457"/>
                                <a:gd name="T91" fmla="*/ 87 h 91"/>
                                <a:gd name="T92" fmla="*/ 161 w 457"/>
                                <a:gd name="T93" fmla="*/ 91 h 91"/>
                                <a:gd name="T94" fmla="*/ 148 w 457"/>
                                <a:gd name="T95" fmla="*/ 91 h 91"/>
                                <a:gd name="T96" fmla="*/ 125 w 457"/>
                                <a:gd name="T97" fmla="*/ 91 h 91"/>
                                <a:gd name="T98" fmla="*/ 104 w 457"/>
                                <a:gd name="T99" fmla="*/ 89 h 91"/>
                                <a:gd name="T100" fmla="*/ 91 w 457"/>
                                <a:gd name="T101" fmla="*/ 81 h 91"/>
                                <a:gd name="T102" fmla="*/ 81 w 457"/>
                                <a:gd name="T103" fmla="*/ 91 h 91"/>
                                <a:gd name="T104" fmla="*/ 57 w 457"/>
                                <a:gd name="T105" fmla="*/ 89 h 91"/>
                                <a:gd name="T106" fmla="*/ 34 w 457"/>
                                <a:gd name="T107" fmla="*/ 91 h 91"/>
                                <a:gd name="T108" fmla="*/ 13 w 457"/>
                                <a:gd name="T109" fmla="*/ 91 h 91"/>
                                <a:gd name="T110" fmla="*/ 2 w 457"/>
                                <a:gd name="T111" fmla="*/ 83 h 91"/>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457" h="91">
                                  <a:moveTo>
                                    <a:pt x="0" y="76"/>
                                  </a:moveTo>
                                  <a:lnTo>
                                    <a:pt x="0" y="15"/>
                                  </a:lnTo>
                                  <a:lnTo>
                                    <a:pt x="0" y="13"/>
                                  </a:lnTo>
                                  <a:lnTo>
                                    <a:pt x="0" y="11"/>
                                  </a:lnTo>
                                  <a:lnTo>
                                    <a:pt x="2" y="9"/>
                                  </a:lnTo>
                                  <a:lnTo>
                                    <a:pt x="2" y="7"/>
                                  </a:lnTo>
                                  <a:lnTo>
                                    <a:pt x="5" y="5"/>
                                  </a:lnTo>
                                  <a:lnTo>
                                    <a:pt x="7" y="2"/>
                                  </a:lnTo>
                                  <a:lnTo>
                                    <a:pt x="9" y="2"/>
                                  </a:lnTo>
                                  <a:lnTo>
                                    <a:pt x="11" y="0"/>
                                  </a:lnTo>
                                  <a:lnTo>
                                    <a:pt x="13" y="0"/>
                                  </a:lnTo>
                                  <a:lnTo>
                                    <a:pt x="15" y="0"/>
                                  </a:lnTo>
                                  <a:lnTo>
                                    <a:pt x="26" y="0"/>
                                  </a:lnTo>
                                  <a:lnTo>
                                    <a:pt x="28" y="0"/>
                                  </a:lnTo>
                                  <a:lnTo>
                                    <a:pt x="30" y="0"/>
                                  </a:lnTo>
                                  <a:lnTo>
                                    <a:pt x="32" y="2"/>
                                  </a:lnTo>
                                  <a:lnTo>
                                    <a:pt x="34" y="0"/>
                                  </a:lnTo>
                                  <a:lnTo>
                                    <a:pt x="36" y="0"/>
                                  </a:lnTo>
                                  <a:lnTo>
                                    <a:pt x="38" y="0"/>
                                  </a:lnTo>
                                  <a:lnTo>
                                    <a:pt x="51" y="0"/>
                                  </a:lnTo>
                                  <a:lnTo>
                                    <a:pt x="53" y="0"/>
                                  </a:lnTo>
                                  <a:lnTo>
                                    <a:pt x="55" y="0"/>
                                  </a:lnTo>
                                  <a:lnTo>
                                    <a:pt x="57" y="2"/>
                                  </a:lnTo>
                                  <a:lnTo>
                                    <a:pt x="60" y="2"/>
                                  </a:lnTo>
                                  <a:lnTo>
                                    <a:pt x="62" y="5"/>
                                  </a:lnTo>
                                  <a:lnTo>
                                    <a:pt x="64" y="7"/>
                                  </a:lnTo>
                                  <a:lnTo>
                                    <a:pt x="64" y="9"/>
                                  </a:lnTo>
                                  <a:lnTo>
                                    <a:pt x="66" y="11"/>
                                  </a:lnTo>
                                  <a:lnTo>
                                    <a:pt x="66" y="13"/>
                                  </a:lnTo>
                                  <a:lnTo>
                                    <a:pt x="66" y="15"/>
                                  </a:lnTo>
                                  <a:lnTo>
                                    <a:pt x="66" y="30"/>
                                  </a:lnTo>
                                  <a:lnTo>
                                    <a:pt x="74" y="11"/>
                                  </a:lnTo>
                                  <a:lnTo>
                                    <a:pt x="74" y="9"/>
                                  </a:lnTo>
                                  <a:lnTo>
                                    <a:pt x="74" y="7"/>
                                  </a:lnTo>
                                  <a:lnTo>
                                    <a:pt x="76" y="5"/>
                                  </a:lnTo>
                                  <a:lnTo>
                                    <a:pt x="79" y="2"/>
                                  </a:lnTo>
                                  <a:lnTo>
                                    <a:pt x="81" y="2"/>
                                  </a:lnTo>
                                  <a:lnTo>
                                    <a:pt x="83" y="0"/>
                                  </a:lnTo>
                                  <a:lnTo>
                                    <a:pt x="85" y="0"/>
                                  </a:lnTo>
                                  <a:lnTo>
                                    <a:pt x="87" y="0"/>
                                  </a:lnTo>
                                  <a:lnTo>
                                    <a:pt x="100" y="0"/>
                                  </a:lnTo>
                                  <a:lnTo>
                                    <a:pt x="102" y="0"/>
                                  </a:lnTo>
                                  <a:lnTo>
                                    <a:pt x="104" y="0"/>
                                  </a:lnTo>
                                  <a:lnTo>
                                    <a:pt x="106" y="2"/>
                                  </a:lnTo>
                                  <a:lnTo>
                                    <a:pt x="108" y="2"/>
                                  </a:lnTo>
                                  <a:lnTo>
                                    <a:pt x="110" y="5"/>
                                  </a:lnTo>
                                  <a:lnTo>
                                    <a:pt x="112" y="7"/>
                                  </a:lnTo>
                                  <a:lnTo>
                                    <a:pt x="112" y="9"/>
                                  </a:lnTo>
                                  <a:lnTo>
                                    <a:pt x="112" y="11"/>
                                  </a:lnTo>
                                  <a:lnTo>
                                    <a:pt x="121" y="30"/>
                                  </a:lnTo>
                                  <a:lnTo>
                                    <a:pt x="121" y="15"/>
                                  </a:lnTo>
                                  <a:lnTo>
                                    <a:pt x="121" y="13"/>
                                  </a:lnTo>
                                  <a:lnTo>
                                    <a:pt x="121" y="11"/>
                                  </a:lnTo>
                                  <a:lnTo>
                                    <a:pt x="123" y="9"/>
                                  </a:lnTo>
                                  <a:lnTo>
                                    <a:pt x="123" y="7"/>
                                  </a:lnTo>
                                  <a:lnTo>
                                    <a:pt x="125" y="5"/>
                                  </a:lnTo>
                                  <a:lnTo>
                                    <a:pt x="127" y="2"/>
                                  </a:lnTo>
                                  <a:lnTo>
                                    <a:pt x="129" y="2"/>
                                  </a:lnTo>
                                  <a:lnTo>
                                    <a:pt x="131" y="0"/>
                                  </a:lnTo>
                                  <a:lnTo>
                                    <a:pt x="133" y="0"/>
                                  </a:lnTo>
                                  <a:lnTo>
                                    <a:pt x="136" y="0"/>
                                  </a:lnTo>
                                  <a:lnTo>
                                    <a:pt x="148" y="0"/>
                                  </a:lnTo>
                                  <a:lnTo>
                                    <a:pt x="150" y="0"/>
                                  </a:lnTo>
                                  <a:lnTo>
                                    <a:pt x="152" y="0"/>
                                  </a:lnTo>
                                  <a:lnTo>
                                    <a:pt x="155" y="2"/>
                                  </a:lnTo>
                                  <a:lnTo>
                                    <a:pt x="157" y="0"/>
                                  </a:lnTo>
                                  <a:lnTo>
                                    <a:pt x="159" y="0"/>
                                  </a:lnTo>
                                  <a:lnTo>
                                    <a:pt x="161" y="0"/>
                                  </a:lnTo>
                                  <a:lnTo>
                                    <a:pt x="174" y="0"/>
                                  </a:lnTo>
                                  <a:lnTo>
                                    <a:pt x="176" y="0"/>
                                  </a:lnTo>
                                  <a:lnTo>
                                    <a:pt x="178" y="0"/>
                                  </a:lnTo>
                                  <a:lnTo>
                                    <a:pt x="180" y="2"/>
                                  </a:lnTo>
                                  <a:lnTo>
                                    <a:pt x="182" y="2"/>
                                  </a:lnTo>
                                  <a:lnTo>
                                    <a:pt x="184" y="5"/>
                                  </a:lnTo>
                                  <a:lnTo>
                                    <a:pt x="186" y="7"/>
                                  </a:lnTo>
                                  <a:lnTo>
                                    <a:pt x="186" y="9"/>
                                  </a:lnTo>
                                  <a:lnTo>
                                    <a:pt x="188" y="11"/>
                                  </a:lnTo>
                                  <a:lnTo>
                                    <a:pt x="188" y="9"/>
                                  </a:lnTo>
                                  <a:lnTo>
                                    <a:pt x="190" y="7"/>
                                  </a:lnTo>
                                  <a:lnTo>
                                    <a:pt x="193" y="7"/>
                                  </a:lnTo>
                                  <a:lnTo>
                                    <a:pt x="195" y="5"/>
                                  </a:lnTo>
                                  <a:lnTo>
                                    <a:pt x="207" y="0"/>
                                  </a:lnTo>
                                  <a:lnTo>
                                    <a:pt x="209" y="0"/>
                                  </a:lnTo>
                                  <a:lnTo>
                                    <a:pt x="212" y="0"/>
                                  </a:lnTo>
                                  <a:lnTo>
                                    <a:pt x="214" y="0"/>
                                  </a:lnTo>
                                  <a:lnTo>
                                    <a:pt x="216" y="0"/>
                                  </a:lnTo>
                                  <a:lnTo>
                                    <a:pt x="218" y="2"/>
                                  </a:lnTo>
                                  <a:lnTo>
                                    <a:pt x="233" y="9"/>
                                  </a:lnTo>
                                  <a:lnTo>
                                    <a:pt x="235" y="9"/>
                                  </a:lnTo>
                                  <a:lnTo>
                                    <a:pt x="237" y="11"/>
                                  </a:lnTo>
                                  <a:lnTo>
                                    <a:pt x="239" y="13"/>
                                  </a:lnTo>
                                  <a:lnTo>
                                    <a:pt x="241" y="17"/>
                                  </a:lnTo>
                                  <a:lnTo>
                                    <a:pt x="241" y="15"/>
                                  </a:lnTo>
                                  <a:lnTo>
                                    <a:pt x="243" y="13"/>
                                  </a:lnTo>
                                  <a:lnTo>
                                    <a:pt x="245" y="11"/>
                                  </a:lnTo>
                                  <a:lnTo>
                                    <a:pt x="247" y="11"/>
                                  </a:lnTo>
                                  <a:lnTo>
                                    <a:pt x="264" y="2"/>
                                  </a:lnTo>
                                  <a:lnTo>
                                    <a:pt x="267" y="0"/>
                                  </a:lnTo>
                                  <a:lnTo>
                                    <a:pt x="269" y="0"/>
                                  </a:lnTo>
                                  <a:lnTo>
                                    <a:pt x="271" y="0"/>
                                  </a:lnTo>
                                  <a:lnTo>
                                    <a:pt x="273" y="0"/>
                                  </a:lnTo>
                                  <a:lnTo>
                                    <a:pt x="275" y="0"/>
                                  </a:lnTo>
                                  <a:lnTo>
                                    <a:pt x="288" y="5"/>
                                  </a:lnTo>
                                  <a:lnTo>
                                    <a:pt x="290" y="7"/>
                                  </a:lnTo>
                                  <a:lnTo>
                                    <a:pt x="292" y="7"/>
                                  </a:lnTo>
                                  <a:lnTo>
                                    <a:pt x="294" y="9"/>
                                  </a:lnTo>
                                  <a:lnTo>
                                    <a:pt x="294" y="11"/>
                                  </a:lnTo>
                                  <a:lnTo>
                                    <a:pt x="302" y="21"/>
                                  </a:lnTo>
                                  <a:lnTo>
                                    <a:pt x="305" y="21"/>
                                  </a:lnTo>
                                  <a:lnTo>
                                    <a:pt x="305" y="24"/>
                                  </a:lnTo>
                                  <a:lnTo>
                                    <a:pt x="307" y="26"/>
                                  </a:lnTo>
                                  <a:lnTo>
                                    <a:pt x="307" y="28"/>
                                  </a:lnTo>
                                  <a:lnTo>
                                    <a:pt x="307" y="30"/>
                                  </a:lnTo>
                                  <a:lnTo>
                                    <a:pt x="307" y="28"/>
                                  </a:lnTo>
                                  <a:lnTo>
                                    <a:pt x="307" y="26"/>
                                  </a:lnTo>
                                  <a:lnTo>
                                    <a:pt x="309" y="24"/>
                                  </a:lnTo>
                                  <a:lnTo>
                                    <a:pt x="309" y="21"/>
                                  </a:lnTo>
                                  <a:lnTo>
                                    <a:pt x="311" y="19"/>
                                  </a:lnTo>
                                  <a:lnTo>
                                    <a:pt x="321" y="9"/>
                                  </a:lnTo>
                                  <a:lnTo>
                                    <a:pt x="324" y="7"/>
                                  </a:lnTo>
                                  <a:lnTo>
                                    <a:pt x="326" y="7"/>
                                  </a:lnTo>
                                  <a:lnTo>
                                    <a:pt x="328" y="5"/>
                                  </a:lnTo>
                                  <a:lnTo>
                                    <a:pt x="340" y="0"/>
                                  </a:lnTo>
                                  <a:lnTo>
                                    <a:pt x="343" y="0"/>
                                  </a:lnTo>
                                  <a:lnTo>
                                    <a:pt x="345" y="0"/>
                                  </a:lnTo>
                                  <a:lnTo>
                                    <a:pt x="347" y="0"/>
                                  </a:lnTo>
                                  <a:lnTo>
                                    <a:pt x="349" y="0"/>
                                  </a:lnTo>
                                  <a:lnTo>
                                    <a:pt x="351" y="2"/>
                                  </a:lnTo>
                                  <a:lnTo>
                                    <a:pt x="366" y="9"/>
                                  </a:lnTo>
                                  <a:lnTo>
                                    <a:pt x="368" y="9"/>
                                  </a:lnTo>
                                  <a:lnTo>
                                    <a:pt x="370" y="11"/>
                                  </a:lnTo>
                                  <a:lnTo>
                                    <a:pt x="372" y="13"/>
                                  </a:lnTo>
                                  <a:lnTo>
                                    <a:pt x="378" y="24"/>
                                  </a:lnTo>
                                  <a:lnTo>
                                    <a:pt x="378" y="15"/>
                                  </a:lnTo>
                                  <a:lnTo>
                                    <a:pt x="378" y="13"/>
                                  </a:lnTo>
                                  <a:lnTo>
                                    <a:pt x="378" y="11"/>
                                  </a:lnTo>
                                  <a:lnTo>
                                    <a:pt x="381" y="9"/>
                                  </a:lnTo>
                                  <a:lnTo>
                                    <a:pt x="381" y="7"/>
                                  </a:lnTo>
                                  <a:lnTo>
                                    <a:pt x="383" y="5"/>
                                  </a:lnTo>
                                  <a:lnTo>
                                    <a:pt x="385" y="2"/>
                                  </a:lnTo>
                                  <a:lnTo>
                                    <a:pt x="387" y="2"/>
                                  </a:lnTo>
                                  <a:lnTo>
                                    <a:pt x="389" y="0"/>
                                  </a:lnTo>
                                  <a:lnTo>
                                    <a:pt x="391" y="0"/>
                                  </a:lnTo>
                                  <a:lnTo>
                                    <a:pt x="393" y="0"/>
                                  </a:lnTo>
                                  <a:lnTo>
                                    <a:pt x="404" y="0"/>
                                  </a:lnTo>
                                  <a:lnTo>
                                    <a:pt x="406" y="0"/>
                                  </a:lnTo>
                                  <a:lnTo>
                                    <a:pt x="408" y="0"/>
                                  </a:lnTo>
                                  <a:lnTo>
                                    <a:pt x="410" y="2"/>
                                  </a:lnTo>
                                  <a:lnTo>
                                    <a:pt x="412" y="2"/>
                                  </a:lnTo>
                                  <a:lnTo>
                                    <a:pt x="414" y="5"/>
                                  </a:lnTo>
                                  <a:lnTo>
                                    <a:pt x="416" y="7"/>
                                  </a:lnTo>
                                  <a:lnTo>
                                    <a:pt x="419" y="5"/>
                                  </a:lnTo>
                                  <a:lnTo>
                                    <a:pt x="421" y="2"/>
                                  </a:lnTo>
                                  <a:lnTo>
                                    <a:pt x="423" y="2"/>
                                  </a:lnTo>
                                  <a:lnTo>
                                    <a:pt x="425" y="0"/>
                                  </a:lnTo>
                                  <a:lnTo>
                                    <a:pt x="427" y="0"/>
                                  </a:lnTo>
                                  <a:lnTo>
                                    <a:pt x="429" y="0"/>
                                  </a:lnTo>
                                  <a:lnTo>
                                    <a:pt x="442" y="0"/>
                                  </a:lnTo>
                                  <a:lnTo>
                                    <a:pt x="444" y="0"/>
                                  </a:lnTo>
                                  <a:lnTo>
                                    <a:pt x="446" y="0"/>
                                  </a:lnTo>
                                  <a:lnTo>
                                    <a:pt x="448" y="2"/>
                                  </a:lnTo>
                                  <a:lnTo>
                                    <a:pt x="450" y="2"/>
                                  </a:lnTo>
                                  <a:lnTo>
                                    <a:pt x="452" y="5"/>
                                  </a:lnTo>
                                  <a:lnTo>
                                    <a:pt x="454" y="7"/>
                                  </a:lnTo>
                                  <a:lnTo>
                                    <a:pt x="454" y="9"/>
                                  </a:lnTo>
                                  <a:lnTo>
                                    <a:pt x="457" y="11"/>
                                  </a:lnTo>
                                  <a:lnTo>
                                    <a:pt x="457" y="13"/>
                                  </a:lnTo>
                                  <a:lnTo>
                                    <a:pt x="457" y="15"/>
                                  </a:lnTo>
                                  <a:lnTo>
                                    <a:pt x="457" y="17"/>
                                  </a:lnTo>
                                  <a:lnTo>
                                    <a:pt x="457" y="19"/>
                                  </a:lnTo>
                                  <a:lnTo>
                                    <a:pt x="454" y="21"/>
                                  </a:lnTo>
                                  <a:lnTo>
                                    <a:pt x="454" y="24"/>
                                  </a:lnTo>
                                  <a:lnTo>
                                    <a:pt x="452" y="26"/>
                                  </a:lnTo>
                                  <a:lnTo>
                                    <a:pt x="433" y="45"/>
                                  </a:lnTo>
                                  <a:lnTo>
                                    <a:pt x="452" y="66"/>
                                  </a:lnTo>
                                  <a:lnTo>
                                    <a:pt x="454" y="68"/>
                                  </a:lnTo>
                                  <a:lnTo>
                                    <a:pt x="454" y="70"/>
                                  </a:lnTo>
                                  <a:lnTo>
                                    <a:pt x="457" y="72"/>
                                  </a:lnTo>
                                  <a:lnTo>
                                    <a:pt x="457" y="74"/>
                                  </a:lnTo>
                                  <a:lnTo>
                                    <a:pt x="457" y="76"/>
                                  </a:lnTo>
                                  <a:lnTo>
                                    <a:pt x="457" y="79"/>
                                  </a:lnTo>
                                  <a:lnTo>
                                    <a:pt x="457" y="81"/>
                                  </a:lnTo>
                                  <a:lnTo>
                                    <a:pt x="454" y="83"/>
                                  </a:lnTo>
                                  <a:lnTo>
                                    <a:pt x="454" y="85"/>
                                  </a:lnTo>
                                  <a:lnTo>
                                    <a:pt x="452" y="87"/>
                                  </a:lnTo>
                                  <a:lnTo>
                                    <a:pt x="450" y="89"/>
                                  </a:lnTo>
                                  <a:lnTo>
                                    <a:pt x="448" y="89"/>
                                  </a:lnTo>
                                  <a:lnTo>
                                    <a:pt x="446" y="91"/>
                                  </a:lnTo>
                                  <a:lnTo>
                                    <a:pt x="444" y="91"/>
                                  </a:lnTo>
                                  <a:lnTo>
                                    <a:pt x="442" y="91"/>
                                  </a:lnTo>
                                  <a:lnTo>
                                    <a:pt x="429" y="91"/>
                                  </a:lnTo>
                                  <a:lnTo>
                                    <a:pt x="427" y="91"/>
                                  </a:lnTo>
                                  <a:lnTo>
                                    <a:pt x="425" y="91"/>
                                  </a:lnTo>
                                  <a:lnTo>
                                    <a:pt x="423" y="89"/>
                                  </a:lnTo>
                                  <a:lnTo>
                                    <a:pt x="421" y="89"/>
                                  </a:lnTo>
                                  <a:lnTo>
                                    <a:pt x="419" y="87"/>
                                  </a:lnTo>
                                  <a:lnTo>
                                    <a:pt x="419" y="85"/>
                                  </a:lnTo>
                                  <a:lnTo>
                                    <a:pt x="416" y="85"/>
                                  </a:lnTo>
                                  <a:lnTo>
                                    <a:pt x="414" y="87"/>
                                  </a:lnTo>
                                  <a:lnTo>
                                    <a:pt x="412" y="89"/>
                                  </a:lnTo>
                                  <a:lnTo>
                                    <a:pt x="410" y="89"/>
                                  </a:lnTo>
                                  <a:lnTo>
                                    <a:pt x="408" y="91"/>
                                  </a:lnTo>
                                  <a:lnTo>
                                    <a:pt x="406" y="91"/>
                                  </a:lnTo>
                                  <a:lnTo>
                                    <a:pt x="404" y="91"/>
                                  </a:lnTo>
                                  <a:lnTo>
                                    <a:pt x="393" y="91"/>
                                  </a:lnTo>
                                  <a:lnTo>
                                    <a:pt x="391" y="91"/>
                                  </a:lnTo>
                                  <a:lnTo>
                                    <a:pt x="389" y="91"/>
                                  </a:lnTo>
                                  <a:lnTo>
                                    <a:pt x="387" y="89"/>
                                  </a:lnTo>
                                  <a:lnTo>
                                    <a:pt x="385" y="89"/>
                                  </a:lnTo>
                                  <a:lnTo>
                                    <a:pt x="383" y="87"/>
                                  </a:lnTo>
                                  <a:lnTo>
                                    <a:pt x="381" y="85"/>
                                  </a:lnTo>
                                  <a:lnTo>
                                    <a:pt x="381" y="83"/>
                                  </a:lnTo>
                                  <a:lnTo>
                                    <a:pt x="378" y="81"/>
                                  </a:lnTo>
                                  <a:lnTo>
                                    <a:pt x="378" y="79"/>
                                  </a:lnTo>
                                  <a:lnTo>
                                    <a:pt x="378" y="76"/>
                                  </a:lnTo>
                                  <a:lnTo>
                                    <a:pt x="378" y="64"/>
                                  </a:lnTo>
                                  <a:lnTo>
                                    <a:pt x="372" y="76"/>
                                  </a:lnTo>
                                  <a:lnTo>
                                    <a:pt x="372" y="79"/>
                                  </a:lnTo>
                                  <a:lnTo>
                                    <a:pt x="370" y="81"/>
                                  </a:lnTo>
                                  <a:lnTo>
                                    <a:pt x="368" y="83"/>
                                  </a:lnTo>
                                  <a:lnTo>
                                    <a:pt x="366" y="83"/>
                                  </a:lnTo>
                                  <a:lnTo>
                                    <a:pt x="351" y="89"/>
                                  </a:lnTo>
                                  <a:lnTo>
                                    <a:pt x="349" y="91"/>
                                  </a:lnTo>
                                  <a:lnTo>
                                    <a:pt x="347" y="91"/>
                                  </a:lnTo>
                                  <a:lnTo>
                                    <a:pt x="345" y="91"/>
                                  </a:lnTo>
                                  <a:lnTo>
                                    <a:pt x="343" y="91"/>
                                  </a:lnTo>
                                  <a:lnTo>
                                    <a:pt x="340" y="91"/>
                                  </a:lnTo>
                                  <a:lnTo>
                                    <a:pt x="326" y="87"/>
                                  </a:lnTo>
                                  <a:lnTo>
                                    <a:pt x="324" y="85"/>
                                  </a:lnTo>
                                  <a:lnTo>
                                    <a:pt x="321" y="85"/>
                                  </a:lnTo>
                                  <a:lnTo>
                                    <a:pt x="319" y="83"/>
                                  </a:lnTo>
                                  <a:lnTo>
                                    <a:pt x="319" y="81"/>
                                  </a:lnTo>
                                  <a:lnTo>
                                    <a:pt x="311" y="70"/>
                                  </a:lnTo>
                                  <a:lnTo>
                                    <a:pt x="309" y="70"/>
                                  </a:lnTo>
                                  <a:lnTo>
                                    <a:pt x="309" y="68"/>
                                  </a:lnTo>
                                  <a:lnTo>
                                    <a:pt x="307" y="66"/>
                                  </a:lnTo>
                                  <a:lnTo>
                                    <a:pt x="307" y="64"/>
                                  </a:lnTo>
                                  <a:lnTo>
                                    <a:pt x="307" y="62"/>
                                  </a:lnTo>
                                  <a:lnTo>
                                    <a:pt x="307" y="64"/>
                                  </a:lnTo>
                                  <a:lnTo>
                                    <a:pt x="307" y="66"/>
                                  </a:lnTo>
                                  <a:lnTo>
                                    <a:pt x="305" y="68"/>
                                  </a:lnTo>
                                  <a:lnTo>
                                    <a:pt x="305" y="70"/>
                                  </a:lnTo>
                                  <a:lnTo>
                                    <a:pt x="302" y="70"/>
                                  </a:lnTo>
                                  <a:lnTo>
                                    <a:pt x="294" y="81"/>
                                  </a:lnTo>
                                  <a:lnTo>
                                    <a:pt x="294" y="83"/>
                                  </a:lnTo>
                                  <a:lnTo>
                                    <a:pt x="292" y="85"/>
                                  </a:lnTo>
                                  <a:lnTo>
                                    <a:pt x="290" y="85"/>
                                  </a:lnTo>
                                  <a:lnTo>
                                    <a:pt x="288" y="87"/>
                                  </a:lnTo>
                                  <a:lnTo>
                                    <a:pt x="275" y="91"/>
                                  </a:lnTo>
                                  <a:lnTo>
                                    <a:pt x="273" y="91"/>
                                  </a:lnTo>
                                  <a:lnTo>
                                    <a:pt x="271" y="91"/>
                                  </a:lnTo>
                                  <a:lnTo>
                                    <a:pt x="269" y="91"/>
                                  </a:lnTo>
                                  <a:lnTo>
                                    <a:pt x="267" y="91"/>
                                  </a:lnTo>
                                  <a:lnTo>
                                    <a:pt x="254" y="87"/>
                                  </a:lnTo>
                                  <a:lnTo>
                                    <a:pt x="252" y="85"/>
                                  </a:lnTo>
                                  <a:lnTo>
                                    <a:pt x="250" y="85"/>
                                  </a:lnTo>
                                  <a:lnTo>
                                    <a:pt x="247" y="83"/>
                                  </a:lnTo>
                                  <a:lnTo>
                                    <a:pt x="247" y="81"/>
                                  </a:lnTo>
                                  <a:lnTo>
                                    <a:pt x="241" y="74"/>
                                  </a:lnTo>
                                  <a:lnTo>
                                    <a:pt x="239" y="76"/>
                                  </a:lnTo>
                                  <a:lnTo>
                                    <a:pt x="239" y="79"/>
                                  </a:lnTo>
                                  <a:lnTo>
                                    <a:pt x="237" y="81"/>
                                  </a:lnTo>
                                  <a:lnTo>
                                    <a:pt x="235" y="83"/>
                                  </a:lnTo>
                                  <a:lnTo>
                                    <a:pt x="233" y="83"/>
                                  </a:lnTo>
                                  <a:lnTo>
                                    <a:pt x="218" y="89"/>
                                  </a:lnTo>
                                  <a:lnTo>
                                    <a:pt x="216" y="91"/>
                                  </a:lnTo>
                                  <a:lnTo>
                                    <a:pt x="214" y="91"/>
                                  </a:lnTo>
                                  <a:lnTo>
                                    <a:pt x="212" y="91"/>
                                  </a:lnTo>
                                  <a:lnTo>
                                    <a:pt x="209" y="91"/>
                                  </a:lnTo>
                                  <a:lnTo>
                                    <a:pt x="207" y="91"/>
                                  </a:lnTo>
                                  <a:lnTo>
                                    <a:pt x="193" y="87"/>
                                  </a:lnTo>
                                  <a:lnTo>
                                    <a:pt x="190" y="85"/>
                                  </a:lnTo>
                                  <a:lnTo>
                                    <a:pt x="188" y="85"/>
                                  </a:lnTo>
                                  <a:lnTo>
                                    <a:pt x="186" y="83"/>
                                  </a:lnTo>
                                  <a:lnTo>
                                    <a:pt x="186" y="85"/>
                                  </a:lnTo>
                                  <a:lnTo>
                                    <a:pt x="184" y="87"/>
                                  </a:lnTo>
                                  <a:lnTo>
                                    <a:pt x="182" y="89"/>
                                  </a:lnTo>
                                  <a:lnTo>
                                    <a:pt x="180" y="89"/>
                                  </a:lnTo>
                                  <a:lnTo>
                                    <a:pt x="178" y="91"/>
                                  </a:lnTo>
                                  <a:lnTo>
                                    <a:pt x="176" y="91"/>
                                  </a:lnTo>
                                  <a:lnTo>
                                    <a:pt x="174" y="91"/>
                                  </a:lnTo>
                                  <a:lnTo>
                                    <a:pt x="161" y="91"/>
                                  </a:lnTo>
                                  <a:lnTo>
                                    <a:pt x="159" y="91"/>
                                  </a:lnTo>
                                  <a:lnTo>
                                    <a:pt x="157" y="91"/>
                                  </a:lnTo>
                                  <a:lnTo>
                                    <a:pt x="155" y="89"/>
                                  </a:lnTo>
                                  <a:lnTo>
                                    <a:pt x="152" y="91"/>
                                  </a:lnTo>
                                  <a:lnTo>
                                    <a:pt x="150" y="91"/>
                                  </a:lnTo>
                                  <a:lnTo>
                                    <a:pt x="148" y="91"/>
                                  </a:lnTo>
                                  <a:lnTo>
                                    <a:pt x="136" y="91"/>
                                  </a:lnTo>
                                  <a:lnTo>
                                    <a:pt x="133" y="91"/>
                                  </a:lnTo>
                                  <a:lnTo>
                                    <a:pt x="131" y="91"/>
                                  </a:lnTo>
                                  <a:lnTo>
                                    <a:pt x="129" y="89"/>
                                  </a:lnTo>
                                  <a:lnTo>
                                    <a:pt x="127" y="91"/>
                                  </a:lnTo>
                                  <a:lnTo>
                                    <a:pt x="125" y="91"/>
                                  </a:lnTo>
                                  <a:lnTo>
                                    <a:pt x="123" y="91"/>
                                  </a:lnTo>
                                  <a:lnTo>
                                    <a:pt x="112" y="91"/>
                                  </a:lnTo>
                                  <a:lnTo>
                                    <a:pt x="110" y="91"/>
                                  </a:lnTo>
                                  <a:lnTo>
                                    <a:pt x="108" y="91"/>
                                  </a:lnTo>
                                  <a:lnTo>
                                    <a:pt x="106" y="89"/>
                                  </a:lnTo>
                                  <a:lnTo>
                                    <a:pt x="104" y="89"/>
                                  </a:lnTo>
                                  <a:lnTo>
                                    <a:pt x="102" y="87"/>
                                  </a:lnTo>
                                  <a:lnTo>
                                    <a:pt x="100" y="85"/>
                                  </a:lnTo>
                                  <a:lnTo>
                                    <a:pt x="100" y="83"/>
                                  </a:lnTo>
                                  <a:lnTo>
                                    <a:pt x="98" y="81"/>
                                  </a:lnTo>
                                  <a:lnTo>
                                    <a:pt x="93" y="68"/>
                                  </a:lnTo>
                                  <a:lnTo>
                                    <a:pt x="91" y="81"/>
                                  </a:lnTo>
                                  <a:lnTo>
                                    <a:pt x="89" y="83"/>
                                  </a:lnTo>
                                  <a:lnTo>
                                    <a:pt x="89" y="85"/>
                                  </a:lnTo>
                                  <a:lnTo>
                                    <a:pt x="87" y="87"/>
                                  </a:lnTo>
                                  <a:lnTo>
                                    <a:pt x="85" y="89"/>
                                  </a:lnTo>
                                  <a:lnTo>
                                    <a:pt x="83" y="89"/>
                                  </a:lnTo>
                                  <a:lnTo>
                                    <a:pt x="81" y="91"/>
                                  </a:lnTo>
                                  <a:lnTo>
                                    <a:pt x="79" y="91"/>
                                  </a:lnTo>
                                  <a:lnTo>
                                    <a:pt x="76" y="91"/>
                                  </a:lnTo>
                                  <a:lnTo>
                                    <a:pt x="64" y="91"/>
                                  </a:lnTo>
                                  <a:lnTo>
                                    <a:pt x="62" y="91"/>
                                  </a:lnTo>
                                  <a:lnTo>
                                    <a:pt x="60" y="91"/>
                                  </a:lnTo>
                                  <a:lnTo>
                                    <a:pt x="57" y="89"/>
                                  </a:lnTo>
                                  <a:lnTo>
                                    <a:pt x="55" y="91"/>
                                  </a:lnTo>
                                  <a:lnTo>
                                    <a:pt x="53" y="91"/>
                                  </a:lnTo>
                                  <a:lnTo>
                                    <a:pt x="51" y="91"/>
                                  </a:lnTo>
                                  <a:lnTo>
                                    <a:pt x="38" y="91"/>
                                  </a:lnTo>
                                  <a:lnTo>
                                    <a:pt x="36" y="91"/>
                                  </a:lnTo>
                                  <a:lnTo>
                                    <a:pt x="34" y="91"/>
                                  </a:lnTo>
                                  <a:lnTo>
                                    <a:pt x="32" y="89"/>
                                  </a:lnTo>
                                  <a:lnTo>
                                    <a:pt x="30" y="91"/>
                                  </a:lnTo>
                                  <a:lnTo>
                                    <a:pt x="28" y="91"/>
                                  </a:lnTo>
                                  <a:lnTo>
                                    <a:pt x="26" y="91"/>
                                  </a:lnTo>
                                  <a:lnTo>
                                    <a:pt x="15" y="91"/>
                                  </a:lnTo>
                                  <a:lnTo>
                                    <a:pt x="13" y="91"/>
                                  </a:lnTo>
                                  <a:lnTo>
                                    <a:pt x="11" y="91"/>
                                  </a:lnTo>
                                  <a:lnTo>
                                    <a:pt x="9" y="89"/>
                                  </a:lnTo>
                                  <a:lnTo>
                                    <a:pt x="7" y="89"/>
                                  </a:lnTo>
                                  <a:lnTo>
                                    <a:pt x="5" y="87"/>
                                  </a:lnTo>
                                  <a:lnTo>
                                    <a:pt x="2" y="85"/>
                                  </a:lnTo>
                                  <a:lnTo>
                                    <a:pt x="2" y="83"/>
                                  </a:lnTo>
                                  <a:lnTo>
                                    <a:pt x="0" y="81"/>
                                  </a:lnTo>
                                  <a:lnTo>
                                    <a:pt x="0" y="79"/>
                                  </a:lnTo>
                                  <a:lnTo>
                                    <a:pt x="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4" name="Rectangle 665"/>
                          <wps:cNvSpPr>
                            <a:spLocks noChangeArrowheads="1"/>
                          </wps:cNvSpPr>
                          <wps:spPr bwMode="auto">
                            <a:xfrm>
                              <a:off x="1738" y="4397"/>
                              <a:ext cx="401"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HANCOCK</w:t>
                                </w:r>
                              </w:p>
                            </w:txbxContent>
                          </wps:txbx>
                          <wps:bodyPr rot="0" vert="horz" wrap="none" lIns="0" tIns="0" rIns="0" bIns="0" anchor="t" anchorCtr="0" upright="1">
                            <a:spAutoFit/>
                          </wps:bodyPr>
                        </wps:wsp>
                        <wps:wsp>
                          <wps:cNvPr id="2895" name="Rectangle 666"/>
                          <wps:cNvSpPr>
                            <a:spLocks noChangeArrowheads="1"/>
                          </wps:cNvSpPr>
                          <wps:spPr bwMode="auto">
                            <a:xfrm>
                              <a:off x="3432" y="6532"/>
                              <a:ext cx="43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MACOUPIN</w:t>
                                </w:r>
                              </w:p>
                            </w:txbxContent>
                          </wps:txbx>
                          <wps:bodyPr rot="0" vert="horz" wrap="none" lIns="0" tIns="0" rIns="0" bIns="0" anchor="t" anchorCtr="0" upright="1">
                            <a:spAutoFit/>
                          </wps:bodyPr>
                        </wps:wsp>
                        <wps:wsp>
                          <wps:cNvPr id="2896" name="Freeform 667"/>
                          <wps:cNvSpPr>
                            <a:spLocks noEditPoints="1"/>
                          </wps:cNvSpPr>
                          <wps:spPr bwMode="auto">
                            <a:xfrm>
                              <a:off x="3422" y="6528"/>
                              <a:ext cx="479" cy="91"/>
                            </a:xfrm>
                            <a:custGeom>
                              <a:avLst/>
                              <a:gdLst>
                                <a:gd name="T0" fmla="*/ 2 w 479"/>
                                <a:gd name="T1" fmla="*/ 6 h 91"/>
                                <a:gd name="T2" fmla="*/ 14 w 479"/>
                                <a:gd name="T3" fmla="*/ 0 h 91"/>
                                <a:gd name="T4" fmla="*/ 48 w 479"/>
                                <a:gd name="T5" fmla="*/ 0 h 91"/>
                                <a:gd name="T6" fmla="*/ 82 w 479"/>
                                <a:gd name="T7" fmla="*/ 2 h 91"/>
                                <a:gd name="T8" fmla="*/ 90 w 479"/>
                                <a:gd name="T9" fmla="*/ 13 h 91"/>
                                <a:gd name="T10" fmla="*/ 99 w 479"/>
                                <a:gd name="T11" fmla="*/ 4 h 91"/>
                                <a:gd name="T12" fmla="*/ 124 w 479"/>
                                <a:gd name="T13" fmla="*/ 0 h 91"/>
                                <a:gd name="T14" fmla="*/ 137 w 479"/>
                                <a:gd name="T15" fmla="*/ 6 h 91"/>
                                <a:gd name="T16" fmla="*/ 143 w 479"/>
                                <a:gd name="T17" fmla="*/ 6 h 91"/>
                                <a:gd name="T18" fmla="*/ 166 w 479"/>
                                <a:gd name="T19" fmla="*/ 0 h 91"/>
                                <a:gd name="T20" fmla="*/ 190 w 479"/>
                                <a:gd name="T21" fmla="*/ 15 h 91"/>
                                <a:gd name="T22" fmla="*/ 207 w 479"/>
                                <a:gd name="T23" fmla="*/ 11 h 91"/>
                                <a:gd name="T24" fmla="*/ 236 w 479"/>
                                <a:gd name="T25" fmla="*/ 0 h 91"/>
                                <a:gd name="T26" fmla="*/ 259 w 479"/>
                                <a:gd name="T27" fmla="*/ 11 h 91"/>
                                <a:gd name="T28" fmla="*/ 270 w 479"/>
                                <a:gd name="T29" fmla="*/ 8 h 91"/>
                                <a:gd name="T30" fmla="*/ 281 w 479"/>
                                <a:gd name="T31" fmla="*/ 0 h 91"/>
                                <a:gd name="T32" fmla="*/ 302 w 479"/>
                                <a:gd name="T33" fmla="*/ 0 h 91"/>
                                <a:gd name="T34" fmla="*/ 325 w 479"/>
                                <a:gd name="T35" fmla="*/ 2 h 91"/>
                                <a:gd name="T36" fmla="*/ 333 w 479"/>
                                <a:gd name="T37" fmla="*/ 13 h 91"/>
                                <a:gd name="T38" fmla="*/ 329 w 479"/>
                                <a:gd name="T39" fmla="*/ 72 h 91"/>
                                <a:gd name="T40" fmla="*/ 314 w 479"/>
                                <a:gd name="T41" fmla="*/ 89 h 91"/>
                                <a:gd name="T42" fmla="*/ 285 w 479"/>
                                <a:gd name="T43" fmla="*/ 89 h 91"/>
                                <a:gd name="T44" fmla="*/ 270 w 479"/>
                                <a:gd name="T45" fmla="*/ 72 h 91"/>
                                <a:gd name="T46" fmla="*/ 253 w 479"/>
                                <a:gd name="T47" fmla="*/ 84 h 91"/>
                                <a:gd name="T48" fmla="*/ 232 w 479"/>
                                <a:gd name="T49" fmla="*/ 91 h 91"/>
                                <a:gd name="T50" fmla="*/ 207 w 479"/>
                                <a:gd name="T51" fmla="*/ 80 h 91"/>
                                <a:gd name="T52" fmla="*/ 190 w 479"/>
                                <a:gd name="T53" fmla="*/ 78 h 91"/>
                                <a:gd name="T54" fmla="*/ 164 w 479"/>
                                <a:gd name="T55" fmla="*/ 91 h 91"/>
                                <a:gd name="T56" fmla="*/ 150 w 479"/>
                                <a:gd name="T57" fmla="*/ 91 h 91"/>
                                <a:gd name="T58" fmla="*/ 126 w 479"/>
                                <a:gd name="T59" fmla="*/ 89 h 91"/>
                                <a:gd name="T60" fmla="*/ 114 w 479"/>
                                <a:gd name="T61" fmla="*/ 80 h 91"/>
                                <a:gd name="T62" fmla="*/ 103 w 479"/>
                                <a:gd name="T63" fmla="*/ 91 h 91"/>
                                <a:gd name="T64" fmla="*/ 80 w 479"/>
                                <a:gd name="T65" fmla="*/ 89 h 91"/>
                                <a:gd name="T66" fmla="*/ 59 w 479"/>
                                <a:gd name="T67" fmla="*/ 91 h 91"/>
                                <a:gd name="T68" fmla="*/ 27 w 479"/>
                                <a:gd name="T69" fmla="*/ 91 h 91"/>
                                <a:gd name="T70" fmla="*/ 4 w 479"/>
                                <a:gd name="T71" fmla="*/ 87 h 91"/>
                                <a:gd name="T72" fmla="*/ 340 w 479"/>
                                <a:gd name="T73" fmla="*/ 76 h 91"/>
                                <a:gd name="T74" fmla="*/ 344 w 479"/>
                                <a:gd name="T75" fmla="*/ 4 h 91"/>
                                <a:gd name="T76" fmla="*/ 380 w 479"/>
                                <a:gd name="T77" fmla="*/ 0 h 91"/>
                                <a:gd name="T78" fmla="*/ 395 w 479"/>
                                <a:gd name="T79" fmla="*/ 2 h 91"/>
                                <a:gd name="T80" fmla="*/ 418 w 479"/>
                                <a:gd name="T81" fmla="*/ 0 h 91"/>
                                <a:gd name="T82" fmla="*/ 441 w 479"/>
                                <a:gd name="T83" fmla="*/ 0 h 91"/>
                                <a:gd name="T84" fmla="*/ 452 w 479"/>
                                <a:gd name="T85" fmla="*/ 0 h 91"/>
                                <a:gd name="T86" fmla="*/ 475 w 479"/>
                                <a:gd name="T87" fmla="*/ 4 h 91"/>
                                <a:gd name="T88" fmla="*/ 479 w 479"/>
                                <a:gd name="T89" fmla="*/ 76 h 91"/>
                                <a:gd name="T90" fmla="*/ 473 w 479"/>
                                <a:gd name="T91" fmla="*/ 89 h 91"/>
                                <a:gd name="T92" fmla="*/ 450 w 479"/>
                                <a:gd name="T93" fmla="*/ 91 h 91"/>
                                <a:gd name="T94" fmla="*/ 428 w 479"/>
                                <a:gd name="T95" fmla="*/ 91 h 91"/>
                                <a:gd name="T96" fmla="*/ 416 w 479"/>
                                <a:gd name="T97" fmla="*/ 91 h 91"/>
                                <a:gd name="T98" fmla="*/ 392 w 479"/>
                                <a:gd name="T99" fmla="*/ 87 h 91"/>
                                <a:gd name="T100" fmla="*/ 388 w 479"/>
                                <a:gd name="T101" fmla="*/ 61 h 91"/>
                                <a:gd name="T102" fmla="*/ 380 w 479"/>
                                <a:gd name="T103" fmla="*/ 82 h 91"/>
                                <a:gd name="T104" fmla="*/ 369 w 479"/>
                                <a:gd name="T105" fmla="*/ 91 h 91"/>
                                <a:gd name="T106" fmla="*/ 346 w 479"/>
                                <a:gd name="T107" fmla="*/ 89 h 91"/>
                                <a:gd name="T108" fmla="*/ 340 w 479"/>
                                <a:gd name="T109" fmla="*/ 76 h 91"/>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479" h="91">
                                  <a:moveTo>
                                    <a:pt x="0" y="76"/>
                                  </a:moveTo>
                                  <a:lnTo>
                                    <a:pt x="0" y="15"/>
                                  </a:lnTo>
                                  <a:lnTo>
                                    <a:pt x="0" y="13"/>
                                  </a:lnTo>
                                  <a:lnTo>
                                    <a:pt x="0" y="11"/>
                                  </a:lnTo>
                                  <a:lnTo>
                                    <a:pt x="2" y="8"/>
                                  </a:lnTo>
                                  <a:lnTo>
                                    <a:pt x="2" y="6"/>
                                  </a:lnTo>
                                  <a:lnTo>
                                    <a:pt x="4" y="4"/>
                                  </a:lnTo>
                                  <a:lnTo>
                                    <a:pt x="6" y="2"/>
                                  </a:lnTo>
                                  <a:lnTo>
                                    <a:pt x="8" y="2"/>
                                  </a:lnTo>
                                  <a:lnTo>
                                    <a:pt x="10" y="0"/>
                                  </a:lnTo>
                                  <a:lnTo>
                                    <a:pt x="12" y="0"/>
                                  </a:lnTo>
                                  <a:lnTo>
                                    <a:pt x="14" y="0"/>
                                  </a:lnTo>
                                  <a:lnTo>
                                    <a:pt x="38" y="0"/>
                                  </a:lnTo>
                                  <a:lnTo>
                                    <a:pt x="40" y="0"/>
                                  </a:lnTo>
                                  <a:lnTo>
                                    <a:pt x="42" y="0"/>
                                  </a:lnTo>
                                  <a:lnTo>
                                    <a:pt x="44" y="2"/>
                                  </a:lnTo>
                                  <a:lnTo>
                                    <a:pt x="46" y="2"/>
                                  </a:lnTo>
                                  <a:lnTo>
                                    <a:pt x="48" y="0"/>
                                  </a:lnTo>
                                  <a:lnTo>
                                    <a:pt x="50" y="0"/>
                                  </a:lnTo>
                                  <a:lnTo>
                                    <a:pt x="52" y="0"/>
                                  </a:lnTo>
                                  <a:lnTo>
                                    <a:pt x="76" y="0"/>
                                  </a:lnTo>
                                  <a:lnTo>
                                    <a:pt x="78" y="0"/>
                                  </a:lnTo>
                                  <a:lnTo>
                                    <a:pt x="80" y="0"/>
                                  </a:lnTo>
                                  <a:lnTo>
                                    <a:pt x="82" y="2"/>
                                  </a:lnTo>
                                  <a:lnTo>
                                    <a:pt x="84" y="2"/>
                                  </a:lnTo>
                                  <a:lnTo>
                                    <a:pt x="86" y="4"/>
                                  </a:lnTo>
                                  <a:lnTo>
                                    <a:pt x="88" y="6"/>
                                  </a:lnTo>
                                  <a:lnTo>
                                    <a:pt x="88" y="8"/>
                                  </a:lnTo>
                                  <a:lnTo>
                                    <a:pt x="90" y="11"/>
                                  </a:lnTo>
                                  <a:lnTo>
                                    <a:pt x="90" y="13"/>
                                  </a:lnTo>
                                  <a:lnTo>
                                    <a:pt x="90" y="15"/>
                                  </a:lnTo>
                                  <a:lnTo>
                                    <a:pt x="90" y="23"/>
                                  </a:lnTo>
                                  <a:lnTo>
                                    <a:pt x="97" y="11"/>
                                  </a:lnTo>
                                  <a:lnTo>
                                    <a:pt x="97" y="8"/>
                                  </a:lnTo>
                                  <a:lnTo>
                                    <a:pt x="97" y="6"/>
                                  </a:lnTo>
                                  <a:lnTo>
                                    <a:pt x="99" y="4"/>
                                  </a:lnTo>
                                  <a:lnTo>
                                    <a:pt x="101" y="2"/>
                                  </a:lnTo>
                                  <a:lnTo>
                                    <a:pt x="103" y="2"/>
                                  </a:lnTo>
                                  <a:lnTo>
                                    <a:pt x="105" y="0"/>
                                  </a:lnTo>
                                  <a:lnTo>
                                    <a:pt x="107" y="0"/>
                                  </a:lnTo>
                                  <a:lnTo>
                                    <a:pt x="109" y="0"/>
                                  </a:lnTo>
                                  <a:lnTo>
                                    <a:pt x="124" y="0"/>
                                  </a:lnTo>
                                  <a:lnTo>
                                    <a:pt x="126" y="0"/>
                                  </a:lnTo>
                                  <a:lnTo>
                                    <a:pt x="128" y="0"/>
                                  </a:lnTo>
                                  <a:lnTo>
                                    <a:pt x="131" y="2"/>
                                  </a:lnTo>
                                  <a:lnTo>
                                    <a:pt x="133" y="2"/>
                                  </a:lnTo>
                                  <a:lnTo>
                                    <a:pt x="135" y="4"/>
                                  </a:lnTo>
                                  <a:lnTo>
                                    <a:pt x="137" y="6"/>
                                  </a:lnTo>
                                  <a:lnTo>
                                    <a:pt x="137" y="8"/>
                                  </a:lnTo>
                                  <a:lnTo>
                                    <a:pt x="137" y="11"/>
                                  </a:lnTo>
                                  <a:lnTo>
                                    <a:pt x="139" y="11"/>
                                  </a:lnTo>
                                  <a:lnTo>
                                    <a:pt x="139" y="8"/>
                                  </a:lnTo>
                                  <a:lnTo>
                                    <a:pt x="141" y="6"/>
                                  </a:lnTo>
                                  <a:lnTo>
                                    <a:pt x="143" y="6"/>
                                  </a:lnTo>
                                  <a:lnTo>
                                    <a:pt x="145" y="4"/>
                                  </a:lnTo>
                                  <a:lnTo>
                                    <a:pt x="158" y="0"/>
                                  </a:lnTo>
                                  <a:lnTo>
                                    <a:pt x="160" y="0"/>
                                  </a:lnTo>
                                  <a:lnTo>
                                    <a:pt x="162" y="0"/>
                                  </a:lnTo>
                                  <a:lnTo>
                                    <a:pt x="164" y="0"/>
                                  </a:lnTo>
                                  <a:lnTo>
                                    <a:pt x="166" y="0"/>
                                  </a:lnTo>
                                  <a:lnTo>
                                    <a:pt x="169" y="2"/>
                                  </a:lnTo>
                                  <a:lnTo>
                                    <a:pt x="183" y="8"/>
                                  </a:lnTo>
                                  <a:lnTo>
                                    <a:pt x="185" y="8"/>
                                  </a:lnTo>
                                  <a:lnTo>
                                    <a:pt x="188" y="11"/>
                                  </a:lnTo>
                                  <a:lnTo>
                                    <a:pt x="190" y="13"/>
                                  </a:lnTo>
                                  <a:lnTo>
                                    <a:pt x="190" y="15"/>
                                  </a:lnTo>
                                  <a:lnTo>
                                    <a:pt x="198" y="30"/>
                                  </a:lnTo>
                                  <a:lnTo>
                                    <a:pt x="200" y="19"/>
                                  </a:lnTo>
                                  <a:lnTo>
                                    <a:pt x="202" y="17"/>
                                  </a:lnTo>
                                  <a:lnTo>
                                    <a:pt x="202" y="15"/>
                                  </a:lnTo>
                                  <a:lnTo>
                                    <a:pt x="204" y="13"/>
                                  </a:lnTo>
                                  <a:lnTo>
                                    <a:pt x="207" y="11"/>
                                  </a:lnTo>
                                  <a:lnTo>
                                    <a:pt x="209" y="11"/>
                                  </a:lnTo>
                                  <a:lnTo>
                                    <a:pt x="228" y="2"/>
                                  </a:lnTo>
                                  <a:lnTo>
                                    <a:pt x="230" y="0"/>
                                  </a:lnTo>
                                  <a:lnTo>
                                    <a:pt x="232" y="0"/>
                                  </a:lnTo>
                                  <a:lnTo>
                                    <a:pt x="234" y="0"/>
                                  </a:lnTo>
                                  <a:lnTo>
                                    <a:pt x="236" y="0"/>
                                  </a:lnTo>
                                  <a:lnTo>
                                    <a:pt x="238" y="0"/>
                                  </a:lnTo>
                                  <a:lnTo>
                                    <a:pt x="251" y="4"/>
                                  </a:lnTo>
                                  <a:lnTo>
                                    <a:pt x="253" y="6"/>
                                  </a:lnTo>
                                  <a:lnTo>
                                    <a:pt x="255" y="6"/>
                                  </a:lnTo>
                                  <a:lnTo>
                                    <a:pt x="257" y="8"/>
                                  </a:lnTo>
                                  <a:lnTo>
                                    <a:pt x="259" y="11"/>
                                  </a:lnTo>
                                  <a:lnTo>
                                    <a:pt x="268" y="23"/>
                                  </a:lnTo>
                                  <a:lnTo>
                                    <a:pt x="268" y="25"/>
                                  </a:lnTo>
                                  <a:lnTo>
                                    <a:pt x="268" y="15"/>
                                  </a:lnTo>
                                  <a:lnTo>
                                    <a:pt x="268" y="13"/>
                                  </a:lnTo>
                                  <a:lnTo>
                                    <a:pt x="268" y="11"/>
                                  </a:lnTo>
                                  <a:lnTo>
                                    <a:pt x="270" y="8"/>
                                  </a:lnTo>
                                  <a:lnTo>
                                    <a:pt x="270" y="6"/>
                                  </a:lnTo>
                                  <a:lnTo>
                                    <a:pt x="272" y="4"/>
                                  </a:lnTo>
                                  <a:lnTo>
                                    <a:pt x="274" y="2"/>
                                  </a:lnTo>
                                  <a:lnTo>
                                    <a:pt x="276" y="2"/>
                                  </a:lnTo>
                                  <a:lnTo>
                                    <a:pt x="278" y="0"/>
                                  </a:lnTo>
                                  <a:lnTo>
                                    <a:pt x="281" y="0"/>
                                  </a:lnTo>
                                  <a:lnTo>
                                    <a:pt x="283" y="0"/>
                                  </a:lnTo>
                                  <a:lnTo>
                                    <a:pt x="293" y="0"/>
                                  </a:lnTo>
                                  <a:lnTo>
                                    <a:pt x="295" y="0"/>
                                  </a:lnTo>
                                  <a:lnTo>
                                    <a:pt x="297" y="0"/>
                                  </a:lnTo>
                                  <a:lnTo>
                                    <a:pt x="300" y="2"/>
                                  </a:lnTo>
                                  <a:lnTo>
                                    <a:pt x="302" y="0"/>
                                  </a:lnTo>
                                  <a:lnTo>
                                    <a:pt x="304" y="0"/>
                                  </a:lnTo>
                                  <a:lnTo>
                                    <a:pt x="306" y="0"/>
                                  </a:lnTo>
                                  <a:lnTo>
                                    <a:pt x="319" y="0"/>
                                  </a:lnTo>
                                  <a:lnTo>
                                    <a:pt x="321" y="0"/>
                                  </a:lnTo>
                                  <a:lnTo>
                                    <a:pt x="323" y="0"/>
                                  </a:lnTo>
                                  <a:lnTo>
                                    <a:pt x="325" y="2"/>
                                  </a:lnTo>
                                  <a:lnTo>
                                    <a:pt x="327" y="2"/>
                                  </a:lnTo>
                                  <a:lnTo>
                                    <a:pt x="329" y="4"/>
                                  </a:lnTo>
                                  <a:lnTo>
                                    <a:pt x="331" y="6"/>
                                  </a:lnTo>
                                  <a:lnTo>
                                    <a:pt x="331" y="8"/>
                                  </a:lnTo>
                                  <a:lnTo>
                                    <a:pt x="333" y="11"/>
                                  </a:lnTo>
                                  <a:lnTo>
                                    <a:pt x="333" y="13"/>
                                  </a:lnTo>
                                  <a:lnTo>
                                    <a:pt x="333" y="15"/>
                                  </a:lnTo>
                                  <a:lnTo>
                                    <a:pt x="333" y="51"/>
                                  </a:lnTo>
                                  <a:lnTo>
                                    <a:pt x="333" y="53"/>
                                  </a:lnTo>
                                  <a:lnTo>
                                    <a:pt x="331" y="68"/>
                                  </a:lnTo>
                                  <a:lnTo>
                                    <a:pt x="331" y="70"/>
                                  </a:lnTo>
                                  <a:lnTo>
                                    <a:pt x="329" y="72"/>
                                  </a:lnTo>
                                  <a:lnTo>
                                    <a:pt x="329" y="74"/>
                                  </a:lnTo>
                                  <a:lnTo>
                                    <a:pt x="323" y="82"/>
                                  </a:lnTo>
                                  <a:lnTo>
                                    <a:pt x="321" y="84"/>
                                  </a:lnTo>
                                  <a:lnTo>
                                    <a:pt x="319" y="87"/>
                                  </a:lnTo>
                                  <a:lnTo>
                                    <a:pt x="316" y="87"/>
                                  </a:lnTo>
                                  <a:lnTo>
                                    <a:pt x="314" y="89"/>
                                  </a:lnTo>
                                  <a:lnTo>
                                    <a:pt x="312" y="89"/>
                                  </a:lnTo>
                                  <a:lnTo>
                                    <a:pt x="302" y="91"/>
                                  </a:lnTo>
                                  <a:lnTo>
                                    <a:pt x="300" y="91"/>
                                  </a:lnTo>
                                  <a:lnTo>
                                    <a:pt x="297" y="91"/>
                                  </a:lnTo>
                                  <a:lnTo>
                                    <a:pt x="287" y="89"/>
                                  </a:lnTo>
                                  <a:lnTo>
                                    <a:pt x="285" y="89"/>
                                  </a:lnTo>
                                  <a:lnTo>
                                    <a:pt x="283" y="87"/>
                                  </a:lnTo>
                                  <a:lnTo>
                                    <a:pt x="281" y="87"/>
                                  </a:lnTo>
                                  <a:lnTo>
                                    <a:pt x="278" y="84"/>
                                  </a:lnTo>
                                  <a:lnTo>
                                    <a:pt x="276" y="82"/>
                                  </a:lnTo>
                                  <a:lnTo>
                                    <a:pt x="270" y="74"/>
                                  </a:lnTo>
                                  <a:lnTo>
                                    <a:pt x="270" y="72"/>
                                  </a:lnTo>
                                  <a:lnTo>
                                    <a:pt x="268" y="70"/>
                                  </a:lnTo>
                                  <a:lnTo>
                                    <a:pt x="268" y="68"/>
                                  </a:lnTo>
                                  <a:lnTo>
                                    <a:pt x="268" y="70"/>
                                  </a:lnTo>
                                  <a:lnTo>
                                    <a:pt x="266" y="72"/>
                                  </a:lnTo>
                                  <a:lnTo>
                                    <a:pt x="255" y="82"/>
                                  </a:lnTo>
                                  <a:lnTo>
                                    <a:pt x="253" y="84"/>
                                  </a:lnTo>
                                  <a:lnTo>
                                    <a:pt x="251" y="84"/>
                                  </a:lnTo>
                                  <a:lnTo>
                                    <a:pt x="240" y="89"/>
                                  </a:lnTo>
                                  <a:lnTo>
                                    <a:pt x="238" y="91"/>
                                  </a:lnTo>
                                  <a:lnTo>
                                    <a:pt x="236" y="91"/>
                                  </a:lnTo>
                                  <a:lnTo>
                                    <a:pt x="234" y="91"/>
                                  </a:lnTo>
                                  <a:lnTo>
                                    <a:pt x="232" y="91"/>
                                  </a:lnTo>
                                  <a:lnTo>
                                    <a:pt x="230" y="91"/>
                                  </a:lnTo>
                                  <a:lnTo>
                                    <a:pt x="215" y="87"/>
                                  </a:lnTo>
                                  <a:lnTo>
                                    <a:pt x="213" y="84"/>
                                  </a:lnTo>
                                  <a:lnTo>
                                    <a:pt x="211" y="84"/>
                                  </a:lnTo>
                                  <a:lnTo>
                                    <a:pt x="209" y="82"/>
                                  </a:lnTo>
                                  <a:lnTo>
                                    <a:pt x="207" y="80"/>
                                  </a:lnTo>
                                  <a:lnTo>
                                    <a:pt x="200" y="70"/>
                                  </a:lnTo>
                                  <a:lnTo>
                                    <a:pt x="200" y="68"/>
                                  </a:lnTo>
                                  <a:lnTo>
                                    <a:pt x="198" y="65"/>
                                  </a:lnTo>
                                  <a:lnTo>
                                    <a:pt x="198" y="61"/>
                                  </a:lnTo>
                                  <a:lnTo>
                                    <a:pt x="190" y="76"/>
                                  </a:lnTo>
                                  <a:lnTo>
                                    <a:pt x="190" y="78"/>
                                  </a:lnTo>
                                  <a:lnTo>
                                    <a:pt x="188" y="80"/>
                                  </a:lnTo>
                                  <a:lnTo>
                                    <a:pt x="185" y="82"/>
                                  </a:lnTo>
                                  <a:lnTo>
                                    <a:pt x="183" y="82"/>
                                  </a:lnTo>
                                  <a:lnTo>
                                    <a:pt x="169" y="89"/>
                                  </a:lnTo>
                                  <a:lnTo>
                                    <a:pt x="166" y="91"/>
                                  </a:lnTo>
                                  <a:lnTo>
                                    <a:pt x="164" y="91"/>
                                  </a:lnTo>
                                  <a:lnTo>
                                    <a:pt x="162" y="91"/>
                                  </a:lnTo>
                                  <a:lnTo>
                                    <a:pt x="160" y="91"/>
                                  </a:lnTo>
                                  <a:lnTo>
                                    <a:pt x="158" y="91"/>
                                  </a:lnTo>
                                  <a:lnTo>
                                    <a:pt x="154" y="89"/>
                                  </a:lnTo>
                                  <a:lnTo>
                                    <a:pt x="152" y="91"/>
                                  </a:lnTo>
                                  <a:lnTo>
                                    <a:pt x="150" y="91"/>
                                  </a:lnTo>
                                  <a:lnTo>
                                    <a:pt x="147" y="91"/>
                                  </a:lnTo>
                                  <a:lnTo>
                                    <a:pt x="135" y="91"/>
                                  </a:lnTo>
                                  <a:lnTo>
                                    <a:pt x="133" y="91"/>
                                  </a:lnTo>
                                  <a:lnTo>
                                    <a:pt x="131" y="91"/>
                                  </a:lnTo>
                                  <a:lnTo>
                                    <a:pt x="128" y="89"/>
                                  </a:lnTo>
                                  <a:lnTo>
                                    <a:pt x="126" y="89"/>
                                  </a:lnTo>
                                  <a:lnTo>
                                    <a:pt x="124" y="87"/>
                                  </a:lnTo>
                                  <a:lnTo>
                                    <a:pt x="122" y="84"/>
                                  </a:lnTo>
                                  <a:lnTo>
                                    <a:pt x="122" y="82"/>
                                  </a:lnTo>
                                  <a:lnTo>
                                    <a:pt x="120" y="80"/>
                                  </a:lnTo>
                                  <a:lnTo>
                                    <a:pt x="116" y="68"/>
                                  </a:lnTo>
                                  <a:lnTo>
                                    <a:pt x="114" y="80"/>
                                  </a:lnTo>
                                  <a:lnTo>
                                    <a:pt x="112" y="82"/>
                                  </a:lnTo>
                                  <a:lnTo>
                                    <a:pt x="112" y="84"/>
                                  </a:lnTo>
                                  <a:lnTo>
                                    <a:pt x="109" y="87"/>
                                  </a:lnTo>
                                  <a:lnTo>
                                    <a:pt x="107" y="89"/>
                                  </a:lnTo>
                                  <a:lnTo>
                                    <a:pt x="105" y="89"/>
                                  </a:lnTo>
                                  <a:lnTo>
                                    <a:pt x="103" y="91"/>
                                  </a:lnTo>
                                  <a:lnTo>
                                    <a:pt x="101" y="91"/>
                                  </a:lnTo>
                                  <a:lnTo>
                                    <a:pt x="99" y="91"/>
                                  </a:lnTo>
                                  <a:lnTo>
                                    <a:pt x="86" y="91"/>
                                  </a:lnTo>
                                  <a:lnTo>
                                    <a:pt x="84" y="91"/>
                                  </a:lnTo>
                                  <a:lnTo>
                                    <a:pt x="82" y="91"/>
                                  </a:lnTo>
                                  <a:lnTo>
                                    <a:pt x="80" y="89"/>
                                  </a:lnTo>
                                  <a:lnTo>
                                    <a:pt x="80" y="91"/>
                                  </a:lnTo>
                                  <a:lnTo>
                                    <a:pt x="78" y="91"/>
                                  </a:lnTo>
                                  <a:lnTo>
                                    <a:pt x="76" y="91"/>
                                  </a:lnTo>
                                  <a:lnTo>
                                    <a:pt x="63" y="91"/>
                                  </a:lnTo>
                                  <a:lnTo>
                                    <a:pt x="61" y="91"/>
                                  </a:lnTo>
                                  <a:lnTo>
                                    <a:pt x="59" y="91"/>
                                  </a:lnTo>
                                  <a:lnTo>
                                    <a:pt x="57" y="91"/>
                                  </a:lnTo>
                                  <a:lnTo>
                                    <a:pt x="55" y="91"/>
                                  </a:lnTo>
                                  <a:lnTo>
                                    <a:pt x="33" y="91"/>
                                  </a:lnTo>
                                  <a:lnTo>
                                    <a:pt x="31" y="91"/>
                                  </a:lnTo>
                                  <a:lnTo>
                                    <a:pt x="29" y="91"/>
                                  </a:lnTo>
                                  <a:lnTo>
                                    <a:pt x="27" y="91"/>
                                  </a:lnTo>
                                  <a:lnTo>
                                    <a:pt x="14" y="91"/>
                                  </a:lnTo>
                                  <a:lnTo>
                                    <a:pt x="12" y="91"/>
                                  </a:lnTo>
                                  <a:lnTo>
                                    <a:pt x="10" y="91"/>
                                  </a:lnTo>
                                  <a:lnTo>
                                    <a:pt x="8" y="89"/>
                                  </a:lnTo>
                                  <a:lnTo>
                                    <a:pt x="6" y="89"/>
                                  </a:lnTo>
                                  <a:lnTo>
                                    <a:pt x="4" y="87"/>
                                  </a:lnTo>
                                  <a:lnTo>
                                    <a:pt x="2" y="84"/>
                                  </a:lnTo>
                                  <a:lnTo>
                                    <a:pt x="2" y="82"/>
                                  </a:lnTo>
                                  <a:lnTo>
                                    <a:pt x="0" y="80"/>
                                  </a:lnTo>
                                  <a:lnTo>
                                    <a:pt x="0" y="78"/>
                                  </a:lnTo>
                                  <a:lnTo>
                                    <a:pt x="0" y="76"/>
                                  </a:lnTo>
                                  <a:close/>
                                  <a:moveTo>
                                    <a:pt x="340" y="76"/>
                                  </a:moveTo>
                                  <a:lnTo>
                                    <a:pt x="340" y="15"/>
                                  </a:lnTo>
                                  <a:lnTo>
                                    <a:pt x="340" y="13"/>
                                  </a:lnTo>
                                  <a:lnTo>
                                    <a:pt x="340" y="11"/>
                                  </a:lnTo>
                                  <a:lnTo>
                                    <a:pt x="342" y="8"/>
                                  </a:lnTo>
                                  <a:lnTo>
                                    <a:pt x="342" y="6"/>
                                  </a:lnTo>
                                  <a:lnTo>
                                    <a:pt x="344" y="4"/>
                                  </a:lnTo>
                                  <a:lnTo>
                                    <a:pt x="346" y="2"/>
                                  </a:lnTo>
                                  <a:lnTo>
                                    <a:pt x="348" y="2"/>
                                  </a:lnTo>
                                  <a:lnTo>
                                    <a:pt x="350" y="0"/>
                                  </a:lnTo>
                                  <a:lnTo>
                                    <a:pt x="352" y="0"/>
                                  </a:lnTo>
                                  <a:lnTo>
                                    <a:pt x="354" y="0"/>
                                  </a:lnTo>
                                  <a:lnTo>
                                    <a:pt x="380" y="0"/>
                                  </a:lnTo>
                                  <a:lnTo>
                                    <a:pt x="382" y="0"/>
                                  </a:lnTo>
                                  <a:lnTo>
                                    <a:pt x="384" y="0"/>
                                  </a:lnTo>
                                  <a:lnTo>
                                    <a:pt x="386" y="2"/>
                                  </a:lnTo>
                                  <a:lnTo>
                                    <a:pt x="388" y="2"/>
                                  </a:lnTo>
                                  <a:lnTo>
                                    <a:pt x="392" y="4"/>
                                  </a:lnTo>
                                  <a:lnTo>
                                    <a:pt x="395" y="2"/>
                                  </a:lnTo>
                                  <a:lnTo>
                                    <a:pt x="397" y="2"/>
                                  </a:lnTo>
                                  <a:lnTo>
                                    <a:pt x="399" y="0"/>
                                  </a:lnTo>
                                  <a:lnTo>
                                    <a:pt x="401" y="0"/>
                                  </a:lnTo>
                                  <a:lnTo>
                                    <a:pt x="403" y="0"/>
                                  </a:lnTo>
                                  <a:lnTo>
                                    <a:pt x="416" y="0"/>
                                  </a:lnTo>
                                  <a:lnTo>
                                    <a:pt x="418" y="0"/>
                                  </a:lnTo>
                                  <a:lnTo>
                                    <a:pt x="420" y="0"/>
                                  </a:lnTo>
                                  <a:lnTo>
                                    <a:pt x="422" y="2"/>
                                  </a:lnTo>
                                  <a:lnTo>
                                    <a:pt x="424" y="0"/>
                                  </a:lnTo>
                                  <a:lnTo>
                                    <a:pt x="426" y="0"/>
                                  </a:lnTo>
                                  <a:lnTo>
                                    <a:pt x="428" y="0"/>
                                  </a:lnTo>
                                  <a:lnTo>
                                    <a:pt x="441" y="0"/>
                                  </a:lnTo>
                                  <a:lnTo>
                                    <a:pt x="443" y="0"/>
                                  </a:lnTo>
                                  <a:lnTo>
                                    <a:pt x="445" y="0"/>
                                  </a:lnTo>
                                  <a:lnTo>
                                    <a:pt x="447" y="2"/>
                                  </a:lnTo>
                                  <a:lnTo>
                                    <a:pt x="447" y="0"/>
                                  </a:lnTo>
                                  <a:lnTo>
                                    <a:pt x="450" y="0"/>
                                  </a:lnTo>
                                  <a:lnTo>
                                    <a:pt x="452" y="0"/>
                                  </a:lnTo>
                                  <a:lnTo>
                                    <a:pt x="464" y="0"/>
                                  </a:lnTo>
                                  <a:lnTo>
                                    <a:pt x="466" y="0"/>
                                  </a:lnTo>
                                  <a:lnTo>
                                    <a:pt x="469" y="0"/>
                                  </a:lnTo>
                                  <a:lnTo>
                                    <a:pt x="471" y="2"/>
                                  </a:lnTo>
                                  <a:lnTo>
                                    <a:pt x="473" y="2"/>
                                  </a:lnTo>
                                  <a:lnTo>
                                    <a:pt x="475" y="4"/>
                                  </a:lnTo>
                                  <a:lnTo>
                                    <a:pt x="477" y="6"/>
                                  </a:lnTo>
                                  <a:lnTo>
                                    <a:pt x="477" y="8"/>
                                  </a:lnTo>
                                  <a:lnTo>
                                    <a:pt x="479" y="11"/>
                                  </a:lnTo>
                                  <a:lnTo>
                                    <a:pt x="479" y="13"/>
                                  </a:lnTo>
                                  <a:lnTo>
                                    <a:pt x="479" y="15"/>
                                  </a:lnTo>
                                  <a:lnTo>
                                    <a:pt x="479" y="76"/>
                                  </a:lnTo>
                                  <a:lnTo>
                                    <a:pt x="479" y="78"/>
                                  </a:lnTo>
                                  <a:lnTo>
                                    <a:pt x="479" y="80"/>
                                  </a:lnTo>
                                  <a:lnTo>
                                    <a:pt x="477" y="82"/>
                                  </a:lnTo>
                                  <a:lnTo>
                                    <a:pt x="477" y="84"/>
                                  </a:lnTo>
                                  <a:lnTo>
                                    <a:pt x="475" y="87"/>
                                  </a:lnTo>
                                  <a:lnTo>
                                    <a:pt x="473" y="89"/>
                                  </a:lnTo>
                                  <a:lnTo>
                                    <a:pt x="471" y="89"/>
                                  </a:lnTo>
                                  <a:lnTo>
                                    <a:pt x="469" y="91"/>
                                  </a:lnTo>
                                  <a:lnTo>
                                    <a:pt x="466" y="91"/>
                                  </a:lnTo>
                                  <a:lnTo>
                                    <a:pt x="464" y="91"/>
                                  </a:lnTo>
                                  <a:lnTo>
                                    <a:pt x="452" y="91"/>
                                  </a:lnTo>
                                  <a:lnTo>
                                    <a:pt x="450" y="91"/>
                                  </a:lnTo>
                                  <a:lnTo>
                                    <a:pt x="447" y="91"/>
                                  </a:lnTo>
                                  <a:lnTo>
                                    <a:pt x="447" y="89"/>
                                  </a:lnTo>
                                  <a:lnTo>
                                    <a:pt x="445" y="91"/>
                                  </a:lnTo>
                                  <a:lnTo>
                                    <a:pt x="443" y="91"/>
                                  </a:lnTo>
                                  <a:lnTo>
                                    <a:pt x="441" y="91"/>
                                  </a:lnTo>
                                  <a:lnTo>
                                    <a:pt x="428" y="91"/>
                                  </a:lnTo>
                                  <a:lnTo>
                                    <a:pt x="426" y="91"/>
                                  </a:lnTo>
                                  <a:lnTo>
                                    <a:pt x="424" y="91"/>
                                  </a:lnTo>
                                  <a:lnTo>
                                    <a:pt x="422" y="89"/>
                                  </a:lnTo>
                                  <a:lnTo>
                                    <a:pt x="420" y="91"/>
                                  </a:lnTo>
                                  <a:lnTo>
                                    <a:pt x="418" y="91"/>
                                  </a:lnTo>
                                  <a:lnTo>
                                    <a:pt x="416" y="91"/>
                                  </a:lnTo>
                                  <a:lnTo>
                                    <a:pt x="403" y="91"/>
                                  </a:lnTo>
                                  <a:lnTo>
                                    <a:pt x="401" y="91"/>
                                  </a:lnTo>
                                  <a:lnTo>
                                    <a:pt x="399" y="91"/>
                                  </a:lnTo>
                                  <a:lnTo>
                                    <a:pt x="397" y="89"/>
                                  </a:lnTo>
                                  <a:lnTo>
                                    <a:pt x="395" y="89"/>
                                  </a:lnTo>
                                  <a:lnTo>
                                    <a:pt x="392" y="87"/>
                                  </a:lnTo>
                                  <a:lnTo>
                                    <a:pt x="390" y="84"/>
                                  </a:lnTo>
                                  <a:lnTo>
                                    <a:pt x="390" y="82"/>
                                  </a:lnTo>
                                  <a:lnTo>
                                    <a:pt x="388" y="80"/>
                                  </a:lnTo>
                                  <a:lnTo>
                                    <a:pt x="388" y="78"/>
                                  </a:lnTo>
                                  <a:lnTo>
                                    <a:pt x="388" y="76"/>
                                  </a:lnTo>
                                  <a:lnTo>
                                    <a:pt x="388" y="61"/>
                                  </a:lnTo>
                                  <a:lnTo>
                                    <a:pt x="384" y="63"/>
                                  </a:lnTo>
                                  <a:lnTo>
                                    <a:pt x="382" y="65"/>
                                  </a:lnTo>
                                  <a:lnTo>
                                    <a:pt x="382" y="76"/>
                                  </a:lnTo>
                                  <a:lnTo>
                                    <a:pt x="382" y="78"/>
                                  </a:lnTo>
                                  <a:lnTo>
                                    <a:pt x="382" y="80"/>
                                  </a:lnTo>
                                  <a:lnTo>
                                    <a:pt x="380" y="82"/>
                                  </a:lnTo>
                                  <a:lnTo>
                                    <a:pt x="380" y="84"/>
                                  </a:lnTo>
                                  <a:lnTo>
                                    <a:pt x="378" y="87"/>
                                  </a:lnTo>
                                  <a:lnTo>
                                    <a:pt x="376" y="89"/>
                                  </a:lnTo>
                                  <a:lnTo>
                                    <a:pt x="373" y="89"/>
                                  </a:lnTo>
                                  <a:lnTo>
                                    <a:pt x="371" y="91"/>
                                  </a:lnTo>
                                  <a:lnTo>
                                    <a:pt x="369" y="91"/>
                                  </a:lnTo>
                                  <a:lnTo>
                                    <a:pt x="367" y="91"/>
                                  </a:lnTo>
                                  <a:lnTo>
                                    <a:pt x="354" y="91"/>
                                  </a:lnTo>
                                  <a:lnTo>
                                    <a:pt x="352" y="91"/>
                                  </a:lnTo>
                                  <a:lnTo>
                                    <a:pt x="350" y="91"/>
                                  </a:lnTo>
                                  <a:lnTo>
                                    <a:pt x="348" y="89"/>
                                  </a:lnTo>
                                  <a:lnTo>
                                    <a:pt x="346" y="89"/>
                                  </a:lnTo>
                                  <a:lnTo>
                                    <a:pt x="344" y="87"/>
                                  </a:lnTo>
                                  <a:lnTo>
                                    <a:pt x="342" y="84"/>
                                  </a:lnTo>
                                  <a:lnTo>
                                    <a:pt x="342" y="82"/>
                                  </a:lnTo>
                                  <a:lnTo>
                                    <a:pt x="340" y="80"/>
                                  </a:lnTo>
                                  <a:lnTo>
                                    <a:pt x="340" y="78"/>
                                  </a:lnTo>
                                  <a:lnTo>
                                    <a:pt x="34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7" name="Rectangle 668"/>
                          <wps:cNvSpPr>
                            <a:spLocks noChangeArrowheads="1"/>
                          </wps:cNvSpPr>
                          <wps:spPr bwMode="auto">
                            <a:xfrm>
                              <a:off x="3432" y="6532"/>
                              <a:ext cx="43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MACOUPIN</w:t>
                                </w:r>
                              </w:p>
                            </w:txbxContent>
                          </wps:txbx>
                          <wps:bodyPr rot="0" vert="horz" wrap="none" lIns="0" tIns="0" rIns="0" bIns="0" anchor="t" anchorCtr="0" upright="1">
                            <a:spAutoFit/>
                          </wps:bodyPr>
                        </wps:wsp>
                        <wps:wsp>
                          <wps:cNvPr id="2898" name="Rectangle 669"/>
                          <wps:cNvSpPr>
                            <a:spLocks noChangeArrowheads="1"/>
                          </wps:cNvSpPr>
                          <wps:spPr bwMode="auto">
                            <a:xfrm>
                              <a:off x="4765" y="7016"/>
                              <a:ext cx="361"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FAYETTE</w:t>
                                </w:r>
                              </w:p>
                            </w:txbxContent>
                          </wps:txbx>
                          <wps:bodyPr rot="0" vert="horz" wrap="none" lIns="0" tIns="0" rIns="0" bIns="0" anchor="t" anchorCtr="0" upright="1">
                            <a:spAutoFit/>
                          </wps:bodyPr>
                        </wps:wsp>
                        <wps:wsp>
                          <wps:cNvPr id="2899" name="Freeform 670"/>
                          <wps:cNvSpPr>
                            <a:spLocks noEditPoints="1"/>
                          </wps:cNvSpPr>
                          <wps:spPr bwMode="auto">
                            <a:xfrm>
                              <a:off x="4761" y="7016"/>
                              <a:ext cx="420" cy="89"/>
                            </a:xfrm>
                            <a:custGeom>
                              <a:avLst/>
                              <a:gdLst>
                                <a:gd name="T0" fmla="*/ 8 w 420"/>
                                <a:gd name="T1" fmla="*/ 87 h 89"/>
                                <a:gd name="T2" fmla="*/ 0 w 420"/>
                                <a:gd name="T3" fmla="*/ 78 h 89"/>
                                <a:gd name="T4" fmla="*/ 0 w 420"/>
                                <a:gd name="T5" fmla="*/ 11 h 89"/>
                                <a:gd name="T6" fmla="*/ 8 w 420"/>
                                <a:gd name="T7" fmla="*/ 2 h 89"/>
                                <a:gd name="T8" fmla="*/ 42 w 420"/>
                                <a:gd name="T9" fmla="*/ 0 h 89"/>
                                <a:gd name="T10" fmla="*/ 53 w 420"/>
                                <a:gd name="T11" fmla="*/ 6 h 89"/>
                                <a:gd name="T12" fmla="*/ 55 w 420"/>
                                <a:gd name="T13" fmla="*/ 25 h 89"/>
                                <a:gd name="T14" fmla="*/ 65 w 420"/>
                                <a:gd name="T15" fmla="*/ 2 h 89"/>
                                <a:gd name="T16" fmla="*/ 88 w 420"/>
                                <a:gd name="T17" fmla="*/ 0 h 89"/>
                                <a:gd name="T18" fmla="*/ 99 w 420"/>
                                <a:gd name="T19" fmla="*/ 4 h 89"/>
                                <a:gd name="T20" fmla="*/ 107 w 420"/>
                                <a:gd name="T21" fmla="*/ 0 h 89"/>
                                <a:gd name="T22" fmla="*/ 129 w 420"/>
                                <a:gd name="T23" fmla="*/ 0 h 89"/>
                                <a:gd name="T24" fmla="*/ 143 w 420"/>
                                <a:gd name="T25" fmla="*/ 15 h 89"/>
                                <a:gd name="T26" fmla="*/ 158 w 420"/>
                                <a:gd name="T27" fmla="*/ 0 h 89"/>
                                <a:gd name="T28" fmla="*/ 177 w 420"/>
                                <a:gd name="T29" fmla="*/ 0 h 89"/>
                                <a:gd name="T30" fmla="*/ 344 w 420"/>
                                <a:gd name="T31" fmla="*/ 0 h 89"/>
                                <a:gd name="T32" fmla="*/ 355 w 420"/>
                                <a:gd name="T33" fmla="*/ 0 h 89"/>
                                <a:gd name="T34" fmla="*/ 412 w 420"/>
                                <a:gd name="T35" fmla="*/ 2 h 89"/>
                                <a:gd name="T36" fmla="*/ 420 w 420"/>
                                <a:gd name="T37" fmla="*/ 11 h 89"/>
                                <a:gd name="T38" fmla="*/ 420 w 420"/>
                                <a:gd name="T39" fmla="*/ 30 h 89"/>
                                <a:gd name="T40" fmla="*/ 420 w 420"/>
                                <a:gd name="T41" fmla="*/ 51 h 89"/>
                                <a:gd name="T42" fmla="*/ 420 w 420"/>
                                <a:gd name="T43" fmla="*/ 61 h 89"/>
                                <a:gd name="T44" fmla="*/ 418 w 420"/>
                                <a:gd name="T45" fmla="*/ 80 h 89"/>
                                <a:gd name="T46" fmla="*/ 409 w 420"/>
                                <a:gd name="T47" fmla="*/ 89 h 89"/>
                                <a:gd name="T48" fmla="*/ 352 w 420"/>
                                <a:gd name="T49" fmla="*/ 89 h 89"/>
                                <a:gd name="T50" fmla="*/ 344 w 420"/>
                                <a:gd name="T51" fmla="*/ 80 h 89"/>
                                <a:gd name="T52" fmla="*/ 336 w 420"/>
                                <a:gd name="T53" fmla="*/ 40 h 89"/>
                                <a:gd name="T54" fmla="*/ 333 w 420"/>
                                <a:gd name="T55" fmla="*/ 82 h 89"/>
                                <a:gd name="T56" fmla="*/ 323 w 420"/>
                                <a:gd name="T57" fmla="*/ 89 h 89"/>
                                <a:gd name="T58" fmla="*/ 302 w 420"/>
                                <a:gd name="T59" fmla="*/ 87 h 89"/>
                                <a:gd name="T60" fmla="*/ 293 w 420"/>
                                <a:gd name="T61" fmla="*/ 78 h 89"/>
                                <a:gd name="T62" fmla="*/ 285 w 420"/>
                                <a:gd name="T63" fmla="*/ 74 h 89"/>
                                <a:gd name="T64" fmla="*/ 281 w 420"/>
                                <a:gd name="T65" fmla="*/ 84 h 89"/>
                                <a:gd name="T66" fmla="*/ 270 w 420"/>
                                <a:gd name="T67" fmla="*/ 89 h 89"/>
                                <a:gd name="T68" fmla="*/ 251 w 420"/>
                                <a:gd name="T69" fmla="*/ 87 h 89"/>
                                <a:gd name="T70" fmla="*/ 245 w 420"/>
                                <a:gd name="T71" fmla="*/ 84 h 89"/>
                                <a:gd name="T72" fmla="*/ 234 w 420"/>
                                <a:gd name="T73" fmla="*/ 89 h 89"/>
                                <a:gd name="T74" fmla="*/ 177 w 420"/>
                                <a:gd name="T75" fmla="*/ 87 h 89"/>
                                <a:gd name="T76" fmla="*/ 171 w 420"/>
                                <a:gd name="T77" fmla="*/ 76 h 89"/>
                                <a:gd name="T78" fmla="*/ 164 w 420"/>
                                <a:gd name="T79" fmla="*/ 76 h 89"/>
                                <a:gd name="T80" fmla="*/ 158 w 420"/>
                                <a:gd name="T81" fmla="*/ 87 h 89"/>
                                <a:gd name="T82" fmla="*/ 137 w 420"/>
                                <a:gd name="T83" fmla="*/ 89 h 89"/>
                                <a:gd name="T84" fmla="*/ 126 w 420"/>
                                <a:gd name="T85" fmla="*/ 84 h 89"/>
                                <a:gd name="T86" fmla="*/ 120 w 420"/>
                                <a:gd name="T87" fmla="*/ 87 h 89"/>
                                <a:gd name="T88" fmla="*/ 101 w 420"/>
                                <a:gd name="T89" fmla="*/ 89 h 89"/>
                                <a:gd name="T90" fmla="*/ 91 w 420"/>
                                <a:gd name="T91" fmla="*/ 84 h 89"/>
                                <a:gd name="T92" fmla="*/ 76 w 420"/>
                                <a:gd name="T93" fmla="*/ 82 h 89"/>
                                <a:gd name="T94" fmla="*/ 65 w 420"/>
                                <a:gd name="T95" fmla="*/ 89 h 89"/>
                                <a:gd name="T96" fmla="*/ 46 w 420"/>
                                <a:gd name="T97" fmla="*/ 87 h 89"/>
                                <a:gd name="T98" fmla="*/ 40 w 420"/>
                                <a:gd name="T99" fmla="*/ 82 h 89"/>
                                <a:gd name="T100" fmla="*/ 29 w 420"/>
                                <a:gd name="T101" fmla="*/ 89 h 89"/>
                                <a:gd name="T102" fmla="*/ 116 w 420"/>
                                <a:gd name="T103" fmla="*/ 44 h 89"/>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420" h="89">
                                  <a:moveTo>
                                    <a:pt x="27" y="89"/>
                                  </a:moveTo>
                                  <a:lnTo>
                                    <a:pt x="14" y="89"/>
                                  </a:lnTo>
                                  <a:lnTo>
                                    <a:pt x="12" y="89"/>
                                  </a:lnTo>
                                  <a:lnTo>
                                    <a:pt x="10" y="89"/>
                                  </a:lnTo>
                                  <a:lnTo>
                                    <a:pt x="8" y="87"/>
                                  </a:lnTo>
                                  <a:lnTo>
                                    <a:pt x="6" y="87"/>
                                  </a:lnTo>
                                  <a:lnTo>
                                    <a:pt x="4" y="84"/>
                                  </a:lnTo>
                                  <a:lnTo>
                                    <a:pt x="2" y="82"/>
                                  </a:lnTo>
                                  <a:lnTo>
                                    <a:pt x="2" y="80"/>
                                  </a:lnTo>
                                  <a:lnTo>
                                    <a:pt x="0" y="78"/>
                                  </a:lnTo>
                                  <a:lnTo>
                                    <a:pt x="0" y="76"/>
                                  </a:lnTo>
                                  <a:lnTo>
                                    <a:pt x="0" y="74"/>
                                  </a:lnTo>
                                  <a:lnTo>
                                    <a:pt x="0" y="15"/>
                                  </a:lnTo>
                                  <a:lnTo>
                                    <a:pt x="0" y="13"/>
                                  </a:lnTo>
                                  <a:lnTo>
                                    <a:pt x="0" y="11"/>
                                  </a:lnTo>
                                  <a:lnTo>
                                    <a:pt x="2" y="8"/>
                                  </a:lnTo>
                                  <a:lnTo>
                                    <a:pt x="2" y="6"/>
                                  </a:lnTo>
                                  <a:lnTo>
                                    <a:pt x="4" y="4"/>
                                  </a:lnTo>
                                  <a:lnTo>
                                    <a:pt x="6" y="2"/>
                                  </a:lnTo>
                                  <a:lnTo>
                                    <a:pt x="8" y="2"/>
                                  </a:lnTo>
                                  <a:lnTo>
                                    <a:pt x="10" y="0"/>
                                  </a:lnTo>
                                  <a:lnTo>
                                    <a:pt x="12" y="0"/>
                                  </a:lnTo>
                                  <a:lnTo>
                                    <a:pt x="14" y="0"/>
                                  </a:lnTo>
                                  <a:lnTo>
                                    <a:pt x="40" y="0"/>
                                  </a:lnTo>
                                  <a:lnTo>
                                    <a:pt x="42" y="0"/>
                                  </a:lnTo>
                                  <a:lnTo>
                                    <a:pt x="44" y="0"/>
                                  </a:lnTo>
                                  <a:lnTo>
                                    <a:pt x="46" y="2"/>
                                  </a:lnTo>
                                  <a:lnTo>
                                    <a:pt x="48" y="2"/>
                                  </a:lnTo>
                                  <a:lnTo>
                                    <a:pt x="50" y="4"/>
                                  </a:lnTo>
                                  <a:lnTo>
                                    <a:pt x="53" y="6"/>
                                  </a:lnTo>
                                  <a:lnTo>
                                    <a:pt x="53" y="8"/>
                                  </a:lnTo>
                                  <a:lnTo>
                                    <a:pt x="55" y="11"/>
                                  </a:lnTo>
                                  <a:lnTo>
                                    <a:pt x="55" y="13"/>
                                  </a:lnTo>
                                  <a:lnTo>
                                    <a:pt x="55" y="15"/>
                                  </a:lnTo>
                                  <a:lnTo>
                                    <a:pt x="55" y="25"/>
                                  </a:lnTo>
                                  <a:lnTo>
                                    <a:pt x="59" y="11"/>
                                  </a:lnTo>
                                  <a:lnTo>
                                    <a:pt x="61" y="8"/>
                                  </a:lnTo>
                                  <a:lnTo>
                                    <a:pt x="61" y="6"/>
                                  </a:lnTo>
                                  <a:lnTo>
                                    <a:pt x="63" y="4"/>
                                  </a:lnTo>
                                  <a:lnTo>
                                    <a:pt x="65" y="2"/>
                                  </a:lnTo>
                                  <a:lnTo>
                                    <a:pt x="67" y="2"/>
                                  </a:lnTo>
                                  <a:lnTo>
                                    <a:pt x="69" y="0"/>
                                  </a:lnTo>
                                  <a:lnTo>
                                    <a:pt x="72" y="0"/>
                                  </a:lnTo>
                                  <a:lnTo>
                                    <a:pt x="74" y="0"/>
                                  </a:lnTo>
                                  <a:lnTo>
                                    <a:pt x="88" y="0"/>
                                  </a:lnTo>
                                  <a:lnTo>
                                    <a:pt x="91" y="0"/>
                                  </a:lnTo>
                                  <a:lnTo>
                                    <a:pt x="93" y="0"/>
                                  </a:lnTo>
                                  <a:lnTo>
                                    <a:pt x="95" y="2"/>
                                  </a:lnTo>
                                  <a:lnTo>
                                    <a:pt x="97" y="2"/>
                                  </a:lnTo>
                                  <a:lnTo>
                                    <a:pt x="99" y="4"/>
                                  </a:lnTo>
                                  <a:lnTo>
                                    <a:pt x="99" y="6"/>
                                  </a:lnTo>
                                  <a:lnTo>
                                    <a:pt x="101" y="4"/>
                                  </a:lnTo>
                                  <a:lnTo>
                                    <a:pt x="103" y="2"/>
                                  </a:lnTo>
                                  <a:lnTo>
                                    <a:pt x="105" y="2"/>
                                  </a:lnTo>
                                  <a:lnTo>
                                    <a:pt x="107" y="0"/>
                                  </a:lnTo>
                                  <a:lnTo>
                                    <a:pt x="110" y="0"/>
                                  </a:lnTo>
                                  <a:lnTo>
                                    <a:pt x="112" y="0"/>
                                  </a:lnTo>
                                  <a:lnTo>
                                    <a:pt x="124" y="0"/>
                                  </a:lnTo>
                                  <a:lnTo>
                                    <a:pt x="126" y="0"/>
                                  </a:lnTo>
                                  <a:lnTo>
                                    <a:pt x="129" y="0"/>
                                  </a:lnTo>
                                  <a:lnTo>
                                    <a:pt x="131" y="2"/>
                                  </a:lnTo>
                                  <a:lnTo>
                                    <a:pt x="133" y="2"/>
                                  </a:lnTo>
                                  <a:lnTo>
                                    <a:pt x="135" y="4"/>
                                  </a:lnTo>
                                  <a:lnTo>
                                    <a:pt x="137" y="6"/>
                                  </a:lnTo>
                                  <a:lnTo>
                                    <a:pt x="143" y="15"/>
                                  </a:lnTo>
                                  <a:lnTo>
                                    <a:pt x="152" y="6"/>
                                  </a:lnTo>
                                  <a:lnTo>
                                    <a:pt x="152" y="4"/>
                                  </a:lnTo>
                                  <a:lnTo>
                                    <a:pt x="154" y="2"/>
                                  </a:lnTo>
                                  <a:lnTo>
                                    <a:pt x="156" y="2"/>
                                  </a:lnTo>
                                  <a:lnTo>
                                    <a:pt x="158" y="0"/>
                                  </a:lnTo>
                                  <a:lnTo>
                                    <a:pt x="160" y="0"/>
                                  </a:lnTo>
                                  <a:lnTo>
                                    <a:pt x="162" y="0"/>
                                  </a:lnTo>
                                  <a:lnTo>
                                    <a:pt x="173" y="0"/>
                                  </a:lnTo>
                                  <a:lnTo>
                                    <a:pt x="175" y="0"/>
                                  </a:lnTo>
                                  <a:lnTo>
                                    <a:pt x="177" y="0"/>
                                  </a:lnTo>
                                  <a:lnTo>
                                    <a:pt x="179" y="2"/>
                                  </a:lnTo>
                                  <a:lnTo>
                                    <a:pt x="181" y="0"/>
                                  </a:lnTo>
                                  <a:lnTo>
                                    <a:pt x="183" y="0"/>
                                  </a:lnTo>
                                  <a:lnTo>
                                    <a:pt x="186" y="0"/>
                                  </a:lnTo>
                                  <a:lnTo>
                                    <a:pt x="344" y="0"/>
                                  </a:lnTo>
                                  <a:lnTo>
                                    <a:pt x="346" y="0"/>
                                  </a:lnTo>
                                  <a:lnTo>
                                    <a:pt x="348" y="0"/>
                                  </a:lnTo>
                                  <a:lnTo>
                                    <a:pt x="350" y="2"/>
                                  </a:lnTo>
                                  <a:lnTo>
                                    <a:pt x="352" y="0"/>
                                  </a:lnTo>
                                  <a:lnTo>
                                    <a:pt x="355" y="0"/>
                                  </a:lnTo>
                                  <a:lnTo>
                                    <a:pt x="357" y="0"/>
                                  </a:lnTo>
                                  <a:lnTo>
                                    <a:pt x="405" y="0"/>
                                  </a:lnTo>
                                  <a:lnTo>
                                    <a:pt x="407" y="0"/>
                                  </a:lnTo>
                                  <a:lnTo>
                                    <a:pt x="409" y="0"/>
                                  </a:lnTo>
                                  <a:lnTo>
                                    <a:pt x="412" y="2"/>
                                  </a:lnTo>
                                  <a:lnTo>
                                    <a:pt x="414" y="2"/>
                                  </a:lnTo>
                                  <a:lnTo>
                                    <a:pt x="416" y="4"/>
                                  </a:lnTo>
                                  <a:lnTo>
                                    <a:pt x="418" y="6"/>
                                  </a:lnTo>
                                  <a:lnTo>
                                    <a:pt x="418" y="8"/>
                                  </a:lnTo>
                                  <a:lnTo>
                                    <a:pt x="420" y="11"/>
                                  </a:lnTo>
                                  <a:lnTo>
                                    <a:pt x="420" y="13"/>
                                  </a:lnTo>
                                  <a:lnTo>
                                    <a:pt x="420" y="15"/>
                                  </a:lnTo>
                                  <a:lnTo>
                                    <a:pt x="420" y="25"/>
                                  </a:lnTo>
                                  <a:lnTo>
                                    <a:pt x="420" y="27"/>
                                  </a:lnTo>
                                  <a:lnTo>
                                    <a:pt x="420" y="30"/>
                                  </a:lnTo>
                                  <a:lnTo>
                                    <a:pt x="418" y="32"/>
                                  </a:lnTo>
                                  <a:lnTo>
                                    <a:pt x="420" y="34"/>
                                  </a:lnTo>
                                  <a:lnTo>
                                    <a:pt x="420" y="36"/>
                                  </a:lnTo>
                                  <a:lnTo>
                                    <a:pt x="420" y="38"/>
                                  </a:lnTo>
                                  <a:lnTo>
                                    <a:pt x="420" y="51"/>
                                  </a:lnTo>
                                  <a:lnTo>
                                    <a:pt x="420" y="53"/>
                                  </a:lnTo>
                                  <a:lnTo>
                                    <a:pt x="420" y="55"/>
                                  </a:lnTo>
                                  <a:lnTo>
                                    <a:pt x="418" y="57"/>
                                  </a:lnTo>
                                  <a:lnTo>
                                    <a:pt x="420" y="59"/>
                                  </a:lnTo>
                                  <a:lnTo>
                                    <a:pt x="420" y="61"/>
                                  </a:lnTo>
                                  <a:lnTo>
                                    <a:pt x="420" y="63"/>
                                  </a:lnTo>
                                  <a:lnTo>
                                    <a:pt x="420" y="74"/>
                                  </a:lnTo>
                                  <a:lnTo>
                                    <a:pt x="420" y="76"/>
                                  </a:lnTo>
                                  <a:lnTo>
                                    <a:pt x="420" y="78"/>
                                  </a:lnTo>
                                  <a:lnTo>
                                    <a:pt x="418" y="80"/>
                                  </a:lnTo>
                                  <a:lnTo>
                                    <a:pt x="418" y="82"/>
                                  </a:lnTo>
                                  <a:lnTo>
                                    <a:pt x="416" y="84"/>
                                  </a:lnTo>
                                  <a:lnTo>
                                    <a:pt x="414" y="87"/>
                                  </a:lnTo>
                                  <a:lnTo>
                                    <a:pt x="412" y="87"/>
                                  </a:lnTo>
                                  <a:lnTo>
                                    <a:pt x="409" y="89"/>
                                  </a:lnTo>
                                  <a:lnTo>
                                    <a:pt x="407" y="89"/>
                                  </a:lnTo>
                                  <a:lnTo>
                                    <a:pt x="405" y="89"/>
                                  </a:lnTo>
                                  <a:lnTo>
                                    <a:pt x="357" y="89"/>
                                  </a:lnTo>
                                  <a:lnTo>
                                    <a:pt x="355" y="89"/>
                                  </a:lnTo>
                                  <a:lnTo>
                                    <a:pt x="352" y="89"/>
                                  </a:lnTo>
                                  <a:lnTo>
                                    <a:pt x="350" y="87"/>
                                  </a:lnTo>
                                  <a:lnTo>
                                    <a:pt x="348" y="87"/>
                                  </a:lnTo>
                                  <a:lnTo>
                                    <a:pt x="346" y="84"/>
                                  </a:lnTo>
                                  <a:lnTo>
                                    <a:pt x="344" y="82"/>
                                  </a:lnTo>
                                  <a:lnTo>
                                    <a:pt x="344" y="80"/>
                                  </a:lnTo>
                                  <a:lnTo>
                                    <a:pt x="342" y="78"/>
                                  </a:lnTo>
                                  <a:lnTo>
                                    <a:pt x="342" y="76"/>
                                  </a:lnTo>
                                  <a:lnTo>
                                    <a:pt x="342" y="74"/>
                                  </a:lnTo>
                                  <a:lnTo>
                                    <a:pt x="342" y="40"/>
                                  </a:lnTo>
                                  <a:lnTo>
                                    <a:pt x="336" y="40"/>
                                  </a:lnTo>
                                  <a:lnTo>
                                    <a:pt x="336" y="74"/>
                                  </a:lnTo>
                                  <a:lnTo>
                                    <a:pt x="336" y="76"/>
                                  </a:lnTo>
                                  <a:lnTo>
                                    <a:pt x="336" y="78"/>
                                  </a:lnTo>
                                  <a:lnTo>
                                    <a:pt x="333" y="80"/>
                                  </a:lnTo>
                                  <a:lnTo>
                                    <a:pt x="333" y="82"/>
                                  </a:lnTo>
                                  <a:lnTo>
                                    <a:pt x="331" y="84"/>
                                  </a:lnTo>
                                  <a:lnTo>
                                    <a:pt x="329" y="87"/>
                                  </a:lnTo>
                                  <a:lnTo>
                                    <a:pt x="327" y="87"/>
                                  </a:lnTo>
                                  <a:lnTo>
                                    <a:pt x="325" y="89"/>
                                  </a:lnTo>
                                  <a:lnTo>
                                    <a:pt x="323" y="89"/>
                                  </a:lnTo>
                                  <a:lnTo>
                                    <a:pt x="321" y="89"/>
                                  </a:lnTo>
                                  <a:lnTo>
                                    <a:pt x="308" y="89"/>
                                  </a:lnTo>
                                  <a:lnTo>
                                    <a:pt x="306" y="89"/>
                                  </a:lnTo>
                                  <a:lnTo>
                                    <a:pt x="304" y="89"/>
                                  </a:lnTo>
                                  <a:lnTo>
                                    <a:pt x="302" y="87"/>
                                  </a:lnTo>
                                  <a:lnTo>
                                    <a:pt x="300" y="87"/>
                                  </a:lnTo>
                                  <a:lnTo>
                                    <a:pt x="298" y="84"/>
                                  </a:lnTo>
                                  <a:lnTo>
                                    <a:pt x="295" y="82"/>
                                  </a:lnTo>
                                  <a:lnTo>
                                    <a:pt x="295" y="80"/>
                                  </a:lnTo>
                                  <a:lnTo>
                                    <a:pt x="293" y="78"/>
                                  </a:lnTo>
                                  <a:lnTo>
                                    <a:pt x="293" y="76"/>
                                  </a:lnTo>
                                  <a:lnTo>
                                    <a:pt x="293" y="74"/>
                                  </a:lnTo>
                                  <a:lnTo>
                                    <a:pt x="293" y="40"/>
                                  </a:lnTo>
                                  <a:lnTo>
                                    <a:pt x="285" y="40"/>
                                  </a:lnTo>
                                  <a:lnTo>
                                    <a:pt x="285" y="74"/>
                                  </a:lnTo>
                                  <a:lnTo>
                                    <a:pt x="285" y="76"/>
                                  </a:lnTo>
                                  <a:lnTo>
                                    <a:pt x="285" y="78"/>
                                  </a:lnTo>
                                  <a:lnTo>
                                    <a:pt x="283" y="80"/>
                                  </a:lnTo>
                                  <a:lnTo>
                                    <a:pt x="283" y="82"/>
                                  </a:lnTo>
                                  <a:lnTo>
                                    <a:pt x="281" y="84"/>
                                  </a:lnTo>
                                  <a:lnTo>
                                    <a:pt x="278" y="87"/>
                                  </a:lnTo>
                                  <a:lnTo>
                                    <a:pt x="276" y="87"/>
                                  </a:lnTo>
                                  <a:lnTo>
                                    <a:pt x="274" y="89"/>
                                  </a:lnTo>
                                  <a:lnTo>
                                    <a:pt x="272" y="89"/>
                                  </a:lnTo>
                                  <a:lnTo>
                                    <a:pt x="270" y="89"/>
                                  </a:lnTo>
                                  <a:lnTo>
                                    <a:pt x="259" y="89"/>
                                  </a:lnTo>
                                  <a:lnTo>
                                    <a:pt x="257" y="89"/>
                                  </a:lnTo>
                                  <a:lnTo>
                                    <a:pt x="255" y="89"/>
                                  </a:lnTo>
                                  <a:lnTo>
                                    <a:pt x="253" y="87"/>
                                  </a:lnTo>
                                  <a:lnTo>
                                    <a:pt x="251" y="87"/>
                                  </a:lnTo>
                                  <a:lnTo>
                                    <a:pt x="249" y="84"/>
                                  </a:lnTo>
                                  <a:lnTo>
                                    <a:pt x="247" y="82"/>
                                  </a:lnTo>
                                  <a:lnTo>
                                    <a:pt x="247" y="80"/>
                                  </a:lnTo>
                                  <a:lnTo>
                                    <a:pt x="247" y="82"/>
                                  </a:lnTo>
                                  <a:lnTo>
                                    <a:pt x="245" y="84"/>
                                  </a:lnTo>
                                  <a:lnTo>
                                    <a:pt x="243" y="87"/>
                                  </a:lnTo>
                                  <a:lnTo>
                                    <a:pt x="240" y="87"/>
                                  </a:lnTo>
                                  <a:lnTo>
                                    <a:pt x="238" y="89"/>
                                  </a:lnTo>
                                  <a:lnTo>
                                    <a:pt x="236" y="89"/>
                                  </a:lnTo>
                                  <a:lnTo>
                                    <a:pt x="234" y="89"/>
                                  </a:lnTo>
                                  <a:lnTo>
                                    <a:pt x="186" y="89"/>
                                  </a:lnTo>
                                  <a:lnTo>
                                    <a:pt x="183" y="89"/>
                                  </a:lnTo>
                                  <a:lnTo>
                                    <a:pt x="181" y="89"/>
                                  </a:lnTo>
                                  <a:lnTo>
                                    <a:pt x="179" y="87"/>
                                  </a:lnTo>
                                  <a:lnTo>
                                    <a:pt x="177" y="87"/>
                                  </a:lnTo>
                                  <a:lnTo>
                                    <a:pt x="175" y="84"/>
                                  </a:lnTo>
                                  <a:lnTo>
                                    <a:pt x="173" y="82"/>
                                  </a:lnTo>
                                  <a:lnTo>
                                    <a:pt x="173" y="80"/>
                                  </a:lnTo>
                                  <a:lnTo>
                                    <a:pt x="171" y="78"/>
                                  </a:lnTo>
                                  <a:lnTo>
                                    <a:pt x="171" y="76"/>
                                  </a:lnTo>
                                  <a:lnTo>
                                    <a:pt x="171" y="74"/>
                                  </a:lnTo>
                                  <a:lnTo>
                                    <a:pt x="171" y="44"/>
                                  </a:lnTo>
                                  <a:lnTo>
                                    <a:pt x="164" y="53"/>
                                  </a:lnTo>
                                  <a:lnTo>
                                    <a:pt x="164" y="74"/>
                                  </a:lnTo>
                                  <a:lnTo>
                                    <a:pt x="164" y="76"/>
                                  </a:lnTo>
                                  <a:lnTo>
                                    <a:pt x="164" y="78"/>
                                  </a:lnTo>
                                  <a:lnTo>
                                    <a:pt x="162" y="80"/>
                                  </a:lnTo>
                                  <a:lnTo>
                                    <a:pt x="162" y="82"/>
                                  </a:lnTo>
                                  <a:lnTo>
                                    <a:pt x="160" y="84"/>
                                  </a:lnTo>
                                  <a:lnTo>
                                    <a:pt x="158" y="87"/>
                                  </a:lnTo>
                                  <a:lnTo>
                                    <a:pt x="156" y="87"/>
                                  </a:lnTo>
                                  <a:lnTo>
                                    <a:pt x="154" y="89"/>
                                  </a:lnTo>
                                  <a:lnTo>
                                    <a:pt x="152" y="89"/>
                                  </a:lnTo>
                                  <a:lnTo>
                                    <a:pt x="150" y="89"/>
                                  </a:lnTo>
                                  <a:lnTo>
                                    <a:pt x="137" y="89"/>
                                  </a:lnTo>
                                  <a:lnTo>
                                    <a:pt x="135" y="89"/>
                                  </a:lnTo>
                                  <a:lnTo>
                                    <a:pt x="133" y="89"/>
                                  </a:lnTo>
                                  <a:lnTo>
                                    <a:pt x="131" y="87"/>
                                  </a:lnTo>
                                  <a:lnTo>
                                    <a:pt x="129" y="87"/>
                                  </a:lnTo>
                                  <a:lnTo>
                                    <a:pt x="126" y="84"/>
                                  </a:lnTo>
                                  <a:lnTo>
                                    <a:pt x="124" y="82"/>
                                  </a:lnTo>
                                  <a:lnTo>
                                    <a:pt x="124" y="80"/>
                                  </a:lnTo>
                                  <a:lnTo>
                                    <a:pt x="124" y="82"/>
                                  </a:lnTo>
                                  <a:lnTo>
                                    <a:pt x="122" y="84"/>
                                  </a:lnTo>
                                  <a:lnTo>
                                    <a:pt x="120" y="87"/>
                                  </a:lnTo>
                                  <a:lnTo>
                                    <a:pt x="118" y="87"/>
                                  </a:lnTo>
                                  <a:lnTo>
                                    <a:pt x="116" y="89"/>
                                  </a:lnTo>
                                  <a:lnTo>
                                    <a:pt x="114" y="89"/>
                                  </a:lnTo>
                                  <a:lnTo>
                                    <a:pt x="112" y="89"/>
                                  </a:lnTo>
                                  <a:lnTo>
                                    <a:pt x="101" y="89"/>
                                  </a:lnTo>
                                  <a:lnTo>
                                    <a:pt x="99" y="89"/>
                                  </a:lnTo>
                                  <a:lnTo>
                                    <a:pt x="97" y="89"/>
                                  </a:lnTo>
                                  <a:lnTo>
                                    <a:pt x="95" y="87"/>
                                  </a:lnTo>
                                  <a:lnTo>
                                    <a:pt x="93" y="87"/>
                                  </a:lnTo>
                                  <a:lnTo>
                                    <a:pt x="91" y="84"/>
                                  </a:lnTo>
                                  <a:lnTo>
                                    <a:pt x="88" y="82"/>
                                  </a:lnTo>
                                  <a:lnTo>
                                    <a:pt x="88" y="80"/>
                                  </a:lnTo>
                                  <a:lnTo>
                                    <a:pt x="82" y="68"/>
                                  </a:lnTo>
                                  <a:lnTo>
                                    <a:pt x="76" y="80"/>
                                  </a:lnTo>
                                  <a:lnTo>
                                    <a:pt x="76" y="82"/>
                                  </a:lnTo>
                                  <a:lnTo>
                                    <a:pt x="74" y="84"/>
                                  </a:lnTo>
                                  <a:lnTo>
                                    <a:pt x="72" y="87"/>
                                  </a:lnTo>
                                  <a:lnTo>
                                    <a:pt x="69" y="87"/>
                                  </a:lnTo>
                                  <a:lnTo>
                                    <a:pt x="67" y="89"/>
                                  </a:lnTo>
                                  <a:lnTo>
                                    <a:pt x="65" y="89"/>
                                  </a:lnTo>
                                  <a:lnTo>
                                    <a:pt x="63" y="89"/>
                                  </a:lnTo>
                                  <a:lnTo>
                                    <a:pt x="53" y="89"/>
                                  </a:lnTo>
                                  <a:lnTo>
                                    <a:pt x="50" y="89"/>
                                  </a:lnTo>
                                  <a:lnTo>
                                    <a:pt x="48" y="89"/>
                                  </a:lnTo>
                                  <a:lnTo>
                                    <a:pt x="46" y="87"/>
                                  </a:lnTo>
                                  <a:lnTo>
                                    <a:pt x="44" y="87"/>
                                  </a:lnTo>
                                  <a:lnTo>
                                    <a:pt x="42" y="84"/>
                                  </a:lnTo>
                                  <a:lnTo>
                                    <a:pt x="40" y="82"/>
                                  </a:lnTo>
                                  <a:lnTo>
                                    <a:pt x="40" y="80"/>
                                  </a:lnTo>
                                  <a:lnTo>
                                    <a:pt x="40" y="82"/>
                                  </a:lnTo>
                                  <a:lnTo>
                                    <a:pt x="38" y="84"/>
                                  </a:lnTo>
                                  <a:lnTo>
                                    <a:pt x="36" y="87"/>
                                  </a:lnTo>
                                  <a:lnTo>
                                    <a:pt x="33" y="87"/>
                                  </a:lnTo>
                                  <a:lnTo>
                                    <a:pt x="31" y="89"/>
                                  </a:lnTo>
                                  <a:lnTo>
                                    <a:pt x="29" y="89"/>
                                  </a:lnTo>
                                  <a:lnTo>
                                    <a:pt x="27" y="89"/>
                                  </a:lnTo>
                                  <a:close/>
                                  <a:moveTo>
                                    <a:pt x="116" y="44"/>
                                  </a:moveTo>
                                  <a:lnTo>
                                    <a:pt x="122" y="61"/>
                                  </a:lnTo>
                                  <a:lnTo>
                                    <a:pt x="122" y="53"/>
                                  </a:lnTo>
                                  <a:lnTo>
                                    <a:pt x="116"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0" name="Rectangle 671"/>
                          <wps:cNvSpPr>
                            <a:spLocks noChangeArrowheads="1"/>
                          </wps:cNvSpPr>
                          <wps:spPr bwMode="auto">
                            <a:xfrm>
                              <a:off x="4765" y="7016"/>
                              <a:ext cx="361"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FAYETTE</w:t>
                                </w:r>
                              </w:p>
                            </w:txbxContent>
                          </wps:txbx>
                          <wps:bodyPr rot="0" vert="horz" wrap="none" lIns="0" tIns="0" rIns="0" bIns="0" anchor="t" anchorCtr="0" upright="1">
                            <a:spAutoFit/>
                          </wps:bodyPr>
                        </wps:wsp>
                        <wps:wsp>
                          <wps:cNvPr id="2901" name="Rectangle 672"/>
                          <wps:cNvSpPr>
                            <a:spLocks noChangeArrowheads="1"/>
                          </wps:cNvSpPr>
                          <wps:spPr bwMode="auto">
                            <a:xfrm>
                              <a:off x="5116" y="1654"/>
                              <a:ext cx="316"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DEKALB</w:t>
                                </w:r>
                              </w:p>
                            </w:txbxContent>
                          </wps:txbx>
                          <wps:bodyPr rot="0" vert="horz" wrap="none" lIns="0" tIns="0" rIns="0" bIns="0" anchor="t" anchorCtr="0" upright="1">
                            <a:spAutoFit/>
                          </wps:bodyPr>
                        </wps:wsp>
                        <wps:wsp>
                          <wps:cNvPr id="2902" name="Freeform 673"/>
                          <wps:cNvSpPr>
                            <a:spLocks noEditPoints="1"/>
                          </wps:cNvSpPr>
                          <wps:spPr bwMode="auto">
                            <a:xfrm>
                              <a:off x="5116" y="1654"/>
                              <a:ext cx="346" cy="91"/>
                            </a:xfrm>
                            <a:custGeom>
                              <a:avLst/>
                              <a:gdLst>
                                <a:gd name="T0" fmla="*/ 2 w 346"/>
                                <a:gd name="T1" fmla="*/ 9 h 91"/>
                                <a:gd name="T2" fmla="*/ 6 w 346"/>
                                <a:gd name="T3" fmla="*/ 2 h 91"/>
                                <a:gd name="T4" fmla="*/ 12 w 346"/>
                                <a:gd name="T5" fmla="*/ 0 h 91"/>
                                <a:gd name="T6" fmla="*/ 40 w 346"/>
                                <a:gd name="T7" fmla="*/ 0 h 91"/>
                                <a:gd name="T8" fmla="*/ 46 w 346"/>
                                <a:gd name="T9" fmla="*/ 4 h 91"/>
                                <a:gd name="T10" fmla="*/ 61 w 346"/>
                                <a:gd name="T11" fmla="*/ 9 h 91"/>
                                <a:gd name="T12" fmla="*/ 65 w 346"/>
                                <a:gd name="T13" fmla="*/ 2 h 91"/>
                                <a:gd name="T14" fmla="*/ 71 w 346"/>
                                <a:gd name="T15" fmla="*/ 0 h 91"/>
                                <a:gd name="T16" fmla="*/ 128 w 346"/>
                                <a:gd name="T17" fmla="*/ 0 h 91"/>
                                <a:gd name="T18" fmla="*/ 147 w 346"/>
                                <a:gd name="T19" fmla="*/ 0 h 91"/>
                                <a:gd name="T20" fmla="*/ 154 w 346"/>
                                <a:gd name="T21" fmla="*/ 2 h 91"/>
                                <a:gd name="T22" fmla="*/ 160 w 346"/>
                                <a:gd name="T23" fmla="*/ 7 h 91"/>
                                <a:gd name="T24" fmla="*/ 169 w 346"/>
                                <a:gd name="T25" fmla="*/ 0 h 91"/>
                                <a:gd name="T26" fmla="*/ 185 w 346"/>
                                <a:gd name="T27" fmla="*/ 0 h 91"/>
                                <a:gd name="T28" fmla="*/ 192 w 346"/>
                                <a:gd name="T29" fmla="*/ 2 h 91"/>
                                <a:gd name="T30" fmla="*/ 198 w 346"/>
                                <a:gd name="T31" fmla="*/ 2 h 91"/>
                                <a:gd name="T32" fmla="*/ 204 w 346"/>
                                <a:gd name="T33" fmla="*/ 0 h 91"/>
                                <a:gd name="T34" fmla="*/ 226 w 346"/>
                                <a:gd name="T35" fmla="*/ 0 h 91"/>
                                <a:gd name="T36" fmla="*/ 232 w 346"/>
                                <a:gd name="T37" fmla="*/ 4 h 91"/>
                                <a:gd name="T38" fmla="*/ 238 w 346"/>
                                <a:gd name="T39" fmla="*/ 2 h 91"/>
                                <a:gd name="T40" fmla="*/ 257 w 346"/>
                                <a:gd name="T41" fmla="*/ 0 h 91"/>
                                <a:gd name="T42" fmla="*/ 264 w 346"/>
                                <a:gd name="T43" fmla="*/ 2 h 91"/>
                                <a:gd name="T44" fmla="*/ 270 w 346"/>
                                <a:gd name="T45" fmla="*/ 9 h 91"/>
                                <a:gd name="T46" fmla="*/ 272 w 346"/>
                                <a:gd name="T47" fmla="*/ 15 h 91"/>
                                <a:gd name="T48" fmla="*/ 278 w 346"/>
                                <a:gd name="T49" fmla="*/ 11 h 91"/>
                                <a:gd name="T50" fmla="*/ 283 w 346"/>
                                <a:gd name="T51" fmla="*/ 4 h 91"/>
                                <a:gd name="T52" fmla="*/ 291 w 346"/>
                                <a:gd name="T53" fmla="*/ 0 h 91"/>
                                <a:gd name="T54" fmla="*/ 314 w 346"/>
                                <a:gd name="T55" fmla="*/ 0 h 91"/>
                                <a:gd name="T56" fmla="*/ 331 w 346"/>
                                <a:gd name="T57" fmla="*/ 4 h 91"/>
                                <a:gd name="T58" fmla="*/ 342 w 346"/>
                                <a:gd name="T59" fmla="*/ 17 h 91"/>
                                <a:gd name="T60" fmla="*/ 346 w 346"/>
                                <a:gd name="T61" fmla="*/ 30 h 91"/>
                                <a:gd name="T62" fmla="*/ 344 w 346"/>
                                <a:gd name="T63" fmla="*/ 36 h 91"/>
                                <a:gd name="T64" fmla="*/ 346 w 346"/>
                                <a:gd name="T65" fmla="*/ 55 h 91"/>
                                <a:gd name="T66" fmla="*/ 344 w 346"/>
                                <a:gd name="T67" fmla="*/ 70 h 91"/>
                                <a:gd name="T68" fmla="*/ 337 w 346"/>
                                <a:gd name="T69" fmla="*/ 80 h 91"/>
                                <a:gd name="T70" fmla="*/ 327 w 346"/>
                                <a:gd name="T71" fmla="*/ 89 h 91"/>
                                <a:gd name="T72" fmla="*/ 293 w 346"/>
                                <a:gd name="T73" fmla="*/ 91 h 91"/>
                                <a:gd name="T74" fmla="*/ 287 w 346"/>
                                <a:gd name="T75" fmla="*/ 91 h 91"/>
                                <a:gd name="T76" fmla="*/ 230 w 346"/>
                                <a:gd name="T77" fmla="*/ 91 h 91"/>
                                <a:gd name="T78" fmla="*/ 223 w 346"/>
                                <a:gd name="T79" fmla="*/ 89 h 91"/>
                                <a:gd name="T80" fmla="*/ 219 w 346"/>
                                <a:gd name="T81" fmla="*/ 83 h 91"/>
                                <a:gd name="T82" fmla="*/ 209 w 346"/>
                                <a:gd name="T83" fmla="*/ 83 h 91"/>
                                <a:gd name="T84" fmla="*/ 202 w 346"/>
                                <a:gd name="T85" fmla="*/ 89 h 91"/>
                                <a:gd name="T86" fmla="*/ 196 w 346"/>
                                <a:gd name="T87" fmla="*/ 91 h 91"/>
                                <a:gd name="T88" fmla="*/ 166 w 346"/>
                                <a:gd name="T89" fmla="*/ 89 h 91"/>
                                <a:gd name="T90" fmla="*/ 160 w 346"/>
                                <a:gd name="T91" fmla="*/ 85 h 91"/>
                                <a:gd name="T92" fmla="*/ 154 w 346"/>
                                <a:gd name="T93" fmla="*/ 89 h 91"/>
                                <a:gd name="T94" fmla="*/ 147 w 346"/>
                                <a:gd name="T95" fmla="*/ 91 h 91"/>
                                <a:gd name="T96" fmla="*/ 128 w 346"/>
                                <a:gd name="T97" fmla="*/ 91 h 91"/>
                                <a:gd name="T98" fmla="*/ 71 w 346"/>
                                <a:gd name="T99" fmla="*/ 91 h 91"/>
                                <a:gd name="T100" fmla="*/ 65 w 346"/>
                                <a:gd name="T101" fmla="*/ 89 h 91"/>
                                <a:gd name="T102" fmla="*/ 61 w 346"/>
                                <a:gd name="T103" fmla="*/ 83 h 91"/>
                                <a:gd name="T104" fmla="*/ 46 w 346"/>
                                <a:gd name="T105" fmla="*/ 87 h 91"/>
                                <a:gd name="T106" fmla="*/ 40 w 346"/>
                                <a:gd name="T107" fmla="*/ 91 h 91"/>
                                <a:gd name="T108" fmla="*/ 12 w 346"/>
                                <a:gd name="T109" fmla="*/ 91 h 91"/>
                                <a:gd name="T110" fmla="*/ 4 w 346"/>
                                <a:gd name="T111" fmla="*/ 87 h 91"/>
                                <a:gd name="T112" fmla="*/ 0 w 346"/>
                                <a:gd name="T113" fmla="*/ 80 h 91"/>
                                <a:gd name="T114" fmla="*/ 183 w 346"/>
                                <a:gd name="T115" fmla="*/ 36 h 91"/>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346" h="91">
                                  <a:moveTo>
                                    <a:pt x="0" y="76"/>
                                  </a:moveTo>
                                  <a:lnTo>
                                    <a:pt x="0" y="15"/>
                                  </a:lnTo>
                                  <a:lnTo>
                                    <a:pt x="0" y="13"/>
                                  </a:lnTo>
                                  <a:lnTo>
                                    <a:pt x="0" y="11"/>
                                  </a:lnTo>
                                  <a:lnTo>
                                    <a:pt x="2" y="9"/>
                                  </a:lnTo>
                                  <a:lnTo>
                                    <a:pt x="2" y="7"/>
                                  </a:lnTo>
                                  <a:lnTo>
                                    <a:pt x="4" y="4"/>
                                  </a:lnTo>
                                  <a:lnTo>
                                    <a:pt x="6" y="2"/>
                                  </a:lnTo>
                                  <a:lnTo>
                                    <a:pt x="8" y="2"/>
                                  </a:lnTo>
                                  <a:lnTo>
                                    <a:pt x="10" y="0"/>
                                  </a:lnTo>
                                  <a:lnTo>
                                    <a:pt x="12" y="0"/>
                                  </a:lnTo>
                                  <a:lnTo>
                                    <a:pt x="14" y="0"/>
                                  </a:lnTo>
                                  <a:lnTo>
                                    <a:pt x="35" y="0"/>
                                  </a:lnTo>
                                  <a:lnTo>
                                    <a:pt x="38" y="0"/>
                                  </a:lnTo>
                                  <a:lnTo>
                                    <a:pt x="40" y="0"/>
                                  </a:lnTo>
                                  <a:lnTo>
                                    <a:pt x="42" y="2"/>
                                  </a:lnTo>
                                  <a:lnTo>
                                    <a:pt x="44" y="2"/>
                                  </a:lnTo>
                                  <a:lnTo>
                                    <a:pt x="46" y="4"/>
                                  </a:lnTo>
                                  <a:lnTo>
                                    <a:pt x="59" y="17"/>
                                  </a:lnTo>
                                  <a:lnTo>
                                    <a:pt x="59" y="15"/>
                                  </a:lnTo>
                                  <a:lnTo>
                                    <a:pt x="59" y="13"/>
                                  </a:lnTo>
                                  <a:lnTo>
                                    <a:pt x="59" y="11"/>
                                  </a:lnTo>
                                  <a:lnTo>
                                    <a:pt x="61" y="9"/>
                                  </a:lnTo>
                                  <a:lnTo>
                                    <a:pt x="61" y="7"/>
                                  </a:lnTo>
                                  <a:lnTo>
                                    <a:pt x="63" y="4"/>
                                  </a:lnTo>
                                  <a:lnTo>
                                    <a:pt x="65" y="2"/>
                                  </a:lnTo>
                                  <a:lnTo>
                                    <a:pt x="67" y="2"/>
                                  </a:lnTo>
                                  <a:lnTo>
                                    <a:pt x="69" y="0"/>
                                  </a:lnTo>
                                  <a:lnTo>
                                    <a:pt x="71" y="0"/>
                                  </a:lnTo>
                                  <a:lnTo>
                                    <a:pt x="73" y="0"/>
                                  </a:lnTo>
                                  <a:lnTo>
                                    <a:pt x="124" y="0"/>
                                  </a:lnTo>
                                  <a:lnTo>
                                    <a:pt x="126" y="0"/>
                                  </a:lnTo>
                                  <a:lnTo>
                                    <a:pt x="128" y="0"/>
                                  </a:lnTo>
                                  <a:lnTo>
                                    <a:pt x="128" y="2"/>
                                  </a:lnTo>
                                  <a:lnTo>
                                    <a:pt x="130" y="0"/>
                                  </a:lnTo>
                                  <a:lnTo>
                                    <a:pt x="133" y="0"/>
                                  </a:lnTo>
                                  <a:lnTo>
                                    <a:pt x="135" y="0"/>
                                  </a:lnTo>
                                  <a:lnTo>
                                    <a:pt x="147" y="0"/>
                                  </a:lnTo>
                                  <a:lnTo>
                                    <a:pt x="149" y="0"/>
                                  </a:lnTo>
                                  <a:lnTo>
                                    <a:pt x="152" y="0"/>
                                  </a:lnTo>
                                  <a:lnTo>
                                    <a:pt x="154" y="2"/>
                                  </a:lnTo>
                                  <a:lnTo>
                                    <a:pt x="156" y="2"/>
                                  </a:lnTo>
                                  <a:lnTo>
                                    <a:pt x="158" y="4"/>
                                  </a:lnTo>
                                  <a:lnTo>
                                    <a:pt x="160" y="7"/>
                                  </a:lnTo>
                                  <a:lnTo>
                                    <a:pt x="162" y="4"/>
                                  </a:lnTo>
                                  <a:lnTo>
                                    <a:pt x="164" y="2"/>
                                  </a:lnTo>
                                  <a:lnTo>
                                    <a:pt x="166" y="2"/>
                                  </a:lnTo>
                                  <a:lnTo>
                                    <a:pt x="169" y="0"/>
                                  </a:lnTo>
                                  <a:lnTo>
                                    <a:pt x="171" y="0"/>
                                  </a:lnTo>
                                  <a:lnTo>
                                    <a:pt x="173" y="0"/>
                                  </a:lnTo>
                                  <a:lnTo>
                                    <a:pt x="183" y="0"/>
                                  </a:lnTo>
                                  <a:lnTo>
                                    <a:pt x="185" y="0"/>
                                  </a:lnTo>
                                  <a:lnTo>
                                    <a:pt x="188" y="0"/>
                                  </a:lnTo>
                                  <a:lnTo>
                                    <a:pt x="190" y="2"/>
                                  </a:lnTo>
                                  <a:lnTo>
                                    <a:pt x="192" y="2"/>
                                  </a:lnTo>
                                  <a:lnTo>
                                    <a:pt x="194" y="4"/>
                                  </a:lnTo>
                                  <a:lnTo>
                                    <a:pt x="194" y="7"/>
                                  </a:lnTo>
                                  <a:lnTo>
                                    <a:pt x="196" y="4"/>
                                  </a:lnTo>
                                  <a:lnTo>
                                    <a:pt x="198" y="2"/>
                                  </a:lnTo>
                                  <a:lnTo>
                                    <a:pt x="200" y="2"/>
                                  </a:lnTo>
                                  <a:lnTo>
                                    <a:pt x="202" y="0"/>
                                  </a:lnTo>
                                  <a:lnTo>
                                    <a:pt x="204" y="0"/>
                                  </a:lnTo>
                                  <a:lnTo>
                                    <a:pt x="207" y="0"/>
                                  </a:lnTo>
                                  <a:lnTo>
                                    <a:pt x="221" y="0"/>
                                  </a:lnTo>
                                  <a:lnTo>
                                    <a:pt x="223" y="0"/>
                                  </a:lnTo>
                                  <a:lnTo>
                                    <a:pt x="226" y="0"/>
                                  </a:lnTo>
                                  <a:lnTo>
                                    <a:pt x="228" y="2"/>
                                  </a:lnTo>
                                  <a:lnTo>
                                    <a:pt x="230" y="2"/>
                                  </a:lnTo>
                                  <a:lnTo>
                                    <a:pt x="232" y="4"/>
                                  </a:lnTo>
                                  <a:lnTo>
                                    <a:pt x="234" y="7"/>
                                  </a:lnTo>
                                  <a:lnTo>
                                    <a:pt x="234" y="4"/>
                                  </a:lnTo>
                                  <a:lnTo>
                                    <a:pt x="236" y="2"/>
                                  </a:lnTo>
                                  <a:lnTo>
                                    <a:pt x="238" y="2"/>
                                  </a:lnTo>
                                  <a:lnTo>
                                    <a:pt x="240" y="0"/>
                                  </a:lnTo>
                                  <a:lnTo>
                                    <a:pt x="242" y="0"/>
                                  </a:lnTo>
                                  <a:lnTo>
                                    <a:pt x="245" y="0"/>
                                  </a:lnTo>
                                  <a:lnTo>
                                    <a:pt x="257" y="0"/>
                                  </a:lnTo>
                                  <a:lnTo>
                                    <a:pt x="259" y="0"/>
                                  </a:lnTo>
                                  <a:lnTo>
                                    <a:pt x="261" y="0"/>
                                  </a:lnTo>
                                  <a:lnTo>
                                    <a:pt x="264" y="2"/>
                                  </a:lnTo>
                                  <a:lnTo>
                                    <a:pt x="266" y="2"/>
                                  </a:lnTo>
                                  <a:lnTo>
                                    <a:pt x="268" y="4"/>
                                  </a:lnTo>
                                  <a:lnTo>
                                    <a:pt x="270" y="7"/>
                                  </a:lnTo>
                                  <a:lnTo>
                                    <a:pt x="270" y="9"/>
                                  </a:lnTo>
                                  <a:lnTo>
                                    <a:pt x="272" y="11"/>
                                  </a:lnTo>
                                  <a:lnTo>
                                    <a:pt x="272" y="13"/>
                                  </a:lnTo>
                                  <a:lnTo>
                                    <a:pt x="272" y="15"/>
                                  </a:lnTo>
                                  <a:lnTo>
                                    <a:pt x="272" y="49"/>
                                  </a:lnTo>
                                  <a:lnTo>
                                    <a:pt x="278" y="49"/>
                                  </a:lnTo>
                                  <a:lnTo>
                                    <a:pt x="278" y="15"/>
                                  </a:lnTo>
                                  <a:lnTo>
                                    <a:pt x="278" y="13"/>
                                  </a:lnTo>
                                  <a:lnTo>
                                    <a:pt x="278" y="11"/>
                                  </a:lnTo>
                                  <a:lnTo>
                                    <a:pt x="280" y="9"/>
                                  </a:lnTo>
                                  <a:lnTo>
                                    <a:pt x="280" y="7"/>
                                  </a:lnTo>
                                  <a:lnTo>
                                    <a:pt x="283" y="4"/>
                                  </a:lnTo>
                                  <a:lnTo>
                                    <a:pt x="285" y="2"/>
                                  </a:lnTo>
                                  <a:lnTo>
                                    <a:pt x="287" y="2"/>
                                  </a:lnTo>
                                  <a:lnTo>
                                    <a:pt x="289" y="0"/>
                                  </a:lnTo>
                                  <a:lnTo>
                                    <a:pt x="291" y="0"/>
                                  </a:lnTo>
                                  <a:lnTo>
                                    <a:pt x="293" y="0"/>
                                  </a:lnTo>
                                  <a:lnTo>
                                    <a:pt x="312" y="0"/>
                                  </a:lnTo>
                                  <a:lnTo>
                                    <a:pt x="314" y="0"/>
                                  </a:lnTo>
                                  <a:lnTo>
                                    <a:pt x="325" y="2"/>
                                  </a:lnTo>
                                  <a:lnTo>
                                    <a:pt x="327" y="2"/>
                                  </a:lnTo>
                                  <a:lnTo>
                                    <a:pt x="329" y="4"/>
                                  </a:lnTo>
                                  <a:lnTo>
                                    <a:pt x="331" y="4"/>
                                  </a:lnTo>
                                  <a:lnTo>
                                    <a:pt x="333" y="7"/>
                                  </a:lnTo>
                                  <a:lnTo>
                                    <a:pt x="340" y="13"/>
                                  </a:lnTo>
                                  <a:lnTo>
                                    <a:pt x="342" y="15"/>
                                  </a:lnTo>
                                  <a:lnTo>
                                    <a:pt x="342" y="17"/>
                                  </a:lnTo>
                                  <a:lnTo>
                                    <a:pt x="344" y="19"/>
                                  </a:lnTo>
                                  <a:lnTo>
                                    <a:pt x="346" y="26"/>
                                  </a:lnTo>
                                  <a:lnTo>
                                    <a:pt x="346" y="28"/>
                                  </a:lnTo>
                                  <a:lnTo>
                                    <a:pt x="346" y="30"/>
                                  </a:lnTo>
                                  <a:lnTo>
                                    <a:pt x="346" y="32"/>
                                  </a:lnTo>
                                  <a:lnTo>
                                    <a:pt x="346" y="34"/>
                                  </a:lnTo>
                                  <a:lnTo>
                                    <a:pt x="344" y="36"/>
                                  </a:lnTo>
                                  <a:lnTo>
                                    <a:pt x="344" y="38"/>
                                  </a:lnTo>
                                  <a:lnTo>
                                    <a:pt x="342" y="42"/>
                                  </a:lnTo>
                                  <a:lnTo>
                                    <a:pt x="344" y="51"/>
                                  </a:lnTo>
                                  <a:lnTo>
                                    <a:pt x="346" y="53"/>
                                  </a:lnTo>
                                  <a:lnTo>
                                    <a:pt x="346" y="55"/>
                                  </a:lnTo>
                                  <a:lnTo>
                                    <a:pt x="346" y="57"/>
                                  </a:lnTo>
                                  <a:lnTo>
                                    <a:pt x="346" y="59"/>
                                  </a:lnTo>
                                  <a:lnTo>
                                    <a:pt x="346" y="61"/>
                                  </a:lnTo>
                                  <a:lnTo>
                                    <a:pt x="344" y="70"/>
                                  </a:lnTo>
                                  <a:lnTo>
                                    <a:pt x="342" y="72"/>
                                  </a:lnTo>
                                  <a:lnTo>
                                    <a:pt x="342" y="74"/>
                                  </a:lnTo>
                                  <a:lnTo>
                                    <a:pt x="337" y="80"/>
                                  </a:lnTo>
                                  <a:lnTo>
                                    <a:pt x="335" y="83"/>
                                  </a:lnTo>
                                  <a:lnTo>
                                    <a:pt x="331" y="87"/>
                                  </a:lnTo>
                                  <a:lnTo>
                                    <a:pt x="329" y="89"/>
                                  </a:lnTo>
                                  <a:lnTo>
                                    <a:pt x="327" y="89"/>
                                  </a:lnTo>
                                  <a:lnTo>
                                    <a:pt x="325" y="91"/>
                                  </a:lnTo>
                                  <a:lnTo>
                                    <a:pt x="323" y="91"/>
                                  </a:lnTo>
                                  <a:lnTo>
                                    <a:pt x="321" y="91"/>
                                  </a:lnTo>
                                  <a:lnTo>
                                    <a:pt x="293" y="91"/>
                                  </a:lnTo>
                                  <a:lnTo>
                                    <a:pt x="291" y="91"/>
                                  </a:lnTo>
                                  <a:lnTo>
                                    <a:pt x="289" y="91"/>
                                  </a:lnTo>
                                  <a:lnTo>
                                    <a:pt x="289" y="89"/>
                                  </a:lnTo>
                                  <a:lnTo>
                                    <a:pt x="287" y="91"/>
                                  </a:lnTo>
                                  <a:lnTo>
                                    <a:pt x="285" y="91"/>
                                  </a:lnTo>
                                  <a:lnTo>
                                    <a:pt x="283" y="91"/>
                                  </a:lnTo>
                                  <a:lnTo>
                                    <a:pt x="245" y="91"/>
                                  </a:lnTo>
                                  <a:lnTo>
                                    <a:pt x="232" y="91"/>
                                  </a:lnTo>
                                  <a:lnTo>
                                    <a:pt x="230" y="91"/>
                                  </a:lnTo>
                                  <a:lnTo>
                                    <a:pt x="228" y="91"/>
                                  </a:lnTo>
                                  <a:lnTo>
                                    <a:pt x="226" y="89"/>
                                  </a:lnTo>
                                  <a:lnTo>
                                    <a:pt x="223" y="89"/>
                                  </a:lnTo>
                                  <a:lnTo>
                                    <a:pt x="221" y="87"/>
                                  </a:lnTo>
                                  <a:lnTo>
                                    <a:pt x="219" y="85"/>
                                  </a:lnTo>
                                  <a:lnTo>
                                    <a:pt x="219" y="83"/>
                                  </a:lnTo>
                                  <a:lnTo>
                                    <a:pt x="217" y="80"/>
                                  </a:lnTo>
                                  <a:lnTo>
                                    <a:pt x="213" y="68"/>
                                  </a:lnTo>
                                  <a:lnTo>
                                    <a:pt x="211" y="80"/>
                                  </a:lnTo>
                                  <a:lnTo>
                                    <a:pt x="209" y="83"/>
                                  </a:lnTo>
                                  <a:lnTo>
                                    <a:pt x="209" y="85"/>
                                  </a:lnTo>
                                  <a:lnTo>
                                    <a:pt x="207" y="87"/>
                                  </a:lnTo>
                                  <a:lnTo>
                                    <a:pt x="204" y="89"/>
                                  </a:lnTo>
                                  <a:lnTo>
                                    <a:pt x="202" y="89"/>
                                  </a:lnTo>
                                  <a:lnTo>
                                    <a:pt x="200" y="91"/>
                                  </a:lnTo>
                                  <a:lnTo>
                                    <a:pt x="198" y="91"/>
                                  </a:lnTo>
                                  <a:lnTo>
                                    <a:pt x="196" y="91"/>
                                  </a:lnTo>
                                  <a:lnTo>
                                    <a:pt x="183" y="91"/>
                                  </a:lnTo>
                                  <a:lnTo>
                                    <a:pt x="173" y="91"/>
                                  </a:lnTo>
                                  <a:lnTo>
                                    <a:pt x="171" y="91"/>
                                  </a:lnTo>
                                  <a:lnTo>
                                    <a:pt x="169" y="91"/>
                                  </a:lnTo>
                                  <a:lnTo>
                                    <a:pt x="166" y="89"/>
                                  </a:lnTo>
                                  <a:lnTo>
                                    <a:pt x="164" y="89"/>
                                  </a:lnTo>
                                  <a:lnTo>
                                    <a:pt x="162" y="87"/>
                                  </a:lnTo>
                                  <a:lnTo>
                                    <a:pt x="160" y="85"/>
                                  </a:lnTo>
                                  <a:lnTo>
                                    <a:pt x="158" y="87"/>
                                  </a:lnTo>
                                  <a:lnTo>
                                    <a:pt x="156" y="89"/>
                                  </a:lnTo>
                                  <a:lnTo>
                                    <a:pt x="154" y="89"/>
                                  </a:lnTo>
                                  <a:lnTo>
                                    <a:pt x="152" y="91"/>
                                  </a:lnTo>
                                  <a:lnTo>
                                    <a:pt x="149" y="91"/>
                                  </a:lnTo>
                                  <a:lnTo>
                                    <a:pt x="147" y="91"/>
                                  </a:lnTo>
                                  <a:lnTo>
                                    <a:pt x="135" y="91"/>
                                  </a:lnTo>
                                  <a:lnTo>
                                    <a:pt x="133" y="91"/>
                                  </a:lnTo>
                                  <a:lnTo>
                                    <a:pt x="130" y="91"/>
                                  </a:lnTo>
                                  <a:lnTo>
                                    <a:pt x="128" y="89"/>
                                  </a:lnTo>
                                  <a:lnTo>
                                    <a:pt x="128" y="91"/>
                                  </a:lnTo>
                                  <a:lnTo>
                                    <a:pt x="126" y="91"/>
                                  </a:lnTo>
                                  <a:lnTo>
                                    <a:pt x="124" y="91"/>
                                  </a:lnTo>
                                  <a:lnTo>
                                    <a:pt x="73" y="91"/>
                                  </a:lnTo>
                                  <a:lnTo>
                                    <a:pt x="71" y="91"/>
                                  </a:lnTo>
                                  <a:lnTo>
                                    <a:pt x="69" y="91"/>
                                  </a:lnTo>
                                  <a:lnTo>
                                    <a:pt x="67" y="89"/>
                                  </a:lnTo>
                                  <a:lnTo>
                                    <a:pt x="65" y="89"/>
                                  </a:lnTo>
                                  <a:lnTo>
                                    <a:pt x="63" y="87"/>
                                  </a:lnTo>
                                  <a:lnTo>
                                    <a:pt x="61" y="85"/>
                                  </a:lnTo>
                                  <a:lnTo>
                                    <a:pt x="61" y="83"/>
                                  </a:lnTo>
                                  <a:lnTo>
                                    <a:pt x="59" y="80"/>
                                  </a:lnTo>
                                  <a:lnTo>
                                    <a:pt x="59" y="78"/>
                                  </a:lnTo>
                                  <a:lnTo>
                                    <a:pt x="59" y="76"/>
                                  </a:lnTo>
                                  <a:lnTo>
                                    <a:pt x="59" y="74"/>
                                  </a:lnTo>
                                  <a:lnTo>
                                    <a:pt x="46" y="87"/>
                                  </a:lnTo>
                                  <a:lnTo>
                                    <a:pt x="44" y="89"/>
                                  </a:lnTo>
                                  <a:lnTo>
                                    <a:pt x="42" y="89"/>
                                  </a:lnTo>
                                  <a:lnTo>
                                    <a:pt x="40" y="91"/>
                                  </a:lnTo>
                                  <a:lnTo>
                                    <a:pt x="38" y="91"/>
                                  </a:lnTo>
                                  <a:lnTo>
                                    <a:pt x="35" y="91"/>
                                  </a:lnTo>
                                  <a:lnTo>
                                    <a:pt x="14" y="91"/>
                                  </a:lnTo>
                                  <a:lnTo>
                                    <a:pt x="12" y="91"/>
                                  </a:lnTo>
                                  <a:lnTo>
                                    <a:pt x="10" y="91"/>
                                  </a:lnTo>
                                  <a:lnTo>
                                    <a:pt x="8" y="89"/>
                                  </a:lnTo>
                                  <a:lnTo>
                                    <a:pt x="6" y="89"/>
                                  </a:lnTo>
                                  <a:lnTo>
                                    <a:pt x="4" y="87"/>
                                  </a:lnTo>
                                  <a:lnTo>
                                    <a:pt x="2" y="85"/>
                                  </a:lnTo>
                                  <a:lnTo>
                                    <a:pt x="2" y="83"/>
                                  </a:lnTo>
                                  <a:lnTo>
                                    <a:pt x="0" y="80"/>
                                  </a:lnTo>
                                  <a:lnTo>
                                    <a:pt x="0" y="78"/>
                                  </a:lnTo>
                                  <a:lnTo>
                                    <a:pt x="0" y="76"/>
                                  </a:lnTo>
                                  <a:close/>
                                  <a:moveTo>
                                    <a:pt x="175" y="42"/>
                                  </a:moveTo>
                                  <a:lnTo>
                                    <a:pt x="179" y="47"/>
                                  </a:lnTo>
                                  <a:lnTo>
                                    <a:pt x="183" y="36"/>
                                  </a:lnTo>
                                  <a:lnTo>
                                    <a:pt x="175" y="4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3" name="Rectangle 674"/>
                          <wps:cNvSpPr>
                            <a:spLocks noChangeArrowheads="1"/>
                          </wps:cNvSpPr>
                          <wps:spPr bwMode="auto">
                            <a:xfrm>
                              <a:off x="5116" y="1654"/>
                              <a:ext cx="316"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DEKALB</w:t>
                                </w:r>
                              </w:p>
                            </w:txbxContent>
                          </wps:txbx>
                          <wps:bodyPr rot="0" vert="horz" wrap="none" lIns="0" tIns="0" rIns="0" bIns="0" anchor="t" anchorCtr="0" upright="1">
                            <a:spAutoFit/>
                          </wps:bodyPr>
                        </wps:wsp>
                        <wps:wsp>
                          <wps:cNvPr id="2904" name="Rectangle 675"/>
                          <wps:cNvSpPr>
                            <a:spLocks noChangeArrowheads="1"/>
                          </wps:cNvSpPr>
                          <wps:spPr bwMode="auto">
                            <a:xfrm>
                              <a:off x="3561" y="7331"/>
                              <a:ext cx="374"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MADISON</w:t>
                                </w:r>
                              </w:p>
                            </w:txbxContent>
                          </wps:txbx>
                          <wps:bodyPr rot="0" vert="horz" wrap="none" lIns="0" tIns="0" rIns="0" bIns="0" anchor="t" anchorCtr="0" upright="1">
                            <a:spAutoFit/>
                          </wps:bodyPr>
                        </wps:wsp>
                        <wps:wsp>
                          <wps:cNvPr id="2905" name="Freeform 676"/>
                          <wps:cNvSpPr>
                            <a:spLocks noEditPoints="1"/>
                          </wps:cNvSpPr>
                          <wps:spPr bwMode="auto">
                            <a:xfrm>
                              <a:off x="3542" y="7333"/>
                              <a:ext cx="433" cy="89"/>
                            </a:xfrm>
                            <a:custGeom>
                              <a:avLst/>
                              <a:gdLst>
                                <a:gd name="T0" fmla="*/ 2 w 433"/>
                                <a:gd name="T1" fmla="*/ 8 h 89"/>
                                <a:gd name="T2" fmla="*/ 11 w 433"/>
                                <a:gd name="T3" fmla="*/ 0 h 89"/>
                                <a:gd name="T4" fmla="*/ 42 w 433"/>
                                <a:gd name="T5" fmla="*/ 0 h 89"/>
                                <a:gd name="T6" fmla="*/ 53 w 433"/>
                                <a:gd name="T7" fmla="*/ 0 h 89"/>
                                <a:gd name="T8" fmla="*/ 84 w 433"/>
                                <a:gd name="T9" fmla="*/ 2 h 89"/>
                                <a:gd name="T10" fmla="*/ 91 w 433"/>
                                <a:gd name="T11" fmla="*/ 13 h 89"/>
                                <a:gd name="T12" fmla="*/ 101 w 433"/>
                                <a:gd name="T13" fmla="*/ 4 h 89"/>
                                <a:gd name="T14" fmla="*/ 112 w 433"/>
                                <a:gd name="T15" fmla="*/ 0 h 89"/>
                                <a:gd name="T16" fmla="*/ 135 w 433"/>
                                <a:gd name="T17" fmla="*/ 2 h 89"/>
                                <a:gd name="T18" fmla="*/ 148 w 433"/>
                                <a:gd name="T19" fmla="*/ 15 h 89"/>
                                <a:gd name="T20" fmla="*/ 152 w 433"/>
                                <a:gd name="T21" fmla="*/ 4 h 89"/>
                                <a:gd name="T22" fmla="*/ 163 w 433"/>
                                <a:gd name="T23" fmla="*/ 0 h 89"/>
                                <a:gd name="T24" fmla="*/ 192 w 433"/>
                                <a:gd name="T25" fmla="*/ 2 h 89"/>
                                <a:gd name="T26" fmla="*/ 209 w 433"/>
                                <a:gd name="T27" fmla="*/ 10 h 89"/>
                                <a:gd name="T28" fmla="*/ 218 w 433"/>
                                <a:gd name="T29" fmla="*/ 2 h 89"/>
                                <a:gd name="T30" fmla="*/ 237 w 433"/>
                                <a:gd name="T31" fmla="*/ 0 h 89"/>
                                <a:gd name="T32" fmla="*/ 245 w 433"/>
                                <a:gd name="T33" fmla="*/ 2 h 89"/>
                                <a:gd name="T34" fmla="*/ 283 w 433"/>
                                <a:gd name="T35" fmla="*/ 2 h 89"/>
                                <a:gd name="T36" fmla="*/ 296 w 433"/>
                                <a:gd name="T37" fmla="*/ 10 h 89"/>
                                <a:gd name="T38" fmla="*/ 323 w 433"/>
                                <a:gd name="T39" fmla="*/ 0 h 89"/>
                                <a:gd name="T40" fmla="*/ 344 w 433"/>
                                <a:gd name="T41" fmla="*/ 8 h 89"/>
                                <a:gd name="T42" fmla="*/ 357 w 433"/>
                                <a:gd name="T43" fmla="*/ 25 h 89"/>
                                <a:gd name="T44" fmla="*/ 357 w 433"/>
                                <a:gd name="T45" fmla="*/ 63 h 89"/>
                                <a:gd name="T46" fmla="*/ 342 w 433"/>
                                <a:gd name="T47" fmla="*/ 82 h 89"/>
                                <a:gd name="T48" fmla="*/ 323 w 433"/>
                                <a:gd name="T49" fmla="*/ 89 h 89"/>
                                <a:gd name="T50" fmla="*/ 302 w 433"/>
                                <a:gd name="T51" fmla="*/ 84 h 89"/>
                                <a:gd name="T52" fmla="*/ 287 w 433"/>
                                <a:gd name="T53" fmla="*/ 89 h 89"/>
                                <a:gd name="T54" fmla="*/ 249 w 433"/>
                                <a:gd name="T55" fmla="*/ 86 h 89"/>
                                <a:gd name="T56" fmla="*/ 239 w 433"/>
                                <a:gd name="T57" fmla="*/ 89 h 89"/>
                                <a:gd name="T58" fmla="*/ 220 w 433"/>
                                <a:gd name="T59" fmla="*/ 89 h 89"/>
                                <a:gd name="T60" fmla="*/ 211 w 433"/>
                                <a:gd name="T61" fmla="*/ 80 h 89"/>
                                <a:gd name="T62" fmla="*/ 194 w 433"/>
                                <a:gd name="T63" fmla="*/ 84 h 89"/>
                                <a:gd name="T64" fmla="*/ 184 w 433"/>
                                <a:gd name="T65" fmla="*/ 89 h 89"/>
                                <a:gd name="T66" fmla="*/ 154 w 433"/>
                                <a:gd name="T67" fmla="*/ 89 h 89"/>
                                <a:gd name="T68" fmla="*/ 133 w 433"/>
                                <a:gd name="T69" fmla="*/ 89 h 89"/>
                                <a:gd name="T70" fmla="*/ 125 w 433"/>
                                <a:gd name="T71" fmla="*/ 80 h 89"/>
                                <a:gd name="T72" fmla="*/ 114 w 433"/>
                                <a:gd name="T73" fmla="*/ 82 h 89"/>
                                <a:gd name="T74" fmla="*/ 104 w 433"/>
                                <a:gd name="T75" fmla="*/ 89 h 89"/>
                                <a:gd name="T76" fmla="*/ 82 w 433"/>
                                <a:gd name="T77" fmla="*/ 86 h 89"/>
                                <a:gd name="T78" fmla="*/ 63 w 433"/>
                                <a:gd name="T79" fmla="*/ 89 h 89"/>
                                <a:gd name="T80" fmla="*/ 32 w 433"/>
                                <a:gd name="T81" fmla="*/ 89 h 89"/>
                                <a:gd name="T82" fmla="*/ 11 w 433"/>
                                <a:gd name="T83" fmla="*/ 89 h 89"/>
                                <a:gd name="T84" fmla="*/ 2 w 433"/>
                                <a:gd name="T85" fmla="*/ 80 h 89"/>
                                <a:gd name="T86" fmla="*/ 368 w 433"/>
                                <a:gd name="T87" fmla="*/ 15 h 89"/>
                                <a:gd name="T88" fmla="*/ 372 w 433"/>
                                <a:gd name="T89" fmla="*/ 4 h 89"/>
                                <a:gd name="T90" fmla="*/ 382 w 433"/>
                                <a:gd name="T91" fmla="*/ 0 h 89"/>
                                <a:gd name="T92" fmla="*/ 401 w 433"/>
                                <a:gd name="T93" fmla="*/ 0 h 89"/>
                                <a:gd name="T94" fmla="*/ 422 w 433"/>
                                <a:gd name="T95" fmla="*/ 0 h 89"/>
                                <a:gd name="T96" fmla="*/ 431 w 433"/>
                                <a:gd name="T97" fmla="*/ 8 h 89"/>
                                <a:gd name="T98" fmla="*/ 433 w 433"/>
                                <a:gd name="T99" fmla="*/ 76 h 89"/>
                                <a:gd name="T100" fmla="*/ 427 w 433"/>
                                <a:gd name="T101" fmla="*/ 86 h 89"/>
                                <a:gd name="T102" fmla="*/ 406 w 433"/>
                                <a:gd name="T103" fmla="*/ 89 h 89"/>
                                <a:gd name="T104" fmla="*/ 395 w 433"/>
                                <a:gd name="T105" fmla="*/ 89 h 89"/>
                                <a:gd name="T106" fmla="*/ 376 w 433"/>
                                <a:gd name="T107" fmla="*/ 86 h 89"/>
                                <a:gd name="T108" fmla="*/ 368 w 433"/>
                                <a:gd name="T109" fmla="*/ 78 h 89"/>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433" h="89">
                                  <a:moveTo>
                                    <a:pt x="0" y="74"/>
                                  </a:moveTo>
                                  <a:lnTo>
                                    <a:pt x="0" y="15"/>
                                  </a:lnTo>
                                  <a:lnTo>
                                    <a:pt x="0" y="13"/>
                                  </a:lnTo>
                                  <a:lnTo>
                                    <a:pt x="0" y="10"/>
                                  </a:lnTo>
                                  <a:lnTo>
                                    <a:pt x="2" y="8"/>
                                  </a:lnTo>
                                  <a:lnTo>
                                    <a:pt x="2" y="6"/>
                                  </a:lnTo>
                                  <a:lnTo>
                                    <a:pt x="4" y="4"/>
                                  </a:lnTo>
                                  <a:lnTo>
                                    <a:pt x="6" y="2"/>
                                  </a:lnTo>
                                  <a:lnTo>
                                    <a:pt x="8" y="2"/>
                                  </a:lnTo>
                                  <a:lnTo>
                                    <a:pt x="11" y="0"/>
                                  </a:lnTo>
                                  <a:lnTo>
                                    <a:pt x="13" y="0"/>
                                  </a:lnTo>
                                  <a:lnTo>
                                    <a:pt x="15" y="0"/>
                                  </a:lnTo>
                                  <a:lnTo>
                                    <a:pt x="38" y="0"/>
                                  </a:lnTo>
                                  <a:lnTo>
                                    <a:pt x="40" y="0"/>
                                  </a:lnTo>
                                  <a:lnTo>
                                    <a:pt x="42" y="0"/>
                                  </a:lnTo>
                                  <a:lnTo>
                                    <a:pt x="44" y="2"/>
                                  </a:lnTo>
                                  <a:lnTo>
                                    <a:pt x="46" y="2"/>
                                  </a:lnTo>
                                  <a:lnTo>
                                    <a:pt x="49" y="0"/>
                                  </a:lnTo>
                                  <a:lnTo>
                                    <a:pt x="51" y="0"/>
                                  </a:lnTo>
                                  <a:lnTo>
                                    <a:pt x="53" y="0"/>
                                  </a:lnTo>
                                  <a:lnTo>
                                    <a:pt x="76" y="0"/>
                                  </a:lnTo>
                                  <a:lnTo>
                                    <a:pt x="78" y="0"/>
                                  </a:lnTo>
                                  <a:lnTo>
                                    <a:pt x="80" y="0"/>
                                  </a:lnTo>
                                  <a:lnTo>
                                    <a:pt x="82" y="2"/>
                                  </a:lnTo>
                                  <a:lnTo>
                                    <a:pt x="84" y="2"/>
                                  </a:lnTo>
                                  <a:lnTo>
                                    <a:pt x="87" y="4"/>
                                  </a:lnTo>
                                  <a:lnTo>
                                    <a:pt x="89" y="6"/>
                                  </a:lnTo>
                                  <a:lnTo>
                                    <a:pt x="89" y="8"/>
                                  </a:lnTo>
                                  <a:lnTo>
                                    <a:pt x="91" y="10"/>
                                  </a:lnTo>
                                  <a:lnTo>
                                    <a:pt x="91" y="13"/>
                                  </a:lnTo>
                                  <a:lnTo>
                                    <a:pt x="91" y="15"/>
                                  </a:lnTo>
                                  <a:lnTo>
                                    <a:pt x="91" y="29"/>
                                  </a:lnTo>
                                  <a:lnTo>
                                    <a:pt x="99" y="8"/>
                                  </a:lnTo>
                                  <a:lnTo>
                                    <a:pt x="99" y="6"/>
                                  </a:lnTo>
                                  <a:lnTo>
                                    <a:pt x="101" y="4"/>
                                  </a:lnTo>
                                  <a:lnTo>
                                    <a:pt x="104" y="2"/>
                                  </a:lnTo>
                                  <a:lnTo>
                                    <a:pt x="106" y="2"/>
                                  </a:lnTo>
                                  <a:lnTo>
                                    <a:pt x="108" y="0"/>
                                  </a:lnTo>
                                  <a:lnTo>
                                    <a:pt x="110" y="0"/>
                                  </a:lnTo>
                                  <a:lnTo>
                                    <a:pt x="112" y="0"/>
                                  </a:lnTo>
                                  <a:lnTo>
                                    <a:pt x="127" y="0"/>
                                  </a:lnTo>
                                  <a:lnTo>
                                    <a:pt x="129" y="0"/>
                                  </a:lnTo>
                                  <a:lnTo>
                                    <a:pt x="131" y="0"/>
                                  </a:lnTo>
                                  <a:lnTo>
                                    <a:pt x="133" y="2"/>
                                  </a:lnTo>
                                  <a:lnTo>
                                    <a:pt x="135" y="2"/>
                                  </a:lnTo>
                                  <a:lnTo>
                                    <a:pt x="137" y="4"/>
                                  </a:lnTo>
                                  <a:lnTo>
                                    <a:pt x="139" y="6"/>
                                  </a:lnTo>
                                  <a:lnTo>
                                    <a:pt x="139" y="8"/>
                                  </a:lnTo>
                                  <a:lnTo>
                                    <a:pt x="148" y="29"/>
                                  </a:lnTo>
                                  <a:lnTo>
                                    <a:pt x="148" y="15"/>
                                  </a:lnTo>
                                  <a:lnTo>
                                    <a:pt x="148" y="13"/>
                                  </a:lnTo>
                                  <a:lnTo>
                                    <a:pt x="148" y="10"/>
                                  </a:lnTo>
                                  <a:lnTo>
                                    <a:pt x="150" y="8"/>
                                  </a:lnTo>
                                  <a:lnTo>
                                    <a:pt x="150" y="6"/>
                                  </a:lnTo>
                                  <a:lnTo>
                                    <a:pt x="152" y="4"/>
                                  </a:lnTo>
                                  <a:lnTo>
                                    <a:pt x="154" y="2"/>
                                  </a:lnTo>
                                  <a:lnTo>
                                    <a:pt x="156" y="2"/>
                                  </a:lnTo>
                                  <a:lnTo>
                                    <a:pt x="158" y="0"/>
                                  </a:lnTo>
                                  <a:lnTo>
                                    <a:pt x="161" y="0"/>
                                  </a:lnTo>
                                  <a:lnTo>
                                    <a:pt x="163" y="0"/>
                                  </a:lnTo>
                                  <a:lnTo>
                                    <a:pt x="184" y="0"/>
                                  </a:lnTo>
                                  <a:lnTo>
                                    <a:pt x="186" y="0"/>
                                  </a:lnTo>
                                  <a:lnTo>
                                    <a:pt x="188" y="0"/>
                                  </a:lnTo>
                                  <a:lnTo>
                                    <a:pt x="190" y="2"/>
                                  </a:lnTo>
                                  <a:lnTo>
                                    <a:pt x="192" y="2"/>
                                  </a:lnTo>
                                  <a:lnTo>
                                    <a:pt x="194" y="4"/>
                                  </a:lnTo>
                                  <a:lnTo>
                                    <a:pt x="209" y="19"/>
                                  </a:lnTo>
                                  <a:lnTo>
                                    <a:pt x="209" y="15"/>
                                  </a:lnTo>
                                  <a:lnTo>
                                    <a:pt x="209" y="13"/>
                                  </a:lnTo>
                                  <a:lnTo>
                                    <a:pt x="209" y="10"/>
                                  </a:lnTo>
                                  <a:lnTo>
                                    <a:pt x="211" y="8"/>
                                  </a:lnTo>
                                  <a:lnTo>
                                    <a:pt x="211" y="6"/>
                                  </a:lnTo>
                                  <a:lnTo>
                                    <a:pt x="213" y="4"/>
                                  </a:lnTo>
                                  <a:lnTo>
                                    <a:pt x="215" y="2"/>
                                  </a:lnTo>
                                  <a:lnTo>
                                    <a:pt x="218" y="2"/>
                                  </a:lnTo>
                                  <a:lnTo>
                                    <a:pt x="220" y="0"/>
                                  </a:lnTo>
                                  <a:lnTo>
                                    <a:pt x="222" y="0"/>
                                  </a:lnTo>
                                  <a:lnTo>
                                    <a:pt x="224" y="0"/>
                                  </a:lnTo>
                                  <a:lnTo>
                                    <a:pt x="234" y="0"/>
                                  </a:lnTo>
                                  <a:lnTo>
                                    <a:pt x="237" y="0"/>
                                  </a:lnTo>
                                  <a:lnTo>
                                    <a:pt x="239" y="0"/>
                                  </a:lnTo>
                                  <a:lnTo>
                                    <a:pt x="241" y="2"/>
                                  </a:lnTo>
                                  <a:lnTo>
                                    <a:pt x="243" y="2"/>
                                  </a:lnTo>
                                  <a:lnTo>
                                    <a:pt x="243" y="4"/>
                                  </a:lnTo>
                                  <a:lnTo>
                                    <a:pt x="245" y="2"/>
                                  </a:lnTo>
                                  <a:lnTo>
                                    <a:pt x="247" y="2"/>
                                  </a:lnTo>
                                  <a:lnTo>
                                    <a:pt x="262" y="0"/>
                                  </a:lnTo>
                                  <a:lnTo>
                                    <a:pt x="264" y="0"/>
                                  </a:lnTo>
                                  <a:lnTo>
                                    <a:pt x="266" y="0"/>
                                  </a:lnTo>
                                  <a:lnTo>
                                    <a:pt x="283" y="2"/>
                                  </a:lnTo>
                                  <a:lnTo>
                                    <a:pt x="285" y="2"/>
                                  </a:lnTo>
                                  <a:lnTo>
                                    <a:pt x="287" y="4"/>
                                  </a:lnTo>
                                  <a:lnTo>
                                    <a:pt x="289" y="4"/>
                                  </a:lnTo>
                                  <a:lnTo>
                                    <a:pt x="289" y="6"/>
                                  </a:lnTo>
                                  <a:lnTo>
                                    <a:pt x="296" y="10"/>
                                  </a:lnTo>
                                  <a:lnTo>
                                    <a:pt x="315" y="2"/>
                                  </a:lnTo>
                                  <a:lnTo>
                                    <a:pt x="317" y="0"/>
                                  </a:lnTo>
                                  <a:lnTo>
                                    <a:pt x="319" y="0"/>
                                  </a:lnTo>
                                  <a:lnTo>
                                    <a:pt x="321" y="0"/>
                                  </a:lnTo>
                                  <a:lnTo>
                                    <a:pt x="323" y="0"/>
                                  </a:lnTo>
                                  <a:lnTo>
                                    <a:pt x="325" y="0"/>
                                  </a:lnTo>
                                  <a:lnTo>
                                    <a:pt x="338" y="4"/>
                                  </a:lnTo>
                                  <a:lnTo>
                                    <a:pt x="340" y="6"/>
                                  </a:lnTo>
                                  <a:lnTo>
                                    <a:pt x="342" y="6"/>
                                  </a:lnTo>
                                  <a:lnTo>
                                    <a:pt x="344" y="8"/>
                                  </a:lnTo>
                                  <a:lnTo>
                                    <a:pt x="344" y="10"/>
                                  </a:lnTo>
                                  <a:lnTo>
                                    <a:pt x="353" y="21"/>
                                  </a:lnTo>
                                  <a:lnTo>
                                    <a:pt x="355" y="21"/>
                                  </a:lnTo>
                                  <a:lnTo>
                                    <a:pt x="355" y="23"/>
                                  </a:lnTo>
                                  <a:lnTo>
                                    <a:pt x="357" y="25"/>
                                  </a:lnTo>
                                  <a:lnTo>
                                    <a:pt x="357" y="27"/>
                                  </a:lnTo>
                                  <a:lnTo>
                                    <a:pt x="359" y="42"/>
                                  </a:lnTo>
                                  <a:lnTo>
                                    <a:pt x="359" y="44"/>
                                  </a:lnTo>
                                  <a:lnTo>
                                    <a:pt x="359" y="46"/>
                                  </a:lnTo>
                                  <a:lnTo>
                                    <a:pt x="357" y="63"/>
                                  </a:lnTo>
                                  <a:lnTo>
                                    <a:pt x="357" y="65"/>
                                  </a:lnTo>
                                  <a:lnTo>
                                    <a:pt x="355" y="67"/>
                                  </a:lnTo>
                                  <a:lnTo>
                                    <a:pt x="355" y="70"/>
                                  </a:lnTo>
                                  <a:lnTo>
                                    <a:pt x="353" y="72"/>
                                  </a:lnTo>
                                  <a:lnTo>
                                    <a:pt x="342" y="82"/>
                                  </a:lnTo>
                                  <a:lnTo>
                                    <a:pt x="340" y="84"/>
                                  </a:lnTo>
                                  <a:lnTo>
                                    <a:pt x="338" y="84"/>
                                  </a:lnTo>
                                  <a:lnTo>
                                    <a:pt x="336" y="86"/>
                                  </a:lnTo>
                                  <a:lnTo>
                                    <a:pt x="334" y="86"/>
                                  </a:lnTo>
                                  <a:lnTo>
                                    <a:pt x="323" y="89"/>
                                  </a:lnTo>
                                  <a:lnTo>
                                    <a:pt x="321" y="89"/>
                                  </a:lnTo>
                                  <a:lnTo>
                                    <a:pt x="319" y="89"/>
                                  </a:lnTo>
                                  <a:lnTo>
                                    <a:pt x="306" y="86"/>
                                  </a:lnTo>
                                  <a:lnTo>
                                    <a:pt x="304" y="86"/>
                                  </a:lnTo>
                                  <a:lnTo>
                                    <a:pt x="302" y="84"/>
                                  </a:lnTo>
                                  <a:lnTo>
                                    <a:pt x="300" y="84"/>
                                  </a:lnTo>
                                  <a:lnTo>
                                    <a:pt x="298" y="82"/>
                                  </a:lnTo>
                                  <a:lnTo>
                                    <a:pt x="291" y="86"/>
                                  </a:lnTo>
                                  <a:lnTo>
                                    <a:pt x="289" y="86"/>
                                  </a:lnTo>
                                  <a:lnTo>
                                    <a:pt x="287" y="89"/>
                                  </a:lnTo>
                                  <a:lnTo>
                                    <a:pt x="285" y="89"/>
                                  </a:lnTo>
                                  <a:lnTo>
                                    <a:pt x="283" y="89"/>
                                  </a:lnTo>
                                  <a:lnTo>
                                    <a:pt x="266" y="89"/>
                                  </a:lnTo>
                                  <a:lnTo>
                                    <a:pt x="264" y="89"/>
                                  </a:lnTo>
                                  <a:lnTo>
                                    <a:pt x="249" y="86"/>
                                  </a:lnTo>
                                  <a:lnTo>
                                    <a:pt x="247" y="86"/>
                                  </a:lnTo>
                                  <a:lnTo>
                                    <a:pt x="245" y="84"/>
                                  </a:lnTo>
                                  <a:lnTo>
                                    <a:pt x="243" y="86"/>
                                  </a:lnTo>
                                  <a:lnTo>
                                    <a:pt x="241" y="86"/>
                                  </a:lnTo>
                                  <a:lnTo>
                                    <a:pt x="239" y="89"/>
                                  </a:lnTo>
                                  <a:lnTo>
                                    <a:pt x="237" y="89"/>
                                  </a:lnTo>
                                  <a:lnTo>
                                    <a:pt x="234" y="89"/>
                                  </a:lnTo>
                                  <a:lnTo>
                                    <a:pt x="224" y="89"/>
                                  </a:lnTo>
                                  <a:lnTo>
                                    <a:pt x="222" y="89"/>
                                  </a:lnTo>
                                  <a:lnTo>
                                    <a:pt x="220" y="89"/>
                                  </a:lnTo>
                                  <a:lnTo>
                                    <a:pt x="218" y="86"/>
                                  </a:lnTo>
                                  <a:lnTo>
                                    <a:pt x="215" y="86"/>
                                  </a:lnTo>
                                  <a:lnTo>
                                    <a:pt x="213" y="84"/>
                                  </a:lnTo>
                                  <a:lnTo>
                                    <a:pt x="211" y="82"/>
                                  </a:lnTo>
                                  <a:lnTo>
                                    <a:pt x="211" y="80"/>
                                  </a:lnTo>
                                  <a:lnTo>
                                    <a:pt x="209" y="78"/>
                                  </a:lnTo>
                                  <a:lnTo>
                                    <a:pt x="209" y="76"/>
                                  </a:lnTo>
                                  <a:lnTo>
                                    <a:pt x="209" y="74"/>
                                  </a:lnTo>
                                  <a:lnTo>
                                    <a:pt x="209" y="72"/>
                                  </a:lnTo>
                                  <a:lnTo>
                                    <a:pt x="194" y="84"/>
                                  </a:lnTo>
                                  <a:lnTo>
                                    <a:pt x="192" y="86"/>
                                  </a:lnTo>
                                  <a:lnTo>
                                    <a:pt x="190" y="86"/>
                                  </a:lnTo>
                                  <a:lnTo>
                                    <a:pt x="188" y="89"/>
                                  </a:lnTo>
                                  <a:lnTo>
                                    <a:pt x="186" y="89"/>
                                  </a:lnTo>
                                  <a:lnTo>
                                    <a:pt x="184" y="89"/>
                                  </a:lnTo>
                                  <a:lnTo>
                                    <a:pt x="163" y="89"/>
                                  </a:lnTo>
                                  <a:lnTo>
                                    <a:pt x="161" y="89"/>
                                  </a:lnTo>
                                  <a:lnTo>
                                    <a:pt x="158" y="89"/>
                                  </a:lnTo>
                                  <a:lnTo>
                                    <a:pt x="156" y="86"/>
                                  </a:lnTo>
                                  <a:lnTo>
                                    <a:pt x="154" y="89"/>
                                  </a:lnTo>
                                  <a:lnTo>
                                    <a:pt x="152" y="89"/>
                                  </a:lnTo>
                                  <a:lnTo>
                                    <a:pt x="150" y="89"/>
                                  </a:lnTo>
                                  <a:lnTo>
                                    <a:pt x="137" y="89"/>
                                  </a:lnTo>
                                  <a:lnTo>
                                    <a:pt x="135" y="89"/>
                                  </a:lnTo>
                                  <a:lnTo>
                                    <a:pt x="133" y="89"/>
                                  </a:lnTo>
                                  <a:lnTo>
                                    <a:pt x="131" y="86"/>
                                  </a:lnTo>
                                  <a:lnTo>
                                    <a:pt x="129" y="86"/>
                                  </a:lnTo>
                                  <a:lnTo>
                                    <a:pt x="127" y="84"/>
                                  </a:lnTo>
                                  <a:lnTo>
                                    <a:pt x="125" y="82"/>
                                  </a:lnTo>
                                  <a:lnTo>
                                    <a:pt x="125" y="80"/>
                                  </a:lnTo>
                                  <a:lnTo>
                                    <a:pt x="123" y="78"/>
                                  </a:lnTo>
                                  <a:lnTo>
                                    <a:pt x="118" y="67"/>
                                  </a:lnTo>
                                  <a:lnTo>
                                    <a:pt x="116" y="78"/>
                                  </a:lnTo>
                                  <a:lnTo>
                                    <a:pt x="114" y="80"/>
                                  </a:lnTo>
                                  <a:lnTo>
                                    <a:pt x="114" y="82"/>
                                  </a:lnTo>
                                  <a:lnTo>
                                    <a:pt x="112" y="84"/>
                                  </a:lnTo>
                                  <a:lnTo>
                                    <a:pt x="110" y="86"/>
                                  </a:lnTo>
                                  <a:lnTo>
                                    <a:pt x="108" y="86"/>
                                  </a:lnTo>
                                  <a:lnTo>
                                    <a:pt x="106" y="89"/>
                                  </a:lnTo>
                                  <a:lnTo>
                                    <a:pt x="104" y="89"/>
                                  </a:lnTo>
                                  <a:lnTo>
                                    <a:pt x="101" y="89"/>
                                  </a:lnTo>
                                  <a:lnTo>
                                    <a:pt x="89" y="89"/>
                                  </a:lnTo>
                                  <a:lnTo>
                                    <a:pt x="87" y="89"/>
                                  </a:lnTo>
                                  <a:lnTo>
                                    <a:pt x="84" y="89"/>
                                  </a:lnTo>
                                  <a:lnTo>
                                    <a:pt x="82" y="86"/>
                                  </a:lnTo>
                                  <a:lnTo>
                                    <a:pt x="80" y="89"/>
                                  </a:lnTo>
                                  <a:lnTo>
                                    <a:pt x="78" y="89"/>
                                  </a:lnTo>
                                  <a:lnTo>
                                    <a:pt x="76" y="89"/>
                                  </a:lnTo>
                                  <a:lnTo>
                                    <a:pt x="65" y="89"/>
                                  </a:lnTo>
                                  <a:lnTo>
                                    <a:pt x="63" y="89"/>
                                  </a:lnTo>
                                  <a:lnTo>
                                    <a:pt x="61" y="89"/>
                                  </a:lnTo>
                                  <a:lnTo>
                                    <a:pt x="59" y="89"/>
                                  </a:lnTo>
                                  <a:lnTo>
                                    <a:pt x="57" y="89"/>
                                  </a:lnTo>
                                  <a:lnTo>
                                    <a:pt x="34" y="89"/>
                                  </a:lnTo>
                                  <a:lnTo>
                                    <a:pt x="32" y="89"/>
                                  </a:lnTo>
                                  <a:lnTo>
                                    <a:pt x="30" y="89"/>
                                  </a:lnTo>
                                  <a:lnTo>
                                    <a:pt x="27" y="89"/>
                                  </a:lnTo>
                                  <a:lnTo>
                                    <a:pt x="15" y="89"/>
                                  </a:lnTo>
                                  <a:lnTo>
                                    <a:pt x="13" y="89"/>
                                  </a:lnTo>
                                  <a:lnTo>
                                    <a:pt x="11" y="89"/>
                                  </a:lnTo>
                                  <a:lnTo>
                                    <a:pt x="8" y="86"/>
                                  </a:lnTo>
                                  <a:lnTo>
                                    <a:pt x="6" y="86"/>
                                  </a:lnTo>
                                  <a:lnTo>
                                    <a:pt x="4" y="84"/>
                                  </a:lnTo>
                                  <a:lnTo>
                                    <a:pt x="2" y="82"/>
                                  </a:lnTo>
                                  <a:lnTo>
                                    <a:pt x="2" y="80"/>
                                  </a:lnTo>
                                  <a:lnTo>
                                    <a:pt x="0" y="78"/>
                                  </a:lnTo>
                                  <a:lnTo>
                                    <a:pt x="0" y="76"/>
                                  </a:lnTo>
                                  <a:lnTo>
                                    <a:pt x="0" y="74"/>
                                  </a:lnTo>
                                  <a:close/>
                                  <a:moveTo>
                                    <a:pt x="368" y="74"/>
                                  </a:moveTo>
                                  <a:lnTo>
                                    <a:pt x="368" y="15"/>
                                  </a:lnTo>
                                  <a:lnTo>
                                    <a:pt x="368" y="13"/>
                                  </a:lnTo>
                                  <a:lnTo>
                                    <a:pt x="368" y="10"/>
                                  </a:lnTo>
                                  <a:lnTo>
                                    <a:pt x="370" y="8"/>
                                  </a:lnTo>
                                  <a:lnTo>
                                    <a:pt x="370" y="6"/>
                                  </a:lnTo>
                                  <a:lnTo>
                                    <a:pt x="372" y="4"/>
                                  </a:lnTo>
                                  <a:lnTo>
                                    <a:pt x="374" y="2"/>
                                  </a:lnTo>
                                  <a:lnTo>
                                    <a:pt x="376" y="2"/>
                                  </a:lnTo>
                                  <a:lnTo>
                                    <a:pt x="378" y="0"/>
                                  </a:lnTo>
                                  <a:lnTo>
                                    <a:pt x="380" y="0"/>
                                  </a:lnTo>
                                  <a:lnTo>
                                    <a:pt x="382" y="0"/>
                                  </a:lnTo>
                                  <a:lnTo>
                                    <a:pt x="393" y="0"/>
                                  </a:lnTo>
                                  <a:lnTo>
                                    <a:pt x="395" y="0"/>
                                  </a:lnTo>
                                  <a:lnTo>
                                    <a:pt x="397" y="0"/>
                                  </a:lnTo>
                                  <a:lnTo>
                                    <a:pt x="399" y="2"/>
                                  </a:lnTo>
                                  <a:lnTo>
                                    <a:pt x="401" y="0"/>
                                  </a:lnTo>
                                  <a:lnTo>
                                    <a:pt x="403" y="0"/>
                                  </a:lnTo>
                                  <a:lnTo>
                                    <a:pt x="406" y="0"/>
                                  </a:lnTo>
                                  <a:lnTo>
                                    <a:pt x="418" y="0"/>
                                  </a:lnTo>
                                  <a:lnTo>
                                    <a:pt x="420" y="0"/>
                                  </a:lnTo>
                                  <a:lnTo>
                                    <a:pt x="422" y="0"/>
                                  </a:lnTo>
                                  <a:lnTo>
                                    <a:pt x="425" y="2"/>
                                  </a:lnTo>
                                  <a:lnTo>
                                    <a:pt x="427" y="2"/>
                                  </a:lnTo>
                                  <a:lnTo>
                                    <a:pt x="429" y="4"/>
                                  </a:lnTo>
                                  <a:lnTo>
                                    <a:pt x="431" y="6"/>
                                  </a:lnTo>
                                  <a:lnTo>
                                    <a:pt x="431" y="8"/>
                                  </a:lnTo>
                                  <a:lnTo>
                                    <a:pt x="433" y="10"/>
                                  </a:lnTo>
                                  <a:lnTo>
                                    <a:pt x="433" y="13"/>
                                  </a:lnTo>
                                  <a:lnTo>
                                    <a:pt x="433" y="15"/>
                                  </a:lnTo>
                                  <a:lnTo>
                                    <a:pt x="433" y="74"/>
                                  </a:lnTo>
                                  <a:lnTo>
                                    <a:pt x="433" y="76"/>
                                  </a:lnTo>
                                  <a:lnTo>
                                    <a:pt x="433" y="78"/>
                                  </a:lnTo>
                                  <a:lnTo>
                                    <a:pt x="431" y="80"/>
                                  </a:lnTo>
                                  <a:lnTo>
                                    <a:pt x="431" y="82"/>
                                  </a:lnTo>
                                  <a:lnTo>
                                    <a:pt x="429" y="84"/>
                                  </a:lnTo>
                                  <a:lnTo>
                                    <a:pt x="427" y="86"/>
                                  </a:lnTo>
                                  <a:lnTo>
                                    <a:pt x="425" y="86"/>
                                  </a:lnTo>
                                  <a:lnTo>
                                    <a:pt x="422" y="89"/>
                                  </a:lnTo>
                                  <a:lnTo>
                                    <a:pt x="420" y="89"/>
                                  </a:lnTo>
                                  <a:lnTo>
                                    <a:pt x="418" y="89"/>
                                  </a:lnTo>
                                  <a:lnTo>
                                    <a:pt x="406" y="89"/>
                                  </a:lnTo>
                                  <a:lnTo>
                                    <a:pt x="403" y="89"/>
                                  </a:lnTo>
                                  <a:lnTo>
                                    <a:pt x="401" y="89"/>
                                  </a:lnTo>
                                  <a:lnTo>
                                    <a:pt x="399" y="86"/>
                                  </a:lnTo>
                                  <a:lnTo>
                                    <a:pt x="397" y="89"/>
                                  </a:lnTo>
                                  <a:lnTo>
                                    <a:pt x="395" y="89"/>
                                  </a:lnTo>
                                  <a:lnTo>
                                    <a:pt x="393" y="89"/>
                                  </a:lnTo>
                                  <a:lnTo>
                                    <a:pt x="382" y="89"/>
                                  </a:lnTo>
                                  <a:lnTo>
                                    <a:pt x="380" y="89"/>
                                  </a:lnTo>
                                  <a:lnTo>
                                    <a:pt x="378" y="89"/>
                                  </a:lnTo>
                                  <a:lnTo>
                                    <a:pt x="376" y="86"/>
                                  </a:lnTo>
                                  <a:lnTo>
                                    <a:pt x="374" y="86"/>
                                  </a:lnTo>
                                  <a:lnTo>
                                    <a:pt x="372" y="84"/>
                                  </a:lnTo>
                                  <a:lnTo>
                                    <a:pt x="370" y="82"/>
                                  </a:lnTo>
                                  <a:lnTo>
                                    <a:pt x="370" y="80"/>
                                  </a:lnTo>
                                  <a:lnTo>
                                    <a:pt x="368" y="78"/>
                                  </a:lnTo>
                                  <a:lnTo>
                                    <a:pt x="368" y="76"/>
                                  </a:lnTo>
                                  <a:lnTo>
                                    <a:pt x="368" y="7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6" name="Rectangle 677"/>
                          <wps:cNvSpPr>
                            <a:spLocks noChangeArrowheads="1"/>
                          </wps:cNvSpPr>
                          <wps:spPr bwMode="auto">
                            <a:xfrm>
                              <a:off x="3561" y="7331"/>
                              <a:ext cx="374"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MADISON</w:t>
                                </w:r>
                              </w:p>
                            </w:txbxContent>
                          </wps:txbx>
                          <wps:bodyPr rot="0" vert="horz" wrap="none" lIns="0" tIns="0" rIns="0" bIns="0" anchor="t" anchorCtr="0" upright="1">
                            <a:spAutoFit/>
                          </wps:bodyPr>
                        </wps:wsp>
                        <wps:wsp>
                          <wps:cNvPr id="2907" name="Rectangle 678"/>
                          <wps:cNvSpPr>
                            <a:spLocks noChangeArrowheads="1"/>
                          </wps:cNvSpPr>
                          <wps:spPr bwMode="auto">
                            <a:xfrm>
                              <a:off x="4885" y="5436"/>
                              <a:ext cx="298"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MACON</w:t>
                                </w:r>
                              </w:p>
                            </w:txbxContent>
                          </wps:txbx>
                          <wps:bodyPr rot="0" vert="horz" wrap="none" lIns="0" tIns="0" rIns="0" bIns="0" anchor="t" anchorCtr="0" upright="1">
                            <a:spAutoFit/>
                          </wps:bodyPr>
                        </wps:wsp>
                        <wps:wsp>
                          <wps:cNvPr id="2908" name="Freeform 679"/>
                          <wps:cNvSpPr>
                            <a:spLocks noEditPoints="1"/>
                          </wps:cNvSpPr>
                          <wps:spPr bwMode="auto">
                            <a:xfrm>
                              <a:off x="4871" y="5432"/>
                              <a:ext cx="346" cy="90"/>
                            </a:xfrm>
                            <a:custGeom>
                              <a:avLst/>
                              <a:gdLst>
                                <a:gd name="T0" fmla="*/ 0 w 346"/>
                                <a:gd name="T1" fmla="*/ 10 h 90"/>
                                <a:gd name="T2" fmla="*/ 6 w 346"/>
                                <a:gd name="T3" fmla="*/ 2 h 90"/>
                                <a:gd name="T4" fmla="*/ 14 w 346"/>
                                <a:gd name="T5" fmla="*/ 0 h 90"/>
                                <a:gd name="T6" fmla="*/ 44 w 346"/>
                                <a:gd name="T7" fmla="*/ 2 h 90"/>
                                <a:gd name="T8" fmla="*/ 52 w 346"/>
                                <a:gd name="T9" fmla="*/ 0 h 90"/>
                                <a:gd name="T10" fmla="*/ 82 w 346"/>
                                <a:gd name="T11" fmla="*/ 2 h 90"/>
                                <a:gd name="T12" fmla="*/ 88 w 346"/>
                                <a:gd name="T13" fmla="*/ 8 h 90"/>
                                <a:gd name="T14" fmla="*/ 90 w 346"/>
                                <a:gd name="T15" fmla="*/ 29 h 90"/>
                                <a:gd name="T16" fmla="*/ 101 w 346"/>
                                <a:gd name="T17" fmla="*/ 4 h 90"/>
                                <a:gd name="T18" fmla="*/ 109 w 346"/>
                                <a:gd name="T19" fmla="*/ 0 h 90"/>
                                <a:gd name="T20" fmla="*/ 130 w 346"/>
                                <a:gd name="T21" fmla="*/ 0 h 90"/>
                                <a:gd name="T22" fmla="*/ 139 w 346"/>
                                <a:gd name="T23" fmla="*/ 6 h 90"/>
                                <a:gd name="T24" fmla="*/ 152 w 346"/>
                                <a:gd name="T25" fmla="*/ 8 h 90"/>
                                <a:gd name="T26" fmla="*/ 171 w 346"/>
                                <a:gd name="T27" fmla="*/ 0 h 90"/>
                                <a:gd name="T28" fmla="*/ 179 w 346"/>
                                <a:gd name="T29" fmla="*/ 0 h 90"/>
                                <a:gd name="T30" fmla="*/ 200 w 346"/>
                                <a:gd name="T31" fmla="*/ 10 h 90"/>
                                <a:gd name="T32" fmla="*/ 204 w 346"/>
                                <a:gd name="T33" fmla="*/ 14 h 90"/>
                                <a:gd name="T34" fmla="*/ 228 w 346"/>
                                <a:gd name="T35" fmla="*/ 2 h 90"/>
                                <a:gd name="T36" fmla="*/ 236 w 346"/>
                                <a:gd name="T37" fmla="*/ 0 h 90"/>
                                <a:gd name="T38" fmla="*/ 255 w 346"/>
                                <a:gd name="T39" fmla="*/ 6 h 90"/>
                                <a:gd name="T40" fmla="*/ 268 w 346"/>
                                <a:gd name="T41" fmla="*/ 21 h 90"/>
                                <a:gd name="T42" fmla="*/ 274 w 346"/>
                                <a:gd name="T43" fmla="*/ 44 h 90"/>
                                <a:gd name="T44" fmla="*/ 270 w 346"/>
                                <a:gd name="T45" fmla="*/ 65 h 90"/>
                                <a:gd name="T46" fmla="*/ 257 w 346"/>
                                <a:gd name="T47" fmla="*/ 80 h 90"/>
                                <a:gd name="T48" fmla="*/ 251 w 346"/>
                                <a:gd name="T49" fmla="*/ 86 h 90"/>
                                <a:gd name="T50" fmla="*/ 232 w 346"/>
                                <a:gd name="T51" fmla="*/ 90 h 90"/>
                                <a:gd name="T52" fmla="*/ 213 w 346"/>
                                <a:gd name="T53" fmla="*/ 84 h 90"/>
                                <a:gd name="T54" fmla="*/ 202 w 346"/>
                                <a:gd name="T55" fmla="*/ 76 h 90"/>
                                <a:gd name="T56" fmla="*/ 196 w 346"/>
                                <a:gd name="T57" fmla="*/ 82 h 90"/>
                                <a:gd name="T58" fmla="*/ 175 w 346"/>
                                <a:gd name="T59" fmla="*/ 90 h 90"/>
                                <a:gd name="T60" fmla="*/ 156 w 346"/>
                                <a:gd name="T61" fmla="*/ 88 h 90"/>
                                <a:gd name="T62" fmla="*/ 147 w 346"/>
                                <a:gd name="T63" fmla="*/ 90 h 90"/>
                                <a:gd name="T64" fmla="*/ 130 w 346"/>
                                <a:gd name="T65" fmla="*/ 88 h 90"/>
                                <a:gd name="T66" fmla="*/ 124 w 346"/>
                                <a:gd name="T67" fmla="*/ 82 h 90"/>
                                <a:gd name="T68" fmla="*/ 114 w 346"/>
                                <a:gd name="T69" fmla="*/ 82 h 90"/>
                                <a:gd name="T70" fmla="*/ 107 w 346"/>
                                <a:gd name="T71" fmla="*/ 88 h 90"/>
                                <a:gd name="T72" fmla="*/ 88 w 346"/>
                                <a:gd name="T73" fmla="*/ 90 h 90"/>
                                <a:gd name="T74" fmla="*/ 80 w 346"/>
                                <a:gd name="T75" fmla="*/ 90 h 90"/>
                                <a:gd name="T76" fmla="*/ 61 w 346"/>
                                <a:gd name="T77" fmla="*/ 90 h 90"/>
                                <a:gd name="T78" fmla="*/ 31 w 346"/>
                                <a:gd name="T79" fmla="*/ 90 h 90"/>
                                <a:gd name="T80" fmla="*/ 12 w 346"/>
                                <a:gd name="T81" fmla="*/ 90 h 90"/>
                                <a:gd name="T82" fmla="*/ 4 w 346"/>
                                <a:gd name="T83" fmla="*/ 86 h 90"/>
                                <a:gd name="T84" fmla="*/ 0 w 346"/>
                                <a:gd name="T85" fmla="*/ 78 h 90"/>
                                <a:gd name="T86" fmla="*/ 280 w 346"/>
                                <a:gd name="T87" fmla="*/ 12 h 90"/>
                                <a:gd name="T88" fmla="*/ 285 w 346"/>
                                <a:gd name="T89" fmla="*/ 4 h 90"/>
                                <a:gd name="T90" fmla="*/ 293 w 346"/>
                                <a:gd name="T91" fmla="*/ 0 h 90"/>
                                <a:gd name="T92" fmla="*/ 312 w 346"/>
                                <a:gd name="T93" fmla="*/ 0 h 90"/>
                                <a:gd name="T94" fmla="*/ 318 w 346"/>
                                <a:gd name="T95" fmla="*/ 0 h 90"/>
                                <a:gd name="T96" fmla="*/ 337 w 346"/>
                                <a:gd name="T97" fmla="*/ 2 h 90"/>
                                <a:gd name="T98" fmla="*/ 344 w 346"/>
                                <a:gd name="T99" fmla="*/ 8 h 90"/>
                                <a:gd name="T100" fmla="*/ 346 w 346"/>
                                <a:gd name="T101" fmla="*/ 76 h 90"/>
                                <a:gd name="T102" fmla="*/ 344 w 346"/>
                                <a:gd name="T103" fmla="*/ 84 h 90"/>
                                <a:gd name="T104" fmla="*/ 335 w 346"/>
                                <a:gd name="T105" fmla="*/ 90 h 90"/>
                                <a:gd name="T106" fmla="*/ 316 w 346"/>
                                <a:gd name="T107" fmla="*/ 90 h 90"/>
                                <a:gd name="T108" fmla="*/ 310 w 346"/>
                                <a:gd name="T109" fmla="*/ 90 h 90"/>
                                <a:gd name="T110" fmla="*/ 291 w 346"/>
                                <a:gd name="T111" fmla="*/ 90 h 90"/>
                                <a:gd name="T112" fmla="*/ 283 w 346"/>
                                <a:gd name="T113" fmla="*/ 84 h 90"/>
                                <a:gd name="T114" fmla="*/ 280 w 346"/>
                                <a:gd name="T115" fmla="*/ 76 h 90"/>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346" h="90">
                                  <a:moveTo>
                                    <a:pt x="0" y="76"/>
                                  </a:moveTo>
                                  <a:lnTo>
                                    <a:pt x="0" y="14"/>
                                  </a:lnTo>
                                  <a:lnTo>
                                    <a:pt x="0" y="12"/>
                                  </a:lnTo>
                                  <a:lnTo>
                                    <a:pt x="0" y="10"/>
                                  </a:lnTo>
                                  <a:lnTo>
                                    <a:pt x="2" y="8"/>
                                  </a:lnTo>
                                  <a:lnTo>
                                    <a:pt x="2" y="6"/>
                                  </a:lnTo>
                                  <a:lnTo>
                                    <a:pt x="4" y="4"/>
                                  </a:lnTo>
                                  <a:lnTo>
                                    <a:pt x="6" y="2"/>
                                  </a:lnTo>
                                  <a:lnTo>
                                    <a:pt x="8" y="2"/>
                                  </a:lnTo>
                                  <a:lnTo>
                                    <a:pt x="10" y="0"/>
                                  </a:lnTo>
                                  <a:lnTo>
                                    <a:pt x="12" y="0"/>
                                  </a:lnTo>
                                  <a:lnTo>
                                    <a:pt x="14" y="0"/>
                                  </a:lnTo>
                                  <a:lnTo>
                                    <a:pt x="38" y="0"/>
                                  </a:lnTo>
                                  <a:lnTo>
                                    <a:pt x="40" y="0"/>
                                  </a:lnTo>
                                  <a:lnTo>
                                    <a:pt x="42" y="0"/>
                                  </a:lnTo>
                                  <a:lnTo>
                                    <a:pt x="44" y="2"/>
                                  </a:lnTo>
                                  <a:lnTo>
                                    <a:pt x="46" y="2"/>
                                  </a:lnTo>
                                  <a:lnTo>
                                    <a:pt x="48" y="0"/>
                                  </a:lnTo>
                                  <a:lnTo>
                                    <a:pt x="50" y="0"/>
                                  </a:lnTo>
                                  <a:lnTo>
                                    <a:pt x="52" y="0"/>
                                  </a:lnTo>
                                  <a:lnTo>
                                    <a:pt x="76" y="0"/>
                                  </a:lnTo>
                                  <a:lnTo>
                                    <a:pt x="78" y="0"/>
                                  </a:lnTo>
                                  <a:lnTo>
                                    <a:pt x="80" y="0"/>
                                  </a:lnTo>
                                  <a:lnTo>
                                    <a:pt x="82" y="2"/>
                                  </a:lnTo>
                                  <a:lnTo>
                                    <a:pt x="84" y="2"/>
                                  </a:lnTo>
                                  <a:lnTo>
                                    <a:pt x="86" y="4"/>
                                  </a:lnTo>
                                  <a:lnTo>
                                    <a:pt x="88" y="6"/>
                                  </a:lnTo>
                                  <a:lnTo>
                                    <a:pt x="88" y="8"/>
                                  </a:lnTo>
                                  <a:lnTo>
                                    <a:pt x="90" y="10"/>
                                  </a:lnTo>
                                  <a:lnTo>
                                    <a:pt x="90" y="12"/>
                                  </a:lnTo>
                                  <a:lnTo>
                                    <a:pt x="90" y="14"/>
                                  </a:lnTo>
                                  <a:lnTo>
                                    <a:pt x="90" y="29"/>
                                  </a:lnTo>
                                  <a:lnTo>
                                    <a:pt x="99" y="10"/>
                                  </a:lnTo>
                                  <a:lnTo>
                                    <a:pt x="99" y="8"/>
                                  </a:lnTo>
                                  <a:lnTo>
                                    <a:pt x="99" y="6"/>
                                  </a:lnTo>
                                  <a:lnTo>
                                    <a:pt x="101" y="4"/>
                                  </a:lnTo>
                                  <a:lnTo>
                                    <a:pt x="103" y="2"/>
                                  </a:lnTo>
                                  <a:lnTo>
                                    <a:pt x="105" y="2"/>
                                  </a:lnTo>
                                  <a:lnTo>
                                    <a:pt x="107" y="0"/>
                                  </a:lnTo>
                                  <a:lnTo>
                                    <a:pt x="109" y="0"/>
                                  </a:lnTo>
                                  <a:lnTo>
                                    <a:pt x="111" y="0"/>
                                  </a:lnTo>
                                  <a:lnTo>
                                    <a:pt x="126" y="0"/>
                                  </a:lnTo>
                                  <a:lnTo>
                                    <a:pt x="128" y="0"/>
                                  </a:lnTo>
                                  <a:lnTo>
                                    <a:pt x="130" y="0"/>
                                  </a:lnTo>
                                  <a:lnTo>
                                    <a:pt x="133" y="2"/>
                                  </a:lnTo>
                                  <a:lnTo>
                                    <a:pt x="135" y="2"/>
                                  </a:lnTo>
                                  <a:lnTo>
                                    <a:pt x="137" y="4"/>
                                  </a:lnTo>
                                  <a:lnTo>
                                    <a:pt x="139" y="6"/>
                                  </a:lnTo>
                                  <a:lnTo>
                                    <a:pt x="139" y="8"/>
                                  </a:lnTo>
                                  <a:lnTo>
                                    <a:pt x="141" y="10"/>
                                  </a:lnTo>
                                  <a:lnTo>
                                    <a:pt x="143" y="16"/>
                                  </a:lnTo>
                                  <a:lnTo>
                                    <a:pt x="152" y="8"/>
                                  </a:lnTo>
                                  <a:lnTo>
                                    <a:pt x="154" y="6"/>
                                  </a:lnTo>
                                  <a:lnTo>
                                    <a:pt x="156" y="6"/>
                                  </a:lnTo>
                                  <a:lnTo>
                                    <a:pt x="158" y="4"/>
                                  </a:lnTo>
                                  <a:lnTo>
                                    <a:pt x="171" y="0"/>
                                  </a:lnTo>
                                  <a:lnTo>
                                    <a:pt x="173" y="0"/>
                                  </a:lnTo>
                                  <a:lnTo>
                                    <a:pt x="175" y="0"/>
                                  </a:lnTo>
                                  <a:lnTo>
                                    <a:pt x="177" y="0"/>
                                  </a:lnTo>
                                  <a:lnTo>
                                    <a:pt x="179" y="0"/>
                                  </a:lnTo>
                                  <a:lnTo>
                                    <a:pt x="181" y="2"/>
                                  </a:lnTo>
                                  <a:lnTo>
                                    <a:pt x="196" y="8"/>
                                  </a:lnTo>
                                  <a:lnTo>
                                    <a:pt x="198" y="8"/>
                                  </a:lnTo>
                                  <a:lnTo>
                                    <a:pt x="200" y="10"/>
                                  </a:lnTo>
                                  <a:lnTo>
                                    <a:pt x="202" y="12"/>
                                  </a:lnTo>
                                  <a:lnTo>
                                    <a:pt x="202" y="14"/>
                                  </a:lnTo>
                                  <a:lnTo>
                                    <a:pt x="204" y="16"/>
                                  </a:lnTo>
                                  <a:lnTo>
                                    <a:pt x="204" y="14"/>
                                  </a:lnTo>
                                  <a:lnTo>
                                    <a:pt x="207" y="12"/>
                                  </a:lnTo>
                                  <a:lnTo>
                                    <a:pt x="209" y="10"/>
                                  </a:lnTo>
                                  <a:lnTo>
                                    <a:pt x="211" y="10"/>
                                  </a:lnTo>
                                  <a:lnTo>
                                    <a:pt x="228" y="2"/>
                                  </a:lnTo>
                                  <a:lnTo>
                                    <a:pt x="230" y="0"/>
                                  </a:lnTo>
                                  <a:lnTo>
                                    <a:pt x="232" y="0"/>
                                  </a:lnTo>
                                  <a:lnTo>
                                    <a:pt x="234" y="0"/>
                                  </a:lnTo>
                                  <a:lnTo>
                                    <a:pt x="236" y="0"/>
                                  </a:lnTo>
                                  <a:lnTo>
                                    <a:pt x="238" y="0"/>
                                  </a:lnTo>
                                  <a:lnTo>
                                    <a:pt x="251" y="4"/>
                                  </a:lnTo>
                                  <a:lnTo>
                                    <a:pt x="253" y="6"/>
                                  </a:lnTo>
                                  <a:lnTo>
                                    <a:pt x="255" y="6"/>
                                  </a:lnTo>
                                  <a:lnTo>
                                    <a:pt x="257" y="8"/>
                                  </a:lnTo>
                                  <a:lnTo>
                                    <a:pt x="257" y="10"/>
                                  </a:lnTo>
                                  <a:lnTo>
                                    <a:pt x="266" y="21"/>
                                  </a:lnTo>
                                  <a:lnTo>
                                    <a:pt x="268" y="21"/>
                                  </a:lnTo>
                                  <a:lnTo>
                                    <a:pt x="268" y="23"/>
                                  </a:lnTo>
                                  <a:lnTo>
                                    <a:pt x="270" y="25"/>
                                  </a:lnTo>
                                  <a:lnTo>
                                    <a:pt x="274" y="42"/>
                                  </a:lnTo>
                                  <a:lnTo>
                                    <a:pt x="274" y="44"/>
                                  </a:lnTo>
                                  <a:lnTo>
                                    <a:pt x="274" y="46"/>
                                  </a:lnTo>
                                  <a:lnTo>
                                    <a:pt x="274" y="48"/>
                                  </a:lnTo>
                                  <a:lnTo>
                                    <a:pt x="274" y="50"/>
                                  </a:lnTo>
                                  <a:lnTo>
                                    <a:pt x="270" y="65"/>
                                  </a:lnTo>
                                  <a:lnTo>
                                    <a:pt x="268" y="67"/>
                                  </a:lnTo>
                                  <a:lnTo>
                                    <a:pt x="268" y="69"/>
                                  </a:lnTo>
                                  <a:lnTo>
                                    <a:pt x="266" y="69"/>
                                  </a:lnTo>
                                  <a:lnTo>
                                    <a:pt x="257" y="80"/>
                                  </a:lnTo>
                                  <a:lnTo>
                                    <a:pt x="257" y="82"/>
                                  </a:lnTo>
                                  <a:lnTo>
                                    <a:pt x="255" y="84"/>
                                  </a:lnTo>
                                  <a:lnTo>
                                    <a:pt x="253" y="84"/>
                                  </a:lnTo>
                                  <a:lnTo>
                                    <a:pt x="251" y="86"/>
                                  </a:lnTo>
                                  <a:lnTo>
                                    <a:pt x="238" y="90"/>
                                  </a:lnTo>
                                  <a:lnTo>
                                    <a:pt x="236" y="90"/>
                                  </a:lnTo>
                                  <a:lnTo>
                                    <a:pt x="234" y="90"/>
                                  </a:lnTo>
                                  <a:lnTo>
                                    <a:pt x="232" y="90"/>
                                  </a:lnTo>
                                  <a:lnTo>
                                    <a:pt x="230" y="90"/>
                                  </a:lnTo>
                                  <a:lnTo>
                                    <a:pt x="217" y="86"/>
                                  </a:lnTo>
                                  <a:lnTo>
                                    <a:pt x="215" y="84"/>
                                  </a:lnTo>
                                  <a:lnTo>
                                    <a:pt x="213" y="84"/>
                                  </a:lnTo>
                                  <a:lnTo>
                                    <a:pt x="211" y="82"/>
                                  </a:lnTo>
                                  <a:lnTo>
                                    <a:pt x="211" y="80"/>
                                  </a:lnTo>
                                  <a:lnTo>
                                    <a:pt x="204" y="73"/>
                                  </a:lnTo>
                                  <a:lnTo>
                                    <a:pt x="202" y="76"/>
                                  </a:lnTo>
                                  <a:lnTo>
                                    <a:pt x="202" y="78"/>
                                  </a:lnTo>
                                  <a:lnTo>
                                    <a:pt x="200" y="80"/>
                                  </a:lnTo>
                                  <a:lnTo>
                                    <a:pt x="198" y="82"/>
                                  </a:lnTo>
                                  <a:lnTo>
                                    <a:pt x="196" y="82"/>
                                  </a:lnTo>
                                  <a:lnTo>
                                    <a:pt x="181" y="88"/>
                                  </a:lnTo>
                                  <a:lnTo>
                                    <a:pt x="179" y="90"/>
                                  </a:lnTo>
                                  <a:lnTo>
                                    <a:pt x="177" y="90"/>
                                  </a:lnTo>
                                  <a:lnTo>
                                    <a:pt x="175" y="90"/>
                                  </a:lnTo>
                                  <a:lnTo>
                                    <a:pt x="173" y="90"/>
                                  </a:lnTo>
                                  <a:lnTo>
                                    <a:pt x="171" y="90"/>
                                  </a:lnTo>
                                  <a:lnTo>
                                    <a:pt x="158" y="86"/>
                                  </a:lnTo>
                                  <a:lnTo>
                                    <a:pt x="156" y="88"/>
                                  </a:lnTo>
                                  <a:lnTo>
                                    <a:pt x="154" y="88"/>
                                  </a:lnTo>
                                  <a:lnTo>
                                    <a:pt x="152" y="90"/>
                                  </a:lnTo>
                                  <a:lnTo>
                                    <a:pt x="149" y="90"/>
                                  </a:lnTo>
                                  <a:lnTo>
                                    <a:pt x="147" y="90"/>
                                  </a:lnTo>
                                  <a:lnTo>
                                    <a:pt x="137" y="90"/>
                                  </a:lnTo>
                                  <a:lnTo>
                                    <a:pt x="135" y="90"/>
                                  </a:lnTo>
                                  <a:lnTo>
                                    <a:pt x="133" y="90"/>
                                  </a:lnTo>
                                  <a:lnTo>
                                    <a:pt x="130" y="88"/>
                                  </a:lnTo>
                                  <a:lnTo>
                                    <a:pt x="128" y="88"/>
                                  </a:lnTo>
                                  <a:lnTo>
                                    <a:pt x="126" y="86"/>
                                  </a:lnTo>
                                  <a:lnTo>
                                    <a:pt x="124" y="84"/>
                                  </a:lnTo>
                                  <a:lnTo>
                                    <a:pt x="124" y="82"/>
                                  </a:lnTo>
                                  <a:lnTo>
                                    <a:pt x="122" y="80"/>
                                  </a:lnTo>
                                  <a:lnTo>
                                    <a:pt x="118" y="67"/>
                                  </a:lnTo>
                                  <a:lnTo>
                                    <a:pt x="116" y="80"/>
                                  </a:lnTo>
                                  <a:lnTo>
                                    <a:pt x="114" y="82"/>
                                  </a:lnTo>
                                  <a:lnTo>
                                    <a:pt x="114" y="84"/>
                                  </a:lnTo>
                                  <a:lnTo>
                                    <a:pt x="111" y="86"/>
                                  </a:lnTo>
                                  <a:lnTo>
                                    <a:pt x="109" y="88"/>
                                  </a:lnTo>
                                  <a:lnTo>
                                    <a:pt x="107" y="88"/>
                                  </a:lnTo>
                                  <a:lnTo>
                                    <a:pt x="105" y="90"/>
                                  </a:lnTo>
                                  <a:lnTo>
                                    <a:pt x="103" y="90"/>
                                  </a:lnTo>
                                  <a:lnTo>
                                    <a:pt x="101" y="90"/>
                                  </a:lnTo>
                                  <a:lnTo>
                                    <a:pt x="88" y="90"/>
                                  </a:lnTo>
                                  <a:lnTo>
                                    <a:pt x="86" y="90"/>
                                  </a:lnTo>
                                  <a:lnTo>
                                    <a:pt x="84" y="90"/>
                                  </a:lnTo>
                                  <a:lnTo>
                                    <a:pt x="82" y="88"/>
                                  </a:lnTo>
                                  <a:lnTo>
                                    <a:pt x="80" y="90"/>
                                  </a:lnTo>
                                  <a:lnTo>
                                    <a:pt x="78" y="90"/>
                                  </a:lnTo>
                                  <a:lnTo>
                                    <a:pt x="76" y="90"/>
                                  </a:lnTo>
                                  <a:lnTo>
                                    <a:pt x="63" y="90"/>
                                  </a:lnTo>
                                  <a:lnTo>
                                    <a:pt x="61" y="90"/>
                                  </a:lnTo>
                                  <a:lnTo>
                                    <a:pt x="59" y="90"/>
                                  </a:lnTo>
                                  <a:lnTo>
                                    <a:pt x="57" y="90"/>
                                  </a:lnTo>
                                  <a:lnTo>
                                    <a:pt x="33" y="90"/>
                                  </a:lnTo>
                                  <a:lnTo>
                                    <a:pt x="31" y="90"/>
                                  </a:lnTo>
                                  <a:lnTo>
                                    <a:pt x="29" y="90"/>
                                  </a:lnTo>
                                  <a:lnTo>
                                    <a:pt x="27" y="90"/>
                                  </a:lnTo>
                                  <a:lnTo>
                                    <a:pt x="14" y="90"/>
                                  </a:lnTo>
                                  <a:lnTo>
                                    <a:pt x="12" y="90"/>
                                  </a:lnTo>
                                  <a:lnTo>
                                    <a:pt x="10" y="90"/>
                                  </a:lnTo>
                                  <a:lnTo>
                                    <a:pt x="8" y="88"/>
                                  </a:lnTo>
                                  <a:lnTo>
                                    <a:pt x="6" y="88"/>
                                  </a:lnTo>
                                  <a:lnTo>
                                    <a:pt x="4" y="86"/>
                                  </a:lnTo>
                                  <a:lnTo>
                                    <a:pt x="2" y="84"/>
                                  </a:lnTo>
                                  <a:lnTo>
                                    <a:pt x="2" y="82"/>
                                  </a:lnTo>
                                  <a:lnTo>
                                    <a:pt x="0" y="80"/>
                                  </a:lnTo>
                                  <a:lnTo>
                                    <a:pt x="0" y="78"/>
                                  </a:lnTo>
                                  <a:lnTo>
                                    <a:pt x="0" y="76"/>
                                  </a:lnTo>
                                  <a:close/>
                                  <a:moveTo>
                                    <a:pt x="280" y="76"/>
                                  </a:moveTo>
                                  <a:lnTo>
                                    <a:pt x="280" y="14"/>
                                  </a:lnTo>
                                  <a:lnTo>
                                    <a:pt x="280" y="12"/>
                                  </a:lnTo>
                                  <a:lnTo>
                                    <a:pt x="280" y="10"/>
                                  </a:lnTo>
                                  <a:lnTo>
                                    <a:pt x="283" y="8"/>
                                  </a:lnTo>
                                  <a:lnTo>
                                    <a:pt x="283" y="6"/>
                                  </a:lnTo>
                                  <a:lnTo>
                                    <a:pt x="285" y="4"/>
                                  </a:lnTo>
                                  <a:lnTo>
                                    <a:pt x="287" y="2"/>
                                  </a:lnTo>
                                  <a:lnTo>
                                    <a:pt x="289" y="2"/>
                                  </a:lnTo>
                                  <a:lnTo>
                                    <a:pt x="291" y="0"/>
                                  </a:lnTo>
                                  <a:lnTo>
                                    <a:pt x="293" y="0"/>
                                  </a:lnTo>
                                  <a:lnTo>
                                    <a:pt x="295" y="0"/>
                                  </a:lnTo>
                                  <a:lnTo>
                                    <a:pt x="308" y="0"/>
                                  </a:lnTo>
                                  <a:lnTo>
                                    <a:pt x="310" y="0"/>
                                  </a:lnTo>
                                  <a:lnTo>
                                    <a:pt x="312" y="0"/>
                                  </a:lnTo>
                                  <a:lnTo>
                                    <a:pt x="312" y="2"/>
                                  </a:lnTo>
                                  <a:lnTo>
                                    <a:pt x="314" y="0"/>
                                  </a:lnTo>
                                  <a:lnTo>
                                    <a:pt x="316" y="0"/>
                                  </a:lnTo>
                                  <a:lnTo>
                                    <a:pt x="318" y="0"/>
                                  </a:lnTo>
                                  <a:lnTo>
                                    <a:pt x="331" y="0"/>
                                  </a:lnTo>
                                  <a:lnTo>
                                    <a:pt x="333" y="0"/>
                                  </a:lnTo>
                                  <a:lnTo>
                                    <a:pt x="335" y="0"/>
                                  </a:lnTo>
                                  <a:lnTo>
                                    <a:pt x="337" y="2"/>
                                  </a:lnTo>
                                  <a:lnTo>
                                    <a:pt x="340" y="2"/>
                                  </a:lnTo>
                                  <a:lnTo>
                                    <a:pt x="342" y="4"/>
                                  </a:lnTo>
                                  <a:lnTo>
                                    <a:pt x="344" y="6"/>
                                  </a:lnTo>
                                  <a:lnTo>
                                    <a:pt x="344" y="8"/>
                                  </a:lnTo>
                                  <a:lnTo>
                                    <a:pt x="346" y="10"/>
                                  </a:lnTo>
                                  <a:lnTo>
                                    <a:pt x="346" y="12"/>
                                  </a:lnTo>
                                  <a:lnTo>
                                    <a:pt x="346" y="14"/>
                                  </a:lnTo>
                                  <a:lnTo>
                                    <a:pt x="346" y="76"/>
                                  </a:lnTo>
                                  <a:lnTo>
                                    <a:pt x="346" y="78"/>
                                  </a:lnTo>
                                  <a:lnTo>
                                    <a:pt x="346" y="80"/>
                                  </a:lnTo>
                                  <a:lnTo>
                                    <a:pt x="344" y="82"/>
                                  </a:lnTo>
                                  <a:lnTo>
                                    <a:pt x="344" y="84"/>
                                  </a:lnTo>
                                  <a:lnTo>
                                    <a:pt x="342" y="86"/>
                                  </a:lnTo>
                                  <a:lnTo>
                                    <a:pt x="340" y="88"/>
                                  </a:lnTo>
                                  <a:lnTo>
                                    <a:pt x="337" y="88"/>
                                  </a:lnTo>
                                  <a:lnTo>
                                    <a:pt x="335" y="90"/>
                                  </a:lnTo>
                                  <a:lnTo>
                                    <a:pt x="333" y="90"/>
                                  </a:lnTo>
                                  <a:lnTo>
                                    <a:pt x="331" y="90"/>
                                  </a:lnTo>
                                  <a:lnTo>
                                    <a:pt x="318" y="90"/>
                                  </a:lnTo>
                                  <a:lnTo>
                                    <a:pt x="316" y="90"/>
                                  </a:lnTo>
                                  <a:lnTo>
                                    <a:pt x="314" y="90"/>
                                  </a:lnTo>
                                  <a:lnTo>
                                    <a:pt x="312" y="88"/>
                                  </a:lnTo>
                                  <a:lnTo>
                                    <a:pt x="312" y="90"/>
                                  </a:lnTo>
                                  <a:lnTo>
                                    <a:pt x="310" y="90"/>
                                  </a:lnTo>
                                  <a:lnTo>
                                    <a:pt x="308" y="90"/>
                                  </a:lnTo>
                                  <a:lnTo>
                                    <a:pt x="295" y="90"/>
                                  </a:lnTo>
                                  <a:lnTo>
                                    <a:pt x="293" y="90"/>
                                  </a:lnTo>
                                  <a:lnTo>
                                    <a:pt x="291" y="90"/>
                                  </a:lnTo>
                                  <a:lnTo>
                                    <a:pt x="289" y="88"/>
                                  </a:lnTo>
                                  <a:lnTo>
                                    <a:pt x="287" y="88"/>
                                  </a:lnTo>
                                  <a:lnTo>
                                    <a:pt x="285" y="86"/>
                                  </a:lnTo>
                                  <a:lnTo>
                                    <a:pt x="283" y="84"/>
                                  </a:lnTo>
                                  <a:lnTo>
                                    <a:pt x="283" y="82"/>
                                  </a:lnTo>
                                  <a:lnTo>
                                    <a:pt x="280" y="80"/>
                                  </a:lnTo>
                                  <a:lnTo>
                                    <a:pt x="280" y="78"/>
                                  </a:lnTo>
                                  <a:lnTo>
                                    <a:pt x="28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9" name="Rectangle 680"/>
                          <wps:cNvSpPr>
                            <a:spLocks noChangeArrowheads="1"/>
                          </wps:cNvSpPr>
                          <wps:spPr bwMode="auto">
                            <a:xfrm>
                              <a:off x="4885" y="5436"/>
                              <a:ext cx="298"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MACON</w:t>
                                </w:r>
                              </w:p>
                            </w:txbxContent>
                          </wps:txbx>
                          <wps:bodyPr rot="0" vert="horz" wrap="none" lIns="0" tIns="0" rIns="0" bIns="0" anchor="t" anchorCtr="0" upright="1">
                            <a:spAutoFit/>
                          </wps:bodyPr>
                        </wps:wsp>
                        <wps:wsp>
                          <wps:cNvPr id="2910" name="Rectangle 681"/>
                          <wps:cNvSpPr>
                            <a:spLocks noChangeArrowheads="1"/>
                          </wps:cNvSpPr>
                          <wps:spPr bwMode="auto">
                            <a:xfrm>
                              <a:off x="3730" y="5614"/>
                              <a:ext cx="467"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SANGAMON</w:t>
                                </w:r>
                              </w:p>
                            </w:txbxContent>
                          </wps:txbx>
                          <wps:bodyPr rot="0" vert="horz" wrap="none" lIns="0" tIns="0" rIns="0" bIns="0" anchor="t" anchorCtr="0" upright="1">
                            <a:spAutoFit/>
                          </wps:bodyPr>
                        </wps:wsp>
                        <wps:wsp>
                          <wps:cNvPr id="2911" name="Freeform 682"/>
                          <wps:cNvSpPr>
                            <a:spLocks noEditPoints="1"/>
                          </wps:cNvSpPr>
                          <wps:spPr bwMode="auto">
                            <a:xfrm>
                              <a:off x="3713" y="5613"/>
                              <a:ext cx="530" cy="91"/>
                            </a:xfrm>
                            <a:custGeom>
                              <a:avLst/>
                              <a:gdLst>
                                <a:gd name="T0" fmla="*/ 4 w 530"/>
                                <a:gd name="T1" fmla="*/ 42 h 91"/>
                                <a:gd name="T2" fmla="*/ 0 w 530"/>
                                <a:gd name="T3" fmla="*/ 28 h 91"/>
                                <a:gd name="T4" fmla="*/ 21 w 530"/>
                                <a:gd name="T5" fmla="*/ 7 h 91"/>
                                <a:gd name="T6" fmla="*/ 47 w 530"/>
                                <a:gd name="T7" fmla="*/ 0 h 91"/>
                                <a:gd name="T8" fmla="*/ 80 w 530"/>
                                <a:gd name="T9" fmla="*/ 17 h 91"/>
                                <a:gd name="T10" fmla="*/ 91 w 530"/>
                                <a:gd name="T11" fmla="*/ 2 h 91"/>
                                <a:gd name="T12" fmla="*/ 116 w 530"/>
                                <a:gd name="T13" fmla="*/ 0 h 91"/>
                                <a:gd name="T14" fmla="*/ 127 w 530"/>
                                <a:gd name="T15" fmla="*/ 9 h 91"/>
                                <a:gd name="T16" fmla="*/ 137 w 530"/>
                                <a:gd name="T17" fmla="*/ 9 h 91"/>
                                <a:gd name="T18" fmla="*/ 148 w 530"/>
                                <a:gd name="T19" fmla="*/ 0 h 91"/>
                                <a:gd name="T20" fmla="*/ 169 w 530"/>
                                <a:gd name="T21" fmla="*/ 0 h 91"/>
                                <a:gd name="T22" fmla="*/ 192 w 530"/>
                                <a:gd name="T23" fmla="*/ 2 h 91"/>
                                <a:gd name="T24" fmla="*/ 205 w 530"/>
                                <a:gd name="T25" fmla="*/ 2 h 91"/>
                                <a:gd name="T26" fmla="*/ 245 w 530"/>
                                <a:gd name="T27" fmla="*/ 0 h 91"/>
                                <a:gd name="T28" fmla="*/ 270 w 530"/>
                                <a:gd name="T29" fmla="*/ 23 h 91"/>
                                <a:gd name="T30" fmla="*/ 281 w 530"/>
                                <a:gd name="T31" fmla="*/ 7 h 91"/>
                                <a:gd name="T32" fmla="*/ 294 w 530"/>
                                <a:gd name="T33" fmla="*/ 0 h 91"/>
                                <a:gd name="T34" fmla="*/ 317 w 530"/>
                                <a:gd name="T35" fmla="*/ 0 h 91"/>
                                <a:gd name="T36" fmla="*/ 351 w 530"/>
                                <a:gd name="T37" fmla="*/ 2 h 91"/>
                                <a:gd name="T38" fmla="*/ 384 w 530"/>
                                <a:gd name="T39" fmla="*/ 0 h 91"/>
                                <a:gd name="T40" fmla="*/ 395 w 530"/>
                                <a:gd name="T41" fmla="*/ 11 h 91"/>
                                <a:gd name="T42" fmla="*/ 423 w 530"/>
                                <a:gd name="T43" fmla="*/ 0 h 91"/>
                                <a:gd name="T44" fmla="*/ 450 w 530"/>
                                <a:gd name="T45" fmla="*/ 23 h 91"/>
                                <a:gd name="T46" fmla="*/ 456 w 530"/>
                                <a:gd name="T47" fmla="*/ 47 h 91"/>
                                <a:gd name="T48" fmla="*/ 450 w 530"/>
                                <a:gd name="T49" fmla="*/ 74 h 91"/>
                                <a:gd name="T50" fmla="*/ 420 w 530"/>
                                <a:gd name="T51" fmla="*/ 91 h 91"/>
                                <a:gd name="T52" fmla="*/ 395 w 530"/>
                                <a:gd name="T53" fmla="*/ 87 h 91"/>
                                <a:gd name="T54" fmla="*/ 382 w 530"/>
                                <a:gd name="T55" fmla="*/ 91 h 91"/>
                                <a:gd name="T56" fmla="*/ 361 w 530"/>
                                <a:gd name="T57" fmla="*/ 91 h 91"/>
                                <a:gd name="T58" fmla="*/ 317 w 530"/>
                                <a:gd name="T59" fmla="*/ 91 h 91"/>
                                <a:gd name="T60" fmla="*/ 306 w 530"/>
                                <a:gd name="T61" fmla="*/ 83 h 91"/>
                                <a:gd name="T62" fmla="*/ 294 w 530"/>
                                <a:gd name="T63" fmla="*/ 87 h 91"/>
                                <a:gd name="T64" fmla="*/ 270 w 530"/>
                                <a:gd name="T65" fmla="*/ 91 h 91"/>
                                <a:gd name="T66" fmla="*/ 258 w 530"/>
                                <a:gd name="T67" fmla="*/ 85 h 91"/>
                                <a:gd name="T68" fmla="*/ 245 w 530"/>
                                <a:gd name="T69" fmla="*/ 91 h 91"/>
                                <a:gd name="T70" fmla="*/ 205 w 530"/>
                                <a:gd name="T71" fmla="*/ 89 h 91"/>
                                <a:gd name="T72" fmla="*/ 192 w 530"/>
                                <a:gd name="T73" fmla="*/ 89 h 91"/>
                                <a:gd name="T74" fmla="*/ 169 w 530"/>
                                <a:gd name="T75" fmla="*/ 91 h 91"/>
                                <a:gd name="T76" fmla="*/ 148 w 530"/>
                                <a:gd name="T77" fmla="*/ 91 h 91"/>
                                <a:gd name="T78" fmla="*/ 125 w 530"/>
                                <a:gd name="T79" fmla="*/ 91 h 91"/>
                                <a:gd name="T80" fmla="*/ 112 w 530"/>
                                <a:gd name="T81" fmla="*/ 85 h 91"/>
                                <a:gd name="T82" fmla="*/ 101 w 530"/>
                                <a:gd name="T83" fmla="*/ 85 h 91"/>
                                <a:gd name="T84" fmla="*/ 89 w 530"/>
                                <a:gd name="T85" fmla="*/ 91 h 91"/>
                                <a:gd name="T86" fmla="*/ 66 w 530"/>
                                <a:gd name="T87" fmla="*/ 91 h 91"/>
                                <a:gd name="T88" fmla="*/ 23 w 530"/>
                                <a:gd name="T89" fmla="*/ 87 h 91"/>
                                <a:gd name="T90" fmla="*/ 6 w 530"/>
                                <a:gd name="T91" fmla="*/ 72 h 91"/>
                                <a:gd name="T92" fmla="*/ 463 w 530"/>
                                <a:gd name="T93" fmla="*/ 15 h 91"/>
                                <a:gd name="T94" fmla="*/ 469 w 530"/>
                                <a:gd name="T95" fmla="*/ 2 h 91"/>
                                <a:gd name="T96" fmla="*/ 492 w 530"/>
                                <a:gd name="T97" fmla="*/ 0 h 91"/>
                                <a:gd name="T98" fmla="*/ 515 w 530"/>
                                <a:gd name="T99" fmla="*/ 0 h 91"/>
                                <a:gd name="T100" fmla="*/ 528 w 530"/>
                                <a:gd name="T101" fmla="*/ 7 h 91"/>
                                <a:gd name="T102" fmla="*/ 530 w 530"/>
                                <a:gd name="T103" fmla="*/ 78 h 91"/>
                                <a:gd name="T104" fmla="*/ 522 w 530"/>
                                <a:gd name="T105" fmla="*/ 89 h 91"/>
                                <a:gd name="T106" fmla="*/ 499 w 530"/>
                                <a:gd name="T107" fmla="*/ 91 h 91"/>
                                <a:gd name="T108" fmla="*/ 475 w 530"/>
                                <a:gd name="T109" fmla="*/ 91 h 91"/>
                                <a:gd name="T110" fmla="*/ 465 w 530"/>
                                <a:gd name="T111" fmla="*/ 83 h 91"/>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530" h="91">
                                  <a:moveTo>
                                    <a:pt x="0" y="53"/>
                                  </a:moveTo>
                                  <a:lnTo>
                                    <a:pt x="0" y="51"/>
                                  </a:lnTo>
                                  <a:lnTo>
                                    <a:pt x="0" y="49"/>
                                  </a:lnTo>
                                  <a:lnTo>
                                    <a:pt x="2" y="47"/>
                                  </a:lnTo>
                                  <a:lnTo>
                                    <a:pt x="2" y="45"/>
                                  </a:lnTo>
                                  <a:lnTo>
                                    <a:pt x="4" y="42"/>
                                  </a:lnTo>
                                  <a:lnTo>
                                    <a:pt x="2" y="38"/>
                                  </a:lnTo>
                                  <a:lnTo>
                                    <a:pt x="0" y="36"/>
                                  </a:lnTo>
                                  <a:lnTo>
                                    <a:pt x="0" y="34"/>
                                  </a:lnTo>
                                  <a:lnTo>
                                    <a:pt x="0" y="32"/>
                                  </a:lnTo>
                                  <a:lnTo>
                                    <a:pt x="0" y="30"/>
                                  </a:lnTo>
                                  <a:lnTo>
                                    <a:pt x="0" y="28"/>
                                  </a:lnTo>
                                  <a:lnTo>
                                    <a:pt x="2" y="26"/>
                                  </a:lnTo>
                                  <a:lnTo>
                                    <a:pt x="2" y="23"/>
                                  </a:lnTo>
                                  <a:lnTo>
                                    <a:pt x="6" y="17"/>
                                  </a:lnTo>
                                  <a:lnTo>
                                    <a:pt x="9" y="15"/>
                                  </a:lnTo>
                                  <a:lnTo>
                                    <a:pt x="11" y="13"/>
                                  </a:lnTo>
                                  <a:lnTo>
                                    <a:pt x="21" y="7"/>
                                  </a:lnTo>
                                  <a:lnTo>
                                    <a:pt x="23" y="7"/>
                                  </a:lnTo>
                                  <a:lnTo>
                                    <a:pt x="25" y="4"/>
                                  </a:lnTo>
                                  <a:lnTo>
                                    <a:pt x="40" y="0"/>
                                  </a:lnTo>
                                  <a:lnTo>
                                    <a:pt x="42" y="0"/>
                                  </a:lnTo>
                                  <a:lnTo>
                                    <a:pt x="44" y="0"/>
                                  </a:lnTo>
                                  <a:lnTo>
                                    <a:pt x="47" y="0"/>
                                  </a:lnTo>
                                  <a:lnTo>
                                    <a:pt x="49" y="0"/>
                                  </a:lnTo>
                                  <a:lnTo>
                                    <a:pt x="66" y="4"/>
                                  </a:lnTo>
                                  <a:lnTo>
                                    <a:pt x="68" y="7"/>
                                  </a:lnTo>
                                  <a:lnTo>
                                    <a:pt x="70" y="7"/>
                                  </a:lnTo>
                                  <a:lnTo>
                                    <a:pt x="70" y="9"/>
                                  </a:lnTo>
                                  <a:lnTo>
                                    <a:pt x="80" y="17"/>
                                  </a:lnTo>
                                  <a:lnTo>
                                    <a:pt x="82" y="17"/>
                                  </a:lnTo>
                                  <a:lnTo>
                                    <a:pt x="87" y="11"/>
                                  </a:lnTo>
                                  <a:lnTo>
                                    <a:pt x="87" y="9"/>
                                  </a:lnTo>
                                  <a:lnTo>
                                    <a:pt x="87" y="7"/>
                                  </a:lnTo>
                                  <a:lnTo>
                                    <a:pt x="89" y="4"/>
                                  </a:lnTo>
                                  <a:lnTo>
                                    <a:pt x="91" y="2"/>
                                  </a:lnTo>
                                  <a:lnTo>
                                    <a:pt x="93" y="2"/>
                                  </a:lnTo>
                                  <a:lnTo>
                                    <a:pt x="95" y="0"/>
                                  </a:lnTo>
                                  <a:lnTo>
                                    <a:pt x="97" y="0"/>
                                  </a:lnTo>
                                  <a:lnTo>
                                    <a:pt x="99" y="0"/>
                                  </a:lnTo>
                                  <a:lnTo>
                                    <a:pt x="114" y="0"/>
                                  </a:lnTo>
                                  <a:lnTo>
                                    <a:pt x="116" y="0"/>
                                  </a:lnTo>
                                  <a:lnTo>
                                    <a:pt x="118" y="0"/>
                                  </a:lnTo>
                                  <a:lnTo>
                                    <a:pt x="120" y="2"/>
                                  </a:lnTo>
                                  <a:lnTo>
                                    <a:pt x="123" y="2"/>
                                  </a:lnTo>
                                  <a:lnTo>
                                    <a:pt x="125" y="4"/>
                                  </a:lnTo>
                                  <a:lnTo>
                                    <a:pt x="127" y="7"/>
                                  </a:lnTo>
                                  <a:lnTo>
                                    <a:pt x="127" y="9"/>
                                  </a:lnTo>
                                  <a:lnTo>
                                    <a:pt x="127" y="11"/>
                                  </a:lnTo>
                                  <a:lnTo>
                                    <a:pt x="135" y="30"/>
                                  </a:lnTo>
                                  <a:lnTo>
                                    <a:pt x="135" y="15"/>
                                  </a:lnTo>
                                  <a:lnTo>
                                    <a:pt x="135" y="13"/>
                                  </a:lnTo>
                                  <a:lnTo>
                                    <a:pt x="135" y="11"/>
                                  </a:lnTo>
                                  <a:lnTo>
                                    <a:pt x="137" y="9"/>
                                  </a:lnTo>
                                  <a:lnTo>
                                    <a:pt x="137" y="7"/>
                                  </a:lnTo>
                                  <a:lnTo>
                                    <a:pt x="139" y="4"/>
                                  </a:lnTo>
                                  <a:lnTo>
                                    <a:pt x="142" y="2"/>
                                  </a:lnTo>
                                  <a:lnTo>
                                    <a:pt x="144" y="2"/>
                                  </a:lnTo>
                                  <a:lnTo>
                                    <a:pt x="146" y="0"/>
                                  </a:lnTo>
                                  <a:lnTo>
                                    <a:pt x="148" y="0"/>
                                  </a:lnTo>
                                  <a:lnTo>
                                    <a:pt x="150" y="0"/>
                                  </a:lnTo>
                                  <a:lnTo>
                                    <a:pt x="161" y="0"/>
                                  </a:lnTo>
                                  <a:lnTo>
                                    <a:pt x="163" y="0"/>
                                  </a:lnTo>
                                  <a:lnTo>
                                    <a:pt x="165" y="0"/>
                                  </a:lnTo>
                                  <a:lnTo>
                                    <a:pt x="167" y="2"/>
                                  </a:lnTo>
                                  <a:lnTo>
                                    <a:pt x="169" y="0"/>
                                  </a:lnTo>
                                  <a:lnTo>
                                    <a:pt x="171" y="0"/>
                                  </a:lnTo>
                                  <a:lnTo>
                                    <a:pt x="173" y="0"/>
                                  </a:lnTo>
                                  <a:lnTo>
                                    <a:pt x="186" y="0"/>
                                  </a:lnTo>
                                  <a:lnTo>
                                    <a:pt x="188" y="0"/>
                                  </a:lnTo>
                                  <a:lnTo>
                                    <a:pt x="190" y="0"/>
                                  </a:lnTo>
                                  <a:lnTo>
                                    <a:pt x="192" y="2"/>
                                  </a:lnTo>
                                  <a:lnTo>
                                    <a:pt x="194" y="2"/>
                                  </a:lnTo>
                                  <a:lnTo>
                                    <a:pt x="197" y="4"/>
                                  </a:lnTo>
                                  <a:lnTo>
                                    <a:pt x="199" y="7"/>
                                  </a:lnTo>
                                  <a:lnTo>
                                    <a:pt x="199" y="9"/>
                                  </a:lnTo>
                                  <a:lnTo>
                                    <a:pt x="203" y="4"/>
                                  </a:lnTo>
                                  <a:lnTo>
                                    <a:pt x="205" y="2"/>
                                  </a:lnTo>
                                  <a:lnTo>
                                    <a:pt x="207" y="2"/>
                                  </a:lnTo>
                                  <a:lnTo>
                                    <a:pt x="209" y="0"/>
                                  </a:lnTo>
                                  <a:lnTo>
                                    <a:pt x="211" y="0"/>
                                  </a:lnTo>
                                  <a:lnTo>
                                    <a:pt x="213" y="0"/>
                                  </a:lnTo>
                                  <a:lnTo>
                                    <a:pt x="243" y="0"/>
                                  </a:lnTo>
                                  <a:lnTo>
                                    <a:pt x="245" y="0"/>
                                  </a:lnTo>
                                  <a:lnTo>
                                    <a:pt x="247" y="0"/>
                                  </a:lnTo>
                                  <a:lnTo>
                                    <a:pt x="249" y="2"/>
                                  </a:lnTo>
                                  <a:lnTo>
                                    <a:pt x="251" y="2"/>
                                  </a:lnTo>
                                  <a:lnTo>
                                    <a:pt x="254" y="4"/>
                                  </a:lnTo>
                                  <a:lnTo>
                                    <a:pt x="268" y="21"/>
                                  </a:lnTo>
                                  <a:lnTo>
                                    <a:pt x="270" y="23"/>
                                  </a:lnTo>
                                  <a:lnTo>
                                    <a:pt x="270" y="26"/>
                                  </a:lnTo>
                                  <a:lnTo>
                                    <a:pt x="273" y="28"/>
                                  </a:lnTo>
                                  <a:lnTo>
                                    <a:pt x="273" y="30"/>
                                  </a:lnTo>
                                  <a:lnTo>
                                    <a:pt x="281" y="11"/>
                                  </a:lnTo>
                                  <a:lnTo>
                                    <a:pt x="281" y="9"/>
                                  </a:lnTo>
                                  <a:lnTo>
                                    <a:pt x="281" y="7"/>
                                  </a:lnTo>
                                  <a:lnTo>
                                    <a:pt x="283" y="4"/>
                                  </a:lnTo>
                                  <a:lnTo>
                                    <a:pt x="285" y="2"/>
                                  </a:lnTo>
                                  <a:lnTo>
                                    <a:pt x="287" y="2"/>
                                  </a:lnTo>
                                  <a:lnTo>
                                    <a:pt x="289" y="0"/>
                                  </a:lnTo>
                                  <a:lnTo>
                                    <a:pt x="292" y="0"/>
                                  </a:lnTo>
                                  <a:lnTo>
                                    <a:pt x="294" y="0"/>
                                  </a:lnTo>
                                  <a:lnTo>
                                    <a:pt x="308" y="0"/>
                                  </a:lnTo>
                                  <a:lnTo>
                                    <a:pt x="311" y="0"/>
                                  </a:lnTo>
                                  <a:lnTo>
                                    <a:pt x="313" y="0"/>
                                  </a:lnTo>
                                  <a:lnTo>
                                    <a:pt x="315" y="2"/>
                                  </a:lnTo>
                                  <a:lnTo>
                                    <a:pt x="315" y="0"/>
                                  </a:lnTo>
                                  <a:lnTo>
                                    <a:pt x="317" y="0"/>
                                  </a:lnTo>
                                  <a:lnTo>
                                    <a:pt x="319" y="0"/>
                                  </a:lnTo>
                                  <a:lnTo>
                                    <a:pt x="342" y="0"/>
                                  </a:lnTo>
                                  <a:lnTo>
                                    <a:pt x="344" y="0"/>
                                  </a:lnTo>
                                  <a:lnTo>
                                    <a:pt x="346" y="0"/>
                                  </a:lnTo>
                                  <a:lnTo>
                                    <a:pt x="349" y="2"/>
                                  </a:lnTo>
                                  <a:lnTo>
                                    <a:pt x="351" y="2"/>
                                  </a:lnTo>
                                  <a:lnTo>
                                    <a:pt x="353" y="0"/>
                                  </a:lnTo>
                                  <a:lnTo>
                                    <a:pt x="355" y="0"/>
                                  </a:lnTo>
                                  <a:lnTo>
                                    <a:pt x="357" y="0"/>
                                  </a:lnTo>
                                  <a:lnTo>
                                    <a:pt x="380" y="0"/>
                                  </a:lnTo>
                                  <a:lnTo>
                                    <a:pt x="382" y="0"/>
                                  </a:lnTo>
                                  <a:lnTo>
                                    <a:pt x="384" y="0"/>
                                  </a:lnTo>
                                  <a:lnTo>
                                    <a:pt x="387" y="2"/>
                                  </a:lnTo>
                                  <a:lnTo>
                                    <a:pt x="389" y="2"/>
                                  </a:lnTo>
                                  <a:lnTo>
                                    <a:pt x="391" y="4"/>
                                  </a:lnTo>
                                  <a:lnTo>
                                    <a:pt x="393" y="7"/>
                                  </a:lnTo>
                                  <a:lnTo>
                                    <a:pt x="393" y="9"/>
                                  </a:lnTo>
                                  <a:lnTo>
                                    <a:pt x="395" y="11"/>
                                  </a:lnTo>
                                  <a:lnTo>
                                    <a:pt x="412" y="2"/>
                                  </a:lnTo>
                                  <a:lnTo>
                                    <a:pt x="414" y="0"/>
                                  </a:lnTo>
                                  <a:lnTo>
                                    <a:pt x="416" y="0"/>
                                  </a:lnTo>
                                  <a:lnTo>
                                    <a:pt x="418" y="0"/>
                                  </a:lnTo>
                                  <a:lnTo>
                                    <a:pt x="420" y="0"/>
                                  </a:lnTo>
                                  <a:lnTo>
                                    <a:pt x="423" y="0"/>
                                  </a:lnTo>
                                  <a:lnTo>
                                    <a:pt x="425" y="2"/>
                                  </a:lnTo>
                                  <a:lnTo>
                                    <a:pt x="437" y="9"/>
                                  </a:lnTo>
                                  <a:lnTo>
                                    <a:pt x="439" y="9"/>
                                  </a:lnTo>
                                  <a:lnTo>
                                    <a:pt x="442" y="11"/>
                                  </a:lnTo>
                                  <a:lnTo>
                                    <a:pt x="442" y="13"/>
                                  </a:lnTo>
                                  <a:lnTo>
                                    <a:pt x="450" y="23"/>
                                  </a:lnTo>
                                  <a:lnTo>
                                    <a:pt x="452" y="23"/>
                                  </a:lnTo>
                                  <a:lnTo>
                                    <a:pt x="452" y="26"/>
                                  </a:lnTo>
                                  <a:lnTo>
                                    <a:pt x="454" y="28"/>
                                  </a:lnTo>
                                  <a:lnTo>
                                    <a:pt x="454" y="30"/>
                                  </a:lnTo>
                                  <a:lnTo>
                                    <a:pt x="456" y="45"/>
                                  </a:lnTo>
                                  <a:lnTo>
                                    <a:pt x="456" y="47"/>
                                  </a:lnTo>
                                  <a:lnTo>
                                    <a:pt x="456" y="49"/>
                                  </a:lnTo>
                                  <a:lnTo>
                                    <a:pt x="454" y="66"/>
                                  </a:lnTo>
                                  <a:lnTo>
                                    <a:pt x="454" y="68"/>
                                  </a:lnTo>
                                  <a:lnTo>
                                    <a:pt x="452" y="70"/>
                                  </a:lnTo>
                                  <a:lnTo>
                                    <a:pt x="452" y="72"/>
                                  </a:lnTo>
                                  <a:lnTo>
                                    <a:pt x="450" y="74"/>
                                  </a:lnTo>
                                  <a:lnTo>
                                    <a:pt x="439" y="85"/>
                                  </a:lnTo>
                                  <a:lnTo>
                                    <a:pt x="437" y="87"/>
                                  </a:lnTo>
                                  <a:lnTo>
                                    <a:pt x="435" y="87"/>
                                  </a:lnTo>
                                  <a:lnTo>
                                    <a:pt x="433" y="89"/>
                                  </a:lnTo>
                                  <a:lnTo>
                                    <a:pt x="431" y="89"/>
                                  </a:lnTo>
                                  <a:lnTo>
                                    <a:pt x="420" y="91"/>
                                  </a:lnTo>
                                  <a:lnTo>
                                    <a:pt x="418" y="91"/>
                                  </a:lnTo>
                                  <a:lnTo>
                                    <a:pt x="416" y="91"/>
                                  </a:lnTo>
                                  <a:lnTo>
                                    <a:pt x="401" y="89"/>
                                  </a:lnTo>
                                  <a:lnTo>
                                    <a:pt x="399" y="89"/>
                                  </a:lnTo>
                                  <a:lnTo>
                                    <a:pt x="397" y="87"/>
                                  </a:lnTo>
                                  <a:lnTo>
                                    <a:pt x="395" y="87"/>
                                  </a:lnTo>
                                  <a:lnTo>
                                    <a:pt x="393" y="85"/>
                                  </a:lnTo>
                                  <a:lnTo>
                                    <a:pt x="391" y="87"/>
                                  </a:lnTo>
                                  <a:lnTo>
                                    <a:pt x="389" y="89"/>
                                  </a:lnTo>
                                  <a:lnTo>
                                    <a:pt x="387" y="89"/>
                                  </a:lnTo>
                                  <a:lnTo>
                                    <a:pt x="384" y="91"/>
                                  </a:lnTo>
                                  <a:lnTo>
                                    <a:pt x="382" y="91"/>
                                  </a:lnTo>
                                  <a:lnTo>
                                    <a:pt x="380" y="91"/>
                                  </a:lnTo>
                                  <a:lnTo>
                                    <a:pt x="370" y="91"/>
                                  </a:lnTo>
                                  <a:lnTo>
                                    <a:pt x="368" y="91"/>
                                  </a:lnTo>
                                  <a:lnTo>
                                    <a:pt x="365" y="91"/>
                                  </a:lnTo>
                                  <a:lnTo>
                                    <a:pt x="363" y="91"/>
                                  </a:lnTo>
                                  <a:lnTo>
                                    <a:pt x="361" y="91"/>
                                  </a:lnTo>
                                  <a:lnTo>
                                    <a:pt x="338" y="91"/>
                                  </a:lnTo>
                                  <a:lnTo>
                                    <a:pt x="336" y="91"/>
                                  </a:lnTo>
                                  <a:lnTo>
                                    <a:pt x="334" y="91"/>
                                  </a:lnTo>
                                  <a:lnTo>
                                    <a:pt x="332" y="91"/>
                                  </a:lnTo>
                                  <a:lnTo>
                                    <a:pt x="319" y="91"/>
                                  </a:lnTo>
                                  <a:lnTo>
                                    <a:pt x="317" y="91"/>
                                  </a:lnTo>
                                  <a:lnTo>
                                    <a:pt x="315" y="91"/>
                                  </a:lnTo>
                                  <a:lnTo>
                                    <a:pt x="313" y="89"/>
                                  </a:lnTo>
                                  <a:lnTo>
                                    <a:pt x="311" y="89"/>
                                  </a:lnTo>
                                  <a:lnTo>
                                    <a:pt x="308" y="87"/>
                                  </a:lnTo>
                                  <a:lnTo>
                                    <a:pt x="306" y="85"/>
                                  </a:lnTo>
                                  <a:lnTo>
                                    <a:pt x="306" y="83"/>
                                  </a:lnTo>
                                  <a:lnTo>
                                    <a:pt x="304" y="80"/>
                                  </a:lnTo>
                                  <a:lnTo>
                                    <a:pt x="300" y="70"/>
                                  </a:lnTo>
                                  <a:lnTo>
                                    <a:pt x="298" y="80"/>
                                  </a:lnTo>
                                  <a:lnTo>
                                    <a:pt x="296" y="83"/>
                                  </a:lnTo>
                                  <a:lnTo>
                                    <a:pt x="296" y="85"/>
                                  </a:lnTo>
                                  <a:lnTo>
                                    <a:pt x="294" y="87"/>
                                  </a:lnTo>
                                  <a:lnTo>
                                    <a:pt x="292" y="89"/>
                                  </a:lnTo>
                                  <a:lnTo>
                                    <a:pt x="289" y="89"/>
                                  </a:lnTo>
                                  <a:lnTo>
                                    <a:pt x="287" y="91"/>
                                  </a:lnTo>
                                  <a:lnTo>
                                    <a:pt x="285" y="91"/>
                                  </a:lnTo>
                                  <a:lnTo>
                                    <a:pt x="283" y="91"/>
                                  </a:lnTo>
                                  <a:lnTo>
                                    <a:pt x="270" y="91"/>
                                  </a:lnTo>
                                  <a:lnTo>
                                    <a:pt x="268" y="91"/>
                                  </a:lnTo>
                                  <a:lnTo>
                                    <a:pt x="266" y="91"/>
                                  </a:lnTo>
                                  <a:lnTo>
                                    <a:pt x="264" y="89"/>
                                  </a:lnTo>
                                  <a:lnTo>
                                    <a:pt x="262" y="89"/>
                                  </a:lnTo>
                                  <a:lnTo>
                                    <a:pt x="260" y="87"/>
                                  </a:lnTo>
                                  <a:lnTo>
                                    <a:pt x="258" y="85"/>
                                  </a:lnTo>
                                  <a:lnTo>
                                    <a:pt x="258" y="83"/>
                                  </a:lnTo>
                                  <a:lnTo>
                                    <a:pt x="254" y="87"/>
                                  </a:lnTo>
                                  <a:lnTo>
                                    <a:pt x="251" y="89"/>
                                  </a:lnTo>
                                  <a:lnTo>
                                    <a:pt x="249" y="89"/>
                                  </a:lnTo>
                                  <a:lnTo>
                                    <a:pt x="247" y="91"/>
                                  </a:lnTo>
                                  <a:lnTo>
                                    <a:pt x="245" y="91"/>
                                  </a:lnTo>
                                  <a:lnTo>
                                    <a:pt x="243" y="91"/>
                                  </a:lnTo>
                                  <a:lnTo>
                                    <a:pt x="213" y="91"/>
                                  </a:lnTo>
                                  <a:lnTo>
                                    <a:pt x="211" y="91"/>
                                  </a:lnTo>
                                  <a:lnTo>
                                    <a:pt x="209" y="91"/>
                                  </a:lnTo>
                                  <a:lnTo>
                                    <a:pt x="207" y="89"/>
                                  </a:lnTo>
                                  <a:lnTo>
                                    <a:pt x="205" y="89"/>
                                  </a:lnTo>
                                  <a:lnTo>
                                    <a:pt x="203" y="87"/>
                                  </a:lnTo>
                                  <a:lnTo>
                                    <a:pt x="199" y="83"/>
                                  </a:lnTo>
                                  <a:lnTo>
                                    <a:pt x="199" y="85"/>
                                  </a:lnTo>
                                  <a:lnTo>
                                    <a:pt x="197" y="87"/>
                                  </a:lnTo>
                                  <a:lnTo>
                                    <a:pt x="194" y="89"/>
                                  </a:lnTo>
                                  <a:lnTo>
                                    <a:pt x="192" y="89"/>
                                  </a:lnTo>
                                  <a:lnTo>
                                    <a:pt x="190" y="91"/>
                                  </a:lnTo>
                                  <a:lnTo>
                                    <a:pt x="188" y="91"/>
                                  </a:lnTo>
                                  <a:lnTo>
                                    <a:pt x="186" y="91"/>
                                  </a:lnTo>
                                  <a:lnTo>
                                    <a:pt x="173" y="91"/>
                                  </a:lnTo>
                                  <a:lnTo>
                                    <a:pt x="171" y="91"/>
                                  </a:lnTo>
                                  <a:lnTo>
                                    <a:pt x="169" y="91"/>
                                  </a:lnTo>
                                  <a:lnTo>
                                    <a:pt x="167" y="89"/>
                                  </a:lnTo>
                                  <a:lnTo>
                                    <a:pt x="165" y="91"/>
                                  </a:lnTo>
                                  <a:lnTo>
                                    <a:pt x="163" y="91"/>
                                  </a:lnTo>
                                  <a:lnTo>
                                    <a:pt x="161" y="91"/>
                                  </a:lnTo>
                                  <a:lnTo>
                                    <a:pt x="150" y="91"/>
                                  </a:lnTo>
                                  <a:lnTo>
                                    <a:pt x="148" y="91"/>
                                  </a:lnTo>
                                  <a:lnTo>
                                    <a:pt x="146" y="91"/>
                                  </a:lnTo>
                                  <a:lnTo>
                                    <a:pt x="144" y="89"/>
                                  </a:lnTo>
                                  <a:lnTo>
                                    <a:pt x="142" y="91"/>
                                  </a:lnTo>
                                  <a:lnTo>
                                    <a:pt x="139" y="91"/>
                                  </a:lnTo>
                                  <a:lnTo>
                                    <a:pt x="137" y="91"/>
                                  </a:lnTo>
                                  <a:lnTo>
                                    <a:pt x="125" y="91"/>
                                  </a:lnTo>
                                  <a:lnTo>
                                    <a:pt x="123" y="91"/>
                                  </a:lnTo>
                                  <a:lnTo>
                                    <a:pt x="120" y="91"/>
                                  </a:lnTo>
                                  <a:lnTo>
                                    <a:pt x="118" y="89"/>
                                  </a:lnTo>
                                  <a:lnTo>
                                    <a:pt x="116" y="89"/>
                                  </a:lnTo>
                                  <a:lnTo>
                                    <a:pt x="114" y="87"/>
                                  </a:lnTo>
                                  <a:lnTo>
                                    <a:pt x="112" y="85"/>
                                  </a:lnTo>
                                  <a:lnTo>
                                    <a:pt x="112" y="83"/>
                                  </a:lnTo>
                                  <a:lnTo>
                                    <a:pt x="110" y="80"/>
                                  </a:lnTo>
                                  <a:lnTo>
                                    <a:pt x="108" y="70"/>
                                  </a:lnTo>
                                  <a:lnTo>
                                    <a:pt x="104" y="80"/>
                                  </a:lnTo>
                                  <a:lnTo>
                                    <a:pt x="101" y="83"/>
                                  </a:lnTo>
                                  <a:lnTo>
                                    <a:pt x="101" y="85"/>
                                  </a:lnTo>
                                  <a:lnTo>
                                    <a:pt x="99" y="87"/>
                                  </a:lnTo>
                                  <a:lnTo>
                                    <a:pt x="97" y="89"/>
                                  </a:lnTo>
                                  <a:lnTo>
                                    <a:pt x="95" y="89"/>
                                  </a:lnTo>
                                  <a:lnTo>
                                    <a:pt x="93" y="91"/>
                                  </a:lnTo>
                                  <a:lnTo>
                                    <a:pt x="91" y="91"/>
                                  </a:lnTo>
                                  <a:lnTo>
                                    <a:pt x="89" y="91"/>
                                  </a:lnTo>
                                  <a:lnTo>
                                    <a:pt x="76" y="91"/>
                                  </a:lnTo>
                                  <a:lnTo>
                                    <a:pt x="74" y="91"/>
                                  </a:lnTo>
                                  <a:lnTo>
                                    <a:pt x="72" y="91"/>
                                  </a:lnTo>
                                  <a:lnTo>
                                    <a:pt x="70" y="89"/>
                                  </a:lnTo>
                                  <a:lnTo>
                                    <a:pt x="68" y="91"/>
                                  </a:lnTo>
                                  <a:lnTo>
                                    <a:pt x="66" y="91"/>
                                  </a:lnTo>
                                  <a:lnTo>
                                    <a:pt x="63" y="91"/>
                                  </a:lnTo>
                                  <a:lnTo>
                                    <a:pt x="47" y="91"/>
                                  </a:lnTo>
                                  <a:lnTo>
                                    <a:pt x="44" y="91"/>
                                  </a:lnTo>
                                  <a:lnTo>
                                    <a:pt x="28" y="89"/>
                                  </a:lnTo>
                                  <a:lnTo>
                                    <a:pt x="25" y="89"/>
                                  </a:lnTo>
                                  <a:lnTo>
                                    <a:pt x="23" y="87"/>
                                  </a:lnTo>
                                  <a:lnTo>
                                    <a:pt x="21" y="87"/>
                                  </a:lnTo>
                                  <a:lnTo>
                                    <a:pt x="21" y="85"/>
                                  </a:lnTo>
                                  <a:lnTo>
                                    <a:pt x="11" y="76"/>
                                  </a:lnTo>
                                  <a:lnTo>
                                    <a:pt x="9" y="76"/>
                                  </a:lnTo>
                                  <a:lnTo>
                                    <a:pt x="6" y="74"/>
                                  </a:lnTo>
                                  <a:lnTo>
                                    <a:pt x="6" y="72"/>
                                  </a:lnTo>
                                  <a:lnTo>
                                    <a:pt x="4" y="70"/>
                                  </a:lnTo>
                                  <a:lnTo>
                                    <a:pt x="0" y="57"/>
                                  </a:lnTo>
                                  <a:lnTo>
                                    <a:pt x="0" y="55"/>
                                  </a:lnTo>
                                  <a:lnTo>
                                    <a:pt x="0" y="53"/>
                                  </a:lnTo>
                                  <a:close/>
                                  <a:moveTo>
                                    <a:pt x="463" y="76"/>
                                  </a:moveTo>
                                  <a:lnTo>
                                    <a:pt x="463" y="15"/>
                                  </a:lnTo>
                                  <a:lnTo>
                                    <a:pt x="463" y="13"/>
                                  </a:lnTo>
                                  <a:lnTo>
                                    <a:pt x="463" y="11"/>
                                  </a:lnTo>
                                  <a:lnTo>
                                    <a:pt x="465" y="9"/>
                                  </a:lnTo>
                                  <a:lnTo>
                                    <a:pt x="465" y="7"/>
                                  </a:lnTo>
                                  <a:lnTo>
                                    <a:pt x="467" y="4"/>
                                  </a:lnTo>
                                  <a:lnTo>
                                    <a:pt x="469" y="2"/>
                                  </a:lnTo>
                                  <a:lnTo>
                                    <a:pt x="471" y="2"/>
                                  </a:lnTo>
                                  <a:lnTo>
                                    <a:pt x="473" y="0"/>
                                  </a:lnTo>
                                  <a:lnTo>
                                    <a:pt x="475" y="0"/>
                                  </a:lnTo>
                                  <a:lnTo>
                                    <a:pt x="477" y="0"/>
                                  </a:lnTo>
                                  <a:lnTo>
                                    <a:pt x="490" y="0"/>
                                  </a:lnTo>
                                  <a:lnTo>
                                    <a:pt x="492" y="0"/>
                                  </a:lnTo>
                                  <a:lnTo>
                                    <a:pt x="494" y="0"/>
                                  </a:lnTo>
                                  <a:lnTo>
                                    <a:pt x="496" y="2"/>
                                  </a:lnTo>
                                  <a:lnTo>
                                    <a:pt x="499" y="0"/>
                                  </a:lnTo>
                                  <a:lnTo>
                                    <a:pt x="501" y="0"/>
                                  </a:lnTo>
                                  <a:lnTo>
                                    <a:pt x="503" y="0"/>
                                  </a:lnTo>
                                  <a:lnTo>
                                    <a:pt x="515" y="0"/>
                                  </a:lnTo>
                                  <a:lnTo>
                                    <a:pt x="518" y="0"/>
                                  </a:lnTo>
                                  <a:lnTo>
                                    <a:pt x="520" y="0"/>
                                  </a:lnTo>
                                  <a:lnTo>
                                    <a:pt x="522" y="2"/>
                                  </a:lnTo>
                                  <a:lnTo>
                                    <a:pt x="524" y="2"/>
                                  </a:lnTo>
                                  <a:lnTo>
                                    <a:pt x="526" y="4"/>
                                  </a:lnTo>
                                  <a:lnTo>
                                    <a:pt x="528" y="7"/>
                                  </a:lnTo>
                                  <a:lnTo>
                                    <a:pt x="528" y="9"/>
                                  </a:lnTo>
                                  <a:lnTo>
                                    <a:pt x="530" y="11"/>
                                  </a:lnTo>
                                  <a:lnTo>
                                    <a:pt x="530" y="13"/>
                                  </a:lnTo>
                                  <a:lnTo>
                                    <a:pt x="530" y="15"/>
                                  </a:lnTo>
                                  <a:lnTo>
                                    <a:pt x="530" y="76"/>
                                  </a:lnTo>
                                  <a:lnTo>
                                    <a:pt x="530" y="78"/>
                                  </a:lnTo>
                                  <a:lnTo>
                                    <a:pt x="530" y="80"/>
                                  </a:lnTo>
                                  <a:lnTo>
                                    <a:pt x="528" y="83"/>
                                  </a:lnTo>
                                  <a:lnTo>
                                    <a:pt x="528" y="85"/>
                                  </a:lnTo>
                                  <a:lnTo>
                                    <a:pt x="526" y="87"/>
                                  </a:lnTo>
                                  <a:lnTo>
                                    <a:pt x="524" y="89"/>
                                  </a:lnTo>
                                  <a:lnTo>
                                    <a:pt x="522" y="89"/>
                                  </a:lnTo>
                                  <a:lnTo>
                                    <a:pt x="520" y="91"/>
                                  </a:lnTo>
                                  <a:lnTo>
                                    <a:pt x="518" y="91"/>
                                  </a:lnTo>
                                  <a:lnTo>
                                    <a:pt x="515" y="91"/>
                                  </a:lnTo>
                                  <a:lnTo>
                                    <a:pt x="503" y="91"/>
                                  </a:lnTo>
                                  <a:lnTo>
                                    <a:pt x="501" y="91"/>
                                  </a:lnTo>
                                  <a:lnTo>
                                    <a:pt x="499" y="91"/>
                                  </a:lnTo>
                                  <a:lnTo>
                                    <a:pt x="496" y="89"/>
                                  </a:lnTo>
                                  <a:lnTo>
                                    <a:pt x="494" y="91"/>
                                  </a:lnTo>
                                  <a:lnTo>
                                    <a:pt x="492" y="91"/>
                                  </a:lnTo>
                                  <a:lnTo>
                                    <a:pt x="490" y="91"/>
                                  </a:lnTo>
                                  <a:lnTo>
                                    <a:pt x="477" y="91"/>
                                  </a:lnTo>
                                  <a:lnTo>
                                    <a:pt x="475" y="91"/>
                                  </a:lnTo>
                                  <a:lnTo>
                                    <a:pt x="473" y="91"/>
                                  </a:lnTo>
                                  <a:lnTo>
                                    <a:pt x="471" y="89"/>
                                  </a:lnTo>
                                  <a:lnTo>
                                    <a:pt x="469" y="89"/>
                                  </a:lnTo>
                                  <a:lnTo>
                                    <a:pt x="467" y="87"/>
                                  </a:lnTo>
                                  <a:lnTo>
                                    <a:pt x="465" y="85"/>
                                  </a:lnTo>
                                  <a:lnTo>
                                    <a:pt x="465" y="83"/>
                                  </a:lnTo>
                                  <a:lnTo>
                                    <a:pt x="463" y="80"/>
                                  </a:lnTo>
                                  <a:lnTo>
                                    <a:pt x="463" y="78"/>
                                  </a:lnTo>
                                  <a:lnTo>
                                    <a:pt x="463"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2" name="Rectangle 683"/>
                          <wps:cNvSpPr>
                            <a:spLocks noChangeArrowheads="1"/>
                          </wps:cNvSpPr>
                          <wps:spPr bwMode="auto">
                            <a:xfrm>
                              <a:off x="3730" y="5614"/>
                              <a:ext cx="467"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SANGAMON</w:t>
                                </w:r>
                              </w:p>
                            </w:txbxContent>
                          </wps:txbx>
                          <wps:bodyPr rot="0" vert="horz" wrap="none" lIns="0" tIns="0" rIns="0" bIns="0" anchor="t" anchorCtr="0" upright="1">
                            <a:spAutoFit/>
                          </wps:bodyPr>
                        </wps:wsp>
                        <wps:wsp>
                          <wps:cNvPr id="2913" name="Rectangle 684"/>
                          <wps:cNvSpPr>
                            <a:spLocks noChangeArrowheads="1"/>
                          </wps:cNvSpPr>
                          <wps:spPr bwMode="auto">
                            <a:xfrm>
                              <a:off x="6051" y="8694"/>
                              <a:ext cx="258"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WHITE</w:t>
                                </w:r>
                              </w:p>
                            </w:txbxContent>
                          </wps:txbx>
                          <wps:bodyPr rot="0" vert="horz" wrap="none" lIns="0" tIns="0" rIns="0" bIns="0" anchor="t" anchorCtr="0" upright="1">
                            <a:spAutoFit/>
                          </wps:bodyPr>
                        </wps:wsp>
                        <wps:wsp>
                          <wps:cNvPr id="2914" name="Freeform 685"/>
                          <wps:cNvSpPr>
                            <a:spLocks noEditPoints="1"/>
                          </wps:cNvSpPr>
                          <wps:spPr bwMode="auto">
                            <a:xfrm>
                              <a:off x="6041" y="8698"/>
                              <a:ext cx="310" cy="88"/>
                            </a:xfrm>
                            <a:custGeom>
                              <a:avLst/>
                              <a:gdLst>
                                <a:gd name="T0" fmla="*/ 158 w 310"/>
                                <a:gd name="T1" fmla="*/ 10 h 88"/>
                                <a:gd name="T2" fmla="*/ 162 w 310"/>
                                <a:gd name="T3" fmla="*/ 4 h 88"/>
                                <a:gd name="T4" fmla="*/ 169 w 310"/>
                                <a:gd name="T5" fmla="*/ 0 h 88"/>
                                <a:gd name="T6" fmla="*/ 295 w 310"/>
                                <a:gd name="T7" fmla="*/ 0 h 88"/>
                                <a:gd name="T8" fmla="*/ 302 w 310"/>
                                <a:gd name="T9" fmla="*/ 2 h 88"/>
                                <a:gd name="T10" fmla="*/ 308 w 310"/>
                                <a:gd name="T11" fmla="*/ 6 h 88"/>
                                <a:gd name="T12" fmla="*/ 310 w 310"/>
                                <a:gd name="T13" fmla="*/ 12 h 88"/>
                                <a:gd name="T14" fmla="*/ 310 w 310"/>
                                <a:gd name="T15" fmla="*/ 29 h 88"/>
                                <a:gd name="T16" fmla="*/ 310 w 310"/>
                                <a:gd name="T17" fmla="*/ 36 h 88"/>
                                <a:gd name="T18" fmla="*/ 310 w 310"/>
                                <a:gd name="T19" fmla="*/ 52 h 88"/>
                                <a:gd name="T20" fmla="*/ 310 w 310"/>
                                <a:gd name="T21" fmla="*/ 59 h 88"/>
                                <a:gd name="T22" fmla="*/ 310 w 310"/>
                                <a:gd name="T23" fmla="*/ 76 h 88"/>
                                <a:gd name="T24" fmla="*/ 308 w 310"/>
                                <a:gd name="T25" fmla="*/ 82 h 88"/>
                                <a:gd name="T26" fmla="*/ 302 w 310"/>
                                <a:gd name="T27" fmla="*/ 86 h 88"/>
                                <a:gd name="T28" fmla="*/ 295 w 310"/>
                                <a:gd name="T29" fmla="*/ 88 h 88"/>
                                <a:gd name="T30" fmla="*/ 243 w 310"/>
                                <a:gd name="T31" fmla="*/ 88 h 88"/>
                                <a:gd name="T32" fmla="*/ 236 w 310"/>
                                <a:gd name="T33" fmla="*/ 84 h 88"/>
                                <a:gd name="T34" fmla="*/ 232 w 310"/>
                                <a:gd name="T35" fmla="*/ 84 h 88"/>
                                <a:gd name="T36" fmla="*/ 228 w 310"/>
                                <a:gd name="T37" fmla="*/ 86 h 88"/>
                                <a:gd name="T38" fmla="*/ 209 w 310"/>
                                <a:gd name="T39" fmla="*/ 88 h 88"/>
                                <a:gd name="T40" fmla="*/ 202 w 310"/>
                                <a:gd name="T41" fmla="*/ 86 h 88"/>
                                <a:gd name="T42" fmla="*/ 198 w 310"/>
                                <a:gd name="T43" fmla="*/ 82 h 88"/>
                                <a:gd name="T44" fmla="*/ 192 w 310"/>
                                <a:gd name="T45" fmla="*/ 86 h 88"/>
                                <a:gd name="T46" fmla="*/ 186 w 310"/>
                                <a:gd name="T47" fmla="*/ 88 h 88"/>
                                <a:gd name="T48" fmla="*/ 166 w 310"/>
                                <a:gd name="T49" fmla="*/ 86 h 88"/>
                                <a:gd name="T50" fmla="*/ 162 w 310"/>
                                <a:gd name="T51" fmla="*/ 84 h 88"/>
                                <a:gd name="T52" fmla="*/ 158 w 310"/>
                                <a:gd name="T53" fmla="*/ 78 h 88"/>
                                <a:gd name="T54" fmla="*/ 0 w 310"/>
                                <a:gd name="T55" fmla="*/ 14 h 88"/>
                                <a:gd name="T56" fmla="*/ 2 w 310"/>
                                <a:gd name="T57" fmla="*/ 8 h 88"/>
                                <a:gd name="T58" fmla="*/ 4 w 310"/>
                                <a:gd name="T59" fmla="*/ 4 h 88"/>
                                <a:gd name="T60" fmla="*/ 8 w 310"/>
                                <a:gd name="T61" fmla="*/ 2 h 88"/>
                                <a:gd name="T62" fmla="*/ 14 w 310"/>
                                <a:gd name="T63" fmla="*/ 0 h 88"/>
                                <a:gd name="T64" fmla="*/ 33 w 310"/>
                                <a:gd name="T65" fmla="*/ 2 h 88"/>
                                <a:gd name="T66" fmla="*/ 38 w 310"/>
                                <a:gd name="T67" fmla="*/ 4 h 88"/>
                                <a:gd name="T68" fmla="*/ 42 w 310"/>
                                <a:gd name="T69" fmla="*/ 2 h 88"/>
                                <a:gd name="T70" fmla="*/ 67 w 310"/>
                                <a:gd name="T71" fmla="*/ 0 h 88"/>
                                <a:gd name="T72" fmla="*/ 74 w 310"/>
                                <a:gd name="T73" fmla="*/ 2 h 88"/>
                                <a:gd name="T74" fmla="*/ 78 w 310"/>
                                <a:gd name="T75" fmla="*/ 4 h 88"/>
                                <a:gd name="T76" fmla="*/ 84 w 310"/>
                                <a:gd name="T77" fmla="*/ 0 h 88"/>
                                <a:gd name="T78" fmla="*/ 99 w 310"/>
                                <a:gd name="T79" fmla="*/ 0 h 88"/>
                                <a:gd name="T80" fmla="*/ 116 w 310"/>
                                <a:gd name="T81" fmla="*/ 0 h 88"/>
                                <a:gd name="T82" fmla="*/ 122 w 310"/>
                                <a:gd name="T83" fmla="*/ 0 h 88"/>
                                <a:gd name="T84" fmla="*/ 141 w 310"/>
                                <a:gd name="T85" fmla="*/ 0 h 88"/>
                                <a:gd name="T86" fmla="*/ 147 w 310"/>
                                <a:gd name="T87" fmla="*/ 4 h 88"/>
                                <a:gd name="T88" fmla="*/ 150 w 310"/>
                                <a:gd name="T89" fmla="*/ 8 h 88"/>
                                <a:gd name="T90" fmla="*/ 152 w 310"/>
                                <a:gd name="T91" fmla="*/ 74 h 88"/>
                                <a:gd name="T92" fmla="*/ 150 w 310"/>
                                <a:gd name="T93" fmla="*/ 80 h 88"/>
                                <a:gd name="T94" fmla="*/ 145 w 310"/>
                                <a:gd name="T95" fmla="*/ 86 h 88"/>
                                <a:gd name="T96" fmla="*/ 139 w 310"/>
                                <a:gd name="T97" fmla="*/ 88 h 88"/>
                                <a:gd name="T98" fmla="*/ 122 w 310"/>
                                <a:gd name="T99" fmla="*/ 88 h 88"/>
                                <a:gd name="T100" fmla="*/ 116 w 310"/>
                                <a:gd name="T101" fmla="*/ 88 h 88"/>
                                <a:gd name="T102" fmla="*/ 97 w 310"/>
                                <a:gd name="T103" fmla="*/ 88 h 88"/>
                                <a:gd name="T104" fmla="*/ 71 w 310"/>
                                <a:gd name="T105" fmla="*/ 88 h 88"/>
                                <a:gd name="T106" fmla="*/ 65 w 310"/>
                                <a:gd name="T107" fmla="*/ 86 h 88"/>
                                <a:gd name="T108" fmla="*/ 59 w 310"/>
                                <a:gd name="T109" fmla="*/ 82 h 88"/>
                                <a:gd name="T110" fmla="*/ 57 w 310"/>
                                <a:gd name="T111" fmla="*/ 76 h 88"/>
                                <a:gd name="T112" fmla="*/ 55 w 310"/>
                                <a:gd name="T113" fmla="*/ 82 h 88"/>
                                <a:gd name="T114" fmla="*/ 48 w 310"/>
                                <a:gd name="T115" fmla="*/ 86 h 88"/>
                                <a:gd name="T116" fmla="*/ 42 w 310"/>
                                <a:gd name="T117" fmla="*/ 88 h 88"/>
                                <a:gd name="T118" fmla="*/ 14 w 310"/>
                                <a:gd name="T119" fmla="*/ 86 h 88"/>
                                <a:gd name="T120" fmla="*/ 10 w 310"/>
                                <a:gd name="T121" fmla="*/ 84 h 88"/>
                                <a:gd name="T122" fmla="*/ 6 w 310"/>
                                <a:gd name="T123" fmla="*/ 78 h 88"/>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310" h="88">
                                  <a:moveTo>
                                    <a:pt x="158" y="74"/>
                                  </a:moveTo>
                                  <a:lnTo>
                                    <a:pt x="158" y="14"/>
                                  </a:lnTo>
                                  <a:lnTo>
                                    <a:pt x="158" y="12"/>
                                  </a:lnTo>
                                  <a:lnTo>
                                    <a:pt x="158" y="10"/>
                                  </a:lnTo>
                                  <a:lnTo>
                                    <a:pt x="160" y="8"/>
                                  </a:lnTo>
                                  <a:lnTo>
                                    <a:pt x="160" y="6"/>
                                  </a:lnTo>
                                  <a:lnTo>
                                    <a:pt x="162" y="4"/>
                                  </a:lnTo>
                                  <a:lnTo>
                                    <a:pt x="164" y="2"/>
                                  </a:lnTo>
                                  <a:lnTo>
                                    <a:pt x="166" y="2"/>
                                  </a:lnTo>
                                  <a:lnTo>
                                    <a:pt x="169" y="0"/>
                                  </a:lnTo>
                                  <a:lnTo>
                                    <a:pt x="171" y="0"/>
                                  </a:lnTo>
                                  <a:lnTo>
                                    <a:pt x="173" y="0"/>
                                  </a:lnTo>
                                  <a:lnTo>
                                    <a:pt x="295" y="0"/>
                                  </a:lnTo>
                                  <a:lnTo>
                                    <a:pt x="297" y="0"/>
                                  </a:lnTo>
                                  <a:lnTo>
                                    <a:pt x="300" y="0"/>
                                  </a:lnTo>
                                  <a:lnTo>
                                    <a:pt x="302" y="2"/>
                                  </a:lnTo>
                                  <a:lnTo>
                                    <a:pt x="304" y="2"/>
                                  </a:lnTo>
                                  <a:lnTo>
                                    <a:pt x="306" y="4"/>
                                  </a:lnTo>
                                  <a:lnTo>
                                    <a:pt x="308" y="6"/>
                                  </a:lnTo>
                                  <a:lnTo>
                                    <a:pt x="308" y="8"/>
                                  </a:lnTo>
                                  <a:lnTo>
                                    <a:pt x="310" y="10"/>
                                  </a:lnTo>
                                  <a:lnTo>
                                    <a:pt x="310" y="12"/>
                                  </a:lnTo>
                                  <a:lnTo>
                                    <a:pt x="310" y="14"/>
                                  </a:lnTo>
                                  <a:lnTo>
                                    <a:pt x="310" y="25"/>
                                  </a:lnTo>
                                  <a:lnTo>
                                    <a:pt x="310" y="27"/>
                                  </a:lnTo>
                                  <a:lnTo>
                                    <a:pt x="310" y="29"/>
                                  </a:lnTo>
                                  <a:lnTo>
                                    <a:pt x="308" y="31"/>
                                  </a:lnTo>
                                  <a:lnTo>
                                    <a:pt x="310" y="33"/>
                                  </a:lnTo>
                                  <a:lnTo>
                                    <a:pt x="310" y="36"/>
                                  </a:lnTo>
                                  <a:lnTo>
                                    <a:pt x="310" y="38"/>
                                  </a:lnTo>
                                  <a:lnTo>
                                    <a:pt x="310" y="50"/>
                                  </a:lnTo>
                                  <a:lnTo>
                                    <a:pt x="310" y="52"/>
                                  </a:lnTo>
                                  <a:lnTo>
                                    <a:pt x="310" y="55"/>
                                  </a:lnTo>
                                  <a:lnTo>
                                    <a:pt x="308" y="57"/>
                                  </a:lnTo>
                                  <a:lnTo>
                                    <a:pt x="310" y="59"/>
                                  </a:lnTo>
                                  <a:lnTo>
                                    <a:pt x="310" y="61"/>
                                  </a:lnTo>
                                  <a:lnTo>
                                    <a:pt x="310" y="63"/>
                                  </a:lnTo>
                                  <a:lnTo>
                                    <a:pt x="310" y="74"/>
                                  </a:lnTo>
                                  <a:lnTo>
                                    <a:pt x="310" y="76"/>
                                  </a:lnTo>
                                  <a:lnTo>
                                    <a:pt x="310" y="78"/>
                                  </a:lnTo>
                                  <a:lnTo>
                                    <a:pt x="308" y="80"/>
                                  </a:lnTo>
                                  <a:lnTo>
                                    <a:pt x="308" y="82"/>
                                  </a:lnTo>
                                  <a:lnTo>
                                    <a:pt x="306" y="84"/>
                                  </a:lnTo>
                                  <a:lnTo>
                                    <a:pt x="304" y="86"/>
                                  </a:lnTo>
                                  <a:lnTo>
                                    <a:pt x="302" y="86"/>
                                  </a:lnTo>
                                  <a:lnTo>
                                    <a:pt x="300" y="88"/>
                                  </a:lnTo>
                                  <a:lnTo>
                                    <a:pt x="297" y="88"/>
                                  </a:lnTo>
                                  <a:lnTo>
                                    <a:pt x="295" y="88"/>
                                  </a:lnTo>
                                  <a:lnTo>
                                    <a:pt x="247" y="88"/>
                                  </a:lnTo>
                                  <a:lnTo>
                                    <a:pt x="245" y="88"/>
                                  </a:lnTo>
                                  <a:lnTo>
                                    <a:pt x="243" y="88"/>
                                  </a:lnTo>
                                  <a:lnTo>
                                    <a:pt x="240" y="86"/>
                                  </a:lnTo>
                                  <a:lnTo>
                                    <a:pt x="238" y="86"/>
                                  </a:lnTo>
                                  <a:lnTo>
                                    <a:pt x="236" y="84"/>
                                  </a:lnTo>
                                  <a:lnTo>
                                    <a:pt x="234" y="82"/>
                                  </a:lnTo>
                                  <a:lnTo>
                                    <a:pt x="234" y="80"/>
                                  </a:lnTo>
                                  <a:lnTo>
                                    <a:pt x="234" y="82"/>
                                  </a:lnTo>
                                  <a:lnTo>
                                    <a:pt x="232" y="84"/>
                                  </a:lnTo>
                                  <a:lnTo>
                                    <a:pt x="230" y="86"/>
                                  </a:lnTo>
                                  <a:lnTo>
                                    <a:pt x="228" y="86"/>
                                  </a:lnTo>
                                  <a:lnTo>
                                    <a:pt x="226" y="88"/>
                                  </a:lnTo>
                                  <a:lnTo>
                                    <a:pt x="224" y="88"/>
                                  </a:lnTo>
                                  <a:lnTo>
                                    <a:pt x="221" y="88"/>
                                  </a:lnTo>
                                  <a:lnTo>
                                    <a:pt x="209" y="88"/>
                                  </a:lnTo>
                                  <a:lnTo>
                                    <a:pt x="207" y="88"/>
                                  </a:lnTo>
                                  <a:lnTo>
                                    <a:pt x="205" y="88"/>
                                  </a:lnTo>
                                  <a:lnTo>
                                    <a:pt x="202" y="86"/>
                                  </a:lnTo>
                                  <a:lnTo>
                                    <a:pt x="200" y="86"/>
                                  </a:lnTo>
                                  <a:lnTo>
                                    <a:pt x="198" y="84"/>
                                  </a:lnTo>
                                  <a:lnTo>
                                    <a:pt x="198" y="82"/>
                                  </a:lnTo>
                                  <a:lnTo>
                                    <a:pt x="196" y="84"/>
                                  </a:lnTo>
                                  <a:lnTo>
                                    <a:pt x="194" y="86"/>
                                  </a:lnTo>
                                  <a:lnTo>
                                    <a:pt x="192" y="86"/>
                                  </a:lnTo>
                                  <a:lnTo>
                                    <a:pt x="190" y="88"/>
                                  </a:lnTo>
                                  <a:lnTo>
                                    <a:pt x="188" y="88"/>
                                  </a:lnTo>
                                  <a:lnTo>
                                    <a:pt x="186" y="88"/>
                                  </a:lnTo>
                                  <a:lnTo>
                                    <a:pt x="173" y="88"/>
                                  </a:lnTo>
                                  <a:lnTo>
                                    <a:pt x="171" y="88"/>
                                  </a:lnTo>
                                  <a:lnTo>
                                    <a:pt x="169" y="88"/>
                                  </a:lnTo>
                                  <a:lnTo>
                                    <a:pt x="166" y="86"/>
                                  </a:lnTo>
                                  <a:lnTo>
                                    <a:pt x="164" y="86"/>
                                  </a:lnTo>
                                  <a:lnTo>
                                    <a:pt x="162" y="84"/>
                                  </a:lnTo>
                                  <a:lnTo>
                                    <a:pt x="160" y="82"/>
                                  </a:lnTo>
                                  <a:lnTo>
                                    <a:pt x="160" y="80"/>
                                  </a:lnTo>
                                  <a:lnTo>
                                    <a:pt x="158" y="78"/>
                                  </a:lnTo>
                                  <a:lnTo>
                                    <a:pt x="158" y="76"/>
                                  </a:lnTo>
                                  <a:lnTo>
                                    <a:pt x="158" y="74"/>
                                  </a:lnTo>
                                  <a:close/>
                                  <a:moveTo>
                                    <a:pt x="0" y="14"/>
                                  </a:moveTo>
                                  <a:lnTo>
                                    <a:pt x="0" y="14"/>
                                  </a:lnTo>
                                  <a:lnTo>
                                    <a:pt x="0" y="12"/>
                                  </a:lnTo>
                                  <a:lnTo>
                                    <a:pt x="0" y="10"/>
                                  </a:lnTo>
                                  <a:lnTo>
                                    <a:pt x="2" y="8"/>
                                  </a:lnTo>
                                  <a:lnTo>
                                    <a:pt x="2" y="6"/>
                                  </a:lnTo>
                                  <a:lnTo>
                                    <a:pt x="4" y="4"/>
                                  </a:lnTo>
                                  <a:lnTo>
                                    <a:pt x="6" y="2"/>
                                  </a:lnTo>
                                  <a:lnTo>
                                    <a:pt x="8" y="2"/>
                                  </a:lnTo>
                                  <a:lnTo>
                                    <a:pt x="10" y="0"/>
                                  </a:lnTo>
                                  <a:lnTo>
                                    <a:pt x="12" y="0"/>
                                  </a:lnTo>
                                  <a:lnTo>
                                    <a:pt x="14" y="0"/>
                                  </a:lnTo>
                                  <a:lnTo>
                                    <a:pt x="27" y="0"/>
                                  </a:lnTo>
                                  <a:lnTo>
                                    <a:pt x="29" y="0"/>
                                  </a:lnTo>
                                  <a:lnTo>
                                    <a:pt x="31" y="0"/>
                                  </a:lnTo>
                                  <a:lnTo>
                                    <a:pt x="33" y="2"/>
                                  </a:lnTo>
                                  <a:lnTo>
                                    <a:pt x="36" y="2"/>
                                  </a:lnTo>
                                  <a:lnTo>
                                    <a:pt x="38" y="4"/>
                                  </a:lnTo>
                                  <a:lnTo>
                                    <a:pt x="40" y="2"/>
                                  </a:lnTo>
                                  <a:lnTo>
                                    <a:pt x="42" y="2"/>
                                  </a:lnTo>
                                  <a:lnTo>
                                    <a:pt x="44" y="0"/>
                                  </a:lnTo>
                                  <a:lnTo>
                                    <a:pt x="46" y="0"/>
                                  </a:lnTo>
                                  <a:lnTo>
                                    <a:pt x="48" y="0"/>
                                  </a:lnTo>
                                  <a:lnTo>
                                    <a:pt x="67" y="0"/>
                                  </a:lnTo>
                                  <a:lnTo>
                                    <a:pt x="69" y="0"/>
                                  </a:lnTo>
                                  <a:lnTo>
                                    <a:pt x="71" y="0"/>
                                  </a:lnTo>
                                  <a:lnTo>
                                    <a:pt x="74" y="2"/>
                                  </a:lnTo>
                                  <a:lnTo>
                                    <a:pt x="76" y="2"/>
                                  </a:lnTo>
                                  <a:lnTo>
                                    <a:pt x="78" y="4"/>
                                  </a:lnTo>
                                  <a:lnTo>
                                    <a:pt x="80" y="2"/>
                                  </a:lnTo>
                                  <a:lnTo>
                                    <a:pt x="82" y="2"/>
                                  </a:lnTo>
                                  <a:lnTo>
                                    <a:pt x="84" y="0"/>
                                  </a:lnTo>
                                  <a:lnTo>
                                    <a:pt x="86" y="0"/>
                                  </a:lnTo>
                                  <a:lnTo>
                                    <a:pt x="88" y="0"/>
                                  </a:lnTo>
                                  <a:lnTo>
                                    <a:pt x="99" y="0"/>
                                  </a:lnTo>
                                  <a:lnTo>
                                    <a:pt x="112" y="0"/>
                                  </a:lnTo>
                                  <a:lnTo>
                                    <a:pt x="114" y="0"/>
                                  </a:lnTo>
                                  <a:lnTo>
                                    <a:pt x="116" y="0"/>
                                  </a:lnTo>
                                  <a:lnTo>
                                    <a:pt x="118" y="2"/>
                                  </a:lnTo>
                                  <a:lnTo>
                                    <a:pt x="120" y="0"/>
                                  </a:lnTo>
                                  <a:lnTo>
                                    <a:pt x="122" y="0"/>
                                  </a:lnTo>
                                  <a:lnTo>
                                    <a:pt x="124" y="0"/>
                                  </a:lnTo>
                                  <a:lnTo>
                                    <a:pt x="137" y="0"/>
                                  </a:lnTo>
                                  <a:lnTo>
                                    <a:pt x="139" y="0"/>
                                  </a:lnTo>
                                  <a:lnTo>
                                    <a:pt x="141" y="0"/>
                                  </a:lnTo>
                                  <a:lnTo>
                                    <a:pt x="143" y="2"/>
                                  </a:lnTo>
                                  <a:lnTo>
                                    <a:pt x="145" y="2"/>
                                  </a:lnTo>
                                  <a:lnTo>
                                    <a:pt x="147" y="4"/>
                                  </a:lnTo>
                                  <a:lnTo>
                                    <a:pt x="150" y="6"/>
                                  </a:lnTo>
                                  <a:lnTo>
                                    <a:pt x="150" y="8"/>
                                  </a:lnTo>
                                  <a:lnTo>
                                    <a:pt x="152" y="10"/>
                                  </a:lnTo>
                                  <a:lnTo>
                                    <a:pt x="152" y="12"/>
                                  </a:lnTo>
                                  <a:lnTo>
                                    <a:pt x="152" y="14"/>
                                  </a:lnTo>
                                  <a:lnTo>
                                    <a:pt x="152" y="74"/>
                                  </a:lnTo>
                                  <a:lnTo>
                                    <a:pt x="152" y="76"/>
                                  </a:lnTo>
                                  <a:lnTo>
                                    <a:pt x="152" y="78"/>
                                  </a:lnTo>
                                  <a:lnTo>
                                    <a:pt x="150" y="80"/>
                                  </a:lnTo>
                                  <a:lnTo>
                                    <a:pt x="150" y="82"/>
                                  </a:lnTo>
                                  <a:lnTo>
                                    <a:pt x="147" y="84"/>
                                  </a:lnTo>
                                  <a:lnTo>
                                    <a:pt x="145" y="86"/>
                                  </a:lnTo>
                                  <a:lnTo>
                                    <a:pt x="143" y="86"/>
                                  </a:lnTo>
                                  <a:lnTo>
                                    <a:pt x="141" y="88"/>
                                  </a:lnTo>
                                  <a:lnTo>
                                    <a:pt x="139" y="88"/>
                                  </a:lnTo>
                                  <a:lnTo>
                                    <a:pt x="137" y="88"/>
                                  </a:lnTo>
                                  <a:lnTo>
                                    <a:pt x="124" y="88"/>
                                  </a:lnTo>
                                  <a:lnTo>
                                    <a:pt x="122" y="88"/>
                                  </a:lnTo>
                                  <a:lnTo>
                                    <a:pt x="120" y="88"/>
                                  </a:lnTo>
                                  <a:lnTo>
                                    <a:pt x="118" y="86"/>
                                  </a:lnTo>
                                  <a:lnTo>
                                    <a:pt x="116" y="88"/>
                                  </a:lnTo>
                                  <a:lnTo>
                                    <a:pt x="114" y="88"/>
                                  </a:lnTo>
                                  <a:lnTo>
                                    <a:pt x="112" y="88"/>
                                  </a:lnTo>
                                  <a:lnTo>
                                    <a:pt x="99" y="88"/>
                                  </a:lnTo>
                                  <a:lnTo>
                                    <a:pt x="97" y="88"/>
                                  </a:lnTo>
                                  <a:lnTo>
                                    <a:pt x="95" y="88"/>
                                  </a:lnTo>
                                  <a:lnTo>
                                    <a:pt x="93" y="88"/>
                                  </a:lnTo>
                                  <a:lnTo>
                                    <a:pt x="71" y="88"/>
                                  </a:lnTo>
                                  <a:lnTo>
                                    <a:pt x="69" y="88"/>
                                  </a:lnTo>
                                  <a:lnTo>
                                    <a:pt x="67" y="88"/>
                                  </a:lnTo>
                                  <a:lnTo>
                                    <a:pt x="65" y="86"/>
                                  </a:lnTo>
                                  <a:lnTo>
                                    <a:pt x="63" y="86"/>
                                  </a:lnTo>
                                  <a:lnTo>
                                    <a:pt x="61" y="84"/>
                                  </a:lnTo>
                                  <a:lnTo>
                                    <a:pt x="59" y="82"/>
                                  </a:lnTo>
                                  <a:lnTo>
                                    <a:pt x="59" y="80"/>
                                  </a:lnTo>
                                  <a:lnTo>
                                    <a:pt x="57" y="78"/>
                                  </a:lnTo>
                                  <a:lnTo>
                                    <a:pt x="57" y="76"/>
                                  </a:lnTo>
                                  <a:lnTo>
                                    <a:pt x="57" y="78"/>
                                  </a:lnTo>
                                  <a:lnTo>
                                    <a:pt x="55" y="80"/>
                                  </a:lnTo>
                                  <a:lnTo>
                                    <a:pt x="55" y="82"/>
                                  </a:lnTo>
                                  <a:lnTo>
                                    <a:pt x="52" y="84"/>
                                  </a:lnTo>
                                  <a:lnTo>
                                    <a:pt x="50" y="86"/>
                                  </a:lnTo>
                                  <a:lnTo>
                                    <a:pt x="48" y="86"/>
                                  </a:lnTo>
                                  <a:lnTo>
                                    <a:pt x="46" y="88"/>
                                  </a:lnTo>
                                  <a:lnTo>
                                    <a:pt x="44" y="88"/>
                                  </a:lnTo>
                                  <a:lnTo>
                                    <a:pt x="42" y="88"/>
                                  </a:lnTo>
                                  <a:lnTo>
                                    <a:pt x="21" y="88"/>
                                  </a:lnTo>
                                  <a:lnTo>
                                    <a:pt x="19" y="88"/>
                                  </a:lnTo>
                                  <a:lnTo>
                                    <a:pt x="17" y="88"/>
                                  </a:lnTo>
                                  <a:lnTo>
                                    <a:pt x="14" y="86"/>
                                  </a:lnTo>
                                  <a:lnTo>
                                    <a:pt x="12" y="86"/>
                                  </a:lnTo>
                                  <a:lnTo>
                                    <a:pt x="10" y="84"/>
                                  </a:lnTo>
                                  <a:lnTo>
                                    <a:pt x="8" y="82"/>
                                  </a:lnTo>
                                  <a:lnTo>
                                    <a:pt x="8" y="80"/>
                                  </a:lnTo>
                                  <a:lnTo>
                                    <a:pt x="6" y="78"/>
                                  </a:lnTo>
                                  <a:lnTo>
                                    <a:pt x="6" y="76"/>
                                  </a:lnTo>
                                  <a:lnTo>
                                    <a:pt x="0" y="17"/>
                                  </a:lnTo>
                                  <a:lnTo>
                                    <a:pt x="0"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5" name="Rectangle 686"/>
                          <wps:cNvSpPr>
                            <a:spLocks noChangeArrowheads="1"/>
                          </wps:cNvSpPr>
                          <wps:spPr bwMode="auto">
                            <a:xfrm>
                              <a:off x="6051" y="8694"/>
                              <a:ext cx="258"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WHITE</w:t>
                                </w:r>
                              </w:p>
                            </w:txbxContent>
                          </wps:txbx>
                          <wps:bodyPr rot="0" vert="horz" wrap="none" lIns="0" tIns="0" rIns="0" bIns="0" anchor="t" anchorCtr="0" upright="1">
                            <a:spAutoFit/>
                          </wps:bodyPr>
                        </wps:wsp>
                        <wps:wsp>
                          <wps:cNvPr id="2916" name="Rectangle 687"/>
                          <wps:cNvSpPr>
                            <a:spLocks noChangeArrowheads="1"/>
                          </wps:cNvSpPr>
                          <wps:spPr bwMode="auto">
                            <a:xfrm>
                              <a:off x="3610" y="4722"/>
                              <a:ext cx="294"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MASON</w:t>
                                </w:r>
                              </w:p>
                            </w:txbxContent>
                          </wps:txbx>
                          <wps:bodyPr rot="0" vert="horz" wrap="none" lIns="0" tIns="0" rIns="0" bIns="0" anchor="t" anchorCtr="0" upright="1">
                            <a:spAutoFit/>
                          </wps:bodyPr>
                        </wps:wsp>
                        <wps:wsp>
                          <wps:cNvPr id="2917" name="Freeform 688"/>
                          <wps:cNvSpPr>
                            <a:spLocks/>
                          </wps:cNvSpPr>
                          <wps:spPr bwMode="auto">
                            <a:xfrm>
                              <a:off x="3593" y="4724"/>
                              <a:ext cx="333" cy="91"/>
                            </a:xfrm>
                            <a:custGeom>
                              <a:avLst/>
                              <a:gdLst>
                                <a:gd name="T0" fmla="*/ 2 w 333"/>
                                <a:gd name="T1" fmla="*/ 8 h 91"/>
                                <a:gd name="T2" fmla="*/ 6 w 333"/>
                                <a:gd name="T3" fmla="*/ 2 h 91"/>
                                <a:gd name="T4" fmla="*/ 12 w 333"/>
                                <a:gd name="T5" fmla="*/ 0 h 91"/>
                                <a:gd name="T6" fmla="*/ 40 w 333"/>
                                <a:gd name="T7" fmla="*/ 0 h 91"/>
                                <a:gd name="T8" fmla="*/ 46 w 333"/>
                                <a:gd name="T9" fmla="*/ 2 h 91"/>
                                <a:gd name="T10" fmla="*/ 74 w 333"/>
                                <a:gd name="T11" fmla="*/ 0 h 91"/>
                                <a:gd name="T12" fmla="*/ 80 w 333"/>
                                <a:gd name="T13" fmla="*/ 2 h 91"/>
                                <a:gd name="T14" fmla="*/ 86 w 333"/>
                                <a:gd name="T15" fmla="*/ 8 h 91"/>
                                <a:gd name="T16" fmla="*/ 88 w 333"/>
                                <a:gd name="T17" fmla="*/ 15 h 91"/>
                                <a:gd name="T18" fmla="*/ 99 w 333"/>
                                <a:gd name="T19" fmla="*/ 4 h 91"/>
                                <a:gd name="T20" fmla="*/ 105 w 333"/>
                                <a:gd name="T21" fmla="*/ 0 h 91"/>
                                <a:gd name="T22" fmla="*/ 126 w 333"/>
                                <a:gd name="T23" fmla="*/ 0 h 91"/>
                                <a:gd name="T24" fmla="*/ 133 w 333"/>
                                <a:gd name="T25" fmla="*/ 2 h 91"/>
                                <a:gd name="T26" fmla="*/ 137 w 333"/>
                                <a:gd name="T27" fmla="*/ 8 h 91"/>
                                <a:gd name="T28" fmla="*/ 152 w 333"/>
                                <a:gd name="T29" fmla="*/ 6 h 91"/>
                                <a:gd name="T30" fmla="*/ 173 w 333"/>
                                <a:gd name="T31" fmla="*/ 0 h 91"/>
                                <a:gd name="T32" fmla="*/ 181 w 333"/>
                                <a:gd name="T33" fmla="*/ 0 h 91"/>
                                <a:gd name="T34" fmla="*/ 202 w 333"/>
                                <a:gd name="T35" fmla="*/ 6 h 91"/>
                                <a:gd name="T36" fmla="*/ 228 w 333"/>
                                <a:gd name="T37" fmla="*/ 0 h 91"/>
                                <a:gd name="T38" fmla="*/ 236 w 333"/>
                                <a:gd name="T39" fmla="*/ 0 h 91"/>
                                <a:gd name="T40" fmla="*/ 253 w 333"/>
                                <a:gd name="T41" fmla="*/ 8 h 91"/>
                                <a:gd name="T42" fmla="*/ 266 w 333"/>
                                <a:gd name="T43" fmla="*/ 25 h 91"/>
                                <a:gd name="T44" fmla="*/ 268 w 333"/>
                                <a:gd name="T45" fmla="*/ 8 h 91"/>
                                <a:gd name="T46" fmla="*/ 272 w 333"/>
                                <a:gd name="T47" fmla="*/ 2 h 91"/>
                                <a:gd name="T48" fmla="*/ 279 w 333"/>
                                <a:gd name="T49" fmla="*/ 0 h 91"/>
                                <a:gd name="T50" fmla="*/ 298 w 333"/>
                                <a:gd name="T51" fmla="*/ 0 h 91"/>
                                <a:gd name="T52" fmla="*/ 306 w 333"/>
                                <a:gd name="T53" fmla="*/ 0 h 91"/>
                                <a:gd name="T54" fmla="*/ 325 w 333"/>
                                <a:gd name="T55" fmla="*/ 2 h 91"/>
                                <a:gd name="T56" fmla="*/ 331 w 333"/>
                                <a:gd name="T57" fmla="*/ 6 h 91"/>
                                <a:gd name="T58" fmla="*/ 333 w 333"/>
                                <a:gd name="T59" fmla="*/ 12 h 91"/>
                                <a:gd name="T60" fmla="*/ 333 w 333"/>
                                <a:gd name="T61" fmla="*/ 80 h 91"/>
                                <a:gd name="T62" fmla="*/ 329 w 333"/>
                                <a:gd name="T63" fmla="*/ 86 h 91"/>
                                <a:gd name="T64" fmla="*/ 321 w 333"/>
                                <a:gd name="T65" fmla="*/ 91 h 91"/>
                                <a:gd name="T66" fmla="*/ 302 w 333"/>
                                <a:gd name="T67" fmla="*/ 91 h 91"/>
                                <a:gd name="T68" fmla="*/ 295 w 333"/>
                                <a:gd name="T69" fmla="*/ 91 h 91"/>
                                <a:gd name="T70" fmla="*/ 276 w 333"/>
                                <a:gd name="T71" fmla="*/ 91 h 91"/>
                                <a:gd name="T72" fmla="*/ 270 w 333"/>
                                <a:gd name="T73" fmla="*/ 86 h 91"/>
                                <a:gd name="T74" fmla="*/ 266 w 333"/>
                                <a:gd name="T75" fmla="*/ 78 h 91"/>
                                <a:gd name="T76" fmla="*/ 264 w 333"/>
                                <a:gd name="T77" fmla="*/ 72 h 91"/>
                                <a:gd name="T78" fmla="*/ 251 w 333"/>
                                <a:gd name="T79" fmla="*/ 86 h 91"/>
                                <a:gd name="T80" fmla="*/ 232 w 333"/>
                                <a:gd name="T81" fmla="*/ 91 h 91"/>
                                <a:gd name="T82" fmla="*/ 215 w 333"/>
                                <a:gd name="T83" fmla="*/ 89 h 91"/>
                                <a:gd name="T84" fmla="*/ 209 w 333"/>
                                <a:gd name="T85" fmla="*/ 84 h 91"/>
                                <a:gd name="T86" fmla="*/ 196 w 333"/>
                                <a:gd name="T87" fmla="*/ 91 h 91"/>
                                <a:gd name="T88" fmla="*/ 160 w 333"/>
                                <a:gd name="T89" fmla="*/ 89 h 91"/>
                                <a:gd name="T90" fmla="*/ 154 w 333"/>
                                <a:gd name="T91" fmla="*/ 89 h 91"/>
                                <a:gd name="T92" fmla="*/ 135 w 333"/>
                                <a:gd name="T93" fmla="*/ 91 h 91"/>
                                <a:gd name="T94" fmla="*/ 129 w 333"/>
                                <a:gd name="T95" fmla="*/ 89 h 91"/>
                                <a:gd name="T96" fmla="*/ 122 w 333"/>
                                <a:gd name="T97" fmla="*/ 82 h 91"/>
                                <a:gd name="T98" fmla="*/ 112 w 333"/>
                                <a:gd name="T99" fmla="*/ 82 h 91"/>
                                <a:gd name="T100" fmla="*/ 105 w 333"/>
                                <a:gd name="T101" fmla="*/ 89 h 91"/>
                                <a:gd name="T102" fmla="*/ 99 w 333"/>
                                <a:gd name="T103" fmla="*/ 91 h 91"/>
                                <a:gd name="T104" fmla="*/ 80 w 333"/>
                                <a:gd name="T105" fmla="*/ 89 h 91"/>
                                <a:gd name="T106" fmla="*/ 63 w 333"/>
                                <a:gd name="T107" fmla="*/ 91 h 91"/>
                                <a:gd name="T108" fmla="*/ 57 w 333"/>
                                <a:gd name="T109" fmla="*/ 91 h 91"/>
                                <a:gd name="T110" fmla="*/ 29 w 333"/>
                                <a:gd name="T111" fmla="*/ 91 h 91"/>
                                <a:gd name="T112" fmla="*/ 12 w 333"/>
                                <a:gd name="T113" fmla="*/ 91 h 91"/>
                                <a:gd name="T114" fmla="*/ 6 w 333"/>
                                <a:gd name="T115" fmla="*/ 89 h 91"/>
                                <a:gd name="T116" fmla="*/ 2 w 333"/>
                                <a:gd name="T117" fmla="*/ 82 h 91"/>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33" h="91">
                                  <a:moveTo>
                                    <a:pt x="0" y="76"/>
                                  </a:moveTo>
                                  <a:lnTo>
                                    <a:pt x="0" y="15"/>
                                  </a:lnTo>
                                  <a:lnTo>
                                    <a:pt x="0" y="12"/>
                                  </a:lnTo>
                                  <a:lnTo>
                                    <a:pt x="0" y="10"/>
                                  </a:lnTo>
                                  <a:lnTo>
                                    <a:pt x="2" y="8"/>
                                  </a:lnTo>
                                  <a:lnTo>
                                    <a:pt x="2" y="6"/>
                                  </a:lnTo>
                                  <a:lnTo>
                                    <a:pt x="4" y="4"/>
                                  </a:lnTo>
                                  <a:lnTo>
                                    <a:pt x="6" y="2"/>
                                  </a:lnTo>
                                  <a:lnTo>
                                    <a:pt x="8" y="2"/>
                                  </a:lnTo>
                                  <a:lnTo>
                                    <a:pt x="10" y="0"/>
                                  </a:lnTo>
                                  <a:lnTo>
                                    <a:pt x="12" y="0"/>
                                  </a:lnTo>
                                  <a:lnTo>
                                    <a:pt x="14" y="0"/>
                                  </a:lnTo>
                                  <a:lnTo>
                                    <a:pt x="36" y="0"/>
                                  </a:lnTo>
                                  <a:lnTo>
                                    <a:pt x="38" y="0"/>
                                  </a:lnTo>
                                  <a:lnTo>
                                    <a:pt x="40" y="0"/>
                                  </a:lnTo>
                                  <a:lnTo>
                                    <a:pt x="42" y="2"/>
                                  </a:lnTo>
                                  <a:lnTo>
                                    <a:pt x="44" y="2"/>
                                  </a:lnTo>
                                  <a:lnTo>
                                    <a:pt x="46" y="2"/>
                                  </a:lnTo>
                                  <a:lnTo>
                                    <a:pt x="48" y="0"/>
                                  </a:lnTo>
                                  <a:lnTo>
                                    <a:pt x="50" y="0"/>
                                  </a:lnTo>
                                  <a:lnTo>
                                    <a:pt x="53" y="0"/>
                                  </a:lnTo>
                                  <a:lnTo>
                                    <a:pt x="74" y="0"/>
                                  </a:lnTo>
                                  <a:lnTo>
                                    <a:pt x="76" y="0"/>
                                  </a:lnTo>
                                  <a:lnTo>
                                    <a:pt x="78" y="0"/>
                                  </a:lnTo>
                                  <a:lnTo>
                                    <a:pt x="80" y="2"/>
                                  </a:lnTo>
                                  <a:lnTo>
                                    <a:pt x="82" y="2"/>
                                  </a:lnTo>
                                  <a:lnTo>
                                    <a:pt x="84" y="4"/>
                                  </a:lnTo>
                                  <a:lnTo>
                                    <a:pt x="86" y="6"/>
                                  </a:lnTo>
                                  <a:lnTo>
                                    <a:pt x="86" y="8"/>
                                  </a:lnTo>
                                  <a:lnTo>
                                    <a:pt x="88" y="10"/>
                                  </a:lnTo>
                                  <a:lnTo>
                                    <a:pt x="88" y="12"/>
                                  </a:lnTo>
                                  <a:lnTo>
                                    <a:pt x="88" y="15"/>
                                  </a:lnTo>
                                  <a:lnTo>
                                    <a:pt x="88" y="29"/>
                                  </a:lnTo>
                                  <a:lnTo>
                                    <a:pt x="97" y="10"/>
                                  </a:lnTo>
                                  <a:lnTo>
                                    <a:pt x="97" y="8"/>
                                  </a:lnTo>
                                  <a:lnTo>
                                    <a:pt x="97" y="6"/>
                                  </a:lnTo>
                                  <a:lnTo>
                                    <a:pt x="99" y="4"/>
                                  </a:lnTo>
                                  <a:lnTo>
                                    <a:pt x="101" y="2"/>
                                  </a:lnTo>
                                  <a:lnTo>
                                    <a:pt x="103" y="2"/>
                                  </a:lnTo>
                                  <a:lnTo>
                                    <a:pt x="105" y="0"/>
                                  </a:lnTo>
                                  <a:lnTo>
                                    <a:pt x="107" y="0"/>
                                  </a:lnTo>
                                  <a:lnTo>
                                    <a:pt x="110" y="0"/>
                                  </a:lnTo>
                                  <a:lnTo>
                                    <a:pt x="124" y="0"/>
                                  </a:lnTo>
                                  <a:lnTo>
                                    <a:pt x="126" y="0"/>
                                  </a:lnTo>
                                  <a:lnTo>
                                    <a:pt x="129" y="0"/>
                                  </a:lnTo>
                                  <a:lnTo>
                                    <a:pt x="131" y="2"/>
                                  </a:lnTo>
                                  <a:lnTo>
                                    <a:pt x="133" y="2"/>
                                  </a:lnTo>
                                  <a:lnTo>
                                    <a:pt x="135" y="4"/>
                                  </a:lnTo>
                                  <a:lnTo>
                                    <a:pt x="137" y="6"/>
                                  </a:lnTo>
                                  <a:lnTo>
                                    <a:pt x="137" y="8"/>
                                  </a:lnTo>
                                  <a:lnTo>
                                    <a:pt x="137" y="10"/>
                                  </a:lnTo>
                                  <a:lnTo>
                                    <a:pt x="141" y="17"/>
                                  </a:lnTo>
                                  <a:lnTo>
                                    <a:pt x="141" y="15"/>
                                  </a:lnTo>
                                  <a:lnTo>
                                    <a:pt x="143" y="12"/>
                                  </a:lnTo>
                                  <a:lnTo>
                                    <a:pt x="152" y="6"/>
                                  </a:lnTo>
                                  <a:lnTo>
                                    <a:pt x="154" y="6"/>
                                  </a:lnTo>
                                  <a:lnTo>
                                    <a:pt x="156" y="4"/>
                                  </a:lnTo>
                                  <a:lnTo>
                                    <a:pt x="173" y="0"/>
                                  </a:lnTo>
                                  <a:lnTo>
                                    <a:pt x="175" y="0"/>
                                  </a:lnTo>
                                  <a:lnTo>
                                    <a:pt x="177" y="0"/>
                                  </a:lnTo>
                                  <a:lnTo>
                                    <a:pt x="179" y="0"/>
                                  </a:lnTo>
                                  <a:lnTo>
                                    <a:pt x="181" y="0"/>
                                  </a:lnTo>
                                  <a:lnTo>
                                    <a:pt x="198" y="4"/>
                                  </a:lnTo>
                                  <a:lnTo>
                                    <a:pt x="200" y="6"/>
                                  </a:lnTo>
                                  <a:lnTo>
                                    <a:pt x="202" y="6"/>
                                  </a:lnTo>
                                  <a:lnTo>
                                    <a:pt x="202" y="8"/>
                                  </a:lnTo>
                                  <a:lnTo>
                                    <a:pt x="209" y="12"/>
                                  </a:lnTo>
                                  <a:lnTo>
                                    <a:pt x="224" y="2"/>
                                  </a:lnTo>
                                  <a:lnTo>
                                    <a:pt x="226" y="2"/>
                                  </a:lnTo>
                                  <a:lnTo>
                                    <a:pt x="228" y="0"/>
                                  </a:lnTo>
                                  <a:lnTo>
                                    <a:pt x="230" y="0"/>
                                  </a:lnTo>
                                  <a:lnTo>
                                    <a:pt x="232" y="0"/>
                                  </a:lnTo>
                                  <a:lnTo>
                                    <a:pt x="234" y="0"/>
                                  </a:lnTo>
                                  <a:lnTo>
                                    <a:pt x="236" y="0"/>
                                  </a:lnTo>
                                  <a:lnTo>
                                    <a:pt x="238" y="2"/>
                                  </a:lnTo>
                                  <a:lnTo>
                                    <a:pt x="251" y="8"/>
                                  </a:lnTo>
                                  <a:lnTo>
                                    <a:pt x="253" y="8"/>
                                  </a:lnTo>
                                  <a:lnTo>
                                    <a:pt x="255" y="10"/>
                                  </a:lnTo>
                                  <a:lnTo>
                                    <a:pt x="255" y="12"/>
                                  </a:lnTo>
                                  <a:lnTo>
                                    <a:pt x="264" y="23"/>
                                  </a:lnTo>
                                  <a:lnTo>
                                    <a:pt x="266" y="23"/>
                                  </a:lnTo>
                                  <a:lnTo>
                                    <a:pt x="266" y="25"/>
                                  </a:lnTo>
                                  <a:lnTo>
                                    <a:pt x="266" y="15"/>
                                  </a:lnTo>
                                  <a:lnTo>
                                    <a:pt x="266" y="12"/>
                                  </a:lnTo>
                                  <a:lnTo>
                                    <a:pt x="266" y="10"/>
                                  </a:lnTo>
                                  <a:lnTo>
                                    <a:pt x="268" y="8"/>
                                  </a:lnTo>
                                  <a:lnTo>
                                    <a:pt x="268" y="6"/>
                                  </a:lnTo>
                                  <a:lnTo>
                                    <a:pt x="270" y="4"/>
                                  </a:lnTo>
                                  <a:lnTo>
                                    <a:pt x="272" y="2"/>
                                  </a:lnTo>
                                  <a:lnTo>
                                    <a:pt x="274" y="2"/>
                                  </a:lnTo>
                                  <a:lnTo>
                                    <a:pt x="276" y="0"/>
                                  </a:lnTo>
                                  <a:lnTo>
                                    <a:pt x="279" y="0"/>
                                  </a:lnTo>
                                  <a:lnTo>
                                    <a:pt x="281" y="0"/>
                                  </a:lnTo>
                                  <a:lnTo>
                                    <a:pt x="293" y="0"/>
                                  </a:lnTo>
                                  <a:lnTo>
                                    <a:pt x="295" y="0"/>
                                  </a:lnTo>
                                  <a:lnTo>
                                    <a:pt x="298" y="0"/>
                                  </a:lnTo>
                                  <a:lnTo>
                                    <a:pt x="300" y="2"/>
                                  </a:lnTo>
                                  <a:lnTo>
                                    <a:pt x="302" y="0"/>
                                  </a:lnTo>
                                  <a:lnTo>
                                    <a:pt x="304" y="0"/>
                                  </a:lnTo>
                                  <a:lnTo>
                                    <a:pt x="306" y="0"/>
                                  </a:lnTo>
                                  <a:lnTo>
                                    <a:pt x="319" y="0"/>
                                  </a:lnTo>
                                  <a:lnTo>
                                    <a:pt x="321" y="0"/>
                                  </a:lnTo>
                                  <a:lnTo>
                                    <a:pt x="323" y="0"/>
                                  </a:lnTo>
                                  <a:lnTo>
                                    <a:pt x="325" y="2"/>
                                  </a:lnTo>
                                  <a:lnTo>
                                    <a:pt x="327" y="2"/>
                                  </a:lnTo>
                                  <a:lnTo>
                                    <a:pt x="329" y="4"/>
                                  </a:lnTo>
                                  <a:lnTo>
                                    <a:pt x="331" y="6"/>
                                  </a:lnTo>
                                  <a:lnTo>
                                    <a:pt x="331" y="8"/>
                                  </a:lnTo>
                                  <a:lnTo>
                                    <a:pt x="333" y="10"/>
                                  </a:lnTo>
                                  <a:lnTo>
                                    <a:pt x="333" y="12"/>
                                  </a:lnTo>
                                  <a:lnTo>
                                    <a:pt x="333" y="15"/>
                                  </a:lnTo>
                                  <a:lnTo>
                                    <a:pt x="333" y="76"/>
                                  </a:lnTo>
                                  <a:lnTo>
                                    <a:pt x="333" y="78"/>
                                  </a:lnTo>
                                  <a:lnTo>
                                    <a:pt x="333" y="80"/>
                                  </a:lnTo>
                                  <a:lnTo>
                                    <a:pt x="331" y="82"/>
                                  </a:lnTo>
                                  <a:lnTo>
                                    <a:pt x="331" y="84"/>
                                  </a:lnTo>
                                  <a:lnTo>
                                    <a:pt x="329" y="86"/>
                                  </a:lnTo>
                                  <a:lnTo>
                                    <a:pt x="327" y="89"/>
                                  </a:lnTo>
                                  <a:lnTo>
                                    <a:pt x="325" y="89"/>
                                  </a:lnTo>
                                  <a:lnTo>
                                    <a:pt x="323" y="91"/>
                                  </a:lnTo>
                                  <a:lnTo>
                                    <a:pt x="321" y="91"/>
                                  </a:lnTo>
                                  <a:lnTo>
                                    <a:pt x="319" y="91"/>
                                  </a:lnTo>
                                  <a:lnTo>
                                    <a:pt x="306" y="91"/>
                                  </a:lnTo>
                                  <a:lnTo>
                                    <a:pt x="304" y="91"/>
                                  </a:lnTo>
                                  <a:lnTo>
                                    <a:pt x="302" y="91"/>
                                  </a:lnTo>
                                  <a:lnTo>
                                    <a:pt x="300" y="89"/>
                                  </a:lnTo>
                                  <a:lnTo>
                                    <a:pt x="298" y="91"/>
                                  </a:lnTo>
                                  <a:lnTo>
                                    <a:pt x="295" y="91"/>
                                  </a:lnTo>
                                  <a:lnTo>
                                    <a:pt x="293" y="91"/>
                                  </a:lnTo>
                                  <a:lnTo>
                                    <a:pt x="281" y="91"/>
                                  </a:lnTo>
                                  <a:lnTo>
                                    <a:pt x="279" y="91"/>
                                  </a:lnTo>
                                  <a:lnTo>
                                    <a:pt x="276" y="91"/>
                                  </a:lnTo>
                                  <a:lnTo>
                                    <a:pt x="274" y="89"/>
                                  </a:lnTo>
                                  <a:lnTo>
                                    <a:pt x="272" y="89"/>
                                  </a:lnTo>
                                  <a:lnTo>
                                    <a:pt x="270" y="86"/>
                                  </a:lnTo>
                                  <a:lnTo>
                                    <a:pt x="268" y="84"/>
                                  </a:lnTo>
                                  <a:lnTo>
                                    <a:pt x="268" y="82"/>
                                  </a:lnTo>
                                  <a:lnTo>
                                    <a:pt x="266" y="80"/>
                                  </a:lnTo>
                                  <a:lnTo>
                                    <a:pt x="266" y="78"/>
                                  </a:lnTo>
                                  <a:lnTo>
                                    <a:pt x="266" y="76"/>
                                  </a:lnTo>
                                  <a:lnTo>
                                    <a:pt x="266" y="70"/>
                                  </a:lnTo>
                                  <a:lnTo>
                                    <a:pt x="266" y="72"/>
                                  </a:lnTo>
                                  <a:lnTo>
                                    <a:pt x="264" y="72"/>
                                  </a:lnTo>
                                  <a:lnTo>
                                    <a:pt x="255" y="82"/>
                                  </a:lnTo>
                                  <a:lnTo>
                                    <a:pt x="255" y="84"/>
                                  </a:lnTo>
                                  <a:lnTo>
                                    <a:pt x="253" y="86"/>
                                  </a:lnTo>
                                  <a:lnTo>
                                    <a:pt x="251" y="86"/>
                                  </a:lnTo>
                                  <a:lnTo>
                                    <a:pt x="249" y="89"/>
                                  </a:lnTo>
                                  <a:lnTo>
                                    <a:pt x="247" y="89"/>
                                  </a:lnTo>
                                  <a:lnTo>
                                    <a:pt x="234" y="91"/>
                                  </a:lnTo>
                                  <a:lnTo>
                                    <a:pt x="232" y="91"/>
                                  </a:lnTo>
                                  <a:lnTo>
                                    <a:pt x="230" y="91"/>
                                  </a:lnTo>
                                  <a:lnTo>
                                    <a:pt x="217" y="89"/>
                                  </a:lnTo>
                                  <a:lnTo>
                                    <a:pt x="215" y="89"/>
                                  </a:lnTo>
                                  <a:lnTo>
                                    <a:pt x="213" y="86"/>
                                  </a:lnTo>
                                  <a:lnTo>
                                    <a:pt x="211" y="86"/>
                                  </a:lnTo>
                                  <a:lnTo>
                                    <a:pt x="209" y="84"/>
                                  </a:lnTo>
                                  <a:lnTo>
                                    <a:pt x="202" y="89"/>
                                  </a:lnTo>
                                  <a:lnTo>
                                    <a:pt x="200" y="89"/>
                                  </a:lnTo>
                                  <a:lnTo>
                                    <a:pt x="198" y="91"/>
                                  </a:lnTo>
                                  <a:lnTo>
                                    <a:pt x="196" y="91"/>
                                  </a:lnTo>
                                  <a:lnTo>
                                    <a:pt x="194" y="91"/>
                                  </a:lnTo>
                                  <a:lnTo>
                                    <a:pt x="179" y="91"/>
                                  </a:lnTo>
                                  <a:lnTo>
                                    <a:pt x="177" y="91"/>
                                  </a:lnTo>
                                  <a:lnTo>
                                    <a:pt x="160" y="89"/>
                                  </a:lnTo>
                                  <a:lnTo>
                                    <a:pt x="158" y="89"/>
                                  </a:lnTo>
                                  <a:lnTo>
                                    <a:pt x="156" y="86"/>
                                  </a:lnTo>
                                  <a:lnTo>
                                    <a:pt x="156" y="89"/>
                                  </a:lnTo>
                                  <a:lnTo>
                                    <a:pt x="154" y="89"/>
                                  </a:lnTo>
                                  <a:lnTo>
                                    <a:pt x="152" y="91"/>
                                  </a:lnTo>
                                  <a:lnTo>
                                    <a:pt x="150" y="91"/>
                                  </a:lnTo>
                                  <a:lnTo>
                                    <a:pt x="148" y="91"/>
                                  </a:lnTo>
                                  <a:lnTo>
                                    <a:pt x="135" y="91"/>
                                  </a:lnTo>
                                  <a:lnTo>
                                    <a:pt x="133" y="91"/>
                                  </a:lnTo>
                                  <a:lnTo>
                                    <a:pt x="131" y="91"/>
                                  </a:lnTo>
                                  <a:lnTo>
                                    <a:pt x="129" y="89"/>
                                  </a:lnTo>
                                  <a:lnTo>
                                    <a:pt x="126" y="89"/>
                                  </a:lnTo>
                                  <a:lnTo>
                                    <a:pt x="124" y="86"/>
                                  </a:lnTo>
                                  <a:lnTo>
                                    <a:pt x="122" y="84"/>
                                  </a:lnTo>
                                  <a:lnTo>
                                    <a:pt x="122" y="82"/>
                                  </a:lnTo>
                                  <a:lnTo>
                                    <a:pt x="120" y="80"/>
                                  </a:lnTo>
                                  <a:lnTo>
                                    <a:pt x="116" y="70"/>
                                  </a:lnTo>
                                  <a:lnTo>
                                    <a:pt x="114" y="80"/>
                                  </a:lnTo>
                                  <a:lnTo>
                                    <a:pt x="112" y="82"/>
                                  </a:lnTo>
                                  <a:lnTo>
                                    <a:pt x="112" y="84"/>
                                  </a:lnTo>
                                  <a:lnTo>
                                    <a:pt x="110" y="86"/>
                                  </a:lnTo>
                                  <a:lnTo>
                                    <a:pt x="107" y="89"/>
                                  </a:lnTo>
                                  <a:lnTo>
                                    <a:pt x="105" y="89"/>
                                  </a:lnTo>
                                  <a:lnTo>
                                    <a:pt x="103" y="91"/>
                                  </a:lnTo>
                                  <a:lnTo>
                                    <a:pt x="101" y="91"/>
                                  </a:lnTo>
                                  <a:lnTo>
                                    <a:pt x="99" y="91"/>
                                  </a:lnTo>
                                  <a:lnTo>
                                    <a:pt x="86" y="91"/>
                                  </a:lnTo>
                                  <a:lnTo>
                                    <a:pt x="84" y="91"/>
                                  </a:lnTo>
                                  <a:lnTo>
                                    <a:pt x="82" y="91"/>
                                  </a:lnTo>
                                  <a:lnTo>
                                    <a:pt x="80" y="89"/>
                                  </a:lnTo>
                                  <a:lnTo>
                                    <a:pt x="78" y="91"/>
                                  </a:lnTo>
                                  <a:lnTo>
                                    <a:pt x="76" y="91"/>
                                  </a:lnTo>
                                  <a:lnTo>
                                    <a:pt x="74" y="91"/>
                                  </a:lnTo>
                                  <a:lnTo>
                                    <a:pt x="63" y="91"/>
                                  </a:lnTo>
                                  <a:lnTo>
                                    <a:pt x="61" y="91"/>
                                  </a:lnTo>
                                  <a:lnTo>
                                    <a:pt x="59" y="91"/>
                                  </a:lnTo>
                                  <a:lnTo>
                                    <a:pt x="57" y="91"/>
                                  </a:lnTo>
                                  <a:lnTo>
                                    <a:pt x="55" y="91"/>
                                  </a:lnTo>
                                  <a:lnTo>
                                    <a:pt x="33" y="91"/>
                                  </a:lnTo>
                                  <a:lnTo>
                                    <a:pt x="31" y="91"/>
                                  </a:lnTo>
                                  <a:lnTo>
                                    <a:pt x="29" y="91"/>
                                  </a:lnTo>
                                  <a:lnTo>
                                    <a:pt x="27" y="91"/>
                                  </a:lnTo>
                                  <a:lnTo>
                                    <a:pt x="25" y="91"/>
                                  </a:lnTo>
                                  <a:lnTo>
                                    <a:pt x="14" y="91"/>
                                  </a:lnTo>
                                  <a:lnTo>
                                    <a:pt x="12" y="91"/>
                                  </a:lnTo>
                                  <a:lnTo>
                                    <a:pt x="10" y="91"/>
                                  </a:lnTo>
                                  <a:lnTo>
                                    <a:pt x="8" y="89"/>
                                  </a:lnTo>
                                  <a:lnTo>
                                    <a:pt x="6" y="89"/>
                                  </a:lnTo>
                                  <a:lnTo>
                                    <a:pt x="4" y="86"/>
                                  </a:lnTo>
                                  <a:lnTo>
                                    <a:pt x="2" y="84"/>
                                  </a:lnTo>
                                  <a:lnTo>
                                    <a:pt x="2" y="82"/>
                                  </a:lnTo>
                                  <a:lnTo>
                                    <a:pt x="0" y="80"/>
                                  </a:lnTo>
                                  <a:lnTo>
                                    <a:pt x="0" y="78"/>
                                  </a:lnTo>
                                  <a:lnTo>
                                    <a:pt x="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8" name="Rectangle 689"/>
                          <wps:cNvSpPr>
                            <a:spLocks noChangeArrowheads="1"/>
                          </wps:cNvSpPr>
                          <wps:spPr bwMode="auto">
                            <a:xfrm>
                              <a:off x="3610" y="4722"/>
                              <a:ext cx="294"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MASON</w:t>
                                </w:r>
                              </w:p>
                            </w:txbxContent>
                          </wps:txbx>
                          <wps:bodyPr rot="0" vert="horz" wrap="none" lIns="0" tIns="0" rIns="0" bIns="0" anchor="t" anchorCtr="0" upright="1">
                            <a:spAutoFit/>
                          </wps:bodyPr>
                        </wps:wsp>
                        <wps:wsp>
                          <wps:cNvPr id="2919" name="Rectangle 690"/>
                          <wps:cNvSpPr>
                            <a:spLocks noChangeArrowheads="1"/>
                          </wps:cNvSpPr>
                          <wps:spPr bwMode="auto">
                            <a:xfrm>
                              <a:off x="5432" y="5140"/>
                              <a:ext cx="227"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PIATT</w:t>
                                </w:r>
                              </w:p>
                            </w:txbxContent>
                          </wps:txbx>
                          <wps:bodyPr rot="0" vert="horz" wrap="none" lIns="0" tIns="0" rIns="0" bIns="0" anchor="t" anchorCtr="0" upright="1">
                            <a:spAutoFit/>
                          </wps:bodyPr>
                        </wps:wsp>
                        <wps:wsp>
                          <wps:cNvPr id="2920" name="Freeform 691"/>
                          <wps:cNvSpPr>
                            <a:spLocks noEditPoints="1"/>
                          </wps:cNvSpPr>
                          <wps:spPr bwMode="auto">
                            <a:xfrm>
                              <a:off x="5432" y="5140"/>
                              <a:ext cx="273" cy="89"/>
                            </a:xfrm>
                            <a:custGeom>
                              <a:avLst/>
                              <a:gdLst>
                                <a:gd name="T0" fmla="*/ 0 w 273"/>
                                <a:gd name="T1" fmla="*/ 11 h 89"/>
                                <a:gd name="T2" fmla="*/ 5 w 273"/>
                                <a:gd name="T3" fmla="*/ 4 h 89"/>
                                <a:gd name="T4" fmla="*/ 11 w 273"/>
                                <a:gd name="T5" fmla="*/ 0 h 89"/>
                                <a:gd name="T6" fmla="*/ 40 w 273"/>
                                <a:gd name="T7" fmla="*/ 0 h 89"/>
                                <a:gd name="T8" fmla="*/ 47 w 273"/>
                                <a:gd name="T9" fmla="*/ 2 h 89"/>
                                <a:gd name="T10" fmla="*/ 57 w 273"/>
                                <a:gd name="T11" fmla="*/ 11 h 89"/>
                                <a:gd name="T12" fmla="*/ 59 w 273"/>
                                <a:gd name="T13" fmla="*/ 13 h 89"/>
                                <a:gd name="T14" fmla="*/ 62 w 273"/>
                                <a:gd name="T15" fmla="*/ 6 h 89"/>
                                <a:gd name="T16" fmla="*/ 68 w 273"/>
                                <a:gd name="T17" fmla="*/ 2 h 89"/>
                                <a:gd name="T18" fmla="*/ 74 w 273"/>
                                <a:gd name="T19" fmla="*/ 0 h 89"/>
                                <a:gd name="T20" fmla="*/ 93 w 273"/>
                                <a:gd name="T21" fmla="*/ 2 h 89"/>
                                <a:gd name="T22" fmla="*/ 98 w 273"/>
                                <a:gd name="T23" fmla="*/ 4 h 89"/>
                                <a:gd name="T24" fmla="*/ 104 w 273"/>
                                <a:gd name="T25" fmla="*/ 2 h 89"/>
                                <a:gd name="T26" fmla="*/ 110 w 273"/>
                                <a:gd name="T27" fmla="*/ 0 h 89"/>
                                <a:gd name="T28" fmla="*/ 129 w 273"/>
                                <a:gd name="T29" fmla="*/ 0 h 89"/>
                                <a:gd name="T30" fmla="*/ 136 w 273"/>
                                <a:gd name="T31" fmla="*/ 4 h 89"/>
                                <a:gd name="T32" fmla="*/ 140 w 273"/>
                                <a:gd name="T33" fmla="*/ 2 h 89"/>
                                <a:gd name="T34" fmla="*/ 146 w 273"/>
                                <a:gd name="T35" fmla="*/ 0 h 89"/>
                                <a:gd name="T36" fmla="*/ 262 w 273"/>
                                <a:gd name="T37" fmla="*/ 0 h 89"/>
                                <a:gd name="T38" fmla="*/ 269 w 273"/>
                                <a:gd name="T39" fmla="*/ 4 h 89"/>
                                <a:gd name="T40" fmla="*/ 271 w 273"/>
                                <a:gd name="T41" fmla="*/ 8 h 89"/>
                                <a:gd name="T42" fmla="*/ 273 w 273"/>
                                <a:gd name="T43" fmla="*/ 25 h 89"/>
                                <a:gd name="T44" fmla="*/ 271 w 273"/>
                                <a:gd name="T45" fmla="*/ 32 h 89"/>
                                <a:gd name="T46" fmla="*/ 266 w 273"/>
                                <a:gd name="T47" fmla="*/ 38 h 89"/>
                                <a:gd name="T48" fmla="*/ 260 w 273"/>
                                <a:gd name="T49" fmla="*/ 40 h 89"/>
                                <a:gd name="T50" fmla="*/ 247 w 273"/>
                                <a:gd name="T51" fmla="*/ 76 h 89"/>
                                <a:gd name="T52" fmla="*/ 245 w 273"/>
                                <a:gd name="T53" fmla="*/ 82 h 89"/>
                                <a:gd name="T54" fmla="*/ 239 w 273"/>
                                <a:gd name="T55" fmla="*/ 87 h 89"/>
                                <a:gd name="T56" fmla="*/ 233 w 273"/>
                                <a:gd name="T57" fmla="*/ 89 h 89"/>
                                <a:gd name="T58" fmla="*/ 218 w 273"/>
                                <a:gd name="T59" fmla="*/ 89 h 89"/>
                                <a:gd name="T60" fmla="*/ 212 w 273"/>
                                <a:gd name="T61" fmla="*/ 84 h 89"/>
                                <a:gd name="T62" fmla="*/ 207 w 273"/>
                                <a:gd name="T63" fmla="*/ 78 h 89"/>
                                <a:gd name="T64" fmla="*/ 199 w 273"/>
                                <a:gd name="T65" fmla="*/ 40 h 89"/>
                                <a:gd name="T66" fmla="*/ 197 w 273"/>
                                <a:gd name="T67" fmla="*/ 80 h 89"/>
                                <a:gd name="T68" fmla="*/ 195 w 273"/>
                                <a:gd name="T69" fmla="*/ 84 h 89"/>
                                <a:gd name="T70" fmla="*/ 188 w 273"/>
                                <a:gd name="T71" fmla="*/ 89 h 89"/>
                                <a:gd name="T72" fmla="*/ 171 w 273"/>
                                <a:gd name="T73" fmla="*/ 89 h 89"/>
                                <a:gd name="T74" fmla="*/ 165 w 273"/>
                                <a:gd name="T75" fmla="*/ 87 h 89"/>
                                <a:gd name="T76" fmla="*/ 161 w 273"/>
                                <a:gd name="T77" fmla="*/ 80 h 89"/>
                                <a:gd name="T78" fmla="*/ 157 w 273"/>
                                <a:gd name="T79" fmla="*/ 87 h 89"/>
                                <a:gd name="T80" fmla="*/ 150 w 273"/>
                                <a:gd name="T81" fmla="*/ 89 h 89"/>
                                <a:gd name="T82" fmla="*/ 131 w 273"/>
                                <a:gd name="T83" fmla="*/ 89 h 89"/>
                                <a:gd name="T84" fmla="*/ 125 w 273"/>
                                <a:gd name="T85" fmla="*/ 84 h 89"/>
                                <a:gd name="T86" fmla="*/ 123 w 273"/>
                                <a:gd name="T87" fmla="*/ 80 h 89"/>
                                <a:gd name="T88" fmla="*/ 112 w 273"/>
                                <a:gd name="T89" fmla="*/ 82 h 89"/>
                                <a:gd name="T90" fmla="*/ 106 w 273"/>
                                <a:gd name="T91" fmla="*/ 87 h 89"/>
                                <a:gd name="T92" fmla="*/ 100 w 273"/>
                                <a:gd name="T93" fmla="*/ 89 h 89"/>
                                <a:gd name="T94" fmla="*/ 70 w 273"/>
                                <a:gd name="T95" fmla="*/ 89 h 89"/>
                                <a:gd name="T96" fmla="*/ 64 w 273"/>
                                <a:gd name="T97" fmla="*/ 84 h 89"/>
                                <a:gd name="T98" fmla="*/ 62 w 273"/>
                                <a:gd name="T99" fmla="*/ 80 h 89"/>
                                <a:gd name="T100" fmla="*/ 59 w 273"/>
                                <a:gd name="T101" fmla="*/ 53 h 89"/>
                                <a:gd name="T102" fmla="*/ 55 w 273"/>
                                <a:gd name="T103" fmla="*/ 59 h 89"/>
                                <a:gd name="T104" fmla="*/ 40 w 273"/>
                                <a:gd name="T105" fmla="*/ 65 h 89"/>
                                <a:gd name="T106" fmla="*/ 40 w 273"/>
                                <a:gd name="T107" fmla="*/ 78 h 89"/>
                                <a:gd name="T108" fmla="*/ 36 w 273"/>
                                <a:gd name="T109" fmla="*/ 84 h 89"/>
                                <a:gd name="T110" fmla="*/ 30 w 273"/>
                                <a:gd name="T111" fmla="*/ 89 h 89"/>
                                <a:gd name="T112" fmla="*/ 15 w 273"/>
                                <a:gd name="T113" fmla="*/ 89 h 89"/>
                                <a:gd name="T114" fmla="*/ 9 w 273"/>
                                <a:gd name="T115" fmla="*/ 87 h 89"/>
                                <a:gd name="T116" fmla="*/ 2 w 273"/>
                                <a:gd name="T117" fmla="*/ 82 h 89"/>
                                <a:gd name="T118" fmla="*/ 0 w 273"/>
                                <a:gd name="T119" fmla="*/ 76 h 89"/>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273" h="89">
                                  <a:moveTo>
                                    <a:pt x="0" y="74"/>
                                  </a:moveTo>
                                  <a:lnTo>
                                    <a:pt x="0" y="15"/>
                                  </a:lnTo>
                                  <a:lnTo>
                                    <a:pt x="0" y="13"/>
                                  </a:lnTo>
                                  <a:lnTo>
                                    <a:pt x="0" y="11"/>
                                  </a:lnTo>
                                  <a:lnTo>
                                    <a:pt x="2" y="8"/>
                                  </a:lnTo>
                                  <a:lnTo>
                                    <a:pt x="2" y="6"/>
                                  </a:lnTo>
                                  <a:lnTo>
                                    <a:pt x="5" y="4"/>
                                  </a:lnTo>
                                  <a:lnTo>
                                    <a:pt x="7" y="2"/>
                                  </a:lnTo>
                                  <a:lnTo>
                                    <a:pt x="9" y="2"/>
                                  </a:lnTo>
                                  <a:lnTo>
                                    <a:pt x="11" y="0"/>
                                  </a:lnTo>
                                  <a:lnTo>
                                    <a:pt x="13" y="0"/>
                                  </a:lnTo>
                                  <a:lnTo>
                                    <a:pt x="15" y="0"/>
                                  </a:lnTo>
                                  <a:lnTo>
                                    <a:pt x="40" y="0"/>
                                  </a:lnTo>
                                  <a:lnTo>
                                    <a:pt x="43" y="0"/>
                                  </a:lnTo>
                                  <a:lnTo>
                                    <a:pt x="45" y="0"/>
                                  </a:lnTo>
                                  <a:lnTo>
                                    <a:pt x="47" y="2"/>
                                  </a:lnTo>
                                  <a:lnTo>
                                    <a:pt x="49" y="2"/>
                                  </a:lnTo>
                                  <a:lnTo>
                                    <a:pt x="51" y="4"/>
                                  </a:lnTo>
                                  <a:lnTo>
                                    <a:pt x="55" y="8"/>
                                  </a:lnTo>
                                  <a:lnTo>
                                    <a:pt x="57" y="11"/>
                                  </a:lnTo>
                                  <a:lnTo>
                                    <a:pt x="59" y="15"/>
                                  </a:lnTo>
                                  <a:lnTo>
                                    <a:pt x="59" y="13"/>
                                  </a:lnTo>
                                  <a:lnTo>
                                    <a:pt x="59" y="11"/>
                                  </a:lnTo>
                                  <a:lnTo>
                                    <a:pt x="62" y="8"/>
                                  </a:lnTo>
                                  <a:lnTo>
                                    <a:pt x="62" y="6"/>
                                  </a:lnTo>
                                  <a:lnTo>
                                    <a:pt x="64" y="4"/>
                                  </a:lnTo>
                                  <a:lnTo>
                                    <a:pt x="66" y="2"/>
                                  </a:lnTo>
                                  <a:lnTo>
                                    <a:pt x="68" y="2"/>
                                  </a:lnTo>
                                  <a:lnTo>
                                    <a:pt x="70" y="0"/>
                                  </a:lnTo>
                                  <a:lnTo>
                                    <a:pt x="72" y="0"/>
                                  </a:lnTo>
                                  <a:lnTo>
                                    <a:pt x="74" y="0"/>
                                  </a:lnTo>
                                  <a:lnTo>
                                    <a:pt x="87" y="0"/>
                                  </a:lnTo>
                                  <a:lnTo>
                                    <a:pt x="89" y="0"/>
                                  </a:lnTo>
                                  <a:lnTo>
                                    <a:pt x="91" y="0"/>
                                  </a:lnTo>
                                  <a:lnTo>
                                    <a:pt x="93" y="2"/>
                                  </a:lnTo>
                                  <a:lnTo>
                                    <a:pt x="95" y="2"/>
                                  </a:lnTo>
                                  <a:lnTo>
                                    <a:pt x="98" y="4"/>
                                  </a:lnTo>
                                  <a:lnTo>
                                    <a:pt x="100" y="6"/>
                                  </a:lnTo>
                                  <a:lnTo>
                                    <a:pt x="100" y="4"/>
                                  </a:lnTo>
                                  <a:lnTo>
                                    <a:pt x="102" y="2"/>
                                  </a:lnTo>
                                  <a:lnTo>
                                    <a:pt x="104" y="2"/>
                                  </a:lnTo>
                                  <a:lnTo>
                                    <a:pt x="106" y="0"/>
                                  </a:lnTo>
                                  <a:lnTo>
                                    <a:pt x="108" y="0"/>
                                  </a:lnTo>
                                  <a:lnTo>
                                    <a:pt x="110" y="0"/>
                                  </a:lnTo>
                                  <a:lnTo>
                                    <a:pt x="125" y="0"/>
                                  </a:lnTo>
                                  <a:lnTo>
                                    <a:pt x="127" y="0"/>
                                  </a:lnTo>
                                  <a:lnTo>
                                    <a:pt x="129" y="0"/>
                                  </a:lnTo>
                                  <a:lnTo>
                                    <a:pt x="131" y="2"/>
                                  </a:lnTo>
                                  <a:lnTo>
                                    <a:pt x="133" y="2"/>
                                  </a:lnTo>
                                  <a:lnTo>
                                    <a:pt x="136" y="4"/>
                                  </a:lnTo>
                                  <a:lnTo>
                                    <a:pt x="138" y="6"/>
                                  </a:lnTo>
                                  <a:lnTo>
                                    <a:pt x="138" y="4"/>
                                  </a:lnTo>
                                  <a:lnTo>
                                    <a:pt x="140" y="2"/>
                                  </a:lnTo>
                                  <a:lnTo>
                                    <a:pt x="142" y="2"/>
                                  </a:lnTo>
                                  <a:lnTo>
                                    <a:pt x="144" y="0"/>
                                  </a:lnTo>
                                  <a:lnTo>
                                    <a:pt x="146" y="0"/>
                                  </a:lnTo>
                                  <a:lnTo>
                                    <a:pt x="148" y="0"/>
                                  </a:lnTo>
                                  <a:lnTo>
                                    <a:pt x="258" y="0"/>
                                  </a:lnTo>
                                  <a:lnTo>
                                    <a:pt x="260" y="0"/>
                                  </a:lnTo>
                                  <a:lnTo>
                                    <a:pt x="262" y="0"/>
                                  </a:lnTo>
                                  <a:lnTo>
                                    <a:pt x="264" y="2"/>
                                  </a:lnTo>
                                  <a:lnTo>
                                    <a:pt x="266" y="2"/>
                                  </a:lnTo>
                                  <a:lnTo>
                                    <a:pt x="269" y="4"/>
                                  </a:lnTo>
                                  <a:lnTo>
                                    <a:pt x="271" y="6"/>
                                  </a:lnTo>
                                  <a:lnTo>
                                    <a:pt x="271" y="8"/>
                                  </a:lnTo>
                                  <a:lnTo>
                                    <a:pt x="273" y="11"/>
                                  </a:lnTo>
                                  <a:lnTo>
                                    <a:pt x="273" y="13"/>
                                  </a:lnTo>
                                  <a:lnTo>
                                    <a:pt x="273" y="15"/>
                                  </a:lnTo>
                                  <a:lnTo>
                                    <a:pt x="273" y="25"/>
                                  </a:lnTo>
                                  <a:lnTo>
                                    <a:pt x="273" y="27"/>
                                  </a:lnTo>
                                  <a:lnTo>
                                    <a:pt x="273" y="30"/>
                                  </a:lnTo>
                                  <a:lnTo>
                                    <a:pt x="271" y="32"/>
                                  </a:lnTo>
                                  <a:lnTo>
                                    <a:pt x="271" y="34"/>
                                  </a:lnTo>
                                  <a:lnTo>
                                    <a:pt x="269" y="36"/>
                                  </a:lnTo>
                                  <a:lnTo>
                                    <a:pt x="266" y="38"/>
                                  </a:lnTo>
                                  <a:lnTo>
                                    <a:pt x="264" y="38"/>
                                  </a:lnTo>
                                  <a:lnTo>
                                    <a:pt x="262" y="40"/>
                                  </a:lnTo>
                                  <a:lnTo>
                                    <a:pt x="260" y="40"/>
                                  </a:lnTo>
                                  <a:lnTo>
                                    <a:pt x="258" y="40"/>
                                  </a:lnTo>
                                  <a:lnTo>
                                    <a:pt x="247" y="40"/>
                                  </a:lnTo>
                                  <a:lnTo>
                                    <a:pt x="247" y="74"/>
                                  </a:lnTo>
                                  <a:lnTo>
                                    <a:pt x="247" y="76"/>
                                  </a:lnTo>
                                  <a:lnTo>
                                    <a:pt x="247" y="78"/>
                                  </a:lnTo>
                                  <a:lnTo>
                                    <a:pt x="245" y="80"/>
                                  </a:lnTo>
                                  <a:lnTo>
                                    <a:pt x="245" y="82"/>
                                  </a:lnTo>
                                  <a:lnTo>
                                    <a:pt x="243" y="84"/>
                                  </a:lnTo>
                                  <a:lnTo>
                                    <a:pt x="241" y="87"/>
                                  </a:lnTo>
                                  <a:lnTo>
                                    <a:pt x="239" y="87"/>
                                  </a:lnTo>
                                  <a:lnTo>
                                    <a:pt x="237" y="89"/>
                                  </a:lnTo>
                                  <a:lnTo>
                                    <a:pt x="235" y="89"/>
                                  </a:lnTo>
                                  <a:lnTo>
                                    <a:pt x="233" y="89"/>
                                  </a:lnTo>
                                  <a:lnTo>
                                    <a:pt x="222" y="89"/>
                                  </a:lnTo>
                                  <a:lnTo>
                                    <a:pt x="220" y="89"/>
                                  </a:lnTo>
                                  <a:lnTo>
                                    <a:pt x="218" y="89"/>
                                  </a:lnTo>
                                  <a:lnTo>
                                    <a:pt x="216" y="87"/>
                                  </a:lnTo>
                                  <a:lnTo>
                                    <a:pt x="214" y="87"/>
                                  </a:lnTo>
                                  <a:lnTo>
                                    <a:pt x="212" y="84"/>
                                  </a:lnTo>
                                  <a:lnTo>
                                    <a:pt x="209" y="82"/>
                                  </a:lnTo>
                                  <a:lnTo>
                                    <a:pt x="209" y="80"/>
                                  </a:lnTo>
                                  <a:lnTo>
                                    <a:pt x="207" y="78"/>
                                  </a:lnTo>
                                  <a:lnTo>
                                    <a:pt x="207" y="76"/>
                                  </a:lnTo>
                                  <a:lnTo>
                                    <a:pt x="207" y="74"/>
                                  </a:lnTo>
                                  <a:lnTo>
                                    <a:pt x="207" y="40"/>
                                  </a:lnTo>
                                  <a:lnTo>
                                    <a:pt x="199" y="40"/>
                                  </a:lnTo>
                                  <a:lnTo>
                                    <a:pt x="199" y="74"/>
                                  </a:lnTo>
                                  <a:lnTo>
                                    <a:pt x="199" y="76"/>
                                  </a:lnTo>
                                  <a:lnTo>
                                    <a:pt x="199" y="78"/>
                                  </a:lnTo>
                                  <a:lnTo>
                                    <a:pt x="197" y="80"/>
                                  </a:lnTo>
                                  <a:lnTo>
                                    <a:pt x="197" y="82"/>
                                  </a:lnTo>
                                  <a:lnTo>
                                    <a:pt x="195" y="84"/>
                                  </a:lnTo>
                                  <a:lnTo>
                                    <a:pt x="193" y="87"/>
                                  </a:lnTo>
                                  <a:lnTo>
                                    <a:pt x="190" y="87"/>
                                  </a:lnTo>
                                  <a:lnTo>
                                    <a:pt x="188" y="89"/>
                                  </a:lnTo>
                                  <a:lnTo>
                                    <a:pt x="186" y="89"/>
                                  </a:lnTo>
                                  <a:lnTo>
                                    <a:pt x="184" y="89"/>
                                  </a:lnTo>
                                  <a:lnTo>
                                    <a:pt x="174" y="89"/>
                                  </a:lnTo>
                                  <a:lnTo>
                                    <a:pt x="171" y="89"/>
                                  </a:lnTo>
                                  <a:lnTo>
                                    <a:pt x="169" y="89"/>
                                  </a:lnTo>
                                  <a:lnTo>
                                    <a:pt x="167" y="87"/>
                                  </a:lnTo>
                                  <a:lnTo>
                                    <a:pt x="165" y="87"/>
                                  </a:lnTo>
                                  <a:lnTo>
                                    <a:pt x="163" y="84"/>
                                  </a:lnTo>
                                  <a:lnTo>
                                    <a:pt x="161" y="82"/>
                                  </a:lnTo>
                                  <a:lnTo>
                                    <a:pt x="161" y="80"/>
                                  </a:lnTo>
                                  <a:lnTo>
                                    <a:pt x="161" y="82"/>
                                  </a:lnTo>
                                  <a:lnTo>
                                    <a:pt x="159" y="84"/>
                                  </a:lnTo>
                                  <a:lnTo>
                                    <a:pt x="157" y="87"/>
                                  </a:lnTo>
                                  <a:lnTo>
                                    <a:pt x="155" y="87"/>
                                  </a:lnTo>
                                  <a:lnTo>
                                    <a:pt x="152" y="89"/>
                                  </a:lnTo>
                                  <a:lnTo>
                                    <a:pt x="150" y="89"/>
                                  </a:lnTo>
                                  <a:lnTo>
                                    <a:pt x="148" y="89"/>
                                  </a:lnTo>
                                  <a:lnTo>
                                    <a:pt x="136" y="89"/>
                                  </a:lnTo>
                                  <a:lnTo>
                                    <a:pt x="133" y="89"/>
                                  </a:lnTo>
                                  <a:lnTo>
                                    <a:pt x="131" y="89"/>
                                  </a:lnTo>
                                  <a:lnTo>
                                    <a:pt x="129" y="87"/>
                                  </a:lnTo>
                                  <a:lnTo>
                                    <a:pt x="127" y="87"/>
                                  </a:lnTo>
                                  <a:lnTo>
                                    <a:pt x="125" y="84"/>
                                  </a:lnTo>
                                  <a:lnTo>
                                    <a:pt x="123" y="82"/>
                                  </a:lnTo>
                                  <a:lnTo>
                                    <a:pt x="123" y="80"/>
                                  </a:lnTo>
                                  <a:lnTo>
                                    <a:pt x="121" y="78"/>
                                  </a:lnTo>
                                  <a:lnTo>
                                    <a:pt x="117" y="68"/>
                                  </a:lnTo>
                                  <a:lnTo>
                                    <a:pt x="114" y="78"/>
                                  </a:lnTo>
                                  <a:lnTo>
                                    <a:pt x="112" y="80"/>
                                  </a:lnTo>
                                  <a:lnTo>
                                    <a:pt x="112" y="82"/>
                                  </a:lnTo>
                                  <a:lnTo>
                                    <a:pt x="110" y="84"/>
                                  </a:lnTo>
                                  <a:lnTo>
                                    <a:pt x="108" y="87"/>
                                  </a:lnTo>
                                  <a:lnTo>
                                    <a:pt x="106" y="87"/>
                                  </a:lnTo>
                                  <a:lnTo>
                                    <a:pt x="104" y="89"/>
                                  </a:lnTo>
                                  <a:lnTo>
                                    <a:pt x="102" y="89"/>
                                  </a:lnTo>
                                  <a:lnTo>
                                    <a:pt x="100" y="89"/>
                                  </a:lnTo>
                                  <a:lnTo>
                                    <a:pt x="87" y="89"/>
                                  </a:lnTo>
                                  <a:lnTo>
                                    <a:pt x="74" y="89"/>
                                  </a:lnTo>
                                  <a:lnTo>
                                    <a:pt x="72" y="89"/>
                                  </a:lnTo>
                                  <a:lnTo>
                                    <a:pt x="70" y="89"/>
                                  </a:lnTo>
                                  <a:lnTo>
                                    <a:pt x="68" y="87"/>
                                  </a:lnTo>
                                  <a:lnTo>
                                    <a:pt x="66" y="87"/>
                                  </a:lnTo>
                                  <a:lnTo>
                                    <a:pt x="64" y="84"/>
                                  </a:lnTo>
                                  <a:lnTo>
                                    <a:pt x="62" y="82"/>
                                  </a:lnTo>
                                  <a:lnTo>
                                    <a:pt x="62" y="80"/>
                                  </a:lnTo>
                                  <a:lnTo>
                                    <a:pt x="59" y="78"/>
                                  </a:lnTo>
                                  <a:lnTo>
                                    <a:pt x="59" y="76"/>
                                  </a:lnTo>
                                  <a:lnTo>
                                    <a:pt x="59" y="74"/>
                                  </a:lnTo>
                                  <a:lnTo>
                                    <a:pt x="59" y="53"/>
                                  </a:lnTo>
                                  <a:lnTo>
                                    <a:pt x="59" y="55"/>
                                  </a:lnTo>
                                  <a:lnTo>
                                    <a:pt x="57" y="57"/>
                                  </a:lnTo>
                                  <a:lnTo>
                                    <a:pt x="55" y="59"/>
                                  </a:lnTo>
                                  <a:lnTo>
                                    <a:pt x="53" y="59"/>
                                  </a:lnTo>
                                  <a:lnTo>
                                    <a:pt x="43" y="63"/>
                                  </a:lnTo>
                                  <a:lnTo>
                                    <a:pt x="40" y="65"/>
                                  </a:lnTo>
                                  <a:lnTo>
                                    <a:pt x="40" y="74"/>
                                  </a:lnTo>
                                  <a:lnTo>
                                    <a:pt x="40" y="76"/>
                                  </a:lnTo>
                                  <a:lnTo>
                                    <a:pt x="40" y="78"/>
                                  </a:lnTo>
                                  <a:lnTo>
                                    <a:pt x="38" y="80"/>
                                  </a:lnTo>
                                  <a:lnTo>
                                    <a:pt x="38" y="82"/>
                                  </a:lnTo>
                                  <a:lnTo>
                                    <a:pt x="36" y="84"/>
                                  </a:lnTo>
                                  <a:lnTo>
                                    <a:pt x="34" y="87"/>
                                  </a:lnTo>
                                  <a:lnTo>
                                    <a:pt x="32" y="87"/>
                                  </a:lnTo>
                                  <a:lnTo>
                                    <a:pt x="30" y="89"/>
                                  </a:lnTo>
                                  <a:lnTo>
                                    <a:pt x="28" y="89"/>
                                  </a:lnTo>
                                  <a:lnTo>
                                    <a:pt x="26" y="89"/>
                                  </a:lnTo>
                                  <a:lnTo>
                                    <a:pt x="15" y="89"/>
                                  </a:lnTo>
                                  <a:lnTo>
                                    <a:pt x="13" y="89"/>
                                  </a:lnTo>
                                  <a:lnTo>
                                    <a:pt x="11" y="89"/>
                                  </a:lnTo>
                                  <a:lnTo>
                                    <a:pt x="9" y="87"/>
                                  </a:lnTo>
                                  <a:lnTo>
                                    <a:pt x="7" y="87"/>
                                  </a:lnTo>
                                  <a:lnTo>
                                    <a:pt x="5" y="84"/>
                                  </a:lnTo>
                                  <a:lnTo>
                                    <a:pt x="2" y="82"/>
                                  </a:lnTo>
                                  <a:lnTo>
                                    <a:pt x="2" y="80"/>
                                  </a:lnTo>
                                  <a:lnTo>
                                    <a:pt x="0" y="78"/>
                                  </a:lnTo>
                                  <a:lnTo>
                                    <a:pt x="0" y="76"/>
                                  </a:lnTo>
                                  <a:lnTo>
                                    <a:pt x="0" y="74"/>
                                  </a:lnTo>
                                  <a:close/>
                                  <a:moveTo>
                                    <a:pt x="150" y="40"/>
                                  </a:moveTo>
                                  <a:lnTo>
                                    <a:pt x="159" y="61"/>
                                  </a:lnTo>
                                  <a:lnTo>
                                    <a:pt x="159" y="40"/>
                                  </a:lnTo>
                                  <a:lnTo>
                                    <a:pt x="150" y="4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1" name="Rectangle 692"/>
                          <wps:cNvSpPr>
                            <a:spLocks noChangeArrowheads="1"/>
                          </wps:cNvSpPr>
                          <wps:spPr bwMode="auto">
                            <a:xfrm>
                              <a:off x="5432" y="5140"/>
                              <a:ext cx="227"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PIATT</w:t>
                                </w:r>
                              </w:p>
                            </w:txbxContent>
                          </wps:txbx>
                          <wps:bodyPr rot="0" vert="horz" wrap="none" lIns="0" tIns="0" rIns="0" bIns="0" anchor="t" anchorCtr="0" upright="1">
                            <a:spAutoFit/>
                          </wps:bodyPr>
                        </wps:wsp>
                        <wps:wsp>
                          <wps:cNvPr id="2922" name="Rectangle 693"/>
                          <wps:cNvSpPr>
                            <a:spLocks noChangeArrowheads="1"/>
                          </wps:cNvSpPr>
                          <wps:spPr bwMode="auto">
                            <a:xfrm>
                              <a:off x="6575" y="6376"/>
                              <a:ext cx="267"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CLARK</w:t>
                                </w:r>
                              </w:p>
                            </w:txbxContent>
                          </wps:txbx>
                          <wps:bodyPr rot="0" vert="horz" wrap="none" lIns="0" tIns="0" rIns="0" bIns="0" anchor="t" anchorCtr="0" upright="1">
                            <a:spAutoFit/>
                          </wps:bodyPr>
                        </wps:wsp>
                        <wps:wsp>
                          <wps:cNvPr id="2923" name="Freeform 694"/>
                          <wps:cNvSpPr>
                            <a:spLocks/>
                          </wps:cNvSpPr>
                          <wps:spPr bwMode="auto">
                            <a:xfrm>
                              <a:off x="6564" y="6370"/>
                              <a:ext cx="324" cy="90"/>
                            </a:xfrm>
                            <a:custGeom>
                              <a:avLst/>
                              <a:gdLst>
                                <a:gd name="T0" fmla="*/ 5 w 324"/>
                                <a:gd name="T1" fmla="*/ 25 h 90"/>
                                <a:gd name="T2" fmla="*/ 17 w 324"/>
                                <a:gd name="T3" fmla="*/ 10 h 90"/>
                                <a:gd name="T4" fmla="*/ 24 w 324"/>
                                <a:gd name="T5" fmla="*/ 4 h 90"/>
                                <a:gd name="T6" fmla="*/ 43 w 324"/>
                                <a:gd name="T7" fmla="*/ 0 h 90"/>
                                <a:gd name="T8" fmla="*/ 66 w 324"/>
                                <a:gd name="T9" fmla="*/ 8 h 90"/>
                                <a:gd name="T10" fmla="*/ 74 w 324"/>
                                <a:gd name="T11" fmla="*/ 23 h 90"/>
                                <a:gd name="T12" fmla="*/ 76 w 324"/>
                                <a:gd name="T13" fmla="*/ 8 h 90"/>
                                <a:gd name="T14" fmla="*/ 83 w 324"/>
                                <a:gd name="T15" fmla="*/ 2 h 90"/>
                                <a:gd name="T16" fmla="*/ 100 w 324"/>
                                <a:gd name="T17" fmla="*/ 0 h 90"/>
                                <a:gd name="T18" fmla="*/ 108 w 324"/>
                                <a:gd name="T19" fmla="*/ 2 h 90"/>
                                <a:gd name="T20" fmla="*/ 114 w 324"/>
                                <a:gd name="T21" fmla="*/ 10 h 90"/>
                                <a:gd name="T22" fmla="*/ 119 w 324"/>
                                <a:gd name="T23" fmla="*/ 48 h 90"/>
                                <a:gd name="T24" fmla="*/ 138 w 324"/>
                                <a:gd name="T25" fmla="*/ 4 h 90"/>
                                <a:gd name="T26" fmla="*/ 146 w 324"/>
                                <a:gd name="T27" fmla="*/ 0 h 90"/>
                                <a:gd name="T28" fmla="*/ 167 w 324"/>
                                <a:gd name="T29" fmla="*/ 0 h 90"/>
                                <a:gd name="T30" fmla="*/ 176 w 324"/>
                                <a:gd name="T31" fmla="*/ 6 h 90"/>
                                <a:gd name="T32" fmla="*/ 184 w 324"/>
                                <a:gd name="T33" fmla="*/ 14 h 90"/>
                                <a:gd name="T34" fmla="*/ 186 w 324"/>
                                <a:gd name="T35" fmla="*/ 6 h 90"/>
                                <a:gd name="T36" fmla="*/ 195 w 324"/>
                                <a:gd name="T37" fmla="*/ 0 h 90"/>
                                <a:gd name="T38" fmla="*/ 224 w 324"/>
                                <a:gd name="T39" fmla="*/ 0 h 90"/>
                                <a:gd name="T40" fmla="*/ 237 w 324"/>
                                <a:gd name="T41" fmla="*/ 4 h 90"/>
                                <a:gd name="T42" fmla="*/ 243 w 324"/>
                                <a:gd name="T43" fmla="*/ 10 h 90"/>
                                <a:gd name="T44" fmla="*/ 250 w 324"/>
                                <a:gd name="T45" fmla="*/ 2 h 90"/>
                                <a:gd name="T46" fmla="*/ 258 w 324"/>
                                <a:gd name="T47" fmla="*/ 0 h 90"/>
                                <a:gd name="T48" fmla="*/ 277 w 324"/>
                                <a:gd name="T49" fmla="*/ 2 h 90"/>
                                <a:gd name="T50" fmla="*/ 286 w 324"/>
                                <a:gd name="T51" fmla="*/ 4 h 90"/>
                                <a:gd name="T52" fmla="*/ 294 w 324"/>
                                <a:gd name="T53" fmla="*/ 0 h 90"/>
                                <a:gd name="T54" fmla="*/ 313 w 324"/>
                                <a:gd name="T55" fmla="*/ 0 h 90"/>
                                <a:gd name="T56" fmla="*/ 321 w 324"/>
                                <a:gd name="T57" fmla="*/ 6 h 90"/>
                                <a:gd name="T58" fmla="*/ 324 w 324"/>
                                <a:gd name="T59" fmla="*/ 14 h 90"/>
                                <a:gd name="T60" fmla="*/ 321 w 324"/>
                                <a:gd name="T61" fmla="*/ 23 h 90"/>
                                <a:gd name="T62" fmla="*/ 321 w 324"/>
                                <a:gd name="T63" fmla="*/ 67 h 90"/>
                                <a:gd name="T64" fmla="*/ 324 w 324"/>
                                <a:gd name="T65" fmla="*/ 76 h 90"/>
                                <a:gd name="T66" fmla="*/ 321 w 324"/>
                                <a:gd name="T67" fmla="*/ 84 h 90"/>
                                <a:gd name="T68" fmla="*/ 313 w 324"/>
                                <a:gd name="T69" fmla="*/ 90 h 90"/>
                                <a:gd name="T70" fmla="*/ 294 w 324"/>
                                <a:gd name="T71" fmla="*/ 90 h 90"/>
                                <a:gd name="T72" fmla="*/ 286 w 324"/>
                                <a:gd name="T73" fmla="*/ 86 h 90"/>
                                <a:gd name="T74" fmla="*/ 277 w 324"/>
                                <a:gd name="T75" fmla="*/ 88 h 90"/>
                                <a:gd name="T76" fmla="*/ 258 w 324"/>
                                <a:gd name="T77" fmla="*/ 90 h 90"/>
                                <a:gd name="T78" fmla="*/ 250 w 324"/>
                                <a:gd name="T79" fmla="*/ 88 h 90"/>
                                <a:gd name="T80" fmla="*/ 231 w 324"/>
                                <a:gd name="T81" fmla="*/ 90 h 90"/>
                                <a:gd name="T82" fmla="*/ 222 w 324"/>
                                <a:gd name="T83" fmla="*/ 88 h 90"/>
                                <a:gd name="T84" fmla="*/ 214 w 324"/>
                                <a:gd name="T85" fmla="*/ 90 h 90"/>
                                <a:gd name="T86" fmla="*/ 197 w 324"/>
                                <a:gd name="T87" fmla="*/ 90 h 90"/>
                                <a:gd name="T88" fmla="*/ 188 w 324"/>
                                <a:gd name="T89" fmla="*/ 90 h 90"/>
                                <a:gd name="T90" fmla="*/ 172 w 324"/>
                                <a:gd name="T91" fmla="*/ 90 h 90"/>
                                <a:gd name="T92" fmla="*/ 163 w 324"/>
                                <a:gd name="T93" fmla="*/ 86 h 90"/>
                                <a:gd name="T94" fmla="*/ 157 w 324"/>
                                <a:gd name="T95" fmla="*/ 67 h 90"/>
                                <a:gd name="T96" fmla="*/ 148 w 324"/>
                                <a:gd name="T97" fmla="*/ 86 h 90"/>
                                <a:gd name="T98" fmla="*/ 140 w 324"/>
                                <a:gd name="T99" fmla="*/ 90 h 90"/>
                                <a:gd name="T100" fmla="*/ 87 w 324"/>
                                <a:gd name="T101" fmla="*/ 90 h 90"/>
                                <a:gd name="T102" fmla="*/ 79 w 324"/>
                                <a:gd name="T103" fmla="*/ 86 h 90"/>
                                <a:gd name="T104" fmla="*/ 74 w 324"/>
                                <a:gd name="T105" fmla="*/ 78 h 90"/>
                                <a:gd name="T106" fmla="*/ 68 w 324"/>
                                <a:gd name="T107" fmla="*/ 78 h 90"/>
                                <a:gd name="T108" fmla="*/ 47 w 324"/>
                                <a:gd name="T109" fmla="*/ 88 h 90"/>
                                <a:gd name="T110" fmla="*/ 38 w 324"/>
                                <a:gd name="T111" fmla="*/ 90 h 90"/>
                                <a:gd name="T112" fmla="*/ 17 w 324"/>
                                <a:gd name="T113" fmla="*/ 84 h 90"/>
                                <a:gd name="T114" fmla="*/ 7 w 324"/>
                                <a:gd name="T115" fmla="*/ 67 h 90"/>
                                <a:gd name="T116" fmla="*/ 0 w 324"/>
                                <a:gd name="T117" fmla="*/ 44 h 90"/>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24" h="90">
                                  <a:moveTo>
                                    <a:pt x="0" y="44"/>
                                  </a:moveTo>
                                  <a:lnTo>
                                    <a:pt x="0" y="42"/>
                                  </a:lnTo>
                                  <a:lnTo>
                                    <a:pt x="0" y="40"/>
                                  </a:lnTo>
                                  <a:lnTo>
                                    <a:pt x="5" y="25"/>
                                  </a:lnTo>
                                  <a:lnTo>
                                    <a:pt x="7" y="23"/>
                                  </a:lnTo>
                                  <a:lnTo>
                                    <a:pt x="7" y="21"/>
                                  </a:lnTo>
                                  <a:lnTo>
                                    <a:pt x="9" y="21"/>
                                  </a:lnTo>
                                  <a:lnTo>
                                    <a:pt x="17" y="10"/>
                                  </a:lnTo>
                                  <a:lnTo>
                                    <a:pt x="17" y="8"/>
                                  </a:lnTo>
                                  <a:lnTo>
                                    <a:pt x="19" y="6"/>
                                  </a:lnTo>
                                  <a:lnTo>
                                    <a:pt x="22" y="6"/>
                                  </a:lnTo>
                                  <a:lnTo>
                                    <a:pt x="24" y="4"/>
                                  </a:lnTo>
                                  <a:lnTo>
                                    <a:pt x="36" y="0"/>
                                  </a:lnTo>
                                  <a:lnTo>
                                    <a:pt x="38" y="0"/>
                                  </a:lnTo>
                                  <a:lnTo>
                                    <a:pt x="41" y="0"/>
                                  </a:lnTo>
                                  <a:lnTo>
                                    <a:pt x="43" y="0"/>
                                  </a:lnTo>
                                  <a:lnTo>
                                    <a:pt x="45" y="0"/>
                                  </a:lnTo>
                                  <a:lnTo>
                                    <a:pt x="62" y="6"/>
                                  </a:lnTo>
                                  <a:lnTo>
                                    <a:pt x="64" y="8"/>
                                  </a:lnTo>
                                  <a:lnTo>
                                    <a:pt x="66" y="8"/>
                                  </a:lnTo>
                                  <a:lnTo>
                                    <a:pt x="68" y="10"/>
                                  </a:lnTo>
                                  <a:lnTo>
                                    <a:pt x="70" y="12"/>
                                  </a:lnTo>
                                  <a:lnTo>
                                    <a:pt x="70" y="14"/>
                                  </a:lnTo>
                                  <a:lnTo>
                                    <a:pt x="74" y="23"/>
                                  </a:lnTo>
                                  <a:lnTo>
                                    <a:pt x="74" y="14"/>
                                  </a:lnTo>
                                  <a:lnTo>
                                    <a:pt x="74" y="12"/>
                                  </a:lnTo>
                                  <a:lnTo>
                                    <a:pt x="74" y="10"/>
                                  </a:lnTo>
                                  <a:lnTo>
                                    <a:pt x="76" y="8"/>
                                  </a:lnTo>
                                  <a:lnTo>
                                    <a:pt x="76" y="6"/>
                                  </a:lnTo>
                                  <a:lnTo>
                                    <a:pt x="79" y="4"/>
                                  </a:lnTo>
                                  <a:lnTo>
                                    <a:pt x="81" y="2"/>
                                  </a:lnTo>
                                  <a:lnTo>
                                    <a:pt x="83" y="2"/>
                                  </a:lnTo>
                                  <a:lnTo>
                                    <a:pt x="85" y="0"/>
                                  </a:lnTo>
                                  <a:lnTo>
                                    <a:pt x="87" y="0"/>
                                  </a:lnTo>
                                  <a:lnTo>
                                    <a:pt x="89" y="0"/>
                                  </a:lnTo>
                                  <a:lnTo>
                                    <a:pt x="100" y="0"/>
                                  </a:lnTo>
                                  <a:lnTo>
                                    <a:pt x="102" y="0"/>
                                  </a:lnTo>
                                  <a:lnTo>
                                    <a:pt x="104" y="0"/>
                                  </a:lnTo>
                                  <a:lnTo>
                                    <a:pt x="106" y="2"/>
                                  </a:lnTo>
                                  <a:lnTo>
                                    <a:pt x="108" y="2"/>
                                  </a:lnTo>
                                  <a:lnTo>
                                    <a:pt x="110" y="4"/>
                                  </a:lnTo>
                                  <a:lnTo>
                                    <a:pt x="112" y="6"/>
                                  </a:lnTo>
                                  <a:lnTo>
                                    <a:pt x="112" y="8"/>
                                  </a:lnTo>
                                  <a:lnTo>
                                    <a:pt x="114" y="10"/>
                                  </a:lnTo>
                                  <a:lnTo>
                                    <a:pt x="114" y="12"/>
                                  </a:lnTo>
                                  <a:lnTo>
                                    <a:pt x="114" y="14"/>
                                  </a:lnTo>
                                  <a:lnTo>
                                    <a:pt x="114" y="48"/>
                                  </a:lnTo>
                                  <a:lnTo>
                                    <a:pt x="119" y="48"/>
                                  </a:lnTo>
                                  <a:lnTo>
                                    <a:pt x="136" y="10"/>
                                  </a:lnTo>
                                  <a:lnTo>
                                    <a:pt x="136" y="8"/>
                                  </a:lnTo>
                                  <a:lnTo>
                                    <a:pt x="136" y="6"/>
                                  </a:lnTo>
                                  <a:lnTo>
                                    <a:pt x="138" y="4"/>
                                  </a:lnTo>
                                  <a:lnTo>
                                    <a:pt x="140" y="2"/>
                                  </a:lnTo>
                                  <a:lnTo>
                                    <a:pt x="142" y="2"/>
                                  </a:lnTo>
                                  <a:lnTo>
                                    <a:pt x="144" y="0"/>
                                  </a:lnTo>
                                  <a:lnTo>
                                    <a:pt x="146" y="0"/>
                                  </a:lnTo>
                                  <a:lnTo>
                                    <a:pt x="148" y="0"/>
                                  </a:lnTo>
                                  <a:lnTo>
                                    <a:pt x="163" y="0"/>
                                  </a:lnTo>
                                  <a:lnTo>
                                    <a:pt x="165" y="0"/>
                                  </a:lnTo>
                                  <a:lnTo>
                                    <a:pt x="167" y="0"/>
                                  </a:lnTo>
                                  <a:lnTo>
                                    <a:pt x="169" y="2"/>
                                  </a:lnTo>
                                  <a:lnTo>
                                    <a:pt x="172" y="2"/>
                                  </a:lnTo>
                                  <a:lnTo>
                                    <a:pt x="174" y="4"/>
                                  </a:lnTo>
                                  <a:lnTo>
                                    <a:pt x="176" y="6"/>
                                  </a:lnTo>
                                  <a:lnTo>
                                    <a:pt x="176" y="8"/>
                                  </a:lnTo>
                                  <a:lnTo>
                                    <a:pt x="178" y="10"/>
                                  </a:lnTo>
                                  <a:lnTo>
                                    <a:pt x="184" y="31"/>
                                  </a:lnTo>
                                  <a:lnTo>
                                    <a:pt x="184" y="14"/>
                                  </a:lnTo>
                                  <a:lnTo>
                                    <a:pt x="184" y="12"/>
                                  </a:lnTo>
                                  <a:lnTo>
                                    <a:pt x="184" y="10"/>
                                  </a:lnTo>
                                  <a:lnTo>
                                    <a:pt x="186" y="8"/>
                                  </a:lnTo>
                                  <a:lnTo>
                                    <a:pt x="186" y="6"/>
                                  </a:lnTo>
                                  <a:lnTo>
                                    <a:pt x="188" y="4"/>
                                  </a:lnTo>
                                  <a:lnTo>
                                    <a:pt x="191" y="2"/>
                                  </a:lnTo>
                                  <a:lnTo>
                                    <a:pt x="193" y="2"/>
                                  </a:lnTo>
                                  <a:lnTo>
                                    <a:pt x="195" y="0"/>
                                  </a:lnTo>
                                  <a:lnTo>
                                    <a:pt x="197" y="0"/>
                                  </a:lnTo>
                                  <a:lnTo>
                                    <a:pt x="199" y="0"/>
                                  </a:lnTo>
                                  <a:lnTo>
                                    <a:pt x="222" y="0"/>
                                  </a:lnTo>
                                  <a:lnTo>
                                    <a:pt x="224" y="0"/>
                                  </a:lnTo>
                                  <a:lnTo>
                                    <a:pt x="226" y="0"/>
                                  </a:lnTo>
                                  <a:lnTo>
                                    <a:pt x="233" y="2"/>
                                  </a:lnTo>
                                  <a:lnTo>
                                    <a:pt x="235" y="4"/>
                                  </a:lnTo>
                                  <a:lnTo>
                                    <a:pt x="237" y="4"/>
                                  </a:lnTo>
                                  <a:lnTo>
                                    <a:pt x="239" y="6"/>
                                  </a:lnTo>
                                  <a:lnTo>
                                    <a:pt x="241" y="8"/>
                                  </a:lnTo>
                                  <a:lnTo>
                                    <a:pt x="243" y="12"/>
                                  </a:lnTo>
                                  <a:lnTo>
                                    <a:pt x="243" y="10"/>
                                  </a:lnTo>
                                  <a:lnTo>
                                    <a:pt x="245" y="8"/>
                                  </a:lnTo>
                                  <a:lnTo>
                                    <a:pt x="245" y="6"/>
                                  </a:lnTo>
                                  <a:lnTo>
                                    <a:pt x="248" y="4"/>
                                  </a:lnTo>
                                  <a:lnTo>
                                    <a:pt x="250" y="2"/>
                                  </a:lnTo>
                                  <a:lnTo>
                                    <a:pt x="252" y="2"/>
                                  </a:lnTo>
                                  <a:lnTo>
                                    <a:pt x="254" y="0"/>
                                  </a:lnTo>
                                  <a:lnTo>
                                    <a:pt x="256" y="0"/>
                                  </a:lnTo>
                                  <a:lnTo>
                                    <a:pt x="258" y="0"/>
                                  </a:lnTo>
                                  <a:lnTo>
                                    <a:pt x="271" y="0"/>
                                  </a:lnTo>
                                  <a:lnTo>
                                    <a:pt x="273" y="0"/>
                                  </a:lnTo>
                                  <a:lnTo>
                                    <a:pt x="275" y="0"/>
                                  </a:lnTo>
                                  <a:lnTo>
                                    <a:pt x="277" y="2"/>
                                  </a:lnTo>
                                  <a:lnTo>
                                    <a:pt x="279" y="2"/>
                                  </a:lnTo>
                                  <a:lnTo>
                                    <a:pt x="281" y="4"/>
                                  </a:lnTo>
                                  <a:lnTo>
                                    <a:pt x="283" y="6"/>
                                  </a:lnTo>
                                  <a:lnTo>
                                    <a:pt x="286" y="4"/>
                                  </a:lnTo>
                                  <a:lnTo>
                                    <a:pt x="288" y="2"/>
                                  </a:lnTo>
                                  <a:lnTo>
                                    <a:pt x="290" y="2"/>
                                  </a:lnTo>
                                  <a:lnTo>
                                    <a:pt x="292" y="0"/>
                                  </a:lnTo>
                                  <a:lnTo>
                                    <a:pt x="294" y="0"/>
                                  </a:lnTo>
                                  <a:lnTo>
                                    <a:pt x="296" y="0"/>
                                  </a:lnTo>
                                  <a:lnTo>
                                    <a:pt x="309" y="0"/>
                                  </a:lnTo>
                                  <a:lnTo>
                                    <a:pt x="311" y="0"/>
                                  </a:lnTo>
                                  <a:lnTo>
                                    <a:pt x="313" y="0"/>
                                  </a:lnTo>
                                  <a:lnTo>
                                    <a:pt x="315" y="2"/>
                                  </a:lnTo>
                                  <a:lnTo>
                                    <a:pt x="317" y="2"/>
                                  </a:lnTo>
                                  <a:lnTo>
                                    <a:pt x="319" y="4"/>
                                  </a:lnTo>
                                  <a:lnTo>
                                    <a:pt x="321" y="6"/>
                                  </a:lnTo>
                                  <a:lnTo>
                                    <a:pt x="321" y="8"/>
                                  </a:lnTo>
                                  <a:lnTo>
                                    <a:pt x="324" y="10"/>
                                  </a:lnTo>
                                  <a:lnTo>
                                    <a:pt x="324" y="12"/>
                                  </a:lnTo>
                                  <a:lnTo>
                                    <a:pt x="324" y="14"/>
                                  </a:lnTo>
                                  <a:lnTo>
                                    <a:pt x="324" y="16"/>
                                  </a:lnTo>
                                  <a:lnTo>
                                    <a:pt x="324" y="19"/>
                                  </a:lnTo>
                                  <a:lnTo>
                                    <a:pt x="321" y="21"/>
                                  </a:lnTo>
                                  <a:lnTo>
                                    <a:pt x="321" y="23"/>
                                  </a:lnTo>
                                  <a:lnTo>
                                    <a:pt x="319" y="25"/>
                                  </a:lnTo>
                                  <a:lnTo>
                                    <a:pt x="300" y="44"/>
                                  </a:lnTo>
                                  <a:lnTo>
                                    <a:pt x="319" y="65"/>
                                  </a:lnTo>
                                  <a:lnTo>
                                    <a:pt x="321" y="67"/>
                                  </a:lnTo>
                                  <a:lnTo>
                                    <a:pt x="321" y="69"/>
                                  </a:lnTo>
                                  <a:lnTo>
                                    <a:pt x="324" y="71"/>
                                  </a:lnTo>
                                  <a:lnTo>
                                    <a:pt x="324" y="73"/>
                                  </a:lnTo>
                                  <a:lnTo>
                                    <a:pt x="324" y="76"/>
                                  </a:lnTo>
                                  <a:lnTo>
                                    <a:pt x="324" y="78"/>
                                  </a:lnTo>
                                  <a:lnTo>
                                    <a:pt x="324" y="80"/>
                                  </a:lnTo>
                                  <a:lnTo>
                                    <a:pt x="321" y="82"/>
                                  </a:lnTo>
                                  <a:lnTo>
                                    <a:pt x="321" y="84"/>
                                  </a:lnTo>
                                  <a:lnTo>
                                    <a:pt x="319" y="86"/>
                                  </a:lnTo>
                                  <a:lnTo>
                                    <a:pt x="317" y="88"/>
                                  </a:lnTo>
                                  <a:lnTo>
                                    <a:pt x="315" y="88"/>
                                  </a:lnTo>
                                  <a:lnTo>
                                    <a:pt x="313" y="90"/>
                                  </a:lnTo>
                                  <a:lnTo>
                                    <a:pt x="311" y="90"/>
                                  </a:lnTo>
                                  <a:lnTo>
                                    <a:pt x="309" y="90"/>
                                  </a:lnTo>
                                  <a:lnTo>
                                    <a:pt x="296" y="90"/>
                                  </a:lnTo>
                                  <a:lnTo>
                                    <a:pt x="294" y="90"/>
                                  </a:lnTo>
                                  <a:lnTo>
                                    <a:pt x="292" y="90"/>
                                  </a:lnTo>
                                  <a:lnTo>
                                    <a:pt x="290" y="88"/>
                                  </a:lnTo>
                                  <a:lnTo>
                                    <a:pt x="288" y="88"/>
                                  </a:lnTo>
                                  <a:lnTo>
                                    <a:pt x="286" y="86"/>
                                  </a:lnTo>
                                  <a:lnTo>
                                    <a:pt x="283" y="84"/>
                                  </a:lnTo>
                                  <a:lnTo>
                                    <a:pt x="281" y="86"/>
                                  </a:lnTo>
                                  <a:lnTo>
                                    <a:pt x="279" y="88"/>
                                  </a:lnTo>
                                  <a:lnTo>
                                    <a:pt x="277" y="88"/>
                                  </a:lnTo>
                                  <a:lnTo>
                                    <a:pt x="275" y="90"/>
                                  </a:lnTo>
                                  <a:lnTo>
                                    <a:pt x="273" y="90"/>
                                  </a:lnTo>
                                  <a:lnTo>
                                    <a:pt x="271" y="90"/>
                                  </a:lnTo>
                                  <a:lnTo>
                                    <a:pt x="258" y="90"/>
                                  </a:lnTo>
                                  <a:lnTo>
                                    <a:pt x="256" y="90"/>
                                  </a:lnTo>
                                  <a:lnTo>
                                    <a:pt x="254" y="90"/>
                                  </a:lnTo>
                                  <a:lnTo>
                                    <a:pt x="252" y="88"/>
                                  </a:lnTo>
                                  <a:lnTo>
                                    <a:pt x="250" y="88"/>
                                  </a:lnTo>
                                  <a:lnTo>
                                    <a:pt x="248" y="90"/>
                                  </a:lnTo>
                                  <a:lnTo>
                                    <a:pt x="245" y="90"/>
                                  </a:lnTo>
                                  <a:lnTo>
                                    <a:pt x="243" y="90"/>
                                  </a:lnTo>
                                  <a:lnTo>
                                    <a:pt x="231" y="90"/>
                                  </a:lnTo>
                                  <a:lnTo>
                                    <a:pt x="229" y="90"/>
                                  </a:lnTo>
                                  <a:lnTo>
                                    <a:pt x="226" y="90"/>
                                  </a:lnTo>
                                  <a:lnTo>
                                    <a:pt x="224" y="88"/>
                                  </a:lnTo>
                                  <a:lnTo>
                                    <a:pt x="222" y="88"/>
                                  </a:lnTo>
                                  <a:lnTo>
                                    <a:pt x="220" y="86"/>
                                  </a:lnTo>
                                  <a:lnTo>
                                    <a:pt x="218" y="88"/>
                                  </a:lnTo>
                                  <a:lnTo>
                                    <a:pt x="216" y="88"/>
                                  </a:lnTo>
                                  <a:lnTo>
                                    <a:pt x="214" y="90"/>
                                  </a:lnTo>
                                  <a:lnTo>
                                    <a:pt x="212" y="90"/>
                                  </a:lnTo>
                                  <a:lnTo>
                                    <a:pt x="210" y="90"/>
                                  </a:lnTo>
                                  <a:lnTo>
                                    <a:pt x="199" y="90"/>
                                  </a:lnTo>
                                  <a:lnTo>
                                    <a:pt x="197" y="90"/>
                                  </a:lnTo>
                                  <a:lnTo>
                                    <a:pt x="195" y="90"/>
                                  </a:lnTo>
                                  <a:lnTo>
                                    <a:pt x="193" y="88"/>
                                  </a:lnTo>
                                  <a:lnTo>
                                    <a:pt x="191" y="88"/>
                                  </a:lnTo>
                                  <a:lnTo>
                                    <a:pt x="188" y="90"/>
                                  </a:lnTo>
                                  <a:lnTo>
                                    <a:pt x="186" y="90"/>
                                  </a:lnTo>
                                  <a:lnTo>
                                    <a:pt x="184" y="90"/>
                                  </a:lnTo>
                                  <a:lnTo>
                                    <a:pt x="174" y="90"/>
                                  </a:lnTo>
                                  <a:lnTo>
                                    <a:pt x="172" y="90"/>
                                  </a:lnTo>
                                  <a:lnTo>
                                    <a:pt x="169" y="90"/>
                                  </a:lnTo>
                                  <a:lnTo>
                                    <a:pt x="167" y="88"/>
                                  </a:lnTo>
                                  <a:lnTo>
                                    <a:pt x="165" y="88"/>
                                  </a:lnTo>
                                  <a:lnTo>
                                    <a:pt x="163" y="86"/>
                                  </a:lnTo>
                                  <a:lnTo>
                                    <a:pt x="161" y="84"/>
                                  </a:lnTo>
                                  <a:lnTo>
                                    <a:pt x="161" y="82"/>
                                  </a:lnTo>
                                  <a:lnTo>
                                    <a:pt x="159" y="80"/>
                                  </a:lnTo>
                                  <a:lnTo>
                                    <a:pt x="157" y="67"/>
                                  </a:lnTo>
                                  <a:lnTo>
                                    <a:pt x="153" y="80"/>
                                  </a:lnTo>
                                  <a:lnTo>
                                    <a:pt x="150" y="82"/>
                                  </a:lnTo>
                                  <a:lnTo>
                                    <a:pt x="150" y="84"/>
                                  </a:lnTo>
                                  <a:lnTo>
                                    <a:pt x="148" y="86"/>
                                  </a:lnTo>
                                  <a:lnTo>
                                    <a:pt x="146" y="88"/>
                                  </a:lnTo>
                                  <a:lnTo>
                                    <a:pt x="144" y="88"/>
                                  </a:lnTo>
                                  <a:lnTo>
                                    <a:pt x="142" y="90"/>
                                  </a:lnTo>
                                  <a:lnTo>
                                    <a:pt x="140" y="90"/>
                                  </a:lnTo>
                                  <a:lnTo>
                                    <a:pt x="138" y="90"/>
                                  </a:lnTo>
                                  <a:lnTo>
                                    <a:pt x="125" y="90"/>
                                  </a:lnTo>
                                  <a:lnTo>
                                    <a:pt x="89" y="90"/>
                                  </a:lnTo>
                                  <a:lnTo>
                                    <a:pt x="87" y="90"/>
                                  </a:lnTo>
                                  <a:lnTo>
                                    <a:pt x="85" y="90"/>
                                  </a:lnTo>
                                  <a:lnTo>
                                    <a:pt x="83" y="88"/>
                                  </a:lnTo>
                                  <a:lnTo>
                                    <a:pt x="81" y="88"/>
                                  </a:lnTo>
                                  <a:lnTo>
                                    <a:pt x="79" y="86"/>
                                  </a:lnTo>
                                  <a:lnTo>
                                    <a:pt x="76" y="84"/>
                                  </a:lnTo>
                                  <a:lnTo>
                                    <a:pt x="76" y="82"/>
                                  </a:lnTo>
                                  <a:lnTo>
                                    <a:pt x="74" y="80"/>
                                  </a:lnTo>
                                  <a:lnTo>
                                    <a:pt x="74" y="78"/>
                                  </a:lnTo>
                                  <a:lnTo>
                                    <a:pt x="74" y="76"/>
                                  </a:lnTo>
                                  <a:lnTo>
                                    <a:pt x="74" y="63"/>
                                  </a:lnTo>
                                  <a:lnTo>
                                    <a:pt x="68" y="76"/>
                                  </a:lnTo>
                                  <a:lnTo>
                                    <a:pt x="68" y="78"/>
                                  </a:lnTo>
                                  <a:lnTo>
                                    <a:pt x="66" y="80"/>
                                  </a:lnTo>
                                  <a:lnTo>
                                    <a:pt x="64" y="82"/>
                                  </a:lnTo>
                                  <a:lnTo>
                                    <a:pt x="62" y="82"/>
                                  </a:lnTo>
                                  <a:lnTo>
                                    <a:pt x="47" y="88"/>
                                  </a:lnTo>
                                  <a:lnTo>
                                    <a:pt x="45" y="90"/>
                                  </a:lnTo>
                                  <a:lnTo>
                                    <a:pt x="43" y="90"/>
                                  </a:lnTo>
                                  <a:lnTo>
                                    <a:pt x="41" y="90"/>
                                  </a:lnTo>
                                  <a:lnTo>
                                    <a:pt x="38" y="90"/>
                                  </a:lnTo>
                                  <a:lnTo>
                                    <a:pt x="36" y="90"/>
                                  </a:lnTo>
                                  <a:lnTo>
                                    <a:pt x="22" y="86"/>
                                  </a:lnTo>
                                  <a:lnTo>
                                    <a:pt x="19" y="84"/>
                                  </a:lnTo>
                                  <a:lnTo>
                                    <a:pt x="17" y="84"/>
                                  </a:lnTo>
                                  <a:lnTo>
                                    <a:pt x="15" y="82"/>
                                  </a:lnTo>
                                  <a:lnTo>
                                    <a:pt x="13" y="80"/>
                                  </a:lnTo>
                                  <a:lnTo>
                                    <a:pt x="7" y="69"/>
                                  </a:lnTo>
                                  <a:lnTo>
                                    <a:pt x="7" y="67"/>
                                  </a:lnTo>
                                  <a:lnTo>
                                    <a:pt x="5" y="65"/>
                                  </a:lnTo>
                                  <a:lnTo>
                                    <a:pt x="0" y="48"/>
                                  </a:lnTo>
                                  <a:lnTo>
                                    <a:pt x="0" y="46"/>
                                  </a:lnTo>
                                  <a:lnTo>
                                    <a:pt x="0"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4" name="Rectangle 695"/>
                          <wps:cNvSpPr>
                            <a:spLocks noChangeArrowheads="1"/>
                          </wps:cNvSpPr>
                          <wps:spPr bwMode="auto">
                            <a:xfrm>
                              <a:off x="6575" y="6376"/>
                              <a:ext cx="267"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CLARK</w:t>
                                </w:r>
                              </w:p>
                            </w:txbxContent>
                          </wps:txbx>
                          <wps:bodyPr rot="0" vert="horz" wrap="none" lIns="0" tIns="0" rIns="0" bIns="0" anchor="t" anchorCtr="0" upright="1">
                            <a:spAutoFit/>
                          </wps:bodyPr>
                        </wps:wsp>
                        <wps:wsp>
                          <wps:cNvPr id="2925" name="Rectangle 696"/>
                          <wps:cNvSpPr>
                            <a:spLocks noChangeArrowheads="1"/>
                          </wps:cNvSpPr>
                          <wps:spPr bwMode="auto">
                            <a:xfrm>
                              <a:off x="5962" y="6055"/>
                              <a:ext cx="27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COLES</w:t>
                                </w:r>
                              </w:p>
                            </w:txbxContent>
                          </wps:txbx>
                          <wps:bodyPr rot="0" vert="horz" wrap="none" lIns="0" tIns="0" rIns="0" bIns="0" anchor="t" anchorCtr="0" upright="1">
                            <a:spAutoFit/>
                          </wps:bodyPr>
                        </wps:wsp>
                        <wps:wsp>
                          <wps:cNvPr id="2926" name="Freeform 697"/>
                          <wps:cNvSpPr>
                            <a:spLocks/>
                          </wps:cNvSpPr>
                          <wps:spPr bwMode="auto">
                            <a:xfrm>
                              <a:off x="5943" y="6053"/>
                              <a:ext cx="334" cy="90"/>
                            </a:xfrm>
                            <a:custGeom>
                              <a:avLst/>
                              <a:gdLst>
                                <a:gd name="T0" fmla="*/ 3 w 334"/>
                                <a:gd name="T1" fmla="*/ 25 h 90"/>
                                <a:gd name="T2" fmla="*/ 7 w 334"/>
                                <a:gd name="T3" fmla="*/ 19 h 90"/>
                                <a:gd name="T4" fmla="*/ 22 w 334"/>
                                <a:gd name="T5" fmla="*/ 6 h 90"/>
                                <a:gd name="T6" fmla="*/ 39 w 334"/>
                                <a:gd name="T7" fmla="*/ 0 h 90"/>
                                <a:gd name="T8" fmla="*/ 45 w 334"/>
                                <a:gd name="T9" fmla="*/ 0 h 90"/>
                                <a:gd name="T10" fmla="*/ 64 w 334"/>
                                <a:gd name="T11" fmla="*/ 8 h 90"/>
                                <a:gd name="T12" fmla="*/ 68 w 334"/>
                                <a:gd name="T13" fmla="*/ 14 h 90"/>
                                <a:gd name="T14" fmla="*/ 81 w 334"/>
                                <a:gd name="T15" fmla="*/ 19 h 90"/>
                                <a:gd name="T16" fmla="*/ 85 w 334"/>
                                <a:gd name="T17" fmla="*/ 12 h 90"/>
                                <a:gd name="T18" fmla="*/ 106 w 334"/>
                                <a:gd name="T19" fmla="*/ 2 h 90"/>
                                <a:gd name="T20" fmla="*/ 112 w 334"/>
                                <a:gd name="T21" fmla="*/ 0 h 90"/>
                                <a:gd name="T22" fmla="*/ 129 w 334"/>
                                <a:gd name="T23" fmla="*/ 4 h 90"/>
                                <a:gd name="T24" fmla="*/ 136 w 334"/>
                                <a:gd name="T25" fmla="*/ 8 h 90"/>
                                <a:gd name="T26" fmla="*/ 146 w 334"/>
                                <a:gd name="T27" fmla="*/ 25 h 90"/>
                                <a:gd name="T28" fmla="*/ 146 w 334"/>
                                <a:gd name="T29" fmla="*/ 10 h 90"/>
                                <a:gd name="T30" fmla="*/ 150 w 334"/>
                                <a:gd name="T31" fmla="*/ 4 h 90"/>
                                <a:gd name="T32" fmla="*/ 157 w 334"/>
                                <a:gd name="T33" fmla="*/ 0 h 90"/>
                                <a:gd name="T34" fmla="*/ 174 w 334"/>
                                <a:gd name="T35" fmla="*/ 0 h 90"/>
                                <a:gd name="T36" fmla="*/ 180 w 334"/>
                                <a:gd name="T37" fmla="*/ 2 h 90"/>
                                <a:gd name="T38" fmla="*/ 186 w 334"/>
                                <a:gd name="T39" fmla="*/ 6 h 90"/>
                                <a:gd name="T40" fmla="*/ 188 w 334"/>
                                <a:gd name="T41" fmla="*/ 12 h 90"/>
                                <a:gd name="T42" fmla="*/ 195 w 334"/>
                                <a:gd name="T43" fmla="*/ 12 h 90"/>
                                <a:gd name="T44" fmla="*/ 197 w 334"/>
                                <a:gd name="T45" fmla="*/ 6 h 90"/>
                                <a:gd name="T46" fmla="*/ 203 w 334"/>
                                <a:gd name="T47" fmla="*/ 2 h 90"/>
                                <a:gd name="T48" fmla="*/ 210 w 334"/>
                                <a:gd name="T49" fmla="*/ 0 h 90"/>
                                <a:gd name="T50" fmla="*/ 262 w 334"/>
                                <a:gd name="T51" fmla="*/ 0 h 90"/>
                                <a:gd name="T52" fmla="*/ 267 w 334"/>
                                <a:gd name="T53" fmla="*/ 4 h 90"/>
                                <a:gd name="T54" fmla="*/ 288 w 334"/>
                                <a:gd name="T55" fmla="*/ 0 h 90"/>
                                <a:gd name="T56" fmla="*/ 309 w 334"/>
                                <a:gd name="T57" fmla="*/ 4 h 90"/>
                                <a:gd name="T58" fmla="*/ 313 w 334"/>
                                <a:gd name="T59" fmla="*/ 8 h 90"/>
                                <a:gd name="T60" fmla="*/ 328 w 334"/>
                                <a:gd name="T61" fmla="*/ 21 h 90"/>
                                <a:gd name="T62" fmla="*/ 334 w 334"/>
                                <a:gd name="T63" fmla="*/ 38 h 90"/>
                                <a:gd name="T64" fmla="*/ 334 w 334"/>
                                <a:gd name="T65" fmla="*/ 44 h 90"/>
                                <a:gd name="T66" fmla="*/ 334 w 334"/>
                                <a:gd name="T67" fmla="*/ 55 h 90"/>
                                <a:gd name="T68" fmla="*/ 334 w 334"/>
                                <a:gd name="T69" fmla="*/ 61 h 90"/>
                                <a:gd name="T70" fmla="*/ 332 w 334"/>
                                <a:gd name="T71" fmla="*/ 65 h 90"/>
                                <a:gd name="T72" fmla="*/ 326 w 334"/>
                                <a:gd name="T73" fmla="*/ 78 h 90"/>
                                <a:gd name="T74" fmla="*/ 313 w 334"/>
                                <a:gd name="T75" fmla="*/ 86 h 90"/>
                                <a:gd name="T76" fmla="*/ 290 w 334"/>
                                <a:gd name="T77" fmla="*/ 90 h 90"/>
                                <a:gd name="T78" fmla="*/ 269 w 334"/>
                                <a:gd name="T79" fmla="*/ 88 h 90"/>
                                <a:gd name="T80" fmla="*/ 264 w 334"/>
                                <a:gd name="T81" fmla="*/ 88 h 90"/>
                                <a:gd name="T82" fmla="*/ 258 w 334"/>
                                <a:gd name="T83" fmla="*/ 90 h 90"/>
                                <a:gd name="T84" fmla="*/ 203 w 334"/>
                                <a:gd name="T85" fmla="*/ 88 h 90"/>
                                <a:gd name="T86" fmla="*/ 197 w 334"/>
                                <a:gd name="T87" fmla="*/ 90 h 90"/>
                                <a:gd name="T88" fmla="*/ 157 w 334"/>
                                <a:gd name="T89" fmla="*/ 90 h 90"/>
                                <a:gd name="T90" fmla="*/ 150 w 334"/>
                                <a:gd name="T91" fmla="*/ 86 h 90"/>
                                <a:gd name="T92" fmla="*/ 146 w 334"/>
                                <a:gd name="T93" fmla="*/ 80 h 90"/>
                                <a:gd name="T94" fmla="*/ 146 w 334"/>
                                <a:gd name="T95" fmla="*/ 67 h 90"/>
                                <a:gd name="T96" fmla="*/ 136 w 334"/>
                                <a:gd name="T97" fmla="*/ 82 h 90"/>
                                <a:gd name="T98" fmla="*/ 129 w 334"/>
                                <a:gd name="T99" fmla="*/ 86 h 90"/>
                                <a:gd name="T100" fmla="*/ 112 w 334"/>
                                <a:gd name="T101" fmla="*/ 90 h 90"/>
                                <a:gd name="T102" fmla="*/ 93 w 334"/>
                                <a:gd name="T103" fmla="*/ 84 h 90"/>
                                <a:gd name="T104" fmla="*/ 89 w 334"/>
                                <a:gd name="T105" fmla="*/ 82 h 90"/>
                                <a:gd name="T106" fmla="*/ 79 w 334"/>
                                <a:gd name="T107" fmla="*/ 67 h 90"/>
                                <a:gd name="T108" fmla="*/ 68 w 334"/>
                                <a:gd name="T109" fmla="*/ 76 h 90"/>
                                <a:gd name="T110" fmla="*/ 64 w 334"/>
                                <a:gd name="T111" fmla="*/ 82 h 90"/>
                                <a:gd name="T112" fmla="*/ 45 w 334"/>
                                <a:gd name="T113" fmla="*/ 90 h 90"/>
                                <a:gd name="T114" fmla="*/ 39 w 334"/>
                                <a:gd name="T115" fmla="*/ 90 h 90"/>
                                <a:gd name="T116" fmla="*/ 19 w 334"/>
                                <a:gd name="T117" fmla="*/ 84 h 90"/>
                                <a:gd name="T118" fmla="*/ 7 w 334"/>
                                <a:gd name="T119" fmla="*/ 69 h 90"/>
                                <a:gd name="T120" fmla="*/ 3 w 334"/>
                                <a:gd name="T121" fmla="*/ 65 h 90"/>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334" h="90">
                                  <a:moveTo>
                                    <a:pt x="0" y="44"/>
                                  </a:moveTo>
                                  <a:lnTo>
                                    <a:pt x="0" y="44"/>
                                  </a:lnTo>
                                  <a:lnTo>
                                    <a:pt x="0" y="42"/>
                                  </a:lnTo>
                                  <a:lnTo>
                                    <a:pt x="3" y="27"/>
                                  </a:lnTo>
                                  <a:lnTo>
                                    <a:pt x="3" y="25"/>
                                  </a:lnTo>
                                  <a:lnTo>
                                    <a:pt x="5" y="23"/>
                                  </a:lnTo>
                                  <a:lnTo>
                                    <a:pt x="5" y="21"/>
                                  </a:lnTo>
                                  <a:lnTo>
                                    <a:pt x="7" y="19"/>
                                  </a:lnTo>
                                  <a:lnTo>
                                    <a:pt x="17" y="8"/>
                                  </a:lnTo>
                                  <a:lnTo>
                                    <a:pt x="19" y="6"/>
                                  </a:lnTo>
                                  <a:lnTo>
                                    <a:pt x="22" y="6"/>
                                  </a:lnTo>
                                  <a:lnTo>
                                    <a:pt x="24" y="4"/>
                                  </a:lnTo>
                                  <a:lnTo>
                                    <a:pt x="36" y="0"/>
                                  </a:lnTo>
                                  <a:lnTo>
                                    <a:pt x="39" y="0"/>
                                  </a:lnTo>
                                  <a:lnTo>
                                    <a:pt x="41" y="0"/>
                                  </a:lnTo>
                                  <a:lnTo>
                                    <a:pt x="43" y="0"/>
                                  </a:lnTo>
                                  <a:lnTo>
                                    <a:pt x="45" y="0"/>
                                  </a:lnTo>
                                  <a:lnTo>
                                    <a:pt x="47" y="2"/>
                                  </a:lnTo>
                                  <a:lnTo>
                                    <a:pt x="62" y="8"/>
                                  </a:lnTo>
                                  <a:lnTo>
                                    <a:pt x="64" y="8"/>
                                  </a:lnTo>
                                  <a:lnTo>
                                    <a:pt x="66" y="10"/>
                                  </a:lnTo>
                                  <a:lnTo>
                                    <a:pt x="68" y="12"/>
                                  </a:lnTo>
                                  <a:lnTo>
                                    <a:pt x="68" y="14"/>
                                  </a:lnTo>
                                  <a:lnTo>
                                    <a:pt x="77" y="29"/>
                                  </a:lnTo>
                                  <a:lnTo>
                                    <a:pt x="79" y="31"/>
                                  </a:lnTo>
                                  <a:lnTo>
                                    <a:pt x="81" y="19"/>
                                  </a:lnTo>
                                  <a:lnTo>
                                    <a:pt x="83" y="17"/>
                                  </a:lnTo>
                                  <a:lnTo>
                                    <a:pt x="83" y="14"/>
                                  </a:lnTo>
                                  <a:lnTo>
                                    <a:pt x="85" y="12"/>
                                  </a:lnTo>
                                  <a:lnTo>
                                    <a:pt x="87" y="10"/>
                                  </a:lnTo>
                                  <a:lnTo>
                                    <a:pt x="89" y="10"/>
                                  </a:lnTo>
                                  <a:lnTo>
                                    <a:pt x="106" y="2"/>
                                  </a:lnTo>
                                  <a:lnTo>
                                    <a:pt x="108" y="0"/>
                                  </a:lnTo>
                                  <a:lnTo>
                                    <a:pt x="110" y="0"/>
                                  </a:lnTo>
                                  <a:lnTo>
                                    <a:pt x="112" y="0"/>
                                  </a:lnTo>
                                  <a:lnTo>
                                    <a:pt x="115" y="0"/>
                                  </a:lnTo>
                                  <a:lnTo>
                                    <a:pt x="117" y="0"/>
                                  </a:lnTo>
                                  <a:lnTo>
                                    <a:pt x="129" y="4"/>
                                  </a:lnTo>
                                  <a:lnTo>
                                    <a:pt x="131" y="6"/>
                                  </a:lnTo>
                                  <a:lnTo>
                                    <a:pt x="134" y="6"/>
                                  </a:lnTo>
                                  <a:lnTo>
                                    <a:pt x="136" y="8"/>
                                  </a:lnTo>
                                  <a:lnTo>
                                    <a:pt x="138" y="10"/>
                                  </a:lnTo>
                                  <a:lnTo>
                                    <a:pt x="146" y="23"/>
                                  </a:lnTo>
                                  <a:lnTo>
                                    <a:pt x="146" y="25"/>
                                  </a:lnTo>
                                  <a:lnTo>
                                    <a:pt x="146" y="14"/>
                                  </a:lnTo>
                                  <a:lnTo>
                                    <a:pt x="146" y="12"/>
                                  </a:lnTo>
                                  <a:lnTo>
                                    <a:pt x="146" y="10"/>
                                  </a:lnTo>
                                  <a:lnTo>
                                    <a:pt x="148" y="8"/>
                                  </a:lnTo>
                                  <a:lnTo>
                                    <a:pt x="148" y="6"/>
                                  </a:lnTo>
                                  <a:lnTo>
                                    <a:pt x="150" y="4"/>
                                  </a:lnTo>
                                  <a:lnTo>
                                    <a:pt x="153" y="2"/>
                                  </a:lnTo>
                                  <a:lnTo>
                                    <a:pt x="155" y="2"/>
                                  </a:lnTo>
                                  <a:lnTo>
                                    <a:pt x="157" y="0"/>
                                  </a:lnTo>
                                  <a:lnTo>
                                    <a:pt x="159" y="0"/>
                                  </a:lnTo>
                                  <a:lnTo>
                                    <a:pt x="161" y="0"/>
                                  </a:lnTo>
                                  <a:lnTo>
                                    <a:pt x="174" y="0"/>
                                  </a:lnTo>
                                  <a:lnTo>
                                    <a:pt x="176" y="0"/>
                                  </a:lnTo>
                                  <a:lnTo>
                                    <a:pt x="178" y="0"/>
                                  </a:lnTo>
                                  <a:lnTo>
                                    <a:pt x="180" y="2"/>
                                  </a:lnTo>
                                  <a:lnTo>
                                    <a:pt x="182" y="2"/>
                                  </a:lnTo>
                                  <a:lnTo>
                                    <a:pt x="184" y="4"/>
                                  </a:lnTo>
                                  <a:lnTo>
                                    <a:pt x="186" y="6"/>
                                  </a:lnTo>
                                  <a:lnTo>
                                    <a:pt x="186" y="8"/>
                                  </a:lnTo>
                                  <a:lnTo>
                                    <a:pt x="188" y="10"/>
                                  </a:lnTo>
                                  <a:lnTo>
                                    <a:pt x="188" y="12"/>
                                  </a:lnTo>
                                  <a:lnTo>
                                    <a:pt x="188" y="14"/>
                                  </a:lnTo>
                                  <a:lnTo>
                                    <a:pt x="188" y="48"/>
                                  </a:lnTo>
                                  <a:lnTo>
                                    <a:pt x="195" y="48"/>
                                  </a:lnTo>
                                  <a:lnTo>
                                    <a:pt x="195" y="14"/>
                                  </a:lnTo>
                                  <a:lnTo>
                                    <a:pt x="195" y="12"/>
                                  </a:lnTo>
                                  <a:lnTo>
                                    <a:pt x="195" y="10"/>
                                  </a:lnTo>
                                  <a:lnTo>
                                    <a:pt x="197" y="8"/>
                                  </a:lnTo>
                                  <a:lnTo>
                                    <a:pt x="197" y="6"/>
                                  </a:lnTo>
                                  <a:lnTo>
                                    <a:pt x="199" y="4"/>
                                  </a:lnTo>
                                  <a:lnTo>
                                    <a:pt x="201" y="2"/>
                                  </a:lnTo>
                                  <a:lnTo>
                                    <a:pt x="203" y="2"/>
                                  </a:lnTo>
                                  <a:lnTo>
                                    <a:pt x="205" y="0"/>
                                  </a:lnTo>
                                  <a:lnTo>
                                    <a:pt x="207" y="0"/>
                                  </a:lnTo>
                                  <a:lnTo>
                                    <a:pt x="210" y="0"/>
                                  </a:lnTo>
                                  <a:lnTo>
                                    <a:pt x="258" y="0"/>
                                  </a:lnTo>
                                  <a:lnTo>
                                    <a:pt x="260" y="0"/>
                                  </a:lnTo>
                                  <a:lnTo>
                                    <a:pt x="262" y="0"/>
                                  </a:lnTo>
                                  <a:lnTo>
                                    <a:pt x="264" y="2"/>
                                  </a:lnTo>
                                  <a:lnTo>
                                    <a:pt x="267" y="2"/>
                                  </a:lnTo>
                                  <a:lnTo>
                                    <a:pt x="267" y="4"/>
                                  </a:lnTo>
                                  <a:lnTo>
                                    <a:pt x="269" y="2"/>
                                  </a:lnTo>
                                  <a:lnTo>
                                    <a:pt x="271" y="2"/>
                                  </a:lnTo>
                                  <a:lnTo>
                                    <a:pt x="286" y="0"/>
                                  </a:lnTo>
                                  <a:lnTo>
                                    <a:pt x="288" y="0"/>
                                  </a:lnTo>
                                  <a:lnTo>
                                    <a:pt x="290" y="0"/>
                                  </a:lnTo>
                                  <a:lnTo>
                                    <a:pt x="292" y="0"/>
                                  </a:lnTo>
                                  <a:lnTo>
                                    <a:pt x="309" y="4"/>
                                  </a:lnTo>
                                  <a:lnTo>
                                    <a:pt x="311" y="6"/>
                                  </a:lnTo>
                                  <a:lnTo>
                                    <a:pt x="313" y="6"/>
                                  </a:lnTo>
                                  <a:lnTo>
                                    <a:pt x="313" y="8"/>
                                  </a:lnTo>
                                  <a:lnTo>
                                    <a:pt x="324" y="17"/>
                                  </a:lnTo>
                                  <a:lnTo>
                                    <a:pt x="326" y="17"/>
                                  </a:lnTo>
                                  <a:lnTo>
                                    <a:pt x="328" y="19"/>
                                  </a:lnTo>
                                  <a:lnTo>
                                    <a:pt x="328" y="21"/>
                                  </a:lnTo>
                                  <a:lnTo>
                                    <a:pt x="330" y="23"/>
                                  </a:lnTo>
                                  <a:lnTo>
                                    <a:pt x="334" y="36"/>
                                  </a:lnTo>
                                  <a:lnTo>
                                    <a:pt x="334" y="38"/>
                                  </a:lnTo>
                                  <a:lnTo>
                                    <a:pt x="334" y="40"/>
                                  </a:lnTo>
                                  <a:lnTo>
                                    <a:pt x="334" y="42"/>
                                  </a:lnTo>
                                  <a:lnTo>
                                    <a:pt x="334" y="44"/>
                                  </a:lnTo>
                                  <a:lnTo>
                                    <a:pt x="332" y="46"/>
                                  </a:lnTo>
                                  <a:lnTo>
                                    <a:pt x="332" y="48"/>
                                  </a:lnTo>
                                  <a:lnTo>
                                    <a:pt x="334" y="55"/>
                                  </a:lnTo>
                                  <a:lnTo>
                                    <a:pt x="334" y="57"/>
                                  </a:lnTo>
                                  <a:lnTo>
                                    <a:pt x="334" y="59"/>
                                  </a:lnTo>
                                  <a:lnTo>
                                    <a:pt x="334" y="61"/>
                                  </a:lnTo>
                                  <a:lnTo>
                                    <a:pt x="334" y="63"/>
                                  </a:lnTo>
                                  <a:lnTo>
                                    <a:pt x="332" y="65"/>
                                  </a:lnTo>
                                  <a:lnTo>
                                    <a:pt x="328" y="74"/>
                                  </a:lnTo>
                                  <a:lnTo>
                                    <a:pt x="328" y="76"/>
                                  </a:lnTo>
                                  <a:lnTo>
                                    <a:pt x="326" y="78"/>
                                  </a:lnTo>
                                  <a:lnTo>
                                    <a:pt x="324" y="80"/>
                                  </a:lnTo>
                                  <a:lnTo>
                                    <a:pt x="315" y="86"/>
                                  </a:lnTo>
                                  <a:lnTo>
                                    <a:pt x="313" y="86"/>
                                  </a:lnTo>
                                  <a:lnTo>
                                    <a:pt x="311" y="88"/>
                                  </a:lnTo>
                                  <a:lnTo>
                                    <a:pt x="309" y="88"/>
                                  </a:lnTo>
                                  <a:lnTo>
                                    <a:pt x="292" y="90"/>
                                  </a:lnTo>
                                  <a:lnTo>
                                    <a:pt x="290" y="90"/>
                                  </a:lnTo>
                                  <a:lnTo>
                                    <a:pt x="288" y="90"/>
                                  </a:lnTo>
                                  <a:lnTo>
                                    <a:pt x="271" y="88"/>
                                  </a:lnTo>
                                  <a:lnTo>
                                    <a:pt x="269" y="88"/>
                                  </a:lnTo>
                                  <a:lnTo>
                                    <a:pt x="267" y="86"/>
                                  </a:lnTo>
                                  <a:lnTo>
                                    <a:pt x="267" y="88"/>
                                  </a:lnTo>
                                  <a:lnTo>
                                    <a:pt x="264" y="88"/>
                                  </a:lnTo>
                                  <a:lnTo>
                                    <a:pt x="262" y="90"/>
                                  </a:lnTo>
                                  <a:lnTo>
                                    <a:pt x="260" y="90"/>
                                  </a:lnTo>
                                  <a:lnTo>
                                    <a:pt x="258" y="90"/>
                                  </a:lnTo>
                                  <a:lnTo>
                                    <a:pt x="210" y="90"/>
                                  </a:lnTo>
                                  <a:lnTo>
                                    <a:pt x="207" y="90"/>
                                  </a:lnTo>
                                  <a:lnTo>
                                    <a:pt x="205" y="90"/>
                                  </a:lnTo>
                                  <a:lnTo>
                                    <a:pt x="203" y="88"/>
                                  </a:lnTo>
                                  <a:lnTo>
                                    <a:pt x="201" y="90"/>
                                  </a:lnTo>
                                  <a:lnTo>
                                    <a:pt x="199" y="90"/>
                                  </a:lnTo>
                                  <a:lnTo>
                                    <a:pt x="197" y="90"/>
                                  </a:lnTo>
                                  <a:lnTo>
                                    <a:pt x="161" y="90"/>
                                  </a:lnTo>
                                  <a:lnTo>
                                    <a:pt x="159" y="90"/>
                                  </a:lnTo>
                                  <a:lnTo>
                                    <a:pt x="157" y="90"/>
                                  </a:lnTo>
                                  <a:lnTo>
                                    <a:pt x="155" y="88"/>
                                  </a:lnTo>
                                  <a:lnTo>
                                    <a:pt x="153" y="88"/>
                                  </a:lnTo>
                                  <a:lnTo>
                                    <a:pt x="150" y="86"/>
                                  </a:lnTo>
                                  <a:lnTo>
                                    <a:pt x="148" y="84"/>
                                  </a:lnTo>
                                  <a:lnTo>
                                    <a:pt x="148" y="82"/>
                                  </a:lnTo>
                                  <a:lnTo>
                                    <a:pt x="146" y="80"/>
                                  </a:lnTo>
                                  <a:lnTo>
                                    <a:pt x="146" y="78"/>
                                  </a:lnTo>
                                  <a:lnTo>
                                    <a:pt x="146" y="76"/>
                                  </a:lnTo>
                                  <a:lnTo>
                                    <a:pt x="146" y="67"/>
                                  </a:lnTo>
                                  <a:lnTo>
                                    <a:pt x="146" y="69"/>
                                  </a:lnTo>
                                  <a:lnTo>
                                    <a:pt x="144" y="69"/>
                                  </a:lnTo>
                                  <a:lnTo>
                                    <a:pt x="136" y="80"/>
                                  </a:lnTo>
                                  <a:lnTo>
                                    <a:pt x="136" y="82"/>
                                  </a:lnTo>
                                  <a:lnTo>
                                    <a:pt x="134" y="84"/>
                                  </a:lnTo>
                                  <a:lnTo>
                                    <a:pt x="131" y="84"/>
                                  </a:lnTo>
                                  <a:lnTo>
                                    <a:pt x="129" y="86"/>
                                  </a:lnTo>
                                  <a:lnTo>
                                    <a:pt x="117" y="90"/>
                                  </a:lnTo>
                                  <a:lnTo>
                                    <a:pt x="115" y="90"/>
                                  </a:lnTo>
                                  <a:lnTo>
                                    <a:pt x="112" y="90"/>
                                  </a:lnTo>
                                  <a:lnTo>
                                    <a:pt x="110" y="90"/>
                                  </a:lnTo>
                                  <a:lnTo>
                                    <a:pt x="108" y="90"/>
                                  </a:lnTo>
                                  <a:lnTo>
                                    <a:pt x="96" y="86"/>
                                  </a:lnTo>
                                  <a:lnTo>
                                    <a:pt x="93" y="84"/>
                                  </a:lnTo>
                                  <a:lnTo>
                                    <a:pt x="91" y="84"/>
                                  </a:lnTo>
                                  <a:lnTo>
                                    <a:pt x="89" y="82"/>
                                  </a:lnTo>
                                  <a:lnTo>
                                    <a:pt x="89" y="80"/>
                                  </a:lnTo>
                                  <a:lnTo>
                                    <a:pt x="81" y="69"/>
                                  </a:lnTo>
                                  <a:lnTo>
                                    <a:pt x="79" y="69"/>
                                  </a:lnTo>
                                  <a:lnTo>
                                    <a:pt x="79" y="67"/>
                                  </a:lnTo>
                                  <a:lnTo>
                                    <a:pt x="77" y="65"/>
                                  </a:lnTo>
                                  <a:lnTo>
                                    <a:pt x="77" y="63"/>
                                  </a:lnTo>
                                  <a:lnTo>
                                    <a:pt x="77" y="61"/>
                                  </a:lnTo>
                                  <a:lnTo>
                                    <a:pt x="68" y="76"/>
                                  </a:lnTo>
                                  <a:lnTo>
                                    <a:pt x="68" y="78"/>
                                  </a:lnTo>
                                  <a:lnTo>
                                    <a:pt x="66" y="80"/>
                                  </a:lnTo>
                                  <a:lnTo>
                                    <a:pt x="64" y="82"/>
                                  </a:lnTo>
                                  <a:lnTo>
                                    <a:pt x="62" y="82"/>
                                  </a:lnTo>
                                  <a:lnTo>
                                    <a:pt x="47" y="88"/>
                                  </a:lnTo>
                                  <a:lnTo>
                                    <a:pt x="45" y="90"/>
                                  </a:lnTo>
                                  <a:lnTo>
                                    <a:pt x="43" y="90"/>
                                  </a:lnTo>
                                  <a:lnTo>
                                    <a:pt x="41" y="90"/>
                                  </a:lnTo>
                                  <a:lnTo>
                                    <a:pt x="39" y="90"/>
                                  </a:lnTo>
                                  <a:lnTo>
                                    <a:pt x="36" y="90"/>
                                  </a:lnTo>
                                  <a:lnTo>
                                    <a:pt x="22" y="86"/>
                                  </a:lnTo>
                                  <a:lnTo>
                                    <a:pt x="19" y="84"/>
                                  </a:lnTo>
                                  <a:lnTo>
                                    <a:pt x="17" y="84"/>
                                  </a:lnTo>
                                  <a:lnTo>
                                    <a:pt x="15" y="82"/>
                                  </a:lnTo>
                                  <a:lnTo>
                                    <a:pt x="15" y="80"/>
                                  </a:lnTo>
                                  <a:lnTo>
                                    <a:pt x="7" y="69"/>
                                  </a:lnTo>
                                  <a:lnTo>
                                    <a:pt x="5" y="69"/>
                                  </a:lnTo>
                                  <a:lnTo>
                                    <a:pt x="5" y="67"/>
                                  </a:lnTo>
                                  <a:lnTo>
                                    <a:pt x="3" y="65"/>
                                  </a:lnTo>
                                  <a:lnTo>
                                    <a:pt x="3" y="63"/>
                                  </a:lnTo>
                                  <a:lnTo>
                                    <a:pt x="0" y="46"/>
                                  </a:lnTo>
                                  <a:lnTo>
                                    <a:pt x="0"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7" name="Rectangle 698"/>
                          <wps:cNvSpPr>
                            <a:spLocks noChangeArrowheads="1"/>
                          </wps:cNvSpPr>
                          <wps:spPr bwMode="auto">
                            <a:xfrm>
                              <a:off x="5962" y="6055"/>
                              <a:ext cx="27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COLES</w:t>
                                </w:r>
                              </w:p>
                            </w:txbxContent>
                          </wps:txbx>
                          <wps:bodyPr rot="0" vert="horz" wrap="none" lIns="0" tIns="0" rIns="0" bIns="0" anchor="t" anchorCtr="0" upright="1">
                            <a:spAutoFit/>
                          </wps:bodyPr>
                        </wps:wsp>
                        <wps:wsp>
                          <wps:cNvPr id="2928" name="Rectangle 699"/>
                          <wps:cNvSpPr>
                            <a:spLocks noChangeArrowheads="1"/>
                          </wps:cNvSpPr>
                          <wps:spPr bwMode="auto">
                            <a:xfrm>
                              <a:off x="4949" y="7663"/>
                              <a:ext cx="321"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MARION</w:t>
                                </w:r>
                              </w:p>
                            </w:txbxContent>
                          </wps:txbx>
                          <wps:bodyPr rot="0" vert="horz" wrap="none" lIns="0" tIns="0" rIns="0" bIns="0" anchor="t" anchorCtr="0" upright="1">
                            <a:spAutoFit/>
                          </wps:bodyPr>
                        </wps:wsp>
                        <wps:wsp>
                          <wps:cNvPr id="2929" name="Freeform 700"/>
                          <wps:cNvSpPr>
                            <a:spLocks noEditPoints="1"/>
                          </wps:cNvSpPr>
                          <wps:spPr bwMode="auto">
                            <a:xfrm>
                              <a:off x="4932" y="7660"/>
                              <a:ext cx="372" cy="91"/>
                            </a:xfrm>
                            <a:custGeom>
                              <a:avLst/>
                              <a:gdLst>
                                <a:gd name="T0" fmla="*/ 0 w 372"/>
                                <a:gd name="T1" fmla="*/ 11 h 91"/>
                                <a:gd name="T2" fmla="*/ 6 w 372"/>
                                <a:gd name="T3" fmla="*/ 2 h 91"/>
                                <a:gd name="T4" fmla="*/ 15 w 372"/>
                                <a:gd name="T5" fmla="*/ 0 h 91"/>
                                <a:gd name="T6" fmla="*/ 44 w 372"/>
                                <a:gd name="T7" fmla="*/ 2 h 91"/>
                                <a:gd name="T8" fmla="*/ 53 w 372"/>
                                <a:gd name="T9" fmla="*/ 0 h 91"/>
                                <a:gd name="T10" fmla="*/ 82 w 372"/>
                                <a:gd name="T11" fmla="*/ 2 h 91"/>
                                <a:gd name="T12" fmla="*/ 88 w 372"/>
                                <a:gd name="T13" fmla="*/ 9 h 91"/>
                                <a:gd name="T14" fmla="*/ 91 w 372"/>
                                <a:gd name="T15" fmla="*/ 30 h 91"/>
                                <a:gd name="T16" fmla="*/ 101 w 372"/>
                                <a:gd name="T17" fmla="*/ 5 h 91"/>
                                <a:gd name="T18" fmla="*/ 110 w 372"/>
                                <a:gd name="T19" fmla="*/ 0 h 91"/>
                                <a:gd name="T20" fmla="*/ 129 w 372"/>
                                <a:gd name="T21" fmla="*/ 0 h 91"/>
                                <a:gd name="T22" fmla="*/ 137 w 372"/>
                                <a:gd name="T23" fmla="*/ 7 h 91"/>
                                <a:gd name="T24" fmla="*/ 146 w 372"/>
                                <a:gd name="T25" fmla="*/ 15 h 91"/>
                                <a:gd name="T26" fmla="*/ 148 w 372"/>
                                <a:gd name="T27" fmla="*/ 7 h 91"/>
                                <a:gd name="T28" fmla="*/ 156 w 372"/>
                                <a:gd name="T29" fmla="*/ 0 h 91"/>
                                <a:gd name="T30" fmla="*/ 186 w 372"/>
                                <a:gd name="T31" fmla="*/ 0 h 91"/>
                                <a:gd name="T32" fmla="*/ 200 w 372"/>
                                <a:gd name="T33" fmla="*/ 5 h 91"/>
                                <a:gd name="T34" fmla="*/ 207 w 372"/>
                                <a:gd name="T35" fmla="*/ 15 h 91"/>
                                <a:gd name="T36" fmla="*/ 209 w 372"/>
                                <a:gd name="T37" fmla="*/ 7 h 91"/>
                                <a:gd name="T38" fmla="*/ 217 w 372"/>
                                <a:gd name="T39" fmla="*/ 0 h 91"/>
                                <a:gd name="T40" fmla="*/ 236 w 372"/>
                                <a:gd name="T41" fmla="*/ 0 h 91"/>
                                <a:gd name="T42" fmla="*/ 245 w 372"/>
                                <a:gd name="T43" fmla="*/ 5 h 91"/>
                                <a:gd name="T44" fmla="*/ 255 w 372"/>
                                <a:gd name="T45" fmla="*/ 0 h 91"/>
                                <a:gd name="T46" fmla="*/ 276 w 372"/>
                                <a:gd name="T47" fmla="*/ 5 h 91"/>
                                <a:gd name="T48" fmla="*/ 285 w 372"/>
                                <a:gd name="T49" fmla="*/ 11 h 91"/>
                                <a:gd name="T50" fmla="*/ 295 w 372"/>
                                <a:gd name="T51" fmla="*/ 30 h 91"/>
                                <a:gd name="T52" fmla="*/ 295 w 372"/>
                                <a:gd name="T53" fmla="*/ 66 h 91"/>
                                <a:gd name="T54" fmla="*/ 291 w 372"/>
                                <a:gd name="T55" fmla="*/ 74 h 91"/>
                                <a:gd name="T56" fmla="*/ 274 w 372"/>
                                <a:gd name="T57" fmla="*/ 89 h 91"/>
                                <a:gd name="T58" fmla="*/ 255 w 372"/>
                                <a:gd name="T59" fmla="*/ 91 h 91"/>
                                <a:gd name="T60" fmla="*/ 236 w 372"/>
                                <a:gd name="T61" fmla="*/ 91 h 91"/>
                                <a:gd name="T62" fmla="*/ 217 w 372"/>
                                <a:gd name="T63" fmla="*/ 91 h 91"/>
                                <a:gd name="T64" fmla="*/ 209 w 372"/>
                                <a:gd name="T65" fmla="*/ 91 h 91"/>
                                <a:gd name="T66" fmla="*/ 190 w 372"/>
                                <a:gd name="T67" fmla="*/ 91 h 91"/>
                                <a:gd name="T68" fmla="*/ 181 w 372"/>
                                <a:gd name="T69" fmla="*/ 89 h 91"/>
                                <a:gd name="T70" fmla="*/ 173 w 372"/>
                                <a:gd name="T71" fmla="*/ 91 h 91"/>
                                <a:gd name="T72" fmla="*/ 154 w 372"/>
                                <a:gd name="T73" fmla="*/ 89 h 91"/>
                                <a:gd name="T74" fmla="*/ 137 w 372"/>
                                <a:gd name="T75" fmla="*/ 91 h 91"/>
                                <a:gd name="T76" fmla="*/ 129 w 372"/>
                                <a:gd name="T77" fmla="*/ 89 h 91"/>
                                <a:gd name="T78" fmla="*/ 118 w 372"/>
                                <a:gd name="T79" fmla="*/ 70 h 91"/>
                                <a:gd name="T80" fmla="*/ 107 w 372"/>
                                <a:gd name="T81" fmla="*/ 89 h 91"/>
                                <a:gd name="T82" fmla="*/ 99 w 372"/>
                                <a:gd name="T83" fmla="*/ 91 h 91"/>
                                <a:gd name="T84" fmla="*/ 82 w 372"/>
                                <a:gd name="T85" fmla="*/ 89 h 91"/>
                                <a:gd name="T86" fmla="*/ 63 w 372"/>
                                <a:gd name="T87" fmla="*/ 91 h 91"/>
                                <a:gd name="T88" fmla="*/ 34 w 372"/>
                                <a:gd name="T89" fmla="*/ 91 h 91"/>
                                <a:gd name="T90" fmla="*/ 15 w 372"/>
                                <a:gd name="T91" fmla="*/ 91 h 91"/>
                                <a:gd name="T92" fmla="*/ 6 w 372"/>
                                <a:gd name="T93" fmla="*/ 89 h 91"/>
                                <a:gd name="T94" fmla="*/ 0 w 372"/>
                                <a:gd name="T95" fmla="*/ 81 h 91"/>
                                <a:gd name="T96" fmla="*/ 304 w 372"/>
                                <a:gd name="T97" fmla="*/ 15 h 91"/>
                                <a:gd name="T98" fmla="*/ 306 w 372"/>
                                <a:gd name="T99" fmla="*/ 7 h 91"/>
                                <a:gd name="T100" fmla="*/ 314 w 372"/>
                                <a:gd name="T101" fmla="*/ 0 h 91"/>
                                <a:gd name="T102" fmla="*/ 333 w 372"/>
                                <a:gd name="T103" fmla="*/ 0 h 91"/>
                                <a:gd name="T104" fmla="*/ 342 w 372"/>
                                <a:gd name="T105" fmla="*/ 0 h 91"/>
                                <a:gd name="T106" fmla="*/ 361 w 372"/>
                                <a:gd name="T107" fmla="*/ 0 h 91"/>
                                <a:gd name="T108" fmla="*/ 369 w 372"/>
                                <a:gd name="T109" fmla="*/ 7 h 91"/>
                                <a:gd name="T110" fmla="*/ 372 w 372"/>
                                <a:gd name="T111" fmla="*/ 15 h 91"/>
                                <a:gd name="T112" fmla="*/ 369 w 372"/>
                                <a:gd name="T113" fmla="*/ 83 h 91"/>
                                <a:gd name="T114" fmla="*/ 363 w 372"/>
                                <a:gd name="T115" fmla="*/ 89 h 91"/>
                                <a:gd name="T116" fmla="*/ 342 w 372"/>
                                <a:gd name="T117" fmla="*/ 91 h 91"/>
                                <a:gd name="T118" fmla="*/ 336 w 372"/>
                                <a:gd name="T119" fmla="*/ 91 h 91"/>
                                <a:gd name="T120" fmla="*/ 317 w 372"/>
                                <a:gd name="T121" fmla="*/ 91 h 91"/>
                                <a:gd name="T122" fmla="*/ 308 w 372"/>
                                <a:gd name="T123" fmla="*/ 87 h 91"/>
                                <a:gd name="T124" fmla="*/ 304 w 372"/>
                                <a:gd name="T125" fmla="*/ 78 h 91"/>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372" h="91">
                                  <a:moveTo>
                                    <a:pt x="0" y="76"/>
                                  </a:moveTo>
                                  <a:lnTo>
                                    <a:pt x="0" y="15"/>
                                  </a:lnTo>
                                  <a:lnTo>
                                    <a:pt x="0" y="13"/>
                                  </a:lnTo>
                                  <a:lnTo>
                                    <a:pt x="0" y="11"/>
                                  </a:lnTo>
                                  <a:lnTo>
                                    <a:pt x="2" y="9"/>
                                  </a:lnTo>
                                  <a:lnTo>
                                    <a:pt x="2" y="7"/>
                                  </a:lnTo>
                                  <a:lnTo>
                                    <a:pt x="4" y="5"/>
                                  </a:lnTo>
                                  <a:lnTo>
                                    <a:pt x="6" y="2"/>
                                  </a:lnTo>
                                  <a:lnTo>
                                    <a:pt x="8" y="2"/>
                                  </a:lnTo>
                                  <a:lnTo>
                                    <a:pt x="10" y="0"/>
                                  </a:lnTo>
                                  <a:lnTo>
                                    <a:pt x="12" y="0"/>
                                  </a:lnTo>
                                  <a:lnTo>
                                    <a:pt x="15" y="0"/>
                                  </a:lnTo>
                                  <a:lnTo>
                                    <a:pt x="38" y="0"/>
                                  </a:lnTo>
                                  <a:lnTo>
                                    <a:pt x="40" y="0"/>
                                  </a:lnTo>
                                  <a:lnTo>
                                    <a:pt x="42" y="0"/>
                                  </a:lnTo>
                                  <a:lnTo>
                                    <a:pt x="44" y="2"/>
                                  </a:lnTo>
                                  <a:lnTo>
                                    <a:pt x="46" y="2"/>
                                  </a:lnTo>
                                  <a:lnTo>
                                    <a:pt x="48" y="0"/>
                                  </a:lnTo>
                                  <a:lnTo>
                                    <a:pt x="50" y="0"/>
                                  </a:lnTo>
                                  <a:lnTo>
                                    <a:pt x="53" y="0"/>
                                  </a:lnTo>
                                  <a:lnTo>
                                    <a:pt x="76" y="0"/>
                                  </a:lnTo>
                                  <a:lnTo>
                                    <a:pt x="78" y="0"/>
                                  </a:lnTo>
                                  <a:lnTo>
                                    <a:pt x="80" y="0"/>
                                  </a:lnTo>
                                  <a:lnTo>
                                    <a:pt x="82" y="2"/>
                                  </a:lnTo>
                                  <a:lnTo>
                                    <a:pt x="84" y="2"/>
                                  </a:lnTo>
                                  <a:lnTo>
                                    <a:pt x="86" y="5"/>
                                  </a:lnTo>
                                  <a:lnTo>
                                    <a:pt x="88" y="7"/>
                                  </a:lnTo>
                                  <a:lnTo>
                                    <a:pt x="88" y="9"/>
                                  </a:lnTo>
                                  <a:lnTo>
                                    <a:pt x="91" y="11"/>
                                  </a:lnTo>
                                  <a:lnTo>
                                    <a:pt x="91" y="13"/>
                                  </a:lnTo>
                                  <a:lnTo>
                                    <a:pt x="91" y="15"/>
                                  </a:lnTo>
                                  <a:lnTo>
                                    <a:pt x="91" y="30"/>
                                  </a:lnTo>
                                  <a:lnTo>
                                    <a:pt x="99" y="11"/>
                                  </a:lnTo>
                                  <a:lnTo>
                                    <a:pt x="99" y="9"/>
                                  </a:lnTo>
                                  <a:lnTo>
                                    <a:pt x="99" y="7"/>
                                  </a:lnTo>
                                  <a:lnTo>
                                    <a:pt x="101" y="5"/>
                                  </a:lnTo>
                                  <a:lnTo>
                                    <a:pt x="103" y="2"/>
                                  </a:lnTo>
                                  <a:lnTo>
                                    <a:pt x="105" y="2"/>
                                  </a:lnTo>
                                  <a:lnTo>
                                    <a:pt x="107" y="0"/>
                                  </a:lnTo>
                                  <a:lnTo>
                                    <a:pt x="110" y="0"/>
                                  </a:lnTo>
                                  <a:lnTo>
                                    <a:pt x="112" y="0"/>
                                  </a:lnTo>
                                  <a:lnTo>
                                    <a:pt x="124" y="0"/>
                                  </a:lnTo>
                                  <a:lnTo>
                                    <a:pt x="127" y="0"/>
                                  </a:lnTo>
                                  <a:lnTo>
                                    <a:pt x="129" y="0"/>
                                  </a:lnTo>
                                  <a:lnTo>
                                    <a:pt x="131" y="2"/>
                                  </a:lnTo>
                                  <a:lnTo>
                                    <a:pt x="133" y="2"/>
                                  </a:lnTo>
                                  <a:lnTo>
                                    <a:pt x="135" y="5"/>
                                  </a:lnTo>
                                  <a:lnTo>
                                    <a:pt x="137" y="7"/>
                                  </a:lnTo>
                                  <a:lnTo>
                                    <a:pt x="137" y="9"/>
                                  </a:lnTo>
                                  <a:lnTo>
                                    <a:pt x="137" y="11"/>
                                  </a:lnTo>
                                  <a:lnTo>
                                    <a:pt x="146" y="30"/>
                                  </a:lnTo>
                                  <a:lnTo>
                                    <a:pt x="146" y="15"/>
                                  </a:lnTo>
                                  <a:lnTo>
                                    <a:pt x="146" y="13"/>
                                  </a:lnTo>
                                  <a:lnTo>
                                    <a:pt x="146" y="11"/>
                                  </a:lnTo>
                                  <a:lnTo>
                                    <a:pt x="148" y="9"/>
                                  </a:lnTo>
                                  <a:lnTo>
                                    <a:pt x="148" y="7"/>
                                  </a:lnTo>
                                  <a:lnTo>
                                    <a:pt x="150" y="5"/>
                                  </a:lnTo>
                                  <a:lnTo>
                                    <a:pt x="152" y="2"/>
                                  </a:lnTo>
                                  <a:lnTo>
                                    <a:pt x="154" y="2"/>
                                  </a:lnTo>
                                  <a:lnTo>
                                    <a:pt x="156" y="0"/>
                                  </a:lnTo>
                                  <a:lnTo>
                                    <a:pt x="158" y="0"/>
                                  </a:lnTo>
                                  <a:lnTo>
                                    <a:pt x="160" y="0"/>
                                  </a:lnTo>
                                  <a:lnTo>
                                    <a:pt x="184" y="0"/>
                                  </a:lnTo>
                                  <a:lnTo>
                                    <a:pt x="186" y="0"/>
                                  </a:lnTo>
                                  <a:lnTo>
                                    <a:pt x="188" y="0"/>
                                  </a:lnTo>
                                  <a:lnTo>
                                    <a:pt x="196" y="2"/>
                                  </a:lnTo>
                                  <a:lnTo>
                                    <a:pt x="198" y="5"/>
                                  </a:lnTo>
                                  <a:lnTo>
                                    <a:pt x="200" y="5"/>
                                  </a:lnTo>
                                  <a:lnTo>
                                    <a:pt x="203" y="7"/>
                                  </a:lnTo>
                                  <a:lnTo>
                                    <a:pt x="205" y="9"/>
                                  </a:lnTo>
                                  <a:lnTo>
                                    <a:pt x="205" y="11"/>
                                  </a:lnTo>
                                  <a:lnTo>
                                    <a:pt x="207" y="15"/>
                                  </a:lnTo>
                                  <a:lnTo>
                                    <a:pt x="207" y="13"/>
                                  </a:lnTo>
                                  <a:lnTo>
                                    <a:pt x="207" y="11"/>
                                  </a:lnTo>
                                  <a:lnTo>
                                    <a:pt x="209" y="9"/>
                                  </a:lnTo>
                                  <a:lnTo>
                                    <a:pt x="209" y="7"/>
                                  </a:lnTo>
                                  <a:lnTo>
                                    <a:pt x="211" y="5"/>
                                  </a:lnTo>
                                  <a:lnTo>
                                    <a:pt x="213" y="2"/>
                                  </a:lnTo>
                                  <a:lnTo>
                                    <a:pt x="215" y="2"/>
                                  </a:lnTo>
                                  <a:lnTo>
                                    <a:pt x="217" y="0"/>
                                  </a:lnTo>
                                  <a:lnTo>
                                    <a:pt x="219" y="0"/>
                                  </a:lnTo>
                                  <a:lnTo>
                                    <a:pt x="222" y="0"/>
                                  </a:lnTo>
                                  <a:lnTo>
                                    <a:pt x="234" y="0"/>
                                  </a:lnTo>
                                  <a:lnTo>
                                    <a:pt x="236" y="0"/>
                                  </a:lnTo>
                                  <a:lnTo>
                                    <a:pt x="238" y="0"/>
                                  </a:lnTo>
                                  <a:lnTo>
                                    <a:pt x="241" y="2"/>
                                  </a:lnTo>
                                  <a:lnTo>
                                    <a:pt x="243" y="2"/>
                                  </a:lnTo>
                                  <a:lnTo>
                                    <a:pt x="245" y="5"/>
                                  </a:lnTo>
                                  <a:lnTo>
                                    <a:pt x="249" y="2"/>
                                  </a:lnTo>
                                  <a:lnTo>
                                    <a:pt x="251" y="2"/>
                                  </a:lnTo>
                                  <a:lnTo>
                                    <a:pt x="253" y="0"/>
                                  </a:lnTo>
                                  <a:lnTo>
                                    <a:pt x="255" y="0"/>
                                  </a:lnTo>
                                  <a:lnTo>
                                    <a:pt x="257" y="0"/>
                                  </a:lnTo>
                                  <a:lnTo>
                                    <a:pt x="260" y="0"/>
                                  </a:lnTo>
                                  <a:lnTo>
                                    <a:pt x="262" y="0"/>
                                  </a:lnTo>
                                  <a:lnTo>
                                    <a:pt x="276" y="5"/>
                                  </a:lnTo>
                                  <a:lnTo>
                                    <a:pt x="279" y="7"/>
                                  </a:lnTo>
                                  <a:lnTo>
                                    <a:pt x="281" y="7"/>
                                  </a:lnTo>
                                  <a:lnTo>
                                    <a:pt x="283" y="9"/>
                                  </a:lnTo>
                                  <a:lnTo>
                                    <a:pt x="285" y="11"/>
                                  </a:lnTo>
                                  <a:lnTo>
                                    <a:pt x="293" y="24"/>
                                  </a:lnTo>
                                  <a:lnTo>
                                    <a:pt x="293" y="26"/>
                                  </a:lnTo>
                                  <a:lnTo>
                                    <a:pt x="295" y="28"/>
                                  </a:lnTo>
                                  <a:lnTo>
                                    <a:pt x="295" y="30"/>
                                  </a:lnTo>
                                  <a:lnTo>
                                    <a:pt x="298" y="45"/>
                                  </a:lnTo>
                                  <a:lnTo>
                                    <a:pt x="298" y="47"/>
                                  </a:lnTo>
                                  <a:lnTo>
                                    <a:pt x="298" y="49"/>
                                  </a:lnTo>
                                  <a:lnTo>
                                    <a:pt x="295" y="66"/>
                                  </a:lnTo>
                                  <a:lnTo>
                                    <a:pt x="295" y="68"/>
                                  </a:lnTo>
                                  <a:lnTo>
                                    <a:pt x="293" y="70"/>
                                  </a:lnTo>
                                  <a:lnTo>
                                    <a:pt x="293" y="72"/>
                                  </a:lnTo>
                                  <a:lnTo>
                                    <a:pt x="291" y="74"/>
                                  </a:lnTo>
                                  <a:lnTo>
                                    <a:pt x="281" y="85"/>
                                  </a:lnTo>
                                  <a:lnTo>
                                    <a:pt x="279" y="87"/>
                                  </a:lnTo>
                                  <a:lnTo>
                                    <a:pt x="276" y="87"/>
                                  </a:lnTo>
                                  <a:lnTo>
                                    <a:pt x="274" y="89"/>
                                  </a:lnTo>
                                  <a:lnTo>
                                    <a:pt x="272" y="89"/>
                                  </a:lnTo>
                                  <a:lnTo>
                                    <a:pt x="260" y="91"/>
                                  </a:lnTo>
                                  <a:lnTo>
                                    <a:pt x="257" y="91"/>
                                  </a:lnTo>
                                  <a:lnTo>
                                    <a:pt x="255" y="91"/>
                                  </a:lnTo>
                                  <a:lnTo>
                                    <a:pt x="243" y="89"/>
                                  </a:lnTo>
                                  <a:lnTo>
                                    <a:pt x="241" y="89"/>
                                  </a:lnTo>
                                  <a:lnTo>
                                    <a:pt x="238" y="91"/>
                                  </a:lnTo>
                                  <a:lnTo>
                                    <a:pt x="236" y="91"/>
                                  </a:lnTo>
                                  <a:lnTo>
                                    <a:pt x="234" y="91"/>
                                  </a:lnTo>
                                  <a:lnTo>
                                    <a:pt x="222" y="91"/>
                                  </a:lnTo>
                                  <a:lnTo>
                                    <a:pt x="219" y="91"/>
                                  </a:lnTo>
                                  <a:lnTo>
                                    <a:pt x="217" y="91"/>
                                  </a:lnTo>
                                  <a:lnTo>
                                    <a:pt x="215" y="89"/>
                                  </a:lnTo>
                                  <a:lnTo>
                                    <a:pt x="213" y="89"/>
                                  </a:lnTo>
                                  <a:lnTo>
                                    <a:pt x="211" y="91"/>
                                  </a:lnTo>
                                  <a:lnTo>
                                    <a:pt x="209" y="91"/>
                                  </a:lnTo>
                                  <a:lnTo>
                                    <a:pt x="207" y="91"/>
                                  </a:lnTo>
                                  <a:lnTo>
                                    <a:pt x="194" y="91"/>
                                  </a:lnTo>
                                  <a:lnTo>
                                    <a:pt x="192" y="91"/>
                                  </a:lnTo>
                                  <a:lnTo>
                                    <a:pt x="190" y="91"/>
                                  </a:lnTo>
                                  <a:lnTo>
                                    <a:pt x="188" y="89"/>
                                  </a:lnTo>
                                  <a:lnTo>
                                    <a:pt x="186" y="89"/>
                                  </a:lnTo>
                                  <a:lnTo>
                                    <a:pt x="184" y="87"/>
                                  </a:lnTo>
                                  <a:lnTo>
                                    <a:pt x="181" y="89"/>
                                  </a:lnTo>
                                  <a:lnTo>
                                    <a:pt x="179" y="89"/>
                                  </a:lnTo>
                                  <a:lnTo>
                                    <a:pt x="177" y="91"/>
                                  </a:lnTo>
                                  <a:lnTo>
                                    <a:pt x="175" y="91"/>
                                  </a:lnTo>
                                  <a:lnTo>
                                    <a:pt x="173" y="91"/>
                                  </a:lnTo>
                                  <a:lnTo>
                                    <a:pt x="160" y="91"/>
                                  </a:lnTo>
                                  <a:lnTo>
                                    <a:pt x="158" y="91"/>
                                  </a:lnTo>
                                  <a:lnTo>
                                    <a:pt x="156" y="91"/>
                                  </a:lnTo>
                                  <a:lnTo>
                                    <a:pt x="154" y="89"/>
                                  </a:lnTo>
                                  <a:lnTo>
                                    <a:pt x="152" y="91"/>
                                  </a:lnTo>
                                  <a:lnTo>
                                    <a:pt x="150" y="91"/>
                                  </a:lnTo>
                                  <a:lnTo>
                                    <a:pt x="148" y="91"/>
                                  </a:lnTo>
                                  <a:lnTo>
                                    <a:pt x="137" y="91"/>
                                  </a:lnTo>
                                  <a:lnTo>
                                    <a:pt x="135" y="91"/>
                                  </a:lnTo>
                                  <a:lnTo>
                                    <a:pt x="133" y="91"/>
                                  </a:lnTo>
                                  <a:lnTo>
                                    <a:pt x="131" y="89"/>
                                  </a:lnTo>
                                  <a:lnTo>
                                    <a:pt x="129" y="89"/>
                                  </a:lnTo>
                                  <a:lnTo>
                                    <a:pt x="127" y="87"/>
                                  </a:lnTo>
                                  <a:lnTo>
                                    <a:pt x="124" y="85"/>
                                  </a:lnTo>
                                  <a:lnTo>
                                    <a:pt x="124" y="83"/>
                                  </a:lnTo>
                                  <a:lnTo>
                                    <a:pt x="118" y="70"/>
                                  </a:lnTo>
                                  <a:lnTo>
                                    <a:pt x="112" y="83"/>
                                  </a:lnTo>
                                  <a:lnTo>
                                    <a:pt x="112" y="85"/>
                                  </a:lnTo>
                                  <a:lnTo>
                                    <a:pt x="110" y="87"/>
                                  </a:lnTo>
                                  <a:lnTo>
                                    <a:pt x="107" y="89"/>
                                  </a:lnTo>
                                  <a:lnTo>
                                    <a:pt x="105" y="89"/>
                                  </a:lnTo>
                                  <a:lnTo>
                                    <a:pt x="103" y="91"/>
                                  </a:lnTo>
                                  <a:lnTo>
                                    <a:pt x="101" y="91"/>
                                  </a:lnTo>
                                  <a:lnTo>
                                    <a:pt x="99" y="91"/>
                                  </a:lnTo>
                                  <a:lnTo>
                                    <a:pt x="88" y="91"/>
                                  </a:lnTo>
                                  <a:lnTo>
                                    <a:pt x="86" y="91"/>
                                  </a:lnTo>
                                  <a:lnTo>
                                    <a:pt x="84" y="91"/>
                                  </a:lnTo>
                                  <a:lnTo>
                                    <a:pt x="82" y="89"/>
                                  </a:lnTo>
                                  <a:lnTo>
                                    <a:pt x="80" y="91"/>
                                  </a:lnTo>
                                  <a:lnTo>
                                    <a:pt x="78" y="91"/>
                                  </a:lnTo>
                                  <a:lnTo>
                                    <a:pt x="76" y="91"/>
                                  </a:lnTo>
                                  <a:lnTo>
                                    <a:pt x="63" y="91"/>
                                  </a:lnTo>
                                  <a:lnTo>
                                    <a:pt x="61" y="91"/>
                                  </a:lnTo>
                                  <a:lnTo>
                                    <a:pt x="59" y="91"/>
                                  </a:lnTo>
                                  <a:lnTo>
                                    <a:pt x="57" y="91"/>
                                  </a:lnTo>
                                  <a:lnTo>
                                    <a:pt x="34" y="91"/>
                                  </a:lnTo>
                                  <a:lnTo>
                                    <a:pt x="31" y="91"/>
                                  </a:lnTo>
                                  <a:lnTo>
                                    <a:pt x="29" y="91"/>
                                  </a:lnTo>
                                  <a:lnTo>
                                    <a:pt x="27" y="91"/>
                                  </a:lnTo>
                                  <a:lnTo>
                                    <a:pt x="15" y="91"/>
                                  </a:lnTo>
                                  <a:lnTo>
                                    <a:pt x="12" y="91"/>
                                  </a:lnTo>
                                  <a:lnTo>
                                    <a:pt x="10" y="91"/>
                                  </a:lnTo>
                                  <a:lnTo>
                                    <a:pt x="8" y="89"/>
                                  </a:lnTo>
                                  <a:lnTo>
                                    <a:pt x="6" y="89"/>
                                  </a:lnTo>
                                  <a:lnTo>
                                    <a:pt x="4" y="87"/>
                                  </a:lnTo>
                                  <a:lnTo>
                                    <a:pt x="2" y="85"/>
                                  </a:lnTo>
                                  <a:lnTo>
                                    <a:pt x="2" y="83"/>
                                  </a:lnTo>
                                  <a:lnTo>
                                    <a:pt x="0" y="81"/>
                                  </a:lnTo>
                                  <a:lnTo>
                                    <a:pt x="0" y="78"/>
                                  </a:lnTo>
                                  <a:lnTo>
                                    <a:pt x="0" y="76"/>
                                  </a:lnTo>
                                  <a:close/>
                                  <a:moveTo>
                                    <a:pt x="304" y="76"/>
                                  </a:moveTo>
                                  <a:lnTo>
                                    <a:pt x="304" y="15"/>
                                  </a:lnTo>
                                  <a:lnTo>
                                    <a:pt x="304" y="13"/>
                                  </a:lnTo>
                                  <a:lnTo>
                                    <a:pt x="304" y="11"/>
                                  </a:lnTo>
                                  <a:lnTo>
                                    <a:pt x="306" y="9"/>
                                  </a:lnTo>
                                  <a:lnTo>
                                    <a:pt x="306" y="7"/>
                                  </a:lnTo>
                                  <a:lnTo>
                                    <a:pt x="308" y="5"/>
                                  </a:lnTo>
                                  <a:lnTo>
                                    <a:pt x="310" y="2"/>
                                  </a:lnTo>
                                  <a:lnTo>
                                    <a:pt x="312" y="2"/>
                                  </a:lnTo>
                                  <a:lnTo>
                                    <a:pt x="314" y="0"/>
                                  </a:lnTo>
                                  <a:lnTo>
                                    <a:pt x="317" y="0"/>
                                  </a:lnTo>
                                  <a:lnTo>
                                    <a:pt x="319" y="0"/>
                                  </a:lnTo>
                                  <a:lnTo>
                                    <a:pt x="331" y="0"/>
                                  </a:lnTo>
                                  <a:lnTo>
                                    <a:pt x="333" y="0"/>
                                  </a:lnTo>
                                  <a:lnTo>
                                    <a:pt x="336" y="0"/>
                                  </a:lnTo>
                                  <a:lnTo>
                                    <a:pt x="338" y="2"/>
                                  </a:lnTo>
                                  <a:lnTo>
                                    <a:pt x="340" y="0"/>
                                  </a:lnTo>
                                  <a:lnTo>
                                    <a:pt x="342" y="0"/>
                                  </a:lnTo>
                                  <a:lnTo>
                                    <a:pt x="344" y="0"/>
                                  </a:lnTo>
                                  <a:lnTo>
                                    <a:pt x="357" y="0"/>
                                  </a:lnTo>
                                  <a:lnTo>
                                    <a:pt x="359" y="0"/>
                                  </a:lnTo>
                                  <a:lnTo>
                                    <a:pt x="361" y="0"/>
                                  </a:lnTo>
                                  <a:lnTo>
                                    <a:pt x="363" y="2"/>
                                  </a:lnTo>
                                  <a:lnTo>
                                    <a:pt x="365" y="2"/>
                                  </a:lnTo>
                                  <a:lnTo>
                                    <a:pt x="367" y="5"/>
                                  </a:lnTo>
                                  <a:lnTo>
                                    <a:pt x="369" y="7"/>
                                  </a:lnTo>
                                  <a:lnTo>
                                    <a:pt x="369" y="9"/>
                                  </a:lnTo>
                                  <a:lnTo>
                                    <a:pt x="372" y="11"/>
                                  </a:lnTo>
                                  <a:lnTo>
                                    <a:pt x="372" y="13"/>
                                  </a:lnTo>
                                  <a:lnTo>
                                    <a:pt x="372" y="15"/>
                                  </a:lnTo>
                                  <a:lnTo>
                                    <a:pt x="372" y="76"/>
                                  </a:lnTo>
                                  <a:lnTo>
                                    <a:pt x="372" y="78"/>
                                  </a:lnTo>
                                  <a:lnTo>
                                    <a:pt x="372" y="81"/>
                                  </a:lnTo>
                                  <a:lnTo>
                                    <a:pt x="369" y="83"/>
                                  </a:lnTo>
                                  <a:lnTo>
                                    <a:pt x="369" y="85"/>
                                  </a:lnTo>
                                  <a:lnTo>
                                    <a:pt x="367" y="87"/>
                                  </a:lnTo>
                                  <a:lnTo>
                                    <a:pt x="365" y="89"/>
                                  </a:lnTo>
                                  <a:lnTo>
                                    <a:pt x="363" y="89"/>
                                  </a:lnTo>
                                  <a:lnTo>
                                    <a:pt x="361" y="91"/>
                                  </a:lnTo>
                                  <a:lnTo>
                                    <a:pt x="359" y="91"/>
                                  </a:lnTo>
                                  <a:lnTo>
                                    <a:pt x="357" y="91"/>
                                  </a:lnTo>
                                  <a:lnTo>
                                    <a:pt x="342" y="91"/>
                                  </a:lnTo>
                                  <a:lnTo>
                                    <a:pt x="340" y="91"/>
                                  </a:lnTo>
                                  <a:lnTo>
                                    <a:pt x="338" y="91"/>
                                  </a:lnTo>
                                  <a:lnTo>
                                    <a:pt x="336" y="89"/>
                                  </a:lnTo>
                                  <a:lnTo>
                                    <a:pt x="336" y="91"/>
                                  </a:lnTo>
                                  <a:lnTo>
                                    <a:pt x="333" y="91"/>
                                  </a:lnTo>
                                  <a:lnTo>
                                    <a:pt x="331" y="91"/>
                                  </a:lnTo>
                                  <a:lnTo>
                                    <a:pt x="319" y="91"/>
                                  </a:lnTo>
                                  <a:lnTo>
                                    <a:pt x="317" y="91"/>
                                  </a:lnTo>
                                  <a:lnTo>
                                    <a:pt x="314" y="91"/>
                                  </a:lnTo>
                                  <a:lnTo>
                                    <a:pt x="312" y="89"/>
                                  </a:lnTo>
                                  <a:lnTo>
                                    <a:pt x="310" y="89"/>
                                  </a:lnTo>
                                  <a:lnTo>
                                    <a:pt x="308" y="87"/>
                                  </a:lnTo>
                                  <a:lnTo>
                                    <a:pt x="306" y="85"/>
                                  </a:lnTo>
                                  <a:lnTo>
                                    <a:pt x="306" y="83"/>
                                  </a:lnTo>
                                  <a:lnTo>
                                    <a:pt x="304" y="81"/>
                                  </a:lnTo>
                                  <a:lnTo>
                                    <a:pt x="304" y="78"/>
                                  </a:lnTo>
                                  <a:lnTo>
                                    <a:pt x="304"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0" name="Rectangle 701"/>
                          <wps:cNvSpPr>
                            <a:spLocks noChangeArrowheads="1"/>
                          </wps:cNvSpPr>
                          <wps:spPr bwMode="auto">
                            <a:xfrm>
                              <a:off x="4949" y="7663"/>
                              <a:ext cx="321"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MARION</w:t>
                                </w:r>
                              </w:p>
                            </w:txbxContent>
                          </wps:txbx>
                          <wps:bodyPr rot="0" vert="horz" wrap="none" lIns="0" tIns="0" rIns="0" bIns="0" anchor="t" anchorCtr="0" upright="1">
                            <a:spAutoFit/>
                          </wps:bodyPr>
                        </wps:wsp>
                        <wps:wsp>
                          <wps:cNvPr id="2931" name="Rectangle 702"/>
                          <wps:cNvSpPr>
                            <a:spLocks noChangeArrowheads="1"/>
                          </wps:cNvSpPr>
                          <wps:spPr bwMode="auto">
                            <a:xfrm>
                              <a:off x="3447" y="7973"/>
                              <a:ext cx="383"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ST. CLAIR</w:t>
                                </w:r>
                              </w:p>
                            </w:txbxContent>
                          </wps:txbx>
                          <wps:bodyPr rot="0" vert="horz" wrap="none" lIns="0" tIns="0" rIns="0" bIns="0" anchor="t" anchorCtr="0" upright="1">
                            <a:spAutoFit/>
                          </wps:bodyPr>
                        </wps:wsp>
                        <wps:wsp>
                          <wps:cNvPr id="2932" name="Freeform 703"/>
                          <wps:cNvSpPr>
                            <a:spLocks/>
                          </wps:cNvSpPr>
                          <wps:spPr bwMode="auto">
                            <a:xfrm>
                              <a:off x="3434" y="7977"/>
                              <a:ext cx="440" cy="91"/>
                            </a:xfrm>
                            <a:custGeom>
                              <a:avLst/>
                              <a:gdLst>
                                <a:gd name="T0" fmla="*/ 2 w 440"/>
                                <a:gd name="T1" fmla="*/ 45 h 91"/>
                                <a:gd name="T2" fmla="*/ 0 w 440"/>
                                <a:gd name="T3" fmla="*/ 28 h 91"/>
                                <a:gd name="T4" fmla="*/ 9 w 440"/>
                                <a:gd name="T5" fmla="*/ 13 h 91"/>
                                <a:gd name="T6" fmla="*/ 40 w 440"/>
                                <a:gd name="T7" fmla="*/ 0 h 91"/>
                                <a:gd name="T8" fmla="*/ 66 w 440"/>
                                <a:gd name="T9" fmla="*/ 2 h 91"/>
                                <a:gd name="T10" fmla="*/ 135 w 440"/>
                                <a:gd name="T11" fmla="*/ 0 h 91"/>
                                <a:gd name="T12" fmla="*/ 146 w 440"/>
                                <a:gd name="T13" fmla="*/ 4 h 91"/>
                                <a:gd name="T14" fmla="*/ 150 w 440"/>
                                <a:gd name="T15" fmla="*/ 15 h 91"/>
                                <a:gd name="T16" fmla="*/ 148 w 440"/>
                                <a:gd name="T17" fmla="*/ 36 h 91"/>
                                <a:gd name="T18" fmla="*/ 138 w 440"/>
                                <a:gd name="T19" fmla="*/ 42 h 91"/>
                                <a:gd name="T20" fmla="*/ 131 w 440"/>
                                <a:gd name="T21" fmla="*/ 49 h 91"/>
                                <a:gd name="T22" fmla="*/ 152 w 440"/>
                                <a:gd name="T23" fmla="*/ 49 h 91"/>
                                <a:gd name="T24" fmla="*/ 159 w 440"/>
                                <a:gd name="T25" fmla="*/ 49 h 91"/>
                                <a:gd name="T26" fmla="*/ 163 w 440"/>
                                <a:gd name="T27" fmla="*/ 23 h 91"/>
                                <a:gd name="T28" fmla="*/ 180 w 440"/>
                                <a:gd name="T29" fmla="*/ 7 h 91"/>
                                <a:gd name="T30" fmla="*/ 201 w 440"/>
                                <a:gd name="T31" fmla="*/ 0 h 91"/>
                                <a:gd name="T32" fmla="*/ 224 w 440"/>
                                <a:gd name="T33" fmla="*/ 11 h 91"/>
                                <a:gd name="T34" fmla="*/ 231 w 440"/>
                                <a:gd name="T35" fmla="*/ 13 h 91"/>
                                <a:gd name="T36" fmla="*/ 237 w 440"/>
                                <a:gd name="T37" fmla="*/ 2 h 91"/>
                                <a:gd name="T38" fmla="*/ 258 w 440"/>
                                <a:gd name="T39" fmla="*/ 0 h 91"/>
                                <a:gd name="T40" fmla="*/ 269 w 440"/>
                                <a:gd name="T41" fmla="*/ 4 h 91"/>
                                <a:gd name="T42" fmla="*/ 273 w 440"/>
                                <a:gd name="T43" fmla="*/ 15 h 91"/>
                                <a:gd name="T44" fmla="*/ 292 w 440"/>
                                <a:gd name="T45" fmla="*/ 7 h 91"/>
                                <a:gd name="T46" fmla="*/ 302 w 440"/>
                                <a:gd name="T47" fmla="*/ 0 h 91"/>
                                <a:gd name="T48" fmla="*/ 326 w 440"/>
                                <a:gd name="T49" fmla="*/ 2 h 91"/>
                                <a:gd name="T50" fmla="*/ 332 w 440"/>
                                <a:gd name="T51" fmla="*/ 11 h 91"/>
                                <a:gd name="T52" fmla="*/ 342 w 440"/>
                                <a:gd name="T53" fmla="*/ 9 h 91"/>
                                <a:gd name="T54" fmla="*/ 351 w 440"/>
                                <a:gd name="T55" fmla="*/ 0 h 91"/>
                                <a:gd name="T56" fmla="*/ 372 w 440"/>
                                <a:gd name="T57" fmla="*/ 0 h 91"/>
                                <a:gd name="T58" fmla="*/ 404 w 440"/>
                                <a:gd name="T59" fmla="*/ 0 h 91"/>
                                <a:gd name="T60" fmla="*/ 418 w 440"/>
                                <a:gd name="T61" fmla="*/ 4 h 91"/>
                                <a:gd name="T62" fmla="*/ 429 w 440"/>
                                <a:gd name="T63" fmla="*/ 21 h 91"/>
                                <a:gd name="T64" fmla="*/ 429 w 440"/>
                                <a:gd name="T65" fmla="*/ 49 h 91"/>
                                <a:gd name="T66" fmla="*/ 440 w 440"/>
                                <a:gd name="T67" fmla="*/ 72 h 91"/>
                                <a:gd name="T68" fmla="*/ 438 w 440"/>
                                <a:gd name="T69" fmla="*/ 83 h 91"/>
                                <a:gd name="T70" fmla="*/ 429 w 440"/>
                                <a:gd name="T71" fmla="*/ 91 h 91"/>
                                <a:gd name="T72" fmla="*/ 408 w 440"/>
                                <a:gd name="T73" fmla="*/ 91 h 91"/>
                                <a:gd name="T74" fmla="*/ 397 w 440"/>
                                <a:gd name="T75" fmla="*/ 89 h 91"/>
                                <a:gd name="T76" fmla="*/ 378 w 440"/>
                                <a:gd name="T77" fmla="*/ 91 h 91"/>
                                <a:gd name="T78" fmla="*/ 368 w 440"/>
                                <a:gd name="T79" fmla="*/ 91 h 91"/>
                                <a:gd name="T80" fmla="*/ 347 w 440"/>
                                <a:gd name="T81" fmla="*/ 91 h 91"/>
                                <a:gd name="T82" fmla="*/ 328 w 440"/>
                                <a:gd name="T83" fmla="*/ 91 h 91"/>
                                <a:gd name="T84" fmla="*/ 319 w 440"/>
                                <a:gd name="T85" fmla="*/ 83 h 91"/>
                                <a:gd name="T86" fmla="*/ 302 w 440"/>
                                <a:gd name="T87" fmla="*/ 89 h 91"/>
                                <a:gd name="T88" fmla="*/ 281 w 440"/>
                                <a:gd name="T89" fmla="*/ 91 h 91"/>
                                <a:gd name="T90" fmla="*/ 237 w 440"/>
                                <a:gd name="T91" fmla="*/ 89 h 91"/>
                                <a:gd name="T92" fmla="*/ 231 w 440"/>
                                <a:gd name="T93" fmla="*/ 78 h 91"/>
                                <a:gd name="T94" fmla="*/ 224 w 440"/>
                                <a:gd name="T95" fmla="*/ 83 h 91"/>
                                <a:gd name="T96" fmla="*/ 201 w 440"/>
                                <a:gd name="T97" fmla="*/ 91 h 91"/>
                                <a:gd name="T98" fmla="*/ 178 w 440"/>
                                <a:gd name="T99" fmla="*/ 87 h 91"/>
                                <a:gd name="T100" fmla="*/ 163 w 440"/>
                                <a:gd name="T101" fmla="*/ 68 h 91"/>
                                <a:gd name="T102" fmla="*/ 161 w 440"/>
                                <a:gd name="T103" fmla="*/ 85 h 91"/>
                                <a:gd name="T104" fmla="*/ 150 w 440"/>
                                <a:gd name="T105" fmla="*/ 91 h 91"/>
                                <a:gd name="T106" fmla="*/ 129 w 440"/>
                                <a:gd name="T107" fmla="*/ 89 h 91"/>
                                <a:gd name="T108" fmla="*/ 121 w 440"/>
                                <a:gd name="T109" fmla="*/ 89 h 91"/>
                                <a:gd name="T110" fmla="*/ 100 w 440"/>
                                <a:gd name="T111" fmla="*/ 91 h 91"/>
                                <a:gd name="T112" fmla="*/ 89 w 440"/>
                                <a:gd name="T113" fmla="*/ 87 h 91"/>
                                <a:gd name="T114" fmla="*/ 85 w 440"/>
                                <a:gd name="T115" fmla="*/ 76 h 91"/>
                                <a:gd name="T116" fmla="*/ 70 w 440"/>
                                <a:gd name="T117" fmla="*/ 87 h 91"/>
                                <a:gd name="T118" fmla="*/ 47 w 440"/>
                                <a:gd name="T119" fmla="*/ 91 h 91"/>
                                <a:gd name="T120" fmla="*/ 21 w 440"/>
                                <a:gd name="T121" fmla="*/ 87 h 91"/>
                                <a:gd name="T122" fmla="*/ 2 w 440"/>
                                <a:gd name="T123" fmla="*/ 70 h 91"/>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440" h="91">
                                  <a:moveTo>
                                    <a:pt x="0" y="53"/>
                                  </a:moveTo>
                                  <a:lnTo>
                                    <a:pt x="0" y="51"/>
                                  </a:lnTo>
                                  <a:lnTo>
                                    <a:pt x="0" y="49"/>
                                  </a:lnTo>
                                  <a:lnTo>
                                    <a:pt x="2" y="47"/>
                                  </a:lnTo>
                                  <a:lnTo>
                                    <a:pt x="2" y="45"/>
                                  </a:lnTo>
                                  <a:lnTo>
                                    <a:pt x="0" y="36"/>
                                  </a:lnTo>
                                  <a:lnTo>
                                    <a:pt x="0" y="34"/>
                                  </a:lnTo>
                                  <a:lnTo>
                                    <a:pt x="0" y="32"/>
                                  </a:lnTo>
                                  <a:lnTo>
                                    <a:pt x="0" y="30"/>
                                  </a:lnTo>
                                  <a:lnTo>
                                    <a:pt x="0" y="28"/>
                                  </a:lnTo>
                                  <a:lnTo>
                                    <a:pt x="2" y="21"/>
                                  </a:lnTo>
                                  <a:lnTo>
                                    <a:pt x="5" y="19"/>
                                  </a:lnTo>
                                  <a:lnTo>
                                    <a:pt x="5" y="17"/>
                                  </a:lnTo>
                                  <a:lnTo>
                                    <a:pt x="7" y="15"/>
                                  </a:lnTo>
                                  <a:lnTo>
                                    <a:pt x="9" y="13"/>
                                  </a:lnTo>
                                  <a:lnTo>
                                    <a:pt x="19" y="7"/>
                                  </a:lnTo>
                                  <a:lnTo>
                                    <a:pt x="21" y="7"/>
                                  </a:lnTo>
                                  <a:lnTo>
                                    <a:pt x="24" y="4"/>
                                  </a:lnTo>
                                  <a:lnTo>
                                    <a:pt x="38" y="0"/>
                                  </a:lnTo>
                                  <a:lnTo>
                                    <a:pt x="40" y="0"/>
                                  </a:lnTo>
                                  <a:lnTo>
                                    <a:pt x="43" y="0"/>
                                  </a:lnTo>
                                  <a:lnTo>
                                    <a:pt x="45" y="0"/>
                                  </a:lnTo>
                                  <a:lnTo>
                                    <a:pt x="47" y="0"/>
                                  </a:lnTo>
                                  <a:lnTo>
                                    <a:pt x="64" y="4"/>
                                  </a:lnTo>
                                  <a:lnTo>
                                    <a:pt x="66" y="2"/>
                                  </a:lnTo>
                                  <a:lnTo>
                                    <a:pt x="68" y="2"/>
                                  </a:lnTo>
                                  <a:lnTo>
                                    <a:pt x="70" y="0"/>
                                  </a:lnTo>
                                  <a:lnTo>
                                    <a:pt x="72" y="0"/>
                                  </a:lnTo>
                                  <a:lnTo>
                                    <a:pt x="74" y="0"/>
                                  </a:lnTo>
                                  <a:lnTo>
                                    <a:pt x="135" y="0"/>
                                  </a:lnTo>
                                  <a:lnTo>
                                    <a:pt x="138" y="0"/>
                                  </a:lnTo>
                                  <a:lnTo>
                                    <a:pt x="140" y="0"/>
                                  </a:lnTo>
                                  <a:lnTo>
                                    <a:pt x="142" y="2"/>
                                  </a:lnTo>
                                  <a:lnTo>
                                    <a:pt x="144" y="2"/>
                                  </a:lnTo>
                                  <a:lnTo>
                                    <a:pt x="146" y="4"/>
                                  </a:lnTo>
                                  <a:lnTo>
                                    <a:pt x="148" y="7"/>
                                  </a:lnTo>
                                  <a:lnTo>
                                    <a:pt x="148" y="9"/>
                                  </a:lnTo>
                                  <a:lnTo>
                                    <a:pt x="150" y="11"/>
                                  </a:lnTo>
                                  <a:lnTo>
                                    <a:pt x="150" y="13"/>
                                  </a:lnTo>
                                  <a:lnTo>
                                    <a:pt x="150" y="15"/>
                                  </a:lnTo>
                                  <a:lnTo>
                                    <a:pt x="150" y="28"/>
                                  </a:lnTo>
                                  <a:lnTo>
                                    <a:pt x="150" y="30"/>
                                  </a:lnTo>
                                  <a:lnTo>
                                    <a:pt x="150" y="32"/>
                                  </a:lnTo>
                                  <a:lnTo>
                                    <a:pt x="148" y="34"/>
                                  </a:lnTo>
                                  <a:lnTo>
                                    <a:pt x="148" y="36"/>
                                  </a:lnTo>
                                  <a:lnTo>
                                    <a:pt x="146" y="38"/>
                                  </a:lnTo>
                                  <a:lnTo>
                                    <a:pt x="144" y="40"/>
                                  </a:lnTo>
                                  <a:lnTo>
                                    <a:pt x="142" y="40"/>
                                  </a:lnTo>
                                  <a:lnTo>
                                    <a:pt x="140" y="42"/>
                                  </a:lnTo>
                                  <a:lnTo>
                                    <a:pt x="138" y="42"/>
                                  </a:lnTo>
                                  <a:lnTo>
                                    <a:pt x="135" y="42"/>
                                  </a:lnTo>
                                  <a:lnTo>
                                    <a:pt x="127" y="42"/>
                                  </a:lnTo>
                                  <a:lnTo>
                                    <a:pt x="127" y="51"/>
                                  </a:lnTo>
                                  <a:lnTo>
                                    <a:pt x="129" y="51"/>
                                  </a:lnTo>
                                  <a:lnTo>
                                    <a:pt x="131" y="49"/>
                                  </a:lnTo>
                                  <a:lnTo>
                                    <a:pt x="133" y="49"/>
                                  </a:lnTo>
                                  <a:lnTo>
                                    <a:pt x="135" y="49"/>
                                  </a:lnTo>
                                  <a:lnTo>
                                    <a:pt x="148" y="49"/>
                                  </a:lnTo>
                                  <a:lnTo>
                                    <a:pt x="150" y="49"/>
                                  </a:lnTo>
                                  <a:lnTo>
                                    <a:pt x="152" y="49"/>
                                  </a:lnTo>
                                  <a:lnTo>
                                    <a:pt x="154" y="51"/>
                                  </a:lnTo>
                                  <a:lnTo>
                                    <a:pt x="157" y="51"/>
                                  </a:lnTo>
                                  <a:lnTo>
                                    <a:pt x="159" y="53"/>
                                  </a:lnTo>
                                  <a:lnTo>
                                    <a:pt x="161" y="55"/>
                                  </a:lnTo>
                                  <a:lnTo>
                                    <a:pt x="159" y="49"/>
                                  </a:lnTo>
                                  <a:lnTo>
                                    <a:pt x="159" y="47"/>
                                  </a:lnTo>
                                  <a:lnTo>
                                    <a:pt x="159" y="45"/>
                                  </a:lnTo>
                                  <a:lnTo>
                                    <a:pt x="161" y="28"/>
                                  </a:lnTo>
                                  <a:lnTo>
                                    <a:pt x="161" y="26"/>
                                  </a:lnTo>
                                  <a:lnTo>
                                    <a:pt x="163" y="23"/>
                                  </a:lnTo>
                                  <a:lnTo>
                                    <a:pt x="163" y="21"/>
                                  </a:lnTo>
                                  <a:lnTo>
                                    <a:pt x="165" y="19"/>
                                  </a:lnTo>
                                  <a:lnTo>
                                    <a:pt x="176" y="9"/>
                                  </a:lnTo>
                                  <a:lnTo>
                                    <a:pt x="178" y="7"/>
                                  </a:lnTo>
                                  <a:lnTo>
                                    <a:pt x="180" y="7"/>
                                  </a:lnTo>
                                  <a:lnTo>
                                    <a:pt x="182" y="4"/>
                                  </a:lnTo>
                                  <a:lnTo>
                                    <a:pt x="195" y="0"/>
                                  </a:lnTo>
                                  <a:lnTo>
                                    <a:pt x="197" y="0"/>
                                  </a:lnTo>
                                  <a:lnTo>
                                    <a:pt x="199" y="0"/>
                                  </a:lnTo>
                                  <a:lnTo>
                                    <a:pt x="201" y="0"/>
                                  </a:lnTo>
                                  <a:lnTo>
                                    <a:pt x="203" y="0"/>
                                  </a:lnTo>
                                  <a:lnTo>
                                    <a:pt x="205" y="2"/>
                                  </a:lnTo>
                                  <a:lnTo>
                                    <a:pt x="220" y="9"/>
                                  </a:lnTo>
                                  <a:lnTo>
                                    <a:pt x="222" y="9"/>
                                  </a:lnTo>
                                  <a:lnTo>
                                    <a:pt x="224" y="11"/>
                                  </a:lnTo>
                                  <a:lnTo>
                                    <a:pt x="226" y="13"/>
                                  </a:lnTo>
                                  <a:lnTo>
                                    <a:pt x="226" y="15"/>
                                  </a:lnTo>
                                  <a:lnTo>
                                    <a:pt x="231" y="21"/>
                                  </a:lnTo>
                                  <a:lnTo>
                                    <a:pt x="231" y="15"/>
                                  </a:lnTo>
                                  <a:lnTo>
                                    <a:pt x="231" y="13"/>
                                  </a:lnTo>
                                  <a:lnTo>
                                    <a:pt x="231" y="11"/>
                                  </a:lnTo>
                                  <a:lnTo>
                                    <a:pt x="233" y="9"/>
                                  </a:lnTo>
                                  <a:lnTo>
                                    <a:pt x="233" y="7"/>
                                  </a:lnTo>
                                  <a:lnTo>
                                    <a:pt x="235" y="4"/>
                                  </a:lnTo>
                                  <a:lnTo>
                                    <a:pt x="237" y="2"/>
                                  </a:lnTo>
                                  <a:lnTo>
                                    <a:pt x="239" y="2"/>
                                  </a:lnTo>
                                  <a:lnTo>
                                    <a:pt x="241" y="0"/>
                                  </a:lnTo>
                                  <a:lnTo>
                                    <a:pt x="243" y="0"/>
                                  </a:lnTo>
                                  <a:lnTo>
                                    <a:pt x="245" y="0"/>
                                  </a:lnTo>
                                  <a:lnTo>
                                    <a:pt x="258" y="0"/>
                                  </a:lnTo>
                                  <a:lnTo>
                                    <a:pt x="260" y="0"/>
                                  </a:lnTo>
                                  <a:lnTo>
                                    <a:pt x="262" y="0"/>
                                  </a:lnTo>
                                  <a:lnTo>
                                    <a:pt x="264" y="2"/>
                                  </a:lnTo>
                                  <a:lnTo>
                                    <a:pt x="266" y="2"/>
                                  </a:lnTo>
                                  <a:lnTo>
                                    <a:pt x="269" y="4"/>
                                  </a:lnTo>
                                  <a:lnTo>
                                    <a:pt x="271" y="7"/>
                                  </a:lnTo>
                                  <a:lnTo>
                                    <a:pt x="271" y="9"/>
                                  </a:lnTo>
                                  <a:lnTo>
                                    <a:pt x="273" y="11"/>
                                  </a:lnTo>
                                  <a:lnTo>
                                    <a:pt x="273" y="13"/>
                                  </a:lnTo>
                                  <a:lnTo>
                                    <a:pt x="273" y="15"/>
                                  </a:lnTo>
                                  <a:lnTo>
                                    <a:pt x="273" y="49"/>
                                  </a:lnTo>
                                  <a:lnTo>
                                    <a:pt x="275" y="49"/>
                                  </a:lnTo>
                                  <a:lnTo>
                                    <a:pt x="292" y="11"/>
                                  </a:lnTo>
                                  <a:lnTo>
                                    <a:pt x="292" y="9"/>
                                  </a:lnTo>
                                  <a:lnTo>
                                    <a:pt x="292" y="7"/>
                                  </a:lnTo>
                                  <a:lnTo>
                                    <a:pt x="294" y="4"/>
                                  </a:lnTo>
                                  <a:lnTo>
                                    <a:pt x="296" y="2"/>
                                  </a:lnTo>
                                  <a:lnTo>
                                    <a:pt x="298" y="2"/>
                                  </a:lnTo>
                                  <a:lnTo>
                                    <a:pt x="300" y="0"/>
                                  </a:lnTo>
                                  <a:lnTo>
                                    <a:pt x="302" y="0"/>
                                  </a:lnTo>
                                  <a:lnTo>
                                    <a:pt x="304" y="0"/>
                                  </a:lnTo>
                                  <a:lnTo>
                                    <a:pt x="319" y="0"/>
                                  </a:lnTo>
                                  <a:lnTo>
                                    <a:pt x="321" y="0"/>
                                  </a:lnTo>
                                  <a:lnTo>
                                    <a:pt x="323" y="0"/>
                                  </a:lnTo>
                                  <a:lnTo>
                                    <a:pt x="326" y="2"/>
                                  </a:lnTo>
                                  <a:lnTo>
                                    <a:pt x="328" y="2"/>
                                  </a:lnTo>
                                  <a:lnTo>
                                    <a:pt x="330" y="4"/>
                                  </a:lnTo>
                                  <a:lnTo>
                                    <a:pt x="332" y="7"/>
                                  </a:lnTo>
                                  <a:lnTo>
                                    <a:pt x="332" y="9"/>
                                  </a:lnTo>
                                  <a:lnTo>
                                    <a:pt x="332" y="11"/>
                                  </a:lnTo>
                                  <a:lnTo>
                                    <a:pt x="340" y="30"/>
                                  </a:lnTo>
                                  <a:lnTo>
                                    <a:pt x="340" y="15"/>
                                  </a:lnTo>
                                  <a:lnTo>
                                    <a:pt x="340" y="13"/>
                                  </a:lnTo>
                                  <a:lnTo>
                                    <a:pt x="340" y="11"/>
                                  </a:lnTo>
                                  <a:lnTo>
                                    <a:pt x="342" y="9"/>
                                  </a:lnTo>
                                  <a:lnTo>
                                    <a:pt x="342" y="7"/>
                                  </a:lnTo>
                                  <a:lnTo>
                                    <a:pt x="345" y="4"/>
                                  </a:lnTo>
                                  <a:lnTo>
                                    <a:pt x="347" y="2"/>
                                  </a:lnTo>
                                  <a:lnTo>
                                    <a:pt x="349" y="2"/>
                                  </a:lnTo>
                                  <a:lnTo>
                                    <a:pt x="351" y="0"/>
                                  </a:lnTo>
                                  <a:lnTo>
                                    <a:pt x="353" y="0"/>
                                  </a:lnTo>
                                  <a:lnTo>
                                    <a:pt x="355" y="0"/>
                                  </a:lnTo>
                                  <a:lnTo>
                                    <a:pt x="368" y="0"/>
                                  </a:lnTo>
                                  <a:lnTo>
                                    <a:pt x="370" y="0"/>
                                  </a:lnTo>
                                  <a:lnTo>
                                    <a:pt x="372" y="0"/>
                                  </a:lnTo>
                                  <a:lnTo>
                                    <a:pt x="374" y="2"/>
                                  </a:lnTo>
                                  <a:lnTo>
                                    <a:pt x="376" y="0"/>
                                  </a:lnTo>
                                  <a:lnTo>
                                    <a:pt x="378" y="0"/>
                                  </a:lnTo>
                                  <a:lnTo>
                                    <a:pt x="380" y="0"/>
                                  </a:lnTo>
                                  <a:lnTo>
                                    <a:pt x="404" y="0"/>
                                  </a:lnTo>
                                  <a:lnTo>
                                    <a:pt x="406" y="0"/>
                                  </a:lnTo>
                                  <a:lnTo>
                                    <a:pt x="408" y="0"/>
                                  </a:lnTo>
                                  <a:lnTo>
                                    <a:pt x="414" y="2"/>
                                  </a:lnTo>
                                  <a:lnTo>
                                    <a:pt x="416" y="4"/>
                                  </a:lnTo>
                                  <a:lnTo>
                                    <a:pt x="418" y="4"/>
                                  </a:lnTo>
                                  <a:lnTo>
                                    <a:pt x="421" y="7"/>
                                  </a:lnTo>
                                  <a:lnTo>
                                    <a:pt x="423" y="9"/>
                                  </a:lnTo>
                                  <a:lnTo>
                                    <a:pt x="423" y="11"/>
                                  </a:lnTo>
                                  <a:lnTo>
                                    <a:pt x="427" y="19"/>
                                  </a:lnTo>
                                  <a:lnTo>
                                    <a:pt x="429" y="21"/>
                                  </a:lnTo>
                                  <a:lnTo>
                                    <a:pt x="431" y="30"/>
                                  </a:lnTo>
                                  <a:lnTo>
                                    <a:pt x="431" y="32"/>
                                  </a:lnTo>
                                  <a:lnTo>
                                    <a:pt x="431" y="34"/>
                                  </a:lnTo>
                                  <a:lnTo>
                                    <a:pt x="431" y="36"/>
                                  </a:lnTo>
                                  <a:lnTo>
                                    <a:pt x="429" y="49"/>
                                  </a:lnTo>
                                  <a:lnTo>
                                    <a:pt x="429" y="51"/>
                                  </a:lnTo>
                                  <a:lnTo>
                                    <a:pt x="431" y="53"/>
                                  </a:lnTo>
                                  <a:lnTo>
                                    <a:pt x="431" y="55"/>
                                  </a:lnTo>
                                  <a:lnTo>
                                    <a:pt x="438" y="70"/>
                                  </a:lnTo>
                                  <a:lnTo>
                                    <a:pt x="440" y="72"/>
                                  </a:lnTo>
                                  <a:lnTo>
                                    <a:pt x="440" y="74"/>
                                  </a:lnTo>
                                  <a:lnTo>
                                    <a:pt x="440" y="76"/>
                                  </a:lnTo>
                                  <a:lnTo>
                                    <a:pt x="440" y="78"/>
                                  </a:lnTo>
                                  <a:lnTo>
                                    <a:pt x="440" y="81"/>
                                  </a:lnTo>
                                  <a:lnTo>
                                    <a:pt x="438" y="83"/>
                                  </a:lnTo>
                                  <a:lnTo>
                                    <a:pt x="438" y="85"/>
                                  </a:lnTo>
                                  <a:lnTo>
                                    <a:pt x="435" y="87"/>
                                  </a:lnTo>
                                  <a:lnTo>
                                    <a:pt x="433" y="89"/>
                                  </a:lnTo>
                                  <a:lnTo>
                                    <a:pt x="431" y="89"/>
                                  </a:lnTo>
                                  <a:lnTo>
                                    <a:pt x="429" y="91"/>
                                  </a:lnTo>
                                  <a:lnTo>
                                    <a:pt x="427" y="91"/>
                                  </a:lnTo>
                                  <a:lnTo>
                                    <a:pt x="425" y="91"/>
                                  </a:lnTo>
                                  <a:lnTo>
                                    <a:pt x="412" y="91"/>
                                  </a:lnTo>
                                  <a:lnTo>
                                    <a:pt x="410" y="91"/>
                                  </a:lnTo>
                                  <a:lnTo>
                                    <a:pt x="408" y="91"/>
                                  </a:lnTo>
                                  <a:lnTo>
                                    <a:pt x="406" y="89"/>
                                  </a:lnTo>
                                  <a:lnTo>
                                    <a:pt x="404" y="89"/>
                                  </a:lnTo>
                                  <a:lnTo>
                                    <a:pt x="402" y="87"/>
                                  </a:lnTo>
                                  <a:lnTo>
                                    <a:pt x="399" y="89"/>
                                  </a:lnTo>
                                  <a:lnTo>
                                    <a:pt x="397" y="89"/>
                                  </a:lnTo>
                                  <a:lnTo>
                                    <a:pt x="395" y="91"/>
                                  </a:lnTo>
                                  <a:lnTo>
                                    <a:pt x="393" y="91"/>
                                  </a:lnTo>
                                  <a:lnTo>
                                    <a:pt x="391" y="91"/>
                                  </a:lnTo>
                                  <a:lnTo>
                                    <a:pt x="380" y="91"/>
                                  </a:lnTo>
                                  <a:lnTo>
                                    <a:pt x="378" y="91"/>
                                  </a:lnTo>
                                  <a:lnTo>
                                    <a:pt x="376" y="91"/>
                                  </a:lnTo>
                                  <a:lnTo>
                                    <a:pt x="374" y="89"/>
                                  </a:lnTo>
                                  <a:lnTo>
                                    <a:pt x="372" y="91"/>
                                  </a:lnTo>
                                  <a:lnTo>
                                    <a:pt x="370" y="91"/>
                                  </a:lnTo>
                                  <a:lnTo>
                                    <a:pt x="368" y="91"/>
                                  </a:lnTo>
                                  <a:lnTo>
                                    <a:pt x="355" y="91"/>
                                  </a:lnTo>
                                  <a:lnTo>
                                    <a:pt x="353" y="91"/>
                                  </a:lnTo>
                                  <a:lnTo>
                                    <a:pt x="351" y="91"/>
                                  </a:lnTo>
                                  <a:lnTo>
                                    <a:pt x="349" y="89"/>
                                  </a:lnTo>
                                  <a:lnTo>
                                    <a:pt x="347" y="91"/>
                                  </a:lnTo>
                                  <a:lnTo>
                                    <a:pt x="345" y="91"/>
                                  </a:lnTo>
                                  <a:lnTo>
                                    <a:pt x="342" y="91"/>
                                  </a:lnTo>
                                  <a:lnTo>
                                    <a:pt x="332" y="91"/>
                                  </a:lnTo>
                                  <a:lnTo>
                                    <a:pt x="330" y="91"/>
                                  </a:lnTo>
                                  <a:lnTo>
                                    <a:pt x="328" y="91"/>
                                  </a:lnTo>
                                  <a:lnTo>
                                    <a:pt x="326" y="89"/>
                                  </a:lnTo>
                                  <a:lnTo>
                                    <a:pt x="323" y="89"/>
                                  </a:lnTo>
                                  <a:lnTo>
                                    <a:pt x="321" y="87"/>
                                  </a:lnTo>
                                  <a:lnTo>
                                    <a:pt x="319" y="85"/>
                                  </a:lnTo>
                                  <a:lnTo>
                                    <a:pt x="319" y="83"/>
                                  </a:lnTo>
                                  <a:lnTo>
                                    <a:pt x="313" y="70"/>
                                  </a:lnTo>
                                  <a:lnTo>
                                    <a:pt x="307" y="83"/>
                                  </a:lnTo>
                                  <a:lnTo>
                                    <a:pt x="307" y="85"/>
                                  </a:lnTo>
                                  <a:lnTo>
                                    <a:pt x="304" y="87"/>
                                  </a:lnTo>
                                  <a:lnTo>
                                    <a:pt x="302" y="89"/>
                                  </a:lnTo>
                                  <a:lnTo>
                                    <a:pt x="300" y="89"/>
                                  </a:lnTo>
                                  <a:lnTo>
                                    <a:pt x="298" y="91"/>
                                  </a:lnTo>
                                  <a:lnTo>
                                    <a:pt x="296" y="91"/>
                                  </a:lnTo>
                                  <a:lnTo>
                                    <a:pt x="294" y="91"/>
                                  </a:lnTo>
                                  <a:lnTo>
                                    <a:pt x="281" y="91"/>
                                  </a:lnTo>
                                  <a:lnTo>
                                    <a:pt x="245" y="91"/>
                                  </a:lnTo>
                                  <a:lnTo>
                                    <a:pt x="243" y="91"/>
                                  </a:lnTo>
                                  <a:lnTo>
                                    <a:pt x="241" y="91"/>
                                  </a:lnTo>
                                  <a:lnTo>
                                    <a:pt x="239" y="89"/>
                                  </a:lnTo>
                                  <a:lnTo>
                                    <a:pt x="237" y="89"/>
                                  </a:lnTo>
                                  <a:lnTo>
                                    <a:pt x="235" y="87"/>
                                  </a:lnTo>
                                  <a:lnTo>
                                    <a:pt x="233" y="85"/>
                                  </a:lnTo>
                                  <a:lnTo>
                                    <a:pt x="233" y="83"/>
                                  </a:lnTo>
                                  <a:lnTo>
                                    <a:pt x="231" y="81"/>
                                  </a:lnTo>
                                  <a:lnTo>
                                    <a:pt x="231" y="78"/>
                                  </a:lnTo>
                                  <a:lnTo>
                                    <a:pt x="231" y="76"/>
                                  </a:lnTo>
                                  <a:lnTo>
                                    <a:pt x="231" y="70"/>
                                  </a:lnTo>
                                  <a:lnTo>
                                    <a:pt x="226" y="78"/>
                                  </a:lnTo>
                                  <a:lnTo>
                                    <a:pt x="226" y="81"/>
                                  </a:lnTo>
                                  <a:lnTo>
                                    <a:pt x="224" y="83"/>
                                  </a:lnTo>
                                  <a:lnTo>
                                    <a:pt x="222" y="85"/>
                                  </a:lnTo>
                                  <a:lnTo>
                                    <a:pt x="220" y="85"/>
                                  </a:lnTo>
                                  <a:lnTo>
                                    <a:pt x="218" y="87"/>
                                  </a:lnTo>
                                  <a:lnTo>
                                    <a:pt x="203" y="91"/>
                                  </a:lnTo>
                                  <a:lnTo>
                                    <a:pt x="201" y="91"/>
                                  </a:lnTo>
                                  <a:lnTo>
                                    <a:pt x="199" y="91"/>
                                  </a:lnTo>
                                  <a:lnTo>
                                    <a:pt x="197" y="91"/>
                                  </a:lnTo>
                                  <a:lnTo>
                                    <a:pt x="182" y="89"/>
                                  </a:lnTo>
                                  <a:lnTo>
                                    <a:pt x="180" y="89"/>
                                  </a:lnTo>
                                  <a:lnTo>
                                    <a:pt x="178" y="87"/>
                                  </a:lnTo>
                                  <a:lnTo>
                                    <a:pt x="176" y="87"/>
                                  </a:lnTo>
                                  <a:lnTo>
                                    <a:pt x="173" y="85"/>
                                  </a:lnTo>
                                  <a:lnTo>
                                    <a:pt x="171" y="83"/>
                                  </a:lnTo>
                                  <a:lnTo>
                                    <a:pt x="163" y="70"/>
                                  </a:lnTo>
                                  <a:lnTo>
                                    <a:pt x="163" y="68"/>
                                  </a:lnTo>
                                  <a:lnTo>
                                    <a:pt x="163" y="76"/>
                                  </a:lnTo>
                                  <a:lnTo>
                                    <a:pt x="163" y="78"/>
                                  </a:lnTo>
                                  <a:lnTo>
                                    <a:pt x="163" y="81"/>
                                  </a:lnTo>
                                  <a:lnTo>
                                    <a:pt x="161" y="83"/>
                                  </a:lnTo>
                                  <a:lnTo>
                                    <a:pt x="161" y="85"/>
                                  </a:lnTo>
                                  <a:lnTo>
                                    <a:pt x="159" y="87"/>
                                  </a:lnTo>
                                  <a:lnTo>
                                    <a:pt x="157" y="89"/>
                                  </a:lnTo>
                                  <a:lnTo>
                                    <a:pt x="154" y="89"/>
                                  </a:lnTo>
                                  <a:lnTo>
                                    <a:pt x="152" y="91"/>
                                  </a:lnTo>
                                  <a:lnTo>
                                    <a:pt x="150" y="91"/>
                                  </a:lnTo>
                                  <a:lnTo>
                                    <a:pt x="148" y="91"/>
                                  </a:lnTo>
                                  <a:lnTo>
                                    <a:pt x="135" y="91"/>
                                  </a:lnTo>
                                  <a:lnTo>
                                    <a:pt x="133" y="91"/>
                                  </a:lnTo>
                                  <a:lnTo>
                                    <a:pt x="131" y="91"/>
                                  </a:lnTo>
                                  <a:lnTo>
                                    <a:pt x="129" y="89"/>
                                  </a:lnTo>
                                  <a:lnTo>
                                    <a:pt x="127" y="89"/>
                                  </a:lnTo>
                                  <a:lnTo>
                                    <a:pt x="125" y="87"/>
                                  </a:lnTo>
                                  <a:lnTo>
                                    <a:pt x="125" y="85"/>
                                  </a:lnTo>
                                  <a:lnTo>
                                    <a:pt x="123" y="87"/>
                                  </a:lnTo>
                                  <a:lnTo>
                                    <a:pt x="121" y="89"/>
                                  </a:lnTo>
                                  <a:lnTo>
                                    <a:pt x="119" y="89"/>
                                  </a:lnTo>
                                  <a:lnTo>
                                    <a:pt x="116" y="91"/>
                                  </a:lnTo>
                                  <a:lnTo>
                                    <a:pt x="114" y="91"/>
                                  </a:lnTo>
                                  <a:lnTo>
                                    <a:pt x="112" y="91"/>
                                  </a:lnTo>
                                  <a:lnTo>
                                    <a:pt x="100" y="91"/>
                                  </a:lnTo>
                                  <a:lnTo>
                                    <a:pt x="97" y="91"/>
                                  </a:lnTo>
                                  <a:lnTo>
                                    <a:pt x="95" y="91"/>
                                  </a:lnTo>
                                  <a:lnTo>
                                    <a:pt x="93" y="89"/>
                                  </a:lnTo>
                                  <a:lnTo>
                                    <a:pt x="91" y="89"/>
                                  </a:lnTo>
                                  <a:lnTo>
                                    <a:pt x="89" y="87"/>
                                  </a:lnTo>
                                  <a:lnTo>
                                    <a:pt x="87" y="85"/>
                                  </a:lnTo>
                                  <a:lnTo>
                                    <a:pt x="87" y="83"/>
                                  </a:lnTo>
                                  <a:lnTo>
                                    <a:pt x="85" y="81"/>
                                  </a:lnTo>
                                  <a:lnTo>
                                    <a:pt x="85" y="78"/>
                                  </a:lnTo>
                                  <a:lnTo>
                                    <a:pt x="85" y="76"/>
                                  </a:lnTo>
                                  <a:lnTo>
                                    <a:pt x="85" y="74"/>
                                  </a:lnTo>
                                  <a:lnTo>
                                    <a:pt x="85" y="76"/>
                                  </a:lnTo>
                                  <a:lnTo>
                                    <a:pt x="83" y="78"/>
                                  </a:lnTo>
                                  <a:lnTo>
                                    <a:pt x="81" y="81"/>
                                  </a:lnTo>
                                  <a:lnTo>
                                    <a:pt x="70" y="87"/>
                                  </a:lnTo>
                                  <a:lnTo>
                                    <a:pt x="68" y="87"/>
                                  </a:lnTo>
                                  <a:lnTo>
                                    <a:pt x="66" y="89"/>
                                  </a:lnTo>
                                  <a:lnTo>
                                    <a:pt x="64" y="89"/>
                                  </a:lnTo>
                                  <a:lnTo>
                                    <a:pt x="49" y="91"/>
                                  </a:lnTo>
                                  <a:lnTo>
                                    <a:pt x="47" y="91"/>
                                  </a:lnTo>
                                  <a:lnTo>
                                    <a:pt x="45" y="91"/>
                                  </a:lnTo>
                                  <a:lnTo>
                                    <a:pt x="28" y="89"/>
                                  </a:lnTo>
                                  <a:lnTo>
                                    <a:pt x="26" y="89"/>
                                  </a:lnTo>
                                  <a:lnTo>
                                    <a:pt x="24" y="87"/>
                                  </a:lnTo>
                                  <a:lnTo>
                                    <a:pt x="21" y="87"/>
                                  </a:lnTo>
                                  <a:lnTo>
                                    <a:pt x="9" y="78"/>
                                  </a:lnTo>
                                  <a:lnTo>
                                    <a:pt x="7" y="76"/>
                                  </a:lnTo>
                                  <a:lnTo>
                                    <a:pt x="5" y="74"/>
                                  </a:lnTo>
                                  <a:lnTo>
                                    <a:pt x="5" y="72"/>
                                  </a:lnTo>
                                  <a:lnTo>
                                    <a:pt x="2" y="70"/>
                                  </a:lnTo>
                                  <a:lnTo>
                                    <a:pt x="2" y="68"/>
                                  </a:lnTo>
                                  <a:lnTo>
                                    <a:pt x="0" y="55"/>
                                  </a:lnTo>
                                  <a:lnTo>
                                    <a:pt x="0" y="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3" name="Rectangle 704"/>
                          <wps:cNvSpPr>
                            <a:spLocks noChangeArrowheads="1"/>
                          </wps:cNvSpPr>
                          <wps:spPr bwMode="auto">
                            <a:xfrm>
                              <a:off x="3447" y="7973"/>
                              <a:ext cx="383"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ST. CLAIR</w:t>
                                </w:r>
                              </w:p>
                            </w:txbxContent>
                          </wps:txbx>
                          <wps:bodyPr rot="0" vert="horz" wrap="none" lIns="0" tIns="0" rIns="0" bIns="0" anchor="t" anchorCtr="0" upright="1">
                            <a:spAutoFit/>
                          </wps:bodyPr>
                        </wps:wsp>
                        <wps:wsp>
                          <wps:cNvPr id="2934" name="Rectangle 705"/>
                          <wps:cNvSpPr>
                            <a:spLocks noChangeArrowheads="1"/>
                          </wps:cNvSpPr>
                          <wps:spPr bwMode="auto">
                            <a:xfrm>
                              <a:off x="3096" y="5225"/>
                              <a:ext cx="218"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CASS</w:t>
                                </w:r>
                              </w:p>
                            </w:txbxContent>
                          </wps:txbx>
                          <wps:bodyPr rot="0" vert="horz" wrap="none" lIns="0" tIns="0" rIns="0" bIns="0" anchor="t" anchorCtr="0" upright="1">
                            <a:spAutoFit/>
                          </wps:bodyPr>
                        </wps:wsp>
                        <wps:wsp>
                          <wps:cNvPr id="2935" name="Freeform 706"/>
                          <wps:cNvSpPr>
                            <a:spLocks/>
                          </wps:cNvSpPr>
                          <wps:spPr bwMode="auto">
                            <a:xfrm>
                              <a:off x="3079" y="5224"/>
                              <a:ext cx="275" cy="91"/>
                            </a:xfrm>
                            <a:custGeom>
                              <a:avLst/>
                              <a:gdLst>
                                <a:gd name="T0" fmla="*/ 0 w 275"/>
                                <a:gd name="T1" fmla="*/ 41 h 91"/>
                                <a:gd name="T2" fmla="*/ 7 w 275"/>
                                <a:gd name="T3" fmla="*/ 22 h 91"/>
                                <a:gd name="T4" fmla="*/ 17 w 275"/>
                                <a:gd name="T5" fmla="*/ 9 h 91"/>
                                <a:gd name="T6" fmla="*/ 24 w 275"/>
                                <a:gd name="T7" fmla="*/ 5 h 91"/>
                                <a:gd name="T8" fmla="*/ 43 w 275"/>
                                <a:gd name="T9" fmla="*/ 0 h 91"/>
                                <a:gd name="T10" fmla="*/ 47 w 275"/>
                                <a:gd name="T11" fmla="*/ 0 h 91"/>
                                <a:gd name="T12" fmla="*/ 66 w 275"/>
                                <a:gd name="T13" fmla="*/ 9 h 91"/>
                                <a:gd name="T14" fmla="*/ 70 w 275"/>
                                <a:gd name="T15" fmla="*/ 13 h 91"/>
                                <a:gd name="T16" fmla="*/ 79 w 275"/>
                                <a:gd name="T17" fmla="*/ 32 h 91"/>
                                <a:gd name="T18" fmla="*/ 87 w 275"/>
                                <a:gd name="T19" fmla="*/ 7 h 91"/>
                                <a:gd name="T20" fmla="*/ 91 w 275"/>
                                <a:gd name="T21" fmla="*/ 3 h 91"/>
                                <a:gd name="T22" fmla="*/ 98 w 275"/>
                                <a:gd name="T23" fmla="*/ 0 h 91"/>
                                <a:gd name="T24" fmla="*/ 117 w 275"/>
                                <a:gd name="T25" fmla="*/ 0 h 91"/>
                                <a:gd name="T26" fmla="*/ 121 w 275"/>
                                <a:gd name="T27" fmla="*/ 3 h 91"/>
                                <a:gd name="T28" fmla="*/ 127 w 275"/>
                                <a:gd name="T29" fmla="*/ 7 h 91"/>
                                <a:gd name="T30" fmla="*/ 129 w 275"/>
                                <a:gd name="T31" fmla="*/ 15 h 91"/>
                                <a:gd name="T32" fmla="*/ 134 w 275"/>
                                <a:gd name="T33" fmla="*/ 11 h 91"/>
                                <a:gd name="T34" fmla="*/ 146 w 275"/>
                                <a:gd name="T35" fmla="*/ 3 h 91"/>
                                <a:gd name="T36" fmla="*/ 167 w 275"/>
                                <a:gd name="T37" fmla="*/ 0 h 91"/>
                                <a:gd name="T38" fmla="*/ 188 w 275"/>
                                <a:gd name="T39" fmla="*/ 5 h 91"/>
                                <a:gd name="T40" fmla="*/ 193 w 275"/>
                                <a:gd name="T41" fmla="*/ 7 h 91"/>
                                <a:gd name="T42" fmla="*/ 205 w 275"/>
                                <a:gd name="T43" fmla="*/ 5 h 91"/>
                                <a:gd name="T44" fmla="*/ 210 w 275"/>
                                <a:gd name="T45" fmla="*/ 3 h 91"/>
                                <a:gd name="T46" fmla="*/ 229 w 275"/>
                                <a:gd name="T47" fmla="*/ 0 h 91"/>
                                <a:gd name="T48" fmla="*/ 250 w 275"/>
                                <a:gd name="T49" fmla="*/ 7 h 91"/>
                                <a:gd name="T50" fmla="*/ 262 w 275"/>
                                <a:gd name="T51" fmla="*/ 17 h 91"/>
                                <a:gd name="T52" fmla="*/ 267 w 275"/>
                                <a:gd name="T53" fmla="*/ 20 h 91"/>
                                <a:gd name="T54" fmla="*/ 273 w 275"/>
                                <a:gd name="T55" fmla="*/ 32 h 91"/>
                                <a:gd name="T56" fmla="*/ 275 w 275"/>
                                <a:gd name="T57" fmla="*/ 39 h 91"/>
                                <a:gd name="T58" fmla="*/ 273 w 275"/>
                                <a:gd name="T59" fmla="*/ 45 h 91"/>
                                <a:gd name="T60" fmla="*/ 271 w 275"/>
                                <a:gd name="T61" fmla="*/ 49 h 91"/>
                                <a:gd name="T62" fmla="*/ 275 w 275"/>
                                <a:gd name="T63" fmla="*/ 55 h 91"/>
                                <a:gd name="T64" fmla="*/ 275 w 275"/>
                                <a:gd name="T65" fmla="*/ 60 h 91"/>
                                <a:gd name="T66" fmla="*/ 273 w 275"/>
                                <a:gd name="T67" fmla="*/ 66 h 91"/>
                                <a:gd name="T68" fmla="*/ 269 w 275"/>
                                <a:gd name="T69" fmla="*/ 77 h 91"/>
                                <a:gd name="T70" fmla="*/ 264 w 275"/>
                                <a:gd name="T71" fmla="*/ 81 h 91"/>
                                <a:gd name="T72" fmla="*/ 250 w 275"/>
                                <a:gd name="T73" fmla="*/ 89 h 91"/>
                                <a:gd name="T74" fmla="*/ 231 w 275"/>
                                <a:gd name="T75" fmla="*/ 91 h 91"/>
                                <a:gd name="T76" fmla="*/ 210 w 275"/>
                                <a:gd name="T77" fmla="*/ 89 h 91"/>
                                <a:gd name="T78" fmla="*/ 205 w 275"/>
                                <a:gd name="T79" fmla="*/ 87 h 91"/>
                                <a:gd name="T80" fmla="*/ 191 w 275"/>
                                <a:gd name="T81" fmla="*/ 87 h 91"/>
                                <a:gd name="T82" fmla="*/ 172 w 275"/>
                                <a:gd name="T83" fmla="*/ 91 h 91"/>
                                <a:gd name="T84" fmla="*/ 150 w 275"/>
                                <a:gd name="T85" fmla="*/ 89 h 91"/>
                                <a:gd name="T86" fmla="*/ 146 w 275"/>
                                <a:gd name="T87" fmla="*/ 89 h 91"/>
                                <a:gd name="T88" fmla="*/ 142 w 275"/>
                                <a:gd name="T89" fmla="*/ 91 h 91"/>
                                <a:gd name="T90" fmla="*/ 125 w 275"/>
                                <a:gd name="T91" fmla="*/ 91 h 91"/>
                                <a:gd name="T92" fmla="*/ 119 w 275"/>
                                <a:gd name="T93" fmla="*/ 89 h 91"/>
                                <a:gd name="T94" fmla="*/ 115 w 275"/>
                                <a:gd name="T95" fmla="*/ 87 h 91"/>
                                <a:gd name="T96" fmla="*/ 112 w 275"/>
                                <a:gd name="T97" fmla="*/ 83 h 91"/>
                                <a:gd name="T98" fmla="*/ 102 w 275"/>
                                <a:gd name="T99" fmla="*/ 83 h 91"/>
                                <a:gd name="T100" fmla="*/ 100 w 275"/>
                                <a:gd name="T101" fmla="*/ 87 h 91"/>
                                <a:gd name="T102" fmla="*/ 96 w 275"/>
                                <a:gd name="T103" fmla="*/ 89 h 91"/>
                                <a:gd name="T104" fmla="*/ 89 w 275"/>
                                <a:gd name="T105" fmla="*/ 91 h 91"/>
                                <a:gd name="T106" fmla="*/ 72 w 275"/>
                                <a:gd name="T107" fmla="*/ 91 h 91"/>
                                <a:gd name="T108" fmla="*/ 66 w 275"/>
                                <a:gd name="T109" fmla="*/ 87 h 91"/>
                                <a:gd name="T110" fmla="*/ 64 w 275"/>
                                <a:gd name="T111" fmla="*/ 83 h 91"/>
                                <a:gd name="T112" fmla="*/ 49 w 275"/>
                                <a:gd name="T113" fmla="*/ 89 h 91"/>
                                <a:gd name="T114" fmla="*/ 43 w 275"/>
                                <a:gd name="T115" fmla="*/ 91 h 91"/>
                                <a:gd name="T116" fmla="*/ 24 w 275"/>
                                <a:gd name="T117" fmla="*/ 87 h 91"/>
                                <a:gd name="T118" fmla="*/ 19 w 275"/>
                                <a:gd name="T119" fmla="*/ 85 h 91"/>
                                <a:gd name="T120" fmla="*/ 7 w 275"/>
                                <a:gd name="T121" fmla="*/ 70 h 91"/>
                                <a:gd name="T122" fmla="*/ 5 w 275"/>
                                <a:gd name="T123" fmla="*/ 66 h 91"/>
                                <a:gd name="T124" fmla="*/ 0 w 275"/>
                                <a:gd name="T125" fmla="*/ 45 h 91"/>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275" h="91">
                                  <a:moveTo>
                                    <a:pt x="0" y="45"/>
                                  </a:moveTo>
                                  <a:lnTo>
                                    <a:pt x="0" y="45"/>
                                  </a:lnTo>
                                  <a:lnTo>
                                    <a:pt x="0" y="43"/>
                                  </a:lnTo>
                                  <a:lnTo>
                                    <a:pt x="0" y="41"/>
                                  </a:lnTo>
                                  <a:lnTo>
                                    <a:pt x="5" y="26"/>
                                  </a:lnTo>
                                  <a:lnTo>
                                    <a:pt x="7" y="24"/>
                                  </a:lnTo>
                                  <a:lnTo>
                                    <a:pt x="7" y="22"/>
                                  </a:lnTo>
                                  <a:lnTo>
                                    <a:pt x="9" y="22"/>
                                  </a:lnTo>
                                  <a:lnTo>
                                    <a:pt x="17" y="11"/>
                                  </a:lnTo>
                                  <a:lnTo>
                                    <a:pt x="17" y="9"/>
                                  </a:lnTo>
                                  <a:lnTo>
                                    <a:pt x="19" y="7"/>
                                  </a:lnTo>
                                  <a:lnTo>
                                    <a:pt x="22" y="7"/>
                                  </a:lnTo>
                                  <a:lnTo>
                                    <a:pt x="24" y="5"/>
                                  </a:lnTo>
                                  <a:lnTo>
                                    <a:pt x="38" y="0"/>
                                  </a:lnTo>
                                  <a:lnTo>
                                    <a:pt x="41" y="0"/>
                                  </a:lnTo>
                                  <a:lnTo>
                                    <a:pt x="43" y="0"/>
                                  </a:lnTo>
                                  <a:lnTo>
                                    <a:pt x="45" y="0"/>
                                  </a:lnTo>
                                  <a:lnTo>
                                    <a:pt x="47" y="0"/>
                                  </a:lnTo>
                                  <a:lnTo>
                                    <a:pt x="49" y="3"/>
                                  </a:lnTo>
                                  <a:lnTo>
                                    <a:pt x="64" y="9"/>
                                  </a:lnTo>
                                  <a:lnTo>
                                    <a:pt x="66" y="9"/>
                                  </a:lnTo>
                                  <a:lnTo>
                                    <a:pt x="68" y="11"/>
                                  </a:lnTo>
                                  <a:lnTo>
                                    <a:pt x="70" y="13"/>
                                  </a:lnTo>
                                  <a:lnTo>
                                    <a:pt x="70" y="15"/>
                                  </a:lnTo>
                                  <a:lnTo>
                                    <a:pt x="76" y="30"/>
                                  </a:lnTo>
                                  <a:lnTo>
                                    <a:pt x="79" y="32"/>
                                  </a:lnTo>
                                  <a:lnTo>
                                    <a:pt x="87" y="11"/>
                                  </a:lnTo>
                                  <a:lnTo>
                                    <a:pt x="87" y="9"/>
                                  </a:lnTo>
                                  <a:lnTo>
                                    <a:pt x="87" y="7"/>
                                  </a:lnTo>
                                  <a:lnTo>
                                    <a:pt x="89" y="5"/>
                                  </a:lnTo>
                                  <a:lnTo>
                                    <a:pt x="91" y="3"/>
                                  </a:lnTo>
                                  <a:lnTo>
                                    <a:pt x="93" y="3"/>
                                  </a:lnTo>
                                  <a:lnTo>
                                    <a:pt x="96" y="0"/>
                                  </a:lnTo>
                                  <a:lnTo>
                                    <a:pt x="98" y="0"/>
                                  </a:lnTo>
                                  <a:lnTo>
                                    <a:pt x="100" y="0"/>
                                  </a:lnTo>
                                  <a:lnTo>
                                    <a:pt x="115" y="0"/>
                                  </a:lnTo>
                                  <a:lnTo>
                                    <a:pt x="117" y="0"/>
                                  </a:lnTo>
                                  <a:lnTo>
                                    <a:pt x="119" y="0"/>
                                  </a:lnTo>
                                  <a:lnTo>
                                    <a:pt x="121" y="3"/>
                                  </a:lnTo>
                                  <a:lnTo>
                                    <a:pt x="123" y="3"/>
                                  </a:lnTo>
                                  <a:lnTo>
                                    <a:pt x="125" y="5"/>
                                  </a:lnTo>
                                  <a:lnTo>
                                    <a:pt x="127" y="7"/>
                                  </a:lnTo>
                                  <a:lnTo>
                                    <a:pt x="127" y="9"/>
                                  </a:lnTo>
                                  <a:lnTo>
                                    <a:pt x="127" y="11"/>
                                  </a:lnTo>
                                  <a:lnTo>
                                    <a:pt x="129" y="15"/>
                                  </a:lnTo>
                                  <a:lnTo>
                                    <a:pt x="131" y="13"/>
                                  </a:lnTo>
                                  <a:lnTo>
                                    <a:pt x="134" y="11"/>
                                  </a:lnTo>
                                  <a:lnTo>
                                    <a:pt x="142" y="5"/>
                                  </a:lnTo>
                                  <a:lnTo>
                                    <a:pt x="144" y="5"/>
                                  </a:lnTo>
                                  <a:lnTo>
                                    <a:pt x="146" y="3"/>
                                  </a:lnTo>
                                  <a:lnTo>
                                    <a:pt x="148" y="3"/>
                                  </a:lnTo>
                                  <a:lnTo>
                                    <a:pt x="165" y="0"/>
                                  </a:lnTo>
                                  <a:lnTo>
                                    <a:pt x="167" y="0"/>
                                  </a:lnTo>
                                  <a:lnTo>
                                    <a:pt x="169" y="0"/>
                                  </a:lnTo>
                                  <a:lnTo>
                                    <a:pt x="172" y="0"/>
                                  </a:lnTo>
                                  <a:lnTo>
                                    <a:pt x="188" y="5"/>
                                  </a:lnTo>
                                  <a:lnTo>
                                    <a:pt x="191" y="7"/>
                                  </a:lnTo>
                                  <a:lnTo>
                                    <a:pt x="193" y="7"/>
                                  </a:lnTo>
                                  <a:lnTo>
                                    <a:pt x="193" y="9"/>
                                  </a:lnTo>
                                  <a:lnTo>
                                    <a:pt x="197" y="11"/>
                                  </a:lnTo>
                                  <a:lnTo>
                                    <a:pt x="203" y="5"/>
                                  </a:lnTo>
                                  <a:lnTo>
                                    <a:pt x="205" y="5"/>
                                  </a:lnTo>
                                  <a:lnTo>
                                    <a:pt x="207" y="3"/>
                                  </a:lnTo>
                                  <a:lnTo>
                                    <a:pt x="210" y="3"/>
                                  </a:lnTo>
                                  <a:lnTo>
                                    <a:pt x="224" y="0"/>
                                  </a:lnTo>
                                  <a:lnTo>
                                    <a:pt x="226" y="0"/>
                                  </a:lnTo>
                                  <a:lnTo>
                                    <a:pt x="229" y="0"/>
                                  </a:lnTo>
                                  <a:lnTo>
                                    <a:pt x="231" y="0"/>
                                  </a:lnTo>
                                  <a:lnTo>
                                    <a:pt x="248" y="5"/>
                                  </a:lnTo>
                                  <a:lnTo>
                                    <a:pt x="250" y="7"/>
                                  </a:lnTo>
                                  <a:lnTo>
                                    <a:pt x="252" y="7"/>
                                  </a:lnTo>
                                  <a:lnTo>
                                    <a:pt x="252" y="9"/>
                                  </a:lnTo>
                                  <a:lnTo>
                                    <a:pt x="262" y="17"/>
                                  </a:lnTo>
                                  <a:lnTo>
                                    <a:pt x="264" y="17"/>
                                  </a:lnTo>
                                  <a:lnTo>
                                    <a:pt x="267" y="20"/>
                                  </a:lnTo>
                                  <a:lnTo>
                                    <a:pt x="273" y="30"/>
                                  </a:lnTo>
                                  <a:lnTo>
                                    <a:pt x="273" y="32"/>
                                  </a:lnTo>
                                  <a:lnTo>
                                    <a:pt x="275" y="34"/>
                                  </a:lnTo>
                                  <a:lnTo>
                                    <a:pt x="275" y="36"/>
                                  </a:lnTo>
                                  <a:lnTo>
                                    <a:pt x="275" y="39"/>
                                  </a:lnTo>
                                  <a:lnTo>
                                    <a:pt x="275" y="41"/>
                                  </a:lnTo>
                                  <a:lnTo>
                                    <a:pt x="275" y="43"/>
                                  </a:lnTo>
                                  <a:lnTo>
                                    <a:pt x="273" y="45"/>
                                  </a:lnTo>
                                  <a:lnTo>
                                    <a:pt x="273" y="47"/>
                                  </a:lnTo>
                                  <a:lnTo>
                                    <a:pt x="271" y="49"/>
                                  </a:lnTo>
                                  <a:lnTo>
                                    <a:pt x="273" y="53"/>
                                  </a:lnTo>
                                  <a:lnTo>
                                    <a:pt x="275" y="55"/>
                                  </a:lnTo>
                                  <a:lnTo>
                                    <a:pt x="275" y="58"/>
                                  </a:lnTo>
                                  <a:lnTo>
                                    <a:pt x="275" y="60"/>
                                  </a:lnTo>
                                  <a:lnTo>
                                    <a:pt x="275" y="62"/>
                                  </a:lnTo>
                                  <a:lnTo>
                                    <a:pt x="275" y="64"/>
                                  </a:lnTo>
                                  <a:lnTo>
                                    <a:pt x="273" y="66"/>
                                  </a:lnTo>
                                  <a:lnTo>
                                    <a:pt x="269" y="74"/>
                                  </a:lnTo>
                                  <a:lnTo>
                                    <a:pt x="269" y="77"/>
                                  </a:lnTo>
                                  <a:lnTo>
                                    <a:pt x="267" y="79"/>
                                  </a:lnTo>
                                  <a:lnTo>
                                    <a:pt x="264" y="81"/>
                                  </a:lnTo>
                                  <a:lnTo>
                                    <a:pt x="254" y="87"/>
                                  </a:lnTo>
                                  <a:lnTo>
                                    <a:pt x="252" y="87"/>
                                  </a:lnTo>
                                  <a:lnTo>
                                    <a:pt x="250" y="89"/>
                                  </a:lnTo>
                                  <a:lnTo>
                                    <a:pt x="248" y="89"/>
                                  </a:lnTo>
                                  <a:lnTo>
                                    <a:pt x="233" y="91"/>
                                  </a:lnTo>
                                  <a:lnTo>
                                    <a:pt x="231" y="91"/>
                                  </a:lnTo>
                                  <a:lnTo>
                                    <a:pt x="229" y="91"/>
                                  </a:lnTo>
                                  <a:lnTo>
                                    <a:pt x="212" y="89"/>
                                  </a:lnTo>
                                  <a:lnTo>
                                    <a:pt x="210" y="89"/>
                                  </a:lnTo>
                                  <a:lnTo>
                                    <a:pt x="207" y="87"/>
                                  </a:lnTo>
                                  <a:lnTo>
                                    <a:pt x="205" y="87"/>
                                  </a:lnTo>
                                  <a:lnTo>
                                    <a:pt x="205" y="85"/>
                                  </a:lnTo>
                                  <a:lnTo>
                                    <a:pt x="199" y="83"/>
                                  </a:lnTo>
                                  <a:lnTo>
                                    <a:pt x="193" y="87"/>
                                  </a:lnTo>
                                  <a:lnTo>
                                    <a:pt x="191" y="87"/>
                                  </a:lnTo>
                                  <a:lnTo>
                                    <a:pt x="188" y="89"/>
                                  </a:lnTo>
                                  <a:lnTo>
                                    <a:pt x="186" y="89"/>
                                  </a:lnTo>
                                  <a:lnTo>
                                    <a:pt x="172" y="91"/>
                                  </a:lnTo>
                                  <a:lnTo>
                                    <a:pt x="169" y="91"/>
                                  </a:lnTo>
                                  <a:lnTo>
                                    <a:pt x="167" y="91"/>
                                  </a:lnTo>
                                  <a:lnTo>
                                    <a:pt x="150" y="89"/>
                                  </a:lnTo>
                                  <a:lnTo>
                                    <a:pt x="148" y="89"/>
                                  </a:lnTo>
                                  <a:lnTo>
                                    <a:pt x="146" y="87"/>
                                  </a:lnTo>
                                  <a:lnTo>
                                    <a:pt x="146" y="89"/>
                                  </a:lnTo>
                                  <a:lnTo>
                                    <a:pt x="144" y="89"/>
                                  </a:lnTo>
                                  <a:lnTo>
                                    <a:pt x="142" y="91"/>
                                  </a:lnTo>
                                  <a:lnTo>
                                    <a:pt x="140" y="91"/>
                                  </a:lnTo>
                                  <a:lnTo>
                                    <a:pt x="138" y="91"/>
                                  </a:lnTo>
                                  <a:lnTo>
                                    <a:pt x="125" y="91"/>
                                  </a:lnTo>
                                  <a:lnTo>
                                    <a:pt x="123" y="91"/>
                                  </a:lnTo>
                                  <a:lnTo>
                                    <a:pt x="121" y="91"/>
                                  </a:lnTo>
                                  <a:lnTo>
                                    <a:pt x="119" y="89"/>
                                  </a:lnTo>
                                  <a:lnTo>
                                    <a:pt x="117" y="89"/>
                                  </a:lnTo>
                                  <a:lnTo>
                                    <a:pt x="115" y="87"/>
                                  </a:lnTo>
                                  <a:lnTo>
                                    <a:pt x="112" y="85"/>
                                  </a:lnTo>
                                  <a:lnTo>
                                    <a:pt x="112" y="83"/>
                                  </a:lnTo>
                                  <a:lnTo>
                                    <a:pt x="110" y="81"/>
                                  </a:lnTo>
                                  <a:lnTo>
                                    <a:pt x="106" y="68"/>
                                  </a:lnTo>
                                  <a:lnTo>
                                    <a:pt x="104" y="81"/>
                                  </a:lnTo>
                                  <a:lnTo>
                                    <a:pt x="102" y="83"/>
                                  </a:lnTo>
                                  <a:lnTo>
                                    <a:pt x="102" y="85"/>
                                  </a:lnTo>
                                  <a:lnTo>
                                    <a:pt x="100" y="87"/>
                                  </a:lnTo>
                                  <a:lnTo>
                                    <a:pt x="98" y="89"/>
                                  </a:lnTo>
                                  <a:lnTo>
                                    <a:pt x="96" y="89"/>
                                  </a:lnTo>
                                  <a:lnTo>
                                    <a:pt x="93" y="91"/>
                                  </a:lnTo>
                                  <a:lnTo>
                                    <a:pt x="91" y="91"/>
                                  </a:lnTo>
                                  <a:lnTo>
                                    <a:pt x="89" y="91"/>
                                  </a:lnTo>
                                  <a:lnTo>
                                    <a:pt x="76" y="91"/>
                                  </a:lnTo>
                                  <a:lnTo>
                                    <a:pt x="74" y="91"/>
                                  </a:lnTo>
                                  <a:lnTo>
                                    <a:pt x="72" y="91"/>
                                  </a:lnTo>
                                  <a:lnTo>
                                    <a:pt x="70" y="89"/>
                                  </a:lnTo>
                                  <a:lnTo>
                                    <a:pt x="68" y="89"/>
                                  </a:lnTo>
                                  <a:lnTo>
                                    <a:pt x="66" y="87"/>
                                  </a:lnTo>
                                  <a:lnTo>
                                    <a:pt x="64" y="85"/>
                                  </a:lnTo>
                                  <a:lnTo>
                                    <a:pt x="64" y="83"/>
                                  </a:lnTo>
                                  <a:lnTo>
                                    <a:pt x="62" y="83"/>
                                  </a:lnTo>
                                  <a:lnTo>
                                    <a:pt x="49" y="89"/>
                                  </a:lnTo>
                                  <a:lnTo>
                                    <a:pt x="47" y="91"/>
                                  </a:lnTo>
                                  <a:lnTo>
                                    <a:pt x="45" y="91"/>
                                  </a:lnTo>
                                  <a:lnTo>
                                    <a:pt x="43" y="91"/>
                                  </a:lnTo>
                                  <a:lnTo>
                                    <a:pt x="41" y="91"/>
                                  </a:lnTo>
                                  <a:lnTo>
                                    <a:pt x="38" y="91"/>
                                  </a:lnTo>
                                  <a:lnTo>
                                    <a:pt x="24" y="87"/>
                                  </a:lnTo>
                                  <a:lnTo>
                                    <a:pt x="22" y="85"/>
                                  </a:lnTo>
                                  <a:lnTo>
                                    <a:pt x="19" y="85"/>
                                  </a:lnTo>
                                  <a:lnTo>
                                    <a:pt x="17" y="83"/>
                                  </a:lnTo>
                                  <a:lnTo>
                                    <a:pt x="17" y="81"/>
                                  </a:lnTo>
                                  <a:lnTo>
                                    <a:pt x="9" y="70"/>
                                  </a:lnTo>
                                  <a:lnTo>
                                    <a:pt x="7" y="70"/>
                                  </a:lnTo>
                                  <a:lnTo>
                                    <a:pt x="7" y="68"/>
                                  </a:lnTo>
                                  <a:lnTo>
                                    <a:pt x="5" y="66"/>
                                  </a:lnTo>
                                  <a:lnTo>
                                    <a:pt x="0" y="49"/>
                                  </a:lnTo>
                                  <a:lnTo>
                                    <a:pt x="0" y="47"/>
                                  </a:lnTo>
                                  <a:lnTo>
                                    <a:pt x="0" y="4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6" name="Rectangle 707"/>
                          <wps:cNvSpPr>
                            <a:spLocks noChangeArrowheads="1"/>
                          </wps:cNvSpPr>
                          <wps:spPr bwMode="auto">
                            <a:xfrm>
                              <a:off x="3096" y="5225"/>
                              <a:ext cx="218"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CASS</w:t>
                                </w:r>
                              </w:p>
                            </w:txbxContent>
                          </wps:txbx>
                          <wps:bodyPr rot="0" vert="horz" wrap="none" lIns="0" tIns="0" rIns="0" bIns="0" anchor="t" anchorCtr="0" upright="1">
                            <a:spAutoFit/>
                          </wps:bodyPr>
                        </wps:wsp>
                        <wps:wsp>
                          <wps:cNvPr id="2937" name="Rectangle 708"/>
                          <wps:cNvSpPr>
                            <a:spLocks noChangeArrowheads="1"/>
                          </wps:cNvSpPr>
                          <wps:spPr bwMode="auto">
                            <a:xfrm>
                              <a:off x="4359" y="6006"/>
                              <a:ext cx="43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CHRISTIAN</w:t>
                                </w:r>
                              </w:p>
                            </w:txbxContent>
                          </wps:txbx>
                          <wps:bodyPr rot="0" vert="horz" wrap="none" lIns="0" tIns="0" rIns="0" bIns="0" anchor="t" anchorCtr="0" upright="1">
                            <a:spAutoFit/>
                          </wps:bodyPr>
                        </wps:wsp>
                        <wps:wsp>
                          <wps:cNvPr id="2938" name="Freeform 709"/>
                          <wps:cNvSpPr>
                            <a:spLocks/>
                          </wps:cNvSpPr>
                          <wps:spPr bwMode="auto">
                            <a:xfrm>
                              <a:off x="4347" y="6004"/>
                              <a:ext cx="481" cy="91"/>
                            </a:xfrm>
                            <a:custGeom>
                              <a:avLst/>
                              <a:gdLst>
                                <a:gd name="T0" fmla="*/ 6 w 481"/>
                                <a:gd name="T1" fmla="*/ 23 h 91"/>
                                <a:gd name="T2" fmla="*/ 19 w 481"/>
                                <a:gd name="T3" fmla="*/ 6 h 91"/>
                                <a:gd name="T4" fmla="*/ 40 w 481"/>
                                <a:gd name="T5" fmla="*/ 0 h 91"/>
                                <a:gd name="T6" fmla="*/ 65 w 481"/>
                                <a:gd name="T7" fmla="*/ 8 h 91"/>
                                <a:gd name="T8" fmla="*/ 74 w 481"/>
                                <a:gd name="T9" fmla="*/ 15 h 91"/>
                                <a:gd name="T10" fmla="*/ 78 w 481"/>
                                <a:gd name="T11" fmla="*/ 4 h 91"/>
                                <a:gd name="T12" fmla="*/ 88 w 481"/>
                                <a:gd name="T13" fmla="*/ 0 h 91"/>
                                <a:gd name="T14" fmla="*/ 107 w 481"/>
                                <a:gd name="T15" fmla="*/ 0 h 91"/>
                                <a:gd name="T16" fmla="*/ 129 w 481"/>
                                <a:gd name="T17" fmla="*/ 0 h 91"/>
                                <a:gd name="T18" fmla="*/ 137 w 481"/>
                                <a:gd name="T19" fmla="*/ 8 h 91"/>
                                <a:gd name="T20" fmla="*/ 145 w 481"/>
                                <a:gd name="T21" fmla="*/ 0 h 91"/>
                                <a:gd name="T22" fmla="*/ 177 w 481"/>
                                <a:gd name="T23" fmla="*/ 0 h 91"/>
                                <a:gd name="T24" fmla="*/ 192 w 481"/>
                                <a:gd name="T25" fmla="*/ 8 h 91"/>
                                <a:gd name="T26" fmla="*/ 198 w 481"/>
                                <a:gd name="T27" fmla="*/ 4 h 91"/>
                                <a:gd name="T28" fmla="*/ 209 w 481"/>
                                <a:gd name="T29" fmla="*/ 0 h 91"/>
                                <a:gd name="T30" fmla="*/ 230 w 481"/>
                                <a:gd name="T31" fmla="*/ 2 h 91"/>
                                <a:gd name="T32" fmla="*/ 251 w 481"/>
                                <a:gd name="T33" fmla="*/ 0 h 91"/>
                                <a:gd name="T34" fmla="*/ 276 w 481"/>
                                <a:gd name="T35" fmla="*/ 2 h 91"/>
                                <a:gd name="T36" fmla="*/ 346 w 481"/>
                                <a:gd name="T37" fmla="*/ 0 h 91"/>
                                <a:gd name="T38" fmla="*/ 357 w 481"/>
                                <a:gd name="T39" fmla="*/ 0 h 91"/>
                                <a:gd name="T40" fmla="*/ 376 w 481"/>
                                <a:gd name="T41" fmla="*/ 2 h 91"/>
                                <a:gd name="T42" fmla="*/ 384 w 481"/>
                                <a:gd name="T43" fmla="*/ 2 h 91"/>
                                <a:gd name="T44" fmla="*/ 407 w 481"/>
                                <a:gd name="T45" fmla="*/ 0 h 91"/>
                                <a:gd name="T46" fmla="*/ 418 w 481"/>
                                <a:gd name="T47" fmla="*/ 6 h 91"/>
                                <a:gd name="T48" fmla="*/ 426 w 481"/>
                                <a:gd name="T49" fmla="*/ 0 h 91"/>
                                <a:gd name="T50" fmla="*/ 447 w 481"/>
                                <a:gd name="T51" fmla="*/ 2 h 91"/>
                                <a:gd name="T52" fmla="*/ 469 w 481"/>
                                <a:gd name="T53" fmla="*/ 0 h 91"/>
                                <a:gd name="T54" fmla="*/ 479 w 481"/>
                                <a:gd name="T55" fmla="*/ 6 h 91"/>
                                <a:gd name="T56" fmla="*/ 481 w 481"/>
                                <a:gd name="T57" fmla="*/ 76 h 91"/>
                                <a:gd name="T58" fmla="*/ 477 w 481"/>
                                <a:gd name="T59" fmla="*/ 87 h 91"/>
                                <a:gd name="T60" fmla="*/ 467 w 481"/>
                                <a:gd name="T61" fmla="*/ 91 h 91"/>
                                <a:gd name="T62" fmla="*/ 445 w 481"/>
                                <a:gd name="T63" fmla="*/ 91 h 91"/>
                                <a:gd name="T64" fmla="*/ 416 w 481"/>
                                <a:gd name="T65" fmla="*/ 91 h 91"/>
                                <a:gd name="T66" fmla="*/ 405 w 481"/>
                                <a:gd name="T67" fmla="*/ 85 h 91"/>
                                <a:gd name="T68" fmla="*/ 390 w 481"/>
                                <a:gd name="T69" fmla="*/ 87 h 91"/>
                                <a:gd name="T70" fmla="*/ 380 w 481"/>
                                <a:gd name="T71" fmla="*/ 91 h 91"/>
                                <a:gd name="T72" fmla="*/ 350 w 481"/>
                                <a:gd name="T73" fmla="*/ 89 h 91"/>
                                <a:gd name="T74" fmla="*/ 342 w 481"/>
                                <a:gd name="T75" fmla="*/ 80 h 91"/>
                                <a:gd name="T76" fmla="*/ 333 w 481"/>
                                <a:gd name="T77" fmla="*/ 76 h 91"/>
                                <a:gd name="T78" fmla="*/ 329 w 481"/>
                                <a:gd name="T79" fmla="*/ 87 h 91"/>
                                <a:gd name="T80" fmla="*/ 319 w 481"/>
                                <a:gd name="T81" fmla="*/ 91 h 91"/>
                                <a:gd name="T82" fmla="*/ 300 w 481"/>
                                <a:gd name="T83" fmla="*/ 89 h 91"/>
                                <a:gd name="T84" fmla="*/ 293 w 481"/>
                                <a:gd name="T85" fmla="*/ 78 h 91"/>
                                <a:gd name="T86" fmla="*/ 289 w 481"/>
                                <a:gd name="T87" fmla="*/ 78 h 91"/>
                                <a:gd name="T88" fmla="*/ 272 w 481"/>
                                <a:gd name="T89" fmla="*/ 89 h 91"/>
                                <a:gd name="T90" fmla="*/ 232 w 481"/>
                                <a:gd name="T91" fmla="*/ 89 h 91"/>
                                <a:gd name="T92" fmla="*/ 224 w 481"/>
                                <a:gd name="T93" fmla="*/ 91 h 91"/>
                                <a:gd name="T94" fmla="*/ 202 w 481"/>
                                <a:gd name="T95" fmla="*/ 89 h 91"/>
                                <a:gd name="T96" fmla="*/ 183 w 481"/>
                                <a:gd name="T97" fmla="*/ 91 h 91"/>
                                <a:gd name="T98" fmla="*/ 173 w 481"/>
                                <a:gd name="T99" fmla="*/ 87 h 91"/>
                                <a:gd name="T100" fmla="*/ 164 w 481"/>
                                <a:gd name="T101" fmla="*/ 91 h 91"/>
                                <a:gd name="T102" fmla="*/ 145 w 481"/>
                                <a:gd name="T103" fmla="*/ 91 h 91"/>
                                <a:gd name="T104" fmla="*/ 137 w 481"/>
                                <a:gd name="T105" fmla="*/ 82 h 91"/>
                                <a:gd name="T106" fmla="*/ 129 w 481"/>
                                <a:gd name="T107" fmla="*/ 91 h 91"/>
                                <a:gd name="T108" fmla="*/ 107 w 481"/>
                                <a:gd name="T109" fmla="*/ 91 h 91"/>
                                <a:gd name="T110" fmla="*/ 88 w 481"/>
                                <a:gd name="T111" fmla="*/ 91 h 91"/>
                                <a:gd name="T112" fmla="*/ 78 w 481"/>
                                <a:gd name="T113" fmla="*/ 87 h 91"/>
                                <a:gd name="T114" fmla="*/ 74 w 481"/>
                                <a:gd name="T115" fmla="*/ 76 h 91"/>
                                <a:gd name="T116" fmla="*/ 63 w 481"/>
                                <a:gd name="T117" fmla="*/ 82 h 91"/>
                                <a:gd name="T118" fmla="*/ 40 w 481"/>
                                <a:gd name="T119" fmla="*/ 91 h 91"/>
                                <a:gd name="T120" fmla="*/ 19 w 481"/>
                                <a:gd name="T121" fmla="*/ 85 h 91"/>
                                <a:gd name="T122" fmla="*/ 6 w 481"/>
                                <a:gd name="T123" fmla="*/ 68 h 91"/>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481" h="91">
                                  <a:moveTo>
                                    <a:pt x="0" y="44"/>
                                  </a:moveTo>
                                  <a:lnTo>
                                    <a:pt x="0" y="42"/>
                                  </a:lnTo>
                                  <a:lnTo>
                                    <a:pt x="0" y="40"/>
                                  </a:lnTo>
                                  <a:lnTo>
                                    <a:pt x="4" y="25"/>
                                  </a:lnTo>
                                  <a:lnTo>
                                    <a:pt x="6" y="23"/>
                                  </a:lnTo>
                                  <a:lnTo>
                                    <a:pt x="6" y="21"/>
                                  </a:lnTo>
                                  <a:lnTo>
                                    <a:pt x="8" y="21"/>
                                  </a:lnTo>
                                  <a:lnTo>
                                    <a:pt x="17" y="11"/>
                                  </a:lnTo>
                                  <a:lnTo>
                                    <a:pt x="17" y="8"/>
                                  </a:lnTo>
                                  <a:lnTo>
                                    <a:pt x="19" y="6"/>
                                  </a:lnTo>
                                  <a:lnTo>
                                    <a:pt x="21" y="6"/>
                                  </a:lnTo>
                                  <a:lnTo>
                                    <a:pt x="23" y="4"/>
                                  </a:lnTo>
                                  <a:lnTo>
                                    <a:pt x="36" y="0"/>
                                  </a:lnTo>
                                  <a:lnTo>
                                    <a:pt x="38" y="0"/>
                                  </a:lnTo>
                                  <a:lnTo>
                                    <a:pt x="40" y="0"/>
                                  </a:lnTo>
                                  <a:lnTo>
                                    <a:pt x="42" y="0"/>
                                  </a:lnTo>
                                  <a:lnTo>
                                    <a:pt x="44" y="0"/>
                                  </a:lnTo>
                                  <a:lnTo>
                                    <a:pt x="61" y="6"/>
                                  </a:lnTo>
                                  <a:lnTo>
                                    <a:pt x="63" y="8"/>
                                  </a:lnTo>
                                  <a:lnTo>
                                    <a:pt x="65" y="8"/>
                                  </a:lnTo>
                                  <a:lnTo>
                                    <a:pt x="67" y="11"/>
                                  </a:lnTo>
                                  <a:lnTo>
                                    <a:pt x="69" y="13"/>
                                  </a:lnTo>
                                  <a:lnTo>
                                    <a:pt x="69" y="15"/>
                                  </a:lnTo>
                                  <a:lnTo>
                                    <a:pt x="74" y="23"/>
                                  </a:lnTo>
                                  <a:lnTo>
                                    <a:pt x="74" y="15"/>
                                  </a:lnTo>
                                  <a:lnTo>
                                    <a:pt x="74" y="13"/>
                                  </a:lnTo>
                                  <a:lnTo>
                                    <a:pt x="74" y="11"/>
                                  </a:lnTo>
                                  <a:lnTo>
                                    <a:pt x="76" y="8"/>
                                  </a:lnTo>
                                  <a:lnTo>
                                    <a:pt x="76" y="6"/>
                                  </a:lnTo>
                                  <a:lnTo>
                                    <a:pt x="78" y="4"/>
                                  </a:lnTo>
                                  <a:lnTo>
                                    <a:pt x="80" y="2"/>
                                  </a:lnTo>
                                  <a:lnTo>
                                    <a:pt x="82" y="2"/>
                                  </a:lnTo>
                                  <a:lnTo>
                                    <a:pt x="84" y="0"/>
                                  </a:lnTo>
                                  <a:lnTo>
                                    <a:pt x="86" y="0"/>
                                  </a:lnTo>
                                  <a:lnTo>
                                    <a:pt x="88" y="0"/>
                                  </a:lnTo>
                                  <a:lnTo>
                                    <a:pt x="101" y="0"/>
                                  </a:lnTo>
                                  <a:lnTo>
                                    <a:pt x="103" y="0"/>
                                  </a:lnTo>
                                  <a:lnTo>
                                    <a:pt x="105" y="0"/>
                                  </a:lnTo>
                                  <a:lnTo>
                                    <a:pt x="107" y="2"/>
                                  </a:lnTo>
                                  <a:lnTo>
                                    <a:pt x="107" y="0"/>
                                  </a:lnTo>
                                  <a:lnTo>
                                    <a:pt x="110" y="0"/>
                                  </a:lnTo>
                                  <a:lnTo>
                                    <a:pt x="112" y="0"/>
                                  </a:lnTo>
                                  <a:lnTo>
                                    <a:pt x="124" y="0"/>
                                  </a:lnTo>
                                  <a:lnTo>
                                    <a:pt x="126" y="0"/>
                                  </a:lnTo>
                                  <a:lnTo>
                                    <a:pt x="129" y="0"/>
                                  </a:lnTo>
                                  <a:lnTo>
                                    <a:pt x="131" y="2"/>
                                  </a:lnTo>
                                  <a:lnTo>
                                    <a:pt x="133" y="2"/>
                                  </a:lnTo>
                                  <a:lnTo>
                                    <a:pt x="135" y="4"/>
                                  </a:lnTo>
                                  <a:lnTo>
                                    <a:pt x="137" y="6"/>
                                  </a:lnTo>
                                  <a:lnTo>
                                    <a:pt x="137" y="8"/>
                                  </a:lnTo>
                                  <a:lnTo>
                                    <a:pt x="137" y="6"/>
                                  </a:lnTo>
                                  <a:lnTo>
                                    <a:pt x="139" y="4"/>
                                  </a:lnTo>
                                  <a:lnTo>
                                    <a:pt x="141" y="2"/>
                                  </a:lnTo>
                                  <a:lnTo>
                                    <a:pt x="143" y="2"/>
                                  </a:lnTo>
                                  <a:lnTo>
                                    <a:pt x="145" y="0"/>
                                  </a:lnTo>
                                  <a:lnTo>
                                    <a:pt x="148" y="0"/>
                                  </a:lnTo>
                                  <a:lnTo>
                                    <a:pt x="150" y="0"/>
                                  </a:lnTo>
                                  <a:lnTo>
                                    <a:pt x="173" y="0"/>
                                  </a:lnTo>
                                  <a:lnTo>
                                    <a:pt x="175" y="0"/>
                                  </a:lnTo>
                                  <a:lnTo>
                                    <a:pt x="177" y="0"/>
                                  </a:lnTo>
                                  <a:lnTo>
                                    <a:pt x="183" y="2"/>
                                  </a:lnTo>
                                  <a:lnTo>
                                    <a:pt x="186" y="4"/>
                                  </a:lnTo>
                                  <a:lnTo>
                                    <a:pt x="188" y="4"/>
                                  </a:lnTo>
                                  <a:lnTo>
                                    <a:pt x="190" y="6"/>
                                  </a:lnTo>
                                  <a:lnTo>
                                    <a:pt x="192" y="8"/>
                                  </a:lnTo>
                                  <a:lnTo>
                                    <a:pt x="194" y="13"/>
                                  </a:lnTo>
                                  <a:lnTo>
                                    <a:pt x="194" y="11"/>
                                  </a:lnTo>
                                  <a:lnTo>
                                    <a:pt x="196" y="8"/>
                                  </a:lnTo>
                                  <a:lnTo>
                                    <a:pt x="196" y="6"/>
                                  </a:lnTo>
                                  <a:lnTo>
                                    <a:pt x="198" y="4"/>
                                  </a:lnTo>
                                  <a:lnTo>
                                    <a:pt x="200" y="2"/>
                                  </a:lnTo>
                                  <a:lnTo>
                                    <a:pt x="202" y="2"/>
                                  </a:lnTo>
                                  <a:lnTo>
                                    <a:pt x="205" y="0"/>
                                  </a:lnTo>
                                  <a:lnTo>
                                    <a:pt x="207" y="0"/>
                                  </a:lnTo>
                                  <a:lnTo>
                                    <a:pt x="209" y="0"/>
                                  </a:lnTo>
                                  <a:lnTo>
                                    <a:pt x="221" y="0"/>
                                  </a:lnTo>
                                  <a:lnTo>
                                    <a:pt x="224" y="0"/>
                                  </a:lnTo>
                                  <a:lnTo>
                                    <a:pt x="226" y="0"/>
                                  </a:lnTo>
                                  <a:lnTo>
                                    <a:pt x="228" y="2"/>
                                  </a:lnTo>
                                  <a:lnTo>
                                    <a:pt x="230" y="2"/>
                                  </a:lnTo>
                                  <a:lnTo>
                                    <a:pt x="230" y="4"/>
                                  </a:lnTo>
                                  <a:lnTo>
                                    <a:pt x="232" y="2"/>
                                  </a:lnTo>
                                  <a:lnTo>
                                    <a:pt x="234" y="2"/>
                                  </a:lnTo>
                                  <a:lnTo>
                                    <a:pt x="249" y="0"/>
                                  </a:lnTo>
                                  <a:lnTo>
                                    <a:pt x="251" y="0"/>
                                  </a:lnTo>
                                  <a:lnTo>
                                    <a:pt x="253" y="0"/>
                                  </a:lnTo>
                                  <a:lnTo>
                                    <a:pt x="255" y="0"/>
                                  </a:lnTo>
                                  <a:lnTo>
                                    <a:pt x="272" y="4"/>
                                  </a:lnTo>
                                  <a:lnTo>
                                    <a:pt x="274" y="2"/>
                                  </a:lnTo>
                                  <a:lnTo>
                                    <a:pt x="276" y="2"/>
                                  </a:lnTo>
                                  <a:lnTo>
                                    <a:pt x="279" y="0"/>
                                  </a:lnTo>
                                  <a:lnTo>
                                    <a:pt x="281" y="0"/>
                                  </a:lnTo>
                                  <a:lnTo>
                                    <a:pt x="283" y="0"/>
                                  </a:lnTo>
                                  <a:lnTo>
                                    <a:pt x="344" y="0"/>
                                  </a:lnTo>
                                  <a:lnTo>
                                    <a:pt x="346" y="0"/>
                                  </a:lnTo>
                                  <a:lnTo>
                                    <a:pt x="348" y="0"/>
                                  </a:lnTo>
                                  <a:lnTo>
                                    <a:pt x="350" y="2"/>
                                  </a:lnTo>
                                  <a:lnTo>
                                    <a:pt x="352" y="0"/>
                                  </a:lnTo>
                                  <a:lnTo>
                                    <a:pt x="355" y="0"/>
                                  </a:lnTo>
                                  <a:lnTo>
                                    <a:pt x="357" y="0"/>
                                  </a:lnTo>
                                  <a:lnTo>
                                    <a:pt x="367" y="0"/>
                                  </a:lnTo>
                                  <a:lnTo>
                                    <a:pt x="369" y="0"/>
                                  </a:lnTo>
                                  <a:lnTo>
                                    <a:pt x="371" y="0"/>
                                  </a:lnTo>
                                  <a:lnTo>
                                    <a:pt x="374" y="2"/>
                                  </a:lnTo>
                                  <a:lnTo>
                                    <a:pt x="376" y="2"/>
                                  </a:lnTo>
                                  <a:lnTo>
                                    <a:pt x="378" y="4"/>
                                  </a:lnTo>
                                  <a:lnTo>
                                    <a:pt x="380" y="6"/>
                                  </a:lnTo>
                                  <a:lnTo>
                                    <a:pt x="380" y="4"/>
                                  </a:lnTo>
                                  <a:lnTo>
                                    <a:pt x="382" y="2"/>
                                  </a:lnTo>
                                  <a:lnTo>
                                    <a:pt x="384" y="2"/>
                                  </a:lnTo>
                                  <a:lnTo>
                                    <a:pt x="386" y="0"/>
                                  </a:lnTo>
                                  <a:lnTo>
                                    <a:pt x="388" y="0"/>
                                  </a:lnTo>
                                  <a:lnTo>
                                    <a:pt x="390" y="0"/>
                                  </a:lnTo>
                                  <a:lnTo>
                                    <a:pt x="405" y="0"/>
                                  </a:lnTo>
                                  <a:lnTo>
                                    <a:pt x="407" y="0"/>
                                  </a:lnTo>
                                  <a:lnTo>
                                    <a:pt x="409" y="0"/>
                                  </a:lnTo>
                                  <a:lnTo>
                                    <a:pt x="412" y="2"/>
                                  </a:lnTo>
                                  <a:lnTo>
                                    <a:pt x="414" y="2"/>
                                  </a:lnTo>
                                  <a:lnTo>
                                    <a:pt x="416" y="4"/>
                                  </a:lnTo>
                                  <a:lnTo>
                                    <a:pt x="418" y="6"/>
                                  </a:lnTo>
                                  <a:lnTo>
                                    <a:pt x="418" y="4"/>
                                  </a:lnTo>
                                  <a:lnTo>
                                    <a:pt x="420" y="2"/>
                                  </a:lnTo>
                                  <a:lnTo>
                                    <a:pt x="422" y="2"/>
                                  </a:lnTo>
                                  <a:lnTo>
                                    <a:pt x="424" y="0"/>
                                  </a:lnTo>
                                  <a:lnTo>
                                    <a:pt x="426" y="0"/>
                                  </a:lnTo>
                                  <a:lnTo>
                                    <a:pt x="428" y="0"/>
                                  </a:lnTo>
                                  <a:lnTo>
                                    <a:pt x="441" y="0"/>
                                  </a:lnTo>
                                  <a:lnTo>
                                    <a:pt x="443" y="0"/>
                                  </a:lnTo>
                                  <a:lnTo>
                                    <a:pt x="445" y="0"/>
                                  </a:lnTo>
                                  <a:lnTo>
                                    <a:pt x="447" y="2"/>
                                  </a:lnTo>
                                  <a:lnTo>
                                    <a:pt x="450" y="0"/>
                                  </a:lnTo>
                                  <a:lnTo>
                                    <a:pt x="452" y="0"/>
                                  </a:lnTo>
                                  <a:lnTo>
                                    <a:pt x="454" y="0"/>
                                  </a:lnTo>
                                  <a:lnTo>
                                    <a:pt x="467" y="0"/>
                                  </a:lnTo>
                                  <a:lnTo>
                                    <a:pt x="469" y="0"/>
                                  </a:lnTo>
                                  <a:lnTo>
                                    <a:pt x="471" y="0"/>
                                  </a:lnTo>
                                  <a:lnTo>
                                    <a:pt x="473" y="2"/>
                                  </a:lnTo>
                                  <a:lnTo>
                                    <a:pt x="475" y="2"/>
                                  </a:lnTo>
                                  <a:lnTo>
                                    <a:pt x="477" y="4"/>
                                  </a:lnTo>
                                  <a:lnTo>
                                    <a:pt x="479" y="6"/>
                                  </a:lnTo>
                                  <a:lnTo>
                                    <a:pt x="479" y="8"/>
                                  </a:lnTo>
                                  <a:lnTo>
                                    <a:pt x="481" y="11"/>
                                  </a:lnTo>
                                  <a:lnTo>
                                    <a:pt x="481" y="13"/>
                                  </a:lnTo>
                                  <a:lnTo>
                                    <a:pt x="481" y="15"/>
                                  </a:lnTo>
                                  <a:lnTo>
                                    <a:pt x="481" y="76"/>
                                  </a:lnTo>
                                  <a:lnTo>
                                    <a:pt x="481" y="78"/>
                                  </a:lnTo>
                                  <a:lnTo>
                                    <a:pt x="481" y="80"/>
                                  </a:lnTo>
                                  <a:lnTo>
                                    <a:pt x="479" y="82"/>
                                  </a:lnTo>
                                  <a:lnTo>
                                    <a:pt x="479" y="85"/>
                                  </a:lnTo>
                                  <a:lnTo>
                                    <a:pt x="477" y="87"/>
                                  </a:lnTo>
                                  <a:lnTo>
                                    <a:pt x="475" y="89"/>
                                  </a:lnTo>
                                  <a:lnTo>
                                    <a:pt x="473" y="89"/>
                                  </a:lnTo>
                                  <a:lnTo>
                                    <a:pt x="471" y="91"/>
                                  </a:lnTo>
                                  <a:lnTo>
                                    <a:pt x="469" y="91"/>
                                  </a:lnTo>
                                  <a:lnTo>
                                    <a:pt x="467" y="91"/>
                                  </a:lnTo>
                                  <a:lnTo>
                                    <a:pt x="454" y="91"/>
                                  </a:lnTo>
                                  <a:lnTo>
                                    <a:pt x="452" y="91"/>
                                  </a:lnTo>
                                  <a:lnTo>
                                    <a:pt x="450" y="91"/>
                                  </a:lnTo>
                                  <a:lnTo>
                                    <a:pt x="447" y="89"/>
                                  </a:lnTo>
                                  <a:lnTo>
                                    <a:pt x="445" y="91"/>
                                  </a:lnTo>
                                  <a:lnTo>
                                    <a:pt x="443" y="91"/>
                                  </a:lnTo>
                                  <a:lnTo>
                                    <a:pt x="441" y="91"/>
                                  </a:lnTo>
                                  <a:lnTo>
                                    <a:pt x="428" y="91"/>
                                  </a:lnTo>
                                  <a:lnTo>
                                    <a:pt x="418" y="91"/>
                                  </a:lnTo>
                                  <a:lnTo>
                                    <a:pt x="416" y="91"/>
                                  </a:lnTo>
                                  <a:lnTo>
                                    <a:pt x="414" y="91"/>
                                  </a:lnTo>
                                  <a:lnTo>
                                    <a:pt x="412" y="89"/>
                                  </a:lnTo>
                                  <a:lnTo>
                                    <a:pt x="409" y="89"/>
                                  </a:lnTo>
                                  <a:lnTo>
                                    <a:pt x="407" y="87"/>
                                  </a:lnTo>
                                  <a:lnTo>
                                    <a:pt x="405" y="85"/>
                                  </a:lnTo>
                                  <a:lnTo>
                                    <a:pt x="405" y="82"/>
                                  </a:lnTo>
                                  <a:lnTo>
                                    <a:pt x="399" y="68"/>
                                  </a:lnTo>
                                  <a:lnTo>
                                    <a:pt x="393" y="82"/>
                                  </a:lnTo>
                                  <a:lnTo>
                                    <a:pt x="393" y="85"/>
                                  </a:lnTo>
                                  <a:lnTo>
                                    <a:pt x="390" y="87"/>
                                  </a:lnTo>
                                  <a:lnTo>
                                    <a:pt x="388" y="89"/>
                                  </a:lnTo>
                                  <a:lnTo>
                                    <a:pt x="386" y="89"/>
                                  </a:lnTo>
                                  <a:lnTo>
                                    <a:pt x="384" y="91"/>
                                  </a:lnTo>
                                  <a:lnTo>
                                    <a:pt x="382" y="91"/>
                                  </a:lnTo>
                                  <a:lnTo>
                                    <a:pt x="380" y="91"/>
                                  </a:lnTo>
                                  <a:lnTo>
                                    <a:pt x="367" y="91"/>
                                  </a:lnTo>
                                  <a:lnTo>
                                    <a:pt x="357" y="91"/>
                                  </a:lnTo>
                                  <a:lnTo>
                                    <a:pt x="355" y="91"/>
                                  </a:lnTo>
                                  <a:lnTo>
                                    <a:pt x="352" y="91"/>
                                  </a:lnTo>
                                  <a:lnTo>
                                    <a:pt x="350" y="89"/>
                                  </a:lnTo>
                                  <a:lnTo>
                                    <a:pt x="348" y="89"/>
                                  </a:lnTo>
                                  <a:lnTo>
                                    <a:pt x="346" y="87"/>
                                  </a:lnTo>
                                  <a:lnTo>
                                    <a:pt x="344" y="85"/>
                                  </a:lnTo>
                                  <a:lnTo>
                                    <a:pt x="344" y="82"/>
                                  </a:lnTo>
                                  <a:lnTo>
                                    <a:pt x="342" y="80"/>
                                  </a:lnTo>
                                  <a:lnTo>
                                    <a:pt x="342" y="78"/>
                                  </a:lnTo>
                                  <a:lnTo>
                                    <a:pt x="342" y="76"/>
                                  </a:lnTo>
                                  <a:lnTo>
                                    <a:pt x="342" y="42"/>
                                  </a:lnTo>
                                  <a:lnTo>
                                    <a:pt x="333" y="42"/>
                                  </a:lnTo>
                                  <a:lnTo>
                                    <a:pt x="333" y="76"/>
                                  </a:lnTo>
                                  <a:lnTo>
                                    <a:pt x="333" y="78"/>
                                  </a:lnTo>
                                  <a:lnTo>
                                    <a:pt x="333" y="80"/>
                                  </a:lnTo>
                                  <a:lnTo>
                                    <a:pt x="331" y="82"/>
                                  </a:lnTo>
                                  <a:lnTo>
                                    <a:pt x="331" y="85"/>
                                  </a:lnTo>
                                  <a:lnTo>
                                    <a:pt x="329" y="87"/>
                                  </a:lnTo>
                                  <a:lnTo>
                                    <a:pt x="327" y="89"/>
                                  </a:lnTo>
                                  <a:lnTo>
                                    <a:pt x="325" y="89"/>
                                  </a:lnTo>
                                  <a:lnTo>
                                    <a:pt x="323" y="91"/>
                                  </a:lnTo>
                                  <a:lnTo>
                                    <a:pt x="321" y="91"/>
                                  </a:lnTo>
                                  <a:lnTo>
                                    <a:pt x="319" y="91"/>
                                  </a:lnTo>
                                  <a:lnTo>
                                    <a:pt x="308" y="91"/>
                                  </a:lnTo>
                                  <a:lnTo>
                                    <a:pt x="306" y="91"/>
                                  </a:lnTo>
                                  <a:lnTo>
                                    <a:pt x="304" y="91"/>
                                  </a:lnTo>
                                  <a:lnTo>
                                    <a:pt x="302" y="89"/>
                                  </a:lnTo>
                                  <a:lnTo>
                                    <a:pt x="300" y="89"/>
                                  </a:lnTo>
                                  <a:lnTo>
                                    <a:pt x="298" y="87"/>
                                  </a:lnTo>
                                  <a:lnTo>
                                    <a:pt x="295" y="85"/>
                                  </a:lnTo>
                                  <a:lnTo>
                                    <a:pt x="295" y="82"/>
                                  </a:lnTo>
                                  <a:lnTo>
                                    <a:pt x="293" y="80"/>
                                  </a:lnTo>
                                  <a:lnTo>
                                    <a:pt x="293" y="78"/>
                                  </a:lnTo>
                                  <a:lnTo>
                                    <a:pt x="293" y="76"/>
                                  </a:lnTo>
                                  <a:lnTo>
                                    <a:pt x="293" y="70"/>
                                  </a:lnTo>
                                  <a:lnTo>
                                    <a:pt x="291" y="74"/>
                                  </a:lnTo>
                                  <a:lnTo>
                                    <a:pt x="291" y="76"/>
                                  </a:lnTo>
                                  <a:lnTo>
                                    <a:pt x="289" y="78"/>
                                  </a:lnTo>
                                  <a:lnTo>
                                    <a:pt x="287" y="80"/>
                                  </a:lnTo>
                                  <a:lnTo>
                                    <a:pt x="279" y="87"/>
                                  </a:lnTo>
                                  <a:lnTo>
                                    <a:pt x="276" y="87"/>
                                  </a:lnTo>
                                  <a:lnTo>
                                    <a:pt x="274" y="89"/>
                                  </a:lnTo>
                                  <a:lnTo>
                                    <a:pt x="272" y="89"/>
                                  </a:lnTo>
                                  <a:lnTo>
                                    <a:pt x="255" y="91"/>
                                  </a:lnTo>
                                  <a:lnTo>
                                    <a:pt x="253" y="91"/>
                                  </a:lnTo>
                                  <a:lnTo>
                                    <a:pt x="251" y="91"/>
                                  </a:lnTo>
                                  <a:lnTo>
                                    <a:pt x="234" y="89"/>
                                  </a:lnTo>
                                  <a:lnTo>
                                    <a:pt x="232" y="89"/>
                                  </a:lnTo>
                                  <a:lnTo>
                                    <a:pt x="230" y="87"/>
                                  </a:lnTo>
                                  <a:lnTo>
                                    <a:pt x="230" y="89"/>
                                  </a:lnTo>
                                  <a:lnTo>
                                    <a:pt x="228" y="89"/>
                                  </a:lnTo>
                                  <a:lnTo>
                                    <a:pt x="226" y="91"/>
                                  </a:lnTo>
                                  <a:lnTo>
                                    <a:pt x="224" y="91"/>
                                  </a:lnTo>
                                  <a:lnTo>
                                    <a:pt x="221" y="91"/>
                                  </a:lnTo>
                                  <a:lnTo>
                                    <a:pt x="209" y="91"/>
                                  </a:lnTo>
                                  <a:lnTo>
                                    <a:pt x="207" y="91"/>
                                  </a:lnTo>
                                  <a:lnTo>
                                    <a:pt x="205" y="91"/>
                                  </a:lnTo>
                                  <a:lnTo>
                                    <a:pt x="202" y="89"/>
                                  </a:lnTo>
                                  <a:lnTo>
                                    <a:pt x="200" y="89"/>
                                  </a:lnTo>
                                  <a:lnTo>
                                    <a:pt x="198" y="91"/>
                                  </a:lnTo>
                                  <a:lnTo>
                                    <a:pt x="196" y="91"/>
                                  </a:lnTo>
                                  <a:lnTo>
                                    <a:pt x="194" y="91"/>
                                  </a:lnTo>
                                  <a:lnTo>
                                    <a:pt x="183" y="91"/>
                                  </a:lnTo>
                                  <a:lnTo>
                                    <a:pt x="181" y="91"/>
                                  </a:lnTo>
                                  <a:lnTo>
                                    <a:pt x="179" y="91"/>
                                  </a:lnTo>
                                  <a:lnTo>
                                    <a:pt x="177" y="89"/>
                                  </a:lnTo>
                                  <a:lnTo>
                                    <a:pt x="175" y="89"/>
                                  </a:lnTo>
                                  <a:lnTo>
                                    <a:pt x="173" y="87"/>
                                  </a:lnTo>
                                  <a:lnTo>
                                    <a:pt x="173" y="85"/>
                                  </a:lnTo>
                                  <a:lnTo>
                                    <a:pt x="171" y="87"/>
                                  </a:lnTo>
                                  <a:lnTo>
                                    <a:pt x="169" y="89"/>
                                  </a:lnTo>
                                  <a:lnTo>
                                    <a:pt x="167" y="89"/>
                                  </a:lnTo>
                                  <a:lnTo>
                                    <a:pt x="164" y="91"/>
                                  </a:lnTo>
                                  <a:lnTo>
                                    <a:pt x="162" y="91"/>
                                  </a:lnTo>
                                  <a:lnTo>
                                    <a:pt x="160" y="91"/>
                                  </a:lnTo>
                                  <a:lnTo>
                                    <a:pt x="150" y="91"/>
                                  </a:lnTo>
                                  <a:lnTo>
                                    <a:pt x="148" y="91"/>
                                  </a:lnTo>
                                  <a:lnTo>
                                    <a:pt x="145" y="91"/>
                                  </a:lnTo>
                                  <a:lnTo>
                                    <a:pt x="143" y="89"/>
                                  </a:lnTo>
                                  <a:lnTo>
                                    <a:pt x="141" y="89"/>
                                  </a:lnTo>
                                  <a:lnTo>
                                    <a:pt x="139" y="87"/>
                                  </a:lnTo>
                                  <a:lnTo>
                                    <a:pt x="137" y="85"/>
                                  </a:lnTo>
                                  <a:lnTo>
                                    <a:pt x="137" y="82"/>
                                  </a:lnTo>
                                  <a:lnTo>
                                    <a:pt x="137" y="85"/>
                                  </a:lnTo>
                                  <a:lnTo>
                                    <a:pt x="135" y="87"/>
                                  </a:lnTo>
                                  <a:lnTo>
                                    <a:pt x="133" y="89"/>
                                  </a:lnTo>
                                  <a:lnTo>
                                    <a:pt x="131" y="89"/>
                                  </a:lnTo>
                                  <a:lnTo>
                                    <a:pt x="129" y="91"/>
                                  </a:lnTo>
                                  <a:lnTo>
                                    <a:pt x="126" y="91"/>
                                  </a:lnTo>
                                  <a:lnTo>
                                    <a:pt x="124" y="91"/>
                                  </a:lnTo>
                                  <a:lnTo>
                                    <a:pt x="112" y="91"/>
                                  </a:lnTo>
                                  <a:lnTo>
                                    <a:pt x="110" y="91"/>
                                  </a:lnTo>
                                  <a:lnTo>
                                    <a:pt x="107" y="91"/>
                                  </a:lnTo>
                                  <a:lnTo>
                                    <a:pt x="107" y="89"/>
                                  </a:lnTo>
                                  <a:lnTo>
                                    <a:pt x="105" y="91"/>
                                  </a:lnTo>
                                  <a:lnTo>
                                    <a:pt x="103" y="91"/>
                                  </a:lnTo>
                                  <a:lnTo>
                                    <a:pt x="101" y="91"/>
                                  </a:lnTo>
                                  <a:lnTo>
                                    <a:pt x="88" y="91"/>
                                  </a:lnTo>
                                  <a:lnTo>
                                    <a:pt x="86" y="91"/>
                                  </a:lnTo>
                                  <a:lnTo>
                                    <a:pt x="84" y="91"/>
                                  </a:lnTo>
                                  <a:lnTo>
                                    <a:pt x="82" y="89"/>
                                  </a:lnTo>
                                  <a:lnTo>
                                    <a:pt x="80" y="89"/>
                                  </a:lnTo>
                                  <a:lnTo>
                                    <a:pt x="78" y="87"/>
                                  </a:lnTo>
                                  <a:lnTo>
                                    <a:pt x="76" y="85"/>
                                  </a:lnTo>
                                  <a:lnTo>
                                    <a:pt x="76" y="82"/>
                                  </a:lnTo>
                                  <a:lnTo>
                                    <a:pt x="74" y="80"/>
                                  </a:lnTo>
                                  <a:lnTo>
                                    <a:pt x="74" y="78"/>
                                  </a:lnTo>
                                  <a:lnTo>
                                    <a:pt x="74" y="76"/>
                                  </a:lnTo>
                                  <a:lnTo>
                                    <a:pt x="74" y="63"/>
                                  </a:lnTo>
                                  <a:lnTo>
                                    <a:pt x="67" y="76"/>
                                  </a:lnTo>
                                  <a:lnTo>
                                    <a:pt x="67" y="78"/>
                                  </a:lnTo>
                                  <a:lnTo>
                                    <a:pt x="65" y="80"/>
                                  </a:lnTo>
                                  <a:lnTo>
                                    <a:pt x="63" y="82"/>
                                  </a:lnTo>
                                  <a:lnTo>
                                    <a:pt x="61" y="82"/>
                                  </a:lnTo>
                                  <a:lnTo>
                                    <a:pt x="46" y="89"/>
                                  </a:lnTo>
                                  <a:lnTo>
                                    <a:pt x="44" y="91"/>
                                  </a:lnTo>
                                  <a:lnTo>
                                    <a:pt x="42" y="91"/>
                                  </a:lnTo>
                                  <a:lnTo>
                                    <a:pt x="40" y="91"/>
                                  </a:lnTo>
                                  <a:lnTo>
                                    <a:pt x="38" y="91"/>
                                  </a:lnTo>
                                  <a:lnTo>
                                    <a:pt x="36" y="91"/>
                                  </a:lnTo>
                                  <a:lnTo>
                                    <a:pt x="23" y="87"/>
                                  </a:lnTo>
                                  <a:lnTo>
                                    <a:pt x="21" y="85"/>
                                  </a:lnTo>
                                  <a:lnTo>
                                    <a:pt x="19" y="85"/>
                                  </a:lnTo>
                                  <a:lnTo>
                                    <a:pt x="17" y="82"/>
                                  </a:lnTo>
                                  <a:lnTo>
                                    <a:pt x="17" y="80"/>
                                  </a:lnTo>
                                  <a:lnTo>
                                    <a:pt x="8" y="70"/>
                                  </a:lnTo>
                                  <a:lnTo>
                                    <a:pt x="6" y="70"/>
                                  </a:lnTo>
                                  <a:lnTo>
                                    <a:pt x="6" y="68"/>
                                  </a:lnTo>
                                  <a:lnTo>
                                    <a:pt x="4" y="66"/>
                                  </a:lnTo>
                                  <a:lnTo>
                                    <a:pt x="0" y="49"/>
                                  </a:lnTo>
                                  <a:lnTo>
                                    <a:pt x="0" y="47"/>
                                  </a:lnTo>
                                  <a:lnTo>
                                    <a:pt x="0"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9" name="Rectangle 710"/>
                          <wps:cNvSpPr>
                            <a:spLocks noChangeArrowheads="1"/>
                          </wps:cNvSpPr>
                          <wps:spPr bwMode="auto">
                            <a:xfrm>
                              <a:off x="4359" y="6006"/>
                              <a:ext cx="43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CHRISTIAN</w:t>
                                </w:r>
                              </w:p>
                            </w:txbxContent>
                          </wps:txbx>
                          <wps:bodyPr rot="0" vert="horz" wrap="none" lIns="0" tIns="0" rIns="0" bIns="0" anchor="t" anchorCtr="0" upright="1">
                            <a:spAutoFit/>
                          </wps:bodyPr>
                        </wps:wsp>
                        <wps:wsp>
                          <wps:cNvPr id="2940" name="Rectangle 711"/>
                          <wps:cNvSpPr>
                            <a:spLocks noChangeArrowheads="1"/>
                          </wps:cNvSpPr>
                          <wps:spPr bwMode="auto">
                            <a:xfrm>
                              <a:off x="2353" y="2935"/>
                              <a:ext cx="347"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MERCER</w:t>
                                </w:r>
                              </w:p>
                            </w:txbxContent>
                          </wps:txbx>
                          <wps:bodyPr rot="0" vert="horz" wrap="none" lIns="0" tIns="0" rIns="0" bIns="0" anchor="t" anchorCtr="0" upright="1">
                            <a:spAutoFit/>
                          </wps:bodyPr>
                        </wps:wsp>
                        <wps:wsp>
                          <wps:cNvPr id="2941" name="Freeform 712"/>
                          <wps:cNvSpPr>
                            <a:spLocks/>
                          </wps:cNvSpPr>
                          <wps:spPr bwMode="auto">
                            <a:xfrm>
                              <a:off x="2336" y="2934"/>
                              <a:ext cx="406" cy="89"/>
                            </a:xfrm>
                            <a:custGeom>
                              <a:avLst/>
                              <a:gdLst>
                                <a:gd name="T0" fmla="*/ 2 w 406"/>
                                <a:gd name="T1" fmla="*/ 9 h 89"/>
                                <a:gd name="T2" fmla="*/ 6 w 406"/>
                                <a:gd name="T3" fmla="*/ 3 h 89"/>
                                <a:gd name="T4" fmla="*/ 13 w 406"/>
                                <a:gd name="T5" fmla="*/ 0 h 89"/>
                                <a:gd name="T6" fmla="*/ 42 w 406"/>
                                <a:gd name="T7" fmla="*/ 0 h 89"/>
                                <a:gd name="T8" fmla="*/ 49 w 406"/>
                                <a:gd name="T9" fmla="*/ 0 h 89"/>
                                <a:gd name="T10" fmla="*/ 78 w 406"/>
                                <a:gd name="T11" fmla="*/ 0 h 89"/>
                                <a:gd name="T12" fmla="*/ 84 w 406"/>
                                <a:gd name="T13" fmla="*/ 3 h 89"/>
                                <a:gd name="T14" fmla="*/ 89 w 406"/>
                                <a:gd name="T15" fmla="*/ 7 h 89"/>
                                <a:gd name="T16" fmla="*/ 95 w 406"/>
                                <a:gd name="T17" fmla="*/ 3 h 89"/>
                                <a:gd name="T18" fmla="*/ 150 w 406"/>
                                <a:gd name="T19" fmla="*/ 0 h 89"/>
                                <a:gd name="T20" fmla="*/ 158 w 406"/>
                                <a:gd name="T21" fmla="*/ 0 h 89"/>
                                <a:gd name="T22" fmla="*/ 188 w 406"/>
                                <a:gd name="T23" fmla="*/ 0 h 89"/>
                                <a:gd name="T24" fmla="*/ 199 w 406"/>
                                <a:gd name="T25" fmla="*/ 5 h 89"/>
                                <a:gd name="T26" fmla="*/ 205 w 406"/>
                                <a:gd name="T27" fmla="*/ 9 h 89"/>
                                <a:gd name="T28" fmla="*/ 218 w 406"/>
                                <a:gd name="T29" fmla="*/ 7 h 89"/>
                                <a:gd name="T30" fmla="*/ 234 w 406"/>
                                <a:gd name="T31" fmla="*/ 0 h 89"/>
                                <a:gd name="T32" fmla="*/ 243 w 406"/>
                                <a:gd name="T33" fmla="*/ 3 h 89"/>
                                <a:gd name="T34" fmla="*/ 262 w 406"/>
                                <a:gd name="T35" fmla="*/ 11 h 89"/>
                                <a:gd name="T36" fmla="*/ 268 w 406"/>
                                <a:gd name="T37" fmla="*/ 13 h 89"/>
                                <a:gd name="T38" fmla="*/ 270 w 406"/>
                                <a:gd name="T39" fmla="*/ 7 h 89"/>
                                <a:gd name="T40" fmla="*/ 277 w 406"/>
                                <a:gd name="T41" fmla="*/ 3 h 89"/>
                                <a:gd name="T42" fmla="*/ 332 w 406"/>
                                <a:gd name="T43" fmla="*/ 0 h 89"/>
                                <a:gd name="T44" fmla="*/ 340 w 406"/>
                                <a:gd name="T45" fmla="*/ 0 h 89"/>
                                <a:gd name="T46" fmla="*/ 370 w 406"/>
                                <a:gd name="T47" fmla="*/ 0 h 89"/>
                                <a:gd name="T48" fmla="*/ 382 w 406"/>
                                <a:gd name="T49" fmla="*/ 5 h 89"/>
                                <a:gd name="T50" fmla="*/ 389 w 406"/>
                                <a:gd name="T51" fmla="*/ 9 h 89"/>
                                <a:gd name="T52" fmla="*/ 395 w 406"/>
                                <a:gd name="T53" fmla="*/ 22 h 89"/>
                                <a:gd name="T54" fmla="*/ 393 w 406"/>
                                <a:gd name="T55" fmla="*/ 47 h 89"/>
                                <a:gd name="T56" fmla="*/ 403 w 406"/>
                                <a:gd name="T57" fmla="*/ 68 h 89"/>
                                <a:gd name="T58" fmla="*/ 406 w 406"/>
                                <a:gd name="T59" fmla="*/ 74 h 89"/>
                                <a:gd name="T60" fmla="*/ 403 w 406"/>
                                <a:gd name="T61" fmla="*/ 81 h 89"/>
                                <a:gd name="T62" fmla="*/ 399 w 406"/>
                                <a:gd name="T63" fmla="*/ 87 h 89"/>
                                <a:gd name="T64" fmla="*/ 393 w 406"/>
                                <a:gd name="T65" fmla="*/ 89 h 89"/>
                                <a:gd name="T66" fmla="*/ 374 w 406"/>
                                <a:gd name="T67" fmla="*/ 89 h 89"/>
                                <a:gd name="T68" fmla="*/ 368 w 406"/>
                                <a:gd name="T69" fmla="*/ 85 h 89"/>
                                <a:gd name="T70" fmla="*/ 363 w 406"/>
                                <a:gd name="T71" fmla="*/ 87 h 89"/>
                                <a:gd name="T72" fmla="*/ 344 w 406"/>
                                <a:gd name="T73" fmla="*/ 89 h 89"/>
                                <a:gd name="T74" fmla="*/ 336 w 406"/>
                                <a:gd name="T75" fmla="*/ 89 h 89"/>
                                <a:gd name="T76" fmla="*/ 281 w 406"/>
                                <a:gd name="T77" fmla="*/ 89 h 89"/>
                                <a:gd name="T78" fmla="*/ 275 w 406"/>
                                <a:gd name="T79" fmla="*/ 87 h 89"/>
                                <a:gd name="T80" fmla="*/ 270 w 406"/>
                                <a:gd name="T81" fmla="*/ 81 h 89"/>
                                <a:gd name="T82" fmla="*/ 264 w 406"/>
                                <a:gd name="T83" fmla="*/ 76 h 89"/>
                                <a:gd name="T84" fmla="*/ 260 w 406"/>
                                <a:gd name="T85" fmla="*/ 83 h 89"/>
                                <a:gd name="T86" fmla="*/ 239 w 406"/>
                                <a:gd name="T87" fmla="*/ 89 h 89"/>
                                <a:gd name="T88" fmla="*/ 220 w 406"/>
                                <a:gd name="T89" fmla="*/ 87 h 89"/>
                                <a:gd name="T90" fmla="*/ 213 w 406"/>
                                <a:gd name="T91" fmla="*/ 87 h 89"/>
                                <a:gd name="T92" fmla="*/ 207 w 406"/>
                                <a:gd name="T93" fmla="*/ 89 h 89"/>
                                <a:gd name="T94" fmla="*/ 188 w 406"/>
                                <a:gd name="T95" fmla="*/ 87 h 89"/>
                                <a:gd name="T96" fmla="*/ 184 w 406"/>
                                <a:gd name="T97" fmla="*/ 85 h 89"/>
                                <a:gd name="T98" fmla="*/ 177 w 406"/>
                                <a:gd name="T99" fmla="*/ 89 h 89"/>
                                <a:gd name="T100" fmla="*/ 161 w 406"/>
                                <a:gd name="T101" fmla="*/ 89 h 89"/>
                                <a:gd name="T102" fmla="*/ 152 w 406"/>
                                <a:gd name="T103" fmla="*/ 89 h 89"/>
                                <a:gd name="T104" fmla="*/ 97 w 406"/>
                                <a:gd name="T105" fmla="*/ 89 h 89"/>
                                <a:gd name="T106" fmla="*/ 91 w 406"/>
                                <a:gd name="T107" fmla="*/ 85 h 89"/>
                                <a:gd name="T108" fmla="*/ 87 w 406"/>
                                <a:gd name="T109" fmla="*/ 85 h 89"/>
                                <a:gd name="T110" fmla="*/ 80 w 406"/>
                                <a:gd name="T111" fmla="*/ 89 h 89"/>
                                <a:gd name="T112" fmla="*/ 61 w 406"/>
                                <a:gd name="T113" fmla="*/ 89 h 89"/>
                                <a:gd name="T114" fmla="*/ 32 w 406"/>
                                <a:gd name="T115" fmla="*/ 89 h 89"/>
                                <a:gd name="T116" fmla="*/ 15 w 406"/>
                                <a:gd name="T117" fmla="*/ 89 h 89"/>
                                <a:gd name="T118" fmla="*/ 6 w 406"/>
                                <a:gd name="T119" fmla="*/ 87 h 89"/>
                                <a:gd name="T120" fmla="*/ 2 w 406"/>
                                <a:gd name="T121" fmla="*/ 81 h 89"/>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406" h="89">
                                  <a:moveTo>
                                    <a:pt x="0" y="74"/>
                                  </a:moveTo>
                                  <a:lnTo>
                                    <a:pt x="0" y="15"/>
                                  </a:lnTo>
                                  <a:lnTo>
                                    <a:pt x="0" y="13"/>
                                  </a:lnTo>
                                  <a:lnTo>
                                    <a:pt x="0" y="11"/>
                                  </a:lnTo>
                                  <a:lnTo>
                                    <a:pt x="2" y="9"/>
                                  </a:lnTo>
                                  <a:lnTo>
                                    <a:pt x="2" y="7"/>
                                  </a:lnTo>
                                  <a:lnTo>
                                    <a:pt x="4" y="5"/>
                                  </a:lnTo>
                                  <a:lnTo>
                                    <a:pt x="6" y="3"/>
                                  </a:lnTo>
                                  <a:lnTo>
                                    <a:pt x="8" y="3"/>
                                  </a:lnTo>
                                  <a:lnTo>
                                    <a:pt x="11" y="0"/>
                                  </a:lnTo>
                                  <a:lnTo>
                                    <a:pt x="13" y="0"/>
                                  </a:lnTo>
                                  <a:lnTo>
                                    <a:pt x="15" y="0"/>
                                  </a:lnTo>
                                  <a:lnTo>
                                    <a:pt x="38" y="0"/>
                                  </a:lnTo>
                                  <a:lnTo>
                                    <a:pt x="40" y="0"/>
                                  </a:lnTo>
                                  <a:lnTo>
                                    <a:pt x="42" y="0"/>
                                  </a:lnTo>
                                  <a:lnTo>
                                    <a:pt x="44" y="3"/>
                                  </a:lnTo>
                                  <a:lnTo>
                                    <a:pt x="46" y="3"/>
                                  </a:lnTo>
                                  <a:lnTo>
                                    <a:pt x="49" y="0"/>
                                  </a:lnTo>
                                  <a:lnTo>
                                    <a:pt x="51" y="0"/>
                                  </a:lnTo>
                                  <a:lnTo>
                                    <a:pt x="53" y="0"/>
                                  </a:lnTo>
                                  <a:lnTo>
                                    <a:pt x="76" y="0"/>
                                  </a:lnTo>
                                  <a:lnTo>
                                    <a:pt x="78" y="0"/>
                                  </a:lnTo>
                                  <a:lnTo>
                                    <a:pt x="80" y="0"/>
                                  </a:lnTo>
                                  <a:lnTo>
                                    <a:pt x="82" y="3"/>
                                  </a:lnTo>
                                  <a:lnTo>
                                    <a:pt x="84" y="3"/>
                                  </a:lnTo>
                                  <a:lnTo>
                                    <a:pt x="87" y="5"/>
                                  </a:lnTo>
                                  <a:lnTo>
                                    <a:pt x="89" y="7"/>
                                  </a:lnTo>
                                  <a:lnTo>
                                    <a:pt x="89" y="9"/>
                                  </a:lnTo>
                                  <a:lnTo>
                                    <a:pt x="89" y="7"/>
                                  </a:lnTo>
                                  <a:lnTo>
                                    <a:pt x="91" y="5"/>
                                  </a:lnTo>
                                  <a:lnTo>
                                    <a:pt x="93" y="3"/>
                                  </a:lnTo>
                                  <a:lnTo>
                                    <a:pt x="95" y="3"/>
                                  </a:lnTo>
                                  <a:lnTo>
                                    <a:pt x="97" y="0"/>
                                  </a:lnTo>
                                  <a:lnTo>
                                    <a:pt x="99" y="0"/>
                                  </a:lnTo>
                                  <a:lnTo>
                                    <a:pt x="101" y="0"/>
                                  </a:lnTo>
                                  <a:lnTo>
                                    <a:pt x="150" y="0"/>
                                  </a:lnTo>
                                  <a:lnTo>
                                    <a:pt x="152" y="0"/>
                                  </a:lnTo>
                                  <a:lnTo>
                                    <a:pt x="154" y="0"/>
                                  </a:lnTo>
                                  <a:lnTo>
                                    <a:pt x="156" y="3"/>
                                  </a:lnTo>
                                  <a:lnTo>
                                    <a:pt x="158" y="0"/>
                                  </a:lnTo>
                                  <a:lnTo>
                                    <a:pt x="161" y="0"/>
                                  </a:lnTo>
                                  <a:lnTo>
                                    <a:pt x="163" y="0"/>
                                  </a:lnTo>
                                  <a:lnTo>
                                    <a:pt x="186" y="0"/>
                                  </a:lnTo>
                                  <a:lnTo>
                                    <a:pt x="188" y="0"/>
                                  </a:lnTo>
                                  <a:lnTo>
                                    <a:pt x="190" y="0"/>
                                  </a:lnTo>
                                  <a:lnTo>
                                    <a:pt x="196" y="3"/>
                                  </a:lnTo>
                                  <a:lnTo>
                                    <a:pt x="199" y="5"/>
                                  </a:lnTo>
                                  <a:lnTo>
                                    <a:pt x="201" y="5"/>
                                  </a:lnTo>
                                  <a:lnTo>
                                    <a:pt x="203" y="7"/>
                                  </a:lnTo>
                                  <a:lnTo>
                                    <a:pt x="205" y="9"/>
                                  </a:lnTo>
                                  <a:lnTo>
                                    <a:pt x="207" y="15"/>
                                  </a:lnTo>
                                  <a:lnTo>
                                    <a:pt x="213" y="9"/>
                                  </a:lnTo>
                                  <a:lnTo>
                                    <a:pt x="215" y="7"/>
                                  </a:lnTo>
                                  <a:lnTo>
                                    <a:pt x="218" y="7"/>
                                  </a:lnTo>
                                  <a:lnTo>
                                    <a:pt x="220" y="5"/>
                                  </a:lnTo>
                                  <a:lnTo>
                                    <a:pt x="232" y="0"/>
                                  </a:lnTo>
                                  <a:lnTo>
                                    <a:pt x="234" y="0"/>
                                  </a:lnTo>
                                  <a:lnTo>
                                    <a:pt x="237" y="0"/>
                                  </a:lnTo>
                                  <a:lnTo>
                                    <a:pt x="239" y="0"/>
                                  </a:lnTo>
                                  <a:lnTo>
                                    <a:pt x="241" y="0"/>
                                  </a:lnTo>
                                  <a:lnTo>
                                    <a:pt x="243" y="3"/>
                                  </a:lnTo>
                                  <a:lnTo>
                                    <a:pt x="258" y="9"/>
                                  </a:lnTo>
                                  <a:lnTo>
                                    <a:pt x="260" y="9"/>
                                  </a:lnTo>
                                  <a:lnTo>
                                    <a:pt x="262" y="11"/>
                                  </a:lnTo>
                                  <a:lnTo>
                                    <a:pt x="264" y="13"/>
                                  </a:lnTo>
                                  <a:lnTo>
                                    <a:pt x="268" y="22"/>
                                  </a:lnTo>
                                  <a:lnTo>
                                    <a:pt x="268" y="15"/>
                                  </a:lnTo>
                                  <a:lnTo>
                                    <a:pt x="268" y="13"/>
                                  </a:lnTo>
                                  <a:lnTo>
                                    <a:pt x="268" y="11"/>
                                  </a:lnTo>
                                  <a:lnTo>
                                    <a:pt x="270" y="9"/>
                                  </a:lnTo>
                                  <a:lnTo>
                                    <a:pt x="270" y="7"/>
                                  </a:lnTo>
                                  <a:lnTo>
                                    <a:pt x="272" y="5"/>
                                  </a:lnTo>
                                  <a:lnTo>
                                    <a:pt x="275" y="3"/>
                                  </a:lnTo>
                                  <a:lnTo>
                                    <a:pt x="277" y="3"/>
                                  </a:lnTo>
                                  <a:lnTo>
                                    <a:pt x="279" y="0"/>
                                  </a:lnTo>
                                  <a:lnTo>
                                    <a:pt x="281" y="0"/>
                                  </a:lnTo>
                                  <a:lnTo>
                                    <a:pt x="283" y="0"/>
                                  </a:lnTo>
                                  <a:lnTo>
                                    <a:pt x="332" y="0"/>
                                  </a:lnTo>
                                  <a:lnTo>
                                    <a:pt x="334" y="0"/>
                                  </a:lnTo>
                                  <a:lnTo>
                                    <a:pt x="336" y="0"/>
                                  </a:lnTo>
                                  <a:lnTo>
                                    <a:pt x="338" y="3"/>
                                  </a:lnTo>
                                  <a:lnTo>
                                    <a:pt x="340" y="0"/>
                                  </a:lnTo>
                                  <a:lnTo>
                                    <a:pt x="342" y="0"/>
                                  </a:lnTo>
                                  <a:lnTo>
                                    <a:pt x="344" y="0"/>
                                  </a:lnTo>
                                  <a:lnTo>
                                    <a:pt x="368" y="0"/>
                                  </a:lnTo>
                                  <a:lnTo>
                                    <a:pt x="370" y="0"/>
                                  </a:lnTo>
                                  <a:lnTo>
                                    <a:pt x="372" y="0"/>
                                  </a:lnTo>
                                  <a:lnTo>
                                    <a:pt x="380" y="3"/>
                                  </a:lnTo>
                                  <a:lnTo>
                                    <a:pt x="382" y="5"/>
                                  </a:lnTo>
                                  <a:lnTo>
                                    <a:pt x="384" y="5"/>
                                  </a:lnTo>
                                  <a:lnTo>
                                    <a:pt x="387" y="7"/>
                                  </a:lnTo>
                                  <a:lnTo>
                                    <a:pt x="389" y="9"/>
                                  </a:lnTo>
                                  <a:lnTo>
                                    <a:pt x="393" y="15"/>
                                  </a:lnTo>
                                  <a:lnTo>
                                    <a:pt x="393" y="17"/>
                                  </a:lnTo>
                                  <a:lnTo>
                                    <a:pt x="395" y="19"/>
                                  </a:lnTo>
                                  <a:lnTo>
                                    <a:pt x="395" y="22"/>
                                  </a:lnTo>
                                  <a:lnTo>
                                    <a:pt x="395" y="24"/>
                                  </a:lnTo>
                                  <a:lnTo>
                                    <a:pt x="395" y="32"/>
                                  </a:lnTo>
                                  <a:lnTo>
                                    <a:pt x="395" y="34"/>
                                  </a:lnTo>
                                  <a:lnTo>
                                    <a:pt x="393" y="47"/>
                                  </a:lnTo>
                                  <a:lnTo>
                                    <a:pt x="393" y="49"/>
                                  </a:lnTo>
                                  <a:lnTo>
                                    <a:pt x="395" y="53"/>
                                  </a:lnTo>
                                  <a:lnTo>
                                    <a:pt x="403" y="66"/>
                                  </a:lnTo>
                                  <a:lnTo>
                                    <a:pt x="403" y="68"/>
                                  </a:lnTo>
                                  <a:lnTo>
                                    <a:pt x="406" y="70"/>
                                  </a:lnTo>
                                  <a:lnTo>
                                    <a:pt x="406" y="72"/>
                                  </a:lnTo>
                                  <a:lnTo>
                                    <a:pt x="406" y="74"/>
                                  </a:lnTo>
                                  <a:lnTo>
                                    <a:pt x="406" y="76"/>
                                  </a:lnTo>
                                  <a:lnTo>
                                    <a:pt x="406" y="79"/>
                                  </a:lnTo>
                                  <a:lnTo>
                                    <a:pt x="403" y="81"/>
                                  </a:lnTo>
                                  <a:lnTo>
                                    <a:pt x="403" y="83"/>
                                  </a:lnTo>
                                  <a:lnTo>
                                    <a:pt x="401" y="85"/>
                                  </a:lnTo>
                                  <a:lnTo>
                                    <a:pt x="399" y="87"/>
                                  </a:lnTo>
                                  <a:lnTo>
                                    <a:pt x="397" y="87"/>
                                  </a:lnTo>
                                  <a:lnTo>
                                    <a:pt x="395" y="89"/>
                                  </a:lnTo>
                                  <a:lnTo>
                                    <a:pt x="393" y="89"/>
                                  </a:lnTo>
                                  <a:lnTo>
                                    <a:pt x="391" y="89"/>
                                  </a:lnTo>
                                  <a:lnTo>
                                    <a:pt x="378" y="89"/>
                                  </a:lnTo>
                                  <a:lnTo>
                                    <a:pt x="376" y="89"/>
                                  </a:lnTo>
                                  <a:lnTo>
                                    <a:pt x="374" y="89"/>
                                  </a:lnTo>
                                  <a:lnTo>
                                    <a:pt x="372" y="87"/>
                                  </a:lnTo>
                                  <a:lnTo>
                                    <a:pt x="370" y="87"/>
                                  </a:lnTo>
                                  <a:lnTo>
                                    <a:pt x="368" y="85"/>
                                  </a:lnTo>
                                  <a:lnTo>
                                    <a:pt x="365" y="87"/>
                                  </a:lnTo>
                                  <a:lnTo>
                                    <a:pt x="363" y="87"/>
                                  </a:lnTo>
                                  <a:lnTo>
                                    <a:pt x="361" y="89"/>
                                  </a:lnTo>
                                  <a:lnTo>
                                    <a:pt x="359" y="89"/>
                                  </a:lnTo>
                                  <a:lnTo>
                                    <a:pt x="357" y="89"/>
                                  </a:lnTo>
                                  <a:lnTo>
                                    <a:pt x="344" y="89"/>
                                  </a:lnTo>
                                  <a:lnTo>
                                    <a:pt x="342" y="89"/>
                                  </a:lnTo>
                                  <a:lnTo>
                                    <a:pt x="340" y="89"/>
                                  </a:lnTo>
                                  <a:lnTo>
                                    <a:pt x="338" y="87"/>
                                  </a:lnTo>
                                  <a:lnTo>
                                    <a:pt x="336" y="89"/>
                                  </a:lnTo>
                                  <a:lnTo>
                                    <a:pt x="334" y="89"/>
                                  </a:lnTo>
                                  <a:lnTo>
                                    <a:pt x="332" y="89"/>
                                  </a:lnTo>
                                  <a:lnTo>
                                    <a:pt x="283" y="89"/>
                                  </a:lnTo>
                                  <a:lnTo>
                                    <a:pt x="281" y="89"/>
                                  </a:lnTo>
                                  <a:lnTo>
                                    <a:pt x="279" y="89"/>
                                  </a:lnTo>
                                  <a:lnTo>
                                    <a:pt x="277" y="87"/>
                                  </a:lnTo>
                                  <a:lnTo>
                                    <a:pt x="275" y="87"/>
                                  </a:lnTo>
                                  <a:lnTo>
                                    <a:pt x="272" y="85"/>
                                  </a:lnTo>
                                  <a:lnTo>
                                    <a:pt x="270" y="83"/>
                                  </a:lnTo>
                                  <a:lnTo>
                                    <a:pt x="270" y="81"/>
                                  </a:lnTo>
                                  <a:lnTo>
                                    <a:pt x="268" y="79"/>
                                  </a:lnTo>
                                  <a:lnTo>
                                    <a:pt x="268" y="76"/>
                                  </a:lnTo>
                                  <a:lnTo>
                                    <a:pt x="268" y="74"/>
                                  </a:lnTo>
                                  <a:lnTo>
                                    <a:pt x="268" y="68"/>
                                  </a:lnTo>
                                  <a:lnTo>
                                    <a:pt x="264" y="76"/>
                                  </a:lnTo>
                                  <a:lnTo>
                                    <a:pt x="264" y="79"/>
                                  </a:lnTo>
                                  <a:lnTo>
                                    <a:pt x="262" y="81"/>
                                  </a:lnTo>
                                  <a:lnTo>
                                    <a:pt x="260" y="83"/>
                                  </a:lnTo>
                                  <a:lnTo>
                                    <a:pt x="258" y="83"/>
                                  </a:lnTo>
                                  <a:lnTo>
                                    <a:pt x="256" y="85"/>
                                  </a:lnTo>
                                  <a:lnTo>
                                    <a:pt x="241" y="89"/>
                                  </a:lnTo>
                                  <a:lnTo>
                                    <a:pt x="239" y="89"/>
                                  </a:lnTo>
                                  <a:lnTo>
                                    <a:pt x="237" y="89"/>
                                  </a:lnTo>
                                  <a:lnTo>
                                    <a:pt x="234" y="89"/>
                                  </a:lnTo>
                                  <a:lnTo>
                                    <a:pt x="220" y="87"/>
                                  </a:lnTo>
                                  <a:lnTo>
                                    <a:pt x="218" y="87"/>
                                  </a:lnTo>
                                  <a:lnTo>
                                    <a:pt x="215" y="85"/>
                                  </a:lnTo>
                                  <a:lnTo>
                                    <a:pt x="215" y="87"/>
                                  </a:lnTo>
                                  <a:lnTo>
                                    <a:pt x="213" y="87"/>
                                  </a:lnTo>
                                  <a:lnTo>
                                    <a:pt x="211" y="89"/>
                                  </a:lnTo>
                                  <a:lnTo>
                                    <a:pt x="209" y="89"/>
                                  </a:lnTo>
                                  <a:lnTo>
                                    <a:pt x="207" y="89"/>
                                  </a:lnTo>
                                  <a:lnTo>
                                    <a:pt x="194" y="89"/>
                                  </a:lnTo>
                                  <a:lnTo>
                                    <a:pt x="192" y="89"/>
                                  </a:lnTo>
                                  <a:lnTo>
                                    <a:pt x="190" y="89"/>
                                  </a:lnTo>
                                  <a:lnTo>
                                    <a:pt x="188" y="87"/>
                                  </a:lnTo>
                                  <a:lnTo>
                                    <a:pt x="186" y="87"/>
                                  </a:lnTo>
                                  <a:lnTo>
                                    <a:pt x="184" y="85"/>
                                  </a:lnTo>
                                  <a:lnTo>
                                    <a:pt x="182" y="87"/>
                                  </a:lnTo>
                                  <a:lnTo>
                                    <a:pt x="180" y="87"/>
                                  </a:lnTo>
                                  <a:lnTo>
                                    <a:pt x="177" y="89"/>
                                  </a:lnTo>
                                  <a:lnTo>
                                    <a:pt x="175" y="89"/>
                                  </a:lnTo>
                                  <a:lnTo>
                                    <a:pt x="173" y="89"/>
                                  </a:lnTo>
                                  <a:lnTo>
                                    <a:pt x="163" y="89"/>
                                  </a:lnTo>
                                  <a:lnTo>
                                    <a:pt x="161" y="89"/>
                                  </a:lnTo>
                                  <a:lnTo>
                                    <a:pt x="158" y="89"/>
                                  </a:lnTo>
                                  <a:lnTo>
                                    <a:pt x="156" y="87"/>
                                  </a:lnTo>
                                  <a:lnTo>
                                    <a:pt x="154" y="89"/>
                                  </a:lnTo>
                                  <a:lnTo>
                                    <a:pt x="152" y="89"/>
                                  </a:lnTo>
                                  <a:lnTo>
                                    <a:pt x="150" y="89"/>
                                  </a:lnTo>
                                  <a:lnTo>
                                    <a:pt x="101" y="89"/>
                                  </a:lnTo>
                                  <a:lnTo>
                                    <a:pt x="99" y="89"/>
                                  </a:lnTo>
                                  <a:lnTo>
                                    <a:pt x="97" y="89"/>
                                  </a:lnTo>
                                  <a:lnTo>
                                    <a:pt x="95" y="87"/>
                                  </a:lnTo>
                                  <a:lnTo>
                                    <a:pt x="93" y="87"/>
                                  </a:lnTo>
                                  <a:lnTo>
                                    <a:pt x="91" y="85"/>
                                  </a:lnTo>
                                  <a:lnTo>
                                    <a:pt x="89" y="83"/>
                                  </a:lnTo>
                                  <a:lnTo>
                                    <a:pt x="89" y="81"/>
                                  </a:lnTo>
                                  <a:lnTo>
                                    <a:pt x="89" y="83"/>
                                  </a:lnTo>
                                  <a:lnTo>
                                    <a:pt x="87" y="85"/>
                                  </a:lnTo>
                                  <a:lnTo>
                                    <a:pt x="84" y="87"/>
                                  </a:lnTo>
                                  <a:lnTo>
                                    <a:pt x="82" y="87"/>
                                  </a:lnTo>
                                  <a:lnTo>
                                    <a:pt x="80" y="89"/>
                                  </a:lnTo>
                                  <a:lnTo>
                                    <a:pt x="78" y="89"/>
                                  </a:lnTo>
                                  <a:lnTo>
                                    <a:pt x="76" y="89"/>
                                  </a:lnTo>
                                  <a:lnTo>
                                    <a:pt x="63" y="89"/>
                                  </a:lnTo>
                                  <a:lnTo>
                                    <a:pt x="61" y="89"/>
                                  </a:lnTo>
                                  <a:lnTo>
                                    <a:pt x="59" y="89"/>
                                  </a:lnTo>
                                  <a:lnTo>
                                    <a:pt x="57" y="89"/>
                                  </a:lnTo>
                                  <a:lnTo>
                                    <a:pt x="34" y="89"/>
                                  </a:lnTo>
                                  <a:lnTo>
                                    <a:pt x="32" y="89"/>
                                  </a:lnTo>
                                  <a:lnTo>
                                    <a:pt x="30" y="89"/>
                                  </a:lnTo>
                                  <a:lnTo>
                                    <a:pt x="27" y="89"/>
                                  </a:lnTo>
                                  <a:lnTo>
                                    <a:pt x="15" y="89"/>
                                  </a:lnTo>
                                  <a:lnTo>
                                    <a:pt x="13" y="89"/>
                                  </a:lnTo>
                                  <a:lnTo>
                                    <a:pt x="11" y="89"/>
                                  </a:lnTo>
                                  <a:lnTo>
                                    <a:pt x="8" y="87"/>
                                  </a:lnTo>
                                  <a:lnTo>
                                    <a:pt x="6" y="87"/>
                                  </a:lnTo>
                                  <a:lnTo>
                                    <a:pt x="4" y="85"/>
                                  </a:lnTo>
                                  <a:lnTo>
                                    <a:pt x="2" y="83"/>
                                  </a:lnTo>
                                  <a:lnTo>
                                    <a:pt x="2" y="81"/>
                                  </a:lnTo>
                                  <a:lnTo>
                                    <a:pt x="0" y="79"/>
                                  </a:lnTo>
                                  <a:lnTo>
                                    <a:pt x="0" y="76"/>
                                  </a:lnTo>
                                  <a:lnTo>
                                    <a:pt x="0" y="7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2" name="Rectangle 713"/>
                          <wps:cNvSpPr>
                            <a:spLocks noChangeArrowheads="1"/>
                          </wps:cNvSpPr>
                          <wps:spPr bwMode="auto">
                            <a:xfrm>
                              <a:off x="2353" y="2935"/>
                              <a:ext cx="347"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MERCER</w:t>
                                </w:r>
                              </w:p>
                            </w:txbxContent>
                          </wps:txbx>
                          <wps:bodyPr rot="0" vert="horz" wrap="none" lIns="0" tIns="0" rIns="0" bIns="0" anchor="t" anchorCtr="0" upright="1">
                            <a:spAutoFit/>
                          </wps:bodyPr>
                        </wps:wsp>
                        <wps:wsp>
                          <wps:cNvPr id="2943" name="Rectangle 714"/>
                          <wps:cNvSpPr>
                            <a:spLocks noChangeArrowheads="1"/>
                          </wps:cNvSpPr>
                          <wps:spPr bwMode="auto">
                            <a:xfrm>
                              <a:off x="5515" y="9949"/>
                              <a:ext cx="223"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POPE</w:t>
                                </w:r>
                              </w:p>
                            </w:txbxContent>
                          </wps:txbx>
                          <wps:bodyPr rot="0" vert="horz" wrap="none" lIns="0" tIns="0" rIns="0" bIns="0" anchor="t" anchorCtr="0" upright="1">
                            <a:spAutoFit/>
                          </wps:bodyPr>
                        </wps:wsp>
                        <wps:wsp>
                          <wps:cNvPr id="2944" name="Freeform 715"/>
                          <wps:cNvSpPr>
                            <a:spLocks noEditPoints="1"/>
                          </wps:cNvSpPr>
                          <wps:spPr bwMode="auto">
                            <a:xfrm>
                              <a:off x="5517" y="9953"/>
                              <a:ext cx="262" cy="88"/>
                            </a:xfrm>
                            <a:custGeom>
                              <a:avLst/>
                              <a:gdLst>
                                <a:gd name="T0" fmla="*/ 122 w 262"/>
                                <a:gd name="T1" fmla="*/ 10 h 88"/>
                                <a:gd name="T2" fmla="*/ 127 w 262"/>
                                <a:gd name="T3" fmla="*/ 4 h 88"/>
                                <a:gd name="T4" fmla="*/ 133 w 262"/>
                                <a:gd name="T5" fmla="*/ 0 h 88"/>
                                <a:gd name="T6" fmla="*/ 162 w 262"/>
                                <a:gd name="T7" fmla="*/ 0 h 88"/>
                                <a:gd name="T8" fmla="*/ 169 w 262"/>
                                <a:gd name="T9" fmla="*/ 2 h 88"/>
                                <a:gd name="T10" fmla="*/ 177 w 262"/>
                                <a:gd name="T11" fmla="*/ 8 h 88"/>
                                <a:gd name="T12" fmla="*/ 184 w 262"/>
                                <a:gd name="T13" fmla="*/ 14 h 88"/>
                                <a:gd name="T14" fmla="*/ 186 w 262"/>
                                <a:gd name="T15" fmla="*/ 8 h 88"/>
                                <a:gd name="T16" fmla="*/ 190 w 262"/>
                                <a:gd name="T17" fmla="*/ 2 h 88"/>
                                <a:gd name="T18" fmla="*/ 196 w 262"/>
                                <a:gd name="T19" fmla="*/ 0 h 88"/>
                                <a:gd name="T20" fmla="*/ 249 w 262"/>
                                <a:gd name="T21" fmla="*/ 0 h 88"/>
                                <a:gd name="T22" fmla="*/ 255 w 262"/>
                                <a:gd name="T23" fmla="*/ 2 h 88"/>
                                <a:gd name="T24" fmla="*/ 260 w 262"/>
                                <a:gd name="T25" fmla="*/ 8 h 88"/>
                                <a:gd name="T26" fmla="*/ 262 w 262"/>
                                <a:gd name="T27" fmla="*/ 14 h 88"/>
                                <a:gd name="T28" fmla="*/ 260 w 262"/>
                                <a:gd name="T29" fmla="*/ 31 h 88"/>
                                <a:gd name="T30" fmla="*/ 262 w 262"/>
                                <a:gd name="T31" fmla="*/ 38 h 88"/>
                                <a:gd name="T32" fmla="*/ 262 w 262"/>
                                <a:gd name="T33" fmla="*/ 54 h 88"/>
                                <a:gd name="T34" fmla="*/ 262 w 262"/>
                                <a:gd name="T35" fmla="*/ 61 h 88"/>
                                <a:gd name="T36" fmla="*/ 262 w 262"/>
                                <a:gd name="T37" fmla="*/ 78 h 88"/>
                                <a:gd name="T38" fmla="*/ 258 w 262"/>
                                <a:gd name="T39" fmla="*/ 84 h 88"/>
                                <a:gd name="T40" fmla="*/ 253 w 262"/>
                                <a:gd name="T41" fmla="*/ 86 h 88"/>
                                <a:gd name="T42" fmla="*/ 198 w 262"/>
                                <a:gd name="T43" fmla="*/ 88 h 88"/>
                                <a:gd name="T44" fmla="*/ 192 w 262"/>
                                <a:gd name="T45" fmla="*/ 86 h 88"/>
                                <a:gd name="T46" fmla="*/ 186 w 262"/>
                                <a:gd name="T47" fmla="*/ 82 h 88"/>
                                <a:gd name="T48" fmla="*/ 184 w 262"/>
                                <a:gd name="T49" fmla="*/ 76 h 88"/>
                                <a:gd name="T50" fmla="*/ 184 w 262"/>
                                <a:gd name="T51" fmla="*/ 54 h 88"/>
                                <a:gd name="T52" fmla="*/ 177 w 262"/>
                                <a:gd name="T53" fmla="*/ 59 h 88"/>
                                <a:gd name="T54" fmla="*/ 162 w 262"/>
                                <a:gd name="T55" fmla="*/ 73 h 88"/>
                                <a:gd name="T56" fmla="*/ 160 w 262"/>
                                <a:gd name="T57" fmla="*/ 80 h 88"/>
                                <a:gd name="T58" fmla="*/ 156 w 262"/>
                                <a:gd name="T59" fmla="*/ 86 h 88"/>
                                <a:gd name="T60" fmla="*/ 150 w 262"/>
                                <a:gd name="T61" fmla="*/ 88 h 88"/>
                                <a:gd name="T62" fmla="*/ 133 w 262"/>
                                <a:gd name="T63" fmla="*/ 88 h 88"/>
                                <a:gd name="T64" fmla="*/ 127 w 262"/>
                                <a:gd name="T65" fmla="*/ 84 h 88"/>
                                <a:gd name="T66" fmla="*/ 124 w 262"/>
                                <a:gd name="T67" fmla="*/ 80 h 88"/>
                                <a:gd name="T68" fmla="*/ 0 w 262"/>
                                <a:gd name="T69" fmla="*/ 73 h 88"/>
                                <a:gd name="T70" fmla="*/ 2 w 262"/>
                                <a:gd name="T71" fmla="*/ 8 h 88"/>
                                <a:gd name="T72" fmla="*/ 4 w 262"/>
                                <a:gd name="T73" fmla="*/ 4 h 88"/>
                                <a:gd name="T74" fmla="*/ 10 w 262"/>
                                <a:gd name="T75" fmla="*/ 0 h 88"/>
                                <a:gd name="T76" fmla="*/ 42 w 262"/>
                                <a:gd name="T77" fmla="*/ 0 h 88"/>
                                <a:gd name="T78" fmla="*/ 46 w 262"/>
                                <a:gd name="T79" fmla="*/ 2 h 88"/>
                                <a:gd name="T80" fmla="*/ 70 w 262"/>
                                <a:gd name="T81" fmla="*/ 2 h 88"/>
                                <a:gd name="T82" fmla="*/ 76 w 262"/>
                                <a:gd name="T83" fmla="*/ 0 h 88"/>
                                <a:gd name="T84" fmla="*/ 93 w 262"/>
                                <a:gd name="T85" fmla="*/ 4 h 88"/>
                                <a:gd name="T86" fmla="*/ 99 w 262"/>
                                <a:gd name="T87" fmla="*/ 8 h 88"/>
                                <a:gd name="T88" fmla="*/ 110 w 262"/>
                                <a:gd name="T89" fmla="*/ 23 h 88"/>
                                <a:gd name="T90" fmla="*/ 114 w 262"/>
                                <a:gd name="T91" fmla="*/ 42 h 88"/>
                                <a:gd name="T92" fmla="*/ 112 w 262"/>
                                <a:gd name="T93" fmla="*/ 63 h 88"/>
                                <a:gd name="T94" fmla="*/ 110 w 262"/>
                                <a:gd name="T95" fmla="*/ 67 h 88"/>
                                <a:gd name="T96" fmla="*/ 99 w 262"/>
                                <a:gd name="T97" fmla="*/ 82 h 88"/>
                                <a:gd name="T98" fmla="*/ 93 w 262"/>
                                <a:gd name="T99" fmla="*/ 86 h 88"/>
                                <a:gd name="T100" fmla="*/ 76 w 262"/>
                                <a:gd name="T101" fmla="*/ 88 h 88"/>
                                <a:gd name="T102" fmla="*/ 57 w 262"/>
                                <a:gd name="T103" fmla="*/ 84 h 88"/>
                                <a:gd name="T104" fmla="*/ 53 w 262"/>
                                <a:gd name="T105" fmla="*/ 82 h 88"/>
                                <a:gd name="T106" fmla="*/ 42 w 262"/>
                                <a:gd name="T107" fmla="*/ 73 h 88"/>
                                <a:gd name="T108" fmla="*/ 40 w 262"/>
                                <a:gd name="T109" fmla="*/ 80 h 88"/>
                                <a:gd name="T110" fmla="*/ 36 w 262"/>
                                <a:gd name="T111" fmla="*/ 86 h 88"/>
                                <a:gd name="T112" fmla="*/ 29 w 262"/>
                                <a:gd name="T113" fmla="*/ 88 h 88"/>
                                <a:gd name="T114" fmla="*/ 13 w 262"/>
                                <a:gd name="T115" fmla="*/ 88 h 88"/>
                                <a:gd name="T116" fmla="*/ 6 w 262"/>
                                <a:gd name="T117" fmla="*/ 86 h 88"/>
                                <a:gd name="T118" fmla="*/ 2 w 262"/>
                                <a:gd name="T119" fmla="*/ 80 h 88"/>
                                <a:gd name="T120" fmla="*/ 0 w 262"/>
                                <a:gd name="T121" fmla="*/ 73 h 88"/>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262" h="88">
                                  <a:moveTo>
                                    <a:pt x="122" y="73"/>
                                  </a:moveTo>
                                  <a:lnTo>
                                    <a:pt x="122" y="14"/>
                                  </a:lnTo>
                                  <a:lnTo>
                                    <a:pt x="122" y="12"/>
                                  </a:lnTo>
                                  <a:lnTo>
                                    <a:pt x="122" y="10"/>
                                  </a:lnTo>
                                  <a:lnTo>
                                    <a:pt x="124" y="8"/>
                                  </a:lnTo>
                                  <a:lnTo>
                                    <a:pt x="124" y="6"/>
                                  </a:lnTo>
                                  <a:lnTo>
                                    <a:pt x="127" y="4"/>
                                  </a:lnTo>
                                  <a:lnTo>
                                    <a:pt x="129" y="2"/>
                                  </a:lnTo>
                                  <a:lnTo>
                                    <a:pt x="131" y="2"/>
                                  </a:lnTo>
                                  <a:lnTo>
                                    <a:pt x="133" y="0"/>
                                  </a:lnTo>
                                  <a:lnTo>
                                    <a:pt x="135" y="0"/>
                                  </a:lnTo>
                                  <a:lnTo>
                                    <a:pt x="137" y="0"/>
                                  </a:lnTo>
                                  <a:lnTo>
                                    <a:pt x="162" y="0"/>
                                  </a:lnTo>
                                  <a:lnTo>
                                    <a:pt x="165" y="0"/>
                                  </a:lnTo>
                                  <a:lnTo>
                                    <a:pt x="167" y="0"/>
                                  </a:lnTo>
                                  <a:lnTo>
                                    <a:pt x="169" y="2"/>
                                  </a:lnTo>
                                  <a:lnTo>
                                    <a:pt x="171" y="2"/>
                                  </a:lnTo>
                                  <a:lnTo>
                                    <a:pt x="173" y="4"/>
                                  </a:lnTo>
                                  <a:lnTo>
                                    <a:pt x="177" y="8"/>
                                  </a:lnTo>
                                  <a:lnTo>
                                    <a:pt x="179" y="10"/>
                                  </a:lnTo>
                                  <a:lnTo>
                                    <a:pt x="184" y="16"/>
                                  </a:lnTo>
                                  <a:lnTo>
                                    <a:pt x="184" y="19"/>
                                  </a:lnTo>
                                  <a:lnTo>
                                    <a:pt x="184" y="14"/>
                                  </a:lnTo>
                                  <a:lnTo>
                                    <a:pt x="184" y="12"/>
                                  </a:lnTo>
                                  <a:lnTo>
                                    <a:pt x="184" y="10"/>
                                  </a:lnTo>
                                  <a:lnTo>
                                    <a:pt x="186" y="8"/>
                                  </a:lnTo>
                                  <a:lnTo>
                                    <a:pt x="186" y="6"/>
                                  </a:lnTo>
                                  <a:lnTo>
                                    <a:pt x="188" y="4"/>
                                  </a:lnTo>
                                  <a:lnTo>
                                    <a:pt x="190" y="2"/>
                                  </a:lnTo>
                                  <a:lnTo>
                                    <a:pt x="192" y="2"/>
                                  </a:lnTo>
                                  <a:lnTo>
                                    <a:pt x="194" y="0"/>
                                  </a:lnTo>
                                  <a:lnTo>
                                    <a:pt x="196" y="0"/>
                                  </a:lnTo>
                                  <a:lnTo>
                                    <a:pt x="198" y="0"/>
                                  </a:lnTo>
                                  <a:lnTo>
                                    <a:pt x="247" y="0"/>
                                  </a:lnTo>
                                  <a:lnTo>
                                    <a:pt x="249" y="0"/>
                                  </a:lnTo>
                                  <a:lnTo>
                                    <a:pt x="251" y="0"/>
                                  </a:lnTo>
                                  <a:lnTo>
                                    <a:pt x="253" y="2"/>
                                  </a:lnTo>
                                  <a:lnTo>
                                    <a:pt x="255" y="2"/>
                                  </a:lnTo>
                                  <a:lnTo>
                                    <a:pt x="258" y="4"/>
                                  </a:lnTo>
                                  <a:lnTo>
                                    <a:pt x="260" y="6"/>
                                  </a:lnTo>
                                  <a:lnTo>
                                    <a:pt x="260" y="8"/>
                                  </a:lnTo>
                                  <a:lnTo>
                                    <a:pt x="262" y="10"/>
                                  </a:lnTo>
                                  <a:lnTo>
                                    <a:pt x="262" y="12"/>
                                  </a:lnTo>
                                  <a:lnTo>
                                    <a:pt x="262" y="14"/>
                                  </a:lnTo>
                                  <a:lnTo>
                                    <a:pt x="262" y="25"/>
                                  </a:lnTo>
                                  <a:lnTo>
                                    <a:pt x="262" y="27"/>
                                  </a:lnTo>
                                  <a:lnTo>
                                    <a:pt x="262" y="29"/>
                                  </a:lnTo>
                                  <a:lnTo>
                                    <a:pt x="260" y="31"/>
                                  </a:lnTo>
                                  <a:lnTo>
                                    <a:pt x="262" y="33"/>
                                  </a:lnTo>
                                  <a:lnTo>
                                    <a:pt x="262" y="35"/>
                                  </a:lnTo>
                                  <a:lnTo>
                                    <a:pt x="262" y="38"/>
                                  </a:lnTo>
                                  <a:lnTo>
                                    <a:pt x="262" y="50"/>
                                  </a:lnTo>
                                  <a:lnTo>
                                    <a:pt x="262" y="52"/>
                                  </a:lnTo>
                                  <a:lnTo>
                                    <a:pt x="262" y="54"/>
                                  </a:lnTo>
                                  <a:lnTo>
                                    <a:pt x="260" y="57"/>
                                  </a:lnTo>
                                  <a:lnTo>
                                    <a:pt x="262" y="59"/>
                                  </a:lnTo>
                                  <a:lnTo>
                                    <a:pt x="262" y="61"/>
                                  </a:lnTo>
                                  <a:lnTo>
                                    <a:pt x="262" y="63"/>
                                  </a:lnTo>
                                  <a:lnTo>
                                    <a:pt x="262" y="73"/>
                                  </a:lnTo>
                                  <a:lnTo>
                                    <a:pt x="262" y="76"/>
                                  </a:lnTo>
                                  <a:lnTo>
                                    <a:pt x="262" y="78"/>
                                  </a:lnTo>
                                  <a:lnTo>
                                    <a:pt x="260" y="80"/>
                                  </a:lnTo>
                                  <a:lnTo>
                                    <a:pt x="260" y="82"/>
                                  </a:lnTo>
                                  <a:lnTo>
                                    <a:pt x="258" y="84"/>
                                  </a:lnTo>
                                  <a:lnTo>
                                    <a:pt x="255" y="86"/>
                                  </a:lnTo>
                                  <a:lnTo>
                                    <a:pt x="253" y="86"/>
                                  </a:lnTo>
                                  <a:lnTo>
                                    <a:pt x="251" y="88"/>
                                  </a:lnTo>
                                  <a:lnTo>
                                    <a:pt x="249" y="88"/>
                                  </a:lnTo>
                                  <a:lnTo>
                                    <a:pt x="247" y="88"/>
                                  </a:lnTo>
                                  <a:lnTo>
                                    <a:pt x="198" y="88"/>
                                  </a:lnTo>
                                  <a:lnTo>
                                    <a:pt x="196" y="88"/>
                                  </a:lnTo>
                                  <a:lnTo>
                                    <a:pt x="194" y="88"/>
                                  </a:lnTo>
                                  <a:lnTo>
                                    <a:pt x="192" y="86"/>
                                  </a:lnTo>
                                  <a:lnTo>
                                    <a:pt x="190" y="86"/>
                                  </a:lnTo>
                                  <a:lnTo>
                                    <a:pt x="188" y="84"/>
                                  </a:lnTo>
                                  <a:lnTo>
                                    <a:pt x="186" y="82"/>
                                  </a:lnTo>
                                  <a:lnTo>
                                    <a:pt x="186" y="80"/>
                                  </a:lnTo>
                                  <a:lnTo>
                                    <a:pt x="184" y="78"/>
                                  </a:lnTo>
                                  <a:lnTo>
                                    <a:pt x="184" y="76"/>
                                  </a:lnTo>
                                  <a:lnTo>
                                    <a:pt x="184" y="73"/>
                                  </a:lnTo>
                                  <a:lnTo>
                                    <a:pt x="184" y="52"/>
                                  </a:lnTo>
                                  <a:lnTo>
                                    <a:pt x="184" y="54"/>
                                  </a:lnTo>
                                  <a:lnTo>
                                    <a:pt x="181" y="57"/>
                                  </a:lnTo>
                                  <a:lnTo>
                                    <a:pt x="179" y="59"/>
                                  </a:lnTo>
                                  <a:lnTo>
                                    <a:pt x="177" y="59"/>
                                  </a:lnTo>
                                  <a:lnTo>
                                    <a:pt x="175" y="61"/>
                                  </a:lnTo>
                                  <a:lnTo>
                                    <a:pt x="162" y="65"/>
                                  </a:lnTo>
                                  <a:lnTo>
                                    <a:pt x="162" y="73"/>
                                  </a:lnTo>
                                  <a:lnTo>
                                    <a:pt x="162" y="76"/>
                                  </a:lnTo>
                                  <a:lnTo>
                                    <a:pt x="162" y="78"/>
                                  </a:lnTo>
                                  <a:lnTo>
                                    <a:pt x="160" y="80"/>
                                  </a:lnTo>
                                  <a:lnTo>
                                    <a:pt x="160" y="82"/>
                                  </a:lnTo>
                                  <a:lnTo>
                                    <a:pt x="158" y="84"/>
                                  </a:lnTo>
                                  <a:lnTo>
                                    <a:pt x="156" y="86"/>
                                  </a:lnTo>
                                  <a:lnTo>
                                    <a:pt x="154" y="86"/>
                                  </a:lnTo>
                                  <a:lnTo>
                                    <a:pt x="152" y="88"/>
                                  </a:lnTo>
                                  <a:lnTo>
                                    <a:pt x="150" y="88"/>
                                  </a:lnTo>
                                  <a:lnTo>
                                    <a:pt x="148" y="88"/>
                                  </a:lnTo>
                                  <a:lnTo>
                                    <a:pt x="137" y="88"/>
                                  </a:lnTo>
                                  <a:lnTo>
                                    <a:pt x="135" y="88"/>
                                  </a:lnTo>
                                  <a:lnTo>
                                    <a:pt x="133" y="88"/>
                                  </a:lnTo>
                                  <a:lnTo>
                                    <a:pt x="131" y="86"/>
                                  </a:lnTo>
                                  <a:lnTo>
                                    <a:pt x="129" y="86"/>
                                  </a:lnTo>
                                  <a:lnTo>
                                    <a:pt x="127" y="84"/>
                                  </a:lnTo>
                                  <a:lnTo>
                                    <a:pt x="124" y="82"/>
                                  </a:lnTo>
                                  <a:lnTo>
                                    <a:pt x="124" y="80"/>
                                  </a:lnTo>
                                  <a:lnTo>
                                    <a:pt x="122" y="78"/>
                                  </a:lnTo>
                                  <a:lnTo>
                                    <a:pt x="122" y="76"/>
                                  </a:lnTo>
                                  <a:lnTo>
                                    <a:pt x="122" y="73"/>
                                  </a:lnTo>
                                  <a:close/>
                                  <a:moveTo>
                                    <a:pt x="0" y="73"/>
                                  </a:moveTo>
                                  <a:lnTo>
                                    <a:pt x="0" y="14"/>
                                  </a:lnTo>
                                  <a:lnTo>
                                    <a:pt x="0" y="12"/>
                                  </a:lnTo>
                                  <a:lnTo>
                                    <a:pt x="0" y="10"/>
                                  </a:lnTo>
                                  <a:lnTo>
                                    <a:pt x="2" y="8"/>
                                  </a:lnTo>
                                  <a:lnTo>
                                    <a:pt x="2" y="6"/>
                                  </a:lnTo>
                                  <a:lnTo>
                                    <a:pt x="4" y="4"/>
                                  </a:lnTo>
                                  <a:lnTo>
                                    <a:pt x="6" y="2"/>
                                  </a:lnTo>
                                  <a:lnTo>
                                    <a:pt x="8" y="2"/>
                                  </a:lnTo>
                                  <a:lnTo>
                                    <a:pt x="10" y="0"/>
                                  </a:lnTo>
                                  <a:lnTo>
                                    <a:pt x="13" y="0"/>
                                  </a:lnTo>
                                  <a:lnTo>
                                    <a:pt x="15" y="0"/>
                                  </a:lnTo>
                                  <a:lnTo>
                                    <a:pt x="40" y="0"/>
                                  </a:lnTo>
                                  <a:lnTo>
                                    <a:pt x="42" y="0"/>
                                  </a:lnTo>
                                  <a:lnTo>
                                    <a:pt x="44" y="0"/>
                                  </a:lnTo>
                                  <a:lnTo>
                                    <a:pt x="46" y="2"/>
                                  </a:lnTo>
                                  <a:lnTo>
                                    <a:pt x="48" y="2"/>
                                  </a:lnTo>
                                  <a:lnTo>
                                    <a:pt x="55" y="6"/>
                                  </a:lnTo>
                                  <a:lnTo>
                                    <a:pt x="57" y="8"/>
                                  </a:lnTo>
                                  <a:lnTo>
                                    <a:pt x="70" y="2"/>
                                  </a:lnTo>
                                  <a:lnTo>
                                    <a:pt x="72" y="0"/>
                                  </a:lnTo>
                                  <a:lnTo>
                                    <a:pt x="74" y="0"/>
                                  </a:lnTo>
                                  <a:lnTo>
                                    <a:pt x="76" y="0"/>
                                  </a:lnTo>
                                  <a:lnTo>
                                    <a:pt x="78" y="0"/>
                                  </a:lnTo>
                                  <a:lnTo>
                                    <a:pt x="80" y="0"/>
                                  </a:lnTo>
                                  <a:lnTo>
                                    <a:pt x="93" y="4"/>
                                  </a:lnTo>
                                  <a:lnTo>
                                    <a:pt x="95" y="6"/>
                                  </a:lnTo>
                                  <a:lnTo>
                                    <a:pt x="97" y="6"/>
                                  </a:lnTo>
                                  <a:lnTo>
                                    <a:pt x="99" y="8"/>
                                  </a:lnTo>
                                  <a:lnTo>
                                    <a:pt x="99" y="10"/>
                                  </a:lnTo>
                                  <a:lnTo>
                                    <a:pt x="108" y="21"/>
                                  </a:lnTo>
                                  <a:lnTo>
                                    <a:pt x="110" y="21"/>
                                  </a:lnTo>
                                  <a:lnTo>
                                    <a:pt x="110" y="23"/>
                                  </a:lnTo>
                                  <a:lnTo>
                                    <a:pt x="112" y="25"/>
                                  </a:lnTo>
                                  <a:lnTo>
                                    <a:pt x="112" y="27"/>
                                  </a:lnTo>
                                  <a:lnTo>
                                    <a:pt x="114" y="42"/>
                                  </a:lnTo>
                                  <a:lnTo>
                                    <a:pt x="114" y="44"/>
                                  </a:lnTo>
                                  <a:lnTo>
                                    <a:pt x="114" y="46"/>
                                  </a:lnTo>
                                  <a:lnTo>
                                    <a:pt x="112" y="63"/>
                                  </a:lnTo>
                                  <a:lnTo>
                                    <a:pt x="112" y="65"/>
                                  </a:lnTo>
                                  <a:lnTo>
                                    <a:pt x="110" y="67"/>
                                  </a:lnTo>
                                  <a:lnTo>
                                    <a:pt x="110" y="69"/>
                                  </a:lnTo>
                                  <a:lnTo>
                                    <a:pt x="108" y="69"/>
                                  </a:lnTo>
                                  <a:lnTo>
                                    <a:pt x="99" y="80"/>
                                  </a:lnTo>
                                  <a:lnTo>
                                    <a:pt x="99" y="82"/>
                                  </a:lnTo>
                                  <a:lnTo>
                                    <a:pt x="97" y="84"/>
                                  </a:lnTo>
                                  <a:lnTo>
                                    <a:pt x="95" y="84"/>
                                  </a:lnTo>
                                  <a:lnTo>
                                    <a:pt x="93" y="86"/>
                                  </a:lnTo>
                                  <a:lnTo>
                                    <a:pt x="91" y="86"/>
                                  </a:lnTo>
                                  <a:lnTo>
                                    <a:pt x="78" y="88"/>
                                  </a:lnTo>
                                  <a:lnTo>
                                    <a:pt x="76" y="88"/>
                                  </a:lnTo>
                                  <a:lnTo>
                                    <a:pt x="74" y="88"/>
                                  </a:lnTo>
                                  <a:lnTo>
                                    <a:pt x="61" y="86"/>
                                  </a:lnTo>
                                  <a:lnTo>
                                    <a:pt x="59" y="86"/>
                                  </a:lnTo>
                                  <a:lnTo>
                                    <a:pt x="57" y="84"/>
                                  </a:lnTo>
                                  <a:lnTo>
                                    <a:pt x="55" y="84"/>
                                  </a:lnTo>
                                  <a:lnTo>
                                    <a:pt x="53" y="82"/>
                                  </a:lnTo>
                                  <a:lnTo>
                                    <a:pt x="53" y="80"/>
                                  </a:lnTo>
                                  <a:lnTo>
                                    <a:pt x="44" y="69"/>
                                  </a:lnTo>
                                  <a:lnTo>
                                    <a:pt x="42" y="69"/>
                                  </a:lnTo>
                                  <a:lnTo>
                                    <a:pt x="42" y="67"/>
                                  </a:lnTo>
                                  <a:lnTo>
                                    <a:pt x="42" y="73"/>
                                  </a:lnTo>
                                  <a:lnTo>
                                    <a:pt x="42" y="76"/>
                                  </a:lnTo>
                                  <a:lnTo>
                                    <a:pt x="42" y="78"/>
                                  </a:lnTo>
                                  <a:lnTo>
                                    <a:pt x="40" y="80"/>
                                  </a:lnTo>
                                  <a:lnTo>
                                    <a:pt x="40" y="82"/>
                                  </a:lnTo>
                                  <a:lnTo>
                                    <a:pt x="38" y="84"/>
                                  </a:lnTo>
                                  <a:lnTo>
                                    <a:pt x="36" y="86"/>
                                  </a:lnTo>
                                  <a:lnTo>
                                    <a:pt x="34" y="86"/>
                                  </a:lnTo>
                                  <a:lnTo>
                                    <a:pt x="32" y="88"/>
                                  </a:lnTo>
                                  <a:lnTo>
                                    <a:pt x="29" y="88"/>
                                  </a:lnTo>
                                  <a:lnTo>
                                    <a:pt x="27" y="88"/>
                                  </a:lnTo>
                                  <a:lnTo>
                                    <a:pt x="15" y="88"/>
                                  </a:lnTo>
                                  <a:lnTo>
                                    <a:pt x="13" y="88"/>
                                  </a:lnTo>
                                  <a:lnTo>
                                    <a:pt x="10" y="88"/>
                                  </a:lnTo>
                                  <a:lnTo>
                                    <a:pt x="8" y="86"/>
                                  </a:lnTo>
                                  <a:lnTo>
                                    <a:pt x="6" y="86"/>
                                  </a:lnTo>
                                  <a:lnTo>
                                    <a:pt x="4" y="84"/>
                                  </a:lnTo>
                                  <a:lnTo>
                                    <a:pt x="2" y="82"/>
                                  </a:lnTo>
                                  <a:lnTo>
                                    <a:pt x="2" y="80"/>
                                  </a:lnTo>
                                  <a:lnTo>
                                    <a:pt x="0" y="78"/>
                                  </a:lnTo>
                                  <a:lnTo>
                                    <a:pt x="0" y="76"/>
                                  </a:lnTo>
                                  <a:lnTo>
                                    <a:pt x="0" y="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5" name="Rectangle 716"/>
                          <wps:cNvSpPr>
                            <a:spLocks noChangeArrowheads="1"/>
                          </wps:cNvSpPr>
                          <wps:spPr bwMode="auto">
                            <a:xfrm>
                              <a:off x="5515" y="9949"/>
                              <a:ext cx="223"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POPE</w:t>
                                </w:r>
                              </w:p>
                            </w:txbxContent>
                          </wps:txbx>
                          <wps:bodyPr rot="0" vert="horz" wrap="none" lIns="0" tIns="0" rIns="0" bIns="0" anchor="t" anchorCtr="0" upright="1">
                            <a:spAutoFit/>
                          </wps:bodyPr>
                        </wps:wsp>
                        <wps:wsp>
                          <wps:cNvPr id="2946" name="Rectangle 717"/>
                          <wps:cNvSpPr>
                            <a:spLocks noChangeArrowheads="1"/>
                          </wps:cNvSpPr>
                          <wps:spPr bwMode="auto">
                            <a:xfrm>
                              <a:off x="2824" y="6353"/>
                              <a:ext cx="338"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GREENE</w:t>
                                </w:r>
                              </w:p>
                            </w:txbxContent>
                          </wps:txbx>
                          <wps:bodyPr rot="0" vert="horz" wrap="none" lIns="0" tIns="0" rIns="0" bIns="0" anchor="t" anchorCtr="0" upright="1">
                            <a:spAutoFit/>
                          </wps:bodyPr>
                        </wps:wsp>
                        <wps:wsp>
                          <wps:cNvPr id="2947" name="Freeform 718"/>
                          <wps:cNvSpPr>
                            <a:spLocks/>
                          </wps:cNvSpPr>
                          <wps:spPr bwMode="auto">
                            <a:xfrm>
                              <a:off x="2811" y="6357"/>
                              <a:ext cx="395" cy="91"/>
                            </a:xfrm>
                            <a:custGeom>
                              <a:avLst/>
                              <a:gdLst>
                                <a:gd name="T0" fmla="*/ 0 w 395"/>
                                <a:gd name="T1" fmla="*/ 29 h 91"/>
                                <a:gd name="T2" fmla="*/ 2 w 395"/>
                                <a:gd name="T3" fmla="*/ 23 h 91"/>
                                <a:gd name="T4" fmla="*/ 21 w 395"/>
                                <a:gd name="T5" fmla="*/ 2 h 91"/>
                                <a:gd name="T6" fmla="*/ 28 w 395"/>
                                <a:gd name="T7" fmla="*/ 0 h 91"/>
                                <a:gd name="T8" fmla="*/ 64 w 395"/>
                                <a:gd name="T9" fmla="*/ 0 h 91"/>
                                <a:gd name="T10" fmla="*/ 70 w 395"/>
                                <a:gd name="T11" fmla="*/ 2 h 91"/>
                                <a:gd name="T12" fmla="*/ 76 w 395"/>
                                <a:gd name="T13" fmla="*/ 8 h 91"/>
                                <a:gd name="T14" fmla="*/ 80 w 395"/>
                                <a:gd name="T15" fmla="*/ 2 h 91"/>
                                <a:gd name="T16" fmla="*/ 87 w 395"/>
                                <a:gd name="T17" fmla="*/ 0 h 91"/>
                                <a:gd name="T18" fmla="*/ 116 w 395"/>
                                <a:gd name="T19" fmla="*/ 0 h 91"/>
                                <a:gd name="T20" fmla="*/ 129 w 395"/>
                                <a:gd name="T21" fmla="*/ 4 h 91"/>
                                <a:gd name="T22" fmla="*/ 133 w 395"/>
                                <a:gd name="T23" fmla="*/ 10 h 91"/>
                                <a:gd name="T24" fmla="*/ 140 w 395"/>
                                <a:gd name="T25" fmla="*/ 23 h 91"/>
                                <a:gd name="T26" fmla="*/ 140 w 395"/>
                                <a:gd name="T27" fmla="*/ 36 h 91"/>
                                <a:gd name="T28" fmla="*/ 140 w 395"/>
                                <a:gd name="T29" fmla="*/ 55 h 91"/>
                                <a:gd name="T30" fmla="*/ 148 w 395"/>
                                <a:gd name="T31" fmla="*/ 10 h 91"/>
                                <a:gd name="T32" fmla="*/ 152 w 395"/>
                                <a:gd name="T33" fmla="*/ 4 h 91"/>
                                <a:gd name="T34" fmla="*/ 157 w 395"/>
                                <a:gd name="T35" fmla="*/ 2 h 91"/>
                                <a:gd name="T36" fmla="*/ 260 w 395"/>
                                <a:gd name="T37" fmla="*/ 0 h 91"/>
                                <a:gd name="T38" fmla="*/ 266 w 395"/>
                                <a:gd name="T39" fmla="*/ 0 h 91"/>
                                <a:gd name="T40" fmla="*/ 283 w 395"/>
                                <a:gd name="T41" fmla="*/ 0 h 91"/>
                                <a:gd name="T42" fmla="*/ 290 w 395"/>
                                <a:gd name="T43" fmla="*/ 2 h 91"/>
                                <a:gd name="T44" fmla="*/ 309 w 395"/>
                                <a:gd name="T45" fmla="*/ 0 h 91"/>
                                <a:gd name="T46" fmla="*/ 315 w 395"/>
                                <a:gd name="T47" fmla="*/ 2 h 91"/>
                                <a:gd name="T48" fmla="*/ 321 w 395"/>
                                <a:gd name="T49" fmla="*/ 6 h 91"/>
                                <a:gd name="T50" fmla="*/ 325 w 395"/>
                                <a:gd name="T51" fmla="*/ 2 h 91"/>
                                <a:gd name="T52" fmla="*/ 332 w 395"/>
                                <a:gd name="T53" fmla="*/ 0 h 91"/>
                                <a:gd name="T54" fmla="*/ 387 w 395"/>
                                <a:gd name="T55" fmla="*/ 2 h 91"/>
                                <a:gd name="T56" fmla="*/ 391 w 395"/>
                                <a:gd name="T57" fmla="*/ 4 h 91"/>
                                <a:gd name="T58" fmla="*/ 395 w 395"/>
                                <a:gd name="T59" fmla="*/ 10 h 91"/>
                                <a:gd name="T60" fmla="*/ 395 w 395"/>
                                <a:gd name="T61" fmla="*/ 29 h 91"/>
                                <a:gd name="T62" fmla="*/ 395 w 395"/>
                                <a:gd name="T63" fmla="*/ 36 h 91"/>
                                <a:gd name="T64" fmla="*/ 395 w 395"/>
                                <a:gd name="T65" fmla="*/ 53 h 91"/>
                                <a:gd name="T66" fmla="*/ 395 w 395"/>
                                <a:gd name="T67" fmla="*/ 59 h 91"/>
                                <a:gd name="T68" fmla="*/ 395 w 395"/>
                                <a:gd name="T69" fmla="*/ 78 h 91"/>
                                <a:gd name="T70" fmla="*/ 393 w 395"/>
                                <a:gd name="T71" fmla="*/ 84 h 91"/>
                                <a:gd name="T72" fmla="*/ 387 w 395"/>
                                <a:gd name="T73" fmla="*/ 89 h 91"/>
                                <a:gd name="T74" fmla="*/ 380 w 395"/>
                                <a:gd name="T75" fmla="*/ 91 h 91"/>
                                <a:gd name="T76" fmla="*/ 328 w 395"/>
                                <a:gd name="T77" fmla="*/ 91 h 91"/>
                                <a:gd name="T78" fmla="*/ 321 w 395"/>
                                <a:gd name="T79" fmla="*/ 86 h 91"/>
                                <a:gd name="T80" fmla="*/ 317 w 395"/>
                                <a:gd name="T81" fmla="*/ 89 h 91"/>
                                <a:gd name="T82" fmla="*/ 311 w 395"/>
                                <a:gd name="T83" fmla="*/ 91 h 91"/>
                                <a:gd name="T84" fmla="*/ 292 w 395"/>
                                <a:gd name="T85" fmla="*/ 91 h 91"/>
                                <a:gd name="T86" fmla="*/ 285 w 395"/>
                                <a:gd name="T87" fmla="*/ 91 h 91"/>
                                <a:gd name="T88" fmla="*/ 268 w 395"/>
                                <a:gd name="T89" fmla="*/ 91 h 91"/>
                                <a:gd name="T90" fmla="*/ 262 w 395"/>
                                <a:gd name="T91" fmla="*/ 91 h 91"/>
                                <a:gd name="T92" fmla="*/ 159 w 395"/>
                                <a:gd name="T93" fmla="*/ 91 h 91"/>
                                <a:gd name="T94" fmla="*/ 152 w 395"/>
                                <a:gd name="T95" fmla="*/ 86 h 91"/>
                                <a:gd name="T96" fmla="*/ 150 w 395"/>
                                <a:gd name="T97" fmla="*/ 82 h 91"/>
                                <a:gd name="T98" fmla="*/ 148 w 395"/>
                                <a:gd name="T99" fmla="*/ 84 h 91"/>
                                <a:gd name="T100" fmla="*/ 142 w 395"/>
                                <a:gd name="T101" fmla="*/ 89 h 91"/>
                                <a:gd name="T102" fmla="*/ 135 w 395"/>
                                <a:gd name="T103" fmla="*/ 91 h 91"/>
                                <a:gd name="T104" fmla="*/ 118 w 395"/>
                                <a:gd name="T105" fmla="*/ 91 h 91"/>
                                <a:gd name="T106" fmla="*/ 112 w 395"/>
                                <a:gd name="T107" fmla="*/ 86 h 91"/>
                                <a:gd name="T108" fmla="*/ 108 w 395"/>
                                <a:gd name="T109" fmla="*/ 89 h 91"/>
                                <a:gd name="T110" fmla="*/ 102 w 395"/>
                                <a:gd name="T111" fmla="*/ 91 h 91"/>
                                <a:gd name="T112" fmla="*/ 83 w 395"/>
                                <a:gd name="T113" fmla="*/ 89 h 91"/>
                                <a:gd name="T114" fmla="*/ 78 w 395"/>
                                <a:gd name="T115" fmla="*/ 86 h 91"/>
                                <a:gd name="T116" fmla="*/ 72 w 395"/>
                                <a:gd name="T117" fmla="*/ 86 h 91"/>
                                <a:gd name="T118" fmla="*/ 66 w 395"/>
                                <a:gd name="T119" fmla="*/ 91 h 91"/>
                                <a:gd name="T120" fmla="*/ 28 w 395"/>
                                <a:gd name="T121" fmla="*/ 91 h 91"/>
                                <a:gd name="T122" fmla="*/ 21 w 395"/>
                                <a:gd name="T123" fmla="*/ 89 h 91"/>
                                <a:gd name="T124" fmla="*/ 2 w 395"/>
                                <a:gd name="T125" fmla="*/ 70 h 91"/>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395" h="91">
                                  <a:moveTo>
                                    <a:pt x="0" y="65"/>
                                  </a:moveTo>
                                  <a:lnTo>
                                    <a:pt x="0" y="63"/>
                                  </a:lnTo>
                                  <a:lnTo>
                                    <a:pt x="0" y="61"/>
                                  </a:lnTo>
                                  <a:lnTo>
                                    <a:pt x="0" y="29"/>
                                  </a:lnTo>
                                  <a:lnTo>
                                    <a:pt x="0" y="27"/>
                                  </a:lnTo>
                                  <a:lnTo>
                                    <a:pt x="0" y="25"/>
                                  </a:lnTo>
                                  <a:lnTo>
                                    <a:pt x="2" y="23"/>
                                  </a:lnTo>
                                  <a:lnTo>
                                    <a:pt x="2" y="21"/>
                                  </a:lnTo>
                                  <a:lnTo>
                                    <a:pt x="4" y="19"/>
                                  </a:lnTo>
                                  <a:lnTo>
                                    <a:pt x="19" y="4"/>
                                  </a:lnTo>
                                  <a:lnTo>
                                    <a:pt x="21" y="2"/>
                                  </a:lnTo>
                                  <a:lnTo>
                                    <a:pt x="23" y="2"/>
                                  </a:lnTo>
                                  <a:lnTo>
                                    <a:pt x="26" y="0"/>
                                  </a:lnTo>
                                  <a:lnTo>
                                    <a:pt x="28" y="0"/>
                                  </a:lnTo>
                                  <a:lnTo>
                                    <a:pt x="30" y="0"/>
                                  </a:lnTo>
                                  <a:lnTo>
                                    <a:pt x="61" y="0"/>
                                  </a:lnTo>
                                  <a:lnTo>
                                    <a:pt x="64" y="0"/>
                                  </a:lnTo>
                                  <a:lnTo>
                                    <a:pt x="66" y="0"/>
                                  </a:lnTo>
                                  <a:lnTo>
                                    <a:pt x="68" y="2"/>
                                  </a:lnTo>
                                  <a:lnTo>
                                    <a:pt x="70" y="2"/>
                                  </a:lnTo>
                                  <a:lnTo>
                                    <a:pt x="72" y="4"/>
                                  </a:lnTo>
                                  <a:lnTo>
                                    <a:pt x="76" y="8"/>
                                  </a:lnTo>
                                  <a:lnTo>
                                    <a:pt x="76" y="6"/>
                                  </a:lnTo>
                                  <a:lnTo>
                                    <a:pt x="78" y="4"/>
                                  </a:lnTo>
                                  <a:lnTo>
                                    <a:pt x="80" y="2"/>
                                  </a:lnTo>
                                  <a:lnTo>
                                    <a:pt x="83" y="2"/>
                                  </a:lnTo>
                                  <a:lnTo>
                                    <a:pt x="85" y="0"/>
                                  </a:lnTo>
                                  <a:lnTo>
                                    <a:pt x="87" y="0"/>
                                  </a:lnTo>
                                  <a:lnTo>
                                    <a:pt x="89" y="0"/>
                                  </a:lnTo>
                                  <a:lnTo>
                                    <a:pt x="112" y="0"/>
                                  </a:lnTo>
                                  <a:lnTo>
                                    <a:pt x="114" y="0"/>
                                  </a:lnTo>
                                  <a:lnTo>
                                    <a:pt x="116" y="0"/>
                                  </a:lnTo>
                                  <a:lnTo>
                                    <a:pt x="125" y="2"/>
                                  </a:lnTo>
                                  <a:lnTo>
                                    <a:pt x="127" y="4"/>
                                  </a:lnTo>
                                  <a:lnTo>
                                    <a:pt x="129" y="4"/>
                                  </a:lnTo>
                                  <a:lnTo>
                                    <a:pt x="131" y="6"/>
                                  </a:lnTo>
                                  <a:lnTo>
                                    <a:pt x="133" y="8"/>
                                  </a:lnTo>
                                  <a:lnTo>
                                    <a:pt x="133" y="10"/>
                                  </a:lnTo>
                                  <a:lnTo>
                                    <a:pt x="138" y="19"/>
                                  </a:lnTo>
                                  <a:lnTo>
                                    <a:pt x="140" y="21"/>
                                  </a:lnTo>
                                  <a:lnTo>
                                    <a:pt x="140" y="23"/>
                                  </a:lnTo>
                                  <a:lnTo>
                                    <a:pt x="140" y="25"/>
                                  </a:lnTo>
                                  <a:lnTo>
                                    <a:pt x="140" y="34"/>
                                  </a:lnTo>
                                  <a:lnTo>
                                    <a:pt x="140" y="36"/>
                                  </a:lnTo>
                                  <a:lnTo>
                                    <a:pt x="138" y="48"/>
                                  </a:lnTo>
                                  <a:lnTo>
                                    <a:pt x="138" y="51"/>
                                  </a:lnTo>
                                  <a:lnTo>
                                    <a:pt x="140" y="53"/>
                                  </a:lnTo>
                                  <a:lnTo>
                                    <a:pt x="140" y="55"/>
                                  </a:lnTo>
                                  <a:lnTo>
                                    <a:pt x="148" y="70"/>
                                  </a:lnTo>
                                  <a:lnTo>
                                    <a:pt x="148" y="15"/>
                                  </a:lnTo>
                                  <a:lnTo>
                                    <a:pt x="148" y="13"/>
                                  </a:lnTo>
                                  <a:lnTo>
                                    <a:pt x="148" y="10"/>
                                  </a:lnTo>
                                  <a:lnTo>
                                    <a:pt x="150" y="8"/>
                                  </a:lnTo>
                                  <a:lnTo>
                                    <a:pt x="150" y="6"/>
                                  </a:lnTo>
                                  <a:lnTo>
                                    <a:pt x="152" y="4"/>
                                  </a:lnTo>
                                  <a:lnTo>
                                    <a:pt x="154" y="2"/>
                                  </a:lnTo>
                                  <a:lnTo>
                                    <a:pt x="157" y="2"/>
                                  </a:lnTo>
                                  <a:lnTo>
                                    <a:pt x="159" y="0"/>
                                  </a:lnTo>
                                  <a:lnTo>
                                    <a:pt x="161" y="0"/>
                                  </a:lnTo>
                                  <a:lnTo>
                                    <a:pt x="163" y="0"/>
                                  </a:lnTo>
                                  <a:lnTo>
                                    <a:pt x="260" y="0"/>
                                  </a:lnTo>
                                  <a:lnTo>
                                    <a:pt x="262" y="0"/>
                                  </a:lnTo>
                                  <a:lnTo>
                                    <a:pt x="264" y="0"/>
                                  </a:lnTo>
                                  <a:lnTo>
                                    <a:pt x="266" y="2"/>
                                  </a:lnTo>
                                  <a:lnTo>
                                    <a:pt x="266" y="0"/>
                                  </a:lnTo>
                                  <a:lnTo>
                                    <a:pt x="268" y="0"/>
                                  </a:lnTo>
                                  <a:lnTo>
                                    <a:pt x="271" y="0"/>
                                  </a:lnTo>
                                  <a:lnTo>
                                    <a:pt x="283" y="0"/>
                                  </a:lnTo>
                                  <a:lnTo>
                                    <a:pt x="285" y="0"/>
                                  </a:lnTo>
                                  <a:lnTo>
                                    <a:pt x="287" y="0"/>
                                  </a:lnTo>
                                  <a:lnTo>
                                    <a:pt x="290" y="2"/>
                                  </a:lnTo>
                                  <a:lnTo>
                                    <a:pt x="292" y="0"/>
                                  </a:lnTo>
                                  <a:lnTo>
                                    <a:pt x="294" y="0"/>
                                  </a:lnTo>
                                  <a:lnTo>
                                    <a:pt x="296" y="0"/>
                                  </a:lnTo>
                                  <a:lnTo>
                                    <a:pt x="309" y="0"/>
                                  </a:lnTo>
                                  <a:lnTo>
                                    <a:pt x="311" y="0"/>
                                  </a:lnTo>
                                  <a:lnTo>
                                    <a:pt x="313" y="0"/>
                                  </a:lnTo>
                                  <a:lnTo>
                                    <a:pt x="315" y="2"/>
                                  </a:lnTo>
                                  <a:lnTo>
                                    <a:pt x="317" y="2"/>
                                  </a:lnTo>
                                  <a:lnTo>
                                    <a:pt x="319" y="4"/>
                                  </a:lnTo>
                                  <a:lnTo>
                                    <a:pt x="321" y="6"/>
                                  </a:lnTo>
                                  <a:lnTo>
                                    <a:pt x="321" y="4"/>
                                  </a:lnTo>
                                  <a:lnTo>
                                    <a:pt x="323" y="2"/>
                                  </a:lnTo>
                                  <a:lnTo>
                                    <a:pt x="325" y="2"/>
                                  </a:lnTo>
                                  <a:lnTo>
                                    <a:pt x="328" y="0"/>
                                  </a:lnTo>
                                  <a:lnTo>
                                    <a:pt x="330" y="0"/>
                                  </a:lnTo>
                                  <a:lnTo>
                                    <a:pt x="332" y="0"/>
                                  </a:lnTo>
                                  <a:lnTo>
                                    <a:pt x="380" y="0"/>
                                  </a:lnTo>
                                  <a:lnTo>
                                    <a:pt x="383" y="0"/>
                                  </a:lnTo>
                                  <a:lnTo>
                                    <a:pt x="385" y="0"/>
                                  </a:lnTo>
                                  <a:lnTo>
                                    <a:pt x="387" y="2"/>
                                  </a:lnTo>
                                  <a:lnTo>
                                    <a:pt x="389" y="2"/>
                                  </a:lnTo>
                                  <a:lnTo>
                                    <a:pt x="391" y="4"/>
                                  </a:lnTo>
                                  <a:lnTo>
                                    <a:pt x="393" y="6"/>
                                  </a:lnTo>
                                  <a:lnTo>
                                    <a:pt x="393" y="8"/>
                                  </a:lnTo>
                                  <a:lnTo>
                                    <a:pt x="395" y="10"/>
                                  </a:lnTo>
                                  <a:lnTo>
                                    <a:pt x="395" y="13"/>
                                  </a:lnTo>
                                  <a:lnTo>
                                    <a:pt x="395" y="15"/>
                                  </a:lnTo>
                                  <a:lnTo>
                                    <a:pt x="395" y="27"/>
                                  </a:lnTo>
                                  <a:lnTo>
                                    <a:pt x="395" y="29"/>
                                  </a:lnTo>
                                  <a:lnTo>
                                    <a:pt x="395" y="32"/>
                                  </a:lnTo>
                                  <a:lnTo>
                                    <a:pt x="393" y="34"/>
                                  </a:lnTo>
                                  <a:lnTo>
                                    <a:pt x="395" y="36"/>
                                  </a:lnTo>
                                  <a:lnTo>
                                    <a:pt x="395" y="38"/>
                                  </a:lnTo>
                                  <a:lnTo>
                                    <a:pt x="395" y="40"/>
                                  </a:lnTo>
                                  <a:lnTo>
                                    <a:pt x="395" y="53"/>
                                  </a:lnTo>
                                  <a:lnTo>
                                    <a:pt x="395" y="55"/>
                                  </a:lnTo>
                                  <a:lnTo>
                                    <a:pt x="395" y="57"/>
                                  </a:lnTo>
                                  <a:lnTo>
                                    <a:pt x="393" y="57"/>
                                  </a:lnTo>
                                  <a:lnTo>
                                    <a:pt x="395" y="59"/>
                                  </a:lnTo>
                                  <a:lnTo>
                                    <a:pt x="395" y="61"/>
                                  </a:lnTo>
                                  <a:lnTo>
                                    <a:pt x="395" y="63"/>
                                  </a:lnTo>
                                  <a:lnTo>
                                    <a:pt x="395" y="76"/>
                                  </a:lnTo>
                                  <a:lnTo>
                                    <a:pt x="395" y="78"/>
                                  </a:lnTo>
                                  <a:lnTo>
                                    <a:pt x="395" y="80"/>
                                  </a:lnTo>
                                  <a:lnTo>
                                    <a:pt x="393" y="82"/>
                                  </a:lnTo>
                                  <a:lnTo>
                                    <a:pt x="393" y="84"/>
                                  </a:lnTo>
                                  <a:lnTo>
                                    <a:pt x="391" y="86"/>
                                  </a:lnTo>
                                  <a:lnTo>
                                    <a:pt x="389" y="89"/>
                                  </a:lnTo>
                                  <a:lnTo>
                                    <a:pt x="387" y="89"/>
                                  </a:lnTo>
                                  <a:lnTo>
                                    <a:pt x="385" y="91"/>
                                  </a:lnTo>
                                  <a:lnTo>
                                    <a:pt x="383" y="91"/>
                                  </a:lnTo>
                                  <a:lnTo>
                                    <a:pt x="380" y="91"/>
                                  </a:lnTo>
                                  <a:lnTo>
                                    <a:pt x="332" y="91"/>
                                  </a:lnTo>
                                  <a:lnTo>
                                    <a:pt x="330" y="91"/>
                                  </a:lnTo>
                                  <a:lnTo>
                                    <a:pt x="328" y="91"/>
                                  </a:lnTo>
                                  <a:lnTo>
                                    <a:pt x="325" y="89"/>
                                  </a:lnTo>
                                  <a:lnTo>
                                    <a:pt x="323" y="89"/>
                                  </a:lnTo>
                                  <a:lnTo>
                                    <a:pt x="321" y="86"/>
                                  </a:lnTo>
                                  <a:lnTo>
                                    <a:pt x="321" y="84"/>
                                  </a:lnTo>
                                  <a:lnTo>
                                    <a:pt x="319" y="86"/>
                                  </a:lnTo>
                                  <a:lnTo>
                                    <a:pt x="317" y="89"/>
                                  </a:lnTo>
                                  <a:lnTo>
                                    <a:pt x="315" y="89"/>
                                  </a:lnTo>
                                  <a:lnTo>
                                    <a:pt x="313" y="91"/>
                                  </a:lnTo>
                                  <a:lnTo>
                                    <a:pt x="311" y="91"/>
                                  </a:lnTo>
                                  <a:lnTo>
                                    <a:pt x="309" y="91"/>
                                  </a:lnTo>
                                  <a:lnTo>
                                    <a:pt x="296" y="91"/>
                                  </a:lnTo>
                                  <a:lnTo>
                                    <a:pt x="294" y="91"/>
                                  </a:lnTo>
                                  <a:lnTo>
                                    <a:pt x="292" y="91"/>
                                  </a:lnTo>
                                  <a:lnTo>
                                    <a:pt x="290" y="89"/>
                                  </a:lnTo>
                                  <a:lnTo>
                                    <a:pt x="287" y="91"/>
                                  </a:lnTo>
                                  <a:lnTo>
                                    <a:pt x="285" y="91"/>
                                  </a:lnTo>
                                  <a:lnTo>
                                    <a:pt x="283" y="91"/>
                                  </a:lnTo>
                                  <a:lnTo>
                                    <a:pt x="271" y="91"/>
                                  </a:lnTo>
                                  <a:lnTo>
                                    <a:pt x="268" y="91"/>
                                  </a:lnTo>
                                  <a:lnTo>
                                    <a:pt x="266" y="91"/>
                                  </a:lnTo>
                                  <a:lnTo>
                                    <a:pt x="266" y="89"/>
                                  </a:lnTo>
                                  <a:lnTo>
                                    <a:pt x="264" y="91"/>
                                  </a:lnTo>
                                  <a:lnTo>
                                    <a:pt x="262" y="91"/>
                                  </a:lnTo>
                                  <a:lnTo>
                                    <a:pt x="260" y="91"/>
                                  </a:lnTo>
                                  <a:lnTo>
                                    <a:pt x="163" y="91"/>
                                  </a:lnTo>
                                  <a:lnTo>
                                    <a:pt x="161" y="91"/>
                                  </a:lnTo>
                                  <a:lnTo>
                                    <a:pt x="159" y="91"/>
                                  </a:lnTo>
                                  <a:lnTo>
                                    <a:pt x="157" y="89"/>
                                  </a:lnTo>
                                  <a:lnTo>
                                    <a:pt x="154" y="89"/>
                                  </a:lnTo>
                                  <a:lnTo>
                                    <a:pt x="152" y="86"/>
                                  </a:lnTo>
                                  <a:lnTo>
                                    <a:pt x="150" y="84"/>
                                  </a:lnTo>
                                  <a:lnTo>
                                    <a:pt x="150" y="82"/>
                                  </a:lnTo>
                                  <a:lnTo>
                                    <a:pt x="150" y="80"/>
                                  </a:lnTo>
                                  <a:lnTo>
                                    <a:pt x="148" y="82"/>
                                  </a:lnTo>
                                  <a:lnTo>
                                    <a:pt x="148" y="84"/>
                                  </a:lnTo>
                                  <a:lnTo>
                                    <a:pt x="146" y="86"/>
                                  </a:lnTo>
                                  <a:lnTo>
                                    <a:pt x="144" y="89"/>
                                  </a:lnTo>
                                  <a:lnTo>
                                    <a:pt x="142" y="89"/>
                                  </a:lnTo>
                                  <a:lnTo>
                                    <a:pt x="140" y="91"/>
                                  </a:lnTo>
                                  <a:lnTo>
                                    <a:pt x="138" y="91"/>
                                  </a:lnTo>
                                  <a:lnTo>
                                    <a:pt x="135" y="91"/>
                                  </a:lnTo>
                                  <a:lnTo>
                                    <a:pt x="123" y="91"/>
                                  </a:lnTo>
                                  <a:lnTo>
                                    <a:pt x="121" y="91"/>
                                  </a:lnTo>
                                  <a:lnTo>
                                    <a:pt x="118" y="91"/>
                                  </a:lnTo>
                                  <a:lnTo>
                                    <a:pt x="116" y="89"/>
                                  </a:lnTo>
                                  <a:lnTo>
                                    <a:pt x="114" y="89"/>
                                  </a:lnTo>
                                  <a:lnTo>
                                    <a:pt x="112" y="86"/>
                                  </a:lnTo>
                                  <a:lnTo>
                                    <a:pt x="110" y="89"/>
                                  </a:lnTo>
                                  <a:lnTo>
                                    <a:pt x="108" y="89"/>
                                  </a:lnTo>
                                  <a:lnTo>
                                    <a:pt x="106" y="91"/>
                                  </a:lnTo>
                                  <a:lnTo>
                                    <a:pt x="104" y="91"/>
                                  </a:lnTo>
                                  <a:lnTo>
                                    <a:pt x="102" y="91"/>
                                  </a:lnTo>
                                  <a:lnTo>
                                    <a:pt x="89" y="91"/>
                                  </a:lnTo>
                                  <a:lnTo>
                                    <a:pt x="87" y="91"/>
                                  </a:lnTo>
                                  <a:lnTo>
                                    <a:pt x="85" y="91"/>
                                  </a:lnTo>
                                  <a:lnTo>
                                    <a:pt x="83" y="89"/>
                                  </a:lnTo>
                                  <a:lnTo>
                                    <a:pt x="80" y="89"/>
                                  </a:lnTo>
                                  <a:lnTo>
                                    <a:pt x="78" y="86"/>
                                  </a:lnTo>
                                  <a:lnTo>
                                    <a:pt x="76" y="84"/>
                                  </a:lnTo>
                                  <a:lnTo>
                                    <a:pt x="76" y="82"/>
                                  </a:lnTo>
                                  <a:lnTo>
                                    <a:pt x="72" y="86"/>
                                  </a:lnTo>
                                  <a:lnTo>
                                    <a:pt x="70" y="89"/>
                                  </a:lnTo>
                                  <a:lnTo>
                                    <a:pt x="68" y="89"/>
                                  </a:lnTo>
                                  <a:lnTo>
                                    <a:pt x="66" y="91"/>
                                  </a:lnTo>
                                  <a:lnTo>
                                    <a:pt x="64" y="91"/>
                                  </a:lnTo>
                                  <a:lnTo>
                                    <a:pt x="61" y="91"/>
                                  </a:lnTo>
                                  <a:lnTo>
                                    <a:pt x="30" y="91"/>
                                  </a:lnTo>
                                  <a:lnTo>
                                    <a:pt x="28" y="91"/>
                                  </a:lnTo>
                                  <a:lnTo>
                                    <a:pt x="26" y="91"/>
                                  </a:lnTo>
                                  <a:lnTo>
                                    <a:pt x="23" y="89"/>
                                  </a:lnTo>
                                  <a:lnTo>
                                    <a:pt x="21" y="89"/>
                                  </a:lnTo>
                                  <a:lnTo>
                                    <a:pt x="19" y="86"/>
                                  </a:lnTo>
                                  <a:lnTo>
                                    <a:pt x="4" y="72"/>
                                  </a:lnTo>
                                  <a:lnTo>
                                    <a:pt x="2" y="70"/>
                                  </a:lnTo>
                                  <a:lnTo>
                                    <a:pt x="2" y="67"/>
                                  </a:lnTo>
                                  <a:lnTo>
                                    <a:pt x="0" y="6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8" name="Rectangle 719"/>
                          <wps:cNvSpPr>
                            <a:spLocks noChangeArrowheads="1"/>
                          </wps:cNvSpPr>
                          <wps:spPr bwMode="auto">
                            <a:xfrm>
                              <a:off x="2824" y="6353"/>
                              <a:ext cx="338"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GREENE</w:t>
                                </w:r>
                              </w:p>
                            </w:txbxContent>
                          </wps:txbx>
                          <wps:bodyPr rot="0" vert="horz" wrap="none" lIns="0" tIns="0" rIns="0" bIns="0" anchor="t" anchorCtr="0" upright="1">
                            <a:spAutoFit/>
                          </wps:bodyPr>
                        </wps:wsp>
                        <wps:wsp>
                          <wps:cNvPr id="2949" name="Rectangle 720"/>
                          <wps:cNvSpPr>
                            <a:spLocks noChangeArrowheads="1"/>
                          </wps:cNvSpPr>
                          <wps:spPr bwMode="auto">
                            <a:xfrm>
                              <a:off x="4245" y="9283"/>
                              <a:ext cx="378"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JACKSON</w:t>
                                </w:r>
                              </w:p>
                            </w:txbxContent>
                          </wps:txbx>
                          <wps:bodyPr rot="0" vert="horz" wrap="none" lIns="0" tIns="0" rIns="0" bIns="0" anchor="t" anchorCtr="0" upright="1">
                            <a:spAutoFit/>
                          </wps:bodyPr>
                        </wps:wsp>
                        <wps:wsp>
                          <wps:cNvPr id="2950" name="Freeform 721"/>
                          <wps:cNvSpPr>
                            <a:spLocks/>
                          </wps:cNvSpPr>
                          <wps:spPr bwMode="auto">
                            <a:xfrm>
                              <a:off x="4226" y="9281"/>
                              <a:ext cx="431" cy="91"/>
                            </a:xfrm>
                            <a:custGeom>
                              <a:avLst/>
                              <a:gdLst>
                                <a:gd name="T0" fmla="*/ 2 w 431"/>
                                <a:gd name="T1" fmla="*/ 44 h 91"/>
                                <a:gd name="T2" fmla="*/ 13 w 431"/>
                                <a:gd name="T3" fmla="*/ 38 h 91"/>
                                <a:gd name="T4" fmla="*/ 24 w 431"/>
                                <a:gd name="T5" fmla="*/ 10 h 91"/>
                                <a:gd name="T6" fmla="*/ 32 w 431"/>
                                <a:gd name="T7" fmla="*/ 2 h 91"/>
                                <a:gd name="T8" fmla="*/ 53 w 431"/>
                                <a:gd name="T9" fmla="*/ 0 h 91"/>
                                <a:gd name="T10" fmla="*/ 64 w 431"/>
                                <a:gd name="T11" fmla="*/ 6 h 91"/>
                                <a:gd name="T12" fmla="*/ 66 w 431"/>
                                <a:gd name="T13" fmla="*/ 25 h 91"/>
                                <a:gd name="T14" fmla="*/ 76 w 431"/>
                                <a:gd name="T15" fmla="*/ 2 h 91"/>
                                <a:gd name="T16" fmla="*/ 100 w 431"/>
                                <a:gd name="T17" fmla="*/ 0 h 91"/>
                                <a:gd name="T18" fmla="*/ 110 w 431"/>
                                <a:gd name="T19" fmla="*/ 4 h 91"/>
                                <a:gd name="T20" fmla="*/ 127 w 431"/>
                                <a:gd name="T21" fmla="*/ 10 h 91"/>
                                <a:gd name="T22" fmla="*/ 148 w 431"/>
                                <a:gd name="T23" fmla="*/ 0 h 91"/>
                                <a:gd name="T24" fmla="*/ 171 w 431"/>
                                <a:gd name="T25" fmla="*/ 8 h 91"/>
                                <a:gd name="T26" fmla="*/ 182 w 431"/>
                                <a:gd name="T27" fmla="*/ 23 h 91"/>
                                <a:gd name="T28" fmla="*/ 184 w 431"/>
                                <a:gd name="T29" fmla="*/ 6 h 91"/>
                                <a:gd name="T30" fmla="*/ 195 w 431"/>
                                <a:gd name="T31" fmla="*/ 0 h 91"/>
                                <a:gd name="T32" fmla="*/ 216 w 431"/>
                                <a:gd name="T33" fmla="*/ 2 h 91"/>
                                <a:gd name="T34" fmla="*/ 226 w 431"/>
                                <a:gd name="T35" fmla="*/ 2 h 91"/>
                                <a:gd name="T36" fmla="*/ 245 w 431"/>
                                <a:gd name="T37" fmla="*/ 0 h 91"/>
                                <a:gd name="T38" fmla="*/ 256 w 431"/>
                                <a:gd name="T39" fmla="*/ 4 h 91"/>
                                <a:gd name="T40" fmla="*/ 279 w 431"/>
                                <a:gd name="T41" fmla="*/ 0 h 91"/>
                                <a:gd name="T42" fmla="*/ 307 w 431"/>
                                <a:gd name="T43" fmla="*/ 12 h 91"/>
                                <a:gd name="T44" fmla="*/ 330 w 431"/>
                                <a:gd name="T45" fmla="*/ 0 h 91"/>
                                <a:gd name="T46" fmla="*/ 353 w 431"/>
                                <a:gd name="T47" fmla="*/ 8 h 91"/>
                                <a:gd name="T48" fmla="*/ 366 w 431"/>
                                <a:gd name="T49" fmla="*/ 25 h 91"/>
                                <a:gd name="T50" fmla="*/ 368 w 431"/>
                                <a:gd name="T51" fmla="*/ 6 h 91"/>
                                <a:gd name="T52" fmla="*/ 378 w 431"/>
                                <a:gd name="T53" fmla="*/ 0 h 91"/>
                                <a:gd name="T54" fmla="*/ 397 w 431"/>
                                <a:gd name="T55" fmla="*/ 2 h 91"/>
                                <a:gd name="T56" fmla="*/ 419 w 431"/>
                                <a:gd name="T57" fmla="*/ 0 h 91"/>
                                <a:gd name="T58" fmla="*/ 429 w 431"/>
                                <a:gd name="T59" fmla="*/ 6 h 91"/>
                                <a:gd name="T60" fmla="*/ 431 w 431"/>
                                <a:gd name="T61" fmla="*/ 76 h 91"/>
                                <a:gd name="T62" fmla="*/ 427 w 431"/>
                                <a:gd name="T63" fmla="*/ 86 h 91"/>
                                <a:gd name="T64" fmla="*/ 416 w 431"/>
                                <a:gd name="T65" fmla="*/ 91 h 91"/>
                                <a:gd name="T66" fmla="*/ 395 w 431"/>
                                <a:gd name="T67" fmla="*/ 91 h 91"/>
                                <a:gd name="T68" fmla="*/ 376 w 431"/>
                                <a:gd name="T69" fmla="*/ 91 h 91"/>
                                <a:gd name="T70" fmla="*/ 368 w 431"/>
                                <a:gd name="T71" fmla="*/ 82 h 91"/>
                                <a:gd name="T72" fmla="*/ 366 w 431"/>
                                <a:gd name="T73" fmla="*/ 72 h 91"/>
                                <a:gd name="T74" fmla="*/ 347 w 431"/>
                                <a:gd name="T75" fmla="*/ 88 h 91"/>
                                <a:gd name="T76" fmla="*/ 315 w 431"/>
                                <a:gd name="T77" fmla="*/ 88 h 91"/>
                                <a:gd name="T78" fmla="*/ 298 w 431"/>
                                <a:gd name="T79" fmla="*/ 86 h 91"/>
                                <a:gd name="T80" fmla="*/ 275 w 431"/>
                                <a:gd name="T81" fmla="*/ 91 h 91"/>
                                <a:gd name="T82" fmla="*/ 252 w 431"/>
                                <a:gd name="T83" fmla="*/ 88 h 91"/>
                                <a:gd name="T84" fmla="*/ 231 w 431"/>
                                <a:gd name="T85" fmla="*/ 91 h 91"/>
                                <a:gd name="T86" fmla="*/ 222 w 431"/>
                                <a:gd name="T87" fmla="*/ 84 h 91"/>
                                <a:gd name="T88" fmla="*/ 214 w 431"/>
                                <a:gd name="T89" fmla="*/ 91 h 91"/>
                                <a:gd name="T90" fmla="*/ 193 w 431"/>
                                <a:gd name="T91" fmla="*/ 91 h 91"/>
                                <a:gd name="T92" fmla="*/ 184 w 431"/>
                                <a:gd name="T93" fmla="*/ 82 h 91"/>
                                <a:gd name="T94" fmla="*/ 180 w 431"/>
                                <a:gd name="T95" fmla="*/ 76 h 91"/>
                                <a:gd name="T96" fmla="*/ 171 w 431"/>
                                <a:gd name="T97" fmla="*/ 84 h 91"/>
                                <a:gd name="T98" fmla="*/ 148 w 431"/>
                                <a:gd name="T99" fmla="*/ 91 h 91"/>
                                <a:gd name="T100" fmla="*/ 125 w 431"/>
                                <a:gd name="T101" fmla="*/ 91 h 91"/>
                                <a:gd name="T102" fmla="*/ 106 w 431"/>
                                <a:gd name="T103" fmla="*/ 88 h 91"/>
                                <a:gd name="T104" fmla="*/ 93 w 431"/>
                                <a:gd name="T105" fmla="*/ 69 h 91"/>
                                <a:gd name="T106" fmla="*/ 81 w 431"/>
                                <a:gd name="T107" fmla="*/ 88 h 91"/>
                                <a:gd name="T108" fmla="*/ 62 w 431"/>
                                <a:gd name="T109" fmla="*/ 91 h 91"/>
                                <a:gd name="T110" fmla="*/ 53 w 431"/>
                                <a:gd name="T111" fmla="*/ 84 h 91"/>
                                <a:gd name="T112" fmla="*/ 34 w 431"/>
                                <a:gd name="T113" fmla="*/ 91 h 91"/>
                                <a:gd name="T114" fmla="*/ 13 w 431"/>
                                <a:gd name="T115" fmla="*/ 84 h 91"/>
                                <a:gd name="T116" fmla="*/ 5 w 431"/>
                                <a:gd name="T117" fmla="*/ 76 h 91"/>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31" h="91">
                                  <a:moveTo>
                                    <a:pt x="0" y="53"/>
                                  </a:moveTo>
                                  <a:lnTo>
                                    <a:pt x="0" y="50"/>
                                  </a:lnTo>
                                  <a:lnTo>
                                    <a:pt x="0" y="48"/>
                                  </a:lnTo>
                                  <a:lnTo>
                                    <a:pt x="2" y="46"/>
                                  </a:lnTo>
                                  <a:lnTo>
                                    <a:pt x="2" y="44"/>
                                  </a:lnTo>
                                  <a:lnTo>
                                    <a:pt x="5" y="42"/>
                                  </a:lnTo>
                                  <a:lnTo>
                                    <a:pt x="7" y="40"/>
                                  </a:lnTo>
                                  <a:lnTo>
                                    <a:pt x="9" y="40"/>
                                  </a:lnTo>
                                  <a:lnTo>
                                    <a:pt x="11" y="38"/>
                                  </a:lnTo>
                                  <a:lnTo>
                                    <a:pt x="13" y="38"/>
                                  </a:lnTo>
                                  <a:lnTo>
                                    <a:pt x="15" y="38"/>
                                  </a:lnTo>
                                  <a:lnTo>
                                    <a:pt x="24" y="38"/>
                                  </a:lnTo>
                                  <a:lnTo>
                                    <a:pt x="24" y="14"/>
                                  </a:lnTo>
                                  <a:lnTo>
                                    <a:pt x="24" y="12"/>
                                  </a:lnTo>
                                  <a:lnTo>
                                    <a:pt x="24" y="10"/>
                                  </a:lnTo>
                                  <a:lnTo>
                                    <a:pt x="26" y="8"/>
                                  </a:lnTo>
                                  <a:lnTo>
                                    <a:pt x="26" y="6"/>
                                  </a:lnTo>
                                  <a:lnTo>
                                    <a:pt x="28" y="4"/>
                                  </a:lnTo>
                                  <a:lnTo>
                                    <a:pt x="30" y="2"/>
                                  </a:lnTo>
                                  <a:lnTo>
                                    <a:pt x="32" y="2"/>
                                  </a:lnTo>
                                  <a:lnTo>
                                    <a:pt x="34" y="0"/>
                                  </a:lnTo>
                                  <a:lnTo>
                                    <a:pt x="36" y="0"/>
                                  </a:lnTo>
                                  <a:lnTo>
                                    <a:pt x="38" y="0"/>
                                  </a:lnTo>
                                  <a:lnTo>
                                    <a:pt x="51" y="0"/>
                                  </a:lnTo>
                                  <a:lnTo>
                                    <a:pt x="53" y="0"/>
                                  </a:lnTo>
                                  <a:lnTo>
                                    <a:pt x="55" y="0"/>
                                  </a:lnTo>
                                  <a:lnTo>
                                    <a:pt x="57" y="2"/>
                                  </a:lnTo>
                                  <a:lnTo>
                                    <a:pt x="59" y="2"/>
                                  </a:lnTo>
                                  <a:lnTo>
                                    <a:pt x="62" y="4"/>
                                  </a:lnTo>
                                  <a:lnTo>
                                    <a:pt x="64" y="6"/>
                                  </a:lnTo>
                                  <a:lnTo>
                                    <a:pt x="64" y="8"/>
                                  </a:lnTo>
                                  <a:lnTo>
                                    <a:pt x="66" y="10"/>
                                  </a:lnTo>
                                  <a:lnTo>
                                    <a:pt x="66" y="12"/>
                                  </a:lnTo>
                                  <a:lnTo>
                                    <a:pt x="66" y="14"/>
                                  </a:lnTo>
                                  <a:lnTo>
                                    <a:pt x="66" y="25"/>
                                  </a:lnTo>
                                  <a:lnTo>
                                    <a:pt x="70" y="10"/>
                                  </a:lnTo>
                                  <a:lnTo>
                                    <a:pt x="72" y="8"/>
                                  </a:lnTo>
                                  <a:lnTo>
                                    <a:pt x="72" y="6"/>
                                  </a:lnTo>
                                  <a:lnTo>
                                    <a:pt x="74" y="4"/>
                                  </a:lnTo>
                                  <a:lnTo>
                                    <a:pt x="76" y="2"/>
                                  </a:lnTo>
                                  <a:lnTo>
                                    <a:pt x="78" y="2"/>
                                  </a:lnTo>
                                  <a:lnTo>
                                    <a:pt x="81" y="0"/>
                                  </a:lnTo>
                                  <a:lnTo>
                                    <a:pt x="83" y="0"/>
                                  </a:lnTo>
                                  <a:lnTo>
                                    <a:pt x="85" y="0"/>
                                  </a:lnTo>
                                  <a:lnTo>
                                    <a:pt x="100" y="0"/>
                                  </a:lnTo>
                                  <a:lnTo>
                                    <a:pt x="102" y="0"/>
                                  </a:lnTo>
                                  <a:lnTo>
                                    <a:pt x="104" y="0"/>
                                  </a:lnTo>
                                  <a:lnTo>
                                    <a:pt x="106" y="2"/>
                                  </a:lnTo>
                                  <a:lnTo>
                                    <a:pt x="108" y="2"/>
                                  </a:lnTo>
                                  <a:lnTo>
                                    <a:pt x="110" y="4"/>
                                  </a:lnTo>
                                  <a:lnTo>
                                    <a:pt x="112" y="6"/>
                                  </a:lnTo>
                                  <a:lnTo>
                                    <a:pt x="112" y="8"/>
                                  </a:lnTo>
                                  <a:lnTo>
                                    <a:pt x="112" y="10"/>
                                  </a:lnTo>
                                  <a:lnTo>
                                    <a:pt x="117" y="21"/>
                                  </a:lnTo>
                                  <a:lnTo>
                                    <a:pt x="127" y="10"/>
                                  </a:lnTo>
                                  <a:lnTo>
                                    <a:pt x="129" y="8"/>
                                  </a:lnTo>
                                  <a:lnTo>
                                    <a:pt x="131" y="8"/>
                                  </a:lnTo>
                                  <a:lnTo>
                                    <a:pt x="144" y="2"/>
                                  </a:lnTo>
                                  <a:lnTo>
                                    <a:pt x="146" y="0"/>
                                  </a:lnTo>
                                  <a:lnTo>
                                    <a:pt x="148" y="0"/>
                                  </a:lnTo>
                                  <a:lnTo>
                                    <a:pt x="150" y="0"/>
                                  </a:lnTo>
                                  <a:lnTo>
                                    <a:pt x="152" y="0"/>
                                  </a:lnTo>
                                  <a:lnTo>
                                    <a:pt x="155" y="0"/>
                                  </a:lnTo>
                                  <a:lnTo>
                                    <a:pt x="157" y="2"/>
                                  </a:lnTo>
                                  <a:lnTo>
                                    <a:pt x="171" y="8"/>
                                  </a:lnTo>
                                  <a:lnTo>
                                    <a:pt x="174" y="8"/>
                                  </a:lnTo>
                                  <a:lnTo>
                                    <a:pt x="176" y="10"/>
                                  </a:lnTo>
                                  <a:lnTo>
                                    <a:pt x="178" y="12"/>
                                  </a:lnTo>
                                  <a:lnTo>
                                    <a:pt x="178" y="14"/>
                                  </a:lnTo>
                                  <a:lnTo>
                                    <a:pt x="182" y="23"/>
                                  </a:lnTo>
                                  <a:lnTo>
                                    <a:pt x="182" y="14"/>
                                  </a:lnTo>
                                  <a:lnTo>
                                    <a:pt x="182" y="12"/>
                                  </a:lnTo>
                                  <a:lnTo>
                                    <a:pt x="182" y="10"/>
                                  </a:lnTo>
                                  <a:lnTo>
                                    <a:pt x="184" y="8"/>
                                  </a:lnTo>
                                  <a:lnTo>
                                    <a:pt x="184" y="6"/>
                                  </a:lnTo>
                                  <a:lnTo>
                                    <a:pt x="186" y="4"/>
                                  </a:lnTo>
                                  <a:lnTo>
                                    <a:pt x="188" y="2"/>
                                  </a:lnTo>
                                  <a:lnTo>
                                    <a:pt x="190" y="2"/>
                                  </a:lnTo>
                                  <a:lnTo>
                                    <a:pt x="193" y="0"/>
                                  </a:lnTo>
                                  <a:lnTo>
                                    <a:pt x="195" y="0"/>
                                  </a:lnTo>
                                  <a:lnTo>
                                    <a:pt x="197" y="0"/>
                                  </a:lnTo>
                                  <a:lnTo>
                                    <a:pt x="209" y="0"/>
                                  </a:lnTo>
                                  <a:lnTo>
                                    <a:pt x="212" y="0"/>
                                  </a:lnTo>
                                  <a:lnTo>
                                    <a:pt x="214" y="0"/>
                                  </a:lnTo>
                                  <a:lnTo>
                                    <a:pt x="216" y="2"/>
                                  </a:lnTo>
                                  <a:lnTo>
                                    <a:pt x="218" y="2"/>
                                  </a:lnTo>
                                  <a:lnTo>
                                    <a:pt x="220" y="4"/>
                                  </a:lnTo>
                                  <a:lnTo>
                                    <a:pt x="222" y="6"/>
                                  </a:lnTo>
                                  <a:lnTo>
                                    <a:pt x="224" y="4"/>
                                  </a:lnTo>
                                  <a:lnTo>
                                    <a:pt x="226" y="2"/>
                                  </a:lnTo>
                                  <a:lnTo>
                                    <a:pt x="228" y="2"/>
                                  </a:lnTo>
                                  <a:lnTo>
                                    <a:pt x="231" y="0"/>
                                  </a:lnTo>
                                  <a:lnTo>
                                    <a:pt x="233" y="0"/>
                                  </a:lnTo>
                                  <a:lnTo>
                                    <a:pt x="235" y="0"/>
                                  </a:lnTo>
                                  <a:lnTo>
                                    <a:pt x="245" y="0"/>
                                  </a:lnTo>
                                  <a:lnTo>
                                    <a:pt x="247" y="0"/>
                                  </a:lnTo>
                                  <a:lnTo>
                                    <a:pt x="250" y="0"/>
                                  </a:lnTo>
                                  <a:lnTo>
                                    <a:pt x="252" y="2"/>
                                  </a:lnTo>
                                  <a:lnTo>
                                    <a:pt x="254" y="2"/>
                                  </a:lnTo>
                                  <a:lnTo>
                                    <a:pt x="256" y="4"/>
                                  </a:lnTo>
                                  <a:lnTo>
                                    <a:pt x="271" y="0"/>
                                  </a:lnTo>
                                  <a:lnTo>
                                    <a:pt x="273" y="0"/>
                                  </a:lnTo>
                                  <a:lnTo>
                                    <a:pt x="275" y="0"/>
                                  </a:lnTo>
                                  <a:lnTo>
                                    <a:pt x="277" y="0"/>
                                  </a:lnTo>
                                  <a:lnTo>
                                    <a:pt x="279" y="0"/>
                                  </a:lnTo>
                                  <a:lnTo>
                                    <a:pt x="296" y="4"/>
                                  </a:lnTo>
                                  <a:lnTo>
                                    <a:pt x="298" y="6"/>
                                  </a:lnTo>
                                  <a:lnTo>
                                    <a:pt x="300" y="6"/>
                                  </a:lnTo>
                                  <a:lnTo>
                                    <a:pt x="300" y="8"/>
                                  </a:lnTo>
                                  <a:lnTo>
                                    <a:pt x="307" y="12"/>
                                  </a:lnTo>
                                  <a:lnTo>
                                    <a:pt x="321" y="2"/>
                                  </a:lnTo>
                                  <a:lnTo>
                                    <a:pt x="323" y="2"/>
                                  </a:lnTo>
                                  <a:lnTo>
                                    <a:pt x="326" y="0"/>
                                  </a:lnTo>
                                  <a:lnTo>
                                    <a:pt x="328" y="0"/>
                                  </a:lnTo>
                                  <a:lnTo>
                                    <a:pt x="330" y="0"/>
                                  </a:lnTo>
                                  <a:lnTo>
                                    <a:pt x="332" y="0"/>
                                  </a:lnTo>
                                  <a:lnTo>
                                    <a:pt x="334" y="0"/>
                                  </a:lnTo>
                                  <a:lnTo>
                                    <a:pt x="336" y="2"/>
                                  </a:lnTo>
                                  <a:lnTo>
                                    <a:pt x="351" y="8"/>
                                  </a:lnTo>
                                  <a:lnTo>
                                    <a:pt x="353" y="8"/>
                                  </a:lnTo>
                                  <a:lnTo>
                                    <a:pt x="355" y="10"/>
                                  </a:lnTo>
                                  <a:lnTo>
                                    <a:pt x="355" y="12"/>
                                  </a:lnTo>
                                  <a:lnTo>
                                    <a:pt x="364" y="23"/>
                                  </a:lnTo>
                                  <a:lnTo>
                                    <a:pt x="366" y="23"/>
                                  </a:lnTo>
                                  <a:lnTo>
                                    <a:pt x="366" y="25"/>
                                  </a:lnTo>
                                  <a:lnTo>
                                    <a:pt x="366" y="14"/>
                                  </a:lnTo>
                                  <a:lnTo>
                                    <a:pt x="366" y="12"/>
                                  </a:lnTo>
                                  <a:lnTo>
                                    <a:pt x="366" y="10"/>
                                  </a:lnTo>
                                  <a:lnTo>
                                    <a:pt x="368" y="8"/>
                                  </a:lnTo>
                                  <a:lnTo>
                                    <a:pt x="368" y="6"/>
                                  </a:lnTo>
                                  <a:lnTo>
                                    <a:pt x="370" y="4"/>
                                  </a:lnTo>
                                  <a:lnTo>
                                    <a:pt x="372" y="2"/>
                                  </a:lnTo>
                                  <a:lnTo>
                                    <a:pt x="374" y="2"/>
                                  </a:lnTo>
                                  <a:lnTo>
                                    <a:pt x="376" y="0"/>
                                  </a:lnTo>
                                  <a:lnTo>
                                    <a:pt x="378" y="0"/>
                                  </a:lnTo>
                                  <a:lnTo>
                                    <a:pt x="381" y="0"/>
                                  </a:lnTo>
                                  <a:lnTo>
                                    <a:pt x="391" y="0"/>
                                  </a:lnTo>
                                  <a:lnTo>
                                    <a:pt x="393" y="0"/>
                                  </a:lnTo>
                                  <a:lnTo>
                                    <a:pt x="395" y="0"/>
                                  </a:lnTo>
                                  <a:lnTo>
                                    <a:pt x="397" y="2"/>
                                  </a:lnTo>
                                  <a:lnTo>
                                    <a:pt x="400" y="0"/>
                                  </a:lnTo>
                                  <a:lnTo>
                                    <a:pt x="402" y="0"/>
                                  </a:lnTo>
                                  <a:lnTo>
                                    <a:pt x="404" y="0"/>
                                  </a:lnTo>
                                  <a:lnTo>
                                    <a:pt x="416" y="0"/>
                                  </a:lnTo>
                                  <a:lnTo>
                                    <a:pt x="419" y="0"/>
                                  </a:lnTo>
                                  <a:lnTo>
                                    <a:pt x="421" y="0"/>
                                  </a:lnTo>
                                  <a:lnTo>
                                    <a:pt x="423" y="2"/>
                                  </a:lnTo>
                                  <a:lnTo>
                                    <a:pt x="425" y="2"/>
                                  </a:lnTo>
                                  <a:lnTo>
                                    <a:pt x="427" y="4"/>
                                  </a:lnTo>
                                  <a:lnTo>
                                    <a:pt x="429" y="6"/>
                                  </a:lnTo>
                                  <a:lnTo>
                                    <a:pt x="429" y="8"/>
                                  </a:lnTo>
                                  <a:lnTo>
                                    <a:pt x="431" y="10"/>
                                  </a:lnTo>
                                  <a:lnTo>
                                    <a:pt x="431" y="12"/>
                                  </a:lnTo>
                                  <a:lnTo>
                                    <a:pt x="431" y="14"/>
                                  </a:lnTo>
                                  <a:lnTo>
                                    <a:pt x="431" y="76"/>
                                  </a:lnTo>
                                  <a:lnTo>
                                    <a:pt x="431" y="78"/>
                                  </a:lnTo>
                                  <a:lnTo>
                                    <a:pt x="431" y="80"/>
                                  </a:lnTo>
                                  <a:lnTo>
                                    <a:pt x="429" y="82"/>
                                  </a:lnTo>
                                  <a:lnTo>
                                    <a:pt x="429" y="84"/>
                                  </a:lnTo>
                                  <a:lnTo>
                                    <a:pt x="427" y="86"/>
                                  </a:lnTo>
                                  <a:lnTo>
                                    <a:pt x="425" y="88"/>
                                  </a:lnTo>
                                  <a:lnTo>
                                    <a:pt x="423" y="88"/>
                                  </a:lnTo>
                                  <a:lnTo>
                                    <a:pt x="421" y="91"/>
                                  </a:lnTo>
                                  <a:lnTo>
                                    <a:pt x="419" y="91"/>
                                  </a:lnTo>
                                  <a:lnTo>
                                    <a:pt x="416" y="91"/>
                                  </a:lnTo>
                                  <a:lnTo>
                                    <a:pt x="404" y="91"/>
                                  </a:lnTo>
                                  <a:lnTo>
                                    <a:pt x="402" y="91"/>
                                  </a:lnTo>
                                  <a:lnTo>
                                    <a:pt x="400" y="91"/>
                                  </a:lnTo>
                                  <a:lnTo>
                                    <a:pt x="397" y="88"/>
                                  </a:lnTo>
                                  <a:lnTo>
                                    <a:pt x="395" y="91"/>
                                  </a:lnTo>
                                  <a:lnTo>
                                    <a:pt x="393" y="91"/>
                                  </a:lnTo>
                                  <a:lnTo>
                                    <a:pt x="391" y="91"/>
                                  </a:lnTo>
                                  <a:lnTo>
                                    <a:pt x="381" y="91"/>
                                  </a:lnTo>
                                  <a:lnTo>
                                    <a:pt x="378" y="91"/>
                                  </a:lnTo>
                                  <a:lnTo>
                                    <a:pt x="376" y="91"/>
                                  </a:lnTo>
                                  <a:lnTo>
                                    <a:pt x="374" y="88"/>
                                  </a:lnTo>
                                  <a:lnTo>
                                    <a:pt x="372" y="88"/>
                                  </a:lnTo>
                                  <a:lnTo>
                                    <a:pt x="370" y="86"/>
                                  </a:lnTo>
                                  <a:lnTo>
                                    <a:pt x="368" y="84"/>
                                  </a:lnTo>
                                  <a:lnTo>
                                    <a:pt x="368" y="82"/>
                                  </a:lnTo>
                                  <a:lnTo>
                                    <a:pt x="366" y="80"/>
                                  </a:lnTo>
                                  <a:lnTo>
                                    <a:pt x="366" y="78"/>
                                  </a:lnTo>
                                  <a:lnTo>
                                    <a:pt x="366" y="76"/>
                                  </a:lnTo>
                                  <a:lnTo>
                                    <a:pt x="366" y="69"/>
                                  </a:lnTo>
                                  <a:lnTo>
                                    <a:pt x="366" y="72"/>
                                  </a:lnTo>
                                  <a:lnTo>
                                    <a:pt x="364" y="74"/>
                                  </a:lnTo>
                                  <a:lnTo>
                                    <a:pt x="353" y="84"/>
                                  </a:lnTo>
                                  <a:lnTo>
                                    <a:pt x="351" y="86"/>
                                  </a:lnTo>
                                  <a:lnTo>
                                    <a:pt x="349" y="86"/>
                                  </a:lnTo>
                                  <a:lnTo>
                                    <a:pt x="347" y="88"/>
                                  </a:lnTo>
                                  <a:lnTo>
                                    <a:pt x="345" y="88"/>
                                  </a:lnTo>
                                  <a:lnTo>
                                    <a:pt x="332" y="91"/>
                                  </a:lnTo>
                                  <a:lnTo>
                                    <a:pt x="330" y="91"/>
                                  </a:lnTo>
                                  <a:lnTo>
                                    <a:pt x="328" y="91"/>
                                  </a:lnTo>
                                  <a:lnTo>
                                    <a:pt x="315" y="88"/>
                                  </a:lnTo>
                                  <a:lnTo>
                                    <a:pt x="313" y="88"/>
                                  </a:lnTo>
                                  <a:lnTo>
                                    <a:pt x="311" y="86"/>
                                  </a:lnTo>
                                  <a:lnTo>
                                    <a:pt x="309" y="86"/>
                                  </a:lnTo>
                                  <a:lnTo>
                                    <a:pt x="307" y="84"/>
                                  </a:lnTo>
                                  <a:lnTo>
                                    <a:pt x="298" y="86"/>
                                  </a:lnTo>
                                  <a:lnTo>
                                    <a:pt x="296" y="88"/>
                                  </a:lnTo>
                                  <a:lnTo>
                                    <a:pt x="294" y="88"/>
                                  </a:lnTo>
                                  <a:lnTo>
                                    <a:pt x="279" y="91"/>
                                  </a:lnTo>
                                  <a:lnTo>
                                    <a:pt x="277" y="91"/>
                                  </a:lnTo>
                                  <a:lnTo>
                                    <a:pt x="275" y="91"/>
                                  </a:lnTo>
                                  <a:lnTo>
                                    <a:pt x="258" y="88"/>
                                  </a:lnTo>
                                  <a:lnTo>
                                    <a:pt x="256" y="88"/>
                                  </a:lnTo>
                                  <a:lnTo>
                                    <a:pt x="254" y="86"/>
                                  </a:lnTo>
                                  <a:lnTo>
                                    <a:pt x="254" y="88"/>
                                  </a:lnTo>
                                  <a:lnTo>
                                    <a:pt x="252" y="88"/>
                                  </a:lnTo>
                                  <a:lnTo>
                                    <a:pt x="250" y="91"/>
                                  </a:lnTo>
                                  <a:lnTo>
                                    <a:pt x="247" y="91"/>
                                  </a:lnTo>
                                  <a:lnTo>
                                    <a:pt x="245" y="91"/>
                                  </a:lnTo>
                                  <a:lnTo>
                                    <a:pt x="233" y="91"/>
                                  </a:lnTo>
                                  <a:lnTo>
                                    <a:pt x="231" y="91"/>
                                  </a:lnTo>
                                  <a:lnTo>
                                    <a:pt x="228" y="91"/>
                                  </a:lnTo>
                                  <a:lnTo>
                                    <a:pt x="226" y="88"/>
                                  </a:lnTo>
                                  <a:lnTo>
                                    <a:pt x="224" y="88"/>
                                  </a:lnTo>
                                  <a:lnTo>
                                    <a:pt x="222" y="86"/>
                                  </a:lnTo>
                                  <a:lnTo>
                                    <a:pt x="222" y="84"/>
                                  </a:lnTo>
                                  <a:lnTo>
                                    <a:pt x="220" y="84"/>
                                  </a:lnTo>
                                  <a:lnTo>
                                    <a:pt x="220" y="86"/>
                                  </a:lnTo>
                                  <a:lnTo>
                                    <a:pt x="218" y="88"/>
                                  </a:lnTo>
                                  <a:lnTo>
                                    <a:pt x="216" y="88"/>
                                  </a:lnTo>
                                  <a:lnTo>
                                    <a:pt x="214" y="91"/>
                                  </a:lnTo>
                                  <a:lnTo>
                                    <a:pt x="212" y="91"/>
                                  </a:lnTo>
                                  <a:lnTo>
                                    <a:pt x="209" y="91"/>
                                  </a:lnTo>
                                  <a:lnTo>
                                    <a:pt x="197" y="91"/>
                                  </a:lnTo>
                                  <a:lnTo>
                                    <a:pt x="195" y="91"/>
                                  </a:lnTo>
                                  <a:lnTo>
                                    <a:pt x="193" y="91"/>
                                  </a:lnTo>
                                  <a:lnTo>
                                    <a:pt x="190" y="88"/>
                                  </a:lnTo>
                                  <a:lnTo>
                                    <a:pt x="188" y="88"/>
                                  </a:lnTo>
                                  <a:lnTo>
                                    <a:pt x="186" y="86"/>
                                  </a:lnTo>
                                  <a:lnTo>
                                    <a:pt x="184" y="84"/>
                                  </a:lnTo>
                                  <a:lnTo>
                                    <a:pt x="184" y="82"/>
                                  </a:lnTo>
                                  <a:lnTo>
                                    <a:pt x="182" y="80"/>
                                  </a:lnTo>
                                  <a:lnTo>
                                    <a:pt x="182" y="78"/>
                                  </a:lnTo>
                                  <a:lnTo>
                                    <a:pt x="182" y="76"/>
                                  </a:lnTo>
                                  <a:lnTo>
                                    <a:pt x="182" y="67"/>
                                  </a:lnTo>
                                  <a:lnTo>
                                    <a:pt x="180" y="76"/>
                                  </a:lnTo>
                                  <a:lnTo>
                                    <a:pt x="178" y="78"/>
                                  </a:lnTo>
                                  <a:lnTo>
                                    <a:pt x="178" y="80"/>
                                  </a:lnTo>
                                  <a:lnTo>
                                    <a:pt x="176" y="82"/>
                                  </a:lnTo>
                                  <a:lnTo>
                                    <a:pt x="174" y="84"/>
                                  </a:lnTo>
                                  <a:lnTo>
                                    <a:pt x="171" y="84"/>
                                  </a:lnTo>
                                  <a:lnTo>
                                    <a:pt x="169" y="86"/>
                                  </a:lnTo>
                                  <a:lnTo>
                                    <a:pt x="155" y="91"/>
                                  </a:lnTo>
                                  <a:lnTo>
                                    <a:pt x="152" y="91"/>
                                  </a:lnTo>
                                  <a:lnTo>
                                    <a:pt x="150" y="91"/>
                                  </a:lnTo>
                                  <a:lnTo>
                                    <a:pt x="148" y="91"/>
                                  </a:lnTo>
                                  <a:lnTo>
                                    <a:pt x="133" y="88"/>
                                  </a:lnTo>
                                  <a:lnTo>
                                    <a:pt x="131" y="88"/>
                                  </a:lnTo>
                                  <a:lnTo>
                                    <a:pt x="129" y="88"/>
                                  </a:lnTo>
                                  <a:lnTo>
                                    <a:pt x="127" y="91"/>
                                  </a:lnTo>
                                  <a:lnTo>
                                    <a:pt x="125" y="91"/>
                                  </a:lnTo>
                                  <a:lnTo>
                                    <a:pt x="123" y="91"/>
                                  </a:lnTo>
                                  <a:lnTo>
                                    <a:pt x="112" y="91"/>
                                  </a:lnTo>
                                  <a:lnTo>
                                    <a:pt x="110" y="91"/>
                                  </a:lnTo>
                                  <a:lnTo>
                                    <a:pt x="108" y="91"/>
                                  </a:lnTo>
                                  <a:lnTo>
                                    <a:pt x="106" y="88"/>
                                  </a:lnTo>
                                  <a:lnTo>
                                    <a:pt x="104" y="88"/>
                                  </a:lnTo>
                                  <a:lnTo>
                                    <a:pt x="102" y="86"/>
                                  </a:lnTo>
                                  <a:lnTo>
                                    <a:pt x="100" y="84"/>
                                  </a:lnTo>
                                  <a:lnTo>
                                    <a:pt x="100" y="82"/>
                                  </a:lnTo>
                                  <a:lnTo>
                                    <a:pt x="93" y="69"/>
                                  </a:lnTo>
                                  <a:lnTo>
                                    <a:pt x="87" y="82"/>
                                  </a:lnTo>
                                  <a:lnTo>
                                    <a:pt x="87" y="84"/>
                                  </a:lnTo>
                                  <a:lnTo>
                                    <a:pt x="85" y="86"/>
                                  </a:lnTo>
                                  <a:lnTo>
                                    <a:pt x="83" y="88"/>
                                  </a:lnTo>
                                  <a:lnTo>
                                    <a:pt x="81" y="88"/>
                                  </a:lnTo>
                                  <a:lnTo>
                                    <a:pt x="78" y="91"/>
                                  </a:lnTo>
                                  <a:lnTo>
                                    <a:pt x="76" y="91"/>
                                  </a:lnTo>
                                  <a:lnTo>
                                    <a:pt x="74" y="91"/>
                                  </a:lnTo>
                                  <a:lnTo>
                                    <a:pt x="64" y="91"/>
                                  </a:lnTo>
                                  <a:lnTo>
                                    <a:pt x="62" y="91"/>
                                  </a:lnTo>
                                  <a:lnTo>
                                    <a:pt x="59" y="91"/>
                                  </a:lnTo>
                                  <a:lnTo>
                                    <a:pt x="57" y="88"/>
                                  </a:lnTo>
                                  <a:lnTo>
                                    <a:pt x="55" y="88"/>
                                  </a:lnTo>
                                  <a:lnTo>
                                    <a:pt x="53" y="86"/>
                                  </a:lnTo>
                                  <a:lnTo>
                                    <a:pt x="53" y="84"/>
                                  </a:lnTo>
                                  <a:lnTo>
                                    <a:pt x="51" y="86"/>
                                  </a:lnTo>
                                  <a:lnTo>
                                    <a:pt x="49" y="86"/>
                                  </a:lnTo>
                                  <a:lnTo>
                                    <a:pt x="47" y="88"/>
                                  </a:lnTo>
                                  <a:lnTo>
                                    <a:pt x="45" y="88"/>
                                  </a:lnTo>
                                  <a:lnTo>
                                    <a:pt x="34" y="91"/>
                                  </a:lnTo>
                                  <a:lnTo>
                                    <a:pt x="32" y="91"/>
                                  </a:lnTo>
                                  <a:lnTo>
                                    <a:pt x="30" y="91"/>
                                  </a:lnTo>
                                  <a:lnTo>
                                    <a:pt x="28" y="91"/>
                                  </a:lnTo>
                                  <a:lnTo>
                                    <a:pt x="15" y="86"/>
                                  </a:lnTo>
                                  <a:lnTo>
                                    <a:pt x="13" y="84"/>
                                  </a:lnTo>
                                  <a:lnTo>
                                    <a:pt x="11" y="84"/>
                                  </a:lnTo>
                                  <a:lnTo>
                                    <a:pt x="9" y="82"/>
                                  </a:lnTo>
                                  <a:lnTo>
                                    <a:pt x="7" y="80"/>
                                  </a:lnTo>
                                  <a:lnTo>
                                    <a:pt x="7" y="78"/>
                                  </a:lnTo>
                                  <a:lnTo>
                                    <a:pt x="5" y="76"/>
                                  </a:lnTo>
                                  <a:lnTo>
                                    <a:pt x="0" y="57"/>
                                  </a:lnTo>
                                  <a:lnTo>
                                    <a:pt x="0" y="55"/>
                                  </a:lnTo>
                                  <a:lnTo>
                                    <a:pt x="0" y="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1" name="Rectangle 722"/>
                          <wps:cNvSpPr>
                            <a:spLocks noChangeArrowheads="1"/>
                          </wps:cNvSpPr>
                          <wps:spPr bwMode="auto">
                            <a:xfrm>
                              <a:off x="4245" y="9283"/>
                              <a:ext cx="378"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JACKSON</w:t>
                                </w:r>
                              </w:p>
                            </w:txbxContent>
                          </wps:txbx>
                          <wps:bodyPr rot="0" vert="horz" wrap="none" lIns="0" tIns="0" rIns="0" bIns="0" anchor="t" anchorCtr="0" upright="1">
                            <a:spAutoFit/>
                          </wps:bodyPr>
                        </wps:wsp>
                        <wps:wsp>
                          <wps:cNvPr id="2952" name="Rectangle 723"/>
                          <wps:cNvSpPr>
                            <a:spLocks noChangeArrowheads="1"/>
                          </wps:cNvSpPr>
                          <wps:spPr bwMode="auto">
                            <a:xfrm>
                              <a:off x="6307" y="3038"/>
                              <a:ext cx="43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KANKAKEE</w:t>
                                </w:r>
                              </w:p>
                            </w:txbxContent>
                          </wps:txbx>
                          <wps:bodyPr rot="0" vert="horz" wrap="none" lIns="0" tIns="0" rIns="0" bIns="0" anchor="t" anchorCtr="0" upright="1">
                            <a:spAutoFit/>
                          </wps:bodyPr>
                        </wps:wsp>
                        <wps:wsp>
                          <wps:cNvPr id="2953" name="Freeform 724"/>
                          <wps:cNvSpPr>
                            <a:spLocks noEditPoints="1"/>
                          </wps:cNvSpPr>
                          <wps:spPr bwMode="auto">
                            <a:xfrm>
                              <a:off x="6309" y="3044"/>
                              <a:ext cx="492" cy="89"/>
                            </a:xfrm>
                            <a:custGeom>
                              <a:avLst/>
                              <a:gdLst>
                                <a:gd name="T0" fmla="*/ 2 w 492"/>
                                <a:gd name="T1" fmla="*/ 7 h 89"/>
                                <a:gd name="T2" fmla="*/ 15 w 492"/>
                                <a:gd name="T3" fmla="*/ 0 h 89"/>
                                <a:gd name="T4" fmla="*/ 38 w 492"/>
                                <a:gd name="T5" fmla="*/ 4 h 89"/>
                                <a:gd name="T6" fmla="*/ 51 w 492"/>
                                <a:gd name="T7" fmla="*/ 0 h 89"/>
                                <a:gd name="T8" fmla="*/ 70 w 492"/>
                                <a:gd name="T9" fmla="*/ 0 h 89"/>
                                <a:gd name="T10" fmla="*/ 95 w 492"/>
                                <a:gd name="T11" fmla="*/ 2 h 89"/>
                                <a:gd name="T12" fmla="*/ 110 w 492"/>
                                <a:gd name="T13" fmla="*/ 15 h 89"/>
                                <a:gd name="T14" fmla="*/ 116 w 492"/>
                                <a:gd name="T15" fmla="*/ 2 h 89"/>
                                <a:gd name="T16" fmla="*/ 139 w 492"/>
                                <a:gd name="T17" fmla="*/ 0 h 89"/>
                                <a:gd name="T18" fmla="*/ 160 w 492"/>
                                <a:gd name="T19" fmla="*/ 0 h 89"/>
                                <a:gd name="T20" fmla="*/ 173 w 492"/>
                                <a:gd name="T21" fmla="*/ 7 h 89"/>
                                <a:gd name="T22" fmla="*/ 182 w 492"/>
                                <a:gd name="T23" fmla="*/ 0 h 89"/>
                                <a:gd name="T24" fmla="*/ 203 w 492"/>
                                <a:gd name="T25" fmla="*/ 2 h 89"/>
                                <a:gd name="T26" fmla="*/ 215 w 492"/>
                                <a:gd name="T27" fmla="*/ 2 h 89"/>
                                <a:gd name="T28" fmla="*/ 239 w 492"/>
                                <a:gd name="T29" fmla="*/ 0 h 89"/>
                                <a:gd name="T30" fmla="*/ 249 w 492"/>
                                <a:gd name="T31" fmla="*/ 2 h 89"/>
                                <a:gd name="T32" fmla="*/ 272 w 492"/>
                                <a:gd name="T33" fmla="*/ 0 h 89"/>
                                <a:gd name="T34" fmla="*/ 283 w 492"/>
                                <a:gd name="T35" fmla="*/ 9 h 89"/>
                                <a:gd name="T36" fmla="*/ 293 w 492"/>
                                <a:gd name="T37" fmla="*/ 7 h 89"/>
                                <a:gd name="T38" fmla="*/ 306 w 492"/>
                                <a:gd name="T39" fmla="*/ 0 h 89"/>
                                <a:gd name="T40" fmla="*/ 329 w 492"/>
                                <a:gd name="T41" fmla="*/ 4 h 89"/>
                                <a:gd name="T42" fmla="*/ 342 w 492"/>
                                <a:gd name="T43" fmla="*/ 0 h 89"/>
                                <a:gd name="T44" fmla="*/ 363 w 492"/>
                                <a:gd name="T45" fmla="*/ 0 h 89"/>
                                <a:gd name="T46" fmla="*/ 422 w 492"/>
                                <a:gd name="T47" fmla="*/ 2 h 89"/>
                                <a:gd name="T48" fmla="*/ 481 w 492"/>
                                <a:gd name="T49" fmla="*/ 0 h 89"/>
                                <a:gd name="T50" fmla="*/ 492 w 492"/>
                                <a:gd name="T51" fmla="*/ 11 h 89"/>
                                <a:gd name="T52" fmla="*/ 490 w 492"/>
                                <a:gd name="T53" fmla="*/ 32 h 89"/>
                                <a:gd name="T54" fmla="*/ 492 w 492"/>
                                <a:gd name="T55" fmla="*/ 55 h 89"/>
                                <a:gd name="T56" fmla="*/ 492 w 492"/>
                                <a:gd name="T57" fmla="*/ 76 h 89"/>
                                <a:gd name="T58" fmla="*/ 484 w 492"/>
                                <a:gd name="T59" fmla="*/ 87 h 89"/>
                                <a:gd name="T60" fmla="*/ 424 w 492"/>
                                <a:gd name="T61" fmla="*/ 89 h 89"/>
                                <a:gd name="T62" fmla="*/ 365 w 492"/>
                                <a:gd name="T63" fmla="*/ 89 h 89"/>
                                <a:gd name="T64" fmla="*/ 344 w 492"/>
                                <a:gd name="T65" fmla="*/ 89 h 89"/>
                                <a:gd name="T66" fmla="*/ 331 w 492"/>
                                <a:gd name="T67" fmla="*/ 83 h 89"/>
                                <a:gd name="T68" fmla="*/ 319 w 492"/>
                                <a:gd name="T69" fmla="*/ 89 h 89"/>
                                <a:gd name="T70" fmla="*/ 296 w 492"/>
                                <a:gd name="T71" fmla="*/ 89 h 89"/>
                                <a:gd name="T72" fmla="*/ 274 w 492"/>
                                <a:gd name="T73" fmla="*/ 87 h 89"/>
                                <a:gd name="T74" fmla="*/ 262 w 492"/>
                                <a:gd name="T75" fmla="*/ 78 h 89"/>
                                <a:gd name="T76" fmla="*/ 251 w 492"/>
                                <a:gd name="T77" fmla="*/ 89 h 89"/>
                                <a:gd name="T78" fmla="*/ 217 w 492"/>
                                <a:gd name="T79" fmla="*/ 89 h 89"/>
                                <a:gd name="T80" fmla="*/ 205 w 492"/>
                                <a:gd name="T81" fmla="*/ 87 h 89"/>
                                <a:gd name="T82" fmla="*/ 184 w 492"/>
                                <a:gd name="T83" fmla="*/ 89 h 89"/>
                                <a:gd name="T84" fmla="*/ 173 w 492"/>
                                <a:gd name="T85" fmla="*/ 81 h 89"/>
                                <a:gd name="T86" fmla="*/ 163 w 492"/>
                                <a:gd name="T87" fmla="*/ 89 h 89"/>
                                <a:gd name="T88" fmla="*/ 141 w 492"/>
                                <a:gd name="T89" fmla="*/ 89 h 89"/>
                                <a:gd name="T90" fmla="*/ 118 w 492"/>
                                <a:gd name="T91" fmla="*/ 87 h 89"/>
                                <a:gd name="T92" fmla="*/ 95 w 492"/>
                                <a:gd name="T93" fmla="*/ 89 h 89"/>
                                <a:gd name="T94" fmla="*/ 84 w 492"/>
                                <a:gd name="T95" fmla="*/ 78 h 89"/>
                                <a:gd name="T96" fmla="*/ 72 w 492"/>
                                <a:gd name="T97" fmla="*/ 87 h 89"/>
                                <a:gd name="T98" fmla="*/ 48 w 492"/>
                                <a:gd name="T99" fmla="*/ 89 h 89"/>
                                <a:gd name="T100" fmla="*/ 38 w 492"/>
                                <a:gd name="T101" fmla="*/ 85 h 89"/>
                                <a:gd name="T102" fmla="*/ 15 w 492"/>
                                <a:gd name="T103" fmla="*/ 89 h 89"/>
                                <a:gd name="T104" fmla="*/ 2 w 492"/>
                                <a:gd name="T105" fmla="*/ 83 h 89"/>
                                <a:gd name="T106" fmla="*/ 353 w 492"/>
                                <a:gd name="T107" fmla="*/ 49 h 89"/>
                                <a:gd name="T108" fmla="*/ 226 w 492"/>
                                <a:gd name="T109" fmla="*/ 43 h 89"/>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492" h="89">
                                  <a:moveTo>
                                    <a:pt x="0" y="74"/>
                                  </a:moveTo>
                                  <a:lnTo>
                                    <a:pt x="0" y="15"/>
                                  </a:lnTo>
                                  <a:lnTo>
                                    <a:pt x="0" y="13"/>
                                  </a:lnTo>
                                  <a:lnTo>
                                    <a:pt x="0" y="11"/>
                                  </a:lnTo>
                                  <a:lnTo>
                                    <a:pt x="2" y="9"/>
                                  </a:lnTo>
                                  <a:lnTo>
                                    <a:pt x="2" y="7"/>
                                  </a:lnTo>
                                  <a:lnTo>
                                    <a:pt x="4" y="4"/>
                                  </a:lnTo>
                                  <a:lnTo>
                                    <a:pt x="6" y="2"/>
                                  </a:lnTo>
                                  <a:lnTo>
                                    <a:pt x="8" y="2"/>
                                  </a:lnTo>
                                  <a:lnTo>
                                    <a:pt x="10" y="0"/>
                                  </a:lnTo>
                                  <a:lnTo>
                                    <a:pt x="13" y="0"/>
                                  </a:lnTo>
                                  <a:lnTo>
                                    <a:pt x="15" y="0"/>
                                  </a:lnTo>
                                  <a:lnTo>
                                    <a:pt x="27" y="0"/>
                                  </a:lnTo>
                                  <a:lnTo>
                                    <a:pt x="29" y="0"/>
                                  </a:lnTo>
                                  <a:lnTo>
                                    <a:pt x="32" y="0"/>
                                  </a:lnTo>
                                  <a:lnTo>
                                    <a:pt x="34" y="2"/>
                                  </a:lnTo>
                                  <a:lnTo>
                                    <a:pt x="36" y="2"/>
                                  </a:lnTo>
                                  <a:lnTo>
                                    <a:pt x="38" y="4"/>
                                  </a:lnTo>
                                  <a:lnTo>
                                    <a:pt x="40" y="7"/>
                                  </a:lnTo>
                                  <a:lnTo>
                                    <a:pt x="42" y="4"/>
                                  </a:lnTo>
                                  <a:lnTo>
                                    <a:pt x="44" y="2"/>
                                  </a:lnTo>
                                  <a:lnTo>
                                    <a:pt x="46" y="2"/>
                                  </a:lnTo>
                                  <a:lnTo>
                                    <a:pt x="48" y="0"/>
                                  </a:lnTo>
                                  <a:lnTo>
                                    <a:pt x="51" y="0"/>
                                  </a:lnTo>
                                  <a:lnTo>
                                    <a:pt x="53" y="0"/>
                                  </a:lnTo>
                                  <a:lnTo>
                                    <a:pt x="63" y="0"/>
                                  </a:lnTo>
                                  <a:lnTo>
                                    <a:pt x="65" y="0"/>
                                  </a:lnTo>
                                  <a:lnTo>
                                    <a:pt x="67" y="0"/>
                                  </a:lnTo>
                                  <a:lnTo>
                                    <a:pt x="67" y="2"/>
                                  </a:lnTo>
                                  <a:lnTo>
                                    <a:pt x="70" y="0"/>
                                  </a:lnTo>
                                  <a:lnTo>
                                    <a:pt x="72" y="0"/>
                                  </a:lnTo>
                                  <a:lnTo>
                                    <a:pt x="74" y="0"/>
                                  </a:lnTo>
                                  <a:lnTo>
                                    <a:pt x="89" y="0"/>
                                  </a:lnTo>
                                  <a:lnTo>
                                    <a:pt x="91" y="0"/>
                                  </a:lnTo>
                                  <a:lnTo>
                                    <a:pt x="93" y="0"/>
                                  </a:lnTo>
                                  <a:lnTo>
                                    <a:pt x="95" y="2"/>
                                  </a:lnTo>
                                  <a:lnTo>
                                    <a:pt x="97" y="2"/>
                                  </a:lnTo>
                                  <a:lnTo>
                                    <a:pt x="99" y="4"/>
                                  </a:lnTo>
                                  <a:lnTo>
                                    <a:pt x="101" y="7"/>
                                  </a:lnTo>
                                  <a:lnTo>
                                    <a:pt x="101" y="9"/>
                                  </a:lnTo>
                                  <a:lnTo>
                                    <a:pt x="110" y="30"/>
                                  </a:lnTo>
                                  <a:lnTo>
                                    <a:pt x="110" y="15"/>
                                  </a:lnTo>
                                  <a:lnTo>
                                    <a:pt x="110" y="13"/>
                                  </a:lnTo>
                                  <a:lnTo>
                                    <a:pt x="110" y="11"/>
                                  </a:lnTo>
                                  <a:lnTo>
                                    <a:pt x="112" y="9"/>
                                  </a:lnTo>
                                  <a:lnTo>
                                    <a:pt x="112" y="7"/>
                                  </a:lnTo>
                                  <a:lnTo>
                                    <a:pt x="114" y="4"/>
                                  </a:lnTo>
                                  <a:lnTo>
                                    <a:pt x="116" y="2"/>
                                  </a:lnTo>
                                  <a:lnTo>
                                    <a:pt x="118" y="2"/>
                                  </a:lnTo>
                                  <a:lnTo>
                                    <a:pt x="120" y="0"/>
                                  </a:lnTo>
                                  <a:lnTo>
                                    <a:pt x="122" y="0"/>
                                  </a:lnTo>
                                  <a:lnTo>
                                    <a:pt x="124" y="0"/>
                                  </a:lnTo>
                                  <a:lnTo>
                                    <a:pt x="137" y="0"/>
                                  </a:lnTo>
                                  <a:lnTo>
                                    <a:pt x="139" y="0"/>
                                  </a:lnTo>
                                  <a:lnTo>
                                    <a:pt x="141" y="0"/>
                                  </a:lnTo>
                                  <a:lnTo>
                                    <a:pt x="144" y="2"/>
                                  </a:lnTo>
                                  <a:lnTo>
                                    <a:pt x="144" y="0"/>
                                  </a:lnTo>
                                  <a:lnTo>
                                    <a:pt x="146" y="0"/>
                                  </a:lnTo>
                                  <a:lnTo>
                                    <a:pt x="148" y="0"/>
                                  </a:lnTo>
                                  <a:lnTo>
                                    <a:pt x="160" y="0"/>
                                  </a:lnTo>
                                  <a:lnTo>
                                    <a:pt x="163" y="0"/>
                                  </a:lnTo>
                                  <a:lnTo>
                                    <a:pt x="165" y="0"/>
                                  </a:lnTo>
                                  <a:lnTo>
                                    <a:pt x="167" y="2"/>
                                  </a:lnTo>
                                  <a:lnTo>
                                    <a:pt x="169" y="2"/>
                                  </a:lnTo>
                                  <a:lnTo>
                                    <a:pt x="171" y="4"/>
                                  </a:lnTo>
                                  <a:lnTo>
                                    <a:pt x="173" y="7"/>
                                  </a:lnTo>
                                  <a:lnTo>
                                    <a:pt x="173" y="9"/>
                                  </a:lnTo>
                                  <a:lnTo>
                                    <a:pt x="173" y="7"/>
                                  </a:lnTo>
                                  <a:lnTo>
                                    <a:pt x="175" y="4"/>
                                  </a:lnTo>
                                  <a:lnTo>
                                    <a:pt x="177" y="2"/>
                                  </a:lnTo>
                                  <a:lnTo>
                                    <a:pt x="179" y="2"/>
                                  </a:lnTo>
                                  <a:lnTo>
                                    <a:pt x="182" y="0"/>
                                  </a:lnTo>
                                  <a:lnTo>
                                    <a:pt x="184" y="0"/>
                                  </a:lnTo>
                                  <a:lnTo>
                                    <a:pt x="186" y="0"/>
                                  </a:lnTo>
                                  <a:lnTo>
                                    <a:pt x="196" y="0"/>
                                  </a:lnTo>
                                  <a:lnTo>
                                    <a:pt x="198" y="0"/>
                                  </a:lnTo>
                                  <a:lnTo>
                                    <a:pt x="201" y="0"/>
                                  </a:lnTo>
                                  <a:lnTo>
                                    <a:pt x="203" y="2"/>
                                  </a:lnTo>
                                  <a:lnTo>
                                    <a:pt x="205" y="2"/>
                                  </a:lnTo>
                                  <a:lnTo>
                                    <a:pt x="207" y="4"/>
                                  </a:lnTo>
                                  <a:lnTo>
                                    <a:pt x="209" y="7"/>
                                  </a:lnTo>
                                  <a:lnTo>
                                    <a:pt x="211" y="4"/>
                                  </a:lnTo>
                                  <a:lnTo>
                                    <a:pt x="213" y="2"/>
                                  </a:lnTo>
                                  <a:lnTo>
                                    <a:pt x="215" y="2"/>
                                  </a:lnTo>
                                  <a:lnTo>
                                    <a:pt x="217" y="0"/>
                                  </a:lnTo>
                                  <a:lnTo>
                                    <a:pt x="220" y="0"/>
                                  </a:lnTo>
                                  <a:lnTo>
                                    <a:pt x="222" y="0"/>
                                  </a:lnTo>
                                  <a:lnTo>
                                    <a:pt x="234" y="0"/>
                                  </a:lnTo>
                                  <a:lnTo>
                                    <a:pt x="236" y="0"/>
                                  </a:lnTo>
                                  <a:lnTo>
                                    <a:pt x="239" y="0"/>
                                  </a:lnTo>
                                  <a:lnTo>
                                    <a:pt x="241" y="2"/>
                                  </a:lnTo>
                                  <a:lnTo>
                                    <a:pt x="243" y="2"/>
                                  </a:lnTo>
                                  <a:lnTo>
                                    <a:pt x="245" y="4"/>
                                  </a:lnTo>
                                  <a:lnTo>
                                    <a:pt x="247" y="7"/>
                                  </a:lnTo>
                                  <a:lnTo>
                                    <a:pt x="247" y="4"/>
                                  </a:lnTo>
                                  <a:lnTo>
                                    <a:pt x="249" y="2"/>
                                  </a:lnTo>
                                  <a:lnTo>
                                    <a:pt x="251" y="2"/>
                                  </a:lnTo>
                                  <a:lnTo>
                                    <a:pt x="253" y="0"/>
                                  </a:lnTo>
                                  <a:lnTo>
                                    <a:pt x="255" y="0"/>
                                  </a:lnTo>
                                  <a:lnTo>
                                    <a:pt x="258" y="0"/>
                                  </a:lnTo>
                                  <a:lnTo>
                                    <a:pt x="270" y="0"/>
                                  </a:lnTo>
                                  <a:lnTo>
                                    <a:pt x="272" y="0"/>
                                  </a:lnTo>
                                  <a:lnTo>
                                    <a:pt x="274" y="0"/>
                                  </a:lnTo>
                                  <a:lnTo>
                                    <a:pt x="277" y="2"/>
                                  </a:lnTo>
                                  <a:lnTo>
                                    <a:pt x="279" y="2"/>
                                  </a:lnTo>
                                  <a:lnTo>
                                    <a:pt x="281" y="4"/>
                                  </a:lnTo>
                                  <a:lnTo>
                                    <a:pt x="283" y="7"/>
                                  </a:lnTo>
                                  <a:lnTo>
                                    <a:pt x="283" y="9"/>
                                  </a:lnTo>
                                  <a:lnTo>
                                    <a:pt x="291" y="30"/>
                                  </a:lnTo>
                                  <a:lnTo>
                                    <a:pt x="291" y="15"/>
                                  </a:lnTo>
                                  <a:lnTo>
                                    <a:pt x="291" y="13"/>
                                  </a:lnTo>
                                  <a:lnTo>
                                    <a:pt x="291" y="11"/>
                                  </a:lnTo>
                                  <a:lnTo>
                                    <a:pt x="293" y="9"/>
                                  </a:lnTo>
                                  <a:lnTo>
                                    <a:pt x="293" y="7"/>
                                  </a:lnTo>
                                  <a:lnTo>
                                    <a:pt x="296" y="4"/>
                                  </a:lnTo>
                                  <a:lnTo>
                                    <a:pt x="298" y="2"/>
                                  </a:lnTo>
                                  <a:lnTo>
                                    <a:pt x="300" y="2"/>
                                  </a:lnTo>
                                  <a:lnTo>
                                    <a:pt x="302" y="0"/>
                                  </a:lnTo>
                                  <a:lnTo>
                                    <a:pt x="304" y="0"/>
                                  </a:lnTo>
                                  <a:lnTo>
                                    <a:pt x="306" y="0"/>
                                  </a:lnTo>
                                  <a:lnTo>
                                    <a:pt x="319" y="0"/>
                                  </a:lnTo>
                                  <a:lnTo>
                                    <a:pt x="321" y="0"/>
                                  </a:lnTo>
                                  <a:lnTo>
                                    <a:pt x="323" y="0"/>
                                  </a:lnTo>
                                  <a:lnTo>
                                    <a:pt x="325" y="2"/>
                                  </a:lnTo>
                                  <a:lnTo>
                                    <a:pt x="327" y="2"/>
                                  </a:lnTo>
                                  <a:lnTo>
                                    <a:pt x="329" y="4"/>
                                  </a:lnTo>
                                  <a:lnTo>
                                    <a:pt x="331" y="7"/>
                                  </a:lnTo>
                                  <a:lnTo>
                                    <a:pt x="334" y="4"/>
                                  </a:lnTo>
                                  <a:lnTo>
                                    <a:pt x="336" y="2"/>
                                  </a:lnTo>
                                  <a:lnTo>
                                    <a:pt x="338" y="2"/>
                                  </a:lnTo>
                                  <a:lnTo>
                                    <a:pt x="340" y="0"/>
                                  </a:lnTo>
                                  <a:lnTo>
                                    <a:pt x="342" y="0"/>
                                  </a:lnTo>
                                  <a:lnTo>
                                    <a:pt x="344" y="0"/>
                                  </a:lnTo>
                                  <a:lnTo>
                                    <a:pt x="355" y="0"/>
                                  </a:lnTo>
                                  <a:lnTo>
                                    <a:pt x="357" y="0"/>
                                  </a:lnTo>
                                  <a:lnTo>
                                    <a:pt x="359" y="0"/>
                                  </a:lnTo>
                                  <a:lnTo>
                                    <a:pt x="361" y="2"/>
                                  </a:lnTo>
                                  <a:lnTo>
                                    <a:pt x="363" y="0"/>
                                  </a:lnTo>
                                  <a:lnTo>
                                    <a:pt x="365" y="0"/>
                                  </a:lnTo>
                                  <a:lnTo>
                                    <a:pt x="367" y="0"/>
                                  </a:lnTo>
                                  <a:lnTo>
                                    <a:pt x="416" y="0"/>
                                  </a:lnTo>
                                  <a:lnTo>
                                    <a:pt x="418" y="0"/>
                                  </a:lnTo>
                                  <a:lnTo>
                                    <a:pt x="420" y="0"/>
                                  </a:lnTo>
                                  <a:lnTo>
                                    <a:pt x="422" y="2"/>
                                  </a:lnTo>
                                  <a:lnTo>
                                    <a:pt x="424" y="0"/>
                                  </a:lnTo>
                                  <a:lnTo>
                                    <a:pt x="427" y="0"/>
                                  </a:lnTo>
                                  <a:lnTo>
                                    <a:pt x="429" y="0"/>
                                  </a:lnTo>
                                  <a:lnTo>
                                    <a:pt x="477" y="0"/>
                                  </a:lnTo>
                                  <a:lnTo>
                                    <a:pt x="479" y="0"/>
                                  </a:lnTo>
                                  <a:lnTo>
                                    <a:pt x="481" y="0"/>
                                  </a:lnTo>
                                  <a:lnTo>
                                    <a:pt x="484" y="2"/>
                                  </a:lnTo>
                                  <a:lnTo>
                                    <a:pt x="486" y="2"/>
                                  </a:lnTo>
                                  <a:lnTo>
                                    <a:pt x="488" y="4"/>
                                  </a:lnTo>
                                  <a:lnTo>
                                    <a:pt x="490" y="7"/>
                                  </a:lnTo>
                                  <a:lnTo>
                                    <a:pt x="490" y="9"/>
                                  </a:lnTo>
                                  <a:lnTo>
                                    <a:pt x="492" y="11"/>
                                  </a:lnTo>
                                  <a:lnTo>
                                    <a:pt x="492" y="13"/>
                                  </a:lnTo>
                                  <a:lnTo>
                                    <a:pt x="492" y="15"/>
                                  </a:lnTo>
                                  <a:lnTo>
                                    <a:pt x="492" y="26"/>
                                  </a:lnTo>
                                  <a:lnTo>
                                    <a:pt x="492" y="28"/>
                                  </a:lnTo>
                                  <a:lnTo>
                                    <a:pt x="492" y="30"/>
                                  </a:lnTo>
                                  <a:lnTo>
                                    <a:pt x="490" y="32"/>
                                  </a:lnTo>
                                  <a:lnTo>
                                    <a:pt x="492" y="34"/>
                                  </a:lnTo>
                                  <a:lnTo>
                                    <a:pt x="492" y="36"/>
                                  </a:lnTo>
                                  <a:lnTo>
                                    <a:pt x="492" y="38"/>
                                  </a:lnTo>
                                  <a:lnTo>
                                    <a:pt x="492" y="51"/>
                                  </a:lnTo>
                                  <a:lnTo>
                                    <a:pt x="492" y="53"/>
                                  </a:lnTo>
                                  <a:lnTo>
                                    <a:pt x="492" y="55"/>
                                  </a:lnTo>
                                  <a:lnTo>
                                    <a:pt x="490" y="57"/>
                                  </a:lnTo>
                                  <a:lnTo>
                                    <a:pt x="492" y="59"/>
                                  </a:lnTo>
                                  <a:lnTo>
                                    <a:pt x="492" y="62"/>
                                  </a:lnTo>
                                  <a:lnTo>
                                    <a:pt x="492" y="64"/>
                                  </a:lnTo>
                                  <a:lnTo>
                                    <a:pt x="492" y="74"/>
                                  </a:lnTo>
                                  <a:lnTo>
                                    <a:pt x="492" y="76"/>
                                  </a:lnTo>
                                  <a:lnTo>
                                    <a:pt x="492" y="78"/>
                                  </a:lnTo>
                                  <a:lnTo>
                                    <a:pt x="490" y="81"/>
                                  </a:lnTo>
                                  <a:lnTo>
                                    <a:pt x="490" y="83"/>
                                  </a:lnTo>
                                  <a:lnTo>
                                    <a:pt x="488" y="85"/>
                                  </a:lnTo>
                                  <a:lnTo>
                                    <a:pt x="486" y="87"/>
                                  </a:lnTo>
                                  <a:lnTo>
                                    <a:pt x="484" y="87"/>
                                  </a:lnTo>
                                  <a:lnTo>
                                    <a:pt x="481" y="89"/>
                                  </a:lnTo>
                                  <a:lnTo>
                                    <a:pt x="479" y="89"/>
                                  </a:lnTo>
                                  <a:lnTo>
                                    <a:pt x="477" y="89"/>
                                  </a:lnTo>
                                  <a:lnTo>
                                    <a:pt x="429" y="89"/>
                                  </a:lnTo>
                                  <a:lnTo>
                                    <a:pt x="427" y="89"/>
                                  </a:lnTo>
                                  <a:lnTo>
                                    <a:pt x="424" y="89"/>
                                  </a:lnTo>
                                  <a:lnTo>
                                    <a:pt x="422" y="87"/>
                                  </a:lnTo>
                                  <a:lnTo>
                                    <a:pt x="420" y="89"/>
                                  </a:lnTo>
                                  <a:lnTo>
                                    <a:pt x="418" y="89"/>
                                  </a:lnTo>
                                  <a:lnTo>
                                    <a:pt x="416" y="89"/>
                                  </a:lnTo>
                                  <a:lnTo>
                                    <a:pt x="367" y="89"/>
                                  </a:lnTo>
                                  <a:lnTo>
                                    <a:pt x="365" y="89"/>
                                  </a:lnTo>
                                  <a:lnTo>
                                    <a:pt x="363" y="89"/>
                                  </a:lnTo>
                                  <a:lnTo>
                                    <a:pt x="361" y="87"/>
                                  </a:lnTo>
                                  <a:lnTo>
                                    <a:pt x="359" y="89"/>
                                  </a:lnTo>
                                  <a:lnTo>
                                    <a:pt x="357" y="89"/>
                                  </a:lnTo>
                                  <a:lnTo>
                                    <a:pt x="355" y="89"/>
                                  </a:lnTo>
                                  <a:lnTo>
                                    <a:pt x="344" y="89"/>
                                  </a:lnTo>
                                  <a:lnTo>
                                    <a:pt x="342" y="89"/>
                                  </a:lnTo>
                                  <a:lnTo>
                                    <a:pt x="340" y="89"/>
                                  </a:lnTo>
                                  <a:lnTo>
                                    <a:pt x="338" y="87"/>
                                  </a:lnTo>
                                  <a:lnTo>
                                    <a:pt x="336" y="87"/>
                                  </a:lnTo>
                                  <a:lnTo>
                                    <a:pt x="334" y="85"/>
                                  </a:lnTo>
                                  <a:lnTo>
                                    <a:pt x="331" y="83"/>
                                  </a:lnTo>
                                  <a:lnTo>
                                    <a:pt x="329" y="85"/>
                                  </a:lnTo>
                                  <a:lnTo>
                                    <a:pt x="327" y="87"/>
                                  </a:lnTo>
                                  <a:lnTo>
                                    <a:pt x="325" y="87"/>
                                  </a:lnTo>
                                  <a:lnTo>
                                    <a:pt x="323" y="89"/>
                                  </a:lnTo>
                                  <a:lnTo>
                                    <a:pt x="321" y="89"/>
                                  </a:lnTo>
                                  <a:lnTo>
                                    <a:pt x="319" y="89"/>
                                  </a:lnTo>
                                  <a:lnTo>
                                    <a:pt x="306" y="89"/>
                                  </a:lnTo>
                                  <a:lnTo>
                                    <a:pt x="304" y="89"/>
                                  </a:lnTo>
                                  <a:lnTo>
                                    <a:pt x="302" y="89"/>
                                  </a:lnTo>
                                  <a:lnTo>
                                    <a:pt x="300" y="87"/>
                                  </a:lnTo>
                                  <a:lnTo>
                                    <a:pt x="298" y="89"/>
                                  </a:lnTo>
                                  <a:lnTo>
                                    <a:pt x="296" y="89"/>
                                  </a:lnTo>
                                  <a:lnTo>
                                    <a:pt x="293" y="89"/>
                                  </a:lnTo>
                                  <a:lnTo>
                                    <a:pt x="283" y="89"/>
                                  </a:lnTo>
                                  <a:lnTo>
                                    <a:pt x="281" y="89"/>
                                  </a:lnTo>
                                  <a:lnTo>
                                    <a:pt x="279" y="89"/>
                                  </a:lnTo>
                                  <a:lnTo>
                                    <a:pt x="277" y="87"/>
                                  </a:lnTo>
                                  <a:lnTo>
                                    <a:pt x="274" y="87"/>
                                  </a:lnTo>
                                  <a:lnTo>
                                    <a:pt x="272" y="85"/>
                                  </a:lnTo>
                                  <a:lnTo>
                                    <a:pt x="270" y="83"/>
                                  </a:lnTo>
                                  <a:lnTo>
                                    <a:pt x="270" y="81"/>
                                  </a:lnTo>
                                  <a:lnTo>
                                    <a:pt x="268" y="78"/>
                                  </a:lnTo>
                                  <a:lnTo>
                                    <a:pt x="266" y="68"/>
                                  </a:lnTo>
                                  <a:lnTo>
                                    <a:pt x="262" y="78"/>
                                  </a:lnTo>
                                  <a:lnTo>
                                    <a:pt x="260" y="81"/>
                                  </a:lnTo>
                                  <a:lnTo>
                                    <a:pt x="260" y="83"/>
                                  </a:lnTo>
                                  <a:lnTo>
                                    <a:pt x="258" y="85"/>
                                  </a:lnTo>
                                  <a:lnTo>
                                    <a:pt x="255" y="87"/>
                                  </a:lnTo>
                                  <a:lnTo>
                                    <a:pt x="253" y="87"/>
                                  </a:lnTo>
                                  <a:lnTo>
                                    <a:pt x="251" y="89"/>
                                  </a:lnTo>
                                  <a:lnTo>
                                    <a:pt x="249" y="89"/>
                                  </a:lnTo>
                                  <a:lnTo>
                                    <a:pt x="247" y="89"/>
                                  </a:lnTo>
                                  <a:lnTo>
                                    <a:pt x="234" y="89"/>
                                  </a:lnTo>
                                  <a:lnTo>
                                    <a:pt x="222" y="89"/>
                                  </a:lnTo>
                                  <a:lnTo>
                                    <a:pt x="220" y="89"/>
                                  </a:lnTo>
                                  <a:lnTo>
                                    <a:pt x="217" y="89"/>
                                  </a:lnTo>
                                  <a:lnTo>
                                    <a:pt x="215" y="87"/>
                                  </a:lnTo>
                                  <a:lnTo>
                                    <a:pt x="213" y="87"/>
                                  </a:lnTo>
                                  <a:lnTo>
                                    <a:pt x="211" y="85"/>
                                  </a:lnTo>
                                  <a:lnTo>
                                    <a:pt x="209" y="83"/>
                                  </a:lnTo>
                                  <a:lnTo>
                                    <a:pt x="207" y="85"/>
                                  </a:lnTo>
                                  <a:lnTo>
                                    <a:pt x="205" y="87"/>
                                  </a:lnTo>
                                  <a:lnTo>
                                    <a:pt x="203" y="87"/>
                                  </a:lnTo>
                                  <a:lnTo>
                                    <a:pt x="201" y="89"/>
                                  </a:lnTo>
                                  <a:lnTo>
                                    <a:pt x="198" y="89"/>
                                  </a:lnTo>
                                  <a:lnTo>
                                    <a:pt x="196" y="89"/>
                                  </a:lnTo>
                                  <a:lnTo>
                                    <a:pt x="186" y="89"/>
                                  </a:lnTo>
                                  <a:lnTo>
                                    <a:pt x="184" y="89"/>
                                  </a:lnTo>
                                  <a:lnTo>
                                    <a:pt x="182" y="89"/>
                                  </a:lnTo>
                                  <a:lnTo>
                                    <a:pt x="179" y="87"/>
                                  </a:lnTo>
                                  <a:lnTo>
                                    <a:pt x="177" y="87"/>
                                  </a:lnTo>
                                  <a:lnTo>
                                    <a:pt x="175" y="85"/>
                                  </a:lnTo>
                                  <a:lnTo>
                                    <a:pt x="173" y="83"/>
                                  </a:lnTo>
                                  <a:lnTo>
                                    <a:pt x="173" y="81"/>
                                  </a:lnTo>
                                  <a:lnTo>
                                    <a:pt x="173" y="83"/>
                                  </a:lnTo>
                                  <a:lnTo>
                                    <a:pt x="171" y="85"/>
                                  </a:lnTo>
                                  <a:lnTo>
                                    <a:pt x="169" y="87"/>
                                  </a:lnTo>
                                  <a:lnTo>
                                    <a:pt x="167" y="87"/>
                                  </a:lnTo>
                                  <a:lnTo>
                                    <a:pt x="165" y="89"/>
                                  </a:lnTo>
                                  <a:lnTo>
                                    <a:pt x="163" y="89"/>
                                  </a:lnTo>
                                  <a:lnTo>
                                    <a:pt x="160" y="89"/>
                                  </a:lnTo>
                                  <a:lnTo>
                                    <a:pt x="148" y="89"/>
                                  </a:lnTo>
                                  <a:lnTo>
                                    <a:pt x="146" y="89"/>
                                  </a:lnTo>
                                  <a:lnTo>
                                    <a:pt x="144" y="89"/>
                                  </a:lnTo>
                                  <a:lnTo>
                                    <a:pt x="144" y="87"/>
                                  </a:lnTo>
                                  <a:lnTo>
                                    <a:pt x="141" y="89"/>
                                  </a:lnTo>
                                  <a:lnTo>
                                    <a:pt x="139" y="89"/>
                                  </a:lnTo>
                                  <a:lnTo>
                                    <a:pt x="137" y="89"/>
                                  </a:lnTo>
                                  <a:lnTo>
                                    <a:pt x="124" y="89"/>
                                  </a:lnTo>
                                  <a:lnTo>
                                    <a:pt x="122" y="89"/>
                                  </a:lnTo>
                                  <a:lnTo>
                                    <a:pt x="120" y="89"/>
                                  </a:lnTo>
                                  <a:lnTo>
                                    <a:pt x="118" y="87"/>
                                  </a:lnTo>
                                  <a:lnTo>
                                    <a:pt x="116" y="89"/>
                                  </a:lnTo>
                                  <a:lnTo>
                                    <a:pt x="114" y="89"/>
                                  </a:lnTo>
                                  <a:lnTo>
                                    <a:pt x="112" y="89"/>
                                  </a:lnTo>
                                  <a:lnTo>
                                    <a:pt x="99" y="89"/>
                                  </a:lnTo>
                                  <a:lnTo>
                                    <a:pt x="97" y="89"/>
                                  </a:lnTo>
                                  <a:lnTo>
                                    <a:pt x="95" y="89"/>
                                  </a:lnTo>
                                  <a:lnTo>
                                    <a:pt x="93" y="87"/>
                                  </a:lnTo>
                                  <a:lnTo>
                                    <a:pt x="91" y="87"/>
                                  </a:lnTo>
                                  <a:lnTo>
                                    <a:pt x="89" y="85"/>
                                  </a:lnTo>
                                  <a:lnTo>
                                    <a:pt x="86" y="83"/>
                                  </a:lnTo>
                                  <a:lnTo>
                                    <a:pt x="86" y="81"/>
                                  </a:lnTo>
                                  <a:lnTo>
                                    <a:pt x="84" y="78"/>
                                  </a:lnTo>
                                  <a:lnTo>
                                    <a:pt x="82" y="68"/>
                                  </a:lnTo>
                                  <a:lnTo>
                                    <a:pt x="78" y="78"/>
                                  </a:lnTo>
                                  <a:lnTo>
                                    <a:pt x="76" y="81"/>
                                  </a:lnTo>
                                  <a:lnTo>
                                    <a:pt x="76" y="83"/>
                                  </a:lnTo>
                                  <a:lnTo>
                                    <a:pt x="74" y="85"/>
                                  </a:lnTo>
                                  <a:lnTo>
                                    <a:pt x="72" y="87"/>
                                  </a:lnTo>
                                  <a:lnTo>
                                    <a:pt x="70" y="87"/>
                                  </a:lnTo>
                                  <a:lnTo>
                                    <a:pt x="67" y="89"/>
                                  </a:lnTo>
                                  <a:lnTo>
                                    <a:pt x="65" y="89"/>
                                  </a:lnTo>
                                  <a:lnTo>
                                    <a:pt x="63" y="89"/>
                                  </a:lnTo>
                                  <a:lnTo>
                                    <a:pt x="51" y="89"/>
                                  </a:lnTo>
                                  <a:lnTo>
                                    <a:pt x="48" y="89"/>
                                  </a:lnTo>
                                  <a:lnTo>
                                    <a:pt x="46" y="89"/>
                                  </a:lnTo>
                                  <a:lnTo>
                                    <a:pt x="44" y="87"/>
                                  </a:lnTo>
                                  <a:lnTo>
                                    <a:pt x="42" y="87"/>
                                  </a:lnTo>
                                  <a:lnTo>
                                    <a:pt x="40" y="85"/>
                                  </a:lnTo>
                                  <a:lnTo>
                                    <a:pt x="38" y="83"/>
                                  </a:lnTo>
                                  <a:lnTo>
                                    <a:pt x="38" y="85"/>
                                  </a:lnTo>
                                  <a:lnTo>
                                    <a:pt x="36" y="87"/>
                                  </a:lnTo>
                                  <a:lnTo>
                                    <a:pt x="34" y="87"/>
                                  </a:lnTo>
                                  <a:lnTo>
                                    <a:pt x="32" y="89"/>
                                  </a:lnTo>
                                  <a:lnTo>
                                    <a:pt x="29" y="89"/>
                                  </a:lnTo>
                                  <a:lnTo>
                                    <a:pt x="27" y="89"/>
                                  </a:lnTo>
                                  <a:lnTo>
                                    <a:pt x="15" y="89"/>
                                  </a:lnTo>
                                  <a:lnTo>
                                    <a:pt x="13" y="89"/>
                                  </a:lnTo>
                                  <a:lnTo>
                                    <a:pt x="10" y="89"/>
                                  </a:lnTo>
                                  <a:lnTo>
                                    <a:pt x="8" y="87"/>
                                  </a:lnTo>
                                  <a:lnTo>
                                    <a:pt x="6" y="87"/>
                                  </a:lnTo>
                                  <a:lnTo>
                                    <a:pt x="4" y="85"/>
                                  </a:lnTo>
                                  <a:lnTo>
                                    <a:pt x="2" y="83"/>
                                  </a:lnTo>
                                  <a:lnTo>
                                    <a:pt x="2" y="81"/>
                                  </a:lnTo>
                                  <a:lnTo>
                                    <a:pt x="0" y="78"/>
                                  </a:lnTo>
                                  <a:lnTo>
                                    <a:pt x="0" y="76"/>
                                  </a:lnTo>
                                  <a:lnTo>
                                    <a:pt x="0" y="74"/>
                                  </a:lnTo>
                                  <a:close/>
                                  <a:moveTo>
                                    <a:pt x="346" y="43"/>
                                  </a:moveTo>
                                  <a:lnTo>
                                    <a:pt x="353" y="49"/>
                                  </a:lnTo>
                                  <a:lnTo>
                                    <a:pt x="353" y="38"/>
                                  </a:lnTo>
                                  <a:lnTo>
                                    <a:pt x="346" y="43"/>
                                  </a:lnTo>
                                  <a:close/>
                                  <a:moveTo>
                                    <a:pt x="226" y="43"/>
                                  </a:moveTo>
                                  <a:lnTo>
                                    <a:pt x="230" y="47"/>
                                  </a:lnTo>
                                  <a:lnTo>
                                    <a:pt x="234" y="36"/>
                                  </a:lnTo>
                                  <a:lnTo>
                                    <a:pt x="226"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4" name="Rectangle 725"/>
                          <wps:cNvSpPr>
                            <a:spLocks noChangeArrowheads="1"/>
                          </wps:cNvSpPr>
                          <wps:spPr bwMode="auto">
                            <a:xfrm>
                              <a:off x="6307" y="3038"/>
                              <a:ext cx="43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KANKAKEE</w:t>
                                </w:r>
                              </w:p>
                            </w:txbxContent>
                          </wps:txbx>
                          <wps:bodyPr rot="0" vert="horz" wrap="none" lIns="0" tIns="0" rIns="0" bIns="0" anchor="t" anchorCtr="0" upright="1">
                            <a:spAutoFit/>
                          </wps:bodyPr>
                        </wps:wsp>
                        <wps:wsp>
                          <wps:cNvPr id="2955" name="Rectangle 726"/>
                          <wps:cNvSpPr>
                            <a:spLocks noChangeArrowheads="1"/>
                          </wps:cNvSpPr>
                          <wps:spPr bwMode="auto">
                            <a:xfrm>
                              <a:off x="4501" y="9856"/>
                              <a:ext cx="258"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UNION</w:t>
                                </w:r>
                              </w:p>
                            </w:txbxContent>
                          </wps:txbx>
                          <wps:bodyPr rot="0" vert="horz" wrap="none" lIns="0" tIns="0" rIns="0" bIns="0" anchor="t" anchorCtr="0" upright="1">
                            <a:spAutoFit/>
                          </wps:bodyPr>
                        </wps:wsp>
                        <wps:wsp>
                          <wps:cNvPr id="2956" name="Freeform 727"/>
                          <wps:cNvSpPr>
                            <a:spLocks noEditPoints="1"/>
                          </wps:cNvSpPr>
                          <wps:spPr bwMode="auto">
                            <a:xfrm>
                              <a:off x="4492" y="9853"/>
                              <a:ext cx="288" cy="91"/>
                            </a:xfrm>
                            <a:custGeom>
                              <a:avLst/>
                              <a:gdLst>
                                <a:gd name="T0" fmla="*/ 76 w 288"/>
                                <a:gd name="T1" fmla="*/ 9 h 91"/>
                                <a:gd name="T2" fmla="*/ 81 w 288"/>
                                <a:gd name="T3" fmla="*/ 2 h 91"/>
                                <a:gd name="T4" fmla="*/ 87 w 288"/>
                                <a:gd name="T5" fmla="*/ 0 h 91"/>
                                <a:gd name="T6" fmla="*/ 106 w 288"/>
                                <a:gd name="T7" fmla="*/ 0 h 91"/>
                                <a:gd name="T8" fmla="*/ 115 w 288"/>
                                <a:gd name="T9" fmla="*/ 0 h 91"/>
                                <a:gd name="T10" fmla="*/ 131 w 288"/>
                                <a:gd name="T11" fmla="*/ 2 h 91"/>
                                <a:gd name="T12" fmla="*/ 138 w 288"/>
                                <a:gd name="T13" fmla="*/ 7 h 91"/>
                                <a:gd name="T14" fmla="*/ 142 w 288"/>
                                <a:gd name="T15" fmla="*/ 2 h 91"/>
                                <a:gd name="T16" fmla="*/ 148 w 288"/>
                                <a:gd name="T17" fmla="*/ 0 h 91"/>
                                <a:gd name="T18" fmla="*/ 167 w 288"/>
                                <a:gd name="T19" fmla="*/ 0 h 91"/>
                                <a:gd name="T20" fmla="*/ 174 w 288"/>
                                <a:gd name="T21" fmla="*/ 4 h 91"/>
                                <a:gd name="T22" fmla="*/ 184 w 288"/>
                                <a:gd name="T23" fmla="*/ 0 h 91"/>
                                <a:gd name="T24" fmla="*/ 191 w 288"/>
                                <a:gd name="T25" fmla="*/ 0 h 91"/>
                                <a:gd name="T26" fmla="*/ 210 w 288"/>
                                <a:gd name="T27" fmla="*/ 11 h 91"/>
                                <a:gd name="T28" fmla="*/ 220 w 288"/>
                                <a:gd name="T29" fmla="*/ 26 h 91"/>
                                <a:gd name="T30" fmla="*/ 222 w 288"/>
                                <a:gd name="T31" fmla="*/ 9 h 91"/>
                                <a:gd name="T32" fmla="*/ 226 w 288"/>
                                <a:gd name="T33" fmla="*/ 2 h 91"/>
                                <a:gd name="T34" fmla="*/ 235 w 288"/>
                                <a:gd name="T35" fmla="*/ 0 h 91"/>
                                <a:gd name="T36" fmla="*/ 254 w 288"/>
                                <a:gd name="T37" fmla="*/ 2 h 91"/>
                                <a:gd name="T38" fmla="*/ 260 w 288"/>
                                <a:gd name="T39" fmla="*/ 0 h 91"/>
                                <a:gd name="T40" fmla="*/ 279 w 288"/>
                                <a:gd name="T41" fmla="*/ 2 h 91"/>
                                <a:gd name="T42" fmla="*/ 286 w 288"/>
                                <a:gd name="T43" fmla="*/ 7 h 91"/>
                                <a:gd name="T44" fmla="*/ 288 w 288"/>
                                <a:gd name="T45" fmla="*/ 15 h 91"/>
                                <a:gd name="T46" fmla="*/ 286 w 288"/>
                                <a:gd name="T47" fmla="*/ 83 h 91"/>
                                <a:gd name="T48" fmla="*/ 281 w 288"/>
                                <a:gd name="T49" fmla="*/ 89 h 91"/>
                                <a:gd name="T50" fmla="*/ 275 w 288"/>
                                <a:gd name="T51" fmla="*/ 91 h 91"/>
                                <a:gd name="T52" fmla="*/ 254 w 288"/>
                                <a:gd name="T53" fmla="*/ 91 h 91"/>
                                <a:gd name="T54" fmla="*/ 235 w 288"/>
                                <a:gd name="T55" fmla="*/ 91 h 91"/>
                                <a:gd name="T56" fmla="*/ 229 w 288"/>
                                <a:gd name="T57" fmla="*/ 89 h 91"/>
                                <a:gd name="T58" fmla="*/ 222 w 288"/>
                                <a:gd name="T59" fmla="*/ 83 h 91"/>
                                <a:gd name="T60" fmla="*/ 220 w 288"/>
                                <a:gd name="T61" fmla="*/ 76 h 91"/>
                                <a:gd name="T62" fmla="*/ 210 w 288"/>
                                <a:gd name="T63" fmla="*/ 85 h 91"/>
                                <a:gd name="T64" fmla="*/ 203 w 288"/>
                                <a:gd name="T65" fmla="*/ 89 h 91"/>
                                <a:gd name="T66" fmla="*/ 184 w 288"/>
                                <a:gd name="T67" fmla="*/ 91 h 91"/>
                                <a:gd name="T68" fmla="*/ 167 w 288"/>
                                <a:gd name="T69" fmla="*/ 91 h 91"/>
                                <a:gd name="T70" fmla="*/ 148 w 288"/>
                                <a:gd name="T71" fmla="*/ 91 h 91"/>
                                <a:gd name="T72" fmla="*/ 140 w 288"/>
                                <a:gd name="T73" fmla="*/ 87 h 91"/>
                                <a:gd name="T74" fmla="*/ 136 w 288"/>
                                <a:gd name="T75" fmla="*/ 87 h 91"/>
                                <a:gd name="T76" fmla="*/ 129 w 288"/>
                                <a:gd name="T77" fmla="*/ 91 h 91"/>
                                <a:gd name="T78" fmla="*/ 110 w 288"/>
                                <a:gd name="T79" fmla="*/ 91 h 91"/>
                                <a:gd name="T80" fmla="*/ 104 w 288"/>
                                <a:gd name="T81" fmla="*/ 91 h 91"/>
                                <a:gd name="T82" fmla="*/ 85 w 288"/>
                                <a:gd name="T83" fmla="*/ 91 h 91"/>
                                <a:gd name="T84" fmla="*/ 79 w 288"/>
                                <a:gd name="T85" fmla="*/ 87 h 91"/>
                                <a:gd name="T86" fmla="*/ 74 w 288"/>
                                <a:gd name="T87" fmla="*/ 78 h 91"/>
                                <a:gd name="T88" fmla="*/ 0 w 288"/>
                                <a:gd name="T89" fmla="*/ 13 h 91"/>
                                <a:gd name="T90" fmla="*/ 5 w 288"/>
                                <a:gd name="T91" fmla="*/ 4 h 91"/>
                                <a:gd name="T92" fmla="*/ 11 w 288"/>
                                <a:gd name="T93" fmla="*/ 0 h 91"/>
                                <a:gd name="T94" fmla="*/ 30 w 288"/>
                                <a:gd name="T95" fmla="*/ 0 h 91"/>
                                <a:gd name="T96" fmla="*/ 36 w 288"/>
                                <a:gd name="T97" fmla="*/ 0 h 91"/>
                                <a:gd name="T98" fmla="*/ 55 w 288"/>
                                <a:gd name="T99" fmla="*/ 0 h 91"/>
                                <a:gd name="T100" fmla="*/ 64 w 288"/>
                                <a:gd name="T101" fmla="*/ 4 h 91"/>
                                <a:gd name="T102" fmla="*/ 68 w 288"/>
                                <a:gd name="T103" fmla="*/ 11 h 91"/>
                                <a:gd name="T104" fmla="*/ 68 w 288"/>
                                <a:gd name="T105" fmla="*/ 53 h 91"/>
                                <a:gd name="T106" fmla="*/ 64 w 288"/>
                                <a:gd name="T107" fmla="*/ 72 h 91"/>
                                <a:gd name="T108" fmla="*/ 53 w 288"/>
                                <a:gd name="T109" fmla="*/ 87 h 91"/>
                                <a:gd name="T110" fmla="*/ 36 w 288"/>
                                <a:gd name="T111" fmla="*/ 91 h 91"/>
                                <a:gd name="T112" fmla="*/ 32 w 288"/>
                                <a:gd name="T113" fmla="*/ 91 h 91"/>
                                <a:gd name="T114" fmla="*/ 15 w 288"/>
                                <a:gd name="T115" fmla="*/ 87 h 91"/>
                                <a:gd name="T116" fmla="*/ 5 w 288"/>
                                <a:gd name="T117" fmla="*/ 72 h 91"/>
                                <a:gd name="T118" fmla="*/ 0 w 288"/>
                                <a:gd name="T119" fmla="*/ 53 h 91"/>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288" h="91">
                                  <a:moveTo>
                                    <a:pt x="74" y="76"/>
                                  </a:moveTo>
                                  <a:lnTo>
                                    <a:pt x="74" y="15"/>
                                  </a:lnTo>
                                  <a:lnTo>
                                    <a:pt x="74" y="13"/>
                                  </a:lnTo>
                                  <a:lnTo>
                                    <a:pt x="74" y="11"/>
                                  </a:lnTo>
                                  <a:lnTo>
                                    <a:pt x="76" y="9"/>
                                  </a:lnTo>
                                  <a:lnTo>
                                    <a:pt x="76" y="7"/>
                                  </a:lnTo>
                                  <a:lnTo>
                                    <a:pt x="79" y="4"/>
                                  </a:lnTo>
                                  <a:lnTo>
                                    <a:pt x="81" y="2"/>
                                  </a:lnTo>
                                  <a:lnTo>
                                    <a:pt x="83" y="2"/>
                                  </a:lnTo>
                                  <a:lnTo>
                                    <a:pt x="85" y="0"/>
                                  </a:lnTo>
                                  <a:lnTo>
                                    <a:pt x="87" y="0"/>
                                  </a:lnTo>
                                  <a:lnTo>
                                    <a:pt x="89" y="0"/>
                                  </a:lnTo>
                                  <a:lnTo>
                                    <a:pt x="102" y="0"/>
                                  </a:lnTo>
                                  <a:lnTo>
                                    <a:pt x="104" y="0"/>
                                  </a:lnTo>
                                  <a:lnTo>
                                    <a:pt x="106" y="0"/>
                                  </a:lnTo>
                                  <a:lnTo>
                                    <a:pt x="108" y="2"/>
                                  </a:lnTo>
                                  <a:lnTo>
                                    <a:pt x="110" y="0"/>
                                  </a:lnTo>
                                  <a:lnTo>
                                    <a:pt x="112" y="0"/>
                                  </a:lnTo>
                                  <a:lnTo>
                                    <a:pt x="115" y="0"/>
                                  </a:lnTo>
                                  <a:lnTo>
                                    <a:pt x="125" y="0"/>
                                  </a:lnTo>
                                  <a:lnTo>
                                    <a:pt x="127" y="0"/>
                                  </a:lnTo>
                                  <a:lnTo>
                                    <a:pt x="129" y="0"/>
                                  </a:lnTo>
                                  <a:lnTo>
                                    <a:pt x="131" y="2"/>
                                  </a:lnTo>
                                  <a:lnTo>
                                    <a:pt x="134" y="2"/>
                                  </a:lnTo>
                                  <a:lnTo>
                                    <a:pt x="136" y="4"/>
                                  </a:lnTo>
                                  <a:lnTo>
                                    <a:pt x="138" y="7"/>
                                  </a:lnTo>
                                  <a:lnTo>
                                    <a:pt x="138" y="9"/>
                                  </a:lnTo>
                                  <a:lnTo>
                                    <a:pt x="138" y="7"/>
                                  </a:lnTo>
                                  <a:lnTo>
                                    <a:pt x="140" y="4"/>
                                  </a:lnTo>
                                  <a:lnTo>
                                    <a:pt x="142" y="2"/>
                                  </a:lnTo>
                                  <a:lnTo>
                                    <a:pt x="144" y="2"/>
                                  </a:lnTo>
                                  <a:lnTo>
                                    <a:pt x="146" y="0"/>
                                  </a:lnTo>
                                  <a:lnTo>
                                    <a:pt x="148" y="0"/>
                                  </a:lnTo>
                                  <a:lnTo>
                                    <a:pt x="150" y="0"/>
                                  </a:lnTo>
                                  <a:lnTo>
                                    <a:pt x="163" y="0"/>
                                  </a:lnTo>
                                  <a:lnTo>
                                    <a:pt x="165" y="0"/>
                                  </a:lnTo>
                                  <a:lnTo>
                                    <a:pt x="167" y="0"/>
                                  </a:lnTo>
                                  <a:lnTo>
                                    <a:pt x="169" y="2"/>
                                  </a:lnTo>
                                  <a:lnTo>
                                    <a:pt x="172" y="2"/>
                                  </a:lnTo>
                                  <a:lnTo>
                                    <a:pt x="174" y="4"/>
                                  </a:lnTo>
                                  <a:lnTo>
                                    <a:pt x="178" y="2"/>
                                  </a:lnTo>
                                  <a:lnTo>
                                    <a:pt x="180" y="2"/>
                                  </a:lnTo>
                                  <a:lnTo>
                                    <a:pt x="182" y="0"/>
                                  </a:lnTo>
                                  <a:lnTo>
                                    <a:pt x="184" y="0"/>
                                  </a:lnTo>
                                  <a:lnTo>
                                    <a:pt x="186" y="0"/>
                                  </a:lnTo>
                                  <a:lnTo>
                                    <a:pt x="188" y="0"/>
                                  </a:lnTo>
                                  <a:lnTo>
                                    <a:pt x="191" y="0"/>
                                  </a:lnTo>
                                  <a:lnTo>
                                    <a:pt x="193" y="2"/>
                                  </a:lnTo>
                                  <a:lnTo>
                                    <a:pt x="205" y="9"/>
                                  </a:lnTo>
                                  <a:lnTo>
                                    <a:pt x="207" y="9"/>
                                  </a:lnTo>
                                  <a:lnTo>
                                    <a:pt x="210" y="11"/>
                                  </a:lnTo>
                                  <a:lnTo>
                                    <a:pt x="210" y="13"/>
                                  </a:lnTo>
                                  <a:lnTo>
                                    <a:pt x="218" y="23"/>
                                  </a:lnTo>
                                  <a:lnTo>
                                    <a:pt x="220" y="23"/>
                                  </a:lnTo>
                                  <a:lnTo>
                                    <a:pt x="220" y="26"/>
                                  </a:lnTo>
                                  <a:lnTo>
                                    <a:pt x="220" y="15"/>
                                  </a:lnTo>
                                  <a:lnTo>
                                    <a:pt x="220" y="13"/>
                                  </a:lnTo>
                                  <a:lnTo>
                                    <a:pt x="220" y="11"/>
                                  </a:lnTo>
                                  <a:lnTo>
                                    <a:pt x="222" y="9"/>
                                  </a:lnTo>
                                  <a:lnTo>
                                    <a:pt x="222" y="7"/>
                                  </a:lnTo>
                                  <a:lnTo>
                                    <a:pt x="224" y="4"/>
                                  </a:lnTo>
                                  <a:lnTo>
                                    <a:pt x="226" y="2"/>
                                  </a:lnTo>
                                  <a:lnTo>
                                    <a:pt x="229" y="2"/>
                                  </a:lnTo>
                                  <a:lnTo>
                                    <a:pt x="231" y="0"/>
                                  </a:lnTo>
                                  <a:lnTo>
                                    <a:pt x="233" y="0"/>
                                  </a:lnTo>
                                  <a:lnTo>
                                    <a:pt x="235" y="0"/>
                                  </a:lnTo>
                                  <a:lnTo>
                                    <a:pt x="248" y="0"/>
                                  </a:lnTo>
                                  <a:lnTo>
                                    <a:pt x="250" y="0"/>
                                  </a:lnTo>
                                  <a:lnTo>
                                    <a:pt x="252" y="0"/>
                                  </a:lnTo>
                                  <a:lnTo>
                                    <a:pt x="254" y="2"/>
                                  </a:lnTo>
                                  <a:lnTo>
                                    <a:pt x="256" y="0"/>
                                  </a:lnTo>
                                  <a:lnTo>
                                    <a:pt x="258" y="0"/>
                                  </a:lnTo>
                                  <a:lnTo>
                                    <a:pt x="260" y="0"/>
                                  </a:lnTo>
                                  <a:lnTo>
                                    <a:pt x="273" y="0"/>
                                  </a:lnTo>
                                  <a:lnTo>
                                    <a:pt x="275" y="0"/>
                                  </a:lnTo>
                                  <a:lnTo>
                                    <a:pt x="277" y="0"/>
                                  </a:lnTo>
                                  <a:lnTo>
                                    <a:pt x="279" y="2"/>
                                  </a:lnTo>
                                  <a:lnTo>
                                    <a:pt x="281" y="2"/>
                                  </a:lnTo>
                                  <a:lnTo>
                                    <a:pt x="283" y="4"/>
                                  </a:lnTo>
                                  <a:lnTo>
                                    <a:pt x="286" y="7"/>
                                  </a:lnTo>
                                  <a:lnTo>
                                    <a:pt x="286" y="9"/>
                                  </a:lnTo>
                                  <a:lnTo>
                                    <a:pt x="288" y="11"/>
                                  </a:lnTo>
                                  <a:lnTo>
                                    <a:pt x="288" y="13"/>
                                  </a:lnTo>
                                  <a:lnTo>
                                    <a:pt x="288" y="15"/>
                                  </a:lnTo>
                                  <a:lnTo>
                                    <a:pt x="288" y="76"/>
                                  </a:lnTo>
                                  <a:lnTo>
                                    <a:pt x="288" y="78"/>
                                  </a:lnTo>
                                  <a:lnTo>
                                    <a:pt x="288" y="80"/>
                                  </a:lnTo>
                                  <a:lnTo>
                                    <a:pt x="286" y="83"/>
                                  </a:lnTo>
                                  <a:lnTo>
                                    <a:pt x="286" y="85"/>
                                  </a:lnTo>
                                  <a:lnTo>
                                    <a:pt x="283" y="87"/>
                                  </a:lnTo>
                                  <a:lnTo>
                                    <a:pt x="281" y="89"/>
                                  </a:lnTo>
                                  <a:lnTo>
                                    <a:pt x="279" y="89"/>
                                  </a:lnTo>
                                  <a:lnTo>
                                    <a:pt x="277" y="91"/>
                                  </a:lnTo>
                                  <a:lnTo>
                                    <a:pt x="275" y="91"/>
                                  </a:lnTo>
                                  <a:lnTo>
                                    <a:pt x="273" y="91"/>
                                  </a:lnTo>
                                  <a:lnTo>
                                    <a:pt x="258" y="91"/>
                                  </a:lnTo>
                                  <a:lnTo>
                                    <a:pt x="256" y="91"/>
                                  </a:lnTo>
                                  <a:lnTo>
                                    <a:pt x="254" y="91"/>
                                  </a:lnTo>
                                  <a:lnTo>
                                    <a:pt x="254" y="89"/>
                                  </a:lnTo>
                                  <a:lnTo>
                                    <a:pt x="252" y="91"/>
                                  </a:lnTo>
                                  <a:lnTo>
                                    <a:pt x="250" y="91"/>
                                  </a:lnTo>
                                  <a:lnTo>
                                    <a:pt x="248" y="91"/>
                                  </a:lnTo>
                                  <a:lnTo>
                                    <a:pt x="235" y="91"/>
                                  </a:lnTo>
                                  <a:lnTo>
                                    <a:pt x="233" y="91"/>
                                  </a:lnTo>
                                  <a:lnTo>
                                    <a:pt x="231" y="91"/>
                                  </a:lnTo>
                                  <a:lnTo>
                                    <a:pt x="229" y="89"/>
                                  </a:lnTo>
                                  <a:lnTo>
                                    <a:pt x="226" y="89"/>
                                  </a:lnTo>
                                  <a:lnTo>
                                    <a:pt x="224" y="87"/>
                                  </a:lnTo>
                                  <a:lnTo>
                                    <a:pt x="222" y="85"/>
                                  </a:lnTo>
                                  <a:lnTo>
                                    <a:pt x="222" y="83"/>
                                  </a:lnTo>
                                  <a:lnTo>
                                    <a:pt x="220" y="80"/>
                                  </a:lnTo>
                                  <a:lnTo>
                                    <a:pt x="220" y="78"/>
                                  </a:lnTo>
                                  <a:lnTo>
                                    <a:pt x="220" y="76"/>
                                  </a:lnTo>
                                  <a:lnTo>
                                    <a:pt x="220" y="70"/>
                                  </a:lnTo>
                                  <a:lnTo>
                                    <a:pt x="220" y="72"/>
                                  </a:lnTo>
                                  <a:lnTo>
                                    <a:pt x="218" y="72"/>
                                  </a:lnTo>
                                  <a:lnTo>
                                    <a:pt x="210" y="83"/>
                                  </a:lnTo>
                                  <a:lnTo>
                                    <a:pt x="210" y="85"/>
                                  </a:lnTo>
                                  <a:lnTo>
                                    <a:pt x="207" y="87"/>
                                  </a:lnTo>
                                  <a:lnTo>
                                    <a:pt x="205" y="87"/>
                                  </a:lnTo>
                                  <a:lnTo>
                                    <a:pt x="203" y="89"/>
                                  </a:lnTo>
                                  <a:lnTo>
                                    <a:pt x="201" y="89"/>
                                  </a:lnTo>
                                  <a:lnTo>
                                    <a:pt x="188" y="91"/>
                                  </a:lnTo>
                                  <a:lnTo>
                                    <a:pt x="186" y="91"/>
                                  </a:lnTo>
                                  <a:lnTo>
                                    <a:pt x="184" y="91"/>
                                  </a:lnTo>
                                  <a:lnTo>
                                    <a:pt x="172" y="89"/>
                                  </a:lnTo>
                                  <a:lnTo>
                                    <a:pt x="169" y="89"/>
                                  </a:lnTo>
                                  <a:lnTo>
                                    <a:pt x="167" y="91"/>
                                  </a:lnTo>
                                  <a:lnTo>
                                    <a:pt x="165" y="91"/>
                                  </a:lnTo>
                                  <a:lnTo>
                                    <a:pt x="163" y="91"/>
                                  </a:lnTo>
                                  <a:lnTo>
                                    <a:pt x="150" y="91"/>
                                  </a:lnTo>
                                  <a:lnTo>
                                    <a:pt x="148" y="91"/>
                                  </a:lnTo>
                                  <a:lnTo>
                                    <a:pt x="146" y="91"/>
                                  </a:lnTo>
                                  <a:lnTo>
                                    <a:pt x="144" y="89"/>
                                  </a:lnTo>
                                  <a:lnTo>
                                    <a:pt x="142" y="89"/>
                                  </a:lnTo>
                                  <a:lnTo>
                                    <a:pt x="140" y="87"/>
                                  </a:lnTo>
                                  <a:lnTo>
                                    <a:pt x="138" y="85"/>
                                  </a:lnTo>
                                  <a:lnTo>
                                    <a:pt x="138" y="83"/>
                                  </a:lnTo>
                                  <a:lnTo>
                                    <a:pt x="138" y="85"/>
                                  </a:lnTo>
                                  <a:lnTo>
                                    <a:pt x="136" y="87"/>
                                  </a:lnTo>
                                  <a:lnTo>
                                    <a:pt x="134" y="89"/>
                                  </a:lnTo>
                                  <a:lnTo>
                                    <a:pt x="131" y="89"/>
                                  </a:lnTo>
                                  <a:lnTo>
                                    <a:pt x="129" y="91"/>
                                  </a:lnTo>
                                  <a:lnTo>
                                    <a:pt x="127" y="91"/>
                                  </a:lnTo>
                                  <a:lnTo>
                                    <a:pt x="125" y="91"/>
                                  </a:lnTo>
                                  <a:lnTo>
                                    <a:pt x="112" y="91"/>
                                  </a:lnTo>
                                  <a:lnTo>
                                    <a:pt x="110" y="91"/>
                                  </a:lnTo>
                                  <a:lnTo>
                                    <a:pt x="108" y="91"/>
                                  </a:lnTo>
                                  <a:lnTo>
                                    <a:pt x="108" y="89"/>
                                  </a:lnTo>
                                  <a:lnTo>
                                    <a:pt x="106" y="91"/>
                                  </a:lnTo>
                                  <a:lnTo>
                                    <a:pt x="104" y="91"/>
                                  </a:lnTo>
                                  <a:lnTo>
                                    <a:pt x="102" y="91"/>
                                  </a:lnTo>
                                  <a:lnTo>
                                    <a:pt x="89" y="91"/>
                                  </a:lnTo>
                                  <a:lnTo>
                                    <a:pt x="87" y="91"/>
                                  </a:lnTo>
                                  <a:lnTo>
                                    <a:pt x="85" y="91"/>
                                  </a:lnTo>
                                  <a:lnTo>
                                    <a:pt x="83" y="89"/>
                                  </a:lnTo>
                                  <a:lnTo>
                                    <a:pt x="81" y="89"/>
                                  </a:lnTo>
                                  <a:lnTo>
                                    <a:pt x="79" y="87"/>
                                  </a:lnTo>
                                  <a:lnTo>
                                    <a:pt x="76" y="85"/>
                                  </a:lnTo>
                                  <a:lnTo>
                                    <a:pt x="76" y="83"/>
                                  </a:lnTo>
                                  <a:lnTo>
                                    <a:pt x="74" y="80"/>
                                  </a:lnTo>
                                  <a:lnTo>
                                    <a:pt x="74" y="78"/>
                                  </a:lnTo>
                                  <a:lnTo>
                                    <a:pt x="74" y="76"/>
                                  </a:lnTo>
                                  <a:close/>
                                  <a:moveTo>
                                    <a:pt x="0" y="51"/>
                                  </a:moveTo>
                                  <a:lnTo>
                                    <a:pt x="0" y="15"/>
                                  </a:lnTo>
                                  <a:lnTo>
                                    <a:pt x="0" y="13"/>
                                  </a:lnTo>
                                  <a:lnTo>
                                    <a:pt x="0" y="11"/>
                                  </a:lnTo>
                                  <a:lnTo>
                                    <a:pt x="3" y="9"/>
                                  </a:lnTo>
                                  <a:lnTo>
                                    <a:pt x="3" y="7"/>
                                  </a:lnTo>
                                  <a:lnTo>
                                    <a:pt x="5" y="4"/>
                                  </a:lnTo>
                                  <a:lnTo>
                                    <a:pt x="7" y="2"/>
                                  </a:lnTo>
                                  <a:lnTo>
                                    <a:pt x="9" y="2"/>
                                  </a:lnTo>
                                  <a:lnTo>
                                    <a:pt x="11" y="0"/>
                                  </a:lnTo>
                                  <a:lnTo>
                                    <a:pt x="13" y="0"/>
                                  </a:lnTo>
                                  <a:lnTo>
                                    <a:pt x="15" y="0"/>
                                  </a:lnTo>
                                  <a:lnTo>
                                    <a:pt x="28" y="0"/>
                                  </a:lnTo>
                                  <a:lnTo>
                                    <a:pt x="30" y="0"/>
                                  </a:lnTo>
                                  <a:lnTo>
                                    <a:pt x="32" y="0"/>
                                  </a:lnTo>
                                  <a:lnTo>
                                    <a:pt x="34" y="2"/>
                                  </a:lnTo>
                                  <a:lnTo>
                                    <a:pt x="36" y="0"/>
                                  </a:lnTo>
                                  <a:lnTo>
                                    <a:pt x="38" y="0"/>
                                  </a:lnTo>
                                  <a:lnTo>
                                    <a:pt x="41" y="0"/>
                                  </a:lnTo>
                                  <a:lnTo>
                                    <a:pt x="53" y="0"/>
                                  </a:lnTo>
                                  <a:lnTo>
                                    <a:pt x="55" y="0"/>
                                  </a:lnTo>
                                  <a:lnTo>
                                    <a:pt x="57" y="0"/>
                                  </a:lnTo>
                                  <a:lnTo>
                                    <a:pt x="60" y="2"/>
                                  </a:lnTo>
                                  <a:lnTo>
                                    <a:pt x="62" y="2"/>
                                  </a:lnTo>
                                  <a:lnTo>
                                    <a:pt x="64" y="4"/>
                                  </a:lnTo>
                                  <a:lnTo>
                                    <a:pt x="66" y="7"/>
                                  </a:lnTo>
                                  <a:lnTo>
                                    <a:pt x="66" y="9"/>
                                  </a:lnTo>
                                  <a:lnTo>
                                    <a:pt x="68" y="11"/>
                                  </a:lnTo>
                                  <a:lnTo>
                                    <a:pt x="68" y="13"/>
                                  </a:lnTo>
                                  <a:lnTo>
                                    <a:pt x="68" y="15"/>
                                  </a:lnTo>
                                  <a:lnTo>
                                    <a:pt x="68" y="51"/>
                                  </a:lnTo>
                                  <a:lnTo>
                                    <a:pt x="68" y="53"/>
                                  </a:lnTo>
                                  <a:lnTo>
                                    <a:pt x="66" y="68"/>
                                  </a:lnTo>
                                  <a:lnTo>
                                    <a:pt x="66" y="70"/>
                                  </a:lnTo>
                                  <a:lnTo>
                                    <a:pt x="64" y="72"/>
                                  </a:lnTo>
                                  <a:lnTo>
                                    <a:pt x="64" y="74"/>
                                  </a:lnTo>
                                  <a:lnTo>
                                    <a:pt x="57" y="83"/>
                                  </a:lnTo>
                                  <a:lnTo>
                                    <a:pt x="55" y="85"/>
                                  </a:lnTo>
                                  <a:lnTo>
                                    <a:pt x="53" y="87"/>
                                  </a:lnTo>
                                  <a:lnTo>
                                    <a:pt x="51" y="87"/>
                                  </a:lnTo>
                                  <a:lnTo>
                                    <a:pt x="49" y="89"/>
                                  </a:lnTo>
                                  <a:lnTo>
                                    <a:pt x="47" y="89"/>
                                  </a:lnTo>
                                  <a:lnTo>
                                    <a:pt x="36" y="91"/>
                                  </a:lnTo>
                                  <a:lnTo>
                                    <a:pt x="34" y="91"/>
                                  </a:lnTo>
                                  <a:lnTo>
                                    <a:pt x="32" y="91"/>
                                  </a:lnTo>
                                  <a:lnTo>
                                    <a:pt x="22" y="89"/>
                                  </a:lnTo>
                                  <a:lnTo>
                                    <a:pt x="19" y="89"/>
                                  </a:lnTo>
                                  <a:lnTo>
                                    <a:pt x="17" y="87"/>
                                  </a:lnTo>
                                  <a:lnTo>
                                    <a:pt x="15" y="87"/>
                                  </a:lnTo>
                                  <a:lnTo>
                                    <a:pt x="13" y="85"/>
                                  </a:lnTo>
                                  <a:lnTo>
                                    <a:pt x="11" y="83"/>
                                  </a:lnTo>
                                  <a:lnTo>
                                    <a:pt x="5" y="74"/>
                                  </a:lnTo>
                                  <a:lnTo>
                                    <a:pt x="5" y="72"/>
                                  </a:lnTo>
                                  <a:lnTo>
                                    <a:pt x="3" y="70"/>
                                  </a:lnTo>
                                  <a:lnTo>
                                    <a:pt x="3" y="68"/>
                                  </a:lnTo>
                                  <a:lnTo>
                                    <a:pt x="0" y="53"/>
                                  </a:lnTo>
                                  <a:lnTo>
                                    <a:pt x="0" y="5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7" name="Rectangle 728"/>
                          <wps:cNvSpPr>
                            <a:spLocks noChangeArrowheads="1"/>
                          </wps:cNvSpPr>
                          <wps:spPr bwMode="auto">
                            <a:xfrm>
                              <a:off x="4501" y="9856"/>
                              <a:ext cx="258"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UNION</w:t>
                                </w:r>
                              </w:p>
                            </w:txbxContent>
                          </wps:txbx>
                          <wps:bodyPr rot="0" vert="horz" wrap="none" lIns="0" tIns="0" rIns="0" bIns="0" anchor="t" anchorCtr="0" upright="1">
                            <a:spAutoFit/>
                          </wps:bodyPr>
                        </wps:wsp>
                        <wps:wsp>
                          <wps:cNvPr id="2958" name="Rectangle 729"/>
                          <wps:cNvSpPr>
                            <a:spLocks noChangeArrowheads="1"/>
                          </wps:cNvSpPr>
                          <wps:spPr bwMode="auto">
                            <a:xfrm>
                              <a:off x="4247" y="7232"/>
                              <a:ext cx="23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BOND</w:t>
                                </w:r>
                              </w:p>
                            </w:txbxContent>
                          </wps:txbx>
                          <wps:bodyPr rot="0" vert="horz" wrap="none" lIns="0" tIns="0" rIns="0" bIns="0" anchor="t" anchorCtr="0" upright="1">
                            <a:spAutoFit/>
                          </wps:bodyPr>
                        </wps:wsp>
                        <wps:wsp>
                          <wps:cNvPr id="2959" name="Freeform 730"/>
                          <wps:cNvSpPr>
                            <a:spLocks noEditPoints="1"/>
                          </wps:cNvSpPr>
                          <wps:spPr bwMode="auto">
                            <a:xfrm>
                              <a:off x="4250" y="7234"/>
                              <a:ext cx="249" cy="90"/>
                            </a:xfrm>
                            <a:custGeom>
                              <a:avLst/>
                              <a:gdLst>
                                <a:gd name="T0" fmla="*/ 122 w 249"/>
                                <a:gd name="T1" fmla="*/ 10 h 90"/>
                                <a:gd name="T2" fmla="*/ 124 w 249"/>
                                <a:gd name="T3" fmla="*/ 6 h 90"/>
                                <a:gd name="T4" fmla="*/ 131 w 249"/>
                                <a:gd name="T5" fmla="*/ 2 h 90"/>
                                <a:gd name="T6" fmla="*/ 135 w 249"/>
                                <a:gd name="T7" fmla="*/ 0 h 90"/>
                                <a:gd name="T8" fmla="*/ 150 w 249"/>
                                <a:gd name="T9" fmla="*/ 0 h 90"/>
                                <a:gd name="T10" fmla="*/ 156 w 249"/>
                                <a:gd name="T11" fmla="*/ 0 h 90"/>
                                <a:gd name="T12" fmla="*/ 173 w 249"/>
                                <a:gd name="T13" fmla="*/ 0 h 90"/>
                                <a:gd name="T14" fmla="*/ 179 w 249"/>
                                <a:gd name="T15" fmla="*/ 2 h 90"/>
                                <a:gd name="T16" fmla="*/ 183 w 249"/>
                                <a:gd name="T17" fmla="*/ 4 h 90"/>
                                <a:gd name="T18" fmla="*/ 185 w 249"/>
                                <a:gd name="T19" fmla="*/ 6 h 90"/>
                                <a:gd name="T20" fmla="*/ 192 w 249"/>
                                <a:gd name="T21" fmla="*/ 2 h 90"/>
                                <a:gd name="T22" fmla="*/ 196 w 249"/>
                                <a:gd name="T23" fmla="*/ 0 h 90"/>
                                <a:gd name="T24" fmla="*/ 221 w 249"/>
                                <a:gd name="T25" fmla="*/ 0 h 90"/>
                                <a:gd name="T26" fmla="*/ 228 w 249"/>
                                <a:gd name="T27" fmla="*/ 2 h 90"/>
                                <a:gd name="T28" fmla="*/ 245 w 249"/>
                                <a:gd name="T29" fmla="*/ 21 h 90"/>
                                <a:gd name="T30" fmla="*/ 249 w 249"/>
                                <a:gd name="T31" fmla="*/ 27 h 90"/>
                                <a:gd name="T32" fmla="*/ 249 w 249"/>
                                <a:gd name="T33" fmla="*/ 61 h 90"/>
                                <a:gd name="T34" fmla="*/ 247 w 249"/>
                                <a:gd name="T35" fmla="*/ 67 h 90"/>
                                <a:gd name="T36" fmla="*/ 245 w 249"/>
                                <a:gd name="T37" fmla="*/ 71 h 90"/>
                                <a:gd name="T38" fmla="*/ 226 w 249"/>
                                <a:gd name="T39" fmla="*/ 88 h 90"/>
                                <a:gd name="T40" fmla="*/ 219 w 249"/>
                                <a:gd name="T41" fmla="*/ 90 h 90"/>
                                <a:gd name="T42" fmla="*/ 194 w 249"/>
                                <a:gd name="T43" fmla="*/ 90 h 90"/>
                                <a:gd name="T44" fmla="*/ 190 w 249"/>
                                <a:gd name="T45" fmla="*/ 88 h 90"/>
                                <a:gd name="T46" fmla="*/ 185 w 249"/>
                                <a:gd name="T47" fmla="*/ 82 h 90"/>
                                <a:gd name="T48" fmla="*/ 181 w 249"/>
                                <a:gd name="T49" fmla="*/ 88 h 90"/>
                                <a:gd name="T50" fmla="*/ 177 w 249"/>
                                <a:gd name="T51" fmla="*/ 90 h 90"/>
                                <a:gd name="T52" fmla="*/ 160 w 249"/>
                                <a:gd name="T53" fmla="*/ 90 h 90"/>
                                <a:gd name="T54" fmla="*/ 154 w 249"/>
                                <a:gd name="T55" fmla="*/ 88 h 90"/>
                                <a:gd name="T56" fmla="*/ 147 w 249"/>
                                <a:gd name="T57" fmla="*/ 90 h 90"/>
                                <a:gd name="T58" fmla="*/ 133 w 249"/>
                                <a:gd name="T59" fmla="*/ 90 h 90"/>
                                <a:gd name="T60" fmla="*/ 128 w 249"/>
                                <a:gd name="T61" fmla="*/ 88 h 90"/>
                                <a:gd name="T62" fmla="*/ 124 w 249"/>
                                <a:gd name="T63" fmla="*/ 82 h 90"/>
                                <a:gd name="T64" fmla="*/ 122 w 249"/>
                                <a:gd name="T65" fmla="*/ 78 h 90"/>
                                <a:gd name="T66" fmla="*/ 0 w 249"/>
                                <a:gd name="T67" fmla="*/ 12 h 90"/>
                                <a:gd name="T68" fmla="*/ 2 w 249"/>
                                <a:gd name="T69" fmla="*/ 8 h 90"/>
                                <a:gd name="T70" fmla="*/ 6 w 249"/>
                                <a:gd name="T71" fmla="*/ 2 h 90"/>
                                <a:gd name="T72" fmla="*/ 10 w 249"/>
                                <a:gd name="T73" fmla="*/ 0 h 90"/>
                                <a:gd name="T74" fmla="*/ 33 w 249"/>
                                <a:gd name="T75" fmla="*/ 0 h 90"/>
                                <a:gd name="T76" fmla="*/ 50 w 249"/>
                                <a:gd name="T77" fmla="*/ 6 h 90"/>
                                <a:gd name="T78" fmla="*/ 54 w 249"/>
                                <a:gd name="T79" fmla="*/ 8 h 90"/>
                                <a:gd name="T80" fmla="*/ 69 w 249"/>
                                <a:gd name="T81" fmla="*/ 2 h 90"/>
                                <a:gd name="T82" fmla="*/ 76 w 249"/>
                                <a:gd name="T83" fmla="*/ 0 h 90"/>
                                <a:gd name="T84" fmla="*/ 82 w 249"/>
                                <a:gd name="T85" fmla="*/ 2 h 90"/>
                                <a:gd name="T86" fmla="*/ 97 w 249"/>
                                <a:gd name="T87" fmla="*/ 8 h 90"/>
                                <a:gd name="T88" fmla="*/ 109 w 249"/>
                                <a:gd name="T89" fmla="*/ 23 h 90"/>
                                <a:gd name="T90" fmla="*/ 112 w 249"/>
                                <a:gd name="T91" fmla="*/ 27 h 90"/>
                                <a:gd name="T92" fmla="*/ 114 w 249"/>
                                <a:gd name="T93" fmla="*/ 46 h 90"/>
                                <a:gd name="T94" fmla="*/ 112 w 249"/>
                                <a:gd name="T95" fmla="*/ 67 h 90"/>
                                <a:gd name="T96" fmla="*/ 109 w 249"/>
                                <a:gd name="T97" fmla="*/ 71 h 90"/>
                                <a:gd name="T98" fmla="*/ 97 w 249"/>
                                <a:gd name="T99" fmla="*/ 86 h 90"/>
                                <a:gd name="T100" fmla="*/ 93 w 249"/>
                                <a:gd name="T101" fmla="*/ 88 h 90"/>
                                <a:gd name="T102" fmla="*/ 76 w 249"/>
                                <a:gd name="T103" fmla="*/ 90 h 90"/>
                                <a:gd name="T104" fmla="*/ 59 w 249"/>
                                <a:gd name="T105" fmla="*/ 88 h 90"/>
                                <a:gd name="T106" fmla="*/ 54 w 249"/>
                                <a:gd name="T107" fmla="*/ 86 h 90"/>
                                <a:gd name="T108" fmla="*/ 46 w 249"/>
                                <a:gd name="T109" fmla="*/ 88 h 90"/>
                                <a:gd name="T110" fmla="*/ 40 w 249"/>
                                <a:gd name="T111" fmla="*/ 90 h 90"/>
                                <a:gd name="T112" fmla="*/ 10 w 249"/>
                                <a:gd name="T113" fmla="*/ 90 h 90"/>
                                <a:gd name="T114" fmla="*/ 4 w 249"/>
                                <a:gd name="T115" fmla="*/ 86 h 90"/>
                                <a:gd name="T116" fmla="*/ 2 w 249"/>
                                <a:gd name="T117" fmla="*/ 82 h 90"/>
                                <a:gd name="T118" fmla="*/ 0 w 249"/>
                                <a:gd name="T119" fmla="*/ 76 h 90"/>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249" h="90">
                                  <a:moveTo>
                                    <a:pt x="122" y="76"/>
                                  </a:moveTo>
                                  <a:lnTo>
                                    <a:pt x="122" y="14"/>
                                  </a:lnTo>
                                  <a:lnTo>
                                    <a:pt x="122" y="12"/>
                                  </a:lnTo>
                                  <a:lnTo>
                                    <a:pt x="122" y="10"/>
                                  </a:lnTo>
                                  <a:lnTo>
                                    <a:pt x="124" y="8"/>
                                  </a:lnTo>
                                  <a:lnTo>
                                    <a:pt x="124" y="6"/>
                                  </a:lnTo>
                                  <a:lnTo>
                                    <a:pt x="126" y="4"/>
                                  </a:lnTo>
                                  <a:lnTo>
                                    <a:pt x="128" y="2"/>
                                  </a:lnTo>
                                  <a:lnTo>
                                    <a:pt x="131" y="2"/>
                                  </a:lnTo>
                                  <a:lnTo>
                                    <a:pt x="133" y="0"/>
                                  </a:lnTo>
                                  <a:lnTo>
                                    <a:pt x="135" y="0"/>
                                  </a:lnTo>
                                  <a:lnTo>
                                    <a:pt x="137" y="0"/>
                                  </a:lnTo>
                                  <a:lnTo>
                                    <a:pt x="147" y="0"/>
                                  </a:lnTo>
                                  <a:lnTo>
                                    <a:pt x="150" y="0"/>
                                  </a:lnTo>
                                  <a:lnTo>
                                    <a:pt x="152" y="0"/>
                                  </a:lnTo>
                                  <a:lnTo>
                                    <a:pt x="154" y="2"/>
                                  </a:lnTo>
                                  <a:lnTo>
                                    <a:pt x="156" y="0"/>
                                  </a:lnTo>
                                  <a:lnTo>
                                    <a:pt x="158" y="0"/>
                                  </a:lnTo>
                                  <a:lnTo>
                                    <a:pt x="160" y="0"/>
                                  </a:lnTo>
                                  <a:lnTo>
                                    <a:pt x="173" y="0"/>
                                  </a:lnTo>
                                  <a:lnTo>
                                    <a:pt x="175" y="0"/>
                                  </a:lnTo>
                                  <a:lnTo>
                                    <a:pt x="177" y="0"/>
                                  </a:lnTo>
                                  <a:lnTo>
                                    <a:pt x="179" y="2"/>
                                  </a:lnTo>
                                  <a:lnTo>
                                    <a:pt x="181" y="2"/>
                                  </a:lnTo>
                                  <a:lnTo>
                                    <a:pt x="183" y="4"/>
                                  </a:lnTo>
                                  <a:lnTo>
                                    <a:pt x="185" y="6"/>
                                  </a:lnTo>
                                  <a:lnTo>
                                    <a:pt x="185" y="8"/>
                                  </a:lnTo>
                                  <a:lnTo>
                                    <a:pt x="185" y="6"/>
                                  </a:lnTo>
                                  <a:lnTo>
                                    <a:pt x="188" y="4"/>
                                  </a:lnTo>
                                  <a:lnTo>
                                    <a:pt x="190" y="2"/>
                                  </a:lnTo>
                                  <a:lnTo>
                                    <a:pt x="192" y="2"/>
                                  </a:lnTo>
                                  <a:lnTo>
                                    <a:pt x="194" y="0"/>
                                  </a:lnTo>
                                  <a:lnTo>
                                    <a:pt x="196" y="0"/>
                                  </a:lnTo>
                                  <a:lnTo>
                                    <a:pt x="198" y="0"/>
                                  </a:lnTo>
                                  <a:lnTo>
                                    <a:pt x="219" y="0"/>
                                  </a:lnTo>
                                  <a:lnTo>
                                    <a:pt x="221" y="0"/>
                                  </a:lnTo>
                                  <a:lnTo>
                                    <a:pt x="223" y="0"/>
                                  </a:lnTo>
                                  <a:lnTo>
                                    <a:pt x="226" y="2"/>
                                  </a:lnTo>
                                  <a:lnTo>
                                    <a:pt x="228" y="2"/>
                                  </a:lnTo>
                                  <a:lnTo>
                                    <a:pt x="230" y="4"/>
                                  </a:lnTo>
                                  <a:lnTo>
                                    <a:pt x="245" y="21"/>
                                  </a:lnTo>
                                  <a:lnTo>
                                    <a:pt x="247" y="23"/>
                                  </a:lnTo>
                                  <a:lnTo>
                                    <a:pt x="247" y="25"/>
                                  </a:lnTo>
                                  <a:lnTo>
                                    <a:pt x="249" y="27"/>
                                  </a:lnTo>
                                  <a:lnTo>
                                    <a:pt x="249" y="29"/>
                                  </a:lnTo>
                                  <a:lnTo>
                                    <a:pt x="249" y="31"/>
                                  </a:lnTo>
                                  <a:lnTo>
                                    <a:pt x="249" y="61"/>
                                  </a:lnTo>
                                  <a:lnTo>
                                    <a:pt x="249" y="63"/>
                                  </a:lnTo>
                                  <a:lnTo>
                                    <a:pt x="249" y="65"/>
                                  </a:lnTo>
                                  <a:lnTo>
                                    <a:pt x="247" y="67"/>
                                  </a:lnTo>
                                  <a:lnTo>
                                    <a:pt x="247" y="69"/>
                                  </a:lnTo>
                                  <a:lnTo>
                                    <a:pt x="245" y="71"/>
                                  </a:lnTo>
                                  <a:lnTo>
                                    <a:pt x="230" y="86"/>
                                  </a:lnTo>
                                  <a:lnTo>
                                    <a:pt x="228" y="88"/>
                                  </a:lnTo>
                                  <a:lnTo>
                                    <a:pt x="226" y="88"/>
                                  </a:lnTo>
                                  <a:lnTo>
                                    <a:pt x="223" y="90"/>
                                  </a:lnTo>
                                  <a:lnTo>
                                    <a:pt x="221" y="90"/>
                                  </a:lnTo>
                                  <a:lnTo>
                                    <a:pt x="219" y="90"/>
                                  </a:lnTo>
                                  <a:lnTo>
                                    <a:pt x="198" y="90"/>
                                  </a:lnTo>
                                  <a:lnTo>
                                    <a:pt x="196" y="90"/>
                                  </a:lnTo>
                                  <a:lnTo>
                                    <a:pt x="194" y="90"/>
                                  </a:lnTo>
                                  <a:lnTo>
                                    <a:pt x="192" y="88"/>
                                  </a:lnTo>
                                  <a:lnTo>
                                    <a:pt x="190" y="88"/>
                                  </a:lnTo>
                                  <a:lnTo>
                                    <a:pt x="188" y="86"/>
                                  </a:lnTo>
                                  <a:lnTo>
                                    <a:pt x="185" y="84"/>
                                  </a:lnTo>
                                  <a:lnTo>
                                    <a:pt x="185" y="82"/>
                                  </a:lnTo>
                                  <a:lnTo>
                                    <a:pt x="185" y="84"/>
                                  </a:lnTo>
                                  <a:lnTo>
                                    <a:pt x="183" y="86"/>
                                  </a:lnTo>
                                  <a:lnTo>
                                    <a:pt x="181" y="88"/>
                                  </a:lnTo>
                                  <a:lnTo>
                                    <a:pt x="179" y="88"/>
                                  </a:lnTo>
                                  <a:lnTo>
                                    <a:pt x="177" y="90"/>
                                  </a:lnTo>
                                  <a:lnTo>
                                    <a:pt x="175" y="90"/>
                                  </a:lnTo>
                                  <a:lnTo>
                                    <a:pt x="173" y="90"/>
                                  </a:lnTo>
                                  <a:lnTo>
                                    <a:pt x="160" y="90"/>
                                  </a:lnTo>
                                  <a:lnTo>
                                    <a:pt x="158" y="90"/>
                                  </a:lnTo>
                                  <a:lnTo>
                                    <a:pt x="156" y="90"/>
                                  </a:lnTo>
                                  <a:lnTo>
                                    <a:pt x="154" y="88"/>
                                  </a:lnTo>
                                  <a:lnTo>
                                    <a:pt x="152" y="90"/>
                                  </a:lnTo>
                                  <a:lnTo>
                                    <a:pt x="150" y="90"/>
                                  </a:lnTo>
                                  <a:lnTo>
                                    <a:pt x="147" y="90"/>
                                  </a:lnTo>
                                  <a:lnTo>
                                    <a:pt x="137" y="90"/>
                                  </a:lnTo>
                                  <a:lnTo>
                                    <a:pt x="135" y="90"/>
                                  </a:lnTo>
                                  <a:lnTo>
                                    <a:pt x="133" y="90"/>
                                  </a:lnTo>
                                  <a:lnTo>
                                    <a:pt x="131" y="88"/>
                                  </a:lnTo>
                                  <a:lnTo>
                                    <a:pt x="128" y="88"/>
                                  </a:lnTo>
                                  <a:lnTo>
                                    <a:pt x="126" y="86"/>
                                  </a:lnTo>
                                  <a:lnTo>
                                    <a:pt x="124" y="84"/>
                                  </a:lnTo>
                                  <a:lnTo>
                                    <a:pt x="124" y="82"/>
                                  </a:lnTo>
                                  <a:lnTo>
                                    <a:pt x="122" y="80"/>
                                  </a:lnTo>
                                  <a:lnTo>
                                    <a:pt x="122" y="78"/>
                                  </a:lnTo>
                                  <a:lnTo>
                                    <a:pt x="122" y="76"/>
                                  </a:lnTo>
                                  <a:close/>
                                  <a:moveTo>
                                    <a:pt x="0" y="76"/>
                                  </a:moveTo>
                                  <a:lnTo>
                                    <a:pt x="0" y="14"/>
                                  </a:lnTo>
                                  <a:lnTo>
                                    <a:pt x="0" y="12"/>
                                  </a:lnTo>
                                  <a:lnTo>
                                    <a:pt x="0" y="10"/>
                                  </a:lnTo>
                                  <a:lnTo>
                                    <a:pt x="2" y="8"/>
                                  </a:lnTo>
                                  <a:lnTo>
                                    <a:pt x="2" y="6"/>
                                  </a:lnTo>
                                  <a:lnTo>
                                    <a:pt x="4" y="4"/>
                                  </a:lnTo>
                                  <a:lnTo>
                                    <a:pt x="6" y="2"/>
                                  </a:lnTo>
                                  <a:lnTo>
                                    <a:pt x="8" y="2"/>
                                  </a:lnTo>
                                  <a:lnTo>
                                    <a:pt x="10" y="0"/>
                                  </a:lnTo>
                                  <a:lnTo>
                                    <a:pt x="12" y="0"/>
                                  </a:lnTo>
                                  <a:lnTo>
                                    <a:pt x="14" y="0"/>
                                  </a:lnTo>
                                  <a:lnTo>
                                    <a:pt x="33" y="0"/>
                                  </a:lnTo>
                                  <a:lnTo>
                                    <a:pt x="35" y="0"/>
                                  </a:lnTo>
                                  <a:lnTo>
                                    <a:pt x="38" y="0"/>
                                  </a:lnTo>
                                  <a:lnTo>
                                    <a:pt x="40" y="2"/>
                                  </a:lnTo>
                                  <a:lnTo>
                                    <a:pt x="50" y="6"/>
                                  </a:lnTo>
                                  <a:lnTo>
                                    <a:pt x="52" y="6"/>
                                  </a:lnTo>
                                  <a:lnTo>
                                    <a:pt x="54" y="8"/>
                                  </a:lnTo>
                                  <a:lnTo>
                                    <a:pt x="57" y="10"/>
                                  </a:lnTo>
                                  <a:lnTo>
                                    <a:pt x="67" y="2"/>
                                  </a:lnTo>
                                  <a:lnTo>
                                    <a:pt x="69" y="2"/>
                                  </a:lnTo>
                                  <a:lnTo>
                                    <a:pt x="71" y="0"/>
                                  </a:lnTo>
                                  <a:lnTo>
                                    <a:pt x="73" y="0"/>
                                  </a:lnTo>
                                  <a:lnTo>
                                    <a:pt x="76" y="0"/>
                                  </a:lnTo>
                                  <a:lnTo>
                                    <a:pt x="78" y="0"/>
                                  </a:lnTo>
                                  <a:lnTo>
                                    <a:pt x="80" y="0"/>
                                  </a:lnTo>
                                  <a:lnTo>
                                    <a:pt x="82" y="2"/>
                                  </a:lnTo>
                                  <a:lnTo>
                                    <a:pt x="95" y="8"/>
                                  </a:lnTo>
                                  <a:lnTo>
                                    <a:pt x="97" y="8"/>
                                  </a:lnTo>
                                  <a:lnTo>
                                    <a:pt x="99" y="10"/>
                                  </a:lnTo>
                                  <a:lnTo>
                                    <a:pt x="99" y="12"/>
                                  </a:lnTo>
                                  <a:lnTo>
                                    <a:pt x="107" y="23"/>
                                  </a:lnTo>
                                  <a:lnTo>
                                    <a:pt x="109" y="23"/>
                                  </a:lnTo>
                                  <a:lnTo>
                                    <a:pt x="109" y="25"/>
                                  </a:lnTo>
                                  <a:lnTo>
                                    <a:pt x="112" y="27"/>
                                  </a:lnTo>
                                  <a:lnTo>
                                    <a:pt x="112" y="29"/>
                                  </a:lnTo>
                                  <a:lnTo>
                                    <a:pt x="114" y="44"/>
                                  </a:lnTo>
                                  <a:lnTo>
                                    <a:pt x="114" y="46"/>
                                  </a:lnTo>
                                  <a:lnTo>
                                    <a:pt x="114" y="48"/>
                                  </a:lnTo>
                                  <a:lnTo>
                                    <a:pt x="112" y="65"/>
                                  </a:lnTo>
                                  <a:lnTo>
                                    <a:pt x="112" y="67"/>
                                  </a:lnTo>
                                  <a:lnTo>
                                    <a:pt x="109" y="69"/>
                                  </a:lnTo>
                                  <a:lnTo>
                                    <a:pt x="109" y="71"/>
                                  </a:lnTo>
                                  <a:lnTo>
                                    <a:pt x="107" y="71"/>
                                  </a:lnTo>
                                  <a:lnTo>
                                    <a:pt x="99" y="82"/>
                                  </a:lnTo>
                                  <a:lnTo>
                                    <a:pt x="99" y="84"/>
                                  </a:lnTo>
                                  <a:lnTo>
                                    <a:pt x="97" y="86"/>
                                  </a:lnTo>
                                  <a:lnTo>
                                    <a:pt x="95" y="86"/>
                                  </a:lnTo>
                                  <a:lnTo>
                                    <a:pt x="93" y="88"/>
                                  </a:lnTo>
                                  <a:lnTo>
                                    <a:pt x="90" y="88"/>
                                  </a:lnTo>
                                  <a:lnTo>
                                    <a:pt x="78" y="90"/>
                                  </a:lnTo>
                                  <a:lnTo>
                                    <a:pt x="76" y="90"/>
                                  </a:lnTo>
                                  <a:lnTo>
                                    <a:pt x="73" y="90"/>
                                  </a:lnTo>
                                  <a:lnTo>
                                    <a:pt x="61" y="88"/>
                                  </a:lnTo>
                                  <a:lnTo>
                                    <a:pt x="59" y="88"/>
                                  </a:lnTo>
                                  <a:lnTo>
                                    <a:pt x="57" y="86"/>
                                  </a:lnTo>
                                  <a:lnTo>
                                    <a:pt x="54" y="86"/>
                                  </a:lnTo>
                                  <a:lnTo>
                                    <a:pt x="52" y="84"/>
                                  </a:lnTo>
                                  <a:lnTo>
                                    <a:pt x="48" y="88"/>
                                  </a:lnTo>
                                  <a:lnTo>
                                    <a:pt x="46" y="88"/>
                                  </a:lnTo>
                                  <a:lnTo>
                                    <a:pt x="44" y="90"/>
                                  </a:lnTo>
                                  <a:lnTo>
                                    <a:pt x="42" y="90"/>
                                  </a:lnTo>
                                  <a:lnTo>
                                    <a:pt x="40" y="90"/>
                                  </a:lnTo>
                                  <a:lnTo>
                                    <a:pt x="14" y="90"/>
                                  </a:lnTo>
                                  <a:lnTo>
                                    <a:pt x="12" y="90"/>
                                  </a:lnTo>
                                  <a:lnTo>
                                    <a:pt x="10" y="90"/>
                                  </a:lnTo>
                                  <a:lnTo>
                                    <a:pt x="8" y="88"/>
                                  </a:lnTo>
                                  <a:lnTo>
                                    <a:pt x="6" y="88"/>
                                  </a:lnTo>
                                  <a:lnTo>
                                    <a:pt x="4" y="86"/>
                                  </a:lnTo>
                                  <a:lnTo>
                                    <a:pt x="2" y="84"/>
                                  </a:lnTo>
                                  <a:lnTo>
                                    <a:pt x="2" y="82"/>
                                  </a:lnTo>
                                  <a:lnTo>
                                    <a:pt x="0" y="80"/>
                                  </a:lnTo>
                                  <a:lnTo>
                                    <a:pt x="0" y="78"/>
                                  </a:lnTo>
                                  <a:lnTo>
                                    <a:pt x="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0" name="Rectangle 731"/>
                          <wps:cNvSpPr>
                            <a:spLocks noChangeArrowheads="1"/>
                          </wps:cNvSpPr>
                          <wps:spPr bwMode="auto">
                            <a:xfrm>
                              <a:off x="4247" y="7232"/>
                              <a:ext cx="23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BOND</w:t>
                                </w:r>
                              </w:p>
                            </w:txbxContent>
                          </wps:txbx>
                          <wps:bodyPr rot="0" vert="horz" wrap="none" lIns="0" tIns="0" rIns="0" bIns="0" anchor="t" anchorCtr="0" upright="1">
                            <a:spAutoFit/>
                          </wps:bodyPr>
                        </wps:wsp>
                        <wps:wsp>
                          <wps:cNvPr id="2961" name="Rectangle 732"/>
                          <wps:cNvSpPr>
                            <a:spLocks noChangeArrowheads="1"/>
                          </wps:cNvSpPr>
                          <wps:spPr bwMode="auto">
                            <a:xfrm>
                              <a:off x="3462" y="1908"/>
                              <a:ext cx="445"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WHITESIDE</w:t>
                                </w:r>
                              </w:p>
                            </w:txbxContent>
                          </wps:txbx>
                          <wps:bodyPr rot="0" vert="horz" wrap="none" lIns="0" tIns="0" rIns="0" bIns="0" anchor="t" anchorCtr="0" upright="1">
                            <a:spAutoFit/>
                          </wps:bodyPr>
                        </wps:wsp>
                        <wps:wsp>
                          <wps:cNvPr id="2962" name="Freeform 733"/>
                          <wps:cNvSpPr>
                            <a:spLocks/>
                          </wps:cNvSpPr>
                          <wps:spPr bwMode="auto">
                            <a:xfrm>
                              <a:off x="3445" y="1910"/>
                              <a:ext cx="517" cy="91"/>
                            </a:xfrm>
                            <a:custGeom>
                              <a:avLst/>
                              <a:gdLst>
                                <a:gd name="T0" fmla="*/ 2 w 517"/>
                                <a:gd name="T1" fmla="*/ 6 h 91"/>
                                <a:gd name="T2" fmla="*/ 13 w 517"/>
                                <a:gd name="T3" fmla="*/ 0 h 91"/>
                                <a:gd name="T4" fmla="*/ 34 w 517"/>
                                <a:gd name="T5" fmla="*/ 2 h 91"/>
                                <a:gd name="T6" fmla="*/ 44 w 517"/>
                                <a:gd name="T7" fmla="*/ 0 h 91"/>
                                <a:gd name="T8" fmla="*/ 72 w 517"/>
                                <a:gd name="T9" fmla="*/ 0 h 91"/>
                                <a:gd name="T10" fmla="*/ 82 w 517"/>
                                <a:gd name="T11" fmla="*/ 2 h 91"/>
                                <a:gd name="T12" fmla="*/ 103 w 517"/>
                                <a:gd name="T13" fmla="*/ 0 h 91"/>
                                <a:gd name="T14" fmla="*/ 112 w 517"/>
                                <a:gd name="T15" fmla="*/ 0 h 91"/>
                                <a:gd name="T16" fmla="*/ 133 w 517"/>
                                <a:gd name="T17" fmla="*/ 0 h 91"/>
                                <a:gd name="T18" fmla="*/ 154 w 517"/>
                                <a:gd name="T19" fmla="*/ 0 h 91"/>
                                <a:gd name="T20" fmla="*/ 162 w 517"/>
                                <a:gd name="T21" fmla="*/ 4 h 91"/>
                                <a:gd name="T22" fmla="*/ 173 w 517"/>
                                <a:gd name="T23" fmla="*/ 0 h 91"/>
                                <a:gd name="T24" fmla="*/ 255 w 517"/>
                                <a:gd name="T25" fmla="*/ 0 h 91"/>
                                <a:gd name="T26" fmla="*/ 312 w 517"/>
                                <a:gd name="T27" fmla="*/ 0 h 91"/>
                                <a:gd name="T28" fmla="*/ 327 w 517"/>
                                <a:gd name="T29" fmla="*/ 0 h 91"/>
                                <a:gd name="T30" fmla="*/ 350 w 517"/>
                                <a:gd name="T31" fmla="*/ 8 h 91"/>
                                <a:gd name="T32" fmla="*/ 361 w 517"/>
                                <a:gd name="T33" fmla="*/ 2 h 91"/>
                                <a:gd name="T34" fmla="*/ 380 w 517"/>
                                <a:gd name="T35" fmla="*/ 0 h 91"/>
                                <a:gd name="T36" fmla="*/ 391 w 517"/>
                                <a:gd name="T37" fmla="*/ 0 h 91"/>
                                <a:gd name="T38" fmla="*/ 420 w 517"/>
                                <a:gd name="T39" fmla="*/ 2 h 91"/>
                                <a:gd name="T40" fmla="*/ 439 w 517"/>
                                <a:gd name="T41" fmla="*/ 12 h 91"/>
                                <a:gd name="T42" fmla="*/ 446 w 517"/>
                                <a:gd name="T43" fmla="*/ 2 h 91"/>
                                <a:gd name="T44" fmla="*/ 503 w 517"/>
                                <a:gd name="T45" fmla="*/ 0 h 91"/>
                                <a:gd name="T46" fmla="*/ 513 w 517"/>
                                <a:gd name="T47" fmla="*/ 4 h 91"/>
                                <a:gd name="T48" fmla="*/ 517 w 517"/>
                                <a:gd name="T49" fmla="*/ 15 h 91"/>
                                <a:gd name="T50" fmla="*/ 517 w 517"/>
                                <a:gd name="T51" fmla="*/ 36 h 91"/>
                                <a:gd name="T52" fmla="*/ 517 w 517"/>
                                <a:gd name="T53" fmla="*/ 57 h 91"/>
                                <a:gd name="T54" fmla="*/ 517 w 517"/>
                                <a:gd name="T55" fmla="*/ 76 h 91"/>
                                <a:gd name="T56" fmla="*/ 513 w 517"/>
                                <a:gd name="T57" fmla="*/ 86 h 91"/>
                                <a:gd name="T58" fmla="*/ 503 w 517"/>
                                <a:gd name="T59" fmla="*/ 91 h 91"/>
                                <a:gd name="T60" fmla="*/ 446 w 517"/>
                                <a:gd name="T61" fmla="*/ 89 h 91"/>
                                <a:gd name="T62" fmla="*/ 439 w 517"/>
                                <a:gd name="T63" fmla="*/ 78 h 91"/>
                                <a:gd name="T64" fmla="*/ 420 w 517"/>
                                <a:gd name="T65" fmla="*/ 89 h 91"/>
                                <a:gd name="T66" fmla="*/ 391 w 517"/>
                                <a:gd name="T67" fmla="*/ 91 h 91"/>
                                <a:gd name="T68" fmla="*/ 380 w 517"/>
                                <a:gd name="T69" fmla="*/ 91 h 91"/>
                                <a:gd name="T70" fmla="*/ 361 w 517"/>
                                <a:gd name="T71" fmla="*/ 89 h 91"/>
                                <a:gd name="T72" fmla="*/ 348 w 517"/>
                                <a:gd name="T73" fmla="*/ 86 h 91"/>
                                <a:gd name="T74" fmla="*/ 325 w 517"/>
                                <a:gd name="T75" fmla="*/ 91 h 91"/>
                                <a:gd name="T76" fmla="*/ 260 w 517"/>
                                <a:gd name="T77" fmla="*/ 91 h 91"/>
                                <a:gd name="T78" fmla="*/ 249 w 517"/>
                                <a:gd name="T79" fmla="*/ 86 h 91"/>
                                <a:gd name="T80" fmla="*/ 245 w 517"/>
                                <a:gd name="T81" fmla="*/ 76 h 91"/>
                                <a:gd name="T82" fmla="*/ 236 w 517"/>
                                <a:gd name="T83" fmla="*/ 80 h 91"/>
                                <a:gd name="T84" fmla="*/ 228 w 517"/>
                                <a:gd name="T85" fmla="*/ 89 h 91"/>
                                <a:gd name="T86" fmla="*/ 209 w 517"/>
                                <a:gd name="T87" fmla="*/ 91 h 91"/>
                                <a:gd name="T88" fmla="*/ 198 w 517"/>
                                <a:gd name="T89" fmla="*/ 84 h 91"/>
                                <a:gd name="T90" fmla="*/ 192 w 517"/>
                                <a:gd name="T91" fmla="*/ 89 h 91"/>
                                <a:gd name="T92" fmla="*/ 171 w 517"/>
                                <a:gd name="T93" fmla="*/ 91 h 91"/>
                                <a:gd name="T94" fmla="*/ 162 w 517"/>
                                <a:gd name="T95" fmla="*/ 84 h 91"/>
                                <a:gd name="T96" fmla="*/ 152 w 517"/>
                                <a:gd name="T97" fmla="*/ 91 h 91"/>
                                <a:gd name="T98" fmla="*/ 131 w 517"/>
                                <a:gd name="T99" fmla="*/ 89 h 91"/>
                                <a:gd name="T100" fmla="*/ 110 w 517"/>
                                <a:gd name="T101" fmla="*/ 91 h 91"/>
                                <a:gd name="T102" fmla="*/ 101 w 517"/>
                                <a:gd name="T103" fmla="*/ 89 h 91"/>
                                <a:gd name="T104" fmla="*/ 74 w 517"/>
                                <a:gd name="T105" fmla="*/ 91 h 91"/>
                                <a:gd name="T106" fmla="*/ 63 w 517"/>
                                <a:gd name="T107" fmla="*/ 86 h 91"/>
                                <a:gd name="T108" fmla="*/ 57 w 517"/>
                                <a:gd name="T109" fmla="*/ 80 h 91"/>
                                <a:gd name="T110" fmla="*/ 48 w 517"/>
                                <a:gd name="T111" fmla="*/ 89 h 91"/>
                                <a:gd name="T112" fmla="*/ 21 w 517"/>
                                <a:gd name="T113" fmla="*/ 91 h 91"/>
                                <a:gd name="T114" fmla="*/ 10 w 517"/>
                                <a:gd name="T115" fmla="*/ 84 h 91"/>
                                <a:gd name="T116" fmla="*/ 0 w 517"/>
                                <a:gd name="T117" fmla="*/ 15 h 91"/>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517" h="91">
                                  <a:moveTo>
                                    <a:pt x="0" y="15"/>
                                  </a:moveTo>
                                  <a:lnTo>
                                    <a:pt x="0" y="12"/>
                                  </a:lnTo>
                                  <a:lnTo>
                                    <a:pt x="0" y="10"/>
                                  </a:lnTo>
                                  <a:lnTo>
                                    <a:pt x="2" y="8"/>
                                  </a:lnTo>
                                  <a:lnTo>
                                    <a:pt x="2" y="6"/>
                                  </a:lnTo>
                                  <a:lnTo>
                                    <a:pt x="4" y="4"/>
                                  </a:lnTo>
                                  <a:lnTo>
                                    <a:pt x="6" y="2"/>
                                  </a:lnTo>
                                  <a:lnTo>
                                    <a:pt x="8" y="2"/>
                                  </a:lnTo>
                                  <a:lnTo>
                                    <a:pt x="10" y="0"/>
                                  </a:lnTo>
                                  <a:lnTo>
                                    <a:pt x="13" y="0"/>
                                  </a:lnTo>
                                  <a:lnTo>
                                    <a:pt x="15" y="0"/>
                                  </a:lnTo>
                                  <a:lnTo>
                                    <a:pt x="27" y="0"/>
                                  </a:lnTo>
                                  <a:lnTo>
                                    <a:pt x="29" y="0"/>
                                  </a:lnTo>
                                  <a:lnTo>
                                    <a:pt x="32" y="0"/>
                                  </a:lnTo>
                                  <a:lnTo>
                                    <a:pt x="34" y="2"/>
                                  </a:lnTo>
                                  <a:lnTo>
                                    <a:pt x="36" y="2"/>
                                  </a:lnTo>
                                  <a:lnTo>
                                    <a:pt x="38" y="4"/>
                                  </a:lnTo>
                                  <a:lnTo>
                                    <a:pt x="40" y="2"/>
                                  </a:lnTo>
                                  <a:lnTo>
                                    <a:pt x="42" y="2"/>
                                  </a:lnTo>
                                  <a:lnTo>
                                    <a:pt x="44" y="0"/>
                                  </a:lnTo>
                                  <a:lnTo>
                                    <a:pt x="46" y="0"/>
                                  </a:lnTo>
                                  <a:lnTo>
                                    <a:pt x="48" y="0"/>
                                  </a:lnTo>
                                  <a:lnTo>
                                    <a:pt x="67" y="0"/>
                                  </a:lnTo>
                                  <a:lnTo>
                                    <a:pt x="70" y="0"/>
                                  </a:lnTo>
                                  <a:lnTo>
                                    <a:pt x="72" y="0"/>
                                  </a:lnTo>
                                  <a:lnTo>
                                    <a:pt x="74" y="2"/>
                                  </a:lnTo>
                                  <a:lnTo>
                                    <a:pt x="76" y="2"/>
                                  </a:lnTo>
                                  <a:lnTo>
                                    <a:pt x="78" y="4"/>
                                  </a:lnTo>
                                  <a:lnTo>
                                    <a:pt x="80" y="2"/>
                                  </a:lnTo>
                                  <a:lnTo>
                                    <a:pt x="82" y="2"/>
                                  </a:lnTo>
                                  <a:lnTo>
                                    <a:pt x="84" y="0"/>
                                  </a:lnTo>
                                  <a:lnTo>
                                    <a:pt x="86" y="0"/>
                                  </a:lnTo>
                                  <a:lnTo>
                                    <a:pt x="89" y="0"/>
                                  </a:lnTo>
                                  <a:lnTo>
                                    <a:pt x="101" y="0"/>
                                  </a:lnTo>
                                  <a:lnTo>
                                    <a:pt x="103" y="0"/>
                                  </a:lnTo>
                                  <a:lnTo>
                                    <a:pt x="105" y="0"/>
                                  </a:lnTo>
                                  <a:lnTo>
                                    <a:pt x="108" y="2"/>
                                  </a:lnTo>
                                  <a:lnTo>
                                    <a:pt x="108" y="0"/>
                                  </a:lnTo>
                                  <a:lnTo>
                                    <a:pt x="110" y="0"/>
                                  </a:lnTo>
                                  <a:lnTo>
                                    <a:pt x="112" y="0"/>
                                  </a:lnTo>
                                  <a:lnTo>
                                    <a:pt x="124" y="0"/>
                                  </a:lnTo>
                                  <a:lnTo>
                                    <a:pt x="127" y="0"/>
                                  </a:lnTo>
                                  <a:lnTo>
                                    <a:pt x="129" y="0"/>
                                  </a:lnTo>
                                  <a:lnTo>
                                    <a:pt x="131" y="2"/>
                                  </a:lnTo>
                                  <a:lnTo>
                                    <a:pt x="133" y="0"/>
                                  </a:lnTo>
                                  <a:lnTo>
                                    <a:pt x="135" y="0"/>
                                  </a:lnTo>
                                  <a:lnTo>
                                    <a:pt x="137" y="0"/>
                                  </a:lnTo>
                                  <a:lnTo>
                                    <a:pt x="150" y="0"/>
                                  </a:lnTo>
                                  <a:lnTo>
                                    <a:pt x="152" y="0"/>
                                  </a:lnTo>
                                  <a:lnTo>
                                    <a:pt x="154" y="0"/>
                                  </a:lnTo>
                                  <a:lnTo>
                                    <a:pt x="156" y="2"/>
                                  </a:lnTo>
                                  <a:lnTo>
                                    <a:pt x="158" y="2"/>
                                  </a:lnTo>
                                  <a:lnTo>
                                    <a:pt x="160" y="4"/>
                                  </a:lnTo>
                                  <a:lnTo>
                                    <a:pt x="162" y="6"/>
                                  </a:lnTo>
                                  <a:lnTo>
                                    <a:pt x="162" y="4"/>
                                  </a:lnTo>
                                  <a:lnTo>
                                    <a:pt x="165" y="2"/>
                                  </a:lnTo>
                                  <a:lnTo>
                                    <a:pt x="167" y="2"/>
                                  </a:lnTo>
                                  <a:lnTo>
                                    <a:pt x="169" y="0"/>
                                  </a:lnTo>
                                  <a:lnTo>
                                    <a:pt x="171" y="0"/>
                                  </a:lnTo>
                                  <a:lnTo>
                                    <a:pt x="173" y="0"/>
                                  </a:lnTo>
                                  <a:lnTo>
                                    <a:pt x="247" y="0"/>
                                  </a:lnTo>
                                  <a:lnTo>
                                    <a:pt x="249" y="0"/>
                                  </a:lnTo>
                                  <a:lnTo>
                                    <a:pt x="251" y="0"/>
                                  </a:lnTo>
                                  <a:lnTo>
                                    <a:pt x="253" y="2"/>
                                  </a:lnTo>
                                  <a:lnTo>
                                    <a:pt x="255" y="0"/>
                                  </a:lnTo>
                                  <a:lnTo>
                                    <a:pt x="258" y="0"/>
                                  </a:lnTo>
                                  <a:lnTo>
                                    <a:pt x="260" y="0"/>
                                  </a:lnTo>
                                  <a:lnTo>
                                    <a:pt x="308" y="0"/>
                                  </a:lnTo>
                                  <a:lnTo>
                                    <a:pt x="310" y="0"/>
                                  </a:lnTo>
                                  <a:lnTo>
                                    <a:pt x="312" y="0"/>
                                  </a:lnTo>
                                  <a:lnTo>
                                    <a:pt x="315" y="2"/>
                                  </a:lnTo>
                                  <a:lnTo>
                                    <a:pt x="321" y="0"/>
                                  </a:lnTo>
                                  <a:lnTo>
                                    <a:pt x="323" y="0"/>
                                  </a:lnTo>
                                  <a:lnTo>
                                    <a:pt x="325" y="0"/>
                                  </a:lnTo>
                                  <a:lnTo>
                                    <a:pt x="327" y="0"/>
                                  </a:lnTo>
                                  <a:lnTo>
                                    <a:pt x="329" y="0"/>
                                  </a:lnTo>
                                  <a:lnTo>
                                    <a:pt x="346" y="4"/>
                                  </a:lnTo>
                                  <a:lnTo>
                                    <a:pt x="348" y="6"/>
                                  </a:lnTo>
                                  <a:lnTo>
                                    <a:pt x="350" y="6"/>
                                  </a:lnTo>
                                  <a:lnTo>
                                    <a:pt x="350" y="8"/>
                                  </a:lnTo>
                                  <a:lnTo>
                                    <a:pt x="355" y="10"/>
                                  </a:lnTo>
                                  <a:lnTo>
                                    <a:pt x="357" y="8"/>
                                  </a:lnTo>
                                  <a:lnTo>
                                    <a:pt x="357" y="6"/>
                                  </a:lnTo>
                                  <a:lnTo>
                                    <a:pt x="359" y="4"/>
                                  </a:lnTo>
                                  <a:lnTo>
                                    <a:pt x="361" y="2"/>
                                  </a:lnTo>
                                  <a:lnTo>
                                    <a:pt x="363" y="2"/>
                                  </a:lnTo>
                                  <a:lnTo>
                                    <a:pt x="365" y="0"/>
                                  </a:lnTo>
                                  <a:lnTo>
                                    <a:pt x="367" y="0"/>
                                  </a:lnTo>
                                  <a:lnTo>
                                    <a:pt x="369" y="0"/>
                                  </a:lnTo>
                                  <a:lnTo>
                                    <a:pt x="380" y="0"/>
                                  </a:lnTo>
                                  <a:lnTo>
                                    <a:pt x="382" y="0"/>
                                  </a:lnTo>
                                  <a:lnTo>
                                    <a:pt x="384" y="0"/>
                                  </a:lnTo>
                                  <a:lnTo>
                                    <a:pt x="386" y="2"/>
                                  </a:lnTo>
                                  <a:lnTo>
                                    <a:pt x="388" y="0"/>
                                  </a:lnTo>
                                  <a:lnTo>
                                    <a:pt x="391" y="0"/>
                                  </a:lnTo>
                                  <a:lnTo>
                                    <a:pt x="393" y="0"/>
                                  </a:lnTo>
                                  <a:lnTo>
                                    <a:pt x="414" y="0"/>
                                  </a:lnTo>
                                  <a:lnTo>
                                    <a:pt x="416" y="0"/>
                                  </a:lnTo>
                                  <a:lnTo>
                                    <a:pt x="418" y="0"/>
                                  </a:lnTo>
                                  <a:lnTo>
                                    <a:pt x="420" y="2"/>
                                  </a:lnTo>
                                  <a:lnTo>
                                    <a:pt x="422" y="2"/>
                                  </a:lnTo>
                                  <a:lnTo>
                                    <a:pt x="424" y="4"/>
                                  </a:lnTo>
                                  <a:lnTo>
                                    <a:pt x="439" y="19"/>
                                  </a:lnTo>
                                  <a:lnTo>
                                    <a:pt x="439" y="15"/>
                                  </a:lnTo>
                                  <a:lnTo>
                                    <a:pt x="439" y="12"/>
                                  </a:lnTo>
                                  <a:lnTo>
                                    <a:pt x="439" y="10"/>
                                  </a:lnTo>
                                  <a:lnTo>
                                    <a:pt x="441" y="8"/>
                                  </a:lnTo>
                                  <a:lnTo>
                                    <a:pt x="441" y="6"/>
                                  </a:lnTo>
                                  <a:lnTo>
                                    <a:pt x="443" y="4"/>
                                  </a:lnTo>
                                  <a:lnTo>
                                    <a:pt x="446" y="2"/>
                                  </a:lnTo>
                                  <a:lnTo>
                                    <a:pt x="448" y="2"/>
                                  </a:lnTo>
                                  <a:lnTo>
                                    <a:pt x="450" y="0"/>
                                  </a:lnTo>
                                  <a:lnTo>
                                    <a:pt x="452" y="0"/>
                                  </a:lnTo>
                                  <a:lnTo>
                                    <a:pt x="454" y="0"/>
                                  </a:lnTo>
                                  <a:lnTo>
                                    <a:pt x="503" y="0"/>
                                  </a:lnTo>
                                  <a:lnTo>
                                    <a:pt x="505" y="0"/>
                                  </a:lnTo>
                                  <a:lnTo>
                                    <a:pt x="507" y="0"/>
                                  </a:lnTo>
                                  <a:lnTo>
                                    <a:pt x="509" y="2"/>
                                  </a:lnTo>
                                  <a:lnTo>
                                    <a:pt x="511" y="2"/>
                                  </a:lnTo>
                                  <a:lnTo>
                                    <a:pt x="513" y="4"/>
                                  </a:lnTo>
                                  <a:lnTo>
                                    <a:pt x="515" y="6"/>
                                  </a:lnTo>
                                  <a:lnTo>
                                    <a:pt x="515" y="8"/>
                                  </a:lnTo>
                                  <a:lnTo>
                                    <a:pt x="517" y="10"/>
                                  </a:lnTo>
                                  <a:lnTo>
                                    <a:pt x="517" y="12"/>
                                  </a:lnTo>
                                  <a:lnTo>
                                    <a:pt x="517" y="15"/>
                                  </a:lnTo>
                                  <a:lnTo>
                                    <a:pt x="517" y="27"/>
                                  </a:lnTo>
                                  <a:lnTo>
                                    <a:pt x="517" y="29"/>
                                  </a:lnTo>
                                  <a:lnTo>
                                    <a:pt x="517" y="31"/>
                                  </a:lnTo>
                                  <a:lnTo>
                                    <a:pt x="515" y="34"/>
                                  </a:lnTo>
                                  <a:lnTo>
                                    <a:pt x="517" y="36"/>
                                  </a:lnTo>
                                  <a:lnTo>
                                    <a:pt x="517" y="38"/>
                                  </a:lnTo>
                                  <a:lnTo>
                                    <a:pt x="517" y="40"/>
                                  </a:lnTo>
                                  <a:lnTo>
                                    <a:pt x="517" y="53"/>
                                  </a:lnTo>
                                  <a:lnTo>
                                    <a:pt x="517" y="55"/>
                                  </a:lnTo>
                                  <a:lnTo>
                                    <a:pt x="517" y="57"/>
                                  </a:lnTo>
                                  <a:lnTo>
                                    <a:pt x="515" y="57"/>
                                  </a:lnTo>
                                  <a:lnTo>
                                    <a:pt x="517" y="59"/>
                                  </a:lnTo>
                                  <a:lnTo>
                                    <a:pt x="517" y="61"/>
                                  </a:lnTo>
                                  <a:lnTo>
                                    <a:pt x="517" y="63"/>
                                  </a:lnTo>
                                  <a:lnTo>
                                    <a:pt x="517" y="76"/>
                                  </a:lnTo>
                                  <a:lnTo>
                                    <a:pt x="517" y="78"/>
                                  </a:lnTo>
                                  <a:lnTo>
                                    <a:pt x="517" y="80"/>
                                  </a:lnTo>
                                  <a:lnTo>
                                    <a:pt x="515" y="82"/>
                                  </a:lnTo>
                                  <a:lnTo>
                                    <a:pt x="515" y="84"/>
                                  </a:lnTo>
                                  <a:lnTo>
                                    <a:pt x="513" y="86"/>
                                  </a:lnTo>
                                  <a:lnTo>
                                    <a:pt x="511" y="89"/>
                                  </a:lnTo>
                                  <a:lnTo>
                                    <a:pt x="509" y="89"/>
                                  </a:lnTo>
                                  <a:lnTo>
                                    <a:pt x="507" y="91"/>
                                  </a:lnTo>
                                  <a:lnTo>
                                    <a:pt x="505" y="91"/>
                                  </a:lnTo>
                                  <a:lnTo>
                                    <a:pt x="503" y="91"/>
                                  </a:lnTo>
                                  <a:lnTo>
                                    <a:pt x="454" y="91"/>
                                  </a:lnTo>
                                  <a:lnTo>
                                    <a:pt x="452" y="91"/>
                                  </a:lnTo>
                                  <a:lnTo>
                                    <a:pt x="450" y="91"/>
                                  </a:lnTo>
                                  <a:lnTo>
                                    <a:pt x="448" y="89"/>
                                  </a:lnTo>
                                  <a:lnTo>
                                    <a:pt x="446" y="89"/>
                                  </a:lnTo>
                                  <a:lnTo>
                                    <a:pt x="443" y="86"/>
                                  </a:lnTo>
                                  <a:lnTo>
                                    <a:pt x="441" y="84"/>
                                  </a:lnTo>
                                  <a:lnTo>
                                    <a:pt x="441" y="82"/>
                                  </a:lnTo>
                                  <a:lnTo>
                                    <a:pt x="439" y="80"/>
                                  </a:lnTo>
                                  <a:lnTo>
                                    <a:pt x="439" y="78"/>
                                  </a:lnTo>
                                  <a:lnTo>
                                    <a:pt x="439" y="76"/>
                                  </a:lnTo>
                                  <a:lnTo>
                                    <a:pt x="439" y="72"/>
                                  </a:lnTo>
                                  <a:lnTo>
                                    <a:pt x="424" y="86"/>
                                  </a:lnTo>
                                  <a:lnTo>
                                    <a:pt x="422" y="89"/>
                                  </a:lnTo>
                                  <a:lnTo>
                                    <a:pt x="420" y="89"/>
                                  </a:lnTo>
                                  <a:lnTo>
                                    <a:pt x="418" y="91"/>
                                  </a:lnTo>
                                  <a:lnTo>
                                    <a:pt x="416" y="91"/>
                                  </a:lnTo>
                                  <a:lnTo>
                                    <a:pt x="414" y="91"/>
                                  </a:lnTo>
                                  <a:lnTo>
                                    <a:pt x="393" y="91"/>
                                  </a:lnTo>
                                  <a:lnTo>
                                    <a:pt x="391" y="91"/>
                                  </a:lnTo>
                                  <a:lnTo>
                                    <a:pt x="388" y="91"/>
                                  </a:lnTo>
                                  <a:lnTo>
                                    <a:pt x="386" y="89"/>
                                  </a:lnTo>
                                  <a:lnTo>
                                    <a:pt x="384" y="91"/>
                                  </a:lnTo>
                                  <a:lnTo>
                                    <a:pt x="382" y="91"/>
                                  </a:lnTo>
                                  <a:lnTo>
                                    <a:pt x="380" y="91"/>
                                  </a:lnTo>
                                  <a:lnTo>
                                    <a:pt x="369" y="91"/>
                                  </a:lnTo>
                                  <a:lnTo>
                                    <a:pt x="367" y="91"/>
                                  </a:lnTo>
                                  <a:lnTo>
                                    <a:pt x="365" y="91"/>
                                  </a:lnTo>
                                  <a:lnTo>
                                    <a:pt x="363" y="89"/>
                                  </a:lnTo>
                                  <a:lnTo>
                                    <a:pt x="361" y="89"/>
                                  </a:lnTo>
                                  <a:lnTo>
                                    <a:pt x="359" y="86"/>
                                  </a:lnTo>
                                  <a:lnTo>
                                    <a:pt x="357" y="84"/>
                                  </a:lnTo>
                                  <a:lnTo>
                                    <a:pt x="357" y="82"/>
                                  </a:lnTo>
                                  <a:lnTo>
                                    <a:pt x="350" y="86"/>
                                  </a:lnTo>
                                  <a:lnTo>
                                    <a:pt x="348" y="86"/>
                                  </a:lnTo>
                                  <a:lnTo>
                                    <a:pt x="346" y="89"/>
                                  </a:lnTo>
                                  <a:lnTo>
                                    <a:pt x="344" y="89"/>
                                  </a:lnTo>
                                  <a:lnTo>
                                    <a:pt x="329" y="91"/>
                                  </a:lnTo>
                                  <a:lnTo>
                                    <a:pt x="327" y="91"/>
                                  </a:lnTo>
                                  <a:lnTo>
                                    <a:pt x="325" y="91"/>
                                  </a:lnTo>
                                  <a:lnTo>
                                    <a:pt x="315" y="89"/>
                                  </a:lnTo>
                                  <a:lnTo>
                                    <a:pt x="312" y="91"/>
                                  </a:lnTo>
                                  <a:lnTo>
                                    <a:pt x="310" y="91"/>
                                  </a:lnTo>
                                  <a:lnTo>
                                    <a:pt x="308" y="91"/>
                                  </a:lnTo>
                                  <a:lnTo>
                                    <a:pt x="260" y="91"/>
                                  </a:lnTo>
                                  <a:lnTo>
                                    <a:pt x="258" y="91"/>
                                  </a:lnTo>
                                  <a:lnTo>
                                    <a:pt x="255" y="91"/>
                                  </a:lnTo>
                                  <a:lnTo>
                                    <a:pt x="253" y="89"/>
                                  </a:lnTo>
                                  <a:lnTo>
                                    <a:pt x="251" y="89"/>
                                  </a:lnTo>
                                  <a:lnTo>
                                    <a:pt x="249" y="86"/>
                                  </a:lnTo>
                                  <a:lnTo>
                                    <a:pt x="247" y="84"/>
                                  </a:lnTo>
                                  <a:lnTo>
                                    <a:pt x="247" y="82"/>
                                  </a:lnTo>
                                  <a:lnTo>
                                    <a:pt x="245" y="80"/>
                                  </a:lnTo>
                                  <a:lnTo>
                                    <a:pt x="245" y="78"/>
                                  </a:lnTo>
                                  <a:lnTo>
                                    <a:pt x="245" y="76"/>
                                  </a:lnTo>
                                  <a:lnTo>
                                    <a:pt x="245" y="42"/>
                                  </a:lnTo>
                                  <a:lnTo>
                                    <a:pt x="236" y="42"/>
                                  </a:lnTo>
                                  <a:lnTo>
                                    <a:pt x="236" y="76"/>
                                  </a:lnTo>
                                  <a:lnTo>
                                    <a:pt x="236" y="78"/>
                                  </a:lnTo>
                                  <a:lnTo>
                                    <a:pt x="236" y="80"/>
                                  </a:lnTo>
                                  <a:lnTo>
                                    <a:pt x="234" y="82"/>
                                  </a:lnTo>
                                  <a:lnTo>
                                    <a:pt x="234" y="84"/>
                                  </a:lnTo>
                                  <a:lnTo>
                                    <a:pt x="232" y="86"/>
                                  </a:lnTo>
                                  <a:lnTo>
                                    <a:pt x="230" y="89"/>
                                  </a:lnTo>
                                  <a:lnTo>
                                    <a:pt x="228" y="89"/>
                                  </a:lnTo>
                                  <a:lnTo>
                                    <a:pt x="226" y="91"/>
                                  </a:lnTo>
                                  <a:lnTo>
                                    <a:pt x="224" y="91"/>
                                  </a:lnTo>
                                  <a:lnTo>
                                    <a:pt x="222" y="91"/>
                                  </a:lnTo>
                                  <a:lnTo>
                                    <a:pt x="211" y="91"/>
                                  </a:lnTo>
                                  <a:lnTo>
                                    <a:pt x="209" y="91"/>
                                  </a:lnTo>
                                  <a:lnTo>
                                    <a:pt x="207" y="91"/>
                                  </a:lnTo>
                                  <a:lnTo>
                                    <a:pt x="205" y="89"/>
                                  </a:lnTo>
                                  <a:lnTo>
                                    <a:pt x="203" y="89"/>
                                  </a:lnTo>
                                  <a:lnTo>
                                    <a:pt x="201" y="86"/>
                                  </a:lnTo>
                                  <a:lnTo>
                                    <a:pt x="198" y="84"/>
                                  </a:lnTo>
                                  <a:lnTo>
                                    <a:pt x="198" y="82"/>
                                  </a:lnTo>
                                  <a:lnTo>
                                    <a:pt x="198" y="84"/>
                                  </a:lnTo>
                                  <a:lnTo>
                                    <a:pt x="196" y="86"/>
                                  </a:lnTo>
                                  <a:lnTo>
                                    <a:pt x="194" y="89"/>
                                  </a:lnTo>
                                  <a:lnTo>
                                    <a:pt x="192" y="89"/>
                                  </a:lnTo>
                                  <a:lnTo>
                                    <a:pt x="190" y="91"/>
                                  </a:lnTo>
                                  <a:lnTo>
                                    <a:pt x="188" y="91"/>
                                  </a:lnTo>
                                  <a:lnTo>
                                    <a:pt x="186" y="91"/>
                                  </a:lnTo>
                                  <a:lnTo>
                                    <a:pt x="173" y="91"/>
                                  </a:lnTo>
                                  <a:lnTo>
                                    <a:pt x="171" y="91"/>
                                  </a:lnTo>
                                  <a:lnTo>
                                    <a:pt x="169" y="91"/>
                                  </a:lnTo>
                                  <a:lnTo>
                                    <a:pt x="167" y="89"/>
                                  </a:lnTo>
                                  <a:lnTo>
                                    <a:pt x="165" y="89"/>
                                  </a:lnTo>
                                  <a:lnTo>
                                    <a:pt x="162" y="86"/>
                                  </a:lnTo>
                                  <a:lnTo>
                                    <a:pt x="162" y="84"/>
                                  </a:lnTo>
                                  <a:lnTo>
                                    <a:pt x="160" y="86"/>
                                  </a:lnTo>
                                  <a:lnTo>
                                    <a:pt x="158" y="89"/>
                                  </a:lnTo>
                                  <a:lnTo>
                                    <a:pt x="156" y="89"/>
                                  </a:lnTo>
                                  <a:lnTo>
                                    <a:pt x="154" y="91"/>
                                  </a:lnTo>
                                  <a:lnTo>
                                    <a:pt x="152" y="91"/>
                                  </a:lnTo>
                                  <a:lnTo>
                                    <a:pt x="150" y="91"/>
                                  </a:lnTo>
                                  <a:lnTo>
                                    <a:pt x="137" y="91"/>
                                  </a:lnTo>
                                  <a:lnTo>
                                    <a:pt x="135" y="91"/>
                                  </a:lnTo>
                                  <a:lnTo>
                                    <a:pt x="133" y="91"/>
                                  </a:lnTo>
                                  <a:lnTo>
                                    <a:pt x="131" y="89"/>
                                  </a:lnTo>
                                  <a:lnTo>
                                    <a:pt x="129" y="91"/>
                                  </a:lnTo>
                                  <a:lnTo>
                                    <a:pt x="127" y="91"/>
                                  </a:lnTo>
                                  <a:lnTo>
                                    <a:pt x="124" y="91"/>
                                  </a:lnTo>
                                  <a:lnTo>
                                    <a:pt x="112" y="91"/>
                                  </a:lnTo>
                                  <a:lnTo>
                                    <a:pt x="110" y="91"/>
                                  </a:lnTo>
                                  <a:lnTo>
                                    <a:pt x="108" y="91"/>
                                  </a:lnTo>
                                  <a:lnTo>
                                    <a:pt x="105" y="89"/>
                                  </a:lnTo>
                                  <a:lnTo>
                                    <a:pt x="103" y="89"/>
                                  </a:lnTo>
                                  <a:lnTo>
                                    <a:pt x="103" y="86"/>
                                  </a:lnTo>
                                  <a:lnTo>
                                    <a:pt x="101" y="89"/>
                                  </a:lnTo>
                                  <a:lnTo>
                                    <a:pt x="99" y="89"/>
                                  </a:lnTo>
                                  <a:lnTo>
                                    <a:pt x="97" y="91"/>
                                  </a:lnTo>
                                  <a:lnTo>
                                    <a:pt x="95" y="91"/>
                                  </a:lnTo>
                                  <a:lnTo>
                                    <a:pt x="93" y="91"/>
                                  </a:lnTo>
                                  <a:lnTo>
                                    <a:pt x="74" y="91"/>
                                  </a:lnTo>
                                  <a:lnTo>
                                    <a:pt x="72" y="91"/>
                                  </a:lnTo>
                                  <a:lnTo>
                                    <a:pt x="70" y="91"/>
                                  </a:lnTo>
                                  <a:lnTo>
                                    <a:pt x="67" y="89"/>
                                  </a:lnTo>
                                  <a:lnTo>
                                    <a:pt x="65" y="89"/>
                                  </a:lnTo>
                                  <a:lnTo>
                                    <a:pt x="63" y="86"/>
                                  </a:lnTo>
                                  <a:lnTo>
                                    <a:pt x="61" y="84"/>
                                  </a:lnTo>
                                  <a:lnTo>
                                    <a:pt x="61" y="82"/>
                                  </a:lnTo>
                                  <a:lnTo>
                                    <a:pt x="59" y="80"/>
                                  </a:lnTo>
                                  <a:lnTo>
                                    <a:pt x="57" y="74"/>
                                  </a:lnTo>
                                  <a:lnTo>
                                    <a:pt x="57" y="80"/>
                                  </a:lnTo>
                                  <a:lnTo>
                                    <a:pt x="55" y="82"/>
                                  </a:lnTo>
                                  <a:lnTo>
                                    <a:pt x="55" y="84"/>
                                  </a:lnTo>
                                  <a:lnTo>
                                    <a:pt x="53" y="86"/>
                                  </a:lnTo>
                                  <a:lnTo>
                                    <a:pt x="51" y="89"/>
                                  </a:lnTo>
                                  <a:lnTo>
                                    <a:pt x="48" y="89"/>
                                  </a:lnTo>
                                  <a:lnTo>
                                    <a:pt x="46" y="91"/>
                                  </a:lnTo>
                                  <a:lnTo>
                                    <a:pt x="44" y="91"/>
                                  </a:lnTo>
                                  <a:lnTo>
                                    <a:pt x="42" y="91"/>
                                  </a:lnTo>
                                  <a:lnTo>
                                    <a:pt x="23" y="91"/>
                                  </a:lnTo>
                                  <a:lnTo>
                                    <a:pt x="21" y="91"/>
                                  </a:lnTo>
                                  <a:lnTo>
                                    <a:pt x="19" y="91"/>
                                  </a:lnTo>
                                  <a:lnTo>
                                    <a:pt x="17" y="89"/>
                                  </a:lnTo>
                                  <a:lnTo>
                                    <a:pt x="15" y="89"/>
                                  </a:lnTo>
                                  <a:lnTo>
                                    <a:pt x="13" y="86"/>
                                  </a:lnTo>
                                  <a:lnTo>
                                    <a:pt x="10" y="84"/>
                                  </a:lnTo>
                                  <a:lnTo>
                                    <a:pt x="10" y="82"/>
                                  </a:lnTo>
                                  <a:lnTo>
                                    <a:pt x="8" y="80"/>
                                  </a:lnTo>
                                  <a:lnTo>
                                    <a:pt x="8" y="78"/>
                                  </a:lnTo>
                                  <a:lnTo>
                                    <a:pt x="0" y="17"/>
                                  </a:lnTo>
                                  <a:lnTo>
                                    <a:pt x="0" y="1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3" name="Rectangle 734"/>
                          <wps:cNvSpPr>
                            <a:spLocks noChangeArrowheads="1"/>
                          </wps:cNvSpPr>
                          <wps:spPr bwMode="auto">
                            <a:xfrm>
                              <a:off x="3462" y="1908"/>
                              <a:ext cx="445"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WHITESIDE</w:t>
                                </w:r>
                              </w:p>
                            </w:txbxContent>
                          </wps:txbx>
                          <wps:bodyPr rot="0" vert="horz" wrap="none" lIns="0" tIns="0" rIns="0" bIns="0" anchor="t" anchorCtr="0" upright="1">
                            <a:spAutoFit/>
                          </wps:bodyPr>
                        </wps:wsp>
                        <wps:wsp>
                          <wps:cNvPr id="2964" name="Rectangle 735"/>
                          <wps:cNvSpPr>
                            <a:spLocks noChangeArrowheads="1"/>
                          </wps:cNvSpPr>
                          <wps:spPr bwMode="auto">
                            <a:xfrm>
                              <a:off x="3113" y="5690"/>
                              <a:ext cx="361"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MORGAN</w:t>
                                </w:r>
                              </w:p>
                            </w:txbxContent>
                          </wps:txbx>
                          <wps:bodyPr rot="0" vert="horz" wrap="none" lIns="0" tIns="0" rIns="0" bIns="0" anchor="t" anchorCtr="0" upright="1">
                            <a:spAutoFit/>
                          </wps:bodyPr>
                        </wps:wsp>
                        <wps:wsp>
                          <wps:cNvPr id="2965" name="Freeform 736"/>
                          <wps:cNvSpPr>
                            <a:spLocks noEditPoints="1"/>
                          </wps:cNvSpPr>
                          <wps:spPr bwMode="auto">
                            <a:xfrm>
                              <a:off x="3105" y="5687"/>
                              <a:ext cx="407" cy="91"/>
                            </a:xfrm>
                            <a:custGeom>
                              <a:avLst/>
                              <a:gdLst>
                                <a:gd name="T0" fmla="*/ 148 w 407"/>
                                <a:gd name="T1" fmla="*/ 9 h 91"/>
                                <a:gd name="T2" fmla="*/ 156 w 407"/>
                                <a:gd name="T3" fmla="*/ 0 h 91"/>
                                <a:gd name="T4" fmla="*/ 188 w 407"/>
                                <a:gd name="T5" fmla="*/ 0 h 91"/>
                                <a:gd name="T6" fmla="*/ 205 w 407"/>
                                <a:gd name="T7" fmla="*/ 9 h 91"/>
                                <a:gd name="T8" fmla="*/ 219 w 407"/>
                                <a:gd name="T9" fmla="*/ 0 h 91"/>
                                <a:gd name="T10" fmla="*/ 260 w 407"/>
                                <a:gd name="T11" fmla="*/ 0 h 91"/>
                                <a:gd name="T12" fmla="*/ 281 w 407"/>
                                <a:gd name="T13" fmla="*/ 21 h 91"/>
                                <a:gd name="T14" fmla="*/ 283 w 407"/>
                                <a:gd name="T15" fmla="*/ 32 h 91"/>
                                <a:gd name="T16" fmla="*/ 296 w 407"/>
                                <a:gd name="T17" fmla="*/ 4 h 91"/>
                                <a:gd name="T18" fmla="*/ 306 w 407"/>
                                <a:gd name="T19" fmla="*/ 0 h 91"/>
                                <a:gd name="T20" fmla="*/ 327 w 407"/>
                                <a:gd name="T21" fmla="*/ 2 h 91"/>
                                <a:gd name="T22" fmla="*/ 340 w 407"/>
                                <a:gd name="T23" fmla="*/ 30 h 91"/>
                                <a:gd name="T24" fmla="*/ 342 w 407"/>
                                <a:gd name="T25" fmla="*/ 6 h 91"/>
                                <a:gd name="T26" fmla="*/ 353 w 407"/>
                                <a:gd name="T27" fmla="*/ 0 h 91"/>
                                <a:gd name="T28" fmla="*/ 374 w 407"/>
                                <a:gd name="T29" fmla="*/ 2 h 91"/>
                                <a:gd name="T30" fmla="*/ 395 w 407"/>
                                <a:gd name="T31" fmla="*/ 0 h 91"/>
                                <a:gd name="T32" fmla="*/ 405 w 407"/>
                                <a:gd name="T33" fmla="*/ 6 h 91"/>
                                <a:gd name="T34" fmla="*/ 407 w 407"/>
                                <a:gd name="T35" fmla="*/ 76 h 91"/>
                                <a:gd name="T36" fmla="*/ 403 w 407"/>
                                <a:gd name="T37" fmla="*/ 87 h 91"/>
                                <a:gd name="T38" fmla="*/ 393 w 407"/>
                                <a:gd name="T39" fmla="*/ 91 h 91"/>
                                <a:gd name="T40" fmla="*/ 372 w 407"/>
                                <a:gd name="T41" fmla="*/ 91 h 91"/>
                                <a:gd name="T42" fmla="*/ 350 w 407"/>
                                <a:gd name="T43" fmla="*/ 91 h 91"/>
                                <a:gd name="T44" fmla="*/ 331 w 407"/>
                                <a:gd name="T45" fmla="*/ 91 h 91"/>
                                <a:gd name="T46" fmla="*/ 321 w 407"/>
                                <a:gd name="T47" fmla="*/ 87 h 91"/>
                                <a:gd name="T48" fmla="*/ 306 w 407"/>
                                <a:gd name="T49" fmla="*/ 85 h 91"/>
                                <a:gd name="T50" fmla="*/ 296 w 407"/>
                                <a:gd name="T51" fmla="*/ 91 h 91"/>
                                <a:gd name="T52" fmla="*/ 276 w 407"/>
                                <a:gd name="T53" fmla="*/ 89 h 91"/>
                                <a:gd name="T54" fmla="*/ 266 w 407"/>
                                <a:gd name="T55" fmla="*/ 87 h 91"/>
                                <a:gd name="T56" fmla="*/ 255 w 407"/>
                                <a:gd name="T57" fmla="*/ 91 h 91"/>
                                <a:gd name="T58" fmla="*/ 215 w 407"/>
                                <a:gd name="T59" fmla="*/ 89 h 91"/>
                                <a:gd name="T60" fmla="*/ 194 w 407"/>
                                <a:gd name="T61" fmla="*/ 91 h 91"/>
                                <a:gd name="T62" fmla="*/ 184 w 407"/>
                                <a:gd name="T63" fmla="*/ 87 h 91"/>
                                <a:gd name="T64" fmla="*/ 173 w 407"/>
                                <a:gd name="T65" fmla="*/ 91 h 91"/>
                                <a:gd name="T66" fmla="*/ 152 w 407"/>
                                <a:gd name="T67" fmla="*/ 89 h 91"/>
                                <a:gd name="T68" fmla="*/ 146 w 407"/>
                                <a:gd name="T69" fmla="*/ 78 h 91"/>
                                <a:gd name="T70" fmla="*/ 0 w 407"/>
                                <a:gd name="T71" fmla="*/ 11 h 91"/>
                                <a:gd name="T72" fmla="*/ 8 w 407"/>
                                <a:gd name="T73" fmla="*/ 2 h 91"/>
                                <a:gd name="T74" fmla="*/ 40 w 407"/>
                                <a:gd name="T75" fmla="*/ 0 h 91"/>
                                <a:gd name="T76" fmla="*/ 50 w 407"/>
                                <a:gd name="T77" fmla="*/ 0 h 91"/>
                                <a:gd name="T78" fmla="*/ 82 w 407"/>
                                <a:gd name="T79" fmla="*/ 2 h 91"/>
                                <a:gd name="T80" fmla="*/ 97 w 407"/>
                                <a:gd name="T81" fmla="*/ 0 h 91"/>
                                <a:gd name="T82" fmla="*/ 118 w 407"/>
                                <a:gd name="T83" fmla="*/ 6 h 91"/>
                                <a:gd name="T84" fmla="*/ 133 w 407"/>
                                <a:gd name="T85" fmla="*/ 26 h 91"/>
                                <a:gd name="T86" fmla="*/ 139 w 407"/>
                                <a:gd name="T87" fmla="*/ 49 h 91"/>
                                <a:gd name="T88" fmla="*/ 131 w 407"/>
                                <a:gd name="T89" fmla="*/ 70 h 91"/>
                                <a:gd name="T90" fmla="*/ 116 w 407"/>
                                <a:gd name="T91" fmla="*/ 87 h 91"/>
                                <a:gd name="T92" fmla="*/ 95 w 407"/>
                                <a:gd name="T93" fmla="*/ 91 h 91"/>
                                <a:gd name="T94" fmla="*/ 78 w 407"/>
                                <a:gd name="T95" fmla="*/ 91 h 91"/>
                                <a:gd name="T96" fmla="*/ 57 w 407"/>
                                <a:gd name="T97" fmla="*/ 91 h 91"/>
                                <a:gd name="T98" fmla="*/ 27 w 407"/>
                                <a:gd name="T99" fmla="*/ 91 h 91"/>
                                <a:gd name="T100" fmla="*/ 6 w 407"/>
                                <a:gd name="T101" fmla="*/ 89 h 91"/>
                                <a:gd name="T102" fmla="*/ 0 w 407"/>
                                <a:gd name="T103" fmla="*/ 78 h 91"/>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407" h="91">
                                  <a:moveTo>
                                    <a:pt x="146" y="76"/>
                                  </a:moveTo>
                                  <a:lnTo>
                                    <a:pt x="146" y="15"/>
                                  </a:lnTo>
                                  <a:lnTo>
                                    <a:pt x="146" y="13"/>
                                  </a:lnTo>
                                  <a:lnTo>
                                    <a:pt x="146" y="11"/>
                                  </a:lnTo>
                                  <a:lnTo>
                                    <a:pt x="148" y="9"/>
                                  </a:lnTo>
                                  <a:lnTo>
                                    <a:pt x="148" y="6"/>
                                  </a:lnTo>
                                  <a:lnTo>
                                    <a:pt x="150" y="4"/>
                                  </a:lnTo>
                                  <a:lnTo>
                                    <a:pt x="152" y="2"/>
                                  </a:lnTo>
                                  <a:lnTo>
                                    <a:pt x="154" y="2"/>
                                  </a:lnTo>
                                  <a:lnTo>
                                    <a:pt x="156" y="0"/>
                                  </a:lnTo>
                                  <a:lnTo>
                                    <a:pt x="158" y="0"/>
                                  </a:lnTo>
                                  <a:lnTo>
                                    <a:pt x="160" y="0"/>
                                  </a:lnTo>
                                  <a:lnTo>
                                    <a:pt x="184" y="0"/>
                                  </a:lnTo>
                                  <a:lnTo>
                                    <a:pt x="186" y="0"/>
                                  </a:lnTo>
                                  <a:lnTo>
                                    <a:pt x="188" y="0"/>
                                  </a:lnTo>
                                  <a:lnTo>
                                    <a:pt x="196" y="2"/>
                                  </a:lnTo>
                                  <a:lnTo>
                                    <a:pt x="198" y="4"/>
                                  </a:lnTo>
                                  <a:lnTo>
                                    <a:pt x="200" y="4"/>
                                  </a:lnTo>
                                  <a:lnTo>
                                    <a:pt x="203" y="6"/>
                                  </a:lnTo>
                                  <a:lnTo>
                                    <a:pt x="205" y="9"/>
                                  </a:lnTo>
                                  <a:lnTo>
                                    <a:pt x="207" y="11"/>
                                  </a:lnTo>
                                  <a:lnTo>
                                    <a:pt x="213" y="4"/>
                                  </a:lnTo>
                                  <a:lnTo>
                                    <a:pt x="215" y="2"/>
                                  </a:lnTo>
                                  <a:lnTo>
                                    <a:pt x="217" y="2"/>
                                  </a:lnTo>
                                  <a:lnTo>
                                    <a:pt x="219" y="0"/>
                                  </a:lnTo>
                                  <a:lnTo>
                                    <a:pt x="222" y="0"/>
                                  </a:lnTo>
                                  <a:lnTo>
                                    <a:pt x="224" y="0"/>
                                  </a:lnTo>
                                  <a:lnTo>
                                    <a:pt x="255" y="0"/>
                                  </a:lnTo>
                                  <a:lnTo>
                                    <a:pt x="257" y="0"/>
                                  </a:lnTo>
                                  <a:lnTo>
                                    <a:pt x="260" y="0"/>
                                  </a:lnTo>
                                  <a:lnTo>
                                    <a:pt x="262" y="2"/>
                                  </a:lnTo>
                                  <a:lnTo>
                                    <a:pt x="264" y="2"/>
                                  </a:lnTo>
                                  <a:lnTo>
                                    <a:pt x="266" y="4"/>
                                  </a:lnTo>
                                  <a:lnTo>
                                    <a:pt x="279" y="19"/>
                                  </a:lnTo>
                                  <a:lnTo>
                                    <a:pt x="281" y="21"/>
                                  </a:lnTo>
                                  <a:lnTo>
                                    <a:pt x="281" y="23"/>
                                  </a:lnTo>
                                  <a:lnTo>
                                    <a:pt x="283" y="26"/>
                                  </a:lnTo>
                                  <a:lnTo>
                                    <a:pt x="283" y="28"/>
                                  </a:lnTo>
                                  <a:lnTo>
                                    <a:pt x="283" y="30"/>
                                  </a:lnTo>
                                  <a:lnTo>
                                    <a:pt x="283" y="32"/>
                                  </a:lnTo>
                                  <a:lnTo>
                                    <a:pt x="283" y="34"/>
                                  </a:lnTo>
                                  <a:lnTo>
                                    <a:pt x="293" y="11"/>
                                  </a:lnTo>
                                  <a:lnTo>
                                    <a:pt x="293" y="9"/>
                                  </a:lnTo>
                                  <a:lnTo>
                                    <a:pt x="293" y="6"/>
                                  </a:lnTo>
                                  <a:lnTo>
                                    <a:pt x="296" y="4"/>
                                  </a:lnTo>
                                  <a:lnTo>
                                    <a:pt x="298" y="2"/>
                                  </a:lnTo>
                                  <a:lnTo>
                                    <a:pt x="300" y="2"/>
                                  </a:lnTo>
                                  <a:lnTo>
                                    <a:pt x="302" y="0"/>
                                  </a:lnTo>
                                  <a:lnTo>
                                    <a:pt x="304" y="0"/>
                                  </a:lnTo>
                                  <a:lnTo>
                                    <a:pt x="306" y="0"/>
                                  </a:lnTo>
                                  <a:lnTo>
                                    <a:pt x="319" y="0"/>
                                  </a:lnTo>
                                  <a:lnTo>
                                    <a:pt x="321" y="0"/>
                                  </a:lnTo>
                                  <a:lnTo>
                                    <a:pt x="323" y="0"/>
                                  </a:lnTo>
                                  <a:lnTo>
                                    <a:pt x="325" y="2"/>
                                  </a:lnTo>
                                  <a:lnTo>
                                    <a:pt x="327" y="2"/>
                                  </a:lnTo>
                                  <a:lnTo>
                                    <a:pt x="329" y="4"/>
                                  </a:lnTo>
                                  <a:lnTo>
                                    <a:pt x="331" y="6"/>
                                  </a:lnTo>
                                  <a:lnTo>
                                    <a:pt x="331" y="9"/>
                                  </a:lnTo>
                                  <a:lnTo>
                                    <a:pt x="331" y="11"/>
                                  </a:lnTo>
                                  <a:lnTo>
                                    <a:pt x="340" y="30"/>
                                  </a:lnTo>
                                  <a:lnTo>
                                    <a:pt x="340" y="15"/>
                                  </a:lnTo>
                                  <a:lnTo>
                                    <a:pt x="340" y="13"/>
                                  </a:lnTo>
                                  <a:lnTo>
                                    <a:pt x="340" y="11"/>
                                  </a:lnTo>
                                  <a:lnTo>
                                    <a:pt x="342" y="9"/>
                                  </a:lnTo>
                                  <a:lnTo>
                                    <a:pt x="342" y="6"/>
                                  </a:lnTo>
                                  <a:lnTo>
                                    <a:pt x="344" y="4"/>
                                  </a:lnTo>
                                  <a:lnTo>
                                    <a:pt x="346" y="2"/>
                                  </a:lnTo>
                                  <a:lnTo>
                                    <a:pt x="348" y="2"/>
                                  </a:lnTo>
                                  <a:lnTo>
                                    <a:pt x="350" y="0"/>
                                  </a:lnTo>
                                  <a:lnTo>
                                    <a:pt x="353" y="0"/>
                                  </a:lnTo>
                                  <a:lnTo>
                                    <a:pt x="355" y="0"/>
                                  </a:lnTo>
                                  <a:lnTo>
                                    <a:pt x="367" y="0"/>
                                  </a:lnTo>
                                  <a:lnTo>
                                    <a:pt x="369" y="0"/>
                                  </a:lnTo>
                                  <a:lnTo>
                                    <a:pt x="372" y="0"/>
                                  </a:lnTo>
                                  <a:lnTo>
                                    <a:pt x="374" y="2"/>
                                  </a:lnTo>
                                  <a:lnTo>
                                    <a:pt x="376" y="0"/>
                                  </a:lnTo>
                                  <a:lnTo>
                                    <a:pt x="378" y="0"/>
                                  </a:lnTo>
                                  <a:lnTo>
                                    <a:pt x="380" y="0"/>
                                  </a:lnTo>
                                  <a:lnTo>
                                    <a:pt x="393" y="0"/>
                                  </a:lnTo>
                                  <a:lnTo>
                                    <a:pt x="395" y="0"/>
                                  </a:lnTo>
                                  <a:lnTo>
                                    <a:pt x="397" y="0"/>
                                  </a:lnTo>
                                  <a:lnTo>
                                    <a:pt x="399" y="2"/>
                                  </a:lnTo>
                                  <a:lnTo>
                                    <a:pt x="401" y="2"/>
                                  </a:lnTo>
                                  <a:lnTo>
                                    <a:pt x="403" y="4"/>
                                  </a:lnTo>
                                  <a:lnTo>
                                    <a:pt x="405" y="6"/>
                                  </a:lnTo>
                                  <a:lnTo>
                                    <a:pt x="405" y="9"/>
                                  </a:lnTo>
                                  <a:lnTo>
                                    <a:pt x="407" y="11"/>
                                  </a:lnTo>
                                  <a:lnTo>
                                    <a:pt x="407" y="13"/>
                                  </a:lnTo>
                                  <a:lnTo>
                                    <a:pt x="407" y="15"/>
                                  </a:lnTo>
                                  <a:lnTo>
                                    <a:pt x="407" y="76"/>
                                  </a:lnTo>
                                  <a:lnTo>
                                    <a:pt x="407" y="78"/>
                                  </a:lnTo>
                                  <a:lnTo>
                                    <a:pt x="407" y="80"/>
                                  </a:lnTo>
                                  <a:lnTo>
                                    <a:pt x="405" y="83"/>
                                  </a:lnTo>
                                  <a:lnTo>
                                    <a:pt x="405" y="85"/>
                                  </a:lnTo>
                                  <a:lnTo>
                                    <a:pt x="403" y="87"/>
                                  </a:lnTo>
                                  <a:lnTo>
                                    <a:pt x="401" y="89"/>
                                  </a:lnTo>
                                  <a:lnTo>
                                    <a:pt x="399" y="89"/>
                                  </a:lnTo>
                                  <a:lnTo>
                                    <a:pt x="397" y="91"/>
                                  </a:lnTo>
                                  <a:lnTo>
                                    <a:pt x="395" y="91"/>
                                  </a:lnTo>
                                  <a:lnTo>
                                    <a:pt x="393" y="91"/>
                                  </a:lnTo>
                                  <a:lnTo>
                                    <a:pt x="378" y="91"/>
                                  </a:lnTo>
                                  <a:lnTo>
                                    <a:pt x="376" y="91"/>
                                  </a:lnTo>
                                  <a:lnTo>
                                    <a:pt x="374" y="91"/>
                                  </a:lnTo>
                                  <a:lnTo>
                                    <a:pt x="374" y="89"/>
                                  </a:lnTo>
                                  <a:lnTo>
                                    <a:pt x="372" y="91"/>
                                  </a:lnTo>
                                  <a:lnTo>
                                    <a:pt x="369" y="91"/>
                                  </a:lnTo>
                                  <a:lnTo>
                                    <a:pt x="367" y="91"/>
                                  </a:lnTo>
                                  <a:lnTo>
                                    <a:pt x="355" y="91"/>
                                  </a:lnTo>
                                  <a:lnTo>
                                    <a:pt x="353" y="91"/>
                                  </a:lnTo>
                                  <a:lnTo>
                                    <a:pt x="350" y="91"/>
                                  </a:lnTo>
                                  <a:lnTo>
                                    <a:pt x="348" y="89"/>
                                  </a:lnTo>
                                  <a:lnTo>
                                    <a:pt x="346" y="91"/>
                                  </a:lnTo>
                                  <a:lnTo>
                                    <a:pt x="344" y="91"/>
                                  </a:lnTo>
                                  <a:lnTo>
                                    <a:pt x="342" y="91"/>
                                  </a:lnTo>
                                  <a:lnTo>
                                    <a:pt x="331" y="91"/>
                                  </a:lnTo>
                                  <a:lnTo>
                                    <a:pt x="329" y="91"/>
                                  </a:lnTo>
                                  <a:lnTo>
                                    <a:pt x="327" y="91"/>
                                  </a:lnTo>
                                  <a:lnTo>
                                    <a:pt x="325" y="89"/>
                                  </a:lnTo>
                                  <a:lnTo>
                                    <a:pt x="323" y="89"/>
                                  </a:lnTo>
                                  <a:lnTo>
                                    <a:pt x="321" y="87"/>
                                  </a:lnTo>
                                  <a:lnTo>
                                    <a:pt x="319" y="85"/>
                                  </a:lnTo>
                                  <a:lnTo>
                                    <a:pt x="319" y="83"/>
                                  </a:lnTo>
                                  <a:lnTo>
                                    <a:pt x="312" y="68"/>
                                  </a:lnTo>
                                  <a:lnTo>
                                    <a:pt x="306" y="83"/>
                                  </a:lnTo>
                                  <a:lnTo>
                                    <a:pt x="306" y="85"/>
                                  </a:lnTo>
                                  <a:lnTo>
                                    <a:pt x="304" y="87"/>
                                  </a:lnTo>
                                  <a:lnTo>
                                    <a:pt x="302" y="89"/>
                                  </a:lnTo>
                                  <a:lnTo>
                                    <a:pt x="300" y="89"/>
                                  </a:lnTo>
                                  <a:lnTo>
                                    <a:pt x="298" y="91"/>
                                  </a:lnTo>
                                  <a:lnTo>
                                    <a:pt x="296" y="91"/>
                                  </a:lnTo>
                                  <a:lnTo>
                                    <a:pt x="293" y="91"/>
                                  </a:lnTo>
                                  <a:lnTo>
                                    <a:pt x="283" y="91"/>
                                  </a:lnTo>
                                  <a:lnTo>
                                    <a:pt x="281" y="91"/>
                                  </a:lnTo>
                                  <a:lnTo>
                                    <a:pt x="279" y="91"/>
                                  </a:lnTo>
                                  <a:lnTo>
                                    <a:pt x="276" y="89"/>
                                  </a:lnTo>
                                  <a:lnTo>
                                    <a:pt x="274" y="89"/>
                                  </a:lnTo>
                                  <a:lnTo>
                                    <a:pt x="272" y="87"/>
                                  </a:lnTo>
                                  <a:lnTo>
                                    <a:pt x="270" y="85"/>
                                  </a:lnTo>
                                  <a:lnTo>
                                    <a:pt x="270" y="83"/>
                                  </a:lnTo>
                                  <a:lnTo>
                                    <a:pt x="266" y="87"/>
                                  </a:lnTo>
                                  <a:lnTo>
                                    <a:pt x="264" y="89"/>
                                  </a:lnTo>
                                  <a:lnTo>
                                    <a:pt x="262" y="89"/>
                                  </a:lnTo>
                                  <a:lnTo>
                                    <a:pt x="260" y="91"/>
                                  </a:lnTo>
                                  <a:lnTo>
                                    <a:pt x="257" y="91"/>
                                  </a:lnTo>
                                  <a:lnTo>
                                    <a:pt x="255" y="91"/>
                                  </a:lnTo>
                                  <a:lnTo>
                                    <a:pt x="224" y="91"/>
                                  </a:lnTo>
                                  <a:lnTo>
                                    <a:pt x="222" y="91"/>
                                  </a:lnTo>
                                  <a:lnTo>
                                    <a:pt x="219" y="91"/>
                                  </a:lnTo>
                                  <a:lnTo>
                                    <a:pt x="217" y="89"/>
                                  </a:lnTo>
                                  <a:lnTo>
                                    <a:pt x="215" y="89"/>
                                  </a:lnTo>
                                  <a:lnTo>
                                    <a:pt x="213" y="89"/>
                                  </a:lnTo>
                                  <a:lnTo>
                                    <a:pt x="211" y="91"/>
                                  </a:lnTo>
                                  <a:lnTo>
                                    <a:pt x="209" y="91"/>
                                  </a:lnTo>
                                  <a:lnTo>
                                    <a:pt x="207" y="91"/>
                                  </a:lnTo>
                                  <a:lnTo>
                                    <a:pt x="194" y="91"/>
                                  </a:lnTo>
                                  <a:lnTo>
                                    <a:pt x="192" y="91"/>
                                  </a:lnTo>
                                  <a:lnTo>
                                    <a:pt x="190" y="91"/>
                                  </a:lnTo>
                                  <a:lnTo>
                                    <a:pt x="188" y="89"/>
                                  </a:lnTo>
                                  <a:lnTo>
                                    <a:pt x="186" y="89"/>
                                  </a:lnTo>
                                  <a:lnTo>
                                    <a:pt x="184" y="87"/>
                                  </a:lnTo>
                                  <a:lnTo>
                                    <a:pt x="181" y="89"/>
                                  </a:lnTo>
                                  <a:lnTo>
                                    <a:pt x="179" y="89"/>
                                  </a:lnTo>
                                  <a:lnTo>
                                    <a:pt x="177" y="91"/>
                                  </a:lnTo>
                                  <a:lnTo>
                                    <a:pt x="175" y="91"/>
                                  </a:lnTo>
                                  <a:lnTo>
                                    <a:pt x="173" y="91"/>
                                  </a:lnTo>
                                  <a:lnTo>
                                    <a:pt x="160" y="91"/>
                                  </a:lnTo>
                                  <a:lnTo>
                                    <a:pt x="158" y="91"/>
                                  </a:lnTo>
                                  <a:lnTo>
                                    <a:pt x="156" y="91"/>
                                  </a:lnTo>
                                  <a:lnTo>
                                    <a:pt x="154" y="89"/>
                                  </a:lnTo>
                                  <a:lnTo>
                                    <a:pt x="152" y="89"/>
                                  </a:lnTo>
                                  <a:lnTo>
                                    <a:pt x="150" y="87"/>
                                  </a:lnTo>
                                  <a:lnTo>
                                    <a:pt x="148" y="85"/>
                                  </a:lnTo>
                                  <a:lnTo>
                                    <a:pt x="148" y="83"/>
                                  </a:lnTo>
                                  <a:lnTo>
                                    <a:pt x="146" y="80"/>
                                  </a:lnTo>
                                  <a:lnTo>
                                    <a:pt x="146" y="78"/>
                                  </a:lnTo>
                                  <a:lnTo>
                                    <a:pt x="146" y="76"/>
                                  </a:lnTo>
                                  <a:close/>
                                  <a:moveTo>
                                    <a:pt x="0" y="76"/>
                                  </a:moveTo>
                                  <a:lnTo>
                                    <a:pt x="0" y="15"/>
                                  </a:lnTo>
                                  <a:lnTo>
                                    <a:pt x="0" y="13"/>
                                  </a:lnTo>
                                  <a:lnTo>
                                    <a:pt x="0" y="11"/>
                                  </a:lnTo>
                                  <a:lnTo>
                                    <a:pt x="2" y="9"/>
                                  </a:lnTo>
                                  <a:lnTo>
                                    <a:pt x="2" y="6"/>
                                  </a:lnTo>
                                  <a:lnTo>
                                    <a:pt x="4" y="4"/>
                                  </a:lnTo>
                                  <a:lnTo>
                                    <a:pt x="6" y="2"/>
                                  </a:lnTo>
                                  <a:lnTo>
                                    <a:pt x="8" y="2"/>
                                  </a:lnTo>
                                  <a:lnTo>
                                    <a:pt x="10" y="0"/>
                                  </a:lnTo>
                                  <a:lnTo>
                                    <a:pt x="12" y="0"/>
                                  </a:lnTo>
                                  <a:lnTo>
                                    <a:pt x="15" y="0"/>
                                  </a:lnTo>
                                  <a:lnTo>
                                    <a:pt x="38" y="0"/>
                                  </a:lnTo>
                                  <a:lnTo>
                                    <a:pt x="40" y="0"/>
                                  </a:lnTo>
                                  <a:lnTo>
                                    <a:pt x="42" y="0"/>
                                  </a:lnTo>
                                  <a:lnTo>
                                    <a:pt x="44" y="2"/>
                                  </a:lnTo>
                                  <a:lnTo>
                                    <a:pt x="46" y="2"/>
                                  </a:lnTo>
                                  <a:lnTo>
                                    <a:pt x="48" y="0"/>
                                  </a:lnTo>
                                  <a:lnTo>
                                    <a:pt x="50" y="0"/>
                                  </a:lnTo>
                                  <a:lnTo>
                                    <a:pt x="53" y="0"/>
                                  </a:lnTo>
                                  <a:lnTo>
                                    <a:pt x="76" y="0"/>
                                  </a:lnTo>
                                  <a:lnTo>
                                    <a:pt x="78" y="0"/>
                                  </a:lnTo>
                                  <a:lnTo>
                                    <a:pt x="80" y="0"/>
                                  </a:lnTo>
                                  <a:lnTo>
                                    <a:pt x="82" y="2"/>
                                  </a:lnTo>
                                  <a:lnTo>
                                    <a:pt x="84" y="2"/>
                                  </a:lnTo>
                                  <a:lnTo>
                                    <a:pt x="86" y="4"/>
                                  </a:lnTo>
                                  <a:lnTo>
                                    <a:pt x="93" y="2"/>
                                  </a:lnTo>
                                  <a:lnTo>
                                    <a:pt x="95" y="0"/>
                                  </a:lnTo>
                                  <a:lnTo>
                                    <a:pt x="97" y="0"/>
                                  </a:lnTo>
                                  <a:lnTo>
                                    <a:pt x="99" y="0"/>
                                  </a:lnTo>
                                  <a:lnTo>
                                    <a:pt x="101" y="0"/>
                                  </a:lnTo>
                                  <a:lnTo>
                                    <a:pt x="103" y="0"/>
                                  </a:lnTo>
                                  <a:lnTo>
                                    <a:pt x="116" y="4"/>
                                  </a:lnTo>
                                  <a:lnTo>
                                    <a:pt x="118" y="6"/>
                                  </a:lnTo>
                                  <a:lnTo>
                                    <a:pt x="120" y="6"/>
                                  </a:lnTo>
                                  <a:lnTo>
                                    <a:pt x="122" y="9"/>
                                  </a:lnTo>
                                  <a:lnTo>
                                    <a:pt x="124" y="11"/>
                                  </a:lnTo>
                                  <a:lnTo>
                                    <a:pt x="133" y="23"/>
                                  </a:lnTo>
                                  <a:lnTo>
                                    <a:pt x="133" y="26"/>
                                  </a:lnTo>
                                  <a:lnTo>
                                    <a:pt x="135" y="28"/>
                                  </a:lnTo>
                                  <a:lnTo>
                                    <a:pt x="139" y="42"/>
                                  </a:lnTo>
                                  <a:lnTo>
                                    <a:pt x="139" y="45"/>
                                  </a:lnTo>
                                  <a:lnTo>
                                    <a:pt x="139" y="47"/>
                                  </a:lnTo>
                                  <a:lnTo>
                                    <a:pt x="139" y="49"/>
                                  </a:lnTo>
                                  <a:lnTo>
                                    <a:pt x="139" y="51"/>
                                  </a:lnTo>
                                  <a:lnTo>
                                    <a:pt x="135" y="66"/>
                                  </a:lnTo>
                                  <a:lnTo>
                                    <a:pt x="133" y="68"/>
                                  </a:lnTo>
                                  <a:lnTo>
                                    <a:pt x="133" y="70"/>
                                  </a:lnTo>
                                  <a:lnTo>
                                    <a:pt x="131" y="70"/>
                                  </a:lnTo>
                                  <a:lnTo>
                                    <a:pt x="122" y="80"/>
                                  </a:lnTo>
                                  <a:lnTo>
                                    <a:pt x="122" y="83"/>
                                  </a:lnTo>
                                  <a:lnTo>
                                    <a:pt x="120" y="85"/>
                                  </a:lnTo>
                                  <a:lnTo>
                                    <a:pt x="118" y="85"/>
                                  </a:lnTo>
                                  <a:lnTo>
                                    <a:pt x="116" y="87"/>
                                  </a:lnTo>
                                  <a:lnTo>
                                    <a:pt x="103" y="91"/>
                                  </a:lnTo>
                                  <a:lnTo>
                                    <a:pt x="101" y="91"/>
                                  </a:lnTo>
                                  <a:lnTo>
                                    <a:pt x="99" y="91"/>
                                  </a:lnTo>
                                  <a:lnTo>
                                    <a:pt x="97" y="91"/>
                                  </a:lnTo>
                                  <a:lnTo>
                                    <a:pt x="95" y="91"/>
                                  </a:lnTo>
                                  <a:lnTo>
                                    <a:pt x="86" y="87"/>
                                  </a:lnTo>
                                  <a:lnTo>
                                    <a:pt x="84" y="89"/>
                                  </a:lnTo>
                                  <a:lnTo>
                                    <a:pt x="82" y="89"/>
                                  </a:lnTo>
                                  <a:lnTo>
                                    <a:pt x="80" y="91"/>
                                  </a:lnTo>
                                  <a:lnTo>
                                    <a:pt x="78" y="91"/>
                                  </a:lnTo>
                                  <a:lnTo>
                                    <a:pt x="76" y="91"/>
                                  </a:lnTo>
                                  <a:lnTo>
                                    <a:pt x="63" y="91"/>
                                  </a:lnTo>
                                  <a:lnTo>
                                    <a:pt x="61" y="91"/>
                                  </a:lnTo>
                                  <a:lnTo>
                                    <a:pt x="59" y="91"/>
                                  </a:lnTo>
                                  <a:lnTo>
                                    <a:pt x="57" y="91"/>
                                  </a:lnTo>
                                  <a:lnTo>
                                    <a:pt x="55" y="91"/>
                                  </a:lnTo>
                                  <a:lnTo>
                                    <a:pt x="34" y="91"/>
                                  </a:lnTo>
                                  <a:lnTo>
                                    <a:pt x="31" y="91"/>
                                  </a:lnTo>
                                  <a:lnTo>
                                    <a:pt x="29" y="91"/>
                                  </a:lnTo>
                                  <a:lnTo>
                                    <a:pt x="27" y="91"/>
                                  </a:lnTo>
                                  <a:lnTo>
                                    <a:pt x="15" y="91"/>
                                  </a:lnTo>
                                  <a:lnTo>
                                    <a:pt x="12" y="91"/>
                                  </a:lnTo>
                                  <a:lnTo>
                                    <a:pt x="10" y="91"/>
                                  </a:lnTo>
                                  <a:lnTo>
                                    <a:pt x="8" y="89"/>
                                  </a:lnTo>
                                  <a:lnTo>
                                    <a:pt x="6" y="89"/>
                                  </a:lnTo>
                                  <a:lnTo>
                                    <a:pt x="4" y="87"/>
                                  </a:lnTo>
                                  <a:lnTo>
                                    <a:pt x="2" y="85"/>
                                  </a:lnTo>
                                  <a:lnTo>
                                    <a:pt x="2" y="83"/>
                                  </a:lnTo>
                                  <a:lnTo>
                                    <a:pt x="0" y="80"/>
                                  </a:lnTo>
                                  <a:lnTo>
                                    <a:pt x="0" y="78"/>
                                  </a:lnTo>
                                  <a:lnTo>
                                    <a:pt x="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6" name="Rectangle 737"/>
                          <wps:cNvSpPr>
                            <a:spLocks noChangeArrowheads="1"/>
                          </wps:cNvSpPr>
                          <wps:spPr bwMode="auto">
                            <a:xfrm>
                              <a:off x="3113" y="5690"/>
                              <a:ext cx="361"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MORGAN</w:t>
                                </w:r>
                              </w:p>
                            </w:txbxContent>
                          </wps:txbx>
                          <wps:bodyPr rot="0" vert="horz" wrap="none" lIns="0" tIns="0" rIns="0" bIns="0" anchor="t" anchorCtr="0" upright="1">
                            <a:spAutoFit/>
                          </wps:bodyPr>
                        </wps:wsp>
                        <wps:wsp>
                          <wps:cNvPr id="2967" name="Rectangle 738"/>
                          <wps:cNvSpPr>
                            <a:spLocks noChangeArrowheads="1"/>
                          </wps:cNvSpPr>
                          <wps:spPr bwMode="auto">
                            <a:xfrm>
                              <a:off x="4323" y="8715"/>
                              <a:ext cx="276"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PERRY</w:t>
                                </w:r>
                              </w:p>
                            </w:txbxContent>
                          </wps:txbx>
                          <wps:bodyPr rot="0" vert="horz" wrap="none" lIns="0" tIns="0" rIns="0" bIns="0" anchor="t" anchorCtr="0" upright="1">
                            <a:spAutoFit/>
                          </wps:bodyPr>
                        </wps:wsp>
                        <wps:wsp>
                          <wps:cNvPr id="2968" name="Freeform 739"/>
                          <wps:cNvSpPr>
                            <a:spLocks noEditPoints="1"/>
                          </wps:cNvSpPr>
                          <wps:spPr bwMode="auto">
                            <a:xfrm>
                              <a:off x="4323" y="8708"/>
                              <a:ext cx="322" cy="91"/>
                            </a:xfrm>
                            <a:custGeom>
                              <a:avLst/>
                              <a:gdLst>
                                <a:gd name="T0" fmla="*/ 3 w 322"/>
                                <a:gd name="T1" fmla="*/ 9 h 91"/>
                                <a:gd name="T2" fmla="*/ 7 w 322"/>
                                <a:gd name="T3" fmla="*/ 2 h 91"/>
                                <a:gd name="T4" fmla="*/ 13 w 322"/>
                                <a:gd name="T5" fmla="*/ 0 h 91"/>
                                <a:gd name="T6" fmla="*/ 45 w 322"/>
                                <a:gd name="T7" fmla="*/ 2 h 91"/>
                                <a:gd name="T8" fmla="*/ 53 w 322"/>
                                <a:gd name="T9" fmla="*/ 7 h 91"/>
                                <a:gd name="T10" fmla="*/ 60 w 322"/>
                                <a:gd name="T11" fmla="*/ 15 h 91"/>
                                <a:gd name="T12" fmla="*/ 62 w 322"/>
                                <a:gd name="T13" fmla="*/ 9 h 91"/>
                                <a:gd name="T14" fmla="*/ 66 w 322"/>
                                <a:gd name="T15" fmla="*/ 2 h 91"/>
                                <a:gd name="T16" fmla="*/ 74 w 322"/>
                                <a:gd name="T17" fmla="*/ 0 h 91"/>
                                <a:gd name="T18" fmla="*/ 153 w 322"/>
                                <a:gd name="T19" fmla="*/ 0 h 91"/>
                                <a:gd name="T20" fmla="*/ 165 w 322"/>
                                <a:gd name="T21" fmla="*/ 7 h 91"/>
                                <a:gd name="T22" fmla="*/ 172 w 322"/>
                                <a:gd name="T23" fmla="*/ 19 h 91"/>
                                <a:gd name="T24" fmla="*/ 176 w 322"/>
                                <a:gd name="T25" fmla="*/ 34 h 91"/>
                                <a:gd name="T26" fmla="*/ 176 w 322"/>
                                <a:gd name="T27" fmla="*/ 53 h 91"/>
                                <a:gd name="T28" fmla="*/ 182 w 322"/>
                                <a:gd name="T29" fmla="*/ 13 h 91"/>
                                <a:gd name="T30" fmla="*/ 184 w 322"/>
                                <a:gd name="T31" fmla="*/ 7 h 91"/>
                                <a:gd name="T32" fmla="*/ 191 w 322"/>
                                <a:gd name="T33" fmla="*/ 2 h 91"/>
                                <a:gd name="T34" fmla="*/ 220 w 322"/>
                                <a:gd name="T35" fmla="*/ 0 h 91"/>
                                <a:gd name="T36" fmla="*/ 235 w 322"/>
                                <a:gd name="T37" fmla="*/ 4 h 91"/>
                                <a:gd name="T38" fmla="*/ 239 w 322"/>
                                <a:gd name="T39" fmla="*/ 2 h 91"/>
                                <a:gd name="T40" fmla="*/ 258 w 322"/>
                                <a:gd name="T41" fmla="*/ 0 h 91"/>
                                <a:gd name="T42" fmla="*/ 267 w 322"/>
                                <a:gd name="T43" fmla="*/ 2 h 91"/>
                                <a:gd name="T44" fmla="*/ 271 w 322"/>
                                <a:gd name="T45" fmla="*/ 9 h 91"/>
                                <a:gd name="T46" fmla="*/ 286 w 322"/>
                                <a:gd name="T47" fmla="*/ 2 h 91"/>
                                <a:gd name="T48" fmla="*/ 292 w 322"/>
                                <a:gd name="T49" fmla="*/ 0 h 91"/>
                                <a:gd name="T50" fmla="*/ 311 w 322"/>
                                <a:gd name="T51" fmla="*/ 0 h 91"/>
                                <a:gd name="T52" fmla="*/ 317 w 322"/>
                                <a:gd name="T53" fmla="*/ 4 h 91"/>
                                <a:gd name="T54" fmla="*/ 322 w 322"/>
                                <a:gd name="T55" fmla="*/ 13 h 91"/>
                                <a:gd name="T56" fmla="*/ 322 w 322"/>
                                <a:gd name="T57" fmla="*/ 19 h 91"/>
                                <a:gd name="T58" fmla="*/ 298 w 322"/>
                                <a:gd name="T59" fmla="*/ 76 h 91"/>
                                <a:gd name="T60" fmla="*/ 296 w 322"/>
                                <a:gd name="T61" fmla="*/ 83 h 91"/>
                                <a:gd name="T62" fmla="*/ 290 w 322"/>
                                <a:gd name="T63" fmla="*/ 89 h 91"/>
                                <a:gd name="T64" fmla="*/ 284 w 322"/>
                                <a:gd name="T65" fmla="*/ 91 h 91"/>
                                <a:gd name="T66" fmla="*/ 265 w 322"/>
                                <a:gd name="T67" fmla="*/ 89 h 91"/>
                                <a:gd name="T68" fmla="*/ 258 w 322"/>
                                <a:gd name="T69" fmla="*/ 85 h 91"/>
                                <a:gd name="T70" fmla="*/ 256 w 322"/>
                                <a:gd name="T71" fmla="*/ 85 h 91"/>
                                <a:gd name="T72" fmla="*/ 250 w 322"/>
                                <a:gd name="T73" fmla="*/ 89 h 91"/>
                                <a:gd name="T74" fmla="*/ 231 w 322"/>
                                <a:gd name="T75" fmla="*/ 91 h 91"/>
                                <a:gd name="T76" fmla="*/ 224 w 322"/>
                                <a:gd name="T77" fmla="*/ 89 h 91"/>
                                <a:gd name="T78" fmla="*/ 218 w 322"/>
                                <a:gd name="T79" fmla="*/ 89 h 91"/>
                                <a:gd name="T80" fmla="*/ 212 w 322"/>
                                <a:gd name="T81" fmla="*/ 91 h 91"/>
                                <a:gd name="T82" fmla="*/ 193 w 322"/>
                                <a:gd name="T83" fmla="*/ 91 h 91"/>
                                <a:gd name="T84" fmla="*/ 186 w 322"/>
                                <a:gd name="T85" fmla="*/ 87 h 91"/>
                                <a:gd name="T86" fmla="*/ 182 w 322"/>
                                <a:gd name="T87" fmla="*/ 83 h 91"/>
                                <a:gd name="T88" fmla="*/ 180 w 322"/>
                                <a:gd name="T89" fmla="*/ 87 h 91"/>
                                <a:gd name="T90" fmla="*/ 174 w 322"/>
                                <a:gd name="T91" fmla="*/ 91 h 91"/>
                                <a:gd name="T92" fmla="*/ 155 w 322"/>
                                <a:gd name="T93" fmla="*/ 91 h 91"/>
                                <a:gd name="T94" fmla="*/ 148 w 322"/>
                                <a:gd name="T95" fmla="*/ 89 h 91"/>
                                <a:gd name="T96" fmla="*/ 142 w 322"/>
                                <a:gd name="T97" fmla="*/ 89 h 91"/>
                                <a:gd name="T98" fmla="*/ 136 w 322"/>
                                <a:gd name="T99" fmla="*/ 91 h 91"/>
                                <a:gd name="T100" fmla="*/ 68 w 322"/>
                                <a:gd name="T101" fmla="*/ 89 h 91"/>
                                <a:gd name="T102" fmla="*/ 62 w 322"/>
                                <a:gd name="T103" fmla="*/ 85 h 91"/>
                                <a:gd name="T104" fmla="*/ 60 w 322"/>
                                <a:gd name="T105" fmla="*/ 76 h 91"/>
                                <a:gd name="T106" fmla="*/ 55 w 322"/>
                                <a:gd name="T107" fmla="*/ 59 h 91"/>
                                <a:gd name="T108" fmla="*/ 41 w 322"/>
                                <a:gd name="T109" fmla="*/ 78 h 91"/>
                                <a:gd name="T110" fmla="*/ 39 w 322"/>
                                <a:gd name="T111" fmla="*/ 85 h 91"/>
                                <a:gd name="T112" fmla="*/ 32 w 322"/>
                                <a:gd name="T113" fmla="*/ 89 h 91"/>
                                <a:gd name="T114" fmla="*/ 15 w 322"/>
                                <a:gd name="T115" fmla="*/ 91 h 91"/>
                                <a:gd name="T116" fmla="*/ 7 w 322"/>
                                <a:gd name="T117" fmla="*/ 89 h 91"/>
                                <a:gd name="T118" fmla="*/ 3 w 322"/>
                                <a:gd name="T119" fmla="*/ 83 h 91"/>
                                <a:gd name="T120" fmla="*/ 245 w 322"/>
                                <a:gd name="T121" fmla="*/ 49 h 91"/>
                                <a:gd name="T122" fmla="*/ 256 w 322"/>
                                <a:gd name="T123" fmla="*/ 70 h 91"/>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322" h="91">
                                  <a:moveTo>
                                    <a:pt x="0" y="76"/>
                                  </a:moveTo>
                                  <a:lnTo>
                                    <a:pt x="0" y="15"/>
                                  </a:lnTo>
                                  <a:lnTo>
                                    <a:pt x="0" y="13"/>
                                  </a:lnTo>
                                  <a:lnTo>
                                    <a:pt x="0" y="11"/>
                                  </a:lnTo>
                                  <a:lnTo>
                                    <a:pt x="3" y="9"/>
                                  </a:lnTo>
                                  <a:lnTo>
                                    <a:pt x="3" y="7"/>
                                  </a:lnTo>
                                  <a:lnTo>
                                    <a:pt x="5" y="4"/>
                                  </a:lnTo>
                                  <a:lnTo>
                                    <a:pt x="7" y="2"/>
                                  </a:lnTo>
                                  <a:lnTo>
                                    <a:pt x="9" y="2"/>
                                  </a:lnTo>
                                  <a:lnTo>
                                    <a:pt x="11" y="0"/>
                                  </a:lnTo>
                                  <a:lnTo>
                                    <a:pt x="13" y="0"/>
                                  </a:lnTo>
                                  <a:lnTo>
                                    <a:pt x="15" y="0"/>
                                  </a:lnTo>
                                  <a:lnTo>
                                    <a:pt x="32" y="0"/>
                                  </a:lnTo>
                                  <a:lnTo>
                                    <a:pt x="34" y="0"/>
                                  </a:lnTo>
                                  <a:lnTo>
                                    <a:pt x="36" y="0"/>
                                  </a:lnTo>
                                  <a:lnTo>
                                    <a:pt x="45" y="2"/>
                                  </a:lnTo>
                                  <a:lnTo>
                                    <a:pt x="47" y="4"/>
                                  </a:lnTo>
                                  <a:lnTo>
                                    <a:pt x="51" y="7"/>
                                  </a:lnTo>
                                  <a:lnTo>
                                    <a:pt x="53" y="7"/>
                                  </a:lnTo>
                                  <a:lnTo>
                                    <a:pt x="55" y="9"/>
                                  </a:lnTo>
                                  <a:lnTo>
                                    <a:pt x="58" y="11"/>
                                  </a:lnTo>
                                  <a:lnTo>
                                    <a:pt x="60" y="15"/>
                                  </a:lnTo>
                                  <a:lnTo>
                                    <a:pt x="60" y="13"/>
                                  </a:lnTo>
                                  <a:lnTo>
                                    <a:pt x="60" y="11"/>
                                  </a:lnTo>
                                  <a:lnTo>
                                    <a:pt x="62" y="9"/>
                                  </a:lnTo>
                                  <a:lnTo>
                                    <a:pt x="62" y="7"/>
                                  </a:lnTo>
                                  <a:lnTo>
                                    <a:pt x="64" y="4"/>
                                  </a:lnTo>
                                  <a:lnTo>
                                    <a:pt x="66" y="2"/>
                                  </a:lnTo>
                                  <a:lnTo>
                                    <a:pt x="68" y="2"/>
                                  </a:lnTo>
                                  <a:lnTo>
                                    <a:pt x="70" y="0"/>
                                  </a:lnTo>
                                  <a:lnTo>
                                    <a:pt x="72" y="0"/>
                                  </a:lnTo>
                                  <a:lnTo>
                                    <a:pt x="74" y="0"/>
                                  </a:lnTo>
                                  <a:lnTo>
                                    <a:pt x="148" y="0"/>
                                  </a:lnTo>
                                  <a:lnTo>
                                    <a:pt x="150" y="0"/>
                                  </a:lnTo>
                                  <a:lnTo>
                                    <a:pt x="153" y="0"/>
                                  </a:lnTo>
                                  <a:lnTo>
                                    <a:pt x="159" y="2"/>
                                  </a:lnTo>
                                  <a:lnTo>
                                    <a:pt x="161" y="4"/>
                                  </a:lnTo>
                                  <a:lnTo>
                                    <a:pt x="163" y="4"/>
                                  </a:lnTo>
                                  <a:lnTo>
                                    <a:pt x="165" y="7"/>
                                  </a:lnTo>
                                  <a:lnTo>
                                    <a:pt x="167" y="9"/>
                                  </a:lnTo>
                                  <a:lnTo>
                                    <a:pt x="167" y="11"/>
                                  </a:lnTo>
                                  <a:lnTo>
                                    <a:pt x="172" y="19"/>
                                  </a:lnTo>
                                  <a:lnTo>
                                    <a:pt x="174" y="21"/>
                                  </a:lnTo>
                                  <a:lnTo>
                                    <a:pt x="176" y="30"/>
                                  </a:lnTo>
                                  <a:lnTo>
                                    <a:pt x="176" y="32"/>
                                  </a:lnTo>
                                  <a:lnTo>
                                    <a:pt x="176" y="34"/>
                                  </a:lnTo>
                                  <a:lnTo>
                                    <a:pt x="176" y="36"/>
                                  </a:lnTo>
                                  <a:lnTo>
                                    <a:pt x="174" y="49"/>
                                  </a:lnTo>
                                  <a:lnTo>
                                    <a:pt x="174" y="51"/>
                                  </a:lnTo>
                                  <a:lnTo>
                                    <a:pt x="176" y="53"/>
                                  </a:lnTo>
                                  <a:lnTo>
                                    <a:pt x="176" y="55"/>
                                  </a:lnTo>
                                  <a:lnTo>
                                    <a:pt x="182" y="70"/>
                                  </a:lnTo>
                                  <a:lnTo>
                                    <a:pt x="182" y="15"/>
                                  </a:lnTo>
                                  <a:lnTo>
                                    <a:pt x="182" y="13"/>
                                  </a:lnTo>
                                  <a:lnTo>
                                    <a:pt x="182" y="11"/>
                                  </a:lnTo>
                                  <a:lnTo>
                                    <a:pt x="184" y="9"/>
                                  </a:lnTo>
                                  <a:lnTo>
                                    <a:pt x="184" y="7"/>
                                  </a:lnTo>
                                  <a:lnTo>
                                    <a:pt x="186" y="4"/>
                                  </a:lnTo>
                                  <a:lnTo>
                                    <a:pt x="188" y="2"/>
                                  </a:lnTo>
                                  <a:lnTo>
                                    <a:pt x="191" y="2"/>
                                  </a:lnTo>
                                  <a:lnTo>
                                    <a:pt x="193" y="0"/>
                                  </a:lnTo>
                                  <a:lnTo>
                                    <a:pt x="195" y="0"/>
                                  </a:lnTo>
                                  <a:lnTo>
                                    <a:pt x="197" y="0"/>
                                  </a:lnTo>
                                  <a:lnTo>
                                    <a:pt x="220" y="0"/>
                                  </a:lnTo>
                                  <a:lnTo>
                                    <a:pt x="222" y="0"/>
                                  </a:lnTo>
                                  <a:lnTo>
                                    <a:pt x="224" y="0"/>
                                  </a:lnTo>
                                  <a:lnTo>
                                    <a:pt x="233" y="2"/>
                                  </a:lnTo>
                                  <a:lnTo>
                                    <a:pt x="235" y="4"/>
                                  </a:lnTo>
                                  <a:lnTo>
                                    <a:pt x="237" y="2"/>
                                  </a:lnTo>
                                  <a:lnTo>
                                    <a:pt x="239" y="2"/>
                                  </a:lnTo>
                                  <a:lnTo>
                                    <a:pt x="241" y="0"/>
                                  </a:lnTo>
                                  <a:lnTo>
                                    <a:pt x="243" y="0"/>
                                  </a:lnTo>
                                  <a:lnTo>
                                    <a:pt x="245" y="0"/>
                                  </a:lnTo>
                                  <a:lnTo>
                                    <a:pt x="258" y="0"/>
                                  </a:lnTo>
                                  <a:lnTo>
                                    <a:pt x="260" y="0"/>
                                  </a:lnTo>
                                  <a:lnTo>
                                    <a:pt x="262" y="0"/>
                                  </a:lnTo>
                                  <a:lnTo>
                                    <a:pt x="265" y="2"/>
                                  </a:lnTo>
                                  <a:lnTo>
                                    <a:pt x="267" y="2"/>
                                  </a:lnTo>
                                  <a:lnTo>
                                    <a:pt x="269" y="4"/>
                                  </a:lnTo>
                                  <a:lnTo>
                                    <a:pt x="271" y="7"/>
                                  </a:lnTo>
                                  <a:lnTo>
                                    <a:pt x="271" y="9"/>
                                  </a:lnTo>
                                  <a:lnTo>
                                    <a:pt x="275" y="17"/>
                                  </a:lnTo>
                                  <a:lnTo>
                                    <a:pt x="281" y="7"/>
                                  </a:lnTo>
                                  <a:lnTo>
                                    <a:pt x="284" y="4"/>
                                  </a:lnTo>
                                  <a:lnTo>
                                    <a:pt x="286" y="2"/>
                                  </a:lnTo>
                                  <a:lnTo>
                                    <a:pt x="288" y="2"/>
                                  </a:lnTo>
                                  <a:lnTo>
                                    <a:pt x="290" y="0"/>
                                  </a:lnTo>
                                  <a:lnTo>
                                    <a:pt x="292" y="0"/>
                                  </a:lnTo>
                                  <a:lnTo>
                                    <a:pt x="294" y="0"/>
                                  </a:lnTo>
                                  <a:lnTo>
                                    <a:pt x="307" y="0"/>
                                  </a:lnTo>
                                  <a:lnTo>
                                    <a:pt x="309" y="0"/>
                                  </a:lnTo>
                                  <a:lnTo>
                                    <a:pt x="311" y="0"/>
                                  </a:lnTo>
                                  <a:lnTo>
                                    <a:pt x="313" y="2"/>
                                  </a:lnTo>
                                  <a:lnTo>
                                    <a:pt x="315" y="2"/>
                                  </a:lnTo>
                                  <a:lnTo>
                                    <a:pt x="317" y="4"/>
                                  </a:lnTo>
                                  <a:lnTo>
                                    <a:pt x="319" y="7"/>
                                  </a:lnTo>
                                  <a:lnTo>
                                    <a:pt x="319" y="9"/>
                                  </a:lnTo>
                                  <a:lnTo>
                                    <a:pt x="322" y="11"/>
                                  </a:lnTo>
                                  <a:lnTo>
                                    <a:pt x="322" y="13"/>
                                  </a:lnTo>
                                  <a:lnTo>
                                    <a:pt x="322" y="15"/>
                                  </a:lnTo>
                                  <a:lnTo>
                                    <a:pt x="322" y="17"/>
                                  </a:lnTo>
                                  <a:lnTo>
                                    <a:pt x="322" y="19"/>
                                  </a:lnTo>
                                  <a:lnTo>
                                    <a:pt x="319" y="21"/>
                                  </a:lnTo>
                                  <a:lnTo>
                                    <a:pt x="319" y="23"/>
                                  </a:lnTo>
                                  <a:lnTo>
                                    <a:pt x="298" y="55"/>
                                  </a:lnTo>
                                  <a:lnTo>
                                    <a:pt x="298" y="76"/>
                                  </a:lnTo>
                                  <a:lnTo>
                                    <a:pt x="298" y="78"/>
                                  </a:lnTo>
                                  <a:lnTo>
                                    <a:pt x="298" y="80"/>
                                  </a:lnTo>
                                  <a:lnTo>
                                    <a:pt x="296" y="83"/>
                                  </a:lnTo>
                                  <a:lnTo>
                                    <a:pt x="296" y="85"/>
                                  </a:lnTo>
                                  <a:lnTo>
                                    <a:pt x="294" y="87"/>
                                  </a:lnTo>
                                  <a:lnTo>
                                    <a:pt x="292" y="89"/>
                                  </a:lnTo>
                                  <a:lnTo>
                                    <a:pt x="290" y="89"/>
                                  </a:lnTo>
                                  <a:lnTo>
                                    <a:pt x="288" y="91"/>
                                  </a:lnTo>
                                  <a:lnTo>
                                    <a:pt x="286" y="91"/>
                                  </a:lnTo>
                                  <a:lnTo>
                                    <a:pt x="284" y="91"/>
                                  </a:lnTo>
                                  <a:lnTo>
                                    <a:pt x="271" y="91"/>
                                  </a:lnTo>
                                  <a:lnTo>
                                    <a:pt x="269" y="91"/>
                                  </a:lnTo>
                                  <a:lnTo>
                                    <a:pt x="267" y="91"/>
                                  </a:lnTo>
                                  <a:lnTo>
                                    <a:pt x="265" y="89"/>
                                  </a:lnTo>
                                  <a:lnTo>
                                    <a:pt x="262" y="89"/>
                                  </a:lnTo>
                                  <a:lnTo>
                                    <a:pt x="260" y="87"/>
                                  </a:lnTo>
                                  <a:lnTo>
                                    <a:pt x="258" y="85"/>
                                  </a:lnTo>
                                  <a:lnTo>
                                    <a:pt x="258" y="83"/>
                                  </a:lnTo>
                                  <a:lnTo>
                                    <a:pt x="258" y="80"/>
                                  </a:lnTo>
                                  <a:lnTo>
                                    <a:pt x="256" y="83"/>
                                  </a:lnTo>
                                  <a:lnTo>
                                    <a:pt x="256" y="85"/>
                                  </a:lnTo>
                                  <a:lnTo>
                                    <a:pt x="254" y="87"/>
                                  </a:lnTo>
                                  <a:lnTo>
                                    <a:pt x="252" y="89"/>
                                  </a:lnTo>
                                  <a:lnTo>
                                    <a:pt x="250" y="89"/>
                                  </a:lnTo>
                                  <a:lnTo>
                                    <a:pt x="248" y="91"/>
                                  </a:lnTo>
                                  <a:lnTo>
                                    <a:pt x="245" y="91"/>
                                  </a:lnTo>
                                  <a:lnTo>
                                    <a:pt x="243" y="91"/>
                                  </a:lnTo>
                                  <a:lnTo>
                                    <a:pt x="231" y="91"/>
                                  </a:lnTo>
                                  <a:lnTo>
                                    <a:pt x="229" y="91"/>
                                  </a:lnTo>
                                  <a:lnTo>
                                    <a:pt x="226" y="91"/>
                                  </a:lnTo>
                                  <a:lnTo>
                                    <a:pt x="224" y="89"/>
                                  </a:lnTo>
                                  <a:lnTo>
                                    <a:pt x="222" y="89"/>
                                  </a:lnTo>
                                  <a:lnTo>
                                    <a:pt x="220" y="87"/>
                                  </a:lnTo>
                                  <a:lnTo>
                                    <a:pt x="218" y="89"/>
                                  </a:lnTo>
                                  <a:lnTo>
                                    <a:pt x="216" y="89"/>
                                  </a:lnTo>
                                  <a:lnTo>
                                    <a:pt x="214" y="91"/>
                                  </a:lnTo>
                                  <a:lnTo>
                                    <a:pt x="212" y="91"/>
                                  </a:lnTo>
                                  <a:lnTo>
                                    <a:pt x="210" y="91"/>
                                  </a:lnTo>
                                  <a:lnTo>
                                    <a:pt x="197" y="91"/>
                                  </a:lnTo>
                                  <a:lnTo>
                                    <a:pt x="195" y="91"/>
                                  </a:lnTo>
                                  <a:lnTo>
                                    <a:pt x="193" y="91"/>
                                  </a:lnTo>
                                  <a:lnTo>
                                    <a:pt x="191" y="89"/>
                                  </a:lnTo>
                                  <a:lnTo>
                                    <a:pt x="188" y="89"/>
                                  </a:lnTo>
                                  <a:lnTo>
                                    <a:pt x="186" y="87"/>
                                  </a:lnTo>
                                  <a:lnTo>
                                    <a:pt x="184" y="85"/>
                                  </a:lnTo>
                                  <a:lnTo>
                                    <a:pt x="184" y="83"/>
                                  </a:lnTo>
                                  <a:lnTo>
                                    <a:pt x="184" y="80"/>
                                  </a:lnTo>
                                  <a:lnTo>
                                    <a:pt x="182" y="83"/>
                                  </a:lnTo>
                                  <a:lnTo>
                                    <a:pt x="182" y="85"/>
                                  </a:lnTo>
                                  <a:lnTo>
                                    <a:pt x="180" y="87"/>
                                  </a:lnTo>
                                  <a:lnTo>
                                    <a:pt x="178" y="89"/>
                                  </a:lnTo>
                                  <a:lnTo>
                                    <a:pt x="176" y="89"/>
                                  </a:lnTo>
                                  <a:lnTo>
                                    <a:pt x="174" y="91"/>
                                  </a:lnTo>
                                  <a:lnTo>
                                    <a:pt x="172" y="91"/>
                                  </a:lnTo>
                                  <a:lnTo>
                                    <a:pt x="169" y="91"/>
                                  </a:lnTo>
                                  <a:lnTo>
                                    <a:pt x="157" y="91"/>
                                  </a:lnTo>
                                  <a:lnTo>
                                    <a:pt x="155" y="91"/>
                                  </a:lnTo>
                                  <a:lnTo>
                                    <a:pt x="153" y="91"/>
                                  </a:lnTo>
                                  <a:lnTo>
                                    <a:pt x="150" y="89"/>
                                  </a:lnTo>
                                  <a:lnTo>
                                    <a:pt x="148" y="89"/>
                                  </a:lnTo>
                                  <a:lnTo>
                                    <a:pt x="146" y="87"/>
                                  </a:lnTo>
                                  <a:lnTo>
                                    <a:pt x="144" y="89"/>
                                  </a:lnTo>
                                  <a:lnTo>
                                    <a:pt x="142" y="89"/>
                                  </a:lnTo>
                                  <a:lnTo>
                                    <a:pt x="140" y="91"/>
                                  </a:lnTo>
                                  <a:lnTo>
                                    <a:pt x="138" y="91"/>
                                  </a:lnTo>
                                  <a:lnTo>
                                    <a:pt x="136" y="91"/>
                                  </a:lnTo>
                                  <a:lnTo>
                                    <a:pt x="74" y="91"/>
                                  </a:lnTo>
                                  <a:lnTo>
                                    <a:pt x="72" y="91"/>
                                  </a:lnTo>
                                  <a:lnTo>
                                    <a:pt x="70" y="91"/>
                                  </a:lnTo>
                                  <a:lnTo>
                                    <a:pt x="68" y="89"/>
                                  </a:lnTo>
                                  <a:lnTo>
                                    <a:pt x="66" y="89"/>
                                  </a:lnTo>
                                  <a:lnTo>
                                    <a:pt x="64" y="87"/>
                                  </a:lnTo>
                                  <a:lnTo>
                                    <a:pt x="62" y="85"/>
                                  </a:lnTo>
                                  <a:lnTo>
                                    <a:pt x="62" y="83"/>
                                  </a:lnTo>
                                  <a:lnTo>
                                    <a:pt x="60" y="80"/>
                                  </a:lnTo>
                                  <a:lnTo>
                                    <a:pt x="60" y="78"/>
                                  </a:lnTo>
                                  <a:lnTo>
                                    <a:pt x="60" y="76"/>
                                  </a:lnTo>
                                  <a:lnTo>
                                    <a:pt x="60" y="57"/>
                                  </a:lnTo>
                                  <a:lnTo>
                                    <a:pt x="58" y="59"/>
                                  </a:lnTo>
                                  <a:lnTo>
                                    <a:pt x="55" y="59"/>
                                  </a:lnTo>
                                  <a:lnTo>
                                    <a:pt x="43" y="66"/>
                                  </a:lnTo>
                                  <a:lnTo>
                                    <a:pt x="41" y="68"/>
                                  </a:lnTo>
                                  <a:lnTo>
                                    <a:pt x="41" y="76"/>
                                  </a:lnTo>
                                  <a:lnTo>
                                    <a:pt x="41" y="78"/>
                                  </a:lnTo>
                                  <a:lnTo>
                                    <a:pt x="41" y="80"/>
                                  </a:lnTo>
                                  <a:lnTo>
                                    <a:pt x="39" y="83"/>
                                  </a:lnTo>
                                  <a:lnTo>
                                    <a:pt x="39" y="85"/>
                                  </a:lnTo>
                                  <a:lnTo>
                                    <a:pt x="36" y="87"/>
                                  </a:lnTo>
                                  <a:lnTo>
                                    <a:pt x="34" y="89"/>
                                  </a:lnTo>
                                  <a:lnTo>
                                    <a:pt x="32" y="89"/>
                                  </a:lnTo>
                                  <a:lnTo>
                                    <a:pt x="30" y="91"/>
                                  </a:lnTo>
                                  <a:lnTo>
                                    <a:pt x="28" y="91"/>
                                  </a:lnTo>
                                  <a:lnTo>
                                    <a:pt x="26" y="91"/>
                                  </a:lnTo>
                                  <a:lnTo>
                                    <a:pt x="15" y="91"/>
                                  </a:lnTo>
                                  <a:lnTo>
                                    <a:pt x="13" y="91"/>
                                  </a:lnTo>
                                  <a:lnTo>
                                    <a:pt x="11" y="91"/>
                                  </a:lnTo>
                                  <a:lnTo>
                                    <a:pt x="9" y="89"/>
                                  </a:lnTo>
                                  <a:lnTo>
                                    <a:pt x="7" y="89"/>
                                  </a:lnTo>
                                  <a:lnTo>
                                    <a:pt x="5" y="87"/>
                                  </a:lnTo>
                                  <a:lnTo>
                                    <a:pt x="3" y="85"/>
                                  </a:lnTo>
                                  <a:lnTo>
                                    <a:pt x="3" y="83"/>
                                  </a:lnTo>
                                  <a:lnTo>
                                    <a:pt x="0" y="80"/>
                                  </a:lnTo>
                                  <a:lnTo>
                                    <a:pt x="0" y="78"/>
                                  </a:lnTo>
                                  <a:lnTo>
                                    <a:pt x="0" y="76"/>
                                  </a:lnTo>
                                  <a:close/>
                                  <a:moveTo>
                                    <a:pt x="245" y="49"/>
                                  </a:moveTo>
                                  <a:lnTo>
                                    <a:pt x="245" y="49"/>
                                  </a:lnTo>
                                  <a:lnTo>
                                    <a:pt x="245" y="51"/>
                                  </a:lnTo>
                                  <a:lnTo>
                                    <a:pt x="248" y="53"/>
                                  </a:lnTo>
                                  <a:lnTo>
                                    <a:pt x="248" y="55"/>
                                  </a:lnTo>
                                  <a:lnTo>
                                    <a:pt x="256" y="70"/>
                                  </a:lnTo>
                                  <a:lnTo>
                                    <a:pt x="256" y="55"/>
                                  </a:lnTo>
                                  <a:lnTo>
                                    <a:pt x="245" y="42"/>
                                  </a:lnTo>
                                  <a:lnTo>
                                    <a:pt x="245" y="4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9" name="Rectangle 740"/>
                          <wps:cNvSpPr>
                            <a:spLocks noChangeArrowheads="1"/>
                          </wps:cNvSpPr>
                          <wps:spPr bwMode="auto">
                            <a:xfrm>
                              <a:off x="4323" y="8715"/>
                              <a:ext cx="276"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PERRY</w:t>
                                </w:r>
                              </w:p>
                            </w:txbxContent>
                          </wps:txbx>
                          <wps:bodyPr rot="0" vert="horz" wrap="none" lIns="0" tIns="0" rIns="0" bIns="0" anchor="t" anchorCtr="0" upright="1">
                            <a:spAutoFit/>
                          </wps:bodyPr>
                        </wps:wsp>
                        <wps:wsp>
                          <wps:cNvPr id="2970" name="Rectangle 741"/>
                          <wps:cNvSpPr>
                            <a:spLocks noChangeArrowheads="1"/>
                          </wps:cNvSpPr>
                          <wps:spPr bwMode="auto">
                            <a:xfrm>
                              <a:off x="6053" y="6985"/>
                              <a:ext cx="31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JASPER</w:t>
                                </w:r>
                              </w:p>
                            </w:txbxContent>
                          </wps:txbx>
                          <wps:bodyPr rot="0" vert="horz" wrap="none" lIns="0" tIns="0" rIns="0" bIns="0" anchor="t" anchorCtr="0" upright="1">
                            <a:spAutoFit/>
                          </wps:bodyPr>
                        </wps:wsp>
                        <wps:wsp>
                          <wps:cNvPr id="2971" name="Freeform 742"/>
                          <wps:cNvSpPr>
                            <a:spLocks/>
                          </wps:cNvSpPr>
                          <wps:spPr bwMode="auto">
                            <a:xfrm>
                              <a:off x="6041" y="6978"/>
                              <a:ext cx="367" cy="91"/>
                            </a:xfrm>
                            <a:custGeom>
                              <a:avLst/>
                              <a:gdLst>
                                <a:gd name="T0" fmla="*/ 2 w 367"/>
                                <a:gd name="T1" fmla="*/ 46 h 91"/>
                                <a:gd name="T2" fmla="*/ 8 w 367"/>
                                <a:gd name="T3" fmla="*/ 40 h 91"/>
                                <a:gd name="T4" fmla="*/ 25 w 367"/>
                                <a:gd name="T5" fmla="*/ 38 h 91"/>
                                <a:gd name="T6" fmla="*/ 27 w 367"/>
                                <a:gd name="T7" fmla="*/ 8 h 91"/>
                                <a:gd name="T8" fmla="*/ 33 w 367"/>
                                <a:gd name="T9" fmla="*/ 2 h 91"/>
                                <a:gd name="T10" fmla="*/ 50 w 367"/>
                                <a:gd name="T11" fmla="*/ 0 h 91"/>
                                <a:gd name="T12" fmla="*/ 59 w 367"/>
                                <a:gd name="T13" fmla="*/ 2 h 91"/>
                                <a:gd name="T14" fmla="*/ 65 w 367"/>
                                <a:gd name="T15" fmla="*/ 2 h 91"/>
                                <a:gd name="T16" fmla="*/ 74 w 367"/>
                                <a:gd name="T17" fmla="*/ 0 h 91"/>
                                <a:gd name="T18" fmla="*/ 95 w 367"/>
                                <a:gd name="T19" fmla="*/ 2 h 91"/>
                                <a:gd name="T20" fmla="*/ 101 w 367"/>
                                <a:gd name="T21" fmla="*/ 8 h 91"/>
                                <a:gd name="T22" fmla="*/ 107 w 367"/>
                                <a:gd name="T23" fmla="*/ 13 h 91"/>
                                <a:gd name="T24" fmla="*/ 137 w 367"/>
                                <a:gd name="T25" fmla="*/ 0 h 91"/>
                                <a:gd name="T26" fmla="*/ 145 w 367"/>
                                <a:gd name="T27" fmla="*/ 0 h 91"/>
                                <a:gd name="T28" fmla="*/ 166 w 367"/>
                                <a:gd name="T29" fmla="*/ 8 h 91"/>
                                <a:gd name="T30" fmla="*/ 175 w 367"/>
                                <a:gd name="T31" fmla="*/ 4 h 91"/>
                                <a:gd name="T32" fmla="*/ 183 w 367"/>
                                <a:gd name="T33" fmla="*/ 0 h 91"/>
                                <a:gd name="T34" fmla="*/ 207 w 367"/>
                                <a:gd name="T35" fmla="*/ 0 h 91"/>
                                <a:gd name="T36" fmla="*/ 226 w 367"/>
                                <a:gd name="T37" fmla="*/ 8 h 91"/>
                                <a:gd name="T38" fmla="*/ 232 w 367"/>
                                <a:gd name="T39" fmla="*/ 19 h 91"/>
                                <a:gd name="T40" fmla="*/ 234 w 367"/>
                                <a:gd name="T41" fmla="*/ 8 h 91"/>
                                <a:gd name="T42" fmla="*/ 240 w 367"/>
                                <a:gd name="T43" fmla="*/ 2 h 91"/>
                                <a:gd name="T44" fmla="*/ 295 w 367"/>
                                <a:gd name="T45" fmla="*/ 0 h 91"/>
                                <a:gd name="T46" fmla="*/ 302 w 367"/>
                                <a:gd name="T47" fmla="*/ 0 h 91"/>
                                <a:gd name="T48" fmla="*/ 333 w 367"/>
                                <a:gd name="T49" fmla="*/ 0 h 91"/>
                                <a:gd name="T50" fmla="*/ 346 w 367"/>
                                <a:gd name="T51" fmla="*/ 4 h 91"/>
                                <a:gd name="T52" fmla="*/ 354 w 367"/>
                                <a:gd name="T53" fmla="*/ 19 h 91"/>
                                <a:gd name="T54" fmla="*/ 359 w 367"/>
                                <a:gd name="T55" fmla="*/ 34 h 91"/>
                                <a:gd name="T56" fmla="*/ 359 w 367"/>
                                <a:gd name="T57" fmla="*/ 53 h 91"/>
                                <a:gd name="T58" fmla="*/ 367 w 367"/>
                                <a:gd name="T59" fmla="*/ 74 h 91"/>
                                <a:gd name="T60" fmla="*/ 365 w 367"/>
                                <a:gd name="T61" fmla="*/ 82 h 91"/>
                                <a:gd name="T62" fmla="*/ 359 w 367"/>
                                <a:gd name="T63" fmla="*/ 89 h 91"/>
                                <a:gd name="T64" fmla="*/ 340 w 367"/>
                                <a:gd name="T65" fmla="*/ 91 h 91"/>
                                <a:gd name="T66" fmla="*/ 331 w 367"/>
                                <a:gd name="T67" fmla="*/ 89 h 91"/>
                                <a:gd name="T68" fmla="*/ 323 w 367"/>
                                <a:gd name="T69" fmla="*/ 91 h 91"/>
                                <a:gd name="T70" fmla="*/ 304 w 367"/>
                                <a:gd name="T71" fmla="*/ 91 h 91"/>
                                <a:gd name="T72" fmla="*/ 297 w 367"/>
                                <a:gd name="T73" fmla="*/ 91 h 91"/>
                                <a:gd name="T74" fmla="*/ 243 w 367"/>
                                <a:gd name="T75" fmla="*/ 91 h 91"/>
                                <a:gd name="T76" fmla="*/ 234 w 367"/>
                                <a:gd name="T77" fmla="*/ 84 h 91"/>
                                <a:gd name="T78" fmla="*/ 232 w 367"/>
                                <a:gd name="T79" fmla="*/ 76 h 91"/>
                                <a:gd name="T80" fmla="*/ 228 w 367"/>
                                <a:gd name="T81" fmla="*/ 59 h 91"/>
                                <a:gd name="T82" fmla="*/ 213 w 367"/>
                                <a:gd name="T83" fmla="*/ 78 h 91"/>
                                <a:gd name="T84" fmla="*/ 209 w 367"/>
                                <a:gd name="T85" fmla="*/ 87 h 91"/>
                                <a:gd name="T86" fmla="*/ 200 w 367"/>
                                <a:gd name="T87" fmla="*/ 91 h 91"/>
                                <a:gd name="T88" fmla="*/ 181 w 367"/>
                                <a:gd name="T89" fmla="*/ 91 h 91"/>
                                <a:gd name="T90" fmla="*/ 173 w 367"/>
                                <a:gd name="T91" fmla="*/ 84 h 91"/>
                                <a:gd name="T92" fmla="*/ 145 w 367"/>
                                <a:gd name="T93" fmla="*/ 91 h 91"/>
                                <a:gd name="T94" fmla="*/ 122 w 367"/>
                                <a:gd name="T95" fmla="*/ 89 h 91"/>
                                <a:gd name="T96" fmla="*/ 116 w 367"/>
                                <a:gd name="T97" fmla="*/ 91 h 91"/>
                                <a:gd name="T98" fmla="*/ 97 w 367"/>
                                <a:gd name="T99" fmla="*/ 91 h 91"/>
                                <a:gd name="T100" fmla="*/ 88 w 367"/>
                                <a:gd name="T101" fmla="*/ 87 h 91"/>
                                <a:gd name="T102" fmla="*/ 80 w 367"/>
                                <a:gd name="T103" fmla="*/ 70 h 91"/>
                                <a:gd name="T104" fmla="*/ 74 w 367"/>
                                <a:gd name="T105" fmla="*/ 87 h 91"/>
                                <a:gd name="T106" fmla="*/ 65 w 367"/>
                                <a:gd name="T107" fmla="*/ 91 h 91"/>
                                <a:gd name="T108" fmla="*/ 46 w 367"/>
                                <a:gd name="T109" fmla="*/ 91 h 91"/>
                                <a:gd name="T110" fmla="*/ 31 w 367"/>
                                <a:gd name="T111" fmla="*/ 91 h 91"/>
                                <a:gd name="T112" fmla="*/ 12 w 367"/>
                                <a:gd name="T113" fmla="*/ 84 h 91"/>
                                <a:gd name="T114" fmla="*/ 6 w 367"/>
                                <a:gd name="T115" fmla="*/ 78 h 91"/>
                                <a:gd name="T116" fmla="*/ 0 w 367"/>
                                <a:gd name="T117" fmla="*/ 53 h 91"/>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67" h="91">
                                  <a:moveTo>
                                    <a:pt x="0" y="53"/>
                                  </a:moveTo>
                                  <a:lnTo>
                                    <a:pt x="0" y="51"/>
                                  </a:lnTo>
                                  <a:lnTo>
                                    <a:pt x="0" y="49"/>
                                  </a:lnTo>
                                  <a:lnTo>
                                    <a:pt x="2" y="46"/>
                                  </a:lnTo>
                                  <a:lnTo>
                                    <a:pt x="2" y="44"/>
                                  </a:lnTo>
                                  <a:lnTo>
                                    <a:pt x="4" y="42"/>
                                  </a:lnTo>
                                  <a:lnTo>
                                    <a:pt x="6" y="40"/>
                                  </a:lnTo>
                                  <a:lnTo>
                                    <a:pt x="8" y="40"/>
                                  </a:lnTo>
                                  <a:lnTo>
                                    <a:pt x="10" y="38"/>
                                  </a:lnTo>
                                  <a:lnTo>
                                    <a:pt x="12" y="38"/>
                                  </a:lnTo>
                                  <a:lnTo>
                                    <a:pt x="14" y="38"/>
                                  </a:lnTo>
                                  <a:lnTo>
                                    <a:pt x="25" y="38"/>
                                  </a:lnTo>
                                  <a:lnTo>
                                    <a:pt x="25" y="15"/>
                                  </a:lnTo>
                                  <a:lnTo>
                                    <a:pt x="25" y="13"/>
                                  </a:lnTo>
                                  <a:lnTo>
                                    <a:pt x="25" y="11"/>
                                  </a:lnTo>
                                  <a:lnTo>
                                    <a:pt x="27" y="8"/>
                                  </a:lnTo>
                                  <a:lnTo>
                                    <a:pt x="27" y="6"/>
                                  </a:lnTo>
                                  <a:lnTo>
                                    <a:pt x="29" y="4"/>
                                  </a:lnTo>
                                  <a:lnTo>
                                    <a:pt x="31" y="2"/>
                                  </a:lnTo>
                                  <a:lnTo>
                                    <a:pt x="33" y="2"/>
                                  </a:lnTo>
                                  <a:lnTo>
                                    <a:pt x="36" y="0"/>
                                  </a:lnTo>
                                  <a:lnTo>
                                    <a:pt x="38" y="0"/>
                                  </a:lnTo>
                                  <a:lnTo>
                                    <a:pt x="40" y="0"/>
                                  </a:lnTo>
                                  <a:lnTo>
                                    <a:pt x="50" y="0"/>
                                  </a:lnTo>
                                  <a:lnTo>
                                    <a:pt x="52" y="0"/>
                                  </a:lnTo>
                                  <a:lnTo>
                                    <a:pt x="55" y="0"/>
                                  </a:lnTo>
                                  <a:lnTo>
                                    <a:pt x="57" y="2"/>
                                  </a:lnTo>
                                  <a:lnTo>
                                    <a:pt x="59" y="2"/>
                                  </a:lnTo>
                                  <a:lnTo>
                                    <a:pt x="61" y="4"/>
                                  </a:lnTo>
                                  <a:lnTo>
                                    <a:pt x="61" y="6"/>
                                  </a:lnTo>
                                  <a:lnTo>
                                    <a:pt x="63" y="4"/>
                                  </a:lnTo>
                                  <a:lnTo>
                                    <a:pt x="65" y="2"/>
                                  </a:lnTo>
                                  <a:lnTo>
                                    <a:pt x="67" y="2"/>
                                  </a:lnTo>
                                  <a:lnTo>
                                    <a:pt x="69" y="0"/>
                                  </a:lnTo>
                                  <a:lnTo>
                                    <a:pt x="71" y="0"/>
                                  </a:lnTo>
                                  <a:lnTo>
                                    <a:pt x="74" y="0"/>
                                  </a:lnTo>
                                  <a:lnTo>
                                    <a:pt x="88" y="0"/>
                                  </a:lnTo>
                                  <a:lnTo>
                                    <a:pt x="90" y="0"/>
                                  </a:lnTo>
                                  <a:lnTo>
                                    <a:pt x="93" y="0"/>
                                  </a:lnTo>
                                  <a:lnTo>
                                    <a:pt x="95" y="2"/>
                                  </a:lnTo>
                                  <a:lnTo>
                                    <a:pt x="97" y="2"/>
                                  </a:lnTo>
                                  <a:lnTo>
                                    <a:pt x="99" y="4"/>
                                  </a:lnTo>
                                  <a:lnTo>
                                    <a:pt x="101" y="6"/>
                                  </a:lnTo>
                                  <a:lnTo>
                                    <a:pt x="101" y="8"/>
                                  </a:lnTo>
                                  <a:lnTo>
                                    <a:pt x="101" y="11"/>
                                  </a:lnTo>
                                  <a:lnTo>
                                    <a:pt x="105" y="17"/>
                                  </a:lnTo>
                                  <a:lnTo>
                                    <a:pt x="105" y="15"/>
                                  </a:lnTo>
                                  <a:lnTo>
                                    <a:pt x="107" y="13"/>
                                  </a:lnTo>
                                  <a:lnTo>
                                    <a:pt x="118" y="6"/>
                                  </a:lnTo>
                                  <a:lnTo>
                                    <a:pt x="120" y="6"/>
                                  </a:lnTo>
                                  <a:lnTo>
                                    <a:pt x="122" y="4"/>
                                  </a:lnTo>
                                  <a:lnTo>
                                    <a:pt x="137" y="0"/>
                                  </a:lnTo>
                                  <a:lnTo>
                                    <a:pt x="139" y="0"/>
                                  </a:lnTo>
                                  <a:lnTo>
                                    <a:pt x="141" y="0"/>
                                  </a:lnTo>
                                  <a:lnTo>
                                    <a:pt x="143" y="0"/>
                                  </a:lnTo>
                                  <a:lnTo>
                                    <a:pt x="145" y="0"/>
                                  </a:lnTo>
                                  <a:lnTo>
                                    <a:pt x="162" y="4"/>
                                  </a:lnTo>
                                  <a:lnTo>
                                    <a:pt x="164" y="6"/>
                                  </a:lnTo>
                                  <a:lnTo>
                                    <a:pt x="166" y="6"/>
                                  </a:lnTo>
                                  <a:lnTo>
                                    <a:pt x="166" y="8"/>
                                  </a:lnTo>
                                  <a:lnTo>
                                    <a:pt x="171" y="11"/>
                                  </a:lnTo>
                                  <a:lnTo>
                                    <a:pt x="173" y="8"/>
                                  </a:lnTo>
                                  <a:lnTo>
                                    <a:pt x="173" y="6"/>
                                  </a:lnTo>
                                  <a:lnTo>
                                    <a:pt x="175" y="4"/>
                                  </a:lnTo>
                                  <a:lnTo>
                                    <a:pt x="177" y="2"/>
                                  </a:lnTo>
                                  <a:lnTo>
                                    <a:pt x="179" y="2"/>
                                  </a:lnTo>
                                  <a:lnTo>
                                    <a:pt x="181" y="0"/>
                                  </a:lnTo>
                                  <a:lnTo>
                                    <a:pt x="183" y="0"/>
                                  </a:lnTo>
                                  <a:lnTo>
                                    <a:pt x="186" y="0"/>
                                  </a:lnTo>
                                  <a:lnTo>
                                    <a:pt x="202" y="0"/>
                                  </a:lnTo>
                                  <a:lnTo>
                                    <a:pt x="205" y="0"/>
                                  </a:lnTo>
                                  <a:lnTo>
                                    <a:pt x="207" y="0"/>
                                  </a:lnTo>
                                  <a:lnTo>
                                    <a:pt x="215" y="2"/>
                                  </a:lnTo>
                                  <a:lnTo>
                                    <a:pt x="217" y="4"/>
                                  </a:lnTo>
                                  <a:lnTo>
                                    <a:pt x="219" y="4"/>
                                  </a:lnTo>
                                  <a:lnTo>
                                    <a:pt x="226" y="8"/>
                                  </a:lnTo>
                                  <a:lnTo>
                                    <a:pt x="228" y="11"/>
                                  </a:lnTo>
                                  <a:lnTo>
                                    <a:pt x="230" y="13"/>
                                  </a:lnTo>
                                  <a:lnTo>
                                    <a:pt x="230" y="15"/>
                                  </a:lnTo>
                                  <a:lnTo>
                                    <a:pt x="232" y="19"/>
                                  </a:lnTo>
                                  <a:lnTo>
                                    <a:pt x="232" y="15"/>
                                  </a:lnTo>
                                  <a:lnTo>
                                    <a:pt x="232" y="13"/>
                                  </a:lnTo>
                                  <a:lnTo>
                                    <a:pt x="232" y="11"/>
                                  </a:lnTo>
                                  <a:lnTo>
                                    <a:pt x="234" y="8"/>
                                  </a:lnTo>
                                  <a:lnTo>
                                    <a:pt x="234" y="6"/>
                                  </a:lnTo>
                                  <a:lnTo>
                                    <a:pt x="236" y="4"/>
                                  </a:lnTo>
                                  <a:lnTo>
                                    <a:pt x="238" y="2"/>
                                  </a:lnTo>
                                  <a:lnTo>
                                    <a:pt x="240" y="2"/>
                                  </a:lnTo>
                                  <a:lnTo>
                                    <a:pt x="243" y="0"/>
                                  </a:lnTo>
                                  <a:lnTo>
                                    <a:pt x="245" y="0"/>
                                  </a:lnTo>
                                  <a:lnTo>
                                    <a:pt x="247" y="0"/>
                                  </a:lnTo>
                                  <a:lnTo>
                                    <a:pt x="295" y="0"/>
                                  </a:lnTo>
                                  <a:lnTo>
                                    <a:pt x="297" y="0"/>
                                  </a:lnTo>
                                  <a:lnTo>
                                    <a:pt x="300" y="0"/>
                                  </a:lnTo>
                                  <a:lnTo>
                                    <a:pt x="302" y="2"/>
                                  </a:lnTo>
                                  <a:lnTo>
                                    <a:pt x="302" y="0"/>
                                  </a:lnTo>
                                  <a:lnTo>
                                    <a:pt x="304" y="0"/>
                                  </a:lnTo>
                                  <a:lnTo>
                                    <a:pt x="306" y="0"/>
                                  </a:lnTo>
                                  <a:lnTo>
                                    <a:pt x="331" y="0"/>
                                  </a:lnTo>
                                  <a:lnTo>
                                    <a:pt x="333" y="0"/>
                                  </a:lnTo>
                                  <a:lnTo>
                                    <a:pt x="335" y="0"/>
                                  </a:lnTo>
                                  <a:lnTo>
                                    <a:pt x="342" y="2"/>
                                  </a:lnTo>
                                  <a:lnTo>
                                    <a:pt x="344" y="4"/>
                                  </a:lnTo>
                                  <a:lnTo>
                                    <a:pt x="346" y="4"/>
                                  </a:lnTo>
                                  <a:lnTo>
                                    <a:pt x="348" y="6"/>
                                  </a:lnTo>
                                  <a:lnTo>
                                    <a:pt x="350" y="8"/>
                                  </a:lnTo>
                                  <a:lnTo>
                                    <a:pt x="350" y="11"/>
                                  </a:lnTo>
                                  <a:lnTo>
                                    <a:pt x="354" y="19"/>
                                  </a:lnTo>
                                  <a:lnTo>
                                    <a:pt x="357" y="21"/>
                                  </a:lnTo>
                                  <a:lnTo>
                                    <a:pt x="359" y="30"/>
                                  </a:lnTo>
                                  <a:lnTo>
                                    <a:pt x="359" y="32"/>
                                  </a:lnTo>
                                  <a:lnTo>
                                    <a:pt x="359" y="34"/>
                                  </a:lnTo>
                                  <a:lnTo>
                                    <a:pt x="359" y="36"/>
                                  </a:lnTo>
                                  <a:lnTo>
                                    <a:pt x="357" y="49"/>
                                  </a:lnTo>
                                  <a:lnTo>
                                    <a:pt x="357" y="51"/>
                                  </a:lnTo>
                                  <a:lnTo>
                                    <a:pt x="359" y="53"/>
                                  </a:lnTo>
                                  <a:lnTo>
                                    <a:pt x="359" y="55"/>
                                  </a:lnTo>
                                  <a:lnTo>
                                    <a:pt x="365" y="70"/>
                                  </a:lnTo>
                                  <a:lnTo>
                                    <a:pt x="367" y="72"/>
                                  </a:lnTo>
                                  <a:lnTo>
                                    <a:pt x="367" y="74"/>
                                  </a:lnTo>
                                  <a:lnTo>
                                    <a:pt x="367" y="76"/>
                                  </a:lnTo>
                                  <a:lnTo>
                                    <a:pt x="367" y="78"/>
                                  </a:lnTo>
                                  <a:lnTo>
                                    <a:pt x="367" y="80"/>
                                  </a:lnTo>
                                  <a:lnTo>
                                    <a:pt x="365" y="82"/>
                                  </a:lnTo>
                                  <a:lnTo>
                                    <a:pt x="365" y="84"/>
                                  </a:lnTo>
                                  <a:lnTo>
                                    <a:pt x="363" y="87"/>
                                  </a:lnTo>
                                  <a:lnTo>
                                    <a:pt x="361" y="89"/>
                                  </a:lnTo>
                                  <a:lnTo>
                                    <a:pt x="359" y="89"/>
                                  </a:lnTo>
                                  <a:lnTo>
                                    <a:pt x="357" y="91"/>
                                  </a:lnTo>
                                  <a:lnTo>
                                    <a:pt x="354" y="91"/>
                                  </a:lnTo>
                                  <a:lnTo>
                                    <a:pt x="352" y="91"/>
                                  </a:lnTo>
                                  <a:lnTo>
                                    <a:pt x="340" y="91"/>
                                  </a:lnTo>
                                  <a:lnTo>
                                    <a:pt x="338" y="91"/>
                                  </a:lnTo>
                                  <a:lnTo>
                                    <a:pt x="335" y="91"/>
                                  </a:lnTo>
                                  <a:lnTo>
                                    <a:pt x="333" y="89"/>
                                  </a:lnTo>
                                  <a:lnTo>
                                    <a:pt x="331" y="89"/>
                                  </a:lnTo>
                                  <a:lnTo>
                                    <a:pt x="329" y="87"/>
                                  </a:lnTo>
                                  <a:lnTo>
                                    <a:pt x="327" y="89"/>
                                  </a:lnTo>
                                  <a:lnTo>
                                    <a:pt x="325" y="89"/>
                                  </a:lnTo>
                                  <a:lnTo>
                                    <a:pt x="323" y="91"/>
                                  </a:lnTo>
                                  <a:lnTo>
                                    <a:pt x="321" y="91"/>
                                  </a:lnTo>
                                  <a:lnTo>
                                    <a:pt x="319" y="91"/>
                                  </a:lnTo>
                                  <a:lnTo>
                                    <a:pt x="306" y="91"/>
                                  </a:lnTo>
                                  <a:lnTo>
                                    <a:pt x="304" y="91"/>
                                  </a:lnTo>
                                  <a:lnTo>
                                    <a:pt x="302" y="91"/>
                                  </a:lnTo>
                                  <a:lnTo>
                                    <a:pt x="302" y="89"/>
                                  </a:lnTo>
                                  <a:lnTo>
                                    <a:pt x="300" y="91"/>
                                  </a:lnTo>
                                  <a:lnTo>
                                    <a:pt x="297" y="91"/>
                                  </a:lnTo>
                                  <a:lnTo>
                                    <a:pt x="295" y="91"/>
                                  </a:lnTo>
                                  <a:lnTo>
                                    <a:pt x="247" y="91"/>
                                  </a:lnTo>
                                  <a:lnTo>
                                    <a:pt x="245" y="91"/>
                                  </a:lnTo>
                                  <a:lnTo>
                                    <a:pt x="243" y="91"/>
                                  </a:lnTo>
                                  <a:lnTo>
                                    <a:pt x="240" y="89"/>
                                  </a:lnTo>
                                  <a:lnTo>
                                    <a:pt x="238" y="89"/>
                                  </a:lnTo>
                                  <a:lnTo>
                                    <a:pt x="236" y="87"/>
                                  </a:lnTo>
                                  <a:lnTo>
                                    <a:pt x="234" y="84"/>
                                  </a:lnTo>
                                  <a:lnTo>
                                    <a:pt x="234" y="82"/>
                                  </a:lnTo>
                                  <a:lnTo>
                                    <a:pt x="232" y="80"/>
                                  </a:lnTo>
                                  <a:lnTo>
                                    <a:pt x="232" y="78"/>
                                  </a:lnTo>
                                  <a:lnTo>
                                    <a:pt x="232" y="76"/>
                                  </a:lnTo>
                                  <a:lnTo>
                                    <a:pt x="232" y="53"/>
                                  </a:lnTo>
                                  <a:lnTo>
                                    <a:pt x="232" y="55"/>
                                  </a:lnTo>
                                  <a:lnTo>
                                    <a:pt x="230" y="57"/>
                                  </a:lnTo>
                                  <a:lnTo>
                                    <a:pt x="228" y="59"/>
                                  </a:lnTo>
                                  <a:lnTo>
                                    <a:pt x="226" y="59"/>
                                  </a:lnTo>
                                  <a:lnTo>
                                    <a:pt x="213" y="65"/>
                                  </a:lnTo>
                                  <a:lnTo>
                                    <a:pt x="213" y="76"/>
                                  </a:lnTo>
                                  <a:lnTo>
                                    <a:pt x="213" y="78"/>
                                  </a:lnTo>
                                  <a:lnTo>
                                    <a:pt x="213" y="80"/>
                                  </a:lnTo>
                                  <a:lnTo>
                                    <a:pt x="211" y="82"/>
                                  </a:lnTo>
                                  <a:lnTo>
                                    <a:pt x="211" y="84"/>
                                  </a:lnTo>
                                  <a:lnTo>
                                    <a:pt x="209" y="87"/>
                                  </a:lnTo>
                                  <a:lnTo>
                                    <a:pt x="207" y="89"/>
                                  </a:lnTo>
                                  <a:lnTo>
                                    <a:pt x="205" y="89"/>
                                  </a:lnTo>
                                  <a:lnTo>
                                    <a:pt x="202" y="91"/>
                                  </a:lnTo>
                                  <a:lnTo>
                                    <a:pt x="200" y="91"/>
                                  </a:lnTo>
                                  <a:lnTo>
                                    <a:pt x="198" y="91"/>
                                  </a:lnTo>
                                  <a:lnTo>
                                    <a:pt x="186" y="91"/>
                                  </a:lnTo>
                                  <a:lnTo>
                                    <a:pt x="183" y="91"/>
                                  </a:lnTo>
                                  <a:lnTo>
                                    <a:pt x="181" y="91"/>
                                  </a:lnTo>
                                  <a:lnTo>
                                    <a:pt x="179" y="89"/>
                                  </a:lnTo>
                                  <a:lnTo>
                                    <a:pt x="177" y="89"/>
                                  </a:lnTo>
                                  <a:lnTo>
                                    <a:pt x="175" y="87"/>
                                  </a:lnTo>
                                  <a:lnTo>
                                    <a:pt x="173" y="84"/>
                                  </a:lnTo>
                                  <a:lnTo>
                                    <a:pt x="166" y="87"/>
                                  </a:lnTo>
                                  <a:lnTo>
                                    <a:pt x="164" y="89"/>
                                  </a:lnTo>
                                  <a:lnTo>
                                    <a:pt x="162" y="89"/>
                                  </a:lnTo>
                                  <a:lnTo>
                                    <a:pt x="145" y="91"/>
                                  </a:lnTo>
                                  <a:lnTo>
                                    <a:pt x="143" y="91"/>
                                  </a:lnTo>
                                  <a:lnTo>
                                    <a:pt x="141" y="91"/>
                                  </a:lnTo>
                                  <a:lnTo>
                                    <a:pt x="124" y="89"/>
                                  </a:lnTo>
                                  <a:lnTo>
                                    <a:pt x="122" y="89"/>
                                  </a:lnTo>
                                  <a:lnTo>
                                    <a:pt x="120" y="87"/>
                                  </a:lnTo>
                                  <a:lnTo>
                                    <a:pt x="120" y="89"/>
                                  </a:lnTo>
                                  <a:lnTo>
                                    <a:pt x="118" y="89"/>
                                  </a:lnTo>
                                  <a:lnTo>
                                    <a:pt x="116" y="91"/>
                                  </a:lnTo>
                                  <a:lnTo>
                                    <a:pt x="114" y="91"/>
                                  </a:lnTo>
                                  <a:lnTo>
                                    <a:pt x="112" y="91"/>
                                  </a:lnTo>
                                  <a:lnTo>
                                    <a:pt x="99" y="91"/>
                                  </a:lnTo>
                                  <a:lnTo>
                                    <a:pt x="97" y="91"/>
                                  </a:lnTo>
                                  <a:lnTo>
                                    <a:pt x="95" y="91"/>
                                  </a:lnTo>
                                  <a:lnTo>
                                    <a:pt x="93" y="89"/>
                                  </a:lnTo>
                                  <a:lnTo>
                                    <a:pt x="90" y="89"/>
                                  </a:lnTo>
                                  <a:lnTo>
                                    <a:pt x="88" y="87"/>
                                  </a:lnTo>
                                  <a:lnTo>
                                    <a:pt x="86" y="84"/>
                                  </a:lnTo>
                                  <a:lnTo>
                                    <a:pt x="86" y="82"/>
                                  </a:lnTo>
                                  <a:lnTo>
                                    <a:pt x="84" y="80"/>
                                  </a:lnTo>
                                  <a:lnTo>
                                    <a:pt x="80" y="70"/>
                                  </a:lnTo>
                                  <a:lnTo>
                                    <a:pt x="78" y="80"/>
                                  </a:lnTo>
                                  <a:lnTo>
                                    <a:pt x="76" y="82"/>
                                  </a:lnTo>
                                  <a:lnTo>
                                    <a:pt x="76" y="84"/>
                                  </a:lnTo>
                                  <a:lnTo>
                                    <a:pt x="74" y="87"/>
                                  </a:lnTo>
                                  <a:lnTo>
                                    <a:pt x="71" y="89"/>
                                  </a:lnTo>
                                  <a:lnTo>
                                    <a:pt x="69" y="89"/>
                                  </a:lnTo>
                                  <a:lnTo>
                                    <a:pt x="67" y="91"/>
                                  </a:lnTo>
                                  <a:lnTo>
                                    <a:pt x="65" y="91"/>
                                  </a:lnTo>
                                  <a:lnTo>
                                    <a:pt x="63" y="91"/>
                                  </a:lnTo>
                                  <a:lnTo>
                                    <a:pt x="50" y="91"/>
                                  </a:lnTo>
                                  <a:lnTo>
                                    <a:pt x="48" y="91"/>
                                  </a:lnTo>
                                  <a:lnTo>
                                    <a:pt x="46" y="91"/>
                                  </a:lnTo>
                                  <a:lnTo>
                                    <a:pt x="44" y="89"/>
                                  </a:lnTo>
                                  <a:lnTo>
                                    <a:pt x="42" y="89"/>
                                  </a:lnTo>
                                  <a:lnTo>
                                    <a:pt x="33" y="91"/>
                                  </a:lnTo>
                                  <a:lnTo>
                                    <a:pt x="31" y="91"/>
                                  </a:lnTo>
                                  <a:lnTo>
                                    <a:pt x="29" y="91"/>
                                  </a:lnTo>
                                  <a:lnTo>
                                    <a:pt x="27" y="91"/>
                                  </a:lnTo>
                                  <a:lnTo>
                                    <a:pt x="14" y="87"/>
                                  </a:lnTo>
                                  <a:lnTo>
                                    <a:pt x="12" y="84"/>
                                  </a:lnTo>
                                  <a:lnTo>
                                    <a:pt x="10" y="84"/>
                                  </a:lnTo>
                                  <a:lnTo>
                                    <a:pt x="8" y="82"/>
                                  </a:lnTo>
                                  <a:lnTo>
                                    <a:pt x="6" y="80"/>
                                  </a:lnTo>
                                  <a:lnTo>
                                    <a:pt x="6" y="78"/>
                                  </a:lnTo>
                                  <a:lnTo>
                                    <a:pt x="4" y="76"/>
                                  </a:lnTo>
                                  <a:lnTo>
                                    <a:pt x="0" y="57"/>
                                  </a:lnTo>
                                  <a:lnTo>
                                    <a:pt x="0" y="55"/>
                                  </a:lnTo>
                                  <a:lnTo>
                                    <a:pt x="0" y="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2" name="Rectangle 743"/>
                          <wps:cNvSpPr>
                            <a:spLocks noChangeArrowheads="1"/>
                          </wps:cNvSpPr>
                          <wps:spPr bwMode="auto">
                            <a:xfrm>
                              <a:off x="6053" y="6985"/>
                              <a:ext cx="31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JASPER</w:t>
                                </w:r>
                              </w:p>
                            </w:txbxContent>
                          </wps:txbx>
                          <wps:bodyPr rot="0" vert="horz" wrap="none" lIns="0" tIns="0" rIns="0" bIns="0" anchor="t" anchorCtr="0" upright="1">
                            <a:spAutoFit/>
                          </wps:bodyPr>
                        </wps:wsp>
                        <wps:wsp>
                          <wps:cNvPr id="2973" name="Rectangle 744"/>
                          <wps:cNvSpPr>
                            <a:spLocks noChangeArrowheads="1"/>
                          </wps:cNvSpPr>
                          <wps:spPr bwMode="auto">
                            <a:xfrm>
                              <a:off x="3943" y="4226"/>
                              <a:ext cx="423"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TAZEWELL</w:t>
                                </w:r>
                              </w:p>
                            </w:txbxContent>
                          </wps:txbx>
                          <wps:bodyPr rot="0" vert="horz" wrap="none" lIns="0" tIns="0" rIns="0" bIns="0" anchor="t" anchorCtr="0" upright="1">
                            <a:spAutoFit/>
                          </wps:bodyPr>
                        </wps:wsp>
                        <wps:wsp>
                          <wps:cNvPr id="2974" name="Freeform 745"/>
                          <wps:cNvSpPr>
                            <a:spLocks/>
                          </wps:cNvSpPr>
                          <wps:spPr bwMode="auto">
                            <a:xfrm>
                              <a:off x="3933" y="4225"/>
                              <a:ext cx="492" cy="91"/>
                            </a:xfrm>
                            <a:custGeom>
                              <a:avLst/>
                              <a:gdLst>
                                <a:gd name="T0" fmla="*/ 0 w 492"/>
                                <a:gd name="T1" fmla="*/ 11 h 91"/>
                                <a:gd name="T2" fmla="*/ 6 w 492"/>
                                <a:gd name="T3" fmla="*/ 2 h 91"/>
                                <a:gd name="T4" fmla="*/ 15 w 492"/>
                                <a:gd name="T5" fmla="*/ 0 h 91"/>
                                <a:gd name="T6" fmla="*/ 82 w 492"/>
                                <a:gd name="T7" fmla="*/ 2 h 91"/>
                                <a:gd name="T8" fmla="*/ 101 w 492"/>
                                <a:gd name="T9" fmla="*/ 0 h 91"/>
                                <a:gd name="T10" fmla="*/ 110 w 492"/>
                                <a:gd name="T11" fmla="*/ 2 h 91"/>
                                <a:gd name="T12" fmla="*/ 116 w 492"/>
                                <a:gd name="T13" fmla="*/ 2 h 91"/>
                                <a:gd name="T14" fmla="*/ 124 w 492"/>
                                <a:gd name="T15" fmla="*/ 0 h 91"/>
                                <a:gd name="T16" fmla="*/ 179 w 492"/>
                                <a:gd name="T17" fmla="*/ 2 h 91"/>
                                <a:gd name="T18" fmla="*/ 234 w 492"/>
                                <a:gd name="T19" fmla="*/ 0 h 91"/>
                                <a:gd name="T20" fmla="*/ 253 w 492"/>
                                <a:gd name="T21" fmla="*/ 2 h 91"/>
                                <a:gd name="T22" fmla="*/ 260 w 492"/>
                                <a:gd name="T23" fmla="*/ 2 h 91"/>
                                <a:gd name="T24" fmla="*/ 285 w 492"/>
                                <a:gd name="T25" fmla="*/ 0 h 91"/>
                                <a:gd name="T26" fmla="*/ 293 w 492"/>
                                <a:gd name="T27" fmla="*/ 2 h 91"/>
                                <a:gd name="T28" fmla="*/ 300 w 492"/>
                                <a:gd name="T29" fmla="*/ 2 h 91"/>
                                <a:gd name="T30" fmla="*/ 308 w 492"/>
                                <a:gd name="T31" fmla="*/ 0 h 91"/>
                                <a:gd name="T32" fmla="*/ 325 w 492"/>
                                <a:gd name="T33" fmla="*/ 2 h 91"/>
                                <a:gd name="T34" fmla="*/ 380 w 492"/>
                                <a:gd name="T35" fmla="*/ 0 h 91"/>
                                <a:gd name="T36" fmla="*/ 388 w 492"/>
                                <a:gd name="T37" fmla="*/ 0 h 91"/>
                                <a:gd name="T38" fmla="*/ 407 w 492"/>
                                <a:gd name="T39" fmla="*/ 0 h 91"/>
                                <a:gd name="T40" fmla="*/ 416 w 492"/>
                                <a:gd name="T41" fmla="*/ 4 h 91"/>
                                <a:gd name="T42" fmla="*/ 420 w 492"/>
                                <a:gd name="T43" fmla="*/ 13 h 91"/>
                                <a:gd name="T44" fmla="*/ 426 w 492"/>
                                <a:gd name="T45" fmla="*/ 15 h 91"/>
                                <a:gd name="T46" fmla="*/ 429 w 492"/>
                                <a:gd name="T47" fmla="*/ 7 h 91"/>
                                <a:gd name="T48" fmla="*/ 437 w 492"/>
                                <a:gd name="T49" fmla="*/ 0 h 91"/>
                                <a:gd name="T50" fmla="*/ 456 w 492"/>
                                <a:gd name="T51" fmla="*/ 0 h 91"/>
                                <a:gd name="T52" fmla="*/ 464 w 492"/>
                                <a:gd name="T53" fmla="*/ 4 h 91"/>
                                <a:gd name="T54" fmla="*/ 469 w 492"/>
                                <a:gd name="T55" fmla="*/ 13 h 91"/>
                                <a:gd name="T56" fmla="*/ 479 w 492"/>
                                <a:gd name="T57" fmla="*/ 49 h 91"/>
                                <a:gd name="T58" fmla="*/ 488 w 492"/>
                                <a:gd name="T59" fmla="*/ 53 h 91"/>
                                <a:gd name="T60" fmla="*/ 492 w 492"/>
                                <a:gd name="T61" fmla="*/ 61 h 91"/>
                                <a:gd name="T62" fmla="*/ 492 w 492"/>
                                <a:gd name="T63" fmla="*/ 81 h 91"/>
                                <a:gd name="T64" fmla="*/ 486 w 492"/>
                                <a:gd name="T65" fmla="*/ 89 h 91"/>
                                <a:gd name="T66" fmla="*/ 477 w 492"/>
                                <a:gd name="T67" fmla="*/ 91 h 91"/>
                                <a:gd name="T68" fmla="*/ 435 w 492"/>
                                <a:gd name="T69" fmla="*/ 89 h 91"/>
                                <a:gd name="T70" fmla="*/ 393 w 492"/>
                                <a:gd name="T71" fmla="*/ 91 h 91"/>
                                <a:gd name="T72" fmla="*/ 384 w 492"/>
                                <a:gd name="T73" fmla="*/ 91 h 91"/>
                                <a:gd name="T74" fmla="*/ 329 w 492"/>
                                <a:gd name="T75" fmla="*/ 91 h 91"/>
                                <a:gd name="T76" fmla="*/ 323 w 492"/>
                                <a:gd name="T77" fmla="*/ 87 h 91"/>
                                <a:gd name="T78" fmla="*/ 314 w 492"/>
                                <a:gd name="T79" fmla="*/ 91 h 91"/>
                                <a:gd name="T80" fmla="*/ 287 w 492"/>
                                <a:gd name="T81" fmla="*/ 91 h 91"/>
                                <a:gd name="T82" fmla="*/ 279 w 492"/>
                                <a:gd name="T83" fmla="*/ 85 h 91"/>
                                <a:gd name="T84" fmla="*/ 276 w 492"/>
                                <a:gd name="T85" fmla="*/ 81 h 91"/>
                                <a:gd name="T86" fmla="*/ 270 w 492"/>
                                <a:gd name="T87" fmla="*/ 89 h 91"/>
                                <a:gd name="T88" fmla="*/ 262 w 492"/>
                                <a:gd name="T89" fmla="*/ 91 h 91"/>
                                <a:gd name="T90" fmla="*/ 234 w 492"/>
                                <a:gd name="T91" fmla="*/ 91 h 91"/>
                                <a:gd name="T92" fmla="*/ 179 w 492"/>
                                <a:gd name="T93" fmla="*/ 89 h 91"/>
                                <a:gd name="T94" fmla="*/ 124 w 492"/>
                                <a:gd name="T95" fmla="*/ 91 h 91"/>
                                <a:gd name="T96" fmla="*/ 105 w 492"/>
                                <a:gd name="T97" fmla="*/ 89 h 91"/>
                                <a:gd name="T98" fmla="*/ 99 w 492"/>
                                <a:gd name="T99" fmla="*/ 83 h 91"/>
                                <a:gd name="T100" fmla="*/ 88 w 492"/>
                                <a:gd name="T101" fmla="*/ 83 h 91"/>
                                <a:gd name="T102" fmla="*/ 82 w 492"/>
                                <a:gd name="T103" fmla="*/ 89 h 91"/>
                                <a:gd name="T104" fmla="*/ 63 w 492"/>
                                <a:gd name="T105" fmla="*/ 91 h 91"/>
                                <a:gd name="T106" fmla="*/ 55 w 492"/>
                                <a:gd name="T107" fmla="*/ 91 h 91"/>
                                <a:gd name="T108" fmla="*/ 38 w 492"/>
                                <a:gd name="T109" fmla="*/ 91 h 91"/>
                                <a:gd name="T110" fmla="*/ 29 w 492"/>
                                <a:gd name="T111" fmla="*/ 87 h 91"/>
                                <a:gd name="T112" fmla="*/ 25 w 492"/>
                                <a:gd name="T113" fmla="*/ 78 h 91"/>
                                <a:gd name="T114" fmla="*/ 12 w 492"/>
                                <a:gd name="T115" fmla="*/ 42 h 91"/>
                                <a:gd name="T116" fmla="*/ 4 w 492"/>
                                <a:gd name="T117" fmla="*/ 38 h 91"/>
                                <a:gd name="T118" fmla="*/ 0 w 492"/>
                                <a:gd name="T119" fmla="*/ 30 h 91"/>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492" h="91">
                                  <a:moveTo>
                                    <a:pt x="0" y="28"/>
                                  </a:moveTo>
                                  <a:lnTo>
                                    <a:pt x="0" y="15"/>
                                  </a:lnTo>
                                  <a:lnTo>
                                    <a:pt x="0" y="13"/>
                                  </a:lnTo>
                                  <a:lnTo>
                                    <a:pt x="0" y="11"/>
                                  </a:lnTo>
                                  <a:lnTo>
                                    <a:pt x="2" y="9"/>
                                  </a:lnTo>
                                  <a:lnTo>
                                    <a:pt x="2" y="7"/>
                                  </a:lnTo>
                                  <a:lnTo>
                                    <a:pt x="4" y="4"/>
                                  </a:lnTo>
                                  <a:lnTo>
                                    <a:pt x="6" y="2"/>
                                  </a:lnTo>
                                  <a:lnTo>
                                    <a:pt x="8" y="2"/>
                                  </a:lnTo>
                                  <a:lnTo>
                                    <a:pt x="10" y="0"/>
                                  </a:lnTo>
                                  <a:lnTo>
                                    <a:pt x="12" y="0"/>
                                  </a:lnTo>
                                  <a:lnTo>
                                    <a:pt x="15" y="0"/>
                                  </a:lnTo>
                                  <a:lnTo>
                                    <a:pt x="76" y="0"/>
                                  </a:lnTo>
                                  <a:lnTo>
                                    <a:pt x="78" y="0"/>
                                  </a:lnTo>
                                  <a:lnTo>
                                    <a:pt x="80" y="0"/>
                                  </a:lnTo>
                                  <a:lnTo>
                                    <a:pt x="82" y="2"/>
                                  </a:lnTo>
                                  <a:lnTo>
                                    <a:pt x="82" y="0"/>
                                  </a:lnTo>
                                  <a:lnTo>
                                    <a:pt x="84" y="0"/>
                                  </a:lnTo>
                                  <a:lnTo>
                                    <a:pt x="86" y="0"/>
                                  </a:lnTo>
                                  <a:lnTo>
                                    <a:pt x="101" y="0"/>
                                  </a:lnTo>
                                  <a:lnTo>
                                    <a:pt x="103" y="0"/>
                                  </a:lnTo>
                                  <a:lnTo>
                                    <a:pt x="105" y="0"/>
                                  </a:lnTo>
                                  <a:lnTo>
                                    <a:pt x="107" y="2"/>
                                  </a:lnTo>
                                  <a:lnTo>
                                    <a:pt x="110" y="2"/>
                                  </a:lnTo>
                                  <a:lnTo>
                                    <a:pt x="112" y="4"/>
                                  </a:lnTo>
                                  <a:lnTo>
                                    <a:pt x="112" y="7"/>
                                  </a:lnTo>
                                  <a:lnTo>
                                    <a:pt x="114" y="4"/>
                                  </a:lnTo>
                                  <a:lnTo>
                                    <a:pt x="116" y="2"/>
                                  </a:lnTo>
                                  <a:lnTo>
                                    <a:pt x="118" y="2"/>
                                  </a:lnTo>
                                  <a:lnTo>
                                    <a:pt x="120" y="0"/>
                                  </a:lnTo>
                                  <a:lnTo>
                                    <a:pt x="122" y="0"/>
                                  </a:lnTo>
                                  <a:lnTo>
                                    <a:pt x="124" y="0"/>
                                  </a:lnTo>
                                  <a:lnTo>
                                    <a:pt x="173" y="0"/>
                                  </a:lnTo>
                                  <a:lnTo>
                                    <a:pt x="175" y="0"/>
                                  </a:lnTo>
                                  <a:lnTo>
                                    <a:pt x="177" y="0"/>
                                  </a:lnTo>
                                  <a:lnTo>
                                    <a:pt x="179" y="2"/>
                                  </a:lnTo>
                                  <a:lnTo>
                                    <a:pt x="181" y="0"/>
                                  </a:lnTo>
                                  <a:lnTo>
                                    <a:pt x="184" y="0"/>
                                  </a:lnTo>
                                  <a:lnTo>
                                    <a:pt x="186" y="0"/>
                                  </a:lnTo>
                                  <a:lnTo>
                                    <a:pt x="234" y="0"/>
                                  </a:lnTo>
                                  <a:lnTo>
                                    <a:pt x="247" y="0"/>
                                  </a:lnTo>
                                  <a:lnTo>
                                    <a:pt x="249" y="0"/>
                                  </a:lnTo>
                                  <a:lnTo>
                                    <a:pt x="251" y="0"/>
                                  </a:lnTo>
                                  <a:lnTo>
                                    <a:pt x="253" y="2"/>
                                  </a:lnTo>
                                  <a:lnTo>
                                    <a:pt x="255" y="2"/>
                                  </a:lnTo>
                                  <a:lnTo>
                                    <a:pt x="257" y="4"/>
                                  </a:lnTo>
                                  <a:lnTo>
                                    <a:pt x="257" y="2"/>
                                  </a:lnTo>
                                  <a:lnTo>
                                    <a:pt x="260" y="2"/>
                                  </a:lnTo>
                                  <a:lnTo>
                                    <a:pt x="262" y="0"/>
                                  </a:lnTo>
                                  <a:lnTo>
                                    <a:pt x="264" y="0"/>
                                  </a:lnTo>
                                  <a:lnTo>
                                    <a:pt x="266" y="0"/>
                                  </a:lnTo>
                                  <a:lnTo>
                                    <a:pt x="285" y="0"/>
                                  </a:lnTo>
                                  <a:lnTo>
                                    <a:pt x="287" y="0"/>
                                  </a:lnTo>
                                  <a:lnTo>
                                    <a:pt x="289" y="0"/>
                                  </a:lnTo>
                                  <a:lnTo>
                                    <a:pt x="291" y="2"/>
                                  </a:lnTo>
                                  <a:lnTo>
                                    <a:pt x="293" y="2"/>
                                  </a:lnTo>
                                  <a:lnTo>
                                    <a:pt x="295" y="4"/>
                                  </a:lnTo>
                                  <a:lnTo>
                                    <a:pt x="298" y="7"/>
                                  </a:lnTo>
                                  <a:lnTo>
                                    <a:pt x="298" y="4"/>
                                  </a:lnTo>
                                  <a:lnTo>
                                    <a:pt x="300" y="2"/>
                                  </a:lnTo>
                                  <a:lnTo>
                                    <a:pt x="302" y="2"/>
                                  </a:lnTo>
                                  <a:lnTo>
                                    <a:pt x="304" y="0"/>
                                  </a:lnTo>
                                  <a:lnTo>
                                    <a:pt x="306" y="0"/>
                                  </a:lnTo>
                                  <a:lnTo>
                                    <a:pt x="308" y="0"/>
                                  </a:lnTo>
                                  <a:lnTo>
                                    <a:pt x="319" y="0"/>
                                  </a:lnTo>
                                  <a:lnTo>
                                    <a:pt x="321" y="0"/>
                                  </a:lnTo>
                                  <a:lnTo>
                                    <a:pt x="323" y="0"/>
                                  </a:lnTo>
                                  <a:lnTo>
                                    <a:pt x="325" y="2"/>
                                  </a:lnTo>
                                  <a:lnTo>
                                    <a:pt x="327" y="0"/>
                                  </a:lnTo>
                                  <a:lnTo>
                                    <a:pt x="329" y="0"/>
                                  </a:lnTo>
                                  <a:lnTo>
                                    <a:pt x="331" y="0"/>
                                  </a:lnTo>
                                  <a:lnTo>
                                    <a:pt x="380" y="0"/>
                                  </a:lnTo>
                                  <a:lnTo>
                                    <a:pt x="382" y="0"/>
                                  </a:lnTo>
                                  <a:lnTo>
                                    <a:pt x="384" y="0"/>
                                  </a:lnTo>
                                  <a:lnTo>
                                    <a:pt x="386" y="2"/>
                                  </a:lnTo>
                                  <a:lnTo>
                                    <a:pt x="388" y="0"/>
                                  </a:lnTo>
                                  <a:lnTo>
                                    <a:pt x="390" y="0"/>
                                  </a:lnTo>
                                  <a:lnTo>
                                    <a:pt x="393" y="0"/>
                                  </a:lnTo>
                                  <a:lnTo>
                                    <a:pt x="405" y="0"/>
                                  </a:lnTo>
                                  <a:lnTo>
                                    <a:pt x="407" y="0"/>
                                  </a:lnTo>
                                  <a:lnTo>
                                    <a:pt x="410" y="0"/>
                                  </a:lnTo>
                                  <a:lnTo>
                                    <a:pt x="412" y="2"/>
                                  </a:lnTo>
                                  <a:lnTo>
                                    <a:pt x="414" y="2"/>
                                  </a:lnTo>
                                  <a:lnTo>
                                    <a:pt x="416" y="4"/>
                                  </a:lnTo>
                                  <a:lnTo>
                                    <a:pt x="418" y="7"/>
                                  </a:lnTo>
                                  <a:lnTo>
                                    <a:pt x="418" y="9"/>
                                  </a:lnTo>
                                  <a:lnTo>
                                    <a:pt x="420" y="11"/>
                                  </a:lnTo>
                                  <a:lnTo>
                                    <a:pt x="420" y="13"/>
                                  </a:lnTo>
                                  <a:lnTo>
                                    <a:pt x="420" y="15"/>
                                  </a:lnTo>
                                  <a:lnTo>
                                    <a:pt x="420" y="49"/>
                                  </a:lnTo>
                                  <a:lnTo>
                                    <a:pt x="426" y="49"/>
                                  </a:lnTo>
                                  <a:lnTo>
                                    <a:pt x="426" y="15"/>
                                  </a:lnTo>
                                  <a:lnTo>
                                    <a:pt x="426" y="13"/>
                                  </a:lnTo>
                                  <a:lnTo>
                                    <a:pt x="426" y="11"/>
                                  </a:lnTo>
                                  <a:lnTo>
                                    <a:pt x="429" y="9"/>
                                  </a:lnTo>
                                  <a:lnTo>
                                    <a:pt x="429" y="7"/>
                                  </a:lnTo>
                                  <a:lnTo>
                                    <a:pt x="431" y="4"/>
                                  </a:lnTo>
                                  <a:lnTo>
                                    <a:pt x="433" y="2"/>
                                  </a:lnTo>
                                  <a:lnTo>
                                    <a:pt x="435" y="2"/>
                                  </a:lnTo>
                                  <a:lnTo>
                                    <a:pt x="437" y="0"/>
                                  </a:lnTo>
                                  <a:lnTo>
                                    <a:pt x="439" y="0"/>
                                  </a:lnTo>
                                  <a:lnTo>
                                    <a:pt x="441" y="0"/>
                                  </a:lnTo>
                                  <a:lnTo>
                                    <a:pt x="454" y="0"/>
                                  </a:lnTo>
                                  <a:lnTo>
                                    <a:pt x="456" y="0"/>
                                  </a:lnTo>
                                  <a:lnTo>
                                    <a:pt x="458" y="0"/>
                                  </a:lnTo>
                                  <a:lnTo>
                                    <a:pt x="460" y="2"/>
                                  </a:lnTo>
                                  <a:lnTo>
                                    <a:pt x="462" y="2"/>
                                  </a:lnTo>
                                  <a:lnTo>
                                    <a:pt x="464" y="4"/>
                                  </a:lnTo>
                                  <a:lnTo>
                                    <a:pt x="467" y="7"/>
                                  </a:lnTo>
                                  <a:lnTo>
                                    <a:pt x="467" y="9"/>
                                  </a:lnTo>
                                  <a:lnTo>
                                    <a:pt x="469" y="11"/>
                                  </a:lnTo>
                                  <a:lnTo>
                                    <a:pt x="469" y="13"/>
                                  </a:lnTo>
                                  <a:lnTo>
                                    <a:pt x="469" y="15"/>
                                  </a:lnTo>
                                  <a:lnTo>
                                    <a:pt x="469" y="49"/>
                                  </a:lnTo>
                                  <a:lnTo>
                                    <a:pt x="477" y="49"/>
                                  </a:lnTo>
                                  <a:lnTo>
                                    <a:pt x="479" y="49"/>
                                  </a:lnTo>
                                  <a:lnTo>
                                    <a:pt x="481" y="49"/>
                                  </a:lnTo>
                                  <a:lnTo>
                                    <a:pt x="483" y="51"/>
                                  </a:lnTo>
                                  <a:lnTo>
                                    <a:pt x="486" y="51"/>
                                  </a:lnTo>
                                  <a:lnTo>
                                    <a:pt x="488" y="53"/>
                                  </a:lnTo>
                                  <a:lnTo>
                                    <a:pt x="490" y="55"/>
                                  </a:lnTo>
                                  <a:lnTo>
                                    <a:pt x="490" y="57"/>
                                  </a:lnTo>
                                  <a:lnTo>
                                    <a:pt x="492" y="59"/>
                                  </a:lnTo>
                                  <a:lnTo>
                                    <a:pt x="492" y="61"/>
                                  </a:lnTo>
                                  <a:lnTo>
                                    <a:pt x="492" y="64"/>
                                  </a:lnTo>
                                  <a:lnTo>
                                    <a:pt x="492" y="76"/>
                                  </a:lnTo>
                                  <a:lnTo>
                                    <a:pt x="492" y="78"/>
                                  </a:lnTo>
                                  <a:lnTo>
                                    <a:pt x="492" y="81"/>
                                  </a:lnTo>
                                  <a:lnTo>
                                    <a:pt x="490" y="83"/>
                                  </a:lnTo>
                                  <a:lnTo>
                                    <a:pt x="490" y="85"/>
                                  </a:lnTo>
                                  <a:lnTo>
                                    <a:pt x="488" y="87"/>
                                  </a:lnTo>
                                  <a:lnTo>
                                    <a:pt x="486" y="89"/>
                                  </a:lnTo>
                                  <a:lnTo>
                                    <a:pt x="483" y="89"/>
                                  </a:lnTo>
                                  <a:lnTo>
                                    <a:pt x="481" y="91"/>
                                  </a:lnTo>
                                  <a:lnTo>
                                    <a:pt x="479" y="91"/>
                                  </a:lnTo>
                                  <a:lnTo>
                                    <a:pt x="477" y="91"/>
                                  </a:lnTo>
                                  <a:lnTo>
                                    <a:pt x="441" y="91"/>
                                  </a:lnTo>
                                  <a:lnTo>
                                    <a:pt x="439" y="91"/>
                                  </a:lnTo>
                                  <a:lnTo>
                                    <a:pt x="437" y="91"/>
                                  </a:lnTo>
                                  <a:lnTo>
                                    <a:pt x="435" y="89"/>
                                  </a:lnTo>
                                  <a:lnTo>
                                    <a:pt x="433" y="91"/>
                                  </a:lnTo>
                                  <a:lnTo>
                                    <a:pt x="431" y="91"/>
                                  </a:lnTo>
                                  <a:lnTo>
                                    <a:pt x="429" y="91"/>
                                  </a:lnTo>
                                  <a:lnTo>
                                    <a:pt x="393" y="91"/>
                                  </a:lnTo>
                                  <a:lnTo>
                                    <a:pt x="390" y="91"/>
                                  </a:lnTo>
                                  <a:lnTo>
                                    <a:pt x="388" y="91"/>
                                  </a:lnTo>
                                  <a:lnTo>
                                    <a:pt x="386" y="89"/>
                                  </a:lnTo>
                                  <a:lnTo>
                                    <a:pt x="384" y="91"/>
                                  </a:lnTo>
                                  <a:lnTo>
                                    <a:pt x="382" y="91"/>
                                  </a:lnTo>
                                  <a:lnTo>
                                    <a:pt x="380" y="91"/>
                                  </a:lnTo>
                                  <a:lnTo>
                                    <a:pt x="331" y="91"/>
                                  </a:lnTo>
                                  <a:lnTo>
                                    <a:pt x="329" y="91"/>
                                  </a:lnTo>
                                  <a:lnTo>
                                    <a:pt x="327" y="91"/>
                                  </a:lnTo>
                                  <a:lnTo>
                                    <a:pt x="325" y="89"/>
                                  </a:lnTo>
                                  <a:lnTo>
                                    <a:pt x="323" y="89"/>
                                  </a:lnTo>
                                  <a:lnTo>
                                    <a:pt x="323" y="87"/>
                                  </a:lnTo>
                                  <a:lnTo>
                                    <a:pt x="321" y="89"/>
                                  </a:lnTo>
                                  <a:lnTo>
                                    <a:pt x="319" y="89"/>
                                  </a:lnTo>
                                  <a:lnTo>
                                    <a:pt x="317" y="91"/>
                                  </a:lnTo>
                                  <a:lnTo>
                                    <a:pt x="314" y="91"/>
                                  </a:lnTo>
                                  <a:lnTo>
                                    <a:pt x="312" y="91"/>
                                  </a:lnTo>
                                  <a:lnTo>
                                    <a:pt x="291" y="91"/>
                                  </a:lnTo>
                                  <a:lnTo>
                                    <a:pt x="289" y="91"/>
                                  </a:lnTo>
                                  <a:lnTo>
                                    <a:pt x="287" y="91"/>
                                  </a:lnTo>
                                  <a:lnTo>
                                    <a:pt x="285" y="89"/>
                                  </a:lnTo>
                                  <a:lnTo>
                                    <a:pt x="283" y="89"/>
                                  </a:lnTo>
                                  <a:lnTo>
                                    <a:pt x="281" y="87"/>
                                  </a:lnTo>
                                  <a:lnTo>
                                    <a:pt x="279" y="85"/>
                                  </a:lnTo>
                                  <a:lnTo>
                                    <a:pt x="279" y="83"/>
                                  </a:lnTo>
                                  <a:lnTo>
                                    <a:pt x="276" y="81"/>
                                  </a:lnTo>
                                  <a:lnTo>
                                    <a:pt x="276" y="78"/>
                                  </a:lnTo>
                                  <a:lnTo>
                                    <a:pt x="276" y="81"/>
                                  </a:lnTo>
                                  <a:lnTo>
                                    <a:pt x="274" y="83"/>
                                  </a:lnTo>
                                  <a:lnTo>
                                    <a:pt x="274" y="85"/>
                                  </a:lnTo>
                                  <a:lnTo>
                                    <a:pt x="272" y="87"/>
                                  </a:lnTo>
                                  <a:lnTo>
                                    <a:pt x="270" y="89"/>
                                  </a:lnTo>
                                  <a:lnTo>
                                    <a:pt x="268" y="89"/>
                                  </a:lnTo>
                                  <a:lnTo>
                                    <a:pt x="266" y="91"/>
                                  </a:lnTo>
                                  <a:lnTo>
                                    <a:pt x="264" y="91"/>
                                  </a:lnTo>
                                  <a:lnTo>
                                    <a:pt x="262" y="91"/>
                                  </a:lnTo>
                                  <a:lnTo>
                                    <a:pt x="241" y="91"/>
                                  </a:lnTo>
                                  <a:lnTo>
                                    <a:pt x="238" y="91"/>
                                  </a:lnTo>
                                  <a:lnTo>
                                    <a:pt x="236" y="91"/>
                                  </a:lnTo>
                                  <a:lnTo>
                                    <a:pt x="234" y="91"/>
                                  </a:lnTo>
                                  <a:lnTo>
                                    <a:pt x="186" y="91"/>
                                  </a:lnTo>
                                  <a:lnTo>
                                    <a:pt x="184" y="91"/>
                                  </a:lnTo>
                                  <a:lnTo>
                                    <a:pt x="181" y="91"/>
                                  </a:lnTo>
                                  <a:lnTo>
                                    <a:pt x="179" y="89"/>
                                  </a:lnTo>
                                  <a:lnTo>
                                    <a:pt x="177" y="91"/>
                                  </a:lnTo>
                                  <a:lnTo>
                                    <a:pt x="175" y="91"/>
                                  </a:lnTo>
                                  <a:lnTo>
                                    <a:pt x="173" y="91"/>
                                  </a:lnTo>
                                  <a:lnTo>
                                    <a:pt x="124" y="91"/>
                                  </a:lnTo>
                                  <a:lnTo>
                                    <a:pt x="112" y="91"/>
                                  </a:lnTo>
                                  <a:lnTo>
                                    <a:pt x="110" y="91"/>
                                  </a:lnTo>
                                  <a:lnTo>
                                    <a:pt x="107" y="91"/>
                                  </a:lnTo>
                                  <a:lnTo>
                                    <a:pt x="105" y="89"/>
                                  </a:lnTo>
                                  <a:lnTo>
                                    <a:pt x="103" y="89"/>
                                  </a:lnTo>
                                  <a:lnTo>
                                    <a:pt x="101" y="87"/>
                                  </a:lnTo>
                                  <a:lnTo>
                                    <a:pt x="99" y="85"/>
                                  </a:lnTo>
                                  <a:lnTo>
                                    <a:pt x="99" y="83"/>
                                  </a:lnTo>
                                  <a:lnTo>
                                    <a:pt x="97" y="81"/>
                                  </a:lnTo>
                                  <a:lnTo>
                                    <a:pt x="95" y="68"/>
                                  </a:lnTo>
                                  <a:lnTo>
                                    <a:pt x="91" y="81"/>
                                  </a:lnTo>
                                  <a:lnTo>
                                    <a:pt x="88" y="83"/>
                                  </a:lnTo>
                                  <a:lnTo>
                                    <a:pt x="88" y="85"/>
                                  </a:lnTo>
                                  <a:lnTo>
                                    <a:pt x="86" y="87"/>
                                  </a:lnTo>
                                  <a:lnTo>
                                    <a:pt x="84" y="89"/>
                                  </a:lnTo>
                                  <a:lnTo>
                                    <a:pt x="82" y="89"/>
                                  </a:lnTo>
                                  <a:lnTo>
                                    <a:pt x="80" y="91"/>
                                  </a:lnTo>
                                  <a:lnTo>
                                    <a:pt x="78" y="91"/>
                                  </a:lnTo>
                                  <a:lnTo>
                                    <a:pt x="76" y="91"/>
                                  </a:lnTo>
                                  <a:lnTo>
                                    <a:pt x="63" y="91"/>
                                  </a:lnTo>
                                  <a:lnTo>
                                    <a:pt x="61" y="91"/>
                                  </a:lnTo>
                                  <a:lnTo>
                                    <a:pt x="59" y="91"/>
                                  </a:lnTo>
                                  <a:lnTo>
                                    <a:pt x="57" y="89"/>
                                  </a:lnTo>
                                  <a:lnTo>
                                    <a:pt x="55" y="91"/>
                                  </a:lnTo>
                                  <a:lnTo>
                                    <a:pt x="53" y="91"/>
                                  </a:lnTo>
                                  <a:lnTo>
                                    <a:pt x="50" y="91"/>
                                  </a:lnTo>
                                  <a:lnTo>
                                    <a:pt x="40" y="91"/>
                                  </a:lnTo>
                                  <a:lnTo>
                                    <a:pt x="38" y="91"/>
                                  </a:lnTo>
                                  <a:lnTo>
                                    <a:pt x="36" y="91"/>
                                  </a:lnTo>
                                  <a:lnTo>
                                    <a:pt x="34" y="89"/>
                                  </a:lnTo>
                                  <a:lnTo>
                                    <a:pt x="31" y="89"/>
                                  </a:lnTo>
                                  <a:lnTo>
                                    <a:pt x="29" y="87"/>
                                  </a:lnTo>
                                  <a:lnTo>
                                    <a:pt x="27" y="85"/>
                                  </a:lnTo>
                                  <a:lnTo>
                                    <a:pt x="27" y="83"/>
                                  </a:lnTo>
                                  <a:lnTo>
                                    <a:pt x="25" y="81"/>
                                  </a:lnTo>
                                  <a:lnTo>
                                    <a:pt x="25" y="78"/>
                                  </a:lnTo>
                                  <a:lnTo>
                                    <a:pt x="25" y="76"/>
                                  </a:lnTo>
                                  <a:lnTo>
                                    <a:pt x="25" y="42"/>
                                  </a:lnTo>
                                  <a:lnTo>
                                    <a:pt x="15" y="42"/>
                                  </a:lnTo>
                                  <a:lnTo>
                                    <a:pt x="12" y="42"/>
                                  </a:lnTo>
                                  <a:lnTo>
                                    <a:pt x="10" y="42"/>
                                  </a:lnTo>
                                  <a:lnTo>
                                    <a:pt x="8" y="40"/>
                                  </a:lnTo>
                                  <a:lnTo>
                                    <a:pt x="6" y="40"/>
                                  </a:lnTo>
                                  <a:lnTo>
                                    <a:pt x="4" y="38"/>
                                  </a:lnTo>
                                  <a:lnTo>
                                    <a:pt x="2" y="36"/>
                                  </a:lnTo>
                                  <a:lnTo>
                                    <a:pt x="2" y="34"/>
                                  </a:lnTo>
                                  <a:lnTo>
                                    <a:pt x="0" y="32"/>
                                  </a:lnTo>
                                  <a:lnTo>
                                    <a:pt x="0" y="30"/>
                                  </a:lnTo>
                                  <a:lnTo>
                                    <a:pt x="0" y="2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5" name="Rectangle 746"/>
                          <wps:cNvSpPr>
                            <a:spLocks noChangeArrowheads="1"/>
                          </wps:cNvSpPr>
                          <wps:spPr bwMode="auto">
                            <a:xfrm>
                              <a:off x="3943" y="4226"/>
                              <a:ext cx="423"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TAZEWELL</w:t>
                                </w:r>
                              </w:p>
                            </w:txbxContent>
                          </wps:txbx>
                          <wps:bodyPr rot="0" vert="horz" wrap="none" lIns="0" tIns="0" rIns="0" bIns="0" anchor="t" anchorCtr="0" upright="1">
                            <a:spAutoFit/>
                          </wps:bodyPr>
                        </wps:wsp>
                        <wps:wsp>
                          <wps:cNvPr id="2976" name="Rectangle 747"/>
                          <wps:cNvSpPr>
                            <a:spLocks noChangeArrowheads="1"/>
                          </wps:cNvSpPr>
                          <wps:spPr bwMode="auto">
                            <a:xfrm>
                              <a:off x="2518" y="3583"/>
                              <a:ext cx="356"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WARREN</w:t>
                                </w:r>
                              </w:p>
                            </w:txbxContent>
                          </wps:txbx>
                          <wps:bodyPr rot="0" vert="horz" wrap="none" lIns="0" tIns="0" rIns="0" bIns="0" anchor="t" anchorCtr="0" upright="1">
                            <a:spAutoFit/>
                          </wps:bodyPr>
                        </wps:wsp>
                        <wps:wsp>
                          <wps:cNvPr id="2977" name="Freeform 748"/>
                          <wps:cNvSpPr>
                            <a:spLocks/>
                          </wps:cNvSpPr>
                          <wps:spPr bwMode="auto">
                            <a:xfrm>
                              <a:off x="2507" y="3579"/>
                              <a:ext cx="408" cy="91"/>
                            </a:xfrm>
                            <a:custGeom>
                              <a:avLst/>
                              <a:gdLst>
                                <a:gd name="T0" fmla="*/ 2 w 408"/>
                                <a:gd name="T1" fmla="*/ 6 h 91"/>
                                <a:gd name="T2" fmla="*/ 13 w 408"/>
                                <a:gd name="T3" fmla="*/ 0 h 91"/>
                                <a:gd name="T4" fmla="*/ 34 w 408"/>
                                <a:gd name="T5" fmla="*/ 2 h 91"/>
                                <a:gd name="T6" fmla="*/ 44 w 408"/>
                                <a:gd name="T7" fmla="*/ 0 h 91"/>
                                <a:gd name="T8" fmla="*/ 72 w 408"/>
                                <a:gd name="T9" fmla="*/ 0 h 91"/>
                                <a:gd name="T10" fmla="*/ 82 w 408"/>
                                <a:gd name="T11" fmla="*/ 2 h 91"/>
                                <a:gd name="T12" fmla="*/ 101 w 408"/>
                                <a:gd name="T13" fmla="*/ 0 h 91"/>
                                <a:gd name="T14" fmla="*/ 112 w 408"/>
                                <a:gd name="T15" fmla="*/ 0 h 91"/>
                                <a:gd name="T16" fmla="*/ 133 w 408"/>
                                <a:gd name="T17" fmla="*/ 2 h 91"/>
                                <a:gd name="T18" fmla="*/ 146 w 408"/>
                                <a:gd name="T19" fmla="*/ 29 h 91"/>
                                <a:gd name="T20" fmla="*/ 148 w 408"/>
                                <a:gd name="T21" fmla="*/ 6 h 91"/>
                                <a:gd name="T22" fmla="*/ 158 w 408"/>
                                <a:gd name="T23" fmla="*/ 0 h 91"/>
                                <a:gd name="T24" fmla="*/ 197 w 408"/>
                                <a:gd name="T25" fmla="*/ 2 h 91"/>
                                <a:gd name="T26" fmla="*/ 205 w 408"/>
                                <a:gd name="T27" fmla="*/ 10 h 91"/>
                                <a:gd name="T28" fmla="*/ 209 w 408"/>
                                <a:gd name="T29" fmla="*/ 6 h 91"/>
                                <a:gd name="T30" fmla="*/ 220 w 408"/>
                                <a:gd name="T31" fmla="*/ 0 h 91"/>
                                <a:gd name="T32" fmla="*/ 258 w 408"/>
                                <a:gd name="T33" fmla="*/ 2 h 91"/>
                                <a:gd name="T34" fmla="*/ 266 w 408"/>
                                <a:gd name="T35" fmla="*/ 10 h 91"/>
                                <a:gd name="T36" fmla="*/ 273 w 408"/>
                                <a:gd name="T37" fmla="*/ 34 h 91"/>
                                <a:gd name="T38" fmla="*/ 273 w 408"/>
                                <a:gd name="T39" fmla="*/ 55 h 91"/>
                                <a:gd name="T40" fmla="*/ 283 w 408"/>
                                <a:gd name="T41" fmla="*/ 8 h 91"/>
                                <a:gd name="T42" fmla="*/ 292 w 408"/>
                                <a:gd name="T43" fmla="*/ 0 h 91"/>
                                <a:gd name="T44" fmla="*/ 349 w 408"/>
                                <a:gd name="T45" fmla="*/ 0 h 91"/>
                                <a:gd name="T46" fmla="*/ 368 w 408"/>
                                <a:gd name="T47" fmla="*/ 0 h 91"/>
                                <a:gd name="T48" fmla="*/ 378 w 408"/>
                                <a:gd name="T49" fmla="*/ 0 h 91"/>
                                <a:gd name="T50" fmla="*/ 399 w 408"/>
                                <a:gd name="T51" fmla="*/ 2 h 91"/>
                                <a:gd name="T52" fmla="*/ 408 w 408"/>
                                <a:gd name="T53" fmla="*/ 10 h 91"/>
                                <a:gd name="T54" fmla="*/ 408 w 408"/>
                                <a:gd name="T55" fmla="*/ 80 h 91"/>
                                <a:gd name="T56" fmla="*/ 399 w 408"/>
                                <a:gd name="T57" fmla="*/ 88 h 91"/>
                                <a:gd name="T58" fmla="*/ 378 w 408"/>
                                <a:gd name="T59" fmla="*/ 91 h 91"/>
                                <a:gd name="T60" fmla="*/ 368 w 408"/>
                                <a:gd name="T61" fmla="*/ 91 h 91"/>
                                <a:gd name="T62" fmla="*/ 349 w 408"/>
                                <a:gd name="T63" fmla="*/ 91 h 91"/>
                                <a:gd name="T64" fmla="*/ 292 w 408"/>
                                <a:gd name="T65" fmla="*/ 91 h 91"/>
                                <a:gd name="T66" fmla="*/ 283 w 408"/>
                                <a:gd name="T67" fmla="*/ 82 h 91"/>
                                <a:gd name="T68" fmla="*/ 277 w 408"/>
                                <a:gd name="T69" fmla="*/ 88 h 91"/>
                                <a:gd name="T70" fmla="*/ 256 w 408"/>
                                <a:gd name="T71" fmla="*/ 91 h 91"/>
                                <a:gd name="T72" fmla="*/ 245 w 408"/>
                                <a:gd name="T73" fmla="*/ 86 h 91"/>
                                <a:gd name="T74" fmla="*/ 235 w 408"/>
                                <a:gd name="T75" fmla="*/ 91 h 91"/>
                                <a:gd name="T76" fmla="*/ 213 w 408"/>
                                <a:gd name="T77" fmla="*/ 88 h 91"/>
                                <a:gd name="T78" fmla="*/ 192 w 408"/>
                                <a:gd name="T79" fmla="*/ 91 h 91"/>
                                <a:gd name="T80" fmla="*/ 182 w 408"/>
                                <a:gd name="T81" fmla="*/ 88 h 91"/>
                                <a:gd name="T82" fmla="*/ 161 w 408"/>
                                <a:gd name="T83" fmla="*/ 91 h 91"/>
                                <a:gd name="T84" fmla="*/ 150 w 408"/>
                                <a:gd name="T85" fmla="*/ 91 h 91"/>
                                <a:gd name="T86" fmla="*/ 131 w 408"/>
                                <a:gd name="T87" fmla="*/ 88 h 91"/>
                                <a:gd name="T88" fmla="*/ 118 w 408"/>
                                <a:gd name="T89" fmla="*/ 69 h 91"/>
                                <a:gd name="T90" fmla="*/ 106 w 408"/>
                                <a:gd name="T91" fmla="*/ 88 h 91"/>
                                <a:gd name="T92" fmla="*/ 72 w 408"/>
                                <a:gd name="T93" fmla="*/ 91 h 91"/>
                                <a:gd name="T94" fmla="*/ 61 w 408"/>
                                <a:gd name="T95" fmla="*/ 84 h 91"/>
                                <a:gd name="T96" fmla="*/ 55 w 408"/>
                                <a:gd name="T97" fmla="*/ 82 h 91"/>
                                <a:gd name="T98" fmla="*/ 47 w 408"/>
                                <a:gd name="T99" fmla="*/ 91 h 91"/>
                                <a:gd name="T100" fmla="*/ 17 w 408"/>
                                <a:gd name="T101" fmla="*/ 91 h 91"/>
                                <a:gd name="T102" fmla="*/ 9 w 408"/>
                                <a:gd name="T103" fmla="*/ 82 h 91"/>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408" h="91">
                                  <a:moveTo>
                                    <a:pt x="0" y="15"/>
                                  </a:moveTo>
                                  <a:lnTo>
                                    <a:pt x="0" y="12"/>
                                  </a:lnTo>
                                  <a:lnTo>
                                    <a:pt x="0" y="10"/>
                                  </a:lnTo>
                                  <a:lnTo>
                                    <a:pt x="2" y="8"/>
                                  </a:lnTo>
                                  <a:lnTo>
                                    <a:pt x="2" y="6"/>
                                  </a:lnTo>
                                  <a:lnTo>
                                    <a:pt x="4" y="4"/>
                                  </a:lnTo>
                                  <a:lnTo>
                                    <a:pt x="6" y="2"/>
                                  </a:lnTo>
                                  <a:lnTo>
                                    <a:pt x="9" y="2"/>
                                  </a:lnTo>
                                  <a:lnTo>
                                    <a:pt x="11" y="0"/>
                                  </a:lnTo>
                                  <a:lnTo>
                                    <a:pt x="13" y="0"/>
                                  </a:lnTo>
                                  <a:lnTo>
                                    <a:pt x="15" y="0"/>
                                  </a:lnTo>
                                  <a:lnTo>
                                    <a:pt x="28" y="0"/>
                                  </a:lnTo>
                                  <a:lnTo>
                                    <a:pt x="30" y="0"/>
                                  </a:lnTo>
                                  <a:lnTo>
                                    <a:pt x="32" y="0"/>
                                  </a:lnTo>
                                  <a:lnTo>
                                    <a:pt x="34" y="2"/>
                                  </a:lnTo>
                                  <a:lnTo>
                                    <a:pt x="36" y="2"/>
                                  </a:lnTo>
                                  <a:lnTo>
                                    <a:pt x="38" y="4"/>
                                  </a:lnTo>
                                  <a:lnTo>
                                    <a:pt x="40" y="2"/>
                                  </a:lnTo>
                                  <a:lnTo>
                                    <a:pt x="42" y="2"/>
                                  </a:lnTo>
                                  <a:lnTo>
                                    <a:pt x="44" y="0"/>
                                  </a:lnTo>
                                  <a:lnTo>
                                    <a:pt x="47" y="0"/>
                                  </a:lnTo>
                                  <a:lnTo>
                                    <a:pt x="49" y="0"/>
                                  </a:lnTo>
                                  <a:lnTo>
                                    <a:pt x="68" y="0"/>
                                  </a:lnTo>
                                  <a:lnTo>
                                    <a:pt x="70" y="0"/>
                                  </a:lnTo>
                                  <a:lnTo>
                                    <a:pt x="72" y="0"/>
                                  </a:lnTo>
                                  <a:lnTo>
                                    <a:pt x="74" y="2"/>
                                  </a:lnTo>
                                  <a:lnTo>
                                    <a:pt x="76" y="2"/>
                                  </a:lnTo>
                                  <a:lnTo>
                                    <a:pt x="78" y="4"/>
                                  </a:lnTo>
                                  <a:lnTo>
                                    <a:pt x="80" y="2"/>
                                  </a:lnTo>
                                  <a:lnTo>
                                    <a:pt x="82" y="2"/>
                                  </a:lnTo>
                                  <a:lnTo>
                                    <a:pt x="85" y="0"/>
                                  </a:lnTo>
                                  <a:lnTo>
                                    <a:pt x="87" y="0"/>
                                  </a:lnTo>
                                  <a:lnTo>
                                    <a:pt x="89" y="0"/>
                                  </a:lnTo>
                                  <a:lnTo>
                                    <a:pt x="99" y="0"/>
                                  </a:lnTo>
                                  <a:lnTo>
                                    <a:pt x="101" y="0"/>
                                  </a:lnTo>
                                  <a:lnTo>
                                    <a:pt x="104" y="0"/>
                                  </a:lnTo>
                                  <a:lnTo>
                                    <a:pt x="106" y="2"/>
                                  </a:lnTo>
                                  <a:lnTo>
                                    <a:pt x="108" y="0"/>
                                  </a:lnTo>
                                  <a:lnTo>
                                    <a:pt x="110" y="0"/>
                                  </a:lnTo>
                                  <a:lnTo>
                                    <a:pt x="112" y="0"/>
                                  </a:lnTo>
                                  <a:lnTo>
                                    <a:pt x="125" y="0"/>
                                  </a:lnTo>
                                  <a:lnTo>
                                    <a:pt x="127" y="0"/>
                                  </a:lnTo>
                                  <a:lnTo>
                                    <a:pt x="129" y="0"/>
                                  </a:lnTo>
                                  <a:lnTo>
                                    <a:pt x="131" y="2"/>
                                  </a:lnTo>
                                  <a:lnTo>
                                    <a:pt x="133" y="2"/>
                                  </a:lnTo>
                                  <a:lnTo>
                                    <a:pt x="135" y="4"/>
                                  </a:lnTo>
                                  <a:lnTo>
                                    <a:pt x="137" y="6"/>
                                  </a:lnTo>
                                  <a:lnTo>
                                    <a:pt x="137" y="8"/>
                                  </a:lnTo>
                                  <a:lnTo>
                                    <a:pt x="137" y="10"/>
                                  </a:lnTo>
                                  <a:lnTo>
                                    <a:pt x="146" y="29"/>
                                  </a:lnTo>
                                  <a:lnTo>
                                    <a:pt x="146" y="15"/>
                                  </a:lnTo>
                                  <a:lnTo>
                                    <a:pt x="146" y="12"/>
                                  </a:lnTo>
                                  <a:lnTo>
                                    <a:pt x="146" y="10"/>
                                  </a:lnTo>
                                  <a:lnTo>
                                    <a:pt x="148" y="8"/>
                                  </a:lnTo>
                                  <a:lnTo>
                                    <a:pt x="148" y="6"/>
                                  </a:lnTo>
                                  <a:lnTo>
                                    <a:pt x="150" y="4"/>
                                  </a:lnTo>
                                  <a:lnTo>
                                    <a:pt x="152" y="2"/>
                                  </a:lnTo>
                                  <a:lnTo>
                                    <a:pt x="154" y="2"/>
                                  </a:lnTo>
                                  <a:lnTo>
                                    <a:pt x="156" y="0"/>
                                  </a:lnTo>
                                  <a:lnTo>
                                    <a:pt x="158" y="0"/>
                                  </a:lnTo>
                                  <a:lnTo>
                                    <a:pt x="161" y="0"/>
                                  </a:lnTo>
                                  <a:lnTo>
                                    <a:pt x="186" y="0"/>
                                  </a:lnTo>
                                  <a:lnTo>
                                    <a:pt x="188" y="0"/>
                                  </a:lnTo>
                                  <a:lnTo>
                                    <a:pt x="190" y="0"/>
                                  </a:lnTo>
                                  <a:lnTo>
                                    <a:pt x="197" y="2"/>
                                  </a:lnTo>
                                  <a:lnTo>
                                    <a:pt x="199" y="4"/>
                                  </a:lnTo>
                                  <a:lnTo>
                                    <a:pt x="201" y="4"/>
                                  </a:lnTo>
                                  <a:lnTo>
                                    <a:pt x="203" y="6"/>
                                  </a:lnTo>
                                  <a:lnTo>
                                    <a:pt x="205" y="8"/>
                                  </a:lnTo>
                                  <a:lnTo>
                                    <a:pt x="205" y="10"/>
                                  </a:lnTo>
                                  <a:lnTo>
                                    <a:pt x="207" y="15"/>
                                  </a:lnTo>
                                  <a:lnTo>
                                    <a:pt x="207" y="12"/>
                                  </a:lnTo>
                                  <a:lnTo>
                                    <a:pt x="207" y="10"/>
                                  </a:lnTo>
                                  <a:lnTo>
                                    <a:pt x="209" y="8"/>
                                  </a:lnTo>
                                  <a:lnTo>
                                    <a:pt x="209" y="6"/>
                                  </a:lnTo>
                                  <a:lnTo>
                                    <a:pt x="211" y="4"/>
                                  </a:lnTo>
                                  <a:lnTo>
                                    <a:pt x="213" y="2"/>
                                  </a:lnTo>
                                  <a:lnTo>
                                    <a:pt x="216" y="2"/>
                                  </a:lnTo>
                                  <a:lnTo>
                                    <a:pt x="218" y="0"/>
                                  </a:lnTo>
                                  <a:lnTo>
                                    <a:pt x="220" y="0"/>
                                  </a:lnTo>
                                  <a:lnTo>
                                    <a:pt x="222" y="0"/>
                                  </a:lnTo>
                                  <a:lnTo>
                                    <a:pt x="245" y="0"/>
                                  </a:lnTo>
                                  <a:lnTo>
                                    <a:pt x="247" y="0"/>
                                  </a:lnTo>
                                  <a:lnTo>
                                    <a:pt x="249" y="0"/>
                                  </a:lnTo>
                                  <a:lnTo>
                                    <a:pt x="258" y="2"/>
                                  </a:lnTo>
                                  <a:lnTo>
                                    <a:pt x="260" y="4"/>
                                  </a:lnTo>
                                  <a:lnTo>
                                    <a:pt x="262" y="4"/>
                                  </a:lnTo>
                                  <a:lnTo>
                                    <a:pt x="264" y="6"/>
                                  </a:lnTo>
                                  <a:lnTo>
                                    <a:pt x="266" y="8"/>
                                  </a:lnTo>
                                  <a:lnTo>
                                    <a:pt x="266" y="10"/>
                                  </a:lnTo>
                                  <a:lnTo>
                                    <a:pt x="270" y="19"/>
                                  </a:lnTo>
                                  <a:lnTo>
                                    <a:pt x="273" y="21"/>
                                  </a:lnTo>
                                  <a:lnTo>
                                    <a:pt x="273" y="23"/>
                                  </a:lnTo>
                                  <a:lnTo>
                                    <a:pt x="273" y="25"/>
                                  </a:lnTo>
                                  <a:lnTo>
                                    <a:pt x="273" y="34"/>
                                  </a:lnTo>
                                  <a:lnTo>
                                    <a:pt x="273" y="36"/>
                                  </a:lnTo>
                                  <a:lnTo>
                                    <a:pt x="270" y="48"/>
                                  </a:lnTo>
                                  <a:lnTo>
                                    <a:pt x="270" y="50"/>
                                  </a:lnTo>
                                  <a:lnTo>
                                    <a:pt x="273" y="53"/>
                                  </a:lnTo>
                                  <a:lnTo>
                                    <a:pt x="273" y="55"/>
                                  </a:lnTo>
                                  <a:lnTo>
                                    <a:pt x="281" y="69"/>
                                  </a:lnTo>
                                  <a:lnTo>
                                    <a:pt x="281" y="15"/>
                                  </a:lnTo>
                                  <a:lnTo>
                                    <a:pt x="281" y="12"/>
                                  </a:lnTo>
                                  <a:lnTo>
                                    <a:pt x="281" y="10"/>
                                  </a:lnTo>
                                  <a:lnTo>
                                    <a:pt x="283" y="8"/>
                                  </a:lnTo>
                                  <a:lnTo>
                                    <a:pt x="283" y="6"/>
                                  </a:lnTo>
                                  <a:lnTo>
                                    <a:pt x="285" y="4"/>
                                  </a:lnTo>
                                  <a:lnTo>
                                    <a:pt x="287" y="2"/>
                                  </a:lnTo>
                                  <a:lnTo>
                                    <a:pt x="289" y="2"/>
                                  </a:lnTo>
                                  <a:lnTo>
                                    <a:pt x="292" y="0"/>
                                  </a:lnTo>
                                  <a:lnTo>
                                    <a:pt x="294" y="0"/>
                                  </a:lnTo>
                                  <a:lnTo>
                                    <a:pt x="296" y="0"/>
                                  </a:lnTo>
                                  <a:lnTo>
                                    <a:pt x="344" y="0"/>
                                  </a:lnTo>
                                  <a:lnTo>
                                    <a:pt x="346" y="0"/>
                                  </a:lnTo>
                                  <a:lnTo>
                                    <a:pt x="349" y="0"/>
                                  </a:lnTo>
                                  <a:lnTo>
                                    <a:pt x="351" y="2"/>
                                  </a:lnTo>
                                  <a:lnTo>
                                    <a:pt x="353" y="0"/>
                                  </a:lnTo>
                                  <a:lnTo>
                                    <a:pt x="355" y="0"/>
                                  </a:lnTo>
                                  <a:lnTo>
                                    <a:pt x="357" y="0"/>
                                  </a:lnTo>
                                  <a:lnTo>
                                    <a:pt x="368" y="0"/>
                                  </a:lnTo>
                                  <a:lnTo>
                                    <a:pt x="370" y="0"/>
                                  </a:lnTo>
                                  <a:lnTo>
                                    <a:pt x="372" y="0"/>
                                  </a:lnTo>
                                  <a:lnTo>
                                    <a:pt x="374" y="2"/>
                                  </a:lnTo>
                                  <a:lnTo>
                                    <a:pt x="376" y="0"/>
                                  </a:lnTo>
                                  <a:lnTo>
                                    <a:pt x="378" y="0"/>
                                  </a:lnTo>
                                  <a:lnTo>
                                    <a:pt x="380" y="0"/>
                                  </a:lnTo>
                                  <a:lnTo>
                                    <a:pt x="393" y="0"/>
                                  </a:lnTo>
                                  <a:lnTo>
                                    <a:pt x="395" y="0"/>
                                  </a:lnTo>
                                  <a:lnTo>
                                    <a:pt x="397" y="0"/>
                                  </a:lnTo>
                                  <a:lnTo>
                                    <a:pt x="399" y="2"/>
                                  </a:lnTo>
                                  <a:lnTo>
                                    <a:pt x="401" y="2"/>
                                  </a:lnTo>
                                  <a:lnTo>
                                    <a:pt x="403" y="4"/>
                                  </a:lnTo>
                                  <a:lnTo>
                                    <a:pt x="406" y="6"/>
                                  </a:lnTo>
                                  <a:lnTo>
                                    <a:pt x="406" y="8"/>
                                  </a:lnTo>
                                  <a:lnTo>
                                    <a:pt x="408" y="10"/>
                                  </a:lnTo>
                                  <a:lnTo>
                                    <a:pt x="408" y="12"/>
                                  </a:lnTo>
                                  <a:lnTo>
                                    <a:pt x="408" y="15"/>
                                  </a:lnTo>
                                  <a:lnTo>
                                    <a:pt x="408" y="76"/>
                                  </a:lnTo>
                                  <a:lnTo>
                                    <a:pt x="408" y="78"/>
                                  </a:lnTo>
                                  <a:lnTo>
                                    <a:pt x="408" y="80"/>
                                  </a:lnTo>
                                  <a:lnTo>
                                    <a:pt x="406" y="82"/>
                                  </a:lnTo>
                                  <a:lnTo>
                                    <a:pt x="406" y="84"/>
                                  </a:lnTo>
                                  <a:lnTo>
                                    <a:pt x="403" y="86"/>
                                  </a:lnTo>
                                  <a:lnTo>
                                    <a:pt x="401" y="88"/>
                                  </a:lnTo>
                                  <a:lnTo>
                                    <a:pt x="399" y="88"/>
                                  </a:lnTo>
                                  <a:lnTo>
                                    <a:pt x="397" y="91"/>
                                  </a:lnTo>
                                  <a:lnTo>
                                    <a:pt x="395" y="91"/>
                                  </a:lnTo>
                                  <a:lnTo>
                                    <a:pt x="393" y="91"/>
                                  </a:lnTo>
                                  <a:lnTo>
                                    <a:pt x="380" y="91"/>
                                  </a:lnTo>
                                  <a:lnTo>
                                    <a:pt x="378" y="91"/>
                                  </a:lnTo>
                                  <a:lnTo>
                                    <a:pt x="376" y="91"/>
                                  </a:lnTo>
                                  <a:lnTo>
                                    <a:pt x="374" y="88"/>
                                  </a:lnTo>
                                  <a:lnTo>
                                    <a:pt x="372" y="91"/>
                                  </a:lnTo>
                                  <a:lnTo>
                                    <a:pt x="370" y="91"/>
                                  </a:lnTo>
                                  <a:lnTo>
                                    <a:pt x="368" y="91"/>
                                  </a:lnTo>
                                  <a:lnTo>
                                    <a:pt x="357" y="91"/>
                                  </a:lnTo>
                                  <a:lnTo>
                                    <a:pt x="355" y="91"/>
                                  </a:lnTo>
                                  <a:lnTo>
                                    <a:pt x="353" y="91"/>
                                  </a:lnTo>
                                  <a:lnTo>
                                    <a:pt x="351" y="88"/>
                                  </a:lnTo>
                                  <a:lnTo>
                                    <a:pt x="349" y="91"/>
                                  </a:lnTo>
                                  <a:lnTo>
                                    <a:pt x="346" y="91"/>
                                  </a:lnTo>
                                  <a:lnTo>
                                    <a:pt x="344" y="91"/>
                                  </a:lnTo>
                                  <a:lnTo>
                                    <a:pt x="296" y="91"/>
                                  </a:lnTo>
                                  <a:lnTo>
                                    <a:pt x="294" y="91"/>
                                  </a:lnTo>
                                  <a:lnTo>
                                    <a:pt x="292" y="91"/>
                                  </a:lnTo>
                                  <a:lnTo>
                                    <a:pt x="289" y="88"/>
                                  </a:lnTo>
                                  <a:lnTo>
                                    <a:pt x="287" y="88"/>
                                  </a:lnTo>
                                  <a:lnTo>
                                    <a:pt x="285" y="86"/>
                                  </a:lnTo>
                                  <a:lnTo>
                                    <a:pt x="283" y="84"/>
                                  </a:lnTo>
                                  <a:lnTo>
                                    <a:pt x="283" y="82"/>
                                  </a:lnTo>
                                  <a:lnTo>
                                    <a:pt x="281" y="80"/>
                                  </a:lnTo>
                                  <a:lnTo>
                                    <a:pt x="281" y="82"/>
                                  </a:lnTo>
                                  <a:lnTo>
                                    <a:pt x="281" y="84"/>
                                  </a:lnTo>
                                  <a:lnTo>
                                    <a:pt x="279" y="86"/>
                                  </a:lnTo>
                                  <a:lnTo>
                                    <a:pt x="277" y="88"/>
                                  </a:lnTo>
                                  <a:lnTo>
                                    <a:pt x="275" y="88"/>
                                  </a:lnTo>
                                  <a:lnTo>
                                    <a:pt x="273" y="91"/>
                                  </a:lnTo>
                                  <a:lnTo>
                                    <a:pt x="270" y="91"/>
                                  </a:lnTo>
                                  <a:lnTo>
                                    <a:pt x="268" y="91"/>
                                  </a:lnTo>
                                  <a:lnTo>
                                    <a:pt x="256" y="91"/>
                                  </a:lnTo>
                                  <a:lnTo>
                                    <a:pt x="254" y="91"/>
                                  </a:lnTo>
                                  <a:lnTo>
                                    <a:pt x="251" y="91"/>
                                  </a:lnTo>
                                  <a:lnTo>
                                    <a:pt x="249" y="88"/>
                                  </a:lnTo>
                                  <a:lnTo>
                                    <a:pt x="247" y="88"/>
                                  </a:lnTo>
                                  <a:lnTo>
                                    <a:pt x="245" y="86"/>
                                  </a:lnTo>
                                  <a:lnTo>
                                    <a:pt x="243" y="88"/>
                                  </a:lnTo>
                                  <a:lnTo>
                                    <a:pt x="241" y="88"/>
                                  </a:lnTo>
                                  <a:lnTo>
                                    <a:pt x="239" y="91"/>
                                  </a:lnTo>
                                  <a:lnTo>
                                    <a:pt x="237" y="91"/>
                                  </a:lnTo>
                                  <a:lnTo>
                                    <a:pt x="235" y="91"/>
                                  </a:lnTo>
                                  <a:lnTo>
                                    <a:pt x="222" y="91"/>
                                  </a:lnTo>
                                  <a:lnTo>
                                    <a:pt x="220" y="91"/>
                                  </a:lnTo>
                                  <a:lnTo>
                                    <a:pt x="218" y="91"/>
                                  </a:lnTo>
                                  <a:lnTo>
                                    <a:pt x="216" y="88"/>
                                  </a:lnTo>
                                  <a:lnTo>
                                    <a:pt x="213" y="88"/>
                                  </a:lnTo>
                                  <a:lnTo>
                                    <a:pt x="211" y="91"/>
                                  </a:lnTo>
                                  <a:lnTo>
                                    <a:pt x="209" y="91"/>
                                  </a:lnTo>
                                  <a:lnTo>
                                    <a:pt x="207" y="91"/>
                                  </a:lnTo>
                                  <a:lnTo>
                                    <a:pt x="194" y="91"/>
                                  </a:lnTo>
                                  <a:lnTo>
                                    <a:pt x="192" y="91"/>
                                  </a:lnTo>
                                  <a:lnTo>
                                    <a:pt x="190" y="91"/>
                                  </a:lnTo>
                                  <a:lnTo>
                                    <a:pt x="188" y="88"/>
                                  </a:lnTo>
                                  <a:lnTo>
                                    <a:pt x="186" y="88"/>
                                  </a:lnTo>
                                  <a:lnTo>
                                    <a:pt x="184" y="86"/>
                                  </a:lnTo>
                                  <a:lnTo>
                                    <a:pt x="182" y="88"/>
                                  </a:lnTo>
                                  <a:lnTo>
                                    <a:pt x="180" y="88"/>
                                  </a:lnTo>
                                  <a:lnTo>
                                    <a:pt x="177" y="91"/>
                                  </a:lnTo>
                                  <a:lnTo>
                                    <a:pt x="175" y="91"/>
                                  </a:lnTo>
                                  <a:lnTo>
                                    <a:pt x="173" y="91"/>
                                  </a:lnTo>
                                  <a:lnTo>
                                    <a:pt x="161" y="91"/>
                                  </a:lnTo>
                                  <a:lnTo>
                                    <a:pt x="158" y="91"/>
                                  </a:lnTo>
                                  <a:lnTo>
                                    <a:pt x="156" y="91"/>
                                  </a:lnTo>
                                  <a:lnTo>
                                    <a:pt x="154" y="88"/>
                                  </a:lnTo>
                                  <a:lnTo>
                                    <a:pt x="152" y="91"/>
                                  </a:lnTo>
                                  <a:lnTo>
                                    <a:pt x="150" y="91"/>
                                  </a:lnTo>
                                  <a:lnTo>
                                    <a:pt x="148" y="91"/>
                                  </a:lnTo>
                                  <a:lnTo>
                                    <a:pt x="137" y="91"/>
                                  </a:lnTo>
                                  <a:lnTo>
                                    <a:pt x="135" y="91"/>
                                  </a:lnTo>
                                  <a:lnTo>
                                    <a:pt x="133" y="91"/>
                                  </a:lnTo>
                                  <a:lnTo>
                                    <a:pt x="131" y="88"/>
                                  </a:lnTo>
                                  <a:lnTo>
                                    <a:pt x="129" y="88"/>
                                  </a:lnTo>
                                  <a:lnTo>
                                    <a:pt x="127" y="86"/>
                                  </a:lnTo>
                                  <a:lnTo>
                                    <a:pt x="125" y="84"/>
                                  </a:lnTo>
                                  <a:lnTo>
                                    <a:pt x="125" y="82"/>
                                  </a:lnTo>
                                  <a:lnTo>
                                    <a:pt x="118" y="69"/>
                                  </a:lnTo>
                                  <a:lnTo>
                                    <a:pt x="112" y="82"/>
                                  </a:lnTo>
                                  <a:lnTo>
                                    <a:pt x="112" y="84"/>
                                  </a:lnTo>
                                  <a:lnTo>
                                    <a:pt x="110" y="86"/>
                                  </a:lnTo>
                                  <a:lnTo>
                                    <a:pt x="108" y="88"/>
                                  </a:lnTo>
                                  <a:lnTo>
                                    <a:pt x="106" y="88"/>
                                  </a:lnTo>
                                  <a:lnTo>
                                    <a:pt x="104" y="91"/>
                                  </a:lnTo>
                                  <a:lnTo>
                                    <a:pt x="101" y="91"/>
                                  </a:lnTo>
                                  <a:lnTo>
                                    <a:pt x="99" y="91"/>
                                  </a:lnTo>
                                  <a:lnTo>
                                    <a:pt x="74" y="91"/>
                                  </a:lnTo>
                                  <a:lnTo>
                                    <a:pt x="72" y="91"/>
                                  </a:lnTo>
                                  <a:lnTo>
                                    <a:pt x="70" y="91"/>
                                  </a:lnTo>
                                  <a:lnTo>
                                    <a:pt x="68" y="88"/>
                                  </a:lnTo>
                                  <a:lnTo>
                                    <a:pt x="66" y="88"/>
                                  </a:lnTo>
                                  <a:lnTo>
                                    <a:pt x="63" y="86"/>
                                  </a:lnTo>
                                  <a:lnTo>
                                    <a:pt x="61" y="84"/>
                                  </a:lnTo>
                                  <a:lnTo>
                                    <a:pt x="61" y="82"/>
                                  </a:lnTo>
                                  <a:lnTo>
                                    <a:pt x="59" y="80"/>
                                  </a:lnTo>
                                  <a:lnTo>
                                    <a:pt x="57" y="74"/>
                                  </a:lnTo>
                                  <a:lnTo>
                                    <a:pt x="57" y="80"/>
                                  </a:lnTo>
                                  <a:lnTo>
                                    <a:pt x="55" y="82"/>
                                  </a:lnTo>
                                  <a:lnTo>
                                    <a:pt x="55" y="84"/>
                                  </a:lnTo>
                                  <a:lnTo>
                                    <a:pt x="53" y="86"/>
                                  </a:lnTo>
                                  <a:lnTo>
                                    <a:pt x="51" y="88"/>
                                  </a:lnTo>
                                  <a:lnTo>
                                    <a:pt x="49" y="88"/>
                                  </a:lnTo>
                                  <a:lnTo>
                                    <a:pt x="47" y="91"/>
                                  </a:lnTo>
                                  <a:lnTo>
                                    <a:pt x="44" y="91"/>
                                  </a:lnTo>
                                  <a:lnTo>
                                    <a:pt x="42" y="91"/>
                                  </a:lnTo>
                                  <a:lnTo>
                                    <a:pt x="21" y="91"/>
                                  </a:lnTo>
                                  <a:lnTo>
                                    <a:pt x="19" y="91"/>
                                  </a:lnTo>
                                  <a:lnTo>
                                    <a:pt x="17" y="91"/>
                                  </a:lnTo>
                                  <a:lnTo>
                                    <a:pt x="15" y="88"/>
                                  </a:lnTo>
                                  <a:lnTo>
                                    <a:pt x="13" y="88"/>
                                  </a:lnTo>
                                  <a:lnTo>
                                    <a:pt x="11" y="86"/>
                                  </a:lnTo>
                                  <a:lnTo>
                                    <a:pt x="9" y="84"/>
                                  </a:lnTo>
                                  <a:lnTo>
                                    <a:pt x="9" y="82"/>
                                  </a:lnTo>
                                  <a:lnTo>
                                    <a:pt x="6" y="80"/>
                                  </a:lnTo>
                                  <a:lnTo>
                                    <a:pt x="6" y="78"/>
                                  </a:lnTo>
                                  <a:lnTo>
                                    <a:pt x="0" y="17"/>
                                  </a:lnTo>
                                  <a:lnTo>
                                    <a:pt x="0" y="1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8" name="Rectangle 749"/>
                          <wps:cNvSpPr>
                            <a:spLocks noChangeArrowheads="1"/>
                          </wps:cNvSpPr>
                          <wps:spPr bwMode="auto">
                            <a:xfrm>
                              <a:off x="2518" y="3583"/>
                              <a:ext cx="356"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WARREN</w:t>
                                </w:r>
                              </w:p>
                            </w:txbxContent>
                          </wps:txbx>
                          <wps:bodyPr rot="0" vert="horz" wrap="none" lIns="0" tIns="0" rIns="0" bIns="0" anchor="t" anchorCtr="0" upright="1">
                            <a:spAutoFit/>
                          </wps:bodyPr>
                        </wps:wsp>
                        <wps:wsp>
                          <wps:cNvPr id="2979" name="Rectangle 750"/>
                          <wps:cNvSpPr>
                            <a:spLocks noChangeArrowheads="1"/>
                          </wps:cNvSpPr>
                          <wps:spPr bwMode="auto">
                            <a:xfrm>
                              <a:off x="5500" y="852"/>
                              <a:ext cx="405"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MCHENRY</w:t>
                                </w:r>
                              </w:p>
                            </w:txbxContent>
                          </wps:txbx>
                          <wps:bodyPr rot="0" vert="horz" wrap="none" lIns="0" tIns="0" rIns="0" bIns="0" anchor="t" anchorCtr="0" upright="1">
                            <a:spAutoFit/>
                          </wps:bodyPr>
                        </wps:wsp>
                        <wps:wsp>
                          <wps:cNvPr id="2980" name="Freeform 751"/>
                          <wps:cNvSpPr>
                            <a:spLocks noEditPoints="1"/>
                          </wps:cNvSpPr>
                          <wps:spPr bwMode="auto">
                            <a:xfrm>
                              <a:off x="5481" y="849"/>
                              <a:ext cx="479" cy="91"/>
                            </a:xfrm>
                            <a:custGeom>
                              <a:avLst/>
                              <a:gdLst>
                                <a:gd name="T0" fmla="*/ 160 w 479"/>
                                <a:gd name="T1" fmla="*/ 9 h 91"/>
                                <a:gd name="T2" fmla="*/ 169 w 479"/>
                                <a:gd name="T3" fmla="*/ 0 h 91"/>
                                <a:gd name="T4" fmla="*/ 188 w 479"/>
                                <a:gd name="T5" fmla="*/ 0 h 91"/>
                                <a:gd name="T6" fmla="*/ 209 w 479"/>
                                <a:gd name="T7" fmla="*/ 0 h 91"/>
                                <a:gd name="T8" fmla="*/ 220 w 479"/>
                                <a:gd name="T9" fmla="*/ 4 h 91"/>
                                <a:gd name="T10" fmla="*/ 226 w 479"/>
                                <a:gd name="T11" fmla="*/ 2 h 91"/>
                                <a:gd name="T12" fmla="*/ 283 w 479"/>
                                <a:gd name="T13" fmla="*/ 0 h 91"/>
                                <a:gd name="T14" fmla="*/ 291 w 479"/>
                                <a:gd name="T15" fmla="*/ 0 h 91"/>
                                <a:gd name="T16" fmla="*/ 313 w 479"/>
                                <a:gd name="T17" fmla="*/ 2 h 91"/>
                                <a:gd name="T18" fmla="*/ 334 w 479"/>
                                <a:gd name="T19" fmla="*/ 0 h 91"/>
                                <a:gd name="T20" fmla="*/ 342 w 479"/>
                                <a:gd name="T21" fmla="*/ 7 h 91"/>
                                <a:gd name="T22" fmla="*/ 353 w 479"/>
                                <a:gd name="T23" fmla="*/ 0 h 91"/>
                                <a:gd name="T24" fmla="*/ 384 w 479"/>
                                <a:gd name="T25" fmla="*/ 2 h 91"/>
                                <a:gd name="T26" fmla="*/ 399 w 479"/>
                                <a:gd name="T27" fmla="*/ 0 h 91"/>
                                <a:gd name="T28" fmla="*/ 420 w 479"/>
                                <a:gd name="T29" fmla="*/ 0 h 91"/>
                                <a:gd name="T30" fmla="*/ 429 w 479"/>
                                <a:gd name="T31" fmla="*/ 9 h 91"/>
                                <a:gd name="T32" fmla="*/ 446 w 479"/>
                                <a:gd name="T33" fmla="*/ 2 h 91"/>
                                <a:gd name="T34" fmla="*/ 467 w 479"/>
                                <a:gd name="T35" fmla="*/ 0 h 91"/>
                                <a:gd name="T36" fmla="*/ 477 w 479"/>
                                <a:gd name="T37" fmla="*/ 7 h 91"/>
                                <a:gd name="T38" fmla="*/ 479 w 479"/>
                                <a:gd name="T39" fmla="*/ 17 h 91"/>
                                <a:gd name="T40" fmla="*/ 456 w 479"/>
                                <a:gd name="T41" fmla="*/ 76 h 91"/>
                                <a:gd name="T42" fmla="*/ 452 w 479"/>
                                <a:gd name="T43" fmla="*/ 87 h 91"/>
                                <a:gd name="T44" fmla="*/ 441 w 479"/>
                                <a:gd name="T45" fmla="*/ 91 h 91"/>
                                <a:gd name="T46" fmla="*/ 420 w 479"/>
                                <a:gd name="T47" fmla="*/ 89 h 91"/>
                                <a:gd name="T48" fmla="*/ 414 w 479"/>
                                <a:gd name="T49" fmla="*/ 83 h 91"/>
                                <a:gd name="T50" fmla="*/ 405 w 479"/>
                                <a:gd name="T51" fmla="*/ 91 h 91"/>
                                <a:gd name="T52" fmla="*/ 384 w 479"/>
                                <a:gd name="T53" fmla="*/ 91 h 91"/>
                                <a:gd name="T54" fmla="*/ 374 w 479"/>
                                <a:gd name="T55" fmla="*/ 89 h 91"/>
                                <a:gd name="T56" fmla="*/ 353 w 479"/>
                                <a:gd name="T57" fmla="*/ 91 h 91"/>
                                <a:gd name="T58" fmla="*/ 342 w 479"/>
                                <a:gd name="T59" fmla="*/ 85 h 91"/>
                                <a:gd name="T60" fmla="*/ 334 w 479"/>
                                <a:gd name="T61" fmla="*/ 91 h 91"/>
                                <a:gd name="T62" fmla="*/ 313 w 479"/>
                                <a:gd name="T63" fmla="*/ 89 h 91"/>
                                <a:gd name="T64" fmla="*/ 291 w 479"/>
                                <a:gd name="T65" fmla="*/ 91 h 91"/>
                                <a:gd name="T66" fmla="*/ 283 w 479"/>
                                <a:gd name="T67" fmla="*/ 91 h 91"/>
                                <a:gd name="T68" fmla="*/ 226 w 479"/>
                                <a:gd name="T69" fmla="*/ 89 h 91"/>
                                <a:gd name="T70" fmla="*/ 220 w 479"/>
                                <a:gd name="T71" fmla="*/ 87 h 91"/>
                                <a:gd name="T72" fmla="*/ 209 w 479"/>
                                <a:gd name="T73" fmla="*/ 91 h 91"/>
                                <a:gd name="T74" fmla="*/ 188 w 479"/>
                                <a:gd name="T75" fmla="*/ 91 h 91"/>
                                <a:gd name="T76" fmla="*/ 169 w 479"/>
                                <a:gd name="T77" fmla="*/ 91 h 91"/>
                                <a:gd name="T78" fmla="*/ 160 w 479"/>
                                <a:gd name="T79" fmla="*/ 83 h 91"/>
                                <a:gd name="T80" fmla="*/ 405 w 479"/>
                                <a:gd name="T81" fmla="*/ 53 h 91"/>
                                <a:gd name="T82" fmla="*/ 403 w 479"/>
                                <a:gd name="T83" fmla="*/ 51 h 91"/>
                                <a:gd name="T84" fmla="*/ 2 w 479"/>
                                <a:gd name="T85" fmla="*/ 9 h 91"/>
                                <a:gd name="T86" fmla="*/ 10 w 479"/>
                                <a:gd name="T87" fmla="*/ 0 h 91"/>
                                <a:gd name="T88" fmla="*/ 40 w 479"/>
                                <a:gd name="T89" fmla="*/ 0 h 91"/>
                                <a:gd name="T90" fmla="*/ 51 w 479"/>
                                <a:gd name="T91" fmla="*/ 0 h 91"/>
                                <a:gd name="T92" fmla="*/ 82 w 479"/>
                                <a:gd name="T93" fmla="*/ 2 h 91"/>
                                <a:gd name="T94" fmla="*/ 91 w 479"/>
                                <a:gd name="T95" fmla="*/ 11 h 91"/>
                                <a:gd name="T96" fmla="*/ 112 w 479"/>
                                <a:gd name="T97" fmla="*/ 0 h 91"/>
                                <a:gd name="T98" fmla="*/ 135 w 479"/>
                                <a:gd name="T99" fmla="*/ 9 h 91"/>
                                <a:gd name="T100" fmla="*/ 148 w 479"/>
                                <a:gd name="T101" fmla="*/ 30 h 91"/>
                                <a:gd name="T102" fmla="*/ 150 w 479"/>
                                <a:gd name="T103" fmla="*/ 40 h 91"/>
                                <a:gd name="T104" fmla="*/ 148 w 479"/>
                                <a:gd name="T105" fmla="*/ 49 h 91"/>
                                <a:gd name="T106" fmla="*/ 150 w 479"/>
                                <a:gd name="T107" fmla="*/ 59 h 91"/>
                                <a:gd name="T108" fmla="*/ 135 w 479"/>
                                <a:gd name="T109" fmla="*/ 85 h 91"/>
                                <a:gd name="T110" fmla="*/ 114 w 479"/>
                                <a:gd name="T111" fmla="*/ 91 h 91"/>
                                <a:gd name="T112" fmla="*/ 91 w 479"/>
                                <a:gd name="T113" fmla="*/ 87 h 91"/>
                                <a:gd name="T114" fmla="*/ 80 w 479"/>
                                <a:gd name="T115" fmla="*/ 91 h 91"/>
                                <a:gd name="T116" fmla="*/ 59 w 479"/>
                                <a:gd name="T117" fmla="*/ 91 h 91"/>
                                <a:gd name="T118" fmla="*/ 30 w 479"/>
                                <a:gd name="T119" fmla="*/ 91 h 91"/>
                                <a:gd name="T120" fmla="*/ 10 w 479"/>
                                <a:gd name="T121" fmla="*/ 91 h 91"/>
                                <a:gd name="T122" fmla="*/ 2 w 479"/>
                                <a:gd name="T123" fmla="*/ 83 h 91"/>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479" h="91">
                                  <a:moveTo>
                                    <a:pt x="158" y="76"/>
                                  </a:moveTo>
                                  <a:lnTo>
                                    <a:pt x="158" y="15"/>
                                  </a:lnTo>
                                  <a:lnTo>
                                    <a:pt x="158" y="13"/>
                                  </a:lnTo>
                                  <a:lnTo>
                                    <a:pt x="158" y="11"/>
                                  </a:lnTo>
                                  <a:lnTo>
                                    <a:pt x="160" y="9"/>
                                  </a:lnTo>
                                  <a:lnTo>
                                    <a:pt x="160" y="7"/>
                                  </a:lnTo>
                                  <a:lnTo>
                                    <a:pt x="163" y="4"/>
                                  </a:lnTo>
                                  <a:lnTo>
                                    <a:pt x="165" y="2"/>
                                  </a:lnTo>
                                  <a:lnTo>
                                    <a:pt x="167" y="2"/>
                                  </a:lnTo>
                                  <a:lnTo>
                                    <a:pt x="169" y="0"/>
                                  </a:lnTo>
                                  <a:lnTo>
                                    <a:pt x="171" y="0"/>
                                  </a:lnTo>
                                  <a:lnTo>
                                    <a:pt x="173" y="0"/>
                                  </a:lnTo>
                                  <a:lnTo>
                                    <a:pt x="184" y="0"/>
                                  </a:lnTo>
                                  <a:lnTo>
                                    <a:pt x="186" y="0"/>
                                  </a:lnTo>
                                  <a:lnTo>
                                    <a:pt x="188" y="0"/>
                                  </a:lnTo>
                                  <a:lnTo>
                                    <a:pt x="190" y="2"/>
                                  </a:lnTo>
                                  <a:lnTo>
                                    <a:pt x="192" y="0"/>
                                  </a:lnTo>
                                  <a:lnTo>
                                    <a:pt x="194" y="0"/>
                                  </a:lnTo>
                                  <a:lnTo>
                                    <a:pt x="196" y="0"/>
                                  </a:lnTo>
                                  <a:lnTo>
                                    <a:pt x="209" y="0"/>
                                  </a:lnTo>
                                  <a:lnTo>
                                    <a:pt x="211" y="0"/>
                                  </a:lnTo>
                                  <a:lnTo>
                                    <a:pt x="213" y="0"/>
                                  </a:lnTo>
                                  <a:lnTo>
                                    <a:pt x="215" y="2"/>
                                  </a:lnTo>
                                  <a:lnTo>
                                    <a:pt x="217" y="2"/>
                                  </a:lnTo>
                                  <a:lnTo>
                                    <a:pt x="220" y="4"/>
                                  </a:lnTo>
                                  <a:lnTo>
                                    <a:pt x="222" y="7"/>
                                  </a:lnTo>
                                  <a:lnTo>
                                    <a:pt x="222" y="9"/>
                                  </a:lnTo>
                                  <a:lnTo>
                                    <a:pt x="222" y="7"/>
                                  </a:lnTo>
                                  <a:lnTo>
                                    <a:pt x="224" y="4"/>
                                  </a:lnTo>
                                  <a:lnTo>
                                    <a:pt x="226" y="2"/>
                                  </a:lnTo>
                                  <a:lnTo>
                                    <a:pt x="228" y="2"/>
                                  </a:lnTo>
                                  <a:lnTo>
                                    <a:pt x="230" y="0"/>
                                  </a:lnTo>
                                  <a:lnTo>
                                    <a:pt x="232" y="0"/>
                                  </a:lnTo>
                                  <a:lnTo>
                                    <a:pt x="234" y="0"/>
                                  </a:lnTo>
                                  <a:lnTo>
                                    <a:pt x="283" y="0"/>
                                  </a:lnTo>
                                  <a:lnTo>
                                    <a:pt x="285" y="0"/>
                                  </a:lnTo>
                                  <a:lnTo>
                                    <a:pt x="287" y="0"/>
                                  </a:lnTo>
                                  <a:lnTo>
                                    <a:pt x="289" y="2"/>
                                  </a:lnTo>
                                  <a:lnTo>
                                    <a:pt x="289" y="0"/>
                                  </a:lnTo>
                                  <a:lnTo>
                                    <a:pt x="291" y="0"/>
                                  </a:lnTo>
                                  <a:lnTo>
                                    <a:pt x="294" y="0"/>
                                  </a:lnTo>
                                  <a:lnTo>
                                    <a:pt x="306" y="0"/>
                                  </a:lnTo>
                                  <a:lnTo>
                                    <a:pt x="308" y="0"/>
                                  </a:lnTo>
                                  <a:lnTo>
                                    <a:pt x="310" y="0"/>
                                  </a:lnTo>
                                  <a:lnTo>
                                    <a:pt x="313" y="2"/>
                                  </a:lnTo>
                                  <a:lnTo>
                                    <a:pt x="315" y="0"/>
                                  </a:lnTo>
                                  <a:lnTo>
                                    <a:pt x="317" y="0"/>
                                  </a:lnTo>
                                  <a:lnTo>
                                    <a:pt x="319" y="0"/>
                                  </a:lnTo>
                                  <a:lnTo>
                                    <a:pt x="332" y="0"/>
                                  </a:lnTo>
                                  <a:lnTo>
                                    <a:pt x="334" y="0"/>
                                  </a:lnTo>
                                  <a:lnTo>
                                    <a:pt x="336" y="0"/>
                                  </a:lnTo>
                                  <a:lnTo>
                                    <a:pt x="338" y="2"/>
                                  </a:lnTo>
                                  <a:lnTo>
                                    <a:pt x="340" y="2"/>
                                  </a:lnTo>
                                  <a:lnTo>
                                    <a:pt x="342" y="4"/>
                                  </a:lnTo>
                                  <a:lnTo>
                                    <a:pt x="342" y="7"/>
                                  </a:lnTo>
                                  <a:lnTo>
                                    <a:pt x="344" y="4"/>
                                  </a:lnTo>
                                  <a:lnTo>
                                    <a:pt x="346" y="2"/>
                                  </a:lnTo>
                                  <a:lnTo>
                                    <a:pt x="348" y="2"/>
                                  </a:lnTo>
                                  <a:lnTo>
                                    <a:pt x="351" y="0"/>
                                  </a:lnTo>
                                  <a:lnTo>
                                    <a:pt x="353" y="0"/>
                                  </a:lnTo>
                                  <a:lnTo>
                                    <a:pt x="355" y="0"/>
                                  </a:lnTo>
                                  <a:lnTo>
                                    <a:pt x="378" y="0"/>
                                  </a:lnTo>
                                  <a:lnTo>
                                    <a:pt x="380" y="0"/>
                                  </a:lnTo>
                                  <a:lnTo>
                                    <a:pt x="382" y="0"/>
                                  </a:lnTo>
                                  <a:lnTo>
                                    <a:pt x="384" y="2"/>
                                  </a:lnTo>
                                  <a:lnTo>
                                    <a:pt x="393" y="7"/>
                                  </a:lnTo>
                                  <a:lnTo>
                                    <a:pt x="393" y="4"/>
                                  </a:lnTo>
                                  <a:lnTo>
                                    <a:pt x="395" y="2"/>
                                  </a:lnTo>
                                  <a:lnTo>
                                    <a:pt x="397" y="2"/>
                                  </a:lnTo>
                                  <a:lnTo>
                                    <a:pt x="399" y="0"/>
                                  </a:lnTo>
                                  <a:lnTo>
                                    <a:pt x="401" y="0"/>
                                  </a:lnTo>
                                  <a:lnTo>
                                    <a:pt x="403" y="0"/>
                                  </a:lnTo>
                                  <a:lnTo>
                                    <a:pt x="416" y="0"/>
                                  </a:lnTo>
                                  <a:lnTo>
                                    <a:pt x="418" y="0"/>
                                  </a:lnTo>
                                  <a:lnTo>
                                    <a:pt x="420" y="0"/>
                                  </a:lnTo>
                                  <a:lnTo>
                                    <a:pt x="422" y="2"/>
                                  </a:lnTo>
                                  <a:lnTo>
                                    <a:pt x="424" y="2"/>
                                  </a:lnTo>
                                  <a:lnTo>
                                    <a:pt x="427" y="4"/>
                                  </a:lnTo>
                                  <a:lnTo>
                                    <a:pt x="429" y="7"/>
                                  </a:lnTo>
                                  <a:lnTo>
                                    <a:pt x="429" y="9"/>
                                  </a:lnTo>
                                  <a:lnTo>
                                    <a:pt x="433" y="17"/>
                                  </a:lnTo>
                                  <a:lnTo>
                                    <a:pt x="439" y="7"/>
                                  </a:lnTo>
                                  <a:lnTo>
                                    <a:pt x="441" y="4"/>
                                  </a:lnTo>
                                  <a:lnTo>
                                    <a:pt x="443" y="2"/>
                                  </a:lnTo>
                                  <a:lnTo>
                                    <a:pt x="446" y="2"/>
                                  </a:lnTo>
                                  <a:lnTo>
                                    <a:pt x="448" y="0"/>
                                  </a:lnTo>
                                  <a:lnTo>
                                    <a:pt x="450" y="0"/>
                                  </a:lnTo>
                                  <a:lnTo>
                                    <a:pt x="452" y="0"/>
                                  </a:lnTo>
                                  <a:lnTo>
                                    <a:pt x="465" y="0"/>
                                  </a:lnTo>
                                  <a:lnTo>
                                    <a:pt x="467" y="0"/>
                                  </a:lnTo>
                                  <a:lnTo>
                                    <a:pt x="469" y="0"/>
                                  </a:lnTo>
                                  <a:lnTo>
                                    <a:pt x="471" y="2"/>
                                  </a:lnTo>
                                  <a:lnTo>
                                    <a:pt x="473" y="2"/>
                                  </a:lnTo>
                                  <a:lnTo>
                                    <a:pt x="475" y="4"/>
                                  </a:lnTo>
                                  <a:lnTo>
                                    <a:pt x="477" y="7"/>
                                  </a:lnTo>
                                  <a:lnTo>
                                    <a:pt x="477" y="9"/>
                                  </a:lnTo>
                                  <a:lnTo>
                                    <a:pt x="479" y="11"/>
                                  </a:lnTo>
                                  <a:lnTo>
                                    <a:pt x="479" y="13"/>
                                  </a:lnTo>
                                  <a:lnTo>
                                    <a:pt x="479" y="15"/>
                                  </a:lnTo>
                                  <a:lnTo>
                                    <a:pt x="479" y="17"/>
                                  </a:lnTo>
                                  <a:lnTo>
                                    <a:pt x="479" y="19"/>
                                  </a:lnTo>
                                  <a:lnTo>
                                    <a:pt x="477" y="21"/>
                                  </a:lnTo>
                                  <a:lnTo>
                                    <a:pt x="477" y="24"/>
                                  </a:lnTo>
                                  <a:lnTo>
                                    <a:pt x="456" y="55"/>
                                  </a:lnTo>
                                  <a:lnTo>
                                    <a:pt x="456" y="76"/>
                                  </a:lnTo>
                                  <a:lnTo>
                                    <a:pt x="456" y="78"/>
                                  </a:lnTo>
                                  <a:lnTo>
                                    <a:pt x="456" y="81"/>
                                  </a:lnTo>
                                  <a:lnTo>
                                    <a:pt x="454" y="83"/>
                                  </a:lnTo>
                                  <a:lnTo>
                                    <a:pt x="454" y="85"/>
                                  </a:lnTo>
                                  <a:lnTo>
                                    <a:pt x="452" y="87"/>
                                  </a:lnTo>
                                  <a:lnTo>
                                    <a:pt x="450" y="89"/>
                                  </a:lnTo>
                                  <a:lnTo>
                                    <a:pt x="448" y="89"/>
                                  </a:lnTo>
                                  <a:lnTo>
                                    <a:pt x="446" y="91"/>
                                  </a:lnTo>
                                  <a:lnTo>
                                    <a:pt x="443" y="91"/>
                                  </a:lnTo>
                                  <a:lnTo>
                                    <a:pt x="441" y="91"/>
                                  </a:lnTo>
                                  <a:lnTo>
                                    <a:pt x="429" y="91"/>
                                  </a:lnTo>
                                  <a:lnTo>
                                    <a:pt x="427" y="91"/>
                                  </a:lnTo>
                                  <a:lnTo>
                                    <a:pt x="424" y="91"/>
                                  </a:lnTo>
                                  <a:lnTo>
                                    <a:pt x="422" y="89"/>
                                  </a:lnTo>
                                  <a:lnTo>
                                    <a:pt x="420" y="89"/>
                                  </a:lnTo>
                                  <a:lnTo>
                                    <a:pt x="418" y="87"/>
                                  </a:lnTo>
                                  <a:lnTo>
                                    <a:pt x="416" y="85"/>
                                  </a:lnTo>
                                  <a:lnTo>
                                    <a:pt x="416" y="83"/>
                                  </a:lnTo>
                                  <a:lnTo>
                                    <a:pt x="416" y="81"/>
                                  </a:lnTo>
                                  <a:lnTo>
                                    <a:pt x="414" y="83"/>
                                  </a:lnTo>
                                  <a:lnTo>
                                    <a:pt x="414" y="85"/>
                                  </a:lnTo>
                                  <a:lnTo>
                                    <a:pt x="412" y="87"/>
                                  </a:lnTo>
                                  <a:lnTo>
                                    <a:pt x="410" y="89"/>
                                  </a:lnTo>
                                  <a:lnTo>
                                    <a:pt x="408" y="89"/>
                                  </a:lnTo>
                                  <a:lnTo>
                                    <a:pt x="405" y="91"/>
                                  </a:lnTo>
                                  <a:lnTo>
                                    <a:pt x="403" y="91"/>
                                  </a:lnTo>
                                  <a:lnTo>
                                    <a:pt x="401" y="91"/>
                                  </a:lnTo>
                                  <a:lnTo>
                                    <a:pt x="389" y="91"/>
                                  </a:lnTo>
                                  <a:lnTo>
                                    <a:pt x="386" y="91"/>
                                  </a:lnTo>
                                  <a:lnTo>
                                    <a:pt x="384" y="91"/>
                                  </a:lnTo>
                                  <a:lnTo>
                                    <a:pt x="382" y="89"/>
                                  </a:lnTo>
                                  <a:lnTo>
                                    <a:pt x="380" y="89"/>
                                  </a:lnTo>
                                  <a:lnTo>
                                    <a:pt x="378" y="87"/>
                                  </a:lnTo>
                                  <a:lnTo>
                                    <a:pt x="376" y="89"/>
                                  </a:lnTo>
                                  <a:lnTo>
                                    <a:pt x="374" y="89"/>
                                  </a:lnTo>
                                  <a:lnTo>
                                    <a:pt x="372" y="91"/>
                                  </a:lnTo>
                                  <a:lnTo>
                                    <a:pt x="370" y="91"/>
                                  </a:lnTo>
                                  <a:lnTo>
                                    <a:pt x="367" y="91"/>
                                  </a:lnTo>
                                  <a:lnTo>
                                    <a:pt x="355" y="91"/>
                                  </a:lnTo>
                                  <a:lnTo>
                                    <a:pt x="353" y="91"/>
                                  </a:lnTo>
                                  <a:lnTo>
                                    <a:pt x="351" y="91"/>
                                  </a:lnTo>
                                  <a:lnTo>
                                    <a:pt x="348" y="89"/>
                                  </a:lnTo>
                                  <a:lnTo>
                                    <a:pt x="346" y="89"/>
                                  </a:lnTo>
                                  <a:lnTo>
                                    <a:pt x="344" y="87"/>
                                  </a:lnTo>
                                  <a:lnTo>
                                    <a:pt x="342" y="85"/>
                                  </a:lnTo>
                                  <a:lnTo>
                                    <a:pt x="342" y="87"/>
                                  </a:lnTo>
                                  <a:lnTo>
                                    <a:pt x="340" y="89"/>
                                  </a:lnTo>
                                  <a:lnTo>
                                    <a:pt x="338" y="89"/>
                                  </a:lnTo>
                                  <a:lnTo>
                                    <a:pt x="336" y="91"/>
                                  </a:lnTo>
                                  <a:lnTo>
                                    <a:pt x="334" y="91"/>
                                  </a:lnTo>
                                  <a:lnTo>
                                    <a:pt x="332" y="91"/>
                                  </a:lnTo>
                                  <a:lnTo>
                                    <a:pt x="319" y="91"/>
                                  </a:lnTo>
                                  <a:lnTo>
                                    <a:pt x="317" y="91"/>
                                  </a:lnTo>
                                  <a:lnTo>
                                    <a:pt x="315" y="91"/>
                                  </a:lnTo>
                                  <a:lnTo>
                                    <a:pt x="313" y="89"/>
                                  </a:lnTo>
                                  <a:lnTo>
                                    <a:pt x="310" y="91"/>
                                  </a:lnTo>
                                  <a:lnTo>
                                    <a:pt x="308" y="91"/>
                                  </a:lnTo>
                                  <a:lnTo>
                                    <a:pt x="306" y="91"/>
                                  </a:lnTo>
                                  <a:lnTo>
                                    <a:pt x="294" y="91"/>
                                  </a:lnTo>
                                  <a:lnTo>
                                    <a:pt x="291" y="91"/>
                                  </a:lnTo>
                                  <a:lnTo>
                                    <a:pt x="289" y="91"/>
                                  </a:lnTo>
                                  <a:lnTo>
                                    <a:pt x="289" y="89"/>
                                  </a:lnTo>
                                  <a:lnTo>
                                    <a:pt x="287" y="91"/>
                                  </a:lnTo>
                                  <a:lnTo>
                                    <a:pt x="285" y="91"/>
                                  </a:lnTo>
                                  <a:lnTo>
                                    <a:pt x="283" y="91"/>
                                  </a:lnTo>
                                  <a:lnTo>
                                    <a:pt x="234" y="91"/>
                                  </a:lnTo>
                                  <a:lnTo>
                                    <a:pt x="232" y="91"/>
                                  </a:lnTo>
                                  <a:lnTo>
                                    <a:pt x="230" y="91"/>
                                  </a:lnTo>
                                  <a:lnTo>
                                    <a:pt x="228" y="89"/>
                                  </a:lnTo>
                                  <a:lnTo>
                                    <a:pt x="226" y="89"/>
                                  </a:lnTo>
                                  <a:lnTo>
                                    <a:pt x="224" y="87"/>
                                  </a:lnTo>
                                  <a:lnTo>
                                    <a:pt x="222" y="85"/>
                                  </a:lnTo>
                                  <a:lnTo>
                                    <a:pt x="222" y="83"/>
                                  </a:lnTo>
                                  <a:lnTo>
                                    <a:pt x="222" y="85"/>
                                  </a:lnTo>
                                  <a:lnTo>
                                    <a:pt x="220" y="87"/>
                                  </a:lnTo>
                                  <a:lnTo>
                                    <a:pt x="217" y="89"/>
                                  </a:lnTo>
                                  <a:lnTo>
                                    <a:pt x="215" y="89"/>
                                  </a:lnTo>
                                  <a:lnTo>
                                    <a:pt x="213" y="91"/>
                                  </a:lnTo>
                                  <a:lnTo>
                                    <a:pt x="211" y="91"/>
                                  </a:lnTo>
                                  <a:lnTo>
                                    <a:pt x="209" y="91"/>
                                  </a:lnTo>
                                  <a:lnTo>
                                    <a:pt x="196" y="91"/>
                                  </a:lnTo>
                                  <a:lnTo>
                                    <a:pt x="194" y="91"/>
                                  </a:lnTo>
                                  <a:lnTo>
                                    <a:pt x="192" y="91"/>
                                  </a:lnTo>
                                  <a:lnTo>
                                    <a:pt x="190" y="89"/>
                                  </a:lnTo>
                                  <a:lnTo>
                                    <a:pt x="188" y="91"/>
                                  </a:lnTo>
                                  <a:lnTo>
                                    <a:pt x="186" y="91"/>
                                  </a:lnTo>
                                  <a:lnTo>
                                    <a:pt x="184" y="91"/>
                                  </a:lnTo>
                                  <a:lnTo>
                                    <a:pt x="173" y="91"/>
                                  </a:lnTo>
                                  <a:lnTo>
                                    <a:pt x="171" y="91"/>
                                  </a:lnTo>
                                  <a:lnTo>
                                    <a:pt x="169" y="91"/>
                                  </a:lnTo>
                                  <a:lnTo>
                                    <a:pt x="167" y="89"/>
                                  </a:lnTo>
                                  <a:lnTo>
                                    <a:pt x="165" y="89"/>
                                  </a:lnTo>
                                  <a:lnTo>
                                    <a:pt x="163" y="87"/>
                                  </a:lnTo>
                                  <a:lnTo>
                                    <a:pt x="160" y="85"/>
                                  </a:lnTo>
                                  <a:lnTo>
                                    <a:pt x="160" y="83"/>
                                  </a:lnTo>
                                  <a:lnTo>
                                    <a:pt x="158" y="81"/>
                                  </a:lnTo>
                                  <a:lnTo>
                                    <a:pt x="158" y="78"/>
                                  </a:lnTo>
                                  <a:lnTo>
                                    <a:pt x="158" y="76"/>
                                  </a:lnTo>
                                  <a:close/>
                                  <a:moveTo>
                                    <a:pt x="403" y="51"/>
                                  </a:moveTo>
                                  <a:lnTo>
                                    <a:pt x="405" y="53"/>
                                  </a:lnTo>
                                  <a:lnTo>
                                    <a:pt x="405" y="55"/>
                                  </a:lnTo>
                                  <a:lnTo>
                                    <a:pt x="414" y="70"/>
                                  </a:lnTo>
                                  <a:lnTo>
                                    <a:pt x="414" y="55"/>
                                  </a:lnTo>
                                  <a:lnTo>
                                    <a:pt x="405" y="43"/>
                                  </a:lnTo>
                                  <a:lnTo>
                                    <a:pt x="403" y="51"/>
                                  </a:lnTo>
                                  <a:close/>
                                  <a:moveTo>
                                    <a:pt x="0" y="76"/>
                                  </a:moveTo>
                                  <a:lnTo>
                                    <a:pt x="0" y="15"/>
                                  </a:lnTo>
                                  <a:lnTo>
                                    <a:pt x="0" y="13"/>
                                  </a:lnTo>
                                  <a:lnTo>
                                    <a:pt x="0" y="11"/>
                                  </a:lnTo>
                                  <a:lnTo>
                                    <a:pt x="2" y="9"/>
                                  </a:lnTo>
                                  <a:lnTo>
                                    <a:pt x="2" y="7"/>
                                  </a:lnTo>
                                  <a:lnTo>
                                    <a:pt x="4" y="4"/>
                                  </a:lnTo>
                                  <a:lnTo>
                                    <a:pt x="6" y="2"/>
                                  </a:lnTo>
                                  <a:lnTo>
                                    <a:pt x="8" y="2"/>
                                  </a:lnTo>
                                  <a:lnTo>
                                    <a:pt x="10" y="0"/>
                                  </a:lnTo>
                                  <a:lnTo>
                                    <a:pt x="13" y="0"/>
                                  </a:lnTo>
                                  <a:lnTo>
                                    <a:pt x="15" y="0"/>
                                  </a:lnTo>
                                  <a:lnTo>
                                    <a:pt x="36" y="0"/>
                                  </a:lnTo>
                                  <a:lnTo>
                                    <a:pt x="38" y="0"/>
                                  </a:lnTo>
                                  <a:lnTo>
                                    <a:pt x="40" y="0"/>
                                  </a:lnTo>
                                  <a:lnTo>
                                    <a:pt x="42" y="2"/>
                                  </a:lnTo>
                                  <a:lnTo>
                                    <a:pt x="44" y="2"/>
                                  </a:lnTo>
                                  <a:lnTo>
                                    <a:pt x="46" y="2"/>
                                  </a:lnTo>
                                  <a:lnTo>
                                    <a:pt x="49" y="0"/>
                                  </a:lnTo>
                                  <a:lnTo>
                                    <a:pt x="51" y="0"/>
                                  </a:lnTo>
                                  <a:lnTo>
                                    <a:pt x="53" y="0"/>
                                  </a:lnTo>
                                  <a:lnTo>
                                    <a:pt x="76" y="0"/>
                                  </a:lnTo>
                                  <a:lnTo>
                                    <a:pt x="78" y="0"/>
                                  </a:lnTo>
                                  <a:lnTo>
                                    <a:pt x="80" y="0"/>
                                  </a:lnTo>
                                  <a:lnTo>
                                    <a:pt x="82" y="2"/>
                                  </a:lnTo>
                                  <a:lnTo>
                                    <a:pt x="84" y="2"/>
                                  </a:lnTo>
                                  <a:lnTo>
                                    <a:pt x="87" y="4"/>
                                  </a:lnTo>
                                  <a:lnTo>
                                    <a:pt x="89" y="7"/>
                                  </a:lnTo>
                                  <a:lnTo>
                                    <a:pt x="89" y="9"/>
                                  </a:lnTo>
                                  <a:lnTo>
                                    <a:pt x="91" y="11"/>
                                  </a:lnTo>
                                  <a:lnTo>
                                    <a:pt x="91" y="9"/>
                                  </a:lnTo>
                                  <a:lnTo>
                                    <a:pt x="93" y="9"/>
                                  </a:lnTo>
                                  <a:lnTo>
                                    <a:pt x="108" y="2"/>
                                  </a:lnTo>
                                  <a:lnTo>
                                    <a:pt x="110" y="0"/>
                                  </a:lnTo>
                                  <a:lnTo>
                                    <a:pt x="112" y="0"/>
                                  </a:lnTo>
                                  <a:lnTo>
                                    <a:pt x="114" y="0"/>
                                  </a:lnTo>
                                  <a:lnTo>
                                    <a:pt x="116" y="0"/>
                                  </a:lnTo>
                                  <a:lnTo>
                                    <a:pt x="118" y="0"/>
                                  </a:lnTo>
                                  <a:lnTo>
                                    <a:pt x="120" y="2"/>
                                  </a:lnTo>
                                  <a:lnTo>
                                    <a:pt x="135" y="9"/>
                                  </a:lnTo>
                                  <a:lnTo>
                                    <a:pt x="137" y="9"/>
                                  </a:lnTo>
                                  <a:lnTo>
                                    <a:pt x="139" y="11"/>
                                  </a:lnTo>
                                  <a:lnTo>
                                    <a:pt x="141" y="13"/>
                                  </a:lnTo>
                                  <a:lnTo>
                                    <a:pt x="141" y="15"/>
                                  </a:lnTo>
                                  <a:lnTo>
                                    <a:pt x="148" y="30"/>
                                  </a:lnTo>
                                  <a:lnTo>
                                    <a:pt x="150" y="32"/>
                                  </a:lnTo>
                                  <a:lnTo>
                                    <a:pt x="150" y="34"/>
                                  </a:lnTo>
                                  <a:lnTo>
                                    <a:pt x="150" y="36"/>
                                  </a:lnTo>
                                  <a:lnTo>
                                    <a:pt x="150" y="38"/>
                                  </a:lnTo>
                                  <a:lnTo>
                                    <a:pt x="150" y="40"/>
                                  </a:lnTo>
                                  <a:lnTo>
                                    <a:pt x="148" y="43"/>
                                  </a:lnTo>
                                  <a:lnTo>
                                    <a:pt x="148" y="45"/>
                                  </a:lnTo>
                                  <a:lnTo>
                                    <a:pt x="146" y="45"/>
                                  </a:lnTo>
                                  <a:lnTo>
                                    <a:pt x="148" y="47"/>
                                  </a:lnTo>
                                  <a:lnTo>
                                    <a:pt x="148" y="49"/>
                                  </a:lnTo>
                                  <a:lnTo>
                                    <a:pt x="150" y="51"/>
                                  </a:lnTo>
                                  <a:lnTo>
                                    <a:pt x="150" y="53"/>
                                  </a:lnTo>
                                  <a:lnTo>
                                    <a:pt x="150" y="55"/>
                                  </a:lnTo>
                                  <a:lnTo>
                                    <a:pt x="150" y="57"/>
                                  </a:lnTo>
                                  <a:lnTo>
                                    <a:pt x="150" y="59"/>
                                  </a:lnTo>
                                  <a:lnTo>
                                    <a:pt x="148" y="62"/>
                                  </a:lnTo>
                                  <a:lnTo>
                                    <a:pt x="139" y="78"/>
                                  </a:lnTo>
                                  <a:lnTo>
                                    <a:pt x="139" y="81"/>
                                  </a:lnTo>
                                  <a:lnTo>
                                    <a:pt x="137" y="83"/>
                                  </a:lnTo>
                                  <a:lnTo>
                                    <a:pt x="135" y="85"/>
                                  </a:lnTo>
                                  <a:lnTo>
                                    <a:pt x="133" y="85"/>
                                  </a:lnTo>
                                  <a:lnTo>
                                    <a:pt x="131" y="87"/>
                                  </a:lnTo>
                                  <a:lnTo>
                                    <a:pt x="118" y="91"/>
                                  </a:lnTo>
                                  <a:lnTo>
                                    <a:pt x="116" y="91"/>
                                  </a:lnTo>
                                  <a:lnTo>
                                    <a:pt x="114" y="91"/>
                                  </a:lnTo>
                                  <a:lnTo>
                                    <a:pt x="112" y="91"/>
                                  </a:lnTo>
                                  <a:lnTo>
                                    <a:pt x="97" y="89"/>
                                  </a:lnTo>
                                  <a:lnTo>
                                    <a:pt x="95" y="89"/>
                                  </a:lnTo>
                                  <a:lnTo>
                                    <a:pt x="93" y="87"/>
                                  </a:lnTo>
                                  <a:lnTo>
                                    <a:pt x="91" y="87"/>
                                  </a:lnTo>
                                  <a:lnTo>
                                    <a:pt x="89" y="85"/>
                                  </a:lnTo>
                                  <a:lnTo>
                                    <a:pt x="87" y="87"/>
                                  </a:lnTo>
                                  <a:lnTo>
                                    <a:pt x="84" y="89"/>
                                  </a:lnTo>
                                  <a:lnTo>
                                    <a:pt x="82" y="89"/>
                                  </a:lnTo>
                                  <a:lnTo>
                                    <a:pt x="80" y="91"/>
                                  </a:lnTo>
                                  <a:lnTo>
                                    <a:pt x="78" y="91"/>
                                  </a:lnTo>
                                  <a:lnTo>
                                    <a:pt x="76" y="91"/>
                                  </a:lnTo>
                                  <a:lnTo>
                                    <a:pt x="63" y="91"/>
                                  </a:lnTo>
                                  <a:lnTo>
                                    <a:pt x="61" y="91"/>
                                  </a:lnTo>
                                  <a:lnTo>
                                    <a:pt x="59" y="91"/>
                                  </a:lnTo>
                                  <a:lnTo>
                                    <a:pt x="57" y="91"/>
                                  </a:lnTo>
                                  <a:lnTo>
                                    <a:pt x="55" y="91"/>
                                  </a:lnTo>
                                  <a:lnTo>
                                    <a:pt x="34" y="91"/>
                                  </a:lnTo>
                                  <a:lnTo>
                                    <a:pt x="32" y="91"/>
                                  </a:lnTo>
                                  <a:lnTo>
                                    <a:pt x="30" y="91"/>
                                  </a:lnTo>
                                  <a:lnTo>
                                    <a:pt x="27" y="91"/>
                                  </a:lnTo>
                                  <a:lnTo>
                                    <a:pt x="25" y="91"/>
                                  </a:lnTo>
                                  <a:lnTo>
                                    <a:pt x="15" y="91"/>
                                  </a:lnTo>
                                  <a:lnTo>
                                    <a:pt x="13" y="91"/>
                                  </a:lnTo>
                                  <a:lnTo>
                                    <a:pt x="10" y="91"/>
                                  </a:lnTo>
                                  <a:lnTo>
                                    <a:pt x="8" y="89"/>
                                  </a:lnTo>
                                  <a:lnTo>
                                    <a:pt x="6" y="89"/>
                                  </a:lnTo>
                                  <a:lnTo>
                                    <a:pt x="4" y="87"/>
                                  </a:lnTo>
                                  <a:lnTo>
                                    <a:pt x="2" y="85"/>
                                  </a:lnTo>
                                  <a:lnTo>
                                    <a:pt x="2" y="83"/>
                                  </a:lnTo>
                                  <a:lnTo>
                                    <a:pt x="0" y="81"/>
                                  </a:lnTo>
                                  <a:lnTo>
                                    <a:pt x="0" y="78"/>
                                  </a:lnTo>
                                  <a:lnTo>
                                    <a:pt x="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1" name="Rectangle 752"/>
                          <wps:cNvSpPr>
                            <a:spLocks noChangeArrowheads="1"/>
                          </wps:cNvSpPr>
                          <wps:spPr bwMode="auto">
                            <a:xfrm>
                              <a:off x="5500" y="852"/>
                              <a:ext cx="405"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MCHENRY</w:t>
                                </w:r>
                              </w:p>
                            </w:txbxContent>
                          </wps:txbx>
                          <wps:bodyPr rot="0" vert="horz" wrap="none" lIns="0" tIns="0" rIns="0" bIns="0" anchor="t" anchorCtr="0" upright="1">
                            <a:spAutoFit/>
                          </wps:bodyPr>
                        </wps:wsp>
                        <wps:wsp>
                          <wps:cNvPr id="2982" name="Rectangle 753"/>
                          <wps:cNvSpPr>
                            <a:spLocks noChangeArrowheads="1"/>
                          </wps:cNvSpPr>
                          <wps:spPr bwMode="auto">
                            <a:xfrm>
                              <a:off x="4199" y="7745"/>
                              <a:ext cx="35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CLINTON</w:t>
                                </w:r>
                              </w:p>
                            </w:txbxContent>
                          </wps:txbx>
                          <wps:bodyPr rot="0" vert="horz" wrap="none" lIns="0" tIns="0" rIns="0" bIns="0" anchor="t" anchorCtr="0" upright="1">
                            <a:spAutoFit/>
                          </wps:bodyPr>
                        </wps:wsp>
                        <wps:wsp>
                          <wps:cNvPr id="2983" name="Freeform 754"/>
                          <wps:cNvSpPr>
                            <a:spLocks noEditPoints="1"/>
                          </wps:cNvSpPr>
                          <wps:spPr bwMode="auto">
                            <a:xfrm>
                              <a:off x="4188" y="7747"/>
                              <a:ext cx="395" cy="91"/>
                            </a:xfrm>
                            <a:custGeom>
                              <a:avLst/>
                              <a:gdLst>
                                <a:gd name="T0" fmla="*/ 7 w 395"/>
                                <a:gd name="T1" fmla="*/ 23 h 91"/>
                                <a:gd name="T2" fmla="*/ 19 w 395"/>
                                <a:gd name="T3" fmla="*/ 6 h 91"/>
                                <a:gd name="T4" fmla="*/ 40 w 395"/>
                                <a:gd name="T5" fmla="*/ 0 h 91"/>
                                <a:gd name="T6" fmla="*/ 66 w 395"/>
                                <a:gd name="T7" fmla="*/ 8 h 91"/>
                                <a:gd name="T8" fmla="*/ 74 w 395"/>
                                <a:gd name="T9" fmla="*/ 15 h 91"/>
                                <a:gd name="T10" fmla="*/ 78 w 395"/>
                                <a:gd name="T11" fmla="*/ 4 h 91"/>
                                <a:gd name="T12" fmla="*/ 89 w 395"/>
                                <a:gd name="T13" fmla="*/ 0 h 91"/>
                                <a:gd name="T14" fmla="*/ 110 w 395"/>
                                <a:gd name="T15" fmla="*/ 2 h 91"/>
                                <a:gd name="T16" fmla="*/ 116 w 395"/>
                                <a:gd name="T17" fmla="*/ 13 h 91"/>
                                <a:gd name="T18" fmla="*/ 123 w 395"/>
                                <a:gd name="T19" fmla="*/ 13 h 91"/>
                                <a:gd name="T20" fmla="*/ 129 w 395"/>
                                <a:gd name="T21" fmla="*/ 2 h 91"/>
                                <a:gd name="T22" fmla="*/ 150 w 395"/>
                                <a:gd name="T23" fmla="*/ 0 h 91"/>
                                <a:gd name="T24" fmla="*/ 159 w 395"/>
                                <a:gd name="T25" fmla="*/ 0 h 91"/>
                                <a:gd name="T26" fmla="*/ 180 w 395"/>
                                <a:gd name="T27" fmla="*/ 2 h 91"/>
                                <a:gd name="T28" fmla="*/ 201 w 395"/>
                                <a:gd name="T29" fmla="*/ 0 h 91"/>
                                <a:gd name="T30" fmla="*/ 209 w 395"/>
                                <a:gd name="T31" fmla="*/ 0 h 91"/>
                                <a:gd name="T32" fmla="*/ 279 w 395"/>
                                <a:gd name="T33" fmla="*/ 0 h 91"/>
                                <a:gd name="T34" fmla="*/ 300 w 395"/>
                                <a:gd name="T35" fmla="*/ 4 h 91"/>
                                <a:gd name="T36" fmla="*/ 315 w 395"/>
                                <a:gd name="T37" fmla="*/ 21 h 91"/>
                                <a:gd name="T38" fmla="*/ 323 w 395"/>
                                <a:gd name="T39" fmla="*/ 42 h 91"/>
                                <a:gd name="T40" fmla="*/ 317 w 395"/>
                                <a:gd name="T41" fmla="*/ 68 h 91"/>
                                <a:gd name="T42" fmla="*/ 304 w 395"/>
                                <a:gd name="T43" fmla="*/ 84 h 91"/>
                                <a:gd name="T44" fmla="*/ 283 w 395"/>
                                <a:gd name="T45" fmla="*/ 91 h 91"/>
                                <a:gd name="T46" fmla="*/ 262 w 395"/>
                                <a:gd name="T47" fmla="*/ 84 h 91"/>
                                <a:gd name="T48" fmla="*/ 254 w 395"/>
                                <a:gd name="T49" fmla="*/ 89 h 91"/>
                                <a:gd name="T50" fmla="*/ 233 w 395"/>
                                <a:gd name="T51" fmla="*/ 91 h 91"/>
                                <a:gd name="T52" fmla="*/ 222 w 395"/>
                                <a:gd name="T53" fmla="*/ 84 h 91"/>
                                <a:gd name="T54" fmla="*/ 220 w 395"/>
                                <a:gd name="T55" fmla="*/ 40 h 91"/>
                                <a:gd name="T56" fmla="*/ 212 w 395"/>
                                <a:gd name="T57" fmla="*/ 82 h 91"/>
                                <a:gd name="T58" fmla="*/ 203 w 395"/>
                                <a:gd name="T59" fmla="*/ 91 h 91"/>
                                <a:gd name="T60" fmla="*/ 182 w 395"/>
                                <a:gd name="T61" fmla="*/ 91 h 91"/>
                                <a:gd name="T62" fmla="*/ 161 w 395"/>
                                <a:gd name="T63" fmla="*/ 91 h 91"/>
                                <a:gd name="T64" fmla="*/ 152 w 395"/>
                                <a:gd name="T65" fmla="*/ 91 h 91"/>
                                <a:gd name="T66" fmla="*/ 131 w 395"/>
                                <a:gd name="T67" fmla="*/ 89 h 91"/>
                                <a:gd name="T68" fmla="*/ 87 w 395"/>
                                <a:gd name="T69" fmla="*/ 91 h 91"/>
                                <a:gd name="T70" fmla="*/ 76 w 395"/>
                                <a:gd name="T71" fmla="*/ 84 h 91"/>
                                <a:gd name="T72" fmla="*/ 74 w 395"/>
                                <a:gd name="T73" fmla="*/ 63 h 91"/>
                                <a:gd name="T74" fmla="*/ 62 w 395"/>
                                <a:gd name="T75" fmla="*/ 82 h 91"/>
                                <a:gd name="T76" fmla="*/ 38 w 395"/>
                                <a:gd name="T77" fmla="*/ 91 h 91"/>
                                <a:gd name="T78" fmla="*/ 17 w 395"/>
                                <a:gd name="T79" fmla="*/ 82 h 91"/>
                                <a:gd name="T80" fmla="*/ 5 w 395"/>
                                <a:gd name="T81" fmla="*/ 65 h 91"/>
                                <a:gd name="T82" fmla="*/ 330 w 395"/>
                                <a:gd name="T83" fmla="*/ 15 h 91"/>
                                <a:gd name="T84" fmla="*/ 334 w 395"/>
                                <a:gd name="T85" fmla="*/ 4 h 91"/>
                                <a:gd name="T86" fmla="*/ 345 w 395"/>
                                <a:gd name="T87" fmla="*/ 0 h 91"/>
                                <a:gd name="T88" fmla="*/ 364 w 395"/>
                                <a:gd name="T89" fmla="*/ 0 h 91"/>
                                <a:gd name="T90" fmla="*/ 385 w 395"/>
                                <a:gd name="T91" fmla="*/ 0 h 91"/>
                                <a:gd name="T92" fmla="*/ 393 w 395"/>
                                <a:gd name="T93" fmla="*/ 8 h 91"/>
                                <a:gd name="T94" fmla="*/ 395 w 395"/>
                                <a:gd name="T95" fmla="*/ 78 h 91"/>
                                <a:gd name="T96" fmla="*/ 389 w 395"/>
                                <a:gd name="T97" fmla="*/ 89 h 91"/>
                                <a:gd name="T98" fmla="*/ 368 w 395"/>
                                <a:gd name="T99" fmla="*/ 91 h 91"/>
                                <a:gd name="T100" fmla="*/ 359 w 395"/>
                                <a:gd name="T101" fmla="*/ 91 h 91"/>
                                <a:gd name="T102" fmla="*/ 338 w 395"/>
                                <a:gd name="T103" fmla="*/ 89 h 91"/>
                                <a:gd name="T104" fmla="*/ 330 w 395"/>
                                <a:gd name="T105" fmla="*/ 80 h 91"/>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395" h="91">
                                  <a:moveTo>
                                    <a:pt x="0" y="44"/>
                                  </a:moveTo>
                                  <a:lnTo>
                                    <a:pt x="0" y="42"/>
                                  </a:lnTo>
                                  <a:lnTo>
                                    <a:pt x="0" y="40"/>
                                  </a:lnTo>
                                  <a:lnTo>
                                    <a:pt x="5" y="25"/>
                                  </a:lnTo>
                                  <a:lnTo>
                                    <a:pt x="7" y="23"/>
                                  </a:lnTo>
                                  <a:lnTo>
                                    <a:pt x="7" y="21"/>
                                  </a:lnTo>
                                  <a:lnTo>
                                    <a:pt x="9" y="21"/>
                                  </a:lnTo>
                                  <a:lnTo>
                                    <a:pt x="17" y="11"/>
                                  </a:lnTo>
                                  <a:lnTo>
                                    <a:pt x="17" y="8"/>
                                  </a:lnTo>
                                  <a:lnTo>
                                    <a:pt x="19" y="6"/>
                                  </a:lnTo>
                                  <a:lnTo>
                                    <a:pt x="21" y="6"/>
                                  </a:lnTo>
                                  <a:lnTo>
                                    <a:pt x="24" y="4"/>
                                  </a:lnTo>
                                  <a:lnTo>
                                    <a:pt x="36" y="0"/>
                                  </a:lnTo>
                                  <a:lnTo>
                                    <a:pt x="38" y="0"/>
                                  </a:lnTo>
                                  <a:lnTo>
                                    <a:pt x="40" y="0"/>
                                  </a:lnTo>
                                  <a:lnTo>
                                    <a:pt x="43" y="0"/>
                                  </a:lnTo>
                                  <a:lnTo>
                                    <a:pt x="45" y="0"/>
                                  </a:lnTo>
                                  <a:lnTo>
                                    <a:pt x="62" y="6"/>
                                  </a:lnTo>
                                  <a:lnTo>
                                    <a:pt x="64" y="8"/>
                                  </a:lnTo>
                                  <a:lnTo>
                                    <a:pt x="66" y="8"/>
                                  </a:lnTo>
                                  <a:lnTo>
                                    <a:pt x="68" y="11"/>
                                  </a:lnTo>
                                  <a:lnTo>
                                    <a:pt x="70" y="13"/>
                                  </a:lnTo>
                                  <a:lnTo>
                                    <a:pt x="70" y="15"/>
                                  </a:lnTo>
                                  <a:lnTo>
                                    <a:pt x="74" y="23"/>
                                  </a:lnTo>
                                  <a:lnTo>
                                    <a:pt x="74" y="15"/>
                                  </a:lnTo>
                                  <a:lnTo>
                                    <a:pt x="74" y="13"/>
                                  </a:lnTo>
                                  <a:lnTo>
                                    <a:pt x="74" y="11"/>
                                  </a:lnTo>
                                  <a:lnTo>
                                    <a:pt x="76" y="8"/>
                                  </a:lnTo>
                                  <a:lnTo>
                                    <a:pt x="76" y="6"/>
                                  </a:lnTo>
                                  <a:lnTo>
                                    <a:pt x="78" y="4"/>
                                  </a:lnTo>
                                  <a:lnTo>
                                    <a:pt x="81" y="2"/>
                                  </a:lnTo>
                                  <a:lnTo>
                                    <a:pt x="83" y="2"/>
                                  </a:lnTo>
                                  <a:lnTo>
                                    <a:pt x="85" y="0"/>
                                  </a:lnTo>
                                  <a:lnTo>
                                    <a:pt x="87" y="0"/>
                                  </a:lnTo>
                                  <a:lnTo>
                                    <a:pt x="89" y="0"/>
                                  </a:lnTo>
                                  <a:lnTo>
                                    <a:pt x="102" y="0"/>
                                  </a:lnTo>
                                  <a:lnTo>
                                    <a:pt x="104" y="0"/>
                                  </a:lnTo>
                                  <a:lnTo>
                                    <a:pt x="106" y="0"/>
                                  </a:lnTo>
                                  <a:lnTo>
                                    <a:pt x="108" y="2"/>
                                  </a:lnTo>
                                  <a:lnTo>
                                    <a:pt x="110" y="2"/>
                                  </a:lnTo>
                                  <a:lnTo>
                                    <a:pt x="112" y="4"/>
                                  </a:lnTo>
                                  <a:lnTo>
                                    <a:pt x="114" y="6"/>
                                  </a:lnTo>
                                  <a:lnTo>
                                    <a:pt x="114" y="8"/>
                                  </a:lnTo>
                                  <a:lnTo>
                                    <a:pt x="116" y="11"/>
                                  </a:lnTo>
                                  <a:lnTo>
                                    <a:pt x="116" y="13"/>
                                  </a:lnTo>
                                  <a:lnTo>
                                    <a:pt x="116" y="15"/>
                                  </a:lnTo>
                                  <a:lnTo>
                                    <a:pt x="116" y="49"/>
                                  </a:lnTo>
                                  <a:lnTo>
                                    <a:pt x="123" y="49"/>
                                  </a:lnTo>
                                  <a:lnTo>
                                    <a:pt x="123" y="15"/>
                                  </a:lnTo>
                                  <a:lnTo>
                                    <a:pt x="123" y="13"/>
                                  </a:lnTo>
                                  <a:lnTo>
                                    <a:pt x="123" y="11"/>
                                  </a:lnTo>
                                  <a:lnTo>
                                    <a:pt x="125" y="8"/>
                                  </a:lnTo>
                                  <a:lnTo>
                                    <a:pt x="125" y="6"/>
                                  </a:lnTo>
                                  <a:lnTo>
                                    <a:pt x="127" y="4"/>
                                  </a:lnTo>
                                  <a:lnTo>
                                    <a:pt x="129" y="2"/>
                                  </a:lnTo>
                                  <a:lnTo>
                                    <a:pt x="131" y="2"/>
                                  </a:lnTo>
                                  <a:lnTo>
                                    <a:pt x="133" y="0"/>
                                  </a:lnTo>
                                  <a:lnTo>
                                    <a:pt x="135" y="0"/>
                                  </a:lnTo>
                                  <a:lnTo>
                                    <a:pt x="138" y="0"/>
                                  </a:lnTo>
                                  <a:lnTo>
                                    <a:pt x="150" y="0"/>
                                  </a:lnTo>
                                  <a:lnTo>
                                    <a:pt x="152" y="0"/>
                                  </a:lnTo>
                                  <a:lnTo>
                                    <a:pt x="155" y="0"/>
                                  </a:lnTo>
                                  <a:lnTo>
                                    <a:pt x="157" y="2"/>
                                  </a:lnTo>
                                  <a:lnTo>
                                    <a:pt x="157" y="0"/>
                                  </a:lnTo>
                                  <a:lnTo>
                                    <a:pt x="159" y="0"/>
                                  </a:lnTo>
                                  <a:lnTo>
                                    <a:pt x="161" y="0"/>
                                  </a:lnTo>
                                  <a:lnTo>
                                    <a:pt x="174" y="0"/>
                                  </a:lnTo>
                                  <a:lnTo>
                                    <a:pt x="176" y="0"/>
                                  </a:lnTo>
                                  <a:lnTo>
                                    <a:pt x="178" y="0"/>
                                  </a:lnTo>
                                  <a:lnTo>
                                    <a:pt x="180" y="2"/>
                                  </a:lnTo>
                                  <a:lnTo>
                                    <a:pt x="182" y="0"/>
                                  </a:lnTo>
                                  <a:lnTo>
                                    <a:pt x="184" y="0"/>
                                  </a:lnTo>
                                  <a:lnTo>
                                    <a:pt x="186" y="0"/>
                                  </a:lnTo>
                                  <a:lnTo>
                                    <a:pt x="199" y="0"/>
                                  </a:lnTo>
                                  <a:lnTo>
                                    <a:pt x="201" y="0"/>
                                  </a:lnTo>
                                  <a:lnTo>
                                    <a:pt x="203" y="0"/>
                                  </a:lnTo>
                                  <a:lnTo>
                                    <a:pt x="205" y="2"/>
                                  </a:lnTo>
                                  <a:lnTo>
                                    <a:pt x="205" y="0"/>
                                  </a:lnTo>
                                  <a:lnTo>
                                    <a:pt x="207" y="0"/>
                                  </a:lnTo>
                                  <a:lnTo>
                                    <a:pt x="209" y="0"/>
                                  </a:lnTo>
                                  <a:lnTo>
                                    <a:pt x="271" y="0"/>
                                  </a:lnTo>
                                  <a:lnTo>
                                    <a:pt x="273" y="0"/>
                                  </a:lnTo>
                                  <a:lnTo>
                                    <a:pt x="275" y="0"/>
                                  </a:lnTo>
                                  <a:lnTo>
                                    <a:pt x="277" y="2"/>
                                  </a:lnTo>
                                  <a:lnTo>
                                    <a:pt x="279" y="0"/>
                                  </a:lnTo>
                                  <a:lnTo>
                                    <a:pt x="281" y="0"/>
                                  </a:lnTo>
                                  <a:lnTo>
                                    <a:pt x="283" y="0"/>
                                  </a:lnTo>
                                  <a:lnTo>
                                    <a:pt x="285" y="0"/>
                                  </a:lnTo>
                                  <a:lnTo>
                                    <a:pt x="288" y="0"/>
                                  </a:lnTo>
                                  <a:lnTo>
                                    <a:pt x="300" y="4"/>
                                  </a:lnTo>
                                  <a:lnTo>
                                    <a:pt x="302" y="6"/>
                                  </a:lnTo>
                                  <a:lnTo>
                                    <a:pt x="304" y="6"/>
                                  </a:lnTo>
                                  <a:lnTo>
                                    <a:pt x="307" y="8"/>
                                  </a:lnTo>
                                  <a:lnTo>
                                    <a:pt x="307" y="11"/>
                                  </a:lnTo>
                                  <a:lnTo>
                                    <a:pt x="315" y="21"/>
                                  </a:lnTo>
                                  <a:lnTo>
                                    <a:pt x="317" y="21"/>
                                  </a:lnTo>
                                  <a:lnTo>
                                    <a:pt x="317" y="23"/>
                                  </a:lnTo>
                                  <a:lnTo>
                                    <a:pt x="319" y="25"/>
                                  </a:lnTo>
                                  <a:lnTo>
                                    <a:pt x="323" y="40"/>
                                  </a:lnTo>
                                  <a:lnTo>
                                    <a:pt x="323" y="42"/>
                                  </a:lnTo>
                                  <a:lnTo>
                                    <a:pt x="323" y="44"/>
                                  </a:lnTo>
                                  <a:lnTo>
                                    <a:pt x="323" y="46"/>
                                  </a:lnTo>
                                  <a:lnTo>
                                    <a:pt x="323" y="49"/>
                                  </a:lnTo>
                                  <a:lnTo>
                                    <a:pt x="319" y="65"/>
                                  </a:lnTo>
                                  <a:lnTo>
                                    <a:pt x="317" y="68"/>
                                  </a:lnTo>
                                  <a:lnTo>
                                    <a:pt x="317" y="70"/>
                                  </a:lnTo>
                                  <a:lnTo>
                                    <a:pt x="315" y="70"/>
                                  </a:lnTo>
                                  <a:lnTo>
                                    <a:pt x="307" y="80"/>
                                  </a:lnTo>
                                  <a:lnTo>
                                    <a:pt x="307" y="82"/>
                                  </a:lnTo>
                                  <a:lnTo>
                                    <a:pt x="304" y="84"/>
                                  </a:lnTo>
                                  <a:lnTo>
                                    <a:pt x="302" y="84"/>
                                  </a:lnTo>
                                  <a:lnTo>
                                    <a:pt x="300" y="87"/>
                                  </a:lnTo>
                                  <a:lnTo>
                                    <a:pt x="288" y="91"/>
                                  </a:lnTo>
                                  <a:lnTo>
                                    <a:pt x="285" y="91"/>
                                  </a:lnTo>
                                  <a:lnTo>
                                    <a:pt x="283" y="91"/>
                                  </a:lnTo>
                                  <a:lnTo>
                                    <a:pt x="281" y="91"/>
                                  </a:lnTo>
                                  <a:lnTo>
                                    <a:pt x="279" y="91"/>
                                  </a:lnTo>
                                  <a:lnTo>
                                    <a:pt x="266" y="87"/>
                                  </a:lnTo>
                                  <a:lnTo>
                                    <a:pt x="264" y="84"/>
                                  </a:lnTo>
                                  <a:lnTo>
                                    <a:pt x="262" y="84"/>
                                  </a:lnTo>
                                  <a:lnTo>
                                    <a:pt x="260" y="82"/>
                                  </a:lnTo>
                                  <a:lnTo>
                                    <a:pt x="260" y="84"/>
                                  </a:lnTo>
                                  <a:lnTo>
                                    <a:pt x="258" y="87"/>
                                  </a:lnTo>
                                  <a:lnTo>
                                    <a:pt x="256" y="89"/>
                                  </a:lnTo>
                                  <a:lnTo>
                                    <a:pt x="254" y="89"/>
                                  </a:lnTo>
                                  <a:lnTo>
                                    <a:pt x="252" y="91"/>
                                  </a:lnTo>
                                  <a:lnTo>
                                    <a:pt x="250" y="91"/>
                                  </a:lnTo>
                                  <a:lnTo>
                                    <a:pt x="247" y="91"/>
                                  </a:lnTo>
                                  <a:lnTo>
                                    <a:pt x="235" y="91"/>
                                  </a:lnTo>
                                  <a:lnTo>
                                    <a:pt x="233" y="91"/>
                                  </a:lnTo>
                                  <a:lnTo>
                                    <a:pt x="231" y="91"/>
                                  </a:lnTo>
                                  <a:lnTo>
                                    <a:pt x="228" y="89"/>
                                  </a:lnTo>
                                  <a:lnTo>
                                    <a:pt x="226" y="89"/>
                                  </a:lnTo>
                                  <a:lnTo>
                                    <a:pt x="224" y="87"/>
                                  </a:lnTo>
                                  <a:lnTo>
                                    <a:pt x="222" y="84"/>
                                  </a:lnTo>
                                  <a:lnTo>
                                    <a:pt x="222" y="82"/>
                                  </a:lnTo>
                                  <a:lnTo>
                                    <a:pt x="220" y="80"/>
                                  </a:lnTo>
                                  <a:lnTo>
                                    <a:pt x="220" y="78"/>
                                  </a:lnTo>
                                  <a:lnTo>
                                    <a:pt x="220" y="76"/>
                                  </a:lnTo>
                                  <a:lnTo>
                                    <a:pt x="220" y="40"/>
                                  </a:lnTo>
                                  <a:lnTo>
                                    <a:pt x="214" y="40"/>
                                  </a:lnTo>
                                  <a:lnTo>
                                    <a:pt x="214" y="76"/>
                                  </a:lnTo>
                                  <a:lnTo>
                                    <a:pt x="214" y="78"/>
                                  </a:lnTo>
                                  <a:lnTo>
                                    <a:pt x="214" y="80"/>
                                  </a:lnTo>
                                  <a:lnTo>
                                    <a:pt x="212" y="82"/>
                                  </a:lnTo>
                                  <a:lnTo>
                                    <a:pt x="212" y="84"/>
                                  </a:lnTo>
                                  <a:lnTo>
                                    <a:pt x="209" y="87"/>
                                  </a:lnTo>
                                  <a:lnTo>
                                    <a:pt x="207" y="89"/>
                                  </a:lnTo>
                                  <a:lnTo>
                                    <a:pt x="205" y="89"/>
                                  </a:lnTo>
                                  <a:lnTo>
                                    <a:pt x="203" y="91"/>
                                  </a:lnTo>
                                  <a:lnTo>
                                    <a:pt x="201" y="91"/>
                                  </a:lnTo>
                                  <a:lnTo>
                                    <a:pt x="199" y="91"/>
                                  </a:lnTo>
                                  <a:lnTo>
                                    <a:pt x="186" y="91"/>
                                  </a:lnTo>
                                  <a:lnTo>
                                    <a:pt x="184" y="91"/>
                                  </a:lnTo>
                                  <a:lnTo>
                                    <a:pt x="182" y="91"/>
                                  </a:lnTo>
                                  <a:lnTo>
                                    <a:pt x="180" y="89"/>
                                  </a:lnTo>
                                  <a:lnTo>
                                    <a:pt x="178" y="91"/>
                                  </a:lnTo>
                                  <a:lnTo>
                                    <a:pt x="176" y="91"/>
                                  </a:lnTo>
                                  <a:lnTo>
                                    <a:pt x="174" y="91"/>
                                  </a:lnTo>
                                  <a:lnTo>
                                    <a:pt x="161" y="91"/>
                                  </a:lnTo>
                                  <a:lnTo>
                                    <a:pt x="159" y="91"/>
                                  </a:lnTo>
                                  <a:lnTo>
                                    <a:pt x="157" y="91"/>
                                  </a:lnTo>
                                  <a:lnTo>
                                    <a:pt x="157" y="89"/>
                                  </a:lnTo>
                                  <a:lnTo>
                                    <a:pt x="155" y="91"/>
                                  </a:lnTo>
                                  <a:lnTo>
                                    <a:pt x="152" y="91"/>
                                  </a:lnTo>
                                  <a:lnTo>
                                    <a:pt x="150" y="91"/>
                                  </a:lnTo>
                                  <a:lnTo>
                                    <a:pt x="138" y="91"/>
                                  </a:lnTo>
                                  <a:lnTo>
                                    <a:pt x="135" y="91"/>
                                  </a:lnTo>
                                  <a:lnTo>
                                    <a:pt x="133" y="91"/>
                                  </a:lnTo>
                                  <a:lnTo>
                                    <a:pt x="131" y="89"/>
                                  </a:lnTo>
                                  <a:lnTo>
                                    <a:pt x="129" y="91"/>
                                  </a:lnTo>
                                  <a:lnTo>
                                    <a:pt x="127" y="91"/>
                                  </a:lnTo>
                                  <a:lnTo>
                                    <a:pt x="125" y="91"/>
                                  </a:lnTo>
                                  <a:lnTo>
                                    <a:pt x="89" y="91"/>
                                  </a:lnTo>
                                  <a:lnTo>
                                    <a:pt x="87" y="91"/>
                                  </a:lnTo>
                                  <a:lnTo>
                                    <a:pt x="85" y="91"/>
                                  </a:lnTo>
                                  <a:lnTo>
                                    <a:pt x="83" y="89"/>
                                  </a:lnTo>
                                  <a:lnTo>
                                    <a:pt x="81" y="89"/>
                                  </a:lnTo>
                                  <a:lnTo>
                                    <a:pt x="78" y="87"/>
                                  </a:lnTo>
                                  <a:lnTo>
                                    <a:pt x="76" y="84"/>
                                  </a:lnTo>
                                  <a:lnTo>
                                    <a:pt x="76" y="82"/>
                                  </a:lnTo>
                                  <a:lnTo>
                                    <a:pt x="74" y="80"/>
                                  </a:lnTo>
                                  <a:lnTo>
                                    <a:pt x="74" y="78"/>
                                  </a:lnTo>
                                  <a:lnTo>
                                    <a:pt x="74" y="76"/>
                                  </a:lnTo>
                                  <a:lnTo>
                                    <a:pt x="74" y="63"/>
                                  </a:lnTo>
                                  <a:lnTo>
                                    <a:pt x="68" y="76"/>
                                  </a:lnTo>
                                  <a:lnTo>
                                    <a:pt x="68" y="78"/>
                                  </a:lnTo>
                                  <a:lnTo>
                                    <a:pt x="66" y="80"/>
                                  </a:lnTo>
                                  <a:lnTo>
                                    <a:pt x="64" y="82"/>
                                  </a:lnTo>
                                  <a:lnTo>
                                    <a:pt x="62" y="82"/>
                                  </a:lnTo>
                                  <a:lnTo>
                                    <a:pt x="47" y="89"/>
                                  </a:lnTo>
                                  <a:lnTo>
                                    <a:pt x="45" y="91"/>
                                  </a:lnTo>
                                  <a:lnTo>
                                    <a:pt x="43" y="91"/>
                                  </a:lnTo>
                                  <a:lnTo>
                                    <a:pt x="40" y="91"/>
                                  </a:lnTo>
                                  <a:lnTo>
                                    <a:pt x="38" y="91"/>
                                  </a:lnTo>
                                  <a:lnTo>
                                    <a:pt x="36" y="91"/>
                                  </a:lnTo>
                                  <a:lnTo>
                                    <a:pt x="24" y="87"/>
                                  </a:lnTo>
                                  <a:lnTo>
                                    <a:pt x="21" y="84"/>
                                  </a:lnTo>
                                  <a:lnTo>
                                    <a:pt x="19" y="84"/>
                                  </a:lnTo>
                                  <a:lnTo>
                                    <a:pt x="17" y="82"/>
                                  </a:lnTo>
                                  <a:lnTo>
                                    <a:pt x="17" y="80"/>
                                  </a:lnTo>
                                  <a:lnTo>
                                    <a:pt x="9" y="70"/>
                                  </a:lnTo>
                                  <a:lnTo>
                                    <a:pt x="7" y="70"/>
                                  </a:lnTo>
                                  <a:lnTo>
                                    <a:pt x="7" y="68"/>
                                  </a:lnTo>
                                  <a:lnTo>
                                    <a:pt x="5" y="65"/>
                                  </a:lnTo>
                                  <a:lnTo>
                                    <a:pt x="0" y="49"/>
                                  </a:lnTo>
                                  <a:lnTo>
                                    <a:pt x="0" y="46"/>
                                  </a:lnTo>
                                  <a:lnTo>
                                    <a:pt x="0" y="44"/>
                                  </a:lnTo>
                                  <a:close/>
                                  <a:moveTo>
                                    <a:pt x="330" y="76"/>
                                  </a:moveTo>
                                  <a:lnTo>
                                    <a:pt x="330" y="15"/>
                                  </a:lnTo>
                                  <a:lnTo>
                                    <a:pt x="330" y="13"/>
                                  </a:lnTo>
                                  <a:lnTo>
                                    <a:pt x="330" y="11"/>
                                  </a:lnTo>
                                  <a:lnTo>
                                    <a:pt x="332" y="8"/>
                                  </a:lnTo>
                                  <a:lnTo>
                                    <a:pt x="332" y="6"/>
                                  </a:lnTo>
                                  <a:lnTo>
                                    <a:pt x="334" y="4"/>
                                  </a:lnTo>
                                  <a:lnTo>
                                    <a:pt x="336" y="2"/>
                                  </a:lnTo>
                                  <a:lnTo>
                                    <a:pt x="338" y="2"/>
                                  </a:lnTo>
                                  <a:lnTo>
                                    <a:pt x="340" y="0"/>
                                  </a:lnTo>
                                  <a:lnTo>
                                    <a:pt x="342" y="0"/>
                                  </a:lnTo>
                                  <a:lnTo>
                                    <a:pt x="345" y="0"/>
                                  </a:lnTo>
                                  <a:lnTo>
                                    <a:pt x="357" y="0"/>
                                  </a:lnTo>
                                  <a:lnTo>
                                    <a:pt x="359" y="0"/>
                                  </a:lnTo>
                                  <a:lnTo>
                                    <a:pt x="361" y="0"/>
                                  </a:lnTo>
                                  <a:lnTo>
                                    <a:pt x="364" y="2"/>
                                  </a:lnTo>
                                  <a:lnTo>
                                    <a:pt x="364" y="0"/>
                                  </a:lnTo>
                                  <a:lnTo>
                                    <a:pt x="366" y="0"/>
                                  </a:lnTo>
                                  <a:lnTo>
                                    <a:pt x="368" y="0"/>
                                  </a:lnTo>
                                  <a:lnTo>
                                    <a:pt x="380" y="0"/>
                                  </a:lnTo>
                                  <a:lnTo>
                                    <a:pt x="383" y="0"/>
                                  </a:lnTo>
                                  <a:lnTo>
                                    <a:pt x="385" y="0"/>
                                  </a:lnTo>
                                  <a:lnTo>
                                    <a:pt x="387" y="2"/>
                                  </a:lnTo>
                                  <a:lnTo>
                                    <a:pt x="389" y="2"/>
                                  </a:lnTo>
                                  <a:lnTo>
                                    <a:pt x="391" y="4"/>
                                  </a:lnTo>
                                  <a:lnTo>
                                    <a:pt x="393" y="6"/>
                                  </a:lnTo>
                                  <a:lnTo>
                                    <a:pt x="393" y="8"/>
                                  </a:lnTo>
                                  <a:lnTo>
                                    <a:pt x="395" y="11"/>
                                  </a:lnTo>
                                  <a:lnTo>
                                    <a:pt x="395" y="13"/>
                                  </a:lnTo>
                                  <a:lnTo>
                                    <a:pt x="395" y="15"/>
                                  </a:lnTo>
                                  <a:lnTo>
                                    <a:pt x="395" y="76"/>
                                  </a:lnTo>
                                  <a:lnTo>
                                    <a:pt x="395" y="78"/>
                                  </a:lnTo>
                                  <a:lnTo>
                                    <a:pt x="395" y="80"/>
                                  </a:lnTo>
                                  <a:lnTo>
                                    <a:pt x="393" y="82"/>
                                  </a:lnTo>
                                  <a:lnTo>
                                    <a:pt x="393" y="84"/>
                                  </a:lnTo>
                                  <a:lnTo>
                                    <a:pt x="391" y="87"/>
                                  </a:lnTo>
                                  <a:lnTo>
                                    <a:pt x="389" y="89"/>
                                  </a:lnTo>
                                  <a:lnTo>
                                    <a:pt x="387" y="89"/>
                                  </a:lnTo>
                                  <a:lnTo>
                                    <a:pt x="385" y="91"/>
                                  </a:lnTo>
                                  <a:lnTo>
                                    <a:pt x="383" y="91"/>
                                  </a:lnTo>
                                  <a:lnTo>
                                    <a:pt x="380" y="91"/>
                                  </a:lnTo>
                                  <a:lnTo>
                                    <a:pt x="368" y="91"/>
                                  </a:lnTo>
                                  <a:lnTo>
                                    <a:pt x="366" y="91"/>
                                  </a:lnTo>
                                  <a:lnTo>
                                    <a:pt x="364" y="91"/>
                                  </a:lnTo>
                                  <a:lnTo>
                                    <a:pt x="364" y="89"/>
                                  </a:lnTo>
                                  <a:lnTo>
                                    <a:pt x="361" y="91"/>
                                  </a:lnTo>
                                  <a:lnTo>
                                    <a:pt x="359" y="91"/>
                                  </a:lnTo>
                                  <a:lnTo>
                                    <a:pt x="357" y="91"/>
                                  </a:lnTo>
                                  <a:lnTo>
                                    <a:pt x="345" y="91"/>
                                  </a:lnTo>
                                  <a:lnTo>
                                    <a:pt x="342" y="91"/>
                                  </a:lnTo>
                                  <a:lnTo>
                                    <a:pt x="340" y="91"/>
                                  </a:lnTo>
                                  <a:lnTo>
                                    <a:pt x="338" y="89"/>
                                  </a:lnTo>
                                  <a:lnTo>
                                    <a:pt x="336" y="89"/>
                                  </a:lnTo>
                                  <a:lnTo>
                                    <a:pt x="334" y="87"/>
                                  </a:lnTo>
                                  <a:lnTo>
                                    <a:pt x="332" y="84"/>
                                  </a:lnTo>
                                  <a:lnTo>
                                    <a:pt x="332" y="82"/>
                                  </a:lnTo>
                                  <a:lnTo>
                                    <a:pt x="330" y="80"/>
                                  </a:lnTo>
                                  <a:lnTo>
                                    <a:pt x="330" y="78"/>
                                  </a:lnTo>
                                  <a:lnTo>
                                    <a:pt x="33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4" name="Rectangle 755"/>
                          <wps:cNvSpPr>
                            <a:spLocks noChangeArrowheads="1"/>
                          </wps:cNvSpPr>
                          <wps:spPr bwMode="auto">
                            <a:xfrm>
                              <a:off x="4199" y="7745"/>
                              <a:ext cx="35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CLINTON</w:t>
                                </w:r>
                              </w:p>
                            </w:txbxContent>
                          </wps:txbx>
                          <wps:bodyPr rot="0" vert="horz" wrap="none" lIns="0" tIns="0" rIns="0" bIns="0" anchor="t" anchorCtr="0" upright="1">
                            <a:spAutoFit/>
                          </wps:bodyPr>
                        </wps:wsp>
                        <wps:wsp>
                          <wps:cNvPr id="2985" name="Rectangle 756"/>
                          <wps:cNvSpPr>
                            <a:spLocks noChangeArrowheads="1"/>
                          </wps:cNvSpPr>
                          <wps:spPr bwMode="auto">
                            <a:xfrm>
                              <a:off x="3561" y="8761"/>
                              <a:ext cx="445"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RANDOLPH</w:t>
                                </w:r>
                              </w:p>
                            </w:txbxContent>
                          </wps:txbx>
                          <wps:bodyPr rot="0" vert="horz" wrap="none" lIns="0" tIns="0" rIns="0" bIns="0" anchor="t" anchorCtr="0" upright="1">
                            <a:spAutoFit/>
                          </wps:bodyPr>
                        </wps:wsp>
                        <wps:wsp>
                          <wps:cNvPr id="2986" name="Freeform 757"/>
                          <wps:cNvSpPr>
                            <a:spLocks/>
                          </wps:cNvSpPr>
                          <wps:spPr bwMode="auto">
                            <a:xfrm>
                              <a:off x="3555" y="8757"/>
                              <a:ext cx="492" cy="91"/>
                            </a:xfrm>
                            <a:custGeom>
                              <a:avLst/>
                              <a:gdLst>
                                <a:gd name="T0" fmla="*/ 2 w 492"/>
                                <a:gd name="T1" fmla="*/ 6 h 91"/>
                                <a:gd name="T2" fmla="*/ 14 w 492"/>
                                <a:gd name="T3" fmla="*/ 0 h 91"/>
                                <a:gd name="T4" fmla="*/ 55 w 492"/>
                                <a:gd name="T5" fmla="*/ 4 h 91"/>
                                <a:gd name="T6" fmla="*/ 65 w 492"/>
                                <a:gd name="T7" fmla="*/ 27 h 91"/>
                                <a:gd name="T8" fmla="*/ 80 w 492"/>
                                <a:gd name="T9" fmla="*/ 2 h 91"/>
                                <a:gd name="T10" fmla="*/ 105 w 492"/>
                                <a:gd name="T11" fmla="*/ 0 h 91"/>
                                <a:gd name="T12" fmla="*/ 114 w 492"/>
                                <a:gd name="T13" fmla="*/ 10 h 91"/>
                                <a:gd name="T14" fmla="*/ 124 w 492"/>
                                <a:gd name="T15" fmla="*/ 6 h 91"/>
                                <a:gd name="T16" fmla="*/ 137 w 492"/>
                                <a:gd name="T17" fmla="*/ 0 h 91"/>
                                <a:gd name="T18" fmla="*/ 158 w 492"/>
                                <a:gd name="T19" fmla="*/ 0 h 91"/>
                                <a:gd name="T20" fmla="*/ 181 w 492"/>
                                <a:gd name="T21" fmla="*/ 2 h 91"/>
                                <a:gd name="T22" fmla="*/ 190 w 492"/>
                                <a:gd name="T23" fmla="*/ 2 h 91"/>
                                <a:gd name="T24" fmla="*/ 221 w 492"/>
                                <a:gd name="T25" fmla="*/ 0 h 91"/>
                                <a:gd name="T26" fmla="*/ 247 w 492"/>
                                <a:gd name="T27" fmla="*/ 23 h 91"/>
                                <a:gd name="T28" fmla="*/ 253 w 492"/>
                                <a:gd name="T29" fmla="*/ 19 h 91"/>
                                <a:gd name="T30" fmla="*/ 278 w 492"/>
                                <a:gd name="T31" fmla="*/ 0 h 91"/>
                                <a:gd name="T32" fmla="*/ 302 w 492"/>
                                <a:gd name="T33" fmla="*/ 8 h 91"/>
                                <a:gd name="T34" fmla="*/ 317 w 492"/>
                                <a:gd name="T35" fmla="*/ 25 h 91"/>
                                <a:gd name="T36" fmla="*/ 321 w 492"/>
                                <a:gd name="T37" fmla="*/ 4 h 91"/>
                                <a:gd name="T38" fmla="*/ 344 w 492"/>
                                <a:gd name="T39" fmla="*/ 0 h 91"/>
                                <a:gd name="T40" fmla="*/ 357 w 492"/>
                                <a:gd name="T41" fmla="*/ 6 h 91"/>
                                <a:gd name="T42" fmla="*/ 365 w 492"/>
                                <a:gd name="T43" fmla="*/ 48 h 91"/>
                                <a:gd name="T44" fmla="*/ 369 w 492"/>
                                <a:gd name="T45" fmla="*/ 4 h 91"/>
                                <a:gd name="T46" fmla="*/ 399 w 492"/>
                                <a:gd name="T47" fmla="*/ 0 h 91"/>
                                <a:gd name="T48" fmla="*/ 420 w 492"/>
                                <a:gd name="T49" fmla="*/ 8 h 91"/>
                                <a:gd name="T50" fmla="*/ 428 w 492"/>
                                <a:gd name="T51" fmla="*/ 6 h 91"/>
                                <a:gd name="T52" fmla="*/ 441 w 492"/>
                                <a:gd name="T53" fmla="*/ 0 h 91"/>
                                <a:gd name="T54" fmla="*/ 464 w 492"/>
                                <a:gd name="T55" fmla="*/ 0 h 91"/>
                                <a:gd name="T56" fmla="*/ 485 w 492"/>
                                <a:gd name="T57" fmla="*/ 2 h 91"/>
                                <a:gd name="T58" fmla="*/ 492 w 492"/>
                                <a:gd name="T59" fmla="*/ 15 h 91"/>
                                <a:gd name="T60" fmla="*/ 488 w 492"/>
                                <a:gd name="T61" fmla="*/ 86 h 91"/>
                                <a:gd name="T62" fmla="*/ 466 w 492"/>
                                <a:gd name="T63" fmla="*/ 91 h 91"/>
                                <a:gd name="T64" fmla="*/ 454 w 492"/>
                                <a:gd name="T65" fmla="*/ 91 h 91"/>
                                <a:gd name="T66" fmla="*/ 431 w 492"/>
                                <a:gd name="T67" fmla="*/ 86 h 91"/>
                                <a:gd name="T68" fmla="*/ 426 w 492"/>
                                <a:gd name="T69" fmla="*/ 53 h 91"/>
                                <a:gd name="T70" fmla="*/ 407 w 492"/>
                                <a:gd name="T71" fmla="*/ 67 h 91"/>
                                <a:gd name="T72" fmla="*/ 403 w 492"/>
                                <a:gd name="T73" fmla="*/ 86 h 91"/>
                                <a:gd name="T74" fmla="*/ 380 w 492"/>
                                <a:gd name="T75" fmla="*/ 91 h 91"/>
                                <a:gd name="T76" fmla="*/ 369 w 492"/>
                                <a:gd name="T77" fmla="*/ 91 h 91"/>
                                <a:gd name="T78" fmla="*/ 321 w 492"/>
                                <a:gd name="T79" fmla="*/ 86 h 91"/>
                                <a:gd name="T80" fmla="*/ 317 w 492"/>
                                <a:gd name="T81" fmla="*/ 69 h 91"/>
                                <a:gd name="T82" fmla="*/ 302 w 492"/>
                                <a:gd name="T83" fmla="*/ 86 h 91"/>
                                <a:gd name="T84" fmla="*/ 268 w 492"/>
                                <a:gd name="T85" fmla="*/ 89 h 91"/>
                                <a:gd name="T86" fmla="*/ 251 w 492"/>
                                <a:gd name="T87" fmla="*/ 72 h 91"/>
                                <a:gd name="T88" fmla="*/ 230 w 492"/>
                                <a:gd name="T89" fmla="*/ 86 h 91"/>
                                <a:gd name="T90" fmla="*/ 198 w 492"/>
                                <a:gd name="T91" fmla="*/ 91 h 91"/>
                                <a:gd name="T92" fmla="*/ 186 w 492"/>
                                <a:gd name="T93" fmla="*/ 84 h 91"/>
                                <a:gd name="T94" fmla="*/ 177 w 492"/>
                                <a:gd name="T95" fmla="*/ 91 h 91"/>
                                <a:gd name="T96" fmla="*/ 154 w 492"/>
                                <a:gd name="T97" fmla="*/ 89 h 91"/>
                                <a:gd name="T98" fmla="*/ 133 w 492"/>
                                <a:gd name="T99" fmla="*/ 91 h 91"/>
                                <a:gd name="T100" fmla="*/ 110 w 492"/>
                                <a:gd name="T101" fmla="*/ 91 h 91"/>
                                <a:gd name="T102" fmla="*/ 99 w 492"/>
                                <a:gd name="T103" fmla="*/ 82 h 91"/>
                                <a:gd name="T104" fmla="*/ 86 w 492"/>
                                <a:gd name="T105" fmla="*/ 86 h 91"/>
                                <a:gd name="T106" fmla="*/ 63 w 492"/>
                                <a:gd name="T107" fmla="*/ 91 h 91"/>
                                <a:gd name="T108" fmla="*/ 40 w 492"/>
                                <a:gd name="T109" fmla="*/ 89 h 91"/>
                                <a:gd name="T110" fmla="*/ 27 w 492"/>
                                <a:gd name="T111" fmla="*/ 91 h 91"/>
                                <a:gd name="T112" fmla="*/ 4 w 492"/>
                                <a:gd name="T113" fmla="*/ 86 h 91"/>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492" h="91">
                                  <a:moveTo>
                                    <a:pt x="0" y="76"/>
                                  </a:moveTo>
                                  <a:lnTo>
                                    <a:pt x="0" y="15"/>
                                  </a:lnTo>
                                  <a:lnTo>
                                    <a:pt x="0" y="12"/>
                                  </a:lnTo>
                                  <a:lnTo>
                                    <a:pt x="0" y="10"/>
                                  </a:lnTo>
                                  <a:lnTo>
                                    <a:pt x="2" y="8"/>
                                  </a:lnTo>
                                  <a:lnTo>
                                    <a:pt x="2" y="6"/>
                                  </a:lnTo>
                                  <a:lnTo>
                                    <a:pt x="4" y="4"/>
                                  </a:lnTo>
                                  <a:lnTo>
                                    <a:pt x="6" y="2"/>
                                  </a:lnTo>
                                  <a:lnTo>
                                    <a:pt x="8" y="2"/>
                                  </a:lnTo>
                                  <a:lnTo>
                                    <a:pt x="10" y="0"/>
                                  </a:lnTo>
                                  <a:lnTo>
                                    <a:pt x="12" y="0"/>
                                  </a:lnTo>
                                  <a:lnTo>
                                    <a:pt x="14" y="0"/>
                                  </a:lnTo>
                                  <a:lnTo>
                                    <a:pt x="38" y="0"/>
                                  </a:lnTo>
                                  <a:lnTo>
                                    <a:pt x="40" y="0"/>
                                  </a:lnTo>
                                  <a:lnTo>
                                    <a:pt x="42" y="0"/>
                                  </a:lnTo>
                                  <a:lnTo>
                                    <a:pt x="50" y="2"/>
                                  </a:lnTo>
                                  <a:lnTo>
                                    <a:pt x="52" y="4"/>
                                  </a:lnTo>
                                  <a:lnTo>
                                    <a:pt x="55" y="4"/>
                                  </a:lnTo>
                                  <a:lnTo>
                                    <a:pt x="57" y="6"/>
                                  </a:lnTo>
                                  <a:lnTo>
                                    <a:pt x="59" y="8"/>
                                  </a:lnTo>
                                  <a:lnTo>
                                    <a:pt x="59" y="10"/>
                                  </a:lnTo>
                                  <a:lnTo>
                                    <a:pt x="63" y="19"/>
                                  </a:lnTo>
                                  <a:lnTo>
                                    <a:pt x="65" y="21"/>
                                  </a:lnTo>
                                  <a:lnTo>
                                    <a:pt x="65" y="27"/>
                                  </a:lnTo>
                                  <a:lnTo>
                                    <a:pt x="74" y="10"/>
                                  </a:lnTo>
                                  <a:lnTo>
                                    <a:pt x="74" y="8"/>
                                  </a:lnTo>
                                  <a:lnTo>
                                    <a:pt x="74" y="6"/>
                                  </a:lnTo>
                                  <a:lnTo>
                                    <a:pt x="76" y="4"/>
                                  </a:lnTo>
                                  <a:lnTo>
                                    <a:pt x="78" y="2"/>
                                  </a:lnTo>
                                  <a:lnTo>
                                    <a:pt x="80" y="2"/>
                                  </a:lnTo>
                                  <a:lnTo>
                                    <a:pt x="82" y="0"/>
                                  </a:lnTo>
                                  <a:lnTo>
                                    <a:pt x="84" y="0"/>
                                  </a:lnTo>
                                  <a:lnTo>
                                    <a:pt x="86" y="0"/>
                                  </a:lnTo>
                                  <a:lnTo>
                                    <a:pt x="101" y="0"/>
                                  </a:lnTo>
                                  <a:lnTo>
                                    <a:pt x="103" y="0"/>
                                  </a:lnTo>
                                  <a:lnTo>
                                    <a:pt x="105" y="0"/>
                                  </a:lnTo>
                                  <a:lnTo>
                                    <a:pt x="107" y="2"/>
                                  </a:lnTo>
                                  <a:lnTo>
                                    <a:pt x="110" y="2"/>
                                  </a:lnTo>
                                  <a:lnTo>
                                    <a:pt x="112" y="4"/>
                                  </a:lnTo>
                                  <a:lnTo>
                                    <a:pt x="114" y="6"/>
                                  </a:lnTo>
                                  <a:lnTo>
                                    <a:pt x="114" y="8"/>
                                  </a:lnTo>
                                  <a:lnTo>
                                    <a:pt x="114" y="10"/>
                                  </a:lnTo>
                                  <a:lnTo>
                                    <a:pt x="122" y="29"/>
                                  </a:lnTo>
                                  <a:lnTo>
                                    <a:pt x="122" y="15"/>
                                  </a:lnTo>
                                  <a:lnTo>
                                    <a:pt x="122" y="12"/>
                                  </a:lnTo>
                                  <a:lnTo>
                                    <a:pt x="122" y="10"/>
                                  </a:lnTo>
                                  <a:lnTo>
                                    <a:pt x="124" y="8"/>
                                  </a:lnTo>
                                  <a:lnTo>
                                    <a:pt x="124" y="6"/>
                                  </a:lnTo>
                                  <a:lnTo>
                                    <a:pt x="126" y="4"/>
                                  </a:lnTo>
                                  <a:lnTo>
                                    <a:pt x="129" y="2"/>
                                  </a:lnTo>
                                  <a:lnTo>
                                    <a:pt x="131" y="2"/>
                                  </a:lnTo>
                                  <a:lnTo>
                                    <a:pt x="133" y="0"/>
                                  </a:lnTo>
                                  <a:lnTo>
                                    <a:pt x="135" y="0"/>
                                  </a:lnTo>
                                  <a:lnTo>
                                    <a:pt x="137" y="0"/>
                                  </a:lnTo>
                                  <a:lnTo>
                                    <a:pt x="150" y="0"/>
                                  </a:lnTo>
                                  <a:lnTo>
                                    <a:pt x="152" y="0"/>
                                  </a:lnTo>
                                  <a:lnTo>
                                    <a:pt x="154" y="0"/>
                                  </a:lnTo>
                                  <a:lnTo>
                                    <a:pt x="154" y="2"/>
                                  </a:lnTo>
                                  <a:lnTo>
                                    <a:pt x="156" y="0"/>
                                  </a:lnTo>
                                  <a:lnTo>
                                    <a:pt x="158" y="0"/>
                                  </a:lnTo>
                                  <a:lnTo>
                                    <a:pt x="160" y="0"/>
                                  </a:lnTo>
                                  <a:lnTo>
                                    <a:pt x="173" y="0"/>
                                  </a:lnTo>
                                  <a:lnTo>
                                    <a:pt x="175" y="0"/>
                                  </a:lnTo>
                                  <a:lnTo>
                                    <a:pt x="177" y="0"/>
                                  </a:lnTo>
                                  <a:lnTo>
                                    <a:pt x="179" y="2"/>
                                  </a:lnTo>
                                  <a:lnTo>
                                    <a:pt x="181" y="2"/>
                                  </a:lnTo>
                                  <a:lnTo>
                                    <a:pt x="183" y="4"/>
                                  </a:lnTo>
                                  <a:lnTo>
                                    <a:pt x="186" y="6"/>
                                  </a:lnTo>
                                  <a:lnTo>
                                    <a:pt x="186" y="8"/>
                                  </a:lnTo>
                                  <a:lnTo>
                                    <a:pt x="186" y="6"/>
                                  </a:lnTo>
                                  <a:lnTo>
                                    <a:pt x="188" y="4"/>
                                  </a:lnTo>
                                  <a:lnTo>
                                    <a:pt x="190" y="2"/>
                                  </a:lnTo>
                                  <a:lnTo>
                                    <a:pt x="192" y="2"/>
                                  </a:lnTo>
                                  <a:lnTo>
                                    <a:pt x="194" y="0"/>
                                  </a:lnTo>
                                  <a:lnTo>
                                    <a:pt x="196" y="0"/>
                                  </a:lnTo>
                                  <a:lnTo>
                                    <a:pt x="198" y="0"/>
                                  </a:lnTo>
                                  <a:lnTo>
                                    <a:pt x="219" y="0"/>
                                  </a:lnTo>
                                  <a:lnTo>
                                    <a:pt x="221" y="0"/>
                                  </a:lnTo>
                                  <a:lnTo>
                                    <a:pt x="224" y="0"/>
                                  </a:lnTo>
                                  <a:lnTo>
                                    <a:pt x="226" y="2"/>
                                  </a:lnTo>
                                  <a:lnTo>
                                    <a:pt x="228" y="2"/>
                                  </a:lnTo>
                                  <a:lnTo>
                                    <a:pt x="230" y="4"/>
                                  </a:lnTo>
                                  <a:lnTo>
                                    <a:pt x="245" y="21"/>
                                  </a:lnTo>
                                  <a:lnTo>
                                    <a:pt x="247" y="23"/>
                                  </a:lnTo>
                                  <a:lnTo>
                                    <a:pt x="247" y="25"/>
                                  </a:lnTo>
                                  <a:lnTo>
                                    <a:pt x="249" y="27"/>
                                  </a:lnTo>
                                  <a:lnTo>
                                    <a:pt x="249" y="29"/>
                                  </a:lnTo>
                                  <a:lnTo>
                                    <a:pt x="249" y="31"/>
                                  </a:lnTo>
                                  <a:lnTo>
                                    <a:pt x="251" y="21"/>
                                  </a:lnTo>
                                  <a:lnTo>
                                    <a:pt x="253" y="19"/>
                                  </a:lnTo>
                                  <a:lnTo>
                                    <a:pt x="253" y="17"/>
                                  </a:lnTo>
                                  <a:lnTo>
                                    <a:pt x="255" y="15"/>
                                  </a:lnTo>
                                  <a:lnTo>
                                    <a:pt x="257" y="12"/>
                                  </a:lnTo>
                                  <a:lnTo>
                                    <a:pt x="274" y="2"/>
                                  </a:lnTo>
                                  <a:lnTo>
                                    <a:pt x="276" y="2"/>
                                  </a:lnTo>
                                  <a:lnTo>
                                    <a:pt x="278" y="0"/>
                                  </a:lnTo>
                                  <a:lnTo>
                                    <a:pt x="281" y="0"/>
                                  </a:lnTo>
                                  <a:lnTo>
                                    <a:pt x="283" y="0"/>
                                  </a:lnTo>
                                  <a:lnTo>
                                    <a:pt x="285" y="0"/>
                                  </a:lnTo>
                                  <a:lnTo>
                                    <a:pt x="287" y="0"/>
                                  </a:lnTo>
                                  <a:lnTo>
                                    <a:pt x="289" y="2"/>
                                  </a:lnTo>
                                  <a:lnTo>
                                    <a:pt x="302" y="8"/>
                                  </a:lnTo>
                                  <a:lnTo>
                                    <a:pt x="304" y="8"/>
                                  </a:lnTo>
                                  <a:lnTo>
                                    <a:pt x="306" y="10"/>
                                  </a:lnTo>
                                  <a:lnTo>
                                    <a:pt x="306" y="12"/>
                                  </a:lnTo>
                                  <a:lnTo>
                                    <a:pt x="314" y="23"/>
                                  </a:lnTo>
                                  <a:lnTo>
                                    <a:pt x="317" y="23"/>
                                  </a:lnTo>
                                  <a:lnTo>
                                    <a:pt x="317" y="25"/>
                                  </a:lnTo>
                                  <a:lnTo>
                                    <a:pt x="317" y="15"/>
                                  </a:lnTo>
                                  <a:lnTo>
                                    <a:pt x="317" y="12"/>
                                  </a:lnTo>
                                  <a:lnTo>
                                    <a:pt x="317" y="10"/>
                                  </a:lnTo>
                                  <a:lnTo>
                                    <a:pt x="319" y="8"/>
                                  </a:lnTo>
                                  <a:lnTo>
                                    <a:pt x="319" y="6"/>
                                  </a:lnTo>
                                  <a:lnTo>
                                    <a:pt x="321" y="4"/>
                                  </a:lnTo>
                                  <a:lnTo>
                                    <a:pt x="323" y="2"/>
                                  </a:lnTo>
                                  <a:lnTo>
                                    <a:pt x="325" y="2"/>
                                  </a:lnTo>
                                  <a:lnTo>
                                    <a:pt x="327" y="0"/>
                                  </a:lnTo>
                                  <a:lnTo>
                                    <a:pt x="329" y="0"/>
                                  </a:lnTo>
                                  <a:lnTo>
                                    <a:pt x="331" y="0"/>
                                  </a:lnTo>
                                  <a:lnTo>
                                    <a:pt x="344" y="0"/>
                                  </a:lnTo>
                                  <a:lnTo>
                                    <a:pt x="346" y="0"/>
                                  </a:lnTo>
                                  <a:lnTo>
                                    <a:pt x="348" y="0"/>
                                  </a:lnTo>
                                  <a:lnTo>
                                    <a:pt x="350" y="2"/>
                                  </a:lnTo>
                                  <a:lnTo>
                                    <a:pt x="352" y="2"/>
                                  </a:lnTo>
                                  <a:lnTo>
                                    <a:pt x="355" y="4"/>
                                  </a:lnTo>
                                  <a:lnTo>
                                    <a:pt x="357" y="6"/>
                                  </a:lnTo>
                                  <a:lnTo>
                                    <a:pt x="357" y="8"/>
                                  </a:lnTo>
                                  <a:lnTo>
                                    <a:pt x="359" y="10"/>
                                  </a:lnTo>
                                  <a:lnTo>
                                    <a:pt x="359" y="12"/>
                                  </a:lnTo>
                                  <a:lnTo>
                                    <a:pt x="359" y="15"/>
                                  </a:lnTo>
                                  <a:lnTo>
                                    <a:pt x="359" y="48"/>
                                  </a:lnTo>
                                  <a:lnTo>
                                    <a:pt x="365" y="48"/>
                                  </a:lnTo>
                                  <a:lnTo>
                                    <a:pt x="365" y="15"/>
                                  </a:lnTo>
                                  <a:lnTo>
                                    <a:pt x="365" y="12"/>
                                  </a:lnTo>
                                  <a:lnTo>
                                    <a:pt x="365" y="10"/>
                                  </a:lnTo>
                                  <a:lnTo>
                                    <a:pt x="367" y="8"/>
                                  </a:lnTo>
                                  <a:lnTo>
                                    <a:pt x="367" y="6"/>
                                  </a:lnTo>
                                  <a:lnTo>
                                    <a:pt x="369" y="4"/>
                                  </a:lnTo>
                                  <a:lnTo>
                                    <a:pt x="371" y="2"/>
                                  </a:lnTo>
                                  <a:lnTo>
                                    <a:pt x="374" y="2"/>
                                  </a:lnTo>
                                  <a:lnTo>
                                    <a:pt x="376" y="0"/>
                                  </a:lnTo>
                                  <a:lnTo>
                                    <a:pt x="378" y="0"/>
                                  </a:lnTo>
                                  <a:lnTo>
                                    <a:pt x="380" y="0"/>
                                  </a:lnTo>
                                  <a:lnTo>
                                    <a:pt x="399" y="0"/>
                                  </a:lnTo>
                                  <a:lnTo>
                                    <a:pt x="401" y="0"/>
                                  </a:lnTo>
                                  <a:lnTo>
                                    <a:pt x="403" y="0"/>
                                  </a:lnTo>
                                  <a:lnTo>
                                    <a:pt x="409" y="2"/>
                                  </a:lnTo>
                                  <a:lnTo>
                                    <a:pt x="412" y="4"/>
                                  </a:lnTo>
                                  <a:lnTo>
                                    <a:pt x="414" y="4"/>
                                  </a:lnTo>
                                  <a:lnTo>
                                    <a:pt x="420" y="8"/>
                                  </a:lnTo>
                                  <a:lnTo>
                                    <a:pt x="422" y="10"/>
                                  </a:lnTo>
                                  <a:lnTo>
                                    <a:pt x="426" y="15"/>
                                  </a:lnTo>
                                  <a:lnTo>
                                    <a:pt x="426" y="12"/>
                                  </a:lnTo>
                                  <a:lnTo>
                                    <a:pt x="426" y="10"/>
                                  </a:lnTo>
                                  <a:lnTo>
                                    <a:pt x="428" y="8"/>
                                  </a:lnTo>
                                  <a:lnTo>
                                    <a:pt x="428" y="6"/>
                                  </a:lnTo>
                                  <a:lnTo>
                                    <a:pt x="431" y="4"/>
                                  </a:lnTo>
                                  <a:lnTo>
                                    <a:pt x="433" y="2"/>
                                  </a:lnTo>
                                  <a:lnTo>
                                    <a:pt x="435" y="2"/>
                                  </a:lnTo>
                                  <a:lnTo>
                                    <a:pt x="437" y="0"/>
                                  </a:lnTo>
                                  <a:lnTo>
                                    <a:pt x="439" y="0"/>
                                  </a:lnTo>
                                  <a:lnTo>
                                    <a:pt x="441" y="0"/>
                                  </a:lnTo>
                                  <a:lnTo>
                                    <a:pt x="454" y="0"/>
                                  </a:lnTo>
                                  <a:lnTo>
                                    <a:pt x="456" y="0"/>
                                  </a:lnTo>
                                  <a:lnTo>
                                    <a:pt x="458" y="0"/>
                                  </a:lnTo>
                                  <a:lnTo>
                                    <a:pt x="460" y="2"/>
                                  </a:lnTo>
                                  <a:lnTo>
                                    <a:pt x="462" y="0"/>
                                  </a:lnTo>
                                  <a:lnTo>
                                    <a:pt x="464" y="0"/>
                                  </a:lnTo>
                                  <a:lnTo>
                                    <a:pt x="466" y="0"/>
                                  </a:lnTo>
                                  <a:lnTo>
                                    <a:pt x="477" y="0"/>
                                  </a:lnTo>
                                  <a:lnTo>
                                    <a:pt x="479" y="0"/>
                                  </a:lnTo>
                                  <a:lnTo>
                                    <a:pt x="481" y="0"/>
                                  </a:lnTo>
                                  <a:lnTo>
                                    <a:pt x="483" y="2"/>
                                  </a:lnTo>
                                  <a:lnTo>
                                    <a:pt x="485" y="2"/>
                                  </a:lnTo>
                                  <a:lnTo>
                                    <a:pt x="488" y="4"/>
                                  </a:lnTo>
                                  <a:lnTo>
                                    <a:pt x="490" y="6"/>
                                  </a:lnTo>
                                  <a:lnTo>
                                    <a:pt x="490" y="8"/>
                                  </a:lnTo>
                                  <a:lnTo>
                                    <a:pt x="492" y="10"/>
                                  </a:lnTo>
                                  <a:lnTo>
                                    <a:pt x="492" y="12"/>
                                  </a:lnTo>
                                  <a:lnTo>
                                    <a:pt x="492" y="15"/>
                                  </a:lnTo>
                                  <a:lnTo>
                                    <a:pt x="492" y="76"/>
                                  </a:lnTo>
                                  <a:lnTo>
                                    <a:pt x="492" y="78"/>
                                  </a:lnTo>
                                  <a:lnTo>
                                    <a:pt x="492" y="80"/>
                                  </a:lnTo>
                                  <a:lnTo>
                                    <a:pt x="490" y="82"/>
                                  </a:lnTo>
                                  <a:lnTo>
                                    <a:pt x="490" y="84"/>
                                  </a:lnTo>
                                  <a:lnTo>
                                    <a:pt x="488" y="86"/>
                                  </a:lnTo>
                                  <a:lnTo>
                                    <a:pt x="485" y="89"/>
                                  </a:lnTo>
                                  <a:lnTo>
                                    <a:pt x="483" y="89"/>
                                  </a:lnTo>
                                  <a:lnTo>
                                    <a:pt x="481" y="91"/>
                                  </a:lnTo>
                                  <a:lnTo>
                                    <a:pt x="479" y="91"/>
                                  </a:lnTo>
                                  <a:lnTo>
                                    <a:pt x="477" y="91"/>
                                  </a:lnTo>
                                  <a:lnTo>
                                    <a:pt x="466" y="91"/>
                                  </a:lnTo>
                                  <a:lnTo>
                                    <a:pt x="464" y="91"/>
                                  </a:lnTo>
                                  <a:lnTo>
                                    <a:pt x="462" y="91"/>
                                  </a:lnTo>
                                  <a:lnTo>
                                    <a:pt x="460" y="89"/>
                                  </a:lnTo>
                                  <a:lnTo>
                                    <a:pt x="458" y="91"/>
                                  </a:lnTo>
                                  <a:lnTo>
                                    <a:pt x="456" y="91"/>
                                  </a:lnTo>
                                  <a:lnTo>
                                    <a:pt x="454" y="91"/>
                                  </a:lnTo>
                                  <a:lnTo>
                                    <a:pt x="441" y="91"/>
                                  </a:lnTo>
                                  <a:lnTo>
                                    <a:pt x="439" y="91"/>
                                  </a:lnTo>
                                  <a:lnTo>
                                    <a:pt x="437" y="91"/>
                                  </a:lnTo>
                                  <a:lnTo>
                                    <a:pt x="435" y="89"/>
                                  </a:lnTo>
                                  <a:lnTo>
                                    <a:pt x="433" y="89"/>
                                  </a:lnTo>
                                  <a:lnTo>
                                    <a:pt x="431" y="86"/>
                                  </a:lnTo>
                                  <a:lnTo>
                                    <a:pt x="428" y="84"/>
                                  </a:lnTo>
                                  <a:lnTo>
                                    <a:pt x="428" y="82"/>
                                  </a:lnTo>
                                  <a:lnTo>
                                    <a:pt x="426" y="80"/>
                                  </a:lnTo>
                                  <a:lnTo>
                                    <a:pt x="426" y="78"/>
                                  </a:lnTo>
                                  <a:lnTo>
                                    <a:pt x="426" y="76"/>
                                  </a:lnTo>
                                  <a:lnTo>
                                    <a:pt x="426" y="53"/>
                                  </a:lnTo>
                                  <a:lnTo>
                                    <a:pt x="426" y="55"/>
                                  </a:lnTo>
                                  <a:lnTo>
                                    <a:pt x="424" y="57"/>
                                  </a:lnTo>
                                  <a:lnTo>
                                    <a:pt x="422" y="59"/>
                                  </a:lnTo>
                                  <a:lnTo>
                                    <a:pt x="412" y="65"/>
                                  </a:lnTo>
                                  <a:lnTo>
                                    <a:pt x="409" y="65"/>
                                  </a:lnTo>
                                  <a:lnTo>
                                    <a:pt x="407" y="67"/>
                                  </a:lnTo>
                                  <a:lnTo>
                                    <a:pt x="407" y="76"/>
                                  </a:lnTo>
                                  <a:lnTo>
                                    <a:pt x="407" y="78"/>
                                  </a:lnTo>
                                  <a:lnTo>
                                    <a:pt x="407" y="80"/>
                                  </a:lnTo>
                                  <a:lnTo>
                                    <a:pt x="405" y="82"/>
                                  </a:lnTo>
                                  <a:lnTo>
                                    <a:pt x="405" y="84"/>
                                  </a:lnTo>
                                  <a:lnTo>
                                    <a:pt x="403" y="86"/>
                                  </a:lnTo>
                                  <a:lnTo>
                                    <a:pt x="401" y="89"/>
                                  </a:lnTo>
                                  <a:lnTo>
                                    <a:pt x="399" y="89"/>
                                  </a:lnTo>
                                  <a:lnTo>
                                    <a:pt x="397" y="91"/>
                                  </a:lnTo>
                                  <a:lnTo>
                                    <a:pt x="395" y="91"/>
                                  </a:lnTo>
                                  <a:lnTo>
                                    <a:pt x="393" y="91"/>
                                  </a:lnTo>
                                  <a:lnTo>
                                    <a:pt x="380" y="91"/>
                                  </a:lnTo>
                                  <a:lnTo>
                                    <a:pt x="378" y="91"/>
                                  </a:lnTo>
                                  <a:lnTo>
                                    <a:pt x="376" y="91"/>
                                  </a:lnTo>
                                  <a:lnTo>
                                    <a:pt x="374" y="89"/>
                                  </a:lnTo>
                                  <a:lnTo>
                                    <a:pt x="374" y="91"/>
                                  </a:lnTo>
                                  <a:lnTo>
                                    <a:pt x="371" y="91"/>
                                  </a:lnTo>
                                  <a:lnTo>
                                    <a:pt x="369" y="91"/>
                                  </a:lnTo>
                                  <a:lnTo>
                                    <a:pt x="331" y="91"/>
                                  </a:lnTo>
                                  <a:lnTo>
                                    <a:pt x="329" y="91"/>
                                  </a:lnTo>
                                  <a:lnTo>
                                    <a:pt x="327" y="91"/>
                                  </a:lnTo>
                                  <a:lnTo>
                                    <a:pt x="325" y="89"/>
                                  </a:lnTo>
                                  <a:lnTo>
                                    <a:pt x="323" y="89"/>
                                  </a:lnTo>
                                  <a:lnTo>
                                    <a:pt x="321" y="86"/>
                                  </a:lnTo>
                                  <a:lnTo>
                                    <a:pt x="319" y="84"/>
                                  </a:lnTo>
                                  <a:lnTo>
                                    <a:pt x="319" y="82"/>
                                  </a:lnTo>
                                  <a:lnTo>
                                    <a:pt x="317" y="80"/>
                                  </a:lnTo>
                                  <a:lnTo>
                                    <a:pt x="317" y="78"/>
                                  </a:lnTo>
                                  <a:lnTo>
                                    <a:pt x="317" y="76"/>
                                  </a:lnTo>
                                  <a:lnTo>
                                    <a:pt x="317" y="69"/>
                                  </a:lnTo>
                                  <a:lnTo>
                                    <a:pt x="317" y="72"/>
                                  </a:lnTo>
                                  <a:lnTo>
                                    <a:pt x="314" y="72"/>
                                  </a:lnTo>
                                  <a:lnTo>
                                    <a:pt x="306" y="82"/>
                                  </a:lnTo>
                                  <a:lnTo>
                                    <a:pt x="306" y="84"/>
                                  </a:lnTo>
                                  <a:lnTo>
                                    <a:pt x="304" y="86"/>
                                  </a:lnTo>
                                  <a:lnTo>
                                    <a:pt x="302" y="86"/>
                                  </a:lnTo>
                                  <a:lnTo>
                                    <a:pt x="300" y="89"/>
                                  </a:lnTo>
                                  <a:lnTo>
                                    <a:pt x="297" y="89"/>
                                  </a:lnTo>
                                  <a:lnTo>
                                    <a:pt x="285" y="91"/>
                                  </a:lnTo>
                                  <a:lnTo>
                                    <a:pt x="283" y="91"/>
                                  </a:lnTo>
                                  <a:lnTo>
                                    <a:pt x="281" y="91"/>
                                  </a:lnTo>
                                  <a:lnTo>
                                    <a:pt x="268" y="89"/>
                                  </a:lnTo>
                                  <a:lnTo>
                                    <a:pt x="266" y="89"/>
                                  </a:lnTo>
                                  <a:lnTo>
                                    <a:pt x="264" y="86"/>
                                  </a:lnTo>
                                  <a:lnTo>
                                    <a:pt x="262" y="86"/>
                                  </a:lnTo>
                                  <a:lnTo>
                                    <a:pt x="259" y="84"/>
                                  </a:lnTo>
                                  <a:lnTo>
                                    <a:pt x="259" y="82"/>
                                  </a:lnTo>
                                  <a:lnTo>
                                    <a:pt x="251" y="72"/>
                                  </a:lnTo>
                                  <a:lnTo>
                                    <a:pt x="249" y="72"/>
                                  </a:lnTo>
                                  <a:lnTo>
                                    <a:pt x="249" y="69"/>
                                  </a:lnTo>
                                  <a:lnTo>
                                    <a:pt x="247" y="67"/>
                                  </a:lnTo>
                                  <a:lnTo>
                                    <a:pt x="247" y="69"/>
                                  </a:lnTo>
                                  <a:lnTo>
                                    <a:pt x="245" y="72"/>
                                  </a:lnTo>
                                  <a:lnTo>
                                    <a:pt x="230" y="86"/>
                                  </a:lnTo>
                                  <a:lnTo>
                                    <a:pt x="228" y="89"/>
                                  </a:lnTo>
                                  <a:lnTo>
                                    <a:pt x="226" y="89"/>
                                  </a:lnTo>
                                  <a:lnTo>
                                    <a:pt x="224" y="91"/>
                                  </a:lnTo>
                                  <a:lnTo>
                                    <a:pt x="221" y="91"/>
                                  </a:lnTo>
                                  <a:lnTo>
                                    <a:pt x="219" y="91"/>
                                  </a:lnTo>
                                  <a:lnTo>
                                    <a:pt x="198" y="91"/>
                                  </a:lnTo>
                                  <a:lnTo>
                                    <a:pt x="196" y="91"/>
                                  </a:lnTo>
                                  <a:lnTo>
                                    <a:pt x="194" y="91"/>
                                  </a:lnTo>
                                  <a:lnTo>
                                    <a:pt x="192" y="89"/>
                                  </a:lnTo>
                                  <a:lnTo>
                                    <a:pt x="190" y="89"/>
                                  </a:lnTo>
                                  <a:lnTo>
                                    <a:pt x="188" y="86"/>
                                  </a:lnTo>
                                  <a:lnTo>
                                    <a:pt x="186" y="84"/>
                                  </a:lnTo>
                                  <a:lnTo>
                                    <a:pt x="186" y="82"/>
                                  </a:lnTo>
                                  <a:lnTo>
                                    <a:pt x="186" y="84"/>
                                  </a:lnTo>
                                  <a:lnTo>
                                    <a:pt x="183" y="86"/>
                                  </a:lnTo>
                                  <a:lnTo>
                                    <a:pt x="181" y="89"/>
                                  </a:lnTo>
                                  <a:lnTo>
                                    <a:pt x="179" y="89"/>
                                  </a:lnTo>
                                  <a:lnTo>
                                    <a:pt x="177" y="91"/>
                                  </a:lnTo>
                                  <a:lnTo>
                                    <a:pt x="175" y="91"/>
                                  </a:lnTo>
                                  <a:lnTo>
                                    <a:pt x="173" y="91"/>
                                  </a:lnTo>
                                  <a:lnTo>
                                    <a:pt x="160" y="91"/>
                                  </a:lnTo>
                                  <a:lnTo>
                                    <a:pt x="158" y="91"/>
                                  </a:lnTo>
                                  <a:lnTo>
                                    <a:pt x="156" y="91"/>
                                  </a:lnTo>
                                  <a:lnTo>
                                    <a:pt x="154" y="89"/>
                                  </a:lnTo>
                                  <a:lnTo>
                                    <a:pt x="154" y="91"/>
                                  </a:lnTo>
                                  <a:lnTo>
                                    <a:pt x="152" y="91"/>
                                  </a:lnTo>
                                  <a:lnTo>
                                    <a:pt x="150" y="91"/>
                                  </a:lnTo>
                                  <a:lnTo>
                                    <a:pt x="137" y="91"/>
                                  </a:lnTo>
                                  <a:lnTo>
                                    <a:pt x="135" y="91"/>
                                  </a:lnTo>
                                  <a:lnTo>
                                    <a:pt x="133" y="91"/>
                                  </a:lnTo>
                                  <a:lnTo>
                                    <a:pt x="131" y="89"/>
                                  </a:lnTo>
                                  <a:lnTo>
                                    <a:pt x="129" y="91"/>
                                  </a:lnTo>
                                  <a:lnTo>
                                    <a:pt x="126" y="91"/>
                                  </a:lnTo>
                                  <a:lnTo>
                                    <a:pt x="124" y="91"/>
                                  </a:lnTo>
                                  <a:lnTo>
                                    <a:pt x="112" y="91"/>
                                  </a:lnTo>
                                  <a:lnTo>
                                    <a:pt x="110" y="91"/>
                                  </a:lnTo>
                                  <a:lnTo>
                                    <a:pt x="107" y="91"/>
                                  </a:lnTo>
                                  <a:lnTo>
                                    <a:pt x="105" y="89"/>
                                  </a:lnTo>
                                  <a:lnTo>
                                    <a:pt x="103" y="89"/>
                                  </a:lnTo>
                                  <a:lnTo>
                                    <a:pt x="101" y="86"/>
                                  </a:lnTo>
                                  <a:lnTo>
                                    <a:pt x="99" y="84"/>
                                  </a:lnTo>
                                  <a:lnTo>
                                    <a:pt x="99" y="82"/>
                                  </a:lnTo>
                                  <a:lnTo>
                                    <a:pt x="97" y="80"/>
                                  </a:lnTo>
                                  <a:lnTo>
                                    <a:pt x="95" y="69"/>
                                  </a:lnTo>
                                  <a:lnTo>
                                    <a:pt x="91" y="80"/>
                                  </a:lnTo>
                                  <a:lnTo>
                                    <a:pt x="88" y="82"/>
                                  </a:lnTo>
                                  <a:lnTo>
                                    <a:pt x="88" y="84"/>
                                  </a:lnTo>
                                  <a:lnTo>
                                    <a:pt x="86" y="86"/>
                                  </a:lnTo>
                                  <a:lnTo>
                                    <a:pt x="84" y="89"/>
                                  </a:lnTo>
                                  <a:lnTo>
                                    <a:pt x="82" y="89"/>
                                  </a:lnTo>
                                  <a:lnTo>
                                    <a:pt x="80" y="91"/>
                                  </a:lnTo>
                                  <a:lnTo>
                                    <a:pt x="78" y="91"/>
                                  </a:lnTo>
                                  <a:lnTo>
                                    <a:pt x="76" y="91"/>
                                  </a:lnTo>
                                  <a:lnTo>
                                    <a:pt x="63" y="91"/>
                                  </a:lnTo>
                                  <a:lnTo>
                                    <a:pt x="61" y="91"/>
                                  </a:lnTo>
                                  <a:lnTo>
                                    <a:pt x="48" y="91"/>
                                  </a:lnTo>
                                  <a:lnTo>
                                    <a:pt x="46" y="91"/>
                                  </a:lnTo>
                                  <a:lnTo>
                                    <a:pt x="44" y="91"/>
                                  </a:lnTo>
                                  <a:lnTo>
                                    <a:pt x="42" y="89"/>
                                  </a:lnTo>
                                  <a:lnTo>
                                    <a:pt x="40" y="89"/>
                                  </a:lnTo>
                                  <a:lnTo>
                                    <a:pt x="38" y="86"/>
                                  </a:lnTo>
                                  <a:lnTo>
                                    <a:pt x="36" y="89"/>
                                  </a:lnTo>
                                  <a:lnTo>
                                    <a:pt x="33" y="89"/>
                                  </a:lnTo>
                                  <a:lnTo>
                                    <a:pt x="31" y="91"/>
                                  </a:lnTo>
                                  <a:lnTo>
                                    <a:pt x="29" y="91"/>
                                  </a:lnTo>
                                  <a:lnTo>
                                    <a:pt x="27" y="91"/>
                                  </a:lnTo>
                                  <a:lnTo>
                                    <a:pt x="14" y="91"/>
                                  </a:lnTo>
                                  <a:lnTo>
                                    <a:pt x="12" y="91"/>
                                  </a:lnTo>
                                  <a:lnTo>
                                    <a:pt x="10" y="91"/>
                                  </a:lnTo>
                                  <a:lnTo>
                                    <a:pt x="8" y="89"/>
                                  </a:lnTo>
                                  <a:lnTo>
                                    <a:pt x="6" y="89"/>
                                  </a:lnTo>
                                  <a:lnTo>
                                    <a:pt x="4" y="86"/>
                                  </a:lnTo>
                                  <a:lnTo>
                                    <a:pt x="2" y="84"/>
                                  </a:lnTo>
                                  <a:lnTo>
                                    <a:pt x="2" y="82"/>
                                  </a:lnTo>
                                  <a:lnTo>
                                    <a:pt x="0" y="80"/>
                                  </a:lnTo>
                                  <a:lnTo>
                                    <a:pt x="0" y="78"/>
                                  </a:lnTo>
                                  <a:lnTo>
                                    <a:pt x="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7" name="Rectangle 758"/>
                          <wps:cNvSpPr>
                            <a:spLocks noChangeArrowheads="1"/>
                          </wps:cNvSpPr>
                          <wps:spPr bwMode="auto">
                            <a:xfrm>
                              <a:off x="3561" y="8761"/>
                              <a:ext cx="445"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RANDOLPH</w:t>
                                </w:r>
                              </w:p>
                            </w:txbxContent>
                          </wps:txbx>
                          <wps:bodyPr rot="0" vert="horz" wrap="none" lIns="0" tIns="0" rIns="0" bIns="0" anchor="t" anchorCtr="0" upright="1">
                            <a:spAutoFit/>
                          </wps:bodyPr>
                        </wps:wsp>
                        <wps:wsp>
                          <wps:cNvPr id="2988" name="Rectangle 759"/>
                          <wps:cNvSpPr>
                            <a:spLocks noChangeArrowheads="1"/>
                          </wps:cNvSpPr>
                          <wps:spPr bwMode="auto">
                            <a:xfrm>
                              <a:off x="3071" y="778"/>
                              <a:ext cx="47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JO DAVIESS</w:t>
                                </w:r>
                              </w:p>
                            </w:txbxContent>
                          </wps:txbx>
                          <wps:bodyPr rot="0" vert="horz" wrap="none" lIns="0" tIns="0" rIns="0" bIns="0" anchor="t" anchorCtr="0" upright="1">
                            <a:spAutoFit/>
                          </wps:bodyPr>
                        </wps:wsp>
                        <wps:wsp>
                          <wps:cNvPr id="2989" name="Freeform 760"/>
                          <wps:cNvSpPr>
                            <a:spLocks noEditPoints="1"/>
                          </wps:cNvSpPr>
                          <wps:spPr bwMode="auto">
                            <a:xfrm>
                              <a:off x="3056" y="777"/>
                              <a:ext cx="554" cy="91"/>
                            </a:xfrm>
                            <a:custGeom>
                              <a:avLst/>
                              <a:gdLst>
                                <a:gd name="T0" fmla="*/ 148 w 554"/>
                                <a:gd name="T1" fmla="*/ 7 h 91"/>
                                <a:gd name="T2" fmla="*/ 161 w 554"/>
                                <a:gd name="T3" fmla="*/ 0 h 91"/>
                                <a:gd name="T4" fmla="*/ 192 w 554"/>
                                <a:gd name="T5" fmla="*/ 5 h 91"/>
                                <a:gd name="T6" fmla="*/ 211 w 554"/>
                                <a:gd name="T7" fmla="*/ 30 h 91"/>
                                <a:gd name="T8" fmla="*/ 226 w 554"/>
                                <a:gd name="T9" fmla="*/ 3 h 91"/>
                                <a:gd name="T10" fmla="*/ 252 w 554"/>
                                <a:gd name="T11" fmla="*/ 0 h 91"/>
                                <a:gd name="T12" fmla="*/ 262 w 554"/>
                                <a:gd name="T13" fmla="*/ 3 h 91"/>
                                <a:gd name="T14" fmla="*/ 285 w 554"/>
                                <a:gd name="T15" fmla="*/ 0 h 91"/>
                                <a:gd name="T16" fmla="*/ 296 w 554"/>
                                <a:gd name="T17" fmla="*/ 9 h 91"/>
                                <a:gd name="T18" fmla="*/ 309 w 554"/>
                                <a:gd name="T19" fmla="*/ 5 h 91"/>
                                <a:gd name="T20" fmla="*/ 330 w 554"/>
                                <a:gd name="T21" fmla="*/ 0 h 91"/>
                                <a:gd name="T22" fmla="*/ 342 w 554"/>
                                <a:gd name="T23" fmla="*/ 0 h 91"/>
                                <a:gd name="T24" fmla="*/ 366 w 554"/>
                                <a:gd name="T25" fmla="*/ 0 h 91"/>
                                <a:gd name="T26" fmla="*/ 425 w 554"/>
                                <a:gd name="T27" fmla="*/ 3 h 91"/>
                                <a:gd name="T28" fmla="*/ 448 w 554"/>
                                <a:gd name="T29" fmla="*/ 0 h 91"/>
                                <a:gd name="T30" fmla="*/ 475 w 554"/>
                                <a:gd name="T31" fmla="*/ 11 h 91"/>
                                <a:gd name="T32" fmla="*/ 507 w 554"/>
                                <a:gd name="T33" fmla="*/ 0 h 91"/>
                                <a:gd name="T34" fmla="*/ 532 w 554"/>
                                <a:gd name="T35" fmla="*/ 9 h 91"/>
                                <a:gd name="T36" fmla="*/ 554 w 554"/>
                                <a:gd name="T37" fmla="*/ 34 h 91"/>
                                <a:gd name="T38" fmla="*/ 551 w 554"/>
                                <a:gd name="T39" fmla="*/ 47 h 91"/>
                                <a:gd name="T40" fmla="*/ 554 w 554"/>
                                <a:gd name="T41" fmla="*/ 62 h 91"/>
                                <a:gd name="T42" fmla="*/ 543 w 554"/>
                                <a:gd name="T43" fmla="*/ 81 h 91"/>
                                <a:gd name="T44" fmla="*/ 509 w 554"/>
                                <a:gd name="T45" fmla="*/ 91 h 91"/>
                                <a:gd name="T46" fmla="*/ 484 w 554"/>
                                <a:gd name="T47" fmla="*/ 85 h 91"/>
                                <a:gd name="T48" fmla="*/ 450 w 554"/>
                                <a:gd name="T49" fmla="*/ 91 h 91"/>
                                <a:gd name="T50" fmla="*/ 425 w 554"/>
                                <a:gd name="T51" fmla="*/ 89 h 91"/>
                                <a:gd name="T52" fmla="*/ 366 w 554"/>
                                <a:gd name="T53" fmla="*/ 91 h 91"/>
                                <a:gd name="T54" fmla="*/ 342 w 554"/>
                                <a:gd name="T55" fmla="*/ 91 h 91"/>
                                <a:gd name="T56" fmla="*/ 330 w 554"/>
                                <a:gd name="T57" fmla="*/ 85 h 91"/>
                                <a:gd name="T58" fmla="*/ 325 w 554"/>
                                <a:gd name="T59" fmla="*/ 81 h 91"/>
                                <a:gd name="T60" fmla="*/ 315 w 554"/>
                                <a:gd name="T61" fmla="*/ 91 h 91"/>
                                <a:gd name="T62" fmla="*/ 283 w 554"/>
                                <a:gd name="T63" fmla="*/ 89 h 91"/>
                                <a:gd name="T64" fmla="*/ 271 w 554"/>
                                <a:gd name="T65" fmla="*/ 91 h 91"/>
                                <a:gd name="T66" fmla="*/ 249 w 554"/>
                                <a:gd name="T67" fmla="*/ 89 h 91"/>
                                <a:gd name="T68" fmla="*/ 237 w 554"/>
                                <a:gd name="T69" fmla="*/ 81 h 91"/>
                                <a:gd name="T70" fmla="*/ 226 w 554"/>
                                <a:gd name="T71" fmla="*/ 91 h 91"/>
                                <a:gd name="T72" fmla="*/ 203 w 554"/>
                                <a:gd name="T73" fmla="*/ 89 h 91"/>
                                <a:gd name="T74" fmla="*/ 190 w 554"/>
                                <a:gd name="T75" fmla="*/ 89 h 91"/>
                                <a:gd name="T76" fmla="*/ 159 w 554"/>
                                <a:gd name="T77" fmla="*/ 91 h 91"/>
                                <a:gd name="T78" fmla="*/ 148 w 554"/>
                                <a:gd name="T79" fmla="*/ 83 h 91"/>
                                <a:gd name="T80" fmla="*/ 0 w 554"/>
                                <a:gd name="T81" fmla="*/ 49 h 91"/>
                                <a:gd name="T82" fmla="*/ 11 w 554"/>
                                <a:gd name="T83" fmla="*/ 38 h 91"/>
                                <a:gd name="T84" fmla="*/ 26 w 554"/>
                                <a:gd name="T85" fmla="*/ 9 h 91"/>
                                <a:gd name="T86" fmla="*/ 36 w 554"/>
                                <a:gd name="T87" fmla="*/ 0 h 91"/>
                                <a:gd name="T88" fmla="*/ 59 w 554"/>
                                <a:gd name="T89" fmla="*/ 3 h 91"/>
                                <a:gd name="T90" fmla="*/ 85 w 554"/>
                                <a:gd name="T91" fmla="*/ 0 h 91"/>
                                <a:gd name="T92" fmla="*/ 108 w 554"/>
                                <a:gd name="T93" fmla="*/ 7 h 91"/>
                                <a:gd name="T94" fmla="*/ 123 w 554"/>
                                <a:gd name="T95" fmla="*/ 26 h 91"/>
                                <a:gd name="T96" fmla="*/ 123 w 554"/>
                                <a:gd name="T97" fmla="*/ 66 h 91"/>
                                <a:gd name="T98" fmla="*/ 108 w 554"/>
                                <a:gd name="T99" fmla="*/ 85 h 91"/>
                                <a:gd name="T100" fmla="*/ 85 w 554"/>
                                <a:gd name="T101" fmla="*/ 91 h 91"/>
                                <a:gd name="T102" fmla="*/ 64 w 554"/>
                                <a:gd name="T103" fmla="*/ 81 h 91"/>
                                <a:gd name="T104" fmla="*/ 45 w 554"/>
                                <a:gd name="T105" fmla="*/ 89 h 91"/>
                                <a:gd name="T106" fmla="*/ 13 w 554"/>
                                <a:gd name="T107" fmla="*/ 83 h 91"/>
                                <a:gd name="T108" fmla="*/ 0 w 554"/>
                                <a:gd name="T109" fmla="*/ 57 h 91"/>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554" h="91">
                                  <a:moveTo>
                                    <a:pt x="146" y="76"/>
                                  </a:moveTo>
                                  <a:lnTo>
                                    <a:pt x="146" y="15"/>
                                  </a:lnTo>
                                  <a:lnTo>
                                    <a:pt x="146" y="13"/>
                                  </a:lnTo>
                                  <a:lnTo>
                                    <a:pt x="146" y="11"/>
                                  </a:lnTo>
                                  <a:lnTo>
                                    <a:pt x="148" y="9"/>
                                  </a:lnTo>
                                  <a:lnTo>
                                    <a:pt x="148" y="7"/>
                                  </a:lnTo>
                                  <a:lnTo>
                                    <a:pt x="150" y="5"/>
                                  </a:lnTo>
                                  <a:lnTo>
                                    <a:pt x="152" y="3"/>
                                  </a:lnTo>
                                  <a:lnTo>
                                    <a:pt x="154" y="3"/>
                                  </a:lnTo>
                                  <a:lnTo>
                                    <a:pt x="157" y="0"/>
                                  </a:lnTo>
                                  <a:lnTo>
                                    <a:pt x="159" y="0"/>
                                  </a:lnTo>
                                  <a:lnTo>
                                    <a:pt x="161" y="0"/>
                                  </a:lnTo>
                                  <a:lnTo>
                                    <a:pt x="182" y="0"/>
                                  </a:lnTo>
                                  <a:lnTo>
                                    <a:pt x="184" y="0"/>
                                  </a:lnTo>
                                  <a:lnTo>
                                    <a:pt x="186" y="0"/>
                                  </a:lnTo>
                                  <a:lnTo>
                                    <a:pt x="188" y="3"/>
                                  </a:lnTo>
                                  <a:lnTo>
                                    <a:pt x="190" y="3"/>
                                  </a:lnTo>
                                  <a:lnTo>
                                    <a:pt x="192" y="5"/>
                                  </a:lnTo>
                                  <a:lnTo>
                                    <a:pt x="207" y="19"/>
                                  </a:lnTo>
                                  <a:lnTo>
                                    <a:pt x="209" y="22"/>
                                  </a:lnTo>
                                  <a:lnTo>
                                    <a:pt x="209" y="24"/>
                                  </a:lnTo>
                                  <a:lnTo>
                                    <a:pt x="211" y="26"/>
                                  </a:lnTo>
                                  <a:lnTo>
                                    <a:pt x="211" y="28"/>
                                  </a:lnTo>
                                  <a:lnTo>
                                    <a:pt x="211" y="30"/>
                                  </a:lnTo>
                                  <a:lnTo>
                                    <a:pt x="220" y="11"/>
                                  </a:lnTo>
                                  <a:lnTo>
                                    <a:pt x="220" y="9"/>
                                  </a:lnTo>
                                  <a:lnTo>
                                    <a:pt x="220" y="7"/>
                                  </a:lnTo>
                                  <a:lnTo>
                                    <a:pt x="222" y="5"/>
                                  </a:lnTo>
                                  <a:lnTo>
                                    <a:pt x="224" y="3"/>
                                  </a:lnTo>
                                  <a:lnTo>
                                    <a:pt x="226" y="3"/>
                                  </a:lnTo>
                                  <a:lnTo>
                                    <a:pt x="228" y="0"/>
                                  </a:lnTo>
                                  <a:lnTo>
                                    <a:pt x="230" y="0"/>
                                  </a:lnTo>
                                  <a:lnTo>
                                    <a:pt x="233" y="0"/>
                                  </a:lnTo>
                                  <a:lnTo>
                                    <a:pt x="247" y="0"/>
                                  </a:lnTo>
                                  <a:lnTo>
                                    <a:pt x="249" y="0"/>
                                  </a:lnTo>
                                  <a:lnTo>
                                    <a:pt x="252" y="0"/>
                                  </a:lnTo>
                                  <a:lnTo>
                                    <a:pt x="254" y="3"/>
                                  </a:lnTo>
                                  <a:lnTo>
                                    <a:pt x="256" y="3"/>
                                  </a:lnTo>
                                  <a:lnTo>
                                    <a:pt x="258" y="5"/>
                                  </a:lnTo>
                                  <a:lnTo>
                                    <a:pt x="258" y="7"/>
                                  </a:lnTo>
                                  <a:lnTo>
                                    <a:pt x="260" y="5"/>
                                  </a:lnTo>
                                  <a:lnTo>
                                    <a:pt x="262" y="3"/>
                                  </a:lnTo>
                                  <a:lnTo>
                                    <a:pt x="264" y="3"/>
                                  </a:lnTo>
                                  <a:lnTo>
                                    <a:pt x="266" y="0"/>
                                  </a:lnTo>
                                  <a:lnTo>
                                    <a:pt x="268" y="0"/>
                                  </a:lnTo>
                                  <a:lnTo>
                                    <a:pt x="271" y="0"/>
                                  </a:lnTo>
                                  <a:lnTo>
                                    <a:pt x="283" y="0"/>
                                  </a:lnTo>
                                  <a:lnTo>
                                    <a:pt x="285" y="0"/>
                                  </a:lnTo>
                                  <a:lnTo>
                                    <a:pt x="287" y="0"/>
                                  </a:lnTo>
                                  <a:lnTo>
                                    <a:pt x="290" y="3"/>
                                  </a:lnTo>
                                  <a:lnTo>
                                    <a:pt x="292" y="3"/>
                                  </a:lnTo>
                                  <a:lnTo>
                                    <a:pt x="294" y="5"/>
                                  </a:lnTo>
                                  <a:lnTo>
                                    <a:pt x="296" y="7"/>
                                  </a:lnTo>
                                  <a:lnTo>
                                    <a:pt x="296" y="9"/>
                                  </a:lnTo>
                                  <a:lnTo>
                                    <a:pt x="298" y="11"/>
                                  </a:lnTo>
                                  <a:lnTo>
                                    <a:pt x="302" y="24"/>
                                  </a:lnTo>
                                  <a:lnTo>
                                    <a:pt x="304" y="11"/>
                                  </a:lnTo>
                                  <a:lnTo>
                                    <a:pt x="306" y="9"/>
                                  </a:lnTo>
                                  <a:lnTo>
                                    <a:pt x="306" y="7"/>
                                  </a:lnTo>
                                  <a:lnTo>
                                    <a:pt x="309" y="5"/>
                                  </a:lnTo>
                                  <a:lnTo>
                                    <a:pt x="311" y="3"/>
                                  </a:lnTo>
                                  <a:lnTo>
                                    <a:pt x="313" y="3"/>
                                  </a:lnTo>
                                  <a:lnTo>
                                    <a:pt x="315" y="0"/>
                                  </a:lnTo>
                                  <a:lnTo>
                                    <a:pt x="317" y="0"/>
                                  </a:lnTo>
                                  <a:lnTo>
                                    <a:pt x="319" y="0"/>
                                  </a:lnTo>
                                  <a:lnTo>
                                    <a:pt x="330" y="0"/>
                                  </a:lnTo>
                                  <a:lnTo>
                                    <a:pt x="332" y="0"/>
                                  </a:lnTo>
                                  <a:lnTo>
                                    <a:pt x="334" y="0"/>
                                  </a:lnTo>
                                  <a:lnTo>
                                    <a:pt x="336" y="3"/>
                                  </a:lnTo>
                                  <a:lnTo>
                                    <a:pt x="338" y="0"/>
                                  </a:lnTo>
                                  <a:lnTo>
                                    <a:pt x="340" y="0"/>
                                  </a:lnTo>
                                  <a:lnTo>
                                    <a:pt x="342" y="0"/>
                                  </a:lnTo>
                                  <a:lnTo>
                                    <a:pt x="355" y="0"/>
                                  </a:lnTo>
                                  <a:lnTo>
                                    <a:pt x="357" y="0"/>
                                  </a:lnTo>
                                  <a:lnTo>
                                    <a:pt x="359" y="0"/>
                                  </a:lnTo>
                                  <a:lnTo>
                                    <a:pt x="361" y="3"/>
                                  </a:lnTo>
                                  <a:lnTo>
                                    <a:pt x="364" y="0"/>
                                  </a:lnTo>
                                  <a:lnTo>
                                    <a:pt x="366" y="0"/>
                                  </a:lnTo>
                                  <a:lnTo>
                                    <a:pt x="368" y="0"/>
                                  </a:lnTo>
                                  <a:lnTo>
                                    <a:pt x="416" y="0"/>
                                  </a:lnTo>
                                  <a:lnTo>
                                    <a:pt x="418" y="0"/>
                                  </a:lnTo>
                                  <a:lnTo>
                                    <a:pt x="421" y="0"/>
                                  </a:lnTo>
                                  <a:lnTo>
                                    <a:pt x="423" y="3"/>
                                  </a:lnTo>
                                  <a:lnTo>
                                    <a:pt x="425" y="3"/>
                                  </a:lnTo>
                                  <a:lnTo>
                                    <a:pt x="425" y="5"/>
                                  </a:lnTo>
                                  <a:lnTo>
                                    <a:pt x="427" y="3"/>
                                  </a:lnTo>
                                  <a:lnTo>
                                    <a:pt x="429" y="3"/>
                                  </a:lnTo>
                                  <a:lnTo>
                                    <a:pt x="444" y="0"/>
                                  </a:lnTo>
                                  <a:lnTo>
                                    <a:pt x="446" y="0"/>
                                  </a:lnTo>
                                  <a:lnTo>
                                    <a:pt x="448" y="0"/>
                                  </a:lnTo>
                                  <a:lnTo>
                                    <a:pt x="450" y="0"/>
                                  </a:lnTo>
                                  <a:lnTo>
                                    <a:pt x="467" y="5"/>
                                  </a:lnTo>
                                  <a:lnTo>
                                    <a:pt x="469" y="7"/>
                                  </a:lnTo>
                                  <a:lnTo>
                                    <a:pt x="471" y="7"/>
                                  </a:lnTo>
                                  <a:lnTo>
                                    <a:pt x="471" y="9"/>
                                  </a:lnTo>
                                  <a:lnTo>
                                    <a:pt x="475" y="11"/>
                                  </a:lnTo>
                                  <a:lnTo>
                                    <a:pt x="482" y="5"/>
                                  </a:lnTo>
                                  <a:lnTo>
                                    <a:pt x="484" y="5"/>
                                  </a:lnTo>
                                  <a:lnTo>
                                    <a:pt x="486" y="3"/>
                                  </a:lnTo>
                                  <a:lnTo>
                                    <a:pt x="488" y="3"/>
                                  </a:lnTo>
                                  <a:lnTo>
                                    <a:pt x="505" y="0"/>
                                  </a:lnTo>
                                  <a:lnTo>
                                    <a:pt x="507" y="0"/>
                                  </a:lnTo>
                                  <a:lnTo>
                                    <a:pt x="509" y="0"/>
                                  </a:lnTo>
                                  <a:lnTo>
                                    <a:pt x="511" y="0"/>
                                  </a:lnTo>
                                  <a:lnTo>
                                    <a:pt x="528" y="5"/>
                                  </a:lnTo>
                                  <a:lnTo>
                                    <a:pt x="530" y="7"/>
                                  </a:lnTo>
                                  <a:lnTo>
                                    <a:pt x="532" y="7"/>
                                  </a:lnTo>
                                  <a:lnTo>
                                    <a:pt x="532" y="9"/>
                                  </a:lnTo>
                                  <a:lnTo>
                                    <a:pt x="543" y="17"/>
                                  </a:lnTo>
                                  <a:lnTo>
                                    <a:pt x="545" y="17"/>
                                  </a:lnTo>
                                  <a:lnTo>
                                    <a:pt x="547" y="19"/>
                                  </a:lnTo>
                                  <a:lnTo>
                                    <a:pt x="547" y="22"/>
                                  </a:lnTo>
                                  <a:lnTo>
                                    <a:pt x="551" y="32"/>
                                  </a:lnTo>
                                  <a:lnTo>
                                    <a:pt x="554" y="34"/>
                                  </a:lnTo>
                                  <a:lnTo>
                                    <a:pt x="554" y="36"/>
                                  </a:lnTo>
                                  <a:lnTo>
                                    <a:pt x="554" y="38"/>
                                  </a:lnTo>
                                  <a:lnTo>
                                    <a:pt x="554" y="41"/>
                                  </a:lnTo>
                                  <a:lnTo>
                                    <a:pt x="554" y="43"/>
                                  </a:lnTo>
                                  <a:lnTo>
                                    <a:pt x="551" y="45"/>
                                  </a:lnTo>
                                  <a:lnTo>
                                    <a:pt x="551" y="47"/>
                                  </a:lnTo>
                                  <a:lnTo>
                                    <a:pt x="549" y="49"/>
                                  </a:lnTo>
                                  <a:lnTo>
                                    <a:pt x="551" y="53"/>
                                  </a:lnTo>
                                  <a:lnTo>
                                    <a:pt x="554" y="55"/>
                                  </a:lnTo>
                                  <a:lnTo>
                                    <a:pt x="554" y="57"/>
                                  </a:lnTo>
                                  <a:lnTo>
                                    <a:pt x="554" y="60"/>
                                  </a:lnTo>
                                  <a:lnTo>
                                    <a:pt x="554" y="62"/>
                                  </a:lnTo>
                                  <a:lnTo>
                                    <a:pt x="554" y="64"/>
                                  </a:lnTo>
                                  <a:lnTo>
                                    <a:pt x="551" y="66"/>
                                  </a:lnTo>
                                  <a:lnTo>
                                    <a:pt x="547" y="74"/>
                                  </a:lnTo>
                                  <a:lnTo>
                                    <a:pt x="547" y="76"/>
                                  </a:lnTo>
                                  <a:lnTo>
                                    <a:pt x="545" y="79"/>
                                  </a:lnTo>
                                  <a:lnTo>
                                    <a:pt x="543" y="81"/>
                                  </a:lnTo>
                                  <a:lnTo>
                                    <a:pt x="532" y="87"/>
                                  </a:lnTo>
                                  <a:lnTo>
                                    <a:pt x="530" y="87"/>
                                  </a:lnTo>
                                  <a:lnTo>
                                    <a:pt x="528" y="89"/>
                                  </a:lnTo>
                                  <a:lnTo>
                                    <a:pt x="526" y="89"/>
                                  </a:lnTo>
                                  <a:lnTo>
                                    <a:pt x="511" y="91"/>
                                  </a:lnTo>
                                  <a:lnTo>
                                    <a:pt x="509" y="91"/>
                                  </a:lnTo>
                                  <a:lnTo>
                                    <a:pt x="507" y="91"/>
                                  </a:lnTo>
                                  <a:lnTo>
                                    <a:pt x="490" y="89"/>
                                  </a:lnTo>
                                  <a:lnTo>
                                    <a:pt x="488" y="89"/>
                                  </a:lnTo>
                                  <a:lnTo>
                                    <a:pt x="486" y="87"/>
                                  </a:lnTo>
                                  <a:lnTo>
                                    <a:pt x="484" y="87"/>
                                  </a:lnTo>
                                  <a:lnTo>
                                    <a:pt x="484" y="85"/>
                                  </a:lnTo>
                                  <a:lnTo>
                                    <a:pt x="478" y="83"/>
                                  </a:lnTo>
                                  <a:lnTo>
                                    <a:pt x="471" y="87"/>
                                  </a:lnTo>
                                  <a:lnTo>
                                    <a:pt x="469" y="87"/>
                                  </a:lnTo>
                                  <a:lnTo>
                                    <a:pt x="467" y="89"/>
                                  </a:lnTo>
                                  <a:lnTo>
                                    <a:pt x="465" y="89"/>
                                  </a:lnTo>
                                  <a:lnTo>
                                    <a:pt x="450" y="91"/>
                                  </a:lnTo>
                                  <a:lnTo>
                                    <a:pt x="448" y="91"/>
                                  </a:lnTo>
                                  <a:lnTo>
                                    <a:pt x="446" y="91"/>
                                  </a:lnTo>
                                  <a:lnTo>
                                    <a:pt x="429" y="89"/>
                                  </a:lnTo>
                                  <a:lnTo>
                                    <a:pt x="427" y="89"/>
                                  </a:lnTo>
                                  <a:lnTo>
                                    <a:pt x="425" y="87"/>
                                  </a:lnTo>
                                  <a:lnTo>
                                    <a:pt x="425" y="89"/>
                                  </a:lnTo>
                                  <a:lnTo>
                                    <a:pt x="423" y="89"/>
                                  </a:lnTo>
                                  <a:lnTo>
                                    <a:pt x="421" y="91"/>
                                  </a:lnTo>
                                  <a:lnTo>
                                    <a:pt x="418" y="91"/>
                                  </a:lnTo>
                                  <a:lnTo>
                                    <a:pt x="416" y="91"/>
                                  </a:lnTo>
                                  <a:lnTo>
                                    <a:pt x="368" y="91"/>
                                  </a:lnTo>
                                  <a:lnTo>
                                    <a:pt x="366" y="91"/>
                                  </a:lnTo>
                                  <a:lnTo>
                                    <a:pt x="364" y="91"/>
                                  </a:lnTo>
                                  <a:lnTo>
                                    <a:pt x="361" y="89"/>
                                  </a:lnTo>
                                  <a:lnTo>
                                    <a:pt x="359" y="91"/>
                                  </a:lnTo>
                                  <a:lnTo>
                                    <a:pt x="357" y="91"/>
                                  </a:lnTo>
                                  <a:lnTo>
                                    <a:pt x="355" y="91"/>
                                  </a:lnTo>
                                  <a:lnTo>
                                    <a:pt x="342" y="91"/>
                                  </a:lnTo>
                                  <a:lnTo>
                                    <a:pt x="340" y="91"/>
                                  </a:lnTo>
                                  <a:lnTo>
                                    <a:pt x="338" y="91"/>
                                  </a:lnTo>
                                  <a:lnTo>
                                    <a:pt x="336" y="89"/>
                                  </a:lnTo>
                                  <a:lnTo>
                                    <a:pt x="334" y="89"/>
                                  </a:lnTo>
                                  <a:lnTo>
                                    <a:pt x="332" y="87"/>
                                  </a:lnTo>
                                  <a:lnTo>
                                    <a:pt x="330" y="85"/>
                                  </a:lnTo>
                                  <a:lnTo>
                                    <a:pt x="330" y="83"/>
                                  </a:lnTo>
                                  <a:lnTo>
                                    <a:pt x="328" y="81"/>
                                  </a:lnTo>
                                  <a:lnTo>
                                    <a:pt x="328" y="79"/>
                                  </a:lnTo>
                                  <a:lnTo>
                                    <a:pt x="328" y="76"/>
                                  </a:lnTo>
                                  <a:lnTo>
                                    <a:pt x="328" y="70"/>
                                  </a:lnTo>
                                  <a:lnTo>
                                    <a:pt x="325" y="81"/>
                                  </a:lnTo>
                                  <a:lnTo>
                                    <a:pt x="323" y="83"/>
                                  </a:lnTo>
                                  <a:lnTo>
                                    <a:pt x="323" y="85"/>
                                  </a:lnTo>
                                  <a:lnTo>
                                    <a:pt x="321" y="87"/>
                                  </a:lnTo>
                                  <a:lnTo>
                                    <a:pt x="319" y="89"/>
                                  </a:lnTo>
                                  <a:lnTo>
                                    <a:pt x="317" y="89"/>
                                  </a:lnTo>
                                  <a:lnTo>
                                    <a:pt x="315" y="91"/>
                                  </a:lnTo>
                                  <a:lnTo>
                                    <a:pt x="313" y="91"/>
                                  </a:lnTo>
                                  <a:lnTo>
                                    <a:pt x="311" y="91"/>
                                  </a:lnTo>
                                  <a:lnTo>
                                    <a:pt x="290" y="91"/>
                                  </a:lnTo>
                                  <a:lnTo>
                                    <a:pt x="287" y="91"/>
                                  </a:lnTo>
                                  <a:lnTo>
                                    <a:pt x="285" y="91"/>
                                  </a:lnTo>
                                  <a:lnTo>
                                    <a:pt x="283" y="89"/>
                                  </a:lnTo>
                                  <a:lnTo>
                                    <a:pt x="281" y="89"/>
                                  </a:lnTo>
                                  <a:lnTo>
                                    <a:pt x="279" y="87"/>
                                  </a:lnTo>
                                  <a:lnTo>
                                    <a:pt x="277" y="89"/>
                                  </a:lnTo>
                                  <a:lnTo>
                                    <a:pt x="275" y="89"/>
                                  </a:lnTo>
                                  <a:lnTo>
                                    <a:pt x="273" y="91"/>
                                  </a:lnTo>
                                  <a:lnTo>
                                    <a:pt x="271" y="91"/>
                                  </a:lnTo>
                                  <a:lnTo>
                                    <a:pt x="268" y="91"/>
                                  </a:lnTo>
                                  <a:lnTo>
                                    <a:pt x="258" y="91"/>
                                  </a:lnTo>
                                  <a:lnTo>
                                    <a:pt x="256" y="91"/>
                                  </a:lnTo>
                                  <a:lnTo>
                                    <a:pt x="254" y="91"/>
                                  </a:lnTo>
                                  <a:lnTo>
                                    <a:pt x="252" y="89"/>
                                  </a:lnTo>
                                  <a:lnTo>
                                    <a:pt x="249" y="89"/>
                                  </a:lnTo>
                                  <a:lnTo>
                                    <a:pt x="247" y="87"/>
                                  </a:lnTo>
                                  <a:lnTo>
                                    <a:pt x="245" y="85"/>
                                  </a:lnTo>
                                  <a:lnTo>
                                    <a:pt x="245" y="83"/>
                                  </a:lnTo>
                                  <a:lnTo>
                                    <a:pt x="243" y="81"/>
                                  </a:lnTo>
                                  <a:lnTo>
                                    <a:pt x="239" y="68"/>
                                  </a:lnTo>
                                  <a:lnTo>
                                    <a:pt x="237" y="81"/>
                                  </a:lnTo>
                                  <a:lnTo>
                                    <a:pt x="235" y="83"/>
                                  </a:lnTo>
                                  <a:lnTo>
                                    <a:pt x="235" y="85"/>
                                  </a:lnTo>
                                  <a:lnTo>
                                    <a:pt x="233" y="87"/>
                                  </a:lnTo>
                                  <a:lnTo>
                                    <a:pt x="230" y="89"/>
                                  </a:lnTo>
                                  <a:lnTo>
                                    <a:pt x="228" y="89"/>
                                  </a:lnTo>
                                  <a:lnTo>
                                    <a:pt x="226" y="91"/>
                                  </a:lnTo>
                                  <a:lnTo>
                                    <a:pt x="224" y="91"/>
                                  </a:lnTo>
                                  <a:lnTo>
                                    <a:pt x="222" y="91"/>
                                  </a:lnTo>
                                  <a:lnTo>
                                    <a:pt x="209" y="91"/>
                                  </a:lnTo>
                                  <a:lnTo>
                                    <a:pt x="207" y="91"/>
                                  </a:lnTo>
                                  <a:lnTo>
                                    <a:pt x="205" y="91"/>
                                  </a:lnTo>
                                  <a:lnTo>
                                    <a:pt x="203" y="89"/>
                                  </a:lnTo>
                                  <a:lnTo>
                                    <a:pt x="201" y="89"/>
                                  </a:lnTo>
                                  <a:lnTo>
                                    <a:pt x="199" y="87"/>
                                  </a:lnTo>
                                  <a:lnTo>
                                    <a:pt x="197" y="85"/>
                                  </a:lnTo>
                                  <a:lnTo>
                                    <a:pt x="197" y="83"/>
                                  </a:lnTo>
                                  <a:lnTo>
                                    <a:pt x="192" y="87"/>
                                  </a:lnTo>
                                  <a:lnTo>
                                    <a:pt x="190" y="89"/>
                                  </a:lnTo>
                                  <a:lnTo>
                                    <a:pt x="188" y="89"/>
                                  </a:lnTo>
                                  <a:lnTo>
                                    <a:pt x="186" y="91"/>
                                  </a:lnTo>
                                  <a:lnTo>
                                    <a:pt x="184" y="91"/>
                                  </a:lnTo>
                                  <a:lnTo>
                                    <a:pt x="182" y="91"/>
                                  </a:lnTo>
                                  <a:lnTo>
                                    <a:pt x="161" y="91"/>
                                  </a:lnTo>
                                  <a:lnTo>
                                    <a:pt x="159" y="91"/>
                                  </a:lnTo>
                                  <a:lnTo>
                                    <a:pt x="157" y="91"/>
                                  </a:lnTo>
                                  <a:lnTo>
                                    <a:pt x="154" y="89"/>
                                  </a:lnTo>
                                  <a:lnTo>
                                    <a:pt x="152" y="89"/>
                                  </a:lnTo>
                                  <a:lnTo>
                                    <a:pt x="150" y="87"/>
                                  </a:lnTo>
                                  <a:lnTo>
                                    <a:pt x="148" y="85"/>
                                  </a:lnTo>
                                  <a:lnTo>
                                    <a:pt x="148" y="83"/>
                                  </a:lnTo>
                                  <a:lnTo>
                                    <a:pt x="146" y="81"/>
                                  </a:lnTo>
                                  <a:lnTo>
                                    <a:pt x="146" y="79"/>
                                  </a:lnTo>
                                  <a:lnTo>
                                    <a:pt x="146" y="76"/>
                                  </a:lnTo>
                                  <a:close/>
                                  <a:moveTo>
                                    <a:pt x="0" y="53"/>
                                  </a:moveTo>
                                  <a:lnTo>
                                    <a:pt x="0" y="51"/>
                                  </a:lnTo>
                                  <a:lnTo>
                                    <a:pt x="0" y="49"/>
                                  </a:lnTo>
                                  <a:lnTo>
                                    <a:pt x="2" y="47"/>
                                  </a:lnTo>
                                  <a:lnTo>
                                    <a:pt x="2" y="45"/>
                                  </a:lnTo>
                                  <a:lnTo>
                                    <a:pt x="4" y="43"/>
                                  </a:lnTo>
                                  <a:lnTo>
                                    <a:pt x="7" y="41"/>
                                  </a:lnTo>
                                  <a:lnTo>
                                    <a:pt x="9" y="41"/>
                                  </a:lnTo>
                                  <a:lnTo>
                                    <a:pt x="11" y="38"/>
                                  </a:lnTo>
                                  <a:lnTo>
                                    <a:pt x="13" y="38"/>
                                  </a:lnTo>
                                  <a:lnTo>
                                    <a:pt x="23" y="36"/>
                                  </a:lnTo>
                                  <a:lnTo>
                                    <a:pt x="23" y="15"/>
                                  </a:lnTo>
                                  <a:lnTo>
                                    <a:pt x="23" y="13"/>
                                  </a:lnTo>
                                  <a:lnTo>
                                    <a:pt x="23" y="11"/>
                                  </a:lnTo>
                                  <a:lnTo>
                                    <a:pt x="26" y="9"/>
                                  </a:lnTo>
                                  <a:lnTo>
                                    <a:pt x="26" y="7"/>
                                  </a:lnTo>
                                  <a:lnTo>
                                    <a:pt x="28" y="5"/>
                                  </a:lnTo>
                                  <a:lnTo>
                                    <a:pt x="30" y="3"/>
                                  </a:lnTo>
                                  <a:lnTo>
                                    <a:pt x="32" y="3"/>
                                  </a:lnTo>
                                  <a:lnTo>
                                    <a:pt x="34" y="0"/>
                                  </a:lnTo>
                                  <a:lnTo>
                                    <a:pt x="36" y="0"/>
                                  </a:lnTo>
                                  <a:lnTo>
                                    <a:pt x="38" y="0"/>
                                  </a:lnTo>
                                  <a:lnTo>
                                    <a:pt x="51" y="0"/>
                                  </a:lnTo>
                                  <a:lnTo>
                                    <a:pt x="53" y="0"/>
                                  </a:lnTo>
                                  <a:lnTo>
                                    <a:pt x="55" y="0"/>
                                  </a:lnTo>
                                  <a:lnTo>
                                    <a:pt x="57" y="3"/>
                                  </a:lnTo>
                                  <a:lnTo>
                                    <a:pt x="59" y="3"/>
                                  </a:lnTo>
                                  <a:lnTo>
                                    <a:pt x="61" y="5"/>
                                  </a:lnTo>
                                  <a:lnTo>
                                    <a:pt x="64" y="7"/>
                                  </a:lnTo>
                                  <a:lnTo>
                                    <a:pt x="64" y="9"/>
                                  </a:lnTo>
                                  <a:lnTo>
                                    <a:pt x="80" y="3"/>
                                  </a:lnTo>
                                  <a:lnTo>
                                    <a:pt x="83" y="0"/>
                                  </a:lnTo>
                                  <a:lnTo>
                                    <a:pt x="85" y="0"/>
                                  </a:lnTo>
                                  <a:lnTo>
                                    <a:pt x="87" y="0"/>
                                  </a:lnTo>
                                  <a:lnTo>
                                    <a:pt x="89" y="0"/>
                                  </a:lnTo>
                                  <a:lnTo>
                                    <a:pt x="91" y="0"/>
                                  </a:lnTo>
                                  <a:lnTo>
                                    <a:pt x="104" y="5"/>
                                  </a:lnTo>
                                  <a:lnTo>
                                    <a:pt x="106" y="7"/>
                                  </a:lnTo>
                                  <a:lnTo>
                                    <a:pt x="108" y="7"/>
                                  </a:lnTo>
                                  <a:lnTo>
                                    <a:pt x="110" y="9"/>
                                  </a:lnTo>
                                  <a:lnTo>
                                    <a:pt x="110" y="11"/>
                                  </a:lnTo>
                                  <a:lnTo>
                                    <a:pt x="119" y="22"/>
                                  </a:lnTo>
                                  <a:lnTo>
                                    <a:pt x="121" y="22"/>
                                  </a:lnTo>
                                  <a:lnTo>
                                    <a:pt x="121" y="24"/>
                                  </a:lnTo>
                                  <a:lnTo>
                                    <a:pt x="123" y="26"/>
                                  </a:lnTo>
                                  <a:lnTo>
                                    <a:pt x="127" y="43"/>
                                  </a:lnTo>
                                  <a:lnTo>
                                    <a:pt x="127" y="45"/>
                                  </a:lnTo>
                                  <a:lnTo>
                                    <a:pt x="127" y="47"/>
                                  </a:lnTo>
                                  <a:lnTo>
                                    <a:pt x="127" y="49"/>
                                  </a:lnTo>
                                  <a:lnTo>
                                    <a:pt x="127" y="51"/>
                                  </a:lnTo>
                                  <a:lnTo>
                                    <a:pt x="123" y="66"/>
                                  </a:lnTo>
                                  <a:lnTo>
                                    <a:pt x="121" y="68"/>
                                  </a:lnTo>
                                  <a:lnTo>
                                    <a:pt x="121" y="70"/>
                                  </a:lnTo>
                                  <a:lnTo>
                                    <a:pt x="119" y="70"/>
                                  </a:lnTo>
                                  <a:lnTo>
                                    <a:pt x="110" y="81"/>
                                  </a:lnTo>
                                  <a:lnTo>
                                    <a:pt x="110" y="83"/>
                                  </a:lnTo>
                                  <a:lnTo>
                                    <a:pt x="108" y="85"/>
                                  </a:lnTo>
                                  <a:lnTo>
                                    <a:pt x="106" y="85"/>
                                  </a:lnTo>
                                  <a:lnTo>
                                    <a:pt x="104" y="87"/>
                                  </a:lnTo>
                                  <a:lnTo>
                                    <a:pt x="91" y="91"/>
                                  </a:lnTo>
                                  <a:lnTo>
                                    <a:pt x="89" y="91"/>
                                  </a:lnTo>
                                  <a:lnTo>
                                    <a:pt x="87" y="91"/>
                                  </a:lnTo>
                                  <a:lnTo>
                                    <a:pt x="85" y="91"/>
                                  </a:lnTo>
                                  <a:lnTo>
                                    <a:pt x="83" y="91"/>
                                  </a:lnTo>
                                  <a:lnTo>
                                    <a:pt x="70" y="87"/>
                                  </a:lnTo>
                                  <a:lnTo>
                                    <a:pt x="68" y="85"/>
                                  </a:lnTo>
                                  <a:lnTo>
                                    <a:pt x="66" y="85"/>
                                  </a:lnTo>
                                  <a:lnTo>
                                    <a:pt x="64" y="83"/>
                                  </a:lnTo>
                                  <a:lnTo>
                                    <a:pt x="64" y="81"/>
                                  </a:lnTo>
                                  <a:lnTo>
                                    <a:pt x="59" y="79"/>
                                  </a:lnTo>
                                  <a:lnTo>
                                    <a:pt x="53" y="85"/>
                                  </a:lnTo>
                                  <a:lnTo>
                                    <a:pt x="51" y="87"/>
                                  </a:lnTo>
                                  <a:lnTo>
                                    <a:pt x="49" y="87"/>
                                  </a:lnTo>
                                  <a:lnTo>
                                    <a:pt x="47" y="89"/>
                                  </a:lnTo>
                                  <a:lnTo>
                                    <a:pt x="45" y="89"/>
                                  </a:lnTo>
                                  <a:lnTo>
                                    <a:pt x="34" y="91"/>
                                  </a:lnTo>
                                  <a:lnTo>
                                    <a:pt x="32" y="91"/>
                                  </a:lnTo>
                                  <a:lnTo>
                                    <a:pt x="30" y="91"/>
                                  </a:lnTo>
                                  <a:lnTo>
                                    <a:pt x="28" y="91"/>
                                  </a:lnTo>
                                  <a:lnTo>
                                    <a:pt x="26" y="89"/>
                                  </a:lnTo>
                                  <a:lnTo>
                                    <a:pt x="13" y="83"/>
                                  </a:lnTo>
                                  <a:lnTo>
                                    <a:pt x="11" y="83"/>
                                  </a:lnTo>
                                  <a:lnTo>
                                    <a:pt x="9" y="81"/>
                                  </a:lnTo>
                                  <a:lnTo>
                                    <a:pt x="7" y="79"/>
                                  </a:lnTo>
                                  <a:lnTo>
                                    <a:pt x="7" y="76"/>
                                  </a:lnTo>
                                  <a:lnTo>
                                    <a:pt x="4" y="74"/>
                                  </a:lnTo>
                                  <a:lnTo>
                                    <a:pt x="0" y="57"/>
                                  </a:lnTo>
                                  <a:lnTo>
                                    <a:pt x="0" y="55"/>
                                  </a:lnTo>
                                  <a:lnTo>
                                    <a:pt x="0" y="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0" name="Rectangle 761"/>
                          <wps:cNvSpPr>
                            <a:spLocks noChangeArrowheads="1"/>
                          </wps:cNvSpPr>
                          <wps:spPr bwMode="auto">
                            <a:xfrm>
                              <a:off x="3071" y="778"/>
                              <a:ext cx="47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JO DAVIESS</w:t>
                                </w:r>
                              </w:p>
                            </w:txbxContent>
                          </wps:txbx>
                          <wps:bodyPr rot="0" vert="horz" wrap="none" lIns="0" tIns="0" rIns="0" bIns="0" anchor="t" anchorCtr="0" upright="1">
                            <a:spAutoFit/>
                          </wps:bodyPr>
                        </wps:wsp>
                        <wps:wsp>
                          <wps:cNvPr id="2991" name="Rectangle 762"/>
                          <wps:cNvSpPr>
                            <a:spLocks noChangeArrowheads="1"/>
                          </wps:cNvSpPr>
                          <wps:spPr bwMode="auto">
                            <a:xfrm>
                              <a:off x="5534" y="9319"/>
                              <a:ext cx="285"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SALINE</w:t>
                                </w:r>
                              </w:p>
                            </w:txbxContent>
                          </wps:txbx>
                          <wps:bodyPr rot="0" vert="horz" wrap="none" lIns="0" tIns="0" rIns="0" bIns="0" anchor="t" anchorCtr="0" upright="1">
                            <a:spAutoFit/>
                          </wps:bodyPr>
                        </wps:wsp>
                        <wps:wsp>
                          <wps:cNvPr id="2992" name="Freeform 763"/>
                          <wps:cNvSpPr>
                            <a:spLocks/>
                          </wps:cNvSpPr>
                          <wps:spPr bwMode="auto">
                            <a:xfrm>
                              <a:off x="5517" y="9319"/>
                              <a:ext cx="346" cy="88"/>
                            </a:xfrm>
                            <a:custGeom>
                              <a:avLst/>
                              <a:gdLst>
                                <a:gd name="T0" fmla="*/ 2 w 346"/>
                                <a:gd name="T1" fmla="*/ 44 h 88"/>
                                <a:gd name="T2" fmla="*/ 0 w 346"/>
                                <a:gd name="T3" fmla="*/ 31 h 88"/>
                                <a:gd name="T4" fmla="*/ 6 w 346"/>
                                <a:gd name="T5" fmla="*/ 17 h 88"/>
                                <a:gd name="T6" fmla="*/ 19 w 346"/>
                                <a:gd name="T7" fmla="*/ 4 h 88"/>
                                <a:gd name="T8" fmla="*/ 42 w 346"/>
                                <a:gd name="T9" fmla="*/ 0 h 88"/>
                                <a:gd name="T10" fmla="*/ 65 w 346"/>
                                <a:gd name="T11" fmla="*/ 2 h 88"/>
                                <a:gd name="T12" fmla="*/ 80 w 346"/>
                                <a:gd name="T13" fmla="*/ 15 h 88"/>
                                <a:gd name="T14" fmla="*/ 86 w 346"/>
                                <a:gd name="T15" fmla="*/ 6 h 88"/>
                                <a:gd name="T16" fmla="*/ 95 w 346"/>
                                <a:gd name="T17" fmla="*/ 0 h 88"/>
                                <a:gd name="T18" fmla="*/ 114 w 346"/>
                                <a:gd name="T19" fmla="*/ 0 h 88"/>
                                <a:gd name="T20" fmla="*/ 122 w 346"/>
                                <a:gd name="T21" fmla="*/ 4 h 88"/>
                                <a:gd name="T22" fmla="*/ 133 w 346"/>
                                <a:gd name="T23" fmla="*/ 15 h 88"/>
                                <a:gd name="T24" fmla="*/ 135 w 346"/>
                                <a:gd name="T25" fmla="*/ 6 h 88"/>
                                <a:gd name="T26" fmla="*/ 143 w 346"/>
                                <a:gd name="T27" fmla="*/ 0 h 88"/>
                                <a:gd name="T28" fmla="*/ 162 w 346"/>
                                <a:gd name="T29" fmla="*/ 0 h 88"/>
                                <a:gd name="T30" fmla="*/ 171 w 346"/>
                                <a:gd name="T31" fmla="*/ 4 h 88"/>
                                <a:gd name="T32" fmla="*/ 175 w 346"/>
                                <a:gd name="T33" fmla="*/ 12 h 88"/>
                                <a:gd name="T34" fmla="*/ 184 w 346"/>
                                <a:gd name="T35" fmla="*/ 15 h 88"/>
                                <a:gd name="T36" fmla="*/ 186 w 346"/>
                                <a:gd name="T37" fmla="*/ 6 h 88"/>
                                <a:gd name="T38" fmla="*/ 194 w 346"/>
                                <a:gd name="T39" fmla="*/ 0 h 88"/>
                                <a:gd name="T40" fmla="*/ 211 w 346"/>
                                <a:gd name="T41" fmla="*/ 0 h 88"/>
                                <a:gd name="T42" fmla="*/ 219 w 346"/>
                                <a:gd name="T43" fmla="*/ 0 h 88"/>
                                <a:gd name="T44" fmla="*/ 239 w 346"/>
                                <a:gd name="T45" fmla="*/ 0 h 88"/>
                                <a:gd name="T46" fmla="*/ 247 w 346"/>
                                <a:gd name="T47" fmla="*/ 0 h 88"/>
                                <a:gd name="T48" fmla="*/ 264 w 346"/>
                                <a:gd name="T49" fmla="*/ 2 h 88"/>
                                <a:gd name="T50" fmla="*/ 270 w 346"/>
                                <a:gd name="T51" fmla="*/ 8 h 88"/>
                                <a:gd name="T52" fmla="*/ 277 w 346"/>
                                <a:gd name="T53" fmla="*/ 2 h 88"/>
                                <a:gd name="T54" fmla="*/ 331 w 346"/>
                                <a:gd name="T55" fmla="*/ 0 h 88"/>
                                <a:gd name="T56" fmla="*/ 340 w 346"/>
                                <a:gd name="T57" fmla="*/ 2 h 88"/>
                                <a:gd name="T58" fmla="*/ 346 w 346"/>
                                <a:gd name="T59" fmla="*/ 10 h 88"/>
                                <a:gd name="T60" fmla="*/ 346 w 346"/>
                                <a:gd name="T61" fmla="*/ 27 h 88"/>
                                <a:gd name="T62" fmla="*/ 346 w 346"/>
                                <a:gd name="T63" fmla="*/ 36 h 88"/>
                                <a:gd name="T64" fmla="*/ 346 w 346"/>
                                <a:gd name="T65" fmla="*/ 55 h 88"/>
                                <a:gd name="T66" fmla="*/ 346 w 346"/>
                                <a:gd name="T67" fmla="*/ 63 h 88"/>
                                <a:gd name="T68" fmla="*/ 344 w 346"/>
                                <a:gd name="T69" fmla="*/ 80 h 88"/>
                                <a:gd name="T70" fmla="*/ 338 w 346"/>
                                <a:gd name="T71" fmla="*/ 86 h 88"/>
                                <a:gd name="T72" fmla="*/ 283 w 346"/>
                                <a:gd name="T73" fmla="*/ 88 h 88"/>
                                <a:gd name="T74" fmla="*/ 274 w 346"/>
                                <a:gd name="T75" fmla="*/ 86 h 88"/>
                                <a:gd name="T76" fmla="*/ 270 w 346"/>
                                <a:gd name="T77" fmla="*/ 82 h 88"/>
                                <a:gd name="T78" fmla="*/ 262 w 346"/>
                                <a:gd name="T79" fmla="*/ 88 h 88"/>
                                <a:gd name="T80" fmla="*/ 243 w 346"/>
                                <a:gd name="T81" fmla="*/ 88 h 88"/>
                                <a:gd name="T82" fmla="*/ 236 w 346"/>
                                <a:gd name="T83" fmla="*/ 88 h 88"/>
                                <a:gd name="T84" fmla="*/ 217 w 346"/>
                                <a:gd name="T85" fmla="*/ 88 h 88"/>
                                <a:gd name="T86" fmla="*/ 209 w 346"/>
                                <a:gd name="T87" fmla="*/ 88 h 88"/>
                                <a:gd name="T88" fmla="*/ 192 w 346"/>
                                <a:gd name="T89" fmla="*/ 86 h 88"/>
                                <a:gd name="T90" fmla="*/ 148 w 346"/>
                                <a:gd name="T91" fmla="*/ 88 h 88"/>
                                <a:gd name="T92" fmla="*/ 139 w 346"/>
                                <a:gd name="T93" fmla="*/ 88 h 88"/>
                                <a:gd name="T94" fmla="*/ 122 w 346"/>
                                <a:gd name="T95" fmla="*/ 88 h 88"/>
                                <a:gd name="T96" fmla="*/ 114 w 346"/>
                                <a:gd name="T97" fmla="*/ 84 h 88"/>
                                <a:gd name="T98" fmla="*/ 105 w 346"/>
                                <a:gd name="T99" fmla="*/ 67 h 88"/>
                                <a:gd name="T100" fmla="*/ 99 w 346"/>
                                <a:gd name="T101" fmla="*/ 84 h 88"/>
                                <a:gd name="T102" fmla="*/ 91 w 346"/>
                                <a:gd name="T103" fmla="*/ 88 h 88"/>
                                <a:gd name="T104" fmla="*/ 72 w 346"/>
                                <a:gd name="T105" fmla="*/ 88 h 88"/>
                                <a:gd name="T106" fmla="*/ 63 w 346"/>
                                <a:gd name="T107" fmla="*/ 88 h 88"/>
                                <a:gd name="T108" fmla="*/ 27 w 346"/>
                                <a:gd name="T109" fmla="*/ 86 h 88"/>
                                <a:gd name="T110" fmla="*/ 21 w 346"/>
                                <a:gd name="T111" fmla="*/ 82 h 88"/>
                                <a:gd name="T112" fmla="*/ 6 w 346"/>
                                <a:gd name="T113" fmla="*/ 69 h 88"/>
                                <a:gd name="T114" fmla="*/ 0 w 346"/>
                                <a:gd name="T115" fmla="*/ 50 h 88"/>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346" h="88">
                                  <a:moveTo>
                                    <a:pt x="0" y="50"/>
                                  </a:moveTo>
                                  <a:lnTo>
                                    <a:pt x="0" y="48"/>
                                  </a:lnTo>
                                  <a:lnTo>
                                    <a:pt x="0" y="46"/>
                                  </a:lnTo>
                                  <a:lnTo>
                                    <a:pt x="2" y="44"/>
                                  </a:lnTo>
                                  <a:lnTo>
                                    <a:pt x="2" y="42"/>
                                  </a:lnTo>
                                  <a:lnTo>
                                    <a:pt x="0" y="36"/>
                                  </a:lnTo>
                                  <a:lnTo>
                                    <a:pt x="0" y="34"/>
                                  </a:lnTo>
                                  <a:lnTo>
                                    <a:pt x="0" y="31"/>
                                  </a:lnTo>
                                  <a:lnTo>
                                    <a:pt x="0" y="29"/>
                                  </a:lnTo>
                                  <a:lnTo>
                                    <a:pt x="0" y="27"/>
                                  </a:lnTo>
                                  <a:lnTo>
                                    <a:pt x="2" y="25"/>
                                  </a:lnTo>
                                  <a:lnTo>
                                    <a:pt x="6" y="17"/>
                                  </a:lnTo>
                                  <a:lnTo>
                                    <a:pt x="6" y="15"/>
                                  </a:lnTo>
                                  <a:lnTo>
                                    <a:pt x="8" y="12"/>
                                  </a:lnTo>
                                  <a:lnTo>
                                    <a:pt x="10" y="10"/>
                                  </a:lnTo>
                                  <a:lnTo>
                                    <a:pt x="19" y="4"/>
                                  </a:lnTo>
                                  <a:lnTo>
                                    <a:pt x="21" y="4"/>
                                  </a:lnTo>
                                  <a:lnTo>
                                    <a:pt x="23" y="2"/>
                                  </a:lnTo>
                                  <a:lnTo>
                                    <a:pt x="25" y="2"/>
                                  </a:lnTo>
                                  <a:lnTo>
                                    <a:pt x="42" y="0"/>
                                  </a:lnTo>
                                  <a:lnTo>
                                    <a:pt x="44" y="0"/>
                                  </a:lnTo>
                                  <a:lnTo>
                                    <a:pt x="46" y="0"/>
                                  </a:lnTo>
                                  <a:lnTo>
                                    <a:pt x="63" y="2"/>
                                  </a:lnTo>
                                  <a:lnTo>
                                    <a:pt x="65" y="2"/>
                                  </a:lnTo>
                                  <a:lnTo>
                                    <a:pt x="67" y="4"/>
                                  </a:lnTo>
                                  <a:lnTo>
                                    <a:pt x="70" y="4"/>
                                  </a:lnTo>
                                  <a:lnTo>
                                    <a:pt x="70" y="6"/>
                                  </a:lnTo>
                                  <a:lnTo>
                                    <a:pt x="80" y="15"/>
                                  </a:lnTo>
                                  <a:lnTo>
                                    <a:pt x="82" y="15"/>
                                  </a:lnTo>
                                  <a:lnTo>
                                    <a:pt x="82" y="17"/>
                                  </a:lnTo>
                                  <a:lnTo>
                                    <a:pt x="86" y="8"/>
                                  </a:lnTo>
                                  <a:lnTo>
                                    <a:pt x="86" y="6"/>
                                  </a:lnTo>
                                  <a:lnTo>
                                    <a:pt x="89" y="4"/>
                                  </a:lnTo>
                                  <a:lnTo>
                                    <a:pt x="91" y="2"/>
                                  </a:lnTo>
                                  <a:lnTo>
                                    <a:pt x="93" y="2"/>
                                  </a:lnTo>
                                  <a:lnTo>
                                    <a:pt x="95" y="0"/>
                                  </a:lnTo>
                                  <a:lnTo>
                                    <a:pt x="97" y="0"/>
                                  </a:lnTo>
                                  <a:lnTo>
                                    <a:pt x="99" y="0"/>
                                  </a:lnTo>
                                  <a:lnTo>
                                    <a:pt x="112" y="0"/>
                                  </a:lnTo>
                                  <a:lnTo>
                                    <a:pt x="114" y="0"/>
                                  </a:lnTo>
                                  <a:lnTo>
                                    <a:pt x="116" y="0"/>
                                  </a:lnTo>
                                  <a:lnTo>
                                    <a:pt x="118" y="2"/>
                                  </a:lnTo>
                                  <a:lnTo>
                                    <a:pt x="120" y="2"/>
                                  </a:lnTo>
                                  <a:lnTo>
                                    <a:pt x="122" y="4"/>
                                  </a:lnTo>
                                  <a:lnTo>
                                    <a:pt x="124" y="6"/>
                                  </a:lnTo>
                                  <a:lnTo>
                                    <a:pt x="124" y="8"/>
                                  </a:lnTo>
                                  <a:lnTo>
                                    <a:pt x="133" y="29"/>
                                  </a:lnTo>
                                  <a:lnTo>
                                    <a:pt x="133" y="15"/>
                                  </a:lnTo>
                                  <a:lnTo>
                                    <a:pt x="133" y="12"/>
                                  </a:lnTo>
                                  <a:lnTo>
                                    <a:pt x="133" y="10"/>
                                  </a:lnTo>
                                  <a:lnTo>
                                    <a:pt x="135" y="8"/>
                                  </a:lnTo>
                                  <a:lnTo>
                                    <a:pt x="135" y="6"/>
                                  </a:lnTo>
                                  <a:lnTo>
                                    <a:pt x="137" y="4"/>
                                  </a:lnTo>
                                  <a:lnTo>
                                    <a:pt x="139" y="2"/>
                                  </a:lnTo>
                                  <a:lnTo>
                                    <a:pt x="141" y="2"/>
                                  </a:lnTo>
                                  <a:lnTo>
                                    <a:pt x="143" y="0"/>
                                  </a:lnTo>
                                  <a:lnTo>
                                    <a:pt x="146" y="0"/>
                                  </a:lnTo>
                                  <a:lnTo>
                                    <a:pt x="148" y="0"/>
                                  </a:lnTo>
                                  <a:lnTo>
                                    <a:pt x="160" y="0"/>
                                  </a:lnTo>
                                  <a:lnTo>
                                    <a:pt x="162" y="0"/>
                                  </a:lnTo>
                                  <a:lnTo>
                                    <a:pt x="165" y="0"/>
                                  </a:lnTo>
                                  <a:lnTo>
                                    <a:pt x="167" y="2"/>
                                  </a:lnTo>
                                  <a:lnTo>
                                    <a:pt x="169" y="2"/>
                                  </a:lnTo>
                                  <a:lnTo>
                                    <a:pt x="171" y="4"/>
                                  </a:lnTo>
                                  <a:lnTo>
                                    <a:pt x="173" y="6"/>
                                  </a:lnTo>
                                  <a:lnTo>
                                    <a:pt x="173" y="8"/>
                                  </a:lnTo>
                                  <a:lnTo>
                                    <a:pt x="175" y="10"/>
                                  </a:lnTo>
                                  <a:lnTo>
                                    <a:pt x="175" y="12"/>
                                  </a:lnTo>
                                  <a:lnTo>
                                    <a:pt x="175" y="15"/>
                                  </a:lnTo>
                                  <a:lnTo>
                                    <a:pt x="175" y="48"/>
                                  </a:lnTo>
                                  <a:lnTo>
                                    <a:pt x="184" y="48"/>
                                  </a:lnTo>
                                  <a:lnTo>
                                    <a:pt x="184" y="15"/>
                                  </a:lnTo>
                                  <a:lnTo>
                                    <a:pt x="184" y="12"/>
                                  </a:lnTo>
                                  <a:lnTo>
                                    <a:pt x="184" y="10"/>
                                  </a:lnTo>
                                  <a:lnTo>
                                    <a:pt x="186" y="8"/>
                                  </a:lnTo>
                                  <a:lnTo>
                                    <a:pt x="186" y="6"/>
                                  </a:lnTo>
                                  <a:lnTo>
                                    <a:pt x="188" y="4"/>
                                  </a:lnTo>
                                  <a:lnTo>
                                    <a:pt x="190" y="2"/>
                                  </a:lnTo>
                                  <a:lnTo>
                                    <a:pt x="192" y="2"/>
                                  </a:lnTo>
                                  <a:lnTo>
                                    <a:pt x="194" y="0"/>
                                  </a:lnTo>
                                  <a:lnTo>
                                    <a:pt x="196" y="0"/>
                                  </a:lnTo>
                                  <a:lnTo>
                                    <a:pt x="198" y="0"/>
                                  </a:lnTo>
                                  <a:lnTo>
                                    <a:pt x="209" y="0"/>
                                  </a:lnTo>
                                  <a:lnTo>
                                    <a:pt x="211" y="0"/>
                                  </a:lnTo>
                                  <a:lnTo>
                                    <a:pt x="213" y="0"/>
                                  </a:lnTo>
                                  <a:lnTo>
                                    <a:pt x="215" y="2"/>
                                  </a:lnTo>
                                  <a:lnTo>
                                    <a:pt x="217" y="0"/>
                                  </a:lnTo>
                                  <a:lnTo>
                                    <a:pt x="219" y="0"/>
                                  </a:lnTo>
                                  <a:lnTo>
                                    <a:pt x="222" y="0"/>
                                  </a:lnTo>
                                  <a:lnTo>
                                    <a:pt x="234" y="0"/>
                                  </a:lnTo>
                                  <a:lnTo>
                                    <a:pt x="236" y="0"/>
                                  </a:lnTo>
                                  <a:lnTo>
                                    <a:pt x="239" y="0"/>
                                  </a:lnTo>
                                  <a:lnTo>
                                    <a:pt x="241" y="2"/>
                                  </a:lnTo>
                                  <a:lnTo>
                                    <a:pt x="243" y="0"/>
                                  </a:lnTo>
                                  <a:lnTo>
                                    <a:pt x="245" y="0"/>
                                  </a:lnTo>
                                  <a:lnTo>
                                    <a:pt x="247" y="0"/>
                                  </a:lnTo>
                                  <a:lnTo>
                                    <a:pt x="258" y="0"/>
                                  </a:lnTo>
                                  <a:lnTo>
                                    <a:pt x="260" y="0"/>
                                  </a:lnTo>
                                  <a:lnTo>
                                    <a:pt x="262" y="0"/>
                                  </a:lnTo>
                                  <a:lnTo>
                                    <a:pt x="264" y="2"/>
                                  </a:lnTo>
                                  <a:lnTo>
                                    <a:pt x="266" y="2"/>
                                  </a:lnTo>
                                  <a:lnTo>
                                    <a:pt x="268" y="4"/>
                                  </a:lnTo>
                                  <a:lnTo>
                                    <a:pt x="270" y="6"/>
                                  </a:lnTo>
                                  <a:lnTo>
                                    <a:pt x="270" y="8"/>
                                  </a:lnTo>
                                  <a:lnTo>
                                    <a:pt x="270" y="6"/>
                                  </a:lnTo>
                                  <a:lnTo>
                                    <a:pt x="272" y="4"/>
                                  </a:lnTo>
                                  <a:lnTo>
                                    <a:pt x="274" y="2"/>
                                  </a:lnTo>
                                  <a:lnTo>
                                    <a:pt x="277" y="2"/>
                                  </a:lnTo>
                                  <a:lnTo>
                                    <a:pt x="279" y="0"/>
                                  </a:lnTo>
                                  <a:lnTo>
                                    <a:pt x="281" y="0"/>
                                  </a:lnTo>
                                  <a:lnTo>
                                    <a:pt x="283" y="0"/>
                                  </a:lnTo>
                                  <a:lnTo>
                                    <a:pt x="331" y="0"/>
                                  </a:lnTo>
                                  <a:lnTo>
                                    <a:pt x="334" y="0"/>
                                  </a:lnTo>
                                  <a:lnTo>
                                    <a:pt x="336" y="0"/>
                                  </a:lnTo>
                                  <a:lnTo>
                                    <a:pt x="338" y="2"/>
                                  </a:lnTo>
                                  <a:lnTo>
                                    <a:pt x="340" y="2"/>
                                  </a:lnTo>
                                  <a:lnTo>
                                    <a:pt x="342" y="4"/>
                                  </a:lnTo>
                                  <a:lnTo>
                                    <a:pt x="344" y="6"/>
                                  </a:lnTo>
                                  <a:lnTo>
                                    <a:pt x="344" y="8"/>
                                  </a:lnTo>
                                  <a:lnTo>
                                    <a:pt x="346" y="10"/>
                                  </a:lnTo>
                                  <a:lnTo>
                                    <a:pt x="346" y="12"/>
                                  </a:lnTo>
                                  <a:lnTo>
                                    <a:pt x="346" y="15"/>
                                  </a:lnTo>
                                  <a:lnTo>
                                    <a:pt x="346" y="25"/>
                                  </a:lnTo>
                                  <a:lnTo>
                                    <a:pt x="346" y="27"/>
                                  </a:lnTo>
                                  <a:lnTo>
                                    <a:pt x="346" y="29"/>
                                  </a:lnTo>
                                  <a:lnTo>
                                    <a:pt x="344" y="31"/>
                                  </a:lnTo>
                                  <a:lnTo>
                                    <a:pt x="346" y="34"/>
                                  </a:lnTo>
                                  <a:lnTo>
                                    <a:pt x="346" y="36"/>
                                  </a:lnTo>
                                  <a:lnTo>
                                    <a:pt x="346" y="38"/>
                                  </a:lnTo>
                                  <a:lnTo>
                                    <a:pt x="346" y="50"/>
                                  </a:lnTo>
                                  <a:lnTo>
                                    <a:pt x="346" y="53"/>
                                  </a:lnTo>
                                  <a:lnTo>
                                    <a:pt x="346" y="55"/>
                                  </a:lnTo>
                                  <a:lnTo>
                                    <a:pt x="344" y="57"/>
                                  </a:lnTo>
                                  <a:lnTo>
                                    <a:pt x="346" y="59"/>
                                  </a:lnTo>
                                  <a:lnTo>
                                    <a:pt x="346" y="61"/>
                                  </a:lnTo>
                                  <a:lnTo>
                                    <a:pt x="346" y="63"/>
                                  </a:lnTo>
                                  <a:lnTo>
                                    <a:pt x="346" y="74"/>
                                  </a:lnTo>
                                  <a:lnTo>
                                    <a:pt x="346" y="76"/>
                                  </a:lnTo>
                                  <a:lnTo>
                                    <a:pt x="346" y="78"/>
                                  </a:lnTo>
                                  <a:lnTo>
                                    <a:pt x="344" y="80"/>
                                  </a:lnTo>
                                  <a:lnTo>
                                    <a:pt x="344" y="82"/>
                                  </a:lnTo>
                                  <a:lnTo>
                                    <a:pt x="342" y="84"/>
                                  </a:lnTo>
                                  <a:lnTo>
                                    <a:pt x="340" y="86"/>
                                  </a:lnTo>
                                  <a:lnTo>
                                    <a:pt x="338" y="86"/>
                                  </a:lnTo>
                                  <a:lnTo>
                                    <a:pt x="336" y="88"/>
                                  </a:lnTo>
                                  <a:lnTo>
                                    <a:pt x="334" y="88"/>
                                  </a:lnTo>
                                  <a:lnTo>
                                    <a:pt x="331" y="88"/>
                                  </a:lnTo>
                                  <a:lnTo>
                                    <a:pt x="283" y="88"/>
                                  </a:lnTo>
                                  <a:lnTo>
                                    <a:pt x="281" y="88"/>
                                  </a:lnTo>
                                  <a:lnTo>
                                    <a:pt x="279" y="88"/>
                                  </a:lnTo>
                                  <a:lnTo>
                                    <a:pt x="277" y="86"/>
                                  </a:lnTo>
                                  <a:lnTo>
                                    <a:pt x="274" y="86"/>
                                  </a:lnTo>
                                  <a:lnTo>
                                    <a:pt x="272" y="84"/>
                                  </a:lnTo>
                                  <a:lnTo>
                                    <a:pt x="270" y="82"/>
                                  </a:lnTo>
                                  <a:lnTo>
                                    <a:pt x="270" y="80"/>
                                  </a:lnTo>
                                  <a:lnTo>
                                    <a:pt x="270" y="82"/>
                                  </a:lnTo>
                                  <a:lnTo>
                                    <a:pt x="268" y="84"/>
                                  </a:lnTo>
                                  <a:lnTo>
                                    <a:pt x="266" y="86"/>
                                  </a:lnTo>
                                  <a:lnTo>
                                    <a:pt x="264" y="86"/>
                                  </a:lnTo>
                                  <a:lnTo>
                                    <a:pt x="262" y="88"/>
                                  </a:lnTo>
                                  <a:lnTo>
                                    <a:pt x="260" y="88"/>
                                  </a:lnTo>
                                  <a:lnTo>
                                    <a:pt x="258" y="88"/>
                                  </a:lnTo>
                                  <a:lnTo>
                                    <a:pt x="245" y="88"/>
                                  </a:lnTo>
                                  <a:lnTo>
                                    <a:pt x="243" y="88"/>
                                  </a:lnTo>
                                  <a:lnTo>
                                    <a:pt x="241" y="88"/>
                                  </a:lnTo>
                                  <a:lnTo>
                                    <a:pt x="241" y="86"/>
                                  </a:lnTo>
                                  <a:lnTo>
                                    <a:pt x="239" y="88"/>
                                  </a:lnTo>
                                  <a:lnTo>
                                    <a:pt x="236" y="88"/>
                                  </a:lnTo>
                                  <a:lnTo>
                                    <a:pt x="234" y="88"/>
                                  </a:lnTo>
                                  <a:lnTo>
                                    <a:pt x="222" y="88"/>
                                  </a:lnTo>
                                  <a:lnTo>
                                    <a:pt x="219" y="88"/>
                                  </a:lnTo>
                                  <a:lnTo>
                                    <a:pt x="217" y="88"/>
                                  </a:lnTo>
                                  <a:lnTo>
                                    <a:pt x="215" y="86"/>
                                  </a:lnTo>
                                  <a:lnTo>
                                    <a:pt x="213" y="88"/>
                                  </a:lnTo>
                                  <a:lnTo>
                                    <a:pt x="211" y="88"/>
                                  </a:lnTo>
                                  <a:lnTo>
                                    <a:pt x="209" y="88"/>
                                  </a:lnTo>
                                  <a:lnTo>
                                    <a:pt x="198" y="88"/>
                                  </a:lnTo>
                                  <a:lnTo>
                                    <a:pt x="196" y="88"/>
                                  </a:lnTo>
                                  <a:lnTo>
                                    <a:pt x="194" y="88"/>
                                  </a:lnTo>
                                  <a:lnTo>
                                    <a:pt x="192" y="86"/>
                                  </a:lnTo>
                                  <a:lnTo>
                                    <a:pt x="190" y="88"/>
                                  </a:lnTo>
                                  <a:lnTo>
                                    <a:pt x="188" y="88"/>
                                  </a:lnTo>
                                  <a:lnTo>
                                    <a:pt x="186" y="88"/>
                                  </a:lnTo>
                                  <a:lnTo>
                                    <a:pt x="148" y="88"/>
                                  </a:lnTo>
                                  <a:lnTo>
                                    <a:pt x="146" y="88"/>
                                  </a:lnTo>
                                  <a:lnTo>
                                    <a:pt x="143" y="88"/>
                                  </a:lnTo>
                                  <a:lnTo>
                                    <a:pt x="141" y="86"/>
                                  </a:lnTo>
                                  <a:lnTo>
                                    <a:pt x="139" y="88"/>
                                  </a:lnTo>
                                  <a:lnTo>
                                    <a:pt x="137" y="88"/>
                                  </a:lnTo>
                                  <a:lnTo>
                                    <a:pt x="135" y="88"/>
                                  </a:lnTo>
                                  <a:lnTo>
                                    <a:pt x="124" y="88"/>
                                  </a:lnTo>
                                  <a:lnTo>
                                    <a:pt x="122" y="88"/>
                                  </a:lnTo>
                                  <a:lnTo>
                                    <a:pt x="120" y="88"/>
                                  </a:lnTo>
                                  <a:lnTo>
                                    <a:pt x="118" y="86"/>
                                  </a:lnTo>
                                  <a:lnTo>
                                    <a:pt x="116" y="86"/>
                                  </a:lnTo>
                                  <a:lnTo>
                                    <a:pt x="114" y="84"/>
                                  </a:lnTo>
                                  <a:lnTo>
                                    <a:pt x="112" y="82"/>
                                  </a:lnTo>
                                  <a:lnTo>
                                    <a:pt x="112" y="80"/>
                                  </a:lnTo>
                                  <a:lnTo>
                                    <a:pt x="110" y="78"/>
                                  </a:lnTo>
                                  <a:lnTo>
                                    <a:pt x="105" y="67"/>
                                  </a:lnTo>
                                  <a:lnTo>
                                    <a:pt x="103" y="78"/>
                                  </a:lnTo>
                                  <a:lnTo>
                                    <a:pt x="101" y="80"/>
                                  </a:lnTo>
                                  <a:lnTo>
                                    <a:pt x="101" y="82"/>
                                  </a:lnTo>
                                  <a:lnTo>
                                    <a:pt x="99" y="84"/>
                                  </a:lnTo>
                                  <a:lnTo>
                                    <a:pt x="97" y="86"/>
                                  </a:lnTo>
                                  <a:lnTo>
                                    <a:pt x="95" y="86"/>
                                  </a:lnTo>
                                  <a:lnTo>
                                    <a:pt x="93" y="88"/>
                                  </a:lnTo>
                                  <a:lnTo>
                                    <a:pt x="91" y="88"/>
                                  </a:lnTo>
                                  <a:lnTo>
                                    <a:pt x="89" y="88"/>
                                  </a:lnTo>
                                  <a:lnTo>
                                    <a:pt x="76" y="88"/>
                                  </a:lnTo>
                                  <a:lnTo>
                                    <a:pt x="74" y="88"/>
                                  </a:lnTo>
                                  <a:lnTo>
                                    <a:pt x="72" y="88"/>
                                  </a:lnTo>
                                  <a:lnTo>
                                    <a:pt x="70" y="86"/>
                                  </a:lnTo>
                                  <a:lnTo>
                                    <a:pt x="67" y="86"/>
                                  </a:lnTo>
                                  <a:lnTo>
                                    <a:pt x="65" y="88"/>
                                  </a:lnTo>
                                  <a:lnTo>
                                    <a:pt x="63" y="88"/>
                                  </a:lnTo>
                                  <a:lnTo>
                                    <a:pt x="61" y="88"/>
                                  </a:lnTo>
                                  <a:lnTo>
                                    <a:pt x="46" y="88"/>
                                  </a:lnTo>
                                  <a:lnTo>
                                    <a:pt x="44" y="88"/>
                                  </a:lnTo>
                                  <a:lnTo>
                                    <a:pt x="27" y="86"/>
                                  </a:lnTo>
                                  <a:lnTo>
                                    <a:pt x="25" y="86"/>
                                  </a:lnTo>
                                  <a:lnTo>
                                    <a:pt x="23" y="84"/>
                                  </a:lnTo>
                                  <a:lnTo>
                                    <a:pt x="21" y="84"/>
                                  </a:lnTo>
                                  <a:lnTo>
                                    <a:pt x="21" y="82"/>
                                  </a:lnTo>
                                  <a:lnTo>
                                    <a:pt x="10" y="74"/>
                                  </a:lnTo>
                                  <a:lnTo>
                                    <a:pt x="8" y="74"/>
                                  </a:lnTo>
                                  <a:lnTo>
                                    <a:pt x="6" y="72"/>
                                  </a:lnTo>
                                  <a:lnTo>
                                    <a:pt x="6" y="69"/>
                                  </a:lnTo>
                                  <a:lnTo>
                                    <a:pt x="4" y="67"/>
                                  </a:lnTo>
                                  <a:lnTo>
                                    <a:pt x="0" y="55"/>
                                  </a:lnTo>
                                  <a:lnTo>
                                    <a:pt x="0" y="53"/>
                                  </a:lnTo>
                                  <a:lnTo>
                                    <a:pt x="0" y="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3" name="Rectangle 764"/>
                          <wps:cNvSpPr>
                            <a:spLocks noChangeArrowheads="1"/>
                          </wps:cNvSpPr>
                          <wps:spPr bwMode="auto">
                            <a:xfrm>
                              <a:off x="5534" y="9319"/>
                              <a:ext cx="285"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SALINE</w:t>
                                </w:r>
                              </w:p>
                            </w:txbxContent>
                          </wps:txbx>
                          <wps:bodyPr rot="0" vert="horz" wrap="none" lIns="0" tIns="0" rIns="0" bIns="0" anchor="t" anchorCtr="0" upright="1">
                            <a:spAutoFit/>
                          </wps:bodyPr>
                        </wps:wsp>
                        <wps:wsp>
                          <wps:cNvPr id="2994" name="Rectangle 765"/>
                          <wps:cNvSpPr>
                            <a:spLocks noChangeArrowheads="1"/>
                          </wps:cNvSpPr>
                          <wps:spPr bwMode="auto">
                            <a:xfrm>
                              <a:off x="4957" y="4840"/>
                              <a:ext cx="307"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DEWITT</w:t>
                                </w:r>
                              </w:p>
                            </w:txbxContent>
                          </wps:txbx>
                          <wps:bodyPr rot="0" vert="horz" wrap="none" lIns="0" tIns="0" rIns="0" bIns="0" anchor="t" anchorCtr="0" upright="1">
                            <a:spAutoFit/>
                          </wps:bodyPr>
                        </wps:wsp>
                        <wps:wsp>
                          <wps:cNvPr id="2995" name="Freeform 766"/>
                          <wps:cNvSpPr>
                            <a:spLocks/>
                          </wps:cNvSpPr>
                          <wps:spPr bwMode="auto">
                            <a:xfrm>
                              <a:off x="4957" y="4834"/>
                              <a:ext cx="357" cy="90"/>
                            </a:xfrm>
                            <a:custGeom>
                              <a:avLst/>
                              <a:gdLst>
                                <a:gd name="T0" fmla="*/ 0 w 357"/>
                                <a:gd name="T1" fmla="*/ 10 h 90"/>
                                <a:gd name="T2" fmla="*/ 4 w 357"/>
                                <a:gd name="T3" fmla="*/ 4 h 90"/>
                                <a:gd name="T4" fmla="*/ 11 w 357"/>
                                <a:gd name="T5" fmla="*/ 0 h 90"/>
                                <a:gd name="T6" fmla="*/ 36 w 357"/>
                                <a:gd name="T7" fmla="*/ 0 h 90"/>
                                <a:gd name="T8" fmla="*/ 42 w 357"/>
                                <a:gd name="T9" fmla="*/ 2 h 90"/>
                                <a:gd name="T10" fmla="*/ 47 w 357"/>
                                <a:gd name="T11" fmla="*/ 4 h 90"/>
                                <a:gd name="T12" fmla="*/ 59 w 357"/>
                                <a:gd name="T13" fmla="*/ 10 h 90"/>
                                <a:gd name="T14" fmla="*/ 63 w 357"/>
                                <a:gd name="T15" fmla="*/ 4 h 90"/>
                                <a:gd name="T16" fmla="*/ 70 w 357"/>
                                <a:gd name="T17" fmla="*/ 0 h 90"/>
                                <a:gd name="T18" fmla="*/ 135 w 357"/>
                                <a:gd name="T19" fmla="*/ 0 h 90"/>
                                <a:gd name="T20" fmla="*/ 142 w 357"/>
                                <a:gd name="T21" fmla="*/ 2 h 90"/>
                                <a:gd name="T22" fmla="*/ 146 w 357"/>
                                <a:gd name="T23" fmla="*/ 4 h 90"/>
                                <a:gd name="T24" fmla="*/ 152 w 357"/>
                                <a:gd name="T25" fmla="*/ 0 h 90"/>
                                <a:gd name="T26" fmla="*/ 175 w 357"/>
                                <a:gd name="T27" fmla="*/ 0 h 90"/>
                                <a:gd name="T28" fmla="*/ 182 w 357"/>
                                <a:gd name="T29" fmla="*/ 2 h 90"/>
                                <a:gd name="T30" fmla="*/ 186 w 357"/>
                                <a:gd name="T31" fmla="*/ 4 h 90"/>
                                <a:gd name="T32" fmla="*/ 192 w 357"/>
                                <a:gd name="T33" fmla="*/ 0 h 90"/>
                                <a:gd name="T34" fmla="*/ 211 w 357"/>
                                <a:gd name="T35" fmla="*/ 0 h 90"/>
                                <a:gd name="T36" fmla="*/ 218 w 357"/>
                                <a:gd name="T37" fmla="*/ 0 h 90"/>
                                <a:gd name="T38" fmla="*/ 342 w 357"/>
                                <a:gd name="T39" fmla="*/ 0 h 90"/>
                                <a:gd name="T40" fmla="*/ 349 w 357"/>
                                <a:gd name="T41" fmla="*/ 2 h 90"/>
                                <a:gd name="T42" fmla="*/ 355 w 357"/>
                                <a:gd name="T43" fmla="*/ 6 h 90"/>
                                <a:gd name="T44" fmla="*/ 357 w 357"/>
                                <a:gd name="T45" fmla="*/ 12 h 90"/>
                                <a:gd name="T46" fmla="*/ 357 w 357"/>
                                <a:gd name="T47" fmla="*/ 31 h 90"/>
                                <a:gd name="T48" fmla="*/ 353 w 357"/>
                                <a:gd name="T49" fmla="*/ 38 h 90"/>
                                <a:gd name="T50" fmla="*/ 349 w 357"/>
                                <a:gd name="T51" fmla="*/ 40 h 90"/>
                                <a:gd name="T52" fmla="*/ 334 w 357"/>
                                <a:gd name="T53" fmla="*/ 42 h 90"/>
                                <a:gd name="T54" fmla="*/ 332 w 357"/>
                                <a:gd name="T55" fmla="*/ 82 h 90"/>
                                <a:gd name="T56" fmla="*/ 330 w 357"/>
                                <a:gd name="T57" fmla="*/ 86 h 90"/>
                                <a:gd name="T58" fmla="*/ 323 w 357"/>
                                <a:gd name="T59" fmla="*/ 90 h 90"/>
                                <a:gd name="T60" fmla="*/ 304 w 357"/>
                                <a:gd name="T61" fmla="*/ 90 h 90"/>
                                <a:gd name="T62" fmla="*/ 298 w 357"/>
                                <a:gd name="T63" fmla="*/ 88 h 90"/>
                                <a:gd name="T64" fmla="*/ 294 w 357"/>
                                <a:gd name="T65" fmla="*/ 82 h 90"/>
                                <a:gd name="T66" fmla="*/ 292 w 357"/>
                                <a:gd name="T67" fmla="*/ 76 h 90"/>
                                <a:gd name="T68" fmla="*/ 285 w 357"/>
                                <a:gd name="T69" fmla="*/ 78 h 90"/>
                                <a:gd name="T70" fmla="*/ 283 w 357"/>
                                <a:gd name="T71" fmla="*/ 84 h 90"/>
                                <a:gd name="T72" fmla="*/ 277 w 357"/>
                                <a:gd name="T73" fmla="*/ 88 h 90"/>
                                <a:gd name="T74" fmla="*/ 270 w 357"/>
                                <a:gd name="T75" fmla="*/ 90 h 90"/>
                                <a:gd name="T76" fmla="*/ 251 w 357"/>
                                <a:gd name="T77" fmla="*/ 88 h 90"/>
                                <a:gd name="T78" fmla="*/ 247 w 357"/>
                                <a:gd name="T79" fmla="*/ 86 h 90"/>
                                <a:gd name="T80" fmla="*/ 243 w 357"/>
                                <a:gd name="T81" fmla="*/ 86 h 90"/>
                                <a:gd name="T82" fmla="*/ 237 w 357"/>
                                <a:gd name="T83" fmla="*/ 90 h 90"/>
                                <a:gd name="T84" fmla="*/ 222 w 357"/>
                                <a:gd name="T85" fmla="*/ 90 h 90"/>
                                <a:gd name="T86" fmla="*/ 216 w 357"/>
                                <a:gd name="T87" fmla="*/ 88 h 90"/>
                                <a:gd name="T88" fmla="*/ 211 w 357"/>
                                <a:gd name="T89" fmla="*/ 86 h 90"/>
                                <a:gd name="T90" fmla="*/ 205 w 357"/>
                                <a:gd name="T91" fmla="*/ 90 h 90"/>
                                <a:gd name="T92" fmla="*/ 180 w 357"/>
                                <a:gd name="T93" fmla="*/ 90 h 90"/>
                                <a:gd name="T94" fmla="*/ 173 w 357"/>
                                <a:gd name="T95" fmla="*/ 88 h 90"/>
                                <a:gd name="T96" fmla="*/ 169 w 357"/>
                                <a:gd name="T97" fmla="*/ 82 h 90"/>
                                <a:gd name="T98" fmla="*/ 167 w 357"/>
                                <a:gd name="T99" fmla="*/ 80 h 90"/>
                                <a:gd name="T100" fmla="*/ 163 w 357"/>
                                <a:gd name="T101" fmla="*/ 86 h 90"/>
                                <a:gd name="T102" fmla="*/ 156 w 357"/>
                                <a:gd name="T103" fmla="*/ 90 h 90"/>
                                <a:gd name="T104" fmla="*/ 131 w 357"/>
                                <a:gd name="T105" fmla="*/ 90 h 90"/>
                                <a:gd name="T106" fmla="*/ 125 w 357"/>
                                <a:gd name="T107" fmla="*/ 90 h 90"/>
                                <a:gd name="T108" fmla="*/ 68 w 357"/>
                                <a:gd name="T109" fmla="*/ 88 h 90"/>
                                <a:gd name="T110" fmla="*/ 63 w 357"/>
                                <a:gd name="T111" fmla="*/ 86 h 90"/>
                                <a:gd name="T112" fmla="*/ 59 w 357"/>
                                <a:gd name="T113" fmla="*/ 80 h 90"/>
                                <a:gd name="T114" fmla="*/ 47 w 357"/>
                                <a:gd name="T115" fmla="*/ 86 h 90"/>
                                <a:gd name="T116" fmla="*/ 40 w 357"/>
                                <a:gd name="T117" fmla="*/ 90 h 90"/>
                                <a:gd name="T118" fmla="*/ 13 w 357"/>
                                <a:gd name="T119" fmla="*/ 90 h 90"/>
                                <a:gd name="T120" fmla="*/ 6 w 357"/>
                                <a:gd name="T121" fmla="*/ 88 h 90"/>
                                <a:gd name="T122" fmla="*/ 2 w 357"/>
                                <a:gd name="T123" fmla="*/ 82 h 90"/>
                                <a:gd name="T124" fmla="*/ 0 w 357"/>
                                <a:gd name="T125" fmla="*/ 76 h 90"/>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357" h="90">
                                  <a:moveTo>
                                    <a:pt x="0" y="76"/>
                                  </a:moveTo>
                                  <a:lnTo>
                                    <a:pt x="0" y="14"/>
                                  </a:lnTo>
                                  <a:lnTo>
                                    <a:pt x="0" y="12"/>
                                  </a:lnTo>
                                  <a:lnTo>
                                    <a:pt x="0" y="10"/>
                                  </a:lnTo>
                                  <a:lnTo>
                                    <a:pt x="2" y="8"/>
                                  </a:lnTo>
                                  <a:lnTo>
                                    <a:pt x="2" y="6"/>
                                  </a:lnTo>
                                  <a:lnTo>
                                    <a:pt x="4" y="4"/>
                                  </a:lnTo>
                                  <a:lnTo>
                                    <a:pt x="6" y="2"/>
                                  </a:lnTo>
                                  <a:lnTo>
                                    <a:pt x="9" y="2"/>
                                  </a:lnTo>
                                  <a:lnTo>
                                    <a:pt x="11" y="0"/>
                                  </a:lnTo>
                                  <a:lnTo>
                                    <a:pt x="13" y="0"/>
                                  </a:lnTo>
                                  <a:lnTo>
                                    <a:pt x="15" y="0"/>
                                  </a:lnTo>
                                  <a:lnTo>
                                    <a:pt x="36" y="0"/>
                                  </a:lnTo>
                                  <a:lnTo>
                                    <a:pt x="38" y="0"/>
                                  </a:lnTo>
                                  <a:lnTo>
                                    <a:pt x="40" y="0"/>
                                  </a:lnTo>
                                  <a:lnTo>
                                    <a:pt x="42" y="2"/>
                                  </a:lnTo>
                                  <a:lnTo>
                                    <a:pt x="44" y="2"/>
                                  </a:lnTo>
                                  <a:lnTo>
                                    <a:pt x="47" y="4"/>
                                  </a:lnTo>
                                  <a:lnTo>
                                    <a:pt x="59" y="19"/>
                                  </a:lnTo>
                                  <a:lnTo>
                                    <a:pt x="59" y="14"/>
                                  </a:lnTo>
                                  <a:lnTo>
                                    <a:pt x="59" y="12"/>
                                  </a:lnTo>
                                  <a:lnTo>
                                    <a:pt x="59" y="10"/>
                                  </a:lnTo>
                                  <a:lnTo>
                                    <a:pt x="61" y="8"/>
                                  </a:lnTo>
                                  <a:lnTo>
                                    <a:pt x="61" y="6"/>
                                  </a:lnTo>
                                  <a:lnTo>
                                    <a:pt x="63" y="4"/>
                                  </a:lnTo>
                                  <a:lnTo>
                                    <a:pt x="66" y="2"/>
                                  </a:lnTo>
                                  <a:lnTo>
                                    <a:pt x="68" y="2"/>
                                  </a:lnTo>
                                  <a:lnTo>
                                    <a:pt x="70" y="0"/>
                                  </a:lnTo>
                                  <a:lnTo>
                                    <a:pt x="72" y="0"/>
                                  </a:lnTo>
                                  <a:lnTo>
                                    <a:pt x="74" y="0"/>
                                  </a:lnTo>
                                  <a:lnTo>
                                    <a:pt x="125" y="0"/>
                                  </a:lnTo>
                                  <a:lnTo>
                                    <a:pt x="135" y="0"/>
                                  </a:lnTo>
                                  <a:lnTo>
                                    <a:pt x="137" y="0"/>
                                  </a:lnTo>
                                  <a:lnTo>
                                    <a:pt x="140" y="0"/>
                                  </a:lnTo>
                                  <a:lnTo>
                                    <a:pt x="142" y="2"/>
                                  </a:lnTo>
                                  <a:lnTo>
                                    <a:pt x="144" y="2"/>
                                  </a:lnTo>
                                  <a:lnTo>
                                    <a:pt x="146" y="4"/>
                                  </a:lnTo>
                                  <a:lnTo>
                                    <a:pt x="148" y="2"/>
                                  </a:lnTo>
                                  <a:lnTo>
                                    <a:pt x="150" y="2"/>
                                  </a:lnTo>
                                  <a:lnTo>
                                    <a:pt x="152" y="0"/>
                                  </a:lnTo>
                                  <a:lnTo>
                                    <a:pt x="154" y="0"/>
                                  </a:lnTo>
                                  <a:lnTo>
                                    <a:pt x="156" y="0"/>
                                  </a:lnTo>
                                  <a:lnTo>
                                    <a:pt x="175" y="0"/>
                                  </a:lnTo>
                                  <a:lnTo>
                                    <a:pt x="178" y="0"/>
                                  </a:lnTo>
                                  <a:lnTo>
                                    <a:pt x="180" y="0"/>
                                  </a:lnTo>
                                  <a:lnTo>
                                    <a:pt x="182" y="2"/>
                                  </a:lnTo>
                                  <a:lnTo>
                                    <a:pt x="184" y="2"/>
                                  </a:lnTo>
                                  <a:lnTo>
                                    <a:pt x="186" y="4"/>
                                  </a:lnTo>
                                  <a:lnTo>
                                    <a:pt x="188" y="2"/>
                                  </a:lnTo>
                                  <a:lnTo>
                                    <a:pt x="190" y="2"/>
                                  </a:lnTo>
                                  <a:lnTo>
                                    <a:pt x="192" y="0"/>
                                  </a:lnTo>
                                  <a:lnTo>
                                    <a:pt x="194" y="0"/>
                                  </a:lnTo>
                                  <a:lnTo>
                                    <a:pt x="197" y="0"/>
                                  </a:lnTo>
                                  <a:lnTo>
                                    <a:pt x="209" y="0"/>
                                  </a:lnTo>
                                  <a:lnTo>
                                    <a:pt x="211" y="0"/>
                                  </a:lnTo>
                                  <a:lnTo>
                                    <a:pt x="213" y="0"/>
                                  </a:lnTo>
                                  <a:lnTo>
                                    <a:pt x="216" y="2"/>
                                  </a:lnTo>
                                  <a:lnTo>
                                    <a:pt x="218" y="0"/>
                                  </a:lnTo>
                                  <a:lnTo>
                                    <a:pt x="220" y="0"/>
                                  </a:lnTo>
                                  <a:lnTo>
                                    <a:pt x="222" y="0"/>
                                  </a:lnTo>
                                  <a:lnTo>
                                    <a:pt x="342" y="0"/>
                                  </a:lnTo>
                                  <a:lnTo>
                                    <a:pt x="344" y="0"/>
                                  </a:lnTo>
                                  <a:lnTo>
                                    <a:pt x="347" y="0"/>
                                  </a:lnTo>
                                  <a:lnTo>
                                    <a:pt x="349" y="2"/>
                                  </a:lnTo>
                                  <a:lnTo>
                                    <a:pt x="351" y="2"/>
                                  </a:lnTo>
                                  <a:lnTo>
                                    <a:pt x="353" y="4"/>
                                  </a:lnTo>
                                  <a:lnTo>
                                    <a:pt x="355" y="6"/>
                                  </a:lnTo>
                                  <a:lnTo>
                                    <a:pt x="355" y="8"/>
                                  </a:lnTo>
                                  <a:lnTo>
                                    <a:pt x="357" y="10"/>
                                  </a:lnTo>
                                  <a:lnTo>
                                    <a:pt x="357" y="12"/>
                                  </a:lnTo>
                                  <a:lnTo>
                                    <a:pt x="357" y="14"/>
                                  </a:lnTo>
                                  <a:lnTo>
                                    <a:pt x="357" y="27"/>
                                  </a:lnTo>
                                  <a:lnTo>
                                    <a:pt x="357" y="29"/>
                                  </a:lnTo>
                                  <a:lnTo>
                                    <a:pt x="357" y="31"/>
                                  </a:lnTo>
                                  <a:lnTo>
                                    <a:pt x="355" y="33"/>
                                  </a:lnTo>
                                  <a:lnTo>
                                    <a:pt x="355" y="36"/>
                                  </a:lnTo>
                                  <a:lnTo>
                                    <a:pt x="353" y="38"/>
                                  </a:lnTo>
                                  <a:lnTo>
                                    <a:pt x="351" y="40"/>
                                  </a:lnTo>
                                  <a:lnTo>
                                    <a:pt x="349" y="40"/>
                                  </a:lnTo>
                                  <a:lnTo>
                                    <a:pt x="347" y="42"/>
                                  </a:lnTo>
                                  <a:lnTo>
                                    <a:pt x="344" y="42"/>
                                  </a:lnTo>
                                  <a:lnTo>
                                    <a:pt x="342" y="42"/>
                                  </a:lnTo>
                                  <a:lnTo>
                                    <a:pt x="334" y="42"/>
                                  </a:lnTo>
                                  <a:lnTo>
                                    <a:pt x="334" y="76"/>
                                  </a:lnTo>
                                  <a:lnTo>
                                    <a:pt x="334" y="78"/>
                                  </a:lnTo>
                                  <a:lnTo>
                                    <a:pt x="334" y="80"/>
                                  </a:lnTo>
                                  <a:lnTo>
                                    <a:pt x="332" y="82"/>
                                  </a:lnTo>
                                  <a:lnTo>
                                    <a:pt x="332" y="84"/>
                                  </a:lnTo>
                                  <a:lnTo>
                                    <a:pt x="330" y="86"/>
                                  </a:lnTo>
                                  <a:lnTo>
                                    <a:pt x="328" y="88"/>
                                  </a:lnTo>
                                  <a:lnTo>
                                    <a:pt x="325" y="88"/>
                                  </a:lnTo>
                                  <a:lnTo>
                                    <a:pt x="323" y="90"/>
                                  </a:lnTo>
                                  <a:lnTo>
                                    <a:pt x="321" y="90"/>
                                  </a:lnTo>
                                  <a:lnTo>
                                    <a:pt x="319" y="90"/>
                                  </a:lnTo>
                                  <a:lnTo>
                                    <a:pt x="306" y="90"/>
                                  </a:lnTo>
                                  <a:lnTo>
                                    <a:pt x="304" y="90"/>
                                  </a:lnTo>
                                  <a:lnTo>
                                    <a:pt x="302" y="90"/>
                                  </a:lnTo>
                                  <a:lnTo>
                                    <a:pt x="300" y="88"/>
                                  </a:lnTo>
                                  <a:lnTo>
                                    <a:pt x="298" y="88"/>
                                  </a:lnTo>
                                  <a:lnTo>
                                    <a:pt x="296" y="86"/>
                                  </a:lnTo>
                                  <a:lnTo>
                                    <a:pt x="294" y="84"/>
                                  </a:lnTo>
                                  <a:lnTo>
                                    <a:pt x="294" y="82"/>
                                  </a:lnTo>
                                  <a:lnTo>
                                    <a:pt x="292" y="80"/>
                                  </a:lnTo>
                                  <a:lnTo>
                                    <a:pt x="292" y="78"/>
                                  </a:lnTo>
                                  <a:lnTo>
                                    <a:pt x="292" y="76"/>
                                  </a:lnTo>
                                  <a:lnTo>
                                    <a:pt x="292" y="42"/>
                                  </a:lnTo>
                                  <a:lnTo>
                                    <a:pt x="285" y="42"/>
                                  </a:lnTo>
                                  <a:lnTo>
                                    <a:pt x="285" y="76"/>
                                  </a:lnTo>
                                  <a:lnTo>
                                    <a:pt x="285" y="78"/>
                                  </a:lnTo>
                                  <a:lnTo>
                                    <a:pt x="285" y="80"/>
                                  </a:lnTo>
                                  <a:lnTo>
                                    <a:pt x="283" y="82"/>
                                  </a:lnTo>
                                  <a:lnTo>
                                    <a:pt x="283" y="84"/>
                                  </a:lnTo>
                                  <a:lnTo>
                                    <a:pt x="281" y="86"/>
                                  </a:lnTo>
                                  <a:lnTo>
                                    <a:pt x="279" y="88"/>
                                  </a:lnTo>
                                  <a:lnTo>
                                    <a:pt x="277" y="88"/>
                                  </a:lnTo>
                                  <a:lnTo>
                                    <a:pt x="275" y="90"/>
                                  </a:lnTo>
                                  <a:lnTo>
                                    <a:pt x="273" y="90"/>
                                  </a:lnTo>
                                  <a:lnTo>
                                    <a:pt x="270" y="90"/>
                                  </a:lnTo>
                                  <a:lnTo>
                                    <a:pt x="258" y="90"/>
                                  </a:lnTo>
                                  <a:lnTo>
                                    <a:pt x="256" y="90"/>
                                  </a:lnTo>
                                  <a:lnTo>
                                    <a:pt x="254" y="90"/>
                                  </a:lnTo>
                                  <a:lnTo>
                                    <a:pt x="251" y="88"/>
                                  </a:lnTo>
                                  <a:lnTo>
                                    <a:pt x="249" y="88"/>
                                  </a:lnTo>
                                  <a:lnTo>
                                    <a:pt x="247" y="86"/>
                                  </a:lnTo>
                                  <a:lnTo>
                                    <a:pt x="245" y="84"/>
                                  </a:lnTo>
                                  <a:lnTo>
                                    <a:pt x="245" y="82"/>
                                  </a:lnTo>
                                  <a:lnTo>
                                    <a:pt x="245" y="84"/>
                                  </a:lnTo>
                                  <a:lnTo>
                                    <a:pt x="243" y="86"/>
                                  </a:lnTo>
                                  <a:lnTo>
                                    <a:pt x="241" y="88"/>
                                  </a:lnTo>
                                  <a:lnTo>
                                    <a:pt x="239" y="88"/>
                                  </a:lnTo>
                                  <a:lnTo>
                                    <a:pt x="237" y="90"/>
                                  </a:lnTo>
                                  <a:lnTo>
                                    <a:pt x="235" y="90"/>
                                  </a:lnTo>
                                  <a:lnTo>
                                    <a:pt x="232" y="90"/>
                                  </a:lnTo>
                                  <a:lnTo>
                                    <a:pt x="222" y="90"/>
                                  </a:lnTo>
                                  <a:lnTo>
                                    <a:pt x="220" y="90"/>
                                  </a:lnTo>
                                  <a:lnTo>
                                    <a:pt x="218" y="90"/>
                                  </a:lnTo>
                                  <a:lnTo>
                                    <a:pt x="216" y="88"/>
                                  </a:lnTo>
                                  <a:lnTo>
                                    <a:pt x="213" y="88"/>
                                  </a:lnTo>
                                  <a:lnTo>
                                    <a:pt x="211" y="86"/>
                                  </a:lnTo>
                                  <a:lnTo>
                                    <a:pt x="209" y="88"/>
                                  </a:lnTo>
                                  <a:lnTo>
                                    <a:pt x="207" y="88"/>
                                  </a:lnTo>
                                  <a:lnTo>
                                    <a:pt x="205" y="90"/>
                                  </a:lnTo>
                                  <a:lnTo>
                                    <a:pt x="203" y="90"/>
                                  </a:lnTo>
                                  <a:lnTo>
                                    <a:pt x="201" y="90"/>
                                  </a:lnTo>
                                  <a:lnTo>
                                    <a:pt x="182" y="90"/>
                                  </a:lnTo>
                                  <a:lnTo>
                                    <a:pt x="180" y="90"/>
                                  </a:lnTo>
                                  <a:lnTo>
                                    <a:pt x="178" y="90"/>
                                  </a:lnTo>
                                  <a:lnTo>
                                    <a:pt x="175" y="88"/>
                                  </a:lnTo>
                                  <a:lnTo>
                                    <a:pt x="173" y="88"/>
                                  </a:lnTo>
                                  <a:lnTo>
                                    <a:pt x="171" y="86"/>
                                  </a:lnTo>
                                  <a:lnTo>
                                    <a:pt x="169" y="84"/>
                                  </a:lnTo>
                                  <a:lnTo>
                                    <a:pt x="169" y="82"/>
                                  </a:lnTo>
                                  <a:lnTo>
                                    <a:pt x="167" y="80"/>
                                  </a:lnTo>
                                  <a:lnTo>
                                    <a:pt x="167" y="78"/>
                                  </a:lnTo>
                                  <a:lnTo>
                                    <a:pt x="167" y="80"/>
                                  </a:lnTo>
                                  <a:lnTo>
                                    <a:pt x="165" y="82"/>
                                  </a:lnTo>
                                  <a:lnTo>
                                    <a:pt x="165" y="84"/>
                                  </a:lnTo>
                                  <a:lnTo>
                                    <a:pt x="163" y="86"/>
                                  </a:lnTo>
                                  <a:lnTo>
                                    <a:pt x="161" y="88"/>
                                  </a:lnTo>
                                  <a:lnTo>
                                    <a:pt x="159" y="88"/>
                                  </a:lnTo>
                                  <a:lnTo>
                                    <a:pt x="156" y="90"/>
                                  </a:lnTo>
                                  <a:lnTo>
                                    <a:pt x="154" y="90"/>
                                  </a:lnTo>
                                  <a:lnTo>
                                    <a:pt x="152" y="90"/>
                                  </a:lnTo>
                                  <a:lnTo>
                                    <a:pt x="131" y="90"/>
                                  </a:lnTo>
                                  <a:lnTo>
                                    <a:pt x="129" y="90"/>
                                  </a:lnTo>
                                  <a:lnTo>
                                    <a:pt x="127" y="90"/>
                                  </a:lnTo>
                                  <a:lnTo>
                                    <a:pt x="125" y="90"/>
                                  </a:lnTo>
                                  <a:lnTo>
                                    <a:pt x="74" y="90"/>
                                  </a:lnTo>
                                  <a:lnTo>
                                    <a:pt x="72" y="90"/>
                                  </a:lnTo>
                                  <a:lnTo>
                                    <a:pt x="70" y="90"/>
                                  </a:lnTo>
                                  <a:lnTo>
                                    <a:pt x="68" y="88"/>
                                  </a:lnTo>
                                  <a:lnTo>
                                    <a:pt x="66" y="88"/>
                                  </a:lnTo>
                                  <a:lnTo>
                                    <a:pt x="63" y="86"/>
                                  </a:lnTo>
                                  <a:lnTo>
                                    <a:pt x="61" y="84"/>
                                  </a:lnTo>
                                  <a:lnTo>
                                    <a:pt x="61" y="82"/>
                                  </a:lnTo>
                                  <a:lnTo>
                                    <a:pt x="59" y="80"/>
                                  </a:lnTo>
                                  <a:lnTo>
                                    <a:pt x="59" y="78"/>
                                  </a:lnTo>
                                  <a:lnTo>
                                    <a:pt x="59" y="76"/>
                                  </a:lnTo>
                                  <a:lnTo>
                                    <a:pt x="59" y="74"/>
                                  </a:lnTo>
                                  <a:lnTo>
                                    <a:pt x="47" y="86"/>
                                  </a:lnTo>
                                  <a:lnTo>
                                    <a:pt x="44" y="88"/>
                                  </a:lnTo>
                                  <a:lnTo>
                                    <a:pt x="42" y="88"/>
                                  </a:lnTo>
                                  <a:lnTo>
                                    <a:pt x="40" y="90"/>
                                  </a:lnTo>
                                  <a:lnTo>
                                    <a:pt x="38" y="90"/>
                                  </a:lnTo>
                                  <a:lnTo>
                                    <a:pt x="36" y="90"/>
                                  </a:lnTo>
                                  <a:lnTo>
                                    <a:pt x="15" y="90"/>
                                  </a:lnTo>
                                  <a:lnTo>
                                    <a:pt x="13" y="90"/>
                                  </a:lnTo>
                                  <a:lnTo>
                                    <a:pt x="11" y="90"/>
                                  </a:lnTo>
                                  <a:lnTo>
                                    <a:pt x="9" y="88"/>
                                  </a:lnTo>
                                  <a:lnTo>
                                    <a:pt x="6" y="88"/>
                                  </a:lnTo>
                                  <a:lnTo>
                                    <a:pt x="4" y="86"/>
                                  </a:lnTo>
                                  <a:lnTo>
                                    <a:pt x="2" y="84"/>
                                  </a:lnTo>
                                  <a:lnTo>
                                    <a:pt x="2" y="82"/>
                                  </a:lnTo>
                                  <a:lnTo>
                                    <a:pt x="0" y="80"/>
                                  </a:lnTo>
                                  <a:lnTo>
                                    <a:pt x="0" y="78"/>
                                  </a:lnTo>
                                  <a:lnTo>
                                    <a:pt x="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6" name="Rectangle 767"/>
                          <wps:cNvSpPr>
                            <a:spLocks noChangeArrowheads="1"/>
                          </wps:cNvSpPr>
                          <wps:spPr bwMode="auto">
                            <a:xfrm>
                              <a:off x="4957" y="4840"/>
                              <a:ext cx="307"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DEWITT</w:t>
                                </w:r>
                              </w:p>
                            </w:txbxContent>
                          </wps:txbx>
                          <wps:bodyPr rot="0" vert="horz" wrap="none" lIns="0" tIns="0" rIns="0" bIns="0" anchor="t" anchorCtr="0" upright="1">
                            <a:spAutoFit/>
                          </wps:bodyPr>
                        </wps:wsp>
                        <wps:wsp>
                          <wps:cNvPr id="2997" name="Rectangle 768"/>
                          <wps:cNvSpPr>
                            <a:spLocks noChangeArrowheads="1"/>
                          </wps:cNvSpPr>
                          <wps:spPr bwMode="auto">
                            <a:xfrm>
                              <a:off x="4860" y="8309"/>
                              <a:ext cx="476"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JEFFERSON</w:t>
                                </w:r>
                              </w:p>
                            </w:txbxContent>
                          </wps:txbx>
                          <wps:bodyPr rot="0" vert="horz" wrap="none" lIns="0" tIns="0" rIns="0" bIns="0" anchor="t" anchorCtr="0" upright="1">
                            <a:spAutoFit/>
                          </wps:bodyPr>
                        </wps:wsp>
                        <wps:wsp>
                          <wps:cNvPr id="2998" name="Freeform 769"/>
                          <wps:cNvSpPr>
                            <a:spLocks noEditPoints="1"/>
                          </wps:cNvSpPr>
                          <wps:spPr bwMode="auto">
                            <a:xfrm>
                              <a:off x="4847" y="8307"/>
                              <a:ext cx="541" cy="91"/>
                            </a:xfrm>
                            <a:custGeom>
                              <a:avLst/>
                              <a:gdLst>
                                <a:gd name="T0" fmla="*/ 176 w 541"/>
                                <a:gd name="T1" fmla="*/ 89 h 91"/>
                                <a:gd name="T2" fmla="*/ 169 w 541"/>
                                <a:gd name="T3" fmla="*/ 76 h 91"/>
                                <a:gd name="T4" fmla="*/ 173 w 541"/>
                                <a:gd name="T5" fmla="*/ 4 h 91"/>
                                <a:gd name="T6" fmla="*/ 209 w 541"/>
                                <a:gd name="T7" fmla="*/ 0 h 91"/>
                                <a:gd name="T8" fmla="*/ 222 w 541"/>
                                <a:gd name="T9" fmla="*/ 6 h 91"/>
                                <a:gd name="T10" fmla="*/ 231 w 541"/>
                                <a:gd name="T11" fmla="*/ 0 h 91"/>
                                <a:gd name="T12" fmla="*/ 288 w 541"/>
                                <a:gd name="T13" fmla="*/ 2 h 91"/>
                                <a:gd name="T14" fmla="*/ 323 w 541"/>
                                <a:gd name="T15" fmla="*/ 0 h 91"/>
                                <a:gd name="T16" fmla="*/ 338 w 541"/>
                                <a:gd name="T17" fmla="*/ 10 h 91"/>
                                <a:gd name="T18" fmla="*/ 372 w 541"/>
                                <a:gd name="T19" fmla="*/ 0 h 91"/>
                                <a:gd name="T20" fmla="*/ 397 w 541"/>
                                <a:gd name="T21" fmla="*/ 8 h 91"/>
                                <a:gd name="T22" fmla="*/ 427 w 541"/>
                                <a:gd name="T23" fmla="*/ 0 h 91"/>
                                <a:gd name="T24" fmla="*/ 450 w 541"/>
                                <a:gd name="T25" fmla="*/ 6 h 91"/>
                                <a:gd name="T26" fmla="*/ 465 w 541"/>
                                <a:gd name="T27" fmla="*/ 29 h 91"/>
                                <a:gd name="T28" fmla="*/ 463 w 541"/>
                                <a:gd name="T29" fmla="*/ 67 h 91"/>
                                <a:gd name="T30" fmla="*/ 448 w 541"/>
                                <a:gd name="T31" fmla="*/ 84 h 91"/>
                                <a:gd name="T32" fmla="*/ 425 w 541"/>
                                <a:gd name="T33" fmla="*/ 91 h 91"/>
                                <a:gd name="T34" fmla="*/ 397 w 541"/>
                                <a:gd name="T35" fmla="*/ 86 h 91"/>
                                <a:gd name="T36" fmla="*/ 357 w 541"/>
                                <a:gd name="T37" fmla="*/ 89 h 91"/>
                                <a:gd name="T38" fmla="*/ 345 w 541"/>
                                <a:gd name="T39" fmla="*/ 91 h 91"/>
                                <a:gd name="T40" fmla="*/ 321 w 541"/>
                                <a:gd name="T41" fmla="*/ 89 h 91"/>
                                <a:gd name="T42" fmla="*/ 309 w 541"/>
                                <a:gd name="T43" fmla="*/ 91 h 91"/>
                                <a:gd name="T44" fmla="*/ 288 w 541"/>
                                <a:gd name="T45" fmla="*/ 91 h 91"/>
                                <a:gd name="T46" fmla="*/ 228 w 541"/>
                                <a:gd name="T47" fmla="*/ 89 h 91"/>
                                <a:gd name="T48" fmla="*/ 220 w 541"/>
                                <a:gd name="T49" fmla="*/ 78 h 91"/>
                                <a:gd name="T50" fmla="*/ 212 w 541"/>
                                <a:gd name="T51" fmla="*/ 65 h 91"/>
                                <a:gd name="T52" fmla="*/ 207 w 541"/>
                                <a:gd name="T53" fmla="*/ 86 h 91"/>
                                <a:gd name="T54" fmla="*/ 0 w 541"/>
                                <a:gd name="T55" fmla="*/ 53 h 91"/>
                                <a:gd name="T56" fmla="*/ 7 w 541"/>
                                <a:gd name="T57" fmla="*/ 40 h 91"/>
                                <a:gd name="T58" fmla="*/ 24 w 541"/>
                                <a:gd name="T59" fmla="*/ 12 h 91"/>
                                <a:gd name="T60" fmla="*/ 32 w 541"/>
                                <a:gd name="T61" fmla="*/ 2 h 91"/>
                                <a:gd name="T62" fmla="*/ 55 w 541"/>
                                <a:gd name="T63" fmla="*/ 0 h 91"/>
                                <a:gd name="T64" fmla="*/ 114 w 541"/>
                                <a:gd name="T65" fmla="*/ 0 h 91"/>
                                <a:gd name="T66" fmla="*/ 148 w 541"/>
                                <a:gd name="T67" fmla="*/ 0 h 91"/>
                                <a:gd name="T68" fmla="*/ 161 w 541"/>
                                <a:gd name="T69" fmla="*/ 6 h 91"/>
                                <a:gd name="T70" fmla="*/ 163 w 541"/>
                                <a:gd name="T71" fmla="*/ 29 h 91"/>
                                <a:gd name="T72" fmla="*/ 163 w 541"/>
                                <a:gd name="T73" fmla="*/ 50 h 91"/>
                                <a:gd name="T74" fmla="*/ 157 w 541"/>
                                <a:gd name="T75" fmla="*/ 63 h 91"/>
                                <a:gd name="T76" fmla="*/ 150 w 541"/>
                                <a:gd name="T77" fmla="*/ 80 h 91"/>
                                <a:gd name="T78" fmla="*/ 140 w 541"/>
                                <a:gd name="T79" fmla="*/ 91 h 91"/>
                                <a:gd name="T80" fmla="*/ 119 w 541"/>
                                <a:gd name="T81" fmla="*/ 89 h 91"/>
                                <a:gd name="T82" fmla="*/ 59 w 541"/>
                                <a:gd name="T83" fmla="*/ 91 h 91"/>
                                <a:gd name="T84" fmla="*/ 49 w 541"/>
                                <a:gd name="T85" fmla="*/ 86 h 91"/>
                                <a:gd name="T86" fmla="*/ 28 w 541"/>
                                <a:gd name="T87" fmla="*/ 91 h 91"/>
                                <a:gd name="T88" fmla="*/ 7 w 541"/>
                                <a:gd name="T89" fmla="*/ 76 h 91"/>
                                <a:gd name="T90" fmla="*/ 476 w 541"/>
                                <a:gd name="T91" fmla="*/ 15 h 91"/>
                                <a:gd name="T92" fmla="*/ 482 w 541"/>
                                <a:gd name="T93" fmla="*/ 2 h 91"/>
                                <a:gd name="T94" fmla="*/ 503 w 541"/>
                                <a:gd name="T95" fmla="*/ 0 h 91"/>
                                <a:gd name="T96" fmla="*/ 526 w 541"/>
                                <a:gd name="T97" fmla="*/ 0 h 91"/>
                                <a:gd name="T98" fmla="*/ 539 w 541"/>
                                <a:gd name="T99" fmla="*/ 6 h 91"/>
                                <a:gd name="T100" fmla="*/ 541 w 541"/>
                                <a:gd name="T101" fmla="*/ 78 h 91"/>
                                <a:gd name="T102" fmla="*/ 533 w 541"/>
                                <a:gd name="T103" fmla="*/ 89 h 91"/>
                                <a:gd name="T104" fmla="*/ 509 w 541"/>
                                <a:gd name="T105" fmla="*/ 91 h 91"/>
                                <a:gd name="T106" fmla="*/ 488 w 541"/>
                                <a:gd name="T107" fmla="*/ 91 h 91"/>
                                <a:gd name="T108" fmla="*/ 478 w 541"/>
                                <a:gd name="T109" fmla="*/ 82 h 91"/>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541" h="91">
                                  <a:moveTo>
                                    <a:pt x="197" y="91"/>
                                  </a:moveTo>
                                  <a:lnTo>
                                    <a:pt x="184" y="91"/>
                                  </a:lnTo>
                                  <a:lnTo>
                                    <a:pt x="182" y="91"/>
                                  </a:lnTo>
                                  <a:lnTo>
                                    <a:pt x="180" y="91"/>
                                  </a:lnTo>
                                  <a:lnTo>
                                    <a:pt x="178" y="89"/>
                                  </a:lnTo>
                                  <a:lnTo>
                                    <a:pt x="176" y="89"/>
                                  </a:lnTo>
                                  <a:lnTo>
                                    <a:pt x="173" y="86"/>
                                  </a:lnTo>
                                  <a:lnTo>
                                    <a:pt x="171" y="84"/>
                                  </a:lnTo>
                                  <a:lnTo>
                                    <a:pt x="171" y="82"/>
                                  </a:lnTo>
                                  <a:lnTo>
                                    <a:pt x="169" y="80"/>
                                  </a:lnTo>
                                  <a:lnTo>
                                    <a:pt x="169" y="78"/>
                                  </a:lnTo>
                                  <a:lnTo>
                                    <a:pt x="169" y="76"/>
                                  </a:lnTo>
                                  <a:lnTo>
                                    <a:pt x="169" y="15"/>
                                  </a:lnTo>
                                  <a:lnTo>
                                    <a:pt x="169" y="12"/>
                                  </a:lnTo>
                                  <a:lnTo>
                                    <a:pt x="169" y="10"/>
                                  </a:lnTo>
                                  <a:lnTo>
                                    <a:pt x="171" y="8"/>
                                  </a:lnTo>
                                  <a:lnTo>
                                    <a:pt x="171" y="6"/>
                                  </a:lnTo>
                                  <a:lnTo>
                                    <a:pt x="173" y="4"/>
                                  </a:lnTo>
                                  <a:lnTo>
                                    <a:pt x="176" y="2"/>
                                  </a:lnTo>
                                  <a:lnTo>
                                    <a:pt x="178" y="2"/>
                                  </a:lnTo>
                                  <a:lnTo>
                                    <a:pt x="180" y="0"/>
                                  </a:lnTo>
                                  <a:lnTo>
                                    <a:pt x="182" y="0"/>
                                  </a:lnTo>
                                  <a:lnTo>
                                    <a:pt x="184" y="0"/>
                                  </a:lnTo>
                                  <a:lnTo>
                                    <a:pt x="209" y="0"/>
                                  </a:lnTo>
                                  <a:lnTo>
                                    <a:pt x="212" y="0"/>
                                  </a:lnTo>
                                  <a:lnTo>
                                    <a:pt x="214" y="0"/>
                                  </a:lnTo>
                                  <a:lnTo>
                                    <a:pt x="216" y="2"/>
                                  </a:lnTo>
                                  <a:lnTo>
                                    <a:pt x="218" y="2"/>
                                  </a:lnTo>
                                  <a:lnTo>
                                    <a:pt x="220" y="4"/>
                                  </a:lnTo>
                                  <a:lnTo>
                                    <a:pt x="222" y="6"/>
                                  </a:lnTo>
                                  <a:lnTo>
                                    <a:pt x="222" y="8"/>
                                  </a:lnTo>
                                  <a:lnTo>
                                    <a:pt x="222" y="6"/>
                                  </a:lnTo>
                                  <a:lnTo>
                                    <a:pt x="224" y="4"/>
                                  </a:lnTo>
                                  <a:lnTo>
                                    <a:pt x="226" y="2"/>
                                  </a:lnTo>
                                  <a:lnTo>
                                    <a:pt x="228" y="2"/>
                                  </a:lnTo>
                                  <a:lnTo>
                                    <a:pt x="231" y="0"/>
                                  </a:lnTo>
                                  <a:lnTo>
                                    <a:pt x="233" y="0"/>
                                  </a:lnTo>
                                  <a:lnTo>
                                    <a:pt x="235" y="0"/>
                                  </a:lnTo>
                                  <a:lnTo>
                                    <a:pt x="283" y="0"/>
                                  </a:lnTo>
                                  <a:lnTo>
                                    <a:pt x="285" y="0"/>
                                  </a:lnTo>
                                  <a:lnTo>
                                    <a:pt x="288" y="0"/>
                                  </a:lnTo>
                                  <a:lnTo>
                                    <a:pt x="288" y="2"/>
                                  </a:lnTo>
                                  <a:lnTo>
                                    <a:pt x="290" y="0"/>
                                  </a:lnTo>
                                  <a:lnTo>
                                    <a:pt x="292" y="0"/>
                                  </a:lnTo>
                                  <a:lnTo>
                                    <a:pt x="294" y="0"/>
                                  </a:lnTo>
                                  <a:lnTo>
                                    <a:pt x="319" y="0"/>
                                  </a:lnTo>
                                  <a:lnTo>
                                    <a:pt x="321" y="0"/>
                                  </a:lnTo>
                                  <a:lnTo>
                                    <a:pt x="323" y="0"/>
                                  </a:lnTo>
                                  <a:lnTo>
                                    <a:pt x="330" y="2"/>
                                  </a:lnTo>
                                  <a:lnTo>
                                    <a:pt x="332" y="4"/>
                                  </a:lnTo>
                                  <a:lnTo>
                                    <a:pt x="334" y="4"/>
                                  </a:lnTo>
                                  <a:lnTo>
                                    <a:pt x="336" y="6"/>
                                  </a:lnTo>
                                  <a:lnTo>
                                    <a:pt x="338" y="8"/>
                                  </a:lnTo>
                                  <a:lnTo>
                                    <a:pt x="338" y="10"/>
                                  </a:lnTo>
                                  <a:lnTo>
                                    <a:pt x="349" y="4"/>
                                  </a:lnTo>
                                  <a:lnTo>
                                    <a:pt x="351" y="4"/>
                                  </a:lnTo>
                                  <a:lnTo>
                                    <a:pt x="353" y="2"/>
                                  </a:lnTo>
                                  <a:lnTo>
                                    <a:pt x="355" y="2"/>
                                  </a:lnTo>
                                  <a:lnTo>
                                    <a:pt x="370" y="0"/>
                                  </a:lnTo>
                                  <a:lnTo>
                                    <a:pt x="372" y="0"/>
                                  </a:lnTo>
                                  <a:lnTo>
                                    <a:pt x="374" y="0"/>
                                  </a:lnTo>
                                  <a:lnTo>
                                    <a:pt x="376" y="0"/>
                                  </a:lnTo>
                                  <a:lnTo>
                                    <a:pt x="393" y="4"/>
                                  </a:lnTo>
                                  <a:lnTo>
                                    <a:pt x="395" y="6"/>
                                  </a:lnTo>
                                  <a:lnTo>
                                    <a:pt x="397" y="6"/>
                                  </a:lnTo>
                                  <a:lnTo>
                                    <a:pt x="397" y="8"/>
                                  </a:lnTo>
                                  <a:lnTo>
                                    <a:pt x="404" y="12"/>
                                  </a:lnTo>
                                  <a:lnTo>
                                    <a:pt x="404" y="10"/>
                                  </a:lnTo>
                                  <a:lnTo>
                                    <a:pt x="406" y="10"/>
                                  </a:lnTo>
                                  <a:lnTo>
                                    <a:pt x="423" y="2"/>
                                  </a:lnTo>
                                  <a:lnTo>
                                    <a:pt x="425" y="0"/>
                                  </a:lnTo>
                                  <a:lnTo>
                                    <a:pt x="427" y="0"/>
                                  </a:lnTo>
                                  <a:lnTo>
                                    <a:pt x="429" y="0"/>
                                  </a:lnTo>
                                  <a:lnTo>
                                    <a:pt x="431" y="0"/>
                                  </a:lnTo>
                                  <a:lnTo>
                                    <a:pt x="433" y="0"/>
                                  </a:lnTo>
                                  <a:lnTo>
                                    <a:pt x="446" y="4"/>
                                  </a:lnTo>
                                  <a:lnTo>
                                    <a:pt x="448" y="6"/>
                                  </a:lnTo>
                                  <a:lnTo>
                                    <a:pt x="450" y="6"/>
                                  </a:lnTo>
                                  <a:lnTo>
                                    <a:pt x="452" y="8"/>
                                  </a:lnTo>
                                  <a:lnTo>
                                    <a:pt x="454" y="10"/>
                                  </a:lnTo>
                                  <a:lnTo>
                                    <a:pt x="463" y="23"/>
                                  </a:lnTo>
                                  <a:lnTo>
                                    <a:pt x="463" y="25"/>
                                  </a:lnTo>
                                  <a:lnTo>
                                    <a:pt x="465" y="27"/>
                                  </a:lnTo>
                                  <a:lnTo>
                                    <a:pt x="465" y="29"/>
                                  </a:lnTo>
                                  <a:lnTo>
                                    <a:pt x="467" y="44"/>
                                  </a:lnTo>
                                  <a:lnTo>
                                    <a:pt x="467" y="46"/>
                                  </a:lnTo>
                                  <a:lnTo>
                                    <a:pt x="467" y="48"/>
                                  </a:lnTo>
                                  <a:lnTo>
                                    <a:pt x="465" y="63"/>
                                  </a:lnTo>
                                  <a:lnTo>
                                    <a:pt x="465" y="65"/>
                                  </a:lnTo>
                                  <a:lnTo>
                                    <a:pt x="463" y="67"/>
                                  </a:lnTo>
                                  <a:lnTo>
                                    <a:pt x="463" y="70"/>
                                  </a:lnTo>
                                  <a:lnTo>
                                    <a:pt x="461" y="70"/>
                                  </a:lnTo>
                                  <a:lnTo>
                                    <a:pt x="452" y="80"/>
                                  </a:lnTo>
                                  <a:lnTo>
                                    <a:pt x="452" y="82"/>
                                  </a:lnTo>
                                  <a:lnTo>
                                    <a:pt x="450" y="84"/>
                                  </a:lnTo>
                                  <a:lnTo>
                                    <a:pt x="448" y="84"/>
                                  </a:lnTo>
                                  <a:lnTo>
                                    <a:pt x="446" y="86"/>
                                  </a:lnTo>
                                  <a:lnTo>
                                    <a:pt x="433" y="91"/>
                                  </a:lnTo>
                                  <a:lnTo>
                                    <a:pt x="431" y="91"/>
                                  </a:lnTo>
                                  <a:lnTo>
                                    <a:pt x="429" y="91"/>
                                  </a:lnTo>
                                  <a:lnTo>
                                    <a:pt x="427" y="91"/>
                                  </a:lnTo>
                                  <a:lnTo>
                                    <a:pt x="425" y="91"/>
                                  </a:lnTo>
                                  <a:lnTo>
                                    <a:pt x="412" y="86"/>
                                  </a:lnTo>
                                  <a:lnTo>
                                    <a:pt x="410" y="84"/>
                                  </a:lnTo>
                                  <a:lnTo>
                                    <a:pt x="408" y="84"/>
                                  </a:lnTo>
                                  <a:lnTo>
                                    <a:pt x="406" y="82"/>
                                  </a:lnTo>
                                  <a:lnTo>
                                    <a:pt x="399" y="86"/>
                                  </a:lnTo>
                                  <a:lnTo>
                                    <a:pt x="397" y="86"/>
                                  </a:lnTo>
                                  <a:lnTo>
                                    <a:pt x="395" y="89"/>
                                  </a:lnTo>
                                  <a:lnTo>
                                    <a:pt x="393" y="89"/>
                                  </a:lnTo>
                                  <a:lnTo>
                                    <a:pt x="378" y="91"/>
                                  </a:lnTo>
                                  <a:lnTo>
                                    <a:pt x="376" y="91"/>
                                  </a:lnTo>
                                  <a:lnTo>
                                    <a:pt x="374" y="91"/>
                                  </a:lnTo>
                                  <a:lnTo>
                                    <a:pt x="357" y="89"/>
                                  </a:lnTo>
                                  <a:lnTo>
                                    <a:pt x="355" y="89"/>
                                  </a:lnTo>
                                  <a:lnTo>
                                    <a:pt x="353" y="86"/>
                                  </a:lnTo>
                                  <a:lnTo>
                                    <a:pt x="351" y="86"/>
                                  </a:lnTo>
                                  <a:lnTo>
                                    <a:pt x="349" y="89"/>
                                  </a:lnTo>
                                  <a:lnTo>
                                    <a:pt x="347" y="89"/>
                                  </a:lnTo>
                                  <a:lnTo>
                                    <a:pt x="345" y="91"/>
                                  </a:lnTo>
                                  <a:lnTo>
                                    <a:pt x="342" y="91"/>
                                  </a:lnTo>
                                  <a:lnTo>
                                    <a:pt x="340" y="91"/>
                                  </a:lnTo>
                                  <a:lnTo>
                                    <a:pt x="328" y="91"/>
                                  </a:lnTo>
                                  <a:lnTo>
                                    <a:pt x="326" y="91"/>
                                  </a:lnTo>
                                  <a:lnTo>
                                    <a:pt x="323" y="91"/>
                                  </a:lnTo>
                                  <a:lnTo>
                                    <a:pt x="321" y="89"/>
                                  </a:lnTo>
                                  <a:lnTo>
                                    <a:pt x="319" y="89"/>
                                  </a:lnTo>
                                  <a:lnTo>
                                    <a:pt x="317" y="86"/>
                                  </a:lnTo>
                                  <a:lnTo>
                                    <a:pt x="315" y="89"/>
                                  </a:lnTo>
                                  <a:lnTo>
                                    <a:pt x="313" y="89"/>
                                  </a:lnTo>
                                  <a:lnTo>
                                    <a:pt x="311" y="91"/>
                                  </a:lnTo>
                                  <a:lnTo>
                                    <a:pt x="309" y="91"/>
                                  </a:lnTo>
                                  <a:lnTo>
                                    <a:pt x="307" y="91"/>
                                  </a:lnTo>
                                  <a:lnTo>
                                    <a:pt x="294" y="91"/>
                                  </a:lnTo>
                                  <a:lnTo>
                                    <a:pt x="292" y="91"/>
                                  </a:lnTo>
                                  <a:lnTo>
                                    <a:pt x="290" y="91"/>
                                  </a:lnTo>
                                  <a:lnTo>
                                    <a:pt x="288" y="89"/>
                                  </a:lnTo>
                                  <a:lnTo>
                                    <a:pt x="288" y="91"/>
                                  </a:lnTo>
                                  <a:lnTo>
                                    <a:pt x="285" y="91"/>
                                  </a:lnTo>
                                  <a:lnTo>
                                    <a:pt x="283" y="91"/>
                                  </a:lnTo>
                                  <a:lnTo>
                                    <a:pt x="235" y="91"/>
                                  </a:lnTo>
                                  <a:lnTo>
                                    <a:pt x="233" y="91"/>
                                  </a:lnTo>
                                  <a:lnTo>
                                    <a:pt x="231" y="91"/>
                                  </a:lnTo>
                                  <a:lnTo>
                                    <a:pt x="228" y="89"/>
                                  </a:lnTo>
                                  <a:lnTo>
                                    <a:pt x="226" y="89"/>
                                  </a:lnTo>
                                  <a:lnTo>
                                    <a:pt x="224" y="86"/>
                                  </a:lnTo>
                                  <a:lnTo>
                                    <a:pt x="222" y="84"/>
                                  </a:lnTo>
                                  <a:lnTo>
                                    <a:pt x="222" y="82"/>
                                  </a:lnTo>
                                  <a:lnTo>
                                    <a:pt x="220" y="80"/>
                                  </a:lnTo>
                                  <a:lnTo>
                                    <a:pt x="220" y="78"/>
                                  </a:lnTo>
                                  <a:lnTo>
                                    <a:pt x="220" y="76"/>
                                  </a:lnTo>
                                  <a:lnTo>
                                    <a:pt x="220" y="61"/>
                                  </a:lnTo>
                                  <a:lnTo>
                                    <a:pt x="218" y="63"/>
                                  </a:lnTo>
                                  <a:lnTo>
                                    <a:pt x="216" y="63"/>
                                  </a:lnTo>
                                  <a:lnTo>
                                    <a:pt x="214" y="65"/>
                                  </a:lnTo>
                                  <a:lnTo>
                                    <a:pt x="212" y="65"/>
                                  </a:lnTo>
                                  <a:lnTo>
                                    <a:pt x="212" y="76"/>
                                  </a:lnTo>
                                  <a:lnTo>
                                    <a:pt x="212" y="78"/>
                                  </a:lnTo>
                                  <a:lnTo>
                                    <a:pt x="212" y="80"/>
                                  </a:lnTo>
                                  <a:lnTo>
                                    <a:pt x="209" y="82"/>
                                  </a:lnTo>
                                  <a:lnTo>
                                    <a:pt x="209" y="84"/>
                                  </a:lnTo>
                                  <a:lnTo>
                                    <a:pt x="207" y="86"/>
                                  </a:lnTo>
                                  <a:lnTo>
                                    <a:pt x="205" y="89"/>
                                  </a:lnTo>
                                  <a:lnTo>
                                    <a:pt x="203" y="89"/>
                                  </a:lnTo>
                                  <a:lnTo>
                                    <a:pt x="201" y="91"/>
                                  </a:lnTo>
                                  <a:lnTo>
                                    <a:pt x="199" y="91"/>
                                  </a:lnTo>
                                  <a:lnTo>
                                    <a:pt x="197" y="91"/>
                                  </a:lnTo>
                                  <a:close/>
                                  <a:moveTo>
                                    <a:pt x="0" y="53"/>
                                  </a:moveTo>
                                  <a:lnTo>
                                    <a:pt x="0" y="50"/>
                                  </a:lnTo>
                                  <a:lnTo>
                                    <a:pt x="0" y="48"/>
                                  </a:lnTo>
                                  <a:lnTo>
                                    <a:pt x="2" y="46"/>
                                  </a:lnTo>
                                  <a:lnTo>
                                    <a:pt x="2" y="44"/>
                                  </a:lnTo>
                                  <a:lnTo>
                                    <a:pt x="5" y="42"/>
                                  </a:lnTo>
                                  <a:lnTo>
                                    <a:pt x="7" y="40"/>
                                  </a:lnTo>
                                  <a:lnTo>
                                    <a:pt x="9" y="40"/>
                                  </a:lnTo>
                                  <a:lnTo>
                                    <a:pt x="11" y="38"/>
                                  </a:lnTo>
                                  <a:lnTo>
                                    <a:pt x="13" y="38"/>
                                  </a:lnTo>
                                  <a:lnTo>
                                    <a:pt x="24" y="36"/>
                                  </a:lnTo>
                                  <a:lnTo>
                                    <a:pt x="24" y="15"/>
                                  </a:lnTo>
                                  <a:lnTo>
                                    <a:pt x="24" y="12"/>
                                  </a:lnTo>
                                  <a:lnTo>
                                    <a:pt x="24" y="10"/>
                                  </a:lnTo>
                                  <a:lnTo>
                                    <a:pt x="26" y="8"/>
                                  </a:lnTo>
                                  <a:lnTo>
                                    <a:pt x="26" y="6"/>
                                  </a:lnTo>
                                  <a:lnTo>
                                    <a:pt x="28" y="4"/>
                                  </a:lnTo>
                                  <a:lnTo>
                                    <a:pt x="30" y="2"/>
                                  </a:lnTo>
                                  <a:lnTo>
                                    <a:pt x="32" y="2"/>
                                  </a:lnTo>
                                  <a:lnTo>
                                    <a:pt x="34" y="0"/>
                                  </a:lnTo>
                                  <a:lnTo>
                                    <a:pt x="36" y="0"/>
                                  </a:lnTo>
                                  <a:lnTo>
                                    <a:pt x="38" y="0"/>
                                  </a:lnTo>
                                  <a:lnTo>
                                    <a:pt x="51" y="0"/>
                                  </a:lnTo>
                                  <a:lnTo>
                                    <a:pt x="53" y="0"/>
                                  </a:lnTo>
                                  <a:lnTo>
                                    <a:pt x="55" y="0"/>
                                  </a:lnTo>
                                  <a:lnTo>
                                    <a:pt x="57" y="2"/>
                                  </a:lnTo>
                                  <a:lnTo>
                                    <a:pt x="59" y="0"/>
                                  </a:lnTo>
                                  <a:lnTo>
                                    <a:pt x="62" y="0"/>
                                  </a:lnTo>
                                  <a:lnTo>
                                    <a:pt x="64" y="0"/>
                                  </a:lnTo>
                                  <a:lnTo>
                                    <a:pt x="112" y="0"/>
                                  </a:lnTo>
                                  <a:lnTo>
                                    <a:pt x="114" y="0"/>
                                  </a:lnTo>
                                  <a:lnTo>
                                    <a:pt x="116" y="0"/>
                                  </a:lnTo>
                                  <a:lnTo>
                                    <a:pt x="119" y="2"/>
                                  </a:lnTo>
                                  <a:lnTo>
                                    <a:pt x="121" y="0"/>
                                  </a:lnTo>
                                  <a:lnTo>
                                    <a:pt x="123" y="0"/>
                                  </a:lnTo>
                                  <a:lnTo>
                                    <a:pt x="125" y="0"/>
                                  </a:lnTo>
                                  <a:lnTo>
                                    <a:pt x="148" y="0"/>
                                  </a:lnTo>
                                  <a:lnTo>
                                    <a:pt x="150" y="0"/>
                                  </a:lnTo>
                                  <a:lnTo>
                                    <a:pt x="152" y="0"/>
                                  </a:lnTo>
                                  <a:lnTo>
                                    <a:pt x="154" y="2"/>
                                  </a:lnTo>
                                  <a:lnTo>
                                    <a:pt x="157" y="2"/>
                                  </a:lnTo>
                                  <a:lnTo>
                                    <a:pt x="159" y="4"/>
                                  </a:lnTo>
                                  <a:lnTo>
                                    <a:pt x="161" y="6"/>
                                  </a:lnTo>
                                  <a:lnTo>
                                    <a:pt x="161" y="8"/>
                                  </a:lnTo>
                                  <a:lnTo>
                                    <a:pt x="163" y="10"/>
                                  </a:lnTo>
                                  <a:lnTo>
                                    <a:pt x="163" y="12"/>
                                  </a:lnTo>
                                  <a:lnTo>
                                    <a:pt x="163" y="15"/>
                                  </a:lnTo>
                                  <a:lnTo>
                                    <a:pt x="163" y="27"/>
                                  </a:lnTo>
                                  <a:lnTo>
                                    <a:pt x="163" y="29"/>
                                  </a:lnTo>
                                  <a:lnTo>
                                    <a:pt x="163" y="31"/>
                                  </a:lnTo>
                                  <a:lnTo>
                                    <a:pt x="161" y="34"/>
                                  </a:lnTo>
                                  <a:lnTo>
                                    <a:pt x="163" y="36"/>
                                  </a:lnTo>
                                  <a:lnTo>
                                    <a:pt x="163" y="38"/>
                                  </a:lnTo>
                                  <a:lnTo>
                                    <a:pt x="163" y="40"/>
                                  </a:lnTo>
                                  <a:lnTo>
                                    <a:pt x="163" y="50"/>
                                  </a:lnTo>
                                  <a:lnTo>
                                    <a:pt x="163" y="53"/>
                                  </a:lnTo>
                                  <a:lnTo>
                                    <a:pt x="163" y="55"/>
                                  </a:lnTo>
                                  <a:lnTo>
                                    <a:pt x="161" y="57"/>
                                  </a:lnTo>
                                  <a:lnTo>
                                    <a:pt x="161" y="59"/>
                                  </a:lnTo>
                                  <a:lnTo>
                                    <a:pt x="159" y="61"/>
                                  </a:lnTo>
                                  <a:lnTo>
                                    <a:pt x="157" y="63"/>
                                  </a:lnTo>
                                  <a:lnTo>
                                    <a:pt x="154" y="63"/>
                                  </a:lnTo>
                                  <a:lnTo>
                                    <a:pt x="152" y="65"/>
                                  </a:lnTo>
                                  <a:lnTo>
                                    <a:pt x="150" y="65"/>
                                  </a:lnTo>
                                  <a:lnTo>
                                    <a:pt x="150" y="76"/>
                                  </a:lnTo>
                                  <a:lnTo>
                                    <a:pt x="150" y="78"/>
                                  </a:lnTo>
                                  <a:lnTo>
                                    <a:pt x="150" y="80"/>
                                  </a:lnTo>
                                  <a:lnTo>
                                    <a:pt x="148" y="82"/>
                                  </a:lnTo>
                                  <a:lnTo>
                                    <a:pt x="148" y="84"/>
                                  </a:lnTo>
                                  <a:lnTo>
                                    <a:pt x="146" y="86"/>
                                  </a:lnTo>
                                  <a:lnTo>
                                    <a:pt x="144" y="89"/>
                                  </a:lnTo>
                                  <a:lnTo>
                                    <a:pt x="142" y="89"/>
                                  </a:lnTo>
                                  <a:lnTo>
                                    <a:pt x="140" y="91"/>
                                  </a:lnTo>
                                  <a:lnTo>
                                    <a:pt x="138" y="91"/>
                                  </a:lnTo>
                                  <a:lnTo>
                                    <a:pt x="135" y="91"/>
                                  </a:lnTo>
                                  <a:lnTo>
                                    <a:pt x="125" y="91"/>
                                  </a:lnTo>
                                  <a:lnTo>
                                    <a:pt x="123" y="91"/>
                                  </a:lnTo>
                                  <a:lnTo>
                                    <a:pt x="121" y="91"/>
                                  </a:lnTo>
                                  <a:lnTo>
                                    <a:pt x="119" y="89"/>
                                  </a:lnTo>
                                  <a:lnTo>
                                    <a:pt x="116" y="91"/>
                                  </a:lnTo>
                                  <a:lnTo>
                                    <a:pt x="114" y="91"/>
                                  </a:lnTo>
                                  <a:lnTo>
                                    <a:pt x="112" y="91"/>
                                  </a:lnTo>
                                  <a:lnTo>
                                    <a:pt x="64" y="91"/>
                                  </a:lnTo>
                                  <a:lnTo>
                                    <a:pt x="62" y="91"/>
                                  </a:lnTo>
                                  <a:lnTo>
                                    <a:pt x="59" y="91"/>
                                  </a:lnTo>
                                  <a:lnTo>
                                    <a:pt x="57" y="89"/>
                                  </a:lnTo>
                                  <a:lnTo>
                                    <a:pt x="55" y="89"/>
                                  </a:lnTo>
                                  <a:lnTo>
                                    <a:pt x="53" y="86"/>
                                  </a:lnTo>
                                  <a:lnTo>
                                    <a:pt x="53" y="84"/>
                                  </a:lnTo>
                                  <a:lnTo>
                                    <a:pt x="51" y="86"/>
                                  </a:lnTo>
                                  <a:lnTo>
                                    <a:pt x="49" y="86"/>
                                  </a:lnTo>
                                  <a:lnTo>
                                    <a:pt x="47" y="89"/>
                                  </a:lnTo>
                                  <a:lnTo>
                                    <a:pt x="45" y="89"/>
                                  </a:lnTo>
                                  <a:lnTo>
                                    <a:pt x="34" y="91"/>
                                  </a:lnTo>
                                  <a:lnTo>
                                    <a:pt x="32" y="91"/>
                                  </a:lnTo>
                                  <a:lnTo>
                                    <a:pt x="30" y="91"/>
                                  </a:lnTo>
                                  <a:lnTo>
                                    <a:pt x="28" y="91"/>
                                  </a:lnTo>
                                  <a:lnTo>
                                    <a:pt x="26" y="89"/>
                                  </a:lnTo>
                                  <a:lnTo>
                                    <a:pt x="13" y="82"/>
                                  </a:lnTo>
                                  <a:lnTo>
                                    <a:pt x="11" y="82"/>
                                  </a:lnTo>
                                  <a:lnTo>
                                    <a:pt x="9" y="80"/>
                                  </a:lnTo>
                                  <a:lnTo>
                                    <a:pt x="7" y="78"/>
                                  </a:lnTo>
                                  <a:lnTo>
                                    <a:pt x="7" y="76"/>
                                  </a:lnTo>
                                  <a:lnTo>
                                    <a:pt x="5" y="74"/>
                                  </a:lnTo>
                                  <a:lnTo>
                                    <a:pt x="0" y="57"/>
                                  </a:lnTo>
                                  <a:lnTo>
                                    <a:pt x="0" y="55"/>
                                  </a:lnTo>
                                  <a:lnTo>
                                    <a:pt x="0" y="53"/>
                                  </a:lnTo>
                                  <a:close/>
                                  <a:moveTo>
                                    <a:pt x="476" y="76"/>
                                  </a:moveTo>
                                  <a:lnTo>
                                    <a:pt x="476" y="15"/>
                                  </a:lnTo>
                                  <a:lnTo>
                                    <a:pt x="476" y="12"/>
                                  </a:lnTo>
                                  <a:lnTo>
                                    <a:pt x="476" y="10"/>
                                  </a:lnTo>
                                  <a:lnTo>
                                    <a:pt x="478" y="8"/>
                                  </a:lnTo>
                                  <a:lnTo>
                                    <a:pt x="478" y="6"/>
                                  </a:lnTo>
                                  <a:lnTo>
                                    <a:pt x="480" y="4"/>
                                  </a:lnTo>
                                  <a:lnTo>
                                    <a:pt x="482" y="2"/>
                                  </a:lnTo>
                                  <a:lnTo>
                                    <a:pt x="484" y="2"/>
                                  </a:lnTo>
                                  <a:lnTo>
                                    <a:pt x="486" y="0"/>
                                  </a:lnTo>
                                  <a:lnTo>
                                    <a:pt x="488" y="0"/>
                                  </a:lnTo>
                                  <a:lnTo>
                                    <a:pt x="490" y="0"/>
                                  </a:lnTo>
                                  <a:lnTo>
                                    <a:pt x="501" y="0"/>
                                  </a:lnTo>
                                  <a:lnTo>
                                    <a:pt x="503" y="0"/>
                                  </a:lnTo>
                                  <a:lnTo>
                                    <a:pt x="505" y="0"/>
                                  </a:lnTo>
                                  <a:lnTo>
                                    <a:pt x="507" y="2"/>
                                  </a:lnTo>
                                  <a:lnTo>
                                    <a:pt x="509" y="0"/>
                                  </a:lnTo>
                                  <a:lnTo>
                                    <a:pt x="511" y="0"/>
                                  </a:lnTo>
                                  <a:lnTo>
                                    <a:pt x="514" y="0"/>
                                  </a:lnTo>
                                  <a:lnTo>
                                    <a:pt x="526" y="0"/>
                                  </a:lnTo>
                                  <a:lnTo>
                                    <a:pt x="528" y="0"/>
                                  </a:lnTo>
                                  <a:lnTo>
                                    <a:pt x="530" y="0"/>
                                  </a:lnTo>
                                  <a:lnTo>
                                    <a:pt x="533" y="2"/>
                                  </a:lnTo>
                                  <a:lnTo>
                                    <a:pt x="535" y="2"/>
                                  </a:lnTo>
                                  <a:lnTo>
                                    <a:pt x="537" y="4"/>
                                  </a:lnTo>
                                  <a:lnTo>
                                    <a:pt x="539" y="6"/>
                                  </a:lnTo>
                                  <a:lnTo>
                                    <a:pt x="539" y="8"/>
                                  </a:lnTo>
                                  <a:lnTo>
                                    <a:pt x="541" y="10"/>
                                  </a:lnTo>
                                  <a:lnTo>
                                    <a:pt x="541" y="12"/>
                                  </a:lnTo>
                                  <a:lnTo>
                                    <a:pt x="541" y="15"/>
                                  </a:lnTo>
                                  <a:lnTo>
                                    <a:pt x="541" y="76"/>
                                  </a:lnTo>
                                  <a:lnTo>
                                    <a:pt x="541" y="78"/>
                                  </a:lnTo>
                                  <a:lnTo>
                                    <a:pt x="541" y="80"/>
                                  </a:lnTo>
                                  <a:lnTo>
                                    <a:pt x="539" y="82"/>
                                  </a:lnTo>
                                  <a:lnTo>
                                    <a:pt x="539" y="84"/>
                                  </a:lnTo>
                                  <a:lnTo>
                                    <a:pt x="537" y="86"/>
                                  </a:lnTo>
                                  <a:lnTo>
                                    <a:pt x="535" y="89"/>
                                  </a:lnTo>
                                  <a:lnTo>
                                    <a:pt x="533" y="89"/>
                                  </a:lnTo>
                                  <a:lnTo>
                                    <a:pt x="530" y="91"/>
                                  </a:lnTo>
                                  <a:lnTo>
                                    <a:pt x="528" y="91"/>
                                  </a:lnTo>
                                  <a:lnTo>
                                    <a:pt x="526" y="91"/>
                                  </a:lnTo>
                                  <a:lnTo>
                                    <a:pt x="514" y="91"/>
                                  </a:lnTo>
                                  <a:lnTo>
                                    <a:pt x="511" y="91"/>
                                  </a:lnTo>
                                  <a:lnTo>
                                    <a:pt x="509" y="91"/>
                                  </a:lnTo>
                                  <a:lnTo>
                                    <a:pt x="507" y="89"/>
                                  </a:lnTo>
                                  <a:lnTo>
                                    <a:pt x="505" y="91"/>
                                  </a:lnTo>
                                  <a:lnTo>
                                    <a:pt x="503" y="91"/>
                                  </a:lnTo>
                                  <a:lnTo>
                                    <a:pt x="501" y="91"/>
                                  </a:lnTo>
                                  <a:lnTo>
                                    <a:pt x="490" y="91"/>
                                  </a:lnTo>
                                  <a:lnTo>
                                    <a:pt x="488" y="91"/>
                                  </a:lnTo>
                                  <a:lnTo>
                                    <a:pt x="486" y="91"/>
                                  </a:lnTo>
                                  <a:lnTo>
                                    <a:pt x="484" y="89"/>
                                  </a:lnTo>
                                  <a:lnTo>
                                    <a:pt x="482" y="89"/>
                                  </a:lnTo>
                                  <a:lnTo>
                                    <a:pt x="480" y="86"/>
                                  </a:lnTo>
                                  <a:lnTo>
                                    <a:pt x="478" y="84"/>
                                  </a:lnTo>
                                  <a:lnTo>
                                    <a:pt x="478" y="82"/>
                                  </a:lnTo>
                                  <a:lnTo>
                                    <a:pt x="476" y="80"/>
                                  </a:lnTo>
                                  <a:lnTo>
                                    <a:pt x="476" y="78"/>
                                  </a:lnTo>
                                  <a:lnTo>
                                    <a:pt x="476"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9" name="Rectangle 770"/>
                          <wps:cNvSpPr>
                            <a:spLocks noChangeArrowheads="1"/>
                          </wps:cNvSpPr>
                          <wps:spPr bwMode="auto">
                            <a:xfrm>
                              <a:off x="4860" y="8309"/>
                              <a:ext cx="476"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JEFFERSON</w:t>
                                </w:r>
                              </w:p>
                            </w:txbxContent>
                          </wps:txbx>
                          <wps:bodyPr rot="0" vert="horz" wrap="none" lIns="0" tIns="0" rIns="0" bIns="0" anchor="t" anchorCtr="0" upright="1">
                            <a:spAutoFit/>
                          </wps:bodyPr>
                        </wps:wsp>
                        <wps:wsp>
                          <wps:cNvPr id="3000" name="Rectangle 771"/>
                          <wps:cNvSpPr>
                            <a:spLocks noChangeArrowheads="1"/>
                          </wps:cNvSpPr>
                          <wps:spPr bwMode="auto">
                            <a:xfrm>
                              <a:off x="3485" y="1331"/>
                              <a:ext cx="378"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CARROLL</w:t>
                                </w:r>
                              </w:p>
                            </w:txbxContent>
                          </wps:txbx>
                          <wps:bodyPr rot="0" vert="horz" wrap="none" lIns="0" tIns="0" rIns="0" bIns="0" anchor="t" anchorCtr="0" upright="1">
                            <a:spAutoFit/>
                          </wps:bodyPr>
                        </wps:wsp>
                        <wps:wsp>
                          <wps:cNvPr id="3001" name="Freeform 772"/>
                          <wps:cNvSpPr>
                            <a:spLocks noEditPoints="1"/>
                          </wps:cNvSpPr>
                          <wps:spPr bwMode="auto">
                            <a:xfrm>
                              <a:off x="3470" y="1325"/>
                              <a:ext cx="444" cy="90"/>
                            </a:xfrm>
                            <a:custGeom>
                              <a:avLst/>
                              <a:gdLst>
                                <a:gd name="T0" fmla="*/ 4 w 444"/>
                                <a:gd name="T1" fmla="*/ 25 h 90"/>
                                <a:gd name="T2" fmla="*/ 21 w 444"/>
                                <a:gd name="T3" fmla="*/ 8 h 90"/>
                                <a:gd name="T4" fmla="*/ 42 w 444"/>
                                <a:gd name="T5" fmla="*/ 0 h 90"/>
                                <a:gd name="T6" fmla="*/ 66 w 444"/>
                                <a:gd name="T7" fmla="*/ 10 h 90"/>
                                <a:gd name="T8" fmla="*/ 87 w 444"/>
                                <a:gd name="T9" fmla="*/ 10 h 90"/>
                                <a:gd name="T10" fmla="*/ 93 w 444"/>
                                <a:gd name="T11" fmla="*/ 2 h 90"/>
                                <a:gd name="T12" fmla="*/ 114 w 444"/>
                                <a:gd name="T13" fmla="*/ 0 h 90"/>
                                <a:gd name="T14" fmla="*/ 125 w 444"/>
                                <a:gd name="T15" fmla="*/ 6 h 90"/>
                                <a:gd name="T16" fmla="*/ 133 w 444"/>
                                <a:gd name="T17" fmla="*/ 12 h 90"/>
                                <a:gd name="T18" fmla="*/ 140 w 444"/>
                                <a:gd name="T19" fmla="*/ 2 h 90"/>
                                <a:gd name="T20" fmla="*/ 171 w 444"/>
                                <a:gd name="T21" fmla="*/ 0 h 90"/>
                                <a:gd name="T22" fmla="*/ 188 w 444"/>
                                <a:gd name="T23" fmla="*/ 4 h 90"/>
                                <a:gd name="T24" fmla="*/ 195 w 444"/>
                                <a:gd name="T25" fmla="*/ 12 h 90"/>
                                <a:gd name="T26" fmla="*/ 201 w 444"/>
                                <a:gd name="T27" fmla="*/ 2 h 90"/>
                                <a:gd name="T28" fmla="*/ 233 w 444"/>
                                <a:gd name="T29" fmla="*/ 0 h 90"/>
                                <a:gd name="T30" fmla="*/ 249 w 444"/>
                                <a:gd name="T31" fmla="*/ 4 h 90"/>
                                <a:gd name="T32" fmla="*/ 258 w 444"/>
                                <a:gd name="T33" fmla="*/ 12 h 90"/>
                                <a:gd name="T34" fmla="*/ 285 w 444"/>
                                <a:gd name="T35" fmla="*/ 0 h 90"/>
                                <a:gd name="T36" fmla="*/ 306 w 444"/>
                                <a:gd name="T37" fmla="*/ 10 h 90"/>
                                <a:gd name="T38" fmla="*/ 319 w 444"/>
                                <a:gd name="T39" fmla="*/ 27 h 90"/>
                                <a:gd name="T40" fmla="*/ 319 w 444"/>
                                <a:gd name="T41" fmla="*/ 65 h 90"/>
                                <a:gd name="T42" fmla="*/ 306 w 444"/>
                                <a:gd name="T43" fmla="*/ 82 h 90"/>
                                <a:gd name="T44" fmla="*/ 298 w 444"/>
                                <a:gd name="T45" fmla="*/ 88 h 90"/>
                                <a:gd name="T46" fmla="*/ 266 w 444"/>
                                <a:gd name="T47" fmla="*/ 88 h 90"/>
                                <a:gd name="T48" fmla="*/ 258 w 444"/>
                                <a:gd name="T49" fmla="*/ 90 h 90"/>
                                <a:gd name="T50" fmla="*/ 237 w 444"/>
                                <a:gd name="T51" fmla="*/ 88 h 90"/>
                                <a:gd name="T52" fmla="*/ 226 w 444"/>
                                <a:gd name="T53" fmla="*/ 90 h 90"/>
                                <a:gd name="T54" fmla="*/ 205 w 444"/>
                                <a:gd name="T55" fmla="*/ 90 h 90"/>
                                <a:gd name="T56" fmla="*/ 195 w 444"/>
                                <a:gd name="T57" fmla="*/ 90 h 90"/>
                                <a:gd name="T58" fmla="*/ 173 w 444"/>
                                <a:gd name="T59" fmla="*/ 88 h 90"/>
                                <a:gd name="T60" fmla="*/ 163 w 444"/>
                                <a:gd name="T61" fmla="*/ 90 h 90"/>
                                <a:gd name="T62" fmla="*/ 142 w 444"/>
                                <a:gd name="T63" fmla="*/ 88 h 90"/>
                                <a:gd name="T64" fmla="*/ 123 w 444"/>
                                <a:gd name="T65" fmla="*/ 90 h 90"/>
                                <a:gd name="T66" fmla="*/ 112 w 444"/>
                                <a:gd name="T67" fmla="*/ 84 h 90"/>
                                <a:gd name="T68" fmla="*/ 97 w 444"/>
                                <a:gd name="T69" fmla="*/ 86 h 90"/>
                                <a:gd name="T70" fmla="*/ 87 w 444"/>
                                <a:gd name="T71" fmla="*/ 90 h 90"/>
                                <a:gd name="T72" fmla="*/ 68 w 444"/>
                                <a:gd name="T73" fmla="*/ 88 h 90"/>
                                <a:gd name="T74" fmla="*/ 45 w 444"/>
                                <a:gd name="T75" fmla="*/ 90 h 90"/>
                                <a:gd name="T76" fmla="*/ 21 w 444"/>
                                <a:gd name="T77" fmla="*/ 88 h 90"/>
                                <a:gd name="T78" fmla="*/ 4 w 444"/>
                                <a:gd name="T79" fmla="*/ 69 h 90"/>
                                <a:gd name="T80" fmla="*/ 0 w 444"/>
                                <a:gd name="T81" fmla="*/ 46 h 90"/>
                                <a:gd name="T82" fmla="*/ 332 w 444"/>
                                <a:gd name="T83" fmla="*/ 8 h 90"/>
                                <a:gd name="T84" fmla="*/ 340 w 444"/>
                                <a:gd name="T85" fmla="*/ 0 h 90"/>
                                <a:gd name="T86" fmla="*/ 359 w 444"/>
                                <a:gd name="T87" fmla="*/ 0 h 90"/>
                                <a:gd name="T88" fmla="*/ 368 w 444"/>
                                <a:gd name="T89" fmla="*/ 8 h 90"/>
                                <a:gd name="T90" fmla="*/ 378 w 444"/>
                                <a:gd name="T91" fmla="*/ 48 h 90"/>
                                <a:gd name="T92" fmla="*/ 380 w 444"/>
                                <a:gd name="T93" fmla="*/ 6 h 90"/>
                                <a:gd name="T94" fmla="*/ 391 w 444"/>
                                <a:gd name="T95" fmla="*/ 0 h 90"/>
                                <a:gd name="T96" fmla="*/ 410 w 444"/>
                                <a:gd name="T97" fmla="*/ 2 h 90"/>
                                <a:gd name="T98" fmla="*/ 418 w 444"/>
                                <a:gd name="T99" fmla="*/ 10 h 90"/>
                                <a:gd name="T100" fmla="*/ 431 w 444"/>
                                <a:gd name="T101" fmla="*/ 48 h 90"/>
                                <a:gd name="T102" fmla="*/ 442 w 444"/>
                                <a:gd name="T103" fmla="*/ 55 h 90"/>
                                <a:gd name="T104" fmla="*/ 444 w 444"/>
                                <a:gd name="T105" fmla="*/ 76 h 90"/>
                                <a:gd name="T106" fmla="*/ 440 w 444"/>
                                <a:gd name="T107" fmla="*/ 86 h 90"/>
                                <a:gd name="T108" fmla="*/ 429 w 444"/>
                                <a:gd name="T109" fmla="*/ 90 h 90"/>
                                <a:gd name="T110" fmla="*/ 385 w 444"/>
                                <a:gd name="T111" fmla="*/ 90 h 90"/>
                                <a:gd name="T112" fmla="*/ 340 w 444"/>
                                <a:gd name="T113" fmla="*/ 90 h 90"/>
                                <a:gd name="T114" fmla="*/ 332 w 444"/>
                                <a:gd name="T115" fmla="*/ 82 h 90"/>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444" h="90">
                                  <a:moveTo>
                                    <a:pt x="0" y="46"/>
                                  </a:moveTo>
                                  <a:lnTo>
                                    <a:pt x="0" y="44"/>
                                  </a:lnTo>
                                  <a:lnTo>
                                    <a:pt x="2" y="29"/>
                                  </a:lnTo>
                                  <a:lnTo>
                                    <a:pt x="2" y="27"/>
                                  </a:lnTo>
                                  <a:lnTo>
                                    <a:pt x="4" y="25"/>
                                  </a:lnTo>
                                  <a:lnTo>
                                    <a:pt x="4" y="23"/>
                                  </a:lnTo>
                                  <a:lnTo>
                                    <a:pt x="7" y="21"/>
                                  </a:lnTo>
                                  <a:lnTo>
                                    <a:pt x="17" y="10"/>
                                  </a:lnTo>
                                  <a:lnTo>
                                    <a:pt x="19" y="8"/>
                                  </a:lnTo>
                                  <a:lnTo>
                                    <a:pt x="21" y="8"/>
                                  </a:lnTo>
                                  <a:lnTo>
                                    <a:pt x="34" y="2"/>
                                  </a:lnTo>
                                  <a:lnTo>
                                    <a:pt x="36" y="0"/>
                                  </a:lnTo>
                                  <a:lnTo>
                                    <a:pt x="38" y="0"/>
                                  </a:lnTo>
                                  <a:lnTo>
                                    <a:pt x="40" y="0"/>
                                  </a:lnTo>
                                  <a:lnTo>
                                    <a:pt x="42" y="0"/>
                                  </a:lnTo>
                                  <a:lnTo>
                                    <a:pt x="45" y="0"/>
                                  </a:lnTo>
                                  <a:lnTo>
                                    <a:pt x="47" y="2"/>
                                  </a:lnTo>
                                  <a:lnTo>
                                    <a:pt x="61" y="8"/>
                                  </a:lnTo>
                                  <a:lnTo>
                                    <a:pt x="64" y="8"/>
                                  </a:lnTo>
                                  <a:lnTo>
                                    <a:pt x="66" y="10"/>
                                  </a:lnTo>
                                  <a:lnTo>
                                    <a:pt x="68" y="12"/>
                                  </a:lnTo>
                                  <a:lnTo>
                                    <a:pt x="68" y="14"/>
                                  </a:lnTo>
                                  <a:lnTo>
                                    <a:pt x="76" y="29"/>
                                  </a:lnTo>
                                  <a:lnTo>
                                    <a:pt x="78" y="31"/>
                                  </a:lnTo>
                                  <a:lnTo>
                                    <a:pt x="87" y="10"/>
                                  </a:lnTo>
                                  <a:lnTo>
                                    <a:pt x="87" y="8"/>
                                  </a:lnTo>
                                  <a:lnTo>
                                    <a:pt x="87" y="6"/>
                                  </a:lnTo>
                                  <a:lnTo>
                                    <a:pt x="89" y="4"/>
                                  </a:lnTo>
                                  <a:lnTo>
                                    <a:pt x="91" y="2"/>
                                  </a:lnTo>
                                  <a:lnTo>
                                    <a:pt x="93" y="2"/>
                                  </a:lnTo>
                                  <a:lnTo>
                                    <a:pt x="95" y="0"/>
                                  </a:lnTo>
                                  <a:lnTo>
                                    <a:pt x="97" y="0"/>
                                  </a:lnTo>
                                  <a:lnTo>
                                    <a:pt x="99" y="0"/>
                                  </a:lnTo>
                                  <a:lnTo>
                                    <a:pt x="112" y="0"/>
                                  </a:lnTo>
                                  <a:lnTo>
                                    <a:pt x="114" y="0"/>
                                  </a:lnTo>
                                  <a:lnTo>
                                    <a:pt x="116" y="0"/>
                                  </a:lnTo>
                                  <a:lnTo>
                                    <a:pt x="118" y="2"/>
                                  </a:lnTo>
                                  <a:lnTo>
                                    <a:pt x="121" y="2"/>
                                  </a:lnTo>
                                  <a:lnTo>
                                    <a:pt x="123" y="4"/>
                                  </a:lnTo>
                                  <a:lnTo>
                                    <a:pt x="125" y="6"/>
                                  </a:lnTo>
                                  <a:lnTo>
                                    <a:pt x="125" y="8"/>
                                  </a:lnTo>
                                  <a:lnTo>
                                    <a:pt x="125" y="10"/>
                                  </a:lnTo>
                                  <a:lnTo>
                                    <a:pt x="133" y="29"/>
                                  </a:lnTo>
                                  <a:lnTo>
                                    <a:pt x="133" y="14"/>
                                  </a:lnTo>
                                  <a:lnTo>
                                    <a:pt x="133" y="12"/>
                                  </a:lnTo>
                                  <a:lnTo>
                                    <a:pt x="133" y="10"/>
                                  </a:lnTo>
                                  <a:lnTo>
                                    <a:pt x="135" y="8"/>
                                  </a:lnTo>
                                  <a:lnTo>
                                    <a:pt x="135" y="6"/>
                                  </a:lnTo>
                                  <a:lnTo>
                                    <a:pt x="137" y="4"/>
                                  </a:lnTo>
                                  <a:lnTo>
                                    <a:pt x="140" y="2"/>
                                  </a:lnTo>
                                  <a:lnTo>
                                    <a:pt x="142" y="2"/>
                                  </a:lnTo>
                                  <a:lnTo>
                                    <a:pt x="144" y="0"/>
                                  </a:lnTo>
                                  <a:lnTo>
                                    <a:pt x="146" y="0"/>
                                  </a:lnTo>
                                  <a:lnTo>
                                    <a:pt x="148" y="0"/>
                                  </a:lnTo>
                                  <a:lnTo>
                                    <a:pt x="171" y="0"/>
                                  </a:lnTo>
                                  <a:lnTo>
                                    <a:pt x="173" y="0"/>
                                  </a:lnTo>
                                  <a:lnTo>
                                    <a:pt x="176" y="0"/>
                                  </a:lnTo>
                                  <a:lnTo>
                                    <a:pt x="184" y="2"/>
                                  </a:lnTo>
                                  <a:lnTo>
                                    <a:pt x="186" y="4"/>
                                  </a:lnTo>
                                  <a:lnTo>
                                    <a:pt x="188" y="4"/>
                                  </a:lnTo>
                                  <a:lnTo>
                                    <a:pt x="190" y="6"/>
                                  </a:lnTo>
                                  <a:lnTo>
                                    <a:pt x="192" y="8"/>
                                  </a:lnTo>
                                  <a:lnTo>
                                    <a:pt x="192" y="10"/>
                                  </a:lnTo>
                                  <a:lnTo>
                                    <a:pt x="195" y="14"/>
                                  </a:lnTo>
                                  <a:lnTo>
                                    <a:pt x="195" y="12"/>
                                  </a:lnTo>
                                  <a:lnTo>
                                    <a:pt x="195" y="10"/>
                                  </a:lnTo>
                                  <a:lnTo>
                                    <a:pt x="197" y="8"/>
                                  </a:lnTo>
                                  <a:lnTo>
                                    <a:pt x="197" y="6"/>
                                  </a:lnTo>
                                  <a:lnTo>
                                    <a:pt x="199" y="4"/>
                                  </a:lnTo>
                                  <a:lnTo>
                                    <a:pt x="201" y="2"/>
                                  </a:lnTo>
                                  <a:lnTo>
                                    <a:pt x="203" y="2"/>
                                  </a:lnTo>
                                  <a:lnTo>
                                    <a:pt x="205" y="0"/>
                                  </a:lnTo>
                                  <a:lnTo>
                                    <a:pt x="207" y="0"/>
                                  </a:lnTo>
                                  <a:lnTo>
                                    <a:pt x="209" y="0"/>
                                  </a:lnTo>
                                  <a:lnTo>
                                    <a:pt x="233" y="0"/>
                                  </a:lnTo>
                                  <a:lnTo>
                                    <a:pt x="235" y="0"/>
                                  </a:lnTo>
                                  <a:lnTo>
                                    <a:pt x="237" y="0"/>
                                  </a:lnTo>
                                  <a:lnTo>
                                    <a:pt x="245" y="2"/>
                                  </a:lnTo>
                                  <a:lnTo>
                                    <a:pt x="247" y="4"/>
                                  </a:lnTo>
                                  <a:lnTo>
                                    <a:pt x="249" y="4"/>
                                  </a:lnTo>
                                  <a:lnTo>
                                    <a:pt x="252" y="6"/>
                                  </a:lnTo>
                                  <a:lnTo>
                                    <a:pt x="254" y="8"/>
                                  </a:lnTo>
                                  <a:lnTo>
                                    <a:pt x="254" y="10"/>
                                  </a:lnTo>
                                  <a:lnTo>
                                    <a:pt x="256" y="12"/>
                                  </a:lnTo>
                                  <a:lnTo>
                                    <a:pt x="258" y="12"/>
                                  </a:lnTo>
                                  <a:lnTo>
                                    <a:pt x="277" y="2"/>
                                  </a:lnTo>
                                  <a:lnTo>
                                    <a:pt x="279" y="0"/>
                                  </a:lnTo>
                                  <a:lnTo>
                                    <a:pt x="281" y="0"/>
                                  </a:lnTo>
                                  <a:lnTo>
                                    <a:pt x="283" y="0"/>
                                  </a:lnTo>
                                  <a:lnTo>
                                    <a:pt x="285" y="0"/>
                                  </a:lnTo>
                                  <a:lnTo>
                                    <a:pt x="287" y="0"/>
                                  </a:lnTo>
                                  <a:lnTo>
                                    <a:pt x="290" y="2"/>
                                  </a:lnTo>
                                  <a:lnTo>
                                    <a:pt x="302" y="8"/>
                                  </a:lnTo>
                                  <a:lnTo>
                                    <a:pt x="304" y="8"/>
                                  </a:lnTo>
                                  <a:lnTo>
                                    <a:pt x="306" y="10"/>
                                  </a:lnTo>
                                  <a:lnTo>
                                    <a:pt x="306" y="12"/>
                                  </a:lnTo>
                                  <a:lnTo>
                                    <a:pt x="315" y="23"/>
                                  </a:lnTo>
                                  <a:lnTo>
                                    <a:pt x="317" y="23"/>
                                  </a:lnTo>
                                  <a:lnTo>
                                    <a:pt x="317" y="25"/>
                                  </a:lnTo>
                                  <a:lnTo>
                                    <a:pt x="319" y="27"/>
                                  </a:lnTo>
                                  <a:lnTo>
                                    <a:pt x="319" y="29"/>
                                  </a:lnTo>
                                  <a:lnTo>
                                    <a:pt x="321" y="44"/>
                                  </a:lnTo>
                                  <a:lnTo>
                                    <a:pt x="321" y="46"/>
                                  </a:lnTo>
                                  <a:lnTo>
                                    <a:pt x="321" y="48"/>
                                  </a:lnTo>
                                  <a:lnTo>
                                    <a:pt x="319" y="65"/>
                                  </a:lnTo>
                                  <a:lnTo>
                                    <a:pt x="319" y="67"/>
                                  </a:lnTo>
                                  <a:lnTo>
                                    <a:pt x="317" y="69"/>
                                  </a:lnTo>
                                  <a:lnTo>
                                    <a:pt x="317" y="71"/>
                                  </a:lnTo>
                                  <a:lnTo>
                                    <a:pt x="315" y="71"/>
                                  </a:lnTo>
                                  <a:lnTo>
                                    <a:pt x="306" y="82"/>
                                  </a:lnTo>
                                  <a:lnTo>
                                    <a:pt x="306" y="84"/>
                                  </a:lnTo>
                                  <a:lnTo>
                                    <a:pt x="304" y="86"/>
                                  </a:lnTo>
                                  <a:lnTo>
                                    <a:pt x="302" y="86"/>
                                  </a:lnTo>
                                  <a:lnTo>
                                    <a:pt x="300" y="88"/>
                                  </a:lnTo>
                                  <a:lnTo>
                                    <a:pt x="298" y="88"/>
                                  </a:lnTo>
                                  <a:lnTo>
                                    <a:pt x="285" y="90"/>
                                  </a:lnTo>
                                  <a:lnTo>
                                    <a:pt x="283" y="90"/>
                                  </a:lnTo>
                                  <a:lnTo>
                                    <a:pt x="281" y="90"/>
                                  </a:lnTo>
                                  <a:lnTo>
                                    <a:pt x="268" y="88"/>
                                  </a:lnTo>
                                  <a:lnTo>
                                    <a:pt x="266" y="88"/>
                                  </a:lnTo>
                                  <a:lnTo>
                                    <a:pt x="264" y="86"/>
                                  </a:lnTo>
                                  <a:lnTo>
                                    <a:pt x="264" y="88"/>
                                  </a:lnTo>
                                  <a:lnTo>
                                    <a:pt x="262" y="88"/>
                                  </a:lnTo>
                                  <a:lnTo>
                                    <a:pt x="260" y="90"/>
                                  </a:lnTo>
                                  <a:lnTo>
                                    <a:pt x="258" y="90"/>
                                  </a:lnTo>
                                  <a:lnTo>
                                    <a:pt x="256" y="90"/>
                                  </a:lnTo>
                                  <a:lnTo>
                                    <a:pt x="243" y="90"/>
                                  </a:lnTo>
                                  <a:lnTo>
                                    <a:pt x="241" y="90"/>
                                  </a:lnTo>
                                  <a:lnTo>
                                    <a:pt x="239" y="90"/>
                                  </a:lnTo>
                                  <a:lnTo>
                                    <a:pt x="237" y="88"/>
                                  </a:lnTo>
                                  <a:lnTo>
                                    <a:pt x="235" y="88"/>
                                  </a:lnTo>
                                  <a:lnTo>
                                    <a:pt x="233" y="86"/>
                                  </a:lnTo>
                                  <a:lnTo>
                                    <a:pt x="230" y="88"/>
                                  </a:lnTo>
                                  <a:lnTo>
                                    <a:pt x="228" y="88"/>
                                  </a:lnTo>
                                  <a:lnTo>
                                    <a:pt x="226" y="90"/>
                                  </a:lnTo>
                                  <a:lnTo>
                                    <a:pt x="224" y="90"/>
                                  </a:lnTo>
                                  <a:lnTo>
                                    <a:pt x="222" y="90"/>
                                  </a:lnTo>
                                  <a:lnTo>
                                    <a:pt x="209" y="90"/>
                                  </a:lnTo>
                                  <a:lnTo>
                                    <a:pt x="207" y="90"/>
                                  </a:lnTo>
                                  <a:lnTo>
                                    <a:pt x="205" y="90"/>
                                  </a:lnTo>
                                  <a:lnTo>
                                    <a:pt x="203" y="88"/>
                                  </a:lnTo>
                                  <a:lnTo>
                                    <a:pt x="201" y="88"/>
                                  </a:lnTo>
                                  <a:lnTo>
                                    <a:pt x="199" y="90"/>
                                  </a:lnTo>
                                  <a:lnTo>
                                    <a:pt x="197" y="90"/>
                                  </a:lnTo>
                                  <a:lnTo>
                                    <a:pt x="195" y="90"/>
                                  </a:lnTo>
                                  <a:lnTo>
                                    <a:pt x="182" y="90"/>
                                  </a:lnTo>
                                  <a:lnTo>
                                    <a:pt x="180" y="90"/>
                                  </a:lnTo>
                                  <a:lnTo>
                                    <a:pt x="178" y="90"/>
                                  </a:lnTo>
                                  <a:lnTo>
                                    <a:pt x="176" y="88"/>
                                  </a:lnTo>
                                  <a:lnTo>
                                    <a:pt x="173" y="88"/>
                                  </a:lnTo>
                                  <a:lnTo>
                                    <a:pt x="171" y="86"/>
                                  </a:lnTo>
                                  <a:lnTo>
                                    <a:pt x="169" y="88"/>
                                  </a:lnTo>
                                  <a:lnTo>
                                    <a:pt x="167" y="88"/>
                                  </a:lnTo>
                                  <a:lnTo>
                                    <a:pt x="165" y="90"/>
                                  </a:lnTo>
                                  <a:lnTo>
                                    <a:pt x="163" y="90"/>
                                  </a:lnTo>
                                  <a:lnTo>
                                    <a:pt x="161" y="90"/>
                                  </a:lnTo>
                                  <a:lnTo>
                                    <a:pt x="148" y="90"/>
                                  </a:lnTo>
                                  <a:lnTo>
                                    <a:pt x="146" y="90"/>
                                  </a:lnTo>
                                  <a:lnTo>
                                    <a:pt x="144" y="90"/>
                                  </a:lnTo>
                                  <a:lnTo>
                                    <a:pt x="142" y="88"/>
                                  </a:lnTo>
                                  <a:lnTo>
                                    <a:pt x="140" y="90"/>
                                  </a:lnTo>
                                  <a:lnTo>
                                    <a:pt x="137" y="90"/>
                                  </a:lnTo>
                                  <a:lnTo>
                                    <a:pt x="135" y="90"/>
                                  </a:lnTo>
                                  <a:lnTo>
                                    <a:pt x="125" y="90"/>
                                  </a:lnTo>
                                  <a:lnTo>
                                    <a:pt x="123" y="90"/>
                                  </a:lnTo>
                                  <a:lnTo>
                                    <a:pt x="121" y="90"/>
                                  </a:lnTo>
                                  <a:lnTo>
                                    <a:pt x="118" y="88"/>
                                  </a:lnTo>
                                  <a:lnTo>
                                    <a:pt x="116" y="88"/>
                                  </a:lnTo>
                                  <a:lnTo>
                                    <a:pt x="114" y="86"/>
                                  </a:lnTo>
                                  <a:lnTo>
                                    <a:pt x="112" y="84"/>
                                  </a:lnTo>
                                  <a:lnTo>
                                    <a:pt x="112" y="82"/>
                                  </a:lnTo>
                                  <a:lnTo>
                                    <a:pt x="106" y="69"/>
                                  </a:lnTo>
                                  <a:lnTo>
                                    <a:pt x="99" y="82"/>
                                  </a:lnTo>
                                  <a:lnTo>
                                    <a:pt x="99" y="84"/>
                                  </a:lnTo>
                                  <a:lnTo>
                                    <a:pt x="97" y="86"/>
                                  </a:lnTo>
                                  <a:lnTo>
                                    <a:pt x="95" y="88"/>
                                  </a:lnTo>
                                  <a:lnTo>
                                    <a:pt x="93" y="88"/>
                                  </a:lnTo>
                                  <a:lnTo>
                                    <a:pt x="91" y="90"/>
                                  </a:lnTo>
                                  <a:lnTo>
                                    <a:pt x="89" y="90"/>
                                  </a:lnTo>
                                  <a:lnTo>
                                    <a:pt x="87" y="90"/>
                                  </a:lnTo>
                                  <a:lnTo>
                                    <a:pt x="76" y="90"/>
                                  </a:lnTo>
                                  <a:lnTo>
                                    <a:pt x="74" y="90"/>
                                  </a:lnTo>
                                  <a:lnTo>
                                    <a:pt x="72" y="90"/>
                                  </a:lnTo>
                                  <a:lnTo>
                                    <a:pt x="70" y="88"/>
                                  </a:lnTo>
                                  <a:lnTo>
                                    <a:pt x="68" y="88"/>
                                  </a:lnTo>
                                  <a:lnTo>
                                    <a:pt x="66" y="86"/>
                                  </a:lnTo>
                                  <a:lnTo>
                                    <a:pt x="64" y="84"/>
                                  </a:lnTo>
                                  <a:lnTo>
                                    <a:pt x="61" y="84"/>
                                  </a:lnTo>
                                  <a:lnTo>
                                    <a:pt x="59" y="86"/>
                                  </a:lnTo>
                                  <a:lnTo>
                                    <a:pt x="45" y="90"/>
                                  </a:lnTo>
                                  <a:lnTo>
                                    <a:pt x="42" y="90"/>
                                  </a:lnTo>
                                  <a:lnTo>
                                    <a:pt x="40" y="90"/>
                                  </a:lnTo>
                                  <a:lnTo>
                                    <a:pt x="38" y="90"/>
                                  </a:lnTo>
                                  <a:lnTo>
                                    <a:pt x="23" y="88"/>
                                  </a:lnTo>
                                  <a:lnTo>
                                    <a:pt x="21" y="88"/>
                                  </a:lnTo>
                                  <a:lnTo>
                                    <a:pt x="19" y="86"/>
                                  </a:lnTo>
                                  <a:lnTo>
                                    <a:pt x="17" y="86"/>
                                  </a:lnTo>
                                  <a:lnTo>
                                    <a:pt x="15" y="84"/>
                                  </a:lnTo>
                                  <a:lnTo>
                                    <a:pt x="13" y="82"/>
                                  </a:lnTo>
                                  <a:lnTo>
                                    <a:pt x="4" y="69"/>
                                  </a:lnTo>
                                  <a:lnTo>
                                    <a:pt x="4" y="67"/>
                                  </a:lnTo>
                                  <a:lnTo>
                                    <a:pt x="2" y="65"/>
                                  </a:lnTo>
                                  <a:lnTo>
                                    <a:pt x="2" y="63"/>
                                  </a:lnTo>
                                  <a:lnTo>
                                    <a:pt x="0" y="48"/>
                                  </a:lnTo>
                                  <a:lnTo>
                                    <a:pt x="0" y="46"/>
                                  </a:lnTo>
                                  <a:close/>
                                  <a:moveTo>
                                    <a:pt x="330" y="76"/>
                                  </a:moveTo>
                                  <a:lnTo>
                                    <a:pt x="330" y="14"/>
                                  </a:lnTo>
                                  <a:lnTo>
                                    <a:pt x="330" y="12"/>
                                  </a:lnTo>
                                  <a:lnTo>
                                    <a:pt x="330" y="10"/>
                                  </a:lnTo>
                                  <a:lnTo>
                                    <a:pt x="332" y="8"/>
                                  </a:lnTo>
                                  <a:lnTo>
                                    <a:pt x="332" y="6"/>
                                  </a:lnTo>
                                  <a:lnTo>
                                    <a:pt x="334" y="4"/>
                                  </a:lnTo>
                                  <a:lnTo>
                                    <a:pt x="336" y="2"/>
                                  </a:lnTo>
                                  <a:lnTo>
                                    <a:pt x="338" y="2"/>
                                  </a:lnTo>
                                  <a:lnTo>
                                    <a:pt x="340" y="0"/>
                                  </a:lnTo>
                                  <a:lnTo>
                                    <a:pt x="342" y="0"/>
                                  </a:lnTo>
                                  <a:lnTo>
                                    <a:pt x="344" y="0"/>
                                  </a:lnTo>
                                  <a:lnTo>
                                    <a:pt x="355" y="0"/>
                                  </a:lnTo>
                                  <a:lnTo>
                                    <a:pt x="357" y="0"/>
                                  </a:lnTo>
                                  <a:lnTo>
                                    <a:pt x="359" y="0"/>
                                  </a:lnTo>
                                  <a:lnTo>
                                    <a:pt x="361" y="2"/>
                                  </a:lnTo>
                                  <a:lnTo>
                                    <a:pt x="363" y="2"/>
                                  </a:lnTo>
                                  <a:lnTo>
                                    <a:pt x="366" y="4"/>
                                  </a:lnTo>
                                  <a:lnTo>
                                    <a:pt x="368" y="6"/>
                                  </a:lnTo>
                                  <a:lnTo>
                                    <a:pt x="368" y="8"/>
                                  </a:lnTo>
                                  <a:lnTo>
                                    <a:pt x="370" y="10"/>
                                  </a:lnTo>
                                  <a:lnTo>
                                    <a:pt x="370" y="12"/>
                                  </a:lnTo>
                                  <a:lnTo>
                                    <a:pt x="370" y="14"/>
                                  </a:lnTo>
                                  <a:lnTo>
                                    <a:pt x="370" y="48"/>
                                  </a:lnTo>
                                  <a:lnTo>
                                    <a:pt x="378" y="48"/>
                                  </a:lnTo>
                                  <a:lnTo>
                                    <a:pt x="378" y="14"/>
                                  </a:lnTo>
                                  <a:lnTo>
                                    <a:pt x="378" y="12"/>
                                  </a:lnTo>
                                  <a:lnTo>
                                    <a:pt x="378" y="10"/>
                                  </a:lnTo>
                                  <a:lnTo>
                                    <a:pt x="380" y="8"/>
                                  </a:lnTo>
                                  <a:lnTo>
                                    <a:pt x="380" y="6"/>
                                  </a:lnTo>
                                  <a:lnTo>
                                    <a:pt x="382" y="4"/>
                                  </a:lnTo>
                                  <a:lnTo>
                                    <a:pt x="385" y="2"/>
                                  </a:lnTo>
                                  <a:lnTo>
                                    <a:pt x="387" y="2"/>
                                  </a:lnTo>
                                  <a:lnTo>
                                    <a:pt x="389" y="0"/>
                                  </a:lnTo>
                                  <a:lnTo>
                                    <a:pt x="391" y="0"/>
                                  </a:lnTo>
                                  <a:lnTo>
                                    <a:pt x="393" y="0"/>
                                  </a:lnTo>
                                  <a:lnTo>
                                    <a:pt x="404" y="0"/>
                                  </a:lnTo>
                                  <a:lnTo>
                                    <a:pt x="406" y="0"/>
                                  </a:lnTo>
                                  <a:lnTo>
                                    <a:pt x="408" y="0"/>
                                  </a:lnTo>
                                  <a:lnTo>
                                    <a:pt x="410" y="2"/>
                                  </a:lnTo>
                                  <a:lnTo>
                                    <a:pt x="412" y="2"/>
                                  </a:lnTo>
                                  <a:lnTo>
                                    <a:pt x="414" y="4"/>
                                  </a:lnTo>
                                  <a:lnTo>
                                    <a:pt x="416" y="6"/>
                                  </a:lnTo>
                                  <a:lnTo>
                                    <a:pt x="416" y="8"/>
                                  </a:lnTo>
                                  <a:lnTo>
                                    <a:pt x="418" y="10"/>
                                  </a:lnTo>
                                  <a:lnTo>
                                    <a:pt x="418" y="12"/>
                                  </a:lnTo>
                                  <a:lnTo>
                                    <a:pt x="418" y="14"/>
                                  </a:lnTo>
                                  <a:lnTo>
                                    <a:pt x="418" y="48"/>
                                  </a:lnTo>
                                  <a:lnTo>
                                    <a:pt x="429" y="48"/>
                                  </a:lnTo>
                                  <a:lnTo>
                                    <a:pt x="431" y="48"/>
                                  </a:lnTo>
                                  <a:lnTo>
                                    <a:pt x="433" y="48"/>
                                  </a:lnTo>
                                  <a:lnTo>
                                    <a:pt x="435" y="50"/>
                                  </a:lnTo>
                                  <a:lnTo>
                                    <a:pt x="437" y="50"/>
                                  </a:lnTo>
                                  <a:lnTo>
                                    <a:pt x="440" y="52"/>
                                  </a:lnTo>
                                  <a:lnTo>
                                    <a:pt x="442" y="55"/>
                                  </a:lnTo>
                                  <a:lnTo>
                                    <a:pt x="442" y="57"/>
                                  </a:lnTo>
                                  <a:lnTo>
                                    <a:pt x="444" y="59"/>
                                  </a:lnTo>
                                  <a:lnTo>
                                    <a:pt x="444" y="61"/>
                                  </a:lnTo>
                                  <a:lnTo>
                                    <a:pt x="444" y="63"/>
                                  </a:lnTo>
                                  <a:lnTo>
                                    <a:pt x="444" y="76"/>
                                  </a:lnTo>
                                  <a:lnTo>
                                    <a:pt x="444" y="78"/>
                                  </a:lnTo>
                                  <a:lnTo>
                                    <a:pt x="444" y="80"/>
                                  </a:lnTo>
                                  <a:lnTo>
                                    <a:pt x="442" y="82"/>
                                  </a:lnTo>
                                  <a:lnTo>
                                    <a:pt x="442" y="84"/>
                                  </a:lnTo>
                                  <a:lnTo>
                                    <a:pt x="440" y="86"/>
                                  </a:lnTo>
                                  <a:lnTo>
                                    <a:pt x="437" y="88"/>
                                  </a:lnTo>
                                  <a:lnTo>
                                    <a:pt x="435" y="88"/>
                                  </a:lnTo>
                                  <a:lnTo>
                                    <a:pt x="433" y="90"/>
                                  </a:lnTo>
                                  <a:lnTo>
                                    <a:pt x="431" y="90"/>
                                  </a:lnTo>
                                  <a:lnTo>
                                    <a:pt x="429" y="90"/>
                                  </a:lnTo>
                                  <a:lnTo>
                                    <a:pt x="393" y="90"/>
                                  </a:lnTo>
                                  <a:lnTo>
                                    <a:pt x="391" y="90"/>
                                  </a:lnTo>
                                  <a:lnTo>
                                    <a:pt x="389" y="90"/>
                                  </a:lnTo>
                                  <a:lnTo>
                                    <a:pt x="387" y="88"/>
                                  </a:lnTo>
                                  <a:lnTo>
                                    <a:pt x="385" y="90"/>
                                  </a:lnTo>
                                  <a:lnTo>
                                    <a:pt x="382" y="90"/>
                                  </a:lnTo>
                                  <a:lnTo>
                                    <a:pt x="380" y="90"/>
                                  </a:lnTo>
                                  <a:lnTo>
                                    <a:pt x="344" y="90"/>
                                  </a:lnTo>
                                  <a:lnTo>
                                    <a:pt x="342" y="90"/>
                                  </a:lnTo>
                                  <a:lnTo>
                                    <a:pt x="340" y="90"/>
                                  </a:lnTo>
                                  <a:lnTo>
                                    <a:pt x="338" y="88"/>
                                  </a:lnTo>
                                  <a:lnTo>
                                    <a:pt x="336" y="88"/>
                                  </a:lnTo>
                                  <a:lnTo>
                                    <a:pt x="334" y="86"/>
                                  </a:lnTo>
                                  <a:lnTo>
                                    <a:pt x="332" y="84"/>
                                  </a:lnTo>
                                  <a:lnTo>
                                    <a:pt x="332" y="82"/>
                                  </a:lnTo>
                                  <a:lnTo>
                                    <a:pt x="330" y="80"/>
                                  </a:lnTo>
                                  <a:lnTo>
                                    <a:pt x="330" y="78"/>
                                  </a:lnTo>
                                  <a:lnTo>
                                    <a:pt x="33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2" name="Rectangle 773"/>
                          <wps:cNvSpPr>
                            <a:spLocks noChangeArrowheads="1"/>
                          </wps:cNvSpPr>
                          <wps:spPr bwMode="auto">
                            <a:xfrm>
                              <a:off x="3485" y="1331"/>
                              <a:ext cx="378"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CARROLL</w:t>
                                </w:r>
                              </w:p>
                            </w:txbxContent>
                          </wps:txbx>
                          <wps:bodyPr rot="0" vert="horz" wrap="none" lIns="0" tIns="0" rIns="0" bIns="0" anchor="t" anchorCtr="0" upright="1">
                            <a:spAutoFit/>
                          </wps:bodyPr>
                        </wps:wsp>
                        <wps:wsp>
                          <wps:cNvPr id="3003" name="Rectangle 774"/>
                          <wps:cNvSpPr>
                            <a:spLocks noChangeArrowheads="1"/>
                          </wps:cNvSpPr>
                          <wps:spPr bwMode="auto">
                            <a:xfrm>
                              <a:off x="5601" y="2776"/>
                              <a:ext cx="347"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GRUNDY</w:t>
                                </w:r>
                              </w:p>
                            </w:txbxContent>
                          </wps:txbx>
                          <wps:bodyPr rot="0" vert="horz" wrap="none" lIns="0" tIns="0" rIns="0" bIns="0" anchor="t" anchorCtr="0" upright="1">
                            <a:spAutoFit/>
                          </wps:bodyPr>
                        </wps:wsp>
                        <wps:wsp>
                          <wps:cNvPr id="3004" name="Freeform 775"/>
                          <wps:cNvSpPr>
                            <a:spLocks noEditPoints="1"/>
                          </wps:cNvSpPr>
                          <wps:spPr bwMode="auto">
                            <a:xfrm>
                              <a:off x="5591" y="2776"/>
                              <a:ext cx="405" cy="91"/>
                            </a:xfrm>
                            <a:custGeom>
                              <a:avLst/>
                              <a:gdLst>
                                <a:gd name="T0" fmla="*/ 148 w 405"/>
                                <a:gd name="T1" fmla="*/ 8 h 91"/>
                                <a:gd name="T2" fmla="*/ 156 w 405"/>
                                <a:gd name="T3" fmla="*/ 0 h 91"/>
                                <a:gd name="T4" fmla="*/ 177 w 405"/>
                                <a:gd name="T5" fmla="*/ 0 h 91"/>
                                <a:gd name="T6" fmla="*/ 196 w 405"/>
                                <a:gd name="T7" fmla="*/ 0 h 91"/>
                                <a:gd name="T8" fmla="*/ 207 w 405"/>
                                <a:gd name="T9" fmla="*/ 4 h 91"/>
                                <a:gd name="T10" fmla="*/ 213 w 405"/>
                                <a:gd name="T11" fmla="*/ 2 h 91"/>
                                <a:gd name="T12" fmla="*/ 232 w 405"/>
                                <a:gd name="T13" fmla="*/ 0 h 91"/>
                                <a:gd name="T14" fmla="*/ 243 w 405"/>
                                <a:gd name="T15" fmla="*/ 0 h 91"/>
                                <a:gd name="T16" fmla="*/ 264 w 405"/>
                                <a:gd name="T17" fmla="*/ 2 h 91"/>
                                <a:gd name="T18" fmla="*/ 270 w 405"/>
                                <a:gd name="T19" fmla="*/ 6 h 91"/>
                                <a:gd name="T20" fmla="*/ 281 w 405"/>
                                <a:gd name="T21" fmla="*/ 0 h 91"/>
                                <a:gd name="T22" fmla="*/ 310 w 405"/>
                                <a:gd name="T23" fmla="*/ 2 h 91"/>
                                <a:gd name="T24" fmla="*/ 321 w 405"/>
                                <a:gd name="T25" fmla="*/ 4 h 91"/>
                                <a:gd name="T26" fmla="*/ 331 w 405"/>
                                <a:gd name="T27" fmla="*/ 0 h 91"/>
                                <a:gd name="T28" fmla="*/ 350 w 405"/>
                                <a:gd name="T29" fmla="*/ 2 h 91"/>
                                <a:gd name="T30" fmla="*/ 369 w 405"/>
                                <a:gd name="T31" fmla="*/ 4 h 91"/>
                                <a:gd name="T32" fmla="*/ 380 w 405"/>
                                <a:gd name="T33" fmla="*/ 0 h 91"/>
                                <a:gd name="T34" fmla="*/ 399 w 405"/>
                                <a:gd name="T35" fmla="*/ 2 h 91"/>
                                <a:gd name="T36" fmla="*/ 405 w 405"/>
                                <a:gd name="T37" fmla="*/ 13 h 91"/>
                                <a:gd name="T38" fmla="*/ 403 w 405"/>
                                <a:gd name="T39" fmla="*/ 23 h 91"/>
                                <a:gd name="T40" fmla="*/ 380 w 405"/>
                                <a:gd name="T41" fmla="*/ 82 h 91"/>
                                <a:gd name="T42" fmla="*/ 371 w 405"/>
                                <a:gd name="T43" fmla="*/ 91 h 91"/>
                                <a:gd name="T44" fmla="*/ 350 w 405"/>
                                <a:gd name="T45" fmla="*/ 91 h 91"/>
                                <a:gd name="T46" fmla="*/ 342 w 405"/>
                                <a:gd name="T47" fmla="*/ 82 h 91"/>
                                <a:gd name="T48" fmla="*/ 333 w 405"/>
                                <a:gd name="T49" fmla="*/ 44 h 91"/>
                                <a:gd name="T50" fmla="*/ 331 w 405"/>
                                <a:gd name="T51" fmla="*/ 70 h 91"/>
                                <a:gd name="T52" fmla="*/ 308 w 405"/>
                                <a:gd name="T53" fmla="*/ 91 h 91"/>
                                <a:gd name="T54" fmla="*/ 279 w 405"/>
                                <a:gd name="T55" fmla="*/ 91 h 91"/>
                                <a:gd name="T56" fmla="*/ 270 w 405"/>
                                <a:gd name="T57" fmla="*/ 82 h 91"/>
                                <a:gd name="T58" fmla="*/ 262 w 405"/>
                                <a:gd name="T59" fmla="*/ 91 h 91"/>
                                <a:gd name="T60" fmla="*/ 241 w 405"/>
                                <a:gd name="T61" fmla="*/ 91 h 91"/>
                                <a:gd name="T62" fmla="*/ 222 w 405"/>
                                <a:gd name="T63" fmla="*/ 91 h 91"/>
                                <a:gd name="T64" fmla="*/ 211 w 405"/>
                                <a:gd name="T65" fmla="*/ 87 h 91"/>
                                <a:gd name="T66" fmla="*/ 207 w 405"/>
                                <a:gd name="T67" fmla="*/ 76 h 91"/>
                                <a:gd name="T68" fmla="*/ 198 w 405"/>
                                <a:gd name="T69" fmla="*/ 84 h 91"/>
                                <a:gd name="T70" fmla="*/ 177 w 405"/>
                                <a:gd name="T71" fmla="*/ 91 h 91"/>
                                <a:gd name="T72" fmla="*/ 158 w 405"/>
                                <a:gd name="T73" fmla="*/ 84 h 91"/>
                                <a:gd name="T74" fmla="*/ 148 w 405"/>
                                <a:gd name="T75" fmla="*/ 68 h 91"/>
                                <a:gd name="T76" fmla="*/ 0 w 405"/>
                                <a:gd name="T77" fmla="*/ 30 h 91"/>
                                <a:gd name="T78" fmla="*/ 4 w 405"/>
                                <a:gd name="T79" fmla="*/ 19 h 91"/>
                                <a:gd name="T80" fmla="*/ 25 w 405"/>
                                <a:gd name="T81" fmla="*/ 0 h 91"/>
                                <a:gd name="T82" fmla="*/ 65 w 405"/>
                                <a:gd name="T83" fmla="*/ 2 h 91"/>
                                <a:gd name="T84" fmla="*/ 76 w 405"/>
                                <a:gd name="T85" fmla="*/ 4 h 91"/>
                                <a:gd name="T86" fmla="*/ 86 w 405"/>
                                <a:gd name="T87" fmla="*/ 0 h 91"/>
                                <a:gd name="T88" fmla="*/ 124 w 405"/>
                                <a:gd name="T89" fmla="*/ 4 h 91"/>
                                <a:gd name="T90" fmla="*/ 135 w 405"/>
                                <a:gd name="T91" fmla="*/ 17 h 91"/>
                                <a:gd name="T92" fmla="*/ 139 w 405"/>
                                <a:gd name="T93" fmla="*/ 34 h 91"/>
                                <a:gd name="T94" fmla="*/ 145 w 405"/>
                                <a:gd name="T95" fmla="*/ 70 h 91"/>
                                <a:gd name="T96" fmla="*/ 148 w 405"/>
                                <a:gd name="T97" fmla="*/ 80 h 91"/>
                                <a:gd name="T98" fmla="*/ 139 w 405"/>
                                <a:gd name="T99" fmla="*/ 89 h 91"/>
                                <a:gd name="T100" fmla="*/ 118 w 405"/>
                                <a:gd name="T101" fmla="*/ 91 h 91"/>
                                <a:gd name="T102" fmla="*/ 107 w 405"/>
                                <a:gd name="T103" fmla="*/ 89 h 91"/>
                                <a:gd name="T104" fmla="*/ 86 w 405"/>
                                <a:gd name="T105" fmla="*/ 91 h 91"/>
                                <a:gd name="T106" fmla="*/ 76 w 405"/>
                                <a:gd name="T107" fmla="*/ 87 h 91"/>
                                <a:gd name="T108" fmla="*/ 65 w 405"/>
                                <a:gd name="T109" fmla="*/ 89 h 91"/>
                                <a:gd name="T110" fmla="*/ 25 w 405"/>
                                <a:gd name="T111" fmla="*/ 91 h 91"/>
                                <a:gd name="T112" fmla="*/ 4 w 405"/>
                                <a:gd name="T113" fmla="*/ 72 h 91"/>
                                <a:gd name="T114" fmla="*/ 0 w 405"/>
                                <a:gd name="T115" fmla="*/ 61 h 91"/>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405" h="91">
                                  <a:moveTo>
                                    <a:pt x="145" y="49"/>
                                  </a:moveTo>
                                  <a:lnTo>
                                    <a:pt x="145" y="15"/>
                                  </a:lnTo>
                                  <a:lnTo>
                                    <a:pt x="145" y="13"/>
                                  </a:lnTo>
                                  <a:lnTo>
                                    <a:pt x="145" y="11"/>
                                  </a:lnTo>
                                  <a:lnTo>
                                    <a:pt x="148" y="8"/>
                                  </a:lnTo>
                                  <a:lnTo>
                                    <a:pt x="148" y="6"/>
                                  </a:lnTo>
                                  <a:lnTo>
                                    <a:pt x="150" y="4"/>
                                  </a:lnTo>
                                  <a:lnTo>
                                    <a:pt x="152" y="2"/>
                                  </a:lnTo>
                                  <a:lnTo>
                                    <a:pt x="154" y="2"/>
                                  </a:lnTo>
                                  <a:lnTo>
                                    <a:pt x="156" y="0"/>
                                  </a:lnTo>
                                  <a:lnTo>
                                    <a:pt x="158" y="0"/>
                                  </a:lnTo>
                                  <a:lnTo>
                                    <a:pt x="160" y="0"/>
                                  </a:lnTo>
                                  <a:lnTo>
                                    <a:pt x="173" y="0"/>
                                  </a:lnTo>
                                  <a:lnTo>
                                    <a:pt x="175" y="0"/>
                                  </a:lnTo>
                                  <a:lnTo>
                                    <a:pt x="177" y="0"/>
                                  </a:lnTo>
                                  <a:lnTo>
                                    <a:pt x="177" y="2"/>
                                  </a:lnTo>
                                  <a:lnTo>
                                    <a:pt x="179" y="0"/>
                                  </a:lnTo>
                                  <a:lnTo>
                                    <a:pt x="181" y="0"/>
                                  </a:lnTo>
                                  <a:lnTo>
                                    <a:pt x="184" y="0"/>
                                  </a:lnTo>
                                  <a:lnTo>
                                    <a:pt x="196" y="0"/>
                                  </a:lnTo>
                                  <a:lnTo>
                                    <a:pt x="198" y="0"/>
                                  </a:lnTo>
                                  <a:lnTo>
                                    <a:pt x="200" y="0"/>
                                  </a:lnTo>
                                  <a:lnTo>
                                    <a:pt x="203" y="2"/>
                                  </a:lnTo>
                                  <a:lnTo>
                                    <a:pt x="205" y="2"/>
                                  </a:lnTo>
                                  <a:lnTo>
                                    <a:pt x="207" y="4"/>
                                  </a:lnTo>
                                  <a:lnTo>
                                    <a:pt x="209" y="6"/>
                                  </a:lnTo>
                                  <a:lnTo>
                                    <a:pt x="209" y="8"/>
                                  </a:lnTo>
                                  <a:lnTo>
                                    <a:pt x="209" y="6"/>
                                  </a:lnTo>
                                  <a:lnTo>
                                    <a:pt x="211" y="4"/>
                                  </a:lnTo>
                                  <a:lnTo>
                                    <a:pt x="213" y="2"/>
                                  </a:lnTo>
                                  <a:lnTo>
                                    <a:pt x="215" y="2"/>
                                  </a:lnTo>
                                  <a:lnTo>
                                    <a:pt x="217" y="0"/>
                                  </a:lnTo>
                                  <a:lnTo>
                                    <a:pt x="219" y="0"/>
                                  </a:lnTo>
                                  <a:lnTo>
                                    <a:pt x="222" y="0"/>
                                  </a:lnTo>
                                  <a:lnTo>
                                    <a:pt x="232" y="0"/>
                                  </a:lnTo>
                                  <a:lnTo>
                                    <a:pt x="234" y="0"/>
                                  </a:lnTo>
                                  <a:lnTo>
                                    <a:pt x="236" y="0"/>
                                  </a:lnTo>
                                  <a:lnTo>
                                    <a:pt x="238" y="2"/>
                                  </a:lnTo>
                                  <a:lnTo>
                                    <a:pt x="241" y="0"/>
                                  </a:lnTo>
                                  <a:lnTo>
                                    <a:pt x="243" y="0"/>
                                  </a:lnTo>
                                  <a:lnTo>
                                    <a:pt x="245" y="0"/>
                                  </a:lnTo>
                                  <a:lnTo>
                                    <a:pt x="257" y="0"/>
                                  </a:lnTo>
                                  <a:lnTo>
                                    <a:pt x="260" y="0"/>
                                  </a:lnTo>
                                  <a:lnTo>
                                    <a:pt x="262" y="0"/>
                                  </a:lnTo>
                                  <a:lnTo>
                                    <a:pt x="264" y="2"/>
                                  </a:lnTo>
                                  <a:lnTo>
                                    <a:pt x="266" y="2"/>
                                  </a:lnTo>
                                  <a:lnTo>
                                    <a:pt x="268" y="4"/>
                                  </a:lnTo>
                                  <a:lnTo>
                                    <a:pt x="270" y="6"/>
                                  </a:lnTo>
                                  <a:lnTo>
                                    <a:pt x="270" y="8"/>
                                  </a:lnTo>
                                  <a:lnTo>
                                    <a:pt x="270" y="6"/>
                                  </a:lnTo>
                                  <a:lnTo>
                                    <a:pt x="272" y="4"/>
                                  </a:lnTo>
                                  <a:lnTo>
                                    <a:pt x="274" y="2"/>
                                  </a:lnTo>
                                  <a:lnTo>
                                    <a:pt x="276" y="2"/>
                                  </a:lnTo>
                                  <a:lnTo>
                                    <a:pt x="279" y="0"/>
                                  </a:lnTo>
                                  <a:lnTo>
                                    <a:pt x="281" y="0"/>
                                  </a:lnTo>
                                  <a:lnTo>
                                    <a:pt x="283" y="0"/>
                                  </a:lnTo>
                                  <a:lnTo>
                                    <a:pt x="304" y="0"/>
                                  </a:lnTo>
                                  <a:lnTo>
                                    <a:pt x="306" y="0"/>
                                  </a:lnTo>
                                  <a:lnTo>
                                    <a:pt x="308" y="0"/>
                                  </a:lnTo>
                                  <a:lnTo>
                                    <a:pt x="310" y="2"/>
                                  </a:lnTo>
                                  <a:lnTo>
                                    <a:pt x="312" y="2"/>
                                  </a:lnTo>
                                  <a:lnTo>
                                    <a:pt x="314" y="4"/>
                                  </a:lnTo>
                                  <a:lnTo>
                                    <a:pt x="319" y="8"/>
                                  </a:lnTo>
                                  <a:lnTo>
                                    <a:pt x="319" y="6"/>
                                  </a:lnTo>
                                  <a:lnTo>
                                    <a:pt x="321" y="4"/>
                                  </a:lnTo>
                                  <a:lnTo>
                                    <a:pt x="323" y="2"/>
                                  </a:lnTo>
                                  <a:lnTo>
                                    <a:pt x="325" y="2"/>
                                  </a:lnTo>
                                  <a:lnTo>
                                    <a:pt x="327" y="0"/>
                                  </a:lnTo>
                                  <a:lnTo>
                                    <a:pt x="329" y="0"/>
                                  </a:lnTo>
                                  <a:lnTo>
                                    <a:pt x="331" y="0"/>
                                  </a:lnTo>
                                  <a:lnTo>
                                    <a:pt x="342" y="0"/>
                                  </a:lnTo>
                                  <a:lnTo>
                                    <a:pt x="344" y="0"/>
                                  </a:lnTo>
                                  <a:lnTo>
                                    <a:pt x="346" y="0"/>
                                  </a:lnTo>
                                  <a:lnTo>
                                    <a:pt x="348" y="2"/>
                                  </a:lnTo>
                                  <a:lnTo>
                                    <a:pt x="350" y="2"/>
                                  </a:lnTo>
                                  <a:lnTo>
                                    <a:pt x="352" y="4"/>
                                  </a:lnTo>
                                  <a:lnTo>
                                    <a:pt x="355" y="6"/>
                                  </a:lnTo>
                                  <a:lnTo>
                                    <a:pt x="361" y="17"/>
                                  </a:lnTo>
                                  <a:lnTo>
                                    <a:pt x="367" y="6"/>
                                  </a:lnTo>
                                  <a:lnTo>
                                    <a:pt x="369" y="4"/>
                                  </a:lnTo>
                                  <a:lnTo>
                                    <a:pt x="371" y="2"/>
                                  </a:lnTo>
                                  <a:lnTo>
                                    <a:pt x="374" y="2"/>
                                  </a:lnTo>
                                  <a:lnTo>
                                    <a:pt x="376" y="0"/>
                                  </a:lnTo>
                                  <a:lnTo>
                                    <a:pt x="378" y="0"/>
                                  </a:lnTo>
                                  <a:lnTo>
                                    <a:pt x="380" y="0"/>
                                  </a:lnTo>
                                  <a:lnTo>
                                    <a:pt x="391" y="0"/>
                                  </a:lnTo>
                                  <a:lnTo>
                                    <a:pt x="393" y="0"/>
                                  </a:lnTo>
                                  <a:lnTo>
                                    <a:pt x="395" y="0"/>
                                  </a:lnTo>
                                  <a:lnTo>
                                    <a:pt x="397" y="2"/>
                                  </a:lnTo>
                                  <a:lnTo>
                                    <a:pt x="399" y="2"/>
                                  </a:lnTo>
                                  <a:lnTo>
                                    <a:pt x="401" y="4"/>
                                  </a:lnTo>
                                  <a:lnTo>
                                    <a:pt x="403" y="6"/>
                                  </a:lnTo>
                                  <a:lnTo>
                                    <a:pt x="403" y="8"/>
                                  </a:lnTo>
                                  <a:lnTo>
                                    <a:pt x="405" y="11"/>
                                  </a:lnTo>
                                  <a:lnTo>
                                    <a:pt x="405" y="13"/>
                                  </a:lnTo>
                                  <a:lnTo>
                                    <a:pt x="405" y="15"/>
                                  </a:lnTo>
                                  <a:lnTo>
                                    <a:pt x="405" y="17"/>
                                  </a:lnTo>
                                  <a:lnTo>
                                    <a:pt x="405" y="19"/>
                                  </a:lnTo>
                                  <a:lnTo>
                                    <a:pt x="403" y="21"/>
                                  </a:lnTo>
                                  <a:lnTo>
                                    <a:pt x="403" y="23"/>
                                  </a:lnTo>
                                  <a:lnTo>
                                    <a:pt x="382" y="53"/>
                                  </a:lnTo>
                                  <a:lnTo>
                                    <a:pt x="382" y="76"/>
                                  </a:lnTo>
                                  <a:lnTo>
                                    <a:pt x="382" y="78"/>
                                  </a:lnTo>
                                  <a:lnTo>
                                    <a:pt x="382" y="80"/>
                                  </a:lnTo>
                                  <a:lnTo>
                                    <a:pt x="380" y="82"/>
                                  </a:lnTo>
                                  <a:lnTo>
                                    <a:pt x="380" y="84"/>
                                  </a:lnTo>
                                  <a:lnTo>
                                    <a:pt x="378" y="87"/>
                                  </a:lnTo>
                                  <a:lnTo>
                                    <a:pt x="376" y="89"/>
                                  </a:lnTo>
                                  <a:lnTo>
                                    <a:pt x="374" y="89"/>
                                  </a:lnTo>
                                  <a:lnTo>
                                    <a:pt x="371" y="91"/>
                                  </a:lnTo>
                                  <a:lnTo>
                                    <a:pt x="369" y="91"/>
                                  </a:lnTo>
                                  <a:lnTo>
                                    <a:pt x="367" y="91"/>
                                  </a:lnTo>
                                  <a:lnTo>
                                    <a:pt x="355" y="91"/>
                                  </a:lnTo>
                                  <a:lnTo>
                                    <a:pt x="352" y="91"/>
                                  </a:lnTo>
                                  <a:lnTo>
                                    <a:pt x="350" y="91"/>
                                  </a:lnTo>
                                  <a:lnTo>
                                    <a:pt x="348" y="89"/>
                                  </a:lnTo>
                                  <a:lnTo>
                                    <a:pt x="346" y="89"/>
                                  </a:lnTo>
                                  <a:lnTo>
                                    <a:pt x="344" y="87"/>
                                  </a:lnTo>
                                  <a:lnTo>
                                    <a:pt x="342" y="84"/>
                                  </a:lnTo>
                                  <a:lnTo>
                                    <a:pt x="342" y="82"/>
                                  </a:lnTo>
                                  <a:lnTo>
                                    <a:pt x="340" y="80"/>
                                  </a:lnTo>
                                  <a:lnTo>
                                    <a:pt x="340" y="78"/>
                                  </a:lnTo>
                                  <a:lnTo>
                                    <a:pt x="340" y="76"/>
                                  </a:lnTo>
                                  <a:lnTo>
                                    <a:pt x="340" y="53"/>
                                  </a:lnTo>
                                  <a:lnTo>
                                    <a:pt x="333" y="44"/>
                                  </a:lnTo>
                                  <a:lnTo>
                                    <a:pt x="333" y="61"/>
                                  </a:lnTo>
                                  <a:lnTo>
                                    <a:pt x="333" y="63"/>
                                  </a:lnTo>
                                  <a:lnTo>
                                    <a:pt x="333" y="65"/>
                                  </a:lnTo>
                                  <a:lnTo>
                                    <a:pt x="331" y="68"/>
                                  </a:lnTo>
                                  <a:lnTo>
                                    <a:pt x="331" y="70"/>
                                  </a:lnTo>
                                  <a:lnTo>
                                    <a:pt x="329" y="72"/>
                                  </a:lnTo>
                                  <a:lnTo>
                                    <a:pt x="314" y="87"/>
                                  </a:lnTo>
                                  <a:lnTo>
                                    <a:pt x="312" y="89"/>
                                  </a:lnTo>
                                  <a:lnTo>
                                    <a:pt x="310" y="89"/>
                                  </a:lnTo>
                                  <a:lnTo>
                                    <a:pt x="308" y="91"/>
                                  </a:lnTo>
                                  <a:lnTo>
                                    <a:pt x="306" y="91"/>
                                  </a:lnTo>
                                  <a:lnTo>
                                    <a:pt x="304" y="91"/>
                                  </a:lnTo>
                                  <a:lnTo>
                                    <a:pt x="283" y="91"/>
                                  </a:lnTo>
                                  <a:lnTo>
                                    <a:pt x="281" y="91"/>
                                  </a:lnTo>
                                  <a:lnTo>
                                    <a:pt x="279" y="91"/>
                                  </a:lnTo>
                                  <a:lnTo>
                                    <a:pt x="276" y="89"/>
                                  </a:lnTo>
                                  <a:lnTo>
                                    <a:pt x="274" y="89"/>
                                  </a:lnTo>
                                  <a:lnTo>
                                    <a:pt x="272" y="87"/>
                                  </a:lnTo>
                                  <a:lnTo>
                                    <a:pt x="270" y="84"/>
                                  </a:lnTo>
                                  <a:lnTo>
                                    <a:pt x="270" y="82"/>
                                  </a:lnTo>
                                  <a:lnTo>
                                    <a:pt x="270" y="84"/>
                                  </a:lnTo>
                                  <a:lnTo>
                                    <a:pt x="268" y="87"/>
                                  </a:lnTo>
                                  <a:lnTo>
                                    <a:pt x="266" y="89"/>
                                  </a:lnTo>
                                  <a:lnTo>
                                    <a:pt x="264" y="89"/>
                                  </a:lnTo>
                                  <a:lnTo>
                                    <a:pt x="262" y="91"/>
                                  </a:lnTo>
                                  <a:lnTo>
                                    <a:pt x="260" y="91"/>
                                  </a:lnTo>
                                  <a:lnTo>
                                    <a:pt x="257" y="91"/>
                                  </a:lnTo>
                                  <a:lnTo>
                                    <a:pt x="245" y="91"/>
                                  </a:lnTo>
                                  <a:lnTo>
                                    <a:pt x="243" y="91"/>
                                  </a:lnTo>
                                  <a:lnTo>
                                    <a:pt x="241" y="91"/>
                                  </a:lnTo>
                                  <a:lnTo>
                                    <a:pt x="238" y="89"/>
                                  </a:lnTo>
                                  <a:lnTo>
                                    <a:pt x="236" y="91"/>
                                  </a:lnTo>
                                  <a:lnTo>
                                    <a:pt x="234" y="91"/>
                                  </a:lnTo>
                                  <a:lnTo>
                                    <a:pt x="232" y="91"/>
                                  </a:lnTo>
                                  <a:lnTo>
                                    <a:pt x="222" y="91"/>
                                  </a:lnTo>
                                  <a:lnTo>
                                    <a:pt x="219" y="91"/>
                                  </a:lnTo>
                                  <a:lnTo>
                                    <a:pt x="217" y="91"/>
                                  </a:lnTo>
                                  <a:lnTo>
                                    <a:pt x="215" y="89"/>
                                  </a:lnTo>
                                  <a:lnTo>
                                    <a:pt x="213" y="89"/>
                                  </a:lnTo>
                                  <a:lnTo>
                                    <a:pt x="211" y="87"/>
                                  </a:lnTo>
                                  <a:lnTo>
                                    <a:pt x="209" y="84"/>
                                  </a:lnTo>
                                  <a:lnTo>
                                    <a:pt x="209" y="82"/>
                                  </a:lnTo>
                                  <a:lnTo>
                                    <a:pt x="207" y="80"/>
                                  </a:lnTo>
                                  <a:lnTo>
                                    <a:pt x="207" y="78"/>
                                  </a:lnTo>
                                  <a:lnTo>
                                    <a:pt x="207" y="76"/>
                                  </a:lnTo>
                                  <a:lnTo>
                                    <a:pt x="207" y="70"/>
                                  </a:lnTo>
                                  <a:lnTo>
                                    <a:pt x="203" y="78"/>
                                  </a:lnTo>
                                  <a:lnTo>
                                    <a:pt x="203" y="80"/>
                                  </a:lnTo>
                                  <a:lnTo>
                                    <a:pt x="200" y="82"/>
                                  </a:lnTo>
                                  <a:lnTo>
                                    <a:pt x="198" y="84"/>
                                  </a:lnTo>
                                  <a:lnTo>
                                    <a:pt x="196" y="84"/>
                                  </a:lnTo>
                                  <a:lnTo>
                                    <a:pt x="194" y="87"/>
                                  </a:lnTo>
                                  <a:lnTo>
                                    <a:pt x="181" y="91"/>
                                  </a:lnTo>
                                  <a:lnTo>
                                    <a:pt x="179" y="91"/>
                                  </a:lnTo>
                                  <a:lnTo>
                                    <a:pt x="177" y="91"/>
                                  </a:lnTo>
                                  <a:lnTo>
                                    <a:pt x="175" y="91"/>
                                  </a:lnTo>
                                  <a:lnTo>
                                    <a:pt x="173" y="91"/>
                                  </a:lnTo>
                                  <a:lnTo>
                                    <a:pt x="171" y="89"/>
                                  </a:lnTo>
                                  <a:lnTo>
                                    <a:pt x="160" y="84"/>
                                  </a:lnTo>
                                  <a:lnTo>
                                    <a:pt x="158" y="84"/>
                                  </a:lnTo>
                                  <a:lnTo>
                                    <a:pt x="156" y="82"/>
                                  </a:lnTo>
                                  <a:lnTo>
                                    <a:pt x="154" y="80"/>
                                  </a:lnTo>
                                  <a:lnTo>
                                    <a:pt x="154" y="78"/>
                                  </a:lnTo>
                                  <a:lnTo>
                                    <a:pt x="150" y="70"/>
                                  </a:lnTo>
                                  <a:lnTo>
                                    <a:pt x="148" y="68"/>
                                  </a:lnTo>
                                  <a:lnTo>
                                    <a:pt x="148" y="65"/>
                                  </a:lnTo>
                                  <a:lnTo>
                                    <a:pt x="145" y="51"/>
                                  </a:lnTo>
                                  <a:lnTo>
                                    <a:pt x="145" y="49"/>
                                  </a:lnTo>
                                  <a:close/>
                                  <a:moveTo>
                                    <a:pt x="0" y="61"/>
                                  </a:moveTo>
                                  <a:lnTo>
                                    <a:pt x="0" y="30"/>
                                  </a:lnTo>
                                  <a:lnTo>
                                    <a:pt x="0" y="27"/>
                                  </a:lnTo>
                                  <a:lnTo>
                                    <a:pt x="0" y="25"/>
                                  </a:lnTo>
                                  <a:lnTo>
                                    <a:pt x="2" y="23"/>
                                  </a:lnTo>
                                  <a:lnTo>
                                    <a:pt x="2" y="21"/>
                                  </a:lnTo>
                                  <a:lnTo>
                                    <a:pt x="4" y="19"/>
                                  </a:lnTo>
                                  <a:lnTo>
                                    <a:pt x="17" y="4"/>
                                  </a:lnTo>
                                  <a:lnTo>
                                    <a:pt x="19" y="2"/>
                                  </a:lnTo>
                                  <a:lnTo>
                                    <a:pt x="21" y="2"/>
                                  </a:lnTo>
                                  <a:lnTo>
                                    <a:pt x="23" y="0"/>
                                  </a:lnTo>
                                  <a:lnTo>
                                    <a:pt x="25" y="0"/>
                                  </a:lnTo>
                                  <a:lnTo>
                                    <a:pt x="27" y="0"/>
                                  </a:lnTo>
                                  <a:lnTo>
                                    <a:pt x="59" y="0"/>
                                  </a:lnTo>
                                  <a:lnTo>
                                    <a:pt x="61" y="0"/>
                                  </a:lnTo>
                                  <a:lnTo>
                                    <a:pt x="63" y="0"/>
                                  </a:lnTo>
                                  <a:lnTo>
                                    <a:pt x="65" y="2"/>
                                  </a:lnTo>
                                  <a:lnTo>
                                    <a:pt x="67" y="2"/>
                                  </a:lnTo>
                                  <a:lnTo>
                                    <a:pt x="69" y="4"/>
                                  </a:lnTo>
                                  <a:lnTo>
                                    <a:pt x="74" y="8"/>
                                  </a:lnTo>
                                  <a:lnTo>
                                    <a:pt x="74" y="6"/>
                                  </a:lnTo>
                                  <a:lnTo>
                                    <a:pt x="76" y="4"/>
                                  </a:lnTo>
                                  <a:lnTo>
                                    <a:pt x="78" y="2"/>
                                  </a:lnTo>
                                  <a:lnTo>
                                    <a:pt x="80" y="2"/>
                                  </a:lnTo>
                                  <a:lnTo>
                                    <a:pt x="82" y="0"/>
                                  </a:lnTo>
                                  <a:lnTo>
                                    <a:pt x="84" y="0"/>
                                  </a:lnTo>
                                  <a:lnTo>
                                    <a:pt x="86" y="0"/>
                                  </a:lnTo>
                                  <a:lnTo>
                                    <a:pt x="110" y="0"/>
                                  </a:lnTo>
                                  <a:lnTo>
                                    <a:pt x="112" y="0"/>
                                  </a:lnTo>
                                  <a:lnTo>
                                    <a:pt x="114" y="0"/>
                                  </a:lnTo>
                                  <a:lnTo>
                                    <a:pt x="122" y="2"/>
                                  </a:lnTo>
                                  <a:lnTo>
                                    <a:pt x="124" y="4"/>
                                  </a:lnTo>
                                  <a:lnTo>
                                    <a:pt x="126" y="4"/>
                                  </a:lnTo>
                                  <a:lnTo>
                                    <a:pt x="129" y="6"/>
                                  </a:lnTo>
                                  <a:lnTo>
                                    <a:pt x="131" y="8"/>
                                  </a:lnTo>
                                  <a:lnTo>
                                    <a:pt x="135" y="15"/>
                                  </a:lnTo>
                                  <a:lnTo>
                                    <a:pt x="135" y="17"/>
                                  </a:lnTo>
                                  <a:lnTo>
                                    <a:pt x="137" y="19"/>
                                  </a:lnTo>
                                  <a:lnTo>
                                    <a:pt x="139" y="27"/>
                                  </a:lnTo>
                                  <a:lnTo>
                                    <a:pt x="139" y="30"/>
                                  </a:lnTo>
                                  <a:lnTo>
                                    <a:pt x="139" y="32"/>
                                  </a:lnTo>
                                  <a:lnTo>
                                    <a:pt x="139" y="34"/>
                                  </a:lnTo>
                                  <a:lnTo>
                                    <a:pt x="139" y="36"/>
                                  </a:lnTo>
                                  <a:lnTo>
                                    <a:pt x="135" y="49"/>
                                  </a:lnTo>
                                  <a:lnTo>
                                    <a:pt x="137" y="53"/>
                                  </a:lnTo>
                                  <a:lnTo>
                                    <a:pt x="137" y="55"/>
                                  </a:lnTo>
                                  <a:lnTo>
                                    <a:pt x="145" y="70"/>
                                  </a:lnTo>
                                  <a:lnTo>
                                    <a:pt x="148" y="72"/>
                                  </a:lnTo>
                                  <a:lnTo>
                                    <a:pt x="148" y="74"/>
                                  </a:lnTo>
                                  <a:lnTo>
                                    <a:pt x="148" y="76"/>
                                  </a:lnTo>
                                  <a:lnTo>
                                    <a:pt x="148" y="78"/>
                                  </a:lnTo>
                                  <a:lnTo>
                                    <a:pt x="148" y="80"/>
                                  </a:lnTo>
                                  <a:lnTo>
                                    <a:pt x="145" y="82"/>
                                  </a:lnTo>
                                  <a:lnTo>
                                    <a:pt x="145" y="84"/>
                                  </a:lnTo>
                                  <a:lnTo>
                                    <a:pt x="143" y="87"/>
                                  </a:lnTo>
                                  <a:lnTo>
                                    <a:pt x="141" y="89"/>
                                  </a:lnTo>
                                  <a:lnTo>
                                    <a:pt x="139" y="89"/>
                                  </a:lnTo>
                                  <a:lnTo>
                                    <a:pt x="137" y="91"/>
                                  </a:lnTo>
                                  <a:lnTo>
                                    <a:pt x="135" y="91"/>
                                  </a:lnTo>
                                  <a:lnTo>
                                    <a:pt x="133" y="91"/>
                                  </a:lnTo>
                                  <a:lnTo>
                                    <a:pt x="120" y="91"/>
                                  </a:lnTo>
                                  <a:lnTo>
                                    <a:pt x="118" y="91"/>
                                  </a:lnTo>
                                  <a:lnTo>
                                    <a:pt x="116" y="91"/>
                                  </a:lnTo>
                                  <a:lnTo>
                                    <a:pt x="114" y="89"/>
                                  </a:lnTo>
                                  <a:lnTo>
                                    <a:pt x="112" y="89"/>
                                  </a:lnTo>
                                  <a:lnTo>
                                    <a:pt x="110" y="87"/>
                                  </a:lnTo>
                                  <a:lnTo>
                                    <a:pt x="107" y="89"/>
                                  </a:lnTo>
                                  <a:lnTo>
                                    <a:pt x="105" y="89"/>
                                  </a:lnTo>
                                  <a:lnTo>
                                    <a:pt x="103" y="91"/>
                                  </a:lnTo>
                                  <a:lnTo>
                                    <a:pt x="101" y="91"/>
                                  </a:lnTo>
                                  <a:lnTo>
                                    <a:pt x="99" y="91"/>
                                  </a:lnTo>
                                  <a:lnTo>
                                    <a:pt x="86" y="91"/>
                                  </a:lnTo>
                                  <a:lnTo>
                                    <a:pt x="84" y="91"/>
                                  </a:lnTo>
                                  <a:lnTo>
                                    <a:pt x="82" y="91"/>
                                  </a:lnTo>
                                  <a:lnTo>
                                    <a:pt x="80" y="89"/>
                                  </a:lnTo>
                                  <a:lnTo>
                                    <a:pt x="78" y="89"/>
                                  </a:lnTo>
                                  <a:lnTo>
                                    <a:pt x="76" y="87"/>
                                  </a:lnTo>
                                  <a:lnTo>
                                    <a:pt x="74" y="84"/>
                                  </a:lnTo>
                                  <a:lnTo>
                                    <a:pt x="74" y="82"/>
                                  </a:lnTo>
                                  <a:lnTo>
                                    <a:pt x="69" y="87"/>
                                  </a:lnTo>
                                  <a:lnTo>
                                    <a:pt x="67" y="89"/>
                                  </a:lnTo>
                                  <a:lnTo>
                                    <a:pt x="65" y="89"/>
                                  </a:lnTo>
                                  <a:lnTo>
                                    <a:pt x="63" y="91"/>
                                  </a:lnTo>
                                  <a:lnTo>
                                    <a:pt x="61" y="91"/>
                                  </a:lnTo>
                                  <a:lnTo>
                                    <a:pt x="59" y="91"/>
                                  </a:lnTo>
                                  <a:lnTo>
                                    <a:pt x="27" y="91"/>
                                  </a:lnTo>
                                  <a:lnTo>
                                    <a:pt x="25" y="91"/>
                                  </a:lnTo>
                                  <a:lnTo>
                                    <a:pt x="23" y="91"/>
                                  </a:lnTo>
                                  <a:lnTo>
                                    <a:pt x="21" y="89"/>
                                  </a:lnTo>
                                  <a:lnTo>
                                    <a:pt x="19" y="89"/>
                                  </a:lnTo>
                                  <a:lnTo>
                                    <a:pt x="17" y="87"/>
                                  </a:lnTo>
                                  <a:lnTo>
                                    <a:pt x="4" y="72"/>
                                  </a:lnTo>
                                  <a:lnTo>
                                    <a:pt x="2" y="70"/>
                                  </a:lnTo>
                                  <a:lnTo>
                                    <a:pt x="2" y="68"/>
                                  </a:lnTo>
                                  <a:lnTo>
                                    <a:pt x="0" y="65"/>
                                  </a:lnTo>
                                  <a:lnTo>
                                    <a:pt x="0" y="63"/>
                                  </a:lnTo>
                                  <a:lnTo>
                                    <a:pt x="0" y="6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5" name="Rectangle 776"/>
                          <wps:cNvSpPr>
                            <a:spLocks noChangeArrowheads="1"/>
                          </wps:cNvSpPr>
                          <wps:spPr bwMode="auto">
                            <a:xfrm>
                              <a:off x="5601" y="2776"/>
                              <a:ext cx="347"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GRUNDY</w:t>
                                </w:r>
                              </w:p>
                            </w:txbxContent>
                          </wps:txbx>
                          <wps:bodyPr rot="0" vert="horz" wrap="none" lIns="0" tIns="0" rIns="0" bIns="0" anchor="t" anchorCtr="0" upright="1">
                            <a:spAutoFit/>
                          </wps:bodyPr>
                        </wps:wsp>
                        <wps:wsp>
                          <wps:cNvPr id="3006" name="Rectangle 777"/>
                          <wps:cNvSpPr>
                            <a:spLocks noChangeArrowheads="1"/>
                          </wps:cNvSpPr>
                          <wps:spPr bwMode="auto">
                            <a:xfrm>
                              <a:off x="3986" y="6670"/>
                              <a:ext cx="59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MONTGOMERY</w:t>
                                </w:r>
                              </w:p>
                            </w:txbxContent>
                          </wps:txbx>
                          <wps:bodyPr rot="0" vert="horz" wrap="none" lIns="0" tIns="0" rIns="0" bIns="0" anchor="t" anchorCtr="0" upright="1">
                            <a:spAutoFit/>
                          </wps:bodyPr>
                        </wps:wsp>
                        <wps:wsp>
                          <wps:cNvPr id="3007" name="Freeform 778"/>
                          <wps:cNvSpPr>
                            <a:spLocks noEditPoints="1"/>
                          </wps:cNvSpPr>
                          <wps:spPr bwMode="auto">
                            <a:xfrm>
                              <a:off x="3969" y="6674"/>
                              <a:ext cx="688" cy="91"/>
                            </a:xfrm>
                            <a:custGeom>
                              <a:avLst/>
                              <a:gdLst>
                                <a:gd name="T0" fmla="*/ 162 w 688"/>
                                <a:gd name="T1" fmla="*/ 4 h 91"/>
                                <a:gd name="T2" fmla="*/ 188 w 688"/>
                                <a:gd name="T3" fmla="*/ 0 h 91"/>
                                <a:gd name="T4" fmla="*/ 213 w 688"/>
                                <a:gd name="T5" fmla="*/ 0 h 91"/>
                                <a:gd name="T6" fmla="*/ 285 w 688"/>
                                <a:gd name="T7" fmla="*/ 0 h 91"/>
                                <a:gd name="T8" fmla="*/ 340 w 688"/>
                                <a:gd name="T9" fmla="*/ 17 h 91"/>
                                <a:gd name="T10" fmla="*/ 369 w 688"/>
                                <a:gd name="T11" fmla="*/ 0 h 91"/>
                                <a:gd name="T12" fmla="*/ 395 w 688"/>
                                <a:gd name="T13" fmla="*/ 10 h 91"/>
                                <a:gd name="T14" fmla="*/ 405 w 688"/>
                                <a:gd name="T15" fmla="*/ 6 h 91"/>
                                <a:gd name="T16" fmla="*/ 441 w 688"/>
                                <a:gd name="T17" fmla="*/ 0 h 91"/>
                                <a:gd name="T18" fmla="*/ 456 w 688"/>
                                <a:gd name="T19" fmla="*/ 0 h 91"/>
                                <a:gd name="T20" fmla="*/ 492 w 688"/>
                                <a:gd name="T21" fmla="*/ 6 h 91"/>
                                <a:gd name="T22" fmla="*/ 574 w 688"/>
                                <a:gd name="T23" fmla="*/ 0 h 91"/>
                                <a:gd name="T24" fmla="*/ 595 w 688"/>
                                <a:gd name="T25" fmla="*/ 8 h 91"/>
                                <a:gd name="T26" fmla="*/ 602 w 688"/>
                                <a:gd name="T27" fmla="*/ 4 h 91"/>
                                <a:gd name="T28" fmla="*/ 625 w 688"/>
                                <a:gd name="T29" fmla="*/ 0 h 91"/>
                                <a:gd name="T30" fmla="*/ 648 w 688"/>
                                <a:gd name="T31" fmla="*/ 6 h 91"/>
                                <a:gd name="T32" fmla="*/ 673 w 688"/>
                                <a:gd name="T33" fmla="*/ 0 h 91"/>
                                <a:gd name="T34" fmla="*/ 686 w 688"/>
                                <a:gd name="T35" fmla="*/ 8 h 91"/>
                                <a:gd name="T36" fmla="*/ 686 w 688"/>
                                <a:gd name="T37" fmla="*/ 23 h 91"/>
                                <a:gd name="T38" fmla="*/ 659 w 688"/>
                                <a:gd name="T39" fmla="*/ 86 h 91"/>
                                <a:gd name="T40" fmla="*/ 635 w 688"/>
                                <a:gd name="T41" fmla="*/ 91 h 91"/>
                                <a:gd name="T42" fmla="*/ 623 w 688"/>
                                <a:gd name="T43" fmla="*/ 80 h 91"/>
                                <a:gd name="T44" fmla="*/ 599 w 688"/>
                                <a:gd name="T45" fmla="*/ 48 h 91"/>
                                <a:gd name="T46" fmla="*/ 612 w 688"/>
                                <a:gd name="T47" fmla="*/ 76 h 91"/>
                                <a:gd name="T48" fmla="*/ 604 w 688"/>
                                <a:gd name="T49" fmla="*/ 88 h 91"/>
                                <a:gd name="T50" fmla="*/ 578 w 688"/>
                                <a:gd name="T51" fmla="*/ 88 h 91"/>
                                <a:gd name="T52" fmla="*/ 564 w 688"/>
                                <a:gd name="T53" fmla="*/ 91 h 91"/>
                                <a:gd name="T54" fmla="*/ 492 w 688"/>
                                <a:gd name="T55" fmla="*/ 84 h 91"/>
                                <a:gd name="T56" fmla="*/ 466 w 688"/>
                                <a:gd name="T57" fmla="*/ 91 h 91"/>
                                <a:gd name="T58" fmla="*/ 433 w 688"/>
                                <a:gd name="T59" fmla="*/ 91 h 91"/>
                                <a:gd name="T60" fmla="*/ 409 w 688"/>
                                <a:gd name="T61" fmla="*/ 88 h 91"/>
                                <a:gd name="T62" fmla="*/ 403 w 688"/>
                                <a:gd name="T63" fmla="*/ 69 h 91"/>
                                <a:gd name="T64" fmla="*/ 382 w 688"/>
                                <a:gd name="T65" fmla="*/ 88 h 91"/>
                                <a:gd name="T66" fmla="*/ 348 w 688"/>
                                <a:gd name="T67" fmla="*/ 86 h 91"/>
                                <a:gd name="T68" fmla="*/ 321 w 688"/>
                                <a:gd name="T69" fmla="*/ 91 h 91"/>
                                <a:gd name="T70" fmla="*/ 276 w 688"/>
                                <a:gd name="T71" fmla="*/ 88 h 91"/>
                                <a:gd name="T72" fmla="*/ 262 w 688"/>
                                <a:gd name="T73" fmla="*/ 91 h 91"/>
                                <a:gd name="T74" fmla="*/ 236 w 688"/>
                                <a:gd name="T75" fmla="*/ 86 h 91"/>
                                <a:gd name="T76" fmla="*/ 226 w 688"/>
                                <a:gd name="T77" fmla="*/ 42 h 91"/>
                                <a:gd name="T78" fmla="*/ 219 w 688"/>
                                <a:gd name="T79" fmla="*/ 88 h 91"/>
                                <a:gd name="T80" fmla="*/ 194 w 688"/>
                                <a:gd name="T81" fmla="*/ 91 h 91"/>
                                <a:gd name="T82" fmla="*/ 169 w 688"/>
                                <a:gd name="T83" fmla="*/ 91 h 91"/>
                                <a:gd name="T84" fmla="*/ 158 w 688"/>
                                <a:gd name="T85" fmla="*/ 78 h 91"/>
                                <a:gd name="T86" fmla="*/ 2 w 688"/>
                                <a:gd name="T87" fmla="*/ 6 h 91"/>
                                <a:gd name="T88" fmla="*/ 38 w 688"/>
                                <a:gd name="T89" fmla="*/ 0 h 91"/>
                                <a:gd name="T90" fmla="*/ 52 w 688"/>
                                <a:gd name="T91" fmla="*/ 0 h 91"/>
                                <a:gd name="T92" fmla="*/ 88 w 688"/>
                                <a:gd name="T93" fmla="*/ 6 h 91"/>
                                <a:gd name="T94" fmla="*/ 116 w 688"/>
                                <a:gd name="T95" fmla="*/ 0 h 91"/>
                                <a:gd name="T96" fmla="*/ 148 w 688"/>
                                <a:gd name="T97" fmla="*/ 23 h 91"/>
                                <a:gd name="T98" fmla="*/ 150 w 688"/>
                                <a:gd name="T99" fmla="*/ 65 h 91"/>
                                <a:gd name="T100" fmla="*/ 131 w 688"/>
                                <a:gd name="T101" fmla="*/ 86 h 91"/>
                                <a:gd name="T102" fmla="*/ 95 w 688"/>
                                <a:gd name="T103" fmla="*/ 88 h 91"/>
                                <a:gd name="T104" fmla="*/ 80 w 688"/>
                                <a:gd name="T105" fmla="*/ 91 h 91"/>
                                <a:gd name="T106" fmla="*/ 33 w 688"/>
                                <a:gd name="T107" fmla="*/ 91 h 91"/>
                                <a:gd name="T108" fmla="*/ 8 w 688"/>
                                <a:gd name="T109" fmla="*/ 88 h 91"/>
                                <a:gd name="T110" fmla="*/ 0 w 688"/>
                                <a:gd name="T111" fmla="*/ 76 h 91"/>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688" h="91">
                                  <a:moveTo>
                                    <a:pt x="158" y="76"/>
                                  </a:moveTo>
                                  <a:lnTo>
                                    <a:pt x="158" y="15"/>
                                  </a:lnTo>
                                  <a:lnTo>
                                    <a:pt x="158" y="12"/>
                                  </a:lnTo>
                                  <a:lnTo>
                                    <a:pt x="158" y="10"/>
                                  </a:lnTo>
                                  <a:lnTo>
                                    <a:pt x="160" y="8"/>
                                  </a:lnTo>
                                  <a:lnTo>
                                    <a:pt x="160" y="6"/>
                                  </a:lnTo>
                                  <a:lnTo>
                                    <a:pt x="162" y="4"/>
                                  </a:lnTo>
                                  <a:lnTo>
                                    <a:pt x="164" y="2"/>
                                  </a:lnTo>
                                  <a:lnTo>
                                    <a:pt x="167" y="2"/>
                                  </a:lnTo>
                                  <a:lnTo>
                                    <a:pt x="169" y="0"/>
                                  </a:lnTo>
                                  <a:lnTo>
                                    <a:pt x="171" y="0"/>
                                  </a:lnTo>
                                  <a:lnTo>
                                    <a:pt x="173" y="0"/>
                                  </a:lnTo>
                                  <a:lnTo>
                                    <a:pt x="186" y="0"/>
                                  </a:lnTo>
                                  <a:lnTo>
                                    <a:pt x="188" y="0"/>
                                  </a:lnTo>
                                  <a:lnTo>
                                    <a:pt x="190" y="0"/>
                                  </a:lnTo>
                                  <a:lnTo>
                                    <a:pt x="192" y="2"/>
                                  </a:lnTo>
                                  <a:lnTo>
                                    <a:pt x="194" y="0"/>
                                  </a:lnTo>
                                  <a:lnTo>
                                    <a:pt x="196" y="0"/>
                                  </a:lnTo>
                                  <a:lnTo>
                                    <a:pt x="198" y="0"/>
                                  </a:lnTo>
                                  <a:lnTo>
                                    <a:pt x="211" y="0"/>
                                  </a:lnTo>
                                  <a:lnTo>
                                    <a:pt x="213" y="0"/>
                                  </a:lnTo>
                                  <a:lnTo>
                                    <a:pt x="215" y="0"/>
                                  </a:lnTo>
                                  <a:lnTo>
                                    <a:pt x="215" y="2"/>
                                  </a:lnTo>
                                  <a:lnTo>
                                    <a:pt x="217" y="0"/>
                                  </a:lnTo>
                                  <a:lnTo>
                                    <a:pt x="219" y="0"/>
                                  </a:lnTo>
                                  <a:lnTo>
                                    <a:pt x="221" y="0"/>
                                  </a:lnTo>
                                  <a:lnTo>
                                    <a:pt x="283" y="0"/>
                                  </a:lnTo>
                                  <a:lnTo>
                                    <a:pt x="285" y="0"/>
                                  </a:lnTo>
                                  <a:lnTo>
                                    <a:pt x="316" y="0"/>
                                  </a:lnTo>
                                  <a:lnTo>
                                    <a:pt x="319" y="0"/>
                                  </a:lnTo>
                                  <a:lnTo>
                                    <a:pt x="321" y="0"/>
                                  </a:lnTo>
                                  <a:lnTo>
                                    <a:pt x="323" y="2"/>
                                  </a:lnTo>
                                  <a:lnTo>
                                    <a:pt x="325" y="2"/>
                                  </a:lnTo>
                                  <a:lnTo>
                                    <a:pt x="327" y="4"/>
                                  </a:lnTo>
                                  <a:lnTo>
                                    <a:pt x="340" y="17"/>
                                  </a:lnTo>
                                  <a:lnTo>
                                    <a:pt x="340" y="15"/>
                                  </a:lnTo>
                                  <a:lnTo>
                                    <a:pt x="342" y="12"/>
                                  </a:lnTo>
                                  <a:lnTo>
                                    <a:pt x="344" y="12"/>
                                  </a:lnTo>
                                  <a:lnTo>
                                    <a:pt x="363" y="2"/>
                                  </a:lnTo>
                                  <a:lnTo>
                                    <a:pt x="365" y="0"/>
                                  </a:lnTo>
                                  <a:lnTo>
                                    <a:pt x="367" y="0"/>
                                  </a:lnTo>
                                  <a:lnTo>
                                    <a:pt x="369" y="0"/>
                                  </a:lnTo>
                                  <a:lnTo>
                                    <a:pt x="371" y="0"/>
                                  </a:lnTo>
                                  <a:lnTo>
                                    <a:pt x="374" y="0"/>
                                  </a:lnTo>
                                  <a:lnTo>
                                    <a:pt x="386" y="4"/>
                                  </a:lnTo>
                                  <a:lnTo>
                                    <a:pt x="388" y="6"/>
                                  </a:lnTo>
                                  <a:lnTo>
                                    <a:pt x="390" y="6"/>
                                  </a:lnTo>
                                  <a:lnTo>
                                    <a:pt x="393" y="8"/>
                                  </a:lnTo>
                                  <a:lnTo>
                                    <a:pt x="395" y="10"/>
                                  </a:lnTo>
                                  <a:lnTo>
                                    <a:pt x="403" y="23"/>
                                  </a:lnTo>
                                  <a:lnTo>
                                    <a:pt x="403" y="25"/>
                                  </a:lnTo>
                                  <a:lnTo>
                                    <a:pt x="403" y="15"/>
                                  </a:lnTo>
                                  <a:lnTo>
                                    <a:pt x="403" y="12"/>
                                  </a:lnTo>
                                  <a:lnTo>
                                    <a:pt x="403" y="10"/>
                                  </a:lnTo>
                                  <a:lnTo>
                                    <a:pt x="405" y="8"/>
                                  </a:lnTo>
                                  <a:lnTo>
                                    <a:pt x="405" y="6"/>
                                  </a:lnTo>
                                  <a:lnTo>
                                    <a:pt x="407" y="4"/>
                                  </a:lnTo>
                                  <a:lnTo>
                                    <a:pt x="409" y="2"/>
                                  </a:lnTo>
                                  <a:lnTo>
                                    <a:pt x="412" y="2"/>
                                  </a:lnTo>
                                  <a:lnTo>
                                    <a:pt x="414" y="0"/>
                                  </a:lnTo>
                                  <a:lnTo>
                                    <a:pt x="416" y="0"/>
                                  </a:lnTo>
                                  <a:lnTo>
                                    <a:pt x="418" y="0"/>
                                  </a:lnTo>
                                  <a:lnTo>
                                    <a:pt x="441" y="0"/>
                                  </a:lnTo>
                                  <a:lnTo>
                                    <a:pt x="443" y="0"/>
                                  </a:lnTo>
                                  <a:lnTo>
                                    <a:pt x="445" y="0"/>
                                  </a:lnTo>
                                  <a:lnTo>
                                    <a:pt x="447" y="2"/>
                                  </a:lnTo>
                                  <a:lnTo>
                                    <a:pt x="450" y="2"/>
                                  </a:lnTo>
                                  <a:lnTo>
                                    <a:pt x="452" y="0"/>
                                  </a:lnTo>
                                  <a:lnTo>
                                    <a:pt x="454" y="0"/>
                                  </a:lnTo>
                                  <a:lnTo>
                                    <a:pt x="456" y="0"/>
                                  </a:lnTo>
                                  <a:lnTo>
                                    <a:pt x="479" y="0"/>
                                  </a:lnTo>
                                  <a:lnTo>
                                    <a:pt x="481" y="0"/>
                                  </a:lnTo>
                                  <a:lnTo>
                                    <a:pt x="483" y="0"/>
                                  </a:lnTo>
                                  <a:lnTo>
                                    <a:pt x="485" y="2"/>
                                  </a:lnTo>
                                  <a:lnTo>
                                    <a:pt x="488" y="2"/>
                                  </a:lnTo>
                                  <a:lnTo>
                                    <a:pt x="490" y="4"/>
                                  </a:lnTo>
                                  <a:lnTo>
                                    <a:pt x="492" y="6"/>
                                  </a:lnTo>
                                  <a:lnTo>
                                    <a:pt x="492" y="4"/>
                                  </a:lnTo>
                                  <a:lnTo>
                                    <a:pt x="494" y="2"/>
                                  </a:lnTo>
                                  <a:lnTo>
                                    <a:pt x="496" y="2"/>
                                  </a:lnTo>
                                  <a:lnTo>
                                    <a:pt x="498" y="0"/>
                                  </a:lnTo>
                                  <a:lnTo>
                                    <a:pt x="500" y="0"/>
                                  </a:lnTo>
                                  <a:lnTo>
                                    <a:pt x="502" y="0"/>
                                  </a:lnTo>
                                  <a:lnTo>
                                    <a:pt x="574" y="0"/>
                                  </a:lnTo>
                                  <a:lnTo>
                                    <a:pt x="576" y="0"/>
                                  </a:lnTo>
                                  <a:lnTo>
                                    <a:pt x="578" y="0"/>
                                  </a:lnTo>
                                  <a:lnTo>
                                    <a:pt x="587" y="2"/>
                                  </a:lnTo>
                                  <a:lnTo>
                                    <a:pt x="589" y="4"/>
                                  </a:lnTo>
                                  <a:lnTo>
                                    <a:pt x="591" y="4"/>
                                  </a:lnTo>
                                  <a:lnTo>
                                    <a:pt x="593" y="6"/>
                                  </a:lnTo>
                                  <a:lnTo>
                                    <a:pt x="595" y="8"/>
                                  </a:lnTo>
                                  <a:lnTo>
                                    <a:pt x="595" y="10"/>
                                  </a:lnTo>
                                  <a:lnTo>
                                    <a:pt x="597" y="15"/>
                                  </a:lnTo>
                                  <a:lnTo>
                                    <a:pt x="597" y="12"/>
                                  </a:lnTo>
                                  <a:lnTo>
                                    <a:pt x="597" y="10"/>
                                  </a:lnTo>
                                  <a:lnTo>
                                    <a:pt x="599" y="8"/>
                                  </a:lnTo>
                                  <a:lnTo>
                                    <a:pt x="599" y="6"/>
                                  </a:lnTo>
                                  <a:lnTo>
                                    <a:pt x="602" y="4"/>
                                  </a:lnTo>
                                  <a:lnTo>
                                    <a:pt x="604" y="2"/>
                                  </a:lnTo>
                                  <a:lnTo>
                                    <a:pt x="606" y="2"/>
                                  </a:lnTo>
                                  <a:lnTo>
                                    <a:pt x="608" y="0"/>
                                  </a:lnTo>
                                  <a:lnTo>
                                    <a:pt x="610" y="0"/>
                                  </a:lnTo>
                                  <a:lnTo>
                                    <a:pt x="612" y="0"/>
                                  </a:lnTo>
                                  <a:lnTo>
                                    <a:pt x="623" y="0"/>
                                  </a:lnTo>
                                  <a:lnTo>
                                    <a:pt x="625" y="0"/>
                                  </a:lnTo>
                                  <a:lnTo>
                                    <a:pt x="627" y="0"/>
                                  </a:lnTo>
                                  <a:lnTo>
                                    <a:pt x="629" y="2"/>
                                  </a:lnTo>
                                  <a:lnTo>
                                    <a:pt x="631" y="2"/>
                                  </a:lnTo>
                                  <a:lnTo>
                                    <a:pt x="633" y="4"/>
                                  </a:lnTo>
                                  <a:lnTo>
                                    <a:pt x="635" y="6"/>
                                  </a:lnTo>
                                  <a:lnTo>
                                    <a:pt x="642" y="17"/>
                                  </a:lnTo>
                                  <a:lnTo>
                                    <a:pt x="648" y="6"/>
                                  </a:lnTo>
                                  <a:lnTo>
                                    <a:pt x="650" y="4"/>
                                  </a:lnTo>
                                  <a:lnTo>
                                    <a:pt x="652" y="2"/>
                                  </a:lnTo>
                                  <a:lnTo>
                                    <a:pt x="654" y="2"/>
                                  </a:lnTo>
                                  <a:lnTo>
                                    <a:pt x="657" y="0"/>
                                  </a:lnTo>
                                  <a:lnTo>
                                    <a:pt x="659" y="0"/>
                                  </a:lnTo>
                                  <a:lnTo>
                                    <a:pt x="661" y="0"/>
                                  </a:lnTo>
                                  <a:lnTo>
                                    <a:pt x="673" y="0"/>
                                  </a:lnTo>
                                  <a:lnTo>
                                    <a:pt x="676" y="0"/>
                                  </a:lnTo>
                                  <a:lnTo>
                                    <a:pt x="678" y="0"/>
                                  </a:lnTo>
                                  <a:lnTo>
                                    <a:pt x="680" y="2"/>
                                  </a:lnTo>
                                  <a:lnTo>
                                    <a:pt x="682" y="2"/>
                                  </a:lnTo>
                                  <a:lnTo>
                                    <a:pt x="684" y="4"/>
                                  </a:lnTo>
                                  <a:lnTo>
                                    <a:pt x="686" y="6"/>
                                  </a:lnTo>
                                  <a:lnTo>
                                    <a:pt x="686" y="8"/>
                                  </a:lnTo>
                                  <a:lnTo>
                                    <a:pt x="688" y="10"/>
                                  </a:lnTo>
                                  <a:lnTo>
                                    <a:pt x="688" y="12"/>
                                  </a:lnTo>
                                  <a:lnTo>
                                    <a:pt x="688" y="15"/>
                                  </a:lnTo>
                                  <a:lnTo>
                                    <a:pt x="688" y="17"/>
                                  </a:lnTo>
                                  <a:lnTo>
                                    <a:pt x="688" y="19"/>
                                  </a:lnTo>
                                  <a:lnTo>
                                    <a:pt x="686" y="21"/>
                                  </a:lnTo>
                                  <a:lnTo>
                                    <a:pt x="686" y="23"/>
                                  </a:lnTo>
                                  <a:lnTo>
                                    <a:pt x="663" y="55"/>
                                  </a:lnTo>
                                  <a:lnTo>
                                    <a:pt x="663" y="76"/>
                                  </a:lnTo>
                                  <a:lnTo>
                                    <a:pt x="663" y="78"/>
                                  </a:lnTo>
                                  <a:lnTo>
                                    <a:pt x="663" y="80"/>
                                  </a:lnTo>
                                  <a:lnTo>
                                    <a:pt x="661" y="82"/>
                                  </a:lnTo>
                                  <a:lnTo>
                                    <a:pt x="661" y="84"/>
                                  </a:lnTo>
                                  <a:lnTo>
                                    <a:pt x="659" y="86"/>
                                  </a:lnTo>
                                  <a:lnTo>
                                    <a:pt x="657" y="88"/>
                                  </a:lnTo>
                                  <a:lnTo>
                                    <a:pt x="654" y="88"/>
                                  </a:lnTo>
                                  <a:lnTo>
                                    <a:pt x="652" y="91"/>
                                  </a:lnTo>
                                  <a:lnTo>
                                    <a:pt x="650" y="91"/>
                                  </a:lnTo>
                                  <a:lnTo>
                                    <a:pt x="648" y="91"/>
                                  </a:lnTo>
                                  <a:lnTo>
                                    <a:pt x="638" y="91"/>
                                  </a:lnTo>
                                  <a:lnTo>
                                    <a:pt x="635" y="91"/>
                                  </a:lnTo>
                                  <a:lnTo>
                                    <a:pt x="633" y="91"/>
                                  </a:lnTo>
                                  <a:lnTo>
                                    <a:pt x="631" y="88"/>
                                  </a:lnTo>
                                  <a:lnTo>
                                    <a:pt x="629" y="88"/>
                                  </a:lnTo>
                                  <a:lnTo>
                                    <a:pt x="627" y="86"/>
                                  </a:lnTo>
                                  <a:lnTo>
                                    <a:pt x="625" y="84"/>
                                  </a:lnTo>
                                  <a:lnTo>
                                    <a:pt x="625" y="82"/>
                                  </a:lnTo>
                                  <a:lnTo>
                                    <a:pt x="623" y="80"/>
                                  </a:lnTo>
                                  <a:lnTo>
                                    <a:pt x="623" y="78"/>
                                  </a:lnTo>
                                  <a:lnTo>
                                    <a:pt x="623" y="76"/>
                                  </a:lnTo>
                                  <a:lnTo>
                                    <a:pt x="623" y="55"/>
                                  </a:lnTo>
                                  <a:lnTo>
                                    <a:pt x="602" y="25"/>
                                  </a:lnTo>
                                  <a:lnTo>
                                    <a:pt x="602" y="34"/>
                                  </a:lnTo>
                                  <a:lnTo>
                                    <a:pt x="602" y="36"/>
                                  </a:lnTo>
                                  <a:lnTo>
                                    <a:pt x="599" y="48"/>
                                  </a:lnTo>
                                  <a:lnTo>
                                    <a:pt x="599" y="50"/>
                                  </a:lnTo>
                                  <a:lnTo>
                                    <a:pt x="602" y="53"/>
                                  </a:lnTo>
                                  <a:lnTo>
                                    <a:pt x="602" y="55"/>
                                  </a:lnTo>
                                  <a:lnTo>
                                    <a:pt x="610" y="69"/>
                                  </a:lnTo>
                                  <a:lnTo>
                                    <a:pt x="612" y="72"/>
                                  </a:lnTo>
                                  <a:lnTo>
                                    <a:pt x="612" y="74"/>
                                  </a:lnTo>
                                  <a:lnTo>
                                    <a:pt x="612" y="76"/>
                                  </a:lnTo>
                                  <a:lnTo>
                                    <a:pt x="612" y="78"/>
                                  </a:lnTo>
                                  <a:lnTo>
                                    <a:pt x="612" y="80"/>
                                  </a:lnTo>
                                  <a:lnTo>
                                    <a:pt x="610" y="82"/>
                                  </a:lnTo>
                                  <a:lnTo>
                                    <a:pt x="610" y="84"/>
                                  </a:lnTo>
                                  <a:lnTo>
                                    <a:pt x="608" y="86"/>
                                  </a:lnTo>
                                  <a:lnTo>
                                    <a:pt x="606" y="88"/>
                                  </a:lnTo>
                                  <a:lnTo>
                                    <a:pt x="604" y="88"/>
                                  </a:lnTo>
                                  <a:lnTo>
                                    <a:pt x="602" y="91"/>
                                  </a:lnTo>
                                  <a:lnTo>
                                    <a:pt x="599" y="91"/>
                                  </a:lnTo>
                                  <a:lnTo>
                                    <a:pt x="597" y="91"/>
                                  </a:lnTo>
                                  <a:lnTo>
                                    <a:pt x="585" y="91"/>
                                  </a:lnTo>
                                  <a:lnTo>
                                    <a:pt x="583" y="91"/>
                                  </a:lnTo>
                                  <a:lnTo>
                                    <a:pt x="580" y="91"/>
                                  </a:lnTo>
                                  <a:lnTo>
                                    <a:pt x="578" y="88"/>
                                  </a:lnTo>
                                  <a:lnTo>
                                    <a:pt x="576" y="88"/>
                                  </a:lnTo>
                                  <a:lnTo>
                                    <a:pt x="574" y="86"/>
                                  </a:lnTo>
                                  <a:lnTo>
                                    <a:pt x="572" y="88"/>
                                  </a:lnTo>
                                  <a:lnTo>
                                    <a:pt x="570" y="88"/>
                                  </a:lnTo>
                                  <a:lnTo>
                                    <a:pt x="568" y="91"/>
                                  </a:lnTo>
                                  <a:lnTo>
                                    <a:pt x="566" y="91"/>
                                  </a:lnTo>
                                  <a:lnTo>
                                    <a:pt x="564" y="91"/>
                                  </a:lnTo>
                                  <a:lnTo>
                                    <a:pt x="502" y="91"/>
                                  </a:lnTo>
                                  <a:lnTo>
                                    <a:pt x="500" y="91"/>
                                  </a:lnTo>
                                  <a:lnTo>
                                    <a:pt x="498" y="91"/>
                                  </a:lnTo>
                                  <a:lnTo>
                                    <a:pt x="496" y="88"/>
                                  </a:lnTo>
                                  <a:lnTo>
                                    <a:pt x="494" y="88"/>
                                  </a:lnTo>
                                  <a:lnTo>
                                    <a:pt x="492" y="86"/>
                                  </a:lnTo>
                                  <a:lnTo>
                                    <a:pt x="492" y="84"/>
                                  </a:lnTo>
                                  <a:lnTo>
                                    <a:pt x="490" y="86"/>
                                  </a:lnTo>
                                  <a:lnTo>
                                    <a:pt x="488" y="88"/>
                                  </a:lnTo>
                                  <a:lnTo>
                                    <a:pt x="485" y="88"/>
                                  </a:lnTo>
                                  <a:lnTo>
                                    <a:pt x="483" y="91"/>
                                  </a:lnTo>
                                  <a:lnTo>
                                    <a:pt x="481" y="91"/>
                                  </a:lnTo>
                                  <a:lnTo>
                                    <a:pt x="479" y="91"/>
                                  </a:lnTo>
                                  <a:lnTo>
                                    <a:pt x="466" y="91"/>
                                  </a:lnTo>
                                  <a:lnTo>
                                    <a:pt x="464" y="91"/>
                                  </a:lnTo>
                                  <a:lnTo>
                                    <a:pt x="462" y="91"/>
                                  </a:lnTo>
                                  <a:lnTo>
                                    <a:pt x="460" y="91"/>
                                  </a:lnTo>
                                  <a:lnTo>
                                    <a:pt x="458" y="91"/>
                                  </a:lnTo>
                                  <a:lnTo>
                                    <a:pt x="437" y="91"/>
                                  </a:lnTo>
                                  <a:lnTo>
                                    <a:pt x="435" y="91"/>
                                  </a:lnTo>
                                  <a:lnTo>
                                    <a:pt x="433" y="91"/>
                                  </a:lnTo>
                                  <a:lnTo>
                                    <a:pt x="431" y="91"/>
                                  </a:lnTo>
                                  <a:lnTo>
                                    <a:pt x="428" y="91"/>
                                  </a:lnTo>
                                  <a:lnTo>
                                    <a:pt x="418" y="91"/>
                                  </a:lnTo>
                                  <a:lnTo>
                                    <a:pt x="416" y="91"/>
                                  </a:lnTo>
                                  <a:lnTo>
                                    <a:pt x="414" y="91"/>
                                  </a:lnTo>
                                  <a:lnTo>
                                    <a:pt x="412" y="88"/>
                                  </a:lnTo>
                                  <a:lnTo>
                                    <a:pt x="409" y="88"/>
                                  </a:lnTo>
                                  <a:lnTo>
                                    <a:pt x="407" y="86"/>
                                  </a:lnTo>
                                  <a:lnTo>
                                    <a:pt x="405" y="84"/>
                                  </a:lnTo>
                                  <a:lnTo>
                                    <a:pt x="405" y="82"/>
                                  </a:lnTo>
                                  <a:lnTo>
                                    <a:pt x="403" y="80"/>
                                  </a:lnTo>
                                  <a:lnTo>
                                    <a:pt x="403" y="78"/>
                                  </a:lnTo>
                                  <a:lnTo>
                                    <a:pt x="403" y="76"/>
                                  </a:lnTo>
                                  <a:lnTo>
                                    <a:pt x="403" y="69"/>
                                  </a:lnTo>
                                  <a:lnTo>
                                    <a:pt x="403" y="72"/>
                                  </a:lnTo>
                                  <a:lnTo>
                                    <a:pt x="401" y="74"/>
                                  </a:lnTo>
                                  <a:lnTo>
                                    <a:pt x="390" y="84"/>
                                  </a:lnTo>
                                  <a:lnTo>
                                    <a:pt x="388" y="86"/>
                                  </a:lnTo>
                                  <a:lnTo>
                                    <a:pt x="386" y="86"/>
                                  </a:lnTo>
                                  <a:lnTo>
                                    <a:pt x="384" y="88"/>
                                  </a:lnTo>
                                  <a:lnTo>
                                    <a:pt x="382" y="88"/>
                                  </a:lnTo>
                                  <a:lnTo>
                                    <a:pt x="371" y="91"/>
                                  </a:lnTo>
                                  <a:lnTo>
                                    <a:pt x="369" y="91"/>
                                  </a:lnTo>
                                  <a:lnTo>
                                    <a:pt x="367" y="91"/>
                                  </a:lnTo>
                                  <a:lnTo>
                                    <a:pt x="354" y="88"/>
                                  </a:lnTo>
                                  <a:lnTo>
                                    <a:pt x="352" y="88"/>
                                  </a:lnTo>
                                  <a:lnTo>
                                    <a:pt x="350" y="86"/>
                                  </a:lnTo>
                                  <a:lnTo>
                                    <a:pt x="348" y="86"/>
                                  </a:lnTo>
                                  <a:lnTo>
                                    <a:pt x="346" y="84"/>
                                  </a:lnTo>
                                  <a:lnTo>
                                    <a:pt x="346" y="82"/>
                                  </a:lnTo>
                                  <a:lnTo>
                                    <a:pt x="338" y="74"/>
                                  </a:lnTo>
                                  <a:lnTo>
                                    <a:pt x="327" y="86"/>
                                  </a:lnTo>
                                  <a:lnTo>
                                    <a:pt x="325" y="88"/>
                                  </a:lnTo>
                                  <a:lnTo>
                                    <a:pt x="323" y="88"/>
                                  </a:lnTo>
                                  <a:lnTo>
                                    <a:pt x="321" y="91"/>
                                  </a:lnTo>
                                  <a:lnTo>
                                    <a:pt x="319" y="91"/>
                                  </a:lnTo>
                                  <a:lnTo>
                                    <a:pt x="316" y="91"/>
                                  </a:lnTo>
                                  <a:lnTo>
                                    <a:pt x="285" y="91"/>
                                  </a:lnTo>
                                  <a:lnTo>
                                    <a:pt x="283" y="91"/>
                                  </a:lnTo>
                                  <a:lnTo>
                                    <a:pt x="281" y="91"/>
                                  </a:lnTo>
                                  <a:lnTo>
                                    <a:pt x="278" y="88"/>
                                  </a:lnTo>
                                  <a:lnTo>
                                    <a:pt x="276" y="88"/>
                                  </a:lnTo>
                                  <a:lnTo>
                                    <a:pt x="274" y="86"/>
                                  </a:lnTo>
                                  <a:lnTo>
                                    <a:pt x="272" y="84"/>
                                  </a:lnTo>
                                  <a:lnTo>
                                    <a:pt x="270" y="86"/>
                                  </a:lnTo>
                                  <a:lnTo>
                                    <a:pt x="268" y="88"/>
                                  </a:lnTo>
                                  <a:lnTo>
                                    <a:pt x="266" y="88"/>
                                  </a:lnTo>
                                  <a:lnTo>
                                    <a:pt x="264" y="91"/>
                                  </a:lnTo>
                                  <a:lnTo>
                                    <a:pt x="262" y="91"/>
                                  </a:lnTo>
                                  <a:lnTo>
                                    <a:pt x="259" y="91"/>
                                  </a:lnTo>
                                  <a:lnTo>
                                    <a:pt x="247" y="91"/>
                                  </a:lnTo>
                                  <a:lnTo>
                                    <a:pt x="245" y="91"/>
                                  </a:lnTo>
                                  <a:lnTo>
                                    <a:pt x="243" y="91"/>
                                  </a:lnTo>
                                  <a:lnTo>
                                    <a:pt x="240" y="88"/>
                                  </a:lnTo>
                                  <a:lnTo>
                                    <a:pt x="238" y="88"/>
                                  </a:lnTo>
                                  <a:lnTo>
                                    <a:pt x="236" y="86"/>
                                  </a:lnTo>
                                  <a:lnTo>
                                    <a:pt x="234" y="84"/>
                                  </a:lnTo>
                                  <a:lnTo>
                                    <a:pt x="234" y="82"/>
                                  </a:lnTo>
                                  <a:lnTo>
                                    <a:pt x="232" y="80"/>
                                  </a:lnTo>
                                  <a:lnTo>
                                    <a:pt x="232" y="78"/>
                                  </a:lnTo>
                                  <a:lnTo>
                                    <a:pt x="232" y="76"/>
                                  </a:lnTo>
                                  <a:lnTo>
                                    <a:pt x="232" y="42"/>
                                  </a:lnTo>
                                  <a:lnTo>
                                    <a:pt x="226" y="42"/>
                                  </a:lnTo>
                                  <a:lnTo>
                                    <a:pt x="226" y="76"/>
                                  </a:lnTo>
                                  <a:lnTo>
                                    <a:pt x="226" y="78"/>
                                  </a:lnTo>
                                  <a:lnTo>
                                    <a:pt x="226" y="80"/>
                                  </a:lnTo>
                                  <a:lnTo>
                                    <a:pt x="224" y="82"/>
                                  </a:lnTo>
                                  <a:lnTo>
                                    <a:pt x="224" y="84"/>
                                  </a:lnTo>
                                  <a:lnTo>
                                    <a:pt x="221" y="86"/>
                                  </a:lnTo>
                                  <a:lnTo>
                                    <a:pt x="219" y="88"/>
                                  </a:lnTo>
                                  <a:lnTo>
                                    <a:pt x="217" y="88"/>
                                  </a:lnTo>
                                  <a:lnTo>
                                    <a:pt x="215" y="91"/>
                                  </a:lnTo>
                                  <a:lnTo>
                                    <a:pt x="213" y="91"/>
                                  </a:lnTo>
                                  <a:lnTo>
                                    <a:pt x="211" y="91"/>
                                  </a:lnTo>
                                  <a:lnTo>
                                    <a:pt x="198" y="91"/>
                                  </a:lnTo>
                                  <a:lnTo>
                                    <a:pt x="196" y="91"/>
                                  </a:lnTo>
                                  <a:lnTo>
                                    <a:pt x="194" y="91"/>
                                  </a:lnTo>
                                  <a:lnTo>
                                    <a:pt x="192" y="88"/>
                                  </a:lnTo>
                                  <a:lnTo>
                                    <a:pt x="190" y="91"/>
                                  </a:lnTo>
                                  <a:lnTo>
                                    <a:pt x="188" y="91"/>
                                  </a:lnTo>
                                  <a:lnTo>
                                    <a:pt x="186" y="91"/>
                                  </a:lnTo>
                                  <a:lnTo>
                                    <a:pt x="173" y="91"/>
                                  </a:lnTo>
                                  <a:lnTo>
                                    <a:pt x="171" y="91"/>
                                  </a:lnTo>
                                  <a:lnTo>
                                    <a:pt x="169" y="91"/>
                                  </a:lnTo>
                                  <a:lnTo>
                                    <a:pt x="167" y="88"/>
                                  </a:lnTo>
                                  <a:lnTo>
                                    <a:pt x="164" y="88"/>
                                  </a:lnTo>
                                  <a:lnTo>
                                    <a:pt x="162" y="86"/>
                                  </a:lnTo>
                                  <a:lnTo>
                                    <a:pt x="160" y="84"/>
                                  </a:lnTo>
                                  <a:lnTo>
                                    <a:pt x="160" y="82"/>
                                  </a:lnTo>
                                  <a:lnTo>
                                    <a:pt x="158" y="80"/>
                                  </a:lnTo>
                                  <a:lnTo>
                                    <a:pt x="158" y="78"/>
                                  </a:lnTo>
                                  <a:lnTo>
                                    <a:pt x="158" y="76"/>
                                  </a:lnTo>
                                  <a:close/>
                                  <a:moveTo>
                                    <a:pt x="0" y="76"/>
                                  </a:moveTo>
                                  <a:lnTo>
                                    <a:pt x="0" y="15"/>
                                  </a:lnTo>
                                  <a:lnTo>
                                    <a:pt x="0" y="12"/>
                                  </a:lnTo>
                                  <a:lnTo>
                                    <a:pt x="0" y="10"/>
                                  </a:lnTo>
                                  <a:lnTo>
                                    <a:pt x="2" y="8"/>
                                  </a:lnTo>
                                  <a:lnTo>
                                    <a:pt x="2" y="6"/>
                                  </a:lnTo>
                                  <a:lnTo>
                                    <a:pt x="4" y="4"/>
                                  </a:lnTo>
                                  <a:lnTo>
                                    <a:pt x="6" y="2"/>
                                  </a:lnTo>
                                  <a:lnTo>
                                    <a:pt x="8" y="2"/>
                                  </a:lnTo>
                                  <a:lnTo>
                                    <a:pt x="10" y="0"/>
                                  </a:lnTo>
                                  <a:lnTo>
                                    <a:pt x="12" y="0"/>
                                  </a:lnTo>
                                  <a:lnTo>
                                    <a:pt x="14" y="0"/>
                                  </a:lnTo>
                                  <a:lnTo>
                                    <a:pt x="38" y="0"/>
                                  </a:lnTo>
                                  <a:lnTo>
                                    <a:pt x="40" y="0"/>
                                  </a:lnTo>
                                  <a:lnTo>
                                    <a:pt x="42" y="0"/>
                                  </a:lnTo>
                                  <a:lnTo>
                                    <a:pt x="44" y="2"/>
                                  </a:lnTo>
                                  <a:lnTo>
                                    <a:pt x="46" y="2"/>
                                  </a:lnTo>
                                  <a:lnTo>
                                    <a:pt x="48" y="0"/>
                                  </a:lnTo>
                                  <a:lnTo>
                                    <a:pt x="50" y="0"/>
                                  </a:lnTo>
                                  <a:lnTo>
                                    <a:pt x="52" y="0"/>
                                  </a:lnTo>
                                  <a:lnTo>
                                    <a:pt x="76" y="0"/>
                                  </a:lnTo>
                                  <a:lnTo>
                                    <a:pt x="78" y="0"/>
                                  </a:lnTo>
                                  <a:lnTo>
                                    <a:pt x="80" y="0"/>
                                  </a:lnTo>
                                  <a:lnTo>
                                    <a:pt x="82" y="2"/>
                                  </a:lnTo>
                                  <a:lnTo>
                                    <a:pt x="84" y="2"/>
                                  </a:lnTo>
                                  <a:lnTo>
                                    <a:pt x="86" y="4"/>
                                  </a:lnTo>
                                  <a:lnTo>
                                    <a:pt x="88" y="6"/>
                                  </a:lnTo>
                                  <a:lnTo>
                                    <a:pt x="88" y="8"/>
                                  </a:lnTo>
                                  <a:lnTo>
                                    <a:pt x="90" y="10"/>
                                  </a:lnTo>
                                  <a:lnTo>
                                    <a:pt x="107" y="2"/>
                                  </a:lnTo>
                                  <a:lnTo>
                                    <a:pt x="109" y="0"/>
                                  </a:lnTo>
                                  <a:lnTo>
                                    <a:pt x="112" y="0"/>
                                  </a:lnTo>
                                  <a:lnTo>
                                    <a:pt x="114" y="0"/>
                                  </a:lnTo>
                                  <a:lnTo>
                                    <a:pt x="116" y="0"/>
                                  </a:lnTo>
                                  <a:lnTo>
                                    <a:pt x="118" y="0"/>
                                  </a:lnTo>
                                  <a:lnTo>
                                    <a:pt x="131" y="4"/>
                                  </a:lnTo>
                                  <a:lnTo>
                                    <a:pt x="133" y="6"/>
                                  </a:lnTo>
                                  <a:lnTo>
                                    <a:pt x="135" y="6"/>
                                  </a:lnTo>
                                  <a:lnTo>
                                    <a:pt x="137" y="8"/>
                                  </a:lnTo>
                                  <a:lnTo>
                                    <a:pt x="139" y="10"/>
                                  </a:lnTo>
                                  <a:lnTo>
                                    <a:pt x="148" y="23"/>
                                  </a:lnTo>
                                  <a:lnTo>
                                    <a:pt x="148" y="25"/>
                                  </a:lnTo>
                                  <a:lnTo>
                                    <a:pt x="150" y="27"/>
                                  </a:lnTo>
                                  <a:lnTo>
                                    <a:pt x="150" y="29"/>
                                  </a:lnTo>
                                  <a:lnTo>
                                    <a:pt x="152" y="44"/>
                                  </a:lnTo>
                                  <a:lnTo>
                                    <a:pt x="152" y="46"/>
                                  </a:lnTo>
                                  <a:lnTo>
                                    <a:pt x="152" y="48"/>
                                  </a:lnTo>
                                  <a:lnTo>
                                    <a:pt x="150" y="65"/>
                                  </a:lnTo>
                                  <a:lnTo>
                                    <a:pt x="150" y="67"/>
                                  </a:lnTo>
                                  <a:lnTo>
                                    <a:pt x="148" y="69"/>
                                  </a:lnTo>
                                  <a:lnTo>
                                    <a:pt x="148" y="72"/>
                                  </a:lnTo>
                                  <a:lnTo>
                                    <a:pt x="145" y="74"/>
                                  </a:lnTo>
                                  <a:lnTo>
                                    <a:pt x="135" y="84"/>
                                  </a:lnTo>
                                  <a:lnTo>
                                    <a:pt x="133" y="86"/>
                                  </a:lnTo>
                                  <a:lnTo>
                                    <a:pt x="131" y="86"/>
                                  </a:lnTo>
                                  <a:lnTo>
                                    <a:pt x="128" y="88"/>
                                  </a:lnTo>
                                  <a:lnTo>
                                    <a:pt x="126" y="88"/>
                                  </a:lnTo>
                                  <a:lnTo>
                                    <a:pt x="116" y="91"/>
                                  </a:lnTo>
                                  <a:lnTo>
                                    <a:pt x="114" y="91"/>
                                  </a:lnTo>
                                  <a:lnTo>
                                    <a:pt x="112" y="91"/>
                                  </a:lnTo>
                                  <a:lnTo>
                                    <a:pt x="97" y="88"/>
                                  </a:lnTo>
                                  <a:lnTo>
                                    <a:pt x="95" y="88"/>
                                  </a:lnTo>
                                  <a:lnTo>
                                    <a:pt x="93" y="86"/>
                                  </a:lnTo>
                                  <a:lnTo>
                                    <a:pt x="90" y="86"/>
                                  </a:lnTo>
                                  <a:lnTo>
                                    <a:pt x="88" y="84"/>
                                  </a:lnTo>
                                  <a:lnTo>
                                    <a:pt x="86" y="86"/>
                                  </a:lnTo>
                                  <a:lnTo>
                                    <a:pt x="84" y="88"/>
                                  </a:lnTo>
                                  <a:lnTo>
                                    <a:pt x="82" y="88"/>
                                  </a:lnTo>
                                  <a:lnTo>
                                    <a:pt x="80" y="91"/>
                                  </a:lnTo>
                                  <a:lnTo>
                                    <a:pt x="78" y="91"/>
                                  </a:lnTo>
                                  <a:lnTo>
                                    <a:pt x="76" y="91"/>
                                  </a:lnTo>
                                  <a:lnTo>
                                    <a:pt x="63" y="91"/>
                                  </a:lnTo>
                                  <a:lnTo>
                                    <a:pt x="61" y="91"/>
                                  </a:lnTo>
                                  <a:lnTo>
                                    <a:pt x="59" y="91"/>
                                  </a:lnTo>
                                  <a:lnTo>
                                    <a:pt x="57" y="91"/>
                                  </a:lnTo>
                                  <a:lnTo>
                                    <a:pt x="33" y="91"/>
                                  </a:lnTo>
                                  <a:lnTo>
                                    <a:pt x="31" y="91"/>
                                  </a:lnTo>
                                  <a:lnTo>
                                    <a:pt x="29" y="91"/>
                                  </a:lnTo>
                                  <a:lnTo>
                                    <a:pt x="27" y="91"/>
                                  </a:lnTo>
                                  <a:lnTo>
                                    <a:pt x="14" y="91"/>
                                  </a:lnTo>
                                  <a:lnTo>
                                    <a:pt x="12" y="91"/>
                                  </a:lnTo>
                                  <a:lnTo>
                                    <a:pt x="10" y="91"/>
                                  </a:lnTo>
                                  <a:lnTo>
                                    <a:pt x="8" y="88"/>
                                  </a:lnTo>
                                  <a:lnTo>
                                    <a:pt x="6" y="88"/>
                                  </a:lnTo>
                                  <a:lnTo>
                                    <a:pt x="4" y="86"/>
                                  </a:lnTo>
                                  <a:lnTo>
                                    <a:pt x="2" y="84"/>
                                  </a:lnTo>
                                  <a:lnTo>
                                    <a:pt x="2" y="82"/>
                                  </a:lnTo>
                                  <a:lnTo>
                                    <a:pt x="0" y="80"/>
                                  </a:lnTo>
                                  <a:lnTo>
                                    <a:pt x="0" y="78"/>
                                  </a:lnTo>
                                  <a:lnTo>
                                    <a:pt x="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8" name="Rectangle 779"/>
                          <wps:cNvSpPr>
                            <a:spLocks noChangeArrowheads="1"/>
                          </wps:cNvSpPr>
                          <wps:spPr bwMode="auto">
                            <a:xfrm>
                              <a:off x="3986" y="6670"/>
                              <a:ext cx="59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MONTGOMERY</w:t>
                                </w:r>
                              </w:p>
                            </w:txbxContent>
                          </wps:txbx>
                          <wps:bodyPr rot="0" vert="horz" wrap="none" lIns="0" tIns="0" rIns="0" bIns="0" anchor="t" anchorCtr="0" upright="1">
                            <a:spAutoFit/>
                          </wps:bodyPr>
                        </wps:wsp>
                        <wps:wsp>
                          <wps:cNvPr id="3009" name="Rectangle 780"/>
                          <wps:cNvSpPr>
                            <a:spLocks noChangeArrowheads="1"/>
                          </wps:cNvSpPr>
                          <wps:spPr bwMode="auto">
                            <a:xfrm>
                              <a:off x="2875" y="6902"/>
                              <a:ext cx="31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JERSEY</w:t>
                                </w:r>
                              </w:p>
                            </w:txbxContent>
                          </wps:txbx>
                          <wps:bodyPr rot="0" vert="horz" wrap="none" lIns="0" tIns="0" rIns="0" bIns="0" anchor="t" anchorCtr="0" upright="1">
                            <a:spAutoFit/>
                          </wps:bodyPr>
                        </wps:wsp>
                        <wps:wsp>
                          <wps:cNvPr id="3010" name="Freeform 781"/>
                          <wps:cNvSpPr>
                            <a:spLocks/>
                          </wps:cNvSpPr>
                          <wps:spPr bwMode="auto">
                            <a:xfrm>
                              <a:off x="2860" y="6906"/>
                              <a:ext cx="372" cy="91"/>
                            </a:xfrm>
                            <a:custGeom>
                              <a:avLst/>
                              <a:gdLst>
                                <a:gd name="T0" fmla="*/ 2 w 372"/>
                                <a:gd name="T1" fmla="*/ 47 h 91"/>
                                <a:gd name="T2" fmla="*/ 4 w 372"/>
                                <a:gd name="T3" fmla="*/ 42 h 91"/>
                                <a:gd name="T4" fmla="*/ 10 w 372"/>
                                <a:gd name="T5" fmla="*/ 38 h 91"/>
                                <a:gd name="T6" fmla="*/ 25 w 372"/>
                                <a:gd name="T7" fmla="*/ 15 h 91"/>
                                <a:gd name="T8" fmla="*/ 27 w 372"/>
                                <a:gd name="T9" fmla="*/ 9 h 91"/>
                                <a:gd name="T10" fmla="*/ 31 w 372"/>
                                <a:gd name="T11" fmla="*/ 2 h 91"/>
                                <a:gd name="T12" fmla="*/ 38 w 372"/>
                                <a:gd name="T13" fmla="*/ 0 h 91"/>
                                <a:gd name="T14" fmla="*/ 57 w 372"/>
                                <a:gd name="T15" fmla="*/ 0 h 91"/>
                                <a:gd name="T16" fmla="*/ 63 w 372"/>
                                <a:gd name="T17" fmla="*/ 0 h 91"/>
                                <a:gd name="T18" fmla="*/ 118 w 372"/>
                                <a:gd name="T19" fmla="*/ 0 h 91"/>
                                <a:gd name="T20" fmla="*/ 124 w 372"/>
                                <a:gd name="T21" fmla="*/ 0 h 91"/>
                                <a:gd name="T22" fmla="*/ 160 w 372"/>
                                <a:gd name="T23" fmla="*/ 2 h 91"/>
                                <a:gd name="T24" fmla="*/ 167 w 372"/>
                                <a:gd name="T25" fmla="*/ 6 h 91"/>
                                <a:gd name="T26" fmla="*/ 169 w 372"/>
                                <a:gd name="T27" fmla="*/ 11 h 91"/>
                                <a:gd name="T28" fmla="*/ 186 w 372"/>
                                <a:gd name="T29" fmla="*/ 2 h 91"/>
                                <a:gd name="T30" fmla="*/ 205 w 372"/>
                                <a:gd name="T31" fmla="*/ 0 h 91"/>
                                <a:gd name="T32" fmla="*/ 226 w 372"/>
                                <a:gd name="T33" fmla="*/ 6 h 91"/>
                                <a:gd name="T34" fmla="*/ 234 w 372"/>
                                <a:gd name="T35" fmla="*/ 9 h 91"/>
                                <a:gd name="T36" fmla="*/ 236 w 372"/>
                                <a:gd name="T37" fmla="*/ 4 h 91"/>
                                <a:gd name="T38" fmla="*/ 243 w 372"/>
                                <a:gd name="T39" fmla="*/ 0 h 91"/>
                                <a:gd name="T40" fmla="*/ 306 w 372"/>
                                <a:gd name="T41" fmla="*/ 0 h 91"/>
                                <a:gd name="T42" fmla="*/ 312 w 372"/>
                                <a:gd name="T43" fmla="*/ 2 h 91"/>
                                <a:gd name="T44" fmla="*/ 319 w 372"/>
                                <a:gd name="T45" fmla="*/ 6 h 91"/>
                                <a:gd name="T46" fmla="*/ 334 w 372"/>
                                <a:gd name="T47" fmla="*/ 4 h 91"/>
                                <a:gd name="T48" fmla="*/ 340 w 372"/>
                                <a:gd name="T49" fmla="*/ 0 h 91"/>
                                <a:gd name="T50" fmla="*/ 359 w 372"/>
                                <a:gd name="T51" fmla="*/ 0 h 91"/>
                                <a:gd name="T52" fmla="*/ 365 w 372"/>
                                <a:gd name="T53" fmla="*/ 2 h 91"/>
                                <a:gd name="T54" fmla="*/ 369 w 372"/>
                                <a:gd name="T55" fmla="*/ 9 h 91"/>
                                <a:gd name="T56" fmla="*/ 372 w 372"/>
                                <a:gd name="T57" fmla="*/ 15 h 91"/>
                                <a:gd name="T58" fmla="*/ 369 w 372"/>
                                <a:gd name="T59" fmla="*/ 21 h 91"/>
                                <a:gd name="T60" fmla="*/ 346 w 372"/>
                                <a:gd name="T61" fmla="*/ 76 h 91"/>
                                <a:gd name="T62" fmla="*/ 344 w 372"/>
                                <a:gd name="T63" fmla="*/ 83 h 91"/>
                                <a:gd name="T64" fmla="*/ 340 w 372"/>
                                <a:gd name="T65" fmla="*/ 89 h 91"/>
                                <a:gd name="T66" fmla="*/ 334 w 372"/>
                                <a:gd name="T67" fmla="*/ 91 h 91"/>
                                <a:gd name="T68" fmla="*/ 317 w 372"/>
                                <a:gd name="T69" fmla="*/ 91 h 91"/>
                                <a:gd name="T70" fmla="*/ 310 w 372"/>
                                <a:gd name="T71" fmla="*/ 87 h 91"/>
                                <a:gd name="T72" fmla="*/ 308 w 372"/>
                                <a:gd name="T73" fmla="*/ 85 h 91"/>
                                <a:gd name="T74" fmla="*/ 302 w 372"/>
                                <a:gd name="T75" fmla="*/ 89 h 91"/>
                                <a:gd name="T76" fmla="*/ 295 w 372"/>
                                <a:gd name="T77" fmla="*/ 91 h 91"/>
                                <a:gd name="T78" fmla="*/ 241 w 372"/>
                                <a:gd name="T79" fmla="*/ 89 h 91"/>
                                <a:gd name="T80" fmla="*/ 236 w 372"/>
                                <a:gd name="T81" fmla="*/ 87 h 91"/>
                                <a:gd name="T82" fmla="*/ 228 w 372"/>
                                <a:gd name="T83" fmla="*/ 87 h 91"/>
                                <a:gd name="T84" fmla="*/ 209 w 372"/>
                                <a:gd name="T85" fmla="*/ 91 h 91"/>
                                <a:gd name="T86" fmla="*/ 188 w 372"/>
                                <a:gd name="T87" fmla="*/ 89 h 91"/>
                                <a:gd name="T88" fmla="*/ 181 w 372"/>
                                <a:gd name="T89" fmla="*/ 87 h 91"/>
                                <a:gd name="T90" fmla="*/ 177 w 372"/>
                                <a:gd name="T91" fmla="*/ 89 h 91"/>
                                <a:gd name="T92" fmla="*/ 171 w 372"/>
                                <a:gd name="T93" fmla="*/ 91 h 91"/>
                                <a:gd name="T94" fmla="*/ 154 w 372"/>
                                <a:gd name="T95" fmla="*/ 91 h 91"/>
                                <a:gd name="T96" fmla="*/ 148 w 372"/>
                                <a:gd name="T97" fmla="*/ 87 h 91"/>
                                <a:gd name="T98" fmla="*/ 143 w 372"/>
                                <a:gd name="T99" fmla="*/ 89 h 91"/>
                                <a:gd name="T100" fmla="*/ 137 w 372"/>
                                <a:gd name="T101" fmla="*/ 91 h 91"/>
                                <a:gd name="T102" fmla="*/ 118 w 372"/>
                                <a:gd name="T103" fmla="*/ 89 h 91"/>
                                <a:gd name="T104" fmla="*/ 63 w 372"/>
                                <a:gd name="T105" fmla="*/ 91 h 91"/>
                                <a:gd name="T106" fmla="*/ 57 w 372"/>
                                <a:gd name="T107" fmla="*/ 89 h 91"/>
                                <a:gd name="T108" fmla="*/ 53 w 372"/>
                                <a:gd name="T109" fmla="*/ 87 h 91"/>
                                <a:gd name="T110" fmla="*/ 36 w 372"/>
                                <a:gd name="T111" fmla="*/ 91 h 91"/>
                                <a:gd name="T112" fmla="*/ 31 w 372"/>
                                <a:gd name="T113" fmla="*/ 91 h 91"/>
                                <a:gd name="T114" fmla="*/ 15 w 372"/>
                                <a:gd name="T115" fmla="*/ 83 h 91"/>
                                <a:gd name="T116" fmla="*/ 8 w 372"/>
                                <a:gd name="T117" fmla="*/ 78 h 91"/>
                                <a:gd name="T118" fmla="*/ 0 w 372"/>
                                <a:gd name="T119" fmla="*/ 57 h 91"/>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372" h="91">
                                  <a:moveTo>
                                    <a:pt x="0" y="53"/>
                                  </a:moveTo>
                                  <a:lnTo>
                                    <a:pt x="0" y="53"/>
                                  </a:lnTo>
                                  <a:lnTo>
                                    <a:pt x="0" y="51"/>
                                  </a:lnTo>
                                  <a:lnTo>
                                    <a:pt x="0" y="49"/>
                                  </a:lnTo>
                                  <a:lnTo>
                                    <a:pt x="2" y="47"/>
                                  </a:lnTo>
                                  <a:lnTo>
                                    <a:pt x="2" y="44"/>
                                  </a:lnTo>
                                  <a:lnTo>
                                    <a:pt x="4" y="42"/>
                                  </a:lnTo>
                                  <a:lnTo>
                                    <a:pt x="6" y="40"/>
                                  </a:lnTo>
                                  <a:lnTo>
                                    <a:pt x="8" y="40"/>
                                  </a:lnTo>
                                  <a:lnTo>
                                    <a:pt x="10" y="38"/>
                                  </a:lnTo>
                                  <a:lnTo>
                                    <a:pt x="12" y="38"/>
                                  </a:lnTo>
                                  <a:lnTo>
                                    <a:pt x="25" y="36"/>
                                  </a:lnTo>
                                  <a:lnTo>
                                    <a:pt x="25" y="15"/>
                                  </a:lnTo>
                                  <a:lnTo>
                                    <a:pt x="25" y="13"/>
                                  </a:lnTo>
                                  <a:lnTo>
                                    <a:pt x="25" y="11"/>
                                  </a:lnTo>
                                  <a:lnTo>
                                    <a:pt x="27" y="9"/>
                                  </a:lnTo>
                                  <a:lnTo>
                                    <a:pt x="27" y="6"/>
                                  </a:lnTo>
                                  <a:lnTo>
                                    <a:pt x="29" y="4"/>
                                  </a:lnTo>
                                  <a:lnTo>
                                    <a:pt x="31" y="2"/>
                                  </a:lnTo>
                                  <a:lnTo>
                                    <a:pt x="34" y="2"/>
                                  </a:lnTo>
                                  <a:lnTo>
                                    <a:pt x="36" y="0"/>
                                  </a:lnTo>
                                  <a:lnTo>
                                    <a:pt x="38" y="0"/>
                                  </a:lnTo>
                                  <a:lnTo>
                                    <a:pt x="40" y="0"/>
                                  </a:lnTo>
                                  <a:lnTo>
                                    <a:pt x="53" y="0"/>
                                  </a:lnTo>
                                  <a:lnTo>
                                    <a:pt x="55" y="0"/>
                                  </a:lnTo>
                                  <a:lnTo>
                                    <a:pt x="57" y="0"/>
                                  </a:lnTo>
                                  <a:lnTo>
                                    <a:pt x="59" y="2"/>
                                  </a:lnTo>
                                  <a:lnTo>
                                    <a:pt x="59" y="0"/>
                                  </a:lnTo>
                                  <a:lnTo>
                                    <a:pt x="61" y="0"/>
                                  </a:lnTo>
                                  <a:lnTo>
                                    <a:pt x="63" y="0"/>
                                  </a:lnTo>
                                  <a:lnTo>
                                    <a:pt x="114" y="0"/>
                                  </a:lnTo>
                                  <a:lnTo>
                                    <a:pt x="116" y="0"/>
                                  </a:lnTo>
                                  <a:lnTo>
                                    <a:pt x="118" y="0"/>
                                  </a:lnTo>
                                  <a:lnTo>
                                    <a:pt x="118" y="2"/>
                                  </a:lnTo>
                                  <a:lnTo>
                                    <a:pt x="120" y="0"/>
                                  </a:lnTo>
                                  <a:lnTo>
                                    <a:pt x="122" y="0"/>
                                  </a:lnTo>
                                  <a:lnTo>
                                    <a:pt x="124" y="0"/>
                                  </a:lnTo>
                                  <a:lnTo>
                                    <a:pt x="150" y="0"/>
                                  </a:lnTo>
                                  <a:lnTo>
                                    <a:pt x="152" y="0"/>
                                  </a:lnTo>
                                  <a:lnTo>
                                    <a:pt x="154" y="0"/>
                                  </a:lnTo>
                                  <a:lnTo>
                                    <a:pt x="160" y="2"/>
                                  </a:lnTo>
                                  <a:lnTo>
                                    <a:pt x="162" y="4"/>
                                  </a:lnTo>
                                  <a:lnTo>
                                    <a:pt x="165" y="4"/>
                                  </a:lnTo>
                                  <a:lnTo>
                                    <a:pt x="167" y="6"/>
                                  </a:lnTo>
                                  <a:lnTo>
                                    <a:pt x="169" y="9"/>
                                  </a:lnTo>
                                  <a:lnTo>
                                    <a:pt x="169" y="11"/>
                                  </a:lnTo>
                                  <a:lnTo>
                                    <a:pt x="179" y="4"/>
                                  </a:lnTo>
                                  <a:lnTo>
                                    <a:pt x="181" y="4"/>
                                  </a:lnTo>
                                  <a:lnTo>
                                    <a:pt x="184" y="2"/>
                                  </a:lnTo>
                                  <a:lnTo>
                                    <a:pt x="186" y="2"/>
                                  </a:lnTo>
                                  <a:lnTo>
                                    <a:pt x="200" y="0"/>
                                  </a:lnTo>
                                  <a:lnTo>
                                    <a:pt x="203" y="0"/>
                                  </a:lnTo>
                                  <a:lnTo>
                                    <a:pt x="205" y="0"/>
                                  </a:lnTo>
                                  <a:lnTo>
                                    <a:pt x="207" y="0"/>
                                  </a:lnTo>
                                  <a:lnTo>
                                    <a:pt x="224" y="4"/>
                                  </a:lnTo>
                                  <a:lnTo>
                                    <a:pt x="226" y="6"/>
                                  </a:lnTo>
                                  <a:lnTo>
                                    <a:pt x="228" y="6"/>
                                  </a:lnTo>
                                  <a:lnTo>
                                    <a:pt x="228" y="9"/>
                                  </a:lnTo>
                                  <a:lnTo>
                                    <a:pt x="232" y="11"/>
                                  </a:lnTo>
                                  <a:lnTo>
                                    <a:pt x="234" y="9"/>
                                  </a:lnTo>
                                  <a:lnTo>
                                    <a:pt x="234" y="6"/>
                                  </a:lnTo>
                                  <a:lnTo>
                                    <a:pt x="236" y="4"/>
                                  </a:lnTo>
                                  <a:lnTo>
                                    <a:pt x="238" y="2"/>
                                  </a:lnTo>
                                  <a:lnTo>
                                    <a:pt x="241" y="2"/>
                                  </a:lnTo>
                                  <a:lnTo>
                                    <a:pt x="243" y="0"/>
                                  </a:lnTo>
                                  <a:lnTo>
                                    <a:pt x="245" y="0"/>
                                  </a:lnTo>
                                  <a:lnTo>
                                    <a:pt x="247" y="0"/>
                                  </a:lnTo>
                                  <a:lnTo>
                                    <a:pt x="295" y="0"/>
                                  </a:lnTo>
                                  <a:lnTo>
                                    <a:pt x="306" y="0"/>
                                  </a:lnTo>
                                  <a:lnTo>
                                    <a:pt x="308" y="0"/>
                                  </a:lnTo>
                                  <a:lnTo>
                                    <a:pt x="310" y="0"/>
                                  </a:lnTo>
                                  <a:lnTo>
                                    <a:pt x="312" y="2"/>
                                  </a:lnTo>
                                  <a:lnTo>
                                    <a:pt x="315" y="2"/>
                                  </a:lnTo>
                                  <a:lnTo>
                                    <a:pt x="317" y="4"/>
                                  </a:lnTo>
                                  <a:lnTo>
                                    <a:pt x="319" y="6"/>
                                  </a:lnTo>
                                  <a:lnTo>
                                    <a:pt x="325" y="17"/>
                                  </a:lnTo>
                                  <a:lnTo>
                                    <a:pt x="331" y="6"/>
                                  </a:lnTo>
                                  <a:lnTo>
                                    <a:pt x="334" y="4"/>
                                  </a:lnTo>
                                  <a:lnTo>
                                    <a:pt x="336" y="2"/>
                                  </a:lnTo>
                                  <a:lnTo>
                                    <a:pt x="338" y="2"/>
                                  </a:lnTo>
                                  <a:lnTo>
                                    <a:pt x="340" y="0"/>
                                  </a:lnTo>
                                  <a:lnTo>
                                    <a:pt x="342" y="0"/>
                                  </a:lnTo>
                                  <a:lnTo>
                                    <a:pt x="344" y="0"/>
                                  </a:lnTo>
                                  <a:lnTo>
                                    <a:pt x="357" y="0"/>
                                  </a:lnTo>
                                  <a:lnTo>
                                    <a:pt x="359" y="0"/>
                                  </a:lnTo>
                                  <a:lnTo>
                                    <a:pt x="361" y="0"/>
                                  </a:lnTo>
                                  <a:lnTo>
                                    <a:pt x="363" y="2"/>
                                  </a:lnTo>
                                  <a:lnTo>
                                    <a:pt x="365" y="2"/>
                                  </a:lnTo>
                                  <a:lnTo>
                                    <a:pt x="367" y="4"/>
                                  </a:lnTo>
                                  <a:lnTo>
                                    <a:pt x="369" y="6"/>
                                  </a:lnTo>
                                  <a:lnTo>
                                    <a:pt x="369" y="9"/>
                                  </a:lnTo>
                                  <a:lnTo>
                                    <a:pt x="372" y="11"/>
                                  </a:lnTo>
                                  <a:lnTo>
                                    <a:pt x="372" y="13"/>
                                  </a:lnTo>
                                  <a:lnTo>
                                    <a:pt x="372" y="15"/>
                                  </a:lnTo>
                                  <a:lnTo>
                                    <a:pt x="372" y="17"/>
                                  </a:lnTo>
                                  <a:lnTo>
                                    <a:pt x="372" y="19"/>
                                  </a:lnTo>
                                  <a:lnTo>
                                    <a:pt x="369" y="21"/>
                                  </a:lnTo>
                                  <a:lnTo>
                                    <a:pt x="369" y="23"/>
                                  </a:lnTo>
                                  <a:lnTo>
                                    <a:pt x="346" y="53"/>
                                  </a:lnTo>
                                  <a:lnTo>
                                    <a:pt x="346" y="76"/>
                                  </a:lnTo>
                                  <a:lnTo>
                                    <a:pt x="346" y="78"/>
                                  </a:lnTo>
                                  <a:lnTo>
                                    <a:pt x="346" y="80"/>
                                  </a:lnTo>
                                  <a:lnTo>
                                    <a:pt x="344" y="83"/>
                                  </a:lnTo>
                                  <a:lnTo>
                                    <a:pt x="344" y="85"/>
                                  </a:lnTo>
                                  <a:lnTo>
                                    <a:pt x="342" y="87"/>
                                  </a:lnTo>
                                  <a:lnTo>
                                    <a:pt x="340" y="89"/>
                                  </a:lnTo>
                                  <a:lnTo>
                                    <a:pt x="338" y="89"/>
                                  </a:lnTo>
                                  <a:lnTo>
                                    <a:pt x="336" y="91"/>
                                  </a:lnTo>
                                  <a:lnTo>
                                    <a:pt x="334" y="91"/>
                                  </a:lnTo>
                                  <a:lnTo>
                                    <a:pt x="331" y="91"/>
                                  </a:lnTo>
                                  <a:lnTo>
                                    <a:pt x="321" y="91"/>
                                  </a:lnTo>
                                  <a:lnTo>
                                    <a:pt x="319" y="91"/>
                                  </a:lnTo>
                                  <a:lnTo>
                                    <a:pt x="317" y="91"/>
                                  </a:lnTo>
                                  <a:lnTo>
                                    <a:pt x="315" y="89"/>
                                  </a:lnTo>
                                  <a:lnTo>
                                    <a:pt x="312" y="89"/>
                                  </a:lnTo>
                                  <a:lnTo>
                                    <a:pt x="310" y="87"/>
                                  </a:lnTo>
                                  <a:lnTo>
                                    <a:pt x="308" y="85"/>
                                  </a:lnTo>
                                  <a:lnTo>
                                    <a:pt x="308" y="83"/>
                                  </a:lnTo>
                                  <a:lnTo>
                                    <a:pt x="308" y="85"/>
                                  </a:lnTo>
                                  <a:lnTo>
                                    <a:pt x="306" y="87"/>
                                  </a:lnTo>
                                  <a:lnTo>
                                    <a:pt x="304" y="89"/>
                                  </a:lnTo>
                                  <a:lnTo>
                                    <a:pt x="302" y="89"/>
                                  </a:lnTo>
                                  <a:lnTo>
                                    <a:pt x="300" y="91"/>
                                  </a:lnTo>
                                  <a:lnTo>
                                    <a:pt x="298" y="91"/>
                                  </a:lnTo>
                                  <a:lnTo>
                                    <a:pt x="295" y="91"/>
                                  </a:lnTo>
                                  <a:lnTo>
                                    <a:pt x="247" y="91"/>
                                  </a:lnTo>
                                  <a:lnTo>
                                    <a:pt x="245" y="91"/>
                                  </a:lnTo>
                                  <a:lnTo>
                                    <a:pt x="243" y="91"/>
                                  </a:lnTo>
                                  <a:lnTo>
                                    <a:pt x="241" y="89"/>
                                  </a:lnTo>
                                  <a:lnTo>
                                    <a:pt x="238" y="89"/>
                                  </a:lnTo>
                                  <a:lnTo>
                                    <a:pt x="236" y="87"/>
                                  </a:lnTo>
                                  <a:lnTo>
                                    <a:pt x="234" y="85"/>
                                  </a:lnTo>
                                  <a:lnTo>
                                    <a:pt x="234" y="83"/>
                                  </a:lnTo>
                                  <a:lnTo>
                                    <a:pt x="230" y="87"/>
                                  </a:lnTo>
                                  <a:lnTo>
                                    <a:pt x="228" y="87"/>
                                  </a:lnTo>
                                  <a:lnTo>
                                    <a:pt x="226" y="89"/>
                                  </a:lnTo>
                                  <a:lnTo>
                                    <a:pt x="224" y="89"/>
                                  </a:lnTo>
                                  <a:lnTo>
                                    <a:pt x="209" y="91"/>
                                  </a:lnTo>
                                  <a:lnTo>
                                    <a:pt x="207" y="91"/>
                                  </a:lnTo>
                                  <a:lnTo>
                                    <a:pt x="205" y="91"/>
                                  </a:lnTo>
                                  <a:lnTo>
                                    <a:pt x="188" y="89"/>
                                  </a:lnTo>
                                  <a:lnTo>
                                    <a:pt x="186" y="89"/>
                                  </a:lnTo>
                                  <a:lnTo>
                                    <a:pt x="184" y="87"/>
                                  </a:lnTo>
                                  <a:lnTo>
                                    <a:pt x="181" y="87"/>
                                  </a:lnTo>
                                  <a:lnTo>
                                    <a:pt x="179" y="89"/>
                                  </a:lnTo>
                                  <a:lnTo>
                                    <a:pt x="177" y="89"/>
                                  </a:lnTo>
                                  <a:lnTo>
                                    <a:pt x="175" y="91"/>
                                  </a:lnTo>
                                  <a:lnTo>
                                    <a:pt x="173" y="91"/>
                                  </a:lnTo>
                                  <a:lnTo>
                                    <a:pt x="171" y="91"/>
                                  </a:lnTo>
                                  <a:lnTo>
                                    <a:pt x="158" y="91"/>
                                  </a:lnTo>
                                  <a:lnTo>
                                    <a:pt x="156" y="91"/>
                                  </a:lnTo>
                                  <a:lnTo>
                                    <a:pt x="154" y="91"/>
                                  </a:lnTo>
                                  <a:lnTo>
                                    <a:pt x="152" y="89"/>
                                  </a:lnTo>
                                  <a:lnTo>
                                    <a:pt x="150" y="89"/>
                                  </a:lnTo>
                                  <a:lnTo>
                                    <a:pt x="148" y="87"/>
                                  </a:lnTo>
                                  <a:lnTo>
                                    <a:pt x="146" y="89"/>
                                  </a:lnTo>
                                  <a:lnTo>
                                    <a:pt x="143" y="89"/>
                                  </a:lnTo>
                                  <a:lnTo>
                                    <a:pt x="141" y="91"/>
                                  </a:lnTo>
                                  <a:lnTo>
                                    <a:pt x="139" y="91"/>
                                  </a:lnTo>
                                  <a:lnTo>
                                    <a:pt x="137" y="91"/>
                                  </a:lnTo>
                                  <a:lnTo>
                                    <a:pt x="124" y="91"/>
                                  </a:lnTo>
                                  <a:lnTo>
                                    <a:pt x="122" y="91"/>
                                  </a:lnTo>
                                  <a:lnTo>
                                    <a:pt x="120" y="91"/>
                                  </a:lnTo>
                                  <a:lnTo>
                                    <a:pt x="118" y="89"/>
                                  </a:lnTo>
                                  <a:lnTo>
                                    <a:pt x="118" y="91"/>
                                  </a:lnTo>
                                  <a:lnTo>
                                    <a:pt x="116" y="91"/>
                                  </a:lnTo>
                                  <a:lnTo>
                                    <a:pt x="114" y="91"/>
                                  </a:lnTo>
                                  <a:lnTo>
                                    <a:pt x="63" y="91"/>
                                  </a:lnTo>
                                  <a:lnTo>
                                    <a:pt x="61" y="91"/>
                                  </a:lnTo>
                                  <a:lnTo>
                                    <a:pt x="59" y="91"/>
                                  </a:lnTo>
                                  <a:lnTo>
                                    <a:pt x="57" y="89"/>
                                  </a:lnTo>
                                  <a:lnTo>
                                    <a:pt x="55" y="89"/>
                                  </a:lnTo>
                                  <a:lnTo>
                                    <a:pt x="53" y="87"/>
                                  </a:lnTo>
                                  <a:lnTo>
                                    <a:pt x="50" y="87"/>
                                  </a:lnTo>
                                  <a:lnTo>
                                    <a:pt x="48" y="89"/>
                                  </a:lnTo>
                                  <a:lnTo>
                                    <a:pt x="46" y="89"/>
                                  </a:lnTo>
                                  <a:lnTo>
                                    <a:pt x="36" y="91"/>
                                  </a:lnTo>
                                  <a:lnTo>
                                    <a:pt x="34" y="91"/>
                                  </a:lnTo>
                                  <a:lnTo>
                                    <a:pt x="31" y="91"/>
                                  </a:lnTo>
                                  <a:lnTo>
                                    <a:pt x="29" y="91"/>
                                  </a:lnTo>
                                  <a:lnTo>
                                    <a:pt x="27" y="89"/>
                                  </a:lnTo>
                                  <a:lnTo>
                                    <a:pt x="15" y="83"/>
                                  </a:lnTo>
                                  <a:lnTo>
                                    <a:pt x="12" y="83"/>
                                  </a:lnTo>
                                  <a:lnTo>
                                    <a:pt x="10" y="80"/>
                                  </a:lnTo>
                                  <a:lnTo>
                                    <a:pt x="8" y="78"/>
                                  </a:lnTo>
                                  <a:lnTo>
                                    <a:pt x="8" y="76"/>
                                  </a:lnTo>
                                  <a:lnTo>
                                    <a:pt x="6" y="74"/>
                                  </a:lnTo>
                                  <a:lnTo>
                                    <a:pt x="0" y="57"/>
                                  </a:lnTo>
                                  <a:lnTo>
                                    <a:pt x="0" y="55"/>
                                  </a:lnTo>
                                  <a:lnTo>
                                    <a:pt x="0" y="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1" name="Rectangle 782"/>
                          <wps:cNvSpPr>
                            <a:spLocks noChangeArrowheads="1"/>
                          </wps:cNvSpPr>
                          <wps:spPr bwMode="auto">
                            <a:xfrm>
                              <a:off x="2875" y="6902"/>
                              <a:ext cx="31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JERSEY</w:t>
                                </w:r>
                              </w:p>
                            </w:txbxContent>
                          </wps:txbx>
                          <wps:bodyPr rot="0" vert="horz" wrap="none" lIns="0" tIns="0" rIns="0" bIns="0" anchor="t" anchorCtr="0" upright="1">
                            <a:spAutoFit/>
                          </wps:bodyPr>
                        </wps:wsp>
                        <wps:wsp>
                          <wps:cNvPr id="3012" name="Rectangle 783"/>
                          <wps:cNvSpPr>
                            <a:spLocks noChangeArrowheads="1"/>
                          </wps:cNvSpPr>
                          <wps:spPr bwMode="auto">
                            <a:xfrm>
                              <a:off x="4370" y="3706"/>
                              <a:ext cx="485"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WOODFORD</w:t>
                                </w:r>
                              </w:p>
                            </w:txbxContent>
                          </wps:txbx>
                          <wps:bodyPr rot="0" vert="horz" wrap="none" lIns="0" tIns="0" rIns="0" bIns="0" anchor="t" anchorCtr="0" upright="1">
                            <a:spAutoFit/>
                          </wps:bodyPr>
                        </wps:wsp>
                        <wps:wsp>
                          <wps:cNvPr id="3013" name="Freeform 784"/>
                          <wps:cNvSpPr>
                            <a:spLocks noEditPoints="1"/>
                          </wps:cNvSpPr>
                          <wps:spPr bwMode="auto">
                            <a:xfrm>
                              <a:off x="4359" y="3701"/>
                              <a:ext cx="541" cy="91"/>
                            </a:xfrm>
                            <a:custGeom>
                              <a:avLst/>
                              <a:gdLst>
                                <a:gd name="T0" fmla="*/ 5 w 541"/>
                                <a:gd name="T1" fmla="*/ 5 h 91"/>
                                <a:gd name="T2" fmla="*/ 28 w 541"/>
                                <a:gd name="T3" fmla="*/ 0 h 91"/>
                                <a:gd name="T4" fmla="*/ 38 w 541"/>
                                <a:gd name="T5" fmla="*/ 2 h 91"/>
                                <a:gd name="T6" fmla="*/ 68 w 541"/>
                                <a:gd name="T7" fmla="*/ 0 h 91"/>
                                <a:gd name="T8" fmla="*/ 79 w 541"/>
                                <a:gd name="T9" fmla="*/ 5 h 91"/>
                                <a:gd name="T10" fmla="*/ 100 w 541"/>
                                <a:gd name="T11" fmla="*/ 0 h 91"/>
                                <a:gd name="T12" fmla="*/ 112 w 541"/>
                                <a:gd name="T13" fmla="*/ 0 h 91"/>
                                <a:gd name="T14" fmla="*/ 136 w 541"/>
                                <a:gd name="T15" fmla="*/ 9 h 91"/>
                                <a:gd name="T16" fmla="*/ 152 w 541"/>
                                <a:gd name="T17" fmla="*/ 19 h 91"/>
                                <a:gd name="T18" fmla="*/ 180 w 541"/>
                                <a:gd name="T19" fmla="*/ 2 h 91"/>
                                <a:gd name="T20" fmla="*/ 203 w 541"/>
                                <a:gd name="T21" fmla="*/ 5 h 91"/>
                                <a:gd name="T22" fmla="*/ 220 w 541"/>
                                <a:gd name="T23" fmla="*/ 26 h 91"/>
                                <a:gd name="T24" fmla="*/ 222 w 541"/>
                                <a:gd name="T25" fmla="*/ 64 h 91"/>
                                <a:gd name="T26" fmla="*/ 205 w 541"/>
                                <a:gd name="T27" fmla="*/ 85 h 91"/>
                                <a:gd name="T28" fmla="*/ 184 w 541"/>
                                <a:gd name="T29" fmla="*/ 91 h 91"/>
                                <a:gd name="T30" fmla="*/ 163 w 541"/>
                                <a:gd name="T31" fmla="*/ 81 h 91"/>
                                <a:gd name="T32" fmla="*/ 148 w 541"/>
                                <a:gd name="T33" fmla="*/ 66 h 91"/>
                                <a:gd name="T34" fmla="*/ 133 w 541"/>
                                <a:gd name="T35" fmla="*/ 85 h 91"/>
                                <a:gd name="T36" fmla="*/ 110 w 541"/>
                                <a:gd name="T37" fmla="*/ 91 h 91"/>
                                <a:gd name="T38" fmla="*/ 93 w 541"/>
                                <a:gd name="T39" fmla="*/ 91 h 91"/>
                                <a:gd name="T40" fmla="*/ 62 w 541"/>
                                <a:gd name="T41" fmla="*/ 87 h 91"/>
                                <a:gd name="T42" fmla="*/ 55 w 541"/>
                                <a:gd name="T43" fmla="*/ 83 h 91"/>
                                <a:gd name="T44" fmla="*/ 45 w 541"/>
                                <a:gd name="T45" fmla="*/ 91 h 91"/>
                                <a:gd name="T46" fmla="*/ 13 w 541"/>
                                <a:gd name="T47" fmla="*/ 89 h 91"/>
                                <a:gd name="T48" fmla="*/ 0 w 541"/>
                                <a:gd name="T49" fmla="*/ 17 h 91"/>
                                <a:gd name="T50" fmla="*/ 235 w 541"/>
                                <a:gd name="T51" fmla="*/ 9 h 91"/>
                                <a:gd name="T52" fmla="*/ 245 w 541"/>
                                <a:gd name="T53" fmla="*/ 0 h 91"/>
                                <a:gd name="T54" fmla="*/ 277 w 541"/>
                                <a:gd name="T55" fmla="*/ 2 h 91"/>
                                <a:gd name="T56" fmla="*/ 294 w 541"/>
                                <a:gd name="T57" fmla="*/ 9 h 91"/>
                                <a:gd name="T58" fmla="*/ 305 w 541"/>
                                <a:gd name="T59" fmla="*/ 0 h 91"/>
                                <a:gd name="T60" fmla="*/ 340 w 541"/>
                                <a:gd name="T61" fmla="*/ 2 h 91"/>
                                <a:gd name="T62" fmla="*/ 366 w 541"/>
                                <a:gd name="T63" fmla="*/ 0 h 91"/>
                                <a:gd name="T64" fmla="*/ 389 w 541"/>
                                <a:gd name="T65" fmla="*/ 7 h 91"/>
                                <a:gd name="T66" fmla="*/ 408 w 541"/>
                                <a:gd name="T67" fmla="*/ 43 h 91"/>
                                <a:gd name="T68" fmla="*/ 402 w 541"/>
                                <a:gd name="T69" fmla="*/ 68 h 91"/>
                                <a:gd name="T70" fmla="*/ 387 w 541"/>
                                <a:gd name="T71" fmla="*/ 85 h 91"/>
                                <a:gd name="T72" fmla="*/ 364 w 541"/>
                                <a:gd name="T73" fmla="*/ 91 h 91"/>
                                <a:gd name="T74" fmla="*/ 336 w 541"/>
                                <a:gd name="T75" fmla="*/ 70 h 91"/>
                                <a:gd name="T76" fmla="*/ 332 w 541"/>
                                <a:gd name="T77" fmla="*/ 83 h 91"/>
                                <a:gd name="T78" fmla="*/ 321 w 541"/>
                                <a:gd name="T79" fmla="*/ 91 h 91"/>
                                <a:gd name="T80" fmla="*/ 298 w 541"/>
                                <a:gd name="T81" fmla="*/ 89 h 91"/>
                                <a:gd name="T82" fmla="*/ 292 w 541"/>
                                <a:gd name="T83" fmla="*/ 76 h 91"/>
                                <a:gd name="T84" fmla="*/ 271 w 541"/>
                                <a:gd name="T85" fmla="*/ 91 h 91"/>
                                <a:gd name="T86" fmla="*/ 239 w 541"/>
                                <a:gd name="T87" fmla="*/ 89 h 91"/>
                                <a:gd name="T88" fmla="*/ 233 w 541"/>
                                <a:gd name="T89" fmla="*/ 76 h 91"/>
                                <a:gd name="T90" fmla="*/ 416 w 541"/>
                                <a:gd name="T91" fmla="*/ 7 h 91"/>
                                <a:gd name="T92" fmla="*/ 429 w 541"/>
                                <a:gd name="T93" fmla="*/ 0 h 91"/>
                                <a:gd name="T94" fmla="*/ 469 w 541"/>
                                <a:gd name="T95" fmla="*/ 5 h 91"/>
                                <a:gd name="T96" fmla="*/ 478 w 541"/>
                                <a:gd name="T97" fmla="*/ 7 h 91"/>
                                <a:gd name="T98" fmla="*/ 490 w 541"/>
                                <a:gd name="T99" fmla="*/ 0 h 91"/>
                                <a:gd name="T100" fmla="*/ 522 w 541"/>
                                <a:gd name="T101" fmla="*/ 5 h 91"/>
                                <a:gd name="T102" fmla="*/ 541 w 541"/>
                                <a:gd name="T103" fmla="*/ 30 h 91"/>
                                <a:gd name="T104" fmla="*/ 537 w 541"/>
                                <a:gd name="T105" fmla="*/ 72 h 91"/>
                                <a:gd name="T106" fmla="*/ 512 w 541"/>
                                <a:gd name="T107" fmla="*/ 91 h 91"/>
                                <a:gd name="T108" fmla="*/ 480 w 541"/>
                                <a:gd name="T109" fmla="*/ 91 h 91"/>
                                <a:gd name="T110" fmla="*/ 457 w 541"/>
                                <a:gd name="T111" fmla="*/ 89 h 91"/>
                                <a:gd name="T112" fmla="*/ 444 w 541"/>
                                <a:gd name="T113" fmla="*/ 91 h 91"/>
                                <a:gd name="T114" fmla="*/ 421 w 541"/>
                                <a:gd name="T115" fmla="*/ 89 h 91"/>
                                <a:gd name="T116" fmla="*/ 414 w 541"/>
                                <a:gd name="T117" fmla="*/ 76 h 91"/>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541" h="91">
                                  <a:moveTo>
                                    <a:pt x="0" y="15"/>
                                  </a:moveTo>
                                  <a:lnTo>
                                    <a:pt x="0" y="13"/>
                                  </a:lnTo>
                                  <a:lnTo>
                                    <a:pt x="0" y="11"/>
                                  </a:lnTo>
                                  <a:lnTo>
                                    <a:pt x="3" y="9"/>
                                  </a:lnTo>
                                  <a:lnTo>
                                    <a:pt x="3" y="7"/>
                                  </a:lnTo>
                                  <a:lnTo>
                                    <a:pt x="5" y="5"/>
                                  </a:lnTo>
                                  <a:lnTo>
                                    <a:pt x="7" y="2"/>
                                  </a:lnTo>
                                  <a:lnTo>
                                    <a:pt x="9" y="2"/>
                                  </a:lnTo>
                                  <a:lnTo>
                                    <a:pt x="11" y="0"/>
                                  </a:lnTo>
                                  <a:lnTo>
                                    <a:pt x="13" y="0"/>
                                  </a:lnTo>
                                  <a:lnTo>
                                    <a:pt x="15" y="0"/>
                                  </a:lnTo>
                                  <a:lnTo>
                                    <a:pt x="28" y="0"/>
                                  </a:lnTo>
                                  <a:lnTo>
                                    <a:pt x="30" y="0"/>
                                  </a:lnTo>
                                  <a:lnTo>
                                    <a:pt x="32" y="0"/>
                                  </a:lnTo>
                                  <a:lnTo>
                                    <a:pt x="34" y="2"/>
                                  </a:lnTo>
                                  <a:lnTo>
                                    <a:pt x="36" y="2"/>
                                  </a:lnTo>
                                  <a:lnTo>
                                    <a:pt x="38" y="5"/>
                                  </a:lnTo>
                                  <a:lnTo>
                                    <a:pt x="38" y="2"/>
                                  </a:lnTo>
                                  <a:lnTo>
                                    <a:pt x="41" y="2"/>
                                  </a:lnTo>
                                  <a:lnTo>
                                    <a:pt x="43" y="0"/>
                                  </a:lnTo>
                                  <a:lnTo>
                                    <a:pt x="45" y="0"/>
                                  </a:lnTo>
                                  <a:lnTo>
                                    <a:pt x="47" y="0"/>
                                  </a:lnTo>
                                  <a:lnTo>
                                    <a:pt x="66" y="0"/>
                                  </a:lnTo>
                                  <a:lnTo>
                                    <a:pt x="68" y="0"/>
                                  </a:lnTo>
                                  <a:lnTo>
                                    <a:pt x="70" y="0"/>
                                  </a:lnTo>
                                  <a:lnTo>
                                    <a:pt x="72" y="2"/>
                                  </a:lnTo>
                                  <a:lnTo>
                                    <a:pt x="74" y="2"/>
                                  </a:lnTo>
                                  <a:lnTo>
                                    <a:pt x="76" y="5"/>
                                  </a:lnTo>
                                  <a:lnTo>
                                    <a:pt x="79" y="7"/>
                                  </a:lnTo>
                                  <a:lnTo>
                                    <a:pt x="79" y="5"/>
                                  </a:lnTo>
                                  <a:lnTo>
                                    <a:pt x="81" y="2"/>
                                  </a:lnTo>
                                  <a:lnTo>
                                    <a:pt x="83" y="2"/>
                                  </a:lnTo>
                                  <a:lnTo>
                                    <a:pt x="85" y="0"/>
                                  </a:lnTo>
                                  <a:lnTo>
                                    <a:pt x="87" y="0"/>
                                  </a:lnTo>
                                  <a:lnTo>
                                    <a:pt x="89" y="0"/>
                                  </a:lnTo>
                                  <a:lnTo>
                                    <a:pt x="100" y="0"/>
                                  </a:lnTo>
                                  <a:lnTo>
                                    <a:pt x="102" y="0"/>
                                  </a:lnTo>
                                  <a:lnTo>
                                    <a:pt x="104" y="0"/>
                                  </a:lnTo>
                                  <a:lnTo>
                                    <a:pt x="106" y="2"/>
                                  </a:lnTo>
                                  <a:lnTo>
                                    <a:pt x="108" y="0"/>
                                  </a:lnTo>
                                  <a:lnTo>
                                    <a:pt x="110" y="0"/>
                                  </a:lnTo>
                                  <a:lnTo>
                                    <a:pt x="112" y="0"/>
                                  </a:lnTo>
                                  <a:lnTo>
                                    <a:pt x="114" y="0"/>
                                  </a:lnTo>
                                  <a:lnTo>
                                    <a:pt x="117" y="0"/>
                                  </a:lnTo>
                                  <a:lnTo>
                                    <a:pt x="129" y="5"/>
                                  </a:lnTo>
                                  <a:lnTo>
                                    <a:pt x="131" y="7"/>
                                  </a:lnTo>
                                  <a:lnTo>
                                    <a:pt x="133" y="7"/>
                                  </a:lnTo>
                                  <a:lnTo>
                                    <a:pt x="136" y="9"/>
                                  </a:lnTo>
                                  <a:lnTo>
                                    <a:pt x="138" y="11"/>
                                  </a:lnTo>
                                  <a:lnTo>
                                    <a:pt x="146" y="24"/>
                                  </a:lnTo>
                                  <a:lnTo>
                                    <a:pt x="146" y="26"/>
                                  </a:lnTo>
                                  <a:lnTo>
                                    <a:pt x="148" y="28"/>
                                  </a:lnTo>
                                  <a:lnTo>
                                    <a:pt x="148" y="34"/>
                                  </a:lnTo>
                                  <a:lnTo>
                                    <a:pt x="152" y="19"/>
                                  </a:lnTo>
                                  <a:lnTo>
                                    <a:pt x="155" y="17"/>
                                  </a:lnTo>
                                  <a:lnTo>
                                    <a:pt x="155" y="15"/>
                                  </a:lnTo>
                                  <a:lnTo>
                                    <a:pt x="157" y="13"/>
                                  </a:lnTo>
                                  <a:lnTo>
                                    <a:pt x="159" y="11"/>
                                  </a:lnTo>
                                  <a:lnTo>
                                    <a:pt x="161" y="11"/>
                                  </a:lnTo>
                                  <a:lnTo>
                                    <a:pt x="180" y="2"/>
                                  </a:lnTo>
                                  <a:lnTo>
                                    <a:pt x="182" y="0"/>
                                  </a:lnTo>
                                  <a:lnTo>
                                    <a:pt x="184" y="0"/>
                                  </a:lnTo>
                                  <a:lnTo>
                                    <a:pt x="186" y="0"/>
                                  </a:lnTo>
                                  <a:lnTo>
                                    <a:pt x="188" y="0"/>
                                  </a:lnTo>
                                  <a:lnTo>
                                    <a:pt x="190" y="0"/>
                                  </a:lnTo>
                                  <a:lnTo>
                                    <a:pt x="203" y="5"/>
                                  </a:lnTo>
                                  <a:lnTo>
                                    <a:pt x="205" y="7"/>
                                  </a:lnTo>
                                  <a:lnTo>
                                    <a:pt x="207" y="7"/>
                                  </a:lnTo>
                                  <a:lnTo>
                                    <a:pt x="209" y="9"/>
                                  </a:lnTo>
                                  <a:lnTo>
                                    <a:pt x="212" y="11"/>
                                  </a:lnTo>
                                  <a:lnTo>
                                    <a:pt x="220" y="24"/>
                                  </a:lnTo>
                                  <a:lnTo>
                                    <a:pt x="220" y="26"/>
                                  </a:lnTo>
                                  <a:lnTo>
                                    <a:pt x="222" y="28"/>
                                  </a:lnTo>
                                  <a:lnTo>
                                    <a:pt x="222" y="30"/>
                                  </a:lnTo>
                                  <a:lnTo>
                                    <a:pt x="224" y="45"/>
                                  </a:lnTo>
                                  <a:lnTo>
                                    <a:pt x="224" y="47"/>
                                  </a:lnTo>
                                  <a:lnTo>
                                    <a:pt x="224" y="49"/>
                                  </a:lnTo>
                                  <a:lnTo>
                                    <a:pt x="222" y="64"/>
                                  </a:lnTo>
                                  <a:lnTo>
                                    <a:pt x="222" y="66"/>
                                  </a:lnTo>
                                  <a:lnTo>
                                    <a:pt x="220" y="68"/>
                                  </a:lnTo>
                                  <a:lnTo>
                                    <a:pt x="220" y="70"/>
                                  </a:lnTo>
                                  <a:lnTo>
                                    <a:pt x="218" y="72"/>
                                  </a:lnTo>
                                  <a:lnTo>
                                    <a:pt x="207" y="83"/>
                                  </a:lnTo>
                                  <a:lnTo>
                                    <a:pt x="205" y="85"/>
                                  </a:lnTo>
                                  <a:lnTo>
                                    <a:pt x="203" y="85"/>
                                  </a:lnTo>
                                  <a:lnTo>
                                    <a:pt x="193" y="89"/>
                                  </a:lnTo>
                                  <a:lnTo>
                                    <a:pt x="190" y="91"/>
                                  </a:lnTo>
                                  <a:lnTo>
                                    <a:pt x="188" y="91"/>
                                  </a:lnTo>
                                  <a:lnTo>
                                    <a:pt x="186" y="91"/>
                                  </a:lnTo>
                                  <a:lnTo>
                                    <a:pt x="184" y="91"/>
                                  </a:lnTo>
                                  <a:lnTo>
                                    <a:pt x="182" y="91"/>
                                  </a:lnTo>
                                  <a:lnTo>
                                    <a:pt x="169" y="87"/>
                                  </a:lnTo>
                                  <a:lnTo>
                                    <a:pt x="167" y="85"/>
                                  </a:lnTo>
                                  <a:lnTo>
                                    <a:pt x="165" y="85"/>
                                  </a:lnTo>
                                  <a:lnTo>
                                    <a:pt x="163" y="83"/>
                                  </a:lnTo>
                                  <a:lnTo>
                                    <a:pt x="163" y="81"/>
                                  </a:lnTo>
                                  <a:lnTo>
                                    <a:pt x="155" y="70"/>
                                  </a:lnTo>
                                  <a:lnTo>
                                    <a:pt x="152" y="70"/>
                                  </a:lnTo>
                                  <a:lnTo>
                                    <a:pt x="152" y="68"/>
                                  </a:lnTo>
                                  <a:lnTo>
                                    <a:pt x="150" y="66"/>
                                  </a:lnTo>
                                  <a:lnTo>
                                    <a:pt x="150" y="59"/>
                                  </a:lnTo>
                                  <a:lnTo>
                                    <a:pt x="148" y="66"/>
                                  </a:lnTo>
                                  <a:lnTo>
                                    <a:pt x="146" y="68"/>
                                  </a:lnTo>
                                  <a:lnTo>
                                    <a:pt x="146" y="70"/>
                                  </a:lnTo>
                                  <a:lnTo>
                                    <a:pt x="144" y="70"/>
                                  </a:lnTo>
                                  <a:lnTo>
                                    <a:pt x="136" y="81"/>
                                  </a:lnTo>
                                  <a:lnTo>
                                    <a:pt x="136" y="83"/>
                                  </a:lnTo>
                                  <a:lnTo>
                                    <a:pt x="133" y="85"/>
                                  </a:lnTo>
                                  <a:lnTo>
                                    <a:pt x="131" y="85"/>
                                  </a:lnTo>
                                  <a:lnTo>
                                    <a:pt x="129" y="87"/>
                                  </a:lnTo>
                                  <a:lnTo>
                                    <a:pt x="117" y="91"/>
                                  </a:lnTo>
                                  <a:lnTo>
                                    <a:pt x="114" y="91"/>
                                  </a:lnTo>
                                  <a:lnTo>
                                    <a:pt x="112" y="91"/>
                                  </a:lnTo>
                                  <a:lnTo>
                                    <a:pt x="110" y="91"/>
                                  </a:lnTo>
                                  <a:lnTo>
                                    <a:pt x="108" y="91"/>
                                  </a:lnTo>
                                  <a:lnTo>
                                    <a:pt x="102" y="89"/>
                                  </a:lnTo>
                                  <a:lnTo>
                                    <a:pt x="100" y="89"/>
                                  </a:lnTo>
                                  <a:lnTo>
                                    <a:pt x="98" y="91"/>
                                  </a:lnTo>
                                  <a:lnTo>
                                    <a:pt x="95" y="91"/>
                                  </a:lnTo>
                                  <a:lnTo>
                                    <a:pt x="93" y="91"/>
                                  </a:lnTo>
                                  <a:lnTo>
                                    <a:pt x="72" y="91"/>
                                  </a:lnTo>
                                  <a:lnTo>
                                    <a:pt x="70" y="91"/>
                                  </a:lnTo>
                                  <a:lnTo>
                                    <a:pt x="68" y="91"/>
                                  </a:lnTo>
                                  <a:lnTo>
                                    <a:pt x="66" y="89"/>
                                  </a:lnTo>
                                  <a:lnTo>
                                    <a:pt x="64" y="89"/>
                                  </a:lnTo>
                                  <a:lnTo>
                                    <a:pt x="62" y="87"/>
                                  </a:lnTo>
                                  <a:lnTo>
                                    <a:pt x="60" y="85"/>
                                  </a:lnTo>
                                  <a:lnTo>
                                    <a:pt x="60" y="83"/>
                                  </a:lnTo>
                                  <a:lnTo>
                                    <a:pt x="57" y="81"/>
                                  </a:lnTo>
                                  <a:lnTo>
                                    <a:pt x="57" y="78"/>
                                  </a:lnTo>
                                  <a:lnTo>
                                    <a:pt x="57" y="81"/>
                                  </a:lnTo>
                                  <a:lnTo>
                                    <a:pt x="55" y="83"/>
                                  </a:lnTo>
                                  <a:lnTo>
                                    <a:pt x="55" y="85"/>
                                  </a:lnTo>
                                  <a:lnTo>
                                    <a:pt x="53" y="87"/>
                                  </a:lnTo>
                                  <a:lnTo>
                                    <a:pt x="51" y="89"/>
                                  </a:lnTo>
                                  <a:lnTo>
                                    <a:pt x="49" y="89"/>
                                  </a:lnTo>
                                  <a:lnTo>
                                    <a:pt x="47" y="91"/>
                                  </a:lnTo>
                                  <a:lnTo>
                                    <a:pt x="45" y="91"/>
                                  </a:lnTo>
                                  <a:lnTo>
                                    <a:pt x="43" y="91"/>
                                  </a:lnTo>
                                  <a:lnTo>
                                    <a:pt x="22" y="91"/>
                                  </a:lnTo>
                                  <a:lnTo>
                                    <a:pt x="19" y="91"/>
                                  </a:lnTo>
                                  <a:lnTo>
                                    <a:pt x="17" y="91"/>
                                  </a:lnTo>
                                  <a:lnTo>
                                    <a:pt x="15" y="89"/>
                                  </a:lnTo>
                                  <a:lnTo>
                                    <a:pt x="13" y="89"/>
                                  </a:lnTo>
                                  <a:lnTo>
                                    <a:pt x="11" y="87"/>
                                  </a:lnTo>
                                  <a:lnTo>
                                    <a:pt x="9" y="85"/>
                                  </a:lnTo>
                                  <a:lnTo>
                                    <a:pt x="9" y="83"/>
                                  </a:lnTo>
                                  <a:lnTo>
                                    <a:pt x="7" y="81"/>
                                  </a:lnTo>
                                  <a:lnTo>
                                    <a:pt x="7" y="78"/>
                                  </a:lnTo>
                                  <a:lnTo>
                                    <a:pt x="0" y="17"/>
                                  </a:lnTo>
                                  <a:lnTo>
                                    <a:pt x="0" y="15"/>
                                  </a:lnTo>
                                  <a:close/>
                                  <a:moveTo>
                                    <a:pt x="233" y="76"/>
                                  </a:moveTo>
                                  <a:lnTo>
                                    <a:pt x="233" y="15"/>
                                  </a:lnTo>
                                  <a:lnTo>
                                    <a:pt x="233" y="13"/>
                                  </a:lnTo>
                                  <a:lnTo>
                                    <a:pt x="233" y="11"/>
                                  </a:lnTo>
                                  <a:lnTo>
                                    <a:pt x="235" y="9"/>
                                  </a:lnTo>
                                  <a:lnTo>
                                    <a:pt x="235" y="7"/>
                                  </a:lnTo>
                                  <a:lnTo>
                                    <a:pt x="237" y="5"/>
                                  </a:lnTo>
                                  <a:lnTo>
                                    <a:pt x="239" y="2"/>
                                  </a:lnTo>
                                  <a:lnTo>
                                    <a:pt x="241" y="2"/>
                                  </a:lnTo>
                                  <a:lnTo>
                                    <a:pt x="243" y="0"/>
                                  </a:lnTo>
                                  <a:lnTo>
                                    <a:pt x="245" y="0"/>
                                  </a:lnTo>
                                  <a:lnTo>
                                    <a:pt x="248" y="0"/>
                                  </a:lnTo>
                                  <a:lnTo>
                                    <a:pt x="269" y="0"/>
                                  </a:lnTo>
                                  <a:lnTo>
                                    <a:pt x="271" y="0"/>
                                  </a:lnTo>
                                  <a:lnTo>
                                    <a:pt x="273" y="0"/>
                                  </a:lnTo>
                                  <a:lnTo>
                                    <a:pt x="275" y="2"/>
                                  </a:lnTo>
                                  <a:lnTo>
                                    <a:pt x="277" y="2"/>
                                  </a:lnTo>
                                  <a:lnTo>
                                    <a:pt x="279" y="5"/>
                                  </a:lnTo>
                                  <a:lnTo>
                                    <a:pt x="292" y="17"/>
                                  </a:lnTo>
                                  <a:lnTo>
                                    <a:pt x="292" y="15"/>
                                  </a:lnTo>
                                  <a:lnTo>
                                    <a:pt x="292" y="13"/>
                                  </a:lnTo>
                                  <a:lnTo>
                                    <a:pt x="292" y="11"/>
                                  </a:lnTo>
                                  <a:lnTo>
                                    <a:pt x="294" y="9"/>
                                  </a:lnTo>
                                  <a:lnTo>
                                    <a:pt x="294" y="7"/>
                                  </a:lnTo>
                                  <a:lnTo>
                                    <a:pt x="296" y="5"/>
                                  </a:lnTo>
                                  <a:lnTo>
                                    <a:pt x="298" y="2"/>
                                  </a:lnTo>
                                  <a:lnTo>
                                    <a:pt x="300" y="2"/>
                                  </a:lnTo>
                                  <a:lnTo>
                                    <a:pt x="302" y="0"/>
                                  </a:lnTo>
                                  <a:lnTo>
                                    <a:pt x="305" y="0"/>
                                  </a:lnTo>
                                  <a:lnTo>
                                    <a:pt x="307" y="0"/>
                                  </a:lnTo>
                                  <a:lnTo>
                                    <a:pt x="332" y="0"/>
                                  </a:lnTo>
                                  <a:lnTo>
                                    <a:pt x="334" y="0"/>
                                  </a:lnTo>
                                  <a:lnTo>
                                    <a:pt x="336" y="0"/>
                                  </a:lnTo>
                                  <a:lnTo>
                                    <a:pt x="338" y="2"/>
                                  </a:lnTo>
                                  <a:lnTo>
                                    <a:pt x="340" y="2"/>
                                  </a:lnTo>
                                  <a:lnTo>
                                    <a:pt x="343" y="5"/>
                                  </a:lnTo>
                                  <a:lnTo>
                                    <a:pt x="345" y="7"/>
                                  </a:lnTo>
                                  <a:lnTo>
                                    <a:pt x="345" y="9"/>
                                  </a:lnTo>
                                  <a:lnTo>
                                    <a:pt x="362" y="2"/>
                                  </a:lnTo>
                                  <a:lnTo>
                                    <a:pt x="364" y="0"/>
                                  </a:lnTo>
                                  <a:lnTo>
                                    <a:pt x="366" y="0"/>
                                  </a:lnTo>
                                  <a:lnTo>
                                    <a:pt x="368" y="0"/>
                                  </a:lnTo>
                                  <a:lnTo>
                                    <a:pt x="370" y="0"/>
                                  </a:lnTo>
                                  <a:lnTo>
                                    <a:pt x="372" y="0"/>
                                  </a:lnTo>
                                  <a:lnTo>
                                    <a:pt x="385" y="5"/>
                                  </a:lnTo>
                                  <a:lnTo>
                                    <a:pt x="387" y="7"/>
                                  </a:lnTo>
                                  <a:lnTo>
                                    <a:pt x="389" y="7"/>
                                  </a:lnTo>
                                  <a:lnTo>
                                    <a:pt x="391" y="9"/>
                                  </a:lnTo>
                                  <a:lnTo>
                                    <a:pt x="393" y="11"/>
                                  </a:lnTo>
                                  <a:lnTo>
                                    <a:pt x="402" y="24"/>
                                  </a:lnTo>
                                  <a:lnTo>
                                    <a:pt x="402" y="26"/>
                                  </a:lnTo>
                                  <a:lnTo>
                                    <a:pt x="404" y="28"/>
                                  </a:lnTo>
                                  <a:lnTo>
                                    <a:pt x="408" y="43"/>
                                  </a:lnTo>
                                  <a:lnTo>
                                    <a:pt x="408" y="45"/>
                                  </a:lnTo>
                                  <a:lnTo>
                                    <a:pt x="408" y="47"/>
                                  </a:lnTo>
                                  <a:lnTo>
                                    <a:pt x="408" y="49"/>
                                  </a:lnTo>
                                  <a:lnTo>
                                    <a:pt x="408" y="51"/>
                                  </a:lnTo>
                                  <a:lnTo>
                                    <a:pt x="404" y="66"/>
                                  </a:lnTo>
                                  <a:lnTo>
                                    <a:pt x="402" y="68"/>
                                  </a:lnTo>
                                  <a:lnTo>
                                    <a:pt x="402" y="70"/>
                                  </a:lnTo>
                                  <a:lnTo>
                                    <a:pt x="400" y="70"/>
                                  </a:lnTo>
                                  <a:lnTo>
                                    <a:pt x="391" y="81"/>
                                  </a:lnTo>
                                  <a:lnTo>
                                    <a:pt x="391" y="83"/>
                                  </a:lnTo>
                                  <a:lnTo>
                                    <a:pt x="389" y="85"/>
                                  </a:lnTo>
                                  <a:lnTo>
                                    <a:pt x="387" y="85"/>
                                  </a:lnTo>
                                  <a:lnTo>
                                    <a:pt x="385" y="87"/>
                                  </a:lnTo>
                                  <a:lnTo>
                                    <a:pt x="372" y="91"/>
                                  </a:lnTo>
                                  <a:lnTo>
                                    <a:pt x="370" y="91"/>
                                  </a:lnTo>
                                  <a:lnTo>
                                    <a:pt x="368" y="91"/>
                                  </a:lnTo>
                                  <a:lnTo>
                                    <a:pt x="366" y="91"/>
                                  </a:lnTo>
                                  <a:lnTo>
                                    <a:pt x="364" y="91"/>
                                  </a:lnTo>
                                  <a:lnTo>
                                    <a:pt x="351" y="87"/>
                                  </a:lnTo>
                                  <a:lnTo>
                                    <a:pt x="349" y="85"/>
                                  </a:lnTo>
                                  <a:lnTo>
                                    <a:pt x="347" y="85"/>
                                  </a:lnTo>
                                  <a:lnTo>
                                    <a:pt x="345" y="83"/>
                                  </a:lnTo>
                                  <a:lnTo>
                                    <a:pt x="345" y="81"/>
                                  </a:lnTo>
                                  <a:lnTo>
                                    <a:pt x="336" y="70"/>
                                  </a:lnTo>
                                  <a:lnTo>
                                    <a:pt x="334" y="70"/>
                                  </a:lnTo>
                                  <a:lnTo>
                                    <a:pt x="334" y="68"/>
                                  </a:lnTo>
                                  <a:lnTo>
                                    <a:pt x="334" y="76"/>
                                  </a:lnTo>
                                  <a:lnTo>
                                    <a:pt x="334" y="78"/>
                                  </a:lnTo>
                                  <a:lnTo>
                                    <a:pt x="334" y="81"/>
                                  </a:lnTo>
                                  <a:lnTo>
                                    <a:pt x="332" y="83"/>
                                  </a:lnTo>
                                  <a:lnTo>
                                    <a:pt x="332" y="85"/>
                                  </a:lnTo>
                                  <a:lnTo>
                                    <a:pt x="330" y="87"/>
                                  </a:lnTo>
                                  <a:lnTo>
                                    <a:pt x="328" y="89"/>
                                  </a:lnTo>
                                  <a:lnTo>
                                    <a:pt x="326" y="89"/>
                                  </a:lnTo>
                                  <a:lnTo>
                                    <a:pt x="324" y="91"/>
                                  </a:lnTo>
                                  <a:lnTo>
                                    <a:pt x="321" y="91"/>
                                  </a:lnTo>
                                  <a:lnTo>
                                    <a:pt x="319" y="91"/>
                                  </a:lnTo>
                                  <a:lnTo>
                                    <a:pt x="307" y="91"/>
                                  </a:lnTo>
                                  <a:lnTo>
                                    <a:pt x="305" y="91"/>
                                  </a:lnTo>
                                  <a:lnTo>
                                    <a:pt x="302" y="91"/>
                                  </a:lnTo>
                                  <a:lnTo>
                                    <a:pt x="300" y="89"/>
                                  </a:lnTo>
                                  <a:lnTo>
                                    <a:pt x="298" y="89"/>
                                  </a:lnTo>
                                  <a:lnTo>
                                    <a:pt x="296" y="87"/>
                                  </a:lnTo>
                                  <a:lnTo>
                                    <a:pt x="294" y="85"/>
                                  </a:lnTo>
                                  <a:lnTo>
                                    <a:pt x="294" y="83"/>
                                  </a:lnTo>
                                  <a:lnTo>
                                    <a:pt x="292" y="81"/>
                                  </a:lnTo>
                                  <a:lnTo>
                                    <a:pt x="292" y="78"/>
                                  </a:lnTo>
                                  <a:lnTo>
                                    <a:pt x="292" y="76"/>
                                  </a:lnTo>
                                  <a:lnTo>
                                    <a:pt x="292" y="74"/>
                                  </a:lnTo>
                                  <a:lnTo>
                                    <a:pt x="279" y="87"/>
                                  </a:lnTo>
                                  <a:lnTo>
                                    <a:pt x="277" y="89"/>
                                  </a:lnTo>
                                  <a:lnTo>
                                    <a:pt x="275" y="89"/>
                                  </a:lnTo>
                                  <a:lnTo>
                                    <a:pt x="273" y="91"/>
                                  </a:lnTo>
                                  <a:lnTo>
                                    <a:pt x="271" y="91"/>
                                  </a:lnTo>
                                  <a:lnTo>
                                    <a:pt x="269" y="91"/>
                                  </a:lnTo>
                                  <a:lnTo>
                                    <a:pt x="248" y="91"/>
                                  </a:lnTo>
                                  <a:lnTo>
                                    <a:pt x="245" y="91"/>
                                  </a:lnTo>
                                  <a:lnTo>
                                    <a:pt x="243" y="91"/>
                                  </a:lnTo>
                                  <a:lnTo>
                                    <a:pt x="241" y="89"/>
                                  </a:lnTo>
                                  <a:lnTo>
                                    <a:pt x="239" y="89"/>
                                  </a:lnTo>
                                  <a:lnTo>
                                    <a:pt x="237" y="87"/>
                                  </a:lnTo>
                                  <a:lnTo>
                                    <a:pt x="235" y="85"/>
                                  </a:lnTo>
                                  <a:lnTo>
                                    <a:pt x="235" y="83"/>
                                  </a:lnTo>
                                  <a:lnTo>
                                    <a:pt x="233" y="81"/>
                                  </a:lnTo>
                                  <a:lnTo>
                                    <a:pt x="233" y="78"/>
                                  </a:lnTo>
                                  <a:lnTo>
                                    <a:pt x="233" y="76"/>
                                  </a:lnTo>
                                  <a:close/>
                                  <a:moveTo>
                                    <a:pt x="414" y="76"/>
                                  </a:moveTo>
                                  <a:lnTo>
                                    <a:pt x="414" y="15"/>
                                  </a:lnTo>
                                  <a:lnTo>
                                    <a:pt x="414" y="13"/>
                                  </a:lnTo>
                                  <a:lnTo>
                                    <a:pt x="414" y="11"/>
                                  </a:lnTo>
                                  <a:lnTo>
                                    <a:pt x="416" y="9"/>
                                  </a:lnTo>
                                  <a:lnTo>
                                    <a:pt x="416" y="7"/>
                                  </a:lnTo>
                                  <a:lnTo>
                                    <a:pt x="419" y="5"/>
                                  </a:lnTo>
                                  <a:lnTo>
                                    <a:pt x="421" y="2"/>
                                  </a:lnTo>
                                  <a:lnTo>
                                    <a:pt x="423" y="2"/>
                                  </a:lnTo>
                                  <a:lnTo>
                                    <a:pt x="425" y="0"/>
                                  </a:lnTo>
                                  <a:lnTo>
                                    <a:pt x="427" y="0"/>
                                  </a:lnTo>
                                  <a:lnTo>
                                    <a:pt x="429" y="0"/>
                                  </a:lnTo>
                                  <a:lnTo>
                                    <a:pt x="452" y="0"/>
                                  </a:lnTo>
                                  <a:lnTo>
                                    <a:pt x="455" y="0"/>
                                  </a:lnTo>
                                  <a:lnTo>
                                    <a:pt x="457" y="0"/>
                                  </a:lnTo>
                                  <a:lnTo>
                                    <a:pt x="465" y="2"/>
                                  </a:lnTo>
                                  <a:lnTo>
                                    <a:pt x="467" y="5"/>
                                  </a:lnTo>
                                  <a:lnTo>
                                    <a:pt x="469" y="5"/>
                                  </a:lnTo>
                                  <a:lnTo>
                                    <a:pt x="471" y="7"/>
                                  </a:lnTo>
                                  <a:lnTo>
                                    <a:pt x="474" y="9"/>
                                  </a:lnTo>
                                  <a:lnTo>
                                    <a:pt x="476" y="13"/>
                                  </a:lnTo>
                                  <a:lnTo>
                                    <a:pt x="476" y="11"/>
                                  </a:lnTo>
                                  <a:lnTo>
                                    <a:pt x="478" y="9"/>
                                  </a:lnTo>
                                  <a:lnTo>
                                    <a:pt x="478" y="7"/>
                                  </a:lnTo>
                                  <a:lnTo>
                                    <a:pt x="480" y="5"/>
                                  </a:lnTo>
                                  <a:lnTo>
                                    <a:pt x="482" y="2"/>
                                  </a:lnTo>
                                  <a:lnTo>
                                    <a:pt x="484" y="2"/>
                                  </a:lnTo>
                                  <a:lnTo>
                                    <a:pt x="486" y="0"/>
                                  </a:lnTo>
                                  <a:lnTo>
                                    <a:pt x="488" y="0"/>
                                  </a:lnTo>
                                  <a:lnTo>
                                    <a:pt x="490" y="0"/>
                                  </a:lnTo>
                                  <a:lnTo>
                                    <a:pt x="512" y="0"/>
                                  </a:lnTo>
                                  <a:lnTo>
                                    <a:pt x="514" y="0"/>
                                  </a:lnTo>
                                  <a:lnTo>
                                    <a:pt x="516" y="0"/>
                                  </a:lnTo>
                                  <a:lnTo>
                                    <a:pt x="518" y="2"/>
                                  </a:lnTo>
                                  <a:lnTo>
                                    <a:pt x="520" y="2"/>
                                  </a:lnTo>
                                  <a:lnTo>
                                    <a:pt x="522" y="5"/>
                                  </a:lnTo>
                                  <a:lnTo>
                                    <a:pt x="537" y="19"/>
                                  </a:lnTo>
                                  <a:lnTo>
                                    <a:pt x="539" y="21"/>
                                  </a:lnTo>
                                  <a:lnTo>
                                    <a:pt x="539" y="24"/>
                                  </a:lnTo>
                                  <a:lnTo>
                                    <a:pt x="541" y="26"/>
                                  </a:lnTo>
                                  <a:lnTo>
                                    <a:pt x="541" y="28"/>
                                  </a:lnTo>
                                  <a:lnTo>
                                    <a:pt x="541" y="30"/>
                                  </a:lnTo>
                                  <a:lnTo>
                                    <a:pt x="541" y="62"/>
                                  </a:lnTo>
                                  <a:lnTo>
                                    <a:pt x="541" y="64"/>
                                  </a:lnTo>
                                  <a:lnTo>
                                    <a:pt x="541" y="66"/>
                                  </a:lnTo>
                                  <a:lnTo>
                                    <a:pt x="539" y="68"/>
                                  </a:lnTo>
                                  <a:lnTo>
                                    <a:pt x="539" y="70"/>
                                  </a:lnTo>
                                  <a:lnTo>
                                    <a:pt x="537" y="72"/>
                                  </a:lnTo>
                                  <a:lnTo>
                                    <a:pt x="522" y="87"/>
                                  </a:lnTo>
                                  <a:lnTo>
                                    <a:pt x="520" y="89"/>
                                  </a:lnTo>
                                  <a:lnTo>
                                    <a:pt x="518" y="89"/>
                                  </a:lnTo>
                                  <a:lnTo>
                                    <a:pt x="516" y="91"/>
                                  </a:lnTo>
                                  <a:lnTo>
                                    <a:pt x="514" y="91"/>
                                  </a:lnTo>
                                  <a:lnTo>
                                    <a:pt x="512" y="91"/>
                                  </a:lnTo>
                                  <a:lnTo>
                                    <a:pt x="490" y="91"/>
                                  </a:lnTo>
                                  <a:lnTo>
                                    <a:pt x="488" y="91"/>
                                  </a:lnTo>
                                  <a:lnTo>
                                    <a:pt x="486" y="91"/>
                                  </a:lnTo>
                                  <a:lnTo>
                                    <a:pt x="484" y="89"/>
                                  </a:lnTo>
                                  <a:lnTo>
                                    <a:pt x="482" y="89"/>
                                  </a:lnTo>
                                  <a:lnTo>
                                    <a:pt x="480" y="91"/>
                                  </a:lnTo>
                                  <a:lnTo>
                                    <a:pt x="478" y="91"/>
                                  </a:lnTo>
                                  <a:lnTo>
                                    <a:pt x="476" y="91"/>
                                  </a:lnTo>
                                  <a:lnTo>
                                    <a:pt x="463" y="91"/>
                                  </a:lnTo>
                                  <a:lnTo>
                                    <a:pt x="461" y="91"/>
                                  </a:lnTo>
                                  <a:lnTo>
                                    <a:pt x="459" y="91"/>
                                  </a:lnTo>
                                  <a:lnTo>
                                    <a:pt x="457" y="89"/>
                                  </a:lnTo>
                                  <a:lnTo>
                                    <a:pt x="455" y="89"/>
                                  </a:lnTo>
                                  <a:lnTo>
                                    <a:pt x="452" y="87"/>
                                  </a:lnTo>
                                  <a:lnTo>
                                    <a:pt x="450" y="89"/>
                                  </a:lnTo>
                                  <a:lnTo>
                                    <a:pt x="448" y="89"/>
                                  </a:lnTo>
                                  <a:lnTo>
                                    <a:pt x="446" y="91"/>
                                  </a:lnTo>
                                  <a:lnTo>
                                    <a:pt x="444" y="91"/>
                                  </a:lnTo>
                                  <a:lnTo>
                                    <a:pt x="442" y="91"/>
                                  </a:lnTo>
                                  <a:lnTo>
                                    <a:pt x="429" y="91"/>
                                  </a:lnTo>
                                  <a:lnTo>
                                    <a:pt x="427" y="91"/>
                                  </a:lnTo>
                                  <a:lnTo>
                                    <a:pt x="425" y="91"/>
                                  </a:lnTo>
                                  <a:lnTo>
                                    <a:pt x="423" y="89"/>
                                  </a:lnTo>
                                  <a:lnTo>
                                    <a:pt x="421" y="89"/>
                                  </a:lnTo>
                                  <a:lnTo>
                                    <a:pt x="419" y="87"/>
                                  </a:lnTo>
                                  <a:lnTo>
                                    <a:pt x="416" y="85"/>
                                  </a:lnTo>
                                  <a:lnTo>
                                    <a:pt x="416" y="83"/>
                                  </a:lnTo>
                                  <a:lnTo>
                                    <a:pt x="414" y="81"/>
                                  </a:lnTo>
                                  <a:lnTo>
                                    <a:pt x="414" y="78"/>
                                  </a:lnTo>
                                  <a:lnTo>
                                    <a:pt x="414"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4" name="Rectangle 785"/>
                          <wps:cNvSpPr>
                            <a:spLocks noChangeArrowheads="1"/>
                          </wps:cNvSpPr>
                          <wps:spPr bwMode="auto">
                            <a:xfrm>
                              <a:off x="4370" y="3706"/>
                              <a:ext cx="485"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WOODFORD</w:t>
                                </w:r>
                              </w:p>
                            </w:txbxContent>
                          </wps:txbx>
                          <wps:bodyPr rot="0" vert="horz" wrap="none" lIns="0" tIns="0" rIns="0" bIns="0" anchor="t" anchorCtr="0" upright="1">
                            <a:spAutoFit/>
                          </wps:bodyPr>
                        </wps:wsp>
                        <wps:wsp>
                          <wps:cNvPr id="3015" name="Rectangle 786"/>
                          <wps:cNvSpPr>
                            <a:spLocks noChangeArrowheads="1"/>
                          </wps:cNvSpPr>
                          <wps:spPr bwMode="auto">
                            <a:xfrm>
                              <a:off x="2317" y="4310"/>
                              <a:ext cx="543"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MCDONOUGH</w:t>
                                </w:r>
                              </w:p>
                            </w:txbxContent>
                          </wps:txbx>
                          <wps:bodyPr rot="0" vert="horz" wrap="none" lIns="0" tIns="0" rIns="0" bIns="0" anchor="t" anchorCtr="0" upright="1">
                            <a:spAutoFit/>
                          </wps:bodyPr>
                        </wps:wsp>
                        <wps:wsp>
                          <wps:cNvPr id="3016" name="Freeform 787"/>
                          <wps:cNvSpPr>
                            <a:spLocks noEditPoints="1"/>
                          </wps:cNvSpPr>
                          <wps:spPr bwMode="auto">
                            <a:xfrm>
                              <a:off x="2300" y="4310"/>
                              <a:ext cx="615" cy="91"/>
                            </a:xfrm>
                            <a:custGeom>
                              <a:avLst/>
                              <a:gdLst>
                                <a:gd name="T0" fmla="*/ 4 w 615"/>
                                <a:gd name="T1" fmla="*/ 4 h 91"/>
                                <a:gd name="T2" fmla="*/ 40 w 615"/>
                                <a:gd name="T3" fmla="*/ 0 h 91"/>
                                <a:gd name="T4" fmla="*/ 76 w 615"/>
                                <a:gd name="T5" fmla="*/ 0 h 91"/>
                                <a:gd name="T6" fmla="*/ 89 w 615"/>
                                <a:gd name="T7" fmla="*/ 8 h 91"/>
                                <a:gd name="T8" fmla="*/ 114 w 615"/>
                                <a:gd name="T9" fmla="*/ 0 h 91"/>
                                <a:gd name="T10" fmla="*/ 142 w 615"/>
                                <a:gd name="T11" fmla="*/ 12 h 91"/>
                                <a:gd name="T12" fmla="*/ 148 w 615"/>
                                <a:gd name="T13" fmla="*/ 6 h 91"/>
                                <a:gd name="T14" fmla="*/ 182 w 615"/>
                                <a:gd name="T15" fmla="*/ 0 h 91"/>
                                <a:gd name="T16" fmla="*/ 211 w 615"/>
                                <a:gd name="T17" fmla="*/ 23 h 91"/>
                                <a:gd name="T18" fmla="*/ 220 w 615"/>
                                <a:gd name="T19" fmla="*/ 12 h 91"/>
                                <a:gd name="T20" fmla="*/ 251 w 615"/>
                                <a:gd name="T21" fmla="*/ 0 h 91"/>
                                <a:gd name="T22" fmla="*/ 281 w 615"/>
                                <a:gd name="T23" fmla="*/ 23 h 91"/>
                                <a:gd name="T24" fmla="*/ 285 w 615"/>
                                <a:gd name="T25" fmla="*/ 4 h 91"/>
                                <a:gd name="T26" fmla="*/ 308 w 615"/>
                                <a:gd name="T27" fmla="*/ 0 h 91"/>
                                <a:gd name="T28" fmla="*/ 334 w 615"/>
                                <a:gd name="T29" fmla="*/ 0 h 91"/>
                                <a:gd name="T30" fmla="*/ 346 w 615"/>
                                <a:gd name="T31" fmla="*/ 10 h 91"/>
                                <a:gd name="T32" fmla="*/ 372 w 615"/>
                                <a:gd name="T33" fmla="*/ 0 h 91"/>
                                <a:gd name="T34" fmla="*/ 401 w 615"/>
                                <a:gd name="T35" fmla="*/ 23 h 91"/>
                                <a:gd name="T36" fmla="*/ 408 w 615"/>
                                <a:gd name="T37" fmla="*/ 50 h 91"/>
                                <a:gd name="T38" fmla="*/ 389 w 615"/>
                                <a:gd name="T39" fmla="*/ 86 h 91"/>
                                <a:gd name="T40" fmla="*/ 353 w 615"/>
                                <a:gd name="T41" fmla="*/ 88 h 91"/>
                                <a:gd name="T42" fmla="*/ 338 w 615"/>
                                <a:gd name="T43" fmla="*/ 88 h 91"/>
                                <a:gd name="T44" fmla="*/ 313 w 615"/>
                                <a:gd name="T45" fmla="*/ 88 h 91"/>
                                <a:gd name="T46" fmla="*/ 289 w 615"/>
                                <a:gd name="T47" fmla="*/ 88 h 91"/>
                                <a:gd name="T48" fmla="*/ 281 w 615"/>
                                <a:gd name="T49" fmla="*/ 76 h 91"/>
                                <a:gd name="T50" fmla="*/ 262 w 615"/>
                                <a:gd name="T51" fmla="*/ 88 h 91"/>
                                <a:gd name="T52" fmla="*/ 228 w 615"/>
                                <a:gd name="T53" fmla="*/ 86 h 91"/>
                                <a:gd name="T54" fmla="*/ 211 w 615"/>
                                <a:gd name="T55" fmla="*/ 67 h 91"/>
                                <a:gd name="T56" fmla="*/ 184 w 615"/>
                                <a:gd name="T57" fmla="*/ 91 h 91"/>
                                <a:gd name="T58" fmla="*/ 150 w 615"/>
                                <a:gd name="T59" fmla="*/ 86 h 91"/>
                                <a:gd name="T60" fmla="*/ 142 w 615"/>
                                <a:gd name="T61" fmla="*/ 78 h 91"/>
                                <a:gd name="T62" fmla="*/ 116 w 615"/>
                                <a:gd name="T63" fmla="*/ 91 h 91"/>
                                <a:gd name="T64" fmla="*/ 89 w 615"/>
                                <a:gd name="T65" fmla="*/ 84 h 91"/>
                                <a:gd name="T66" fmla="*/ 63 w 615"/>
                                <a:gd name="T67" fmla="*/ 91 h 91"/>
                                <a:gd name="T68" fmla="*/ 28 w 615"/>
                                <a:gd name="T69" fmla="*/ 91 h 91"/>
                                <a:gd name="T70" fmla="*/ 2 w 615"/>
                                <a:gd name="T71" fmla="*/ 84 h 91"/>
                                <a:gd name="T72" fmla="*/ 414 w 615"/>
                                <a:gd name="T73" fmla="*/ 12 h 91"/>
                                <a:gd name="T74" fmla="*/ 425 w 615"/>
                                <a:gd name="T75" fmla="*/ 0 h 91"/>
                                <a:gd name="T76" fmla="*/ 450 w 615"/>
                                <a:gd name="T77" fmla="*/ 0 h 91"/>
                                <a:gd name="T78" fmla="*/ 473 w 615"/>
                                <a:gd name="T79" fmla="*/ 2 h 91"/>
                                <a:gd name="T80" fmla="*/ 488 w 615"/>
                                <a:gd name="T81" fmla="*/ 0 h 91"/>
                                <a:gd name="T82" fmla="*/ 532 w 615"/>
                                <a:gd name="T83" fmla="*/ 2 h 91"/>
                                <a:gd name="T84" fmla="*/ 549 w 615"/>
                                <a:gd name="T85" fmla="*/ 10 h 91"/>
                                <a:gd name="T86" fmla="*/ 562 w 615"/>
                                <a:gd name="T87" fmla="*/ 0 h 91"/>
                                <a:gd name="T88" fmla="*/ 585 w 615"/>
                                <a:gd name="T89" fmla="*/ 0 h 91"/>
                                <a:gd name="T90" fmla="*/ 610 w 615"/>
                                <a:gd name="T91" fmla="*/ 4 h 91"/>
                                <a:gd name="T92" fmla="*/ 615 w 615"/>
                                <a:gd name="T93" fmla="*/ 78 h 91"/>
                                <a:gd name="T94" fmla="*/ 604 w 615"/>
                                <a:gd name="T95" fmla="*/ 91 h 91"/>
                                <a:gd name="T96" fmla="*/ 579 w 615"/>
                                <a:gd name="T97" fmla="*/ 91 h 91"/>
                                <a:gd name="T98" fmla="*/ 556 w 615"/>
                                <a:gd name="T99" fmla="*/ 88 h 91"/>
                                <a:gd name="T100" fmla="*/ 549 w 615"/>
                                <a:gd name="T101" fmla="*/ 72 h 91"/>
                                <a:gd name="T102" fmla="*/ 492 w 615"/>
                                <a:gd name="T103" fmla="*/ 91 h 91"/>
                                <a:gd name="T104" fmla="*/ 471 w 615"/>
                                <a:gd name="T105" fmla="*/ 82 h 91"/>
                                <a:gd name="T106" fmla="*/ 448 w 615"/>
                                <a:gd name="T107" fmla="*/ 91 h 91"/>
                                <a:gd name="T108" fmla="*/ 425 w 615"/>
                                <a:gd name="T109" fmla="*/ 82 h 91"/>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615" h="91">
                                  <a:moveTo>
                                    <a:pt x="0" y="76"/>
                                  </a:moveTo>
                                  <a:lnTo>
                                    <a:pt x="0" y="15"/>
                                  </a:lnTo>
                                  <a:lnTo>
                                    <a:pt x="0" y="12"/>
                                  </a:lnTo>
                                  <a:lnTo>
                                    <a:pt x="0" y="10"/>
                                  </a:lnTo>
                                  <a:lnTo>
                                    <a:pt x="2" y="8"/>
                                  </a:lnTo>
                                  <a:lnTo>
                                    <a:pt x="2" y="6"/>
                                  </a:lnTo>
                                  <a:lnTo>
                                    <a:pt x="4" y="4"/>
                                  </a:lnTo>
                                  <a:lnTo>
                                    <a:pt x="6" y="2"/>
                                  </a:lnTo>
                                  <a:lnTo>
                                    <a:pt x="9" y="2"/>
                                  </a:lnTo>
                                  <a:lnTo>
                                    <a:pt x="11" y="0"/>
                                  </a:lnTo>
                                  <a:lnTo>
                                    <a:pt x="13" y="0"/>
                                  </a:lnTo>
                                  <a:lnTo>
                                    <a:pt x="15" y="0"/>
                                  </a:lnTo>
                                  <a:lnTo>
                                    <a:pt x="38" y="0"/>
                                  </a:lnTo>
                                  <a:lnTo>
                                    <a:pt x="40" y="0"/>
                                  </a:lnTo>
                                  <a:lnTo>
                                    <a:pt x="42" y="0"/>
                                  </a:lnTo>
                                  <a:lnTo>
                                    <a:pt x="44" y="2"/>
                                  </a:lnTo>
                                  <a:lnTo>
                                    <a:pt x="47" y="2"/>
                                  </a:lnTo>
                                  <a:lnTo>
                                    <a:pt x="49" y="0"/>
                                  </a:lnTo>
                                  <a:lnTo>
                                    <a:pt x="51" y="0"/>
                                  </a:lnTo>
                                  <a:lnTo>
                                    <a:pt x="53" y="0"/>
                                  </a:lnTo>
                                  <a:lnTo>
                                    <a:pt x="76" y="0"/>
                                  </a:lnTo>
                                  <a:lnTo>
                                    <a:pt x="78" y="0"/>
                                  </a:lnTo>
                                  <a:lnTo>
                                    <a:pt x="80" y="0"/>
                                  </a:lnTo>
                                  <a:lnTo>
                                    <a:pt x="82" y="2"/>
                                  </a:lnTo>
                                  <a:lnTo>
                                    <a:pt x="85" y="2"/>
                                  </a:lnTo>
                                  <a:lnTo>
                                    <a:pt x="87" y="4"/>
                                  </a:lnTo>
                                  <a:lnTo>
                                    <a:pt x="89" y="6"/>
                                  </a:lnTo>
                                  <a:lnTo>
                                    <a:pt x="89" y="8"/>
                                  </a:lnTo>
                                  <a:lnTo>
                                    <a:pt x="91" y="10"/>
                                  </a:lnTo>
                                  <a:lnTo>
                                    <a:pt x="93" y="8"/>
                                  </a:lnTo>
                                  <a:lnTo>
                                    <a:pt x="95" y="8"/>
                                  </a:lnTo>
                                  <a:lnTo>
                                    <a:pt x="108" y="2"/>
                                  </a:lnTo>
                                  <a:lnTo>
                                    <a:pt x="110" y="0"/>
                                  </a:lnTo>
                                  <a:lnTo>
                                    <a:pt x="112" y="0"/>
                                  </a:lnTo>
                                  <a:lnTo>
                                    <a:pt x="114" y="0"/>
                                  </a:lnTo>
                                  <a:lnTo>
                                    <a:pt x="116" y="0"/>
                                  </a:lnTo>
                                  <a:lnTo>
                                    <a:pt x="118" y="0"/>
                                  </a:lnTo>
                                  <a:lnTo>
                                    <a:pt x="120" y="2"/>
                                  </a:lnTo>
                                  <a:lnTo>
                                    <a:pt x="135" y="8"/>
                                  </a:lnTo>
                                  <a:lnTo>
                                    <a:pt x="137" y="8"/>
                                  </a:lnTo>
                                  <a:lnTo>
                                    <a:pt x="139" y="10"/>
                                  </a:lnTo>
                                  <a:lnTo>
                                    <a:pt x="142" y="12"/>
                                  </a:lnTo>
                                  <a:lnTo>
                                    <a:pt x="142" y="15"/>
                                  </a:lnTo>
                                  <a:lnTo>
                                    <a:pt x="146" y="21"/>
                                  </a:lnTo>
                                  <a:lnTo>
                                    <a:pt x="146" y="15"/>
                                  </a:lnTo>
                                  <a:lnTo>
                                    <a:pt x="146" y="12"/>
                                  </a:lnTo>
                                  <a:lnTo>
                                    <a:pt x="146" y="10"/>
                                  </a:lnTo>
                                  <a:lnTo>
                                    <a:pt x="148" y="8"/>
                                  </a:lnTo>
                                  <a:lnTo>
                                    <a:pt x="148" y="6"/>
                                  </a:lnTo>
                                  <a:lnTo>
                                    <a:pt x="150" y="4"/>
                                  </a:lnTo>
                                  <a:lnTo>
                                    <a:pt x="152" y="2"/>
                                  </a:lnTo>
                                  <a:lnTo>
                                    <a:pt x="154" y="2"/>
                                  </a:lnTo>
                                  <a:lnTo>
                                    <a:pt x="156" y="0"/>
                                  </a:lnTo>
                                  <a:lnTo>
                                    <a:pt x="158" y="0"/>
                                  </a:lnTo>
                                  <a:lnTo>
                                    <a:pt x="161" y="0"/>
                                  </a:lnTo>
                                  <a:lnTo>
                                    <a:pt x="182" y="0"/>
                                  </a:lnTo>
                                  <a:lnTo>
                                    <a:pt x="184" y="0"/>
                                  </a:lnTo>
                                  <a:lnTo>
                                    <a:pt x="186" y="0"/>
                                  </a:lnTo>
                                  <a:lnTo>
                                    <a:pt x="188" y="2"/>
                                  </a:lnTo>
                                  <a:lnTo>
                                    <a:pt x="190" y="2"/>
                                  </a:lnTo>
                                  <a:lnTo>
                                    <a:pt x="192" y="4"/>
                                  </a:lnTo>
                                  <a:lnTo>
                                    <a:pt x="209" y="21"/>
                                  </a:lnTo>
                                  <a:lnTo>
                                    <a:pt x="211" y="23"/>
                                  </a:lnTo>
                                  <a:lnTo>
                                    <a:pt x="211" y="25"/>
                                  </a:lnTo>
                                  <a:lnTo>
                                    <a:pt x="213" y="27"/>
                                  </a:lnTo>
                                  <a:lnTo>
                                    <a:pt x="213" y="21"/>
                                  </a:lnTo>
                                  <a:lnTo>
                                    <a:pt x="216" y="19"/>
                                  </a:lnTo>
                                  <a:lnTo>
                                    <a:pt x="216" y="17"/>
                                  </a:lnTo>
                                  <a:lnTo>
                                    <a:pt x="218" y="15"/>
                                  </a:lnTo>
                                  <a:lnTo>
                                    <a:pt x="220" y="12"/>
                                  </a:lnTo>
                                  <a:lnTo>
                                    <a:pt x="222" y="12"/>
                                  </a:lnTo>
                                  <a:lnTo>
                                    <a:pt x="241" y="2"/>
                                  </a:lnTo>
                                  <a:lnTo>
                                    <a:pt x="243" y="0"/>
                                  </a:lnTo>
                                  <a:lnTo>
                                    <a:pt x="245" y="0"/>
                                  </a:lnTo>
                                  <a:lnTo>
                                    <a:pt x="247" y="0"/>
                                  </a:lnTo>
                                  <a:lnTo>
                                    <a:pt x="249" y="0"/>
                                  </a:lnTo>
                                  <a:lnTo>
                                    <a:pt x="251" y="0"/>
                                  </a:lnTo>
                                  <a:lnTo>
                                    <a:pt x="254" y="2"/>
                                  </a:lnTo>
                                  <a:lnTo>
                                    <a:pt x="266" y="8"/>
                                  </a:lnTo>
                                  <a:lnTo>
                                    <a:pt x="268" y="8"/>
                                  </a:lnTo>
                                  <a:lnTo>
                                    <a:pt x="270" y="10"/>
                                  </a:lnTo>
                                  <a:lnTo>
                                    <a:pt x="270" y="12"/>
                                  </a:lnTo>
                                  <a:lnTo>
                                    <a:pt x="279" y="23"/>
                                  </a:lnTo>
                                  <a:lnTo>
                                    <a:pt x="281" y="23"/>
                                  </a:lnTo>
                                  <a:lnTo>
                                    <a:pt x="281" y="25"/>
                                  </a:lnTo>
                                  <a:lnTo>
                                    <a:pt x="281" y="15"/>
                                  </a:lnTo>
                                  <a:lnTo>
                                    <a:pt x="281" y="12"/>
                                  </a:lnTo>
                                  <a:lnTo>
                                    <a:pt x="281" y="10"/>
                                  </a:lnTo>
                                  <a:lnTo>
                                    <a:pt x="283" y="8"/>
                                  </a:lnTo>
                                  <a:lnTo>
                                    <a:pt x="283" y="6"/>
                                  </a:lnTo>
                                  <a:lnTo>
                                    <a:pt x="285" y="4"/>
                                  </a:lnTo>
                                  <a:lnTo>
                                    <a:pt x="287" y="2"/>
                                  </a:lnTo>
                                  <a:lnTo>
                                    <a:pt x="289" y="2"/>
                                  </a:lnTo>
                                  <a:lnTo>
                                    <a:pt x="292" y="0"/>
                                  </a:lnTo>
                                  <a:lnTo>
                                    <a:pt x="294" y="0"/>
                                  </a:lnTo>
                                  <a:lnTo>
                                    <a:pt x="296" y="0"/>
                                  </a:lnTo>
                                  <a:lnTo>
                                    <a:pt x="306" y="0"/>
                                  </a:lnTo>
                                  <a:lnTo>
                                    <a:pt x="308" y="0"/>
                                  </a:lnTo>
                                  <a:lnTo>
                                    <a:pt x="311" y="0"/>
                                  </a:lnTo>
                                  <a:lnTo>
                                    <a:pt x="313" y="2"/>
                                  </a:lnTo>
                                  <a:lnTo>
                                    <a:pt x="315" y="0"/>
                                  </a:lnTo>
                                  <a:lnTo>
                                    <a:pt x="317" y="0"/>
                                  </a:lnTo>
                                  <a:lnTo>
                                    <a:pt x="319" y="0"/>
                                  </a:lnTo>
                                  <a:lnTo>
                                    <a:pt x="332" y="0"/>
                                  </a:lnTo>
                                  <a:lnTo>
                                    <a:pt x="334" y="0"/>
                                  </a:lnTo>
                                  <a:lnTo>
                                    <a:pt x="336" y="0"/>
                                  </a:lnTo>
                                  <a:lnTo>
                                    <a:pt x="338" y="2"/>
                                  </a:lnTo>
                                  <a:lnTo>
                                    <a:pt x="340" y="2"/>
                                  </a:lnTo>
                                  <a:lnTo>
                                    <a:pt x="342" y="4"/>
                                  </a:lnTo>
                                  <a:lnTo>
                                    <a:pt x="344" y="6"/>
                                  </a:lnTo>
                                  <a:lnTo>
                                    <a:pt x="344" y="8"/>
                                  </a:lnTo>
                                  <a:lnTo>
                                    <a:pt x="346" y="10"/>
                                  </a:lnTo>
                                  <a:lnTo>
                                    <a:pt x="359" y="2"/>
                                  </a:lnTo>
                                  <a:lnTo>
                                    <a:pt x="361" y="2"/>
                                  </a:lnTo>
                                  <a:lnTo>
                                    <a:pt x="363" y="0"/>
                                  </a:lnTo>
                                  <a:lnTo>
                                    <a:pt x="365" y="0"/>
                                  </a:lnTo>
                                  <a:lnTo>
                                    <a:pt x="368" y="0"/>
                                  </a:lnTo>
                                  <a:lnTo>
                                    <a:pt x="370" y="0"/>
                                  </a:lnTo>
                                  <a:lnTo>
                                    <a:pt x="372" y="0"/>
                                  </a:lnTo>
                                  <a:lnTo>
                                    <a:pt x="374" y="2"/>
                                  </a:lnTo>
                                  <a:lnTo>
                                    <a:pt x="387" y="8"/>
                                  </a:lnTo>
                                  <a:lnTo>
                                    <a:pt x="389" y="8"/>
                                  </a:lnTo>
                                  <a:lnTo>
                                    <a:pt x="391" y="10"/>
                                  </a:lnTo>
                                  <a:lnTo>
                                    <a:pt x="391" y="12"/>
                                  </a:lnTo>
                                  <a:lnTo>
                                    <a:pt x="399" y="23"/>
                                  </a:lnTo>
                                  <a:lnTo>
                                    <a:pt x="401" y="23"/>
                                  </a:lnTo>
                                  <a:lnTo>
                                    <a:pt x="401" y="25"/>
                                  </a:lnTo>
                                  <a:lnTo>
                                    <a:pt x="404" y="27"/>
                                  </a:lnTo>
                                  <a:lnTo>
                                    <a:pt x="408" y="42"/>
                                  </a:lnTo>
                                  <a:lnTo>
                                    <a:pt x="408" y="44"/>
                                  </a:lnTo>
                                  <a:lnTo>
                                    <a:pt x="408" y="46"/>
                                  </a:lnTo>
                                  <a:lnTo>
                                    <a:pt x="408" y="48"/>
                                  </a:lnTo>
                                  <a:lnTo>
                                    <a:pt x="408" y="50"/>
                                  </a:lnTo>
                                  <a:lnTo>
                                    <a:pt x="404" y="67"/>
                                  </a:lnTo>
                                  <a:lnTo>
                                    <a:pt x="401" y="69"/>
                                  </a:lnTo>
                                  <a:lnTo>
                                    <a:pt x="401" y="72"/>
                                  </a:lnTo>
                                  <a:lnTo>
                                    <a:pt x="399" y="72"/>
                                  </a:lnTo>
                                  <a:lnTo>
                                    <a:pt x="391" y="82"/>
                                  </a:lnTo>
                                  <a:lnTo>
                                    <a:pt x="391" y="84"/>
                                  </a:lnTo>
                                  <a:lnTo>
                                    <a:pt x="389" y="86"/>
                                  </a:lnTo>
                                  <a:lnTo>
                                    <a:pt x="387" y="86"/>
                                  </a:lnTo>
                                  <a:lnTo>
                                    <a:pt x="384" y="88"/>
                                  </a:lnTo>
                                  <a:lnTo>
                                    <a:pt x="382" y="88"/>
                                  </a:lnTo>
                                  <a:lnTo>
                                    <a:pt x="370" y="91"/>
                                  </a:lnTo>
                                  <a:lnTo>
                                    <a:pt x="368" y="91"/>
                                  </a:lnTo>
                                  <a:lnTo>
                                    <a:pt x="365" y="91"/>
                                  </a:lnTo>
                                  <a:lnTo>
                                    <a:pt x="353" y="88"/>
                                  </a:lnTo>
                                  <a:lnTo>
                                    <a:pt x="351" y="88"/>
                                  </a:lnTo>
                                  <a:lnTo>
                                    <a:pt x="349" y="86"/>
                                  </a:lnTo>
                                  <a:lnTo>
                                    <a:pt x="346" y="86"/>
                                  </a:lnTo>
                                  <a:lnTo>
                                    <a:pt x="344" y="84"/>
                                  </a:lnTo>
                                  <a:lnTo>
                                    <a:pt x="342" y="86"/>
                                  </a:lnTo>
                                  <a:lnTo>
                                    <a:pt x="340" y="88"/>
                                  </a:lnTo>
                                  <a:lnTo>
                                    <a:pt x="338" y="88"/>
                                  </a:lnTo>
                                  <a:lnTo>
                                    <a:pt x="336" y="91"/>
                                  </a:lnTo>
                                  <a:lnTo>
                                    <a:pt x="334" y="91"/>
                                  </a:lnTo>
                                  <a:lnTo>
                                    <a:pt x="332" y="91"/>
                                  </a:lnTo>
                                  <a:lnTo>
                                    <a:pt x="319" y="91"/>
                                  </a:lnTo>
                                  <a:lnTo>
                                    <a:pt x="317" y="91"/>
                                  </a:lnTo>
                                  <a:lnTo>
                                    <a:pt x="315" y="91"/>
                                  </a:lnTo>
                                  <a:lnTo>
                                    <a:pt x="313" y="88"/>
                                  </a:lnTo>
                                  <a:lnTo>
                                    <a:pt x="311" y="91"/>
                                  </a:lnTo>
                                  <a:lnTo>
                                    <a:pt x="308" y="91"/>
                                  </a:lnTo>
                                  <a:lnTo>
                                    <a:pt x="306" y="91"/>
                                  </a:lnTo>
                                  <a:lnTo>
                                    <a:pt x="296" y="91"/>
                                  </a:lnTo>
                                  <a:lnTo>
                                    <a:pt x="294" y="91"/>
                                  </a:lnTo>
                                  <a:lnTo>
                                    <a:pt x="292" y="91"/>
                                  </a:lnTo>
                                  <a:lnTo>
                                    <a:pt x="289" y="88"/>
                                  </a:lnTo>
                                  <a:lnTo>
                                    <a:pt x="287" y="88"/>
                                  </a:lnTo>
                                  <a:lnTo>
                                    <a:pt x="285" y="86"/>
                                  </a:lnTo>
                                  <a:lnTo>
                                    <a:pt x="283" y="84"/>
                                  </a:lnTo>
                                  <a:lnTo>
                                    <a:pt x="283" y="82"/>
                                  </a:lnTo>
                                  <a:lnTo>
                                    <a:pt x="281" y="80"/>
                                  </a:lnTo>
                                  <a:lnTo>
                                    <a:pt x="281" y="78"/>
                                  </a:lnTo>
                                  <a:lnTo>
                                    <a:pt x="281" y="76"/>
                                  </a:lnTo>
                                  <a:lnTo>
                                    <a:pt x="281" y="69"/>
                                  </a:lnTo>
                                  <a:lnTo>
                                    <a:pt x="281" y="72"/>
                                  </a:lnTo>
                                  <a:lnTo>
                                    <a:pt x="279" y="74"/>
                                  </a:lnTo>
                                  <a:lnTo>
                                    <a:pt x="268" y="84"/>
                                  </a:lnTo>
                                  <a:lnTo>
                                    <a:pt x="266" y="86"/>
                                  </a:lnTo>
                                  <a:lnTo>
                                    <a:pt x="264" y="86"/>
                                  </a:lnTo>
                                  <a:lnTo>
                                    <a:pt x="262" y="88"/>
                                  </a:lnTo>
                                  <a:lnTo>
                                    <a:pt x="260" y="88"/>
                                  </a:lnTo>
                                  <a:lnTo>
                                    <a:pt x="249" y="91"/>
                                  </a:lnTo>
                                  <a:lnTo>
                                    <a:pt x="247" y="91"/>
                                  </a:lnTo>
                                  <a:lnTo>
                                    <a:pt x="245" y="91"/>
                                  </a:lnTo>
                                  <a:lnTo>
                                    <a:pt x="232" y="88"/>
                                  </a:lnTo>
                                  <a:lnTo>
                                    <a:pt x="230" y="88"/>
                                  </a:lnTo>
                                  <a:lnTo>
                                    <a:pt x="228" y="86"/>
                                  </a:lnTo>
                                  <a:lnTo>
                                    <a:pt x="226" y="86"/>
                                  </a:lnTo>
                                  <a:lnTo>
                                    <a:pt x="224" y="84"/>
                                  </a:lnTo>
                                  <a:lnTo>
                                    <a:pt x="224" y="82"/>
                                  </a:lnTo>
                                  <a:lnTo>
                                    <a:pt x="216" y="72"/>
                                  </a:lnTo>
                                  <a:lnTo>
                                    <a:pt x="213" y="72"/>
                                  </a:lnTo>
                                  <a:lnTo>
                                    <a:pt x="213" y="69"/>
                                  </a:lnTo>
                                  <a:lnTo>
                                    <a:pt x="211" y="67"/>
                                  </a:lnTo>
                                  <a:lnTo>
                                    <a:pt x="211" y="69"/>
                                  </a:lnTo>
                                  <a:lnTo>
                                    <a:pt x="209" y="72"/>
                                  </a:lnTo>
                                  <a:lnTo>
                                    <a:pt x="192" y="86"/>
                                  </a:lnTo>
                                  <a:lnTo>
                                    <a:pt x="190" y="88"/>
                                  </a:lnTo>
                                  <a:lnTo>
                                    <a:pt x="188" y="88"/>
                                  </a:lnTo>
                                  <a:lnTo>
                                    <a:pt x="186" y="91"/>
                                  </a:lnTo>
                                  <a:lnTo>
                                    <a:pt x="184" y="91"/>
                                  </a:lnTo>
                                  <a:lnTo>
                                    <a:pt x="182" y="91"/>
                                  </a:lnTo>
                                  <a:lnTo>
                                    <a:pt x="161" y="91"/>
                                  </a:lnTo>
                                  <a:lnTo>
                                    <a:pt x="158" y="91"/>
                                  </a:lnTo>
                                  <a:lnTo>
                                    <a:pt x="156" y="91"/>
                                  </a:lnTo>
                                  <a:lnTo>
                                    <a:pt x="154" y="88"/>
                                  </a:lnTo>
                                  <a:lnTo>
                                    <a:pt x="152" y="88"/>
                                  </a:lnTo>
                                  <a:lnTo>
                                    <a:pt x="150" y="86"/>
                                  </a:lnTo>
                                  <a:lnTo>
                                    <a:pt x="148" y="84"/>
                                  </a:lnTo>
                                  <a:lnTo>
                                    <a:pt x="148" y="82"/>
                                  </a:lnTo>
                                  <a:lnTo>
                                    <a:pt x="146" y="80"/>
                                  </a:lnTo>
                                  <a:lnTo>
                                    <a:pt x="146" y="78"/>
                                  </a:lnTo>
                                  <a:lnTo>
                                    <a:pt x="146" y="76"/>
                                  </a:lnTo>
                                  <a:lnTo>
                                    <a:pt x="146" y="69"/>
                                  </a:lnTo>
                                  <a:lnTo>
                                    <a:pt x="142" y="78"/>
                                  </a:lnTo>
                                  <a:lnTo>
                                    <a:pt x="142" y="80"/>
                                  </a:lnTo>
                                  <a:lnTo>
                                    <a:pt x="139" y="82"/>
                                  </a:lnTo>
                                  <a:lnTo>
                                    <a:pt x="137" y="84"/>
                                  </a:lnTo>
                                  <a:lnTo>
                                    <a:pt x="135" y="84"/>
                                  </a:lnTo>
                                  <a:lnTo>
                                    <a:pt x="133" y="86"/>
                                  </a:lnTo>
                                  <a:lnTo>
                                    <a:pt x="118" y="91"/>
                                  </a:lnTo>
                                  <a:lnTo>
                                    <a:pt x="116" y="91"/>
                                  </a:lnTo>
                                  <a:lnTo>
                                    <a:pt x="114" y="91"/>
                                  </a:lnTo>
                                  <a:lnTo>
                                    <a:pt x="112" y="91"/>
                                  </a:lnTo>
                                  <a:lnTo>
                                    <a:pt x="97" y="88"/>
                                  </a:lnTo>
                                  <a:lnTo>
                                    <a:pt x="95" y="88"/>
                                  </a:lnTo>
                                  <a:lnTo>
                                    <a:pt x="93" y="86"/>
                                  </a:lnTo>
                                  <a:lnTo>
                                    <a:pt x="91" y="86"/>
                                  </a:lnTo>
                                  <a:lnTo>
                                    <a:pt x="89" y="84"/>
                                  </a:lnTo>
                                  <a:lnTo>
                                    <a:pt x="87" y="86"/>
                                  </a:lnTo>
                                  <a:lnTo>
                                    <a:pt x="85" y="88"/>
                                  </a:lnTo>
                                  <a:lnTo>
                                    <a:pt x="82" y="88"/>
                                  </a:lnTo>
                                  <a:lnTo>
                                    <a:pt x="80" y="91"/>
                                  </a:lnTo>
                                  <a:lnTo>
                                    <a:pt x="78" y="91"/>
                                  </a:lnTo>
                                  <a:lnTo>
                                    <a:pt x="76" y="91"/>
                                  </a:lnTo>
                                  <a:lnTo>
                                    <a:pt x="63" y="91"/>
                                  </a:lnTo>
                                  <a:lnTo>
                                    <a:pt x="61" y="91"/>
                                  </a:lnTo>
                                  <a:lnTo>
                                    <a:pt x="59" y="91"/>
                                  </a:lnTo>
                                  <a:lnTo>
                                    <a:pt x="57" y="91"/>
                                  </a:lnTo>
                                  <a:lnTo>
                                    <a:pt x="34" y="91"/>
                                  </a:lnTo>
                                  <a:lnTo>
                                    <a:pt x="32" y="91"/>
                                  </a:lnTo>
                                  <a:lnTo>
                                    <a:pt x="30" y="91"/>
                                  </a:lnTo>
                                  <a:lnTo>
                                    <a:pt x="28" y="91"/>
                                  </a:lnTo>
                                  <a:lnTo>
                                    <a:pt x="15" y="91"/>
                                  </a:lnTo>
                                  <a:lnTo>
                                    <a:pt x="13" y="91"/>
                                  </a:lnTo>
                                  <a:lnTo>
                                    <a:pt x="11" y="91"/>
                                  </a:lnTo>
                                  <a:lnTo>
                                    <a:pt x="9" y="88"/>
                                  </a:lnTo>
                                  <a:lnTo>
                                    <a:pt x="6" y="88"/>
                                  </a:lnTo>
                                  <a:lnTo>
                                    <a:pt x="4" y="86"/>
                                  </a:lnTo>
                                  <a:lnTo>
                                    <a:pt x="2" y="84"/>
                                  </a:lnTo>
                                  <a:lnTo>
                                    <a:pt x="2" y="82"/>
                                  </a:lnTo>
                                  <a:lnTo>
                                    <a:pt x="0" y="80"/>
                                  </a:lnTo>
                                  <a:lnTo>
                                    <a:pt x="0" y="78"/>
                                  </a:lnTo>
                                  <a:lnTo>
                                    <a:pt x="0" y="76"/>
                                  </a:lnTo>
                                  <a:close/>
                                  <a:moveTo>
                                    <a:pt x="414" y="50"/>
                                  </a:moveTo>
                                  <a:lnTo>
                                    <a:pt x="414" y="15"/>
                                  </a:lnTo>
                                  <a:lnTo>
                                    <a:pt x="414" y="12"/>
                                  </a:lnTo>
                                  <a:lnTo>
                                    <a:pt x="414" y="10"/>
                                  </a:lnTo>
                                  <a:lnTo>
                                    <a:pt x="416" y="8"/>
                                  </a:lnTo>
                                  <a:lnTo>
                                    <a:pt x="416" y="6"/>
                                  </a:lnTo>
                                  <a:lnTo>
                                    <a:pt x="418" y="4"/>
                                  </a:lnTo>
                                  <a:lnTo>
                                    <a:pt x="420" y="2"/>
                                  </a:lnTo>
                                  <a:lnTo>
                                    <a:pt x="423" y="2"/>
                                  </a:lnTo>
                                  <a:lnTo>
                                    <a:pt x="425" y="0"/>
                                  </a:lnTo>
                                  <a:lnTo>
                                    <a:pt x="427" y="0"/>
                                  </a:lnTo>
                                  <a:lnTo>
                                    <a:pt x="429" y="0"/>
                                  </a:lnTo>
                                  <a:lnTo>
                                    <a:pt x="442" y="0"/>
                                  </a:lnTo>
                                  <a:lnTo>
                                    <a:pt x="444" y="0"/>
                                  </a:lnTo>
                                  <a:lnTo>
                                    <a:pt x="446" y="0"/>
                                  </a:lnTo>
                                  <a:lnTo>
                                    <a:pt x="448" y="2"/>
                                  </a:lnTo>
                                  <a:lnTo>
                                    <a:pt x="450" y="0"/>
                                  </a:lnTo>
                                  <a:lnTo>
                                    <a:pt x="452" y="0"/>
                                  </a:lnTo>
                                  <a:lnTo>
                                    <a:pt x="454" y="0"/>
                                  </a:lnTo>
                                  <a:lnTo>
                                    <a:pt x="465" y="0"/>
                                  </a:lnTo>
                                  <a:lnTo>
                                    <a:pt x="467" y="0"/>
                                  </a:lnTo>
                                  <a:lnTo>
                                    <a:pt x="469" y="0"/>
                                  </a:lnTo>
                                  <a:lnTo>
                                    <a:pt x="471" y="2"/>
                                  </a:lnTo>
                                  <a:lnTo>
                                    <a:pt x="473" y="2"/>
                                  </a:lnTo>
                                  <a:lnTo>
                                    <a:pt x="475" y="4"/>
                                  </a:lnTo>
                                  <a:lnTo>
                                    <a:pt x="477" y="6"/>
                                  </a:lnTo>
                                  <a:lnTo>
                                    <a:pt x="477" y="8"/>
                                  </a:lnTo>
                                  <a:lnTo>
                                    <a:pt x="482" y="4"/>
                                  </a:lnTo>
                                  <a:lnTo>
                                    <a:pt x="484" y="2"/>
                                  </a:lnTo>
                                  <a:lnTo>
                                    <a:pt x="486" y="2"/>
                                  </a:lnTo>
                                  <a:lnTo>
                                    <a:pt x="488" y="0"/>
                                  </a:lnTo>
                                  <a:lnTo>
                                    <a:pt x="490" y="0"/>
                                  </a:lnTo>
                                  <a:lnTo>
                                    <a:pt x="492" y="0"/>
                                  </a:lnTo>
                                  <a:lnTo>
                                    <a:pt x="524" y="0"/>
                                  </a:lnTo>
                                  <a:lnTo>
                                    <a:pt x="526" y="0"/>
                                  </a:lnTo>
                                  <a:lnTo>
                                    <a:pt x="528" y="0"/>
                                  </a:lnTo>
                                  <a:lnTo>
                                    <a:pt x="530" y="2"/>
                                  </a:lnTo>
                                  <a:lnTo>
                                    <a:pt x="532" y="2"/>
                                  </a:lnTo>
                                  <a:lnTo>
                                    <a:pt x="534" y="4"/>
                                  </a:lnTo>
                                  <a:lnTo>
                                    <a:pt x="537" y="6"/>
                                  </a:lnTo>
                                  <a:lnTo>
                                    <a:pt x="549" y="23"/>
                                  </a:lnTo>
                                  <a:lnTo>
                                    <a:pt x="549" y="25"/>
                                  </a:lnTo>
                                  <a:lnTo>
                                    <a:pt x="549" y="15"/>
                                  </a:lnTo>
                                  <a:lnTo>
                                    <a:pt x="549" y="12"/>
                                  </a:lnTo>
                                  <a:lnTo>
                                    <a:pt x="549" y="10"/>
                                  </a:lnTo>
                                  <a:lnTo>
                                    <a:pt x="551" y="8"/>
                                  </a:lnTo>
                                  <a:lnTo>
                                    <a:pt x="551" y="6"/>
                                  </a:lnTo>
                                  <a:lnTo>
                                    <a:pt x="553" y="4"/>
                                  </a:lnTo>
                                  <a:lnTo>
                                    <a:pt x="556" y="2"/>
                                  </a:lnTo>
                                  <a:lnTo>
                                    <a:pt x="558" y="2"/>
                                  </a:lnTo>
                                  <a:lnTo>
                                    <a:pt x="560" y="0"/>
                                  </a:lnTo>
                                  <a:lnTo>
                                    <a:pt x="562" y="0"/>
                                  </a:lnTo>
                                  <a:lnTo>
                                    <a:pt x="564" y="0"/>
                                  </a:lnTo>
                                  <a:lnTo>
                                    <a:pt x="575" y="0"/>
                                  </a:lnTo>
                                  <a:lnTo>
                                    <a:pt x="577" y="0"/>
                                  </a:lnTo>
                                  <a:lnTo>
                                    <a:pt x="579" y="0"/>
                                  </a:lnTo>
                                  <a:lnTo>
                                    <a:pt x="581" y="2"/>
                                  </a:lnTo>
                                  <a:lnTo>
                                    <a:pt x="583" y="0"/>
                                  </a:lnTo>
                                  <a:lnTo>
                                    <a:pt x="585" y="0"/>
                                  </a:lnTo>
                                  <a:lnTo>
                                    <a:pt x="587" y="0"/>
                                  </a:lnTo>
                                  <a:lnTo>
                                    <a:pt x="600" y="0"/>
                                  </a:lnTo>
                                  <a:lnTo>
                                    <a:pt x="602" y="0"/>
                                  </a:lnTo>
                                  <a:lnTo>
                                    <a:pt x="604" y="0"/>
                                  </a:lnTo>
                                  <a:lnTo>
                                    <a:pt x="606" y="2"/>
                                  </a:lnTo>
                                  <a:lnTo>
                                    <a:pt x="608" y="2"/>
                                  </a:lnTo>
                                  <a:lnTo>
                                    <a:pt x="610" y="4"/>
                                  </a:lnTo>
                                  <a:lnTo>
                                    <a:pt x="613" y="6"/>
                                  </a:lnTo>
                                  <a:lnTo>
                                    <a:pt x="613" y="8"/>
                                  </a:lnTo>
                                  <a:lnTo>
                                    <a:pt x="615" y="10"/>
                                  </a:lnTo>
                                  <a:lnTo>
                                    <a:pt x="615" y="12"/>
                                  </a:lnTo>
                                  <a:lnTo>
                                    <a:pt x="615" y="15"/>
                                  </a:lnTo>
                                  <a:lnTo>
                                    <a:pt x="615" y="76"/>
                                  </a:lnTo>
                                  <a:lnTo>
                                    <a:pt x="615" y="78"/>
                                  </a:lnTo>
                                  <a:lnTo>
                                    <a:pt x="615" y="80"/>
                                  </a:lnTo>
                                  <a:lnTo>
                                    <a:pt x="613" y="82"/>
                                  </a:lnTo>
                                  <a:lnTo>
                                    <a:pt x="613" y="84"/>
                                  </a:lnTo>
                                  <a:lnTo>
                                    <a:pt x="610" y="86"/>
                                  </a:lnTo>
                                  <a:lnTo>
                                    <a:pt x="608" y="88"/>
                                  </a:lnTo>
                                  <a:lnTo>
                                    <a:pt x="606" y="88"/>
                                  </a:lnTo>
                                  <a:lnTo>
                                    <a:pt x="604" y="91"/>
                                  </a:lnTo>
                                  <a:lnTo>
                                    <a:pt x="602" y="91"/>
                                  </a:lnTo>
                                  <a:lnTo>
                                    <a:pt x="600" y="91"/>
                                  </a:lnTo>
                                  <a:lnTo>
                                    <a:pt x="587" y="91"/>
                                  </a:lnTo>
                                  <a:lnTo>
                                    <a:pt x="585" y="91"/>
                                  </a:lnTo>
                                  <a:lnTo>
                                    <a:pt x="583" y="91"/>
                                  </a:lnTo>
                                  <a:lnTo>
                                    <a:pt x="581" y="88"/>
                                  </a:lnTo>
                                  <a:lnTo>
                                    <a:pt x="579" y="91"/>
                                  </a:lnTo>
                                  <a:lnTo>
                                    <a:pt x="577" y="91"/>
                                  </a:lnTo>
                                  <a:lnTo>
                                    <a:pt x="575" y="91"/>
                                  </a:lnTo>
                                  <a:lnTo>
                                    <a:pt x="564" y="91"/>
                                  </a:lnTo>
                                  <a:lnTo>
                                    <a:pt x="562" y="91"/>
                                  </a:lnTo>
                                  <a:lnTo>
                                    <a:pt x="560" y="91"/>
                                  </a:lnTo>
                                  <a:lnTo>
                                    <a:pt x="558" y="88"/>
                                  </a:lnTo>
                                  <a:lnTo>
                                    <a:pt x="556" y="88"/>
                                  </a:lnTo>
                                  <a:lnTo>
                                    <a:pt x="553" y="86"/>
                                  </a:lnTo>
                                  <a:lnTo>
                                    <a:pt x="551" y="84"/>
                                  </a:lnTo>
                                  <a:lnTo>
                                    <a:pt x="551" y="82"/>
                                  </a:lnTo>
                                  <a:lnTo>
                                    <a:pt x="549" y="80"/>
                                  </a:lnTo>
                                  <a:lnTo>
                                    <a:pt x="549" y="78"/>
                                  </a:lnTo>
                                  <a:lnTo>
                                    <a:pt x="549" y="76"/>
                                  </a:lnTo>
                                  <a:lnTo>
                                    <a:pt x="549" y="72"/>
                                  </a:lnTo>
                                  <a:lnTo>
                                    <a:pt x="534" y="86"/>
                                  </a:lnTo>
                                  <a:lnTo>
                                    <a:pt x="532" y="88"/>
                                  </a:lnTo>
                                  <a:lnTo>
                                    <a:pt x="530" y="88"/>
                                  </a:lnTo>
                                  <a:lnTo>
                                    <a:pt x="528" y="91"/>
                                  </a:lnTo>
                                  <a:lnTo>
                                    <a:pt x="526" y="91"/>
                                  </a:lnTo>
                                  <a:lnTo>
                                    <a:pt x="524" y="91"/>
                                  </a:lnTo>
                                  <a:lnTo>
                                    <a:pt x="492" y="91"/>
                                  </a:lnTo>
                                  <a:lnTo>
                                    <a:pt x="490" y="91"/>
                                  </a:lnTo>
                                  <a:lnTo>
                                    <a:pt x="488" y="91"/>
                                  </a:lnTo>
                                  <a:lnTo>
                                    <a:pt x="486" y="88"/>
                                  </a:lnTo>
                                  <a:lnTo>
                                    <a:pt x="484" y="88"/>
                                  </a:lnTo>
                                  <a:lnTo>
                                    <a:pt x="482" y="86"/>
                                  </a:lnTo>
                                  <a:lnTo>
                                    <a:pt x="473" y="78"/>
                                  </a:lnTo>
                                  <a:lnTo>
                                    <a:pt x="471" y="82"/>
                                  </a:lnTo>
                                  <a:lnTo>
                                    <a:pt x="469" y="84"/>
                                  </a:lnTo>
                                  <a:lnTo>
                                    <a:pt x="467" y="86"/>
                                  </a:lnTo>
                                  <a:lnTo>
                                    <a:pt x="465" y="86"/>
                                  </a:lnTo>
                                  <a:lnTo>
                                    <a:pt x="463" y="88"/>
                                  </a:lnTo>
                                  <a:lnTo>
                                    <a:pt x="461" y="88"/>
                                  </a:lnTo>
                                  <a:lnTo>
                                    <a:pt x="450" y="91"/>
                                  </a:lnTo>
                                  <a:lnTo>
                                    <a:pt x="448" y="91"/>
                                  </a:lnTo>
                                  <a:lnTo>
                                    <a:pt x="446" y="91"/>
                                  </a:lnTo>
                                  <a:lnTo>
                                    <a:pt x="435" y="88"/>
                                  </a:lnTo>
                                  <a:lnTo>
                                    <a:pt x="433" y="88"/>
                                  </a:lnTo>
                                  <a:lnTo>
                                    <a:pt x="431" y="86"/>
                                  </a:lnTo>
                                  <a:lnTo>
                                    <a:pt x="429" y="86"/>
                                  </a:lnTo>
                                  <a:lnTo>
                                    <a:pt x="427" y="84"/>
                                  </a:lnTo>
                                  <a:lnTo>
                                    <a:pt x="425" y="82"/>
                                  </a:lnTo>
                                  <a:lnTo>
                                    <a:pt x="418" y="74"/>
                                  </a:lnTo>
                                  <a:lnTo>
                                    <a:pt x="418" y="72"/>
                                  </a:lnTo>
                                  <a:lnTo>
                                    <a:pt x="416" y="69"/>
                                  </a:lnTo>
                                  <a:lnTo>
                                    <a:pt x="416" y="67"/>
                                  </a:lnTo>
                                  <a:lnTo>
                                    <a:pt x="414" y="53"/>
                                  </a:lnTo>
                                  <a:lnTo>
                                    <a:pt x="414" y="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7" name="Rectangle 788"/>
                          <wps:cNvSpPr>
                            <a:spLocks noChangeArrowheads="1"/>
                          </wps:cNvSpPr>
                          <wps:spPr bwMode="auto">
                            <a:xfrm>
                              <a:off x="2317" y="4310"/>
                              <a:ext cx="543"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MCDONOUGH</w:t>
                                </w:r>
                              </w:p>
                            </w:txbxContent>
                          </wps:txbx>
                          <wps:bodyPr rot="0" vert="horz" wrap="none" lIns="0" tIns="0" rIns="0" bIns="0" anchor="t" anchorCtr="0" upright="1">
                            <a:spAutoFit/>
                          </wps:bodyPr>
                        </wps:wsp>
                        <wps:wsp>
                          <wps:cNvPr id="3018" name="Rectangle 789"/>
                          <wps:cNvSpPr>
                            <a:spLocks noChangeArrowheads="1"/>
                          </wps:cNvSpPr>
                          <wps:spPr bwMode="auto">
                            <a:xfrm>
                              <a:off x="3094" y="8356"/>
                              <a:ext cx="361"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MONROE</w:t>
                                </w:r>
                              </w:p>
                            </w:txbxContent>
                          </wps:txbx>
                          <wps:bodyPr rot="0" vert="horz" wrap="none" lIns="0" tIns="0" rIns="0" bIns="0" anchor="t" anchorCtr="0" upright="1">
                            <a:spAutoFit/>
                          </wps:bodyPr>
                        </wps:wsp>
                        <wps:wsp>
                          <wps:cNvPr id="3019" name="Freeform 790"/>
                          <wps:cNvSpPr>
                            <a:spLocks noEditPoints="1"/>
                          </wps:cNvSpPr>
                          <wps:spPr bwMode="auto">
                            <a:xfrm>
                              <a:off x="3079" y="8355"/>
                              <a:ext cx="433" cy="91"/>
                            </a:xfrm>
                            <a:custGeom>
                              <a:avLst/>
                              <a:gdLst>
                                <a:gd name="T0" fmla="*/ 161 w 433"/>
                                <a:gd name="T1" fmla="*/ 9 h 91"/>
                                <a:gd name="T2" fmla="*/ 169 w 433"/>
                                <a:gd name="T3" fmla="*/ 0 h 91"/>
                                <a:gd name="T4" fmla="*/ 191 w 433"/>
                                <a:gd name="T5" fmla="*/ 0 h 91"/>
                                <a:gd name="T6" fmla="*/ 212 w 433"/>
                                <a:gd name="T7" fmla="*/ 0 h 91"/>
                                <a:gd name="T8" fmla="*/ 222 w 433"/>
                                <a:gd name="T9" fmla="*/ 5 h 91"/>
                                <a:gd name="T10" fmla="*/ 231 w 433"/>
                                <a:gd name="T11" fmla="*/ 0 h 91"/>
                                <a:gd name="T12" fmla="*/ 262 w 433"/>
                                <a:gd name="T13" fmla="*/ 0 h 91"/>
                                <a:gd name="T14" fmla="*/ 279 w 433"/>
                                <a:gd name="T15" fmla="*/ 9 h 91"/>
                                <a:gd name="T16" fmla="*/ 305 w 433"/>
                                <a:gd name="T17" fmla="*/ 0 h 91"/>
                                <a:gd name="T18" fmla="*/ 326 w 433"/>
                                <a:gd name="T19" fmla="*/ 5 h 91"/>
                                <a:gd name="T20" fmla="*/ 343 w 433"/>
                                <a:gd name="T21" fmla="*/ 24 h 91"/>
                                <a:gd name="T22" fmla="*/ 347 w 433"/>
                                <a:gd name="T23" fmla="*/ 47 h 91"/>
                                <a:gd name="T24" fmla="*/ 343 w 433"/>
                                <a:gd name="T25" fmla="*/ 70 h 91"/>
                                <a:gd name="T26" fmla="*/ 315 w 433"/>
                                <a:gd name="T27" fmla="*/ 89 h 91"/>
                                <a:gd name="T28" fmla="*/ 305 w 433"/>
                                <a:gd name="T29" fmla="*/ 91 h 91"/>
                                <a:gd name="T30" fmla="*/ 283 w 433"/>
                                <a:gd name="T31" fmla="*/ 91 h 91"/>
                                <a:gd name="T32" fmla="*/ 262 w 433"/>
                                <a:gd name="T33" fmla="*/ 89 h 91"/>
                                <a:gd name="T34" fmla="*/ 252 w 433"/>
                                <a:gd name="T35" fmla="*/ 91 h 91"/>
                                <a:gd name="T36" fmla="*/ 231 w 433"/>
                                <a:gd name="T37" fmla="*/ 91 h 91"/>
                                <a:gd name="T38" fmla="*/ 222 w 433"/>
                                <a:gd name="T39" fmla="*/ 87 h 91"/>
                                <a:gd name="T40" fmla="*/ 212 w 433"/>
                                <a:gd name="T41" fmla="*/ 91 h 91"/>
                                <a:gd name="T42" fmla="*/ 191 w 433"/>
                                <a:gd name="T43" fmla="*/ 91 h 91"/>
                                <a:gd name="T44" fmla="*/ 169 w 433"/>
                                <a:gd name="T45" fmla="*/ 91 h 91"/>
                                <a:gd name="T46" fmla="*/ 161 w 433"/>
                                <a:gd name="T47" fmla="*/ 83 h 91"/>
                                <a:gd name="T48" fmla="*/ 0 w 433"/>
                                <a:gd name="T49" fmla="*/ 15 h 91"/>
                                <a:gd name="T50" fmla="*/ 5 w 433"/>
                                <a:gd name="T51" fmla="*/ 5 h 91"/>
                                <a:gd name="T52" fmla="*/ 15 w 433"/>
                                <a:gd name="T53" fmla="*/ 0 h 91"/>
                                <a:gd name="T54" fmla="*/ 47 w 433"/>
                                <a:gd name="T55" fmla="*/ 2 h 91"/>
                                <a:gd name="T56" fmla="*/ 79 w 433"/>
                                <a:gd name="T57" fmla="*/ 0 h 91"/>
                                <a:gd name="T58" fmla="*/ 89 w 433"/>
                                <a:gd name="T59" fmla="*/ 7 h 91"/>
                                <a:gd name="T60" fmla="*/ 112 w 433"/>
                                <a:gd name="T61" fmla="*/ 0 h 91"/>
                                <a:gd name="T62" fmla="*/ 136 w 433"/>
                                <a:gd name="T63" fmla="*/ 7 h 91"/>
                                <a:gd name="T64" fmla="*/ 148 w 433"/>
                                <a:gd name="T65" fmla="*/ 28 h 91"/>
                                <a:gd name="T66" fmla="*/ 153 w 433"/>
                                <a:gd name="T67" fmla="*/ 51 h 91"/>
                                <a:gd name="T68" fmla="*/ 136 w 433"/>
                                <a:gd name="T69" fmla="*/ 81 h 91"/>
                                <a:gd name="T70" fmla="*/ 117 w 433"/>
                                <a:gd name="T71" fmla="*/ 91 h 91"/>
                                <a:gd name="T72" fmla="*/ 96 w 433"/>
                                <a:gd name="T73" fmla="*/ 87 h 91"/>
                                <a:gd name="T74" fmla="*/ 87 w 433"/>
                                <a:gd name="T75" fmla="*/ 87 h 91"/>
                                <a:gd name="T76" fmla="*/ 76 w 433"/>
                                <a:gd name="T77" fmla="*/ 91 h 91"/>
                                <a:gd name="T78" fmla="*/ 34 w 433"/>
                                <a:gd name="T79" fmla="*/ 91 h 91"/>
                                <a:gd name="T80" fmla="*/ 13 w 433"/>
                                <a:gd name="T81" fmla="*/ 91 h 91"/>
                                <a:gd name="T82" fmla="*/ 3 w 433"/>
                                <a:gd name="T83" fmla="*/ 85 h 91"/>
                                <a:gd name="T84" fmla="*/ 355 w 433"/>
                                <a:gd name="T85" fmla="*/ 76 h 91"/>
                                <a:gd name="T86" fmla="*/ 357 w 433"/>
                                <a:gd name="T87" fmla="*/ 7 h 91"/>
                                <a:gd name="T88" fmla="*/ 368 w 433"/>
                                <a:gd name="T89" fmla="*/ 0 h 91"/>
                                <a:gd name="T90" fmla="*/ 425 w 433"/>
                                <a:gd name="T91" fmla="*/ 2 h 91"/>
                                <a:gd name="T92" fmla="*/ 433 w 433"/>
                                <a:gd name="T93" fmla="*/ 11 h 91"/>
                                <a:gd name="T94" fmla="*/ 433 w 433"/>
                                <a:gd name="T95" fmla="*/ 32 h 91"/>
                                <a:gd name="T96" fmla="*/ 433 w 433"/>
                                <a:gd name="T97" fmla="*/ 51 h 91"/>
                                <a:gd name="T98" fmla="*/ 433 w 433"/>
                                <a:gd name="T99" fmla="*/ 62 h 91"/>
                                <a:gd name="T100" fmla="*/ 431 w 433"/>
                                <a:gd name="T101" fmla="*/ 83 h 91"/>
                                <a:gd name="T102" fmla="*/ 423 w 433"/>
                                <a:gd name="T103" fmla="*/ 91 h 91"/>
                                <a:gd name="T104" fmla="*/ 366 w 433"/>
                                <a:gd name="T105" fmla="*/ 91 h 91"/>
                                <a:gd name="T106" fmla="*/ 357 w 433"/>
                                <a:gd name="T107" fmla="*/ 83 h 91"/>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433" h="91">
                                  <a:moveTo>
                                    <a:pt x="159" y="76"/>
                                  </a:moveTo>
                                  <a:lnTo>
                                    <a:pt x="159" y="15"/>
                                  </a:lnTo>
                                  <a:lnTo>
                                    <a:pt x="159" y="13"/>
                                  </a:lnTo>
                                  <a:lnTo>
                                    <a:pt x="159" y="11"/>
                                  </a:lnTo>
                                  <a:lnTo>
                                    <a:pt x="161" y="9"/>
                                  </a:lnTo>
                                  <a:lnTo>
                                    <a:pt x="161" y="7"/>
                                  </a:lnTo>
                                  <a:lnTo>
                                    <a:pt x="163" y="5"/>
                                  </a:lnTo>
                                  <a:lnTo>
                                    <a:pt x="165" y="2"/>
                                  </a:lnTo>
                                  <a:lnTo>
                                    <a:pt x="167" y="2"/>
                                  </a:lnTo>
                                  <a:lnTo>
                                    <a:pt x="169" y="0"/>
                                  </a:lnTo>
                                  <a:lnTo>
                                    <a:pt x="172" y="0"/>
                                  </a:lnTo>
                                  <a:lnTo>
                                    <a:pt x="174" y="0"/>
                                  </a:lnTo>
                                  <a:lnTo>
                                    <a:pt x="186" y="0"/>
                                  </a:lnTo>
                                  <a:lnTo>
                                    <a:pt x="188" y="0"/>
                                  </a:lnTo>
                                  <a:lnTo>
                                    <a:pt x="191" y="0"/>
                                  </a:lnTo>
                                  <a:lnTo>
                                    <a:pt x="193" y="2"/>
                                  </a:lnTo>
                                  <a:lnTo>
                                    <a:pt x="195" y="0"/>
                                  </a:lnTo>
                                  <a:lnTo>
                                    <a:pt x="197" y="0"/>
                                  </a:lnTo>
                                  <a:lnTo>
                                    <a:pt x="199" y="0"/>
                                  </a:lnTo>
                                  <a:lnTo>
                                    <a:pt x="212" y="0"/>
                                  </a:lnTo>
                                  <a:lnTo>
                                    <a:pt x="214" y="0"/>
                                  </a:lnTo>
                                  <a:lnTo>
                                    <a:pt x="216" y="0"/>
                                  </a:lnTo>
                                  <a:lnTo>
                                    <a:pt x="218" y="2"/>
                                  </a:lnTo>
                                  <a:lnTo>
                                    <a:pt x="220" y="2"/>
                                  </a:lnTo>
                                  <a:lnTo>
                                    <a:pt x="222" y="5"/>
                                  </a:lnTo>
                                  <a:lnTo>
                                    <a:pt x="224" y="7"/>
                                  </a:lnTo>
                                  <a:lnTo>
                                    <a:pt x="224" y="5"/>
                                  </a:lnTo>
                                  <a:lnTo>
                                    <a:pt x="226" y="2"/>
                                  </a:lnTo>
                                  <a:lnTo>
                                    <a:pt x="229" y="2"/>
                                  </a:lnTo>
                                  <a:lnTo>
                                    <a:pt x="231" y="0"/>
                                  </a:lnTo>
                                  <a:lnTo>
                                    <a:pt x="233" y="0"/>
                                  </a:lnTo>
                                  <a:lnTo>
                                    <a:pt x="235" y="0"/>
                                  </a:lnTo>
                                  <a:lnTo>
                                    <a:pt x="258" y="0"/>
                                  </a:lnTo>
                                  <a:lnTo>
                                    <a:pt x="260" y="0"/>
                                  </a:lnTo>
                                  <a:lnTo>
                                    <a:pt x="262" y="0"/>
                                  </a:lnTo>
                                  <a:lnTo>
                                    <a:pt x="271" y="2"/>
                                  </a:lnTo>
                                  <a:lnTo>
                                    <a:pt x="273" y="5"/>
                                  </a:lnTo>
                                  <a:lnTo>
                                    <a:pt x="275" y="5"/>
                                  </a:lnTo>
                                  <a:lnTo>
                                    <a:pt x="277" y="7"/>
                                  </a:lnTo>
                                  <a:lnTo>
                                    <a:pt x="279" y="9"/>
                                  </a:lnTo>
                                  <a:lnTo>
                                    <a:pt x="281" y="13"/>
                                  </a:lnTo>
                                  <a:lnTo>
                                    <a:pt x="281" y="11"/>
                                  </a:lnTo>
                                  <a:lnTo>
                                    <a:pt x="283" y="11"/>
                                  </a:lnTo>
                                  <a:lnTo>
                                    <a:pt x="302" y="2"/>
                                  </a:lnTo>
                                  <a:lnTo>
                                    <a:pt x="305" y="0"/>
                                  </a:lnTo>
                                  <a:lnTo>
                                    <a:pt x="307" y="0"/>
                                  </a:lnTo>
                                  <a:lnTo>
                                    <a:pt x="309" y="0"/>
                                  </a:lnTo>
                                  <a:lnTo>
                                    <a:pt x="311" y="0"/>
                                  </a:lnTo>
                                  <a:lnTo>
                                    <a:pt x="313" y="0"/>
                                  </a:lnTo>
                                  <a:lnTo>
                                    <a:pt x="326" y="5"/>
                                  </a:lnTo>
                                  <a:lnTo>
                                    <a:pt x="328" y="7"/>
                                  </a:lnTo>
                                  <a:lnTo>
                                    <a:pt x="330" y="7"/>
                                  </a:lnTo>
                                  <a:lnTo>
                                    <a:pt x="332" y="9"/>
                                  </a:lnTo>
                                  <a:lnTo>
                                    <a:pt x="334" y="11"/>
                                  </a:lnTo>
                                  <a:lnTo>
                                    <a:pt x="343" y="24"/>
                                  </a:lnTo>
                                  <a:lnTo>
                                    <a:pt x="343" y="26"/>
                                  </a:lnTo>
                                  <a:lnTo>
                                    <a:pt x="345" y="28"/>
                                  </a:lnTo>
                                  <a:lnTo>
                                    <a:pt x="345" y="30"/>
                                  </a:lnTo>
                                  <a:lnTo>
                                    <a:pt x="347" y="45"/>
                                  </a:lnTo>
                                  <a:lnTo>
                                    <a:pt x="347" y="47"/>
                                  </a:lnTo>
                                  <a:lnTo>
                                    <a:pt x="347" y="49"/>
                                  </a:lnTo>
                                  <a:lnTo>
                                    <a:pt x="345" y="64"/>
                                  </a:lnTo>
                                  <a:lnTo>
                                    <a:pt x="345" y="66"/>
                                  </a:lnTo>
                                  <a:lnTo>
                                    <a:pt x="343" y="68"/>
                                  </a:lnTo>
                                  <a:lnTo>
                                    <a:pt x="343" y="70"/>
                                  </a:lnTo>
                                  <a:lnTo>
                                    <a:pt x="341" y="72"/>
                                  </a:lnTo>
                                  <a:lnTo>
                                    <a:pt x="330" y="83"/>
                                  </a:lnTo>
                                  <a:lnTo>
                                    <a:pt x="328" y="85"/>
                                  </a:lnTo>
                                  <a:lnTo>
                                    <a:pt x="326" y="85"/>
                                  </a:lnTo>
                                  <a:lnTo>
                                    <a:pt x="315" y="89"/>
                                  </a:lnTo>
                                  <a:lnTo>
                                    <a:pt x="313" y="91"/>
                                  </a:lnTo>
                                  <a:lnTo>
                                    <a:pt x="311" y="91"/>
                                  </a:lnTo>
                                  <a:lnTo>
                                    <a:pt x="309" y="91"/>
                                  </a:lnTo>
                                  <a:lnTo>
                                    <a:pt x="307" y="91"/>
                                  </a:lnTo>
                                  <a:lnTo>
                                    <a:pt x="305" y="91"/>
                                  </a:lnTo>
                                  <a:lnTo>
                                    <a:pt x="292" y="87"/>
                                  </a:lnTo>
                                  <a:lnTo>
                                    <a:pt x="290" y="89"/>
                                  </a:lnTo>
                                  <a:lnTo>
                                    <a:pt x="288" y="89"/>
                                  </a:lnTo>
                                  <a:lnTo>
                                    <a:pt x="286" y="91"/>
                                  </a:lnTo>
                                  <a:lnTo>
                                    <a:pt x="283" y="91"/>
                                  </a:lnTo>
                                  <a:lnTo>
                                    <a:pt x="281" y="91"/>
                                  </a:lnTo>
                                  <a:lnTo>
                                    <a:pt x="269" y="91"/>
                                  </a:lnTo>
                                  <a:lnTo>
                                    <a:pt x="267" y="91"/>
                                  </a:lnTo>
                                  <a:lnTo>
                                    <a:pt x="264" y="91"/>
                                  </a:lnTo>
                                  <a:lnTo>
                                    <a:pt x="262" y="89"/>
                                  </a:lnTo>
                                  <a:lnTo>
                                    <a:pt x="260" y="89"/>
                                  </a:lnTo>
                                  <a:lnTo>
                                    <a:pt x="258" y="87"/>
                                  </a:lnTo>
                                  <a:lnTo>
                                    <a:pt x="256" y="89"/>
                                  </a:lnTo>
                                  <a:lnTo>
                                    <a:pt x="254" y="89"/>
                                  </a:lnTo>
                                  <a:lnTo>
                                    <a:pt x="252" y="91"/>
                                  </a:lnTo>
                                  <a:lnTo>
                                    <a:pt x="250" y="91"/>
                                  </a:lnTo>
                                  <a:lnTo>
                                    <a:pt x="248" y="91"/>
                                  </a:lnTo>
                                  <a:lnTo>
                                    <a:pt x="235" y="91"/>
                                  </a:lnTo>
                                  <a:lnTo>
                                    <a:pt x="233" y="91"/>
                                  </a:lnTo>
                                  <a:lnTo>
                                    <a:pt x="231" y="91"/>
                                  </a:lnTo>
                                  <a:lnTo>
                                    <a:pt x="229" y="89"/>
                                  </a:lnTo>
                                  <a:lnTo>
                                    <a:pt x="226" y="89"/>
                                  </a:lnTo>
                                  <a:lnTo>
                                    <a:pt x="224" y="87"/>
                                  </a:lnTo>
                                  <a:lnTo>
                                    <a:pt x="224" y="85"/>
                                  </a:lnTo>
                                  <a:lnTo>
                                    <a:pt x="222" y="87"/>
                                  </a:lnTo>
                                  <a:lnTo>
                                    <a:pt x="220" y="89"/>
                                  </a:lnTo>
                                  <a:lnTo>
                                    <a:pt x="218" y="89"/>
                                  </a:lnTo>
                                  <a:lnTo>
                                    <a:pt x="216" y="91"/>
                                  </a:lnTo>
                                  <a:lnTo>
                                    <a:pt x="214" y="91"/>
                                  </a:lnTo>
                                  <a:lnTo>
                                    <a:pt x="212" y="91"/>
                                  </a:lnTo>
                                  <a:lnTo>
                                    <a:pt x="197" y="91"/>
                                  </a:lnTo>
                                  <a:lnTo>
                                    <a:pt x="195" y="91"/>
                                  </a:lnTo>
                                  <a:lnTo>
                                    <a:pt x="193" y="91"/>
                                  </a:lnTo>
                                  <a:lnTo>
                                    <a:pt x="193" y="89"/>
                                  </a:lnTo>
                                  <a:lnTo>
                                    <a:pt x="191" y="91"/>
                                  </a:lnTo>
                                  <a:lnTo>
                                    <a:pt x="188" y="91"/>
                                  </a:lnTo>
                                  <a:lnTo>
                                    <a:pt x="186" y="91"/>
                                  </a:lnTo>
                                  <a:lnTo>
                                    <a:pt x="174" y="91"/>
                                  </a:lnTo>
                                  <a:lnTo>
                                    <a:pt x="172" y="91"/>
                                  </a:lnTo>
                                  <a:lnTo>
                                    <a:pt x="169" y="91"/>
                                  </a:lnTo>
                                  <a:lnTo>
                                    <a:pt x="167" y="89"/>
                                  </a:lnTo>
                                  <a:lnTo>
                                    <a:pt x="165" y="89"/>
                                  </a:lnTo>
                                  <a:lnTo>
                                    <a:pt x="163" y="87"/>
                                  </a:lnTo>
                                  <a:lnTo>
                                    <a:pt x="161" y="85"/>
                                  </a:lnTo>
                                  <a:lnTo>
                                    <a:pt x="161" y="83"/>
                                  </a:lnTo>
                                  <a:lnTo>
                                    <a:pt x="159" y="81"/>
                                  </a:lnTo>
                                  <a:lnTo>
                                    <a:pt x="159" y="79"/>
                                  </a:lnTo>
                                  <a:lnTo>
                                    <a:pt x="159" y="76"/>
                                  </a:lnTo>
                                  <a:close/>
                                  <a:moveTo>
                                    <a:pt x="0" y="76"/>
                                  </a:moveTo>
                                  <a:lnTo>
                                    <a:pt x="0" y="15"/>
                                  </a:lnTo>
                                  <a:lnTo>
                                    <a:pt x="0" y="13"/>
                                  </a:lnTo>
                                  <a:lnTo>
                                    <a:pt x="0" y="11"/>
                                  </a:lnTo>
                                  <a:lnTo>
                                    <a:pt x="3" y="9"/>
                                  </a:lnTo>
                                  <a:lnTo>
                                    <a:pt x="3" y="7"/>
                                  </a:lnTo>
                                  <a:lnTo>
                                    <a:pt x="5" y="5"/>
                                  </a:lnTo>
                                  <a:lnTo>
                                    <a:pt x="7" y="2"/>
                                  </a:lnTo>
                                  <a:lnTo>
                                    <a:pt x="9" y="2"/>
                                  </a:lnTo>
                                  <a:lnTo>
                                    <a:pt x="11" y="0"/>
                                  </a:lnTo>
                                  <a:lnTo>
                                    <a:pt x="13" y="0"/>
                                  </a:lnTo>
                                  <a:lnTo>
                                    <a:pt x="15" y="0"/>
                                  </a:lnTo>
                                  <a:lnTo>
                                    <a:pt x="38" y="0"/>
                                  </a:lnTo>
                                  <a:lnTo>
                                    <a:pt x="41" y="0"/>
                                  </a:lnTo>
                                  <a:lnTo>
                                    <a:pt x="43" y="0"/>
                                  </a:lnTo>
                                  <a:lnTo>
                                    <a:pt x="45" y="2"/>
                                  </a:lnTo>
                                  <a:lnTo>
                                    <a:pt x="47" y="2"/>
                                  </a:lnTo>
                                  <a:lnTo>
                                    <a:pt x="49" y="0"/>
                                  </a:lnTo>
                                  <a:lnTo>
                                    <a:pt x="51" y="0"/>
                                  </a:lnTo>
                                  <a:lnTo>
                                    <a:pt x="53" y="0"/>
                                  </a:lnTo>
                                  <a:lnTo>
                                    <a:pt x="76" y="0"/>
                                  </a:lnTo>
                                  <a:lnTo>
                                    <a:pt x="79" y="0"/>
                                  </a:lnTo>
                                  <a:lnTo>
                                    <a:pt x="81" y="0"/>
                                  </a:lnTo>
                                  <a:lnTo>
                                    <a:pt x="83" y="2"/>
                                  </a:lnTo>
                                  <a:lnTo>
                                    <a:pt x="85" y="2"/>
                                  </a:lnTo>
                                  <a:lnTo>
                                    <a:pt x="87" y="5"/>
                                  </a:lnTo>
                                  <a:lnTo>
                                    <a:pt x="89" y="7"/>
                                  </a:lnTo>
                                  <a:lnTo>
                                    <a:pt x="89" y="9"/>
                                  </a:lnTo>
                                  <a:lnTo>
                                    <a:pt x="106" y="2"/>
                                  </a:lnTo>
                                  <a:lnTo>
                                    <a:pt x="108" y="0"/>
                                  </a:lnTo>
                                  <a:lnTo>
                                    <a:pt x="110" y="0"/>
                                  </a:lnTo>
                                  <a:lnTo>
                                    <a:pt x="112" y="0"/>
                                  </a:lnTo>
                                  <a:lnTo>
                                    <a:pt x="115" y="0"/>
                                  </a:lnTo>
                                  <a:lnTo>
                                    <a:pt x="117" y="0"/>
                                  </a:lnTo>
                                  <a:lnTo>
                                    <a:pt x="131" y="5"/>
                                  </a:lnTo>
                                  <a:lnTo>
                                    <a:pt x="134" y="7"/>
                                  </a:lnTo>
                                  <a:lnTo>
                                    <a:pt x="136" y="7"/>
                                  </a:lnTo>
                                  <a:lnTo>
                                    <a:pt x="138" y="9"/>
                                  </a:lnTo>
                                  <a:lnTo>
                                    <a:pt x="140" y="11"/>
                                  </a:lnTo>
                                  <a:lnTo>
                                    <a:pt x="140" y="13"/>
                                  </a:lnTo>
                                  <a:lnTo>
                                    <a:pt x="146" y="26"/>
                                  </a:lnTo>
                                  <a:lnTo>
                                    <a:pt x="148" y="28"/>
                                  </a:lnTo>
                                  <a:lnTo>
                                    <a:pt x="153" y="43"/>
                                  </a:lnTo>
                                  <a:lnTo>
                                    <a:pt x="153" y="45"/>
                                  </a:lnTo>
                                  <a:lnTo>
                                    <a:pt x="153" y="47"/>
                                  </a:lnTo>
                                  <a:lnTo>
                                    <a:pt x="153" y="49"/>
                                  </a:lnTo>
                                  <a:lnTo>
                                    <a:pt x="153" y="51"/>
                                  </a:lnTo>
                                  <a:lnTo>
                                    <a:pt x="148" y="66"/>
                                  </a:lnTo>
                                  <a:lnTo>
                                    <a:pt x="146" y="68"/>
                                  </a:lnTo>
                                  <a:lnTo>
                                    <a:pt x="146" y="70"/>
                                  </a:lnTo>
                                  <a:lnTo>
                                    <a:pt x="144" y="70"/>
                                  </a:lnTo>
                                  <a:lnTo>
                                    <a:pt x="136" y="81"/>
                                  </a:lnTo>
                                  <a:lnTo>
                                    <a:pt x="136" y="83"/>
                                  </a:lnTo>
                                  <a:lnTo>
                                    <a:pt x="134" y="85"/>
                                  </a:lnTo>
                                  <a:lnTo>
                                    <a:pt x="131" y="85"/>
                                  </a:lnTo>
                                  <a:lnTo>
                                    <a:pt x="129" y="87"/>
                                  </a:lnTo>
                                  <a:lnTo>
                                    <a:pt x="117" y="91"/>
                                  </a:lnTo>
                                  <a:lnTo>
                                    <a:pt x="115" y="91"/>
                                  </a:lnTo>
                                  <a:lnTo>
                                    <a:pt x="112" y="91"/>
                                  </a:lnTo>
                                  <a:lnTo>
                                    <a:pt x="110" y="91"/>
                                  </a:lnTo>
                                  <a:lnTo>
                                    <a:pt x="108" y="91"/>
                                  </a:lnTo>
                                  <a:lnTo>
                                    <a:pt x="96" y="87"/>
                                  </a:lnTo>
                                  <a:lnTo>
                                    <a:pt x="93" y="85"/>
                                  </a:lnTo>
                                  <a:lnTo>
                                    <a:pt x="91" y="85"/>
                                  </a:lnTo>
                                  <a:lnTo>
                                    <a:pt x="89" y="83"/>
                                  </a:lnTo>
                                  <a:lnTo>
                                    <a:pt x="89" y="85"/>
                                  </a:lnTo>
                                  <a:lnTo>
                                    <a:pt x="87" y="87"/>
                                  </a:lnTo>
                                  <a:lnTo>
                                    <a:pt x="85" y="89"/>
                                  </a:lnTo>
                                  <a:lnTo>
                                    <a:pt x="83" y="89"/>
                                  </a:lnTo>
                                  <a:lnTo>
                                    <a:pt x="81" y="91"/>
                                  </a:lnTo>
                                  <a:lnTo>
                                    <a:pt x="79" y="91"/>
                                  </a:lnTo>
                                  <a:lnTo>
                                    <a:pt x="76" y="91"/>
                                  </a:lnTo>
                                  <a:lnTo>
                                    <a:pt x="64" y="91"/>
                                  </a:lnTo>
                                  <a:lnTo>
                                    <a:pt x="62" y="91"/>
                                  </a:lnTo>
                                  <a:lnTo>
                                    <a:pt x="60" y="91"/>
                                  </a:lnTo>
                                  <a:lnTo>
                                    <a:pt x="57" y="91"/>
                                  </a:lnTo>
                                  <a:lnTo>
                                    <a:pt x="34" y="91"/>
                                  </a:lnTo>
                                  <a:lnTo>
                                    <a:pt x="32" y="91"/>
                                  </a:lnTo>
                                  <a:lnTo>
                                    <a:pt x="30" y="91"/>
                                  </a:lnTo>
                                  <a:lnTo>
                                    <a:pt x="28" y="91"/>
                                  </a:lnTo>
                                  <a:lnTo>
                                    <a:pt x="15" y="91"/>
                                  </a:lnTo>
                                  <a:lnTo>
                                    <a:pt x="13" y="91"/>
                                  </a:lnTo>
                                  <a:lnTo>
                                    <a:pt x="11" y="91"/>
                                  </a:lnTo>
                                  <a:lnTo>
                                    <a:pt x="9" y="89"/>
                                  </a:lnTo>
                                  <a:lnTo>
                                    <a:pt x="7" y="89"/>
                                  </a:lnTo>
                                  <a:lnTo>
                                    <a:pt x="5" y="87"/>
                                  </a:lnTo>
                                  <a:lnTo>
                                    <a:pt x="3" y="85"/>
                                  </a:lnTo>
                                  <a:lnTo>
                                    <a:pt x="3" y="83"/>
                                  </a:lnTo>
                                  <a:lnTo>
                                    <a:pt x="0" y="81"/>
                                  </a:lnTo>
                                  <a:lnTo>
                                    <a:pt x="0" y="79"/>
                                  </a:lnTo>
                                  <a:lnTo>
                                    <a:pt x="0" y="76"/>
                                  </a:lnTo>
                                  <a:close/>
                                  <a:moveTo>
                                    <a:pt x="355" y="76"/>
                                  </a:moveTo>
                                  <a:lnTo>
                                    <a:pt x="355" y="15"/>
                                  </a:lnTo>
                                  <a:lnTo>
                                    <a:pt x="355" y="13"/>
                                  </a:lnTo>
                                  <a:lnTo>
                                    <a:pt x="355" y="11"/>
                                  </a:lnTo>
                                  <a:lnTo>
                                    <a:pt x="357" y="9"/>
                                  </a:lnTo>
                                  <a:lnTo>
                                    <a:pt x="357" y="7"/>
                                  </a:lnTo>
                                  <a:lnTo>
                                    <a:pt x="360" y="5"/>
                                  </a:lnTo>
                                  <a:lnTo>
                                    <a:pt x="362" y="2"/>
                                  </a:lnTo>
                                  <a:lnTo>
                                    <a:pt x="364" y="2"/>
                                  </a:lnTo>
                                  <a:lnTo>
                                    <a:pt x="366" y="0"/>
                                  </a:lnTo>
                                  <a:lnTo>
                                    <a:pt x="368" y="0"/>
                                  </a:lnTo>
                                  <a:lnTo>
                                    <a:pt x="370" y="0"/>
                                  </a:lnTo>
                                  <a:lnTo>
                                    <a:pt x="419" y="0"/>
                                  </a:lnTo>
                                  <a:lnTo>
                                    <a:pt x="421" y="0"/>
                                  </a:lnTo>
                                  <a:lnTo>
                                    <a:pt x="423" y="0"/>
                                  </a:lnTo>
                                  <a:lnTo>
                                    <a:pt x="425" y="2"/>
                                  </a:lnTo>
                                  <a:lnTo>
                                    <a:pt x="427" y="2"/>
                                  </a:lnTo>
                                  <a:lnTo>
                                    <a:pt x="429" y="5"/>
                                  </a:lnTo>
                                  <a:lnTo>
                                    <a:pt x="431" y="7"/>
                                  </a:lnTo>
                                  <a:lnTo>
                                    <a:pt x="431" y="9"/>
                                  </a:lnTo>
                                  <a:lnTo>
                                    <a:pt x="433" y="11"/>
                                  </a:lnTo>
                                  <a:lnTo>
                                    <a:pt x="433" y="13"/>
                                  </a:lnTo>
                                  <a:lnTo>
                                    <a:pt x="433" y="15"/>
                                  </a:lnTo>
                                  <a:lnTo>
                                    <a:pt x="433" y="28"/>
                                  </a:lnTo>
                                  <a:lnTo>
                                    <a:pt x="433" y="30"/>
                                  </a:lnTo>
                                  <a:lnTo>
                                    <a:pt x="433" y="32"/>
                                  </a:lnTo>
                                  <a:lnTo>
                                    <a:pt x="431" y="34"/>
                                  </a:lnTo>
                                  <a:lnTo>
                                    <a:pt x="433" y="36"/>
                                  </a:lnTo>
                                  <a:lnTo>
                                    <a:pt x="433" y="38"/>
                                  </a:lnTo>
                                  <a:lnTo>
                                    <a:pt x="433" y="41"/>
                                  </a:lnTo>
                                  <a:lnTo>
                                    <a:pt x="433" y="51"/>
                                  </a:lnTo>
                                  <a:lnTo>
                                    <a:pt x="433" y="53"/>
                                  </a:lnTo>
                                  <a:lnTo>
                                    <a:pt x="433" y="55"/>
                                  </a:lnTo>
                                  <a:lnTo>
                                    <a:pt x="431" y="57"/>
                                  </a:lnTo>
                                  <a:lnTo>
                                    <a:pt x="433" y="60"/>
                                  </a:lnTo>
                                  <a:lnTo>
                                    <a:pt x="433" y="62"/>
                                  </a:lnTo>
                                  <a:lnTo>
                                    <a:pt x="433" y="64"/>
                                  </a:lnTo>
                                  <a:lnTo>
                                    <a:pt x="433" y="76"/>
                                  </a:lnTo>
                                  <a:lnTo>
                                    <a:pt x="433" y="79"/>
                                  </a:lnTo>
                                  <a:lnTo>
                                    <a:pt x="433" y="81"/>
                                  </a:lnTo>
                                  <a:lnTo>
                                    <a:pt x="431" y="83"/>
                                  </a:lnTo>
                                  <a:lnTo>
                                    <a:pt x="431" y="85"/>
                                  </a:lnTo>
                                  <a:lnTo>
                                    <a:pt x="429" y="87"/>
                                  </a:lnTo>
                                  <a:lnTo>
                                    <a:pt x="427" y="89"/>
                                  </a:lnTo>
                                  <a:lnTo>
                                    <a:pt x="425" y="89"/>
                                  </a:lnTo>
                                  <a:lnTo>
                                    <a:pt x="423" y="91"/>
                                  </a:lnTo>
                                  <a:lnTo>
                                    <a:pt x="421" y="91"/>
                                  </a:lnTo>
                                  <a:lnTo>
                                    <a:pt x="419" y="91"/>
                                  </a:lnTo>
                                  <a:lnTo>
                                    <a:pt x="370" y="91"/>
                                  </a:lnTo>
                                  <a:lnTo>
                                    <a:pt x="368" y="91"/>
                                  </a:lnTo>
                                  <a:lnTo>
                                    <a:pt x="366" y="91"/>
                                  </a:lnTo>
                                  <a:lnTo>
                                    <a:pt x="364" y="89"/>
                                  </a:lnTo>
                                  <a:lnTo>
                                    <a:pt x="362" y="89"/>
                                  </a:lnTo>
                                  <a:lnTo>
                                    <a:pt x="360" y="87"/>
                                  </a:lnTo>
                                  <a:lnTo>
                                    <a:pt x="357" y="85"/>
                                  </a:lnTo>
                                  <a:lnTo>
                                    <a:pt x="357" y="83"/>
                                  </a:lnTo>
                                  <a:lnTo>
                                    <a:pt x="355" y="81"/>
                                  </a:lnTo>
                                  <a:lnTo>
                                    <a:pt x="355" y="79"/>
                                  </a:lnTo>
                                  <a:lnTo>
                                    <a:pt x="355"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0" name="Rectangle 791"/>
                          <wps:cNvSpPr>
                            <a:spLocks noChangeArrowheads="1"/>
                          </wps:cNvSpPr>
                          <wps:spPr bwMode="auto">
                            <a:xfrm>
                              <a:off x="3094" y="8356"/>
                              <a:ext cx="361"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MONROE</w:t>
                                </w:r>
                              </w:p>
                            </w:txbxContent>
                          </wps:txbx>
                          <wps:bodyPr rot="0" vert="horz" wrap="none" lIns="0" tIns="0" rIns="0" bIns="0" anchor="t" anchorCtr="0" upright="1">
                            <a:spAutoFit/>
                          </wps:bodyPr>
                        </wps:wsp>
                        <wps:wsp>
                          <wps:cNvPr id="3021" name="Rectangle 792"/>
                          <wps:cNvSpPr>
                            <a:spLocks noChangeArrowheads="1"/>
                          </wps:cNvSpPr>
                          <wps:spPr bwMode="auto">
                            <a:xfrm>
                              <a:off x="4906" y="8877"/>
                              <a:ext cx="396"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FRANKLIN</w:t>
                                </w:r>
                              </w:p>
                            </w:txbxContent>
                          </wps:txbx>
                          <wps:bodyPr rot="0" vert="horz" wrap="none" lIns="0" tIns="0" rIns="0" bIns="0" anchor="t" anchorCtr="0" upright="1">
                            <a:spAutoFit/>
                          </wps:bodyPr>
                        </wps:wsp>
                        <wps:wsp>
                          <wps:cNvPr id="3022" name="Freeform 793"/>
                          <wps:cNvSpPr>
                            <a:spLocks noEditPoints="1"/>
                          </wps:cNvSpPr>
                          <wps:spPr bwMode="auto">
                            <a:xfrm>
                              <a:off x="4909" y="8879"/>
                              <a:ext cx="430" cy="91"/>
                            </a:xfrm>
                            <a:custGeom>
                              <a:avLst/>
                              <a:gdLst>
                                <a:gd name="T0" fmla="*/ 8 w 430"/>
                                <a:gd name="T1" fmla="*/ 89 h 91"/>
                                <a:gd name="T2" fmla="*/ 0 w 430"/>
                                <a:gd name="T3" fmla="*/ 81 h 91"/>
                                <a:gd name="T4" fmla="*/ 0 w 430"/>
                                <a:gd name="T5" fmla="*/ 11 h 91"/>
                                <a:gd name="T6" fmla="*/ 8 w 430"/>
                                <a:gd name="T7" fmla="*/ 2 h 91"/>
                                <a:gd name="T8" fmla="*/ 40 w 430"/>
                                <a:gd name="T9" fmla="*/ 0 h 91"/>
                                <a:gd name="T10" fmla="*/ 50 w 430"/>
                                <a:gd name="T11" fmla="*/ 7 h 91"/>
                                <a:gd name="T12" fmla="*/ 57 w 430"/>
                                <a:gd name="T13" fmla="*/ 2 h 91"/>
                                <a:gd name="T14" fmla="*/ 88 w 430"/>
                                <a:gd name="T15" fmla="*/ 0 h 91"/>
                                <a:gd name="T16" fmla="*/ 103 w 430"/>
                                <a:gd name="T17" fmla="*/ 7 h 91"/>
                                <a:gd name="T18" fmla="*/ 111 w 430"/>
                                <a:gd name="T19" fmla="*/ 21 h 91"/>
                                <a:gd name="T20" fmla="*/ 124 w 430"/>
                                <a:gd name="T21" fmla="*/ 5 h 91"/>
                                <a:gd name="T22" fmla="*/ 135 w 430"/>
                                <a:gd name="T23" fmla="*/ 0 h 91"/>
                                <a:gd name="T24" fmla="*/ 156 w 430"/>
                                <a:gd name="T25" fmla="*/ 2 h 91"/>
                                <a:gd name="T26" fmla="*/ 169 w 430"/>
                                <a:gd name="T27" fmla="*/ 30 h 91"/>
                                <a:gd name="T28" fmla="*/ 171 w 430"/>
                                <a:gd name="T29" fmla="*/ 7 h 91"/>
                                <a:gd name="T30" fmla="*/ 181 w 430"/>
                                <a:gd name="T31" fmla="*/ 0 h 91"/>
                                <a:gd name="T32" fmla="*/ 202 w 430"/>
                                <a:gd name="T33" fmla="*/ 2 h 91"/>
                                <a:gd name="T34" fmla="*/ 223 w 430"/>
                                <a:gd name="T35" fmla="*/ 0 h 91"/>
                                <a:gd name="T36" fmla="*/ 234 w 430"/>
                                <a:gd name="T37" fmla="*/ 7 h 91"/>
                                <a:gd name="T38" fmla="*/ 242 w 430"/>
                                <a:gd name="T39" fmla="*/ 0 h 91"/>
                                <a:gd name="T40" fmla="*/ 264 w 430"/>
                                <a:gd name="T41" fmla="*/ 2 h 91"/>
                                <a:gd name="T42" fmla="*/ 274 w 430"/>
                                <a:gd name="T43" fmla="*/ 2 h 91"/>
                                <a:gd name="T44" fmla="*/ 293 w 430"/>
                                <a:gd name="T45" fmla="*/ 0 h 91"/>
                                <a:gd name="T46" fmla="*/ 304 w 430"/>
                                <a:gd name="T47" fmla="*/ 0 h 91"/>
                                <a:gd name="T48" fmla="*/ 325 w 430"/>
                                <a:gd name="T49" fmla="*/ 2 h 91"/>
                                <a:gd name="T50" fmla="*/ 333 w 430"/>
                                <a:gd name="T51" fmla="*/ 11 h 91"/>
                                <a:gd name="T52" fmla="*/ 340 w 430"/>
                                <a:gd name="T53" fmla="*/ 15 h 91"/>
                                <a:gd name="T54" fmla="*/ 344 w 430"/>
                                <a:gd name="T55" fmla="*/ 5 h 91"/>
                                <a:gd name="T56" fmla="*/ 354 w 430"/>
                                <a:gd name="T57" fmla="*/ 0 h 91"/>
                                <a:gd name="T58" fmla="*/ 376 w 430"/>
                                <a:gd name="T59" fmla="*/ 0 h 91"/>
                                <a:gd name="T60" fmla="*/ 395 w 430"/>
                                <a:gd name="T61" fmla="*/ 0 h 91"/>
                                <a:gd name="T62" fmla="*/ 416 w 430"/>
                                <a:gd name="T63" fmla="*/ 0 h 91"/>
                                <a:gd name="T64" fmla="*/ 426 w 430"/>
                                <a:gd name="T65" fmla="*/ 5 h 91"/>
                                <a:gd name="T66" fmla="*/ 430 w 430"/>
                                <a:gd name="T67" fmla="*/ 15 h 91"/>
                                <a:gd name="T68" fmla="*/ 428 w 430"/>
                                <a:gd name="T69" fmla="*/ 85 h 91"/>
                                <a:gd name="T70" fmla="*/ 418 w 430"/>
                                <a:gd name="T71" fmla="*/ 91 h 91"/>
                                <a:gd name="T72" fmla="*/ 397 w 430"/>
                                <a:gd name="T73" fmla="*/ 89 h 91"/>
                                <a:gd name="T74" fmla="*/ 378 w 430"/>
                                <a:gd name="T75" fmla="*/ 91 h 91"/>
                                <a:gd name="T76" fmla="*/ 367 w 430"/>
                                <a:gd name="T77" fmla="*/ 91 h 91"/>
                                <a:gd name="T78" fmla="*/ 346 w 430"/>
                                <a:gd name="T79" fmla="*/ 91 h 91"/>
                                <a:gd name="T80" fmla="*/ 302 w 430"/>
                                <a:gd name="T81" fmla="*/ 91 h 91"/>
                                <a:gd name="T82" fmla="*/ 280 w 430"/>
                                <a:gd name="T83" fmla="*/ 91 h 91"/>
                                <a:gd name="T84" fmla="*/ 270 w 430"/>
                                <a:gd name="T85" fmla="*/ 87 h 91"/>
                                <a:gd name="T86" fmla="*/ 264 w 430"/>
                                <a:gd name="T87" fmla="*/ 89 h 91"/>
                                <a:gd name="T88" fmla="*/ 242 w 430"/>
                                <a:gd name="T89" fmla="*/ 91 h 91"/>
                                <a:gd name="T90" fmla="*/ 234 w 430"/>
                                <a:gd name="T91" fmla="*/ 85 h 91"/>
                                <a:gd name="T92" fmla="*/ 223 w 430"/>
                                <a:gd name="T93" fmla="*/ 91 h 91"/>
                                <a:gd name="T94" fmla="*/ 202 w 430"/>
                                <a:gd name="T95" fmla="*/ 89 h 91"/>
                                <a:gd name="T96" fmla="*/ 181 w 430"/>
                                <a:gd name="T97" fmla="*/ 91 h 91"/>
                                <a:gd name="T98" fmla="*/ 171 w 430"/>
                                <a:gd name="T99" fmla="*/ 91 h 91"/>
                                <a:gd name="T100" fmla="*/ 152 w 430"/>
                                <a:gd name="T101" fmla="*/ 89 h 91"/>
                                <a:gd name="T102" fmla="*/ 135 w 430"/>
                                <a:gd name="T103" fmla="*/ 83 h 91"/>
                                <a:gd name="T104" fmla="*/ 126 w 430"/>
                                <a:gd name="T105" fmla="*/ 91 h 91"/>
                                <a:gd name="T106" fmla="*/ 107 w 430"/>
                                <a:gd name="T107" fmla="*/ 91 h 91"/>
                                <a:gd name="T108" fmla="*/ 86 w 430"/>
                                <a:gd name="T109" fmla="*/ 89 h 91"/>
                                <a:gd name="T110" fmla="*/ 76 w 430"/>
                                <a:gd name="T111" fmla="*/ 91 h 91"/>
                                <a:gd name="T112" fmla="*/ 57 w 430"/>
                                <a:gd name="T113" fmla="*/ 89 h 91"/>
                                <a:gd name="T114" fmla="*/ 48 w 430"/>
                                <a:gd name="T115" fmla="*/ 81 h 91"/>
                                <a:gd name="T116" fmla="*/ 44 w 430"/>
                                <a:gd name="T117" fmla="*/ 64 h 91"/>
                                <a:gd name="T118" fmla="*/ 40 w 430"/>
                                <a:gd name="T119" fmla="*/ 81 h 91"/>
                                <a:gd name="T120" fmla="*/ 31 w 430"/>
                                <a:gd name="T121" fmla="*/ 89 h 91"/>
                                <a:gd name="T122" fmla="*/ 291 w 430"/>
                                <a:gd name="T123" fmla="*/ 51 h 91"/>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430" h="91">
                                  <a:moveTo>
                                    <a:pt x="25" y="91"/>
                                  </a:moveTo>
                                  <a:lnTo>
                                    <a:pt x="14" y="91"/>
                                  </a:lnTo>
                                  <a:lnTo>
                                    <a:pt x="12" y="91"/>
                                  </a:lnTo>
                                  <a:lnTo>
                                    <a:pt x="10" y="91"/>
                                  </a:lnTo>
                                  <a:lnTo>
                                    <a:pt x="8" y="89"/>
                                  </a:lnTo>
                                  <a:lnTo>
                                    <a:pt x="6" y="89"/>
                                  </a:lnTo>
                                  <a:lnTo>
                                    <a:pt x="4" y="87"/>
                                  </a:lnTo>
                                  <a:lnTo>
                                    <a:pt x="2" y="85"/>
                                  </a:lnTo>
                                  <a:lnTo>
                                    <a:pt x="2" y="83"/>
                                  </a:lnTo>
                                  <a:lnTo>
                                    <a:pt x="0" y="81"/>
                                  </a:lnTo>
                                  <a:lnTo>
                                    <a:pt x="0" y="78"/>
                                  </a:lnTo>
                                  <a:lnTo>
                                    <a:pt x="0" y="76"/>
                                  </a:lnTo>
                                  <a:lnTo>
                                    <a:pt x="0" y="15"/>
                                  </a:lnTo>
                                  <a:lnTo>
                                    <a:pt x="0" y="13"/>
                                  </a:lnTo>
                                  <a:lnTo>
                                    <a:pt x="0" y="11"/>
                                  </a:lnTo>
                                  <a:lnTo>
                                    <a:pt x="2" y="9"/>
                                  </a:lnTo>
                                  <a:lnTo>
                                    <a:pt x="2" y="7"/>
                                  </a:lnTo>
                                  <a:lnTo>
                                    <a:pt x="4" y="5"/>
                                  </a:lnTo>
                                  <a:lnTo>
                                    <a:pt x="6" y="2"/>
                                  </a:lnTo>
                                  <a:lnTo>
                                    <a:pt x="8" y="2"/>
                                  </a:lnTo>
                                  <a:lnTo>
                                    <a:pt x="10" y="0"/>
                                  </a:lnTo>
                                  <a:lnTo>
                                    <a:pt x="12" y="0"/>
                                  </a:lnTo>
                                  <a:lnTo>
                                    <a:pt x="14" y="0"/>
                                  </a:lnTo>
                                  <a:lnTo>
                                    <a:pt x="38" y="0"/>
                                  </a:lnTo>
                                  <a:lnTo>
                                    <a:pt x="40" y="0"/>
                                  </a:lnTo>
                                  <a:lnTo>
                                    <a:pt x="42" y="0"/>
                                  </a:lnTo>
                                  <a:lnTo>
                                    <a:pt x="44" y="2"/>
                                  </a:lnTo>
                                  <a:lnTo>
                                    <a:pt x="46" y="2"/>
                                  </a:lnTo>
                                  <a:lnTo>
                                    <a:pt x="48" y="5"/>
                                  </a:lnTo>
                                  <a:lnTo>
                                    <a:pt x="50" y="7"/>
                                  </a:lnTo>
                                  <a:lnTo>
                                    <a:pt x="50" y="9"/>
                                  </a:lnTo>
                                  <a:lnTo>
                                    <a:pt x="50" y="7"/>
                                  </a:lnTo>
                                  <a:lnTo>
                                    <a:pt x="52" y="5"/>
                                  </a:lnTo>
                                  <a:lnTo>
                                    <a:pt x="54" y="2"/>
                                  </a:lnTo>
                                  <a:lnTo>
                                    <a:pt x="57" y="2"/>
                                  </a:lnTo>
                                  <a:lnTo>
                                    <a:pt x="59" y="0"/>
                                  </a:lnTo>
                                  <a:lnTo>
                                    <a:pt x="61" y="0"/>
                                  </a:lnTo>
                                  <a:lnTo>
                                    <a:pt x="63" y="0"/>
                                  </a:lnTo>
                                  <a:lnTo>
                                    <a:pt x="86" y="0"/>
                                  </a:lnTo>
                                  <a:lnTo>
                                    <a:pt x="88" y="0"/>
                                  </a:lnTo>
                                  <a:lnTo>
                                    <a:pt x="90" y="0"/>
                                  </a:lnTo>
                                  <a:lnTo>
                                    <a:pt x="97" y="2"/>
                                  </a:lnTo>
                                  <a:lnTo>
                                    <a:pt x="99" y="5"/>
                                  </a:lnTo>
                                  <a:lnTo>
                                    <a:pt x="101" y="5"/>
                                  </a:lnTo>
                                  <a:lnTo>
                                    <a:pt x="103" y="7"/>
                                  </a:lnTo>
                                  <a:lnTo>
                                    <a:pt x="105" y="9"/>
                                  </a:lnTo>
                                  <a:lnTo>
                                    <a:pt x="109" y="15"/>
                                  </a:lnTo>
                                  <a:lnTo>
                                    <a:pt x="109" y="17"/>
                                  </a:lnTo>
                                  <a:lnTo>
                                    <a:pt x="111" y="19"/>
                                  </a:lnTo>
                                  <a:lnTo>
                                    <a:pt x="111" y="21"/>
                                  </a:lnTo>
                                  <a:lnTo>
                                    <a:pt x="114" y="30"/>
                                  </a:lnTo>
                                  <a:lnTo>
                                    <a:pt x="122" y="11"/>
                                  </a:lnTo>
                                  <a:lnTo>
                                    <a:pt x="122" y="9"/>
                                  </a:lnTo>
                                  <a:lnTo>
                                    <a:pt x="122" y="7"/>
                                  </a:lnTo>
                                  <a:lnTo>
                                    <a:pt x="124" y="5"/>
                                  </a:lnTo>
                                  <a:lnTo>
                                    <a:pt x="126" y="2"/>
                                  </a:lnTo>
                                  <a:lnTo>
                                    <a:pt x="128" y="2"/>
                                  </a:lnTo>
                                  <a:lnTo>
                                    <a:pt x="130" y="0"/>
                                  </a:lnTo>
                                  <a:lnTo>
                                    <a:pt x="133" y="0"/>
                                  </a:lnTo>
                                  <a:lnTo>
                                    <a:pt x="135" y="0"/>
                                  </a:lnTo>
                                  <a:lnTo>
                                    <a:pt x="147" y="0"/>
                                  </a:lnTo>
                                  <a:lnTo>
                                    <a:pt x="150" y="0"/>
                                  </a:lnTo>
                                  <a:lnTo>
                                    <a:pt x="152" y="0"/>
                                  </a:lnTo>
                                  <a:lnTo>
                                    <a:pt x="154" y="2"/>
                                  </a:lnTo>
                                  <a:lnTo>
                                    <a:pt x="156" y="2"/>
                                  </a:lnTo>
                                  <a:lnTo>
                                    <a:pt x="158" y="5"/>
                                  </a:lnTo>
                                  <a:lnTo>
                                    <a:pt x="160" y="7"/>
                                  </a:lnTo>
                                  <a:lnTo>
                                    <a:pt x="160" y="9"/>
                                  </a:lnTo>
                                  <a:lnTo>
                                    <a:pt x="160" y="11"/>
                                  </a:lnTo>
                                  <a:lnTo>
                                    <a:pt x="169" y="30"/>
                                  </a:lnTo>
                                  <a:lnTo>
                                    <a:pt x="169" y="15"/>
                                  </a:lnTo>
                                  <a:lnTo>
                                    <a:pt x="169" y="13"/>
                                  </a:lnTo>
                                  <a:lnTo>
                                    <a:pt x="169" y="11"/>
                                  </a:lnTo>
                                  <a:lnTo>
                                    <a:pt x="171" y="9"/>
                                  </a:lnTo>
                                  <a:lnTo>
                                    <a:pt x="171" y="7"/>
                                  </a:lnTo>
                                  <a:lnTo>
                                    <a:pt x="173" y="5"/>
                                  </a:lnTo>
                                  <a:lnTo>
                                    <a:pt x="175" y="2"/>
                                  </a:lnTo>
                                  <a:lnTo>
                                    <a:pt x="177" y="2"/>
                                  </a:lnTo>
                                  <a:lnTo>
                                    <a:pt x="179" y="0"/>
                                  </a:lnTo>
                                  <a:lnTo>
                                    <a:pt x="181" y="0"/>
                                  </a:lnTo>
                                  <a:lnTo>
                                    <a:pt x="183" y="0"/>
                                  </a:lnTo>
                                  <a:lnTo>
                                    <a:pt x="196" y="0"/>
                                  </a:lnTo>
                                  <a:lnTo>
                                    <a:pt x="198" y="0"/>
                                  </a:lnTo>
                                  <a:lnTo>
                                    <a:pt x="200" y="0"/>
                                  </a:lnTo>
                                  <a:lnTo>
                                    <a:pt x="202" y="2"/>
                                  </a:lnTo>
                                  <a:lnTo>
                                    <a:pt x="204" y="0"/>
                                  </a:lnTo>
                                  <a:lnTo>
                                    <a:pt x="207" y="0"/>
                                  </a:lnTo>
                                  <a:lnTo>
                                    <a:pt x="209" y="0"/>
                                  </a:lnTo>
                                  <a:lnTo>
                                    <a:pt x="221" y="0"/>
                                  </a:lnTo>
                                  <a:lnTo>
                                    <a:pt x="223" y="0"/>
                                  </a:lnTo>
                                  <a:lnTo>
                                    <a:pt x="226" y="0"/>
                                  </a:lnTo>
                                  <a:lnTo>
                                    <a:pt x="228" y="2"/>
                                  </a:lnTo>
                                  <a:lnTo>
                                    <a:pt x="230" y="2"/>
                                  </a:lnTo>
                                  <a:lnTo>
                                    <a:pt x="232" y="5"/>
                                  </a:lnTo>
                                  <a:lnTo>
                                    <a:pt x="234" y="7"/>
                                  </a:lnTo>
                                  <a:lnTo>
                                    <a:pt x="234" y="5"/>
                                  </a:lnTo>
                                  <a:lnTo>
                                    <a:pt x="236" y="2"/>
                                  </a:lnTo>
                                  <a:lnTo>
                                    <a:pt x="238" y="2"/>
                                  </a:lnTo>
                                  <a:lnTo>
                                    <a:pt x="240" y="0"/>
                                  </a:lnTo>
                                  <a:lnTo>
                                    <a:pt x="242" y="0"/>
                                  </a:lnTo>
                                  <a:lnTo>
                                    <a:pt x="245" y="0"/>
                                  </a:lnTo>
                                  <a:lnTo>
                                    <a:pt x="257" y="0"/>
                                  </a:lnTo>
                                  <a:lnTo>
                                    <a:pt x="259" y="0"/>
                                  </a:lnTo>
                                  <a:lnTo>
                                    <a:pt x="261" y="0"/>
                                  </a:lnTo>
                                  <a:lnTo>
                                    <a:pt x="264" y="2"/>
                                  </a:lnTo>
                                  <a:lnTo>
                                    <a:pt x="266" y="2"/>
                                  </a:lnTo>
                                  <a:lnTo>
                                    <a:pt x="268" y="5"/>
                                  </a:lnTo>
                                  <a:lnTo>
                                    <a:pt x="270" y="7"/>
                                  </a:lnTo>
                                  <a:lnTo>
                                    <a:pt x="272" y="5"/>
                                  </a:lnTo>
                                  <a:lnTo>
                                    <a:pt x="274" y="2"/>
                                  </a:lnTo>
                                  <a:lnTo>
                                    <a:pt x="276" y="2"/>
                                  </a:lnTo>
                                  <a:lnTo>
                                    <a:pt x="278" y="0"/>
                                  </a:lnTo>
                                  <a:lnTo>
                                    <a:pt x="280" y="0"/>
                                  </a:lnTo>
                                  <a:lnTo>
                                    <a:pt x="283" y="0"/>
                                  </a:lnTo>
                                  <a:lnTo>
                                    <a:pt x="293" y="0"/>
                                  </a:lnTo>
                                  <a:lnTo>
                                    <a:pt x="295" y="0"/>
                                  </a:lnTo>
                                  <a:lnTo>
                                    <a:pt x="297" y="0"/>
                                  </a:lnTo>
                                  <a:lnTo>
                                    <a:pt x="299" y="2"/>
                                  </a:lnTo>
                                  <a:lnTo>
                                    <a:pt x="302" y="0"/>
                                  </a:lnTo>
                                  <a:lnTo>
                                    <a:pt x="304" y="0"/>
                                  </a:lnTo>
                                  <a:lnTo>
                                    <a:pt x="306" y="0"/>
                                  </a:lnTo>
                                  <a:lnTo>
                                    <a:pt x="318" y="0"/>
                                  </a:lnTo>
                                  <a:lnTo>
                                    <a:pt x="321" y="0"/>
                                  </a:lnTo>
                                  <a:lnTo>
                                    <a:pt x="323" y="0"/>
                                  </a:lnTo>
                                  <a:lnTo>
                                    <a:pt x="325" y="2"/>
                                  </a:lnTo>
                                  <a:lnTo>
                                    <a:pt x="327" y="2"/>
                                  </a:lnTo>
                                  <a:lnTo>
                                    <a:pt x="329" y="5"/>
                                  </a:lnTo>
                                  <a:lnTo>
                                    <a:pt x="331" y="7"/>
                                  </a:lnTo>
                                  <a:lnTo>
                                    <a:pt x="331" y="9"/>
                                  </a:lnTo>
                                  <a:lnTo>
                                    <a:pt x="333" y="11"/>
                                  </a:lnTo>
                                  <a:lnTo>
                                    <a:pt x="333" y="13"/>
                                  </a:lnTo>
                                  <a:lnTo>
                                    <a:pt x="333" y="15"/>
                                  </a:lnTo>
                                  <a:lnTo>
                                    <a:pt x="333" y="49"/>
                                  </a:lnTo>
                                  <a:lnTo>
                                    <a:pt x="340" y="49"/>
                                  </a:lnTo>
                                  <a:lnTo>
                                    <a:pt x="340" y="15"/>
                                  </a:lnTo>
                                  <a:lnTo>
                                    <a:pt x="340" y="13"/>
                                  </a:lnTo>
                                  <a:lnTo>
                                    <a:pt x="340" y="11"/>
                                  </a:lnTo>
                                  <a:lnTo>
                                    <a:pt x="342" y="9"/>
                                  </a:lnTo>
                                  <a:lnTo>
                                    <a:pt x="342" y="7"/>
                                  </a:lnTo>
                                  <a:lnTo>
                                    <a:pt x="344" y="5"/>
                                  </a:lnTo>
                                  <a:lnTo>
                                    <a:pt x="346" y="2"/>
                                  </a:lnTo>
                                  <a:lnTo>
                                    <a:pt x="348" y="2"/>
                                  </a:lnTo>
                                  <a:lnTo>
                                    <a:pt x="350" y="0"/>
                                  </a:lnTo>
                                  <a:lnTo>
                                    <a:pt x="352" y="0"/>
                                  </a:lnTo>
                                  <a:lnTo>
                                    <a:pt x="354" y="0"/>
                                  </a:lnTo>
                                  <a:lnTo>
                                    <a:pt x="367" y="0"/>
                                  </a:lnTo>
                                  <a:lnTo>
                                    <a:pt x="369" y="0"/>
                                  </a:lnTo>
                                  <a:lnTo>
                                    <a:pt x="371" y="0"/>
                                  </a:lnTo>
                                  <a:lnTo>
                                    <a:pt x="373" y="2"/>
                                  </a:lnTo>
                                  <a:lnTo>
                                    <a:pt x="376" y="0"/>
                                  </a:lnTo>
                                  <a:lnTo>
                                    <a:pt x="378" y="0"/>
                                  </a:lnTo>
                                  <a:lnTo>
                                    <a:pt x="380" y="0"/>
                                  </a:lnTo>
                                  <a:lnTo>
                                    <a:pt x="390" y="0"/>
                                  </a:lnTo>
                                  <a:lnTo>
                                    <a:pt x="392" y="0"/>
                                  </a:lnTo>
                                  <a:lnTo>
                                    <a:pt x="395" y="0"/>
                                  </a:lnTo>
                                  <a:lnTo>
                                    <a:pt x="397" y="2"/>
                                  </a:lnTo>
                                  <a:lnTo>
                                    <a:pt x="399" y="0"/>
                                  </a:lnTo>
                                  <a:lnTo>
                                    <a:pt x="401" y="0"/>
                                  </a:lnTo>
                                  <a:lnTo>
                                    <a:pt x="403" y="0"/>
                                  </a:lnTo>
                                  <a:lnTo>
                                    <a:pt x="416" y="0"/>
                                  </a:lnTo>
                                  <a:lnTo>
                                    <a:pt x="418" y="0"/>
                                  </a:lnTo>
                                  <a:lnTo>
                                    <a:pt x="420" y="0"/>
                                  </a:lnTo>
                                  <a:lnTo>
                                    <a:pt x="422" y="2"/>
                                  </a:lnTo>
                                  <a:lnTo>
                                    <a:pt x="424" y="2"/>
                                  </a:lnTo>
                                  <a:lnTo>
                                    <a:pt x="426" y="5"/>
                                  </a:lnTo>
                                  <a:lnTo>
                                    <a:pt x="428" y="7"/>
                                  </a:lnTo>
                                  <a:lnTo>
                                    <a:pt x="428" y="9"/>
                                  </a:lnTo>
                                  <a:lnTo>
                                    <a:pt x="430" y="11"/>
                                  </a:lnTo>
                                  <a:lnTo>
                                    <a:pt x="430" y="13"/>
                                  </a:lnTo>
                                  <a:lnTo>
                                    <a:pt x="430" y="15"/>
                                  </a:lnTo>
                                  <a:lnTo>
                                    <a:pt x="430" y="76"/>
                                  </a:lnTo>
                                  <a:lnTo>
                                    <a:pt x="430" y="78"/>
                                  </a:lnTo>
                                  <a:lnTo>
                                    <a:pt x="430" y="81"/>
                                  </a:lnTo>
                                  <a:lnTo>
                                    <a:pt x="428" y="83"/>
                                  </a:lnTo>
                                  <a:lnTo>
                                    <a:pt x="428" y="85"/>
                                  </a:lnTo>
                                  <a:lnTo>
                                    <a:pt x="426" y="87"/>
                                  </a:lnTo>
                                  <a:lnTo>
                                    <a:pt x="424" y="89"/>
                                  </a:lnTo>
                                  <a:lnTo>
                                    <a:pt x="422" y="89"/>
                                  </a:lnTo>
                                  <a:lnTo>
                                    <a:pt x="420" y="91"/>
                                  </a:lnTo>
                                  <a:lnTo>
                                    <a:pt x="418" y="91"/>
                                  </a:lnTo>
                                  <a:lnTo>
                                    <a:pt x="416" y="91"/>
                                  </a:lnTo>
                                  <a:lnTo>
                                    <a:pt x="403" y="91"/>
                                  </a:lnTo>
                                  <a:lnTo>
                                    <a:pt x="401" y="91"/>
                                  </a:lnTo>
                                  <a:lnTo>
                                    <a:pt x="399" y="91"/>
                                  </a:lnTo>
                                  <a:lnTo>
                                    <a:pt x="397" y="89"/>
                                  </a:lnTo>
                                  <a:lnTo>
                                    <a:pt x="395" y="91"/>
                                  </a:lnTo>
                                  <a:lnTo>
                                    <a:pt x="392" y="91"/>
                                  </a:lnTo>
                                  <a:lnTo>
                                    <a:pt x="390" y="91"/>
                                  </a:lnTo>
                                  <a:lnTo>
                                    <a:pt x="380" y="91"/>
                                  </a:lnTo>
                                  <a:lnTo>
                                    <a:pt x="378" y="91"/>
                                  </a:lnTo>
                                  <a:lnTo>
                                    <a:pt x="376" y="91"/>
                                  </a:lnTo>
                                  <a:lnTo>
                                    <a:pt x="373" y="89"/>
                                  </a:lnTo>
                                  <a:lnTo>
                                    <a:pt x="371" y="91"/>
                                  </a:lnTo>
                                  <a:lnTo>
                                    <a:pt x="369" y="91"/>
                                  </a:lnTo>
                                  <a:lnTo>
                                    <a:pt x="367" y="91"/>
                                  </a:lnTo>
                                  <a:lnTo>
                                    <a:pt x="354" y="91"/>
                                  </a:lnTo>
                                  <a:lnTo>
                                    <a:pt x="352" y="91"/>
                                  </a:lnTo>
                                  <a:lnTo>
                                    <a:pt x="350" y="91"/>
                                  </a:lnTo>
                                  <a:lnTo>
                                    <a:pt x="348" y="89"/>
                                  </a:lnTo>
                                  <a:lnTo>
                                    <a:pt x="346" y="91"/>
                                  </a:lnTo>
                                  <a:lnTo>
                                    <a:pt x="344" y="91"/>
                                  </a:lnTo>
                                  <a:lnTo>
                                    <a:pt x="342" y="91"/>
                                  </a:lnTo>
                                  <a:lnTo>
                                    <a:pt x="306" y="91"/>
                                  </a:lnTo>
                                  <a:lnTo>
                                    <a:pt x="304" y="91"/>
                                  </a:lnTo>
                                  <a:lnTo>
                                    <a:pt x="302" y="91"/>
                                  </a:lnTo>
                                  <a:lnTo>
                                    <a:pt x="299" y="89"/>
                                  </a:lnTo>
                                  <a:lnTo>
                                    <a:pt x="297" y="91"/>
                                  </a:lnTo>
                                  <a:lnTo>
                                    <a:pt x="295" y="91"/>
                                  </a:lnTo>
                                  <a:lnTo>
                                    <a:pt x="293" y="91"/>
                                  </a:lnTo>
                                  <a:lnTo>
                                    <a:pt x="280" y="91"/>
                                  </a:lnTo>
                                  <a:lnTo>
                                    <a:pt x="278" y="91"/>
                                  </a:lnTo>
                                  <a:lnTo>
                                    <a:pt x="276" y="91"/>
                                  </a:lnTo>
                                  <a:lnTo>
                                    <a:pt x="274" y="89"/>
                                  </a:lnTo>
                                  <a:lnTo>
                                    <a:pt x="272" y="89"/>
                                  </a:lnTo>
                                  <a:lnTo>
                                    <a:pt x="270" y="87"/>
                                  </a:lnTo>
                                  <a:lnTo>
                                    <a:pt x="270" y="85"/>
                                  </a:lnTo>
                                  <a:lnTo>
                                    <a:pt x="268" y="85"/>
                                  </a:lnTo>
                                  <a:lnTo>
                                    <a:pt x="268" y="87"/>
                                  </a:lnTo>
                                  <a:lnTo>
                                    <a:pt x="266" y="89"/>
                                  </a:lnTo>
                                  <a:lnTo>
                                    <a:pt x="264" y="89"/>
                                  </a:lnTo>
                                  <a:lnTo>
                                    <a:pt x="261" y="91"/>
                                  </a:lnTo>
                                  <a:lnTo>
                                    <a:pt x="259" y="91"/>
                                  </a:lnTo>
                                  <a:lnTo>
                                    <a:pt x="257" y="91"/>
                                  </a:lnTo>
                                  <a:lnTo>
                                    <a:pt x="245" y="91"/>
                                  </a:lnTo>
                                  <a:lnTo>
                                    <a:pt x="242" y="91"/>
                                  </a:lnTo>
                                  <a:lnTo>
                                    <a:pt x="240" y="91"/>
                                  </a:lnTo>
                                  <a:lnTo>
                                    <a:pt x="238" y="89"/>
                                  </a:lnTo>
                                  <a:lnTo>
                                    <a:pt x="236" y="89"/>
                                  </a:lnTo>
                                  <a:lnTo>
                                    <a:pt x="234" y="87"/>
                                  </a:lnTo>
                                  <a:lnTo>
                                    <a:pt x="234" y="85"/>
                                  </a:lnTo>
                                  <a:lnTo>
                                    <a:pt x="232" y="87"/>
                                  </a:lnTo>
                                  <a:lnTo>
                                    <a:pt x="230" y="89"/>
                                  </a:lnTo>
                                  <a:lnTo>
                                    <a:pt x="228" y="89"/>
                                  </a:lnTo>
                                  <a:lnTo>
                                    <a:pt x="226" y="91"/>
                                  </a:lnTo>
                                  <a:lnTo>
                                    <a:pt x="223" y="91"/>
                                  </a:lnTo>
                                  <a:lnTo>
                                    <a:pt x="221" y="91"/>
                                  </a:lnTo>
                                  <a:lnTo>
                                    <a:pt x="207" y="91"/>
                                  </a:lnTo>
                                  <a:lnTo>
                                    <a:pt x="204" y="91"/>
                                  </a:lnTo>
                                  <a:lnTo>
                                    <a:pt x="202" y="91"/>
                                  </a:lnTo>
                                  <a:lnTo>
                                    <a:pt x="202" y="89"/>
                                  </a:lnTo>
                                  <a:lnTo>
                                    <a:pt x="200" y="91"/>
                                  </a:lnTo>
                                  <a:lnTo>
                                    <a:pt x="198" y="91"/>
                                  </a:lnTo>
                                  <a:lnTo>
                                    <a:pt x="196" y="91"/>
                                  </a:lnTo>
                                  <a:lnTo>
                                    <a:pt x="183" y="91"/>
                                  </a:lnTo>
                                  <a:lnTo>
                                    <a:pt x="181" y="91"/>
                                  </a:lnTo>
                                  <a:lnTo>
                                    <a:pt x="179" y="91"/>
                                  </a:lnTo>
                                  <a:lnTo>
                                    <a:pt x="177" y="89"/>
                                  </a:lnTo>
                                  <a:lnTo>
                                    <a:pt x="175" y="91"/>
                                  </a:lnTo>
                                  <a:lnTo>
                                    <a:pt x="173" y="91"/>
                                  </a:lnTo>
                                  <a:lnTo>
                                    <a:pt x="171" y="91"/>
                                  </a:lnTo>
                                  <a:lnTo>
                                    <a:pt x="160" y="91"/>
                                  </a:lnTo>
                                  <a:lnTo>
                                    <a:pt x="158" y="91"/>
                                  </a:lnTo>
                                  <a:lnTo>
                                    <a:pt x="156" y="91"/>
                                  </a:lnTo>
                                  <a:lnTo>
                                    <a:pt x="154" y="89"/>
                                  </a:lnTo>
                                  <a:lnTo>
                                    <a:pt x="152" y="89"/>
                                  </a:lnTo>
                                  <a:lnTo>
                                    <a:pt x="150" y="87"/>
                                  </a:lnTo>
                                  <a:lnTo>
                                    <a:pt x="147" y="85"/>
                                  </a:lnTo>
                                  <a:lnTo>
                                    <a:pt x="147" y="83"/>
                                  </a:lnTo>
                                  <a:lnTo>
                                    <a:pt x="141" y="68"/>
                                  </a:lnTo>
                                  <a:lnTo>
                                    <a:pt x="135" y="83"/>
                                  </a:lnTo>
                                  <a:lnTo>
                                    <a:pt x="135" y="85"/>
                                  </a:lnTo>
                                  <a:lnTo>
                                    <a:pt x="133" y="87"/>
                                  </a:lnTo>
                                  <a:lnTo>
                                    <a:pt x="130" y="89"/>
                                  </a:lnTo>
                                  <a:lnTo>
                                    <a:pt x="128" y="89"/>
                                  </a:lnTo>
                                  <a:lnTo>
                                    <a:pt x="126" y="91"/>
                                  </a:lnTo>
                                  <a:lnTo>
                                    <a:pt x="124" y="91"/>
                                  </a:lnTo>
                                  <a:lnTo>
                                    <a:pt x="122" y="91"/>
                                  </a:lnTo>
                                  <a:lnTo>
                                    <a:pt x="111" y="91"/>
                                  </a:lnTo>
                                  <a:lnTo>
                                    <a:pt x="109" y="91"/>
                                  </a:lnTo>
                                  <a:lnTo>
                                    <a:pt x="107" y="91"/>
                                  </a:lnTo>
                                  <a:lnTo>
                                    <a:pt x="95" y="91"/>
                                  </a:lnTo>
                                  <a:lnTo>
                                    <a:pt x="92" y="91"/>
                                  </a:lnTo>
                                  <a:lnTo>
                                    <a:pt x="90" y="91"/>
                                  </a:lnTo>
                                  <a:lnTo>
                                    <a:pt x="88" y="89"/>
                                  </a:lnTo>
                                  <a:lnTo>
                                    <a:pt x="86" y="89"/>
                                  </a:lnTo>
                                  <a:lnTo>
                                    <a:pt x="84" y="87"/>
                                  </a:lnTo>
                                  <a:lnTo>
                                    <a:pt x="82" y="89"/>
                                  </a:lnTo>
                                  <a:lnTo>
                                    <a:pt x="80" y="89"/>
                                  </a:lnTo>
                                  <a:lnTo>
                                    <a:pt x="78" y="91"/>
                                  </a:lnTo>
                                  <a:lnTo>
                                    <a:pt x="76" y="91"/>
                                  </a:lnTo>
                                  <a:lnTo>
                                    <a:pt x="73" y="91"/>
                                  </a:lnTo>
                                  <a:lnTo>
                                    <a:pt x="63" y="91"/>
                                  </a:lnTo>
                                  <a:lnTo>
                                    <a:pt x="61" y="91"/>
                                  </a:lnTo>
                                  <a:lnTo>
                                    <a:pt x="59" y="91"/>
                                  </a:lnTo>
                                  <a:lnTo>
                                    <a:pt x="57" y="89"/>
                                  </a:lnTo>
                                  <a:lnTo>
                                    <a:pt x="54" y="89"/>
                                  </a:lnTo>
                                  <a:lnTo>
                                    <a:pt x="52" y="87"/>
                                  </a:lnTo>
                                  <a:lnTo>
                                    <a:pt x="50" y="85"/>
                                  </a:lnTo>
                                  <a:lnTo>
                                    <a:pt x="50" y="83"/>
                                  </a:lnTo>
                                  <a:lnTo>
                                    <a:pt x="48" y="81"/>
                                  </a:lnTo>
                                  <a:lnTo>
                                    <a:pt x="48" y="78"/>
                                  </a:lnTo>
                                  <a:lnTo>
                                    <a:pt x="48" y="76"/>
                                  </a:lnTo>
                                  <a:lnTo>
                                    <a:pt x="48" y="62"/>
                                  </a:lnTo>
                                  <a:lnTo>
                                    <a:pt x="46" y="64"/>
                                  </a:lnTo>
                                  <a:lnTo>
                                    <a:pt x="44" y="64"/>
                                  </a:lnTo>
                                  <a:lnTo>
                                    <a:pt x="42" y="66"/>
                                  </a:lnTo>
                                  <a:lnTo>
                                    <a:pt x="40" y="66"/>
                                  </a:lnTo>
                                  <a:lnTo>
                                    <a:pt x="40" y="76"/>
                                  </a:lnTo>
                                  <a:lnTo>
                                    <a:pt x="40" y="78"/>
                                  </a:lnTo>
                                  <a:lnTo>
                                    <a:pt x="40" y="81"/>
                                  </a:lnTo>
                                  <a:lnTo>
                                    <a:pt x="38" y="83"/>
                                  </a:lnTo>
                                  <a:lnTo>
                                    <a:pt x="38" y="85"/>
                                  </a:lnTo>
                                  <a:lnTo>
                                    <a:pt x="35" y="87"/>
                                  </a:lnTo>
                                  <a:lnTo>
                                    <a:pt x="33" y="89"/>
                                  </a:lnTo>
                                  <a:lnTo>
                                    <a:pt x="31" y="89"/>
                                  </a:lnTo>
                                  <a:lnTo>
                                    <a:pt x="29" y="91"/>
                                  </a:lnTo>
                                  <a:lnTo>
                                    <a:pt x="27" y="91"/>
                                  </a:lnTo>
                                  <a:lnTo>
                                    <a:pt x="25" y="91"/>
                                  </a:lnTo>
                                  <a:close/>
                                  <a:moveTo>
                                    <a:pt x="285" y="43"/>
                                  </a:moveTo>
                                  <a:lnTo>
                                    <a:pt x="291" y="51"/>
                                  </a:lnTo>
                                  <a:lnTo>
                                    <a:pt x="291" y="38"/>
                                  </a:lnTo>
                                  <a:lnTo>
                                    <a:pt x="285"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3" name="Rectangle 794"/>
                          <wps:cNvSpPr>
                            <a:spLocks noChangeArrowheads="1"/>
                          </wps:cNvSpPr>
                          <wps:spPr bwMode="auto">
                            <a:xfrm>
                              <a:off x="4906" y="8877"/>
                              <a:ext cx="396"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FRANKLIN</w:t>
                                </w:r>
                              </w:p>
                            </w:txbxContent>
                          </wps:txbx>
                          <wps:bodyPr rot="0" vert="horz" wrap="none" lIns="0" tIns="0" rIns="0" bIns="0" anchor="t" anchorCtr="0" upright="1">
                            <a:spAutoFit/>
                          </wps:bodyPr>
                        </wps:wsp>
                        <wps:wsp>
                          <wps:cNvPr id="3024" name="Rectangle 795"/>
                          <wps:cNvSpPr>
                            <a:spLocks noChangeArrowheads="1"/>
                          </wps:cNvSpPr>
                          <wps:spPr bwMode="auto">
                            <a:xfrm>
                              <a:off x="5897" y="5588"/>
                              <a:ext cx="39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DOUGLAS</w:t>
                                </w:r>
                              </w:p>
                            </w:txbxContent>
                          </wps:txbx>
                          <wps:bodyPr rot="0" vert="horz" wrap="none" lIns="0" tIns="0" rIns="0" bIns="0" anchor="t" anchorCtr="0" upright="1">
                            <a:spAutoFit/>
                          </wps:bodyPr>
                        </wps:wsp>
                        <wps:wsp>
                          <wps:cNvPr id="3025" name="Freeform 796"/>
                          <wps:cNvSpPr>
                            <a:spLocks noEditPoints="1"/>
                          </wps:cNvSpPr>
                          <wps:spPr bwMode="auto">
                            <a:xfrm>
                              <a:off x="5895" y="5590"/>
                              <a:ext cx="443" cy="91"/>
                            </a:xfrm>
                            <a:custGeom>
                              <a:avLst/>
                              <a:gdLst>
                                <a:gd name="T0" fmla="*/ 135 w 443"/>
                                <a:gd name="T1" fmla="*/ 8 h 91"/>
                                <a:gd name="T2" fmla="*/ 144 w 443"/>
                                <a:gd name="T3" fmla="*/ 0 h 91"/>
                                <a:gd name="T4" fmla="*/ 165 w 443"/>
                                <a:gd name="T5" fmla="*/ 0 h 91"/>
                                <a:gd name="T6" fmla="*/ 186 w 443"/>
                                <a:gd name="T7" fmla="*/ 0 h 91"/>
                                <a:gd name="T8" fmla="*/ 196 w 443"/>
                                <a:gd name="T9" fmla="*/ 4 h 91"/>
                                <a:gd name="T10" fmla="*/ 207 w 443"/>
                                <a:gd name="T11" fmla="*/ 0 h 91"/>
                                <a:gd name="T12" fmla="*/ 247 w 443"/>
                                <a:gd name="T13" fmla="*/ 0 h 91"/>
                                <a:gd name="T14" fmla="*/ 268 w 443"/>
                                <a:gd name="T15" fmla="*/ 21 h 91"/>
                                <a:gd name="T16" fmla="*/ 270 w 443"/>
                                <a:gd name="T17" fmla="*/ 8 h 91"/>
                                <a:gd name="T18" fmla="*/ 279 w 443"/>
                                <a:gd name="T19" fmla="*/ 0 h 91"/>
                                <a:gd name="T20" fmla="*/ 298 w 443"/>
                                <a:gd name="T21" fmla="*/ 0 h 91"/>
                                <a:gd name="T22" fmla="*/ 306 w 443"/>
                                <a:gd name="T23" fmla="*/ 8 h 91"/>
                                <a:gd name="T24" fmla="*/ 312 w 443"/>
                                <a:gd name="T25" fmla="*/ 49 h 91"/>
                                <a:gd name="T26" fmla="*/ 334 w 443"/>
                                <a:gd name="T27" fmla="*/ 2 h 91"/>
                                <a:gd name="T28" fmla="*/ 357 w 443"/>
                                <a:gd name="T29" fmla="*/ 0 h 91"/>
                                <a:gd name="T30" fmla="*/ 367 w 443"/>
                                <a:gd name="T31" fmla="*/ 4 h 91"/>
                                <a:gd name="T32" fmla="*/ 378 w 443"/>
                                <a:gd name="T33" fmla="*/ 2 h 91"/>
                                <a:gd name="T34" fmla="*/ 401 w 443"/>
                                <a:gd name="T35" fmla="*/ 0 h 91"/>
                                <a:gd name="T36" fmla="*/ 433 w 443"/>
                                <a:gd name="T37" fmla="*/ 17 h 91"/>
                                <a:gd name="T38" fmla="*/ 443 w 443"/>
                                <a:gd name="T39" fmla="*/ 34 h 91"/>
                                <a:gd name="T40" fmla="*/ 441 w 443"/>
                                <a:gd name="T41" fmla="*/ 44 h 91"/>
                                <a:gd name="T42" fmla="*/ 443 w 443"/>
                                <a:gd name="T43" fmla="*/ 61 h 91"/>
                                <a:gd name="T44" fmla="*/ 435 w 443"/>
                                <a:gd name="T45" fmla="*/ 78 h 91"/>
                                <a:gd name="T46" fmla="*/ 416 w 443"/>
                                <a:gd name="T47" fmla="*/ 89 h 91"/>
                                <a:gd name="T48" fmla="*/ 384 w 443"/>
                                <a:gd name="T49" fmla="*/ 91 h 91"/>
                                <a:gd name="T50" fmla="*/ 363 w 443"/>
                                <a:gd name="T51" fmla="*/ 91 h 91"/>
                                <a:gd name="T52" fmla="*/ 355 w 443"/>
                                <a:gd name="T53" fmla="*/ 82 h 91"/>
                                <a:gd name="T54" fmla="*/ 344 w 443"/>
                                <a:gd name="T55" fmla="*/ 84 h 91"/>
                                <a:gd name="T56" fmla="*/ 334 w 443"/>
                                <a:gd name="T57" fmla="*/ 91 h 91"/>
                                <a:gd name="T58" fmla="*/ 279 w 443"/>
                                <a:gd name="T59" fmla="*/ 91 h 91"/>
                                <a:gd name="T60" fmla="*/ 270 w 443"/>
                                <a:gd name="T61" fmla="*/ 82 h 91"/>
                                <a:gd name="T62" fmla="*/ 253 w 443"/>
                                <a:gd name="T63" fmla="*/ 87 h 91"/>
                                <a:gd name="T64" fmla="*/ 243 w 443"/>
                                <a:gd name="T65" fmla="*/ 91 h 91"/>
                                <a:gd name="T66" fmla="*/ 203 w 443"/>
                                <a:gd name="T67" fmla="*/ 89 h 91"/>
                                <a:gd name="T68" fmla="*/ 186 w 443"/>
                                <a:gd name="T69" fmla="*/ 87 h 91"/>
                                <a:gd name="T70" fmla="*/ 167 w 443"/>
                                <a:gd name="T71" fmla="*/ 91 h 91"/>
                                <a:gd name="T72" fmla="*/ 148 w 443"/>
                                <a:gd name="T73" fmla="*/ 87 h 91"/>
                                <a:gd name="T74" fmla="*/ 135 w 443"/>
                                <a:gd name="T75" fmla="*/ 70 h 91"/>
                                <a:gd name="T76" fmla="*/ 0 w 443"/>
                                <a:gd name="T77" fmla="*/ 15 h 91"/>
                                <a:gd name="T78" fmla="*/ 4 w 443"/>
                                <a:gd name="T79" fmla="*/ 4 h 91"/>
                                <a:gd name="T80" fmla="*/ 15 w 443"/>
                                <a:gd name="T81" fmla="*/ 0 h 91"/>
                                <a:gd name="T82" fmla="*/ 44 w 443"/>
                                <a:gd name="T83" fmla="*/ 2 h 91"/>
                                <a:gd name="T84" fmla="*/ 63 w 443"/>
                                <a:gd name="T85" fmla="*/ 11 h 91"/>
                                <a:gd name="T86" fmla="*/ 89 w 443"/>
                                <a:gd name="T87" fmla="*/ 0 h 91"/>
                                <a:gd name="T88" fmla="*/ 112 w 443"/>
                                <a:gd name="T89" fmla="*/ 8 h 91"/>
                                <a:gd name="T90" fmla="*/ 125 w 443"/>
                                <a:gd name="T91" fmla="*/ 25 h 91"/>
                                <a:gd name="T92" fmla="*/ 125 w 443"/>
                                <a:gd name="T93" fmla="*/ 63 h 91"/>
                                <a:gd name="T94" fmla="*/ 110 w 443"/>
                                <a:gd name="T95" fmla="*/ 82 h 91"/>
                                <a:gd name="T96" fmla="*/ 89 w 443"/>
                                <a:gd name="T97" fmla="*/ 91 h 91"/>
                                <a:gd name="T98" fmla="*/ 67 w 443"/>
                                <a:gd name="T99" fmla="*/ 84 h 91"/>
                                <a:gd name="T100" fmla="*/ 46 w 443"/>
                                <a:gd name="T101" fmla="*/ 87 h 91"/>
                                <a:gd name="T102" fmla="*/ 36 w 443"/>
                                <a:gd name="T103" fmla="*/ 91 h 91"/>
                                <a:gd name="T104" fmla="*/ 6 w 443"/>
                                <a:gd name="T105" fmla="*/ 89 h 91"/>
                                <a:gd name="T106" fmla="*/ 0 w 443"/>
                                <a:gd name="T107" fmla="*/ 78 h 91"/>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443" h="91">
                                  <a:moveTo>
                                    <a:pt x="133" y="49"/>
                                  </a:moveTo>
                                  <a:lnTo>
                                    <a:pt x="133" y="15"/>
                                  </a:lnTo>
                                  <a:lnTo>
                                    <a:pt x="133" y="13"/>
                                  </a:lnTo>
                                  <a:lnTo>
                                    <a:pt x="133" y="11"/>
                                  </a:lnTo>
                                  <a:lnTo>
                                    <a:pt x="135" y="8"/>
                                  </a:lnTo>
                                  <a:lnTo>
                                    <a:pt x="135" y="6"/>
                                  </a:lnTo>
                                  <a:lnTo>
                                    <a:pt x="137" y="4"/>
                                  </a:lnTo>
                                  <a:lnTo>
                                    <a:pt x="139" y="2"/>
                                  </a:lnTo>
                                  <a:lnTo>
                                    <a:pt x="141" y="2"/>
                                  </a:lnTo>
                                  <a:lnTo>
                                    <a:pt x="144" y="0"/>
                                  </a:lnTo>
                                  <a:lnTo>
                                    <a:pt x="146" y="0"/>
                                  </a:lnTo>
                                  <a:lnTo>
                                    <a:pt x="148" y="0"/>
                                  </a:lnTo>
                                  <a:lnTo>
                                    <a:pt x="160" y="0"/>
                                  </a:lnTo>
                                  <a:lnTo>
                                    <a:pt x="163" y="0"/>
                                  </a:lnTo>
                                  <a:lnTo>
                                    <a:pt x="165" y="0"/>
                                  </a:lnTo>
                                  <a:lnTo>
                                    <a:pt x="167" y="2"/>
                                  </a:lnTo>
                                  <a:lnTo>
                                    <a:pt x="169" y="0"/>
                                  </a:lnTo>
                                  <a:lnTo>
                                    <a:pt x="171" y="0"/>
                                  </a:lnTo>
                                  <a:lnTo>
                                    <a:pt x="173" y="0"/>
                                  </a:lnTo>
                                  <a:lnTo>
                                    <a:pt x="186" y="0"/>
                                  </a:lnTo>
                                  <a:lnTo>
                                    <a:pt x="188" y="0"/>
                                  </a:lnTo>
                                  <a:lnTo>
                                    <a:pt x="190" y="0"/>
                                  </a:lnTo>
                                  <a:lnTo>
                                    <a:pt x="192" y="2"/>
                                  </a:lnTo>
                                  <a:lnTo>
                                    <a:pt x="194" y="2"/>
                                  </a:lnTo>
                                  <a:lnTo>
                                    <a:pt x="196" y="4"/>
                                  </a:lnTo>
                                  <a:lnTo>
                                    <a:pt x="198" y="6"/>
                                  </a:lnTo>
                                  <a:lnTo>
                                    <a:pt x="201" y="4"/>
                                  </a:lnTo>
                                  <a:lnTo>
                                    <a:pt x="203" y="2"/>
                                  </a:lnTo>
                                  <a:lnTo>
                                    <a:pt x="205" y="2"/>
                                  </a:lnTo>
                                  <a:lnTo>
                                    <a:pt x="207" y="0"/>
                                  </a:lnTo>
                                  <a:lnTo>
                                    <a:pt x="209" y="0"/>
                                  </a:lnTo>
                                  <a:lnTo>
                                    <a:pt x="211" y="0"/>
                                  </a:lnTo>
                                  <a:lnTo>
                                    <a:pt x="243" y="0"/>
                                  </a:lnTo>
                                  <a:lnTo>
                                    <a:pt x="245" y="0"/>
                                  </a:lnTo>
                                  <a:lnTo>
                                    <a:pt x="247" y="0"/>
                                  </a:lnTo>
                                  <a:lnTo>
                                    <a:pt x="249" y="2"/>
                                  </a:lnTo>
                                  <a:lnTo>
                                    <a:pt x="251" y="2"/>
                                  </a:lnTo>
                                  <a:lnTo>
                                    <a:pt x="253" y="4"/>
                                  </a:lnTo>
                                  <a:lnTo>
                                    <a:pt x="266" y="19"/>
                                  </a:lnTo>
                                  <a:lnTo>
                                    <a:pt x="268" y="21"/>
                                  </a:lnTo>
                                  <a:lnTo>
                                    <a:pt x="268" y="23"/>
                                  </a:lnTo>
                                  <a:lnTo>
                                    <a:pt x="268" y="15"/>
                                  </a:lnTo>
                                  <a:lnTo>
                                    <a:pt x="268" y="13"/>
                                  </a:lnTo>
                                  <a:lnTo>
                                    <a:pt x="268" y="11"/>
                                  </a:lnTo>
                                  <a:lnTo>
                                    <a:pt x="270" y="8"/>
                                  </a:lnTo>
                                  <a:lnTo>
                                    <a:pt x="270" y="6"/>
                                  </a:lnTo>
                                  <a:lnTo>
                                    <a:pt x="272" y="4"/>
                                  </a:lnTo>
                                  <a:lnTo>
                                    <a:pt x="274" y="2"/>
                                  </a:lnTo>
                                  <a:lnTo>
                                    <a:pt x="277" y="2"/>
                                  </a:lnTo>
                                  <a:lnTo>
                                    <a:pt x="279" y="0"/>
                                  </a:lnTo>
                                  <a:lnTo>
                                    <a:pt x="281" y="0"/>
                                  </a:lnTo>
                                  <a:lnTo>
                                    <a:pt x="283" y="0"/>
                                  </a:lnTo>
                                  <a:lnTo>
                                    <a:pt x="293" y="0"/>
                                  </a:lnTo>
                                  <a:lnTo>
                                    <a:pt x="296" y="0"/>
                                  </a:lnTo>
                                  <a:lnTo>
                                    <a:pt x="298" y="0"/>
                                  </a:lnTo>
                                  <a:lnTo>
                                    <a:pt x="300" y="2"/>
                                  </a:lnTo>
                                  <a:lnTo>
                                    <a:pt x="302" y="2"/>
                                  </a:lnTo>
                                  <a:lnTo>
                                    <a:pt x="304" y="4"/>
                                  </a:lnTo>
                                  <a:lnTo>
                                    <a:pt x="306" y="6"/>
                                  </a:lnTo>
                                  <a:lnTo>
                                    <a:pt x="306" y="8"/>
                                  </a:lnTo>
                                  <a:lnTo>
                                    <a:pt x="308" y="11"/>
                                  </a:lnTo>
                                  <a:lnTo>
                                    <a:pt x="308" y="13"/>
                                  </a:lnTo>
                                  <a:lnTo>
                                    <a:pt x="308" y="15"/>
                                  </a:lnTo>
                                  <a:lnTo>
                                    <a:pt x="308" y="49"/>
                                  </a:lnTo>
                                  <a:lnTo>
                                    <a:pt x="312" y="49"/>
                                  </a:lnTo>
                                  <a:lnTo>
                                    <a:pt x="329" y="11"/>
                                  </a:lnTo>
                                  <a:lnTo>
                                    <a:pt x="329" y="8"/>
                                  </a:lnTo>
                                  <a:lnTo>
                                    <a:pt x="329" y="6"/>
                                  </a:lnTo>
                                  <a:lnTo>
                                    <a:pt x="332" y="4"/>
                                  </a:lnTo>
                                  <a:lnTo>
                                    <a:pt x="334" y="2"/>
                                  </a:lnTo>
                                  <a:lnTo>
                                    <a:pt x="336" y="2"/>
                                  </a:lnTo>
                                  <a:lnTo>
                                    <a:pt x="338" y="0"/>
                                  </a:lnTo>
                                  <a:lnTo>
                                    <a:pt x="340" y="0"/>
                                  </a:lnTo>
                                  <a:lnTo>
                                    <a:pt x="342" y="0"/>
                                  </a:lnTo>
                                  <a:lnTo>
                                    <a:pt x="357" y="0"/>
                                  </a:lnTo>
                                  <a:lnTo>
                                    <a:pt x="359" y="0"/>
                                  </a:lnTo>
                                  <a:lnTo>
                                    <a:pt x="361" y="0"/>
                                  </a:lnTo>
                                  <a:lnTo>
                                    <a:pt x="363" y="2"/>
                                  </a:lnTo>
                                  <a:lnTo>
                                    <a:pt x="365" y="2"/>
                                  </a:lnTo>
                                  <a:lnTo>
                                    <a:pt x="367" y="4"/>
                                  </a:lnTo>
                                  <a:lnTo>
                                    <a:pt x="370" y="6"/>
                                  </a:lnTo>
                                  <a:lnTo>
                                    <a:pt x="370" y="8"/>
                                  </a:lnTo>
                                  <a:lnTo>
                                    <a:pt x="374" y="4"/>
                                  </a:lnTo>
                                  <a:lnTo>
                                    <a:pt x="376" y="4"/>
                                  </a:lnTo>
                                  <a:lnTo>
                                    <a:pt x="378" y="2"/>
                                  </a:lnTo>
                                  <a:lnTo>
                                    <a:pt x="380" y="2"/>
                                  </a:lnTo>
                                  <a:lnTo>
                                    <a:pt x="395" y="0"/>
                                  </a:lnTo>
                                  <a:lnTo>
                                    <a:pt x="397" y="0"/>
                                  </a:lnTo>
                                  <a:lnTo>
                                    <a:pt x="399" y="0"/>
                                  </a:lnTo>
                                  <a:lnTo>
                                    <a:pt x="401" y="0"/>
                                  </a:lnTo>
                                  <a:lnTo>
                                    <a:pt x="418" y="4"/>
                                  </a:lnTo>
                                  <a:lnTo>
                                    <a:pt x="420" y="6"/>
                                  </a:lnTo>
                                  <a:lnTo>
                                    <a:pt x="422" y="6"/>
                                  </a:lnTo>
                                  <a:lnTo>
                                    <a:pt x="422" y="8"/>
                                  </a:lnTo>
                                  <a:lnTo>
                                    <a:pt x="433" y="17"/>
                                  </a:lnTo>
                                  <a:lnTo>
                                    <a:pt x="435" y="17"/>
                                  </a:lnTo>
                                  <a:lnTo>
                                    <a:pt x="437" y="19"/>
                                  </a:lnTo>
                                  <a:lnTo>
                                    <a:pt x="437" y="21"/>
                                  </a:lnTo>
                                  <a:lnTo>
                                    <a:pt x="441" y="32"/>
                                  </a:lnTo>
                                  <a:lnTo>
                                    <a:pt x="443" y="34"/>
                                  </a:lnTo>
                                  <a:lnTo>
                                    <a:pt x="443" y="36"/>
                                  </a:lnTo>
                                  <a:lnTo>
                                    <a:pt x="443" y="38"/>
                                  </a:lnTo>
                                  <a:lnTo>
                                    <a:pt x="443" y="40"/>
                                  </a:lnTo>
                                  <a:lnTo>
                                    <a:pt x="443" y="42"/>
                                  </a:lnTo>
                                  <a:lnTo>
                                    <a:pt x="441" y="44"/>
                                  </a:lnTo>
                                  <a:lnTo>
                                    <a:pt x="441" y="46"/>
                                  </a:lnTo>
                                  <a:lnTo>
                                    <a:pt x="443" y="55"/>
                                  </a:lnTo>
                                  <a:lnTo>
                                    <a:pt x="443" y="57"/>
                                  </a:lnTo>
                                  <a:lnTo>
                                    <a:pt x="443" y="59"/>
                                  </a:lnTo>
                                  <a:lnTo>
                                    <a:pt x="443" y="61"/>
                                  </a:lnTo>
                                  <a:lnTo>
                                    <a:pt x="443" y="63"/>
                                  </a:lnTo>
                                  <a:lnTo>
                                    <a:pt x="441" y="65"/>
                                  </a:lnTo>
                                  <a:lnTo>
                                    <a:pt x="437" y="74"/>
                                  </a:lnTo>
                                  <a:lnTo>
                                    <a:pt x="437" y="76"/>
                                  </a:lnTo>
                                  <a:lnTo>
                                    <a:pt x="435" y="78"/>
                                  </a:lnTo>
                                  <a:lnTo>
                                    <a:pt x="433" y="80"/>
                                  </a:lnTo>
                                  <a:lnTo>
                                    <a:pt x="422" y="87"/>
                                  </a:lnTo>
                                  <a:lnTo>
                                    <a:pt x="420" y="87"/>
                                  </a:lnTo>
                                  <a:lnTo>
                                    <a:pt x="418" y="89"/>
                                  </a:lnTo>
                                  <a:lnTo>
                                    <a:pt x="416" y="89"/>
                                  </a:lnTo>
                                  <a:lnTo>
                                    <a:pt x="401" y="91"/>
                                  </a:lnTo>
                                  <a:lnTo>
                                    <a:pt x="399" y="91"/>
                                  </a:lnTo>
                                  <a:lnTo>
                                    <a:pt x="397" y="91"/>
                                  </a:lnTo>
                                  <a:lnTo>
                                    <a:pt x="386" y="89"/>
                                  </a:lnTo>
                                  <a:lnTo>
                                    <a:pt x="384" y="91"/>
                                  </a:lnTo>
                                  <a:lnTo>
                                    <a:pt x="382" y="91"/>
                                  </a:lnTo>
                                  <a:lnTo>
                                    <a:pt x="380" y="91"/>
                                  </a:lnTo>
                                  <a:lnTo>
                                    <a:pt x="367" y="91"/>
                                  </a:lnTo>
                                  <a:lnTo>
                                    <a:pt x="365" y="91"/>
                                  </a:lnTo>
                                  <a:lnTo>
                                    <a:pt x="363" y="91"/>
                                  </a:lnTo>
                                  <a:lnTo>
                                    <a:pt x="361" y="89"/>
                                  </a:lnTo>
                                  <a:lnTo>
                                    <a:pt x="359" y="89"/>
                                  </a:lnTo>
                                  <a:lnTo>
                                    <a:pt x="357" y="87"/>
                                  </a:lnTo>
                                  <a:lnTo>
                                    <a:pt x="355" y="84"/>
                                  </a:lnTo>
                                  <a:lnTo>
                                    <a:pt x="355" y="82"/>
                                  </a:lnTo>
                                  <a:lnTo>
                                    <a:pt x="353" y="80"/>
                                  </a:lnTo>
                                  <a:lnTo>
                                    <a:pt x="351" y="68"/>
                                  </a:lnTo>
                                  <a:lnTo>
                                    <a:pt x="346" y="80"/>
                                  </a:lnTo>
                                  <a:lnTo>
                                    <a:pt x="344" y="82"/>
                                  </a:lnTo>
                                  <a:lnTo>
                                    <a:pt x="344" y="84"/>
                                  </a:lnTo>
                                  <a:lnTo>
                                    <a:pt x="342" y="87"/>
                                  </a:lnTo>
                                  <a:lnTo>
                                    <a:pt x="340" y="89"/>
                                  </a:lnTo>
                                  <a:lnTo>
                                    <a:pt x="338" y="89"/>
                                  </a:lnTo>
                                  <a:lnTo>
                                    <a:pt x="336" y="91"/>
                                  </a:lnTo>
                                  <a:lnTo>
                                    <a:pt x="334" y="91"/>
                                  </a:lnTo>
                                  <a:lnTo>
                                    <a:pt x="332" y="91"/>
                                  </a:lnTo>
                                  <a:lnTo>
                                    <a:pt x="319" y="91"/>
                                  </a:lnTo>
                                  <a:lnTo>
                                    <a:pt x="283" y="91"/>
                                  </a:lnTo>
                                  <a:lnTo>
                                    <a:pt x="281" y="91"/>
                                  </a:lnTo>
                                  <a:lnTo>
                                    <a:pt x="279" y="91"/>
                                  </a:lnTo>
                                  <a:lnTo>
                                    <a:pt x="277" y="89"/>
                                  </a:lnTo>
                                  <a:lnTo>
                                    <a:pt x="274" y="89"/>
                                  </a:lnTo>
                                  <a:lnTo>
                                    <a:pt x="272" y="87"/>
                                  </a:lnTo>
                                  <a:lnTo>
                                    <a:pt x="270" y="84"/>
                                  </a:lnTo>
                                  <a:lnTo>
                                    <a:pt x="270" y="82"/>
                                  </a:lnTo>
                                  <a:lnTo>
                                    <a:pt x="268" y="80"/>
                                  </a:lnTo>
                                  <a:lnTo>
                                    <a:pt x="268" y="78"/>
                                  </a:lnTo>
                                  <a:lnTo>
                                    <a:pt x="268" y="76"/>
                                  </a:lnTo>
                                  <a:lnTo>
                                    <a:pt x="268" y="72"/>
                                  </a:lnTo>
                                  <a:lnTo>
                                    <a:pt x="253" y="87"/>
                                  </a:lnTo>
                                  <a:lnTo>
                                    <a:pt x="251" y="89"/>
                                  </a:lnTo>
                                  <a:lnTo>
                                    <a:pt x="249" y="89"/>
                                  </a:lnTo>
                                  <a:lnTo>
                                    <a:pt x="247" y="91"/>
                                  </a:lnTo>
                                  <a:lnTo>
                                    <a:pt x="245" y="91"/>
                                  </a:lnTo>
                                  <a:lnTo>
                                    <a:pt x="243" y="91"/>
                                  </a:lnTo>
                                  <a:lnTo>
                                    <a:pt x="211" y="91"/>
                                  </a:lnTo>
                                  <a:lnTo>
                                    <a:pt x="209" y="91"/>
                                  </a:lnTo>
                                  <a:lnTo>
                                    <a:pt x="207" y="91"/>
                                  </a:lnTo>
                                  <a:lnTo>
                                    <a:pt x="205" y="89"/>
                                  </a:lnTo>
                                  <a:lnTo>
                                    <a:pt x="203" y="89"/>
                                  </a:lnTo>
                                  <a:lnTo>
                                    <a:pt x="201" y="87"/>
                                  </a:lnTo>
                                  <a:lnTo>
                                    <a:pt x="192" y="78"/>
                                  </a:lnTo>
                                  <a:lnTo>
                                    <a:pt x="190" y="82"/>
                                  </a:lnTo>
                                  <a:lnTo>
                                    <a:pt x="188" y="84"/>
                                  </a:lnTo>
                                  <a:lnTo>
                                    <a:pt x="186" y="87"/>
                                  </a:lnTo>
                                  <a:lnTo>
                                    <a:pt x="184" y="87"/>
                                  </a:lnTo>
                                  <a:lnTo>
                                    <a:pt x="182" y="89"/>
                                  </a:lnTo>
                                  <a:lnTo>
                                    <a:pt x="179" y="89"/>
                                  </a:lnTo>
                                  <a:lnTo>
                                    <a:pt x="169" y="91"/>
                                  </a:lnTo>
                                  <a:lnTo>
                                    <a:pt x="167" y="91"/>
                                  </a:lnTo>
                                  <a:lnTo>
                                    <a:pt x="165" y="91"/>
                                  </a:lnTo>
                                  <a:lnTo>
                                    <a:pt x="154" y="89"/>
                                  </a:lnTo>
                                  <a:lnTo>
                                    <a:pt x="152" y="89"/>
                                  </a:lnTo>
                                  <a:lnTo>
                                    <a:pt x="150" y="87"/>
                                  </a:lnTo>
                                  <a:lnTo>
                                    <a:pt x="148" y="87"/>
                                  </a:lnTo>
                                  <a:lnTo>
                                    <a:pt x="146" y="84"/>
                                  </a:lnTo>
                                  <a:lnTo>
                                    <a:pt x="144" y="82"/>
                                  </a:lnTo>
                                  <a:lnTo>
                                    <a:pt x="137" y="74"/>
                                  </a:lnTo>
                                  <a:lnTo>
                                    <a:pt x="137" y="72"/>
                                  </a:lnTo>
                                  <a:lnTo>
                                    <a:pt x="135" y="70"/>
                                  </a:lnTo>
                                  <a:lnTo>
                                    <a:pt x="135" y="68"/>
                                  </a:lnTo>
                                  <a:lnTo>
                                    <a:pt x="133" y="51"/>
                                  </a:lnTo>
                                  <a:lnTo>
                                    <a:pt x="133" y="49"/>
                                  </a:lnTo>
                                  <a:close/>
                                  <a:moveTo>
                                    <a:pt x="0" y="76"/>
                                  </a:moveTo>
                                  <a:lnTo>
                                    <a:pt x="0" y="15"/>
                                  </a:lnTo>
                                  <a:lnTo>
                                    <a:pt x="0" y="13"/>
                                  </a:lnTo>
                                  <a:lnTo>
                                    <a:pt x="0" y="11"/>
                                  </a:lnTo>
                                  <a:lnTo>
                                    <a:pt x="2" y="8"/>
                                  </a:lnTo>
                                  <a:lnTo>
                                    <a:pt x="2" y="6"/>
                                  </a:lnTo>
                                  <a:lnTo>
                                    <a:pt x="4" y="4"/>
                                  </a:lnTo>
                                  <a:lnTo>
                                    <a:pt x="6" y="2"/>
                                  </a:lnTo>
                                  <a:lnTo>
                                    <a:pt x="8" y="2"/>
                                  </a:lnTo>
                                  <a:lnTo>
                                    <a:pt x="10" y="0"/>
                                  </a:lnTo>
                                  <a:lnTo>
                                    <a:pt x="13" y="0"/>
                                  </a:lnTo>
                                  <a:lnTo>
                                    <a:pt x="15" y="0"/>
                                  </a:lnTo>
                                  <a:lnTo>
                                    <a:pt x="36" y="0"/>
                                  </a:lnTo>
                                  <a:lnTo>
                                    <a:pt x="38" y="0"/>
                                  </a:lnTo>
                                  <a:lnTo>
                                    <a:pt x="40" y="0"/>
                                  </a:lnTo>
                                  <a:lnTo>
                                    <a:pt x="42" y="2"/>
                                  </a:lnTo>
                                  <a:lnTo>
                                    <a:pt x="44" y="2"/>
                                  </a:lnTo>
                                  <a:lnTo>
                                    <a:pt x="46" y="4"/>
                                  </a:lnTo>
                                  <a:lnTo>
                                    <a:pt x="57" y="15"/>
                                  </a:lnTo>
                                  <a:lnTo>
                                    <a:pt x="59" y="13"/>
                                  </a:lnTo>
                                  <a:lnTo>
                                    <a:pt x="61" y="11"/>
                                  </a:lnTo>
                                  <a:lnTo>
                                    <a:pt x="63" y="11"/>
                                  </a:lnTo>
                                  <a:lnTo>
                                    <a:pt x="80" y="2"/>
                                  </a:lnTo>
                                  <a:lnTo>
                                    <a:pt x="82" y="0"/>
                                  </a:lnTo>
                                  <a:lnTo>
                                    <a:pt x="84" y="0"/>
                                  </a:lnTo>
                                  <a:lnTo>
                                    <a:pt x="87" y="0"/>
                                  </a:lnTo>
                                  <a:lnTo>
                                    <a:pt x="89" y="0"/>
                                  </a:lnTo>
                                  <a:lnTo>
                                    <a:pt x="91" y="0"/>
                                  </a:lnTo>
                                  <a:lnTo>
                                    <a:pt x="106" y="4"/>
                                  </a:lnTo>
                                  <a:lnTo>
                                    <a:pt x="108" y="6"/>
                                  </a:lnTo>
                                  <a:lnTo>
                                    <a:pt x="110" y="6"/>
                                  </a:lnTo>
                                  <a:lnTo>
                                    <a:pt x="112" y="8"/>
                                  </a:lnTo>
                                  <a:lnTo>
                                    <a:pt x="112" y="11"/>
                                  </a:lnTo>
                                  <a:lnTo>
                                    <a:pt x="120" y="21"/>
                                  </a:lnTo>
                                  <a:lnTo>
                                    <a:pt x="122" y="21"/>
                                  </a:lnTo>
                                  <a:lnTo>
                                    <a:pt x="122" y="23"/>
                                  </a:lnTo>
                                  <a:lnTo>
                                    <a:pt x="125" y="25"/>
                                  </a:lnTo>
                                  <a:lnTo>
                                    <a:pt x="125" y="27"/>
                                  </a:lnTo>
                                  <a:lnTo>
                                    <a:pt x="127" y="44"/>
                                  </a:lnTo>
                                  <a:lnTo>
                                    <a:pt x="127" y="46"/>
                                  </a:lnTo>
                                  <a:lnTo>
                                    <a:pt x="127" y="49"/>
                                  </a:lnTo>
                                  <a:lnTo>
                                    <a:pt x="125" y="63"/>
                                  </a:lnTo>
                                  <a:lnTo>
                                    <a:pt x="125" y="65"/>
                                  </a:lnTo>
                                  <a:lnTo>
                                    <a:pt x="122" y="68"/>
                                  </a:lnTo>
                                  <a:lnTo>
                                    <a:pt x="122" y="70"/>
                                  </a:lnTo>
                                  <a:lnTo>
                                    <a:pt x="120" y="72"/>
                                  </a:lnTo>
                                  <a:lnTo>
                                    <a:pt x="110" y="82"/>
                                  </a:lnTo>
                                  <a:lnTo>
                                    <a:pt x="108" y="84"/>
                                  </a:lnTo>
                                  <a:lnTo>
                                    <a:pt x="106" y="84"/>
                                  </a:lnTo>
                                  <a:lnTo>
                                    <a:pt x="103" y="87"/>
                                  </a:lnTo>
                                  <a:lnTo>
                                    <a:pt x="91" y="91"/>
                                  </a:lnTo>
                                  <a:lnTo>
                                    <a:pt x="89" y="91"/>
                                  </a:lnTo>
                                  <a:lnTo>
                                    <a:pt x="87" y="91"/>
                                  </a:lnTo>
                                  <a:lnTo>
                                    <a:pt x="84" y="91"/>
                                  </a:lnTo>
                                  <a:lnTo>
                                    <a:pt x="82" y="91"/>
                                  </a:lnTo>
                                  <a:lnTo>
                                    <a:pt x="70" y="87"/>
                                  </a:lnTo>
                                  <a:lnTo>
                                    <a:pt x="67" y="84"/>
                                  </a:lnTo>
                                  <a:lnTo>
                                    <a:pt x="65" y="84"/>
                                  </a:lnTo>
                                  <a:lnTo>
                                    <a:pt x="63" y="82"/>
                                  </a:lnTo>
                                  <a:lnTo>
                                    <a:pt x="63" y="80"/>
                                  </a:lnTo>
                                  <a:lnTo>
                                    <a:pt x="57" y="76"/>
                                  </a:lnTo>
                                  <a:lnTo>
                                    <a:pt x="46" y="87"/>
                                  </a:lnTo>
                                  <a:lnTo>
                                    <a:pt x="44" y="89"/>
                                  </a:lnTo>
                                  <a:lnTo>
                                    <a:pt x="42" y="89"/>
                                  </a:lnTo>
                                  <a:lnTo>
                                    <a:pt x="40" y="91"/>
                                  </a:lnTo>
                                  <a:lnTo>
                                    <a:pt x="38" y="91"/>
                                  </a:lnTo>
                                  <a:lnTo>
                                    <a:pt x="36" y="91"/>
                                  </a:lnTo>
                                  <a:lnTo>
                                    <a:pt x="15" y="91"/>
                                  </a:lnTo>
                                  <a:lnTo>
                                    <a:pt x="13" y="91"/>
                                  </a:lnTo>
                                  <a:lnTo>
                                    <a:pt x="10" y="91"/>
                                  </a:lnTo>
                                  <a:lnTo>
                                    <a:pt x="8" y="89"/>
                                  </a:lnTo>
                                  <a:lnTo>
                                    <a:pt x="6" y="89"/>
                                  </a:lnTo>
                                  <a:lnTo>
                                    <a:pt x="4" y="87"/>
                                  </a:lnTo>
                                  <a:lnTo>
                                    <a:pt x="2" y="84"/>
                                  </a:lnTo>
                                  <a:lnTo>
                                    <a:pt x="2" y="82"/>
                                  </a:lnTo>
                                  <a:lnTo>
                                    <a:pt x="0" y="80"/>
                                  </a:lnTo>
                                  <a:lnTo>
                                    <a:pt x="0" y="78"/>
                                  </a:lnTo>
                                  <a:lnTo>
                                    <a:pt x="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6" name="Rectangle 797"/>
                          <wps:cNvSpPr>
                            <a:spLocks noChangeArrowheads="1"/>
                          </wps:cNvSpPr>
                          <wps:spPr bwMode="auto">
                            <a:xfrm>
                              <a:off x="5897" y="5588"/>
                              <a:ext cx="39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DOUGLAS</w:t>
                                </w:r>
                              </w:p>
                            </w:txbxContent>
                          </wps:txbx>
                          <wps:bodyPr rot="0" vert="horz" wrap="none" lIns="0" tIns="0" rIns="0" bIns="0" anchor="t" anchorCtr="0" upright="1">
                            <a:spAutoFit/>
                          </wps:bodyPr>
                        </wps:wsp>
                        <wps:wsp>
                          <wps:cNvPr id="3027" name="Rectangle 798"/>
                          <wps:cNvSpPr>
                            <a:spLocks noChangeArrowheads="1"/>
                          </wps:cNvSpPr>
                          <wps:spPr bwMode="auto">
                            <a:xfrm>
                              <a:off x="4463" y="837"/>
                              <a:ext cx="498"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WINNEBAGO</w:t>
                                </w:r>
                              </w:p>
                            </w:txbxContent>
                          </wps:txbx>
                          <wps:bodyPr rot="0" vert="horz" wrap="none" lIns="0" tIns="0" rIns="0" bIns="0" anchor="t" anchorCtr="0" upright="1">
                            <a:spAutoFit/>
                          </wps:bodyPr>
                        </wps:wsp>
                        <wps:wsp>
                          <wps:cNvPr id="3028" name="Freeform 799"/>
                          <wps:cNvSpPr>
                            <a:spLocks noEditPoints="1"/>
                          </wps:cNvSpPr>
                          <wps:spPr bwMode="auto">
                            <a:xfrm>
                              <a:off x="4444" y="839"/>
                              <a:ext cx="566" cy="91"/>
                            </a:xfrm>
                            <a:custGeom>
                              <a:avLst/>
                              <a:gdLst>
                                <a:gd name="T0" fmla="*/ 258 w 566"/>
                                <a:gd name="T1" fmla="*/ 6 h 91"/>
                                <a:gd name="T2" fmla="*/ 270 w 566"/>
                                <a:gd name="T3" fmla="*/ 0 h 91"/>
                                <a:gd name="T4" fmla="*/ 357 w 566"/>
                                <a:gd name="T5" fmla="*/ 4 h 91"/>
                                <a:gd name="T6" fmla="*/ 372 w 566"/>
                                <a:gd name="T7" fmla="*/ 23 h 91"/>
                                <a:gd name="T8" fmla="*/ 382 w 566"/>
                                <a:gd name="T9" fmla="*/ 2 h 91"/>
                                <a:gd name="T10" fmla="*/ 408 w 566"/>
                                <a:gd name="T11" fmla="*/ 0 h 91"/>
                                <a:gd name="T12" fmla="*/ 418 w 566"/>
                                <a:gd name="T13" fmla="*/ 8 h 91"/>
                                <a:gd name="T14" fmla="*/ 439 w 566"/>
                                <a:gd name="T15" fmla="*/ 0 h 91"/>
                                <a:gd name="T16" fmla="*/ 481 w 566"/>
                                <a:gd name="T17" fmla="*/ 2 h 91"/>
                                <a:gd name="T18" fmla="*/ 503 w 566"/>
                                <a:gd name="T19" fmla="*/ 10 h 91"/>
                                <a:gd name="T20" fmla="*/ 532 w 566"/>
                                <a:gd name="T21" fmla="*/ 0 h 91"/>
                                <a:gd name="T22" fmla="*/ 560 w 566"/>
                                <a:gd name="T23" fmla="*/ 21 h 91"/>
                                <a:gd name="T24" fmla="*/ 566 w 566"/>
                                <a:gd name="T25" fmla="*/ 44 h 91"/>
                                <a:gd name="T26" fmla="*/ 560 w 566"/>
                                <a:gd name="T27" fmla="*/ 72 h 91"/>
                                <a:gd name="T28" fmla="*/ 530 w 566"/>
                                <a:gd name="T29" fmla="*/ 91 h 91"/>
                                <a:gd name="T30" fmla="*/ 505 w 566"/>
                                <a:gd name="T31" fmla="*/ 84 h 91"/>
                                <a:gd name="T32" fmla="*/ 481 w 566"/>
                                <a:gd name="T33" fmla="*/ 88 h 91"/>
                                <a:gd name="T34" fmla="*/ 439 w 566"/>
                                <a:gd name="T35" fmla="*/ 91 h 91"/>
                                <a:gd name="T36" fmla="*/ 418 w 566"/>
                                <a:gd name="T37" fmla="*/ 91 h 91"/>
                                <a:gd name="T38" fmla="*/ 405 w 566"/>
                                <a:gd name="T39" fmla="*/ 84 h 91"/>
                                <a:gd name="T40" fmla="*/ 389 w 566"/>
                                <a:gd name="T41" fmla="*/ 88 h 91"/>
                                <a:gd name="T42" fmla="*/ 367 w 566"/>
                                <a:gd name="T43" fmla="*/ 91 h 91"/>
                                <a:gd name="T44" fmla="*/ 353 w 566"/>
                                <a:gd name="T45" fmla="*/ 86 h 91"/>
                                <a:gd name="T46" fmla="*/ 268 w 566"/>
                                <a:gd name="T47" fmla="*/ 91 h 91"/>
                                <a:gd name="T48" fmla="*/ 258 w 566"/>
                                <a:gd name="T49" fmla="*/ 82 h 91"/>
                                <a:gd name="T50" fmla="*/ 367 w 566"/>
                                <a:gd name="T51" fmla="*/ 40 h 91"/>
                                <a:gd name="T52" fmla="*/ 4 w 566"/>
                                <a:gd name="T53" fmla="*/ 4 h 91"/>
                                <a:gd name="T54" fmla="*/ 27 w 566"/>
                                <a:gd name="T55" fmla="*/ 0 h 91"/>
                                <a:gd name="T56" fmla="*/ 40 w 566"/>
                                <a:gd name="T57" fmla="*/ 2 h 91"/>
                                <a:gd name="T58" fmla="*/ 70 w 566"/>
                                <a:gd name="T59" fmla="*/ 0 h 91"/>
                                <a:gd name="T60" fmla="*/ 82 w 566"/>
                                <a:gd name="T61" fmla="*/ 2 h 91"/>
                                <a:gd name="T62" fmla="*/ 105 w 566"/>
                                <a:gd name="T63" fmla="*/ 0 h 91"/>
                                <a:gd name="T64" fmla="*/ 127 w 566"/>
                                <a:gd name="T65" fmla="*/ 0 h 91"/>
                                <a:gd name="T66" fmla="*/ 150 w 566"/>
                                <a:gd name="T67" fmla="*/ 0 h 91"/>
                                <a:gd name="T68" fmla="*/ 163 w 566"/>
                                <a:gd name="T69" fmla="*/ 0 h 91"/>
                                <a:gd name="T70" fmla="*/ 184 w 566"/>
                                <a:gd name="T71" fmla="*/ 4 h 91"/>
                                <a:gd name="T72" fmla="*/ 192 w 566"/>
                                <a:gd name="T73" fmla="*/ 2 h 91"/>
                                <a:gd name="T74" fmla="*/ 215 w 566"/>
                                <a:gd name="T75" fmla="*/ 0 h 91"/>
                                <a:gd name="T76" fmla="*/ 236 w 566"/>
                                <a:gd name="T77" fmla="*/ 0 h 91"/>
                                <a:gd name="T78" fmla="*/ 247 w 566"/>
                                <a:gd name="T79" fmla="*/ 8 h 91"/>
                                <a:gd name="T80" fmla="*/ 249 w 566"/>
                                <a:gd name="T81" fmla="*/ 80 h 91"/>
                                <a:gd name="T82" fmla="*/ 239 w 566"/>
                                <a:gd name="T83" fmla="*/ 91 h 91"/>
                                <a:gd name="T84" fmla="*/ 217 w 566"/>
                                <a:gd name="T85" fmla="*/ 88 h 91"/>
                                <a:gd name="T86" fmla="*/ 194 w 566"/>
                                <a:gd name="T87" fmla="*/ 91 h 91"/>
                                <a:gd name="T88" fmla="*/ 186 w 566"/>
                                <a:gd name="T89" fmla="*/ 84 h 91"/>
                                <a:gd name="T90" fmla="*/ 173 w 566"/>
                                <a:gd name="T91" fmla="*/ 91 h 91"/>
                                <a:gd name="T92" fmla="*/ 152 w 566"/>
                                <a:gd name="T93" fmla="*/ 91 h 91"/>
                                <a:gd name="T94" fmla="*/ 129 w 566"/>
                                <a:gd name="T95" fmla="*/ 91 h 91"/>
                                <a:gd name="T96" fmla="*/ 105 w 566"/>
                                <a:gd name="T97" fmla="*/ 88 h 91"/>
                                <a:gd name="T98" fmla="*/ 95 w 566"/>
                                <a:gd name="T99" fmla="*/ 91 h 91"/>
                                <a:gd name="T100" fmla="*/ 65 w 566"/>
                                <a:gd name="T101" fmla="*/ 88 h 91"/>
                                <a:gd name="T102" fmla="*/ 57 w 566"/>
                                <a:gd name="T103" fmla="*/ 80 h 91"/>
                                <a:gd name="T104" fmla="*/ 46 w 566"/>
                                <a:gd name="T105" fmla="*/ 91 h 91"/>
                                <a:gd name="T106" fmla="*/ 17 w 566"/>
                                <a:gd name="T107" fmla="*/ 88 h 91"/>
                                <a:gd name="T108" fmla="*/ 8 w 566"/>
                                <a:gd name="T109" fmla="*/ 78 h 91"/>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566" h="91">
                                  <a:moveTo>
                                    <a:pt x="255" y="76"/>
                                  </a:moveTo>
                                  <a:lnTo>
                                    <a:pt x="255" y="14"/>
                                  </a:lnTo>
                                  <a:lnTo>
                                    <a:pt x="255" y="12"/>
                                  </a:lnTo>
                                  <a:lnTo>
                                    <a:pt x="255" y="10"/>
                                  </a:lnTo>
                                  <a:lnTo>
                                    <a:pt x="258" y="8"/>
                                  </a:lnTo>
                                  <a:lnTo>
                                    <a:pt x="258" y="6"/>
                                  </a:lnTo>
                                  <a:lnTo>
                                    <a:pt x="260" y="4"/>
                                  </a:lnTo>
                                  <a:lnTo>
                                    <a:pt x="262" y="2"/>
                                  </a:lnTo>
                                  <a:lnTo>
                                    <a:pt x="264" y="2"/>
                                  </a:lnTo>
                                  <a:lnTo>
                                    <a:pt x="266" y="0"/>
                                  </a:lnTo>
                                  <a:lnTo>
                                    <a:pt x="268" y="0"/>
                                  </a:lnTo>
                                  <a:lnTo>
                                    <a:pt x="270" y="0"/>
                                  </a:lnTo>
                                  <a:lnTo>
                                    <a:pt x="340" y="0"/>
                                  </a:lnTo>
                                  <a:lnTo>
                                    <a:pt x="342" y="0"/>
                                  </a:lnTo>
                                  <a:lnTo>
                                    <a:pt x="344" y="0"/>
                                  </a:lnTo>
                                  <a:lnTo>
                                    <a:pt x="353" y="2"/>
                                  </a:lnTo>
                                  <a:lnTo>
                                    <a:pt x="355" y="4"/>
                                  </a:lnTo>
                                  <a:lnTo>
                                    <a:pt x="357" y="4"/>
                                  </a:lnTo>
                                  <a:lnTo>
                                    <a:pt x="363" y="8"/>
                                  </a:lnTo>
                                  <a:lnTo>
                                    <a:pt x="365" y="10"/>
                                  </a:lnTo>
                                  <a:lnTo>
                                    <a:pt x="367" y="12"/>
                                  </a:lnTo>
                                  <a:lnTo>
                                    <a:pt x="367" y="14"/>
                                  </a:lnTo>
                                  <a:lnTo>
                                    <a:pt x="370" y="17"/>
                                  </a:lnTo>
                                  <a:lnTo>
                                    <a:pt x="372" y="23"/>
                                  </a:lnTo>
                                  <a:lnTo>
                                    <a:pt x="372" y="25"/>
                                  </a:lnTo>
                                  <a:lnTo>
                                    <a:pt x="376" y="10"/>
                                  </a:lnTo>
                                  <a:lnTo>
                                    <a:pt x="378" y="8"/>
                                  </a:lnTo>
                                  <a:lnTo>
                                    <a:pt x="378" y="6"/>
                                  </a:lnTo>
                                  <a:lnTo>
                                    <a:pt x="380" y="4"/>
                                  </a:lnTo>
                                  <a:lnTo>
                                    <a:pt x="382" y="2"/>
                                  </a:lnTo>
                                  <a:lnTo>
                                    <a:pt x="384" y="2"/>
                                  </a:lnTo>
                                  <a:lnTo>
                                    <a:pt x="386" y="0"/>
                                  </a:lnTo>
                                  <a:lnTo>
                                    <a:pt x="389" y="0"/>
                                  </a:lnTo>
                                  <a:lnTo>
                                    <a:pt x="391" y="0"/>
                                  </a:lnTo>
                                  <a:lnTo>
                                    <a:pt x="405" y="0"/>
                                  </a:lnTo>
                                  <a:lnTo>
                                    <a:pt x="408" y="0"/>
                                  </a:lnTo>
                                  <a:lnTo>
                                    <a:pt x="410" y="0"/>
                                  </a:lnTo>
                                  <a:lnTo>
                                    <a:pt x="412" y="2"/>
                                  </a:lnTo>
                                  <a:lnTo>
                                    <a:pt x="414" y="2"/>
                                  </a:lnTo>
                                  <a:lnTo>
                                    <a:pt x="416" y="4"/>
                                  </a:lnTo>
                                  <a:lnTo>
                                    <a:pt x="418" y="6"/>
                                  </a:lnTo>
                                  <a:lnTo>
                                    <a:pt x="418" y="8"/>
                                  </a:lnTo>
                                  <a:lnTo>
                                    <a:pt x="418" y="10"/>
                                  </a:lnTo>
                                  <a:lnTo>
                                    <a:pt x="422" y="17"/>
                                  </a:lnTo>
                                  <a:lnTo>
                                    <a:pt x="433" y="4"/>
                                  </a:lnTo>
                                  <a:lnTo>
                                    <a:pt x="435" y="2"/>
                                  </a:lnTo>
                                  <a:lnTo>
                                    <a:pt x="437" y="2"/>
                                  </a:lnTo>
                                  <a:lnTo>
                                    <a:pt x="439" y="0"/>
                                  </a:lnTo>
                                  <a:lnTo>
                                    <a:pt x="441" y="0"/>
                                  </a:lnTo>
                                  <a:lnTo>
                                    <a:pt x="443" y="0"/>
                                  </a:lnTo>
                                  <a:lnTo>
                                    <a:pt x="475" y="0"/>
                                  </a:lnTo>
                                  <a:lnTo>
                                    <a:pt x="477" y="0"/>
                                  </a:lnTo>
                                  <a:lnTo>
                                    <a:pt x="479" y="0"/>
                                  </a:lnTo>
                                  <a:lnTo>
                                    <a:pt x="481" y="2"/>
                                  </a:lnTo>
                                  <a:lnTo>
                                    <a:pt x="484" y="2"/>
                                  </a:lnTo>
                                  <a:lnTo>
                                    <a:pt x="486" y="4"/>
                                  </a:lnTo>
                                  <a:lnTo>
                                    <a:pt x="496" y="14"/>
                                  </a:lnTo>
                                  <a:lnTo>
                                    <a:pt x="498" y="12"/>
                                  </a:lnTo>
                                  <a:lnTo>
                                    <a:pt x="500" y="10"/>
                                  </a:lnTo>
                                  <a:lnTo>
                                    <a:pt x="503" y="10"/>
                                  </a:lnTo>
                                  <a:lnTo>
                                    <a:pt x="522" y="2"/>
                                  </a:lnTo>
                                  <a:lnTo>
                                    <a:pt x="524" y="0"/>
                                  </a:lnTo>
                                  <a:lnTo>
                                    <a:pt x="526" y="0"/>
                                  </a:lnTo>
                                  <a:lnTo>
                                    <a:pt x="528" y="0"/>
                                  </a:lnTo>
                                  <a:lnTo>
                                    <a:pt x="530" y="0"/>
                                  </a:lnTo>
                                  <a:lnTo>
                                    <a:pt x="532" y="0"/>
                                  </a:lnTo>
                                  <a:lnTo>
                                    <a:pt x="545" y="4"/>
                                  </a:lnTo>
                                  <a:lnTo>
                                    <a:pt x="547" y="6"/>
                                  </a:lnTo>
                                  <a:lnTo>
                                    <a:pt x="549" y="6"/>
                                  </a:lnTo>
                                  <a:lnTo>
                                    <a:pt x="551" y="8"/>
                                  </a:lnTo>
                                  <a:lnTo>
                                    <a:pt x="551" y="10"/>
                                  </a:lnTo>
                                  <a:lnTo>
                                    <a:pt x="560" y="21"/>
                                  </a:lnTo>
                                  <a:lnTo>
                                    <a:pt x="562" y="21"/>
                                  </a:lnTo>
                                  <a:lnTo>
                                    <a:pt x="562" y="23"/>
                                  </a:lnTo>
                                  <a:lnTo>
                                    <a:pt x="564" y="25"/>
                                  </a:lnTo>
                                  <a:lnTo>
                                    <a:pt x="564" y="27"/>
                                  </a:lnTo>
                                  <a:lnTo>
                                    <a:pt x="566" y="42"/>
                                  </a:lnTo>
                                  <a:lnTo>
                                    <a:pt x="566" y="44"/>
                                  </a:lnTo>
                                  <a:lnTo>
                                    <a:pt x="566" y="46"/>
                                  </a:lnTo>
                                  <a:lnTo>
                                    <a:pt x="564" y="63"/>
                                  </a:lnTo>
                                  <a:lnTo>
                                    <a:pt x="564" y="65"/>
                                  </a:lnTo>
                                  <a:lnTo>
                                    <a:pt x="562" y="67"/>
                                  </a:lnTo>
                                  <a:lnTo>
                                    <a:pt x="562" y="69"/>
                                  </a:lnTo>
                                  <a:lnTo>
                                    <a:pt x="560" y="72"/>
                                  </a:lnTo>
                                  <a:lnTo>
                                    <a:pt x="549" y="82"/>
                                  </a:lnTo>
                                  <a:lnTo>
                                    <a:pt x="547" y="84"/>
                                  </a:lnTo>
                                  <a:lnTo>
                                    <a:pt x="545" y="84"/>
                                  </a:lnTo>
                                  <a:lnTo>
                                    <a:pt x="534" y="88"/>
                                  </a:lnTo>
                                  <a:lnTo>
                                    <a:pt x="532" y="91"/>
                                  </a:lnTo>
                                  <a:lnTo>
                                    <a:pt x="530" y="91"/>
                                  </a:lnTo>
                                  <a:lnTo>
                                    <a:pt x="528" y="91"/>
                                  </a:lnTo>
                                  <a:lnTo>
                                    <a:pt x="526" y="91"/>
                                  </a:lnTo>
                                  <a:lnTo>
                                    <a:pt x="524" y="91"/>
                                  </a:lnTo>
                                  <a:lnTo>
                                    <a:pt x="509" y="86"/>
                                  </a:lnTo>
                                  <a:lnTo>
                                    <a:pt x="507" y="84"/>
                                  </a:lnTo>
                                  <a:lnTo>
                                    <a:pt x="505" y="84"/>
                                  </a:lnTo>
                                  <a:lnTo>
                                    <a:pt x="503" y="82"/>
                                  </a:lnTo>
                                  <a:lnTo>
                                    <a:pt x="500" y="80"/>
                                  </a:lnTo>
                                  <a:lnTo>
                                    <a:pt x="498" y="74"/>
                                  </a:lnTo>
                                  <a:lnTo>
                                    <a:pt x="486" y="86"/>
                                  </a:lnTo>
                                  <a:lnTo>
                                    <a:pt x="484" y="88"/>
                                  </a:lnTo>
                                  <a:lnTo>
                                    <a:pt x="481" y="88"/>
                                  </a:lnTo>
                                  <a:lnTo>
                                    <a:pt x="479" y="91"/>
                                  </a:lnTo>
                                  <a:lnTo>
                                    <a:pt x="477" y="91"/>
                                  </a:lnTo>
                                  <a:lnTo>
                                    <a:pt x="475" y="91"/>
                                  </a:lnTo>
                                  <a:lnTo>
                                    <a:pt x="443" y="91"/>
                                  </a:lnTo>
                                  <a:lnTo>
                                    <a:pt x="441" y="91"/>
                                  </a:lnTo>
                                  <a:lnTo>
                                    <a:pt x="439" y="91"/>
                                  </a:lnTo>
                                  <a:lnTo>
                                    <a:pt x="437" y="88"/>
                                  </a:lnTo>
                                  <a:lnTo>
                                    <a:pt x="435" y="88"/>
                                  </a:lnTo>
                                  <a:lnTo>
                                    <a:pt x="433" y="91"/>
                                  </a:lnTo>
                                  <a:lnTo>
                                    <a:pt x="431" y="91"/>
                                  </a:lnTo>
                                  <a:lnTo>
                                    <a:pt x="429" y="91"/>
                                  </a:lnTo>
                                  <a:lnTo>
                                    <a:pt x="418" y="91"/>
                                  </a:lnTo>
                                  <a:lnTo>
                                    <a:pt x="416" y="91"/>
                                  </a:lnTo>
                                  <a:lnTo>
                                    <a:pt x="414" y="91"/>
                                  </a:lnTo>
                                  <a:lnTo>
                                    <a:pt x="412" y="88"/>
                                  </a:lnTo>
                                  <a:lnTo>
                                    <a:pt x="410" y="88"/>
                                  </a:lnTo>
                                  <a:lnTo>
                                    <a:pt x="408" y="86"/>
                                  </a:lnTo>
                                  <a:lnTo>
                                    <a:pt x="405" y="84"/>
                                  </a:lnTo>
                                  <a:lnTo>
                                    <a:pt x="405" y="82"/>
                                  </a:lnTo>
                                  <a:lnTo>
                                    <a:pt x="399" y="67"/>
                                  </a:lnTo>
                                  <a:lnTo>
                                    <a:pt x="393" y="82"/>
                                  </a:lnTo>
                                  <a:lnTo>
                                    <a:pt x="393" y="84"/>
                                  </a:lnTo>
                                  <a:lnTo>
                                    <a:pt x="391" y="86"/>
                                  </a:lnTo>
                                  <a:lnTo>
                                    <a:pt x="389" y="88"/>
                                  </a:lnTo>
                                  <a:lnTo>
                                    <a:pt x="386" y="88"/>
                                  </a:lnTo>
                                  <a:lnTo>
                                    <a:pt x="384" y="91"/>
                                  </a:lnTo>
                                  <a:lnTo>
                                    <a:pt x="382" y="91"/>
                                  </a:lnTo>
                                  <a:lnTo>
                                    <a:pt x="380" y="91"/>
                                  </a:lnTo>
                                  <a:lnTo>
                                    <a:pt x="370" y="91"/>
                                  </a:lnTo>
                                  <a:lnTo>
                                    <a:pt x="367" y="91"/>
                                  </a:lnTo>
                                  <a:lnTo>
                                    <a:pt x="365" y="91"/>
                                  </a:lnTo>
                                  <a:lnTo>
                                    <a:pt x="363" y="88"/>
                                  </a:lnTo>
                                  <a:lnTo>
                                    <a:pt x="361" y="88"/>
                                  </a:lnTo>
                                  <a:lnTo>
                                    <a:pt x="359" y="86"/>
                                  </a:lnTo>
                                  <a:lnTo>
                                    <a:pt x="357" y="84"/>
                                  </a:lnTo>
                                  <a:lnTo>
                                    <a:pt x="353" y="86"/>
                                  </a:lnTo>
                                  <a:lnTo>
                                    <a:pt x="350" y="88"/>
                                  </a:lnTo>
                                  <a:lnTo>
                                    <a:pt x="342" y="91"/>
                                  </a:lnTo>
                                  <a:lnTo>
                                    <a:pt x="340" y="91"/>
                                  </a:lnTo>
                                  <a:lnTo>
                                    <a:pt x="338" y="91"/>
                                  </a:lnTo>
                                  <a:lnTo>
                                    <a:pt x="270" y="91"/>
                                  </a:lnTo>
                                  <a:lnTo>
                                    <a:pt x="268" y="91"/>
                                  </a:lnTo>
                                  <a:lnTo>
                                    <a:pt x="266" y="91"/>
                                  </a:lnTo>
                                  <a:lnTo>
                                    <a:pt x="264" y="88"/>
                                  </a:lnTo>
                                  <a:lnTo>
                                    <a:pt x="262" y="88"/>
                                  </a:lnTo>
                                  <a:lnTo>
                                    <a:pt x="260" y="86"/>
                                  </a:lnTo>
                                  <a:lnTo>
                                    <a:pt x="258" y="84"/>
                                  </a:lnTo>
                                  <a:lnTo>
                                    <a:pt x="258" y="82"/>
                                  </a:lnTo>
                                  <a:lnTo>
                                    <a:pt x="255" y="80"/>
                                  </a:lnTo>
                                  <a:lnTo>
                                    <a:pt x="255" y="78"/>
                                  </a:lnTo>
                                  <a:lnTo>
                                    <a:pt x="255" y="76"/>
                                  </a:lnTo>
                                  <a:close/>
                                  <a:moveTo>
                                    <a:pt x="367" y="40"/>
                                  </a:moveTo>
                                  <a:lnTo>
                                    <a:pt x="367" y="38"/>
                                  </a:lnTo>
                                  <a:lnTo>
                                    <a:pt x="367" y="40"/>
                                  </a:lnTo>
                                  <a:close/>
                                  <a:moveTo>
                                    <a:pt x="0" y="14"/>
                                  </a:moveTo>
                                  <a:lnTo>
                                    <a:pt x="0" y="12"/>
                                  </a:lnTo>
                                  <a:lnTo>
                                    <a:pt x="0" y="10"/>
                                  </a:lnTo>
                                  <a:lnTo>
                                    <a:pt x="2" y="8"/>
                                  </a:lnTo>
                                  <a:lnTo>
                                    <a:pt x="2" y="6"/>
                                  </a:lnTo>
                                  <a:lnTo>
                                    <a:pt x="4" y="4"/>
                                  </a:lnTo>
                                  <a:lnTo>
                                    <a:pt x="6" y="2"/>
                                  </a:lnTo>
                                  <a:lnTo>
                                    <a:pt x="8" y="2"/>
                                  </a:lnTo>
                                  <a:lnTo>
                                    <a:pt x="10" y="0"/>
                                  </a:lnTo>
                                  <a:lnTo>
                                    <a:pt x="13" y="0"/>
                                  </a:lnTo>
                                  <a:lnTo>
                                    <a:pt x="15" y="0"/>
                                  </a:lnTo>
                                  <a:lnTo>
                                    <a:pt x="27" y="0"/>
                                  </a:lnTo>
                                  <a:lnTo>
                                    <a:pt x="29" y="0"/>
                                  </a:lnTo>
                                  <a:lnTo>
                                    <a:pt x="32" y="0"/>
                                  </a:lnTo>
                                  <a:lnTo>
                                    <a:pt x="34" y="2"/>
                                  </a:lnTo>
                                  <a:lnTo>
                                    <a:pt x="36" y="2"/>
                                  </a:lnTo>
                                  <a:lnTo>
                                    <a:pt x="38" y="4"/>
                                  </a:lnTo>
                                  <a:lnTo>
                                    <a:pt x="40" y="2"/>
                                  </a:lnTo>
                                  <a:lnTo>
                                    <a:pt x="42" y="2"/>
                                  </a:lnTo>
                                  <a:lnTo>
                                    <a:pt x="44" y="0"/>
                                  </a:lnTo>
                                  <a:lnTo>
                                    <a:pt x="46" y="0"/>
                                  </a:lnTo>
                                  <a:lnTo>
                                    <a:pt x="48" y="0"/>
                                  </a:lnTo>
                                  <a:lnTo>
                                    <a:pt x="67" y="0"/>
                                  </a:lnTo>
                                  <a:lnTo>
                                    <a:pt x="70" y="0"/>
                                  </a:lnTo>
                                  <a:lnTo>
                                    <a:pt x="72" y="0"/>
                                  </a:lnTo>
                                  <a:lnTo>
                                    <a:pt x="74" y="2"/>
                                  </a:lnTo>
                                  <a:lnTo>
                                    <a:pt x="76" y="2"/>
                                  </a:lnTo>
                                  <a:lnTo>
                                    <a:pt x="78" y="4"/>
                                  </a:lnTo>
                                  <a:lnTo>
                                    <a:pt x="80" y="2"/>
                                  </a:lnTo>
                                  <a:lnTo>
                                    <a:pt x="82" y="2"/>
                                  </a:lnTo>
                                  <a:lnTo>
                                    <a:pt x="84" y="0"/>
                                  </a:lnTo>
                                  <a:lnTo>
                                    <a:pt x="86" y="0"/>
                                  </a:lnTo>
                                  <a:lnTo>
                                    <a:pt x="89" y="0"/>
                                  </a:lnTo>
                                  <a:lnTo>
                                    <a:pt x="101" y="0"/>
                                  </a:lnTo>
                                  <a:lnTo>
                                    <a:pt x="103" y="0"/>
                                  </a:lnTo>
                                  <a:lnTo>
                                    <a:pt x="105" y="0"/>
                                  </a:lnTo>
                                  <a:lnTo>
                                    <a:pt x="108" y="2"/>
                                  </a:lnTo>
                                  <a:lnTo>
                                    <a:pt x="108" y="0"/>
                                  </a:lnTo>
                                  <a:lnTo>
                                    <a:pt x="110" y="0"/>
                                  </a:lnTo>
                                  <a:lnTo>
                                    <a:pt x="112" y="0"/>
                                  </a:lnTo>
                                  <a:lnTo>
                                    <a:pt x="124" y="0"/>
                                  </a:lnTo>
                                  <a:lnTo>
                                    <a:pt x="127" y="0"/>
                                  </a:lnTo>
                                  <a:lnTo>
                                    <a:pt x="129" y="0"/>
                                  </a:lnTo>
                                  <a:lnTo>
                                    <a:pt x="131" y="2"/>
                                  </a:lnTo>
                                  <a:lnTo>
                                    <a:pt x="133" y="0"/>
                                  </a:lnTo>
                                  <a:lnTo>
                                    <a:pt x="135" y="0"/>
                                  </a:lnTo>
                                  <a:lnTo>
                                    <a:pt x="137" y="0"/>
                                  </a:lnTo>
                                  <a:lnTo>
                                    <a:pt x="150" y="0"/>
                                  </a:lnTo>
                                  <a:lnTo>
                                    <a:pt x="152" y="0"/>
                                  </a:lnTo>
                                  <a:lnTo>
                                    <a:pt x="154" y="0"/>
                                  </a:lnTo>
                                  <a:lnTo>
                                    <a:pt x="156" y="2"/>
                                  </a:lnTo>
                                  <a:lnTo>
                                    <a:pt x="158" y="0"/>
                                  </a:lnTo>
                                  <a:lnTo>
                                    <a:pt x="160" y="0"/>
                                  </a:lnTo>
                                  <a:lnTo>
                                    <a:pt x="163" y="0"/>
                                  </a:lnTo>
                                  <a:lnTo>
                                    <a:pt x="173" y="0"/>
                                  </a:lnTo>
                                  <a:lnTo>
                                    <a:pt x="175" y="0"/>
                                  </a:lnTo>
                                  <a:lnTo>
                                    <a:pt x="177" y="0"/>
                                  </a:lnTo>
                                  <a:lnTo>
                                    <a:pt x="179" y="2"/>
                                  </a:lnTo>
                                  <a:lnTo>
                                    <a:pt x="182" y="2"/>
                                  </a:lnTo>
                                  <a:lnTo>
                                    <a:pt x="184" y="4"/>
                                  </a:lnTo>
                                  <a:lnTo>
                                    <a:pt x="186" y="6"/>
                                  </a:lnTo>
                                  <a:lnTo>
                                    <a:pt x="186" y="8"/>
                                  </a:lnTo>
                                  <a:lnTo>
                                    <a:pt x="186" y="6"/>
                                  </a:lnTo>
                                  <a:lnTo>
                                    <a:pt x="188" y="4"/>
                                  </a:lnTo>
                                  <a:lnTo>
                                    <a:pt x="190" y="2"/>
                                  </a:lnTo>
                                  <a:lnTo>
                                    <a:pt x="192" y="2"/>
                                  </a:lnTo>
                                  <a:lnTo>
                                    <a:pt x="194" y="0"/>
                                  </a:lnTo>
                                  <a:lnTo>
                                    <a:pt x="196" y="0"/>
                                  </a:lnTo>
                                  <a:lnTo>
                                    <a:pt x="198" y="0"/>
                                  </a:lnTo>
                                  <a:lnTo>
                                    <a:pt x="211" y="0"/>
                                  </a:lnTo>
                                  <a:lnTo>
                                    <a:pt x="213" y="0"/>
                                  </a:lnTo>
                                  <a:lnTo>
                                    <a:pt x="215" y="0"/>
                                  </a:lnTo>
                                  <a:lnTo>
                                    <a:pt x="215" y="2"/>
                                  </a:lnTo>
                                  <a:lnTo>
                                    <a:pt x="217" y="0"/>
                                  </a:lnTo>
                                  <a:lnTo>
                                    <a:pt x="220" y="0"/>
                                  </a:lnTo>
                                  <a:lnTo>
                                    <a:pt x="222" y="0"/>
                                  </a:lnTo>
                                  <a:lnTo>
                                    <a:pt x="234" y="0"/>
                                  </a:lnTo>
                                  <a:lnTo>
                                    <a:pt x="236" y="0"/>
                                  </a:lnTo>
                                  <a:lnTo>
                                    <a:pt x="239" y="0"/>
                                  </a:lnTo>
                                  <a:lnTo>
                                    <a:pt x="241" y="2"/>
                                  </a:lnTo>
                                  <a:lnTo>
                                    <a:pt x="243" y="2"/>
                                  </a:lnTo>
                                  <a:lnTo>
                                    <a:pt x="245" y="4"/>
                                  </a:lnTo>
                                  <a:lnTo>
                                    <a:pt x="247" y="6"/>
                                  </a:lnTo>
                                  <a:lnTo>
                                    <a:pt x="247" y="8"/>
                                  </a:lnTo>
                                  <a:lnTo>
                                    <a:pt x="249" y="10"/>
                                  </a:lnTo>
                                  <a:lnTo>
                                    <a:pt x="249" y="12"/>
                                  </a:lnTo>
                                  <a:lnTo>
                                    <a:pt x="249" y="14"/>
                                  </a:lnTo>
                                  <a:lnTo>
                                    <a:pt x="249" y="76"/>
                                  </a:lnTo>
                                  <a:lnTo>
                                    <a:pt x="249" y="78"/>
                                  </a:lnTo>
                                  <a:lnTo>
                                    <a:pt x="249" y="80"/>
                                  </a:lnTo>
                                  <a:lnTo>
                                    <a:pt x="247" y="82"/>
                                  </a:lnTo>
                                  <a:lnTo>
                                    <a:pt x="247" y="84"/>
                                  </a:lnTo>
                                  <a:lnTo>
                                    <a:pt x="245" y="86"/>
                                  </a:lnTo>
                                  <a:lnTo>
                                    <a:pt x="243" y="88"/>
                                  </a:lnTo>
                                  <a:lnTo>
                                    <a:pt x="241" y="88"/>
                                  </a:lnTo>
                                  <a:lnTo>
                                    <a:pt x="239" y="91"/>
                                  </a:lnTo>
                                  <a:lnTo>
                                    <a:pt x="236" y="91"/>
                                  </a:lnTo>
                                  <a:lnTo>
                                    <a:pt x="234" y="91"/>
                                  </a:lnTo>
                                  <a:lnTo>
                                    <a:pt x="222" y="91"/>
                                  </a:lnTo>
                                  <a:lnTo>
                                    <a:pt x="220" y="91"/>
                                  </a:lnTo>
                                  <a:lnTo>
                                    <a:pt x="217" y="91"/>
                                  </a:lnTo>
                                  <a:lnTo>
                                    <a:pt x="217" y="88"/>
                                  </a:lnTo>
                                  <a:lnTo>
                                    <a:pt x="215" y="91"/>
                                  </a:lnTo>
                                  <a:lnTo>
                                    <a:pt x="213" y="91"/>
                                  </a:lnTo>
                                  <a:lnTo>
                                    <a:pt x="211" y="91"/>
                                  </a:lnTo>
                                  <a:lnTo>
                                    <a:pt x="198" y="91"/>
                                  </a:lnTo>
                                  <a:lnTo>
                                    <a:pt x="196" y="91"/>
                                  </a:lnTo>
                                  <a:lnTo>
                                    <a:pt x="194" y="91"/>
                                  </a:lnTo>
                                  <a:lnTo>
                                    <a:pt x="192" y="88"/>
                                  </a:lnTo>
                                  <a:lnTo>
                                    <a:pt x="190" y="88"/>
                                  </a:lnTo>
                                  <a:lnTo>
                                    <a:pt x="188" y="86"/>
                                  </a:lnTo>
                                  <a:lnTo>
                                    <a:pt x="186" y="84"/>
                                  </a:lnTo>
                                  <a:lnTo>
                                    <a:pt x="186" y="82"/>
                                  </a:lnTo>
                                  <a:lnTo>
                                    <a:pt x="186" y="84"/>
                                  </a:lnTo>
                                  <a:lnTo>
                                    <a:pt x="184" y="86"/>
                                  </a:lnTo>
                                  <a:lnTo>
                                    <a:pt x="182" y="88"/>
                                  </a:lnTo>
                                  <a:lnTo>
                                    <a:pt x="179" y="88"/>
                                  </a:lnTo>
                                  <a:lnTo>
                                    <a:pt x="177" y="91"/>
                                  </a:lnTo>
                                  <a:lnTo>
                                    <a:pt x="175" y="91"/>
                                  </a:lnTo>
                                  <a:lnTo>
                                    <a:pt x="173" y="91"/>
                                  </a:lnTo>
                                  <a:lnTo>
                                    <a:pt x="160" y="91"/>
                                  </a:lnTo>
                                  <a:lnTo>
                                    <a:pt x="158" y="91"/>
                                  </a:lnTo>
                                  <a:lnTo>
                                    <a:pt x="156" y="91"/>
                                  </a:lnTo>
                                  <a:lnTo>
                                    <a:pt x="156" y="88"/>
                                  </a:lnTo>
                                  <a:lnTo>
                                    <a:pt x="154" y="91"/>
                                  </a:lnTo>
                                  <a:lnTo>
                                    <a:pt x="152" y="91"/>
                                  </a:lnTo>
                                  <a:lnTo>
                                    <a:pt x="150" y="91"/>
                                  </a:lnTo>
                                  <a:lnTo>
                                    <a:pt x="137" y="91"/>
                                  </a:lnTo>
                                  <a:lnTo>
                                    <a:pt x="135" y="91"/>
                                  </a:lnTo>
                                  <a:lnTo>
                                    <a:pt x="133" y="91"/>
                                  </a:lnTo>
                                  <a:lnTo>
                                    <a:pt x="131" y="88"/>
                                  </a:lnTo>
                                  <a:lnTo>
                                    <a:pt x="129" y="91"/>
                                  </a:lnTo>
                                  <a:lnTo>
                                    <a:pt x="127" y="91"/>
                                  </a:lnTo>
                                  <a:lnTo>
                                    <a:pt x="124" y="91"/>
                                  </a:lnTo>
                                  <a:lnTo>
                                    <a:pt x="112" y="91"/>
                                  </a:lnTo>
                                  <a:lnTo>
                                    <a:pt x="110" y="91"/>
                                  </a:lnTo>
                                  <a:lnTo>
                                    <a:pt x="108" y="91"/>
                                  </a:lnTo>
                                  <a:lnTo>
                                    <a:pt x="105" y="88"/>
                                  </a:lnTo>
                                  <a:lnTo>
                                    <a:pt x="103" y="88"/>
                                  </a:lnTo>
                                  <a:lnTo>
                                    <a:pt x="103" y="86"/>
                                  </a:lnTo>
                                  <a:lnTo>
                                    <a:pt x="101" y="88"/>
                                  </a:lnTo>
                                  <a:lnTo>
                                    <a:pt x="99" y="88"/>
                                  </a:lnTo>
                                  <a:lnTo>
                                    <a:pt x="97" y="91"/>
                                  </a:lnTo>
                                  <a:lnTo>
                                    <a:pt x="95" y="91"/>
                                  </a:lnTo>
                                  <a:lnTo>
                                    <a:pt x="93" y="91"/>
                                  </a:lnTo>
                                  <a:lnTo>
                                    <a:pt x="74" y="91"/>
                                  </a:lnTo>
                                  <a:lnTo>
                                    <a:pt x="72" y="91"/>
                                  </a:lnTo>
                                  <a:lnTo>
                                    <a:pt x="70" y="91"/>
                                  </a:lnTo>
                                  <a:lnTo>
                                    <a:pt x="67" y="88"/>
                                  </a:lnTo>
                                  <a:lnTo>
                                    <a:pt x="65" y="88"/>
                                  </a:lnTo>
                                  <a:lnTo>
                                    <a:pt x="63" y="86"/>
                                  </a:lnTo>
                                  <a:lnTo>
                                    <a:pt x="61" y="84"/>
                                  </a:lnTo>
                                  <a:lnTo>
                                    <a:pt x="61" y="82"/>
                                  </a:lnTo>
                                  <a:lnTo>
                                    <a:pt x="59" y="80"/>
                                  </a:lnTo>
                                  <a:lnTo>
                                    <a:pt x="57" y="74"/>
                                  </a:lnTo>
                                  <a:lnTo>
                                    <a:pt x="57" y="80"/>
                                  </a:lnTo>
                                  <a:lnTo>
                                    <a:pt x="55" y="82"/>
                                  </a:lnTo>
                                  <a:lnTo>
                                    <a:pt x="55" y="84"/>
                                  </a:lnTo>
                                  <a:lnTo>
                                    <a:pt x="53" y="86"/>
                                  </a:lnTo>
                                  <a:lnTo>
                                    <a:pt x="51" y="88"/>
                                  </a:lnTo>
                                  <a:lnTo>
                                    <a:pt x="48" y="88"/>
                                  </a:lnTo>
                                  <a:lnTo>
                                    <a:pt x="46" y="91"/>
                                  </a:lnTo>
                                  <a:lnTo>
                                    <a:pt x="44" y="91"/>
                                  </a:lnTo>
                                  <a:lnTo>
                                    <a:pt x="42" y="91"/>
                                  </a:lnTo>
                                  <a:lnTo>
                                    <a:pt x="23" y="91"/>
                                  </a:lnTo>
                                  <a:lnTo>
                                    <a:pt x="21" y="91"/>
                                  </a:lnTo>
                                  <a:lnTo>
                                    <a:pt x="19" y="91"/>
                                  </a:lnTo>
                                  <a:lnTo>
                                    <a:pt x="17" y="88"/>
                                  </a:lnTo>
                                  <a:lnTo>
                                    <a:pt x="15" y="88"/>
                                  </a:lnTo>
                                  <a:lnTo>
                                    <a:pt x="13" y="86"/>
                                  </a:lnTo>
                                  <a:lnTo>
                                    <a:pt x="10" y="84"/>
                                  </a:lnTo>
                                  <a:lnTo>
                                    <a:pt x="10" y="82"/>
                                  </a:lnTo>
                                  <a:lnTo>
                                    <a:pt x="8" y="80"/>
                                  </a:lnTo>
                                  <a:lnTo>
                                    <a:pt x="8" y="78"/>
                                  </a:lnTo>
                                  <a:lnTo>
                                    <a:pt x="0" y="17"/>
                                  </a:lnTo>
                                  <a:lnTo>
                                    <a:pt x="0"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9" name="Rectangle 800"/>
                          <wps:cNvSpPr>
                            <a:spLocks noChangeArrowheads="1"/>
                          </wps:cNvSpPr>
                          <wps:spPr bwMode="auto">
                            <a:xfrm>
                              <a:off x="4463" y="837"/>
                              <a:ext cx="498"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WINNEBAGO</w:t>
                                </w:r>
                              </w:p>
                            </w:txbxContent>
                          </wps:txbx>
                          <wps:bodyPr rot="0" vert="horz" wrap="none" lIns="0" tIns="0" rIns="0" bIns="0" anchor="t" anchorCtr="0" upright="1">
                            <a:spAutoFit/>
                          </wps:bodyPr>
                        </wps:wsp>
                        <wps:wsp>
                          <wps:cNvPr id="3030" name="Rectangle 801"/>
                          <wps:cNvSpPr>
                            <a:spLocks noChangeArrowheads="1"/>
                          </wps:cNvSpPr>
                          <wps:spPr bwMode="auto">
                            <a:xfrm>
                              <a:off x="5460" y="8711"/>
                              <a:ext cx="414"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HAMILTON</w:t>
                                </w:r>
                              </w:p>
                            </w:txbxContent>
                          </wps:txbx>
                          <wps:bodyPr rot="0" vert="horz" wrap="none" lIns="0" tIns="0" rIns="0" bIns="0" anchor="t" anchorCtr="0" upright="1">
                            <a:spAutoFit/>
                          </wps:bodyPr>
                        </wps:wsp>
                        <wps:wsp>
                          <wps:cNvPr id="3031" name="Freeform 802"/>
                          <wps:cNvSpPr>
                            <a:spLocks noEditPoints="1"/>
                          </wps:cNvSpPr>
                          <wps:spPr bwMode="auto">
                            <a:xfrm>
                              <a:off x="5456" y="8708"/>
                              <a:ext cx="456" cy="91"/>
                            </a:xfrm>
                            <a:custGeom>
                              <a:avLst/>
                              <a:gdLst>
                                <a:gd name="T0" fmla="*/ 2 w 456"/>
                                <a:gd name="T1" fmla="*/ 9 h 91"/>
                                <a:gd name="T2" fmla="*/ 10 w 456"/>
                                <a:gd name="T3" fmla="*/ 0 h 91"/>
                                <a:gd name="T4" fmla="*/ 31 w 456"/>
                                <a:gd name="T5" fmla="*/ 0 h 91"/>
                                <a:gd name="T6" fmla="*/ 50 w 456"/>
                                <a:gd name="T7" fmla="*/ 0 h 91"/>
                                <a:gd name="T8" fmla="*/ 61 w 456"/>
                                <a:gd name="T9" fmla="*/ 4 h 91"/>
                                <a:gd name="T10" fmla="*/ 65 w 456"/>
                                <a:gd name="T11" fmla="*/ 15 h 91"/>
                                <a:gd name="T12" fmla="*/ 76 w 456"/>
                                <a:gd name="T13" fmla="*/ 4 h 91"/>
                                <a:gd name="T14" fmla="*/ 86 w 456"/>
                                <a:gd name="T15" fmla="*/ 0 h 91"/>
                                <a:gd name="T16" fmla="*/ 109 w 456"/>
                                <a:gd name="T17" fmla="*/ 2 h 91"/>
                                <a:gd name="T18" fmla="*/ 118 w 456"/>
                                <a:gd name="T19" fmla="*/ 2 h 91"/>
                                <a:gd name="T20" fmla="*/ 150 w 456"/>
                                <a:gd name="T21" fmla="*/ 0 h 91"/>
                                <a:gd name="T22" fmla="*/ 160 w 456"/>
                                <a:gd name="T23" fmla="*/ 0 h 91"/>
                                <a:gd name="T24" fmla="*/ 192 w 456"/>
                                <a:gd name="T25" fmla="*/ 2 h 91"/>
                                <a:gd name="T26" fmla="*/ 200 w 456"/>
                                <a:gd name="T27" fmla="*/ 2 h 91"/>
                                <a:gd name="T28" fmla="*/ 221 w 456"/>
                                <a:gd name="T29" fmla="*/ 0 h 91"/>
                                <a:gd name="T30" fmla="*/ 232 w 456"/>
                                <a:gd name="T31" fmla="*/ 0 h 91"/>
                                <a:gd name="T32" fmla="*/ 253 w 456"/>
                                <a:gd name="T33" fmla="*/ 2 h 91"/>
                                <a:gd name="T34" fmla="*/ 261 w 456"/>
                                <a:gd name="T35" fmla="*/ 2 h 91"/>
                                <a:gd name="T36" fmla="*/ 331 w 456"/>
                                <a:gd name="T37" fmla="*/ 0 h 91"/>
                                <a:gd name="T38" fmla="*/ 342 w 456"/>
                                <a:gd name="T39" fmla="*/ 4 h 91"/>
                                <a:gd name="T40" fmla="*/ 357 w 456"/>
                                <a:gd name="T41" fmla="*/ 0 h 91"/>
                                <a:gd name="T42" fmla="*/ 378 w 456"/>
                                <a:gd name="T43" fmla="*/ 7 h 91"/>
                                <a:gd name="T44" fmla="*/ 390 w 456"/>
                                <a:gd name="T45" fmla="*/ 15 h 91"/>
                                <a:gd name="T46" fmla="*/ 395 w 456"/>
                                <a:gd name="T47" fmla="*/ 4 h 91"/>
                                <a:gd name="T48" fmla="*/ 405 w 456"/>
                                <a:gd name="T49" fmla="*/ 0 h 91"/>
                                <a:gd name="T50" fmla="*/ 424 w 456"/>
                                <a:gd name="T51" fmla="*/ 0 h 91"/>
                                <a:gd name="T52" fmla="*/ 445 w 456"/>
                                <a:gd name="T53" fmla="*/ 0 h 91"/>
                                <a:gd name="T54" fmla="*/ 454 w 456"/>
                                <a:gd name="T55" fmla="*/ 9 h 91"/>
                                <a:gd name="T56" fmla="*/ 456 w 456"/>
                                <a:gd name="T57" fmla="*/ 78 h 91"/>
                                <a:gd name="T58" fmla="*/ 449 w 456"/>
                                <a:gd name="T59" fmla="*/ 89 h 91"/>
                                <a:gd name="T60" fmla="*/ 428 w 456"/>
                                <a:gd name="T61" fmla="*/ 91 h 91"/>
                                <a:gd name="T62" fmla="*/ 420 w 456"/>
                                <a:gd name="T63" fmla="*/ 91 h 91"/>
                                <a:gd name="T64" fmla="*/ 399 w 456"/>
                                <a:gd name="T65" fmla="*/ 89 h 91"/>
                                <a:gd name="T66" fmla="*/ 390 w 456"/>
                                <a:gd name="T67" fmla="*/ 80 h 91"/>
                                <a:gd name="T68" fmla="*/ 388 w 456"/>
                                <a:gd name="T69" fmla="*/ 74 h 91"/>
                                <a:gd name="T70" fmla="*/ 369 w 456"/>
                                <a:gd name="T71" fmla="*/ 89 h 91"/>
                                <a:gd name="T72" fmla="*/ 340 w 456"/>
                                <a:gd name="T73" fmla="*/ 89 h 91"/>
                                <a:gd name="T74" fmla="*/ 325 w 456"/>
                                <a:gd name="T75" fmla="*/ 72 h 91"/>
                                <a:gd name="T76" fmla="*/ 323 w 456"/>
                                <a:gd name="T77" fmla="*/ 80 h 91"/>
                                <a:gd name="T78" fmla="*/ 314 w 456"/>
                                <a:gd name="T79" fmla="*/ 89 h 91"/>
                                <a:gd name="T80" fmla="*/ 293 w 456"/>
                                <a:gd name="T81" fmla="*/ 91 h 91"/>
                                <a:gd name="T82" fmla="*/ 283 w 456"/>
                                <a:gd name="T83" fmla="*/ 85 h 91"/>
                                <a:gd name="T84" fmla="*/ 276 w 456"/>
                                <a:gd name="T85" fmla="*/ 89 h 91"/>
                                <a:gd name="T86" fmla="*/ 232 w 456"/>
                                <a:gd name="T87" fmla="*/ 91 h 91"/>
                                <a:gd name="T88" fmla="*/ 221 w 456"/>
                                <a:gd name="T89" fmla="*/ 91 h 91"/>
                                <a:gd name="T90" fmla="*/ 200 w 456"/>
                                <a:gd name="T91" fmla="*/ 89 h 91"/>
                                <a:gd name="T92" fmla="*/ 192 w 456"/>
                                <a:gd name="T93" fmla="*/ 89 h 91"/>
                                <a:gd name="T94" fmla="*/ 171 w 456"/>
                                <a:gd name="T95" fmla="*/ 91 h 91"/>
                                <a:gd name="T96" fmla="*/ 139 w 456"/>
                                <a:gd name="T97" fmla="*/ 91 h 91"/>
                                <a:gd name="T98" fmla="*/ 107 w 456"/>
                                <a:gd name="T99" fmla="*/ 91 h 91"/>
                                <a:gd name="T100" fmla="*/ 99 w 456"/>
                                <a:gd name="T101" fmla="*/ 83 h 91"/>
                                <a:gd name="T102" fmla="*/ 88 w 456"/>
                                <a:gd name="T103" fmla="*/ 85 h 91"/>
                                <a:gd name="T104" fmla="*/ 78 w 456"/>
                                <a:gd name="T105" fmla="*/ 91 h 91"/>
                                <a:gd name="T106" fmla="*/ 57 w 456"/>
                                <a:gd name="T107" fmla="*/ 89 h 91"/>
                                <a:gd name="T108" fmla="*/ 38 w 456"/>
                                <a:gd name="T109" fmla="*/ 91 h 91"/>
                                <a:gd name="T110" fmla="*/ 27 w 456"/>
                                <a:gd name="T111" fmla="*/ 91 h 91"/>
                                <a:gd name="T112" fmla="*/ 6 w 456"/>
                                <a:gd name="T113" fmla="*/ 89 h 91"/>
                                <a:gd name="T114" fmla="*/ 0 w 456"/>
                                <a:gd name="T115" fmla="*/ 78 h 91"/>
                                <a:gd name="T116" fmla="*/ 274 w 456"/>
                                <a:gd name="T117" fmla="*/ 49 h 91"/>
                                <a:gd name="T118" fmla="*/ 270 w 456"/>
                                <a:gd name="T119" fmla="*/ 42 h 91"/>
                                <a:gd name="T120" fmla="*/ 261 w 456"/>
                                <a:gd name="T121" fmla="*/ 49 h 91"/>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456" h="91">
                                  <a:moveTo>
                                    <a:pt x="0" y="76"/>
                                  </a:moveTo>
                                  <a:lnTo>
                                    <a:pt x="0" y="15"/>
                                  </a:lnTo>
                                  <a:lnTo>
                                    <a:pt x="0" y="13"/>
                                  </a:lnTo>
                                  <a:lnTo>
                                    <a:pt x="0" y="11"/>
                                  </a:lnTo>
                                  <a:lnTo>
                                    <a:pt x="2" y="9"/>
                                  </a:lnTo>
                                  <a:lnTo>
                                    <a:pt x="2" y="7"/>
                                  </a:lnTo>
                                  <a:lnTo>
                                    <a:pt x="4" y="4"/>
                                  </a:lnTo>
                                  <a:lnTo>
                                    <a:pt x="6" y="2"/>
                                  </a:lnTo>
                                  <a:lnTo>
                                    <a:pt x="8" y="2"/>
                                  </a:lnTo>
                                  <a:lnTo>
                                    <a:pt x="10" y="0"/>
                                  </a:lnTo>
                                  <a:lnTo>
                                    <a:pt x="12" y="0"/>
                                  </a:lnTo>
                                  <a:lnTo>
                                    <a:pt x="14" y="0"/>
                                  </a:lnTo>
                                  <a:lnTo>
                                    <a:pt x="27" y="0"/>
                                  </a:lnTo>
                                  <a:lnTo>
                                    <a:pt x="29" y="0"/>
                                  </a:lnTo>
                                  <a:lnTo>
                                    <a:pt x="31" y="0"/>
                                  </a:lnTo>
                                  <a:lnTo>
                                    <a:pt x="33" y="2"/>
                                  </a:lnTo>
                                  <a:lnTo>
                                    <a:pt x="35" y="0"/>
                                  </a:lnTo>
                                  <a:lnTo>
                                    <a:pt x="38" y="0"/>
                                  </a:lnTo>
                                  <a:lnTo>
                                    <a:pt x="40" y="0"/>
                                  </a:lnTo>
                                  <a:lnTo>
                                    <a:pt x="50" y="0"/>
                                  </a:lnTo>
                                  <a:lnTo>
                                    <a:pt x="52" y="0"/>
                                  </a:lnTo>
                                  <a:lnTo>
                                    <a:pt x="55" y="0"/>
                                  </a:lnTo>
                                  <a:lnTo>
                                    <a:pt x="57" y="2"/>
                                  </a:lnTo>
                                  <a:lnTo>
                                    <a:pt x="59" y="2"/>
                                  </a:lnTo>
                                  <a:lnTo>
                                    <a:pt x="61" y="4"/>
                                  </a:lnTo>
                                  <a:lnTo>
                                    <a:pt x="63" y="7"/>
                                  </a:lnTo>
                                  <a:lnTo>
                                    <a:pt x="63" y="9"/>
                                  </a:lnTo>
                                  <a:lnTo>
                                    <a:pt x="65" y="11"/>
                                  </a:lnTo>
                                  <a:lnTo>
                                    <a:pt x="65" y="13"/>
                                  </a:lnTo>
                                  <a:lnTo>
                                    <a:pt x="65" y="15"/>
                                  </a:lnTo>
                                  <a:lnTo>
                                    <a:pt x="65" y="30"/>
                                  </a:lnTo>
                                  <a:lnTo>
                                    <a:pt x="74" y="11"/>
                                  </a:lnTo>
                                  <a:lnTo>
                                    <a:pt x="74" y="9"/>
                                  </a:lnTo>
                                  <a:lnTo>
                                    <a:pt x="74" y="7"/>
                                  </a:lnTo>
                                  <a:lnTo>
                                    <a:pt x="76" y="4"/>
                                  </a:lnTo>
                                  <a:lnTo>
                                    <a:pt x="78" y="2"/>
                                  </a:lnTo>
                                  <a:lnTo>
                                    <a:pt x="80" y="2"/>
                                  </a:lnTo>
                                  <a:lnTo>
                                    <a:pt x="82" y="0"/>
                                  </a:lnTo>
                                  <a:lnTo>
                                    <a:pt x="84" y="0"/>
                                  </a:lnTo>
                                  <a:lnTo>
                                    <a:pt x="86" y="0"/>
                                  </a:lnTo>
                                  <a:lnTo>
                                    <a:pt x="101" y="0"/>
                                  </a:lnTo>
                                  <a:lnTo>
                                    <a:pt x="103" y="0"/>
                                  </a:lnTo>
                                  <a:lnTo>
                                    <a:pt x="105" y="0"/>
                                  </a:lnTo>
                                  <a:lnTo>
                                    <a:pt x="107" y="2"/>
                                  </a:lnTo>
                                  <a:lnTo>
                                    <a:pt x="109" y="2"/>
                                  </a:lnTo>
                                  <a:lnTo>
                                    <a:pt x="112" y="4"/>
                                  </a:lnTo>
                                  <a:lnTo>
                                    <a:pt x="112" y="7"/>
                                  </a:lnTo>
                                  <a:lnTo>
                                    <a:pt x="114" y="4"/>
                                  </a:lnTo>
                                  <a:lnTo>
                                    <a:pt x="116" y="2"/>
                                  </a:lnTo>
                                  <a:lnTo>
                                    <a:pt x="118" y="2"/>
                                  </a:lnTo>
                                  <a:lnTo>
                                    <a:pt x="120" y="0"/>
                                  </a:lnTo>
                                  <a:lnTo>
                                    <a:pt x="122" y="0"/>
                                  </a:lnTo>
                                  <a:lnTo>
                                    <a:pt x="124" y="0"/>
                                  </a:lnTo>
                                  <a:lnTo>
                                    <a:pt x="147" y="0"/>
                                  </a:lnTo>
                                  <a:lnTo>
                                    <a:pt x="150" y="0"/>
                                  </a:lnTo>
                                  <a:lnTo>
                                    <a:pt x="152" y="0"/>
                                  </a:lnTo>
                                  <a:lnTo>
                                    <a:pt x="154" y="2"/>
                                  </a:lnTo>
                                  <a:lnTo>
                                    <a:pt x="156" y="2"/>
                                  </a:lnTo>
                                  <a:lnTo>
                                    <a:pt x="158" y="0"/>
                                  </a:lnTo>
                                  <a:lnTo>
                                    <a:pt x="160" y="0"/>
                                  </a:lnTo>
                                  <a:lnTo>
                                    <a:pt x="162" y="0"/>
                                  </a:lnTo>
                                  <a:lnTo>
                                    <a:pt x="185" y="0"/>
                                  </a:lnTo>
                                  <a:lnTo>
                                    <a:pt x="188" y="0"/>
                                  </a:lnTo>
                                  <a:lnTo>
                                    <a:pt x="190" y="0"/>
                                  </a:lnTo>
                                  <a:lnTo>
                                    <a:pt x="192" y="2"/>
                                  </a:lnTo>
                                  <a:lnTo>
                                    <a:pt x="194" y="2"/>
                                  </a:lnTo>
                                  <a:lnTo>
                                    <a:pt x="196" y="4"/>
                                  </a:lnTo>
                                  <a:lnTo>
                                    <a:pt x="198" y="7"/>
                                  </a:lnTo>
                                  <a:lnTo>
                                    <a:pt x="198" y="4"/>
                                  </a:lnTo>
                                  <a:lnTo>
                                    <a:pt x="200" y="2"/>
                                  </a:lnTo>
                                  <a:lnTo>
                                    <a:pt x="202" y="2"/>
                                  </a:lnTo>
                                  <a:lnTo>
                                    <a:pt x="204" y="0"/>
                                  </a:lnTo>
                                  <a:lnTo>
                                    <a:pt x="207" y="0"/>
                                  </a:lnTo>
                                  <a:lnTo>
                                    <a:pt x="209" y="0"/>
                                  </a:lnTo>
                                  <a:lnTo>
                                    <a:pt x="221" y="0"/>
                                  </a:lnTo>
                                  <a:lnTo>
                                    <a:pt x="223" y="0"/>
                                  </a:lnTo>
                                  <a:lnTo>
                                    <a:pt x="226" y="0"/>
                                  </a:lnTo>
                                  <a:lnTo>
                                    <a:pt x="228" y="2"/>
                                  </a:lnTo>
                                  <a:lnTo>
                                    <a:pt x="230" y="0"/>
                                  </a:lnTo>
                                  <a:lnTo>
                                    <a:pt x="232" y="0"/>
                                  </a:lnTo>
                                  <a:lnTo>
                                    <a:pt x="234" y="0"/>
                                  </a:lnTo>
                                  <a:lnTo>
                                    <a:pt x="247" y="0"/>
                                  </a:lnTo>
                                  <a:lnTo>
                                    <a:pt x="249" y="0"/>
                                  </a:lnTo>
                                  <a:lnTo>
                                    <a:pt x="251" y="0"/>
                                  </a:lnTo>
                                  <a:lnTo>
                                    <a:pt x="253" y="2"/>
                                  </a:lnTo>
                                  <a:lnTo>
                                    <a:pt x="255" y="2"/>
                                  </a:lnTo>
                                  <a:lnTo>
                                    <a:pt x="257" y="4"/>
                                  </a:lnTo>
                                  <a:lnTo>
                                    <a:pt x="257" y="7"/>
                                  </a:lnTo>
                                  <a:lnTo>
                                    <a:pt x="259" y="4"/>
                                  </a:lnTo>
                                  <a:lnTo>
                                    <a:pt x="261" y="2"/>
                                  </a:lnTo>
                                  <a:lnTo>
                                    <a:pt x="264" y="2"/>
                                  </a:lnTo>
                                  <a:lnTo>
                                    <a:pt x="266" y="0"/>
                                  </a:lnTo>
                                  <a:lnTo>
                                    <a:pt x="268" y="0"/>
                                  </a:lnTo>
                                  <a:lnTo>
                                    <a:pt x="270" y="0"/>
                                  </a:lnTo>
                                  <a:lnTo>
                                    <a:pt x="331" y="0"/>
                                  </a:lnTo>
                                  <a:lnTo>
                                    <a:pt x="333" y="0"/>
                                  </a:lnTo>
                                  <a:lnTo>
                                    <a:pt x="335" y="0"/>
                                  </a:lnTo>
                                  <a:lnTo>
                                    <a:pt x="338" y="2"/>
                                  </a:lnTo>
                                  <a:lnTo>
                                    <a:pt x="340" y="2"/>
                                  </a:lnTo>
                                  <a:lnTo>
                                    <a:pt x="342" y="4"/>
                                  </a:lnTo>
                                  <a:lnTo>
                                    <a:pt x="342" y="7"/>
                                  </a:lnTo>
                                  <a:lnTo>
                                    <a:pt x="350" y="2"/>
                                  </a:lnTo>
                                  <a:lnTo>
                                    <a:pt x="352" y="0"/>
                                  </a:lnTo>
                                  <a:lnTo>
                                    <a:pt x="354" y="0"/>
                                  </a:lnTo>
                                  <a:lnTo>
                                    <a:pt x="357" y="0"/>
                                  </a:lnTo>
                                  <a:lnTo>
                                    <a:pt x="359" y="0"/>
                                  </a:lnTo>
                                  <a:lnTo>
                                    <a:pt x="361" y="0"/>
                                  </a:lnTo>
                                  <a:lnTo>
                                    <a:pt x="373" y="4"/>
                                  </a:lnTo>
                                  <a:lnTo>
                                    <a:pt x="376" y="7"/>
                                  </a:lnTo>
                                  <a:lnTo>
                                    <a:pt x="378" y="7"/>
                                  </a:lnTo>
                                  <a:lnTo>
                                    <a:pt x="380" y="9"/>
                                  </a:lnTo>
                                  <a:lnTo>
                                    <a:pt x="382" y="11"/>
                                  </a:lnTo>
                                  <a:lnTo>
                                    <a:pt x="390" y="23"/>
                                  </a:lnTo>
                                  <a:lnTo>
                                    <a:pt x="390" y="26"/>
                                  </a:lnTo>
                                  <a:lnTo>
                                    <a:pt x="390" y="15"/>
                                  </a:lnTo>
                                  <a:lnTo>
                                    <a:pt x="390" y="13"/>
                                  </a:lnTo>
                                  <a:lnTo>
                                    <a:pt x="390" y="11"/>
                                  </a:lnTo>
                                  <a:lnTo>
                                    <a:pt x="392" y="9"/>
                                  </a:lnTo>
                                  <a:lnTo>
                                    <a:pt x="392" y="7"/>
                                  </a:lnTo>
                                  <a:lnTo>
                                    <a:pt x="395" y="4"/>
                                  </a:lnTo>
                                  <a:lnTo>
                                    <a:pt x="397" y="2"/>
                                  </a:lnTo>
                                  <a:lnTo>
                                    <a:pt x="399" y="2"/>
                                  </a:lnTo>
                                  <a:lnTo>
                                    <a:pt x="401" y="0"/>
                                  </a:lnTo>
                                  <a:lnTo>
                                    <a:pt x="403" y="0"/>
                                  </a:lnTo>
                                  <a:lnTo>
                                    <a:pt x="405" y="0"/>
                                  </a:lnTo>
                                  <a:lnTo>
                                    <a:pt x="418" y="0"/>
                                  </a:lnTo>
                                  <a:lnTo>
                                    <a:pt x="420" y="0"/>
                                  </a:lnTo>
                                  <a:lnTo>
                                    <a:pt x="422" y="0"/>
                                  </a:lnTo>
                                  <a:lnTo>
                                    <a:pt x="424" y="2"/>
                                  </a:lnTo>
                                  <a:lnTo>
                                    <a:pt x="424" y="0"/>
                                  </a:lnTo>
                                  <a:lnTo>
                                    <a:pt x="426" y="0"/>
                                  </a:lnTo>
                                  <a:lnTo>
                                    <a:pt x="428" y="0"/>
                                  </a:lnTo>
                                  <a:lnTo>
                                    <a:pt x="441" y="0"/>
                                  </a:lnTo>
                                  <a:lnTo>
                                    <a:pt x="443" y="0"/>
                                  </a:lnTo>
                                  <a:lnTo>
                                    <a:pt x="445" y="0"/>
                                  </a:lnTo>
                                  <a:lnTo>
                                    <a:pt x="447" y="2"/>
                                  </a:lnTo>
                                  <a:lnTo>
                                    <a:pt x="449" y="2"/>
                                  </a:lnTo>
                                  <a:lnTo>
                                    <a:pt x="452" y="4"/>
                                  </a:lnTo>
                                  <a:lnTo>
                                    <a:pt x="454" y="7"/>
                                  </a:lnTo>
                                  <a:lnTo>
                                    <a:pt x="454" y="9"/>
                                  </a:lnTo>
                                  <a:lnTo>
                                    <a:pt x="456" y="11"/>
                                  </a:lnTo>
                                  <a:lnTo>
                                    <a:pt x="456" y="13"/>
                                  </a:lnTo>
                                  <a:lnTo>
                                    <a:pt x="456" y="15"/>
                                  </a:lnTo>
                                  <a:lnTo>
                                    <a:pt x="456" y="76"/>
                                  </a:lnTo>
                                  <a:lnTo>
                                    <a:pt x="456" y="78"/>
                                  </a:lnTo>
                                  <a:lnTo>
                                    <a:pt x="456" y="80"/>
                                  </a:lnTo>
                                  <a:lnTo>
                                    <a:pt x="454" y="83"/>
                                  </a:lnTo>
                                  <a:lnTo>
                                    <a:pt x="454" y="85"/>
                                  </a:lnTo>
                                  <a:lnTo>
                                    <a:pt x="452" y="87"/>
                                  </a:lnTo>
                                  <a:lnTo>
                                    <a:pt x="449" y="89"/>
                                  </a:lnTo>
                                  <a:lnTo>
                                    <a:pt x="447" y="89"/>
                                  </a:lnTo>
                                  <a:lnTo>
                                    <a:pt x="445" y="91"/>
                                  </a:lnTo>
                                  <a:lnTo>
                                    <a:pt x="443" y="91"/>
                                  </a:lnTo>
                                  <a:lnTo>
                                    <a:pt x="441" y="91"/>
                                  </a:lnTo>
                                  <a:lnTo>
                                    <a:pt x="428" y="91"/>
                                  </a:lnTo>
                                  <a:lnTo>
                                    <a:pt x="426" y="91"/>
                                  </a:lnTo>
                                  <a:lnTo>
                                    <a:pt x="424" y="91"/>
                                  </a:lnTo>
                                  <a:lnTo>
                                    <a:pt x="424" y="89"/>
                                  </a:lnTo>
                                  <a:lnTo>
                                    <a:pt x="422" y="91"/>
                                  </a:lnTo>
                                  <a:lnTo>
                                    <a:pt x="420" y="91"/>
                                  </a:lnTo>
                                  <a:lnTo>
                                    <a:pt x="418" y="91"/>
                                  </a:lnTo>
                                  <a:lnTo>
                                    <a:pt x="405" y="91"/>
                                  </a:lnTo>
                                  <a:lnTo>
                                    <a:pt x="403" y="91"/>
                                  </a:lnTo>
                                  <a:lnTo>
                                    <a:pt x="401" y="91"/>
                                  </a:lnTo>
                                  <a:lnTo>
                                    <a:pt x="399" y="89"/>
                                  </a:lnTo>
                                  <a:lnTo>
                                    <a:pt x="397" y="89"/>
                                  </a:lnTo>
                                  <a:lnTo>
                                    <a:pt x="395" y="87"/>
                                  </a:lnTo>
                                  <a:lnTo>
                                    <a:pt x="392" y="85"/>
                                  </a:lnTo>
                                  <a:lnTo>
                                    <a:pt x="392" y="83"/>
                                  </a:lnTo>
                                  <a:lnTo>
                                    <a:pt x="390" y="80"/>
                                  </a:lnTo>
                                  <a:lnTo>
                                    <a:pt x="390" y="78"/>
                                  </a:lnTo>
                                  <a:lnTo>
                                    <a:pt x="390" y="76"/>
                                  </a:lnTo>
                                  <a:lnTo>
                                    <a:pt x="390" y="70"/>
                                  </a:lnTo>
                                  <a:lnTo>
                                    <a:pt x="390" y="72"/>
                                  </a:lnTo>
                                  <a:lnTo>
                                    <a:pt x="388" y="74"/>
                                  </a:lnTo>
                                  <a:lnTo>
                                    <a:pt x="378" y="85"/>
                                  </a:lnTo>
                                  <a:lnTo>
                                    <a:pt x="376" y="87"/>
                                  </a:lnTo>
                                  <a:lnTo>
                                    <a:pt x="373" y="87"/>
                                  </a:lnTo>
                                  <a:lnTo>
                                    <a:pt x="371" y="89"/>
                                  </a:lnTo>
                                  <a:lnTo>
                                    <a:pt x="369" y="89"/>
                                  </a:lnTo>
                                  <a:lnTo>
                                    <a:pt x="359" y="91"/>
                                  </a:lnTo>
                                  <a:lnTo>
                                    <a:pt x="357" y="91"/>
                                  </a:lnTo>
                                  <a:lnTo>
                                    <a:pt x="354" y="91"/>
                                  </a:lnTo>
                                  <a:lnTo>
                                    <a:pt x="342" y="89"/>
                                  </a:lnTo>
                                  <a:lnTo>
                                    <a:pt x="340" y="89"/>
                                  </a:lnTo>
                                  <a:lnTo>
                                    <a:pt x="338" y="87"/>
                                  </a:lnTo>
                                  <a:lnTo>
                                    <a:pt x="335" y="87"/>
                                  </a:lnTo>
                                  <a:lnTo>
                                    <a:pt x="333" y="85"/>
                                  </a:lnTo>
                                  <a:lnTo>
                                    <a:pt x="333" y="83"/>
                                  </a:lnTo>
                                  <a:lnTo>
                                    <a:pt x="325" y="72"/>
                                  </a:lnTo>
                                  <a:lnTo>
                                    <a:pt x="323" y="72"/>
                                  </a:lnTo>
                                  <a:lnTo>
                                    <a:pt x="323" y="70"/>
                                  </a:lnTo>
                                  <a:lnTo>
                                    <a:pt x="323" y="76"/>
                                  </a:lnTo>
                                  <a:lnTo>
                                    <a:pt x="323" y="78"/>
                                  </a:lnTo>
                                  <a:lnTo>
                                    <a:pt x="323" y="80"/>
                                  </a:lnTo>
                                  <a:lnTo>
                                    <a:pt x="321" y="83"/>
                                  </a:lnTo>
                                  <a:lnTo>
                                    <a:pt x="321" y="85"/>
                                  </a:lnTo>
                                  <a:lnTo>
                                    <a:pt x="319" y="87"/>
                                  </a:lnTo>
                                  <a:lnTo>
                                    <a:pt x="316" y="89"/>
                                  </a:lnTo>
                                  <a:lnTo>
                                    <a:pt x="314" y="89"/>
                                  </a:lnTo>
                                  <a:lnTo>
                                    <a:pt x="312" y="91"/>
                                  </a:lnTo>
                                  <a:lnTo>
                                    <a:pt x="310" y="91"/>
                                  </a:lnTo>
                                  <a:lnTo>
                                    <a:pt x="308" y="91"/>
                                  </a:lnTo>
                                  <a:lnTo>
                                    <a:pt x="295" y="91"/>
                                  </a:lnTo>
                                  <a:lnTo>
                                    <a:pt x="293" y="91"/>
                                  </a:lnTo>
                                  <a:lnTo>
                                    <a:pt x="291" y="91"/>
                                  </a:lnTo>
                                  <a:lnTo>
                                    <a:pt x="289" y="89"/>
                                  </a:lnTo>
                                  <a:lnTo>
                                    <a:pt x="287" y="89"/>
                                  </a:lnTo>
                                  <a:lnTo>
                                    <a:pt x="285" y="87"/>
                                  </a:lnTo>
                                  <a:lnTo>
                                    <a:pt x="283" y="85"/>
                                  </a:lnTo>
                                  <a:lnTo>
                                    <a:pt x="283" y="83"/>
                                  </a:lnTo>
                                  <a:lnTo>
                                    <a:pt x="283" y="85"/>
                                  </a:lnTo>
                                  <a:lnTo>
                                    <a:pt x="280" y="87"/>
                                  </a:lnTo>
                                  <a:lnTo>
                                    <a:pt x="278" y="89"/>
                                  </a:lnTo>
                                  <a:lnTo>
                                    <a:pt x="276" y="89"/>
                                  </a:lnTo>
                                  <a:lnTo>
                                    <a:pt x="274" y="91"/>
                                  </a:lnTo>
                                  <a:lnTo>
                                    <a:pt x="272" y="91"/>
                                  </a:lnTo>
                                  <a:lnTo>
                                    <a:pt x="270" y="91"/>
                                  </a:lnTo>
                                  <a:lnTo>
                                    <a:pt x="234" y="91"/>
                                  </a:lnTo>
                                  <a:lnTo>
                                    <a:pt x="232" y="91"/>
                                  </a:lnTo>
                                  <a:lnTo>
                                    <a:pt x="230" y="91"/>
                                  </a:lnTo>
                                  <a:lnTo>
                                    <a:pt x="228" y="89"/>
                                  </a:lnTo>
                                  <a:lnTo>
                                    <a:pt x="226" y="91"/>
                                  </a:lnTo>
                                  <a:lnTo>
                                    <a:pt x="223" y="91"/>
                                  </a:lnTo>
                                  <a:lnTo>
                                    <a:pt x="221" y="91"/>
                                  </a:lnTo>
                                  <a:lnTo>
                                    <a:pt x="209" y="91"/>
                                  </a:lnTo>
                                  <a:lnTo>
                                    <a:pt x="207" y="91"/>
                                  </a:lnTo>
                                  <a:lnTo>
                                    <a:pt x="204" y="91"/>
                                  </a:lnTo>
                                  <a:lnTo>
                                    <a:pt x="202" y="89"/>
                                  </a:lnTo>
                                  <a:lnTo>
                                    <a:pt x="200" y="89"/>
                                  </a:lnTo>
                                  <a:lnTo>
                                    <a:pt x="198" y="87"/>
                                  </a:lnTo>
                                  <a:lnTo>
                                    <a:pt x="198" y="85"/>
                                  </a:lnTo>
                                  <a:lnTo>
                                    <a:pt x="196" y="87"/>
                                  </a:lnTo>
                                  <a:lnTo>
                                    <a:pt x="194" y="89"/>
                                  </a:lnTo>
                                  <a:lnTo>
                                    <a:pt x="192" y="89"/>
                                  </a:lnTo>
                                  <a:lnTo>
                                    <a:pt x="190" y="91"/>
                                  </a:lnTo>
                                  <a:lnTo>
                                    <a:pt x="188" y="91"/>
                                  </a:lnTo>
                                  <a:lnTo>
                                    <a:pt x="185" y="91"/>
                                  </a:lnTo>
                                  <a:lnTo>
                                    <a:pt x="173" y="91"/>
                                  </a:lnTo>
                                  <a:lnTo>
                                    <a:pt x="171" y="91"/>
                                  </a:lnTo>
                                  <a:lnTo>
                                    <a:pt x="169" y="91"/>
                                  </a:lnTo>
                                  <a:lnTo>
                                    <a:pt x="166" y="91"/>
                                  </a:lnTo>
                                  <a:lnTo>
                                    <a:pt x="143" y="91"/>
                                  </a:lnTo>
                                  <a:lnTo>
                                    <a:pt x="141" y="91"/>
                                  </a:lnTo>
                                  <a:lnTo>
                                    <a:pt x="139" y="91"/>
                                  </a:lnTo>
                                  <a:lnTo>
                                    <a:pt x="137" y="91"/>
                                  </a:lnTo>
                                  <a:lnTo>
                                    <a:pt x="124" y="91"/>
                                  </a:lnTo>
                                  <a:lnTo>
                                    <a:pt x="112" y="91"/>
                                  </a:lnTo>
                                  <a:lnTo>
                                    <a:pt x="109" y="91"/>
                                  </a:lnTo>
                                  <a:lnTo>
                                    <a:pt x="107" y="91"/>
                                  </a:lnTo>
                                  <a:lnTo>
                                    <a:pt x="105" y="89"/>
                                  </a:lnTo>
                                  <a:lnTo>
                                    <a:pt x="103" y="89"/>
                                  </a:lnTo>
                                  <a:lnTo>
                                    <a:pt x="101" y="87"/>
                                  </a:lnTo>
                                  <a:lnTo>
                                    <a:pt x="99" y="85"/>
                                  </a:lnTo>
                                  <a:lnTo>
                                    <a:pt x="99" y="83"/>
                                  </a:lnTo>
                                  <a:lnTo>
                                    <a:pt x="97" y="80"/>
                                  </a:lnTo>
                                  <a:lnTo>
                                    <a:pt x="93" y="70"/>
                                  </a:lnTo>
                                  <a:lnTo>
                                    <a:pt x="90" y="80"/>
                                  </a:lnTo>
                                  <a:lnTo>
                                    <a:pt x="88" y="83"/>
                                  </a:lnTo>
                                  <a:lnTo>
                                    <a:pt x="88" y="85"/>
                                  </a:lnTo>
                                  <a:lnTo>
                                    <a:pt x="86" y="87"/>
                                  </a:lnTo>
                                  <a:lnTo>
                                    <a:pt x="84" y="89"/>
                                  </a:lnTo>
                                  <a:lnTo>
                                    <a:pt x="82" y="89"/>
                                  </a:lnTo>
                                  <a:lnTo>
                                    <a:pt x="80" y="91"/>
                                  </a:lnTo>
                                  <a:lnTo>
                                    <a:pt x="78" y="91"/>
                                  </a:lnTo>
                                  <a:lnTo>
                                    <a:pt x="76" y="91"/>
                                  </a:lnTo>
                                  <a:lnTo>
                                    <a:pt x="63" y="91"/>
                                  </a:lnTo>
                                  <a:lnTo>
                                    <a:pt x="61" y="91"/>
                                  </a:lnTo>
                                  <a:lnTo>
                                    <a:pt x="59" y="91"/>
                                  </a:lnTo>
                                  <a:lnTo>
                                    <a:pt x="57" y="89"/>
                                  </a:lnTo>
                                  <a:lnTo>
                                    <a:pt x="55" y="91"/>
                                  </a:lnTo>
                                  <a:lnTo>
                                    <a:pt x="52" y="91"/>
                                  </a:lnTo>
                                  <a:lnTo>
                                    <a:pt x="50" y="91"/>
                                  </a:lnTo>
                                  <a:lnTo>
                                    <a:pt x="40" y="91"/>
                                  </a:lnTo>
                                  <a:lnTo>
                                    <a:pt x="38" y="91"/>
                                  </a:lnTo>
                                  <a:lnTo>
                                    <a:pt x="35" y="91"/>
                                  </a:lnTo>
                                  <a:lnTo>
                                    <a:pt x="33" y="89"/>
                                  </a:lnTo>
                                  <a:lnTo>
                                    <a:pt x="31" y="91"/>
                                  </a:lnTo>
                                  <a:lnTo>
                                    <a:pt x="29" y="91"/>
                                  </a:lnTo>
                                  <a:lnTo>
                                    <a:pt x="27" y="91"/>
                                  </a:lnTo>
                                  <a:lnTo>
                                    <a:pt x="14" y="91"/>
                                  </a:lnTo>
                                  <a:lnTo>
                                    <a:pt x="12" y="91"/>
                                  </a:lnTo>
                                  <a:lnTo>
                                    <a:pt x="10" y="91"/>
                                  </a:lnTo>
                                  <a:lnTo>
                                    <a:pt x="8" y="89"/>
                                  </a:lnTo>
                                  <a:lnTo>
                                    <a:pt x="6" y="89"/>
                                  </a:lnTo>
                                  <a:lnTo>
                                    <a:pt x="4" y="87"/>
                                  </a:lnTo>
                                  <a:lnTo>
                                    <a:pt x="2" y="85"/>
                                  </a:lnTo>
                                  <a:lnTo>
                                    <a:pt x="2" y="83"/>
                                  </a:lnTo>
                                  <a:lnTo>
                                    <a:pt x="0" y="80"/>
                                  </a:lnTo>
                                  <a:lnTo>
                                    <a:pt x="0" y="78"/>
                                  </a:lnTo>
                                  <a:lnTo>
                                    <a:pt x="0" y="76"/>
                                  </a:lnTo>
                                  <a:close/>
                                  <a:moveTo>
                                    <a:pt x="261" y="49"/>
                                  </a:moveTo>
                                  <a:lnTo>
                                    <a:pt x="270" y="49"/>
                                  </a:lnTo>
                                  <a:lnTo>
                                    <a:pt x="272" y="49"/>
                                  </a:lnTo>
                                  <a:lnTo>
                                    <a:pt x="274" y="49"/>
                                  </a:lnTo>
                                  <a:lnTo>
                                    <a:pt x="276" y="51"/>
                                  </a:lnTo>
                                  <a:lnTo>
                                    <a:pt x="278" y="51"/>
                                  </a:lnTo>
                                  <a:lnTo>
                                    <a:pt x="280" y="53"/>
                                  </a:lnTo>
                                  <a:lnTo>
                                    <a:pt x="280" y="42"/>
                                  </a:lnTo>
                                  <a:lnTo>
                                    <a:pt x="270" y="42"/>
                                  </a:lnTo>
                                  <a:lnTo>
                                    <a:pt x="268" y="42"/>
                                  </a:lnTo>
                                  <a:lnTo>
                                    <a:pt x="266" y="42"/>
                                  </a:lnTo>
                                  <a:lnTo>
                                    <a:pt x="264" y="40"/>
                                  </a:lnTo>
                                  <a:lnTo>
                                    <a:pt x="261" y="40"/>
                                  </a:lnTo>
                                  <a:lnTo>
                                    <a:pt x="261" y="4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2" name="Rectangle 803"/>
                          <wps:cNvSpPr>
                            <a:spLocks noChangeArrowheads="1"/>
                          </wps:cNvSpPr>
                          <wps:spPr bwMode="auto">
                            <a:xfrm>
                              <a:off x="5460" y="8711"/>
                              <a:ext cx="414"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HAMILTON</w:t>
                                </w:r>
                              </w:p>
                            </w:txbxContent>
                          </wps:txbx>
                          <wps:bodyPr rot="0" vert="horz" wrap="none" lIns="0" tIns="0" rIns="0" bIns="0" anchor="t" anchorCtr="0" upright="1">
                            <a:spAutoFit/>
                          </wps:bodyPr>
                        </wps:wsp>
                        <wps:wsp>
                          <wps:cNvPr id="3033" name="Rectangle 804"/>
                          <wps:cNvSpPr>
                            <a:spLocks noChangeArrowheads="1"/>
                          </wps:cNvSpPr>
                          <wps:spPr bwMode="auto">
                            <a:xfrm>
                              <a:off x="3696" y="3140"/>
                              <a:ext cx="267"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STARK</w:t>
                                </w:r>
                              </w:p>
                            </w:txbxContent>
                          </wps:txbx>
                          <wps:bodyPr rot="0" vert="horz" wrap="none" lIns="0" tIns="0" rIns="0" bIns="0" anchor="t" anchorCtr="0" upright="1">
                            <a:spAutoFit/>
                          </wps:bodyPr>
                        </wps:wsp>
                        <wps:wsp>
                          <wps:cNvPr id="3034" name="Freeform 805"/>
                          <wps:cNvSpPr>
                            <a:spLocks noEditPoints="1"/>
                          </wps:cNvSpPr>
                          <wps:spPr bwMode="auto">
                            <a:xfrm>
                              <a:off x="3677" y="3141"/>
                              <a:ext cx="334" cy="91"/>
                            </a:xfrm>
                            <a:custGeom>
                              <a:avLst/>
                              <a:gdLst>
                                <a:gd name="T0" fmla="*/ 2 w 334"/>
                                <a:gd name="T1" fmla="*/ 45 h 91"/>
                                <a:gd name="T2" fmla="*/ 0 w 334"/>
                                <a:gd name="T3" fmla="*/ 32 h 91"/>
                                <a:gd name="T4" fmla="*/ 7 w 334"/>
                                <a:gd name="T5" fmla="*/ 17 h 91"/>
                                <a:gd name="T6" fmla="*/ 19 w 334"/>
                                <a:gd name="T7" fmla="*/ 5 h 91"/>
                                <a:gd name="T8" fmla="*/ 42 w 334"/>
                                <a:gd name="T9" fmla="*/ 0 h 91"/>
                                <a:gd name="T10" fmla="*/ 66 w 334"/>
                                <a:gd name="T11" fmla="*/ 3 h 91"/>
                                <a:gd name="T12" fmla="*/ 72 w 334"/>
                                <a:gd name="T13" fmla="*/ 0 h 91"/>
                                <a:gd name="T14" fmla="*/ 140 w 334"/>
                                <a:gd name="T15" fmla="*/ 0 h 91"/>
                                <a:gd name="T16" fmla="*/ 148 w 334"/>
                                <a:gd name="T17" fmla="*/ 5 h 91"/>
                                <a:gd name="T18" fmla="*/ 156 w 334"/>
                                <a:gd name="T19" fmla="*/ 0 h 91"/>
                                <a:gd name="T20" fmla="*/ 178 w 334"/>
                                <a:gd name="T21" fmla="*/ 0 h 91"/>
                                <a:gd name="T22" fmla="*/ 186 w 334"/>
                                <a:gd name="T23" fmla="*/ 7 h 91"/>
                                <a:gd name="T24" fmla="*/ 192 w 334"/>
                                <a:gd name="T25" fmla="*/ 0 h 91"/>
                                <a:gd name="T26" fmla="*/ 224 w 334"/>
                                <a:gd name="T27" fmla="*/ 0 h 91"/>
                                <a:gd name="T28" fmla="*/ 237 w 334"/>
                                <a:gd name="T29" fmla="*/ 5 h 91"/>
                                <a:gd name="T30" fmla="*/ 245 w 334"/>
                                <a:gd name="T31" fmla="*/ 17 h 91"/>
                                <a:gd name="T32" fmla="*/ 249 w 334"/>
                                <a:gd name="T33" fmla="*/ 32 h 91"/>
                                <a:gd name="T34" fmla="*/ 245 w 334"/>
                                <a:gd name="T35" fmla="*/ 51 h 91"/>
                                <a:gd name="T36" fmla="*/ 256 w 334"/>
                                <a:gd name="T37" fmla="*/ 13 h 91"/>
                                <a:gd name="T38" fmla="*/ 260 w 334"/>
                                <a:gd name="T39" fmla="*/ 5 h 91"/>
                                <a:gd name="T40" fmla="*/ 268 w 334"/>
                                <a:gd name="T41" fmla="*/ 0 h 91"/>
                                <a:gd name="T42" fmla="*/ 287 w 334"/>
                                <a:gd name="T43" fmla="*/ 0 h 91"/>
                                <a:gd name="T44" fmla="*/ 296 w 334"/>
                                <a:gd name="T45" fmla="*/ 7 h 91"/>
                                <a:gd name="T46" fmla="*/ 304 w 334"/>
                                <a:gd name="T47" fmla="*/ 0 h 91"/>
                                <a:gd name="T48" fmla="*/ 321 w 334"/>
                                <a:gd name="T49" fmla="*/ 0 h 91"/>
                                <a:gd name="T50" fmla="*/ 330 w 334"/>
                                <a:gd name="T51" fmla="*/ 5 h 91"/>
                                <a:gd name="T52" fmla="*/ 334 w 334"/>
                                <a:gd name="T53" fmla="*/ 13 h 91"/>
                                <a:gd name="T54" fmla="*/ 332 w 334"/>
                                <a:gd name="T55" fmla="*/ 22 h 91"/>
                                <a:gd name="T56" fmla="*/ 330 w 334"/>
                                <a:gd name="T57" fmla="*/ 68 h 91"/>
                                <a:gd name="T58" fmla="*/ 334 w 334"/>
                                <a:gd name="T59" fmla="*/ 74 h 91"/>
                                <a:gd name="T60" fmla="*/ 332 w 334"/>
                                <a:gd name="T61" fmla="*/ 83 h 91"/>
                                <a:gd name="T62" fmla="*/ 325 w 334"/>
                                <a:gd name="T63" fmla="*/ 89 h 91"/>
                                <a:gd name="T64" fmla="*/ 306 w 334"/>
                                <a:gd name="T65" fmla="*/ 91 h 91"/>
                                <a:gd name="T66" fmla="*/ 298 w 334"/>
                                <a:gd name="T67" fmla="*/ 89 h 91"/>
                                <a:gd name="T68" fmla="*/ 292 w 334"/>
                                <a:gd name="T69" fmla="*/ 89 h 91"/>
                                <a:gd name="T70" fmla="*/ 283 w 334"/>
                                <a:gd name="T71" fmla="*/ 91 h 91"/>
                                <a:gd name="T72" fmla="*/ 264 w 334"/>
                                <a:gd name="T73" fmla="*/ 89 h 91"/>
                                <a:gd name="T74" fmla="*/ 258 w 334"/>
                                <a:gd name="T75" fmla="*/ 83 h 91"/>
                                <a:gd name="T76" fmla="*/ 254 w 334"/>
                                <a:gd name="T77" fmla="*/ 87 h 91"/>
                                <a:gd name="T78" fmla="*/ 245 w 334"/>
                                <a:gd name="T79" fmla="*/ 91 h 91"/>
                                <a:gd name="T80" fmla="*/ 226 w 334"/>
                                <a:gd name="T81" fmla="*/ 91 h 91"/>
                                <a:gd name="T82" fmla="*/ 218 w 334"/>
                                <a:gd name="T83" fmla="*/ 89 h 91"/>
                                <a:gd name="T84" fmla="*/ 209 w 334"/>
                                <a:gd name="T85" fmla="*/ 91 h 91"/>
                                <a:gd name="T86" fmla="*/ 182 w 334"/>
                                <a:gd name="T87" fmla="*/ 91 h 91"/>
                                <a:gd name="T88" fmla="*/ 173 w 334"/>
                                <a:gd name="T89" fmla="*/ 85 h 91"/>
                                <a:gd name="T90" fmla="*/ 161 w 334"/>
                                <a:gd name="T91" fmla="*/ 85 h 91"/>
                                <a:gd name="T92" fmla="*/ 152 w 334"/>
                                <a:gd name="T93" fmla="*/ 91 h 91"/>
                                <a:gd name="T94" fmla="*/ 135 w 334"/>
                                <a:gd name="T95" fmla="*/ 91 h 91"/>
                                <a:gd name="T96" fmla="*/ 127 w 334"/>
                                <a:gd name="T97" fmla="*/ 87 h 91"/>
                                <a:gd name="T98" fmla="*/ 123 w 334"/>
                                <a:gd name="T99" fmla="*/ 87 h 91"/>
                                <a:gd name="T100" fmla="*/ 114 w 334"/>
                                <a:gd name="T101" fmla="*/ 91 h 91"/>
                                <a:gd name="T102" fmla="*/ 95 w 334"/>
                                <a:gd name="T103" fmla="*/ 91 h 91"/>
                                <a:gd name="T104" fmla="*/ 87 w 334"/>
                                <a:gd name="T105" fmla="*/ 85 h 91"/>
                                <a:gd name="T106" fmla="*/ 85 w 334"/>
                                <a:gd name="T107" fmla="*/ 77 h 91"/>
                                <a:gd name="T108" fmla="*/ 80 w 334"/>
                                <a:gd name="T109" fmla="*/ 81 h 91"/>
                                <a:gd name="T110" fmla="*/ 64 w 334"/>
                                <a:gd name="T111" fmla="*/ 89 h 91"/>
                                <a:gd name="T112" fmla="*/ 42 w 334"/>
                                <a:gd name="T113" fmla="*/ 91 h 91"/>
                                <a:gd name="T114" fmla="*/ 21 w 334"/>
                                <a:gd name="T115" fmla="*/ 83 h 91"/>
                                <a:gd name="T116" fmla="*/ 7 w 334"/>
                                <a:gd name="T117" fmla="*/ 70 h 91"/>
                                <a:gd name="T118" fmla="*/ 0 w 334"/>
                                <a:gd name="T119" fmla="*/ 51 h 91"/>
                                <a:gd name="T120" fmla="*/ 127 w 334"/>
                                <a:gd name="T121" fmla="*/ 62 h 91"/>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334" h="91">
                                  <a:moveTo>
                                    <a:pt x="0" y="51"/>
                                  </a:moveTo>
                                  <a:lnTo>
                                    <a:pt x="0" y="49"/>
                                  </a:lnTo>
                                  <a:lnTo>
                                    <a:pt x="0" y="47"/>
                                  </a:lnTo>
                                  <a:lnTo>
                                    <a:pt x="2" y="45"/>
                                  </a:lnTo>
                                  <a:lnTo>
                                    <a:pt x="2" y="43"/>
                                  </a:lnTo>
                                  <a:lnTo>
                                    <a:pt x="0" y="36"/>
                                  </a:lnTo>
                                  <a:lnTo>
                                    <a:pt x="0" y="34"/>
                                  </a:lnTo>
                                  <a:lnTo>
                                    <a:pt x="0" y="32"/>
                                  </a:lnTo>
                                  <a:lnTo>
                                    <a:pt x="0" y="30"/>
                                  </a:lnTo>
                                  <a:lnTo>
                                    <a:pt x="0" y="28"/>
                                  </a:lnTo>
                                  <a:lnTo>
                                    <a:pt x="2" y="26"/>
                                  </a:lnTo>
                                  <a:lnTo>
                                    <a:pt x="7" y="17"/>
                                  </a:lnTo>
                                  <a:lnTo>
                                    <a:pt x="7" y="15"/>
                                  </a:lnTo>
                                  <a:lnTo>
                                    <a:pt x="9" y="13"/>
                                  </a:lnTo>
                                  <a:lnTo>
                                    <a:pt x="11" y="11"/>
                                  </a:lnTo>
                                  <a:lnTo>
                                    <a:pt x="19" y="5"/>
                                  </a:lnTo>
                                  <a:lnTo>
                                    <a:pt x="21" y="5"/>
                                  </a:lnTo>
                                  <a:lnTo>
                                    <a:pt x="23" y="3"/>
                                  </a:lnTo>
                                  <a:lnTo>
                                    <a:pt x="26" y="3"/>
                                  </a:lnTo>
                                  <a:lnTo>
                                    <a:pt x="42" y="0"/>
                                  </a:lnTo>
                                  <a:lnTo>
                                    <a:pt x="45" y="0"/>
                                  </a:lnTo>
                                  <a:lnTo>
                                    <a:pt x="47" y="0"/>
                                  </a:lnTo>
                                  <a:lnTo>
                                    <a:pt x="64" y="3"/>
                                  </a:lnTo>
                                  <a:lnTo>
                                    <a:pt x="66" y="3"/>
                                  </a:lnTo>
                                  <a:lnTo>
                                    <a:pt x="68" y="5"/>
                                  </a:lnTo>
                                  <a:lnTo>
                                    <a:pt x="68" y="3"/>
                                  </a:lnTo>
                                  <a:lnTo>
                                    <a:pt x="70" y="3"/>
                                  </a:lnTo>
                                  <a:lnTo>
                                    <a:pt x="72" y="0"/>
                                  </a:lnTo>
                                  <a:lnTo>
                                    <a:pt x="74" y="0"/>
                                  </a:lnTo>
                                  <a:lnTo>
                                    <a:pt x="76" y="0"/>
                                  </a:lnTo>
                                  <a:lnTo>
                                    <a:pt x="137" y="0"/>
                                  </a:lnTo>
                                  <a:lnTo>
                                    <a:pt x="140" y="0"/>
                                  </a:lnTo>
                                  <a:lnTo>
                                    <a:pt x="142" y="0"/>
                                  </a:lnTo>
                                  <a:lnTo>
                                    <a:pt x="144" y="3"/>
                                  </a:lnTo>
                                  <a:lnTo>
                                    <a:pt x="146" y="3"/>
                                  </a:lnTo>
                                  <a:lnTo>
                                    <a:pt x="148" y="5"/>
                                  </a:lnTo>
                                  <a:lnTo>
                                    <a:pt x="150" y="3"/>
                                  </a:lnTo>
                                  <a:lnTo>
                                    <a:pt x="152" y="3"/>
                                  </a:lnTo>
                                  <a:lnTo>
                                    <a:pt x="154" y="0"/>
                                  </a:lnTo>
                                  <a:lnTo>
                                    <a:pt x="156" y="0"/>
                                  </a:lnTo>
                                  <a:lnTo>
                                    <a:pt x="159" y="0"/>
                                  </a:lnTo>
                                  <a:lnTo>
                                    <a:pt x="173" y="0"/>
                                  </a:lnTo>
                                  <a:lnTo>
                                    <a:pt x="175" y="0"/>
                                  </a:lnTo>
                                  <a:lnTo>
                                    <a:pt x="178" y="0"/>
                                  </a:lnTo>
                                  <a:lnTo>
                                    <a:pt x="180" y="3"/>
                                  </a:lnTo>
                                  <a:lnTo>
                                    <a:pt x="182" y="3"/>
                                  </a:lnTo>
                                  <a:lnTo>
                                    <a:pt x="184" y="5"/>
                                  </a:lnTo>
                                  <a:lnTo>
                                    <a:pt x="186" y="7"/>
                                  </a:lnTo>
                                  <a:lnTo>
                                    <a:pt x="186" y="5"/>
                                  </a:lnTo>
                                  <a:lnTo>
                                    <a:pt x="188" y="3"/>
                                  </a:lnTo>
                                  <a:lnTo>
                                    <a:pt x="190" y="3"/>
                                  </a:lnTo>
                                  <a:lnTo>
                                    <a:pt x="192" y="0"/>
                                  </a:lnTo>
                                  <a:lnTo>
                                    <a:pt x="195" y="0"/>
                                  </a:lnTo>
                                  <a:lnTo>
                                    <a:pt x="197" y="0"/>
                                  </a:lnTo>
                                  <a:lnTo>
                                    <a:pt x="222" y="0"/>
                                  </a:lnTo>
                                  <a:lnTo>
                                    <a:pt x="224" y="0"/>
                                  </a:lnTo>
                                  <a:lnTo>
                                    <a:pt x="226" y="0"/>
                                  </a:lnTo>
                                  <a:lnTo>
                                    <a:pt x="233" y="3"/>
                                  </a:lnTo>
                                  <a:lnTo>
                                    <a:pt x="235" y="5"/>
                                  </a:lnTo>
                                  <a:lnTo>
                                    <a:pt x="237" y="5"/>
                                  </a:lnTo>
                                  <a:lnTo>
                                    <a:pt x="239" y="7"/>
                                  </a:lnTo>
                                  <a:lnTo>
                                    <a:pt x="241" y="9"/>
                                  </a:lnTo>
                                  <a:lnTo>
                                    <a:pt x="245" y="15"/>
                                  </a:lnTo>
                                  <a:lnTo>
                                    <a:pt x="245" y="17"/>
                                  </a:lnTo>
                                  <a:lnTo>
                                    <a:pt x="247" y="19"/>
                                  </a:lnTo>
                                  <a:lnTo>
                                    <a:pt x="249" y="28"/>
                                  </a:lnTo>
                                  <a:lnTo>
                                    <a:pt x="249" y="30"/>
                                  </a:lnTo>
                                  <a:lnTo>
                                    <a:pt x="249" y="32"/>
                                  </a:lnTo>
                                  <a:lnTo>
                                    <a:pt x="249" y="34"/>
                                  </a:lnTo>
                                  <a:lnTo>
                                    <a:pt x="247" y="47"/>
                                  </a:lnTo>
                                  <a:lnTo>
                                    <a:pt x="247" y="49"/>
                                  </a:lnTo>
                                  <a:lnTo>
                                    <a:pt x="245" y="51"/>
                                  </a:lnTo>
                                  <a:lnTo>
                                    <a:pt x="247" y="55"/>
                                  </a:lnTo>
                                  <a:lnTo>
                                    <a:pt x="256" y="70"/>
                                  </a:lnTo>
                                  <a:lnTo>
                                    <a:pt x="256" y="15"/>
                                  </a:lnTo>
                                  <a:lnTo>
                                    <a:pt x="256" y="13"/>
                                  </a:lnTo>
                                  <a:lnTo>
                                    <a:pt x="256" y="11"/>
                                  </a:lnTo>
                                  <a:lnTo>
                                    <a:pt x="258" y="9"/>
                                  </a:lnTo>
                                  <a:lnTo>
                                    <a:pt x="258" y="7"/>
                                  </a:lnTo>
                                  <a:lnTo>
                                    <a:pt x="260" y="5"/>
                                  </a:lnTo>
                                  <a:lnTo>
                                    <a:pt x="262" y="3"/>
                                  </a:lnTo>
                                  <a:lnTo>
                                    <a:pt x="264" y="3"/>
                                  </a:lnTo>
                                  <a:lnTo>
                                    <a:pt x="266" y="0"/>
                                  </a:lnTo>
                                  <a:lnTo>
                                    <a:pt x="268" y="0"/>
                                  </a:lnTo>
                                  <a:lnTo>
                                    <a:pt x="271" y="0"/>
                                  </a:lnTo>
                                  <a:lnTo>
                                    <a:pt x="283" y="0"/>
                                  </a:lnTo>
                                  <a:lnTo>
                                    <a:pt x="285" y="0"/>
                                  </a:lnTo>
                                  <a:lnTo>
                                    <a:pt x="287" y="0"/>
                                  </a:lnTo>
                                  <a:lnTo>
                                    <a:pt x="290" y="3"/>
                                  </a:lnTo>
                                  <a:lnTo>
                                    <a:pt x="292" y="3"/>
                                  </a:lnTo>
                                  <a:lnTo>
                                    <a:pt x="294" y="5"/>
                                  </a:lnTo>
                                  <a:lnTo>
                                    <a:pt x="296" y="7"/>
                                  </a:lnTo>
                                  <a:lnTo>
                                    <a:pt x="298" y="5"/>
                                  </a:lnTo>
                                  <a:lnTo>
                                    <a:pt x="300" y="3"/>
                                  </a:lnTo>
                                  <a:lnTo>
                                    <a:pt x="302" y="3"/>
                                  </a:lnTo>
                                  <a:lnTo>
                                    <a:pt x="304" y="0"/>
                                  </a:lnTo>
                                  <a:lnTo>
                                    <a:pt x="306" y="0"/>
                                  </a:lnTo>
                                  <a:lnTo>
                                    <a:pt x="309" y="0"/>
                                  </a:lnTo>
                                  <a:lnTo>
                                    <a:pt x="319" y="0"/>
                                  </a:lnTo>
                                  <a:lnTo>
                                    <a:pt x="321" y="0"/>
                                  </a:lnTo>
                                  <a:lnTo>
                                    <a:pt x="323" y="0"/>
                                  </a:lnTo>
                                  <a:lnTo>
                                    <a:pt x="325" y="3"/>
                                  </a:lnTo>
                                  <a:lnTo>
                                    <a:pt x="328" y="3"/>
                                  </a:lnTo>
                                  <a:lnTo>
                                    <a:pt x="330" y="5"/>
                                  </a:lnTo>
                                  <a:lnTo>
                                    <a:pt x="332" y="7"/>
                                  </a:lnTo>
                                  <a:lnTo>
                                    <a:pt x="332" y="9"/>
                                  </a:lnTo>
                                  <a:lnTo>
                                    <a:pt x="334" y="11"/>
                                  </a:lnTo>
                                  <a:lnTo>
                                    <a:pt x="334" y="13"/>
                                  </a:lnTo>
                                  <a:lnTo>
                                    <a:pt x="334" y="15"/>
                                  </a:lnTo>
                                  <a:lnTo>
                                    <a:pt x="334" y="17"/>
                                  </a:lnTo>
                                  <a:lnTo>
                                    <a:pt x="334" y="19"/>
                                  </a:lnTo>
                                  <a:lnTo>
                                    <a:pt x="332" y="22"/>
                                  </a:lnTo>
                                  <a:lnTo>
                                    <a:pt x="332" y="24"/>
                                  </a:lnTo>
                                  <a:lnTo>
                                    <a:pt x="330" y="26"/>
                                  </a:lnTo>
                                  <a:lnTo>
                                    <a:pt x="311" y="43"/>
                                  </a:lnTo>
                                  <a:lnTo>
                                    <a:pt x="330" y="68"/>
                                  </a:lnTo>
                                  <a:lnTo>
                                    <a:pt x="332" y="68"/>
                                  </a:lnTo>
                                  <a:lnTo>
                                    <a:pt x="332" y="70"/>
                                  </a:lnTo>
                                  <a:lnTo>
                                    <a:pt x="334" y="72"/>
                                  </a:lnTo>
                                  <a:lnTo>
                                    <a:pt x="334" y="74"/>
                                  </a:lnTo>
                                  <a:lnTo>
                                    <a:pt x="334" y="77"/>
                                  </a:lnTo>
                                  <a:lnTo>
                                    <a:pt x="334" y="79"/>
                                  </a:lnTo>
                                  <a:lnTo>
                                    <a:pt x="334" y="81"/>
                                  </a:lnTo>
                                  <a:lnTo>
                                    <a:pt x="332" y="83"/>
                                  </a:lnTo>
                                  <a:lnTo>
                                    <a:pt x="332" y="85"/>
                                  </a:lnTo>
                                  <a:lnTo>
                                    <a:pt x="330" y="87"/>
                                  </a:lnTo>
                                  <a:lnTo>
                                    <a:pt x="328" y="89"/>
                                  </a:lnTo>
                                  <a:lnTo>
                                    <a:pt x="325" y="89"/>
                                  </a:lnTo>
                                  <a:lnTo>
                                    <a:pt x="323" y="91"/>
                                  </a:lnTo>
                                  <a:lnTo>
                                    <a:pt x="321" y="91"/>
                                  </a:lnTo>
                                  <a:lnTo>
                                    <a:pt x="319" y="91"/>
                                  </a:lnTo>
                                  <a:lnTo>
                                    <a:pt x="306" y="91"/>
                                  </a:lnTo>
                                  <a:lnTo>
                                    <a:pt x="304" y="91"/>
                                  </a:lnTo>
                                  <a:lnTo>
                                    <a:pt x="302" y="91"/>
                                  </a:lnTo>
                                  <a:lnTo>
                                    <a:pt x="300" y="89"/>
                                  </a:lnTo>
                                  <a:lnTo>
                                    <a:pt x="298" y="89"/>
                                  </a:lnTo>
                                  <a:lnTo>
                                    <a:pt x="296" y="87"/>
                                  </a:lnTo>
                                  <a:lnTo>
                                    <a:pt x="294" y="85"/>
                                  </a:lnTo>
                                  <a:lnTo>
                                    <a:pt x="294" y="87"/>
                                  </a:lnTo>
                                  <a:lnTo>
                                    <a:pt x="292" y="89"/>
                                  </a:lnTo>
                                  <a:lnTo>
                                    <a:pt x="290" y="89"/>
                                  </a:lnTo>
                                  <a:lnTo>
                                    <a:pt x="287" y="91"/>
                                  </a:lnTo>
                                  <a:lnTo>
                                    <a:pt x="285" y="91"/>
                                  </a:lnTo>
                                  <a:lnTo>
                                    <a:pt x="283" y="91"/>
                                  </a:lnTo>
                                  <a:lnTo>
                                    <a:pt x="271" y="91"/>
                                  </a:lnTo>
                                  <a:lnTo>
                                    <a:pt x="268" y="91"/>
                                  </a:lnTo>
                                  <a:lnTo>
                                    <a:pt x="266" y="91"/>
                                  </a:lnTo>
                                  <a:lnTo>
                                    <a:pt x="264" y="89"/>
                                  </a:lnTo>
                                  <a:lnTo>
                                    <a:pt x="262" y="89"/>
                                  </a:lnTo>
                                  <a:lnTo>
                                    <a:pt x="260" y="87"/>
                                  </a:lnTo>
                                  <a:lnTo>
                                    <a:pt x="258" y="85"/>
                                  </a:lnTo>
                                  <a:lnTo>
                                    <a:pt x="258" y="83"/>
                                  </a:lnTo>
                                  <a:lnTo>
                                    <a:pt x="258" y="81"/>
                                  </a:lnTo>
                                  <a:lnTo>
                                    <a:pt x="256" y="83"/>
                                  </a:lnTo>
                                  <a:lnTo>
                                    <a:pt x="256" y="85"/>
                                  </a:lnTo>
                                  <a:lnTo>
                                    <a:pt x="254" y="87"/>
                                  </a:lnTo>
                                  <a:lnTo>
                                    <a:pt x="252" y="89"/>
                                  </a:lnTo>
                                  <a:lnTo>
                                    <a:pt x="249" y="89"/>
                                  </a:lnTo>
                                  <a:lnTo>
                                    <a:pt x="247" y="91"/>
                                  </a:lnTo>
                                  <a:lnTo>
                                    <a:pt x="245" y="91"/>
                                  </a:lnTo>
                                  <a:lnTo>
                                    <a:pt x="243" y="91"/>
                                  </a:lnTo>
                                  <a:lnTo>
                                    <a:pt x="230" y="91"/>
                                  </a:lnTo>
                                  <a:lnTo>
                                    <a:pt x="228" y="91"/>
                                  </a:lnTo>
                                  <a:lnTo>
                                    <a:pt x="226" y="91"/>
                                  </a:lnTo>
                                  <a:lnTo>
                                    <a:pt x="224" y="89"/>
                                  </a:lnTo>
                                  <a:lnTo>
                                    <a:pt x="222" y="89"/>
                                  </a:lnTo>
                                  <a:lnTo>
                                    <a:pt x="220" y="87"/>
                                  </a:lnTo>
                                  <a:lnTo>
                                    <a:pt x="218" y="89"/>
                                  </a:lnTo>
                                  <a:lnTo>
                                    <a:pt x="216" y="89"/>
                                  </a:lnTo>
                                  <a:lnTo>
                                    <a:pt x="214" y="91"/>
                                  </a:lnTo>
                                  <a:lnTo>
                                    <a:pt x="211" y="91"/>
                                  </a:lnTo>
                                  <a:lnTo>
                                    <a:pt x="209" y="91"/>
                                  </a:lnTo>
                                  <a:lnTo>
                                    <a:pt x="197" y="91"/>
                                  </a:lnTo>
                                  <a:lnTo>
                                    <a:pt x="186" y="91"/>
                                  </a:lnTo>
                                  <a:lnTo>
                                    <a:pt x="184" y="91"/>
                                  </a:lnTo>
                                  <a:lnTo>
                                    <a:pt x="182" y="91"/>
                                  </a:lnTo>
                                  <a:lnTo>
                                    <a:pt x="180" y="89"/>
                                  </a:lnTo>
                                  <a:lnTo>
                                    <a:pt x="178" y="89"/>
                                  </a:lnTo>
                                  <a:lnTo>
                                    <a:pt x="175" y="87"/>
                                  </a:lnTo>
                                  <a:lnTo>
                                    <a:pt x="173" y="85"/>
                                  </a:lnTo>
                                  <a:lnTo>
                                    <a:pt x="173" y="83"/>
                                  </a:lnTo>
                                  <a:lnTo>
                                    <a:pt x="167" y="68"/>
                                  </a:lnTo>
                                  <a:lnTo>
                                    <a:pt x="161" y="83"/>
                                  </a:lnTo>
                                  <a:lnTo>
                                    <a:pt x="161" y="85"/>
                                  </a:lnTo>
                                  <a:lnTo>
                                    <a:pt x="159" y="87"/>
                                  </a:lnTo>
                                  <a:lnTo>
                                    <a:pt x="156" y="89"/>
                                  </a:lnTo>
                                  <a:lnTo>
                                    <a:pt x="154" y="89"/>
                                  </a:lnTo>
                                  <a:lnTo>
                                    <a:pt x="152" y="91"/>
                                  </a:lnTo>
                                  <a:lnTo>
                                    <a:pt x="150" y="91"/>
                                  </a:lnTo>
                                  <a:lnTo>
                                    <a:pt x="148" y="91"/>
                                  </a:lnTo>
                                  <a:lnTo>
                                    <a:pt x="137" y="91"/>
                                  </a:lnTo>
                                  <a:lnTo>
                                    <a:pt x="135" y="91"/>
                                  </a:lnTo>
                                  <a:lnTo>
                                    <a:pt x="133" y="91"/>
                                  </a:lnTo>
                                  <a:lnTo>
                                    <a:pt x="131" y="89"/>
                                  </a:lnTo>
                                  <a:lnTo>
                                    <a:pt x="129" y="89"/>
                                  </a:lnTo>
                                  <a:lnTo>
                                    <a:pt x="127" y="87"/>
                                  </a:lnTo>
                                  <a:lnTo>
                                    <a:pt x="125" y="85"/>
                                  </a:lnTo>
                                  <a:lnTo>
                                    <a:pt x="125" y="83"/>
                                  </a:lnTo>
                                  <a:lnTo>
                                    <a:pt x="125" y="85"/>
                                  </a:lnTo>
                                  <a:lnTo>
                                    <a:pt x="123" y="87"/>
                                  </a:lnTo>
                                  <a:lnTo>
                                    <a:pt x="121" y="89"/>
                                  </a:lnTo>
                                  <a:lnTo>
                                    <a:pt x="118" y="89"/>
                                  </a:lnTo>
                                  <a:lnTo>
                                    <a:pt x="116" y="91"/>
                                  </a:lnTo>
                                  <a:lnTo>
                                    <a:pt x="114" y="91"/>
                                  </a:lnTo>
                                  <a:lnTo>
                                    <a:pt x="112" y="91"/>
                                  </a:lnTo>
                                  <a:lnTo>
                                    <a:pt x="99" y="91"/>
                                  </a:lnTo>
                                  <a:lnTo>
                                    <a:pt x="97" y="91"/>
                                  </a:lnTo>
                                  <a:lnTo>
                                    <a:pt x="95" y="91"/>
                                  </a:lnTo>
                                  <a:lnTo>
                                    <a:pt x="93" y="89"/>
                                  </a:lnTo>
                                  <a:lnTo>
                                    <a:pt x="91" y="89"/>
                                  </a:lnTo>
                                  <a:lnTo>
                                    <a:pt x="89" y="87"/>
                                  </a:lnTo>
                                  <a:lnTo>
                                    <a:pt x="87" y="85"/>
                                  </a:lnTo>
                                  <a:lnTo>
                                    <a:pt x="87" y="83"/>
                                  </a:lnTo>
                                  <a:lnTo>
                                    <a:pt x="85" y="81"/>
                                  </a:lnTo>
                                  <a:lnTo>
                                    <a:pt x="85" y="79"/>
                                  </a:lnTo>
                                  <a:lnTo>
                                    <a:pt x="85" y="77"/>
                                  </a:lnTo>
                                  <a:lnTo>
                                    <a:pt x="85" y="74"/>
                                  </a:lnTo>
                                  <a:lnTo>
                                    <a:pt x="85" y="77"/>
                                  </a:lnTo>
                                  <a:lnTo>
                                    <a:pt x="83" y="79"/>
                                  </a:lnTo>
                                  <a:lnTo>
                                    <a:pt x="80" y="81"/>
                                  </a:lnTo>
                                  <a:lnTo>
                                    <a:pt x="70" y="87"/>
                                  </a:lnTo>
                                  <a:lnTo>
                                    <a:pt x="68" y="87"/>
                                  </a:lnTo>
                                  <a:lnTo>
                                    <a:pt x="66" y="89"/>
                                  </a:lnTo>
                                  <a:lnTo>
                                    <a:pt x="64" y="89"/>
                                  </a:lnTo>
                                  <a:lnTo>
                                    <a:pt x="49" y="91"/>
                                  </a:lnTo>
                                  <a:lnTo>
                                    <a:pt x="47" y="91"/>
                                  </a:lnTo>
                                  <a:lnTo>
                                    <a:pt x="45" y="91"/>
                                  </a:lnTo>
                                  <a:lnTo>
                                    <a:pt x="42" y="91"/>
                                  </a:lnTo>
                                  <a:lnTo>
                                    <a:pt x="26" y="87"/>
                                  </a:lnTo>
                                  <a:lnTo>
                                    <a:pt x="23" y="85"/>
                                  </a:lnTo>
                                  <a:lnTo>
                                    <a:pt x="21" y="85"/>
                                  </a:lnTo>
                                  <a:lnTo>
                                    <a:pt x="21" y="83"/>
                                  </a:lnTo>
                                  <a:lnTo>
                                    <a:pt x="11" y="74"/>
                                  </a:lnTo>
                                  <a:lnTo>
                                    <a:pt x="9" y="74"/>
                                  </a:lnTo>
                                  <a:lnTo>
                                    <a:pt x="7" y="72"/>
                                  </a:lnTo>
                                  <a:lnTo>
                                    <a:pt x="7" y="70"/>
                                  </a:lnTo>
                                  <a:lnTo>
                                    <a:pt x="4" y="68"/>
                                  </a:lnTo>
                                  <a:lnTo>
                                    <a:pt x="0" y="55"/>
                                  </a:lnTo>
                                  <a:lnTo>
                                    <a:pt x="0" y="53"/>
                                  </a:lnTo>
                                  <a:lnTo>
                                    <a:pt x="0" y="51"/>
                                  </a:lnTo>
                                  <a:close/>
                                  <a:moveTo>
                                    <a:pt x="127" y="62"/>
                                  </a:moveTo>
                                  <a:lnTo>
                                    <a:pt x="135" y="41"/>
                                  </a:lnTo>
                                  <a:lnTo>
                                    <a:pt x="127" y="41"/>
                                  </a:lnTo>
                                  <a:lnTo>
                                    <a:pt x="127" y="6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5" name="Rectangle 806"/>
                          <wps:cNvSpPr>
                            <a:spLocks noChangeArrowheads="1"/>
                          </wps:cNvSpPr>
                          <wps:spPr bwMode="auto">
                            <a:xfrm>
                              <a:off x="3696" y="3140"/>
                              <a:ext cx="267"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STARK</w:t>
                                </w:r>
                              </w:p>
                            </w:txbxContent>
                          </wps:txbx>
                          <wps:bodyPr rot="0" vert="horz" wrap="none" lIns="0" tIns="0" rIns="0" bIns="0" anchor="t" anchorCtr="0" upright="1">
                            <a:spAutoFit/>
                          </wps:bodyPr>
                        </wps:wsp>
                        <wps:wsp>
                          <wps:cNvPr id="3036" name="Rectangle 807"/>
                          <wps:cNvSpPr>
                            <a:spLocks noChangeArrowheads="1"/>
                          </wps:cNvSpPr>
                          <wps:spPr bwMode="auto">
                            <a:xfrm>
                              <a:off x="3757" y="807"/>
                              <a:ext cx="55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STEPHENSON</w:t>
                                </w:r>
                              </w:p>
                            </w:txbxContent>
                          </wps:txbx>
                          <wps:bodyPr rot="0" vert="horz" wrap="none" lIns="0" tIns="0" rIns="0" bIns="0" anchor="t" anchorCtr="0" upright="1">
                            <a:spAutoFit/>
                          </wps:bodyPr>
                        </wps:wsp>
                        <wps:wsp>
                          <wps:cNvPr id="3037" name="Freeform 808"/>
                          <wps:cNvSpPr>
                            <a:spLocks noEditPoints="1"/>
                          </wps:cNvSpPr>
                          <wps:spPr bwMode="auto">
                            <a:xfrm>
                              <a:off x="3738" y="801"/>
                              <a:ext cx="626" cy="91"/>
                            </a:xfrm>
                            <a:custGeom>
                              <a:avLst/>
                              <a:gdLst>
                                <a:gd name="T0" fmla="*/ 0 w 626"/>
                                <a:gd name="T1" fmla="*/ 36 h 91"/>
                                <a:gd name="T2" fmla="*/ 3 w 626"/>
                                <a:gd name="T3" fmla="*/ 23 h 91"/>
                                <a:gd name="T4" fmla="*/ 24 w 626"/>
                                <a:gd name="T5" fmla="*/ 4 h 91"/>
                                <a:gd name="T6" fmla="*/ 64 w 626"/>
                                <a:gd name="T7" fmla="*/ 4 h 91"/>
                                <a:gd name="T8" fmla="*/ 74 w 626"/>
                                <a:gd name="T9" fmla="*/ 0 h 91"/>
                                <a:gd name="T10" fmla="*/ 144 w 626"/>
                                <a:gd name="T11" fmla="*/ 0 h 91"/>
                                <a:gd name="T12" fmla="*/ 226 w 626"/>
                                <a:gd name="T13" fmla="*/ 2 h 91"/>
                                <a:gd name="T14" fmla="*/ 243 w 626"/>
                                <a:gd name="T15" fmla="*/ 12 h 91"/>
                                <a:gd name="T16" fmla="*/ 252 w 626"/>
                                <a:gd name="T17" fmla="*/ 2 h 91"/>
                                <a:gd name="T18" fmla="*/ 275 w 626"/>
                                <a:gd name="T19" fmla="*/ 0 h 91"/>
                                <a:gd name="T20" fmla="*/ 296 w 626"/>
                                <a:gd name="T21" fmla="*/ 0 h 91"/>
                                <a:gd name="T22" fmla="*/ 307 w 626"/>
                                <a:gd name="T23" fmla="*/ 8 h 91"/>
                                <a:gd name="T24" fmla="*/ 317 w 626"/>
                                <a:gd name="T25" fmla="*/ 0 h 91"/>
                                <a:gd name="T26" fmla="*/ 376 w 626"/>
                                <a:gd name="T27" fmla="*/ 0 h 91"/>
                                <a:gd name="T28" fmla="*/ 400 w 626"/>
                                <a:gd name="T29" fmla="*/ 2 h 91"/>
                                <a:gd name="T30" fmla="*/ 421 w 626"/>
                                <a:gd name="T31" fmla="*/ 0 h 91"/>
                                <a:gd name="T32" fmla="*/ 433 w 626"/>
                                <a:gd name="T33" fmla="*/ 6 h 91"/>
                                <a:gd name="T34" fmla="*/ 461 w 626"/>
                                <a:gd name="T35" fmla="*/ 0 h 91"/>
                                <a:gd name="T36" fmla="*/ 490 w 626"/>
                                <a:gd name="T37" fmla="*/ 12 h 91"/>
                                <a:gd name="T38" fmla="*/ 516 w 626"/>
                                <a:gd name="T39" fmla="*/ 0 h 91"/>
                                <a:gd name="T40" fmla="*/ 537 w 626"/>
                                <a:gd name="T41" fmla="*/ 12 h 91"/>
                                <a:gd name="T42" fmla="*/ 554 w 626"/>
                                <a:gd name="T43" fmla="*/ 44 h 91"/>
                                <a:gd name="T44" fmla="*/ 547 w 626"/>
                                <a:gd name="T45" fmla="*/ 72 h 91"/>
                                <a:gd name="T46" fmla="*/ 531 w 626"/>
                                <a:gd name="T47" fmla="*/ 88 h 91"/>
                                <a:gd name="T48" fmla="*/ 497 w 626"/>
                                <a:gd name="T49" fmla="*/ 88 h 91"/>
                                <a:gd name="T50" fmla="*/ 480 w 626"/>
                                <a:gd name="T51" fmla="*/ 91 h 91"/>
                                <a:gd name="T52" fmla="*/ 440 w 626"/>
                                <a:gd name="T53" fmla="*/ 88 h 91"/>
                                <a:gd name="T54" fmla="*/ 427 w 626"/>
                                <a:gd name="T55" fmla="*/ 86 h 91"/>
                                <a:gd name="T56" fmla="*/ 404 w 626"/>
                                <a:gd name="T57" fmla="*/ 91 h 91"/>
                                <a:gd name="T58" fmla="*/ 393 w 626"/>
                                <a:gd name="T59" fmla="*/ 91 h 91"/>
                                <a:gd name="T60" fmla="*/ 370 w 626"/>
                                <a:gd name="T61" fmla="*/ 91 h 91"/>
                                <a:gd name="T62" fmla="*/ 311 w 626"/>
                                <a:gd name="T63" fmla="*/ 88 h 91"/>
                                <a:gd name="T64" fmla="*/ 302 w 626"/>
                                <a:gd name="T65" fmla="*/ 88 h 91"/>
                                <a:gd name="T66" fmla="*/ 281 w 626"/>
                                <a:gd name="T67" fmla="*/ 91 h 91"/>
                                <a:gd name="T68" fmla="*/ 258 w 626"/>
                                <a:gd name="T69" fmla="*/ 91 h 91"/>
                                <a:gd name="T70" fmla="*/ 245 w 626"/>
                                <a:gd name="T71" fmla="*/ 84 h 91"/>
                                <a:gd name="T72" fmla="*/ 243 w 626"/>
                                <a:gd name="T73" fmla="*/ 57 h 91"/>
                                <a:gd name="T74" fmla="*/ 224 w 626"/>
                                <a:gd name="T75" fmla="*/ 76 h 91"/>
                                <a:gd name="T76" fmla="*/ 218 w 626"/>
                                <a:gd name="T77" fmla="*/ 88 h 91"/>
                                <a:gd name="T78" fmla="*/ 146 w 626"/>
                                <a:gd name="T79" fmla="*/ 91 h 91"/>
                                <a:gd name="T80" fmla="*/ 136 w 626"/>
                                <a:gd name="T81" fmla="*/ 82 h 91"/>
                                <a:gd name="T82" fmla="*/ 127 w 626"/>
                                <a:gd name="T83" fmla="*/ 76 h 91"/>
                                <a:gd name="T84" fmla="*/ 121 w 626"/>
                                <a:gd name="T85" fmla="*/ 88 h 91"/>
                                <a:gd name="T86" fmla="*/ 98 w 626"/>
                                <a:gd name="T87" fmla="*/ 91 h 91"/>
                                <a:gd name="T88" fmla="*/ 87 w 626"/>
                                <a:gd name="T89" fmla="*/ 82 h 91"/>
                                <a:gd name="T90" fmla="*/ 81 w 626"/>
                                <a:gd name="T91" fmla="*/ 82 h 91"/>
                                <a:gd name="T92" fmla="*/ 47 w 626"/>
                                <a:gd name="T93" fmla="*/ 91 h 91"/>
                                <a:gd name="T94" fmla="*/ 22 w 626"/>
                                <a:gd name="T95" fmla="*/ 84 h 91"/>
                                <a:gd name="T96" fmla="*/ 0 w 626"/>
                                <a:gd name="T97" fmla="*/ 57 h 91"/>
                                <a:gd name="T98" fmla="*/ 560 w 626"/>
                                <a:gd name="T99" fmla="*/ 10 h 91"/>
                                <a:gd name="T100" fmla="*/ 571 w 626"/>
                                <a:gd name="T101" fmla="*/ 0 h 91"/>
                                <a:gd name="T102" fmla="*/ 594 w 626"/>
                                <a:gd name="T103" fmla="*/ 2 h 91"/>
                                <a:gd name="T104" fmla="*/ 615 w 626"/>
                                <a:gd name="T105" fmla="*/ 0 h 91"/>
                                <a:gd name="T106" fmla="*/ 626 w 626"/>
                                <a:gd name="T107" fmla="*/ 10 h 91"/>
                                <a:gd name="T108" fmla="*/ 624 w 626"/>
                                <a:gd name="T109" fmla="*/ 82 h 91"/>
                                <a:gd name="T110" fmla="*/ 613 w 626"/>
                                <a:gd name="T111" fmla="*/ 91 h 91"/>
                                <a:gd name="T112" fmla="*/ 592 w 626"/>
                                <a:gd name="T113" fmla="*/ 91 h 91"/>
                                <a:gd name="T114" fmla="*/ 569 w 626"/>
                                <a:gd name="T115" fmla="*/ 88 h 91"/>
                                <a:gd name="T116" fmla="*/ 560 w 626"/>
                                <a:gd name="T117" fmla="*/ 78 h 91"/>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26" h="91">
                                  <a:moveTo>
                                    <a:pt x="0" y="52"/>
                                  </a:moveTo>
                                  <a:lnTo>
                                    <a:pt x="0" y="50"/>
                                  </a:lnTo>
                                  <a:lnTo>
                                    <a:pt x="0" y="48"/>
                                  </a:lnTo>
                                  <a:lnTo>
                                    <a:pt x="3" y="46"/>
                                  </a:lnTo>
                                  <a:lnTo>
                                    <a:pt x="3" y="44"/>
                                  </a:lnTo>
                                  <a:lnTo>
                                    <a:pt x="0" y="36"/>
                                  </a:lnTo>
                                  <a:lnTo>
                                    <a:pt x="0" y="33"/>
                                  </a:lnTo>
                                  <a:lnTo>
                                    <a:pt x="0" y="31"/>
                                  </a:lnTo>
                                  <a:lnTo>
                                    <a:pt x="0" y="29"/>
                                  </a:lnTo>
                                  <a:lnTo>
                                    <a:pt x="0" y="27"/>
                                  </a:lnTo>
                                  <a:lnTo>
                                    <a:pt x="3" y="25"/>
                                  </a:lnTo>
                                  <a:lnTo>
                                    <a:pt x="3" y="23"/>
                                  </a:lnTo>
                                  <a:lnTo>
                                    <a:pt x="7" y="17"/>
                                  </a:lnTo>
                                  <a:lnTo>
                                    <a:pt x="9" y="14"/>
                                  </a:lnTo>
                                  <a:lnTo>
                                    <a:pt x="11" y="12"/>
                                  </a:lnTo>
                                  <a:lnTo>
                                    <a:pt x="19" y="6"/>
                                  </a:lnTo>
                                  <a:lnTo>
                                    <a:pt x="22" y="6"/>
                                  </a:lnTo>
                                  <a:lnTo>
                                    <a:pt x="24" y="4"/>
                                  </a:lnTo>
                                  <a:lnTo>
                                    <a:pt x="38" y="0"/>
                                  </a:lnTo>
                                  <a:lnTo>
                                    <a:pt x="41" y="0"/>
                                  </a:lnTo>
                                  <a:lnTo>
                                    <a:pt x="43" y="0"/>
                                  </a:lnTo>
                                  <a:lnTo>
                                    <a:pt x="45" y="0"/>
                                  </a:lnTo>
                                  <a:lnTo>
                                    <a:pt x="47" y="0"/>
                                  </a:lnTo>
                                  <a:lnTo>
                                    <a:pt x="64" y="4"/>
                                  </a:lnTo>
                                  <a:lnTo>
                                    <a:pt x="66" y="6"/>
                                  </a:lnTo>
                                  <a:lnTo>
                                    <a:pt x="66" y="4"/>
                                  </a:lnTo>
                                  <a:lnTo>
                                    <a:pt x="68" y="2"/>
                                  </a:lnTo>
                                  <a:lnTo>
                                    <a:pt x="70" y="2"/>
                                  </a:lnTo>
                                  <a:lnTo>
                                    <a:pt x="72" y="0"/>
                                  </a:lnTo>
                                  <a:lnTo>
                                    <a:pt x="74" y="0"/>
                                  </a:lnTo>
                                  <a:lnTo>
                                    <a:pt x="76" y="0"/>
                                  </a:lnTo>
                                  <a:lnTo>
                                    <a:pt x="136" y="0"/>
                                  </a:lnTo>
                                  <a:lnTo>
                                    <a:pt x="138" y="0"/>
                                  </a:lnTo>
                                  <a:lnTo>
                                    <a:pt x="140" y="0"/>
                                  </a:lnTo>
                                  <a:lnTo>
                                    <a:pt x="142" y="2"/>
                                  </a:lnTo>
                                  <a:lnTo>
                                    <a:pt x="144" y="0"/>
                                  </a:lnTo>
                                  <a:lnTo>
                                    <a:pt x="146" y="0"/>
                                  </a:lnTo>
                                  <a:lnTo>
                                    <a:pt x="148" y="0"/>
                                  </a:lnTo>
                                  <a:lnTo>
                                    <a:pt x="216" y="0"/>
                                  </a:lnTo>
                                  <a:lnTo>
                                    <a:pt x="218" y="0"/>
                                  </a:lnTo>
                                  <a:lnTo>
                                    <a:pt x="220" y="0"/>
                                  </a:lnTo>
                                  <a:lnTo>
                                    <a:pt x="226" y="2"/>
                                  </a:lnTo>
                                  <a:lnTo>
                                    <a:pt x="229" y="4"/>
                                  </a:lnTo>
                                  <a:lnTo>
                                    <a:pt x="231" y="4"/>
                                  </a:lnTo>
                                  <a:lnTo>
                                    <a:pt x="237" y="8"/>
                                  </a:lnTo>
                                  <a:lnTo>
                                    <a:pt x="239" y="10"/>
                                  </a:lnTo>
                                  <a:lnTo>
                                    <a:pt x="243" y="14"/>
                                  </a:lnTo>
                                  <a:lnTo>
                                    <a:pt x="243" y="12"/>
                                  </a:lnTo>
                                  <a:lnTo>
                                    <a:pt x="243" y="10"/>
                                  </a:lnTo>
                                  <a:lnTo>
                                    <a:pt x="245" y="8"/>
                                  </a:lnTo>
                                  <a:lnTo>
                                    <a:pt x="245" y="6"/>
                                  </a:lnTo>
                                  <a:lnTo>
                                    <a:pt x="248" y="4"/>
                                  </a:lnTo>
                                  <a:lnTo>
                                    <a:pt x="250" y="2"/>
                                  </a:lnTo>
                                  <a:lnTo>
                                    <a:pt x="252" y="2"/>
                                  </a:lnTo>
                                  <a:lnTo>
                                    <a:pt x="254" y="0"/>
                                  </a:lnTo>
                                  <a:lnTo>
                                    <a:pt x="256" y="0"/>
                                  </a:lnTo>
                                  <a:lnTo>
                                    <a:pt x="258" y="0"/>
                                  </a:lnTo>
                                  <a:lnTo>
                                    <a:pt x="271" y="0"/>
                                  </a:lnTo>
                                  <a:lnTo>
                                    <a:pt x="273" y="0"/>
                                  </a:lnTo>
                                  <a:lnTo>
                                    <a:pt x="275" y="0"/>
                                  </a:lnTo>
                                  <a:lnTo>
                                    <a:pt x="277" y="2"/>
                                  </a:lnTo>
                                  <a:lnTo>
                                    <a:pt x="279" y="0"/>
                                  </a:lnTo>
                                  <a:lnTo>
                                    <a:pt x="281" y="0"/>
                                  </a:lnTo>
                                  <a:lnTo>
                                    <a:pt x="283" y="0"/>
                                  </a:lnTo>
                                  <a:lnTo>
                                    <a:pt x="294" y="0"/>
                                  </a:lnTo>
                                  <a:lnTo>
                                    <a:pt x="296" y="0"/>
                                  </a:lnTo>
                                  <a:lnTo>
                                    <a:pt x="298" y="0"/>
                                  </a:lnTo>
                                  <a:lnTo>
                                    <a:pt x="300" y="2"/>
                                  </a:lnTo>
                                  <a:lnTo>
                                    <a:pt x="302" y="2"/>
                                  </a:lnTo>
                                  <a:lnTo>
                                    <a:pt x="305" y="4"/>
                                  </a:lnTo>
                                  <a:lnTo>
                                    <a:pt x="307" y="6"/>
                                  </a:lnTo>
                                  <a:lnTo>
                                    <a:pt x="307" y="8"/>
                                  </a:lnTo>
                                  <a:lnTo>
                                    <a:pt x="307" y="6"/>
                                  </a:lnTo>
                                  <a:lnTo>
                                    <a:pt x="309" y="4"/>
                                  </a:lnTo>
                                  <a:lnTo>
                                    <a:pt x="311" y="2"/>
                                  </a:lnTo>
                                  <a:lnTo>
                                    <a:pt x="313" y="2"/>
                                  </a:lnTo>
                                  <a:lnTo>
                                    <a:pt x="315" y="0"/>
                                  </a:lnTo>
                                  <a:lnTo>
                                    <a:pt x="317" y="0"/>
                                  </a:lnTo>
                                  <a:lnTo>
                                    <a:pt x="319" y="0"/>
                                  </a:lnTo>
                                  <a:lnTo>
                                    <a:pt x="368" y="0"/>
                                  </a:lnTo>
                                  <a:lnTo>
                                    <a:pt x="370" y="0"/>
                                  </a:lnTo>
                                  <a:lnTo>
                                    <a:pt x="372" y="0"/>
                                  </a:lnTo>
                                  <a:lnTo>
                                    <a:pt x="374" y="2"/>
                                  </a:lnTo>
                                  <a:lnTo>
                                    <a:pt x="376" y="0"/>
                                  </a:lnTo>
                                  <a:lnTo>
                                    <a:pt x="379" y="0"/>
                                  </a:lnTo>
                                  <a:lnTo>
                                    <a:pt x="381" y="0"/>
                                  </a:lnTo>
                                  <a:lnTo>
                                    <a:pt x="393" y="0"/>
                                  </a:lnTo>
                                  <a:lnTo>
                                    <a:pt x="395" y="0"/>
                                  </a:lnTo>
                                  <a:lnTo>
                                    <a:pt x="398" y="0"/>
                                  </a:lnTo>
                                  <a:lnTo>
                                    <a:pt x="400" y="2"/>
                                  </a:lnTo>
                                  <a:lnTo>
                                    <a:pt x="400" y="0"/>
                                  </a:lnTo>
                                  <a:lnTo>
                                    <a:pt x="402" y="0"/>
                                  </a:lnTo>
                                  <a:lnTo>
                                    <a:pt x="404" y="0"/>
                                  </a:lnTo>
                                  <a:lnTo>
                                    <a:pt x="417" y="0"/>
                                  </a:lnTo>
                                  <a:lnTo>
                                    <a:pt x="419" y="0"/>
                                  </a:lnTo>
                                  <a:lnTo>
                                    <a:pt x="421" y="0"/>
                                  </a:lnTo>
                                  <a:lnTo>
                                    <a:pt x="423" y="2"/>
                                  </a:lnTo>
                                  <a:lnTo>
                                    <a:pt x="425" y="2"/>
                                  </a:lnTo>
                                  <a:lnTo>
                                    <a:pt x="427" y="4"/>
                                  </a:lnTo>
                                  <a:lnTo>
                                    <a:pt x="429" y="6"/>
                                  </a:lnTo>
                                  <a:lnTo>
                                    <a:pt x="429" y="8"/>
                                  </a:lnTo>
                                  <a:lnTo>
                                    <a:pt x="433" y="6"/>
                                  </a:lnTo>
                                  <a:lnTo>
                                    <a:pt x="436" y="6"/>
                                  </a:lnTo>
                                  <a:lnTo>
                                    <a:pt x="438" y="4"/>
                                  </a:lnTo>
                                  <a:lnTo>
                                    <a:pt x="455" y="0"/>
                                  </a:lnTo>
                                  <a:lnTo>
                                    <a:pt x="457" y="0"/>
                                  </a:lnTo>
                                  <a:lnTo>
                                    <a:pt x="459" y="0"/>
                                  </a:lnTo>
                                  <a:lnTo>
                                    <a:pt x="461" y="0"/>
                                  </a:lnTo>
                                  <a:lnTo>
                                    <a:pt x="463" y="0"/>
                                  </a:lnTo>
                                  <a:lnTo>
                                    <a:pt x="480" y="4"/>
                                  </a:lnTo>
                                  <a:lnTo>
                                    <a:pt x="482" y="6"/>
                                  </a:lnTo>
                                  <a:lnTo>
                                    <a:pt x="484" y="6"/>
                                  </a:lnTo>
                                  <a:lnTo>
                                    <a:pt x="484" y="8"/>
                                  </a:lnTo>
                                  <a:lnTo>
                                    <a:pt x="490" y="12"/>
                                  </a:lnTo>
                                  <a:lnTo>
                                    <a:pt x="505" y="2"/>
                                  </a:lnTo>
                                  <a:lnTo>
                                    <a:pt x="507" y="2"/>
                                  </a:lnTo>
                                  <a:lnTo>
                                    <a:pt x="509" y="0"/>
                                  </a:lnTo>
                                  <a:lnTo>
                                    <a:pt x="512" y="0"/>
                                  </a:lnTo>
                                  <a:lnTo>
                                    <a:pt x="514" y="0"/>
                                  </a:lnTo>
                                  <a:lnTo>
                                    <a:pt x="516" y="0"/>
                                  </a:lnTo>
                                  <a:lnTo>
                                    <a:pt x="518" y="0"/>
                                  </a:lnTo>
                                  <a:lnTo>
                                    <a:pt x="520" y="2"/>
                                  </a:lnTo>
                                  <a:lnTo>
                                    <a:pt x="533" y="8"/>
                                  </a:lnTo>
                                  <a:lnTo>
                                    <a:pt x="535" y="8"/>
                                  </a:lnTo>
                                  <a:lnTo>
                                    <a:pt x="537" y="10"/>
                                  </a:lnTo>
                                  <a:lnTo>
                                    <a:pt x="537" y="12"/>
                                  </a:lnTo>
                                  <a:lnTo>
                                    <a:pt x="545" y="23"/>
                                  </a:lnTo>
                                  <a:lnTo>
                                    <a:pt x="547" y="23"/>
                                  </a:lnTo>
                                  <a:lnTo>
                                    <a:pt x="547" y="25"/>
                                  </a:lnTo>
                                  <a:lnTo>
                                    <a:pt x="550" y="27"/>
                                  </a:lnTo>
                                  <a:lnTo>
                                    <a:pt x="554" y="42"/>
                                  </a:lnTo>
                                  <a:lnTo>
                                    <a:pt x="554" y="44"/>
                                  </a:lnTo>
                                  <a:lnTo>
                                    <a:pt x="554" y="46"/>
                                  </a:lnTo>
                                  <a:lnTo>
                                    <a:pt x="554" y="48"/>
                                  </a:lnTo>
                                  <a:lnTo>
                                    <a:pt x="554" y="50"/>
                                  </a:lnTo>
                                  <a:lnTo>
                                    <a:pt x="550" y="67"/>
                                  </a:lnTo>
                                  <a:lnTo>
                                    <a:pt x="547" y="69"/>
                                  </a:lnTo>
                                  <a:lnTo>
                                    <a:pt x="547" y="72"/>
                                  </a:lnTo>
                                  <a:lnTo>
                                    <a:pt x="545" y="72"/>
                                  </a:lnTo>
                                  <a:lnTo>
                                    <a:pt x="537" y="82"/>
                                  </a:lnTo>
                                  <a:lnTo>
                                    <a:pt x="537" y="84"/>
                                  </a:lnTo>
                                  <a:lnTo>
                                    <a:pt x="535" y="86"/>
                                  </a:lnTo>
                                  <a:lnTo>
                                    <a:pt x="533" y="86"/>
                                  </a:lnTo>
                                  <a:lnTo>
                                    <a:pt x="531" y="88"/>
                                  </a:lnTo>
                                  <a:lnTo>
                                    <a:pt x="528" y="88"/>
                                  </a:lnTo>
                                  <a:lnTo>
                                    <a:pt x="516" y="91"/>
                                  </a:lnTo>
                                  <a:lnTo>
                                    <a:pt x="514" y="91"/>
                                  </a:lnTo>
                                  <a:lnTo>
                                    <a:pt x="512" y="91"/>
                                  </a:lnTo>
                                  <a:lnTo>
                                    <a:pt x="499" y="88"/>
                                  </a:lnTo>
                                  <a:lnTo>
                                    <a:pt x="497" y="88"/>
                                  </a:lnTo>
                                  <a:lnTo>
                                    <a:pt x="495" y="86"/>
                                  </a:lnTo>
                                  <a:lnTo>
                                    <a:pt x="493" y="86"/>
                                  </a:lnTo>
                                  <a:lnTo>
                                    <a:pt x="490" y="84"/>
                                  </a:lnTo>
                                  <a:lnTo>
                                    <a:pt x="484" y="88"/>
                                  </a:lnTo>
                                  <a:lnTo>
                                    <a:pt x="482" y="88"/>
                                  </a:lnTo>
                                  <a:lnTo>
                                    <a:pt x="480" y="91"/>
                                  </a:lnTo>
                                  <a:lnTo>
                                    <a:pt x="478" y="91"/>
                                  </a:lnTo>
                                  <a:lnTo>
                                    <a:pt x="476" y="91"/>
                                  </a:lnTo>
                                  <a:lnTo>
                                    <a:pt x="461" y="91"/>
                                  </a:lnTo>
                                  <a:lnTo>
                                    <a:pt x="459" y="91"/>
                                  </a:lnTo>
                                  <a:lnTo>
                                    <a:pt x="442" y="88"/>
                                  </a:lnTo>
                                  <a:lnTo>
                                    <a:pt x="440" y="88"/>
                                  </a:lnTo>
                                  <a:lnTo>
                                    <a:pt x="438" y="86"/>
                                  </a:lnTo>
                                  <a:lnTo>
                                    <a:pt x="436" y="86"/>
                                  </a:lnTo>
                                  <a:lnTo>
                                    <a:pt x="436" y="84"/>
                                  </a:lnTo>
                                  <a:lnTo>
                                    <a:pt x="429" y="82"/>
                                  </a:lnTo>
                                  <a:lnTo>
                                    <a:pt x="429" y="84"/>
                                  </a:lnTo>
                                  <a:lnTo>
                                    <a:pt x="427" y="86"/>
                                  </a:lnTo>
                                  <a:lnTo>
                                    <a:pt x="425" y="88"/>
                                  </a:lnTo>
                                  <a:lnTo>
                                    <a:pt x="423" y="88"/>
                                  </a:lnTo>
                                  <a:lnTo>
                                    <a:pt x="421" y="91"/>
                                  </a:lnTo>
                                  <a:lnTo>
                                    <a:pt x="419" y="91"/>
                                  </a:lnTo>
                                  <a:lnTo>
                                    <a:pt x="417" y="91"/>
                                  </a:lnTo>
                                  <a:lnTo>
                                    <a:pt x="404" y="91"/>
                                  </a:lnTo>
                                  <a:lnTo>
                                    <a:pt x="402" y="91"/>
                                  </a:lnTo>
                                  <a:lnTo>
                                    <a:pt x="400" y="91"/>
                                  </a:lnTo>
                                  <a:lnTo>
                                    <a:pt x="398" y="88"/>
                                  </a:lnTo>
                                  <a:lnTo>
                                    <a:pt x="398" y="91"/>
                                  </a:lnTo>
                                  <a:lnTo>
                                    <a:pt x="395" y="91"/>
                                  </a:lnTo>
                                  <a:lnTo>
                                    <a:pt x="393" y="91"/>
                                  </a:lnTo>
                                  <a:lnTo>
                                    <a:pt x="381" y="91"/>
                                  </a:lnTo>
                                  <a:lnTo>
                                    <a:pt x="379" y="91"/>
                                  </a:lnTo>
                                  <a:lnTo>
                                    <a:pt x="376" y="91"/>
                                  </a:lnTo>
                                  <a:lnTo>
                                    <a:pt x="374" y="88"/>
                                  </a:lnTo>
                                  <a:lnTo>
                                    <a:pt x="372" y="91"/>
                                  </a:lnTo>
                                  <a:lnTo>
                                    <a:pt x="370" y="91"/>
                                  </a:lnTo>
                                  <a:lnTo>
                                    <a:pt x="368" y="91"/>
                                  </a:lnTo>
                                  <a:lnTo>
                                    <a:pt x="319" y="91"/>
                                  </a:lnTo>
                                  <a:lnTo>
                                    <a:pt x="317" y="91"/>
                                  </a:lnTo>
                                  <a:lnTo>
                                    <a:pt x="315" y="91"/>
                                  </a:lnTo>
                                  <a:lnTo>
                                    <a:pt x="313" y="88"/>
                                  </a:lnTo>
                                  <a:lnTo>
                                    <a:pt x="311" y="88"/>
                                  </a:lnTo>
                                  <a:lnTo>
                                    <a:pt x="309" y="86"/>
                                  </a:lnTo>
                                  <a:lnTo>
                                    <a:pt x="307" y="84"/>
                                  </a:lnTo>
                                  <a:lnTo>
                                    <a:pt x="307" y="82"/>
                                  </a:lnTo>
                                  <a:lnTo>
                                    <a:pt x="307" y="84"/>
                                  </a:lnTo>
                                  <a:lnTo>
                                    <a:pt x="305" y="86"/>
                                  </a:lnTo>
                                  <a:lnTo>
                                    <a:pt x="302" y="88"/>
                                  </a:lnTo>
                                  <a:lnTo>
                                    <a:pt x="300" y="88"/>
                                  </a:lnTo>
                                  <a:lnTo>
                                    <a:pt x="298" y="91"/>
                                  </a:lnTo>
                                  <a:lnTo>
                                    <a:pt x="296" y="91"/>
                                  </a:lnTo>
                                  <a:lnTo>
                                    <a:pt x="294" y="91"/>
                                  </a:lnTo>
                                  <a:lnTo>
                                    <a:pt x="283" y="91"/>
                                  </a:lnTo>
                                  <a:lnTo>
                                    <a:pt x="281" y="91"/>
                                  </a:lnTo>
                                  <a:lnTo>
                                    <a:pt x="279" y="91"/>
                                  </a:lnTo>
                                  <a:lnTo>
                                    <a:pt x="277" y="88"/>
                                  </a:lnTo>
                                  <a:lnTo>
                                    <a:pt x="275" y="91"/>
                                  </a:lnTo>
                                  <a:lnTo>
                                    <a:pt x="273" y="91"/>
                                  </a:lnTo>
                                  <a:lnTo>
                                    <a:pt x="271" y="91"/>
                                  </a:lnTo>
                                  <a:lnTo>
                                    <a:pt x="258" y="91"/>
                                  </a:lnTo>
                                  <a:lnTo>
                                    <a:pt x="256" y="91"/>
                                  </a:lnTo>
                                  <a:lnTo>
                                    <a:pt x="254" y="91"/>
                                  </a:lnTo>
                                  <a:lnTo>
                                    <a:pt x="252" y="88"/>
                                  </a:lnTo>
                                  <a:lnTo>
                                    <a:pt x="250" y="88"/>
                                  </a:lnTo>
                                  <a:lnTo>
                                    <a:pt x="248" y="86"/>
                                  </a:lnTo>
                                  <a:lnTo>
                                    <a:pt x="245" y="84"/>
                                  </a:lnTo>
                                  <a:lnTo>
                                    <a:pt x="245" y="82"/>
                                  </a:lnTo>
                                  <a:lnTo>
                                    <a:pt x="243" y="80"/>
                                  </a:lnTo>
                                  <a:lnTo>
                                    <a:pt x="243" y="78"/>
                                  </a:lnTo>
                                  <a:lnTo>
                                    <a:pt x="243" y="76"/>
                                  </a:lnTo>
                                  <a:lnTo>
                                    <a:pt x="243" y="55"/>
                                  </a:lnTo>
                                  <a:lnTo>
                                    <a:pt x="243" y="57"/>
                                  </a:lnTo>
                                  <a:lnTo>
                                    <a:pt x="241" y="59"/>
                                  </a:lnTo>
                                  <a:lnTo>
                                    <a:pt x="239" y="61"/>
                                  </a:lnTo>
                                  <a:lnTo>
                                    <a:pt x="237" y="61"/>
                                  </a:lnTo>
                                  <a:lnTo>
                                    <a:pt x="226" y="65"/>
                                  </a:lnTo>
                                  <a:lnTo>
                                    <a:pt x="224" y="67"/>
                                  </a:lnTo>
                                  <a:lnTo>
                                    <a:pt x="224" y="76"/>
                                  </a:lnTo>
                                  <a:lnTo>
                                    <a:pt x="224" y="78"/>
                                  </a:lnTo>
                                  <a:lnTo>
                                    <a:pt x="224" y="80"/>
                                  </a:lnTo>
                                  <a:lnTo>
                                    <a:pt x="222" y="82"/>
                                  </a:lnTo>
                                  <a:lnTo>
                                    <a:pt x="222" y="84"/>
                                  </a:lnTo>
                                  <a:lnTo>
                                    <a:pt x="220" y="86"/>
                                  </a:lnTo>
                                  <a:lnTo>
                                    <a:pt x="218" y="88"/>
                                  </a:lnTo>
                                  <a:lnTo>
                                    <a:pt x="216" y="88"/>
                                  </a:lnTo>
                                  <a:lnTo>
                                    <a:pt x="214" y="91"/>
                                  </a:lnTo>
                                  <a:lnTo>
                                    <a:pt x="212" y="91"/>
                                  </a:lnTo>
                                  <a:lnTo>
                                    <a:pt x="210" y="91"/>
                                  </a:lnTo>
                                  <a:lnTo>
                                    <a:pt x="148" y="91"/>
                                  </a:lnTo>
                                  <a:lnTo>
                                    <a:pt x="146" y="91"/>
                                  </a:lnTo>
                                  <a:lnTo>
                                    <a:pt x="144" y="91"/>
                                  </a:lnTo>
                                  <a:lnTo>
                                    <a:pt x="142" y="88"/>
                                  </a:lnTo>
                                  <a:lnTo>
                                    <a:pt x="140" y="88"/>
                                  </a:lnTo>
                                  <a:lnTo>
                                    <a:pt x="138" y="86"/>
                                  </a:lnTo>
                                  <a:lnTo>
                                    <a:pt x="136" y="84"/>
                                  </a:lnTo>
                                  <a:lnTo>
                                    <a:pt x="136" y="82"/>
                                  </a:lnTo>
                                  <a:lnTo>
                                    <a:pt x="134" y="80"/>
                                  </a:lnTo>
                                  <a:lnTo>
                                    <a:pt x="134" y="78"/>
                                  </a:lnTo>
                                  <a:lnTo>
                                    <a:pt x="134" y="76"/>
                                  </a:lnTo>
                                  <a:lnTo>
                                    <a:pt x="134" y="42"/>
                                  </a:lnTo>
                                  <a:lnTo>
                                    <a:pt x="127" y="42"/>
                                  </a:lnTo>
                                  <a:lnTo>
                                    <a:pt x="127" y="76"/>
                                  </a:lnTo>
                                  <a:lnTo>
                                    <a:pt x="127" y="78"/>
                                  </a:lnTo>
                                  <a:lnTo>
                                    <a:pt x="127" y="80"/>
                                  </a:lnTo>
                                  <a:lnTo>
                                    <a:pt x="125" y="82"/>
                                  </a:lnTo>
                                  <a:lnTo>
                                    <a:pt x="125" y="84"/>
                                  </a:lnTo>
                                  <a:lnTo>
                                    <a:pt x="123" y="86"/>
                                  </a:lnTo>
                                  <a:lnTo>
                                    <a:pt x="121" y="88"/>
                                  </a:lnTo>
                                  <a:lnTo>
                                    <a:pt x="119" y="88"/>
                                  </a:lnTo>
                                  <a:lnTo>
                                    <a:pt x="117" y="91"/>
                                  </a:lnTo>
                                  <a:lnTo>
                                    <a:pt x="114" y="91"/>
                                  </a:lnTo>
                                  <a:lnTo>
                                    <a:pt x="112" y="91"/>
                                  </a:lnTo>
                                  <a:lnTo>
                                    <a:pt x="100" y="91"/>
                                  </a:lnTo>
                                  <a:lnTo>
                                    <a:pt x="98" y="91"/>
                                  </a:lnTo>
                                  <a:lnTo>
                                    <a:pt x="95" y="91"/>
                                  </a:lnTo>
                                  <a:lnTo>
                                    <a:pt x="93" y="88"/>
                                  </a:lnTo>
                                  <a:lnTo>
                                    <a:pt x="91" y="88"/>
                                  </a:lnTo>
                                  <a:lnTo>
                                    <a:pt x="89" y="86"/>
                                  </a:lnTo>
                                  <a:lnTo>
                                    <a:pt x="87" y="84"/>
                                  </a:lnTo>
                                  <a:lnTo>
                                    <a:pt x="87" y="82"/>
                                  </a:lnTo>
                                  <a:lnTo>
                                    <a:pt x="85" y="80"/>
                                  </a:lnTo>
                                  <a:lnTo>
                                    <a:pt x="85" y="78"/>
                                  </a:lnTo>
                                  <a:lnTo>
                                    <a:pt x="85" y="76"/>
                                  </a:lnTo>
                                  <a:lnTo>
                                    <a:pt x="85" y="78"/>
                                  </a:lnTo>
                                  <a:lnTo>
                                    <a:pt x="83" y="80"/>
                                  </a:lnTo>
                                  <a:lnTo>
                                    <a:pt x="81" y="82"/>
                                  </a:lnTo>
                                  <a:lnTo>
                                    <a:pt x="70" y="88"/>
                                  </a:lnTo>
                                  <a:lnTo>
                                    <a:pt x="68" y="88"/>
                                  </a:lnTo>
                                  <a:lnTo>
                                    <a:pt x="66" y="91"/>
                                  </a:lnTo>
                                  <a:lnTo>
                                    <a:pt x="64" y="91"/>
                                  </a:lnTo>
                                  <a:lnTo>
                                    <a:pt x="62" y="91"/>
                                  </a:lnTo>
                                  <a:lnTo>
                                    <a:pt x="47" y="91"/>
                                  </a:lnTo>
                                  <a:lnTo>
                                    <a:pt x="45" y="91"/>
                                  </a:lnTo>
                                  <a:lnTo>
                                    <a:pt x="28" y="88"/>
                                  </a:lnTo>
                                  <a:lnTo>
                                    <a:pt x="26" y="88"/>
                                  </a:lnTo>
                                  <a:lnTo>
                                    <a:pt x="24" y="86"/>
                                  </a:lnTo>
                                  <a:lnTo>
                                    <a:pt x="22" y="86"/>
                                  </a:lnTo>
                                  <a:lnTo>
                                    <a:pt x="22" y="84"/>
                                  </a:lnTo>
                                  <a:lnTo>
                                    <a:pt x="11" y="76"/>
                                  </a:lnTo>
                                  <a:lnTo>
                                    <a:pt x="9" y="76"/>
                                  </a:lnTo>
                                  <a:lnTo>
                                    <a:pt x="7" y="74"/>
                                  </a:lnTo>
                                  <a:lnTo>
                                    <a:pt x="7" y="72"/>
                                  </a:lnTo>
                                  <a:lnTo>
                                    <a:pt x="5" y="69"/>
                                  </a:lnTo>
                                  <a:lnTo>
                                    <a:pt x="0" y="57"/>
                                  </a:lnTo>
                                  <a:lnTo>
                                    <a:pt x="0" y="55"/>
                                  </a:lnTo>
                                  <a:lnTo>
                                    <a:pt x="0" y="52"/>
                                  </a:lnTo>
                                  <a:close/>
                                  <a:moveTo>
                                    <a:pt x="560" y="76"/>
                                  </a:moveTo>
                                  <a:lnTo>
                                    <a:pt x="560" y="14"/>
                                  </a:lnTo>
                                  <a:lnTo>
                                    <a:pt x="560" y="12"/>
                                  </a:lnTo>
                                  <a:lnTo>
                                    <a:pt x="560" y="10"/>
                                  </a:lnTo>
                                  <a:lnTo>
                                    <a:pt x="562" y="8"/>
                                  </a:lnTo>
                                  <a:lnTo>
                                    <a:pt x="562" y="6"/>
                                  </a:lnTo>
                                  <a:lnTo>
                                    <a:pt x="564" y="4"/>
                                  </a:lnTo>
                                  <a:lnTo>
                                    <a:pt x="566" y="2"/>
                                  </a:lnTo>
                                  <a:lnTo>
                                    <a:pt x="569" y="2"/>
                                  </a:lnTo>
                                  <a:lnTo>
                                    <a:pt x="571" y="0"/>
                                  </a:lnTo>
                                  <a:lnTo>
                                    <a:pt x="573" y="0"/>
                                  </a:lnTo>
                                  <a:lnTo>
                                    <a:pt x="575" y="0"/>
                                  </a:lnTo>
                                  <a:lnTo>
                                    <a:pt x="588" y="0"/>
                                  </a:lnTo>
                                  <a:lnTo>
                                    <a:pt x="590" y="0"/>
                                  </a:lnTo>
                                  <a:lnTo>
                                    <a:pt x="592" y="0"/>
                                  </a:lnTo>
                                  <a:lnTo>
                                    <a:pt x="594" y="2"/>
                                  </a:lnTo>
                                  <a:lnTo>
                                    <a:pt x="596" y="0"/>
                                  </a:lnTo>
                                  <a:lnTo>
                                    <a:pt x="598" y="0"/>
                                  </a:lnTo>
                                  <a:lnTo>
                                    <a:pt x="600" y="0"/>
                                  </a:lnTo>
                                  <a:lnTo>
                                    <a:pt x="611" y="0"/>
                                  </a:lnTo>
                                  <a:lnTo>
                                    <a:pt x="613" y="0"/>
                                  </a:lnTo>
                                  <a:lnTo>
                                    <a:pt x="615" y="0"/>
                                  </a:lnTo>
                                  <a:lnTo>
                                    <a:pt x="617" y="2"/>
                                  </a:lnTo>
                                  <a:lnTo>
                                    <a:pt x="619" y="2"/>
                                  </a:lnTo>
                                  <a:lnTo>
                                    <a:pt x="621" y="4"/>
                                  </a:lnTo>
                                  <a:lnTo>
                                    <a:pt x="624" y="6"/>
                                  </a:lnTo>
                                  <a:lnTo>
                                    <a:pt x="624" y="8"/>
                                  </a:lnTo>
                                  <a:lnTo>
                                    <a:pt x="626" y="10"/>
                                  </a:lnTo>
                                  <a:lnTo>
                                    <a:pt x="626" y="12"/>
                                  </a:lnTo>
                                  <a:lnTo>
                                    <a:pt x="626" y="14"/>
                                  </a:lnTo>
                                  <a:lnTo>
                                    <a:pt x="626" y="76"/>
                                  </a:lnTo>
                                  <a:lnTo>
                                    <a:pt x="626" y="78"/>
                                  </a:lnTo>
                                  <a:lnTo>
                                    <a:pt x="626" y="80"/>
                                  </a:lnTo>
                                  <a:lnTo>
                                    <a:pt x="624" y="82"/>
                                  </a:lnTo>
                                  <a:lnTo>
                                    <a:pt x="624" y="84"/>
                                  </a:lnTo>
                                  <a:lnTo>
                                    <a:pt x="621" y="86"/>
                                  </a:lnTo>
                                  <a:lnTo>
                                    <a:pt x="619" y="88"/>
                                  </a:lnTo>
                                  <a:lnTo>
                                    <a:pt x="617" y="88"/>
                                  </a:lnTo>
                                  <a:lnTo>
                                    <a:pt x="615" y="91"/>
                                  </a:lnTo>
                                  <a:lnTo>
                                    <a:pt x="613" y="91"/>
                                  </a:lnTo>
                                  <a:lnTo>
                                    <a:pt x="611" y="91"/>
                                  </a:lnTo>
                                  <a:lnTo>
                                    <a:pt x="598" y="91"/>
                                  </a:lnTo>
                                  <a:lnTo>
                                    <a:pt x="596" y="91"/>
                                  </a:lnTo>
                                  <a:lnTo>
                                    <a:pt x="594" y="91"/>
                                  </a:lnTo>
                                  <a:lnTo>
                                    <a:pt x="594" y="88"/>
                                  </a:lnTo>
                                  <a:lnTo>
                                    <a:pt x="592" y="91"/>
                                  </a:lnTo>
                                  <a:lnTo>
                                    <a:pt x="590" y="91"/>
                                  </a:lnTo>
                                  <a:lnTo>
                                    <a:pt x="588" y="91"/>
                                  </a:lnTo>
                                  <a:lnTo>
                                    <a:pt x="575" y="91"/>
                                  </a:lnTo>
                                  <a:lnTo>
                                    <a:pt x="573" y="91"/>
                                  </a:lnTo>
                                  <a:lnTo>
                                    <a:pt x="571" y="91"/>
                                  </a:lnTo>
                                  <a:lnTo>
                                    <a:pt x="569" y="88"/>
                                  </a:lnTo>
                                  <a:lnTo>
                                    <a:pt x="566" y="88"/>
                                  </a:lnTo>
                                  <a:lnTo>
                                    <a:pt x="564" y="86"/>
                                  </a:lnTo>
                                  <a:lnTo>
                                    <a:pt x="562" y="84"/>
                                  </a:lnTo>
                                  <a:lnTo>
                                    <a:pt x="562" y="82"/>
                                  </a:lnTo>
                                  <a:lnTo>
                                    <a:pt x="560" y="80"/>
                                  </a:lnTo>
                                  <a:lnTo>
                                    <a:pt x="560" y="78"/>
                                  </a:lnTo>
                                  <a:lnTo>
                                    <a:pt x="56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8" name="Rectangle 809"/>
                          <wps:cNvSpPr>
                            <a:spLocks noChangeArrowheads="1"/>
                          </wps:cNvSpPr>
                          <wps:spPr bwMode="auto">
                            <a:xfrm>
                              <a:off x="3757" y="807"/>
                              <a:ext cx="55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STEPHENSON</w:t>
                                </w:r>
                              </w:p>
                            </w:txbxContent>
                          </wps:txbx>
                          <wps:bodyPr rot="0" vert="horz" wrap="none" lIns="0" tIns="0" rIns="0" bIns="0" anchor="t" anchorCtr="0" upright="1">
                            <a:spAutoFit/>
                          </wps:bodyPr>
                        </wps:wsp>
                        <wps:wsp>
                          <wps:cNvPr id="3039" name="Rectangle 810"/>
                          <wps:cNvSpPr>
                            <a:spLocks noChangeArrowheads="1"/>
                          </wps:cNvSpPr>
                          <wps:spPr bwMode="auto">
                            <a:xfrm>
                              <a:off x="4087" y="8216"/>
                              <a:ext cx="55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WASHINGTON</w:t>
                                </w:r>
                              </w:p>
                            </w:txbxContent>
                          </wps:txbx>
                          <wps:bodyPr rot="0" vert="horz" wrap="none" lIns="0" tIns="0" rIns="0" bIns="0" anchor="t" anchorCtr="0" upright="1">
                            <a:spAutoFit/>
                          </wps:bodyPr>
                        </wps:wsp>
                        <wps:wsp>
                          <wps:cNvPr id="3040" name="Freeform 811"/>
                          <wps:cNvSpPr>
                            <a:spLocks noEditPoints="1"/>
                          </wps:cNvSpPr>
                          <wps:spPr bwMode="auto">
                            <a:xfrm>
                              <a:off x="4068" y="8222"/>
                              <a:ext cx="625" cy="89"/>
                            </a:xfrm>
                            <a:custGeom>
                              <a:avLst/>
                              <a:gdLst>
                                <a:gd name="T0" fmla="*/ 6 w 625"/>
                                <a:gd name="T1" fmla="*/ 2 h 89"/>
                                <a:gd name="T2" fmla="*/ 29 w 625"/>
                                <a:gd name="T3" fmla="*/ 0 h 89"/>
                                <a:gd name="T4" fmla="*/ 44 w 625"/>
                                <a:gd name="T5" fmla="*/ 0 h 89"/>
                                <a:gd name="T6" fmla="*/ 76 w 625"/>
                                <a:gd name="T7" fmla="*/ 5 h 89"/>
                                <a:gd name="T8" fmla="*/ 101 w 625"/>
                                <a:gd name="T9" fmla="*/ 0 h 89"/>
                                <a:gd name="T10" fmla="*/ 114 w 625"/>
                                <a:gd name="T11" fmla="*/ 2 h 89"/>
                                <a:gd name="T12" fmla="*/ 141 w 625"/>
                                <a:gd name="T13" fmla="*/ 0 h 89"/>
                                <a:gd name="T14" fmla="*/ 152 w 625"/>
                                <a:gd name="T15" fmla="*/ 15 h 89"/>
                                <a:gd name="T16" fmla="*/ 186 w 625"/>
                                <a:gd name="T17" fmla="*/ 0 h 89"/>
                                <a:gd name="T18" fmla="*/ 213 w 625"/>
                                <a:gd name="T19" fmla="*/ 7 h 89"/>
                                <a:gd name="T20" fmla="*/ 230 w 625"/>
                                <a:gd name="T21" fmla="*/ 0 h 89"/>
                                <a:gd name="T22" fmla="*/ 255 w 625"/>
                                <a:gd name="T23" fmla="*/ 0 h 89"/>
                                <a:gd name="T24" fmla="*/ 281 w 625"/>
                                <a:gd name="T25" fmla="*/ 5 h 89"/>
                                <a:gd name="T26" fmla="*/ 294 w 625"/>
                                <a:gd name="T27" fmla="*/ 0 h 89"/>
                                <a:gd name="T28" fmla="*/ 319 w 625"/>
                                <a:gd name="T29" fmla="*/ 0 h 89"/>
                                <a:gd name="T30" fmla="*/ 342 w 625"/>
                                <a:gd name="T31" fmla="*/ 0 h 89"/>
                                <a:gd name="T32" fmla="*/ 367 w 625"/>
                                <a:gd name="T33" fmla="*/ 7 h 89"/>
                                <a:gd name="T34" fmla="*/ 382 w 625"/>
                                <a:gd name="T35" fmla="*/ 0 h 89"/>
                                <a:gd name="T36" fmla="*/ 427 w 625"/>
                                <a:gd name="T37" fmla="*/ 9 h 89"/>
                                <a:gd name="T38" fmla="*/ 439 w 625"/>
                                <a:gd name="T39" fmla="*/ 0 h 89"/>
                                <a:gd name="T40" fmla="*/ 513 w 625"/>
                                <a:gd name="T41" fmla="*/ 0 h 89"/>
                                <a:gd name="T42" fmla="*/ 536 w 625"/>
                                <a:gd name="T43" fmla="*/ 11 h 89"/>
                                <a:gd name="T44" fmla="*/ 553 w 625"/>
                                <a:gd name="T45" fmla="*/ 45 h 89"/>
                                <a:gd name="T46" fmla="*/ 536 w 625"/>
                                <a:gd name="T47" fmla="*/ 81 h 89"/>
                                <a:gd name="T48" fmla="*/ 513 w 625"/>
                                <a:gd name="T49" fmla="*/ 89 h 89"/>
                                <a:gd name="T50" fmla="*/ 488 w 625"/>
                                <a:gd name="T51" fmla="*/ 85 h 89"/>
                                <a:gd name="T52" fmla="*/ 462 w 625"/>
                                <a:gd name="T53" fmla="*/ 89 h 89"/>
                                <a:gd name="T54" fmla="*/ 450 w 625"/>
                                <a:gd name="T55" fmla="*/ 78 h 89"/>
                                <a:gd name="T56" fmla="*/ 443 w 625"/>
                                <a:gd name="T57" fmla="*/ 66 h 89"/>
                                <a:gd name="T58" fmla="*/ 416 w 625"/>
                                <a:gd name="T59" fmla="*/ 89 h 89"/>
                                <a:gd name="T60" fmla="*/ 374 w 625"/>
                                <a:gd name="T61" fmla="*/ 87 h 89"/>
                                <a:gd name="T62" fmla="*/ 359 w 625"/>
                                <a:gd name="T63" fmla="*/ 89 h 89"/>
                                <a:gd name="T64" fmla="*/ 334 w 625"/>
                                <a:gd name="T65" fmla="*/ 89 h 89"/>
                                <a:gd name="T66" fmla="*/ 310 w 625"/>
                                <a:gd name="T67" fmla="*/ 89 h 89"/>
                                <a:gd name="T68" fmla="*/ 285 w 625"/>
                                <a:gd name="T69" fmla="*/ 87 h 89"/>
                                <a:gd name="T70" fmla="*/ 272 w 625"/>
                                <a:gd name="T71" fmla="*/ 89 h 89"/>
                                <a:gd name="T72" fmla="*/ 247 w 625"/>
                                <a:gd name="T73" fmla="*/ 89 h 89"/>
                                <a:gd name="T74" fmla="*/ 222 w 625"/>
                                <a:gd name="T75" fmla="*/ 85 h 89"/>
                                <a:gd name="T76" fmla="*/ 192 w 625"/>
                                <a:gd name="T77" fmla="*/ 89 h 89"/>
                                <a:gd name="T78" fmla="*/ 163 w 625"/>
                                <a:gd name="T79" fmla="*/ 89 h 89"/>
                                <a:gd name="T80" fmla="*/ 139 w 625"/>
                                <a:gd name="T81" fmla="*/ 87 h 89"/>
                                <a:gd name="T82" fmla="*/ 125 w 625"/>
                                <a:gd name="T83" fmla="*/ 81 h 89"/>
                                <a:gd name="T84" fmla="*/ 112 w 625"/>
                                <a:gd name="T85" fmla="*/ 89 h 89"/>
                                <a:gd name="T86" fmla="*/ 70 w 625"/>
                                <a:gd name="T87" fmla="*/ 89 h 89"/>
                                <a:gd name="T88" fmla="*/ 57 w 625"/>
                                <a:gd name="T89" fmla="*/ 78 h 89"/>
                                <a:gd name="T90" fmla="*/ 46 w 625"/>
                                <a:gd name="T91" fmla="*/ 87 h 89"/>
                                <a:gd name="T92" fmla="*/ 15 w 625"/>
                                <a:gd name="T93" fmla="*/ 87 h 89"/>
                                <a:gd name="T94" fmla="*/ 0 w 625"/>
                                <a:gd name="T95" fmla="*/ 17 h 89"/>
                                <a:gd name="T96" fmla="*/ 562 w 625"/>
                                <a:gd name="T97" fmla="*/ 7 h 89"/>
                                <a:gd name="T98" fmla="*/ 587 w 625"/>
                                <a:gd name="T99" fmla="*/ 0 h 89"/>
                                <a:gd name="T100" fmla="*/ 610 w 625"/>
                                <a:gd name="T101" fmla="*/ 0 h 89"/>
                                <a:gd name="T102" fmla="*/ 623 w 625"/>
                                <a:gd name="T103" fmla="*/ 9 h 89"/>
                                <a:gd name="T104" fmla="*/ 623 w 625"/>
                                <a:gd name="T105" fmla="*/ 81 h 89"/>
                                <a:gd name="T106" fmla="*/ 610 w 625"/>
                                <a:gd name="T107" fmla="*/ 89 h 89"/>
                                <a:gd name="T108" fmla="*/ 587 w 625"/>
                                <a:gd name="T109" fmla="*/ 89 h 89"/>
                                <a:gd name="T110" fmla="*/ 562 w 625"/>
                                <a:gd name="T111" fmla="*/ 83 h 89"/>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625" h="89">
                                  <a:moveTo>
                                    <a:pt x="0" y="15"/>
                                  </a:moveTo>
                                  <a:lnTo>
                                    <a:pt x="0" y="13"/>
                                  </a:lnTo>
                                  <a:lnTo>
                                    <a:pt x="0" y="11"/>
                                  </a:lnTo>
                                  <a:lnTo>
                                    <a:pt x="2" y="9"/>
                                  </a:lnTo>
                                  <a:lnTo>
                                    <a:pt x="2" y="7"/>
                                  </a:lnTo>
                                  <a:lnTo>
                                    <a:pt x="4" y="5"/>
                                  </a:lnTo>
                                  <a:lnTo>
                                    <a:pt x="6" y="2"/>
                                  </a:lnTo>
                                  <a:lnTo>
                                    <a:pt x="8" y="2"/>
                                  </a:lnTo>
                                  <a:lnTo>
                                    <a:pt x="10" y="0"/>
                                  </a:lnTo>
                                  <a:lnTo>
                                    <a:pt x="13" y="0"/>
                                  </a:lnTo>
                                  <a:lnTo>
                                    <a:pt x="15" y="0"/>
                                  </a:lnTo>
                                  <a:lnTo>
                                    <a:pt x="25" y="0"/>
                                  </a:lnTo>
                                  <a:lnTo>
                                    <a:pt x="27" y="0"/>
                                  </a:lnTo>
                                  <a:lnTo>
                                    <a:pt x="29" y="0"/>
                                  </a:lnTo>
                                  <a:lnTo>
                                    <a:pt x="32" y="2"/>
                                  </a:lnTo>
                                  <a:lnTo>
                                    <a:pt x="34" y="2"/>
                                  </a:lnTo>
                                  <a:lnTo>
                                    <a:pt x="36" y="5"/>
                                  </a:lnTo>
                                  <a:lnTo>
                                    <a:pt x="38" y="2"/>
                                  </a:lnTo>
                                  <a:lnTo>
                                    <a:pt x="40" y="2"/>
                                  </a:lnTo>
                                  <a:lnTo>
                                    <a:pt x="42" y="0"/>
                                  </a:lnTo>
                                  <a:lnTo>
                                    <a:pt x="44" y="0"/>
                                  </a:lnTo>
                                  <a:lnTo>
                                    <a:pt x="46" y="0"/>
                                  </a:lnTo>
                                  <a:lnTo>
                                    <a:pt x="65" y="0"/>
                                  </a:lnTo>
                                  <a:lnTo>
                                    <a:pt x="68" y="0"/>
                                  </a:lnTo>
                                  <a:lnTo>
                                    <a:pt x="70" y="0"/>
                                  </a:lnTo>
                                  <a:lnTo>
                                    <a:pt x="72" y="2"/>
                                  </a:lnTo>
                                  <a:lnTo>
                                    <a:pt x="74" y="2"/>
                                  </a:lnTo>
                                  <a:lnTo>
                                    <a:pt x="76" y="5"/>
                                  </a:lnTo>
                                  <a:lnTo>
                                    <a:pt x="78" y="2"/>
                                  </a:lnTo>
                                  <a:lnTo>
                                    <a:pt x="80" y="2"/>
                                  </a:lnTo>
                                  <a:lnTo>
                                    <a:pt x="82" y="0"/>
                                  </a:lnTo>
                                  <a:lnTo>
                                    <a:pt x="84" y="0"/>
                                  </a:lnTo>
                                  <a:lnTo>
                                    <a:pt x="87" y="0"/>
                                  </a:lnTo>
                                  <a:lnTo>
                                    <a:pt x="99" y="0"/>
                                  </a:lnTo>
                                  <a:lnTo>
                                    <a:pt x="101" y="0"/>
                                  </a:lnTo>
                                  <a:lnTo>
                                    <a:pt x="103" y="0"/>
                                  </a:lnTo>
                                  <a:lnTo>
                                    <a:pt x="106" y="2"/>
                                  </a:lnTo>
                                  <a:lnTo>
                                    <a:pt x="108" y="2"/>
                                  </a:lnTo>
                                  <a:lnTo>
                                    <a:pt x="110" y="5"/>
                                  </a:lnTo>
                                  <a:lnTo>
                                    <a:pt x="110" y="7"/>
                                  </a:lnTo>
                                  <a:lnTo>
                                    <a:pt x="112" y="5"/>
                                  </a:lnTo>
                                  <a:lnTo>
                                    <a:pt x="114" y="2"/>
                                  </a:lnTo>
                                  <a:lnTo>
                                    <a:pt x="116" y="2"/>
                                  </a:lnTo>
                                  <a:lnTo>
                                    <a:pt x="118" y="0"/>
                                  </a:lnTo>
                                  <a:lnTo>
                                    <a:pt x="120" y="0"/>
                                  </a:lnTo>
                                  <a:lnTo>
                                    <a:pt x="122" y="0"/>
                                  </a:lnTo>
                                  <a:lnTo>
                                    <a:pt x="137" y="0"/>
                                  </a:lnTo>
                                  <a:lnTo>
                                    <a:pt x="139" y="0"/>
                                  </a:lnTo>
                                  <a:lnTo>
                                    <a:pt x="141" y="0"/>
                                  </a:lnTo>
                                  <a:lnTo>
                                    <a:pt x="144" y="2"/>
                                  </a:lnTo>
                                  <a:lnTo>
                                    <a:pt x="146" y="2"/>
                                  </a:lnTo>
                                  <a:lnTo>
                                    <a:pt x="148" y="5"/>
                                  </a:lnTo>
                                  <a:lnTo>
                                    <a:pt x="150" y="7"/>
                                  </a:lnTo>
                                  <a:lnTo>
                                    <a:pt x="150" y="9"/>
                                  </a:lnTo>
                                  <a:lnTo>
                                    <a:pt x="152" y="11"/>
                                  </a:lnTo>
                                  <a:lnTo>
                                    <a:pt x="152" y="15"/>
                                  </a:lnTo>
                                  <a:lnTo>
                                    <a:pt x="154" y="13"/>
                                  </a:lnTo>
                                  <a:lnTo>
                                    <a:pt x="156" y="11"/>
                                  </a:lnTo>
                                  <a:lnTo>
                                    <a:pt x="165" y="5"/>
                                  </a:lnTo>
                                  <a:lnTo>
                                    <a:pt x="167" y="5"/>
                                  </a:lnTo>
                                  <a:lnTo>
                                    <a:pt x="169" y="2"/>
                                  </a:lnTo>
                                  <a:lnTo>
                                    <a:pt x="171" y="2"/>
                                  </a:lnTo>
                                  <a:lnTo>
                                    <a:pt x="186" y="0"/>
                                  </a:lnTo>
                                  <a:lnTo>
                                    <a:pt x="188" y="0"/>
                                  </a:lnTo>
                                  <a:lnTo>
                                    <a:pt x="190" y="0"/>
                                  </a:lnTo>
                                  <a:lnTo>
                                    <a:pt x="207" y="2"/>
                                  </a:lnTo>
                                  <a:lnTo>
                                    <a:pt x="209" y="2"/>
                                  </a:lnTo>
                                  <a:lnTo>
                                    <a:pt x="211" y="5"/>
                                  </a:lnTo>
                                  <a:lnTo>
                                    <a:pt x="213" y="5"/>
                                  </a:lnTo>
                                  <a:lnTo>
                                    <a:pt x="213" y="7"/>
                                  </a:lnTo>
                                  <a:lnTo>
                                    <a:pt x="220" y="9"/>
                                  </a:lnTo>
                                  <a:lnTo>
                                    <a:pt x="220" y="7"/>
                                  </a:lnTo>
                                  <a:lnTo>
                                    <a:pt x="222" y="5"/>
                                  </a:lnTo>
                                  <a:lnTo>
                                    <a:pt x="224" y="2"/>
                                  </a:lnTo>
                                  <a:lnTo>
                                    <a:pt x="226" y="2"/>
                                  </a:lnTo>
                                  <a:lnTo>
                                    <a:pt x="228" y="0"/>
                                  </a:lnTo>
                                  <a:lnTo>
                                    <a:pt x="230" y="0"/>
                                  </a:lnTo>
                                  <a:lnTo>
                                    <a:pt x="232" y="0"/>
                                  </a:lnTo>
                                  <a:lnTo>
                                    <a:pt x="245" y="0"/>
                                  </a:lnTo>
                                  <a:lnTo>
                                    <a:pt x="247" y="0"/>
                                  </a:lnTo>
                                  <a:lnTo>
                                    <a:pt x="249" y="0"/>
                                  </a:lnTo>
                                  <a:lnTo>
                                    <a:pt x="251" y="2"/>
                                  </a:lnTo>
                                  <a:lnTo>
                                    <a:pt x="253" y="0"/>
                                  </a:lnTo>
                                  <a:lnTo>
                                    <a:pt x="255" y="0"/>
                                  </a:lnTo>
                                  <a:lnTo>
                                    <a:pt x="258" y="0"/>
                                  </a:lnTo>
                                  <a:lnTo>
                                    <a:pt x="270" y="0"/>
                                  </a:lnTo>
                                  <a:lnTo>
                                    <a:pt x="272" y="0"/>
                                  </a:lnTo>
                                  <a:lnTo>
                                    <a:pt x="275" y="0"/>
                                  </a:lnTo>
                                  <a:lnTo>
                                    <a:pt x="277" y="2"/>
                                  </a:lnTo>
                                  <a:lnTo>
                                    <a:pt x="279" y="2"/>
                                  </a:lnTo>
                                  <a:lnTo>
                                    <a:pt x="281" y="5"/>
                                  </a:lnTo>
                                  <a:lnTo>
                                    <a:pt x="281" y="7"/>
                                  </a:lnTo>
                                  <a:lnTo>
                                    <a:pt x="283" y="5"/>
                                  </a:lnTo>
                                  <a:lnTo>
                                    <a:pt x="285" y="2"/>
                                  </a:lnTo>
                                  <a:lnTo>
                                    <a:pt x="287" y="2"/>
                                  </a:lnTo>
                                  <a:lnTo>
                                    <a:pt x="289" y="0"/>
                                  </a:lnTo>
                                  <a:lnTo>
                                    <a:pt x="291" y="0"/>
                                  </a:lnTo>
                                  <a:lnTo>
                                    <a:pt x="294" y="0"/>
                                  </a:lnTo>
                                  <a:lnTo>
                                    <a:pt x="306" y="0"/>
                                  </a:lnTo>
                                  <a:lnTo>
                                    <a:pt x="308" y="0"/>
                                  </a:lnTo>
                                  <a:lnTo>
                                    <a:pt x="310" y="0"/>
                                  </a:lnTo>
                                  <a:lnTo>
                                    <a:pt x="313" y="2"/>
                                  </a:lnTo>
                                  <a:lnTo>
                                    <a:pt x="315" y="0"/>
                                  </a:lnTo>
                                  <a:lnTo>
                                    <a:pt x="317" y="0"/>
                                  </a:lnTo>
                                  <a:lnTo>
                                    <a:pt x="319" y="0"/>
                                  </a:lnTo>
                                  <a:lnTo>
                                    <a:pt x="329" y="0"/>
                                  </a:lnTo>
                                  <a:lnTo>
                                    <a:pt x="332" y="0"/>
                                  </a:lnTo>
                                  <a:lnTo>
                                    <a:pt x="334" y="0"/>
                                  </a:lnTo>
                                  <a:lnTo>
                                    <a:pt x="336" y="2"/>
                                  </a:lnTo>
                                  <a:lnTo>
                                    <a:pt x="338" y="0"/>
                                  </a:lnTo>
                                  <a:lnTo>
                                    <a:pt x="340" y="0"/>
                                  </a:lnTo>
                                  <a:lnTo>
                                    <a:pt x="342" y="0"/>
                                  </a:lnTo>
                                  <a:lnTo>
                                    <a:pt x="355" y="0"/>
                                  </a:lnTo>
                                  <a:lnTo>
                                    <a:pt x="357" y="0"/>
                                  </a:lnTo>
                                  <a:lnTo>
                                    <a:pt x="359" y="0"/>
                                  </a:lnTo>
                                  <a:lnTo>
                                    <a:pt x="361" y="2"/>
                                  </a:lnTo>
                                  <a:lnTo>
                                    <a:pt x="363" y="2"/>
                                  </a:lnTo>
                                  <a:lnTo>
                                    <a:pt x="365" y="5"/>
                                  </a:lnTo>
                                  <a:lnTo>
                                    <a:pt x="367" y="7"/>
                                  </a:lnTo>
                                  <a:lnTo>
                                    <a:pt x="367" y="9"/>
                                  </a:lnTo>
                                  <a:lnTo>
                                    <a:pt x="372" y="5"/>
                                  </a:lnTo>
                                  <a:lnTo>
                                    <a:pt x="374" y="2"/>
                                  </a:lnTo>
                                  <a:lnTo>
                                    <a:pt x="376" y="2"/>
                                  </a:lnTo>
                                  <a:lnTo>
                                    <a:pt x="378" y="0"/>
                                  </a:lnTo>
                                  <a:lnTo>
                                    <a:pt x="380" y="0"/>
                                  </a:lnTo>
                                  <a:lnTo>
                                    <a:pt x="382" y="0"/>
                                  </a:lnTo>
                                  <a:lnTo>
                                    <a:pt x="412" y="0"/>
                                  </a:lnTo>
                                  <a:lnTo>
                                    <a:pt x="414" y="0"/>
                                  </a:lnTo>
                                  <a:lnTo>
                                    <a:pt x="416" y="0"/>
                                  </a:lnTo>
                                  <a:lnTo>
                                    <a:pt x="418" y="2"/>
                                  </a:lnTo>
                                  <a:lnTo>
                                    <a:pt x="420" y="2"/>
                                  </a:lnTo>
                                  <a:lnTo>
                                    <a:pt x="422" y="5"/>
                                  </a:lnTo>
                                  <a:lnTo>
                                    <a:pt x="427" y="9"/>
                                  </a:lnTo>
                                  <a:lnTo>
                                    <a:pt x="427" y="7"/>
                                  </a:lnTo>
                                  <a:lnTo>
                                    <a:pt x="429" y="5"/>
                                  </a:lnTo>
                                  <a:lnTo>
                                    <a:pt x="431" y="2"/>
                                  </a:lnTo>
                                  <a:lnTo>
                                    <a:pt x="433" y="2"/>
                                  </a:lnTo>
                                  <a:lnTo>
                                    <a:pt x="435" y="0"/>
                                  </a:lnTo>
                                  <a:lnTo>
                                    <a:pt x="437" y="0"/>
                                  </a:lnTo>
                                  <a:lnTo>
                                    <a:pt x="439" y="0"/>
                                  </a:lnTo>
                                  <a:lnTo>
                                    <a:pt x="500" y="0"/>
                                  </a:lnTo>
                                  <a:lnTo>
                                    <a:pt x="503" y="0"/>
                                  </a:lnTo>
                                  <a:lnTo>
                                    <a:pt x="505" y="0"/>
                                  </a:lnTo>
                                  <a:lnTo>
                                    <a:pt x="507" y="2"/>
                                  </a:lnTo>
                                  <a:lnTo>
                                    <a:pt x="509" y="0"/>
                                  </a:lnTo>
                                  <a:lnTo>
                                    <a:pt x="511" y="0"/>
                                  </a:lnTo>
                                  <a:lnTo>
                                    <a:pt x="513" y="0"/>
                                  </a:lnTo>
                                  <a:lnTo>
                                    <a:pt x="515" y="0"/>
                                  </a:lnTo>
                                  <a:lnTo>
                                    <a:pt x="517" y="0"/>
                                  </a:lnTo>
                                  <a:lnTo>
                                    <a:pt x="530" y="5"/>
                                  </a:lnTo>
                                  <a:lnTo>
                                    <a:pt x="532" y="7"/>
                                  </a:lnTo>
                                  <a:lnTo>
                                    <a:pt x="534" y="7"/>
                                  </a:lnTo>
                                  <a:lnTo>
                                    <a:pt x="536" y="9"/>
                                  </a:lnTo>
                                  <a:lnTo>
                                    <a:pt x="536" y="11"/>
                                  </a:lnTo>
                                  <a:lnTo>
                                    <a:pt x="545" y="21"/>
                                  </a:lnTo>
                                  <a:lnTo>
                                    <a:pt x="547" y="21"/>
                                  </a:lnTo>
                                  <a:lnTo>
                                    <a:pt x="547" y="24"/>
                                  </a:lnTo>
                                  <a:lnTo>
                                    <a:pt x="549" y="26"/>
                                  </a:lnTo>
                                  <a:lnTo>
                                    <a:pt x="553" y="40"/>
                                  </a:lnTo>
                                  <a:lnTo>
                                    <a:pt x="553" y="43"/>
                                  </a:lnTo>
                                  <a:lnTo>
                                    <a:pt x="553" y="45"/>
                                  </a:lnTo>
                                  <a:lnTo>
                                    <a:pt x="553" y="47"/>
                                  </a:lnTo>
                                  <a:lnTo>
                                    <a:pt x="553" y="49"/>
                                  </a:lnTo>
                                  <a:lnTo>
                                    <a:pt x="549" y="66"/>
                                  </a:lnTo>
                                  <a:lnTo>
                                    <a:pt x="547" y="68"/>
                                  </a:lnTo>
                                  <a:lnTo>
                                    <a:pt x="547" y="70"/>
                                  </a:lnTo>
                                  <a:lnTo>
                                    <a:pt x="545" y="70"/>
                                  </a:lnTo>
                                  <a:lnTo>
                                    <a:pt x="536" y="81"/>
                                  </a:lnTo>
                                  <a:lnTo>
                                    <a:pt x="536" y="83"/>
                                  </a:lnTo>
                                  <a:lnTo>
                                    <a:pt x="534" y="85"/>
                                  </a:lnTo>
                                  <a:lnTo>
                                    <a:pt x="532" y="85"/>
                                  </a:lnTo>
                                  <a:lnTo>
                                    <a:pt x="530" y="87"/>
                                  </a:lnTo>
                                  <a:lnTo>
                                    <a:pt x="528" y="87"/>
                                  </a:lnTo>
                                  <a:lnTo>
                                    <a:pt x="515" y="89"/>
                                  </a:lnTo>
                                  <a:lnTo>
                                    <a:pt x="513" y="89"/>
                                  </a:lnTo>
                                  <a:lnTo>
                                    <a:pt x="511" y="89"/>
                                  </a:lnTo>
                                  <a:lnTo>
                                    <a:pt x="498" y="87"/>
                                  </a:lnTo>
                                  <a:lnTo>
                                    <a:pt x="496" y="87"/>
                                  </a:lnTo>
                                  <a:lnTo>
                                    <a:pt x="494" y="85"/>
                                  </a:lnTo>
                                  <a:lnTo>
                                    <a:pt x="492" y="85"/>
                                  </a:lnTo>
                                  <a:lnTo>
                                    <a:pt x="490" y="83"/>
                                  </a:lnTo>
                                  <a:lnTo>
                                    <a:pt x="488" y="85"/>
                                  </a:lnTo>
                                  <a:lnTo>
                                    <a:pt x="486" y="87"/>
                                  </a:lnTo>
                                  <a:lnTo>
                                    <a:pt x="484" y="87"/>
                                  </a:lnTo>
                                  <a:lnTo>
                                    <a:pt x="481" y="89"/>
                                  </a:lnTo>
                                  <a:lnTo>
                                    <a:pt x="479" y="89"/>
                                  </a:lnTo>
                                  <a:lnTo>
                                    <a:pt x="477" y="89"/>
                                  </a:lnTo>
                                  <a:lnTo>
                                    <a:pt x="465" y="89"/>
                                  </a:lnTo>
                                  <a:lnTo>
                                    <a:pt x="462" y="89"/>
                                  </a:lnTo>
                                  <a:lnTo>
                                    <a:pt x="460" y="89"/>
                                  </a:lnTo>
                                  <a:lnTo>
                                    <a:pt x="458" y="87"/>
                                  </a:lnTo>
                                  <a:lnTo>
                                    <a:pt x="456" y="87"/>
                                  </a:lnTo>
                                  <a:lnTo>
                                    <a:pt x="454" y="85"/>
                                  </a:lnTo>
                                  <a:lnTo>
                                    <a:pt x="452" y="83"/>
                                  </a:lnTo>
                                  <a:lnTo>
                                    <a:pt x="452" y="81"/>
                                  </a:lnTo>
                                  <a:lnTo>
                                    <a:pt x="450" y="78"/>
                                  </a:lnTo>
                                  <a:lnTo>
                                    <a:pt x="450" y="76"/>
                                  </a:lnTo>
                                  <a:lnTo>
                                    <a:pt x="450" y="74"/>
                                  </a:lnTo>
                                  <a:lnTo>
                                    <a:pt x="450" y="40"/>
                                  </a:lnTo>
                                  <a:lnTo>
                                    <a:pt x="443" y="40"/>
                                  </a:lnTo>
                                  <a:lnTo>
                                    <a:pt x="443" y="62"/>
                                  </a:lnTo>
                                  <a:lnTo>
                                    <a:pt x="443" y="64"/>
                                  </a:lnTo>
                                  <a:lnTo>
                                    <a:pt x="443" y="66"/>
                                  </a:lnTo>
                                  <a:lnTo>
                                    <a:pt x="441" y="68"/>
                                  </a:lnTo>
                                  <a:lnTo>
                                    <a:pt x="441" y="70"/>
                                  </a:lnTo>
                                  <a:lnTo>
                                    <a:pt x="439" y="72"/>
                                  </a:lnTo>
                                  <a:lnTo>
                                    <a:pt x="437" y="74"/>
                                  </a:lnTo>
                                  <a:lnTo>
                                    <a:pt x="420" y="87"/>
                                  </a:lnTo>
                                  <a:lnTo>
                                    <a:pt x="418" y="87"/>
                                  </a:lnTo>
                                  <a:lnTo>
                                    <a:pt x="416" y="89"/>
                                  </a:lnTo>
                                  <a:lnTo>
                                    <a:pt x="414" y="89"/>
                                  </a:lnTo>
                                  <a:lnTo>
                                    <a:pt x="412" y="89"/>
                                  </a:lnTo>
                                  <a:lnTo>
                                    <a:pt x="382" y="89"/>
                                  </a:lnTo>
                                  <a:lnTo>
                                    <a:pt x="380" y="89"/>
                                  </a:lnTo>
                                  <a:lnTo>
                                    <a:pt x="378" y="89"/>
                                  </a:lnTo>
                                  <a:lnTo>
                                    <a:pt x="376" y="87"/>
                                  </a:lnTo>
                                  <a:lnTo>
                                    <a:pt x="374" y="87"/>
                                  </a:lnTo>
                                  <a:lnTo>
                                    <a:pt x="372" y="85"/>
                                  </a:lnTo>
                                  <a:lnTo>
                                    <a:pt x="367" y="81"/>
                                  </a:lnTo>
                                  <a:lnTo>
                                    <a:pt x="367" y="83"/>
                                  </a:lnTo>
                                  <a:lnTo>
                                    <a:pt x="365" y="85"/>
                                  </a:lnTo>
                                  <a:lnTo>
                                    <a:pt x="363" y="87"/>
                                  </a:lnTo>
                                  <a:lnTo>
                                    <a:pt x="361" y="87"/>
                                  </a:lnTo>
                                  <a:lnTo>
                                    <a:pt x="359" y="89"/>
                                  </a:lnTo>
                                  <a:lnTo>
                                    <a:pt x="357" y="89"/>
                                  </a:lnTo>
                                  <a:lnTo>
                                    <a:pt x="355" y="89"/>
                                  </a:lnTo>
                                  <a:lnTo>
                                    <a:pt x="342" y="89"/>
                                  </a:lnTo>
                                  <a:lnTo>
                                    <a:pt x="340" y="89"/>
                                  </a:lnTo>
                                  <a:lnTo>
                                    <a:pt x="338" y="89"/>
                                  </a:lnTo>
                                  <a:lnTo>
                                    <a:pt x="336" y="87"/>
                                  </a:lnTo>
                                  <a:lnTo>
                                    <a:pt x="334" y="89"/>
                                  </a:lnTo>
                                  <a:lnTo>
                                    <a:pt x="332" y="89"/>
                                  </a:lnTo>
                                  <a:lnTo>
                                    <a:pt x="329" y="89"/>
                                  </a:lnTo>
                                  <a:lnTo>
                                    <a:pt x="319" y="89"/>
                                  </a:lnTo>
                                  <a:lnTo>
                                    <a:pt x="317" y="89"/>
                                  </a:lnTo>
                                  <a:lnTo>
                                    <a:pt x="315" y="89"/>
                                  </a:lnTo>
                                  <a:lnTo>
                                    <a:pt x="313" y="87"/>
                                  </a:lnTo>
                                  <a:lnTo>
                                    <a:pt x="310" y="89"/>
                                  </a:lnTo>
                                  <a:lnTo>
                                    <a:pt x="308" y="89"/>
                                  </a:lnTo>
                                  <a:lnTo>
                                    <a:pt x="306" y="89"/>
                                  </a:lnTo>
                                  <a:lnTo>
                                    <a:pt x="294" y="89"/>
                                  </a:lnTo>
                                  <a:lnTo>
                                    <a:pt x="291" y="89"/>
                                  </a:lnTo>
                                  <a:lnTo>
                                    <a:pt x="289" y="89"/>
                                  </a:lnTo>
                                  <a:lnTo>
                                    <a:pt x="287" y="87"/>
                                  </a:lnTo>
                                  <a:lnTo>
                                    <a:pt x="285" y="87"/>
                                  </a:lnTo>
                                  <a:lnTo>
                                    <a:pt x="283" y="85"/>
                                  </a:lnTo>
                                  <a:lnTo>
                                    <a:pt x="281" y="83"/>
                                  </a:lnTo>
                                  <a:lnTo>
                                    <a:pt x="281" y="85"/>
                                  </a:lnTo>
                                  <a:lnTo>
                                    <a:pt x="279" y="87"/>
                                  </a:lnTo>
                                  <a:lnTo>
                                    <a:pt x="277" y="87"/>
                                  </a:lnTo>
                                  <a:lnTo>
                                    <a:pt x="275" y="89"/>
                                  </a:lnTo>
                                  <a:lnTo>
                                    <a:pt x="272" y="89"/>
                                  </a:lnTo>
                                  <a:lnTo>
                                    <a:pt x="270" y="89"/>
                                  </a:lnTo>
                                  <a:lnTo>
                                    <a:pt x="258" y="89"/>
                                  </a:lnTo>
                                  <a:lnTo>
                                    <a:pt x="255" y="89"/>
                                  </a:lnTo>
                                  <a:lnTo>
                                    <a:pt x="253" y="89"/>
                                  </a:lnTo>
                                  <a:lnTo>
                                    <a:pt x="251" y="87"/>
                                  </a:lnTo>
                                  <a:lnTo>
                                    <a:pt x="249" y="89"/>
                                  </a:lnTo>
                                  <a:lnTo>
                                    <a:pt x="247" y="89"/>
                                  </a:lnTo>
                                  <a:lnTo>
                                    <a:pt x="245" y="89"/>
                                  </a:lnTo>
                                  <a:lnTo>
                                    <a:pt x="232" y="89"/>
                                  </a:lnTo>
                                  <a:lnTo>
                                    <a:pt x="230" y="89"/>
                                  </a:lnTo>
                                  <a:lnTo>
                                    <a:pt x="228" y="89"/>
                                  </a:lnTo>
                                  <a:lnTo>
                                    <a:pt x="226" y="87"/>
                                  </a:lnTo>
                                  <a:lnTo>
                                    <a:pt x="224" y="87"/>
                                  </a:lnTo>
                                  <a:lnTo>
                                    <a:pt x="222" y="85"/>
                                  </a:lnTo>
                                  <a:lnTo>
                                    <a:pt x="220" y="83"/>
                                  </a:lnTo>
                                  <a:lnTo>
                                    <a:pt x="215" y="87"/>
                                  </a:lnTo>
                                  <a:lnTo>
                                    <a:pt x="213" y="87"/>
                                  </a:lnTo>
                                  <a:lnTo>
                                    <a:pt x="211" y="89"/>
                                  </a:lnTo>
                                  <a:lnTo>
                                    <a:pt x="209" y="89"/>
                                  </a:lnTo>
                                  <a:lnTo>
                                    <a:pt x="207" y="89"/>
                                  </a:lnTo>
                                  <a:lnTo>
                                    <a:pt x="192" y="89"/>
                                  </a:lnTo>
                                  <a:lnTo>
                                    <a:pt x="190" y="89"/>
                                  </a:lnTo>
                                  <a:lnTo>
                                    <a:pt x="173" y="87"/>
                                  </a:lnTo>
                                  <a:lnTo>
                                    <a:pt x="171" y="87"/>
                                  </a:lnTo>
                                  <a:lnTo>
                                    <a:pt x="169" y="85"/>
                                  </a:lnTo>
                                  <a:lnTo>
                                    <a:pt x="167" y="87"/>
                                  </a:lnTo>
                                  <a:lnTo>
                                    <a:pt x="165" y="87"/>
                                  </a:lnTo>
                                  <a:lnTo>
                                    <a:pt x="163" y="89"/>
                                  </a:lnTo>
                                  <a:lnTo>
                                    <a:pt x="160" y="89"/>
                                  </a:lnTo>
                                  <a:lnTo>
                                    <a:pt x="158" y="89"/>
                                  </a:lnTo>
                                  <a:lnTo>
                                    <a:pt x="148" y="89"/>
                                  </a:lnTo>
                                  <a:lnTo>
                                    <a:pt x="146" y="89"/>
                                  </a:lnTo>
                                  <a:lnTo>
                                    <a:pt x="144" y="89"/>
                                  </a:lnTo>
                                  <a:lnTo>
                                    <a:pt x="141" y="87"/>
                                  </a:lnTo>
                                  <a:lnTo>
                                    <a:pt x="139" y="87"/>
                                  </a:lnTo>
                                  <a:lnTo>
                                    <a:pt x="137" y="85"/>
                                  </a:lnTo>
                                  <a:lnTo>
                                    <a:pt x="135" y="83"/>
                                  </a:lnTo>
                                  <a:lnTo>
                                    <a:pt x="135" y="81"/>
                                  </a:lnTo>
                                  <a:lnTo>
                                    <a:pt x="133" y="78"/>
                                  </a:lnTo>
                                  <a:lnTo>
                                    <a:pt x="131" y="68"/>
                                  </a:lnTo>
                                  <a:lnTo>
                                    <a:pt x="127" y="78"/>
                                  </a:lnTo>
                                  <a:lnTo>
                                    <a:pt x="125" y="81"/>
                                  </a:lnTo>
                                  <a:lnTo>
                                    <a:pt x="125" y="83"/>
                                  </a:lnTo>
                                  <a:lnTo>
                                    <a:pt x="122" y="85"/>
                                  </a:lnTo>
                                  <a:lnTo>
                                    <a:pt x="120" y="87"/>
                                  </a:lnTo>
                                  <a:lnTo>
                                    <a:pt x="118" y="87"/>
                                  </a:lnTo>
                                  <a:lnTo>
                                    <a:pt x="116" y="89"/>
                                  </a:lnTo>
                                  <a:lnTo>
                                    <a:pt x="114" y="89"/>
                                  </a:lnTo>
                                  <a:lnTo>
                                    <a:pt x="112" y="89"/>
                                  </a:lnTo>
                                  <a:lnTo>
                                    <a:pt x="99" y="89"/>
                                  </a:lnTo>
                                  <a:lnTo>
                                    <a:pt x="97" y="89"/>
                                  </a:lnTo>
                                  <a:lnTo>
                                    <a:pt x="95" y="89"/>
                                  </a:lnTo>
                                  <a:lnTo>
                                    <a:pt x="93" y="89"/>
                                  </a:lnTo>
                                  <a:lnTo>
                                    <a:pt x="91" y="89"/>
                                  </a:lnTo>
                                  <a:lnTo>
                                    <a:pt x="72" y="89"/>
                                  </a:lnTo>
                                  <a:lnTo>
                                    <a:pt x="70" y="89"/>
                                  </a:lnTo>
                                  <a:lnTo>
                                    <a:pt x="68" y="89"/>
                                  </a:lnTo>
                                  <a:lnTo>
                                    <a:pt x="65" y="87"/>
                                  </a:lnTo>
                                  <a:lnTo>
                                    <a:pt x="63" y="87"/>
                                  </a:lnTo>
                                  <a:lnTo>
                                    <a:pt x="61" y="85"/>
                                  </a:lnTo>
                                  <a:lnTo>
                                    <a:pt x="59" y="83"/>
                                  </a:lnTo>
                                  <a:lnTo>
                                    <a:pt x="59" y="81"/>
                                  </a:lnTo>
                                  <a:lnTo>
                                    <a:pt x="57" y="78"/>
                                  </a:lnTo>
                                  <a:lnTo>
                                    <a:pt x="57" y="72"/>
                                  </a:lnTo>
                                  <a:lnTo>
                                    <a:pt x="55" y="78"/>
                                  </a:lnTo>
                                  <a:lnTo>
                                    <a:pt x="53" y="81"/>
                                  </a:lnTo>
                                  <a:lnTo>
                                    <a:pt x="53" y="83"/>
                                  </a:lnTo>
                                  <a:lnTo>
                                    <a:pt x="51" y="85"/>
                                  </a:lnTo>
                                  <a:lnTo>
                                    <a:pt x="49" y="87"/>
                                  </a:lnTo>
                                  <a:lnTo>
                                    <a:pt x="46" y="87"/>
                                  </a:lnTo>
                                  <a:lnTo>
                                    <a:pt x="44" y="89"/>
                                  </a:lnTo>
                                  <a:lnTo>
                                    <a:pt x="42" y="89"/>
                                  </a:lnTo>
                                  <a:lnTo>
                                    <a:pt x="40" y="89"/>
                                  </a:lnTo>
                                  <a:lnTo>
                                    <a:pt x="21" y="89"/>
                                  </a:lnTo>
                                  <a:lnTo>
                                    <a:pt x="19" y="89"/>
                                  </a:lnTo>
                                  <a:lnTo>
                                    <a:pt x="17" y="89"/>
                                  </a:lnTo>
                                  <a:lnTo>
                                    <a:pt x="15" y="87"/>
                                  </a:lnTo>
                                  <a:lnTo>
                                    <a:pt x="13" y="87"/>
                                  </a:lnTo>
                                  <a:lnTo>
                                    <a:pt x="10" y="85"/>
                                  </a:lnTo>
                                  <a:lnTo>
                                    <a:pt x="8" y="83"/>
                                  </a:lnTo>
                                  <a:lnTo>
                                    <a:pt x="8" y="81"/>
                                  </a:lnTo>
                                  <a:lnTo>
                                    <a:pt x="6" y="78"/>
                                  </a:lnTo>
                                  <a:lnTo>
                                    <a:pt x="6" y="76"/>
                                  </a:lnTo>
                                  <a:lnTo>
                                    <a:pt x="0" y="17"/>
                                  </a:lnTo>
                                  <a:lnTo>
                                    <a:pt x="0" y="15"/>
                                  </a:lnTo>
                                  <a:close/>
                                  <a:moveTo>
                                    <a:pt x="560" y="74"/>
                                  </a:moveTo>
                                  <a:lnTo>
                                    <a:pt x="560" y="15"/>
                                  </a:lnTo>
                                  <a:lnTo>
                                    <a:pt x="560" y="13"/>
                                  </a:lnTo>
                                  <a:lnTo>
                                    <a:pt x="560" y="11"/>
                                  </a:lnTo>
                                  <a:lnTo>
                                    <a:pt x="562" y="9"/>
                                  </a:lnTo>
                                  <a:lnTo>
                                    <a:pt x="562" y="7"/>
                                  </a:lnTo>
                                  <a:lnTo>
                                    <a:pt x="564" y="5"/>
                                  </a:lnTo>
                                  <a:lnTo>
                                    <a:pt x="566" y="2"/>
                                  </a:lnTo>
                                  <a:lnTo>
                                    <a:pt x="568" y="2"/>
                                  </a:lnTo>
                                  <a:lnTo>
                                    <a:pt x="570" y="0"/>
                                  </a:lnTo>
                                  <a:lnTo>
                                    <a:pt x="572" y="0"/>
                                  </a:lnTo>
                                  <a:lnTo>
                                    <a:pt x="574" y="0"/>
                                  </a:lnTo>
                                  <a:lnTo>
                                    <a:pt x="587" y="0"/>
                                  </a:lnTo>
                                  <a:lnTo>
                                    <a:pt x="589" y="0"/>
                                  </a:lnTo>
                                  <a:lnTo>
                                    <a:pt x="591" y="0"/>
                                  </a:lnTo>
                                  <a:lnTo>
                                    <a:pt x="593" y="2"/>
                                  </a:lnTo>
                                  <a:lnTo>
                                    <a:pt x="593" y="0"/>
                                  </a:lnTo>
                                  <a:lnTo>
                                    <a:pt x="596" y="0"/>
                                  </a:lnTo>
                                  <a:lnTo>
                                    <a:pt x="598" y="0"/>
                                  </a:lnTo>
                                  <a:lnTo>
                                    <a:pt x="610" y="0"/>
                                  </a:lnTo>
                                  <a:lnTo>
                                    <a:pt x="612" y="0"/>
                                  </a:lnTo>
                                  <a:lnTo>
                                    <a:pt x="615" y="0"/>
                                  </a:lnTo>
                                  <a:lnTo>
                                    <a:pt x="617" y="2"/>
                                  </a:lnTo>
                                  <a:lnTo>
                                    <a:pt x="619" y="2"/>
                                  </a:lnTo>
                                  <a:lnTo>
                                    <a:pt x="621" y="5"/>
                                  </a:lnTo>
                                  <a:lnTo>
                                    <a:pt x="623" y="7"/>
                                  </a:lnTo>
                                  <a:lnTo>
                                    <a:pt x="623" y="9"/>
                                  </a:lnTo>
                                  <a:lnTo>
                                    <a:pt x="625" y="11"/>
                                  </a:lnTo>
                                  <a:lnTo>
                                    <a:pt x="625" y="13"/>
                                  </a:lnTo>
                                  <a:lnTo>
                                    <a:pt x="625" y="15"/>
                                  </a:lnTo>
                                  <a:lnTo>
                                    <a:pt x="625" y="74"/>
                                  </a:lnTo>
                                  <a:lnTo>
                                    <a:pt x="625" y="76"/>
                                  </a:lnTo>
                                  <a:lnTo>
                                    <a:pt x="625" y="78"/>
                                  </a:lnTo>
                                  <a:lnTo>
                                    <a:pt x="623" y="81"/>
                                  </a:lnTo>
                                  <a:lnTo>
                                    <a:pt x="623" y="83"/>
                                  </a:lnTo>
                                  <a:lnTo>
                                    <a:pt x="621" y="85"/>
                                  </a:lnTo>
                                  <a:lnTo>
                                    <a:pt x="619" y="87"/>
                                  </a:lnTo>
                                  <a:lnTo>
                                    <a:pt x="617" y="87"/>
                                  </a:lnTo>
                                  <a:lnTo>
                                    <a:pt x="615" y="89"/>
                                  </a:lnTo>
                                  <a:lnTo>
                                    <a:pt x="612" y="89"/>
                                  </a:lnTo>
                                  <a:lnTo>
                                    <a:pt x="610" y="89"/>
                                  </a:lnTo>
                                  <a:lnTo>
                                    <a:pt x="598" y="89"/>
                                  </a:lnTo>
                                  <a:lnTo>
                                    <a:pt x="596" y="89"/>
                                  </a:lnTo>
                                  <a:lnTo>
                                    <a:pt x="593" y="89"/>
                                  </a:lnTo>
                                  <a:lnTo>
                                    <a:pt x="593" y="87"/>
                                  </a:lnTo>
                                  <a:lnTo>
                                    <a:pt x="591" y="89"/>
                                  </a:lnTo>
                                  <a:lnTo>
                                    <a:pt x="589" y="89"/>
                                  </a:lnTo>
                                  <a:lnTo>
                                    <a:pt x="587" y="89"/>
                                  </a:lnTo>
                                  <a:lnTo>
                                    <a:pt x="574" y="89"/>
                                  </a:lnTo>
                                  <a:lnTo>
                                    <a:pt x="572" y="89"/>
                                  </a:lnTo>
                                  <a:lnTo>
                                    <a:pt x="570" y="89"/>
                                  </a:lnTo>
                                  <a:lnTo>
                                    <a:pt x="568" y="87"/>
                                  </a:lnTo>
                                  <a:lnTo>
                                    <a:pt x="566" y="87"/>
                                  </a:lnTo>
                                  <a:lnTo>
                                    <a:pt x="564" y="85"/>
                                  </a:lnTo>
                                  <a:lnTo>
                                    <a:pt x="562" y="83"/>
                                  </a:lnTo>
                                  <a:lnTo>
                                    <a:pt x="562" y="81"/>
                                  </a:lnTo>
                                  <a:lnTo>
                                    <a:pt x="560" y="78"/>
                                  </a:lnTo>
                                  <a:lnTo>
                                    <a:pt x="560" y="76"/>
                                  </a:lnTo>
                                  <a:lnTo>
                                    <a:pt x="560" y="7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1" name="Rectangle 812"/>
                          <wps:cNvSpPr>
                            <a:spLocks noChangeArrowheads="1"/>
                          </wps:cNvSpPr>
                          <wps:spPr bwMode="auto">
                            <a:xfrm>
                              <a:off x="4087" y="8216"/>
                              <a:ext cx="55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WASHINGTON</w:t>
                                </w:r>
                              </w:p>
                            </w:txbxContent>
                          </wps:txbx>
                          <wps:bodyPr rot="0" vert="horz" wrap="none" lIns="0" tIns="0" rIns="0" bIns="0" anchor="t" anchorCtr="0" upright="1">
                            <a:spAutoFit/>
                          </wps:bodyPr>
                        </wps:wsp>
                        <wps:wsp>
                          <wps:cNvPr id="3042" name="Rectangle 813"/>
                          <wps:cNvSpPr>
                            <a:spLocks noChangeArrowheads="1"/>
                          </wps:cNvSpPr>
                          <wps:spPr bwMode="auto">
                            <a:xfrm>
                              <a:off x="5344" y="6900"/>
                              <a:ext cx="47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EFFINGHAM</w:t>
                                </w:r>
                              </w:p>
                            </w:txbxContent>
                          </wps:txbx>
                          <wps:bodyPr rot="0" vert="horz" wrap="none" lIns="0" tIns="0" rIns="0" bIns="0" anchor="t" anchorCtr="0" upright="1">
                            <a:spAutoFit/>
                          </wps:bodyPr>
                        </wps:wsp>
                        <wps:wsp>
                          <wps:cNvPr id="3043" name="Freeform 814"/>
                          <wps:cNvSpPr>
                            <a:spLocks noEditPoints="1"/>
                          </wps:cNvSpPr>
                          <wps:spPr bwMode="auto">
                            <a:xfrm>
                              <a:off x="5346" y="6893"/>
                              <a:ext cx="517" cy="91"/>
                            </a:xfrm>
                            <a:custGeom>
                              <a:avLst/>
                              <a:gdLst>
                                <a:gd name="T0" fmla="*/ 116 w 517"/>
                                <a:gd name="T1" fmla="*/ 89 h 91"/>
                                <a:gd name="T2" fmla="*/ 110 w 517"/>
                                <a:gd name="T3" fmla="*/ 77 h 91"/>
                                <a:gd name="T4" fmla="*/ 114 w 517"/>
                                <a:gd name="T5" fmla="*/ 5 h 91"/>
                                <a:gd name="T6" fmla="*/ 150 w 517"/>
                                <a:gd name="T7" fmla="*/ 0 h 91"/>
                                <a:gd name="T8" fmla="*/ 162 w 517"/>
                                <a:gd name="T9" fmla="*/ 7 h 91"/>
                                <a:gd name="T10" fmla="*/ 173 w 517"/>
                                <a:gd name="T11" fmla="*/ 0 h 91"/>
                                <a:gd name="T12" fmla="*/ 196 w 517"/>
                                <a:gd name="T13" fmla="*/ 0 h 91"/>
                                <a:gd name="T14" fmla="*/ 217 w 517"/>
                                <a:gd name="T15" fmla="*/ 0 h 91"/>
                                <a:gd name="T16" fmla="*/ 241 w 517"/>
                                <a:gd name="T17" fmla="*/ 3 h 91"/>
                                <a:gd name="T18" fmla="*/ 253 w 517"/>
                                <a:gd name="T19" fmla="*/ 3 h 91"/>
                                <a:gd name="T20" fmla="*/ 293 w 517"/>
                                <a:gd name="T21" fmla="*/ 0 h 91"/>
                                <a:gd name="T22" fmla="*/ 317 w 517"/>
                                <a:gd name="T23" fmla="*/ 15 h 91"/>
                                <a:gd name="T24" fmla="*/ 323 w 517"/>
                                <a:gd name="T25" fmla="*/ 3 h 91"/>
                                <a:gd name="T26" fmla="*/ 346 w 517"/>
                                <a:gd name="T27" fmla="*/ 0 h 91"/>
                                <a:gd name="T28" fmla="*/ 369 w 517"/>
                                <a:gd name="T29" fmla="*/ 0 h 91"/>
                                <a:gd name="T30" fmla="*/ 382 w 517"/>
                                <a:gd name="T31" fmla="*/ 7 h 91"/>
                                <a:gd name="T32" fmla="*/ 390 w 517"/>
                                <a:gd name="T33" fmla="*/ 11 h 91"/>
                                <a:gd name="T34" fmla="*/ 399 w 517"/>
                                <a:gd name="T35" fmla="*/ 0 h 91"/>
                                <a:gd name="T36" fmla="*/ 424 w 517"/>
                                <a:gd name="T37" fmla="*/ 3 h 91"/>
                                <a:gd name="T38" fmla="*/ 435 w 517"/>
                                <a:gd name="T39" fmla="*/ 3 h 91"/>
                                <a:gd name="T40" fmla="*/ 469 w 517"/>
                                <a:gd name="T41" fmla="*/ 0 h 91"/>
                                <a:gd name="T42" fmla="*/ 502 w 517"/>
                                <a:gd name="T43" fmla="*/ 0 h 91"/>
                                <a:gd name="T44" fmla="*/ 515 w 517"/>
                                <a:gd name="T45" fmla="*/ 7 h 91"/>
                                <a:gd name="T46" fmla="*/ 517 w 517"/>
                                <a:gd name="T47" fmla="*/ 79 h 91"/>
                                <a:gd name="T48" fmla="*/ 509 w 517"/>
                                <a:gd name="T49" fmla="*/ 89 h 91"/>
                                <a:gd name="T50" fmla="*/ 486 w 517"/>
                                <a:gd name="T51" fmla="*/ 91 h 91"/>
                                <a:gd name="T52" fmla="*/ 441 w 517"/>
                                <a:gd name="T53" fmla="*/ 91 h 91"/>
                                <a:gd name="T54" fmla="*/ 418 w 517"/>
                                <a:gd name="T55" fmla="*/ 87 h 91"/>
                                <a:gd name="T56" fmla="*/ 405 w 517"/>
                                <a:gd name="T57" fmla="*/ 83 h 91"/>
                                <a:gd name="T58" fmla="*/ 395 w 517"/>
                                <a:gd name="T59" fmla="*/ 91 h 91"/>
                                <a:gd name="T60" fmla="*/ 374 w 517"/>
                                <a:gd name="T61" fmla="*/ 91 h 91"/>
                                <a:gd name="T62" fmla="*/ 350 w 517"/>
                                <a:gd name="T63" fmla="*/ 89 h 91"/>
                                <a:gd name="T64" fmla="*/ 327 w 517"/>
                                <a:gd name="T65" fmla="*/ 91 h 91"/>
                                <a:gd name="T66" fmla="*/ 317 w 517"/>
                                <a:gd name="T67" fmla="*/ 81 h 91"/>
                                <a:gd name="T68" fmla="*/ 298 w 517"/>
                                <a:gd name="T69" fmla="*/ 89 h 91"/>
                                <a:gd name="T70" fmla="*/ 257 w 517"/>
                                <a:gd name="T71" fmla="*/ 91 h 91"/>
                                <a:gd name="T72" fmla="*/ 245 w 517"/>
                                <a:gd name="T73" fmla="*/ 87 h 91"/>
                                <a:gd name="T74" fmla="*/ 222 w 517"/>
                                <a:gd name="T75" fmla="*/ 91 h 91"/>
                                <a:gd name="T76" fmla="*/ 211 w 517"/>
                                <a:gd name="T77" fmla="*/ 91 h 91"/>
                                <a:gd name="T78" fmla="*/ 188 w 517"/>
                                <a:gd name="T79" fmla="*/ 91 h 91"/>
                                <a:gd name="T80" fmla="*/ 165 w 517"/>
                                <a:gd name="T81" fmla="*/ 89 h 91"/>
                                <a:gd name="T82" fmla="*/ 158 w 517"/>
                                <a:gd name="T83" fmla="*/ 77 h 91"/>
                                <a:gd name="T84" fmla="*/ 152 w 517"/>
                                <a:gd name="T85" fmla="*/ 79 h 91"/>
                                <a:gd name="T86" fmla="*/ 143 w 517"/>
                                <a:gd name="T87" fmla="*/ 89 h 91"/>
                                <a:gd name="T88" fmla="*/ 0 w 517"/>
                                <a:gd name="T89" fmla="*/ 13 h 91"/>
                                <a:gd name="T90" fmla="*/ 8 w 517"/>
                                <a:gd name="T91" fmla="*/ 3 h 91"/>
                                <a:gd name="T92" fmla="*/ 93 w 517"/>
                                <a:gd name="T93" fmla="*/ 0 h 91"/>
                                <a:gd name="T94" fmla="*/ 103 w 517"/>
                                <a:gd name="T95" fmla="*/ 11 h 91"/>
                                <a:gd name="T96" fmla="*/ 101 w 517"/>
                                <a:gd name="T97" fmla="*/ 34 h 91"/>
                                <a:gd name="T98" fmla="*/ 103 w 517"/>
                                <a:gd name="T99" fmla="*/ 55 h 91"/>
                                <a:gd name="T100" fmla="*/ 93 w 517"/>
                                <a:gd name="T101" fmla="*/ 66 h 91"/>
                                <a:gd name="T102" fmla="*/ 88 w 517"/>
                                <a:gd name="T103" fmla="*/ 85 h 91"/>
                                <a:gd name="T104" fmla="*/ 76 w 517"/>
                                <a:gd name="T105" fmla="*/ 91 h 91"/>
                                <a:gd name="T106" fmla="*/ 4 w 517"/>
                                <a:gd name="T107" fmla="*/ 87 h 91"/>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517" h="91">
                                  <a:moveTo>
                                    <a:pt x="137" y="91"/>
                                  </a:moveTo>
                                  <a:lnTo>
                                    <a:pt x="124" y="91"/>
                                  </a:lnTo>
                                  <a:lnTo>
                                    <a:pt x="122" y="91"/>
                                  </a:lnTo>
                                  <a:lnTo>
                                    <a:pt x="120" y="91"/>
                                  </a:lnTo>
                                  <a:lnTo>
                                    <a:pt x="118" y="89"/>
                                  </a:lnTo>
                                  <a:lnTo>
                                    <a:pt x="116" y="89"/>
                                  </a:lnTo>
                                  <a:lnTo>
                                    <a:pt x="114" y="87"/>
                                  </a:lnTo>
                                  <a:lnTo>
                                    <a:pt x="112" y="85"/>
                                  </a:lnTo>
                                  <a:lnTo>
                                    <a:pt x="112" y="83"/>
                                  </a:lnTo>
                                  <a:lnTo>
                                    <a:pt x="110" y="81"/>
                                  </a:lnTo>
                                  <a:lnTo>
                                    <a:pt x="110" y="79"/>
                                  </a:lnTo>
                                  <a:lnTo>
                                    <a:pt x="110" y="77"/>
                                  </a:lnTo>
                                  <a:lnTo>
                                    <a:pt x="110" y="15"/>
                                  </a:lnTo>
                                  <a:lnTo>
                                    <a:pt x="110" y="13"/>
                                  </a:lnTo>
                                  <a:lnTo>
                                    <a:pt x="110" y="11"/>
                                  </a:lnTo>
                                  <a:lnTo>
                                    <a:pt x="112" y="9"/>
                                  </a:lnTo>
                                  <a:lnTo>
                                    <a:pt x="112" y="7"/>
                                  </a:lnTo>
                                  <a:lnTo>
                                    <a:pt x="114" y="5"/>
                                  </a:lnTo>
                                  <a:lnTo>
                                    <a:pt x="116" y="3"/>
                                  </a:lnTo>
                                  <a:lnTo>
                                    <a:pt x="118" y="3"/>
                                  </a:lnTo>
                                  <a:lnTo>
                                    <a:pt x="120" y="0"/>
                                  </a:lnTo>
                                  <a:lnTo>
                                    <a:pt x="122" y="0"/>
                                  </a:lnTo>
                                  <a:lnTo>
                                    <a:pt x="124" y="0"/>
                                  </a:lnTo>
                                  <a:lnTo>
                                    <a:pt x="150" y="0"/>
                                  </a:lnTo>
                                  <a:lnTo>
                                    <a:pt x="152" y="0"/>
                                  </a:lnTo>
                                  <a:lnTo>
                                    <a:pt x="154" y="0"/>
                                  </a:lnTo>
                                  <a:lnTo>
                                    <a:pt x="156" y="3"/>
                                  </a:lnTo>
                                  <a:lnTo>
                                    <a:pt x="158" y="3"/>
                                  </a:lnTo>
                                  <a:lnTo>
                                    <a:pt x="160" y="5"/>
                                  </a:lnTo>
                                  <a:lnTo>
                                    <a:pt x="162" y="7"/>
                                  </a:lnTo>
                                  <a:lnTo>
                                    <a:pt x="162" y="5"/>
                                  </a:lnTo>
                                  <a:lnTo>
                                    <a:pt x="165" y="3"/>
                                  </a:lnTo>
                                  <a:lnTo>
                                    <a:pt x="167" y="3"/>
                                  </a:lnTo>
                                  <a:lnTo>
                                    <a:pt x="169" y="0"/>
                                  </a:lnTo>
                                  <a:lnTo>
                                    <a:pt x="171" y="0"/>
                                  </a:lnTo>
                                  <a:lnTo>
                                    <a:pt x="173" y="0"/>
                                  </a:lnTo>
                                  <a:lnTo>
                                    <a:pt x="186" y="0"/>
                                  </a:lnTo>
                                  <a:lnTo>
                                    <a:pt x="188" y="0"/>
                                  </a:lnTo>
                                  <a:lnTo>
                                    <a:pt x="190" y="0"/>
                                  </a:lnTo>
                                  <a:lnTo>
                                    <a:pt x="192" y="3"/>
                                  </a:lnTo>
                                  <a:lnTo>
                                    <a:pt x="194" y="0"/>
                                  </a:lnTo>
                                  <a:lnTo>
                                    <a:pt x="196" y="0"/>
                                  </a:lnTo>
                                  <a:lnTo>
                                    <a:pt x="198" y="0"/>
                                  </a:lnTo>
                                  <a:lnTo>
                                    <a:pt x="211" y="0"/>
                                  </a:lnTo>
                                  <a:lnTo>
                                    <a:pt x="213" y="0"/>
                                  </a:lnTo>
                                  <a:lnTo>
                                    <a:pt x="215" y="0"/>
                                  </a:lnTo>
                                  <a:lnTo>
                                    <a:pt x="217" y="3"/>
                                  </a:lnTo>
                                  <a:lnTo>
                                    <a:pt x="217" y="0"/>
                                  </a:lnTo>
                                  <a:lnTo>
                                    <a:pt x="219" y="0"/>
                                  </a:lnTo>
                                  <a:lnTo>
                                    <a:pt x="222" y="0"/>
                                  </a:lnTo>
                                  <a:lnTo>
                                    <a:pt x="234" y="0"/>
                                  </a:lnTo>
                                  <a:lnTo>
                                    <a:pt x="236" y="0"/>
                                  </a:lnTo>
                                  <a:lnTo>
                                    <a:pt x="238" y="0"/>
                                  </a:lnTo>
                                  <a:lnTo>
                                    <a:pt x="241" y="3"/>
                                  </a:lnTo>
                                  <a:lnTo>
                                    <a:pt x="243" y="3"/>
                                  </a:lnTo>
                                  <a:lnTo>
                                    <a:pt x="245" y="5"/>
                                  </a:lnTo>
                                  <a:lnTo>
                                    <a:pt x="247" y="7"/>
                                  </a:lnTo>
                                  <a:lnTo>
                                    <a:pt x="247" y="9"/>
                                  </a:lnTo>
                                  <a:lnTo>
                                    <a:pt x="251" y="5"/>
                                  </a:lnTo>
                                  <a:lnTo>
                                    <a:pt x="253" y="3"/>
                                  </a:lnTo>
                                  <a:lnTo>
                                    <a:pt x="255" y="3"/>
                                  </a:lnTo>
                                  <a:lnTo>
                                    <a:pt x="257" y="0"/>
                                  </a:lnTo>
                                  <a:lnTo>
                                    <a:pt x="260" y="0"/>
                                  </a:lnTo>
                                  <a:lnTo>
                                    <a:pt x="262" y="0"/>
                                  </a:lnTo>
                                  <a:lnTo>
                                    <a:pt x="291" y="0"/>
                                  </a:lnTo>
                                  <a:lnTo>
                                    <a:pt x="293" y="0"/>
                                  </a:lnTo>
                                  <a:lnTo>
                                    <a:pt x="295" y="0"/>
                                  </a:lnTo>
                                  <a:lnTo>
                                    <a:pt x="298" y="3"/>
                                  </a:lnTo>
                                  <a:lnTo>
                                    <a:pt x="300" y="3"/>
                                  </a:lnTo>
                                  <a:lnTo>
                                    <a:pt x="302" y="5"/>
                                  </a:lnTo>
                                  <a:lnTo>
                                    <a:pt x="317" y="19"/>
                                  </a:lnTo>
                                  <a:lnTo>
                                    <a:pt x="317" y="15"/>
                                  </a:lnTo>
                                  <a:lnTo>
                                    <a:pt x="317" y="13"/>
                                  </a:lnTo>
                                  <a:lnTo>
                                    <a:pt x="317" y="11"/>
                                  </a:lnTo>
                                  <a:lnTo>
                                    <a:pt x="319" y="9"/>
                                  </a:lnTo>
                                  <a:lnTo>
                                    <a:pt x="319" y="7"/>
                                  </a:lnTo>
                                  <a:lnTo>
                                    <a:pt x="321" y="5"/>
                                  </a:lnTo>
                                  <a:lnTo>
                                    <a:pt x="323" y="3"/>
                                  </a:lnTo>
                                  <a:lnTo>
                                    <a:pt x="325" y="3"/>
                                  </a:lnTo>
                                  <a:lnTo>
                                    <a:pt x="327" y="0"/>
                                  </a:lnTo>
                                  <a:lnTo>
                                    <a:pt x="329" y="0"/>
                                  </a:lnTo>
                                  <a:lnTo>
                                    <a:pt x="331" y="0"/>
                                  </a:lnTo>
                                  <a:lnTo>
                                    <a:pt x="344" y="0"/>
                                  </a:lnTo>
                                  <a:lnTo>
                                    <a:pt x="346" y="0"/>
                                  </a:lnTo>
                                  <a:lnTo>
                                    <a:pt x="348" y="0"/>
                                  </a:lnTo>
                                  <a:lnTo>
                                    <a:pt x="350" y="3"/>
                                  </a:lnTo>
                                  <a:lnTo>
                                    <a:pt x="352" y="0"/>
                                  </a:lnTo>
                                  <a:lnTo>
                                    <a:pt x="355" y="0"/>
                                  </a:lnTo>
                                  <a:lnTo>
                                    <a:pt x="357" y="0"/>
                                  </a:lnTo>
                                  <a:lnTo>
                                    <a:pt x="369" y="0"/>
                                  </a:lnTo>
                                  <a:lnTo>
                                    <a:pt x="371" y="0"/>
                                  </a:lnTo>
                                  <a:lnTo>
                                    <a:pt x="374" y="0"/>
                                  </a:lnTo>
                                  <a:lnTo>
                                    <a:pt x="376" y="3"/>
                                  </a:lnTo>
                                  <a:lnTo>
                                    <a:pt x="378" y="3"/>
                                  </a:lnTo>
                                  <a:lnTo>
                                    <a:pt x="380" y="5"/>
                                  </a:lnTo>
                                  <a:lnTo>
                                    <a:pt x="382" y="7"/>
                                  </a:lnTo>
                                  <a:lnTo>
                                    <a:pt x="382" y="9"/>
                                  </a:lnTo>
                                  <a:lnTo>
                                    <a:pt x="384" y="11"/>
                                  </a:lnTo>
                                  <a:lnTo>
                                    <a:pt x="384" y="13"/>
                                  </a:lnTo>
                                  <a:lnTo>
                                    <a:pt x="384" y="15"/>
                                  </a:lnTo>
                                  <a:lnTo>
                                    <a:pt x="384" y="24"/>
                                  </a:lnTo>
                                  <a:lnTo>
                                    <a:pt x="390" y="11"/>
                                  </a:lnTo>
                                  <a:lnTo>
                                    <a:pt x="390" y="9"/>
                                  </a:lnTo>
                                  <a:lnTo>
                                    <a:pt x="390" y="7"/>
                                  </a:lnTo>
                                  <a:lnTo>
                                    <a:pt x="393" y="5"/>
                                  </a:lnTo>
                                  <a:lnTo>
                                    <a:pt x="395" y="3"/>
                                  </a:lnTo>
                                  <a:lnTo>
                                    <a:pt x="397" y="3"/>
                                  </a:lnTo>
                                  <a:lnTo>
                                    <a:pt x="399" y="0"/>
                                  </a:lnTo>
                                  <a:lnTo>
                                    <a:pt x="401" y="0"/>
                                  </a:lnTo>
                                  <a:lnTo>
                                    <a:pt x="403" y="0"/>
                                  </a:lnTo>
                                  <a:lnTo>
                                    <a:pt x="418" y="0"/>
                                  </a:lnTo>
                                  <a:lnTo>
                                    <a:pt x="420" y="0"/>
                                  </a:lnTo>
                                  <a:lnTo>
                                    <a:pt x="422" y="0"/>
                                  </a:lnTo>
                                  <a:lnTo>
                                    <a:pt x="424" y="3"/>
                                  </a:lnTo>
                                  <a:lnTo>
                                    <a:pt x="426" y="3"/>
                                  </a:lnTo>
                                  <a:lnTo>
                                    <a:pt x="429" y="5"/>
                                  </a:lnTo>
                                  <a:lnTo>
                                    <a:pt x="431" y="7"/>
                                  </a:lnTo>
                                  <a:lnTo>
                                    <a:pt x="431" y="5"/>
                                  </a:lnTo>
                                  <a:lnTo>
                                    <a:pt x="433" y="3"/>
                                  </a:lnTo>
                                  <a:lnTo>
                                    <a:pt x="435" y="3"/>
                                  </a:lnTo>
                                  <a:lnTo>
                                    <a:pt x="437" y="0"/>
                                  </a:lnTo>
                                  <a:lnTo>
                                    <a:pt x="439" y="0"/>
                                  </a:lnTo>
                                  <a:lnTo>
                                    <a:pt x="441" y="0"/>
                                  </a:lnTo>
                                  <a:lnTo>
                                    <a:pt x="464" y="0"/>
                                  </a:lnTo>
                                  <a:lnTo>
                                    <a:pt x="467" y="0"/>
                                  </a:lnTo>
                                  <a:lnTo>
                                    <a:pt x="469" y="0"/>
                                  </a:lnTo>
                                  <a:lnTo>
                                    <a:pt x="471" y="3"/>
                                  </a:lnTo>
                                  <a:lnTo>
                                    <a:pt x="473" y="3"/>
                                  </a:lnTo>
                                  <a:lnTo>
                                    <a:pt x="475" y="0"/>
                                  </a:lnTo>
                                  <a:lnTo>
                                    <a:pt x="477" y="0"/>
                                  </a:lnTo>
                                  <a:lnTo>
                                    <a:pt x="479" y="0"/>
                                  </a:lnTo>
                                  <a:lnTo>
                                    <a:pt x="502" y="0"/>
                                  </a:lnTo>
                                  <a:lnTo>
                                    <a:pt x="505" y="0"/>
                                  </a:lnTo>
                                  <a:lnTo>
                                    <a:pt x="507" y="0"/>
                                  </a:lnTo>
                                  <a:lnTo>
                                    <a:pt x="509" y="3"/>
                                  </a:lnTo>
                                  <a:lnTo>
                                    <a:pt x="511" y="3"/>
                                  </a:lnTo>
                                  <a:lnTo>
                                    <a:pt x="513" y="5"/>
                                  </a:lnTo>
                                  <a:lnTo>
                                    <a:pt x="515" y="7"/>
                                  </a:lnTo>
                                  <a:lnTo>
                                    <a:pt x="515" y="9"/>
                                  </a:lnTo>
                                  <a:lnTo>
                                    <a:pt x="517" y="11"/>
                                  </a:lnTo>
                                  <a:lnTo>
                                    <a:pt x="517" y="13"/>
                                  </a:lnTo>
                                  <a:lnTo>
                                    <a:pt x="517" y="15"/>
                                  </a:lnTo>
                                  <a:lnTo>
                                    <a:pt x="517" y="77"/>
                                  </a:lnTo>
                                  <a:lnTo>
                                    <a:pt x="517" y="79"/>
                                  </a:lnTo>
                                  <a:lnTo>
                                    <a:pt x="517" y="81"/>
                                  </a:lnTo>
                                  <a:lnTo>
                                    <a:pt x="515" y="83"/>
                                  </a:lnTo>
                                  <a:lnTo>
                                    <a:pt x="515" y="85"/>
                                  </a:lnTo>
                                  <a:lnTo>
                                    <a:pt x="513" y="87"/>
                                  </a:lnTo>
                                  <a:lnTo>
                                    <a:pt x="511" y="89"/>
                                  </a:lnTo>
                                  <a:lnTo>
                                    <a:pt x="509" y="89"/>
                                  </a:lnTo>
                                  <a:lnTo>
                                    <a:pt x="507" y="91"/>
                                  </a:lnTo>
                                  <a:lnTo>
                                    <a:pt x="505" y="91"/>
                                  </a:lnTo>
                                  <a:lnTo>
                                    <a:pt x="502" y="91"/>
                                  </a:lnTo>
                                  <a:lnTo>
                                    <a:pt x="490" y="91"/>
                                  </a:lnTo>
                                  <a:lnTo>
                                    <a:pt x="488" y="91"/>
                                  </a:lnTo>
                                  <a:lnTo>
                                    <a:pt x="486" y="91"/>
                                  </a:lnTo>
                                  <a:lnTo>
                                    <a:pt x="483" y="91"/>
                                  </a:lnTo>
                                  <a:lnTo>
                                    <a:pt x="460" y="91"/>
                                  </a:lnTo>
                                  <a:lnTo>
                                    <a:pt x="458" y="91"/>
                                  </a:lnTo>
                                  <a:lnTo>
                                    <a:pt x="456" y="91"/>
                                  </a:lnTo>
                                  <a:lnTo>
                                    <a:pt x="454" y="91"/>
                                  </a:lnTo>
                                  <a:lnTo>
                                    <a:pt x="441" y="91"/>
                                  </a:lnTo>
                                  <a:lnTo>
                                    <a:pt x="429" y="91"/>
                                  </a:lnTo>
                                  <a:lnTo>
                                    <a:pt x="426" y="91"/>
                                  </a:lnTo>
                                  <a:lnTo>
                                    <a:pt x="424" y="91"/>
                                  </a:lnTo>
                                  <a:lnTo>
                                    <a:pt x="422" y="89"/>
                                  </a:lnTo>
                                  <a:lnTo>
                                    <a:pt x="420" y="89"/>
                                  </a:lnTo>
                                  <a:lnTo>
                                    <a:pt x="418" y="87"/>
                                  </a:lnTo>
                                  <a:lnTo>
                                    <a:pt x="416" y="85"/>
                                  </a:lnTo>
                                  <a:lnTo>
                                    <a:pt x="416" y="83"/>
                                  </a:lnTo>
                                  <a:lnTo>
                                    <a:pt x="414" y="81"/>
                                  </a:lnTo>
                                  <a:lnTo>
                                    <a:pt x="410" y="68"/>
                                  </a:lnTo>
                                  <a:lnTo>
                                    <a:pt x="407" y="81"/>
                                  </a:lnTo>
                                  <a:lnTo>
                                    <a:pt x="405" y="83"/>
                                  </a:lnTo>
                                  <a:lnTo>
                                    <a:pt x="405" y="85"/>
                                  </a:lnTo>
                                  <a:lnTo>
                                    <a:pt x="403" y="87"/>
                                  </a:lnTo>
                                  <a:lnTo>
                                    <a:pt x="401" y="89"/>
                                  </a:lnTo>
                                  <a:lnTo>
                                    <a:pt x="399" y="89"/>
                                  </a:lnTo>
                                  <a:lnTo>
                                    <a:pt x="397" y="91"/>
                                  </a:lnTo>
                                  <a:lnTo>
                                    <a:pt x="395" y="91"/>
                                  </a:lnTo>
                                  <a:lnTo>
                                    <a:pt x="393" y="91"/>
                                  </a:lnTo>
                                  <a:lnTo>
                                    <a:pt x="380" y="91"/>
                                  </a:lnTo>
                                  <a:lnTo>
                                    <a:pt x="378" y="91"/>
                                  </a:lnTo>
                                  <a:lnTo>
                                    <a:pt x="376" y="91"/>
                                  </a:lnTo>
                                  <a:lnTo>
                                    <a:pt x="376" y="89"/>
                                  </a:lnTo>
                                  <a:lnTo>
                                    <a:pt x="374" y="91"/>
                                  </a:lnTo>
                                  <a:lnTo>
                                    <a:pt x="371" y="91"/>
                                  </a:lnTo>
                                  <a:lnTo>
                                    <a:pt x="369" y="91"/>
                                  </a:lnTo>
                                  <a:lnTo>
                                    <a:pt x="357" y="91"/>
                                  </a:lnTo>
                                  <a:lnTo>
                                    <a:pt x="355" y="91"/>
                                  </a:lnTo>
                                  <a:lnTo>
                                    <a:pt x="352" y="91"/>
                                  </a:lnTo>
                                  <a:lnTo>
                                    <a:pt x="350" y="89"/>
                                  </a:lnTo>
                                  <a:lnTo>
                                    <a:pt x="348" y="91"/>
                                  </a:lnTo>
                                  <a:lnTo>
                                    <a:pt x="346" y="91"/>
                                  </a:lnTo>
                                  <a:lnTo>
                                    <a:pt x="344" y="91"/>
                                  </a:lnTo>
                                  <a:lnTo>
                                    <a:pt x="331" y="91"/>
                                  </a:lnTo>
                                  <a:lnTo>
                                    <a:pt x="329" y="91"/>
                                  </a:lnTo>
                                  <a:lnTo>
                                    <a:pt x="327" y="91"/>
                                  </a:lnTo>
                                  <a:lnTo>
                                    <a:pt x="325" y="89"/>
                                  </a:lnTo>
                                  <a:lnTo>
                                    <a:pt x="323" y="89"/>
                                  </a:lnTo>
                                  <a:lnTo>
                                    <a:pt x="321" y="87"/>
                                  </a:lnTo>
                                  <a:lnTo>
                                    <a:pt x="319" y="85"/>
                                  </a:lnTo>
                                  <a:lnTo>
                                    <a:pt x="319" y="83"/>
                                  </a:lnTo>
                                  <a:lnTo>
                                    <a:pt x="317" y="81"/>
                                  </a:lnTo>
                                  <a:lnTo>
                                    <a:pt x="317" y="79"/>
                                  </a:lnTo>
                                  <a:lnTo>
                                    <a:pt x="317" y="77"/>
                                  </a:lnTo>
                                  <a:lnTo>
                                    <a:pt x="317" y="74"/>
                                  </a:lnTo>
                                  <a:lnTo>
                                    <a:pt x="302" y="87"/>
                                  </a:lnTo>
                                  <a:lnTo>
                                    <a:pt x="300" y="89"/>
                                  </a:lnTo>
                                  <a:lnTo>
                                    <a:pt x="298" y="89"/>
                                  </a:lnTo>
                                  <a:lnTo>
                                    <a:pt x="295" y="91"/>
                                  </a:lnTo>
                                  <a:lnTo>
                                    <a:pt x="293" y="91"/>
                                  </a:lnTo>
                                  <a:lnTo>
                                    <a:pt x="291" y="91"/>
                                  </a:lnTo>
                                  <a:lnTo>
                                    <a:pt x="262" y="91"/>
                                  </a:lnTo>
                                  <a:lnTo>
                                    <a:pt x="260" y="91"/>
                                  </a:lnTo>
                                  <a:lnTo>
                                    <a:pt x="257" y="91"/>
                                  </a:lnTo>
                                  <a:lnTo>
                                    <a:pt x="255" y="89"/>
                                  </a:lnTo>
                                  <a:lnTo>
                                    <a:pt x="253" y="89"/>
                                  </a:lnTo>
                                  <a:lnTo>
                                    <a:pt x="251" y="87"/>
                                  </a:lnTo>
                                  <a:lnTo>
                                    <a:pt x="247" y="83"/>
                                  </a:lnTo>
                                  <a:lnTo>
                                    <a:pt x="247" y="85"/>
                                  </a:lnTo>
                                  <a:lnTo>
                                    <a:pt x="245" y="87"/>
                                  </a:lnTo>
                                  <a:lnTo>
                                    <a:pt x="243" y="89"/>
                                  </a:lnTo>
                                  <a:lnTo>
                                    <a:pt x="241" y="89"/>
                                  </a:lnTo>
                                  <a:lnTo>
                                    <a:pt x="238" y="91"/>
                                  </a:lnTo>
                                  <a:lnTo>
                                    <a:pt x="236" y="91"/>
                                  </a:lnTo>
                                  <a:lnTo>
                                    <a:pt x="234" y="91"/>
                                  </a:lnTo>
                                  <a:lnTo>
                                    <a:pt x="222" y="91"/>
                                  </a:lnTo>
                                  <a:lnTo>
                                    <a:pt x="219" y="91"/>
                                  </a:lnTo>
                                  <a:lnTo>
                                    <a:pt x="217" y="91"/>
                                  </a:lnTo>
                                  <a:lnTo>
                                    <a:pt x="215" y="89"/>
                                  </a:lnTo>
                                  <a:lnTo>
                                    <a:pt x="215" y="91"/>
                                  </a:lnTo>
                                  <a:lnTo>
                                    <a:pt x="213" y="91"/>
                                  </a:lnTo>
                                  <a:lnTo>
                                    <a:pt x="211" y="91"/>
                                  </a:lnTo>
                                  <a:lnTo>
                                    <a:pt x="198" y="91"/>
                                  </a:lnTo>
                                  <a:lnTo>
                                    <a:pt x="196" y="91"/>
                                  </a:lnTo>
                                  <a:lnTo>
                                    <a:pt x="194" y="91"/>
                                  </a:lnTo>
                                  <a:lnTo>
                                    <a:pt x="192" y="89"/>
                                  </a:lnTo>
                                  <a:lnTo>
                                    <a:pt x="190" y="91"/>
                                  </a:lnTo>
                                  <a:lnTo>
                                    <a:pt x="188" y="91"/>
                                  </a:lnTo>
                                  <a:lnTo>
                                    <a:pt x="186" y="91"/>
                                  </a:lnTo>
                                  <a:lnTo>
                                    <a:pt x="173" y="91"/>
                                  </a:lnTo>
                                  <a:lnTo>
                                    <a:pt x="171" y="91"/>
                                  </a:lnTo>
                                  <a:lnTo>
                                    <a:pt x="169" y="91"/>
                                  </a:lnTo>
                                  <a:lnTo>
                                    <a:pt x="167" y="89"/>
                                  </a:lnTo>
                                  <a:lnTo>
                                    <a:pt x="165" y="89"/>
                                  </a:lnTo>
                                  <a:lnTo>
                                    <a:pt x="162" y="87"/>
                                  </a:lnTo>
                                  <a:lnTo>
                                    <a:pt x="160" y="85"/>
                                  </a:lnTo>
                                  <a:lnTo>
                                    <a:pt x="160" y="83"/>
                                  </a:lnTo>
                                  <a:lnTo>
                                    <a:pt x="158" y="81"/>
                                  </a:lnTo>
                                  <a:lnTo>
                                    <a:pt x="158" y="79"/>
                                  </a:lnTo>
                                  <a:lnTo>
                                    <a:pt x="158" y="77"/>
                                  </a:lnTo>
                                  <a:lnTo>
                                    <a:pt x="158" y="64"/>
                                  </a:lnTo>
                                  <a:lnTo>
                                    <a:pt x="156" y="64"/>
                                  </a:lnTo>
                                  <a:lnTo>
                                    <a:pt x="154" y="66"/>
                                  </a:lnTo>
                                  <a:lnTo>
                                    <a:pt x="152" y="66"/>
                                  </a:lnTo>
                                  <a:lnTo>
                                    <a:pt x="152" y="77"/>
                                  </a:lnTo>
                                  <a:lnTo>
                                    <a:pt x="152" y="79"/>
                                  </a:lnTo>
                                  <a:lnTo>
                                    <a:pt x="152" y="81"/>
                                  </a:lnTo>
                                  <a:lnTo>
                                    <a:pt x="150" y="83"/>
                                  </a:lnTo>
                                  <a:lnTo>
                                    <a:pt x="150" y="85"/>
                                  </a:lnTo>
                                  <a:lnTo>
                                    <a:pt x="148" y="87"/>
                                  </a:lnTo>
                                  <a:lnTo>
                                    <a:pt x="145" y="89"/>
                                  </a:lnTo>
                                  <a:lnTo>
                                    <a:pt x="143" y="89"/>
                                  </a:lnTo>
                                  <a:lnTo>
                                    <a:pt x="141" y="91"/>
                                  </a:lnTo>
                                  <a:lnTo>
                                    <a:pt x="139" y="91"/>
                                  </a:lnTo>
                                  <a:lnTo>
                                    <a:pt x="137" y="91"/>
                                  </a:lnTo>
                                  <a:close/>
                                  <a:moveTo>
                                    <a:pt x="0" y="77"/>
                                  </a:moveTo>
                                  <a:lnTo>
                                    <a:pt x="0" y="15"/>
                                  </a:lnTo>
                                  <a:lnTo>
                                    <a:pt x="0" y="13"/>
                                  </a:lnTo>
                                  <a:lnTo>
                                    <a:pt x="0" y="11"/>
                                  </a:lnTo>
                                  <a:lnTo>
                                    <a:pt x="2" y="9"/>
                                  </a:lnTo>
                                  <a:lnTo>
                                    <a:pt x="2" y="7"/>
                                  </a:lnTo>
                                  <a:lnTo>
                                    <a:pt x="4" y="5"/>
                                  </a:lnTo>
                                  <a:lnTo>
                                    <a:pt x="6" y="3"/>
                                  </a:lnTo>
                                  <a:lnTo>
                                    <a:pt x="8" y="3"/>
                                  </a:lnTo>
                                  <a:lnTo>
                                    <a:pt x="10" y="0"/>
                                  </a:lnTo>
                                  <a:lnTo>
                                    <a:pt x="12" y="0"/>
                                  </a:lnTo>
                                  <a:lnTo>
                                    <a:pt x="15" y="0"/>
                                  </a:lnTo>
                                  <a:lnTo>
                                    <a:pt x="88" y="0"/>
                                  </a:lnTo>
                                  <a:lnTo>
                                    <a:pt x="91" y="0"/>
                                  </a:lnTo>
                                  <a:lnTo>
                                    <a:pt x="93" y="0"/>
                                  </a:lnTo>
                                  <a:lnTo>
                                    <a:pt x="95" y="3"/>
                                  </a:lnTo>
                                  <a:lnTo>
                                    <a:pt x="97" y="3"/>
                                  </a:lnTo>
                                  <a:lnTo>
                                    <a:pt x="99" y="5"/>
                                  </a:lnTo>
                                  <a:lnTo>
                                    <a:pt x="101" y="7"/>
                                  </a:lnTo>
                                  <a:lnTo>
                                    <a:pt x="101" y="9"/>
                                  </a:lnTo>
                                  <a:lnTo>
                                    <a:pt x="103" y="11"/>
                                  </a:lnTo>
                                  <a:lnTo>
                                    <a:pt x="103" y="13"/>
                                  </a:lnTo>
                                  <a:lnTo>
                                    <a:pt x="103" y="15"/>
                                  </a:lnTo>
                                  <a:lnTo>
                                    <a:pt x="103" y="28"/>
                                  </a:lnTo>
                                  <a:lnTo>
                                    <a:pt x="103" y="30"/>
                                  </a:lnTo>
                                  <a:lnTo>
                                    <a:pt x="103" y="32"/>
                                  </a:lnTo>
                                  <a:lnTo>
                                    <a:pt x="101" y="34"/>
                                  </a:lnTo>
                                  <a:lnTo>
                                    <a:pt x="103" y="36"/>
                                  </a:lnTo>
                                  <a:lnTo>
                                    <a:pt x="103" y="38"/>
                                  </a:lnTo>
                                  <a:lnTo>
                                    <a:pt x="103" y="41"/>
                                  </a:lnTo>
                                  <a:lnTo>
                                    <a:pt x="103" y="51"/>
                                  </a:lnTo>
                                  <a:lnTo>
                                    <a:pt x="103" y="53"/>
                                  </a:lnTo>
                                  <a:lnTo>
                                    <a:pt x="103" y="55"/>
                                  </a:lnTo>
                                  <a:lnTo>
                                    <a:pt x="101" y="57"/>
                                  </a:lnTo>
                                  <a:lnTo>
                                    <a:pt x="101" y="60"/>
                                  </a:lnTo>
                                  <a:lnTo>
                                    <a:pt x="99" y="62"/>
                                  </a:lnTo>
                                  <a:lnTo>
                                    <a:pt x="97" y="64"/>
                                  </a:lnTo>
                                  <a:lnTo>
                                    <a:pt x="95" y="64"/>
                                  </a:lnTo>
                                  <a:lnTo>
                                    <a:pt x="93" y="66"/>
                                  </a:lnTo>
                                  <a:lnTo>
                                    <a:pt x="91" y="66"/>
                                  </a:lnTo>
                                  <a:lnTo>
                                    <a:pt x="91" y="77"/>
                                  </a:lnTo>
                                  <a:lnTo>
                                    <a:pt x="91" y="79"/>
                                  </a:lnTo>
                                  <a:lnTo>
                                    <a:pt x="91" y="81"/>
                                  </a:lnTo>
                                  <a:lnTo>
                                    <a:pt x="88" y="83"/>
                                  </a:lnTo>
                                  <a:lnTo>
                                    <a:pt x="88" y="85"/>
                                  </a:lnTo>
                                  <a:lnTo>
                                    <a:pt x="86" y="87"/>
                                  </a:lnTo>
                                  <a:lnTo>
                                    <a:pt x="84" y="89"/>
                                  </a:lnTo>
                                  <a:lnTo>
                                    <a:pt x="82" y="89"/>
                                  </a:lnTo>
                                  <a:lnTo>
                                    <a:pt x="80" y="91"/>
                                  </a:lnTo>
                                  <a:lnTo>
                                    <a:pt x="78" y="91"/>
                                  </a:lnTo>
                                  <a:lnTo>
                                    <a:pt x="76" y="91"/>
                                  </a:lnTo>
                                  <a:lnTo>
                                    <a:pt x="15" y="91"/>
                                  </a:lnTo>
                                  <a:lnTo>
                                    <a:pt x="12" y="91"/>
                                  </a:lnTo>
                                  <a:lnTo>
                                    <a:pt x="10" y="91"/>
                                  </a:lnTo>
                                  <a:lnTo>
                                    <a:pt x="8" y="89"/>
                                  </a:lnTo>
                                  <a:lnTo>
                                    <a:pt x="6" y="89"/>
                                  </a:lnTo>
                                  <a:lnTo>
                                    <a:pt x="4" y="87"/>
                                  </a:lnTo>
                                  <a:lnTo>
                                    <a:pt x="2" y="85"/>
                                  </a:lnTo>
                                  <a:lnTo>
                                    <a:pt x="2" y="83"/>
                                  </a:lnTo>
                                  <a:lnTo>
                                    <a:pt x="0" y="81"/>
                                  </a:lnTo>
                                  <a:lnTo>
                                    <a:pt x="0" y="79"/>
                                  </a:lnTo>
                                  <a:lnTo>
                                    <a:pt x="0" y="7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4" name="Rectangle 815"/>
                          <wps:cNvSpPr>
                            <a:spLocks noChangeArrowheads="1"/>
                          </wps:cNvSpPr>
                          <wps:spPr bwMode="auto">
                            <a:xfrm>
                              <a:off x="5344" y="6900"/>
                              <a:ext cx="47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EFFINGHAM</w:t>
                                </w:r>
                              </w:p>
                            </w:txbxContent>
                          </wps:txbx>
                          <wps:bodyPr rot="0" vert="horz" wrap="none" lIns="0" tIns="0" rIns="0" bIns="0" anchor="t" anchorCtr="0" upright="1">
                            <a:spAutoFit/>
                          </wps:bodyPr>
                        </wps:wsp>
                        <wps:wsp>
                          <wps:cNvPr id="3045" name="Rectangle 816"/>
                          <wps:cNvSpPr>
                            <a:spLocks noChangeArrowheads="1"/>
                          </wps:cNvSpPr>
                          <wps:spPr bwMode="auto">
                            <a:xfrm>
                              <a:off x="2456" y="4870"/>
                              <a:ext cx="436"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SCHUYLER</w:t>
                                </w:r>
                              </w:p>
                            </w:txbxContent>
                          </wps:txbx>
                          <wps:bodyPr rot="0" vert="horz" wrap="none" lIns="0" tIns="0" rIns="0" bIns="0" anchor="t" anchorCtr="0" upright="1">
                            <a:spAutoFit/>
                          </wps:bodyPr>
                        </wps:wsp>
                        <wps:wsp>
                          <wps:cNvPr id="3046" name="Freeform 817"/>
                          <wps:cNvSpPr>
                            <a:spLocks noEditPoints="1"/>
                          </wps:cNvSpPr>
                          <wps:spPr bwMode="auto">
                            <a:xfrm>
                              <a:off x="2446" y="4872"/>
                              <a:ext cx="503" cy="88"/>
                            </a:xfrm>
                            <a:custGeom>
                              <a:avLst/>
                              <a:gdLst>
                                <a:gd name="T0" fmla="*/ 137 w 503"/>
                                <a:gd name="T1" fmla="*/ 6 h 88"/>
                                <a:gd name="T2" fmla="*/ 150 w 503"/>
                                <a:gd name="T3" fmla="*/ 0 h 88"/>
                                <a:gd name="T4" fmla="*/ 171 w 503"/>
                                <a:gd name="T5" fmla="*/ 0 h 88"/>
                                <a:gd name="T6" fmla="*/ 194 w 503"/>
                                <a:gd name="T7" fmla="*/ 2 h 88"/>
                                <a:gd name="T8" fmla="*/ 203 w 503"/>
                                <a:gd name="T9" fmla="*/ 2 h 88"/>
                                <a:gd name="T10" fmla="*/ 224 w 503"/>
                                <a:gd name="T11" fmla="*/ 0 h 88"/>
                                <a:gd name="T12" fmla="*/ 247 w 503"/>
                                <a:gd name="T13" fmla="*/ 0 h 88"/>
                                <a:gd name="T14" fmla="*/ 260 w 503"/>
                                <a:gd name="T15" fmla="*/ 0 h 88"/>
                                <a:gd name="T16" fmla="*/ 281 w 503"/>
                                <a:gd name="T17" fmla="*/ 4 h 88"/>
                                <a:gd name="T18" fmla="*/ 302 w 503"/>
                                <a:gd name="T19" fmla="*/ 2 h 88"/>
                                <a:gd name="T20" fmla="*/ 323 w 503"/>
                                <a:gd name="T21" fmla="*/ 0 h 88"/>
                                <a:gd name="T22" fmla="*/ 346 w 503"/>
                                <a:gd name="T23" fmla="*/ 0 h 88"/>
                                <a:gd name="T24" fmla="*/ 357 w 503"/>
                                <a:gd name="T25" fmla="*/ 8 h 88"/>
                                <a:gd name="T26" fmla="*/ 365 w 503"/>
                                <a:gd name="T27" fmla="*/ 14 h 88"/>
                                <a:gd name="T28" fmla="*/ 372 w 503"/>
                                <a:gd name="T29" fmla="*/ 2 h 88"/>
                                <a:gd name="T30" fmla="*/ 431 w 503"/>
                                <a:gd name="T31" fmla="*/ 0 h 88"/>
                                <a:gd name="T32" fmla="*/ 464 w 503"/>
                                <a:gd name="T33" fmla="*/ 0 h 88"/>
                                <a:gd name="T34" fmla="*/ 483 w 503"/>
                                <a:gd name="T35" fmla="*/ 6 h 88"/>
                                <a:gd name="T36" fmla="*/ 492 w 503"/>
                                <a:gd name="T37" fmla="*/ 23 h 88"/>
                                <a:gd name="T38" fmla="*/ 500 w 503"/>
                                <a:gd name="T39" fmla="*/ 65 h 88"/>
                                <a:gd name="T40" fmla="*/ 503 w 503"/>
                                <a:gd name="T41" fmla="*/ 78 h 88"/>
                                <a:gd name="T42" fmla="*/ 492 w 503"/>
                                <a:gd name="T43" fmla="*/ 88 h 88"/>
                                <a:gd name="T44" fmla="*/ 469 w 503"/>
                                <a:gd name="T45" fmla="*/ 86 h 88"/>
                                <a:gd name="T46" fmla="*/ 456 w 503"/>
                                <a:gd name="T47" fmla="*/ 88 h 88"/>
                                <a:gd name="T48" fmla="*/ 433 w 503"/>
                                <a:gd name="T49" fmla="*/ 88 h 88"/>
                                <a:gd name="T50" fmla="*/ 376 w 503"/>
                                <a:gd name="T51" fmla="*/ 86 h 88"/>
                                <a:gd name="T52" fmla="*/ 327 w 503"/>
                                <a:gd name="T53" fmla="*/ 88 h 88"/>
                                <a:gd name="T54" fmla="*/ 317 w 503"/>
                                <a:gd name="T55" fmla="*/ 78 h 88"/>
                                <a:gd name="T56" fmla="*/ 310 w 503"/>
                                <a:gd name="T57" fmla="*/ 76 h 88"/>
                                <a:gd name="T58" fmla="*/ 302 w 503"/>
                                <a:gd name="T59" fmla="*/ 86 h 88"/>
                                <a:gd name="T60" fmla="*/ 279 w 503"/>
                                <a:gd name="T61" fmla="*/ 88 h 88"/>
                                <a:gd name="T62" fmla="*/ 268 w 503"/>
                                <a:gd name="T63" fmla="*/ 78 h 88"/>
                                <a:gd name="T64" fmla="*/ 262 w 503"/>
                                <a:gd name="T65" fmla="*/ 50 h 88"/>
                                <a:gd name="T66" fmla="*/ 249 w 503"/>
                                <a:gd name="T67" fmla="*/ 82 h 88"/>
                                <a:gd name="T68" fmla="*/ 228 w 503"/>
                                <a:gd name="T69" fmla="*/ 88 h 88"/>
                                <a:gd name="T70" fmla="*/ 207 w 503"/>
                                <a:gd name="T71" fmla="*/ 82 h 88"/>
                                <a:gd name="T72" fmla="*/ 198 w 503"/>
                                <a:gd name="T73" fmla="*/ 82 h 88"/>
                                <a:gd name="T74" fmla="*/ 186 w 503"/>
                                <a:gd name="T75" fmla="*/ 88 h 88"/>
                                <a:gd name="T76" fmla="*/ 162 w 503"/>
                                <a:gd name="T77" fmla="*/ 88 h 88"/>
                                <a:gd name="T78" fmla="*/ 141 w 503"/>
                                <a:gd name="T79" fmla="*/ 86 h 88"/>
                                <a:gd name="T80" fmla="*/ 135 w 503"/>
                                <a:gd name="T81" fmla="*/ 74 h 88"/>
                                <a:gd name="T82" fmla="*/ 4 w 503"/>
                                <a:gd name="T83" fmla="*/ 42 h 88"/>
                                <a:gd name="T84" fmla="*/ 0 w 503"/>
                                <a:gd name="T85" fmla="*/ 29 h 88"/>
                                <a:gd name="T86" fmla="*/ 10 w 503"/>
                                <a:gd name="T87" fmla="*/ 10 h 88"/>
                                <a:gd name="T88" fmla="*/ 44 w 503"/>
                                <a:gd name="T89" fmla="*/ 0 h 88"/>
                                <a:gd name="T90" fmla="*/ 70 w 503"/>
                                <a:gd name="T91" fmla="*/ 6 h 88"/>
                                <a:gd name="T92" fmla="*/ 95 w 503"/>
                                <a:gd name="T93" fmla="*/ 0 h 88"/>
                                <a:gd name="T94" fmla="*/ 118 w 503"/>
                                <a:gd name="T95" fmla="*/ 14 h 88"/>
                                <a:gd name="T96" fmla="*/ 127 w 503"/>
                                <a:gd name="T97" fmla="*/ 38 h 88"/>
                                <a:gd name="T98" fmla="*/ 127 w 503"/>
                                <a:gd name="T99" fmla="*/ 48 h 88"/>
                                <a:gd name="T100" fmla="*/ 116 w 503"/>
                                <a:gd name="T101" fmla="*/ 76 h 88"/>
                                <a:gd name="T102" fmla="*/ 95 w 503"/>
                                <a:gd name="T103" fmla="*/ 88 h 88"/>
                                <a:gd name="T104" fmla="*/ 70 w 503"/>
                                <a:gd name="T105" fmla="*/ 86 h 88"/>
                                <a:gd name="T106" fmla="*/ 27 w 503"/>
                                <a:gd name="T107" fmla="*/ 86 h 88"/>
                                <a:gd name="T108" fmla="*/ 8 w 503"/>
                                <a:gd name="T109" fmla="*/ 74 h 88"/>
                                <a:gd name="T110" fmla="*/ 0 w 503"/>
                                <a:gd name="T111" fmla="*/ 50 h 88"/>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503" h="88">
                                  <a:moveTo>
                                    <a:pt x="135" y="74"/>
                                  </a:moveTo>
                                  <a:lnTo>
                                    <a:pt x="135" y="14"/>
                                  </a:lnTo>
                                  <a:lnTo>
                                    <a:pt x="135" y="12"/>
                                  </a:lnTo>
                                  <a:lnTo>
                                    <a:pt x="135" y="10"/>
                                  </a:lnTo>
                                  <a:lnTo>
                                    <a:pt x="137" y="8"/>
                                  </a:lnTo>
                                  <a:lnTo>
                                    <a:pt x="137" y="6"/>
                                  </a:lnTo>
                                  <a:lnTo>
                                    <a:pt x="139" y="4"/>
                                  </a:lnTo>
                                  <a:lnTo>
                                    <a:pt x="141" y="2"/>
                                  </a:lnTo>
                                  <a:lnTo>
                                    <a:pt x="143" y="2"/>
                                  </a:lnTo>
                                  <a:lnTo>
                                    <a:pt x="146" y="0"/>
                                  </a:lnTo>
                                  <a:lnTo>
                                    <a:pt x="148" y="0"/>
                                  </a:lnTo>
                                  <a:lnTo>
                                    <a:pt x="150" y="0"/>
                                  </a:lnTo>
                                  <a:lnTo>
                                    <a:pt x="160" y="0"/>
                                  </a:lnTo>
                                  <a:lnTo>
                                    <a:pt x="162" y="0"/>
                                  </a:lnTo>
                                  <a:lnTo>
                                    <a:pt x="165" y="0"/>
                                  </a:lnTo>
                                  <a:lnTo>
                                    <a:pt x="167" y="2"/>
                                  </a:lnTo>
                                  <a:lnTo>
                                    <a:pt x="169" y="0"/>
                                  </a:lnTo>
                                  <a:lnTo>
                                    <a:pt x="171" y="0"/>
                                  </a:lnTo>
                                  <a:lnTo>
                                    <a:pt x="173" y="0"/>
                                  </a:lnTo>
                                  <a:lnTo>
                                    <a:pt x="186" y="0"/>
                                  </a:lnTo>
                                  <a:lnTo>
                                    <a:pt x="188" y="0"/>
                                  </a:lnTo>
                                  <a:lnTo>
                                    <a:pt x="190" y="0"/>
                                  </a:lnTo>
                                  <a:lnTo>
                                    <a:pt x="192" y="2"/>
                                  </a:lnTo>
                                  <a:lnTo>
                                    <a:pt x="194" y="2"/>
                                  </a:lnTo>
                                  <a:lnTo>
                                    <a:pt x="196" y="4"/>
                                  </a:lnTo>
                                  <a:lnTo>
                                    <a:pt x="198" y="6"/>
                                  </a:lnTo>
                                  <a:lnTo>
                                    <a:pt x="198" y="8"/>
                                  </a:lnTo>
                                  <a:lnTo>
                                    <a:pt x="198" y="6"/>
                                  </a:lnTo>
                                  <a:lnTo>
                                    <a:pt x="200" y="4"/>
                                  </a:lnTo>
                                  <a:lnTo>
                                    <a:pt x="203" y="2"/>
                                  </a:lnTo>
                                  <a:lnTo>
                                    <a:pt x="205" y="2"/>
                                  </a:lnTo>
                                  <a:lnTo>
                                    <a:pt x="207" y="0"/>
                                  </a:lnTo>
                                  <a:lnTo>
                                    <a:pt x="209" y="0"/>
                                  </a:lnTo>
                                  <a:lnTo>
                                    <a:pt x="211" y="0"/>
                                  </a:lnTo>
                                  <a:lnTo>
                                    <a:pt x="222" y="0"/>
                                  </a:lnTo>
                                  <a:lnTo>
                                    <a:pt x="224" y="0"/>
                                  </a:lnTo>
                                  <a:lnTo>
                                    <a:pt x="226" y="0"/>
                                  </a:lnTo>
                                  <a:lnTo>
                                    <a:pt x="228" y="2"/>
                                  </a:lnTo>
                                  <a:lnTo>
                                    <a:pt x="230" y="0"/>
                                  </a:lnTo>
                                  <a:lnTo>
                                    <a:pt x="232" y="0"/>
                                  </a:lnTo>
                                  <a:lnTo>
                                    <a:pt x="234" y="0"/>
                                  </a:lnTo>
                                  <a:lnTo>
                                    <a:pt x="247" y="0"/>
                                  </a:lnTo>
                                  <a:lnTo>
                                    <a:pt x="249" y="0"/>
                                  </a:lnTo>
                                  <a:lnTo>
                                    <a:pt x="251" y="0"/>
                                  </a:lnTo>
                                  <a:lnTo>
                                    <a:pt x="253" y="2"/>
                                  </a:lnTo>
                                  <a:lnTo>
                                    <a:pt x="255" y="0"/>
                                  </a:lnTo>
                                  <a:lnTo>
                                    <a:pt x="258" y="0"/>
                                  </a:lnTo>
                                  <a:lnTo>
                                    <a:pt x="260" y="0"/>
                                  </a:lnTo>
                                  <a:lnTo>
                                    <a:pt x="270" y="0"/>
                                  </a:lnTo>
                                  <a:lnTo>
                                    <a:pt x="272" y="0"/>
                                  </a:lnTo>
                                  <a:lnTo>
                                    <a:pt x="274" y="0"/>
                                  </a:lnTo>
                                  <a:lnTo>
                                    <a:pt x="277" y="2"/>
                                  </a:lnTo>
                                  <a:lnTo>
                                    <a:pt x="279" y="2"/>
                                  </a:lnTo>
                                  <a:lnTo>
                                    <a:pt x="281" y="4"/>
                                  </a:lnTo>
                                  <a:lnTo>
                                    <a:pt x="283" y="6"/>
                                  </a:lnTo>
                                  <a:lnTo>
                                    <a:pt x="289" y="17"/>
                                  </a:lnTo>
                                  <a:lnTo>
                                    <a:pt x="296" y="6"/>
                                  </a:lnTo>
                                  <a:lnTo>
                                    <a:pt x="298" y="4"/>
                                  </a:lnTo>
                                  <a:lnTo>
                                    <a:pt x="300" y="2"/>
                                  </a:lnTo>
                                  <a:lnTo>
                                    <a:pt x="302" y="2"/>
                                  </a:lnTo>
                                  <a:lnTo>
                                    <a:pt x="304" y="0"/>
                                  </a:lnTo>
                                  <a:lnTo>
                                    <a:pt x="306" y="0"/>
                                  </a:lnTo>
                                  <a:lnTo>
                                    <a:pt x="308" y="0"/>
                                  </a:lnTo>
                                  <a:lnTo>
                                    <a:pt x="319" y="0"/>
                                  </a:lnTo>
                                  <a:lnTo>
                                    <a:pt x="321" y="0"/>
                                  </a:lnTo>
                                  <a:lnTo>
                                    <a:pt x="323" y="0"/>
                                  </a:lnTo>
                                  <a:lnTo>
                                    <a:pt x="325" y="2"/>
                                  </a:lnTo>
                                  <a:lnTo>
                                    <a:pt x="327" y="0"/>
                                  </a:lnTo>
                                  <a:lnTo>
                                    <a:pt x="329" y="0"/>
                                  </a:lnTo>
                                  <a:lnTo>
                                    <a:pt x="331" y="0"/>
                                  </a:lnTo>
                                  <a:lnTo>
                                    <a:pt x="344" y="0"/>
                                  </a:lnTo>
                                  <a:lnTo>
                                    <a:pt x="346" y="0"/>
                                  </a:lnTo>
                                  <a:lnTo>
                                    <a:pt x="348" y="0"/>
                                  </a:lnTo>
                                  <a:lnTo>
                                    <a:pt x="350" y="2"/>
                                  </a:lnTo>
                                  <a:lnTo>
                                    <a:pt x="353" y="2"/>
                                  </a:lnTo>
                                  <a:lnTo>
                                    <a:pt x="355" y="4"/>
                                  </a:lnTo>
                                  <a:lnTo>
                                    <a:pt x="357" y="6"/>
                                  </a:lnTo>
                                  <a:lnTo>
                                    <a:pt x="357" y="8"/>
                                  </a:lnTo>
                                  <a:lnTo>
                                    <a:pt x="359" y="10"/>
                                  </a:lnTo>
                                  <a:lnTo>
                                    <a:pt x="359" y="12"/>
                                  </a:lnTo>
                                  <a:lnTo>
                                    <a:pt x="359" y="14"/>
                                  </a:lnTo>
                                  <a:lnTo>
                                    <a:pt x="359" y="48"/>
                                  </a:lnTo>
                                  <a:lnTo>
                                    <a:pt x="365" y="48"/>
                                  </a:lnTo>
                                  <a:lnTo>
                                    <a:pt x="365" y="14"/>
                                  </a:lnTo>
                                  <a:lnTo>
                                    <a:pt x="365" y="12"/>
                                  </a:lnTo>
                                  <a:lnTo>
                                    <a:pt x="365" y="10"/>
                                  </a:lnTo>
                                  <a:lnTo>
                                    <a:pt x="367" y="8"/>
                                  </a:lnTo>
                                  <a:lnTo>
                                    <a:pt x="367" y="6"/>
                                  </a:lnTo>
                                  <a:lnTo>
                                    <a:pt x="369" y="4"/>
                                  </a:lnTo>
                                  <a:lnTo>
                                    <a:pt x="372" y="2"/>
                                  </a:lnTo>
                                  <a:lnTo>
                                    <a:pt x="374" y="2"/>
                                  </a:lnTo>
                                  <a:lnTo>
                                    <a:pt x="376" y="0"/>
                                  </a:lnTo>
                                  <a:lnTo>
                                    <a:pt x="378" y="0"/>
                                  </a:lnTo>
                                  <a:lnTo>
                                    <a:pt x="380" y="0"/>
                                  </a:lnTo>
                                  <a:lnTo>
                                    <a:pt x="429" y="0"/>
                                  </a:lnTo>
                                  <a:lnTo>
                                    <a:pt x="431" y="0"/>
                                  </a:lnTo>
                                  <a:lnTo>
                                    <a:pt x="433" y="0"/>
                                  </a:lnTo>
                                  <a:lnTo>
                                    <a:pt x="435" y="2"/>
                                  </a:lnTo>
                                  <a:lnTo>
                                    <a:pt x="437" y="0"/>
                                  </a:lnTo>
                                  <a:lnTo>
                                    <a:pt x="439" y="0"/>
                                  </a:lnTo>
                                  <a:lnTo>
                                    <a:pt x="441" y="0"/>
                                  </a:lnTo>
                                  <a:lnTo>
                                    <a:pt x="464" y="0"/>
                                  </a:lnTo>
                                  <a:lnTo>
                                    <a:pt x="467" y="0"/>
                                  </a:lnTo>
                                  <a:lnTo>
                                    <a:pt x="469" y="0"/>
                                  </a:lnTo>
                                  <a:lnTo>
                                    <a:pt x="477" y="2"/>
                                  </a:lnTo>
                                  <a:lnTo>
                                    <a:pt x="479" y="4"/>
                                  </a:lnTo>
                                  <a:lnTo>
                                    <a:pt x="481" y="4"/>
                                  </a:lnTo>
                                  <a:lnTo>
                                    <a:pt x="483" y="6"/>
                                  </a:lnTo>
                                  <a:lnTo>
                                    <a:pt x="486" y="8"/>
                                  </a:lnTo>
                                  <a:lnTo>
                                    <a:pt x="490" y="14"/>
                                  </a:lnTo>
                                  <a:lnTo>
                                    <a:pt x="490" y="17"/>
                                  </a:lnTo>
                                  <a:lnTo>
                                    <a:pt x="492" y="19"/>
                                  </a:lnTo>
                                  <a:lnTo>
                                    <a:pt x="492" y="21"/>
                                  </a:lnTo>
                                  <a:lnTo>
                                    <a:pt x="492" y="23"/>
                                  </a:lnTo>
                                  <a:lnTo>
                                    <a:pt x="492" y="31"/>
                                  </a:lnTo>
                                  <a:lnTo>
                                    <a:pt x="492" y="33"/>
                                  </a:lnTo>
                                  <a:lnTo>
                                    <a:pt x="490" y="46"/>
                                  </a:lnTo>
                                  <a:lnTo>
                                    <a:pt x="490" y="48"/>
                                  </a:lnTo>
                                  <a:lnTo>
                                    <a:pt x="492" y="52"/>
                                  </a:lnTo>
                                  <a:lnTo>
                                    <a:pt x="500" y="65"/>
                                  </a:lnTo>
                                  <a:lnTo>
                                    <a:pt x="500" y="67"/>
                                  </a:lnTo>
                                  <a:lnTo>
                                    <a:pt x="503" y="69"/>
                                  </a:lnTo>
                                  <a:lnTo>
                                    <a:pt x="503" y="72"/>
                                  </a:lnTo>
                                  <a:lnTo>
                                    <a:pt x="503" y="74"/>
                                  </a:lnTo>
                                  <a:lnTo>
                                    <a:pt x="503" y="76"/>
                                  </a:lnTo>
                                  <a:lnTo>
                                    <a:pt x="503" y="78"/>
                                  </a:lnTo>
                                  <a:lnTo>
                                    <a:pt x="500" y="80"/>
                                  </a:lnTo>
                                  <a:lnTo>
                                    <a:pt x="500" y="82"/>
                                  </a:lnTo>
                                  <a:lnTo>
                                    <a:pt x="498" y="84"/>
                                  </a:lnTo>
                                  <a:lnTo>
                                    <a:pt x="496" y="86"/>
                                  </a:lnTo>
                                  <a:lnTo>
                                    <a:pt x="494" y="86"/>
                                  </a:lnTo>
                                  <a:lnTo>
                                    <a:pt x="492" y="88"/>
                                  </a:lnTo>
                                  <a:lnTo>
                                    <a:pt x="490" y="88"/>
                                  </a:lnTo>
                                  <a:lnTo>
                                    <a:pt x="488" y="88"/>
                                  </a:lnTo>
                                  <a:lnTo>
                                    <a:pt x="475" y="88"/>
                                  </a:lnTo>
                                  <a:lnTo>
                                    <a:pt x="473" y="88"/>
                                  </a:lnTo>
                                  <a:lnTo>
                                    <a:pt x="471" y="88"/>
                                  </a:lnTo>
                                  <a:lnTo>
                                    <a:pt x="469" y="86"/>
                                  </a:lnTo>
                                  <a:lnTo>
                                    <a:pt x="467" y="86"/>
                                  </a:lnTo>
                                  <a:lnTo>
                                    <a:pt x="464" y="84"/>
                                  </a:lnTo>
                                  <a:lnTo>
                                    <a:pt x="462" y="86"/>
                                  </a:lnTo>
                                  <a:lnTo>
                                    <a:pt x="460" y="86"/>
                                  </a:lnTo>
                                  <a:lnTo>
                                    <a:pt x="458" y="88"/>
                                  </a:lnTo>
                                  <a:lnTo>
                                    <a:pt x="456" y="88"/>
                                  </a:lnTo>
                                  <a:lnTo>
                                    <a:pt x="454" y="88"/>
                                  </a:lnTo>
                                  <a:lnTo>
                                    <a:pt x="441" y="88"/>
                                  </a:lnTo>
                                  <a:lnTo>
                                    <a:pt x="439" y="88"/>
                                  </a:lnTo>
                                  <a:lnTo>
                                    <a:pt x="437" y="88"/>
                                  </a:lnTo>
                                  <a:lnTo>
                                    <a:pt x="435" y="86"/>
                                  </a:lnTo>
                                  <a:lnTo>
                                    <a:pt x="433" y="88"/>
                                  </a:lnTo>
                                  <a:lnTo>
                                    <a:pt x="431" y="88"/>
                                  </a:lnTo>
                                  <a:lnTo>
                                    <a:pt x="429" y="88"/>
                                  </a:lnTo>
                                  <a:lnTo>
                                    <a:pt x="380" y="88"/>
                                  </a:lnTo>
                                  <a:lnTo>
                                    <a:pt x="378" y="88"/>
                                  </a:lnTo>
                                  <a:lnTo>
                                    <a:pt x="376" y="88"/>
                                  </a:lnTo>
                                  <a:lnTo>
                                    <a:pt x="376" y="86"/>
                                  </a:lnTo>
                                  <a:lnTo>
                                    <a:pt x="374" y="88"/>
                                  </a:lnTo>
                                  <a:lnTo>
                                    <a:pt x="372" y="88"/>
                                  </a:lnTo>
                                  <a:lnTo>
                                    <a:pt x="369" y="88"/>
                                  </a:lnTo>
                                  <a:lnTo>
                                    <a:pt x="331" y="88"/>
                                  </a:lnTo>
                                  <a:lnTo>
                                    <a:pt x="329" y="88"/>
                                  </a:lnTo>
                                  <a:lnTo>
                                    <a:pt x="327" y="88"/>
                                  </a:lnTo>
                                  <a:lnTo>
                                    <a:pt x="325" y="86"/>
                                  </a:lnTo>
                                  <a:lnTo>
                                    <a:pt x="323" y="86"/>
                                  </a:lnTo>
                                  <a:lnTo>
                                    <a:pt x="321" y="84"/>
                                  </a:lnTo>
                                  <a:lnTo>
                                    <a:pt x="319" y="82"/>
                                  </a:lnTo>
                                  <a:lnTo>
                                    <a:pt x="319" y="80"/>
                                  </a:lnTo>
                                  <a:lnTo>
                                    <a:pt x="317" y="78"/>
                                  </a:lnTo>
                                  <a:lnTo>
                                    <a:pt x="317" y="76"/>
                                  </a:lnTo>
                                  <a:lnTo>
                                    <a:pt x="317" y="74"/>
                                  </a:lnTo>
                                  <a:lnTo>
                                    <a:pt x="317" y="44"/>
                                  </a:lnTo>
                                  <a:lnTo>
                                    <a:pt x="310" y="52"/>
                                  </a:lnTo>
                                  <a:lnTo>
                                    <a:pt x="310" y="74"/>
                                  </a:lnTo>
                                  <a:lnTo>
                                    <a:pt x="310" y="76"/>
                                  </a:lnTo>
                                  <a:lnTo>
                                    <a:pt x="310" y="78"/>
                                  </a:lnTo>
                                  <a:lnTo>
                                    <a:pt x="308" y="80"/>
                                  </a:lnTo>
                                  <a:lnTo>
                                    <a:pt x="308" y="82"/>
                                  </a:lnTo>
                                  <a:lnTo>
                                    <a:pt x="306" y="84"/>
                                  </a:lnTo>
                                  <a:lnTo>
                                    <a:pt x="304" y="86"/>
                                  </a:lnTo>
                                  <a:lnTo>
                                    <a:pt x="302" y="86"/>
                                  </a:lnTo>
                                  <a:lnTo>
                                    <a:pt x="300" y="88"/>
                                  </a:lnTo>
                                  <a:lnTo>
                                    <a:pt x="298" y="88"/>
                                  </a:lnTo>
                                  <a:lnTo>
                                    <a:pt x="296" y="88"/>
                                  </a:lnTo>
                                  <a:lnTo>
                                    <a:pt x="283" y="88"/>
                                  </a:lnTo>
                                  <a:lnTo>
                                    <a:pt x="281" y="88"/>
                                  </a:lnTo>
                                  <a:lnTo>
                                    <a:pt x="279" y="88"/>
                                  </a:lnTo>
                                  <a:lnTo>
                                    <a:pt x="277" y="86"/>
                                  </a:lnTo>
                                  <a:lnTo>
                                    <a:pt x="274" y="86"/>
                                  </a:lnTo>
                                  <a:lnTo>
                                    <a:pt x="272" y="84"/>
                                  </a:lnTo>
                                  <a:lnTo>
                                    <a:pt x="270" y="82"/>
                                  </a:lnTo>
                                  <a:lnTo>
                                    <a:pt x="270" y="80"/>
                                  </a:lnTo>
                                  <a:lnTo>
                                    <a:pt x="268" y="78"/>
                                  </a:lnTo>
                                  <a:lnTo>
                                    <a:pt x="268" y="76"/>
                                  </a:lnTo>
                                  <a:lnTo>
                                    <a:pt x="268" y="74"/>
                                  </a:lnTo>
                                  <a:lnTo>
                                    <a:pt x="268" y="52"/>
                                  </a:lnTo>
                                  <a:lnTo>
                                    <a:pt x="262" y="44"/>
                                  </a:lnTo>
                                  <a:lnTo>
                                    <a:pt x="262" y="48"/>
                                  </a:lnTo>
                                  <a:lnTo>
                                    <a:pt x="262" y="50"/>
                                  </a:lnTo>
                                  <a:lnTo>
                                    <a:pt x="260" y="65"/>
                                  </a:lnTo>
                                  <a:lnTo>
                                    <a:pt x="260" y="67"/>
                                  </a:lnTo>
                                  <a:lnTo>
                                    <a:pt x="258" y="69"/>
                                  </a:lnTo>
                                  <a:lnTo>
                                    <a:pt x="258" y="72"/>
                                  </a:lnTo>
                                  <a:lnTo>
                                    <a:pt x="251" y="80"/>
                                  </a:lnTo>
                                  <a:lnTo>
                                    <a:pt x="249" y="82"/>
                                  </a:lnTo>
                                  <a:lnTo>
                                    <a:pt x="247" y="84"/>
                                  </a:lnTo>
                                  <a:lnTo>
                                    <a:pt x="245" y="84"/>
                                  </a:lnTo>
                                  <a:lnTo>
                                    <a:pt x="243" y="86"/>
                                  </a:lnTo>
                                  <a:lnTo>
                                    <a:pt x="241" y="86"/>
                                  </a:lnTo>
                                  <a:lnTo>
                                    <a:pt x="230" y="88"/>
                                  </a:lnTo>
                                  <a:lnTo>
                                    <a:pt x="228" y="88"/>
                                  </a:lnTo>
                                  <a:lnTo>
                                    <a:pt x="226" y="88"/>
                                  </a:lnTo>
                                  <a:lnTo>
                                    <a:pt x="215" y="86"/>
                                  </a:lnTo>
                                  <a:lnTo>
                                    <a:pt x="213" y="86"/>
                                  </a:lnTo>
                                  <a:lnTo>
                                    <a:pt x="211" y="84"/>
                                  </a:lnTo>
                                  <a:lnTo>
                                    <a:pt x="209" y="84"/>
                                  </a:lnTo>
                                  <a:lnTo>
                                    <a:pt x="207" y="82"/>
                                  </a:lnTo>
                                  <a:lnTo>
                                    <a:pt x="205" y="80"/>
                                  </a:lnTo>
                                  <a:lnTo>
                                    <a:pt x="200" y="74"/>
                                  </a:lnTo>
                                  <a:lnTo>
                                    <a:pt x="200" y="76"/>
                                  </a:lnTo>
                                  <a:lnTo>
                                    <a:pt x="200" y="78"/>
                                  </a:lnTo>
                                  <a:lnTo>
                                    <a:pt x="198" y="80"/>
                                  </a:lnTo>
                                  <a:lnTo>
                                    <a:pt x="198" y="82"/>
                                  </a:lnTo>
                                  <a:lnTo>
                                    <a:pt x="196" y="84"/>
                                  </a:lnTo>
                                  <a:lnTo>
                                    <a:pt x="194" y="86"/>
                                  </a:lnTo>
                                  <a:lnTo>
                                    <a:pt x="192" y="86"/>
                                  </a:lnTo>
                                  <a:lnTo>
                                    <a:pt x="190" y="88"/>
                                  </a:lnTo>
                                  <a:lnTo>
                                    <a:pt x="188" y="88"/>
                                  </a:lnTo>
                                  <a:lnTo>
                                    <a:pt x="186" y="88"/>
                                  </a:lnTo>
                                  <a:lnTo>
                                    <a:pt x="173" y="88"/>
                                  </a:lnTo>
                                  <a:lnTo>
                                    <a:pt x="171" y="88"/>
                                  </a:lnTo>
                                  <a:lnTo>
                                    <a:pt x="169" y="88"/>
                                  </a:lnTo>
                                  <a:lnTo>
                                    <a:pt x="167" y="86"/>
                                  </a:lnTo>
                                  <a:lnTo>
                                    <a:pt x="165" y="88"/>
                                  </a:lnTo>
                                  <a:lnTo>
                                    <a:pt x="162" y="88"/>
                                  </a:lnTo>
                                  <a:lnTo>
                                    <a:pt x="160" y="88"/>
                                  </a:lnTo>
                                  <a:lnTo>
                                    <a:pt x="150" y="88"/>
                                  </a:lnTo>
                                  <a:lnTo>
                                    <a:pt x="148" y="88"/>
                                  </a:lnTo>
                                  <a:lnTo>
                                    <a:pt x="146" y="88"/>
                                  </a:lnTo>
                                  <a:lnTo>
                                    <a:pt x="143" y="86"/>
                                  </a:lnTo>
                                  <a:lnTo>
                                    <a:pt x="141" y="86"/>
                                  </a:lnTo>
                                  <a:lnTo>
                                    <a:pt x="139" y="84"/>
                                  </a:lnTo>
                                  <a:lnTo>
                                    <a:pt x="137" y="82"/>
                                  </a:lnTo>
                                  <a:lnTo>
                                    <a:pt x="137" y="80"/>
                                  </a:lnTo>
                                  <a:lnTo>
                                    <a:pt x="135" y="78"/>
                                  </a:lnTo>
                                  <a:lnTo>
                                    <a:pt x="135" y="76"/>
                                  </a:lnTo>
                                  <a:lnTo>
                                    <a:pt x="135" y="74"/>
                                  </a:lnTo>
                                  <a:close/>
                                  <a:moveTo>
                                    <a:pt x="0" y="50"/>
                                  </a:moveTo>
                                  <a:lnTo>
                                    <a:pt x="0" y="48"/>
                                  </a:lnTo>
                                  <a:lnTo>
                                    <a:pt x="0" y="46"/>
                                  </a:lnTo>
                                  <a:lnTo>
                                    <a:pt x="2" y="44"/>
                                  </a:lnTo>
                                  <a:lnTo>
                                    <a:pt x="2" y="42"/>
                                  </a:lnTo>
                                  <a:lnTo>
                                    <a:pt x="4" y="42"/>
                                  </a:lnTo>
                                  <a:lnTo>
                                    <a:pt x="2" y="40"/>
                                  </a:lnTo>
                                  <a:lnTo>
                                    <a:pt x="2" y="38"/>
                                  </a:lnTo>
                                  <a:lnTo>
                                    <a:pt x="0" y="36"/>
                                  </a:lnTo>
                                  <a:lnTo>
                                    <a:pt x="0" y="33"/>
                                  </a:lnTo>
                                  <a:lnTo>
                                    <a:pt x="0" y="31"/>
                                  </a:lnTo>
                                  <a:lnTo>
                                    <a:pt x="0" y="29"/>
                                  </a:lnTo>
                                  <a:lnTo>
                                    <a:pt x="0" y="27"/>
                                  </a:lnTo>
                                  <a:lnTo>
                                    <a:pt x="2" y="25"/>
                                  </a:lnTo>
                                  <a:lnTo>
                                    <a:pt x="6" y="17"/>
                                  </a:lnTo>
                                  <a:lnTo>
                                    <a:pt x="6" y="14"/>
                                  </a:lnTo>
                                  <a:lnTo>
                                    <a:pt x="8" y="12"/>
                                  </a:lnTo>
                                  <a:lnTo>
                                    <a:pt x="10" y="10"/>
                                  </a:lnTo>
                                  <a:lnTo>
                                    <a:pt x="21" y="4"/>
                                  </a:lnTo>
                                  <a:lnTo>
                                    <a:pt x="23" y="4"/>
                                  </a:lnTo>
                                  <a:lnTo>
                                    <a:pt x="25" y="2"/>
                                  </a:lnTo>
                                  <a:lnTo>
                                    <a:pt x="27" y="2"/>
                                  </a:lnTo>
                                  <a:lnTo>
                                    <a:pt x="42" y="0"/>
                                  </a:lnTo>
                                  <a:lnTo>
                                    <a:pt x="44" y="0"/>
                                  </a:lnTo>
                                  <a:lnTo>
                                    <a:pt x="46" y="0"/>
                                  </a:lnTo>
                                  <a:lnTo>
                                    <a:pt x="63" y="2"/>
                                  </a:lnTo>
                                  <a:lnTo>
                                    <a:pt x="65" y="2"/>
                                  </a:lnTo>
                                  <a:lnTo>
                                    <a:pt x="67" y="4"/>
                                  </a:lnTo>
                                  <a:lnTo>
                                    <a:pt x="70" y="4"/>
                                  </a:lnTo>
                                  <a:lnTo>
                                    <a:pt x="70" y="6"/>
                                  </a:lnTo>
                                  <a:lnTo>
                                    <a:pt x="72" y="4"/>
                                  </a:lnTo>
                                  <a:lnTo>
                                    <a:pt x="86" y="0"/>
                                  </a:lnTo>
                                  <a:lnTo>
                                    <a:pt x="89" y="0"/>
                                  </a:lnTo>
                                  <a:lnTo>
                                    <a:pt x="91" y="0"/>
                                  </a:lnTo>
                                  <a:lnTo>
                                    <a:pt x="93" y="0"/>
                                  </a:lnTo>
                                  <a:lnTo>
                                    <a:pt x="95" y="0"/>
                                  </a:lnTo>
                                  <a:lnTo>
                                    <a:pt x="97" y="2"/>
                                  </a:lnTo>
                                  <a:lnTo>
                                    <a:pt x="112" y="8"/>
                                  </a:lnTo>
                                  <a:lnTo>
                                    <a:pt x="114" y="8"/>
                                  </a:lnTo>
                                  <a:lnTo>
                                    <a:pt x="116" y="10"/>
                                  </a:lnTo>
                                  <a:lnTo>
                                    <a:pt x="118" y="12"/>
                                  </a:lnTo>
                                  <a:lnTo>
                                    <a:pt x="118" y="14"/>
                                  </a:lnTo>
                                  <a:lnTo>
                                    <a:pt x="124" y="27"/>
                                  </a:lnTo>
                                  <a:lnTo>
                                    <a:pt x="127" y="29"/>
                                  </a:lnTo>
                                  <a:lnTo>
                                    <a:pt x="127" y="31"/>
                                  </a:lnTo>
                                  <a:lnTo>
                                    <a:pt x="127" y="33"/>
                                  </a:lnTo>
                                  <a:lnTo>
                                    <a:pt x="127" y="36"/>
                                  </a:lnTo>
                                  <a:lnTo>
                                    <a:pt x="127" y="38"/>
                                  </a:lnTo>
                                  <a:lnTo>
                                    <a:pt x="124" y="40"/>
                                  </a:lnTo>
                                  <a:lnTo>
                                    <a:pt x="124" y="42"/>
                                  </a:lnTo>
                                  <a:lnTo>
                                    <a:pt x="122" y="42"/>
                                  </a:lnTo>
                                  <a:lnTo>
                                    <a:pt x="124" y="44"/>
                                  </a:lnTo>
                                  <a:lnTo>
                                    <a:pt x="124" y="46"/>
                                  </a:lnTo>
                                  <a:lnTo>
                                    <a:pt x="127" y="48"/>
                                  </a:lnTo>
                                  <a:lnTo>
                                    <a:pt x="127" y="50"/>
                                  </a:lnTo>
                                  <a:lnTo>
                                    <a:pt x="127" y="52"/>
                                  </a:lnTo>
                                  <a:lnTo>
                                    <a:pt x="127" y="55"/>
                                  </a:lnTo>
                                  <a:lnTo>
                                    <a:pt x="127" y="57"/>
                                  </a:lnTo>
                                  <a:lnTo>
                                    <a:pt x="124" y="59"/>
                                  </a:lnTo>
                                  <a:lnTo>
                                    <a:pt x="116" y="76"/>
                                  </a:lnTo>
                                  <a:lnTo>
                                    <a:pt x="116" y="78"/>
                                  </a:lnTo>
                                  <a:lnTo>
                                    <a:pt x="114" y="80"/>
                                  </a:lnTo>
                                  <a:lnTo>
                                    <a:pt x="112" y="82"/>
                                  </a:lnTo>
                                  <a:lnTo>
                                    <a:pt x="110" y="82"/>
                                  </a:lnTo>
                                  <a:lnTo>
                                    <a:pt x="108" y="84"/>
                                  </a:lnTo>
                                  <a:lnTo>
                                    <a:pt x="95" y="88"/>
                                  </a:lnTo>
                                  <a:lnTo>
                                    <a:pt x="93" y="88"/>
                                  </a:lnTo>
                                  <a:lnTo>
                                    <a:pt x="91" y="88"/>
                                  </a:lnTo>
                                  <a:lnTo>
                                    <a:pt x="89" y="88"/>
                                  </a:lnTo>
                                  <a:lnTo>
                                    <a:pt x="74" y="86"/>
                                  </a:lnTo>
                                  <a:lnTo>
                                    <a:pt x="72" y="86"/>
                                  </a:lnTo>
                                  <a:lnTo>
                                    <a:pt x="70" y="86"/>
                                  </a:lnTo>
                                  <a:lnTo>
                                    <a:pt x="67" y="88"/>
                                  </a:lnTo>
                                  <a:lnTo>
                                    <a:pt x="65" y="88"/>
                                  </a:lnTo>
                                  <a:lnTo>
                                    <a:pt x="63" y="88"/>
                                  </a:lnTo>
                                  <a:lnTo>
                                    <a:pt x="46" y="88"/>
                                  </a:lnTo>
                                  <a:lnTo>
                                    <a:pt x="44" y="88"/>
                                  </a:lnTo>
                                  <a:lnTo>
                                    <a:pt x="27" y="86"/>
                                  </a:lnTo>
                                  <a:lnTo>
                                    <a:pt x="25" y="86"/>
                                  </a:lnTo>
                                  <a:lnTo>
                                    <a:pt x="23" y="84"/>
                                  </a:lnTo>
                                  <a:lnTo>
                                    <a:pt x="21" y="84"/>
                                  </a:lnTo>
                                  <a:lnTo>
                                    <a:pt x="21" y="82"/>
                                  </a:lnTo>
                                  <a:lnTo>
                                    <a:pt x="10" y="74"/>
                                  </a:lnTo>
                                  <a:lnTo>
                                    <a:pt x="8" y="74"/>
                                  </a:lnTo>
                                  <a:lnTo>
                                    <a:pt x="6" y="72"/>
                                  </a:lnTo>
                                  <a:lnTo>
                                    <a:pt x="6" y="69"/>
                                  </a:lnTo>
                                  <a:lnTo>
                                    <a:pt x="4" y="67"/>
                                  </a:lnTo>
                                  <a:lnTo>
                                    <a:pt x="0" y="55"/>
                                  </a:lnTo>
                                  <a:lnTo>
                                    <a:pt x="0" y="52"/>
                                  </a:lnTo>
                                  <a:lnTo>
                                    <a:pt x="0" y="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7" name="Rectangle 818"/>
                          <wps:cNvSpPr>
                            <a:spLocks noChangeArrowheads="1"/>
                          </wps:cNvSpPr>
                          <wps:spPr bwMode="auto">
                            <a:xfrm>
                              <a:off x="2456" y="4870"/>
                              <a:ext cx="436"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SCHUYLER</w:t>
                                </w:r>
                              </w:p>
                            </w:txbxContent>
                          </wps:txbx>
                          <wps:bodyPr rot="0" vert="horz" wrap="none" lIns="0" tIns="0" rIns="0" bIns="0" anchor="t" anchorCtr="0" upright="1">
                            <a:spAutoFit/>
                          </wps:bodyPr>
                        </wps:wsp>
                        <wps:wsp>
                          <wps:cNvPr id="3048" name="Rectangle 819"/>
                          <wps:cNvSpPr>
                            <a:spLocks noChangeArrowheads="1"/>
                          </wps:cNvSpPr>
                          <wps:spPr bwMode="auto">
                            <a:xfrm>
                              <a:off x="6047" y="1720"/>
                              <a:ext cx="338"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DUPAGE</w:t>
                                </w:r>
                              </w:p>
                            </w:txbxContent>
                          </wps:txbx>
                          <wps:bodyPr rot="0" vert="horz" wrap="none" lIns="0" tIns="0" rIns="0" bIns="0" anchor="t" anchorCtr="0" upright="1">
                            <a:spAutoFit/>
                          </wps:bodyPr>
                        </wps:wsp>
                        <wps:wsp>
                          <wps:cNvPr id="3049" name="Freeform 820"/>
                          <wps:cNvSpPr>
                            <a:spLocks noEditPoints="1"/>
                          </wps:cNvSpPr>
                          <wps:spPr bwMode="auto">
                            <a:xfrm>
                              <a:off x="6041" y="1715"/>
                              <a:ext cx="395" cy="91"/>
                            </a:xfrm>
                            <a:custGeom>
                              <a:avLst/>
                              <a:gdLst>
                                <a:gd name="T0" fmla="*/ 76 w 395"/>
                                <a:gd name="T1" fmla="*/ 9 h 91"/>
                                <a:gd name="T2" fmla="*/ 84 w 395"/>
                                <a:gd name="T3" fmla="*/ 0 h 91"/>
                                <a:gd name="T4" fmla="*/ 103 w 395"/>
                                <a:gd name="T5" fmla="*/ 0 h 91"/>
                                <a:gd name="T6" fmla="*/ 124 w 395"/>
                                <a:gd name="T7" fmla="*/ 0 h 91"/>
                                <a:gd name="T8" fmla="*/ 135 w 395"/>
                                <a:gd name="T9" fmla="*/ 5 h 91"/>
                                <a:gd name="T10" fmla="*/ 143 w 395"/>
                                <a:gd name="T11" fmla="*/ 0 h 91"/>
                                <a:gd name="T12" fmla="*/ 177 w 395"/>
                                <a:gd name="T13" fmla="*/ 0 h 91"/>
                                <a:gd name="T14" fmla="*/ 192 w 395"/>
                                <a:gd name="T15" fmla="*/ 11 h 91"/>
                                <a:gd name="T16" fmla="*/ 198 w 395"/>
                                <a:gd name="T17" fmla="*/ 5 h 91"/>
                                <a:gd name="T18" fmla="*/ 209 w 395"/>
                                <a:gd name="T19" fmla="*/ 0 h 91"/>
                                <a:gd name="T20" fmla="*/ 230 w 395"/>
                                <a:gd name="T21" fmla="*/ 3 h 91"/>
                                <a:gd name="T22" fmla="*/ 238 w 395"/>
                                <a:gd name="T23" fmla="*/ 17 h 91"/>
                                <a:gd name="T24" fmla="*/ 257 w 395"/>
                                <a:gd name="T25" fmla="*/ 0 h 91"/>
                                <a:gd name="T26" fmla="*/ 297 w 395"/>
                                <a:gd name="T27" fmla="*/ 3 h 91"/>
                                <a:gd name="T28" fmla="*/ 316 w 395"/>
                                <a:gd name="T29" fmla="*/ 13 h 91"/>
                                <a:gd name="T30" fmla="*/ 323 w 395"/>
                                <a:gd name="T31" fmla="*/ 3 h 91"/>
                                <a:gd name="T32" fmla="*/ 380 w 395"/>
                                <a:gd name="T33" fmla="*/ 0 h 91"/>
                                <a:gd name="T34" fmla="*/ 390 w 395"/>
                                <a:gd name="T35" fmla="*/ 5 h 91"/>
                                <a:gd name="T36" fmla="*/ 395 w 395"/>
                                <a:gd name="T37" fmla="*/ 15 h 91"/>
                                <a:gd name="T38" fmla="*/ 395 w 395"/>
                                <a:gd name="T39" fmla="*/ 34 h 91"/>
                                <a:gd name="T40" fmla="*/ 395 w 395"/>
                                <a:gd name="T41" fmla="*/ 55 h 91"/>
                                <a:gd name="T42" fmla="*/ 395 w 395"/>
                                <a:gd name="T43" fmla="*/ 76 h 91"/>
                                <a:gd name="T44" fmla="*/ 390 w 395"/>
                                <a:gd name="T45" fmla="*/ 87 h 91"/>
                                <a:gd name="T46" fmla="*/ 380 w 395"/>
                                <a:gd name="T47" fmla="*/ 91 h 91"/>
                                <a:gd name="T48" fmla="*/ 323 w 395"/>
                                <a:gd name="T49" fmla="*/ 89 h 91"/>
                                <a:gd name="T50" fmla="*/ 316 w 395"/>
                                <a:gd name="T51" fmla="*/ 79 h 91"/>
                                <a:gd name="T52" fmla="*/ 297 w 395"/>
                                <a:gd name="T53" fmla="*/ 89 h 91"/>
                                <a:gd name="T54" fmla="*/ 257 w 395"/>
                                <a:gd name="T55" fmla="*/ 91 h 91"/>
                                <a:gd name="T56" fmla="*/ 247 w 395"/>
                                <a:gd name="T57" fmla="*/ 91 h 91"/>
                                <a:gd name="T58" fmla="*/ 228 w 395"/>
                                <a:gd name="T59" fmla="*/ 89 h 91"/>
                                <a:gd name="T60" fmla="*/ 219 w 395"/>
                                <a:gd name="T61" fmla="*/ 81 h 91"/>
                                <a:gd name="T62" fmla="*/ 209 w 395"/>
                                <a:gd name="T63" fmla="*/ 87 h 91"/>
                                <a:gd name="T64" fmla="*/ 198 w 395"/>
                                <a:gd name="T65" fmla="*/ 91 h 91"/>
                                <a:gd name="T66" fmla="*/ 177 w 395"/>
                                <a:gd name="T67" fmla="*/ 89 h 91"/>
                                <a:gd name="T68" fmla="*/ 171 w 395"/>
                                <a:gd name="T69" fmla="*/ 87 h 91"/>
                                <a:gd name="T70" fmla="*/ 160 w 395"/>
                                <a:gd name="T71" fmla="*/ 91 h 91"/>
                                <a:gd name="T72" fmla="*/ 139 w 395"/>
                                <a:gd name="T73" fmla="*/ 89 h 91"/>
                                <a:gd name="T74" fmla="*/ 133 w 395"/>
                                <a:gd name="T75" fmla="*/ 79 h 91"/>
                                <a:gd name="T76" fmla="*/ 122 w 395"/>
                                <a:gd name="T77" fmla="*/ 87 h 91"/>
                                <a:gd name="T78" fmla="*/ 103 w 395"/>
                                <a:gd name="T79" fmla="*/ 91 h 91"/>
                                <a:gd name="T80" fmla="*/ 84 w 395"/>
                                <a:gd name="T81" fmla="*/ 85 h 91"/>
                                <a:gd name="T82" fmla="*/ 74 w 395"/>
                                <a:gd name="T83" fmla="*/ 68 h 91"/>
                                <a:gd name="T84" fmla="*/ 0 w 395"/>
                                <a:gd name="T85" fmla="*/ 11 h 91"/>
                                <a:gd name="T86" fmla="*/ 8 w 395"/>
                                <a:gd name="T87" fmla="*/ 3 h 91"/>
                                <a:gd name="T88" fmla="*/ 38 w 395"/>
                                <a:gd name="T89" fmla="*/ 0 h 91"/>
                                <a:gd name="T90" fmla="*/ 61 w 395"/>
                                <a:gd name="T91" fmla="*/ 19 h 91"/>
                                <a:gd name="T92" fmla="*/ 65 w 395"/>
                                <a:gd name="T93" fmla="*/ 30 h 91"/>
                                <a:gd name="T94" fmla="*/ 63 w 395"/>
                                <a:gd name="T95" fmla="*/ 70 h 91"/>
                                <a:gd name="T96" fmla="*/ 40 w 395"/>
                                <a:gd name="T97" fmla="*/ 91 h 91"/>
                                <a:gd name="T98" fmla="*/ 10 w 395"/>
                                <a:gd name="T99" fmla="*/ 91 h 91"/>
                                <a:gd name="T100" fmla="*/ 2 w 395"/>
                                <a:gd name="T101" fmla="*/ 83 h 91"/>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395" h="91">
                                  <a:moveTo>
                                    <a:pt x="74" y="66"/>
                                  </a:moveTo>
                                  <a:lnTo>
                                    <a:pt x="74" y="15"/>
                                  </a:lnTo>
                                  <a:lnTo>
                                    <a:pt x="74" y="13"/>
                                  </a:lnTo>
                                  <a:lnTo>
                                    <a:pt x="74" y="11"/>
                                  </a:lnTo>
                                  <a:lnTo>
                                    <a:pt x="76" y="9"/>
                                  </a:lnTo>
                                  <a:lnTo>
                                    <a:pt x="76" y="7"/>
                                  </a:lnTo>
                                  <a:lnTo>
                                    <a:pt x="78" y="5"/>
                                  </a:lnTo>
                                  <a:lnTo>
                                    <a:pt x="80" y="3"/>
                                  </a:lnTo>
                                  <a:lnTo>
                                    <a:pt x="82" y="3"/>
                                  </a:lnTo>
                                  <a:lnTo>
                                    <a:pt x="84" y="0"/>
                                  </a:lnTo>
                                  <a:lnTo>
                                    <a:pt x="86" y="0"/>
                                  </a:lnTo>
                                  <a:lnTo>
                                    <a:pt x="88" y="0"/>
                                  </a:lnTo>
                                  <a:lnTo>
                                    <a:pt x="99" y="0"/>
                                  </a:lnTo>
                                  <a:lnTo>
                                    <a:pt x="101" y="0"/>
                                  </a:lnTo>
                                  <a:lnTo>
                                    <a:pt x="103" y="0"/>
                                  </a:lnTo>
                                  <a:lnTo>
                                    <a:pt x="105" y="3"/>
                                  </a:lnTo>
                                  <a:lnTo>
                                    <a:pt x="107" y="0"/>
                                  </a:lnTo>
                                  <a:lnTo>
                                    <a:pt x="109" y="0"/>
                                  </a:lnTo>
                                  <a:lnTo>
                                    <a:pt x="112" y="0"/>
                                  </a:lnTo>
                                  <a:lnTo>
                                    <a:pt x="124" y="0"/>
                                  </a:lnTo>
                                  <a:lnTo>
                                    <a:pt x="126" y="0"/>
                                  </a:lnTo>
                                  <a:lnTo>
                                    <a:pt x="128" y="0"/>
                                  </a:lnTo>
                                  <a:lnTo>
                                    <a:pt x="131" y="3"/>
                                  </a:lnTo>
                                  <a:lnTo>
                                    <a:pt x="133" y="3"/>
                                  </a:lnTo>
                                  <a:lnTo>
                                    <a:pt x="135" y="5"/>
                                  </a:lnTo>
                                  <a:lnTo>
                                    <a:pt x="137" y="7"/>
                                  </a:lnTo>
                                  <a:lnTo>
                                    <a:pt x="137" y="5"/>
                                  </a:lnTo>
                                  <a:lnTo>
                                    <a:pt x="139" y="3"/>
                                  </a:lnTo>
                                  <a:lnTo>
                                    <a:pt x="141" y="3"/>
                                  </a:lnTo>
                                  <a:lnTo>
                                    <a:pt x="143" y="0"/>
                                  </a:lnTo>
                                  <a:lnTo>
                                    <a:pt x="145" y="0"/>
                                  </a:lnTo>
                                  <a:lnTo>
                                    <a:pt x="147" y="0"/>
                                  </a:lnTo>
                                  <a:lnTo>
                                    <a:pt x="173" y="0"/>
                                  </a:lnTo>
                                  <a:lnTo>
                                    <a:pt x="175" y="0"/>
                                  </a:lnTo>
                                  <a:lnTo>
                                    <a:pt x="177" y="0"/>
                                  </a:lnTo>
                                  <a:lnTo>
                                    <a:pt x="179" y="3"/>
                                  </a:lnTo>
                                  <a:lnTo>
                                    <a:pt x="181" y="3"/>
                                  </a:lnTo>
                                  <a:lnTo>
                                    <a:pt x="188" y="7"/>
                                  </a:lnTo>
                                  <a:lnTo>
                                    <a:pt x="190" y="9"/>
                                  </a:lnTo>
                                  <a:lnTo>
                                    <a:pt x="192" y="11"/>
                                  </a:lnTo>
                                  <a:lnTo>
                                    <a:pt x="194" y="15"/>
                                  </a:lnTo>
                                  <a:lnTo>
                                    <a:pt x="196" y="11"/>
                                  </a:lnTo>
                                  <a:lnTo>
                                    <a:pt x="196" y="9"/>
                                  </a:lnTo>
                                  <a:lnTo>
                                    <a:pt x="196" y="7"/>
                                  </a:lnTo>
                                  <a:lnTo>
                                    <a:pt x="198" y="5"/>
                                  </a:lnTo>
                                  <a:lnTo>
                                    <a:pt x="200" y="3"/>
                                  </a:lnTo>
                                  <a:lnTo>
                                    <a:pt x="202" y="3"/>
                                  </a:lnTo>
                                  <a:lnTo>
                                    <a:pt x="205" y="0"/>
                                  </a:lnTo>
                                  <a:lnTo>
                                    <a:pt x="207" y="0"/>
                                  </a:lnTo>
                                  <a:lnTo>
                                    <a:pt x="209" y="0"/>
                                  </a:lnTo>
                                  <a:lnTo>
                                    <a:pt x="221" y="0"/>
                                  </a:lnTo>
                                  <a:lnTo>
                                    <a:pt x="224" y="0"/>
                                  </a:lnTo>
                                  <a:lnTo>
                                    <a:pt x="226" y="0"/>
                                  </a:lnTo>
                                  <a:lnTo>
                                    <a:pt x="228" y="3"/>
                                  </a:lnTo>
                                  <a:lnTo>
                                    <a:pt x="230" y="3"/>
                                  </a:lnTo>
                                  <a:lnTo>
                                    <a:pt x="232" y="5"/>
                                  </a:lnTo>
                                  <a:lnTo>
                                    <a:pt x="234" y="7"/>
                                  </a:lnTo>
                                  <a:lnTo>
                                    <a:pt x="234" y="9"/>
                                  </a:lnTo>
                                  <a:lnTo>
                                    <a:pt x="234" y="11"/>
                                  </a:lnTo>
                                  <a:lnTo>
                                    <a:pt x="238" y="17"/>
                                  </a:lnTo>
                                  <a:lnTo>
                                    <a:pt x="249" y="5"/>
                                  </a:lnTo>
                                  <a:lnTo>
                                    <a:pt x="251" y="3"/>
                                  </a:lnTo>
                                  <a:lnTo>
                                    <a:pt x="253" y="3"/>
                                  </a:lnTo>
                                  <a:lnTo>
                                    <a:pt x="255" y="0"/>
                                  </a:lnTo>
                                  <a:lnTo>
                                    <a:pt x="257" y="0"/>
                                  </a:lnTo>
                                  <a:lnTo>
                                    <a:pt x="259" y="0"/>
                                  </a:lnTo>
                                  <a:lnTo>
                                    <a:pt x="291" y="0"/>
                                  </a:lnTo>
                                  <a:lnTo>
                                    <a:pt x="293" y="0"/>
                                  </a:lnTo>
                                  <a:lnTo>
                                    <a:pt x="295" y="0"/>
                                  </a:lnTo>
                                  <a:lnTo>
                                    <a:pt x="297" y="3"/>
                                  </a:lnTo>
                                  <a:lnTo>
                                    <a:pt x="300" y="3"/>
                                  </a:lnTo>
                                  <a:lnTo>
                                    <a:pt x="302" y="5"/>
                                  </a:lnTo>
                                  <a:lnTo>
                                    <a:pt x="316" y="19"/>
                                  </a:lnTo>
                                  <a:lnTo>
                                    <a:pt x="316" y="15"/>
                                  </a:lnTo>
                                  <a:lnTo>
                                    <a:pt x="316" y="13"/>
                                  </a:lnTo>
                                  <a:lnTo>
                                    <a:pt x="316" y="11"/>
                                  </a:lnTo>
                                  <a:lnTo>
                                    <a:pt x="319" y="9"/>
                                  </a:lnTo>
                                  <a:lnTo>
                                    <a:pt x="319" y="7"/>
                                  </a:lnTo>
                                  <a:lnTo>
                                    <a:pt x="321" y="5"/>
                                  </a:lnTo>
                                  <a:lnTo>
                                    <a:pt x="323" y="3"/>
                                  </a:lnTo>
                                  <a:lnTo>
                                    <a:pt x="325" y="3"/>
                                  </a:lnTo>
                                  <a:lnTo>
                                    <a:pt x="327" y="0"/>
                                  </a:lnTo>
                                  <a:lnTo>
                                    <a:pt x="329" y="0"/>
                                  </a:lnTo>
                                  <a:lnTo>
                                    <a:pt x="331" y="0"/>
                                  </a:lnTo>
                                  <a:lnTo>
                                    <a:pt x="380" y="0"/>
                                  </a:lnTo>
                                  <a:lnTo>
                                    <a:pt x="382" y="0"/>
                                  </a:lnTo>
                                  <a:lnTo>
                                    <a:pt x="384" y="0"/>
                                  </a:lnTo>
                                  <a:lnTo>
                                    <a:pt x="386" y="3"/>
                                  </a:lnTo>
                                  <a:lnTo>
                                    <a:pt x="388" y="3"/>
                                  </a:lnTo>
                                  <a:lnTo>
                                    <a:pt x="390" y="5"/>
                                  </a:lnTo>
                                  <a:lnTo>
                                    <a:pt x="392" y="7"/>
                                  </a:lnTo>
                                  <a:lnTo>
                                    <a:pt x="392" y="9"/>
                                  </a:lnTo>
                                  <a:lnTo>
                                    <a:pt x="395" y="11"/>
                                  </a:lnTo>
                                  <a:lnTo>
                                    <a:pt x="395" y="13"/>
                                  </a:lnTo>
                                  <a:lnTo>
                                    <a:pt x="395" y="15"/>
                                  </a:lnTo>
                                  <a:lnTo>
                                    <a:pt x="395" y="28"/>
                                  </a:lnTo>
                                  <a:lnTo>
                                    <a:pt x="395" y="30"/>
                                  </a:lnTo>
                                  <a:lnTo>
                                    <a:pt x="395" y="32"/>
                                  </a:lnTo>
                                  <a:lnTo>
                                    <a:pt x="392" y="32"/>
                                  </a:lnTo>
                                  <a:lnTo>
                                    <a:pt x="395" y="34"/>
                                  </a:lnTo>
                                  <a:lnTo>
                                    <a:pt x="395" y="36"/>
                                  </a:lnTo>
                                  <a:lnTo>
                                    <a:pt x="395" y="38"/>
                                  </a:lnTo>
                                  <a:lnTo>
                                    <a:pt x="395" y="51"/>
                                  </a:lnTo>
                                  <a:lnTo>
                                    <a:pt x="395" y="53"/>
                                  </a:lnTo>
                                  <a:lnTo>
                                    <a:pt x="395" y="55"/>
                                  </a:lnTo>
                                  <a:lnTo>
                                    <a:pt x="392" y="57"/>
                                  </a:lnTo>
                                  <a:lnTo>
                                    <a:pt x="395" y="60"/>
                                  </a:lnTo>
                                  <a:lnTo>
                                    <a:pt x="395" y="62"/>
                                  </a:lnTo>
                                  <a:lnTo>
                                    <a:pt x="395" y="64"/>
                                  </a:lnTo>
                                  <a:lnTo>
                                    <a:pt x="395" y="76"/>
                                  </a:lnTo>
                                  <a:lnTo>
                                    <a:pt x="395" y="79"/>
                                  </a:lnTo>
                                  <a:lnTo>
                                    <a:pt x="395" y="81"/>
                                  </a:lnTo>
                                  <a:lnTo>
                                    <a:pt x="392" y="83"/>
                                  </a:lnTo>
                                  <a:lnTo>
                                    <a:pt x="392" y="85"/>
                                  </a:lnTo>
                                  <a:lnTo>
                                    <a:pt x="390" y="87"/>
                                  </a:lnTo>
                                  <a:lnTo>
                                    <a:pt x="388" y="89"/>
                                  </a:lnTo>
                                  <a:lnTo>
                                    <a:pt x="386" y="89"/>
                                  </a:lnTo>
                                  <a:lnTo>
                                    <a:pt x="384" y="91"/>
                                  </a:lnTo>
                                  <a:lnTo>
                                    <a:pt x="382" y="91"/>
                                  </a:lnTo>
                                  <a:lnTo>
                                    <a:pt x="380" y="91"/>
                                  </a:lnTo>
                                  <a:lnTo>
                                    <a:pt x="331" y="91"/>
                                  </a:lnTo>
                                  <a:lnTo>
                                    <a:pt x="329" y="91"/>
                                  </a:lnTo>
                                  <a:lnTo>
                                    <a:pt x="327" y="91"/>
                                  </a:lnTo>
                                  <a:lnTo>
                                    <a:pt x="325" y="89"/>
                                  </a:lnTo>
                                  <a:lnTo>
                                    <a:pt x="323" y="89"/>
                                  </a:lnTo>
                                  <a:lnTo>
                                    <a:pt x="321" y="87"/>
                                  </a:lnTo>
                                  <a:lnTo>
                                    <a:pt x="319" y="85"/>
                                  </a:lnTo>
                                  <a:lnTo>
                                    <a:pt x="319" y="83"/>
                                  </a:lnTo>
                                  <a:lnTo>
                                    <a:pt x="316" y="81"/>
                                  </a:lnTo>
                                  <a:lnTo>
                                    <a:pt x="316" y="79"/>
                                  </a:lnTo>
                                  <a:lnTo>
                                    <a:pt x="316" y="76"/>
                                  </a:lnTo>
                                  <a:lnTo>
                                    <a:pt x="316" y="72"/>
                                  </a:lnTo>
                                  <a:lnTo>
                                    <a:pt x="302" y="87"/>
                                  </a:lnTo>
                                  <a:lnTo>
                                    <a:pt x="300" y="89"/>
                                  </a:lnTo>
                                  <a:lnTo>
                                    <a:pt x="297" y="89"/>
                                  </a:lnTo>
                                  <a:lnTo>
                                    <a:pt x="295" y="91"/>
                                  </a:lnTo>
                                  <a:lnTo>
                                    <a:pt x="293" y="91"/>
                                  </a:lnTo>
                                  <a:lnTo>
                                    <a:pt x="291" y="91"/>
                                  </a:lnTo>
                                  <a:lnTo>
                                    <a:pt x="259" y="91"/>
                                  </a:lnTo>
                                  <a:lnTo>
                                    <a:pt x="257" y="91"/>
                                  </a:lnTo>
                                  <a:lnTo>
                                    <a:pt x="255" y="91"/>
                                  </a:lnTo>
                                  <a:lnTo>
                                    <a:pt x="253" y="89"/>
                                  </a:lnTo>
                                  <a:lnTo>
                                    <a:pt x="251" y="89"/>
                                  </a:lnTo>
                                  <a:lnTo>
                                    <a:pt x="249" y="91"/>
                                  </a:lnTo>
                                  <a:lnTo>
                                    <a:pt x="247" y="91"/>
                                  </a:lnTo>
                                  <a:lnTo>
                                    <a:pt x="245" y="91"/>
                                  </a:lnTo>
                                  <a:lnTo>
                                    <a:pt x="234" y="91"/>
                                  </a:lnTo>
                                  <a:lnTo>
                                    <a:pt x="232" y="91"/>
                                  </a:lnTo>
                                  <a:lnTo>
                                    <a:pt x="230" y="91"/>
                                  </a:lnTo>
                                  <a:lnTo>
                                    <a:pt x="228" y="89"/>
                                  </a:lnTo>
                                  <a:lnTo>
                                    <a:pt x="226" y="89"/>
                                  </a:lnTo>
                                  <a:lnTo>
                                    <a:pt x="224" y="87"/>
                                  </a:lnTo>
                                  <a:lnTo>
                                    <a:pt x="221" y="85"/>
                                  </a:lnTo>
                                  <a:lnTo>
                                    <a:pt x="221" y="83"/>
                                  </a:lnTo>
                                  <a:lnTo>
                                    <a:pt x="219" y="81"/>
                                  </a:lnTo>
                                  <a:lnTo>
                                    <a:pt x="217" y="68"/>
                                  </a:lnTo>
                                  <a:lnTo>
                                    <a:pt x="213" y="81"/>
                                  </a:lnTo>
                                  <a:lnTo>
                                    <a:pt x="211" y="83"/>
                                  </a:lnTo>
                                  <a:lnTo>
                                    <a:pt x="211" y="85"/>
                                  </a:lnTo>
                                  <a:lnTo>
                                    <a:pt x="209" y="87"/>
                                  </a:lnTo>
                                  <a:lnTo>
                                    <a:pt x="207" y="89"/>
                                  </a:lnTo>
                                  <a:lnTo>
                                    <a:pt x="205" y="89"/>
                                  </a:lnTo>
                                  <a:lnTo>
                                    <a:pt x="202" y="91"/>
                                  </a:lnTo>
                                  <a:lnTo>
                                    <a:pt x="200" y="91"/>
                                  </a:lnTo>
                                  <a:lnTo>
                                    <a:pt x="198" y="91"/>
                                  </a:lnTo>
                                  <a:lnTo>
                                    <a:pt x="186" y="91"/>
                                  </a:lnTo>
                                  <a:lnTo>
                                    <a:pt x="183" y="91"/>
                                  </a:lnTo>
                                  <a:lnTo>
                                    <a:pt x="181" y="91"/>
                                  </a:lnTo>
                                  <a:lnTo>
                                    <a:pt x="179" y="89"/>
                                  </a:lnTo>
                                  <a:lnTo>
                                    <a:pt x="177" y="89"/>
                                  </a:lnTo>
                                  <a:lnTo>
                                    <a:pt x="175" y="87"/>
                                  </a:lnTo>
                                  <a:lnTo>
                                    <a:pt x="173" y="85"/>
                                  </a:lnTo>
                                  <a:lnTo>
                                    <a:pt x="173" y="83"/>
                                  </a:lnTo>
                                  <a:lnTo>
                                    <a:pt x="173" y="85"/>
                                  </a:lnTo>
                                  <a:lnTo>
                                    <a:pt x="171" y="87"/>
                                  </a:lnTo>
                                  <a:lnTo>
                                    <a:pt x="169" y="89"/>
                                  </a:lnTo>
                                  <a:lnTo>
                                    <a:pt x="166" y="89"/>
                                  </a:lnTo>
                                  <a:lnTo>
                                    <a:pt x="164" y="91"/>
                                  </a:lnTo>
                                  <a:lnTo>
                                    <a:pt x="162" y="91"/>
                                  </a:lnTo>
                                  <a:lnTo>
                                    <a:pt x="160" y="91"/>
                                  </a:lnTo>
                                  <a:lnTo>
                                    <a:pt x="147" y="91"/>
                                  </a:lnTo>
                                  <a:lnTo>
                                    <a:pt x="145" y="91"/>
                                  </a:lnTo>
                                  <a:lnTo>
                                    <a:pt x="143" y="91"/>
                                  </a:lnTo>
                                  <a:lnTo>
                                    <a:pt x="141" y="89"/>
                                  </a:lnTo>
                                  <a:lnTo>
                                    <a:pt x="139" y="89"/>
                                  </a:lnTo>
                                  <a:lnTo>
                                    <a:pt x="137" y="87"/>
                                  </a:lnTo>
                                  <a:lnTo>
                                    <a:pt x="135" y="85"/>
                                  </a:lnTo>
                                  <a:lnTo>
                                    <a:pt x="135" y="83"/>
                                  </a:lnTo>
                                  <a:lnTo>
                                    <a:pt x="133" y="81"/>
                                  </a:lnTo>
                                  <a:lnTo>
                                    <a:pt x="133" y="79"/>
                                  </a:lnTo>
                                  <a:lnTo>
                                    <a:pt x="133" y="76"/>
                                  </a:lnTo>
                                  <a:lnTo>
                                    <a:pt x="128" y="83"/>
                                  </a:lnTo>
                                  <a:lnTo>
                                    <a:pt x="126" y="85"/>
                                  </a:lnTo>
                                  <a:lnTo>
                                    <a:pt x="124" y="87"/>
                                  </a:lnTo>
                                  <a:lnTo>
                                    <a:pt x="122" y="87"/>
                                  </a:lnTo>
                                  <a:lnTo>
                                    <a:pt x="120" y="89"/>
                                  </a:lnTo>
                                  <a:lnTo>
                                    <a:pt x="118" y="89"/>
                                  </a:lnTo>
                                  <a:lnTo>
                                    <a:pt x="107" y="91"/>
                                  </a:lnTo>
                                  <a:lnTo>
                                    <a:pt x="105" y="91"/>
                                  </a:lnTo>
                                  <a:lnTo>
                                    <a:pt x="103" y="91"/>
                                  </a:lnTo>
                                  <a:lnTo>
                                    <a:pt x="93" y="89"/>
                                  </a:lnTo>
                                  <a:lnTo>
                                    <a:pt x="90" y="89"/>
                                  </a:lnTo>
                                  <a:lnTo>
                                    <a:pt x="88" y="87"/>
                                  </a:lnTo>
                                  <a:lnTo>
                                    <a:pt x="86" y="87"/>
                                  </a:lnTo>
                                  <a:lnTo>
                                    <a:pt x="84" y="85"/>
                                  </a:lnTo>
                                  <a:lnTo>
                                    <a:pt x="82" y="83"/>
                                  </a:lnTo>
                                  <a:lnTo>
                                    <a:pt x="76" y="74"/>
                                  </a:lnTo>
                                  <a:lnTo>
                                    <a:pt x="76" y="72"/>
                                  </a:lnTo>
                                  <a:lnTo>
                                    <a:pt x="74" y="70"/>
                                  </a:lnTo>
                                  <a:lnTo>
                                    <a:pt x="74" y="68"/>
                                  </a:lnTo>
                                  <a:lnTo>
                                    <a:pt x="74" y="66"/>
                                  </a:lnTo>
                                  <a:close/>
                                  <a:moveTo>
                                    <a:pt x="0" y="76"/>
                                  </a:moveTo>
                                  <a:lnTo>
                                    <a:pt x="0" y="15"/>
                                  </a:lnTo>
                                  <a:lnTo>
                                    <a:pt x="0" y="13"/>
                                  </a:lnTo>
                                  <a:lnTo>
                                    <a:pt x="0" y="11"/>
                                  </a:lnTo>
                                  <a:lnTo>
                                    <a:pt x="2" y="9"/>
                                  </a:lnTo>
                                  <a:lnTo>
                                    <a:pt x="2" y="7"/>
                                  </a:lnTo>
                                  <a:lnTo>
                                    <a:pt x="4" y="5"/>
                                  </a:lnTo>
                                  <a:lnTo>
                                    <a:pt x="6" y="3"/>
                                  </a:lnTo>
                                  <a:lnTo>
                                    <a:pt x="8" y="3"/>
                                  </a:lnTo>
                                  <a:lnTo>
                                    <a:pt x="10" y="0"/>
                                  </a:lnTo>
                                  <a:lnTo>
                                    <a:pt x="12" y="0"/>
                                  </a:lnTo>
                                  <a:lnTo>
                                    <a:pt x="14" y="0"/>
                                  </a:lnTo>
                                  <a:lnTo>
                                    <a:pt x="36" y="0"/>
                                  </a:lnTo>
                                  <a:lnTo>
                                    <a:pt x="38" y="0"/>
                                  </a:lnTo>
                                  <a:lnTo>
                                    <a:pt x="40" y="0"/>
                                  </a:lnTo>
                                  <a:lnTo>
                                    <a:pt x="42" y="3"/>
                                  </a:lnTo>
                                  <a:lnTo>
                                    <a:pt x="44" y="3"/>
                                  </a:lnTo>
                                  <a:lnTo>
                                    <a:pt x="46" y="5"/>
                                  </a:lnTo>
                                  <a:lnTo>
                                    <a:pt x="61" y="19"/>
                                  </a:lnTo>
                                  <a:lnTo>
                                    <a:pt x="63" y="22"/>
                                  </a:lnTo>
                                  <a:lnTo>
                                    <a:pt x="63" y="24"/>
                                  </a:lnTo>
                                  <a:lnTo>
                                    <a:pt x="65" y="26"/>
                                  </a:lnTo>
                                  <a:lnTo>
                                    <a:pt x="65" y="28"/>
                                  </a:lnTo>
                                  <a:lnTo>
                                    <a:pt x="65" y="30"/>
                                  </a:lnTo>
                                  <a:lnTo>
                                    <a:pt x="65" y="62"/>
                                  </a:lnTo>
                                  <a:lnTo>
                                    <a:pt x="65" y="64"/>
                                  </a:lnTo>
                                  <a:lnTo>
                                    <a:pt x="65" y="66"/>
                                  </a:lnTo>
                                  <a:lnTo>
                                    <a:pt x="63" y="68"/>
                                  </a:lnTo>
                                  <a:lnTo>
                                    <a:pt x="63" y="70"/>
                                  </a:lnTo>
                                  <a:lnTo>
                                    <a:pt x="61" y="72"/>
                                  </a:lnTo>
                                  <a:lnTo>
                                    <a:pt x="46" y="87"/>
                                  </a:lnTo>
                                  <a:lnTo>
                                    <a:pt x="44" y="89"/>
                                  </a:lnTo>
                                  <a:lnTo>
                                    <a:pt x="42" y="89"/>
                                  </a:lnTo>
                                  <a:lnTo>
                                    <a:pt x="40" y="91"/>
                                  </a:lnTo>
                                  <a:lnTo>
                                    <a:pt x="38" y="91"/>
                                  </a:lnTo>
                                  <a:lnTo>
                                    <a:pt x="36" y="91"/>
                                  </a:lnTo>
                                  <a:lnTo>
                                    <a:pt x="14" y="91"/>
                                  </a:lnTo>
                                  <a:lnTo>
                                    <a:pt x="12" y="91"/>
                                  </a:lnTo>
                                  <a:lnTo>
                                    <a:pt x="10" y="91"/>
                                  </a:lnTo>
                                  <a:lnTo>
                                    <a:pt x="8" y="89"/>
                                  </a:lnTo>
                                  <a:lnTo>
                                    <a:pt x="6" y="89"/>
                                  </a:lnTo>
                                  <a:lnTo>
                                    <a:pt x="4" y="87"/>
                                  </a:lnTo>
                                  <a:lnTo>
                                    <a:pt x="2" y="85"/>
                                  </a:lnTo>
                                  <a:lnTo>
                                    <a:pt x="2" y="83"/>
                                  </a:lnTo>
                                  <a:lnTo>
                                    <a:pt x="0" y="81"/>
                                  </a:lnTo>
                                  <a:lnTo>
                                    <a:pt x="0" y="79"/>
                                  </a:lnTo>
                                  <a:lnTo>
                                    <a:pt x="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0" name="Rectangle 821"/>
                          <wps:cNvSpPr>
                            <a:spLocks noChangeArrowheads="1"/>
                          </wps:cNvSpPr>
                          <wps:spPr bwMode="auto">
                            <a:xfrm>
                              <a:off x="6047" y="1720"/>
                              <a:ext cx="338"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DUPAGE</w:t>
                                </w:r>
                              </w:p>
                            </w:txbxContent>
                          </wps:txbx>
                          <wps:bodyPr rot="0" vert="horz" wrap="none" lIns="0" tIns="0" rIns="0" bIns="0" anchor="t" anchorCtr="0" upright="1">
                            <a:spAutoFit/>
                          </wps:bodyPr>
                        </wps:wsp>
                        <wps:wsp>
                          <wps:cNvPr id="3051" name="Rectangle 822"/>
                          <wps:cNvSpPr>
                            <a:spLocks noChangeArrowheads="1"/>
                          </wps:cNvSpPr>
                          <wps:spPr bwMode="auto">
                            <a:xfrm>
                              <a:off x="2332" y="5204"/>
                              <a:ext cx="307"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BROWN</w:t>
                                </w:r>
                              </w:p>
                            </w:txbxContent>
                          </wps:txbx>
                          <wps:bodyPr rot="0" vert="horz" wrap="none" lIns="0" tIns="0" rIns="0" bIns="0" anchor="t" anchorCtr="0" upright="1">
                            <a:spAutoFit/>
                          </wps:bodyPr>
                        </wps:wsp>
                        <wps:wsp>
                          <wps:cNvPr id="3052" name="Freeform 823"/>
                          <wps:cNvSpPr>
                            <a:spLocks/>
                          </wps:cNvSpPr>
                          <wps:spPr bwMode="auto">
                            <a:xfrm>
                              <a:off x="2325" y="5199"/>
                              <a:ext cx="347" cy="91"/>
                            </a:xfrm>
                            <a:custGeom>
                              <a:avLst/>
                              <a:gdLst>
                                <a:gd name="T0" fmla="*/ 0 w 347"/>
                                <a:gd name="T1" fmla="*/ 11 h 91"/>
                                <a:gd name="T2" fmla="*/ 7 w 347"/>
                                <a:gd name="T3" fmla="*/ 2 h 91"/>
                                <a:gd name="T4" fmla="*/ 15 w 347"/>
                                <a:gd name="T5" fmla="*/ 0 h 91"/>
                                <a:gd name="T6" fmla="*/ 47 w 347"/>
                                <a:gd name="T7" fmla="*/ 2 h 91"/>
                                <a:gd name="T8" fmla="*/ 60 w 347"/>
                                <a:gd name="T9" fmla="*/ 13 h 91"/>
                                <a:gd name="T10" fmla="*/ 64 w 347"/>
                                <a:gd name="T11" fmla="*/ 4 h 91"/>
                                <a:gd name="T12" fmla="*/ 72 w 347"/>
                                <a:gd name="T13" fmla="*/ 0 h 91"/>
                                <a:gd name="T14" fmla="*/ 104 w 347"/>
                                <a:gd name="T15" fmla="*/ 0 h 91"/>
                                <a:gd name="T16" fmla="*/ 117 w 347"/>
                                <a:gd name="T17" fmla="*/ 6 h 91"/>
                                <a:gd name="T18" fmla="*/ 123 w 347"/>
                                <a:gd name="T19" fmla="*/ 13 h 91"/>
                                <a:gd name="T20" fmla="*/ 146 w 347"/>
                                <a:gd name="T21" fmla="*/ 0 h 91"/>
                                <a:gd name="T22" fmla="*/ 155 w 347"/>
                                <a:gd name="T23" fmla="*/ 2 h 91"/>
                                <a:gd name="T24" fmla="*/ 172 w 347"/>
                                <a:gd name="T25" fmla="*/ 13 h 91"/>
                                <a:gd name="T26" fmla="*/ 184 w 347"/>
                                <a:gd name="T27" fmla="*/ 28 h 91"/>
                                <a:gd name="T28" fmla="*/ 182 w 347"/>
                                <a:gd name="T29" fmla="*/ 11 h 91"/>
                                <a:gd name="T30" fmla="*/ 188 w 347"/>
                                <a:gd name="T31" fmla="*/ 2 h 91"/>
                                <a:gd name="T32" fmla="*/ 197 w 347"/>
                                <a:gd name="T33" fmla="*/ 0 h 91"/>
                                <a:gd name="T34" fmla="*/ 216 w 347"/>
                                <a:gd name="T35" fmla="*/ 2 h 91"/>
                                <a:gd name="T36" fmla="*/ 224 w 347"/>
                                <a:gd name="T37" fmla="*/ 2 h 91"/>
                                <a:gd name="T38" fmla="*/ 250 w 347"/>
                                <a:gd name="T39" fmla="*/ 0 h 91"/>
                                <a:gd name="T40" fmla="*/ 258 w 347"/>
                                <a:gd name="T41" fmla="*/ 2 h 91"/>
                                <a:gd name="T42" fmla="*/ 267 w 347"/>
                                <a:gd name="T43" fmla="*/ 0 h 91"/>
                                <a:gd name="T44" fmla="*/ 283 w 347"/>
                                <a:gd name="T45" fmla="*/ 0 h 91"/>
                                <a:gd name="T46" fmla="*/ 292 w 347"/>
                                <a:gd name="T47" fmla="*/ 0 h 91"/>
                                <a:gd name="T48" fmla="*/ 311 w 347"/>
                                <a:gd name="T49" fmla="*/ 0 h 91"/>
                                <a:gd name="T50" fmla="*/ 319 w 347"/>
                                <a:gd name="T51" fmla="*/ 0 h 91"/>
                                <a:gd name="T52" fmla="*/ 338 w 347"/>
                                <a:gd name="T53" fmla="*/ 2 h 91"/>
                                <a:gd name="T54" fmla="*/ 345 w 347"/>
                                <a:gd name="T55" fmla="*/ 9 h 91"/>
                                <a:gd name="T56" fmla="*/ 347 w 347"/>
                                <a:gd name="T57" fmla="*/ 76 h 91"/>
                                <a:gd name="T58" fmla="*/ 345 w 347"/>
                                <a:gd name="T59" fmla="*/ 85 h 91"/>
                                <a:gd name="T60" fmla="*/ 336 w 347"/>
                                <a:gd name="T61" fmla="*/ 91 h 91"/>
                                <a:gd name="T62" fmla="*/ 315 w 347"/>
                                <a:gd name="T63" fmla="*/ 91 h 91"/>
                                <a:gd name="T64" fmla="*/ 309 w 347"/>
                                <a:gd name="T65" fmla="*/ 91 h 91"/>
                                <a:gd name="T66" fmla="*/ 290 w 347"/>
                                <a:gd name="T67" fmla="*/ 91 h 91"/>
                                <a:gd name="T68" fmla="*/ 283 w 347"/>
                                <a:gd name="T69" fmla="*/ 89 h 91"/>
                                <a:gd name="T70" fmla="*/ 275 w 347"/>
                                <a:gd name="T71" fmla="*/ 91 h 91"/>
                                <a:gd name="T72" fmla="*/ 250 w 347"/>
                                <a:gd name="T73" fmla="*/ 89 h 91"/>
                                <a:gd name="T74" fmla="*/ 243 w 347"/>
                                <a:gd name="T75" fmla="*/ 83 h 91"/>
                                <a:gd name="T76" fmla="*/ 237 w 347"/>
                                <a:gd name="T77" fmla="*/ 83 h 91"/>
                                <a:gd name="T78" fmla="*/ 231 w 347"/>
                                <a:gd name="T79" fmla="*/ 89 h 91"/>
                                <a:gd name="T80" fmla="*/ 203 w 347"/>
                                <a:gd name="T81" fmla="*/ 91 h 91"/>
                                <a:gd name="T82" fmla="*/ 195 w 347"/>
                                <a:gd name="T83" fmla="*/ 89 h 91"/>
                                <a:gd name="T84" fmla="*/ 188 w 347"/>
                                <a:gd name="T85" fmla="*/ 80 h 91"/>
                                <a:gd name="T86" fmla="*/ 182 w 347"/>
                                <a:gd name="T87" fmla="*/ 70 h 91"/>
                                <a:gd name="T88" fmla="*/ 172 w 347"/>
                                <a:gd name="T89" fmla="*/ 85 h 91"/>
                                <a:gd name="T90" fmla="*/ 163 w 347"/>
                                <a:gd name="T91" fmla="*/ 89 h 91"/>
                                <a:gd name="T92" fmla="*/ 133 w 347"/>
                                <a:gd name="T93" fmla="*/ 89 h 91"/>
                                <a:gd name="T94" fmla="*/ 127 w 347"/>
                                <a:gd name="T95" fmla="*/ 89 h 91"/>
                                <a:gd name="T96" fmla="*/ 108 w 347"/>
                                <a:gd name="T97" fmla="*/ 91 h 91"/>
                                <a:gd name="T98" fmla="*/ 100 w 347"/>
                                <a:gd name="T99" fmla="*/ 89 h 91"/>
                                <a:gd name="T100" fmla="*/ 91 w 347"/>
                                <a:gd name="T101" fmla="*/ 91 h 91"/>
                                <a:gd name="T102" fmla="*/ 72 w 347"/>
                                <a:gd name="T103" fmla="*/ 91 h 91"/>
                                <a:gd name="T104" fmla="*/ 64 w 347"/>
                                <a:gd name="T105" fmla="*/ 87 h 91"/>
                                <a:gd name="T106" fmla="*/ 60 w 347"/>
                                <a:gd name="T107" fmla="*/ 78 h 91"/>
                                <a:gd name="T108" fmla="*/ 51 w 347"/>
                                <a:gd name="T109" fmla="*/ 87 h 91"/>
                                <a:gd name="T110" fmla="*/ 43 w 347"/>
                                <a:gd name="T111" fmla="*/ 91 h 91"/>
                                <a:gd name="T112" fmla="*/ 11 w 347"/>
                                <a:gd name="T113" fmla="*/ 91 h 91"/>
                                <a:gd name="T114" fmla="*/ 3 w 347"/>
                                <a:gd name="T115" fmla="*/ 85 h 91"/>
                                <a:gd name="T116" fmla="*/ 0 w 347"/>
                                <a:gd name="T117" fmla="*/ 76 h 91"/>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47" h="91">
                                  <a:moveTo>
                                    <a:pt x="0" y="76"/>
                                  </a:moveTo>
                                  <a:lnTo>
                                    <a:pt x="0" y="15"/>
                                  </a:lnTo>
                                  <a:lnTo>
                                    <a:pt x="0" y="13"/>
                                  </a:lnTo>
                                  <a:lnTo>
                                    <a:pt x="0" y="11"/>
                                  </a:lnTo>
                                  <a:lnTo>
                                    <a:pt x="3" y="9"/>
                                  </a:lnTo>
                                  <a:lnTo>
                                    <a:pt x="3" y="6"/>
                                  </a:lnTo>
                                  <a:lnTo>
                                    <a:pt x="5" y="4"/>
                                  </a:lnTo>
                                  <a:lnTo>
                                    <a:pt x="7" y="2"/>
                                  </a:lnTo>
                                  <a:lnTo>
                                    <a:pt x="9" y="2"/>
                                  </a:lnTo>
                                  <a:lnTo>
                                    <a:pt x="11" y="0"/>
                                  </a:lnTo>
                                  <a:lnTo>
                                    <a:pt x="13" y="0"/>
                                  </a:lnTo>
                                  <a:lnTo>
                                    <a:pt x="15" y="0"/>
                                  </a:lnTo>
                                  <a:lnTo>
                                    <a:pt x="34" y="0"/>
                                  </a:lnTo>
                                  <a:lnTo>
                                    <a:pt x="36" y="0"/>
                                  </a:lnTo>
                                  <a:lnTo>
                                    <a:pt x="38" y="0"/>
                                  </a:lnTo>
                                  <a:lnTo>
                                    <a:pt x="47" y="2"/>
                                  </a:lnTo>
                                  <a:lnTo>
                                    <a:pt x="49" y="4"/>
                                  </a:lnTo>
                                  <a:lnTo>
                                    <a:pt x="51" y="4"/>
                                  </a:lnTo>
                                  <a:lnTo>
                                    <a:pt x="53" y="6"/>
                                  </a:lnTo>
                                  <a:lnTo>
                                    <a:pt x="60" y="13"/>
                                  </a:lnTo>
                                  <a:lnTo>
                                    <a:pt x="60" y="11"/>
                                  </a:lnTo>
                                  <a:lnTo>
                                    <a:pt x="62" y="9"/>
                                  </a:lnTo>
                                  <a:lnTo>
                                    <a:pt x="62" y="6"/>
                                  </a:lnTo>
                                  <a:lnTo>
                                    <a:pt x="64" y="4"/>
                                  </a:lnTo>
                                  <a:lnTo>
                                    <a:pt x="66" y="2"/>
                                  </a:lnTo>
                                  <a:lnTo>
                                    <a:pt x="68" y="2"/>
                                  </a:lnTo>
                                  <a:lnTo>
                                    <a:pt x="70" y="0"/>
                                  </a:lnTo>
                                  <a:lnTo>
                                    <a:pt x="72" y="0"/>
                                  </a:lnTo>
                                  <a:lnTo>
                                    <a:pt x="74" y="0"/>
                                  </a:lnTo>
                                  <a:lnTo>
                                    <a:pt x="100" y="0"/>
                                  </a:lnTo>
                                  <a:lnTo>
                                    <a:pt x="102" y="0"/>
                                  </a:lnTo>
                                  <a:lnTo>
                                    <a:pt x="104" y="0"/>
                                  </a:lnTo>
                                  <a:lnTo>
                                    <a:pt x="110" y="2"/>
                                  </a:lnTo>
                                  <a:lnTo>
                                    <a:pt x="112" y="4"/>
                                  </a:lnTo>
                                  <a:lnTo>
                                    <a:pt x="114" y="4"/>
                                  </a:lnTo>
                                  <a:lnTo>
                                    <a:pt x="117" y="6"/>
                                  </a:lnTo>
                                  <a:lnTo>
                                    <a:pt x="119" y="9"/>
                                  </a:lnTo>
                                  <a:lnTo>
                                    <a:pt x="119" y="11"/>
                                  </a:lnTo>
                                  <a:lnTo>
                                    <a:pt x="121" y="15"/>
                                  </a:lnTo>
                                  <a:lnTo>
                                    <a:pt x="123" y="13"/>
                                  </a:lnTo>
                                  <a:lnTo>
                                    <a:pt x="140" y="2"/>
                                  </a:lnTo>
                                  <a:lnTo>
                                    <a:pt x="142" y="2"/>
                                  </a:lnTo>
                                  <a:lnTo>
                                    <a:pt x="144" y="0"/>
                                  </a:lnTo>
                                  <a:lnTo>
                                    <a:pt x="146" y="0"/>
                                  </a:lnTo>
                                  <a:lnTo>
                                    <a:pt x="148" y="0"/>
                                  </a:lnTo>
                                  <a:lnTo>
                                    <a:pt x="150" y="0"/>
                                  </a:lnTo>
                                  <a:lnTo>
                                    <a:pt x="153" y="0"/>
                                  </a:lnTo>
                                  <a:lnTo>
                                    <a:pt x="155" y="2"/>
                                  </a:lnTo>
                                  <a:lnTo>
                                    <a:pt x="167" y="9"/>
                                  </a:lnTo>
                                  <a:lnTo>
                                    <a:pt x="169" y="9"/>
                                  </a:lnTo>
                                  <a:lnTo>
                                    <a:pt x="172" y="11"/>
                                  </a:lnTo>
                                  <a:lnTo>
                                    <a:pt x="172" y="13"/>
                                  </a:lnTo>
                                  <a:lnTo>
                                    <a:pt x="180" y="23"/>
                                  </a:lnTo>
                                  <a:lnTo>
                                    <a:pt x="182" y="23"/>
                                  </a:lnTo>
                                  <a:lnTo>
                                    <a:pt x="182" y="25"/>
                                  </a:lnTo>
                                  <a:lnTo>
                                    <a:pt x="184" y="28"/>
                                  </a:lnTo>
                                  <a:lnTo>
                                    <a:pt x="182" y="17"/>
                                  </a:lnTo>
                                  <a:lnTo>
                                    <a:pt x="182" y="15"/>
                                  </a:lnTo>
                                  <a:lnTo>
                                    <a:pt x="182" y="13"/>
                                  </a:lnTo>
                                  <a:lnTo>
                                    <a:pt x="182" y="11"/>
                                  </a:lnTo>
                                  <a:lnTo>
                                    <a:pt x="184" y="9"/>
                                  </a:lnTo>
                                  <a:lnTo>
                                    <a:pt x="184" y="6"/>
                                  </a:lnTo>
                                  <a:lnTo>
                                    <a:pt x="186" y="4"/>
                                  </a:lnTo>
                                  <a:lnTo>
                                    <a:pt x="188" y="2"/>
                                  </a:lnTo>
                                  <a:lnTo>
                                    <a:pt x="191" y="2"/>
                                  </a:lnTo>
                                  <a:lnTo>
                                    <a:pt x="193" y="0"/>
                                  </a:lnTo>
                                  <a:lnTo>
                                    <a:pt x="195" y="0"/>
                                  </a:lnTo>
                                  <a:lnTo>
                                    <a:pt x="197" y="0"/>
                                  </a:lnTo>
                                  <a:lnTo>
                                    <a:pt x="210" y="0"/>
                                  </a:lnTo>
                                  <a:lnTo>
                                    <a:pt x="212" y="0"/>
                                  </a:lnTo>
                                  <a:lnTo>
                                    <a:pt x="214" y="0"/>
                                  </a:lnTo>
                                  <a:lnTo>
                                    <a:pt x="216" y="2"/>
                                  </a:lnTo>
                                  <a:lnTo>
                                    <a:pt x="218" y="2"/>
                                  </a:lnTo>
                                  <a:lnTo>
                                    <a:pt x="220" y="4"/>
                                  </a:lnTo>
                                  <a:lnTo>
                                    <a:pt x="222" y="2"/>
                                  </a:lnTo>
                                  <a:lnTo>
                                    <a:pt x="224" y="2"/>
                                  </a:lnTo>
                                  <a:lnTo>
                                    <a:pt x="226" y="0"/>
                                  </a:lnTo>
                                  <a:lnTo>
                                    <a:pt x="229" y="0"/>
                                  </a:lnTo>
                                  <a:lnTo>
                                    <a:pt x="231" y="0"/>
                                  </a:lnTo>
                                  <a:lnTo>
                                    <a:pt x="250" y="0"/>
                                  </a:lnTo>
                                  <a:lnTo>
                                    <a:pt x="252" y="0"/>
                                  </a:lnTo>
                                  <a:lnTo>
                                    <a:pt x="254" y="0"/>
                                  </a:lnTo>
                                  <a:lnTo>
                                    <a:pt x="256" y="2"/>
                                  </a:lnTo>
                                  <a:lnTo>
                                    <a:pt x="258" y="2"/>
                                  </a:lnTo>
                                  <a:lnTo>
                                    <a:pt x="260" y="4"/>
                                  </a:lnTo>
                                  <a:lnTo>
                                    <a:pt x="262" y="2"/>
                                  </a:lnTo>
                                  <a:lnTo>
                                    <a:pt x="264" y="2"/>
                                  </a:lnTo>
                                  <a:lnTo>
                                    <a:pt x="267" y="0"/>
                                  </a:lnTo>
                                  <a:lnTo>
                                    <a:pt x="269" y="0"/>
                                  </a:lnTo>
                                  <a:lnTo>
                                    <a:pt x="271" y="0"/>
                                  </a:lnTo>
                                  <a:lnTo>
                                    <a:pt x="281" y="0"/>
                                  </a:lnTo>
                                  <a:lnTo>
                                    <a:pt x="283" y="0"/>
                                  </a:lnTo>
                                  <a:lnTo>
                                    <a:pt x="286" y="0"/>
                                  </a:lnTo>
                                  <a:lnTo>
                                    <a:pt x="288" y="2"/>
                                  </a:lnTo>
                                  <a:lnTo>
                                    <a:pt x="290" y="0"/>
                                  </a:lnTo>
                                  <a:lnTo>
                                    <a:pt x="292" y="0"/>
                                  </a:lnTo>
                                  <a:lnTo>
                                    <a:pt x="294" y="0"/>
                                  </a:lnTo>
                                  <a:lnTo>
                                    <a:pt x="307" y="0"/>
                                  </a:lnTo>
                                  <a:lnTo>
                                    <a:pt x="309" y="0"/>
                                  </a:lnTo>
                                  <a:lnTo>
                                    <a:pt x="311" y="0"/>
                                  </a:lnTo>
                                  <a:lnTo>
                                    <a:pt x="313" y="2"/>
                                  </a:lnTo>
                                  <a:lnTo>
                                    <a:pt x="315" y="0"/>
                                  </a:lnTo>
                                  <a:lnTo>
                                    <a:pt x="317" y="0"/>
                                  </a:lnTo>
                                  <a:lnTo>
                                    <a:pt x="319" y="0"/>
                                  </a:lnTo>
                                  <a:lnTo>
                                    <a:pt x="332" y="0"/>
                                  </a:lnTo>
                                  <a:lnTo>
                                    <a:pt x="334" y="0"/>
                                  </a:lnTo>
                                  <a:lnTo>
                                    <a:pt x="336" y="0"/>
                                  </a:lnTo>
                                  <a:lnTo>
                                    <a:pt x="338" y="2"/>
                                  </a:lnTo>
                                  <a:lnTo>
                                    <a:pt x="340" y="2"/>
                                  </a:lnTo>
                                  <a:lnTo>
                                    <a:pt x="343" y="4"/>
                                  </a:lnTo>
                                  <a:lnTo>
                                    <a:pt x="345" y="6"/>
                                  </a:lnTo>
                                  <a:lnTo>
                                    <a:pt x="345" y="9"/>
                                  </a:lnTo>
                                  <a:lnTo>
                                    <a:pt x="347" y="11"/>
                                  </a:lnTo>
                                  <a:lnTo>
                                    <a:pt x="347" y="13"/>
                                  </a:lnTo>
                                  <a:lnTo>
                                    <a:pt x="347" y="15"/>
                                  </a:lnTo>
                                  <a:lnTo>
                                    <a:pt x="347" y="76"/>
                                  </a:lnTo>
                                  <a:lnTo>
                                    <a:pt x="347" y="78"/>
                                  </a:lnTo>
                                  <a:lnTo>
                                    <a:pt x="347" y="80"/>
                                  </a:lnTo>
                                  <a:lnTo>
                                    <a:pt x="345" y="83"/>
                                  </a:lnTo>
                                  <a:lnTo>
                                    <a:pt x="345" y="85"/>
                                  </a:lnTo>
                                  <a:lnTo>
                                    <a:pt x="343" y="87"/>
                                  </a:lnTo>
                                  <a:lnTo>
                                    <a:pt x="340" y="89"/>
                                  </a:lnTo>
                                  <a:lnTo>
                                    <a:pt x="338" y="89"/>
                                  </a:lnTo>
                                  <a:lnTo>
                                    <a:pt x="336" y="91"/>
                                  </a:lnTo>
                                  <a:lnTo>
                                    <a:pt x="334" y="91"/>
                                  </a:lnTo>
                                  <a:lnTo>
                                    <a:pt x="332" y="91"/>
                                  </a:lnTo>
                                  <a:lnTo>
                                    <a:pt x="317" y="91"/>
                                  </a:lnTo>
                                  <a:lnTo>
                                    <a:pt x="315" y="91"/>
                                  </a:lnTo>
                                  <a:lnTo>
                                    <a:pt x="313" y="91"/>
                                  </a:lnTo>
                                  <a:lnTo>
                                    <a:pt x="313" y="89"/>
                                  </a:lnTo>
                                  <a:lnTo>
                                    <a:pt x="311" y="91"/>
                                  </a:lnTo>
                                  <a:lnTo>
                                    <a:pt x="309" y="91"/>
                                  </a:lnTo>
                                  <a:lnTo>
                                    <a:pt x="307" y="91"/>
                                  </a:lnTo>
                                  <a:lnTo>
                                    <a:pt x="294" y="91"/>
                                  </a:lnTo>
                                  <a:lnTo>
                                    <a:pt x="292" y="91"/>
                                  </a:lnTo>
                                  <a:lnTo>
                                    <a:pt x="290" y="91"/>
                                  </a:lnTo>
                                  <a:lnTo>
                                    <a:pt x="288" y="89"/>
                                  </a:lnTo>
                                  <a:lnTo>
                                    <a:pt x="286" y="89"/>
                                  </a:lnTo>
                                  <a:lnTo>
                                    <a:pt x="286" y="87"/>
                                  </a:lnTo>
                                  <a:lnTo>
                                    <a:pt x="283" y="89"/>
                                  </a:lnTo>
                                  <a:lnTo>
                                    <a:pt x="281" y="89"/>
                                  </a:lnTo>
                                  <a:lnTo>
                                    <a:pt x="279" y="91"/>
                                  </a:lnTo>
                                  <a:lnTo>
                                    <a:pt x="277" y="91"/>
                                  </a:lnTo>
                                  <a:lnTo>
                                    <a:pt x="275" y="91"/>
                                  </a:lnTo>
                                  <a:lnTo>
                                    <a:pt x="256" y="91"/>
                                  </a:lnTo>
                                  <a:lnTo>
                                    <a:pt x="254" y="91"/>
                                  </a:lnTo>
                                  <a:lnTo>
                                    <a:pt x="252" y="91"/>
                                  </a:lnTo>
                                  <a:lnTo>
                                    <a:pt x="250" y="89"/>
                                  </a:lnTo>
                                  <a:lnTo>
                                    <a:pt x="248" y="89"/>
                                  </a:lnTo>
                                  <a:lnTo>
                                    <a:pt x="245" y="87"/>
                                  </a:lnTo>
                                  <a:lnTo>
                                    <a:pt x="243" y="85"/>
                                  </a:lnTo>
                                  <a:lnTo>
                                    <a:pt x="243" y="83"/>
                                  </a:lnTo>
                                  <a:lnTo>
                                    <a:pt x="241" y="80"/>
                                  </a:lnTo>
                                  <a:lnTo>
                                    <a:pt x="239" y="74"/>
                                  </a:lnTo>
                                  <a:lnTo>
                                    <a:pt x="239" y="80"/>
                                  </a:lnTo>
                                  <a:lnTo>
                                    <a:pt x="237" y="83"/>
                                  </a:lnTo>
                                  <a:lnTo>
                                    <a:pt x="237" y="85"/>
                                  </a:lnTo>
                                  <a:lnTo>
                                    <a:pt x="235" y="87"/>
                                  </a:lnTo>
                                  <a:lnTo>
                                    <a:pt x="233" y="89"/>
                                  </a:lnTo>
                                  <a:lnTo>
                                    <a:pt x="231" y="89"/>
                                  </a:lnTo>
                                  <a:lnTo>
                                    <a:pt x="229" y="91"/>
                                  </a:lnTo>
                                  <a:lnTo>
                                    <a:pt x="226" y="91"/>
                                  </a:lnTo>
                                  <a:lnTo>
                                    <a:pt x="224" y="91"/>
                                  </a:lnTo>
                                  <a:lnTo>
                                    <a:pt x="203" y="91"/>
                                  </a:lnTo>
                                  <a:lnTo>
                                    <a:pt x="201" y="91"/>
                                  </a:lnTo>
                                  <a:lnTo>
                                    <a:pt x="199" y="91"/>
                                  </a:lnTo>
                                  <a:lnTo>
                                    <a:pt x="197" y="89"/>
                                  </a:lnTo>
                                  <a:lnTo>
                                    <a:pt x="195" y="89"/>
                                  </a:lnTo>
                                  <a:lnTo>
                                    <a:pt x="193" y="87"/>
                                  </a:lnTo>
                                  <a:lnTo>
                                    <a:pt x="191" y="85"/>
                                  </a:lnTo>
                                  <a:lnTo>
                                    <a:pt x="191" y="83"/>
                                  </a:lnTo>
                                  <a:lnTo>
                                    <a:pt x="188" y="80"/>
                                  </a:lnTo>
                                  <a:lnTo>
                                    <a:pt x="188" y="78"/>
                                  </a:lnTo>
                                  <a:lnTo>
                                    <a:pt x="186" y="55"/>
                                  </a:lnTo>
                                  <a:lnTo>
                                    <a:pt x="184" y="68"/>
                                  </a:lnTo>
                                  <a:lnTo>
                                    <a:pt x="182" y="70"/>
                                  </a:lnTo>
                                  <a:lnTo>
                                    <a:pt x="182" y="72"/>
                                  </a:lnTo>
                                  <a:lnTo>
                                    <a:pt x="180" y="72"/>
                                  </a:lnTo>
                                  <a:lnTo>
                                    <a:pt x="172" y="83"/>
                                  </a:lnTo>
                                  <a:lnTo>
                                    <a:pt x="172" y="85"/>
                                  </a:lnTo>
                                  <a:lnTo>
                                    <a:pt x="169" y="87"/>
                                  </a:lnTo>
                                  <a:lnTo>
                                    <a:pt x="167" y="87"/>
                                  </a:lnTo>
                                  <a:lnTo>
                                    <a:pt x="165" y="89"/>
                                  </a:lnTo>
                                  <a:lnTo>
                                    <a:pt x="163" y="89"/>
                                  </a:lnTo>
                                  <a:lnTo>
                                    <a:pt x="150" y="91"/>
                                  </a:lnTo>
                                  <a:lnTo>
                                    <a:pt x="148" y="91"/>
                                  </a:lnTo>
                                  <a:lnTo>
                                    <a:pt x="146" y="91"/>
                                  </a:lnTo>
                                  <a:lnTo>
                                    <a:pt x="133" y="89"/>
                                  </a:lnTo>
                                  <a:lnTo>
                                    <a:pt x="131" y="89"/>
                                  </a:lnTo>
                                  <a:lnTo>
                                    <a:pt x="129" y="87"/>
                                  </a:lnTo>
                                  <a:lnTo>
                                    <a:pt x="129" y="89"/>
                                  </a:lnTo>
                                  <a:lnTo>
                                    <a:pt x="127" y="89"/>
                                  </a:lnTo>
                                  <a:lnTo>
                                    <a:pt x="125" y="91"/>
                                  </a:lnTo>
                                  <a:lnTo>
                                    <a:pt x="123" y="91"/>
                                  </a:lnTo>
                                  <a:lnTo>
                                    <a:pt x="121" y="91"/>
                                  </a:lnTo>
                                  <a:lnTo>
                                    <a:pt x="108" y="91"/>
                                  </a:lnTo>
                                  <a:lnTo>
                                    <a:pt x="106" y="91"/>
                                  </a:lnTo>
                                  <a:lnTo>
                                    <a:pt x="104" y="91"/>
                                  </a:lnTo>
                                  <a:lnTo>
                                    <a:pt x="102" y="89"/>
                                  </a:lnTo>
                                  <a:lnTo>
                                    <a:pt x="100" y="89"/>
                                  </a:lnTo>
                                  <a:lnTo>
                                    <a:pt x="98" y="87"/>
                                  </a:lnTo>
                                  <a:lnTo>
                                    <a:pt x="95" y="89"/>
                                  </a:lnTo>
                                  <a:lnTo>
                                    <a:pt x="93" y="89"/>
                                  </a:lnTo>
                                  <a:lnTo>
                                    <a:pt x="91" y="91"/>
                                  </a:lnTo>
                                  <a:lnTo>
                                    <a:pt x="89" y="91"/>
                                  </a:lnTo>
                                  <a:lnTo>
                                    <a:pt x="87" y="91"/>
                                  </a:lnTo>
                                  <a:lnTo>
                                    <a:pt x="74" y="91"/>
                                  </a:lnTo>
                                  <a:lnTo>
                                    <a:pt x="72" y="91"/>
                                  </a:lnTo>
                                  <a:lnTo>
                                    <a:pt x="70" y="91"/>
                                  </a:lnTo>
                                  <a:lnTo>
                                    <a:pt x="68" y="89"/>
                                  </a:lnTo>
                                  <a:lnTo>
                                    <a:pt x="66" y="89"/>
                                  </a:lnTo>
                                  <a:lnTo>
                                    <a:pt x="64" y="87"/>
                                  </a:lnTo>
                                  <a:lnTo>
                                    <a:pt x="62" y="85"/>
                                  </a:lnTo>
                                  <a:lnTo>
                                    <a:pt x="62" y="83"/>
                                  </a:lnTo>
                                  <a:lnTo>
                                    <a:pt x="60" y="80"/>
                                  </a:lnTo>
                                  <a:lnTo>
                                    <a:pt x="60" y="78"/>
                                  </a:lnTo>
                                  <a:lnTo>
                                    <a:pt x="60" y="76"/>
                                  </a:lnTo>
                                  <a:lnTo>
                                    <a:pt x="57" y="80"/>
                                  </a:lnTo>
                                  <a:lnTo>
                                    <a:pt x="55" y="83"/>
                                  </a:lnTo>
                                  <a:lnTo>
                                    <a:pt x="51" y="87"/>
                                  </a:lnTo>
                                  <a:lnTo>
                                    <a:pt x="49" y="89"/>
                                  </a:lnTo>
                                  <a:lnTo>
                                    <a:pt x="47" y="89"/>
                                  </a:lnTo>
                                  <a:lnTo>
                                    <a:pt x="45" y="91"/>
                                  </a:lnTo>
                                  <a:lnTo>
                                    <a:pt x="43" y="91"/>
                                  </a:lnTo>
                                  <a:lnTo>
                                    <a:pt x="41" y="91"/>
                                  </a:lnTo>
                                  <a:lnTo>
                                    <a:pt x="15" y="91"/>
                                  </a:lnTo>
                                  <a:lnTo>
                                    <a:pt x="13" y="91"/>
                                  </a:lnTo>
                                  <a:lnTo>
                                    <a:pt x="11" y="91"/>
                                  </a:lnTo>
                                  <a:lnTo>
                                    <a:pt x="9" y="89"/>
                                  </a:lnTo>
                                  <a:lnTo>
                                    <a:pt x="7" y="89"/>
                                  </a:lnTo>
                                  <a:lnTo>
                                    <a:pt x="5" y="87"/>
                                  </a:lnTo>
                                  <a:lnTo>
                                    <a:pt x="3" y="85"/>
                                  </a:lnTo>
                                  <a:lnTo>
                                    <a:pt x="3" y="83"/>
                                  </a:lnTo>
                                  <a:lnTo>
                                    <a:pt x="0" y="80"/>
                                  </a:lnTo>
                                  <a:lnTo>
                                    <a:pt x="0" y="78"/>
                                  </a:lnTo>
                                  <a:lnTo>
                                    <a:pt x="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3" name="Rectangle 824"/>
                          <wps:cNvSpPr>
                            <a:spLocks noChangeArrowheads="1"/>
                          </wps:cNvSpPr>
                          <wps:spPr bwMode="auto">
                            <a:xfrm>
                              <a:off x="2332" y="5204"/>
                              <a:ext cx="307"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BROWN</w:t>
                                </w:r>
                              </w:p>
                            </w:txbxContent>
                          </wps:txbx>
                          <wps:bodyPr rot="0" vert="horz" wrap="none" lIns="0" tIns="0" rIns="0" bIns="0" anchor="t" anchorCtr="0" upright="1">
                            <a:spAutoFit/>
                          </wps:bodyPr>
                        </wps:wsp>
                        <wps:wsp>
                          <wps:cNvPr id="3054" name="Rectangle 825"/>
                          <wps:cNvSpPr>
                            <a:spLocks noChangeArrowheads="1"/>
                          </wps:cNvSpPr>
                          <wps:spPr bwMode="auto">
                            <a:xfrm>
                              <a:off x="5054" y="858"/>
                              <a:ext cx="289"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BOONE</w:t>
                                </w:r>
                              </w:p>
                            </w:txbxContent>
                          </wps:txbx>
                          <wps:bodyPr rot="0" vert="horz" wrap="none" lIns="0" tIns="0" rIns="0" bIns="0" anchor="t" anchorCtr="0" upright="1">
                            <a:spAutoFit/>
                          </wps:bodyPr>
                        </wps:wsp>
                        <wps:wsp>
                          <wps:cNvPr id="3055" name="Freeform 826"/>
                          <wps:cNvSpPr>
                            <a:spLocks noEditPoints="1"/>
                          </wps:cNvSpPr>
                          <wps:spPr bwMode="auto">
                            <a:xfrm>
                              <a:off x="5054" y="862"/>
                              <a:ext cx="334" cy="91"/>
                            </a:xfrm>
                            <a:custGeom>
                              <a:avLst/>
                              <a:gdLst>
                                <a:gd name="T0" fmla="*/ 2 w 334"/>
                                <a:gd name="T1" fmla="*/ 8 h 91"/>
                                <a:gd name="T2" fmla="*/ 7 w 334"/>
                                <a:gd name="T3" fmla="*/ 2 h 91"/>
                                <a:gd name="T4" fmla="*/ 13 w 334"/>
                                <a:gd name="T5" fmla="*/ 0 h 91"/>
                                <a:gd name="T6" fmla="*/ 38 w 334"/>
                                <a:gd name="T7" fmla="*/ 0 h 91"/>
                                <a:gd name="T8" fmla="*/ 51 w 334"/>
                                <a:gd name="T9" fmla="*/ 4 h 91"/>
                                <a:gd name="T10" fmla="*/ 62 w 334"/>
                                <a:gd name="T11" fmla="*/ 13 h 91"/>
                                <a:gd name="T12" fmla="*/ 85 w 334"/>
                                <a:gd name="T13" fmla="*/ 0 h 91"/>
                                <a:gd name="T14" fmla="*/ 106 w 334"/>
                                <a:gd name="T15" fmla="*/ 4 h 91"/>
                                <a:gd name="T16" fmla="*/ 112 w 334"/>
                                <a:gd name="T17" fmla="*/ 8 h 91"/>
                                <a:gd name="T18" fmla="*/ 119 w 334"/>
                                <a:gd name="T19" fmla="*/ 19 h 91"/>
                                <a:gd name="T20" fmla="*/ 123 w 334"/>
                                <a:gd name="T21" fmla="*/ 13 h 91"/>
                                <a:gd name="T22" fmla="*/ 146 w 334"/>
                                <a:gd name="T23" fmla="*/ 0 h 91"/>
                                <a:gd name="T24" fmla="*/ 165 w 334"/>
                                <a:gd name="T25" fmla="*/ 4 h 91"/>
                                <a:gd name="T26" fmla="*/ 171 w 334"/>
                                <a:gd name="T27" fmla="*/ 8 h 91"/>
                                <a:gd name="T28" fmla="*/ 182 w 334"/>
                                <a:gd name="T29" fmla="*/ 25 h 91"/>
                                <a:gd name="T30" fmla="*/ 188 w 334"/>
                                <a:gd name="T31" fmla="*/ 46 h 91"/>
                                <a:gd name="T32" fmla="*/ 184 w 334"/>
                                <a:gd name="T33" fmla="*/ 68 h 91"/>
                                <a:gd name="T34" fmla="*/ 171 w 334"/>
                                <a:gd name="T35" fmla="*/ 82 h 91"/>
                                <a:gd name="T36" fmla="*/ 167 w 334"/>
                                <a:gd name="T37" fmla="*/ 87 h 91"/>
                                <a:gd name="T38" fmla="*/ 148 w 334"/>
                                <a:gd name="T39" fmla="*/ 91 h 91"/>
                                <a:gd name="T40" fmla="*/ 129 w 334"/>
                                <a:gd name="T41" fmla="*/ 87 h 91"/>
                                <a:gd name="T42" fmla="*/ 125 w 334"/>
                                <a:gd name="T43" fmla="*/ 82 h 91"/>
                                <a:gd name="T44" fmla="*/ 106 w 334"/>
                                <a:gd name="T45" fmla="*/ 87 h 91"/>
                                <a:gd name="T46" fmla="*/ 89 w 334"/>
                                <a:gd name="T47" fmla="*/ 91 h 91"/>
                                <a:gd name="T48" fmla="*/ 70 w 334"/>
                                <a:gd name="T49" fmla="*/ 89 h 91"/>
                                <a:gd name="T50" fmla="*/ 64 w 334"/>
                                <a:gd name="T51" fmla="*/ 84 h 91"/>
                                <a:gd name="T52" fmla="*/ 57 w 334"/>
                                <a:gd name="T53" fmla="*/ 82 h 91"/>
                                <a:gd name="T54" fmla="*/ 47 w 334"/>
                                <a:gd name="T55" fmla="*/ 89 h 91"/>
                                <a:gd name="T56" fmla="*/ 15 w 334"/>
                                <a:gd name="T57" fmla="*/ 91 h 91"/>
                                <a:gd name="T58" fmla="*/ 7 w 334"/>
                                <a:gd name="T59" fmla="*/ 89 h 91"/>
                                <a:gd name="T60" fmla="*/ 2 w 334"/>
                                <a:gd name="T61" fmla="*/ 82 h 91"/>
                                <a:gd name="T62" fmla="*/ 195 w 334"/>
                                <a:gd name="T63" fmla="*/ 76 h 91"/>
                                <a:gd name="T64" fmla="*/ 197 w 334"/>
                                <a:gd name="T65" fmla="*/ 8 h 91"/>
                                <a:gd name="T66" fmla="*/ 201 w 334"/>
                                <a:gd name="T67" fmla="*/ 2 h 91"/>
                                <a:gd name="T68" fmla="*/ 209 w 334"/>
                                <a:gd name="T69" fmla="*/ 0 h 91"/>
                                <a:gd name="T70" fmla="*/ 228 w 334"/>
                                <a:gd name="T71" fmla="*/ 2 h 91"/>
                                <a:gd name="T72" fmla="*/ 235 w 334"/>
                                <a:gd name="T73" fmla="*/ 0 h 91"/>
                                <a:gd name="T74" fmla="*/ 252 w 334"/>
                                <a:gd name="T75" fmla="*/ 2 h 91"/>
                                <a:gd name="T76" fmla="*/ 258 w 334"/>
                                <a:gd name="T77" fmla="*/ 6 h 91"/>
                                <a:gd name="T78" fmla="*/ 262 w 334"/>
                                <a:gd name="T79" fmla="*/ 2 h 91"/>
                                <a:gd name="T80" fmla="*/ 271 w 334"/>
                                <a:gd name="T81" fmla="*/ 0 h 91"/>
                                <a:gd name="T82" fmla="*/ 326 w 334"/>
                                <a:gd name="T83" fmla="*/ 2 h 91"/>
                                <a:gd name="T84" fmla="*/ 332 w 334"/>
                                <a:gd name="T85" fmla="*/ 6 h 91"/>
                                <a:gd name="T86" fmla="*/ 334 w 334"/>
                                <a:gd name="T87" fmla="*/ 13 h 91"/>
                                <a:gd name="T88" fmla="*/ 334 w 334"/>
                                <a:gd name="T89" fmla="*/ 32 h 91"/>
                                <a:gd name="T90" fmla="*/ 334 w 334"/>
                                <a:gd name="T91" fmla="*/ 40 h 91"/>
                                <a:gd name="T92" fmla="*/ 332 w 334"/>
                                <a:gd name="T93" fmla="*/ 57 h 91"/>
                                <a:gd name="T94" fmla="*/ 334 w 334"/>
                                <a:gd name="T95" fmla="*/ 76 h 91"/>
                                <a:gd name="T96" fmla="*/ 332 w 334"/>
                                <a:gd name="T97" fmla="*/ 84 h 91"/>
                                <a:gd name="T98" fmla="*/ 326 w 334"/>
                                <a:gd name="T99" fmla="*/ 89 h 91"/>
                                <a:gd name="T100" fmla="*/ 271 w 334"/>
                                <a:gd name="T101" fmla="*/ 91 h 91"/>
                                <a:gd name="T102" fmla="*/ 264 w 334"/>
                                <a:gd name="T103" fmla="*/ 89 h 91"/>
                                <a:gd name="T104" fmla="*/ 258 w 334"/>
                                <a:gd name="T105" fmla="*/ 82 h 91"/>
                                <a:gd name="T106" fmla="*/ 252 w 334"/>
                                <a:gd name="T107" fmla="*/ 89 h 91"/>
                                <a:gd name="T108" fmla="*/ 245 w 334"/>
                                <a:gd name="T109" fmla="*/ 91 h 91"/>
                                <a:gd name="T110" fmla="*/ 226 w 334"/>
                                <a:gd name="T111" fmla="*/ 91 h 91"/>
                                <a:gd name="T112" fmla="*/ 207 w 334"/>
                                <a:gd name="T113" fmla="*/ 91 h 91"/>
                                <a:gd name="T114" fmla="*/ 201 w 334"/>
                                <a:gd name="T115" fmla="*/ 89 h 91"/>
                                <a:gd name="T116" fmla="*/ 197 w 334"/>
                                <a:gd name="T117" fmla="*/ 82 h 91"/>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34" h="91">
                                  <a:moveTo>
                                    <a:pt x="0" y="76"/>
                                  </a:moveTo>
                                  <a:lnTo>
                                    <a:pt x="0" y="15"/>
                                  </a:lnTo>
                                  <a:lnTo>
                                    <a:pt x="0" y="13"/>
                                  </a:lnTo>
                                  <a:lnTo>
                                    <a:pt x="0" y="11"/>
                                  </a:lnTo>
                                  <a:lnTo>
                                    <a:pt x="2" y="8"/>
                                  </a:lnTo>
                                  <a:lnTo>
                                    <a:pt x="2" y="6"/>
                                  </a:lnTo>
                                  <a:lnTo>
                                    <a:pt x="5" y="4"/>
                                  </a:lnTo>
                                  <a:lnTo>
                                    <a:pt x="7" y="2"/>
                                  </a:lnTo>
                                  <a:lnTo>
                                    <a:pt x="9" y="2"/>
                                  </a:lnTo>
                                  <a:lnTo>
                                    <a:pt x="11" y="0"/>
                                  </a:lnTo>
                                  <a:lnTo>
                                    <a:pt x="13" y="0"/>
                                  </a:lnTo>
                                  <a:lnTo>
                                    <a:pt x="15" y="0"/>
                                  </a:lnTo>
                                  <a:lnTo>
                                    <a:pt x="34" y="0"/>
                                  </a:lnTo>
                                  <a:lnTo>
                                    <a:pt x="36" y="0"/>
                                  </a:lnTo>
                                  <a:lnTo>
                                    <a:pt x="38" y="0"/>
                                  </a:lnTo>
                                  <a:lnTo>
                                    <a:pt x="47" y="2"/>
                                  </a:lnTo>
                                  <a:lnTo>
                                    <a:pt x="49" y="4"/>
                                  </a:lnTo>
                                  <a:lnTo>
                                    <a:pt x="51" y="4"/>
                                  </a:lnTo>
                                  <a:lnTo>
                                    <a:pt x="53" y="6"/>
                                  </a:lnTo>
                                  <a:lnTo>
                                    <a:pt x="59" y="13"/>
                                  </a:lnTo>
                                  <a:lnTo>
                                    <a:pt x="59" y="15"/>
                                  </a:lnTo>
                                  <a:lnTo>
                                    <a:pt x="62" y="13"/>
                                  </a:lnTo>
                                  <a:lnTo>
                                    <a:pt x="78" y="2"/>
                                  </a:lnTo>
                                  <a:lnTo>
                                    <a:pt x="81" y="2"/>
                                  </a:lnTo>
                                  <a:lnTo>
                                    <a:pt x="83" y="0"/>
                                  </a:lnTo>
                                  <a:lnTo>
                                    <a:pt x="85" y="0"/>
                                  </a:lnTo>
                                  <a:lnTo>
                                    <a:pt x="87" y="0"/>
                                  </a:lnTo>
                                  <a:lnTo>
                                    <a:pt x="89" y="0"/>
                                  </a:lnTo>
                                  <a:lnTo>
                                    <a:pt x="91" y="0"/>
                                  </a:lnTo>
                                  <a:lnTo>
                                    <a:pt x="106" y="4"/>
                                  </a:lnTo>
                                  <a:lnTo>
                                    <a:pt x="108" y="6"/>
                                  </a:lnTo>
                                  <a:lnTo>
                                    <a:pt x="110" y="6"/>
                                  </a:lnTo>
                                  <a:lnTo>
                                    <a:pt x="112" y="8"/>
                                  </a:lnTo>
                                  <a:lnTo>
                                    <a:pt x="114" y="11"/>
                                  </a:lnTo>
                                  <a:lnTo>
                                    <a:pt x="114" y="13"/>
                                  </a:lnTo>
                                  <a:lnTo>
                                    <a:pt x="119" y="19"/>
                                  </a:lnTo>
                                  <a:lnTo>
                                    <a:pt x="119" y="17"/>
                                  </a:lnTo>
                                  <a:lnTo>
                                    <a:pt x="121" y="15"/>
                                  </a:lnTo>
                                  <a:lnTo>
                                    <a:pt x="123" y="13"/>
                                  </a:lnTo>
                                  <a:lnTo>
                                    <a:pt x="140" y="2"/>
                                  </a:lnTo>
                                  <a:lnTo>
                                    <a:pt x="142" y="2"/>
                                  </a:lnTo>
                                  <a:lnTo>
                                    <a:pt x="144" y="0"/>
                                  </a:lnTo>
                                  <a:lnTo>
                                    <a:pt x="146" y="0"/>
                                  </a:lnTo>
                                  <a:lnTo>
                                    <a:pt x="148" y="0"/>
                                  </a:lnTo>
                                  <a:lnTo>
                                    <a:pt x="150" y="0"/>
                                  </a:lnTo>
                                  <a:lnTo>
                                    <a:pt x="152" y="0"/>
                                  </a:lnTo>
                                  <a:lnTo>
                                    <a:pt x="165" y="4"/>
                                  </a:lnTo>
                                  <a:lnTo>
                                    <a:pt x="167" y="6"/>
                                  </a:lnTo>
                                  <a:lnTo>
                                    <a:pt x="169" y="6"/>
                                  </a:lnTo>
                                  <a:lnTo>
                                    <a:pt x="171" y="8"/>
                                  </a:lnTo>
                                  <a:lnTo>
                                    <a:pt x="173" y="11"/>
                                  </a:lnTo>
                                  <a:lnTo>
                                    <a:pt x="182" y="23"/>
                                  </a:lnTo>
                                  <a:lnTo>
                                    <a:pt x="182" y="25"/>
                                  </a:lnTo>
                                  <a:lnTo>
                                    <a:pt x="184" y="27"/>
                                  </a:lnTo>
                                  <a:lnTo>
                                    <a:pt x="188" y="42"/>
                                  </a:lnTo>
                                  <a:lnTo>
                                    <a:pt x="188" y="44"/>
                                  </a:lnTo>
                                  <a:lnTo>
                                    <a:pt x="188" y="46"/>
                                  </a:lnTo>
                                  <a:lnTo>
                                    <a:pt x="188" y="49"/>
                                  </a:lnTo>
                                  <a:lnTo>
                                    <a:pt x="188" y="51"/>
                                  </a:lnTo>
                                  <a:lnTo>
                                    <a:pt x="184" y="68"/>
                                  </a:lnTo>
                                  <a:lnTo>
                                    <a:pt x="182" y="70"/>
                                  </a:lnTo>
                                  <a:lnTo>
                                    <a:pt x="182" y="72"/>
                                  </a:lnTo>
                                  <a:lnTo>
                                    <a:pt x="180" y="72"/>
                                  </a:lnTo>
                                  <a:lnTo>
                                    <a:pt x="171" y="82"/>
                                  </a:lnTo>
                                  <a:lnTo>
                                    <a:pt x="171" y="84"/>
                                  </a:lnTo>
                                  <a:lnTo>
                                    <a:pt x="169" y="87"/>
                                  </a:lnTo>
                                  <a:lnTo>
                                    <a:pt x="167" y="87"/>
                                  </a:lnTo>
                                  <a:lnTo>
                                    <a:pt x="165" y="89"/>
                                  </a:lnTo>
                                  <a:lnTo>
                                    <a:pt x="163" y="89"/>
                                  </a:lnTo>
                                  <a:lnTo>
                                    <a:pt x="150" y="91"/>
                                  </a:lnTo>
                                  <a:lnTo>
                                    <a:pt x="148" y="91"/>
                                  </a:lnTo>
                                  <a:lnTo>
                                    <a:pt x="146" y="91"/>
                                  </a:lnTo>
                                  <a:lnTo>
                                    <a:pt x="133" y="89"/>
                                  </a:lnTo>
                                  <a:lnTo>
                                    <a:pt x="131" y="89"/>
                                  </a:lnTo>
                                  <a:lnTo>
                                    <a:pt x="129" y="87"/>
                                  </a:lnTo>
                                  <a:lnTo>
                                    <a:pt x="127" y="87"/>
                                  </a:lnTo>
                                  <a:lnTo>
                                    <a:pt x="125" y="84"/>
                                  </a:lnTo>
                                  <a:lnTo>
                                    <a:pt x="125" y="82"/>
                                  </a:lnTo>
                                  <a:lnTo>
                                    <a:pt x="116" y="74"/>
                                  </a:lnTo>
                                  <a:lnTo>
                                    <a:pt x="110" y="82"/>
                                  </a:lnTo>
                                  <a:lnTo>
                                    <a:pt x="110" y="84"/>
                                  </a:lnTo>
                                  <a:lnTo>
                                    <a:pt x="108" y="87"/>
                                  </a:lnTo>
                                  <a:lnTo>
                                    <a:pt x="106" y="87"/>
                                  </a:lnTo>
                                  <a:lnTo>
                                    <a:pt x="104" y="89"/>
                                  </a:lnTo>
                                  <a:lnTo>
                                    <a:pt x="102" y="89"/>
                                  </a:lnTo>
                                  <a:lnTo>
                                    <a:pt x="89" y="91"/>
                                  </a:lnTo>
                                  <a:lnTo>
                                    <a:pt x="87" y="91"/>
                                  </a:lnTo>
                                  <a:lnTo>
                                    <a:pt x="85" y="91"/>
                                  </a:lnTo>
                                  <a:lnTo>
                                    <a:pt x="72" y="89"/>
                                  </a:lnTo>
                                  <a:lnTo>
                                    <a:pt x="70" y="89"/>
                                  </a:lnTo>
                                  <a:lnTo>
                                    <a:pt x="68" y="87"/>
                                  </a:lnTo>
                                  <a:lnTo>
                                    <a:pt x="66" y="87"/>
                                  </a:lnTo>
                                  <a:lnTo>
                                    <a:pt x="64" y="84"/>
                                  </a:lnTo>
                                  <a:lnTo>
                                    <a:pt x="64" y="82"/>
                                  </a:lnTo>
                                  <a:lnTo>
                                    <a:pt x="59" y="78"/>
                                  </a:lnTo>
                                  <a:lnTo>
                                    <a:pt x="59" y="80"/>
                                  </a:lnTo>
                                  <a:lnTo>
                                    <a:pt x="57" y="82"/>
                                  </a:lnTo>
                                  <a:lnTo>
                                    <a:pt x="55" y="84"/>
                                  </a:lnTo>
                                  <a:lnTo>
                                    <a:pt x="49" y="89"/>
                                  </a:lnTo>
                                  <a:lnTo>
                                    <a:pt x="47" y="89"/>
                                  </a:lnTo>
                                  <a:lnTo>
                                    <a:pt x="45" y="91"/>
                                  </a:lnTo>
                                  <a:lnTo>
                                    <a:pt x="43" y="91"/>
                                  </a:lnTo>
                                  <a:lnTo>
                                    <a:pt x="40" y="91"/>
                                  </a:lnTo>
                                  <a:lnTo>
                                    <a:pt x="15" y="91"/>
                                  </a:lnTo>
                                  <a:lnTo>
                                    <a:pt x="13" y="91"/>
                                  </a:lnTo>
                                  <a:lnTo>
                                    <a:pt x="11" y="91"/>
                                  </a:lnTo>
                                  <a:lnTo>
                                    <a:pt x="9" y="89"/>
                                  </a:lnTo>
                                  <a:lnTo>
                                    <a:pt x="7" y="89"/>
                                  </a:lnTo>
                                  <a:lnTo>
                                    <a:pt x="5" y="87"/>
                                  </a:lnTo>
                                  <a:lnTo>
                                    <a:pt x="2" y="84"/>
                                  </a:lnTo>
                                  <a:lnTo>
                                    <a:pt x="2" y="82"/>
                                  </a:lnTo>
                                  <a:lnTo>
                                    <a:pt x="0" y="80"/>
                                  </a:lnTo>
                                  <a:lnTo>
                                    <a:pt x="0" y="78"/>
                                  </a:lnTo>
                                  <a:lnTo>
                                    <a:pt x="0" y="76"/>
                                  </a:lnTo>
                                  <a:close/>
                                  <a:moveTo>
                                    <a:pt x="195" y="76"/>
                                  </a:moveTo>
                                  <a:lnTo>
                                    <a:pt x="195" y="15"/>
                                  </a:lnTo>
                                  <a:lnTo>
                                    <a:pt x="195" y="13"/>
                                  </a:lnTo>
                                  <a:lnTo>
                                    <a:pt x="195" y="11"/>
                                  </a:lnTo>
                                  <a:lnTo>
                                    <a:pt x="197" y="8"/>
                                  </a:lnTo>
                                  <a:lnTo>
                                    <a:pt x="197" y="6"/>
                                  </a:lnTo>
                                  <a:lnTo>
                                    <a:pt x="199" y="4"/>
                                  </a:lnTo>
                                  <a:lnTo>
                                    <a:pt x="201" y="2"/>
                                  </a:lnTo>
                                  <a:lnTo>
                                    <a:pt x="203" y="2"/>
                                  </a:lnTo>
                                  <a:lnTo>
                                    <a:pt x="205" y="0"/>
                                  </a:lnTo>
                                  <a:lnTo>
                                    <a:pt x="207" y="0"/>
                                  </a:lnTo>
                                  <a:lnTo>
                                    <a:pt x="209" y="0"/>
                                  </a:lnTo>
                                  <a:lnTo>
                                    <a:pt x="222" y="0"/>
                                  </a:lnTo>
                                  <a:lnTo>
                                    <a:pt x="224" y="0"/>
                                  </a:lnTo>
                                  <a:lnTo>
                                    <a:pt x="226" y="0"/>
                                  </a:lnTo>
                                  <a:lnTo>
                                    <a:pt x="228" y="2"/>
                                  </a:lnTo>
                                  <a:lnTo>
                                    <a:pt x="231" y="0"/>
                                  </a:lnTo>
                                  <a:lnTo>
                                    <a:pt x="233" y="0"/>
                                  </a:lnTo>
                                  <a:lnTo>
                                    <a:pt x="235" y="0"/>
                                  </a:lnTo>
                                  <a:lnTo>
                                    <a:pt x="245" y="0"/>
                                  </a:lnTo>
                                  <a:lnTo>
                                    <a:pt x="247" y="0"/>
                                  </a:lnTo>
                                  <a:lnTo>
                                    <a:pt x="250" y="0"/>
                                  </a:lnTo>
                                  <a:lnTo>
                                    <a:pt x="252" y="2"/>
                                  </a:lnTo>
                                  <a:lnTo>
                                    <a:pt x="254" y="2"/>
                                  </a:lnTo>
                                  <a:lnTo>
                                    <a:pt x="256" y="4"/>
                                  </a:lnTo>
                                  <a:lnTo>
                                    <a:pt x="258" y="6"/>
                                  </a:lnTo>
                                  <a:lnTo>
                                    <a:pt x="258" y="8"/>
                                  </a:lnTo>
                                  <a:lnTo>
                                    <a:pt x="258" y="6"/>
                                  </a:lnTo>
                                  <a:lnTo>
                                    <a:pt x="260" y="4"/>
                                  </a:lnTo>
                                  <a:lnTo>
                                    <a:pt x="262" y="2"/>
                                  </a:lnTo>
                                  <a:lnTo>
                                    <a:pt x="264" y="2"/>
                                  </a:lnTo>
                                  <a:lnTo>
                                    <a:pt x="266" y="0"/>
                                  </a:lnTo>
                                  <a:lnTo>
                                    <a:pt x="269" y="0"/>
                                  </a:lnTo>
                                  <a:lnTo>
                                    <a:pt x="271" y="0"/>
                                  </a:lnTo>
                                  <a:lnTo>
                                    <a:pt x="319" y="0"/>
                                  </a:lnTo>
                                  <a:lnTo>
                                    <a:pt x="321" y="0"/>
                                  </a:lnTo>
                                  <a:lnTo>
                                    <a:pt x="323" y="0"/>
                                  </a:lnTo>
                                  <a:lnTo>
                                    <a:pt x="326" y="2"/>
                                  </a:lnTo>
                                  <a:lnTo>
                                    <a:pt x="328" y="2"/>
                                  </a:lnTo>
                                  <a:lnTo>
                                    <a:pt x="330" y="4"/>
                                  </a:lnTo>
                                  <a:lnTo>
                                    <a:pt x="332" y="6"/>
                                  </a:lnTo>
                                  <a:lnTo>
                                    <a:pt x="332" y="8"/>
                                  </a:lnTo>
                                  <a:lnTo>
                                    <a:pt x="334" y="11"/>
                                  </a:lnTo>
                                  <a:lnTo>
                                    <a:pt x="334" y="13"/>
                                  </a:lnTo>
                                  <a:lnTo>
                                    <a:pt x="334" y="15"/>
                                  </a:lnTo>
                                  <a:lnTo>
                                    <a:pt x="334" y="27"/>
                                  </a:lnTo>
                                  <a:lnTo>
                                    <a:pt x="334" y="30"/>
                                  </a:lnTo>
                                  <a:lnTo>
                                    <a:pt x="334" y="32"/>
                                  </a:lnTo>
                                  <a:lnTo>
                                    <a:pt x="332" y="34"/>
                                  </a:lnTo>
                                  <a:lnTo>
                                    <a:pt x="334" y="36"/>
                                  </a:lnTo>
                                  <a:lnTo>
                                    <a:pt x="334" y="38"/>
                                  </a:lnTo>
                                  <a:lnTo>
                                    <a:pt x="334" y="40"/>
                                  </a:lnTo>
                                  <a:lnTo>
                                    <a:pt x="334" y="53"/>
                                  </a:lnTo>
                                  <a:lnTo>
                                    <a:pt x="334" y="55"/>
                                  </a:lnTo>
                                  <a:lnTo>
                                    <a:pt x="334" y="57"/>
                                  </a:lnTo>
                                  <a:lnTo>
                                    <a:pt x="332" y="57"/>
                                  </a:lnTo>
                                  <a:lnTo>
                                    <a:pt x="334" y="59"/>
                                  </a:lnTo>
                                  <a:lnTo>
                                    <a:pt x="334" y="61"/>
                                  </a:lnTo>
                                  <a:lnTo>
                                    <a:pt x="334" y="63"/>
                                  </a:lnTo>
                                  <a:lnTo>
                                    <a:pt x="334" y="76"/>
                                  </a:lnTo>
                                  <a:lnTo>
                                    <a:pt x="334" y="78"/>
                                  </a:lnTo>
                                  <a:lnTo>
                                    <a:pt x="334" y="80"/>
                                  </a:lnTo>
                                  <a:lnTo>
                                    <a:pt x="332" y="82"/>
                                  </a:lnTo>
                                  <a:lnTo>
                                    <a:pt x="332" y="84"/>
                                  </a:lnTo>
                                  <a:lnTo>
                                    <a:pt x="330" y="87"/>
                                  </a:lnTo>
                                  <a:lnTo>
                                    <a:pt x="328" y="89"/>
                                  </a:lnTo>
                                  <a:lnTo>
                                    <a:pt x="326" y="89"/>
                                  </a:lnTo>
                                  <a:lnTo>
                                    <a:pt x="323" y="91"/>
                                  </a:lnTo>
                                  <a:lnTo>
                                    <a:pt x="321" y="91"/>
                                  </a:lnTo>
                                  <a:lnTo>
                                    <a:pt x="319" y="91"/>
                                  </a:lnTo>
                                  <a:lnTo>
                                    <a:pt x="271" y="91"/>
                                  </a:lnTo>
                                  <a:lnTo>
                                    <a:pt x="269" y="91"/>
                                  </a:lnTo>
                                  <a:lnTo>
                                    <a:pt x="266" y="91"/>
                                  </a:lnTo>
                                  <a:lnTo>
                                    <a:pt x="264" y="89"/>
                                  </a:lnTo>
                                  <a:lnTo>
                                    <a:pt x="262" y="89"/>
                                  </a:lnTo>
                                  <a:lnTo>
                                    <a:pt x="260" y="87"/>
                                  </a:lnTo>
                                  <a:lnTo>
                                    <a:pt x="258" y="84"/>
                                  </a:lnTo>
                                  <a:lnTo>
                                    <a:pt x="258" y="82"/>
                                  </a:lnTo>
                                  <a:lnTo>
                                    <a:pt x="258" y="84"/>
                                  </a:lnTo>
                                  <a:lnTo>
                                    <a:pt x="256" y="87"/>
                                  </a:lnTo>
                                  <a:lnTo>
                                    <a:pt x="254" y="89"/>
                                  </a:lnTo>
                                  <a:lnTo>
                                    <a:pt x="252" y="89"/>
                                  </a:lnTo>
                                  <a:lnTo>
                                    <a:pt x="250" y="91"/>
                                  </a:lnTo>
                                  <a:lnTo>
                                    <a:pt x="247" y="91"/>
                                  </a:lnTo>
                                  <a:lnTo>
                                    <a:pt x="245" y="91"/>
                                  </a:lnTo>
                                  <a:lnTo>
                                    <a:pt x="233" y="91"/>
                                  </a:lnTo>
                                  <a:lnTo>
                                    <a:pt x="231" y="91"/>
                                  </a:lnTo>
                                  <a:lnTo>
                                    <a:pt x="228" y="91"/>
                                  </a:lnTo>
                                  <a:lnTo>
                                    <a:pt x="226" y="89"/>
                                  </a:lnTo>
                                  <a:lnTo>
                                    <a:pt x="226" y="91"/>
                                  </a:lnTo>
                                  <a:lnTo>
                                    <a:pt x="224" y="91"/>
                                  </a:lnTo>
                                  <a:lnTo>
                                    <a:pt x="222" y="91"/>
                                  </a:lnTo>
                                  <a:lnTo>
                                    <a:pt x="209" y="91"/>
                                  </a:lnTo>
                                  <a:lnTo>
                                    <a:pt x="207" y="91"/>
                                  </a:lnTo>
                                  <a:lnTo>
                                    <a:pt x="205" y="91"/>
                                  </a:lnTo>
                                  <a:lnTo>
                                    <a:pt x="203" y="89"/>
                                  </a:lnTo>
                                  <a:lnTo>
                                    <a:pt x="201" y="89"/>
                                  </a:lnTo>
                                  <a:lnTo>
                                    <a:pt x="199" y="87"/>
                                  </a:lnTo>
                                  <a:lnTo>
                                    <a:pt x="197" y="84"/>
                                  </a:lnTo>
                                  <a:lnTo>
                                    <a:pt x="197" y="82"/>
                                  </a:lnTo>
                                  <a:lnTo>
                                    <a:pt x="195" y="80"/>
                                  </a:lnTo>
                                  <a:lnTo>
                                    <a:pt x="195" y="78"/>
                                  </a:lnTo>
                                  <a:lnTo>
                                    <a:pt x="195"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6" name="Rectangle 827"/>
                          <wps:cNvSpPr>
                            <a:spLocks noChangeArrowheads="1"/>
                          </wps:cNvSpPr>
                          <wps:spPr bwMode="auto">
                            <a:xfrm>
                              <a:off x="5054" y="858"/>
                              <a:ext cx="289"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BOONE</w:t>
                                </w:r>
                              </w:p>
                            </w:txbxContent>
                          </wps:txbx>
                          <wps:bodyPr rot="0" vert="horz" wrap="none" lIns="0" tIns="0" rIns="0" bIns="0" anchor="t" anchorCtr="0" upright="1">
                            <a:spAutoFit/>
                          </wps:bodyPr>
                        </wps:wsp>
                        <wps:wsp>
                          <wps:cNvPr id="3057" name="Rectangle 828"/>
                          <wps:cNvSpPr>
                            <a:spLocks noChangeArrowheads="1"/>
                          </wps:cNvSpPr>
                          <wps:spPr bwMode="auto">
                            <a:xfrm>
                              <a:off x="6531" y="6989"/>
                              <a:ext cx="47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CRAWFORD</w:t>
                                </w:r>
                              </w:p>
                            </w:txbxContent>
                          </wps:txbx>
                          <wps:bodyPr rot="0" vert="horz" wrap="none" lIns="0" tIns="0" rIns="0" bIns="0" anchor="t" anchorCtr="0" upright="1">
                            <a:spAutoFit/>
                          </wps:bodyPr>
                        </wps:wsp>
                        <wps:wsp>
                          <wps:cNvPr id="3058" name="Freeform 829"/>
                          <wps:cNvSpPr>
                            <a:spLocks noEditPoints="1"/>
                          </wps:cNvSpPr>
                          <wps:spPr bwMode="auto">
                            <a:xfrm>
                              <a:off x="6516" y="6991"/>
                              <a:ext cx="530" cy="90"/>
                            </a:xfrm>
                            <a:custGeom>
                              <a:avLst/>
                              <a:gdLst>
                                <a:gd name="T0" fmla="*/ 4 w 530"/>
                                <a:gd name="T1" fmla="*/ 21 h 90"/>
                                <a:gd name="T2" fmla="*/ 36 w 530"/>
                                <a:gd name="T3" fmla="*/ 0 h 90"/>
                                <a:gd name="T4" fmla="*/ 61 w 530"/>
                                <a:gd name="T5" fmla="*/ 8 h 90"/>
                                <a:gd name="T6" fmla="*/ 74 w 530"/>
                                <a:gd name="T7" fmla="*/ 14 h 90"/>
                                <a:gd name="T8" fmla="*/ 80 w 530"/>
                                <a:gd name="T9" fmla="*/ 2 h 90"/>
                                <a:gd name="T10" fmla="*/ 114 w 530"/>
                                <a:gd name="T11" fmla="*/ 0 h 90"/>
                                <a:gd name="T12" fmla="*/ 131 w 530"/>
                                <a:gd name="T13" fmla="*/ 8 h 90"/>
                                <a:gd name="T14" fmla="*/ 148 w 530"/>
                                <a:gd name="T15" fmla="*/ 10 h 90"/>
                                <a:gd name="T16" fmla="*/ 156 w 530"/>
                                <a:gd name="T17" fmla="*/ 0 h 90"/>
                                <a:gd name="T18" fmla="*/ 179 w 530"/>
                                <a:gd name="T19" fmla="*/ 2 h 90"/>
                                <a:gd name="T20" fmla="*/ 188 w 530"/>
                                <a:gd name="T21" fmla="*/ 4 h 90"/>
                                <a:gd name="T22" fmla="*/ 209 w 530"/>
                                <a:gd name="T23" fmla="*/ 0 h 90"/>
                                <a:gd name="T24" fmla="*/ 222 w 530"/>
                                <a:gd name="T25" fmla="*/ 2 h 90"/>
                                <a:gd name="T26" fmla="*/ 251 w 530"/>
                                <a:gd name="T27" fmla="*/ 0 h 90"/>
                                <a:gd name="T28" fmla="*/ 264 w 530"/>
                                <a:gd name="T29" fmla="*/ 2 h 90"/>
                                <a:gd name="T30" fmla="*/ 287 w 530"/>
                                <a:gd name="T31" fmla="*/ 0 h 90"/>
                                <a:gd name="T32" fmla="*/ 321 w 530"/>
                                <a:gd name="T33" fmla="*/ 0 h 90"/>
                                <a:gd name="T34" fmla="*/ 331 w 530"/>
                                <a:gd name="T35" fmla="*/ 8 h 90"/>
                                <a:gd name="T36" fmla="*/ 359 w 530"/>
                                <a:gd name="T37" fmla="*/ 0 h 90"/>
                                <a:gd name="T38" fmla="*/ 382 w 530"/>
                                <a:gd name="T39" fmla="*/ 10 h 90"/>
                                <a:gd name="T40" fmla="*/ 395 w 530"/>
                                <a:gd name="T41" fmla="*/ 46 h 90"/>
                                <a:gd name="T42" fmla="*/ 388 w 530"/>
                                <a:gd name="T43" fmla="*/ 69 h 90"/>
                                <a:gd name="T44" fmla="*/ 369 w 530"/>
                                <a:gd name="T45" fmla="*/ 88 h 90"/>
                                <a:gd name="T46" fmla="*/ 336 w 530"/>
                                <a:gd name="T47" fmla="*/ 86 h 90"/>
                                <a:gd name="T48" fmla="*/ 321 w 530"/>
                                <a:gd name="T49" fmla="*/ 76 h 90"/>
                                <a:gd name="T50" fmla="*/ 315 w 530"/>
                                <a:gd name="T51" fmla="*/ 88 h 90"/>
                                <a:gd name="T52" fmla="*/ 293 w 530"/>
                                <a:gd name="T53" fmla="*/ 90 h 90"/>
                                <a:gd name="T54" fmla="*/ 281 w 530"/>
                                <a:gd name="T55" fmla="*/ 88 h 90"/>
                                <a:gd name="T56" fmla="*/ 251 w 530"/>
                                <a:gd name="T57" fmla="*/ 90 h 90"/>
                                <a:gd name="T58" fmla="*/ 241 w 530"/>
                                <a:gd name="T59" fmla="*/ 80 h 90"/>
                                <a:gd name="T60" fmla="*/ 234 w 530"/>
                                <a:gd name="T61" fmla="*/ 88 h 90"/>
                                <a:gd name="T62" fmla="*/ 203 w 530"/>
                                <a:gd name="T63" fmla="*/ 90 h 90"/>
                                <a:gd name="T64" fmla="*/ 182 w 530"/>
                                <a:gd name="T65" fmla="*/ 90 h 90"/>
                                <a:gd name="T66" fmla="*/ 167 w 530"/>
                                <a:gd name="T67" fmla="*/ 67 h 90"/>
                                <a:gd name="T68" fmla="*/ 152 w 530"/>
                                <a:gd name="T69" fmla="*/ 90 h 90"/>
                                <a:gd name="T70" fmla="*/ 120 w 530"/>
                                <a:gd name="T71" fmla="*/ 90 h 90"/>
                                <a:gd name="T72" fmla="*/ 108 w 530"/>
                                <a:gd name="T73" fmla="*/ 88 h 90"/>
                                <a:gd name="T74" fmla="*/ 86 w 530"/>
                                <a:gd name="T75" fmla="*/ 90 h 90"/>
                                <a:gd name="T76" fmla="*/ 76 w 530"/>
                                <a:gd name="T77" fmla="*/ 82 h 90"/>
                                <a:gd name="T78" fmla="*/ 67 w 530"/>
                                <a:gd name="T79" fmla="*/ 78 h 90"/>
                                <a:gd name="T80" fmla="*/ 42 w 530"/>
                                <a:gd name="T81" fmla="*/ 90 h 90"/>
                                <a:gd name="T82" fmla="*/ 17 w 530"/>
                                <a:gd name="T83" fmla="*/ 86 h 90"/>
                                <a:gd name="T84" fmla="*/ 2 w 530"/>
                                <a:gd name="T85" fmla="*/ 63 h 90"/>
                                <a:gd name="T86" fmla="*/ 401 w 530"/>
                                <a:gd name="T87" fmla="*/ 10 h 90"/>
                                <a:gd name="T88" fmla="*/ 412 w 530"/>
                                <a:gd name="T89" fmla="*/ 0 h 90"/>
                                <a:gd name="T90" fmla="*/ 452 w 530"/>
                                <a:gd name="T91" fmla="*/ 2 h 90"/>
                                <a:gd name="T92" fmla="*/ 462 w 530"/>
                                <a:gd name="T93" fmla="*/ 10 h 90"/>
                                <a:gd name="T94" fmla="*/ 473 w 530"/>
                                <a:gd name="T95" fmla="*/ 0 h 90"/>
                                <a:gd name="T96" fmla="*/ 505 w 530"/>
                                <a:gd name="T97" fmla="*/ 2 h 90"/>
                                <a:gd name="T98" fmla="*/ 530 w 530"/>
                                <a:gd name="T99" fmla="*/ 25 h 90"/>
                                <a:gd name="T100" fmla="*/ 528 w 530"/>
                                <a:gd name="T101" fmla="*/ 67 h 90"/>
                                <a:gd name="T102" fmla="*/ 503 w 530"/>
                                <a:gd name="T103" fmla="*/ 90 h 90"/>
                                <a:gd name="T104" fmla="*/ 471 w 530"/>
                                <a:gd name="T105" fmla="*/ 88 h 90"/>
                                <a:gd name="T106" fmla="*/ 448 w 530"/>
                                <a:gd name="T107" fmla="*/ 90 h 90"/>
                                <a:gd name="T108" fmla="*/ 435 w 530"/>
                                <a:gd name="T109" fmla="*/ 88 h 90"/>
                                <a:gd name="T110" fmla="*/ 412 w 530"/>
                                <a:gd name="T111" fmla="*/ 90 h 90"/>
                                <a:gd name="T112" fmla="*/ 401 w 530"/>
                                <a:gd name="T113" fmla="*/ 80 h 90"/>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530" h="90">
                                  <a:moveTo>
                                    <a:pt x="0" y="46"/>
                                  </a:moveTo>
                                  <a:lnTo>
                                    <a:pt x="0" y="44"/>
                                  </a:lnTo>
                                  <a:lnTo>
                                    <a:pt x="2" y="27"/>
                                  </a:lnTo>
                                  <a:lnTo>
                                    <a:pt x="2" y="25"/>
                                  </a:lnTo>
                                  <a:lnTo>
                                    <a:pt x="4" y="23"/>
                                  </a:lnTo>
                                  <a:lnTo>
                                    <a:pt x="4" y="21"/>
                                  </a:lnTo>
                                  <a:lnTo>
                                    <a:pt x="6" y="19"/>
                                  </a:lnTo>
                                  <a:lnTo>
                                    <a:pt x="17" y="8"/>
                                  </a:lnTo>
                                  <a:lnTo>
                                    <a:pt x="19" y="6"/>
                                  </a:lnTo>
                                  <a:lnTo>
                                    <a:pt x="21" y="6"/>
                                  </a:lnTo>
                                  <a:lnTo>
                                    <a:pt x="23" y="4"/>
                                  </a:lnTo>
                                  <a:lnTo>
                                    <a:pt x="36" y="0"/>
                                  </a:lnTo>
                                  <a:lnTo>
                                    <a:pt x="38" y="0"/>
                                  </a:lnTo>
                                  <a:lnTo>
                                    <a:pt x="40" y="0"/>
                                  </a:lnTo>
                                  <a:lnTo>
                                    <a:pt x="42" y="0"/>
                                  </a:lnTo>
                                  <a:lnTo>
                                    <a:pt x="44" y="0"/>
                                  </a:lnTo>
                                  <a:lnTo>
                                    <a:pt x="46" y="2"/>
                                  </a:lnTo>
                                  <a:lnTo>
                                    <a:pt x="61" y="8"/>
                                  </a:lnTo>
                                  <a:lnTo>
                                    <a:pt x="63" y="8"/>
                                  </a:lnTo>
                                  <a:lnTo>
                                    <a:pt x="65" y="10"/>
                                  </a:lnTo>
                                  <a:lnTo>
                                    <a:pt x="67" y="12"/>
                                  </a:lnTo>
                                  <a:lnTo>
                                    <a:pt x="67" y="14"/>
                                  </a:lnTo>
                                  <a:lnTo>
                                    <a:pt x="74" y="25"/>
                                  </a:lnTo>
                                  <a:lnTo>
                                    <a:pt x="74" y="14"/>
                                  </a:lnTo>
                                  <a:lnTo>
                                    <a:pt x="74" y="12"/>
                                  </a:lnTo>
                                  <a:lnTo>
                                    <a:pt x="74" y="10"/>
                                  </a:lnTo>
                                  <a:lnTo>
                                    <a:pt x="76" y="8"/>
                                  </a:lnTo>
                                  <a:lnTo>
                                    <a:pt x="76" y="6"/>
                                  </a:lnTo>
                                  <a:lnTo>
                                    <a:pt x="78" y="4"/>
                                  </a:lnTo>
                                  <a:lnTo>
                                    <a:pt x="80" y="2"/>
                                  </a:lnTo>
                                  <a:lnTo>
                                    <a:pt x="82" y="2"/>
                                  </a:lnTo>
                                  <a:lnTo>
                                    <a:pt x="84" y="0"/>
                                  </a:lnTo>
                                  <a:lnTo>
                                    <a:pt x="86" y="0"/>
                                  </a:lnTo>
                                  <a:lnTo>
                                    <a:pt x="89" y="0"/>
                                  </a:lnTo>
                                  <a:lnTo>
                                    <a:pt x="112" y="0"/>
                                  </a:lnTo>
                                  <a:lnTo>
                                    <a:pt x="114" y="0"/>
                                  </a:lnTo>
                                  <a:lnTo>
                                    <a:pt x="116" y="0"/>
                                  </a:lnTo>
                                  <a:lnTo>
                                    <a:pt x="122" y="2"/>
                                  </a:lnTo>
                                  <a:lnTo>
                                    <a:pt x="124" y="4"/>
                                  </a:lnTo>
                                  <a:lnTo>
                                    <a:pt x="127" y="4"/>
                                  </a:lnTo>
                                  <a:lnTo>
                                    <a:pt x="129" y="6"/>
                                  </a:lnTo>
                                  <a:lnTo>
                                    <a:pt x="131" y="8"/>
                                  </a:lnTo>
                                  <a:lnTo>
                                    <a:pt x="135" y="14"/>
                                  </a:lnTo>
                                  <a:lnTo>
                                    <a:pt x="135" y="17"/>
                                  </a:lnTo>
                                  <a:lnTo>
                                    <a:pt x="137" y="19"/>
                                  </a:lnTo>
                                  <a:lnTo>
                                    <a:pt x="137" y="21"/>
                                  </a:lnTo>
                                  <a:lnTo>
                                    <a:pt x="139" y="29"/>
                                  </a:lnTo>
                                  <a:lnTo>
                                    <a:pt x="148" y="10"/>
                                  </a:lnTo>
                                  <a:lnTo>
                                    <a:pt x="148" y="8"/>
                                  </a:lnTo>
                                  <a:lnTo>
                                    <a:pt x="148" y="6"/>
                                  </a:lnTo>
                                  <a:lnTo>
                                    <a:pt x="150" y="4"/>
                                  </a:lnTo>
                                  <a:lnTo>
                                    <a:pt x="152" y="2"/>
                                  </a:lnTo>
                                  <a:lnTo>
                                    <a:pt x="154" y="2"/>
                                  </a:lnTo>
                                  <a:lnTo>
                                    <a:pt x="156" y="0"/>
                                  </a:lnTo>
                                  <a:lnTo>
                                    <a:pt x="158" y="0"/>
                                  </a:lnTo>
                                  <a:lnTo>
                                    <a:pt x="160" y="0"/>
                                  </a:lnTo>
                                  <a:lnTo>
                                    <a:pt x="173" y="0"/>
                                  </a:lnTo>
                                  <a:lnTo>
                                    <a:pt x="175" y="0"/>
                                  </a:lnTo>
                                  <a:lnTo>
                                    <a:pt x="177" y="0"/>
                                  </a:lnTo>
                                  <a:lnTo>
                                    <a:pt x="179" y="2"/>
                                  </a:lnTo>
                                  <a:lnTo>
                                    <a:pt x="182" y="2"/>
                                  </a:lnTo>
                                  <a:lnTo>
                                    <a:pt x="184" y="4"/>
                                  </a:lnTo>
                                  <a:lnTo>
                                    <a:pt x="186" y="6"/>
                                  </a:lnTo>
                                  <a:lnTo>
                                    <a:pt x="186" y="8"/>
                                  </a:lnTo>
                                  <a:lnTo>
                                    <a:pt x="186" y="6"/>
                                  </a:lnTo>
                                  <a:lnTo>
                                    <a:pt x="188" y="4"/>
                                  </a:lnTo>
                                  <a:lnTo>
                                    <a:pt x="190" y="2"/>
                                  </a:lnTo>
                                  <a:lnTo>
                                    <a:pt x="192" y="2"/>
                                  </a:lnTo>
                                  <a:lnTo>
                                    <a:pt x="194" y="0"/>
                                  </a:lnTo>
                                  <a:lnTo>
                                    <a:pt x="196" y="0"/>
                                  </a:lnTo>
                                  <a:lnTo>
                                    <a:pt x="198" y="0"/>
                                  </a:lnTo>
                                  <a:lnTo>
                                    <a:pt x="209" y="0"/>
                                  </a:lnTo>
                                  <a:lnTo>
                                    <a:pt x="211" y="0"/>
                                  </a:lnTo>
                                  <a:lnTo>
                                    <a:pt x="213" y="0"/>
                                  </a:lnTo>
                                  <a:lnTo>
                                    <a:pt x="215" y="2"/>
                                  </a:lnTo>
                                  <a:lnTo>
                                    <a:pt x="217" y="2"/>
                                  </a:lnTo>
                                  <a:lnTo>
                                    <a:pt x="220" y="4"/>
                                  </a:lnTo>
                                  <a:lnTo>
                                    <a:pt x="222" y="2"/>
                                  </a:lnTo>
                                  <a:lnTo>
                                    <a:pt x="224" y="2"/>
                                  </a:lnTo>
                                  <a:lnTo>
                                    <a:pt x="226" y="0"/>
                                  </a:lnTo>
                                  <a:lnTo>
                                    <a:pt x="228" y="0"/>
                                  </a:lnTo>
                                  <a:lnTo>
                                    <a:pt x="230" y="0"/>
                                  </a:lnTo>
                                  <a:lnTo>
                                    <a:pt x="249" y="0"/>
                                  </a:lnTo>
                                  <a:lnTo>
                                    <a:pt x="251" y="0"/>
                                  </a:lnTo>
                                  <a:lnTo>
                                    <a:pt x="253" y="0"/>
                                  </a:lnTo>
                                  <a:lnTo>
                                    <a:pt x="255" y="2"/>
                                  </a:lnTo>
                                  <a:lnTo>
                                    <a:pt x="258" y="2"/>
                                  </a:lnTo>
                                  <a:lnTo>
                                    <a:pt x="260" y="4"/>
                                  </a:lnTo>
                                  <a:lnTo>
                                    <a:pt x="262" y="2"/>
                                  </a:lnTo>
                                  <a:lnTo>
                                    <a:pt x="264" y="2"/>
                                  </a:lnTo>
                                  <a:lnTo>
                                    <a:pt x="266" y="0"/>
                                  </a:lnTo>
                                  <a:lnTo>
                                    <a:pt x="268" y="0"/>
                                  </a:lnTo>
                                  <a:lnTo>
                                    <a:pt x="270" y="0"/>
                                  </a:lnTo>
                                  <a:lnTo>
                                    <a:pt x="283" y="0"/>
                                  </a:lnTo>
                                  <a:lnTo>
                                    <a:pt x="285" y="0"/>
                                  </a:lnTo>
                                  <a:lnTo>
                                    <a:pt x="287" y="0"/>
                                  </a:lnTo>
                                  <a:lnTo>
                                    <a:pt x="289" y="2"/>
                                  </a:lnTo>
                                  <a:lnTo>
                                    <a:pt x="291" y="0"/>
                                  </a:lnTo>
                                  <a:lnTo>
                                    <a:pt x="293" y="0"/>
                                  </a:lnTo>
                                  <a:lnTo>
                                    <a:pt x="296" y="0"/>
                                  </a:lnTo>
                                  <a:lnTo>
                                    <a:pt x="319" y="0"/>
                                  </a:lnTo>
                                  <a:lnTo>
                                    <a:pt x="321" y="0"/>
                                  </a:lnTo>
                                  <a:lnTo>
                                    <a:pt x="323" y="0"/>
                                  </a:lnTo>
                                  <a:lnTo>
                                    <a:pt x="325" y="2"/>
                                  </a:lnTo>
                                  <a:lnTo>
                                    <a:pt x="327" y="2"/>
                                  </a:lnTo>
                                  <a:lnTo>
                                    <a:pt x="329" y="4"/>
                                  </a:lnTo>
                                  <a:lnTo>
                                    <a:pt x="331" y="6"/>
                                  </a:lnTo>
                                  <a:lnTo>
                                    <a:pt x="331" y="8"/>
                                  </a:lnTo>
                                  <a:lnTo>
                                    <a:pt x="331" y="10"/>
                                  </a:lnTo>
                                  <a:lnTo>
                                    <a:pt x="350" y="2"/>
                                  </a:lnTo>
                                  <a:lnTo>
                                    <a:pt x="353" y="0"/>
                                  </a:lnTo>
                                  <a:lnTo>
                                    <a:pt x="355" y="0"/>
                                  </a:lnTo>
                                  <a:lnTo>
                                    <a:pt x="357" y="0"/>
                                  </a:lnTo>
                                  <a:lnTo>
                                    <a:pt x="359" y="0"/>
                                  </a:lnTo>
                                  <a:lnTo>
                                    <a:pt x="361" y="0"/>
                                  </a:lnTo>
                                  <a:lnTo>
                                    <a:pt x="374" y="4"/>
                                  </a:lnTo>
                                  <a:lnTo>
                                    <a:pt x="376" y="6"/>
                                  </a:lnTo>
                                  <a:lnTo>
                                    <a:pt x="378" y="6"/>
                                  </a:lnTo>
                                  <a:lnTo>
                                    <a:pt x="380" y="8"/>
                                  </a:lnTo>
                                  <a:lnTo>
                                    <a:pt x="382" y="10"/>
                                  </a:lnTo>
                                  <a:lnTo>
                                    <a:pt x="391" y="23"/>
                                  </a:lnTo>
                                  <a:lnTo>
                                    <a:pt x="391" y="25"/>
                                  </a:lnTo>
                                  <a:lnTo>
                                    <a:pt x="393" y="27"/>
                                  </a:lnTo>
                                  <a:lnTo>
                                    <a:pt x="393" y="29"/>
                                  </a:lnTo>
                                  <a:lnTo>
                                    <a:pt x="395" y="44"/>
                                  </a:lnTo>
                                  <a:lnTo>
                                    <a:pt x="395" y="46"/>
                                  </a:lnTo>
                                  <a:lnTo>
                                    <a:pt x="395" y="48"/>
                                  </a:lnTo>
                                  <a:lnTo>
                                    <a:pt x="393" y="63"/>
                                  </a:lnTo>
                                  <a:lnTo>
                                    <a:pt x="393" y="65"/>
                                  </a:lnTo>
                                  <a:lnTo>
                                    <a:pt x="391" y="67"/>
                                  </a:lnTo>
                                  <a:lnTo>
                                    <a:pt x="391" y="69"/>
                                  </a:lnTo>
                                  <a:lnTo>
                                    <a:pt x="388" y="69"/>
                                  </a:lnTo>
                                  <a:lnTo>
                                    <a:pt x="378" y="82"/>
                                  </a:lnTo>
                                  <a:lnTo>
                                    <a:pt x="378" y="84"/>
                                  </a:lnTo>
                                  <a:lnTo>
                                    <a:pt x="376" y="86"/>
                                  </a:lnTo>
                                  <a:lnTo>
                                    <a:pt x="374" y="86"/>
                                  </a:lnTo>
                                  <a:lnTo>
                                    <a:pt x="372" y="88"/>
                                  </a:lnTo>
                                  <a:lnTo>
                                    <a:pt x="369" y="88"/>
                                  </a:lnTo>
                                  <a:lnTo>
                                    <a:pt x="359" y="90"/>
                                  </a:lnTo>
                                  <a:lnTo>
                                    <a:pt x="357" y="90"/>
                                  </a:lnTo>
                                  <a:lnTo>
                                    <a:pt x="355" y="90"/>
                                  </a:lnTo>
                                  <a:lnTo>
                                    <a:pt x="340" y="88"/>
                                  </a:lnTo>
                                  <a:lnTo>
                                    <a:pt x="338" y="88"/>
                                  </a:lnTo>
                                  <a:lnTo>
                                    <a:pt x="336" y="86"/>
                                  </a:lnTo>
                                  <a:lnTo>
                                    <a:pt x="334" y="86"/>
                                  </a:lnTo>
                                  <a:lnTo>
                                    <a:pt x="331" y="84"/>
                                  </a:lnTo>
                                  <a:lnTo>
                                    <a:pt x="329" y="82"/>
                                  </a:lnTo>
                                  <a:lnTo>
                                    <a:pt x="321" y="69"/>
                                  </a:lnTo>
                                  <a:lnTo>
                                    <a:pt x="321" y="67"/>
                                  </a:lnTo>
                                  <a:lnTo>
                                    <a:pt x="321" y="76"/>
                                  </a:lnTo>
                                  <a:lnTo>
                                    <a:pt x="321" y="78"/>
                                  </a:lnTo>
                                  <a:lnTo>
                                    <a:pt x="321" y="80"/>
                                  </a:lnTo>
                                  <a:lnTo>
                                    <a:pt x="319" y="82"/>
                                  </a:lnTo>
                                  <a:lnTo>
                                    <a:pt x="319" y="84"/>
                                  </a:lnTo>
                                  <a:lnTo>
                                    <a:pt x="317" y="86"/>
                                  </a:lnTo>
                                  <a:lnTo>
                                    <a:pt x="315" y="88"/>
                                  </a:lnTo>
                                  <a:lnTo>
                                    <a:pt x="312" y="88"/>
                                  </a:lnTo>
                                  <a:lnTo>
                                    <a:pt x="310" y="90"/>
                                  </a:lnTo>
                                  <a:lnTo>
                                    <a:pt x="308" y="90"/>
                                  </a:lnTo>
                                  <a:lnTo>
                                    <a:pt x="306" y="90"/>
                                  </a:lnTo>
                                  <a:lnTo>
                                    <a:pt x="296" y="90"/>
                                  </a:lnTo>
                                  <a:lnTo>
                                    <a:pt x="293" y="90"/>
                                  </a:lnTo>
                                  <a:lnTo>
                                    <a:pt x="291" y="90"/>
                                  </a:lnTo>
                                  <a:lnTo>
                                    <a:pt x="289" y="88"/>
                                  </a:lnTo>
                                  <a:lnTo>
                                    <a:pt x="287" y="88"/>
                                  </a:lnTo>
                                  <a:lnTo>
                                    <a:pt x="285" y="86"/>
                                  </a:lnTo>
                                  <a:lnTo>
                                    <a:pt x="283" y="88"/>
                                  </a:lnTo>
                                  <a:lnTo>
                                    <a:pt x="281" y="88"/>
                                  </a:lnTo>
                                  <a:lnTo>
                                    <a:pt x="279" y="90"/>
                                  </a:lnTo>
                                  <a:lnTo>
                                    <a:pt x="277" y="90"/>
                                  </a:lnTo>
                                  <a:lnTo>
                                    <a:pt x="274" y="90"/>
                                  </a:lnTo>
                                  <a:lnTo>
                                    <a:pt x="255" y="90"/>
                                  </a:lnTo>
                                  <a:lnTo>
                                    <a:pt x="253" y="90"/>
                                  </a:lnTo>
                                  <a:lnTo>
                                    <a:pt x="251" y="90"/>
                                  </a:lnTo>
                                  <a:lnTo>
                                    <a:pt x="249" y="88"/>
                                  </a:lnTo>
                                  <a:lnTo>
                                    <a:pt x="247" y="88"/>
                                  </a:lnTo>
                                  <a:lnTo>
                                    <a:pt x="245" y="86"/>
                                  </a:lnTo>
                                  <a:lnTo>
                                    <a:pt x="243" y="84"/>
                                  </a:lnTo>
                                  <a:lnTo>
                                    <a:pt x="243" y="82"/>
                                  </a:lnTo>
                                  <a:lnTo>
                                    <a:pt x="241" y="80"/>
                                  </a:lnTo>
                                  <a:lnTo>
                                    <a:pt x="241" y="78"/>
                                  </a:lnTo>
                                  <a:lnTo>
                                    <a:pt x="241" y="80"/>
                                  </a:lnTo>
                                  <a:lnTo>
                                    <a:pt x="239" y="82"/>
                                  </a:lnTo>
                                  <a:lnTo>
                                    <a:pt x="239" y="84"/>
                                  </a:lnTo>
                                  <a:lnTo>
                                    <a:pt x="236" y="86"/>
                                  </a:lnTo>
                                  <a:lnTo>
                                    <a:pt x="234" y="88"/>
                                  </a:lnTo>
                                  <a:lnTo>
                                    <a:pt x="232" y="88"/>
                                  </a:lnTo>
                                  <a:lnTo>
                                    <a:pt x="230" y="90"/>
                                  </a:lnTo>
                                  <a:lnTo>
                                    <a:pt x="228" y="90"/>
                                  </a:lnTo>
                                  <a:lnTo>
                                    <a:pt x="226" y="90"/>
                                  </a:lnTo>
                                  <a:lnTo>
                                    <a:pt x="205" y="90"/>
                                  </a:lnTo>
                                  <a:lnTo>
                                    <a:pt x="203" y="90"/>
                                  </a:lnTo>
                                  <a:lnTo>
                                    <a:pt x="201" y="90"/>
                                  </a:lnTo>
                                  <a:lnTo>
                                    <a:pt x="198" y="90"/>
                                  </a:lnTo>
                                  <a:lnTo>
                                    <a:pt x="196" y="90"/>
                                  </a:lnTo>
                                  <a:lnTo>
                                    <a:pt x="186" y="90"/>
                                  </a:lnTo>
                                  <a:lnTo>
                                    <a:pt x="184" y="90"/>
                                  </a:lnTo>
                                  <a:lnTo>
                                    <a:pt x="182" y="90"/>
                                  </a:lnTo>
                                  <a:lnTo>
                                    <a:pt x="179" y="88"/>
                                  </a:lnTo>
                                  <a:lnTo>
                                    <a:pt x="177" y="88"/>
                                  </a:lnTo>
                                  <a:lnTo>
                                    <a:pt x="175" y="86"/>
                                  </a:lnTo>
                                  <a:lnTo>
                                    <a:pt x="173" y="84"/>
                                  </a:lnTo>
                                  <a:lnTo>
                                    <a:pt x="173" y="82"/>
                                  </a:lnTo>
                                  <a:lnTo>
                                    <a:pt x="167" y="67"/>
                                  </a:lnTo>
                                  <a:lnTo>
                                    <a:pt x="160" y="82"/>
                                  </a:lnTo>
                                  <a:lnTo>
                                    <a:pt x="160" y="84"/>
                                  </a:lnTo>
                                  <a:lnTo>
                                    <a:pt x="158" y="86"/>
                                  </a:lnTo>
                                  <a:lnTo>
                                    <a:pt x="156" y="88"/>
                                  </a:lnTo>
                                  <a:lnTo>
                                    <a:pt x="154" y="88"/>
                                  </a:lnTo>
                                  <a:lnTo>
                                    <a:pt x="152" y="90"/>
                                  </a:lnTo>
                                  <a:lnTo>
                                    <a:pt x="150" y="90"/>
                                  </a:lnTo>
                                  <a:lnTo>
                                    <a:pt x="148" y="90"/>
                                  </a:lnTo>
                                  <a:lnTo>
                                    <a:pt x="137" y="90"/>
                                  </a:lnTo>
                                  <a:lnTo>
                                    <a:pt x="135" y="90"/>
                                  </a:lnTo>
                                  <a:lnTo>
                                    <a:pt x="133" y="90"/>
                                  </a:lnTo>
                                  <a:lnTo>
                                    <a:pt x="120" y="90"/>
                                  </a:lnTo>
                                  <a:lnTo>
                                    <a:pt x="118" y="90"/>
                                  </a:lnTo>
                                  <a:lnTo>
                                    <a:pt x="116" y="90"/>
                                  </a:lnTo>
                                  <a:lnTo>
                                    <a:pt x="114" y="88"/>
                                  </a:lnTo>
                                  <a:lnTo>
                                    <a:pt x="112" y="88"/>
                                  </a:lnTo>
                                  <a:lnTo>
                                    <a:pt x="110" y="86"/>
                                  </a:lnTo>
                                  <a:lnTo>
                                    <a:pt x="108" y="88"/>
                                  </a:lnTo>
                                  <a:lnTo>
                                    <a:pt x="105" y="88"/>
                                  </a:lnTo>
                                  <a:lnTo>
                                    <a:pt x="103" y="90"/>
                                  </a:lnTo>
                                  <a:lnTo>
                                    <a:pt x="101" y="90"/>
                                  </a:lnTo>
                                  <a:lnTo>
                                    <a:pt x="99" y="90"/>
                                  </a:lnTo>
                                  <a:lnTo>
                                    <a:pt x="89" y="90"/>
                                  </a:lnTo>
                                  <a:lnTo>
                                    <a:pt x="86" y="90"/>
                                  </a:lnTo>
                                  <a:lnTo>
                                    <a:pt x="84" y="90"/>
                                  </a:lnTo>
                                  <a:lnTo>
                                    <a:pt x="82" y="88"/>
                                  </a:lnTo>
                                  <a:lnTo>
                                    <a:pt x="80" y="88"/>
                                  </a:lnTo>
                                  <a:lnTo>
                                    <a:pt x="78" y="86"/>
                                  </a:lnTo>
                                  <a:lnTo>
                                    <a:pt x="76" y="84"/>
                                  </a:lnTo>
                                  <a:lnTo>
                                    <a:pt x="76" y="82"/>
                                  </a:lnTo>
                                  <a:lnTo>
                                    <a:pt x="74" y="80"/>
                                  </a:lnTo>
                                  <a:lnTo>
                                    <a:pt x="74" y="78"/>
                                  </a:lnTo>
                                  <a:lnTo>
                                    <a:pt x="74" y="76"/>
                                  </a:lnTo>
                                  <a:lnTo>
                                    <a:pt x="74" y="65"/>
                                  </a:lnTo>
                                  <a:lnTo>
                                    <a:pt x="67" y="76"/>
                                  </a:lnTo>
                                  <a:lnTo>
                                    <a:pt x="67" y="78"/>
                                  </a:lnTo>
                                  <a:lnTo>
                                    <a:pt x="65" y="80"/>
                                  </a:lnTo>
                                  <a:lnTo>
                                    <a:pt x="63" y="82"/>
                                  </a:lnTo>
                                  <a:lnTo>
                                    <a:pt x="61" y="82"/>
                                  </a:lnTo>
                                  <a:lnTo>
                                    <a:pt x="46" y="88"/>
                                  </a:lnTo>
                                  <a:lnTo>
                                    <a:pt x="44" y="90"/>
                                  </a:lnTo>
                                  <a:lnTo>
                                    <a:pt x="42" y="90"/>
                                  </a:lnTo>
                                  <a:lnTo>
                                    <a:pt x="40" y="90"/>
                                  </a:lnTo>
                                  <a:lnTo>
                                    <a:pt x="38" y="90"/>
                                  </a:lnTo>
                                  <a:lnTo>
                                    <a:pt x="23" y="88"/>
                                  </a:lnTo>
                                  <a:lnTo>
                                    <a:pt x="21" y="88"/>
                                  </a:lnTo>
                                  <a:lnTo>
                                    <a:pt x="19" y="86"/>
                                  </a:lnTo>
                                  <a:lnTo>
                                    <a:pt x="17" y="86"/>
                                  </a:lnTo>
                                  <a:lnTo>
                                    <a:pt x="15" y="84"/>
                                  </a:lnTo>
                                  <a:lnTo>
                                    <a:pt x="13" y="82"/>
                                  </a:lnTo>
                                  <a:lnTo>
                                    <a:pt x="4" y="69"/>
                                  </a:lnTo>
                                  <a:lnTo>
                                    <a:pt x="4" y="67"/>
                                  </a:lnTo>
                                  <a:lnTo>
                                    <a:pt x="2" y="65"/>
                                  </a:lnTo>
                                  <a:lnTo>
                                    <a:pt x="2" y="63"/>
                                  </a:lnTo>
                                  <a:lnTo>
                                    <a:pt x="0" y="48"/>
                                  </a:lnTo>
                                  <a:lnTo>
                                    <a:pt x="0" y="46"/>
                                  </a:lnTo>
                                  <a:close/>
                                  <a:moveTo>
                                    <a:pt x="401" y="76"/>
                                  </a:moveTo>
                                  <a:lnTo>
                                    <a:pt x="401" y="14"/>
                                  </a:lnTo>
                                  <a:lnTo>
                                    <a:pt x="401" y="12"/>
                                  </a:lnTo>
                                  <a:lnTo>
                                    <a:pt x="401" y="10"/>
                                  </a:lnTo>
                                  <a:lnTo>
                                    <a:pt x="403" y="8"/>
                                  </a:lnTo>
                                  <a:lnTo>
                                    <a:pt x="403" y="6"/>
                                  </a:lnTo>
                                  <a:lnTo>
                                    <a:pt x="405" y="4"/>
                                  </a:lnTo>
                                  <a:lnTo>
                                    <a:pt x="408" y="2"/>
                                  </a:lnTo>
                                  <a:lnTo>
                                    <a:pt x="410" y="2"/>
                                  </a:lnTo>
                                  <a:lnTo>
                                    <a:pt x="412" y="0"/>
                                  </a:lnTo>
                                  <a:lnTo>
                                    <a:pt x="414" y="0"/>
                                  </a:lnTo>
                                  <a:lnTo>
                                    <a:pt x="416" y="0"/>
                                  </a:lnTo>
                                  <a:lnTo>
                                    <a:pt x="441" y="0"/>
                                  </a:lnTo>
                                  <a:lnTo>
                                    <a:pt x="443" y="0"/>
                                  </a:lnTo>
                                  <a:lnTo>
                                    <a:pt x="446" y="0"/>
                                  </a:lnTo>
                                  <a:lnTo>
                                    <a:pt x="452" y="2"/>
                                  </a:lnTo>
                                  <a:lnTo>
                                    <a:pt x="454" y="4"/>
                                  </a:lnTo>
                                  <a:lnTo>
                                    <a:pt x="456" y="4"/>
                                  </a:lnTo>
                                  <a:lnTo>
                                    <a:pt x="458" y="6"/>
                                  </a:lnTo>
                                  <a:lnTo>
                                    <a:pt x="460" y="8"/>
                                  </a:lnTo>
                                  <a:lnTo>
                                    <a:pt x="462" y="12"/>
                                  </a:lnTo>
                                  <a:lnTo>
                                    <a:pt x="462" y="10"/>
                                  </a:lnTo>
                                  <a:lnTo>
                                    <a:pt x="465" y="8"/>
                                  </a:lnTo>
                                  <a:lnTo>
                                    <a:pt x="465" y="6"/>
                                  </a:lnTo>
                                  <a:lnTo>
                                    <a:pt x="467" y="4"/>
                                  </a:lnTo>
                                  <a:lnTo>
                                    <a:pt x="469" y="2"/>
                                  </a:lnTo>
                                  <a:lnTo>
                                    <a:pt x="471" y="2"/>
                                  </a:lnTo>
                                  <a:lnTo>
                                    <a:pt x="473" y="0"/>
                                  </a:lnTo>
                                  <a:lnTo>
                                    <a:pt x="475" y="0"/>
                                  </a:lnTo>
                                  <a:lnTo>
                                    <a:pt x="477" y="0"/>
                                  </a:lnTo>
                                  <a:lnTo>
                                    <a:pt x="498" y="0"/>
                                  </a:lnTo>
                                  <a:lnTo>
                                    <a:pt x="500" y="0"/>
                                  </a:lnTo>
                                  <a:lnTo>
                                    <a:pt x="503" y="0"/>
                                  </a:lnTo>
                                  <a:lnTo>
                                    <a:pt x="505" y="2"/>
                                  </a:lnTo>
                                  <a:lnTo>
                                    <a:pt x="507" y="2"/>
                                  </a:lnTo>
                                  <a:lnTo>
                                    <a:pt x="509" y="4"/>
                                  </a:lnTo>
                                  <a:lnTo>
                                    <a:pt x="526" y="19"/>
                                  </a:lnTo>
                                  <a:lnTo>
                                    <a:pt x="528" y="21"/>
                                  </a:lnTo>
                                  <a:lnTo>
                                    <a:pt x="528" y="23"/>
                                  </a:lnTo>
                                  <a:lnTo>
                                    <a:pt x="530" y="25"/>
                                  </a:lnTo>
                                  <a:lnTo>
                                    <a:pt x="530" y="27"/>
                                  </a:lnTo>
                                  <a:lnTo>
                                    <a:pt x="530" y="29"/>
                                  </a:lnTo>
                                  <a:lnTo>
                                    <a:pt x="530" y="61"/>
                                  </a:lnTo>
                                  <a:lnTo>
                                    <a:pt x="530" y="63"/>
                                  </a:lnTo>
                                  <a:lnTo>
                                    <a:pt x="530" y="65"/>
                                  </a:lnTo>
                                  <a:lnTo>
                                    <a:pt x="528" y="67"/>
                                  </a:lnTo>
                                  <a:lnTo>
                                    <a:pt x="528" y="69"/>
                                  </a:lnTo>
                                  <a:lnTo>
                                    <a:pt x="526" y="71"/>
                                  </a:lnTo>
                                  <a:lnTo>
                                    <a:pt x="509" y="86"/>
                                  </a:lnTo>
                                  <a:lnTo>
                                    <a:pt x="507" y="88"/>
                                  </a:lnTo>
                                  <a:lnTo>
                                    <a:pt x="505" y="88"/>
                                  </a:lnTo>
                                  <a:lnTo>
                                    <a:pt x="503" y="90"/>
                                  </a:lnTo>
                                  <a:lnTo>
                                    <a:pt x="500" y="90"/>
                                  </a:lnTo>
                                  <a:lnTo>
                                    <a:pt x="498" y="90"/>
                                  </a:lnTo>
                                  <a:lnTo>
                                    <a:pt x="477" y="90"/>
                                  </a:lnTo>
                                  <a:lnTo>
                                    <a:pt x="475" y="90"/>
                                  </a:lnTo>
                                  <a:lnTo>
                                    <a:pt x="473" y="90"/>
                                  </a:lnTo>
                                  <a:lnTo>
                                    <a:pt x="471" y="88"/>
                                  </a:lnTo>
                                  <a:lnTo>
                                    <a:pt x="469" y="88"/>
                                  </a:lnTo>
                                  <a:lnTo>
                                    <a:pt x="467" y="90"/>
                                  </a:lnTo>
                                  <a:lnTo>
                                    <a:pt x="465" y="90"/>
                                  </a:lnTo>
                                  <a:lnTo>
                                    <a:pt x="462" y="90"/>
                                  </a:lnTo>
                                  <a:lnTo>
                                    <a:pt x="450" y="90"/>
                                  </a:lnTo>
                                  <a:lnTo>
                                    <a:pt x="448" y="90"/>
                                  </a:lnTo>
                                  <a:lnTo>
                                    <a:pt x="446" y="90"/>
                                  </a:lnTo>
                                  <a:lnTo>
                                    <a:pt x="443" y="88"/>
                                  </a:lnTo>
                                  <a:lnTo>
                                    <a:pt x="441" y="88"/>
                                  </a:lnTo>
                                  <a:lnTo>
                                    <a:pt x="439" y="86"/>
                                  </a:lnTo>
                                  <a:lnTo>
                                    <a:pt x="437" y="88"/>
                                  </a:lnTo>
                                  <a:lnTo>
                                    <a:pt x="435" y="88"/>
                                  </a:lnTo>
                                  <a:lnTo>
                                    <a:pt x="433" y="90"/>
                                  </a:lnTo>
                                  <a:lnTo>
                                    <a:pt x="431" y="90"/>
                                  </a:lnTo>
                                  <a:lnTo>
                                    <a:pt x="429" y="90"/>
                                  </a:lnTo>
                                  <a:lnTo>
                                    <a:pt x="416" y="90"/>
                                  </a:lnTo>
                                  <a:lnTo>
                                    <a:pt x="414" y="90"/>
                                  </a:lnTo>
                                  <a:lnTo>
                                    <a:pt x="412" y="90"/>
                                  </a:lnTo>
                                  <a:lnTo>
                                    <a:pt x="410" y="88"/>
                                  </a:lnTo>
                                  <a:lnTo>
                                    <a:pt x="408" y="88"/>
                                  </a:lnTo>
                                  <a:lnTo>
                                    <a:pt x="405" y="86"/>
                                  </a:lnTo>
                                  <a:lnTo>
                                    <a:pt x="403" y="84"/>
                                  </a:lnTo>
                                  <a:lnTo>
                                    <a:pt x="403" y="82"/>
                                  </a:lnTo>
                                  <a:lnTo>
                                    <a:pt x="401" y="80"/>
                                  </a:lnTo>
                                  <a:lnTo>
                                    <a:pt x="401" y="78"/>
                                  </a:lnTo>
                                  <a:lnTo>
                                    <a:pt x="401"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9" name="Rectangle 830"/>
                          <wps:cNvSpPr>
                            <a:spLocks noChangeArrowheads="1"/>
                          </wps:cNvSpPr>
                          <wps:spPr bwMode="auto">
                            <a:xfrm>
                              <a:off x="6531" y="6989"/>
                              <a:ext cx="47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CRAWFORD</w:t>
                                </w:r>
                              </w:p>
                            </w:txbxContent>
                          </wps:txbx>
                          <wps:bodyPr rot="0" vert="horz" wrap="none" lIns="0" tIns="0" rIns="0" bIns="0" anchor="t" anchorCtr="0" upright="1">
                            <a:spAutoFit/>
                          </wps:bodyPr>
                        </wps:wsp>
                        <wps:wsp>
                          <wps:cNvPr id="3060" name="Rectangle 831"/>
                          <wps:cNvSpPr>
                            <a:spLocks noChangeArrowheads="1"/>
                          </wps:cNvSpPr>
                          <wps:spPr bwMode="auto">
                            <a:xfrm>
                              <a:off x="4262" y="3252"/>
                              <a:ext cx="43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MARSHALL</w:t>
                                </w:r>
                              </w:p>
                            </w:txbxContent>
                          </wps:txbx>
                          <wps:bodyPr rot="0" vert="horz" wrap="none" lIns="0" tIns="0" rIns="0" bIns="0" anchor="t" anchorCtr="0" upright="1">
                            <a:spAutoFit/>
                          </wps:bodyPr>
                        </wps:wsp>
                        <wps:wsp>
                          <wps:cNvPr id="3061" name="Freeform 832"/>
                          <wps:cNvSpPr>
                            <a:spLocks/>
                          </wps:cNvSpPr>
                          <wps:spPr bwMode="auto">
                            <a:xfrm>
                              <a:off x="4250" y="3251"/>
                              <a:ext cx="504" cy="89"/>
                            </a:xfrm>
                            <a:custGeom>
                              <a:avLst/>
                              <a:gdLst>
                                <a:gd name="T0" fmla="*/ 2 w 504"/>
                                <a:gd name="T1" fmla="*/ 7 h 89"/>
                                <a:gd name="T2" fmla="*/ 14 w 504"/>
                                <a:gd name="T3" fmla="*/ 0 h 89"/>
                                <a:gd name="T4" fmla="*/ 48 w 504"/>
                                <a:gd name="T5" fmla="*/ 0 h 89"/>
                                <a:gd name="T6" fmla="*/ 82 w 504"/>
                                <a:gd name="T7" fmla="*/ 2 h 89"/>
                                <a:gd name="T8" fmla="*/ 90 w 504"/>
                                <a:gd name="T9" fmla="*/ 13 h 89"/>
                                <a:gd name="T10" fmla="*/ 99 w 504"/>
                                <a:gd name="T11" fmla="*/ 5 h 89"/>
                                <a:gd name="T12" fmla="*/ 124 w 504"/>
                                <a:gd name="T13" fmla="*/ 0 h 89"/>
                                <a:gd name="T14" fmla="*/ 137 w 504"/>
                                <a:gd name="T15" fmla="*/ 7 h 89"/>
                                <a:gd name="T16" fmla="*/ 147 w 504"/>
                                <a:gd name="T17" fmla="*/ 9 h 89"/>
                                <a:gd name="T18" fmla="*/ 158 w 504"/>
                                <a:gd name="T19" fmla="*/ 0 h 89"/>
                                <a:gd name="T20" fmla="*/ 198 w 504"/>
                                <a:gd name="T21" fmla="*/ 5 h 89"/>
                                <a:gd name="T22" fmla="*/ 217 w 504"/>
                                <a:gd name="T23" fmla="*/ 5 h 89"/>
                                <a:gd name="T24" fmla="*/ 257 w 504"/>
                                <a:gd name="T25" fmla="*/ 2 h 89"/>
                                <a:gd name="T26" fmla="*/ 270 w 504"/>
                                <a:gd name="T27" fmla="*/ 7 h 89"/>
                                <a:gd name="T28" fmla="*/ 283 w 504"/>
                                <a:gd name="T29" fmla="*/ 0 h 89"/>
                                <a:gd name="T30" fmla="*/ 304 w 504"/>
                                <a:gd name="T31" fmla="*/ 0 h 89"/>
                                <a:gd name="T32" fmla="*/ 327 w 504"/>
                                <a:gd name="T33" fmla="*/ 2 h 89"/>
                                <a:gd name="T34" fmla="*/ 333 w 504"/>
                                <a:gd name="T35" fmla="*/ 15 h 89"/>
                                <a:gd name="T36" fmla="*/ 348 w 504"/>
                                <a:gd name="T37" fmla="*/ 2 h 89"/>
                                <a:gd name="T38" fmla="*/ 373 w 504"/>
                                <a:gd name="T39" fmla="*/ 0 h 89"/>
                                <a:gd name="T40" fmla="*/ 390 w 504"/>
                                <a:gd name="T41" fmla="*/ 30 h 89"/>
                                <a:gd name="T42" fmla="*/ 395 w 504"/>
                                <a:gd name="T43" fmla="*/ 5 h 89"/>
                                <a:gd name="T44" fmla="*/ 416 w 504"/>
                                <a:gd name="T45" fmla="*/ 0 h 89"/>
                                <a:gd name="T46" fmla="*/ 428 w 504"/>
                                <a:gd name="T47" fmla="*/ 7 h 89"/>
                                <a:gd name="T48" fmla="*/ 439 w 504"/>
                                <a:gd name="T49" fmla="*/ 49 h 89"/>
                                <a:gd name="T50" fmla="*/ 443 w 504"/>
                                <a:gd name="T51" fmla="*/ 5 h 89"/>
                                <a:gd name="T52" fmla="*/ 464 w 504"/>
                                <a:gd name="T53" fmla="*/ 0 h 89"/>
                                <a:gd name="T54" fmla="*/ 477 w 504"/>
                                <a:gd name="T55" fmla="*/ 7 h 89"/>
                                <a:gd name="T56" fmla="*/ 490 w 504"/>
                                <a:gd name="T57" fmla="*/ 49 h 89"/>
                                <a:gd name="T58" fmla="*/ 502 w 504"/>
                                <a:gd name="T59" fmla="*/ 55 h 89"/>
                                <a:gd name="T60" fmla="*/ 504 w 504"/>
                                <a:gd name="T61" fmla="*/ 76 h 89"/>
                                <a:gd name="T62" fmla="*/ 496 w 504"/>
                                <a:gd name="T63" fmla="*/ 87 h 89"/>
                                <a:gd name="T64" fmla="*/ 449 w 504"/>
                                <a:gd name="T65" fmla="*/ 89 h 89"/>
                                <a:gd name="T66" fmla="*/ 403 w 504"/>
                                <a:gd name="T67" fmla="*/ 89 h 89"/>
                                <a:gd name="T68" fmla="*/ 380 w 504"/>
                                <a:gd name="T69" fmla="*/ 89 h 89"/>
                                <a:gd name="T70" fmla="*/ 367 w 504"/>
                                <a:gd name="T71" fmla="*/ 83 h 89"/>
                                <a:gd name="T72" fmla="*/ 357 w 504"/>
                                <a:gd name="T73" fmla="*/ 83 h 89"/>
                                <a:gd name="T74" fmla="*/ 344 w 504"/>
                                <a:gd name="T75" fmla="*/ 89 h 89"/>
                                <a:gd name="T76" fmla="*/ 321 w 504"/>
                                <a:gd name="T77" fmla="*/ 89 h 89"/>
                                <a:gd name="T78" fmla="*/ 299 w 504"/>
                                <a:gd name="T79" fmla="*/ 89 h 89"/>
                                <a:gd name="T80" fmla="*/ 276 w 504"/>
                                <a:gd name="T81" fmla="*/ 87 h 89"/>
                                <a:gd name="T82" fmla="*/ 261 w 504"/>
                                <a:gd name="T83" fmla="*/ 89 h 89"/>
                                <a:gd name="T84" fmla="*/ 221 w 504"/>
                                <a:gd name="T85" fmla="*/ 87 h 89"/>
                                <a:gd name="T86" fmla="*/ 209 w 504"/>
                                <a:gd name="T87" fmla="*/ 89 h 89"/>
                                <a:gd name="T88" fmla="*/ 185 w 504"/>
                                <a:gd name="T89" fmla="*/ 87 h 89"/>
                                <a:gd name="T90" fmla="*/ 173 w 504"/>
                                <a:gd name="T91" fmla="*/ 89 h 89"/>
                                <a:gd name="T92" fmla="*/ 150 w 504"/>
                                <a:gd name="T93" fmla="*/ 89 h 89"/>
                                <a:gd name="T94" fmla="*/ 128 w 504"/>
                                <a:gd name="T95" fmla="*/ 87 h 89"/>
                                <a:gd name="T96" fmla="*/ 112 w 504"/>
                                <a:gd name="T97" fmla="*/ 83 h 89"/>
                                <a:gd name="T98" fmla="*/ 99 w 504"/>
                                <a:gd name="T99" fmla="*/ 89 h 89"/>
                                <a:gd name="T100" fmla="*/ 78 w 504"/>
                                <a:gd name="T101" fmla="*/ 89 h 89"/>
                                <a:gd name="T102" fmla="*/ 33 w 504"/>
                                <a:gd name="T103" fmla="*/ 89 h 89"/>
                                <a:gd name="T104" fmla="*/ 10 w 504"/>
                                <a:gd name="T105" fmla="*/ 89 h 89"/>
                                <a:gd name="T106" fmla="*/ 0 w 504"/>
                                <a:gd name="T107" fmla="*/ 78 h 89"/>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504" h="89">
                                  <a:moveTo>
                                    <a:pt x="0" y="74"/>
                                  </a:moveTo>
                                  <a:lnTo>
                                    <a:pt x="0" y="15"/>
                                  </a:lnTo>
                                  <a:lnTo>
                                    <a:pt x="0" y="13"/>
                                  </a:lnTo>
                                  <a:lnTo>
                                    <a:pt x="0" y="11"/>
                                  </a:lnTo>
                                  <a:lnTo>
                                    <a:pt x="2" y="9"/>
                                  </a:lnTo>
                                  <a:lnTo>
                                    <a:pt x="2" y="7"/>
                                  </a:lnTo>
                                  <a:lnTo>
                                    <a:pt x="4" y="5"/>
                                  </a:lnTo>
                                  <a:lnTo>
                                    <a:pt x="6" y="2"/>
                                  </a:lnTo>
                                  <a:lnTo>
                                    <a:pt x="8" y="2"/>
                                  </a:lnTo>
                                  <a:lnTo>
                                    <a:pt x="10" y="0"/>
                                  </a:lnTo>
                                  <a:lnTo>
                                    <a:pt x="12" y="0"/>
                                  </a:lnTo>
                                  <a:lnTo>
                                    <a:pt x="14" y="0"/>
                                  </a:lnTo>
                                  <a:lnTo>
                                    <a:pt x="38" y="0"/>
                                  </a:lnTo>
                                  <a:lnTo>
                                    <a:pt x="40" y="0"/>
                                  </a:lnTo>
                                  <a:lnTo>
                                    <a:pt x="42" y="0"/>
                                  </a:lnTo>
                                  <a:lnTo>
                                    <a:pt x="44" y="2"/>
                                  </a:lnTo>
                                  <a:lnTo>
                                    <a:pt x="46" y="2"/>
                                  </a:lnTo>
                                  <a:lnTo>
                                    <a:pt x="48" y="0"/>
                                  </a:lnTo>
                                  <a:lnTo>
                                    <a:pt x="50" y="0"/>
                                  </a:lnTo>
                                  <a:lnTo>
                                    <a:pt x="52" y="0"/>
                                  </a:lnTo>
                                  <a:lnTo>
                                    <a:pt x="76" y="0"/>
                                  </a:lnTo>
                                  <a:lnTo>
                                    <a:pt x="78" y="0"/>
                                  </a:lnTo>
                                  <a:lnTo>
                                    <a:pt x="80" y="0"/>
                                  </a:lnTo>
                                  <a:lnTo>
                                    <a:pt x="82" y="2"/>
                                  </a:lnTo>
                                  <a:lnTo>
                                    <a:pt x="84" y="2"/>
                                  </a:lnTo>
                                  <a:lnTo>
                                    <a:pt x="86" y="5"/>
                                  </a:lnTo>
                                  <a:lnTo>
                                    <a:pt x="88" y="7"/>
                                  </a:lnTo>
                                  <a:lnTo>
                                    <a:pt x="88" y="9"/>
                                  </a:lnTo>
                                  <a:lnTo>
                                    <a:pt x="90" y="11"/>
                                  </a:lnTo>
                                  <a:lnTo>
                                    <a:pt x="90" y="13"/>
                                  </a:lnTo>
                                  <a:lnTo>
                                    <a:pt x="90" y="15"/>
                                  </a:lnTo>
                                  <a:lnTo>
                                    <a:pt x="90" y="26"/>
                                  </a:lnTo>
                                  <a:lnTo>
                                    <a:pt x="95" y="11"/>
                                  </a:lnTo>
                                  <a:lnTo>
                                    <a:pt x="97" y="9"/>
                                  </a:lnTo>
                                  <a:lnTo>
                                    <a:pt x="97" y="7"/>
                                  </a:lnTo>
                                  <a:lnTo>
                                    <a:pt x="99" y="5"/>
                                  </a:lnTo>
                                  <a:lnTo>
                                    <a:pt x="101" y="2"/>
                                  </a:lnTo>
                                  <a:lnTo>
                                    <a:pt x="103" y="2"/>
                                  </a:lnTo>
                                  <a:lnTo>
                                    <a:pt x="105" y="0"/>
                                  </a:lnTo>
                                  <a:lnTo>
                                    <a:pt x="107" y="0"/>
                                  </a:lnTo>
                                  <a:lnTo>
                                    <a:pt x="109" y="0"/>
                                  </a:lnTo>
                                  <a:lnTo>
                                    <a:pt x="124" y="0"/>
                                  </a:lnTo>
                                  <a:lnTo>
                                    <a:pt x="126" y="0"/>
                                  </a:lnTo>
                                  <a:lnTo>
                                    <a:pt x="128" y="0"/>
                                  </a:lnTo>
                                  <a:lnTo>
                                    <a:pt x="131" y="2"/>
                                  </a:lnTo>
                                  <a:lnTo>
                                    <a:pt x="133" y="2"/>
                                  </a:lnTo>
                                  <a:lnTo>
                                    <a:pt x="135" y="5"/>
                                  </a:lnTo>
                                  <a:lnTo>
                                    <a:pt x="137" y="7"/>
                                  </a:lnTo>
                                  <a:lnTo>
                                    <a:pt x="137" y="9"/>
                                  </a:lnTo>
                                  <a:lnTo>
                                    <a:pt x="145" y="30"/>
                                  </a:lnTo>
                                  <a:lnTo>
                                    <a:pt x="145" y="15"/>
                                  </a:lnTo>
                                  <a:lnTo>
                                    <a:pt x="145" y="13"/>
                                  </a:lnTo>
                                  <a:lnTo>
                                    <a:pt x="145" y="11"/>
                                  </a:lnTo>
                                  <a:lnTo>
                                    <a:pt x="147" y="9"/>
                                  </a:lnTo>
                                  <a:lnTo>
                                    <a:pt x="147" y="7"/>
                                  </a:lnTo>
                                  <a:lnTo>
                                    <a:pt x="150" y="5"/>
                                  </a:lnTo>
                                  <a:lnTo>
                                    <a:pt x="152" y="2"/>
                                  </a:lnTo>
                                  <a:lnTo>
                                    <a:pt x="154" y="2"/>
                                  </a:lnTo>
                                  <a:lnTo>
                                    <a:pt x="156" y="0"/>
                                  </a:lnTo>
                                  <a:lnTo>
                                    <a:pt x="158" y="0"/>
                                  </a:lnTo>
                                  <a:lnTo>
                                    <a:pt x="160" y="0"/>
                                  </a:lnTo>
                                  <a:lnTo>
                                    <a:pt x="183" y="0"/>
                                  </a:lnTo>
                                  <a:lnTo>
                                    <a:pt x="185" y="0"/>
                                  </a:lnTo>
                                  <a:lnTo>
                                    <a:pt x="188" y="0"/>
                                  </a:lnTo>
                                  <a:lnTo>
                                    <a:pt x="196" y="2"/>
                                  </a:lnTo>
                                  <a:lnTo>
                                    <a:pt x="198" y="5"/>
                                  </a:lnTo>
                                  <a:lnTo>
                                    <a:pt x="200" y="5"/>
                                  </a:lnTo>
                                  <a:lnTo>
                                    <a:pt x="202" y="7"/>
                                  </a:lnTo>
                                  <a:lnTo>
                                    <a:pt x="204" y="9"/>
                                  </a:lnTo>
                                  <a:lnTo>
                                    <a:pt x="204" y="11"/>
                                  </a:lnTo>
                                  <a:lnTo>
                                    <a:pt x="215" y="5"/>
                                  </a:lnTo>
                                  <a:lnTo>
                                    <a:pt x="217" y="5"/>
                                  </a:lnTo>
                                  <a:lnTo>
                                    <a:pt x="219" y="2"/>
                                  </a:lnTo>
                                  <a:lnTo>
                                    <a:pt x="221" y="2"/>
                                  </a:lnTo>
                                  <a:lnTo>
                                    <a:pt x="236" y="0"/>
                                  </a:lnTo>
                                  <a:lnTo>
                                    <a:pt x="238" y="0"/>
                                  </a:lnTo>
                                  <a:lnTo>
                                    <a:pt x="240" y="0"/>
                                  </a:lnTo>
                                  <a:lnTo>
                                    <a:pt x="257" y="2"/>
                                  </a:lnTo>
                                  <a:lnTo>
                                    <a:pt x="259" y="2"/>
                                  </a:lnTo>
                                  <a:lnTo>
                                    <a:pt x="261" y="5"/>
                                  </a:lnTo>
                                  <a:lnTo>
                                    <a:pt x="264" y="5"/>
                                  </a:lnTo>
                                  <a:lnTo>
                                    <a:pt x="264" y="7"/>
                                  </a:lnTo>
                                  <a:lnTo>
                                    <a:pt x="270" y="9"/>
                                  </a:lnTo>
                                  <a:lnTo>
                                    <a:pt x="270" y="7"/>
                                  </a:lnTo>
                                  <a:lnTo>
                                    <a:pt x="272" y="5"/>
                                  </a:lnTo>
                                  <a:lnTo>
                                    <a:pt x="274" y="2"/>
                                  </a:lnTo>
                                  <a:lnTo>
                                    <a:pt x="276" y="2"/>
                                  </a:lnTo>
                                  <a:lnTo>
                                    <a:pt x="278" y="0"/>
                                  </a:lnTo>
                                  <a:lnTo>
                                    <a:pt x="280" y="0"/>
                                  </a:lnTo>
                                  <a:lnTo>
                                    <a:pt x="283" y="0"/>
                                  </a:lnTo>
                                  <a:lnTo>
                                    <a:pt x="295" y="0"/>
                                  </a:lnTo>
                                  <a:lnTo>
                                    <a:pt x="297" y="0"/>
                                  </a:lnTo>
                                  <a:lnTo>
                                    <a:pt x="299" y="0"/>
                                  </a:lnTo>
                                  <a:lnTo>
                                    <a:pt x="302" y="2"/>
                                  </a:lnTo>
                                  <a:lnTo>
                                    <a:pt x="302" y="0"/>
                                  </a:lnTo>
                                  <a:lnTo>
                                    <a:pt x="304" y="0"/>
                                  </a:lnTo>
                                  <a:lnTo>
                                    <a:pt x="306" y="0"/>
                                  </a:lnTo>
                                  <a:lnTo>
                                    <a:pt x="318" y="0"/>
                                  </a:lnTo>
                                  <a:lnTo>
                                    <a:pt x="321" y="0"/>
                                  </a:lnTo>
                                  <a:lnTo>
                                    <a:pt x="323" y="0"/>
                                  </a:lnTo>
                                  <a:lnTo>
                                    <a:pt x="325" y="2"/>
                                  </a:lnTo>
                                  <a:lnTo>
                                    <a:pt x="327" y="2"/>
                                  </a:lnTo>
                                  <a:lnTo>
                                    <a:pt x="329" y="5"/>
                                  </a:lnTo>
                                  <a:lnTo>
                                    <a:pt x="331" y="7"/>
                                  </a:lnTo>
                                  <a:lnTo>
                                    <a:pt x="331" y="9"/>
                                  </a:lnTo>
                                  <a:lnTo>
                                    <a:pt x="333" y="11"/>
                                  </a:lnTo>
                                  <a:lnTo>
                                    <a:pt x="333" y="13"/>
                                  </a:lnTo>
                                  <a:lnTo>
                                    <a:pt x="333" y="15"/>
                                  </a:lnTo>
                                  <a:lnTo>
                                    <a:pt x="333" y="30"/>
                                  </a:lnTo>
                                  <a:lnTo>
                                    <a:pt x="342" y="9"/>
                                  </a:lnTo>
                                  <a:lnTo>
                                    <a:pt x="342" y="7"/>
                                  </a:lnTo>
                                  <a:lnTo>
                                    <a:pt x="344" y="5"/>
                                  </a:lnTo>
                                  <a:lnTo>
                                    <a:pt x="346" y="2"/>
                                  </a:lnTo>
                                  <a:lnTo>
                                    <a:pt x="348" y="2"/>
                                  </a:lnTo>
                                  <a:lnTo>
                                    <a:pt x="350" y="0"/>
                                  </a:lnTo>
                                  <a:lnTo>
                                    <a:pt x="352" y="0"/>
                                  </a:lnTo>
                                  <a:lnTo>
                                    <a:pt x="354" y="0"/>
                                  </a:lnTo>
                                  <a:lnTo>
                                    <a:pt x="369" y="0"/>
                                  </a:lnTo>
                                  <a:lnTo>
                                    <a:pt x="371" y="0"/>
                                  </a:lnTo>
                                  <a:lnTo>
                                    <a:pt x="373" y="0"/>
                                  </a:lnTo>
                                  <a:lnTo>
                                    <a:pt x="376" y="2"/>
                                  </a:lnTo>
                                  <a:lnTo>
                                    <a:pt x="378" y="2"/>
                                  </a:lnTo>
                                  <a:lnTo>
                                    <a:pt x="380" y="5"/>
                                  </a:lnTo>
                                  <a:lnTo>
                                    <a:pt x="382" y="7"/>
                                  </a:lnTo>
                                  <a:lnTo>
                                    <a:pt x="382" y="9"/>
                                  </a:lnTo>
                                  <a:lnTo>
                                    <a:pt x="390" y="30"/>
                                  </a:lnTo>
                                  <a:lnTo>
                                    <a:pt x="390" y="15"/>
                                  </a:lnTo>
                                  <a:lnTo>
                                    <a:pt x="390" y="13"/>
                                  </a:lnTo>
                                  <a:lnTo>
                                    <a:pt x="390" y="11"/>
                                  </a:lnTo>
                                  <a:lnTo>
                                    <a:pt x="392" y="9"/>
                                  </a:lnTo>
                                  <a:lnTo>
                                    <a:pt x="392" y="7"/>
                                  </a:lnTo>
                                  <a:lnTo>
                                    <a:pt x="395" y="5"/>
                                  </a:lnTo>
                                  <a:lnTo>
                                    <a:pt x="397" y="2"/>
                                  </a:lnTo>
                                  <a:lnTo>
                                    <a:pt x="399" y="2"/>
                                  </a:lnTo>
                                  <a:lnTo>
                                    <a:pt x="401" y="0"/>
                                  </a:lnTo>
                                  <a:lnTo>
                                    <a:pt x="403" y="0"/>
                                  </a:lnTo>
                                  <a:lnTo>
                                    <a:pt x="405" y="0"/>
                                  </a:lnTo>
                                  <a:lnTo>
                                    <a:pt x="416" y="0"/>
                                  </a:lnTo>
                                  <a:lnTo>
                                    <a:pt x="418" y="0"/>
                                  </a:lnTo>
                                  <a:lnTo>
                                    <a:pt x="420" y="0"/>
                                  </a:lnTo>
                                  <a:lnTo>
                                    <a:pt x="422" y="2"/>
                                  </a:lnTo>
                                  <a:lnTo>
                                    <a:pt x="424" y="2"/>
                                  </a:lnTo>
                                  <a:lnTo>
                                    <a:pt x="426" y="5"/>
                                  </a:lnTo>
                                  <a:lnTo>
                                    <a:pt x="428" y="7"/>
                                  </a:lnTo>
                                  <a:lnTo>
                                    <a:pt x="428" y="9"/>
                                  </a:lnTo>
                                  <a:lnTo>
                                    <a:pt x="430" y="11"/>
                                  </a:lnTo>
                                  <a:lnTo>
                                    <a:pt x="430" y="13"/>
                                  </a:lnTo>
                                  <a:lnTo>
                                    <a:pt x="430" y="15"/>
                                  </a:lnTo>
                                  <a:lnTo>
                                    <a:pt x="430" y="49"/>
                                  </a:lnTo>
                                  <a:lnTo>
                                    <a:pt x="439" y="49"/>
                                  </a:lnTo>
                                  <a:lnTo>
                                    <a:pt x="439" y="15"/>
                                  </a:lnTo>
                                  <a:lnTo>
                                    <a:pt x="439" y="13"/>
                                  </a:lnTo>
                                  <a:lnTo>
                                    <a:pt x="439" y="11"/>
                                  </a:lnTo>
                                  <a:lnTo>
                                    <a:pt x="441" y="9"/>
                                  </a:lnTo>
                                  <a:lnTo>
                                    <a:pt x="441" y="7"/>
                                  </a:lnTo>
                                  <a:lnTo>
                                    <a:pt x="443" y="5"/>
                                  </a:lnTo>
                                  <a:lnTo>
                                    <a:pt x="445" y="2"/>
                                  </a:lnTo>
                                  <a:lnTo>
                                    <a:pt x="447" y="2"/>
                                  </a:lnTo>
                                  <a:lnTo>
                                    <a:pt x="449" y="0"/>
                                  </a:lnTo>
                                  <a:lnTo>
                                    <a:pt x="452" y="0"/>
                                  </a:lnTo>
                                  <a:lnTo>
                                    <a:pt x="454" y="0"/>
                                  </a:lnTo>
                                  <a:lnTo>
                                    <a:pt x="464" y="0"/>
                                  </a:lnTo>
                                  <a:lnTo>
                                    <a:pt x="466" y="0"/>
                                  </a:lnTo>
                                  <a:lnTo>
                                    <a:pt x="468" y="0"/>
                                  </a:lnTo>
                                  <a:lnTo>
                                    <a:pt x="471" y="2"/>
                                  </a:lnTo>
                                  <a:lnTo>
                                    <a:pt x="473" y="2"/>
                                  </a:lnTo>
                                  <a:lnTo>
                                    <a:pt x="475" y="5"/>
                                  </a:lnTo>
                                  <a:lnTo>
                                    <a:pt x="477" y="7"/>
                                  </a:lnTo>
                                  <a:lnTo>
                                    <a:pt x="477" y="9"/>
                                  </a:lnTo>
                                  <a:lnTo>
                                    <a:pt x="479" y="11"/>
                                  </a:lnTo>
                                  <a:lnTo>
                                    <a:pt x="479" y="13"/>
                                  </a:lnTo>
                                  <a:lnTo>
                                    <a:pt x="479" y="15"/>
                                  </a:lnTo>
                                  <a:lnTo>
                                    <a:pt x="479" y="49"/>
                                  </a:lnTo>
                                  <a:lnTo>
                                    <a:pt x="490" y="49"/>
                                  </a:lnTo>
                                  <a:lnTo>
                                    <a:pt x="492" y="49"/>
                                  </a:lnTo>
                                  <a:lnTo>
                                    <a:pt x="494" y="49"/>
                                  </a:lnTo>
                                  <a:lnTo>
                                    <a:pt x="496" y="51"/>
                                  </a:lnTo>
                                  <a:lnTo>
                                    <a:pt x="498" y="51"/>
                                  </a:lnTo>
                                  <a:lnTo>
                                    <a:pt x="500" y="53"/>
                                  </a:lnTo>
                                  <a:lnTo>
                                    <a:pt x="502" y="55"/>
                                  </a:lnTo>
                                  <a:lnTo>
                                    <a:pt x="502" y="57"/>
                                  </a:lnTo>
                                  <a:lnTo>
                                    <a:pt x="504" y="59"/>
                                  </a:lnTo>
                                  <a:lnTo>
                                    <a:pt x="504" y="62"/>
                                  </a:lnTo>
                                  <a:lnTo>
                                    <a:pt x="504" y="64"/>
                                  </a:lnTo>
                                  <a:lnTo>
                                    <a:pt x="504" y="74"/>
                                  </a:lnTo>
                                  <a:lnTo>
                                    <a:pt x="504" y="76"/>
                                  </a:lnTo>
                                  <a:lnTo>
                                    <a:pt x="504" y="78"/>
                                  </a:lnTo>
                                  <a:lnTo>
                                    <a:pt x="502" y="81"/>
                                  </a:lnTo>
                                  <a:lnTo>
                                    <a:pt x="502" y="83"/>
                                  </a:lnTo>
                                  <a:lnTo>
                                    <a:pt x="500" y="85"/>
                                  </a:lnTo>
                                  <a:lnTo>
                                    <a:pt x="498" y="87"/>
                                  </a:lnTo>
                                  <a:lnTo>
                                    <a:pt x="496" y="87"/>
                                  </a:lnTo>
                                  <a:lnTo>
                                    <a:pt x="494" y="89"/>
                                  </a:lnTo>
                                  <a:lnTo>
                                    <a:pt x="492" y="89"/>
                                  </a:lnTo>
                                  <a:lnTo>
                                    <a:pt x="490" y="89"/>
                                  </a:lnTo>
                                  <a:lnTo>
                                    <a:pt x="454" y="89"/>
                                  </a:lnTo>
                                  <a:lnTo>
                                    <a:pt x="452" y="89"/>
                                  </a:lnTo>
                                  <a:lnTo>
                                    <a:pt x="449" y="89"/>
                                  </a:lnTo>
                                  <a:lnTo>
                                    <a:pt x="447" y="87"/>
                                  </a:lnTo>
                                  <a:lnTo>
                                    <a:pt x="445" y="89"/>
                                  </a:lnTo>
                                  <a:lnTo>
                                    <a:pt x="443" y="89"/>
                                  </a:lnTo>
                                  <a:lnTo>
                                    <a:pt x="441" y="89"/>
                                  </a:lnTo>
                                  <a:lnTo>
                                    <a:pt x="405" y="89"/>
                                  </a:lnTo>
                                  <a:lnTo>
                                    <a:pt x="403" y="89"/>
                                  </a:lnTo>
                                  <a:lnTo>
                                    <a:pt x="401" y="89"/>
                                  </a:lnTo>
                                  <a:lnTo>
                                    <a:pt x="399" y="87"/>
                                  </a:lnTo>
                                  <a:lnTo>
                                    <a:pt x="397" y="89"/>
                                  </a:lnTo>
                                  <a:lnTo>
                                    <a:pt x="395" y="89"/>
                                  </a:lnTo>
                                  <a:lnTo>
                                    <a:pt x="392" y="89"/>
                                  </a:lnTo>
                                  <a:lnTo>
                                    <a:pt x="380" y="89"/>
                                  </a:lnTo>
                                  <a:lnTo>
                                    <a:pt x="378" y="89"/>
                                  </a:lnTo>
                                  <a:lnTo>
                                    <a:pt x="376" y="89"/>
                                  </a:lnTo>
                                  <a:lnTo>
                                    <a:pt x="373" y="87"/>
                                  </a:lnTo>
                                  <a:lnTo>
                                    <a:pt x="371" y="87"/>
                                  </a:lnTo>
                                  <a:lnTo>
                                    <a:pt x="369" y="85"/>
                                  </a:lnTo>
                                  <a:lnTo>
                                    <a:pt x="367" y="83"/>
                                  </a:lnTo>
                                  <a:lnTo>
                                    <a:pt x="367" y="81"/>
                                  </a:lnTo>
                                  <a:lnTo>
                                    <a:pt x="365" y="78"/>
                                  </a:lnTo>
                                  <a:lnTo>
                                    <a:pt x="361" y="68"/>
                                  </a:lnTo>
                                  <a:lnTo>
                                    <a:pt x="359" y="78"/>
                                  </a:lnTo>
                                  <a:lnTo>
                                    <a:pt x="357" y="81"/>
                                  </a:lnTo>
                                  <a:lnTo>
                                    <a:pt x="357" y="83"/>
                                  </a:lnTo>
                                  <a:lnTo>
                                    <a:pt x="354" y="85"/>
                                  </a:lnTo>
                                  <a:lnTo>
                                    <a:pt x="352" y="87"/>
                                  </a:lnTo>
                                  <a:lnTo>
                                    <a:pt x="350" y="87"/>
                                  </a:lnTo>
                                  <a:lnTo>
                                    <a:pt x="348" y="89"/>
                                  </a:lnTo>
                                  <a:lnTo>
                                    <a:pt x="346" y="89"/>
                                  </a:lnTo>
                                  <a:lnTo>
                                    <a:pt x="344" y="89"/>
                                  </a:lnTo>
                                  <a:lnTo>
                                    <a:pt x="331" y="89"/>
                                  </a:lnTo>
                                  <a:lnTo>
                                    <a:pt x="329" y="89"/>
                                  </a:lnTo>
                                  <a:lnTo>
                                    <a:pt x="327" y="89"/>
                                  </a:lnTo>
                                  <a:lnTo>
                                    <a:pt x="325" y="87"/>
                                  </a:lnTo>
                                  <a:lnTo>
                                    <a:pt x="323" y="89"/>
                                  </a:lnTo>
                                  <a:lnTo>
                                    <a:pt x="321" y="89"/>
                                  </a:lnTo>
                                  <a:lnTo>
                                    <a:pt x="318" y="89"/>
                                  </a:lnTo>
                                  <a:lnTo>
                                    <a:pt x="306" y="89"/>
                                  </a:lnTo>
                                  <a:lnTo>
                                    <a:pt x="304" y="89"/>
                                  </a:lnTo>
                                  <a:lnTo>
                                    <a:pt x="302" y="89"/>
                                  </a:lnTo>
                                  <a:lnTo>
                                    <a:pt x="302" y="87"/>
                                  </a:lnTo>
                                  <a:lnTo>
                                    <a:pt x="299" y="89"/>
                                  </a:lnTo>
                                  <a:lnTo>
                                    <a:pt x="297" y="89"/>
                                  </a:lnTo>
                                  <a:lnTo>
                                    <a:pt x="295" y="89"/>
                                  </a:lnTo>
                                  <a:lnTo>
                                    <a:pt x="283" y="89"/>
                                  </a:lnTo>
                                  <a:lnTo>
                                    <a:pt x="280" y="89"/>
                                  </a:lnTo>
                                  <a:lnTo>
                                    <a:pt x="278" y="89"/>
                                  </a:lnTo>
                                  <a:lnTo>
                                    <a:pt x="276" y="87"/>
                                  </a:lnTo>
                                  <a:lnTo>
                                    <a:pt x="274" y="87"/>
                                  </a:lnTo>
                                  <a:lnTo>
                                    <a:pt x="272" y="85"/>
                                  </a:lnTo>
                                  <a:lnTo>
                                    <a:pt x="270" y="83"/>
                                  </a:lnTo>
                                  <a:lnTo>
                                    <a:pt x="266" y="87"/>
                                  </a:lnTo>
                                  <a:lnTo>
                                    <a:pt x="264" y="87"/>
                                  </a:lnTo>
                                  <a:lnTo>
                                    <a:pt x="261" y="89"/>
                                  </a:lnTo>
                                  <a:lnTo>
                                    <a:pt x="259" y="89"/>
                                  </a:lnTo>
                                  <a:lnTo>
                                    <a:pt x="257" y="89"/>
                                  </a:lnTo>
                                  <a:lnTo>
                                    <a:pt x="240" y="89"/>
                                  </a:lnTo>
                                  <a:lnTo>
                                    <a:pt x="238" y="89"/>
                                  </a:lnTo>
                                  <a:lnTo>
                                    <a:pt x="223" y="87"/>
                                  </a:lnTo>
                                  <a:lnTo>
                                    <a:pt x="221" y="87"/>
                                  </a:lnTo>
                                  <a:lnTo>
                                    <a:pt x="219" y="85"/>
                                  </a:lnTo>
                                  <a:lnTo>
                                    <a:pt x="217" y="85"/>
                                  </a:lnTo>
                                  <a:lnTo>
                                    <a:pt x="215" y="87"/>
                                  </a:lnTo>
                                  <a:lnTo>
                                    <a:pt x="213" y="87"/>
                                  </a:lnTo>
                                  <a:lnTo>
                                    <a:pt x="211" y="89"/>
                                  </a:lnTo>
                                  <a:lnTo>
                                    <a:pt x="209" y="89"/>
                                  </a:lnTo>
                                  <a:lnTo>
                                    <a:pt x="207" y="89"/>
                                  </a:lnTo>
                                  <a:lnTo>
                                    <a:pt x="194" y="89"/>
                                  </a:lnTo>
                                  <a:lnTo>
                                    <a:pt x="192" y="89"/>
                                  </a:lnTo>
                                  <a:lnTo>
                                    <a:pt x="190" y="89"/>
                                  </a:lnTo>
                                  <a:lnTo>
                                    <a:pt x="188" y="87"/>
                                  </a:lnTo>
                                  <a:lnTo>
                                    <a:pt x="185" y="87"/>
                                  </a:lnTo>
                                  <a:lnTo>
                                    <a:pt x="183" y="85"/>
                                  </a:lnTo>
                                  <a:lnTo>
                                    <a:pt x="181" y="87"/>
                                  </a:lnTo>
                                  <a:lnTo>
                                    <a:pt x="179" y="87"/>
                                  </a:lnTo>
                                  <a:lnTo>
                                    <a:pt x="177" y="89"/>
                                  </a:lnTo>
                                  <a:lnTo>
                                    <a:pt x="175" y="89"/>
                                  </a:lnTo>
                                  <a:lnTo>
                                    <a:pt x="173" y="89"/>
                                  </a:lnTo>
                                  <a:lnTo>
                                    <a:pt x="160" y="89"/>
                                  </a:lnTo>
                                  <a:lnTo>
                                    <a:pt x="158" y="89"/>
                                  </a:lnTo>
                                  <a:lnTo>
                                    <a:pt x="156" y="89"/>
                                  </a:lnTo>
                                  <a:lnTo>
                                    <a:pt x="154" y="87"/>
                                  </a:lnTo>
                                  <a:lnTo>
                                    <a:pt x="152" y="89"/>
                                  </a:lnTo>
                                  <a:lnTo>
                                    <a:pt x="150" y="89"/>
                                  </a:lnTo>
                                  <a:lnTo>
                                    <a:pt x="147" y="89"/>
                                  </a:lnTo>
                                  <a:lnTo>
                                    <a:pt x="137" y="89"/>
                                  </a:lnTo>
                                  <a:lnTo>
                                    <a:pt x="135" y="89"/>
                                  </a:lnTo>
                                  <a:lnTo>
                                    <a:pt x="133" y="89"/>
                                  </a:lnTo>
                                  <a:lnTo>
                                    <a:pt x="131" y="87"/>
                                  </a:lnTo>
                                  <a:lnTo>
                                    <a:pt x="128" y="87"/>
                                  </a:lnTo>
                                  <a:lnTo>
                                    <a:pt x="126" y="85"/>
                                  </a:lnTo>
                                  <a:lnTo>
                                    <a:pt x="124" y="83"/>
                                  </a:lnTo>
                                  <a:lnTo>
                                    <a:pt x="124" y="81"/>
                                  </a:lnTo>
                                  <a:lnTo>
                                    <a:pt x="118" y="68"/>
                                  </a:lnTo>
                                  <a:lnTo>
                                    <a:pt x="112" y="81"/>
                                  </a:lnTo>
                                  <a:lnTo>
                                    <a:pt x="112" y="83"/>
                                  </a:lnTo>
                                  <a:lnTo>
                                    <a:pt x="109" y="85"/>
                                  </a:lnTo>
                                  <a:lnTo>
                                    <a:pt x="107" y="87"/>
                                  </a:lnTo>
                                  <a:lnTo>
                                    <a:pt x="105" y="87"/>
                                  </a:lnTo>
                                  <a:lnTo>
                                    <a:pt x="103" y="89"/>
                                  </a:lnTo>
                                  <a:lnTo>
                                    <a:pt x="101" y="89"/>
                                  </a:lnTo>
                                  <a:lnTo>
                                    <a:pt x="99" y="89"/>
                                  </a:lnTo>
                                  <a:lnTo>
                                    <a:pt x="88" y="89"/>
                                  </a:lnTo>
                                  <a:lnTo>
                                    <a:pt x="86" y="89"/>
                                  </a:lnTo>
                                  <a:lnTo>
                                    <a:pt x="84" y="89"/>
                                  </a:lnTo>
                                  <a:lnTo>
                                    <a:pt x="82" y="87"/>
                                  </a:lnTo>
                                  <a:lnTo>
                                    <a:pt x="80" y="89"/>
                                  </a:lnTo>
                                  <a:lnTo>
                                    <a:pt x="78" y="89"/>
                                  </a:lnTo>
                                  <a:lnTo>
                                    <a:pt x="76" y="89"/>
                                  </a:lnTo>
                                  <a:lnTo>
                                    <a:pt x="63" y="89"/>
                                  </a:lnTo>
                                  <a:lnTo>
                                    <a:pt x="61" y="89"/>
                                  </a:lnTo>
                                  <a:lnTo>
                                    <a:pt x="59" y="89"/>
                                  </a:lnTo>
                                  <a:lnTo>
                                    <a:pt x="57" y="89"/>
                                  </a:lnTo>
                                  <a:lnTo>
                                    <a:pt x="33" y="89"/>
                                  </a:lnTo>
                                  <a:lnTo>
                                    <a:pt x="31" y="89"/>
                                  </a:lnTo>
                                  <a:lnTo>
                                    <a:pt x="29" y="89"/>
                                  </a:lnTo>
                                  <a:lnTo>
                                    <a:pt x="27" y="89"/>
                                  </a:lnTo>
                                  <a:lnTo>
                                    <a:pt x="14" y="89"/>
                                  </a:lnTo>
                                  <a:lnTo>
                                    <a:pt x="12" y="89"/>
                                  </a:lnTo>
                                  <a:lnTo>
                                    <a:pt x="10" y="89"/>
                                  </a:lnTo>
                                  <a:lnTo>
                                    <a:pt x="8" y="87"/>
                                  </a:lnTo>
                                  <a:lnTo>
                                    <a:pt x="6" y="87"/>
                                  </a:lnTo>
                                  <a:lnTo>
                                    <a:pt x="4" y="85"/>
                                  </a:lnTo>
                                  <a:lnTo>
                                    <a:pt x="2" y="83"/>
                                  </a:lnTo>
                                  <a:lnTo>
                                    <a:pt x="2" y="81"/>
                                  </a:lnTo>
                                  <a:lnTo>
                                    <a:pt x="0" y="78"/>
                                  </a:lnTo>
                                  <a:lnTo>
                                    <a:pt x="0" y="76"/>
                                  </a:lnTo>
                                  <a:lnTo>
                                    <a:pt x="0" y="7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2" name="Rectangle 833"/>
                          <wps:cNvSpPr>
                            <a:spLocks noChangeArrowheads="1"/>
                          </wps:cNvSpPr>
                          <wps:spPr bwMode="auto">
                            <a:xfrm>
                              <a:off x="4262" y="3252"/>
                              <a:ext cx="43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MARSHALL</w:t>
                                </w:r>
                              </w:p>
                            </w:txbxContent>
                          </wps:txbx>
                          <wps:bodyPr rot="0" vert="horz" wrap="none" lIns="0" tIns="0" rIns="0" bIns="0" anchor="t" anchorCtr="0" upright="1">
                            <a:spAutoFit/>
                          </wps:bodyPr>
                        </wps:wsp>
                        <wps:wsp>
                          <wps:cNvPr id="3063" name="Rectangle 834"/>
                          <wps:cNvSpPr>
                            <a:spLocks noChangeArrowheads="1"/>
                          </wps:cNvSpPr>
                          <wps:spPr bwMode="auto">
                            <a:xfrm>
                              <a:off x="2737" y="5829"/>
                              <a:ext cx="27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SCOTT</w:t>
                                </w:r>
                              </w:p>
                            </w:txbxContent>
                          </wps:txbx>
                          <wps:bodyPr rot="0" vert="horz" wrap="none" lIns="0" tIns="0" rIns="0" bIns="0" anchor="t" anchorCtr="0" upright="1">
                            <a:spAutoFit/>
                          </wps:bodyPr>
                        </wps:wsp>
                        <wps:wsp>
                          <wps:cNvPr id="3064" name="Freeform 835"/>
                          <wps:cNvSpPr>
                            <a:spLocks/>
                          </wps:cNvSpPr>
                          <wps:spPr bwMode="auto">
                            <a:xfrm>
                              <a:off x="2727" y="5833"/>
                              <a:ext cx="333" cy="91"/>
                            </a:xfrm>
                            <a:custGeom>
                              <a:avLst/>
                              <a:gdLst>
                                <a:gd name="T0" fmla="*/ 0 w 333"/>
                                <a:gd name="T1" fmla="*/ 49 h 91"/>
                                <a:gd name="T2" fmla="*/ 2 w 333"/>
                                <a:gd name="T3" fmla="*/ 44 h 91"/>
                                <a:gd name="T4" fmla="*/ 0 w 333"/>
                                <a:gd name="T5" fmla="*/ 32 h 91"/>
                                <a:gd name="T6" fmla="*/ 2 w 333"/>
                                <a:gd name="T7" fmla="*/ 25 h 91"/>
                                <a:gd name="T8" fmla="*/ 10 w 333"/>
                                <a:gd name="T9" fmla="*/ 13 h 91"/>
                                <a:gd name="T10" fmla="*/ 23 w 333"/>
                                <a:gd name="T11" fmla="*/ 4 h 91"/>
                                <a:gd name="T12" fmla="*/ 46 w 333"/>
                                <a:gd name="T13" fmla="*/ 0 h 91"/>
                                <a:gd name="T14" fmla="*/ 67 w 333"/>
                                <a:gd name="T15" fmla="*/ 6 h 91"/>
                                <a:gd name="T16" fmla="*/ 84 w 333"/>
                                <a:gd name="T17" fmla="*/ 0 h 91"/>
                                <a:gd name="T18" fmla="*/ 93 w 333"/>
                                <a:gd name="T19" fmla="*/ 0 h 91"/>
                                <a:gd name="T20" fmla="*/ 112 w 333"/>
                                <a:gd name="T21" fmla="*/ 8 h 91"/>
                                <a:gd name="T22" fmla="*/ 124 w 333"/>
                                <a:gd name="T23" fmla="*/ 29 h 91"/>
                                <a:gd name="T24" fmla="*/ 129 w 333"/>
                                <a:gd name="T25" fmla="*/ 21 h 91"/>
                                <a:gd name="T26" fmla="*/ 133 w 333"/>
                                <a:gd name="T27" fmla="*/ 15 h 91"/>
                                <a:gd name="T28" fmla="*/ 154 w 333"/>
                                <a:gd name="T29" fmla="*/ 2 h 91"/>
                                <a:gd name="T30" fmla="*/ 162 w 333"/>
                                <a:gd name="T31" fmla="*/ 0 h 91"/>
                                <a:gd name="T32" fmla="*/ 179 w 333"/>
                                <a:gd name="T33" fmla="*/ 6 h 91"/>
                                <a:gd name="T34" fmla="*/ 183 w 333"/>
                                <a:gd name="T35" fmla="*/ 6 h 91"/>
                                <a:gd name="T36" fmla="*/ 190 w 333"/>
                                <a:gd name="T37" fmla="*/ 2 h 91"/>
                                <a:gd name="T38" fmla="*/ 319 w 333"/>
                                <a:gd name="T39" fmla="*/ 0 h 91"/>
                                <a:gd name="T40" fmla="*/ 327 w 333"/>
                                <a:gd name="T41" fmla="*/ 2 h 91"/>
                                <a:gd name="T42" fmla="*/ 331 w 333"/>
                                <a:gd name="T43" fmla="*/ 8 h 91"/>
                                <a:gd name="T44" fmla="*/ 333 w 333"/>
                                <a:gd name="T45" fmla="*/ 27 h 91"/>
                                <a:gd name="T46" fmla="*/ 331 w 333"/>
                                <a:gd name="T47" fmla="*/ 34 h 91"/>
                                <a:gd name="T48" fmla="*/ 325 w 333"/>
                                <a:gd name="T49" fmla="*/ 40 h 91"/>
                                <a:gd name="T50" fmla="*/ 319 w 333"/>
                                <a:gd name="T51" fmla="*/ 42 h 91"/>
                                <a:gd name="T52" fmla="*/ 308 w 333"/>
                                <a:gd name="T53" fmla="*/ 82 h 91"/>
                                <a:gd name="T54" fmla="*/ 304 w 333"/>
                                <a:gd name="T55" fmla="*/ 89 h 91"/>
                                <a:gd name="T56" fmla="*/ 298 w 333"/>
                                <a:gd name="T57" fmla="*/ 91 h 91"/>
                                <a:gd name="T58" fmla="*/ 279 w 333"/>
                                <a:gd name="T59" fmla="*/ 91 h 91"/>
                                <a:gd name="T60" fmla="*/ 272 w 333"/>
                                <a:gd name="T61" fmla="*/ 87 h 91"/>
                                <a:gd name="T62" fmla="*/ 268 w 333"/>
                                <a:gd name="T63" fmla="*/ 78 h 91"/>
                                <a:gd name="T64" fmla="*/ 249 w 333"/>
                                <a:gd name="T65" fmla="*/ 78 h 91"/>
                                <a:gd name="T66" fmla="*/ 247 w 333"/>
                                <a:gd name="T67" fmla="*/ 84 h 91"/>
                                <a:gd name="T68" fmla="*/ 241 w 333"/>
                                <a:gd name="T69" fmla="*/ 89 h 91"/>
                                <a:gd name="T70" fmla="*/ 222 w 333"/>
                                <a:gd name="T71" fmla="*/ 91 h 91"/>
                                <a:gd name="T72" fmla="*/ 213 w 333"/>
                                <a:gd name="T73" fmla="*/ 89 h 91"/>
                                <a:gd name="T74" fmla="*/ 209 w 333"/>
                                <a:gd name="T75" fmla="*/ 82 h 91"/>
                                <a:gd name="T76" fmla="*/ 207 w 333"/>
                                <a:gd name="T77" fmla="*/ 42 h 91"/>
                                <a:gd name="T78" fmla="*/ 200 w 333"/>
                                <a:gd name="T79" fmla="*/ 46 h 91"/>
                                <a:gd name="T80" fmla="*/ 196 w 333"/>
                                <a:gd name="T81" fmla="*/ 68 h 91"/>
                                <a:gd name="T82" fmla="*/ 183 w 333"/>
                                <a:gd name="T83" fmla="*/ 84 h 91"/>
                                <a:gd name="T84" fmla="*/ 177 w 333"/>
                                <a:gd name="T85" fmla="*/ 89 h 91"/>
                                <a:gd name="T86" fmla="*/ 160 w 333"/>
                                <a:gd name="T87" fmla="*/ 91 h 91"/>
                                <a:gd name="T88" fmla="*/ 141 w 333"/>
                                <a:gd name="T89" fmla="*/ 87 h 91"/>
                                <a:gd name="T90" fmla="*/ 129 w 333"/>
                                <a:gd name="T91" fmla="*/ 72 h 91"/>
                                <a:gd name="T92" fmla="*/ 124 w 333"/>
                                <a:gd name="T93" fmla="*/ 65 h 91"/>
                                <a:gd name="T94" fmla="*/ 114 w 333"/>
                                <a:gd name="T95" fmla="*/ 82 h 91"/>
                                <a:gd name="T96" fmla="*/ 107 w 333"/>
                                <a:gd name="T97" fmla="*/ 87 h 91"/>
                                <a:gd name="T98" fmla="*/ 88 w 333"/>
                                <a:gd name="T99" fmla="*/ 91 h 91"/>
                                <a:gd name="T100" fmla="*/ 67 w 333"/>
                                <a:gd name="T101" fmla="*/ 87 h 91"/>
                                <a:gd name="T102" fmla="*/ 48 w 333"/>
                                <a:gd name="T103" fmla="*/ 91 h 91"/>
                                <a:gd name="T104" fmla="*/ 25 w 333"/>
                                <a:gd name="T105" fmla="*/ 89 h 91"/>
                                <a:gd name="T106" fmla="*/ 10 w 333"/>
                                <a:gd name="T107" fmla="*/ 76 h 91"/>
                                <a:gd name="T108" fmla="*/ 6 w 333"/>
                                <a:gd name="T109" fmla="*/ 72 h 91"/>
                                <a:gd name="T110" fmla="*/ 0 w 333"/>
                                <a:gd name="T111" fmla="*/ 55 h 91"/>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33" h="91">
                                  <a:moveTo>
                                    <a:pt x="0" y="53"/>
                                  </a:moveTo>
                                  <a:lnTo>
                                    <a:pt x="0" y="53"/>
                                  </a:lnTo>
                                  <a:lnTo>
                                    <a:pt x="0" y="51"/>
                                  </a:lnTo>
                                  <a:lnTo>
                                    <a:pt x="0" y="49"/>
                                  </a:lnTo>
                                  <a:lnTo>
                                    <a:pt x="2" y="46"/>
                                  </a:lnTo>
                                  <a:lnTo>
                                    <a:pt x="2" y="44"/>
                                  </a:lnTo>
                                  <a:lnTo>
                                    <a:pt x="0" y="36"/>
                                  </a:lnTo>
                                  <a:lnTo>
                                    <a:pt x="0" y="34"/>
                                  </a:lnTo>
                                  <a:lnTo>
                                    <a:pt x="0" y="32"/>
                                  </a:lnTo>
                                  <a:lnTo>
                                    <a:pt x="0" y="29"/>
                                  </a:lnTo>
                                  <a:lnTo>
                                    <a:pt x="0" y="27"/>
                                  </a:lnTo>
                                  <a:lnTo>
                                    <a:pt x="2" y="25"/>
                                  </a:lnTo>
                                  <a:lnTo>
                                    <a:pt x="2" y="23"/>
                                  </a:lnTo>
                                  <a:lnTo>
                                    <a:pt x="6" y="17"/>
                                  </a:lnTo>
                                  <a:lnTo>
                                    <a:pt x="8" y="15"/>
                                  </a:lnTo>
                                  <a:lnTo>
                                    <a:pt x="10" y="13"/>
                                  </a:lnTo>
                                  <a:lnTo>
                                    <a:pt x="19" y="6"/>
                                  </a:lnTo>
                                  <a:lnTo>
                                    <a:pt x="21" y="6"/>
                                  </a:lnTo>
                                  <a:lnTo>
                                    <a:pt x="23" y="4"/>
                                  </a:lnTo>
                                  <a:lnTo>
                                    <a:pt x="40" y="0"/>
                                  </a:lnTo>
                                  <a:lnTo>
                                    <a:pt x="42" y="0"/>
                                  </a:lnTo>
                                  <a:lnTo>
                                    <a:pt x="44" y="0"/>
                                  </a:lnTo>
                                  <a:lnTo>
                                    <a:pt x="46" y="0"/>
                                  </a:lnTo>
                                  <a:lnTo>
                                    <a:pt x="48" y="0"/>
                                  </a:lnTo>
                                  <a:lnTo>
                                    <a:pt x="65" y="4"/>
                                  </a:lnTo>
                                  <a:lnTo>
                                    <a:pt x="67" y="6"/>
                                  </a:lnTo>
                                  <a:lnTo>
                                    <a:pt x="69" y="6"/>
                                  </a:lnTo>
                                  <a:lnTo>
                                    <a:pt x="72" y="4"/>
                                  </a:lnTo>
                                  <a:lnTo>
                                    <a:pt x="84" y="0"/>
                                  </a:lnTo>
                                  <a:lnTo>
                                    <a:pt x="86" y="0"/>
                                  </a:lnTo>
                                  <a:lnTo>
                                    <a:pt x="88" y="0"/>
                                  </a:lnTo>
                                  <a:lnTo>
                                    <a:pt x="91" y="0"/>
                                  </a:lnTo>
                                  <a:lnTo>
                                    <a:pt x="93" y="0"/>
                                  </a:lnTo>
                                  <a:lnTo>
                                    <a:pt x="95" y="2"/>
                                  </a:lnTo>
                                  <a:lnTo>
                                    <a:pt x="110" y="8"/>
                                  </a:lnTo>
                                  <a:lnTo>
                                    <a:pt x="112" y="8"/>
                                  </a:lnTo>
                                  <a:lnTo>
                                    <a:pt x="114" y="10"/>
                                  </a:lnTo>
                                  <a:lnTo>
                                    <a:pt x="116" y="13"/>
                                  </a:lnTo>
                                  <a:lnTo>
                                    <a:pt x="116" y="15"/>
                                  </a:lnTo>
                                  <a:lnTo>
                                    <a:pt x="124" y="29"/>
                                  </a:lnTo>
                                  <a:lnTo>
                                    <a:pt x="126" y="32"/>
                                  </a:lnTo>
                                  <a:lnTo>
                                    <a:pt x="129" y="21"/>
                                  </a:lnTo>
                                  <a:lnTo>
                                    <a:pt x="131" y="19"/>
                                  </a:lnTo>
                                  <a:lnTo>
                                    <a:pt x="131" y="17"/>
                                  </a:lnTo>
                                  <a:lnTo>
                                    <a:pt x="133" y="15"/>
                                  </a:lnTo>
                                  <a:lnTo>
                                    <a:pt x="135" y="13"/>
                                  </a:lnTo>
                                  <a:lnTo>
                                    <a:pt x="152" y="2"/>
                                  </a:lnTo>
                                  <a:lnTo>
                                    <a:pt x="154" y="2"/>
                                  </a:lnTo>
                                  <a:lnTo>
                                    <a:pt x="156" y="0"/>
                                  </a:lnTo>
                                  <a:lnTo>
                                    <a:pt x="158" y="0"/>
                                  </a:lnTo>
                                  <a:lnTo>
                                    <a:pt x="160" y="0"/>
                                  </a:lnTo>
                                  <a:lnTo>
                                    <a:pt x="162" y="0"/>
                                  </a:lnTo>
                                  <a:lnTo>
                                    <a:pt x="164" y="0"/>
                                  </a:lnTo>
                                  <a:lnTo>
                                    <a:pt x="177" y="4"/>
                                  </a:lnTo>
                                  <a:lnTo>
                                    <a:pt x="179" y="6"/>
                                  </a:lnTo>
                                  <a:lnTo>
                                    <a:pt x="181" y="6"/>
                                  </a:lnTo>
                                  <a:lnTo>
                                    <a:pt x="183" y="8"/>
                                  </a:lnTo>
                                  <a:lnTo>
                                    <a:pt x="183" y="6"/>
                                  </a:lnTo>
                                  <a:lnTo>
                                    <a:pt x="186" y="4"/>
                                  </a:lnTo>
                                  <a:lnTo>
                                    <a:pt x="188" y="2"/>
                                  </a:lnTo>
                                  <a:lnTo>
                                    <a:pt x="190" y="2"/>
                                  </a:lnTo>
                                  <a:lnTo>
                                    <a:pt x="192" y="0"/>
                                  </a:lnTo>
                                  <a:lnTo>
                                    <a:pt x="194" y="0"/>
                                  </a:lnTo>
                                  <a:lnTo>
                                    <a:pt x="196" y="0"/>
                                  </a:lnTo>
                                  <a:lnTo>
                                    <a:pt x="319" y="0"/>
                                  </a:lnTo>
                                  <a:lnTo>
                                    <a:pt x="321" y="0"/>
                                  </a:lnTo>
                                  <a:lnTo>
                                    <a:pt x="323" y="0"/>
                                  </a:lnTo>
                                  <a:lnTo>
                                    <a:pt x="325" y="2"/>
                                  </a:lnTo>
                                  <a:lnTo>
                                    <a:pt x="327" y="2"/>
                                  </a:lnTo>
                                  <a:lnTo>
                                    <a:pt x="329" y="4"/>
                                  </a:lnTo>
                                  <a:lnTo>
                                    <a:pt x="331" y="6"/>
                                  </a:lnTo>
                                  <a:lnTo>
                                    <a:pt x="331" y="8"/>
                                  </a:lnTo>
                                  <a:lnTo>
                                    <a:pt x="333" y="10"/>
                                  </a:lnTo>
                                  <a:lnTo>
                                    <a:pt x="333" y="13"/>
                                  </a:lnTo>
                                  <a:lnTo>
                                    <a:pt x="333" y="15"/>
                                  </a:lnTo>
                                  <a:lnTo>
                                    <a:pt x="333" y="27"/>
                                  </a:lnTo>
                                  <a:lnTo>
                                    <a:pt x="333" y="29"/>
                                  </a:lnTo>
                                  <a:lnTo>
                                    <a:pt x="333" y="32"/>
                                  </a:lnTo>
                                  <a:lnTo>
                                    <a:pt x="331" y="34"/>
                                  </a:lnTo>
                                  <a:lnTo>
                                    <a:pt x="331" y="36"/>
                                  </a:lnTo>
                                  <a:lnTo>
                                    <a:pt x="329" y="38"/>
                                  </a:lnTo>
                                  <a:lnTo>
                                    <a:pt x="327" y="40"/>
                                  </a:lnTo>
                                  <a:lnTo>
                                    <a:pt x="325" y="40"/>
                                  </a:lnTo>
                                  <a:lnTo>
                                    <a:pt x="323" y="42"/>
                                  </a:lnTo>
                                  <a:lnTo>
                                    <a:pt x="321" y="42"/>
                                  </a:lnTo>
                                  <a:lnTo>
                                    <a:pt x="319" y="42"/>
                                  </a:lnTo>
                                  <a:lnTo>
                                    <a:pt x="310" y="42"/>
                                  </a:lnTo>
                                  <a:lnTo>
                                    <a:pt x="310" y="76"/>
                                  </a:lnTo>
                                  <a:lnTo>
                                    <a:pt x="310" y="78"/>
                                  </a:lnTo>
                                  <a:lnTo>
                                    <a:pt x="310" y="80"/>
                                  </a:lnTo>
                                  <a:lnTo>
                                    <a:pt x="308" y="82"/>
                                  </a:lnTo>
                                  <a:lnTo>
                                    <a:pt x="308" y="84"/>
                                  </a:lnTo>
                                  <a:lnTo>
                                    <a:pt x="306" y="87"/>
                                  </a:lnTo>
                                  <a:lnTo>
                                    <a:pt x="304" y="89"/>
                                  </a:lnTo>
                                  <a:lnTo>
                                    <a:pt x="302" y="89"/>
                                  </a:lnTo>
                                  <a:lnTo>
                                    <a:pt x="300" y="91"/>
                                  </a:lnTo>
                                  <a:lnTo>
                                    <a:pt x="298" y="91"/>
                                  </a:lnTo>
                                  <a:lnTo>
                                    <a:pt x="295" y="91"/>
                                  </a:lnTo>
                                  <a:lnTo>
                                    <a:pt x="283" y="91"/>
                                  </a:lnTo>
                                  <a:lnTo>
                                    <a:pt x="281" y="91"/>
                                  </a:lnTo>
                                  <a:lnTo>
                                    <a:pt x="279" y="91"/>
                                  </a:lnTo>
                                  <a:lnTo>
                                    <a:pt x="276" y="89"/>
                                  </a:lnTo>
                                  <a:lnTo>
                                    <a:pt x="274" y="89"/>
                                  </a:lnTo>
                                  <a:lnTo>
                                    <a:pt x="272" y="87"/>
                                  </a:lnTo>
                                  <a:lnTo>
                                    <a:pt x="270" y="84"/>
                                  </a:lnTo>
                                  <a:lnTo>
                                    <a:pt x="270" y="82"/>
                                  </a:lnTo>
                                  <a:lnTo>
                                    <a:pt x="268" y="80"/>
                                  </a:lnTo>
                                  <a:lnTo>
                                    <a:pt x="268" y="78"/>
                                  </a:lnTo>
                                  <a:lnTo>
                                    <a:pt x="268" y="76"/>
                                  </a:lnTo>
                                  <a:lnTo>
                                    <a:pt x="268" y="42"/>
                                  </a:lnTo>
                                  <a:lnTo>
                                    <a:pt x="249" y="42"/>
                                  </a:lnTo>
                                  <a:lnTo>
                                    <a:pt x="249" y="76"/>
                                  </a:lnTo>
                                  <a:lnTo>
                                    <a:pt x="249" y="78"/>
                                  </a:lnTo>
                                  <a:lnTo>
                                    <a:pt x="249" y="80"/>
                                  </a:lnTo>
                                  <a:lnTo>
                                    <a:pt x="247" y="82"/>
                                  </a:lnTo>
                                  <a:lnTo>
                                    <a:pt x="247" y="84"/>
                                  </a:lnTo>
                                  <a:lnTo>
                                    <a:pt x="245" y="87"/>
                                  </a:lnTo>
                                  <a:lnTo>
                                    <a:pt x="243" y="89"/>
                                  </a:lnTo>
                                  <a:lnTo>
                                    <a:pt x="241" y="89"/>
                                  </a:lnTo>
                                  <a:lnTo>
                                    <a:pt x="238" y="91"/>
                                  </a:lnTo>
                                  <a:lnTo>
                                    <a:pt x="236" y="91"/>
                                  </a:lnTo>
                                  <a:lnTo>
                                    <a:pt x="234" y="91"/>
                                  </a:lnTo>
                                  <a:lnTo>
                                    <a:pt x="222" y="91"/>
                                  </a:lnTo>
                                  <a:lnTo>
                                    <a:pt x="219" y="91"/>
                                  </a:lnTo>
                                  <a:lnTo>
                                    <a:pt x="217" y="91"/>
                                  </a:lnTo>
                                  <a:lnTo>
                                    <a:pt x="215" y="89"/>
                                  </a:lnTo>
                                  <a:lnTo>
                                    <a:pt x="213" y="89"/>
                                  </a:lnTo>
                                  <a:lnTo>
                                    <a:pt x="211" y="87"/>
                                  </a:lnTo>
                                  <a:lnTo>
                                    <a:pt x="209" y="84"/>
                                  </a:lnTo>
                                  <a:lnTo>
                                    <a:pt x="209" y="82"/>
                                  </a:lnTo>
                                  <a:lnTo>
                                    <a:pt x="207" y="80"/>
                                  </a:lnTo>
                                  <a:lnTo>
                                    <a:pt x="207" y="78"/>
                                  </a:lnTo>
                                  <a:lnTo>
                                    <a:pt x="207" y="76"/>
                                  </a:lnTo>
                                  <a:lnTo>
                                    <a:pt x="207" y="42"/>
                                  </a:lnTo>
                                  <a:lnTo>
                                    <a:pt x="200" y="42"/>
                                  </a:lnTo>
                                  <a:lnTo>
                                    <a:pt x="200" y="44"/>
                                  </a:lnTo>
                                  <a:lnTo>
                                    <a:pt x="200" y="46"/>
                                  </a:lnTo>
                                  <a:lnTo>
                                    <a:pt x="200" y="49"/>
                                  </a:lnTo>
                                  <a:lnTo>
                                    <a:pt x="200" y="51"/>
                                  </a:lnTo>
                                  <a:lnTo>
                                    <a:pt x="196" y="68"/>
                                  </a:lnTo>
                                  <a:lnTo>
                                    <a:pt x="194" y="70"/>
                                  </a:lnTo>
                                  <a:lnTo>
                                    <a:pt x="194" y="72"/>
                                  </a:lnTo>
                                  <a:lnTo>
                                    <a:pt x="192" y="72"/>
                                  </a:lnTo>
                                  <a:lnTo>
                                    <a:pt x="183" y="82"/>
                                  </a:lnTo>
                                  <a:lnTo>
                                    <a:pt x="183" y="84"/>
                                  </a:lnTo>
                                  <a:lnTo>
                                    <a:pt x="181" y="87"/>
                                  </a:lnTo>
                                  <a:lnTo>
                                    <a:pt x="179" y="87"/>
                                  </a:lnTo>
                                  <a:lnTo>
                                    <a:pt x="177" y="89"/>
                                  </a:lnTo>
                                  <a:lnTo>
                                    <a:pt x="175" y="89"/>
                                  </a:lnTo>
                                  <a:lnTo>
                                    <a:pt x="162" y="91"/>
                                  </a:lnTo>
                                  <a:lnTo>
                                    <a:pt x="160" y="91"/>
                                  </a:lnTo>
                                  <a:lnTo>
                                    <a:pt x="158" y="91"/>
                                  </a:lnTo>
                                  <a:lnTo>
                                    <a:pt x="145" y="89"/>
                                  </a:lnTo>
                                  <a:lnTo>
                                    <a:pt x="143" y="89"/>
                                  </a:lnTo>
                                  <a:lnTo>
                                    <a:pt x="141" y="87"/>
                                  </a:lnTo>
                                  <a:lnTo>
                                    <a:pt x="139" y="87"/>
                                  </a:lnTo>
                                  <a:lnTo>
                                    <a:pt x="137" y="84"/>
                                  </a:lnTo>
                                  <a:lnTo>
                                    <a:pt x="137" y="82"/>
                                  </a:lnTo>
                                  <a:lnTo>
                                    <a:pt x="129" y="72"/>
                                  </a:lnTo>
                                  <a:lnTo>
                                    <a:pt x="126" y="72"/>
                                  </a:lnTo>
                                  <a:lnTo>
                                    <a:pt x="126" y="70"/>
                                  </a:lnTo>
                                  <a:lnTo>
                                    <a:pt x="124" y="68"/>
                                  </a:lnTo>
                                  <a:lnTo>
                                    <a:pt x="124" y="65"/>
                                  </a:lnTo>
                                  <a:lnTo>
                                    <a:pt x="124" y="63"/>
                                  </a:lnTo>
                                  <a:lnTo>
                                    <a:pt x="116" y="78"/>
                                  </a:lnTo>
                                  <a:lnTo>
                                    <a:pt x="116" y="80"/>
                                  </a:lnTo>
                                  <a:lnTo>
                                    <a:pt x="114" y="82"/>
                                  </a:lnTo>
                                  <a:lnTo>
                                    <a:pt x="112" y="84"/>
                                  </a:lnTo>
                                  <a:lnTo>
                                    <a:pt x="110" y="84"/>
                                  </a:lnTo>
                                  <a:lnTo>
                                    <a:pt x="107" y="87"/>
                                  </a:lnTo>
                                  <a:lnTo>
                                    <a:pt x="93" y="91"/>
                                  </a:lnTo>
                                  <a:lnTo>
                                    <a:pt x="91" y="91"/>
                                  </a:lnTo>
                                  <a:lnTo>
                                    <a:pt x="88" y="91"/>
                                  </a:lnTo>
                                  <a:lnTo>
                                    <a:pt x="86" y="91"/>
                                  </a:lnTo>
                                  <a:lnTo>
                                    <a:pt x="72" y="89"/>
                                  </a:lnTo>
                                  <a:lnTo>
                                    <a:pt x="69" y="89"/>
                                  </a:lnTo>
                                  <a:lnTo>
                                    <a:pt x="67" y="87"/>
                                  </a:lnTo>
                                  <a:lnTo>
                                    <a:pt x="65" y="89"/>
                                  </a:lnTo>
                                  <a:lnTo>
                                    <a:pt x="63" y="89"/>
                                  </a:lnTo>
                                  <a:lnTo>
                                    <a:pt x="48" y="91"/>
                                  </a:lnTo>
                                  <a:lnTo>
                                    <a:pt x="46" y="91"/>
                                  </a:lnTo>
                                  <a:lnTo>
                                    <a:pt x="44" y="91"/>
                                  </a:lnTo>
                                  <a:lnTo>
                                    <a:pt x="27" y="89"/>
                                  </a:lnTo>
                                  <a:lnTo>
                                    <a:pt x="25" y="89"/>
                                  </a:lnTo>
                                  <a:lnTo>
                                    <a:pt x="23" y="87"/>
                                  </a:lnTo>
                                  <a:lnTo>
                                    <a:pt x="21" y="87"/>
                                  </a:lnTo>
                                  <a:lnTo>
                                    <a:pt x="21" y="84"/>
                                  </a:lnTo>
                                  <a:lnTo>
                                    <a:pt x="10" y="76"/>
                                  </a:lnTo>
                                  <a:lnTo>
                                    <a:pt x="8" y="76"/>
                                  </a:lnTo>
                                  <a:lnTo>
                                    <a:pt x="6" y="74"/>
                                  </a:lnTo>
                                  <a:lnTo>
                                    <a:pt x="6" y="72"/>
                                  </a:lnTo>
                                  <a:lnTo>
                                    <a:pt x="4" y="70"/>
                                  </a:lnTo>
                                  <a:lnTo>
                                    <a:pt x="0" y="57"/>
                                  </a:lnTo>
                                  <a:lnTo>
                                    <a:pt x="0" y="55"/>
                                  </a:lnTo>
                                  <a:lnTo>
                                    <a:pt x="0" y="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5" name="Rectangle 836"/>
                          <wps:cNvSpPr>
                            <a:spLocks noChangeArrowheads="1"/>
                          </wps:cNvSpPr>
                          <wps:spPr bwMode="auto">
                            <a:xfrm>
                              <a:off x="2737" y="5829"/>
                              <a:ext cx="27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SCOTT</w:t>
                                </w:r>
                              </w:p>
                            </w:txbxContent>
                          </wps:txbx>
                          <wps:bodyPr rot="0" vert="horz" wrap="none" lIns="0" tIns="0" rIns="0" bIns="0" anchor="t" anchorCtr="0" upright="1">
                            <a:spAutoFit/>
                          </wps:bodyPr>
                        </wps:wsp>
                        <wps:wsp>
                          <wps:cNvPr id="3066" name="Rectangle 837"/>
                          <wps:cNvSpPr>
                            <a:spLocks noChangeArrowheads="1"/>
                          </wps:cNvSpPr>
                          <wps:spPr bwMode="auto">
                            <a:xfrm>
                              <a:off x="3681" y="5115"/>
                              <a:ext cx="347"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MENARD</w:t>
                                </w:r>
                              </w:p>
                            </w:txbxContent>
                          </wps:txbx>
                          <wps:bodyPr rot="0" vert="horz" wrap="none" lIns="0" tIns="0" rIns="0" bIns="0" anchor="t" anchorCtr="0" upright="1">
                            <a:spAutoFit/>
                          </wps:bodyPr>
                        </wps:wsp>
                        <wps:wsp>
                          <wps:cNvPr id="3067" name="Freeform 838"/>
                          <wps:cNvSpPr>
                            <a:spLocks/>
                          </wps:cNvSpPr>
                          <wps:spPr bwMode="auto">
                            <a:xfrm>
                              <a:off x="3665" y="5115"/>
                              <a:ext cx="394" cy="90"/>
                            </a:xfrm>
                            <a:custGeom>
                              <a:avLst/>
                              <a:gdLst>
                                <a:gd name="T0" fmla="*/ 0 w 394"/>
                                <a:gd name="T1" fmla="*/ 10 h 90"/>
                                <a:gd name="T2" fmla="*/ 6 w 394"/>
                                <a:gd name="T3" fmla="*/ 2 h 90"/>
                                <a:gd name="T4" fmla="*/ 14 w 394"/>
                                <a:gd name="T5" fmla="*/ 0 h 90"/>
                                <a:gd name="T6" fmla="*/ 44 w 394"/>
                                <a:gd name="T7" fmla="*/ 2 h 90"/>
                                <a:gd name="T8" fmla="*/ 52 w 394"/>
                                <a:gd name="T9" fmla="*/ 0 h 90"/>
                                <a:gd name="T10" fmla="*/ 82 w 394"/>
                                <a:gd name="T11" fmla="*/ 2 h 90"/>
                                <a:gd name="T12" fmla="*/ 88 w 394"/>
                                <a:gd name="T13" fmla="*/ 8 h 90"/>
                                <a:gd name="T14" fmla="*/ 95 w 394"/>
                                <a:gd name="T15" fmla="*/ 2 h 90"/>
                                <a:gd name="T16" fmla="*/ 149 w 394"/>
                                <a:gd name="T17" fmla="*/ 0 h 90"/>
                                <a:gd name="T18" fmla="*/ 156 w 394"/>
                                <a:gd name="T19" fmla="*/ 0 h 90"/>
                                <a:gd name="T20" fmla="*/ 175 w 394"/>
                                <a:gd name="T21" fmla="*/ 0 h 90"/>
                                <a:gd name="T22" fmla="*/ 183 w 394"/>
                                <a:gd name="T23" fmla="*/ 0 h 90"/>
                                <a:gd name="T24" fmla="*/ 202 w 394"/>
                                <a:gd name="T25" fmla="*/ 0 h 90"/>
                                <a:gd name="T26" fmla="*/ 211 w 394"/>
                                <a:gd name="T27" fmla="*/ 6 h 90"/>
                                <a:gd name="T28" fmla="*/ 213 w 394"/>
                                <a:gd name="T29" fmla="*/ 14 h 90"/>
                                <a:gd name="T30" fmla="*/ 219 w 394"/>
                                <a:gd name="T31" fmla="*/ 6 h 90"/>
                                <a:gd name="T32" fmla="*/ 228 w 394"/>
                                <a:gd name="T33" fmla="*/ 0 h 90"/>
                                <a:gd name="T34" fmla="*/ 249 w 394"/>
                                <a:gd name="T35" fmla="*/ 0 h 90"/>
                                <a:gd name="T36" fmla="*/ 257 w 394"/>
                                <a:gd name="T37" fmla="*/ 4 h 90"/>
                                <a:gd name="T38" fmla="*/ 268 w 394"/>
                                <a:gd name="T39" fmla="*/ 29 h 90"/>
                                <a:gd name="T40" fmla="*/ 270 w 394"/>
                                <a:gd name="T41" fmla="*/ 8 h 90"/>
                                <a:gd name="T42" fmla="*/ 276 w 394"/>
                                <a:gd name="T43" fmla="*/ 2 h 90"/>
                                <a:gd name="T44" fmla="*/ 306 w 394"/>
                                <a:gd name="T45" fmla="*/ 0 h 90"/>
                                <a:gd name="T46" fmla="*/ 321 w 394"/>
                                <a:gd name="T47" fmla="*/ 4 h 90"/>
                                <a:gd name="T48" fmla="*/ 329 w 394"/>
                                <a:gd name="T49" fmla="*/ 12 h 90"/>
                                <a:gd name="T50" fmla="*/ 333 w 394"/>
                                <a:gd name="T51" fmla="*/ 4 h 90"/>
                                <a:gd name="T52" fmla="*/ 342 w 394"/>
                                <a:gd name="T53" fmla="*/ 0 h 90"/>
                                <a:gd name="T54" fmla="*/ 369 w 394"/>
                                <a:gd name="T55" fmla="*/ 0 h 90"/>
                                <a:gd name="T56" fmla="*/ 390 w 394"/>
                                <a:gd name="T57" fmla="*/ 19 h 90"/>
                                <a:gd name="T58" fmla="*/ 394 w 394"/>
                                <a:gd name="T59" fmla="*/ 27 h 90"/>
                                <a:gd name="T60" fmla="*/ 394 w 394"/>
                                <a:gd name="T61" fmla="*/ 65 h 90"/>
                                <a:gd name="T62" fmla="*/ 375 w 394"/>
                                <a:gd name="T63" fmla="*/ 86 h 90"/>
                                <a:gd name="T64" fmla="*/ 367 w 394"/>
                                <a:gd name="T65" fmla="*/ 90 h 90"/>
                                <a:gd name="T66" fmla="*/ 340 w 394"/>
                                <a:gd name="T67" fmla="*/ 90 h 90"/>
                                <a:gd name="T68" fmla="*/ 331 w 394"/>
                                <a:gd name="T69" fmla="*/ 90 h 90"/>
                                <a:gd name="T70" fmla="*/ 312 w 394"/>
                                <a:gd name="T71" fmla="*/ 90 h 90"/>
                                <a:gd name="T72" fmla="*/ 304 w 394"/>
                                <a:gd name="T73" fmla="*/ 88 h 90"/>
                                <a:gd name="T74" fmla="*/ 295 w 394"/>
                                <a:gd name="T75" fmla="*/ 90 h 90"/>
                                <a:gd name="T76" fmla="*/ 276 w 394"/>
                                <a:gd name="T77" fmla="*/ 88 h 90"/>
                                <a:gd name="T78" fmla="*/ 259 w 394"/>
                                <a:gd name="T79" fmla="*/ 90 h 90"/>
                                <a:gd name="T80" fmla="*/ 251 w 394"/>
                                <a:gd name="T81" fmla="*/ 88 h 90"/>
                                <a:gd name="T82" fmla="*/ 240 w 394"/>
                                <a:gd name="T83" fmla="*/ 67 h 90"/>
                                <a:gd name="T84" fmla="*/ 230 w 394"/>
                                <a:gd name="T85" fmla="*/ 88 h 90"/>
                                <a:gd name="T86" fmla="*/ 221 w 394"/>
                                <a:gd name="T87" fmla="*/ 90 h 90"/>
                                <a:gd name="T88" fmla="*/ 204 w 394"/>
                                <a:gd name="T89" fmla="*/ 88 h 90"/>
                                <a:gd name="T90" fmla="*/ 185 w 394"/>
                                <a:gd name="T91" fmla="*/ 90 h 90"/>
                                <a:gd name="T92" fmla="*/ 177 w 394"/>
                                <a:gd name="T93" fmla="*/ 90 h 90"/>
                                <a:gd name="T94" fmla="*/ 158 w 394"/>
                                <a:gd name="T95" fmla="*/ 90 h 90"/>
                                <a:gd name="T96" fmla="*/ 152 w 394"/>
                                <a:gd name="T97" fmla="*/ 90 h 90"/>
                                <a:gd name="T98" fmla="*/ 97 w 394"/>
                                <a:gd name="T99" fmla="*/ 90 h 90"/>
                                <a:gd name="T100" fmla="*/ 88 w 394"/>
                                <a:gd name="T101" fmla="*/ 84 h 90"/>
                                <a:gd name="T102" fmla="*/ 84 w 394"/>
                                <a:gd name="T103" fmla="*/ 88 h 90"/>
                                <a:gd name="T104" fmla="*/ 76 w 394"/>
                                <a:gd name="T105" fmla="*/ 90 h 90"/>
                                <a:gd name="T106" fmla="*/ 57 w 394"/>
                                <a:gd name="T107" fmla="*/ 90 h 90"/>
                                <a:gd name="T108" fmla="*/ 27 w 394"/>
                                <a:gd name="T109" fmla="*/ 90 h 90"/>
                                <a:gd name="T110" fmla="*/ 8 w 394"/>
                                <a:gd name="T111" fmla="*/ 88 h 90"/>
                                <a:gd name="T112" fmla="*/ 2 w 394"/>
                                <a:gd name="T113" fmla="*/ 82 h 90"/>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394" h="90">
                                  <a:moveTo>
                                    <a:pt x="0" y="76"/>
                                  </a:moveTo>
                                  <a:lnTo>
                                    <a:pt x="0" y="14"/>
                                  </a:lnTo>
                                  <a:lnTo>
                                    <a:pt x="0" y="12"/>
                                  </a:lnTo>
                                  <a:lnTo>
                                    <a:pt x="0" y="10"/>
                                  </a:lnTo>
                                  <a:lnTo>
                                    <a:pt x="2" y="8"/>
                                  </a:lnTo>
                                  <a:lnTo>
                                    <a:pt x="2" y="6"/>
                                  </a:lnTo>
                                  <a:lnTo>
                                    <a:pt x="4" y="4"/>
                                  </a:lnTo>
                                  <a:lnTo>
                                    <a:pt x="6" y="2"/>
                                  </a:lnTo>
                                  <a:lnTo>
                                    <a:pt x="8" y="2"/>
                                  </a:lnTo>
                                  <a:lnTo>
                                    <a:pt x="10" y="0"/>
                                  </a:lnTo>
                                  <a:lnTo>
                                    <a:pt x="12" y="0"/>
                                  </a:lnTo>
                                  <a:lnTo>
                                    <a:pt x="14" y="0"/>
                                  </a:lnTo>
                                  <a:lnTo>
                                    <a:pt x="38" y="0"/>
                                  </a:lnTo>
                                  <a:lnTo>
                                    <a:pt x="40" y="0"/>
                                  </a:lnTo>
                                  <a:lnTo>
                                    <a:pt x="42" y="0"/>
                                  </a:lnTo>
                                  <a:lnTo>
                                    <a:pt x="44" y="2"/>
                                  </a:lnTo>
                                  <a:lnTo>
                                    <a:pt x="46" y="2"/>
                                  </a:lnTo>
                                  <a:lnTo>
                                    <a:pt x="48" y="0"/>
                                  </a:lnTo>
                                  <a:lnTo>
                                    <a:pt x="50" y="0"/>
                                  </a:lnTo>
                                  <a:lnTo>
                                    <a:pt x="52" y="0"/>
                                  </a:lnTo>
                                  <a:lnTo>
                                    <a:pt x="76" y="0"/>
                                  </a:lnTo>
                                  <a:lnTo>
                                    <a:pt x="78" y="0"/>
                                  </a:lnTo>
                                  <a:lnTo>
                                    <a:pt x="80" y="0"/>
                                  </a:lnTo>
                                  <a:lnTo>
                                    <a:pt x="82" y="2"/>
                                  </a:lnTo>
                                  <a:lnTo>
                                    <a:pt x="84" y="2"/>
                                  </a:lnTo>
                                  <a:lnTo>
                                    <a:pt x="86" y="4"/>
                                  </a:lnTo>
                                  <a:lnTo>
                                    <a:pt x="88" y="6"/>
                                  </a:lnTo>
                                  <a:lnTo>
                                    <a:pt x="88" y="8"/>
                                  </a:lnTo>
                                  <a:lnTo>
                                    <a:pt x="88" y="6"/>
                                  </a:lnTo>
                                  <a:lnTo>
                                    <a:pt x="90" y="4"/>
                                  </a:lnTo>
                                  <a:lnTo>
                                    <a:pt x="92" y="2"/>
                                  </a:lnTo>
                                  <a:lnTo>
                                    <a:pt x="95" y="2"/>
                                  </a:lnTo>
                                  <a:lnTo>
                                    <a:pt x="97" y="0"/>
                                  </a:lnTo>
                                  <a:lnTo>
                                    <a:pt x="99" y="0"/>
                                  </a:lnTo>
                                  <a:lnTo>
                                    <a:pt x="101" y="0"/>
                                  </a:lnTo>
                                  <a:lnTo>
                                    <a:pt x="149" y="0"/>
                                  </a:lnTo>
                                  <a:lnTo>
                                    <a:pt x="152" y="0"/>
                                  </a:lnTo>
                                  <a:lnTo>
                                    <a:pt x="154" y="0"/>
                                  </a:lnTo>
                                  <a:lnTo>
                                    <a:pt x="156" y="2"/>
                                  </a:lnTo>
                                  <a:lnTo>
                                    <a:pt x="156" y="0"/>
                                  </a:lnTo>
                                  <a:lnTo>
                                    <a:pt x="158" y="0"/>
                                  </a:lnTo>
                                  <a:lnTo>
                                    <a:pt x="160" y="0"/>
                                  </a:lnTo>
                                  <a:lnTo>
                                    <a:pt x="173" y="0"/>
                                  </a:lnTo>
                                  <a:lnTo>
                                    <a:pt x="175" y="0"/>
                                  </a:lnTo>
                                  <a:lnTo>
                                    <a:pt x="177" y="0"/>
                                  </a:lnTo>
                                  <a:lnTo>
                                    <a:pt x="179" y="2"/>
                                  </a:lnTo>
                                  <a:lnTo>
                                    <a:pt x="181" y="0"/>
                                  </a:lnTo>
                                  <a:lnTo>
                                    <a:pt x="183" y="0"/>
                                  </a:lnTo>
                                  <a:lnTo>
                                    <a:pt x="185" y="0"/>
                                  </a:lnTo>
                                  <a:lnTo>
                                    <a:pt x="198" y="0"/>
                                  </a:lnTo>
                                  <a:lnTo>
                                    <a:pt x="200" y="0"/>
                                  </a:lnTo>
                                  <a:lnTo>
                                    <a:pt x="202" y="0"/>
                                  </a:lnTo>
                                  <a:lnTo>
                                    <a:pt x="204" y="2"/>
                                  </a:lnTo>
                                  <a:lnTo>
                                    <a:pt x="207" y="2"/>
                                  </a:lnTo>
                                  <a:lnTo>
                                    <a:pt x="209" y="4"/>
                                  </a:lnTo>
                                  <a:lnTo>
                                    <a:pt x="211" y="6"/>
                                  </a:lnTo>
                                  <a:lnTo>
                                    <a:pt x="211" y="8"/>
                                  </a:lnTo>
                                  <a:lnTo>
                                    <a:pt x="213" y="10"/>
                                  </a:lnTo>
                                  <a:lnTo>
                                    <a:pt x="213" y="12"/>
                                  </a:lnTo>
                                  <a:lnTo>
                                    <a:pt x="213" y="14"/>
                                  </a:lnTo>
                                  <a:lnTo>
                                    <a:pt x="213" y="23"/>
                                  </a:lnTo>
                                  <a:lnTo>
                                    <a:pt x="219" y="10"/>
                                  </a:lnTo>
                                  <a:lnTo>
                                    <a:pt x="219" y="8"/>
                                  </a:lnTo>
                                  <a:lnTo>
                                    <a:pt x="219" y="6"/>
                                  </a:lnTo>
                                  <a:lnTo>
                                    <a:pt x="221" y="4"/>
                                  </a:lnTo>
                                  <a:lnTo>
                                    <a:pt x="223" y="2"/>
                                  </a:lnTo>
                                  <a:lnTo>
                                    <a:pt x="226" y="2"/>
                                  </a:lnTo>
                                  <a:lnTo>
                                    <a:pt x="228" y="0"/>
                                  </a:lnTo>
                                  <a:lnTo>
                                    <a:pt x="230" y="0"/>
                                  </a:lnTo>
                                  <a:lnTo>
                                    <a:pt x="232" y="0"/>
                                  </a:lnTo>
                                  <a:lnTo>
                                    <a:pt x="247" y="0"/>
                                  </a:lnTo>
                                  <a:lnTo>
                                    <a:pt x="249" y="0"/>
                                  </a:lnTo>
                                  <a:lnTo>
                                    <a:pt x="251" y="0"/>
                                  </a:lnTo>
                                  <a:lnTo>
                                    <a:pt x="253" y="2"/>
                                  </a:lnTo>
                                  <a:lnTo>
                                    <a:pt x="255" y="2"/>
                                  </a:lnTo>
                                  <a:lnTo>
                                    <a:pt x="257" y="4"/>
                                  </a:lnTo>
                                  <a:lnTo>
                                    <a:pt x="259" y="6"/>
                                  </a:lnTo>
                                  <a:lnTo>
                                    <a:pt x="259" y="8"/>
                                  </a:lnTo>
                                  <a:lnTo>
                                    <a:pt x="259" y="10"/>
                                  </a:lnTo>
                                  <a:lnTo>
                                    <a:pt x="268" y="29"/>
                                  </a:lnTo>
                                  <a:lnTo>
                                    <a:pt x="268" y="14"/>
                                  </a:lnTo>
                                  <a:lnTo>
                                    <a:pt x="268" y="12"/>
                                  </a:lnTo>
                                  <a:lnTo>
                                    <a:pt x="268" y="10"/>
                                  </a:lnTo>
                                  <a:lnTo>
                                    <a:pt x="270" y="8"/>
                                  </a:lnTo>
                                  <a:lnTo>
                                    <a:pt x="270" y="6"/>
                                  </a:lnTo>
                                  <a:lnTo>
                                    <a:pt x="272" y="4"/>
                                  </a:lnTo>
                                  <a:lnTo>
                                    <a:pt x="274" y="2"/>
                                  </a:lnTo>
                                  <a:lnTo>
                                    <a:pt x="276" y="2"/>
                                  </a:lnTo>
                                  <a:lnTo>
                                    <a:pt x="278" y="0"/>
                                  </a:lnTo>
                                  <a:lnTo>
                                    <a:pt x="280" y="0"/>
                                  </a:lnTo>
                                  <a:lnTo>
                                    <a:pt x="283" y="0"/>
                                  </a:lnTo>
                                  <a:lnTo>
                                    <a:pt x="306" y="0"/>
                                  </a:lnTo>
                                  <a:lnTo>
                                    <a:pt x="308" y="0"/>
                                  </a:lnTo>
                                  <a:lnTo>
                                    <a:pt x="310" y="0"/>
                                  </a:lnTo>
                                  <a:lnTo>
                                    <a:pt x="318" y="2"/>
                                  </a:lnTo>
                                  <a:lnTo>
                                    <a:pt x="321" y="4"/>
                                  </a:lnTo>
                                  <a:lnTo>
                                    <a:pt x="323" y="4"/>
                                  </a:lnTo>
                                  <a:lnTo>
                                    <a:pt x="325" y="6"/>
                                  </a:lnTo>
                                  <a:lnTo>
                                    <a:pt x="327" y="8"/>
                                  </a:lnTo>
                                  <a:lnTo>
                                    <a:pt x="329" y="12"/>
                                  </a:lnTo>
                                  <a:lnTo>
                                    <a:pt x="329" y="10"/>
                                  </a:lnTo>
                                  <a:lnTo>
                                    <a:pt x="331" y="8"/>
                                  </a:lnTo>
                                  <a:lnTo>
                                    <a:pt x="331" y="6"/>
                                  </a:lnTo>
                                  <a:lnTo>
                                    <a:pt x="333" y="4"/>
                                  </a:lnTo>
                                  <a:lnTo>
                                    <a:pt x="335" y="2"/>
                                  </a:lnTo>
                                  <a:lnTo>
                                    <a:pt x="337" y="2"/>
                                  </a:lnTo>
                                  <a:lnTo>
                                    <a:pt x="340" y="0"/>
                                  </a:lnTo>
                                  <a:lnTo>
                                    <a:pt x="342" y="0"/>
                                  </a:lnTo>
                                  <a:lnTo>
                                    <a:pt x="344" y="0"/>
                                  </a:lnTo>
                                  <a:lnTo>
                                    <a:pt x="365" y="0"/>
                                  </a:lnTo>
                                  <a:lnTo>
                                    <a:pt x="367" y="0"/>
                                  </a:lnTo>
                                  <a:lnTo>
                                    <a:pt x="369" y="0"/>
                                  </a:lnTo>
                                  <a:lnTo>
                                    <a:pt x="371" y="2"/>
                                  </a:lnTo>
                                  <a:lnTo>
                                    <a:pt x="373" y="2"/>
                                  </a:lnTo>
                                  <a:lnTo>
                                    <a:pt x="375" y="4"/>
                                  </a:lnTo>
                                  <a:lnTo>
                                    <a:pt x="390" y="19"/>
                                  </a:lnTo>
                                  <a:lnTo>
                                    <a:pt x="392" y="21"/>
                                  </a:lnTo>
                                  <a:lnTo>
                                    <a:pt x="392" y="23"/>
                                  </a:lnTo>
                                  <a:lnTo>
                                    <a:pt x="394" y="25"/>
                                  </a:lnTo>
                                  <a:lnTo>
                                    <a:pt x="394" y="27"/>
                                  </a:lnTo>
                                  <a:lnTo>
                                    <a:pt x="394" y="29"/>
                                  </a:lnTo>
                                  <a:lnTo>
                                    <a:pt x="394" y="61"/>
                                  </a:lnTo>
                                  <a:lnTo>
                                    <a:pt x="394" y="63"/>
                                  </a:lnTo>
                                  <a:lnTo>
                                    <a:pt x="394" y="65"/>
                                  </a:lnTo>
                                  <a:lnTo>
                                    <a:pt x="392" y="67"/>
                                  </a:lnTo>
                                  <a:lnTo>
                                    <a:pt x="392" y="69"/>
                                  </a:lnTo>
                                  <a:lnTo>
                                    <a:pt x="390" y="71"/>
                                  </a:lnTo>
                                  <a:lnTo>
                                    <a:pt x="375" y="86"/>
                                  </a:lnTo>
                                  <a:lnTo>
                                    <a:pt x="373" y="88"/>
                                  </a:lnTo>
                                  <a:lnTo>
                                    <a:pt x="371" y="88"/>
                                  </a:lnTo>
                                  <a:lnTo>
                                    <a:pt x="369" y="90"/>
                                  </a:lnTo>
                                  <a:lnTo>
                                    <a:pt x="367" y="90"/>
                                  </a:lnTo>
                                  <a:lnTo>
                                    <a:pt x="365" y="90"/>
                                  </a:lnTo>
                                  <a:lnTo>
                                    <a:pt x="344" y="90"/>
                                  </a:lnTo>
                                  <a:lnTo>
                                    <a:pt x="342" y="90"/>
                                  </a:lnTo>
                                  <a:lnTo>
                                    <a:pt x="340" y="90"/>
                                  </a:lnTo>
                                  <a:lnTo>
                                    <a:pt x="337" y="88"/>
                                  </a:lnTo>
                                  <a:lnTo>
                                    <a:pt x="335" y="88"/>
                                  </a:lnTo>
                                  <a:lnTo>
                                    <a:pt x="333" y="90"/>
                                  </a:lnTo>
                                  <a:lnTo>
                                    <a:pt x="331" y="90"/>
                                  </a:lnTo>
                                  <a:lnTo>
                                    <a:pt x="329" y="90"/>
                                  </a:lnTo>
                                  <a:lnTo>
                                    <a:pt x="316" y="90"/>
                                  </a:lnTo>
                                  <a:lnTo>
                                    <a:pt x="314" y="90"/>
                                  </a:lnTo>
                                  <a:lnTo>
                                    <a:pt x="312" y="90"/>
                                  </a:lnTo>
                                  <a:lnTo>
                                    <a:pt x="310" y="88"/>
                                  </a:lnTo>
                                  <a:lnTo>
                                    <a:pt x="308" y="88"/>
                                  </a:lnTo>
                                  <a:lnTo>
                                    <a:pt x="306" y="86"/>
                                  </a:lnTo>
                                  <a:lnTo>
                                    <a:pt x="304" y="88"/>
                                  </a:lnTo>
                                  <a:lnTo>
                                    <a:pt x="302" y="88"/>
                                  </a:lnTo>
                                  <a:lnTo>
                                    <a:pt x="299" y="90"/>
                                  </a:lnTo>
                                  <a:lnTo>
                                    <a:pt x="297" y="90"/>
                                  </a:lnTo>
                                  <a:lnTo>
                                    <a:pt x="295" y="90"/>
                                  </a:lnTo>
                                  <a:lnTo>
                                    <a:pt x="283" y="90"/>
                                  </a:lnTo>
                                  <a:lnTo>
                                    <a:pt x="280" y="90"/>
                                  </a:lnTo>
                                  <a:lnTo>
                                    <a:pt x="278" y="90"/>
                                  </a:lnTo>
                                  <a:lnTo>
                                    <a:pt x="276" y="88"/>
                                  </a:lnTo>
                                  <a:lnTo>
                                    <a:pt x="274" y="90"/>
                                  </a:lnTo>
                                  <a:lnTo>
                                    <a:pt x="272" y="90"/>
                                  </a:lnTo>
                                  <a:lnTo>
                                    <a:pt x="270" y="90"/>
                                  </a:lnTo>
                                  <a:lnTo>
                                    <a:pt x="259" y="90"/>
                                  </a:lnTo>
                                  <a:lnTo>
                                    <a:pt x="257" y="90"/>
                                  </a:lnTo>
                                  <a:lnTo>
                                    <a:pt x="255" y="90"/>
                                  </a:lnTo>
                                  <a:lnTo>
                                    <a:pt x="253" y="88"/>
                                  </a:lnTo>
                                  <a:lnTo>
                                    <a:pt x="251" y="88"/>
                                  </a:lnTo>
                                  <a:lnTo>
                                    <a:pt x="249" y="86"/>
                                  </a:lnTo>
                                  <a:lnTo>
                                    <a:pt x="247" y="84"/>
                                  </a:lnTo>
                                  <a:lnTo>
                                    <a:pt x="247" y="82"/>
                                  </a:lnTo>
                                  <a:lnTo>
                                    <a:pt x="240" y="67"/>
                                  </a:lnTo>
                                  <a:lnTo>
                                    <a:pt x="234" y="82"/>
                                  </a:lnTo>
                                  <a:lnTo>
                                    <a:pt x="234" y="84"/>
                                  </a:lnTo>
                                  <a:lnTo>
                                    <a:pt x="232" y="86"/>
                                  </a:lnTo>
                                  <a:lnTo>
                                    <a:pt x="230" y="88"/>
                                  </a:lnTo>
                                  <a:lnTo>
                                    <a:pt x="228" y="88"/>
                                  </a:lnTo>
                                  <a:lnTo>
                                    <a:pt x="226" y="90"/>
                                  </a:lnTo>
                                  <a:lnTo>
                                    <a:pt x="223" y="90"/>
                                  </a:lnTo>
                                  <a:lnTo>
                                    <a:pt x="221" y="90"/>
                                  </a:lnTo>
                                  <a:lnTo>
                                    <a:pt x="209" y="90"/>
                                  </a:lnTo>
                                  <a:lnTo>
                                    <a:pt x="207" y="90"/>
                                  </a:lnTo>
                                  <a:lnTo>
                                    <a:pt x="204" y="90"/>
                                  </a:lnTo>
                                  <a:lnTo>
                                    <a:pt x="204" y="88"/>
                                  </a:lnTo>
                                  <a:lnTo>
                                    <a:pt x="202" y="90"/>
                                  </a:lnTo>
                                  <a:lnTo>
                                    <a:pt x="200" y="90"/>
                                  </a:lnTo>
                                  <a:lnTo>
                                    <a:pt x="198" y="90"/>
                                  </a:lnTo>
                                  <a:lnTo>
                                    <a:pt x="185" y="90"/>
                                  </a:lnTo>
                                  <a:lnTo>
                                    <a:pt x="183" y="90"/>
                                  </a:lnTo>
                                  <a:lnTo>
                                    <a:pt x="181" y="90"/>
                                  </a:lnTo>
                                  <a:lnTo>
                                    <a:pt x="179" y="88"/>
                                  </a:lnTo>
                                  <a:lnTo>
                                    <a:pt x="177" y="90"/>
                                  </a:lnTo>
                                  <a:lnTo>
                                    <a:pt x="175" y="90"/>
                                  </a:lnTo>
                                  <a:lnTo>
                                    <a:pt x="173" y="90"/>
                                  </a:lnTo>
                                  <a:lnTo>
                                    <a:pt x="160" y="90"/>
                                  </a:lnTo>
                                  <a:lnTo>
                                    <a:pt x="158" y="90"/>
                                  </a:lnTo>
                                  <a:lnTo>
                                    <a:pt x="156" y="90"/>
                                  </a:lnTo>
                                  <a:lnTo>
                                    <a:pt x="156" y="88"/>
                                  </a:lnTo>
                                  <a:lnTo>
                                    <a:pt x="154" y="90"/>
                                  </a:lnTo>
                                  <a:lnTo>
                                    <a:pt x="152" y="90"/>
                                  </a:lnTo>
                                  <a:lnTo>
                                    <a:pt x="149" y="90"/>
                                  </a:lnTo>
                                  <a:lnTo>
                                    <a:pt x="101" y="90"/>
                                  </a:lnTo>
                                  <a:lnTo>
                                    <a:pt x="99" y="90"/>
                                  </a:lnTo>
                                  <a:lnTo>
                                    <a:pt x="97" y="90"/>
                                  </a:lnTo>
                                  <a:lnTo>
                                    <a:pt x="95" y="88"/>
                                  </a:lnTo>
                                  <a:lnTo>
                                    <a:pt x="92" y="88"/>
                                  </a:lnTo>
                                  <a:lnTo>
                                    <a:pt x="90" y="86"/>
                                  </a:lnTo>
                                  <a:lnTo>
                                    <a:pt x="88" y="84"/>
                                  </a:lnTo>
                                  <a:lnTo>
                                    <a:pt x="88" y="82"/>
                                  </a:lnTo>
                                  <a:lnTo>
                                    <a:pt x="88" y="84"/>
                                  </a:lnTo>
                                  <a:lnTo>
                                    <a:pt x="86" y="86"/>
                                  </a:lnTo>
                                  <a:lnTo>
                                    <a:pt x="84" y="88"/>
                                  </a:lnTo>
                                  <a:lnTo>
                                    <a:pt x="82" y="88"/>
                                  </a:lnTo>
                                  <a:lnTo>
                                    <a:pt x="80" y="90"/>
                                  </a:lnTo>
                                  <a:lnTo>
                                    <a:pt x="78" y="90"/>
                                  </a:lnTo>
                                  <a:lnTo>
                                    <a:pt x="76" y="90"/>
                                  </a:lnTo>
                                  <a:lnTo>
                                    <a:pt x="63" y="90"/>
                                  </a:lnTo>
                                  <a:lnTo>
                                    <a:pt x="61" y="90"/>
                                  </a:lnTo>
                                  <a:lnTo>
                                    <a:pt x="59" y="90"/>
                                  </a:lnTo>
                                  <a:lnTo>
                                    <a:pt x="57" y="90"/>
                                  </a:lnTo>
                                  <a:lnTo>
                                    <a:pt x="33" y="90"/>
                                  </a:lnTo>
                                  <a:lnTo>
                                    <a:pt x="31" y="90"/>
                                  </a:lnTo>
                                  <a:lnTo>
                                    <a:pt x="29" y="90"/>
                                  </a:lnTo>
                                  <a:lnTo>
                                    <a:pt x="27" y="90"/>
                                  </a:lnTo>
                                  <a:lnTo>
                                    <a:pt x="14" y="90"/>
                                  </a:lnTo>
                                  <a:lnTo>
                                    <a:pt x="12" y="90"/>
                                  </a:lnTo>
                                  <a:lnTo>
                                    <a:pt x="10" y="90"/>
                                  </a:lnTo>
                                  <a:lnTo>
                                    <a:pt x="8" y="88"/>
                                  </a:lnTo>
                                  <a:lnTo>
                                    <a:pt x="6" y="88"/>
                                  </a:lnTo>
                                  <a:lnTo>
                                    <a:pt x="4" y="86"/>
                                  </a:lnTo>
                                  <a:lnTo>
                                    <a:pt x="2" y="84"/>
                                  </a:lnTo>
                                  <a:lnTo>
                                    <a:pt x="2" y="82"/>
                                  </a:lnTo>
                                  <a:lnTo>
                                    <a:pt x="0" y="80"/>
                                  </a:lnTo>
                                  <a:lnTo>
                                    <a:pt x="0" y="78"/>
                                  </a:lnTo>
                                  <a:lnTo>
                                    <a:pt x="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8" name="Rectangle 839"/>
                          <wps:cNvSpPr>
                            <a:spLocks noChangeArrowheads="1"/>
                          </wps:cNvSpPr>
                          <wps:spPr bwMode="auto">
                            <a:xfrm>
                              <a:off x="3681" y="5115"/>
                              <a:ext cx="347"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MENARD</w:t>
                                </w:r>
                              </w:p>
                            </w:txbxContent>
                          </wps:txbx>
                          <wps:bodyPr rot="0" vert="horz" wrap="none" lIns="0" tIns="0" rIns="0" bIns="0" anchor="t" anchorCtr="0" upright="1">
                            <a:spAutoFit/>
                          </wps:bodyPr>
                        </wps:wsp>
                        <wps:wsp>
                          <wps:cNvPr id="3069" name="Rectangle 840"/>
                          <wps:cNvSpPr>
                            <a:spLocks noChangeArrowheads="1"/>
                          </wps:cNvSpPr>
                          <wps:spPr bwMode="auto">
                            <a:xfrm>
                              <a:off x="4843" y="9365"/>
                              <a:ext cx="503"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WILLIAMSON</w:t>
                                </w:r>
                              </w:p>
                            </w:txbxContent>
                          </wps:txbx>
                          <wps:bodyPr rot="0" vert="horz" wrap="none" lIns="0" tIns="0" rIns="0" bIns="0" anchor="t" anchorCtr="0" upright="1">
                            <a:spAutoFit/>
                          </wps:bodyPr>
                        </wps:wsp>
                        <wps:wsp>
                          <wps:cNvPr id="3070" name="Freeform 841"/>
                          <wps:cNvSpPr>
                            <a:spLocks noEditPoints="1"/>
                          </wps:cNvSpPr>
                          <wps:spPr bwMode="auto">
                            <a:xfrm>
                              <a:off x="4835" y="9367"/>
                              <a:ext cx="566" cy="91"/>
                            </a:xfrm>
                            <a:custGeom>
                              <a:avLst/>
                              <a:gdLst>
                                <a:gd name="T0" fmla="*/ 4 w 566"/>
                                <a:gd name="T1" fmla="*/ 5 h 91"/>
                                <a:gd name="T2" fmla="*/ 27 w 566"/>
                                <a:gd name="T3" fmla="*/ 0 h 91"/>
                                <a:gd name="T4" fmla="*/ 38 w 566"/>
                                <a:gd name="T5" fmla="*/ 2 h 91"/>
                                <a:gd name="T6" fmla="*/ 67 w 566"/>
                                <a:gd name="T7" fmla="*/ 0 h 91"/>
                                <a:gd name="T8" fmla="*/ 78 w 566"/>
                                <a:gd name="T9" fmla="*/ 5 h 91"/>
                                <a:gd name="T10" fmla="*/ 99 w 566"/>
                                <a:gd name="T11" fmla="*/ 0 h 91"/>
                                <a:gd name="T12" fmla="*/ 122 w 566"/>
                                <a:gd name="T13" fmla="*/ 0 h 91"/>
                                <a:gd name="T14" fmla="*/ 145 w 566"/>
                                <a:gd name="T15" fmla="*/ 2 h 91"/>
                                <a:gd name="T16" fmla="*/ 152 w 566"/>
                                <a:gd name="T17" fmla="*/ 15 h 91"/>
                                <a:gd name="T18" fmla="*/ 160 w 566"/>
                                <a:gd name="T19" fmla="*/ 9 h 91"/>
                                <a:gd name="T20" fmla="*/ 171 w 566"/>
                                <a:gd name="T21" fmla="*/ 0 h 91"/>
                                <a:gd name="T22" fmla="*/ 194 w 566"/>
                                <a:gd name="T23" fmla="*/ 2 h 91"/>
                                <a:gd name="T24" fmla="*/ 200 w 566"/>
                                <a:gd name="T25" fmla="*/ 15 h 91"/>
                                <a:gd name="T26" fmla="*/ 209 w 566"/>
                                <a:gd name="T27" fmla="*/ 9 h 91"/>
                                <a:gd name="T28" fmla="*/ 219 w 566"/>
                                <a:gd name="T29" fmla="*/ 0 h 91"/>
                                <a:gd name="T30" fmla="*/ 243 w 566"/>
                                <a:gd name="T31" fmla="*/ 2 h 91"/>
                                <a:gd name="T32" fmla="*/ 253 w 566"/>
                                <a:gd name="T33" fmla="*/ 0 h 91"/>
                                <a:gd name="T34" fmla="*/ 276 w 566"/>
                                <a:gd name="T35" fmla="*/ 2 h 91"/>
                                <a:gd name="T36" fmla="*/ 285 w 566"/>
                                <a:gd name="T37" fmla="*/ 5 h 91"/>
                                <a:gd name="T38" fmla="*/ 316 w 566"/>
                                <a:gd name="T39" fmla="*/ 0 h 91"/>
                                <a:gd name="T40" fmla="*/ 329 w 566"/>
                                <a:gd name="T41" fmla="*/ 0 h 91"/>
                                <a:gd name="T42" fmla="*/ 361 w 566"/>
                                <a:gd name="T43" fmla="*/ 2 h 91"/>
                                <a:gd name="T44" fmla="*/ 376 w 566"/>
                                <a:gd name="T45" fmla="*/ 5 h 91"/>
                                <a:gd name="T46" fmla="*/ 401 w 566"/>
                                <a:gd name="T47" fmla="*/ 0 h 91"/>
                                <a:gd name="T48" fmla="*/ 450 w 566"/>
                                <a:gd name="T49" fmla="*/ 0 h 91"/>
                                <a:gd name="T50" fmla="*/ 473 w 566"/>
                                <a:gd name="T51" fmla="*/ 7 h 91"/>
                                <a:gd name="T52" fmla="*/ 488 w 566"/>
                                <a:gd name="T53" fmla="*/ 24 h 91"/>
                                <a:gd name="T54" fmla="*/ 490 w 566"/>
                                <a:gd name="T55" fmla="*/ 64 h 91"/>
                                <a:gd name="T56" fmla="*/ 473 w 566"/>
                                <a:gd name="T57" fmla="*/ 85 h 91"/>
                                <a:gd name="T58" fmla="*/ 452 w 566"/>
                                <a:gd name="T59" fmla="*/ 91 h 91"/>
                                <a:gd name="T60" fmla="*/ 424 w 566"/>
                                <a:gd name="T61" fmla="*/ 87 h 91"/>
                                <a:gd name="T62" fmla="*/ 397 w 566"/>
                                <a:gd name="T63" fmla="*/ 91 h 91"/>
                                <a:gd name="T64" fmla="*/ 367 w 566"/>
                                <a:gd name="T65" fmla="*/ 83 h 91"/>
                                <a:gd name="T66" fmla="*/ 357 w 566"/>
                                <a:gd name="T67" fmla="*/ 91 h 91"/>
                                <a:gd name="T68" fmla="*/ 335 w 566"/>
                                <a:gd name="T69" fmla="*/ 91 h 91"/>
                                <a:gd name="T70" fmla="*/ 295 w 566"/>
                                <a:gd name="T71" fmla="*/ 91 h 91"/>
                                <a:gd name="T72" fmla="*/ 274 w 566"/>
                                <a:gd name="T73" fmla="*/ 89 h 91"/>
                                <a:gd name="T74" fmla="*/ 262 w 566"/>
                                <a:gd name="T75" fmla="*/ 81 h 91"/>
                                <a:gd name="T76" fmla="*/ 251 w 566"/>
                                <a:gd name="T77" fmla="*/ 91 h 91"/>
                                <a:gd name="T78" fmla="*/ 217 w 566"/>
                                <a:gd name="T79" fmla="*/ 91 h 91"/>
                                <a:gd name="T80" fmla="*/ 171 w 566"/>
                                <a:gd name="T81" fmla="*/ 91 h 91"/>
                                <a:gd name="T82" fmla="*/ 124 w 566"/>
                                <a:gd name="T83" fmla="*/ 91 h 91"/>
                                <a:gd name="T84" fmla="*/ 112 w 566"/>
                                <a:gd name="T85" fmla="*/ 91 h 91"/>
                                <a:gd name="T86" fmla="*/ 69 w 566"/>
                                <a:gd name="T87" fmla="*/ 91 h 91"/>
                                <a:gd name="T88" fmla="*/ 59 w 566"/>
                                <a:gd name="T89" fmla="*/ 83 h 91"/>
                                <a:gd name="T90" fmla="*/ 52 w 566"/>
                                <a:gd name="T91" fmla="*/ 87 h 91"/>
                                <a:gd name="T92" fmla="*/ 21 w 566"/>
                                <a:gd name="T93" fmla="*/ 91 h 91"/>
                                <a:gd name="T94" fmla="*/ 8 w 566"/>
                                <a:gd name="T95" fmla="*/ 85 h 91"/>
                                <a:gd name="T96" fmla="*/ 498 w 566"/>
                                <a:gd name="T97" fmla="*/ 76 h 91"/>
                                <a:gd name="T98" fmla="*/ 502 w 566"/>
                                <a:gd name="T99" fmla="*/ 5 h 91"/>
                                <a:gd name="T100" fmla="*/ 526 w 566"/>
                                <a:gd name="T101" fmla="*/ 0 h 91"/>
                                <a:gd name="T102" fmla="*/ 538 w 566"/>
                                <a:gd name="T103" fmla="*/ 0 h 91"/>
                                <a:gd name="T104" fmla="*/ 561 w 566"/>
                                <a:gd name="T105" fmla="*/ 5 h 91"/>
                                <a:gd name="T106" fmla="*/ 566 w 566"/>
                                <a:gd name="T107" fmla="*/ 76 h 91"/>
                                <a:gd name="T108" fmla="*/ 559 w 566"/>
                                <a:gd name="T109" fmla="*/ 89 h 91"/>
                                <a:gd name="T110" fmla="*/ 536 w 566"/>
                                <a:gd name="T111" fmla="*/ 91 h 91"/>
                                <a:gd name="T112" fmla="*/ 513 w 566"/>
                                <a:gd name="T113" fmla="*/ 91 h 91"/>
                                <a:gd name="T114" fmla="*/ 500 w 566"/>
                                <a:gd name="T115" fmla="*/ 85 h 91"/>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566" h="91">
                                  <a:moveTo>
                                    <a:pt x="0" y="15"/>
                                  </a:moveTo>
                                  <a:lnTo>
                                    <a:pt x="0" y="13"/>
                                  </a:lnTo>
                                  <a:lnTo>
                                    <a:pt x="0" y="11"/>
                                  </a:lnTo>
                                  <a:lnTo>
                                    <a:pt x="2" y="9"/>
                                  </a:lnTo>
                                  <a:lnTo>
                                    <a:pt x="2" y="7"/>
                                  </a:lnTo>
                                  <a:lnTo>
                                    <a:pt x="4" y="5"/>
                                  </a:lnTo>
                                  <a:lnTo>
                                    <a:pt x="6" y="2"/>
                                  </a:lnTo>
                                  <a:lnTo>
                                    <a:pt x="8" y="2"/>
                                  </a:lnTo>
                                  <a:lnTo>
                                    <a:pt x="10" y="0"/>
                                  </a:lnTo>
                                  <a:lnTo>
                                    <a:pt x="12" y="0"/>
                                  </a:lnTo>
                                  <a:lnTo>
                                    <a:pt x="14" y="0"/>
                                  </a:lnTo>
                                  <a:lnTo>
                                    <a:pt x="27" y="0"/>
                                  </a:lnTo>
                                  <a:lnTo>
                                    <a:pt x="29" y="0"/>
                                  </a:lnTo>
                                  <a:lnTo>
                                    <a:pt x="31" y="0"/>
                                  </a:lnTo>
                                  <a:lnTo>
                                    <a:pt x="33" y="2"/>
                                  </a:lnTo>
                                  <a:lnTo>
                                    <a:pt x="36" y="2"/>
                                  </a:lnTo>
                                  <a:lnTo>
                                    <a:pt x="36" y="5"/>
                                  </a:lnTo>
                                  <a:lnTo>
                                    <a:pt x="38" y="2"/>
                                  </a:lnTo>
                                  <a:lnTo>
                                    <a:pt x="40" y="2"/>
                                  </a:lnTo>
                                  <a:lnTo>
                                    <a:pt x="42" y="0"/>
                                  </a:lnTo>
                                  <a:lnTo>
                                    <a:pt x="44" y="0"/>
                                  </a:lnTo>
                                  <a:lnTo>
                                    <a:pt x="46" y="0"/>
                                  </a:lnTo>
                                  <a:lnTo>
                                    <a:pt x="65" y="0"/>
                                  </a:lnTo>
                                  <a:lnTo>
                                    <a:pt x="67" y="0"/>
                                  </a:lnTo>
                                  <a:lnTo>
                                    <a:pt x="69" y="0"/>
                                  </a:lnTo>
                                  <a:lnTo>
                                    <a:pt x="71" y="2"/>
                                  </a:lnTo>
                                  <a:lnTo>
                                    <a:pt x="74" y="2"/>
                                  </a:lnTo>
                                  <a:lnTo>
                                    <a:pt x="76" y="5"/>
                                  </a:lnTo>
                                  <a:lnTo>
                                    <a:pt x="78" y="7"/>
                                  </a:lnTo>
                                  <a:lnTo>
                                    <a:pt x="78" y="5"/>
                                  </a:lnTo>
                                  <a:lnTo>
                                    <a:pt x="80" y="2"/>
                                  </a:lnTo>
                                  <a:lnTo>
                                    <a:pt x="82" y="2"/>
                                  </a:lnTo>
                                  <a:lnTo>
                                    <a:pt x="84" y="0"/>
                                  </a:lnTo>
                                  <a:lnTo>
                                    <a:pt x="86" y="0"/>
                                  </a:lnTo>
                                  <a:lnTo>
                                    <a:pt x="88" y="0"/>
                                  </a:lnTo>
                                  <a:lnTo>
                                    <a:pt x="99" y="0"/>
                                  </a:lnTo>
                                  <a:lnTo>
                                    <a:pt x="112" y="0"/>
                                  </a:lnTo>
                                  <a:lnTo>
                                    <a:pt x="114" y="0"/>
                                  </a:lnTo>
                                  <a:lnTo>
                                    <a:pt x="116" y="0"/>
                                  </a:lnTo>
                                  <a:lnTo>
                                    <a:pt x="118" y="2"/>
                                  </a:lnTo>
                                  <a:lnTo>
                                    <a:pt x="120" y="0"/>
                                  </a:lnTo>
                                  <a:lnTo>
                                    <a:pt x="122" y="0"/>
                                  </a:lnTo>
                                  <a:lnTo>
                                    <a:pt x="124" y="0"/>
                                  </a:lnTo>
                                  <a:lnTo>
                                    <a:pt x="137" y="0"/>
                                  </a:lnTo>
                                  <a:lnTo>
                                    <a:pt x="139" y="0"/>
                                  </a:lnTo>
                                  <a:lnTo>
                                    <a:pt x="141" y="0"/>
                                  </a:lnTo>
                                  <a:lnTo>
                                    <a:pt x="143" y="2"/>
                                  </a:lnTo>
                                  <a:lnTo>
                                    <a:pt x="145" y="2"/>
                                  </a:lnTo>
                                  <a:lnTo>
                                    <a:pt x="147" y="5"/>
                                  </a:lnTo>
                                  <a:lnTo>
                                    <a:pt x="150" y="7"/>
                                  </a:lnTo>
                                  <a:lnTo>
                                    <a:pt x="150" y="9"/>
                                  </a:lnTo>
                                  <a:lnTo>
                                    <a:pt x="152" y="11"/>
                                  </a:lnTo>
                                  <a:lnTo>
                                    <a:pt x="152" y="13"/>
                                  </a:lnTo>
                                  <a:lnTo>
                                    <a:pt x="152" y="15"/>
                                  </a:lnTo>
                                  <a:lnTo>
                                    <a:pt x="152" y="49"/>
                                  </a:lnTo>
                                  <a:lnTo>
                                    <a:pt x="158" y="49"/>
                                  </a:lnTo>
                                  <a:lnTo>
                                    <a:pt x="158" y="15"/>
                                  </a:lnTo>
                                  <a:lnTo>
                                    <a:pt x="158" y="13"/>
                                  </a:lnTo>
                                  <a:lnTo>
                                    <a:pt x="158" y="11"/>
                                  </a:lnTo>
                                  <a:lnTo>
                                    <a:pt x="160" y="9"/>
                                  </a:lnTo>
                                  <a:lnTo>
                                    <a:pt x="160" y="7"/>
                                  </a:lnTo>
                                  <a:lnTo>
                                    <a:pt x="162" y="5"/>
                                  </a:lnTo>
                                  <a:lnTo>
                                    <a:pt x="164" y="2"/>
                                  </a:lnTo>
                                  <a:lnTo>
                                    <a:pt x="166" y="2"/>
                                  </a:lnTo>
                                  <a:lnTo>
                                    <a:pt x="169" y="0"/>
                                  </a:lnTo>
                                  <a:lnTo>
                                    <a:pt x="171" y="0"/>
                                  </a:lnTo>
                                  <a:lnTo>
                                    <a:pt x="173" y="0"/>
                                  </a:lnTo>
                                  <a:lnTo>
                                    <a:pt x="185" y="0"/>
                                  </a:lnTo>
                                  <a:lnTo>
                                    <a:pt x="188" y="0"/>
                                  </a:lnTo>
                                  <a:lnTo>
                                    <a:pt x="190" y="0"/>
                                  </a:lnTo>
                                  <a:lnTo>
                                    <a:pt x="192" y="2"/>
                                  </a:lnTo>
                                  <a:lnTo>
                                    <a:pt x="194" y="2"/>
                                  </a:lnTo>
                                  <a:lnTo>
                                    <a:pt x="196" y="5"/>
                                  </a:lnTo>
                                  <a:lnTo>
                                    <a:pt x="198" y="7"/>
                                  </a:lnTo>
                                  <a:lnTo>
                                    <a:pt x="198" y="9"/>
                                  </a:lnTo>
                                  <a:lnTo>
                                    <a:pt x="200" y="11"/>
                                  </a:lnTo>
                                  <a:lnTo>
                                    <a:pt x="200" y="13"/>
                                  </a:lnTo>
                                  <a:lnTo>
                                    <a:pt x="200" y="15"/>
                                  </a:lnTo>
                                  <a:lnTo>
                                    <a:pt x="200" y="49"/>
                                  </a:lnTo>
                                  <a:lnTo>
                                    <a:pt x="207" y="49"/>
                                  </a:lnTo>
                                  <a:lnTo>
                                    <a:pt x="207" y="15"/>
                                  </a:lnTo>
                                  <a:lnTo>
                                    <a:pt x="207" y="13"/>
                                  </a:lnTo>
                                  <a:lnTo>
                                    <a:pt x="207" y="11"/>
                                  </a:lnTo>
                                  <a:lnTo>
                                    <a:pt x="209" y="9"/>
                                  </a:lnTo>
                                  <a:lnTo>
                                    <a:pt x="209" y="7"/>
                                  </a:lnTo>
                                  <a:lnTo>
                                    <a:pt x="211" y="5"/>
                                  </a:lnTo>
                                  <a:lnTo>
                                    <a:pt x="213" y="2"/>
                                  </a:lnTo>
                                  <a:lnTo>
                                    <a:pt x="215" y="2"/>
                                  </a:lnTo>
                                  <a:lnTo>
                                    <a:pt x="217" y="0"/>
                                  </a:lnTo>
                                  <a:lnTo>
                                    <a:pt x="219" y="0"/>
                                  </a:lnTo>
                                  <a:lnTo>
                                    <a:pt x="221" y="0"/>
                                  </a:lnTo>
                                  <a:lnTo>
                                    <a:pt x="234" y="0"/>
                                  </a:lnTo>
                                  <a:lnTo>
                                    <a:pt x="236" y="0"/>
                                  </a:lnTo>
                                  <a:lnTo>
                                    <a:pt x="238" y="0"/>
                                  </a:lnTo>
                                  <a:lnTo>
                                    <a:pt x="240" y="2"/>
                                  </a:lnTo>
                                  <a:lnTo>
                                    <a:pt x="243" y="2"/>
                                  </a:lnTo>
                                  <a:lnTo>
                                    <a:pt x="245" y="5"/>
                                  </a:lnTo>
                                  <a:lnTo>
                                    <a:pt x="247" y="7"/>
                                  </a:lnTo>
                                  <a:lnTo>
                                    <a:pt x="247" y="5"/>
                                  </a:lnTo>
                                  <a:lnTo>
                                    <a:pt x="249" y="2"/>
                                  </a:lnTo>
                                  <a:lnTo>
                                    <a:pt x="251" y="2"/>
                                  </a:lnTo>
                                  <a:lnTo>
                                    <a:pt x="253" y="0"/>
                                  </a:lnTo>
                                  <a:lnTo>
                                    <a:pt x="255" y="0"/>
                                  </a:lnTo>
                                  <a:lnTo>
                                    <a:pt x="257" y="0"/>
                                  </a:lnTo>
                                  <a:lnTo>
                                    <a:pt x="270" y="0"/>
                                  </a:lnTo>
                                  <a:lnTo>
                                    <a:pt x="272" y="0"/>
                                  </a:lnTo>
                                  <a:lnTo>
                                    <a:pt x="274" y="0"/>
                                  </a:lnTo>
                                  <a:lnTo>
                                    <a:pt x="276" y="2"/>
                                  </a:lnTo>
                                  <a:lnTo>
                                    <a:pt x="278" y="2"/>
                                  </a:lnTo>
                                  <a:lnTo>
                                    <a:pt x="281" y="5"/>
                                  </a:lnTo>
                                  <a:lnTo>
                                    <a:pt x="283" y="7"/>
                                  </a:lnTo>
                                  <a:lnTo>
                                    <a:pt x="283" y="9"/>
                                  </a:lnTo>
                                  <a:lnTo>
                                    <a:pt x="283" y="7"/>
                                  </a:lnTo>
                                  <a:lnTo>
                                    <a:pt x="285" y="5"/>
                                  </a:lnTo>
                                  <a:lnTo>
                                    <a:pt x="287" y="2"/>
                                  </a:lnTo>
                                  <a:lnTo>
                                    <a:pt x="289" y="2"/>
                                  </a:lnTo>
                                  <a:lnTo>
                                    <a:pt x="291" y="0"/>
                                  </a:lnTo>
                                  <a:lnTo>
                                    <a:pt x="293" y="0"/>
                                  </a:lnTo>
                                  <a:lnTo>
                                    <a:pt x="295" y="0"/>
                                  </a:lnTo>
                                  <a:lnTo>
                                    <a:pt x="316" y="0"/>
                                  </a:lnTo>
                                  <a:lnTo>
                                    <a:pt x="319" y="0"/>
                                  </a:lnTo>
                                  <a:lnTo>
                                    <a:pt x="321" y="0"/>
                                  </a:lnTo>
                                  <a:lnTo>
                                    <a:pt x="323" y="2"/>
                                  </a:lnTo>
                                  <a:lnTo>
                                    <a:pt x="325" y="2"/>
                                  </a:lnTo>
                                  <a:lnTo>
                                    <a:pt x="327" y="2"/>
                                  </a:lnTo>
                                  <a:lnTo>
                                    <a:pt x="329" y="0"/>
                                  </a:lnTo>
                                  <a:lnTo>
                                    <a:pt x="331" y="0"/>
                                  </a:lnTo>
                                  <a:lnTo>
                                    <a:pt x="333" y="0"/>
                                  </a:lnTo>
                                  <a:lnTo>
                                    <a:pt x="354" y="0"/>
                                  </a:lnTo>
                                  <a:lnTo>
                                    <a:pt x="357" y="0"/>
                                  </a:lnTo>
                                  <a:lnTo>
                                    <a:pt x="359" y="0"/>
                                  </a:lnTo>
                                  <a:lnTo>
                                    <a:pt x="361" y="2"/>
                                  </a:lnTo>
                                  <a:lnTo>
                                    <a:pt x="363" y="2"/>
                                  </a:lnTo>
                                  <a:lnTo>
                                    <a:pt x="365" y="5"/>
                                  </a:lnTo>
                                  <a:lnTo>
                                    <a:pt x="367" y="7"/>
                                  </a:lnTo>
                                  <a:lnTo>
                                    <a:pt x="367" y="9"/>
                                  </a:lnTo>
                                  <a:lnTo>
                                    <a:pt x="373" y="5"/>
                                  </a:lnTo>
                                  <a:lnTo>
                                    <a:pt x="376" y="5"/>
                                  </a:lnTo>
                                  <a:lnTo>
                                    <a:pt x="378" y="2"/>
                                  </a:lnTo>
                                  <a:lnTo>
                                    <a:pt x="380" y="2"/>
                                  </a:lnTo>
                                  <a:lnTo>
                                    <a:pt x="395" y="0"/>
                                  </a:lnTo>
                                  <a:lnTo>
                                    <a:pt x="397" y="0"/>
                                  </a:lnTo>
                                  <a:lnTo>
                                    <a:pt x="399" y="0"/>
                                  </a:lnTo>
                                  <a:lnTo>
                                    <a:pt x="401" y="0"/>
                                  </a:lnTo>
                                  <a:lnTo>
                                    <a:pt x="418" y="5"/>
                                  </a:lnTo>
                                  <a:lnTo>
                                    <a:pt x="420" y="7"/>
                                  </a:lnTo>
                                  <a:lnTo>
                                    <a:pt x="422" y="7"/>
                                  </a:lnTo>
                                  <a:lnTo>
                                    <a:pt x="428" y="11"/>
                                  </a:lnTo>
                                  <a:lnTo>
                                    <a:pt x="447" y="2"/>
                                  </a:lnTo>
                                  <a:lnTo>
                                    <a:pt x="450" y="0"/>
                                  </a:lnTo>
                                  <a:lnTo>
                                    <a:pt x="452" y="0"/>
                                  </a:lnTo>
                                  <a:lnTo>
                                    <a:pt x="454" y="0"/>
                                  </a:lnTo>
                                  <a:lnTo>
                                    <a:pt x="456" y="0"/>
                                  </a:lnTo>
                                  <a:lnTo>
                                    <a:pt x="458" y="0"/>
                                  </a:lnTo>
                                  <a:lnTo>
                                    <a:pt x="471" y="5"/>
                                  </a:lnTo>
                                  <a:lnTo>
                                    <a:pt x="473" y="7"/>
                                  </a:lnTo>
                                  <a:lnTo>
                                    <a:pt x="475" y="7"/>
                                  </a:lnTo>
                                  <a:lnTo>
                                    <a:pt x="477" y="9"/>
                                  </a:lnTo>
                                  <a:lnTo>
                                    <a:pt x="477" y="11"/>
                                  </a:lnTo>
                                  <a:lnTo>
                                    <a:pt x="485" y="21"/>
                                  </a:lnTo>
                                  <a:lnTo>
                                    <a:pt x="488" y="21"/>
                                  </a:lnTo>
                                  <a:lnTo>
                                    <a:pt x="488" y="24"/>
                                  </a:lnTo>
                                  <a:lnTo>
                                    <a:pt x="490" y="26"/>
                                  </a:lnTo>
                                  <a:lnTo>
                                    <a:pt x="490" y="28"/>
                                  </a:lnTo>
                                  <a:lnTo>
                                    <a:pt x="492" y="43"/>
                                  </a:lnTo>
                                  <a:lnTo>
                                    <a:pt x="492" y="45"/>
                                  </a:lnTo>
                                  <a:lnTo>
                                    <a:pt x="492" y="47"/>
                                  </a:lnTo>
                                  <a:lnTo>
                                    <a:pt x="490" y="64"/>
                                  </a:lnTo>
                                  <a:lnTo>
                                    <a:pt x="490" y="66"/>
                                  </a:lnTo>
                                  <a:lnTo>
                                    <a:pt x="488" y="68"/>
                                  </a:lnTo>
                                  <a:lnTo>
                                    <a:pt x="488" y="70"/>
                                  </a:lnTo>
                                  <a:lnTo>
                                    <a:pt x="485" y="72"/>
                                  </a:lnTo>
                                  <a:lnTo>
                                    <a:pt x="475" y="83"/>
                                  </a:lnTo>
                                  <a:lnTo>
                                    <a:pt x="473" y="85"/>
                                  </a:lnTo>
                                  <a:lnTo>
                                    <a:pt x="471" y="85"/>
                                  </a:lnTo>
                                  <a:lnTo>
                                    <a:pt x="460" y="89"/>
                                  </a:lnTo>
                                  <a:lnTo>
                                    <a:pt x="458" y="91"/>
                                  </a:lnTo>
                                  <a:lnTo>
                                    <a:pt x="456" y="91"/>
                                  </a:lnTo>
                                  <a:lnTo>
                                    <a:pt x="454" y="91"/>
                                  </a:lnTo>
                                  <a:lnTo>
                                    <a:pt x="452" y="91"/>
                                  </a:lnTo>
                                  <a:lnTo>
                                    <a:pt x="450" y="91"/>
                                  </a:lnTo>
                                  <a:lnTo>
                                    <a:pt x="435" y="87"/>
                                  </a:lnTo>
                                  <a:lnTo>
                                    <a:pt x="433" y="85"/>
                                  </a:lnTo>
                                  <a:lnTo>
                                    <a:pt x="430" y="85"/>
                                  </a:lnTo>
                                  <a:lnTo>
                                    <a:pt x="428" y="83"/>
                                  </a:lnTo>
                                  <a:lnTo>
                                    <a:pt x="424" y="87"/>
                                  </a:lnTo>
                                  <a:lnTo>
                                    <a:pt x="422" y="87"/>
                                  </a:lnTo>
                                  <a:lnTo>
                                    <a:pt x="420" y="89"/>
                                  </a:lnTo>
                                  <a:lnTo>
                                    <a:pt x="418" y="89"/>
                                  </a:lnTo>
                                  <a:lnTo>
                                    <a:pt x="401" y="91"/>
                                  </a:lnTo>
                                  <a:lnTo>
                                    <a:pt x="399" y="91"/>
                                  </a:lnTo>
                                  <a:lnTo>
                                    <a:pt x="397" y="91"/>
                                  </a:lnTo>
                                  <a:lnTo>
                                    <a:pt x="395" y="91"/>
                                  </a:lnTo>
                                  <a:lnTo>
                                    <a:pt x="378" y="87"/>
                                  </a:lnTo>
                                  <a:lnTo>
                                    <a:pt x="376" y="85"/>
                                  </a:lnTo>
                                  <a:lnTo>
                                    <a:pt x="373" y="85"/>
                                  </a:lnTo>
                                  <a:lnTo>
                                    <a:pt x="369" y="81"/>
                                  </a:lnTo>
                                  <a:lnTo>
                                    <a:pt x="367" y="83"/>
                                  </a:lnTo>
                                  <a:lnTo>
                                    <a:pt x="367" y="85"/>
                                  </a:lnTo>
                                  <a:lnTo>
                                    <a:pt x="365" y="87"/>
                                  </a:lnTo>
                                  <a:lnTo>
                                    <a:pt x="363" y="89"/>
                                  </a:lnTo>
                                  <a:lnTo>
                                    <a:pt x="361" y="89"/>
                                  </a:lnTo>
                                  <a:lnTo>
                                    <a:pt x="359" y="91"/>
                                  </a:lnTo>
                                  <a:lnTo>
                                    <a:pt x="357" y="91"/>
                                  </a:lnTo>
                                  <a:lnTo>
                                    <a:pt x="354" y="91"/>
                                  </a:lnTo>
                                  <a:lnTo>
                                    <a:pt x="344" y="91"/>
                                  </a:lnTo>
                                  <a:lnTo>
                                    <a:pt x="342" y="91"/>
                                  </a:lnTo>
                                  <a:lnTo>
                                    <a:pt x="340" y="91"/>
                                  </a:lnTo>
                                  <a:lnTo>
                                    <a:pt x="338" y="91"/>
                                  </a:lnTo>
                                  <a:lnTo>
                                    <a:pt x="335" y="91"/>
                                  </a:lnTo>
                                  <a:lnTo>
                                    <a:pt x="314" y="91"/>
                                  </a:lnTo>
                                  <a:lnTo>
                                    <a:pt x="312" y="91"/>
                                  </a:lnTo>
                                  <a:lnTo>
                                    <a:pt x="310" y="91"/>
                                  </a:lnTo>
                                  <a:lnTo>
                                    <a:pt x="308" y="91"/>
                                  </a:lnTo>
                                  <a:lnTo>
                                    <a:pt x="306" y="91"/>
                                  </a:lnTo>
                                  <a:lnTo>
                                    <a:pt x="295" y="91"/>
                                  </a:lnTo>
                                  <a:lnTo>
                                    <a:pt x="293" y="91"/>
                                  </a:lnTo>
                                  <a:lnTo>
                                    <a:pt x="283" y="91"/>
                                  </a:lnTo>
                                  <a:lnTo>
                                    <a:pt x="281" y="91"/>
                                  </a:lnTo>
                                  <a:lnTo>
                                    <a:pt x="278" y="91"/>
                                  </a:lnTo>
                                  <a:lnTo>
                                    <a:pt x="276" y="89"/>
                                  </a:lnTo>
                                  <a:lnTo>
                                    <a:pt x="274" y="89"/>
                                  </a:lnTo>
                                  <a:lnTo>
                                    <a:pt x="272" y="87"/>
                                  </a:lnTo>
                                  <a:lnTo>
                                    <a:pt x="270" y="85"/>
                                  </a:lnTo>
                                  <a:lnTo>
                                    <a:pt x="270" y="83"/>
                                  </a:lnTo>
                                  <a:lnTo>
                                    <a:pt x="268" y="81"/>
                                  </a:lnTo>
                                  <a:lnTo>
                                    <a:pt x="266" y="68"/>
                                  </a:lnTo>
                                  <a:lnTo>
                                    <a:pt x="262" y="81"/>
                                  </a:lnTo>
                                  <a:lnTo>
                                    <a:pt x="259" y="83"/>
                                  </a:lnTo>
                                  <a:lnTo>
                                    <a:pt x="259" y="85"/>
                                  </a:lnTo>
                                  <a:lnTo>
                                    <a:pt x="257" y="87"/>
                                  </a:lnTo>
                                  <a:lnTo>
                                    <a:pt x="255" y="89"/>
                                  </a:lnTo>
                                  <a:lnTo>
                                    <a:pt x="253" y="89"/>
                                  </a:lnTo>
                                  <a:lnTo>
                                    <a:pt x="251" y="91"/>
                                  </a:lnTo>
                                  <a:lnTo>
                                    <a:pt x="249" y="91"/>
                                  </a:lnTo>
                                  <a:lnTo>
                                    <a:pt x="247" y="91"/>
                                  </a:lnTo>
                                  <a:lnTo>
                                    <a:pt x="234" y="91"/>
                                  </a:lnTo>
                                  <a:lnTo>
                                    <a:pt x="221" y="91"/>
                                  </a:lnTo>
                                  <a:lnTo>
                                    <a:pt x="219" y="91"/>
                                  </a:lnTo>
                                  <a:lnTo>
                                    <a:pt x="217" y="91"/>
                                  </a:lnTo>
                                  <a:lnTo>
                                    <a:pt x="215" y="89"/>
                                  </a:lnTo>
                                  <a:lnTo>
                                    <a:pt x="213" y="91"/>
                                  </a:lnTo>
                                  <a:lnTo>
                                    <a:pt x="211" y="91"/>
                                  </a:lnTo>
                                  <a:lnTo>
                                    <a:pt x="209" y="91"/>
                                  </a:lnTo>
                                  <a:lnTo>
                                    <a:pt x="173" y="91"/>
                                  </a:lnTo>
                                  <a:lnTo>
                                    <a:pt x="171" y="91"/>
                                  </a:lnTo>
                                  <a:lnTo>
                                    <a:pt x="169" y="91"/>
                                  </a:lnTo>
                                  <a:lnTo>
                                    <a:pt x="166" y="89"/>
                                  </a:lnTo>
                                  <a:lnTo>
                                    <a:pt x="164" y="91"/>
                                  </a:lnTo>
                                  <a:lnTo>
                                    <a:pt x="162" y="91"/>
                                  </a:lnTo>
                                  <a:lnTo>
                                    <a:pt x="160" y="91"/>
                                  </a:lnTo>
                                  <a:lnTo>
                                    <a:pt x="124" y="91"/>
                                  </a:lnTo>
                                  <a:lnTo>
                                    <a:pt x="122" y="91"/>
                                  </a:lnTo>
                                  <a:lnTo>
                                    <a:pt x="120" y="91"/>
                                  </a:lnTo>
                                  <a:lnTo>
                                    <a:pt x="118" y="89"/>
                                  </a:lnTo>
                                  <a:lnTo>
                                    <a:pt x="116" y="91"/>
                                  </a:lnTo>
                                  <a:lnTo>
                                    <a:pt x="114" y="91"/>
                                  </a:lnTo>
                                  <a:lnTo>
                                    <a:pt x="112" y="91"/>
                                  </a:lnTo>
                                  <a:lnTo>
                                    <a:pt x="99" y="91"/>
                                  </a:lnTo>
                                  <a:lnTo>
                                    <a:pt x="97" y="91"/>
                                  </a:lnTo>
                                  <a:lnTo>
                                    <a:pt x="95" y="91"/>
                                  </a:lnTo>
                                  <a:lnTo>
                                    <a:pt x="93" y="91"/>
                                  </a:lnTo>
                                  <a:lnTo>
                                    <a:pt x="71" y="91"/>
                                  </a:lnTo>
                                  <a:lnTo>
                                    <a:pt x="69" y="91"/>
                                  </a:lnTo>
                                  <a:lnTo>
                                    <a:pt x="67" y="91"/>
                                  </a:lnTo>
                                  <a:lnTo>
                                    <a:pt x="65" y="89"/>
                                  </a:lnTo>
                                  <a:lnTo>
                                    <a:pt x="63" y="89"/>
                                  </a:lnTo>
                                  <a:lnTo>
                                    <a:pt x="61" y="87"/>
                                  </a:lnTo>
                                  <a:lnTo>
                                    <a:pt x="59" y="85"/>
                                  </a:lnTo>
                                  <a:lnTo>
                                    <a:pt x="59" y="83"/>
                                  </a:lnTo>
                                  <a:lnTo>
                                    <a:pt x="57" y="81"/>
                                  </a:lnTo>
                                  <a:lnTo>
                                    <a:pt x="57" y="78"/>
                                  </a:lnTo>
                                  <a:lnTo>
                                    <a:pt x="57" y="81"/>
                                  </a:lnTo>
                                  <a:lnTo>
                                    <a:pt x="55" y="83"/>
                                  </a:lnTo>
                                  <a:lnTo>
                                    <a:pt x="55" y="85"/>
                                  </a:lnTo>
                                  <a:lnTo>
                                    <a:pt x="52" y="87"/>
                                  </a:lnTo>
                                  <a:lnTo>
                                    <a:pt x="50" y="89"/>
                                  </a:lnTo>
                                  <a:lnTo>
                                    <a:pt x="48" y="89"/>
                                  </a:lnTo>
                                  <a:lnTo>
                                    <a:pt x="46" y="91"/>
                                  </a:lnTo>
                                  <a:lnTo>
                                    <a:pt x="44" y="91"/>
                                  </a:lnTo>
                                  <a:lnTo>
                                    <a:pt x="42" y="91"/>
                                  </a:lnTo>
                                  <a:lnTo>
                                    <a:pt x="21" y="91"/>
                                  </a:lnTo>
                                  <a:lnTo>
                                    <a:pt x="19" y="91"/>
                                  </a:lnTo>
                                  <a:lnTo>
                                    <a:pt x="17" y="91"/>
                                  </a:lnTo>
                                  <a:lnTo>
                                    <a:pt x="14" y="89"/>
                                  </a:lnTo>
                                  <a:lnTo>
                                    <a:pt x="12" y="89"/>
                                  </a:lnTo>
                                  <a:lnTo>
                                    <a:pt x="10" y="87"/>
                                  </a:lnTo>
                                  <a:lnTo>
                                    <a:pt x="8" y="85"/>
                                  </a:lnTo>
                                  <a:lnTo>
                                    <a:pt x="8" y="83"/>
                                  </a:lnTo>
                                  <a:lnTo>
                                    <a:pt x="6" y="81"/>
                                  </a:lnTo>
                                  <a:lnTo>
                                    <a:pt x="6" y="78"/>
                                  </a:lnTo>
                                  <a:lnTo>
                                    <a:pt x="0" y="17"/>
                                  </a:lnTo>
                                  <a:lnTo>
                                    <a:pt x="0" y="15"/>
                                  </a:lnTo>
                                  <a:close/>
                                  <a:moveTo>
                                    <a:pt x="498" y="76"/>
                                  </a:moveTo>
                                  <a:lnTo>
                                    <a:pt x="498" y="15"/>
                                  </a:lnTo>
                                  <a:lnTo>
                                    <a:pt x="498" y="13"/>
                                  </a:lnTo>
                                  <a:lnTo>
                                    <a:pt x="498" y="11"/>
                                  </a:lnTo>
                                  <a:lnTo>
                                    <a:pt x="500" y="9"/>
                                  </a:lnTo>
                                  <a:lnTo>
                                    <a:pt x="500" y="7"/>
                                  </a:lnTo>
                                  <a:lnTo>
                                    <a:pt x="502" y="5"/>
                                  </a:lnTo>
                                  <a:lnTo>
                                    <a:pt x="504" y="2"/>
                                  </a:lnTo>
                                  <a:lnTo>
                                    <a:pt x="507" y="2"/>
                                  </a:lnTo>
                                  <a:lnTo>
                                    <a:pt x="509" y="0"/>
                                  </a:lnTo>
                                  <a:lnTo>
                                    <a:pt x="511" y="0"/>
                                  </a:lnTo>
                                  <a:lnTo>
                                    <a:pt x="513" y="0"/>
                                  </a:lnTo>
                                  <a:lnTo>
                                    <a:pt x="526" y="0"/>
                                  </a:lnTo>
                                  <a:lnTo>
                                    <a:pt x="528" y="0"/>
                                  </a:lnTo>
                                  <a:lnTo>
                                    <a:pt x="530" y="0"/>
                                  </a:lnTo>
                                  <a:lnTo>
                                    <a:pt x="532" y="2"/>
                                  </a:lnTo>
                                  <a:lnTo>
                                    <a:pt x="534" y="0"/>
                                  </a:lnTo>
                                  <a:lnTo>
                                    <a:pt x="536" y="0"/>
                                  </a:lnTo>
                                  <a:lnTo>
                                    <a:pt x="538" y="0"/>
                                  </a:lnTo>
                                  <a:lnTo>
                                    <a:pt x="551" y="0"/>
                                  </a:lnTo>
                                  <a:lnTo>
                                    <a:pt x="553" y="0"/>
                                  </a:lnTo>
                                  <a:lnTo>
                                    <a:pt x="555" y="0"/>
                                  </a:lnTo>
                                  <a:lnTo>
                                    <a:pt x="557" y="2"/>
                                  </a:lnTo>
                                  <a:lnTo>
                                    <a:pt x="559" y="2"/>
                                  </a:lnTo>
                                  <a:lnTo>
                                    <a:pt x="561" y="5"/>
                                  </a:lnTo>
                                  <a:lnTo>
                                    <a:pt x="564" y="7"/>
                                  </a:lnTo>
                                  <a:lnTo>
                                    <a:pt x="564" y="9"/>
                                  </a:lnTo>
                                  <a:lnTo>
                                    <a:pt x="566" y="11"/>
                                  </a:lnTo>
                                  <a:lnTo>
                                    <a:pt x="566" y="13"/>
                                  </a:lnTo>
                                  <a:lnTo>
                                    <a:pt x="566" y="15"/>
                                  </a:lnTo>
                                  <a:lnTo>
                                    <a:pt x="566" y="76"/>
                                  </a:lnTo>
                                  <a:lnTo>
                                    <a:pt x="566" y="78"/>
                                  </a:lnTo>
                                  <a:lnTo>
                                    <a:pt x="566" y="81"/>
                                  </a:lnTo>
                                  <a:lnTo>
                                    <a:pt x="564" y="83"/>
                                  </a:lnTo>
                                  <a:lnTo>
                                    <a:pt x="564" y="85"/>
                                  </a:lnTo>
                                  <a:lnTo>
                                    <a:pt x="561" y="87"/>
                                  </a:lnTo>
                                  <a:lnTo>
                                    <a:pt x="559" y="89"/>
                                  </a:lnTo>
                                  <a:lnTo>
                                    <a:pt x="557" y="89"/>
                                  </a:lnTo>
                                  <a:lnTo>
                                    <a:pt x="555" y="91"/>
                                  </a:lnTo>
                                  <a:lnTo>
                                    <a:pt x="553" y="91"/>
                                  </a:lnTo>
                                  <a:lnTo>
                                    <a:pt x="551" y="91"/>
                                  </a:lnTo>
                                  <a:lnTo>
                                    <a:pt x="538" y="91"/>
                                  </a:lnTo>
                                  <a:lnTo>
                                    <a:pt x="536" y="91"/>
                                  </a:lnTo>
                                  <a:lnTo>
                                    <a:pt x="534" y="91"/>
                                  </a:lnTo>
                                  <a:lnTo>
                                    <a:pt x="532" y="89"/>
                                  </a:lnTo>
                                  <a:lnTo>
                                    <a:pt x="530" y="91"/>
                                  </a:lnTo>
                                  <a:lnTo>
                                    <a:pt x="528" y="91"/>
                                  </a:lnTo>
                                  <a:lnTo>
                                    <a:pt x="526" y="91"/>
                                  </a:lnTo>
                                  <a:lnTo>
                                    <a:pt x="513" y="91"/>
                                  </a:lnTo>
                                  <a:lnTo>
                                    <a:pt x="511" y="91"/>
                                  </a:lnTo>
                                  <a:lnTo>
                                    <a:pt x="509" y="91"/>
                                  </a:lnTo>
                                  <a:lnTo>
                                    <a:pt x="507" y="89"/>
                                  </a:lnTo>
                                  <a:lnTo>
                                    <a:pt x="504" y="89"/>
                                  </a:lnTo>
                                  <a:lnTo>
                                    <a:pt x="502" y="87"/>
                                  </a:lnTo>
                                  <a:lnTo>
                                    <a:pt x="500" y="85"/>
                                  </a:lnTo>
                                  <a:lnTo>
                                    <a:pt x="500" y="83"/>
                                  </a:lnTo>
                                  <a:lnTo>
                                    <a:pt x="498" y="81"/>
                                  </a:lnTo>
                                  <a:lnTo>
                                    <a:pt x="498" y="78"/>
                                  </a:lnTo>
                                  <a:lnTo>
                                    <a:pt x="498"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1" name="Rectangle 842"/>
                          <wps:cNvSpPr>
                            <a:spLocks noChangeArrowheads="1"/>
                          </wps:cNvSpPr>
                          <wps:spPr bwMode="auto">
                            <a:xfrm>
                              <a:off x="4843" y="9365"/>
                              <a:ext cx="503"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WILLIAMSON</w:t>
                                </w:r>
                              </w:p>
                            </w:txbxContent>
                          </wps:txbx>
                          <wps:bodyPr rot="0" vert="horz" wrap="none" lIns="0" tIns="0" rIns="0" bIns="0" anchor="t" anchorCtr="0" upright="1">
                            <a:spAutoFit/>
                          </wps:bodyPr>
                        </wps:wsp>
                        <wps:wsp>
                          <wps:cNvPr id="3072" name="Rectangle 843"/>
                          <wps:cNvSpPr>
                            <a:spLocks noChangeArrowheads="1"/>
                          </wps:cNvSpPr>
                          <wps:spPr bwMode="auto">
                            <a:xfrm>
                              <a:off x="4985" y="9866"/>
                              <a:ext cx="39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JOHNSON</w:t>
                                </w:r>
                              </w:p>
                            </w:txbxContent>
                          </wps:txbx>
                          <wps:bodyPr rot="0" vert="horz" wrap="none" lIns="0" tIns="0" rIns="0" bIns="0" anchor="t" anchorCtr="0" upright="1">
                            <a:spAutoFit/>
                          </wps:bodyPr>
                        </wps:wsp>
                        <wps:wsp>
                          <wps:cNvPr id="3073" name="Freeform 844"/>
                          <wps:cNvSpPr>
                            <a:spLocks noEditPoints="1"/>
                          </wps:cNvSpPr>
                          <wps:spPr bwMode="auto">
                            <a:xfrm>
                              <a:off x="4968" y="9866"/>
                              <a:ext cx="445" cy="91"/>
                            </a:xfrm>
                            <a:custGeom>
                              <a:avLst/>
                              <a:gdLst>
                                <a:gd name="T0" fmla="*/ 198 w 445"/>
                                <a:gd name="T1" fmla="*/ 8 h 91"/>
                                <a:gd name="T2" fmla="*/ 207 w 445"/>
                                <a:gd name="T3" fmla="*/ 0 h 91"/>
                                <a:gd name="T4" fmla="*/ 226 w 445"/>
                                <a:gd name="T5" fmla="*/ 0 h 91"/>
                                <a:gd name="T6" fmla="*/ 247 w 445"/>
                                <a:gd name="T7" fmla="*/ 0 h 91"/>
                                <a:gd name="T8" fmla="*/ 257 w 445"/>
                                <a:gd name="T9" fmla="*/ 4 h 91"/>
                                <a:gd name="T10" fmla="*/ 283 w 445"/>
                                <a:gd name="T11" fmla="*/ 0 h 91"/>
                                <a:gd name="T12" fmla="*/ 308 w 445"/>
                                <a:gd name="T13" fmla="*/ 4 h 91"/>
                                <a:gd name="T14" fmla="*/ 319 w 445"/>
                                <a:gd name="T15" fmla="*/ 10 h 91"/>
                                <a:gd name="T16" fmla="*/ 344 w 445"/>
                                <a:gd name="T17" fmla="*/ 0 h 91"/>
                                <a:gd name="T18" fmla="*/ 365 w 445"/>
                                <a:gd name="T19" fmla="*/ 6 h 91"/>
                                <a:gd name="T20" fmla="*/ 378 w 445"/>
                                <a:gd name="T21" fmla="*/ 15 h 91"/>
                                <a:gd name="T22" fmla="*/ 382 w 445"/>
                                <a:gd name="T23" fmla="*/ 4 h 91"/>
                                <a:gd name="T24" fmla="*/ 393 w 445"/>
                                <a:gd name="T25" fmla="*/ 0 h 91"/>
                                <a:gd name="T26" fmla="*/ 414 w 445"/>
                                <a:gd name="T27" fmla="*/ 0 h 91"/>
                                <a:gd name="T28" fmla="*/ 435 w 445"/>
                                <a:gd name="T29" fmla="*/ 0 h 91"/>
                                <a:gd name="T30" fmla="*/ 443 w 445"/>
                                <a:gd name="T31" fmla="*/ 8 h 91"/>
                                <a:gd name="T32" fmla="*/ 445 w 445"/>
                                <a:gd name="T33" fmla="*/ 78 h 91"/>
                                <a:gd name="T34" fmla="*/ 439 w 445"/>
                                <a:gd name="T35" fmla="*/ 89 h 91"/>
                                <a:gd name="T36" fmla="*/ 416 w 445"/>
                                <a:gd name="T37" fmla="*/ 91 h 91"/>
                                <a:gd name="T38" fmla="*/ 407 w 445"/>
                                <a:gd name="T39" fmla="*/ 91 h 91"/>
                                <a:gd name="T40" fmla="*/ 386 w 445"/>
                                <a:gd name="T41" fmla="*/ 89 h 91"/>
                                <a:gd name="T42" fmla="*/ 378 w 445"/>
                                <a:gd name="T43" fmla="*/ 80 h 91"/>
                                <a:gd name="T44" fmla="*/ 376 w 445"/>
                                <a:gd name="T45" fmla="*/ 72 h 91"/>
                                <a:gd name="T46" fmla="*/ 361 w 445"/>
                                <a:gd name="T47" fmla="*/ 89 h 91"/>
                                <a:gd name="T48" fmla="*/ 329 w 445"/>
                                <a:gd name="T49" fmla="*/ 89 h 91"/>
                                <a:gd name="T50" fmla="*/ 321 w 445"/>
                                <a:gd name="T51" fmla="*/ 82 h 91"/>
                                <a:gd name="T52" fmla="*/ 308 w 445"/>
                                <a:gd name="T53" fmla="*/ 89 h 91"/>
                                <a:gd name="T54" fmla="*/ 270 w 445"/>
                                <a:gd name="T55" fmla="*/ 89 h 91"/>
                                <a:gd name="T56" fmla="*/ 259 w 445"/>
                                <a:gd name="T57" fmla="*/ 84 h 91"/>
                                <a:gd name="T58" fmla="*/ 249 w 445"/>
                                <a:gd name="T59" fmla="*/ 91 h 91"/>
                                <a:gd name="T60" fmla="*/ 228 w 445"/>
                                <a:gd name="T61" fmla="*/ 89 h 91"/>
                                <a:gd name="T62" fmla="*/ 209 w 445"/>
                                <a:gd name="T63" fmla="*/ 91 h 91"/>
                                <a:gd name="T64" fmla="*/ 198 w 445"/>
                                <a:gd name="T65" fmla="*/ 84 h 91"/>
                                <a:gd name="T66" fmla="*/ 0 w 445"/>
                                <a:gd name="T67" fmla="*/ 53 h 91"/>
                                <a:gd name="T68" fmla="*/ 4 w 445"/>
                                <a:gd name="T69" fmla="*/ 42 h 91"/>
                                <a:gd name="T70" fmla="*/ 25 w 445"/>
                                <a:gd name="T71" fmla="*/ 36 h 91"/>
                                <a:gd name="T72" fmla="*/ 27 w 445"/>
                                <a:gd name="T73" fmla="*/ 6 h 91"/>
                                <a:gd name="T74" fmla="*/ 38 w 445"/>
                                <a:gd name="T75" fmla="*/ 0 h 91"/>
                                <a:gd name="T76" fmla="*/ 59 w 445"/>
                                <a:gd name="T77" fmla="*/ 2 h 91"/>
                                <a:gd name="T78" fmla="*/ 82 w 445"/>
                                <a:gd name="T79" fmla="*/ 2 h 91"/>
                                <a:gd name="T80" fmla="*/ 93 w 445"/>
                                <a:gd name="T81" fmla="*/ 0 h 91"/>
                                <a:gd name="T82" fmla="*/ 114 w 445"/>
                                <a:gd name="T83" fmla="*/ 10 h 91"/>
                                <a:gd name="T84" fmla="*/ 122 w 445"/>
                                <a:gd name="T85" fmla="*/ 10 h 91"/>
                                <a:gd name="T86" fmla="*/ 131 w 445"/>
                                <a:gd name="T87" fmla="*/ 2 h 91"/>
                                <a:gd name="T88" fmla="*/ 152 w 445"/>
                                <a:gd name="T89" fmla="*/ 0 h 91"/>
                                <a:gd name="T90" fmla="*/ 162 w 445"/>
                                <a:gd name="T91" fmla="*/ 0 h 91"/>
                                <a:gd name="T92" fmla="*/ 181 w 445"/>
                                <a:gd name="T93" fmla="*/ 2 h 91"/>
                                <a:gd name="T94" fmla="*/ 188 w 445"/>
                                <a:gd name="T95" fmla="*/ 13 h 91"/>
                                <a:gd name="T96" fmla="*/ 186 w 445"/>
                                <a:gd name="T97" fmla="*/ 82 h 91"/>
                                <a:gd name="T98" fmla="*/ 177 w 445"/>
                                <a:gd name="T99" fmla="*/ 91 h 91"/>
                                <a:gd name="T100" fmla="*/ 158 w 445"/>
                                <a:gd name="T101" fmla="*/ 91 h 91"/>
                                <a:gd name="T102" fmla="*/ 137 w 445"/>
                                <a:gd name="T103" fmla="*/ 91 h 91"/>
                                <a:gd name="T104" fmla="*/ 126 w 445"/>
                                <a:gd name="T105" fmla="*/ 87 h 91"/>
                                <a:gd name="T106" fmla="*/ 122 w 445"/>
                                <a:gd name="T107" fmla="*/ 76 h 91"/>
                                <a:gd name="T108" fmla="*/ 112 w 445"/>
                                <a:gd name="T109" fmla="*/ 84 h 91"/>
                                <a:gd name="T110" fmla="*/ 91 w 445"/>
                                <a:gd name="T111" fmla="*/ 91 h 91"/>
                                <a:gd name="T112" fmla="*/ 69 w 445"/>
                                <a:gd name="T113" fmla="*/ 87 h 91"/>
                                <a:gd name="T114" fmla="*/ 55 w 445"/>
                                <a:gd name="T115" fmla="*/ 84 h 91"/>
                                <a:gd name="T116" fmla="*/ 36 w 445"/>
                                <a:gd name="T117" fmla="*/ 91 h 91"/>
                                <a:gd name="T118" fmla="*/ 14 w 445"/>
                                <a:gd name="T119" fmla="*/ 82 h 91"/>
                                <a:gd name="T120" fmla="*/ 6 w 445"/>
                                <a:gd name="T121" fmla="*/ 74 h 91"/>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445" h="91">
                                  <a:moveTo>
                                    <a:pt x="196" y="76"/>
                                  </a:moveTo>
                                  <a:lnTo>
                                    <a:pt x="196" y="15"/>
                                  </a:lnTo>
                                  <a:lnTo>
                                    <a:pt x="196" y="13"/>
                                  </a:lnTo>
                                  <a:lnTo>
                                    <a:pt x="196" y="10"/>
                                  </a:lnTo>
                                  <a:lnTo>
                                    <a:pt x="198" y="8"/>
                                  </a:lnTo>
                                  <a:lnTo>
                                    <a:pt x="198" y="6"/>
                                  </a:lnTo>
                                  <a:lnTo>
                                    <a:pt x="200" y="4"/>
                                  </a:lnTo>
                                  <a:lnTo>
                                    <a:pt x="202" y="2"/>
                                  </a:lnTo>
                                  <a:lnTo>
                                    <a:pt x="205" y="2"/>
                                  </a:lnTo>
                                  <a:lnTo>
                                    <a:pt x="207" y="0"/>
                                  </a:lnTo>
                                  <a:lnTo>
                                    <a:pt x="209" y="0"/>
                                  </a:lnTo>
                                  <a:lnTo>
                                    <a:pt x="211" y="0"/>
                                  </a:lnTo>
                                  <a:lnTo>
                                    <a:pt x="221" y="0"/>
                                  </a:lnTo>
                                  <a:lnTo>
                                    <a:pt x="224" y="0"/>
                                  </a:lnTo>
                                  <a:lnTo>
                                    <a:pt x="226" y="0"/>
                                  </a:lnTo>
                                  <a:lnTo>
                                    <a:pt x="228" y="2"/>
                                  </a:lnTo>
                                  <a:lnTo>
                                    <a:pt x="230" y="0"/>
                                  </a:lnTo>
                                  <a:lnTo>
                                    <a:pt x="232" y="0"/>
                                  </a:lnTo>
                                  <a:lnTo>
                                    <a:pt x="234" y="0"/>
                                  </a:lnTo>
                                  <a:lnTo>
                                    <a:pt x="247" y="0"/>
                                  </a:lnTo>
                                  <a:lnTo>
                                    <a:pt x="249" y="0"/>
                                  </a:lnTo>
                                  <a:lnTo>
                                    <a:pt x="251" y="0"/>
                                  </a:lnTo>
                                  <a:lnTo>
                                    <a:pt x="253" y="2"/>
                                  </a:lnTo>
                                  <a:lnTo>
                                    <a:pt x="255" y="2"/>
                                  </a:lnTo>
                                  <a:lnTo>
                                    <a:pt x="257" y="4"/>
                                  </a:lnTo>
                                  <a:lnTo>
                                    <a:pt x="259" y="6"/>
                                  </a:lnTo>
                                  <a:lnTo>
                                    <a:pt x="259" y="8"/>
                                  </a:lnTo>
                                  <a:lnTo>
                                    <a:pt x="266" y="6"/>
                                  </a:lnTo>
                                  <a:lnTo>
                                    <a:pt x="268" y="4"/>
                                  </a:lnTo>
                                  <a:lnTo>
                                    <a:pt x="283" y="0"/>
                                  </a:lnTo>
                                  <a:lnTo>
                                    <a:pt x="285" y="0"/>
                                  </a:lnTo>
                                  <a:lnTo>
                                    <a:pt x="287" y="0"/>
                                  </a:lnTo>
                                  <a:lnTo>
                                    <a:pt x="289" y="0"/>
                                  </a:lnTo>
                                  <a:lnTo>
                                    <a:pt x="291" y="0"/>
                                  </a:lnTo>
                                  <a:lnTo>
                                    <a:pt x="308" y="4"/>
                                  </a:lnTo>
                                  <a:lnTo>
                                    <a:pt x="310" y="6"/>
                                  </a:lnTo>
                                  <a:lnTo>
                                    <a:pt x="312" y="6"/>
                                  </a:lnTo>
                                  <a:lnTo>
                                    <a:pt x="312" y="8"/>
                                  </a:lnTo>
                                  <a:lnTo>
                                    <a:pt x="319" y="13"/>
                                  </a:lnTo>
                                  <a:lnTo>
                                    <a:pt x="319" y="10"/>
                                  </a:lnTo>
                                  <a:lnTo>
                                    <a:pt x="321" y="10"/>
                                  </a:lnTo>
                                  <a:lnTo>
                                    <a:pt x="338" y="2"/>
                                  </a:lnTo>
                                  <a:lnTo>
                                    <a:pt x="340" y="0"/>
                                  </a:lnTo>
                                  <a:lnTo>
                                    <a:pt x="342" y="0"/>
                                  </a:lnTo>
                                  <a:lnTo>
                                    <a:pt x="344" y="0"/>
                                  </a:lnTo>
                                  <a:lnTo>
                                    <a:pt x="346" y="0"/>
                                  </a:lnTo>
                                  <a:lnTo>
                                    <a:pt x="348" y="0"/>
                                  </a:lnTo>
                                  <a:lnTo>
                                    <a:pt x="361" y="4"/>
                                  </a:lnTo>
                                  <a:lnTo>
                                    <a:pt x="363" y="6"/>
                                  </a:lnTo>
                                  <a:lnTo>
                                    <a:pt x="365" y="6"/>
                                  </a:lnTo>
                                  <a:lnTo>
                                    <a:pt x="367" y="8"/>
                                  </a:lnTo>
                                  <a:lnTo>
                                    <a:pt x="369" y="10"/>
                                  </a:lnTo>
                                  <a:lnTo>
                                    <a:pt x="378" y="23"/>
                                  </a:lnTo>
                                  <a:lnTo>
                                    <a:pt x="378" y="25"/>
                                  </a:lnTo>
                                  <a:lnTo>
                                    <a:pt x="378" y="15"/>
                                  </a:lnTo>
                                  <a:lnTo>
                                    <a:pt x="378" y="13"/>
                                  </a:lnTo>
                                  <a:lnTo>
                                    <a:pt x="378" y="10"/>
                                  </a:lnTo>
                                  <a:lnTo>
                                    <a:pt x="380" y="8"/>
                                  </a:lnTo>
                                  <a:lnTo>
                                    <a:pt x="380" y="6"/>
                                  </a:lnTo>
                                  <a:lnTo>
                                    <a:pt x="382" y="4"/>
                                  </a:lnTo>
                                  <a:lnTo>
                                    <a:pt x="384" y="2"/>
                                  </a:lnTo>
                                  <a:lnTo>
                                    <a:pt x="386" y="2"/>
                                  </a:lnTo>
                                  <a:lnTo>
                                    <a:pt x="388" y="0"/>
                                  </a:lnTo>
                                  <a:lnTo>
                                    <a:pt x="390" y="0"/>
                                  </a:lnTo>
                                  <a:lnTo>
                                    <a:pt x="393" y="0"/>
                                  </a:lnTo>
                                  <a:lnTo>
                                    <a:pt x="405" y="0"/>
                                  </a:lnTo>
                                  <a:lnTo>
                                    <a:pt x="407" y="0"/>
                                  </a:lnTo>
                                  <a:lnTo>
                                    <a:pt x="409" y="0"/>
                                  </a:lnTo>
                                  <a:lnTo>
                                    <a:pt x="412" y="2"/>
                                  </a:lnTo>
                                  <a:lnTo>
                                    <a:pt x="414" y="0"/>
                                  </a:lnTo>
                                  <a:lnTo>
                                    <a:pt x="416" y="0"/>
                                  </a:lnTo>
                                  <a:lnTo>
                                    <a:pt x="418" y="0"/>
                                  </a:lnTo>
                                  <a:lnTo>
                                    <a:pt x="431" y="0"/>
                                  </a:lnTo>
                                  <a:lnTo>
                                    <a:pt x="433" y="0"/>
                                  </a:lnTo>
                                  <a:lnTo>
                                    <a:pt x="435" y="0"/>
                                  </a:lnTo>
                                  <a:lnTo>
                                    <a:pt x="437" y="2"/>
                                  </a:lnTo>
                                  <a:lnTo>
                                    <a:pt x="439" y="2"/>
                                  </a:lnTo>
                                  <a:lnTo>
                                    <a:pt x="441" y="4"/>
                                  </a:lnTo>
                                  <a:lnTo>
                                    <a:pt x="443" y="6"/>
                                  </a:lnTo>
                                  <a:lnTo>
                                    <a:pt x="443" y="8"/>
                                  </a:lnTo>
                                  <a:lnTo>
                                    <a:pt x="445" y="10"/>
                                  </a:lnTo>
                                  <a:lnTo>
                                    <a:pt x="445" y="13"/>
                                  </a:lnTo>
                                  <a:lnTo>
                                    <a:pt x="445" y="15"/>
                                  </a:lnTo>
                                  <a:lnTo>
                                    <a:pt x="445" y="76"/>
                                  </a:lnTo>
                                  <a:lnTo>
                                    <a:pt x="445" y="78"/>
                                  </a:lnTo>
                                  <a:lnTo>
                                    <a:pt x="445" y="80"/>
                                  </a:lnTo>
                                  <a:lnTo>
                                    <a:pt x="443" y="82"/>
                                  </a:lnTo>
                                  <a:lnTo>
                                    <a:pt x="443" y="84"/>
                                  </a:lnTo>
                                  <a:lnTo>
                                    <a:pt x="441" y="87"/>
                                  </a:lnTo>
                                  <a:lnTo>
                                    <a:pt x="439" y="89"/>
                                  </a:lnTo>
                                  <a:lnTo>
                                    <a:pt x="437" y="89"/>
                                  </a:lnTo>
                                  <a:lnTo>
                                    <a:pt x="435" y="91"/>
                                  </a:lnTo>
                                  <a:lnTo>
                                    <a:pt x="433" y="91"/>
                                  </a:lnTo>
                                  <a:lnTo>
                                    <a:pt x="431" y="91"/>
                                  </a:lnTo>
                                  <a:lnTo>
                                    <a:pt x="416" y="91"/>
                                  </a:lnTo>
                                  <a:lnTo>
                                    <a:pt x="414" y="91"/>
                                  </a:lnTo>
                                  <a:lnTo>
                                    <a:pt x="412" y="91"/>
                                  </a:lnTo>
                                  <a:lnTo>
                                    <a:pt x="412" y="89"/>
                                  </a:lnTo>
                                  <a:lnTo>
                                    <a:pt x="409" y="91"/>
                                  </a:lnTo>
                                  <a:lnTo>
                                    <a:pt x="407" y="91"/>
                                  </a:lnTo>
                                  <a:lnTo>
                                    <a:pt x="405" y="91"/>
                                  </a:lnTo>
                                  <a:lnTo>
                                    <a:pt x="393" y="91"/>
                                  </a:lnTo>
                                  <a:lnTo>
                                    <a:pt x="390" y="91"/>
                                  </a:lnTo>
                                  <a:lnTo>
                                    <a:pt x="388" y="91"/>
                                  </a:lnTo>
                                  <a:lnTo>
                                    <a:pt x="386" y="89"/>
                                  </a:lnTo>
                                  <a:lnTo>
                                    <a:pt x="384" y="89"/>
                                  </a:lnTo>
                                  <a:lnTo>
                                    <a:pt x="382" y="87"/>
                                  </a:lnTo>
                                  <a:lnTo>
                                    <a:pt x="380" y="84"/>
                                  </a:lnTo>
                                  <a:lnTo>
                                    <a:pt x="380" y="82"/>
                                  </a:lnTo>
                                  <a:lnTo>
                                    <a:pt x="378" y="80"/>
                                  </a:lnTo>
                                  <a:lnTo>
                                    <a:pt x="378" y="78"/>
                                  </a:lnTo>
                                  <a:lnTo>
                                    <a:pt x="378" y="76"/>
                                  </a:lnTo>
                                  <a:lnTo>
                                    <a:pt x="378" y="70"/>
                                  </a:lnTo>
                                  <a:lnTo>
                                    <a:pt x="378" y="72"/>
                                  </a:lnTo>
                                  <a:lnTo>
                                    <a:pt x="376" y="72"/>
                                  </a:lnTo>
                                  <a:lnTo>
                                    <a:pt x="367" y="82"/>
                                  </a:lnTo>
                                  <a:lnTo>
                                    <a:pt x="367" y="84"/>
                                  </a:lnTo>
                                  <a:lnTo>
                                    <a:pt x="365" y="87"/>
                                  </a:lnTo>
                                  <a:lnTo>
                                    <a:pt x="363" y="87"/>
                                  </a:lnTo>
                                  <a:lnTo>
                                    <a:pt x="361" y="89"/>
                                  </a:lnTo>
                                  <a:lnTo>
                                    <a:pt x="359" y="89"/>
                                  </a:lnTo>
                                  <a:lnTo>
                                    <a:pt x="346" y="91"/>
                                  </a:lnTo>
                                  <a:lnTo>
                                    <a:pt x="344" y="91"/>
                                  </a:lnTo>
                                  <a:lnTo>
                                    <a:pt x="342" y="91"/>
                                  </a:lnTo>
                                  <a:lnTo>
                                    <a:pt x="329" y="89"/>
                                  </a:lnTo>
                                  <a:lnTo>
                                    <a:pt x="327" y="89"/>
                                  </a:lnTo>
                                  <a:lnTo>
                                    <a:pt x="325" y="87"/>
                                  </a:lnTo>
                                  <a:lnTo>
                                    <a:pt x="323" y="87"/>
                                  </a:lnTo>
                                  <a:lnTo>
                                    <a:pt x="321" y="84"/>
                                  </a:lnTo>
                                  <a:lnTo>
                                    <a:pt x="321" y="82"/>
                                  </a:lnTo>
                                  <a:lnTo>
                                    <a:pt x="319" y="82"/>
                                  </a:lnTo>
                                  <a:lnTo>
                                    <a:pt x="314" y="87"/>
                                  </a:lnTo>
                                  <a:lnTo>
                                    <a:pt x="312" y="87"/>
                                  </a:lnTo>
                                  <a:lnTo>
                                    <a:pt x="310" y="89"/>
                                  </a:lnTo>
                                  <a:lnTo>
                                    <a:pt x="308" y="89"/>
                                  </a:lnTo>
                                  <a:lnTo>
                                    <a:pt x="293" y="91"/>
                                  </a:lnTo>
                                  <a:lnTo>
                                    <a:pt x="291" y="91"/>
                                  </a:lnTo>
                                  <a:lnTo>
                                    <a:pt x="289" y="91"/>
                                  </a:lnTo>
                                  <a:lnTo>
                                    <a:pt x="272" y="89"/>
                                  </a:lnTo>
                                  <a:lnTo>
                                    <a:pt x="270" y="89"/>
                                  </a:lnTo>
                                  <a:lnTo>
                                    <a:pt x="268" y="87"/>
                                  </a:lnTo>
                                  <a:lnTo>
                                    <a:pt x="266" y="87"/>
                                  </a:lnTo>
                                  <a:lnTo>
                                    <a:pt x="266" y="84"/>
                                  </a:lnTo>
                                  <a:lnTo>
                                    <a:pt x="259" y="82"/>
                                  </a:lnTo>
                                  <a:lnTo>
                                    <a:pt x="259" y="84"/>
                                  </a:lnTo>
                                  <a:lnTo>
                                    <a:pt x="257" y="87"/>
                                  </a:lnTo>
                                  <a:lnTo>
                                    <a:pt x="255" y="89"/>
                                  </a:lnTo>
                                  <a:lnTo>
                                    <a:pt x="253" y="89"/>
                                  </a:lnTo>
                                  <a:lnTo>
                                    <a:pt x="251" y="91"/>
                                  </a:lnTo>
                                  <a:lnTo>
                                    <a:pt x="249" y="91"/>
                                  </a:lnTo>
                                  <a:lnTo>
                                    <a:pt x="247" y="91"/>
                                  </a:lnTo>
                                  <a:lnTo>
                                    <a:pt x="234" y="91"/>
                                  </a:lnTo>
                                  <a:lnTo>
                                    <a:pt x="232" y="91"/>
                                  </a:lnTo>
                                  <a:lnTo>
                                    <a:pt x="230" y="91"/>
                                  </a:lnTo>
                                  <a:lnTo>
                                    <a:pt x="228" y="89"/>
                                  </a:lnTo>
                                  <a:lnTo>
                                    <a:pt x="226" y="91"/>
                                  </a:lnTo>
                                  <a:lnTo>
                                    <a:pt x="224" y="91"/>
                                  </a:lnTo>
                                  <a:lnTo>
                                    <a:pt x="221" y="91"/>
                                  </a:lnTo>
                                  <a:lnTo>
                                    <a:pt x="211" y="91"/>
                                  </a:lnTo>
                                  <a:lnTo>
                                    <a:pt x="209" y="91"/>
                                  </a:lnTo>
                                  <a:lnTo>
                                    <a:pt x="207" y="91"/>
                                  </a:lnTo>
                                  <a:lnTo>
                                    <a:pt x="205" y="89"/>
                                  </a:lnTo>
                                  <a:lnTo>
                                    <a:pt x="202" y="89"/>
                                  </a:lnTo>
                                  <a:lnTo>
                                    <a:pt x="200" y="87"/>
                                  </a:lnTo>
                                  <a:lnTo>
                                    <a:pt x="198" y="84"/>
                                  </a:lnTo>
                                  <a:lnTo>
                                    <a:pt x="198" y="82"/>
                                  </a:lnTo>
                                  <a:lnTo>
                                    <a:pt x="196" y="80"/>
                                  </a:lnTo>
                                  <a:lnTo>
                                    <a:pt x="196" y="78"/>
                                  </a:lnTo>
                                  <a:lnTo>
                                    <a:pt x="196" y="76"/>
                                  </a:lnTo>
                                  <a:close/>
                                  <a:moveTo>
                                    <a:pt x="0" y="53"/>
                                  </a:moveTo>
                                  <a:lnTo>
                                    <a:pt x="0" y="51"/>
                                  </a:lnTo>
                                  <a:lnTo>
                                    <a:pt x="0" y="48"/>
                                  </a:lnTo>
                                  <a:lnTo>
                                    <a:pt x="2" y="46"/>
                                  </a:lnTo>
                                  <a:lnTo>
                                    <a:pt x="2" y="44"/>
                                  </a:lnTo>
                                  <a:lnTo>
                                    <a:pt x="4" y="42"/>
                                  </a:lnTo>
                                  <a:lnTo>
                                    <a:pt x="6" y="40"/>
                                  </a:lnTo>
                                  <a:lnTo>
                                    <a:pt x="8" y="40"/>
                                  </a:lnTo>
                                  <a:lnTo>
                                    <a:pt x="10" y="38"/>
                                  </a:lnTo>
                                  <a:lnTo>
                                    <a:pt x="12" y="38"/>
                                  </a:lnTo>
                                  <a:lnTo>
                                    <a:pt x="25" y="36"/>
                                  </a:lnTo>
                                  <a:lnTo>
                                    <a:pt x="25" y="15"/>
                                  </a:lnTo>
                                  <a:lnTo>
                                    <a:pt x="25" y="13"/>
                                  </a:lnTo>
                                  <a:lnTo>
                                    <a:pt x="25" y="10"/>
                                  </a:lnTo>
                                  <a:lnTo>
                                    <a:pt x="27" y="8"/>
                                  </a:lnTo>
                                  <a:lnTo>
                                    <a:pt x="27" y="6"/>
                                  </a:lnTo>
                                  <a:lnTo>
                                    <a:pt x="29" y="4"/>
                                  </a:lnTo>
                                  <a:lnTo>
                                    <a:pt x="31" y="2"/>
                                  </a:lnTo>
                                  <a:lnTo>
                                    <a:pt x="33" y="2"/>
                                  </a:lnTo>
                                  <a:lnTo>
                                    <a:pt x="36" y="0"/>
                                  </a:lnTo>
                                  <a:lnTo>
                                    <a:pt x="38" y="0"/>
                                  </a:lnTo>
                                  <a:lnTo>
                                    <a:pt x="40" y="0"/>
                                  </a:lnTo>
                                  <a:lnTo>
                                    <a:pt x="52" y="0"/>
                                  </a:lnTo>
                                  <a:lnTo>
                                    <a:pt x="55" y="0"/>
                                  </a:lnTo>
                                  <a:lnTo>
                                    <a:pt x="57" y="0"/>
                                  </a:lnTo>
                                  <a:lnTo>
                                    <a:pt x="59" y="2"/>
                                  </a:lnTo>
                                  <a:lnTo>
                                    <a:pt x="61" y="2"/>
                                  </a:lnTo>
                                  <a:lnTo>
                                    <a:pt x="63" y="4"/>
                                  </a:lnTo>
                                  <a:lnTo>
                                    <a:pt x="65" y="6"/>
                                  </a:lnTo>
                                  <a:lnTo>
                                    <a:pt x="65" y="8"/>
                                  </a:lnTo>
                                  <a:lnTo>
                                    <a:pt x="82" y="2"/>
                                  </a:lnTo>
                                  <a:lnTo>
                                    <a:pt x="84" y="0"/>
                                  </a:lnTo>
                                  <a:lnTo>
                                    <a:pt x="86" y="0"/>
                                  </a:lnTo>
                                  <a:lnTo>
                                    <a:pt x="88" y="0"/>
                                  </a:lnTo>
                                  <a:lnTo>
                                    <a:pt x="91" y="0"/>
                                  </a:lnTo>
                                  <a:lnTo>
                                    <a:pt x="93" y="0"/>
                                  </a:lnTo>
                                  <a:lnTo>
                                    <a:pt x="105" y="4"/>
                                  </a:lnTo>
                                  <a:lnTo>
                                    <a:pt x="107" y="6"/>
                                  </a:lnTo>
                                  <a:lnTo>
                                    <a:pt x="110" y="6"/>
                                  </a:lnTo>
                                  <a:lnTo>
                                    <a:pt x="112" y="8"/>
                                  </a:lnTo>
                                  <a:lnTo>
                                    <a:pt x="114" y="10"/>
                                  </a:lnTo>
                                  <a:lnTo>
                                    <a:pt x="122" y="23"/>
                                  </a:lnTo>
                                  <a:lnTo>
                                    <a:pt x="122" y="25"/>
                                  </a:lnTo>
                                  <a:lnTo>
                                    <a:pt x="122" y="15"/>
                                  </a:lnTo>
                                  <a:lnTo>
                                    <a:pt x="122" y="13"/>
                                  </a:lnTo>
                                  <a:lnTo>
                                    <a:pt x="122" y="10"/>
                                  </a:lnTo>
                                  <a:lnTo>
                                    <a:pt x="124" y="8"/>
                                  </a:lnTo>
                                  <a:lnTo>
                                    <a:pt x="124" y="6"/>
                                  </a:lnTo>
                                  <a:lnTo>
                                    <a:pt x="126" y="4"/>
                                  </a:lnTo>
                                  <a:lnTo>
                                    <a:pt x="129" y="2"/>
                                  </a:lnTo>
                                  <a:lnTo>
                                    <a:pt x="131" y="2"/>
                                  </a:lnTo>
                                  <a:lnTo>
                                    <a:pt x="133" y="0"/>
                                  </a:lnTo>
                                  <a:lnTo>
                                    <a:pt x="135" y="0"/>
                                  </a:lnTo>
                                  <a:lnTo>
                                    <a:pt x="137" y="0"/>
                                  </a:lnTo>
                                  <a:lnTo>
                                    <a:pt x="150" y="0"/>
                                  </a:lnTo>
                                  <a:lnTo>
                                    <a:pt x="152" y="0"/>
                                  </a:lnTo>
                                  <a:lnTo>
                                    <a:pt x="154" y="0"/>
                                  </a:lnTo>
                                  <a:lnTo>
                                    <a:pt x="156" y="2"/>
                                  </a:lnTo>
                                  <a:lnTo>
                                    <a:pt x="158" y="0"/>
                                  </a:lnTo>
                                  <a:lnTo>
                                    <a:pt x="160" y="0"/>
                                  </a:lnTo>
                                  <a:lnTo>
                                    <a:pt x="162" y="0"/>
                                  </a:lnTo>
                                  <a:lnTo>
                                    <a:pt x="173" y="0"/>
                                  </a:lnTo>
                                  <a:lnTo>
                                    <a:pt x="175" y="0"/>
                                  </a:lnTo>
                                  <a:lnTo>
                                    <a:pt x="177" y="0"/>
                                  </a:lnTo>
                                  <a:lnTo>
                                    <a:pt x="179" y="2"/>
                                  </a:lnTo>
                                  <a:lnTo>
                                    <a:pt x="181" y="2"/>
                                  </a:lnTo>
                                  <a:lnTo>
                                    <a:pt x="183" y="4"/>
                                  </a:lnTo>
                                  <a:lnTo>
                                    <a:pt x="186" y="6"/>
                                  </a:lnTo>
                                  <a:lnTo>
                                    <a:pt x="186" y="8"/>
                                  </a:lnTo>
                                  <a:lnTo>
                                    <a:pt x="188" y="10"/>
                                  </a:lnTo>
                                  <a:lnTo>
                                    <a:pt x="188" y="13"/>
                                  </a:lnTo>
                                  <a:lnTo>
                                    <a:pt x="188" y="15"/>
                                  </a:lnTo>
                                  <a:lnTo>
                                    <a:pt x="188" y="76"/>
                                  </a:lnTo>
                                  <a:lnTo>
                                    <a:pt x="188" y="78"/>
                                  </a:lnTo>
                                  <a:lnTo>
                                    <a:pt x="188" y="80"/>
                                  </a:lnTo>
                                  <a:lnTo>
                                    <a:pt x="186" y="82"/>
                                  </a:lnTo>
                                  <a:lnTo>
                                    <a:pt x="186" y="84"/>
                                  </a:lnTo>
                                  <a:lnTo>
                                    <a:pt x="183" y="87"/>
                                  </a:lnTo>
                                  <a:lnTo>
                                    <a:pt x="181" y="89"/>
                                  </a:lnTo>
                                  <a:lnTo>
                                    <a:pt x="179" y="89"/>
                                  </a:lnTo>
                                  <a:lnTo>
                                    <a:pt x="177" y="91"/>
                                  </a:lnTo>
                                  <a:lnTo>
                                    <a:pt x="175" y="91"/>
                                  </a:lnTo>
                                  <a:lnTo>
                                    <a:pt x="173" y="91"/>
                                  </a:lnTo>
                                  <a:lnTo>
                                    <a:pt x="162" y="91"/>
                                  </a:lnTo>
                                  <a:lnTo>
                                    <a:pt x="160" y="91"/>
                                  </a:lnTo>
                                  <a:lnTo>
                                    <a:pt x="158" y="91"/>
                                  </a:lnTo>
                                  <a:lnTo>
                                    <a:pt x="156" y="89"/>
                                  </a:lnTo>
                                  <a:lnTo>
                                    <a:pt x="154" y="91"/>
                                  </a:lnTo>
                                  <a:lnTo>
                                    <a:pt x="152" y="91"/>
                                  </a:lnTo>
                                  <a:lnTo>
                                    <a:pt x="150" y="91"/>
                                  </a:lnTo>
                                  <a:lnTo>
                                    <a:pt x="137" y="91"/>
                                  </a:lnTo>
                                  <a:lnTo>
                                    <a:pt x="135" y="91"/>
                                  </a:lnTo>
                                  <a:lnTo>
                                    <a:pt x="133" y="91"/>
                                  </a:lnTo>
                                  <a:lnTo>
                                    <a:pt x="131" y="89"/>
                                  </a:lnTo>
                                  <a:lnTo>
                                    <a:pt x="129" y="89"/>
                                  </a:lnTo>
                                  <a:lnTo>
                                    <a:pt x="126" y="87"/>
                                  </a:lnTo>
                                  <a:lnTo>
                                    <a:pt x="124" y="84"/>
                                  </a:lnTo>
                                  <a:lnTo>
                                    <a:pt x="124" y="82"/>
                                  </a:lnTo>
                                  <a:lnTo>
                                    <a:pt x="122" y="80"/>
                                  </a:lnTo>
                                  <a:lnTo>
                                    <a:pt x="122" y="78"/>
                                  </a:lnTo>
                                  <a:lnTo>
                                    <a:pt x="122" y="76"/>
                                  </a:lnTo>
                                  <a:lnTo>
                                    <a:pt x="122" y="70"/>
                                  </a:lnTo>
                                  <a:lnTo>
                                    <a:pt x="122" y="72"/>
                                  </a:lnTo>
                                  <a:lnTo>
                                    <a:pt x="120" y="72"/>
                                  </a:lnTo>
                                  <a:lnTo>
                                    <a:pt x="112" y="82"/>
                                  </a:lnTo>
                                  <a:lnTo>
                                    <a:pt x="112" y="84"/>
                                  </a:lnTo>
                                  <a:lnTo>
                                    <a:pt x="110" y="87"/>
                                  </a:lnTo>
                                  <a:lnTo>
                                    <a:pt x="107" y="87"/>
                                  </a:lnTo>
                                  <a:lnTo>
                                    <a:pt x="105" y="89"/>
                                  </a:lnTo>
                                  <a:lnTo>
                                    <a:pt x="103" y="89"/>
                                  </a:lnTo>
                                  <a:lnTo>
                                    <a:pt x="91" y="91"/>
                                  </a:lnTo>
                                  <a:lnTo>
                                    <a:pt x="88" y="91"/>
                                  </a:lnTo>
                                  <a:lnTo>
                                    <a:pt x="86" y="91"/>
                                  </a:lnTo>
                                  <a:lnTo>
                                    <a:pt x="74" y="89"/>
                                  </a:lnTo>
                                  <a:lnTo>
                                    <a:pt x="71" y="89"/>
                                  </a:lnTo>
                                  <a:lnTo>
                                    <a:pt x="69" y="87"/>
                                  </a:lnTo>
                                  <a:lnTo>
                                    <a:pt x="67" y="87"/>
                                  </a:lnTo>
                                  <a:lnTo>
                                    <a:pt x="65" y="84"/>
                                  </a:lnTo>
                                  <a:lnTo>
                                    <a:pt x="65" y="82"/>
                                  </a:lnTo>
                                  <a:lnTo>
                                    <a:pt x="61" y="78"/>
                                  </a:lnTo>
                                  <a:lnTo>
                                    <a:pt x="55" y="84"/>
                                  </a:lnTo>
                                  <a:lnTo>
                                    <a:pt x="52" y="87"/>
                                  </a:lnTo>
                                  <a:lnTo>
                                    <a:pt x="50" y="87"/>
                                  </a:lnTo>
                                  <a:lnTo>
                                    <a:pt x="48" y="89"/>
                                  </a:lnTo>
                                  <a:lnTo>
                                    <a:pt x="46" y="89"/>
                                  </a:lnTo>
                                  <a:lnTo>
                                    <a:pt x="36" y="91"/>
                                  </a:lnTo>
                                  <a:lnTo>
                                    <a:pt x="33" y="91"/>
                                  </a:lnTo>
                                  <a:lnTo>
                                    <a:pt x="31" y="91"/>
                                  </a:lnTo>
                                  <a:lnTo>
                                    <a:pt x="29" y="91"/>
                                  </a:lnTo>
                                  <a:lnTo>
                                    <a:pt x="27" y="89"/>
                                  </a:lnTo>
                                  <a:lnTo>
                                    <a:pt x="14" y="82"/>
                                  </a:lnTo>
                                  <a:lnTo>
                                    <a:pt x="12" y="82"/>
                                  </a:lnTo>
                                  <a:lnTo>
                                    <a:pt x="10" y="80"/>
                                  </a:lnTo>
                                  <a:lnTo>
                                    <a:pt x="8" y="78"/>
                                  </a:lnTo>
                                  <a:lnTo>
                                    <a:pt x="8" y="76"/>
                                  </a:lnTo>
                                  <a:lnTo>
                                    <a:pt x="6" y="74"/>
                                  </a:lnTo>
                                  <a:lnTo>
                                    <a:pt x="0" y="57"/>
                                  </a:lnTo>
                                  <a:lnTo>
                                    <a:pt x="0" y="55"/>
                                  </a:lnTo>
                                  <a:lnTo>
                                    <a:pt x="0" y="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4" name="Rectangle 845"/>
                          <wps:cNvSpPr>
                            <a:spLocks noChangeArrowheads="1"/>
                          </wps:cNvSpPr>
                          <wps:spPr bwMode="auto">
                            <a:xfrm>
                              <a:off x="4985" y="9866"/>
                              <a:ext cx="39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JOHNSON</w:t>
                                </w:r>
                              </w:p>
                            </w:txbxContent>
                          </wps:txbx>
                          <wps:bodyPr rot="0" vert="horz" wrap="none" lIns="0" tIns="0" rIns="0" bIns="0" anchor="t" anchorCtr="0" upright="1">
                            <a:spAutoFit/>
                          </wps:bodyPr>
                        </wps:wsp>
                        <wps:wsp>
                          <wps:cNvPr id="3075" name="Rectangle 846"/>
                          <wps:cNvSpPr>
                            <a:spLocks noChangeArrowheads="1"/>
                          </wps:cNvSpPr>
                          <wps:spPr bwMode="auto">
                            <a:xfrm>
                              <a:off x="6108" y="7540"/>
                              <a:ext cx="409"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RICHLAND</w:t>
                                </w:r>
                              </w:p>
                            </w:txbxContent>
                          </wps:txbx>
                          <wps:bodyPr rot="0" vert="horz" wrap="none" lIns="0" tIns="0" rIns="0" bIns="0" anchor="t" anchorCtr="0" upright="1">
                            <a:spAutoFit/>
                          </wps:bodyPr>
                        </wps:wsp>
                        <wps:wsp>
                          <wps:cNvPr id="3076" name="Freeform 847"/>
                          <wps:cNvSpPr>
                            <a:spLocks noEditPoints="1"/>
                          </wps:cNvSpPr>
                          <wps:spPr bwMode="auto">
                            <a:xfrm>
                              <a:off x="6102" y="7540"/>
                              <a:ext cx="456" cy="89"/>
                            </a:xfrm>
                            <a:custGeom>
                              <a:avLst/>
                              <a:gdLst>
                                <a:gd name="T0" fmla="*/ 160 w 456"/>
                                <a:gd name="T1" fmla="*/ 6 h 89"/>
                                <a:gd name="T2" fmla="*/ 173 w 456"/>
                                <a:gd name="T3" fmla="*/ 0 h 89"/>
                                <a:gd name="T4" fmla="*/ 194 w 456"/>
                                <a:gd name="T5" fmla="*/ 0 h 89"/>
                                <a:gd name="T6" fmla="*/ 217 w 456"/>
                                <a:gd name="T7" fmla="*/ 2 h 89"/>
                                <a:gd name="T8" fmla="*/ 226 w 456"/>
                                <a:gd name="T9" fmla="*/ 2 h 89"/>
                                <a:gd name="T10" fmla="*/ 247 w 456"/>
                                <a:gd name="T11" fmla="*/ 0 h 89"/>
                                <a:gd name="T12" fmla="*/ 258 w 456"/>
                                <a:gd name="T13" fmla="*/ 8 h 89"/>
                                <a:gd name="T14" fmla="*/ 281 w 456"/>
                                <a:gd name="T15" fmla="*/ 8 h 89"/>
                                <a:gd name="T16" fmla="*/ 291 w 456"/>
                                <a:gd name="T17" fmla="*/ 0 h 89"/>
                                <a:gd name="T18" fmla="*/ 317 w 456"/>
                                <a:gd name="T19" fmla="*/ 2 h 89"/>
                                <a:gd name="T20" fmla="*/ 329 w 456"/>
                                <a:gd name="T21" fmla="*/ 13 h 89"/>
                                <a:gd name="T22" fmla="*/ 338 w 456"/>
                                <a:gd name="T23" fmla="*/ 2 h 89"/>
                                <a:gd name="T24" fmla="*/ 359 w 456"/>
                                <a:gd name="T25" fmla="*/ 0 h 89"/>
                                <a:gd name="T26" fmla="*/ 382 w 456"/>
                                <a:gd name="T27" fmla="*/ 0 h 89"/>
                                <a:gd name="T28" fmla="*/ 393 w 456"/>
                                <a:gd name="T29" fmla="*/ 4 h 89"/>
                                <a:gd name="T30" fmla="*/ 427 w 456"/>
                                <a:gd name="T31" fmla="*/ 0 h 89"/>
                                <a:gd name="T32" fmla="*/ 452 w 456"/>
                                <a:gd name="T33" fmla="*/ 19 h 89"/>
                                <a:gd name="T34" fmla="*/ 456 w 456"/>
                                <a:gd name="T35" fmla="*/ 61 h 89"/>
                                <a:gd name="T36" fmla="*/ 437 w 456"/>
                                <a:gd name="T37" fmla="*/ 84 h 89"/>
                                <a:gd name="T38" fmla="*/ 403 w 456"/>
                                <a:gd name="T39" fmla="*/ 89 h 89"/>
                                <a:gd name="T40" fmla="*/ 393 w 456"/>
                                <a:gd name="T41" fmla="*/ 82 h 89"/>
                                <a:gd name="T42" fmla="*/ 380 w 456"/>
                                <a:gd name="T43" fmla="*/ 89 h 89"/>
                                <a:gd name="T44" fmla="*/ 357 w 456"/>
                                <a:gd name="T45" fmla="*/ 89 h 89"/>
                                <a:gd name="T46" fmla="*/ 336 w 456"/>
                                <a:gd name="T47" fmla="*/ 89 h 89"/>
                                <a:gd name="T48" fmla="*/ 312 w 456"/>
                                <a:gd name="T49" fmla="*/ 87 h 89"/>
                                <a:gd name="T50" fmla="*/ 302 w 456"/>
                                <a:gd name="T51" fmla="*/ 68 h 89"/>
                                <a:gd name="T52" fmla="*/ 289 w 456"/>
                                <a:gd name="T53" fmla="*/ 87 h 89"/>
                                <a:gd name="T54" fmla="*/ 232 w 456"/>
                                <a:gd name="T55" fmla="*/ 89 h 89"/>
                                <a:gd name="T56" fmla="*/ 222 w 456"/>
                                <a:gd name="T57" fmla="*/ 80 h 89"/>
                                <a:gd name="T58" fmla="*/ 211 w 456"/>
                                <a:gd name="T59" fmla="*/ 89 h 89"/>
                                <a:gd name="T60" fmla="*/ 190 w 456"/>
                                <a:gd name="T61" fmla="*/ 89 h 89"/>
                                <a:gd name="T62" fmla="*/ 167 w 456"/>
                                <a:gd name="T63" fmla="*/ 87 h 89"/>
                                <a:gd name="T64" fmla="*/ 158 w 456"/>
                                <a:gd name="T65" fmla="*/ 76 h 89"/>
                                <a:gd name="T66" fmla="*/ 2 w 456"/>
                                <a:gd name="T67" fmla="*/ 8 h 89"/>
                                <a:gd name="T68" fmla="*/ 13 w 456"/>
                                <a:gd name="T69" fmla="*/ 0 h 89"/>
                                <a:gd name="T70" fmla="*/ 53 w 456"/>
                                <a:gd name="T71" fmla="*/ 4 h 89"/>
                                <a:gd name="T72" fmla="*/ 63 w 456"/>
                                <a:gd name="T73" fmla="*/ 19 h 89"/>
                                <a:gd name="T74" fmla="*/ 63 w 456"/>
                                <a:gd name="T75" fmla="*/ 49 h 89"/>
                                <a:gd name="T76" fmla="*/ 72 w 456"/>
                                <a:gd name="T77" fmla="*/ 10 h 89"/>
                                <a:gd name="T78" fmla="*/ 82 w 456"/>
                                <a:gd name="T79" fmla="*/ 0 h 89"/>
                                <a:gd name="T80" fmla="*/ 105 w 456"/>
                                <a:gd name="T81" fmla="*/ 2 h 89"/>
                                <a:gd name="T82" fmla="*/ 120 w 456"/>
                                <a:gd name="T83" fmla="*/ 2 h 89"/>
                                <a:gd name="T84" fmla="*/ 150 w 456"/>
                                <a:gd name="T85" fmla="*/ 27 h 89"/>
                                <a:gd name="T86" fmla="*/ 150 w 456"/>
                                <a:gd name="T87" fmla="*/ 40 h 89"/>
                                <a:gd name="T88" fmla="*/ 152 w 456"/>
                                <a:gd name="T89" fmla="*/ 51 h 89"/>
                                <a:gd name="T90" fmla="*/ 141 w 456"/>
                                <a:gd name="T91" fmla="*/ 78 h 89"/>
                                <a:gd name="T92" fmla="*/ 116 w 456"/>
                                <a:gd name="T93" fmla="*/ 89 h 89"/>
                                <a:gd name="T94" fmla="*/ 99 w 456"/>
                                <a:gd name="T95" fmla="*/ 89 h 89"/>
                                <a:gd name="T96" fmla="*/ 76 w 456"/>
                                <a:gd name="T97" fmla="*/ 84 h 89"/>
                                <a:gd name="T98" fmla="*/ 67 w 456"/>
                                <a:gd name="T99" fmla="*/ 87 h 89"/>
                                <a:gd name="T100" fmla="*/ 44 w 456"/>
                                <a:gd name="T101" fmla="*/ 89 h 89"/>
                                <a:gd name="T102" fmla="*/ 32 w 456"/>
                                <a:gd name="T103" fmla="*/ 89 h 89"/>
                                <a:gd name="T104" fmla="*/ 8 w 456"/>
                                <a:gd name="T105" fmla="*/ 87 h 89"/>
                                <a:gd name="T106" fmla="*/ 0 w 456"/>
                                <a:gd name="T107" fmla="*/ 76 h 89"/>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456" h="89">
                                  <a:moveTo>
                                    <a:pt x="158" y="74"/>
                                  </a:moveTo>
                                  <a:lnTo>
                                    <a:pt x="158" y="15"/>
                                  </a:lnTo>
                                  <a:lnTo>
                                    <a:pt x="158" y="13"/>
                                  </a:lnTo>
                                  <a:lnTo>
                                    <a:pt x="158" y="10"/>
                                  </a:lnTo>
                                  <a:lnTo>
                                    <a:pt x="160" y="8"/>
                                  </a:lnTo>
                                  <a:lnTo>
                                    <a:pt x="160" y="6"/>
                                  </a:lnTo>
                                  <a:lnTo>
                                    <a:pt x="163" y="4"/>
                                  </a:lnTo>
                                  <a:lnTo>
                                    <a:pt x="165" y="2"/>
                                  </a:lnTo>
                                  <a:lnTo>
                                    <a:pt x="167" y="2"/>
                                  </a:lnTo>
                                  <a:lnTo>
                                    <a:pt x="169" y="0"/>
                                  </a:lnTo>
                                  <a:lnTo>
                                    <a:pt x="171" y="0"/>
                                  </a:lnTo>
                                  <a:lnTo>
                                    <a:pt x="173" y="0"/>
                                  </a:lnTo>
                                  <a:lnTo>
                                    <a:pt x="186" y="0"/>
                                  </a:lnTo>
                                  <a:lnTo>
                                    <a:pt x="188" y="0"/>
                                  </a:lnTo>
                                  <a:lnTo>
                                    <a:pt x="190" y="0"/>
                                  </a:lnTo>
                                  <a:lnTo>
                                    <a:pt x="192" y="2"/>
                                  </a:lnTo>
                                  <a:lnTo>
                                    <a:pt x="192" y="0"/>
                                  </a:lnTo>
                                  <a:lnTo>
                                    <a:pt x="194" y="0"/>
                                  </a:lnTo>
                                  <a:lnTo>
                                    <a:pt x="196" y="0"/>
                                  </a:lnTo>
                                  <a:lnTo>
                                    <a:pt x="209" y="0"/>
                                  </a:lnTo>
                                  <a:lnTo>
                                    <a:pt x="211" y="0"/>
                                  </a:lnTo>
                                  <a:lnTo>
                                    <a:pt x="213" y="0"/>
                                  </a:lnTo>
                                  <a:lnTo>
                                    <a:pt x="215" y="2"/>
                                  </a:lnTo>
                                  <a:lnTo>
                                    <a:pt x="217" y="2"/>
                                  </a:lnTo>
                                  <a:lnTo>
                                    <a:pt x="220" y="4"/>
                                  </a:lnTo>
                                  <a:lnTo>
                                    <a:pt x="222" y="6"/>
                                  </a:lnTo>
                                  <a:lnTo>
                                    <a:pt x="222" y="8"/>
                                  </a:lnTo>
                                  <a:lnTo>
                                    <a:pt x="222" y="6"/>
                                  </a:lnTo>
                                  <a:lnTo>
                                    <a:pt x="224" y="4"/>
                                  </a:lnTo>
                                  <a:lnTo>
                                    <a:pt x="226" y="2"/>
                                  </a:lnTo>
                                  <a:lnTo>
                                    <a:pt x="228" y="2"/>
                                  </a:lnTo>
                                  <a:lnTo>
                                    <a:pt x="230" y="0"/>
                                  </a:lnTo>
                                  <a:lnTo>
                                    <a:pt x="232" y="0"/>
                                  </a:lnTo>
                                  <a:lnTo>
                                    <a:pt x="234" y="0"/>
                                  </a:lnTo>
                                  <a:lnTo>
                                    <a:pt x="245" y="0"/>
                                  </a:lnTo>
                                  <a:lnTo>
                                    <a:pt x="247" y="0"/>
                                  </a:lnTo>
                                  <a:lnTo>
                                    <a:pt x="249" y="0"/>
                                  </a:lnTo>
                                  <a:lnTo>
                                    <a:pt x="251" y="2"/>
                                  </a:lnTo>
                                  <a:lnTo>
                                    <a:pt x="253" y="2"/>
                                  </a:lnTo>
                                  <a:lnTo>
                                    <a:pt x="255" y="4"/>
                                  </a:lnTo>
                                  <a:lnTo>
                                    <a:pt x="258" y="6"/>
                                  </a:lnTo>
                                  <a:lnTo>
                                    <a:pt x="258" y="8"/>
                                  </a:lnTo>
                                  <a:lnTo>
                                    <a:pt x="260" y="10"/>
                                  </a:lnTo>
                                  <a:lnTo>
                                    <a:pt x="260" y="13"/>
                                  </a:lnTo>
                                  <a:lnTo>
                                    <a:pt x="260" y="15"/>
                                  </a:lnTo>
                                  <a:lnTo>
                                    <a:pt x="260" y="49"/>
                                  </a:lnTo>
                                  <a:lnTo>
                                    <a:pt x="264" y="49"/>
                                  </a:lnTo>
                                  <a:lnTo>
                                    <a:pt x="281" y="8"/>
                                  </a:lnTo>
                                  <a:lnTo>
                                    <a:pt x="281" y="6"/>
                                  </a:lnTo>
                                  <a:lnTo>
                                    <a:pt x="283" y="4"/>
                                  </a:lnTo>
                                  <a:lnTo>
                                    <a:pt x="285" y="2"/>
                                  </a:lnTo>
                                  <a:lnTo>
                                    <a:pt x="287" y="2"/>
                                  </a:lnTo>
                                  <a:lnTo>
                                    <a:pt x="289" y="0"/>
                                  </a:lnTo>
                                  <a:lnTo>
                                    <a:pt x="291" y="0"/>
                                  </a:lnTo>
                                  <a:lnTo>
                                    <a:pt x="293" y="0"/>
                                  </a:lnTo>
                                  <a:lnTo>
                                    <a:pt x="308" y="0"/>
                                  </a:lnTo>
                                  <a:lnTo>
                                    <a:pt x="310" y="0"/>
                                  </a:lnTo>
                                  <a:lnTo>
                                    <a:pt x="312" y="0"/>
                                  </a:lnTo>
                                  <a:lnTo>
                                    <a:pt x="315" y="2"/>
                                  </a:lnTo>
                                  <a:lnTo>
                                    <a:pt x="317" y="2"/>
                                  </a:lnTo>
                                  <a:lnTo>
                                    <a:pt x="319" y="4"/>
                                  </a:lnTo>
                                  <a:lnTo>
                                    <a:pt x="321" y="6"/>
                                  </a:lnTo>
                                  <a:lnTo>
                                    <a:pt x="321" y="8"/>
                                  </a:lnTo>
                                  <a:lnTo>
                                    <a:pt x="329" y="29"/>
                                  </a:lnTo>
                                  <a:lnTo>
                                    <a:pt x="329" y="15"/>
                                  </a:lnTo>
                                  <a:lnTo>
                                    <a:pt x="329" y="13"/>
                                  </a:lnTo>
                                  <a:lnTo>
                                    <a:pt x="329" y="10"/>
                                  </a:lnTo>
                                  <a:lnTo>
                                    <a:pt x="331" y="8"/>
                                  </a:lnTo>
                                  <a:lnTo>
                                    <a:pt x="331" y="6"/>
                                  </a:lnTo>
                                  <a:lnTo>
                                    <a:pt x="334" y="4"/>
                                  </a:lnTo>
                                  <a:lnTo>
                                    <a:pt x="336" y="2"/>
                                  </a:lnTo>
                                  <a:lnTo>
                                    <a:pt x="338" y="2"/>
                                  </a:lnTo>
                                  <a:lnTo>
                                    <a:pt x="340" y="0"/>
                                  </a:lnTo>
                                  <a:lnTo>
                                    <a:pt x="342" y="0"/>
                                  </a:lnTo>
                                  <a:lnTo>
                                    <a:pt x="344" y="0"/>
                                  </a:lnTo>
                                  <a:lnTo>
                                    <a:pt x="355" y="0"/>
                                  </a:lnTo>
                                  <a:lnTo>
                                    <a:pt x="357" y="0"/>
                                  </a:lnTo>
                                  <a:lnTo>
                                    <a:pt x="359" y="0"/>
                                  </a:lnTo>
                                  <a:lnTo>
                                    <a:pt x="361" y="2"/>
                                  </a:lnTo>
                                  <a:lnTo>
                                    <a:pt x="363" y="0"/>
                                  </a:lnTo>
                                  <a:lnTo>
                                    <a:pt x="365" y="0"/>
                                  </a:lnTo>
                                  <a:lnTo>
                                    <a:pt x="367" y="0"/>
                                  </a:lnTo>
                                  <a:lnTo>
                                    <a:pt x="380" y="0"/>
                                  </a:lnTo>
                                  <a:lnTo>
                                    <a:pt x="382" y="0"/>
                                  </a:lnTo>
                                  <a:lnTo>
                                    <a:pt x="384" y="0"/>
                                  </a:lnTo>
                                  <a:lnTo>
                                    <a:pt x="386" y="2"/>
                                  </a:lnTo>
                                  <a:lnTo>
                                    <a:pt x="389" y="2"/>
                                  </a:lnTo>
                                  <a:lnTo>
                                    <a:pt x="391" y="4"/>
                                  </a:lnTo>
                                  <a:lnTo>
                                    <a:pt x="393" y="6"/>
                                  </a:lnTo>
                                  <a:lnTo>
                                    <a:pt x="393" y="4"/>
                                  </a:lnTo>
                                  <a:lnTo>
                                    <a:pt x="395" y="2"/>
                                  </a:lnTo>
                                  <a:lnTo>
                                    <a:pt x="397" y="2"/>
                                  </a:lnTo>
                                  <a:lnTo>
                                    <a:pt x="399" y="0"/>
                                  </a:lnTo>
                                  <a:lnTo>
                                    <a:pt x="401" y="0"/>
                                  </a:lnTo>
                                  <a:lnTo>
                                    <a:pt x="403" y="0"/>
                                  </a:lnTo>
                                  <a:lnTo>
                                    <a:pt x="427" y="0"/>
                                  </a:lnTo>
                                  <a:lnTo>
                                    <a:pt x="429" y="0"/>
                                  </a:lnTo>
                                  <a:lnTo>
                                    <a:pt x="431" y="0"/>
                                  </a:lnTo>
                                  <a:lnTo>
                                    <a:pt x="433" y="2"/>
                                  </a:lnTo>
                                  <a:lnTo>
                                    <a:pt x="435" y="2"/>
                                  </a:lnTo>
                                  <a:lnTo>
                                    <a:pt x="437" y="4"/>
                                  </a:lnTo>
                                  <a:lnTo>
                                    <a:pt x="452" y="19"/>
                                  </a:lnTo>
                                  <a:lnTo>
                                    <a:pt x="454" y="21"/>
                                  </a:lnTo>
                                  <a:lnTo>
                                    <a:pt x="454" y="23"/>
                                  </a:lnTo>
                                  <a:lnTo>
                                    <a:pt x="456" y="25"/>
                                  </a:lnTo>
                                  <a:lnTo>
                                    <a:pt x="456" y="27"/>
                                  </a:lnTo>
                                  <a:lnTo>
                                    <a:pt x="456" y="29"/>
                                  </a:lnTo>
                                  <a:lnTo>
                                    <a:pt x="456" y="61"/>
                                  </a:lnTo>
                                  <a:lnTo>
                                    <a:pt x="456" y="63"/>
                                  </a:lnTo>
                                  <a:lnTo>
                                    <a:pt x="456" y="65"/>
                                  </a:lnTo>
                                  <a:lnTo>
                                    <a:pt x="454" y="68"/>
                                  </a:lnTo>
                                  <a:lnTo>
                                    <a:pt x="454" y="70"/>
                                  </a:lnTo>
                                  <a:lnTo>
                                    <a:pt x="452" y="72"/>
                                  </a:lnTo>
                                  <a:lnTo>
                                    <a:pt x="437" y="84"/>
                                  </a:lnTo>
                                  <a:lnTo>
                                    <a:pt x="435" y="87"/>
                                  </a:lnTo>
                                  <a:lnTo>
                                    <a:pt x="433" y="87"/>
                                  </a:lnTo>
                                  <a:lnTo>
                                    <a:pt x="431" y="89"/>
                                  </a:lnTo>
                                  <a:lnTo>
                                    <a:pt x="429" y="89"/>
                                  </a:lnTo>
                                  <a:lnTo>
                                    <a:pt x="427" y="89"/>
                                  </a:lnTo>
                                  <a:lnTo>
                                    <a:pt x="403" y="89"/>
                                  </a:lnTo>
                                  <a:lnTo>
                                    <a:pt x="401" y="89"/>
                                  </a:lnTo>
                                  <a:lnTo>
                                    <a:pt x="399" y="89"/>
                                  </a:lnTo>
                                  <a:lnTo>
                                    <a:pt x="397" y="87"/>
                                  </a:lnTo>
                                  <a:lnTo>
                                    <a:pt x="395" y="87"/>
                                  </a:lnTo>
                                  <a:lnTo>
                                    <a:pt x="393" y="84"/>
                                  </a:lnTo>
                                  <a:lnTo>
                                    <a:pt x="393" y="82"/>
                                  </a:lnTo>
                                  <a:lnTo>
                                    <a:pt x="391" y="84"/>
                                  </a:lnTo>
                                  <a:lnTo>
                                    <a:pt x="389" y="87"/>
                                  </a:lnTo>
                                  <a:lnTo>
                                    <a:pt x="386" y="87"/>
                                  </a:lnTo>
                                  <a:lnTo>
                                    <a:pt x="384" y="89"/>
                                  </a:lnTo>
                                  <a:lnTo>
                                    <a:pt x="382" y="89"/>
                                  </a:lnTo>
                                  <a:lnTo>
                                    <a:pt x="380" y="89"/>
                                  </a:lnTo>
                                  <a:lnTo>
                                    <a:pt x="367" y="89"/>
                                  </a:lnTo>
                                  <a:lnTo>
                                    <a:pt x="365" y="89"/>
                                  </a:lnTo>
                                  <a:lnTo>
                                    <a:pt x="363" y="89"/>
                                  </a:lnTo>
                                  <a:lnTo>
                                    <a:pt x="361" y="87"/>
                                  </a:lnTo>
                                  <a:lnTo>
                                    <a:pt x="359" y="89"/>
                                  </a:lnTo>
                                  <a:lnTo>
                                    <a:pt x="357" y="89"/>
                                  </a:lnTo>
                                  <a:lnTo>
                                    <a:pt x="355" y="89"/>
                                  </a:lnTo>
                                  <a:lnTo>
                                    <a:pt x="344" y="89"/>
                                  </a:lnTo>
                                  <a:lnTo>
                                    <a:pt x="342" y="89"/>
                                  </a:lnTo>
                                  <a:lnTo>
                                    <a:pt x="340" y="89"/>
                                  </a:lnTo>
                                  <a:lnTo>
                                    <a:pt x="338" y="87"/>
                                  </a:lnTo>
                                  <a:lnTo>
                                    <a:pt x="336" y="89"/>
                                  </a:lnTo>
                                  <a:lnTo>
                                    <a:pt x="334" y="89"/>
                                  </a:lnTo>
                                  <a:lnTo>
                                    <a:pt x="331" y="89"/>
                                  </a:lnTo>
                                  <a:lnTo>
                                    <a:pt x="319" y="89"/>
                                  </a:lnTo>
                                  <a:lnTo>
                                    <a:pt x="317" y="89"/>
                                  </a:lnTo>
                                  <a:lnTo>
                                    <a:pt x="315" y="89"/>
                                  </a:lnTo>
                                  <a:lnTo>
                                    <a:pt x="312" y="87"/>
                                  </a:lnTo>
                                  <a:lnTo>
                                    <a:pt x="310" y="87"/>
                                  </a:lnTo>
                                  <a:lnTo>
                                    <a:pt x="308" y="84"/>
                                  </a:lnTo>
                                  <a:lnTo>
                                    <a:pt x="306" y="82"/>
                                  </a:lnTo>
                                  <a:lnTo>
                                    <a:pt x="306" y="80"/>
                                  </a:lnTo>
                                  <a:lnTo>
                                    <a:pt x="304" y="78"/>
                                  </a:lnTo>
                                  <a:lnTo>
                                    <a:pt x="302" y="68"/>
                                  </a:lnTo>
                                  <a:lnTo>
                                    <a:pt x="298" y="78"/>
                                  </a:lnTo>
                                  <a:lnTo>
                                    <a:pt x="296" y="80"/>
                                  </a:lnTo>
                                  <a:lnTo>
                                    <a:pt x="296" y="82"/>
                                  </a:lnTo>
                                  <a:lnTo>
                                    <a:pt x="293" y="84"/>
                                  </a:lnTo>
                                  <a:lnTo>
                                    <a:pt x="291" y="87"/>
                                  </a:lnTo>
                                  <a:lnTo>
                                    <a:pt x="289" y="87"/>
                                  </a:lnTo>
                                  <a:lnTo>
                                    <a:pt x="287" y="89"/>
                                  </a:lnTo>
                                  <a:lnTo>
                                    <a:pt x="285" y="89"/>
                                  </a:lnTo>
                                  <a:lnTo>
                                    <a:pt x="283" y="89"/>
                                  </a:lnTo>
                                  <a:lnTo>
                                    <a:pt x="270" y="89"/>
                                  </a:lnTo>
                                  <a:lnTo>
                                    <a:pt x="234" y="89"/>
                                  </a:lnTo>
                                  <a:lnTo>
                                    <a:pt x="232" y="89"/>
                                  </a:lnTo>
                                  <a:lnTo>
                                    <a:pt x="230" y="89"/>
                                  </a:lnTo>
                                  <a:lnTo>
                                    <a:pt x="228" y="87"/>
                                  </a:lnTo>
                                  <a:lnTo>
                                    <a:pt x="226" y="87"/>
                                  </a:lnTo>
                                  <a:lnTo>
                                    <a:pt x="224" y="84"/>
                                  </a:lnTo>
                                  <a:lnTo>
                                    <a:pt x="222" y="82"/>
                                  </a:lnTo>
                                  <a:lnTo>
                                    <a:pt x="222" y="80"/>
                                  </a:lnTo>
                                  <a:lnTo>
                                    <a:pt x="222" y="82"/>
                                  </a:lnTo>
                                  <a:lnTo>
                                    <a:pt x="220" y="84"/>
                                  </a:lnTo>
                                  <a:lnTo>
                                    <a:pt x="217" y="87"/>
                                  </a:lnTo>
                                  <a:lnTo>
                                    <a:pt x="215" y="87"/>
                                  </a:lnTo>
                                  <a:lnTo>
                                    <a:pt x="213" y="89"/>
                                  </a:lnTo>
                                  <a:lnTo>
                                    <a:pt x="211" y="89"/>
                                  </a:lnTo>
                                  <a:lnTo>
                                    <a:pt x="209" y="89"/>
                                  </a:lnTo>
                                  <a:lnTo>
                                    <a:pt x="196" y="89"/>
                                  </a:lnTo>
                                  <a:lnTo>
                                    <a:pt x="194" y="89"/>
                                  </a:lnTo>
                                  <a:lnTo>
                                    <a:pt x="192" y="89"/>
                                  </a:lnTo>
                                  <a:lnTo>
                                    <a:pt x="192" y="87"/>
                                  </a:lnTo>
                                  <a:lnTo>
                                    <a:pt x="190" y="89"/>
                                  </a:lnTo>
                                  <a:lnTo>
                                    <a:pt x="188" y="89"/>
                                  </a:lnTo>
                                  <a:lnTo>
                                    <a:pt x="186" y="89"/>
                                  </a:lnTo>
                                  <a:lnTo>
                                    <a:pt x="173" y="89"/>
                                  </a:lnTo>
                                  <a:lnTo>
                                    <a:pt x="171" y="89"/>
                                  </a:lnTo>
                                  <a:lnTo>
                                    <a:pt x="169" y="89"/>
                                  </a:lnTo>
                                  <a:lnTo>
                                    <a:pt x="167" y="87"/>
                                  </a:lnTo>
                                  <a:lnTo>
                                    <a:pt x="165" y="87"/>
                                  </a:lnTo>
                                  <a:lnTo>
                                    <a:pt x="163" y="84"/>
                                  </a:lnTo>
                                  <a:lnTo>
                                    <a:pt x="160" y="82"/>
                                  </a:lnTo>
                                  <a:lnTo>
                                    <a:pt x="160" y="80"/>
                                  </a:lnTo>
                                  <a:lnTo>
                                    <a:pt x="158" y="78"/>
                                  </a:lnTo>
                                  <a:lnTo>
                                    <a:pt x="158" y="76"/>
                                  </a:lnTo>
                                  <a:lnTo>
                                    <a:pt x="158" y="74"/>
                                  </a:lnTo>
                                  <a:close/>
                                  <a:moveTo>
                                    <a:pt x="0" y="74"/>
                                  </a:moveTo>
                                  <a:lnTo>
                                    <a:pt x="0" y="15"/>
                                  </a:lnTo>
                                  <a:lnTo>
                                    <a:pt x="0" y="13"/>
                                  </a:lnTo>
                                  <a:lnTo>
                                    <a:pt x="0" y="10"/>
                                  </a:lnTo>
                                  <a:lnTo>
                                    <a:pt x="2" y="8"/>
                                  </a:lnTo>
                                  <a:lnTo>
                                    <a:pt x="2" y="6"/>
                                  </a:lnTo>
                                  <a:lnTo>
                                    <a:pt x="4" y="4"/>
                                  </a:lnTo>
                                  <a:lnTo>
                                    <a:pt x="6" y="2"/>
                                  </a:lnTo>
                                  <a:lnTo>
                                    <a:pt x="8" y="2"/>
                                  </a:lnTo>
                                  <a:lnTo>
                                    <a:pt x="10" y="0"/>
                                  </a:lnTo>
                                  <a:lnTo>
                                    <a:pt x="13" y="0"/>
                                  </a:lnTo>
                                  <a:lnTo>
                                    <a:pt x="15" y="0"/>
                                  </a:lnTo>
                                  <a:lnTo>
                                    <a:pt x="38" y="0"/>
                                  </a:lnTo>
                                  <a:lnTo>
                                    <a:pt x="40" y="0"/>
                                  </a:lnTo>
                                  <a:lnTo>
                                    <a:pt x="42" y="0"/>
                                  </a:lnTo>
                                  <a:lnTo>
                                    <a:pt x="51" y="2"/>
                                  </a:lnTo>
                                  <a:lnTo>
                                    <a:pt x="53" y="4"/>
                                  </a:lnTo>
                                  <a:lnTo>
                                    <a:pt x="55" y="4"/>
                                  </a:lnTo>
                                  <a:lnTo>
                                    <a:pt x="57" y="6"/>
                                  </a:lnTo>
                                  <a:lnTo>
                                    <a:pt x="59" y="8"/>
                                  </a:lnTo>
                                  <a:lnTo>
                                    <a:pt x="59" y="10"/>
                                  </a:lnTo>
                                  <a:lnTo>
                                    <a:pt x="61" y="13"/>
                                  </a:lnTo>
                                  <a:lnTo>
                                    <a:pt x="63" y="19"/>
                                  </a:lnTo>
                                  <a:lnTo>
                                    <a:pt x="65" y="27"/>
                                  </a:lnTo>
                                  <a:lnTo>
                                    <a:pt x="65" y="29"/>
                                  </a:lnTo>
                                  <a:lnTo>
                                    <a:pt x="65" y="32"/>
                                  </a:lnTo>
                                  <a:lnTo>
                                    <a:pt x="65" y="34"/>
                                  </a:lnTo>
                                  <a:lnTo>
                                    <a:pt x="63" y="46"/>
                                  </a:lnTo>
                                  <a:lnTo>
                                    <a:pt x="63" y="49"/>
                                  </a:lnTo>
                                  <a:lnTo>
                                    <a:pt x="65" y="53"/>
                                  </a:lnTo>
                                  <a:lnTo>
                                    <a:pt x="72" y="63"/>
                                  </a:lnTo>
                                  <a:lnTo>
                                    <a:pt x="72" y="44"/>
                                  </a:lnTo>
                                  <a:lnTo>
                                    <a:pt x="72" y="15"/>
                                  </a:lnTo>
                                  <a:lnTo>
                                    <a:pt x="72" y="13"/>
                                  </a:lnTo>
                                  <a:lnTo>
                                    <a:pt x="72" y="10"/>
                                  </a:lnTo>
                                  <a:lnTo>
                                    <a:pt x="74" y="8"/>
                                  </a:lnTo>
                                  <a:lnTo>
                                    <a:pt x="74" y="6"/>
                                  </a:lnTo>
                                  <a:lnTo>
                                    <a:pt x="76" y="4"/>
                                  </a:lnTo>
                                  <a:lnTo>
                                    <a:pt x="78" y="2"/>
                                  </a:lnTo>
                                  <a:lnTo>
                                    <a:pt x="80" y="2"/>
                                  </a:lnTo>
                                  <a:lnTo>
                                    <a:pt x="82" y="0"/>
                                  </a:lnTo>
                                  <a:lnTo>
                                    <a:pt x="84" y="0"/>
                                  </a:lnTo>
                                  <a:lnTo>
                                    <a:pt x="86" y="0"/>
                                  </a:lnTo>
                                  <a:lnTo>
                                    <a:pt x="99" y="0"/>
                                  </a:lnTo>
                                  <a:lnTo>
                                    <a:pt x="101" y="0"/>
                                  </a:lnTo>
                                  <a:lnTo>
                                    <a:pt x="103" y="0"/>
                                  </a:lnTo>
                                  <a:lnTo>
                                    <a:pt x="105" y="2"/>
                                  </a:lnTo>
                                  <a:lnTo>
                                    <a:pt x="110" y="0"/>
                                  </a:lnTo>
                                  <a:lnTo>
                                    <a:pt x="112" y="0"/>
                                  </a:lnTo>
                                  <a:lnTo>
                                    <a:pt x="114" y="0"/>
                                  </a:lnTo>
                                  <a:lnTo>
                                    <a:pt x="116" y="0"/>
                                  </a:lnTo>
                                  <a:lnTo>
                                    <a:pt x="118" y="0"/>
                                  </a:lnTo>
                                  <a:lnTo>
                                    <a:pt x="120" y="2"/>
                                  </a:lnTo>
                                  <a:lnTo>
                                    <a:pt x="135" y="8"/>
                                  </a:lnTo>
                                  <a:lnTo>
                                    <a:pt x="137" y="8"/>
                                  </a:lnTo>
                                  <a:lnTo>
                                    <a:pt x="139" y="10"/>
                                  </a:lnTo>
                                  <a:lnTo>
                                    <a:pt x="141" y="13"/>
                                  </a:lnTo>
                                  <a:lnTo>
                                    <a:pt x="150" y="25"/>
                                  </a:lnTo>
                                  <a:lnTo>
                                    <a:pt x="150" y="27"/>
                                  </a:lnTo>
                                  <a:lnTo>
                                    <a:pt x="152" y="29"/>
                                  </a:lnTo>
                                  <a:lnTo>
                                    <a:pt x="152" y="32"/>
                                  </a:lnTo>
                                  <a:lnTo>
                                    <a:pt x="152" y="34"/>
                                  </a:lnTo>
                                  <a:lnTo>
                                    <a:pt x="152" y="36"/>
                                  </a:lnTo>
                                  <a:lnTo>
                                    <a:pt x="152" y="38"/>
                                  </a:lnTo>
                                  <a:lnTo>
                                    <a:pt x="150" y="40"/>
                                  </a:lnTo>
                                  <a:lnTo>
                                    <a:pt x="150" y="42"/>
                                  </a:lnTo>
                                  <a:lnTo>
                                    <a:pt x="148" y="44"/>
                                  </a:lnTo>
                                  <a:lnTo>
                                    <a:pt x="150" y="44"/>
                                  </a:lnTo>
                                  <a:lnTo>
                                    <a:pt x="150" y="46"/>
                                  </a:lnTo>
                                  <a:lnTo>
                                    <a:pt x="152" y="49"/>
                                  </a:lnTo>
                                  <a:lnTo>
                                    <a:pt x="152" y="51"/>
                                  </a:lnTo>
                                  <a:lnTo>
                                    <a:pt x="152" y="53"/>
                                  </a:lnTo>
                                  <a:lnTo>
                                    <a:pt x="152" y="55"/>
                                  </a:lnTo>
                                  <a:lnTo>
                                    <a:pt x="152" y="57"/>
                                  </a:lnTo>
                                  <a:lnTo>
                                    <a:pt x="150" y="59"/>
                                  </a:lnTo>
                                  <a:lnTo>
                                    <a:pt x="141" y="76"/>
                                  </a:lnTo>
                                  <a:lnTo>
                                    <a:pt x="141" y="78"/>
                                  </a:lnTo>
                                  <a:lnTo>
                                    <a:pt x="139" y="80"/>
                                  </a:lnTo>
                                  <a:lnTo>
                                    <a:pt x="137" y="82"/>
                                  </a:lnTo>
                                  <a:lnTo>
                                    <a:pt x="135" y="82"/>
                                  </a:lnTo>
                                  <a:lnTo>
                                    <a:pt x="133" y="84"/>
                                  </a:lnTo>
                                  <a:lnTo>
                                    <a:pt x="118" y="89"/>
                                  </a:lnTo>
                                  <a:lnTo>
                                    <a:pt x="116" y="89"/>
                                  </a:lnTo>
                                  <a:lnTo>
                                    <a:pt x="114" y="89"/>
                                  </a:lnTo>
                                  <a:lnTo>
                                    <a:pt x="112" y="89"/>
                                  </a:lnTo>
                                  <a:lnTo>
                                    <a:pt x="105" y="87"/>
                                  </a:lnTo>
                                  <a:lnTo>
                                    <a:pt x="103" y="89"/>
                                  </a:lnTo>
                                  <a:lnTo>
                                    <a:pt x="101" y="89"/>
                                  </a:lnTo>
                                  <a:lnTo>
                                    <a:pt x="99" y="89"/>
                                  </a:lnTo>
                                  <a:lnTo>
                                    <a:pt x="86" y="89"/>
                                  </a:lnTo>
                                  <a:lnTo>
                                    <a:pt x="84" y="89"/>
                                  </a:lnTo>
                                  <a:lnTo>
                                    <a:pt x="82" y="89"/>
                                  </a:lnTo>
                                  <a:lnTo>
                                    <a:pt x="80" y="87"/>
                                  </a:lnTo>
                                  <a:lnTo>
                                    <a:pt x="78" y="87"/>
                                  </a:lnTo>
                                  <a:lnTo>
                                    <a:pt x="76" y="84"/>
                                  </a:lnTo>
                                  <a:lnTo>
                                    <a:pt x="74" y="82"/>
                                  </a:lnTo>
                                  <a:lnTo>
                                    <a:pt x="74" y="80"/>
                                  </a:lnTo>
                                  <a:lnTo>
                                    <a:pt x="74" y="82"/>
                                  </a:lnTo>
                                  <a:lnTo>
                                    <a:pt x="72" y="84"/>
                                  </a:lnTo>
                                  <a:lnTo>
                                    <a:pt x="70" y="87"/>
                                  </a:lnTo>
                                  <a:lnTo>
                                    <a:pt x="67" y="87"/>
                                  </a:lnTo>
                                  <a:lnTo>
                                    <a:pt x="65" y="89"/>
                                  </a:lnTo>
                                  <a:lnTo>
                                    <a:pt x="63" y="89"/>
                                  </a:lnTo>
                                  <a:lnTo>
                                    <a:pt x="61" y="89"/>
                                  </a:lnTo>
                                  <a:lnTo>
                                    <a:pt x="48" y="89"/>
                                  </a:lnTo>
                                  <a:lnTo>
                                    <a:pt x="46" y="89"/>
                                  </a:lnTo>
                                  <a:lnTo>
                                    <a:pt x="44" y="89"/>
                                  </a:lnTo>
                                  <a:lnTo>
                                    <a:pt x="42" y="87"/>
                                  </a:lnTo>
                                  <a:lnTo>
                                    <a:pt x="40" y="87"/>
                                  </a:lnTo>
                                  <a:lnTo>
                                    <a:pt x="38" y="84"/>
                                  </a:lnTo>
                                  <a:lnTo>
                                    <a:pt x="36" y="87"/>
                                  </a:lnTo>
                                  <a:lnTo>
                                    <a:pt x="34" y="87"/>
                                  </a:lnTo>
                                  <a:lnTo>
                                    <a:pt x="32" y="89"/>
                                  </a:lnTo>
                                  <a:lnTo>
                                    <a:pt x="29" y="89"/>
                                  </a:lnTo>
                                  <a:lnTo>
                                    <a:pt x="27" y="89"/>
                                  </a:lnTo>
                                  <a:lnTo>
                                    <a:pt x="15" y="89"/>
                                  </a:lnTo>
                                  <a:lnTo>
                                    <a:pt x="13" y="89"/>
                                  </a:lnTo>
                                  <a:lnTo>
                                    <a:pt x="10" y="89"/>
                                  </a:lnTo>
                                  <a:lnTo>
                                    <a:pt x="8" y="87"/>
                                  </a:lnTo>
                                  <a:lnTo>
                                    <a:pt x="6" y="87"/>
                                  </a:lnTo>
                                  <a:lnTo>
                                    <a:pt x="4" y="84"/>
                                  </a:lnTo>
                                  <a:lnTo>
                                    <a:pt x="2" y="82"/>
                                  </a:lnTo>
                                  <a:lnTo>
                                    <a:pt x="2" y="80"/>
                                  </a:lnTo>
                                  <a:lnTo>
                                    <a:pt x="0" y="78"/>
                                  </a:lnTo>
                                  <a:lnTo>
                                    <a:pt x="0" y="76"/>
                                  </a:lnTo>
                                  <a:lnTo>
                                    <a:pt x="0" y="7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7" name="Rectangle 848"/>
                          <wps:cNvSpPr>
                            <a:spLocks noChangeArrowheads="1"/>
                          </wps:cNvSpPr>
                          <wps:spPr bwMode="auto">
                            <a:xfrm>
                              <a:off x="6108" y="7540"/>
                              <a:ext cx="409"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RICHLAND</w:t>
                                </w:r>
                              </w:p>
                            </w:txbxContent>
                          </wps:txbx>
                          <wps:bodyPr rot="0" vert="horz" wrap="none" lIns="0" tIns="0" rIns="0" bIns="0" anchor="t" anchorCtr="0" upright="1">
                            <a:spAutoFit/>
                          </wps:bodyPr>
                        </wps:wsp>
                        <wps:wsp>
                          <wps:cNvPr id="3078" name="Rectangle 849"/>
                          <wps:cNvSpPr>
                            <a:spLocks noChangeArrowheads="1"/>
                          </wps:cNvSpPr>
                          <wps:spPr bwMode="auto">
                            <a:xfrm>
                              <a:off x="5570" y="2210"/>
                              <a:ext cx="365"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KENDALL</w:t>
                                </w:r>
                              </w:p>
                            </w:txbxContent>
                          </wps:txbx>
                          <wps:bodyPr rot="0" vert="horz" wrap="none" lIns="0" tIns="0" rIns="0" bIns="0" anchor="t" anchorCtr="0" upright="1">
                            <a:spAutoFit/>
                          </wps:bodyPr>
                        </wps:wsp>
                        <wps:wsp>
                          <wps:cNvPr id="3079" name="Freeform 850"/>
                          <wps:cNvSpPr>
                            <a:spLocks noEditPoints="1"/>
                          </wps:cNvSpPr>
                          <wps:spPr bwMode="auto">
                            <a:xfrm>
                              <a:off x="5565" y="2214"/>
                              <a:ext cx="421" cy="91"/>
                            </a:xfrm>
                            <a:custGeom>
                              <a:avLst/>
                              <a:gdLst>
                                <a:gd name="T0" fmla="*/ 3 w 421"/>
                                <a:gd name="T1" fmla="*/ 8 h 91"/>
                                <a:gd name="T2" fmla="*/ 11 w 421"/>
                                <a:gd name="T3" fmla="*/ 0 h 91"/>
                                <a:gd name="T4" fmla="*/ 32 w 421"/>
                                <a:gd name="T5" fmla="*/ 0 h 91"/>
                                <a:gd name="T6" fmla="*/ 43 w 421"/>
                                <a:gd name="T7" fmla="*/ 4 h 91"/>
                                <a:gd name="T8" fmla="*/ 53 w 421"/>
                                <a:gd name="T9" fmla="*/ 0 h 91"/>
                                <a:gd name="T10" fmla="*/ 72 w 421"/>
                                <a:gd name="T11" fmla="*/ 0 h 91"/>
                                <a:gd name="T12" fmla="*/ 129 w 421"/>
                                <a:gd name="T13" fmla="*/ 0 h 91"/>
                                <a:gd name="T14" fmla="*/ 150 w 421"/>
                                <a:gd name="T15" fmla="*/ 0 h 91"/>
                                <a:gd name="T16" fmla="*/ 159 w 421"/>
                                <a:gd name="T17" fmla="*/ 0 h 91"/>
                                <a:gd name="T18" fmla="*/ 180 w 421"/>
                                <a:gd name="T19" fmla="*/ 2 h 91"/>
                                <a:gd name="T20" fmla="*/ 186 w 421"/>
                                <a:gd name="T21" fmla="*/ 6 h 91"/>
                                <a:gd name="T22" fmla="*/ 197 w 421"/>
                                <a:gd name="T23" fmla="*/ 0 h 91"/>
                                <a:gd name="T24" fmla="*/ 226 w 421"/>
                                <a:gd name="T25" fmla="*/ 2 h 91"/>
                                <a:gd name="T26" fmla="*/ 248 w 421"/>
                                <a:gd name="T27" fmla="*/ 25 h 91"/>
                                <a:gd name="T28" fmla="*/ 258 w 421"/>
                                <a:gd name="T29" fmla="*/ 4 h 91"/>
                                <a:gd name="T30" fmla="*/ 269 w 421"/>
                                <a:gd name="T31" fmla="*/ 0 h 91"/>
                                <a:gd name="T32" fmla="*/ 292 w 421"/>
                                <a:gd name="T33" fmla="*/ 2 h 91"/>
                                <a:gd name="T34" fmla="*/ 305 w 421"/>
                                <a:gd name="T35" fmla="*/ 30 h 91"/>
                                <a:gd name="T36" fmla="*/ 307 w 421"/>
                                <a:gd name="T37" fmla="*/ 6 h 91"/>
                                <a:gd name="T38" fmla="*/ 317 w 421"/>
                                <a:gd name="T39" fmla="*/ 0 h 91"/>
                                <a:gd name="T40" fmla="*/ 338 w 421"/>
                                <a:gd name="T41" fmla="*/ 2 h 91"/>
                                <a:gd name="T42" fmla="*/ 347 w 421"/>
                                <a:gd name="T43" fmla="*/ 11 h 91"/>
                                <a:gd name="T44" fmla="*/ 353 w 421"/>
                                <a:gd name="T45" fmla="*/ 15 h 91"/>
                                <a:gd name="T46" fmla="*/ 357 w 421"/>
                                <a:gd name="T47" fmla="*/ 4 h 91"/>
                                <a:gd name="T48" fmla="*/ 368 w 421"/>
                                <a:gd name="T49" fmla="*/ 0 h 91"/>
                                <a:gd name="T50" fmla="*/ 389 w 421"/>
                                <a:gd name="T51" fmla="*/ 2 h 91"/>
                                <a:gd name="T52" fmla="*/ 395 w 421"/>
                                <a:gd name="T53" fmla="*/ 13 h 91"/>
                                <a:gd name="T54" fmla="*/ 410 w 421"/>
                                <a:gd name="T55" fmla="*/ 49 h 91"/>
                                <a:gd name="T56" fmla="*/ 419 w 421"/>
                                <a:gd name="T57" fmla="*/ 57 h 91"/>
                                <a:gd name="T58" fmla="*/ 421 w 421"/>
                                <a:gd name="T59" fmla="*/ 78 h 91"/>
                                <a:gd name="T60" fmla="*/ 414 w 421"/>
                                <a:gd name="T61" fmla="*/ 89 h 91"/>
                                <a:gd name="T62" fmla="*/ 368 w 421"/>
                                <a:gd name="T63" fmla="*/ 91 h 91"/>
                                <a:gd name="T64" fmla="*/ 359 w 421"/>
                                <a:gd name="T65" fmla="*/ 91 h 91"/>
                                <a:gd name="T66" fmla="*/ 313 w 421"/>
                                <a:gd name="T67" fmla="*/ 89 h 91"/>
                                <a:gd name="T68" fmla="*/ 294 w 421"/>
                                <a:gd name="T69" fmla="*/ 91 h 91"/>
                                <a:gd name="T70" fmla="*/ 283 w 421"/>
                                <a:gd name="T71" fmla="*/ 85 h 91"/>
                                <a:gd name="T72" fmla="*/ 269 w 421"/>
                                <a:gd name="T73" fmla="*/ 87 h 91"/>
                                <a:gd name="T74" fmla="*/ 258 w 421"/>
                                <a:gd name="T75" fmla="*/ 91 h 91"/>
                                <a:gd name="T76" fmla="*/ 239 w 421"/>
                                <a:gd name="T77" fmla="*/ 89 h 91"/>
                                <a:gd name="T78" fmla="*/ 229 w 421"/>
                                <a:gd name="T79" fmla="*/ 89 h 91"/>
                                <a:gd name="T80" fmla="*/ 199 w 421"/>
                                <a:gd name="T81" fmla="*/ 91 h 91"/>
                                <a:gd name="T82" fmla="*/ 188 w 421"/>
                                <a:gd name="T83" fmla="*/ 87 h 91"/>
                                <a:gd name="T84" fmla="*/ 182 w 421"/>
                                <a:gd name="T85" fmla="*/ 89 h 91"/>
                                <a:gd name="T86" fmla="*/ 161 w 421"/>
                                <a:gd name="T87" fmla="*/ 91 h 91"/>
                                <a:gd name="T88" fmla="*/ 152 w 421"/>
                                <a:gd name="T89" fmla="*/ 91 h 91"/>
                                <a:gd name="T90" fmla="*/ 131 w 421"/>
                                <a:gd name="T91" fmla="*/ 89 h 91"/>
                                <a:gd name="T92" fmla="*/ 74 w 421"/>
                                <a:gd name="T93" fmla="*/ 91 h 91"/>
                                <a:gd name="T94" fmla="*/ 64 w 421"/>
                                <a:gd name="T95" fmla="*/ 91 h 91"/>
                                <a:gd name="T96" fmla="*/ 43 w 421"/>
                                <a:gd name="T97" fmla="*/ 89 h 91"/>
                                <a:gd name="T98" fmla="*/ 36 w 421"/>
                                <a:gd name="T99" fmla="*/ 89 h 91"/>
                                <a:gd name="T100" fmla="*/ 15 w 421"/>
                                <a:gd name="T101" fmla="*/ 91 h 91"/>
                                <a:gd name="T102" fmla="*/ 5 w 421"/>
                                <a:gd name="T103" fmla="*/ 87 h 91"/>
                                <a:gd name="T104" fmla="*/ 0 w 421"/>
                                <a:gd name="T105" fmla="*/ 76 h 91"/>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421" h="91">
                                  <a:moveTo>
                                    <a:pt x="0" y="76"/>
                                  </a:moveTo>
                                  <a:lnTo>
                                    <a:pt x="0" y="15"/>
                                  </a:lnTo>
                                  <a:lnTo>
                                    <a:pt x="0" y="13"/>
                                  </a:lnTo>
                                  <a:lnTo>
                                    <a:pt x="0" y="11"/>
                                  </a:lnTo>
                                  <a:lnTo>
                                    <a:pt x="3" y="8"/>
                                  </a:lnTo>
                                  <a:lnTo>
                                    <a:pt x="3" y="6"/>
                                  </a:lnTo>
                                  <a:lnTo>
                                    <a:pt x="5" y="4"/>
                                  </a:lnTo>
                                  <a:lnTo>
                                    <a:pt x="7" y="2"/>
                                  </a:lnTo>
                                  <a:lnTo>
                                    <a:pt x="9" y="2"/>
                                  </a:lnTo>
                                  <a:lnTo>
                                    <a:pt x="11" y="0"/>
                                  </a:lnTo>
                                  <a:lnTo>
                                    <a:pt x="13" y="0"/>
                                  </a:lnTo>
                                  <a:lnTo>
                                    <a:pt x="15" y="0"/>
                                  </a:lnTo>
                                  <a:lnTo>
                                    <a:pt x="28" y="0"/>
                                  </a:lnTo>
                                  <a:lnTo>
                                    <a:pt x="30" y="0"/>
                                  </a:lnTo>
                                  <a:lnTo>
                                    <a:pt x="32" y="0"/>
                                  </a:lnTo>
                                  <a:lnTo>
                                    <a:pt x="34" y="2"/>
                                  </a:lnTo>
                                  <a:lnTo>
                                    <a:pt x="36" y="2"/>
                                  </a:lnTo>
                                  <a:lnTo>
                                    <a:pt x="38" y="4"/>
                                  </a:lnTo>
                                  <a:lnTo>
                                    <a:pt x="41" y="6"/>
                                  </a:lnTo>
                                  <a:lnTo>
                                    <a:pt x="43" y="4"/>
                                  </a:lnTo>
                                  <a:lnTo>
                                    <a:pt x="45" y="2"/>
                                  </a:lnTo>
                                  <a:lnTo>
                                    <a:pt x="47" y="2"/>
                                  </a:lnTo>
                                  <a:lnTo>
                                    <a:pt x="49" y="0"/>
                                  </a:lnTo>
                                  <a:lnTo>
                                    <a:pt x="51" y="0"/>
                                  </a:lnTo>
                                  <a:lnTo>
                                    <a:pt x="53" y="0"/>
                                  </a:lnTo>
                                  <a:lnTo>
                                    <a:pt x="64" y="0"/>
                                  </a:lnTo>
                                  <a:lnTo>
                                    <a:pt x="66" y="0"/>
                                  </a:lnTo>
                                  <a:lnTo>
                                    <a:pt x="68" y="0"/>
                                  </a:lnTo>
                                  <a:lnTo>
                                    <a:pt x="70" y="2"/>
                                  </a:lnTo>
                                  <a:lnTo>
                                    <a:pt x="72" y="0"/>
                                  </a:lnTo>
                                  <a:lnTo>
                                    <a:pt x="74" y="0"/>
                                  </a:lnTo>
                                  <a:lnTo>
                                    <a:pt x="76" y="0"/>
                                  </a:lnTo>
                                  <a:lnTo>
                                    <a:pt x="125" y="0"/>
                                  </a:lnTo>
                                  <a:lnTo>
                                    <a:pt x="127" y="0"/>
                                  </a:lnTo>
                                  <a:lnTo>
                                    <a:pt x="129" y="0"/>
                                  </a:lnTo>
                                  <a:lnTo>
                                    <a:pt x="131" y="2"/>
                                  </a:lnTo>
                                  <a:lnTo>
                                    <a:pt x="133" y="0"/>
                                  </a:lnTo>
                                  <a:lnTo>
                                    <a:pt x="136" y="0"/>
                                  </a:lnTo>
                                  <a:lnTo>
                                    <a:pt x="138" y="0"/>
                                  </a:lnTo>
                                  <a:lnTo>
                                    <a:pt x="150" y="0"/>
                                  </a:lnTo>
                                  <a:lnTo>
                                    <a:pt x="152" y="0"/>
                                  </a:lnTo>
                                  <a:lnTo>
                                    <a:pt x="155" y="0"/>
                                  </a:lnTo>
                                  <a:lnTo>
                                    <a:pt x="157" y="2"/>
                                  </a:lnTo>
                                  <a:lnTo>
                                    <a:pt x="157" y="0"/>
                                  </a:lnTo>
                                  <a:lnTo>
                                    <a:pt x="159" y="0"/>
                                  </a:lnTo>
                                  <a:lnTo>
                                    <a:pt x="161" y="0"/>
                                  </a:lnTo>
                                  <a:lnTo>
                                    <a:pt x="174" y="0"/>
                                  </a:lnTo>
                                  <a:lnTo>
                                    <a:pt x="176" y="0"/>
                                  </a:lnTo>
                                  <a:lnTo>
                                    <a:pt x="178" y="0"/>
                                  </a:lnTo>
                                  <a:lnTo>
                                    <a:pt x="180" y="2"/>
                                  </a:lnTo>
                                  <a:lnTo>
                                    <a:pt x="182" y="2"/>
                                  </a:lnTo>
                                  <a:lnTo>
                                    <a:pt x="184" y="4"/>
                                  </a:lnTo>
                                  <a:lnTo>
                                    <a:pt x="186" y="6"/>
                                  </a:lnTo>
                                  <a:lnTo>
                                    <a:pt x="186" y="8"/>
                                  </a:lnTo>
                                  <a:lnTo>
                                    <a:pt x="186" y="6"/>
                                  </a:lnTo>
                                  <a:lnTo>
                                    <a:pt x="188" y="4"/>
                                  </a:lnTo>
                                  <a:lnTo>
                                    <a:pt x="191" y="2"/>
                                  </a:lnTo>
                                  <a:lnTo>
                                    <a:pt x="193" y="2"/>
                                  </a:lnTo>
                                  <a:lnTo>
                                    <a:pt x="195" y="0"/>
                                  </a:lnTo>
                                  <a:lnTo>
                                    <a:pt x="197" y="0"/>
                                  </a:lnTo>
                                  <a:lnTo>
                                    <a:pt x="199" y="0"/>
                                  </a:lnTo>
                                  <a:lnTo>
                                    <a:pt x="220" y="0"/>
                                  </a:lnTo>
                                  <a:lnTo>
                                    <a:pt x="222" y="0"/>
                                  </a:lnTo>
                                  <a:lnTo>
                                    <a:pt x="224" y="0"/>
                                  </a:lnTo>
                                  <a:lnTo>
                                    <a:pt x="226" y="2"/>
                                  </a:lnTo>
                                  <a:lnTo>
                                    <a:pt x="229" y="2"/>
                                  </a:lnTo>
                                  <a:lnTo>
                                    <a:pt x="231" y="4"/>
                                  </a:lnTo>
                                  <a:lnTo>
                                    <a:pt x="245" y="21"/>
                                  </a:lnTo>
                                  <a:lnTo>
                                    <a:pt x="248" y="23"/>
                                  </a:lnTo>
                                  <a:lnTo>
                                    <a:pt x="248" y="25"/>
                                  </a:lnTo>
                                  <a:lnTo>
                                    <a:pt x="250" y="27"/>
                                  </a:lnTo>
                                  <a:lnTo>
                                    <a:pt x="254" y="11"/>
                                  </a:lnTo>
                                  <a:lnTo>
                                    <a:pt x="256" y="8"/>
                                  </a:lnTo>
                                  <a:lnTo>
                                    <a:pt x="256" y="6"/>
                                  </a:lnTo>
                                  <a:lnTo>
                                    <a:pt x="258" y="4"/>
                                  </a:lnTo>
                                  <a:lnTo>
                                    <a:pt x="260" y="2"/>
                                  </a:lnTo>
                                  <a:lnTo>
                                    <a:pt x="262" y="2"/>
                                  </a:lnTo>
                                  <a:lnTo>
                                    <a:pt x="264" y="0"/>
                                  </a:lnTo>
                                  <a:lnTo>
                                    <a:pt x="267" y="0"/>
                                  </a:lnTo>
                                  <a:lnTo>
                                    <a:pt x="269" y="0"/>
                                  </a:lnTo>
                                  <a:lnTo>
                                    <a:pt x="283" y="0"/>
                                  </a:lnTo>
                                  <a:lnTo>
                                    <a:pt x="286" y="0"/>
                                  </a:lnTo>
                                  <a:lnTo>
                                    <a:pt x="288" y="0"/>
                                  </a:lnTo>
                                  <a:lnTo>
                                    <a:pt x="290" y="2"/>
                                  </a:lnTo>
                                  <a:lnTo>
                                    <a:pt x="292" y="2"/>
                                  </a:lnTo>
                                  <a:lnTo>
                                    <a:pt x="294" y="4"/>
                                  </a:lnTo>
                                  <a:lnTo>
                                    <a:pt x="296" y="6"/>
                                  </a:lnTo>
                                  <a:lnTo>
                                    <a:pt x="296" y="8"/>
                                  </a:lnTo>
                                  <a:lnTo>
                                    <a:pt x="296" y="11"/>
                                  </a:lnTo>
                                  <a:lnTo>
                                    <a:pt x="305" y="30"/>
                                  </a:lnTo>
                                  <a:lnTo>
                                    <a:pt x="305" y="15"/>
                                  </a:lnTo>
                                  <a:lnTo>
                                    <a:pt x="305" y="13"/>
                                  </a:lnTo>
                                  <a:lnTo>
                                    <a:pt x="305" y="11"/>
                                  </a:lnTo>
                                  <a:lnTo>
                                    <a:pt x="307" y="8"/>
                                  </a:lnTo>
                                  <a:lnTo>
                                    <a:pt x="307" y="6"/>
                                  </a:lnTo>
                                  <a:lnTo>
                                    <a:pt x="309" y="4"/>
                                  </a:lnTo>
                                  <a:lnTo>
                                    <a:pt x="311" y="2"/>
                                  </a:lnTo>
                                  <a:lnTo>
                                    <a:pt x="313" y="2"/>
                                  </a:lnTo>
                                  <a:lnTo>
                                    <a:pt x="315" y="0"/>
                                  </a:lnTo>
                                  <a:lnTo>
                                    <a:pt x="317" y="0"/>
                                  </a:lnTo>
                                  <a:lnTo>
                                    <a:pt x="319" y="0"/>
                                  </a:lnTo>
                                  <a:lnTo>
                                    <a:pt x="332" y="0"/>
                                  </a:lnTo>
                                  <a:lnTo>
                                    <a:pt x="334" y="0"/>
                                  </a:lnTo>
                                  <a:lnTo>
                                    <a:pt x="336" y="0"/>
                                  </a:lnTo>
                                  <a:lnTo>
                                    <a:pt x="338" y="2"/>
                                  </a:lnTo>
                                  <a:lnTo>
                                    <a:pt x="340" y="2"/>
                                  </a:lnTo>
                                  <a:lnTo>
                                    <a:pt x="343" y="4"/>
                                  </a:lnTo>
                                  <a:lnTo>
                                    <a:pt x="345" y="6"/>
                                  </a:lnTo>
                                  <a:lnTo>
                                    <a:pt x="345" y="8"/>
                                  </a:lnTo>
                                  <a:lnTo>
                                    <a:pt x="347" y="11"/>
                                  </a:lnTo>
                                  <a:lnTo>
                                    <a:pt x="347" y="13"/>
                                  </a:lnTo>
                                  <a:lnTo>
                                    <a:pt x="347" y="15"/>
                                  </a:lnTo>
                                  <a:lnTo>
                                    <a:pt x="347" y="49"/>
                                  </a:lnTo>
                                  <a:lnTo>
                                    <a:pt x="353" y="49"/>
                                  </a:lnTo>
                                  <a:lnTo>
                                    <a:pt x="353" y="15"/>
                                  </a:lnTo>
                                  <a:lnTo>
                                    <a:pt x="353" y="13"/>
                                  </a:lnTo>
                                  <a:lnTo>
                                    <a:pt x="353" y="11"/>
                                  </a:lnTo>
                                  <a:lnTo>
                                    <a:pt x="355" y="8"/>
                                  </a:lnTo>
                                  <a:lnTo>
                                    <a:pt x="355" y="6"/>
                                  </a:lnTo>
                                  <a:lnTo>
                                    <a:pt x="357" y="4"/>
                                  </a:lnTo>
                                  <a:lnTo>
                                    <a:pt x="359" y="2"/>
                                  </a:lnTo>
                                  <a:lnTo>
                                    <a:pt x="362" y="2"/>
                                  </a:lnTo>
                                  <a:lnTo>
                                    <a:pt x="364" y="0"/>
                                  </a:lnTo>
                                  <a:lnTo>
                                    <a:pt x="366" y="0"/>
                                  </a:lnTo>
                                  <a:lnTo>
                                    <a:pt x="368" y="0"/>
                                  </a:lnTo>
                                  <a:lnTo>
                                    <a:pt x="381" y="0"/>
                                  </a:lnTo>
                                  <a:lnTo>
                                    <a:pt x="383" y="0"/>
                                  </a:lnTo>
                                  <a:lnTo>
                                    <a:pt x="385" y="0"/>
                                  </a:lnTo>
                                  <a:lnTo>
                                    <a:pt x="387" y="2"/>
                                  </a:lnTo>
                                  <a:lnTo>
                                    <a:pt x="389" y="2"/>
                                  </a:lnTo>
                                  <a:lnTo>
                                    <a:pt x="391" y="4"/>
                                  </a:lnTo>
                                  <a:lnTo>
                                    <a:pt x="393" y="6"/>
                                  </a:lnTo>
                                  <a:lnTo>
                                    <a:pt x="393" y="8"/>
                                  </a:lnTo>
                                  <a:lnTo>
                                    <a:pt x="395" y="11"/>
                                  </a:lnTo>
                                  <a:lnTo>
                                    <a:pt x="395" y="13"/>
                                  </a:lnTo>
                                  <a:lnTo>
                                    <a:pt x="395" y="15"/>
                                  </a:lnTo>
                                  <a:lnTo>
                                    <a:pt x="395" y="49"/>
                                  </a:lnTo>
                                  <a:lnTo>
                                    <a:pt x="406" y="49"/>
                                  </a:lnTo>
                                  <a:lnTo>
                                    <a:pt x="408" y="49"/>
                                  </a:lnTo>
                                  <a:lnTo>
                                    <a:pt x="410" y="49"/>
                                  </a:lnTo>
                                  <a:lnTo>
                                    <a:pt x="412" y="51"/>
                                  </a:lnTo>
                                  <a:lnTo>
                                    <a:pt x="414" y="51"/>
                                  </a:lnTo>
                                  <a:lnTo>
                                    <a:pt x="417" y="53"/>
                                  </a:lnTo>
                                  <a:lnTo>
                                    <a:pt x="419" y="55"/>
                                  </a:lnTo>
                                  <a:lnTo>
                                    <a:pt x="419" y="57"/>
                                  </a:lnTo>
                                  <a:lnTo>
                                    <a:pt x="421" y="59"/>
                                  </a:lnTo>
                                  <a:lnTo>
                                    <a:pt x="421" y="61"/>
                                  </a:lnTo>
                                  <a:lnTo>
                                    <a:pt x="421" y="63"/>
                                  </a:lnTo>
                                  <a:lnTo>
                                    <a:pt x="421" y="76"/>
                                  </a:lnTo>
                                  <a:lnTo>
                                    <a:pt x="421" y="78"/>
                                  </a:lnTo>
                                  <a:lnTo>
                                    <a:pt x="421" y="80"/>
                                  </a:lnTo>
                                  <a:lnTo>
                                    <a:pt x="419" y="82"/>
                                  </a:lnTo>
                                  <a:lnTo>
                                    <a:pt x="419" y="85"/>
                                  </a:lnTo>
                                  <a:lnTo>
                                    <a:pt x="417" y="87"/>
                                  </a:lnTo>
                                  <a:lnTo>
                                    <a:pt x="414" y="89"/>
                                  </a:lnTo>
                                  <a:lnTo>
                                    <a:pt x="412" y="89"/>
                                  </a:lnTo>
                                  <a:lnTo>
                                    <a:pt x="410" y="91"/>
                                  </a:lnTo>
                                  <a:lnTo>
                                    <a:pt x="408" y="91"/>
                                  </a:lnTo>
                                  <a:lnTo>
                                    <a:pt x="406" y="91"/>
                                  </a:lnTo>
                                  <a:lnTo>
                                    <a:pt x="368" y="91"/>
                                  </a:lnTo>
                                  <a:lnTo>
                                    <a:pt x="366" y="91"/>
                                  </a:lnTo>
                                  <a:lnTo>
                                    <a:pt x="364" y="91"/>
                                  </a:lnTo>
                                  <a:lnTo>
                                    <a:pt x="364" y="89"/>
                                  </a:lnTo>
                                  <a:lnTo>
                                    <a:pt x="362" y="91"/>
                                  </a:lnTo>
                                  <a:lnTo>
                                    <a:pt x="359" y="91"/>
                                  </a:lnTo>
                                  <a:lnTo>
                                    <a:pt x="357" y="91"/>
                                  </a:lnTo>
                                  <a:lnTo>
                                    <a:pt x="319" y="91"/>
                                  </a:lnTo>
                                  <a:lnTo>
                                    <a:pt x="317" y="91"/>
                                  </a:lnTo>
                                  <a:lnTo>
                                    <a:pt x="315" y="91"/>
                                  </a:lnTo>
                                  <a:lnTo>
                                    <a:pt x="313" y="89"/>
                                  </a:lnTo>
                                  <a:lnTo>
                                    <a:pt x="311" y="91"/>
                                  </a:lnTo>
                                  <a:lnTo>
                                    <a:pt x="309" y="91"/>
                                  </a:lnTo>
                                  <a:lnTo>
                                    <a:pt x="307" y="91"/>
                                  </a:lnTo>
                                  <a:lnTo>
                                    <a:pt x="296" y="91"/>
                                  </a:lnTo>
                                  <a:lnTo>
                                    <a:pt x="294" y="91"/>
                                  </a:lnTo>
                                  <a:lnTo>
                                    <a:pt x="292" y="91"/>
                                  </a:lnTo>
                                  <a:lnTo>
                                    <a:pt x="290" y="89"/>
                                  </a:lnTo>
                                  <a:lnTo>
                                    <a:pt x="288" y="89"/>
                                  </a:lnTo>
                                  <a:lnTo>
                                    <a:pt x="286" y="87"/>
                                  </a:lnTo>
                                  <a:lnTo>
                                    <a:pt x="283" y="85"/>
                                  </a:lnTo>
                                  <a:lnTo>
                                    <a:pt x="283" y="82"/>
                                  </a:lnTo>
                                  <a:lnTo>
                                    <a:pt x="277" y="70"/>
                                  </a:lnTo>
                                  <a:lnTo>
                                    <a:pt x="271" y="82"/>
                                  </a:lnTo>
                                  <a:lnTo>
                                    <a:pt x="271" y="85"/>
                                  </a:lnTo>
                                  <a:lnTo>
                                    <a:pt x="269" y="87"/>
                                  </a:lnTo>
                                  <a:lnTo>
                                    <a:pt x="267" y="89"/>
                                  </a:lnTo>
                                  <a:lnTo>
                                    <a:pt x="264" y="89"/>
                                  </a:lnTo>
                                  <a:lnTo>
                                    <a:pt x="262" y="91"/>
                                  </a:lnTo>
                                  <a:lnTo>
                                    <a:pt x="260" y="91"/>
                                  </a:lnTo>
                                  <a:lnTo>
                                    <a:pt x="258" y="91"/>
                                  </a:lnTo>
                                  <a:lnTo>
                                    <a:pt x="248" y="91"/>
                                  </a:lnTo>
                                  <a:lnTo>
                                    <a:pt x="245" y="91"/>
                                  </a:lnTo>
                                  <a:lnTo>
                                    <a:pt x="243" y="91"/>
                                  </a:lnTo>
                                  <a:lnTo>
                                    <a:pt x="241" y="89"/>
                                  </a:lnTo>
                                  <a:lnTo>
                                    <a:pt x="239" y="89"/>
                                  </a:lnTo>
                                  <a:lnTo>
                                    <a:pt x="237" y="87"/>
                                  </a:lnTo>
                                  <a:lnTo>
                                    <a:pt x="235" y="85"/>
                                  </a:lnTo>
                                  <a:lnTo>
                                    <a:pt x="235" y="82"/>
                                  </a:lnTo>
                                  <a:lnTo>
                                    <a:pt x="231" y="87"/>
                                  </a:lnTo>
                                  <a:lnTo>
                                    <a:pt x="229" y="89"/>
                                  </a:lnTo>
                                  <a:lnTo>
                                    <a:pt x="226" y="89"/>
                                  </a:lnTo>
                                  <a:lnTo>
                                    <a:pt x="224" y="91"/>
                                  </a:lnTo>
                                  <a:lnTo>
                                    <a:pt x="222" y="91"/>
                                  </a:lnTo>
                                  <a:lnTo>
                                    <a:pt x="220" y="91"/>
                                  </a:lnTo>
                                  <a:lnTo>
                                    <a:pt x="199" y="91"/>
                                  </a:lnTo>
                                  <a:lnTo>
                                    <a:pt x="197" y="91"/>
                                  </a:lnTo>
                                  <a:lnTo>
                                    <a:pt x="195" y="91"/>
                                  </a:lnTo>
                                  <a:lnTo>
                                    <a:pt x="193" y="89"/>
                                  </a:lnTo>
                                  <a:lnTo>
                                    <a:pt x="191" y="89"/>
                                  </a:lnTo>
                                  <a:lnTo>
                                    <a:pt x="188" y="87"/>
                                  </a:lnTo>
                                  <a:lnTo>
                                    <a:pt x="186" y="85"/>
                                  </a:lnTo>
                                  <a:lnTo>
                                    <a:pt x="186" y="82"/>
                                  </a:lnTo>
                                  <a:lnTo>
                                    <a:pt x="186" y="85"/>
                                  </a:lnTo>
                                  <a:lnTo>
                                    <a:pt x="184" y="87"/>
                                  </a:lnTo>
                                  <a:lnTo>
                                    <a:pt x="182" y="89"/>
                                  </a:lnTo>
                                  <a:lnTo>
                                    <a:pt x="180" y="89"/>
                                  </a:lnTo>
                                  <a:lnTo>
                                    <a:pt x="178" y="91"/>
                                  </a:lnTo>
                                  <a:lnTo>
                                    <a:pt x="176" y="91"/>
                                  </a:lnTo>
                                  <a:lnTo>
                                    <a:pt x="174" y="91"/>
                                  </a:lnTo>
                                  <a:lnTo>
                                    <a:pt x="161" y="91"/>
                                  </a:lnTo>
                                  <a:lnTo>
                                    <a:pt x="159" y="91"/>
                                  </a:lnTo>
                                  <a:lnTo>
                                    <a:pt x="157" y="91"/>
                                  </a:lnTo>
                                  <a:lnTo>
                                    <a:pt x="157" y="89"/>
                                  </a:lnTo>
                                  <a:lnTo>
                                    <a:pt x="155" y="91"/>
                                  </a:lnTo>
                                  <a:lnTo>
                                    <a:pt x="152" y="91"/>
                                  </a:lnTo>
                                  <a:lnTo>
                                    <a:pt x="150" y="91"/>
                                  </a:lnTo>
                                  <a:lnTo>
                                    <a:pt x="138" y="91"/>
                                  </a:lnTo>
                                  <a:lnTo>
                                    <a:pt x="136" y="91"/>
                                  </a:lnTo>
                                  <a:lnTo>
                                    <a:pt x="133" y="91"/>
                                  </a:lnTo>
                                  <a:lnTo>
                                    <a:pt x="131" y="89"/>
                                  </a:lnTo>
                                  <a:lnTo>
                                    <a:pt x="129" y="91"/>
                                  </a:lnTo>
                                  <a:lnTo>
                                    <a:pt x="127" y="91"/>
                                  </a:lnTo>
                                  <a:lnTo>
                                    <a:pt x="125" y="91"/>
                                  </a:lnTo>
                                  <a:lnTo>
                                    <a:pt x="76" y="91"/>
                                  </a:lnTo>
                                  <a:lnTo>
                                    <a:pt x="74" y="91"/>
                                  </a:lnTo>
                                  <a:lnTo>
                                    <a:pt x="72" y="91"/>
                                  </a:lnTo>
                                  <a:lnTo>
                                    <a:pt x="70" y="89"/>
                                  </a:lnTo>
                                  <a:lnTo>
                                    <a:pt x="68" y="91"/>
                                  </a:lnTo>
                                  <a:lnTo>
                                    <a:pt x="66" y="91"/>
                                  </a:lnTo>
                                  <a:lnTo>
                                    <a:pt x="64" y="91"/>
                                  </a:lnTo>
                                  <a:lnTo>
                                    <a:pt x="51" y="91"/>
                                  </a:lnTo>
                                  <a:lnTo>
                                    <a:pt x="49" y="91"/>
                                  </a:lnTo>
                                  <a:lnTo>
                                    <a:pt x="47" y="91"/>
                                  </a:lnTo>
                                  <a:lnTo>
                                    <a:pt x="45" y="89"/>
                                  </a:lnTo>
                                  <a:lnTo>
                                    <a:pt x="43" y="89"/>
                                  </a:lnTo>
                                  <a:lnTo>
                                    <a:pt x="41" y="87"/>
                                  </a:lnTo>
                                  <a:lnTo>
                                    <a:pt x="41" y="85"/>
                                  </a:lnTo>
                                  <a:lnTo>
                                    <a:pt x="38" y="85"/>
                                  </a:lnTo>
                                  <a:lnTo>
                                    <a:pt x="38" y="87"/>
                                  </a:lnTo>
                                  <a:lnTo>
                                    <a:pt x="36" y="89"/>
                                  </a:lnTo>
                                  <a:lnTo>
                                    <a:pt x="34" y="89"/>
                                  </a:lnTo>
                                  <a:lnTo>
                                    <a:pt x="32" y="91"/>
                                  </a:lnTo>
                                  <a:lnTo>
                                    <a:pt x="30" y="91"/>
                                  </a:lnTo>
                                  <a:lnTo>
                                    <a:pt x="28" y="91"/>
                                  </a:lnTo>
                                  <a:lnTo>
                                    <a:pt x="15" y="91"/>
                                  </a:lnTo>
                                  <a:lnTo>
                                    <a:pt x="13" y="91"/>
                                  </a:lnTo>
                                  <a:lnTo>
                                    <a:pt x="11" y="91"/>
                                  </a:lnTo>
                                  <a:lnTo>
                                    <a:pt x="9" y="89"/>
                                  </a:lnTo>
                                  <a:lnTo>
                                    <a:pt x="7" y="89"/>
                                  </a:lnTo>
                                  <a:lnTo>
                                    <a:pt x="5" y="87"/>
                                  </a:lnTo>
                                  <a:lnTo>
                                    <a:pt x="3" y="85"/>
                                  </a:lnTo>
                                  <a:lnTo>
                                    <a:pt x="3" y="82"/>
                                  </a:lnTo>
                                  <a:lnTo>
                                    <a:pt x="0" y="80"/>
                                  </a:lnTo>
                                  <a:lnTo>
                                    <a:pt x="0" y="78"/>
                                  </a:lnTo>
                                  <a:lnTo>
                                    <a:pt x="0" y="76"/>
                                  </a:lnTo>
                                  <a:close/>
                                  <a:moveTo>
                                    <a:pt x="55" y="44"/>
                                  </a:moveTo>
                                  <a:lnTo>
                                    <a:pt x="62" y="51"/>
                                  </a:lnTo>
                                  <a:lnTo>
                                    <a:pt x="62" y="38"/>
                                  </a:lnTo>
                                  <a:lnTo>
                                    <a:pt x="55"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0" name="Rectangle 851"/>
                          <wps:cNvSpPr>
                            <a:spLocks noChangeArrowheads="1"/>
                          </wps:cNvSpPr>
                          <wps:spPr bwMode="auto">
                            <a:xfrm>
                              <a:off x="5570" y="2210"/>
                              <a:ext cx="365"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KENDALL</w:t>
                                </w:r>
                              </w:p>
                            </w:txbxContent>
                          </wps:txbx>
                          <wps:bodyPr rot="0" vert="horz" wrap="none" lIns="0" tIns="0" rIns="0" bIns="0" anchor="t" anchorCtr="0" upright="1">
                            <a:spAutoFit/>
                          </wps:bodyPr>
                        </wps:wsp>
                      </wpg:wgp>
                      <wps:wsp>
                        <wps:cNvPr id="3081" name="Rectangle 852"/>
                        <wps:cNvSpPr>
                          <a:spLocks noChangeArrowheads="1"/>
                        </wps:cNvSpPr>
                        <wps:spPr bwMode="auto">
                          <a:xfrm>
                            <a:off x="1583600" y="1602106"/>
                            <a:ext cx="34480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ROCK ISLAND</w:t>
                              </w:r>
                            </w:p>
                          </w:txbxContent>
                        </wps:txbx>
                        <wps:bodyPr rot="0" vert="horz" wrap="none" lIns="0" tIns="0" rIns="0" bIns="0" anchor="t" anchorCtr="0" upright="1">
                          <a:spAutoFit/>
                        </wps:bodyPr>
                      </wps:wsp>
                      <wps:wsp>
                        <wps:cNvPr id="3082" name="Freeform 853"/>
                        <wps:cNvSpPr>
                          <a:spLocks noEditPoints="1"/>
                        </wps:cNvSpPr>
                        <wps:spPr bwMode="auto">
                          <a:xfrm>
                            <a:off x="1583600" y="1600206"/>
                            <a:ext cx="376000" cy="56500"/>
                          </a:xfrm>
                          <a:custGeom>
                            <a:avLst/>
                            <a:gdLst>
                              <a:gd name="T0" fmla="*/ 3175 w 592"/>
                              <a:gd name="T1" fmla="*/ 3175 h 89"/>
                              <a:gd name="T2" fmla="*/ 27305 w 592"/>
                              <a:gd name="T3" fmla="*/ 0 h 89"/>
                              <a:gd name="T4" fmla="*/ 39370 w 592"/>
                              <a:gd name="T5" fmla="*/ 8255 h 89"/>
                              <a:gd name="T6" fmla="*/ 57785 w 592"/>
                              <a:gd name="T7" fmla="*/ 0 h 89"/>
                              <a:gd name="T8" fmla="*/ 76835 w 592"/>
                              <a:gd name="T9" fmla="*/ 13335 h 89"/>
                              <a:gd name="T10" fmla="*/ 79375 w 592"/>
                              <a:gd name="T11" fmla="*/ 16510 h 89"/>
                              <a:gd name="T12" fmla="*/ 92710 w 592"/>
                              <a:gd name="T13" fmla="*/ 3175 h 89"/>
                              <a:gd name="T14" fmla="*/ 118110 w 592"/>
                              <a:gd name="T15" fmla="*/ 4445 h 89"/>
                              <a:gd name="T16" fmla="*/ 125095 w 592"/>
                              <a:gd name="T17" fmla="*/ 8255 h 89"/>
                              <a:gd name="T18" fmla="*/ 131445 w 592"/>
                              <a:gd name="T19" fmla="*/ 0 h 89"/>
                              <a:gd name="T20" fmla="*/ 146685 w 592"/>
                              <a:gd name="T21" fmla="*/ 1270 h 89"/>
                              <a:gd name="T22" fmla="*/ 155575 w 592"/>
                              <a:gd name="T23" fmla="*/ 0 h 89"/>
                              <a:gd name="T24" fmla="*/ 172085 w 592"/>
                              <a:gd name="T25" fmla="*/ 3175 h 89"/>
                              <a:gd name="T26" fmla="*/ 179705 w 592"/>
                              <a:gd name="T27" fmla="*/ 0 h 89"/>
                              <a:gd name="T28" fmla="*/ 196215 w 592"/>
                              <a:gd name="T29" fmla="*/ 4445 h 89"/>
                              <a:gd name="T30" fmla="*/ 213360 w 592"/>
                              <a:gd name="T31" fmla="*/ 0 h 89"/>
                              <a:gd name="T32" fmla="*/ 232410 w 592"/>
                              <a:gd name="T33" fmla="*/ 0 h 89"/>
                              <a:gd name="T34" fmla="*/ 247015 w 592"/>
                              <a:gd name="T35" fmla="*/ 1270 h 89"/>
                              <a:gd name="T36" fmla="*/ 250825 w 592"/>
                              <a:gd name="T37" fmla="*/ 31115 h 89"/>
                              <a:gd name="T38" fmla="*/ 269875 w 592"/>
                              <a:gd name="T39" fmla="*/ 0 h 89"/>
                              <a:gd name="T40" fmla="*/ 287020 w 592"/>
                              <a:gd name="T41" fmla="*/ 1270 h 89"/>
                              <a:gd name="T42" fmla="*/ 295275 w 592"/>
                              <a:gd name="T43" fmla="*/ 8255 h 89"/>
                              <a:gd name="T44" fmla="*/ 302260 w 592"/>
                              <a:gd name="T45" fmla="*/ 0 h 89"/>
                              <a:gd name="T46" fmla="*/ 316865 w 592"/>
                              <a:gd name="T47" fmla="*/ 0 h 89"/>
                              <a:gd name="T48" fmla="*/ 332740 w 592"/>
                              <a:gd name="T49" fmla="*/ 1270 h 89"/>
                              <a:gd name="T50" fmla="*/ 340995 w 592"/>
                              <a:gd name="T51" fmla="*/ 0 h 89"/>
                              <a:gd name="T52" fmla="*/ 362585 w 592"/>
                              <a:gd name="T53" fmla="*/ 3175 h 89"/>
                              <a:gd name="T54" fmla="*/ 375920 w 592"/>
                              <a:gd name="T55" fmla="*/ 39370 h 89"/>
                              <a:gd name="T56" fmla="*/ 361315 w 592"/>
                              <a:gd name="T57" fmla="*/ 55245 h 89"/>
                              <a:gd name="T58" fmla="*/ 339725 w 592"/>
                              <a:gd name="T59" fmla="*/ 56515 h 89"/>
                              <a:gd name="T60" fmla="*/ 331470 w 592"/>
                              <a:gd name="T61" fmla="*/ 55245 h 89"/>
                              <a:gd name="T62" fmla="*/ 315595 w 592"/>
                              <a:gd name="T63" fmla="*/ 55245 h 89"/>
                              <a:gd name="T64" fmla="*/ 300990 w 592"/>
                              <a:gd name="T65" fmla="*/ 55245 h 89"/>
                              <a:gd name="T66" fmla="*/ 285750 w 592"/>
                              <a:gd name="T67" fmla="*/ 56515 h 89"/>
                              <a:gd name="T68" fmla="*/ 276225 w 592"/>
                              <a:gd name="T69" fmla="*/ 43180 h 89"/>
                              <a:gd name="T70" fmla="*/ 268605 w 592"/>
                              <a:gd name="T71" fmla="*/ 56515 h 89"/>
                              <a:gd name="T72" fmla="*/ 231140 w 592"/>
                              <a:gd name="T73" fmla="*/ 55245 h 89"/>
                              <a:gd name="T74" fmla="*/ 203835 w 592"/>
                              <a:gd name="T75" fmla="*/ 55245 h 89"/>
                              <a:gd name="T76" fmla="*/ 194945 w 592"/>
                              <a:gd name="T77" fmla="*/ 53975 h 89"/>
                              <a:gd name="T78" fmla="*/ 178435 w 592"/>
                              <a:gd name="T79" fmla="*/ 56515 h 89"/>
                              <a:gd name="T80" fmla="*/ 170815 w 592"/>
                              <a:gd name="T81" fmla="*/ 55245 h 89"/>
                              <a:gd name="T82" fmla="*/ 154305 w 592"/>
                              <a:gd name="T83" fmla="*/ 56515 h 89"/>
                              <a:gd name="T84" fmla="*/ 145415 w 592"/>
                              <a:gd name="T85" fmla="*/ 55245 h 89"/>
                              <a:gd name="T86" fmla="*/ 130175 w 592"/>
                              <a:gd name="T87" fmla="*/ 55245 h 89"/>
                              <a:gd name="T88" fmla="*/ 125095 w 592"/>
                              <a:gd name="T89" fmla="*/ 46990 h 89"/>
                              <a:gd name="T90" fmla="*/ 115570 w 592"/>
                              <a:gd name="T91" fmla="*/ 53975 h 89"/>
                              <a:gd name="T92" fmla="*/ 90170 w 592"/>
                              <a:gd name="T93" fmla="*/ 53975 h 89"/>
                              <a:gd name="T94" fmla="*/ 79375 w 592"/>
                              <a:gd name="T95" fmla="*/ 41910 h 89"/>
                              <a:gd name="T96" fmla="*/ 76835 w 592"/>
                              <a:gd name="T97" fmla="*/ 44450 h 89"/>
                              <a:gd name="T98" fmla="*/ 57785 w 592"/>
                              <a:gd name="T99" fmla="*/ 56515 h 89"/>
                              <a:gd name="T100" fmla="*/ 43180 w 592"/>
                              <a:gd name="T101" fmla="*/ 55245 h 89"/>
                              <a:gd name="T102" fmla="*/ 27305 w 592"/>
                              <a:gd name="T103" fmla="*/ 55245 h 89"/>
                              <a:gd name="T104" fmla="*/ 17780 w 592"/>
                              <a:gd name="T105" fmla="*/ 56515 h 89"/>
                              <a:gd name="T106" fmla="*/ 1905 w 592"/>
                              <a:gd name="T107" fmla="*/ 52705 h 89"/>
                              <a:gd name="T108" fmla="*/ 170815 w 592"/>
                              <a:gd name="T109" fmla="*/ 17780 h 89"/>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592" h="89">
                                <a:moveTo>
                                  <a:pt x="0" y="74"/>
                                </a:moveTo>
                                <a:lnTo>
                                  <a:pt x="0" y="15"/>
                                </a:lnTo>
                                <a:lnTo>
                                  <a:pt x="0" y="13"/>
                                </a:lnTo>
                                <a:lnTo>
                                  <a:pt x="0" y="11"/>
                                </a:lnTo>
                                <a:lnTo>
                                  <a:pt x="3" y="9"/>
                                </a:lnTo>
                                <a:lnTo>
                                  <a:pt x="3" y="7"/>
                                </a:lnTo>
                                <a:lnTo>
                                  <a:pt x="5" y="5"/>
                                </a:lnTo>
                                <a:lnTo>
                                  <a:pt x="7" y="2"/>
                                </a:lnTo>
                                <a:lnTo>
                                  <a:pt x="9" y="2"/>
                                </a:lnTo>
                                <a:lnTo>
                                  <a:pt x="11" y="0"/>
                                </a:lnTo>
                                <a:lnTo>
                                  <a:pt x="13" y="0"/>
                                </a:lnTo>
                                <a:lnTo>
                                  <a:pt x="15" y="0"/>
                                </a:lnTo>
                                <a:lnTo>
                                  <a:pt x="41" y="0"/>
                                </a:lnTo>
                                <a:lnTo>
                                  <a:pt x="43" y="0"/>
                                </a:lnTo>
                                <a:lnTo>
                                  <a:pt x="45" y="0"/>
                                </a:lnTo>
                                <a:lnTo>
                                  <a:pt x="51" y="2"/>
                                </a:lnTo>
                                <a:lnTo>
                                  <a:pt x="53" y="5"/>
                                </a:lnTo>
                                <a:lnTo>
                                  <a:pt x="55" y="5"/>
                                </a:lnTo>
                                <a:lnTo>
                                  <a:pt x="57" y="7"/>
                                </a:lnTo>
                                <a:lnTo>
                                  <a:pt x="60" y="9"/>
                                </a:lnTo>
                                <a:lnTo>
                                  <a:pt x="62" y="13"/>
                                </a:lnTo>
                                <a:lnTo>
                                  <a:pt x="64" y="11"/>
                                </a:lnTo>
                                <a:lnTo>
                                  <a:pt x="66" y="11"/>
                                </a:lnTo>
                                <a:lnTo>
                                  <a:pt x="83" y="2"/>
                                </a:lnTo>
                                <a:lnTo>
                                  <a:pt x="85" y="0"/>
                                </a:lnTo>
                                <a:lnTo>
                                  <a:pt x="87" y="0"/>
                                </a:lnTo>
                                <a:lnTo>
                                  <a:pt x="89" y="0"/>
                                </a:lnTo>
                                <a:lnTo>
                                  <a:pt x="91" y="0"/>
                                </a:lnTo>
                                <a:lnTo>
                                  <a:pt x="93" y="0"/>
                                </a:lnTo>
                                <a:lnTo>
                                  <a:pt x="106" y="5"/>
                                </a:lnTo>
                                <a:lnTo>
                                  <a:pt x="108" y="7"/>
                                </a:lnTo>
                                <a:lnTo>
                                  <a:pt x="110" y="7"/>
                                </a:lnTo>
                                <a:lnTo>
                                  <a:pt x="112" y="9"/>
                                </a:lnTo>
                                <a:lnTo>
                                  <a:pt x="112" y="11"/>
                                </a:lnTo>
                                <a:lnTo>
                                  <a:pt x="121" y="21"/>
                                </a:lnTo>
                                <a:lnTo>
                                  <a:pt x="123" y="21"/>
                                </a:lnTo>
                                <a:lnTo>
                                  <a:pt x="123" y="24"/>
                                </a:lnTo>
                                <a:lnTo>
                                  <a:pt x="125" y="26"/>
                                </a:lnTo>
                                <a:lnTo>
                                  <a:pt x="125" y="28"/>
                                </a:lnTo>
                                <a:lnTo>
                                  <a:pt x="125" y="30"/>
                                </a:lnTo>
                                <a:lnTo>
                                  <a:pt x="125" y="28"/>
                                </a:lnTo>
                                <a:lnTo>
                                  <a:pt x="125" y="26"/>
                                </a:lnTo>
                                <a:lnTo>
                                  <a:pt x="127" y="24"/>
                                </a:lnTo>
                                <a:lnTo>
                                  <a:pt x="127" y="21"/>
                                </a:lnTo>
                                <a:lnTo>
                                  <a:pt x="129" y="19"/>
                                </a:lnTo>
                                <a:lnTo>
                                  <a:pt x="140" y="9"/>
                                </a:lnTo>
                                <a:lnTo>
                                  <a:pt x="142" y="7"/>
                                </a:lnTo>
                                <a:lnTo>
                                  <a:pt x="144" y="7"/>
                                </a:lnTo>
                                <a:lnTo>
                                  <a:pt x="146" y="5"/>
                                </a:lnTo>
                                <a:lnTo>
                                  <a:pt x="159" y="0"/>
                                </a:lnTo>
                                <a:lnTo>
                                  <a:pt x="161" y="0"/>
                                </a:lnTo>
                                <a:lnTo>
                                  <a:pt x="163" y="0"/>
                                </a:lnTo>
                                <a:lnTo>
                                  <a:pt x="165" y="0"/>
                                </a:lnTo>
                                <a:lnTo>
                                  <a:pt x="167" y="0"/>
                                </a:lnTo>
                                <a:lnTo>
                                  <a:pt x="184" y="5"/>
                                </a:lnTo>
                                <a:lnTo>
                                  <a:pt x="186" y="7"/>
                                </a:lnTo>
                                <a:lnTo>
                                  <a:pt x="188" y="7"/>
                                </a:lnTo>
                                <a:lnTo>
                                  <a:pt x="190" y="9"/>
                                </a:lnTo>
                                <a:lnTo>
                                  <a:pt x="193" y="11"/>
                                </a:lnTo>
                                <a:lnTo>
                                  <a:pt x="193" y="13"/>
                                </a:lnTo>
                                <a:lnTo>
                                  <a:pt x="197" y="21"/>
                                </a:lnTo>
                                <a:lnTo>
                                  <a:pt x="197" y="15"/>
                                </a:lnTo>
                                <a:lnTo>
                                  <a:pt x="197" y="13"/>
                                </a:lnTo>
                                <a:lnTo>
                                  <a:pt x="197" y="11"/>
                                </a:lnTo>
                                <a:lnTo>
                                  <a:pt x="199" y="9"/>
                                </a:lnTo>
                                <a:lnTo>
                                  <a:pt x="199" y="7"/>
                                </a:lnTo>
                                <a:lnTo>
                                  <a:pt x="201" y="5"/>
                                </a:lnTo>
                                <a:lnTo>
                                  <a:pt x="203" y="2"/>
                                </a:lnTo>
                                <a:lnTo>
                                  <a:pt x="205" y="2"/>
                                </a:lnTo>
                                <a:lnTo>
                                  <a:pt x="207" y="0"/>
                                </a:lnTo>
                                <a:lnTo>
                                  <a:pt x="210" y="0"/>
                                </a:lnTo>
                                <a:lnTo>
                                  <a:pt x="212" y="0"/>
                                </a:lnTo>
                                <a:lnTo>
                                  <a:pt x="222" y="0"/>
                                </a:lnTo>
                                <a:lnTo>
                                  <a:pt x="224" y="0"/>
                                </a:lnTo>
                                <a:lnTo>
                                  <a:pt x="226" y="0"/>
                                </a:lnTo>
                                <a:lnTo>
                                  <a:pt x="229" y="2"/>
                                </a:lnTo>
                                <a:lnTo>
                                  <a:pt x="231" y="2"/>
                                </a:lnTo>
                                <a:lnTo>
                                  <a:pt x="233" y="5"/>
                                </a:lnTo>
                                <a:lnTo>
                                  <a:pt x="235" y="7"/>
                                </a:lnTo>
                                <a:lnTo>
                                  <a:pt x="237" y="5"/>
                                </a:lnTo>
                                <a:lnTo>
                                  <a:pt x="239" y="2"/>
                                </a:lnTo>
                                <a:lnTo>
                                  <a:pt x="241" y="2"/>
                                </a:lnTo>
                                <a:lnTo>
                                  <a:pt x="243" y="0"/>
                                </a:lnTo>
                                <a:lnTo>
                                  <a:pt x="245" y="0"/>
                                </a:lnTo>
                                <a:lnTo>
                                  <a:pt x="248" y="0"/>
                                </a:lnTo>
                                <a:lnTo>
                                  <a:pt x="260" y="0"/>
                                </a:lnTo>
                                <a:lnTo>
                                  <a:pt x="262" y="0"/>
                                </a:lnTo>
                                <a:lnTo>
                                  <a:pt x="264" y="0"/>
                                </a:lnTo>
                                <a:lnTo>
                                  <a:pt x="267" y="2"/>
                                </a:lnTo>
                                <a:lnTo>
                                  <a:pt x="269" y="2"/>
                                </a:lnTo>
                                <a:lnTo>
                                  <a:pt x="271" y="5"/>
                                </a:lnTo>
                                <a:lnTo>
                                  <a:pt x="273" y="7"/>
                                </a:lnTo>
                                <a:lnTo>
                                  <a:pt x="273" y="5"/>
                                </a:lnTo>
                                <a:lnTo>
                                  <a:pt x="275" y="2"/>
                                </a:lnTo>
                                <a:lnTo>
                                  <a:pt x="277" y="2"/>
                                </a:lnTo>
                                <a:lnTo>
                                  <a:pt x="279" y="0"/>
                                </a:lnTo>
                                <a:lnTo>
                                  <a:pt x="281" y="0"/>
                                </a:lnTo>
                                <a:lnTo>
                                  <a:pt x="283" y="0"/>
                                </a:lnTo>
                                <a:lnTo>
                                  <a:pt x="296" y="0"/>
                                </a:lnTo>
                                <a:lnTo>
                                  <a:pt x="298" y="0"/>
                                </a:lnTo>
                                <a:lnTo>
                                  <a:pt x="300" y="0"/>
                                </a:lnTo>
                                <a:lnTo>
                                  <a:pt x="302" y="2"/>
                                </a:lnTo>
                                <a:lnTo>
                                  <a:pt x="305" y="2"/>
                                </a:lnTo>
                                <a:lnTo>
                                  <a:pt x="307" y="5"/>
                                </a:lnTo>
                                <a:lnTo>
                                  <a:pt x="309" y="7"/>
                                </a:lnTo>
                                <a:lnTo>
                                  <a:pt x="309" y="9"/>
                                </a:lnTo>
                                <a:lnTo>
                                  <a:pt x="313" y="5"/>
                                </a:lnTo>
                                <a:lnTo>
                                  <a:pt x="315" y="5"/>
                                </a:lnTo>
                                <a:lnTo>
                                  <a:pt x="317" y="2"/>
                                </a:lnTo>
                                <a:lnTo>
                                  <a:pt x="319" y="2"/>
                                </a:lnTo>
                                <a:lnTo>
                                  <a:pt x="334" y="0"/>
                                </a:lnTo>
                                <a:lnTo>
                                  <a:pt x="336" y="0"/>
                                </a:lnTo>
                                <a:lnTo>
                                  <a:pt x="338" y="0"/>
                                </a:lnTo>
                                <a:lnTo>
                                  <a:pt x="355" y="2"/>
                                </a:lnTo>
                                <a:lnTo>
                                  <a:pt x="357" y="2"/>
                                </a:lnTo>
                                <a:lnTo>
                                  <a:pt x="359" y="5"/>
                                </a:lnTo>
                                <a:lnTo>
                                  <a:pt x="362" y="2"/>
                                </a:lnTo>
                                <a:lnTo>
                                  <a:pt x="364" y="2"/>
                                </a:lnTo>
                                <a:lnTo>
                                  <a:pt x="366" y="0"/>
                                </a:lnTo>
                                <a:lnTo>
                                  <a:pt x="368" y="0"/>
                                </a:lnTo>
                                <a:lnTo>
                                  <a:pt x="370" y="0"/>
                                </a:lnTo>
                                <a:lnTo>
                                  <a:pt x="381" y="0"/>
                                </a:lnTo>
                                <a:lnTo>
                                  <a:pt x="383" y="0"/>
                                </a:lnTo>
                                <a:lnTo>
                                  <a:pt x="385" y="0"/>
                                </a:lnTo>
                                <a:lnTo>
                                  <a:pt x="387" y="2"/>
                                </a:lnTo>
                                <a:lnTo>
                                  <a:pt x="389" y="2"/>
                                </a:lnTo>
                                <a:lnTo>
                                  <a:pt x="391" y="5"/>
                                </a:lnTo>
                                <a:lnTo>
                                  <a:pt x="393" y="7"/>
                                </a:lnTo>
                                <a:lnTo>
                                  <a:pt x="393" y="9"/>
                                </a:lnTo>
                                <a:lnTo>
                                  <a:pt x="395" y="11"/>
                                </a:lnTo>
                                <a:lnTo>
                                  <a:pt x="395" y="13"/>
                                </a:lnTo>
                                <a:lnTo>
                                  <a:pt x="395" y="15"/>
                                </a:lnTo>
                                <a:lnTo>
                                  <a:pt x="395" y="49"/>
                                </a:lnTo>
                                <a:lnTo>
                                  <a:pt x="400" y="49"/>
                                </a:lnTo>
                                <a:lnTo>
                                  <a:pt x="416" y="9"/>
                                </a:lnTo>
                                <a:lnTo>
                                  <a:pt x="416" y="7"/>
                                </a:lnTo>
                                <a:lnTo>
                                  <a:pt x="419" y="5"/>
                                </a:lnTo>
                                <a:lnTo>
                                  <a:pt x="421" y="2"/>
                                </a:lnTo>
                                <a:lnTo>
                                  <a:pt x="423" y="2"/>
                                </a:lnTo>
                                <a:lnTo>
                                  <a:pt x="425" y="0"/>
                                </a:lnTo>
                                <a:lnTo>
                                  <a:pt x="427" y="0"/>
                                </a:lnTo>
                                <a:lnTo>
                                  <a:pt x="429" y="0"/>
                                </a:lnTo>
                                <a:lnTo>
                                  <a:pt x="444" y="0"/>
                                </a:lnTo>
                                <a:lnTo>
                                  <a:pt x="446" y="0"/>
                                </a:lnTo>
                                <a:lnTo>
                                  <a:pt x="448" y="0"/>
                                </a:lnTo>
                                <a:lnTo>
                                  <a:pt x="450" y="2"/>
                                </a:lnTo>
                                <a:lnTo>
                                  <a:pt x="452" y="2"/>
                                </a:lnTo>
                                <a:lnTo>
                                  <a:pt x="455" y="5"/>
                                </a:lnTo>
                                <a:lnTo>
                                  <a:pt x="457" y="7"/>
                                </a:lnTo>
                                <a:lnTo>
                                  <a:pt x="457" y="9"/>
                                </a:lnTo>
                                <a:lnTo>
                                  <a:pt x="459" y="11"/>
                                </a:lnTo>
                                <a:lnTo>
                                  <a:pt x="465" y="32"/>
                                </a:lnTo>
                                <a:lnTo>
                                  <a:pt x="465" y="15"/>
                                </a:lnTo>
                                <a:lnTo>
                                  <a:pt x="465" y="13"/>
                                </a:lnTo>
                                <a:lnTo>
                                  <a:pt x="465" y="11"/>
                                </a:lnTo>
                                <a:lnTo>
                                  <a:pt x="467" y="9"/>
                                </a:lnTo>
                                <a:lnTo>
                                  <a:pt x="467" y="7"/>
                                </a:lnTo>
                                <a:lnTo>
                                  <a:pt x="469" y="5"/>
                                </a:lnTo>
                                <a:lnTo>
                                  <a:pt x="471" y="2"/>
                                </a:lnTo>
                                <a:lnTo>
                                  <a:pt x="474" y="2"/>
                                </a:lnTo>
                                <a:lnTo>
                                  <a:pt x="476" y="0"/>
                                </a:lnTo>
                                <a:lnTo>
                                  <a:pt x="478" y="0"/>
                                </a:lnTo>
                                <a:lnTo>
                                  <a:pt x="480" y="0"/>
                                </a:lnTo>
                                <a:lnTo>
                                  <a:pt x="490" y="0"/>
                                </a:lnTo>
                                <a:lnTo>
                                  <a:pt x="493" y="0"/>
                                </a:lnTo>
                                <a:lnTo>
                                  <a:pt x="495" y="0"/>
                                </a:lnTo>
                                <a:lnTo>
                                  <a:pt x="497" y="2"/>
                                </a:lnTo>
                                <a:lnTo>
                                  <a:pt x="499" y="0"/>
                                </a:lnTo>
                                <a:lnTo>
                                  <a:pt x="501" y="0"/>
                                </a:lnTo>
                                <a:lnTo>
                                  <a:pt x="503" y="0"/>
                                </a:lnTo>
                                <a:lnTo>
                                  <a:pt x="516" y="0"/>
                                </a:lnTo>
                                <a:lnTo>
                                  <a:pt x="518" y="0"/>
                                </a:lnTo>
                                <a:lnTo>
                                  <a:pt x="520" y="0"/>
                                </a:lnTo>
                                <a:lnTo>
                                  <a:pt x="522" y="2"/>
                                </a:lnTo>
                                <a:lnTo>
                                  <a:pt x="524" y="2"/>
                                </a:lnTo>
                                <a:lnTo>
                                  <a:pt x="526" y="5"/>
                                </a:lnTo>
                                <a:lnTo>
                                  <a:pt x="528" y="7"/>
                                </a:lnTo>
                                <a:lnTo>
                                  <a:pt x="528" y="5"/>
                                </a:lnTo>
                                <a:lnTo>
                                  <a:pt x="531" y="2"/>
                                </a:lnTo>
                                <a:lnTo>
                                  <a:pt x="533" y="2"/>
                                </a:lnTo>
                                <a:lnTo>
                                  <a:pt x="535" y="0"/>
                                </a:lnTo>
                                <a:lnTo>
                                  <a:pt x="537" y="0"/>
                                </a:lnTo>
                                <a:lnTo>
                                  <a:pt x="539" y="0"/>
                                </a:lnTo>
                                <a:lnTo>
                                  <a:pt x="560" y="0"/>
                                </a:lnTo>
                                <a:lnTo>
                                  <a:pt x="562" y="0"/>
                                </a:lnTo>
                                <a:lnTo>
                                  <a:pt x="564" y="0"/>
                                </a:lnTo>
                                <a:lnTo>
                                  <a:pt x="566" y="2"/>
                                </a:lnTo>
                                <a:lnTo>
                                  <a:pt x="569" y="2"/>
                                </a:lnTo>
                                <a:lnTo>
                                  <a:pt x="571" y="5"/>
                                </a:lnTo>
                                <a:lnTo>
                                  <a:pt x="588" y="19"/>
                                </a:lnTo>
                                <a:lnTo>
                                  <a:pt x="590" y="21"/>
                                </a:lnTo>
                                <a:lnTo>
                                  <a:pt x="590" y="24"/>
                                </a:lnTo>
                                <a:lnTo>
                                  <a:pt x="592" y="26"/>
                                </a:lnTo>
                                <a:lnTo>
                                  <a:pt x="592" y="28"/>
                                </a:lnTo>
                                <a:lnTo>
                                  <a:pt x="592" y="30"/>
                                </a:lnTo>
                                <a:lnTo>
                                  <a:pt x="592" y="62"/>
                                </a:lnTo>
                                <a:lnTo>
                                  <a:pt x="592" y="64"/>
                                </a:lnTo>
                                <a:lnTo>
                                  <a:pt x="592" y="66"/>
                                </a:lnTo>
                                <a:lnTo>
                                  <a:pt x="590" y="68"/>
                                </a:lnTo>
                                <a:lnTo>
                                  <a:pt x="590" y="70"/>
                                </a:lnTo>
                                <a:lnTo>
                                  <a:pt x="588" y="72"/>
                                </a:lnTo>
                                <a:lnTo>
                                  <a:pt x="585" y="74"/>
                                </a:lnTo>
                                <a:lnTo>
                                  <a:pt x="569" y="87"/>
                                </a:lnTo>
                                <a:lnTo>
                                  <a:pt x="566" y="87"/>
                                </a:lnTo>
                                <a:lnTo>
                                  <a:pt x="564" y="89"/>
                                </a:lnTo>
                                <a:lnTo>
                                  <a:pt x="562" y="89"/>
                                </a:lnTo>
                                <a:lnTo>
                                  <a:pt x="560" y="89"/>
                                </a:lnTo>
                                <a:lnTo>
                                  <a:pt x="539" y="89"/>
                                </a:lnTo>
                                <a:lnTo>
                                  <a:pt x="537" y="89"/>
                                </a:lnTo>
                                <a:lnTo>
                                  <a:pt x="535" y="89"/>
                                </a:lnTo>
                                <a:lnTo>
                                  <a:pt x="533" y="87"/>
                                </a:lnTo>
                                <a:lnTo>
                                  <a:pt x="531" y="87"/>
                                </a:lnTo>
                                <a:lnTo>
                                  <a:pt x="528" y="85"/>
                                </a:lnTo>
                                <a:lnTo>
                                  <a:pt x="528" y="83"/>
                                </a:lnTo>
                                <a:lnTo>
                                  <a:pt x="526" y="85"/>
                                </a:lnTo>
                                <a:lnTo>
                                  <a:pt x="524" y="87"/>
                                </a:lnTo>
                                <a:lnTo>
                                  <a:pt x="522" y="87"/>
                                </a:lnTo>
                                <a:lnTo>
                                  <a:pt x="520" y="89"/>
                                </a:lnTo>
                                <a:lnTo>
                                  <a:pt x="518" y="89"/>
                                </a:lnTo>
                                <a:lnTo>
                                  <a:pt x="516" y="89"/>
                                </a:lnTo>
                                <a:lnTo>
                                  <a:pt x="503" y="89"/>
                                </a:lnTo>
                                <a:lnTo>
                                  <a:pt x="501" y="89"/>
                                </a:lnTo>
                                <a:lnTo>
                                  <a:pt x="499" y="89"/>
                                </a:lnTo>
                                <a:lnTo>
                                  <a:pt x="497" y="87"/>
                                </a:lnTo>
                                <a:lnTo>
                                  <a:pt x="495" y="89"/>
                                </a:lnTo>
                                <a:lnTo>
                                  <a:pt x="493" y="89"/>
                                </a:lnTo>
                                <a:lnTo>
                                  <a:pt x="490" y="89"/>
                                </a:lnTo>
                                <a:lnTo>
                                  <a:pt x="480" y="89"/>
                                </a:lnTo>
                                <a:lnTo>
                                  <a:pt x="478" y="89"/>
                                </a:lnTo>
                                <a:lnTo>
                                  <a:pt x="476" y="89"/>
                                </a:lnTo>
                                <a:lnTo>
                                  <a:pt x="474" y="87"/>
                                </a:lnTo>
                                <a:lnTo>
                                  <a:pt x="471" y="87"/>
                                </a:lnTo>
                                <a:lnTo>
                                  <a:pt x="469" y="89"/>
                                </a:lnTo>
                                <a:lnTo>
                                  <a:pt x="467" y="89"/>
                                </a:lnTo>
                                <a:lnTo>
                                  <a:pt x="465" y="89"/>
                                </a:lnTo>
                                <a:lnTo>
                                  <a:pt x="455" y="89"/>
                                </a:lnTo>
                                <a:lnTo>
                                  <a:pt x="452" y="89"/>
                                </a:lnTo>
                                <a:lnTo>
                                  <a:pt x="450" y="89"/>
                                </a:lnTo>
                                <a:lnTo>
                                  <a:pt x="448" y="87"/>
                                </a:lnTo>
                                <a:lnTo>
                                  <a:pt x="446" y="87"/>
                                </a:lnTo>
                                <a:lnTo>
                                  <a:pt x="444" y="85"/>
                                </a:lnTo>
                                <a:lnTo>
                                  <a:pt x="442" y="83"/>
                                </a:lnTo>
                                <a:lnTo>
                                  <a:pt x="442" y="81"/>
                                </a:lnTo>
                                <a:lnTo>
                                  <a:pt x="440" y="79"/>
                                </a:lnTo>
                                <a:lnTo>
                                  <a:pt x="435" y="68"/>
                                </a:lnTo>
                                <a:lnTo>
                                  <a:pt x="433" y="79"/>
                                </a:lnTo>
                                <a:lnTo>
                                  <a:pt x="431" y="81"/>
                                </a:lnTo>
                                <a:lnTo>
                                  <a:pt x="431" y="83"/>
                                </a:lnTo>
                                <a:lnTo>
                                  <a:pt x="429" y="85"/>
                                </a:lnTo>
                                <a:lnTo>
                                  <a:pt x="427" y="87"/>
                                </a:lnTo>
                                <a:lnTo>
                                  <a:pt x="425" y="87"/>
                                </a:lnTo>
                                <a:lnTo>
                                  <a:pt x="423" y="89"/>
                                </a:lnTo>
                                <a:lnTo>
                                  <a:pt x="421" y="89"/>
                                </a:lnTo>
                                <a:lnTo>
                                  <a:pt x="419" y="89"/>
                                </a:lnTo>
                                <a:lnTo>
                                  <a:pt x="406" y="89"/>
                                </a:lnTo>
                                <a:lnTo>
                                  <a:pt x="370" y="89"/>
                                </a:lnTo>
                                <a:lnTo>
                                  <a:pt x="368" y="89"/>
                                </a:lnTo>
                                <a:lnTo>
                                  <a:pt x="366" y="89"/>
                                </a:lnTo>
                                <a:lnTo>
                                  <a:pt x="364" y="87"/>
                                </a:lnTo>
                                <a:lnTo>
                                  <a:pt x="362" y="87"/>
                                </a:lnTo>
                                <a:lnTo>
                                  <a:pt x="359" y="89"/>
                                </a:lnTo>
                                <a:lnTo>
                                  <a:pt x="357" y="89"/>
                                </a:lnTo>
                                <a:lnTo>
                                  <a:pt x="355" y="89"/>
                                </a:lnTo>
                                <a:lnTo>
                                  <a:pt x="340" y="89"/>
                                </a:lnTo>
                                <a:lnTo>
                                  <a:pt x="338" y="89"/>
                                </a:lnTo>
                                <a:lnTo>
                                  <a:pt x="321" y="87"/>
                                </a:lnTo>
                                <a:lnTo>
                                  <a:pt x="319" y="87"/>
                                </a:lnTo>
                                <a:lnTo>
                                  <a:pt x="317" y="85"/>
                                </a:lnTo>
                                <a:lnTo>
                                  <a:pt x="315" y="85"/>
                                </a:lnTo>
                                <a:lnTo>
                                  <a:pt x="315" y="83"/>
                                </a:lnTo>
                                <a:lnTo>
                                  <a:pt x="309" y="81"/>
                                </a:lnTo>
                                <a:lnTo>
                                  <a:pt x="309" y="83"/>
                                </a:lnTo>
                                <a:lnTo>
                                  <a:pt x="307" y="85"/>
                                </a:lnTo>
                                <a:lnTo>
                                  <a:pt x="305" y="87"/>
                                </a:lnTo>
                                <a:lnTo>
                                  <a:pt x="302" y="87"/>
                                </a:lnTo>
                                <a:lnTo>
                                  <a:pt x="300" y="89"/>
                                </a:lnTo>
                                <a:lnTo>
                                  <a:pt x="298" y="89"/>
                                </a:lnTo>
                                <a:lnTo>
                                  <a:pt x="296" y="89"/>
                                </a:lnTo>
                                <a:lnTo>
                                  <a:pt x="283" y="89"/>
                                </a:lnTo>
                                <a:lnTo>
                                  <a:pt x="281" y="89"/>
                                </a:lnTo>
                                <a:lnTo>
                                  <a:pt x="279" y="89"/>
                                </a:lnTo>
                                <a:lnTo>
                                  <a:pt x="277" y="87"/>
                                </a:lnTo>
                                <a:lnTo>
                                  <a:pt x="275" y="87"/>
                                </a:lnTo>
                                <a:lnTo>
                                  <a:pt x="273" y="85"/>
                                </a:lnTo>
                                <a:lnTo>
                                  <a:pt x="273" y="83"/>
                                </a:lnTo>
                                <a:lnTo>
                                  <a:pt x="271" y="85"/>
                                </a:lnTo>
                                <a:lnTo>
                                  <a:pt x="269" y="87"/>
                                </a:lnTo>
                                <a:lnTo>
                                  <a:pt x="267" y="87"/>
                                </a:lnTo>
                                <a:lnTo>
                                  <a:pt x="264" y="89"/>
                                </a:lnTo>
                                <a:lnTo>
                                  <a:pt x="262" y="89"/>
                                </a:lnTo>
                                <a:lnTo>
                                  <a:pt x="260" y="89"/>
                                </a:lnTo>
                                <a:lnTo>
                                  <a:pt x="248" y="89"/>
                                </a:lnTo>
                                <a:lnTo>
                                  <a:pt x="245" y="89"/>
                                </a:lnTo>
                                <a:lnTo>
                                  <a:pt x="243" y="89"/>
                                </a:lnTo>
                                <a:lnTo>
                                  <a:pt x="241" y="87"/>
                                </a:lnTo>
                                <a:lnTo>
                                  <a:pt x="239" y="87"/>
                                </a:lnTo>
                                <a:lnTo>
                                  <a:pt x="237" y="85"/>
                                </a:lnTo>
                                <a:lnTo>
                                  <a:pt x="235" y="83"/>
                                </a:lnTo>
                                <a:lnTo>
                                  <a:pt x="233" y="85"/>
                                </a:lnTo>
                                <a:lnTo>
                                  <a:pt x="231" y="87"/>
                                </a:lnTo>
                                <a:lnTo>
                                  <a:pt x="229" y="87"/>
                                </a:lnTo>
                                <a:lnTo>
                                  <a:pt x="226" y="89"/>
                                </a:lnTo>
                                <a:lnTo>
                                  <a:pt x="224" y="89"/>
                                </a:lnTo>
                                <a:lnTo>
                                  <a:pt x="222" y="89"/>
                                </a:lnTo>
                                <a:lnTo>
                                  <a:pt x="212" y="89"/>
                                </a:lnTo>
                                <a:lnTo>
                                  <a:pt x="210" y="89"/>
                                </a:lnTo>
                                <a:lnTo>
                                  <a:pt x="207" y="89"/>
                                </a:lnTo>
                                <a:lnTo>
                                  <a:pt x="205" y="87"/>
                                </a:lnTo>
                                <a:lnTo>
                                  <a:pt x="203" y="87"/>
                                </a:lnTo>
                                <a:lnTo>
                                  <a:pt x="201" y="85"/>
                                </a:lnTo>
                                <a:lnTo>
                                  <a:pt x="199" y="83"/>
                                </a:lnTo>
                                <a:lnTo>
                                  <a:pt x="199" y="81"/>
                                </a:lnTo>
                                <a:lnTo>
                                  <a:pt x="197" y="79"/>
                                </a:lnTo>
                                <a:lnTo>
                                  <a:pt x="197" y="76"/>
                                </a:lnTo>
                                <a:lnTo>
                                  <a:pt x="197" y="74"/>
                                </a:lnTo>
                                <a:lnTo>
                                  <a:pt x="197" y="64"/>
                                </a:lnTo>
                                <a:lnTo>
                                  <a:pt x="190" y="76"/>
                                </a:lnTo>
                                <a:lnTo>
                                  <a:pt x="190" y="79"/>
                                </a:lnTo>
                                <a:lnTo>
                                  <a:pt x="188" y="81"/>
                                </a:lnTo>
                                <a:lnTo>
                                  <a:pt x="186" y="83"/>
                                </a:lnTo>
                                <a:lnTo>
                                  <a:pt x="184" y="83"/>
                                </a:lnTo>
                                <a:lnTo>
                                  <a:pt x="182" y="85"/>
                                </a:lnTo>
                                <a:lnTo>
                                  <a:pt x="167" y="89"/>
                                </a:lnTo>
                                <a:lnTo>
                                  <a:pt x="165" y="89"/>
                                </a:lnTo>
                                <a:lnTo>
                                  <a:pt x="163" y="89"/>
                                </a:lnTo>
                                <a:lnTo>
                                  <a:pt x="161" y="89"/>
                                </a:lnTo>
                                <a:lnTo>
                                  <a:pt x="146" y="87"/>
                                </a:lnTo>
                                <a:lnTo>
                                  <a:pt x="144" y="87"/>
                                </a:lnTo>
                                <a:lnTo>
                                  <a:pt x="142" y="85"/>
                                </a:lnTo>
                                <a:lnTo>
                                  <a:pt x="140" y="85"/>
                                </a:lnTo>
                                <a:lnTo>
                                  <a:pt x="138" y="83"/>
                                </a:lnTo>
                                <a:lnTo>
                                  <a:pt x="138" y="81"/>
                                </a:lnTo>
                                <a:lnTo>
                                  <a:pt x="129" y="70"/>
                                </a:lnTo>
                                <a:lnTo>
                                  <a:pt x="127" y="70"/>
                                </a:lnTo>
                                <a:lnTo>
                                  <a:pt x="127" y="68"/>
                                </a:lnTo>
                                <a:lnTo>
                                  <a:pt x="125" y="66"/>
                                </a:lnTo>
                                <a:lnTo>
                                  <a:pt x="125" y="64"/>
                                </a:lnTo>
                                <a:lnTo>
                                  <a:pt x="125" y="62"/>
                                </a:lnTo>
                                <a:lnTo>
                                  <a:pt x="125" y="64"/>
                                </a:lnTo>
                                <a:lnTo>
                                  <a:pt x="125" y="66"/>
                                </a:lnTo>
                                <a:lnTo>
                                  <a:pt x="123" y="68"/>
                                </a:lnTo>
                                <a:lnTo>
                                  <a:pt x="123" y="70"/>
                                </a:lnTo>
                                <a:lnTo>
                                  <a:pt x="121" y="70"/>
                                </a:lnTo>
                                <a:lnTo>
                                  <a:pt x="112" y="81"/>
                                </a:lnTo>
                                <a:lnTo>
                                  <a:pt x="112" y="83"/>
                                </a:lnTo>
                                <a:lnTo>
                                  <a:pt x="110" y="85"/>
                                </a:lnTo>
                                <a:lnTo>
                                  <a:pt x="108" y="85"/>
                                </a:lnTo>
                                <a:lnTo>
                                  <a:pt x="106" y="87"/>
                                </a:lnTo>
                                <a:lnTo>
                                  <a:pt x="104" y="87"/>
                                </a:lnTo>
                                <a:lnTo>
                                  <a:pt x="91" y="89"/>
                                </a:lnTo>
                                <a:lnTo>
                                  <a:pt x="89" y="89"/>
                                </a:lnTo>
                                <a:lnTo>
                                  <a:pt x="87" y="89"/>
                                </a:lnTo>
                                <a:lnTo>
                                  <a:pt x="74" y="87"/>
                                </a:lnTo>
                                <a:lnTo>
                                  <a:pt x="72" y="87"/>
                                </a:lnTo>
                                <a:lnTo>
                                  <a:pt x="70" y="85"/>
                                </a:lnTo>
                                <a:lnTo>
                                  <a:pt x="70" y="87"/>
                                </a:lnTo>
                                <a:lnTo>
                                  <a:pt x="68" y="87"/>
                                </a:lnTo>
                                <a:lnTo>
                                  <a:pt x="66" y="89"/>
                                </a:lnTo>
                                <a:lnTo>
                                  <a:pt x="64" y="89"/>
                                </a:lnTo>
                                <a:lnTo>
                                  <a:pt x="62" y="89"/>
                                </a:lnTo>
                                <a:lnTo>
                                  <a:pt x="49" y="89"/>
                                </a:lnTo>
                                <a:lnTo>
                                  <a:pt x="47" y="89"/>
                                </a:lnTo>
                                <a:lnTo>
                                  <a:pt x="45" y="89"/>
                                </a:lnTo>
                                <a:lnTo>
                                  <a:pt x="43" y="87"/>
                                </a:lnTo>
                                <a:lnTo>
                                  <a:pt x="41" y="87"/>
                                </a:lnTo>
                                <a:lnTo>
                                  <a:pt x="38" y="85"/>
                                </a:lnTo>
                                <a:lnTo>
                                  <a:pt x="36" y="87"/>
                                </a:lnTo>
                                <a:lnTo>
                                  <a:pt x="34" y="87"/>
                                </a:lnTo>
                                <a:lnTo>
                                  <a:pt x="32" y="89"/>
                                </a:lnTo>
                                <a:lnTo>
                                  <a:pt x="30" y="89"/>
                                </a:lnTo>
                                <a:lnTo>
                                  <a:pt x="28" y="89"/>
                                </a:lnTo>
                                <a:lnTo>
                                  <a:pt x="15" y="89"/>
                                </a:lnTo>
                                <a:lnTo>
                                  <a:pt x="13" y="89"/>
                                </a:lnTo>
                                <a:lnTo>
                                  <a:pt x="11" y="89"/>
                                </a:lnTo>
                                <a:lnTo>
                                  <a:pt x="9" y="87"/>
                                </a:lnTo>
                                <a:lnTo>
                                  <a:pt x="7" y="87"/>
                                </a:lnTo>
                                <a:lnTo>
                                  <a:pt x="5" y="85"/>
                                </a:lnTo>
                                <a:lnTo>
                                  <a:pt x="3" y="83"/>
                                </a:lnTo>
                                <a:lnTo>
                                  <a:pt x="3" y="81"/>
                                </a:lnTo>
                                <a:lnTo>
                                  <a:pt x="0" y="79"/>
                                </a:lnTo>
                                <a:lnTo>
                                  <a:pt x="0" y="76"/>
                                </a:lnTo>
                                <a:lnTo>
                                  <a:pt x="0" y="74"/>
                                </a:lnTo>
                                <a:close/>
                                <a:moveTo>
                                  <a:pt x="252" y="43"/>
                                </a:moveTo>
                                <a:lnTo>
                                  <a:pt x="269" y="62"/>
                                </a:lnTo>
                                <a:lnTo>
                                  <a:pt x="269" y="28"/>
                                </a:lnTo>
                                <a:lnTo>
                                  <a:pt x="252"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3" name="Rectangle 854"/>
                        <wps:cNvSpPr>
                          <a:spLocks noChangeArrowheads="1"/>
                        </wps:cNvSpPr>
                        <wps:spPr bwMode="auto">
                          <a:xfrm>
                            <a:off x="1583600" y="1602106"/>
                            <a:ext cx="34480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ROCK ISLAND</w:t>
                              </w:r>
                            </w:p>
                          </w:txbxContent>
                        </wps:txbx>
                        <wps:bodyPr rot="0" vert="horz" wrap="none" lIns="0" tIns="0" rIns="0" bIns="0" anchor="t" anchorCtr="0" upright="1">
                          <a:spAutoFit/>
                        </wps:bodyPr>
                      </wps:wsp>
                      <wps:wsp>
                        <wps:cNvPr id="3084" name="Rectangle 855"/>
                        <wps:cNvSpPr>
                          <a:spLocks noChangeArrowheads="1"/>
                        </wps:cNvSpPr>
                        <wps:spPr bwMode="auto">
                          <a:xfrm>
                            <a:off x="3767400" y="5912420"/>
                            <a:ext cx="24574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GALLATIN</w:t>
                              </w:r>
                            </w:p>
                          </w:txbxContent>
                        </wps:txbx>
                        <wps:bodyPr rot="0" vert="horz" wrap="none" lIns="0" tIns="0" rIns="0" bIns="0" anchor="t" anchorCtr="0" upright="1">
                          <a:spAutoFit/>
                        </wps:bodyPr>
                      </wps:wsp>
                      <wps:wsp>
                        <wps:cNvPr id="3085" name="Freeform 856"/>
                        <wps:cNvSpPr>
                          <a:spLocks noEditPoints="1"/>
                        </wps:cNvSpPr>
                        <wps:spPr bwMode="auto">
                          <a:xfrm>
                            <a:off x="3757900" y="5909320"/>
                            <a:ext cx="281900" cy="57700"/>
                          </a:xfrm>
                          <a:custGeom>
                            <a:avLst/>
                            <a:gdLst>
                              <a:gd name="T0" fmla="*/ 1270 w 444"/>
                              <a:gd name="T1" fmla="*/ 14605 h 91"/>
                              <a:gd name="T2" fmla="*/ 14605 w 444"/>
                              <a:gd name="T3" fmla="*/ 1270 h 91"/>
                              <a:gd name="T4" fmla="*/ 40640 w 444"/>
                              <a:gd name="T5" fmla="*/ 0 h 91"/>
                              <a:gd name="T6" fmla="*/ 53975 w 444"/>
                              <a:gd name="T7" fmla="*/ 12065 h 91"/>
                              <a:gd name="T8" fmla="*/ 56515 w 444"/>
                              <a:gd name="T9" fmla="*/ 19050 h 91"/>
                              <a:gd name="T10" fmla="*/ 64770 w 444"/>
                              <a:gd name="T11" fmla="*/ 2540 h 91"/>
                              <a:gd name="T12" fmla="*/ 71120 w 444"/>
                              <a:gd name="T13" fmla="*/ 0 h 91"/>
                              <a:gd name="T14" fmla="*/ 85725 w 444"/>
                              <a:gd name="T15" fmla="*/ 1270 h 91"/>
                              <a:gd name="T16" fmla="*/ 91440 w 444"/>
                              <a:gd name="T17" fmla="*/ 1270 h 91"/>
                              <a:gd name="T18" fmla="*/ 104775 w 444"/>
                              <a:gd name="T19" fmla="*/ 0 h 91"/>
                              <a:gd name="T20" fmla="*/ 111125 w 444"/>
                              <a:gd name="T21" fmla="*/ 3810 h 91"/>
                              <a:gd name="T22" fmla="*/ 113030 w 444"/>
                              <a:gd name="T23" fmla="*/ 31115 h 91"/>
                              <a:gd name="T24" fmla="*/ 118110 w 444"/>
                              <a:gd name="T25" fmla="*/ 5715 h 91"/>
                              <a:gd name="T26" fmla="*/ 123190 w 444"/>
                              <a:gd name="T27" fmla="*/ 0 h 91"/>
                              <a:gd name="T28" fmla="*/ 137160 w 444"/>
                              <a:gd name="T29" fmla="*/ 0 h 91"/>
                              <a:gd name="T30" fmla="*/ 142240 w 444"/>
                              <a:gd name="T31" fmla="*/ 5715 h 91"/>
                              <a:gd name="T32" fmla="*/ 144780 w 444"/>
                              <a:gd name="T33" fmla="*/ 31115 h 91"/>
                              <a:gd name="T34" fmla="*/ 158115 w 444"/>
                              <a:gd name="T35" fmla="*/ 1270 h 91"/>
                              <a:gd name="T36" fmla="*/ 173355 w 444"/>
                              <a:gd name="T37" fmla="*/ 0 h 91"/>
                              <a:gd name="T38" fmla="*/ 179705 w 444"/>
                              <a:gd name="T39" fmla="*/ 2540 h 91"/>
                              <a:gd name="T40" fmla="*/ 185420 w 444"/>
                              <a:gd name="T41" fmla="*/ 0 h 91"/>
                              <a:gd name="T42" fmla="*/ 229235 w 444"/>
                              <a:gd name="T43" fmla="*/ 0 h 91"/>
                              <a:gd name="T44" fmla="*/ 241300 w 444"/>
                              <a:gd name="T45" fmla="*/ 0 h 91"/>
                              <a:gd name="T46" fmla="*/ 248285 w 444"/>
                              <a:gd name="T47" fmla="*/ 0 h 91"/>
                              <a:gd name="T48" fmla="*/ 261620 w 444"/>
                              <a:gd name="T49" fmla="*/ 1270 h 91"/>
                              <a:gd name="T50" fmla="*/ 273685 w 444"/>
                              <a:gd name="T51" fmla="*/ 0 h 91"/>
                              <a:gd name="T52" fmla="*/ 280670 w 444"/>
                              <a:gd name="T53" fmla="*/ 3810 h 91"/>
                              <a:gd name="T54" fmla="*/ 281940 w 444"/>
                              <a:gd name="T55" fmla="*/ 48260 h 91"/>
                              <a:gd name="T56" fmla="*/ 278765 w 444"/>
                              <a:gd name="T57" fmla="*/ 55245 h 91"/>
                              <a:gd name="T58" fmla="*/ 272415 w 444"/>
                              <a:gd name="T59" fmla="*/ 57785 h 91"/>
                              <a:gd name="T60" fmla="*/ 260350 w 444"/>
                              <a:gd name="T61" fmla="*/ 57785 h 91"/>
                              <a:gd name="T62" fmla="*/ 247015 w 444"/>
                              <a:gd name="T63" fmla="*/ 57785 h 91"/>
                              <a:gd name="T64" fmla="*/ 234950 w 444"/>
                              <a:gd name="T65" fmla="*/ 57785 h 91"/>
                              <a:gd name="T66" fmla="*/ 227965 w 444"/>
                              <a:gd name="T67" fmla="*/ 55245 h 91"/>
                              <a:gd name="T68" fmla="*/ 225425 w 444"/>
                              <a:gd name="T69" fmla="*/ 48260 h 91"/>
                              <a:gd name="T70" fmla="*/ 220345 w 444"/>
                              <a:gd name="T71" fmla="*/ 50800 h 91"/>
                              <a:gd name="T72" fmla="*/ 214630 w 444"/>
                              <a:gd name="T73" fmla="*/ 56515 h 91"/>
                              <a:gd name="T74" fmla="*/ 202565 w 444"/>
                              <a:gd name="T75" fmla="*/ 57785 h 91"/>
                              <a:gd name="T76" fmla="*/ 196215 w 444"/>
                              <a:gd name="T77" fmla="*/ 53975 h 91"/>
                              <a:gd name="T78" fmla="*/ 191770 w 444"/>
                              <a:gd name="T79" fmla="*/ 56515 h 91"/>
                              <a:gd name="T80" fmla="*/ 178435 w 444"/>
                              <a:gd name="T81" fmla="*/ 57785 h 91"/>
                              <a:gd name="T82" fmla="*/ 171450 w 444"/>
                              <a:gd name="T83" fmla="*/ 53975 h 91"/>
                              <a:gd name="T84" fmla="*/ 165100 w 444"/>
                              <a:gd name="T85" fmla="*/ 52070 h 91"/>
                              <a:gd name="T86" fmla="*/ 159385 w 444"/>
                              <a:gd name="T87" fmla="*/ 57785 h 91"/>
                              <a:gd name="T88" fmla="*/ 125095 w 444"/>
                              <a:gd name="T89" fmla="*/ 57785 h 91"/>
                              <a:gd name="T90" fmla="*/ 118110 w 444"/>
                              <a:gd name="T91" fmla="*/ 57785 h 91"/>
                              <a:gd name="T92" fmla="*/ 84455 w 444"/>
                              <a:gd name="T93" fmla="*/ 57785 h 91"/>
                              <a:gd name="T94" fmla="*/ 79375 w 444"/>
                              <a:gd name="T95" fmla="*/ 52070 h 91"/>
                              <a:gd name="T96" fmla="*/ 72390 w 444"/>
                              <a:gd name="T97" fmla="*/ 53975 h 91"/>
                              <a:gd name="T98" fmla="*/ 66040 w 444"/>
                              <a:gd name="T99" fmla="*/ 57785 h 91"/>
                              <a:gd name="T100" fmla="*/ 52705 w 444"/>
                              <a:gd name="T101" fmla="*/ 56515 h 91"/>
                              <a:gd name="T102" fmla="*/ 45720 w 444"/>
                              <a:gd name="T103" fmla="*/ 55245 h 91"/>
                              <a:gd name="T104" fmla="*/ 38735 w 444"/>
                              <a:gd name="T105" fmla="*/ 57785 h 91"/>
                              <a:gd name="T106" fmla="*/ 13335 w 444"/>
                              <a:gd name="T107" fmla="*/ 56515 h 91"/>
                              <a:gd name="T108" fmla="*/ 0 w 444"/>
                              <a:gd name="T109" fmla="*/ 41910 h 91"/>
                              <a:gd name="T110" fmla="*/ 194310 w 444"/>
                              <a:gd name="T111" fmla="*/ 26670 h 91"/>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444" h="91">
                                <a:moveTo>
                                  <a:pt x="0" y="61"/>
                                </a:moveTo>
                                <a:lnTo>
                                  <a:pt x="0" y="30"/>
                                </a:lnTo>
                                <a:lnTo>
                                  <a:pt x="0" y="28"/>
                                </a:lnTo>
                                <a:lnTo>
                                  <a:pt x="0" y="25"/>
                                </a:lnTo>
                                <a:lnTo>
                                  <a:pt x="2" y="23"/>
                                </a:lnTo>
                                <a:lnTo>
                                  <a:pt x="2" y="21"/>
                                </a:lnTo>
                                <a:lnTo>
                                  <a:pt x="4" y="19"/>
                                </a:lnTo>
                                <a:lnTo>
                                  <a:pt x="19" y="4"/>
                                </a:lnTo>
                                <a:lnTo>
                                  <a:pt x="21" y="2"/>
                                </a:lnTo>
                                <a:lnTo>
                                  <a:pt x="23" y="2"/>
                                </a:lnTo>
                                <a:lnTo>
                                  <a:pt x="25" y="0"/>
                                </a:lnTo>
                                <a:lnTo>
                                  <a:pt x="28" y="0"/>
                                </a:lnTo>
                                <a:lnTo>
                                  <a:pt x="30" y="0"/>
                                </a:lnTo>
                                <a:lnTo>
                                  <a:pt x="61" y="0"/>
                                </a:lnTo>
                                <a:lnTo>
                                  <a:pt x="64" y="0"/>
                                </a:lnTo>
                                <a:lnTo>
                                  <a:pt x="66" y="0"/>
                                </a:lnTo>
                                <a:lnTo>
                                  <a:pt x="68" y="2"/>
                                </a:lnTo>
                                <a:lnTo>
                                  <a:pt x="70" y="2"/>
                                </a:lnTo>
                                <a:lnTo>
                                  <a:pt x="72" y="4"/>
                                </a:lnTo>
                                <a:lnTo>
                                  <a:pt x="85" y="19"/>
                                </a:lnTo>
                                <a:lnTo>
                                  <a:pt x="87" y="21"/>
                                </a:lnTo>
                                <a:lnTo>
                                  <a:pt x="87" y="23"/>
                                </a:lnTo>
                                <a:lnTo>
                                  <a:pt x="89" y="25"/>
                                </a:lnTo>
                                <a:lnTo>
                                  <a:pt x="89" y="28"/>
                                </a:lnTo>
                                <a:lnTo>
                                  <a:pt x="89" y="30"/>
                                </a:lnTo>
                                <a:lnTo>
                                  <a:pt x="89" y="32"/>
                                </a:lnTo>
                                <a:lnTo>
                                  <a:pt x="99" y="11"/>
                                </a:lnTo>
                                <a:lnTo>
                                  <a:pt x="99" y="9"/>
                                </a:lnTo>
                                <a:lnTo>
                                  <a:pt x="99" y="6"/>
                                </a:lnTo>
                                <a:lnTo>
                                  <a:pt x="102" y="4"/>
                                </a:lnTo>
                                <a:lnTo>
                                  <a:pt x="104" y="2"/>
                                </a:lnTo>
                                <a:lnTo>
                                  <a:pt x="106" y="2"/>
                                </a:lnTo>
                                <a:lnTo>
                                  <a:pt x="108" y="0"/>
                                </a:lnTo>
                                <a:lnTo>
                                  <a:pt x="110" y="0"/>
                                </a:lnTo>
                                <a:lnTo>
                                  <a:pt x="112" y="0"/>
                                </a:lnTo>
                                <a:lnTo>
                                  <a:pt x="127" y="0"/>
                                </a:lnTo>
                                <a:lnTo>
                                  <a:pt x="129" y="0"/>
                                </a:lnTo>
                                <a:lnTo>
                                  <a:pt x="131" y="0"/>
                                </a:lnTo>
                                <a:lnTo>
                                  <a:pt x="133" y="2"/>
                                </a:lnTo>
                                <a:lnTo>
                                  <a:pt x="135" y="2"/>
                                </a:lnTo>
                                <a:lnTo>
                                  <a:pt x="137" y="4"/>
                                </a:lnTo>
                                <a:lnTo>
                                  <a:pt x="140" y="6"/>
                                </a:lnTo>
                                <a:lnTo>
                                  <a:pt x="140" y="4"/>
                                </a:lnTo>
                                <a:lnTo>
                                  <a:pt x="142" y="2"/>
                                </a:lnTo>
                                <a:lnTo>
                                  <a:pt x="144" y="2"/>
                                </a:lnTo>
                                <a:lnTo>
                                  <a:pt x="146" y="0"/>
                                </a:lnTo>
                                <a:lnTo>
                                  <a:pt x="148" y="0"/>
                                </a:lnTo>
                                <a:lnTo>
                                  <a:pt x="150" y="0"/>
                                </a:lnTo>
                                <a:lnTo>
                                  <a:pt x="163" y="0"/>
                                </a:lnTo>
                                <a:lnTo>
                                  <a:pt x="165" y="0"/>
                                </a:lnTo>
                                <a:lnTo>
                                  <a:pt x="167" y="0"/>
                                </a:lnTo>
                                <a:lnTo>
                                  <a:pt x="169" y="2"/>
                                </a:lnTo>
                                <a:lnTo>
                                  <a:pt x="171" y="2"/>
                                </a:lnTo>
                                <a:lnTo>
                                  <a:pt x="173" y="4"/>
                                </a:lnTo>
                                <a:lnTo>
                                  <a:pt x="175" y="6"/>
                                </a:lnTo>
                                <a:lnTo>
                                  <a:pt x="175" y="9"/>
                                </a:lnTo>
                                <a:lnTo>
                                  <a:pt x="178" y="11"/>
                                </a:lnTo>
                                <a:lnTo>
                                  <a:pt x="178" y="13"/>
                                </a:lnTo>
                                <a:lnTo>
                                  <a:pt x="178" y="15"/>
                                </a:lnTo>
                                <a:lnTo>
                                  <a:pt x="178" y="49"/>
                                </a:lnTo>
                                <a:lnTo>
                                  <a:pt x="184" y="49"/>
                                </a:lnTo>
                                <a:lnTo>
                                  <a:pt x="184" y="15"/>
                                </a:lnTo>
                                <a:lnTo>
                                  <a:pt x="184" y="13"/>
                                </a:lnTo>
                                <a:lnTo>
                                  <a:pt x="184" y="11"/>
                                </a:lnTo>
                                <a:lnTo>
                                  <a:pt x="186" y="9"/>
                                </a:lnTo>
                                <a:lnTo>
                                  <a:pt x="186" y="6"/>
                                </a:lnTo>
                                <a:lnTo>
                                  <a:pt x="188" y="4"/>
                                </a:lnTo>
                                <a:lnTo>
                                  <a:pt x="190" y="2"/>
                                </a:lnTo>
                                <a:lnTo>
                                  <a:pt x="192" y="2"/>
                                </a:lnTo>
                                <a:lnTo>
                                  <a:pt x="194" y="0"/>
                                </a:lnTo>
                                <a:lnTo>
                                  <a:pt x="197" y="0"/>
                                </a:lnTo>
                                <a:lnTo>
                                  <a:pt x="199" y="0"/>
                                </a:lnTo>
                                <a:lnTo>
                                  <a:pt x="211" y="0"/>
                                </a:lnTo>
                                <a:lnTo>
                                  <a:pt x="213" y="0"/>
                                </a:lnTo>
                                <a:lnTo>
                                  <a:pt x="216" y="0"/>
                                </a:lnTo>
                                <a:lnTo>
                                  <a:pt x="218" y="2"/>
                                </a:lnTo>
                                <a:lnTo>
                                  <a:pt x="220" y="2"/>
                                </a:lnTo>
                                <a:lnTo>
                                  <a:pt x="222" y="4"/>
                                </a:lnTo>
                                <a:lnTo>
                                  <a:pt x="224" y="6"/>
                                </a:lnTo>
                                <a:lnTo>
                                  <a:pt x="224" y="9"/>
                                </a:lnTo>
                                <a:lnTo>
                                  <a:pt x="226" y="11"/>
                                </a:lnTo>
                                <a:lnTo>
                                  <a:pt x="226" y="13"/>
                                </a:lnTo>
                                <a:lnTo>
                                  <a:pt x="226" y="15"/>
                                </a:lnTo>
                                <a:lnTo>
                                  <a:pt x="226" y="49"/>
                                </a:lnTo>
                                <a:lnTo>
                                  <a:pt x="228" y="49"/>
                                </a:lnTo>
                                <a:lnTo>
                                  <a:pt x="245" y="11"/>
                                </a:lnTo>
                                <a:lnTo>
                                  <a:pt x="245" y="9"/>
                                </a:lnTo>
                                <a:lnTo>
                                  <a:pt x="245" y="6"/>
                                </a:lnTo>
                                <a:lnTo>
                                  <a:pt x="247" y="4"/>
                                </a:lnTo>
                                <a:lnTo>
                                  <a:pt x="249" y="2"/>
                                </a:lnTo>
                                <a:lnTo>
                                  <a:pt x="251" y="2"/>
                                </a:lnTo>
                                <a:lnTo>
                                  <a:pt x="254" y="0"/>
                                </a:lnTo>
                                <a:lnTo>
                                  <a:pt x="256" y="0"/>
                                </a:lnTo>
                                <a:lnTo>
                                  <a:pt x="258" y="0"/>
                                </a:lnTo>
                                <a:lnTo>
                                  <a:pt x="273" y="0"/>
                                </a:lnTo>
                                <a:lnTo>
                                  <a:pt x="275" y="0"/>
                                </a:lnTo>
                                <a:lnTo>
                                  <a:pt x="277" y="0"/>
                                </a:lnTo>
                                <a:lnTo>
                                  <a:pt x="279" y="2"/>
                                </a:lnTo>
                                <a:lnTo>
                                  <a:pt x="281" y="2"/>
                                </a:lnTo>
                                <a:lnTo>
                                  <a:pt x="283" y="4"/>
                                </a:lnTo>
                                <a:lnTo>
                                  <a:pt x="283" y="6"/>
                                </a:lnTo>
                                <a:lnTo>
                                  <a:pt x="285" y="4"/>
                                </a:lnTo>
                                <a:lnTo>
                                  <a:pt x="287" y="2"/>
                                </a:lnTo>
                                <a:lnTo>
                                  <a:pt x="289" y="2"/>
                                </a:lnTo>
                                <a:lnTo>
                                  <a:pt x="292" y="0"/>
                                </a:lnTo>
                                <a:lnTo>
                                  <a:pt x="294" y="0"/>
                                </a:lnTo>
                                <a:lnTo>
                                  <a:pt x="296" y="0"/>
                                </a:lnTo>
                                <a:lnTo>
                                  <a:pt x="357" y="0"/>
                                </a:lnTo>
                                <a:lnTo>
                                  <a:pt x="359" y="0"/>
                                </a:lnTo>
                                <a:lnTo>
                                  <a:pt x="361" y="0"/>
                                </a:lnTo>
                                <a:lnTo>
                                  <a:pt x="363" y="2"/>
                                </a:lnTo>
                                <a:lnTo>
                                  <a:pt x="366" y="0"/>
                                </a:lnTo>
                                <a:lnTo>
                                  <a:pt x="368" y="0"/>
                                </a:lnTo>
                                <a:lnTo>
                                  <a:pt x="370" y="0"/>
                                </a:lnTo>
                                <a:lnTo>
                                  <a:pt x="380" y="0"/>
                                </a:lnTo>
                                <a:lnTo>
                                  <a:pt x="382" y="0"/>
                                </a:lnTo>
                                <a:lnTo>
                                  <a:pt x="385" y="0"/>
                                </a:lnTo>
                                <a:lnTo>
                                  <a:pt x="387" y="2"/>
                                </a:lnTo>
                                <a:lnTo>
                                  <a:pt x="389" y="0"/>
                                </a:lnTo>
                                <a:lnTo>
                                  <a:pt x="391" y="0"/>
                                </a:lnTo>
                                <a:lnTo>
                                  <a:pt x="393" y="0"/>
                                </a:lnTo>
                                <a:lnTo>
                                  <a:pt x="406" y="0"/>
                                </a:lnTo>
                                <a:lnTo>
                                  <a:pt x="408" y="0"/>
                                </a:lnTo>
                                <a:lnTo>
                                  <a:pt x="410" y="0"/>
                                </a:lnTo>
                                <a:lnTo>
                                  <a:pt x="412" y="2"/>
                                </a:lnTo>
                                <a:lnTo>
                                  <a:pt x="414" y="0"/>
                                </a:lnTo>
                                <a:lnTo>
                                  <a:pt x="416" y="0"/>
                                </a:lnTo>
                                <a:lnTo>
                                  <a:pt x="418" y="0"/>
                                </a:lnTo>
                                <a:lnTo>
                                  <a:pt x="429" y="0"/>
                                </a:lnTo>
                                <a:lnTo>
                                  <a:pt x="431" y="0"/>
                                </a:lnTo>
                                <a:lnTo>
                                  <a:pt x="433" y="0"/>
                                </a:lnTo>
                                <a:lnTo>
                                  <a:pt x="435" y="2"/>
                                </a:lnTo>
                                <a:lnTo>
                                  <a:pt x="437" y="2"/>
                                </a:lnTo>
                                <a:lnTo>
                                  <a:pt x="439" y="4"/>
                                </a:lnTo>
                                <a:lnTo>
                                  <a:pt x="442" y="6"/>
                                </a:lnTo>
                                <a:lnTo>
                                  <a:pt x="442" y="9"/>
                                </a:lnTo>
                                <a:lnTo>
                                  <a:pt x="444" y="11"/>
                                </a:lnTo>
                                <a:lnTo>
                                  <a:pt x="444" y="13"/>
                                </a:lnTo>
                                <a:lnTo>
                                  <a:pt x="444" y="15"/>
                                </a:lnTo>
                                <a:lnTo>
                                  <a:pt x="444" y="76"/>
                                </a:lnTo>
                                <a:lnTo>
                                  <a:pt x="444" y="78"/>
                                </a:lnTo>
                                <a:lnTo>
                                  <a:pt x="444" y="80"/>
                                </a:lnTo>
                                <a:lnTo>
                                  <a:pt x="442" y="82"/>
                                </a:lnTo>
                                <a:lnTo>
                                  <a:pt x="442" y="85"/>
                                </a:lnTo>
                                <a:lnTo>
                                  <a:pt x="439" y="87"/>
                                </a:lnTo>
                                <a:lnTo>
                                  <a:pt x="437" y="89"/>
                                </a:lnTo>
                                <a:lnTo>
                                  <a:pt x="435" y="89"/>
                                </a:lnTo>
                                <a:lnTo>
                                  <a:pt x="433" y="91"/>
                                </a:lnTo>
                                <a:lnTo>
                                  <a:pt x="431" y="91"/>
                                </a:lnTo>
                                <a:lnTo>
                                  <a:pt x="429" y="91"/>
                                </a:lnTo>
                                <a:lnTo>
                                  <a:pt x="416" y="91"/>
                                </a:lnTo>
                                <a:lnTo>
                                  <a:pt x="414" y="91"/>
                                </a:lnTo>
                                <a:lnTo>
                                  <a:pt x="412" y="91"/>
                                </a:lnTo>
                                <a:lnTo>
                                  <a:pt x="412" y="89"/>
                                </a:lnTo>
                                <a:lnTo>
                                  <a:pt x="410" y="91"/>
                                </a:lnTo>
                                <a:lnTo>
                                  <a:pt x="408" y="91"/>
                                </a:lnTo>
                                <a:lnTo>
                                  <a:pt x="406" y="91"/>
                                </a:lnTo>
                                <a:lnTo>
                                  <a:pt x="393" y="91"/>
                                </a:lnTo>
                                <a:lnTo>
                                  <a:pt x="391" y="91"/>
                                </a:lnTo>
                                <a:lnTo>
                                  <a:pt x="389" y="91"/>
                                </a:lnTo>
                                <a:lnTo>
                                  <a:pt x="387" y="89"/>
                                </a:lnTo>
                                <a:lnTo>
                                  <a:pt x="385" y="91"/>
                                </a:lnTo>
                                <a:lnTo>
                                  <a:pt x="382" y="91"/>
                                </a:lnTo>
                                <a:lnTo>
                                  <a:pt x="380" y="91"/>
                                </a:lnTo>
                                <a:lnTo>
                                  <a:pt x="370" y="91"/>
                                </a:lnTo>
                                <a:lnTo>
                                  <a:pt x="368" y="91"/>
                                </a:lnTo>
                                <a:lnTo>
                                  <a:pt x="366" y="91"/>
                                </a:lnTo>
                                <a:lnTo>
                                  <a:pt x="363" y="89"/>
                                </a:lnTo>
                                <a:lnTo>
                                  <a:pt x="361" y="89"/>
                                </a:lnTo>
                                <a:lnTo>
                                  <a:pt x="359" y="87"/>
                                </a:lnTo>
                                <a:lnTo>
                                  <a:pt x="357" y="85"/>
                                </a:lnTo>
                                <a:lnTo>
                                  <a:pt x="357" y="82"/>
                                </a:lnTo>
                                <a:lnTo>
                                  <a:pt x="355" y="80"/>
                                </a:lnTo>
                                <a:lnTo>
                                  <a:pt x="355" y="78"/>
                                </a:lnTo>
                                <a:lnTo>
                                  <a:pt x="355" y="76"/>
                                </a:lnTo>
                                <a:lnTo>
                                  <a:pt x="355" y="42"/>
                                </a:lnTo>
                                <a:lnTo>
                                  <a:pt x="347" y="42"/>
                                </a:lnTo>
                                <a:lnTo>
                                  <a:pt x="347" y="76"/>
                                </a:lnTo>
                                <a:lnTo>
                                  <a:pt x="347" y="78"/>
                                </a:lnTo>
                                <a:lnTo>
                                  <a:pt x="347" y="80"/>
                                </a:lnTo>
                                <a:lnTo>
                                  <a:pt x="344" y="82"/>
                                </a:lnTo>
                                <a:lnTo>
                                  <a:pt x="344" y="85"/>
                                </a:lnTo>
                                <a:lnTo>
                                  <a:pt x="342" y="87"/>
                                </a:lnTo>
                                <a:lnTo>
                                  <a:pt x="340" y="89"/>
                                </a:lnTo>
                                <a:lnTo>
                                  <a:pt x="338" y="89"/>
                                </a:lnTo>
                                <a:lnTo>
                                  <a:pt x="336" y="91"/>
                                </a:lnTo>
                                <a:lnTo>
                                  <a:pt x="334" y="91"/>
                                </a:lnTo>
                                <a:lnTo>
                                  <a:pt x="332" y="91"/>
                                </a:lnTo>
                                <a:lnTo>
                                  <a:pt x="321" y="91"/>
                                </a:lnTo>
                                <a:lnTo>
                                  <a:pt x="319" y="91"/>
                                </a:lnTo>
                                <a:lnTo>
                                  <a:pt x="317" y="91"/>
                                </a:lnTo>
                                <a:lnTo>
                                  <a:pt x="315" y="89"/>
                                </a:lnTo>
                                <a:lnTo>
                                  <a:pt x="313" y="89"/>
                                </a:lnTo>
                                <a:lnTo>
                                  <a:pt x="311" y="87"/>
                                </a:lnTo>
                                <a:lnTo>
                                  <a:pt x="309" y="85"/>
                                </a:lnTo>
                                <a:lnTo>
                                  <a:pt x="309" y="82"/>
                                </a:lnTo>
                                <a:lnTo>
                                  <a:pt x="309" y="85"/>
                                </a:lnTo>
                                <a:lnTo>
                                  <a:pt x="306" y="87"/>
                                </a:lnTo>
                                <a:lnTo>
                                  <a:pt x="304" y="89"/>
                                </a:lnTo>
                                <a:lnTo>
                                  <a:pt x="302" y="89"/>
                                </a:lnTo>
                                <a:lnTo>
                                  <a:pt x="300" y="91"/>
                                </a:lnTo>
                                <a:lnTo>
                                  <a:pt x="298" y="91"/>
                                </a:lnTo>
                                <a:lnTo>
                                  <a:pt x="296" y="91"/>
                                </a:lnTo>
                                <a:lnTo>
                                  <a:pt x="283" y="91"/>
                                </a:lnTo>
                                <a:lnTo>
                                  <a:pt x="281" y="91"/>
                                </a:lnTo>
                                <a:lnTo>
                                  <a:pt x="279" y="91"/>
                                </a:lnTo>
                                <a:lnTo>
                                  <a:pt x="277" y="89"/>
                                </a:lnTo>
                                <a:lnTo>
                                  <a:pt x="275" y="89"/>
                                </a:lnTo>
                                <a:lnTo>
                                  <a:pt x="273" y="87"/>
                                </a:lnTo>
                                <a:lnTo>
                                  <a:pt x="270" y="85"/>
                                </a:lnTo>
                                <a:lnTo>
                                  <a:pt x="270" y="82"/>
                                </a:lnTo>
                                <a:lnTo>
                                  <a:pt x="268" y="80"/>
                                </a:lnTo>
                                <a:lnTo>
                                  <a:pt x="266" y="68"/>
                                </a:lnTo>
                                <a:lnTo>
                                  <a:pt x="262" y="80"/>
                                </a:lnTo>
                                <a:lnTo>
                                  <a:pt x="260" y="82"/>
                                </a:lnTo>
                                <a:lnTo>
                                  <a:pt x="260" y="85"/>
                                </a:lnTo>
                                <a:lnTo>
                                  <a:pt x="258" y="87"/>
                                </a:lnTo>
                                <a:lnTo>
                                  <a:pt x="256" y="89"/>
                                </a:lnTo>
                                <a:lnTo>
                                  <a:pt x="254" y="89"/>
                                </a:lnTo>
                                <a:lnTo>
                                  <a:pt x="251" y="91"/>
                                </a:lnTo>
                                <a:lnTo>
                                  <a:pt x="249" y="91"/>
                                </a:lnTo>
                                <a:lnTo>
                                  <a:pt x="247" y="91"/>
                                </a:lnTo>
                                <a:lnTo>
                                  <a:pt x="235" y="91"/>
                                </a:lnTo>
                                <a:lnTo>
                                  <a:pt x="199" y="91"/>
                                </a:lnTo>
                                <a:lnTo>
                                  <a:pt x="197" y="91"/>
                                </a:lnTo>
                                <a:lnTo>
                                  <a:pt x="194" y="91"/>
                                </a:lnTo>
                                <a:lnTo>
                                  <a:pt x="192" y="89"/>
                                </a:lnTo>
                                <a:lnTo>
                                  <a:pt x="190" y="91"/>
                                </a:lnTo>
                                <a:lnTo>
                                  <a:pt x="188" y="91"/>
                                </a:lnTo>
                                <a:lnTo>
                                  <a:pt x="186" y="91"/>
                                </a:lnTo>
                                <a:lnTo>
                                  <a:pt x="150" y="91"/>
                                </a:lnTo>
                                <a:lnTo>
                                  <a:pt x="148" y="91"/>
                                </a:lnTo>
                                <a:lnTo>
                                  <a:pt x="137" y="91"/>
                                </a:lnTo>
                                <a:lnTo>
                                  <a:pt x="135" y="91"/>
                                </a:lnTo>
                                <a:lnTo>
                                  <a:pt x="133" y="91"/>
                                </a:lnTo>
                                <a:lnTo>
                                  <a:pt x="131" y="89"/>
                                </a:lnTo>
                                <a:lnTo>
                                  <a:pt x="129" y="89"/>
                                </a:lnTo>
                                <a:lnTo>
                                  <a:pt x="127" y="87"/>
                                </a:lnTo>
                                <a:lnTo>
                                  <a:pt x="125" y="85"/>
                                </a:lnTo>
                                <a:lnTo>
                                  <a:pt x="125" y="82"/>
                                </a:lnTo>
                                <a:lnTo>
                                  <a:pt x="123" y="80"/>
                                </a:lnTo>
                                <a:lnTo>
                                  <a:pt x="121" y="68"/>
                                </a:lnTo>
                                <a:lnTo>
                                  <a:pt x="116" y="80"/>
                                </a:lnTo>
                                <a:lnTo>
                                  <a:pt x="114" y="82"/>
                                </a:lnTo>
                                <a:lnTo>
                                  <a:pt x="114" y="85"/>
                                </a:lnTo>
                                <a:lnTo>
                                  <a:pt x="112" y="87"/>
                                </a:lnTo>
                                <a:lnTo>
                                  <a:pt x="110" y="89"/>
                                </a:lnTo>
                                <a:lnTo>
                                  <a:pt x="108" y="89"/>
                                </a:lnTo>
                                <a:lnTo>
                                  <a:pt x="106" y="91"/>
                                </a:lnTo>
                                <a:lnTo>
                                  <a:pt x="104" y="91"/>
                                </a:lnTo>
                                <a:lnTo>
                                  <a:pt x="102" y="91"/>
                                </a:lnTo>
                                <a:lnTo>
                                  <a:pt x="89" y="91"/>
                                </a:lnTo>
                                <a:lnTo>
                                  <a:pt x="87" y="91"/>
                                </a:lnTo>
                                <a:lnTo>
                                  <a:pt x="85" y="91"/>
                                </a:lnTo>
                                <a:lnTo>
                                  <a:pt x="83" y="89"/>
                                </a:lnTo>
                                <a:lnTo>
                                  <a:pt x="80" y="89"/>
                                </a:lnTo>
                                <a:lnTo>
                                  <a:pt x="78" y="87"/>
                                </a:lnTo>
                                <a:lnTo>
                                  <a:pt x="76" y="85"/>
                                </a:lnTo>
                                <a:lnTo>
                                  <a:pt x="76" y="82"/>
                                </a:lnTo>
                                <a:lnTo>
                                  <a:pt x="72" y="87"/>
                                </a:lnTo>
                                <a:lnTo>
                                  <a:pt x="70" y="89"/>
                                </a:lnTo>
                                <a:lnTo>
                                  <a:pt x="68" y="89"/>
                                </a:lnTo>
                                <a:lnTo>
                                  <a:pt x="66" y="91"/>
                                </a:lnTo>
                                <a:lnTo>
                                  <a:pt x="64" y="91"/>
                                </a:lnTo>
                                <a:lnTo>
                                  <a:pt x="61" y="91"/>
                                </a:lnTo>
                                <a:lnTo>
                                  <a:pt x="30" y="91"/>
                                </a:lnTo>
                                <a:lnTo>
                                  <a:pt x="28" y="91"/>
                                </a:lnTo>
                                <a:lnTo>
                                  <a:pt x="25" y="91"/>
                                </a:lnTo>
                                <a:lnTo>
                                  <a:pt x="23" y="89"/>
                                </a:lnTo>
                                <a:lnTo>
                                  <a:pt x="21" y="89"/>
                                </a:lnTo>
                                <a:lnTo>
                                  <a:pt x="19" y="87"/>
                                </a:lnTo>
                                <a:lnTo>
                                  <a:pt x="4" y="72"/>
                                </a:lnTo>
                                <a:lnTo>
                                  <a:pt x="2" y="70"/>
                                </a:lnTo>
                                <a:lnTo>
                                  <a:pt x="2" y="68"/>
                                </a:lnTo>
                                <a:lnTo>
                                  <a:pt x="0" y="66"/>
                                </a:lnTo>
                                <a:lnTo>
                                  <a:pt x="0" y="63"/>
                                </a:lnTo>
                                <a:lnTo>
                                  <a:pt x="0" y="61"/>
                                </a:lnTo>
                                <a:close/>
                                <a:moveTo>
                                  <a:pt x="298" y="42"/>
                                </a:moveTo>
                                <a:lnTo>
                                  <a:pt x="306" y="63"/>
                                </a:lnTo>
                                <a:lnTo>
                                  <a:pt x="306" y="42"/>
                                </a:lnTo>
                                <a:lnTo>
                                  <a:pt x="298" y="4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6" name="Rectangle 857"/>
                        <wps:cNvSpPr>
                          <a:spLocks noChangeArrowheads="1"/>
                        </wps:cNvSpPr>
                        <wps:spPr bwMode="auto">
                          <a:xfrm>
                            <a:off x="3767400" y="5912420"/>
                            <a:ext cx="24574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GALLATIN</w:t>
                              </w:r>
                            </w:p>
                          </w:txbxContent>
                        </wps:txbx>
                        <wps:bodyPr rot="0" vert="horz" wrap="none" lIns="0" tIns="0" rIns="0" bIns="0" anchor="t" anchorCtr="0" upright="1">
                          <a:spAutoFit/>
                        </wps:bodyPr>
                      </wps:wsp>
                      <wps:wsp>
                        <wps:cNvPr id="3087" name="Rectangle 858"/>
                        <wps:cNvSpPr>
                          <a:spLocks noChangeArrowheads="1"/>
                        </wps:cNvSpPr>
                        <wps:spPr bwMode="auto">
                          <a:xfrm>
                            <a:off x="3354000" y="3697613"/>
                            <a:ext cx="26289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MOULTRIE</w:t>
                              </w:r>
                            </w:p>
                          </w:txbxContent>
                        </wps:txbx>
                        <wps:bodyPr rot="0" vert="horz" wrap="none" lIns="0" tIns="0" rIns="0" bIns="0" anchor="t" anchorCtr="0" upright="1">
                          <a:spAutoFit/>
                        </wps:bodyPr>
                      </wps:wsp>
                      <wps:wsp>
                        <wps:cNvPr id="3088" name="Freeform 859"/>
                        <wps:cNvSpPr>
                          <a:spLocks noEditPoints="1"/>
                        </wps:cNvSpPr>
                        <wps:spPr bwMode="auto">
                          <a:xfrm>
                            <a:off x="3348900" y="3695713"/>
                            <a:ext cx="304200" cy="57700"/>
                          </a:xfrm>
                          <a:custGeom>
                            <a:avLst/>
                            <a:gdLst>
                              <a:gd name="T0" fmla="*/ 93980 w 479"/>
                              <a:gd name="T1" fmla="*/ 4445 h 91"/>
                              <a:gd name="T2" fmla="*/ 101600 w 479"/>
                              <a:gd name="T3" fmla="*/ 0 h 91"/>
                              <a:gd name="T4" fmla="*/ 115570 w 479"/>
                              <a:gd name="T5" fmla="*/ 0 h 91"/>
                              <a:gd name="T6" fmla="*/ 130175 w 479"/>
                              <a:gd name="T7" fmla="*/ 1270 h 91"/>
                              <a:gd name="T8" fmla="*/ 135255 w 479"/>
                              <a:gd name="T9" fmla="*/ 1270 h 91"/>
                              <a:gd name="T10" fmla="*/ 148590 w 479"/>
                              <a:gd name="T11" fmla="*/ 0 h 91"/>
                              <a:gd name="T12" fmla="*/ 155575 w 479"/>
                              <a:gd name="T13" fmla="*/ 5715 h 91"/>
                              <a:gd name="T14" fmla="*/ 162560 w 479"/>
                              <a:gd name="T15" fmla="*/ 0 h 91"/>
                              <a:gd name="T16" fmla="*/ 207645 w 479"/>
                              <a:gd name="T17" fmla="*/ 0 h 91"/>
                              <a:gd name="T18" fmla="*/ 229235 w 479"/>
                              <a:gd name="T19" fmla="*/ 1270 h 91"/>
                              <a:gd name="T20" fmla="*/ 238760 w 479"/>
                              <a:gd name="T21" fmla="*/ 8255 h 91"/>
                              <a:gd name="T22" fmla="*/ 243840 w 479"/>
                              <a:gd name="T23" fmla="*/ 1270 h 91"/>
                              <a:gd name="T24" fmla="*/ 259080 w 479"/>
                              <a:gd name="T25" fmla="*/ 0 h 91"/>
                              <a:gd name="T26" fmla="*/ 296545 w 479"/>
                              <a:gd name="T27" fmla="*/ 0 h 91"/>
                              <a:gd name="T28" fmla="*/ 302895 w 479"/>
                              <a:gd name="T29" fmla="*/ 5715 h 91"/>
                              <a:gd name="T30" fmla="*/ 304165 w 479"/>
                              <a:gd name="T31" fmla="*/ 20320 h 91"/>
                              <a:gd name="T32" fmla="*/ 304165 w 479"/>
                              <a:gd name="T33" fmla="*/ 34925 h 91"/>
                              <a:gd name="T34" fmla="*/ 304165 w 479"/>
                              <a:gd name="T35" fmla="*/ 48260 h 91"/>
                              <a:gd name="T36" fmla="*/ 300355 w 479"/>
                              <a:gd name="T37" fmla="*/ 56515 h 91"/>
                              <a:gd name="T38" fmla="*/ 262890 w 479"/>
                              <a:gd name="T39" fmla="*/ 57785 h 91"/>
                              <a:gd name="T40" fmla="*/ 248285 w 479"/>
                              <a:gd name="T41" fmla="*/ 57785 h 91"/>
                              <a:gd name="T42" fmla="*/ 240030 w 479"/>
                              <a:gd name="T43" fmla="*/ 57785 h 91"/>
                              <a:gd name="T44" fmla="*/ 225425 w 479"/>
                              <a:gd name="T45" fmla="*/ 56515 h 91"/>
                              <a:gd name="T46" fmla="*/ 217170 w 479"/>
                              <a:gd name="T47" fmla="*/ 57785 h 91"/>
                              <a:gd name="T48" fmla="*/ 203835 w 479"/>
                              <a:gd name="T49" fmla="*/ 55245 h 91"/>
                              <a:gd name="T50" fmla="*/ 201295 w 479"/>
                              <a:gd name="T51" fmla="*/ 26670 h 91"/>
                              <a:gd name="T52" fmla="*/ 194310 w 479"/>
                              <a:gd name="T53" fmla="*/ 53975 h 91"/>
                              <a:gd name="T54" fmla="*/ 186690 w 479"/>
                              <a:gd name="T55" fmla="*/ 57785 h 91"/>
                              <a:gd name="T56" fmla="*/ 172720 w 479"/>
                              <a:gd name="T57" fmla="*/ 55245 h 91"/>
                              <a:gd name="T58" fmla="*/ 167640 w 479"/>
                              <a:gd name="T59" fmla="*/ 56515 h 91"/>
                              <a:gd name="T60" fmla="*/ 137795 w 479"/>
                              <a:gd name="T61" fmla="*/ 57785 h 91"/>
                              <a:gd name="T62" fmla="*/ 131445 w 479"/>
                              <a:gd name="T63" fmla="*/ 51435 h 91"/>
                              <a:gd name="T64" fmla="*/ 127635 w 479"/>
                              <a:gd name="T65" fmla="*/ 53975 h 91"/>
                              <a:gd name="T66" fmla="*/ 112395 w 479"/>
                              <a:gd name="T67" fmla="*/ 57785 h 91"/>
                              <a:gd name="T68" fmla="*/ 99060 w 479"/>
                              <a:gd name="T69" fmla="*/ 53975 h 91"/>
                              <a:gd name="T70" fmla="*/ 92710 w 479"/>
                              <a:gd name="T71" fmla="*/ 33655 h 91"/>
                              <a:gd name="T72" fmla="*/ 167640 w 479"/>
                              <a:gd name="T73" fmla="*/ 33655 h 91"/>
                              <a:gd name="T74" fmla="*/ 160655 w 479"/>
                              <a:gd name="T75" fmla="*/ 26670 h 91"/>
                              <a:gd name="T76" fmla="*/ 0 w 479"/>
                              <a:gd name="T77" fmla="*/ 9525 h 91"/>
                              <a:gd name="T78" fmla="*/ 3810 w 479"/>
                              <a:gd name="T79" fmla="*/ 1270 h 91"/>
                              <a:gd name="T80" fmla="*/ 24130 w 479"/>
                              <a:gd name="T81" fmla="*/ 0 h 91"/>
                              <a:gd name="T82" fmla="*/ 32385 w 479"/>
                              <a:gd name="T83" fmla="*/ 0 h 91"/>
                              <a:gd name="T84" fmla="*/ 52070 w 479"/>
                              <a:gd name="T85" fmla="*/ 1270 h 91"/>
                              <a:gd name="T86" fmla="*/ 61595 w 479"/>
                              <a:gd name="T87" fmla="*/ 0 h 91"/>
                              <a:gd name="T88" fmla="*/ 76200 w 479"/>
                              <a:gd name="T89" fmla="*/ 5715 h 91"/>
                              <a:gd name="T90" fmla="*/ 85725 w 479"/>
                              <a:gd name="T91" fmla="*/ 17780 h 91"/>
                              <a:gd name="T92" fmla="*/ 85725 w 479"/>
                              <a:gd name="T93" fmla="*/ 43180 h 91"/>
                              <a:gd name="T94" fmla="*/ 76200 w 479"/>
                              <a:gd name="T95" fmla="*/ 55245 h 91"/>
                              <a:gd name="T96" fmla="*/ 61595 w 479"/>
                              <a:gd name="T97" fmla="*/ 57785 h 91"/>
                              <a:gd name="T98" fmla="*/ 46990 w 479"/>
                              <a:gd name="T99" fmla="*/ 57785 h 91"/>
                              <a:gd name="T100" fmla="*/ 21590 w 479"/>
                              <a:gd name="T101" fmla="*/ 57785 h 91"/>
                              <a:gd name="T102" fmla="*/ 8255 w 479"/>
                              <a:gd name="T103" fmla="*/ 57785 h 91"/>
                              <a:gd name="T104" fmla="*/ 1270 w 479"/>
                              <a:gd name="T105" fmla="*/ 52705 h 91"/>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479" h="91">
                                <a:moveTo>
                                  <a:pt x="146" y="51"/>
                                </a:moveTo>
                                <a:lnTo>
                                  <a:pt x="146" y="15"/>
                                </a:lnTo>
                                <a:lnTo>
                                  <a:pt x="146" y="13"/>
                                </a:lnTo>
                                <a:lnTo>
                                  <a:pt x="146" y="11"/>
                                </a:lnTo>
                                <a:lnTo>
                                  <a:pt x="148" y="9"/>
                                </a:lnTo>
                                <a:lnTo>
                                  <a:pt x="148" y="7"/>
                                </a:lnTo>
                                <a:lnTo>
                                  <a:pt x="150" y="4"/>
                                </a:lnTo>
                                <a:lnTo>
                                  <a:pt x="152" y="2"/>
                                </a:lnTo>
                                <a:lnTo>
                                  <a:pt x="154" y="2"/>
                                </a:lnTo>
                                <a:lnTo>
                                  <a:pt x="156" y="0"/>
                                </a:lnTo>
                                <a:lnTo>
                                  <a:pt x="158" y="0"/>
                                </a:lnTo>
                                <a:lnTo>
                                  <a:pt x="160" y="0"/>
                                </a:lnTo>
                                <a:lnTo>
                                  <a:pt x="173" y="0"/>
                                </a:lnTo>
                                <a:lnTo>
                                  <a:pt x="175" y="0"/>
                                </a:lnTo>
                                <a:lnTo>
                                  <a:pt x="177" y="0"/>
                                </a:lnTo>
                                <a:lnTo>
                                  <a:pt x="179" y="2"/>
                                </a:lnTo>
                                <a:lnTo>
                                  <a:pt x="179" y="0"/>
                                </a:lnTo>
                                <a:lnTo>
                                  <a:pt x="182" y="0"/>
                                </a:lnTo>
                                <a:lnTo>
                                  <a:pt x="184" y="0"/>
                                </a:lnTo>
                                <a:lnTo>
                                  <a:pt x="196" y="0"/>
                                </a:lnTo>
                                <a:lnTo>
                                  <a:pt x="198" y="0"/>
                                </a:lnTo>
                                <a:lnTo>
                                  <a:pt x="201" y="0"/>
                                </a:lnTo>
                                <a:lnTo>
                                  <a:pt x="203" y="2"/>
                                </a:lnTo>
                                <a:lnTo>
                                  <a:pt x="205" y="2"/>
                                </a:lnTo>
                                <a:lnTo>
                                  <a:pt x="207" y="4"/>
                                </a:lnTo>
                                <a:lnTo>
                                  <a:pt x="209" y="7"/>
                                </a:lnTo>
                                <a:lnTo>
                                  <a:pt x="209" y="9"/>
                                </a:lnTo>
                                <a:lnTo>
                                  <a:pt x="209" y="7"/>
                                </a:lnTo>
                                <a:lnTo>
                                  <a:pt x="211" y="4"/>
                                </a:lnTo>
                                <a:lnTo>
                                  <a:pt x="213" y="2"/>
                                </a:lnTo>
                                <a:lnTo>
                                  <a:pt x="215" y="2"/>
                                </a:lnTo>
                                <a:lnTo>
                                  <a:pt x="217" y="0"/>
                                </a:lnTo>
                                <a:lnTo>
                                  <a:pt x="220" y="0"/>
                                </a:lnTo>
                                <a:lnTo>
                                  <a:pt x="222" y="0"/>
                                </a:lnTo>
                                <a:lnTo>
                                  <a:pt x="232" y="0"/>
                                </a:lnTo>
                                <a:lnTo>
                                  <a:pt x="234" y="0"/>
                                </a:lnTo>
                                <a:lnTo>
                                  <a:pt x="237" y="0"/>
                                </a:lnTo>
                                <a:lnTo>
                                  <a:pt x="239" y="2"/>
                                </a:lnTo>
                                <a:lnTo>
                                  <a:pt x="241" y="2"/>
                                </a:lnTo>
                                <a:lnTo>
                                  <a:pt x="243" y="4"/>
                                </a:lnTo>
                                <a:lnTo>
                                  <a:pt x="245" y="7"/>
                                </a:lnTo>
                                <a:lnTo>
                                  <a:pt x="245" y="9"/>
                                </a:lnTo>
                                <a:lnTo>
                                  <a:pt x="245" y="7"/>
                                </a:lnTo>
                                <a:lnTo>
                                  <a:pt x="247" y="4"/>
                                </a:lnTo>
                                <a:lnTo>
                                  <a:pt x="249" y="2"/>
                                </a:lnTo>
                                <a:lnTo>
                                  <a:pt x="251" y="2"/>
                                </a:lnTo>
                                <a:lnTo>
                                  <a:pt x="253" y="0"/>
                                </a:lnTo>
                                <a:lnTo>
                                  <a:pt x="256" y="0"/>
                                </a:lnTo>
                                <a:lnTo>
                                  <a:pt x="258" y="0"/>
                                </a:lnTo>
                                <a:lnTo>
                                  <a:pt x="319" y="0"/>
                                </a:lnTo>
                                <a:lnTo>
                                  <a:pt x="321" y="0"/>
                                </a:lnTo>
                                <a:lnTo>
                                  <a:pt x="323" y="0"/>
                                </a:lnTo>
                                <a:lnTo>
                                  <a:pt x="325" y="2"/>
                                </a:lnTo>
                                <a:lnTo>
                                  <a:pt x="327" y="0"/>
                                </a:lnTo>
                                <a:lnTo>
                                  <a:pt x="329" y="0"/>
                                </a:lnTo>
                                <a:lnTo>
                                  <a:pt x="332" y="0"/>
                                </a:lnTo>
                                <a:lnTo>
                                  <a:pt x="355" y="0"/>
                                </a:lnTo>
                                <a:lnTo>
                                  <a:pt x="357" y="0"/>
                                </a:lnTo>
                                <a:lnTo>
                                  <a:pt x="359" y="0"/>
                                </a:lnTo>
                                <a:lnTo>
                                  <a:pt x="361" y="2"/>
                                </a:lnTo>
                                <a:lnTo>
                                  <a:pt x="363" y="2"/>
                                </a:lnTo>
                                <a:lnTo>
                                  <a:pt x="370" y="7"/>
                                </a:lnTo>
                                <a:lnTo>
                                  <a:pt x="372" y="9"/>
                                </a:lnTo>
                                <a:lnTo>
                                  <a:pt x="374" y="11"/>
                                </a:lnTo>
                                <a:lnTo>
                                  <a:pt x="376" y="15"/>
                                </a:lnTo>
                                <a:lnTo>
                                  <a:pt x="376" y="13"/>
                                </a:lnTo>
                                <a:lnTo>
                                  <a:pt x="376" y="11"/>
                                </a:lnTo>
                                <a:lnTo>
                                  <a:pt x="378" y="9"/>
                                </a:lnTo>
                                <a:lnTo>
                                  <a:pt x="378" y="7"/>
                                </a:lnTo>
                                <a:lnTo>
                                  <a:pt x="380" y="4"/>
                                </a:lnTo>
                                <a:lnTo>
                                  <a:pt x="382" y="2"/>
                                </a:lnTo>
                                <a:lnTo>
                                  <a:pt x="384" y="2"/>
                                </a:lnTo>
                                <a:lnTo>
                                  <a:pt x="386" y="0"/>
                                </a:lnTo>
                                <a:lnTo>
                                  <a:pt x="389" y="0"/>
                                </a:lnTo>
                                <a:lnTo>
                                  <a:pt x="391" y="0"/>
                                </a:lnTo>
                                <a:lnTo>
                                  <a:pt x="403" y="0"/>
                                </a:lnTo>
                                <a:lnTo>
                                  <a:pt x="405" y="0"/>
                                </a:lnTo>
                                <a:lnTo>
                                  <a:pt x="408" y="0"/>
                                </a:lnTo>
                                <a:lnTo>
                                  <a:pt x="410" y="2"/>
                                </a:lnTo>
                                <a:lnTo>
                                  <a:pt x="412" y="0"/>
                                </a:lnTo>
                                <a:lnTo>
                                  <a:pt x="414" y="0"/>
                                </a:lnTo>
                                <a:lnTo>
                                  <a:pt x="416" y="0"/>
                                </a:lnTo>
                                <a:lnTo>
                                  <a:pt x="465" y="0"/>
                                </a:lnTo>
                                <a:lnTo>
                                  <a:pt x="467" y="0"/>
                                </a:lnTo>
                                <a:lnTo>
                                  <a:pt x="469" y="0"/>
                                </a:lnTo>
                                <a:lnTo>
                                  <a:pt x="471" y="2"/>
                                </a:lnTo>
                                <a:lnTo>
                                  <a:pt x="473" y="2"/>
                                </a:lnTo>
                                <a:lnTo>
                                  <a:pt x="475" y="4"/>
                                </a:lnTo>
                                <a:lnTo>
                                  <a:pt x="477" y="7"/>
                                </a:lnTo>
                                <a:lnTo>
                                  <a:pt x="477" y="9"/>
                                </a:lnTo>
                                <a:lnTo>
                                  <a:pt x="479" y="11"/>
                                </a:lnTo>
                                <a:lnTo>
                                  <a:pt x="479" y="13"/>
                                </a:lnTo>
                                <a:lnTo>
                                  <a:pt x="479" y="15"/>
                                </a:lnTo>
                                <a:lnTo>
                                  <a:pt x="479" y="28"/>
                                </a:lnTo>
                                <a:lnTo>
                                  <a:pt x="479" y="30"/>
                                </a:lnTo>
                                <a:lnTo>
                                  <a:pt x="479" y="32"/>
                                </a:lnTo>
                                <a:lnTo>
                                  <a:pt x="477" y="34"/>
                                </a:lnTo>
                                <a:lnTo>
                                  <a:pt x="479" y="36"/>
                                </a:lnTo>
                                <a:lnTo>
                                  <a:pt x="479" y="38"/>
                                </a:lnTo>
                                <a:lnTo>
                                  <a:pt x="479" y="40"/>
                                </a:lnTo>
                                <a:lnTo>
                                  <a:pt x="479" y="53"/>
                                </a:lnTo>
                                <a:lnTo>
                                  <a:pt x="479" y="55"/>
                                </a:lnTo>
                                <a:lnTo>
                                  <a:pt x="479" y="57"/>
                                </a:lnTo>
                                <a:lnTo>
                                  <a:pt x="477" y="59"/>
                                </a:lnTo>
                                <a:lnTo>
                                  <a:pt x="479" y="62"/>
                                </a:lnTo>
                                <a:lnTo>
                                  <a:pt x="479" y="64"/>
                                </a:lnTo>
                                <a:lnTo>
                                  <a:pt x="479" y="66"/>
                                </a:lnTo>
                                <a:lnTo>
                                  <a:pt x="479" y="76"/>
                                </a:lnTo>
                                <a:lnTo>
                                  <a:pt x="479" y="78"/>
                                </a:lnTo>
                                <a:lnTo>
                                  <a:pt x="479" y="81"/>
                                </a:lnTo>
                                <a:lnTo>
                                  <a:pt x="477" y="83"/>
                                </a:lnTo>
                                <a:lnTo>
                                  <a:pt x="477" y="85"/>
                                </a:lnTo>
                                <a:lnTo>
                                  <a:pt x="475" y="87"/>
                                </a:lnTo>
                                <a:lnTo>
                                  <a:pt x="473" y="89"/>
                                </a:lnTo>
                                <a:lnTo>
                                  <a:pt x="471" y="89"/>
                                </a:lnTo>
                                <a:lnTo>
                                  <a:pt x="469" y="91"/>
                                </a:lnTo>
                                <a:lnTo>
                                  <a:pt x="467" y="91"/>
                                </a:lnTo>
                                <a:lnTo>
                                  <a:pt x="465" y="91"/>
                                </a:lnTo>
                                <a:lnTo>
                                  <a:pt x="416" y="91"/>
                                </a:lnTo>
                                <a:lnTo>
                                  <a:pt x="414" y="91"/>
                                </a:lnTo>
                                <a:lnTo>
                                  <a:pt x="412" y="91"/>
                                </a:lnTo>
                                <a:lnTo>
                                  <a:pt x="410" y="89"/>
                                </a:lnTo>
                                <a:lnTo>
                                  <a:pt x="408" y="91"/>
                                </a:lnTo>
                                <a:lnTo>
                                  <a:pt x="405" y="91"/>
                                </a:lnTo>
                                <a:lnTo>
                                  <a:pt x="403" y="91"/>
                                </a:lnTo>
                                <a:lnTo>
                                  <a:pt x="391" y="91"/>
                                </a:lnTo>
                                <a:lnTo>
                                  <a:pt x="389" y="91"/>
                                </a:lnTo>
                                <a:lnTo>
                                  <a:pt x="386" y="91"/>
                                </a:lnTo>
                                <a:lnTo>
                                  <a:pt x="384" y="89"/>
                                </a:lnTo>
                                <a:lnTo>
                                  <a:pt x="382" y="89"/>
                                </a:lnTo>
                                <a:lnTo>
                                  <a:pt x="380" y="91"/>
                                </a:lnTo>
                                <a:lnTo>
                                  <a:pt x="378" y="91"/>
                                </a:lnTo>
                                <a:lnTo>
                                  <a:pt x="376" y="91"/>
                                </a:lnTo>
                                <a:lnTo>
                                  <a:pt x="363" y="91"/>
                                </a:lnTo>
                                <a:lnTo>
                                  <a:pt x="361" y="91"/>
                                </a:lnTo>
                                <a:lnTo>
                                  <a:pt x="359" y="91"/>
                                </a:lnTo>
                                <a:lnTo>
                                  <a:pt x="357" y="89"/>
                                </a:lnTo>
                                <a:lnTo>
                                  <a:pt x="355" y="89"/>
                                </a:lnTo>
                                <a:lnTo>
                                  <a:pt x="353" y="87"/>
                                </a:lnTo>
                                <a:lnTo>
                                  <a:pt x="351" y="89"/>
                                </a:lnTo>
                                <a:lnTo>
                                  <a:pt x="348" y="89"/>
                                </a:lnTo>
                                <a:lnTo>
                                  <a:pt x="346" y="91"/>
                                </a:lnTo>
                                <a:lnTo>
                                  <a:pt x="344" y="91"/>
                                </a:lnTo>
                                <a:lnTo>
                                  <a:pt x="342" y="91"/>
                                </a:lnTo>
                                <a:lnTo>
                                  <a:pt x="332" y="91"/>
                                </a:lnTo>
                                <a:lnTo>
                                  <a:pt x="329" y="91"/>
                                </a:lnTo>
                                <a:lnTo>
                                  <a:pt x="327" y="91"/>
                                </a:lnTo>
                                <a:lnTo>
                                  <a:pt x="325" y="89"/>
                                </a:lnTo>
                                <a:lnTo>
                                  <a:pt x="323" y="89"/>
                                </a:lnTo>
                                <a:lnTo>
                                  <a:pt x="321" y="87"/>
                                </a:lnTo>
                                <a:lnTo>
                                  <a:pt x="319" y="85"/>
                                </a:lnTo>
                                <a:lnTo>
                                  <a:pt x="319" y="83"/>
                                </a:lnTo>
                                <a:lnTo>
                                  <a:pt x="317" y="81"/>
                                </a:lnTo>
                                <a:lnTo>
                                  <a:pt x="317" y="78"/>
                                </a:lnTo>
                                <a:lnTo>
                                  <a:pt x="317" y="76"/>
                                </a:lnTo>
                                <a:lnTo>
                                  <a:pt x="317" y="42"/>
                                </a:lnTo>
                                <a:lnTo>
                                  <a:pt x="308" y="42"/>
                                </a:lnTo>
                                <a:lnTo>
                                  <a:pt x="308" y="76"/>
                                </a:lnTo>
                                <a:lnTo>
                                  <a:pt x="308" y="78"/>
                                </a:lnTo>
                                <a:lnTo>
                                  <a:pt x="308" y="81"/>
                                </a:lnTo>
                                <a:lnTo>
                                  <a:pt x="306" y="83"/>
                                </a:lnTo>
                                <a:lnTo>
                                  <a:pt x="306" y="85"/>
                                </a:lnTo>
                                <a:lnTo>
                                  <a:pt x="304" y="87"/>
                                </a:lnTo>
                                <a:lnTo>
                                  <a:pt x="302" y="89"/>
                                </a:lnTo>
                                <a:lnTo>
                                  <a:pt x="300" y="89"/>
                                </a:lnTo>
                                <a:lnTo>
                                  <a:pt x="298" y="91"/>
                                </a:lnTo>
                                <a:lnTo>
                                  <a:pt x="296" y="91"/>
                                </a:lnTo>
                                <a:lnTo>
                                  <a:pt x="294" y="91"/>
                                </a:lnTo>
                                <a:lnTo>
                                  <a:pt x="283" y="91"/>
                                </a:lnTo>
                                <a:lnTo>
                                  <a:pt x="281" y="91"/>
                                </a:lnTo>
                                <a:lnTo>
                                  <a:pt x="279" y="91"/>
                                </a:lnTo>
                                <a:lnTo>
                                  <a:pt x="277" y="89"/>
                                </a:lnTo>
                                <a:lnTo>
                                  <a:pt x="275" y="89"/>
                                </a:lnTo>
                                <a:lnTo>
                                  <a:pt x="272" y="87"/>
                                </a:lnTo>
                                <a:lnTo>
                                  <a:pt x="270" y="85"/>
                                </a:lnTo>
                                <a:lnTo>
                                  <a:pt x="270" y="83"/>
                                </a:lnTo>
                                <a:lnTo>
                                  <a:pt x="270" y="85"/>
                                </a:lnTo>
                                <a:lnTo>
                                  <a:pt x="268" y="87"/>
                                </a:lnTo>
                                <a:lnTo>
                                  <a:pt x="266" y="89"/>
                                </a:lnTo>
                                <a:lnTo>
                                  <a:pt x="264" y="89"/>
                                </a:lnTo>
                                <a:lnTo>
                                  <a:pt x="262" y="91"/>
                                </a:lnTo>
                                <a:lnTo>
                                  <a:pt x="260" y="91"/>
                                </a:lnTo>
                                <a:lnTo>
                                  <a:pt x="258" y="91"/>
                                </a:lnTo>
                                <a:lnTo>
                                  <a:pt x="222" y="91"/>
                                </a:lnTo>
                                <a:lnTo>
                                  <a:pt x="220" y="91"/>
                                </a:lnTo>
                                <a:lnTo>
                                  <a:pt x="217" y="91"/>
                                </a:lnTo>
                                <a:lnTo>
                                  <a:pt x="215" y="89"/>
                                </a:lnTo>
                                <a:lnTo>
                                  <a:pt x="213" y="89"/>
                                </a:lnTo>
                                <a:lnTo>
                                  <a:pt x="211" y="87"/>
                                </a:lnTo>
                                <a:lnTo>
                                  <a:pt x="209" y="85"/>
                                </a:lnTo>
                                <a:lnTo>
                                  <a:pt x="209" y="83"/>
                                </a:lnTo>
                                <a:lnTo>
                                  <a:pt x="207" y="81"/>
                                </a:lnTo>
                                <a:lnTo>
                                  <a:pt x="207" y="78"/>
                                </a:lnTo>
                                <a:lnTo>
                                  <a:pt x="207" y="76"/>
                                </a:lnTo>
                                <a:lnTo>
                                  <a:pt x="207" y="72"/>
                                </a:lnTo>
                                <a:lnTo>
                                  <a:pt x="203" y="81"/>
                                </a:lnTo>
                                <a:lnTo>
                                  <a:pt x="203" y="83"/>
                                </a:lnTo>
                                <a:lnTo>
                                  <a:pt x="201" y="85"/>
                                </a:lnTo>
                                <a:lnTo>
                                  <a:pt x="198" y="87"/>
                                </a:lnTo>
                                <a:lnTo>
                                  <a:pt x="196" y="87"/>
                                </a:lnTo>
                                <a:lnTo>
                                  <a:pt x="194" y="89"/>
                                </a:lnTo>
                                <a:lnTo>
                                  <a:pt x="192" y="89"/>
                                </a:lnTo>
                                <a:lnTo>
                                  <a:pt x="179" y="91"/>
                                </a:lnTo>
                                <a:lnTo>
                                  <a:pt x="177" y="91"/>
                                </a:lnTo>
                                <a:lnTo>
                                  <a:pt x="175" y="91"/>
                                </a:lnTo>
                                <a:lnTo>
                                  <a:pt x="165" y="89"/>
                                </a:lnTo>
                                <a:lnTo>
                                  <a:pt x="163" y="89"/>
                                </a:lnTo>
                                <a:lnTo>
                                  <a:pt x="160" y="87"/>
                                </a:lnTo>
                                <a:lnTo>
                                  <a:pt x="158" y="87"/>
                                </a:lnTo>
                                <a:lnTo>
                                  <a:pt x="156" y="85"/>
                                </a:lnTo>
                                <a:lnTo>
                                  <a:pt x="154" y="83"/>
                                </a:lnTo>
                                <a:lnTo>
                                  <a:pt x="154" y="81"/>
                                </a:lnTo>
                                <a:lnTo>
                                  <a:pt x="150" y="72"/>
                                </a:lnTo>
                                <a:lnTo>
                                  <a:pt x="148" y="70"/>
                                </a:lnTo>
                                <a:lnTo>
                                  <a:pt x="148" y="68"/>
                                </a:lnTo>
                                <a:lnTo>
                                  <a:pt x="146" y="53"/>
                                </a:lnTo>
                                <a:lnTo>
                                  <a:pt x="146" y="51"/>
                                </a:lnTo>
                                <a:close/>
                                <a:moveTo>
                                  <a:pt x="247" y="51"/>
                                </a:moveTo>
                                <a:lnTo>
                                  <a:pt x="258" y="51"/>
                                </a:lnTo>
                                <a:lnTo>
                                  <a:pt x="260" y="51"/>
                                </a:lnTo>
                                <a:lnTo>
                                  <a:pt x="262" y="51"/>
                                </a:lnTo>
                                <a:lnTo>
                                  <a:pt x="264" y="53"/>
                                </a:lnTo>
                                <a:lnTo>
                                  <a:pt x="266" y="53"/>
                                </a:lnTo>
                                <a:lnTo>
                                  <a:pt x="268" y="55"/>
                                </a:lnTo>
                                <a:lnTo>
                                  <a:pt x="268" y="42"/>
                                </a:lnTo>
                                <a:lnTo>
                                  <a:pt x="258" y="42"/>
                                </a:lnTo>
                                <a:lnTo>
                                  <a:pt x="256" y="42"/>
                                </a:lnTo>
                                <a:lnTo>
                                  <a:pt x="253" y="42"/>
                                </a:lnTo>
                                <a:lnTo>
                                  <a:pt x="251" y="40"/>
                                </a:lnTo>
                                <a:lnTo>
                                  <a:pt x="249" y="40"/>
                                </a:lnTo>
                                <a:lnTo>
                                  <a:pt x="247" y="38"/>
                                </a:lnTo>
                                <a:lnTo>
                                  <a:pt x="247" y="51"/>
                                </a:lnTo>
                                <a:close/>
                                <a:moveTo>
                                  <a:pt x="0" y="76"/>
                                </a:moveTo>
                                <a:lnTo>
                                  <a:pt x="0" y="15"/>
                                </a:lnTo>
                                <a:lnTo>
                                  <a:pt x="0" y="13"/>
                                </a:lnTo>
                                <a:lnTo>
                                  <a:pt x="0" y="11"/>
                                </a:lnTo>
                                <a:lnTo>
                                  <a:pt x="2" y="9"/>
                                </a:lnTo>
                                <a:lnTo>
                                  <a:pt x="2" y="7"/>
                                </a:lnTo>
                                <a:lnTo>
                                  <a:pt x="4" y="4"/>
                                </a:lnTo>
                                <a:lnTo>
                                  <a:pt x="6" y="2"/>
                                </a:lnTo>
                                <a:lnTo>
                                  <a:pt x="8" y="2"/>
                                </a:lnTo>
                                <a:lnTo>
                                  <a:pt x="11" y="0"/>
                                </a:lnTo>
                                <a:lnTo>
                                  <a:pt x="13" y="0"/>
                                </a:lnTo>
                                <a:lnTo>
                                  <a:pt x="15" y="0"/>
                                </a:lnTo>
                                <a:lnTo>
                                  <a:pt x="36" y="0"/>
                                </a:lnTo>
                                <a:lnTo>
                                  <a:pt x="38" y="0"/>
                                </a:lnTo>
                                <a:lnTo>
                                  <a:pt x="40" y="0"/>
                                </a:lnTo>
                                <a:lnTo>
                                  <a:pt x="42" y="2"/>
                                </a:lnTo>
                                <a:lnTo>
                                  <a:pt x="44" y="2"/>
                                </a:lnTo>
                                <a:lnTo>
                                  <a:pt x="46" y="2"/>
                                </a:lnTo>
                                <a:lnTo>
                                  <a:pt x="49" y="0"/>
                                </a:lnTo>
                                <a:lnTo>
                                  <a:pt x="51" y="0"/>
                                </a:lnTo>
                                <a:lnTo>
                                  <a:pt x="53" y="0"/>
                                </a:lnTo>
                                <a:lnTo>
                                  <a:pt x="74" y="0"/>
                                </a:lnTo>
                                <a:lnTo>
                                  <a:pt x="76" y="0"/>
                                </a:lnTo>
                                <a:lnTo>
                                  <a:pt x="78" y="0"/>
                                </a:lnTo>
                                <a:lnTo>
                                  <a:pt x="80" y="2"/>
                                </a:lnTo>
                                <a:lnTo>
                                  <a:pt x="82" y="2"/>
                                </a:lnTo>
                                <a:lnTo>
                                  <a:pt x="84" y="4"/>
                                </a:lnTo>
                                <a:lnTo>
                                  <a:pt x="87" y="7"/>
                                </a:lnTo>
                                <a:lnTo>
                                  <a:pt x="91" y="2"/>
                                </a:lnTo>
                                <a:lnTo>
                                  <a:pt x="93" y="2"/>
                                </a:lnTo>
                                <a:lnTo>
                                  <a:pt x="95" y="0"/>
                                </a:lnTo>
                                <a:lnTo>
                                  <a:pt x="97" y="0"/>
                                </a:lnTo>
                                <a:lnTo>
                                  <a:pt x="99" y="0"/>
                                </a:lnTo>
                                <a:lnTo>
                                  <a:pt x="101" y="0"/>
                                </a:lnTo>
                                <a:lnTo>
                                  <a:pt x="103" y="0"/>
                                </a:lnTo>
                                <a:lnTo>
                                  <a:pt x="106" y="2"/>
                                </a:lnTo>
                                <a:lnTo>
                                  <a:pt x="118" y="9"/>
                                </a:lnTo>
                                <a:lnTo>
                                  <a:pt x="120" y="9"/>
                                </a:lnTo>
                                <a:lnTo>
                                  <a:pt x="122" y="11"/>
                                </a:lnTo>
                                <a:lnTo>
                                  <a:pt x="122" y="13"/>
                                </a:lnTo>
                                <a:lnTo>
                                  <a:pt x="131" y="23"/>
                                </a:lnTo>
                                <a:lnTo>
                                  <a:pt x="133" y="23"/>
                                </a:lnTo>
                                <a:lnTo>
                                  <a:pt x="133" y="26"/>
                                </a:lnTo>
                                <a:lnTo>
                                  <a:pt x="135" y="28"/>
                                </a:lnTo>
                                <a:lnTo>
                                  <a:pt x="139" y="42"/>
                                </a:lnTo>
                                <a:lnTo>
                                  <a:pt x="139" y="45"/>
                                </a:lnTo>
                                <a:lnTo>
                                  <a:pt x="139" y="47"/>
                                </a:lnTo>
                                <a:lnTo>
                                  <a:pt x="139" y="49"/>
                                </a:lnTo>
                                <a:lnTo>
                                  <a:pt x="139" y="51"/>
                                </a:lnTo>
                                <a:lnTo>
                                  <a:pt x="135" y="68"/>
                                </a:lnTo>
                                <a:lnTo>
                                  <a:pt x="133" y="70"/>
                                </a:lnTo>
                                <a:lnTo>
                                  <a:pt x="133" y="72"/>
                                </a:lnTo>
                                <a:lnTo>
                                  <a:pt x="131" y="72"/>
                                </a:lnTo>
                                <a:lnTo>
                                  <a:pt x="122" y="83"/>
                                </a:lnTo>
                                <a:lnTo>
                                  <a:pt x="122" y="85"/>
                                </a:lnTo>
                                <a:lnTo>
                                  <a:pt x="120" y="87"/>
                                </a:lnTo>
                                <a:lnTo>
                                  <a:pt x="118" y="87"/>
                                </a:lnTo>
                                <a:lnTo>
                                  <a:pt x="116" y="89"/>
                                </a:lnTo>
                                <a:lnTo>
                                  <a:pt x="114" y="89"/>
                                </a:lnTo>
                                <a:lnTo>
                                  <a:pt x="101" y="91"/>
                                </a:lnTo>
                                <a:lnTo>
                                  <a:pt x="99" y="91"/>
                                </a:lnTo>
                                <a:lnTo>
                                  <a:pt x="97" y="91"/>
                                </a:lnTo>
                                <a:lnTo>
                                  <a:pt x="84" y="89"/>
                                </a:lnTo>
                                <a:lnTo>
                                  <a:pt x="82" y="89"/>
                                </a:lnTo>
                                <a:lnTo>
                                  <a:pt x="80" y="89"/>
                                </a:lnTo>
                                <a:lnTo>
                                  <a:pt x="78" y="91"/>
                                </a:lnTo>
                                <a:lnTo>
                                  <a:pt x="76" y="91"/>
                                </a:lnTo>
                                <a:lnTo>
                                  <a:pt x="74" y="91"/>
                                </a:lnTo>
                                <a:lnTo>
                                  <a:pt x="63" y="91"/>
                                </a:lnTo>
                                <a:lnTo>
                                  <a:pt x="61" y="91"/>
                                </a:lnTo>
                                <a:lnTo>
                                  <a:pt x="59" y="91"/>
                                </a:lnTo>
                                <a:lnTo>
                                  <a:pt x="57" y="91"/>
                                </a:lnTo>
                                <a:lnTo>
                                  <a:pt x="55" y="91"/>
                                </a:lnTo>
                                <a:lnTo>
                                  <a:pt x="34" y="91"/>
                                </a:lnTo>
                                <a:lnTo>
                                  <a:pt x="32" y="91"/>
                                </a:lnTo>
                                <a:lnTo>
                                  <a:pt x="30" y="91"/>
                                </a:lnTo>
                                <a:lnTo>
                                  <a:pt x="27" y="91"/>
                                </a:lnTo>
                                <a:lnTo>
                                  <a:pt x="25" y="91"/>
                                </a:lnTo>
                                <a:lnTo>
                                  <a:pt x="15" y="91"/>
                                </a:lnTo>
                                <a:lnTo>
                                  <a:pt x="13" y="91"/>
                                </a:lnTo>
                                <a:lnTo>
                                  <a:pt x="11" y="91"/>
                                </a:lnTo>
                                <a:lnTo>
                                  <a:pt x="8" y="89"/>
                                </a:lnTo>
                                <a:lnTo>
                                  <a:pt x="6" y="89"/>
                                </a:lnTo>
                                <a:lnTo>
                                  <a:pt x="4" y="87"/>
                                </a:lnTo>
                                <a:lnTo>
                                  <a:pt x="2" y="85"/>
                                </a:lnTo>
                                <a:lnTo>
                                  <a:pt x="2" y="83"/>
                                </a:lnTo>
                                <a:lnTo>
                                  <a:pt x="0" y="81"/>
                                </a:lnTo>
                                <a:lnTo>
                                  <a:pt x="0" y="78"/>
                                </a:lnTo>
                                <a:lnTo>
                                  <a:pt x="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9" name="Rectangle 860"/>
                        <wps:cNvSpPr>
                          <a:spLocks noChangeArrowheads="1"/>
                        </wps:cNvSpPr>
                        <wps:spPr bwMode="auto">
                          <a:xfrm>
                            <a:off x="3354000" y="3697613"/>
                            <a:ext cx="26289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MOULTRIE</w:t>
                              </w:r>
                            </w:p>
                          </w:txbxContent>
                        </wps:txbx>
                        <wps:bodyPr rot="0" vert="horz" wrap="none" lIns="0" tIns="0" rIns="0" bIns="0" anchor="t" anchorCtr="0" upright="1">
                          <a:spAutoFit/>
                        </wps:bodyPr>
                      </wps:wsp>
                      <wps:wsp>
                        <wps:cNvPr id="3090" name="Rectangle 861"/>
                        <wps:cNvSpPr>
                          <a:spLocks noChangeArrowheads="1"/>
                        </wps:cNvSpPr>
                        <wps:spPr bwMode="auto">
                          <a:xfrm>
                            <a:off x="4204300" y="4769417"/>
                            <a:ext cx="28829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LAWRENCE</w:t>
                              </w:r>
                            </w:p>
                          </w:txbxContent>
                        </wps:txbx>
                        <wps:bodyPr rot="0" vert="horz" wrap="none" lIns="0" tIns="0" rIns="0" bIns="0" anchor="t" anchorCtr="0" upright="1">
                          <a:spAutoFit/>
                        </wps:bodyPr>
                      </wps:wsp>
                      <wps:wsp>
                        <wps:cNvPr id="3091" name="Freeform 862"/>
                        <wps:cNvSpPr>
                          <a:spLocks noEditPoints="1"/>
                        </wps:cNvSpPr>
                        <wps:spPr bwMode="auto">
                          <a:xfrm>
                            <a:off x="4199200" y="4772017"/>
                            <a:ext cx="336600" cy="57100"/>
                          </a:xfrm>
                          <a:custGeom>
                            <a:avLst/>
                            <a:gdLst>
                              <a:gd name="T0" fmla="*/ 1270 w 530"/>
                              <a:gd name="T1" fmla="*/ 3810 h 90"/>
                              <a:gd name="T2" fmla="*/ 9525 w 530"/>
                              <a:gd name="T3" fmla="*/ 0 h 90"/>
                              <a:gd name="T4" fmla="*/ 24130 w 530"/>
                              <a:gd name="T5" fmla="*/ 2540 h 90"/>
                              <a:gd name="T6" fmla="*/ 26670 w 530"/>
                              <a:gd name="T7" fmla="*/ 30480 h 90"/>
                              <a:gd name="T8" fmla="*/ 41275 w 530"/>
                              <a:gd name="T9" fmla="*/ 1270 h 90"/>
                              <a:gd name="T10" fmla="*/ 57785 w 530"/>
                              <a:gd name="T11" fmla="*/ 0 h 90"/>
                              <a:gd name="T12" fmla="*/ 64135 w 530"/>
                              <a:gd name="T13" fmla="*/ 2540 h 90"/>
                              <a:gd name="T14" fmla="*/ 79375 w 530"/>
                              <a:gd name="T15" fmla="*/ 0 h 90"/>
                              <a:gd name="T16" fmla="*/ 86995 w 530"/>
                              <a:gd name="T17" fmla="*/ 1270 h 90"/>
                              <a:gd name="T18" fmla="*/ 106045 w 530"/>
                              <a:gd name="T19" fmla="*/ 0 h 90"/>
                              <a:gd name="T20" fmla="*/ 114300 w 530"/>
                              <a:gd name="T21" fmla="*/ 1270 h 90"/>
                              <a:gd name="T22" fmla="*/ 128905 w 530"/>
                              <a:gd name="T23" fmla="*/ 0 h 90"/>
                              <a:gd name="T24" fmla="*/ 150495 w 530"/>
                              <a:gd name="T25" fmla="*/ 0 h 90"/>
                              <a:gd name="T26" fmla="*/ 160655 w 530"/>
                              <a:gd name="T27" fmla="*/ 5080 h 90"/>
                              <a:gd name="T28" fmla="*/ 166370 w 530"/>
                              <a:gd name="T29" fmla="*/ 1270 h 90"/>
                              <a:gd name="T30" fmla="*/ 203835 w 530"/>
                              <a:gd name="T31" fmla="*/ 0 h 90"/>
                              <a:gd name="T32" fmla="*/ 218440 w 530"/>
                              <a:gd name="T33" fmla="*/ 0 h 90"/>
                              <a:gd name="T34" fmla="*/ 226695 w 530"/>
                              <a:gd name="T35" fmla="*/ 0 h 90"/>
                              <a:gd name="T36" fmla="*/ 240030 w 530"/>
                              <a:gd name="T37" fmla="*/ 2540 h 90"/>
                              <a:gd name="T38" fmla="*/ 245745 w 530"/>
                              <a:gd name="T39" fmla="*/ 3810 h 90"/>
                              <a:gd name="T40" fmla="*/ 260350 w 530"/>
                              <a:gd name="T41" fmla="*/ 0 h 90"/>
                              <a:gd name="T42" fmla="*/ 276225 w 530"/>
                              <a:gd name="T43" fmla="*/ 8890 h 90"/>
                              <a:gd name="T44" fmla="*/ 281940 w 530"/>
                              <a:gd name="T45" fmla="*/ 25400 h 90"/>
                              <a:gd name="T46" fmla="*/ 281940 w 530"/>
                              <a:gd name="T47" fmla="*/ 33020 h 90"/>
                              <a:gd name="T48" fmla="*/ 273685 w 530"/>
                              <a:gd name="T49" fmla="*/ 50800 h 90"/>
                              <a:gd name="T50" fmla="*/ 257810 w 530"/>
                              <a:gd name="T51" fmla="*/ 57150 h 90"/>
                              <a:gd name="T52" fmla="*/ 242570 w 530"/>
                              <a:gd name="T53" fmla="*/ 53340 h 90"/>
                              <a:gd name="T54" fmla="*/ 236220 w 530"/>
                              <a:gd name="T55" fmla="*/ 57150 h 90"/>
                              <a:gd name="T56" fmla="*/ 221615 w 530"/>
                              <a:gd name="T57" fmla="*/ 55880 h 90"/>
                              <a:gd name="T58" fmla="*/ 207645 w 530"/>
                              <a:gd name="T59" fmla="*/ 57150 h 90"/>
                              <a:gd name="T60" fmla="*/ 170180 w 530"/>
                              <a:gd name="T61" fmla="*/ 57150 h 90"/>
                              <a:gd name="T62" fmla="*/ 162560 w 530"/>
                              <a:gd name="T63" fmla="*/ 57150 h 90"/>
                              <a:gd name="T64" fmla="*/ 147320 w 530"/>
                              <a:gd name="T65" fmla="*/ 54610 h 90"/>
                              <a:gd name="T66" fmla="*/ 132715 w 530"/>
                              <a:gd name="T67" fmla="*/ 57150 h 90"/>
                              <a:gd name="T68" fmla="*/ 126365 w 530"/>
                              <a:gd name="T69" fmla="*/ 55880 h 90"/>
                              <a:gd name="T70" fmla="*/ 107315 w 530"/>
                              <a:gd name="T71" fmla="*/ 57150 h 90"/>
                              <a:gd name="T72" fmla="*/ 100330 w 530"/>
                              <a:gd name="T73" fmla="*/ 52070 h 90"/>
                              <a:gd name="T74" fmla="*/ 95250 w 530"/>
                              <a:gd name="T75" fmla="*/ 54610 h 90"/>
                              <a:gd name="T76" fmla="*/ 76200 w 530"/>
                              <a:gd name="T77" fmla="*/ 57150 h 90"/>
                              <a:gd name="T78" fmla="*/ 62865 w 530"/>
                              <a:gd name="T79" fmla="*/ 57150 h 90"/>
                              <a:gd name="T80" fmla="*/ 56515 w 530"/>
                              <a:gd name="T81" fmla="*/ 52070 h 90"/>
                              <a:gd name="T82" fmla="*/ 44450 w 530"/>
                              <a:gd name="T83" fmla="*/ 55880 h 90"/>
                              <a:gd name="T84" fmla="*/ 8255 w 530"/>
                              <a:gd name="T85" fmla="*/ 57150 h 90"/>
                              <a:gd name="T86" fmla="*/ 1270 w 530"/>
                              <a:gd name="T87" fmla="*/ 52070 h 90"/>
                              <a:gd name="T88" fmla="*/ 287020 w 530"/>
                              <a:gd name="T89" fmla="*/ 7620 h 90"/>
                              <a:gd name="T90" fmla="*/ 292100 w 530"/>
                              <a:gd name="T91" fmla="*/ 1270 h 90"/>
                              <a:gd name="T92" fmla="*/ 330200 w 530"/>
                              <a:gd name="T93" fmla="*/ 0 h 90"/>
                              <a:gd name="T94" fmla="*/ 336550 w 530"/>
                              <a:gd name="T95" fmla="*/ 6350 h 90"/>
                              <a:gd name="T96" fmla="*/ 335280 w 530"/>
                              <a:gd name="T97" fmla="*/ 20955 h 90"/>
                              <a:gd name="T98" fmla="*/ 336550 w 530"/>
                              <a:gd name="T99" fmla="*/ 34290 h 90"/>
                              <a:gd name="T100" fmla="*/ 336550 w 530"/>
                              <a:gd name="T101" fmla="*/ 49530 h 90"/>
                              <a:gd name="T102" fmla="*/ 331470 w 530"/>
                              <a:gd name="T103" fmla="*/ 55880 h 90"/>
                              <a:gd name="T104" fmla="*/ 294005 w 530"/>
                              <a:gd name="T105" fmla="*/ 57150 h 90"/>
                              <a:gd name="T106" fmla="*/ 287020 w 530"/>
                              <a:gd name="T107" fmla="*/ 50800 h 90"/>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530" h="90">
                                <a:moveTo>
                                  <a:pt x="0" y="76"/>
                                </a:moveTo>
                                <a:lnTo>
                                  <a:pt x="0" y="14"/>
                                </a:lnTo>
                                <a:lnTo>
                                  <a:pt x="0" y="12"/>
                                </a:lnTo>
                                <a:lnTo>
                                  <a:pt x="0" y="10"/>
                                </a:lnTo>
                                <a:lnTo>
                                  <a:pt x="2" y="8"/>
                                </a:lnTo>
                                <a:lnTo>
                                  <a:pt x="2" y="6"/>
                                </a:lnTo>
                                <a:lnTo>
                                  <a:pt x="4" y="4"/>
                                </a:lnTo>
                                <a:lnTo>
                                  <a:pt x="6" y="2"/>
                                </a:lnTo>
                                <a:lnTo>
                                  <a:pt x="8" y="2"/>
                                </a:lnTo>
                                <a:lnTo>
                                  <a:pt x="11" y="0"/>
                                </a:lnTo>
                                <a:lnTo>
                                  <a:pt x="13" y="0"/>
                                </a:lnTo>
                                <a:lnTo>
                                  <a:pt x="15" y="0"/>
                                </a:lnTo>
                                <a:lnTo>
                                  <a:pt x="27" y="0"/>
                                </a:lnTo>
                                <a:lnTo>
                                  <a:pt x="30" y="0"/>
                                </a:lnTo>
                                <a:lnTo>
                                  <a:pt x="32" y="0"/>
                                </a:lnTo>
                                <a:lnTo>
                                  <a:pt x="34" y="2"/>
                                </a:lnTo>
                                <a:lnTo>
                                  <a:pt x="36" y="2"/>
                                </a:lnTo>
                                <a:lnTo>
                                  <a:pt x="38" y="4"/>
                                </a:lnTo>
                                <a:lnTo>
                                  <a:pt x="40" y="6"/>
                                </a:lnTo>
                                <a:lnTo>
                                  <a:pt x="40" y="8"/>
                                </a:lnTo>
                                <a:lnTo>
                                  <a:pt x="42" y="10"/>
                                </a:lnTo>
                                <a:lnTo>
                                  <a:pt x="42" y="12"/>
                                </a:lnTo>
                                <a:lnTo>
                                  <a:pt x="42" y="14"/>
                                </a:lnTo>
                                <a:lnTo>
                                  <a:pt x="42" y="48"/>
                                </a:lnTo>
                                <a:lnTo>
                                  <a:pt x="44" y="48"/>
                                </a:lnTo>
                                <a:lnTo>
                                  <a:pt x="61" y="10"/>
                                </a:lnTo>
                                <a:lnTo>
                                  <a:pt x="61" y="8"/>
                                </a:lnTo>
                                <a:lnTo>
                                  <a:pt x="61" y="6"/>
                                </a:lnTo>
                                <a:lnTo>
                                  <a:pt x="63" y="4"/>
                                </a:lnTo>
                                <a:lnTo>
                                  <a:pt x="65" y="2"/>
                                </a:lnTo>
                                <a:lnTo>
                                  <a:pt x="68" y="2"/>
                                </a:lnTo>
                                <a:lnTo>
                                  <a:pt x="70" y="0"/>
                                </a:lnTo>
                                <a:lnTo>
                                  <a:pt x="72" y="0"/>
                                </a:lnTo>
                                <a:lnTo>
                                  <a:pt x="74" y="0"/>
                                </a:lnTo>
                                <a:lnTo>
                                  <a:pt x="89" y="0"/>
                                </a:lnTo>
                                <a:lnTo>
                                  <a:pt x="91" y="0"/>
                                </a:lnTo>
                                <a:lnTo>
                                  <a:pt x="93" y="0"/>
                                </a:lnTo>
                                <a:lnTo>
                                  <a:pt x="95" y="2"/>
                                </a:lnTo>
                                <a:lnTo>
                                  <a:pt x="97" y="2"/>
                                </a:lnTo>
                                <a:lnTo>
                                  <a:pt x="99" y="4"/>
                                </a:lnTo>
                                <a:lnTo>
                                  <a:pt x="99" y="6"/>
                                </a:lnTo>
                                <a:lnTo>
                                  <a:pt x="101" y="4"/>
                                </a:lnTo>
                                <a:lnTo>
                                  <a:pt x="104" y="2"/>
                                </a:lnTo>
                                <a:lnTo>
                                  <a:pt x="106" y="2"/>
                                </a:lnTo>
                                <a:lnTo>
                                  <a:pt x="108" y="0"/>
                                </a:lnTo>
                                <a:lnTo>
                                  <a:pt x="110" y="0"/>
                                </a:lnTo>
                                <a:lnTo>
                                  <a:pt x="112" y="0"/>
                                </a:lnTo>
                                <a:lnTo>
                                  <a:pt x="125" y="0"/>
                                </a:lnTo>
                                <a:lnTo>
                                  <a:pt x="127" y="0"/>
                                </a:lnTo>
                                <a:lnTo>
                                  <a:pt x="129" y="0"/>
                                </a:lnTo>
                                <a:lnTo>
                                  <a:pt x="131" y="2"/>
                                </a:lnTo>
                                <a:lnTo>
                                  <a:pt x="133" y="2"/>
                                </a:lnTo>
                                <a:lnTo>
                                  <a:pt x="135" y="4"/>
                                </a:lnTo>
                                <a:lnTo>
                                  <a:pt x="137" y="2"/>
                                </a:lnTo>
                                <a:lnTo>
                                  <a:pt x="139" y="2"/>
                                </a:lnTo>
                                <a:lnTo>
                                  <a:pt x="142" y="0"/>
                                </a:lnTo>
                                <a:lnTo>
                                  <a:pt x="144" y="0"/>
                                </a:lnTo>
                                <a:lnTo>
                                  <a:pt x="146" y="0"/>
                                </a:lnTo>
                                <a:lnTo>
                                  <a:pt x="165" y="0"/>
                                </a:lnTo>
                                <a:lnTo>
                                  <a:pt x="167" y="0"/>
                                </a:lnTo>
                                <a:lnTo>
                                  <a:pt x="169" y="0"/>
                                </a:lnTo>
                                <a:lnTo>
                                  <a:pt x="171" y="2"/>
                                </a:lnTo>
                                <a:lnTo>
                                  <a:pt x="173" y="2"/>
                                </a:lnTo>
                                <a:lnTo>
                                  <a:pt x="175" y="4"/>
                                </a:lnTo>
                                <a:lnTo>
                                  <a:pt x="177" y="2"/>
                                </a:lnTo>
                                <a:lnTo>
                                  <a:pt x="180" y="2"/>
                                </a:lnTo>
                                <a:lnTo>
                                  <a:pt x="182" y="0"/>
                                </a:lnTo>
                                <a:lnTo>
                                  <a:pt x="184" y="0"/>
                                </a:lnTo>
                                <a:lnTo>
                                  <a:pt x="186" y="0"/>
                                </a:lnTo>
                                <a:lnTo>
                                  <a:pt x="199" y="0"/>
                                </a:lnTo>
                                <a:lnTo>
                                  <a:pt x="201" y="0"/>
                                </a:lnTo>
                                <a:lnTo>
                                  <a:pt x="203" y="0"/>
                                </a:lnTo>
                                <a:lnTo>
                                  <a:pt x="205" y="2"/>
                                </a:lnTo>
                                <a:lnTo>
                                  <a:pt x="205" y="0"/>
                                </a:lnTo>
                                <a:lnTo>
                                  <a:pt x="207" y="0"/>
                                </a:lnTo>
                                <a:lnTo>
                                  <a:pt x="209" y="0"/>
                                </a:lnTo>
                                <a:lnTo>
                                  <a:pt x="234" y="0"/>
                                </a:lnTo>
                                <a:lnTo>
                                  <a:pt x="237" y="0"/>
                                </a:lnTo>
                                <a:lnTo>
                                  <a:pt x="239" y="0"/>
                                </a:lnTo>
                                <a:lnTo>
                                  <a:pt x="245" y="2"/>
                                </a:lnTo>
                                <a:lnTo>
                                  <a:pt x="247" y="4"/>
                                </a:lnTo>
                                <a:lnTo>
                                  <a:pt x="249" y="4"/>
                                </a:lnTo>
                                <a:lnTo>
                                  <a:pt x="251" y="6"/>
                                </a:lnTo>
                                <a:lnTo>
                                  <a:pt x="253" y="8"/>
                                </a:lnTo>
                                <a:lnTo>
                                  <a:pt x="256" y="12"/>
                                </a:lnTo>
                                <a:lnTo>
                                  <a:pt x="256" y="10"/>
                                </a:lnTo>
                                <a:lnTo>
                                  <a:pt x="258" y="8"/>
                                </a:lnTo>
                                <a:lnTo>
                                  <a:pt x="258" y="6"/>
                                </a:lnTo>
                                <a:lnTo>
                                  <a:pt x="260" y="4"/>
                                </a:lnTo>
                                <a:lnTo>
                                  <a:pt x="262" y="2"/>
                                </a:lnTo>
                                <a:lnTo>
                                  <a:pt x="264" y="2"/>
                                </a:lnTo>
                                <a:lnTo>
                                  <a:pt x="266" y="0"/>
                                </a:lnTo>
                                <a:lnTo>
                                  <a:pt x="268" y="0"/>
                                </a:lnTo>
                                <a:lnTo>
                                  <a:pt x="270" y="0"/>
                                </a:lnTo>
                                <a:lnTo>
                                  <a:pt x="319" y="0"/>
                                </a:lnTo>
                                <a:lnTo>
                                  <a:pt x="321" y="0"/>
                                </a:lnTo>
                                <a:lnTo>
                                  <a:pt x="323" y="0"/>
                                </a:lnTo>
                                <a:lnTo>
                                  <a:pt x="325" y="2"/>
                                </a:lnTo>
                                <a:lnTo>
                                  <a:pt x="327" y="0"/>
                                </a:lnTo>
                                <a:lnTo>
                                  <a:pt x="330" y="0"/>
                                </a:lnTo>
                                <a:lnTo>
                                  <a:pt x="332" y="0"/>
                                </a:lnTo>
                                <a:lnTo>
                                  <a:pt x="344" y="0"/>
                                </a:lnTo>
                                <a:lnTo>
                                  <a:pt x="346" y="0"/>
                                </a:lnTo>
                                <a:lnTo>
                                  <a:pt x="349" y="0"/>
                                </a:lnTo>
                                <a:lnTo>
                                  <a:pt x="351" y="2"/>
                                </a:lnTo>
                                <a:lnTo>
                                  <a:pt x="353" y="0"/>
                                </a:lnTo>
                                <a:lnTo>
                                  <a:pt x="355" y="0"/>
                                </a:lnTo>
                                <a:lnTo>
                                  <a:pt x="357" y="0"/>
                                </a:lnTo>
                                <a:lnTo>
                                  <a:pt x="368" y="0"/>
                                </a:lnTo>
                                <a:lnTo>
                                  <a:pt x="370" y="0"/>
                                </a:lnTo>
                                <a:lnTo>
                                  <a:pt x="372" y="0"/>
                                </a:lnTo>
                                <a:lnTo>
                                  <a:pt x="374" y="2"/>
                                </a:lnTo>
                                <a:lnTo>
                                  <a:pt x="376" y="2"/>
                                </a:lnTo>
                                <a:lnTo>
                                  <a:pt x="378" y="4"/>
                                </a:lnTo>
                                <a:lnTo>
                                  <a:pt x="380" y="6"/>
                                </a:lnTo>
                                <a:lnTo>
                                  <a:pt x="380" y="8"/>
                                </a:lnTo>
                                <a:lnTo>
                                  <a:pt x="382" y="10"/>
                                </a:lnTo>
                                <a:lnTo>
                                  <a:pt x="382" y="8"/>
                                </a:lnTo>
                                <a:lnTo>
                                  <a:pt x="384" y="6"/>
                                </a:lnTo>
                                <a:lnTo>
                                  <a:pt x="387" y="6"/>
                                </a:lnTo>
                                <a:lnTo>
                                  <a:pt x="389" y="4"/>
                                </a:lnTo>
                                <a:lnTo>
                                  <a:pt x="401" y="0"/>
                                </a:lnTo>
                                <a:lnTo>
                                  <a:pt x="403" y="0"/>
                                </a:lnTo>
                                <a:lnTo>
                                  <a:pt x="406" y="0"/>
                                </a:lnTo>
                                <a:lnTo>
                                  <a:pt x="408" y="0"/>
                                </a:lnTo>
                                <a:lnTo>
                                  <a:pt x="410" y="0"/>
                                </a:lnTo>
                                <a:lnTo>
                                  <a:pt x="427" y="6"/>
                                </a:lnTo>
                                <a:lnTo>
                                  <a:pt x="429" y="8"/>
                                </a:lnTo>
                                <a:lnTo>
                                  <a:pt x="431" y="8"/>
                                </a:lnTo>
                                <a:lnTo>
                                  <a:pt x="433" y="10"/>
                                </a:lnTo>
                                <a:lnTo>
                                  <a:pt x="435" y="12"/>
                                </a:lnTo>
                                <a:lnTo>
                                  <a:pt x="435" y="14"/>
                                </a:lnTo>
                                <a:lnTo>
                                  <a:pt x="441" y="29"/>
                                </a:lnTo>
                                <a:lnTo>
                                  <a:pt x="444" y="31"/>
                                </a:lnTo>
                                <a:lnTo>
                                  <a:pt x="444" y="33"/>
                                </a:lnTo>
                                <a:lnTo>
                                  <a:pt x="444" y="35"/>
                                </a:lnTo>
                                <a:lnTo>
                                  <a:pt x="444" y="38"/>
                                </a:lnTo>
                                <a:lnTo>
                                  <a:pt x="444" y="40"/>
                                </a:lnTo>
                                <a:lnTo>
                                  <a:pt x="441" y="42"/>
                                </a:lnTo>
                                <a:lnTo>
                                  <a:pt x="441" y="44"/>
                                </a:lnTo>
                                <a:lnTo>
                                  <a:pt x="441" y="46"/>
                                </a:lnTo>
                                <a:lnTo>
                                  <a:pt x="444" y="48"/>
                                </a:lnTo>
                                <a:lnTo>
                                  <a:pt x="444" y="50"/>
                                </a:lnTo>
                                <a:lnTo>
                                  <a:pt x="444" y="52"/>
                                </a:lnTo>
                                <a:lnTo>
                                  <a:pt x="444" y="54"/>
                                </a:lnTo>
                                <a:lnTo>
                                  <a:pt x="444" y="57"/>
                                </a:lnTo>
                                <a:lnTo>
                                  <a:pt x="441" y="59"/>
                                </a:lnTo>
                                <a:lnTo>
                                  <a:pt x="433" y="76"/>
                                </a:lnTo>
                                <a:lnTo>
                                  <a:pt x="433" y="78"/>
                                </a:lnTo>
                                <a:lnTo>
                                  <a:pt x="431" y="80"/>
                                </a:lnTo>
                                <a:lnTo>
                                  <a:pt x="429" y="82"/>
                                </a:lnTo>
                                <a:lnTo>
                                  <a:pt x="427" y="82"/>
                                </a:lnTo>
                                <a:lnTo>
                                  <a:pt x="412" y="88"/>
                                </a:lnTo>
                                <a:lnTo>
                                  <a:pt x="410" y="90"/>
                                </a:lnTo>
                                <a:lnTo>
                                  <a:pt x="408" y="90"/>
                                </a:lnTo>
                                <a:lnTo>
                                  <a:pt x="406" y="90"/>
                                </a:lnTo>
                                <a:lnTo>
                                  <a:pt x="403" y="90"/>
                                </a:lnTo>
                                <a:lnTo>
                                  <a:pt x="391" y="88"/>
                                </a:lnTo>
                                <a:lnTo>
                                  <a:pt x="389" y="88"/>
                                </a:lnTo>
                                <a:lnTo>
                                  <a:pt x="387" y="86"/>
                                </a:lnTo>
                                <a:lnTo>
                                  <a:pt x="384" y="86"/>
                                </a:lnTo>
                                <a:lnTo>
                                  <a:pt x="382" y="84"/>
                                </a:lnTo>
                                <a:lnTo>
                                  <a:pt x="380" y="82"/>
                                </a:lnTo>
                                <a:lnTo>
                                  <a:pt x="380" y="84"/>
                                </a:lnTo>
                                <a:lnTo>
                                  <a:pt x="378" y="86"/>
                                </a:lnTo>
                                <a:lnTo>
                                  <a:pt x="376" y="88"/>
                                </a:lnTo>
                                <a:lnTo>
                                  <a:pt x="374" y="88"/>
                                </a:lnTo>
                                <a:lnTo>
                                  <a:pt x="372" y="90"/>
                                </a:lnTo>
                                <a:lnTo>
                                  <a:pt x="370" y="90"/>
                                </a:lnTo>
                                <a:lnTo>
                                  <a:pt x="368" y="90"/>
                                </a:lnTo>
                                <a:lnTo>
                                  <a:pt x="355" y="90"/>
                                </a:lnTo>
                                <a:lnTo>
                                  <a:pt x="353" y="90"/>
                                </a:lnTo>
                                <a:lnTo>
                                  <a:pt x="351" y="90"/>
                                </a:lnTo>
                                <a:lnTo>
                                  <a:pt x="349" y="88"/>
                                </a:lnTo>
                                <a:lnTo>
                                  <a:pt x="349" y="90"/>
                                </a:lnTo>
                                <a:lnTo>
                                  <a:pt x="346" y="90"/>
                                </a:lnTo>
                                <a:lnTo>
                                  <a:pt x="344" y="90"/>
                                </a:lnTo>
                                <a:lnTo>
                                  <a:pt x="332" y="90"/>
                                </a:lnTo>
                                <a:lnTo>
                                  <a:pt x="330" y="90"/>
                                </a:lnTo>
                                <a:lnTo>
                                  <a:pt x="327" y="90"/>
                                </a:lnTo>
                                <a:lnTo>
                                  <a:pt x="325" y="88"/>
                                </a:lnTo>
                                <a:lnTo>
                                  <a:pt x="323" y="90"/>
                                </a:lnTo>
                                <a:lnTo>
                                  <a:pt x="321" y="90"/>
                                </a:lnTo>
                                <a:lnTo>
                                  <a:pt x="319" y="90"/>
                                </a:lnTo>
                                <a:lnTo>
                                  <a:pt x="270" y="90"/>
                                </a:lnTo>
                                <a:lnTo>
                                  <a:pt x="268" y="90"/>
                                </a:lnTo>
                                <a:lnTo>
                                  <a:pt x="266" y="90"/>
                                </a:lnTo>
                                <a:lnTo>
                                  <a:pt x="264" y="88"/>
                                </a:lnTo>
                                <a:lnTo>
                                  <a:pt x="262" y="88"/>
                                </a:lnTo>
                                <a:lnTo>
                                  <a:pt x="260" y="90"/>
                                </a:lnTo>
                                <a:lnTo>
                                  <a:pt x="258" y="90"/>
                                </a:lnTo>
                                <a:lnTo>
                                  <a:pt x="256" y="90"/>
                                </a:lnTo>
                                <a:lnTo>
                                  <a:pt x="243" y="90"/>
                                </a:lnTo>
                                <a:lnTo>
                                  <a:pt x="241" y="90"/>
                                </a:lnTo>
                                <a:lnTo>
                                  <a:pt x="239" y="90"/>
                                </a:lnTo>
                                <a:lnTo>
                                  <a:pt x="237" y="88"/>
                                </a:lnTo>
                                <a:lnTo>
                                  <a:pt x="234" y="88"/>
                                </a:lnTo>
                                <a:lnTo>
                                  <a:pt x="232" y="86"/>
                                </a:lnTo>
                                <a:lnTo>
                                  <a:pt x="230" y="88"/>
                                </a:lnTo>
                                <a:lnTo>
                                  <a:pt x="228" y="88"/>
                                </a:lnTo>
                                <a:lnTo>
                                  <a:pt x="226" y="90"/>
                                </a:lnTo>
                                <a:lnTo>
                                  <a:pt x="224" y="90"/>
                                </a:lnTo>
                                <a:lnTo>
                                  <a:pt x="222" y="90"/>
                                </a:lnTo>
                                <a:lnTo>
                                  <a:pt x="209" y="90"/>
                                </a:lnTo>
                                <a:lnTo>
                                  <a:pt x="207" y="90"/>
                                </a:lnTo>
                                <a:lnTo>
                                  <a:pt x="205" y="90"/>
                                </a:lnTo>
                                <a:lnTo>
                                  <a:pt x="203" y="88"/>
                                </a:lnTo>
                                <a:lnTo>
                                  <a:pt x="201" y="88"/>
                                </a:lnTo>
                                <a:lnTo>
                                  <a:pt x="199" y="86"/>
                                </a:lnTo>
                                <a:lnTo>
                                  <a:pt x="199" y="88"/>
                                </a:lnTo>
                                <a:lnTo>
                                  <a:pt x="196" y="88"/>
                                </a:lnTo>
                                <a:lnTo>
                                  <a:pt x="194" y="90"/>
                                </a:lnTo>
                                <a:lnTo>
                                  <a:pt x="192" y="90"/>
                                </a:lnTo>
                                <a:lnTo>
                                  <a:pt x="190" y="90"/>
                                </a:lnTo>
                                <a:lnTo>
                                  <a:pt x="171" y="90"/>
                                </a:lnTo>
                                <a:lnTo>
                                  <a:pt x="169" y="90"/>
                                </a:lnTo>
                                <a:lnTo>
                                  <a:pt x="167" y="90"/>
                                </a:lnTo>
                                <a:lnTo>
                                  <a:pt x="165" y="88"/>
                                </a:lnTo>
                                <a:lnTo>
                                  <a:pt x="163" y="88"/>
                                </a:lnTo>
                                <a:lnTo>
                                  <a:pt x="161" y="86"/>
                                </a:lnTo>
                                <a:lnTo>
                                  <a:pt x="158" y="84"/>
                                </a:lnTo>
                                <a:lnTo>
                                  <a:pt x="158" y="82"/>
                                </a:lnTo>
                                <a:lnTo>
                                  <a:pt x="156" y="80"/>
                                </a:lnTo>
                                <a:lnTo>
                                  <a:pt x="154" y="74"/>
                                </a:lnTo>
                                <a:lnTo>
                                  <a:pt x="154" y="80"/>
                                </a:lnTo>
                                <a:lnTo>
                                  <a:pt x="152" y="82"/>
                                </a:lnTo>
                                <a:lnTo>
                                  <a:pt x="152" y="84"/>
                                </a:lnTo>
                                <a:lnTo>
                                  <a:pt x="150" y="86"/>
                                </a:lnTo>
                                <a:lnTo>
                                  <a:pt x="148" y="88"/>
                                </a:lnTo>
                                <a:lnTo>
                                  <a:pt x="146" y="88"/>
                                </a:lnTo>
                                <a:lnTo>
                                  <a:pt x="144" y="90"/>
                                </a:lnTo>
                                <a:lnTo>
                                  <a:pt x="142" y="90"/>
                                </a:lnTo>
                                <a:lnTo>
                                  <a:pt x="139" y="90"/>
                                </a:lnTo>
                                <a:lnTo>
                                  <a:pt x="120" y="90"/>
                                </a:lnTo>
                                <a:lnTo>
                                  <a:pt x="118" y="90"/>
                                </a:lnTo>
                                <a:lnTo>
                                  <a:pt x="116" y="90"/>
                                </a:lnTo>
                                <a:lnTo>
                                  <a:pt x="114" y="90"/>
                                </a:lnTo>
                                <a:lnTo>
                                  <a:pt x="112" y="90"/>
                                </a:lnTo>
                                <a:lnTo>
                                  <a:pt x="101" y="90"/>
                                </a:lnTo>
                                <a:lnTo>
                                  <a:pt x="99" y="90"/>
                                </a:lnTo>
                                <a:lnTo>
                                  <a:pt x="97" y="90"/>
                                </a:lnTo>
                                <a:lnTo>
                                  <a:pt x="95" y="88"/>
                                </a:lnTo>
                                <a:lnTo>
                                  <a:pt x="93" y="88"/>
                                </a:lnTo>
                                <a:lnTo>
                                  <a:pt x="91" y="86"/>
                                </a:lnTo>
                                <a:lnTo>
                                  <a:pt x="89" y="84"/>
                                </a:lnTo>
                                <a:lnTo>
                                  <a:pt x="89" y="82"/>
                                </a:lnTo>
                                <a:lnTo>
                                  <a:pt x="82" y="67"/>
                                </a:lnTo>
                                <a:lnTo>
                                  <a:pt x="76" y="82"/>
                                </a:lnTo>
                                <a:lnTo>
                                  <a:pt x="76" y="84"/>
                                </a:lnTo>
                                <a:lnTo>
                                  <a:pt x="74" y="86"/>
                                </a:lnTo>
                                <a:lnTo>
                                  <a:pt x="72" y="88"/>
                                </a:lnTo>
                                <a:lnTo>
                                  <a:pt x="70" y="88"/>
                                </a:lnTo>
                                <a:lnTo>
                                  <a:pt x="68" y="90"/>
                                </a:lnTo>
                                <a:lnTo>
                                  <a:pt x="65" y="90"/>
                                </a:lnTo>
                                <a:lnTo>
                                  <a:pt x="63" y="90"/>
                                </a:lnTo>
                                <a:lnTo>
                                  <a:pt x="51" y="90"/>
                                </a:lnTo>
                                <a:lnTo>
                                  <a:pt x="15" y="90"/>
                                </a:lnTo>
                                <a:lnTo>
                                  <a:pt x="13" y="90"/>
                                </a:lnTo>
                                <a:lnTo>
                                  <a:pt x="11" y="90"/>
                                </a:lnTo>
                                <a:lnTo>
                                  <a:pt x="8" y="88"/>
                                </a:lnTo>
                                <a:lnTo>
                                  <a:pt x="6" y="88"/>
                                </a:lnTo>
                                <a:lnTo>
                                  <a:pt x="4" y="86"/>
                                </a:lnTo>
                                <a:lnTo>
                                  <a:pt x="2" y="84"/>
                                </a:lnTo>
                                <a:lnTo>
                                  <a:pt x="2" y="82"/>
                                </a:lnTo>
                                <a:lnTo>
                                  <a:pt x="0" y="80"/>
                                </a:lnTo>
                                <a:lnTo>
                                  <a:pt x="0" y="78"/>
                                </a:lnTo>
                                <a:lnTo>
                                  <a:pt x="0" y="76"/>
                                </a:lnTo>
                                <a:close/>
                                <a:moveTo>
                                  <a:pt x="452" y="76"/>
                                </a:moveTo>
                                <a:lnTo>
                                  <a:pt x="452" y="14"/>
                                </a:lnTo>
                                <a:lnTo>
                                  <a:pt x="452" y="12"/>
                                </a:lnTo>
                                <a:lnTo>
                                  <a:pt x="452" y="10"/>
                                </a:lnTo>
                                <a:lnTo>
                                  <a:pt x="454" y="8"/>
                                </a:lnTo>
                                <a:lnTo>
                                  <a:pt x="454" y="6"/>
                                </a:lnTo>
                                <a:lnTo>
                                  <a:pt x="456" y="4"/>
                                </a:lnTo>
                                <a:lnTo>
                                  <a:pt x="458" y="2"/>
                                </a:lnTo>
                                <a:lnTo>
                                  <a:pt x="460" y="2"/>
                                </a:lnTo>
                                <a:lnTo>
                                  <a:pt x="463" y="0"/>
                                </a:lnTo>
                                <a:lnTo>
                                  <a:pt x="465" y="0"/>
                                </a:lnTo>
                                <a:lnTo>
                                  <a:pt x="467" y="0"/>
                                </a:lnTo>
                                <a:lnTo>
                                  <a:pt x="515" y="0"/>
                                </a:lnTo>
                                <a:lnTo>
                                  <a:pt x="517" y="0"/>
                                </a:lnTo>
                                <a:lnTo>
                                  <a:pt x="520" y="0"/>
                                </a:lnTo>
                                <a:lnTo>
                                  <a:pt x="522" y="2"/>
                                </a:lnTo>
                                <a:lnTo>
                                  <a:pt x="524" y="2"/>
                                </a:lnTo>
                                <a:lnTo>
                                  <a:pt x="526" y="4"/>
                                </a:lnTo>
                                <a:lnTo>
                                  <a:pt x="528" y="6"/>
                                </a:lnTo>
                                <a:lnTo>
                                  <a:pt x="528" y="8"/>
                                </a:lnTo>
                                <a:lnTo>
                                  <a:pt x="530" y="10"/>
                                </a:lnTo>
                                <a:lnTo>
                                  <a:pt x="530" y="12"/>
                                </a:lnTo>
                                <a:lnTo>
                                  <a:pt x="530" y="14"/>
                                </a:lnTo>
                                <a:lnTo>
                                  <a:pt x="530" y="27"/>
                                </a:lnTo>
                                <a:lnTo>
                                  <a:pt x="530" y="29"/>
                                </a:lnTo>
                                <a:lnTo>
                                  <a:pt x="530" y="31"/>
                                </a:lnTo>
                                <a:lnTo>
                                  <a:pt x="528" y="33"/>
                                </a:lnTo>
                                <a:lnTo>
                                  <a:pt x="530" y="35"/>
                                </a:lnTo>
                                <a:lnTo>
                                  <a:pt x="530" y="38"/>
                                </a:lnTo>
                                <a:lnTo>
                                  <a:pt x="530" y="40"/>
                                </a:lnTo>
                                <a:lnTo>
                                  <a:pt x="530" y="50"/>
                                </a:lnTo>
                                <a:lnTo>
                                  <a:pt x="530" y="52"/>
                                </a:lnTo>
                                <a:lnTo>
                                  <a:pt x="530" y="54"/>
                                </a:lnTo>
                                <a:lnTo>
                                  <a:pt x="528" y="57"/>
                                </a:lnTo>
                                <a:lnTo>
                                  <a:pt x="530" y="59"/>
                                </a:lnTo>
                                <a:lnTo>
                                  <a:pt x="530" y="61"/>
                                </a:lnTo>
                                <a:lnTo>
                                  <a:pt x="530" y="63"/>
                                </a:lnTo>
                                <a:lnTo>
                                  <a:pt x="530" y="76"/>
                                </a:lnTo>
                                <a:lnTo>
                                  <a:pt x="530" y="78"/>
                                </a:lnTo>
                                <a:lnTo>
                                  <a:pt x="530" y="80"/>
                                </a:lnTo>
                                <a:lnTo>
                                  <a:pt x="528" y="82"/>
                                </a:lnTo>
                                <a:lnTo>
                                  <a:pt x="528" y="84"/>
                                </a:lnTo>
                                <a:lnTo>
                                  <a:pt x="526" y="86"/>
                                </a:lnTo>
                                <a:lnTo>
                                  <a:pt x="524" y="88"/>
                                </a:lnTo>
                                <a:lnTo>
                                  <a:pt x="522" y="88"/>
                                </a:lnTo>
                                <a:lnTo>
                                  <a:pt x="520" y="90"/>
                                </a:lnTo>
                                <a:lnTo>
                                  <a:pt x="517" y="90"/>
                                </a:lnTo>
                                <a:lnTo>
                                  <a:pt x="515" y="90"/>
                                </a:lnTo>
                                <a:lnTo>
                                  <a:pt x="467" y="90"/>
                                </a:lnTo>
                                <a:lnTo>
                                  <a:pt x="465" y="90"/>
                                </a:lnTo>
                                <a:lnTo>
                                  <a:pt x="463" y="90"/>
                                </a:lnTo>
                                <a:lnTo>
                                  <a:pt x="460" y="88"/>
                                </a:lnTo>
                                <a:lnTo>
                                  <a:pt x="458" y="88"/>
                                </a:lnTo>
                                <a:lnTo>
                                  <a:pt x="456" y="86"/>
                                </a:lnTo>
                                <a:lnTo>
                                  <a:pt x="454" y="84"/>
                                </a:lnTo>
                                <a:lnTo>
                                  <a:pt x="454" y="82"/>
                                </a:lnTo>
                                <a:lnTo>
                                  <a:pt x="452" y="80"/>
                                </a:lnTo>
                                <a:lnTo>
                                  <a:pt x="452" y="78"/>
                                </a:lnTo>
                                <a:lnTo>
                                  <a:pt x="452"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2" name="Rectangle 863"/>
                        <wps:cNvSpPr>
                          <a:spLocks noChangeArrowheads="1"/>
                        </wps:cNvSpPr>
                        <wps:spPr bwMode="auto">
                          <a:xfrm>
                            <a:off x="4204300" y="4769417"/>
                            <a:ext cx="28829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LAWRENCE</w:t>
                              </w:r>
                            </w:p>
                          </w:txbxContent>
                        </wps:txbx>
                        <wps:bodyPr rot="0" vert="horz" wrap="none" lIns="0" tIns="0" rIns="0" bIns="0" anchor="t" anchorCtr="0" upright="1">
                          <a:spAutoFit/>
                        </wps:bodyPr>
                      </wps:wsp>
                      <wps:wsp>
                        <wps:cNvPr id="3093" name="Rectangle 864"/>
                        <wps:cNvSpPr>
                          <a:spLocks noChangeArrowheads="1"/>
                        </wps:cNvSpPr>
                        <wps:spPr bwMode="auto">
                          <a:xfrm>
                            <a:off x="1223000" y="2308808"/>
                            <a:ext cx="32512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HENDERSON</w:t>
                              </w:r>
                            </w:p>
                          </w:txbxContent>
                        </wps:txbx>
                        <wps:bodyPr rot="0" vert="horz" wrap="none" lIns="0" tIns="0" rIns="0" bIns="0" anchor="t" anchorCtr="0" upright="1">
                          <a:spAutoFit/>
                        </wps:bodyPr>
                      </wps:wsp>
                      <wps:wsp>
                        <wps:cNvPr id="3094" name="Freeform 865"/>
                        <wps:cNvSpPr>
                          <a:spLocks noEditPoints="1"/>
                        </wps:cNvSpPr>
                        <wps:spPr bwMode="auto">
                          <a:xfrm>
                            <a:off x="1220400" y="2311408"/>
                            <a:ext cx="359400" cy="57700"/>
                          </a:xfrm>
                          <a:custGeom>
                            <a:avLst/>
                            <a:gdLst>
                              <a:gd name="T0" fmla="*/ 1270 w 566"/>
                              <a:gd name="T1" fmla="*/ 5080 h 91"/>
                              <a:gd name="T2" fmla="*/ 6985 w 566"/>
                              <a:gd name="T3" fmla="*/ 0 h 91"/>
                              <a:gd name="T4" fmla="*/ 20320 w 566"/>
                              <a:gd name="T5" fmla="*/ 0 h 91"/>
                              <a:gd name="T6" fmla="*/ 33655 w 566"/>
                              <a:gd name="T7" fmla="*/ 0 h 91"/>
                              <a:gd name="T8" fmla="*/ 40005 w 566"/>
                              <a:gd name="T9" fmla="*/ 2540 h 91"/>
                              <a:gd name="T10" fmla="*/ 45720 w 566"/>
                              <a:gd name="T11" fmla="*/ 0 h 91"/>
                              <a:gd name="T12" fmla="*/ 81915 w 566"/>
                              <a:gd name="T13" fmla="*/ 0 h 91"/>
                              <a:gd name="T14" fmla="*/ 95250 w 566"/>
                              <a:gd name="T15" fmla="*/ 0 h 91"/>
                              <a:gd name="T16" fmla="*/ 100330 w 566"/>
                              <a:gd name="T17" fmla="*/ 0 h 91"/>
                              <a:gd name="T18" fmla="*/ 114300 w 566"/>
                              <a:gd name="T19" fmla="*/ 1270 h 91"/>
                              <a:gd name="T20" fmla="*/ 118110 w 566"/>
                              <a:gd name="T21" fmla="*/ 3810 h 91"/>
                              <a:gd name="T22" fmla="*/ 124460 w 566"/>
                              <a:gd name="T23" fmla="*/ 0 h 91"/>
                              <a:gd name="T24" fmla="*/ 143510 w 566"/>
                              <a:gd name="T25" fmla="*/ 1270 h 91"/>
                              <a:gd name="T26" fmla="*/ 155575 w 566"/>
                              <a:gd name="T27" fmla="*/ 8255 h 91"/>
                              <a:gd name="T28" fmla="*/ 159385 w 566"/>
                              <a:gd name="T29" fmla="*/ 1270 h 91"/>
                              <a:gd name="T30" fmla="*/ 195580 w 566"/>
                              <a:gd name="T31" fmla="*/ 0 h 91"/>
                              <a:gd name="T32" fmla="*/ 201295 w 566"/>
                              <a:gd name="T33" fmla="*/ 0 h 91"/>
                              <a:gd name="T34" fmla="*/ 225425 w 566"/>
                              <a:gd name="T35" fmla="*/ 1270 h 91"/>
                              <a:gd name="T36" fmla="*/ 230505 w 566"/>
                              <a:gd name="T37" fmla="*/ 6985 h 91"/>
                              <a:gd name="T38" fmla="*/ 250825 w 566"/>
                              <a:gd name="T39" fmla="*/ 0 h 91"/>
                              <a:gd name="T40" fmla="*/ 266700 w 566"/>
                              <a:gd name="T41" fmla="*/ 3810 h 91"/>
                              <a:gd name="T42" fmla="*/ 273685 w 566"/>
                              <a:gd name="T43" fmla="*/ 6985 h 91"/>
                              <a:gd name="T44" fmla="*/ 289560 w 566"/>
                              <a:gd name="T45" fmla="*/ 0 h 91"/>
                              <a:gd name="T46" fmla="*/ 302895 w 566"/>
                              <a:gd name="T47" fmla="*/ 5080 h 91"/>
                              <a:gd name="T48" fmla="*/ 311150 w 566"/>
                              <a:gd name="T49" fmla="*/ 19050 h 91"/>
                              <a:gd name="T50" fmla="*/ 311150 w 566"/>
                              <a:gd name="T51" fmla="*/ 41910 h 91"/>
                              <a:gd name="T52" fmla="*/ 301625 w 566"/>
                              <a:gd name="T53" fmla="*/ 55245 h 91"/>
                              <a:gd name="T54" fmla="*/ 288290 w 566"/>
                              <a:gd name="T55" fmla="*/ 57785 h 91"/>
                              <a:gd name="T56" fmla="*/ 274955 w 566"/>
                              <a:gd name="T57" fmla="*/ 55245 h 91"/>
                              <a:gd name="T58" fmla="*/ 266700 w 566"/>
                              <a:gd name="T59" fmla="*/ 56515 h 91"/>
                              <a:gd name="T60" fmla="*/ 242570 w 566"/>
                              <a:gd name="T61" fmla="*/ 56515 h 91"/>
                              <a:gd name="T62" fmla="*/ 236220 w 566"/>
                              <a:gd name="T63" fmla="*/ 56515 h 91"/>
                              <a:gd name="T64" fmla="*/ 222885 w 566"/>
                              <a:gd name="T65" fmla="*/ 57785 h 91"/>
                              <a:gd name="T66" fmla="*/ 215900 w 566"/>
                              <a:gd name="T67" fmla="*/ 56515 h 91"/>
                              <a:gd name="T68" fmla="*/ 202565 w 566"/>
                              <a:gd name="T69" fmla="*/ 57785 h 91"/>
                              <a:gd name="T70" fmla="*/ 197485 w 566"/>
                              <a:gd name="T71" fmla="*/ 57785 h 91"/>
                              <a:gd name="T72" fmla="*/ 160655 w 566"/>
                              <a:gd name="T73" fmla="*/ 56515 h 91"/>
                              <a:gd name="T74" fmla="*/ 155575 w 566"/>
                              <a:gd name="T75" fmla="*/ 50800 h 91"/>
                              <a:gd name="T76" fmla="*/ 144780 w 566"/>
                              <a:gd name="T77" fmla="*/ 56515 h 91"/>
                              <a:gd name="T78" fmla="*/ 126365 w 566"/>
                              <a:gd name="T79" fmla="*/ 57785 h 91"/>
                              <a:gd name="T80" fmla="*/ 119380 w 566"/>
                              <a:gd name="T81" fmla="*/ 55245 h 91"/>
                              <a:gd name="T82" fmla="*/ 115570 w 566"/>
                              <a:gd name="T83" fmla="*/ 56515 h 91"/>
                              <a:gd name="T84" fmla="*/ 102235 w 566"/>
                              <a:gd name="T85" fmla="*/ 57785 h 91"/>
                              <a:gd name="T86" fmla="*/ 96520 w 566"/>
                              <a:gd name="T87" fmla="*/ 57785 h 91"/>
                              <a:gd name="T88" fmla="*/ 83185 w 566"/>
                              <a:gd name="T89" fmla="*/ 56515 h 91"/>
                              <a:gd name="T90" fmla="*/ 46990 w 566"/>
                              <a:gd name="T91" fmla="*/ 57785 h 91"/>
                              <a:gd name="T92" fmla="*/ 41275 w 566"/>
                              <a:gd name="T93" fmla="*/ 53975 h 91"/>
                              <a:gd name="T94" fmla="*/ 34925 w 566"/>
                              <a:gd name="T95" fmla="*/ 57785 h 91"/>
                              <a:gd name="T96" fmla="*/ 21590 w 566"/>
                              <a:gd name="T97" fmla="*/ 56515 h 91"/>
                              <a:gd name="T98" fmla="*/ 8255 w 566"/>
                              <a:gd name="T99" fmla="*/ 57785 h 91"/>
                              <a:gd name="T100" fmla="*/ 1270 w 566"/>
                              <a:gd name="T101" fmla="*/ 53975 h 91"/>
                              <a:gd name="T102" fmla="*/ 318135 w 566"/>
                              <a:gd name="T103" fmla="*/ 48260 h 91"/>
                              <a:gd name="T104" fmla="*/ 319405 w 566"/>
                              <a:gd name="T105" fmla="*/ 3810 h 91"/>
                              <a:gd name="T106" fmla="*/ 325755 w 566"/>
                              <a:gd name="T107" fmla="*/ 0 h 91"/>
                              <a:gd name="T108" fmla="*/ 337820 w 566"/>
                              <a:gd name="T109" fmla="*/ 1270 h 91"/>
                              <a:gd name="T110" fmla="*/ 351155 w 566"/>
                              <a:gd name="T111" fmla="*/ 0 h 91"/>
                              <a:gd name="T112" fmla="*/ 358140 w 566"/>
                              <a:gd name="T113" fmla="*/ 3810 h 91"/>
                              <a:gd name="T114" fmla="*/ 359410 w 566"/>
                              <a:gd name="T115" fmla="*/ 48260 h 91"/>
                              <a:gd name="T116" fmla="*/ 356870 w 566"/>
                              <a:gd name="T117" fmla="*/ 55245 h 91"/>
                              <a:gd name="T118" fmla="*/ 349885 w 566"/>
                              <a:gd name="T119" fmla="*/ 57785 h 91"/>
                              <a:gd name="T120" fmla="*/ 337820 w 566"/>
                              <a:gd name="T121" fmla="*/ 57785 h 91"/>
                              <a:gd name="T122" fmla="*/ 324485 w 566"/>
                              <a:gd name="T123" fmla="*/ 57785 h 91"/>
                              <a:gd name="T124" fmla="*/ 319405 w 566"/>
                              <a:gd name="T125" fmla="*/ 52070 h 91"/>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566" h="91">
                                <a:moveTo>
                                  <a:pt x="0" y="76"/>
                                </a:moveTo>
                                <a:lnTo>
                                  <a:pt x="0" y="15"/>
                                </a:lnTo>
                                <a:lnTo>
                                  <a:pt x="0" y="13"/>
                                </a:lnTo>
                                <a:lnTo>
                                  <a:pt x="0" y="11"/>
                                </a:lnTo>
                                <a:lnTo>
                                  <a:pt x="2" y="8"/>
                                </a:lnTo>
                                <a:lnTo>
                                  <a:pt x="2" y="6"/>
                                </a:lnTo>
                                <a:lnTo>
                                  <a:pt x="4" y="4"/>
                                </a:lnTo>
                                <a:lnTo>
                                  <a:pt x="6" y="2"/>
                                </a:lnTo>
                                <a:lnTo>
                                  <a:pt x="8" y="2"/>
                                </a:lnTo>
                                <a:lnTo>
                                  <a:pt x="11" y="0"/>
                                </a:lnTo>
                                <a:lnTo>
                                  <a:pt x="13" y="0"/>
                                </a:lnTo>
                                <a:lnTo>
                                  <a:pt x="15" y="0"/>
                                </a:lnTo>
                                <a:lnTo>
                                  <a:pt x="27" y="0"/>
                                </a:lnTo>
                                <a:lnTo>
                                  <a:pt x="30" y="0"/>
                                </a:lnTo>
                                <a:lnTo>
                                  <a:pt x="32" y="0"/>
                                </a:lnTo>
                                <a:lnTo>
                                  <a:pt x="34" y="2"/>
                                </a:lnTo>
                                <a:lnTo>
                                  <a:pt x="36" y="0"/>
                                </a:lnTo>
                                <a:lnTo>
                                  <a:pt x="38" y="0"/>
                                </a:lnTo>
                                <a:lnTo>
                                  <a:pt x="40" y="0"/>
                                </a:lnTo>
                                <a:lnTo>
                                  <a:pt x="53" y="0"/>
                                </a:lnTo>
                                <a:lnTo>
                                  <a:pt x="55" y="0"/>
                                </a:lnTo>
                                <a:lnTo>
                                  <a:pt x="57" y="0"/>
                                </a:lnTo>
                                <a:lnTo>
                                  <a:pt x="59" y="2"/>
                                </a:lnTo>
                                <a:lnTo>
                                  <a:pt x="61" y="2"/>
                                </a:lnTo>
                                <a:lnTo>
                                  <a:pt x="63" y="4"/>
                                </a:lnTo>
                                <a:lnTo>
                                  <a:pt x="65" y="6"/>
                                </a:lnTo>
                                <a:lnTo>
                                  <a:pt x="65" y="4"/>
                                </a:lnTo>
                                <a:lnTo>
                                  <a:pt x="68" y="2"/>
                                </a:lnTo>
                                <a:lnTo>
                                  <a:pt x="70" y="2"/>
                                </a:lnTo>
                                <a:lnTo>
                                  <a:pt x="72" y="0"/>
                                </a:lnTo>
                                <a:lnTo>
                                  <a:pt x="74" y="0"/>
                                </a:lnTo>
                                <a:lnTo>
                                  <a:pt x="76" y="0"/>
                                </a:lnTo>
                                <a:lnTo>
                                  <a:pt x="125" y="0"/>
                                </a:lnTo>
                                <a:lnTo>
                                  <a:pt x="127" y="0"/>
                                </a:lnTo>
                                <a:lnTo>
                                  <a:pt x="129" y="0"/>
                                </a:lnTo>
                                <a:lnTo>
                                  <a:pt x="131" y="2"/>
                                </a:lnTo>
                                <a:lnTo>
                                  <a:pt x="133" y="0"/>
                                </a:lnTo>
                                <a:lnTo>
                                  <a:pt x="135" y="0"/>
                                </a:lnTo>
                                <a:lnTo>
                                  <a:pt x="137" y="0"/>
                                </a:lnTo>
                                <a:lnTo>
                                  <a:pt x="150" y="0"/>
                                </a:lnTo>
                                <a:lnTo>
                                  <a:pt x="152" y="0"/>
                                </a:lnTo>
                                <a:lnTo>
                                  <a:pt x="154" y="0"/>
                                </a:lnTo>
                                <a:lnTo>
                                  <a:pt x="154" y="2"/>
                                </a:lnTo>
                                <a:lnTo>
                                  <a:pt x="156" y="0"/>
                                </a:lnTo>
                                <a:lnTo>
                                  <a:pt x="158" y="0"/>
                                </a:lnTo>
                                <a:lnTo>
                                  <a:pt x="161" y="0"/>
                                </a:lnTo>
                                <a:lnTo>
                                  <a:pt x="173" y="0"/>
                                </a:lnTo>
                                <a:lnTo>
                                  <a:pt x="175" y="0"/>
                                </a:lnTo>
                                <a:lnTo>
                                  <a:pt x="177" y="0"/>
                                </a:lnTo>
                                <a:lnTo>
                                  <a:pt x="180" y="2"/>
                                </a:lnTo>
                                <a:lnTo>
                                  <a:pt x="182" y="2"/>
                                </a:lnTo>
                                <a:lnTo>
                                  <a:pt x="184" y="4"/>
                                </a:lnTo>
                                <a:lnTo>
                                  <a:pt x="186" y="6"/>
                                </a:lnTo>
                                <a:lnTo>
                                  <a:pt x="186" y="8"/>
                                </a:lnTo>
                                <a:lnTo>
                                  <a:pt x="186" y="6"/>
                                </a:lnTo>
                                <a:lnTo>
                                  <a:pt x="188" y="4"/>
                                </a:lnTo>
                                <a:lnTo>
                                  <a:pt x="190" y="2"/>
                                </a:lnTo>
                                <a:lnTo>
                                  <a:pt x="192" y="2"/>
                                </a:lnTo>
                                <a:lnTo>
                                  <a:pt x="194" y="0"/>
                                </a:lnTo>
                                <a:lnTo>
                                  <a:pt x="196" y="0"/>
                                </a:lnTo>
                                <a:lnTo>
                                  <a:pt x="199" y="0"/>
                                </a:lnTo>
                                <a:lnTo>
                                  <a:pt x="220" y="0"/>
                                </a:lnTo>
                                <a:lnTo>
                                  <a:pt x="222" y="0"/>
                                </a:lnTo>
                                <a:lnTo>
                                  <a:pt x="224" y="0"/>
                                </a:lnTo>
                                <a:lnTo>
                                  <a:pt x="226" y="2"/>
                                </a:lnTo>
                                <a:lnTo>
                                  <a:pt x="228" y="2"/>
                                </a:lnTo>
                                <a:lnTo>
                                  <a:pt x="230" y="4"/>
                                </a:lnTo>
                                <a:lnTo>
                                  <a:pt x="245" y="19"/>
                                </a:lnTo>
                                <a:lnTo>
                                  <a:pt x="245" y="15"/>
                                </a:lnTo>
                                <a:lnTo>
                                  <a:pt x="245" y="13"/>
                                </a:lnTo>
                                <a:lnTo>
                                  <a:pt x="245" y="11"/>
                                </a:lnTo>
                                <a:lnTo>
                                  <a:pt x="247" y="8"/>
                                </a:lnTo>
                                <a:lnTo>
                                  <a:pt x="247" y="6"/>
                                </a:lnTo>
                                <a:lnTo>
                                  <a:pt x="249" y="4"/>
                                </a:lnTo>
                                <a:lnTo>
                                  <a:pt x="251" y="2"/>
                                </a:lnTo>
                                <a:lnTo>
                                  <a:pt x="253" y="2"/>
                                </a:lnTo>
                                <a:lnTo>
                                  <a:pt x="256" y="0"/>
                                </a:lnTo>
                                <a:lnTo>
                                  <a:pt x="258" y="0"/>
                                </a:lnTo>
                                <a:lnTo>
                                  <a:pt x="260" y="0"/>
                                </a:lnTo>
                                <a:lnTo>
                                  <a:pt x="308" y="0"/>
                                </a:lnTo>
                                <a:lnTo>
                                  <a:pt x="311" y="0"/>
                                </a:lnTo>
                                <a:lnTo>
                                  <a:pt x="313" y="0"/>
                                </a:lnTo>
                                <a:lnTo>
                                  <a:pt x="315" y="2"/>
                                </a:lnTo>
                                <a:lnTo>
                                  <a:pt x="315" y="0"/>
                                </a:lnTo>
                                <a:lnTo>
                                  <a:pt x="317" y="0"/>
                                </a:lnTo>
                                <a:lnTo>
                                  <a:pt x="319" y="0"/>
                                </a:lnTo>
                                <a:lnTo>
                                  <a:pt x="344" y="0"/>
                                </a:lnTo>
                                <a:lnTo>
                                  <a:pt x="346" y="0"/>
                                </a:lnTo>
                                <a:lnTo>
                                  <a:pt x="349" y="0"/>
                                </a:lnTo>
                                <a:lnTo>
                                  <a:pt x="355" y="2"/>
                                </a:lnTo>
                                <a:lnTo>
                                  <a:pt x="357" y="4"/>
                                </a:lnTo>
                                <a:lnTo>
                                  <a:pt x="359" y="4"/>
                                </a:lnTo>
                                <a:lnTo>
                                  <a:pt x="361" y="6"/>
                                </a:lnTo>
                                <a:lnTo>
                                  <a:pt x="363" y="8"/>
                                </a:lnTo>
                                <a:lnTo>
                                  <a:pt x="363" y="11"/>
                                </a:lnTo>
                                <a:lnTo>
                                  <a:pt x="365" y="11"/>
                                </a:lnTo>
                                <a:lnTo>
                                  <a:pt x="376" y="6"/>
                                </a:lnTo>
                                <a:lnTo>
                                  <a:pt x="378" y="4"/>
                                </a:lnTo>
                                <a:lnTo>
                                  <a:pt x="393" y="0"/>
                                </a:lnTo>
                                <a:lnTo>
                                  <a:pt x="395" y="0"/>
                                </a:lnTo>
                                <a:lnTo>
                                  <a:pt x="397" y="0"/>
                                </a:lnTo>
                                <a:lnTo>
                                  <a:pt x="399" y="0"/>
                                </a:lnTo>
                                <a:lnTo>
                                  <a:pt x="401" y="0"/>
                                </a:lnTo>
                                <a:lnTo>
                                  <a:pt x="418" y="4"/>
                                </a:lnTo>
                                <a:lnTo>
                                  <a:pt x="420" y="6"/>
                                </a:lnTo>
                                <a:lnTo>
                                  <a:pt x="422" y="6"/>
                                </a:lnTo>
                                <a:lnTo>
                                  <a:pt x="422" y="8"/>
                                </a:lnTo>
                                <a:lnTo>
                                  <a:pt x="429" y="13"/>
                                </a:lnTo>
                                <a:lnTo>
                                  <a:pt x="429" y="11"/>
                                </a:lnTo>
                                <a:lnTo>
                                  <a:pt x="431" y="11"/>
                                </a:lnTo>
                                <a:lnTo>
                                  <a:pt x="448" y="2"/>
                                </a:lnTo>
                                <a:lnTo>
                                  <a:pt x="450" y="0"/>
                                </a:lnTo>
                                <a:lnTo>
                                  <a:pt x="452" y="0"/>
                                </a:lnTo>
                                <a:lnTo>
                                  <a:pt x="454" y="0"/>
                                </a:lnTo>
                                <a:lnTo>
                                  <a:pt x="456" y="0"/>
                                </a:lnTo>
                                <a:lnTo>
                                  <a:pt x="458" y="0"/>
                                </a:lnTo>
                                <a:lnTo>
                                  <a:pt x="471" y="4"/>
                                </a:lnTo>
                                <a:lnTo>
                                  <a:pt x="473" y="6"/>
                                </a:lnTo>
                                <a:lnTo>
                                  <a:pt x="475" y="6"/>
                                </a:lnTo>
                                <a:lnTo>
                                  <a:pt x="477" y="8"/>
                                </a:lnTo>
                                <a:lnTo>
                                  <a:pt x="479" y="11"/>
                                </a:lnTo>
                                <a:lnTo>
                                  <a:pt x="488" y="23"/>
                                </a:lnTo>
                                <a:lnTo>
                                  <a:pt x="488" y="25"/>
                                </a:lnTo>
                                <a:lnTo>
                                  <a:pt x="490" y="27"/>
                                </a:lnTo>
                                <a:lnTo>
                                  <a:pt x="490" y="30"/>
                                </a:lnTo>
                                <a:lnTo>
                                  <a:pt x="492" y="44"/>
                                </a:lnTo>
                                <a:lnTo>
                                  <a:pt x="492" y="47"/>
                                </a:lnTo>
                                <a:lnTo>
                                  <a:pt x="492" y="49"/>
                                </a:lnTo>
                                <a:lnTo>
                                  <a:pt x="490" y="63"/>
                                </a:lnTo>
                                <a:lnTo>
                                  <a:pt x="490" y="66"/>
                                </a:lnTo>
                                <a:lnTo>
                                  <a:pt x="488" y="68"/>
                                </a:lnTo>
                                <a:lnTo>
                                  <a:pt x="488" y="70"/>
                                </a:lnTo>
                                <a:lnTo>
                                  <a:pt x="479" y="82"/>
                                </a:lnTo>
                                <a:lnTo>
                                  <a:pt x="477" y="85"/>
                                </a:lnTo>
                                <a:lnTo>
                                  <a:pt x="475" y="87"/>
                                </a:lnTo>
                                <a:lnTo>
                                  <a:pt x="473" y="87"/>
                                </a:lnTo>
                                <a:lnTo>
                                  <a:pt x="471" y="89"/>
                                </a:lnTo>
                                <a:lnTo>
                                  <a:pt x="469" y="89"/>
                                </a:lnTo>
                                <a:lnTo>
                                  <a:pt x="456" y="91"/>
                                </a:lnTo>
                                <a:lnTo>
                                  <a:pt x="454" y="91"/>
                                </a:lnTo>
                                <a:lnTo>
                                  <a:pt x="452" y="91"/>
                                </a:lnTo>
                                <a:lnTo>
                                  <a:pt x="439" y="89"/>
                                </a:lnTo>
                                <a:lnTo>
                                  <a:pt x="437" y="89"/>
                                </a:lnTo>
                                <a:lnTo>
                                  <a:pt x="435" y="87"/>
                                </a:lnTo>
                                <a:lnTo>
                                  <a:pt x="433" y="87"/>
                                </a:lnTo>
                                <a:lnTo>
                                  <a:pt x="431" y="85"/>
                                </a:lnTo>
                                <a:lnTo>
                                  <a:pt x="429" y="82"/>
                                </a:lnTo>
                                <a:lnTo>
                                  <a:pt x="425" y="87"/>
                                </a:lnTo>
                                <a:lnTo>
                                  <a:pt x="422" y="87"/>
                                </a:lnTo>
                                <a:lnTo>
                                  <a:pt x="420" y="89"/>
                                </a:lnTo>
                                <a:lnTo>
                                  <a:pt x="418" y="89"/>
                                </a:lnTo>
                                <a:lnTo>
                                  <a:pt x="403" y="91"/>
                                </a:lnTo>
                                <a:lnTo>
                                  <a:pt x="401" y="91"/>
                                </a:lnTo>
                                <a:lnTo>
                                  <a:pt x="399" y="91"/>
                                </a:lnTo>
                                <a:lnTo>
                                  <a:pt x="382" y="89"/>
                                </a:lnTo>
                                <a:lnTo>
                                  <a:pt x="380" y="89"/>
                                </a:lnTo>
                                <a:lnTo>
                                  <a:pt x="378" y="87"/>
                                </a:lnTo>
                                <a:lnTo>
                                  <a:pt x="376" y="87"/>
                                </a:lnTo>
                                <a:lnTo>
                                  <a:pt x="374" y="89"/>
                                </a:lnTo>
                                <a:lnTo>
                                  <a:pt x="372" y="89"/>
                                </a:lnTo>
                                <a:lnTo>
                                  <a:pt x="370" y="91"/>
                                </a:lnTo>
                                <a:lnTo>
                                  <a:pt x="368" y="91"/>
                                </a:lnTo>
                                <a:lnTo>
                                  <a:pt x="365" y="91"/>
                                </a:lnTo>
                                <a:lnTo>
                                  <a:pt x="353" y="91"/>
                                </a:lnTo>
                                <a:lnTo>
                                  <a:pt x="351" y="91"/>
                                </a:lnTo>
                                <a:lnTo>
                                  <a:pt x="349" y="91"/>
                                </a:lnTo>
                                <a:lnTo>
                                  <a:pt x="346" y="89"/>
                                </a:lnTo>
                                <a:lnTo>
                                  <a:pt x="344" y="89"/>
                                </a:lnTo>
                                <a:lnTo>
                                  <a:pt x="342" y="87"/>
                                </a:lnTo>
                                <a:lnTo>
                                  <a:pt x="340" y="89"/>
                                </a:lnTo>
                                <a:lnTo>
                                  <a:pt x="338" y="89"/>
                                </a:lnTo>
                                <a:lnTo>
                                  <a:pt x="336" y="91"/>
                                </a:lnTo>
                                <a:lnTo>
                                  <a:pt x="334" y="91"/>
                                </a:lnTo>
                                <a:lnTo>
                                  <a:pt x="332" y="91"/>
                                </a:lnTo>
                                <a:lnTo>
                                  <a:pt x="319" y="91"/>
                                </a:lnTo>
                                <a:lnTo>
                                  <a:pt x="317" y="91"/>
                                </a:lnTo>
                                <a:lnTo>
                                  <a:pt x="315" y="91"/>
                                </a:lnTo>
                                <a:lnTo>
                                  <a:pt x="315" y="89"/>
                                </a:lnTo>
                                <a:lnTo>
                                  <a:pt x="313" y="91"/>
                                </a:lnTo>
                                <a:lnTo>
                                  <a:pt x="311" y="91"/>
                                </a:lnTo>
                                <a:lnTo>
                                  <a:pt x="308" y="91"/>
                                </a:lnTo>
                                <a:lnTo>
                                  <a:pt x="260" y="91"/>
                                </a:lnTo>
                                <a:lnTo>
                                  <a:pt x="258" y="91"/>
                                </a:lnTo>
                                <a:lnTo>
                                  <a:pt x="256" y="91"/>
                                </a:lnTo>
                                <a:lnTo>
                                  <a:pt x="253" y="89"/>
                                </a:lnTo>
                                <a:lnTo>
                                  <a:pt x="251" y="89"/>
                                </a:lnTo>
                                <a:lnTo>
                                  <a:pt x="249" y="87"/>
                                </a:lnTo>
                                <a:lnTo>
                                  <a:pt x="247" y="85"/>
                                </a:lnTo>
                                <a:lnTo>
                                  <a:pt x="247" y="82"/>
                                </a:lnTo>
                                <a:lnTo>
                                  <a:pt x="245" y="80"/>
                                </a:lnTo>
                                <a:lnTo>
                                  <a:pt x="245" y="78"/>
                                </a:lnTo>
                                <a:lnTo>
                                  <a:pt x="245" y="76"/>
                                </a:lnTo>
                                <a:lnTo>
                                  <a:pt x="245" y="72"/>
                                </a:lnTo>
                                <a:lnTo>
                                  <a:pt x="230" y="87"/>
                                </a:lnTo>
                                <a:lnTo>
                                  <a:pt x="228" y="89"/>
                                </a:lnTo>
                                <a:lnTo>
                                  <a:pt x="226" y="89"/>
                                </a:lnTo>
                                <a:lnTo>
                                  <a:pt x="224" y="91"/>
                                </a:lnTo>
                                <a:lnTo>
                                  <a:pt x="222" y="91"/>
                                </a:lnTo>
                                <a:lnTo>
                                  <a:pt x="220" y="91"/>
                                </a:lnTo>
                                <a:lnTo>
                                  <a:pt x="199" y="91"/>
                                </a:lnTo>
                                <a:lnTo>
                                  <a:pt x="196" y="91"/>
                                </a:lnTo>
                                <a:lnTo>
                                  <a:pt x="194" y="91"/>
                                </a:lnTo>
                                <a:lnTo>
                                  <a:pt x="192" y="89"/>
                                </a:lnTo>
                                <a:lnTo>
                                  <a:pt x="190" y="89"/>
                                </a:lnTo>
                                <a:lnTo>
                                  <a:pt x="188" y="87"/>
                                </a:lnTo>
                                <a:lnTo>
                                  <a:pt x="186" y="85"/>
                                </a:lnTo>
                                <a:lnTo>
                                  <a:pt x="186" y="82"/>
                                </a:lnTo>
                                <a:lnTo>
                                  <a:pt x="186" y="85"/>
                                </a:lnTo>
                                <a:lnTo>
                                  <a:pt x="184" y="87"/>
                                </a:lnTo>
                                <a:lnTo>
                                  <a:pt x="182" y="89"/>
                                </a:lnTo>
                                <a:lnTo>
                                  <a:pt x="180" y="89"/>
                                </a:lnTo>
                                <a:lnTo>
                                  <a:pt x="177" y="91"/>
                                </a:lnTo>
                                <a:lnTo>
                                  <a:pt x="175" y="91"/>
                                </a:lnTo>
                                <a:lnTo>
                                  <a:pt x="173" y="91"/>
                                </a:lnTo>
                                <a:lnTo>
                                  <a:pt x="161" y="91"/>
                                </a:lnTo>
                                <a:lnTo>
                                  <a:pt x="158" y="91"/>
                                </a:lnTo>
                                <a:lnTo>
                                  <a:pt x="156" y="91"/>
                                </a:lnTo>
                                <a:lnTo>
                                  <a:pt x="156" y="89"/>
                                </a:lnTo>
                                <a:lnTo>
                                  <a:pt x="154" y="91"/>
                                </a:lnTo>
                                <a:lnTo>
                                  <a:pt x="152" y="91"/>
                                </a:lnTo>
                                <a:lnTo>
                                  <a:pt x="150" y="91"/>
                                </a:lnTo>
                                <a:lnTo>
                                  <a:pt x="137" y="91"/>
                                </a:lnTo>
                                <a:lnTo>
                                  <a:pt x="135" y="91"/>
                                </a:lnTo>
                                <a:lnTo>
                                  <a:pt x="133" y="91"/>
                                </a:lnTo>
                                <a:lnTo>
                                  <a:pt x="131" y="89"/>
                                </a:lnTo>
                                <a:lnTo>
                                  <a:pt x="129" y="91"/>
                                </a:lnTo>
                                <a:lnTo>
                                  <a:pt x="127" y="91"/>
                                </a:lnTo>
                                <a:lnTo>
                                  <a:pt x="125" y="91"/>
                                </a:lnTo>
                                <a:lnTo>
                                  <a:pt x="76" y="91"/>
                                </a:lnTo>
                                <a:lnTo>
                                  <a:pt x="74" y="91"/>
                                </a:lnTo>
                                <a:lnTo>
                                  <a:pt x="72" y="91"/>
                                </a:lnTo>
                                <a:lnTo>
                                  <a:pt x="70" y="89"/>
                                </a:lnTo>
                                <a:lnTo>
                                  <a:pt x="68" y="89"/>
                                </a:lnTo>
                                <a:lnTo>
                                  <a:pt x="65" y="87"/>
                                </a:lnTo>
                                <a:lnTo>
                                  <a:pt x="65" y="85"/>
                                </a:lnTo>
                                <a:lnTo>
                                  <a:pt x="63" y="87"/>
                                </a:lnTo>
                                <a:lnTo>
                                  <a:pt x="61" y="89"/>
                                </a:lnTo>
                                <a:lnTo>
                                  <a:pt x="59" y="89"/>
                                </a:lnTo>
                                <a:lnTo>
                                  <a:pt x="57" y="91"/>
                                </a:lnTo>
                                <a:lnTo>
                                  <a:pt x="55" y="91"/>
                                </a:lnTo>
                                <a:lnTo>
                                  <a:pt x="53" y="91"/>
                                </a:lnTo>
                                <a:lnTo>
                                  <a:pt x="40" y="91"/>
                                </a:lnTo>
                                <a:lnTo>
                                  <a:pt x="38" y="91"/>
                                </a:lnTo>
                                <a:lnTo>
                                  <a:pt x="36" y="91"/>
                                </a:lnTo>
                                <a:lnTo>
                                  <a:pt x="34" y="89"/>
                                </a:lnTo>
                                <a:lnTo>
                                  <a:pt x="32" y="91"/>
                                </a:lnTo>
                                <a:lnTo>
                                  <a:pt x="30" y="91"/>
                                </a:lnTo>
                                <a:lnTo>
                                  <a:pt x="27" y="91"/>
                                </a:lnTo>
                                <a:lnTo>
                                  <a:pt x="15" y="91"/>
                                </a:lnTo>
                                <a:lnTo>
                                  <a:pt x="13" y="91"/>
                                </a:lnTo>
                                <a:lnTo>
                                  <a:pt x="11" y="91"/>
                                </a:lnTo>
                                <a:lnTo>
                                  <a:pt x="8" y="89"/>
                                </a:lnTo>
                                <a:lnTo>
                                  <a:pt x="6" y="89"/>
                                </a:lnTo>
                                <a:lnTo>
                                  <a:pt x="4" y="87"/>
                                </a:lnTo>
                                <a:lnTo>
                                  <a:pt x="2" y="85"/>
                                </a:lnTo>
                                <a:lnTo>
                                  <a:pt x="2" y="82"/>
                                </a:lnTo>
                                <a:lnTo>
                                  <a:pt x="0" y="80"/>
                                </a:lnTo>
                                <a:lnTo>
                                  <a:pt x="0" y="78"/>
                                </a:lnTo>
                                <a:lnTo>
                                  <a:pt x="0" y="76"/>
                                </a:lnTo>
                                <a:close/>
                                <a:moveTo>
                                  <a:pt x="501" y="76"/>
                                </a:moveTo>
                                <a:lnTo>
                                  <a:pt x="501" y="15"/>
                                </a:lnTo>
                                <a:lnTo>
                                  <a:pt x="501" y="13"/>
                                </a:lnTo>
                                <a:lnTo>
                                  <a:pt x="501" y="11"/>
                                </a:lnTo>
                                <a:lnTo>
                                  <a:pt x="503" y="8"/>
                                </a:lnTo>
                                <a:lnTo>
                                  <a:pt x="503" y="6"/>
                                </a:lnTo>
                                <a:lnTo>
                                  <a:pt x="505" y="4"/>
                                </a:lnTo>
                                <a:lnTo>
                                  <a:pt x="507" y="2"/>
                                </a:lnTo>
                                <a:lnTo>
                                  <a:pt x="509" y="2"/>
                                </a:lnTo>
                                <a:lnTo>
                                  <a:pt x="511" y="0"/>
                                </a:lnTo>
                                <a:lnTo>
                                  <a:pt x="513" y="0"/>
                                </a:lnTo>
                                <a:lnTo>
                                  <a:pt x="515" y="0"/>
                                </a:lnTo>
                                <a:lnTo>
                                  <a:pt x="528" y="0"/>
                                </a:lnTo>
                                <a:lnTo>
                                  <a:pt x="530" y="0"/>
                                </a:lnTo>
                                <a:lnTo>
                                  <a:pt x="532" y="0"/>
                                </a:lnTo>
                                <a:lnTo>
                                  <a:pt x="532" y="2"/>
                                </a:lnTo>
                                <a:lnTo>
                                  <a:pt x="534" y="0"/>
                                </a:lnTo>
                                <a:lnTo>
                                  <a:pt x="536" y="0"/>
                                </a:lnTo>
                                <a:lnTo>
                                  <a:pt x="539" y="0"/>
                                </a:lnTo>
                                <a:lnTo>
                                  <a:pt x="551" y="0"/>
                                </a:lnTo>
                                <a:lnTo>
                                  <a:pt x="553" y="0"/>
                                </a:lnTo>
                                <a:lnTo>
                                  <a:pt x="556" y="0"/>
                                </a:lnTo>
                                <a:lnTo>
                                  <a:pt x="558" y="2"/>
                                </a:lnTo>
                                <a:lnTo>
                                  <a:pt x="560" y="2"/>
                                </a:lnTo>
                                <a:lnTo>
                                  <a:pt x="562" y="4"/>
                                </a:lnTo>
                                <a:lnTo>
                                  <a:pt x="564" y="6"/>
                                </a:lnTo>
                                <a:lnTo>
                                  <a:pt x="564" y="8"/>
                                </a:lnTo>
                                <a:lnTo>
                                  <a:pt x="566" y="11"/>
                                </a:lnTo>
                                <a:lnTo>
                                  <a:pt x="566" y="13"/>
                                </a:lnTo>
                                <a:lnTo>
                                  <a:pt x="566" y="15"/>
                                </a:lnTo>
                                <a:lnTo>
                                  <a:pt x="566" y="76"/>
                                </a:lnTo>
                                <a:lnTo>
                                  <a:pt x="566" y="78"/>
                                </a:lnTo>
                                <a:lnTo>
                                  <a:pt x="566" y="80"/>
                                </a:lnTo>
                                <a:lnTo>
                                  <a:pt x="564" y="82"/>
                                </a:lnTo>
                                <a:lnTo>
                                  <a:pt x="564" y="85"/>
                                </a:lnTo>
                                <a:lnTo>
                                  <a:pt x="562" y="87"/>
                                </a:lnTo>
                                <a:lnTo>
                                  <a:pt x="560" y="89"/>
                                </a:lnTo>
                                <a:lnTo>
                                  <a:pt x="558" y="89"/>
                                </a:lnTo>
                                <a:lnTo>
                                  <a:pt x="556" y="91"/>
                                </a:lnTo>
                                <a:lnTo>
                                  <a:pt x="553" y="91"/>
                                </a:lnTo>
                                <a:lnTo>
                                  <a:pt x="551" y="91"/>
                                </a:lnTo>
                                <a:lnTo>
                                  <a:pt x="539" y="91"/>
                                </a:lnTo>
                                <a:lnTo>
                                  <a:pt x="536" y="91"/>
                                </a:lnTo>
                                <a:lnTo>
                                  <a:pt x="534" y="91"/>
                                </a:lnTo>
                                <a:lnTo>
                                  <a:pt x="534" y="89"/>
                                </a:lnTo>
                                <a:lnTo>
                                  <a:pt x="532" y="91"/>
                                </a:lnTo>
                                <a:lnTo>
                                  <a:pt x="530" y="91"/>
                                </a:lnTo>
                                <a:lnTo>
                                  <a:pt x="528" y="91"/>
                                </a:lnTo>
                                <a:lnTo>
                                  <a:pt x="515" y="91"/>
                                </a:lnTo>
                                <a:lnTo>
                                  <a:pt x="513" y="91"/>
                                </a:lnTo>
                                <a:lnTo>
                                  <a:pt x="511" y="91"/>
                                </a:lnTo>
                                <a:lnTo>
                                  <a:pt x="509" y="89"/>
                                </a:lnTo>
                                <a:lnTo>
                                  <a:pt x="507" y="89"/>
                                </a:lnTo>
                                <a:lnTo>
                                  <a:pt x="505" y="87"/>
                                </a:lnTo>
                                <a:lnTo>
                                  <a:pt x="503" y="85"/>
                                </a:lnTo>
                                <a:lnTo>
                                  <a:pt x="503" y="82"/>
                                </a:lnTo>
                                <a:lnTo>
                                  <a:pt x="501" y="80"/>
                                </a:lnTo>
                                <a:lnTo>
                                  <a:pt x="501" y="78"/>
                                </a:lnTo>
                                <a:lnTo>
                                  <a:pt x="501"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5" name="Rectangle 866"/>
                        <wps:cNvSpPr>
                          <a:spLocks noChangeArrowheads="1"/>
                        </wps:cNvSpPr>
                        <wps:spPr bwMode="auto">
                          <a:xfrm>
                            <a:off x="1223000" y="2308808"/>
                            <a:ext cx="32512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HENDERSON</w:t>
                              </w:r>
                            </w:p>
                          </w:txbxContent>
                        </wps:txbx>
                        <wps:bodyPr rot="0" vert="horz" wrap="none" lIns="0" tIns="0" rIns="0" bIns="0" anchor="t" anchorCtr="0" upright="1">
                          <a:spAutoFit/>
                        </wps:bodyPr>
                      </wps:wsp>
                      <wps:wsp>
                        <wps:cNvPr id="3096" name="Rectangle 867"/>
                        <wps:cNvSpPr>
                          <a:spLocks noChangeArrowheads="1"/>
                        </wps:cNvSpPr>
                        <wps:spPr bwMode="auto">
                          <a:xfrm>
                            <a:off x="1520800" y="4250015"/>
                            <a:ext cx="24892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CALHOUN</w:t>
                              </w:r>
                            </w:p>
                          </w:txbxContent>
                        </wps:txbx>
                        <wps:bodyPr rot="0" vert="horz" wrap="none" lIns="0" tIns="0" rIns="0" bIns="0" anchor="t" anchorCtr="0" upright="1">
                          <a:spAutoFit/>
                        </wps:bodyPr>
                      </wps:wsp>
                      <wps:wsp>
                        <wps:cNvPr id="3097" name="Freeform 868"/>
                        <wps:cNvSpPr>
                          <a:spLocks noEditPoints="1"/>
                        </wps:cNvSpPr>
                        <wps:spPr bwMode="auto">
                          <a:xfrm>
                            <a:off x="1514400" y="4245615"/>
                            <a:ext cx="282600" cy="57700"/>
                          </a:xfrm>
                          <a:custGeom>
                            <a:avLst/>
                            <a:gdLst>
                              <a:gd name="T0" fmla="*/ 3810 w 445"/>
                              <a:gd name="T1" fmla="*/ 15240 h 91"/>
                              <a:gd name="T2" fmla="*/ 14605 w 445"/>
                              <a:gd name="T3" fmla="*/ 4445 h 91"/>
                              <a:gd name="T4" fmla="*/ 27940 w 445"/>
                              <a:gd name="T5" fmla="*/ 0 h 91"/>
                              <a:gd name="T6" fmla="*/ 42545 w 445"/>
                              <a:gd name="T7" fmla="*/ 6985 h 91"/>
                              <a:gd name="T8" fmla="*/ 54610 w 445"/>
                              <a:gd name="T9" fmla="*/ 5715 h 91"/>
                              <a:gd name="T10" fmla="*/ 60325 w 445"/>
                              <a:gd name="T11" fmla="*/ 0 h 91"/>
                              <a:gd name="T12" fmla="*/ 74930 w 445"/>
                              <a:gd name="T13" fmla="*/ 0 h 91"/>
                              <a:gd name="T14" fmla="*/ 80010 w 445"/>
                              <a:gd name="T15" fmla="*/ 3175 h 91"/>
                              <a:gd name="T16" fmla="*/ 86995 w 445"/>
                              <a:gd name="T17" fmla="*/ 0 h 91"/>
                              <a:gd name="T18" fmla="*/ 100330 w 445"/>
                              <a:gd name="T19" fmla="*/ 1905 h 91"/>
                              <a:gd name="T20" fmla="*/ 104140 w 445"/>
                              <a:gd name="T21" fmla="*/ 8255 h 91"/>
                              <a:gd name="T22" fmla="*/ 108585 w 445"/>
                              <a:gd name="T23" fmla="*/ 8255 h 91"/>
                              <a:gd name="T24" fmla="*/ 112395 w 445"/>
                              <a:gd name="T25" fmla="*/ 1905 h 91"/>
                              <a:gd name="T26" fmla="*/ 125730 w 445"/>
                              <a:gd name="T27" fmla="*/ 0 h 91"/>
                              <a:gd name="T28" fmla="*/ 132715 w 445"/>
                              <a:gd name="T29" fmla="*/ 0 h 91"/>
                              <a:gd name="T30" fmla="*/ 144780 w 445"/>
                              <a:gd name="T31" fmla="*/ 1905 h 91"/>
                              <a:gd name="T32" fmla="*/ 149860 w 445"/>
                              <a:gd name="T33" fmla="*/ 6985 h 91"/>
                              <a:gd name="T34" fmla="*/ 152400 w 445"/>
                              <a:gd name="T35" fmla="*/ 10795 h 91"/>
                              <a:gd name="T36" fmla="*/ 168910 w 445"/>
                              <a:gd name="T37" fmla="*/ 1905 h 91"/>
                              <a:gd name="T38" fmla="*/ 175260 w 445"/>
                              <a:gd name="T39" fmla="*/ 0 h 91"/>
                              <a:gd name="T40" fmla="*/ 188595 w 445"/>
                              <a:gd name="T41" fmla="*/ 6985 h 91"/>
                              <a:gd name="T42" fmla="*/ 194310 w 445"/>
                              <a:gd name="T43" fmla="*/ 6985 h 91"/>
                              <a:gd name="T44" fmla="*/ 199390 w 445"/>
                              <a:gd name="T45" fmla="*/ 1905 h 91"/>
                              <a:gd name="T46" fmla="*/ 211455 w 445"/>
                              <a:gd name="T47" fmla="*/ 0 h 91"/>
                              <a:gd name="T48" fmla="*/ 218440 w 445"/>
                              <a:gd name="T49" fmla="*/ 0 h 91"/>
                              <a:gd name="T50" fmla="*/ 231775 w 445"/>
                              <a:gd name="T51" fmla="*/ 1905 h 91"/>
                              <a:gd name="T52" fmla="*/ 235585 w 445"/>
                              <a:gd name="T53" fmla="*/ 8255 h 91"/>
                              <a:gd name="T54" fmla="*/ 234315 w 445"/>
                              <a:gd name="T55" fmla="*/ 44450 h 91"/>
                              <a:gd name="T56" fmla="*/ 226695 w 445"/>
                              <a:gd name="T57" fmla="*/ 55245 h 91"/>
                              <a:gd name="T58" fmla="*/ 214630 w 445"/>
                              <a:gd name="T59" fmla="*/ 57785 h 91"/>
                              <a:gd name="T60" fmla="*/ 202565 w 445"/>
                              <a:gd name="T61" fmla="*/ 55245 h 91"/>
                              <a:gd name="T62" fmla="*/ 194310 w 445"/>
                              <a:gd name="T63" fmla="*/ 44450 h 91"/>
                              <a:gd name="T64" fmla="*/ 184785 w 445"/>
                              <a:gd name="T65" fmla="*/ 53975 h 91"/>
                              <a:gd name="T66" fmla="*/ 172720 w 445"/>
                              <a:gd name="T67" fmla="*/ 57785 h 91"/>
                              <a:gd name="T68" fmla="*/ 158115 w 445"/>
                              <a:gd name="T69" fmla="*/ 53975 h 91"/>
                              <a:gd name="T70" fmla="*/ 149860 w 445"/>
                              <a:gd name="T71" fmla="*/ 43180 h 91"/>
                              <a:gd name="T72" fmla="*/ 148590 w 445"/>
                              <a:gd name="T73" fmla="*/ 53975 h 91"/>
                              <a:gd name="T74" fmla="*/ 141605 w 445"/>
                              <a:gd name="T75" fmla="*/ 57785 h 91"/>
                              <a:gd name="T76" fmla="*/ 129540 w 445"/>
                              <a:gd name="T77" fmla="*/ 56515 h 91"/>
                              <a:gd name="T78" fmla="*/ 116205 w 445"/>
                              <a:gd name="T79" fmla="*/ 57785 h 91"/>
                              <a:gd name="T80" fmla="*/ 109855 w 445"/>
                              <a:gd name="T81" fmla="*/ 57785 h 91"/>
                              <a:gd name="T82" fmla="*/ 74930 w 445"/>
                              <a:gd name="T83" fmla="*/ 56515 h 91"/>
                              <a:gd name="T84" fmla="*/ 69215 w 445"/>
                              <a:gd name="T85" fmla="*/ 51435 h 91"/>
                              <a:gd name="T86" fmla="*/ 62865 w 445"/>
                              <a:gd name="T87" fmla="*/ 55245 h 91"/>
                              <a:gd name="T88" fmla="*/ 55880 w 445"/>
                              <a:gd name="T89" fmla="*/ 57785 h 91"/>
                              <a:gd name="T90" fmla="*/ 42545 w 445"/>
                              <a:gd name="T91" fmla="*/ 56515 h 91"/>
                              <a:gd name="T92" fmla="*/ 29210 w 445"/>
                              <a:gd name="T93" fmla="*/ 57785 h 91"/>
                              <a:gd name="T94" fmla="*/ 14605 w 445"/>
                              <a:gd name="T95" fmla="*/ 55245 h 91"/>
                              <a:gd name="T96" fmla="*/ 5080 w 445"/>
                              <a:gd name="T97" fmla="*/ 44450 h 91"/>
                              <a:gd name="T98" fmla="*/ 0 w 445"/>
                              <a:gd name="T99" fmla="*/ 29845 h 91"/>
                              <a:gd name="T100" fmla="*/ 240030 w 445"/>
                              <a:gd name="T101" fmla="*/ 6985 h 91"/>
                              <a:gd name="T102" fmla="*/ 245110 w 445"/>
                              <a:gd name="T103" fmla="*/ 1905 h 91"/>
                              <a:gd name="T104" fmla="*/ 258445 w 445"/>
                              <a:gd name="T105" fmla="*/ 0 h 91"/>
                              <a:gd name="T106" fmla="*/ 265430 w 445"/>
                              <a:gd name="T107" fmla="*/ 0 h 91"/>
                              <a:gd name="T108" fmla="*/ 278765 w 445"/>
                              <a:gd name="T109" fmla="*/ 1905 h 91"/>
                              <a:gd name="T110" fmla="*/ 282575 w 445"/>
                              <a:gd name="T111" fmla="*/ 8255 h 91"/>
                              <a:gd name="T112" fmla="*/ 281305 w 445"/>
                              <a:gd name="T113" fmla="*/ 52705 h 91"/>
                              <a:gd name="T114" fmla="*/ 276225 w 445"/>
                              <a:gd name="T115" fmla="*/ 57785 h 91"/>
                              <a:gd name="T116" fmla="*/ 260985 w 445"/>
                              <a:gd name="T117" fmla="*/ 57785 h 91"/>
                              <a:gd name="T118" fmla="*/ 248920 w 445"/>
                              <a:gd name="T119" fmla="*/ 57785 h 91"/>
                              <a:gd name="T120" fmla="*/ 242570 w 445"/>
                              <a:gd name="T121" fmla="*/ 55245 h 91"/>
                              <a:gd name="T122" fmla="*/ 240030 w 445"/>
                              <a:gd name="T123" fmla="*/ 48260 h 91"/>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445" h="91">
                                <a:moveTo>
                                  <a:pt x="0" y="45"/>
                                </a:moveTo>
                                <a:lnTo>
                                  <a:pt x="0" y="43"/>
                                </a:lnTo>
                                <a:lnTo>
                                  <a:pt x="0" y="41"/>
                                </a:lnTo>
                                <a:lnTo>
                                  <a:pt x="4" y="26"/>
                                </a:lnTo>
                                <a:lnTo>
                                  <a:pt x="6" y="24"/>
                                </a:lnTo>
                                <a:lnTo>
                                  <a:pt x="6" y="22"/>
                                </a:lnTo>
                                <a:lnTo>
                                  <a:pt x="8" y="19"/>
                                </a:lnTo>
                                <a:lnTo>
                                  <a:pt x="19" y="9"/>
                                </a:lnTo>
                                <a:lnTo>
                                  <a:pt x="21" y="7"/>
                                </a:lnTo>
                                <a:lnTo>
                                  <a:pt x="23" y="7"/>
                                </a:lnTo>
                                <a:lnTo>
                                  <a:pt x="25" y="5"/>
                                </a:lnTo>
                                <a:lnTo>
                                  <a:pt x="38" y="0"/>
                                </a:lnTo>
                                <a:lnTo>
                                  <a:pt x="40" y="0"/>
                                </a:lnTo>
                                <a:lnTo>
                                  <a:pt x="42" y="0"/>
                                </a:lnTo>
                                <a:lnTo>
                                  <a:pt x="44" y="0"/>
                                </a:lnTo>
                                <a:lnTo>
                                  <a:pt x="46" y="0"/>
                                </a:lnTo>
                                <a:lnTo>
                                  <a:pt x="48" y="3"/>
                                </a:lnTo>
                                <a:lnTo>
                                  <a:pt x="63" y="9"/>
                                </a:lnTo>
                                <a:lnTo>
                                  <a:pt x="65" y="9"/>
                                </a:lnTo>
                                <a:lnTo>
                                  <a:pt x="67" y="11"/>
                                </a:lnTo>
                                <a:lnTo>
                                  <a:pt x="69" y="13"/>
                                </a:lnTo>
                                <a:lnTo>
                                  <a:pt x="69" y="15"/>
                                </a:lnTo>
                                <a:lnTo>
                                  <a:pt x="78" y="30"/>
                                </a:lnTo>
                                <a:lnTo>
                                  <a:pt x="86" y="11"/>
                                </a:lnTo>
                                <a:lnTo>
                                  <a:pt x="86" y="9"/>
                                </a:lnTo>
                                <a:lnTo>
                                  <a:pt x="86" y="7"/>
                                </a:lnTo>
                                <a:lnTo>
                                  <a:pt x="88" y="5"/>
                                </a:lnTo>
                                <a:lnTo>
                                  <a:pt x="90" y="3"/>
                                </a:lnTo>
                                <a:lnTo>
                                  <a:pt x="93" y="3"/>
                                </a:lnTo>
                                <a:lnTo>
                                  <a:pt x="95" y="0"/>
                                </a:lnTo>
                                <a:lnTo>
                                  <a:pt x="97" y="0"/>
                                </a:lnTo>
                                <a:lnTo>
                                  <a:pt x="99" y="0"/>
                                </a:lnTo>
                                <a:lnTo>
                                  <a:pt x="114" y="0"/>
                                </a:lnTo>
                                <a:lnTo>
                                  <a:pt x="116" y="0"/>
                                </a:lnTo>
                                <a:lnTo>
                                  <a:pt x="118" y="0"/>
                                </a:lnTo>
                                <a:lnTo>
                                  <a:pt x="120" y="3"/>
                                </a:lnTo>
                                <a:lnTo>
                                  <a:pt x="122" y="3"/>
                                </a:lnTo>
                                <a:lnTo>
                                  <a:pt x="124" y="5"/>
                                </a:lnTo>
                                <a:lnTo>
                                  <a:pt x="126" y="7"/>
                                </a:lnTo>
                                <a:lnTo>
                                  <a:pt x="126" y="5"/>
                                </a:lnTo>
                                <a:lnTo>
                                  <a:pt x="128" y="3"/>
                                </a:lnTo>
                                <a:lnTo>
                                  <a:pt x="131" y="3"/>
                                </a:lnTo>
                                <a:lnTo>
                                  <a:pt x="133" y="0"/>
                                </a:lnTo>
                                <a:lnTo>
                                  <a:pt x="135" y="0"/>
                                </a:lnTo>
                                <a:lnTo>
                                  <a:pt x="137" y="0"/>
                                </a:lnTo>
                                <a:lnTo>
                                  <a:pt x="150" y="0"/>
                                </a:lnTo>
                                <a:lnTo>
                                  <a:pt x="152" y="0"/>
                                </a:lnTo>
                                <a:lnTo>
                                  <a:pt x="154" y="0"/>
                                </a:lnTo>
                                <a:lnTo>
                                  <a:pt x="156" y="3"/>
                                </a:lnTo>
                                <a:lnTo>
                                  <a:pt x="158" y="3"/>
                                </a:lnTo>
                                <a:lnTo>
                                  <a:pt x="160" y="5"/>
                                </a:lnTo>
                                <a:lnTo>
                                  <a:pt x="162" y="7"/>
                                </a:lnTo>
                                <a:lnTo>
                                  <a:pt x="162" y="9"/>
                                </a:lnTo>
                                <a:lnTo>
                                  <a:pt x="164" y="11"/>
                                </a:lnTo>
                                <a:lnTo>
                                  <a:pt x="164" y="13"/>
                                </a:lnTo>
                                <a:lnTo>
                                  <a:pt x="164" y="15"/>
                                </a:lnTo>
                                <a:lnTo>
                                  <a:pt x="164" y="49"/>
                                </a:lnTo>
                                <a:lnTo>
                                  <a:pt x="171" y="49"/>
                                </a:lnTo>
                                <a:lnTo>
                                  <a:pt x="171" y="15"/>
                                </a:lnTo>
                                <a:lnTo>
                                  <a:pt x="171" y="13"/>
                                </a:lnTo>
                                <a:lnTo>
                                  <a:pt x="171" y="11"/>
                                </a:lnTo>
                                <a:lnTo>
                                  <a:pt x="173" y="9"/>
                                </a:lnTo>
                                <a:lnTo>
                                  <a:pt x="173" y="7"/>
                                </a:lnTo>
                                <a:lnTo>
                                  <a:pt x="175" y="5"/>
                                </a:lnTo>
                                <a:lnTo>
                                  <a:pt x="177" y="3"/>
                                </a:lnTo>
                                <a:lnTo>
                                  <a:pt x="179" y="3"/>
                                </a:lnTo>
                                <a:lnTo>
                                  <a:pt x="181" y="0"/>
                                </a:lnTo>
                                <a:lnTo>
                                  <a:pt x="183" y="0"/>
                                </a:lnTo>
                                <a:lnTo>
                                  <a:pt x="185" y="0"/>
                                </a:lnTo>
                                <a:lnTo>
                                  <a:pt x="198" y="0"/>
                                </a:lnTo>
                                <a:lnTo>
                                  <a:pt x="200" y="0"/>
                                </a:lnTo>
                                <a:lnTo>
                                  <a:pt x="202" y="0"/>
                                </a:lnTo>
                                <a:lnTo>
                                  <a:pt x="204" y="3"/>
                                </a:lnTo>
                                <a:lnTo>
                                  <a:pt x="207" y="0"/>
                                </a:lnTo>
                                <a:lnTo>
                                  <a:pt x="209" y="0"/>
                                </a:lnTo>
                                <a:lnTo>
                                  <a:pt x="211" y="0"/>
                                </a:lnTo>
                                <a:lnTo>
                                  <a:pt x="221" y="0"/>
                                </a:lnTo>
                                <a:lnTo>
                                  <a:pt x="223" y="0"/>
                                </a:lnTo>
                                <a:lnTo>
                                  <a:pt x="226" y="0"/>
                                </a:lnTo>
                                <a:lnTo>
                                  <a:pt x="228" y="3"/>
                                </a:lnTo>
                                <a:lnTo>
                                  <a:pt x="230" y="3"/>
                                </a:lnTo>
                                <a:lnTo>
                                  <a:pt x="232" y="5"/>
                                </a:lnTo>
                                <a:lnTo>
                                  <a:pt x="234" y="7"/>
                                </a:lnTo>
                                <a:lnTo>
                                  <a:pt x="234" y="9"/>
                                </a:lnTo>
                                <a:lnTo>
                                  <a:pt x="236" y="11"/>
                                </a:lnTo>
                                <a:lnTo>
                                  <a:pt x="236" y="13"/>
                                </a:lnTo>
                                <a:lnTo>
                                  <a:pt x="236" y="15"/>
                                </a:lnTo>
                                <a:lnTo>
                                  <a:pt x="236" y="30"/>
                                </a:lnTo>
                                <a:lnTo>
                                  <a:pt x="238" y="19"/>
                                </a:lnTo>
                                <a:lnTo>
                                  <a:pt x="240" y="17"/>
                                </a:lnTo>
                                <a:lnTo>
                                  <a:pt x="240" y="15"/>
                                </a:lnTo>
                                <a:lnTo>
                                  <a:pt x="242" y="13"/>
                                </a:lnTo>
                                <a:lnTo>
                                  <a:pt x="245" y="11"/>
                                </a:lnTo>
                                <a:lnTo>
                                  <a:pt x="247" y="11"/>
                                </a:lnTo>
                                <a:lnTo>
                                  <a:pt x="266" y="3"/>
                                </a:lnTo>
                                <a:lnTo>
                                  <a:pt x="268" y="0"/>
                                </a:lnTo>
                                <a:lnTo>
                                  <a:pt x="270" y="0"/>
                                </a:lnTo>
                                <a:lnTo>
                                  <a:pt x="272" y="0"/>
                                </a:lnTo>
                                <a:lnTo>
                                  <a:pt x="274" y="0"/>
                                </a:lnTo>
                                <a:lnTo>
                                  <a:pt x="276" y="0"/>
                                </a:lnTo>
                                <a:lnTo>
                                  <a:pt x="289" y="5"/>
                                </a:lnTo>
                                <a:lnTo>
                                  <a:pt x="291" y="7"/>
                                </a:lnTo>
                                <a:lnTo>
                                  <a:pt x="293" y="7"/>
                                </a:lnTo>
                                <a:lnTo>
                                  <a:pt x="295" y="9"/>
                                </a:lnTo>
                                <a:lnTo>
                                  <a:pt x="297" y="11"/>
                                </a:lnTo>
                                <a:lnTo>
                                  <a:pt x="306" y="24"/>
                                </a:lnTo>
                                <a:lnTo>
                                  <a:pt x="306" y="26"/>
                                </a:lnTo>
                                <a:lnTo>
                                  <a:pt x="306" y="15"/>
                                </a:lnTo>
                                <a:lnTo>
                                  <a:pt x="306" y="13"/>
                                </a:lnTo>
                                <a:lnTo>
                                  <a:pt x="306" y="11"/>
                                </a:lnTo>
                                <a:lnTo>
                                  <a:pt x="308" y="9"/>
                                </a:lnTo>
                                <a:lnTo>
                                  <a:pt x="308" y="7"/>
                                </a:lnTo>
                                <a:lnTo>
                                  <a:pt x="310" y="5"/>
                                </a:lnTo>
                                <a:lnTo>
                                  <a:pt x="312" y="3"/>
                                </a:lnTo>
                                <a:lnTo>
                                  <a:pt x="314" y="3"/>
                                </a:lnTo>
                                <a:lnTo>
                                  <a:pt x="316" y="0"/>
                                </a:lnTo>
                                <a:lnTo>
                                  <a:pt x="319" y="0"/>
                                </a:lnTo>
                                <a:lnTo>
                                  <a:pt x="321" y="0"/>
                                </a:lnTo>
                                <a:lnTo>
                                  <a:pt x="331" y="0"/>
                                </a:lnTo>
                                <a:lnTo>
                                  <a:pt x="333" y="0"/>
                                </a:lnTo>
                                <a:lnTo>
                                  <a:pt x="335" y="0"/>
                                </a:lnTo>
                                <a:lnTo>
                                  <a:pt x="338" y="3"/>
                                </a:lnTo>
                                <a:lnTo>
                                  <a:pt x="340" y="0"/>
                                </a:lnTo>
                                <a:lnTo>
                                  <a:pt x="342" y="0"/>
                                </a:lnTo>
                                <a:lnTo>
                                  <a:pt x="344" y="0"/>
                                </a:lnTo>
                                <a:lnTo>
                                  <a:pt x="357" y="0"/>
                                </a:lnTo>
                                <a:lnTo>
                                  <a:pt x="359" y="0"/>
                                </a:lnTo>
                                <a:lnTo>
                                  <a:pt x="361" y="0"/>
                                </a:lnTo>
                                <a:lnTo>
                                  <a:pt x="363" y="3"/>
                                </a:lnTo>
                                <a:lnTo>
                                  <a:pt x="365" y="3"/>
                                </a:lnTo>
                                <a:lnTo>
                                  <a:pt x="367" y="5"/>
                                </a:lnTo>
                                <a:lnTo>
                                  <a:pt x="369" y="7"/>
                                </a:lnTo>
                                <a:lnTo>
                                  <a:pt x="369" y="9"/>
                                </a:lnTo>
                                <a:lnTo>
                                  <a:pt x="371" y="11"/>
                                </a:lnTo>
                                <a:lnTo>
                                  <a:pt x="371" y="13"/>
                                </a:lnTo>
                                <a:lnTo>
                                  <a:pt x="371" y="15"/>
                                </a:lnTo>
                                <a:lnTo>
                                  <a:pt x="371" y="51"/>
                                </a:lnTo>
                                <a:lnTo>
                                  <a:pt x="371" y="53"/>
                                </a:lnTo>
                                <a:lnTo>
                                  <a:pt x="369" y="68"/>
                                </a:lnTo>
                                <a:lnTo>
                                  <a:pt x="369" y="70"/>
                                </a:lnTo>
                                <a:lnTo>
                                  <a:pt x="367" y="72"/>
                                </a:lnTo>
                                <a:lnTo>
                                  <a:pt x="367" y="74"/>
                                </a:lnTo>
                                <a:lnTo>
                                  <a:pt x="361" y="83"/>
                                </a:lnTo>
                                <a:lnTo>
                                  <a:pt x="359" y="85"/>
                                </a:lnTo>
                                <a:lnTo>
                                  <a:pt x="357" y="87"/>
                                </a:lnTo>
                                <a:lnTo>
                                  <a:pt x="354" y="87"/>
                                </a:lnTo>
                                <a:lnTo>
                                  <a:pt x="352" y="89"/>
                                </a:lnTo>
                                <a:lnTo>
                                  <a:pt x="350" y="89"/>
                                </a:lnTo>
                                <a:lnTo>
                                  <a:pt x="340" y="91"/>
                                </a:lnTo>
                                <a:lnTo>
                                  <a:pt x="338" y="91"/>
                                </a:lnTo>
                                <a:lnTo>
                                  <a:pt x="335" y="91"/>
                                </a:lnTo>
                                <a:lnTo>
                                  <a:pt x="325" y="89"/>
                                </a:lnTo>
                                <a:lnTo>
                                  <a:pt x="323" y="89"/>
                                </a:lnTo>
                                <a:lnTo>
                                  <a:pt x="321" y="87"/>
                                </a:lnTo>
                                <a:lnTo>
                                  <a:pt x="319" y="87"/>
                                </a:lnTo>
                                <a:lnTo>
                                  <a:pt x="316" y="85"/>
                                </a:lnTo>
                                <a:lnTo>
                                  <a:pt x="314" y="83"/>
                                </a:lnTo>
                                <a:lnTo>
                                  <a:pt x="308" y="74"/>
                                </a:lnTo>
                                <a:lnTo>
                                  <a:pt x="308" y="72"/>
                                </a:lnTo>
                                <a:lnTo>
                                  <a:pt x="306" y="70"/>
                                </a:lnTo>
                                <a:lnTo>
                                  <a:pt x="306" y="68"/>
                                </a:lnTo>
                                <a:lnTo>
                                  <a:pt x="306" y="70"/>
                                </a:lnTo>
                                <a:lnTo>
                                  <a:pt x="304" y="72"/>
                                </a:lnTo>
                                <a:lnTo>
                                  <a:pt x="293" y="83"/>
                                </a:lnTo>
                                <a:lnTo>
                                  <a:pt x="291" y="85"/>
                                </a:lnTo>
                                <a:lnTo>
                                  <a:pt x="289" y="85"/>
                                </a:lnTo>
                                <a:lnTo>
                                  <a:pt x="278" y="89"/>
                                </a:lnTo>
                                <a:lnTo>
                                  <a:pt x="276" y="91"/>
                                </a:lnTo>
                                <a:lnTo>
                                  <a:pt x="274" y="91"/>
                                </a:lnTo>
                                <a:lnTo>
                                  <a:pt x="272" y="91"/>
                                </a:lnTo>
                                <a:lnTo>
                                  <a:pt x="270" y="91"/>
                                </a:lnTo>
                                <a:lnTo>
                                  <a:pt x="268" y="91"/>
                                </a:lnTo>
                                <a:lnTo>
                                  <a:pt x="253" y="87"/>
                                </a:lnTo>
                                <a:lnTo>
                                  <a:pt x="251" y="85"/>
                                </a:lnTo>
                                <a:lnTo>
                                  <a:pt x="249" y="85"/>
                                </a:lnTo>
                                <a:lnTo>
                                  <a:pt x="247" y="83"/>
                                </a:lnTo>
                                <a:lnTo>
                                  <a:pt x="247" y="81"/>
                                </a:lnTo>
                                <a:lnTo>
                                  <a:pt x="238" y="70"/>
                                </a:lnTo>
                                <a:lnTo>
                                  <a:pt x="236" y="70"/>
                                </a:lnTo>
                                <a:lnTo>
                                  <a:pt x="236" y="68"/>
                                </a:lnTo>
                                <a:lnTo>
                                  <a:pt x="236" y="76"/>
                                </a:lnTo>
                                <a:lnTo>
                                  <a:pt x="236" y="79"/>
                                </a:lnTo>
                                <a:lnTo>
                                  <a:pt x="236" y="81"/>
                                </a:lnTo>
                                <a:lnTo>
                                  <a:pt x="234" y="83"/>
                                </a:lnTo>
                                <a:lnTo>
                                  <a:pt x="234" y="85"/>
                                </a:lnTo>
                                <a:lnTo>
                                  <a:pt x="232" y="87"/>
                                </a:lnTo>
                                <a:lnTo>
                                  <a:pt x="230" y="89"/>
                                </a:lnTo>
                                <a:lnTo>
                                  <a:pt x="228" y="89"/>
                                </a:lnTo>
                                <a:lnTo>
                                  <a:pt x="226" y="91"/>
                                </a:lnTo>
                                <a:lnTo>
                                  <a:pt x="223" y="91"/>
                                </a:lnTo>
                                <a:lnTo>
                                  <a:pt x="221" y="91"/>
                                </a:lnTo>
                                <a:lnTo>
                                  <a:pt x="211" y="91"/>
                                </a:lnTo>
                                <a:lnTo>
                                  <a:pt x="209" y="91"/>
                                </a:lnTo>
                                <a:lnTo>
                                  <a:pt x="207" y="91"/>
                                </a:lnTo>
                                <a:lnTo>
                                  <a:pt x="204" y="89"/>
                                </a:lnTo>
                                <a:lnTo>
                                  <a:pt x="202" y="91"/>
                                </a:lnTo>
                                <a:lnTo>
                                  <a:pt x="200" y="91"/>
                                </a:lnTo>
                                <a:lnTo>
                                  <a:pt x="198" y="91"/>
                                </a:lnTo>
                                <a:lnTo>
                                  <a:pt x="185" y="91"/>
                                </a:lnTo>
                                <a:lnTo>
                                  <a:pt x="183" y="91"/>
                                </a:lnTo>
                                <a:lnTo>
                                  <a:pt x="181" y="91"/>
                                </a:lnTo>
                                <a:lnTo>
                                  <a:pt x="179" y="89"/>
                                </a:lnTo>
                                <a:lnTo>
                                  <a:pt x="177" y="91"/>
                                </a:lnTo>
                                <a:lnTo>
                                  <a:pt x="175" y="91"/>
                                </a:lnTo>
                                <a:lnTo>
                                  <a:pt x="173" y="91"/>
                                </a:lnTo>
                                <a:lnTo>
                                  <a:pt x="137" y="91"/>
                                </a:lnTo>
                                <a:lnTo>
                                  <a:pt x="124" y="91"/>
                                </a:lnTo>
                                <a:lnTo>
                                  <a:pt x="122" y="91"/>
                                </a:lnTo>
                                <a:lnTo>
                                  <a:pt x="120" y="91"/>
                                </a:lnTo>
                                <a:lnTo>
                                  <a:pt x="118" y="89"/>
                                </a:lnTo>
                                <a:lnTo>
                                  <a:pt x="116" y="89"/>
                                </a:lnTo>
                                <a:lnTo>
                                  <a:pt x="114" y="87"/>
                                </a:lnTo>
                                <a:lnTo>
                                  <a:pt x="112" y="85"/>
                                </a:lnTo>
                                <a:lnTo>
                                  <a:pt x="112" y="83"/>
                                </a:lnTo>
                                <a:lnTo>
                                  <a:pt x="109" y="81"/>
                                </a:lnTo>
                                <a:lnTo>
                                  <a:pt x="107" y="68"/>
                                </a:lnTo>
                                <a:lnTo>
                                  <a:pt x="103" y="81"/>
                                </a:lnTo>
                                <a:lnTo>
                                  <a:pt x="101" y="83"/>
                                </a:lnTo>
                                <a:lnTo>
                                  <a:pt x="101" y="85"/>
                                </a:lnTo>
                                <a:lnTo>
                                  <a:pt x="99" y="87"/>
                                </a:lnTo>
                                <a:lnTo>
                                  <a:pt x="97" y="89"/>
                                </a:lnTo>
                                <a:lnTo>
                                  <a:pt x="95" y="89"/>
                                </a:lnTo>
                                <a:lnTo>
                                  <a:pt x="93" y="91"/>
                                </a:lnTo>
                                <a:lnTo>
                                  <a:pt x="90" y="91"/>
                                </a:lnTo>
                                <a:lnTo>
                                  <a:pt x="88" y="91"/>
                                </a:lnTo>
                                <a:lnTo>
                                  <a:pt x="76" y="91"/>
                                </a:lnTo>
                                <a:lnTo>
                                  <a:pt x="73" y="91"/>
                                </a:lnTo>
                                <a:lnTo>
                                  <a:pt x="71" y="91"/>
                                </a:lnTo>
                                <a:lnTo>
                                  <a:pt x="69" y="89"/>
                                </a:lnTo>
                                <a:lnTo>
                                  <a:pt x="67" y="89"/>
                                </a:lnTo>
                                <a:lnTo>
                                  <a:pt x="65" y="87"/>
                                </a:lnTo>
                                <a:lnTo>
                                  <a:pt x="63" y="85"/>
                                </a:lnTo>
                                <a:lnTo>
                                  <a:pt x="63" y="83"/>
                                </a:lnTo>
                                <a:lnTo>
                                  <a:pt x="48" y="89"/>
                                </a:lnTo>
                                <a:lnTo>
                                  <a:pt x="46" y="91"/>
                                </a:lnTo>
                                <a:lnTo>
                                  <a:pt x="44" y="91"/>
                                </a:lnTo>
                                <a:lnTo>
                                  <a:pt x="42" y="91"/>
                                </a:lnTo>
                                <a:lnTo>
                                  <a:pt x="40" y="91"/>
                                </a:lnTo>
                                <a:lnTo>
                                  <a:pt x="38" y="91"/>
                                </a:lnTo>
                                <a:lnTo>
                                  <a:pt x="23" y="87"/>
                                </a:lnTo>
                                <a:lnTo>
                                  <a:pt x="21" y="85"/>
                                </a:lnTo>
                                <a:lnTo>
                                  <a:pt x="19" y="85"/>
                                </a:lnTo>
                                <a:lnTo>
                                  <a:pt x="16" y="83"/>
                                </a:lnTo>
                                <a:lnTo>
                                  <a:pt x="16" y="81"/>
                                </a:lnTo>
                                <a:lnTo>
                                  <a:pt x="8" y="70"/>
                                </a:lnTo>
                                <a:lnTo>
                                  <a:pt x="6" y="70"/>
                                </a:lnTo>
                                <a:lnTo>
                                  <a:pt x="6" y="68"/>
                                </a:lnTo>
                                <a:lnTo>
                                  <a:pt x="4" y="66"/>
                                </a:lnTo>
                                <a:lnTo>
                                  <a:pt x="0" y="49"/>
                                </a:lnTo>
                                <a:lnTo>
                                  <a:pt x="0" y="47"/>
                                </a:lnTo>
                                <a:lnTo>
                                  <a:pt x="0" y="45"/>
                                </a:lnTo>
                                <a:close/>
                                <a:moveTo>
                                  <a:pt x="378" y="76"/>
                                </a:moveTo>
                                <a:lnTo>
                                  <a:pt x="378" y="15"/>
                                </a:lnTo>
                                <a:lnTo>
                                  <a:pt x="378" y="13"/>
                                </a:lnTo>
                                <a:lnTo>
                                  <a:pt x="378" y="11"/>
                                </a:lnTo>
                                <a:lnTo>
                                  <a:pt x="380" y="9"/>
                                </a:lnTo>
                                <a:lnTo>
                                  <a:pt x="380" y="7"/>
                                </a:lnTo>
                                <a:lnTo>
                                  <a:pt x="382" y="5"/>
                                </a:lnTo>
                                <a:lnTo>
                                  <a:pt x="384" y="3"/>
                                </a:lnTo>
                                <a:lnTo>
                                  <a:pt x="386" y="3"/>
                                </a:lnTo>
                                <a:lnTo>
                                  <a:pt x="388" y="0"/>
                                </a:lnTo>
                                <a:lnTo>
                                  <a:pt x="390" y="0"/>
                                </a:lnTo>
                                <a:lnTo>
                                  <a:pt x="392" y="0"/>
                                </a:lnTo>
                                <a:lnTo>
                                  <a:pt x="405" y="0"/>
                                </a:lnTo>
                                <a:lnTo>
                                  <a:pt x="407" y="0"/>
                                </a:lnTo>
                                <a:lnTo>
                                  <a:pt x="409" y="0"/>
                                </a:lnTo>
                                <a:lnTo>
                                  <a:pt x="411" y="3"/>
                                </a:lnTo>
                                <a:lnTo>
                                  <a:pt x="414" y="0"/>
                                </a:lnTo>
                                <a:lnTo>
                                  <a:pt x="416" y="0"/>
                                </a:lnTo>
                                <a:lnTo>
                                  <a:pt x="418" y="0"/>
                                </a:lnTo>
                                <a:lnTo>
                                  <a:pt x="430" y="0"/>
                                </a:lnTo>
                                <a:lnTo>
                                  <a:pt x="433" y="0"/>
                                </a:lnTo>
                                <a:lnTo>
                                  <a:pt x="435" y="0"/>
                                </a:lnTo>
                                <a:lnTo>
                                  <a:pt x="437" y="3"/>
                                </a:lnTo>
                                <a:lnTo>
                                  <a:pt x="439" y="3"/>
                                </a:lnTo>
                                <a:lnTo>
                                  <a:pt x="441" y="5"/>
                                </a:lnTo>
                                <a:lnTo>
                                  <a:pt x="443" y="7"/>
                                </a:lnTo>
                                <a:lnTo>
                                  <a:pt x="443" y="9"/>
                                </a:lnTo>
                                <a:lnTo>
                                  <a:pt x="445" y="11"/>
                                </a:lnTo>
                                <a:lnTo>
                                  <a:pt x="445" y="13"/>
                                </a:lnTo>
                                <a:lnTo>
                                  <a:pt x="445" y="15"/>
                                </a:lnTo>
                                <a:lnTo>
                                  <a:pt x="445" y="76"/>
                                </a:lnTo>
                                <a:lnTo>
                                  <a:pt x="445" y="79"/>
                                </a:lnTo>
                                <a:lnTo>
                                  <a:pt x="445" y="81"/>
                                </a:lnTo>
                                <a:lnTo>
                                  <a:pt x="443" y="83"/>
                                </a:lnTo>
                                <a:lnTo>
                                  <a:pt x="443" y="85"/>
                                </a:lnTo>
                                <a:lnTo>
                                  <a:pt x="441" y="87"/>
                                </a:lnTo>
                                <a:lnTo>
                                  <a:pt x="439" y="89"/>
                                </a:lnTo>
                                <a:lnTo>
                                  <a:pt x="437" y="89"/>
                                </a:lnTo>
                                <a:lnTo>
                                  <a:pt x="435" y="91"/>
                                </a:lnTo>
                                <a:lnTo>
                                  <a:pt x="433" y="91"/>
                                </a:lnTo>
                                <a:lnTo>
                                  <a:pt x="430" y="91"/>
                                </a:lnTo>
                                <a:lnTo>
                                  <a:pt x="416" y="91"/>
                                </a:lnTo>
                                <a:lnTo>
                                  <a:pt x="414" y="91"/>
                                </a:lnTo>
                                <a:lnTo>
                                  <a:pt x="411" y="91"/>
                                </a:lnTo>
                                <a:lnTo>
                                  <a:pt x="411" y="89"/>
                                </a:lnTo>
                                <a:lnTo>
                                  <a:pt x="409" y="91"/>
                                </a:lnTo>
                                <a:lnTo>
                                  <a:pt x="407" y="91"/>
                                </a:lnTo>
                                <a:lnTo>
                                  <a:pt x="405" y="91"/>
                                </a:lnTo>
                                <a:lnTo>
                                  <a:pt x="392" y="91"/>
                                </a:lnTo>
                                <a:lnTo>
                                  <a:pt x="390" y="91"/>
                                </a:lnTo>
                                <a:lnTo>
                                  <a:pt x="388" y="91"/>
                                </a:lnTo>
                                <a:lnTo>
                                  <a:pt x="386" y="89"/>
                                </a:lnTo>
                                <a:lnTo>
                                  <a:pt x="384" y="89"/>
                                </a:lnTo>
                                <a:lnTo>
                                  <a:pt x="382" y="87"/>
                                </a:lnTo>
                                <a:lnTo>
                                  <a:pt x="380" y="85"/>
                                </a:lnTo>
                                <a:lnTo>
                                  <a:pt x="380" y="83"/>
                                </a:lnTo>
                                <a:lnTo>
                                  <a:pt x="378" y="81"/>
                                </a:lnTo>
                                <a:lnTo>
                                  <a:pt x="378" y="79"/>
                                </a:lnTo>
                                <a:lnTo>
                                  <a:pt x="378"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8" name="Rectangle 869"/>
                        <wps:cNvSpPr>
                          <a:spLocks noChangeArrowheads="1"/>
                        </wps:cNvSpPr>
                        <wps:spPr bwMode="auto">
                          <a:xfrm>
                            <a:off x="1520800" y="4250015"/>
                            <a:ext cx="24892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CALHOUN</w:t>
                              </w:r>
                            </w:p>
                          </w:txbxContent>
                        </wps:txbx>
                        <wps:bodyPr rot="0" vert="horz" wrap="none" lIns="0" tIns="0" rIns="0" bIns="0" anchor="t" anchorCtr="0" upright="1">
                          <a:spAutoFit/>
                        </wps:bodyPr>
                      </wps:wsp>
                      <wps:wsp>
                        <wps:cNvPr id="3099" name="Rectangle 870"/>
                        <wps:cNvSpPr>
                          <a:spLocks noChangeArrowheads="1"/>
                        </wps:cNvSpPr>
                        <wps:spPr bwMode="auto">
                          <a:xfrm>
                            <a:off x="3319100" y="6546823"/>
                            <a:ext cx="21463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MASSAC</w:t>
                              </w:r>
                            </w:p>
                          </w:txbxContent>
                        </wps:txbx>
                        <wps:bodyPr rot="0" vert="horz" wrap="none" lIns="0" tIns="0" rIns="0" bIns="0" anchor="t" anchorCtr="0" upright="1">
                          <a:spAutoFit/>
                        </wps:bodyPr>
                      </wps:wsp>
                      <wps:wsp>
                        <wps:cNvPr id="3100" name="Freeform 871"/>
                        <wps:cNvSpPr>
                          <a:spLocks/>
                        </wps:cNvSpPr>
                        <wps:spPr bwMode="auto">
                          <a:xfrm>
                            <a:off x="3310200" y="6543623"/>
                            <a:ext cx="242600" cy="57800"/>
                          </a:xfrm>
                          <a:custGeom>
                            <a:avLst/>
                            <a:gdLst>
                              <a:gd name="T0" fmla="*/ 0 w 382"/>
                              <a:gd name="T1" fmla="*/ 6985 h 91"/>
                              <a:gd name="T2" fmla="*/ 3810 w 382"/>
                              <a:gd name="T3" fmla="*/ 1270 h 91"/>
                              <a:gd name="T4" fmla="*/ 8890 w 382"/>
                              <a:gd name="T5" fmla="*/ 0 h 91"/>
                              <a:gd name="T6" fmla="*/ 27940 w 382"/>
                              <a:gd name="T7" fmla="*/ 1270 h 91"/>
                              <a:gd name="T8" fmla="*/ 33020 w 382"/>
                              <a:gd name="T9" fmla="*/ 0 h 91"/>
                              <a:gd name="T10" fmla="*/ 52070 w 382"/>
                              <a:gd name="T11" fmla="*/ 1270 h 91"/>
                              <a:gd name="T12" fmla="*/ 55880 w 382"/>
                              <a:gd name="T13" fmla="*/ 5715 h 91"/>
                              <a:gd name="T14" fmla="*/ 57785 w 382"/>
                              <a:gd name="T15" fmla="*/ 15240 h 91"/>
                              <a:gd name="T16" fmla="*/ 62865 w 382"/>
                              <a:gd name="T17" fmla="*/ 3175 h 91"/>
                              <a:gd name="T18" fmla="*/ 67945 w 382"/>
                              <a:gd name="T19" fmla="*/ 0 h 91"/>
                              <a:gd name="T20" fmla="*/ 81915 w 382"/>
                              <a:gd name="T21" fmla="*/ 0 h 91"/>
                              <a:gd name="T22" fmla="*/ 86995 w 382"/>
                              <a:gd name="T23" fmla="*/ 4445 h 91"/>
                              <a:gd name="T24" fmla="*/ 89535 w 382"/>
                              <a:gd name="T25" fmla="*/ 8255 h 91"/>
                              <a:gd name="T26" fmla="*/ 100330 w 382"/>
                              <a:gd name="T27" fmla="*/ 1270 h 91"/>
                              <a:gd name="T28" fmla="*/ 113665 w 382"/>
                              <a:gd name="T29" fmla="*/ 0 h 91"/>
                              <a:gd name="T30" fmla="*/ 128270 w 382"/>
                              <a:gd name="T31" fmla="*/ 4445 h 91"/>
                              <a:gd name="T32" fmla="*/ 137795 w 382"/>
                              <a:gd name="T33" fmla="*/ 3175 h 91"/>
                              <a:gd name="T34" fmla="*/ 151130 w 382"/>
                              <a:gd name="T35" fmla="*/ 0 h 91"/>
                              <a:gd name="T36" fmla="*/ 166370 w 382"/>
                              <a:gd name="T37" fmla="*/ 4445 h 91"/>
                              <a:gd name="T38" fmla="*/ 175260 w 382"/>
                              <a:gd name="T39" fmla="*/ 10795 h 91"/>
                              <a:gd name="T40" fmla="*/ 179705 w 382"/>
                              <a:gd name="T41" fmla="*/ 3175 h 91"/>
                              <a:gd name="T42" fmla="*/ 184785 w 382"/>
                              <a:gd name="T43" fmla="*/ 0 h 91"/>
                              <a:gd name="T44" fmla="*/ 198120 w 382"/>
                              <a:gd name="T45" fmla="*/ 0 h 91"/>
                              <a:gd name="T46" fmla="*/ 203835 w 382"/>
                              <a:gd name="T47" fmla="*/ 4445 h 91"/>
                              <a:gd name="T48" fmla="*/ 207645 w 382"/>
                              <a:gd name="T49" fmla="*/ 3175 h 91"/>
                              <a:gd name="T50" fmla="*/ 219710 w 382"/>
                              <a:gd name="T51" fmla="*/ 0 h 91"/>
                              <a:gd name="T52" fmla="*/ 233045 w 382"/>
                              <a:gd name="T53" fmla="*/ 5715 h 91"/>
                              <a:gd name="T54" fmla="*/ 241300 w 382"/>
                              <a:gd name="T55" fmla="*/ 19050 h 91"/>
                              <a:gd name="T56" fmla="*/ 242570 w 382"/>
                              <a:gd name="T57" fmla="*/ 24130 h 91"/>
                              <a:gd name="T58" fmla="*/ 241300 w 382"/>
                              <a:gd name="T59" fmla="*/ 29845 h 91"/>
                              <a:gd name="T60" fmla="*/ 242570 w 382"/>
                              <a:gd name="T61" fmla="*/ 34925 h 91"/>
                              <a:gd name="T62" fmla="*/ 235585 w 382"/>
                              <a:gd name="T63" fmla="*/ 49530 h 91"/>
                              <a:gd name="T64" fmla="*/ 222250 w 382"/>
                              <a:gd name="T65" fmla="*/ 56515 h 91"/>
                              <a:gd name="T66" fmla="*/ 217170 w 382"/>
                              <a:gd name="T67" fmla="*/ 57785 h 91"/>
                              <a:gd name="T68" fmla="*/ 210185 w 382"/>
                              <a:gd name="T69" fmla="*/ 57785 h 91"/>
                              <a:gd name="T70" fmla="*/ 199390 w 382"/>
                              <a:gd name="T71" fmla="*/ 57785 h 91"/>
                              <a:gd name="T72" fmla="*/ 194310 w 382"/>
                              <a:gd name="T73" fmla="*/ 53975 h 91"/>
                              <a:gd name="T74" fmla="*/ 189230 w 382"/>
                              <a:gd name="T75" fmla="*/ 51435 h 91"/>
                              <a:gd name="T76" fmla="*/ 184785 w 382"/>
                              <a:gd name="T77" fmla="*/ 56515 h 91"/>
                              <a:gd name="T78" fmla="*/ 179705 w 382"/>
                              <a:gd name="T79" fmla="*/ 57785 h 91"/>
                              <a:gd name="T80" fmla="*/ 167640 w 382"/>
                              <a:gd name="T81" fmla="*/ 56515 h 91"/>
                              <a:gd name="T82" fmla="*/ 163195 w 382"/>
                              <a:gd name="T83" fmla="*/ 56515 h 91"/>
                              <a:gd name="T84" fmla="*/ 140335 w 382"/>
                              <a:gd name="T85" fmla="*/ 56515 h 91"/>
                              <a:gd name="T86" fmla="*/ 136525 w 382"/>
                              <a:gd name="T87" fmla="*/ 53975 h 91"/>
                              <a:gd name="T88" fmla="*/ 127000 w 382"/>
                              <a:gd name="T89" fmla="*/ 56515 h 91"/>
                              <a:gd name="T90" fmla="*/ 112395 w 382"/>
                              <a:gd name="T91" fmla="*/ 57785 h 91"/>
                              <a:gd name="T92" fmla="*/ 99060 w 382"/>
                              <a:gd name="T93" fmla="*/ 56515 h 91"/>
                              <a:gd name="T94" fmla="*/ 93980 w 382"/>
                              <a:gd name="T95" fmla="*/ 57785 h 91"/>
                              <a:gd name="T96" fmla="*/ 81915 w 382"/>
                              <a:gd name="T97" fmla="*/ 56515 h 91"/>
                              <a:gd name="T98" fmla="*/ 77470 w 382"/>
                              <a:gd name="T99" fmla="*/ 52705 h 91"/>
                              <a:gd name="T100" fmla="*/ 71120 w 382"/>
                              <a:gd name="T101" fmla="*/ 52705 h 91"/>
                              <a:gd name="T102" fmla="*/ 66675 w 382"/>
                              <a:gd name="T103" fmla="*/ 56515 h 91"/>
                              <a:gd name="T104" fmla="*/ 54610 w 382"/>
                              <a:gd name="T105" fmla="*/ 57785 h 91"/>
                              <a:gd name="T106" fmla="*/ 50800 w 382"/>
                              <a:gd name="T107" fmla="*/ 57785 h 91"/>
                              <a:gd name="T108" fmla="*/ 38735 w 382"/>
                              <a:gd name="T109" fmla="*/ 57785 h 91"/>
                              <a:gd name="T110" fmla="*/ 20955 w 382"/>
                              <a:gd name="T111" fmla="*/ 57785 h 91"/>
                              <a:gd name="T112" fmla="*/ 8890 w 382"/>
                              <a:gd name="T113" fmla="*/ 57785 h 91"/>
                              <a:gd name="T114" fmla="*/ 3810 w 382"/>
                              <a:gd name="T115" fmla="*/ 56515 h 91"/>
                              <a:gd name="T116" fmla="*/ 0 w 382"/>
                              <a:gd name="T117" fmla="*/ 51435 h 91"/>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82" h="91">
                                <a:moveTo>
                                  <a:pt x="0" y="76"/>
                                </a:moveTo>
                                <a:lnTo>
                                  <a:pt x="0" y="15"/>
                                </a:lnTo>
                                <a:lnTo>
                                  <a:pt x="0" y="13"/>
                                </a:lnTo>
                                <a:lnTo>
                                  <a:pt x="0" y="11"/>
                                </a:lnTo>
                                <a:lnTo>
                                  <a:pt x="2" y="9"/>
                                </a:lnTo>
                                <a:lnTo>
                                  <a:pt x="2" y="7"/>
                                </a:lnTo>
                                <a:lnTo>
                                  <a:pt x="4" y="5"/>
                                </a:lnTo>
                                <a:lnTo>
                                  <a:pt x="6" y="2"/>
                                </a:lnTo>
                                <a:lnTo>
                                  <a:pt x="8" y="2"/>
                                </a:lnTo>
                                <a:lnTo>
                                  <a:pt x="10" y="0"/>
                                </a:lnTo>
                                <a:lnTo>
                                  <a:pt x="12" y="0"/>
                                </a:lnTo>
                                <a:lnTo>
                                  <a:pt x="14" y="0"/>
                                </a:lnTo>
                                <a:lnTo>
                                  <a:pt x="38" y="0"/>
                                </a:lnTo>
                                <a:lnTo>
                                  <a:pt x="40" y="0"/>
                                </a:lnTo>
                                <a:lnTo>
                                  <a:pt x="42" y="0"/>
                                </a:lnTo>
                                <a:lnTo>
                                  <a:pt x="44" y="2"/>
                                </a:lnTo>
                                <a:lnTo>
                                  <a:pt x="46" y="2"/>
                                </a:lnTo>
                                <a:lnTo>
                                  <a:pt x="48" y="0"/>
                                </a:lnTo>
                                <a:lnTo>
                                  <a:pt x="50" y="0"/>
                                </a:lnTo>
                                <a:lnTo>
                                  <a:pt x="52" y="0"/>
                                </a:lnTo>
                                <a:lnTo>
                                  <a:pt x="76" y="0"/>
                                </a:lnTo>
                                <a:lnTo>
                                  <a:pt x="78" y="0"/>
                                </a:lnTo>
                                <a:lnTo>
                                  <a:pt x="80" y="0"/>
                                </a:lnTo>
                                <a:lnTo>
                                  <a:pt x="82" y="2"/>
                                </a:lnTo>
                                <a:lnTo>
                                  <a:pt x="84" y="2"/>
                                </a:lnTo>
                                <a:lnTo>
                                  <a:pt x="86" y="5"/>
                                </a:lnTo>
                                <a:lnTo>
                                  <a:pt x="88" y="7"/>
                                </a:lnTo>
                                <a:lnTo>
                                  <a:pt x="88" y="9"/>
                                </a:lnTo>
                                <a:lnTo>
                                  <a:pt x="91" y="11"/>
                                </a:lnTo>
                                <a:lnTo>
                                  <a:pt x="91" y="13"/>
                                </a:lnTo>
                                <a:lnTo>
                                  <a:pt x="91" y="15"/>
                                </a:lnTo>
                                <a:lnTo>
                                  <a:pt x="91" y="24"/>
                                </a:lnTo>
                                <a:lnTo>
                                  <a:pt x="97" y="11"/>
                                </a:lnTo>
                                <a:lnTo>
                                  <a:pt x="97" y="9"/>
                                </a:lnTo>
                                <a:lnTo>
                                  <a:pt x="97" y="7"/>
                                </a:lnTo>
                                <a:lnTo>
                                  <a:pt x="99" y="5"/>
                                </a:lnTo>
                                <a:lnTo>
                                  <a:pt x="101" y="2"/>
                                </a:lnTo>
                                <a:lnTo>
                                  <a:pt x="103" y="2"/>
                                </a:lnTo>
                                <a:lnTo>
                                  <a:pt x="105" y="0"/>
                                </a:lnTo>
                                <a:lnTo>
                                  <a:pt x="107" y="0"/>
                                </a:lnTo>
                                <a:lnTo>
                                  <a:pt x="110" y="0"/>
                                </a:lnTo>
                                <a:lnTo>
                                  <a:pt x="124" y="0"/>
                                </a:lnTo>
                                <a:lnTo>
                                  <a:pt x="126" y="0"/>
                                </a:lnTo>
                                <a:lnTo>
                                  <a:pt x="129" y="0"/>
                                </a:lnTo>
                                <a:lnTo>
                                  <a:pt x="131" y="2"/>
                                </a:lnTo>
                                <a:lnTo>
                                  <a:pt x="133" y="2"/>
                                </a:lnTo>
                                <a:lnTo>
                                  <a:pt x="135" y="5"/>
                                </a:lnTo>
                                <a:lnTo>
                                  <a:pt x="137" y="7"/>
                                </a:lnTo>
                                <a:lnTo>
                                  <a:pt x="137" y="9"/>
                                </a:lnTo>
                                <a:lnTo>
                                  <a:pt x="137" y="11"/>
                                </a:lnTo>
                                <a:lnTo>
                                  <a:pt x="139" y="15"/>
                                </a:lnTo>
                                <a:lnTo>
                                  <a:pt x="141" y="13"/>
                                </a:lnTo>
                                <a:lnTo>
                                  <a:pt x="143" y="11"/>
                                </a:lnTo>
                                <a:lnTo>
                                  <a:pt x="154" y="5"/>
                                </a:lnTo>
                                <a:lnTo>
                                  <a:pt x="156" y="5"/>
                                </a:lnTo>
                                <a:lnTo>
                                  <a:pt x="158" y="2"/>
                                </a:lnTo>
                                <a:lnTo>
                                  <a:pt x="160" y="2"/>
                                </a:lnTo>
                                <a:lnTo>
                                  <a:pt x="175" y="0"/>
                                </a:lnTo>
                                <a:lnTo>
                                  <a:pt x="177" y="0"/>
                                </a:lnTo>
                                <a:lnTo>
                                  <a:pt x="179" y="0"/>
                                </a:lnTo>
                                <a:lnTo>
                                  <a:pt x="181" y="0"/>
                                </a:lnTo>
                                <a:lnTo>
                                  <a:pt x="198" y="5"/>
                                </a:lnTo>
                                <a:lnTo>
                                  <a:pt x="200" y="7"/>
                                </a:lnTo>
                                <a:lnTo>
                                  <a:pt x="202" y="7"/>
                                </a:lnTo>
                                <a:lnTo>
                                  <a:pt x="202" y="9"/>
                                </a:lnTo>
                                <a:lnTo>
                                  <a:pt x="207" y="11"/>
                                </a:lnTo>
                                <a:lnTo>
                                  <a:pt x="215" y="5"/>
                                </a:lnTo>
                                <a:lnTo>
                                  <a:pt x="217" y="5"/>
                                </a:lnTo>
                                <a:lnTo>
                                  <a:pt x="219" y="2"/>
                                </a:lnTo>
                                <a:lnTo>
                                  <a:pt x="221" y="2"/>
                                </a:lnTo>
                                <a:lnTo>
                                  <a:pt x="236" y="0"/>
                                </a:lnTo>
                                <a:lnTo>
                                  <a:pt x="238" y="0"/>
                                </a:lnTo>
                                <a:lnTo>
                                  <a:pt x="240" y="0"/>
                                </a:lnTo>
                                <a:lnTo>
                                  <a:pt x="243" y="0"/>
                                </a:lnTo>
                                <a:lnTo>
                                  <a:pt x="259" y="5"/>
                                </a:lnTo>
                                <a:lnTo>
                                  <a:pt x="262" y="7"/>
                                </a:lnTo>
                                <a:lnTo>
                                  <a:pt x="264" y="7"/>
                                </a:lnTo>
                                <a:lnTo>
                                  <a:pt x="264" y="9"/>
                                </a:lnTo>
                                <a:lnTo>
                                  <a:pt x="274" y="17"/>
                                </a:lnTo>
                                <a:lnTo>
                                  <a:pt x="276" y="17"/>
                                </a:lnTo>
                                <a:lnTo>
                                  <a:pt x="281" y="11"/>
                                </a:lnTo>
                                <a:lnTo>
                                  <a:pt x="281" y="9"/>
                                </a:lnTo>
                                <a:lnTo>
                                  <a:pt x="281" y="7"/>
                                </a:lnTo>
                                <a:lnTo>
                                  <a:pt x="283" y="5"/>
                                </a:lnTo>
                                <a:lnTo>
                                  <a:pt x="285" y="2"/>
                                </a:lnTo>
                                <a:lnTo>
                                  <a:pt x="287" y="2"/>
                                </a:lnTo>
                                <a:lnTo>
                                  <a:pt x="289" y="0"/>
                                </a:lnTo>
                                <a:lnTo>
                                  <a:pt x="291" y="0"/>
                                </a:lnTo>
                                <a:lnTo>
                                  <a:pt x="293" y="0"/>
                                </a:lnTo>
                                <a:lnTo>
                                  <a:pt x="308" y="0"/>
                                </a:lnTo>
                                <a:lnTo>
                                  <a:pt x="310" y="0"/>
                                </a:lnTo>
                                <a:lnTo>
                                  <a:pt x="312" y="0"/>
                                </a:lnTo>
                                <a:lnTo>
                                  <a:pt x="314" y="2"/>
                                </a:lnTo>
                                <a:lnTo>
                                  <a:pt x="317" y="2"/>
                                </a:lnTo>
                                <a:lnTo>
                                  <a:pt x="319" y="5"/>
                                </a:lnTo>
                                <a:lnTo>
                                  <a:pt x="321" y="7"/>
                                </a:lnTo>
                                <a:lnTo>
                                  <a:pt x="321" y="9"/>
                                </a:lnTo>
                                <a:lnTo>
                                  <a:pt x="323" y="7"/>
                                </a:lnTo>
                                <a:lnTo>
                                  <a:pt x="325" y="7"/>
                                </a:lnTo>
                                <a:lnTo>
                                  <a:pt x="327" y="5"/>
                                </a:lnTo>
                                <a:lnTo>
                                  <a:pt x="340" y="0"/>
                                </a:lnTo>
                                <a:lnTo>
                                  <a:pt x="342" y="0"/>
                                </a:lnTo>
                                <a:lnTo>
                                  <a:pt x="344" y="0"/>
                                </a:lnTo>
                                <a:lnTo>
                                  <a:pt x="346" y="0"/>
                                </a:lnTo>
                                <a:lnTo>
                                  <a:pt x="348" y="0"/>
                                </a:lnTo>
                                <a:lnTo>
                                  <a:pt x="350" y="2"/>
                                </a:lnTo>
                                <a:lnTo>
                                  <a:pt x="365" y="9"/>
                                </a:lnTo>
                                <a:lnTo>
                                  <a:pt x="367" y="9"/>
                                </a:lnTo>
                                <a:lnTo>
                                  <a:pt x="369" y="11"/>
                                </a:lnTo>
                                <a:lnTo>
                                  <a:pt x="371" y="13"/>
                                </a:lnTo>
                                <a:lnTo>
                                  <a:pt x="371" y="15"/>
                                </a:lnTo>
                                <a:lnTo>
                                  <a:pt x="380" y="30"/>
                                </a:lnTo>
                                <a:lnTo>
                                  <a:pt x="382" y="32"/>
                                </a:lnTo>
                                <a:lnTo>
                                  <a:pt x="382" y="34"/>
                                </a:lnTo>
                                <a:lnTo>
                                  <a:pt x="382" y="36"/>
                                </a:lnTo>
                                <a:lnTo>
                                  <a:pt x="382" y="38"/>
                                </a:lnTo>
                                <a:lnTo>
                                  <a:pt x="382" y="40"/>
                                </a:lnTo>
                                <a:lnTo>
                                  <a:pt x="380" y="43"/>
                                </a:lnTo>
                                <a:lnTo>
                                  <a:pt x="380" y="45"/>
                                </a:lnTo>
                                <a:lnTo>
                                  <a:pt x="380" y="47"/>
                                </a:lnTo>
                                <a:lnTo>
                                  <a:pt x="382" y="49"/>
                                </a:lnTo>
                                <a:lnTo>
                                  <a:pt x="382" y="51"/>
                                </a:lnTo>
                                <a:lnTo>
                                  <a:pt x="382" y="53"/>
                                </a:lnTo>
                                <a:lnTo>
                                  <a:pt x="382" y="55"/>
                                </a:lnTo>
                                <a:lnTo>
                                  <a:pt x="382" y="57"/>
                                </a:lnTo>
                                <a:lnTo>
                                  <a:pt x="380" y="59"/>
                                </a:lnTo>
                                <a:lnTo>
                                  <a:pt x="371" y="76"/>
                                </a:lnTo>
                                <a:lnTo>
                                  <a:pt x="371" y="78"/>
                                </a:lnTo>
                                <a:lnTo>
                                  <a:pt x="369" y="81"/>
                                </a:lnTo>
                                <a:lnTo>
                                  <a:pt x="367" y="83"/>
                                </a:lnTo>
                                <a:lnTo>
                                  <a:pt x="365" y="83"/>
                                </a:lnTo>
                                <a:lnTo>
                                  <a:pt x="350" y="89"/>
                                </a:lnTo>
                                <a:lnTo>
                                  <a:pt x="348" y="91"/>
                                </a:lnTo>
                                <a:lnTo>
                                  <a:pt x="346" y="91"/>
                                </a:lnTo>
                                <a:lnTo>
                                  <a:pt x="344" y="91"/>
                                </a:lnTo>
                                <a:lnTo>
                                  <a:pt x="342" y="91"/>
                                </a:lnTo>
                                <a:lnTo>
                                  <a:pt x="340" y="91"/>
                                </a:lnTo>
                                <a:lnTo>
                                  <a:pt x="336" y="89"/>
                                </a:lnTo>
                                <a:lnTo>
                                  <a:pt x="333" y="91"/>
                                </a:lnTo>
                                <a:lnTo>
                                  <a:pt x="331" y="91"/>
                                </a:lnTo>
                                <a:lnTo>
                                  <a:pt x="329" y="91"/>
                                </a:lnTo>
                                <a:lnTo>
                                  <a:pt x="319" y="91"/>
                                </a:lnTo>
                                <a:lnTo>
                                  <a:pt x="317" y="91"/>
                                </a:lnTo>
                                <a:lnTo>
                                  <a:pt x="314" y="91"/>
                                </a:lnTo>
                                <a:lnTo>
                                  <a:pt x="312" y="89"/>
                                </a:lnTo>
                                <a:lnTo>
                                  <a:pt x="310" y="89"/>
                                </a:lnTo>
                                <a:lnTo>
                                  <a:pt x="308" y="87"/>
                                </a:lnTo>
                                <a:lnTo>
                                  <a:pt x="306" y="85"/>
                                </a:lnTo>
                                <a:lnTo>
                                  <a:pt x="306" y="83"/>
                                </a:lnTo>
                                <a:lnTo>
                                  <a:pt x="304" y="81"/>
                                </a:lnTo>
                                <a:lnTo>
                                  <a:pt x="300" y="68"/>
                                </a:lnTo>
                                <a:lnTo>
                                  <a:pt x="298" y="81"/>
                                </a:lnTo>
                                <a:lnTo>
                                  <a:pt x="295" y="83"/>
                                </a:lnTo>
                                <a:lnTo>
                                  <a:pt x="295" y="85"/>
                                </a:lnTo>
                                <a:lnTo>
                                  <a:pt x="293" y="87"/>
                                </a:lnTo>
                                <a:lnTo>
                                  <a:pt x="291" y="89"/>
                                </a:lnTo>
                                <a:lnTo>
                                  <a:pt x="289" y="89"/>
                                </a:lnTo>
                                <a:lnTo>
                                  <a:pt x="287" y="91"/>
                                </a:lnTo>
                                <a:lnTo>
                                  <a:pt x="285" y="91"/>
                                </a:lnTo>
                                <a:lnTo>
                                  <a:pt x="283" y="91"/>
                                </a:lnTo>
                                <a:lnTo>
                                  <a:pt x="270" y="91"/>
                                </a:lnTo>
                                <a:lnTo>
                                  <a:pt x="268" y="91"/>
                                </a:lnTo>
                                <a:lnTo>
                                  <a:pt x="266" y="91"/>
                                </a:lnTo>
                                <a:lnTo>
                                  <a:pt x="264" y="89"/>
                                </a:lnTo>
                                <a:lnTo>
                                  <a:pt x="262" y="89"/>
                                </a:lnTo>
                                <a:lnTo>
                                  <a:pt x="262" y="87"/>
                                </a:lnTo>
                                <a:lnTo>
                                  <a:pt x="259" y="89"/>
                                </a:lnTo>
                                <a:lnTo>
                                  <a:pt x="257" y="89"/>
                                </a:lnTo>
                                <a:lnTo>
                                  <a:pt x="243" y="91"/>
                                </a:lnTo>
                                <a:lnTo>
                                  <a:pt x="240" y="91"/>
                                </a:lnTo>
                                <a:lnTo>
                                  <a:pt x="238" y="91"/>
                                </a:lnTo>
                                <a:lnTo>
                                  <a:pt x="221" y="89"/>
                                </a:lnTo>
                                <a:lnTo>
                                  <a:pt x="219" y="89"/>
                                </a:lnTo>
                                <a:lnTo>
                                  <a:pt x="217" y="87"/>
                                </a:lnTo>
                                <a:lnTo>
                                  <a:pt x="215" y="87"/>
                                </a:lnTo>
                                <a:lnTo>
                                  <a:pt x="215" y="85"/>
                                </a:lnTo>
                                <a:lnTo>
                                  <a:pt x="211" y="83"/>
                                </a:lnTo>
                                <a:lnTo>
                                  <a:pt x="205" y="87"/>
                                </a:lnTo>
                                <a:lnTo>
                                  <a:pt x="202" y="87"/>
                                </a:lnTo>
                                <a:lnTo>
                                  <a:pt x="200" y="89"/>
                                </a:lnTo>
                                <a:lnTo>
                                  <a:pt x="198" y="89"/>
                                </a:lnTo>
                                <a:lnTo>
                                  <a:pt x="181" y="91"/>
                                </a:lnTo>
                                <a:lnTo>
                                  <a:pt x="179" y="91"/>
                                </a:lnTo>
                                <a:lnTo>
                                  <a:pt x="177" y="91"/>
                                </a:lnTo>
                                <a:lnTo>
                                  <a:pt x="160" y="89"/>
                                </a:lnTo>
                                <a:lnTo>
                                  <a:pt x="158" y="89"/>
                                </a:lnTo>
                                <a:lnTo>
                                  <a:pt x="156" y="87"/>
                                </a:lnTo>
                                <a:lnTo>
                                  <a:pt x="156" y="89"/>
                                </a:lnTo>
                                <a:lnTo>
                                  <a:pt x="154" y="89"/>
                                </a:lnTo>
                                <a:lnTo>
                                  <a:pt x="152" y="91"/>
                                </a:lnTo>
                                <a:lnTo>
                                  <a:pt x="150" y="91"/>
                                </a:lnTo>
                                <a:lnTo>
                                  <a:pt x="148" y="91"/>
                                </a:lnTo>
                                <a:lnTo>
                                  <a:pt x="135" y="91"/>
                                </a:lnTo>
                                <a:lnTo>
                                  <a:pt x="133" y="91"/>
                                </a:lnTo>
                                <a:lnTo>
                                  <a:pt x="131" y="91"/>
                                </a:lnTo>
                                <a:lnTo>
                                  <a:pt x="129" y="89"/>
                                </a:lnTo>
                                <a:lnTo>
                                  <a:pt x="126" y="89"/>
                                </a:lnTo>
                                <a:lnTo>
                                  <a:pt x="124" y="87"/>
                                </a:lnTo>
                                <a:lnTo>
                                  <a:pt x="122" y="85"/>
                                </a:lnTo>
                                <a:lnTo>
                                  <a:pt x="122" y="83"/>
                                </a:lnTo>
                                <a:lnTo>
                                  <a:pt x="120" y="81"/>
                                </a:lnTo>
                                <a:lnTo>
                                  <a:pt x="118" y="68"/>
                                </a:lnTo>
                                <a:lnTo>
                                  <a:pt x="114" y="81"/>
                                </a:lnTo>
                                <a:lnTo>
                                  <a:pt x="112" y="83"/>
                                </a:lnTo>
                                <a:lnTo>
                                  <a:pt x="112" y="85"/>
                                </a:lnTo>
                                <a:lnTo>
                                  <a:pt x="110" y="87"/>
                                </a:lnTo>
                                <a:lnTo>
                                  <a:pt x="107" y="89"/>
                                </a:lnTo>
                                <a:lnTo>
                                  <a:pt x="105" y="89"/>
                                </a:lnTo>
                                <a:lnTo>
                                  <a:pt x="103" y="91"/>
                                </a:lnTo>
                                <a:lnTo>
                                  <a:pt x="101" y="91"/>
                                </a:lnTo>
                                <a:lnTo>
                                  <a:pt x="99" y="91"/>
                                </a:lnTo>
                                <a:lnTo>
                                  <a:pt x="86" y="91"/>
                                </a:lnTo>
                                <a:lnTo>
                                  <a:pt x="84" y="91"/>
                                </a:lnTo>
                                <a:lnTo>
                                  <a:pt x="82" y="91"/>
                                </a:lnTo>
                                <a:lnTo>
                                  <a:pt x="82" y="89"/>
                                </a:lnTo>
                                <a:lnTo>
                                  <a:pt x="80" y="91"/>
                                </a:lnTo>
                                <a:lnTo>
                                  <a:pt x="78" y="91"/>
                                </a:lnTo>
                                <a:lnTo>
                                  <a:pt x="76" y="91"/>
                                </a:lnTo>
                                <a:lnTo>
                                  <a:pt x="63" y="91"/>
                                </a:lnTo>
                                <a:lnTo>
                                  <a:pt x="61" y="91"/>
                                </a:lnTo>
                                <a:lnTo>
                                  <a:pt x="59" y="91"/>
                                </a:lnTo>
                                <a:lnTo>
                                  <a:pt x="57" y="91"/>
                                </a:lnTo>
                                <a:lnTo>
                                  <a:pt x="55" y="91"/>
                                </a:lnTo>
                                <a:lnTo>
                                  <a:pt x="33" y="91"/>
                                </a:lnTo>
                                <a:lnTo>
                                  <a:pt x="31" y="91"/>
                                </a:lnTo>
                                <a:lnTo>
                                  <a:pt x="29" y="91"/>
                                </a:lnTo>
                                <a:lnTo>
                                  <a:pt x="27" y="91"/>
                                </a:lnTo>
                                <a:lnTo>
                                  <a:pt x="14" y="91"/>
                                </a:lnTo>
                                <a:lnTo>
                                  <a:pt x="12" y="91"/>
                                </a:lnTo>
                                <a:lnTo>
                                  <a:pt x="10" y="91"/>
                                </a:lnTo>
                                <a:lnTo>
                                  <a:pt x="8" y="89"/>
                                </a:lnTo>
                                <a:lnTo>
                                  <a:pt x="6" y="89"/>
                                </a:lnTo>
                                <a:lnTo>
                                  <a:pt x="4" y="87"/>
                                </a:lnTo>
                                <a:lnTo>
                                  <a:pt x="2" y="85"/>
                                </a:lnTo>
                                <a:lnTo>
                                  <a:pt x="2" y="83"/>
                                </a:lnTo>
                                <a:lnTo>
                                  <a:pt x="0" y="81"/>
                                </a:lnTo>
                                <a:lnTo>
                                  <a:pt x="0" y="78"/>
                                </a:lnTo>
                                <a:lnTo>
                                  <a:pt x="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1" name="Rectangle 872"/>
                        <wps:cNvSpPr>
                          <a:spLocks noChangeArrowheads="1"/>
                        </wps:cNvSpPr>
                        <wps:spPr bwMode="auto">
                          <a:xfrm>
                            <a:off x="3319100" y="6546823"/>
                            <a:ext cx="21463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MASSAC</w:t>
                              </w:r>
                            </w:p>
                          </w:txbxContent>
                        </wps:txbx>
                        <wps:bodyPr rot="0" vert="horz" wrap="none" lIns="0" tIns="0" rIns="0" bIns="0" anchor="t" anchorCtr="0" upright="1">
                          <a:spAutoFit/>
                        </wps:bodyPr>
                      </wps:wsp>
                      <wps:wsp>
                        <wps:cNvPr id="3102" name="Rectangle 873"/>
                        <wps:cNvSpPr>
                          <a:spLocks noChangeArrowheads="1"/>
                        </wps:cNvSpPr>
                        <wps:spPr bwMode="auto">
                          <a:xfrm>
                            <a:off x="4126800" y="5120618"/>
                            <a:ext cx="22034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WABASH</w:t>
                              </w:r>
                            </w:p>
                          </w:txbxContent>
                        </wps:txbx>
                        <wps:bodyPr rot="0" vert="horz" wrap="none" lIns="0" tIns="0" rIns="0" bIns="0" anchor="t" anchorCtr="0" upright="1">
                          <a:spAutoFit/>
                        </wps:bodyPr>
                      </wps:wsp>
                      <wps:wsp>
                        <wps:cNvPr id="3103" name="Freeform 874"/>
                        <wps:cNvSpPr>
                          <a:spLocks/>
                        </wps:cNvSpPr>
                        <wps:spPr bwMode="auto">
                          <a:xfrm>
                            <a:off x="4114800" y="5120618"/>
                            <a:ext cx="250800" cy="56500"/>
                          </a:xfrm>
                          <a:custGeom>
                            <a:avLst/>
                            <a:gdLst>
                              <a:gd name="T0" fmla="*/ 1270 w 395"/>
                              <a:gd name="T1" fmla="*/ 3810 h 89"/>
                              <a:gd name="T2" fmla="*/ 8255 w 395"/>
                              <a:gd name="T3" fmla="*/ 0 h 89"/>
                              <a:gd name="T4" fmla="*/ 20320 w 395"/>
                              <a:gd name="T5" fmla="*/ 1270 h 89"/>
                              <a:gd name="T6" fmla="*/ 26670 w 395"/>
                              <a:gd name="T7" fmla="*/ 0 h 89"/>
                              <a:gd name="T8" fmla="*/ 44450 w 395"/>
                              <a:gd name="T9" fmla="*/ 0 h 89"/>
                              <a:gd name="T10" fmla="*/ 50800 w 395"/>
                              <a:gd name="T11" fmla="*/ 1270 h 89"/>
                              <a:gd name="T12" fmla="*/ 64135 w 395"/>
                              <a:gd name="T13" fmla="*/ 0 h 89"/>
                              <a:gd name="T14" fmla="*/ 71120 w 395"/>
                              <a:gd name="T15" fmla="*/ 3810 h 89"/>
                              <a:gd name="T16" fmla="*/ 76200 w 395"/>
                              <a:gd name="T17" fmla="*/ 0 h 89"/>
                              <a:gd name="T18" fmla="*/ 91440 w 395"/>
                              <a:gd name="T19" fmla="*/ 1270 h 89"/>
                              <a:gd name="T20" fmla="*/ 100330 w 395"/>
                              <a:gd name="T21" fmla="*/ 18415 h 89"/>
                              <a:gd name="T22" fmla="*/ 101600 w 395"/>
                              <a:gd name="T23" fmla="*/ 3810 h 89"/>
                              <a:gd name="T24" fmla="*/ 108585 w 395"/>
                              <a:gd name="T25" fmla="*/ 0 h 89"/>
                              <a:gd name="T26" fmla="*/ 130175 w 395"/>
                              <a:gd name="T27" fmla="*/ 1270 h 89"/>
                              <a:gd name="T28" fmla="*/ 139700 w 395"/>
                              <a:gd name="T29" fmla="*/ 8255 h 89"/>
                              <a:gd name="T30" fmla="*/ 142240 w 395"/>
                              <a:gd name="T31" fmla="*/ 17145 h 89"/>
                              <a:gd name="T32" fmla="*/ 150495 w 395"/>
                              <a:gd name="T33" fmla="*/ 1270 h 89"/>
                              <a:gd name="T34" fmla="*/ 163830 w 395"/>
                              <a:gd name="T35" fmla="*/ 0 h 89"/>
                              <a:gd name="T36" fmla="*/ 170180 w 395"/>
                              <a:gd name="T37" fmla="*/ 2540 h 89"/>
                              <a:gd name="T38" fmla="*/ 175895 w 395"/>
                              <a:gd name="T39" fmla="*/ 6350 h 89"/>
                              <a:gd name="T40" fmla="*/ 195580 w 395"/>
                              <a:gd name="T41" fmla="*/ 0 h 89"/>
                              <a:gd name="T42" fmla="*/ 212090 w 395"/>
                              <a:gd name="T43" fmla="*/ 2540 h 89"/>
                              <a:gd name="T44" fmla="*/ 217170 w 395"/>
                              <a:gd name="T45" fmla="*/ 0 h 89"/>
                              <a:gd name="T46" fmla="*/ 230505 w 395"/>
                              <a:gd name="T47" fmla="*/ 0 h 89"/>
                              <a:gd name="T48" fmla="*/ 243840 w 395"/>
                              <a:gd name="T49" fmla="*/ 0 h 89"/>
                              <a:gd name="T50" fmla="*/ 249555 w 395"/>
                              <a:gd name="T51" fmla="*/ 5080 h 89"/>
                              <a:gd name="T52" fmla="*/ 250825 w 395"/>
                              <a:gd name="T53" fmla="*/ 48260 h 89"/>
                              <a:gd name="T54" fmla="*/ 247015 w 395"/>
                              <a:gd name="T55" fmla="*/ 54610 h 89"/>
                              <a:gd name="T56" fmla="*/ 233045 w 395"/>
                              <a:gd name="T57" fmla="*/ 56515 h 89"/>
                              <a:gd name="T58" fmla="*/ 226695 w 395"/>
                              <a:gd name="T59" fmla="*/ 56515 h 89"/>
                              <a:gd name="T60" fmla="*/ 213360 w 395"/>
                              <a:gd name="T61" fmla="*/ 54610 h 89"/>
                              <a:gd name="T62" fmla="*/ 198755 w 395"/>
                              <a:gd name="T63" fmla="*/ 56515 h 89"/>
                              <a:gd name="T64" fmla="*/ 182245 w 395"/>
                              <a:gd name="T65" fmla="*/ 54610 h 89"/>
                              <a:gd name="T66" fmla="*/ 170180 w 395"/>
                              <a:gd name="T67" fmla="*/ 56515 h 89"/>
                              <a:gd name="T68" fmla="*/ 163830 w 395"/>
                              <a:gd name="T69" fmla="*/ 52070 h 89"/>
                              <a:gd name="T70" fmla="*/ 156845 w 395"/>
                              <a:gd name="T71" fmla="*/ 50800 h 89"/>
                              <a:gd name="T72" fmla="*/ 151765 w 395"/>
                              <a:gd name="T73" fmla="*/ 56515 h 89"/>
                              <a:gd name="T74" fmla="*/ 138430 w 395"/>
                              <a:gd name="T75" fmla="*/ 56515 h 89"/>
                              <a:gd name="T76" fmla="*/ 130175 w 395"/>
                              <a:gd name="T77" fmla="*/ 54610 h 89"/>
                              <a:gd name="T78" fmla="*/ 108585 w 395"/>
                              <a:gd name="T79" fmla="*/ 56515 h 89"/>
                              <a:gd name="T80" fmla="*/ 101600 w 395"/>
                              <a:gd name="T81" fmla="*/ 56515 h 89"/>
                              <a:gd name="T82" fmla="*/ 88265 w 395"/>
                              <a:gd name="T83" fmla="*/ 54610 h 89"/>
                              <a:gd name="T84" fmla="*/ 81915 w 395"/>
                              <a:gd name="T85" fmla="*/ 42545 h 89"/>
                              <a:gd name="T86" fmla="*/ 76200 w 395"/>
                              <a:gd name="T87" fmla="*/ 54610 h 89"/>
                              <a:gd name="T88" fmla="*/ 62865 w 395"/>
                              <a:gd name="T89" fmla="*/ 56515 h 89"/>
                              <a:gd name="T90" fmla="*/ 45720 w 395"/>
                              <a:gd name="T91" fmla="*/ 56515 h 89"/>
                              <a:gd name="T92" fmla="*/ 38735 w 395"/>
                              <a:gd name="T93" fmla="*/ 53340 h 89"/>
                              <a:gd name="T94" fmla="*/ 36195 w 395"/>
                              <a:gd name="T95" fmla="*/ 49530 h 89"/>
                              <a:gd name="T96" fmla="*/ 31115 w 395"/>
                              <a:gd name="T97" fmla="*/ 54610 h 89"/>
                              <a:gd name="T98" fmla="*/ 12065 w 395"/>
                              <a:gd name="T99" fmla="*/ 56515 h 89"/>
                              <a:gd name="T100" fmla="*/ 5080 w 395"/>
                              <a:gd name="T101" fmla="*/ 52070 h 89"/>
                              <a:gd name="T102" fmla="*/ 0 w 395"/>
                              <a:gd name="T103" fmla="*/ 9525 h 89"/>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395" h="89">
                                <a:moveTo>
                                  <a:pt x="0" y="15"/>
                                </a:moveTo>
                                <a:lnTo>
                                  <a:pt x="0" y="13"/>
                                </a:lnTo>
                                <a:lnTo>
                                  <a:pt x="0" y="10"/>
                                </a:lnTo>
                                <a:lnTo>
                                  <a:pt x="2" y="8"/>
                                </a:lnTo>
                                <a:lnTo>
                                  <a:pt x="2" y="6"/>
                                </a:lnTo>
                                <a:lnTo>
                                  <a:pt x="4" y="4"/>
                                </a:lnTo>
                                <a:lnTo>
                                  <a:pt x="6" y="2"/>
                                </a:lnTo>
                                <a:lnTo>
                                  <a:pt x="8" y="2"/>
                                </a:lnTo>
                                <a:lnTo>
                                  <a:pt x="11" y="0"/>
                                </a:lnTo>
                                <a:lnTo>
                                  <a:pt x="13" y="0"/>
                                </a:lnTo>
                                <a:lnTo>
                                  <a:pt x="15" y="0"/>
                                </a:lnTo>
                                <a:lnTo>
                                  <a:pt x="25" y="0"/>
                                </a:lnTo>
                                <a:lnTo>
                                  <a:pt x="27" y="0"/>
                                </a:lnTo>
                                <a:lnTo>
                                  <a:pt x="30" y="0"/>
                                </a:lnTo>
                                <a:lnTo>
                                  <a:pt x="32" y="2"/>
                                </a:lnTo>
                                <a:lnTo>
                                  <a:pt x="34" y="2"/>
                                </a:lnTo>
                                <a:lnTo>
                                  <a:pt x="36" y="4"/>
                                </a:lnTo>
                                <a:lnTo>
                                  <a:pt x="38" y="2"/>
                                </a:lnTo>
                                <a:lnTo>
                                  <a:pt x="40" y="2"/>
                                </a:lnTo>
                                <a:lnTo>
                                  <a:pt x="42" y="0"/>
                                </a:lnTo>
                                <a:lnTo>
                                  <a:pt x="44" y="0"/>
                                </a:lnTo>
                                <a:lnTo>
                                  <a:pt x="46" y="0"/>
                                </a:lnTo>
                                <a:lnTo>
                                  <a:pt x="65" y="0"/>
                                </a:lnTo>
                                <a:lnTo>
                                  <a:pt x="68" y="0"/>
                                </a:lnTo>
                                <a:lnTo>
                                  <a:pt x="70" y="0"/>
                                </a:lnTo>
                                <a:lnTo>
                                  <a:pt x="72" y="2"/>
                                </a:lnTo>
                                <a:lnTo>
                                  <a:pt x="74" y="2"/>
                                </a:lnTo>
                                <a:lnTo>
                                  <a:pt x="76" y="4"/>
                                </a:lnTo>
                                <a:lnTo>
                                  <a:pt x="78" y="2"/>
                                </a:lnTo>
                                <a:lnTo>
                                  <a:pt x="80" y="2"/>
                                </a:lnTo>
                                <a:lnTo>
                                  <a:pt x="82" y="0"/>
                                </a:lnTo>
                                <a:lnTo>
                                  <a:pt x="84" y="0"/>
                                </a:lnTo>
                                <a:lnTo>
                                  <a:pt x="87" y="0"/>
                                </a:lnTo>
                                <a:lnTo>
                                  <a:pt x="99" y="0"/>
                                </a:lnTo>
                                <a:lnTo>
                                  <a:pt x="101" y="0"/>
                                </a:lnTo>
                                <a:lnTo>
                                  <a:pt x="103" y="0"/>
                                </a:lnTo>
                                <a:lnTo>
                                  <a:pt x="106" y="2"/>
                                </a:lnTo>
                                <a:lnTo>
                                  <a:pt x="108" y="2"/>
                                </a:lnTo>
                                <a:lnTo>
                                  <a:pt x="110" y="4"/>
                                </a:lnTo>
                                <a:lnTo>
                                  <a:pt x="112" y="6"/>
                                </a:lnTo>
                                <a:lnTo>
                                  <a:pt x="112" y="4"/>
                                </a:lnTo>
                                <a:lnTo>
                                  <a:pt x="114" y="2"/>
                                </a:lnTo>
                                <a:lnTo>
                                  <a:pt x="116" y="2"/>
                                </a:lnTo>
                                <a:lnTo>
                                  <a:pt x="118" y="0"/>
                                </a:lnTo>
                                <a:lnTo>
                                  <a:pt x="120" y="0"/>
                                </a:lnTo>
                                <a:lnTo>
                                  <a:pt x="122" y="0"/>
                                </a:lnTo>
                                <a:lnTo>
                                  <a:pt x="137" y="0"/>
                                </a:lnTo>
                                <a:lnTo>
                                  <a:pt x="139" y="0"/>
                                </a:lnTo>
                                <a:lnTo>
                                  <a:pt x="141" y="0"/>
                                </a:lnTo>
                                <a:lnTo>
                                  <a:pt x="144" y="2"/>
                                </a:lnTo>
                                <a:lnTo>
                                  <a:pt x="146" y="2"/>
                                </a:lnTo>
                                <a:lnTo>
                                  <a:pt x="148" y="4"/>
                                </a:lnTo>
                                <a:lnTo>
                                  <a:pt x="150" y="6"/>
                                </a:lnTo>
                                <a:lnTo>
                                  <a:pt x="150" y="8"/>
                                </a:lnTo>
                                <a:lnTo>
                                  <a:pt x="158" y="29"/>
                                </a:lnTo>
                                <a:lnTo>
                                  <a:pt x="158" y="15"/>
                                </a:lnTo>
                                <a:lnTo>
                                  <a:pt x="158" y="13"/>
                                </a:lnTo>
                                <a:lnTo>
                                  <a:pt x="158" y="10"/>
                                </a:lnTo>
                                <a:lnTo>
                                  <a:pt x="160" y="8"/>
                                </a:lnTo>
                                <a:lnTo>
                                  <a:pt x="160" y="6"/>
                                </a:lnTo>
                                <a:lnTo>
                                  <a:pt x="163" y="4"/>
                                </a:lnTo>
                                <a:lnTo>
                                  <a:pt x="165" y="2"/>
                                </a:lnTo>
                                <a:lnTo>
                                  <a:pt x="167" y="2"/>
                                </a:lnTo>
                                <a:lnTo>
                                  <a:pt x="169" y="0"/>
                                </a:lnTo>
                                <a:lnTo>
                                  <a:pt x="171" y="0"/>
                                </a:lnTo>
                                <a:lnTo>
                                  <a:pt x="173" y="0"/>
                                </a:lnTo>
                                <a:lnTo>
                                  <a:pt x="192" y="0"/>
                                </a:lnTo>
                                <a:lnTo>
                                  <a:pt x="194" y="0"/>
                                </a:lnTo>
                                <a:lnTo>
                                  <a:pt x="196" y="0"/>
                                </a:lnTo>
                                <a:lnTo>
                                  <a:pt x="205" y="2"/>
                                </a:lnTo>
                                <a:lnTo>
                                  <a:pt x="207" y="4"/>
                                </a:lnTo>
                                <a:lnTo>
                                  <a:pt x="209" y="4"/>
                                </a:lnTo>
                                <a:lnTo>
                                  <a:pt x="215" y="8"/>
                                </a:lnTo>
                                <a:lnTo>
                                  <a:pt x="218" y="10"/>
                                </a:lnTo>
                                <a:lnTo>
                                  <a:pt x="220" y="13"/>
                                </a:lnTo>
                                <a:lnTo>
                                  <a:pt x="220" y="15"/>
                                </a:lnTo>
                                <a:lnTo>
                                  <a:pt x="222" y="17"/>
                                </a:lnTo>
                                <a:lnTo>
                                  <a:pt x="224" y="23"/>
                                </a:lnTo>
                                <a:lnTo>
                                  <a:pt x="224" y="25"/>
                                </a:lnTo>
                                <a:lnTo>
                                  <a:pt x="224" y="27"/>
                                </a:lnTo>
                                <a:lnTo>
                                  <a:pt x="224" y="29"/>
                                </a:lnTo>
                                <a:lnTo>
                                  <a:pt x="232" y="8"/>
                                </a:lnTo>
                                <a:lnTo>
                                  <a:pt x="232" y="6"/>
                                </a:lnTo>
                                <a:lnTo>
                                  <a:pt x="234" y="4"/>
                                </a:lnTo>
                                <a:lnTo>
                                  <a:pt x="237" y="2"/>
                                </a:lnTo>
                                <a:lnTo>
                                  <a:pt x="239" y="2"/>
                                </a:lnTo>
                                <a:lnTo>
                                  <a:pt x="241" y="0"/>
                                </a:lnTo>
                                <a:lnTo>
                                  <a:pt x="243" y="0"/>
                                </a:lnTo>
                                <a:lnTo>
                                  <a:pt x="245" y="0"/>
                                </a:lnTo>
                                <a:lnTo>
                                  <a:pt x="258" y="0"/>
                                </a:lnTo>
                                <a:lnTo>
                                  <a:pt x="260" y="0"/>
                                </a:lnTo>
                                <a:lnTo>
                                  <a:pt x="262" y="0"/>
                                </a:lnTo>
                                <a:lnTo>
                                  <a:pt x="264" y="2"/>
                                </a:lnTo>
                                <a:lnTo>
                                  <a:pt x="266" y="2"/>
                                </a:lnTo>
                                <a:lnTo>
                                  <a:pt x="268" y="4"/>
                                </a:lnTo>
                                <a:lnTo>
                                  <a:pt x="270" y="6"/>
                                </a:lnTo>
                                <a:lnTo>
                                  <a:pt x="270" y="8"/>
                                </a:lnTo>
                                <a:lnTo>
                                  <a:pt x="272" y="15"/>
                                </a:lnTo>
                                <a:lnTo>
                                  <a:pt x="275" y="13"/>
                                </a:lnTo>
                                <a:lnTo>
                                  <a:pt x="277" y="10"/>
                                </a:lnTo>
                                <a:lnTo>
                                  <a:pt x="287" y="4"/>
                                </a:lnTo>
                                <a:lnTo>
                                  <a:pt x="289" y="4"/>
                                </a:lnTo>
                                <a:lnTo>
                                  <a:pt x="291" y="2"/>
                                </a:lnTo>
                                <a:lnTo>
                                  <a:pt x="294" y="2"/>
                                </a:lnTo>
                                <a:lnTo>
                                  <a:pt x="308" y="0"/>
                                </a:lnTo>
                                <a:lnTo>
                                  <a:pt x="310" y="0"/>
                                </a:lnTo>
                                <a:lnTo>
                                  <a:pt x="313" y="0"/>
                                </a:lnTo>
                                <a:lnTo>
                                  <a:pt x="329" y="2"/>
                                </a:lnTo>
                                <a:lnTo>
                                  <a:pt x="332" y="2"/>
                                </a:lnTo>
                                <a:lnTo>
                                  <a:pt x="334" y="4"/>
                                </a:lnTo>
                                <a:lnTo>
                                  <a:pt x="334" y="2"/>
                                </a:lnTo>
                                <a:lnTo>
                                  <a:pt x="336" y="2"/>
                                </a:lnTo>
                                <a:lnTo>
                                  <a:pt x="338" y="0"/>
                                </a:lnTo>
                                <a:lnTo>
                                  <a:pt x="340" y="0"/>
                                </a:lnTo>
                                <a:lnTo>
                                  <a:pt x="342" y="0"/>
                                </a:lnTo>
                                <a:lnTo>
                                  <a:pt x="355" y="0"/>
                                </a:lnTo>
                                <a:lnTo>
                                  <a:pt x="357" y="0"/>
                                </a:lnTo>
                                <a:lnTo>
                                  <a:pt x="359" y="0"/>
                                </a:lnTo>
                                <a:lnTo>
                                  <a:pt x="361" y="2"/>
                                </a:lnTo>
                                <a:lnTo>
                                  <a:pt x="363" y="0"/>
                                </a:lnTo>
                                <a:lnTo>
                                  <a:pt x="365" y="0"/>
                                </a:lnTo>
                                <a:lnTo>
                                  <a:pt x="367" y="0"/>
                                </a:lnTo>
                                <a:lnTo>
                                  <a:pt x="380" y="0"/>
                                </a:lnTo>
                                <a:lnTo>
                                  <a:pt x="382" y="0"/>
                                </a:lnTo>
                                <a:lnTo>
                                  <a:pt x="384" y="0"/>
                                </a:lnTo>
                                <a:lnTo>
                                  <a:pt x="386" y="2"/>
                                </a:lnTo>
                                <a:lnTo>
                                  <a:pt x="389" y="2"/>
                                </a:lnTo>
                                <a:lnTo>
                                  <a:pt x="391" y="4"/>
                                </a:lnTo>
                                <a:lnTo>
                                  <a:pt x="393" y="6"/>
                                </a:lnTo>
                                <a:lnTo>
                                  <a:pt x="393" y="8"/>
                                </a:lnTo>
                                <a:lnTo>
                                  <a:pt x="395" y="10"/>
                                </a:lnTo>
                                <a:lnTo>
                                  <a:pt x="395" y="13"/>
                                </a:lnTo>
                                <a:lnTo>
                                  <a:pt x="395" y="15"/>
                                </a:lnTo>
                                <a:lnTo>
                                  <a:pt x="395" y="74"/>
                                </a:lnTo>
                                <a:lnTo>
                                  <a:pt x="395" y="76"/>
                                </a:lnTo>
                                <a:lnTo>
                                  <a:pt x="395" y="78"/>
                                </a:lnTo>
                                <a:lnTo>
                                  <a:pt x="393" y="80"/>
                                </a:lnTo>
                                <a:lnTo>
                                  <a:pt x="393" y="82"/>
                                </a:lnTo>
                                <a:lnTo>
                                  <a:pt x="391" y="84"/>
                                </a:lnTo>
                                <a:lnTo>
                                  <a:pt x="389" y="86"/>
                                </a:lnTo>
                                <a:lnTo>
                                  <a:pt x="386" y="86"/>
                                </a:lnTo>
                                <a:lnTo>
                                  <a:pt x="384" y="89"/>
                                </a:lnTo>
                                <a:lnTo>
                                  <a:pt x="382" y="89"/>
                                </a:lnTo>
                                <a:lnTo>
                                  <a:pt x="380" y="89"/>
                                </a:lnTo>
                                <a:lnTo>
                                  <a:pt x="367" y="89"/>
                                </a:lnTo>
                                <a:lnTo>
                                  <a:pt x="365" y="89"/>
                                </a:lnTo>
                                <a:lnTo>
                                  <a:pt x="363" y="89"/>
                                </a:lnTo>
                                <a:lnTo>
                                  <a:pt x="361" y="86"/>
                                </a:lnTo>
                                <a:lnTo>
                                  <a:pt x="359" y="89"/>
                                </a:lnTo>
                                <a:lnTo>
                                  <a:pt x="357" y="89"/>
                                </a:lnTo>
                                <a:lnTo>
                                  <a:pt x="355" y="89"/>
                                </a:lnTo>
                                <a:lnTo>
                                  <a:pt x="342" y="89"/>
                                </a:lnTo>
                                <a:lnTo>
                                  <a:pt x="340" y="89"/>
                                </a:lnTo>
                                <a:lnTo>
                                  <a:pt x="338" y="89"/>
                                </a:lnTo>
                                <a:lnTo>
                                  <a:pt x="336" y="86"/>
                                </a:lnTo>
                                <a:lnTo>
                                  <a:pt x="334" y="89"/>
                                </a:lnTo>
                                <a:lnTo>
                                  <a:pt x="332" y="89"/>
                                </a:lnTo>
                                <a:lnTo>
                                  <a:pt x="329" y="89"/>
                                </a:lnTo>
                                <a:lnTo>
                                  <a:pt x="315" y="89"/>
                                </a:lnTo>
                                <a:lnTo>
                                  <a:pt x="313" y="89"/>
                                </a:lnTo>
                                <a:lnTo>
                                  <a:pt x="296" y="86"/>
                                </a:lnTo>
                                <a:lnTo>
                                  <a:pt x="294" y="86"/>
                                </a:lnTo>
                                <a:lnTo>
                                  <a:pt x="291" y="84"/>
                                </a:lnTo>
                                <a:lnTo>
                                  <a:pt x="289" y="86"/>
                                </a:lnTo>
                                <a:lnTo>
                                  <a:pt x="287" y="86"/>
                                </a:lnTo>
                                <a:lnTo>
                                  <a:pt x="285" y="89"/>
                                </a:lnTo>
                                <a:lnTo>
                                  <a:pt x="283" y="89"/>
                                </a:lnTo>
                                <a:lnTo>
                                  <a:pt x="281" y="89"/>
                                </a:lnTo>
                                <a:lnTo>
                                  <a:pt x="270" y="89"/>
                                </a:lnTo>
                                <a:lnTo>
                                  <a:pt x="268" y="89"/>
                                </a:lnTo>
                                <a:lnTo>
                                  <a:pt x="266" y="89"/>
                                </a:lnTo>
                                <a:lnTo>
                                  <a:pt x="264" y="86"/>
                                </a:lnTo>
                                <a:lnTo>
                                  <a:pt x="262" y="86"/>
                                </a:lnTo>
                                <a:lnTo>
                                  <a:pt x="260" y="84"/>
                                </a:lnTo>
                                <a:lnTo>
                                  <a:pt x="258" y="82"/>
                                </a:lnTo>
                                <a:lnTo>
                                  <a:pt x="258" y="80"/>
                                </a:lnTo>
                                <a:lnTo>
                                  <a:pt x="256" y="78"/>
                                </a:lnTo>
                                <a:lnTo>
                                  <a:pt x="253" y="67"/>
                                </a:lnTo>
                                <a:lnTo>
                                  <a:pt x="249" y="78"/>
                                </a:lnTo>
                                <a:lnTo>
                                  <a:pt x="247" y="80"/>
                                </a:lnTo>
                                <a:lnTo>
                                  <a:pt x="247" y="82"/>
                                </a:lnTo>
                                <a:lnTo>
                                  <a:pt x="245" y="84"/>
                                </a:lnTo>
                                <a:lnTo>
                                  <a:pt x="243" y="86"/>
                                </a:lnTo>
                                <a:lnTo>
                                  <a:pt x="241" y="86"/>
                                </a:lnTo>
                                <a:lnTo>
                                  <a:pt x="239" y="89"/>
                                </a:lnTo>
                                <a:lnTo>
                                  <a:pt x="237" y="89"/>
                                </a:lnTo>
                                <a:lnTo>
                                  <a:pt x="234" y="89"/>
                                </a:lnTo>
                                <a:lnTo>
                                  <a:pt x="222" y="89"/>
                                </a:lnTo>
                                <a:lnTo>
                                  <a:pt x="220" y="89"/>
                                </a:lnTo>
                                <a:lnTo>
                                  <a:pt x="218" y="89"/>
                                </a:lnTo>
                                <a:lnTo>
                                  <a:pt x="215" y="86"/>
                                </a:lnTo>
                                <a:lnTo>
                                  <a:pt x="213" y="86"/>
                                </a:lnTo>
                                <a:lnTo>
                                  <a:pt x="211" y="84"/>
                                </a:lnTo>
                                <a:lnTo>
                                  <a:pt x="209" y="84"/>
                                </a:lnTo>
                                <a:lnTo>
                                  <a:pt x="205" y="86"/>
                                </a:lnTo>
                                <a:lnTo>
                                  <a:pt x="203" y="89"/>
                                </a:lnTo>
                                <a:lnTo>
                                  <a:pt x="201" y="89"/>
                                </a:lnTo>
                                <a:lnTo>
                                  <a:pt x="198" y="89"/>
                                </a:lnTo>
                                <a:lnTo>
                                  <a:pt x="173" y="89"/>
                                </a:lnTo>
                                <a:lnTo>
                                  <a:pt x="171" y="89"/>
                                </a:lnTo>
                                <a:lnTo>
                                  <a:pt x="169" y="89"/>
                                </a:lnTo>
                                <a:lnTo>
                                  <a:pt x="167" y="86"/>
                                </a:lnTo>
                                <a:lnTo>
                                  <a:pt x="165" y="89"/>
                                </a:lnTo>
                                <a:lnTo>
                                  <a:pt x="163" y="89"/>
                                </a:lnTo>
                                <a:lnTo>
                                  <a:pt x="160" y="89"/>
                                </a:lnTo>
                                <a:lnTo>
                                  <a:pt x="148" y="89"/>
                                </a:lnTo>
                                <a:lnTo>
                                  <a:pt x="146" y="89"/>
                                </a:lnTo>
                                <a:lnTo>
                                  <a:pt x="144" y="89"/>
                                </a:lnTo>
                                <a:lnTo>
                                  <a:pt x="141" y="86"/>
                                </a:lnTo>
                                <a:lnTo>
                                  <a:pt x="139" y="86"/>
                                </a:lnTo>
                                <a:lnTo>
                                  <a:pt x="137" y="84"/>
                                </a:lnTo>
                                <a:lnTo>
                                  <a:pt x="135" y="82"/>
                                </a:lnTo>
                                <a:lnTo>
                                  <a:pt x="135" y="80"/>
                                </a:lnTo>
                                <a:lnTo>
                                  <a:pt x="133" y="78"/>
                                </a:lnTo>
                                <a:lnTo>
                                  <a:pt x="129" y="67"/>
                                </a:lnTo>
                                <a:lnTo>
                                  <a:pt x="127" y="78"/>
                                </a:lnTo>
                                <a:lnTo>
                                  <a:pt x="125" y="80"/>
                                </a:lnTo>
                                <a:lnTo>
                                  <a:pt x="125" y="82"/>
                                </a:lnTo>
                                <a:lnTo>
                                  <a:pt x="122" y="84"/>
                                </a:lnTo>
                                <a:lnTo>
                                  <a:pt x="120" y="86"/>
                                </a:lnTo>
                                <a:lnTo>
                                  <a:pt x="118" y="86"/>
                                </a:lnTo>
                                <a:lnTo>
                                  <a:pt x="116" y="89"/>
                                </a:lnTo>
                                <a:lnTo>
                                  <a:pt x="114" y="89"/>
                                </a:lnTo>
                                <a:lnTo>
                                  <a:pt x="112" y="89"/>
                                </a:lnTo>
                                <a:lnTo>
                                  <a:pt x="99" y="89"/>
                                </a:lnTo>
                                <a:lnTo>
                                  <a:pt x="97" y="89"/>
                                </a:lnTo>
                                <a:lnTo>
                                  <a:pt x="95" y="89"/>
                                </a:lnTo>
                                <a:lnTo>
                                  <a:pt x="93" y="89"/>
                                </a:lnTo>
                                <a:lnTo>
                                  <a:pt x="91" y="89"/>
                                </a:lnTo>
                                <a:lnTo>
                                  <a:pt x="72" y="89"/>
                                </a:lnTo>
                                <a:lnTo>
                                  <a:pt x="70" y="89"/>
                                </a:lnTo>
                                <a:lnTo>
                                  <a:pt x="68" y="89"/>
                                </a:lnTo>
                                <a:lnTo>
                                  <a:pt x="65" y="86"/>
                                </a:lnTo>
                                <a:lnTo>
                                  <a:pt x="63" y="86"/>
                                </a:lnTo>
                                <a:lnTo>
                                  <a:pt x="61" y="84"/>
                                </a:lnTo>
                                <a:lnTo>
                                  <a:pt x="59" y="82"/>
                                </a:lnTo>
                                <a:lnTo>
                                  <a:pt x="59" y="80"/>
                                </a:lnTo>
                                <a:lnTo>
                                  <a:pt x="57" y="78"/>
                                </a:lnTo>
                                <a:lnTo>
                                  <a:pt x="57" y="76"/>
                                </a:lnTo>
                                <a:lnTo>
                                  <a:pt x="57" y="78"/>
                                </a:lnTo>
                                <a:lnTo>
                                  <a:pt x="55" y="80"/>
                                </a:lnTo>
                                <a:lnTo>
                                  <a:pt x="55" y="82"/>
                                </a:lnTo>
                                <a:lnTo>
                                  <a:pt x="53" y="84"/>
                                </a:lnTo>
                                <a:lnTo>
                                  <a:pt x="51" y="86"/>
                                </a:lnTo>
                                <a:lnTo>
                                  <a:pt x="49" y="86"/>
                                </a:lnTo>
                                <a:lnTo>
                                  <a:pt x="46" y="89"/>
                                </a:lnTo>
                                <a:lnTo>
                                  <a:pt x="44" y="89"/>
                                </a:lnTo>
                                <a:lnTo>
                                  <a:pt x="42" y="89"/>
                                </a:lnTo>
                                <a:lnTo>
                                  <a:pt x="21" y="89"/>
                                </a:lnTo>
                                <a:lnTo>
                                  <a:pt x="19" y="89"/>
                                </a:lnTo>
                                <a:lnTo>
                                  <a:pt x="17" y="89"/>
                                </a:lnTo>
                                <a:lnTo>
                                  <a:pt x="15" y="86"/>
                                </a:lnTo>
                                <a:lnTo>
                                  <a:pt x="13" y="86"/>
                                </a:lnTo>
                                <a:lnTo>
                                  <a:pt x="11" y="84"/>
                                </a:lnTo>
                                <a:lnTo>
                                  <a:pt x="8" y="82"/>
                                </a:lnTo>
                                <a:lnTo>
                                  <a:pt x="8" y="80"/>
                                </a:lnTo>
                                <a:lnTo>
                                  <a:pt x="6" y="78"/>
                                </a:lnTo>
                                <a:lnTo>
                                  <a:pt x="6" y="76"/>
                                </a:lnTo>
                                <a:lnTo>
                                  <a:pt x="0" y="17"/>
                                </a:lnTo>
                                <a:lnTo>
                                  <a:pt x="0" y="1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4" name="Rectangle 875"/>
                        <wps:cNvSpPr>
                          <a:spLocks noChangeArrowheads="1"/>
                        </wps:cNvSpPr>
                        <wps:spPr bwMode="auto">
                          <a:xfrm>
                            <a:off x="4126800" y="5120618"/>
                            <a:ext cx="22034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WABASH</w:t>
                              </w:r>
                            </w:p>
                          </w:txbxContent>
                        </wps:txbx>
                        <wps:bodyPr rot="0" vert="horz" wrap="none" lIns="0" tIns="0" rIns="0" bIns="0" anchor="t" anchorCtr="0" upright="1">
                          <a:spAutoFit/>
                        </wps:bodyPr>
                      </wps:wsp>
                      <wps:wsp>
                        <wps:cNvPr id="3105" name="Rectangle 876"/>
                        <wps:cNvSpPr>
                          <a:spLocks noChangeArrowheads="1"/>
                        </wps:cNvSpPr>
                        <wps:spPr bwMode="auto">
                          <a:xfrm>
                            <a:off x="3673400" y="4126814"/>
                            <a:ext cx="35623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CUMBERLAND</w:t>
                              </w:r>
                            </w:p>
                          </w:txbxContent>
                        </wps:txbx>
                        <wps:bodyPr rot="0" vert="horz" wrap="none" lIns="0" tIns="0" rIns="0" bIns="0" anchor="t" anchorCtr="0" upright="1">
                          <a:spAutoFit/>
                        </wps:bodyPr>
                      </wps:wsp>
                      <wps:wsp>
                        <wps:cNvPr id="3106" name="Freeform 877"/>
                        <wps:cNvSpPr>
                          <a:spLocks/>
                        </wps:cNvSpPr>
                        <wps:spPr bwMode="auto">
                          <a:xfrm>
                            <a:off x="3665200" y="4129414"/>
                            <a:ext cx="398800" cy="57100"/>
                          </a:xfrm>
                          <a:custGeom>
                            <a:avLst/>
                            <a:gdLst>
                              <a:gd name="T0" fmla="*/ 4445 w 628"/>
                              <a:gd name="T1" fmla="*/ 14605 h 90"/>
                              <a:gd name="T2" fmla="*/ 21590 w 628"/>
                              <a:gd name="T3" fmla="*/ 1270 h 90"/>
                              <a:gd name="T4" fmla="*/ 39370 w 628"/>
                              <a:gd name="T5" fmla="*/ 3810 h 90"/>
                              <a:gd name="T6" fmla="*/ 46990 w 628"/>
                              <a:gd name="T7" fmla="*/ 14605 h 90"/>
                              <a:gd name="T8" fmla="*/ 50165 w 628"/>
                              <a:gd name="T9" fmla="*/ 2540 h 90"/>
                              <a:gd name="T10" fmla="*/ 64770 w 628"/>
                              <a:gd name="T11" fmla="*/ 0 h 90"/>
                              <a:gd name="T12" fmla="*/ 71120 w 628"/>
                              <a:gd name="T13" fmla="*/ 0 h 90"/>
                              <a:gd name="T14" fmla="*/ 86360 w 628"/>
                              <a:gd name="T15" fmla="*/ 0 h 90"/>
                              <a:gd name="T16" fmla="*/ 107315 w 628"/>
                              <a:gd name="T17" fmla="*/ 1270 h 90"/>
                              <a:gd name="T18" fmla="*/ 128905 w 628"/>
                              <a:gd name="T19" fmla="*/ 0 h 90"/>
                              <a:gd name="T20" fmla="*/ 135890 w 628"/>
                              <a:gd name="T21" fmla="*/ 1270 h 90"/>
                              <a:gd name="T22" fmla="*/ 154305 w 628"/>
                              <a:gd name="T23" fmla="*/ 0 h 90"/>
                              <a:gd name="T24" fmla="*/ 169545 w 628"/>
                              <a:gd name="T25" fmla="*/ 7620 h 90"/>
                              <a:gd name="T26" fmla="*/ 172085 w 628"/>
                              <a:gd name="T27" fmla="*/ 5080 h 90"/>
                              <a:gd name="T28" fmla="*/ 178435 w 628"/>
                              <a:gd name="T29" fmla="*/ 0 h 90"/>
                              <a:gd name="T30" fmla="*/ 215900 w 628"/>
                              <a:gd name="T31" fmla="*/ 0 h 90"/>
                              <a:gd name="T32" fmla="*/ 237490 w 628"/>
                              <a:gd name="T33" fmla="*/ 1270 h 90"/>
                              <a:gd name="T34" fmla="*/ 248285 w 628"/>
                              <a:gd name="T35" fmla="*/ 8890 h 90"/>
                              <a:gd name="T36" fmla="*/ 249555 w 628"/>
                              <a:gd name="T37" fmla="*/ 3810 h 90"/>
                              <a:gd name="T38" fmla="*/ 257810 w 628"/>
                              <a:gd name="T39" fmla="*/ 0 h 90"/>
                              <a:gd name="T40" fmla="*/ 271145 w 628"/>
                              <a:gd name="T41" fmla="*/ 2540 h 90"/>
                              <a:gd name="T42" fmla="*/ 273685 w 628"/>
                              <a:gd name="T43" fmla="*/ 31750 h 90"/>
                              <a:gd name="T44" fmla="*/ 290195 w 628"/>
                              <a:gd name="T45" fmla="*/ 1270 h 90"/>
                              <a:gd name="T46" fmla="*/ 306070 w 628"/>
                              <a:gd name="T47" fmla="*/ 0 h 90"/>
                              <a:gd name="T48" fmla="*/ 313055 w 628"/>
                              <a:gd name="T49" fmla="*/ 5080 h 90"/>
                              <a:gd name="T50" fmla="*/ 319405 w 628"/>
                              <a:gd name="T51" fmla="*/ 5080 h 90"/>
                              <a:gd name="T52" fmla="*/ 326390 w 628"/>
                              <a:gd name="T53" fmla="*/ 0 h 90"/>
                              <a:gd name="T54" fmla="*/ 339725 w 628"/>
                              <a:gd name="T55" fmla="*/ 0 h 90"/>
                              <a:gd name="T56" fmla="*/ 354330 w 628"/>
                              <a:gd name="T57" fmla="*/ 1270 h 90"/>
                              <a:gd name="T58" fmla="*/ 361315 w 628"/>
                              <a:gd name="T59" fmla="*/ 1270 h 90"/>
                              <a:gd name="T60" fmla="*/ 382270 w 628"/>
                              <a:gd name="T61" fmla="*/ 0 h 90"/>
                              <a:gd name="T62" fmla="*/ 397510 w 628"/>
                              <a:gd name="T63" fmla="*/ 15875 h 90"/>
                              <a:gd name="T64" fmla="*/ 398780 w 628"/>
                              <a:gd name="T65" fmla="*/ 41275 h 90"/>
                              <a:gd name="T66" fmla="*/ 383540 w 628"/>
                              <a:gd name="T67" fmla="*/ 55880 h 90"/>
                              <a:gd name="T68" fmla="*/ 362585 w 628"/>
                              <a:gd name="T69" fmla="*/ 57150 h 90"/>
                              <a:gd name="T70" fmla="*/ 355600 w 628"/>
                              <a:gd name="T71" fmla="*/ 55880 h 90"/>
                              <a:gd name="T72" fmla="*/ 340995 w 628"/>
                              <a:gd name="T73" fmla="*/ 57150 h 90"/>
                              <a:gd name="T74" fmla="*/ 327660 w 628"/>
                              <a:gd name="T75" fmla="*/ 57150 h 90"/>
                              <a:gd name="T76" fmla="*/ 319405 w 628"/>
                              <a:gd name="T77" fmla="*/ 57150 h 90"/>
                              <a:gd name="T78" fmla="*/ 304800 w 628"/>
                              <a:gd name="T79" fmla="*/ 54610 h 90"/>
                              <a:gd name="T80" fmla="*/ 296545 w 628"/>
                              <a:gd name="T81" fmla="*/ 52070 h 90"/>
                              <a:gd name="T82" fmla="*/ 290195 w 628"/>
                              <a:gd name="T83" fmla="*/ 57150 h 90"/>
                              <a:gd name="T84" fmla="*/ 254000 w 628"/>
                              <a:gd name="T85" fmla="*/ 55880 h 90"/>
                              <a:gd name="T86" fmla="*/ 238760 w 628"/>
                              <a:gd name="T87" fmla="*/ 57150 h 90"/>
                              <a:gd name="T88" fmla="*/ 231140 w 628"/>
                              <a:gd name="T89" fmla="*/ 55880 h 90"/>
                              <a:gd name="T90" fmla="*/ 215900 w 628"/>
                              <a:gd name="T91" fmla="*/ 57150 h 90"/>
                              <a:gd name="T92" fmla="*/ 178435 w 628"/>
                              <a:gd name="T93" fmla="*/ 57150 h 90"/>
                              <a:gd name="T94" fmla="*/ 172085 w 628"/>
                              <a:gd name="T95" fmla="*/ 52070 h 90"/>
                              <a:gd name="T96" fmla="*/ 161290 w 628"/>
                              <a:gd name="T97" fmla="*/ 55880 h 90"/>
                              <a:gd name="T98" fmla="*/ 138430 w 628"/>
                              <a:gd name="T99" fmla="*/ 57150 h 90"/>
                              <a:gd name="T100" fmla="*/ 131445 w 628"/>
                              <a:gd name="T101" fmla="*/ 55880 h 90"/>
                              <a:gd name="T102" fmla="*/ 116840 w 628"/>
                              <a:gd name="T103" fmla="*/ 57150 h 90"/>
                              <a:gd name="T104" fmla="*/ 96520 w 628"/>
                              <a:gd name="T105" fmla="*/ 57150 h 90"/>
                              <a:gd name="T106" fmla="*/ 81915 w 628"/>
                              <a:gd name="T107" fmla="*/ 55880 h 90"/>
                              <a:gd name="T108" fmla="*/ 75565 w 628"/>
                              <a:gd name="T109" fmla="*/ 55880 h 90"/>
                              <a:gd name="T110" fmla="*/ 56515 w 628"/>
                              <a:gd name="T111" fmla="*/ 54610 h 90"/>
                              <a:gd name="T112" fmla="*/ 46990 w 628"/>
                              <a:gd name="T113" fmla="*/ 43815 h 90"/>
                              <a:gd name="T114" fmla="*/ 40640 w 628"/>
                              <a:gd name="T115" fmla="*/ 53340 h 90"/>
                              <a:gd name="T116" fmla="*/ 24130 w 628"/>
                              <a:gd name="T117" fmla="*/ 57150 h 90"/>
                              <a:gd name="T118" fmla="*/ 9525 w 628"/>
                              <a:gd name="T119" fmla="*/ 52070 h 90"/>
                              <a:gd name="T120" fmla="*/ 0 w 628"/>
                              <a:gd name="T121" fmla="*/ 29210 h 90"/>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628" h="90">
                                <a:moveTo>
                                  <a:pt x="0" y="46"/>
                                </a:moveTo>
                                <a:lnTo>
                                  <a:pt x="0" y="44"/>
                                </a:lnTo>
                                <a:lnTo>
                                  <a:pt x="0" y="42"/>
                                </a:lnTo>
                                <a:lnTo>
                                  <a:pt x="5" y="27"/>
                                </a:lnTo>
                                <a:lnTo>
                                  <a:pt x="7" y="25"/>
                                </a:lnTo>
                                <a:lnTo>
                                  <a:pt x="7" y="23"/>
                                </a:lnTo>
                                <a:lnTo>
                                  <a:pt x="9" y="23"/>
                                </a:lnTo>
                                <a:lnTo>
                                  <a:pt x="17" y="12"/>
                                </a:lnTo>
                                <a:lnTo>
                                  <a:pt x="17" y="10"/>
                                </a:lnTo>
                                <a:lnTo>
                                  <a:pt x="19" y="8"/>
                                </a:lnTo>
                                <a:lnTo>
                                  <a:pt x="22" y="8"/>
                                </a:lnTo>
                                <a:lnTo>
                                  <a:pt x="34" y="2"/>
                                </a:lnTo>
                                <a:lnTo>
                                  <a:pt x="36" y="0"/>
                                </a:lnTo>
                                <a:lnTo>
                                  <a:pt x="38" y="0"/>
                                </a:lnTo>
                                <a:lnTo>
                                  <a:pt x="41" y="0"/>
                                </a:lnTo>
                                <a:lnTo>
                                  <a:pt x="43" y="0"/>
                                </a:lnTo>
                                <a:lnTo>
                                  <a:pt x="45" y="0"/>
                                </a:lnTo>
                                <a:lnTo>
                                  <a:pt x="62" y="6"/>
                                </a:lnTo>
                                <a:lnTo>
                                  <a:pt x="64" y="8"/>
                                </a:lnTo>
                                <a:lnTo>
                                  <a:pt x="66" y="8"/>
                                </a:lnTo>
                                <a:lnTo>
                                  <a:pt x="68" y="10"/>
                                </a:lnTo>
                                <a:lnTo>
                                  <a:pt x="70" y="12"/>
                                </a:lnTo>
                                <a:lnTo>
                                  <a:pt x="70" y="14"/>
                                </a:lnTo>
                                <a:lnTo>
                                  <a:pt x="74" y="23"/>
                                </a:lnTo>
                                <a:lnTo>
                                  <a:pt x="74" y="14"/>
                                </a:lnTo>
                                <a:lnTo>
                                  <a:pt x="74" y="12"/>
                                </a:lnTo>
                                <a:lnTo>
                                  <a:pt x="74" y="10"/>
                                </a:lnTo>
                                <a:lnTo>
                                  <a:pt x="76" y="8"/>
                                </a:lnTo>
                                <a:lnTo>
                                  <a:pt x="76" y="6"/>
                                </a:lnTo>
                                <a:lnTo>
                                  <a:pt x="79" y="4"/>
                                </a:lnTo>
                                <a:lnTo>
                                  <a:pt x="81" y="2"/>
                                </a:lnTo>
                                <a:lnTo>
                                  <a:pt x="83" y="2"/>
                                </a:lnTo>
                                <a:lnTo>
                                  <a:pt x="85" y="0"/>
                                </a:lnTo>
                                <a:lnTo>
                                  <a:pt x="87" y="0"/>
                                </a:lnTo>
                                <a:lnTo>
                                  <a:pt x="89" y="0"/>
                                </a:lnTo>
                                <a:lnTo>
                                  <a:pt x="102" y="0"/>
                                </a:lnTo>
                                <a:lnTo>
                                  <a:pt x="104" y="0"/>
                                </a:lnTo>
                                <a:lnTo>
                                  <a:pt x="106" y="0"/>
                                </a:lnTo>
                                <a:lnTo>
                                  <a:pt x="106" y="2"/>
                                </a:lnTo>
                                <a:lnTo>
                                  <a:pt x="108" y="0"/>
                                </a:lnTo>
                                <a:lnTo>
                                  <a:pt x="110" y="0"/>
                                </a:lnTo>
                                <a:lnTo>
                                  <a:pt x="112" y="0"/>
                                </a:lnTo>
                                <a:lnTo>
                                  <a:pt x="125" y="0"/>
                                </a:lnTo>
                                <a:lnTo>
                                  <a:pt x="127" y="0"/>
                                </a:lnTo>
                                <a:lnTo>
                                  <a:pt x="129" y="0"/>
                                </a:lnTo>
                                <a:lnTo>
                                  <a:pt x="131" y="2"/>
                                </a:lnTo>
                                <a:lnTo>
                                  <a:pt x="133" y="0"/>
                                </a:lnTo>
                                <a:lnTo>
                                  <a:pt x="136" y="0"/>
                                </a:lnTo>
                                <a:lnTo>
                                  <a:pt x="138" y="0"/>
                                </a:lnTo>
                                <a:lnTo>
                                  <a:pt x="161" y="0"/>
                                </a:lnTo>
                                <a:lnTo>
                                  <a:pt x="163" y="0"/>
                                </a:lnTo>
                                <a:lnTo>
                                  <a:pt x="165" y="0"/>
                                </a:lnTo>
                                <a:lnTo>
                                  <a:pt x="167" y="2"/>
                                </a:lnTo>
                                <a:lnTo>
                                  <a:pt x="169" y="2"/>
                                </a:lnTo>
                                <a:lnTo>
                                  <a:pt x="171" y="0"/>
                                </a:lnTo>
                                <a:lnTo>
                                  <a:pt x="174" y="0"/>
                                </a:lnTo>
                                <a:lnTo>
                                  <a:pt x="176" y="0"/>
                                </a:lnTo>
                                <a:lnTo>
                                  <a:pt x="199" y="0"/>
                                </a:lnTo>
                                <a:lnTo>
                                  <a:pt x="201" y="0"/>
                                </a:lnTo>
                                <a:lnTo>
                                  <a:pt x="203" y="0"/>
                                </a:lnTo>
                                <a:lnTo>
                                  <a:pt x="205" y="2"/>
                                </a:lnTo>
                                <a:lnTo>
                                  <a:pt x="207" y="2"/>
                                </a:lnTo>
                                <a:lnTo>
                                  <a:pt x="210" y="4"/>
                                </a:lnTo>
                                <a:lnTo>
                                  <a:pt x="212" y="6"/>
                                </a:lnTo>
                                <a:lnTo>
                                  <a:pt x="212" y="4"/>
                                </a:lnTo>
                                <a:lnTo>
                                  <a:pt x="214" y="2"/>
                                </a:lnTo>
                                <a:lnTo>
                                  <a:pt x="216" y="2"/>
                                </a:lnTo>
                                <a:lnTo>
                                  <a:pt x="218" y="0"/>
                                </a:lnTo>
                                <a:lnTo>
                                  <a:pt x="220" y="0"/>
                                </a:lnTo>
                                <a:lnTo>
                                  <a:pt x="222" y="0"/>
                                </a:lnTo>
                                <a:lnTo>
                                  <a:pt x="241" y="0"/>
                                </a:lnTo>
                                <a:lnTo>
                                  <a:pt x="243" y="0"/>
                                </a:lnTo>
                                <a:lnTo>
                                  <a:pt x="245" y="0"/>
                                </a:lnTo>
                                <a:lnTo>
                                  <a:pt x="248" y="2"/>
                                </a:lnTo>
                                <a:lnTo>
                                  <a:pt x="258" y="6"/>
                                </a:lnTo>
                                <a:lnTo>
                                  <a:pt x="260" y="6"/>
                                </a:lnTo>
                                <a:lnTo>
                                  <a:pt x="262" y="8"/>
                                </a:lnTo>
                                <a:lnTo>
                                  <a:pt x="267" y="12"/>
                                </a:lnTo>
                                <a:lnTo>
                                  <a:pt x="269" y="14"/>
                                </a:lnTo>
                                <a:lnTo>
                                  <a:pt x="269" y="17"/>
                                </a:lnTo>
                                <a:lnTo>
                                  <a:pt x="269" y="14"/>
                                </a:lnTo>
                                <a:lnTo>
                                  <a:pt x="269" y="12"/>
                                </a:lnTo>
                                <a:lnTo>
                                  <a:pt x="269" y="10"/>
                                </a:lnTo>
                                <a:lnTo>
                                  <a:pt x="271" y="8"/>
                                </a:lnTo>
                                <a:lnTo>
                                  <a:pt x="271" y="6"/>
                                </a:lnTo>
                                <a:lnTo>
                                  <a:pt x="273" y="4"/>
                                </a:lnTo>
                                <a:lnTo>
                                  <a:pt x="275" y="2"/>
                                </a:lnTo>
                                <a:lnTo>
                                  <a:pt x="277" y="2"/>
                                </a:lnTo>
                                <a:lnTo>
                                  <a:pt x="279" y="0"/>
                                </a:lnTo>
                                <a:lnTo>
                                  <a:pt x="281" y="0"/>
                                </a:lnTo>
                                <a:lnTo>
                                  <a:pt x="283" y="0"/>
                                </a:lnTo>
                                <a:lnTo>
                                  <a:pt x="332" y="0"/>
                                </a:lnTo>
                                <a:lnTo>
                                  <a:pt x="334" y="0"/>
                                </a:lnTo>
                                <a:lnTo>
                                  <a:pt x="336" y="0"/>
                                </a:lnTo>
                                <a:lnTo>
                                  <a:pt x="338" y="2"/>
                                </a:lnTo>
                                <a:lnTo>
                                  <a:pt x="340" y="0"/>
                                </a:lnTo>
                                <a:lnTo>
                                  <a:pt x="343" y="0"/>
                                </a:lnTo>
                                <a:lnTo>
                                  <a:pt x="345" y="0"/>
                                </a:lnTo>
                                <a:lnTo>
                                  <a:pt x="368" y="0"/>
                                </a:lnTo>
                                <a:lnTo>
                                  <a:pt x="370" y="0"/>
                                </a:lnTo>
                                <a:lnTo>
                                  <a:pt x="372" y="0"/>
                                </a:lnTo>
                                <a:lnTo>
                                  <a:pt x="374" y="2"/>
                                </a:lnTo>
                                <a:lnTo>
                                  <a:pt x="383" y="6"/>
                                </a:lnTo>
                                <a:lnTo>
                                  <a:pt x="385" y="6"/>
                                </a:lnTo>
                                <a:lnTo>
                                  <a:pt x="387" y="8"/>
                                </a:lnTo>
                                <a:lnTo>
                                  <a:pt x="389" y="10"/>
                                </a:lnTo>
                                <a:lnTo>
                                  <a:pt x="389" y="12"/>
                                </a:lnTo>
                                <a:lnTo>
                                  <a:pt x="391" y="14"/>
                                </a:lnTo>
                                <a:lnTo>
                                  <a:pt x="391" y="17"/>
                                </a:lnTo>
                                <a:lnTo>
                                  <a:pt x="391" y="14"/>
                                </a:lnTo>
                                <a:lnTo>
                                  <a:pt x="391" y="12"/>
                                </a:lnTo>
                                <a:lnTo>
                                  <a:pt x="391" y="10"/>
                                </a:lnTo>
                                <a:lnTo>
                                  <a:pt x="393" y="8"/>
                                </a:lnTo>
                                <a:lnTo>
                                  <a:pt x="393" y="6"/>
                                </a:lnTo>
                                <a:lnTo>
                                  <a:pt x="395" y="4"/>
                                </a:lnTo>
                                <a:lnTo>
                                  <a:pt x="397" y="2"/>
                                </a:lnTo>
                                <a:lnTo>
                                  <a:pt x="400" y="2"/>
                                </a:lnTo>
                                <a:lnTo>
                                  <a:pt x="402" y="0"/>
                                </a:lnTo>
                                <a:lnTo>
                                  <a:pt x="404" y="0"/>
                                </a:lnTo>
                                <a:lnTo>
                                  <a:pt x="406" y="0"/>
                                </a:lnTo>
                                <a:lnTo>
                                  <a:pt x="416" y="0"/>
                                </a:lnTo>
                                <a:lnTo>
                                  <a:pt x="419" y="0"/>
                                </a:lnTo>
                                <a:lnTo>
                                  <a:pt x="421" y="0"/>
                                </a:lnTo>
                                <a:lnTo>
                                  <a:pt x="423" y="2"/>
                                </a:lnTo>
                                <a:lnTo>
                                  <a:pt x="425" y="2"/>
                                </a:lnTo>
                                <a:lnTo>
                                  <a:pt x="427" y="4"/>
                                </a:lnTo>
                                <a:lnTo>
                                  <a:pt x="429" y="6"/>
                                </a:lnTo>
                                <a:lnTo>
                                  <a:pt x="429" y="8"/>
                                </a:lnTo>
                                <a:lnTo>
                                  <a:pt x="431" y="10"/>
                                </a:lnTo>
                                <a:lnTo>
                                  <a:pt x="431" y="12"/>
                                </a:lnTo>
                                <a:lnTo>
                                  <a:pt x="431" y="14"/>
                                </a:lnTo>
                                <a:lnTo>
                                  <a:pt x="431" y="50"/>
                                </a:lnTo>
                                <a:lnTo>
                                  <a:pt x="435" y="50"/>
                                </a:lnTo>
                                <a:lnTo>
                                  <a:pt x="452" y="10"/>
                                </a:lnTo>
                                <a:lnTo>
                                  <a:pt x="452" y="8"/>
                                </a:lnTo>
                                <a:lnTo>
                                  <a:pt x="452" y="6"/>
                                </a:lnTo>
                                <a:lnTo>
                                  <a:pt x="455" y="4"/>
                                </a:lnTo>
                                <a:lnTo>
                                  <a:pt x="457" y="2"/>
                                </a:lnTo>
                                <a:lnTo>
                                  <a:pt x="459" y="2"/>
                                </a:lnTo>
                                <a:lnTo>
                                  <a:pt x="461" y="0"/>
                                </a:lnTo>
                                <a:lnTo>
                                  <a:pt x="463" y="0"/>
                                </a:lnTo>
                                <a:lnTo>
                                  <a:pt x="465" y="0"/>
                                </a:lnTo>
                                <a:lnTo>
                                  <a:pt x="480" y="0"/>
                                </a:lnTo>
                                <a:lnTo>
                                  <a:pt x="482" y="0"/>
                                </a:lnTo>
                                <a:lnTo>
                                  <a:pt x="484" y="0"/>
                                </a:lnTo>
                                <a:lnTo>
                                  <a:pt x="486" y="2"/>
                                </a:lnTo>
                                <a:lnTo>
                                  <a:pt x="488" y="2"/>
                                </a:lnTo>
                                <a:lnTo>
                                  <a:pt x="490" y="4"/>
                                </a:lnTo>
                                <a:lnTo>
                                  <a:pt x="493" y="6"/>
                                </a:lnTo>
                                <a:lnTo>
                                  <a:pt x="493" y="8"/>
                                </a:lnTo>
                                <a:lnTo>
                                  <a:pt x="493" y="10"/>
                                </a:lnTo>
                                <a:lnTo>
                                  <a:pt x="501" y="29"/>
                                </a:lnTo>
                                <a:lnTo>
                                  <a:pt x="501" y="14"/>
                                </a:lnTo>
                                <a:lnTo>
                                  <a:pt x="501" y="12"/>
                                </a:lnTo>
                                <a:lnTo>
                                  <a:pt x="501" y="10"/>
                                </a:lnTo>
                                <a:lnTo>
                                  <a:pt x="503" y="8"/>
                                </a:lnTo>
                                <a:lnTo>
                                  <a:pt x="503" y="6"/>
                                </a:lnTo>
                                <a:lnTo>
                                  <a:pt x="505" y="4"/>
                                </a:lnTo>
                                <a:lnTo>
                                  <a:pt x="507" y="2"/>
                                </a:lnTo>
                                <a:lnTo>
                                  <a:pt x="509" y="2"/>
                                </a:lnTo>
                                <a:lnTo>
                                  <a:pt x="512" y="0"/>
                                </a:lnTo>
                                <a:lnTo>
                                  <a:pt x="514" y="0"/>
                                </a:lnTo>
                                <a:lnTo>
                                  <a:pt x="516" y="0"/>
                                </a:lnTo>
                                <a:lnTo>
                                  <a:pt x="526" y="0"/>
                                </a:lnTo>
                                <a:lnTo>
                                  <a:pt x="528" y="0"/>
                                </a:lnTo>
                                <a:lnTo>
                                  <a:pt x="531" y="0"/>
                                </a:lnTo>
                                <a:lnTo>
                                  <a:pt x="533" y="2"/>
                                </a:lnTo>
                                <a:lnTo>
                                  <a:pt x="535" y="0"/>
                                </a:lnTo>
                                <a:lnTo>
                                  <a:pt x="537" y="0"/>
                                </a:lnTo>
                                <a:lnTo>
                                  <a:pt x="539" y="0"/>
                                </a:lnTo>
                                <a:lnTo>
                                  <a:pt x="552" y="0"/>
                                </a:lnTo>
                                <a:lnTo>
                                  <a:pt x="554" y="0"/>
                                </a:lnTo>
                                <a:lnTo>
                                  <a:pt x="556" y="0"/>
                                </a:lnTo>
                                <a:lnTo>
                                  <a:pt x="558" y="2"/>
                                </a:lnTo>
                                <a:lnTo>
                                  <a:pt x="560" y="2"/>
                                </a:lnTo>
                                <a:lnTo>
                                  <a:pt x="562" y="4"/>
                                </a:lnTo>
                                <a:lnTo>
                                  <a:pt x="564" y="6"/>
                                </a:lnTo>
                                <a:lnTo>
                                  <a:pt x="564" y="4"/>
                                </a:lnTo>
                                <a:lnTo>
                                  <a:pt x="566" y="2"/>
                                </a:lnTo>
                                <a:lnTo>
                                  <a:pt x="569" y="2"/>
                                </a:lnTo>
                                <a:lnTo>
                                  <a:pt x="571" y="0"/>
                                </a:lnTo>
                                <a:lnTo>
                                  <a:pt x="573" y="0"/>
                                </a:lnTo>
                                <a:lnTo>
                                  <a:pt x="575" y="0"/>
                                </a:lnTo>
                                <a:lnTo>
                                  <a:pt x="598" y="0"/>
                                </a:lnTo>
                                <a:lnTo>
                                  <a:pt x="600" y="0"/>
                                </a:lnTo>
                                <a:lnTo>
                                  <a:pt x="602" y="0"/>
                                </a:lnTo>
                                <a:lnTo>
                                  <a:pt x="604" y="2"/>
                                </a:lnTo>
                                <a:lnTo>
                                  <a:pt x="607" y="2"/>
                                </a:lnTo>
                                <a:lnTo>
                                  <a:pt x="609" y="4"/>
                                </a:lnTo>
                                <a:lnTo>
                                  <a:pt x="623" y="21"/>
                                </a:lnTo>
                                <a:lnTo>
                                  <a:pt x="626" y="23"/>
                                </a:lnTo>
                                <a:lnTo>
                                  <a:pt x="626" y="25"/>
                                </a:lnTo>
                                <a:lnTo>
                                  <a:pt x="628" y="27"/>
                                </a:lnTo>
                                <a:lnTo>
                                  <a:pt x="628" y="29"/>
                                </a:lnTo>
                                <a:lnTo>
                                  <a:pt x="628" y="31"/>
                                </a:lnTo>
                                <a:lnTo>
                                  <a:pt x="628" y="61"/>
                                </a:lnTo>
                                <a:lnTo>
                                  <a:pt x="628" y="63"/>
                                </a:lnTo>
                                <a:lnTo>
                                  <a:pt x="628" y="65"/>
                                </a:lnTo>
                                <a:lnTo>
                                  <a:pt x="626" y="67"/>
                                </a:lnTo>
                                <a:lnTo>
                                  <a:pt x="626" y="69"/>
                                </a:lnTo>
                                <a:lnTo>
                                  <a:pt x="623" y="71"/>
                                </a:lnTo>
                                <a:lnTo>
                                  <a:pt x="609" y="86"/>
                                </a:lnTo>
                                <a:lnTo>
                                  <a:pt x="607" y="88"/>
                                </a:lnTo>
                                <a:lnTo>
                                  <a:pt x="604" y="88"/>
                                </a:lnTo>
                                <a:lnTo>
                                  <a:pt x="602" y="90"/>
                                </a:lnTo>
                                <a:lnTo>
                                  <a:pt x="600" y="90"/>
                                </a:lnTo>
                                <a:lnTo>
                                  <a:pt x="598" y="90"/>
                                </a:lnTo>
                                <a:lnTo>
                                  <a:pt x="575" y="90"/>
                                </a:lnTo>
                                <a:lnTo>
                                  <a:pt x="573" y="90"/>
                                </a:lnTo>
                                <a:lnTo>
                                  <a:pt x="571" y="90"/>
                                </a:lnTo>
                                <a:lnTo>
                                  <a:pt x="569" y="88"/>
                                </a:lnTo>
                                <a:lnTo>
                                  <a:pt x="566" y="88"/>
                                </a:lnTo>
                                <a:lnTo>
                                  <a:pt x="564" y="86"/>
                                </a:lnTo>
                                <a:lnTo>
                                  <a:pt x="564" y="84"/>
                                </a:lnTo>
                                <a:lnTo>
                                  <a:pt x="562" y="86"/>
                                </a:lnTo>
                                <a:lnTo>
                                  <a:pt x="560" y="88"/>
                                </a:lnTo>
                                <a:lnTo>
                                  <a:pt x="558" y="88"/>
                                </a:lnTo>
                                <a:lnTo>
                                  <a:pt x="556" y="90"/>
                                </a:lnTo>
                                <a:lnTo>
                                  <a:pt x="554" y="90"/>
                                </a:lnTo>
                                <a:lnTo>
                                  <a:pt x="552" y="90"/>
                                </a:lnTo>
                                <a:lnTo>
                                  <a:pt x="539" y="90"/>
                                </a:lnTo>
                                <a:lnTo>
                                  <a:pt x="537" y="90"/>
                                </a:lnTo>
                                <a:lnTo>
                                  <a:pt x="535" y="90"/>
                                </a:lnTo>
                                <a:lnTo>
                                  <a:pt x="533" y="88"/>
                                </a:lnTo>
                                <a:lnTo>
                                  <a:pt x="531" y="90"/>
                                </a:lnTo>
                                <a:lnTo>
                                  <a:pt x="528" y="90"/>
                                </a:lnTo>
                                <a:lnTo>
                                  <a:pt x="526" y="90"/>
                                </a:lnTo>
                                <a:lnTo>
                                  <a:pt x="516" y="90"/>
                                </a:lnTo>
                                <a:lnTo>
                                  <a:pt x="514" y="90"/>
                                </a:lnTo>
                                <a:lnTo>
                                  <a:pt x="512" y="90"/>
                                </a:lnTo>
                                <a:lnTo>
                                  <a:pt x="509" y="88"/>
                                </a:lnTo>
                                <a:lnTo>
                                  <a:pt x="507" y="90"/>
                                </a:lnTo>
                                <a:lnTo>
                                  <a:pt x="505" y="90"/>
                                </a:lnTo>
                                <a:lnTo>
                                  <a:pt x="503" y="90"/>
                                </a:lnTo>
                                <a:lnTo>
                                  <a:pt x="490" y="90"/>
                                </a:lnTo>
                                <a:lnTo>
                                  <a:pt x="488" y="90"/>
                                </a:lnTo>
                                <a:lnTo>
                                  <a:pt x="486" y="90"/>
                                </a:lnTo>
                                <a:lnTo>
                                  <a:pt x="484" y="88"/>
                                </a:lnTo>
                                <a:lnTo>
                                  <a:pt x="482" y="88"/>
                                </a:lnTo>
                                <a:lnTo>
                                  <a:pt x="480" y="86"/>
                                </a:lnTo>
                                <a:lnTo>
                                  <a:pt x="478" y="84"/>
                                </a:lnTo>
                                <a:lnTo>
                                  <a:pt x="478" y="82"/>
                                </a:lnTo>
                                <a:lnTo>
                                  <a:pt x="476" y="80"/>
                                </a:lnTo>
                                <a:lnTo>
                                  <a:pt x="474" y="69"/>
                                </a:lnTo>
                                <a:lnTo>
                                  <a:pt x="469" y="80"/>
                                </a:lnTo>
                                <a:lnTo>
                                  <a:pt x="467" y="82"/>
                                </a:lnTo>
                                <a:lnTo>
                                  <a:pt x="467" y="84"/>
                                </a:lnTo>
                                <a:lnTo>
                                  <a:pt x="465" y="86"/>
                                </a:lnTo>
                                <a:lnTo>
                                  <a:pt x="463" y="88"/>
                                </a:lnTo>
                                <a:lnTo>
                                  <a:pt x="461" y="88"/>
                                </a:lnTo>
                                <a:lnTo>
                                  <a:pt x="459" y="90"/>
                                </a:lnTo>
                                <a:lnTo>
                                  <a:pt x="457" y="90"/>
                                </a:lnTo>
                                <a:lnTo>
                                  <a:pt x="455" y="90"/>
                                </a:lnTo>
                                <a:lnTo>
                                  <a:pt x="442" y="90"/>
                                </a:lnTo>
                                <a:lnTo>
                                  <a:pt x="406" y="90"/>
                                </a:lnTo>
                                <a:lnTo>
                                  <a:pt x="404" y="90"/>
                                </a:lnTo>
                                <a:lnTo>
                                  <a:pt x="402" y="90"/>
                                </a:lnTo>
                                <a:lnTo>
                                  <a:pt x="400" y="88"/>
                                </a:lnTo>
                                <a:lnTo>
                                  <a:pt x="397" y="88"/>
                                </a:lnTo>
                                <a:lnTo>
                                  <a:pt x="395" y="90"/>
                                </a:lnTo>
                                <a:lnTo>
                                  <a:pt x="393" y="90"/>
                                </a:lnTo>
                                <a:lnTo>
                                  <a:pt x="391" y="90"/>
                                </a:lnTo>
                                <a:lnTo>
                                  <a:pt x="378" y="90"/>
                                </a:lnTo>
                                <a:lnTo>
                                  <a:pt x="376" y="90"/>
                                </a:lnTo>
                                <a:lnTo>
                                  <a:pt x="374" y="90"/>
                                </a:lnTo>
                                <a:lnTo>
                                  <a:pt x="372" y="88"/>
                                </a:lnTo>
                                <a:lnTo>
                                  <a:pt x="370" y="88"/>
                                </a:lnTo>
                                <a:lnTo>
                                  <a:pt x="368" y="86"/>
                                </a:lnTo>
                                <a:lnTo>
                                  <a:pt x="366" y="88"/>
                                </a:lnTo>
                                <a:lnTo>
                                  <a:pt x="364" y="88"/>
                                </a:lnTo>
                                <a:lnTo>
                                  <a:pt x="362" y="90"/>
                                </a:lnTo>
                                <a:lnTo>
                                  <a:pt x="359" y="90"/>
                                </a:lnTo>
                                <a:lnTo>
                                  <a:pt x="357" y="90"/>
                                </a:lnTo>
                                <a:lnTo>
                                  <a:pt x="345" y="90"/>
                                </a:lnTo>
                                <a:lnTo>
                                  <a:pt x="343" y="90"/>
                                </a:lnTo>
                                <a:lnTo>
                                  <a:pt x="340" y="90"/>
                                </a:lnTo>
                                <a:lnTo>
                                  <a:pt x="338" y="88"/>
                                </a:lnTo>
                                <a:lnTo>
                                  <a:pt x="336" y="90"/>
                                </a:lnTo>
                                <a:lnTo>
                                  <a:pt x="334" y="90"/>
                                </a:lnTo>
                                <a:lnTo>
                                  <a:pt x="332" y="90"/>
                                </a:lnTo>
                                <a:lnTo>
                                  <a:pt x="283" y="90"/>
                                </a:lnTo>
                                <a:lnTo>
                                  <a:pt x="281" y="90"/>
                                </a:lnTo>
                                <a:lnTo>
                                  <a:pt x="279" y="90"/>
                                </a:lnTo>
                                <a:lnTo>
                                  <a:pt x="277" y="88"/>
                                </a:lnTo>
                                <a:lnTo>
                                  <a:pt x="275" y="88"/>
                                </a:lnTo>
                                <a:lnTo>
                                  <a:pt x="273" y="86"/>
                                </a:lnTo>
                                <a:lnTo>
                                  <a:pt x="271" y="84"/>
                                </a:lnTo>
                                <a:lnTo>
                                  <a:pt x="271" y="82"/>
                                </a:lnTo>
                                <a:lnTo>
                                  <a:pt x="269" y="80"/>
                                </a:lnTo>
                                <a:lnTo>
                                  <a:pt x="269" y="78"/>
                                </a:lnTo>
                                <a:lnTo>
                                  <a:pt x="264" y="82"/>
                                </a:lnTo>
                                <a:lnTo>
                                  <a:pt x="262" y="84"/>
                                </a:lnTo>
                                <a:lnTo>
                                  <a:pt x="256" y="88"/>
                                </a:lnTo>
                                <a:lnTo>
                                  <a:pt x="254" y="88"/>
                                </a:lnTo>
                                <a:lnTo>
                                  <a:pt x="252" y="90"/>
                                </a:lnTo>
                                <a:lnTo>
                                  <a:pt x="250" y="90"/>
                                </a:lnTo>
                                <a:lnTo>
                                  <a:pt x="248" y="90"/>
                                </a:lnTo>
                                <a:lnTo>
                                  <a:pt x="222" y="90"/>
                                </a:lnTo>
                                <a:lnTo>
                                  <a:pt x="220" y="90"/>
                                </a:lnTo>
                                <a:lnTo>
                                  <a:pt x="218" y="90"/>
                                </a:lnTo>
                                <a:lnTo>
                                  <a:pt x="216" y="88"/>
                                </a:lnTo>
                                <a:lnTo>
                                  <a:pt x="214" y="88"/>
                                </a:lnTo>
                                <a:lnTo>
                                  <a:pt x="212" y="86"/>
                                </a:lnTo>
                                <a:lnTo>
                                  <a:pt x="212" y="84"/>
                                </a:lnTo>
                                <a:lnTo>
                                  <a:pt x="210" y="86"/>
                                </a:lnTo>
                                <a:lnTo>
                                  <a:pt x="207" y="88"/>
                                </a:lnTo>
                                <a:lnTo>
                                  <a:pt x="205" y="88"/>
                                </a:lnTo>
                                <a:lnTo>
                                  <a:pt x="203" y="90"/>
                                </a:lnTo>
                                <a:lnTo>
                                  <a:pt x="201" y="90"/>
                                </a:lnTo>
                                <a:lnTo>
                                  <a:pt x="199" y="90"/>
                                </a:lnTo>
                                <a:lnTo>
                                  <a:pt x="186" y="90"/>
                                </a:lnTo>
                                <a:lnTo>
                                  <a:pt x="184" y="90"/>
                                </a:lnTo>
                                <a:lnTo>
                                  <a:pt x="182" y="90"/>
                                </a:lnTo>
                                <a:lnTo>
                                  <a:pt x="180" y="90"/>
                                </a:lnTo>
                                <a:lnTo>
                                  <a:pt x="178" y="90"/>
                                </a:lnTo>
                                <a:lnTo>
                                  <a:pt x="157" y="90"/>
                                </a:lnTo>
                                <a:lnTo>
                                  <a:pt x="155" y="90"/>
                                </a:lnTo>
                                <a:lnTo>
                                  <a:pt x="152" y="90"/>
                                </a:lnTo>
                                <a:lnTo>
                                  <a:pt x="150" y="90"/>
                                </a:lnTo>
                                <a:lnTo>
                                  <a:pt x="138" y="90"/>
                                </a:lnTo>
                                <a:lnTo>
                                  <a:pt x="136" y="90"/>
                                </a:lnTo>
                                <a:lnTo>
                                  <a:pt x="133" y="90"/>
                                </a:lnTo>
                                <a:lnTo>
                                  <a:pt x="131" y="88"/>
                                </a:lnTo>
                                <a:lnTo>
                                  <a:pt x="129" y="88"/>
                                </a:lnTo>
                                <a:lnTo>
                                  <a:pt x="127" y="86"/>
                                </a:lnTo>
                                <a:lnTo>
                                  <a:pt x="127" y="84"/>
                                </a:lnTo>
                                <a:lnTo>
                                  <a:pt x="125" y="86"/>
                                </a:lnTo>
                                <a:lnTo>
                                  <a:pt x="123" y="86"/>
                                </a:lnTo>
                                <a:lnTo>
                                  <a:pt x="121" y="88"/>
                                </a:lnTo>
                                <a:lnTo>
                                  <a:pt x="119" y="88"/>
                                </a:lnTo>
                                <a:lnTo>
                                  <a:pt x="108" y="90"/>
                                </a:lnTo>
                                <a:lnTo>
                                  <a:pt x="106" y="90"/>
                                </a:lnTo>
                                <a:lnTo>
                                  <a:pt x="104" y="90"/>
                                </a:lnTo>
                                <a:lnTo>
                                  <a:pt x="93" y="88"/>
                                </a:lnTo>
                                <a:lnTo>
                                  <a:pt x="91" y="88"/>
                                </a:lnTo>
                                <a:lnTo>
                                  <a:pt x="89" y="86"/>
                                </a:lnTo>
                                <a:lnTo>
                                  <a:pt x="87" y="86"/>
                                </a:lnTo>
                                <a:lnTo>
                                  <a:pt x="85" y="84"/>
                                </a:lnTo>
                                <a:lnTo>
                                  <a:pt x="83" y="82"/>
                                </a:lnTo>
                                <a:lnTo>
                                  <a:pt x="76" y="74"/>
                                </a:lnTo>
                                <a:lnTo>
                                  <a:pt x="76" y="71"/>
                                </a:lnTo>
                                <a:lnTo>
                                  <a:pt x="74" y="69"/>
                                </a:lnTo>
                                <a:lnTo>
                                  <a:pt x="74" y="67"/>
                                </a:lnTo>
                                <a:lnTo>
                                  <a:pt x="74" y="65"/>
                                </a:lnTo>
                                <a:lnTo>
                                  <a:pt x="68" y="78"/>
                                </a:lnTo>
                                <a:lnTo>
                                  <a:pt x="68" y="80"/>
                                </a:lnTo>
                                <a:lnTo>
                                  <a:pt x="66" y="82"/>
                                </a:lnTo>
                                <a:lnTo>
                                  <a:pt x="64" y="84"/>
                                </a:lnTo>
                                <a:lnTo>
                                  <a:pt x="62" y="84"/>
                                </a:lnTo>
                                <a:lnTo>
                                  <a:pt x="60" y="86"/>
                                </a:lnTo>
                                <a:lnTo>
                                  <a:pt x="45" y="90"/>
                                </a:lnTo>
                                <a:lnTo>
                                  <a:pt x="43" y="90"/>
                                </a:lnTo>
                                <a:lnTo>
                                  <a:pt x="41" y="90"/>
                                </a:lnTo>
                                <a:lnTo>
                                  <a:pt x="38" y="90"/>
                                </a:lnTo>
                                <a:lnTo>
                                  <a:pt x="26" y="88"/>
                                </a:lnTo>
                                <a:lnTo>
                                  <a:pt x="24" y="88"/>
                                </a:lnTo>
                                <a:lnTo>
                                  <a:pt x="22" y="86"/>
                                </a:lnTo>
                                <a:lnTo>
                                  <a:pt x="19" y="86"/>
                                </a:lnTo>
                                <a:lnTo>
                                  <a:pt x="17" y="84"/>
                                </a:lnTo>
                                <a:lnTo>
                                  <a:pt x="15" y="82"/>
                                </a:lnTo>
                                <a:lnTo>
                                  <a:pt x="7" y="69"/>
                                </a:lnTo>
                                <a:lnTo>
                                  <a:pt x="7" y="67"/>
                                </a:lnTo>
                                <a:lnTo>
                                  <a:pt x="5" y="65"/>
                                </a:lnTo>
                                <a:lnTo>
                                  <a:pt x="0" y="50"/>
                                </a:lnTo>
                                <a:lnTo>
                                  <a:pt x="0" y="48"/>
                                </a:lnTo>
                                <a:lnTo>
                                  <a:pt x="0" y="4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7" name="Rectangle 878"/>
                        <wps:cNvSpPr>
                          <a:spLocks noChangeArrowheads="1"/>
                        </wps:cNvSpPr>
                        <wps:spPr bwMode="auto">
                          <a:xfrm>
                            <a:off x="3673400" y="4126814"/>
                            <a:ext cx="35623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CUMBERLAND</w:t>
                              </w:r>
                            </w:p>
                          </w:txbxContent>
                        </wps:txbx>
                        <wps:bodyPr rot="0" vert="horz" wrap="none" lIns="0" tIns="0" rIns="0" bIns="0" anchor="t" anchorCtr="0" upright="1">
                          <a:spAutoFit/>
                        </wps:bodyPr>
                      </wps:wsp>
                      <wps:wsp>
                        <wps:cNvPr id="3108" name="Rectangle 879"/>
                        <wps:cNvSpPr>
                          <a:spLocks noChangeArrowheads="1"/>
                        </wps:cNvSpPr>
                        <wps:spPr bwMode="auto">
                          <a:xfrm>
                            <a:off x="2943800" y="6544323"/>
                            <a:ext cx="21463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PULASKI</w:t>
                              </w:r>
                            </w:p>
                          </w:txbxContent>
                        </wps:txbx>
                        <wps:bodyPr rot="0" vert="horz" wrap="none" lIns="0" tIns="0" rIns="0" bIns="0" anchor="t" anchorCtr="0" upright="1">
                          <a:spAutoFit/>
                        </wps:bodyPr>
                      </wps:wsp>
                      <wps:wsp>
                        <wps:cNvPr id="3109" name="Freeform 880"/>
                        <wps:cNvSpPr>
                          <a:spLocks noEditPoints="1"/>
                        </wps:cNvSpPr>
                        <wps:spPr bwMode="auto">
                          <a:xfrm>
                            <a:off x="2946400" y="6543623"/>
                            <a:ext cx="243200" cy="57800"/>
                          </a:xfrm>
                          <a:custGeom>
                            <a:avLst/>
                            <a:gdLst>
                              <a:gd name="T0" fmla="*/ 1270 w 383"/>
                              <a:gd name="T1" fmla="*/ 5715 h 91"/>
                              <a:gd name="T2" fmla="*/ 6985 w 383"/>
                              <a:gd name="T3" fmla="*/ 0 h 91"/>
                              <a:gd name="T4" fmla="*/ 28575 w 383"/>
                              <a:gd name="T5" fmla="*/ 0 h 91"/>
                              <a:gd name="T6" fmla="*/ 33655 w 383"/>
                              <a:gd name="T7" fmla="*/ 3175 h 91"/>
                              <a:gd name="T8" fmla="*/ 40640 w 383"/>
                              <a:gd name="T9" fmla="*/ 0 h 91"/>
                              <a:gd name="T10" fmla="*/ 52705 w 383"/>
                              <a:gd name="T11" fmla="*/ 0 h 91"/>
                              <a:gd name="T12" fmla="*/ 66040 w 383"/>
                              <a:gd name="T13" fmla="*/ 0 h 91"/>
                              <a:gd name="T14" fmla="*/ 71120 w 383"/>
                              <a:gd name="T15" fmla="*/ 5715 h 91"/>
                              <a:gd name="T16" fmla="*/ 76835 w 383"/>
                              <a:gd name="T17" fmla="*/ 0 h 91"/>
                              <a:gd name="T18" fmla="*/ 88900 w 383"/>
                              <a:gd name="T19" fmla="*/ 0 h 91"/>
                              <a:gd name="T20" fmla="*/ 93980 w 383"/>
                              <a:gd name="T21" fmla="*/ 5715 h 91"/>
                              <a:gd name="T22" fmla="*/ 97790 w 383"/>
                              <a:gd name="T23" fmla="*/ 31115 h 91"/>
                              <a:gd name="T24" fmla="*/ 111760 w 383"/>
                              <a:gd name="T25" fmla="*/ 1270 h 91"/>
                              <a:gd name="T26" fmla="*/ 126365 w 383"/>
                              <a:gd name="T27" fmla="*/ 0 h 91"/>
                              <a:gd name="T28" fmla="*/ 132715 w 383"/>
                              <a:gd name="T29" fmla="*/ 3175 h 91"/>
                              <a:gd name="T30" fmla="*/ 137160 w 383"/>
                              <a:gd name="T31" fmla="*/ 8255 h 91"/>
                              <a:gd name="T32" fmla="*/ 147955 w 383"/>
                              <a:gd name="T33" fmla="*/ 1270 h 91"/>
                              <a:gd name="T34" fmla="*/ 172085 w 383"/>
                              <a:gd name="T35" fmla="*/ 3175 h 91"/>
                              <a:gd name="T36" fmla="*/ 178435 w 383"/>
                              <a:gd name="T37" fmla="*/ 5715 h 91"/>
                              <a:gd name="T38" fmla="*/ 184150 w 383"/>
                              <a:gd name="T39" fmla="*/ 0 h 91"/>
                              <a:gd name="T40" fmla="*/ 197485 w 383"/>
                              <a:gd name="T41" fmla="*/ 0 h 91"/>
                              <a:gd name="T42" fmla="*/ 203835 w 383"/>
                              <a:gd name="T43" fmla="*/ 3175 h 91"/>
                              <a:gd name="T44" fmla="*/ 210820 w 383"/>
                              <a:gd name="T45" fmla="*/ 0 h 91"/>
                              <a:gd name="T46" fmla="*/ 222885 w 383"/>
                              <a:gd name="T47" fmla="*/ 0 h 91"/>
                              <a:gd name="T48" fmla="*/ 236220 w 383"/>
                              <a:gd name="T49" fmla="*/ 0 h 91"/>
                              <a:gd name="T50" fmla="*/ 241300 w 383"/>
                              <a:gd name="T51" fmla="*/ 5715 h 91"/>
                              <a:gd name="T52" fmla="*/ 243205 w 383"/>
                              <a:gd name="T53" fmla="*/ 49530 h 91"/>
                              <a:gd name="T54" fmla="*/ 238760 w 383"/>
                              <a:gd name="T55" fmla="*/ 56515 h 91"/>
                              <a:gd name="T56" fmla="*/ 225425 w 383"/>
                              <a:gd name="T57" fmla="*/ 57785 h 91"/>
                              <a:gd name="T58" fmla="*/ 219075 w 383"/>
                              <a:gd name="T59" fmla="*/ 57785 h 91"/>
                              <a:gd name="T60" fmla="*/ 207010 w 383"/>
                              <a:gd name="T61" fmla="*/ 56515 h 91"/>
                              <a:gd name="T62" fmla="*/ 201295 w 383"/>
                              <a:gd name="T63" fmla="*/ 55245 h 91"/>
                              <a:gd name="T64" fmla="*/ 194945 w 383"/>
                              <a:gd name="T65" fmla="*/ 57785 h 91"/>
                              <a:gd name="T66" fmla="*/ 180975 w 383"/>
                              <a:gd name="T67" fmla="*/ 56515 h 91"/>
                              <a:gd name="T68" fmla="*/ 174625 w 383"/>
                              <a:gd name="T69" fmla="*/ 55245 h 91"/>
                              <a:gd name="T70" fmla="*/ 160020 w 383"/>
                              <a:gd name="T71" fmla="*/ 57785 h 91"/>
                              <a:gd name="T72" fmla="*/ 143510 w 383"/>
                              <a:gd name="T73" fmla="*/ 56515 h 91"/>
                              <a:gd name="T74" fmla="*/ 131445 w 383"/>
                              <a:gd name="T75" fmla="*/ 57785 h 91"/>
                              <a:gd name="T76" fmla="*/ 125095 w 383"/>
                              <a:gd name="T77" fmla="*/ 53975 h 91"/>
                              <a:gd name="T78" fmla="*/ 118110 w 383"/>
                              <a:gd name="T79" fmla="*/ 52705 h 91"/>
                              <a:gd name="T80" fmla="*/ 113030 w 383"/>
                              <a:gd name="T81" fmla="*/ 57785 h 91"/>
                              <a:gd name="T82" fmla="*/ 78105 w 383"/>
                              <a:gd name="T83" fmla="*/ 57785 h 91"/>
                              <a:gd name="T84" fmla="*/ 71120 w 383"/>
                              <a:gd name="T85" fmla="*/ 53975 h 91"/>
                              <a:gd name="T86" fmla="*/ 69850 w 383"/>
                              <a:gd name="T87" fmla="*/ 45720 h 91"/>
                              <a:gd name="T88" fmla="*/ 61595 w 383"/>
                              <a:gd name="T89" fmla="*/ 55245 h 91"/>
                              <a:gd name="T90" fmla="*/ 49530 w 383"/>
                              <a:gd name="T91" fmla="*/ 57785 h 91"/>
                              <a:gd name="T92" fmla="*/ 37465 w 383"/>
                              <a:gd name="T93" fmla="*/ 53975 h 91"/>
                              <a:gd name="T94" fmla="*/ 31115 w 383"/>
                              <a:gd name="T95" fmla="*/ 43180 h 91"/>
                              <a:gd name="T96" fmla="*/ 25400 w 383"/>
                              <a:gd name="T97" fmla="*/ 49530 h 91"/>
                              <a:gd name="T98" fmla="*/ 21590 w 383"/>
                              <a:gd name="T99" fmla="*/ 56515 h 91"/>
                              <a:gd name="T100" fmla="*/ 9525 w 383"/>
                              <a:gd name="T101" fmla="*/ 57785 h 91"/>
                              <a:gd name="T102" fmla="*/ 3175 w 383"/>
                              <a:gd name="T103" fmla="*/ 55245 h 91"/>
                              <a:gd name="T104" fmla="*/ 0 w 383"/>
                              <a:gd name="T105" fmla="*/ 48260 h 91"/>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383" h="91">
                                <a:moveTo>
                                  <a:pt x="0" y="76"/>
                                </a:moveTo>
                                <a:lnTo>
                                  <a:pt x="0" y="15"/>
                                </a:lnTo>
                                <a:lnTo>
                                  <a:pt x="0" y="13"/>
                                </a:lnTo>
                                <a:lnTo>
                                  <a:pt x="0" y="11"/>
                                </a:lnTo>
                                <a:lnTo>
                                  <a:pt x="2" y="9"/>
                                </a:lnTo>
                                <a:lnTo>
                                  <a:pt x="2" y="7"/>
                                </a:lnTo>
                                <a:lnTo>
                                  <a:pt x="5" y="5"/>
                                </a:lnTo>
                                <a:lnTo>
                                  <a:pt x="7" y="2"/>
                                </a:lnTo>
                                <a:lnTo>
                                  <a:pt x="9" y="2"/>
                                </a:lnTo>
                                <a:lnTo>
                                  <a:pt x="11" y="0"/>
                                </a:lnTo>
                                <a:lnTo>
                                  <a:pt x="13" y="0"/>
                                </a:lnTo>
                                <a:lnTo>
                                  <a:pt x="15" y="0"/>
                                </a:lnTo>
                                <a:lnTo>
                                  <a:pt x="40" y="0"/>
                                </a:lnTo>
                                <a:lnTo>
                                  <a:pt x="43" y="0"/>
                                </a:lnTo>
                                <a:lnTo>
                                  <a:pt x="45" y="0"/>
                                </a:lnTo>
                                <a:lnTo>
                                  <a:pt x="47" y="2"/>
                                </a:lnTo>
                                <a:lnTo>
                                  <a:pt x="49" y="2"/>
                                </a:lnTo>
                                <a:lnTo>
                                  <a:pt x="51" y="5"/>
                                </a:lnTo>
                                <a:lnTo>
                                  <a:pt x="53" y="7"/>
                                </a:lnTo>
                                <a:lnTo>
                                  <a:pt x="53" y="5"/>
                                </a:lnTo>
                                <a:lnTo>
                                  <a:pt x="55" y="2"/>
                                </a:lnTo>
                                <a:lnTo>
                                  <a:pt x="57" y="2"/>
                                </a:lnTo>
                                <a:lnTo>
                                  <a:pt x="59" y="0"/>
                                </a:lnTo>
                                <a:lnTo>
                                  <a:pt x="62" y="0"/>
                                </a:lnTo>
                                <a:lnTo>
                                  <a:pt x="64" y="0"/>
                                </a:lnTo>
                                <a:lnTo>
                                  <a:pt x="74" y="0"/>
                                </a:lnTo>
                                <a:lnTo>
                                  <a:pt x="76" y="0"/>
                                </a:lnTo>
                                <a:lnTo>
                                  <a:pt x="78" y="0"/>
                                </a:lnTo>
                                <a:lnTo>
                                  <a:pt x="81" y="2"/>
                                </a:lnTo>
                                <a:lnTo>
                                  <a:pt x="83" y="0"/>
                                </a:lnTo>
                                <a:lnTo>
                                  <a:pt x="85" y="0"/>
                                </a:lnTo>
                                <a:lnTo>
                                  <a:pt x="87" y="0"/>
                                </a:lnTo>
                                <a:lnTo>
                                  <a:pt x="100" y="0"/>
                                </a:lnTo>
                                <a:lnTo>
                                  <a:pt x="102" y="0"/>
                                </a:lnTo>
                                <a:lnTo>
                                  <a:pt x="104" y="0"/>
                                </a:lnTo>
                                <a:lnTo>
                                  <a:pt x="106" y="2"/>
                                </a:lnTo>
                                <a:lnTo>
                                  <a:pt x="108" y="2"/>
                                </a:lnTo>
                                <a:lnTo>
                                  <a:pt x="110" y="5"/>
                                </a:lnTo>
                                <a:lnTo>
                                  <a:pt x="112" y="7"/>
                                </a:lnTo>
                                <a:lnTo>
                                  <a:pt x="112" y="9"/>
                                </a:lnTo>
                                <a:lnTo>
                                  <a:pt x="112" y="7"/>
                                </a:lnTo>
                                <a:lnTo>
                                  <a:pt x="114" y="5"/>
                                </a:lnTo>
                                <a:lnTo>
                                  <a:pt x="116" y="2"/>
                                </a:lnTo>
                                <a:lnTo>
                                  <a:pt x="119" y="2"/>
                                </a:lnTo>
                                <a:lnTo>
                                  <a:pt x="121" y="0"/>
                                </a:lnTo>
                                <a:lnTo>
                                  <a:pt x="123" y="0"/>
                                </a:lnTo>
                                <a:lnTo>
                                  <a:pt x="125" y="0"/>
                                </a:lnTo>
                                <a:lnTo>
                                  <a:pt x="135" y="0"/>
                                </a:lnTo>
                                <a:lnTo>
                                  <a:pt x="138" y="0"/>
                                </a:lnTo>
                                <a:lnTo>
                                  <a:pt x="140" y="0"/>
                                </a:lnTo>
                                <a:lnTo>
                                  <a:pt x="142" y="2"/>
                                </a:lnTo>
                                <a:lnTo>
                                  <a:pt x="144" y="2"/>
                                </a:lnTo>
                                <a:lnTo>
                                  <a:pt x="146" y="5"/>
                                </a:lnTo>
                                <a:lnTo>
                                  <a:pt x="148" y="7"/>
                                </a:lnTo>
                                <a:lnTo>
                                  <a:pt x="148" y="9"/>
                                </a:lnTo>
                                <a:lnTo>
                                  <a:pt x="150" y="11"/>
                                </a:lnTo>
                                <a:lnTo>
                                  <a:pt x="150" y="13"/>
                                </a:lnTo>
                                <a:lnTo>
                                  <a:pt x="150" y="15"/>
                                </a:lnTo>
                                <a:lnTo>
                                  <a:pt x="150" y="49"/>
                                </a:lnTo>
                                <a:lnTo>
                                  <a:pt x="154" y="49"/>
                                </a:lnTo>
                                <a:lnTo>
                                  <a:pt x="171" y="11"/>
                                </a:lnTo>
                                <a:lnTo>
                                  <a:pt x="171" y="9"/>
                                </a:lnTo>
                                <a:lnTo>
                                  <a:pt x="171" y="7"/>
                                </a:lnTo>
                                <a:lnTo>
                                  <a:pt x="174" y="5"/>
                                </a:lnTo>
                                <a:lnTo>
                                  <a:pt x="176" y="2"/>
                                </a:lnTo>
                                <a:lnTo>
                                  <a:pt x="178" y="2"/>
                                </a:lnTo>
                                <a:lnTo>
                                  <a:pt x="180" y="0"/>
                                </a:lnTo>
                                <a:lnTo>
                                  <a:pt x="182" y="0"/>
                                </a:lnTo>
                                <a:lnTo>
                                  <a:pt x="184" y="0"/>
                                </a:lnTo>
                                <a:lnTo>
                                  <a:pt x="199" y="0"/>
                                </a:lnTo>
                                <a:lnTo>
                                  <a:pt x="201" y="0"/>
                                </a:lnTo>
                                <a:lnTo>
                                  <a:pt x="203" y="0"/>
                                </a:lnTo>
                                <a:lnTo>
                                  <a:pt x="205" y="2"/>
                                </a:lnTo>
                                <a:lnTo>
                                  <a:pt x="207" y="2"/>
                                </a:lnTo>
                                <a:lnTo>
                                  <a:pt x="209" y="5"/>
                                </a:lnTo>
                                <a:lnTo>
                                  <a:pt x="212" y="7"/>
                                </a:lnTo>
                                <a:lnTo>
                                  <a:pt x="212" y="9"/>
                                </a:lnTo>
                                <a:lnTo>
                                  <a:pt x="214" y="11"/>
                                </a:lnTo>
                                <a:lnTo>
                                  <a:pt x="214" y="15"/>
                                </a:lnTo>
                                <a:lnTo>
                                  <a:pt x="216" y="13"/>
                                </a:lnTo>
                                <a:lnTo>
                                  <a:pt x="218" y="11"/>
                                </a:lnTo>
                                <a:lnTo>
                                  <a:pt x="226" y="5"/>
                                </a:lnTo>
                                <a:lnTo>
                                  <a:pt x="228" y="5"/>
                                </a:lnTo>
                                <a:lnTo>
                                  <a:pt x="231" y="2"/>
                                </a:lnTo>
                                <a:lnTo>
                                  <a:pt x="233" y="2"/>
                                </a:lnTo>
                                <a:lnTo>
                                  <a:pt x="247" y="0"/>
                                </a:lnTo>
                                <a:lnTo>
                                  <a:pt x="250" y="0"/>
                                </a:lnTo>
                                <a:lnTo>
                                  <a:pt x="252" y="0"/>
                                </a:lnTo>
                                <a:lnTo>
                                  <a:pt x="254" y="0"/>
                                </a:lnTo>
                                <a:lnTo>
                                  <a:pt x="271" y="5"/>
                                </a:lnTo>
                                <a:lnTo>
                                  <a:pt x="273" y="7"/>
                                </a:lnTo>
                                <a:lnTo>
                                  <a:pt x="275" y="7"/>
                                </a:lnTo>
                                <a:lnTo>
                                  <a:pt x="275" y="9"/>
                                </a:lnTo>
                                <a:lnTo>
                                  <a:pt x="279" y="11"/>
                                </a:lnTo>
                                <a:lnTo>
                                  <a:pt x="281" y="9"/>
                                </a:lnTo>
                                <a:lnTo>
                                  <a:pt x="281" y="7"/>
                                </a:lnTo>
                                <a:lnTo>
                                  <a:pt x="283" y="5"/>
                                </a:lnTo>
                                <a:lnTo>
                                  <a:pt x="285" y="2"/>
                                </a:lnTo>
                                <a:lnTo>
                                  <a:pt x="288" y="2"/>
                                </a:lnTo>
                                <a:lnTo>
                                  <a:pt x="290" y="0"/>
                                </a:lnTo>
                                <a:lnTo>
                                  <a:pt x="292" y="0"/>
                                </a:lnTo>
                                <a:lnTo>
                                  <a:pt x="294" y="0"/>
                                </a:lnTo>
                                <a:lnTo>
                                  <a:pt x="307" y="0"/>
                                </a:lnTo>
                                <a:lnTo>
                                  <a:pt x="309" y="0"/>
                                </a:lnTo>
                                <a:lnTo>
                                  <a:pt x="311" y="0"/>
                                </a:lnTo>
                                <a:lnTo>
                                  <a:pt x="313" y="2"/>
                                </a:lnTo>
                                <a:lnTo>
                                  <a:pt x="315" y="2"/>
                                </a:lnTo>
                                <a:lnTo>
                                  <a:pt x="317" y="5"/>
                                </a:lnTo>
                                <a:lnTo>
                                  <a:pt x="319" y="7"/>
                                </a:lnTo>
                                <a:lnTo>
                                  <a:pt x="321" y="5"/>
                                </a:lnTo>
                                <a:lnTo>
                                  <a:pt x="323" y="2"/>
                                </a:lnTo>
                                <a:lnTo>
                                  <a:pt x="326" y="2"/>
                                </a:lnTo>
                                <a:lnTo>
                                  <a:pt x="328" y="0"/>
                                </a:lnTo>
                                <a:lnTo>
                                  <a:pt x="330" y="0"/>
                                </a:lnTo>
                                <a:lnTo>
                                  <a:pt x="332" y="0"/>
                                </a:lnTo>
                                <a:lnTo>
                                  <a:pt x="342" y="0"/>
                                </a:lnTo>
                                <a:lnTo>
                                  <a:pt x="345" y="0"/>
                                </a:lnTo>
                                <a:lnTo>
                                  <a:pt x="347" y="0"/>
                                </a:lnTo>
                                <a:lnTo>
                                  <a:pt x="349" y="2"/>
                                </a:lnTo>
                                <a:lnTo>
                                  <a:pt x="351" y="0"/>
                                </a:lnTo>
                                <a:lnTo>
                                  <a:pt x="353" y="0"/>
                                </a:lnTo>
                                <a:lnTo>
                                  <a:pt x="355" y="0"/>
                                </a:lnTo>
                                <a:lnTo>
                                  <a:pt x="368" y="0"/>
                                </a:lnTo>
                                <a:lnTo>
                                  <a:pt x="370" y="0"/>
                                </a:lnTo>
                                <a:lnTo>
                                  <a:pt x="372" y="0"/>
                                </a:lnTo>
                                <a:lnTo>
                                  <a:pt x="374" y="2"/>
                                </a:lnTo>
                                <a:lnTo>
                                  <a:pt x="376" y="2"/>
                                </a:lnTo>
                                <a:lnTo>
                                  <a:pt x="378" y="5"/>
                                </a:lnTo>
                                <a:lnTo>
                                  <a:pt x="380" y="7"/>
                                </a:lnTo>
                                <a:lnTo>
                                  <a:pt x="380" y="9"/>
                                </a:lnTo>
                                <a:lnTo>
                                  <a:pt x="383" y="11"/>
                                </a:lnTo>
                                <a:lnTo>
                                  <a:pt x="383" y="13"/>
                                </a:lnTo>
                                <a:lnTo>
                                  <a:pt x="383" y="15"/>
                                </a:lnTo>
                                <a:lnTo>
                                  <a:pt x="383" y="76"/>
                                </a:lnTo>
                                <a:lnTo>
                                  <a:pt x="383" y="78"/>
                                </a:lnTo>
                                <a:lnTo>
                                  <a:pt x="383" y="81"/>
                                </a:lnTo>
                                <a:lnTo>
                                  <a:pt x="380" y="83"/>
                                </a:lnTo>
                                <a:lnTo>
                                  <a:pt x="380" y="85"/>
                                </a:lnTo>
                                <a:lnTo>
                                  <a:pt x="378" y="87"/>
                                </a:lnTo>
                                <a:lnTo>
                                  <a:pt x="376" y="89"/>
                                </a:lnTo>
                                <a:lnTo>
                                  <a:pt x="374" y="89"/>
                                </a:lnTo>
                                <a:lnTo>
                                  <a:pt x="372" y="91"/>
                                </a:lnTo>
                                <a:lnTo>
                                  <a:pt x="370" y="91"/>
                                </a:lnTo>
                                <a:lnTo>
                                  <a:pt x="368" y="91"/>
                                </a:lnTo>
                                <a:lnTo>
                                  <a:pt x="355" y="91"/>
                                </a:lnTo>
                                <a:lnTo>
                                  <a:pt x="353" y="91"/>
                                </a:lnTo>
                                <a:lnTo>
                                  <a:pt x="351" y="91"/>
                                </a:lnTo>
                                <a:lnTo>
                                  <a:pt x="349" y="89"/>
                                </a:lnTo>
                                <a:lnTo>
                                  <a:pt x="347" y="91"/>
                                </a:lnTo>
                                <a:lnTo>
                                  <a:pt x="345" y="91"/>
                                </a:lnTo>
                                <a:lnTo>
                                  <a:pt x="342" y="91"/>
                                </a:lnTo>
                                <a:lnTo>
                                  <a:pt x="332" y="91"/>
                                </a:lnTo>
                                <a:lnTo>
                                  <a:pt x="330" y="91"/>
                                </a:lnTo>
                                <a:lnTo>
                                  <a:pt x="328" y="91"/>
                                </a:lnTo>
                                <a:lnTo>
                                  <a:pt x="326" y="89"/>
                                </a:lnTo>
                                <a:lnTo>
                                  <a:pt x="323" y="89"/>
                                </a:lnTo>
                                <a:lnTo>
                                  <a:pt x="321" y="87"/>
                                </a:lnTo>
                                <a:lnTo>
                                  <a:pt x="321" y="85"/>
                                </a:lnTo>
                                <a:lnTo>
                                  <a:pt x="319" y="85"/>
                                </a:lnTo>
                                <a:lnTo>
                                  <a:pt x="317" y="87"/>
                                </a:lnTo>
                                <a:lnTo>
                                  <a:pt x="315" y="89"/>
                                </a:lnTo>
                                <a:lnTo>
                                  <a:pt x="313" y="89"/>
                                </a:lnTo>
                                <a:lnTo>
                                  <a:pt x="311" y="91"/>
                                </a:lnTo>
                                <a:lnTo>
                                  <a:pt x="309" y="91"/>
                                </a:lnTo>
                                <a:lnTo>
                                  <a:pt x="307" y="91"/>
                                </a:lnTo>
                                <a:lnTo>
                                  <a:pt x="294" y="91"/>
                                </a:lnTo>
                                <a:lnTo>
                                  <a:pt x="292" y="91"/>
                                </a:lnTo>
                                <a:lnTo>
                                  <a:pt x="290" y="91"/>
                                </a:lnTo>
                                <a:lnTo>
                                  <a:pt x="288" y="89"/>
                                </a:lnTo>
                                <a:lnTo>
                                  <a:pt x="285" y="89"/>
                                </a:lnTo>
                                <a:lnTo>
                                  <a:pt x="283" y="87"/>
                                </a:lnTo>
                                <a:lnTo>
                                  <a:pt x="281" y="85"/>
                                </a:lnTo>
                                <a:lnTo>
                                  <a:pt x="281" y="83"/>
                                </a:lnTo>
                                <a:lnTo>
                                  <a:pt x="277" y="87"/>
                                </a:lnTo>
                                <a:lnTo>
                                  <a:pt x="275" y="87"/>
                                </a:lnTo>
                                <a:lnTo>
                                  <a:pt x="273" y="89"/>
                                </a:lnTo>
                                <a:lnTo>
                                  <a:pt x="271" y="89"/>
                                </a:lnTo>
                                <a:lnTo>
                                  <a:pt x="256" y="91"/>
                                </a:lnTo>
                                <a:lnTo>
                                  <a:pt x="254" y="91"/>
                                </a:lnTo>
                                <a:lnTo>
                                  <a:pt x="252" y="91"/>
                                </a:lnTo>
                                <a:lnTo>
                                  <a:pt x="235" y="89"/>
                                </a:lnTo>
                                <a:lnTo>
                                  <a:pt x="233" y="89"/>
                                </a:lnTo>
                                <a:lnTo>
                                  <a:pt x="231" y="87"/>
                                </a:lnTo>
                                <a:lnTo>
                                  <a:pt x="228" y="89"/>
                                </a:lnTo>
                                <a:lnTo>
                                  <a:pt x="226" y="89"/>
                                </a:lnTo>
                                <a:lnTo>
                                  <a:pt x="224" y="91"/>
                                </a:lnTo>
                                <a:lnTo>
                                  <a:pt x="222" y="91"/>
                                </a:lnTo>
                                <a:lnTo>
                                  <a:pt x="220" y="91"/>
                                </a:lnTo>
                                <a:lnTo>
                                  <a:pt x="209" y="91"/>
                                </a:lnTo>
                                <a:lnTo>
                                  <a:pt x="207" y="91"/>
                                </a:lnTo>
                                <a:lnTo>
                                  <a:pt x="205" y="91"/>
                                </a:lnTo>
                                <a:lnTo>
                                  <a:pt x="203" y="89"/>
                                </a:lnTo>
                                <a:lnTo>
                                  <a:pt x="201" y="89"/>
                                </a:lnTo>
                                <a:lnTo>
                                  <a:pt x="199" y="87"/>
                                </a:lnTo>
                                <a:lnTo>
                                  <a:pt x="197" y="85"/>
                                </a:lnTo>
                                <a:lnTo>
                                  <a:pt x="197" y="83"/>
                                </a:lnTo>
                                <a:lnTo>
                                  <a:pt x="195" y="81"/>
                                </a:lnTo>
                                <a:lnTo>
                                  <a:pt x="190" y="68"/>
                                </a:lnTo>
                                <a:lnTo>
                                  <a:pt x="188" y="81"/>
                                </a:lnTo>
                                <a:lnTo>
                                  <a:pt x="186" y="83"/>
                                </a:lnTo>
                                <a:lnTo>
                                  <a:pt x="186" y="85"/>
                                </a:lnTo>
                                <a:lnTo>
                                  <a:pt x="184" y="87"/>
                                </a:lnTo>
                                <a:lnTo>
                                  <a:pt x="182" y="89"/>
                                </a:lnTo>
                                <a:lnTo>
                                  <a:pt x="180" y="89"/>
                                </a:lnTo>
                                <a:lnTo>
                                  <a:pt x="178" y="91"/>
                                </a:lnTo>
                                <a:lnTo>
                                  <a:pt x="176" y="91"/>
                                </a:lnTo>
                                <a:lnTo>
                                  <a:pt x="174" y="91"/>
                                </a:lnTo>
                                <a:lnTo>
                                  <a:pt x="161" y="91"/>
                                </a:lnTo>
                                <a:lnTo>
                                  <a:pt x="125" y="91"/>
                                </a:lnTo>
                                <a:lnTo>
                                  <a:pt x="123" y="91"/>
                                </a:lnTo>
                                <a:lnTo>
                                  <a:pt x="121" y="91"/>
                                </a:lnTo>
                                <a:lnTo>
                                  <a:pt x="119" y="89"/>
                                </a:lnTo>
                                <a:lnTo>
                                  <a:pt x="116" y="89"/>
                                </a:lnTo>
                                <a:lnTo>
                                  <a:pt x="114" y="87"/>
                                </a:lnTo>
                                <a:lnTo>
                                  <a:pt x="112" y="85"/>
                                </a:lnTo>
                                <a:lnTo>
                                  <a:pt x="112" y="83"/>
                                </a:lnTo>
                                <a:lnTo>
                                  <a:pt x="110" y="81"/>
                                </a:lnTo>
                                <a:lnTo>
                                  <a:pt x="110" y="78"/>
                                </a:lnTo>
                                <a:lnTo>
                                  <a:pt x="110" y="76"/>
                                </a:lnTo>
                                <a:lnTo>
                                  <a:pt x="110" y="72"/>
                                </a:lnTo>
                                <a:lnTo>
                                  <a:pt x="110" y="74"/>
                                </a:lnTo>
                                <a:lnTo>
                                  <a:pt x="104" y="83"/>
                                </a:lnTo>
                                <a:lnTo>
                                  <a:pt x="102" y="85"/>
                                </a:lnTo>
                                <a:lnTo>
                                  <a:pt x="100" y="87"/>
                                </a:lnTo>
                                <a:lnTo>
                                  <a:pt x="97" y="87"/>
                                </a:lnTo>
                                <a:lnTo>
                                  <a:pt x="95" y="89"/>
                                </a:lnTo>
                                <a:lnTo>
                                  <a:pt x="93" y="89"/>
                                </a:lnTo>
                                <a:lnTo>
                                  <a:pt x="83" y="91"/>
                                </a:lnTo>
                                <a:lnTo>
                                  <a:pt x="81" y="91"/>
                                </a:lnTo>
                                <a:lnTo>
                                  <a:pt x="78" y="91"/>
                                </a:lnTo>
                                <a:lnTo>
                                  <a:pt x="68" y="89"/>
                                </a:lnTo>
                                <a:lnTo>
                                  <a:pt x="66" y="89"/>
                                </a:lnTo>
                                <a:lnTo>
                                  <a:pt x="64" y="87"/>
                                </a:lnTo>
                                <a:lnTo>
                                  <a:pt x="62" y="87"/>
                                </a:lnTo>
                                <a:lnTo>
                                  <a:pt x="59" y="85"/>
                                </a:lnTo>
                                <a:lnTo>
                                  <a:pt x="57" y="83"/>
                                </a:lnTo>
                                <a:lnTo>
                                  <a:pt x="51" y="74"/>
                                </a:lnTo>
                                <a:lnTo>
                                  <a:pt x="51" y="72"/>
                                </a:lnTo>
                                <a:lnTo>
                                  <a:pt x="49" y="70"/>
                                </a:lnTo>
                                <a:lnTo>
                                  <a:pt x="49" y="68"/>
                                </a:lnTo>
                                <a:lnTo>
                                  <a:pt x="49" y="66"/>
                                </a:lnTo>
                                <a:lnTo>
                                  <a:pt x="49" y="62"/>
                                </a:lnTo>
                                <a:lnTo>
                                  <a:pt x="40" y="66"/>
                                </a:lnTo>
                                <a:lnTo>
                                  <a:pt x="40" y="76"/>
                                </a:lnTo>
                                <a:lnTo>
                                  <a:pt x="40" y="78"/>
                                </a:lnTo>
                                <a:lnTo>
                                  <a:pt x="40" y="81"/>
                                </a:lnTo>
                                <a:lnTo>
                                  <a:pt x="38" y="83"/>
                                </a:lnTo>
                                <a:lnTo>
                                  <a:pt x="38" y="85"/>
                                </a:lnTo>
                                <a:lnTo>
                                  <a:pt x="36" y="87"/>
                                </a:lnTo>
                                <a:lnTo>
                                  <a:pt x="34" y="89"/>
                                </a:lnTo>
                                <a:lnTo>
                                  <a:pt x="32" y="89"/>
                                </a:lnTo>
                                <a:lnTo>
                                  <a:pt x="30" y="91"/>
                                </a:lnTo>
                                <a:lnTo>
                                  <a:pt x="28" y="91"/>
                                </a:lnTo>
                                <a:lnTo>
                                  <a:pt x="26" y="91"/>
                                </a:lnTo>
                                <a:lnTo>
                                  <a:pt x="15" y="91"/>
                                </a:lnTo>
                                <a:lnTo>
                                  <a:pt x="13" y="91"/>
                                </a:lnTo>
                                <a:lnTo>
                                  <a:pt x="11" y="91"/>
                                </a:lnTo>
                                <a:lnTo>
                                  <a:pt x="9" y="89"/>
                                </a:lnTo>
                                <a:lnTo>
                                  <a:pt x="7" y="89"/>
                                </a:lnTo>
                                <a:lnTo>
                                  <a:pt x="5" y="87"/>
                                </a:lnTo>
                                <a:lnTo>
                                  <a:pt x="2" y="85"/>
                                </a:lnTo>
                                <a:lnTo>
                                  <a:pt x="2" y="83"/>
                                </a:lnTo>
                                <a:lnTo>
                                  <a:pt x="0" y="81"/>
                                </a:lnTo>
                                <a:lnTo>
                                  <a:pt x="0" y="78"/>
                                </a:lnTo>
                                <a:lnTo>
                                  <a:pt x="0" y="76"/>
                                </a:lnTo>
                                <a:close/>
                                <a:moveTo>
                                  <a:pt x="334" y="43"/>
                                </a:moveTo>
                                <a:lnTo>
                                  <a:pt x="340" y="51"/>
                                </a:lnTo>
                                <a:lnTo>
                                  <a:pt x="340" y="38"/>
                                </a:lnTo>
                                <a:lnTo>
                                  <a:pt x="334"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0" name="Rectangle 881"/>
                        <wps:cNvSpPr>
                          <a:spLocks noChangeArrowheads="1"/>
                        </wps:cNvSpPr>
                        <wps:spPr bwMode="auto">
                          <a:xfrm>
                            <a:off x="2943800" y="6544323"/>
                            <a:ext cx="21463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PULASKI</w:t>
                              </w:r>
                            </w:p>
                          </w:txbxContent>
                        </wps:txbx>
                        <wps:bodyPr rot="0" vert="horz" wrap="none" lIns="0" tIns="0" rIns="0" bIns="0" anchor="t" anchorCtr="0" upright="1">
                          <a:spAutoFit/>
                        </wps:bodyPr>
                      </wps:wsp>
                      <wps:wsp>
                        <wps:cNvPr id="3111" name="Rectangle 882"/>
                        <wps:cNvSpPr>
                          <a:spLocks noChangeArrowheads="1"/>
                        </wps:cNvSpPr>
                        <wps:spPr bwMode="auto">
                          <a:xfrm>
                            <a:off x="3766100" y="6179121"/>
                            <a:ext cx="19494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HARDIN</w:t>
                              </w:r>
                            </w:p>
                          </w:txbxContent>
                        </wps:txbx>
                        <wps:bodyPr rot="0" vert="horz" wrap="none" lIns="0" tIns="0" rIns="0" bIns="0" anchor="t" anchorCtr="0" upright="1">
                          <a:spAutoFit/>
                        </wps:bodyPr>
                      </wps:wsp>
                      <wps:wsp>
                        <wps:cNvPr id="3112" name="Freeform 883"/>
                        <wps:cNvSpPr>
                          <a:spLocks/>
                        </wps:cNvSpPr>
                        <wps:spPr bwMode="auto">
                          <a:xfrm>
                            <a:off x="3766100" y="6180421"/>
                            <a:ext cx="212100" cy="57800"/>
                          </a:xfrm>
                          <a:custGeom>
                            <a:avLst/>
                            <a:gdLst>
                              <a:gd name="T0" fmla="*/ 0 w 334"/>
                              <a:gd name="T1" fmla="*/ 6350 h 91"/>
                              <a:gd name="T2" fmla="*/ 3810 w 334"/>
                              <a:gd name="T3" fmla="*/ 1270 h 91"/>
                              <a:gd name="T4" fmla="*/ 9525 w 334"/>
                              <a:gd name="T5" fmla="*/ 0 h 91"/>
                              <a:gd name="T6" fmla="*/ 21590 w 334"/>
                              <a:gd name="T7" fmla="*/ 1270 h 91"/>
                              <a:gd name="T8" fmla="*/ 32385 w 334"/>
                              <a:gd name="T9" fmla="*/ 0 h 91"/>
                              <a:gd name="T10" fmla="*/ 37465 w 334"/>
                              <a:gd name="T11" fmla="*/ 1270 h 91"/>
                              <a:gd name="T12" fmla="*/ 41275 w 334"/>
                              <a:gd name="T13" fmla="*/ 6350 h 91"/>
                              <a:gd name="T14" fmla="*/ 46990 w 334"/>
                              <a:gd name="T15" fmla="*/ 6350 h 91"/>
                              <a:gd name="T16" fmla="*/ 49530 w 334"/>
                              <a:gd name="T17" fmla="*/ 1270 h 91"/>
                              <a:gd name="T18" fmla="*/ 54610 w 334"/>
                              <a:gd name="T19" fmla="*/ 0 h 91"/>
                              <a:gd name="T20" fmla="*/ 68580 w 334"/>
                              <a:gd name="T21" fmla="*/ 1270 h 91"/>
                              <a:gd name="T22" fmla="*/ 72390 w 334"/>
                              <a:gd name="T23" fmla="*/ 5080 h 91"/>
                              <a:gd name="T24" fmla="*/ 77470 w 334"/>
                              <a:gd name="T25" fmla="*/ 7620 h 91"/>
                              <a:gd name="T26" fmla="*/ 80645 w 334"/>
                              <a:gd name="T27" fmla="*/ 2540 h 91"/>
                              <a:gd name="T28" fmla="*/ 85725 w 334"/>
                              <a:gd name="T29" fmla="*/ 0 h 91"/>
                              <a:gd name="T30" fmla="*/ 104775 w 334"/>
                              <a:gd name="T31" fmla="*/ 0 h 91"/>
                              <a:gd name="T32" fmla="*/ 113665 w 334"/>
                              <a:gd name="T33" fmla="*/ 3810 h 91"/>
                              <a:gd name="T34" fmla="*/ 116840 w 334"/>
                              <a:gd name="T35" fmla="*/ 9525 h 91"/>
                              <a:gd name="T36" fmla="*/ 118110 w 334"/>
                              <a:gd name="T37" fmla="*/ 3810 h 91"/>
                              <a:gd name="T38" fmla="*/ 123190 w 334"/>
                              <a:gd name="T39" fmla="*/ 0 h 91"/>
                              <a:gd name="T40" fmla="*/ 140970 w 334"/>
                              <a:gd name="T41" fmla="*/ 0 h 91"/>
                              <a:gd name="T42" fmla="*/ 146050 w 334"/>
                              <a:gd name="T43" fmla="*/ 2540 h 91"/>
                              <a:gd name="T44" fmla="*/ 154305 w 334"/>
                              <a:gd name="T45" fmla="*/ 6350 h 91"/>
                              <a:gd name="T46" fmla="*/ 158115 w 334"/>
                              <a:gd name="T47" fmla="*/ 1270 h 91"/>
                              <a:gd name="T48" fmla="*/ 163195 w 334"/>
                              <a:gd name="T49" fmla="*/ 0 h 91"/>
                              <a:gd name="T50" fmla="*/ 175260 w 334"/>
                              <a:gd name="T51" fmla="*/ 1270 h 91"/>
                              <a:gd name="T52" fmla="*/ 187960 w 334"/>
                              <a:gd name="T53" fmla="*/ 0 h 91"/>
                              <a:gd name="T54" fmla="*/ 193040 w 334"/>
                              <a:gd name="T55" fmla="*/ 0 h 91"/>
                              <a:gd name="T56" fmla="*/ 203835 w 334"/>
                              <a:gd name="T57" fmla="*/ 0 h 91"/>
                              <a:gd name="T58" fmla="*/ 208915 w 334"/>
                              <a:gd name="T59" fmla="*/ 2540 h 91"/>
                              <a:gd name="T60" fmla="*/ 212090 w 334"/>
                              <a:gd name="T61" fmla="*/ 7620 h 91"/>
                              <a:gd name="T62" fmla="*/ 212090 w 334"/>
                              <a:gd name="T63" fmla="*/ 50800 h 91"/>
                              <a:gd name="T64" fmla="*/ 207645 w 334"/>
                              <a:gd name="T65" fmla="*/ 56515 h 91"/>
                              <a:gd name="T66" fmla="*/ 202565 w 334"/>
                              <a:gd name="T67" fmla="*/ 57785 h 91"/>
                              <a:gd name="T68" fmla="*/ 190500 w 334"/>
                              <a:gd name="T69" fmla="*/ 56515 h 91"/>
                              <a:gd name="T70" fmla="*/ 179705 w 334"/>
                              <a:gd name="T71" fmla="*/ 57785 h 91"/>
                              <a:gd name="T72" fmla="*/ 173990 w 334"/>
                              <a:gd name="T73" fmla="*/ 57785 h 91"/>
                              <a:gd name="T74" fmla="*/ 161925 w 334"/>
                              <a:gd name="T75" fmla="*/ 57785 h 91"/>
                              <a:gd name="T76" fmla="*/ 156845 w 334"/>
                              <a:gd name="T77" fmla="*/ 54610 h 91"/>
                              <a:gd name="T78" fmla="*/ 154305 w 334"/>
                              <a:gd name="T79" fmla="*/ 49530 h 91"/>
                              <a:gd name="T80" fmla="*/ 144780 w 334"/>
                              <a:gd name="T81" fmla="*/ 56515 h 91"/>
                              <a:gd name="T82" fmla="*/ 139065 w 334"/>
                              <a:gd name="T83" fmla="*/ 57785 h 91"/>
                              <a:gd name="T84" fmla="*/ 121920 w 334"/>
                              <a:gd name="T85" fmla="*/ 56515 h 91"/>
                              <a:gd name="T86" fmla="*/ 116840 w 334"/>
                              <a:gd name="T87" fmla="*/ 57785 h 91"/>
                              <a:gd name="T88" fmla="*/ 106045 w 334"/>
                              <a:gd name="T89" fmla="*/ 57785 h 91"/>
                              <a:gd name="T90" fmla="*/ 100330 w 334"/>
                              <a:gd name="T91" fmla="*/ 56515 h 91"/>
                              <a:gd name="T92" fmla="*/ 95250 w 334"/>
                              <a:gd name="T93" fmla="*/ 57785 h 91"/>
                              <a:gd name="T94" fmla="*/ 83185 w 334"/>
                              <a:gd name="T95" fmla="*/ 56515 h 91"/>
                              <a:gd name="T96" fmla="*/ 71120 w 334"/>
                              <a:gd name="T97" fmla="*/ 57785 h 91"/>
                              <a:gd name="T98" fmla="*/ 65405 w 334"/>
                              <a:gd name="T99" fmla="*/ 56515 h 91"/>
                              <a:gd name="T100" fmla="*/ 61595 w 334"/>
                              <a:gd name="T101" fmla="*/ 50800 h 91"/>
                              <a:gd name="T102" fmla="*/ 56515 w 334"/>
                              <a:gd name="T103" fmla="*/ 53340 h 91"/>
                              <a:gd name="T104" fmla="*/ 50800 w 334"/>
                              <a:gd name="T105" fmla="*/ 57785 h 91"/>
                              <a:gd name="T106" fmla="*/ 38735 w 334"/>
                              <a:gd name="T107" fmla="*/ 57785 h 91"/>
                              <a:gd name="T108" fmla="*/ 33655 w 334"/>
                              <a:gd name="T109" fmla="*/ 57785 h 91"/>
                              <a:gd name="T110" fmla="*/ 22860 w 334"/>
                              <a:gd name="T111" fmla="*/ 57785 h 91"/>
                              <a:gd name="T112" fmla="*/ 17145 w 334"/>
                              <a:gd name="T113" fmla="*/ 57785 h 91"/>
                              <a:gd name="T114" fmla="*/ 5080 w 334"/>
                              <a:gd name="T115" fmla="*/ 56515 h 91"/>
                              <a:gd name="T116" fmla="*/ 1270 w 334"/>
                              <a:gd name="T117" fmla="*/ 52070 h 91"/>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34" h="91">
                                <a:moveTo>
                                  <a:pt x="0" y="76"/>
                                </a:moveTo>
                                <a:lnTo>
                                  <a:pt x="0" y="15"/>
                                </a:lnTo>
                                <a:lnTo>
                                  <a:pt x="0" y="12"/>
                                </a:lnTo>
                                <a:lnTo>
                                  <a:pt x="0" y="10"/>
                                </a:lnTo>
                                <a:lnTo>
                                  <a:pt x="2" y="8"/>
                                </a:lnTo>
                                <a:lnTo>
                                  <a:pt x="2" y="6"/>
                                </a:lnTo>
                                <a:lnTo>
                                  <a:pt x="4" y="4"/>
                                </a:lnTo>
                                <a:lnTo>
                                  <a:pt x="6" y="2"/>
                                </a:lnTo>
                                <a:lnTo>
                                  <a:pt x="8" y="2"/>
                                </a:lnTo>
                                <a:lnTo>
                                  <a:pt x="10" y="0"/>
                                </a:lnTo>
                                <a:lnTo>
                                  <a:pt x="12" y="0"/>
                                </a:lnTo>
                                <a:lnTo>
                                  <a:pt x="15" y="0"/>
                                </a:lnTo>
                                <a:lnTo>
                                  <a:pt x="27" y="0"/>
                                </a:lnTo>
                                <a:lnTo>
                                  <a:pt x="29" y="0"/>
                                </a:lnTo>
                                <a:lnTo>
                                  <a:pt x="31" y="0"/>
                                </a:lnTo>
                                <a:lnTo>
                                  <a:pt x="34" y="2"/>
                                </a:lnTo>
                                <a:lnTo>
                                  <a:pt x="36" y="0"/>
                                </a:lnTo>
                                <a:lnTo>
                                  <a:pt x="38" y="0"/>
                                </a:lnTo>
                                <a:lnTo>
                                  <a:pt x="40" y="0"/>
                                </a:lnTo>
                                <a:lnTo>
                                  <a:pt x="51" y="0"/>
                                </a:lnTo>
                                <a:lnTo>
                                  <a:pt x="53" y="0"/>
                                </a:lnTo>
                                <a:lnTo>
                                  <a:pt x="55" y="0"/>
                                </a:lnTo>
                                <a:lnTo>
                                  <a:pt x="57" y="2"/>
                                </a:lnTo>
                                <a:lnTo>
                                  <a:pt x="59" y="2"/>
                                </a:lnTo>
                                <a:lnTo>
                                  <a:pt x="61" y="4"/>
                                </a:lnTo>
                                <a:lnTo>
                                  <a:pt x="63" y="6"/>
                                </a:lnTo>
                                <a:lnTo>
                                  <a:pt x="63" y="8"/>
                                </a:lnTo>
                                <a:lnTo>
                                  <a:pt x="65" y="10"/>
                                </a:lnTo>
                                <a:lnTo>
                                  <a:pt x="65" y="12"/>
                                </a:lnTo>
                                <a:lnTo>
                                  <a:pt x="65" y="15"/>
                                </a:lnTo>
                                <a:lnTo>
                                  <a:pt x="65" y="29"/>
                                </a:lnTo>
                                <a:lnTo>
                                  <a:pt x="74" y="10"/>
                                </a:lnTo>
                                <a:lnTo>
                                  <a:pt x="74" y="8"/>
                                </a:lnTo>
                                <a:lnTo>
                                  <a:pt x="74" y="6"/>
                                </a:lnTo>
                                <a:lnTo>
                                  <a:pt x="76" y="4"/>
                                </a:lnTo>
                                <a:lnTo>
                                  <a:pt x="78" y="2"/>
                                </a:lnTo>
                                <a:lnTo>
                                  <a:pt x="80" y="2"/>
                                </a:lnTo>
                                <a:lnTo>
                                  <a:pt x="82" y="0"/>
                                </a:lnTo>
                                <a:lnTo>
                                  <a:pt x="84" y="0"/>
                                </a:lnTo>
                                <a:lnTo>
                                  <a:pt x="86" y="0"/>
                                </a:lnTo>
                                <a:lnTo>
                                  <a:pt x="101" y="0"/>
                                </a:lnTo>
                                <a:lnTo>
                                  <a:pt x="103" y="0"/>
                                </a:lnTo>
                                <a:lnTo>
                                  <a:pt x="105" y="0"/>
                                </a:lnTo>
                                <a:lnTo>
                                  <a:pt x="108" y="2"/>
                                </a:lnTo>
                                <a:lnTo>
                                  <a:pt x="110" y="2"/>
                                </a:lnTo>
                                <a:lnTo>
                                  <a:pt x="112" y="4"/>
                                </a:lnTo>
                                <a:lnTo>
                                  <a:pt x="114" y="6"/>
                                </a:lnTo>
                                <a:lnTo>
                                  <a:pt x="114" y="8"/>
                                </a:lnTo>
                                <a:lnTo>
                                  <a:pt x="114" y="10"/>
                                </a:lnTo>
                                <a:lnTo>
                                  <a:pt x="122" y="29"/>
                                </a:lnTo>
                                <a:lnTo>
                                  <a:pt x="122" y="15"/>
                                </a:lnTo>
                                <a:lnTo>
                                  <a:pt x="122" y="12"/>
                                </a:lnTo>
                                <a:lnTo>
                                  <a:pt x="122" y="10"/>
                                </a:lnTo>
                                <a:lnTo>
                                  <a:pt x="124" y="8"/>
                                </a:lnTo>
                                <a:lnTo>
                                  <a:pt x="124" y="6"/>
                                </a:lnTo>
                                <a:lnTo>
                                  <a:pt x="127" y="4"/>
                                </a:lnTo>
                                <a:lnTo>
                                  <a:pt x="129" y="2"/>
                                </a:lnTo>
                                <a:lnTo>
                                  <a:pt x="131" y="2"/>
                                </a:lnTo>
                                <a:lnTo>
                                  <a:pt x="133" y="0"/>
                                </a:lnTo>
                                <a:lnTo>
                                  <a:pt x="135" y="0"/>
                                </a:lnTo>
                                <a:lnTo>
                                  <a:pt x="137" y="0"/>
                                </a:lnTo>
                                <a:lnTo>
                                  <a:pt x="160" y="0"/>
                                </a:lnTo>
                                <a:lnTo>
                                  <a:pt x="162" y="0"/>
                                </a:lnTo>
                                <a:lnTo>
                                  <a:pt x="165" y="0"/>
                                </a:lnTo>
                                <a:lnTo>
                                  <a:pt x="173" y="2"/>
                                </a:lnTo>
                                <a:lnTo>
                                  <a:pt x="175" y="4"/>
                                </a:lnTo>
                                <a:lnTo>
                                  <a:pt x="177" y="4"/>
                                </a:lnTo>
                                <a:lnTo>
                                  <a:pt x="179" y="6"/>
                                </a:lnTo>
                                <a:lnTo>
                                  <a:pt x="181" y="8"/>
                                </a:lnTo>
                                <a:lnTo>
                                  <a:pt x="181" y="10"/>
                                </a:lnTo>
                                <a:lnTo>
                                  <a:pt x="184" y="12"/>
                                </a:lnTo>
                                <a:lnTo>
                                  <a:pt x="184" y="15"/>
                                </a:lnTo>
                                <a:lnTo>
                                  <a:pt x="184" y="12"/>
                                </a:lnTo>
                                <a:lnTo>
                                  <a:pt x="184" y="10"/>
                                </a:lnTo>
                                <a:lnTo>
                                  <a:pt x="186" y="8"/>
                                </a:lnTo>
                                <a:lnTo>
                                  <a:pt x="186" y="6"/>
                                </a:lnTo>
                                <a:lnTo>
                                  <a:pt x="188" y="4"/>
                                </a:lnTo>
                                <a:lnTo>
                                  <a:pt x="190" y="2"/>
                                </a:lnTo>
                                <a:lnTo>
                                  <a:pt x="192" y="2"/>
                                </a:lnTo>
                                <a:lnTo>
                                  <a:pt x="194" y="0"/>
                                </a:lnTo>
                                <a:lnTo>
                                  <a:pt x="196" y="0"/>
                                </a:lnTo>
                                <a:lnTo>
                                  <a:pt x="198" y="0"/>
                                </a:lnTo>
                                <a:lnTo>
                                  <a:pt x="219" y="0"/>
                                </a:lnTo>
                                <a:lnTo>
                                  <a:pt x="222" y="0"/>
                                </a:lnTo>
                                <a:lnTo>
                                  <a:pt x="224" y="0"/>
                                </a:lnTo>
                                <a:lnTo>
                                  <a:pt x="226" y="2"/>
                                </a:lnTo>
                                <a:lnTo>
                                  <a:pt x="228" y="2"/>
                                </a:lnTo>
                                <a:lnTo>
                                  <a:pt x="230" y="4"/>
                                </a:lnTo>
                                <a:lnTo>
                                  <a:pt x="243" y="17"/>
                                </a:lnTo>
                                <a:lnTo>
                                  <a:pt x="243" y="15"/>
                                </a:lnTo>
                                <a:lnTo>
                                  <a:pt x="243" y="12"/>
                                </a:lnTo>
                                <a:lnTo>
                                  <a:pt x="243" y="10"/>
                                </a:lnTo>
                                <a:lnTo>
                                  <a:pt x="245" y="8"/>
                                </a:lnTo>
                                <a:lnTo>
                                  <a:pt x="245" y="6"/>
                                </a:lnTo>
                                <a:lnTo>
                                  <a:pt x="247" y="4"/>
                                </a:lnTo>
                                <a:lnTo>
                                  <a:pt x="249" y="2"/>
                                </a:lnTo>
                                <a:lnTo>
                                  <a:pt x="251" y="2"/>
                                </a:lnTo>
                                <a:lnTo>
                                  <a:pt x="253" y="0"/>
                                </a:lnTo>
                                <a:lnTo>
                                  <a:pt x="255" y="0"/>
                                </a:lnTo>
                                <a:lnTo>
                                  <a:pt x="257" y="0"/>
                                </a:lnTo>
                                <a:lnTo>
                                  <a:pt x="270" y="0"/>
                                </a:lnTo>
                                <a:lnTo>
                                  <a:pt x="272" y="0"/>
                                </a:lnTo>
                                <a:lnTo>
                                  <a:pt x="274" y="0"/>
                                </a:lnTo>
                                <a:lnTo>
                                  <a:pt x="276" y="2"/>
                                </a:lnTo>
                                <a:lnTo>
                                  <a:pt x="279" y="0"/>
                                </a:lnTo>
                                <a:lnTo>
                                  <a:pt x="281" y="0"/>
                                </a:lnTo>
                                <a:lnTo>
                                  <a:pt x="283" y="0"/>
                                </a:lnTo>
                                <a:lnTo>
                                  <a:pt x="296" y="0"/>
                                </a:lnTo>
                                <a:lnTo>
                                  <a:pt x="298" y="0"/>
                                </a:lnTo>
                                <a:lnTo>
                                  <a:pt x="300" y="0"/>
                                </a:lnTo>
                                <a:lnTo>
                                  <a:pt x="302" y="2"/>
                                </a:lnTo>
                                <a:lnTo>
                                  <a:pt x="304" y="0"/>
                                </a:lnTo>
                                <a:lnTo>
                                  <a:pt x="306" y="0"/>
                                </a:lnTo>
                                <a:lnTo>
                                  <a:pt x="308" y="0"/>
                                </a:lnTo>
                                <a:lnTo>
                                  <a:pt x="319" y="0"/>
                                </a:lnTo>
                                <a:lnTo>
                                  <a:pt x="321" y="0"/>
                                </a:lnTo>
                                <a:lnTo>
                                  <a:pt x="323" y="0"/>
                                </a:lnTo>
                                <a:lnTo>
                                  <a:pt x="325" y="2"/>
                                </a:lnTo>
                                <a:lnTo>
                                  <a:pt x="327" y="2"/>
                                </a:lnTo>
                                <a:lnTo>
                                  <a:pt x="329" y="4"/>
                                </a:lnTo>
                                <a:lnTo>
                                  <a:pt x="331" y="6"/>
                                </a:lnTo>
                                <a:lnTo>
                                  <a:pt x="331" y="8"/>
                                </a:lnTo>
                                <a:lnTo>
                                  <a:pt x="334" y="10"/>
                                </a:lnTo>
                                <a:lnTo>
                                  <a:pt x="334" y="12"/>
                                </a:lnTo>
                                <a:lnTo>
                                  <a:pt x="334" y="15"/>
                                </a:lnTo>
                                <a:lnTo>
                                  <a:pt x="334" y="76"/>
                                </a:lnTo>
                                <a:lnTo>
                                  <a:pt x="334" y="78"/>
                                </a:lnTo>
                                <a:lnTo>
                                  <a:pt x="334" y="80"/>
                                </a:lnTo>
                                <a:lnTo>
                                  <a:pt x="331" y="82"/>
                                </a:lnTo>
                                <a:lnTo>
                                  <a:pt x="331" y="84"/>
                                </a:lnTo>
                                <a:lnTo>
                                  <a:pt x="329" y="86"/>
                                </a:lnTo>
                                <a:lnTo>
                                  <a:pt x="327" y="89"/>
                                </a:lnTo>
                                <a:lnTo>
                                  <a:pt x="325" y="89"/>
                                </a:lnTo>
                                <a:lnTo>
                                  <a:pt x="323" y="91"/>
                                </a:lnTo>
                                <a:lnTo>
                                  <a:pt x="321" y="91"/>
                                </a:lnTo>
                                <a:lnTo>
                                  <a:pt x="319" y="91"/>
                                </a:lnTo>
                                <a:lnTo>
                                  <a:pt x="306" y="91"/>
                                </a:lnTo>
                                <a:lnTo>
                                  <a:pt x="304" y="91"/>
                                </a:lnTo>
                                <a:lnTo>
                                  <a:pt x="302" y="91"/>
                                </a:lnTo>
                                <a:lnTo>
                                  <a:pt x="300" y="89"/>
                                </a:lnTo>
                                <a:lnTo>
                                  <a:pt x="300" y="91"/>
                                </a:lnTo>
                                <a:lnTo>
                                  <a:pt x="298" y="91"/>
                                </a:lnTo>
                                <a:lnTo>
                                  <a:pt x="296" y="91"/>
                                </a:lnTo>
                                <a:lnTo>
                                  <a:pt x="283" y="91"/>
                                </a:lnTo>
                                <a:lnTo>
                                  <a:pt x="281" y="91"/>
                                </a:lnTo>
                                <a:lnTo>
                                  <a:pt x="279" y="91"/>
                                </a:lnTo>
                                <a:lnTo>
                                  <a:pt x="276" y="89"/>
                                </a:lnTo>
                                <a:lnTo>
                                  <a:pt x="274" y="91"/>
                                </a:lnTo>
                                <a:lnTo>
                                  <a:pt x="272" y="91"/>
                                </a:lnTo>
                                <a:lnTo>
                                  <a:pt x="270" y="91"/>
                                </a:lnTo>
                                <a:lnTo>
                                  <a:pt x="257" y="91"/>
                                </a:lnTo>
                                <a:lnTo>
                                  <a:pt x="255" y="91"/>
                                </a:lnTo>
                                <a:lnTo>
                                  <a:pt x="253" y="91"/>
                                </a:lnTo>
                                <a:lnTo>
                                  <a:pt x="251" y="89"/>
                                </a:lnTo>
                                <a:lnTo>
                                  <a:pt x="249" y="89"/>
                                </a:lnTo>
                                <a:lnTo>
                                  <a:pt x="247" y="86"/>
                                </a:lnTo>
                                <a:lnTo>
                                  <a:pt x="245" y="84"/>
                                </a:lnTo>
                                <a:lnTo>
                                  <a:pt x="245" y="82"/>
                                </a:lnTo>
                                <a:lnTo>
                                  <a:pt x="243" y="80"/>
                                </a:lnTo>
                                <a:lnTo>
                                  <a:pt x="243" y="78"/>
                                </a:lnTo>
                                <a:lnTo>
                                  <a:pt x="243" y="76"/>
                                </a:lnTo>
                                <a:lnTo>
                                  <a:pt x="243" y="74"/>
                                </a:lnTo>
                                <a:lnTo>
                                  <a:pt x="230" y="86"/>
                                </a:lnTo>
                                <a:lnTo>
                                  <a:pt x="228" y="89"/>
                                </a:lnTo>
                                <a:lnTo>
                                  <a:pt x="226" y="89"/>
                                </a:lnTo>
                                <a:lnTo>
                                  <a:pt x="224" y="91"/>
                                </a:lnTo>
                                <a:lnTo>
                                  <a:pt x="222" y="91"/>
                                </a:lnTo>
                                <a:lnTo>
                                  <a:pt x="219" y="91"/>
                                </a:lnTo>
                                <a:lnTo>
                                  <a:pt x="198" y="91"/>
                                </a:lnTo>
                                <a:lnTo>
                                  <a:pt x="196" y="91"/>
                                </a:lnTo>
                                <a:lnTo>
                                  <a:pt x="194" y="91"/>
                                </a:lnTo>
                                <a:lnTo>
                                  <a:pt x="192" y="89"/>
                                </a:lnTo>
                                <a:lnTo>
                                  <a:pt x="190" y="89"/>
                                </a:lnTo>
                                <a:lnTo>
                                  <a:pt x="188" y="89"/>
                                </a:lnTo>
                                <a:lnTo>
                                  <a:pt x="186" y="91"/>
                                </a:lnTo>
                                <a:lnTo>
                                  <a:pt x="184" y="91"/>
                                </a:lnTo>
                                <a:lnTo>
                                  <a:pt x="181" y="91"/>
                                </a:lnTo>
                                <a:lnTo>
                                  <a:pt x="171" y="91"/>
                                </a:lnTo>
                                <a:lnTo>
                                  <a:pt x="169" y="91"/>
                                </a:lnTo>
                                <a:lnTo>
                                  <a:pt x="167" y="91"/>
                                </a:lnTo>
                                <a:lnTo>
                                  <a:pt x="165" y="89"/>
                                </a:lnTo>
                                <a:lnTo>
                                  <a:pt x="162" y="89"/>
                                </a:lnTo>
                                <a:lnTo>
                                  <a:pt x="160" y="86"/>
                                </a:lnTo>
                                <a:lnTo>
                                  <a:pt x="158" y="89"/>
                                </a:lnTo>
                                <a:lnTo>
                                  <a:pt x="156" y="89"/>
                                </a:lnTo>
                                <a:lnTo>
                                  <a:pt x="154" y="91"/>
                                </a:lnTo>
                                <a:lnTo>
                                  <a:pt x="152" y="91"/>
                                </a:lnTo>
                                <a:lnTo>
                                  <a:pt x="150" y="91"/>
                                </a:lnTo>
                                <a:lnTo>
                                  <a:pt x="137" y="91"/>
                                </a:lnTo>
                                <a:lnTo>
                                  <a:pt x="135" y="91"/>
                                </a:lnTo>
                                <a:lnTo>
                                  <a:pt x="133" y="91"/>
                                </a:lnTo>
                                <a:lnTo>
                                  <a:pt x="131" y="89"/>
                                </a:lnTo>
                                <a:lnTo>
                                  <a:pt x="129" y="91"/>
                                </a:lnTo>
                                <a:lnTo>
                                  <a:pt x="127" y="91"/>
                                </a:lnTo>
                                <a:lnTo>
                                  <a:pt x="124" y="91"/>
                                </a:lnTo>
                                <a:lnTo>
                                  <a:pt x="112" y="91"/>
                                </a:lnTo>
                                <a:lnTo>
                                  <a:pt x="110" y="91"/>
                                </a:lnTo>
                                <a:lnTo>
                                  <a:pt x="108" y="91"/>
                                </a:lnTo>
                                <a:lnTo>
                                  <a:pt x="105" y="89"/>
                                </a:lnTo>
                                <a:lnTo>
                                  <a:pt x="103" y="89"/>
                                </a:lnTo>
                                <a:lnTo>
                                  <a:pt x="101" y="86"/>
                                </a:lnTo>
                                <a:lnTo>
                                  <a:pt x="99" y="84"/>
                                </a:lnTo>
                                <a:lnTo>
                                  <a:pt x="99" y="82"/>
                                </a:lnTo>
                                <a:lnTo>
                                  <a:pt x="97" y="80"/>
                                </a:lnTo>
                                <a:lnTo>
                                  <a:pt x="95" y="67"/>
                                </a:lnTo>
                                <a:lnTo>
                                  <a:pt x="91" y="80"/>
                                </a:lnTo>
                                <a:lnTo>
                                  <a:pt x="89" y="82"/>
                                </a:lnTo>
                                <a:lnTo>
                                  <a:pt x="89" y="84"/>
                                </a:lnTo>
                                <a:lnTo>
                                  <a:pt x="86" y="86"/>
                                </a:lnTo>
                                <a:lnTo>
                                  <a:pt x="84" y="89"/>
                                </a:lnTo>
                                <a:lnTo>
                                  <a:pt x="82" y="89"/>
                                </a:lnTo>
                                <a:lnTo>
                                  <a:pt x="80" y="91"/>
                                </a:lnTo>
                                <a:lnTo>
                                  <a:pt x="78" y="91"/>
                                </a:lnTo>
                                <a:lnTo>
                                  <a:pt x="76" y="91"/>
                                </a:lnTo>
                                <a:lnTo>
                                  <a:pt x="63" y="91"/>
                                </a:lnTo>
                                <a:lnTo>
                                  <a:pt x="61" y="91"/>
                                </a:lnTo>
                                <a:lnTo>
                                  <a:pt x="59" y="91"/>
                                </a:lnTo>
                                <a:lnTo>
                                  <a:pt x="57" y="89"/>
                                </a:lnTo>
                                <a:lnTo>
                                  <a:pt x="55" y="91"/>
                                </a:lnTo>
                                <a:lnTo>
                                  <a:pt x="53" y="91"/>
                                </a:lnTo>
                                <a:lnTo>
                                  <a:pt x="51" y="91"/>
                                </a:lnTo>
                                <a:lnTo>
                                  <a:pt x="40" y="91"/>
                                </a:lnTo>
                                <a:lnTo>
                                  <a:pt x="38" y="91"/>
                                </a:lnTo>
                                <a:lnTo>
                                  <a:pt x="36" y="91"/>
                                </a:lnTo>
                                <a:lnTo>
                                  <a:pt x="34" y="89"/>
                                </a:lnTo>
                                <a:lnTo>
                                  <a:pt x="31" y="91"/>
                                </a:lnTo>
                                <a:lnTo>
                                  <a:pt x="29" y="91"/>
                                </a:lnTo>
                                <a:lnTo>
                                  <a:pt x="27" y="91"/>
                                </a:lnTo>
                                <a:lnTo>
                                  <a:pt x="15" y="91"/>
                                </a:lnTo>
                                <a:lnTo>
                                  <a:pt x="12" y="91"/>
                                </a:lnTo>
                                <a:lnTo>
                                  <a:pt x="10" y="91"/>
                                </a:lnTo>
                                <a:lnTo>
                                  <a:pt x="8" y="89"/>
                                </a:lnTo>
                                <a:lnTo>
                                  <a:pt x="6" y="89"/>
                                </a:lnTo>
                                <a:lnTo>
                                  <a:pt x="4" y="86"/>
                                </a:lnTo>
                                <a:lnTo>
                                  <a:pt x="2" y="84"/>
                                </a:lnTo>
                                <a:lnTo>
                                  <a:pt x="2" y="82"/>
                                </a:lnTo>
                                <a:lnTo>
                                  <a:pt x="0" y="80"/>
                                </a:lnTo>
                                <a:lnTo>
                                  <a:pt x="0" y="78"/>
                                </a:lnTo>
                                <a:lnTo>
                                  <a:pt x="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3" name="Rectangle 884"/>
                        <wps:cNvSpPr>
                          <a:spLocks noChangeArrowheads="1"/>
                        </wps:cNvSpPr>
                        <wps:spPr bwMode="auto">
                          <a:xfrm>
                            <a:off x="3766100" y="6179121"/>
                            <a:ext cx="19494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HARDIN</w:t>
                              </w:r>
                            </w:p>
                          </w:txbxContent>
                        </wps:txbx>
                        <wps:bodyPr rot="0" vert="horz" wrap="none" lIns="0" tIns="0" rIns="0" bIns="0" anchor="t" anchorCtr="0" upright="1">
                          <a:spAutoFit/>
                        </wps:bodyPr>
                      </wps:wsp>
                      <wps:wsp>
                        <wps:cNvPr id="3114" name="Rectangle 885"/>
                        <wps:cNvSpPr>
                          <a:spLocks noChangeArrowheads="1"/>
                        </wps:cNvSpPr>
                        <wps:spPr bwMode="auto">
                          <a:xfrm>
                            <a:off x="3822700" y="5201218"/>
                            <a:ext cx="25971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EDWARDS</w:t>
                              </w:r>
                            </w:p>
                          </w:txbxContent>
                        </wps:txbx>
                        <wps:bodyPr rot="0" vert="horz" wrap="none" lIns="0" tIns="0" rIns="0" bIns="0" anchor="t" anchorCtr="0" upright="1">
                          <a:spAutoFit/>
                        </wps:bodyPr>
                      </wps:wsp>
                      <wps:wsp>
                        <wps:cNvPr id="3115" name="Freeform 886"/>
                        <wps:cNvSpPr>
                          <a:spLocks/>
                        </wps:cNvSpPr>
                        <wps:spPr bwMode="auto">
                          <a:xfrm>
                            <a:off x="3820700" y="5196818"/>
                            <a:ext cx="296600" cy="57800"/>
                          </a:xfrm>
                          <a:custGeom>
                            <a:avLst/>
                            <a:gdLst>
                              <a:gd name="T0" fmla="*/ 1905 w 467"/>
                              <a:gd name="T1" fmla="*/ 5715 h 91"/>
                              <a:gd name="T2" fmla="*/ 6985 w 467"/>
                              <a:gd name="T3" fmla="*/ 0 h 91"/>
                              <a:gd name="T4" fmla="*/ 43180 w 467"/>
                              <a:gd name="T5" fmla="*/ 0 h 91"/>
                              <a:gd name="T6" fmla="*/ 60325 w 467"/>
                              <a:gd name="T7" fmla="*/ 0 h 91"/>
                              <a:gd name="T8" fmla="*/ 67310 w 467"/>
                              <a:gd name="T9" fmla="*/ 2540 h 91"/>
                              <a:gd name="T10" fmla="*/ 74295 w 467"/>
                              <a:gd name="T11" fmla="*/ 1270 h 91"/>
                              <a:gd name="T12" fmla="*/ 87630 w 467"/>
                              <a:gd name="T13" fmla="*/ 0 h 91"/>
                              <a:gd name="T14" fmla="*/ 93980 w 467"/>
                              <a:gd name="T15" fmla="*/ 1270 h 91"/>
                              <a:gd name="T16" fmla="*/ 111760 w 467"/>
                              <a:gd name="T17" fmla="*/ 0 h 91"/>
                              <a:gd name="T18" fmla="*/ 118110 w 467"/>
                              <a:gd name="T19" fmla="*/ 2540 h 91"/>
                              <a:gd name="T20" fmla="*/ 125095 w 467"/>
                              <a:gd name="T21" fmla="*/ 0 h 91"/>
                              <a:gd name="T22" fmla="*/ 138430 w 467"/>
                              <a:gd name="T23" fmla="*/ 1270 h 91"/>
                              <a:gd name="T24" fmla="*/ 143510 w 467"/>
                              <a:gd name="T25" fmla="*/ 1270 h 91"/>
                              <a:gd name="T26" fmla="*/ 157480 w 467"/>
                              <a:gd name="T27" fmla="*/ 0 h 91"/>
                              <a:gd name="T28" fmla="*/ 163830 w 467"/>
                              <a:gd name="T29" fmla="*/ 4445 h 91"/>
                              <a:gd name="T30" fmla="*/ 169545 w 467"/>
                              <a:gd name="T31" fmla="*/ 8255 h 91"/>
                              <a:gd name="T32" fmla="*/ 173355 w 467"/>
                              <a:gd name="T33" fmla="*/ 1270 h 91"/>
                              <a:gd name="T34" fmla="*/ 194945 w 467"/>
                              <a:gd name="T35" fmla="*/ 0 h 91"/>
                              <a:gd name="T36" fmla="*/ 203835 w 467"/>
                              <a:gd name="T37" fmla="*/ 2540 h 91"/>
                              <a:gd name="T38" fmla="*/ 208280 w 467"/>
                              <a:gd name="T39" fmla="*/ 8255 h 91"/>
                              <a:gd name="T40" fmla="*/ 212090 w 467"/>
                              <a:gd name="T41" fmla="*/ 1270 h 91"/>
                              <a:gd name="T42" fmla="*/ 231140 w 467"/>
                              <a:gd name="T43" fmla="*/ 0 h 91"/>
                              <a:gd name="T44" fmla="*/ 237490 w 467"/>
                              <a:gd name="T45" fmla="*/ 2540 h 91"/>
                              <a:gd name="T46" fmla="*/ 255270 w 467"/>
                              <a:gd name="T47" fmla="*/ 2540 h 91"/>
                              <a:gd name="T48" fmla="*/ 269875 w 467"/>
                              <a:gd name="T49" fmla="*/ 0 h 91"/>
                              <a:gd name="T50" fmla="*/ 290195 w 467"/>
                              <a:gd name="T51" fmla="*/ 10795 h 91"/>
                              <a:gd name="T52" fmla="*/ 296545 w 467"/>
                              <a:gd name="T53" fmla="*/ 22860 h 91"/>
                              <a:gd name="T54" fmla="*/ 295275 w 467"/>
                              <a:gd name="T55" fmla="*/ 29845 h 91"/>
                              <a:gd name="T56" fmla="*/ 296545 w 467"/>
                              <a:gd name="T57" fmla="*/ 39370 h 91"/>
                              <a:gd name="T58" fmla="*/ 291465 w 467"/>
                              <a:gd name="T59" fmla="*/ 51435 h 91"/>
                              <a:gd name="T60" fmla="*/ 280670 w 467"/>
                              <a:gd name="T61" fmla="*/ 56515 h 91"/>
                              <a:gd name="T62" fmla="*/ 256540 w 467"/>
                              <a:gd name="T63" fmla="*/ 56515 h 91"/>
                              <a:gd name="T64" fmla="*/ 237490 w 467"/>
                              <a:gd name="T65" fmla="*/ 55245 h 91"/>
                              <a:gd name="T66" fmla="*/ 231140 w 467"/>
                              <a:gd name="T67" fmla="*/ 57785 h 91"/>
                              <a:gd name="T68" fmla="*/ 212090 w 467"/>
                              <a:gd name="T69" fmla="*/ 56515 h 91"/>
                              <a:gd name="T70" fmla="*/ 198755 w 467"/>
                              <a:gd name="T71" fmla="*/ 57785 h 91"/>
                              <a:gd name="T72" fmla="*/ 191770 w 467"/>
                              <a:gd name="T73" fmla="*/ 56515 h 91"/>
                              <a:gd name="T74" fmla="*/ 178435 w 467"/>
                              <a:gd name="T75" fmla="*/ 57785 h 91"/>
                              <a:gd name="T76" fmla="*/ 172085 w 467"/>
                              <a:gd name="T77" fmla="*/ 57785 h 91"/>
                              <a:gd name="T78" fmla="*/ 160020 w 467"/>
                              <a:gd name="T79" fmla="*/ 56515 h 91"/>
                              <a:gd name="T80" fmla="*/ 154305 w 467"/>
                              <a:gd name="T81" fmla="*/ 51435 h 91"/>
                              <a:gd name="T82" fmla="*/ 147955 w 467"/>
                              <a:gd name="T83" fmla="*/ 55245 h 91"/>
                              <a:gd name="T84" fmla="*/ 140970 w 467"/>
                              <a:gd name="T85" fmla="*/ 57785 h 91"/>
                              <a:gd name="T86" fmla="*/ 127635 w 467"/>
                              <a:gd name="T87" fmla="*/ 57785 h 91"/>
                              <a:gd name="T88" fmla="*/ 110490 w 467"/>
                              <a:gd name="T89" fmla="*/ 56515 h 91"/>
                              <a:gd name="T90" fmla="*/ 106045 w 467"/>
                              <a:gd name="T91" fmla="*/ 46990 h 91"/>
                              <a:gd name="T92" fmla="*/ 100965 w 467"/>
                              <a:gd name="T93" fmla="*/ 56515 h 91"/>
                              <a:gd name="T94" fmla="*/ 83185 w 467"/>
                              <a:gd name="T95" fmla="*/ 57785 h 91"/>
                              <a:gd name="T96" fmla="*/ 76835 w 467"/>
                              <a:gd name="T97" fmla="*/ 55245 h 91"/>
                              <a:gd name="T98" fmla="*/ 74295 w 467"/>
                              <a:gd name="T99" fmla="*/ 48260 h 91"/>
                              <a:gd name="T100" fmla="*/ 62230 w 467"/>
                              <a:gd name="T101" fmla="*/ 57785 h 91"/>
                              <a:gd name="T102" fmla="*/ 44450 w 467"/>
                              <a:gd name="T103" fmla="*/ 56515 h 91"/>
                              <a:gd name="T104" fmla="*/ 8255 w 467"/>
                              <a:gd name="T105" fmla="*/ 57785 h 91"/>
                              <a:gd name="T106" fmla="*/ 1905 w 467"/>
                              <a:gd name="T107" fmla="*/ 53975 h 91"/>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467" h="91">
                                <a:moveTo>
                                  <a:pt x="0" y="76"/>
                                </a:moveTo>
                                <a:lnTo>
                                  <a:pt x="0" y="15"/>
                                </a:lnTo>
                                <a:lnTo>
                                  <a:pt x="0" y="13"/>
                                </a:lnTo>
                                <a:lnTo>
                                  <a:pt x="0" y="11"/>
                                </a:lnTo>
                                <a:lnTo>
                                  <a:pt x="3" y="9"/>
                                </a:lnTo>
                                <a:lnTo>
                                  <a:pt x="3" y="7"/>
                                </a:lnTo>
                                <a:lnTo>
                                  <a:pt x="5" y="4"/>
                                </a:lnTo>
                                <a:lnTo>
                                  <a:pt x="7" y="2"/>
                                </a:lnTo>
                                <a:lnTo>
                                  <a:pt x="9" y="2"/>
                                </a:lnTo>
                                <a:lnTo>
                                  <a:pt x="11" y="0"/>
                                </a:lnTo>
                                <a:lnTo>
                                  <a:pt x="13" y="0"/>
                                </a:lnTo>
                                <a:lnTo>
                                  <a:pt x="15" y="0"/>
                                </a:lnTo>
                                <a:lnTo>
                                  <a:pt x="64" y="0"/>
                                </a:lnTo>
                                <a:lnTo>
                                  <a:pt x="66" y="0"/>
                                </a:lnTo>
                                <a:lnTo>
                                  <a:pt x="68" y="0"/>
                                </a:lnTo>
                                <a:lnTo>
                                  <a:pt x="70" y="2"/>
                                </a:lnTo>
                                <a:lnTo>
                                  <a:pt x="70" y="0"/>
                                </a:lnTo>
                                <a:lnTo>
                                  <a:pt x="72" y="0"/>
                                </a:lnTo>
                                <a:lnTo>
                                  <a:pt x="74" y="0"/>
                                </a:lnTo>
                                <a:lnTo>
                                  <a:pt x="95" y="0"/>
                                </a:lnTo>
                                <a:lnTo>
                                  <a:pt x="98" y="0"/>
                                </a:lnTo>
                                <a:lnTo>
                                  <a:pt x="100" y="0"/>
                                </a:lnTo>
                                <a:lnTo>
                                  <a:pt x="102" y="2"/>
                                </a:lnTo>
                                <a:lnTo>
                                  <a:pt x="104" y="2"/>
                                </a:lnTo>
                                <a:lnTo>
                                  <a:pt x="106" y="4"/>
                                </a:lnTo>
                                <a:lnTo>
                                  <a:pt x="110" y="9"/>
                                </a:lnTo>
                                <a:lnTo>
                                  <a:pt x="110" y="7"/>
                                </a:lnTo>
                                <a:lnTo>
                                  <a:pt x="112" y="4"/>
                                </a:lnTo>
                                <a:lnTo>
                                  <a:pt x="114" y="2"/>
                                </a:lnTo>
                                <a:lnTo>
                                  <a:pt x="117" y="2"/>
                                </a:lnTo>
                                <a:lnTo>
                                  <a:pt x="119" y="0"/>
                                </a:lnTo>
                                <a:lnTo>
                                  <a:pt x="121" y="0"/>
                                </a:lnTo>
                                <a:lnTo>
                                  <a:pt x="123" y="0"/>
                                </a:lnTo>
                                <a:lnTo>
                                  <a:pt x="136" y="0"/>
                                </a:lnTo>
                                <a:lnTo>
                                  <a:pt x="138" y="0"/>
                                </a:lnTo>
                                <a:lnTo>
                                  <a:pt x="140" y="0"/>
                                </a:lnTo>
                                <a:lnTo>
                                  <a:pt x="142" y="2"/>
                                </a:lnTo>
                                <a:lnTo>
                                  <a:pt x="144" y="2"/>
                                </a:lnTo>
                                <a:lnTo>
                                  <a:pt x="146" y="4"/>
                                </a:lnTo>
                                <a:lnTo>
                                  <a:pt x="148" y="2"/>
                                </a:lnTo>
                                <a:lnTo>
                                  <a:pt x="150" y="2"/>
                                </a:lnTo>
                                <a:lnTo>
                                  <a:pt x="152" y="0"/>
                                </a:lnTo>
                                <a:lnTo>
                                  <a:pt x="155" y="0"/>
                                </a:lnTo>
                                <a:lnTo>
                                  <a:pt x="157" y="0"/>
                                </a:lnTo>
                                <a:lnTo>
                                  <a:pt x="176" y="0"/>
                                </a:lnTo>
                                <a:lnTo>
                                  <a:pt x="178" y="0"/>
                                </a:lnTo>
                                <a:lnTo>
                                  <a:pt x="180" y="0"/>
                                </a:lnTo>
                                <a:lnTo>
                                  <a:pt x="182" y="2"/>
                                </a:lnTo>
                                <a:lnTo>
                                  <a:pt x="184" y="2"/>
                                </a:lnTo>
                                <a:lnTo>
                                  <a:pt x="186" y="4"/>
                                </a:lnTo>
                                <a:lnTo>
                                  <a:pt x="188" y="2"/>
                                </a:lnTo>
                                <a:lnTo>
                                  <a:pt x="190" y="2"/>
                                </a:lnTo>
                                <a:lnTo>
                                  <a:pt x="193" y="0"/>
                                </a:lnTo>
                                <a:lnTo>
                                  <a:pt x="195" y="0"/>
                                </a:lnTo>
                                <a:lnTo>
                                  <a:pt x="197" y="0"/>
                                </a:lnTo>
                                <a:lnTo>
                                  <a:pt x="210" y="0"/>
                                </a:lnTo>
                                <a:lnTo>
                                  <a:pt x="212" y="0"/>
                                </a:lnTo>
                                <a:lnTo>
                                  <a:pt x="214" y="0"/>
                                </a:lnTo>
                                <a:lnTo>
                                  <a:pt x="216" y="2"/>
                                </a:lnTo>
                                <a:lnTo>
                                  <a:pt x="218" y="2"/>
                                </a:lnTo>
                                <a:lnTo>
                                  <a:pt x="220" y="4"/>
                                </a:lnTo>
                                <a:lnTo>
                                  <a:pt x="222" y="7"/>
                                </a:lnTo>
                                <a:lnTo>
                                  <a:pt x="222" y="4"/>
                                </a:lnTo>
                                <a:lnTo>
                                  <a:pt x="224" y="2"/>
                                </a:lnTo>
                                <a:lnTo>
                                  <a:pt x="226" y="2"/>
                                </a:lnTo>
                                <a:lnTo>
                                  <a:pt x="229" y="0"/>
                                </a:lnTo>
                                <a:lnTo>
                                  <a:pt x="231" y="0"/>
                                </a:lnTo>
                                <a:lnTo>
                                  <a:pt x="233" y="0"/>
                                </a:lnTo>
                                <a:lnTo>
                                  <a:pt x="245" y="0"/>
                                </a:lnTo>
                                <a:lnTo>
                                  <a:pt x="248" y="0"/>
                                </a:lnTo>
                                <a:lnTo>
                                  <a:pt x="250" y="0"/>
                                </a:lnTo>
                                <a:lnTo>
                                  <a:pt x="252" y="2"/>
                                </a:lnTo>
                                <a:lnTo>
                                  <a:pt x="254" y="2"/>
                                </a:lnTo>
                                <a:lnTo>
                                  <a:pt x="256" y="4"/>
                                </a:lnTo>
                                <a:lnTo>
                                  <a:pt x="258" y="7"/>
                                </a:lnTo>
                                <a:lnTo>
                                  <a:pt x="258" y="9"/>
                                </a:lnTo>
                                <a:lnTo>
                                  <a:pt x="258" y="11"/>
                                </a:lnTo>
                                <a:lnTo>
                                  <a:pt x="267" y="30"/>
                                </a:lnTo>
                                <a:lnTo>
                                  <a:pt x="267" y="15"/>
                                </a:lnTo>
                                <a:lnTo>
                                  <a:pt x="267" y="13"/>
                                </a:lnTo>
                                <a:lnTo>
                                  <a:pt x="267" y="11"/>
                                </a:lnTo>
                                <a:lnTo>
                                  <a:pt x="269" y="9"/>
                                </a:lnTo>
                                <a:lnTo>
                                  <a:pt x="269" y="7"/>
                                </a:lnTo>
                                <a:lnTo>
                                  <a:pt x="271" y="4"/>
                                </a:lnTo>
                                <a:lnTo>
                                  <a:pt x="273" y="2"/>
                                </a:lnTo>
                                <a:lnTo>
                                  <a:pt x="275" y="2"/>
                                </a:lnTo>
                                <a:lnTo>
                                  <a:pt x="277" y="0"/>
                                </a:lnTo>
                                <a:lnTo>
                                  <a:pt x="279" y="0"/>
                                </a:lnTo>
                                <a:lnTo>
                                  <a:pt x="281" y="0"/>
                                </a:lnTo>
                                <a:lnTo>
                                  <a:pt x="307" y="0"/>
                                </a:lnTo>
                                <a:lnTo>
                                  <a:pt x="309" y="0"/>
                                </a:lnTo>
                                <a:lnTo>
                                  <a:pt x="311" y="0"/>
                                </a:lnTo>
                                <a:lnTo>
                                  <a:pt x="317" y="2"/>
                                </a:lnTo>
                                <a:lnTo>
                                  <a:pt x="319" y="4"/>
                                </a:lnTo>
                                <a:lnTo>
                                  <a:pt x="321" y="4"/>
                                </a:lnTo>
                                <a:lnTo>
                                  <a:pt x="324" y="7"/>
                                </a:lnTo>
                                <a:lnTo>
                                  <a:pt x="326" y="9"/>
                                </a:lnTo>
                                <a:lnTo>
                                  <a:pt x="326" y="11"/>
                                </a:lnTo>
                                <a:lnTo>
                                  <a:pt x="328" y="15"/>
                                </a:lnTo>
                                <a:lnTo>
                                  <a:pt x="328" y="13"/>
                                </a:lnTo>
                                <a:lnTo>
                                  <a:pt x="328" y="11"/>
                                </a:lnTo>
                                <a:lnTo>
                                  <a:pt x="330" y="9"/>
                                </a:lnTo>
                                <a:lnTo>
                                  <a:pt x="330" y="7"/>
                                </a:lnTo>
                                <a:lnTo>
                                  <a:pt x="332" y="4"/>
                                </a:lnTo>
                                <a:lnTo>
                                  <a:pt x="334" y="2"/>
                                </a:lnTo>
                                <a:lnTo>
                                  <a:pt x="336" y="2"/>
                                </a:lnTo>
                                <a:lnTo>
                                  <a:pt x="338" y="0"/>
                                </a:lnTo>
                                <a:lnTo>
                                  <a:pt x="340" y="0"/>
                                </a:lnTo>
                                <a:lnTo>
                                  <a:pt x="343" y="0"/>
                                </a:lnTo>
                                <a:lnTo>
                                  <a:pt x="364" y="0"/>
                                </a:lnTo>
                                <a:lnTo>
                                  <a:pt x="366" y="0"/>
                                </a:lnTo>
                                <a:lnTo>
                                  <a:pt x="368" y="0"/>
                                </a:lnTo>
                                <a:lnTo>
                                  <a:pt x="370" y="2"/>
                                </a:lnTo>
                                <a:lnTo>
                                  <a:pt x="372" y="2"/>
                                </a:lnTo>
                                <a:lnTo>
                                  <a:pt x="374" y="4"/>
                                </a:lnTo>
                                <a:lnTo>
                                  <a:pt x="385" y="15"/>
                                </a:lnTo>
                                <a:lnTo>
                                  <a:pt x="387" y="13"/>
                                </a:lnTo>
                                <a:lnTo>
                                  <a:pt x="397" y="7"/>
                                </a:lnTo>
                                <a:lnTo>
                                  <a:pt x="400" y="7"/>
                                </a:lnTo>
                                <a:lnTo>
                                  <a:pt x="402" y="4"/>
                                </a:lnTo>
                                <a:lnTo>
                                  <a:pt x="416" y="0"/>
                                </a:lnTo>
                                <a:lnTo>
                                  <a:pt x="419" y="0"/>
                                </a:lnTo>
                                <a:lnTo>
                                  <a:pt x="421" y="0"/>
                                </a:lnTo>
                                <a:lnTo>
                                  <a:pt x="423" y="0"/>
                                </a:lnTo>
                                <a:lnTo>
                                  <a:pt x="425" y="0"/>
                                </a:lnTo>
                                <a:lnTo>
                                  <a:pt x="442" y="4"/>
                                </a:lnTo>
                                <a:lnTo>
                                  <a:pt x="444" y="7"/>
                                </a:lnTo>
                                <a:lnTo>
                                  <a:pt x="446" y="7"/>
                                </a:lnTo>
                                <a:lnTo>
                                  <a:pt x="446" y="9"/>
                                </a:lnTo>
                                <a:lnTo>
                                  <a:pt x="457" y="17"/>
                                </a:lnTo>
                                <a:lnTo>
                                  <a:pt x="459" y="17"/>
                                </a:lnTo>
                                <a:lnTo>
                                  <a:pt x="461" y="19"/>
                                </a:lnTo>
                                <a:lnTo>
                                  <a:pt x="461" y="21"/>
                                </a:lnTo>
                                <a:lnTo>
                                  <a:pt x="463" y="23"/>
                                </a:lnTo>
                                <a:lnTo>
                                  <a:pt x="467" y="36"/>
                                </a:lnTo>
                                <a:lnTo>
                                  <a:pt x="467" y="38"/>
                                </a:lnTo>
                                <a:lnTo>
                                  <a:pt x="467" y="40"/>
                                </a:lnTo>
                                <a:lnTo>
                                  <a:pt x="467" y="43"/>
                                </a:lnTo>
                                <a:lnTo>
                                  <a:pt x="467" y="45"/>
                                </a:lnTo>
                                <a:lnTo>
                                  <a:pt x="465" y="47"/>
                                </a:lnTo>
                                <a:lnTo>
                                  <a:pt x="465" y="49"/>
                                </a:lnTo>
                                <a:lnTo>
                                  <a:pt x="467" y="55"/>
                                </a:lnTo>
                                <a:lnTo>
                                  <a:pt x="467" y="57"/>
                                </a:lnTo>
                                <a:lnTo>
                                  <a:pt x="467" y="59"/>
                                </a:lnTo>
                                <a:lnTo>
                                  <a:pt x="467" y="62"/>
                                </a:lnTo>
                                <a:lnTo>
                                  <a:pt x="467" y="64"/>
                                </a:lnTo>
                                <a:lnTo>
                                  <a:pt x="465" y="66"/>
                                </a:lnTo>
                                <a:lnTo>
                                  <a:pt x="461" y="76"/>
                                </a:lnTo>
                                <a:lnTo>
                                  <a:pt x="461" y="78"/>
                                </a:lnTo>
                                <a:lnTo>
                                  <a:pt x="459" y="81"/>
                                </a:lnTo>
                                <a:lnTo>
                                  <a:pt x="457" y="83"/>
                                </a:lnTo>
                                <a:lnTo>
                                  <a:pt x="455" y="83"/>
                                </a:lnTo>
                                <a:lnTo>
                                  <a:pt x="446" y="87"/>
                                </a:lnTo>
                                <a:lnTo>
                                  <a:pt x="444" y="89"/>
                                </a:lnTo>
                                <a:lnTo>
                                  <a:pt x="442" y="89"/>
                                </a:lnTo>
                                <a:lnTo>
                                  <a:pt x="425" y="91"/>
                                </a:lnTo>
                                <a:lnTo>
                                  <a:pt x="423" y="91"/>
                                </a:lnTo>
                                <a:lnTo>
                                  <a:pt x="421" y="91"/>
                                </a:lnTo>
                                <a:lnTo>
                                  <a:pt x="406" y="89"/>
                                </a:lnTo>
                                <a:lnTo>
                                  <a:pt x="404" y="89"/>
                                </a:lnTo>
                                <a:lnTo>
                                  <a:pt x="402" y="87"/>
                                </a:lnTo>
                                <a:lnTo>
                                  <a:pt x="400" y="87"/>
                                </a:lnTo>
                                <a:lnTo>
                                  <a:pt x="387" y="78"/>
                                </a:lnTo>
                                <a:lnTo>
                                  <a:pt x="385" y="76"/>
                                </a:lnTo>
                                <a:lnTo>
                                  <a:pt x="374" y="87"/>
                                </a:lnTo>
                                <a:lnTo>
                                  <a:pt x="372" y="89"/>
                                </a:lnTo>
                                <a:lnTo>
                                  <a:pt x="370" y="89"/>
                                </a:lnTo>
                                <a:lnTo>
                                  <a:pt x="368" y="91"/>
                                </a:lnTo>
                                <a:lnTo>
                                  <a:pt x="366" y="91"/>
                                </a:lnTo>
                                <a:lnTo>
                                  <a:pt x="364" y="91"/>
                                </a:lnTo>
                                <a:lnTo>
                                  <a:pt x="343" y="91"/>
                                </a:lnTo>
                                <a:lnTo>
                                  <a:pt x="340" y="91"/>
                                </a:lnTo>
                                <a:lnTo>
                                  <a:pt x="338" y="91"/>
                                </a:lnTo>
                                <a:lnTo>
                                  <a:pt x="336" y="89"/>
                                </a:lnTo>
                                <a:lnTo>
                                  <a:pt x="334" y="89"/>
                                </a:lnTo>
                                <a:lnTo>
                                  <a:pt x="332" y="91"/>
                                </a:lnTo>
                                <a:lnTo>
                                  <a:pt x="330" y="91"/>
                                </a:lnTo>
                                <a:lnTo>
                                  <a:pt x="328" y="91"/>
                                </a:lnTo>
                                <a:lnTo>
                                  <a:pt x="315" y="91"/>
                                </a:lnTo>
                                <a:lnTo>
                                  <a:pt x="313" y="91"/>
                                </a:lnTo>
                                <a:lnTo>
                                  <a:pt x="311" y="91"/>
                                </a:lnTo>
                                <a:lnTo>
                                  <a:pt x="309" y="89"/>
                                </a:lnTo>
                                <a:lnTo>
                                  <a:pt x="307" y="89"/>
                                </a:lnTo>
                                <a:lnTo>
                                  <a:pt x="305" y="87"/>
                                </a:lnTo>
                                <a:lnTo>
                                  <a:pt x="302" y="89"/>
                                </a:lnTo>
                                <a:lnTo>
                                  <a:pt x="300" y="89"/>
                                </a:lnTo>
                                <a:lnTo>
                                  <a:pt x="298" y="91"/>
                                </a:lnTo>
                                <a:lnTo>
                                  <a:pt x="296" y="91"/>
                                </a:lnTo>
                                <a:lnTo>
                                  <a:pt x="294" y="91"/>
                                </a:lnTo>
                                <a:lnTo>
                                  <a:pt x="281" y="91"/>
                                </a:lnTo>
                                <a:lnTo>
                                  <a:pt x="279" y="91"/>
                                </a:lnTo>
                                <a:lnTo>
                                  <a:pt x="277" y="91"/>
                                </a:lnTo>
                                <a:lnTo>
                                  <a:pt x="275" y="89"/>
                                </a:lnTo>
                                <a:lnTo>
                                  <a:pt x="273" y="91"/>
                                </a:lnTo>
                                <a:lnTo>
                                  <a:pt x="271" y="91"/>
                                </a:lnTo>
                                <a:lnTo>
                                  <a:pt x="269" y="91"/>
                                </a:lnTo>
                                <a:lnTo>
                                  <a:pt x="258" y="91"/>
                                </a:lnTo>
                                <a:lnTo>
                                  <a:pt x="256" y="91"/>
                                </a:lnTo>
                                <a:lnTo>
                                  <a:pt x="254" y="91"/>
                                </a:lnTo>
                                <a:lnTo>
                                  <a:pt x="252" y="89"/>
                                </a:lnTo>
                                <a:lnTo>
                                  <a:pt x="250" y="89"/>
                                </a:lnTo>
                                <a:lnTo>
                                  <a:pt x="248" y="87"/>
                                </a:lnTo>
                                <a:lnTo>
                                  <a:pt x="245" y="85"/>
                                </a:lnTo>
                                <a:lnTo>
                                  <a:pt x="245" y="83"/>
                                </a:lnTo>
                                <a:lnTo>
                                  <a:pt x="243" y="81"/>
                                </a:lnTo>
                                <a:lnTo>
                                  <a:pt x="241" y="70"/>
                                </a:lnTo>
                                <a:lnTo>
                                  <a:pt x="237" y="81"/>
                                </a:lnTo>
                                <a:lnTo>
                                  <a:pt x="235" y="83"/>
                                </a:lnTo>
                                <a:lnTo>
                                  <a:pt x="235" y="85"/>
                                </a:lnTo>
                                <a:lnTo>
                                  <a:pt x="233" y="87"/>
                                </a:lnTo>
                                <a:lnTo>
                                  <a:pt x="231" y="89"/>
                                </a:lnTo>
                                <a:lnTo>
                                  <a:pt x="229" y="89"/>
                                </a:lnTo>
                                <a:lnTo>
                                  <a:pt x="226" y="91"/>
                                </a:lnTo>
                                <a:lnTo>
                                  <a:pt x="224" y="91"/>
                                </a:lnTo>
                                <a:lnTo>
                                  <a:pt x="222" y="91"/>
                                </a:lnTo>
                                <a:lnTo>
                                  <a:pt x="210" y="91"/>
                                </a:lnTo>
                                <a:lnTo>
                                  <a:pt x="207" y="91"/>
                                </a:lnTo>
                                <a:lnTo>
                                  <a:pt x="205" y="91"/>
                                </a:lnTo>
                                <a:lnTo>
                                  <a:pt x="203" y="91"/>
                                </a:lnTo>
                                <a:lnTo>
                                  <a:pt x="201" y="91"/>
                                </a:lnTo>
                                <a:lnTo>
                                  <a:pt x="182" y="91"/>
                                </a:lnTo>
                                <a:lnTo>
                                  <a:pt x="180" y="91"/>
                                </a:lnTo>
                                <a:lnTo>
                                  <a:pt x="178" y="91"/>
                                </a:lnTo>
                                <a:lnTo>
                                  <a:pt x="176" y="89"/>
                                </a:lnTo>
                                <a:lnTo>
                                  <a:pt x="174" y="89"/>
                                </a:lnTo>
                                <a:lnTo>
                                  <a:pt x="171" y="87"/>
                                </a:lnTo>
                                <a:lnTo>
                                  <a:pt x="169" y="85"/>
                                </a:lnTo>
                                <a:lnTo>
                                  <a:pt x="169" y="83"/>
                                </a:lnTo>
                                <a:lnTo>
                                  <a:pt x="167" y="81"/>
                                </a:lnTo>
                                <a:lnTo>
                                  <a:pt x="167" y="74"/>
                                </a:lnTo>
                                <a:lnTo>
                                  <a:pt x="165" y="81"/>
                                </a:lnTo>
                                <a:lnTo>
                                  <a:pt x="163" y="83"/>
                                </a:lnTo>
                                <a:lnTo>
                                  <a:pt x="163" y="85"/>
                                </a:lnTo>
                                <a:lnTo>
                                  <a:pt x="161" y="87"/>
                                </a:lnTo>
                                <a:lnTo>
                                  <a:pt x="159" y="89"/>
                                </a:lnTo>
                                <a:lnTo>
                                  <a:pt x="157" y="89"/>
                                </a:lnTo>
                                <a:lnTo>
                                  <a:pt x="155" y="91"/>
                                </a:lnTo>
                                <a:lnTo>
                                  <a:pt x="152" y="91"/>
                                </a:lnTo>
                                <a:lnTo>
                                  <a:pt x="150" y="91"/>
                                </a:lnTo>
                                <a:lnTo>
                                  <a:pt x="131" y="91"/>
                                </a:lnTo>
                                <a:lnTo>
                                  <a:pt x="129" y="91"/>
                                </a:lnTo>
                                <a:lnTo>
                                  <a:pt x="127" y="91"/>
                                </a:lnTo>
                                <a:lnTo>
                                  <a:pt x="125" y="89"/>
                                </a:lnTo>
                                <a:lnTo>
                                  <a:pt x="123" y="89"/>
                                </a:lnTo>
                                <a:lnTo>
                                  <a:pt x="121" y="87"/>
                                </a:lnTo>
                                <a:lnTo>
                                  <a:pt x="119" y="85"/>
                                </a:lnTo>
                                <a:lnTo>
                                  <a:pt x="119" y="83"/>
                                </a:lnTo>
                                <a:lnTo>
                                  <a:pt x="117" y="81"/>
                                </a:lnTo>
                                <a:lnTo>
                                  <a:pt x="117" y="78"/>
                                </a:lnTo>
                                <a:lnTo>
                                  <a:pt x="117" y="76"/>
                                </a:lnTo>
                                <a:lnTo>
                                  <a:pt x="106" y="87"/>
                                </a:lnTo>
                                <a:lnTo>
                                  <a:pt x="104" y="89"/>
                                </a:lnTo>
                                <a:lnTo>
                                  <a:pt x="102" y="89"/>
                                </a:lnTo>
                                <a:lnTo>
                                  <a:pt x="100" y="91"/>
                                </a:lnTo>
                                <a:lnTo>
                                  <a:pt x="98" y="91"/>
                                </a:lnTo>
                                <a:lnTo>
                                  <a:pt x="95" y="91"/>
                                </a:lnTo>
                                <a:lnTo>
                                  <a:pt x="74" y="91"/>
                                </a:lnTo>
                                <a:lnTo>
                                  <a:pt x="72" y="91"/>
                                </a:lnTo>
                                <a:lnTo>
                                  <a:pt x="70" y="91"/>
                                </a:lnTo>
                                <a:lnTo>
                                  <a:pt x="70" y="89"/>
                                </a:lnTo>
                                <a:lnTo>
                                  <a:pt x="68" y="91"/>
                                </a:lnTo>
                                <a:lnTo>
                                  <a:pt x="66" y="91"/>
                                </a:lnTo>
                                <a:lnTo>
                                  <a:pt x="64" y="91"/>
                                </a:lnTo>
                                <a:lnTo>
                                  <a:pt x="15" y="91"/>
                                </a:lnTo>
                                <a:lnTo>
                                  <a:pt x="13" y="91"/>
                                </a:lnTo>
                                <a:lnTo>
                                  <a:pt x="11" y="91"/>
                                </a:lnTo>
                                <a:lnTo>
                                  <a:pt x="9" y="89"/>
                                </a:lnTo>
                                <a:lnTo>
                                  <a:pt x="7" y="89"/>
                                </a:lnTo>
                                <a:lnTo>
                                  <a:pt x="5" y="87"/>
                                </a:lnTo>
                                <a:lnTo>
                                  <a:pt x="3" y="85"/>
                                </a:lnTo>
                                <a:lnTo>
                                  <a:pt x="3" y="83"/>
                                </a:lnTo>
                                <a:lnTo>
                                  <a:pt x="0" y="81"/>
                                </a:lnTo>
                                <a:lnTo>
                                  <a:pt x="0" y="78"/>
                                </a:lnTo>
                                <a:lnTo>
                                  <a:pt x="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6" name="Rectangle 887"/>
                        <wps:cNvSpPr>
                          <a:spLocks noChangeArrowheads="1"/>
                        </wps:cNvSpPr>
                        <wps:spPr bwMode="auto">
                          <a:xfrm>
                            <a:off x="3822700" y="5201218"/>
                            <a:ext cx="25971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EDWARDS</w:t>
                              </w:r>
                            </w:p>
                          </w:txbxContent>
                        </wps:txbx>
                        <wps:bodyPr rot="0" vert="horz" wrap="none" lIns="0" tIns="0" rIns="0" bIns="0" anchor="t" anchorCtr="0" upright="1">
                          <a:spAutoFit/>
                        </wps:bodyPr>
                      </wps:wsp>
                      <wps:wsp>
                        <wps:cNvPr id="3117" name="Rectangle 888"/>
                        <wps:cNvSpPr>
                          <a:spLocks noChangeArrowheads="1"/>
                        </wps:cNvSpPr>
                        <wps:spPr bwMode="auto">
                          <a:xfrm>
                            <a:off x="2585700" y="6581723"/>
                            <a:ext cx="30797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ALEXANDER</w:t>
                              </w:r>
                            </w:p>
                          </w:txbxContent>
                        </wps:txbx>
                        <wps:bodyPr rot="0" vert="horz" wrap="none" lIns="0" tIns="0" rIns="0" bIns="0" anchor="t" anchorCtr="0" upright="1">
                          <a:spAutoFit/>
                        </wps:bodyPr>
                      </wps:wsp>
                      <wps:wsp>
                        <wps:cNvPr id="3118" name="Freeform 889"/>
                        <wps:cNvSpPr>
                          <a:spLocks noEditPoints="1"/>
                        </wps:cNvSpPr>
                        <wps:spPr bwMode="auto">
                          <a:xfrm>
                            <a:off x="2574900" y="6583023"/>
                            <a:ext cx="356800" cy="55900"/>
                          </a:xfrm>
                          <a:custGeom>
                            <a:avLst/>
                            <a:gdLst>
                              <a:gd name="T0" fmla="*/ 16510 w 562"/>
                              <a:gd name="T1" fmla="*/ 3810 h 88"/>
                              <a:gd name="T2" fmla="*/ 24130 w 562"/>
                              <a:gd name="T3" fmla="*/ 0 h 88"/>
                              <a:gd name="T4" fmla="*/ 39370 w 562"/>
                              <a:gd name="T5" fmla="*/ 2540 h 88"/>
                              <a:gd name="T6" fmla="*/ 45720 w 562"/>
                              <a:gd name="T7" fmla="*/ 6350 h 88"/>
                              <a:gd name="T8" fmla="*/ 52705 w 562"/>
                              <a:gd name="T9" fmla="*/ 0 h 88"/>
                              <a:gd name="T10" fmla="*/ 67310 w 562"/>
                              <a:gd name="T11" fmla="*/ 1270 h 88"/>
                              <a:gd name="T12" fmla="*/ 72390 w 562"/>
                              <a:gd name="T13" fmla="*/ 7620 h 88"/>
                              <a:gd name="T14" fmla="*/ 76835 w 562"/>
                              <a:gd name="T15" fmla="*/ 6350 h 88"/>
                              <a:gd name="T16" fmla="*/ 83185 w 562"/>
                              <a:gd name="T17" fmla="*/ 0 h 88"/>
                              <a:gd name="T18" fmla="*/ 127635 w 562"/>
                              <a:gd name="T19" fmla="*/ 0 h 88"/>
                              <a:gd name="T20" fmla="*/ 143510 w 562"/>
                              <a:gd name="T21" fmla="*/ 1270 h 88"/>
                              <a:gd name="T22" fmla="*/ 156845 w 562"/>
                              <a:gd name="T23" fmla="*/ 0 h 88"/>
                              <a:gd name="T24" fmla="*/ 163830 w 562"/>
                              <a:gd name="T25" fmla="*/ 2540 h 88"/>
                              <a:gd name="T26" fmla="*/ 179705 w 562"/>
                              <a:gd name="T27" fmla="*/ 0 h 88"/>
                              <a:gd name="T28" fmla="*/ 186690 w 562"/>
                              <a:gd name="T29" fmla="*/ 3810 h 88"/>
                              <a:gd name="T30" fmla="*/ 194945 w 562"/>
                              <a:gd name="T31" fmla="*/ 0 h 88"/>
                              <a:gd name="T32" fmla="*/ 209550 w 562"/>
                              <a:gd name="T33" fmla="*/ 0 h 88"/>
                              <a:gd name="T34" fmla="*/ 222885 w 562"/>
                              <a:gd name="T35" fmla="*/ 1270 h 88"/>
                              <a:gd name="T36" fmla="*/ 226695 w 562"/>
                              <a:gd name="T37" fmla="*/ 8890 h 88"/>
                              <a:gd name="T38" fmla="*/ 224155 w 562"/>
                              <a:gd name="T39" fmla="*/ 53340 h 88"/>
                              <a:gd name="T40" fmla="*/ 209550 w 562"/>
                              <a:gd name="T41" fmla="*/ 55880 h 88"/>
                              <a:gd name="T42" fmla="*/ 202565 w 562"/>
                              <a:gd name="T43" fmla="*/ 55880 h 88"/>
                              <a:gd name="T44" fmla="*/ 180975 w 562"/>
                              <a:gd name="T45" fmla="*/ 54610 h 88"/>
                              <a:gd name="T46" fmla="*/ 173355 w 562"/>
                              <a:gd name="T47" fmla="*/ 49530 h 88"/>
                              <a:gd name="T48" fmla="*/ 166370 w 562"/>
                              <a:gd name="T49" fmla="*/ 55880 h 88"/>
                              <a:gd name="T50" fmla="*/ 146050 w 562"/>
                              <a:gd name="T51" fmla="*/ 55880 h 88"/>
                              <a:gd name="T52" fmla="*/ 131445 w 562"/>
                              <a:gd name="T53" fmla="*/ 53340 h 88"/>
                              <a:gd name="T54" fmla="*/ 118110 w 562"/>
                              <a:gd name="T55" fmla="*/ 55880 h 88"/>
                              <a:gd name="T56" fmla="*/ 80645 w 562"/>
                              <a:gd name="T57" fmla="*/ 55880 h 88"/>
                              <a:gd name="T58" fmla="*/ 49530 w 562"/>
                              <a:gd name="T59" fmla="*/ 55880 h 88"/>
                              <a:gd name="T60" fmla="*/ 36195 w 562"/>
                              <a:gd name="T61" fmla="*/ 54610 h 88"/>
                              <a:gd name="T62" fmla="*/ 26670 w 562"/>
                              <a:gd name="T63" fmla="*/ 49530 h 88"/>
                              <a:gd name="T64" fmla="*/ 20320 w 562"/>
                              <a:gd name="T65" fmla="*/ 55880 h 88"/>
                              <a:gd name="T66" fmla="*/ 5715 w 562"/>
                              <a:gd name="T67" fmla="*/ 54610 h 88"/>
                              <a:gd name="T68" fmla="*/ 0 w 562"/>
                              <a:gd name="T69" fmla="*/ 48260 h 88"/>
                              <a:gd name="T70" fmla="*/ 232410 w 562"/>
                              <a:gd name="T71" fmla="*/ 8890 h 88"/>
                              <a:gd name="T72" fmla="*/ 236220 w 562"/>
                              <a:gd name="T73" fmla="*/ 1270 h 88"/>
                              <a:gd name="T74" fmla="*/ 256540 w 562"/>
                              <a:gd name="T75" fmla="*/ 0 h 88"/>
                              <a:gd name="T76" fmla="*/ 271145 w 562"/>
                              <a:gd name="T77" fmla="*/ 8890 h 88"/>
                              <a:gd name="T78" fmla="*/ 274955 w 562"/>
                              <a:gd name="T79" fmla="*/ 1270 h 88"/>
                              <a:gd name="T80" fmla="*/ 312420 w 562"/>
                              <a:gd name="T81" fmla="*/ 0 h 88"/>
                              <a:gd name="T82" fmla="*/ 334010 w 562"/>
                              <a:gd name="T83" fmla="*/ 0 h 88"/>
                              <a:gd name="T84" fmla="*/ 344805 w 562"/>
                              <a:gd name="T85" fmla="*/ 3810 h 88"/>
                              <a:gd name="T86" fmla="*/ 351790 w 562"/>
                              <a:gd name="T87" fmla="*/ 18415 h 88"/>
                              <a:gd name="T88" fmla="*/ 351790 w 562"/>
                              <a:gd name="T89" fmla="*/ 34925 h 88"/>
                              <a:gd name="T90" fmla="*/ 356870 w 562"/>
                              <a:gd name="T91" fmla="*/ 49530 h 88"/>
                              <a:gd name="T92" fmla="*/ 350520 w 562"/>
                              <a:gd name="T93" fmla="*/ 55880 h 88"/>
                              <a:gd name="T94" fmla="*/ 335280 w 562"/>
                              <a:gd name="T95" fmla="*/ 54610 h 88"/>
                              <a:gd name="T96" fmla="*/ 327660 w 562"/>
                              <a:gd name="T97" fmla="*/ 55880 h 88"/>
                              <a:gd name="T98" fmla="*/ 313690 w 562"/>
                              <a:gd name="T99" fmla="*/ 55880 h 88"/>
                              <a:gd name="T100" fmla="*/ 276225 w 562"/>
                              <a:gd name="T101" fmla="*/ 54610 h 88"/>
                              <a:gd name="T102" fmla="*/ 271145 w 562"/>
                              <a:gd name="T103" fmla="*/ 48260 h 88"/>
                              <a:gd name="T104" fmla="*/ 257810 w 562"/>
                              <a:gd name="T105" fmla="*/ 55880 h 88"/>
                              <a:gd name="T106" fmla="*/ 237490 w 562"/>
                              <a:gd name="T107" fmla="*/ 54610 h 88"/>
                              <a:gd name="T108" fmla="*/ 232410 w 562"/>
                              <a:gd name="T109" fmla="*/ 48260 h 88"/>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562" h="88">
                                <a:moveTo>
                                  <a:pt x="0" y="74"/>
                                </a:moveTo>
                                <a:lnTo>
                                  <a:pt x="0" y="71"/>
                                </a:lnTo>
                                <a:lnTo>
                                  <a:pt x="0" y="69"/>
                                </a:lnTo>
                                <a:lnTo>
                                  <a:pt x="2" y="67"/>
                                </a:lnTo>
                                <a:lnTo>
                                  <a:pt x="26" y="8"/>
                                </a:lnTo>
                                <a:lnTo>
                                  <a:pt x="26" y="6"/>
                                </a:lnTo>
                                <a:lnTo>
                                  <a:pt x="28" y="4"/>
                                </a:lnTo>
                                <a:lnTo>
                                  <a:pt x="30" y="2"/>
                                </a:lnTo>
                                <a:lnTo>
                                  <a:pt x="32" y="2"/>
                                </a:lnTo>
                                <a:lnTo>
                                  <a:pt x="34" y="0"/>
                                </a:lnTo>
                                <a:lnTo>
                                  <a:pt x="36" y="0"/>
                                </a:lnTo>
                                <a:lnTo>
                                  <a:pt x="38" y="0"/>
                                </a:lnTo>
                                <a:lnTo>
                                  <a:pt x="51" y="0"/>
                                </a:lnTo>
                                <a:lnTo>
                                  <a:pt x="53" y="0"/>
                                </a:lnTo>
                                <a:lnTo>
                                  <a:pt x="55" y="0"/>
                                </a:lnTo>
                                <a:lnTo>
                                  <a:pt x="57" y="2"/>
                                </a:lnTo>
                                <a:lnTo>
                                  <a:pt x="59" y="2"/>
                                </a:lnTo>
                                <a:lnTo>
                                  <a:pt x="62" y="4"/>
                                </a:lnTo>
                                <a:lnTo>
                                  <a:pt x="64" y="6"/>
                                </a:lnTo>
                                <a:lnTo>
                                  <a:pt x="64" y="8"/>
                                </a:lnTo>
                                <a:lnTo>
                                  <a:pt x="72" y="29"/>
                                </a:lnTo>
                                <a:lnTo>
                                  <a:pt x="72" y="14"/>
                                </a:lnTo>
                                <a:lnTo>
                                  <a:pt x="72" y="12"/>
                                </a:lnTo>
                                <a:lnTo>
                                  <a:pt x="72" y="10"/>
                                </a:lnTo>
                                <a:lnTo>
                                  <a:pt x="74" y="8"/>
                                </a:lnTo>
                                <a:lnTo>
                                  <a:pt x="74" y="6"/>
                                </a:lnTo>
                                <a:lnTo>
                                  <a:pt x="76" y="4"/>
                                </a:lnTo>
                                <a:lnTo>
                                  <a:pt x="78" y="2"/>
                                </a:lnTo>
                                <a:lnTo>
                                  <a:pt x="81" y="2"/>
                                </a:lnTo>
                                <a:lnTo>
                                  <a:pt x="83" y="0"/>
                                </a:lnTo>
                                <a:lnTo>
                                  <a:pt x="85" y="0"/>
                                </a:lnTo>
                                <a:lnTo>
                                  <a:pt x="87" y="0"/>
                                </a:lnTo>
                                <a:lnTo>
                                  <a:pt x="100" y="0"/>
                                </a:lnTo>
                                <a:lnTo>
                                  <a:pt x="102" y="0"/>
                                </a:lnTo>
                                <a:lnTo>
                                  <a:pt x="104" y="0"/>
                                </a:lnTo>
                                <a:lnTo>
                                  <a:pt x="106" y="2"/>
                                </a:lnTo>
                                <a:lnTo>
                                  <a:pt x="108" y="2"/>
                                </a:lnTo>
                                <a:lnTo>
                                  <a:pt x="110" y="4"/>
                                </a:lnTo>
                                <a:lnTo>
                                  <a:pt x="112" y="6"/>
                                </a:lnTo>
                                <a:lnTo>
                                  <a:pt x="112" y="8"/>
                                </a:lnTo>
                                <a:lnTo>
                                  <a:pt x="114" y="10"/>
                                </a:lnTo>
                                <a:lnTo>
                                  <a:pt x="114" y="12"/>
                                </a:lnTo>
                                <a:lnTo>
                                  <a:pt x="114" y="14"/>
                                </a:lnTo>
                                <a:lnTo>
                                  <a:pt x="114" y="48"/>
                                </a:lnTo>
                                <a:lnTo>
                                  <a:pt x="121" y="48"/>
                                </a:lnTo>
                                <a:lnTo>
                                  <a:pt x="121" y="14"/>
                                </a:lnTo>
                                <a:lnTo>
                                  <a:pt x="121" y="12"/>
                                </a:lnTo>
                                <a:lnTo>
                                  <a:pt x="121" y="10"/>
                                </a:lnTo>
                                <a:lnTo>
                                  <a:pt x="123" y="8"/>
                                </a:lnTo>
                                <a:lnTo>
                                  <a:pt x="123" y="6"/>
                                </a:lnTo>
                                <a:lnTo>
                                  <a:pt x="125" y="4"/>
                                </a:lnTo>
                                <a:lnTo>
                                  <a:pt x="127" y="2"/>
                                </a:lnTo>
                                <a:lnTo>
                                  <a:pt x="129" y="2"/>
                                </a:lnTo>
                                <a:lnTo>
                                  <a:pt x="131" y="0"/>
                                </a:lnTo>
                                <a:lnTo>
                                  <a:pt x="133" y="0"/>
                                </a:lnTo>
                                <a:lnTo>
                                  <a:pt x="135" y="0"/>
                                </a:lnTo>
                                <a:lnTo>
                                  <a:pt x="186" y="0"/>
                                </a:lnTo>
                                <a:lnTo>
                                  <a:pt x="197" y="0"/>
                                </a:lnTo>
                                <a:lnTo>
                                  <a:pt x="199" y="0"/>
                                </a:lnTo>
                                <a:lnTo>
                                  <a:pt x="201" y="0"/>
                                </a:lnTo>
                                <a:lnTo>
                                  <a:pt x="203" y="2"/>
                                </a:lnTo>
                                <a:lnTo>
                                  <a:pt x="205" y="2"/>
                                </a:lnTo>
                                <a:lnTo>
                                  <a:pt x="207" y="4"/>
                                </a:lnTo>
                                <a:lnTo>
                                  <a:pt x="216" y="14"/>
                                </a:lnTo>
                                <a:lnTo>
                                  <a:pt x="224" y="4"/>
                                </a:lnTo>
                                <a:lnTo>
                                  <a:pt x="226" y="2"/>
                                </a:lnTo>
                                <a:lnTo>
                                  <a:pt x="228" y="2"/>
                                </a:lnTo>
                                <a:lnTo>
                                  <a:pt x="230" y="0"/>
                                </a:lnTo>
                                <a:lnTo>
                                  <a:pt x="233" y="0"/>
                                </a:lnTo>
                                <a:lnTo>
                                  <a:pt x="235" y="0"/>
                                </a:lnTo>
                                <a:lnTo>
                                  <a:pt x="245" y="0"/>
                                </a:lnTo>
                                <a:lnTo>
                                  <a:pt x="247" y="0"/>
                                </a:lnTo>
                                <a:lnTo>
                                  <a:pt x="249" y="0"/>
                                </a:lnTo>
                                <a:lnTo>
                                  <a:pt x="252" y="2"/>
                                </a:lnTo>
                                <a:lnTo>
                                  <a:pt x="254" y="2"/>
                                </a:lnTo>
                                <a:lnTo>
                                  <a:pt x="256" y="4"/>
                                </a:lnTo>
                                <a:lnTo>
                                  <a:pt x="258" y="6"/>
                                </a:lnTo>
                                <a:lnTo>
                                  <a:pt x="258" y="4"/>
                                </a:lnTo>
                                <a:lnTo>
                                  <a:pt x="260" y="2"/>
                                </a:lnTo>
                                <a:lnTo>
                                  <a:pt x="262" y="2"/>
                                </a:lnTo>
                                <a:lnTo>
                                  <a:pt x="264" y="0"/>
                                </a:lnTo>
                                <a:lnTo>
                                  <a:pt x="266" y="0"/>
                                </a:lnTo>
                                <a:lnTo>
                                  <a:pt x="268" y="0"/>
                                </a:lnTo>
                                <a:lnTo>
                                  <a:pt x="283" y="0"/>
                                </a:lnTo>
                                <a:lnTo>
                                  <a:pt x="285" y="0"/>
                                </a:lnTo>
                                <a:lnTo>
                                  <a:pt x="288" y="0"/>
                                </a:lnTo>
                                <a:lnTo>
                                  <a:pt x="290" y="2"/>
                                </a:lnTo>
                                <a:lnTo>
                                  <a:pt x="292" y="2"/>
                                </a:lnTo>
                                <a:lnTo>
                                  <a:pt x="294" y="4"/>
                                </a:lnTo>
                                <a:lnTo>
                                  <a:pt x="294" y="6"/>
                                </a:lnTo>
                                <a:lnTo>
                                  <a:pt x="296" y="4"/>
                                </a:lnTo>
                                <a:lnTo>
                                  <a:pt x="298" y="2"/>
                                </a:lnTo>
                                <a:lnTo>
                                  <a:pt x="300" y="2"/>
                                </a:lnTo>
                                <a:lnTo>
                                  <a:pt x="302" y="0"/>
                                </a:lnTo>
                                <a:lnTo>
                                  <a:pt x="304" y="0"/>
                                </a:lnTo>
                                <a:lnTo>
                                  <a:pt x="307" y="0"/>
                                </a:lnTo>
                                <a:lnTo>
                                  <a:pt x="319" y="0"/>
                                </a:lnTo>
                                <a:lnTo>
                                  <a:pt x="321" y="0"/>
                                </a:lnTo>
                                <a:lnTo>
                                  <a:pt x="323" y="0"/>
                                </a:lnTo>
                                <a:lnTo>
                                  <a:pt x="326" y="2"/>
                                </a:lnTo>
                                <a:lnTo>
                                  <a:pt x="328" y="0"/>
                                </a:lnTo>
                                <a:lnTo>
                                  <a:pt x="330" y="0"/>
                                </a:lnTo>
                                <a:lnTo>
                                  <a:pt x="332" y="0"/>
                                </a:lnTo>
                                <a:lnTo>
                                  <a:pt x="342" y="0"/>
                                </a:lnTo>
                                <a:lnTo>
                                  <a:pt x="345" y="0"/>
                                </a:lnTo>
                                <a:lnTo>
                                  <a:pt x="347" y="0"/>
                                </a:lnTo>
                                <a:lnTo>
                                  <a:pt x="349" y="2"/>
                                </a:lnTo>
                                <a:lnTo>
                                  <a:pt x="351" y="2"/>
                                </a:lnTo>
                                <a:lnTo>
                                  <a:pt x="353" y="4"/>
                                </a:lnTo>
                                <a:lnTo>
                                  <a:pt x="355" y="6"/>
                                </a:lnTo>
                                <a:lnTo>
                                  <a:pt x="355" y="8"/>
                                </a:lnTo>
                                <a:lnTo>
                                  <a:pt x="357" y="10"/>
                                </a:lnTo>
                                <a:lnTo>
                                  <a:pt x="357" y="12"/>
                                </a:lnTo>
                                <a:lnTo>
                                  <a:pt x="357" y="14"/>
                                </a:lnTo>
                                <a:lnTo>
                                  <a:pt x="357" y="74"/>
                                </a:lnTo>
                                <a:lnTo>
                                  <a:pt x="357" y="76"/>
                                </a:lnTo>
                                <a:lnTo>
                                  <a:pt x="357" y="78"/>
                                </a:lnTo>
                                <a:lnTo>
                                  <a:pt x="355" y="80"/>
                                </a:lnTo>
                                <a:lnTo>
                                  <a:pt x="355" y="82"/>
                                </a:lnTo>
                                <a:lnTo>
                                  <a:pt x="353" y="84"/>
                                </a:lnTo>
                                <a:lnTo>
                                  <a:pt x="351" y="86"/>
                                </a:lnTo>
                                <a:lnTo>
                                  <a:pt x="349" y="86"/>
                                </a:lnTo>
                                <a:lnTo>
                                  <a:pt x="347" y="88"/>
                                </a:lnTo>
                                <a:lnTo>
                                  <a:pt x="345" y="88"/>
                                </a:lnTo>
                                <a:lnTo>
                                  <a:pt x="342" y="88"/>
                                </a:lnTo>
                                <a:lnTo>
                                  <a:pt x="330" y="88"/>
                                </a:lnTo>
                                <a:lnTo>
                                  <a:pt x="328" y="88"/>
                                </a:lnTo>
                                <a:lnTo>
                                  <a:pt x="326" y="88"/>
                                </a:lnTo>
                                <a:lnTo>
                                  <a:pt x="326" y="86"/>
                                </a:lnTo>
                                <a:lnTo>
                                  <a:pt x="323" y="88"/>
                                </a:lnTo>
                                <a:lnTo>
                                  <a:pt x="321" y="88"/>
                                </a:lnTo>
                                <a:lnTo>
                                  <a:pt x="319" y="88"/>
                                </a:lnTo>
                                <a:lnTo>
                                  <a:pt x="307" y="88"/>
                                </a:lnTo>
                                <a:lnTo>
                                  <a:pt x="294" y="88"/>
                                </a:lnTo>
                                <a:lnTo>
                                  <a:pt x="292" y="88"/>
                                </a:lnTo>
                                <a:lnTo>
                                  <a:pt x="290" y="88"/>
                                </a:lnTo>
                                <a:lnTo>
                                  <a:pt x="288" y="86"/>
                                </a:lnTo>
                                <a:lnTo>
                                  <a:pt x="285" y="86"/>
                                </a:lnTo>
                                <a:lnTo>
                                  <a:pt x="283" y="84"/>
                                </a:lnTo>
                                <a:lnTo>
                                  <a:pt x="281" y="82"/>
                                </a:lnTo>
                                <a:lnTo>
                                  <a:pt x="281" y="80"/>
                                </a:lnTo>
                                <a:lnTo>
                                  <a:pt x="279" y="78"/>
                                </a:lnTo>
                                <a:lnTo>
                                  <a:pt x="275" y="67"/>
                                </a:lnTo>
                                <a:lnTo>
                                  <a:pt x="273" y="78"/>
                                </a:lnTo>
                                <a:lnTo>
                                  <a:pt x="271" y="80"/>
                                </a:lnTo>
                                <a:lnTo>
                                  <a:pt x="271" y="82"/>
                                </a:lnTo>
                                <a:lnTo>
                                  <a:pt x="268" y="84"/>
                                </a:lnTo>
                                <a:lnTo>
                                  <a:pt x="266" y="86"/>
                                </a:lnTo>
                                <a:lnTo>
                                  <a:pt x="264" y="86"/>
                                </a:lnTo>
                                <a:lnTo>
                                  <a:pt x="262" y="88"/>
                                </a:lnTo>
                                <a:lnTo>
                                  <a:pt x="260" y="88"/>
                                </a:lnTo>
                                <a:lnTo>
                                  <a:pt x="258" y="88"/>
                                </a:lnTo>
                                <a:lnTo>
                                  <a:pt x="245" y="88"/>
                                </a:lnTo>
                                <a:lnTo>
                                  <a:pt x="235" y="88"/>
                                </a:lnTo>
                                <a:lnTo>
                                  <a:pt x="233" y="88"/>
                                </a:lnTo>
                                <a:lnTo>
                                  <a:pt x="230" y="88"/>
                                </a:lnTo>
                                <a:lnTo>
                                  <a:pt x="228" y="86"/>
                                </a:lnTo>
                                <a:lnTo>
                                  <a:pt x="226" y="86"/>
                                </a:lnTo>
                                <a:lnTo>
                                  <a:pt x="224" y="84"/>
                                </a:lnTo>
                                <a:lnTo>
                                  <a:pt x="216" y="74"/>
                                </a:lnTo>
                                <a:lnTo>
                                  <a:pt x="207" y="82"/>
                                </a:lnTo>
                                <a:lnTo>
                                  <a:pt x="207" y="84"/>
                                </a:lnTo>
                                <a:lnTo>
                                  <a:pt x="205" y="86"/>
                                </a:lnTo>
                                <a:lnTo>
                                  <a:pt x="203" y="86"/>
                                </a:lnTo>
                                <a:lnTo>
                                  <a:pt x="201" y="88"/>
                                </a:lnTo>
                                <a:lnTo>
                                  <a:pt x="199" y="88"/>
                                </a:lnTo>
                                <a:lnTo>
                                  <a:pt x="197" y="88"/>
                                </a:lnTo>
                                <a:lnTo>
                                  <a:pt x="186" y="88"/>
                                </a:lnTo>
                                <a:lnTo>
                                  <a:pt x="135" y="88"/>
                                </a:lnTo>
                                <a:lnTo>
                                  <a:pt x="133" y="88"/>
                                </a:lnTo>
                                <a:lnTo>
                                  <a:pt x="131" y="88"/>
                                </a:lnTo>
                                <a:lnTo>
                                  <a:pt x="131" y="86"/>
                                </a:lnTo>
                                <a:lnTo>
                                  <a:pt x="129" y="88"/>
                                </a:lnTo>
                                <a:lnTo>
                                  <a:pt x="127" y="88"/>
                                </a:lnTo>
                                <a:lnTo>
                                  <a:pt x="125" y="88"/>
                                </a:lnTo>
                                <a:lnTo>
                                  <a:pt x="87" y="88"/>
                                </a:lnTo>
                                <a:lnTo>
                                  <a:pt x="85" y="88"/>
                                </a:lnTo>
                                <a:lnTo>
                                  <a:pt x="83" y="88"/>
                                </a:lnTo>
                                <a:lnTo>
                                  <a:pt x="81" y="86"/>
                                </a:lnTo>
                                <a:lnTo>
                                  <a:pt x="78" y="88"/>
                                </a:lnTo>
                                <a:lnTo>
                                  <a:pt x="76" y="88"/>
                                </a:lnTo>
                                <a:lnTo>
                                  <a:pt x="74" y="88"/>
                                </a:lnTo>
                                <a:lnTo>
                                  <a:pt x="64" y="88"/>
                                </a:lnTo>
                                <a:lnTo>
                                  <a:pt x="62" y="88"/>
                                </a:lnTo>
                                <a:lnTo>
                                  <a:pt x="59" y="88"/>
                                </a:lnTo>
                                <a:lnTo>
                                  <a:pt x="57" y="86"/>
                                </a:lnTo>
                                <a:lnTo>
                                  <a:pt x="55" y="86"/>
                                </a:lnTo>
                                <a:lnTo>
                                  <a:pt x="53" y="84"/>
                                </a:lnTo>
                                <a:lnTo>
                                  <a:pt x="51" y="82"/>
                                </a:lnTo>
                                <a:lnTo>
                                  <a:pt x="51" y="80"/>
                                </a:lnTo>
                                <a:lnTo>
                                  <a:pt x="45" y="69"/>
                                </a:lnTo>
                                <a:lnTo>
                                  <a:pt x="42" y="78"/>
                                </a:lnTo>
                                <a:lnTo>
                                  <a:pt x="40" y="80"/>
                                </a:lnTo>
                                <a:lnTo>
                                  <a:pt x="40" y="82"/>
                                </a:lnTo>
                                <a:lnTo>
                                  <a:pt x="38" y="84"/>
                                </a:lnTo>
                                <a:lnTo>
                                  <a:pt x="36" y="86"/>
                                </a:lnTo>
                                <a:lnTo>
                                  <a:pt x="34" y="86"/>
                                </a:lnTo>
                                <a:lnTo>
                                  <a:pt x="32" y="88"/>
                                </a:lnTo>
                                <a:lnTo>
                                  <a:pt x="30" y="88"/>
                                </a:lnTo>
                                <a:lnTo>
                                  <a:pt x="28" y="88"/>
                                </a:lnTo>
                                <a:lnTo>
                                  <a:pt x="15" y="88"/>
                                </a:lnTo>
                                <a:lnTo>
                                  <a:pt x="13" y="88"/>
                                </a:lnTo>
                                <a:lnTo>
                                  <a:pt x="11" y="88"/>
                                </a:lnTo>
                                <a:lnTo>
                                  <a:pt x="9" y="86"/>
                                </a:lnTo>
                                <a:lnTo>
                                  <a:pt x="7" y="86"/>
                                </a:lnTo>
                                <a:lnTo>
                                  <a:pt x="4" y="84"/>
                                </a:lnTo>
                                <a:lnTo>
                                  <a:pt x="2" y="82"/>
                                </a:lnTo>
                                <a:lnTo>
                                  <a:pt x="2" y="80"/>
                                </a:lnTo>
                                <a:lnTo>
                                  <a:pt x="0" y="78"/>
                                </a:lnTo>
                                <a:lnTo>
                                  <a:pt x="0" y="76"/>
                                </a:lnTo>
                                <a:lnTo>
                                  <a:pt x="0" y="74"/>
                                </a:lnTo>
                                <a:close/>
                                <a:moveTo>
                                  <a:pt x="241" y="44"/>
                                </a:moveTo>
                                <a:lnTo>
                                  <a:pt x="241" y="42"/>
                                </a:lnTo>
                                <a:lnTo>
                                  <a:pt x="241" y="44"/>
                                </a:lnTo>
                                <a:close/>
                                <a:moveTo>
                                  <a:pt x="366" y="74"/>
                                </a:moveTo>
                                <a:lnTo>
                                  <a:pt x="366" y="14"/>
                                </a:lnTo>
                                <a:lnTo>
                                  <a:pt x="366" y="12"/>
                                </a:lnTo>
                                <a:lnTo>
                                  <a:pt x="366" y="10"/>
                                </a:lnTo>
                                <a:lnTo>
                                  <a:pt x="368" y="8"/>
                                </a:lnTo>
                                <a:lnTo>
                                  <a:pt x="368" y="6"/>
                                </a:lnTo>
                                <a:lnTo>
                                  <a:pt x="370" y="4"/>
                                </a:lnTo>
                                <a:lnTo>
                                  <a:pt x="372" y="2"/>
                                </a:lnTo>
                                <a:lnTo>
                                  <a:pt x="374" y="2"/>
                                </a:lnTo>
                                <a:lnTo>
                                  <a:pt x="376" y="0"/>
                                </a:lnTo>
                                <a:lnTo>
                                  <a:pt x="378" y="0"/>
                                </a:lnTo>
                                <a:lnTo>
                                  <a:pt x="380" y="0"/>
                                </a:lnTo>
                                <a:lnTo>
                                  <a:pt x="402" y="0"/>
                                </a:lnTo>
                                <a:lnTo>
                                  <a:pt x="404" y="0"/>
                                </a:lnTo>
                                <a:lnTo>
                                  <a:pt x="406" y="0"/>
                                </a:lnTo>
                                <a:lnTo>
                                  <a:pt x="408" y="2"/>
                                </a:lnTo>
                                <a:lnTo>
                                  <a:pt x="410" y="2"/>
                                </a:lnTo>
                                <a:lnTo>
                                  <a:pt x="412" y="4"/>
                                </a:lnTo>
                                <a:lnTo>
                                  <a:pt x="427" y="19"/>
                                </a:lnTo>
                                <a:lnTo>
                                  <a:pt x="427" y="14"/>
                                </a:lnTo>
                                <a:lnTo>
                                  <a:pt x="427" y="12"/>
                                </a:lnTo>
                                <a:lnTo>
                                  <a:pt x="427" y="10"/>
                                </a:lnTo>
                                <a:lnTo>
                                  <a:pt x="429" y="8"/>
                                </a:lnTo>
                                <a:lnTo>
                                  <a:pt x="429" y="6"/>
                                </a:lnTo>
                                <a:lnTo>
                                  <a:pt x="431" y="4"/>
                                </a:lnTo>
                                <a:lnTo>
                                  <a:pt x="433" y="2"/>
                                </a:lnTo>
                                <a:lnTo>
                                  <a:pt x="435" y="2"/>
                                </a:lnTo>
                                <a:lnTo>
                                  <a:pt x="437" y="0"/>
                                </a:lnTo>
                                <a:lnTo>
                                  <a:pt x="440" y="0"/>
                                </a:lnTo>
                                <a:lnTo>
                                  <a:pt x="442" y="0"/>
                                </a:lnTo>
                                <a:lnTo>
                                  <a:pt x="490" y="0"/>
                                </a:lnTo>
                                <a:lnTo>
                                  <a:pt x="492" y="0"/>
                                </a:lnTo>
                                <a:lnTo>
                                  <a:pt x="494" y="0"/>
                                </a:lnTo>
                                <a:lnTo>
                                  <a:pt x="497" y="2"/>
                                </a:lnTo>
                                <a:lnTo>
                                  <a:pt x="497" y="0"/>
                                </a:lnTo>
                                <a:lnTo>
                                  <a:pt x="499" y="0"/>
                                </a:lnTo>
                                <a:lnTo>
                                  <a:pt x="501" y="0"/>
                                </a:lnTo>
                                <a:lnTo>
                                  <a:pt x="526" y="0"/>
                                </a:lnTo>
                                <a:lnTo>
                                  <a:pt x="528" y="0"/>
                                </a:lnTo>
                                <a:lnTo>
                                  <a:pt x="530" y="0"/>
                                </a:lnTo>
                                <a:lnTo>
                                  <a:pt x="537" y="2"/>
                                </a:lnTo>
                                <a:lnTo>
                                  <a:pt x="539" y="4"/>
                                </a:lnTo>
                                <a:lnTo>
                                  <a:pt x="541" y="4"/>
                                </a:lnTo>
                                <a:lnTo>
                                  <a:pt x="543" y="6"/>
                                </a:lnTo>
                                <a:lnTo>
                                  <a:pt x="545" y="8"/>
                                </a:lnTo>
                                <a:lnTo>
                                  <a:pt x="549" y="14"/>
                                </a:lnTo>
                                <a:lnTo>
                                  <a:pt x="549" y="16"/>
                                </a:lnTo>
                                <a:lnTo>
                                  <a:pt x="552" y="19"/>
                                </a:lnTo>
                                <a:lnTo>
                                  <a:pt x="554" y="27"/>
                                </a:lnTo>
                                <a:lnTo>
                                  <a:pt x="554" y="29"/>
                                </a:lnTo>
                                <a:lnTo>
                                  <a:pt x="554" y="31"/>
                                </a:lnTo>
                                <a:lnTo>
                                  <a:pt x="554" y="33"/>
                                </a:lnTo>
                                <a:lnTo>
                                  <a:pt x="552" y="46"/>
                                </a:lnTo>
                                <a:lnTo>
                                  <a:pt x="552" y="48"/>
                                </a:lnTo>
                                <a:lnTo>
                                  <a:pt x="554" y="52"/>
                                </a:lnTo>
                                <a:lnTo>
                                  <a:pt x="554" y="55"/>
                                </a:lnTo>
                                <a:lnTo>
                                  <a:pt x="560" y="67"/>
                                </a:lnTo>
                                <a:lnTo>
                                  <a:pt x="562" y="69"/>
                                </a:lnTo>
                                <a:lnTo>
                                  <a:pt x="562" y="71"/>
                                </a:lnTo>
                                <a:lnTo>
                                  <a:pt x="562" y="74"/>
                                </a:lnTo>
                                <a:lnTo>
                                  <a:pt x="562" y="76"/>
                                </a:lnTo>
                                <a:lnTo>
                                  <a:pt x="562" y="78"/>
                                </a:lnTo>
                                <a:lnTo>
                                  <a:pt x="560" y="80"/>
                                </a:lnTo>
                                <a:lnTo>
                                  <a:pt x="560" y="82"/>
                                </a:lnTo>
                                <a:lnTo>
                                  <a:pt x="558" y="84"/>
                                </a:lnTo>
                                <a:lnTo>
                                  <a:pt x="556" y="86"/>
                                </a:lnTo>
                                <a:lnTo>
                                  <a:pt x="554" y="86"/>
                                </a:lnTo>
                                <a:lnTo>
                                  <a:pt x="552" y="88"/>
                                </a:lnTo>
                                <a:lnTo>
                                  <a:pt x="549" y="88"/>
                                </a:lnTo>
                                <a:lnTo>
                                  <a:pt x="547" y="88"/>
                                </a:lnTo>
                                <a:lnTo>
                                  <a:pt x="535" y="88"/>
                                </a:lnTo>
                                <a:lnTo>
                                  <a:pt x="533" y="88"/>
                                </a:lnTo>
                                <a:lnTo>
                                  <a:pt x="530" y="88"/>
                                </a:lnTo>
                                <a:lnTo>
                                  <a:pt x="528" y="86"/>
                                </a:lnTo>
                                <a:lnTo>
                                  <a:pt x="526" y="86"/>
                                </a:lnTo>
                                <a:lnTo>
                                  <a:pt x="524" y="84"/>
                                </a:lnTo>
                                <a:lnTo>
                                  <a:pt x="522" y="86"/>
                                </a:lnTo>
                                <a:lnTo>
                                  <a:pt x="520" y="86"/>
                                </a:lnTo>
                                <a:lnTo>
                                  <a:pt x="518" y="88"/>
                                </a:lnTo>
                                <a:lnTo>
                                  <a:pt x="516" y="88"/>
                                </a:lnTo>
                                <a:lnTo>
                                  <a:pt x="513" y="88"/>
                                </a:lnTo>
                                <a:lnTo>
                                  <a:pt x="501" y="88"/>
                                </a:lnTo>
                                <a:lnTo>
                                  <a:pt x="499" y="88"/>
                                </a:lnTo>
                                <a:lnTo>
                                  <a:pt x="497" y="88"/>
                                </a:lnTo>
                                <a:lnTo>
                                  <a:pt x="497" y="86"/>
                                </a:lnTo>
                                <a:lnTo>
                                  <a:pt x="494" y="88"/>
                                </a:lnTo>
                                <a:lnTo>
                                  <a:pt x="492" y="88"/>
                                </a:lnTo>
                                <a:lnTo>
                                  <a:pt x="490" y="88"/>
                                </a:lnTo>
                                <a:lnTo>
                                  <a:pt x="442" y="88"/>
                                </a:lnTo>
                                <a:lnTo>
                                  <a:pt x="440" y="88"/>
                                </a:lnTo>
                                <a:lnTo>
                                  <a:pt x="437" y="88"/>
                                </a:lnTo>
                                <a:lnTo>
                                  <a:pt x="435" y="86"/>
                                </a:lnTo>
                                <a:lnTo>
                                  <a:pt x="433" y="86"/>
                                </a:lnTo>
                                <a:lnTo>
                                  <a:pt x="431" y="84"/>
                                </a:lnTo>
                                <a:lnTo>
                                  <a:pt x="429" y="82"/>
                                </a:lnTo>
                                <a:lnTo>
                                  <a:pt x="429" y="80"/>
                                </a:lnTo>
                                <a:lnTo>
                                  <a:pt x="427" y="78"/>
                                </a:lnTo>
                                <a:lnTo>
                                  <a:pt x="427" y="76"/>
                                </a:lnTo>
                                <a:lnTo>
                                  <a:pt x="427" y="74"/>
                                </a:lnTo>
                                <a:lnTo>
                                  <a:pt x="427" y="71"/>
                                </a:lnTo>
                                <a:lnTo>
                                  <a:pt x="412" y="84"/>
                                </a:lnTo>
                                <a:lnTo>
                                  <a:pt x="410" y="86"/>
                                </a:lnTo>
                                <a:lnTo>
                                  <a:pt x="408" y="86"/>
                                </a:lnTo>
                                <a:lnTo>
                                  <a:pt x="406" y="88"/>
                                </a:lnTo>
                                <a:lnTo>
                                  <a:pt x="404" y="88"/>
                                </a:lnTo>
                                <a:lnTo>
                                  <a:pt x="402" y="88"/>
                                </a:lnTo>
                                <a:lnTo>
                                  <a:pt x="380" y="88"/>
                                </a:lnTo>
                                <a:lnTo>
                                  <a:pt x="378" y="88"/>
                                </a:lnTo>
                                <a:lnTo>
                                  <a:pt x="376" y="88"/>
                                </a:lnTo>
                                <a:lnTo>
                                  <a:pt x="374" y="86"/>
                                </a:lnTo>
                                <a:lnTo>
                                  <a:pt x="372" y="86"/>
                                </a:lnTo>
                                <a:lnTo>
                                  <a:pt x="370" y="84"/>
                                </a:lnTo>
                                <a:lnTo>
                                  <a:pt x="368" y="82"/>
                                </a:lnTo>
                                <a:lnTo>
                                  <a:pt x="368" y="80"/>
                                </a:lnTo>
                                <a:lnTo>
                                  <a:pt x="366" y="78"/>
                                </a:lnTo>
                                <a:lnTo>
                                  <a:pt x="366" y="76"/>
                                </a:lnTo>
                                <a:lnTo>
                                  <a:pt x="366" y="7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9" name="Rectangle 890"/>
                        <wps:cNvSpPr>
                          <a:spLocks noChangeArrowheads="1"/>
                        </wps:cNvSpPr>
                        <wps:spPr bwMode="auto">
                          <a:xfrm>
                            <a:off x="2585700" y="6581723"/>
                            <a:ext cx="30797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ALEXANDER</w:t>
                              </w:r>
                            </w:p>
                          </w:txbxContent>
                        </wps:txbx>
                        <wps:bodyPr rot="0" vert="horz" wrap="none" lIns="0" tIns="0" rIns="0" bIns="0" anchor="t" anchorCtr="0" upright="1">
                          <a:spAutoFit/>
                        </wps:bodyPr>
                      </wps:wsp>
                      <wps:wsp>
                        <wps:cNvPr id="3120" name="Rectangle 891"/>
                        <wps:cNvSpPr>
                          <a:spLocks noChangeArrowheads="1"/>
                        </wps:cNvSpPr>
                        <wps:spPr bwMode="auto">
                          <a:xfrm>
                            <a:off x="2765400" y="1863706"/>
                            <a:ext cx="21463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PUTNAM</w:t>
                              </w:r>
                            </w:p>
                          </w:txbxContent>
                        </wps:txbx>
                        <wps:bodyPr rot="0" vert="horz" wrap="none" lIns="0" tIns="0" rIns="0" bIns="0" anchor="t" anchorCtr="0" upright="1">
                          <a:spAutoFit/>
                        </wps:bodyPr>
                      </wps:wsp>
                      <wps:wsp>
                        <wps:cNvPr id="3121" name="Freeform 892"/>
                        <wps:cNvSpPr>
                          <a:spLocks/>
                        </wps:cNvSpPr>
                        <wps:spPr bwMode="auto">
                          <a:xfrm>
                            <a:off x="2760300" y="1863006"/>
                            <a:ext cx="242600" cy="56600"/>
                          </a:xfrm>
                          <a:custGeom>
                            <a:avLst/>
                            <a:gdLst>
                              <a:gd name="T0" fmla="*/ 1270 w 382"/>
                              <a:gd name="T1" fmla="*/ 5715 h 89"/>
                              <a:gd name="T2" fmla="*/ 6350 w 382"/>
                              <a:gd name="T3" fmla="*/ 0 h 89"/>
                              <a:gd name="T4" fmla="*/ 27940 w 382"/>
                              <a:gd name="T5" fmla="*/ 0 h 89"/>
                              <a:gd name="T6" fmla="*/ 37465 w 382"/>
                              <a:gd name="T7" fmla="*/ 6985 h 89"/>
                              <a:gd name="T8" fmla="*/ 40005 w 382"/>
                              <a:gd name="T9" fmla="*/ 4445 h 89"/>
                              <a:gd name="T10" fmla="*/ 46990 w 382"/>
                              <a:gd name="T11" fmla="*/ 0 h 89"/>
                              <a:gd name="T12" fmla="*/ 60325 w 382"/>
                              <a:gd name="T13" fmla="*/ 1905 h 89"/>
                              <a:gd name="T14" fmla="*/ 72390 w 382"/>
                              <a:gd name="T15" fmla="*/ 0 h 89"/>
                              <a:gd name="T16" fmla="*/ 78740 w 382"/>
                              <a:gd name="T17" fmla="*/ 0 h 89"/>
                              <a:gd name="T18" fmla="*/ 123190 w 382"/>
                              <a:gd name="T19" fmla="*/ 0 h 89"/>
                              <a:gd name="T20" fmla="*/ 135255 w 382"/>
                              <a:gd name="T21" fmla="*/ 0 h 89"/>
                              <a:gd name="T22" fmla="*/ 148590 w 382"/>
                              <a:gd name="T23" fmla="*/ 0 h 89"/>
                              <a:gd name="T24" fmla="*/ 155575 w 382"/>
                              <a:gd name="T25" fmla="*/ 3175 h 89"/>
                              <a:gd name="T26" fmla="*/ 158115 w 382"/>
                              <a:gd name="T27" fmla="*/ 9525 h 89"/>
                              <a:gd name="T28" fmla="*/ 166370 w 382"/>
                              <a:gd name="T29" fmla="*/ 1905 h 89"/>
                              <a:gd name="T30" fmla="*/ 179705 w 382"/>
                              <a:gd name="T31" fmla="*/ 0 h 89"/>
                              <a:gd name="T32" fmla="*/ 186055 w 382"/>
                              <a:gd name="T33" fmla="*/ 3175 h 89"/>
                              <a:gd name="T34" fmla="*/ 190500 w 382"/>
                              <a:gd name="T35" fmla="*/ 1905 h 89"/>
                              <a:gd name="T36" fmla="*/ 208915 w 382"/>
                              <a:gd name="T37" fmla="*/ 0 h 89"/>
                              <a:gd name="T38" fmla="*/ 215900 w 382"/>
                              <a:gd name="T39" fmla="*/ 1905 h 89"/>
                              <a:gd name="T40" fmla="*/ 234315 w 382"/>
                              <a:gd name="T41" fmla="*/ 0 h 89"/>
                              <a:gd name="T42" fmla="*/ 241300 w 382"/>
                              <a:gd name="T43" fmla="*/ 4445 h 89"/>
                              <a:gd name="T44" fmla="*/ 242570 w 382"/>
                              <a:gd name="T45" fmla="*/ 46990 h 89"/>
                              <a:gd name="T46" fmla="*/ 240030 w 382"/>
                              <a:gd name="T47" fmla="*/ 53975 h 89"/>
                              <a:gd name="T48" fmla="*/ 233045 w 382"/>
                              <a:gd name="T49" fmla="*/ 56515 h 89"/>
                              <a:gd name="T50" fmla="*/ 220980 w 382"/>
                              <a:gd name="T51" fmla="*/ 56515 h 89"/>
                              <a:gd name="T52" fmla="*/ 202565 w 382"/>
                              <a:gd name="T53" fmla="*/ 56515 h 89"/>
                              <a:gd name="T54" fmla="*/ 184785 w 382"/>
                              <a:gd name="T55" fmla="*/ 56515 h 89"/>
                              <a:gd name="T56" fmla="*/ 179705 w 382"/>
                              <a:gd name="T57" fmla="*/ 51435 h 89"/>
                              <a:gd name="T58" fmla="*/ 172720 w 382"/>
                              <a:gd name="T59" fmla="*/ 52705 h 89"/>
                              <a:gd name="T60" fmla="*/ 166370 w 382"/>
                              <a:gd name="T61" fmla="*/ 56515 h 89"/>
                              <a:gd name="T62" fmla="*/ 153035 w 382"/>
                              <a:gd name="T63" fmla="*/ 55245 h 89"/>
                              <a:gd name="T64" fmla="*/ 139065 w 382"/>
                              <a:gd name="T65" fmla="*/ 56515 h 89"/>
                              <a:gd name="T66" fmla="*/ 132715 w 382"/>
                              <a:gd name="T67" fmla="*/ 56515 h 89"/>
                              <a:gd name="T68" fmla="*/ 120650 w 382"/>
                              <a:gd name="T69" fmla="*/ 55245 h 89"/>
                              <a:gd name="T70" fmla="*/ 116205 w 382"/>
                              <a:gd name="T71" fmla="*/ 48260 h 89"/>
                              <a:gd name="T72" fmla="*/ 111125 w 382"/>
                              <a:gd name="T73" fmla="*/ 48260 h 89"/>
                              <a:gd name="T74" fmla="*/ 107315 w 382"/>
                              <a:gd name="T75" fmla="*/ 55245 h 89"/>
                              <a:gd name="T76" fmla="*/ 95250 w 382"/>
                              <a:gd name="T77" fmla="*/ 56515 h 89"/>
                              <a:gd name="T78" fmla="*/ 88265 w 382"/>
                              <a:gd name="T79" fmla="*/ 53975 h 89"/>
                              <a:gd name="T80" fmla="*/ 85725 w 382"/>
                              <a:gd name="T81" fmla="*/ 46990 h 89"/>
                              <a:gd name="T82" fmla="*/ 80010 w 382"/>
                              <a:gd name="T83" fmla="*/ 43180 h 89"/>
                              <a:gd name="T84" fmla="*/ 72390 w 382"/>
                              <a:gd name="T85" fmla="*/ 53975 h 89"/>
                              <a:gd name="T86" fmla="*/ 60325 w 382"/>
                              <a:gd name="T87" fmla="*/ 56515 h 89"/>
                              <a:gd name="T88" fmla="*/ 48260 w 382"/>
                              <a:gd name="T89" fmla="*/ 53975 h 89"/>
                              <a:gd name="T90" fmla="*/ 40005 w 382"/>
                              <a:gd name="T91" fmla="*/ 43180 h 89"/>
                              <a:gd name="T92" fmla="*/ 36195 w 382"/>
                              <a:gd name="T93" fmla="*/ 38100 h 89"/>
                              <a:gd name="T94" fmla="*/ 26670 w 382"/>
                              <a:gd name="T95" fmla="*/ 48260 h 89"/>
                              <a:gd name="T96" fmla="*/ 22860 w 382"/>
                              <a:gd name="T97" fmla="*/ 55245 h 89"/>
                              <a:gd name="T98" fmla="*/ 9525 w 382"/>
                              <a:gd name="T99" fmla="*/ 56515 h 89"/>
                              <a:gd name="T100" fmla="*/ 2540 w 382"/>
                              <a:gd name="T101" fmla="*/ 53975 h 89"/>
                              <a:gd name="T102" fmla="*/ 0 w 382"/>
                              <a:gd name="T103" fmla="*/ 46990 h 89"/>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382" h="89">
                                <a:moveTo>
                                  <a:pt x="0" y="74"/>
                                </a:moveTo>
                                <a:lnTo>
                                  <a:pt x="0" y="15"/>
                                </a:lnTo>
                                <a:lnTo>
                                  <a:pt x="0" y="13"/>
                                </a:lnTo>
                                <a:lnTo>
                                  <a:pt x="0" y="11"/>
                                </a:lnTo>
                                <a:lnTo>
                                  <a:pt x="2" y="9"/>
                                </a:lnTo>
                                <a:lnTo>
                                  <a:pt x="2" y="7"/>
                                </a:lnTo>
                                <a:lnTo>
                                  <a:pt x="4" y="5"/>
                                </a:lnTo>
                                <a:lnTo>
                                  <a:pt x="6" y="3"/>
                                </a:lnTo>
                                <a:lnTo>
                                  <a:pt x="8" y="3"/>
                                </a:lnTo>
                                <a:lnTo>
                                  <a:pt x="10" y="0"/>
                                </a:lnTo>
                                <a:lnTo>
                                  <a:pt x="12" y="0"/>
                                </a:lnTo>
                                <a:lnTo>
                                  <a:pt x="15" y="0"/>
                                </a:lnTo>
                                <a:lnTo>
                                  <a:pt x="40" y="0"/>
                                </a:lnTo>
                                <a:lnTo>
                                  <a:pt x="42" y="0"/>
                                </a:lnTo>
                                <a:lnTo>
                                  <a:pt x="44" y="0"/>
                                </a:lnTo>
                                <a:lnTo>
                                  <a:pt x="46" y="3"/>
                                </a:lnTo>
                                <a:lnTo>
                                  <a:pt x="48" y="3"/>
                                </a:lnTo>
                                <a:lnTo>
                                  <a:pt x="55" y="7"/>
                                </a:lnTo>
                                <a:lnTo>
                                  <a:pt x="57" y="9"/>
                                </a:lnTo>
                                <a:lnTo>
                                  <a:pt x="59" y="11"/>
                                </a:lnTo>
                                <a:lnTo>
                                  <a:pt x="61" y="15"/>
                                </a:lnTo>
                                <a:lnTo>
                                  <a:pt x="61" y="13"/>
                                </a:lnTo>
                                <a:lnTo>
                                  <a:pt x="61" y="11"/>
                                </a:lnTo>
                                <a:lnTo>
                                  <a:pt x="63" y="9"/>
                                </a:lnTo>
                                <a:lnTo>
                                  <a:pt x="63" y="7"/>
                                </a:lnTo>
                                <a:lnTo>
                                  <a:pt x="65" y="5"/>
                                </a:lnTo>
                                <a:lnTo>
                                  <a:pt x="67" y="3"/>
                                </a:lnTo>
                                <a:lnTo>
                                  <a:pt x="69" y="3"/>
                                </a:lnTo>
                                <a:lnTo>
                                  <a:pt x="72" y="0"/>
                                </a:lnTo>
                                <a:lnTo>
                                  <a:pt x="74" y="0"/>
                                </a:lnTo>
                                <a:lnTo>
                                  <a:pt x="76" y="0"/>
                                </a:lnTo>
                                <a:lnTo>
                                  <a:pt x="88" y="0"/>
                                </a:lnTo>
                                <a:lnTo>
                                  <a:pt x="91" y="0"/>
                                </a:lnTo>
                                <a:lnTo>
                                  <a:pt x="93" y="0"/>
                                </a:lnTo>
                                <a:lnTo>
                                  <a:pt x="95" y="3"/>
                                </a:lnTo>
                                <a:lnTo>
                                  <a:pt x="97" y="0"/>
                                </a:lnTo>
                                <a:lnTo>
                                  <a:pt x="99" y="0"/>
                                </a:lnTo>
                                <a:lnTo>
                                  <a:pt x="101" y="0"/>
                                </a:lnTo>
                                <a:lnTo>
                                  <a:pt x="112" y="0"/>
                                </a:lnTo>
                                <a:lnTo>
                                  <a:pt x="114" y="0"/>
                                </a:lnTo>
                                <a:lnTo>
                                  <a:pt x="116" y="0"/>
                                </a:lnTo>
                                <a:lnTo>
                                  <a:pt x="118" y="3"/>
                                </a:lnTo>
                                <a:lnTo>
                                  <a:pt x="120" y="0"/>
                                </a:lnTo>
                                <a:lnTo>
                                  <a:pt x="122" y="0"/>
                                </a:lnTo>
                                <a:lnTo>
                                  <a:pt x="124" y="0"/>
                                </a:lnTo>
                                <a:lnTo>
                                  <a:pt x="186" y="0"/>
                                </a:lnTo>
                                <a:lnTo>
                                  <a:pt x="188" y="0"/>
                                </a:lnTo>
                                <a:lnTo>
                                  <a:pt x="190" y="0"/>
                                </a:lnTo>
                                <a:lnTo>
                                  <a:pt x="192" y="3"/>
                                </a:lnTo>
                                <a:lnTo>
                                  <a:pt x="194" y="0"/>
                                </a:lnTo>
                                <a:lnTo>
                                  <a:pt x="196" y="0"/>
                                </a:lnTo>
                                <a:lnTo>
                                  <a:pt x="198" y="0"/>
                                </a:lnTo>
                                <a:lnTo>
                                  <a:pt x="209" y="0"/>
                                </a:lnTo>
                                <a:lnTo>
                                  <a:pt x="211" y="0"/>
                                </a:lnTo>
                                <a:lnTo>
                                  <a:pt x="213" y="0"/>
                                </a:lnTo>
                                <a:lnTo>
                                  <a:pt x="215" y="3"/>
                                </a:lnTo>
                                <a:lnTo>
                                  <a:pt x="217" y="0"/>
                                </a:lnTo>
                                <a:lnTo>
                                  <a:pt x="219" y="0"/>
                                </a:lnTo>
                                <a:lnTo>
                                  <a:pt x="221" y="0"/>
                                </a:lnTo>
                                <a:lnTo>
                                  <a:pt x="234" y="0"/>
                                </a:lnTo>
                                <a:lnTo>
                                  <a:pt x="236" y="0"/>
                                </a:lnTo>
                                <a:lnTo>
                                  <a:pt x="238" y="0"/>
                                </a:lnTo>
                                <a:lnTo>
                                  <a:pt x="241" y="3"/>
                                </a:lnTo>
                                <a:lnTo>
                                  <a:pt x="243" y="3"/>
                                </a:lnTo>
                                <a:lnTo>
                                  <a:pt x="245" y="5"/>
                                </a:lnTo>
                                <a:lnTo>
                                  <a:pt x="247" y="7"/>
                                </a:lnTo>
                                <a:lnTo>
                                  <a:pt x="247" y="9"/>
                                </a:lnTo>
                                <a:lnTo>
                                  <a:pt x="249" y="11"/>
                                </a:lnTo>
                                <a:lnTo>
                                  <a:pt x="249" y="13"/>
                                </a:lnTo>
                                <a:lnTo>
                                  <a:pt x="249" y="15"/>
                                </a:lnTo>
                                <a:lnTo>
                                  <a:pt x="249" y="30"/>
                                </a:lnTo>
                                <a:lnTo>
                                  <a:pt x="257" y="9"/>
                                </a:lnTo>
                                <a:lnTo>
                                  <a:pt x="257" y="7"/>
                                </a:lnTo>
                                <a:lnTo>
                                  <a:pt x="260" y="5"/>
                                </a:lnTo>
                                <a:lnTo>
                                  <a:pt x="262" y="3"/>
                                </a:lnTo>
                                <a:lnTo>
                                  <a:pt x="264" y="3"/>
                                </a:lnTo>
                                <a:lnTo>
                                  <a:pt x="266" y="0"/>
                                </a:lnTo>
                                <a:lnTo>
                                  <a:pt x="268" y="0"/>
                                </a:lnTo>
                                <a:lnTo>
                                  <a:pt x="270" y="0"/>
                                </a:lnTo>
                                <a:lnTo>
                                  <a:pt x="283" y="0"/>
                                </a:lnTo>
                                <a:lnTo>
                                  <a:pt x="285" y="0"/>
                                </a:lnTo>
                                <a:lnTo>
                                  <a:pt x="287" y="0"/>
                                </a:lnTo>
                                <a:lnTo>
                                  <a:pt x="289" y="3"/>
                                </a:lnTo>
                                <a:lnTo>
                                  <a:pt x="291" y="3"/>
                                </a:lnTo>
                                <a:lnTo>
                                  <a:pt x="293" y="5"/>
                                </a:lnTo>
                                <a:lnTo>
                                  <a:pt x="295" y="7"/>
                                </a:lnTo>
                                <a:lnTo>
                                  <a:pt x="295" y="9"/>
                                </a:lnTo>
                                <a:lnTo>
                                  <a:pt x="295" y="7"/>
                                </a:lnTo>
                                <a:lnTo>
                                  <a:pt x="298" y="5"/>
                                </a:lnTo>
                                <a:lnTo>
                                  <a:pt x="300" y="3"/>
                                </a:lnTo>
                                <a:lnTo>
                                  <a:pt x="302" y="3"/>
                                </a:lnTo>
                                <a:lnTo>
                                  <a:pt x="304" y="0"/>
                                </a:lnTo>
                                <a:lnTo>
                                  <a:pt x="306" y="0"/>
                                </a:lnTo>
                                <a:lnTo>
                                  <a:pt x="308" y="0"/>
                                </a:lnTo>
                                <a:lnTo>
                                  <a:pt x="329" y="0"/>
                                </a:lnTo>
                                <a:lnTo>
                                  <a:pt x="331" y="0"/>
                                </a:lnTo>
                                <a:lnTo>
                                  <a:pt x="333" y="0"/>
                                </a:lnTo>
                                <a:lnTo>
                                  <a:pt x="336" y="3"/>
                                </a:lnTo>
                                <a:lnTo>
                                  <a:pt x="338" y="3"/>
                                </a:lnTo>
                                <a:lnTo>
                                  <a:pt x="340" y="3"/>
                                </a:lnTo>
                                <a:lnTo>
                                  <a:pt x="342" y="0"/>
                                </a:lnTo>
                                <a:lnTo>
                                  <a:pt x="344" y="0"/>
                                </a:lnTo>
                                <a:lnTo>
                                  <a:pt x="346" y="0"/>
                                </a:lnTo>
                                <a:lnTo>
                                  <a:pt x="367" y="0"/>
                                </a:lnTo>
                                <a:lnTo>
                                  <a:pt x="369" y="0"/>
                                </a:lnTo>
                                <a:lnTo>
                                  <a:pt x="371" y="0"/>
                                </a:lnTo>
                                <a:lnTo>
                                  <a:pt x="374" y="3"/>
                                </a:lnTo>
                                <a:lnTo>
                                  <a:pt x="376" y="3"/>
                                </a:lnTo>
                                <a:lnTo>
                                  <a:pt x="378" y="5"/>
                                </a:lnTo>
                                <a:lnTo>
                                  <a:pt x="380" y="7"/>
                                </a:lnTo>
                                <a:lnTo>
                                  <a:pt x="380" y="9"/>
                                </a:lnTo>
                                <a:lnTo>
                                  <a:pt x="382" y="11"/>
                                </a:lnTo>
                                <a:lnTo>
                                  <a:pt x="382" y="13"/>
                                </a:lnTo>
                                <a:lnTo>
                                  <a:pt x="382" y="15"/>
                                </a:lnTo>
                                <a:lnTo>
                                  <a:pt x="382" y="74"/>
                                </a:lnTo>
                                <a:lnTo>
                                  <a:pt x="382" y="76"/>
                                </a:lnTo>
                                <a:lnTo>
                                  <a:pt x="382" y="79"/>
                                </a:lnTo>
                                <a:lnTo>
                                  <a:pt x="380" y="81"/>
                                </a:lnTo>
                                <a:lnTo>
                                  <a:pt x="380" y="83"/>
                                </a:lnTo>
                                <a:lnTo>
                                  <a:pt x="378" y="85"/>
                                </a:lnTo>
                                <a:lnTo>
                                  <a:pt x="376" y="87"/>
                                </a:lnTo>
                                <a:lnTo>
                                  <a:pt x="374" y="87"/>
                                </a:lnTo>
                                <a:lnTo>
                                  <a:pt x="371" y="89"/>
                                </a:lnTo>
                                <a:lnTo>
                                  <a:pt x="369" y="89"/>
                                </a:lnTo>
                                <a:lnTo>
                                  <a:pt x="367" y="89"/>
                                </a:lnTo>
                                <a:lnTo>
                                  <a:pt x="357" y="89"/>
                                </a:lnTo>
                                <a:lnTo>
                                  <a:pt x="355" y="89"/>
                                </a:lnTo>
                                <a:lnTo>
                                  <a:pt x="352" y="89"/>
                                </a:lnTo>
                                <a:lnTo>
                                  <a:pt x="350" y="89"/>
                                </a:lnTo>
                                <a:lnTo>
                                  <a:pt x="348" y="89"/>
                                </a:lnTo>
                                <a:lnTo>
                                  <a:pt x="327" y="89"/>
                                </a:lnTo>
                                <a:lnTo>
                                  <a:pt x="325" y="89"/>
                                </a:lnTo>
                                <a:lnTo>
                                  <a:pt x="323" y="89"/>
                                </a:lnTo>
                                <a:lnTo>
                                  <a:pt x="321" y="89"/>
                                </a:lnTo>
                                <a:lnTo>
                                  <a:pt x="319" y="89"/>
                                </a:lnTo>
                                <a:lnTo>
                                  <a:pt x="308" y="89"/>
                                </a:lnTo>
                                <a:lnTo>
                                  <a:pt x="306" y="89"/>
                                </a:lnTo>
                                <a:lnTo>
                                  <a:pt x="295" y="89"/>
                                </a:lnTo>
                                <a:lnTo>
                                  <a:pt x="293" y="89"/>
                                </a:lnTo>
                                <a:lnTo>
                                  <a:pt x="291" y="89"/>
                                </a:lnTo>
                                <a:lnTo>
                                  <a:pt x="289" y="87"/>
                                </a:lnTo>
                                <a:lnTo>
                                  <a:pt x="287" y="87"/>
                                </a:lnTo>
                                <a:lnTo>
                                  <a:pt x="285" y="85"/>
                                </a:lnTo>
                                <a:lnTo>
                                  <a:pt x="283" y="83"/>
                                </a:lnTo>
                                <a:lnTo>
                                  <a:pt x="283" y="81"/>
                                </a:lnTo>
                                <a:lnTo>
                                  <a:pt x="281" y="79"/>
                                </a:lnTo>
                                <a:lnTo>
                                  <a:pt x="276" y="68"/>
                                </a:lnTo>
                                <a:lnTo>
                                  <a:pt x="274" y="79"/>
                                </a:lnTo>
                                <a:lnTo>
                                  <a:pt x="272" y="81"/>
                                </a:lnTo>
                                <a:lnTo>
                                  <a:pt x="272" y="83"/>
                                </a:lnTo>
                                <a:lnTo>
                                  <a:pt x="270" y="85"/>
                                </a:lnTo>
                                <a:lnTo>
                                  <a:pt x="268" y="87"/>
                                </a:lnTo>
                                <a:lnTo>
                                  <a:pt x="266" y="87"/>
                                </a:lnTo>
                                <a:lnTo>
                                  <a:pt x="264" y="89"/>
                                </a:lnTo>
                                <a:lnTo>
                                  <a:pt x="262" y="89"/>
                                </a:lnTo>
                                <a:lnTo>
                                  <a:pt x="260" y="89"/>
                                </a:lnTo>
                                <a:lnTo>
                                  <a:pt x="247" y="89"/>
                                </a:lnTo>
                                <a:lnTo>
                                  <a:pt x="245" y="89"/>
                                </a:lnTo>
                                <a:lnTo>
                                  <a:pt x="243" y="89"/>
                                </a:lnTo>
                                <a:lnTo>
                                  <a:pt x="241" y="87"/>
                                </a:lnTo>
                                <a:lnTo>
                                  <a:pt x="238" y="89"/>
                                </a:lnTo>
                                <a:lnTo>
                                  <a:pt x="236" y="89"/>
                                </a:lnTo>
                                <a:lnTo>
                                  <a:pt x="234" y="89"/>
                                </a:lnTo>
                                <a:lnTo>
                                  <a:pt x="221" y="89"/>
                                </a:lnTo>
                                <a:lnTo>
                                  <a:pt x="219" y="89"/>
                                </a:lnTo>
                                <a:lnTo>
                                  <a:pt x="217" y="89"/>
                                </a:lnTo>
                                <a:lnTo>
                                  <a:pt x="215" y="87"/>
                                </a:lnTo>
                                <a:lnTo>
                                  <a:pt x="213" y="89"/>
                                </a:lnTo>
                                <a:lnTo>
                                  <a:pt x="211" y="89"/>
                                </a:lnTo>
                                <a:lnTo>
                                  <a:pt x="209" y="89"/>
                                </a:lnTo>
                                <a:lnTo>
                                  <a:pt x="198" y="89"/>
                                </a:lnTo>
                                <a:lnTo>
                                  <a:pt x="196" y="89"/>
                                </a:lnTo>
                                <a:lnTo>
                                  <a:pt x="194" y="89"/>
                                </a:lnTo>
                                <a:lnTo>
                                  <a:pt x="192" y="87"/>
                                </a:lnTo>
                                <a:lnTo>
                                  <a:pt x="190" y="87"/>
                                </a:lnTo>
                                <a:lnTo>
                                  <a:pt x="188" y="85"/>
                                </a:lnTo>
                                <a:lnTo>
                                  <a:pt x="186" y="83"/>
                                </a:lnTo>
                                <a:lnTo>
                                  <a:pt x="186" y="81"/>
                                </a:lnTo>
                                <a:lnTo>
                                  <a:pt x="183" y="79"/>
                                </a:lnTo>
                                <a:lnTo>
                                  <a:pt x="183" y="76"/>
                                </a:lnTo>
                                <a:lnTo>
                                  <a:pt x="183" y="74"/>
                                </a:lnTo>
                                <a:lnTo>
                                  <a:pt x="183" y="41"/>
                                </a:lnTo>
                                <a:lnTo>
                                  <a:pt x="175" y="41"/>
                                </a:lnTo>
                                <a:lnTo>
                                  <a:pt x="175" y="74"/>
                                </a:lnTo>
                                <a:lnTo>
                                  <a:pt x="175" y="76"/>
                                </a:lnTo>
                                <a:lnTo>
                                  <a:pt x="175" y="79"/>
                                </a:lnTo>
                                <a:lnTo>
                                  <a:pt x="173" y="81"/>
                                </a:lnTo>
                                <a:lnTo>
                                  <a:pt x="173" y="83"/>
                                </a:lnTo>
                                <a:lnTo>
                                  <a:pt x="171" y="85"/>
                                </a:lnTo>
                                <a:lnTo>
                                  <a:pt x="169" y="87"/>
                                </a:lnTo>
                                <a:lnTo>
                                  <a:pt x="167" y="87"/>
                                </a:lnTo>
                                <a:lnTo>
                                  <a:pt x="164" y="89"/>
                                </a:lnTo>
                                <a:lnTo>
                                  <a:pt x="162" y="89"/>
                                </a:lnTo>
                                <a:lnTo>
                                  <a:pt x="160" y="89"/>
                                </a:lnTo>
                                <a:lnTo>
                                  <a:pt x="150" y="89"/>
                                </a:lnTo>
                                <a:lnTo>
                                  <a:pt x="148" y="89"/>
                                </a:lnTo>
                                <a:lnTo>
                                  <a:pt x="145" y="89"/>
                                </a:lnTo>
                                <a:lnTo>
                                  <a:pt x="143" y="87"/>
                                </a:lnTo>
                                <a:lnTo>
                                  <a:pt x="141" y="87"/>
                                </a:lnTo>
                                <a:lnTo>
                                  <a:pt x="139" y="85"/>
                                </a:lnTo>
                                <a:lnTo>
                                  <a:pt x="137" y="83"/>
                                </a:lnTo>
                                <a:lnTo>
                                  <a:pt x="137" y="81"/>
                                </a:lnTo>
                                <a:lnTo>
                                  <a:pt x="135" y="79"/>
                                </a:lnTo>
                                <a:lnTo>
                                  <a:pt x="135" y="76"/>
                                </a:lnTo>
                                <a:lnTo>
                                  <a:pt x="135" y="74"/>
                                </a:lnTo>
                                <a:lnTo>
                                  <a:pt x="135" y="41"/>
                                </a:lnTo>
                                <a:lnTo>
                                  <a:pt x="126" y="41"/>
                                </a:lnTo>
                                <a:lnTo>
                                  <a:pt x="126" y="64"/>
                                </a:lnTo>
                                <a:lnTo>
                                  <a:pt x="126" y="66"/>
                                </a:lnTo>
                                <a:lnTo>
                                  <a:pt x="126" y="68"/>
                                </a:lnTo>
                                <a:lnTo>
                                  <a:pt x="124" y="70"/>
                                </a:lnTo>
                                <a:lnTo>
                                  <a:pt x="124" y="72"/>
                                </a:lnTo>
                                <a:lnTo>
                                  <a:pt x="118" y="81"/>
                                </a:lnTo>
                                <a:lnTo>
                                  <a:pt x="116" y="83"/>
                                </a:lnTo>
                                <a:lnTo>
                                  <a:pt x="114" y="85"/>
                                </a:lnTo>
                                <a:lnTo>
                                  <a:pt x="112" y="85"/>
                                </a:lnTo>
                                <a:lnTo>
                                  <a:pt x="110" y="87"/>
                                </a:lnTo>
                                <a:lnTo>
                                  <a:pt x="107" y="87"/>
                                </a:lnTo>
                                <a:lnTo>
                                  <a:pt x="97" y="89"/>
                                </a:lnTo>
                                <a:lnTo>
                                  <a:pt x="95" y="89"/>
                                </a:lnTo>
                                <a:lnTo>
                                  <a:pt x="93" y="89"/>
                                </a:lnTo>
                                <a:lnTo>
                                  <a:pt x="82" y="87"/>
                                </a:lnTo>
                                <a:lnTo>
                                  <a:pt x="80" y="87"/>
                                </a:lnTo>
                                <a:lnTo>
                                  <a:pt x="78" y="85"/>
                                </a:lnTo>
                                <a:lnTo>
                                  <a:pt x="76" y="85"/>
                                </a:lnTo>
                                <a:lnTo>
                                  <a:pt x="74" y="83"/>
                                </a:lnTo>
                                <a:lnTo>
                                  <a:pt x="72" y="81"/>
                                </a:lnTo>
                                <a:lnTo>
                                  <a:pt x="65" y="72"/>
                                </a:lnTo>
                                <a:lnTo>
                                  <a:pt x="65" y="70"/>
                                </a:lnTo>
                                <a:lnTo>
                                  <a:pt x="63" y="68"/>
                                </a:lnTo>
                                <a:lnTo>
                                  <a:pt x="63" y="66"/>
                                </a:lnTo>
                                <a:lnTo>
                                  <a:pt x="61" y="53"/>
                                </a:lnTo>
                                <a:lnTo>
                                  <a:pt x="61" y="55"/>
                                </a:lnTo>
                                <a:lnTo>
                                  <a:pt x="59" y="57"/>
                                </a:lnTo>
                                <a:lnTo>
                                  <a:pt x="57" y="60"/>
                                </a:lnTo>
                                <a:lnTo>
                                  <a:pt x="55" y="60"/>
                                </a:lnTo>
                                <a:lnTo>
                                  <a:pt x="44" y="64"/>
                                </a:lnTo>
                                <a:lnTo>
                                  <a:pt x="42" y="66"/>
                                </a:lnTo>
                                <a:lnTo>
                                  <a:pt x="42" y="74"/>
                                </a:lnTo>
                                <a:lnTo>
                                  <a:pt x="42" y="76"/>
                                </a:lnTo>
                                <a:lnTo>
                                  <a:pt x="42" y="79"/>
                                </a:lnTo>
                                <a:lnTo>
                                  <a:pt x="40" y="81"/>
                                </a:lnTo>
                                <a:lnTo>
                                  <a:pt x="40" y="83"/>
                                </a:lnTo>
                                <a:lnTo>
                                  <a:pt x="38" y="85"/>
                                </a:lnTo>
                                <a:lnTo>
                                  <a:pt x="36" y="87"/>
                                </a:lnTo>
                                <a:lnTo>
                                  <a:pt x="34" y="87"/>
                                </a:lnTo>
                                <a:lnTo>
                                  <a:pt x="31" y="89"/>
                                </a:lnTo>
                                <a:lnTo>
                                  <a:pt x="29" y="89"/>
                                </a:lnTo>
                                <a:lnTo>
                                  <a:pt x="27" y="89"/>
                                </a:lnTo>
                                <a:lnTo>
                                  <a:pt x="15" y="89"/>
                                </a:lnTo>
                                <a:lnTo>
                                  <a:pt x="12" y="89"/>
                                </a:lnTo>
                                <a:lnTo>
                                  <a:pt x="10" y="89"/>
                                </a:lnTo>
                                <a:lnTo>
                                  <a:pt x="8" y="87"/>
                                </a:lnTo>
                                <a:lnTo>
                                  <a:pt x="6" y="87"/>
                                </a:lnTo>
                                <a:lnTo>
                                  <a:pt x="4" y="85"/>
                                </a:lnTo>
                                <a:lnTo>
                                  <a:pt x="2" y="83"/>
                                </a:lnTo>
                                <a:lnTo>
                                  <a:pt x="2" y="81"/>
                                </a:lnTo>
                                <a:lnTo>
                                  <a:pt x="0" y="79"/>
                                </a:lnTo>
                                <a:lnTo>
                                  <a:pt x="0" y="76"/>
                                </a:lnTo>
                                <a:lnTo>
                                  <a:pt x="0" y="7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2" name="Rectangle 893"/>
                        <wps:cNvSpPr>
                          <a:spLocks noChangeArrowheads="1"/>
                        </wps:cNvSpPr>
                        <wps:spPr bwMode="auto">
                          <a:xfrm>
                            <a:off x="2765400" y="1863706"/>
                            <a:ext cx="21463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5C4" w:rsidRDefault="009745C4" w:rsidP="007A4A7B">
                              <w:r>
                                <w:rPr>
                                  <w:rFonts w:ascii="Arial" w:hAnsi="Arial" w:cs="Arial"/>
                                  <w:color w:val="000000"/>
                                  <w:sz w:val="8"/>
                                  <w:szCs w:val="8"/>
                                </w:rPr>
                                <w:t>PUTNAM</w:t>
                              </w:r>
                            </w:p>
                          </w:txbxContent>
                        </wps:txbx>
                        <wps:bodyPr rot="0" vert="horz" wrap="none" lIns="0" tIns="0" rIns="0" bIns="0" anchor="t" anchorCtr="0" upright="1">
                          <a:spAutoFit/>
                        </wps:bodyPr>
                      </wps:wsp>
                    </wpc:wpc>
                  </a:graphicData>
                </a:graphic>
              </wp:inline>
            </w:drawing>
          </mc:Choice>
          <mc:Fallback>
            <w:pict>
              <v:group id="Canvas 449" o:spid="_x0000_s1026" editas="canvas" style="width:6in;height:567.75pt;mso-position-horizontal-relative:char;mso-position-vertical-relative:line" coordsize="54864,72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72104;visibility:visible;mso-wrap-style:square">
                  <v:fill o:detectmouseclick="t"/>
                  <v:path o:connecttype="none"/>
                </v:shape>
                <v:rect id="Rectangle 451" o:spid="_x0000_s1028" style="position:absolute;left:1143;top:55930;width:4972;height:160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RLFb4A&#10;AADcAAAADwAAAGRycy9kb3ducmV2LnhtbERPy4rCMBTdC/5DuMLsNLWLwalGEUFQmY3VD7g0tw9M&#10;bkoSbf17sxiY5eG8N7vRGvEiHzrHCpaLDARx5XTHjYL77ThfgQgRWaNxTAreFGC3nU42WGg38JVe&#10;ZWxECuFQoII2xr6QMlQtWQwL1xMnrnbeYkzQN1J7HFK4NTLPsm9psePU0GJPh5aqR/m0CuStPA6r&#10;0vjMXfL615xP15qcUl+zcb8GEWmM/+I/90kryH/S/HQmHQ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s0SxW+AAAA3AAAAA8AAAAAAAAAAAAAAAAAmAIAAGRycy9kb3ducmV2&#10;LnhtbFBLBQYAAAAABAAEAPUAAACDAwAAAAA=&#10;" filled="f" stroked="f">
                  <v:textbox style="mso-fit-shape-to-text:t" inset="0,0,0,0">
                    <w:txbxContent>
                      <w:p w:rsidR="009745C4" w:rsidRDefault="009745C4" w:rsidP="007A4A7B">
                        <w:r>
                          <w:rPr>
                            <w:rFonts w:ascii="Arial" w:hAnsi="Arial" w:cs="Arial"/>
                            <w:b/>
                            <w:bCs/>
                            <w:color w:val="000000"/>
                          </w:rPr>
                          <w:t>Legend</w:t>
                        </w:r>
                      </w:p>
                    </w:txbxContent>
                  </v:textbox>
                </v:rect>
                <v:rect id="Rectangle 452" o:spid="_x0000_s1029" style="position:absolute;left:1143;top:58293;width:4305;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jujsIA&#10;AADcAAAADwAAAGRycy9kb3ducmV2LnhtbESPzYoCMRCE7wu+Q2jB25pxDuLOGmVZEFS8OPoAzaTn&#10;h006QxKd8e2NIOyxqKqvqPV2tEbcyYfOsYLFPANBXDndcaPgetl9rkCEiKzROCYFDwqw3Uw+1lho&#10;N/CZ7mVsRIJwKFBBG2NfSBmqliyGueuJk1c7bzEm6RupPQ4Jbo3Ms2wpLXacFlrs6bel6q+8WQXy&#10;Uu6GVWl85o55fTKH/bkmp9RsOv58g4g0xv/wu73XCvKvBbzO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eO6OwgAAANwAAAAPAAAAAAAAAAAAAAAAAJgCAABkcnMvZG93&#10;bnJldi54bWxQSwUGAAAAAAQABAD1AAAAhwMAAAAA&#10;" filled="f" stroked="f">
                  <v:textbox style="mso-fit-shape-to-text:t" inset="0,0,0,0">
                    <w:txbxContent>
                      <w:p w:rsidR="009745C4" w:rsidRPr="0023525A" w:rsidRDefault="009745C4" w:rsidP="007A4A7B">
                        <w:pPr>
                          <w:rPr>
                            <w:sz w:val="20"/>
                          </w:rPr>
                        </w:pPr>
                        <w:r w:rsidRPr="0023525A">
                          <w:rPr>
                            <w:rFonts w:ascii="Arial" w:hAnsi="Arial" w:cs="Arial"/>
                            <w:b/>
                            <w:bCs/>
                            <w:color w:val="000000"/>
                            <w:sz w:val="20"/>
                          </w:rPr>
                          <w:t>Region</w:t>
                        </w:r>
                      </w:p>
                    </w:txbxContent>
                  </v:textbox>
                </v:rect>
                <v:rect id="Rectangle 453" o:spid="_x0000_s1030" style="position:absolute;left:1143;top:60305;width:2965;height:1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xEU8UA&#10;AADcAAAADwAAAGRycy9kb3ducmV2LnhtbESPQWsCMRSE7wX/Q3iCl6JZt1DqapS2tKXerIrnx+a5&#10;u7p5iZsYt/++KRR6HGbmG2ax6k0rInW+saxgOslAEJdWN1wp2O/ex08gfEDW2FomBd/kYbUc3C2w&#10;0PbGXxS3oRIJwr5ABXUIrpDSlzUZ9BPriJN3tJ3BkGRXSd3hLcFNK/Mse5QGG04LNTp6rak8b69G&#10;gb9/O112Ln5g7sp4eFhvXuK6Umo07J/nIAL14T/81/7UCvJZDr9n0hG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bERTxQAAANwAAAAPAAAAAAAAAAAAAAAAAJgCAABkcnMv&#10;ZG93bnJldi54bWxQSwUGAAAAAAQABAD1AAAAigMAAAAA&#10;" fillcolor="#005ce6" strokecolor="#6e6e6e" strokeweight=".3pt"/>
                <v:rect id="Rectangle 454" o:spid="_x0000_s1031" style="position:absolute;left:4629;top:60496;width:18923;height:11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VYsIA&#10;AADcAAAADwAAAGRycy9kb3ducmV2LnhtbESP3WoCMRSE7wu+QziCdzXrCkVXo4ggaOmNqw9w2Jz9&#10;weRkSVJ3+/amUOjlMDPfMNv9aI14kg+dYwWLeQaCuHK640bB/XZ6X4EIEVmjcUwKfijAfjd522Kh&#10;3cBXepaxEQnCoUAFbYx9IWWoWrIY5q4nTl7tvMWYpG+k9jgkuDUyz7IPabHjtNBiT8eWqkf5bRXI&#10;W3kaVqXxmfvM6y9zOV9rckrNpuNhAyLSGP/Df+2zVpCvl/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5tViwgAAANwAAAAPAAAAAAAAAAAAAAAAAJgCAABkcnMvZG93&#10;bnJldi54bWxQSwUGAAAAAAQABAD1AAAAhwMAAAAA&#10;" filled="f" stroked="f">
                  <v:textbox style="mso-fit-shape-to-text:t" inset="0,0,0,0">
                    <w:txbxContent>
                      <w:p w:rsidR="009745C4" w:rsidRDefault="009745C4" w:rsidP="007A4A7B">
                        <w:r>
                          <w:rPr>
                            <w:rFonts w:ascii="Arial" w:hAnsi="Arial" w:cs="Arial"/>
                            <w:color w:val="000000"/>
                            <w:sz w:val="16"/>
                            <w:szCs w:val="16"/>
                          </w:rPr>
                          <w:t>Northern outside Cook and collar counties</w:t>
                        </w:r>
                      </w:p>
                    </w:txbxContent>
                  </v:textbox>
                </v:rect>
                <v:rect id="Rectangle 455" o:spid="_x0000_s1032" style="position:absolute;left:1143;top:62318;width:2965;height:1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Yri8gA&#10;AADcAAAADwAAAGRycy9kb3ducmV2LnhtbESPT2vCQBTE74LfYXmFXkrdNIrY6CrF1j94KbU9eHxm&#10;X5Ng9m2aXWP007tCweMwM79hJrPWlKKh2hWWFbz0IhDEqdUFZwp+vhfPIxDOI2ssLZOCMzmYTbud&#10;CSbanviLmq3PRICwS1BB7n2VSOnSnAy6nq2Ig/dra4M+yDqTusZTgJtSxlE0lAYLDgs5VjTPKT1s&#10;j0bB0/ny+dHs5/Z9d9T9ZbzaNKP9n1KPD+3bGISn1t/D/+21VhC/DuB2JhwBOb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JiuLyAAAANwAAAAPAAAAAAAAAAAAAAAAAJgCAABk&#10;cnMvZG93bnJldi54bWxQSwUGAAAAAAQABAD1AAAAjQMAAAAA&#10;" fillcolor="#38a800" strokecolor="#6e6e6e" strokeweight=".3pt"/>
                <v:rect id="Rectangle 456" o:spid="_x0000_s1033" style="position:absolute;left:4629;top:62509;width:6724;height:11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PojcIA&#10;AADcAAAADwAAAGRycy9kb3ducmV2LnhtbESP3WoCMRSE7wu+QziCdzXrgkVXo4ggaOmNqw9w2Jz9&#10;weRkSVJ3+/amUOjlMDPfMNv9aI14kg+dYwWLeQaCuHK640bB/XZ6X4EIEVmjcUwKfijAfjd522Kh&#10;3cBXepaxEQnCoUAFbYx9IWWoWrIY5q4nTl7tvMWYpG+k9jgkuDUyz7IPabHjtNBiT8eWqkf5bRXI&#10;W3kaVqXxmfvM6y9zOV9rckrNpuNhAyLSGP/Df+2zVpCvl/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Q+iNwgAAANwAAAAPAAAAAAAAAAAAAAAAAJgCAABkcnMvZG93&#10;bnJldi54bWxQSwUGAAAAAAQABAD1AAAAhwMAAAAA&#10;" filled="f" stroked="f">
                  <v:textbox style="mso-fit-shape-to-text:t" inset="0,0,0,0">
                    <w:txbxContent>
                      <w:p w:rsidR="009745C4" w:rsidRDefault="009745C4" w:rsidP="007A4A7B">
                        <w:r>
                          <w:rPr>
                            <w:rFonts w:ascii="Arial" w:hAnsi="Arial" w:cs="Arial"/>
                            <w:color w:val="000000"/>
                            <w:sz w:val="16"/>
                            <w:szCs w:val="16"/>
                          </w:rPr>
                          <w:t>Collar counties</w:t>
                        </w:r>
                      </w:p>
                    </w:txbxContent>
                  </v:textbox>
                </v:rect>
                <v:rect id="Rectangle 457" o:spid="_x0000_s1034" style="position:absolute;left:1143;top:64331;width:2965;height:14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gjc8UA&#10;AADcAAAADwAAAGRycy9kb3ducmV2LnhtbESPQWvCQBSE7wX/w/KE3urGFEKNrhKlhUIvrXrw+Mg+&#10;k2j2bdzdJum/7xYKHoeZ+YZZbUbTip6cbywrmM8SEMSl1Q1XCo6Ht6cXED4ga2wtk4If8rBZTx5W&#10;mGs78Bf1+1CJCGGfo4I6hC6X0pc1GfQz2xFH72ydwRClq6R2OES4aWWaJJk02HBcqLGjXU3ldf9t&#10;FLze5rY6fbJpe7o12+LiTs+7D6Uep2OxBBFoDPfwf/tdK0gXGfydi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CNzxQAAANwAAAAPAAAAAAAAAAAAAAAAAJgCAABkcnMv&#10;ZG93bnJldi54bWxQSwUGAAAAAAQABAD1AAAAigMAAAAA&#10;" fillcolor="#e60000" strokecolor="#6e6e6e" strokeweight=".3pt"/>
                <v:rect id="Rectangle 458" o:spid="_x0000_s1035" style="position:absolute;left:4629;top:64522;width:5873;height:11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3TYcIA&#10;AADcAAAADwAAAGRycy9kb3ducmV2LnhtbESP3WoCMRSE7wu+QziCdzXrXlhdjSKCoKU3rj7AYXP2&#10;B5OTJUnd7dubQqGXw8x8w2z3ozXiST50jhUs5hkI4srpjhsF99vpfQUiRGSNxjEp+KEA+93kbYuF&#10;dgNf6VnGRiQIhwIVtDH2hZShaslimLueOHm18xZjkr6R2uOQ4NbIPMuW0mLHaaHFno4tVY/y2yqQ&#10;t/I0rErjM/eZ11/mcr7W5JSaTcfDBkSkMf6H/9pnrSBff8DvmXQE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3dNhwgAAANwAAAAPAAAAAAAAAAAAAAAAAJgCAABkcnMvZG93&#10;bnJldi54bWxQSwUGAAAAAAQABAD1AAAAhwMAAAAA&#10;" filled="f" stroked="f">
                  <v:textbox style="mso-fit-shape-to-text:t" inset="0,0,0,0">
                    <w:txbxContent>
                      <w:p w:rsidR="009745C4" w:rsidRDefault="009745C4" w:rsidP="007A4A7B">
                        <w:r>
                          <w:rPr>
                            <w:rFonts w:ascii="Arial" w:hAnsi="Arial" w:cs="Arial"/>
                            <w:color w:val="000000"/>
                            <w:sz w:val="16"/>
                            <w:szCs w:val="16"/>
                          </w:rPr>
                          <w:t>Cook County</w:t>
                        </w:r>
                      </w:p>
                    </w:txbxContent>
                  </v:textbox>
                </v:rect>
                <v:rect id="Rectangle 459" o:spid="_x0000_s1036" style="position:absolute;left:1143;top:66332;width:2965;height:1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KMasEA&#10;AADcAAAADwAAAGRycy9kb3ducmV2LnhtbERPz2vCMBS+D/wfwhO8zdQiY+2MIoLiRWEqeH1r3pqw&#10;5qU20db/fjkMdvz4fi9Wg2vEg7pgPSuYTTMQxJXXlmsFl/P29R1EiMgaG8+k4EkBVsvRywJL7Xv+&#10;pMcp1iKFcChRgYmxLaUMlSGHYepb4sR9+85hTLCrpe6wT+GukXmWvUmHllODwZY2hqqf090puDV7&#10;ba/H4jDPj5vLF5q6tbteqcl4WH+AiDTEf/Gfe68V5EVam86kIy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9SjGrBAAAA3AAAAA8AAAAAAAAAAAAAAAAAmAIAAGRycy9kb3du&#10;cmV2LnhtbFBLBQYAAAAABAAEAPUAAACGAwAAAAA=&#10;" fillcolor="#8400a8" strokecolor="#6e6e6e" strokeweight=".3pt"/>
                <v:rect id="Rectangle 460" o:spid="_x0000_s1037" style="position:absolute;left:4629;top:66535;width:7346;height:11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7iiMIA&#10;AADcAAAADwAAAGRycy9kb3ducmV2LnhtbESPzYoCMRCE7wu+Q+gFb2tm5yA6GmVZEFT24ugDNJOe&#10;H0w6QxKd8e3NguCxqKqvqPV2tEbcyYfOsYLvWQaCuHK640bB5bz7WoAIEVmjcUwKHhRgu5l8rLHQ&#10;buAT3cvYiAThUKCCNsa+kDJULVkMM9cTJ6923mJM0jdSexwS3BqZZ9lcWuw4LbTY029L1bW8WQXy&#10;XO6GRWl85o55/WcO+1NNTqnp5/izAhFpjO/wq73XCvLlEv7P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uKIwgAAANwAAAAPAAAAAAAAAAAAAAAAAJgCAABkcnMvZG93&#10;bnJldi54bWxQSwUGAAAAAAQABAD1AAAAhwMAAAAA&#10;" filled="f" stroked="f">
                  <v:textbox style="mso-fit-shape-to-text:t" inset="0,0,0,0">
                    <w:txbxContent>
                      <w:p w:rsidR="009745C4" w:rsidRDefault="009745C4" w:rsidP="007A4A7B">
                        <w:r>
                          <w:rPr>
                            <w:rFonts w:ascii="Arial" w:hAnsi="Arial" w:cs="Arial"/>
                            <w:color w:val="000000"/>
                            <w:sz w:val="16"/>
                            <w:szCs w:val="16"/>
                          </w:rPr>
                          <w:t>Central counties</w:t>
                        </w:r>
                      </w:p>
                    </w:txbxContent>
                  </v:textbox>
                </v:rect>
                <v:rect id="Rectangle 461" o:spid="_x0000_s1038" style="position:absolute;left:1143;top:68345;width:2965;height:1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cx98EA&#10;AADcAAAADwAAAGRycy9kb3ducmV2LnhtbERP3WrCMBS+F3yHcITdaTonpXRGGUJFHCvofIBDc0yL&#10;zUlpYq1vv1wIu/z4/tfb0bZioN43jhW8LxIQxJXTDRsFl99inoHwAVlj65gUPMnDdjOdrDHX7sEn&#10;Gs7BiBjCPkcFdQhdLqWvarLoF64jjtzV9RZDhL2RusdHDLetXCZJKi02HBtq7GhXU3U7360C08h9&#10;mRk3htPP6pIdirT8bo9Kvc3Gr08QgcbwL365D1rBRxLnxzPxCMj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XMffBAAAA3AAAAA8AAAAAAAAAAAAAAAAAmAIAAGRycy9kb3du&#10;cmV2LnhtbFBLBQYAAAAABAAEAPUAAACGAwAAAAA=&#10;" fillcolor="#fa0" strokecolor="#6e6e6e" strokeweight=".3pt"/>
                <v:rect id="Rectangle 462" o:spid="_x0000_s1039" style="position:absolute;left:4629;top:68529;width:8191;height:11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N0lMIA&#10;AADcAAAADwAAAGRycy9kb3ducmV2LnhtbESPzWrDMBCE74G+g9hCb4nkBEpwo5gQCKShlzh5gMVa&#10;/1BpZSQ1dt++KhR6HGbmG2ZXzc6KB4U4eNZQrBQI4sabgTsN99tpuQURE7JB65k0fFOEav+02GFp&#10;/MRXetSpExnCsUQNfUpjKWVsenIYV34kzl7rg8OUZeikCThluLNyrdSrdDhwXuhxpGNPzWf95TTI&#10;W32atrUNyl/W7Yd9P19b8lq/PM+HNxCJ5vQf/mufjYaNKuD3TD4C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k3SUwgAAANwAAAAPAAAAAAAAAAAAAAAAAJgCAABkcnMvZG93&#10;bnJldi54bWxQSwUGAAAAAAQABAD1AAAAhwMAAAAA&#10;" filled="f" stroked="f">
                  <v:textbox style="mso-fit-shape-to-text:t" inset="0,0,0,0">
                    <w:txbxContent>
                      <w:p w:rsidR="009745C4" w:rsidRDefault="009745C4" w:rsidP="007A4A7B">
                        <w:r>
                          <w:rPr>
                            <w:rFonts w:ascii="Arial" w:hAnsi="Arial" w:cs="Arial"/>
                            <w:color w:val="000000"/>
                            <w:sz w:val="16"/>
                            <w:szCs w:val="16"/>
                          </w:rPr>
                          <w:t>Southern counties</w:t>
                        </w:r>
                      </w:p>
                    </w:txbxContent>
                  </v:textbox>
                </v:rect>
                <v:shape id="Freeform 463" o:spid="_x0000_s1040" style="position:absolute;left:17399;top:4394;width:26606;height:6909;visibility:visible;mso-wrap-style:square;v-text-anchor:top" coordsize="4190,1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4KHMQA&#10;AADcAAAADwAAAGRycy9kb3ducmV2LnhtbESPW2sCMRSE3wv+h3AKfatJrbdujaKCYvHJ6/Nhc9xd&#10;3Jwsm6jrvzeC0MdhZr5hRpPGluJKtS8ca/hqKxDEqTMFZxr2u8XnEIQPyAZLx6ThTh4m49bbCBPj&#10;bryh6zZkIkLYJ6ghD6FKpPRpThZ921XE0Tu52mKIss6kqfEW4baUHaX60mLBcSHHiuY5peftxWrY&#10;NMf1ENez0+Gnp5a95b07+Cuc1h/vzfQXRKAm/Idf7ZXR8K068DwTj4A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eChzEAAAA3AAAAA8AAAAAAAAAAAAAAAAAmAIAAGRycy9k&#10;b3ducmV2LnhtbFBLBQYAAAAABAAEAPUAAACJAwAAAAA=&#10;" path="m276,279r-2,l274,277r,-2l272,275r-2,-3l268,270r-4,-6l262,262r-2,-4l257,256r,-5l257,249r-2,l255,247r-2,-2l253,243r-2,-2l249,239r-2,-2l245,234r-2,-2l241,232r-3,l234,232r-2,l230,230r-2,l228,228r-2,l226,226r-2,-2l221,224r,-2l221,220r-2,l219,218r-2,l217,215r-2,l215,213r-2,l213,211r-2,l211,209r-2,l207,207r-2,l205,205r-3,l200,205r,-2l198,203r-2,l196,201r-2,l192,201r,-2l190,199r-2,-3l186,196r-3,l183,194r-2,l179,194r,-2l177,192r-2,l175,190r-2,l171,190r,-2l169,188r-2,l167,186r-3,l162,186r,-2l160,184r-2,l156,182r-2,l152,180r-2,l148,180r-3,-3l143,177r-2,-2l139,175r,-2l137,173r,-2l135,171r,-2l135,167r-2,-2l133,163r,-3l133,158r,-2l133,154r,-2l133,150r,-2l133,146r,-2l131,144r,-3l131,139r-2,-2l129,135r-3,-2l124,131r-2,-2l120,127r-2,l118,125r-2,l114,125r,-3l112,122r-2,l107,122r-2,-2l103,120r-2,l99,118r-2,l95,116r-2,l93,114r-2,l88,114r,-2l86,112r-2,l82,110r-2,l78,110r-2,l76,108r-2,l72,108r-3,l67,106r-2,l63,103r-2,l59,103r,-2l57,101,55,99r-2,l53,97r-3,l48,95,46,93,44,91r-2,l40,89r-2,l38,87r-2,l36,84r-2,l34,82r-3,l29,80r-2,l27,78r-2,l25,76r-2,l21,76r,-2l19,74r,-2l17,72r,-2l15,70,12,68r,-3l10,65,8,63r,-2l6,61r,-2l4,59r,-2l4,55r-2,l2,53r,-2l,51,,49,,46,,44,,42,,40,,38,,36,,34,,32,2,30r,-3l4,27r,-2l6,25r,-2l8,23r2,-2l10,19r2,-2l12,15r3,-2l15,11r2,l17,8,19,6r,-2l21,2,21,,44,,72,2r25,l124,2r28,l179,4r28,l234,4r28,l289,4r25,2l323,6r27,l378,6r25,l431,6r29,l486,6r27,l540,6r28,l595,6r28,l650,6r28,l705,6r26,l733,6r25,l783,6r2,l811,8r25,l866,8r25,3l902,11r16,l948,13r28,l986,13r15,l1028,13r28,l1073,13r10,2l1090,15r19,l1136,15r28,l1191,15r19,l1216,15r28,l1267,15r2,l1292,15r2,l1303,15r8,l1322,15r13,l1349,15r9,2l1364,17r9,l1377,17r4,l1402,17r13,l1432,17r27,2l1485,19r2,l1512,21r27,l1565,21r23,2l1590,23r25,l1618,23r25,l1670,23r26,l1723,23r26,2l1759,25r15,l1776,25r25,l1825,25r4,l1854,27r2,l1865,27r17,l1909,27r2,l1930,27r7,l1964,27r27,l2019,30r17,l2059,30r27,l2112,30r27,l2167,30r25,l2220,30r27,l2274,32r28,l2306,32r23,l2336,32r17,l2357,32r6,l2386,34r5,l2405,34r9,l2418,34r6,l2435,34r4,l2446,34r21,l2469,34r25,2l2509,36r10,l2522,36r21,l2547,36r8,l2557,36r11,l2570,36r13,l2596,36r2,l2600,36r6,l2612,36r5,l2619,36r4,l2625,34r23,l2676,32r25,l2703,32r26,-2l2756,30r21,l2783,30r5,l2811,30r27,-3l2864,27r2,l2891,27r28,l2946,27r28,l2999,27r27,l3054,27r25,-2l3107,25r25,l3159,25r28,l3212,25r28,l3267,23r26,l3320,23r25,-2l3373,21r27,l3428,19r25,l3480,19r28,l3533,19r28,-2l3588,17r28,l3643,17r30,l3698,17r27,l3753,17r27,l3808,17r25,l3861,17r25,l3913,17r5,l3918,19r,2l3920,23r,2l3920,27r2,3l3922,34r,2l3924,36r,2l3924,40r,2l3924,44r,5l3924,51r,4l3926,57r,2l3926,61r,2l3926,65r,5l3926,72r,2l3926,76r,2l3926,82r-2,l3924,91r,4l3924,97r,2l3922,103r,3l3922,110r-2,2l3920,114r,4l3918,122r,7l3918,137r2,2l3920,141r,9l3920,152r,2l3920,156r,9l3920,167r,2l3920,171r,4l3920,177r,3l3920,184r,6l3918,199r,6l3918,207r,2l3918,213r,5l3918,220r-2,l3913,220r-2,l3909,220r-2,l3907,222r-2,2l3907,224r2,l3911,222r5,l3911,226r,2l3911,230r-2,2l3909,234r-2,3l3907,239r-2,2l3905,243r-2,2l3903,247r,2l3903,251r2,2l3903,256r2,l3903,258r,2l3905,260r,2l3899,262r-2,-2l3894,260r3,-2l3897,256r,-7l3894,249r3,2l3894,253r,3l3890,253r4,3l3894,258r-2,2l3892,262r,2l3892,268r,2l3890,272r,5l3890,281r,2l3890,285r,2l3890,289r,2l3890,294r,2l3890,298r,2l3890,302r,2l3890,306r-2,l3888,310r,3l3886,313r,2l3886,317r-2,2l3884,321r,2l3884,325r,2l3884,330r-2,l3884,330r,2l3884,334r,2l3884,338r,2l3884,342r2,2l3884,344r,2l3886,351r2,2l3886,353r-2,2l3884,357r,2l3882,359r-2,l3878,359r2,l3882,359r,2l3884,361r-2,l3882,363r,2l3880,372r2,l3880,374r2,2l3882,378r,2l3882,382r,2l3882,387r,4l3884,393r,2l3884,397r,2l3884,403r2,l3886,408r2,2l3888,412r2,6l3888,418r,7l3890,427r,2l3890,431r,2l3892,435r,4l3894,441r,5l3897,450r2,4l3901,456r,2l3903,460r,3l3903,465r,2l3905,467r,2l3905,471r,2l3907,473r,2l3907,477r,3l3907,482r2,l3907,482r2,2l3909,486r,2l3911,490r,2l3911,494r,2l3913,496r,3l3913,501r,2l3913,505r3,l3916,507r,2l3916,511r2,l3918,513r2,2l3922,518r,2l3922,522r2,l3922,522r2,2l3924,526r,2l3926,528r,2l3926,532r,2l3926,537r2,l3928,539r,2l3930,543r2,4l3932,549r3,2l3935,553r2,3l3937,558r2,2l3941,564r,2l3943,566r,2l3945,570r,2l3947,572r,3l3949,575r,2l3949,579r,2l3951,581r,2l3954,585r,2l3956,589r2,2l3958,594r2,2l3960,598r2,l3962,600r,2l3964,602r,2l3966,606r2,2l3968,610r,3l3970,613r,2l3973,615r,2l3975,617r,2l3977,621r2,4l3979,627r2,2l3983,634r2,6l3987,642r,2l3990,646r,3l3992,649r,2l3992,653r2,l3994,655r,2l3996,657r,2l3996,661r2,2l4000,665r,3l4002,670r2,2l4004,674r2,2l4006,678r3,2l4009,682r2,2l4013,687r,2l4013,691r2,l4015,693r2,2l4017,697r2,2l4019,701r2,2l4023,706r2,2l4025,710r3,2l4030,714r2,l4030,714r,2l4032,716r,2l4032,720r2,l4034,722r2,3l4036,727r2,2l4040,731r2,2l4044,735r,2l4047,737r,2l4049,741r2,3l4053,744r,2l4053,748r2,l4055,750r2,l4057,752r2,l4061,754r2,2l4063,758r3,l4066,760r2,l4070,763r2,2l4074,765r2,2l4078,769r2,2l4082,773r3,2l4089,775r2,2l4095,779r2,l4097,782r2,l4101,782r-2,l4099,784r-2,l4097,786r-2,l4093,788r2,2l4095,788r2,l4097,786r2,l4099,788r,2l4099,792r2,l4101,794r3,2l4104,799r2,2l4106,803r2,2l4108,807r2,2l4110,811r,2l4110,815r2,3l4114,818r,-3l4116,815r,3l4116,820r,2l4116,824r,2l4116,828r,2l4116,832r,-2l4116,828r,-2l4116,824r,-2l4116,820r,-2l4114,820r-2,-2l4110,818r,2l4110,822r,2l4112,824r-2,l4110,826r,2l4110,830r2,2l4112,834r,3l4112,839r,2l4114,843r,2l4114,847r,2l4116,849r,2l4118,853r,3l4118,860r2,8l4120,872r,3l4120,879r3,l4123,883r2,2l4125,887r2,2l4125,889r2,2l4127,894r,2l4127,898r2,2l4129,902r,2l4131,906r2,2l4133,910r2,3l4137,915r-2,l4135,917r,2l4135,921r,2l4137,923r,2l4137,927r2,2l4139,932r,2l4139,936r,2l4139,940r,2l4139,944r,2l4139,949r3,l4144,953r2,2l4146,957r,2l4146,961r,2l4146,965r2,3l4150,968r2,2l4152,976r2,4l4156,984r2,3l4161,989r2,l4165,991r2,l4173,991r,2l4173,995r-2,l4169,997r-2,2l4167,1001r-2,l4163,1001r-2,l4161,999r2,l4165,999r2,-2l4167,995r-2,l4158,997r,2l4158,1001r,2l4158,1008r3,2l4163,1018r2,4l4167,1027r2,4l4171,1033r-2,-2l4169,1033r-2,l4167,1031r-2,-2l4167,1029r-2,-2l4163,1027r-2,l4161,1025r-3,-3l4158,1025r3,l4161,1027r,2l4163,1031r,2l4165,1035r,2l4167,1037r,2l4167,1037r2,l4169,1035r2,l4171,1037r,2l4171,1041r2,3l4173,1046r,2l4175,1050r-2,l4173,1052r2,l4175,1054r,4l4175,1060r2,3l4175,1063r,2l4177,1067r,2l4177,1071r,2l4180,1075r-3,l4180,1079r2,3l4182,1084r2,2l4186,1086r2,l4190,1086r,2l4186,1088e" filled="f" strokeweight=".3pt">
                  <v:stroke joinstyle="miter" endcap="square"/>
                  <v:path arrowok="t" o:connecttype="custom" o:connectlocs="102014008,97986795;89111050,89518800;80643484,82663757;70563049,77421665;59676179,72582811;53627917,61292152;45966786,50404730;33870263,45162638;21370523,39920546;10886870,31452552;2419305,23791033;806435,12097135;8467566,806476;173786709,2419427;337089765,3225903;480231950,6048568;556843260,6855043;694743619,9274470;802805888,10887422;950383465,12903611;1025381905,14516562;1079009822,12903611;1220135920,10887422;1403196630,7661519;1579805861,6855043;1583031600,22984557;1581418731,42743211;1580612296,68953671;1575370469,88712325;1573757600,99599746;1571338295,101212698;1568515773,116535736;1566096469,130245822;1566902904,142342958;1565290034,151617428;1567709338,168553417;1573757600,188312071;1576983339,199199493;1582225166,210490153;1586660557,222990526;1593112036,235087661;1600773167,247184796;1609643950,262507834;1616498647,275008207;1625772647,287911818;1632627343,298799239;1641901344,308476948;1651981780,316944942;1656417171,324606461;1659642911,335493883;1657223606,333880932;1661255780,351623397;1666497607,366139959;1668916911,379043570;1674965173,395173083;1677787695,402834602;1681013434,415738213;1679400564,417351164;1683432739,424206208;1687868130,437916294" o:connectangles="0,0,0,0,0,0,0,0,0,0,0,0,0,0,0,0,0,0,0,0,0,0,0,0,0,0,0,0,0,0,0,0,0,0,0,0,0,0,0,0,0,0,0,0,0,0,0,0,0,0,0,0,0,0,0,0,0,0,0,0"/>
                </v:shape>
                <v:shape id="Freeform 464" o:spid="_x0000_s1041" style="position:absolute;left:43967;top:11303;width:1759;height:35134;visibility:visible;mso-wrap-style:square;v-text-anchor:top" coordsize="277,55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Xk+cUA&#10;AADcAAAADwAAAGRycy9kb3ducmV2LnhtbESPQWvCQBSE7wX/w/IKvZS6UbEtqZugQsBroyV6e2Sf&#10;SWj2bchuTfTXd4VCj8PMfMOs0tG04kK9aywrmE0jEMSl1Q1XCg777OUdhPPIGlvLpOBKDtJk8rDC&#10;WNuBP+mS+0oECLsYFdTed7GUrqzJoJvajjh4Z9sb9EH2ldQ9DgFuWjmPoldpsOGwUGNH25rK7/zH&#10;KNC3DI/58uS2qDfXav5cvJ2/CqWeHsf1BwhPo/8P/7V3WsEiWsD9TDgCMv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leT5xQAAANwAAAAPAAAAAAAAAAAAAAAAAJgCAABkcnMv&#10;ZG93bnJldi54bWxQSwUGAAAAAAQABAD1AAAAigMAAAAA&#10;" path="m2,r,2l,2,,4,,8r2,9l4,19r2,2l8,21r4,9l17,36r2,l21,30r2,l25,30r2,l32,30r,6l21,36r,2l38,38r-4,l34,40r-13,l21,42r-2,l19,40r-4,l17,42r,2l17,46r,3l17,51r,2l15,53r-3,l15,53r-3,2l12,57r3,2l12,59r,11l12,72r,4l12,80r3,l15,82r2,l19,82r-2,2l25,84r2,l27,87r,2l25,89r,2l27,93r,4l27,110r-2,l23,110r,-7l23,101r,-2l21,99r,-2l21,95r2,-2l23,89,21,87r-2,l17,91r,2l19,95r,2l19,99r,2l19,103r,3l21,110r,2l21,114r,2l21,118r2,l23,120r,2l23,125r2,2l25,129r,2l27,133r,2l29,137r,2l29,141r3,3l29,146r3,l32,148r2,l34,150r,2l36,152r,2l36,156r,2l38,158r2,2l40,163r,2l42,165r,2l44,169r,2l46,173r2,l48,175r,2l51,177r,3l51,182r2,l53,184r2,2l57,186r,2l57,190r2,2l59,194r2,2l63,196r,3l65,199r,2l65,203r,2l65,207r,2l67,211r3,2l72,213r2,l74,215r-2,3l70,218r-3,l67,220r,2l67,224r3,2l72,228r-2,l67,230r-2,l65,232r,-2l63,230r,-2l65,226r-2,l61,226r,2l63,228r,2l61,230r,2l61,234r,3l61,239r,2l63,241r2,l65,239r2,l67,237r-2,l65,234r,-2l67,232r,-2l70,230r2,l72,232r,5l74,239r2,l78,241r2,l82,241r,2l78,243r-2,l78,245r-4,2l74,249r,2l76,251r-2,l72,249r,-2l72,245r-2,l70,247r,2l72,249r,2l70,251r2,l74,251r,2l74,251r2,2l78,253r,-2l78,249r-2,-2l78,245r,2l80,249r2,l84,251r,2l86,256r,2l89,258r2,2l91,262r2,2l95,266r,-2l97,266r,2l95,270r,2l97,272r,3l99,275r,2l101,277r2,2l103,277r,2l105,279r3,2l110,283r2,l114,283r2,-2l118,281r2,2l122,285r-4,4l118,291r,3l120,296r2,l127,298r4,2l131,298r2,2l137,302r,6l137,310r,5l139,315r-2,l131,315r-7,2l131,317r8,l139,321r,2l139,330r-4,2l133,334r-2,l129,336r,-2l127,332r,-2l127,332r,2l127,336r,2l124,338r-2,2l122,342r2,-2l127,340r12,-8l141,336r5,10l146,349r,2l146,353r-3,2l146,355r,2l146,359r-3,l141,361r,2l141,365r2,l143,368r3,l143,370r-2,2l143,372r,2l146,374r2,2l148,387r,25l148,414r,25l148,467r2,27l150,522r,25l150,575r2,27l152,627r,28l152,682r2,28l154,737r,26l154,790r2,28l156,839r,27l156,894r,27l158,946r,28l158,1001r,28l158,1056r2,26l160,1109r,28l160,1164r2,27l162,1219r,27l162,1274r3,27l165,1329r,25l165,1382r2,27l167,1437r,27l169,1481r,25l169,1534r2,27l171,1587r,27l171,1641r2,28l173,1696r2,28l175,1749r,28l175,1804r2,28l177,1857r,27l179,1912r,25l179,1965r2,27l181,2020r,25l181,2072r3,28l184,2127r,28l184,2182r,26l186,2235r,28l186,2286r,25l188,2334r,28l188,2389r2,26l190,2442r,28l190,2495r2,27l192,2550r,27l192,2603r2,27l194,2658r,27l194,2713r,27l194,2765r,28l194,2820r2,28l196,2875r,26l196,2928r,27l196,2981r,27l198,3036r,27l198,3089r,27l198,3131r,27l198,3186r,25l200,3239r,27l200,3293r,28l200,3348r3,28l203,3403r,28l203,3458r,28l205,3513r,28l205,3566r,27l207,3621r,27l207,3676r,27l207,3731r2,25l209,3758r,26l209,3809r,27l211,3864r,25l211,3917r,27l213,3972r,27l213,4024r2,28l215,4079r,28l217,4132r,28l217,4187r2,28l219,4240r,27l222,4293r,27l222,4348r2,25l224,4401r,27l226,4455r,26l226,4508r2,28l228,4561r,28l230,4616r,25l230,4669r,27l232,4722r,25l230,4747r-2,-2l228,4743r-2,l226,4741r-2,l222,4739r-3,l217,4736r-2,l213,4739r-2,l209,4741r,2l207,4745r,2l205,4749r,2l205,4753r,2l205,4758r-2,2l200,4760r,2l198,4762r-2,l194,4764r-2,l190,4764r-2,l186,4764r-2,l181,4764r,-2l179,4762r-2,l175,4760r-2,l171,4760r-2,l169,4762r-2,l165,4762r-3,2l160,4764r,2l158,4766r-2,l154,4768r,2l152,4770r,2l150,4774r-2,3l148,4779r-2,2l146,4783r-3,4l143,4789r-2,2l141,4793r,3l137,4800r-2,2l133,4804r,2l131,4808r-2,4l127,4817r,2l124,4819r-2,l122,4821r-2,l118,4823r-2,l110,4823r-2,2l105,4825r,2l105,4829r,2l105,4834r3,2l110,4836r2,l114,4838r2,-2l118,4836r2,-2l122,4834r5,-3l129,4831r,3l133,4836r4,l137,4838r2,2l139,4842r,2l137,4848r-2,2l133,4853r-2,2l127,4859r-3,2l122,4863r,2l122,4867r,7l122,4876r,2l124,4880r,2l127,4882r4,l133,4884r2,2l135,4889r-4,8l131,4899r-2,6l129,4908r,2l131,4912r,2l133,4914r,2l139,4922r2,5l143,4929r,2l146,4933r,2l148,4935r2,l150,4937r2,-2l156,4931r,-2l158,4929r,-2l158,4924r,-2l160,4922r,-2l162,4920r3,l173,4918r2,2l177,4920r,2l177,4924r2,3l177,4929r,4l177,4935r-2,l175,4937r-2,l171,4937r-2,l169,4939r-2,l167,4943r2,l169,4946r2,4l171,4954r,2l173,4960r,5l173,4967r,6l175,4977r,4l175,4984r,4l175,4990r,4l173,4998r,2l171,5003r,2l167,5007r-2,2l162,5009r,2l158,5017r2,5l158,5026r-4,2l152,5030r-2,2l148,5032r-2,l146,5034r-5,l139,5034r-2,2l135,5039r,2l133,5043r,4l133,5049r-2,l131,5051r-2,l127,5053r-3,l122,5053r-2,l120,5051r-2,l116,5049r-2,l112,5049r-2,2l110,5053r,2l108,5060r2,4l110,5066r,2l110,5070r2,4l112,5077r,2l110,5079r-5,2l99,5081r-2,l95,5081r-2,l89,5081r-3,2l84,5083r,2l82,5085r-2,4l80,5093r,3l80,5098r2,l86,5100r3,l97,5100r2,2l101,5102r,2l101,5106r,2l99,5108r,2l97,5110r-2,l93,5110r-2,l91,5108r-2,-2l86,5104r-2,-2l82,5102r-2,l80,5104r-2,l78,5106r,2l76,5108r-2,2l72,5112r-2,l67,5115r,2l65,5119r,2l65,5123r-2,2l63,5127r,2l61,5134r-2,l59,5138r-2,2l57,5142r,2l57,5146r2,l61,5150r2,l65,5153r2,l70,5153r2,l74,5153r2,2l78,5155r,2l80,5157r,2l80,5161r,2l80,5165r2,2l82,5165r4,l89,5165r2,2l93,5169r2,3l95,5174r,2l95,5178r-2,2l91,5182r-2,l84,5182r-6,l74,5180r-4,-2l65,5182r,2l63,5186r,3l63,5191r,2l65,5195r2,2l70,5199r2,l74,5201r2,l80,5199r2,l84,5199r2,l89,5199r2,l93,5199r2,l99,5201r2,l103,5201r5,l110,5201r2,l116,5201r2,l120,5201r2,2l122,5205r2,l124,5208r,2l122,5214r-2,2l118,5218r-2,2l116,5222r-2,2l114,5227r,2l114,5231r,2l116,5235r2,2l120,5239r2,2l124,5241r5,2l131,5243r4,l139,5243r4,l146,5243r2,3l150,5246r2,2l152,5250r2,2l154,5254r2,l156,5256r2,2l160,5260r2,l165,5265r2,2l171,5271r2,2l175,5277r2,2l179,5281r2,3l184,5284r,2l186,5288r,2l186,5292r,4l186,5298r-2,2l184,5303r-3,2l179,5307r,2l177,5309r,2l175,5311r,2l173,5315r,2l173,5319r2,3l177,5324r2,2l181,5328r,2l184,5330r,4l186,5336r,3l186,5341r2,4l190,5349r,2l190,5353r,2l190,5358r,2l188,5366r,2l188,5370r-2,2l184,5377r,2l181,5381r,2l179,5385r-2,l177,5387r,2l177,5391r,2l179,5396r,2l181,5398r3,2l186,5400r2,2l192,5402r2,2l196,5404r,-2l198,5402r2,l203,5402r,2l205,5406r,2l203,5408r,2l200,5412r-2,l196,5412r-2,-2l192,5410r-2,l184,5408r-3,l179,5408r,2l179,5412r,3l179,5417r2,l184,5419r2,l192,5421r2,l198,5423r5,2l205,5425r2,2l209,5427r2,l215,5429r4,l222,5431r2,l226,5434r2,l230,5436r2,l234,5438r2,l238,5438r3,2l243,5440r4,2l249,5442r2,2l251,5446r2,4l255,5450r,3l255,5457r2,l257,5459r,2l262,5463r4,4l268,5467r2,2l272,5469r2,3l274,5474r3,2l274,5480r,2l274,5484r-2,2l270,5491r-2,2l266,5495r-2,2l262,5499r,2l264,5505r2,3l268,5510r,2l270,5512r,2l270,5516r-2,2l268,5520r,2l268,5524r-2,l268,5527r,2l268,5531r,2l266,5533e" filled="f" strokeweight=".3pt">
                  <v:stroke joinstyle="miter" endcap="square"/>
                  <v:path arrowok="t" o:connecttype="custom" o:connectlocs="12903567,12096602;6855020,21370663;10080912,33870485;9274439,37499466;9274439,47579968;13710040,60483010;19355350,71369952;26210370,81853673;28226552,91934175;24597424,96369596;30645971,96369596;28226552,99595356;33065390,100401796;39920410,110885518;47581903,118546699;56049868,129433641;50001321,137094822;57662814,148384984;61291942,242738479;63711361,425800389;68146962,607249418;72179327,792327428;76614928,973776457;79034347,1159257687;80647292,1339093836;84276421,1515301005;88308785,1699572574;92744386,1882634484;84276421,1912472769;75001982,1920940390;62904888,1921746830;53630449,1937069193;42339829,1947956134;56049868,1952391555;52823977,1968520358;58872523,1989084581;70566381,1983842720;68146962,1994326442;68953435,2018116426;54436922,2031825908;44356011,2036664549;35888045,2048761151;40726883,2059648092;30645971,2059648092;22984478,2074164015;32258917,2082631636;28226552,2087873497;35888045,2096341118;50001321,2100776539;52823977,2114082801;67340489,2123760083;72179327,2139888885;75001982,2147483647;72179327,2147483647;80647292,2147483647;72179327,2147483647;90324968,2147483647;102825298,2147483647;108067372,2147483647;108067372,2147483647" o:connectangles="0,0,0,0,0,0,0,0,0,0,0,0,0,0,0,0,0,0,0,0,0,0,0,0,0,0,0,0,0,0,0,0,0,0,0,0,0,0,0,0,0,0,0,0,0,0,0,0,0,0,0,0,0,0,0,0,0,0,0,0"/>
                </v:shape>
                <v:shape id="Freeform 465" o:spid="_x0000_s1042" style="position:absolute;left:41484;top:46437;width:4439;height:9081;visibility:visible;mso-wrap-style:square;v-text-anchor:top" coordsize="699,1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nJsQA&#10;AADcAAAADwAAAGRycy9kb3ducmV2LnhtbESPQWsCMRSE74X+h/AKvdVEXYqsRimFokIvXUvB22Pz&#10;3F1MXkKS6vbfm0Khx2FmvmFWm9FZcaGYBs8aphMFgrj1ZuBOw+fh7WkBImVkg9YzafihBJv1/d0K&#10;a+Ov/EGXJneiQDjVqKHPOdRSprYnh2niA3HxTj46zEXGTpqI1wJ3Vs6UepYOBy4LPQZ67ak9N99O&#10;g7VT9f41i83Cbve+2VXHUA1B68eH8WUJItOY/8N/7Z3RMFcV/J4pR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P5ybEAAAA3AAAAA8AAAAAAAAAAAAAAAAAmAIAAGRycy9k&#10;b3ducmV2LnhtbFBLBQYAAAAABAAEAPUAAACJAwAAAAA=&#10;" path="m657,r,2l655,2r-2,l653,4,651,2r-3,l646,4r,2l644,8r2,2l646,13r2,2l648,17r,2l646,21r,4l646,27r,2l648,32r3,2l653,34r2,-2l657,32r2,l661,32r,2l661,36r-2,2l657,38r-2,l651,38r-3,2l644,40r-2,l640,40r-2,l638,42r,2l636,44r,2l634,48r,3l634,53r,2l636,55r,2l636,59r,2l636,63r,2l636,67r-2,l634,65r,-2l632,63r,-2l632,59r,-2l632,55r,-2l629,51r-2,l625,51r-2,l623,53r-2,2l621,57r,4l621,63r2,2l625,67r2,l629,67r3,3l634,72r,4l636,78r,2l636,82r,2l634,84r-2,2l629,86r-2,l623,86r-2,l619,89r,2l619,89r,2l619,93r,2l619,97r2,2l623,101r2,2l625,105r,3l625,110r-2,2l621,112r-2,l617,110r-2,l613,110r-3,l610,112r,2l613,116r2,2l619,120r4,2l625,125r2,l629,127r5,2l636,129r2,l640,129r2,2l644,131r4,2l651,135r,2l651,139r,2l651,144r,2l651,148r,2l651,152r,4l651,158r,2l653,165r2,2l657,169r,4l659,175r,2l657,179r,3l657,184r-2,2l655,188r-2,l651,190r,2l651,194r2,4l657,201r4,4l661,207r2,2l663,213r2,2l668,220r4,4l672,226r4,4l678,234r2,2l682,239r2,2l687,241r2,2l691,245r,2l693,249r2,2l695,253r2,l697,255r,3l699,260r-2,2l697,264r,2l695,268r,2l693,270r-2,2l689,275r-2,l684,277r-8,l674,277r-2,l672,279r-2,2l670,283r,2l672,285r,2l674,287r2,2l678,289r2,-2l682,287r,-2l684,285r3,l691,285r2,l695,285r,2l695,289r2,l697,291r,3l695,296r,2l695,300r,2l695,304r-2,l693,306r,2l691,308r-2,2l689,313r-2,2l687,317r,2l687,321r,2l687,325r2,l691,327r2,2l695,329r,3l697,332r,2l699,334r,2l699,338r-2,2l695,342r-2,2l691,344r-2,l687,346r-3,l684,348r,3l682,351r,2l682,355r,4l682,361r,2l680,363r,2l678,367r-2,3l676,372r-2,2l674,376r-2,2l672,380r-4,4l668,386r,3l665,391r,2l665,395r,4l665,401r3,4l668,408r-3,6l665,416r,2l663,422r-2,5l661,429r-2,2l657,435r-4,4l648,444r-4,4l642,450r-2,l636,452r-2,2l627,456r-4,l617,458r-2,l606,460r-4,l596,460r-5,3l589,463r-2,l585,465r-2,l579,467r-4,l570,469r-4,2l562,473r-2,2l556,479r-3,l551,484r,2l549,488r,2l547,492r,4l547,498r,3l547,503r,4l545,509r,4l543,515r-4,2l537,520r-3,l532,522r-2,l528,522r-2,2l524,526r,2l522,530r,2l522,534r,2l524,541r2,2l528,545r,2l530,549r,2l530,553r-2,5l528,560r-2,l524,562r-2,2l520,566r,2l520,570r2,2l522,574r2,3l522,579r,2l520,581r-2,2l515,583r3,l515,585r-2,2l513,589r,2l515,596r,2l515,600r,2l518,602r,2l518,606r2,2l522,610r4,l528,610r4,l534,610r3,l537,613r2,2l537,617r,4l534,621r-2,2l530,625r-6,2l522,627r-2,l518,625r-3,l513,623r-4,-2l509,619r-4,-2l503,615r-2,l499,617r-3,l496,619r,2l496,625r,2l496,629r,5l496,636r,2l499,640r,2l499,644r,2l499,648r-3,3l494,653r-4,l488,655r-2,l484,655r-2,2l480,659r,2l480,663r-3,2l477,667r3,3l480,672r,2l482,676r,2l482,680r,2l480,684r-3,2l475,686r-2,3l471,689r-2,2l465,691r-2,2l458,695r-2,2l456,699r-2,2l454,703r,2l454,708r,2l456,712r,2l458,716r3,l461,720r4,2l467,727r,2l469,733r,2l469,737r2,2l471,741r2,3l473,746r4,4l480,752r2,2l484,754r2,2l488,756r2,2l490,760r,3l490,765r,2l490,769r,2l488,773r-2,2l486,777r-2,2l480,782r-3,2l473,784r-2,l467,784r-4,-2l461,779r,-2l458,775r-2,-2l454,773r-2,l450,775r-2,2l448,782r-2,2l446,786r,2l444,788r,2l442,792r-3,2l439,796r-2,2l435,801r-2,2l431,805r-4,2l425,809r-5,2l418,811r-2,2l412,815r-2,2l408,817r-2,3l401,822r-2,l397,824r-2,l395,826r-2,l389,826r-5,l382,826r-2,l378,826r-4,l370,826r-5,l361,826r-2,l355,828r-2,l353,830r-2,l349,832r-9,11l340,845r-2,2l336,851r-2,2l332,858r,2l332,862r,2l330,866r2,2l332,870r2,2l336,874r2,l340,874r2,l344,872r5,l351,872r2,l355,874r2,l361,877r2,l365,879r3,2l368,883r2,2l370,887r,2l370,891r,3l368,896r,2l365,898r-4,2l359,902r-2,l357,904r-2,2l353,908r,2l353,913r,2l353,917r,4l353,923r,2l353,927r-2,5l351,934r,2l353,940r,2l353,944r-2,4l351,951r,2l349,955r,4l349,961r-3,2l346,965r-2,2l342,970r-2,2l338,974r-2,2l336,978r,2l334,982r-2,2l332,986r-2,3l327,989r,2l325,993r-2,2l323,999r-2,2l319,1003r-2,5l315,1010r-2,2l311,1014r,2l308,1018r,2l306,1022r-2,2l302,1027r-2,2l300,1031r-2,l296,1033r-2,2l292,1035r-3,2l287,1037r-2,l283,1037r-2,l279,1039r-2,l275,1039r-2,2l270,1041r-2,l266,1043r-2,l262,1043r,3l260,1048r-2,2l256,1054r-2,2l254,1058r,2l251,1063r-2,2l247,1067r-2,l245,1069r-2,2l241,1073r-2,l239,1075r-2,2l237,1079r,3l237,1084r-2,4l235,1090r,2l232,1096r,5l230,1103r,2l228,1107r,2l226,1111r,2l224,1115r,5l224,1122r,2l224,1126r,4l224,1134r,2l226,1139r,4l226,1145r,2l228,1149r,2l228,1153r,2l228,1158r,4l228,1164r,2l228,1168r-2,4l226,1174r,3l224,1179r,2l224,1183r-2,2l222,1187r,2l220,1191r-2,2l218,1196r-2,2l213,1200r-2,2l209,1204r-2,2l205,1206r-4,2l199,1208r-2,l194,1208r-2,l190,1208r-2,-2l186,1206r-2,-2l184,1202r-2,-2l182,1198r-2,-5l180,1191r-3,-2l177,1187r,-2l177,1183r,-2l177,1179r,-2l177,1174r3,-2l180,1170r2,-2l182,1166r2,-4l184,1160r2,-2l186,1153r-2,-2l184,1149r,-2l182,1145r-2,l177,1143r-2,-2l173,1141r-2,l169,1141r-2,l167,1143r-2,l163,1145r-2,l161,1147r-3,2l156,1151r,2l156,1155r,3l154,1160r,4l154,1166r,2l152,1170r,2l150,1174r,3l150,1179r,2l150,1183r-2,l148,1185r,2l148,1189r-2,2l144,1193r-2,l139,1196r-2,l137,1198r-2,l133,1200r-2,2l131,1204r-2,l129,1206r-2,2l127,1210r-2,l125,1213r-2,2l123,1217r-3,2l118,1219r,2l116,1223r-2,l112,1223r-2,l108,1223r-2,-2l104,1219r-3,l101,1217r,-2l99,1213r,-3l99,1208r2,-2l101,1204r3,-2l104,1200r2,-2l106,1196r2,-3l108,1191r2,-2l112,1187r2,-2l114,1183r2,-2l116,1179r,-2l114,1174r,-2l114,1170r-2,l110,1168r-2,-2l106,1166r-2,l101,1166r-2,l95,1166r-2,l91,1166r-2,2l87,1168r-2,2l82,1170r-4,2l76,1174r,3l74,1179r,2l72,1181r,2l72,1185r,2l72,1189r,2l72,1193r,3l70,1198r,2l68,1202r-2,2l63,1204r-4,2l57,1206r-2,2l53,1210r,3l53,1215r,2l53,1219r,2l53,1223r2,2l57,1227r2,2l63,1229r3,3l66,1234r2,l68,1236r,2l68,1240r,2l66,1244r-3,2l61,1248r-2,l57,1251r-4,l51,1253r-2,l49,1255r-2,l47,1257r-3,l44,1259r,2l44,1263r,2l44,1267r,3l44,1272r,2l44,1276r,2l44,1280r-2,2l40,1282r-4,l34,1282r-2,l30,1280r-2,-2l28,1276r,-2l28,1272r,-2l25,1267r,-2l23,1263r,-2l21,1261r,-2l17,1257r,-2l15,1253r-2,-2l11,1248r-2,-2l6,1244r-2,l2,1244r,2l,1246r,2l,1251r2,2l4,1255r2,2l6,1259r3,2l11,1263r,4l11,1270r2,l13,1276r,2l13,1280r,2l13,1284r-2,2l11,1291r-2,2l6,1295r,2l4,1301r,4l4,1310r,8l4,1320r,2l4,1324r2,5l6,1331r3,4l9,1337r2,2l11,1341r2,2l15,1348r2,2l17,1352r2,2l21,1356r2,2l25,1360r,3l30,1367r2,l32,1369r2,2l38,1373r2,2l44,1379r3,3l49,1382r4,2l57,1386r4,2l66,1390r2,2l70,1394r2,2l76,1398r,3l78,1403r2,2l80,1409r2,4l82,1415r,2l82,1420r,2l80,1424r,2l80,1428r2,2l85,1430r2,l89,1430r2,-2l93,1426r2,-2l97,1422r,-2l97,1417r-2,-2l95,1411r,-2l95,1407r,-2l95,1403e" filled="f" strokeweight=".3pt">
                  <v:stroke joinstyle="miter" endcap="square"/>
                  <v:path arrowok="t" o:connecttype="custom" o:connectlocs="260503890,10081213;259697376,16129941;256471322,26211155;250422470,22985166;252842011,34679374;250422470,45163836;257277835,52019061;263326687,66536008;266552742,82665950;279456959,100408885;272601594,111699844;278650446,114925832;277843932,125007046;281876500,136298005;274214621,147185715;269375539,164525402;251228984,183881332;224210778,193156048;215339129,209689238;213726102,222996440;208887020,235093896;215339129,245981606;203644682,248804346;201225141,261305051;194369775,273402507;183078585,285499963;192353491,302436401;193563262,315340354;179852531,317759846;164528773,329454053;144769190,333083290;133881256,350826225;149205014,356874953;142349649,369778907;139526851,388328339;130251945,402845286;118557498,417362234;104846767,422604465;95571861,436314915;90329522,454057850;91136036,472607283;82667643,486317733;71376453,477849514;73392737,461719573;62908060,466961803;58068979,481075502;48390815,491559964;40728936,485511236;45164761,471800786;29841003,475430023;22179124,487124230;27421462,500028183;17743299,510109397;11291190,512932136;806514,502447675;5242338,517771119;4435825,539949788;17743299,556079730;33067057,571403174;38309396,568983683" o:connectangles="0,0,0,0,0,0,0,0,0,0,0,0,0,0,0,0,0,0,0,0,0,0,0,0,0,0,0,0,0,0,0,0,0,0,0,0,0,0,0,0,0,0,0,0,0,0,0,0,0,0,0,0,0,0,0,0,0,0,0,0"/>
                </v:shape>
                <v:shape id="Freeform 466" o:spid="_x0000_s1043" style="position:absolute;left:39649;top:55302;width:2572;height:8426;visibility:visible;mso-wrap-style:square;v-text-anchor:top" coordsize="405,13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1iQ8YA&#10;AADcAAAADwAAAGRycy9kb3ducmV2LnhtbESPT2sCMRTE74LfITyhN82quMjWKCL471KsFurxsXnd&#10;LG5e1k2qaz99UxB6HGbmN8xs0dpK3KjxpWMFw0ECgjh3uuRCwcdp3Z+C8AFZY+WYFDzIw2Le7cww&#10;0+7O73Q7hkJECPsMFZgQ6kxKnxuy6AeuJo7el2sshiibQuoG7xFuKzlKklRaLDkuGKxpZSi/HL+t&#10;gs0uPY8vzjzW523Kb/tr8flzPSj10muXryACteE//GzvtIJxMoG/M/EI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1iQ8YAAADcAAAADwAAAAAAAAAAAAAAAACYAgAAZHJz&#10;L2Rvd25yZXYueG1sUEsFBgAAAAAEAAQA9QAAAIsDAAAAAA==&#10;" path="m384,7r2,l386,5r2,-3l390,r3,2l395,2r,-2l397,r2,2l401,5r,2l403,9r2,2l405,13r,2l405,17r,4l405,24r-2,l403,26r-2,2l401,30r-2,2l397,34r-2,2l393,36r-3,2l388,40r-2,l384,40r-2,l382,43r,2l382,47r2,2l384,51r,2l382,55r-2,2l380,59r-2,l378,62r-2,l374,64r-3,l371,66r-2,2l367,70r-2,2l363,76r-2,2l361,81r-2,2l359,87r-2,2l355,89r-3,l352,87r-2,-2l348,83r-2,-2l344,81r-2,-3l340,78r-2,l336,81r-3,l331,81r-2,-3l327,78r-2,l323,81r-2,2l321,85r-2,2l319,89r-2,2l317,93r-3,2l314,97r,3l314,102r,2l314,106r,4l314,112r,2l314,116r,3l314,121r-2,l310,123r-2,2l306,125r-2,l302,127r-4,l295,127r-2,l289,127r-4,-2l283,125r-4,-2l276,123r-4,l268,125r-4,2l262,131r-5,2l257,136r-2,l255,138r,2l253,140r,2l253,144r,2l253,148r,2l253,152r2,3l255,157r,2l255,161r2,l257,163r,2l260,167r,2l262,169r2,l266,169r2,2l270,169r2,l274,169r2,-2l281,167r2,-2l285,163r4,l291,161r2,l298,159r6,-2l308,155r2,-3l312,150r5,l321,148r4,-2l327,144r,-2l329,142r2,-2l333,140r3,l336,142r,2l336,148r,2l338,155r,2l340,159r2,2l342,163r-2,4l340,169r,2l338,174r-2,4l333,180r,2l331,186r,2l329,193r,2l327,197r,2l325,201r-2,2l321,205r-4,4l314,212r-4,2l308,216r-4,2l300,220r-5,2l293,224r-2,2l287,226r-4,2l281,228r-2,l276,228r,3l274,231r-2,l270,231r-2,l266,231r-2,l262,231r-2,l257,231r-2,l253,231r-2,l249,231r-2,-3l245,228r-2,l238,228r-4,3l230,231r-2,l226,233r-2,l224,235r-3,l219,237r,2l217,239r,2l217,243r-2,l215,245r,2l215,250r,2l217,252r,2l217,256r2,2l219,260r2,2l224,264r2,l230,266r2,l234,266r2,l238,266r5,l245,266r,-2l247,264r2,l249,262r2,l253,262r2,l257,262r3,l262,262r,2l264,264r2,l266,266r2,3l268,271r,2l266,275r,2l264,277r-2,l260,279r-3,l255,279r,2l253,281r-2,5l249,288r,2l247,294r-2,2l245,298r,2l245,302r-2,3l243,307r,2l243,311r,2l243,315r,2l245,319r,2l245,324r2,2l247,330r2,2l249,334r,2l251,338r,2l251,343r2,l253,345r2,4l255,351r2,2l257,355r3,2l260,359r,3l262,362r,2l262,366r,2l264,368r,2l264,372r,2l264,376r,5l264,383r,2l264,387r-2,l262,389r,2l260,393r,2l257,397r-2,l255,400r-2,l251,402r-2,l247,402r-2,2l243,404r-2,l238,404r-2,-2l236,404r-2,l232,404r-2,l228,406r,2l228,410r,2l228,414r,2l228,419r,2l228,423r,2l228,427r,2l230,429r,2l230,433r,2l230,438r2,2l232,442r2,2l234,446r,2l236,448r,2l238,450r,2l238,455r,2l236,459r-2,2l232,463r-2,2l228,465r-4,2l221,467r-2,-2l217,465r-2,l213,463r-2,l211,461r-2,l209,459r-2,l207,457r-2,-2l205,452r-3,-2l200,448r-2,l196,448r-2,2l192,450r-2,l190,452r-2,l186,452r,3l183,455r,2l181,457r,2l181,461r,2l181,465r,2l181,469r2,2l186,474r2,2l188,478r2,l190,480r2,l194,480r2,l198,482r2,l202,482r3,l207,482r2,2l211,484r2,l215,484r2,l219,484r2,l224,484r2,l228,484r2,l232,484r2,2l236,486r2,l241,486r2,l245,484r2,l249,484r2,l251,486r2,l253,488r,2l253,493r,2l255,495r,2l255,499r,2l255,503r2,2l257,507r3,2l260,512r2,l262,514r,2l264,518r,2l264,522r,2l262,526r,2l260,531r-3,l257,533r-2,l253,533r-4,l247,531r-2,-3l243,526r,-2l238,524r-2,l234,524r-2,l230,526r-4,l224,526r-3,l219,528r-2,l215,528r-2,l211,528r-4,l205,528r-7,-2l194,524r-2,l190,524r-2,l186,522r-5,l179,520r-2,l175,518r-4,-4l164,507r-2,-2l160,505r-2,-2l156,501r-2,l150,501r-2,l145,501r-2,2l141,505r,2l141,509r,3l141,514r,2l141,518r2,2l143,522r2,2l145,526r3,l148,528r4,5l154,535r2,2l158,539r4,2l164,543r,2l167,547r2,3l169,552r,2l171,556r,2l171,560r2,4l175,566r,3l177,571r,2l177,575r2,4l179,581r2,l181,585r2,3l183,590r3,4l188,596r2,4l192,600r,2l194,605r2,2l200,609r2,l205,611r4,2l211,613r6,2l219,615r5,l226,617r4,l234,617r4,2l241,621r2,3l245,626r,2l245,630r2,2l247,634r,2l247,638r-2,2l245,643r-2,4l241,649r-3,2l234,653r-2,l228,655r-2,l224,657r-3,l219,657r-2,l213,657r-4,-2l202,655r-2,l194,653r-2,l190,653r-2,-2l183,649r-4,-2l175,643r-2,-3l169,640r-5,l162,640r-2,3l156,645r-2,2l154,651r-2,2l152,655r-2,2l150,659r2,3l152,664r,2l156,668r2,2l160,672r2,2l162,676r2,2l164,681r7,6l173,687r,2l177,691r2,2l183,695r3,l188,695r4,l194,695r4,l200,693r5,-2l209,689r2,-2l213,685r4,-2l221,681r3,l228,678r2,l232,678r4,3l241,683r2,2l243,687r2,2l245,691r,2l245,695r,2l243,700r-2,2l238,704r-2,4l232,712r,2l232,716r,3l230,723r,4l230,729r-2,4l228,735r,3l228,742r,4l226,752r-2,5l224,761r-3,2l221,765r,2l219,769r-2,2l217,774r,4l215,780r-2,2l213,784r-2,2l209,788r,2l207,790r,3l205,793r,2l205,797r-3,l202,799r,2l200,801r,2l198,805r-2,2l194,809r-2,3l190,814r-2,2l186,818r-5,2l181,822r-4,l175,824r-2,l171,824r,2l167,826r,2l164,828r-2,3l160,831r-2,2l156,835r-2,2l152,837r-2,2l148,839r,2l145,843r-2,l141,845r,2l139,850r-2,l135,852r-2,2l129,854r-5,2l122,858r-4,l116,860r-2,2l112,864r-2,l107,866r,3l105,869r,2l103,873r,2l103,877r-2,l101,879r-2,2l99,883r-2,2l97,888r-2,l95,890r-2,2l93,894r,2l93,898r,2l91,900r-3,2l86,904r,3l84,907r,2l82,911r-2,l78,913r,2l76,915r-2,2l74,919r-2,2l72,924r-3,2l67,928r,2l65,932r,2l65,936r-2,2l63,940r-2,3l61,945r-2,2l59,949r-2,2l57,953r,2l55,957r,2l55,962r,2l55,966r,2l55,970r2,2l57,974r,2l57,978r,3l57,985r,2l57,991r,4l59,997r,5l59,1004r,4l61,1010r,2l63,1014r,2l63,1021r2,2l67,1025r,2l67,1029r2,2l72,1040r2,2l76,1046r6,13l84,1063r,4l84,1069r2,5l86,1078r,6l84,1088r2,2l88,1097r,2l91,1103r2,4l95,1112r2,4l97,1118r2,2l101,1120r2,2l112,1126r2,2l116,1131r2,2l120,1135r2,2l124,1137r,2l126,1141r3,l131,1145r2,l135,1147r2,l137,1150r2,2l141,1154r2,2l143,1158r2,2l148,1162r,2l150,1166r,3l156,1179r2,2l158,1183r2,l162,1185r,3l164,1188r3,2l169,1190r2,2l173,1192r2,l177,1192r,2l179,1194r2,l183,1196r3,2l188,1198r2,2l190,1202r2,2l192,1207r2,l194,1209r,2l196,1213r,2l198,1217r2,2l200,1221r,3l202,1226r,2l202,1230r,2l202,1234r,2l202,1238r,2l205,1240r,3l205,1245r,2l205,1249r,2l205,1253r,2l205,1257r-3,l202,1259r,3l202,1264r,2l200,1266r,2l200,1270r,2l198,1272r,2l198,1276r-2,l196,1278r-2,l194,1281r-2,l192,1278r-2,l188,1278r,3l188,1283r,2l188,1287r-2,l186,1289r-3,l183,1291r-2,l181,1293r,2l179,1295r,2l177,1300r,2l175,1302r,2l173,1304r,2l171,1306r-2,l167,1306r-3,l164,1304r-2,l162,1302r-2,l158,1302r-2,l154,1302r-2,l150,1302r-2,l148,1304r-3,l143,1304r-2,l139,1304r-2,l135,1304r-2,l131,1304r,2l129,1306r-3,l124,1306r-2,l120,1306r-2,l116,1306r-2,l112,1306r,2l110,1308r-3,l105,1310r,-2l103,1308r-4,-2l97,1308r-2,l93,1308r-7,2l80,1310r-6,2l69,1314r-2,l65,1314r-2,2l59,1316r-4,l53,1316r-11,3l40,1319r-2,2l36,1323r-2,l31,1321r-2,l27,1323r-2,l23,1323r,2l19,1325r-4,2l6,1327r-6,e" filled="f" strokeweight=".3pt">
                  <v:stroke joinstyle="miter" endcap="square"/>
                  <v:path arrowok="t" o:connecttype="custom" o:connectlocs="163322000,6854483;154046923,18144221;146384904,30643573;134286978,32659597;126624958,42739720;114930296,50400613;102025842,59674326;109687862,68141628;131867393,58061506;137109827,68948038;124205373,87092259;106461748,93140332;90331180,94753152;89121388,105639684;103638899,105639684;102832370,113300577;98799728,128622364;104848691,143944150;105655220,156846707;94363822,162894780;92750765,174587723;92750765,187490279;80652840,180635796;72990820,188296689;85088746,195151173;99606257,195151173;104848691,206440910;98799728,212892188;82669160,212892188;62102686,202005656;59683101,212892188;70571235,229423589;80652840,245551785;99606257,254825498;85895274,264905621;62102686,260873572;69764706,277001768;90331180,274582538;93557294,287081890;89121388,309258160;81459368,322160717;68958178,333047249;56053723,342724167;41536212,352804289;34680721,364497231;26212173,376593379;22179531,391108755;25405644,409656180;33874193,438686933;49198232,458443974;60489630,470136916;72990820,481426653;81459368,494329210;81459368,506828562;77426726,515295865;71377763,524972782;60489630,524972782;47585175,526585602;27825230,529811241;9275077,534246495" o:connectangles="0,0,0,0,0,0,0,0,0,0,0,0,0,0,0,0,0,0,0,0,0,0,0,0,0,0,0,0,0,0,0,0,0,0,0,0,0,0,0,0,0,0,0,0,0,0,0,0,0,0,0,0,0,0,0,0,0,0,0,0"/>
                </v:shape>
                <v:shape id="Freeform 467" o:spid="_x0000_s1044" style="position:absolute;left:30486;top:63728;width:9163;height:4979;visibility:visible;mso-wrap-style:square;v-text-anchor:top" coordsize="1443,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p3ScMA&#10;AADcAAAADwAAAGRycy9kb3ducmV2LnhtbESPT2sCMRTE7wW/Q3iCt5pYqcpqFBGkxVv9d35snruL&#10;ycuyievWT98UBI/DzPyGWaw6Z0VLTag8axgNFQji3JuKCw3Hw/Z9BiJEZIPWM2n4pQCrZe9tgZnx&#10;d/6hdh8LkSAcMtRQxlhnUoa8JIdh6Gvi5F184zAm2RTSNHhPcGflh1IT6bDitFBiTZuS8uv+5jSc&#10;8+mnun2dNztjH9f4aLdW7k5aD/rdeg4iUhdf4Wf722gYqwn8n0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p3ScMAAADcAAAADwAAAAAAAAAAAAAAAACYAgAAZHJzL2Rv&#10;d25yZXYueG1sUEsFBgAAAAAEAAQA9QAAAIgDAAAAAA==&#10;" path="m1443,r-5,2l1434,2r-2,l1430,2r-2,2l1426,4r-2,l1422,4r-3,l1415,6r-4,l1409,6r-6,2l1400,8r-6,l1392,8r-6,l1379,8r-4,l1373,8r-2,l1367,8r-5,3l1348,13r-5,l1339,15r-8,2l1327,17r-5,2l1320,19r-4,2l1314,23r-2,l1308,25r-7,5l1295,32r-2,l1293,34r-2,l1289,34r,2l1286,36r-2,2l1282,38r-2,2l1278,40r-2,2l1274,44r,2l1272,49r-2,2l1267,51r-2,l1263,53r-2,l1261,55r-2,2l1257,57r,2l1255,59r-2,2l1251,63r-3,3l1246,68r,2l1244,72r-2,2l1240,76r-2,4l1236,82r-2,3l1232,87r,2l1229,93r-2,2l1227,97r-2,l1223,99r-2,l1219,101r-2,3l1213,106r-3,2l1208,110r,2l1204,112r-2,2l1200,114r-2,l1196,114r-3,-2l1191,110r-2,l1189,108r-2,-2l1187,104r-2,-3l1185,99r-2,l1183,97r-2,l1181,95r-2,l1177,93r-3,-2l1172,91r-2,-2l1168,87r-2,l1164,82r-2,l1160,80r-2,-2l1155,78r-2,l1153,76r-2,l1149,74r-2,l1145,74r-2,-2l1141,72r-2,l1136,72r,-2l1134,72r-2,l1130,72r-2,l1128,74r-2,l1124,74r-2,2l1120,78r-3,l1115,80r-2,l1109,80r-2,2l1105,82r-2,l1101,85r-3,l1096,85r,2l1092,87r,2l1090,89r-2,l1088,91r-2,l1084,91r-5,2l1077,95r-2,l1073,97r-2,2l1069,99r,2l1067,101r-2,3l1063,106r-3,4l1058,110r-2,2l1054,116r-2,2l1050,120r,3l1048,123r,2l1046,127r,2l1044,129r,2l1041,133r,2l1039,137r,2l1037,142r,2l1037,146r,2l1037,150r,2l1037,154r,2l1037,158r-2,l1035,161r,2l1035,165r,2l1033,169r,4l1033,175r,2l1031,177r,3l1031,182r-2,2l1029,186r,6l1029,203r,8l1029,213r-2,3l1025,224r-5,6l1018,235r,4l1016,241r-2,4l1012,251r-2,7l1008,262r-2,4l1006,268r,2l1003,273r-2,2l1001,279r,2l999,285r,2l997,287r,2l997,292r-2,2l993,296r,2l991,300r,2l991,304r-2,2l987,311r,4l984,317r,2l984,321r-2,2l982,325r2,l984,327r-2,l982,330r,2l982,334r,2l984,338r,2l984,342r3,2l989,346r,3l991,349r,2l991,355r2,6l995,366r,2l995,370r2,l999,370r,2l997,372r-2,2l993,374r-2,l991,372r-2,l987,372r,2l989,376r2,l993,378r2,l997,380r2,2l1001,385r2,4l1006,391r2,2l1012,397r2,l1016,399r2,l1018,401r2,l1020,404r2,l1022,406r3,2l1027,410r,2l1029,414r,2l1031,418r,2l1031,423r2,2l1033,427r,2l1035,429r,2l1035,433r2,4l1039,439r,3l1041,444r3,2l1046,448r,2l1048,450r,2l1050,452r,2l1052,454r,2l1054,456r2,2l1058,458r2,l1060,461r3,l1065,463r2,l1069,465r2,2l1073,469r,2l1075,471r2,2l1077,475r2,l1082,477r,3l1084,480r,2l1084,484r2,2l1086,488r,2l1088,490r,2l1088,494r2,2l1090,499r,2l1090,503r2,2l1092,507r,2l1092,511r2,l1094,513r,2l1096,518r,2l1096,522r2,2l1098,526r3,l1101,528r,2l1101,532r,3l1103,535r,2l1103,539r,2l1105,543r,2l1105,547r2,2l1107,551r-2,3l1107,556r,2l1107,560r2,l1109,562r2,l1111,564r2,2l1115,566r,2l1117,570r,3l1120,575r,2l1120,579r,2l1117,581r,2l1117,585r,2l1115,587r,2l1115,592r,2l1113,596r,2l1113,600r,2l1111,604r,2l1109,608r,3l1109,613r,2l1107,615r,2l1107,619r,2l1105,623r,2l1105,627r-2,l1105,627r-2,3l1101,632r,2l1101,636r-3,l1098,638r,2l1098,642r-2,l1096,644r,2l1094,649r,2l1094,653r-2,2l1092,657r2,l1094,659r2,-2l1096,659r,2l1096,663r-2,2l1094,668r,2l1092,670r,2l1090,674r,2l1092,678r,2l1092,682r-2,3l1090,687r-2,2l1088,691r-2,2l1086,695r-2,l1084,697r,2l1082,699r,2l1079,701r,3l1079,706r-2,l1077,708r-2,l1075,710r,2l1073,712r,2l1073,716r-2,2l1071,720r-2,l1069,723r-2,l1065,723r-2,2l1060,725r-4,2l1054,727r,2l1052,729r-2,2l1048,731r-2,l1044,731r-3,2l1039,733r-2,l1037,735r-2,l1035,733r-2,l1031,733r,2l1029,735r,-2l1027,733r-2,l1022,733r-4,2l1014,737r-4,l1003,739r-6,l993,739r-2,l987,739r-7,l974,737r-4,l965,737r-4,-2l955,733r-7,-2l946,731r-4,-2l938,729r-2,-2l934,727r-5,-2l925,723r-4,-3l919,718r-4,l913,716r,2l913,720r-3,l908,720r,-2l906,716r-4,-2l900,712r,-2l900,708r,-2l900,704r-2,-3l898,697r-2,-2l894,693r-3,-2l889,689r-2,-2l885,685r-2,-3l883,680r-2,l879,678r-2,-2l875,676r-3,-2l870,674r,-2l868,672r-2,-4l864,665r-2,l862,663r-2,l858,661r-2,l856,659r-3,-2l849,655r-2,l847,653r-4,l843,651r-2,l841,649r-2,l837,649r,-3l834,646r-2,-2l830,644r-2,-2l826,642r-2,l824,640r-2,l820,640r-2,-2l815,638r-2,l811,638r-2,l807,638r-2,l803,638r,-2l799,636r-3,l794,634r-6,-4l784,630r-2,-3l780,627r-7,-2l767,621r-2,l763,619r-7,-2l754,615r-2,l750,613r-2,l746,613r-2,-2l742,611r-3,-3l737,606r-2,l727,602r-5,l718,600r-2,l714,600r-6,-2l706,598r,2l703,600r-2,l701,598r-4,2l695,600r-2,l689,602r-2,l684,602r-4,l674,600r-2,l670,598r-5,l661,596r-4,-4l655,589r-2,l651,587r-2,l646,585r,-2l644,583r-2,-2l640,581r-2,-2l636,579r,-2l634,577r-2,-2l630,575r,-2l627,573r-2,-3l623,568r-2,l617,566r,-2l615,562r-2,-2l611,560r-3,-2l606,556r-2,-2l602,551r-2,l596,547r,-2l594,543r-2,-2l587,541r,-2l585,539r,-2l585,535r-2,l581,532r-2,l579,530r-2,-2l575,528r-2,-2l570,524r-2,l568,522r-2,-2l564,520r,-2l562,518r-2,-3l558,515r-2,l554,515r,-2l551,513r-4,l545,513r-2,-2l541,511r-2,-2l537,509r-2,l532,509r-2,-2l528,507r-10,-4l516,501r-5,l509,501r-2,-2l505,496r-2,l501,494r-5,-2l494,492r-4,-2l488,490r-2,-2l484,488r-2,l482,486r-2,l477,484r-4,-2l469,480r-4,-3l461,477r-5,-2l454,473r-2,l450,473r,-2l448,471r-2,l442,469r-9,-2l429,465r-4,l423,463r-7,-2l412,458r-2,l406,456r-2,-2l401,454r-2,l399,452r-2,l395,452r-4,-2l387,450r-2,l382,448r-2,l378,448r-2,-2l374,446r-2,l368,444r-2,l359,444r-2,-2l353,442r2,2l359,446r2,l366,448r-5,2l359,450r-2,l353,450r-2,l344,450r-2,l340,450r-2,l336,450r-4,-2l328,448r-3,l323,448r-2,l317,446r-2,l313,444r-2,l309,444r-3,l309,442r2,l313,442r2,l317,442r,-3l315,439r-2,l309,439r-3,l304,439r-2,3l300,442r-2,4l296,448r-2,l292,450r-2,l287,450r-2,l285,452r,-2l287,450r3,l292,450r4,-2l296,446r2,-2l300,442r-4,l292,442r-2,2l287,444r-2,l283,446r-2,l277,446r-2,2l270,448r-2,2l266,450r-2,l262,452r-2,2l258,456r-4,2l256,456r2,l256,458r-2,3l249,463r-2,2l245,467r-2,l239,467r-2,2l235,471r-5,2l228,473r,2l226,475r-2,l222,475r-2,2l218,480r-2,2l216,484r-3,2l211,488r-2,2l207,490r-2,l205,492r-2,2l201,494r,2l199,496r-2,3l197,501r-3,2l192,503r,2l190,507r-2,2l186,511r,2l184,513r-2,2l182,518r-2,l178,520r-3,2l173,524r-4,4l167,530r-2,2l163,535r-2,l161,537r-2,2l156,541r-2,l154,543r-2,2l150,547r-2,l148,549r-2,2l142,558r-2,2l137,560r,2l135,566r-2,7l129,579r-2,4l127,587r-2,l125,592r,4l123,598r,2l121,604r,2l121,608r-3,3l118,613r-2,2l114,617r,6l112,625r,2l110,630r,2l108,634r,2l106,636r-2,l102,636r-3,4l99,642r-2,4l95,649r-2,2l91,653r-2,2l89,657r-2,l87,659r-2,l85,661r-2,l83,665r-3,l80,668r-2,l76,670r-2,l74,672r-2,l72,674r-2,l68,674r,2l66,678r,2l66,682r,3l64,685r,2l61,687r,2l59,691r-2,2l55,693r,2l53,695r,2l51,699r-2,l49,697r,2l47,699r-2,2l45,699r-3,l40,701r-2,l38,704r-2,2l36,708r-2,l34,710r-2,l32,712r-2,2l30,716r-2,l28,718r-3,2l23,723r-2,2l21,727r-2,2l19,731r-2,2l15,737r-2,2l11,742r,2l11,746r-2,4l9,752r-3,l6,756r-2,5l4,763r-2,2l2,767r,2l2,771r-2,l,773r,2l,777r,3l,782r,2e" filled="f" strokeweight=".3pt">
                  <v:stroke joinstyle="miter" endcap="square"/>
                  <v:path arrowok="t" o:connecttype="custom" o:connectlocs="561286137,3226202;529028313,9275330;512899401,19760486;500802717,29842366;487093142,44360274;476206126,39117696;463302997,29842366;450399867,31455467;437093515,36698045;423383940,49602852;418142043,62104383;414916261,77428842;404432468,110094134;397980903,127031693;398787349,139533225;398787349,150018381;410480810,161713362;417335598,173811618;426609722,184700049;437093515,194378655;441125743,206880186;445561194,219784993;451609536,231883250;447980530,244384781;443948302,256483038;441932188,266564918;437899960,280276276;431851619,289551606;418948489,295600734;402013131,298020385;372981090,291567982;362094074,282695927;349997390,271000946;338303929,261725616;325400799,257289588;303223545,248014258;283465628,241965130;263304488,237529103;251207804,229060323;236691783,217365342;226611213,208896562;208869410,202847434;192337275,195185205;167740685,185909875;150805327,179860747;137902198,181473848;126208736,178247646;114918498,181473848;111692716,179860747;97983140,188329526;83467120,197604856;73386550,207686737;60483420,220591544;49596404,241965130;41128726,256483038;31451378,269387845;23790145,278663175;14516021,284712303;6048342,297213835;0,312538293" o:connectangles="0,0,0,0,0,0,0,0,0,0,0,0,0,0,0,0,0,0,0,0,0,0,0,0,0,0,0,0,0,0,0,0,0,0,0,0,0,0,0,0,0,0,0,0,0,0,0,0,0,0,0,0,0,0,0,0,0,0,0,0"/>
                </v:shape>
                <v:shape id="Freeform 468" o:spid="_x0000_s1045" style="position:absolute;left:25444;top:59518;width:5499;height:10071;visibility:visible;mso-wrap-style:square;v-text-anchor:top" coordsize="866,1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Rt48IA&#10;AADcAAAADwAAAGRycy9kb3ducmV2LnhtbERPz2vCMBS+D/wfwhN203QTRKtRROdQwYN1l90ezbPt&#10;2ryUJGr9781B2PHj+z1fdqYRN3K+sqzgY5iAIM6trrhQ8HPeDiYgfEDW2FgmBQ/ysFz03uaYanvn&#10;E92yUIgYwj5FBWUIbSqlz0sy6Ie2JY7cxTqDIUJXSO3wHsNNIz+TZCwNVhwbSmxpXVJeZ1ej4PCV&#10;m2Z1fHTXza9zf/tzPc2+a6Xe+91qBiJQF/7FL/dOKxglcW08E4+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JG3jwgAAANwAAAAPAAAAAAAAAAAAAAAAAJgCAABkcnMvZG93&#10;bnJldi54bWxQSwUGAAAAAAQABAD1AAAAhwMAAAAA&#10;" path="m794,1447r-2,l792,1449r,2l792,1453r,2l792,1457r,2l792,1462r,2l792,1466r,2l792,1470r2,l794,1472r,2l794,1476r,2l794,1481r,2l794,1485r,2l796,1487r,2l796,1491r2,2l798,1495r2,3l800,1500r,2l803,1502r,2l803,1506r2,2l805,1510r2,2l809,1514r,3l811,1517r,2l813,1519r,2l815,1521r,2l817,1525r2,l819,1527r3,l822,1529r2,l824,1531r2,2l828,1533r2,l830,1536r,2l832,1538r2,2l836,1540r,2l839,1542r,2l841,1544r,2l843,1546r,2l845,1548r2,2l849,1552r2,l851,1555r2,l855,1557r5,2l862,1559r2,2l866,1561r-2,2l862,1563r-2,l858,1563r,2l855,1565r-2,l851,1567r-2,l847,1567r,2l843,1569r-2,2l839,1571r-3,3l834,1576r-4,l830,1578r-2,l826,1578r-4,4l819,1582r-2,2l813,1584r,2l811,1586r-2,l807,1586r-2,l803,1584r-3,l798,1584r-2,l794,1582r-2,l790,1582r-2,-2l786,1580r-2,l784,1578r-3,l779,1576r,-2l777,1571r-2,-2l775,1567r-2,-2l773,1563r,-2l773,1559r,-4l771,1552r2,-4l771,1546r,-2l771,1542r2,-2l773,1538r,-2l773,1533r,-2l773,1529r,-2l771,1525r,-2l771,1521r,-4l769,1517r,-3l769,1512r,-2l769,1508r-2,-2l767,1504r,-2l765,1502r,-2l762,1498r,-3l760,1495r,-2l758,1493r,-2l756,1491r-2,-2l752,1489r,-2l750,1487r-2,-2l746,1485r,-2l743,1483r-2,-2l739,1478r-2,l735,1476r-2,l733,1474r-2,l729,1472r-2,-2l724,1470r,-2l722,1468r,-2l720,1464r-2,l716,1462r-2,-3l714,1457r-2,l712,1455r-2,-2l708,1451r,-2l708,1447r-3,-4l703,1438r-2,-6l699,1430r,-2l699,1426r-2,-5l697,1419r-2,-4l691,1411r-2,-4l689,1405r-3,-3l686,1400r-2,-4l682,1400r,2l680,1405r-2,4l678,1411r-2,l674,1411r-2,l670,1411r-3,l665,1411r-2,l661,1411r-2,l655,1411r-4,-2l646,1409r-2,l642,1409r,-2l640,1407r-2,l634,1407r-5,l627,1407r-2,l623,1405r-4,l617,1405r-2,-3l610,1402r-2,l606,1402r-2,3l604,1407r,2l604,1411r-2,2l602,1415r,2l602,1419r,2l602,1424r,4l602,1430r2,2l606,1434r,2l608,1440r2,3l613,1445r4,2l619,1449r4,2l625,1451r4,2l634,1457r4,l640,1459r6,3l653,1466r4,2l661,1472r4,4l667,1478r3,l674,1483r2,2l676,1487r2,4l678,1493r2,2l680,1498r,2l680,1504r-2,2l678,1510r-2,4l676,1519r-2,6l674,1527r-2,4l672,1533r-2,3l670,1538r-5,2l663,1544r-2,2l659,1548r-2,2l653,1550r-7,2l642,1555r-2,-3l634,1552r-2,-2l629,1548r-2,l621,1544r-2,-4l617,1536r,-3l617,1531r-2,l615,1529r-2,l610,1527r-2,-2l606,1523r-2,-2l602,1519r-2,-2l598,1512r-2,-2l593,1508r-2,l591,1506r-2,-2l587,1504r-2,-2l583,1502r-2,-2l579,1500r-2,-2l574,1495r-2,l570,1495r-2,-2l566,1491r-2,l560,1489r-2,-2l553,1487r-2,-2l549,1485r-2,-2l545,1483r-2,-2l539,1481r-3,-3l534,1478r-2,l532,1476r-2,l528,1476r-2,-2l524,1474r-2,-2l520,1472r-3,-2l515,1468r-2,-2l511,1464r-4,l507,1462r-2,l503,1459r,-2l501,1455r-3,l496,1453r,-2l496,1449r-2,-2l492,1445r,-2l492,1438r,-2l490,1432r,-6l492,1424r,-3l492,1419r2,-2l496,1411r2,-2l501,1400r,-4l503,1392r,-2l505,1383r,-2l505,1377r,-4l505,1369r-2,-7l501,1356r-3,-4l496,1345r-2,-2l494,1341r-2,-2l492,1337r-2,-2l488,1333r-2,-2l484,1328r-2,-2l479,1326r-4,-4l473,1322r-2,-2l469,1318r-2,-2l465,1316r,-2l463,1312r-5,l456,1309r-2,-2l452,1305r-2,-2l448,1301r,-2l444,1295r-3,-5l441,1288r-2,l437,1284r-2,-4l433,1278r-4,-7l427,1269r,-2l422,1261r-4,-6l418,1252r-2,-2l416,1244r-2,-2l414,1240r,-2l412,1236r,-3l412,1231r-2,-6l408,1223r-2,-2l403,1214r-2,l399,1208r-2,-2l397,1204r-2,-2l393,1198r,-3l391,1193r-2,-4l389,1187r-2,-2l387,1183r-3,-2l384,1178r-2,-2l380,1172r,-4l378,1166r,-2l378,1159r-2,-2l376,1155r,-2l376,1151r-2,-4l374,1143r-2,-3l372,1138r-2,-4l370,1128r,-2l370,1124r,-5l370,1115r2,-2l374,1109r,-2l374,1105r2,-3l376,1100r2,-2l378,1096r2,-2l380,1090r2,-4l382,1083r,-4l382,1077r,-2l382,1073r,-2l380,1069r-4,-2l374,1064r-4,-2l365,1062r-2,l361,1062r-2,l357,1062r-6,l348,1064r-8,l336,1067r-2,l332,1067r-3,l327,1067r-4,-3l321,1064r,-2l321,1060r,-6l321,1050r,-5l319,1043r-2,-2l315,1039r-5,-4l310,1033r-2,-2l306,1029r-2,-7l302,1020r-2,-2l300,1016r-2,l298,1014r-2,-2l296,1009r-2,-2l294,1005r,-2l294,997r,-2l294,993r,-3l296,986r2,-2l298,982r,-4l298,976r2,-5l300,969r,-2l300,965r,-2l302,961r,-2l302,957r2,-2l304,952r2,-2l308,948r2,l310,946r3,-2l315,942r2,-2l319,938r2,l321,936r2,l325,931r2,-4l329,925r3,-4l332,919r2,-2l336,914r2,-2l340,912r2,l344,910r7,-2l355,906r8,-2l374,904r6,l389,904r2,-2l393,902r2,l397,900r2,l401,898r2,l406,895r2,l410,895r2,-2l414,893r2,l418,891r,-2l420,887r,-2l422,885r,-2l425,881r,-2l427,876r,-2l427,872r,-2l427,868r2,-4l429,862r,-3l429,857r,-2l431,851r,-4l431,845r2,-2l433,838r,-2l433,834r,-2l435,832r,-2l435,826r,-2l437,821r,-4l437,815r,-2l437,811r,-2l437,807r-2,-2l435,802r,-4l433,790r,-4l429,775r,-2l427,769r,-2l425,762r,-2l422,756r,-4l420,750r,-2l420,745r-2,-2l418,741r-2,-4l416,735r-2,-2l414,731r-2,-2l412,724r-2,-2l410,720r-2,-2l406,716r,-2l403,712r-4,-7l397,703r-2,-4l391,697r,-2l389,693r-2,-3l382,686r-2,-2l378,682r-2,-2l372,676r-2,-2l365,671r-2,-4l361,665r-2,-2l357,659r-2,-2l353,652r-2,-4l348,646r-2,-4l346,640r,-2l344,636r-4,-5l338,627r-2,-2l336,623r-2,-2l334,619r-2,-5l329,612r,-2l327,606r,-2l325,602r,-2l325,598r-2,l323,595r,-2l323,591r,-2l321,589r,-2l321,585r,-2l319,581r,-2l319,576r-2,-2l317,572r-2,-2l315,568r-2,l313,566r-3,-2l310,562r-2,-2l308,557r-2,-2l304,553r,-2l302,551r,-2l302,547r-2,l300,545r,-2l298,543r,-3l296,538r,-2l296,534r,-2l294,530r,-2l294,526r,-2l294,521r-3,-2l291,517r,-2l291,513r,-2l289,509r,-2l289,505r,-3l289,500r,-2l287,496r,-2l287,492r,-2l287,488r2,-5l289,481r,-4l289,475r,-2l289,471r,-2l289,460r,-4l289,454r2,-2l296,450r2,-2l300,448r4,2l308,450r2,l315,452r6,2l323,454r4,2l329,456r5,l336,456r4,l342,454r2,l346,452r2,l353,448r,-3l355,443r,-4l357,435r,-2l355,431r,-2l355,426r,-2l353,422r-2,-2l348,418r-2,-4l344,412r,-2l342,407r-2,-2l340,403r-2,l338,401r-2,-2l334,399r-2,-2l329,395r-2,-2l325,390r-2,-2l323,386r-2,l321,384r-2,-2l317,382r,-2l315,378r-2,-2l310,374r,-3l308,369r-2,-4l306,363r-2,-2l302,359r,-2l300,357r-2,-2l296,350r,-2l294,344r,-2l296,340r,-2l298,336r,-3l298,331r,-2l298,327r-2,-4l296,321r,-4l296,312r,-4l296,304r,-6l298,293r,-4l298,285r2,-2l302,276r,-2l304,268r,-2l304,264r-2,-2l302,260r,-3l298,251r-2,-2l291,245r-2,-5l285,240r-2,-2l281,236r-2,l277,236r-7,-2l266,234r-2,-2l260,232r-4,-2l253,230r-10,-2l234,224r-8,-3l218,219r-3,l211,217r-2,l205,213r-6,-2l196,211r-6,-2l184,207r-4,-2l173,202r-2,-2l167,198r-4,-2l158,194r-2,-2l154,190r-6,-4l144,181r-7,-4l133,175r-2,-4l127,169r-2,-2l122,167r,-3l118,164r,-2l114,162r-2,-2l110,158r-2,l103,156r-4,-2l95,152r-2,-2l89,148r-2,-3l82,143r-2,l80,141r-2,l78,139r-2,l76,137r,-2l76,133r,-2l74,129r,-3l74,124r,-2l74,120r2,l76,118r,-2l76,114r2,l78,112r,-2l80,110r,-3l80,105r,-2l82,101r,-2l82,97r,-2l84,95r,-2l84,91r,-3l84,86r,-2l84,82r,-2l84,78r,-2l84,74,82,71r,-2l80,69r,-2l78,65r,-2l78,61r-2,l76,59,74,57r,-2l74,52r-2,l72,50r-2,l70,48r-2,l68,46r-3,l65,44r-2,l63,42r-2,l59,40r-2,l57,38r-2,l53,36r-2,l49,33,46,31r-2,l40,29,38,27,36,25r-2,l32,23r-2,l30,21r-3,l25,21r,-2l23,19,19,17,17,14,15,12r-2,l11,10r,-2l8,8,8,6,6,6,4,4,2,4,2,2,,2,,e" filled="f" strokeweight=".3pt">
                  <v:stroke joinstyle="miter" endcap="square"/>
                  <v:path arrowok="t" o:connecttype="custom" o:connectlocs="320154828,595155963;324590222,608059074;332251358,617333184;341525364,624994406;343138235,631849183;327815964,639510405;314106563,635478183;311687257,619349295;308461516,605639740;298784292,597172074;287897415,587494742;277816973,567333632;266526878,568946520;247978865,565317521;244349906,578220631;268139749,595155963;271768708,615720295;252817477,624187962;239108077,608059074;224995458,599591407;209673187,593543075;198383092,581849631;203624922,555236966;191528392,533059745;177818991,519350190;166125679,497172969;156045237,477011859;149190537,457253972;154029149,436689640;137094007,429028418;124997477,416528530;118545994,399189975;124191042,382254643;136287572,367738644;163706373,360883867;172173944,350803312;175399685,333061535;172173944,309271425;165319244,290319982;149190537,271771761;135481136,251207429;129432871,236691430;122578171,222981875;118545994,211288431;115723471,196772432;124997477,181449989;143948707,175401656;135481136,160885657;124191042,148788991;120158865,132660103;122578171,106450660;103223723,92741105;67337350,79837995;45160379,64515552;30644543,53628552;32257413,41531886;33063849,27822332;26209148,18548221;13709401,10080555;1612871,1612889" o:connectangles="0,0,0,0,0,0,0,0,0,0,0,0,0,0,0,0,0,0,0,0,0,0,0,0,0,0,0,0,0,0,0,0,0,0,0,0,0,0,0,0,0,0,0,0,0,0,0,0,0,0,0,0,0,0,0,0,0,0,0,0"/>
                </v:shape>
                <v:shape id="Freeform 469" o:spid="_x0000_s1046" style="position:absolute;left:19380;top:48679;width:6064;height:10839;visibility:visible;mso-wrap-style:square;v-text-anchor:top" coordsize="955,17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Sw5MYA&#10;AADcAAAADwAAAGRycy9kb3ducmV2LnhtbESPzWrDMBCE74W+g9hCL6GR04bQOlFCSCmU9JTf89ba&#10;yMbWykiq4/bpo0Igx2FmvmFmi942oiMfKscKRsMMBHHhdMVGwX738fQKIkRkjY1jUvBLARbz+7sZ&#10;5tqdeUPdNhqRIBxyVFDG2OZShqIki2HoWuLknZy3GJP0RmqP5wS3jXzOsom0WHFaKLGlVUlFvf2x&#10;Co7v43pSf61HfmP+DvuxkYPvQafU40O/nIKI1Mdb+Nr+1Apesjf4P5OO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Sw5MYAAADcAAAADwAAAAAAAAAAAAAAAACYAgAAZHJz&#10;L2Rvd25yZXYueG1sUEsFBgAAAAAEAAQA9QAAAIsDAAAAAA==&#10;" path="m955,1707r-2,l951,1705r,-3l949,1702r,-2l947,1700r-3,-2l942,1696r,-2l940,1694r,-2l938,1692r,-2l936,1688r-2,-2l932,1683r,-2l932,1679r-2,l930,1677r-2,l928,1675r-3,l925,1673r-2,-2l923,1669r-2,l921,1671r-2,l917,1671r-2,l913,1671r,-2l911,1669r-2,l909,1667r,2l904,1671r-2,l900,1669r-2,l896,1667r-2,-3l892,1662r-2,l887,1660r-2,l883,1660r-2,l879,1660r-2,l875,1660r-2,l871,1658r-3,l866,1658r,-2l864,1656r-2,-2l856,1660r-2,-2l852,1658r-3,-2l849,1654r-2,l847,1652r-2,l845,1650r-2,l843,1648r-2,l841,1645r-2,-2l839,1641r,-2l839,1637r-2,l837,1635r,-2l837,1631r-2,-3l835,1626r,-2l837,1622r2,-2l839,1618r,-2l837,1614r,-2l839,1609r,-2l837,1605r-2,-2l832,1603r-2,l828,1601r-2,l826,1599r-2,l822,1597r-2,l816,1595r,-2l811,1590r-2,-2l807,1588r,-2l805,1586r-2,-2l801,1582r-4,-2l797,1578r-3,l794,1576r-2,l790,1574r-2,-3l786,1569r-2,l782,1567r,-2l780,1565r-2,-2l775,1563r-2,-2l771,1561r-2,l767,1561r-2,2l763,1563r-2,l761,1565r-2,l759,1567r-3,l754,1567r,2l752,1569r,2l752,1574r-2,l748,1574r-2,2l744,1576r-4,4l740,1582r-3,l737,1584r-2,l735,1586r-2,l731,1590r,3l729,1593r,2l727,1597r-2,2l725,1601r-2,l723,1603r-2,2l718,1605r-2,2l714,1609r-2,l710,1612r,2l708,1614r-2,l706,1616r-2,l702,1618r-3,2l697,1620r,2l695,1622r-2,2l691,1624r-2,l689,1626r-2,l685,1626r-5,l678,1626r-4,l672,1626r-2,l668,1626r-4,l661,1626r-2,l657,1624r-4,l649,1622r-2,l645,1620r-3,l640,1620r-2,-2l636,1618r-2,-2l632,1616r-2,l630,1614r-2,l626,1612r-3,l621,1609r-2,l617,1607r,-2l615,1603r-2,l613,1601r-2,l611,1599r,-2l609,1595r,-2l606,1593r,-3l606,1588r,-2l602,1582r,-2l602,1578r-2,l600,1576r,-2l598,1574r,-3l596,1569r,-2l594,1567r,-2l594,1563r-2,l592,1561r,-2l592,1557r-2,-2l590,1552r-3,-2l587,1548r,-2l585,1544r,-2l583,1542r-2,-2l581,1538r,-2l581,1533r,-2l581,1529r,-2l579,1525r,-2l579,1521r2,-2l583,1517r,-3l585,1514r2,l587,1512r3,l590,1510r2,l592,1508r2,l596,1508r2,l598,1506r,-2l600,1504r,-2l600,1500r,-2l602,1498r,-3l604,1495r2,l609,1495r2,l613,1495r2,l617,1495r2,l621,1495r,-2l623,1493r,-2l626,1491r2,l628,1489r2,l630,1487r2,l632,1485r2,l634,1483r2,l638,1483r2,l642,1483r,-2l645,1481r,-3l649,1476r,-2l651,1472r2,-2l653,1468r,-2l653,1464r,-2l653,1459r-2,l649,1459r-2,l645,1459r-3,3l640,1462r-2,l638,1459r-2,l636,1457r,-2l634,1455r,-2l634,1451r-2,-2l632,1445r-2,-2l630,1440r,-2l626,1440r-3,l621,1440r,3l619,1443r-2,l615,1445r-2,l611,1445r,2l609,1447r-3,l604,1449r-2,l600,1449r-2,l596,1451r-2,l592,1451r-2,l587,1451r-2,l583,1451r-2,l579,1453r-2,l575,1453r-2,l573,1455r-2,l568,1455r-2,l564,1455r-2,l560,1455r-2,l556,1455r-2,l552,1453r-3,l547,1453r-2,-2l543,1451r-4,-4l535,1445r-5,-5l526,1436r-2,-6l522,1424r-4,-7l516,1413r-9,-6l490,1390r-6,-7l482,1383r,-2l480,1381r-2,-2l476,1379r-3,-2l471,1377r-2,-2l463,1373r,-2l459,1371r,-2l457,1369r-3,l452,1367r-2,l448,1364r-2,l444,1362r-2,l442,1360r-2,l440,1358r,-2l438,1356r,-2l440,1354r,-2l442,1350r-2,-2l438,1345r-3,l435,1343r-2,l431,1343r-2,-2l427,1341r-4,-2l421,1337r-2,-2l416,1333r-2,-2l414,1329r-4,-3l410,1324r-2,-2l406,1322r,-2l404,1318r-2,-2l402,1314r-2,-2l400,1309r-3,l395,1307r-2,-2l391,1303r-2,l389,1301r-2,l387,1299r-2,l385,1297r-2,l383,1295r-2,l378,1290r-2,l374,1288r-2,-2l370,1286r-2,-2l366,1282r,-2l364,1280r,-2l364,1276r-3,l361,1274r-2,-3l357,1271r-2,-2l353,1267r-4,-2l345,1263r-3,l340,1261r-4,l334,1261r-2,-2l330,1259r-2,l326,1259r-3,l321,1259r-2,l317,1259r-4,l311,1259r-7,-2l300,1257r-4,l294,1255r-2,l290,1252r-7,-2l281,1250r-2,-2l275,1246r,-2l271,1242r-5,-2l264,1238r,-2l262,1236r-2,l260,1233r-2,l258,1231r-4,l254,1229r-2,l252,1227r-2,l247,1225r-2,-2l243,1221r-2,l239,1219r-2,-2l237,1214r-2,l233,1212r-2,l228,1210r-2,l226,1208r-2,l222,1206r-6,-4l216,1200r-2,l214,1198r-2,-3l209,1195r,-2l207,1191r-2,-2l203,1187r-2,l201,1185r-2,l197,1183r,-2l195,1181r-2,-2l190,1176r,-2l188,1172r-2,-2l186,1168r-2,-4l182,1159r-2,-2l180,1155r-2,-4l178,1149r-2,-4l174,1143r-3,-3l171,1138r-2,-2l167,1132r-2,-4l163,1126r-4,-7l157,1115r-2,-4l152,1107r-2,-5l150,1100r-4,-4l144,1092r-2,-2l140,1088r-2,-2l135,1081r-2,-2l131,1077r-2,-2l127,1073r-2,-2l123,1069r-2,-2l119,1064r-3,l112,1062r-2,-2l106,1058r-4,-2l97,1054r-4,-2l91,1050r-2,l85,1050r-2,l78,1048r-2,l76,1045r-2,l72,1043r-4,-2l66,1039r-2,-2l62,1035r-3,-4l57,1029r-2,-3l53,1024r-2,-2l49,1018r,-2l47,1014r,-2l45,1010r,-3l43,1005r-3,-2l38,999r-2,-2l36,995r-4,-2l32,990r-2,-2l28,984r,-2l26,980r,-2l24,974r-3,-5l21,965r-2,l19,963r,-2l17,957r,-2l17,952r-2,-4l15,944r-2,-4l13,938r,-2l13,931r-2,-4l11,923r,-2l11,919r-2,l9,917r,-5l9,910r,-2l9,906r,-2l9,902,7,900r,-2l5,895r,-4l5,889r,-2l5,885r,-2l5,879r,-3l2,872r,-2l2,866,,862r,-5l,855r,-4l,847r,-4l,838r,-2l,834r2,-4l2,828r,-2l2,821r3,-2l5,817r,-2l5,813r,-4l2,807r,-2l2,802r,-27l2,773r3,-2l7,767r2,-3l9,762r2,-4l13,756r2,-4l17,750r,-2l19,745r2,-4l21,737r3,-2l26,731r,-5l26,724r,-2l26,718r,-2l26,714r,-2l26,710r,-3l26,705r,-2l26,701r2,-2l30,697r,-2l30,693r2,-3l34,688r,-2l36,684r,-2l38,682r2,-4l43,676r2,-5l45,669r2,l47,667r2,l49,665r2,-2l53,661r2,-4l57,655r2,-3l62,650r2,-2l66,646r2,l68,644r2,l74,642r,-2l76,640r2,-2l81,633r2,l83,631r2,-2l89,625r2,-4l93,619r2,l95,617r5,-5l102,610r2,-2l106,606r2,-2l110,602r2,-2l114,595r2,-2l116,591r3,l119,589r2,-2l121,583r2,-2l123,579r2,-3l125,574r2,-4l129,568r,-2l131,566r,-2l133,562r,-2l135,557r,-2l138,551r2,-2l140,545r2,-2l142,538r,-2l142,534r,-2l144,530r,-4l144,524r,-3l144,519r,-2l144,515r,-2l144,511r-2,l142,509r,-2l142,505r2,-3l144,500r2,-4l148,496r,-2l148,492r,-6l148,483r,-2l150,481r,-4l150,475r2,-2l152,469r3,-5l155,462r,-4l157,456r-2,l157,456r,-2l157,452r,-4l157,443r2,-2l159,439r2,-2l161,435r,-2l161,431r2,-2l163,426r,-2l163,422r2,l165,420r,-2l165,416r2,-2l167,412r,-5l169,405r2,-2l171,401r3,-2l174,397r2,-2l176,393r2,-2l178,388r2,-2l180,384r2,l182,382r2,-2l184,378r2,-2l186,374r2,-3l188,369r2,-2l190,365r3,-2l195,361r2,l199,359r,-4l201,352r2,-2l203,348r2,-2l207,344r,-2l209,340r,-2l212,336r,-3l214,331r2,-2l218,327r,-2l220,323r,-2l222,321r2,-2l226,317r,-3l231,314r,-2l233,312r2,-2l235,308r2,l239,306r2,-2l243,302r4,-2l252,295r4,-4l258,289r2,-2l264,283r2,-2l269,276r2,-2l273,268r,-2l275,264r2,-4l277,257r2,-2l281,253r,-2l281,247r2,-2l283,243r,-5l285,234r3,-2l288,228r,-2l290,224r,-5l290,217r2,-2l292,209r,-4l292,202r,-4l292,196r,-4l292,188r-2,-2l290,181r,-2l290,177r,-2l290,173r-2,-2l288,167r,-3l285,162r,-2l285,158r,-2l285,154r-2,-2l283,150r,-2l281,145r,-2l281,141r-2,-6l277,133r,-4l275,124r-2,-2l271,118r,-2l269,114r-3,-2l264,110r-2,-3l258,103r-2,-2l256,97r,2l254,95r-2,-2l250,88r,-2l247,84r,-2l245,82r,-2l245,78r,-2l243,74r,-5l243,67r-2,-2l241,63r,-2l243,59r,-2l243,55r,-3l243,50r,-2l245,44r,-2l245,40r2,-2l247,33r3,-2l252,31r,-2l254,27r,-2l256,23r2,-2l260,19r,-2l262,17r,-3l264,12r2,l269,10r2,-2l273,8r2,l275,6r2,l279,4r2,-2l283,2,285,e" filled="f" strokeweight=".3pt">
                  <v:stroke joinstyle="miter" endcap="square"/>
                  <v:path arrowok="t" o:connecttype="custom" o:connectlocs="375790207,678602006;368129248,672957070;354420163,669328182;340711079,666102504;337485412,654006211;330630869,643925968;316921784,632636095;304825533,631829675;294745324,641103499;284665114,650780533;270956029,655619050;254021277,651586953;244344276,642313129;238699359,630216836;234264067,616507705;241118609,608040300;250392402,602798573;258859778,597153637;258053361,589492652;250392402,581831667;236683317,585057344;223377441,586670183;194346438,557639082;179830936,549978096;173782810,541510692;161283351,529011190;150799933,519334156;137897265,509253912;118543263,506028234;102414928,496351200;91125093,487077376;79432050,476190713;68948632,458852693;53626714,435063318;34272712,423370236;19757210,409661104;9677001,392726295;4435292,371356178;2016042,356034208;806417,333051252;5241709,304826570;10483418,285069292;18144377,269747321;29837420,258054239;44352921,242732268;52820297,227410298;58062006,209265859;59674840,193943889;64110132,177009079;68948632,162493528;75803175,148784397;85480176,134268846;96366802,123382183;112495137,102818486;117736846,81448369;114914387,62900721;106447012,44353072;97979636,27821473;101608511,12499502;111688720,2419258" o:connectangles="0,0,0,0,0,0,0,0,0,0,0,0,0,0,0,0,0,0,0,0,0,0,0,0,0,0,0,0,0,0,0,0,0,0,0,0,0,0,0,0,0,0,0,0,0,0,0,0,0,0,0,0,0,0,0,0,0,0,0,0"/>
                </v:shape>
                <v:shape id="Freeform 470" o:spid="_x0000_s1047" style="position:absolute;left:13481;top:40347;width:8394;height:8332;visibility:visible;mso-wrap-style:square;v-text-anchor:top" coordsize="1322,1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r8FcAA&#10;AADcAAAADwAAAGRycy9kb3ducmV2LnhtbERP3WrCMBS+H/gO4Qi7W1N1lFGNIspgV462e4BDc2yq&#10;zUlJMq1vby4Gu/z4/je7yQ7iRj70jhUsshwEcet0z52Cn+bz7QNEiMgaB8ek4EEBdtvZywZL7e5c&#10;0a2OnUghHEpUYGIcSylDa8hiyNxInLiz8xZjgr6T2uM9hdtBLvO8kBZ7Tg0GRzoYaq/1r1VQf6+O&#10;+4ZOXSH9qXq/aBMOflLqdT7t1yAiTfFf/Of+0gpWizQ/nUlHQG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Fr8FcAAAADcAAAADwAAAAAAAAAAAAAAAACYAgAAZHJzL2Rvd25y&#10;ZXYueG1sUEsFBgAAAAAEAAQA9QAAAIUDAAAAAA==&#10;" path="m1214,1312r3,l1217,1310r2,-3l1221,1307r,-2l1221,1303r2,l1223,1301r2,-2l1225,1297r,-2l1225,1293r,-2l1227,1288r,-2l1227,1284r2,-2l1229,1280r2,l1231,1278r2,-2l1233,1274r3,-2l1236,1269r2,-2l1238,1265r2,l1240,1263r2,-2l1244,1261r2,l1246,1259r2,l1250,1259r,-2l1255,1257r2,-2l1259,1253r2,l1263,1250r2,-2l1267,1248r2,-2l1271,1246r3,-2l1276,1242r2,-2l1280,1238r2,-2l1284,1234r2,l1288,1231r2,-2l1293,1229r,-2l1295,1225r2,l1299,1223r,-2l1301,1221r,-2l1303,1217r2,-3l1307,1212r,-2l1310,1206r,-2l1312,1202r,-2l1312,1195r2,-2l1314,1191r,-2l1314,1185r2,-4l1316,1179r,-3l1318,1172r,-2l1318,1166r2,-4l1320,1157r,-4l1322,1153r,-2l1322,1149r,-2l1322,1145r,-2l1322,1141r,-3l1322,1136r,-2l1322,1132r-2,-2l1318,1128r,-2l1316,1124r,-2l1314,1122r-2,l1310,1119r-3,-2l1305,1117r-2,-2l1301,1115r-2,-2l1297,1111r-2,l1293,1109r-3,-2l1288,1107r-2,-2l1284,1103r-2,-3l1280,1098r-2,l1276,1096r-5,l1269,1094r-2,l1265,1092r,-2l1263,1090r-2,-2l1259,1088r-2,-2l1255,1086r,-2l1250,1081r-2,-2l1246,1077r,-2l1244,1075r-2,l1242,1073r-2,l1238,1071r-2,l1233,1069r-2,l1229,1067r-2,-3l1225,1062r-2,l1219,1060r-2,l1212,1058r-2,-2l1208,1054r-2,l1204,1054r-2,l1200,1054r-2,l1198,1052r-3,l1193,1050r-2,-2l1189,1045r-2,l1187,1043r-2,l1185,1041r-2,l1183,1039r-2,-2l1179,1035r-3,-2l1176,1031r-2,-2l1172,1029r-2,-3l1168,1024r-2,-2l1164,1020r-2,-2l1160,1016r-3,l1157,1014r-2,l1153,1012r-2,l1151,1010r-2,l1147,1007r-4,l1141,1005r-3,l1138,1003r-2,l1132,1001r-2,l1128,999r-2,-2l1124,995r-2,l1122,993r-3,l1117,993r,-2l1113,991r-2,l1109,991r-2,l1105,991r-2,l1100,991r-2,-3l1094,988r-2,-2l1090,986r-4,l1084,984r-3,l1079,984r-4,l1071,984r-2,l1067,984r-5,l1060,984r-2,l1056,984r-4,l1048,984r-3,l1043,984r-2,l1039,984r-4,l1033,982r-2,-2l1029,980r-3,-2l1024,978r-2,-2l1020,974r-2,l1014,974r,-2l1010,972r-3,-3l1005,969r-2,-2l1001,965r-4,l995,963r,-2l991,959r-3,-2l986,957r,-2l984,953r-4,l980,950r-2,l978,948r-2,l972,946r-3,-2l965,942r-2,l959,940r-2,-2l955,938r-5,-2l948,934r-4,-3l942,931r-2,-2l938,929r-2,-2l934,927r-3,-2l929,925r-2,-2l925,923r-2,-2l921,921r-2,-2l917,919r-2,-2l912,917r-2,-2l906,915r-4,-3l900,912r-2,-2l896,910r-5,l889,910r-2,-2l885,908r-2,l881,908r-4,l874,908r-2,l868,908r-4,l862,908r-2,l860,906r-2,l855,904r-2,l851,902r-2,l847,902r-2,l843,902r,-2l843,902r-2,l838,902r-2,l832,900r-2,l828,900r-2,2l817,904r-2,2l807,910r-2,l803,912r,3l800,917r-2,2l798,921r-2,2l796,925r-2,l794,927r-2,2l792,931r-2,3l788,938r-2,2l786,942r-2,2l784,946r,2l784,950r,3l784,955r,2l784,959r,2l784,963r-3,2l781,967r,2l779,969r,3l777,974r,2l777,978r,2l775,982r-2,2l769,988r,3l767,995r-2,2l762,1001r-2,2l760,1005r-2,l758,1007r-2,3l754,1012r-2,2l752,1016r-2,l750,1018r-2,l748,1020r-2,l743,1022r-2,l739,1024r-2,l735,1026r-2,3l731,1031r-2,2l727,1035r-3,2l722,1039r-2,2l718,1045r-2,3l712,1050r-2,4l708,1056r-3,2l703,1060r,2l701,1062r-2,5l697,1067r-4,2l693,1071r-2,2l686,1073r-2,2l680,1077r-2,l676,1079r-2,l670,1079r-3,2l665,1081r-2,l659,1081r-2,l655,1081r-2,l651,1081r-3,l646,1081r-2,l642,1081r-2,l638,1079r-2,l634,1079r,-2l629,1075r-2,l625,1073r-4,-2l619,1069r-2,l615,1067r-2,l610,1064r-2,-2l606,1062r-2,-2l602,1058r-2,l600,1056r-2,l596,1054r-3,l591,1052r-2,l587,1052r-2,-2l583,1050r-2,-2l579,1045r-2,-2l574,1041r,-2l572,1037r-2,-2l570,1033r-2,-2l568,1026r-2,-2l564,1022r,-4l562,1016r,-2l560,1012r-2,-2l555,1007r-2,-2l551,1005r-2,-2l547,1001r-2,-2l543,997r-2,-2l539,991r-3,-3l534,986r-2,-4l530,982r,-2l528,980r,-2l526,976r-2,-2l522,972r,-3l522,967r2,l524,963r,-2l524,959r,-2l522,955r,-2l520,950r,-2l517,944r,-2l515,940r,-2l515,936r,-5l513,929r-2,-2l511,923r-2,-2l509,919r-2,-2l507,912r,-2l505,908r,-4l505,902r,-2l505,898r,-5l505,891r,-2l505,885r,-2l505,881r,-2l505,876r,-2l507,872r,-2l505,868r,-2l505,864r,-4l503,857r,-2l503,853r,-2l501,847r,-2l498,843r,-2l496,838r-2,-2l494,834r-2,-2l490,828r,-2l488,826r,-2l488,822r,-3l488,817r-2,-2l486,813r,-2l486,809r-2,l484,807r-2,-2l482,803r-3,-3l479,798r-2,-2l477,794r-2,-2l475,790r-2,-2l473,784r-2,l471,781r,-2l469,777r,-2l467,773r-2,-6l465,765r-2,-5l460,758r,-2l460,754r-2,l458,752r-2,-2l456,748r-2,-3l454,743r,-2l454,739r,-2l454,735r,-2l454,731r2,-2l458,726r2,-2l465,722r2,-4l469,716r2,-2l471,712r,-2l471,707r,-2l473,705r,-2l473,701r2,-2l477,697r,-2l479,695r,-2l482,691r2,-3l486,686r2,-2l490,684r,-2l492,680r2,-2l496,676r,-2l498,674r,-2l501,672r,-3l501,667r,-2l501,663r,-2l501,659r,-2l501,655r,-2l501,650r,-4l501,642r-3,-2l498,638r,-2l498,634r,-5l496,627r,-4l494,619r,-2l492,615r,-3l490,612r,-2l488,608r,-2l486,606r,-2l484,602r-2,-7l482,593r-3,l479,591r-2,l477,589r-2,-2l475,585r-2,-2l471,581r,-2l469,576r,-2l469,572r-2,-6l465,562r,-5l463,555r,-6l463,547r,-13l463,530r,-2l463,522r,-3l463,515r-3,-2l460,511r,-2l460,507r,-2l458,503r,-3l456,498r,-2l454,488r,-7l452,479r,-4l452,473r,-2l452,469r-2,-2l450,465r,-3l452,460r,-2l452,456r,-2l452,452r,-2l452,446r,-3l452,441r,-4l452,435r-2,l450,433r,-2l448,429r,-3l446,424r,-2l446,420r,-2l446,416r,-2l448,412r,-2l446,407r,-2l446,403r,-2l446,399r-2,-2l444,395r,-2l444,391r-3,-3l441,386r,-2l439,378r,-2l439,374r,-2l439,369r-2,l437,367r,-2l435,363r,-2l433,361r,-2l431,359r-2,-2l427,353r-2,l422,350r-2,l416,348r-2,l412,348r-2,l410,346r-2,l406,346r,-2l403,344r,-2l401,342r,-2l399,338r-2,-2l397,334r-2,l393,331r,-2l391,329r,-2l389,325r-2,l387,323r-3,-2l382,319r,-2l380,317r,-2l380,312r-2,l378,310r-2,-4l376,304r,-2l374,302r,-2l374,298r-2,l372,296r,-3l370,293r,-2l367,291r,-2l365,289r-2,-2l361,287r,-2l359,285r-2,l357,283r-2,l355,281r-2,l353,279r,-3l351,276r-3,-2l348,272r,-2l348,268r,-2l346,266r,-2l346,262r-2,l342,260r-2,-3l338,255r-4,-2l332,253r,-2l329,251r-2,-2l325,249r,-2l323,247r-2,l321,245r-2,l317,245r,-2l315,243r-2,l313,241r-3,l310,238r-2,l306,236r,-2l304,234r,-2l302,232r,-2l300,230r,-2l298,228r,-2l296,224r-2,l294,222r-3,-3l291,217r-2,l289,215r-2,l287,213r-2,-2l283,209r-2,-2l281,205r-2,-2l277,200r-2,l275,198r-3,-2l270,196r,-2l268,194r-2,l266,192r-2,-2l262,190r-2,-2l258,188r-2,-2l253,184r-2,l251,181r-2,l247,179r-2,l243,177r-4,-2l237,173r-3,l232,171r-2,-2l228,169r,-2l226,167r-2,-2l222,165r-2,-3l218,162r-3,-2l213,160r-2,-2l209,158r-2,-2l205,156r,-2l203,154r-2,-2l201,150r-2,l199,148r-3,l196,146r-2,-3l192,141r-2,-2l190,137r,-2l190,133r-2,l188,131r-2,l186,129r-2,l184,126r-4,l177,126r-2,l175,124r-2,l171,124r-2,l167,122r-2,l163,120r-2,l158,118r-2,l154,116r,-2l152,114r-2,-4l148,107r-2,l146,105r,-2l144,101r,-2l144,97r,-2l142,93r,-2l139,88r,-2l137,86r,-2l135,84r,-2l131,80r-4,-2l122,76r-2,l118,76r-2,-2l114,74r-2,l110,74r-2,-2l106,72r-3,-3l101,69,97,67r-2,l93,65,91,63r-2,l89,61r-2,l87,59r-3,l84,57r-2,l80,55,78,53r-2,l74,53r,-3l72,50r-2,l68,50r-3,l65,48r-2,l61,48r,-2l59,46,57,44r-2,l55,42r-2,l51,40r-2,l46,38,42,36,40,34r,-3l36,29,34,27r-2,l27,25,25,23,23,21,21,19r-2,l19,17r-2,l17,15r-2,l13,12,8,8,6,6,4,4,2,2,,e" filled="f" strokeweight=".3pt">
                  <v:stroke joinstyle="miter" endcap="square"/>
                  <v:path arrowok="t" o:connecttype="custom" o:connectlocs="494715819,517792480;503182838,507710851;517697728,497629222;528180703,485531266;533019000,464964743;528987086,452463522;514472197,441978628;500763690,433510059;485442418,425041491;474153059,416572922;462460509,406088028;447945620,399635785;430205199,396812929;412061587,393586807;396740315,384311708;378999894,374633344;362872239,367777836;345938201,365358245;329407355,364551715;316908422,379069261;313279700,392780277;303199915,408910884;291104174,418992513;275782902,433510059;258848864,435929650;243527592,427461082;230625467,418185983;219739300,402861906;211272281,388344360;205224411,371407223;203611645,353260290;199176540,337129683;194338244,323821933;186677607,306481530;184661651,292770515;193128669,279462764;201998880,267364809;199176540,248814611;191515904,235910125;186677607,209294624;182242502,189131365;181436120,173807289;179016971,159289743;174581866,144772197;161679742,137916689;153212723,127028529;147164852,116543635;140310599,107268536;129424432,98799967;120957413,91944459;111684011,80653034;100394653,72990996;85879763,64522427;76606362,54440798;65720194,48391821;57253175,36697131;42738286,29035092;29836162,21373054;18546803,15324077;3225531,3226121" o:connectangles="0,0,0,0,0,0,0,0,0,0,0,0,0,0,0,0,0,0,0,0,0,0,0,0,0,0,0,0,0,0,0,0,0,0,0,0,0,0,0,0,0,0,0,0,0,0,0,0,0,0,0,0,0,0,0,0,0,0,0,0"/>
                </v:shape>
                <v:shape id="Freeform 471" o:spid="_x0000_s1048" style="position:absolute;left:9321;top:26409;width:4160;height:13938;visibility:visible;mso-wrap-style:square;v-text-anchor:top" coordsize="655,2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NP8McA&#10;AADcAAAADwAAAGRycy9kb3ducmV2LnhtbESPQWvCQBSE7wX/w/IEL6Vu0lJpU1eRgiCUQo0KHh/Z&#10;1yQ1+zZkV7P217uC4HGYmW+Y6TyYRpyoc7VlBek4AUFcWF1zqWC7WT69gXAeWWNjmRScycF8NniY&#10;YqZtz2s65b4UEcIuQwWV920mpSsqMujGtiWO3q/tDPoou1LqDvsIN418TpKJNFhzXKiwpc+KikN+&#10;NApWr2H7Hur8+6enx3Vy3v3tv5b/So2GYfEBwlPw9/CtvdIKXtIUrmfiEZCz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zT/DHAAAA3AAAAA8AAAAAAAAAAAAAAAAAmAIAAGRy&#10;cy9kb3ducmV2LnhtbFBLBQYAAAAABAAEAPUAAACMAwAAAAA=&#10;" path="m655,2195r-2,l653,2193r-2,-2l647,2186r-5,-4l638,2176r,-2l636,2174r,-2l634,2169r-2,-2l630,2165r,-2l628,2163r,-2l625,2161r,-2l625,2157r-2,l623,2155r-2,-3l621,2150r-2,l619,2148r,-2l619,2144r,-2l619,2140r,-2l619,2136r,-5l619,2129r,-2l617,2121r,-4l617,2114r,-2l617,2110r,-2l617,2106r,-6l615,2098r,-9l613,2085r,-4l613,2070r-2,-6l611,2057r-2,-6l606,2049r,-2l604,2045r-2,-2l600,2043r-2,-2l596,2041r-2,-3l587,2034r-8,-4l577,2028r-9,-2l560,2024r-2,l545,2019r-13,l530,2017r-2,l522,2017r-6,-2l511,2013r-4,l499,2011r-2,l492,2007r-2,l488,2005r-2,-3l486,2000r-2,-2l475,1988r,-2l473,1983r,-2l471,1977r-2,-2l469,1973r,-2l467,1967r,-17l465,1945r,-6l463,1933r,-7l461,1922r,-2l459,1918r-3,-4l454,1907r-2,-2l450,1903r-2,l446,1901r,-2l437,1897r-10,-4l423,1891r-5,-3l412,1886r-4,-2l402,1880r-9,-4l391,1876r-2,-2l387,1872r-2,-3l376,1861r-2,l374,1859r-4,-4l368,1855r,-3l366,1850r,-2l364,1846r,-2l364,1842r-3,-2l361,1838r-2,-2l359,1833r-2,l357,1831r-2,l355,1829r-2,-2l351,1827r,-2l349,1825r-2,-2l345,1821r-3,-2l340,1817r,-3l338,1814r,-2l336,1808r-2,-2l334,1804r,-2l332,1802r-2,-2l330,1798r-2,-3l326,1793r-3,-2l321,1789r,-2l319,1785r-4,-2l313,1781r-2,-2l306,1776r,-2l304,1774r-2,-2l300,1772r-2,-2l294,1768r-2,l292,1766r-2,-2l287,1764r,-2l283,1760r-2,l281,1757r-2,-2l279,1753r,-2l277,1751r-2,-2l271,1745r-3,-2l264,1738r-2,-2l260,1734r,-2l258,1732r-2,l254,1730r,-2l252,1728r-5,-2l247,1724r-2,l245,1722r-4,-3l239,1719r,-2l237,1717r-2,-2l235,1713r-2,l230,1711r-2,-2l226,1707r,-2l224,1705r-2,-2l220,1700r-2,l216,1698r,-2l216,1694r-2,l214,1692r-3,l209,1690r-2,l207,1688r-2,-2l205,1683r-2,-2l203,1679r-2,-2l199,1677r,-2l197,1673r-2,l195,1671r-3,-2l190,1667r,-3l188,1662r,-2l188,1658r,-2l188,1654r,-2l188,1650r,-2l188,1645r,-2l188,1639r,-2l188,1635r,-2l188,1631r2,-2l190,1626r,-4l190,1620r2,l192,1618r,-2l195,1614r,-2l195,1610r,-3l195,1603r,-4l195,1597r,-2l195,1584r,-2l195,1580r,-4l197,1574r,-2l197,1569r2,-2l199,1565r2,-2l201,1561r,-2l201,1557r,-2l201,1553r-2,-3l197,1542r-2,-6l192,1536r,-5l190,1529r-2,-2l188,1525r-2,-2l184,1521r,-2l182,1517r-2,-3l178,1512r-2,l173,1510r-2,-4l169,1506r-4,-2l165,1502r-2,-2l161,1500r-2,-2l157,1498r,-3l154,1495r-2,l152,1493r-2,l148,1491r-2,l142,1487r-2,l140,1485r,-2l138,1483r-3,-2l133,1481r-2,-2l129,1476r-2,l127,1474r-2,l123,1472r-2,l119,1470r-5,-2l112,1466r-2,-2l108,1464r-2,-2l104,1460r,-3l102,1457r,-4l100,1453r,-2l100,1449r-3,l97,1447r,-2l97,1443r-2,-2l95,1438r,-2l93,1430r,-2l91,1422r,-3l91,1417r-2,-2l89,1413r,-2l87,1409r,-2l85,1405r,-2l83,1400r,-2l83,1396r,-2l83,1392r,-2l83,1388r,-2l83,1381r,-2l83,1377r2,-2l85,1371r2,-11l89,1360r,-2l91,1354r4,-4l102,1343r4,-4l108,1337r,-2l112,1331r2,-2l119,1324r2,-4l123,1320r,-2l123,1316r2,-2l125,1312r,-5l125,1305r,-4l125,1299r-2,-6l123,1291r,-3l121,1286r-2,-4l116,1280r-2,-2l114,1276r-2,-2l110,1272r,-3l108,1269r-4,-4l102,1263r-5,-6l93,1253r,-3l91,1248r-2,-4l87,1242r,-2l85,1236r-2,-9l83,1225r-3,-2l78,1219r-2,-2l76,1214r-2,-2l74,1210r,-2l70,1202r,-2l68,1198r-2,-3l64,1195r,-2l61,1193r,-2l61,1189r-2,-2l59,1185r,-4l59,1179r-2,-3l57,1174r,-2l55,1170r,-2l53,1162r-2,l51,1160r-2,-5l49,1153r-2,-6l47,1145r-2,l45,1143r-9,-19l34,1122r-2,-3l30,1115r-9,-21l21,1092r,-4l28,1062r2,-8l30,1052r-2,-4l26,1045r,-4l23,1035r-2,-6l17,1007,15,997r,-4l15,991r,-5l15,984r,-4l9,953r,-3l7,950r,-4l7,944r,-2l7,940,4,936r,-2l4,931,2,929r,-2l2,925r,-2l4,923r,-4l4,917r,-3l2,912r,-2l2,908r,-2l2,904r,-2l2,900r,-2l2,895r,-2l2,891r,-2l2,887r,-2l2,883r2,-4l7,874r,-4l9,870r,-2l9,866r,-2l9,862r,-2l7,857r-3,l4,855,2,853r,-2l2,849r,-2l2,845r,-2l2,841r,-3l2,836r,-2l,832r,-2l,828r2,-2l2,824r,-2l2,819r2,-2l4,815r,-2l4,811r,-2l9,805r4,-7l13,796r2,-2l15,792r-2,-2l11,781r,-2l11,775r,-4l11,769r,-2l11,762r,-2l13,758r,-2l13,754r,-2l15,750r,-2l15,745r,-2l15,741r,-2l15,737r,-2l17,733r-2,l15,731r,-2l13,726r,-2l13,722r,-2l13,718r2,-2l15,712r2,l17,710r2,-3l21,705r2,-2l26,703r,-2l26,699r2,l28,697r2,-2l30,693r2,-2l32,688r2,l34,686r,-2l36,684r,-2l36,680r,-2l38,676r,-2l38,672r-2,l36,669r,-2l34,665r,-2l34,661r,-2l34,657r,-2l34,653r,-3l34,648r,-2l34,644r2,-6l36,636r2,l38,634r,-3l38,629r2,l40,627r,-2l42,623r,-2l42,619r3,l45,617r,-2l47,615r,-3l47,610r,-2l49,608r,-2l49,604r2,l51,602r,-2l53,600r,-2l55,595r,-2l57,591r,-2l59,587r,-2l61,585r,-2l61,581r3,-2l64,576r2,-2l66,572r,-2l66,568r2,l68,566r,-2l70,562r,-2l70,557r,-2l70,553r2,-2l72,549r,-2l72,545r,-2l74,541r,-3l76,536r,-2l78,532r,-2l78,528r2,l80,526r3,-2l83,522r2,l85,519r2,-2l87,515r2,l89,513r2,-2l91,509r2,l93,507r2,l95,505r2,-2l97,500r3,l100,498r2,-2l102,494r2,-2l104,490r2,l106,488r2,l110,486r2,l116,481r3,l121,479r2,l125,477r2,l129,475r2,-2l133,473r,-2l135,471r3,-2l138,467r2,l140,465r2,-3l144,460r2,-2l148,456r2,l152,456r2,l157,456r2,l161,456r2,l163,454r2,l167,454r2,l171,454r2,l176,454r2,l180,454r2,l182,452r2,l186,452r2,-2l190,450r2,-2l195,448r,-3l197,445r2,-2l199,441r2,l201,439r2,l203,437r,-2l205,435r,-2l205,431r2,l207,429r,-3l207,424r,-2l209,420r,-2l209,416r,-2l209,412r,-2l209,407r,-2l209,403r,-2l209,399r,-2l209,395r,-2l209,391r-2,-3l207,386r,-2l205,384r,-2l205,380r,-2l203,378r,-2l203,374r,-2l201,372r,-3l201,367r,-2l199,363r,-2l199,359r,-2l199,355r,-2l197,350r,-2l197,346r,-2l199,344r,-2l199,340r,-2l199,336r,-2l199,331r,-2l201,329r,-2l201,325r,-2l203,321r,-2l205,317r,-2l205,312r2,-2l207,308r2,-2l214,296r,-3l216,285r2,-4l220,279r,-3l220,274r2,-2l222,270r,-2l224,264r,-2l224,260r,-7l224,251r,-2l224,247r,-2l224,243r,-2l224,238r,-2l222,234r,-2l222,230r,-2l220,226r,-2l220,222r,-3l218,219r,-2l218,215r-2,l216,213r,-2l214,209r-3,-2l211,205r-2,-2l209,200r-2,-2l207,196r-2,l205,194r,-2l203,190r-2,-2l201,186r-2,-2l199,181r-2,l197,179r-2,l195,177r-3,l192,175r-2,l188,175r-2,l184,173r-2,l180,173r-2,-2l176,171r-3,-2l171,169r,-2l169,165r,-3l167,160r,-2l167,156r,-2l167,152r,-2l167,148r,-2l167,143r,-2l167,139r2,-2l169,135r,-2l171,133r,-2l173,129r,-3l176,126r2,-2l180,122r2,-2l184,118r2,-2l188,116r,-2l190,114r,-2l192,112r3,-2l197,110r,-3l199,107r,-2l201,105r2,-2l205,101r,-2l207,99r,-2l207,95r2,l209,93r2,-2l211,88r3,-2l214,84r2,-2l216,80r2,l218,78r2,-2l220,74r2,-2l222,69r2,l224,67r2,-2l226,63r2,l228,61r,-2l230,59r,-2l230,55r3,l233,53r2,-3l235,48r2,l237,46r2,l241,44r,-2l243,42r2,-2l247,38r2,l249,36r3,l254,34r2,l258,31r2,l262,29r2,l264,27r2,l268,27r3,-2l273,25r2,-2l277,23r2,-2l281,21r2,-2l285,19r2,l287,17r3,l292,15r2,l296,15r,-3l298,12r2,l300,10r2,l304,10r,-2l306,8r3,l309,6r2,l313,6r2,l317,6r2,-2l321,4r2,l326,4r2,l330,2r2,l334,2r2,l338,2,340,r2,l345,e" filled="f" strokeweight=".3pt">
                  <v:stroke joinstyle="miter" endcap="square"/>
                  <v:path arrowok="t" o:connecttype="custom" o:connectlocs="252061069,871356722;249641282,857647268;244398412,826196170;212941191,813293155;189953221,797164386;180677374,767326164;150833344,749584519;142364092,736681504;133088244,724988147;117762931,712891571;104857405,699182117;93968366,690714514;83482626,680634033;75819969,667731019;77433160,652408688;80256244,631844509;74206779,613296425;61301252,602812725;49605618,593538683;39119878,582651764;33473710,564506900;38313282,544345939;50412214,523781759;37506687,504024018;27424244,483056619;20568183,468540727;12098931,424186613;2823084,380638938;806595,365316608;3629679,349187839;0,335478386;5242870,318543179;6049466,298785438;7662656,285075984;14518718,274189066;13712122,260479612;18954992,247979817;23794565,235883240;28230840,222980225;34280305,210480430;41136366,199190292;53638595,189916250;65737527,183061523;78643053,179432550;84289221,169352070;83482626,154836178;80256244,143142821;81062840,130239806;89532092,108869188;89532092,91933981;83482626,79030966;75013374,70563362;67350718,59676444;75013374,46773429;83482626,38305825;91145282,26209249;98001344,16935207;110906870,9274042;122602504,4032192;135508031,806438" o:connectangles="0,0,0,0,0,0,0,0,0,0,0,0,0,0,0,0,0,0,0,0,0,0,0,0,0,0,0,0,0,0,0,0,0,0,0,0,0,0,0,0,0,0,0,0,0,0,0,0,0,0,0,0,0,0,0,0,0,0,0,0"/>
                </v:shape>
                <v:shape id="Freeform 472" o:spid="_x0000_s1049" style="position:absolute;left:11512;top:16764;width:4648;height:9645;visibility:visible;mso-wrap-style:square;v-text-anchor:top" coordsize="732,15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7CNcQA&#10;AADcAAAADwAAAGRycy9kb3ducmV2LnhtbESPT2sCMRTE7wW/Q3hCbzW7iiKrUURQa29dPXh8bJ77&#10;x83LkkTdfvtGKPQ4zMxvmOW6N614kPO1ZQXpKAFBXFhdc6ngfNp9zEH4gKyxtUwKfsjDejV4W2Km&#10;7ZO/6ZGHUkQI+wwVVCF0mZS+qMigH9mOOHpX6wyGKF0ptcNnhJtWjpNkJg3WHBcq7GhbUXHL70bB&#10;NW0O88vX7HgyeV43bTPdl+6o1Puw3yxABOrDf/iv/akVTNIxvM7E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OwjXEAAAA3AAAAA8AAAAAAAAAAAAAAAAAmAIAAGRycy9k&#10;b3ducmV2LnhtbFBLBQYAAAAABAAEAPUAAACJAwAAAAA=&#10;" path="m,1519r2,l4,1517r2,l8,1517r2,-2l12,1515r9,l23,1515r2,l25,1512r2,l29,1512r,-2l31,1510r2,l33,1508r2,l38,1508r2,-2l42,1506r2,l46,1506r2,l50,1506r2,l54,1506r3,l59,1506r2,l63,1506r2,l67,1506r2,l71,1506r2,l76,1506r2,l80,1506r4,l88,1506r4,l95,1506r6,2l103,1508r6,l118,1510r4,l126,1510r7,l135,1508r2,l139,1508r,-2l141,1506r,-2l143,1504r2,l145,1502r2,l149,1500r3,l152,1498r2,l156,1495r2,l160,1493r2,-2l164,1491r,-2l166,1489r2,-2l171,1487r2,-2l175,1483r2,l177,1481r2,l181,1481r,-2l183,1479r2,-3l187,1476r3,-2l192,1474r2,-2l196,1472r2,-2l200,1468r2,l204,1466r2,l206,1464r3,l211,1462r2,-2l215,1457r2,l221,1455r2,-2l226,1451r2,-4l230,1447r,-2l232,1438r,-4l232,1432r,-2l234,1428r,-2l234,1424r,-2l234,1419r2,-2l236,1415r,-2l236,1411r2,-2l238,1407r2,-2l240,1403r2,-3l242,1398r,-2l245,1394r,-2l245,1390r,-2l245,1386r,-2l245,1381r,-2l245,1377r,-2l242,1373r,-2l242,1369r,-2l242,1365r,-3l240,1360r,-2l240,1356r-2,-2l238,1352r,-2l238,1348r,-2l238,1343r,-2l240,1339r,-2l240,1335r,-2l242,1331r,-2l242,1326r,-2l242,1322r3,-2l245,1318r,-2l245,1314r,-2l247,1312r,-2l247,1307r,-2l249,1303r,-2l251,1299r,-2l253,1295r2,l255,1293r2,-2l257,1288r2,-2l259,1284r2,l261,1282r3,-2l264,1278r,-2l266,1276r,-2l266,1272r2,-3l268,1267r,-2l270,1263r,-2l270,1259r,-2l272,1255r,-2l272,1250r2,l274,1248r,-2l274,1244r,-2l274,1240r,-2l274,1236r,-2l274,1231r,-2l274,1227r,-2l274,1223r-2,-2l272,1219r,-2l270,1215r,-3l270,1210r-2,l268,1208r,-2l268,1204r-2,-2l266,1200r,-2l266,1196r,-3l268,1191r,-2l268,1187r,-2l270,1183r,-2l270,1179r2,-3l272,1174r,-2l274,1170r,-2l274,1166r2,l276,1164r2,l278,1162r2,l280,1160r3,l285,1157r2,-2l289,1155r,-2l291,1153r,-2l293,1151r,-2l295,1149r,-2l297,1147r,-2l299,1143r3,l302,1141r2,l304,1138r2,-2l308,1134r2,l310,1132r2,l312,1130r2,l314,1128r2,l321,1126r2,l323,1124r2,l325,1122r,-3l327,1119r,-2l329,1115r,-2l331,1111r,-2l333,1107r,-2l335,1103r,-3l335,1098r2,-2l337,1094r3,-2l340,1090r,-2l342,1088r,-2l344,1084r2,-3l346,1079r2,-2l350,1075r2,-2l354,1073r,-2l356,1071r,-2l359,1069r2,l361,1067r2,l365,1067r,-2l367,1065r,-3l369,1062r2,-2l373,1058r2,-2l378,1054r,-2l380,1048r2,-2l382,1043r4,-8l386,1033r2,-2l390,1029r,-3l394,1022r3,l399,1018r4,-4l407,1012r2,l409,1010r7,l418,1007r2,l424,1003r2,l435,997r2,l439,995r6,-2l447,991r5,-3l454,986r2,l456,984r2,-2l458,980r,-2l460,976r,-2l462,972r,-5l464,963r,-4l464,955r2,-5l466,946r2,-2l468,940r3,-2l471,936r2,-2l473,931r2,-2l475,927r,-2l475,923r,-2l475,919r,-2l475,915r,-5l475,908r-2,-4l473,902r,-2l473,898r-2,-5l468,891r,-2l468,887r-2,-2l466,883r,-2l466,879r2,-2l468,874r,-2l471,872r,-2l471,868r2,-2l475,864r,-2l477,862r,-2l477,857r2,l479,855r,-2l481,851r,-2l481,847r,-2l481,843r,-2l483,841r,-3l483,836r,-2l485,832r,-2l485,828r,-2l487,824r,-2l487,819r,-2l487,815r,-2l487,811r,-2l487,807r,-2l487,803r,-3l487,796r,-2l487,792r,-2l487,788r3,-2l490,784r,-3l490,779r,-2l490,775r,-2l490,771r,-2l490,767r,-2l490,762r,-2l490,758r,-2l490,754r,-2l490,750r,-2l490,746r-3,l487,743r,-2l487,739r,-2l487,735r,-2l487,731r,-2l487,727r,-3l487,720r-2,-2l485,716r,-2l485,712r-2,-2l483,707r,-2l483,703r,-2l483,699r2,-2l485,695r,-2l485,691r,-7l485,682r,-2l485,678r2,-4l487,672r,-3l487,667r,-2l487,663r,-2l487,659r-2,l485,657r,-2l483,653r-4,-9l477,642r-2,-2l473,638r,-2l471,636r,-2l468,631r,-2l464,625r-2,-4l462,619r-2,-2l458,615r,-5l458,608r-2,-2l456,604r,-2l454,602r,-2l454,598r-2,-2l452,593r-3,l449,591r,-2l447,589r,-2l445,585r-2,-4l441,577r-2,l439,574r,-2l437,572r,-2l437,568r-2,-2l435,564r,-2l432,560r,-3l430,557r,-2l430,553r-2,l428,551r-2,-2l424,547r,-2l422,545r,-2l420,543r,-2l416,538r-3,l407,534r-4,-2l401,532r-7,2l392,534r-2,l388,534r-2,2l384,536r-2,l380,536r,2l378,538r-3,l373,538r,-2l371,536r-2,l367,536r-2,-2l363,534r-2,l359,534r,-2l356,532r-2,-2l354,528r-2,-2l352,524r-2,-2l350,519r-2,-2l348,515r-2,-2l346,511r,-2l344,509r,-2l344,505r-2,l342,503r,-3l340,500r,-2l340,496r-3,l337,494r,-2l335,492r,-2l333,488r,-2l331,484r-2,-3l329,479r-2,-2l327,475r-2,-2l325,471r-2,-2l323,467r-2,-2l321,462r-3,l318,460r-2,-2l314,458r,-2l314,454r-2,l312,452r-2,l310,450r-2,-2l306,446r-2,-3l304,441r-2,l299,439r-2,-2l295,437r,-2l293,435r,-2l291,433r,-2l289,431r,-2l287,429r,-2l285,424r,-2l283,422r,-2l280,418r,-2l278,416r,-2l276,412r-2,l274,410r,-2l272,408r-2,-3l268,403r-2,l266,401r-2,l264,399r-3,l261,397r-2,-2l259,393r-2,-2l257,388r,-2l257,384r,-2l257,380r,-2l257,376r,-2l259,372r,-3l261,367r,-2l264,363r2,-2l266,359r2,l268,357r2,l270,355r2,-2l272,350r2,-2l274,346r2,-2l276,342r2,l278,340r,-2l280,336r,-2l280,331r3,-2l283,327r,-2l285,323r,-2l285,319r2,-2l287,315r,-3l289,310r,-2l291,306r,-2l291,302r2,l293,300r2,-2l295,296r2,-3l299,291r,-2l302,289r2,-2l306,285r2,-2l310,281r,-2l312,279r,-2l314,274r,-2l314,270r2,-2l316,266r,-2l316,262r,-2l316,258r,-3l316,253r,-2l316,249r,-2l318,245r,-2l318,241r,-3l318,236r,-2l318,232r,-2l318,228r,-2l318,224r,-2l321,207r2,-13l323,192r,-2l323,188r,-2l325,184r,-3l325,179r,-2l325,175r2,-2l327,171r,-2l327,167r,-2l327,162r2,-2l329,158r,-2l331,154r,-2l333,152r,-2l335,148r,-2l337,146r,-3l340,141r,-2l342,139r,-2l344,137r,-2l344,133r2,l346,131r2,l348,129r,-2l350,127r,-3l350,122r,-2l350,118r,-2l350,114r,-2l350,110r,-2l350,105r,-2l352,101r,-2l352,97r,-2l352,93r,-2l354,88r,-2l354,84r,-2l354,80r2,-2l356,76r3,-2l359,72r2,l361,69r2,l363,67r2,l365,65r2,l367,63r2,l371,63r,-2l373,61r2,-2l378,59r2,-2l382,57r2,l384,55r2,l388,55r2,l392,55r2,l397,55r2,l401,55r2,l403,53r2,l407,53r2,l411,53r2,l413,50r3,l418,48r2,l422,48r2,-2l426,46r2,l428,44r2,l432,42r3,l437,42r,-2l439,40r2,l441,38r2,l445,38r2,l449,38r3,-2l452,38r2,l456,38r2,l460,38r,2l462,40r,2l464,42r,2l466,44r2,l471,46r2,l475,46r2,l477,48r2,l481,50r2,l483,53r2,l485,55r2,l490,55r2,2l494,57r2,l498,57r2,l502,57r2,2l506,59r3,l511,59r2,2l515,61r2,l519,61r2,l523,61r2,l528,59r2,l530,57r2,l534,55r2,l538,53r6,-3l547,48r12,-2l561,44r2,l563,42r3,l568,42r,-2l570,40r2,-2l574,38r,-2l576,36r2,l578,34r2,l582,31r3,l585,29r2,l589,27r2,l591,25r2,l595,23r2,-2l599,21r,-2l601,19r3,-2l606,17r,-2l608,15r2,-3l612,12r,-2l614,10r2,-2l618,8r,-2l620,6r3,l623,4r2,l627,4r2,-2l631,2r2,l635,2r2,l639,2r,-2l642,r2,l646,r2,l650,r2,l654,r2,l656,2r2,l661,2r2,l665,2r2,l669,2r2,l673,4r2,l677,4r3,l682,2r2,l686,2r2,l690,2r2,2l694,4r3,l699,4r2,l703,4r2,l707,4r2,l711,4r2,2l716,6r2,l720,6r2,l724,6r,2l726,8r2,l730,8r2,e" filled="f" strokeweight=".3pt">
                  <v:stroke joinstyle="miter" endcap="square"/>
                  <v:path arrowok="t" o:connecttype="custom" o:connectlocs="13305852,608024215;27821328,607217817;54433033,608024215;65319639,601169831;77415869,594315446;91931344,583429071;95963421,567301108;97576251,552785941;96769836,538270774;100398705,524562005;107253235,512869232;110478896,499160463;108059650,485451694;110478896,470936527;118946257,463275745;127413617,454808564;135074563,442712592;143541923,431019818;154025322,420536642;171766459,404408679;187088350,388280716;191523634,369733558;188701180,352395997;193942880,340703224;196362126,326994455;197571749,311672890;196362126,297964121;194749295,282642556;196362126,265708195;185475519,248773833;179427404,235871463;172572874,222969092;156444568,215308310;144751546,214501911;137897016,202809138;131042486,190713166;123381541,179826790;114914180,170150012;106446820,160876434;105237197,147167665;112898142,135474891;118139842,121766123;126607202,108863752;128220033,94348585;131042486,70559839;135880978,57657469;141122678,47577492;142735508,33062325;150396454,24595144;163299098,21369551;176201743,16934361;186281934,16934361;197571749,22175949;211684016,24595144;229828361,16127963;240714967,8467181;251198366,1612796;264504219,0;278213279,806398;291922339,3225593" o:connectangles="0,0,0,0,0,0,0,0,0,0,0,0,0,0,0,0,0,0,0,0,0,0,0,0,0,0,0,0,0,0,0,0,0,0,0,0,0,0,0,0,0,0,0,0,0,0,0,0,0,0,0,0,0,0,0,0,0,0,0,0"/>
                </v:shape>
                <v:shape id="Freeform 473" o:spid="_x0000_s1050" style="position:absolute;left:16160;top:8070;width:5703;height:8770;visibility:visible;mso-wrap-style:square;v-text-anchor:top" coordsize="898,1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lYx8MA&#10;AADcAAAADwAAAGRycy9kb3ducmV2LnhtbESPQWsCMRSE7wX/Q3hCL0WzW6HIahQRCoJ4MC09PzfP&#10;zermZUlSXf99Uyj0OMzMN8xyPbhO3CjE1rOCclqAIK69ablR8PnxPpmDiAnZYOeZFDwowno1elpi&#10;Zfydj3TTqREZwrFCBTalvpIy1pYcxqnvibN39sFhyjI00gS8Z7jr5GtRvEmHLecFiz1tLdVX/e0U&#10;XLA/yPJUdjbp48t+qPVXOGmlnsfDZgEi0ZD+w3/tnVEwK2fweyYfAb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1lYx8MAAADcAAAADwAAAAAAAAAAAAAAAACYAgAAZHJzL2Rv&#10;d25yZXYueG1sUEsFBgAAAAAEAAQA9QAAAIgDAAAAAA==&#10;" path="m,1377r3,2l5,1379r2,l9,1379r2,l13,1379r2,l17,1379r2,l22,1379r2,2l26,1381r2,l30,1381r2,l34,1381r2,l38,1381r3,l43,1381r2,l47,1381r2,l51,1381r2,l55,1381r2,l60,1381r2,l64,1379r2,l68,1379r2,l72,1379r2,l76,1379r,-2l79,1377r2,l83,1377r2,l87,1377r2,l91,1377r2,l95,1375r3,l100,1375r2,l104,1375r2,l108,1373r2,l112,1373r2,l117,1373r2,-2l121,1371r2,l125,1369r2,l129,1369r,-2l131,1367r2,l133,1365r3,l138,1365r2,-3l142,1362r2,l146,1362r2,l150,1362r2,l155,1362r2,l159,1362r2,l163,1362r2,l167,1362r2,l171,1360r3,l174,1358r2,l178,1356r2,l180,1354r2,l182,1352r2,l184,1350r2,l186,1348r2,l188,1346r3,l191,1343r2,-2l195,1339r2,-2l199,1335r2,l201,1333r2,l203,1331r2,l205,1329r2,l210,1327r2,l212,1324r2,l216,1324r-2,l216,1324r,-2l218,1322r2,-2l222,1320r2,-2l226,1318r,-2l229,1316r2,-2l233,1312r2,-2l237,1310r,-2l239,1305r,-2l241,1303r,-2l243,1299r,-2l243,1295r2,l245,1293r,-2l245,1288r,-2l245,1284r,-2l248,1282r,-2l248,1278r2,l250,1276r2,l252,1274r2,l256,1272r2,l258,1269r2,l262,1269r,-2l264,1267r3,l269,1265r2,l273,1265r2,-2l277,1263r2,l281,1263r2,l286,1263r2,l290,1261r2,l294,1261r2,-2l298,1259r,-2l300,1257r,-2l302,1255r,-2l305,1253r2,-3l309,1250r,-2l311,1248r,-2l313,1246r2,l317,1246r2,l321,1244r3,l326,1244r2,l330,1244r2,l334,1244r2,l338,1244r2,l340,1246r3,l345,1246r2,l347,1248r2,l351,1248r2,2l355,1250r2,l357,1253r2,l362,1253r2,2l366,1255r2,l370,1257r2,l374,1257r2,l378,1257r,2l381,1259r2,l385,1259r2,l389,1259r2,l393,1259r2,l397,1259r3,l402,1259r2,l406,1259r2,l410,1259r2,l414,1259r2,l419,1257r2,l423,1257r2,l427,1257r2,l431,1257r2,l436,1255r2,l438,1253r2,l442,1250r2,l444,1248r2,l448,1246r2,l450,1244r2,l455,1242r2,-2l457,1238r2,l459,1236r2,l461,1234r2,l463,1231r,-2l465,1229r,-2l467,1227r,-2l469,1223r,-2l471,1221r,-2l474,1219r,-2l474,1215r2,l476,1212r,-2l478,1210r,-2l480,1206r2,-2l484,1202r2,-2l488,1200r2,l490,1198r3,l495,1198r,-2l497,1196r,-3l499,1193r,-2l501,1191r,-2l501,1187r2,-2l503,1183r,-2l505,1181r,-2l507,1179r,-2l509,1174r3,-2l514,1172r2,-2l518,1170r2,-2l522,1168r,-2l524,1166r2,-2l528,1164r,-2l531,1162r2,-2l535,1160r2,-2l539,1158r2,-3l543,1155r2,l547,1155r,-2l550,1153r2,l554,1153r2,l558,1153r2,l562,1153r2,l564,1151r5,l571,1151r4,-2l577,1149r2,-2l583,1147r2,-2l588,1145r,-2l590,1143r2,-2l594,1141r,-3l596,1138r2,l600,1136r2,l604,1134r3,l609,1132r2,-2l611,1128r2,-2l613,1124r,-2l613,1119r2,-2l615,1115r,-2l615,1111r,-2l615,1107r,-2l615,1100r-2,-2l613,1096r,-4l613,1088r,-2l613,1084r,-5l613,1075r,-2l611,1071r,-2l611,1067r,-2l613,1062r,-2l611,1058r,-2l611,1054r,-2l611,1050r,-2l611,1046r,-3l611,1041r,-2l611,1037r,-2l611,1033r,-2l611,1029r,-2l611,1024r,-2l611,1020r,-2l611,1016r2,l613,1014r,-2l613,1010r2,l615,1008r,-3l615,1003r2,-2l617,999r,-2l619,997r,-2l619,993r,-2l619,988r,-2l621,986r,-2l621,982r,-2l621,978r,-2l621,974r,-2l621,969r,-2l623,965r,-2l623,961r,-2l626,959r,-2l628,957r,-2l630,955r,-2l632,953r2,-3l636,950r,-2l638,948r2,-2l642,946r,-2l645,944r,-2l647,942r,-2l649,940r,-2l651,936r,-2l651,931r2,l653,929r,-2l653,925r,-2l653,921r,-2l653,917r,-2l653,912r,-2l653,908r,-2l651,904r,-2l651,900r-2,l649,898r,-2l649,893r-2,-2l647,889r,-2l647,885r,-2l647,881r2,l649,879r,-2l649,874r,-2l649,870r,-2l651,868r,-2l651,864r,-2l651,860r,-2l653,858r,-3l653,853r2,l655,851r,-2l657,847r,-2l659,845r,-2l662,843r,-2l664,839r,-3l666,836r,-2l668,834r,-2l670,832r,-2l672,828r2,-2l676,824r2,-2l681,819r2,-2l685,815r2,-2l689,813r,-2l691,809r,-2l693,805r4,l700,803r4,-3l706,798r4,-2l712,796r4,-2l721,792r2,l725,790r2,l729,788r2,-4l735,781r5,-2l742,777r2,l746,775r4,-2l752,771r,2l752,771r2,-2l759,769r,-2l763,765r2,-3l767,762r4,-4l773,758r3,-2l778,756r2,-2l780,752r2,l786,750r2,l788,748r4,l797,746r4,-3l803,743r2,l807,741r2,l811,741r3,l814,739r2,l818,739r2,l822,739r2,-2l826,737r,-2l828,735r2,l830,733r3,l833,731r2,-2l837,729r,-2l839,724r,-2l839,720r,-4l839,714r,-2l839,708r,-3l837,703r,-2l837,699r,-2l837,695r,-2l837,691r,-2l837,686r-2,l835,684r,-2l835,680r,-2l835,674r,-2l835,669r2,-2l837,665r,-2l837,661r,-2l837,657r2,l839,655r2,l841,653r2,-3l843,648r2,-2l845,644r2,-2l847,640r,-2l849,638r,-2l849,634r,-3l849,629r,-2l849,625r,-2l849,619r,-2l852,617r,-2l852,612r2,-2l854,608r,-2l854,604r,-2l854,600r2,-2l856,596r2,-3l858,591r,-2l860,589r,-2l862,583r,-2l864,581r,-4l866,574r2,-4l868,568r3,-2l871,564r,-2l873,560r,-2l875,553r,-4l877,547r,-4l877,541r,-2l879,536r,-4l879,530r,-2l879,526r,-7l879,517r,-4l879,511r,-2l879,507r,-2l879,503r2,-3l881,498r-2,-2l879,494r-2,-2l877,490r-2,-2l875,486r-2,l873,484r-2,-3l868,481r,-2l866,479r,-2l864,475r,-2l864,471r,-2l862,467r,-2l864,460r,-4l864,454r,-2l864,448r,-2l866,443r,-2l868,439r,-2l868,435r3,l871,433r,-2l873,431r2,-2l875,427r2,-3l877,422r,-2l879,418r,-2l881,414r2,l883,412r2,l885,410r3,l888,408r,-3l890,405r,-2l888,399r,-2l890,395r,-2l890,391r2,-2l892,386r2,-2l894,382r2,-2l896,378r,-2l896,374r,-2l896,370r2,l898,367r,-2l898,363r,-2l896,359r,-2l894,355r,-2l892,353r,-3l890,348r,-2l890,344r,-2l888,342r,-2l888,338r,-2l888,334r,-3l888,329r,-2l888,325r-3,-2l885,321r,-2l885,317r-2,l883,315r,-3l881,310r,-2l879,306r,-2l877,302r-2,-2l873,298r-2,-2l868,296r-2,-3l864,291r,-2l862,287r,-2l862,283r2,-2l864,279r,-2l864,274r,-2l862,272r,-2l862,268r,-2l862,264r,-2l862,260r,-2l864,255r,-4l862,251r,-2l862,247r,-2l862,243r-2,-2l860,236r,-2l860,232r,-2l860,228r2,-2l862,224r2,-2l864,220r,-3l866,215r,-2l866,211r,-2l866,207r,-2l866,203r,-3l868,198r,-2l868,194r,-2l868,190r,-4l868,184r,-3l868,179r3,l871,177r,-2l871,173r-3,-2l868,169r,-2l868,165r,-3l868,160r-2,-2l866,156r,-2l864,152r,-2l864,148r-2,l862,146r-2,-3l858,141r-2,-2l849,139r-19,l830,137r-2,l828,135r-2,l824,135r,-2l820,133r-2,-2l816,129r-2,-2l814,124r-3,-4l811,118r,-2l809,116r,-2l809,112r,-2l809,108r,-3l809,103r-2,l807,101r,-2l807,97r,-2l807,93r-2,l805,91r,-2l803,89r,-3l801,86r,-2l799,84r,-2l797,82r,-2l795,80r-3,-2l790,78r,-2l788,76r-2,l786,74r-2,l784,72r-2,l780,72r,-2l778,70r-2,-3l773,67r,-2l771,65r,-2l769,63r-2,l767,61r-2,l763,59r-2,l759,59r,-2l757,57r-3,l754,55r-2,l750,55r,-2l748,53r-2,l746,50r-2,l742,50r-2,l738,50r-3,-2l733,48r-2,l731,46r-2,l727,46r-2,l723,46r,-2l721,44r-2,l716,44r-2,-2l712,42r,-2l710,40r-2,l708,38r-2,l704,38r-2,-2l700,36r,-2l697,34r,-3l695,31r-2,-2l691,29r,-2l689,27r,-2l687,25r-2,-2l683,23r,-2l681,21r,-2l678,19r-2,l676,17r-2,l672,17r-2,l670,15r-2,l666,15r,-3l664,12r-2,l659,10r-2,l655,10r,-2l653,8r,-2l651,6r,-2l649,4r,-2l647,2r,-2e" filled="f" strokeweight=".3pt">
                  <v:stroke joinstyle="miter" endcap="square"/>
                  <v:path arrowok="t" o:connecttype="custom" o:connectlocs="13711333,556896905;28229215,556090392;41940548,554477367;54845332,550444805;68959939,548428523;77831978,540766654;87107292,533911298;97189154,524636404;101625174,513748484;114126683,509312665;125418369,503263821;138323153,502457309;150824663,506893128;164535996,507699640;178247329,504070334;186716093,495601952;193571759,486327058;202847073,477858677;212928935,469390295;225833719,464954476;240351601,458905632;248013817,447211200;247207268,428258156;246400719,414144186;249626915,402046498;251240013,388335785;260112052,380673916;263338248,368979484;260918601,355268771;264144797,343977596;271000463,333896189;286324894,320991989;303262423,310910582;319393403,301635688;333911285,296393356;337540756,282682643;337540756,268165418;342380050,256470986;344396422,241953760;351252089,226630022;354478285,206063953;350042265,193159752;350042265,177029501;356897932,166141582;361333951,152430869;358914304,139526668;356091383,127025724;348429167,113315011;347622618,99604298;349235716,84280560;351252089,69763334;345202971,56052621;326249070,46777727;323829423,34680039;314554109,29034451;304068972,22985607;293180561,18549788;282292149,13710713;272613561,6855357;262531699,1613025" o:connectangles="0,0,0,0,0,0,0,0,0,0,0,0,0,0,0,0,0,0,0,0,0,0,0,0,0,0,0,0,0,0,0,0,0,0,0,0,0,0,0,0,0,0,0,0,0,0,0,0,0,0,0,0,0,0,0,0,0,0,0,0"/>
                </v:shape>
                <v:shape id="Freeform 474" o:spid="_x0000_s1051" style="position:absolute;left:19151;top:6165;width:1118;height:1905;visibility:visible;mso-wrap-style:square;v-text-anchor:top" coordsize="176,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u8HcQA&#10;AADcAAAADwAAAGRycy9kb3ducmV2LnhtbESPW4vCMBSE3wX/QziCb5p6QaQapQq7LLIseEFfj82x&#10;LTYnpcna+u/NwoKPw8x8wyzXrSnFg2pXWFYwGkYgiFOrC84UnI4fgzkI55E1lpZJwZMcrFfdzhJj&#10;bRve0+PgMxEg7GJUkHtfxVK6NCeDbmgr4uDdbG3QB1lnUtfYBLgp5TiKZtJgwWEhx4q2OaX3w69R&#10;gPvdT/KdXGfyfuHNrWyaz3ORKNXvtckChKfWv8P/7S+tYDKawt+ZcATk6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rvB3EAAAA3AAAAA8AAAAAAAAAAAAAAAAAmAIAAGRycy9k&#10;b3ducmV2LnhtbFBLBQYAAAAABAAEAPUAAACJAwAAAAA=&#10;" path="m176,300r-2,l174,298r-3,l171,296r-2,l167,296r,-3l165,293r-2,l161,293r,-2l159,291r-7,l150,291r-2,l148,289r-2,l144,289r-2,l140,289r-2,l138,287r-2,l133,287r-2,l129,285r-2,l127,283r-2,l125,281r-2,l123,279r-2,l119,279r,-2l117,277r-3,-3l112,274r,-2l110,272r-2,l108,270r-2,l102,266r-2,-2l98,260r-3,-2l95,255r-4,-2l89,251r,-2l87,247r-2,-2l83,243r-2,-2l79,239r-3,-9l76,228r-2,-2l74,224r-2,-2l70,220r,-3l68,217r-2,-2l64,213r-2,-2l62,209r-2,l57,207r-2,-2l53,205r,-2l51,203r-2,-2l47,198r-2,-2l45,194r-2,-2l43,190r,-2l41,186r,-2l41,181r,-2l41,177r-3,-2l38,173r,-2l36,169r,-2l34,162r-2,-4l30,154r,-2l30,150r,-2l30,146r,-5l30,139r,-2l32,137r,-2l34,133r2,-4l36,127r2,-3l38,122r,-2l38,118r3,l41,114r,-2l43,110r,-2l43,105r,-2l45,101r,-2l47,95r,-2l47,91r-2,l45,89r,-3l43,84r,-2l45,80r,-2l47,76r2,-2l49,72r2,-2l51,67r,-2l49,63r,-2l47,59r,-2l45,55r-2,l43,53r-2,l38,51,36,48r,-2l34,46r,-2l32,42r-2,l30,40r,-2l28,38r,-2l26,34r,-3l24,29r,-2l22,25,19,23r,-2l17,19r,-2l17,15,15,12,13,10r,-2l11,6,9,4,7,4,5,2,3,2,,2,,e" filled="f" strokeweight=".3pt">
                  <v:stroke joinstyle="miter" endcap="square"/>
                  <v:path arrowok="t" o:connecttype="custom" o:connectlocs="70186261,120161681;68169415,119355227;66555938,118145545;64942460,117339091;60505398,117339091;58891920,116532637;56471705,116532637;54858227,115726182;52034642,114919728;50421165,114113274;49614426,112500366;48000949,111693911;45177364,110484230;43563886,109677776;41143670,107258413;38320085,104032596;35899869,101210006;34286392,98790644;31866176,96371281;29849330,91129328;28235852,88709966;26622375,86693830;25008898,84274467;22185313,82661559;20571835,81855105;18151619,79032515;17344881,76613152;16538142,74193789;16538142,71371200;15328034,68951837;13714557,65322793;12101080,61290522;12101080,58871159;12101080,55242115;13714557,53629207;15328034,50000162;15328034,47580800;16538142,45161437;17344881,42338847;18151619,39919485;18958358,36693668;18151619,34677532;18151619,32258169;19765097,29838807;20571835,27016217;19765097,24596854;18151619,22177491;16538142,21371037;14521295,18548447;12907818,16935539;12101080,15322630;10487602,13709722;9680864,10887132;7664017,8467769;6857278,6048407;5243801,3225817;2823585,1612908;0,806454" o:connectangles="0,0,0,0,0,0,0,0,0,0,0,0,0,0,0,0,0,0,0,0,0,0,0,0,0,0,0,0,0,0,0,0,0,0,0,0,0,0,0,0,0,0,0,0,0,0,0,0,0,0,0,0,0,0,0,0,0,0"/>
                </v:shape>
                <v:shape id="Freeform 475" o:spid="_x0000_s1052" style="position:absolute;left:17399;top:4394;width:6407;height:3740;visibility:visible;mso-wrap-style:square;v-text-anchor:top" coordsize="1009,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Dtr8QA&#10;AADcAAAADwAAAGRycy9kb3ducmV2LnhtbESP0UoDMRRE3wv+Q7iCL8VmW6nI2rSUWtG+CLv1A67J&#10;7e7i5mZJ4jb+vREKfRxm5gyz2iTbi5F86BwrmM8KEMTamY4bBZ/H1/snECEiG+wdk4JfCrBZ30xW&#10;WBp35orGOjYiQziUqKCNcSilDLoli2HmBuLsnZy3GLP0jTQezxlue7koikdpseO80OJAu5b0d/1j&#10;FSQ8jifeH6qXj69QJTnVb77TSt3dpu0ziEgpXsOX9rtR8DBfwv+Zf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A7a/EAAAA3AAAAA8AAAAAAAAAAAAAAAAAmAIAAGRycy9k&#10;b3ducmV2LnhtbFBLBQYAAAAABAAEAPUAAACJAwAAAAA=&#10;" path="m1009,587r-27,-2l954,587r-27,-2l902,585r-26,l849,585r-26,l821,585r-2,l796,585r-2,l766,585r-27,l726,585r-14,l684,585r-6,l657,585r-26,l629,585r-27,l578,587r-4,l553,587r-4,l547,587r-26,l494,587r-27,l467,589r-3,l460,589r,-2l458,587r,-2l456,585r,-2l454,583r,-2l452,581r,-2l450,579r,-2l447,577r,-2l445,575r-2,l443,572r-2,l439,572r-2,l437,570r-2,l428,570r-2,l424,570r,-2l422,568r-2,l418,568r-2,l414,568r,-2l412,566r-3,l407,566r-2,-2l403,564r,-2l401,562r,-2l399,560r,-2l397,558r-2,l395,556r-2,l390,553r-2,l388,551r-2,l384,551r,-2l382,549r-4,-4l376,543r-2,-4l371,537r,-3l367,532r-2,-2l365,528r-2,-2l361,524r-2,-2l357,520r-2,-2l352,509r,-2l350,505r,-2l348,501r-2,-2l346,496r-2,l342,494r-2,-2l338,490r,-2l336,488r-3,-2l331,484r-2,l329,482r-2,l325,480r-2,-3l321,475r,-2l319,471r,-2l319,467r-2,-2l317,463r,-3l317,458r,-2l314,454r,-2l314,450r-2,-2l312,446r-2,-5l308,437r-2,-4l306,431r,-2l306,427r,-2l306,420r,-2l306,416r2,l308,414r2,-2l312,408r,-2l314,403r,-2l314,399r,-2l317,397r,-4l317,391r2,-2l319,387r,-3l319,382r2,-2l321,378r2,-4l323,372r,-2l321,370r,-2l321,365r-2,-2l319,361r2,-2l321,357r2,-2l325,353r,-2l327,349r,-3l327,344r-2,-2l325,340r-2,-2l323,336r-2,-2l319,334r,-2l317,332r-3,-2l312,327r,-2l310,325r,-2l308,321r-2,l306,319r,-2l304,317r,-2l302,313r,-3l300,308r,-2l298,304r-3,-2l295,300r-2,-2l293,296r,-2l291,291r-2,-2l289,287r-2,-2l285,283r-2,l281,281r-2,l276,281r,-2l274,279r,-2l274,275r-2,l270,272r-2,-2l264,264r-2,-2l260,258r-3,-2l257,251r,-2l255,249r,-2l253,245r,-2l251,241r-2,-2l247,237r-2,-3l243,232r-2,l238,232r-4,l232,232r-2,-2l228,230r,-2l226,228r,-2l224,224r-3,l221,222r,-2l219,220r,-2l217,218r,-3l215,215r,-2l213,213r,-2l211,211r,-2l209,209r-2,-2l205,207r,-2l202,205r-2,l200,203r-2,l196,203r,-2l194,201r-2,l192,199r-2,l188,196r-2,l183,196r,-2l181,194r-2,l179,192r-2,l175,192r,-2l173,190r-2,l171,188r-2,l167,188r,-2l164,186r-2,l162,184r-2,l158,184r-2,-2l154,182r-2,-2l150,180r-2,l145,177r-2,l141,175r-2,l139,173r-2,l137,171r-2,l135,169r,-2l133,165r,-2l133,160r,-2l133,156r,-2l133,152r,-2l133,148r,-2l133,144r-2,l131,141r,-2l129,137r,-2l126,133r-2,-2l122,129r-2,-2l118,127r,-2l116,125r-2,l114,122r-2,l110,122r-3,l105,120r-2,l101,120r-2,-2l97,118r-2,-2l93,116r,-2l91,114r-3,l88,112r-2,l84,112r-2,-2l80,110r-2,l76,110r,-2l74,108r-2,l69,108r-2,-2l65,106r-2,-3l61,103r-2,l59,101r-2,l55,99r-2,l53,97r-3,l48,95,46,93,44,91r-2,l40,89r-2,l38,87r-2,l36,84r-2,l34,82r-3,l29,80r-2,l27,78r-2,l25,76r-2,l21,76r,-2l19,74r,-2l17,72r,-2l15,70,12,68r,-3l10,65,8,63r,-2l6,61r,-2l4,59r,-2l4,55r-2,l2,53r,-2l,51,,49,,46,,44,,42,,40,,38,,36,,34,,32,2,30r,-3l4,27r,-2l6,25r,-2l8,23r2,-2l10,19r2,-2l12,15r3,-2l15,11r2,l17,8,19,6r,-2l21,2,21,,44,,72,2r25,l124,2r28,l179,4r28,l234,4r28,l289,4r25,2l323,6r27,l378,6r25,l431,6r29,l486,6r27,l540,6r28,l595,6r28,l650,6r28,l705,6r26,l733,6r25,l783,6r2,l811,8r25,l866,8r25,3l902,11r16,l948,13r28,l986,13r15,l1001,15r,2l1001,44r2,l1003,68r,4l1003,93r,6l1003,110r,17l1003,154r2,28l1005,209r,25l1005,256r,6l1005,289r,28l1005,344r2,28l1007,397r2,28l1007,425r,27l1007,480r2,8l1007,488r2,17l1007,532r,28l1009,587xe" fillcolor="#005ce6" strokecolor="#6e6e6e" strokeweight=".3pt">
                  <v:path arrowok="t" o:connecttype="custom" o:connectlocs="331846406,235877795;287089479,235877795;231445731,236684215;187092020,237490635;183059864,234264956;178624493,231845696;171769829,229829647;166931242,228216807;161689440,225797548;156447637,222975078;150802619,217330140;144754386,210475571;139512584,201201743;134270781,195960015;129432195,190718286;127819333,183863717;123383961,174589890;124190392,167735321;126609686,160074333;129432195,153219765;128625764,146365196;131851488,139510628;128625764,133865689;123383961,129430380;120964668,123382231;116529297,116527663;111287495,112495564;105642477,105640996;102013537,97980007;94352441,93544698;89110639,90319019;86691345,85883710;82659190,82658031;77417388,81045191;72175585,78222722;68143430,75803462;62901627,73384203;56046963,70561734;53627669,65723215;53627669,58868646;49998729,52820498;45160143,49191609;38305478,46772349;33063676,44353090;27015443,42740250;21370425,39917781;15322191,35885682;10886820,32256793;7661096,29031113;3225724,24595804;806431,20563705;0,14515557;2419293,9273828;6854665,4435309;39111909,806420;126609686,2419259;206849582,2419259;294750574,2419259;359265064,4435309;403618776,6854568;404425207,51207658;405231638,127817540;406844500,196766434" o:connectangles="0,0,0,0,0,0,0,0,0,0,0,0,0,0,0,0,0,0,0,0,0,0,0,0,0,0,0,0,0,0,0,0,0,0,0,0,0,0,0,0,0,0,0,0,0,0,0,0,0,0,0,0,0,0,0,0,0,0,0,0,0,0,0"/>
                </v:shape>
                <v:shape id="Freeform 476" o:spid="_x0000_s1053" style="position:absolute;left:23755;top:4476;width:4642;height:3645;visibility:visible;mso-wrap-style:square;v-text-anchor:top" coordsize="731,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rWUccA&#10;AADcAAAADwAAAGRycy9kb3ducmV2LnhtbESPQWvCQBSE74X+h+UVvDUbFURSV6mlgqiX2h7a22v2&#10;NRvNvo3ZNUZ/fVcQPA4z8w0zmXW2Ei01vnSsoJ+kIIhzp0suFHx9Lp7HIHxA1lg5JgVn8jCbPj5M&#10;MNPuxB/UbkMhIoR9hgpMCHUmpc8NWfSJq4mj9+caiyHKppC6wVOE20oO0nQkLZYcFwzW9GYo32+P&#10;VkF9SY9mPh/8dj96/b467JabdfutVO+pe30BEagL9/CtvdQKhv0RXM/EIyC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3K1lHHAAAA3AAAAA8AAAAAAAAAAAAAAAAAmAIAAGRy&#10;cy9kb3ducmV2LnhtbFBLBQYAAAAABAAEAPUAAACMAwAAAAA=&#10;" path="m731,564r-28,2l676,566r-26,l623,566r-28,l570,568r-29,l515,568r-27,l462,568r-27,l408,568r-28,l355,568r-28,2l300,570r-26,l247,572r-27,l192,572r-27,l139,572r-2,l112,572r-23,l89,574r-28,l34,574r-26,l6,547r,-28l8,492,6,475r2,l6,467r,-28l6,412r2,l6,384r,-25l4,331r,-27l4,276r,-27l4,243r,-22l4,196r,-27l2,141r,-27l2,97,2,86r,-6l2,59r,-4l2,31,,31,,4,,2,,,27,,55,,72,,82,2r7,l108,2r27,l163,2r27,l209,2r6,l243,2r23,l268,2r23,l293,2r9,l310,2r11,l334,2r14,l357,4r6,l372,4r4,l380,4r21,l414,4r17,l458,6r26,l486,6r25,2l538,8r26,l587,10r2,l614,10r3,l642,10r27,l695,10r27,l722,29r,26l722,57r,2l724,82r,2l724,93r,16l724,137r2,25l726,164r,15l726,190r,23l726,217r,13l726,243r,2l726,270r,8l726,295r,2l726,314r,9l726,327r,23l726,369r,7l726,378r3,12l729,403r,2l729,420r,11l729,443r,15l729,475r,8l729,511r,25l731,564xe" fillcolor="#005ce6" strokecolor="#6e6e6e" strokeweight=".3pt">
                  <v:path arrowok="t" o:connecttype="custom" o:connectlocs="262104720,228232238;218151774,229038712;186295970,229038712;153230451,229038712;110487220,229845186;66534275,230651661;45162659,230651661;24597520,231458135;2419428,209280091;3225904,191537655;2419428,166133714;2419428,154843073;1612952,133471503;1612952,111293459;1612952,100406055;1612952,79034485;806476,56856441;806476,39114005;806476,23790993;806476,12500352;0,806474;10887427,0;33065518,806474;43549707,806474;65727799,806474;86696176,806474;108067792,806474;125003789,806474;143955977,1612949;153230451,1612949;173795591,1612949;195167207,2419423;206054633,3225897;216942060,3225897;236700724,4032372;237507200,4032372;248797865,4032372;269766242,4032372;291137858,4032372;291137858,22984519;291944334,33871922;291944334,43952851;291944334,55243492;292750810,76615062;292750810,87502466;292750810,98793106;292750810,108874036;292750810,118954965;292750810,130245606;292750810,131858554;292750810,141133009;292750810,152423650;293960524,163311053;293960524,178634066;293960524,194763553" o:connectangles="0,0,0,0,0,0,0,0,0,0,0,0,0,0,0,0,0,0,0,0,0,0,0,0,0,0,0,0,0,0,0,0,0,0,0,0,0,0,0,0,0,0,0,0,0,0,0,0,0,0,0,0,0,0,0"/>
                </v:shape>
                <v:shape id="Freeform 477" o:spid="_x0000_s1054" style="position:absolute;left:38817;top:4502;width:3918;height:4051;visibility:visible;mso-wrap-style:square;v-text-anchor:top" coordsize="617,6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oIg8UA&#10;AADcAAAADwAAAGRycy9kb3ducmV2LnhtbESPzWrDMBCE74W8g9hAb7XsNuTHjWxKoJBDD40TCr0t&#10;1sYytVbGUmL37atAIcdhZr5htuVkO3GlwbeOFWRJCoK4drrlRsHp+P60BuEDssbOMSn4JQ9lMXvY&#10;Yq7dyAe6VqEREcI+RwUmhD6X0teGLPrE9cTRO7vBYohyaKQecIxw28nnNF1Kiy3HBYM97QzVP9XF&#10;KvjU9eLje12Zqs3seNh/6Y42QanH+fT2CiLQFO7h//ZeK3jJVnA7E4+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ugiDxQAAANwAAAAPAAAAAAAAAAAAAAAAAJgCAABkcnMv&#10;ZG93bnJldi54bWxQSwUGAAAAAAQABAD1AAAAigMAAAAA&#10;" path="m8,638r,-28l8,583r,-28l8,528r,-25l8,475,6,448r,-28l6,395r,-28l6,340,4,313r,-26l4,260r,-28l4,207,2,179,4,152,2,124,2,99,2,72,2,44,,17,,4r27,l55,2r25,l107,2r28,l160,2,188,r27,l243,r27,l300,r25,l352,r28,l407,r28,l460,r28,l513,r27,l545,r,2l545,4r2,2l547,8r,2l549,13r,4l549,19r2,l551,21r,2l551,25r,2l551,32r,2l551,38r2,2l553,42r,2l553,46r,2l553,53r,2l553,57r,2l553,61r,4l551,65r,9l551,78r,2l551,82r-2,4l549,89r,4l547,95r,2l547,101r-2,4l545,112r,8l547,122r,2l547,133r,2l547,137r,2l547,148r,2l547,152r,2l547,158r,2l547,163r,4l547,173r-2,9l545,188r,2l545,192r,4l545,201r,2l543,203r-3,l538,203r-2,l534,203r,2l532,207r2,l536,207r2,-2l543,205r-5,4l538,211r,2l536,215r,2l534,220r,2l532,224r,2l530,228r,2l530,232r,2l532,236r-2,3l532,239r-2,2l530,243r2,l532,245r-6,l524,243r-3,l524,241r,-2l524,232r-3,l524,234r-3,2l521,239r-4,-3l521,239r,2l519,243r,2l519,247r,4l519,253r-2,2l517,260r,4l517,266r,2l517,270r,2l517,274r,3l517,279r,2l517,283r,2l517,287r,2l515,289r,4l515,296r-2,l513,298r,2l511,302r,2l511,306r,2l511,310r,3l509,313r2,l511,315r,2l511,319r,2l511,323r,2l513,327r-2,l511,329r2,5l515,336r-2,l511,338r,2l511,342r-2,l507,342r-2,l507,342r2,l509,344r2,l509,344r,2l509,348r-2,7l509,355r-2,2l509,359r,2l509,363r,2l509,367r,3l509,374r2,2l511,378r,2l511,382r,4l513,386r,5l515,393r,2l517,401r-2,l515,408r2,2l517,412r,2l517,416r2,2l519,422r2,2l521,429r3,4l526,437r2,2l528,441r2,2l530,446r,2l530,450r2,l532,452r,2l532,456r2,l534,458r,2l534,463r,2l536,465r-2,l536,467r,2l536,471r2,2l538,475r,2l538,479r2,l540,482r,2l540,486r,2l543,488r,2l543,492r,2l545,494r,2l547,498r2,3l549,503r,2l551,505r-2,l551,507r,2l551,511r2,l553,513r,2l553,517r,3l555,520r,2l555,524r2,2l559,530r,2l562,534r,2l564,539r,2l566,543r2,4l568,549r2,l570,551r2,2l572,555r2,l574,558r2,l576,560r,2l576,564r2,l578,566r3,2l581,570r2,2l585,574r,3l587,579r,2l589,581r,2l589,585r2,l591,587r2,2l595,591r,2l595,596r2,l597,598r3,l600,600r2,l602,602r2,2l606,608r,2l608,612r2,5l612,623r2,2l614,627r3,2l602,629r-28,3l547,632r-26,l519,632r-25,l467,632r-28,l412,634r-26,l359,634r-28,l304,634r-25,l251,634r-27,l198,636r-27,l143,636r-27,l88,636r-25,l36,636,8,638xe" fillcolor="#38a800" strokecolor="#6e6e6e" strokeweight=".3pt">
                  <v:path arrowok="t" o:connecttype="custom" o:connectlocs="3225841,202807657;2419381,137086686;806460,72172108;0,6854334;54436070,806392;120969044,0;185485867,0;219760429,1612785;221373350,7660727;222179810,12902276;222986271,18547022;222986271,24594964;222179810,33062083;220566890,40722810;220566890,53625086;220566890,61285813;220566890,69752932;219760429,81042423;215324898,81848816;218953969,82655208;215324898,88703150;213711977,93541504;213711977,97976661;211292596,97170269;210082906,96363877;209276446,99589446;208469985,107250172;208469985,112491722;207663525,116523683;206050605,121765233;205244144,126200391;206050605,130232352;207663525,135473902;204437684,137893079;205244144,138699471;205244144,144747413;205244144,150795355;206857065,155633709;207663525,164504024;209276446,170148770;212905517,177809496;214518438,182244654;215324898,186679811;216131358,189905380;217744279,194340538;218953969,198372499;221373350,202807657;222179810,206033226;223792731,209661991;226615342,215306737;229034723,221354679;231454104,224983444;233067024,228209013;236696096,233450563;238309016,236676132;240728397,241111290;244357468,245143251;247583310,252803978;209276446,254819958;144759622,255626350;79839569,256432743;14516285,256432743" o:connectangles="0,0,0,0,0,0,0,0,0,0,0,0,0,0,0,0,0,0,0,0,0,0,0,0,0,0,0,0,0,0,0,0,0,0,0,0,0,0,0,0,0,0,0,0,0,0,0,0,0,0,0,0,0,0,0,0,0,0,0,0,0,0"/>
                </v:shape>
                <v:shape id="Freeform 478" o:spid="_x0000_s1055" style="position:absolute;left:34391;top:4527;width:4477;height:4077;visibility:visible;mso-wrap-style:square;v-text-anchor:top" coordsize="705,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S7SMMA&#10;AADcAAAADwAAAGRycy9kb3ducmV2LnhtbERPzWrCQBC+F/oOyxR6MxvboDV1lVJbyUHQqg8wZKdJ&#10;MDsbstsk5undg9Djx/e/XA+mFh21rrKsYBrFIIhzqysuFJxP35M3EM4ja6wtk4IrOVivHh+WmGrb&#10;8w91R1+IEMIuRQWl900qpctLMugi2xAH7te2Bn2AbSF1i30IN7V8ieOZNFhxaCixoc+S8svxzyjY&#10;aZrLpN9+9edLlmz2i018GEelnp+Gj3cQngb/L767M63gdRrWhjPh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S7SMMAAADcAAAADwAAAAAAAAAAAAAAAACYAgAAZHJzL2Rv&#10;d25yZXYueG1sUEsFBgAAAAAEAAQA9QAAAIgDAAAAAA==&#10;" path="m705,634r-27,l652,634r-27,l600,636r-28,l545,636r-28,l492,636r-28,l439,638r-27,l384,638r-25,l329,638r-25,2l291,640r-8,l276,640r-27,l224,640r-2,l203,640r-7,l169,640r-17,l150,640r-7,l141,640r-23,2l116,642r-28,l61,642r-25,l34,642r-26,l8,615r,-17l8,589r,-2l6,573r,-7l6,562r,-25l6,535r,-28l6,501r,-21l6,463r,-9l6,427r,-28l6,372,4,347r,-28l4,292r,-28l4,239r,-9l4,211r,-27l4,156,2,131r,-11l2,104,2,76,,51,,49,,23,,11r25,l27,11,53,9r27,l101,9r6,l112,9r23,l162,6r26,l190,6r25,l243,6r27,l298,6r25,l350,6r28,l403,4r28,l456,4r27,l511,4r25,l564,4,591,2r26,l644,2,669,r28,l697,13r2,27l699,68r,27l699,120r2,28l699,175r2,28l701,228r,28l701,283r,26l703,336r,27l703,391r,25l703,444r2,27l705,499r,25l705,551r,28l705,606r,28xe" fillcolor="#005ce6" strokecolor="#6e6e6e" strokeweight=".3pt">
                  <v:path arrowok="t" o:connecttype="custom" o:connectlocs="262917382,255664090;230657580,256470601;198397779,256470601;177025660,257277112;132668433,257277112;114119048,258083624;111296315,258083624;100408632,258083624;89520949,258083624;89520949,258083624;79036513,258083624;79036513,258083624;60487128,258083624;56857900,258083624;46776712,258890135;24598099,258890135;14516911,258890135;3225980,248002232;3225980,241146886;3225980,236711074;2419485,226629682;2419485,215741779;2419485,204450621;2419485,186707372;2419485,160899009;2419485,150011106;1612990,128638556;1612990,117750653;1612990,106459495;1612990,96378103;1612990,85086945;1612990,74199042;1612990,62907883;806495,41938589;806495,30647430;0,19759527;0,9274880;10081188,4435812;32259801,3629301;45163722,3629301;65326098,2419534;86698216,2419534;108876830,2419534;152427562,2419534;194768551,1613023;238319283,806511;281063520,0;281870015,38309288;282676510,81860899;282676510,124606000;283483005,167754355;284289500,211305967;284289500,255664090" o:connectangles="0,0,0,0,0,0,0,0,0,0,0,0,0,0,0,0,0,0,0,0,0,0,0,0,0,0,0,0,0,0,0,0,0,0,0,0,0,0,0,0,0,0,0,0,0,0,0,0,0,0,0,0,0"/>
                </v:shape>
                <v:shape id="Freeform 479" o:spid="_x0000_s1056" style="position:absolute;left:28340;top:4540;width:4051;height:4134;visibility:visible;mso-wrap-style:square;v-text-anchor:top" coordsize="638,6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WuysYA&#10;AADcAAAADwAAAGRycy9kb3ducmV2LnhtbESPQWvCQBSE70L/w/IKvZlNLIiN2UhrsahgabX0/Mi+&#10;JqHZtyG7xvjvXUHwOMzMN0y2GEwjeupcbVlBEsUgiAuray4V/BxW4xkI55E1NpZJwZkcLPKHUYap&#10;tif+pn7vSxEg7FJUUHnfplK6oiKDLrItcfD+bGfQB9mVUnd4CnDTyEkcT6XBmsNChS0tKyr+90ej&#10;YHre9uuifmuS49dueP/drj4/NolST4/D6xyEp8Hfw7f2Wit4Tl7geiYcAZl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WuysYAAADcAAAADwAAAAAAAAAAAAAAAACYAgAAZHJz&#10;L2Rvd25yZXYueG1sUEsFBgAAAAAEAAQA9QAAAIsDAAAAAA==&#10;" path="m9,554l7,526r,-25l7,473r,-8l7,448r,-15l7,421r,-11l7,395r,-2l7,380,4,368r,-2l4,359r,-19l4,317r,-4l4,304r,-17l4,285r,-17l4,260r,-25l4,233r,-13l4,207r,-4l4,180r,-11l4,154r,-2l2,127,2,99,2,83r,-9l2,72,,49,,47,,45,,19,,,26,2r10,l51,2r2,l78,2r24,l106,2r25,2l133,4r9,l159,4r27,l188,4r19,l214,4r27,l268,4r28,3l313,7r23,l363,7r26,l416,7r28,l469,7r28,l524,7r27,2l579,9r4,l606,9r7,l630,9r4,l634,13r,13l634,42r,11l634,61r,17l634,106r,27l634,159r,2l634,186r,4l634,214r,19l634,241r,17l634,266r,2l634,294r,27l636,321r-2,15l634,347r,2l634,374r,2l634,402r,27l634,457r,6l636,482r,2l636,509r,28l636,564r,28l638,617r,28l611,645r-28,2l556,647r-2,l530,647r-27,2l475,649r-27,l423,649r-2,l395,649r-12,l370,651r-2,l342,651r-2,l317,651r-2,l315,640r,-2l315,634r,-6l315,623r,-6l315,615r,-9l315,596r,-17l315,575r,-7l315,549r-11,l302,549r-25,3l275,552r-26,l222,552r-13,l197,552r-28,l142,552r-26,2l114,554r-25,l64,554r-3,l36,554r-27,xe" fillcolor="#005ce6" strokecolor="#6e6e6e" strokeweight=".3pt">
                  <v:path arrowok="t" o:connecttype="custom" o:connectlocs="2822366,190732807;2822366,174603183;2822366,159280040;1612781,148392543;1612781,137101806;1612781,127827272;1612781,126214310;1612781,114923573;1612781,104842558;1612781,94761543;1612781,83470806;1612781,72583309;806390,51211557;806390,39920820;806390,29839805;0,18952309;0,0;14515025,806481;31449221,806481;53624954,1612962;64108027,1612962;86283760,1612962;126200079,2822684;167729179,2822684;211274254,2822684;244336255,3629165;255625719,5242128;255625719,10484256;255625719,24597677;255625719,42743504;255625719,64115256;255625719,76615715;255625719,104036077;255625719,118552738;256432110,129440235;255625719,140730972;255625719,151618468;255625719,162102724;255625719,172990220;255625719,186700401;256432110,205249469;256432110,227427702;257238500,248799454;257238500,260090191;235062767,260896673;202807156,261703154;180631423,261703154;159262081,261703154;148375812,262509635;137086348,262509635;127006469,257267507;127006469,248799454;127006469,240331402;127006469,229040665;111685054,222588815;100395590,222588815;79429443,222588815;46770636,223395296;35884368,223395296;14515025,223395296" o:connectangles="0,0,0,0,0,0,0,0,0,0,0,0,0,0,0,0,0,0,0,0,0,0,0,0,0,0,0,0,0,0,0,0,0,0,0,0,0,0,0,0,0,0,0,0,0,0,0,0,0,0,0,0,0,0,0,0,0,0,0,0"/>
                </v:shape>
                <v:shape id="Freeform 480" o:spid="_x0000_s1057" style="position:absolute;left:32365;top:4597;width:2077;height:4039;visibility:visible;mso-wrap-style:square;v-text-anchor:top" coordsize="327,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YIJcUA&#10;AADcAAAADwAAAGRycy9kb3ducmV2LnhtbESPQWsCMRSE7wX/Q3hCL0WzWmp1axRbKhQ8mYrn5+a5&#10;Wbp5WTapu/57IxR6HGbmG2a57l0tLtSGyrOCyTgDQVx4U3Gp4PC9Hc1BhIhssPZMCq4UYL0aPCwx&#10;N77jPV10LEWCcMhRgY2xyaUMhSWHYewb4uSdfeswJtmW0rTYJbir5TTLZtJhxWnBYkMfloof/esU&#10;PC0+X3V2OIWd7butPOvr8fiulXoc9ps3EJH6+B/+a38ZBc8vU7ifSUd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JgglxQAAANwAAAAPAAAAAAAAAAAAAAAAAJgCAABkcnMv&#10;ZG93bnJldi54bWxQSwUGAAAAAAQABAD1AAAAigMAAAAA&#10;" path="m327,631r-27,l272,631r-6,l247,631r-2,l220,631r-28,2l167,633r-2,l139,633r-2,l112,633r-19,l84,633r-25,3l57,636r-25,l4,636r,-28l2,583r,-28l2,528r,-28l2,475r,-2l,454r,-6l,420,,393,,367r,-2l,340r,-2l,327,2,312r-2,l,285,,259r,-2l,249,,232r,-8l,205,,181r,-4l,152r,-2l,124,,97,,69,,52,,44,,33,,17,,4,,,6,,29,2r5,l48,2r9,l61,2r6,l78,2r4,l89,2r21,l112,2r25,2l152,4r10,l165,4r21,l190,4r8,l200,4r11,l213,4r13,l239,4r2,l243,4r6,l255,4r5,l262,4r4,l268,2r23,l319,r,12l319,38r,2l321,65r,28l321,109r,11l323,145r,28l323,200r,19l323,228r,25l323,281r,27l323,336r2,25l325,388r,28l325,443r,9l325,469r,21l325,496r,28l325,526r,25l325,555r,7l327,576r,2l327,587r,17l327,631xe" fillcolor="#005ce6" strokecolor="#6e6e6e" strokeweight=".3pt">
                  <v:path arrowok="t" o:connecttype="custom" o:connectlocs="109706251,254460805;99622956,254460805;98816292,254460805;77439706,255267337;66549748,255267337;56063121,255267337;45173162,255267337;37509858,255267337;33879872,255267337;12906618,256477135;1613327,245185689;806664,235104040;806664,223812594;806664,201632968;0,180663139;0,169371693;0,158483513;0,147192066;0,136303886;806664,125818972;0,114930792;0,93557697;0,71378071;0,50004976;0,39116796;0,17743701;0,6855521;0,0;13713281,806532;27023231,806532;35896531,806532;55256457,1613064;75019716,1613064;80666361,1613064;96396301,1613064;100429619,1613064;107286260,1613064;128662846,0;128662846,4839191;128662846,15324106;129469509,26212286;129469509,37503732;130276173,58473561;130276173,69765007;130276173,80653187;130276173,91944633;130276173,102026282;130276173,113317728;130276173,124205908;131082836,145579003;131082836,156467183;131082836,182276203;131082836,200019904;131082836,211311350;131082836,222199530;131889500,232281179;131889500,236717104;131889500,243572625" o:connectangles="0,0,0,0,0,0,0,0,0,0,0,0,0,0,0,0,0,0,0,0,0,0,0,0,0,0,0,0,0,0,0,0,0,0,0,0,0,0,0,0,0,0,0,0,0,0,0,0,0,0,0,0,0,0,0,0,0,0"/>
                </v:shape>
                <v:shape id="Freeform 481" o:spid="_x0000_s1058" style="position:absolute;left:25831;top:8026;width:6573;height:3759;visibility:visible;mso-wrap-style:square;v-text-anchor:top" coordsize="1035,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1qqscA&#10;AADcAAAADwAAAGRycy9kb3ducmV2LnhtbESPQWsCMRSE74X+h/AK3mpWt0rZGqWKSikiaoXi7bl5&#10;bpZuXpZN1O2/N0Khx2FmvmFGk9ZW4kKNLx0r6HUTEMS50yUXCvZfi+dXED4ga6wck4Jf8jAZPz6M&#10;MNPuylu67EIhIoR9hgpMCHUmpc8NWfRdVxNH7+QaiyHKppC6wWuE20r2k2QoLZYcFwzWNDOU/+zO&#10;VsFhlb58fvfNZn5creen5XG5n02tUp2n9v0NRKA2/If/2h9aQTpI4X4mHgE5v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sdaqrHAAAA3AAAAA8AAAAAAAAAAAAAAAAAmAIAAGRy&#10;cy9kb3ducmV2LnhtbFBLBQYAAAAABAAEAPUAAACMAwAAAAA=&#10;" path="m,11l28,9r25,l81,9r27,l135,9r26,l188,9r26,l243,9,268,7r28,l323,7r26,l376,7,404,5r27,l456,5r3,l484,5r25,l511,5,537,3r27,l592,3r12,l617,3r27,l670,3r2,l697,r2,l710,r,19l710,26r,4l710,47r,10l710,66r,2l710,74r,5l710,85r,4l710,91r,11l712,102r23,l737,102r26,l765,102r13,-2l790,100r26,l818,100r25,l870,100r28,l925,98r24,l951,98r27,l1006,96r27,l1033,123r,23l1033,148r,2l1033,176r,27l1035,231r,25l1035,258r-4,l1031,281r,28l1031,315r,19l1031,336r,21l1031,362r,2l1031,368r,11l1031,391r,26l1031,444r2,28l1033,497r,2l1033,524r,28l1033,579r-27,l980,579r-2,l953,581r-2,l925,581r-2,l898,581r-19,l877,581r-26,3l824,584r-27,l780,584r-11,l744,586r-26,l693,586r-2,l666,586r-28,l611,588r-5,l585,588r-23,l532,588r-25,l480,588r-28,l452,560r-25,l399,560r-4,2l395,565r,2l393,569r-2,2l389,573r-2,2l385,575r-2,l383,577r,2l383,581r,3l383,586r,2l383,590r,2l380,592r-2,l378,590r-2,l374,588r-2,l372,586r-2,l368,584r-2,-3l364,581r-3,-2l359,577r,-2l359,573r5,-2l366,571r2,l370,569r2,-2l372,565r,-3l372,560r,-2l370,556r-2,-2l366,554r-2,-2l361,552r-2,l357,552r-2,l353,552r-2,l349,552r-2,l347,550r,2l345,550r-3,l340,550r-4,-2l334,548r-2,l330,548r-4,l323,546r-2,l319,546r-2,l313,543r-2,l309,543r-2,l304,543r-2,l300,543r-2,3l296,546r-2,2l292,548r,2l290,550r,2l287,554r,2l287,558r-2,4l266,562r-25,l214,562r-28,l161,562r-26,l108,562r-27,l83,535r,-25l55,510r-27,l2,510r,-28l2,457r,-28l2,404r,-27l2,334r2,l2,307,4,279,2,254r,-27l2,199r,-27l2,146r,-27l,91,,66,,38,,11xe" fillcolor="#005ce6" strokecolor="#6e6e6e" strokeweight=".3pt">
                  <v:path arrowok="t" o:connecttype="custom" o:connectlocs="54441587,3628842;97994857,3628842;162921490,2016023;195183171,2016023;227444852,1209614;259706533,1209614;286322420,0;286322420,22982663;286322420,34272393;297210738,41126871;318584101,40320462;350845783,40320462;383510735,39514053;416578958,49594168;416578958,81850538;417385500,104026792;415772416,124590228;415772416,145960072;415772416,157653006;416578958,190312581;416578958,222568950;405690641,233455475;384317277,234261884;362137371,234261884;343183633,235471498;310115410,235471498;278660271,236277907;244382235,237084317;182278499,237084317;159292051,227810610;156872425,231036247;155259341,231842656;154452799,235471498;154452799,238697135;152436443,237890726;149210275,236277907;145580836,233455475;144774294,231036247;149210275,229423429;150016817,225794587;146790649,222568950;143161210,222568950;139935042,221762541;135499061,220956132;131466351,220956132;127836912,220149722;123804201,218940109;120981304,218940109;118561678,220956132;115738781,224181769;75008409,226600996;33471494,215714472;806542,194344627;806542,134670343;806542,91527449;0,36691620" o:connectangles="0,0,0,0,0,0,0,0,0,0,0,0,0,0,0,0,0,0,0,0,0,0,0,0,0,0,0,0,0,0,0,0,0,0,0,0,0,0,0,0,0,0,0,0,0,0,0,0,0,0,0,0,0,0,0,0"/>
                </v:shape>
                <v:shape id="Freeform 482" o:spid="_x0000_s1059" style="position:absolute;left:20320;top:8096;width:5537;height:3168;visibility:visible;mso-wrap-style:square;v-text-anchor:top" coordsize="872,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fYPsQA&#10;AADcAAAADwAAAGRycy9kb3ducmV2LnhtbESPzWsCMRTE70L/h/AKvWl2/UK2RmmFVq9+HXp7bF6T&#10;pZuXZZPq6l9vBMHjMDO/YebLztXiRG2oPCvIBxkI4tLrio2Cw/6rPwMRIrLG2jMpuFCA5eKlN8dC&#10;+zNv6bSLRiQIhwIV2BibQspQWnIYBr4hTt6vbx3GJFsjdYvnBHe1HGbZVDqsOC1YbGhlqfzb/TsF&#10;Zh2O13ztRp9oZqts+P2TT+1EqbfX7uMdRKQuPsOP9kYrGE3GcD+Tjo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32D7EAAAA3AAAAA8AAAAAAAAAAAAAAAAAmAIAAGRycy9k&#10;b3ducmV2LnhtbFBLBQYAAAAABAAEAPUAAACJAwAAAAA=&#10;" path="m549,4r26,l602,4r28,l630,2r23,l678,2r2,l706,2r27,l761,2r27,l815,r26,l868,r,27l868,55r,25l870,108r,27l870,161r,27l870,216r,27l872,268r-2,28l872,323r-2,l870,366r,27l870,418r,28l870,471r,28l843,499r-28,l788,499r-27,-3l733,496r-23,l708,496r-28,l653,496r-26,l600,496r-27,l547,496r-27,l518,496r-26,l465,496r-26,l437,496r-4,l412,496r-27,l359,496r-27,l304,496r-25,l252,499r-28,l226,496r,-2l224,492r,-2l222,488r,-2l220,484r,-2l218,482r,-2l216,477r-3,l213,475r-2,l211,473r-2,-2l209,469r,-2l209,465r-2,-2l207,461r2,-5l209,452r,-2l209,448r,-4l209,442r2,-3l211,437r2,-2l213,433r,-2l216,431r,-2l216,427r2,l220,425r,-2l222,420r,-2l222,416r2,-2l224,412r2,-2l228,410r,-2l230,408r,-2l233,406r,-2l233,401r2,l235,399r-2,-4l233,393r2,-2l235,389r,-2l237,385r,-3l239,380r,-2l241,376r,-2l241,372r,-2l241,368r,-2l243,366r,-3l243,361r,-2l243,357r-2,-2l241,353r-2,-2l239,349r-2,l237,346r-2,-2l235,342r,-2l235,338r-2,l233,336r,-2l233,332r,-2l233,327r,-2l233,323r,-2l230,319r,-2l230,315r,-2l228,313r,-2l228,308r-2,-2l226,304r-2,-2l224,300r-2,-2l220,296r-2,-2l216,292r-3,l211,289r-2,-2l209,285r-2,-2l207,281r,-2l209,277r,-2l209,273r,-3l209,268r-2,l207,266r,-2l207,262r,-2l207,258r,-2l207,254r2,-3l209,247r-2,l207,245r,-2l207,241r,-2l205,237r,-5l205,230r,-2l205,226r,-2l207,222r,-2l209,218r,-2l209,213r2,-2l211,209r,-2l211,205r,-2l211,201r,-2l211,196r2,-2l213,192r,-2l213,188r,-2l213,182r,-2l213,177r,-2l216,175r,-2l216,171r,-2l213,167r,-2l213,163r,-2l213,158r,-2l211,154r,-2l211,150r-2,-2l209,146r,-2l207,144r,-2l205,139r-2,-2l201,135r-7,l175,135r,-2l173,133r,-2l171,131r-2,l169,129r-4,l163,127r-2,-2l159,123r,-3l156,116r,-2l156,112r-2,l154,110r,-2l154,106r,-2l154,101r,-2l152,99r,-2l152,95r,-2l152,91r,-2l150,89r,-2l150,85r-2,l148,82r-2,l146,80r-2,l144,78r-2,l142,76r-2,l137,74r-2,l135,72r-2,l131,72r,-2l129,70r,-2l127,68r-2,l125,66r-2,l121,63r-3,l118,61r-2,l116,59r-2,l112,59r,-2l110,57r-2,-2l106,55r-2,l104,53r-2,l99,53r,-2l97,51r-2,l95,49r-2,l91,49r,-3l89,46r-2,l85,46r-2,l80,44r-2,l76,44r,-2l74,42r-2,l70,42r-2,l68,40r-2,l64,40r-3,l59,38r-2,l57,36r-2,l53,36r,-2l51,34r-2,l47,32r-2,l45,30r-3,l42,27r-2,l38,25r-2,l36,23r-2,l34,21r-2,l30,19r-2,l28,17r-2,l26,15r-3,l21,15r,-2l19,13r-2,l15,13r,-2l13,11r-2,l11,8,9,8,7,8,4,6,2,6,,6r4,l7,6,7,4r27,l61,4r26,l89,4r4,l114,4r4,l142,2r27,l171,2r26,l218,2r6,l252,2r14,l279,2r27,l334,2r2,l359,2r2,l363,2r26,l416,2r26,l467,2r27,2l522,2r27,2xe" fillcolor="#005ce6" strokecolor="#6e6e6e" strokeweight=".3pt">
                  <v:path arrowok="t" o:connecttype="custom" o:connectlocs="273376675,806287;339099976,0;350793079,64906113;350793079,130215369;339906397,201168635;274183096,199959204;208863006,199959204;155236018,199959204;91125558,199959204;88706296,194315195;85077402,190686903;84270981,183833462;85077402,176173734;87899875,172142299;90319138,166095146;93948032,162869997;94754452,156822844;97173715,150775690;97980136,145534824;95560873,140697101;93948032,135456235;93948032,129409082;91931979,124168216;87899875,118524206;83464560,113283340;83464560,108042473;83464560,102398464;83464560,96351310;83464560,89497870;85077402,83450716;85883823,77403563;85883823,70550122;85883823,65712400;84270981,59665246;81045298,54424380;68142564,52811806;62900828,46764653;62094407,41926930;61287986,36686064;58868724,33057772;55239830,29832623;52014146,27413762;47578831,24591757;43546727,22172896;39111412,20560321;35079308,18544604;29837572,16932029;24595837,16125742;20563732,13706881;16128417,10884876;12096313,7659728;8467419,5240866;4435315,3225148;2822473,2418861;45965990,1612574;90319138,806287;144752546,806287;199185955,1612574" o:connectangles="0,0,0,0,0,0,0,0,0,0,0,0,0,0,0,0,0,0,0,0,0,0,0,0,0,0,0,0,0,0,0,0,0,0,0,0,0,0,0,0,0,0,0,0,0,0,0,0,0,0,0,0,0,0,0,0,0,0"/>
                </v:shape>
                <v:shape id="Freeform 483" o:spid="_x0000_s1060" style="position:absolute;left:35356;top:8553;width:3194;height:5150;visibility:visible;mso-wrap-style:square;v-text-anchor:top" coordsize="503,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AceMIA&#10;AADcAAAADwAAAGRycy9kb3ducmV2LnhtbESPwWrDMBBE74X8g9hCb7XsljTBiWyCISTXurnktlhr&#10;W421MpbquH9fFQo9DjPzhtmXix3ETJM3jhVkSQqCuHHacKfg8nF83oLwAVnj4JgUfJOHslg97DHX&#10;7s7vNNehExHCPkcFfQhjLqVverLoEzcSR691k8UQ5dRJPeE9wu0gX9L0TVo0HBd6HKnqqbnVX1bB&#10;JjPcMt4+r1RX55NNq2zujFJPj8thByLQEv7Df+2zVvC6XsPvmXgEZP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cBx4wgAAANwAAAAPAAAAAAAAAAAAAAAAAJgCAABkcnMvZG93&#10;bnJldi54bWxQSwUGAAAAAAQABAD1AAAAhwMAAAAA&#10;" path="m17,6r,l44,6r7,l70,6r2,l97,6r27,l131,6r8,l152,6,177,4r30,l232,4r28,l287,4,312,2r28,l365,2r28,l420,2r28,l473,r27,l500,27r,28l500,80r3,28l503,135r,28l496,163r-21,l467,163r2,12l469,203r,27l469,258r2,27l471,310r,28l471,365r2,28l473,418r,28l473,473r,28l473,528r2,25l475,581r,27l475,634r,27l477,689r,27l477,743r2,26l479,796r-27,2l424,798r-25,3l372,801r-28,2l336,803r-9,l321,803r-21,l296,803r-24,l268,805r-21,l241,805r-21,l213,805r-21,2l186,807r-21,l162,807r-14,l137,807r-2,l122,809r-12,l95,809r-9,l82,809r-25,2l55,811r-26,l27,811r-21,l6,790r,-6l6,775r,-17l6,754r,-23l6,703,4,678r,-2l4,651r,-28l4,596r,-26l4,568r,-25l4,524r,-9l4,488r,-28l4,435r,-2l4,408r,-28l2,353r,-28l2,304r,-4l2,298r,-7l2,281r,-9l2,245r,-25l2,217,,190,,169r6,l19,169r,-28l19,114r,-28l19,78r,-15l19,61,17,44r,-10l17,6xe" fillcolor="#38a800" strokecolor="#6e6e6e" strokeweight=".3pt">
                  <v:path arrowok="t" o:connecttype="custom" o:connectlocs="17741622,2419430;17741622,2419430;28225308,2419430;29031746,2419430;39112213,2419430;49999117,2419430;56047398,2419430;83466268,1612953;115723763,1612953;137094354,806477;180641972,806477;201609344,10887434;202819000,43549738;191528877,65727845;189109565,70566704;189109565,92744811;189916002,136294549;190722439,158472656;190722439,202022394;191528877,234281459;191528877,266540523;192335314,288718630;193141751,320977695;160884256,322993887;138707229,323800364;120965606,323800364;109675483,323800364;97175704,324606840;77417988,325413317;65321427,325413317;54434523,325413317;44354056,326219793;33063932,326219793;22983465,327026270;11693342,327026270;2419312,327026270;2419312,305654640;2419312,294767205;2419312,283476532;1612875,272589098;1612875,251217468;1612875,251217468;1612875,240330033;1612875,218958403;1612875,207667730;1612875,185489623;1612875,175408665;1612875,164521231;1612875,153230558;806437,142343124;806437,120971493;806437,113309965;806437,98793386;806437,87502713;0,76615279;7661155,68147275;7661155,56856602;7661155,31452588;7661155,24597537;6854718,13710103" o:connectangles="0,0,0,0,0,0,0,0,0,0,0,0,0,0,0,0,0,0,0,0,0,0,0,0,0,0,0,0,0,0,0,0,0,0,0,0,0,0,0,0,0,0,0,0,0,0,0,0,0,0,0,0,0,0,0,0,0,0,0,0"/>
                </v:shape>
                <v:shape id="Freeform 484" o:spid="_x0000_s1061" style="position:absolute;left:32378;top:8591;width:3099;height:6210;visibility:visible;mso-wrap-style:square;v-text-anchor:top" coordsize="488,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2RsYA&#10;AADcAAAADwAAAGRycy9kb3ducmV2LnhtbESPT2vCQBTE70K/w/IKXqRu/BdK6iqtIHixqO2hx0f2&#10;NYnNvg27a4x++q4geBxm5jfMfNmZWrTkfGVZwWiYgCDOra64UPD9tX55BeEDssbaMim4kIfl4qk3&#10;x0zbM++pPYRCRAj7DBWUITSZlD4vyaAf2oY4er/WGQxRukJqh+cIN7UcJ0kqDVYcF0psaFVS/nc4&#10;GQXXj3Zst/L4OSjaqTvuwuiU/tRK9Z+79zcQgbrwCN/bG61gMkvhdiYeAbn4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2RsYAAADcAAAADwAAAAAAAAAAAAAAAACYAgAAZHJz&#10;L2Rvd25yZXYueG1sUEsFBgAAAAAEAAQA9QAAAIsDAAAAAA==&#10;" path="m325,2r26,l353,2r25,l405,2r28,l435,2,458,r2,l467,r2,l486,r,28l486,38r2,17l488,57r,15l488,80r,28l488,135r,28l475,163r-6,l469,184r2,27l471,214r,25l471,266r,9l471,285r,7l471,294r,4l471,319r,28l473,374r,28l473,427r,2l473,454r,28l473,509r,9l473,537r,25l473,564r,26l473,617r,28l473,670r,2l475,697r,28l475,748r,4l475,769r,9l475,784r,21l473,805r,19l473,835r2,27l475,887r,28l477,942r,15l477,970r-27,l446,970r-24,l397,970r-27,2l342,972r-19,l298,972r-19,l270,972r-27,l218,972r-3,l190,972r-2,l177,972r-2,l158,972r-8,l122,974r-21,l97,974r-2,l70,976r-24,l42,976r-8,l27,978r-2,l17,978r-9,l8,976r,-25l8,942r,-10l8,926r,-24l6,898r,-17l6,871r,-26l6,843r,-29l4,814r,-28l4,761r,-2l4,752r,-19l4,706r,-28l4,651r,-25l2,598r,-27l2,545r,-2l2,522r,-4l2,516r,-26l2,463r,-28l2,410r,-2l2,383,,355,,328,,302,,290,,279r,-4l,273r,-5l,247r,-2l,226r,-6l,192,,169r4,l4,167r,-25l2,114,2,87,2,61r,-2l2,57,2,34,2,7r28,l55,7r2,l82,4r9,l110,4r25,l137,4r26,l165,4r25,l218,2r25,l245,2r19,l270,2r28,l325,2xe" fillcolor="#005ce6" strokecolor="#6e6e6e" strokeweight=".3pt">
                  <v:path arrowok="t" o:connecttype="custom" o:connectlocs="152428887,806414;174607694,806414;185495471,0;195979998,11289791;196786500,29030891;196786500,54432921;189124731,74190055;189931233,96366430;189931233,110881876;189931233,128622976;190737735,150799351;190737735,162089142;190737735,183055896;190737735,216522062;190737735,237892024;190737735,248778608;190737735,270148569;191544237,292324945;191544237,303211529;190737735,324581490;191544237,347564279;192350739,379820824;170171932,391110615;149202879,391917029;130250081,391917029;108877777,391917029;86698970,391917029;71375431,391917029;49196625,392723443;28227572,393529856;13710535,393529856;3226008,394336270;3226008,383449686;3226008,373369515;2419506,351193140;2419506,328210352;1613004,306840390;1613004,284664015;1613004,262487640;806502,241117678;806502,219747717;806502,208861133;806502,186684758;806502,154428212;0,132251837;0,110881876;0,91124741;1613004,68141953;806502,45965577;806502,22982789;12097531,2822448;33066584,1612827;44357613,1612827;55245390,1612827;76617695,1612827;98796501,806414;120168805,806414" o:connectangles="0,0,0,0,0,0,0,0,0,0,0,0,0,0,0,0,0,0,0,0,0,0,0,0,0,0,0,0,0,0,0,0,0,0,0,0,0,0,0,0,0,0,0,0,0,0,0,0,0,0,0,0,0,0,0,0,0"/>
                </v:shape>
                <v:shape id="Freeform 485" o:spid="_x0000_s1062" style="position:absolute;left:20885;top:11245;width:5473;height:4096;visibility:visible;mso-wrap-style:square;v-text-anchor:top" coordsize="862,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DqHMUA&#10;AADcAAAADwAAAGRycy9kb3ducmV2LnhtbESPS2vDMBCE74X+B7GFXEIjN682TpRQAgGTUx4tvS7W&#10;RjaxVsZSYvvfV4VAj8PMfMOsNp2txJ0aXzpW8DZKQBDnTpdsFHydd68fIHxA1lg5JgU9edisn59W&#10;mGrX8pHup2BEhLBPUUERQp1K6fOCLPqRq4mjd3GNxRBlY6RusI1wW8lxksylxZLjQoE1bQvKr6eb&#10;VVDbQ58N88WP/d676a03JuyyVqnBS/e5BBGoC//hRzvTCiazd/g7E4+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wOocxQAAANwAAAAPAAAAAAAAAAAAAAAAAJgCAABkcnMv&#10;ZG93bnJldi54bWxQSwUGAAAAAAQABAD1AAAAigMAAAAA&#10;" path="m135,3r28,l190,r25,l243,r27,l296,r27,l344,r4,l350,r26,l403,r26,l431,r27,l484,r27,l538,r26,l591,r28,l621,r23,l672,r27,3l726,3r28,l781,3r26,l834,3r28,l862,28r-2,27l860,83r,25l860,136r,27l857,189r,27l857,241r,28l857,296r,26l855,336r,13l855,360r,14l855,377r,25l855,429r,26l855,457r,4l855,482r,28l855,535r,8l855,562r,7l855,581r,9l855,598r,17l855,617r,26l832,643r-4,l805,643r-3,l777,643r-2,l750,645r-2,-2l722,643r-25,2l695,645r-4,l672,645r-5,l644,645r-2,l617,645r-2,l591,645r-4,l564,645r-2,l534,645r-17,l511,643r-4,l505,645r-24,l456,645r-2,l429,645r-2,l401,645r-2,l376,645r-4,l350,643r-4,l342,643r-6,l323,643r-4,l312,643r-12,l298,643r-5,l291,643r-19,l270,643r-4,l264,643r-13,l245,643r-4,l239,643r-17,l220,643r-9,-2l196,641r-2,l192,641r-4,l184,641r-15,l167,641r-9,l141,641r-2,l137,641r-6,l114,641r-2,l103,641r-17,l84,641r,-3l84,636r,-2l84,632r2,l86,630r3,l89,628r2,l93,628r2,l97,628r2,l101,628r2,l105,628r3,-2l110,626r,-2l112,624r,-2l114,619r,-2l114,615r,-2l114,611r-2,l112,609r2,l114,607r-2,-7l110,594r4,-4l116,590r,-4l118,584r,-3l120,579r,-2l118,575r,-2l118,571r,-4l120,567r,-5l120,560r,-2l120,556r-2,-6l118,546r-4,l110,546r-5,-3l103,543r-2,l101,541r,-2l101,537r2,l105,537r3,2l112,539r4,l118,533r,-2l114,524r-6,-2l105,516r,-2l103,512r-2,-2l99,508r-6,-3l91,505r-2,-4l86,499r-2,l80,495r-2,-2l55,484r-2,-2l42,478,27,474r-2,-2l23,469r-2,l19,467r,-2l17,465r-2,-2l17,461r2,l21,461r2,-2l25,459r2,l27,457r2,l29,453r,-3l27,448r,-2l29,442r,-2l27,440r,-2l25,440r-2,l23,442r-2,-2l21,438r2,-2l23,434r-2,l21,431r-2,l17,431r,3l15,434r,-3l15,429r,-2l13,427r,-2l10,425r-2,l8,423r-2,l4,421,2,419r2,-2l6,417r2,l8,415r2,-3l10,410r,-2l13,406r,-2l13,402r,-2l13,398r4,-9l19,389r,-10l13,374r,-2l17,366r2,-6l15,351r-2,-4l8,351r-2,l4,347r2,l6,345r,-2l6,341r-4,l,339r,-3l,334r,-2l2,332r,-2l2,328r,-2l2,324r2,-2l6,317r,-2l8,315r2,l13,313r2,l15,311r2,l15,309r-2,-2l10,305r-2,l8,307r,2l6,311r-2,l2,311r,-2l2,307r,-2l4,303r,-3l4,298r,-4l4,292r2,l6,288r,-2l8,286r,-2l8,281r,-10l10,269r5,l15,267r4,-2l21,262r2,l27,258r2,l32,256r2,l36,254r,-2l38,252r4,-2l44,250r,-2l48,248r5,-2l57,243r2,l61,243r2,-2l65,241r2,l70,241r,-2l72,239r2,l76,239r2,l80,237r2,l82,235r2,l86,235r,-2l89,233r,-2l91,229r2,l93,227r2,-3l95,222r,-2l95,216r,-2l95,212r,-4l95,205r-2,-2l93,201r,-2l93,197r,-2l93,193r,-2l93,189r,-3l91,186r,-2l91,182r,-2l91,178r,-4l91,172r,-3l93,167r,-2l93,163r,-2l93,159r,-2l95,157r,-2l97,155r,-2l99,150r,-2l101,146r,-2l103,142r,-2l103,138r2,l105,136r,-2l105,131r,-2l105,127r,-2l105,123r,-4l105,117r3,l108,115r,-3l110,110r,-2l110,106r,-2l110,102r,-2l112,98r,-2l114,93r,-2l114,89r2,l116,87r2,-4l118,81r2,l120,77r2,-3l124,70r,-2l127,66r,-2l127,62r2,-2l129,58r2,-5l131,49r2,-2l133,43r,-2l133,39r2,-3l135,32r,-2l135,28r,-2l135,19r,-2l135,13r,-2l135,9r,-2l135,5r,-2xe" fillcolor="#005ce6" strokecolor="#6e6e6e" strokeweight=".3pt">
                  <v:path arrowok="t" o:connecttype="custom" o:connectlocs="130225019,0;184653433,0;259643691,0;347535500,1209752;345519633,87102129;344713286,150815723;344713286,205657804;344713286,247999117;312459411,259290134;268916680,260096635;226583470,260096635;183040739,260096635;139498008,259290134;118129816,259290134;97164798,259290134;75796606,258483633;52815720,258483633;33866568,255660878;38301476,253241375;44349078,251628372;45155425,246386115;46768118,236304850;47574465,228643088;45961771,220174826;41526864,216545571;43542731,210496812;35882436,202028549;10885683,191140783;6853948,185898525;11692030,182672520;10079336,177430263;8466642,173801007;5241255,172188005;1612694,168155499;5241255,162913241;5241255,150009222;2419041,139927957;0,133879198;2419041,127023938;5241255,123797933;806347,124604434;2419041,117749174;6047602,108474411;13707897,103232153;21368192,99199647;28222140,96376893;33866568,94763890;38301476,90328134;37495129,81859871;37495129,75004611;36688782,68149351;38301476,62503843;41526864,56455084;42333211,50406325;44349078,43551064;45961771,36695804;49187159,29840544;52815720,21372282;54428414,12097518;54428414,2822754" o:connectangles="0,0,0,0,0,0,0,0,0,0,0,0,0,0,0,0,0,0,0,0,0,0,0,0,0,0,0,0,0,0,0,0,0,0,0,0,0,0,0,0,0,0,0,0,0,0,0,0,0,0,0,0,0,0,0,0,0,0,0,0"/>
                </v:shape>
                <v:shape id="Freeform 486" o:spid="_x0000_s1063" style="position:absolute;left:26314;top:11474;width:6115;height:3854;visibility:visible;mso-wrap-style:square;v-text-anchor:top" coordsize="963,6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NkrsEA&#10;AADcAAAADwAAAGRycy9kb3ducmV2LnhtbERPTYvCMBC9L/gfwgje1lTFRapRRBEUL263iMehGdti&#10;M6lN1OqvNwdhj4/3PVu0phJ3alxpWcGgH4EgzqwuOVeQ/m2+JyCcR9ZYWSYFT3KwmHe+Zhhr++Bf&#10;uic+FyGEXYwKCu/rWEqXFWTQ9W1NHLizbQz6AJtc6gYfIdxUchhFP9JgyaGhwJpWBWWX5GYU7G9J&#10;NmK9eR2vp0NkUr/L03WtVK/bLqcgPLX+X/xxb7WC0TisDWfCEZD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jZK7BAAAA3AAAAA8AAAAAAAAAAAAAAAAAmAIAAGRycy9kb3du&#10;cmV2LnhtbFBLBQYAAAAABAAEAPUAAACGAwAAAAA=&#10;" path="m5,19r27,l59,19r26,l110,19r28,l165,19r25,l209,19r2,-4l211,13r,-2l214,9r,-2l216,7r,-2l218,5r2,-2l222,3,224,r2,l228,r3,l233,r2,l237,r4,3l243,3r2,l247,3r3,2l254,5r2,l258,5r2,l264,7r2,l269,7r2,2l271,7r,2l273,9r2,l277,9r2,l281,9r2,l285,9r3,l290,11r2,l294,13r2,2l296,17r,2l296,22r,2l294,26r-2,2l290,28r-2,l283,30r,2l283,34r2,2l288,38r2,l292,41r2,2l296,43r,2l298,45r2,2l302,47r,2l304,49r3,l307,47r,-2l307,43r,-2l307,38r,-2l307,34r,-2l309,32r2,l313,30r2,-2l317,26r2,-2l319,22r,-3l323,17r28,l376,17r,28l404,45r27,l456,45r30,l509,45r21,l535,45r27,-2l590,43r25,l617,43r25,l668,43r25,-2l704,41r17,l748,41r27,l801,38r2,l822,38r25,l849,38r26,l877,38r25,-2l904,36r26,l957,36r,26l957,64r,4l957,89r,2l957,117r,27l959,172r,25l959,224r,28l959,279r,19l959,305r,2l959,332r,28l961,360r,29l961,391r,26l961,427r,17l963,448r,24l963,478r,10l963,497r,25l963,524r-25,l936,524r-25,2l900,526r-11,l883,526r-4,l856,526r-26,3l828,529r-21,l780,529r-28,-3l727,526r-21,l699,526r-17,l672,526r-25,l647,533r,19l647,554r,25l647,581r,26l636,607r-8,l623,607r-8,l606,607r-4,l600,607r-10,l575,607r-2,l566,607r-4,l558,607r-11,l543,607r-8,l530,607r-8,l516,607r-7,l507,607r-12,l482,607r-9,l467,607r-6,l459,607r-5,l450,607r-8,l440,607r-5,l429,607r-15,l402,607r-15,l376,607r-2,l357,607r-8,l330,607r-9,l304,607r-2,l296,607r-2,l292,607r-15,l269,607r-17,l247,607r-6,l224,607r-2,l220,607r-6,l205,607r-8,l192,607r-4,l184,607r-11,l167,607r-2,l161,607r-21,l135,607r-23,l108,607r-21,l81,607r-22,l55,607r-23,l28,607r-19,l5,607r-5,l,581r,-2l,562r,-8l,545,,533r,-7l,507r,-8l,474,,446,,425r,-4l,419,,393,,366,,341r,-3l,324,,313,,300,2,286r,-26l2,233r,-28l2,180r,-27l5,127r,-27l5,72,5,47,5,19xe" fillcolor="#005ce6" strokecolor="#6e6e6e" strokeweight=".3pt">
                  <v:path arrowok="t" o:connecttype="custom" o:connectlocs="76612124,7660400;87095888,2015895;91128105,0;94757100,0;99595761,1209537;106450530,2822253;110079525,3628611;114918185,3628611;119353624,7660400;116127850,11289011;114111742,13708085;119353624,17336696;122579398,19755770;123789063,17336696;125401950,12901727;127821280,10482653;151611360,18143054;215723611,18143054;258868333,17336696;301609834,16530338;341528782,15320801;363705976,14514443;385883170,25803454;385883170,36689286;386689613,69346783;386689613,90312089;386689613,123775944;387496057,156836619;387496057,179011463;388302500,200379948;388302500,211265780;362899533,212072138;345157778,212072138;325399914,213281675;293142178,212072138;270964984,212072138;260884442,212072138;260884442,244729635;241933022,244729635;224997710,244729635;205239847,244729635;185078762,244729635;166933785,244729635;140724374,244729635;118547181,244729635;97176430,244729635;75805680,244729635;56451038,244729635;32660958,244729635;3628995,244729635;0,226586581;0,212072138;0,179817821;0,158449335;0,136274492;806443,115309186;2016109,40317897" o:connectangles="0,0,0,0,0,0,0,0,0,0,0,0,0,0,0,0,0,0,0,0,0,0,0,0,0,0,0,0,0,0,0,0,0,0,0,0,0,0,0,0,0,0,0,0,0,0,0,0,0,0,0,0,0,0,0,0,0"/>
                </v:shape>
                <v:shape id="Freeform 487" o:spid="_x0000_s1064" style="position:absolute;left:13531;top:12966;width:8116;height:5353;visibility:visible;mso-wrap-style:square;v-text-anchor:top" coordsize="1278,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9aCMYA&#10;AADcAAAADwAAAGRycy9kb3ducmV2LnhtbESPzWvCQBTE74X+D8sTetONlhaNriLVQik5+HXw+Mw+&#10;k5Ds25DdfPS/7xaEHoeZ+Q2z2gymEh01rrCsYDqJQBCnVhecKbicP8dzEM4ja6wsk4IfcrBZPz+t&#10;MNa25yN1J5+JAGEXo4Lc+zqW0qU5GXQTWxMH724bgz7IJpO6wT7ATSVnUfQuDRYcFnKs6SOntDy1&#10;RsG1SIxsy+l8j252SPSu/N7eIqVeRsN2CcLT4P/Dj/aXVvD6toC/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9aCMYAAADcAAAADwAAAAAAAAAAAAAAAACYAgAAZHJz&#10;L2Rvd25yZXYueG1sUEsFBgAAAAAEAAQA9QAAAIsDAAAAAA==&#10;" path="m1242,370r2,2l1247,374r2,2l1249,378r2,2l1251,382r,2l1251,387r,2l1251,391r,2l1251,395r,2l1251,399r,2l1249,401r,2l1249,408r-2,2l1247,412r,2l1244,416r,2l1244,420r,2l1242,422r,3l1242,427r-2,l1240,429r,2l1238,431r,2l1238,435r-2,l1236,437r,2l1234,441r,3l1232,448r-2,l1230,450r-2,l1228,452r-3,l1223,452r-2,l1219,452r-2,l1215,454r-2,l1211,454r-2,l1206,454r-2,l1202,454r-2,l1198,456r-2,l1194,456r,2l1192,458r-2,2l1190,463r,2l1187,465r,2l1187,469r-2,2l1183,471r-2,l1179,471r-2,l1177,473r-2,l1173,473r,2l1171,475r-3,2l1166,477r,2l1164,479r-2,l1160,479r-2,l1158,482r-2,l1154,482r,2l1152,484r-3,l1147,484r-4,l1141,484r-2,2l1137,486r-2,l1133,484r-3,l1128,484r-2,l1124,484r-2,2l1120,486r-2,l1116,486r-2,2l1111,488r-2,l1107,488r-4,l1101,488r-2,l1097,488r-2,l1092,490r-6,l1084,492r-2,l1080,492r-4,l1073,494r,2l1071,496r-2,5l1069,503r-2,l1065,505r,2l1063,507r-2,l1059,509r-3,l1054,507r-2,l1048,507r-4,-2l1037,503r-2,l1033,501r-2,l1029,503r-2,l1023,503r,2l1021,505r-3,2l1016,507r-2,l1012,507r-2,l1008,509r-4,2l1002,511r-3,2l995,517r-2,l991,520r,2l989,522r-2,4l987,528r-2,2l985,532r,2l985,537r-2,4l983,543r-3,2l980,547r,2l980,551r,2l978,556r,4l976,562r,2l974,564r-2,2l970,566r-2,l964,566r-5,l959,568r,2l957,570r,2l955,575r-2,2l951,579r-2,l949,581r-2,l945,583r-3,l942,585r-2,l938,587r-2,2l934,591r-2,l932,594r-4,l926,596r-3,l923,598r-2,l919,598r-4,2l913,602r-2,l909,602r-11,2l896,629r,26l896,657r,25l896,710r-2,25l894,737r,26l894,790r-2,27l892,843r-28,l837,843r-26,l809,843r-25,l757,843r-26,l704,841r-28,l649,839r-28,l594,839r-30,-3l537,836r-25,l486,836r-2,l459,834r-28,l406,832r-27,l353,830r-2,l326,830r-28,-2l296,828r-25,l271,826r-28,l216,826r-25,-2l188,824r-25,l161,824r-25,l134,824r-28,l79,822r-26,l51,822r-27,l,820,3,805,5,792r,-2l5,788r,-2l5,784r2,-2l7,779r,-2l7,775r,-2l9,771r,-2l9,767r,-2l9,763r,-3l11,758r,-2l11,754r2,-2l13,750r2,l15,748r2,-2l17,744r2,l19,741r3,-2l22,737r2,l24,735r2,l26,733r,-2l28,731r,-2l30,729r,-2l30,725r2,l32,722r,-2l32,718r,-2l32,714r,-2l32,710r,-2l32,706r,-3l32,701r2,-2l34,697r,-2l34,693r,-2l34,689r2,-3l36,684r,-2l36,680r,-2l38,676r,-2l41,672r,-2l43,670r,-3l45,667r,-2l47,665r,-2l49,663r,-2l51,661r2,l53,659r2,l57,657r3,l62,655r2,l66,655r,-2l68,653r2,l72,653r2,l76,653r3,l81,653r2,l85,653r,-2l87,651r2,l91,651r2,l95,651r,-3l98,648r2,-2l102,646r2,l106,644r2,l110,644r,-2l112,642r2,-2l117,640r2,l119,638r2,l123,638r,-2l125,636r2,l129,636r2,l134,634r,2l136,636r2,l140,636r2,l142,638r2,l144,640r2,l146,642r2,l150,642r3,2l155,644r2,l159,644r,2l161,646r2,2l165,648r,3l167,651r,2l169,653r3,l174,655r2,l178,655r2,l182,655r2,l186,657r2,l191,657r2,l195,659r2,l199,659r2,l203,659r2,l207,659r3,-2l212,657r,-2l214,655r2,-2l218,653r2,-2l226,648r3,-2l241,644r2,-2l245,642r,-2l248,640r2,l250,638r2,l254,636r2,l256,634r2,l260,634r,-2l262,632r2,-3l267,629r,-2l269,627r2,-2l273,625r,-2l275,623r2,-2l279,619r2,l281,617r2,l286,615r2,l288,613r2,l292,610r2,l294,608r2,l298,606r2,l300,604r2,l305,604r,-2l307,602r2,l311,600r2,l315,600r2,l319,600r2,l321,598r3,l326,598r2,l330,598r2,l334,598r2,l338,598r,2l340,600r3,l345,600r2,l349,600r2,l353,600r2,2l357,602r2,l362,602r2,-2l366,600r2,l370,600r2,l374,602r2,l379,602r2,l383,602r2,l387,602r2,l391,602r2,l395,604r3,l400,604r2,l404,604r2,l406,606r2,l410,606r2,l414,606r3,2l419,608r2,l423,608r2,l427,608r2,l431,608r2,l436,608r2,2l440,610r2,l444,610r2,l448,610r2,l452,610r3,l457,610r2,l461,610r2,l465,610r2,l469,610r2,l474,610r2,l478,608r2,l482,608r2,l486,608r2,l490,608r,-2l493,606r2,l497,606r2,l501,606r2,l505,606r2,l509,604r3,l514,604r2,l518,604r2,l522,602r2,l526,602r2,l531,602r2,-2l535,600r2,l539,598r2,l543,598r,-2l545,596r2,l547,594r3,l552,594r2,-3l556,591r2,l560,591r2,l564,591r2,l569,591r2,l573,591r2,l577,591r2,l581,591r2,l585,589r3,l588,587r2,l592,585r2,l594,583r2,l596,581r2,l598,579r2,l600,577r2,l602,575r3,l605,572r2,-2l609,568r2,-2l613,564r2,l615,562r2,l617,560r2,l619,558r2,l624,556r2,l626,553r2,l630,553r-2,l630,553r,-2l632,551r2,-2l636,549r2,-2l640,547r,-2l643,545r2,-2l647,541r2,-2l651,539r,-2l653,534r,-2l655,532r,-2l657,528r,-2l657,524r2,l659,522r,-2l659,517r,-2l659,513r,-2l662,511r,-2l662,507r2,l664,505r2,l666,503r2,l670,501r2,l672,498r2,l676,498r,-2l678,496r3,l683,494r2,l687,494r2,-2l691,492r2,l695,492r2,l700,492r2,l704,490r2,l708,490r2,-2l712,488r,-2l714,486r,-2l716,484r,-2l719,482r2,-3l723,479r,-2l725,477r,-2l727,475r2,l731,475r2,l735,473r3,l740,473r2,l744,473r2,l748,473r2,l752,473r2,l754,475r3,l759,475r2,l761,477r2,l765,477r2,2l769,479r2,l771,482r2,l776,482r2,2l780,484r2,l784,486r2,l788,486r2,l792,486r,2l795,488r2,l799,488r2,l803,488r2,l807,488r2,l811,488r3,l816,488r2,l820,488r2,l824,488r2,l828,488r2,l833,486r2,l837,486r2,l841,486r2,l845,486r2,l850,484r2,l852,482r2,l856,479r2,l858,477r2,l862,475r2,l864,473r2,l869,471r2,-2l871,467r2,l873,465r2,l875,463r2,l877,460r,-2l879,458r,-2l881,456r,-2l883,452r,-2l885,450r,-2l888,448r,-2l888,444r2,l890,441r,-2l892,439r,-2l894,435r2,-2l898,431r2,-2l902,429r2,l904,427r3,l909,427r,-2l911,425r,-3l913,422r,-2l915,420r,-2l915,416r2,-2l917,412r,-2l919,410r,-2l921,408r,-2l923,403r3,-2l928,401r2,-2l932,399r2,-2l936,397r,-2l938,395r2,-2l942,393r,-2l945,391r2,-2l949,389r2,-2l953,387r2,-3l957,384r2,l961,384r,-2l964,382r2,l968,382r2,l972,382r2,l976,382r2,l978,380r5,l985,380r4,-2l991,378r2,-2l997,376r2,-2l1002,374r,-2l1004,372r2,-2l1008,370r,-3l1010,367r2,l1014,365r2,l1018,363r3,l1023,361r2,-2l1025,357r2,-2l1027,353r,-2l1027,348r2,-2l1029,344r,-2l1029,340r,-2l1029,336r,-2l1029,329r-2,-2l1027,325r,-4l1027,317r,-2l1027,313r,-5l1027,304r,-2l1025,300r,-2l1025,296r,-2l1027,291r,-2l1025,287r,-2l1025,283r,-2l1025,279r,-2l1025,275r,-3l1025,270r,-2l1025,266r,-2l1025,262r,-2l1025,258r,-2l1025,253r,-2l1025,249r,-2l1025,245r2,l1027,243r,-2l1027,239r2,l1029,237r,-3l1029,232r2,-2l1031,228r,-2l1033,226r,-2l1033,222r,-2l1033,217r,-2l1035,215r,-2l1035,211r,-2l1035,207r,-2l1035,203r,-2l1035,198r,-2l1037,194r,-2l1037,190r,-2l1040,188r,-2l1042,186r,-2l1044,184r,-2l1046,182r2,-3l1050,179r,-2l1052,177r2,-2l1056,175r,-2l1059,173r,-2l1061,171r,-2l1063,169r,-2l1065,165r,-2l1065,160r2,l1067,158r,-2l1067,154r,-2l1067,150r,-2l1067,146r,-2l1067,141r,-2l1067,137r,-2l1065,133r,-2l1065,129r-2,l1063,127r,-2l1063,122r-2,-2l1061,118r,-2l1061,114r,-2l1061,110r2,l1063,108r,-2l1063,103r,-2l1063,99r,-2l1065,97r,-2l1065,93r,-2l1065,89r,-2l1067,87r,-3l1067,82r2,l1069,80r,-2l1071,76r,-2l1073,74r,-2l1076,72r,-2l1078,68r,-3l1080,65r,-2l1082,63r,-2l1084,61r,-2l1086,57r2,-2l1090,53r2,-2l1095,48r2,-2l1099,44r2,-2l1103,42r,-2l1105,38r,-2l1107,34r4,l1114,32r4,-3l1120,27r4,-2l1126,25r4,-2l1135,21r2,l1139,19r2,l1143,17r2,-4l1149,10r5,-2l1156,6r2,l1160,4r4,-2l1166,r,2l1166,r,10l1166,13r,2l1164,15r,2l1164,21r-2,l1162,23r,4l1162,29r,3l1160,34r,2l1160,38r,2l1162,40r2,l1166,38r,-2l1166,34r2,l1171,36r2,2l1175,40r-2,l1173,42r-2,l1168,44r-2,l1164,44r,2l1162,51r-2,2l1160,55r,2l1160,59r,2l1158,61r,2l1158,65r,3l1160,70r4,l1164,72r,2l1164,76r-2,l1164,80r2,l1171,76r2,4l1177,89r-2,6l1171,101r,2l1177,108r,10l1175,118r-4,9l1171,129r,2l1171,133r,2l1168,137r,2l1168,141r-2,3l1166,146r-2,l1162,146r-2,2l1162,150r2,2l1166,152r,2l1168,154r3,l1171,156r2,l1173,158r,2l1173,163r2,l1175,160r2,l1179,160r,3l1181,163r,2l1179,167r,2l1181,171r,-2l1183,169r2,-2l1185,169r2,l1187,171r-2,4l1185,177r2,2l1187,182r,4l1185,186r,2l1183,188r-2,l1179,190r-2,l1175,190r-2,2l1175,194r2,l1177,196r2,2l1181,198r2,3l1185,203r15,4l1211,211r2,2l1236,222r2,2l1242,228r2,l1247,230r2,4l1251,234r6,3l1259,239r2,2l1263,243r,2l1266,251r6,2l1276,260r,2l1274,268r-4,l1266,268r-3,-2l1261,266r-2,l1259,268r,2l1259,272r2,l1263,272r5,3l1272,275r4,l1276,279r2,6l1278,287r,2l1278,291r,5l1276,296r,4l1276,302r,2l1278,306r,2l1276,310r,3l1274,315r,4l1272,319r-4,4l1270,329r2,7l1272,338r-2,l1270,340r2,l1272,342r,2l1272,346r,2l1270,351r,2l1268,353r,2l1266,355r-3,2l1261,357r-2,l1257,357r-2,l1253,357r-2,l1249,357r-2,l1247,359r-3,l1244,361r-2,l1242,363r,2l1242,367r,3xe" fillcolor="#8400a8" stroked="f">
                  <v:path arrowok="t" o:connecttype="custom" o:connectlocs="502864947,166127769;496009531,180643788;480685659,184676015;468587865,193143693;451650955,195966252;431084706,202014593;411728236,203627484;396404365,218143502;385113091,231853076;368982700,241933644;305267654,339916770;109283401,333868429;2016299,316126628;7661936,299997719;12904313,286288146;17340171,268949568;30647743,263304449;45971615,258062554;58875928,258868999;74199800,264110895;97185607,259675445;110089920,251207767;123800753,242740090;139931144,241933644;157674574,242740090;174611485,245159426;192758175,245159426;209695086,243546535;225825477,238304639;241149349,234272412;252440623,222982175;264135156,213708052;270990573,200804925;287120964,195966252;301638316,190724356;316962188,195966252;333899099,196772697;349222970,190724356;358094685,179030897;368982700,168547105;381080493,157660091;398823923,152418196;414147795,142337627;413341275,120160377;413341275,102015353;416567354,86692889;421809731,73386539;430278186,61289857;427858628,44354501;431891225,29838483;444795538,16935355;466974826,2419336;468587865,16128910;467781346,24596587;473830243,47580283;473023723,62902747;477862840,71370425;489154114,85886444;508510584,107257249;515366000,124192604;510526883,143144073" o:connectangles="0,0,0,0,0,0,0,0,0,0,0,0,0,0,0,0,0,0,0,0,0,0,0,0,0,0,0,0,0,0,0,0,0,0,0,0,0,0,0,0,0,0,0,0,0,0,0,0,0,0,0,0,0,0,0,0,0,0,0,0,0"/>
                </v:shape>
                <v:shape id="Freeform 488" o:spid="_x0000_s1065" style="position:absolute;left:13531;top:13728;width:7944;height:4591;visibility:visible;mso-wrap-style:square;v-text-anchor:top" coordsize="1251,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zLiMQA&#10;AADcAAAADwAAAGRycy9kb3ducmV2LnhtbERPy2rCQBTdC/7DcIVupE7aitjUMVihRLoI+Nh0d8lc&#10;M8HMnZAZTdqvdxYFl4fzXmWDbcSNOl87VvAyS0AQl07XXCk4Hb+elyB8QNbYOCYFv+QhW49HK0y1&#10;63lPt0OoRAxhn6ICE0KbSulLQxb9zLXEkTu7zmKIsKuk7rCP4baRr0mykBZrjg0GW9oaKi+Hq1WQ&#10;z3++p+9Llxs+/RVGF+Xn9OyVepoMmw8QgYbwEP+7d1rB2yLOj2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sy4jEAAAA3AAAAA8AAAAAAAAAAAAAAAAAmAIAAGRycy9k&#10;b3ducmV2LnhtbFBLBQYAAAAABAAEAPUAAACJAwAAAAA=&#10;" path="m1242,250r2,2l1247,254r2,2l1249,258r2,2l1251,262r,2l1251,267r,2l1251,271r,2l1251,275r,2l1251,279r,2l1249,281r,2l1249,288r-2,2l1247,292r,2l1244,296r,2l1244,300r,2l1242,302r,3l1242,307r-2,l1240,309r,2l1238,311r,2l1238,315r-2,l1236,317r,2l1234,321r,3l1232,328r-2,l1230,330r-2,l1228,332r-3,l1223,332r-2,l1219,332r-2,l1215,334r-2,l1211,334r-2,l1206,334r-2,l1202,334r-2,l1198,336r-2,l1194,336r,2l1192,338r-2,2l1190,343r,2l1187,345r,2l1187,349r-2,2l1183,351r-2,l1179,351r-2,l1177,353r-2,l1173,353r,2l1171,355r-3,2l1166,357r,2l1164,359r-2,l1160,359r-2,l1158,362r-2,l1154,362r,2l1152,364r-3,l1147,364r-4,l1141,364r-2,2l1137,366r-2,l1133,364r-3,l1128,364r-2,l1124,364r-2,2l1120,366r-2,l1116,366r-2,2l1111,368r-2,l1107,368r-4,l1101,368r-2,l1097,368r-2,l1092,370r-6,l1084,372r-2,l1080,372r-4,l1073,374r,2l1071,376r-2,5l1069,383r-2,l1065,385r,2l1063,387r-2,l1059,389r-3,l1054,387r-2,l1048,387r-4,-2l1037,383r-2,l1033,381r-2,l1029,383r-2,l1023,383r,2l1021,385r-3,2l1016,387r-2,l1012,387r-2,l1008,389r-4,2l1002,391r-3,2l995,397r-2,l991,400r,2l989,402r-2,4l987,408r-2,2l985,412r,2l985,417r-2,4l983,423r-3,2l980,427r,2l980,431r,2l978,436r,4l976,442r,2l974,444r-2,2l970,446r-2,l964,446r-5,l959,448r,2l957,450r,2l955,455r-2,2l951,459r-2,l949,461r-2,l945,463r-3,l942,465r-2,l938,467r-2,2l934,471r-2,l932,474r-4,l926,476r-3,l923,478r-2,l919,478r-4,2l913,482r-2,l909,482r-11,2l896,509r,26l896,537r,25l896,590r-2,25l894,617r,26l894,670r-2,27l892,723r-28,l837,723r-26,l809,723r-25,l757,723r-26,l704,721r-28,l649,719r-28,l594,719r-30,-3l537,716r-25,l486,716r-2,l459,714r-28,l406,712r-27,l353,710r-2,l326,710r-28,-2l296,708r-25,l271,706r-28,l216,706r-25,-2l188,704r-25,l161,704r-25,l134,704r-28,l79,702r-26,l51,702r-27,l,700,3,685,5,672r,-2l5,668r,-2l5,664r2,-2l7,659r,-2l7,655r,-2l9,651r,-2l9,647r,-2l9,643r,-3l11,638r,-2l11,634r2,-2l13,630r2,l15,628r2,-2l17,624r2,l19,621r3,-2l22,617r2,l24,615r2,l26,613r,-2l28,611r,-2l30,609r,-2l30,605r2,l32,602r,-2l32,598r,-2l32,594r,-2l32,590r,-2l32,586r,-3l32,581r2,-2l34,577r,-2l34,573r,-2l34,569r2,-3l36,564r,-2l36,560r,-2l38,556r,-2l41,552r,-2l43,550r,-3l45,547r,-2l47,545r,-2l49,543r,-2l51,541r2,l53,539r2,l57,537r3,l62,535r2,l66,535r,-2l68,533r2,l72,533r2,l76,533r3,l81,533r2,l85,533r,-2l87,531r2,l91,531r2,l95,531r,-3l98,528r2,-2l102,526r2,l106,524r2,l110,524r,-2l112,522r2,-2l117,520r2,l119,518r2,l123,518r,-2l125,516r2,l129,516r2,l134,514r,2l136,516r2,l140,516r2,l142,518r2,l144,520r2,l146,522r2,l150,522r3,2l155,524r2,l159,524r,2l161,526r2,2l165,528r,3l167,531r,2l169,533r3,l174,535r2,l178,535r2,l182,535r2,l186,537r2,l191,537r2,l195,539r2,l199,539r2,l203,539r2,l207,539r3,-2l212,537r,-2l214,535r2,-2l218,533r2,-2l226,528r3,-2l241,524r2,-2l245,522r,-2l248,520r2,l250,518r2,l254,516r2,l256,514r2,l260,514r,-2l262,512r2,-3l267,509r,-2l269,507r2,-2l273,505r,-2l275,503r2,-2l279,499r2,l281,497r2,l286,495r2,l288,493r2,l292,490r2,l294,488r2,l298,486r2,l300,484r2,l305,484r,-2l307,482r2,l311,480r2,l315,480r2,l319,480r2,l321,478r3,l326,478r2,l330,478r2,l334,478r2,l338,478r,2l340,480r3,l345,480r2,l349,480r2,l353,480r2,2l357,482r2,l362,482r2,-2l366,480r2,l370,480r2,l374,482r2,l379,482r2,l383,482r2,l387,482r2,l391,482r2,l395,484r3,l400,484r2,l404,484r2,l406,486r2,l410,486r2,l414,486r3,2l419,488r2,l423,488r2,l427,488r2,l431,488r2,l436,488r2,2l440,490r2,l444,490r2,l448,490r2,l452,490r3,l457,490r2,l461,490r2,l465,490r2,l469,490r2,l474,490r2,l478,488r2,l482,488r2,l486,488r2,l490,488r,-2l493,486r2,l497,486r2,l501,486r2,l505,486r2,l509,484r3,l514,484r2,l518,484r2,l522,482r2,l526,482r2,l531,482r2,-2l535,480r2,l539,478r2,l543,478r,-2l545,476r2,l547,474r3,l552,474r2,-3l556,471r2,l560,471r2,l564,471r2,l569,471r2,l573,471r2,l577,471r2,l581,471r2,l585,469r3,l588,467r2,l592,465r2,l594,463r2,l596,461r2,l598,459r2,l600,457r2,l602,455r3,l605,452r2,-2l609,448r2,-2l613,444r2,l615,442r2,l617,440r2,l619,438r2,l624,436r2,l626,433r2,l630,433r-2,l630,433r,-2l632,431r2,-2l636,429r2,-2l640,427r,-2l643,425r2,-2l647,421r2,-2l651,419r,-2l653,414r,-2l655,412r,-2l657,408r,-2l657,404r2,l659,402r,-2l659,397r,-2l659,393r,-2l662,391r,-2l662,387r2,l664,385r2,l666,383r2,l670,381r2,l672,378r2,l676,378r,-2l678,376r3,l683,374r2,l687,374r2,-2l691,372r2,l695,372r2,l700,372r2,l704,370r2,l708,370r2,-2l712,368r,-2l714,366r,-2l716,364r,-2l719,362r2,-3l723,359r,-2l725,357r,-2l727,355r2,l731,355r2,l735,353r3,l740,353r2,l744,353r2,l748,353r2,l752,353r2,l754,355r3,l759,355r2,l761,357r2,l765,357r2,2l769,359r2,l771,362r2,l776,362r2,2l780,364r2,l784,366r2,l788,366r2,l792,366r,2l795,368r2,l799,368r2,l803,368r2,l807,368r2,l811,368r3,l816,368r2,l820,368r2,l824,368r2,l828,368r2,l833,366r2,l837,366r2,l841,366r2,l845,366r2,l850,364r2,l852,362r2,l856,359r2,l858,357r2,l862,355r2,l864,353r2,l869,351r2,-2l871,347r2,l873,345r2,l875,343r2,l877,340r,-2l879,338r,-2l881,336r,-2l883,332r,-2l885,330r,-2l888,328r,-2l888,324r2,l890,321r,-2l892,319r,-2l894,315r2,-2l898,311r2,-2l902,309r2,l904,307r3,l909,307r,-2l911,305r,-3l913,302r,-2l915,300r,-2l915,296r2,-2l917,292r,-2l919,290r,-2l921,288r,-2l923,283r3,-2l928,281r2,-2l932,279r2,-2l936,277r,-2l938,275r2,-2l942,273r,-2l945,271r2,-2l949,269r2,-2l953,267r2,-3l957,264r2,l961,264r,-2l964,262r2,l968,262r2,l972,262r2,l976,262r2,l978,260r5,l985,260r4,-2l991,258r2,-2l997,256r2,-2l1002,254r,-2l1004,252r2,-2l1008,250r,-3l1010,247r2,l1014,245r2,l1018,243r3,l1023,241r2,-2l1025,237r2,-2l1027,233r,-2l1027,228r2,-2l1029,224r,-2l1029,220r,-2l1029,216r,-2l1029,209r-2,-2l1027,205r,-4l1027,197r,-2l1027,193r,-5l1027,184r,-2l1025,180r,-2l1025,176r,-2l1027,171r,-2l1025,167r,-2l1025,163r,-2l1025,159r,-2l1025,155r,-3l1025,150r,-2l1025,146r,-2l1025,142r,-2l1025,138r,-2l1025,133r,-2l1025,129r,-2l1025,125r2,l1027,123r,-2l1027,119r2,l1029,117r,-3l1029,112r2,-2l1031,108r,-2l1033,106r,-2l1033,102r,-2l1033,97r,-2l1035,95r,-2l1035,91r,-2l1035,87r,-2l1035,83r,-2l1035,78r,-2l1037,74r,-2l1037,70r,-2l1040,68r,-2l1042,66r,-2l1044,64r,-2l1046,62r2,-3l1050,59r,-2l1052,57r2,-2l1056,55r,-2l1059,53r,-2l1061,51r,-2l1063,49r,-2l1065,45r,-2l1065,40r2,l1067,38r,-2l1067,34r,-2l1067,30r,-2l1067,26r,-2l1067,21r,-2l1067,17r,-2l1065,13r,-2l1065,9r-2,l1063,7r,-2l1063,2,1061,e" filled="f" strokecolor="#6e6e6e" strokeweight=".3pt">
                  <v:path arrowok="t" o:connecttype="custom" o:connectlocs="503637535,113305485;499201976,126208600;489927626,134676270;478637113,139918161;467749832,144756829;454039923,146772941;437104153,149998720;424200710,156047055;406458475,156853500;395167962,171369505;385893612,181450064;374199866,191127401;360489957,248788199;227423194,288707213;87098245,284674990;2016163,268546095;5242024,254030090;12096978,244755976;13709909,231046415;18951933,218949744;30645679,214917521;43549122,211288519;54839635,208062740;65726916,212901409;78630360,217336855;97985525,210482075;108469573,204433739;119356854,196772514;131453832,192740291;144760508,194353180;159276882,195159625;172986791,196772514;187503165,197578959;201213074,195966069;215729448,193546735;228229659,189917734;240326638,185885510;249600988,177417841;259278571,171369505;265730293,159272834;273391712,151611609;287101621,147579386;298392134,142337495;310892345,144756829;323795789,148385830;338312163,147579386;350409141,141531050;356860863,132256936;366538446,123789266;373393400,113305485;385893612,106450704;400409986,103224925;413313429,95563701;414119894,78628361;413313429,62499467;414119894,48789906;417345755,36693235;420974849,24999787;429442734,16128895;428636269,3629001" o:connectangles="0,0,0,0,0,0,0,0,0,0,0,0,0,0,0,0,0,0,0,0,0,0,0,0,0,0,0,0,0,0,0,0,0,0,0,0,0,0,0,0,0,0,0,0,0,0,0,0,0,0,0,0,0,0,0,0,0,0,0,0"/>
                </v:shape>
                <v:shape id="Freeform 489" o:spid="_x0000_s1066" style="position:absolute;left:20269;top:12966;width:1378;height:2350;visibility:visible;mso-wrap-style:square;v-text-anchor:top" coordsize="217,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AaisQA&#10;AADcAAAADwAAAGRycy9kb3ducmV2LnhtbESPT4vCMBTE7wt+h/AEb5rqgi7VKLKwu3r0D4vHZ/NM&#10;i81LabJt9dMbQdjjMDO/YRarzpaiodoXjhWMRwkI4szpgo2C4+Fr+AHCB2SNpWNScCMPq2XvbYGp&#10;di3vqNkHIyKEfYoK8hCqVEqf5WTRj1xFHL2Lqy2GKGsjdY1thNtSTpJkKi0WHBdyrOgzp+y6/7MK&#10;2HQ/M0Pt5TyRv9t7+b1Z6+ak1KDfrecgAnXhP/xqb7SC9+kYnmfi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AGorEAAAA3AAAAA8AAAAAAAAAAAAAAAAAmAIAAGRycy9k&#10;b3ducmV2LnhtbFBLBQYAAAAABAAEAPUAAACJAwAAAAA=&#10;" path="m,120r,-2l,116r,-2l,112r,-2l2,110r,-2l2,106r,-3l2,101r,-2l2,97r2,l4,95r,-2l4,91r,-2l4,87r2,l6,84r,-2l8,82r,-2l8,78r2,-2l10,74r2,l12,72r3,l15,70r2,-2l17,65r2,l19,63r2,l21,61r2,l23,59r2,-2l27,55r2,-2l31,51r3,-3l36,46r2,-2l40,42r2,l42,40r2,-2l44,36r2,-2l50,34r3,-2l57,29r2,-2l63,25r2,l69,23r5,-2l76,21r2,-2l80,19r2,-2l84,13r4,-3l93,8,95,6r2,l99,4r4,-2l105,r,2l105,r,10l105,13r,2l103,15r,2l103,21r-2,l101,23r,4l101,29r,3l99,34r,2l99,38r,2l101,40r2,l105,38r,-2l105,34r2,l110,36r2,2l114,40r-2,l112,42r-2,l107,44r-2,l103,44r,2l101,51r-2,2l99,55r,2l99,59r,2l97,61r,2l97,65r,3l99,70r4,l103,72r,2l103,76r-2,l103,80r2,l110,76r2,4l116,89r-2,6l110,101r,2l116,108r,10l114,118r-4,9l110,129r,2l110,133r,2l107,137r,2l107,141r-2,3l105,146r-2,l101,146r-2,2l101,150r2,2l105,152r,2l107,154r3,l110,156r2,l112,158r,2l112,163r2,l114,160r2,l118,160r,3l120,163r,2l118,167r,2l120,171r,-2l122,169r2,-2l124,169r2,l126,171r-2,4l124,177r2,2l126,182r,4l124,186r,2l122,188r-2,l118,190r-2,l114,190r-2,2l114,194r2,l116,196r2,2l120,198r2,3l124,203r15,4l150,211r2,2l175,222r2,2l181,228r2,l186,230r2,4l190,234r6,3l198,239r2,2l202,243r,2l205,251r6,2l215,260r,2l213,268r-4,l205,268r-3,-2l200,266r-2,l198,268r,2l198,272r2,l202,272r5,3l211,275r4,l215,279r2,6l217,287r,2l217,291r,5l215,296r,4l215,302r,2l217,306r,2l215,310r,3l213,315r,4l211,319r-4,4l209,329r2,7l211,338r-2,l209,340r2,l211,342r,2l211,346r,2l209,351r,2l207,353r,2l205,355r-3,2l200,357r-2,l196,357r-2,l192,357r-2,l188,357r-2,l186,359r-3,l183,361r-2,l181,363r,2l181,367r,3e" filled="f" strokecolor="#6e6e6e" strokeweight=".3pt">
                  <v:path arrowok="t" o:connecttype="custom" o:connectlocs="0,45171003;806479,41541190;1612959,38314690;2419438,35088190;3225917,31458377;6048594,29038502;7661553,25408689;10080991,22988814;14516627,18552376;17742544,15325876;22984659,11696063;29839733,8469563;33872129,5243063;39920724,1613250;42340161,4033125;41533682,8469563;40727203,12906001;40727203,16132501;43146641,13712626;45162839,16939126;41533682,18552376;39920724,23795439;39114244,27425252;41533682,30651752;45162839,32265002;46775797,43557753;44356359,52833941;43146641,56867066;39920724,59690254;43146641,62110129;45162839,64530004;47582276,64530004;47582276,68159817;50001714,68159817;50808194,72192942;49195235,75822755;45162839,77436005;48388756,79855880;61292424,85905568;75002571,92761881;80647926,97198319;86696521,104861257;81454406,107281132;79841447,109701007;86696521,110910945;87503000,117363945;86696521,122607008;85890041,127043446;85083562,135513009;85083562,137932884;84277083,142369322;80647926,143982572;76615530,143982572;73792853,145595822;72986373,149225635" o:connectangles="0,0,0,0,0,0,0,0,0,0,0,0,0,0,0,0,0,0,0,0,0,0,0,0,0,0,0,0,0,0,0,0,0,0,0,0,0,0,0,0,0,0,0,0,0,0,0,0,0,0,0,0,0,0,0"/>
                </v:shape>
                <v:shape id="Freeform 490" o:spid="_x0000_s1067" style="position:absolute;left:35382;top:13608;width:3137;height:3181;visibility:visible;mso-wrap-style:square;v-text-anchor:top" coordsize="494,5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jvksMA&#10;AADcAAAADwAAAGRycy9kb3ducmV2LnhtbESP0YrCMBRE34X9h3AX9k1TXShSjSKyC3V9UesHXJpr&#10;W2xuShK169cbQfBxmJkzzHzZm1ZcyfnGsoLxKAFBXFrdcKXgWPwOpyB8QNbYWiYF/+RhufgYzDHT&#10;9sZ7uh5CJSKEfYYK6hC6TEpf1mTQj2xHHL2TdQZDlK6S2uEtwk0rJ0mSSoMNx4UaO1rXVJ4PF6Mg&#10;2elNcb+zS8345/RXFXm3DblSX5/9agYiUB/e4Vc71wq+0wk8z8Qj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jvksMAAADcAAAADwAAAAAAAAAAAAAAAACYAgAAZHJzL2Rv&#10;d25yZXYueG1sUEsFBgAAAAAEAAQA9QAAAIgDAAAAAA==&#10;" path="m2,15r21,l25,15r26,l53,15,78,13r4,l91,13r15,l118,13r13,-2l133,11r11,l158,11r3,l182,11r6,l209,9r7,l237,9r6,l264,9r4,-2l292,7r4,l317,7r6,l332,7r8,l368,5r27,l420,2r28,l475,r,30l477,57r,28l480,110r,28l482,165r,25l484,216r,2l484,243r,2l486,269r,2l488,298r,26l490,351r,27l492,404r,2l492,431r2,28l494,486r-27,2l442,488r-28,l387,490r-28,l338,493r-27,l283,495r-27,l230,497r-27,l175,499r-25,l148,499r-2,l120,499r-25,2l93,501r-21,l68,501r-2,l57,501r-17,l17,501r-2,l15,484r,-8l15,450r,-2l13,444r,-21l13,421r,-26l13,393r-2,-4l11,368,9,340r,-27l9,290r,-2l6,277r,-17l6,256r,-23l4,205r,-15l4,180r,-13l4,152,2,125,2,97,2,72,,45,,34,,15r2,xe" fillcolor="#005ce6" strokecolor="#6e6e6e" strokeweight=".3pt">
                  <v:path arrowok="t" o:connecttype="custom" o:connectlocs="10080946,6047729;20565131,6047729;21371606,6047729;31452553,5241365;42743213,5241365;47582067,5241365;52824159,4435001;63711581,4435001;75808717,4435001;87099377,3628637;97986799,3628637;108067745,2822273;119358405,2822273;130245827,2822273;148391530,2015910;159278952,2015910;180650559,806364;192344456,22981369;193554170,55639103;194360646,76604562;195167121,97973203;195973597,108455933;196780073,120148208;197586549,141516849;198393024,162885490;198393024,173771402;199199500,185060495;178231132,196752770;144762390,197559134;114116313,199575044;92744706,200381407;60485678,201187771;58872727,201187771;37501120,201994135;27420174,201994135;26613698,201994135;16129514,201994135;6048568,201994135;6048568,191914587;6048568,180625494;5242092,179012766;5242092,169739583;5242092,159256853;4435616,148370941;4435616,148370941;3629141,126195937;3629141,116116389;2419427,104827296;2419427,103214568;1612951,82652291;1612951,72572743;1612951,61283650;806476,39108645;806476,29029097;0,13708185;806476,6047729" o:connectangles="0,0,0,0,0,0,0,0,0,0,0,0,0,0,0,0,0,0,0,0,0,0,0,0,0,0,0,0,0,0,0,0,0,0,0,0,0,0,0,0,0,0,0,0,0,0,0,0,0,0,0,0,0,0,0,0"/>
                </v:shape>
                <v:shape id="Freeform 491" o:spid="_x0000_s1068" style="position:absolute;left:30422;top:14751;width:5188;height:8331;visibility:visible;mso-wrap-style:square;v-text-anchor:top" coordsize="817,1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k7lcYA&#10;AADcAAAADwAAAGRycy9kb3ducmV2LnhtbESP3WrCQBSE74W+w3IKvRHdtEosqasUof6AtKjt/TF7&#10;kg3Nng3ZVdO37wqCl8PMfMNM552txZlaXzlW8DxMQBDnTldcKvg+fAxeQfiArLF2TAr+yMN89tCb&#10;YqbdhXd03odSRAj7DBWYEJpMSp8bsuiHriGOXuFaiyHKtpS6xUuE21q+JEkqLVYcFww2tDCU/+5P&#10;VsFXui2LyfIHV+Zz0d+M6VgUdFTq6bF7fwMRqAv38K291gpG6QiuZ+IRkL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2k7lcYAAADcAAAADwAAAAAAAAAAAAAAAACYAgAAZHJz&#10;L2Rvd25yZXYueG1sUEsFBgAAAAAEAAQA9QAAAIsDAAAAAA==&#10;" path="m316,8r,l325,8r8,l335,8r7,-2l350,6r4,l378,6,403,4r2,l409,4r21,l458,2r8,l483,2r2,l496,2r2,l523,2r3,l551,2r27,l587,2r19,l631,2r19,l678,2,705,r25,l754,r4,l785,r,10l785,25r2,28l787,76r,4l787,97r3,11l790,110r,23l790,160r2,28l792,209r2,4l794,215r,26l794,243r,21l796,268r,2l796,296r,8l796,321r,2l798,348r,28l798,403r2,26l800,431r,23l800,456r,2l802,473r,11l802,511r2,28l806,564r,2l806,591r3,28l809,644r,2l811,672r,27l811,705r2,22l813,754r,25l815,807r,27l815,860r,27l817,915r,27l817,967r-25,3l790,970r-24,l764,970r-25,l737,970r-26,l709,972r-25,l682,972r-23,l656,972r-23,l629,972r-23,2l602,972r-24,2l574,974r-23,l547,974r-21,l519,974r-21,l494,974r-21,2l466,976r-21,l441,976r-23,l414,976r-24,l386,976r-23,l333,976r,34l333,1035r,2l333,1063r,27l333,1115r,2l335,1145r,25l333,1172r2,26l335,1225r,28l335,1261r,17l335,1280r,28l308,1308r-28,l253,1310r-25,l200,1310r-27,2l173,1284r,-27l173,1232r,-3l173,1204r,-27l173,1174r-2,-25l171,1122r,-28l171,1069r,-28l171,1014r,-34l145,980r-2,l118,980r-2,l90,980r-6,l63,980r-25,l35,980r-25,2l10,955r,-26l10,927r,-25l10,900,8,881r,-7l8,872r,-8l8,847r,-2l8,817r,-27l8,765r,-2l8,752r,-15l8,735r,-25l8,684r,-2l8,655,6,627r,-27l6,581r,-4l6,553r,-4l6,532r,-6l6,522,4,498r,-4l4,471r,-2l4,446r,-5l4,418r,-4l4,391r,-5l2,363r,-27l2,334r,-24l2,306r,-12l2,283r,-4l2,256r,-5l2,247r,-17l2,228r,-4l2,203r,-5l2,184r,-2l2,175r,-4l2,160r,-2l2,148r,-2l2,122r,-2l2,118,,91,,65,,63,,38,,36,,17,,10r25,l35,10r17,l59,10r21,l105,10r28,3l160,13r21,l183,13r26,-3l232,10r4,l242,10r11,l264,10,289,8r2,l316,8xe" fillcolor="#005ce6" strokecolor="#6e6e6e" strokeweight=".3pt">
                  <v:path arrowok="t" o:connecttype="custom" o:connectlocs="137904279,2419301;152420519,2419301;173388421,1612867;195566010,806434;210888707,806434;233066296,806434;254437427,806434;273389185,806434;294357087,0;316534676,4032168;317341133,32257342;318550820,53627831;319357278,75804753;320163736,97175242;320970193,108062095;320970193,122577899;321776651,151609506;322583109,172979995;322583109,184673282;323389567,206043771;325002482,228220693;326212169,260478035;327018627,281848524;328631542,325395935;329438000,389910619;297179689,391120269;264518149,391926702;233066296,392733136;209275792,392733136;177823939,393539570;134275219,393539570;134275219,428619429;135081677,471763623;135081677,505230615;124194497,527407538;69758597,517730335;69758597,473376490;68952140,408861807;36290600,395152437;14113011,395152437;4032289,363701528;3225831,341524606;3225831,308460831;3225831,286283908;2419373,241930063;2419373,212092022;1612916,179834680;806458,146367688;806458,114110347;806458,92739858;806458,74191886;806458,63708250;806458,49192446;0,26209090;0,6854685;10080722,4032168;20967902,4032168;42339033,4032168;64516622,5241818;84274837,4032168;95162017,4032168;106452426,4032168;117339606,3225734" o:connectangles="0,0,0,0,0,0,0,0,0,0,0,0,0,0,0,0,0,0,0,0,0,0,0,0,0,0,0,0,0,0,0,0,0,0,0,0,0,0,0,0,0,0,0,0,0,0,0,0,0,0,0,0,0,0,0,0,0,0,0,0,0,0,0"/>
                </v:shape>
                <v:shape id="Freeform 492" o:spid="_x0000_s1069" style="position:absolute;left:19138;top:15316;width:5182;height:5137;visibility:visible;mso-wrap-style:square;v-text-anchor:top" coordsize="816,8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Q4rMYA&#10;AADcAAAADwAAAGRycy9kb3ducmV2LnhtbESPQWvCQBSE70L/w/IKvZlNVcRGV6liSxERar309th9&#10;Jmmzb0N2a2J/vSsIHoeZ+YaZLTpbiRM1vnSs4DlJQRBrZ0rOFRy+3voTED4gG6wck4IzeVjMH3oz&#10;zIxr+ZNO+5CLCGGfoYIihDqT0uuCLPrE1cTRO7rGYoiyyaVpsI1wW8lBmo6lxZLjQoE1rQrSv/s/&#10;q2D7/73R5r1M29GPPqzPw7DZLV+UenrsXqcgAnXhHr61P4yC4XgE1zPxCM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Q4rMYAAADcAAAADwAAAAAAAAAAAAAAAACYAgAAZHJz&#10;L2Rvd25yZXYueG1sUEsFBgAAAAAEAAQA9QAAAIsDAAAAAA==&#10;" path="m809,4r,27l811,57r,27l813,109r,3l813,124r3,l816,137r,21l816,164r,28l816,219r,28l816,272r,28l816,327r,28l816,382r-3,27l813,435r3,29l816,490r,25l813,543r,27l813,597r,26l813,650r-14,l799,674r,27l799,728r,26l797,781r,28l769,809r-25,l716,809r-27,-2l661,809r-27,-2l606,809r-27,-2l554,807r-28,l501,807r-23,l450,805r-25,l397,802r-27,l342,802r-21,-2l294,800r-28,l239,800r-27,l184,800r-23,l135,800r-2,l108,800r-2,l95,800r-6,l83,800r-2,l78,800r-23,l53,800r-25,l26,800,,798,,773r,-2l2,745r,-2l2,718r,-28l5,665r,-2l5,638r,-28l7,583r,-26l9,530r,-28l9,473r,-26l11,420r,-27l11,367r,-2l13,340r,-28l13,287r,-2l13,259r2,-25l26,232r2,l30,232r2,-2l36,228r2,l40,228r,-2l43,226r2,-2l49,224r,-3l51,221r2,-2l55,217r2,-2l59,215r,-2l62,213r2,-2l66,211r,-2l68,209r2,-2l72,205r2,-3l74,200r2,l76,198r,-2l81,196r4,l87,196r2,l91,194r2,l93,192r2,-2l95,186r2,-3l97,181r,-2l97,177r,-2l100,173r,-2l102,167r,-3l102,162r,-2l104,158r,-2l106,152r2,l108,150r2,-3l112,147r4,-4l119,141r2,l125,139r2,-2l129,137r2,l133,137r2,l138,135r2,l140,133r4,l146,133r2,-2l150,131r2,2l154,133r7,2l165,137r4,l171,137r2,2l176,139r2,-2l180,137r2,l182,135r2,-2l186,133r,-2l188,126r2,l190,124r3,-2l197,122r2,l201,122r2,-2l209,120r3,-2l214,118r2,l218,118r2,l224,118r2,l228,118r3,l233,116r2,l237,116r2,l241,114r2,l245,114r2,l250,114r2,2l254,116r2,l258,114r2,l264,114r2,l269,114r2,l271,112r2,l275,112r,-3l277,109r2,l281,109r2,l283,107r2,l288,105r2,l290,103r2,l294,103r,-2l296,101r2,l300,101r2,l304,99r,-2l304,95r3,l307,93r,-3l309,88r2,l311,86r2,l315,86r2,-2l319,84r2,l323,84r3,l328,84r2,l332,84r2,-2l336,82r2,l340,82r2,l345,82r,-2l347,80r,-2l349,78r2,-4l351,71r2,-2l353,67r,-2l355,65r,-2l355,61r2,l357,59r,-2l359,57r,-2l359,52r2,l361,50r,-2l361,46r3,-2l364,42r,-2l366,38r,-5l366,31r2,l368,29r,-2l368,25r,-2l368,21r,-2l368,17r,-3l368,12r,-2l366,8r,-2l364,4,361,2,359,r2,l378,r9,l389,r17,l412,r2,l416,r17,l442,r2,l459,r4,l467,r2,l471,r15,l495,2r2,l514,2r2,l520,2r6,l539,2r2,l545,2r2,l566,2r2,l573,2r2,l587,2r7,l598,2r13,l617,2r4,l625,2r22,2l651,4r23,l676,4r26,l704,4r25,l731,4r25,l780,4r2,-2l786,2r6,2l809,4xe" fillcolor="#8400a8" strokecolor="#6e6e6e" strokeweight=".3pt">
                  <v:path arrowok="t" o:connecttype="custom" o:connectlocs="327847232,45160057;329057000,77417241;329057000,143141253;329057000,207655620;322201646,262089617;321395134,326200770;255664385,325394340;192756429,325394340;129445217,322571837;64924237,322571837;35889795,322571837;11291172,322571837;806512,299588593;2016281,245961026;3629305,180237014;5242330,125803016;11291172,93545833;16130245,91126544;21372575,88304040;25808392,85078322;29840953,81449389;34276771,79030100;38309332,76610811;39115844,70562589;41132125,64514367;44358174,59272575;51213528,55240427;56455858,54433997;61294931,53627568;69763310,56046857;74199127,53627568;77828433,49192205;85490299,47579346;91135885,47579346;96378214,46772916;101620544,46772916;107266130,45966487;110895435,43950413;114927996,43143983;118557301,40724694;122589863,39111835;125412656,35482902;129445217,33870043;134687547,33063613;139123364,32257184;142349413,27821821;143962438,24596103;145575462,20967169;146785230,16128592;148398255,10886799;148398255,5645007;145575462,806430;163721988,0;179045721,0;195982478,0;212112723,806430;229049480,806430;246389494,806430;271794630,1612859;304861632,1612859" o:connectangles="0,0,0,0,0,0,0,0,0,0,0,0,0,0,0,0,0,0,0,0,0,0,0,0,0,0,0,0,0,0,0,0,0,0,0,0,0,0,0,0,0,0,0,0,0,0,0,0,0,0,0,0,0,0,0,0,0,0,0,0"/>
                </v:shape>
                <v:shape id="Freeform 493" o:spid="_x0000_s1070" style="position:absolute;left:24276;top:15328;width:6184;height:5138;visibility:visible;mso-wrap-style:square;v-text-anchor:top" coordsize="974,8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WxscUA&#10;AADcAAAADwAAAGRycy9kb3ducmV2LnhtbESPQWvCQBSE74L/YXlCb3WTFoOkrhIEi7X0YBS8vmZf&#10;k9Ds27C7mvTfdwsFj8PMfMOsNqPpxI2cby0rSOcJCOLK6pZrBefT7nEJwgdkjZ1lUvBDHjbr6WSF&#10;ubYDH+lWhlpECPscFTQh9LmUvmrIoJ/bnjh6X9YZDFG6WmqHQ4SbTj4lSSYNthwXGuxp21D1XV6N&#10;AuPSz9e3k7244FL5cckOxeL9oNTDbCxeQAQawz38395rBc/ZAv7Ox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pbGxxQAAANwAAAAPAAAAAAAAAAAAAAAAAJgCAABkcnMv&#10;ZG93bnJldi54bWxQSwUGAAAAAAQABAD1AAAAigMAAAAA&#10;" path="m321,r5,l330,r19,l353,r23,l380,r22,l408,r21,l433,r23,l461,r21,l486,r2,l494,r11,l509,r4,l518,r8,l535,r6,l543,r2,l562,r6,l573,r17,l598,r15,l615,r2,l623,r2,l642,r9,l670,r8,l695,r2,l708,r15,l735,r15,l756,r5,l763,r8,l775,r5,l782,r6,l794,r9,l816,r12,l830,r7,l843,r8,l856,r8,l868,r11,l883,r4,l894,r2,l911,r10,l923,r4,l936,r8,l949,r8,l968,r2,27l970,29r,2l970,55r,2l970,67r,2l970,80r,4l970,91r,2l970,107r,5l970,133r,4l970,139r,17l970,160r,5l970,188r,4l970,203r,12l970,219r,24l970,245r,27l972,295r,5l972,323r,4l972,350r,5l972,378r,2l972,403r,4l974,431r,4l974,441r,17l974,462r,24l974,490r,19l972,509r-7,2l963,511r-2,l959,511r-2,l955,511r-2,l951,511r-2,-2l946,509r-2,l942,509r-4,l936,509r-2,l932,507r-2,l927,507r-2,l923,505r-2,l919,505r-2,l915,505r-2,l908,505r-2,l904,505r-2,l900,505r-2,l896,505r,-2l894,503r-2,l889,503r-4,l883,500r-2,l879,498r-2,l875,496r-2,l870,496r-4,-2l866,496r-4,-2l858,494r-2,-2l851,492r-2,-2l847,488r-2,l843,486r-2,l839,486r-2,l835,486r-3,l830,488r-2,l826,488r-2,2l822,490r,2l820,492r,2l818,494r,2l816,496r-3,4l811,503r-2,l809,505r-2,l805,507r-2,l801,507r-2,l797,507r-3,2l792,509r-2,l788,509r,2l786,511r-2,2l782,513r-2,l777,515r-2,l771,517r-2,l767,517r-2,2l763,519r-5,l756,522r-2,l752,522r,2l750,524r-2,l746,526r-2,l742,526r-3,l737,526r-2,l735,528r-2,l731,528r,2l729,530r,2l727,534r,2l725,536r,2l725,541r,2l725,545r2,2l731,553r,2l731,557r,3l731,562r,2l731,568r,2l729,570r,2l729,574r,2l727,576r,3l727,581r-2,l725,583r,2l723,587r,2l723,591r,2l720,593r,2l720,598r-2,l718,600r-2,2l714,612r-2,7l712,621r,4l710,631r,5l708,640r,2l706,648r,5l704,653r-17,l680,650r-2,l659,650r-2,l653,650r-19,l630,650r-5,l606,650r-2,l602,650r-4,l579,650r-4,l573,650r-21,l552,674r,25l552,701r,25l552,729r,25l552,756r,25l552,783r,26l524,809r-27,l469,809r-25,l416,809r-27,l361,809r-2,l355,809r-21,l311,809r,-28l311,756r,-27l311,701r,-27l311,650r-9,l283,650r-8,l256,650r-9,l230,650r-10,l203,650r-11,l176,650r-9,l150,650r-10,l123,650r-11,l97,650r-10,l70,650,59,648r-17,l32,648r-13,l17,648r-13,l4,621r,-26l4,568r,-27l7,513r,-25l7,462,4,433r,-26l7,380r,-27l7,325r,-27l7,270r,-25l7,217r,-27l7,162r,-6l7,135r,-13l4,122r,-12l4,107,2,82,2,55,,29,,2r28,l30,2r23,l57,2r24,l83,2r25,l110,2r23,l138,2r19,l161,2r2,l188,r26,l216,2,241,r2,l268,r3,l294,r4,l321,xe" fillcolor="#8400a8" strokecolor="#6e6e6e" strokeweight=".3pt">
                  <v:path arrowok="t" o:connecttype="custom" o:connectlocs="153203203,0;194326168,0;208840156,0;228998472,0;251172620,0;281006928,0;307615906,0;323742559,0;345110374,0;361237027,0;382604842,0;391071335,22987717;391071335,43152382;391071335,66543393;391071335,98806856;391877667,143169117;392684000,177852340;389055503,206082870;383411175,206082870;376557347,205276284;370509852,203663110;363656025,203663110;358414862,202856524;351964201,200033471;343094542,198420298;337450214,196000538;331402719,197613711;327774222,201646644;322936226,204469697;317695064,206082870;310841236,208502630;303987409,210519096;299149413,212132269;294714583,213745443;292295585,218181669;294714583,225844241;293908251,231490347;292295585,235926573;290279754,241169386;287054423,252058305;283829092,263350517;255607450,262140637;233433302,262140637;222547811,292790927;211259154,326264270;144736710,326264270;125384727,282708595;99582082,262140637;60474949,262140637;23786813,261334051;1612665,239959506;1612665,164140368;2822164,87514643;1612665,44362262;12094990,806587;53621121,806587;87083926,806587;129416390,0" o:connectangles="0,0,0,0,0,0,0,0,0,0,0,0,0,0,0,0,0,0,0,0,0,0,0,0,0,0,0,0,0,0,0,0,0,0,0,0,0,0,0,0,0,0,0,0,0,0,0,0,0,0,0,0,0,0,0,0,0,0"/>
                </v:shape>
                <v:shape id="Freeform 494" o:spid="_x0000_s1071" style="position:absolute;left:35477;top:16694;width:3207;height:4197;visibility:visible;mso-wrap-style:square;v-text-anchor:top" coordsize="505,6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oBcYA&#10;AADcAAAADwAAAGRycy9kb3ducmV2LnhtbESPW2vCQBSE3wv9D8sp+FY3agklZhWpFSxIxQs+H7Mn&#10;F5s9m2ZXE/99t1Do4zAz3zDpvDe1uFHrKssKRsMIBHFmdcWFguNh9fwKwnlkjbVlUnAnB/PZ40OK&#10;ibYd7+i294UIEHYJKii9bxIpXVaSQTe0DXHwctsa9EG2hdQtdgFuajmOolgarDgslNjQW0nZ1/5q&#10;FLycsducGN1pN9l+Xr6XH+/5sVFq8NQvpiA89f4//NdeawWTOIbfM+EIy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EoBcYAAADcAAAADwAAAAAAAAAAAAAAAACYAgAAZHJz&#10;L2Rvd25yZXYueG1sUEsFBgAAAAAEAAQA9QAAAIsDAAAAAA==&#10;" path="m479,r2,21l481,28r,25l484,80r,28l486,135r,26l486,188r2,28l488,241r2,28l490,296r2,27l492,349r2,27l494,404r2,25l498,457r,27l498,509r2,28l500,564r3,28l503,619r2,26l490,647r-13,l462,647r-12,l435,649r-11,l407,649r-10,l382,651r-13,l355,651r-11,2l334,653r-17,l306,653r-17,2l279,655r-17,l260,655r-7,2l236,657r-10,l209,657r-11,2l184,659r-28,l129,661r-26,l76,661r-25,l32,661r-9,l21,661r,-25l21,609,19,581r,-27l19,528r,-27l17,473r,-25l17,421,15,399r,-6l15,366,13,340r,-2l13,313,10,285r,-25l10,258,8,233,6,205r,-27l6,167,4,152r,-2l4,148r,-23l4,123,2,97,2,70,2,42,,17,,15r2,l25,15r17,l51,15r2,l57,15r21,l80,15r25,-2l131,13r2,l135,13r25,l188,11r27,l241,9r27,l296,7r27,l344,4r28,l399,2r28,l452,2,479,xe" fillcolor="#005ce6" strokecolor="#6e6e6e" strokeweight=".3pt">
                  <v:path arrowok="t" o:connecttype="custom" o:connectlocs="193966346,11289385;195176115,43544772;195982628,75800159;197595653,108458739;198402166,140714126;200015192,172969513;200821705,205224900;202837987,238689864;197595653,260865442;181465396,260865442;164125369,261671827;148801625,262478212;134687650,263284596;116541110,264090981;104846673,264090981;91135954,264897366;74199184,265703750;41535413,266510135;12904206,266510135;8468385,256430327;7661872,223368555;6855359,190709976;6048847,160873743;6048847,158454589;6048847,147568395;5242334,136279010;5242334,126199202;4032564,104830008;3226051,93943815;2419539,82654429;2419539,67333120;1613026,60478851;1613026,50399042;806513,39109657;806513,39109657;806513,28223464;0,6854270;10081411,6047885;16936770,6047885;21372591,6047885;31454002,6047885;42341926,5241500;53633106,5241500;75812210,4435116;97184801,3628731;130251829,2822346;160899318,806385;193159833,0" o:connectangles="0,0,0,0,0,0,0,0,0,0,0,0,0,0,0,0,0,0,0,0,0,0,0,0,0,0,0,0,0,0,0,0,0,0,0,0,0,0,0,0,0,0,0,0,0,0,0,0"/>
                </v:shape>
                <v:shape id="Freeform 495" o:spid="_x0000_s1072" style="position:absolute;left:13144;top:18173;width:6052;height:3245;visibility:visible;mso-wrap-style:square;v-text-anchor:top" coordsize="953,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fd8UA&#10;AADcAAAADwAAAGRycy9kb3ducmV2LnhtbESPQWvCQBSE7wX/w/IK3ppNFW2JriKKKBQKpun9JftM&#10;otm3Ibtq/PduoeBxmJlvmPmyN424UudqywreoxgEcWF1zaWC7Gf79gnCeWSNjWVScCcHy8XgZY6J&#10;tjc+0DX1pQgQdgkqqLxvEyldUZFBF9mWOHhH2xn0QXal1B3eAtw0chTHU2mw5rBQYUvriopzejEK&#10;0t05y7fr39EhPe4nm+wr/z5RrtTwtV/NQHjq/TP8395rBePpB/ydCUd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H993xQAAANwAAAAPAAAAAAAAAAAAAAAAAJgCAABkcnMv&#10;ZG93bnJldi54bWxQSwUGAAAAAAQABAD1AAAAigMAAAAA&#10;" path="m953,23r,29l953,80r-2,27l951,133r-2,27l949,188r,25l949,215r-3,25l946,268r,25l946,295r-2,26l944,323r,25l944,376r-2,27l942,431r-2,25l940,458r,27l940,511r-27,l887,511r-4,l860,511r-26,-2l832,509r-25,l784,507r-26,-2l756,505r-27,l704,502r-3,l676,502r-2,l649,500r-3,l619,500r-25,-2l585,498r-19,l564,498r-25,l511,498r-27,-2l456,496r-27,-2l401,492r-25,l374,492r-25,l347,492r-26,l317,492r-23,l266,492r,-2l239,490r-11,l226,488r,-3l226,483r,-2l226,479r,-2l228,475r,-2l228,471r,-2l228,462r,-2l228,458r,-2l230,452r,-2l230,447r,-2l230,443r,-2l230,439r,-2l228,437r,-2l228,433r-2,-2l222,422r-2,-2l218,418r-2,-2l216,414r-2,l214,412r-3,-3l211,407r-4,-4l205,399r,-2l203,395r-2,-2l201,388r,-2l199,384r,-2l199,380r-2,l197,378r,-2l195,374r,-3l192,371r,-2l192,367r-2,l190,365r-2,-2l186,359r-2,-4l182,355r,-3l182,350r-2,l180,348r,-2l178,344r,-2l178,340r-3,-2l175,335r-2,l173,333r,-2l171,331r,-2l169,327r-2,-2l167,323r-2,l165,321r-2,l163,319r-4,-3l156,316r-6,-4l146,310r-2,l137,312r-2,l133,312r-2,l129,314r-2,l125,314r-2,l123,316r-2,l118,316r-2,l116,314r-2,l112,314r-2,l108,312r-2,l104,312r-2,l102,310r-3,l97,308r,-2l95,304r,-2l93,300r,-3l91,295r,-2l89,291r,-2l89,287r-2,l87,285r,-2l85,283r,-2l85,278r-2,l83,276r,-2l80,274r,-2l80,270r-2,l78,268r-2,-2l76,264r-2,-2l72,259r,-2l70,255r,-2l68,251r,-2l66,247r,-2l64,243r,-3l61,240r,-2l59,236r-2,l57,234r,-2l55,232r,-2l53,230r,-2l51,226r-2,-2l47,221r,-2l45,219r-3,-2l40,215r-2,l38,213r-2,l36,211r-2,l34,209r-2,l32,207r-2,l30,205r-2,-3l28,200r-2,l26,198r-3,-2l23,194r-2,l21,192r-2,-2l17,190r,-2l17,186r-2,l13,183r-2,-2l9,181r,-2l7,179r,-2l4,177r,-2l2,173r,-2l,169r,-3l,164r,-2l,160r,-2l,156r,-2l,152r2,-2l2,147r2,-2l4,143r3,-2l9,139r,-2l11,137r,-2l13,135r,-2l15,131r,-3l17,126r,-2l19,122r,-2l21,120r,-2l21,116r2,-2l23,112r,-3l26,107r,-2l26,103r2,-2l28,99r,-2l30,95r,-2l30,90r2,-2l32,86r2,-2l34,82r,-2l36,80r,-2l38,76r,-2l40,71r2,-2l42,67r3,l47,65r2,-2l51,61r2,-2l53,57r2,l55,55r2,-3l57,50r,-2l59,46r,-2l59,42r,-2l59,38r,-2l59,33r,-2l59,29r,-2l59,25r2,-2l61,21r,-2l61,16r,-2l61,12r,-2l61,8r,-2l61,4r,-2l61,,85,2r27,l114,2r26,l167,4r28,l197,4r25,l224,4r25,l252,4r25,2l304,6r28,l332,8r25,l359,8r28,2l412,10r2,l440,12r27,l492,14r28,l545,16r2,l573,16r25,l625,16r30,3l682,19r28,l737,21r28,l792,23r26,l845,23r25,l872,23r26,l925,23r28,xe" fillcolor="#8400a8" strokecolor="#6e6e6e" strokeweight=".3pt">
                  <v:path arrowok="t" o:connecttype="custom" o:connectlocs="382688980,75810038;380672705,129441607;379059685,184686156;336314657,205251645;283891509,202428931;239533461,200815952;183884273,200009462;129444850,198396482;91135626,196783503;91942136,190734829;92748646,182266687;92748646,176218014;87909587,168556361;83473782,162507688;80247742,154846035;78634722,149603851;75005427,144764913;72585897,139522729;69763112,134280546;66537072,130248097;58875228,125005914;51213383,126618893;46777578,126618893;41132008,125812403;37502714,120973465;35083184,115731281;33470164,111295588;30647379,107263139;27421339,101214466;24598554,95972282;21372514,92746323;16936709,87504140;13710669,84278180;10484630,80648977;6855335,76616528;3629295,72180834;0,68148385;0,62099712;3629295,56051039;6048825,51615345;8468355,46776406;11291140,40727733;12904159,34679060;15323689,29840121;20566004,24597938;22985534,19355754;23792044,13307081;24598554,7661653;24598554,1612980;67343582,1612980;111701631,2419469;166141054,4032449;220580476,6451918;297198923,8468143;362122976,9274632" o:connectangles="0,0,0,0,0,0,0,0,0,0,0,0,0,0,0,0,0,0,0,0,0,0,0,0,0,0,0,0,0,0,0,0,0,0,0,0,0,0,0,0,0,0,0,0,0,0,0,0,0,0,0,0,0,0,0"/>
                </v:shape>
                <v:shape id="Freeform 496" o:spid="_x0000_s1073" style="position:absolute;left:27781;top:18415;width:2705;height:2571;visibility:visible;mso-wrap-style:square;v-text-anchor:top" coordsize="426,4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UMEA&#10;AADcAAAADwAAAGRycy9kb3ducmV2LnhtbERPTYvCMBC9C/sfwgh701QXaqlGWRYEZRW0iuehGduy&#10;zaQ2WVv/vTkIHh/ve7HqTS3u1LrKsoLJOAJBnFtdcaHgfFqPEhDOI2usLZOCBzlYLT8GC0y17fhI&#10;98wXIoSwS1FB6X2TSunykgy6sW2IA3e1rUEfYFtI3WIXwk0tp1EUS4MVh4YSG/opKf/L/o2CWZzc&#10;Dn203urdtos33WX/mzVeqc9h/z0H4an3b/HLvdEKvuKwNpwJR0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211DBAAAA3AAAAA8AAAAAAAAAAAAAAAAAmAIAAGRycy9kb3du&#10;cmV2LnhtbFBLBQYAAAAABAAEAPUAAACGAwAAAAA=&#10;" path="m422,23r,27l424,78r,27l424,107r,26l424,158r,2l424,175r,11l424,188r,25l424,240r,28l424,270r,17l424,295r,2l424,304r2,19l426,325r,25l426,352r,26l426,405r-27,l371,405r-27,l316,405r-25,l289,405r-2,l270,405r-9,l236,405r-2,l209,405r-3,l181,405r-2,l156,405r-4,l152,403r2,-2l156,401r,-2l158,399r2,-2l162,397r2,-2l166,395r5,-2l173,393r2,-3l177,388r2,-2l179,384r2,l181,382r2,-2l183,378r,-2l185,376r,-7l185,367r,-6l185,352r,-2l185,342r2,l187,340r3,-7l190,329r2,-4l190,325r-28,l135,323r-7,l107,323r-25,l80,323r-28,l27,323r-2,l,323,,297r,-2l,270r,-2l,243r,-3l,215r,-2l,188,,164r21,l23,164r4,l46,164r4,l52,164r2,l73,164r5,l82,164r19,l105,164r2,l126,164r2,l135,167r17,l154,167r,-5l156,156r,-2l158,150r,-5l160,139r,-4l160,133r2,-7l164,116r2,-2l166,112r2,l168,109r,-2l171,107r,-2l171,103r,-2l173,99r,-2l173,95r2,l175,93r,-3l177,90r,-2l177,86r,-2l179,84r,-2l179,78r,-2l179,74r,-3l179,69r,-2l175,61r-2,-2l173,57r,-2l173,52r,-2l175,50r,-2l177,46r,-2l179,44r,-2l181,42r2,l183,40r2,l187,40r3,l192,40r2,l196,38r2,l200,38r,-2l202,36r2,l206,33r5,l213,33r2,-2l217,31r2,l223,29r2,l228,27r2,l232,27r2,-2l236,25r,-2l238,23r2,l242,23r3,-2l247,21r2,l251,21r2,l255,19r2,l257,17r2,l261,14r3,-4l266,10r,-2l268,8r,-2l270,6r,-2l272,4r2,-2l276,2r2,l280,r3,l285,r2,l289,r2,l293,2r2,l297,4r2,2l304,6r2,2l310,8r4,2l314,8r4,2l321,10r2,l325,12r2,l329,14r2,l333,17r4,l340,17r2,l344,17r,2l346,19r2,l350,19r2,l354,19r2,l361,19r2,l365,19r2,l369,19r2,l373,21r2,l378,21r2,l382,23r2,l386,23r4,l392,23r2,l397,23r2,2l401,25r2,l405,25r2,l409,25r2,l413,25r7,-2l422,23xe" fillcolor="#8400a8" strokecolor="#6e6e6e" strokeweight=".3pt">
                  <v:path arrowok="t" o:connecttype="custom" o:connectlocs="170961080,43132660;170961080,74978269;170961080,108033205;171767500,130204199;160880827,163259135;115721297,163259135;95157582,163259135;72174607,163259135;62094354,161646699;65320035,160034263;70561766,157212500;72981027,154793847;74593867,151568975;74593867,141088141;76609918,132622853;54433363,130204199;32256808,130204199;10080252,130204199;0,118917148;0,86668430;0,66109872;20160505,66109872;33063228,66109872;51610892,66109872;62094354,67319199;63707195,58450801;65320035,50791731;67739296,43938878;68948926,41520224;69755346,38295353;71368187,35473590;72174607,33054936;72174607,28620737;69755346,22977212;69755346,20155449;71368187,17736795;74593867,16124359;78222758,16124359;80642019,14511923;85077330,13302596;90722271,11690160;94351162,10077724;97576843,9271506;102818574,7659071;105237835,5643526;108060305,3224872;109673146,1612436;114108457,0;117334137,0;120559818,2418654;126607969,3224872;131849701,4837308;135881802,6852853;139510692,7659071;142736373,7659071;147978104,7659071;151203785,8465288;155639096,9271506;160074407,9271506;163300088,10077724;169348239,9271506" o:connectangles="0,0,0,0,0,0,0,0,0,0,0,0,0,0,0,0,0,0,0,0,0,0,0,0,0,0,0,0,0,0,0,0,0,0,0,0,0,0,0,0,0,0,0,0,0,0,0,0,0,0,0,0,0,0,0,0,0,0,0,0,0"/>
                </v:shape>
                <v:shape id="Freeform 497" o:spid="_x0000_s1074" style="position:absolute;left:38588;top:18522;width:6477;height:3671;visibility:visible;mso-wrap-style:square;v-text-anchor:top" coordsize="1020,5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qP9sQA&#10;AADcAAAADwAAAGRycy9kb3ducmV2LnhtbESPQYvCMBSE74L/ITzBi2iqQqnVKCIIirBiV++P5m1b&#10;tnkpTdTu/vqNIOxxmJlvmNWmM7V4UOsqywqmkwgEcW51xYWC6+d+nIBwHlljbZkU/JCDzbrfW2Gq&#10;7ZMv9Mh8IQKEXYoKSu+bVEqXl2TQTWxDHLwv2xr0QbaF1C0+A9zUchZFsTRYcVgosaFdSfl3djcK&#10;5DE7/46iW7xILnZrsusH3U4jpYaDbrsE4anz/+F3+6AVzOMFvM6EI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qj/bEAAAA3AAAAA8AAAAAAAAAAAAAAAAAmAIAAGRycy9k&#10;b3ducmV2LnhtbFBLBQYAAAAABAAEAPUAAACJAwAAAAA=&#10;" path="m8,196r28,-2l61,194r28,-2l116,192r27,-2l169,190r29,-2l224,188r27,-3l279,185r27,-2l334,183r-3,-27l331,131r-2,-28l329,76,327,48r,-25l350,21r5,l378,21r2,l393,21r12,-2l408,19r25,l435,19r23,-3l462,16r24,l490,16r23,-2l515,14r26,l543,14r23,l570,14r23,-2l598,12r23,l625,12r23,-2l653,10r21,l680,10,701,8r6,l729,8r6,l754,8r2,l760,8,781,6r7,l809,6r6,l824,6,836,4r4,l862,4r6,l889,4r6,l917,2r4,l944,2r4,l969,r7,l997,r4,l1007,r,27l1009,54r,28l1009,109r,28l1012,164r,28l1012,217r,28l1014,272r,28l1014,327r2,17l1016,369r,28l1018,424r,26l1018,477r,27l1020,532r-23,2l969,534r-25,2l917,538r-28,l862,540r-24,l811,542r-28,l758,545r-27,l703,547r-27,l676,549r-28,l623,549r-28,2l568,553r-27,l515,555r-27,2l460,557r-27,2l405,561r-25,l353,564r-22,2l304,566r-27,l251,568r-27,2l196,570r-25,l169,570r-26,2l116,574r-27,2l63,576r-27,l8,578r,-25l6,526r,-26l4,473r,-28l2,418,,390,,359r15,-2l13,331r,-27l10,276r,-27l8,221r,-25xe" fillcolor="#8400a8" strokecolor="#6e6e6e" strokeweight=".3pt">
                  <v:path arrowok="t" o:connecttype="custom" o:connectlocs="24596725,78240782;57661175,76627570;90322400,75820964;123386850,73804449;133467475,52832693;132661025,30651028;141128750,8469363;153225500,8469363;164515800,7662757;184677050,6452848;197580250,6452848;218144725,5646242;229838250,5646242;250402725,4839636;263305925,4033030;282660725,3226424;296370375,3226424;306451000,3226424;326209025,2419818;337096100,1613212;349999300,1613212;369757325,806606;382257300,806606;402015325,0;406047575,10889181;406854025,43960027;408063700,77434176;408870150,109698416;408870150,131880082;409676600,160111292;410483050,192375532;402015325,215363803;369757325,216977015;358467025,216977015;337902550,217783621;305644550,219800136;272580100,220606742;251209175,221413348;218144725,223026560;196773800,224639772;163306125,226252984;133467475,228269499;101209475,229076105;68951475,229882711;46774100,231495923;14516100,232302529;2419350,212137379;1612900,179469836;0,157288171;5241925,133493294;4032250,100422447" o:connectangles="0,0,0,0,0,0,0,0,0,0,0,0,0,0,0,0,0,0,0,0,0,0,0,0,0,0,0,0,0,0,0,0,0,0,0,0,0,0,0,0,0,0,0,0,0,0,0,0,0,0,0"/>
                </v:shape>
                <v:shape id="Freeform 498" o:spid="_x0000_s1075" style="position:absolute;left:23152;top:19443;width:3098;height:3074;visibility:visible;mso-wrap-style:square;v-text-anchor:top" coordsize="488,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qf+8UA&#10;AADcAAAADwAAAGRycy9kb3ducmV2LnhtbERPTWvCQBC9C/0PyxR6kbqJBRuiayhBafFgSZqDxyE7&#10;TYLZ2ZBdNe2v7x4KHh/ve5NNphdXGl1nWUG8iEAQ11Z33CiovvbPCQjnkTX2lknBDznItg+zDaba&#10;3riga+kbEULYpaig9X5IpXR1Swbdwg7Egfu2o0Ef4NhIPeIthJteLqNoJQ12HBpaHChvqT6XF6Mg&#10;meenJRaravebN5/H8/4QvxcHpZ4ep7c1CE+Tv4v/3R9awctrmB/OhCMgt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yp/7xQAAANwAAAAPAAAAAAAAAAAAAAAAAJgCAABkcnMv&#10;ZG93bnJldi54bWxQSwUGAAAAAAQABAD1AAAAigMAAAAA&#10;" path="m181,r13,l196,r13,l219,r17,l247,2r17,l274,2r15,l300,2r17,l327,2r17,l353,2r16,l380,2r17,l407,2r17,l433,2r19,l460,2r19,l488,2r,24l488,53r,28l488,108r,25l488,161r,27l486,214r,2l486,241r,2l486,269r,27l486,324r,25l486,376r,28l486,431r2,28l488,484r-28,l433,484r-28,l378,484r-25,l350,484r-27,l298,484r-28,l243,482r-17,l217,482r-2,l190,482r-28,l135,482r-25,l82,482r-27,l27,482,,482,,455,,427,,402,,374,,347,,319,,292,2,266r,-2l2,239r,-27l2,184r,-27l29,159r28,-2l84,159r28,l137,159r28,l165,131r2,-27l167,78r,-27l167,24,167,r14,xe" fillcolor="#8400a8" strokecolor="#6e6e6e" strokeweight=".3pt">
                  <v:path arrowok="t" o:connecttype="custom" o:connectlocs="78205455,0;84252268,0;88283477,0;99570863,806610;110455127,806610;120936270,806610;131820535,806610;142301678,806610;153185943,806610;164070207,806610;174551350,806610;185435615,806610;196723000,806610;196723000,21375167;196723000,32667708;196723000,32667708;196723000,53639569;196723000,75821346;195916758,87113887;195916758,98003123;195916758,119378289;195916758,140753456;195916758,162935233;196723000,185117009;196723000,195199635;174551350,195199635;163263965,195199635;152379701,195199635;141092316,195199635;141092316,195199635;120130029,195199635;108842643,195199635;97958379,194393025;91105324,194393025;86670994,194393025;65305586,194393025;44343299,194393025;22171650,194393025;10884264,194393025;0,194393025;0,183503789;0,172211248;0,162128622;0,150836082;0,139946846;0,128654305;0,117765069;806242,106472528;806242,96389902;806242,85500667;806242,74208126;806242,63318890;22977891,63318890;45149541,64125500;66514949,64125500;66514949,52832959;67321191,31457792;67321191,9679321;72964883,0" o:connectangles="0,0,0,0,0,0,0,0,0,0,0,0,0,0,0,0,0,0,0,0,0,0,0,0,0,0,0,0,0,0,0,0,0,0,0,0,0,0,0,0,0,0,0,0,0,0,0,0,0,0,0,0,0,0,0,0,0,0,0"/>
                </v:shape>
                <v:shape id="Freeform 499" o:spid="_x0000_s1076" style="position:absolute;left:19030;top:20383;width:4134;height:5207;visibility:visible;mso-wrap-style:square;v-text-anchor:top" coordsize="651,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1uuMcA&#10;AADcAAAADwAAAGRycy9kb3ducmV2LnhtbESPT2vCQBTE7wW/w/KE3urGFrTGrCLSQileTP2T4yP7&#10;TILZt2l2G5Nv3y0IPQ4z8xsmWfemFh21rrKsYDqJQBDnVldcKDh8vT+9gnAeWWNtmRQM5GC9Gj0k&#10;GGt74z11qS9EgLCLUUHpfRNL6fKSDLqJbYiDd7GtQR9kW0jd4i3ATS2fo2gmDVYcFkpsaFtSfk1/&#10;jILvc9QvdovdcDrO8/1nlr5lM3lV6nHcb5YgPPX+P3xvf2gFL/Mp/J0JR0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dbrjHAAAA3AAAAA8AAAAAAAAAAAAAAAAAmAIAAGRy&#10;cy9kb3ducmV2LnhtbFBLBQYAAAAABAAEAPUAAACMAwAAAAA=&#10;" path="m651,9r,27l651,64r,27l651,116r,2l649,144r,27l649,199r,27l649,254r,25l649,307r,27l649,359r,28l649,414r,28l649,467r,28l649,522r,27l649,577r,25l649,630r-2,27l647,685r,27l647,737r,28l647,792r-2,28l626,820r-7,l592,818r-28,l539,818r-2,l512,818r-28,l457,816r-7,l431,816r-27,l376,816r-25,l349,816r-25,l296,814r-23,l269,814r-26,l241,814r-25,l190,814r-2,l163,814r-2,l136,814r-3,-3l123,811r-13,l108,811r-10,l83,811r-2,l55,811r-2,l28,809r-2,l,809,,782,,756r,-2l3,727r,-28l3,674,5,647r,-26l5,594r,-28l5,539,7,514r,-28l9,459r,-28l9,406r,-28l9,351r2,-28l11,298r,-27l11,245r,-27l13,190r,-27l13,137r,-27l13,108,15,83r,-28l17,28,17,,43,2r2,l70,2r2,l95,2r3,l100,2r6,l112,2r11,l125,2r25,l152,2r26,l201,2r28,l256,2r27,l311,2r27,l359,4r28,l414,4r28,3l467,7r28,2l518,9r25,l571,9r25,l623,11,651,9xe" fillcolor="#8400a8" strokecolor="#6e6e6e" strokeweight=".3pt">
                  <v:path arrowok="t" o:connecttype="custom" o:connectlocs="262509000,25806499;262509000,46774280;261702521,68951740;261702521,91129200;261702521,112500207;261702521,134677667;261702521,166935791;261702521,210484258;261702521,254032726;260896041,297177966;260896041,319355427;260089562,330645770;238717862,329839317;206458691,329839317;184280512,329032864;162908811,329032864;151618101,329032864;140730631,329032864;110084419,328226411;97987230,328226411;87099760,328226411;75809051,328226411;64921581,328226411;49598475,327016731;39517484,327016731;22178180,327016731;11290710,326210278;0,304839271;1209719,271774694;2016198,239516570;2016198,217339110;3629157,185080986;3629157,141532519;4435636,98790504;5242115,65725927;5242115,43548467;6855074,11290343;17339304,806453;28226774,806453;38307765,806453;42743401,806453;50404954,806453;71776654,806453;103229346,806453;144763028,1612906;166941207,1612906;199603618,3629039;230249829,3629039" o:connectangles="0,0,0,0,0,0,0,0,0,0,0,0,0,0,0,0,0,0,0,0,0,0,0,0,0,0,0,0,0,0,0,0,0,0,0,0,0,0,0,0,0,0,0,0,0,0,0,0"/>
                </v:shape>
                <v:shape id="Freeform 500" o:spid="_x0000_s1077" style="position:absolute;left:26238;top:20466;width:5283;height:2679;visibility:visible;mso-wrap-style:square;v-text-anchor:top" coordsize="832,4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3IbMcA&#10;AADcAAAADwAAAGRycy9kb3ducmV2LnhtbESPW2vCQBSE3wv9D8sp+FLqphG0pFnFCoKXCsb2oY+H&#10;7MkFs2dDdo3x33cLQh+HmfmGSReDaURPnastK3gdRyCIc6trLhV8f61f3kA4j6yxsUwKbuRgMX98&#10;SDHR9soZ9SdfigBhl6CCyvs2kdLlFRl0Y9sSB6+wnUEfZFdK3eE1wE0j4yiaSoM1h4UKW1pVlJ9P&#10;F6PgeZvFu341LfaHn91RHj6zia0/lBo9Dct3EJ4G/x++tzdawWQWw9+Zc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9yGzHAAAA3AAAAA8AAAAAAAAAAAAAAAAAmAIAAGRy&#10;cy9kb3ducmV2LnhtbFBLBQYAAAAABAAEAPUAAACMAwAAAAA=&#10;" path="m2,l25,,46,r4,l52,,80,r27,l135,r25,l188,r27,l243,r25,l270,r25,l323,r2,l350,r21,l378,r27,2l433,2r2,l433,6r,4l430,17r,2l428,19r,8l428,29r,9l428,44r,2l428,53r-2,l426,55r,2l424,59r,2l422,61r,2l420,65r-2,2l416,70r-2,l409,72r-2,l405,74r-2,l401,76r-2,l399,78r-2,l395,80r,2l399,82r23,l424,82r25,l452,82r25,l479,82r25,l513,82r17,l532,82r2,l559,82r28,l614,82r28,l669,82r25,-2l697,80r25,l743,80r6,l775,80r2,l802,80r2,l830,80r,34l830,141r,28l830,194r,28l830,249r2,25l832,277r,27l832,329r,3l832,357r,27l832,412r-28,l777,410r-28,l724,410r-2,l697,410r-24,l646,410r-28,2l591,412r-25,2l538,414r-27,l483,416r-27,l430,418r-2,l403,418r-27,l371,420r-21,l323,420r-26,l270,420r-27,l234,422r,-2l236,420r2,-2l240,416r3,l243,414r2,l245,412r2,l247,410r2,-2l249,405r2,l253,401r,-2l255,399r,-2l257,397r,-2l259,395r,-2l259,391r,-2l259,386r,-2l259,382r-2,-2l257,378r,-2l259,376r,-2l259,372r3,-2l262,367r,-2l264,363r,-2l266,359r,-4l268,355r,-2l268,351r,-3l268,346r,-2l268,342r,-2l268,338r-2,l266,336r2,-4l268,329r,-2l268,325r-25,l215,325r-19,l190,325r-2,l162,325r-27,l107,325r-14,l82,325r-2,l55,323r-19,l27,323r-25,l2,298,,270,,243,,215,,188,,163,,135,,108,,82,,80,,55,,53,2,27,2,xe" fillcolor="#8400a8" strokecolor="#6e6e6e" strokeweight=".3pt">
                  <v:path arrowok="t" o:connecttype="custom" o:connectlocs="20160487,0;64513558,0;97979966,0;108866629,0;130236745,0;152413280,0;175396235,806242;173380186,7659302;172573767,15318605;171767347,21365422;170960928,24590392;169348089,26202876;164912782,29024724;161687104,30637209;159267846,33055936;170960928,33055936;193137463,33055936;206846594,33055936;236684115,33055936;279827556,32249694;302004092,32249694;324180627,32249694;334664081,78205508;335470500,122548837;335470500,166085923;291117429,165279681;249183617,166085923;216926838,166892166;194750302,167698408;173380186,168504650;151606861,168504650;130236745,169310893;97979966,169310893;95963917,168504650;97979966,167698408;98786385,166085923;99592805,165279681;100399224,163264075;102012063,161651590;103624902,160039106;104431322,158426621;104431322,155604773;103624902,153186046;103624902,151573561;104431322,149961076;105640951,147139228;107253790,144720501;108060209,142301774;108060209,138673684;108060209,137061199;108060209,133836229;108060209,131014381;79029108,131014381;65319977,131014381;37498505,131014381;14515550,130208139;0,108842717;0,54421358;0,21365422" o:connectangles="0,0,0,0,0,0,0,0,0,0,0,0,0,0,0,0,0,0,0,0,0,0,0,0,0,0,0,0,0,0,0,0,0,0,0,0,0,0,0,0,0,0,0,0,0,0,0,0,0,0,0,0,0,0,0,0,0,0,0"/>
                </v:shape>
                <v:shape id="Freeform 501" o:spid="_x0000_s1078" style="position:absolute;left:32537;top:20802;width:6280;height:5874;visibility:visible;mso-wrap-style:square;v-text-anchor:top" coordsize="989,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f7PsUA&#10;AADcAAAADwAAAGRycy9kb3ducmV2LnhtbESP3WrCQBSE7wu+w3KE3tWNpqhEVxFB8aJS/HmAk+wx&#10;iWbPLtlV07d3C4VeDjPzDTNfdqYRD2p9bVnBcJCAIC6srrlUcD5tPqYgfEDW2FgmBT/kYbnovc0x&#10;0/bJB3ocQykihH2GCqoQXCalLyoy6AfWEUfvYluDIcq2lLrFZ4SbRo6SZCwN1hwXKnS0rqi4He9G&#10;wVjv1/f0a+c+t3mSu2933V7zk1Lv/W41AxGoC//hv/ZOK0gnKfyeiUdAL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5/s+xQAAANwAAAAPAAAAAAAAAAAAAAAAAJgCAABkcnMv&#10;ZG93bnJldi54bWxQSwUGAAAAAAQABAD1AAAAigMAAAAA&#10;" path="m953,r,31l955,59r2,27l957,114r2,27l959,167r2,27l961,219r,28l963,274r3,28l966,327r2,28l968,382r2,28l970,437r2,25l972,490r2,27l974,543r2,27l976,598r2,25l978,650r,28l980,705r,26l982,758r,28l982,811r3,l985,838r2,26l987,891r2,26l963,917r-27,2l909,919r-28,2l856,921r-26,l803,921r-28,l750,923r-27,l695,923r-23,l644,923r-27,l592,925r-28,l537,925r-28,l509,900r,-28l507,826r-10,l497,798r,-25l495,745r,-27l495,693r-3,-28l465,665r-25,l438,665r-26,2l410,667r-25,l359,667r-2,l330,669r-28,l277,669r-27,2l222,671r-27,l169,674r-27,l114,674r-27,l62,676r-3,l34,676,7,678r,-28l7,623,5,595r,-25l5,543r,-28l5,488,2,462r,-27l2,407r,-27l2,355r,-28l2,325r,-17l2,300r,-28l2,245,,219r2,-2l2,192,,164r,-2l,137,,110,,84,,82,,57,,23r30,l53,23r4,l81,23r4,l108,23r4,l133,23r7,l161,21r4,l186,21r7,l214,21r4,l241,21r4,l269,19r4,2l296,19r4,l323,19r3,l349,19r2,l376,19r2,-2l404,17r2,l431,17r2,l457,17r2,l484,14r2,l495,14r19,l539,14r27,l592,14r27,-2l647,12r14,l672,10r17,l699,10r17,l723,8r2,l742,8r10,l769,6r11,l797,6r10,l818,4r14,l845,4,860,2r10,l887,2r11,l913,r12,l940,r13,xe" fillcolor="#8400a8" strokecolor="#6e6e6e" strokeweight=".3pt">
                  <v:path arrowok="t" o:connecttype="custom" o:connectlocs="385070677,23791369;386683539,67341670;388296400,110488729;390312477,154039030;391925339,197589332;393538200,229848815;394344631,262108298;395151062,294771024;397167139,327030507;397973569,359289990;366522770,370580809;334668756,371387296;291524712,372193783;248783883,372193783;227413468,373000270;205236623,373000270;204430192,333079160;199591608,300416434;187495147,268156951;166124732,268963438;144754317,268963438;111690657,269769925;89513812,270576412;45966552,271786143;13709323,272592630;2822508,251220722;2016077,207670421;806431,164120119;806431,131054149;806431,109682242;0,88310334;0,65325453;0,44356789;0,22984882;22983276,9274601;45160121,9274601;66530536,8468114;86288089,8468114;98787765,8468114;120964611,7661627;141528595,7661627;163705440,6855140;185075854,6855140;207252700,5645409;249590313,4838922;277815389,4032435;292331143,3225948;314507988,2419461;335475187,1612974;357652032,806487;379022447,0" o:connectangles="0,0,0,0,0,0,0,0,0,0,0,0,0,0,0,0,0,0,0,0,0,0,0,0,0,0,0,0,0,0,0,0,0,0,0,0,0,0,0,0,0,0,0,0,0,0,0,0,0,0,0"/>
                </v:shape>
                <v:shape id="Freeform 502" o:spid="_x0000_s1079" style="position:absolute;left:12395;top:21285;width:3645;height:5137;visibility:visible;mso-wrap-style:square;v-text-anchor:top" coordsize="574,8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0GZcUA&#10;AADcAAAADwAAAGRycy9kb3ducmV2LnhtbESPT2sCMRTE7wW/Q3gFbzVblapbo6gg2kuL/6C9PTav&#10;m8XNy5JEXb99Uyj0OMzMb5jpvLW1uJIPlWMFz70MBHHhdMWlguNh/TQGESKyxtoxKbhTgPms8zDF&#10;XLsb7+i6j6VIEA45KjAxNrmUoTBkMfRcQ5y8b+ctxiR9KbXHW4LbWvaz7EVarDgtGGxoZag47y9W&#10;Qbb7rNZvZrPk09f7pNZeLnz5oVT3sV28gojUxv/wX3urFQxGQ/g9k46An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fQZlxQAAANwAAAAPAAAAAAAAAAAAAAAAAJgCAABkcnMv&#10;ZG93bnJldi54bWxQSwUGAAAAAAQABAD1AAAAigMAAAAA&#10;" path="m574,6r-2,28l572,59r-2,27l570,114r,27l570,169r,25l568,222r,27l568,276r-2,26l566,329r,28l564,384r,26l564,437r,27l562,492r,25l562,545r,27l560,600r,27l560,653r,2l558,674r,27l558,729r,25l558,756r,25l558,783r-3,26l530,807r-27,-2l475,805r-27,-2l435,803r-13,-3l420,800r-25,l382,803r-15,l359,803r-6,l340,803r-27,l298,803r-13,l258,805r-30,l203,805r-2,l175,803r-2,l148,803r-2,l120,800r-2,l116,800,91,798r-24,l53,798,38,796r-25,l,796r,-2l2,794r,-2l4,792r2,l6,790r2,l10,788r3,l13,786r2,l17,783r2,l21,781r2,-2l25,779r,-2l27,777r2,-2l32,775r2,-2l36,771r2,l38,769r2,l42,769r,-2l44,767r2,-3l48,764r3,-2l53,762r2,-2l57,760r2,-2l61,756r2,l65,754r2,l67,752r3,l72,750r2,-2l76,745r2,l82,743r2,-2l87,739r2,-4l91,735r,-2l93,726r,-4l93,720r,-2l95,716r,-2l95,712r,-2l95,707r2,-2l97,703r,-2l97,699r2,-2l99,695r2,-2l101,691r2,-3l103,686r,-2l106,682r,-2l106,678r,-2l106,674r,-2l106,669r,-2l106,665r,-2l103,661r,-2l103,657r,-2l103,653r,-3l101,648r,-2l101,644r-2,-2l99,640r,-2l99,636r,-2l99,631r,-2l101,627r,-2l101,623r,-2l103,619r,-2l103,614r,-2l103,610r3,-2l106,606r,-2l106,602r,-2l108,600r,-2l108,595r,-2l110,591r,-2l112,587r,-2l114,583r2,l116,581r2,-2l118,576r2,-2l120,572r2,l122,570r3,-2l125,566r,-2l127,564r,-2l127,560r2,-3l129,555r,-2l131,551r,-2l131,547r,-2l133,543r,-2l133,538r2,l135,536r,-2l135,532r,-2l135,528r,-2l135,524r,-2l135,519r,-2l135,515r,-2l135,511r-2,-2l133,507r,-2l131,503r,-3l131,498r-2,l129,496r,-2l129,492r-2,-2l127,488r,-2l127,484r,-3l129,479r,-2l129,475r,-2l131,471r,-2l131,467r2,-3l133,462r,-2l135,458r,-2l135,454r2,l137,452r2,l139,450r2,l141,448r3,l146,445r2,-2l150,443r,-2l152,441r,-2l154,439r,-2l156,437r,-2l158,435r,-2l160,431r3,l163,429r2,l165,426r2,-2l169,422r2,l171,420r2,l173,418r2,l175,416r2,l182,414r2,l184,412r2,l186,410r,-3l188,407r,-2l190,403r,-2l192,399r,-2l194,395r,-2l196,391r,-3l196,386r2,-2l198,382r3,-2l201,378r,-2l203,376r,-2l205,372r2,-3l207,367r2,-2l211,363r2,-2l215,361r,-2l217,359r,-2l220,357r2,l222,355r2,l226,355r,-2l228,353r,-3l230,350r2,-2l234,346r2,-2l239,342r,-2l241,336r2,-2l243,331r4,-8l247,321r2,-2l251,317r,-3l255,310r3,l260,306r4,-4l268,300r2,l270,298r7,l279,295r2,l285,291r2,l296,285r2,l300,283r6,-2l308,279r5,-3l315,274r2,l317,272r2,-2l319,268r,-2l321,264r,-2l323,260r,-5l325,251r,-4l325,243r2,-5l327,234r2,-2l329,228r3,-2l332,224r2,-2l334,219r2,-2l336,215r,-2l336,211r,-2l336,207r,-2l336,203r,-5l336,196r-2,-4l334,190r,-2l334,186r-2,-5l329,179r,-2l329,175r-2,-2l327,171r,-2l327,167r2,-2l329,162r,-2l332,160r,-2l332,156r2,-2l336,152r,-2l338,150r,-2l338,145r2,l340,143r,-2l342,139r,-2l342,135r,-2l342,131r,-2l344,129r,-3l344,124r,-2l346,120r,-2l346,116r,-2l348,112r,-2l348,107r,-2l348,103r,-2l348,99r,-2l348,95r,-2l348,91r,-3l348,84r,-2l348,80r,-2l348,76r3,-2l351,72r,-3l351,67r,-2l351,63r,-2l351,59r,-2l351,55r,-2l351,50r,-2l351,46r,-2l351,42r,-2l351,38r,-2l351,34r-3,l348,31r,-2l348,27r,-2l348,23r,-2l348,19r,-2l348,15r,-3l348,8,346,6r,-2l346,2r,-2l357,r27,l384,2r28,l435,2r4,l465,2r2,l492,2r2,l519,2r28,2l574,6xe" fillcolor="#8400a8" strokecolor="#6e6e6e" strokeweight=".3pt">
                  <v:path arrowok="t" o:connecttype="custom" o:connectlocs="229844556,78223670;227425139,165318066;225812195,252815677;225005723,314910756;170165618,322571837;126212888,323781481;69759839,323781481;21371511,321765407;2419416,319346118;7661485,315717185;13710026,311685037;18548859,308056104;25403872,304830386;31452413,300395023;37500954,291121083;39113898,284266431;41533314,277411780;42743023,270960343;41533314,264105691;39920370,257251040;40726842,250396388;42743023,243541737;44355967,237493515;48388328,231445293;51210980,226606715;52823924,219752064;54436868,213703842;54436868,206849190;52017452,200800968;51210980,193946317;53630396,187091665;56049813,182253088;60485409,177817725;63711298,174592007;68953367,170156644;74195436,166930926;76614852,161689133;79840740,154834482;83469865,148786260;87502226,143947682;91937822,141125179;97986363,134673742;104034904,124996587;113309334,118948365;126212888,111287284;129438776,105642277;132664665,93545833;135487317,85884752;134680845,77417241;131858193,69756160;133874373,63707938;137100261,58466145;137906733,52014709;139519678,45966487;140326150,39111835;140326150,31450754;141535858,24596103;141535858,17741451;140326150,11693229;140326150,4838578;154842648,806430;209279517,806430" o:connectangles="0,0,0,0,0,0,0,0,0,0,0,0,0,0,0,0,0,0,0,0,0,0,0,0,0,0,0,0,0,0,0,0,0,0,0,0,0,0,0,0,0,0,0,0,0,0,0,0,0,0,0,0,0,0,0,0,0,0,0,0,0,0"/>
                </v:shape>
                <v:shape id="Freeform 503" o:spid="_x0000_s1080" style="position:absolute;left:15919;top:21323;width:3194;height:5232;visibility:visible;mso-wrap-style:square;v-text-anchor:top" coordsize="503,8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UCs8YA&#10;AADcAAAADwAAAGRycy9kb3ducmV2LnhtbESPT2vCQBTE70K/w/IKvelGg1VSNyKlBaF48B/t8TX7&#10;TEKyb8PuqvHbd4WCx2FmfsMslr1pxYWcry0rGI8SEMSF1TWXCg77z+EchA/IGlvLpOBGHpb502CB&#10;mbZX3tJlF0oRIewzVFCF0GVS+qIig35kO+LonawzGKJ0pdQOrxFuWjlJkldpsOa4UGFH7xUVze5s&#10;FDSbyfEnTerfr9J9rG6zLU/T/lupl+d+9QYiUB8e4f/2WitIZ1O4n4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UCs8YAAADcAAAADwAAAAAAAAAAAAAAAACYAgAAZHJz&#10;L2Rvd25yZXYueG1sUEsFBgAAAAAEAAQA9QAAAIsDAAAAAA==&#10;" path="m503,15r,27l501,70r,27l501,123r,27l501,175r-2,28l499,230r,28l499,283r,28l497,338r,28l495,391r,27l495,446r,27l495,499r-2,27l493,551r,28l490,606r,2l490,634r,27l490,687r,2l488,714r,2l488,742r,27l486,797r,27l459,822r-28,-2l410,820r-4,l378,818r-27,l326,816r-28,l273,816r-2,l245,813r-2,l233,813r-15,l216,813r-26,l165,811r-25,l138,811r-26,-2l110,809,83,807,57,805r-2,l28,805,,803,3,777r,-2l3,750r,-2l3,723r,-28l3,668,5,649r,-2l5,621r,-27l7,566r,-27l7,511r,-25l9,458r,-27l9,404r,-26l11,351r,-28l11,296r2,-26l13,243r,-27l15,188r,-25l15,135r,-27l15,80,17,53r,-25l19,,47,,74,2r28,l127,2r2,l148,2r9,l182,4r27,l212,4r25,2l239,6r25,l267,6r25,3l319,9r2,l347,11r23,2l395,13r2,l423,15r23,l450,15r26,l503,15xe" fillcolor="#8400a8" strokecolor="#6e6e6e" strokeweight=".3pt">
                  <v:path arrowok="t" o:connecttype="custom" o:connectlocs="202819000,16934220;202012563,49593073;201206125,81848730;201206125,114104388;200399688,147569632;199593250,168535809;199593250,179825289;199593250,201194662;198786813,233450320;197577157,255626084;197577157,276995457;196770720,287881741;196770720,299171221;196770720,310057506;195964282,321346986;185077378,331426879;165319662,330620487;152416664,329814096;141529759,329814096;120159169,329007704;109272264,329007704;97982141,327798117;87095237,327798117;76611551,327798117;55644179,326991726;44354056,326185334;33467151,325378943;22177028,324572551;11290123,324572551;1209656,313283071;1209656,302396787;1209656,291510503;1209656,269334738;2016093,261674020;2016093,239498255;2822531,206033011;3628968,173777354;4435406,141521696;5241843,108862843;5241843,87090275;6048280,54431422;6854718,21369373;18951278,0;51208773,806391;63305334,806391;84272706,1612783;96369266,2419174;117739857,3628761;129433199,3628761;149190915,5241544;170561505,6047936;181448410,6047936;202819000,6047936" o:connectangles="0,0,0,0,0,0,0,0,0,0,0,0,0,0,0,0,0,0,0,0,0,0,0,0,0,0,0,0,0,0,0,0,0,0,0,0,0,0,0,0,0,0,0,0,0,0,0,0,0,0,0,0,0"/>
                </v:shape>
                <v:shape id="Freeform 504" o:spid="_x0000_s1081" style="position:absolute;left:39674;top:21901;width:5525;height:6248;visibility:visible;mso-wrap-style:square;v-text-anchor:top" coordsize="870,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CRDcIA&#10;AADcAAAADwAAAGRycy9kb3ducmV2LnhtbESPzYoCMRCE7wv7DqEXvK1JFFYZjSKC4EXw7wHaSc8P&#10;TjrDJDrj228WFjwWVfUVtVwPrhFP6kLt2YAeKxDEubc1lwaul933HESIyBYbz2TgRQHWq8+PJWbW&#10;93yi5zmWIkE4ZGigirHNpAx5RQ7D2LfEySt85zAm2ZXSdtgnuGvkRKkf6bDmtFBhS9uK8vv54Qz0&#10;RaFnx9Pmdbjp4wXVTd8VNcaMvobNAkSkIb7D/+29NTCda/g7k46A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4JENwgAAANwAAAAPAAAAAAAAAAAAAAAAAJgCAABkcnMvZG93&#10;bnJldi54bWxQSwUGAAAAAAQABAD1AAAAhwMAAAAA&#10;" path="m849,r,27l851,55r,25l851,108r,27l853,163r,25l853,215r2,28l855,268r,28l857,323r,28l857,376r,27l860,431r,27l860,486r,27l860,539r2,27l862,594r,23l862,642r2,23l864,693r,27l866,746r,27l866,801r,25l868,853r,28l868,908r,26l870,961r-17,2l828,963r-28,2l773,967r-27,l718,970r-27,l663,972r-25,l610,974r-25,l583,974r-25,l534,974r-25,2l482,976r-26,l454,978r-27,l401,980r-29,l344,982r-25,l291,982r-27,2l239,984r-30,l196,978r-27,2l141,980r-27,l89,982r-28,l34,982,32,957r,-28l32,902,30,877r,-28l30,822r,-28l27,769r,-28l25,714r,-2l25,686,23,634r-2,l21,606,19,579r,-26l17,526r,-25l15,473r,-27l13,420r,-2l13,393,11,365,8,338r,-28l8,283,6,256,4,230r,-2l4,203r,-28l2,148r,-28l,93,,65,,38r25,l53,38,80,36r26,-2l133,34r27,l182,32r27,-3l234,29r28,-2l289,25r28,l344,23r26,-2l397,21r27,-2l452,17r25,l505,17r,-2l532,15r28,-2l587,13r25,-3l640,10,667,8r24,l718,6r28,l773,4,798,2r28,l849,xe" fillcolor="#8400a8" strokecolor="#6e6e6e" strokeweight=".3pt">
                  <v:path arrowok="t" o:connecttype="custom" o:connectlocs="343175532,22176026;343175532,54432064;343982055,86688103;344788578,119347341;345595101,151603380;346804885,184665819;346804885,217325057;347611408,248774695;348417931,279417931;349224454,311673969;350030977,343930007;350030977,376589246;333900517,388282060;300833075,389894862;289541753,391104463;267362371,391910864;245989511,392717265;235101451,392717265;215341638,392717265;183887241,393523666;172192658,394330067;138721954,395942869;117349095,395942869;84281652,396749270;56859871,395136468;24598951,395942869;12904368,374573244;12097845,342317206;10888060,310061167;10081537,287885141;9275014,255629103;7661968,233453077;6855445,202003439;5242399,169344201;4435876,147168174;3226092,124992148;1613046,92736110;1613046,81849697;806523,48384057;0,15321618;32260920,14515217;64521839,13708816;94363190,11692814;127833894,10080012;149206753,8467210;182274195,6854408;203647055,6048007;236714497,5241606;268975417,3225604;289541753,2419203;300833075,2419203;333093994,806401" o:connectangles="0,0,0,0,0,0,0,0,0,0,0,0,0,0,0,0,0,0,0,0,0,0,0,0,0,0,0,0,0,0,0,0,0,0,0,0,0,0,0,0,0,0,0,0,0,0,0,0,0,0,0,0"/>
                </v:shape>
                <v:shape id="Freeform 505" o:spid="_x0000_s1082" style="position:absolute;left:36804;top:22142;width:4775;height:7093;visibility:visible;mso-wrap-style:square;v-text-anchor:top" coordsize="752,1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uQQsYA&#10;AADcAAAADwAAAGRycy9kb3ducmV2LnhtbESPQWvCQBSE7wX/w/KEXopuqlAkuoqUSgNSIWnw/Mw+&#10;k2D2bciuSfrv3UKhx2FmvmE2u9E0oqfO1ZYVvM4jEMSF1TWXCvLvw2wFwnlkjY1lUvBDDnbbydMG&#10;Y20HTqnPfCkChF2MCirv21hKV1Rk0M1tSxy8q+0M+iC7UuoOhwA3jVxE0Zs0WHNYqLCl94qKW3Y3&#10;Cj5lcj8dv15ONnX5eXm5pYfsY1TqeTru1yA8jf4//NdOtILlagG/Z8IRkN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auQQsYAAADcAAAADwAAAAAAAAAAAAAAAACYAgAAZHJz&#10;L2Rvd25yZXYueG1sUEsFBgAAAAAEAAQA9QAAAIsDAAAAAA==&#10;" path="m452,r,27l452,55r2,27l454,110r2,27l456,165r,25l456,192r2,26l460,245r,27l460,300r3,27l465,355r,25l465,382r2,26l467,435r2,28l469,488r2,27l471,541r2,27l473,596r2,l477,648r,26l477,676r2,27l479,731r3,25l482,784r,27l482,839r2,25l484,891r,28l486,944r27,l541,944r25,-2l593,942r28,l648,940r13,6l691,946r25,l743,944r3,28l746,997r2,28l750,1052r,25l752,1105r-2,l724,1105r-27,2l695,1107r-28,l650,1105r-25,l598,1105r-28,l543,1107r-28,l488,1107r-28,l435,1109r-27,l380,1109r-27,2l323,1111r-25,l270,1113r-27,l218,1115r-28,l165,1115r-28,l110,1115r-26,2l57,1117r-27,l4,1117r,-27l4,1063r,-28l4,1008,2,980r,-25l2,927r,-27l2,875r,-3l2,847r,-27l,792,,767,,739,,712r23,l51,712r27,l103,710r28,l158,710r26,l209,710r28,-2l264,708r27,-2l317,706r-2,-26l315,653r-2,-26l313,600r-3,l310,575r,-28l308,520r,-26l306,467r,-28l306,412r-2,-25l304,359r-2,-27l302,306r-2,-27l300,251r-2,-25l298,199r-2,-28l296,144r-2,-28l294,91,291,63,289,36r,-28l317,6r27,l370,6,397,4,424,2,450,r2,xe" fillcolor="#8400a8" strokecolor="#6e6e6e" strokeweight=".3pt">
                  <v:path arrowok="t" o:connecttype="custom" o:connectlocs="182250066,22177594;183862899,55242370;183862899,77419964;185475731,98791100;185475731,120968694;187491772,153227012;188298188,175404606;189911021,207662924;190717437,240324472;192330269,271776332;193136686,283469973;194346310,316131520;195152726,348389838;195959142,380648157;228215791,379841699;261278856,379035241;288697008,381454615;300793251,402019292;302406084,434277611;302406084,445568022;280229638,446374480;252005070,445568022;218942005,446374480;185475731,446374480;153219082,447180938;120156017,447987396;97979571,448793854;76609541,449600312;55239511,449600312;33869481,450406770;12096243,450406770;1612832,428632405;806416,395164400;806416,362906081;806416,341534946;0,309276627;9273787,287099033;41530436,286292575;63706882,286292575;95560322,285486117;127816971,284679659;127010555,263308524;124994515,241937388;124188098,209679069;123381682,188307933;122575266,156049615;121768850,133872021;120962434,112500885;120156017,80242567;118543185,46774562;116527144,14516243;138703590,2419374;170960239,806458" o:connectangles="0,0,0,0,0,0,0,0,0,0,0,0,0,0,0,0,0,0,0,0,0,0,0,0,0,0,0,0,0,0,0,0,0,0,0,0,0,0,0,0,0,0,0,0,0,0,0,0,0,0,0,0,0"/>
                </v:shape>
                <v:shape id="Freeform 506" o:spid="_x0000_s1083" style="position:absolute;left:23094;top:22504;width:4846;height:5436;visibility:visible;mso-wrap-style:square;v-text-anchor:top" coordsize="763,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KUvsYA&#10;AADdAAAADwAAAGRycy9kb3ducmV2LnhtbESPQWvCQBSE74L/YXmF3nRjAqVGVymWllLwEBV6fc0+&#10;N9Hs2zS7avz3rlDwOMzMN8x82dtGnKnztWMFk3ECgrh0umajYLf9GL2C8AFZY+OYFFzJw3IxHMwx&#10;1+7CBZ03wYgIYZ+jgiqENpfSlxVZ9GPXEkdv7zqLIcrOSN3hJcJtI9MkeZEWa44LFba0qqg8bk5W&#10;wU/I1nb/+/ddHBszfT8V6SEzn0o9P/VvMxCB+vAI/7e/tII0nWRwfxOf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KUvsYAAADdAAAADwAAAAAAAAAAAAAAAACYAgAAZHJz&#10;L2Rvd25yZXYueG1sUEsFBgAAAAAEAAQA9QAAAIsDAAAAAA==&#10;" path="m9,l36,,64,,91,r28,l144,r27,l199,r25,l226,r9,l252,r27,2l307,2r25,l359,2r3,l387,2r27,l442,2r27,l497,2r25,l531,2r19,l575,4r2,l588,4r14,l630,4r27,l683,4r2,l691,4r19,l738,4r25,l763,6r,2l763,11r-2,4l761,17r2,l763,19r,2l763,23r,2l763,27r,3l763,32r,2l761,34r,4l759,40r,2l757,44r,2l757,49r-3,2l754,53r,2l752,55r,2l752,59r2,2l754,63r,2l754,68r,2l754,72r,2l752,74r,2l750,76r,2l748,78r,2l746,84r-2,l744,87r-2,2l742,91r-2,l740,93r-2,l738,95r-3,l733,97r-2,2l729,99r,2l727,101r-2,2l723,103r-2,3l721,108r-3,l718,110r-2,l716,112r,2l714,116r,2l712,120r,2l712,125r-2,l710,127r-2,4l708,133r,2l706,135r,2l706,139r,3l706,144r,2l704,148r,2l702,152r,4l702,158r-3,l699,161r,2l699,165r-2,l697,167r,2l697,171r-2,2l695,175r,2l693,180r,2l691,184r,2l689,190r-2,2l685,194r-2,2l683,199r-3,l678,201r,2l674,209r-2,2l666,220r-5,4l661,226r-4,4l655,232r,9l655,243r,2l655,247r,4l653,253r-2,3l651,258r,2l649,260r,4l647,264r,2l645,268r,2l642,270r,2l640,275r,2l638,277r,2l636,281r,2l634,285r,2l632,289r,3l630,292r,2l628,296r-2,2l623,300r-2,l621,302r-2,l617,304r-2,2l613,308r,3l611,313r,2l611,317r-2,l609,319r,2l607,323r,4l607,330r-3,l604,334r-2,2l602,338r,2l602,342r-2,7l600,351r,2l600,355r,2l600,359r2,l602,361r,2l602,365r2,l604,368r,2l607,372r,2l609,378r,2l611,380r,2l611,384r,3l611,389r2,2l613,393r,2l613,397r,2l611,401r,2l611,406r,2l611,410r,2l611,414r,2l611,418r2,2l613,422r,3l615,425r,2l617,429r,2l617,433r2,l619,435r,2l619,439r,3l621,444r,2l621,448r,2l621,452r,4l621,458r2,l623,461r,2l623,465r3,l626,467r,2l626,471r,2l623,473r,2l623,477r-2,5l621,484r,2l619,488r,2l619,492r-2,2l617,496r-2,3l615,501r-2,2l613,505r,2l611,507r-2,2l604,511r-2,2l600,513r-2,2l596,515r-2,3l590,520r-2,2l583,524r-4,2l577,528r-4,2l571,530r,2l569,532r-3,2l564,534r-2,3l560,539r-2,2l558,543r-2,2l554,547r-2,2l550,549r,2l547,551r-2,2l545,556r-2,2l541,560r-2,2l537,564r-4,4l533,570r,2l531,572r,3l528,575r,4l526,581r,2l526,585r,2l526,589r2,l531,594r2,2l533,598r2,l535,600r,2l533,606r,2l533,611r-2,2l528,615r-2,4l524,621r,2l522,625r-2,2l518,630r-2,2l514,634r,2l512,636r,2l509,640r-2,2l505,644r,2l503,646r,3l501,649r,2l499,651r,2l497,653r,2l495,657r,2l492,659r,2l490,661r,2l488,663r,2l486,665r,3l484,668r,2l482,670r,2l480,674r-2,2l478,678r-2,l476,680r-3,l473,682r-2,2l469,689r-2,l467,691r,2l465,695r,2l465,699r,2l465,706r,4l465,714r2,2l467,720r2,5l471,729r,4l473,733r,2l471,741r,5l471,748r-2,4l467,754r-2,2l463,758r,3l461,763r-2,l459,765r-5,4l452,771r-4,4l442,780r-2,2l438,782r-3,2l433,784r-2,-2l429,780r-2,-5l425,773r-2,-2l421,769r-2,-2l416,767r-4,l410,767r-2,l406,767r-2,2l402,771r-5,2l395,775r-2,l389,775r-2,l385,775r-2,l381,777r-3,l374,780r-2,l370,782r-2,l366,782r-4,l359,782r-2,2l355,784r-2,2l349,786r-2,l345,786r-5,l338,786r-2,l334,786r-4,-2l328,784r-2,l321,784r-2,l315,782r-4,l309,782r-2,l305,782r-3,l300,782r-2,2l296,786r-2,l288,788r-2,2l281,792r-2,l277,792r-2,2l273,794r,2l271,796r-4,l264,799r-2,l262,801r-2,l258,801r-2,l256,803r-2,l252,803r-2,l247,805r-2,l243,807r-2,l241,809r-2,l237,811r-2,l235,813r-2,l231,815r-3,l228,818r-8,4l218,824r-2,l214,826r-2,l209,828r-4,2l203,830r,2l201,832r-2,l197,834r-2,3l193,839r-3,l188,839r-4,4l182,843r-6,4l174,847r,2l171,849r-2,2l167,851r-2,2l165,856r,-19l165,809r,-23l165,756r,-25l163,731r,-2l163,703r,-2l163,676r,-2l163,649r-2,l155,649r-5,l138,646r-2,l110,646r-27,l57,646r-27,l,646,,619,2,591r,-25l2,564,5,539r,-26l5,511r,-25l7,458r,-27l7,403r,-25l7,351r,-28l9,296r,-28l9,243r,-28l9,188r,-27l9,133r,-25l9,80,9,53,9,25,9,xe" fillcolor="#8400a8" strokecolor="#6e6e6e" strokeweight=".3pt">
                  <v:path arrowok="t" o:connecttype="custom" o:connectlocs="91146718,0;178260396,806512;254081560,1613025;307721000,4435818;307721000,12904197;304091263,21372576;304091263,29034443;300058223,35083286;294008662,39922359;288765709,45164690;285539277,53633069;283119452,61294936;281102932,68956803;276263283,78231694;266583986,91135891;262550945,104040088;258114600,110895443;254081560,117750798;247225391,124202896;244805566,133074532;241982438,143155936;244805566,150011290;247225391,158479670;246418782,166948049;248838607,174609916;250451823,182271783;252468343,189933650;249645215,198402029;243595654,206063896;232706444,212919251;225043667,218968093;218187498,225823448;212137937,234291827;215767674,241953694;210524721,252035098;203668552,259696965;199635511,264939295;195199166,269375113;190762822,275020699;187536389,284698847;189956214,298812812;185116565,308490960;173017443,314539802;163741450,309297472;153658848,313330034;143172942,316152827;132283733,316152827;120991219,315346314;110102009,320185388;103245840,323814694;95583063,327040743;86307069,333089585;77837684,338331915;67351779,343170989;65738562,283489078;44363447,260503477;2016520,206870408;3629737,108072650;3629737,0" o:connectangles="0,0,0,0,0,0,0,0,0,0,0,0,0,0,0,0,0,0,0,0,0,0,0,0,0,0,0,0,0,0,0,0,0,0,0,0,0,0,0,0,0,0,0,0,0,0,0,0,0,0,0,0,0,0,0,0,0,0,0"/>
                </v:shape>
                <v:shape id="Freeform 507" o:spid="_x0000_s1084" style="position:absolute;left:26904;top:23056;width:5677;height:3931;visibility:visible;mso-wrap-style:square;v-text-anchor:top" coordsize="894,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Y5cYA&#10;AADdAAAADwAAAGRycy9kb3ducmV2LnhtbESPzWrDMBCE74W8g9hALqWRYkopbpSQBAImh0B+oD1u&#10;rY3l1loZS3Hct48KhR6HmfmGmS8H14ieulB71jCbKhDEpTc1VxrOp+3TK4gQkQ02nknDDwVYLkYP&#10;c8yNv/GB+mOsRIJwyFGDjbHNpQylJYdh6lvi5F185zAm2VXSdHhLcNfITKkX6bDmtGCxpY2l8vt4&#10;dRqwf1cfqig+6bL+Ck3c73cr+6j1ZDys3kBEGuJ/+K9dGA1ZNnuG3zfpCc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8Y5cYAAADdAAAADwAAAAAAAAAAAAAAAACYAgAAZHJz&#10;L2Rvd25yZXYueG1sUEsFBgAAAAAEAAQA9QAAAIsDAAAAAA==&#10;" path="m727,4l754,2r28,l807,2,834,r28,l889,r,25l889,52r,28l889,107r3,26l892,160r,28l892,215r,25l894,268r,27l894,323r-28,l841,323r-2,l813,325r,25l813,378r2,27l815,433r,25l818,485r-3,l796,488r-6,l763,488r-28,l731,488r2,27l733,543r,12l731,555r-19,l706,557r-26,l653,562r,8l653,585r-19,l628,585r-7,l619,585r-13,2l606,600r3,14l600,614r-23,l551,614r-27,l497,616r-28,l444,619r-28,l416,604r-2,-26l389,578r-28,l334,578r,-16l334,553r-2,-27l332,496r-2,-27l330,441r,-27l330,388r,-27l330,333r-28,l275,333r-9,l247,333r-27,l192,335r-25,l165,335r-25,l138,335r-26,l110,335r-19,l87,335r-28,l32,335r-19,l13,333r-2,-2l11,329r,-2l11,325r,-2l11,321r,-2l11,316r,-2l13,312r,-2l13,308r,-2l13,304r-2,-2l11,300r,-3l11,295r,-2l9,293r,-2l7,287r,-2l4,283r,-2l4,278r-2,l2,276r,-2l2,272r-2,l,270r,-2l,266r,-2l,262r2,-7l2,253r,-2l2,249r2,-2l4,243r3,l7,240r,-4l9,234r,-2l9,230r2,l11,228r,-2l13,224r,-3l15,219r2,-2l19,215r2,l21,213r2,l26,211r2,-2l30,207r,-2l32,205r,-3l34,200r,-2l36,196r,-2l38,192r,-2l40,190r,-2l42,185r,-2l45,183r,-2l47,179r,-2l49,177r,-4l51,173r,-2l51,169r2,-3l55,164r,-4l55,158r,-2l55,154r,-9l57,143r4,-4l61,137r5,-4l72,124r2,-2l78,116r,-2l80,112r3,l83,109r2,-2l87,105r2,-2l91,99r,-2l93,95r,-2l95,90r,-2l95,86r2,-2l97,82r,-2l97,78r2,l99,76r,-2l99,71r3,l102,69r,-4l104,63r,-2l106,59r,-2l106,55r,-3l106,50r,-2l108,48r,-2l108,44r2,-4l110,38r2,l112,35r,-2l114,31r,-2l116,27r,-2l116,23r2,l118,21r3,l121,19r2,-3l125,16r2,-2l129,14r9,-2l165,12r27,l218,12r27,l266,12r5,-2l298,10r25,l325,10,351,8r27,l406,6r27,l461,6,486,4r27,l541,2r27,l592,2r25,l619,2r25,l672,2r27,2l727,4xe" fillcolor="#8400a8" strokecolor="#6e6e6e" strokeweight=".3pt">
                  <v:path arrowok="t" o:connecttype="custom" o:connectlocs="358473339,0;359683036,75813243;339118199,130253604;328634164,174612416;307666095,196791822;295569131,207679894;263310563,226633205;244358654,236714753;222180889,247602825;167744555,243570206;134679522,226633205;133066594,177838511;133066594,134286223;107259739,134286223;67339761,135092747;36694121,135092747;4435553,133479699;4435553,130253604;5242017,125011198;4435553,121785103;2822625,115736174;1612928,114123126;806464,110493769;0,106461150;806464,101218745;2822625,96782863;4435553,91943720;5242017,89120887;8467874,85894791;11290499,84281743;12903427,81458910;14516356,78232815;16935748,74603457;19758373,69764314;22177766,64521909;22984230,57666456;31452104,45971860;35081193,42342503;37500586,37503360;39113514,33067478;39919978,30647907;41129674,27825073;42742603,23792454;42742603,20969620;43549067,18550049;44355531,16130477;45968460,12501120;46774924,10081548;49597549,6452191;66533297,4839143;109275900,4032619;131050433,4032619;163712234,2419572;206858069,1613048;259681474,806524" o:connectangles="0,0,0,0,0,0,0,0,0,0,0,0,0,0,0,0,0,0,0,0,0,0,0,0,0,0,0,0,0,0,0,0,0,0,0,0,0,0,0,0,0,0,0,0,0,0,0,0,0,0,0,0,0,0,0"/>
                </v:shape>
                <v:shape id="Freeform 508" o:spid="_x0000_s1085" style="position:absolute;left:29546;top:25025;width:7296;height:5651;visibility:visible;mso-wrap-style:square;v-text-anchor:top" coordsize="1149,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kMZ8UA&#10;AADdAAAADwAAAGRycy9kb3ducmV2LnhtbESPQYvCMBSE78L+h/AWvGlqUXGrUWRhQYUVdPX+bJ5t&#10;sXkpTbTVX28WBI/DzHzDzBatKcWNaldYVjDoRyCIU6sLzhQc/n56ExDOI2ssLZOCOzlYzD86M0y0&#10;bXhHt73PRICwS1BB7n2VSOnSnAy6vq2Ig3e2tUEfZJ1JXWMT4KaUcRSNpcGCw0KOFX3nlF72V6Og&#10;GR92o4fenJfH7PJ1Wv+umu1pqFT3s11OQXhq/Tv8aq+0gjgejOD/TX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mQxnxQAAAN0AAAAPAAAAAAAAAAAAAAAAAJgCAABkcnMv&#10;ZG93bnJldi54bWxQSwUGAAAAAAQABAD1AAAAigMAAAAA&#10;" path="m478,13r27,-2l530,11r3,l558,9r27,l613,9r27,l666,6r27,l721,6,748,4r25,l801,4,828,2r2,l856,2r25,l883,2,909,r2,l936,r27,l966,28r,25l966,80r2,28l968,133r,28l978,161r2,46l980,235r,25l1008,260r27,l1063,260r25,-2l1115,258r28,l1143,285r,28l1143,338r2,28l1145,393r,25l1145,421r,25l1145,473r,28l1145,526r2,28l1147,581r,28l1147,636r,27l1147,691r,25l1147,744r,27l1147,799r,25l1149,852r,27l1122,881r-28,l1067,881r-28,l1014,881r-27,l959,881r-27,l906,881r-27,l851,881r-27,2l797,883r-26,-2l744,883r-7,l737,881r-21,2l689,883r-28,-2l634,883r-28,l579,883r-19,l552,883r-26,l497,883r-28,l442,883r-26,l389,885r-6,l361,883r-27,2l334,883r-27,l279,885r-27,l226,885r-21,l199,885r-26,l146,887r-27,l91,887r-25,l38,887r-8,l11,890r,-3l11,862r,-2l11,835,9,807r,-27l9,752r,-27l9,714,7,697r,-25l7,644r,-27l7,592r,-28l5,537r,-28l5,484r,-2l5,456,2,429r,-27l2,376,,349,,321,,309r28,l53,306r28,l108,304r27,l161,304r23,l193,304r-3,-14l190,277r13,-2l205,275r7,l218,275r19,l237,260r,-8l264,247r26,l296,245r19,l317,245r,-12l317,205r-2,-27l319,178r28,l374,178r6,l399,175r3,l399,148r,-25l399,95,397,68r,-28l397,15r26,-2l425,13r25,l478,13xe" fillcolor="#8400a8" strokecolor="#6e6e6e" strokeweight=".3pt">
                  <v:path arrowok="t" o:connecttype="custom" o:connectlocs="213704856,4435098;247171843,3628717;279429180,2419145;311686517,1612763;345153504,806382;366523990,0;388297692,0;390313775,43544601;395152376,83460486;406442444,104829596;428619363,104829596;449586632,104023214;460876700,136278474;461683133,169743307;461683133,212078336;462489567,256429319;462489567,299973920;463296000,343518521;430232230,355211053;386684825,355211053;343137420,355211053;310880084,355211053;297170715,355211053;266526245,355211053;233462475,356017435;212091990,356017435;200398705,356017435;178221786,356017435;145561232,356017435;134674381,356017435;91126977,356823816;69756491,356823816;36692721,357630198;4435384,358839770;4435384,346744047;3628950,325374938;3628950,303199446;3628950,287878198;2822517,248768694;2016084,216513434;2016084,183854983;806433,172968833;806433,151599723;0,129424232;21370486,123376370;64917890,122569989;77820825,122569989;82659426,110877457;95562360,104829596;119352146,98781734;127819697,82654104;127013264,71767954;150803050,71767954;162093117,70558382;160883467,38303122;170560668,5241480" o:connectangles="0,0,0,0,0,0,0,0,0,0,0,0,0,0,0,0,0,0,0,0,0,0,0,0,0,0,0,0,0,0,0,0,0,0,0,0,0,0,0,0,0,0,0,0,0,0,0,0,0,0,0,0,0,0,0,0"/>
                </v:shape>
                <v:shape id="Freeform 509" o:spid="_x0000_s1086" style="position:absolute;left:23660;top:25171;width:5943;height:5048;visibility:visible;mso-wrap-style:square;v-text-anchor:top" coordsize="936,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34T8IA&#10;AADdAAAADwAAAGRycy9kb3ducmV2LnhtbESPT4vCMBTE7wt+h/AEL6KpPZSlGkUEYU8L/jl4fDbP&#10;pti81CRq/fZGWNjjMDO/YRar3rbiQT40jhXMphkI4srphmsFx8N28g0iRGSNrWNS8KIAq+Xga4Gl&#10;dk/e0WMfa5EgHEpUYGLsSilDZchimLqOOHkX5y3GJH0ttcdngttW5llWSIsNpwWDHW0MVdf93Sog&#10;x2d/z25X83u6HYqdGSfOWKnRsF/PQUTq43/4r/2jFeT5rIDPm/QE5P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ffhPwgAAAN0AAAAPAAAAAAAAAAAAAAAAAJgCAABkcnMvZG93&#10;bnJldi54bWxQSwUGAAAAAAQABAD1AAAAhwMAAAAA&#10;" path="m927,286r,12l927,326r2,27l929,379r,27l932,433r,26l932,461r,25l932,514r2,27l934,569r,25l934,621r,28l934,674r2,17l936,702r,27l936,757r,27l910,784r-27,l855,784r-27,2l803,786r-24,l775,786r-27,l720,786r-25,2l668,788r-28,l617,790r-15,l589,790r-27,l562,793r-25,l509,793r-27,l456,793r-27,2l425,795r-22,l376,795r-27,l321,795r-23,l296,767r,-25l296,714r,-21l296,691r,-4l296,660r,-26l294,607r,-28l268,579r-21,l241,579r-25,l188,579r,2l161,581r-24,l110,579r-28,l72,579,57,577r-27,2l2,577r-2,l2,577r2,l9,575r2,-2l15,571r,-2l19,567r2,-5l23,560r2,-2l28,556r,-2l28,552r,-2l28,548r,-5l30,541r,-4l32,535r,-2l34,533r2,l36,531r2,l38,529r,-3l38,524r2,-2l40,520r2,-2l47,514r2,-2l51,512r2,-2l53,507r,-2l53,503r2,-2l55,499r-2,-2l53,495r2,-4l55,488r,-4l55,480r2,-6l57,471r,-2l59,467r,-4l59,459r,-2l59,455r,-3l61,452r,-2l61,448r2,l63,446r3,-2l68,442r,-2l70,440r,-2l72,438r2,-2l76,436r,-3l78,431r2,l82,429r3,l85,427r2,l93,423r2,l99,419r2,l104,419r2,-2l108,414r2,-2l112,412r2,l114,410r2,l120,408r3,-2l125,406r2,-2l129,404r2,-2l139,398r,-3l142,395r2,-2l146,393r,-2l148,391r2,-2l152,389r,-2l154,387r2,-2l158,385r3,-2l163,383r2,l167,383r,-2l169,381r2,l173,381r,-2l175,379r3,-3l182,376r2,l184,374r2,l188,372r2,l192,372r5,-2l199,368r6,-2l207,366r2,-2l211,362r2,l216,362r2,l220,362r2,l226,362r4,2l232,364r5,l239,364r2,l245,366r2,l249,366r2,l256,366r2,l260,366r4,l266,364r2,l270,362r3,l277,362r2,l281,362r2,-2l285,360r4,-3l292,357r2,-2l296,355r2,l300,355r4,l306,355r2,-2l313,351r2,-2l317,347r2,l321,347r2,l327,347r3,l332,349r2,2l336,353r2,2l340,360r2,2l344,364r2,l349,362r2,l353,360r6,-5l363,351r2,-2l370,345r,-2l372,343r2,-2l374,338r2,-2l378,334r2,-2l382,328r,-2l382,321r2,-6l384,313r-2,l382,309r-2,-4l378,300r,-4l376,294r,-4l376,286r,-5l376,279r,-2l376,275r2,-2l378,271r,-2l380,269r2,-5l384,262r,-2l387,260r,-2l389,258r,-2l391,254r2,-2l393,250r2,l395,248r2,l397,245r2,l399,243r2,l401,241r2,l403,239r3,l406,237r2,-2l408,233r2,l410,231r2,l412,229r2,l414,226r2,l416,224r2,-2l420,220r3,-2l423,216r2,l425,214r2,-2l429,210r2,-3l433,205r2,-2l435,201r2,-2l439,195r3,-2l444,191r,-3l444,186r2,-4l446,180r,-2l444,178r,-2l442,174r-3,-5l437,169r,-2l437,165r,-2l437,161r2,-2l439,155r3,l442,152r2,l444,150r,-2l448,144r2,-2l452,140r2,-2l456,136r,-3l458,131r3,l461,129r2,l465,127r2,-2l469,123r,-2l471,119r2,-2l475,114r2,l480,112r2,l482,110r2,l488,108r2,-2l494,104r5,-2l501,100r4,-2l507,95r2,l511,93r2,l515,91r5,-2l522,87r2,l524,85r,-2l526,81r,-2l528,76r,-2l530,72r,-2l530,68r2,-2l532,64r,-2l534,57r,-2l534,53r3,l537,51r,-2l537,47r,-2l534,45r,-2l534,41r,-3l532,38r,-2l532,32r,-2l532,28r,-2l532,24r-2,-2l530,19r,-2l530,15r,-2l528,13r,-2l528,9,526,7r,-2l524,5r,-3l543,2r27,l598,2r4,l621,2r2,l649,2r2,l676,2r2,l703,2,731,r27,l777,r9,l813,r28,l841,28r,27l841,81r,27l841,136r2,27l843,193r2,27l845,229r,16l872,245r28,l925,245r2,26l927,286xe" fillcolor="#8400a8" strokecolor="#6e6e6e" strokeweight=".3pt">
                  <v:path arrowok="t" o:connecttype="custom" o:connectlocs="375767763,185071843;376574131,261681102;356011732,316113997;280213085,317726824;216509966,319742857;140711319,320549270;119342551,277002954;87087808,233456638;22981505,232650225;6047764,230230985;11289160,222570059;13708266,214909133;16127372,209667447;21368768,202812934;22175136,193539182;23787873,183459016;27416532,178217330;31448375,173782057;39915245,168943578;45963010,165314718;56042617,160476238;61284013,156847379;67331777,154428139;73379542,151605692;80233675,148380039;88700545,145960800;98780152,147573626;107247022,146767213;114907524,145154386;123374394,143138353;131841264,139912700;138695397,146767213;149178189,139106287;154016401,132251774;152403663,120961989;151597295,110881823;156032322,104833724;159257796,99995244;162483271,96366384;166111929,92334318;170546957,87092632;175385168,81044532;179820196,72577193;176191537,66529094;179013827,60480994;184658407,52820068;189899803,47981589;196753936,43546316;206027175,37498216;212074939,32659737;214494045,25805224;216509966,18950712;214494045,12902612;213687676,6048099;211268571,806413;262472976,806413;327788832,0;339884361,77818879;373751841,115317096" o:connectangles="0,0,0,0,0,0,0,0,0,0,0,0,0,0,0,0,0,0,0,0,0,0,0,0,0,0,0,0,0,0,0,0,0,0,0,0,0,0,0,0,0,0,0,0,0,0,0,0,0,0,0,0,0,0,0,0,0,0,0"/>
                </v:shape>
                <v:shape id="Freeform 510" o:spid="_x0000_s1087" style="position:absolute;left:18897;top:25520;width:5245;height:6268;visibility:visible;mso-wrap-style:square;v-text-anchor:top" coordsize="826,9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vqfcYA&#10;AADdAAAADwAAAGRycy9kb3ducmV2LnhtbESP3WrCQBSE7wu+w3KE3ohujKASXUWEloK2UBW8PWZP&#10;fjB7Ns1uk/TtuwWhl8PMfMOst72pREuNKy0rmE4iEMSp1SXnCi7nl/EShPPIGivLpOCHHGw3g6c1&#10;Jtp2/EntyeciQNglqKDwvk6kdGlBBt3E1sTBy2xj0AfZ5FI32AW4qWQcRXNpsOSwUGBN+4LS++nb&#10;KBi9H+ezJXUuM+3xK3u93iR/HJR6Hva7FQhPvf8PP9pvWkEcTxfw9yY8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qvqfcYAAADdAAAADwAAAAAAAAAAAAAAAACYAgAAZHJz&#10;L2Rvd25yZXYueG1sUEsFBgAAAAAEAAQA9QAAAIsDAAAAAA==&#10;" path="m666,11r,25l666,38r,26l663,89r,2l663,116r-2,28l661,171r30,l718,171r26,l771,171r26,l799,171r12,3l816,174r6,l824,174r,25l824,201r,25l824,228r,26l824,256r2,l826,281r,30l826,334r,28l826,381r-2,l822,383r-2,l820,385r-2,l818,387r-2,2l813,391r,2l811,393r,2l811,397r-2,l809,400r,2l809,404r,4l809,412r-2,2l807,416r,3l805,425r,4l805,433r,3l803,440r,2l805,444r,2l803,448r,2l803,452r,3l801,457r-2,l797,459r-5,4l790,465r,2l788,469r,2l788,474r,2l786,476r,2l784,478r-2,l782,480r-2,2l780,486r-2,2l778,493r,2l778,497r,2l778,501r-3,2l773,505r-2,2l769,512r-4,2l765,516r-4,2l759,520r-5,2l752,522r-2,l746,524r-4,2l737,528r-2,3l733,531r-2,2l727,535r-2,2l721,539r-3,2l716,543r-2,2l712,547r-2,3l706,552r-2,4l702,558r-3,2l697,562r-2,2l693,566r-2,3l689,571r-2,2l685,575r-3,2l680,579r-2,2l676,583r,2l674,588r,2l674,592r-2,2l672,596r-2,2l670,600r-2,l668,602r-2,l666,605r-3,l661,605r-2,l655,605r-2,2l651,607r-2,2l647,609r-3,2l642,611r-2,2l638,615r-2,l634,617r-2,l625,619r-2,l621,621r-2,l619,624r-2,l615,626r-2,l611,626r-2,2l604,628r-2,l600,628r-2,2l596,630r-2,2l592,632r-2,2l587,636r-4,7l581,645r,2l579,649r,2l579,653r,2l577,655r,2l577,659r,3l575,664r,2l573,668r,2l573,672r-2,l571,674r,2l571,678r,3l568,681r,2l568,685r,2l568,689r,2l571,691r,2l571,695r,2l573,700r,2l573,706r,2l573,710r-2,l571,712r,2l571,716r-3,3l568,721r-2,2l566,725r-2,l564,727r-2,2l560,731r-2,l558,733r-2,l554,735r-2,3l549,740r-2,2l547,744r-2,2l545,748r,2l545,752r,3l545,757r,2l545,761r,2l547,765r-2,2l545,769r,2l545,776r,2l545,780r,2l543,786r-2,2l539,788r,2l537,790r,3l535,795r,2l533,797r,2l530,799r,2l528,803r,2l526,807r,2l524,809r,3l522,814r,2l520,816r,2l518,818r,2l516,820r,2l514,824r-3,2l511,828r-2,l509,831r-2,2l505,835r-2,2l501,837r-2,2l497,839r-2,2l492,841r,2l490,845r,2l488,847r,3l486,852r,2l486,856r-2,l484,858r,2l482,862r,2l482,866r,3l480,869r,2l480,873r,2l478,875r,2l478,879r-2,4l476,885r,3l476,890r-3,l473,892r,2l471,896r-2,2l469,900r-2,l467,902r-2,l465,905r-2,2l461,907r,2l459,909r,2l457,911r-3,l454,913r-2,l450,915r-2,l446,915r-2,l444,917r-2,l440,917r-3,l435,917r-2,l429,917r-2,2l425,919r-4,l418,921r-2,l414,924r,2l412,926r-2,l408,928r,2l406,930r-2,2l402,932r,2l399,936r,2l397,938r,2l397,943r,2l395,945r,2l395,949r,2l393,953r,2l391,957r,2l389,959r,3l387,962r,2l385,964r,2l383,966r-3,2l378,968r-2,2l374,970r-2,l370,970r-2,2l366,972r,2l364,974r,2l361,978r,3l359,983r,2l357,987r-2,l330,987r-30,-2l288,985r-13,l245,983r-27,-2l190,981r-27,-3l135,978r-27,-2l81,976r-26,l28,974,,974,,947,2,921r,-27l2,866r,-25l5,814r,-28l7,759r,-28l7,704,9,676r,-27l9,624r,-28l9,569r2,-28l11,514r,-26l11,461r,-28l13,433r,-27l13,378r,-27l13,326r2,-28l15,271r,-28l15,216r2,-28l17,167r,-4l17,136r2,-28l19,81r,-26l19,53,21,28r,-2l21,,47,r2,l74,2r2,l102,2r2,l119,2r10,l131,2r13,l154,2r3,3l182,5r2,l209,5r2,l237,5r25,l264,5r26,l294,5r23,l345,7r25,l372,7r25,l425,7r27,l471,7r7,l505,9r28,l558,9r2,l585,9r28,l640,11r7,l666,11xe" fillcolor="#8400a8" strokecolor="#6e6e6e" strokeweight=".3pt">
                  <v:path arrowok="t" o:connecttype="custom" o:connectlocs="266526643,58069681;327009240,70167531;332251065,102428465;332251065,153642697;327815675,158481837;326202806,164530762;324589936,175822089;323783502,183484061;317735242,189936247;314509504,194372126;312493417,202840621;304025854,210502593;294751855,214938471;286284292,221793919;278623163,229455891;272574903,235908078;269349165,241957003;263300905,244779835;256446211,248005928;248785082,251635283;241123953,254054853;234269258,260910302;232656389,266959227;230237085,272604890;229027433,278653815;231043520,285509264;228220999,291558189;224188826,295590805;219753435,302446254;219753435,309301702;218140566,317770197;214914827,322206076;211285872,327448477;208060133,331481094;202818308,337530019;197576483,341562636;195157179,346805038;193544310,352853963;190721789,358902888;187496050,363742028;183060660,367371383;178222052,369790953;169754488,370597476;164512663,375033355;160077273,379065971;158464404,385114897;155238665,389550775;148383971,391970345;144755015,397212747;87901374,395599700;0,392776868;2822521,306075609;4435390,218164564;5241825,141544847;6854694,65731652;8467564,0;52015033,806523;85078853,2016308;149190406,2822832;214914827,3629355" o:connectangles="0,0,0,0,0,0,0,0,0,0,0,0,0,0,0,0,0,0,0,0,0,0,0,0,0,0,0,0,0,0,0,0,0,0,0,0,0,0,0,0,0,0,0,0,0,0,0,0,0,0,0,0,0,0,0,0,0,0,0,0"/>
                </v:shape>
                <v:shape id="Freeform 511" o:spid="_x0000_s1088" style="position:absolute;left:9391;top:26327;width:5512;height:5283;visibility:visible;mso-wrap-style:square;v-text-anchor:top" coordsize="868,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cUgMMA&#10;AADdAAAADwAAAGRycy9kb3ducmV2LnhtbERPz2vCMBS+D/wfwhO8zbQ96KhGEWWoIMjcDh4fzbMN&#10;Ni9dErXbX28Ogx0/vt/zZW9bcScfjGMF+TgDQVw5bbhW8PX5/voGIkRkja1jUvBDAZaLwcscS+0e&#10;/EH3U6xFCuFQooImxq6UMlQNWQxj1xEn7uK8xZigr6X2+EjhtpVFlk2kRcOpocGO1g1V19PNKrgd&#10;tsfD9+8q742fbs7Sm/1uapQaDfvVDESkPv6L/9w7raAo8jQ3vUlP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5cUgMMAAADdAAAADwAAAAAAAAAAAAAAAACYAgAAZHJzL2Rv&#10;d25yZXYueG1sUEsFBgAAAAAEAAQA9QAAAIgDAAAAAA==&#10;" path="m473,2r13,l511,2r15,2l540,4r24,l589,6r2,l593,6r26,3l621,9r25,l648,9r26,2l676,11r25,l731,11,758,9r13,l786,9r27,l826,9r6,l840,9r15,l868,6r,26l866,34r,25l866,61r,26l866,89r-2,25l864,116r,26l862,169r,28l862,224r-3,27l859,264r,15l859,304r-2,28l857,366r,27l855,420r,28l855,475r,19l853,503r,21l853,526r,28l851,579r,2l851,606r,2l851,634r,2l849,661r,34l847,723r,2l847,748r,2l847,778r-2,25l845,805r,25l845,832r-28,-2l790,830r-28,-2l737,828r-2,l718,828r-9,-2l707,826r-27,l652,826r-27,-2l600,824r-28,l545,822r-5,l513,822r-27,-2l458,820r-25,-2l431,818r-26,l403,818r-25,-2l363,816r-10,l325,813r-27,l295,813r-25,-2l266,811r-23,l226,809r-11,l205,809r-19,l184,807r,2l156,807r-27,l101,805r-25,l74,805,48,803r-2,l21,803r-19,l,794r,-2l,788r,-4l,782r,-2l,775r,-2l2,771r,-2l2,767r,-2l4,763r,-2l4,758r,-2l4,754r,-2l4,750r,-2l6,746r-2,l4,744r,-2l2,739r,-2l2,735r,-2l2,731r2,-2l4,725r2,l6,723r2,-3l10,718r2,-2l15,716r,-2l15,712r2,l17,710r2,-2l19,706r2,-2l21,701r2,l23,699r,-2l25,697r,-2l25,693r,-2l27,689r,-2l27,685r-2,l25,682r,-2l23,678r,-2l23,674r,-2l23,670r,-2l23,666r,-3l23,661r,-2l23,657r2,-6l25,649r2,l27,647r,-3l27,642r2,l29,640r,-2l31,636r,-2l31,632r3,l34,630r,-2l36,628r,-3l36,623r,-2l38,621r,-2l38,617r2,l40,615r,-2l42,613r,-2l44,608r,-2l46,604r,-2l48,600r,-2l50,598r,-2l50,594r3,-2l53,589r2,-2l55,585r,-2l55,581r2,l57,579r,-2l59,575r,-2l59,570r,-2l59,566r2,-2l61,562r,-2l61,558r,-2l63,554r,-3l65,549r,-2l67,545r,-2l67,541r2,l69,539r3,-2l72,535r2,l74,532r2,-2l76,528r2,l78,526r2,-2l80,522r2,l82,520r2,l84,518r2,-2l86,513r3,l89,511r2,-2l91,507r2,-2l93,503r2,l95,501r2,l99,499r2,l105,494r3,l110,492r2,l114,490r2,l118,488r2,-2l122,486r,-2l124,484r3,-2l127,480r2,l129,478r2,-3l133,473r2,-2l137,469r2,l141,469r2,l146,469r2,l150,469r2,l152,467r2,l156,467r2,l160,467r2,l165,467r2,l169,467r2,l171,465r2,l175,465r2,-2l179,463r2,-2l184,461r,-3l186,458r2,-2l188,454r2,l190,452r2,l192,450r,-2l194,448r,-2l194,444r2,l196,442r,-3l196,437r,-2l198,433r,-2l198,429r,-2l198,425r,-2l198,420r,-2l198,416r,-2l198,412r,-2l198,408r,-2l198,404r-2,-3l196,399r,-2l194,397r,-2l194,393r,-2l192,391r,-2l192,387r,-2l190,385r,-3l190,380r,-2l188,376r,-2l188,372r,-2l188,368r,-2l186,363r,-2l186,359r,-2l188,357r,-2l188,353r,-2l188,349r,-2l188,344r,-2l190,342r,-2l190,338r,-2l192,334r,-2l194,330r,-2l194,325r2,-2l196,321r2,-2l203,309r,-3l205,298r2,-4l209,292r,-3l209,287r2,-2l211,283r,-2l213,277r,-2l213,273r,-7l213,264r,-2l213,260r,-2l213,256r,-2l213,251r,-2l211,247r,-2l211,243r,-2l209,239r,-2l209,235r,-3l207,232r,-2l207,228r-2,l205,226r,-2l203,222r-3,-2l200,218r-2,-2l198,213r-2,-2l196,209r-2,l194,207r,-2l192,203r-2,-2l190,199r-2,-2l188,194r-2,l186,192r-2,l184,190r-3,l181,188r-2,l177,188r-2,l173,186r-2,l169,186r-2,-2l165,184r-3,-2l160,182r,-2l158,178r,-3l156,173r,-2l156,169r,-2l156,165r,-2l156,161r,-2l156,156r,-2l156,152r2,-2l158,148r,-2l160,146r,-2l162,142r,-3l165,139r2,-2l169,135r2,-2l173,131r2,-2l177,129r,-2l179,127r,-2l181,125r3,-2l186,123r,-3l188,120r,-2l190,118r2,-2l194,114r,-2l196,112r,-2l196,108r2,l198,106r2,-2l200,101r3,-2l203,97r2,-2l205,93r2,l207,91r2,-2l209,87r2,-2l211,82r2,l213,80r2,-2l215,76r2,l217,74r,-2l219,72r,-2l219,68r3,l222,66r2,-3l224,61r2,l226,59r2,l230,57r,-2l232,55r2,-2l236,51r2,l238,49r3,l243,47r2,l247,44r2,l251,42r2,l253,40r2,l257,40r3,-2l262,38r2,-2l266,36r2,-2l270,34r2,-2l274,32r2,l276,30r3,l281,28r2,l285,28r,-3l287,25r2,l289,23r2,l293,23r,-2l295,21r3,l298,19r2,l302,19r2,l306,19r2,-2l310,17r2,l315,17r2,l319,15r2,l323,15r2,l327,15r2,-2l331,13r3,l336,13r2,-2l340,11r2,l344,9r2,l355,9r2,l359,9r,-3l361,6r2,l363,4r2,l367,4r,-2l369,2r3,l374,r2,l378,r2,l382,r2,l386,r2,l391,r2,l395,r2,l399,r2,l403,r2,l407,r3,l412,r2,l418,r4,l426,r3,l435,2r2,l443,2r9,2l456,4r4,l467,4r2,-2l471,2r2,xe" fillcolor="#8400a8" strokecolor="#6e6e6e" strokeweight=".3pt">
                  <v:path arrowok="t" o:connecttype="custom" o:connectlocs="250411811,3628901;333075935,3628901;348399041,45966084;345576364,147575322;343156926,234265743;341543968,313698362;285896899,333052502;184683751,330633235;108874700,327004333;40727203,324585066;0,315311207;1612959,304827714;806479,296360278;6048594,287892841;10080991,281038250;9274512,272570813;10080991,261684109;13710147,254829518;16129585,247974926;20161982,240313912;23791138,231846476;25404097,222169405;29839733,214508391;34678608,208057011;39920724,201202420;49195235,195154251;56856788,189106082;65324820,188299659;74196092,185880392;78228488,179832223;79841447,171364786;79034968,161687716;76615530,155236336;75002571,145559266;76615530,137898252;79841447,128624393;85890041,111689520;85890041,100399604;83470604,91932168;78228488,84271154;74196092,76610140;65324820,73384450;62905382,64917013;65324820,56046365;72986373,50401408;79034968,44353239;83470604,36692225;87503000,29031211;92745115,22983042;100406668,17741296;108874700,13709183;116536253,10080282;123391327,7661014;132665839,5241746;144763028,3628901;151618101,0;160892613,0;172989802,0" o:connectangles="0,0,0,0,0,0,0,0,0,0,0,0,0,0,0,0,0,0,0,0,0,0,0,0,0,0,0,0,0,0,0,0,0,0,0,0,0,0,0,0,0,0,0,0,0,0,0,0,0,0,0,0,0,0,0,0,0,0"/>
                </v:shape>
                <v:shape id="Freeform 512" o:spid="_x0000_s1089" style="position:absolute;left:14782;top:26365;width:4223;height:4324;visibility:visible;mso-wrap-style:square;v-text-anchor:top" coordsize="665,6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07p8UA&#10;AADdAAAADwAAAGRycy9kb3ducmV2LnhtbESPQWvCQBSE7wX/w/KEXopuzKHU6CoiKBV6qYpeH9ln&#10;Npp9G7NrEv99t1DocZiZb5j5sreVaKnxpWMFk3ECgjh3uuRCwfGwGX2A8AFZY+WYFDzJw3IxeJlj&#10;pl3H39TuQyEihH2GCkwIdSalzw1Z9GNXE0fv4hqLIcqmkLrBLsJtJdMkeZcWS44LBmtaG8pv+4dV&#10;oKuv+3mzPu7wrWuvZ1NsHzY5KfU67FczEIH68B/+a39qBWk6mcLvm/gE5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HTunxQAAAN0AAAAPAAAAAAAAAAAAAAAAAJgCAABkcnMv&#10;ZG93bnJldi54bWxQSwUGAAAAAAQABAD1AAAAigMAAAAA&#10;" path="m179,9r28,2l234,11r2,l262,13r27,2l291,15r26,2l319,17r25,l369,19r26,l397,19r15,l422,19r2,l450,22r2,l477,22r28,l530,24r27,l585,26r4,l610,26r28,2l665,30r,4l665,55r-2,28l663,110r,28l663,165r-2,28l661,218r,27l661,273r,27l659,300r,28l659,355r,26l659,408r-2,28l657,463r,28l657,516r,27l655,571r,27l655,626r-2,27l653,681r-28,-2l598,679r-28,-3l545,676r-2,l517,674r-27,l465,674r-28,l410,672r-7,l382,672r-27,l329,672r-25,-2l302,670r-25,-2l274,668r-25,-2l228,666r-4,l222,666r-26,l194,666r-27,l139,664r-27,-2l86,660r-2,l57,660r-6,l29,657,,655,2,630r,-2l2,602r,-2l2,575r,-2l4,548r,-28l4,518r,-21l6,488r,-19l6,442r,-28l8,387r,-27l8,326r2,-28l10,273r,-15l10,245r3,-27l13,191r,-28l15,136r,-26l15,108,17,83r,-2l17,55r,-2l17,28r2,-2l19,,44,r2,l59,3r13,l99,5r28,l154,7r25,2xe" fillcolor="#8400a8" strokecolor="#6e6e6e" strokeweight=".3pt">
                  <v:path arrowok="t" o:connecttype="custom" o:connectlocs="83472517,4435126;105651205,5241513;117345422,6047899;138717612,6854286;159283305,7660673;170977522,7660673;192349712,8870253;213721902,9676639;224609622,9676639;245981812,10483026;268160500,13708572;267354002,33465044;267354002,55640675;267354002,66526894;266547505,98782358;266547505,110071770;265741007,132247401;265741007,164502865;264934509,186678496;264934509,218933960;264128011,252399004;252030545,273768248;229851857,272558669;218964138,272558669;197591947,271752282;165332038,270945895;143153350,270945895;121781159,270139509;110490191,269333122;91940743,268526736;79036779,268526736;67342562,268526736;45163874,266913962;33872905,266107576;20565692,266107576;0,264091609;806498,242722365;806498,231029759;1612995,209660514;2419493,189097656;2419493,178211437;3225991,156035806;3225991,145149587;4032489,110071770;4032489,98782358;5242235,77009920;6048733,54834288;6855231,32658657;6855231,21369245;7661729,0;18549448,0;29033919,1209580;72181548,3628740" o:connectangles="0,0,0,0,0,0,0,0,0,0,0,0,0,0,0,0,0,0,0,0,0,0,0,0,0,0,0,0,0,0,0,0,0,0,0,0,0,0,0,0,0,0,0,0,0,0,0,0,0,0,0,0,0"/>
                </v:shape>
                <v:shape id="Freeform 513" o:spid="_x0000_s1090" style="position:absolute;left:41509;top:28003;width:3785;height:7341;visibility:visible;mso-wrap-style:square;v-text-anchor:top" coordsize="596,1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8nu78A&#10;AADdAAAADwAAAGRycy9kb3ducmV2LnhtbERPTYvCMBC9C/6HMII3TZuDSDWKCIoXEXXF69CMbbGZ&#10;lCRq/febw8IeH+97ue5tK97kQ+NYQz7NQBCXzjRcafi57iZzECEiG2wdk4YvBVivhoMlFsZ9+Ezv&#10;S6xECuFQoIY6xq6QMpQ1WQxT1xEn7uG8xZigr6Tx+EnhtpUqy2bSYsOpocaOtjWVz8vLargdg9/f&#10;X4+52p7Ot/5q8yPGXOvxqN8sQETq47/4z30wGpRSaX96k56AXP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0rye7vwAAAN0AAAAPAAAAAAAAAAAAAAAAAJgCAABkcnMvZG93bnJl&#10;di54bWxQSwUGAAAAAAQABAD1AAAAhAMAAAAA&#10;" path="m2,21r28,l55,21,83,19r29,l138,17r27,l167,15r26,l220,15r25,-2l269,13r25,l296,13r25,l349,11r25,l402,9r27,l457,6r27,l511,4,539,2r25,l581,r,28l581,55r,28l581,110r,25l581,163r,27l583,218r,27l583,271r,27l583,325r,26l583,378r2,28l585,433r,26l585,486r,15l585,528r,28l585,581r2,28l587,636r,27l587,691r,27l590,746r,27l590,801r,27l590,856r2,27l592,911r,25l592,963r2,28l594,1018r,28l594,1073r,28l596,1126r,2l587,1128r-2,l560,1128r-27,l533,1130r-7,l530,1132r3,l556,1152r4,2l558,1154r-2,l530,1156r-27,l478,1156r-2,l476,1149r2,-8l478,1132r-28,l423,1135r-28,l368,1135r-26,2l340,1137r-23,l313,1137r-23,l285,1137r-21,l237,1139r-28,l182,1139r-25,2l154,1141r-25,l127,1141r-27,l72,1143r-27,l19,1143r-2,-25l17,1090r,-27l15,1035r,-25l15,983,13,955r,-27l13,902r,-27l11,847r,-27l11,792,9,767r,-27l9,712,7,689r,-2l7,659r-2,l5,632r,-28l2,579r,-27l2,524,,505r19,-2l19,475r,-16l19,450,17,423r,-28l15,368r,-28l15,315,13,287r,-25l11,235r,-28l11,182,9,154r,-25l7,102,5,74,5,49,2,21xe" fillcolor="#8400a8" strokecolor="#6e6e6e" strokeweight=".3pt">
                  <v:path arrowok="t" o:connecttype="custom" o:connectlocs="12098029,8468221;45165973,7661724;66539157,6855227;88718876,6048729;108478989,5242232;129448905,5242232;140740398,4435735;173001808,3629238;184293301,2419492;206069753,1612994;234298486,0;234298486,22178674;234298486,54438564;235105021,87908199;235105021,120168089;235105021,152427978;235911556,185091117;235911556,212915271;236718091,245578410;236718091,278644797;237927894,311711183;237927894,345180819;238734430,377440709;239540965,410507095;239540965,443976731;236718091,454864444;214941640,454864444;213731837,456477438;225829866,465348908;224216795,465348908;202843612,466155405;191955386,466155405;192761921,456477438;181470428,456477438;159290709,457687184;148402483,457687184;127835835,458493681;114931271,458493681;84282932,459300178;73394706,459300178;52021523,460106676;29035268,460913173;6855549,450831957;6049014,417362322;5242479,385102432;5242479,352842543;4435944,330663869;4435944,330663869;3629409,298403979;2822873,277031802;2016338,265740841;2016338,243562167;806535,222593238;0,203640553;7662085,191543095;7662085,181461879;6049014,148395492;5242479,115732354;4435944,83472464;3629409,52019072;2016338,19759182" o:connectangles="0,0,0,0,0,0,0,0,0,0,0,0,0,0,0,0,0,0,0,0,0,0,0,0,0,0,0,0,0,0,0,0,0,0,0,0,0,0,0,0,0,0,0,0,0,0,0,0,0,0,0,0,0,0,0,0,0,0,0,0,0"/>
                </v:shape>
                <v:shape id="Freeform 514" o:spid="_x0000_s1091" style="position:absolute;left:36817;top:29159;width:4813;height:6185;visibility:visible;mso-wrap-style:square;v-text-anchor:top" coordsize="758,9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Th+MQA&#10;AADdAAAADwAAAGRycy9kb3ducmV2LnhtbESPQWvCQBSE70L/w/IKvenGUGqbukoRhOotmvb8yD6T&#10;0OzbbfZV47/vFgoeh5n5hlmuR9erMw2x82xgPstAEdfedtwYqI7b6TOoKMgWe89k4EoR1qu7yRIL&#10;6y9c0vkgjUoQjgUaaEVCoXWsW3IYZz4QJ+/kB4eS5NBoO+AlwV2v8yx70g47TgstBtq0VH8dfpyB&#10;WO3Kb7Gn+Fnty0epX8J+8RGMebgf315BCY1yC/+3362BPM/n8PcmPQG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k4fjEAAAA3QAAAA8AAAAAAAAAAAAAAAAAmAIAAGRycy9k&#10;b3ducmV2LnhtbFBLBQYAAAAABAAEAPUAAACJAwAAAAA=&#10;" path="m2,12r26,l55,12r27,l108,10r27,l163,10r25,l216,10,241,8r27,l296,6r25,l351,6,378,4r28,l433,4,458,2r28,l513,2r28,l568,r28,l623,r25,l665,2r28,l695,2,722,r26,l750,r,25l750,53r2,27l752,105r2,28l754,158r,28l756,213r,28l758,268r,9l758,293r,28l739,323r2,19l741,370r,27l744,422r,28l744,477r2,l746,505r,2l748,530r,28l748,585r2,25l750,638r,27l752,693r,27l752,746r,27l754,801r,27l754,853r2,28l756,908r,28l758,961r-27,l703,963r-27,l655,963r-26,2l602,965r-27,l547,965r-25,l494,965r-27,l439,967r-27,l387,967r-28,3l332,970r-26,l304,970r-25,l251,970r-27,2l199,972r-3,l171,972r-27,l116,972r-27,l63,974r-27,l11,974,9,946r,-27l9,893r,-27l6,839r,-28l6,784r,-28l6,750r,-19l6,729r,-26l4,676r,-28l4,621r,-28l4,568,2,541r,-21l2,513r,-25l2,460r,-27l2,405,,380r,-2l,353,,336r2,l4,336r,-26l4,308r,-21l4,283r,-28l4,228r,-27l2,173r,-25l2,120,2,93,2,65,2,40,2,12xe" fillcolor="#8400a8" strokecolor="#6e6e6e" strokeweight=".3pt">
                  <v:path arrowok="t" o:connecttype="custom" o:connectlocs="22175993,4838794;33062389,4838794;65721578,4032328;87091172,4032328;97171168,3225863;129427158,2419397;163699146,1612931;195955136,806466;229017525,0;261273515,0;280223908,806466;302399901,0;302399901,21371340;304012701,53629966;304819100,85888591;305625500,111695492;305625500,129437736;298771102,137905626;298771102,160083431;299980702,181454771;300787102,192342057;300787102,204439041;301593501,235891202;302399901,257262541;302399901,268149828;303206301,290327633;304012701,322989492;304819100,355248117;305625500,387506743;272563111,388313209;242726321,389119675;210470331,389119675;177004742,389926140;144748753,391135839;122572760,391135839;90316770,391942304;79027174,391942304;58060781,391942304;25401592,392748770;3628799,381458251;3628799,349199625;2419199,316134534;2419199,302424618;2419199,293956728;2419199,283472675;1612799,272585389;1612799,239117064;1612799,229036244;806400,209681068;806400,196777618;806400,174599813;806400,163309293;0,153228473;0,142341187;0,135486229;1612799,125002175;1612799,114114889;1612799,102824370;806400,69759278;806400,37500653;806400,4838794" o:connectangles="0,0,0,0,0,0,0,0,0,0,0,0,0,0,0,0,0,0,0,0,0,0,0,0,0,0,0,0,0,0,0,0,0,0,0,0,0,0,0,0,0,0,0,0,0,0,0,0,0,0,0,0,0,0,0,0,0,0,0,0,0"/>
                </v:shape>
                <v:shape id="Freeform 515" o:spid="_x0000_s1092" style="position:absolute;left:26543;top:30149;width:4159;height:4801;visibility:visible;mso-wrap-style:square;v-text-anchor:top" coordsize="655,7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LOJcEA&#10;AADdAAAADwAAAGRycy9kb3ducmV2LnhtbERPy4rCMBTdC/MP4QpuZJrWRXE6RpGi6EqwMx9waa5t&#10;meYmNFE7f28EwbM7nBdntRlNL240+M6ygixJQRDXVnfcKPj92X8uQfiArLG3TAr+ycNm/TFZYaHt&#10;nc90q0IjYgn7AhW0IbhCSl+3ZNAn1hFH7WIHgyHSoZF6wHssN71cpGkuDXYcF1p0VLZU/1VXo2C/&#10;O7lDKLN893W5Yk5ZpeeuVGo2HbffIAKN4W1+pY9awSICnm/iE5D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SziXBAAAA3QAAAA8AAAAAAAAAAAAAAAAAmAIAAGRycy9kb3du&#10;cmV2LnhtbFBLBQYAAAAABAAEAPUAAACGAwAAAAA=&#10;" path="m2,9r,l28,9r27,l83,9r25,l108,6r27,l148,6r15,l186,4r28,l241,4,266,2r28,l321,2r4,l349,2r25,l401,r28,l456,r26,l484,28r,25l484,55r,25l484,83r19,-3l511,80r28,l564,80r28,l619,80r27,-2l646,106r,27l646,137r,24l646,186r3,25l649,214r,25l649,241r,25l649,268r,26l649,296r2,25l651,349r,21l651,374r,2l651,402r,2l651,427r,2l651,431r2,25l653,484r,27l653,537r,2l653,564r2,28l655,619r,26l655,647r,25l655,699r,28l655,752r,2l630,754r-28,l577,754r-28,l524,756r-27,l471,754r-27,2l416,754r-25,l363,754r-27,l311,754r-28,-2l283,727r-27,l228,727r-25,-2l171,727r,-28l171,672r,-25l144,647r-28,l91,647r-27,l36,647r,-28l36,594r,-28l34,539r,-28l36,511r,-25l36,459r,-28l4,433r,-27l4,378,2,372r,-2l2,351r,-28l2,298r,-2l2,271,,243,,218r,-2l,199r2,l4,199r,-28l4,144r,-4l2,116,2,91,2,64,2,36,2,9xe" fillcolor="#8400a8" strokecolor="#6e6e6e" strokeweight=".3pt">
                  <v:path arrowok="t" o:connecttype="custom" o:connectlocs="806402,3629343;33465663,3629343;43545682,2419562;65721724,2419562;74995342,1613041;107251403,806521;131040248,806521;161683506,0;194342768,0;195149169,21372795;195149169,32260822;206035590,32260822;238694852,32260822;260467693,31454302;260467693,42745589;260467693,53633617;260467693,64924905;261677295,86297699;261677295,97185727;261677295,108073754;261677295,119365042;262483697,129446549;262483697,150819344;262483697,162110632;262483697,172998659;263290098,183886687;263290098,195177974;263290098,216550769;263290098,227438797;264096500,249618112;264096500,260909400;264096500,293170222;264096500,304058249;232646840,304058249;200390779,304864770;167731518,304058249;135475456,304058249;114105816,293170222;81849755,292363701;68947331,270990907;46771289,260909400;14515227,260909400;14515227,228245317;13708826,206066002;14515227,195984495;1612803,174611700;1612803,152432385;806402,149206303;806402,130253070;806402,119365042;0,87910741;806402,80248795;1612803,68957508;806402,46778192;806402,25808658" o:connectangles="0,0,0,0,0,0,0,0,0,0,0,0,0,0,0,0,0,0,0,0,0,0,0,0,0,0,0,0,0,0,0,0,0,0,0,0,0,0,0,0,0,0,0,0,0,0,0,0,0,0,0,0,0,0,0"/>
                </v:shape>
                <v:shape id="Freeform 516" o:spid="_x0000_s1093" style="position:absolute;left:14725;top:30524;width:6439;height:3639;visibility:visible;mso-wrap-style:square;v-text-anchor:top" coordsize="1014,5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ht7ccA&#10;AADdAAAADwAAAGRycy9kb3ducmV2LnhtbESPT2vCQBTE74V+h+UVvEjdGKlI6iqtIHjwD6aF0ttr&#10;9jUbzL4N2dXEb+8WhB6HmfkNM1/2thYXan3lWMF4lIAgLpyuuFTw+bF+noHwAVlj7ZgUXMnDcvH4&#10;MMdMu46PdMlDKSKEfYYKTAhNJqUvDFn0I9cQR+/XtRZDlG0pdYtdhNtapkkylRYrjgsGG1oZKk75&#10;2SrYV+Nu++NOL4fvd7n78obWszBUavDUv72CCNSH//C9vdEK0jSdwN+b+ATk4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4be3HAAAA3QAAAA8AAAAAAAAAAAAAAAAAmAIAAGRy&#10;cy9kb3ducmV2LnhtbFBLBQYAAAAABAAEAPUAAACMAwAAAAA=&#10;" path="m662,26r-3,27l659,78r,28l659,133r-2,26l657,186r28,l712,188r26,l765,188r27,2l820,190r27,3l875,193r27,2l932,197r13,l957,197r30,2l1012,199r2,l1014,201r-2,2l1012,205r,2l1012,209r,3l1012,214r-2,2l1010,218r,2l1010,222r,2l1010,226r,5l1010,233r2,l1012,235r,2l1010,239r,2l1010,243r,2l1008,245r,5l1006,250r,2l1004,252r,2l1002,254r-3,2l997,258r-2,l995,260r-2,l991,260r-2,l987,260r-2,l983,260r-3,l978,262r-2,l974,262r-2,-2l970,260r-2,l964,260r-3,l959,260r,-2l957,258r-2,l953,258r,-2l951,256r-2,l947,254r-2,l942,254r-2,l936,254r,-2l934,252r-2,l930,252r-2,l926,252r-3,l921,252r-2,l917,252r-2,2l913,254r-2,2l909,256r-2,2l904,258r,2l902,260r,2l900,262r-2,l894,264r-2,l890,264r-2,l885,266r-2,l881,269r-2,l877,271r-2,l875,273r-2,l871,275r-3,l866,277r-2,l862,279r-2,l858,279r,2l856,281r-2,l852,281r-3,l847,281r,-2l845,279r-2,l841,279r-2,l837,279r-2,l833,281r-3,l826,281r,2l824,283r-2,l820,286r-2,l818,288r-2,l816,290r-2,l814,292r-3,l811,294r-2,l809,296r,2l807,298r,2l805,302r,3l803,305r-2,l801,307r-2,l797,307r-2,l792,307r-2,l788,307r-2,l786,305r-2,l782,305r-2,l780,307r-2,l776,307r-3,l773,309r-2,l769,309r,2l767,311r,2l765,313r,2l763,317r,2l761,319r,2l761,324r-2,l759,328r-2,2l757,332r-3,l754,334r,2l754,338r,2l752,343r,2l750,347r,2l750,351r-2,l746,355r,2l744,357r,2l742,359r,3l740,364r,2l738,368r,2l738,372r,2l740,374r,2l742,378r,3l742,383r-2,2l740,387r,2l738,391r,2l735,393r,2l733,395r,2l731,397r-2,3l727,400r-2,l725,402r-2,l721,402r-2,2l716,406r-2,l712,408r,2l710,410r-2,l708,412r-2,l704,414r-2,l702,416r-2,l697,416r-2,3l693,419r,2l691,421r-2,2l689,425r-2,l687,427r,2l687,431r,2l687,436r,2l687,440r,2l687,444r,2l687,448r,2l687,452r,3l687,457r,4l687,463r,2l685,465r,2l685,469r,2l683,471r,3l683,476r-2,2l681,480r,2l681,484r,4l681,490r,3l678,495r,2l676,499r-2,l674,501r-2,l670,503r-2,l668,505r-2,l664,505r,2l662,507r-3,2l659,512r-2,l655,514r-4,2l649,518r-2,l645,518r-3,2l640,520r-2,l636,520r,2l634,522r-2,l630,522r,2l628,524r-2,l623,526r-2,l619,528r-2,l615,528r-2,l611,528r-2,l607,528r,3l604,531r-2,l602,533r-2,l598,533r-2,2l594,535r-2,l594,535r-2,l590,537r-5,2l581,539r,2l577,543r-4,2l571,547r-2,l566,550r,2l566,554r-2,l564,556r,2l562,558r,2l562,562r,2l560,564r-2,l558,562r-2,l556,560r,-2l556,556r-2,l554,558r-2,l550,558r-3,l545,558r,2l547,560r,2l550,562r,2l552,564r-2,2l547,569r-2,l545,566r-2,l543,564r,-2l541,562r-2,2l537,566r,3l535,569r,-3l533,564r-2,l528,564r,2l526,566r,3l526,571r-2,l522,571r-2,l518,571r,-2l516,569r,-3l514,566r-2,l512,564r-3,l507,564r-2,2l503,566r-2,l499,566r-2,l495,566r-2,l493,564r-3,l488,564r-2,l484,564r-2,2l478,566r,3l476,569r-2,l471,569r-2,2l467,571r-2,2l463,573r-2,l459,573r-2,l455,573r-3,l450,571r-2,l446,571r,-2l444,569r-2,l440,569r-2,l436,569r-3,l431,569r,-3l431,564r2,-2l433,560r,-2l433,556r,-2l433,552r,-2l433,547r3,l436,545r,-2l438,543r,-2l438,539r,-2l438,535r2,-2l440,531r,-3l440,526r,-2l438,524r-2,l436,522r-3,l431,522r,-2l429,520r,-2l427,516r-2,l425,514r-2,l423,512r-2,l421,509r-2,l419,512r-2,l417,509r,-2l417,505r,-2l417,501r,-2l419,497r,-2l421,495r2,l423,497r2,l425,499r,2l427,501r2,l429,499r,-2l431,497r,-2l433,495r,-2l433,490r3,-2l436,486r,-2l433,482r,-2l431,478r,-2l429,476r,-2l427,474r-2,l425,476r,2l423,478r,2l421,480r,2l421,484r-2,l417,484r-3,l412,484r-2,l408,484r,2l406,486r-2,l404,488r-2,l400,490r,-2l397,488r,-2l397,484r,-2l395,480r-2,-2l391,478r-2,l387,478r-2,l383,478r-2,l378,478r,-2l376,476r-2,-2l372,474r-2,l368,471r-2,l366,469r,-2l368,465r,-2l368,461r2,l370,459r-2,l368,457r-2,l364,457r-2,l359,457r-2,l357,455r2,l359,452r,-2l357,448r,-2l355,446r-2,l351,446r-2,l347,446r,2l347,450r-2,l343,450r-3,l338,448r-2,l336,446r,-2l334,442r,-2l334,438r-2,l332,436r,-3l334,433r,-2l334,429r2,l336,427r,-2l334,425r,-2l334,421r2,l336,419r2,l338,416r-2,-2l334,412r,-2l334,408r2,l336,406r2,-2l338,402r,-2l338,397r2,-2l340,393r,-2l343,391r,-2l343,387r,-2l343,383r-3,l338,383r-4,l330,385r-2,l326,385r-2,2l321,387r-2,l317,385r-2,l313,385r-2,l309,385r-2,-2l305,383r-3,l302,381r-2,l298,378r-2,-2l294,376r,-2l294,372r2,l296,370r,-2l294,368r-2,l290,366r,-2l290,362r,-3l292,359r2,l296,359r2,l300,359r2,-2l302,355r,-2l302,351r3,l305,349r2,-2l307,345r2,l307,345r,-2l309,340r-7,l275,338r-27,l231,336r-11,l193,336r-28,-2l140,334r-2,l112,334r-27,l57,334r-4,l30,334,,334,,307,,296,,279,3,254r,-2l3,226r,-27l5,171r,-2l5,144r,-2l7,117,7,89r,-2l7,64r,-2l9,34,9,,38,2,60,5r6,l93,5r2,l121,7r27,2l176,11r27,l205,11r26,l233,11r4,l258,11r25,2l286,13r25,2l313,15r25,2l364,17r27,l412,17r7,l446,19r28,l499,19r27,l552,21r2,l579,21r28,3l634,24r28,2xe" fillcolor="#8400a8" strokecolor="#6e6e6e" strokeweight=".3pt">
                  <v:path arrowok="t" o:connecttype="custom" o:connectlocs="319359160,76622436;408070037,81865023;407263575,93156751;405650650,101625546;397182793,104851754;386698781,104045202;377424462,101625546;367343680,103238650;358069361,106464858;348391811,111707446;339923954,112513998;329843173,115336930;325407629,120982793;316939772,123805725;310084841,125418829;305246066,133081073;301616984,141549868;297584672,150825216;296374978,159294011;287907121,163730047;280245727,168972634;277019877,176634878;277019877,187523329;274600490,196798677;268552021,203654369;258874470,209703508;250406614,212123164;241938757,214946096;231051513,219785408;226615969,227447651;220567500,225027995;218954575,228254203;212906107,228254203;206454406,228254203;197583319,227447651;187502537,231077135;178228218,229464031;174599137,223414891;177421755,214946096;172986212,208896956;168147436,204460920;171373286,202041265;175808830,195185573;170566824,193572469;162905430,195992125;156856961,192765917;147582642,189942985;145969717,184297122;140727711,179861086;134679242,177441430;134679242,170585738;136292167,162923495;137098629,154454699;125404923,155261251;119356454,150018664;120162916,144776076;123791998,138323660;34274657,134694176;2016156,68960192;24193876,2016380;104033666,4436036;201212400,7662244" o:connectangles="0,0,0,0,0,0,0,0,0,0,0,0,0,0,0,0,0,0,0,0,0,0,0,0,0,0,0,0,0,0,0,0,0,0,0,0,0,0,0,0,0,0,0,0,0,0,0,0,0,0,0,0,0,0,0,0,0,0,0,0,0,0"/>
                </v:shape>
                <v:shape id="Freeform 517" o:spid="_x0000_s1094" style="position:absolute;left:34296;top:30607;width:2603;height:5784;visibility:visible;mso-wrap-style:square;v-text-anchor:top" coordsize="410,9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iEMMcA&#10;AADdAAAADwAAAGRycy9kb3ducmV2LnhtbESPQWvCQBSE74X+h+UVequbhiImdRUVWnooiLGX3l6y&#10;r8nS7NuYXTX6611B8DjMzDfMdD7YVhyo98axgtdRAoK4ctpwreBn+/EyAeEDssbWMSk4kYf57PFh&#10;irl2R97QoQi1iBD2OSpoQuhyKX3VkEU/ch1x9P5cbzFE2ddS93iMcNvKNEnG0qLhuNBgR6uGqv9i&#10;bxXsz5PytyyW60/znZ0W5VqvzC5T6vlpWLyDCDSEe/jW/tIK0jR9g+ub+ATk7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IhDDHAAAA3QAAAA8AAAAAAAAAAAAAAAAAmAIAAGRy&#10;cy9kb3ducmV2LnhtbFBLBQYAAAAABAAEAPUAAACMAwAAAAA=&#10;" path="m239,2r27,l291,2r28,l346,2r28,l401,r,27l401,55r,4l401,80r,2l401,108r-2,l397,108r,17l397,150r,2l399,177r,28l399,232r,28l399,285r,7l399,313r2,27l401,365r,28l401,420r,28l403,475r,26l403,503r,19l403,528r,28l403,583r,28l406,638r,27l406,691r,27l408,746r,27l408,801r,25l408,853r,28l410,906r-2,l393,908r-6,l382,908r-6,l365,908r-10,l338,908r-11,l313,908r-13,l285,908r-13,l258,908r-11,l220,908r-17,l192,908r-17,l167,908r-19,l139,908r-19,l112,908r-19,3l84,911r-16,l57,911r-4,l40,911r-8,l13,911r-9,l4,883r,-27l2,828r,-25l2,775r,-27l2,720r,-27l2,668r,-28l2,613r,-28l2,558,,532,,505,,477,,450,,425,,397,,370,,342r27,l53,342r27,l80,317r,-2l80,294r,-5l80,262,97,234r11,-19l112,209r17,-27l135,173r11,-19l161,129r2,-2l169,118r4,-8l186,89r4,-7l205,57r6,-11l222,30,239,2xe" fillcolor="#8400a8" strokecolor="#6e6e6e" strokeweight=".3pt">
                  <v:path arrowok="t" o:connecttype="custom" o:connectlocs="117315940,806334;150777188,806334;161662172,10885513;161662172,23786862;161662172,43542052;160049582,50395893;160049582,60475072;160855877,71360585;160855877,82649265;160855877,93534778;160855877,114902637;160855877,126191317;161662172,137076830;161662172,158444688;161662172,180618881;162468467,191504394;162468467,202793074;162468467,212872253;162468467,235046446;163677910,268106152;164484205,300762691;164484205,333016063;165290500,365269434;156018106,366075769;147148860,366075769;131829252,366075769;114897055,366075769;104012071,366075769;81838955,366075769;67325643,366075769;48377707,366075769;33864395,367285270;21366821,367285270;5240918,367285270;1612590,345111077;806295,312454538;806295,301569025;806295,269315654;806295,235852780;0,203599409;0,171346037;0,137883164;21366821,137883164;32251805,127803985;32251805,116515305;32251805,105629792;45152527,84261934;58859544,62087740;68131938,47573723;76598037,33059706;89498759,12095014" o:connectangles="0,0,0,0,0,0,0,0,0,0,0,0,0,0,0,0,0,0,0,0,0,0,0,0,0,0,0,0,0,0,0,0,0,0,0,0,0,0,0,0,0,0,0,0,0,0,0,0,0,0,0"/>
                </v:shape>
                <v:shape id="Freeform 518" o:spid="_x0000_s1095" style="position:absolute;left:30645;top:30619;width:5169;height:2775;visibility:visible;mso-wrap-style:square;v-text-anchor:top" coordsize="814,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OFg8YA&#10;AADdAAAADwAAAGRycy9kb3ducmV2LnhtbESPQWvCQBSE7wX/w/IEL1I3BqtpdBURQz2Vqj30+Mg+&#10;k2D2bcyumv57tyD0OMx8M8xi1Zla3Kh1lWUF41EEgji3uuJCwfcxe01AOI+ssbZMCn7JwWrZe1lg&#10;qu2d93Q7+EKEEnYpKii9b1IpXV6SQTeyDXHwTrY16INsC6lbvIdyU8s4iqbSYMVhocSGNiXl58PV&#10;KIizj5/9+TPJrrP34+RrmF+2SXNRatDv1nMQnjr/H37SOx24OH6DvzfhCc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OFg8YAAADdAAAADwAAAAAAAAAAAAAAAACYAgAAZHJz&#10;L2Rvd25yZXYueG1sUEsFBgAAAAAEAAQA9QAAAIsDAAAAAA==&#10;" path="m,4r26,l32,4r21,l79,4r27,l134,2r27,l161,4,188,2r22,2l216,4,243,2r26,l296,2r28,l353,2r26,l387,2r19,l433,2r28,l488,r28,2l543,2,564,r,2l571,2,598,r26,2l651,2,678,r28,l733,r26,l786,r28,l797,28,786,44r-6,11l765,80r-4,7l748,108r-4,8l738,125r-2,2l721,152r-11,19l704,180r-17,27l683,213r-11,19l655,260r,27l655,292r,21l655,315r,25l628,340r-26,l575,340r,28l575,395r,28l569,423r-21,l520,423r-27,l465,423r-27,2l412,425r-21,l385,425r-28,2l330,427r-27,2l275,429r-27,2l222,431r-10,2l195,433r-23,2l144,435r-25,l117,435r-26,l89,435r-25,l36,437r-2,l7,437r,-27l7,382,5,357r,-2l5,353r,-23l5,328r,-26l5,300r,-4l5,275r,-28l3,222r,-2l3,194r,-2l3,167r,-2l3,140r,-3l,112,,87,,63,,59,,32,,4xe" fillcolor="#8400a8" strokecolor="#6e6e6e" strokeweight=".3pt">
                  <v:path arrowok="t" o:connecttype="custom" o:connectlocs="12903450,1612935;42742677,1612935;64920481,1612935;75807767,806467;97985571,806467;119356909,806467;130647428,806467;142341179,806467;156051094,806467;185890321,806467;196777607,0;227423300,0;230245929,806467;262504553,806467;284682357,0;316940982,0;316940982,17742284;306860162,35081334;297585807,50404215;286295289,68952966;275408003,85888782;264117485,115728077;264117485,117744246;264117485,127018621;242746146,137099464;231858861,148390008;229439464,170567863;209681057,170567863;176615967,171374330;166131914,171374330;155244628,171374330;133066824,172180798;110889020,172987265;85485354,174600200;58065523,175406668;47984703,175406668;36694185,175406668;25806899,175406668;13709915,176213135;2822630,165325825;2822630,154035280;2016164,142341503;2016164,121776583;2016164,119357181;2016164,99598728;1209698,88711418;1209698,77420874;1209698,66533564;1209698,55243019;0,35081334;0,23790789;0,12903479" o:connectangles="0,0,0,0,0,0,0,0,0,0,0,0,0,0,0,0,0,0,0,0,0,0,0,0,0,0,0,0,0,0,0,0,0,0,0,0,0,0,0,0,0,0,0,0,0,0,0,0,0,0,0,0"/>
                </v:shape>
                <v:shape id="Freeform 519" o:spid="_x0000_s1096" style="position:absolute;left:9321;top:31426;width:5436;height:5296;visibility:visible;mso-wrap-style:square;v-text-anchor:top" coordsize="856,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RYq8QA&#10;AADdAAAADwAAAGRycy9kb3ducmV2LnhtbESPT2sCMRTE74V+h/AEbzXrFkS2RlFBK0gP/oFeH5vn&#10;7uLmZZtEjd/eFASPw8z8hpnMomnFlZxvLCsYDjIQxKXVDVcKjofVxxiED8gaW8uk4E4eZtP3twkW&#10;2t54R9d9qESCsC9QQR1CV0jpy5oM+oHtiJN3ss5gSNJVUju8JbhpZZ5lI2mw4bRQY0fLmsrz/mIU&#10;GEeX4fZbLxdx/Wm2f79hEY8/SvV7cf4FIlAMr/CzvdEK8jwfwf+b9AT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kWKvEAAAA3QAAAA8AAAAAAAAAAAAAAAAAmAIAAGRycy9k&#10;b3ducmV2LnhtbFBLBQYAAAAABAAEAPUAAACJAwAAAAA=&#10;" path="m13,l32,,57,r2,l85,2r2,l112,2r28,2l167,4r28,2l195,4r2,2l216,6r10,l237,6r17,2l277,8r4,l306,10r3,l336,10r28,3l374,13r15,l414,15r2,l442,15r2,l469,17r28,l524,19r27,l556,19r27,2l611,21r25,l663,23r28,l718,23r2,l729,25r17,l748,25r25,l801,27r27,l856,29r-2,28l854,84r,26l854,112r-3,25l851,154r,11l851,192r-2,25l849,245r,25l849,272r-2,26l847,325r-2,28l845,380r,6l845,408r,27l845,460r,28l843,515r-2,26l839,566r,27l839,617r,2l839,646r,26l839,674r,23l839,699r,25l839,727r-2,27l837,779r,3l837,807r,2l837,834r-28,l782,834r-26,l754,834r-25,l716,834r-15,l674,832r-27,l619,832r-27,l564,830r-25,l505,830r-25,l478,830r-26,l425,828r-26,l397,828r-25,l370,828r-11,l336,826r-25,l283,824r-27,l230,822r-27,l195,822r,-2l195,817r,-4l195,809r,-2l195,805r,-11l195,792r,-2l195,786r2,-2l197,782r,-3l199,777r,-2l201,773r,-2l201,769r,-2l201,765r,-2l199,760r-2,-8l195,746r-3,l192,741r-2,-2l188,737r,-2l186,733r-2,-2l184,729r-2,-2l180,724r-2,-2l176,722r-3,-2l171,716r-2,l165,714r,-2l163,710r-2,l159,708r-2,l157,705r-3,l152,705r,-2l150,703r-2,-2l146,701r-4,-4l140,697r,-2l140,693r-2,l135,691r-2,l131,689r-2,-3l127,686r,-2l125,684r-2,-2l121,682r-2,-2l114,678r-2,-2l110,674r-2,l106,672r-2,-2l104,667r-2,l102,663r-2,l100,661r,-2l97,659r,-2l97,655r,-2l95,651r,-3l95,646r-2,-6l93,638r-2,-6l91,629r,-2l89,625r,-2l89,621r-2,-2l87,617r-2,-2l85,613r-2,-3l83,608r,-2l83,604r,-2l83,600r,-2l83,596r,-5l83,589r,-2l85,585r,-4l87,570r2,l89,568r2,-4l95,560r7,-7l106,549r2,-2l108,545r4,-4l114,539r5,-5l121,530r2,l123,528r,-2l125,524r,-2l125,517r,-2l125,511r,-2l123,503r,-2l123,498r-2,-2l119,492r-3,-2l114,488r,-2l112,484r-2,-2l110,479r-2,l104,475r-2,-2l97,467r-4,-4l93,460r-2,-2l89,454r-2,-2l87,450r-2,-4l83,437r,-2l80,433r-2,-4l76,427r,-3l74,422r,-2l74,418r-4,-6l70,410r-2,-2l66,405r-2,l64,403r-3,l61,401r,-2l59,397r,-2l59,391r,-2l57,386r,-2l57,382r-2,-2l55,378r-2,-6l51,372r,-2l49,365r,-2l47,357r,-2l45,355r,-2l36,334r-2,-2l32,329r-2,-4l21,304r,-2l21,298r7,-26l30,264r,-2l28,258r-2,-3l26,251r-3,-6l21,239,17,217,15,207r,-4l15,201r,-5l15,194r,-4l9,163r,-3l7,160r,-4l7,154r,-2l7,150,4,146r,-2l4,141,2,139r,-2l2,135r,-2l4,133r,-4l4,127r,-3l2,122r,-2l2,118r,-2l2,114r,-2l2,110r,-2l2,105r,-2l2,101r,-2l2,97r,-2l2,93,4,89,7,84r,-4l9,80r,-2l9,76r,-2l9,72r,-2l7,67r-3,l4,65,2,63r,-2l2,59r,-2l2,55r,-2l2,51r,-3l2,46r,-2l,42,,40,,38,2,36r,-2l2,32r,-3l4,27r,-2l4,23r,-2l4,19,9,15,13,8r,-2l15,4r,-2l13,xe" fillcolor="#8400a8" strokecolor="#6e6e6e" strokeweight=".3pt">
                  <v:path arrowok="t" o:connecttype="custom" o:connectlocs="45164523,806468;91135556,2419405;135493570,4032341;179045075,6048512;246388605,8467917;300827986,10080853;344379491,33871667;342363217,87501808;340750199,153228972;339137180,218149668;338330671,271779808;337524161,315329095;304054023,336297270;238726766,335490802;171383236,333877865;125412203,333071397;78634661,329442290;78634661,318554968;81054189,311699988;79441171,303232071;75005369,295570622;69763058,290328578;64117493,285489769;59681692,282667130;54439381,278634788;49600325,275005681;42744995,270973340;40325467,265731296;38309194,260489252;35889666,251214867;33470138,245166355;33470138,238311375;35889666,229036990;45164523,218149668;50406834,211294688;49600325,202020302;45164523,195165322;37502685,186697405;33470138,176213318;29840846,169358337;25808299,162503357;23792026,156858079;20565988,150003099;18146460,142341650;8468348,120163773;9274857,98792363;6048820,78227423;2822783,61291589;806509,54436608;806509,48388096;806509,42339584;1613019,35887838;3629292,29032858;806509,23790814;806509,17742302;806509,11693790;5242311,3225873" o:connectangles="0,0,0,0,0,0,0,0,0,0,0,0,0,0,0,0,0,0,0,0,0,0,0,0,0,0,0,0,0,0,0,0,0,0,0,0,0,0,0,0,0,0,0,0,0,0,0,0,0,0,0,0,0,0,0,0,0"/>
                </v:shape>
                <v:shape id="Freeform 520" o:spid="_x0000_s1097" style="position:absolute;left:14649;top:32645;width:3689;height:3169;visibility:visible;mso-wrap-style:square;v-text-anchor:top" coordsize="581,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AuvscA&#10;AADdAAAADwAAAGRycy9kb3ducmV2LnhtbESPQWsCMRSE70L/Q3gFL1KTbqGWrVGWoiDYCtrS8yN5&#10;7i5uXtZN1K2/vikUPA4z8w0znfeuEWfqQu1Zw+NYgSA23tZcavj6XD68gAgR2WLjmTT8UID57G4w&#10;xdz6C2/pvIulSBAOOWqoYmxzKYOpyGEY+5Y4eXvfOYxJdqW0HV4S3DUyU+pZOqw5LVTY0ltF5rA7&#10;OQ3XD37frFWxXZjvwlxHUfVPx4XWw/u+eAURqY+38H97ZTVkWTaBvzfp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ALr7HAAAA3QAAAA8AAAAAAAAAAAAAAAAAmAIAAGRy&#10;cy9kb3ducmV2LnhtbFBLBQYAAAAABAAEAPUAAACMAwAAAAA=&#10;" path="m420,152r,-2l422,150r2,l426,150r3,l431,150r2,l433,148r,-2l435,146r,-2l437,144r,-2l437,140r2,l441,140r,2l443,142r,2l445,146r,2l448,150r,2l448,154r-3,2l445,159r,2l443,161r,2l441,163r,2l441,167r-2,l437,167r,-2l437,163r-2,l435,161r-2,l431,161r,2l429,165r,2l429,169r,2l429,173r,2l429,178r2,l431,175r2,l433,178r2,l435,180r2,l437,182r2,l441,184r,2l443,186r,2l445,188r3,l448,190r2,l452,190r,2l452,194r,3l452,199r-2,2l450,203r,2l450,207r,2l448,209r,2l448,213r-3,l445,216r,2l445,220r,2l445,224r,2l445,228r-2,2l443,232r,3l445,235r3,l450,235r2,l454,235r2,l458,235r,2l460,237r2,l464,239r3,l469,239r2,l473,239r2,l477,239r2,-2l481,237r2,-2l486,235r2,l490,235r,-3l494,232r2,-2l498,230r2,l502,230r3,l505,232r2,l509,232r2,l513,232r2,l517,232r2,-2l521,230r3,l524,232r2,l528,232r,3l530,235r,2l532,237r2,l536,237r2,l538,235r,-3l540,232r,-2l543,230r2,l547,232r,3l549,235r,-3l551,230r2,-2l555,228r,2l555,232r2,l557,235r2,l562,232r2,-2l562,230r,-2l559,228r,-2l557,226r,-2l559,224r3,l564,224r2,l566,222r2,l568,224r,2l568,228r2,l570,230r2,l574,230r,-2l574,226r,-2l576,224r2,4l578,230r,2l578,235r,2l578,239r,2l578,243r3,l581,245r,2l581,249r,3l581,254r,2l581,260r,2l578,264r-2,2l576,268r-2,l574,271r-2,l570,273r-2,2l566,277r,2l564,279r,2l564,283r-2,2l562,287r-3,3l559,292r-2,2l555,294r,2l553,296r,2l551,298r,2l551,302r-2,l549,304r,2l549,309r,2l549,313r-2,l547,315r,2l545,319r,4l543,325r,3l543,330r,2l543,334r,4l543,340r,2l543,344r,3l543,349r-3,2l540,353r,2l538,355r,2l538,359r-2,l534,361r-2,2l532,366r-2,2l528,370r-2,4l524,374r,2l521,378r-4,4l515,385r-2,2l511,389r-2,l507,391r-2,l502,393r-2,l498,395r-2,l494,395r-2,2l490,397r,2l488,399r,2l486,401r,3l483,406r,2l483,410r-2,2l481,414r,2l481,418r-2,l479,421r,2l477,425r,2l473,431r,2l473,435r,2l471,437r,3l471,442r,2l471,446r,2l473,452r,2l473,456r,3l475,461r,4l475,467r2,l477,469r,2l477,473r,2l479,478r,2l481,482r,2l483,486r3,4l488,492r,2l490,494r,3l492,499r-25,-2l439,497r-23,l414,497r-2,l386,497r-27,-3l331,494r-25,l276,494r-25,-2l236,492r-12,l196,492r-29,-2l139,490r-25,l112,490r-26,l59,488r-28,l,482r,-2l,454,,427r,-2l,401,,374,2,349,4,323,6,296r,-28l6,243r,-27l6,194r,-6l6,161,8,133r,-27l10,80r,-2l10,53r,-28l12,,42,,65,r4,l97,r27,l150,r2,l177,r28,2l232,2r11,l260,4r27,l314,6r7,l319,9r,2l321,11r-2,l319,13r-2,2l317,17r-3,l314,19r,2l314,23r-2,2l310,25r-2,l306,25r-2,l302,25r,3l302,30r,2l304,34r2,l308,34r,2l308,38r-2,l306,40r,2l308,42r2,2l312,47r2,l314,49r3,l319,49r2,2l323,51r2,l327,51r2,l331,53r2,l336,53r2,-2l340,51r2,l346,49r4,l352,49r3,l355,51r,2l355,55r,2l352,57r,2l352,61r-2,2l350,66r,2l350,70r-2,2l348,74r-2,l346,76r,2l348,80r2,2l350,85r-2,l348,87r-2,l346,89r,2l348,91r,2l348,95r-2,l346,97r,2l344,99r,3l344,104r2,l346,106r,2l348,110r,2l348,114r2,l352,116r3,l357,116r2,l359,114r,-2l361,112r2,l365,112r2,l369,112r,2l371,116r,2l371,121r-2,l369,123r2,l374,123r2,l378,123r2,l380,125r2,l382,127r-2,l380,129r,2l378,133r,2l378,137r2,l382,140r2,l386,140r2,2l390,142r,2l393,144r2,l397,144r2,l401,144r2,l405,144r2,2l409,148r,2l409,152r,2l412,154r,2l414,154r2,l416,152r2,l420,152xe" fillcolor="#8400a8" strokecolor="#6e6e6e" strokeweight=".3pt">
                  <v:path arrowok="t" o:connecttype="custom" o:connectlocs="174579861,59684080;177805355,57264455;179418102,64120059;176192608,66539684;172967114,68152767;175386235,71782204;179418102,75814913;181434036,81057433;179418102,87106495;178611729,94768641;185465904,95575182;193126452,95575182;200787000,92752287;207641175,93558828;213688976,94768641;217720843,92752287;223768645,91945745;226590952,91945745;228203699,89526120;231429193,91945745;233041940,96381724;234251500,103237328;229816446,110092932;225381392,116948535;222155898,121787785;220543151,127836847;218930404,137112076;216914470,143967680;211269855,150823284;203609307,157678887;196755133,160905054;193932825,167760658;190707331,175422803;190707331,183084948;192320078,190747094;196755133,199215781;155630084,200425593;67332187,197602698;0,183084948;2419120,97994807;4031867,21373353;61284386,0;128616572,3629437;126600639,8468687;121762398,12098124;123375145,16937374;130229319,20566811;137889867,20566811;141921735,22986436;139502614,29842040;139502614,35891102;138696241,41133623;141921735,46779414;147969536,45166331;150791843,49602310;153210964,52828476;157242831,57264455;164097006,58877538;167725687,61297163" o:connectangles="0,0,0,0,0,0,0,0,0,0,0,0,0,0,0,0,0,0,0,0,0,0,0,0,0,0,0,0,0,0,0,0,0,0,0,0,0,0,0,0,0,0,0,0,0,0,0,0,0,0,0,0,0,0,0,0,0,0,0"/>
                </v:shape>
                <v:shape id="Freeform 521" o:spid="_x0000_s1098" style="position:absolute;left:30029;top:33305;width:4292;height:4731;visibility:visible;mso-wrap-style:square;v-text-anchor:top" coordsize="676,7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XaAsIA&#10;AADdAAAADwAAAGRycy9kb3ducmV2LnhtbERPTYvCMBC9C/6HMIIX0XR7cLUaRVYEPaqL6G1oxrba&#10;TGoTa3d/vTks7PHxvufL1pSiodoVlhV8jCIQxKnVBWcKvo+b4QSE88gaS8uk4IccLBfdzhwTbV+8&#10;p+bgMxFC2CWoIPe+SqR0aU4G3chWxIG72tqgD7DOpK7xFcJNKeMoGkuDBYeGHCv6yim9H55GwWlA&#10;N6MbO90cp8/P8/o33T0uTql+r13NQHhq/b/4z73VCuI4DnPDm/AE5O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tdoCwgAAAN0AAAAPAAAAAAAAAAAAAAAAAJgCAABkcnMvZG93&#10;bnJldi54bWxQSwUGAAAAAAQABAD1AAAAhwMAAAAA&#10;" path="m104,14r27,l133,14r28,-2l186,12r2,l214,12r2,l241,12r28,l292,10r17,l319,8r26,l372,6r28,l427,4r27,l482,2r6,l509,2r26,l562,r28,l617,r28,l666,r6,l672,25r,27l672,80r,27l674,133r,27l674,188r,27l674,243r,25l674,295r,28l674,350r,28l674,403r2,28l676,458r,28l657,486r,42l659,555r,28l632,583r-28,-2l581,583r,25l581,610r,26l583,663r,25l583,690r,26l583,718r2,25l558,743r-28,l505,745r-27,l450,745r-23,l400,745r-28,l347,745r-28,-2l292,743r-15,l252,743r-28,l197,743r-28,l142,743r-28,l114,716r,-28l112,661r,-28l112,608r,-27l112,553r-2,-25l110,526r,-28l110,473r-2,l104,471r-2,l97,471r-2,l91,469r-2,l87,469r,-2l83,467r,-3l78,462r-2,-2l72,458r-8,-4l59,452r-4,-2l53,447r-2,-2l49,445r,-2l47,443r-2,l43,443r-3,l38,443r-4,2l32,447r-2,l28,447r-13,l15,450r,2l15,454r-2,l13,456r-2,l9,454r-2,l5,452r-3,l2,450r,-3l2,420r,-27l,365,,340,,312,,285,,257r28,l53,257r28,l106,257r,-2l106,230r,-28l106,175r,-25l106,148r,-26l106,95,104,67r,-25l104,40r,-26xe" fillcolor="#8400a8" strokecolor="#6e6e6e" strokeweight=".3pt">
                  <v:path arrowok="t" o:connecttype="custom" o:connectlocs="53621429,5645472;75795704,4838976;97163642,4838976;117725243,4032480;149978734,2419488;183038562,1612992;196746296,806496;215695222,806496;248755050,0;270929325,10081200;271735663,53631986;271735663,97989267;271735663,130249108;271735663,162508949;264881796,195978535;254802580,235093592;234240979,245981288;235047317,278241129;224968101,299613274;181425888,300419770;139899518,300419770;101598497,299613274;57249947,299613274;45154888,266546937;45154888,222996151;44348550,200817511;43542213,190736310;38301021,189929814;35075672,188316822;30640817,185494086;22174275,181461606;20561601,179445366;18948926,178638870;16126746,178638870;13707734,179445366;12901396,180251862;6047530,180251862;6047530,181461606;5241192,183074598;4434855,183881094;2015843,182268102;806337,182268102;806337,158476469;0,114925684;32656660,103634739;42735876,92747043;42735876,59680706;42735876,38308561;41929538,16129921" o:connectangles="0,0,0,0,0,0,0,0,0,0,0,0,0,0,0,0,0,0,0,0,0,0,0,0,0,0,0,0,0,0,0,0,0,0,0,0,0,0,0,0,0,0,0,0,0,0,0,0,0"/>
                </v:shape>
                <v:shape id="Freeform 522" o:spid="_x0000_s1099" style="position:absolute;left:23006;top:34258;width:7035;height:5321;visibility:visible;mso-wrap-style:square;v-text-anchor:top" coordsize="1108,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8PVMYA&#10;AADdAAAADwAAAGRycy9kb3ducmV2LnhtbESPT2vCQBTE74V+h+UVvNVNopQ2ZpXSogg9FG3x/Nh9&#10;5o/ZtyG7NfHbdwXB4zAzv2GK1Whbcabe144VpNMEBLF2puZSwe/P+vkVhA/IBlvHpOBCHlbLx4cC&#10;c+MG3tF5H0oRIexzVFCF0OVSel2RRT91HXH0jq63GKLsS2l6HCLctjJLkhdpsea4UGFHHxXp0/7P&#10;KtjOXWMbfUjTz2RIZ+Pu+2ujpVKTp/F9ASLQGO7hW3trFGRZ9gbXN/EJ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8PVMYAAADdAAAADwAAAAAAAAAAAAAAAACYAgAAZHJz&#10;L2Rvd25yZXYueG1sUEsFBgAAAAAEAAQA9QAAAIsDAAAAAA==&#10;" path="m1106,107r,28l1106,162r,28l1106,215r2,28l1108,270r,27l1108,300r-2,l1104,300r,-3l1102,297r-2,l1098,297r-2,l1094,300r-2,2l1089,300r-2,2l1085,302r,-2l1083,297r,-2l1083,293r-2,l1083,291r-2,l1081,289r,-2l1081,285r-2,l1079,287r-2,l1077,283r-4,l1070,281r-2,l1066,278r-2,l1062,281r-4,4l1058,289r-2,4l1054,297r-3,5l1051,306r-2,l1049,308r,2l1047,312r,2l1045,317r-2,l1041,319r,-7l1037,317r-2,l1035,319r-3,l1030,321r-2,2l1028,325r-4,2l1020,325r,4l1018,327r-2,4l1013,333r3,3l1011,338r-4,2l1001,340r2,4l1001,344r-2,l997,344r-3,l992,350r-2,2l990,355r2,2l990,357r,2l988,363r2,2l986,369r-2,2l982,371r-2,3l977,376r-4,2l971,380r-2,-2l969,376r-2,l967,378r-2,2l963,380r,-2l961,376r-3,2l956,380r-4,l952,382r-2,l950,384r-2,l950,384r2,2l954,388r-2,l950,388r,2l952,393r-2,l948,393r-2,l942,390r-3,l937,390r,-2l935,388r-6,-2l925,386r-5,-2l918,382r-4,l914,380r,-2l912,378r-2,2l908,380r-2,4l904,388r2,5l906,397r-2,2l901,401r,4l899,405r,2l897,407r-2,-2l893,405r-2,l889,407r,2l889,407r-2,l887,405r,-2l885,403r,-2l885,403r-3,l882,405r-2,l878,407r-2,l876,409r,3l874,412r-2,-3l870,409r-2,3l866,414r,2l866,418r2,l868,420r-2,l866,422r2,l870,422r-2,2l868,426r-2,l866,428r-5,3l857,433r-2,l847,433r-9,-2l834,431r-2,l828,428r-3,-4l828,424r-3,-2l823,418r-2,-2l819,414r2,-2l821,409r,-2l821,405r2,-2l821,401r-2,-2l819,397r-4,l813,397r-2,l811,405r,28l813,460r,26l813,513r,27l785,540r-27,l735,540r,28l735,595r2,26l709,621r-27,l654,619r,27l656,674r-2,l654,701r,27l656,756r,25l656,809r,27l629,836r-27,l576,836r-25,l549,836r-26,l496,836r-28,l441,838r-25,l388,838r-27,l333,838r-25,l306,838r-25,l255,838r-25,l202,838r-27,l150,838r-28,l95,838r2,-27l97,783r2,-12l95,758,86,731,82,718,78,705,76,690,71,678,67,665,63,650,55,623,48,597,40,570,31,543,25,515,16,490,12,477r,-15l12,435r,-26l12,382,10,350r2,l4,350r-4,l,323,,297,,270,,243,,217,,190r,-4l,162,,135r27,l52,135r28,l105,135r28,2l160,137r11,l185,137r28,l240,135r28,l293,135r2,l321,135r,-26l348,109r,-2l376,109r25,l418,109,416,82r,-13l422,69r,-14l422,27r,-25l428,2,456,r27,l509,r27,l564,r29,l621,r27,l673,r28,l728,r,25l728,52r,28l760,78r25,2l813,80r27,l840,105r28,2l893,107r27,l948,107r25,l1001,109r27,-2l1054,109r27,l1106,107xe" fillcolor="#8400a8" strokecolor="#6e6e6e" strokeweight=".3pt">
                  <v:path arrowok="t" o:connecttype="custom" o:connectlocs="446722500,108865021;445109783,120961135;441884350,119751523;438255738,121767542;436643021,117332301;435030305,114913078;429788976,112090652;424950826,119751523;422128572,125799580;419709497,125799580;416080884,128622007;411242735,132654045;403582331,137089286;400760077,138702101;399147360,144750158;393906031,151604622;389874240,152411030;386245627,152411030;382213836,154830253;383826552,156443068;383020194,158459087;379794761,157249475;372940715,155636660;367699386,152411030;365280311,160071902;362458057,164103940;360845341,163297532;359232624,163297532;357619907,163297532;356813549,162491124;354797653,163297532;353184937,166119959;350765862,164910347;349153145,167732774;349153145,169345589;350765862,170151996;344718175,174587238;333832338,170958404;331010083,164910347;328591009,160071902;327784650,206843541;297143035,250389549;263679165,271759350;264485523,337078362;210862696,337078362;156433511,337884770;113293342,337884770;38302019,337884770;33060690,289500316;19352599,240712658;4838150,175393646;0,130234822;0,74995904;42333811,54432511;96762996,54432511;140306345,43142805;170141602,27821061;205218188,0;271339569,0;316495634,32256303;382213836,43142805" o:connectangles="0,0,0,0,0,0,0,0,0,0,0,0,0,0,0,0,0,0,0,0,0,0,0,0,0,0,0,0,0,0,0,0,0,0,0,0,0,0,0,0,0,0,0,0,0,0,0,0,0,0,0,0,0,0,0,0,0,0,0,0,0"/>
                </v:shape>
                <v:shape id="Freeform 523" o:spid="_x0000_s1100" style="position:absolute;left:41363;top:35166;width:4039;height:4788;visibility:visible;mso-wrap-style:square;v-text-anchor:top" coordsize="636,7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6NjsIA&#10;AADdAAAADwAAAGRycy9kb3ducmV2LnhtbERPTWvCQBC9F/wPywi9FN00liLRVaRgKOKlsQePQ3ZM&#10;gtnZmB01/ffdg+Dx8b6X68G16kZ9aDwbeJ8moIhLbxuuDPwetpM5qCDIFlvPZOCPAqxXo5clZtbf&#10;+YduhVQqhnDI0EAt0mVah7Imh2HqO+LInXzvUCLsK217vMdw1+o0ST61w4ZjQ40dfdVUnourM8Dp&#10;LN+/nefHPD8dNlJ8YLKTizGv42GzACU0yFP8cH9bA2k6i/vjm/gE9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bo2OwgAAAN0AAAAPAAAAAAAAAAAAAAAAAJgCAABkcnMvZG93&#10;bnJldi54bWxQSwUGAAAAAAQABAD1AAAAhwMAAAAA&#10;" path="m42,15r26,l95,15r28,-2l150,13r2,l177,13r3,l205,11r27,l260,11,287,9r21,l313,9r23,l340,9r23,l365,9,391,7r27,l446,7,473,4r28,l501,13r-2,8l499,28r2,l526,28r27,l579,26r2,l583,26r-4,-2l556,4r-3,l549,2r7,l556,r27,l608,r2,l619,r,26l619,51r,27l621,106r,25l621,159r,27l623,214r,27l623,266r2,28l625,321r,28l627,374r,28l627,429r2,28l629,482r,27l632,535r,27l632,590r2,25l634,643r,27l636,697r,26l636,750r-7,l604,750r-27,2l549,752r-25,l496,754r-25,l444,754r-26,l410,754r2,-19l395,735r-25,3l342,740r-25,l289,742r-27,l237,744r-28,2l182,746r-28,2l127,750r-26,l76,752r-27,l21,754r,-27l19,700,17,674r2,l17,647,15,619r,-27l13,564r,-27l11,512r,-28l9,457r,-28l9,404,6,376r,-27l4,321r,-27l2,266r,-27l2,214,,178r19,l28,178r19,l44,150r,-27l44,97,42,70r,-27l42,15xe" fillcolor="#8400a8" strokecolor="#6e6e6e" strokeweight=".3pt">
                  <v:path arrowok="t" o:connecttype="custom" o:connectlocs="38310169,6048527;61296270,5242056;82669312,4435586;93557465,4435586;124205601,3629116;137110079,3629116;157676590,2822646;168564744,2822646;190744315,1612940;202035733,1612940;201229204,11290583;212117357,11290583;233490399,10484113;235103458,10484113;223005510,1612940;224215305,0;245991612,0;249620996,10484113;249620996,20564990;250427526,42742921;250427526,75001730;251234056,86292313;251234056,107260538;252040586,140729052;252847116,172987861;253653645,205246669;254863440,237908713;255669970,270167521;256476500,302426330;232683869,303232800;200019409,304039270;168564744,304039270;159289650,296377803;127834985,298393979;95573790,300006919;62102800,301619859;30648135,303232800;8468564,293151922;7662034,271780462;6048974,238715183;4435914,206456374;3629384,172987861;2419590,140729052;806530,107260538;0,71775849;18953452,71775849;17743657,39113805;16937127,6048527" o:connectangles="0,0,0,0,0,0,0,0,0,0,0,0,0,0,0,0,0,0,0,0,0,0,0,0,0,0,0,0,0,0,0,0,0,0,0,0,0,0,0,0,0,0,0,0,0,0,0,0"/>
                </v:shape>
                <v:shape id="Freeform 524" o:spid="_x0000_s1101" style="position:absolute;left:36791;top:35261;width:4871;height:2750;visibility:visible;mso-wrap-style:square;v-text-anchor:top" coordsize="767,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QVJ8cA&#10;AADdAAAADwAAAGRycy9kb3ducmV2LnhtbESP3WrCQBSE7wt9h+UUvJG6MYKU1FVEEbS0gj/V20P2&#10;NAnNng27a4xv3xWEXg4z8w0zmXWmFi05X1lWMBwkIIhzqysuFBwPq9c3ED4ga6wtk4IbeZhNn58m&#10;mGl75R21+1CICGGfoYIyhCaT0uclGfQD2xBH78c6gyFKV0jt8BrhppZpkoylwYrjQokNLUrKf/cX&#10;o+B7e+7b0XH+8dlW5uDMcvN1O22U6r1083cQgbrwH36011pBmo6GcH8Tn4C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10FSfHAAAA3QAAAA8AAAAAAAAAAAAAAAAAmAIAAGRy&#10;cy9kb3ducmV2LnhtbFBLBQYAAAAABAAEAPUAAACMAwAAAAA=&#10;" path="m15,13r25,l67,13,93,11r27,l148,11r27,l200,11r3,l228,11,255,9r28,l308,9r2,l336,9r27,l391,6r25,l443,6,471,4r27,l526,4r25,l579,4r27,l633,4,659,2r21,l707,2,735,r27,l762,28r,27l764,82r,26l764,135r3,28l748,163r-9,l720,163r2,36l722,224r,27l724,279r,27l726,334r,27l699,361r-25,l652,363r-10,l642,370r-25,2l589,372r,27l589,425r-27,l534,427r-25,l479,427r-25,2l426,429r-25,l374,429r-28,l325,429r-25,l272,429r-25,2l220,431r-28,l167,431r-28,l112,431r-26,2l59,433r-27,l4,433r,-25l2,380r,-27l2,325r,-27l2,270r,-25l2,218,,197,,175r15,-2l17,173,15,148r,-28l15,93r,-25l15,40r,-27xe" fillcolor="#8400a8" strokecolor="#6e6e6e" strokeweight=".3pt">
                  <v:path arrowok="t" o:connecttype="custom" o:connectlocs="16130821,5242802;37504160,4436217;59684039,4436217;70572344,4436217;81863919,4436217;91945682,4436217;114125561,3629632;125013866,3629632;146387204,3629632;167760542,2419755;189940422,1613170;212120301,1613170;233493640,1613170;255270248,1613170;274223963,806585;296403843,0;307292147,11292189;308098688,33069982;308098688,54444482;301646360,65736671;290354785,65736671;291161326,90337511;291967867,112518596;292774408,134699682;281886104,145588578;262932389,146395163;258899683,149218210;237526345,150024795;237526345,171399295;215346465,172205880;193166586,172205880;171793248,173012465;150823180,173012465;131062924,173012465;109689585,173012465;88719518,173819050;67346179,173819050;45166300,173819050;23792962,174625635;1613082,174625635;806541,153251135;806541,142362238;806541,120181153;806541,108888964;806541,98806653;0,79448615;6049058,69769596;6049058,59687284;6049058,37506199;6049058,16131698" o:connectangles="0,0,0,0,0,0,0,0,0,0,0,0,0,0,0,0,0,0,0,0,0,0,0,0,0,0,0,0,0,0,0,0,0,0,0,0,0,0,0,0,0,0,0,0,0,0,0,0,0,0"/>
                </v:shape>
                <v:shape id="Freeform 525" o:spid="_x0000_s1102" style="position:absolute;left:17519;top:35318;width:6115;height:4274;visibility:visible;mso-wrap-style:square;v-text-anchor:top" coordsize="963,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6zdcYA&#10;AADdAAAADwAAAGRycy9kb3ducmV2LnhtbESPQWvCQBSE70L/w/IK3nTTCFpSV2kFxYO0dlvo9ZF9&#10;TYLZtzG7xthf3xUEj8PMfMPMl72tRUetrxwreBonIIhzZyouFHx/rUfPIHxANlg7JgUX8rBcPAzm&#10;mBl35k/qdChEhLDPUEEZQpNJ6fOSLPqxa4ij9+taiyHKtpCmxXOE21qmSTKVFiuOCyU2tCopP+iT&#10;VTDb15fjn387FJt31lqbj+5nJ5UaPvavLyAC9eEevrW3RkGaTlK4volP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e6zdcYAAADdAAAADwAAAAAAAAAAAAAAAACYAgAAZHJz&#10;L2Rvd25yZXYueG1sUEsFBgAAAAAEAAQA9QAAAIsDAAAAAA==&#10;" path="m40,78l38,76r,-3l36,73r,-2l34,69,31,65,29,63r,-2l27,59r,-2l25,54r,-2l25,50r,-2l25,46r-2,l23,44r,-4l21,38r,-3l21,33r,-2l19,27r,-2l19,23r,-2l19,19r,-3l21,16r,-2l21,12r,-2l25,6r,-2l27,2,27,r,8l55,8r27,l107,8r28,2l162,10r11,l190,10r25,l217,10r28,2l270,12r28,l325,14r2,l352,14r28,l407,16r28,l460,16r28,l515,19r25,l568,19r27,l623,19r25,2l676,21r27,l731,21r25,l783,23r26,l836,23r28,l864,50r,26l864,103r,27l864,156r,27l868,183r8,l874,183r2,32l876,242r,26l876,295r,15l880,323r9,25l895,376r9,27l912,430r7,26l927,483r4,15l935,511r5,12l942,538r4,13l950,564r9,27l963,604r-2,12l961,644r-2,27l931,671r-25,l878,671r-27,l823,671r-27,l771,673r-28,l716,673r-28,l661,673r-30,l606,673r-25,l578,673r-23,l551,673r-23,-2l526,671r-26,l498,671r-25,l445,671r-27,l420,644r,-28l420,589r,-25l420,536r2,-27l422,483r,-27l397,456r-28,-2l369,428r2,-27l344,401r-23,-2l321,373r,-27l321,321r,-28l323,266r,-28l295,238r-25,l243,238r-28,l188,238r-24,-2l164,211r,-40l160,171r-23,l131,171r-17,l110,171r-5,l84,169r-8,l57,169r-9,l31,169r-10,l4,169,,166r,-2l,162r2,-2l2,158r2,-2l6,154r,-2l8,150r2,l10,147r2,-2l15,145r2,-4l19,139r,-2l21,137r,-2l21,133r2,l23,130r2,-2l25,126r2,l27,124r,-2l29,120r2,-4l31,114r3,l34,111r2,l36,109r2,l40,105r2,l44,105r,-2l44,101r2,l46,99r2,-2l48,95r,-3l48,90,46,88r,-2l44,84,42,82r,-2l40,78xe" fillcolor="#8400a8" strokecolor="#6e6e6e" strokeweight=".3pt">
                  <v:path arrowok="t" o:connecttype="custom" o:connectlocs="14515981,28632057;11693429,24599373;10886986,22986299;10080543,20969957;10080543,18550347;9274099,16130736;8467656,12501320;7661212,9275173;7661212,6452294;8467656,4839221;10080543,2419610;10886986,806537;22177194,3226147;65321916,4032684;86692666,4032684;120160067,4839221;153224247,5645758;175401441,6452294;196772191,6452294;239916913,7662100;294755065,8468636;348383551,9275173;348383551,52424892;352415768,73798118;353222212,125013205;367738193,173405413;379028401,210909375;386689613,238331626;375399406,270593098;320964476,270593098;288706739,271399635;254432895,271399635;223788045,271399635;200804408,270593098;169353115,248413336;170159559,194778638;148788808,172598876;129434167,139530867;118950402,95977880;66128359,95171343;52822043,68958897;42338279,68958897;22983637,68152360;8467656,68152360;0,66942555;806443,64522944;2419330,61296797;4838660,58473918;7661212,55247771;9274099,53634698;10886986,50811819;12499873,46779135;13709538,45972598;15322425,43956256;17741755,41536645;18548198,39923572;19354642,37100693;18548198,35487619;16935312,33068009" o:connectangles="0,0,0,0,0,0,0,0,0,0,0,0,0,0,0,0,0,0,0,0,0,0,0,0,0,0,0,0,0,0,0,0,0,0,0,0,0,0,0,0,0,0,0,0,0,0,0,0,0,0,0,0,0,0,0,0,0,0,0"/>
                </v:shape>
                <v:shape id="Freeform 526" o:spid="_x0000_s1103" style="position:absolute;left:10515;top:35706;width:7309;height:5308;visibility:visible;mso-wrap-style:square;v-text-anchor:top" coordsize="1151,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LAYcQA&#10;AADdAAAADwAAAGRycy9kb3ducmV2LnhtbESPUUvDQBCE3wX/w7GCb/bSFIrEXksrCIIiNK3vS26b&#10;C83tJbk1jf/eKxR8HGbmG2a1mXyrRhpiE9jAfJaBIq6Cbbg2cDy8PT2DioJssQ1MBn4pwmZ9f7fC&#10;woYL72kspVYJwrFAA06kK7SOlSOPcRY64uSdwuBRkhxqbQe8JLhvdZ5lS+2x4bTgsKNXR9W5/PEG&#10;+qNk/fjdt/pjV31J2MYS3acxjw/T9gWU0CT/4Vv73RrI88UCrm/SE9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SwGHEAAAA3QAAAA8AAAAAAAAAAAAAAAAAmAIAAGRycy9k&#10;b3ducmV2LnhtbFBLBQYAAAAABAAEAPUAAACJAwAAAAA=&#10;" path="m1143,17r2,2l1145,21r2,2l1149,25r,2l1151,29r,2l1151,34r,2l1149,38r,2l1147,40r,2l1147,44r-2,l1143,44r-2,4l1139,48r,2l1137,50r,3l1134,53r,2l1132,59r-2,2l1130,63r,2l1128,65r,2l1126,69r,3l1124,72r,2l1124,76r-2,l1122,78r-2,2l1118,84r-3,l1113,86r,3l1111,89r-2,2l1109,93r-2,2l1105,97r,2l1103,101r,2l1103,105r,3l1101,108r,2l1101,114r-2,l1099,116r-3,4l1096,122r-2,l1094,124r,3l1092,127r,2l1092,131r-2,l1090,133r,2l1090,137r,2l1090,141r,2l1092,146r,2l1090,150r,2l1090,154r-2,2l1088,158r-2,2l1086,162r-2,3l1084,167r-2,l1082,169r,2l1080,173r,2l1077,177r,2l1073,188r,2l1071,192r,2l1069,196r,2l1067,203r-4,6l1063,211r-3,2l1060,215r-2,4l1056,222r-2,2l1052,226r-2,4l1048,230r,2l1046,234r-2,2l1041,239r,2l1039,241r,2l1039,247r-2,4l1037,253r-2,2l1035,258r,2l1033,262r,2l1033,266r,2l1033,270r,2l1033,274r,3l1033,279r2,4l1035,285r,4l1037,293r2,3l1039,298r2,l1041,300r3,4l1044,308r2,4l1048,319r2,2l1050,323r2,2l1052,327r2,l1056,327r,2l1058,331r2,5l1060,340r3,l1063,342r2,2l1065,346r2,4l1069,353r,2l1071,355r,2l1073,359r,2l1073,363r,2l1075,365r,2l1080,374r2,2l1082,378r2,2l1084,384r2,2l1086,388r,3l1086,395r,4l1086,403r2,5l1088,412r,2l1088,416r,2l1090,420r,2l1090,424r2,3l1092,429r2,2l1094,435r,2l1094,439r2,2l1096,443r,3l1099,446r,2l1099,450r2,2l1101,454r2,2l1105,458r,2l1107,462r,3l1109,467r,2l1109,473r2,l1111,477r,2l1113,479r,2l1113,484r,4l1115,490r,2l1115,494r3,l1118,496r,4l1120,500r,3l1120,505r,2l1122,507r,2l1122,515r,2l1124,519r,3l1126,526r,2l1128,528r,2l1128,532r,2l1130,534r,2l1130,538r,3l1130,545r,2l1132,549r,2l1132,558r,2l1132,562r2,l1134,564r,2l1134,568r,2l1134,572r,2l1132,577r,2l1130,581r,2l1128,583r-2,4l1126,589r-2,l1124,591r-2,2l1122,596r,2l1120,598r2,2l1122,602r,2l1122,606r,2l1122,610r,2l1122,615r,2l1122,619r,2l1120,623r,2l1120,627r-2,2l1115,634r,2l1113,636r,4l1113,642r,2l1111,644r,2l1111,648r,2l1109,650r,3l1109,655r-2,2l1107,659r,4l1107,665r-2,l1105,667r,2l1105,672r-2,l1103,674r,2l1101,676r,2l1099,680r,2l1096,682r,2l1096,686r-2,5l1092,691r-2,8l1088,701r,2l1084,710r-2,2l1080,716r,2l1080,720r-3,4l1077,727r,2l1077,731r,2l1077,735r,2l1077,739r,2l1077,743r,3l1075,750r,2l1075,754r,2l1075,758r-2,2l1073,762r,3l1071,765r,2l1071,769r-2,2l1069,773r,2l1069,777r,2l1069,781r,3l1069,786r,2l1069,790r,2l1069,798r2,5l1071,805r,2l1071,809r,2l1071,813r-2,2l1071,815r,2l1071,819r,3l1071,824r,2l1071,828r2,2l1073,832r,2l1073,836r-17,l1048,836r-28,-2l993,834r-28,l940,832r-27,-2l887,830r-2,l877,828r-17,l858,828r-26,-2l803,826r-28,l750,824r-27,l697,824r-2,l680,824r-12,l649,822r-2,2l644,824r-6,l611,824r-2,l609,822r-3,-3l606,817r-2,l604,815r-2,l602,813r-4,-2l594,809r-5,-2l587,807r-2,l583,805r-2,l579,805r-2,l575,803r-2,l570,800r-2,l564,798r-2,l560,796r-2,-2l556,794r,-2l554,792r,-2l551,790r,-2l549,788r-2,-2l545,784r-2,l541,784r,-3l539,781r-2,l535,781r-3,l532,779r-2,l528,779r,-2l526,777r-2,-2l522,775r,-2l520,773r-2,-2l516,771r-3,-2l509,767r-2,-2l507,762r-4,-2l501,758r-2,l494,756r-2,-2l490,752r-2,-2l486,750r,-2l484,748r,-2l482,746r-2,-3l475,739r-2,-2l471,735r-2,-2l467,731r-2,l465,729r-2,-2l459,722r-5,-4l450,712r,-2l448,710r,-2l446,705r-2,-2l442,701r,-2l440,699r,-2l437,697r,-2l437,693r-2,l435,691r-2,-3l433,686r-2,l431,684r,-2l431,680r,-2l431,676r,-2l431,672r,-5l431,665r,-2l429,657r,-4l429,650r,-2l429,646r,-2l429,642r,-6l427,634r,-9l425,621r,-4l425,606r-2,-6l423,593r-2,-6l418,585r,-2l416,581r-2,-2l412,579r-2,-2l408,577r-2,-3l399,570r-8,-4l389,564r-9,-2l372,560r-2,l357,555r-13,l342,553r-2,l334,553r-6,-2l323,549r-4,l311,547r-2,l304,543r-2,l300,541r-2,-3l298,536r-2,-2l287,524r,-2l285,519r,-2l283,513r-2,-2l281,509r,-2l279,503r,-17l277,481r,-6l275,469r,-7l273,458r,-2l271,454r-3,-4l266,443r-2,-2l262,439r-2,l258,437r,-2l249,433r-10,-4l235,427r-5,-3l224,422r-4,-2l214,416r-9,-4l203,412r-2,-2l199,408r-2,-3l188,397r-2,l186,395r-4,-4l180,391r,-3l178,386r,-2l176,382r,-2l176,378r-3,-2l173,374r-2,-2l171,369r-2,l169,367r-2,l167,365r-2,-2l163,363r,-2l161,361r-2,-2l157,357r-3,-2l152,353r,-3l150,350r,-2l148,344r-2,-2l146,340r,-2l144,338r-2,-2l142,334r-2,-3l138,329r-3,-2l133,325r,-2l131,321r-4,-2l125,317r-2,-2l118,312r,-2l116,310r-2,-2l112,308r-2,-2l106,304r-2,l104,302r-2,-2l99,300r,-2l95,296r-2,l93,293r-2,-2l91,289r,-2l89,287r-2,-2l83,281r-3,-2l76,274r-2,-2l72,270r,-2l70,268r-2,l66,266r,-2l64,264r-5,-2l59,260r-2,l57,258r-4,-3l51,255r,-2l49,253r-2,-2l47,249r-2,l42,247r-2,-2l38,243r,-2l36,241r-2,-2l32,236r-2,l28,234r,-2l28,230r-2,l26,228r-3,l21,226r-2,l19,224r-2,-2l17,219r-2,-2l15,215r-2,-2l11,213r,-2l9,209r-2,l7,207,4,205,2,203r,-3l,198r,-2l,194r,-2l,190r,-2l,186r,-2l,181r,-2l,175r,-2l,171r,-2l,167r2,-2l2,162r,-4l2,156r2,l4,154r,-2l7,150r,-2l15,148r27,l68,150r27,l123,152r25,l171,154r11,l184,154r25,l211,154r26,l264,156r26,l292,156r25,l351,156r25,l404,158r27,l459,158r27,l513,160r15,l541,160r25,l568,160r26,l621,160r28,l649,135r,-2l649,108r,-3l649,80r2,-27l651,50r,-25l651,23,651,r31,6l710,6r27,2l763,8r2,l790,8r28,l847,10r28,l887,10r15,l927,12r30,l982,12r28,l1037,15r26,l1065,15r2,l1090,15r28,l1143,17xe" fillcolor="#8400a8" strokecolor="#6e6e6e" strokeweight=".3pt">
                  <v:path arrowok="t" o:connecttype="custom" o:connectlocs="462508567,16127238;455653601,24594038;450814802,33867199;444766303,43543542;440330737,52816704;438717804,62896227;432669305,75798018;425007872,90312532;418152907,102004779;417346440,114100207;423394939,130227445;430249905,141113331;436298404,152402397;438717804,168529635;443153370,179818701;447992169,190704587;451621268,201590472;454847135,213685901;456460068,226587691;454040668,236667215;452427735,245940376;448798636,258035805;446379236,268115328;441943670,275775766;434282238,293112547;433475771,304804794;431056371,314884318;431056371,328592470;422588473,337059270;312505788,333027461;245569065,331414737;234278533,324560661;223391235,319319308;214520103,314884318;205245737,309239785;195164905,300772985;181454974,287064833;175406475,279404395;173793542,268115328;171374142,248762643;160890077,229813139;128631415,221346339;114115017,206831825;108066518,181431425;86291921,167723273;71775523,154821483;65727024,146354683;58872058,136275159;47581526,125792455;37500695,119341560;28226329,108052493;18951964,101198417;11290532,92731617;4435566,85071179;0,74991656;1612933,62896227;74194923,62089866;195971372,63702589;261698396,32254476;341538584,4031809;450814802,6047714" o:connectangles="0,0,0,0,0,0,0,0,0,0,0,0,0,0,0,0,0,0,0,0,0,0,0,0,0,0,0,0,0,0,0,0,0,0,0,0,0,0,0,0,0,0,0,0,0,0,0,0,0,0,0,0,0,0,0,0,0,0,0,0,0"/>
                </v:shape>
                <v:shape id="Freeform 527" o:spid="_x0000_s1104" style="position:absolute;left:27158;top:36023;width:4655;height:5626;visibility:visible;mso-wrap-style:square;v-text-anchor:top" coordsize="733,8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3fycgA&#10;AADdAAAADwAAAGRycy9kb3ducmV2LnhtbESPQWvCQBSE7wX/w/KE3urG1IqNrlJKK3qSpq14fGSf&#10;SWr2bdjdavTXd4WCx2FmvmFmi8404kjO15YVDAcJCOLC6ppLBV+f7w8TED4ga2wsk4IzeVjMe3cz&#10;zLQ98Qcd81CKCGGfoYIqhDaT0hcVGfQD2xJHb2+dwRClK6V2eIpw08g0ScbSYM1xocKWXisqDvmv&#10;UfB0cdvR7nnztlmvvyf5sv3ZHdKLUvf97mUKIlAXbuH/9korSNPHEVzfxCc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rd/JyAAAAN0AAAAPAAAAAAAAAAAAAAAAAJgCAABk&#10;cnMvZG93bnJldi54bWxQSwUGAAAAAAQABAD1AAAAjQMAAAAA&#10;" path="m454,22r,2l457,24r2,2l461,26r2,2l465,28r,-2l467,26r,-2l467,22r,-3l480,19r2,l484,19r2,-2l490,15r2,l495,15r2,l499,15r2,l501,17r2,l505,19r2,3l511,24r5,2l524,30r4,2l530,34r5,2l535,39r4,l539,41r2,l543,41r4,2l549,43r5,l556,43r4,2l562,45r,25l562,98r,2l564,125r,28l564,180r,25l564,233r2,27l566,288r,27l594,315r27,l649,315r27,l704,315r25,l729,343r2,27l731,398r,25l731,450r,28l731,505r2,28l733,558r-2,28l731,613r,28l731,668r,25l731,696r,25l733,721r-2,29l731,778r,27l731,833r,25l733,860r,26l710,886r-4,l678,886r-27,l626,884r-28,l590,881r-21,l541,881r-27,l488,881r-2,l461,881r-28,3l410,884r-2,l381,884r-28,l328,881r-28,l273,884r-26,l231,884r-11,l193,884r-26,l165,884r-25,l138,884r-26,l110,884r-23,l59,884r-8,l34,884r-27,l7,856,5,835r,-6l5,801r,-25l5,748r,-27l5,693r,-27l2,638r,-27l2,586r,-28l2,531r,-28l2,478,,450,,423,,396r2,l,368,,341r28,2l55,343r28,l81,317r,-27l81,262r23,l131,262r28,l159,235r,-27l159,182r-2,-27l157,127r,-8l159,119r2,l165,119r,2l167,123r2,2l167,127r,2l167,131r,3l165,136r2,2l169,140r2,4l174,146r-3,l174,150r4,3l180,153r4,l193,155r8,l203,155r4,-2l212,150r,-2l214,148r,-2l216,144r-2,l212,144r,-2l214,142r,-2l212,140r,-2l212,136r2,-2l216,131r2,l220,134r2,l222,131r,-2l224,129r2,-2l228,127r,-2l231,125r,-2l231,125r2,l233,127r,2l235,129r,2l235,129r2,-2l239,127r2,l243,129r2,l245,127r2,l247,123r3,-2l252,119r,-4l250,110r2,-4l254,102r2,l258,100r2,l260,102r,2l264,104r2,2l271,108r4,l281,110r2,l283,112r2,l288,112r4,3l294,115r2,l298,115r-2,-3l296,110r2,l300,110r-2,-2l296,106r-2,l296,106r,-2l298,104r,-2l302,102r2,-2l307,98r2,2l309,102r2,l313,100r,-2l315,98r,2l317,102r2,-2l323,98r3,-2l328,93r2,l332,91r4,-4l334,85r2,-4l336,79r2,l336,77r,-3l338,72r2,-6l343,66r2,l347,66r2,l347,62r6,l357,60r5,-2l359,55r3,-2l364,49r2,2l366,47r4,2l374,47r,-2l376,43r2,-2l381,41r,-2l383,39r4,-5l387,41r2,-2l391,39r2,-3l393,34r2,-2l395,30r,-2l397,28r,-4l400,19r2,-4l404,11r,-4l408,3,410,r2,l414,3r2,l419,5r4,l423,9r2,l425,7r2,l427,9r,2l427,13r2,l427,15r2,l429,17r,2l431,22r,2l433,24r2,-2l438,24r2,-2l442,19r2,l446,19r2,l450,19r,3l452,22r2,xe" fillcolor="#8400a8" strokecolor="#6e6e6e" strokeweight=".3pt">
                  <v:path arrowok="t" o:connecttype="custom" o:connectlocs="186711224,11290139;188324280,7661166;198405880,6048289;202841784,6854728;212923383,12903017;218165815,16531990;225827831,18144867;227440887,61692548;228247415,127014069;293979444,127014069;294785972,192738809;294785972,258463550;294785972,302414450;295592500,357252270;241151862,356445831;195986296,355236174;142352186,356445831;88718076,356445831;45165566,356445831;2822848,356445831;2016320,301608011;806528,236286490;0,170561750;22179519,138304208;52827582,105643448;63312445,51208847;67345085,49595970;66538557,54837820;70167933,60482890;81862589,62498986;87105020,58063574;85491965,56450697;88718076,54031382;91944188,51208847;93960508,51208847;96380092,51208847;99606204,49595970;102429052,41128365;106461692,41934804;114123707,45160558;120172667,46370216;119366139,42741242;121785723,41128365;126221627,40321927;130254267,39515488;134690171,34273638;136303226,29031787;139932602,24999595;146788090,19757744;151627258,17338428;156063162,16531990;159289274,12096578;162918649,4435412;167757817,1209658;172193721,2822535;173000249,6048289;175419833,8870824;180662265,7661166" o:connectangles="0,0,0,0,0,0,0,0,0,0,0,0,0,0,0,0,0,0,0,0,0,0,0,0,0,0,0,0,0,0,0,0,0,0,0,0,0,0,0,0,0,0,0,0,0,0,0,0,0,0,0,0,0,0,0,0,0,0"/>
                </v:shape>
                <v:shape id="Freeform 528" o:spid="_x0000_s1105" style="position:absolute;left:33718;top:36372;width:3137;height:4052;visibility:visible;mso-wrap-style:square;v-text-anchor:top" coordsize="494,6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XHjscA&#10;AADdAAAADwAAAGRycy9kb3ducmV2LnhtbESP3WoCMRSE7wXfIZxC7zTbrRbdGqUUpYoirS3t7WFz&#10;9gc3J0sSdX37Rij0cpiZb5jZojONOJPztWUFD8MEBHFudc2lgq/P1WACwgdkjY1lUnAlD4t5vzfD&#10;TNsLf9D5EEoRIewzVFCF0GZS+rwig35oW+LoFdYZDFG6UmqHlwg3jUyT5EkarDkuVNjSa0X58XAy&#10;CqbW7d93u+V0tDHbt+W+4O9J8aPU/V338gwiUBf+w3/ttVaQpo9juL2JT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1x47HAAAA3QAAAA8AAAAAAAAAAAAAAAAAmAIAAGRy&#10;cy9kb3ducmV2LnhtbFBLBQYAAAAABAAEAPUAAACMAwAAAAA=&#10;" path="m95,3r9,l123,3r8,l144,3r4,l159,3r16,l184,3,203,r8,l230,r9,l258,r8,l283,r11,l311,r27,l349,r14,l376,r15,l404,r14,l429,r17,l456,r11,l473,r5,l484,r,22l486,43r,27l486,95r,28l486,150r,28l486,205r2,28l488,258r,28l488,313r2,28l490,366r,27l490,421r,27l492,474r,27l492,529r,2l492,556r,27l492,586r2,25l494,638r-27,l442,638r-28,l387,638r-28,l332,638r,-27l330,583r-26,l304,558r-27,-2l275,531r-26,l247,503r-25,l194,503r-27,l142,503r-2,l140,476r,-28l140,423r,-28l112,395r-27,l57,395r-27,l7,395r,-27l7,343,4,315r,-27l4,283r,-21l4,260,2,235r,-2l2,207r,-2l2,180,,153,,127r,-2l,100,23,98r28,2l78,100r,-28l76,45,76,3r19,xe" fillcolor="#8400a8" strokecolor="#6e6e6e" strokeweight=".3pt">
                  <v:path arrowok="t" o:connecttype="custom" o:connectlocs="41936737,1209887;52824159,1209887;59679202,1209887;70566624,1209887;81857284,0;92744706,0;104035366,0;114116313,0;125406973,0;140730011,0;146375341,0;157666001,0;168553423,0;179844083,0;188312078,0;192747694,0;195167121,8872505;195973597,28230697;195973597,38313088;195973597,49605367;195973597,71786629;195973597,82675612;196780073,104050282;196780073,126231544;197586549,147606214;197586549,169787475;198393024,191162146;198393024,213343407;198393024,224232390;198393024,235121373;199199500,246413652;199199500,257302635;178231132,257302635;156053050,257302635;144762390,257302635;133874968,257302635;133874968,246413652;133068492,235121373;133068492,235121373;122584308,225038982;110890410,214149999;99599750,202857720;78228144,202857720;57259775,202857720;56453300,191968737;56453300,170594067;45162640,159301788;22984558,159301788;2822665,159301788;2822665,138330413;1612951,127038135;1612951,116149152;1612951,105663465;806476,94774482;806476,83482203;806476,72593220;0,51218550;0,40329567;20565131,40329567;31452553,29037288;30646077,1209887" o:connectangles="0,0,0,0,0,0,0,0,0,0,0,0,0,0,0,0,0,0,0,0,0,0,0,0,0,0,0,0,0,0,0,0,0,0,0,0,0,0,0,0,0,0,0,0,0,0,0,0,0,0,0,0,0,0,0,0,0,0,0,0,0"/>
                </v:shape>
                <v:shape id="Freeform 529" o:spid="_x0000_s1106" style="position:absolute;left:17075;top:36372;width:3124;height:3207;visibility:visible;mso-wrap-style:square;v-text-anchor:top" coordsize="492,5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UvPsMA&#10;AADdAAAADwAAAGRycy9kb3ducmV2LnhtbESPzYrCMBSF98K8Q7gD7jSdyhStRhkGFDcutCIuL82d&#10;ptjclCZqffuJILg8nJ+Ps1j1thE36nztWMHXOAFBXDpdc6XgWKxHUxA+IGtsHJOCB3lYLT8GC8y1&#10;u/OebodQiTjCPkcFJoQ2l9KXhiz6sWuJo/fnOoshyq6SusN7HLeNTJMkkxZrjgSDLf0aKi+Hq40Q&#10;aeRpd75uLj59tM13kc1260yp4Wf/MwcRqA/v8Ku91QrSdJLB8018An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UvPsMAAADdAAAADwAAAAAAAAAAAAAAAACYAgAAZHJzL2Rv&#10;d25yZXYueG1sUEsFBgAAAAAEAAQA9QAAAIgDAAAAAA==&#10;" path="m89,499r,l89,497r,-2l87,493r2,l89,491r,-3l91,486r,-2l93,484r,-2l95,478r2,l97,476r2,-2l99,472r2,-3l101,467r,-2l101,463r,-2l101,459r,-2l99,457r,-2l99,453r,-7l99,444r-2,-2l97,440r,-4l97,433r,-2l97,429r-2,l95,427r,-2l95,423r-2,l93,421r-2,-4l91,414r-2,-2l89,410r,-6l89,402r-2,l87,400r,-2l87,395r-2,l85,391r,-2l82,389r,-2l82,385r-2,-2l80,379r,-3l80,374r-2,l78,372r,-4l76,368r,-4l76,362r-2,-2l74,357r-2,-2l72,353r-2,-2l68,349r,-2l66,345r,-2l66,341r-3,l63,338r,-2l61,334r,-2l61,330r,-4l59,324r,-2l57,319r,-2l57,315r-2,-2l55,311r,-2l55,307r,-4l53,298r,-4l53,290r,-4l53,283r,-2l51,279r,-4l49,273r,-2l47,269r-5,-7l42,260r-2,l40,258r,-2l40,254r-2,-2l38,250r-2,l36,248r-2,-3l32,241r,-2l30,237r,-2l27,235r,-4l25,226r-2,-2l23,222r-2,l19,222r,-2l17,218r,-2l15,214r-2,-7l11,203r,-4l8,195r,-2l6,193r,-2l4,188,2,184r,-4l2,178,,174r,-2l,169r,-2l,165r,-2l,161r,-2l,157r2,-2l2,153r,-3l4,148r,-2l6,142r,-4l6,136r2,l8,134r3,-3l13,129r2,-2l15,125r2,l19,121r2,-2l23,117r2,-3l27,110r,-2l30,106r,-2l34,98r2,-5l36,91r2,-2l38,87r2,-2l40,83r4,-9l44,72r3,-2l47,68r2,-2l49,64r,-2l51,62r,-2l53,57r,-2l55,53r,-2l57,49r,-2l57,45r2,-2l59,41,57,38r,-2l57,34r,-2l57,30r,-2l57,26r2,l59,24r,-2l61,22r,-3l61,17r2,l63,15r3,-4l66,9r2,l68,5r,-2l70,3,70,r4,3l91,3r10,l118,3r9,l146,3r8,l175,5r5,l184,5r17,l207,5r23,l234,5r,40l234,70r24,2l285,72r28,l340,72r25,l393,72r,28l391,127r,28l391,180r,27l391,233r23,2l441,235r-2,27l439,288r28,2l492,290r,27l492,343r-2,27l490,398r,25l490,450r,28l488,505r-25,l460,505r-25,-2l408,503r-21,l359,503r-27,l304,501r-25,l251,501r-27,l196,501r-25,l169,501r-25,-2l116,499r-27,xe" fillcolor="#8400a8" strokecolor="#6e6e6e" strokeweight=".3pt">
                  <v:path arrowok="t" o:connecttype="custom" o:connectlocs="35884728,198806043;36691126,195176723;39110321,192757177;39916720,190337631;40723118,186708312;40723118,184288766;39916720,182675735;39110321,175820354;38303923,172191035;36691126,168158458;35078329,162109593;34271931,157673758;32255935,152834666;31449537,148398831;29836740,143962996;27417545,140736935;25401549,135494585;23788752,129848977;22982354,127026173;22175955,123800112;21369557,116944731;20563159,112508896;16934366,104847000;15321569,101620939;12902374,97185104;10079980,91136239;7660785,88716692;4435191,81861312;1612797,75812446;0,70166839;0,66537519;0,63311458;806398,60488654;3225593,54843046;6047988,50407212;10886378,44358346;14515171,36696450;17740764,29841069;19756760,25808492;21369557,22179173;22982354,18953112;22982354,15323792;22982354,12904246;23788752,9678185;24595150,7661896;26611146,3629319;28223943,0;51206297,1209773;70559858,2016288;94348610,2016288;147167703,29034554;157650882,93959042;198374000,116944731;197567602,192757177;156038085,202838620;90316618,202032104;58060683,201225589" o:connectangles="0,0,0,0,0,0,0,0,0,0,0,0,0,0,0,0,0,0,0,0,0,0,0,0,0,0,0,0,0,0,0,0,0,0,0,0,0,0,0,0,0,0,0,0,0,0,0,0,0,0,0,0,0,0,0,0,0"/>
                </v:shape>
                <v:shape id="Freeform 530" o:spid="_x0000_s1107" style="position:absolute;left:36817;top:37553;width:4680;height:3734;visibility:visible;mso-wrap-style:square;v-text-anchor:top" coordsize="737,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iM2scA&#10;AADdAAAADwAAAGRycy9kb3ducmV2LnhtbESPW2sCMRSE3wv9D+EU+iKa3ZWqrEYRoWApPnih0LfD&#10;5uwFNyfLJmr6701B8HGYmW+YxSqYVlypd41lBekoAUFcWN1wpeB0/BzOQDiPrLG1TAr+yMFq+fqy&#10;wFzbG+/pevCViBB2OSqove9yKV1Rk0E3sh1x9ErbG/RR9pXUPd4i3LQyS5KJNNhwXKixo01Nxflw&#10;MQrKdj8ZbAYftgxhl55D+vXzvf1V6v0trOcgPAX/DD/aW60gy8ZT+H8Tn4B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4jNrHAAAA3QAAAA8AAAAAAAAAAAAAAAAAmAIAAGRy&#10;cy9kb3ducmV2LnhtbFBLBQYAAAAABAAEAPUAAACMAwAAAAA=&#10;" path="m,72r28,l55,72r27,l108,70r27,l163,70r25,l216,70r27,l268,68r28,l321,68r21,l370,68r27,l422,68r28,l475,66r30,l530,66r28,-2l585,64r,-26l585,11r28,l638,9r,-7l648,2,670,r25,l722,r3,28l725,53r,28l727,108r,28l729,161r,27l731,216r,27l733,271r2,27l733,298r2,26l737,351r,27l712,378r-28,3l661,381r,27l663,433r,28l663,488r,28l665,541r,28l646,571r,2l619,573r-28,l564,575r-25,l509,575r-27,2l456,579r-27,l401,579r-25,2l349,581r-22,l300,583r-27,l247,583r-27,l192,586r-25,l139,586r-25,l87,586r-28,2l34,586r-25,l6,560r,-27l6,505r,-27l6,452r,-27l4,400r,-3l4,370r,-25l4,343r,-28l4,288,2,262r,-27l2,207r,-27l2,155,,127,,100,,72xe" fillcolor="#8400a8" strokecolor="#6e6e6e" strokeweight=".3pt">
                  <v:path arrowok="t" o:connecttype="custom" o:connectlocs="11290421,29033833;33064803,29033833;54435957,28227338;75807110,28227338;97984722,28227338;119355875,27420842;137904423,27420842;160082035,27420842;181453189,27420842;203630801,26614347;225001954,25807851;235889145,15323412;247179566,4435724;257260299,806495;270163636,0;291131560,0;292341248,21372127;293147707,43550749;293954166,64922876;294760624,87101499;295567083,109280121;295567083,120167808;297180000,141539935;287099267,152427623;266534573,153637366;266534573,164525053;267341031,185897180;267341031,196784867;268147490,218156994;260486133,230254424;249598942,231060920;227421330,231867415;205243718,231867415;194356526,232673911;172985373,233480406;151614220,234286901;131855984,234286901;110081601,235093397;88710448,235093397;67339294,236303140;45968141,236303140;23790529,237109635;3629064,236303140;2419376,225818700;2419376,214931013;2419376,192752390;2419376,171380263;1612917,161299071;1612917,149201641;1612917,139120449;1612917,127023019;806459,105650892;806459,83472269;806459,62503390;0,40324768" o:connectangles="0,0,0,0,0,0,0,0,0,0,0,0,0,0,0,0,0,0,0,0,0,0,0,0,0,0,0,0,0,0,0,0,0,0,0,0,0,0,0,0,0,0,0,0,0,0,0,0,0,0,0,0,0,0,0"/>
                </v:shape>
                <v:shape id="Freeform 531" o:spid="_x0000_s1108" style="position:absolute;left:30772;top:38023;width:6115;height:5169;visibility:visible;mso-wrap-style:square;v-text-anchor:top" coordsize="963,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LWesIA&#10;AADdAAAADwAAAGRycy9kb3ducmV2LnhtbERPz2vCMBS+D/wfwhO8zdQKZVSjjEGhzF2sXrw9mmfS&#10;rXmpTabdf78cBjt+fL+3+8n14k5j6DwrWC0zEMSt1x0bBedT9fwCIkRkjb1nUvBDAfa72dMWS+0f&#10;fKR7E41IIRxKVGBjHEopQ2vJYVj6gThxVz86jAmORuoRHync9TLPskI67Dg1WBzozVL71Xw7Beuj&#10;/bg05lRd6uKziO+HG3a+UGoxn143ICJN8V/85661gjxfp7npTXoC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0tZ6wgAAAN0AAAAPAAAAAAAAAAAAAAAAAJgCAABkcnMvZG93&#10;bnJldi54bWxQSwUGAAAAAAQABAD1AAAAhwMAAAAA&#10;" path="m160,r15,l202,r28,2l255,2r28,l310,2r23,l361,2r27,l413,r28,l468,r,2l468,23r,5l468,55r3,28l471,108r,27l494,135r27,l549,135r27,l604,135r,28l604,188r,28l604,243r2,l631,243r27,l686,243r25,l713,271r26,l741,296r27,2l768,323r26,l796,351r,27l823,378r28,l878,378r28,l931,378r27,l958,404r,27l958,459r,27l961,512r,27l961,566r,28l961,619r,28l961,674r,26l963,727r,27l963,780r,27l937,807r-27,l882,807r-25,l830,807r-26,l777,807r-28,l722,807r-25,l669,807r-27,2l616,809r-27,l561,809r-27,l509,809r-28,l454,809r-26,l401,809r-19,l373,809r-25,l321,809r-28,3l268,812r-28,l213,812r-13,l187,812r-23,l164,814r-27,l109,812r-25,l57,812r-28,l21,812,,812r,-3l,784r,-2l,757r,-3l,750,,727,,702,,674,,649r,-2l,621,,594,,566r21,l29,569r28,l82,571r27,l137,571r4,l164,571r,-26l162,543r,-25l162,490r,-27l162,435r2,-29l162,406r,-25l162,378r,-25l162,326r,-28l162,271r2,-28l164,218r-2,-28l162,163r,-28l162,108r,-25l162,55,160,28,160,xe" fillcolor="#8400a8" strokecolor="#6e6e6e" strokeweight=".3pt">
                  <v:path arrowok="t" o:connecttype="custom" o:connectlocs="92740992,806469;134272827,806469;177820771,0;188707757,11290562;189917422,33468452;210078507,54436639;243545909,65727201;244352352,97985950;286690631,97985950;309674268,120163840;320158032,130244699;320964476,152422589;343141669,152422589;386286391,152422589;386286391,185084572;387496057,206455993;387496057,249602070;388302500,293151381;377818736,325410129;334674013,325410129;291126070,325410129;248384569,326216598;215320389,326216598;193949639,326216598;172578889,326216598;140321153,326216598;96773209,327426301;75402458,327426301;43951166,327426301;8467656,327426301;0,316135739;0,304038708;0,283070522;0,271779959;0,250408538;0,239521211;8467656,228230648;22983637,229440352;43951166,230246820;66128359,230246820;65321916,218956258;65321916,197584837;65321916,175406947;66128359,163713151;65321916,153632292;65321916,142341729;65321916,120163840;66128359,87905091;65321916,43549311;64515472,11290562" o:connectangles="0,0,0,0,0,0,0,0,0,0,0,0,0,0,0,0,0,0,0,0,0,0,0,0,0,0,0,0,0,0,0,0,0,0,0,0,0,0,0,0,0,0,0,0,0,0,0,0,0,0"/>
                </v:shape>
                <v:shape id="Freeform 532" o:spid="_x0000_s1109" style="position:absolute;left:17233;top:39541;width:4337;height:4750;visibility:visible;mso-wrap-style:square;v-text-anchor:top" coordsize="683,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WZ+MYA&#10;AADdAAAADwAAAGRycy9kb3ducmV2LnhtbESPQWsCMRSE70L/Q3iF3mq2WxBdjSKFQk+lWqU9PjbP&#10;zermZUni7uqvN4WCx2FmvmEWq8E2oiMfascKXsYZCOLS6ZorBbvv9+cpiBCRNTaOScGFAqyWD6MF&#10;Ftr1vKFuGyuRIBwKVGBibAspQ2nIYhi7ljh5B+ctxiR9JbXHPsFtI/Msm0iLNacFgy29GSpP27NV&#10;sL/+fH0e/a/sZoam/nruN8NkrdTT47Ceg4g0xHv4v/2hFeT56wz+3qQn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WZ+MYAAADdAAAADwAAAAAAAAAAAAAAAACYAgAAZHJz&#10;L2Rvd25yZXYueG1sUEsFBgAAAAAEAAQA9QAAAIsDAAAAAA==&#10;" path="m463,6r27,l518,6r25,l545,6r26,l573,6r23,2l600,8r23,l626,8r25,l676,8r,26l676,61r,26l676,114r2,28l678,169r,25l678,196r,26l678,249r,28l678,304r,26l680,330r,21l680,380r,26l680,433r,25l683,488r-28,l628,486r-17,l611,492r-9,l602,513r,26l602,553r-25,l550,553r-28,l495,553r-26,l467,553r-25,l442,566r,28l442,619r,2l442,646r-26,l389,646r-30,l332,646r-27,-2l277,644r-27,l222,644r-25,-2l195,642r,2l195,646r-2,5l193,653r,2l193,659r-3,4l190,665r-2,3l186,668r-2,2l182,670r-4,l178,668r-2,-5l176,661r-2,l174,663r-3,l169,663r,2l169,663r,-2l167,661r2,-2l167,659r,-2l167,655r,-2l167,651r,-2l165,649r,-3l165,644r,-2l165,640r,-2l167,636r,-2l169,634r,-2l169,630r-2,l167,627r-2,l165,625r-2,l163,623r-2,l159,621r-2,l155,621r-3,l150,621r-2,l148,619r-2,l144,619r-2,l142,621r-2,l140,619r,-2l138,617r,-2l138,613r-2,l136,611r-3,l131,611r,2l131,615r,2l131,619r-2,l127,619r-2,l125,617r-2,l123,615r-2,-2l121,611r,-3l119,608r,3l119,613r-2,l117,615r-3,l114,617r-2,l112,619r,2l112,623r,2l110,627r-2,l108,625r-2,l106,623r2,l108,621r,-2l108,615r-2,l104,615r-2,l100,615r-2,l98,617r-5,l91,617r-2,l89,619r-2,l87,621r-2,l85,623r-2,l81,625r,-2l81,621r-2,-2l81,617r2,-2l85,615r,-2l85,611r-2,l83,608r-2,l81,606r-2,l79,608r-3,l76,611r,2l76,615r,2l76,619r,2l76,623r,2l76,627r-2,l72,627r,3l74,630r2,l79,630r,2l76,632r,2l74,634r,2l72,636r-2,l70,638r-2,l68,636r-2,l66,634r,-2l66,630r,-3l68,627r,-2l66,623r-2,l62,623r-2,l57,623r,2l57,627r3,3l60,632r,2l57,634r,2l55,636r,2l55,640r2,l60,642r2,l64,642r,2l64,646r,3l64,651r,4l64,657r,2l64,661r-2,l60,661r-3,l55,661r-2,l53,663r-2,l51,665r-2,l49,668r,2l49,672r,2l49,676r-2,2l47,680r2,2l49,684r2,l51,687r2,l53,689r,2l53,693r,2l53,697r,2l53,701r-2,l49,703r-2,l45,703r-2,3l43,708r,2l41,710r-3,l36,710r-2,l32,710r,2l30,714r,2l30,718r,2l30,722r2,l32,725r,2l34,729r-2,l32,731r,2l30,733r,2l30,737r-2,l28,739r-2,3l26,744r-2,l24,748r-2,l22,746r,-2l22,742r,-3l19,737r,-2l19,733r-2,l17,731r,-2l15,729r,-4l13,722r,-2l13,718r-2,l11,716r,-2l11,712,9,710r,-2l9,706,7,703r,-2l7,699r,-2l7,695r,-2l7,691r,-2l7,687r,-5l7,680r,-2l7,676r2,l9,674r,-2l9,670r,-2l9,665r,-2l9,661r2,-2l11,657r,-2l13,655r,-2l13,651r2,-2l15,646r2,-2l19,642r,-2l22,640r,-2l24,638r2,-2l28,634r2,-2l30,630r2,l32,627r,-4l32,621r,-2l34,617r,-2l38,608r,-2l41,606r,-4l43,602r,-2l43,598r,-2l43,594r,-2l41,589r,-2l41,585r,-2l41,581r,-4l41,575r,-2l41,570r,-2l41,564r,-2l41,560r,-2l41,556r-3,-3l38,551r,-2l38,547r-2,-2l36,543r,-2l36,539r,-2l34,534r,-2l34,530r,-2l34,526r,-2l34,522r,-2l34,515r-2,-2l32,511r-2,l30,509r-2,-2l26,505r,-2l24,503r-2,-2l22,499r-3,-5l17,490r,-2l17,486r,-2l17,482r,-2l17,477r,-2l19,473r,-2l19,469r,-2l22,465r,-2l22,461r,-3l22,456r,-2l22,452r,-2l22,448r2,-2l24,444r2,-2l26,437r2,l28,435r,-2l28,431r,-2l28,427r,-2l28,423r,-3l28,418r-2,-2l26,414r-2,-2l24,410r-2,-2l19,401r,-2l17,397r,-2l15,391r,-2l15,387r,-3l15,382r,-2l15,378r,-2l15,370r,-2l13,365r,-2l13,361r,-2l13,357r,-2l13,353r-2,l11,351r,-5l9,344r,-2l9,340r,-2l7,330r,-3l7,325,5,323r,-2l5,319r,-2l5,315r,-4l2,306r,-2l2,300r,-2l2,296r,-2l2,292,,289r,-2l2,283r,-2l2,279r,-2l2,275r3,-2l5,270r,-2l5,266,2,262r3,l5,260r,-2l5,256r2,-3l9,251r,-2l11,249r,-2l11,245r2,-4l13,237r,-3l15,232r,-2l15,228r,-2l13,224r,-2l13,220r,-2l13,215r,-2l13,211r-2,l13,209r,-2l13,205r,-2l13,201r,-2l11,194r,-6l11,186r,-2l11,182r,-2l11,177r,-2l11,173r,-2l11,169r,-2l13,165r,-2l13,161r2,l15,158r,-2l17,154r,-2l17,150r,-2l17,146r2,-4l19,139r,-2l19,135r,-2l19,131r,-2l19,127r,-2l19,123r,-3l22,116r,-2l22,112r2,-4l26,106r4,-7l30,97r2,-2l34,87r2,l38,82r,-2l38,78r3,l41,76r2,-2l43,72r2,l45,70r,-2l47,68r,-3l47,63r,-2l49,61r,-2l49,55r,-2l51,51r,-2l51,46r2,l53,44r,-2l53,40r2,l55,38r,-2l55,32r2,l57,30r3,-5l62,23r,-2l62,19r2,-2l64,15r,-2l64,11r,-3l64,6r,-2l64,2,64,,91,r28,l144,2r2,l171,2r28,l226,2r28,l279,2r28,2l334,4r28,l383,4r27,l435,6r3,l463,6xe" fillcolor="#8400a8" strokecolor="#6e6e6e" strokeweight=".3pt">
                  <v:path arrowok="t" o:connecttype="custom" o:connectlocs="252415940,3225949;273383398,89520096;275399500,196782914;210481023,222993753;156852717,260495415;77821528,262511633;71773223,269366776;68144239,265737583;66531358,258075953;65724917,252027298;58063731,249607836;53628307,246381886;49596103,247994861;45160679,248801348;43547798,250414323;35886611,248801348;32660848,248801348;30644747,245172155;29031865,252833785;28225425,256462978;26612543,251220810;22983560,256462978;25806102,262511633;20564238,267350558;19757797,275818675;20564238,282673817;12903051,286303010;12903051,293964640;9677288,301626270;6854746,293964640;3628983,285496523;2822542,275012187;3628983,266544070;7661187,258075953;12903051,250414323;17338475,240333231;16532034,229848896;14515933,219767804;13709492,210493199;8870848,202025082;7661187,190734259;8870848,181459654;11290170,172185050;7661187,160894227;6048305,149200160;4435424,139522312;2016102,127828245;0,115730935;2016102,105649843;5241865,95568751;5241865,85890903;4435424,75003324;5241865,65728719;7661187,56050871;8870848,45969779;15322373,31453007;18951357,24597864;21370679,16129747;25806102,6855143;58063731,806487;165320344,1612975" o:connectangles="0,0,0,0,0,0,0,0,0,0,0,0,0,0,0,0,0,0,0,0,0,0,0,0,0,0,0,0,0,0,0,0,0,0,0,0,0,0,0,0,0,0,0,0,0,0,0,0,0,0,0,0,0,0,0,0,0,0,0,0,0"/>
                </v:shape>
                <v:shape id="Freeform 533" o:spid="_x0000_s1110" style="position:absolute;left:25615;top:39566;width:5157;height:6173;visibility:visible;mso-wrap-style:square;v-text-anchor:top" coordsize="812,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pq78EA&#10;AADcAAAADwAAAGRycy9kb3ducmV2LnhtbERPTWvCQBC9F/wPywi91Y1iRaOrSEDoydLYQ70N2TEJ&#10;ZmdDdqOxv75zKHh8vO/NbnCNulEXas8GppMEFHHhbc2lge/T4W0JKkRki41nMvCgALvt6GWDqfV3&#10;/qJbHkslIRxSNFDF2KZah6Iih2HiW2LhLr5zGAV2pbYd3iXcNXqWJAvtsGZpqLClrKLimvdOerPs&#10;84D5/vLTrPr3JerT8dz/GvM6HvZrUJGG+BT/uz+sgflc1soZOQJ6+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Kau/BAAAA3AAAAA8AAAAAAAAAAAAAAAAAmAIAAGRycy9kb3du&#10;cmV2LnhtbFBLBQYAAAAABAAEAPUAAACGAwAAAAA=&#10;" path="m5,2r25,l57,,85,r27,l138,r2,l165,r26,l218,r27,l245,28r,25l245,80r3,28l248,135r,28l248,190r,28l248,243r,28l248,277r2,21l250,326r27,l294,326r8,l330,326r23,l355,326r26,l383,326r25,l410,326r26,l463,326r11,l490,326r26,l543,323r28,l596,326r28,l651,326r2,l676,326r28,-3l729,323r2,l757,323r27,l812,323r,28l812,378r,26l812,406r,25l812,459r,25l812,507r,4l812,514r,25l812,541r,25l786,566r-27,l731,566r-25,l678,566r-25,3l653,594r,27l653,649r,27l653,702r,27l653,740r,17l653,784r,25l653,837r,27l653,892r,23l653,917r-25,l600,917r-27,2l547,919r-27,l493,919r-19,l465,919r-25,l412,919r-27,l357,919r-25,l305,919r-11,l279,919r-2,l252,919r-28,l197,919r-28,l169,945r,25l169,972r-23,l142,972r-21,l115,972r-3,l93,972r-4,l66,972r-4,l53,972r-12,l34,972r-21,l7,972r,-2l7,945r,-28l7,892r,-2l7,864r,-2l7,837r,-2l7,809r,-27l7,754r,-2l7,740,5,727r,-2l5,699r,-27l5,645r,-28l5,590r,-28l5,535,3,507r,-27l3,452r,-27l3,423r,-28l,368,,340,,326r5,l7,326r,-28l7,277r,-4l7,245r,-27l7,190r,-27l5,138r,-28l5,83,5,55,5,30,5,2xe" fillcolor="#8400a8" strokecolor="#6e6e6e" strokeweight=".3pt">
                  <v:path arrowok="t" o:connecttype="custom" o:connectlocs="45168207,0;66542448,0;98805453,0;100015315,54442607;100015315,65734407;100015315,109288492;111710655,131468814;142360509,131468814;164541325,131468814;186722141,131468814;197610905,131468814;218985146,130258978;251651438,131468814;272622392,131468814;294803208,130258978;327469500,130258978;327469500,152439299;327469500,163731099;327469500,185104864;327469500,207285185;316984023,228255671;273428967,228255671;263346778,239547471;263346778,293990078;263346778,316170399;263346778,368999892;231083773,370613006;187528716,370613006;143973659,370613006;118566543,370613006;90336414,370613006;68155598,391986770;45168207,391986770;25003829,391986770;5242738,391986770;2823013,381098249;2823013,358917927;2823013,337544163;2823013,315363842;2823013,298426142;2016438,281891720;2016438,248822878;2016438,237934356;2016438,215754035;1209863,193573714;1209863,159295035;0,148406514;2016438,131468814;2823013,110095050;2823013,87914728;2016438,44360643" o:connectangles="0,0,0,0,0,0,0,0,0,0,0,0,0,0,0,0,0,0,0,0,0,0,0,0,0,0,0,0,0,0,0,0,0,0,0,0,0,0,0,0,0,0,0,0,0,0,0,0,0,0,0"/>
                </v:shape>
                <v:shape id="Freeform 534" o:spid="_x0000_s1111" style="position:absolute;left:21526;top:39579;width:4134;height:6172;visibility:visible;mso-wrap-style:square;v-text-anchor:top" coordsize="651,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gk38QA&#10;AADdAAAADwAAAGRycy9kb3ducmV2LnhtbERPS2vCQBC+C/6HZQRvuqkpUqKbIKUvqAeN0fOQnSbR&#10;7GzIrpr++26h0Nt8fM9ZZ4NpxY1611hW8DCPQBCXVjdcKSgOr7MnEM4ja2wtk4JvcpCl49EaE23v&#10;vKdb7isRQtglqKD2vkukdGVNBt3cdsSB+7K9QR9gX0nd4z2Em1YuomgpDTYcGmrs6Lmm8pJfjYKX&#10;7dtpcdnHu0I+FuXnecPn7fFdqelk2KxAeBr8v/jP/aHD/GUcw+834QS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IJN/EAAAA3QAAAA8AAAAAAAAAAAAAAAAAmAIAAGRycy9k&#10;b3ducmV2LnhtbFBLBQYAAAAABAAEAPUAAACJAwAAAAA=&#10;" path="m328,r27,l383,r25,l435,r28,l488,r26,l539,r2,l566,r28,l621,r28,l649,28r,25l649,81r,27l649,136r2,25l651,188r,28l651,243r,28l651,275r,21l651,324r-2,l644,324r,14l644,366r3,27l647,421r,2l647,450r,28l647,505r2,28l649,560r,28l649,615r,28l649,670r,27l649,723r,2l651,738r,12l651,752r,28l651,807r,26l651,835r,25l651,862r,26l651,890r,25l651,943r,25l651,970r-13,l623,970r-12,l596,970r-13,l577,970r-6,l556,970r-13,2l528,972r-12,l503,970r-15,l463,970r-4,l435,970r-4,l408,970r-4,l380,970r-2,l355,970r-4,l328,970r-7,l300,970r-6,l273,970r-7,l247,970r-6,l220,968r-9,l192,968r-8,l165,968r-11,l140,968r-11,l112,968r-10,l85,968r-13,l59,968r-12,l45,968r-13,l17,968r-13,l4,938,7,913r,-27l7,858r,-27l7,805r,-27l7,750r,-27l7,695r,-25l7,643r,-28l7,588r,-26l7,535r,-28l7,482,4,452r,-25l4,400r,-26l4,345r,-21l2,324r,-26l2,271r,-28l2,216r,-26l2,188r,-25l2,136,,108,,81,,55,,28,,2r30,l57,2r28,l112,2r28,l165,r27,l220,r27,l275,r25,l328,xe" fillcolor="#8400a8" strokecolor="#6e6e6e" strokeweight=".3pt">
                  <v:path arrowok="t" o:connecttype="custom" o:connectlocs="164521770,0;207265171,0;228233631,0;261702521,0;261702521,43547030;262509000,75804089;262509000,97980818;262509000,110883641;259686323,130641090;259686323,147576046;260896041,158462804;260896041,170559201;260896041,203622687;261702521,214912657;261702521,237089386;261702521,247976143;261702521,270152871;261702521,291523173;262509000,302409931;262509000,314506328;262509000,335876630;262509000,347569814;262509000,368940115;262509000,390310417;246379415,391116844;232669267,391116844;212910525,391923270;196780940,391116844;173796281,391116844;152424581,391116844;129439922,391116844;107261742,391116844;85083562,390310417;62098903,390310417;41130442,390310417;18952263,390310417;1612959,390310417;2822677,357246931;2822677,313699901;2822677,270152871;2822677,226605841;1612959,182252385;1612959,139108568;806479,120157546;806479,87094060;806479,54837001;0,11289971;12097189,806426;34275369,806426;56453548,806426;99600189,0" o:connectangles="0,0,0,0,0,0,0,0,0,0,0,0,0,0,0,0,0,0,0,0,0,0,0,0,0,0,0,0,0,0,0,0,0,0,0,0,0,0,0,0,0,0,0,0,0,0,0,0,0,0,0"/>
                </v:shape>
                <v:shape id="Freeform 535" o:spid="_x0000_s1112" style="position:absolute;left:41014;top:39833;width:4426;height:3867;visibility:visible;mso-wrap-style:square;v-text-anchor:top" coordsize="697,6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nNGcUA&#10;AADdAAAADwAAAGRycy9kb3ducmV2LnhtbESPzWrDMBCE74G+g9hAb4mcpATXiRJKocbtLT8PsLU2&#10;lom1Mpbqn7evCoXcdpnZ+Wb3x9E2oqfO144VrJYJCOLS6ZorBdfLxyIF4QOyxsYxKZjIw/HwNNtj&#10;pt3AJ+rPoRIxhH2GCkwIbSalLw1Z9EvXEkft5jqLIa5dJXWHQwy3jVwnyVZarDkSDLb0bqi8n39s&#10;5Oafr3liML236ebyPRVr/KpzpZ7n49sORKAxPMz/14WO9bebF/j7Jo4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yc0ZxQAAAN0AAAAPAAAAAAAAAAAAAAAAAJgCAABkcnMv&#10;ZG93bnJldi54bWxQSwUGAAAAAAQABAD1AAAAigMAAAAA&#10;" path="m76,19r28,-2l131,17r25,-2l182,15r27,-2l237,11r27,l292,9,317,7r27,l372,5r25,l425,3,450,r17,l465,19r8,l499,19r27,l551,19r28,-2l604,17r28,l659,15r25,l691,15r2,28l693,68r,28l695,123r,25l695,176r,27l697,229r,25l695,254r-2,-2l693,250r-2,l691,248r-2,l687,246r-3,l682,243r-2,l678,246r-2,l674,248r,2l672,252r,2l670,256r,2l670,260r,2l670,265r-2,2l665,267r,2l663,269r-2,l659,271r-2,l655,271r-2,l651,271r-2,l646,271r,-2l644,269r-2,l640,267r-2,l636,267r-2,l634,269r-2,l630,269r-3,2l625,271r,2l623,273r-2,l619,275r,2l617,277r,2l615,281r-2,3l613,286r-2,2l611,290r-3,4l608,296r-2,2l606,300r,3l602,307r-2,2l598,311r,2l596,315r-2,4l592,324r,2l589,326r-2,l587,328r-2,l583,330r-2,l575,330r-2,2l570,332r,2l570,336r,2l570,341r3,2l575,343r2,l579,345r2,-2l583,343r2,-2l587,341r5,-3l594,338r,3l598,343r4,l602,345r2,2l604,349r,2l602,355r-2,2l598,360r-2,2l592,366r-3,2l587,370r,2l587,374r,7l587,383r,2l589,387r,2l592,389r4,l598,391r2,2l600,396r-4,8l596,406r-2,6l594,415r,2l596,419r,2l598,421r,2l604,429r2,5l608,436r,2l611,440r,2l613,442r2,l615,444r2,-2l621,438r,-2l623,436r,-2l623,431r,-2l625,429r,-2l627,427r3,l638,425r2,2l642,427r,2l642,431r2,3l642,436r,4l642,442r-2,l640,444r-2,l636,444r-2,l634,446r-2,l632,450r2,l634,453r2,4l636,461r,2l638,467r,5l638,474r,6l640,484r,4l640,491r,4l640,497r,4l638,505r,2l636,510r,2l632,514r-2,2l627,516r,2l623,524r2,5l623,533r-4,2l617,537r-2,2l613,539r-2,l611,541r-5,l604,541r-2,2l600,546r,2l598,550r,4l598,556r-2,l596,558r-2,l592,560r-3,l587,560r-2,l585,558r-2,l581,556r-2,l577,556r-2,2l575,560r,2l573,567r2,4l575,573r,2l575,577r2,4l577,584r,2l575,586r-5,2l564,588r-2,l560,588r-2,l554,588r-3,2l549,590r,2l547,592r-2,4l545,600r,3l545,605r2,l551,607r3,l562,607r2,2l537,609r-13,l524,584r-15,l484,584r-28,l431,586r-27,l393,586r2,-13l372,573r-2,l344,575r-2,l319,575r-4,l292,577r-5,l264,579r-4,l237,579r-2,l209,581r-2,l182,584r-2,l154,584r-19,l127,584r,2l102,586r-3,l74,588r-2,l64,588r-19,l19,590r-2,l17,562r,-27l15,507r,-27l13,453r,-28l11,400r,-28l9,345r,-28l9,290,6,262r,-25l4,210r,-28l2,157r,-28l2,102,2,74,,49,,22r23,l51,19r25,xe" fillcolor="#fa0" strokecolor="#6e6e6e" strokeweight=".3pt">
                  <v:path arrowok="t" o:connecttype="custom" o:connectlocs="95565405,4435314;171372561,1209631;222179485,7660998;279438082,17338047;281051000,92335182;278631623,99996180;272583179,99189759;270163802,104028284;269357343,107657177;266534736,108463598;264115359,109270019;259679834,108463598;257260456,107657177;252824931,109270019;249599095,111689281;247179717,115318175;244357110,122172752;240324815,127011277;236695749,132253012;229840846,133865854;231050535,138301168;235889290,137494747;242744192,139107589;240324815,145962166;236695749,154429584;241131274,157655267;240324815,163703423;241131274,169751579;246373258,178218998;250405554,176606156;251212013,173783683;252824931,172170842;258066915,172170842;258873374,172170842;259679834,174993315;258873374,177412577;256453997,179025419;255647538,182654312;257260456,193540993;258066915,202008412;256453997,206443726;252018472,213298303;246373258,217330407;241937733,220959300;239518356,224991404;235889290,224991404;231856994,224991404;231856994,232652402;226615010,237087717;220566567,238700558;223389174,244748714;211292287,235474875;162904740,236281296;138710967,231845981;104839684,233458823;62097352,235474875;29838987,237087717;6854902,226604246;4435525,161284161;1612918,84674184;0,19757310" o:connectangles="0,0,0,0,0,0,0,0,0,0,0,0,0,0,0,0,0,0,0,0,0,0,0,0,0,0,0,0,0,0,0,0,0,0,0,0,0,0,0,0,0,0,0,0,0,0,0,0,0,0,0,0,0,0,0,0,0,0,0,0,0"/>
                </v:shape>
                <v:shape id="Freeform 536" o:spid="_x0000_s1113" style="position:absolute;left:14382;top:40925;width:4369;height:6287;visibility:visible;mso-wrap-style:square;v-text-anchor:top" coordsize="688,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SSqsIA&#10;AADdAAAADwAAAGRycy9kb3ducmV2LnhtbERPTWsCMRC9F/ofwhS81WS1XWQ1ihQEhXqoil6Hzbi7&#10;NJksm6jbf98Igrd5vM+ZLXpnxZW60HjWkA0VCOLSm4YrDYf96n0CIkRkg9YzafijAIv568sMC+Nv&#10;/EPXXaxECuFQoIY6xraQMpQ1OQxD3xIn7uw7hzHBrpKmw1sKd1aOlMqlw4ZTQ40tfdVU/u4uTsPm&#10;mOW0sdnWnpq+/d7nann4UFoP3vrlFESkPj7FD/fapPn5+BPu36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tJKqwgAAAN0AAAAPAAAAAAAAAAAAAAAAAJgCAABkcnMvZG93&#10;bnJldi54bWxQSwUGAAAAAAQABAD1AAAAhwMAAAAA&#10;" path="m,2r2,l29,2r6,l38,2,40,,59,2r12,l86,2r2,l114,2r27,l166,4r28,l223,4r26,2l251,6r17,l276,8r2,l304,8r27,2l356,12r28,l411,12r28,2l447,14r17,l462,16r,3l462,23r-2,4l460,29r,2l458,31r,2l456,35r-2,3l454,40r,2l454,44r-3,l454,48r,2l454,52r,3l451,57r,2l451,61r,2l451,65r-2,4l449,71r2,3l451,76r,2l451,80r,2l451,86r,2l454,93r,4l454,99r,2l454,103r,2l456,107r,2l456,112r2,8l458,122r,2l458,126r2,2l460,133r,2l462,135r,2l462,139r,2l462,143r,2l462,147r2,3l464,152r,6l464,160r,2l464,164r,2l464,169r,2l464,173r2,4l466,179r2,2l468,183r3,7l473,192r,2l475,196r,2l477,200r,2l477,205r,2l477,209r,2l477,213r,2l477,217r,2l475,219r,5l473,226r,2l471,230r,2l471,234r,2l471,238r,2l471,243r,2l471,247r-3,2l468,251r,2l468,255r-2,2l466,259r,3l466,264r,2l466,268r,2l466,272r2,4l471,281r,2l473,285r2,l475,287r2,2l479,291r,2l481,293r,2l483,297r,5l483,304r,2l483,308r,2l483,312r,2l483,316r2,3l485,321r,2l485,325r,2l487,329r,2l487,333r,2l490,338r,2l490,342r,2l490,346r,4l490,352r,3l490,357r,2l490,363r,2l490,367r,2l490,371r2,3l492,376r,2l492,380r,2l492,384r-2,l490,388r-3,l487,390r-4,7l483,399r-2,2l481,403r,2l481,409r,3l479,412r,2l477,416r-2,2l473,420r-2,l471,422r-3,l468,424r-2,2l464,428r,3l462,433r,2l462,437r-2,l460,439r,2l458,443r,2l458,447r,3l458,452r,2l458,456r,2l456,458r,2l456,462r,2l456,469r,2l456,473r,2l456,477r,2l456,481r,2l456,485r2,3l458,490r,2l460,494r,2l460,498r,2l462,500r,2l462,504r2,3l464,511r2,l466,513r,2l468,515r,2l468,519r3,2l471,524r,2l471,528r,2l473,530r,2l473,534r,2l473,538r,2l473,543r,2l475,549r,2l475,553r2,4l477,559r2,l479,562r,2l481,564r,2l481,568r,2l483,570r,2l483,574r2,2l485,578r,3l487,583r,2l487,587r,2l487,591r,2l490,595r,2l490,600r,2l490,604r2,2l492,610r2,l494,612r2,2l496,616r2,l498,619r2,l500,621r,2l502,623r,2l502,627r,2l502,631r,2l500,635r,3l498,638r-2,2l496,642r-2,l494,644r-2,l492,646r-2,2l490,650r,2l490,654r,3l490,659r2,2l492,663r2,l494,665r2,l498,667r2,2l500,671r2,l502,674r2,l504,676r2,2l509,680r,2l509,684r2,2l511,688r,2l513,693r,2l513,697r,2l513,701r,2l513,705r,2l511,707r,2l511,712r,2l509,714r,2l509,718r,2l509,722r,2l509,726r,2l509,731r,2l511,739r,2l511,743r2,2l513,747r,3l515,754r,2l517,758r,4l519,764r4,7l525,773r3,4l530,777r,2l532,779r,2l534,781r2,4l538,788r2,2l542,792r2,2l544,796r3,2l547,800r2,2l551,804r,3l553,809r2,2l555,813r2,2l559,817r2,2l563,821r9,7l574,828r2,2l578,830r,2l580,832r2,l582,834r5,l589,834r2,l593,832r4,l599,830r2,l604,828r4,-2l610,824r2,-3l614,819r4,-2l620,815r3,-2l627,811r4,l633,809r2,l637,809r5,-2l644,807r2,l648,807r2,l652,807r2,l656,807r5,l663,807r2,l667,807r2,-3l671,804r4,3l677,807r3,l684,807r2,l688,809r-2,l684,811r-9,2l673,815r-8,4l663,819r-2,2l661,824r-3,2l656,828r,2l654,832r,2l652,834r,2l650,838r,2l648,843r-2,4l644,849r,2l642,853r,2l642,857r,2l642,862r,2l642,866r,2l642,870r,2l639,874r,2l639,878r-2,l637,881r-2,2l635,885r,2l635,889r-2,2l631,893r-4,4l627,900r-2,4l623,906r-3,4l618,912r,2l616,914r,2l614,919r-2,2l610,923r,2l608,925r,2l606,927r,2l604,929r-3,2l599,931r-2,2l595,933r-2,2l591,938r-2,2l587,942r-2,2l582,946r-2,2l578,950r-2,4l574,957r-4,2l568,963r-2,2l563,967r-2,2l561,971r-2,l557,976r-2,l551,978r,2l549,982r-5,l542,984r-4,2l536,986r-2,2l532,988r-4,l525,990r-2,l521,990r-4,l515,990r-2,l511,990r-2,l506,990r-2,l502,990r-2,l498,990r-2,-2l494,988r-2,l492,986r-5,-2l485,984r-2,-2l479,980r-2,-2l475,978r-2,-2l471,976r-3,-3l466,971r-2,l462,969r-2,-2l458,967r,-2l456,965r-2,-2l451,963r-2,-2l447,961r-2,l443,959r-2,l439,957r-2,-3l435,952r-3,-2l432,948r-2,-2l428,944r,-2l426,940r,-5l424,933r-2,-2l422,927r-2,-2l420,923r-2,-2l416,919r-3,-3l411,914r-2,l407,912r-2,-2l403,908r-2,-2l399,904r-2,-4l394,897r-2,-2l390,891r-2,l388,889r-2,l386,887r-2,-2l382,883r-2,-2l380,878r,-2l382,876r,-4l382,870r,-2l382,866r-2,-2l380,862r-2,-3l378,857r-3,-4l375,851r-2,-2l373,847r,-2l373,840r-2,-2l369,836r,-4l367,830r,-2l365,826r,-5l365,819r-2,-2l363,813r,-2l363,809r,-2l363,802r,-2l363,798r,-4l363,792r,-2l363,788r,-3l363,783r2,-2l365,779r-2,-2l363,775r,-2l363,769r-2,-3l361,764r,-2l361,760r-2,-4l359,754r-3,-2l356,750r-2,-3l352,745r,-2l350,741r-2,-4l348,735r-2,l346,733r,-2l346,728r,-2l344,724r,-2l344,720r,-2l342,718r,-2l340,714r,-2l337,709r,-2l335,705r,-2l333,701r,-2l331,697r,-4l329,693r,-3l329,688r-2,-2l327,684r-2,-2l323,676r,-2l321,669r-3,-2l318,665r,-2l316,663r,-2l314,659r,-2l312,654r,-2l312,650r,-2l312,646r,-2l312,642r,-2l314,638r2,-3l318,633r5,-2l325,627r2,-2l329,623r,-2l329,619r,-3l329,614r2,l331,612r,-2l333,608r2,-2l335,604r2,l337,602r3,-2l342,597r2,-2l346,593r2,l348,591r2,-2l352,587r2,-2l354,583r2,l356,581r3,l359,578r,-2l359,574r,-2l359,570r,-2l359,566r,-2l359,562r,-3l359,555r,-4l356,549r,-2l356,545r,-2l356,538r-2,-2l354,532r-2,-4l352,526r-2,-2l350,521r-2,l348,519r-2,-2l346,515r-2,l344,513r-2,-2l340,504r,-2l337,502r,-2l335,500r,-2l333,496r,-2l331,492r-2,-2l329,488r-2,-3l327,483r,-2l325,475r-2,-4l323,466r-2,-2l321,458r,-2l321,443r,-4l321,437r,-6l321,428r,-4l318,422r,-2l318,418r,-2l318,414r-2,-2l316,409r-2,-2l314,405r-2,-8l312,390r-2,-2l310,384r,-2l310,380r,-2l308,376r,-2l308,371r2,-2l310,367r,-2l310,363r,-2l310,359r,-4l310,352r,-2l310,346r,-2l308,344r,-2l308,340r-2,-2l306,335r-2,-2l304,331r,-2l304,327r,-2l304,323r2,-2l306,319r-2,-3l304,314r,-2l304,310r,-2l302,306r,-2l302,302r,-2l299,297r,-2l299,293r-2,-6l297,285r,-2l297,281r,-3l295,278r,-2l295,274r-2,-2l293,270r-2,l291,268r-2,l287,266r-2,-4l283,262r-3,-3l278,259r-4,-2l272,257r-2,l268,257r,-2l266,255r-2,l264,253r-3,l261,251r-2,l259,249r-2,-2l255,245r,-2l253,243r-2,-3l251,238r-2,l249,236r-2,-2l245,234r,-2l242,230r-2,-2l240,226r-2,l238,224r,-3l236,221r,-2l234,215r,-2l234,211r-2,l232,209r,-2l230,207r,-2l230,202r-2,l228,200r-3,l225,198r-2,l221,196r-2,l219,194r-2,l215,194r,-2l213,192r,-2l211,190r,-2l211,185r-2,l206,183r,-2l206,179r,-2l206,175r-2,l204,173r,-2l202,171r-2,-2l198,166r-2,-2l192,162r-2,l190,160r-3,l185,158r-2,l183,156r-2,l179,156r,-2l177,154r-2,l175,152r-2,l171,152r,-2l168,150r,-3l166,147r-2,-2l164,143r-2,l162,141r-2,l160,139r-2,l158,137r-2,l156,135r-2,-2l152,133r,-2l149,128r,-2l147,126r,-2l145,124r,-2l143,120r-2,-2l139,116r,-2l137,112r-2,-3l133,109r,-2l130,105r-2,l128,103r-2,l124,103r,-2l122,99r-2,l118,97r-2,l114,95r-3,-2l109,93r,-3l107,90r-2,-2l103,88r-2,-2l97,84,95,82r-3,l90,80,88,78r-2,l86,76r-2,l82,74r-2,l78,71r-2,l73,69r-2,l69,67r-2,l65,65r-2,l63,63r-2,l59,61r,-2l57,59r,-2l54,57r,-2l52,52,50,50,48,48r,-2l48,44r,-2l46,42r,-2l44,40r,-2l42,38r,-3l38,35r-3,l33,35r,-2l31,33r-2,l27,33,25,31r-2,l21,29r-2,l16,27r-2,l12,25r,-2l10,23,8,19,6,16r-2,l4,14r,-2l2,10,2,8,2,6,2,4,,2xe" fillcolor="#fa0" stroked="f">
                  <v:path arrowok="t" o:connecttype="custom" o:connectlocs="101214108,2419550;185491991,12501009;181862800,26211793;183879017,43955161;187104965,61295270;191540643,79845154;189927669,94362455;187911452,108879755;194766591,124203573;197589295,138720874;198395782,154851208;189927669,169368508;184685504,182272776;184685504,196790077;188717939,209291085;192347130,224614903;196379565,236712654;201621730,249616921;198395782,260504896;203234703,271796130;206057408,285103656;206863895,300427473;216944981,317767583;230655259,333897917;245978510,332284883;263721222,325429491;271382848,328655558;259688788,343172859;256059597,356883643;245978510,373013977;233074719,383095436;216944981,397612737;200815243,399225770;185491991,389950828;172588201,380675886;161700627,365352068;154039001,350834768;147990350,333897917;146377376,315751291;141941698,299620957;135893046,285910173;128231420,268973322;128231420,255262538;137102776,241955012;144764402,229857262;141135211,211307377;133473585,198403110;129441150,170981542;124198985,151625141;123392499,136301323;121779525,121784023;116537360,108073239;104440056,100411330;95971943,89120096;89116805,79038637;82261666,70570212;71374092,62101786;62905980,55246394;53631380,43955161;42340563,35486735;27823799,27018310;19355686,16936851;7661626,11694492" o:connectangles="0,0,0,0,0,0,0,0,0,0,0,0,0,0,0,0,0,0,0,0,0,0,0,0,0,0,0,0,0,0,0,0,0,0,0,0,0,0,0,0,0,0,0,0,0,0,0,0,0,0,0,0,0,0,0,0,0,0,0,0,0,0,0"/>
                </v:shape>
                <v:shape id="Freeform 537" o:spid="_x0000_s1114" style="position:absolute;left:14382;top:40925;width:4369;height:6287;visibility:visible;mso-wrap-style:square;v-text-anchor:top" coordsize="688,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BqjcMA&#10;AADdAAAADwAAAGRycy9kb3ducmV2LnhtbERPPWvDMBDdA/0P4grdYrmtMcWNEpqGgtc4GdrtbF0t&#10;U+tkLMVx/n0VCGS7x/u81Wa2vZho9J1jBc9JCoK4cbrjVsHx8LV8A+EDssbeMSm4kIfN+mGxwkK7&#10;M+9pqkIrYgj7AhWYEIZCSt8YsugTNxBH7teNFkOEYyv1iOcYbnv5kqa5tNhxbDA40Keh5q86WQVb&#10;zVn2c9jV27Q00/w9NJey9ko9Pc4f7yACzeEuvrlLHefnrzlcv4kn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BqjcMAAADdAAAADwAAAAAAAAAAAAAAAACYAgAAZHJzL2Rv&#10;d25yZXYueG1sUEsFBgAAAAAEAAQA9QAAAIgDAAAAAA==&#10;" path="m,2r2,l29,2r6,l38,2,40,,59,2r12,l86,2r2,l114,2r27,l166,4r28,l223,4r26,2l251,6r17,l276,8r2,l304,8r27,2l356,12r28,l411,12r28,2l447,14r17,l462,16r,3l462,23r-2,4l460,29r,2l458,31r,2l456,35r-2,3l454,40r,2l454,44r-3,l454,48r,2l454,52r,3l451,57r,2l451,61r,2l451,65r-2,4l449,71r2,3l451,76r,2l451,80r,2l451,86r,2l454,93r,4l454,99r,2l454,103r,2l456,107r,2l456,112r2,8l458,122r,2l458,126r2,2l460,133r,2l462,135r,2l462,139r,2l462,143r,2l462,147r2,3l464,152r,6l464,160r,2l464,164r,2l464,169r,2l464,173r2,4l466,179r2,2l468,183r3,7l473,192r,2l475,196r,2l477,200r,2l477,205r,2l477,209r,2l477,213r,2l477,217r,2l475,219r,5l473,226r,2l471,230r,2l471,234r,2l471,238r,2l471,243r,2l471,247r-3,2l468,251r,2l468,255r-2,2l466,259r,3l466,264r,2l466,268r,2l466,272r2,4l471,281r,2l473,285r2,l475,287r2,2l479,291r,2l481,293r,2l483,297r,5l483,304r,2l483,308r,2l483,312r,2l483,316r2,3l485,321r,2l485,325r,2l487,329r,2l487,333r,2l490,338r,2l490,342r,2l490,346r,4l490,352r,3l490,357r,2l490,363r,2l490,367r,2l490,371r2,3l492,376r,2l492,380r,2l492,384r-2,l490,388r-3,l487,390r-4,7l483,399r-2,2l481,403r,2l481,409r,3l479,412r,2l477,416r-2,2l473,420r-2,l471,422r-3,l468,424r-2,2l464,428r,3l462,433r,2l462,437r-2,l460,439r,2l458,443r,2l458,447r,3l458,452r,2l458,456r,2l456,458r,2l456,462r,2l456,469r,2l456,473r,2l456,477r,2l456,481r,2l456,485r2,3l458,490r,2l460,494r,2l460,498r,2l462,500r,2l462,504r2,3l464,511r2,l466,513r,2l468,515r,2l468,519r3,2l471,524r,2l471,528r,2l473,530r,2l473,534r,2l473,538r,2l473,543r,2l475,549r,2l475,553r2,4l477,559r2,l479,562r,2l481,564r,2l481,568r,2l483,570r,2l483,574r2,2l485,578r,3l487,583r,2l487,587r,2l487,591r,2l490,595r,2l490,600r,2l490,604r2,2l492,610r2,l494,612r2,2l496,616r2,l498,619r2,l500,621r,2l502,623r,2l502,627r,2l502,631r,2l500,635r,3l498,638r-2,2l496,642r-2,l494,644r-2,l492,646r-2,2l490,650r,2l490,654r,3l490,659r2,2l492,663r2,l494,665r2,l498,667r2,2l500,671r2,l502,674r2,l504,676r2,2l509,680r,2l509,684r2,2l511,688r,2l513,693r,2l513,697r,2l513,701r,2l513,705r,2l511,707r,2l511,712r,2l509,714r,2l509,718r,2l509,722r,2l509,726r,2l509,731r,2l511,739r,2l511,743r2,2l513,747r,3l515,754r,2l517,758r,4l519,764r4,7l525,773r3,4l530,777r,2l532,779r,2l534,781r2,4l538,788r2,2l542,792r2,2l544,796r3,2l547,800r2,2l551,804r,3l553,809r2,2l555,813r2,2l559,817r2,2l563,821r9,7l574,828r2,2l578,830r,2l580,832r2,l582,834r5,l589,834r2,l593,832r4,l599,830r2,l604,828r4,-2l610,824r2,-3l614,819r4,-2l620,815r3,-2l627,811r4,l633,809r2,l637,809r5,-2l644,807r2,l648,807r2,l652,807r2,l656,807r5,l663,807r2,l667,807r2,-3l671,804r4,3l677,807r3,l684,807r2,l688,809r-2,l684,811r-9,2l673,815r-8,4l663,819r-2,2l661,824r-3,2l656,828r,2l654,832r,2l652,834r,2l650,838r,2l648,843r-2,4l644,849r,2l642,853r,2l642,857r,2l642,862r,2l642,866r,2l642,870r,2l639,874r,2l639,878r-2,l637,881r-2,2l635,885r,2l635,889r-2,2l631,893r-4,4l627,900r-2,4l623,906r-3,4l618,912r,2l616,914r,2l614,919r-2,2l610,923r,2l608,925r,2l606,927r,2l604,929r-3,2l599,931r-2,2l595,933r-2,2l591,938r-2,2l587,942r-2,2l582,946r-2,2l578,950r-2,4l574,957r-4,2l568,963r-2,2l563,967r-2,2l561,971r-2,l557,976r-2,l551,978r,2l549,982r-5,l542,984r-4,2l536,986r-2,2l532,988r-4,l525,990r-2,l521,990r-4,l515,990r-2,l511,990r-2,l506,990r-2,l502,990r-2,l498,990r-2,-2l494,988r-2,l492,986r-5,-2l485,984r-2,-2l479,980r-2,-2l475,978r-2,-2l471,976r-3,-3l466,971r-2,l462,969r-2,-2l458,967r,-2l456,965r-2,-2l451,963r-2,-2l447,961r-2,l443,959r-2,l439,957r-2,-3l435,952r-3,-2l432,948r-2,-2l428,944r,-2l426,940r,-5l424,933r-2,-2l422,927r-2,-2l420,923r-2,-2l416,919r-3,-3l411,914r-2,l407,912r-2,-2l403,908r-2,-2l399,904r-2,-4l394,897r-2,-2l390,891r-2,l388,889r-2,l386,887r-2,-2l382,883r-2,-2l380,878r,-2l382,876r,-4l382,870r,-2l382,866r-2,-2l380,862r-2,-3l378,857r-3,-4l375,851r-2,-2l373,847r,-2l373,840r-2,-2l369,836r,-4l367,830r,-2l365,826r,-5l365,819r-2,-2l363,813r,-2l363,809r,-2l363,802r,-2l363,798r,-4l363,792r,-2l363,788r,-3l363,783r2,-2l365,779r-2,-2l363,775r,-2l363,769r-2,-3l361,764r,-2l361,760r-2,-4l359,754r-3,-2l356,750r-2,-3l352,745r,-2l350,741r-2,-4l348,735r-2,l346,733r,-2l346,728r,-2l344,724r,-2l344,720r,-2l342,718r,-2l340,714r,-2l337,709r,-2l335,705r,-2l333,701r,-2l331,697r,-4l329,693r,-3l329,688r-2,-2l327,684r-2,-2l323,676r,-2l321,669r-3,-2l318,665r,-2l316,663r,-2l314,659r,-2l312,654r,-2l312,650r,-2l312,646r,-2l312,642r,-2l314,638r2,-3l318,633r5,-2l325,627r2,-2l329,623r,-2l329,619r,-3l329,614r2,l331,612r,-2l333,608r2,-2l335,604r2,l337,602r3,-2l342,597r2,-2l346,593r2,l348,591r2,-2l352,587r2,-2l354,583r2,l356,581r3,l359,578r,-2l359,574r,-2l359,570r,-2l359,566r,-2l359,562r,-3l359,555r,-4l356,549r,-2l356,545r,-2l356,538r-2,-2l354,532r-2,-4l352,526r-2,-2l350,521r-2,l348,519r-2,-2l346,515r-2,l344,513r-2,-2l340,504r,-2l337,502r,-2l335,500r,-2l333,496r,-2l331,492r-2,-2l329,488r-2,-3l327,483r,-2l325,475r-2,-4l323,466r-2,-2l321,458r,-2l321,443r,-4l321,437r,-6l321,428r,-4l318,422r,-2l318,418r,-2l318,414r-2,-2l316,409r-2,-2l314,405r-2,-8l312,390r-2,-2l310,384r,-2l310,380r,-2l308,376r,-2l308,371r2,-2l310,367r,-2l310,363r,-2l310,359r,-4l310,352r,-2l310,346r,-2l308,344r,-2l308,340r-2,-2l306,335r-2,-2l304,331r,-2l304,327r,-2l304,323r2,-2l306,319r-2,-3l304,314r,-2l304,310r,-2l302,306r,-2l302,302r,-2l299,297r,-2l299,293r-2,-6l297,285r,-2l297,281r,-3l295,278r,-2l295,274r-2,-2l293,270r-2,l291,268r-2,l287,266r-2,-4l283,262r-3,-3l278,259r-4,-2l272,257r-2,l268,257r,-2l266,255r-2,l264,253r-3,l261,251r-2,l259,249r-2,-2l255,245r,-2l253,243r-2,-3l251,238r-2,l249,236r-2,-2l245,234r,-2l242,230r-2,-2l240,226r-2,l238,224r,-3l236,221r,-2l234,215r,-2l234,211r-2,l232,209r,-2l230,207r,-2l230,202r-2,l228,200r-3,l225,198r-2,l221,196r-2,l219,194r-2,l215,194r,-2l213,192r,-2l211,190r,-2l211,185r-2,l206,183r,-2l206,179r,-2l206,175r-2,l204,173r,-2l202,171r-2,-2l198,166r-2,-2l192,162r-2,l190,160r-3,l185,158r-2,l183,156r-2,l179,156r,-2l177,154r-2,l175,152r-2,l171,152r,-2l168,150r,-3l166,147r-2,-2l164,143r-2,l162,141r-2,l160,139r-2,l158,137r-2,l156,135r-2,-2l152,133r,-2l149,128r,-2l147,126r,-2l145,124r,-2l143,120r-2,-2l139,116r,-2l137,112r-2,-3l133,109r,-2l130,105r-2,l128,103r-2,l124,103r,-2l122,99r-2,l118,97r-2,l114,95r-3,-2l109,93r,-3l107,90r-2,-2l103,88r-2,-2l97,84,95,82e" filled="f" strokecolor="#6e6e6e" strokeweight=".3pt">
                  <v:path arrowok="t" o:connecttype="custom" o:connectlocs="101214108,2419550;185491991,12501009;181862800,26211793;183879017,43955161;187104965,61295270;191540643,79845154;189927669,94362455;187911452,108879755;194766591,124203573;197589295,138720874;198395782,154851208;189927669,169368508;184685504,182272776;184685504,196790077;188717939,209291085;192347130,224614903;196379565,236712654;201621730,249616921;198395782,260504896;203234703,271796130;206057408,285103656;206863895,300427473;216944981,317767583;230655259,333897917;245978510,332284883;263721222,325429491;271382848,328655558;259688788,343172859;256059597,356883643;245978510,373013977;233074719,383095436;216944981,397612737;200815243,399225770;185491991,389950828;172588201,380675886;161700627,365352068;154039001,350834768;147990350,333897917;146377376,315751291;141941698,299620957;135893046,285910173;128231420,268973322;128231420,255262538;137102776,241955012;144764402,229857262;141135211,211307377;133473585,198403110;129441150,170981542;124198985,151625141;123392499,136301323;121779525,121784023;116537360,108073239;104440056,100411330;95971943,89120096;89116805,79038637;82261666,70570212;71374092,62101786;62905980,55246394;53631380,43955161;42340563,35486735" o:connectangles="0,0,0,0,0,0,0,0,0,0,0,0,0,0,0,0,0,0,0,0,0,0,0,0,0,0,0,0,0,0,0,0,0,0,0,0,0,0,0,0,0,0,0,0,0,0,0,0,0,0,0,0,0,0,0,0,0,0,0,0"/>
                </v:shape>
                <v:shape id="Freeform 538" o:spid="_x0000_s1115" style="position:absolute;left:14382;top:40938;width:604;height:508;visibility:visible;mso-wrap-style:square;v-text-anchor:top" coordsize="9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EN9sYA&#10;AADdAAAADwAAAGRycy9kb3ducmV2LnhtbESPQW/CMAyF70j7D5EncYN0MCgqBITYJnHhMOiFm9WY&#10;tKxxqiSD7t8vk5B2s/Xe9/y82vS2FTfyoXGs4GWcgSCunG7YKChPH6MFiBCRNbaOScEPBdisnwYr&#10;LLS78yfdjtGIFMKhQAV1jF0hZahqshjGriNO2sV5izGt3kjt8Z7CbSsnWTaXFhtOF2rsaFdT9XX8&#10;tqnG4ZqXOm73vny/5pfzmzm8zoxSw+d+uwQRqY//5ge914mbT3P4+yaN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fEN9sYAAADdAAAADwAAAAAAAAAAAAAAAACYAgAAZHJz&#10;L2Rvd25yZXYueG1sUEsFBgAAAAAEAAQA9QAAAIsDAAAAAA==&#10;" path="m95,80r-3,l90,78,88,76r-2,l86,74r-2,l82,72r-2,l78,69r-2,l73,67r-2,l69,65r-2,l65,63r-2,l63,61r-2,l59,59r,-2l57,57r,-2l54,55r,-2l52,50,50,48,48,46r,-2l48,42r,-2l46,40r,-2l44,38r,-2l42,36r,-3l38,33r-3,l33,33r,-2l31,31r-2,l27,31,25,29r-2,l21,27r-2,l16,25r-2,l12,23r,-2l10,21,8,17,6,14r-2,l4,12r,-2l2,8,2,6,2,4,2,2,,e" filled="f" strokecolor="#6e6e6e" strokeweight=".3pt">
                  <v:path arrowok="t" o:connecttype="custom" o:connectlocs="38354000,32258000;37142821,32258000;36335368,31451550;35527916,30645100;34720463,30645100;34720463,29838650;33913011,29838650;33105558,29032200;32298105,29032200;31490653,27822525;30683200,27822525;29472021,27016075;28664568,27016075;27857116,26209625;27049663,26209625;26242211,25403175;25434758,25403175;25434758,24596725;24627305,24596725;23819853,23790275;23819853,22983825;23012400,22983825;23012400,22177375;21801221,22177375;21801221,21370925;20993768,20161250;20186316,19354800;19378863,18548350;19378863,17741900;19378863,16935450;19378863,16129000;18571411,16129000;18571411,15322550;17763958,15322550;17763958,14516100;16956505,14516100;16956505,13306425;15341600,13306425;14130421,13306425;13322968,13306425;13322968,12499975;12515516,12499975;11708063,12499975;10900611,12499975;10093158,11693525;9285705,11693525;8478253,10887075;7670800,10887075;6459621,10080625;5652168,10080625;4844716,9274175;4844716,8467725;4037263,8467725;3229811,6854825;2422358,5645150;1614905,5645150;1614905,4838700;1614905,4032250;807453,3225800;807453,2419350;807453,1612900;807453,806450;0,0" o:connectangles="0,0,0,0,0,0,0,0,0,0,0,0,0,0,0,0,0,0,0,0,0,0,0,0,0,0,0,0,0,0,0,0,0,0,0,0,0,0,0,0,0,0,0,0,0,0,0,0,0,0,0,0,0,0,0,0,0,0,0,0,0,0,0"/>
                </v:shape>
                <v:shape id="Freeform 539" o:spid="_x0000_s1116" style="position:absolute;left:36874;top:41167;width:4248;height:2495;visibility:visible;mso-wrap-style:square;v-text-anchor:top" coordsize="669,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ZicUA&#10;AADdAAAADwAAAGRycy9kb3ducmV2LnhtbESPQWvCQBCF74X+h2UEb3VjLFKiq0ihoOBFbaHHMTsm&#10;wexs2N1q8u+dQ8HbDO/Ne98s171r1Y1CbDwbmE4yUMSltw1XBr5PX28foGJCtth6JgMDRVivXl+W&#10;WFh/5wPdjqlSEsKxQAN1Sl2hdSxrchgnviMW7eKDwyRrqLQNeJdw1+o8y+baYcPSUGNHnzWV1+Of&#10;M3AemlyHYf+T9zmdNzvc/75fojHjUb9ZgErUp6f5/3prBX8+E1z5Rkb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5xmJxQAAAN0AAAAPAAAAAAAAAAAAAAAAAJgCAABkcnMv&#10;ZG93bnJldi54bWxQSwUGAAAAAAQABAD1AAAAigMAAAAA&#10;" path="m,17r25,l50,19,78,17r27,l130,17r28,l183,17r28,-3l238,14r26,l291,14r27,-2l340,12r27,l392,10r28,l447,10,473,8,500,6r30,l555,6,582,4r28,l637,4r,-2l656,r2,27l658,52r3,28l661,107r,28l663,162r,28l665,215r,28l667,270r,27l669,325r,27l669,380r-21,l644,380r-21,2l620,382r-25,l568,384r-26,l540,384r-25,2l513,386r-26,l485,386r-21,l460,386r-2,l432,386r-25,2l405,388r-25,l378,388r-26,l325,388r-21,l299,388r-21,2l272,390r-6,l253,390r-8,l226,390r-9,l198,390r-6,l171,393r-7,l162,393r-17,l137,393r-2,l111,393r-2,l84,393r-2,l57,393r-3,l29,393r-2,l8,393r-4,l2,365r,-25l2,312r,-27l2,259r,-27l,205,,179,,152,,124,,99,,71,,44,,17xe" fillcolor="#fa0" strokecolor="#6e6e6e" strokeweight=".3pt">
                  <v:path arrowok="t" o:connecttype="custom" o:connectlocs="10080269,6853342;31450439,6853342;52417399,6853342;73787570,6853342;95964161,5643928;117334332,5643928;137091659,4837653;158058619,4031377;180235211,4031377;190718691,3225102;213701704,2418826;234668664,1612551;256845256,1612551;264506260,0;265312682,20963163;266522314,43135739;267328735,65308315;268135157,86674616;268941578,108847192;269748000,131019768;269748000,141904487;261280574,153192344;251200305,153998620;239910404,153998620;229023713,154804895;217733812,154804895;207653543,155611171;196363641,155611171;195557220,155611171;185476951,155611171;174187049,155611171;164106780,156417446;153220090,156417446;141930188,156417446;131043498,156417446;131043498,156417446;120560018,156417446;109673327,157223722;102012323,157223722;91125632,157223722;79835731,157223722;68949040,158433135;65320143,158433135;55239874,158433135;44756395,158433135;33869704,158433135;22983013,158433135;11693112,158433135;10886691,158433135;1612843,158433135;806422,137066834;806422,114894258;806422,93527958;0,72161657;0,49989081;0,28622780;0,6853342" o:connectangles="0,0,0,0,0,0,0,0,0,0,0,0,0,0,0,0,0,0,0,0,0,0,0,0,0,0,0,0,0,0,0,0,0,0,0,0,0,0,0,0,0,0,0,0,0,0,0,0,0,0,0,0,0,0,0,0,0"/>
                </v:shape>
                <v:shape id="Freeform 540" o:spid="_x0000_s1117" style="position:absolute;left:17373;top:42627;width:4197;height:3969;visibility:visible;mso-wrap-style:square;v-text-anchor:top" coordsize="661,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7GNcQA&#10;AADdAAAADwAAAGRycy9kb3ducmV2LnhtbERPzWrCQBC+C32HZQq91U1tsTV1lSoWRL3U+gCT7JiE&#10;ZmdDdozx7V2h4G0+vt+ZzntXq47aUHk28DJMQBHn3lZcGDj8fj9/gAqCbLH2TAYuFGA+exhMMbX+&#10;zD/U7aVQMYRDigZKkSbVOuQlOQxD3xBH7uhbhxJhW2jb4jmGu1qPkmSsHVYcG0psaFlS/rc/OQPS&#10;7WoZLVbZZvWWZZf1Zns6hndjnh77r09QQr3cxf/utY3zx68TuH0TT9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uxjXEAAAA3QAAAA8AAAAAAAAAAAAAAAAAmAIAAGRycy9k&#10;b3ducmV2LnhtbFBLBQYAAAAABAAEAPUAAACJAwAAAAA=&#10;" path="m120,133r2,l124,133r2,l126,135r2,l130,135r3,l135,135r2,l139,137r2,l141,139r2,l143,141r2,l145,144r2,l147,146r,2l145,148r,2l143,152r,2l143,156r,2l143,160r,3l145,163r,2l145,167r,2l145,171r,2l147,173r-2,2l147,175r,2l147,179r,-2l149,177r3,l152,175r2,l154,177r2,5l156,184r4,l162,184r2,-2l166,182r2,-3l168,177r3,-4l171,169r,-2l171,165r2,-5l173,158r,-2l175,156r25,2l228,158r27,l283,158r27,2l337,160r30,l394,160r26,l420,135r,-2l420,108r,-28l420,67r25,l447,67r26,l500,67r28,l555,67r25,l580,53r,-26l580,6r9,l589,r17,l633,2r28,l661,27r,28l661,82r,26l661,135r,28l661,190r,25l661,243r,27l661,298r,27l661,351r,27l661,406r,27l658,458r,30l644,488r-13,l616,486r-12,l589,486r-13,l559,486r-8,l530,486r-2,l523,486r-6,l500,486r-2,l496,486r-21,l475,494r-2,4l473,511r,11l473,539r,10l473,566r,11l471,594r,8l471,619r,6l468,625r-2,l462,625r-4,l456,625r-2,l449,625r-2,l445,625r-2,l439,625r-4,l432,625r-2,l428,625r-2,l422,625r-2,-2l418,621r-2,l413,619r-2,l409,617r-2,-2l405,615r-4,l401,613r-4,l394,610r-2,l390,608r-2,-2l384,606r-2,-2l382,602r-4,-2l375,598r-2,l373,596r-2,-2l367,594r,-3l365,591r,-2l363,589r-4,-2l356,585r-4,-2l350,583r-4,-2l344,579r-2,l337,577r-2,-2l331,572r-2,l327,570r-2,l323,568r-2,l318,566r-2,l314,564r-2,l310,562r-2,l306,560r-2,l302,558r-3,l297,556r-4,l289,553r-2,l285,551r-2,l278,551r-2,l274,549r-2,l270,549r-2,l264,549r-3,l259,549r-4,l251,549r-2,l247,549r,-2l245,547r-3,-2l240,545r-2,-2l236,543r-2,l232,543r-2,l230,541r,2l228,543r-3,l223,543r-4,-2l217,541r-2,-2l213,539r-4,l206,539r-2,l200,536r-2,l196,539r-2,l192,539r-2,l185,539r-2,l181,539r-2,l177,539r-2,l173,539r-2,l166,541r-2,l162,541r-2,2l156,543r-4,2l149,547r-2,2l143,551r-2,2l139,556r-2,2l133,560r-3,2l128,562r-2,2l122,564r-2,2l118,566r-2,l111,566r,-2l109,564r-2,l107,562r-2,l103,560r-2,l92,553r-2,-2l88,549r-2,-2l84,545r,-2l82,541r-2,-2l80,536r-2,-2l76,532r,-2l73,528r,-2l71,524r-2,-2l67,520r-2,-3l63,513r-2,l61,511r-2,l59,509r-2,l54,505r-2,-2l48,496r-2,-2l46,490r-2,-2l44,486r-2,-4l42,479r,-2l40,475r,-2l40,471r-2,-6l38,463r,-3l38,458r,-2l38,454r,-2l38,450r,-2l38,446r2,l40,444r,-3l40,439r2,l42,437r,-2l42,433r,-2l42,429r,-2l42,425r-2,-3l40,420r,-2l38,416r,-2l38,412r-3,-2l33,408r,-2l31,406r,-3l29,403r,-2l27,399r-2,-2l23,397r,-2l21,395r,-2l19,391r,-2l19,386r,-2l19,382r,-2l21,378r,-2l23,376r,-2l25,374r,-2l27,370r2,l29,367r2,-2l31,363r,-2l31,359r,-2l31,355r-2,l29,353r,-2l27,351r,-3l25,348r,-2l23,344r,-2l21,342r,-4l19,336r,-2l19,332r,-3l19,327r-3,-2l16,323r,-2l16,319r,-2l16,315r-2,-2l14,310r,-2l12,306r,-2l12,302r-2,l10,300r,-2l10,296r-2,l8,294r,-3l6,291r,-2l4,285r,-2l4,281,2,277r,-2l2,272r,-2l2,268r,-2l2,264r,-2l,262r2,l2,258r2,l4,256r2,-3l6,251r2,l8,249r,-2l10,247r,-2l10,243r2,l10,241r,-2l10,236r-2,l8,234r,-2l8,230r,-2l10,226r,-2l12,224r2,l16,224r3,l21,224r,-2l21,220r2,-3l25,217r2,l29,215r2,l31,213r,-2l31,209r,-2l31,205r,-2l31,201r-2,l29,198r-2,l27,196r-2,-2l25,192r2,-2l27,188r,-2l27,184r,-2l27,179r2,l29,177r2,l31,175r2,l35,175r3,l40,175r2,l42,173r,-2l42,169r,-4l42,163r,-3l42,158r,-2l40,156r-2,l35,154r-2,l33,152r,-2l35,150r,-2l38,148r,-2l38,144r-3,-3l35,139r,-2l38,137r2,l42,137r2,l46,139r,2l44,141r,3l44,146r,2l44,150r2,l46,152r2,l48,150r2,l52,150r,-2l54,148r,-2l57,146r,-2l54,144r-2,l50,144r,-3l52,141r2,l54,139r,-2l54,135r,-2l54,131r,-2l54,127r,-2l54,122r3,l57,120r2,l59,122r2,l61,125r2,l63,127r,2l61,129r-2,2l57,133r2,2l59,137r,2l61,137r2,l63,135r2,l65,133r2,l67,131r2,l71,131r5,l76,129r2,l80,129r2,l84,129r2,l86,133r,2l86,137r-2,l84,139r2,l86,141r2,l90,139r,-2l90,135r,-2l90,131r2,l92,129r3,l95,127r2,l97,125r,-3l99,122r,3l99,127r2,2l101,131r2,l103,133r2,l107,133r2,l109,131r,-2l109,127r,-2l111,125r3,l114,127r2,l116,129r,2l118,131r,2l118,135r2,l120,133xe" fillcolor="#fa0" strokecolor="#6e6e6e" strokeweight=".3pt">
                  <v:path arrowok="t" o:connecttype="custom" o:connectlocs="55237219,54438941;59269132,59681210;58462750,66536484;59269132,71375501;66123386,73391758;69752108,62907221;169340378,64520227;212885047,27017845;266509500,806503;266509500,108877882;254413759,196786691;208449942,195980188;190709521,221385027;184661651,252032135;173372292,252032135;164098890,247999621;154019106,243563855;147164852,237515084;135069111,231869564;125795710,227433799;115715925,222998033;105232949,221385027;95959548,218965519;88298911,218159016;78219127,217352513;68945725,217352513;56849984,222998033;46770200,228240301;36287224,222191530;30642545,213723250;23788291,206061474;16934038,194367183;15321272,183882646;16934038,177027372;16127655,168559092;11692550,161703818;7660636,154848544;11692550,149203024;11692550,141541247;7660636,134685973;5644679,126217693;3225531,119362419;806383,109684385;1612766,103232362;4031914,97183591;4838297,90328317;11692550,86699054;11692550,79843780;10886167,72182003;16934038,69762495;14111698,62100718;14111698,56051947;17740421,58874707;21772334,59681210;21772334,56051947;22981908,48390170;22981908,53632438;27013822,52825935;34674458,53632438;36287224,54438941;39915946,49196673;43947860,52825935;47576582,52825935" o:connectangles="0,0,0,0,0,0,0,0,0,0,0,0,0,0,0,0,0,0,0,0,0,0,0,0,0,0,0,0,0,0,0,0,0,0,0,0,0,0,0,0,0,0,0,0,0,0,0,0,0,0,0,0,0,0,0,0,0,0,0,0,0,0,0"/>
                </v:shape>
                <v:shape id="Freeform 541" o:spid="_x0000_s1118" style="position:absolute;left:33826;top:43148;width:4102;height:3594;visibility:visible;mso-wrap-style:square;v-text-anchor:top" coordsize="646,5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uEMUA&#10;AADdAAAADwAAAGRycy9kb3ducmV2LnhtbESPQWvCQBCF7wX/wzKCt7pRRCS6ihQLioJoe/E2zU6T&#10;0Oxs2N2a9N93DoK3Gd6b975ZbXrXqDuFWHs2MBlnoIgLb2suDXx+vL8uQMWEbLHxTAb+KMJmPXhZ&#10;YW59xxe6X1OpJIRjjgaqlNpc61hU5DCOfUss2rcPDpOsodQ2YCfhrtHTLJtrhzVLQ4UtvVVU/Fx/&#10;nYHTwoZzt7sd3OU4tVt0R3/YfxkzGvbbJahEfXqaH9d7K/jzmfDLNzKC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We4QxQAAAN0AAAAPAAAAAAAAAAAAAAAAAJgCAABkcnMv&#10;ZG93bnJldi54bWxQSwUGAAAAAAQABAD1AAAAigMAAAAA&#10;" path="m,2r28,l53,2r27,l108,2r27,l161,2,188,r28,l241,r27,l296,r27,l349,r27,l401,r28,l456,r26,l482,28r,25l484,81r4,l507,81r2,l534,81r3,l562,81r2,l589,81r2,l615,81r2,l625,81r17,l642,95r,2l642,123r,25l642,150r2,26l642,203r2,l644,231r,27l644,260r,4l644,285r,3l642,311r2,2l642,334r,6l642,343r,23l642,368r,27l642,412r2,11l644,429r,21l644,454r,24l644,482r,23l644,509r2,24l646,537r,23l619,560r-28,l564,560r-27,l511,560r-2,l490,560r-21,l463,560r-26,-2l410,558r-2,l397,558r-15,l355,556r-2,l332,556r-28,l277,558r-28,l222,558r-28,l167,560r-28,l112,562r-27,l57,564r-25,2l2,566r,-27l4,514r,-2l2,486r,-2l2,459r,-2l2,450r,-19l2,406r,-2l2,378r,-2l2,351r,-2l2,324r,-3l2,296r,-2l2,271r,-5l2,243r,-27l2,214r,-24l2,188r,-17l2,167r,-4l2,161,,135r,-2l,108,,95,,83,,70,,57,,55,,43,,30,,15,,2xe" fillcolor="#fa0" strokecolor="#6e6e6e" strokeweight=".3pt">
                  <v:path arrowok="t" o:connecttype="custom" o:connectlocs="11290025,806430;32257214,806430;54434048,806430;87094477,0;119351690,0;151608904,0;183866118,0;194349712,21370390;204430091,32660407;215316901,32660407;227413356,32660407;247977330,32660407;258864139,32660407;258864139,49595433;258864139,60482235;259670570,81852625;259670570,104835875;259670570,116125892;258864139,134673778;258864139,147576654;258864139,166124540;259670570,181446706;259670570,194349583;260477000,214913543;249590190,225800346;227413356,225800346;216526546,225800346;205236522,225800346;186688624,225800346;165318220,224993916;154028195,224993916;143141385,224187486;133867437,224187486;100400577,224993916;67336933,225800346;34273289,226606775;12902885,228219635;806430,217332833;806430,195962443;806430,184269211;806430,173785623;806430,152415233;806430,141528431;806430,130641629;806430,119351611;806430,107255164;806430,87094419;806430,76610832;806430,68949748;806430,64917599;0,43547210;0,33466837;0,22983249;0,12096447;0,6048224" o:connectangles="0,0,0,0,0,0,0,0,0,0,0,0,0,0,0,0,0,0,0,0,0,0,0,0,0,0,0,0,0,0,0,0,0,0,0,0,0,0,0,0,0,0,0,0,0,0,0,0,0,0,0,0,0,0,0"/>
                </v:shape>
                <v:shape id="Freeform 542" o:spid="_x0000_s1119" style="position:absolute;left:29711;top:43160;width:5175;height:5665;visibility:visible;mso-wrap-style:square;v-text-anchor:top" coordsize="815,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0zVMIA&#10;AADdAAAADwAAAGRycy9kb3ducmV2LnhtbERPzWrCQBC+F3yHZQQvpW6UoDZ1E0SQeJI29QGG7DQJ&#10;ZmeX7Krx7d1Cobf5+H5nW4ymFzcafGdZwWKegCCure64UXD+PrxtQPiArLG3TAoe5KHIJy9bzLS9&#10;8xfdqtCIGMI+QwVtCC6T0tctGfRz64gj92MHgyHCoZF6wHsMN71cJslKGuw4NrToaN9SfamuRkFv&#10;1+WlXJ/q13f/eXLSVqnzD6Vm03H3ASLQGP7Ff+6jjvNX6QJ+v4knyP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TNUwgAAAN0AAAAPAAAAAAAAAAAAAAAAAJgCAABkcnMvZG93&#10;bnJldi54bWxQSwUGAAAAAAQABAD1AAAAhwMAAAAA&#10;" path="m167,r,l167,3r21,l196,3r28,l251,3r25,l304,5r27,l331,3r23,l367,3r13,l407,3r28,l460,3,488,r27,l540,r9,l568,r27,l621,r27,l648,13r,15l648,41r,12l648,55r,13l648,81r,12l648,106r,25l648,133r2,26l650,161r,4l650,169r,17l650,188r,24l650,214r,27l650,264r,5l650,292r,2l650,319r,3l650,347r,2l650,374r,2l650,402r,2l650,429r,19l650,455r,2l650,482r,2l652,510r,2l650,537r,27l680,564r25,-2l733,560r27,l787,558r28,l815,583r,3l815,611r,2l815,621r,17l813,666r,27l813,721r-26,l760,723r-27,l705,725r-27,l650,725r-27,2l597,727r-27,l542,727r-27,l485,727r-25,l433,729r-26,l380,729r-28,2l327,731r-25,l274,731r-27,-2l221,729r-27,l192,729r-19,l173,757r,27l173,810r,2l173,837r,27l173,867r,25l145,890r-27,-2l93,888,65,886,38,883,10,881r-6,l4,867r,-13l4,829r,-28l4,774r,-28l2,719r,-26l2,666r,-28l2,636r,-25l,598,,583,,569,,558,,541r,-8l,531,,505r,-2l,480r,-2l,476,,452r,-2l,425r,-2l,406r10,l10,404,8,379r,-28l8,349r,-23l8,298r,-27l8,243r,-25l8,191r,-17l8,163r,-27l8,110,8,83,8,55,8,28,8,3,33,,61,,86,r28,l141,r26,xe" fillcolor="#fa0" strokecolor="#6e6e6e" strokeweight=".3pt">
                  <v:path arrowok="t" o:connecttype="custom" o:connectlocs="75802638,1209850;111284724,1209850;142734755,1209850;164104647,1209850;207650844,0;239907285,0;261277178,0;261277178,11291934;261277178,27423269;261277178,42748038;262083589,64122057;262083589,75010708;262083589,86302642;262083589,106466811;262083589,128647396;262083589,140745898;262083589,151634549;262083589,173008568;262083589,194382586;262083589,216563172;284259893,226645256;317322745,225032123;328612500,246406142;328612500,257294793;327806089,279475378;295549647,291573880;251197040,293187013;207650844,293187013;174587991,293993580;153218098,293993580;131848206,294800147;89108420,293993580;69754555,305285514;69754555,316174166;69754555,327466100;69754555,348436836;47578252,358115637;15321810,356099220;1612822,344404002;1612822,312141332;806411,279475378;806411,256488226;0,229468240;0,214143472;0,193576020;0,181477518;0,170588867;4032055,162926483;3225644,131470380;3225644,87915776;3225644,65735190;3225644,33472520;3225644,11291934;24595537,0;56851979,0" o:connectangles="0,0,0,0,0,0,0,0,0,0,0,0,0,0,0,0,0,0,0,0,0,0,0,0,0,0,0,0,0,0,0,0,0,0,0,0,0,0,0,0,0,0,0,0,0,0,0,0,0,0,0,0,0,0,0"/>
                </v:shape>
                <v:shape id="Freeform 543" o:spid="_x0000_s1120" style="position:absolute;left:41662;top:43472;width:4064;height:3905;visibility:visible;mso-wrap-style:square;v-text-anchor:top" coordsize="640,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I4E8UA&#10;AADdAAAADwAAAGRycy9kb3ducmV2LnhtbERPS2vCQBC+F/wPywje6qZWUhuzESkU9CDFB+hxmh2T&#10;tNnZkF01+utdodDbfHzPSWedqcWZWldZVvAyjEAQ51ZXXCjYbT+fJyCcR9ZYWyYFV3Iwy3pPKSba&#10;XnhN540vRAhhl6CC0vsmkdLlJRl0Q9sQB+5oW4M+wLaQusVLCDe1HEVRLA1WHBpKbOijpPx3czIK&#10;bt9ft9NYv+1/4iWt5of31avbe6UG/W4+BeGp8//iP/dCh/nxeASPb8IJMr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cjgTxQAAAN0AAAAPAAAAAAAAAAAAAAAAAJgCAABkcnMv&#10;ZG93bnJldi54bWxQSwUGAAAAAAQABAD1AAAAigMAAAAA&#10;" path="m,13r25,l25,11r8,l52,11r26,l80,11,105,8r2,l133,6r2,l158,6r4,l185,4r5,l213,2r4,l240,2r2,l268,r2,l293,r-2,13l302,13r27,l354,11r28,l407,11r15,l422,36r13,l462,36r2,l464,38r,2l464,42r-2,l462,44r-2,l458,44r-2,l454,44r,-2l452,40r-3,-2l447,36r-2,l443,36r,2l441,38r,2l441,42r-2,l437,44r-2,2l433,46r-3,3l430,51r-2,2l428,55r,2l426,59r,2l426,63r-2,5l422,68r,4l420,74r,2l420,78r,2l422,80r2,4l426,84r2,3l430,87r3,l435,87r2,l439,89r2,l441,91r2,l443,93r,2l443,97r,2l445,101r,-2l449,99r3,l454,101r2,2l458,106r,2l458,110r,2l456,114r-2,2l452,116r-5,l441,116r-4,-2l433,112r-5,4l428,118r-2,2l426,123r,2l426,127r2,2l430,131r3,2l435,133r2,2l439,135r4,-2l445,133r2,l449,133r3,l454,133r2,l458,133r4,2l464,135r2,l471,135r2,l475,135r4,l481,135r2,l485,137r,2l487,139r,3l487,144r-2,4l483,150r-2,2l479,154r,2l477,158r,3l477,163r,2l477,167r2,2l481,171r2,2l485,175r2,l492,177r2,l498,177r4,l506,177r3,l511,180r2,l515,182r,2l517,186r,2l519,188r,2l521,192r2,2l525,194r3,5l530,201r4,4l536,207r2,4l540,213r2,2l544,218r3,l547,220r2,2l549,224r,2l549,230r,2l547,234r,3l544,239r-2,2l542,243r-2,l540,245r-2,l538,247r-2,2l536,251r,2l538,256r2,2l542,260r2,2l544,264r3,l547,268r2,2l549,273r,2l551,279r2,4l553,285r,2l553,289r,3l553,294r-2,6l551,302r,2l549,306r-2,5l547,313r-3,2l544,317r-2,2l540,319r,2l540,323r,2l540,327r2,3l542,332r2,l547,334r2,l551,336r4,l557,338r2,l559,336r2,l563,336r3,l566,338r2,2l568,342r-2,l566,344r-3,2l561,346r-2,l557,344r-2,l553,344r-6,-2l544,342r-2,l542,344r,2l542,349r,2l544,351r3,2l549,353r6,2l557,355r4,2l566,359r2,l570,361r2,l574,361r4,2l582,363r3,2l587,365r2,3l591,368r2,2l595,370r2,2l599,372r2,l604,374r2,l610,376r2,l614,378r,2l616,384r2,l618,387r,4l620,391r,2l620,395r5,2l629,401r2,l633,403r2,l637,406r,2l640,410r-3,4l637,416r,2l635,420r-2,5l631,427r-2,2l627,431r-2,2l625,435r2,4l629,442r2,2l631,446r2,l633,448r,2l631,452r,2l631,456r,2l629,458r2,3l631,463r,2l631,467r-2,l629,469r-2,l625,469r,2l623,469r-3,l618,471r,2l616,475r2,2l618,480r2,2l620,484r,2l618,488r,4l618,494r,2l620,499r3,2l625,501r2,-2l629,499r2,l633,499r,2l633,503r-2,2l629,505r-2,l623,505r-3,2l616,507r-2,l612,507r-2,l610,509r,2l608,511r,2l606,515r,3l606,520r,2l608,522r,2l608,526r,2l608,530r,2l608,534r-2,l606,532r,-2l604,530r,-2l604,526r,-2l604,522r,-2l601,518r-2,l597,518r-2,l595,520r-2,2l593,524r,4l593,530r2,2l597,534r2,l601,534r3,3l606,539r,4l608,545r,2l608,549r,2l606,551r-2,2l601,553r-2,l595,553r-2,l591,556r,2l591,556r,2l591,560r,2l591,564r2,2l595,568r2,2l597,572r,3l597,577r-2,2l593,579r-2,l589,577r-2,l585,577r-3,l582,579r,2l585,583r2,2l591,587r4,2l597,592r2,l601,594r5,2l608,596r2,l612,596r2,2l616,598r-10,l578,598r-27,2l523,600r-27,2l468,602r-27,l414,602r-22,l392,604r-25,2l340,606r-28,2l299,608r,3l285,611r-28,2l245,613r2,-2l234,611r-27,l179,611r-27,2l124,613r-6,l97,613r-28,l42,613r-28,2l14,587r,-19l14,560r,-28l14,505r,-25l14,477r,-25l12,423r,-28l12,370r,-9l12,359r,-2l12,355,10,344r,-27l10,292,8,264r,-27l8,209,6,182r-2,l4,150,2,123,2,97,,70,,42,,13xe" fillcolor="#fa0" strokecolor="#6e6e6e" strokeweight=".3pt">
                  <v:path arrowok="t" o:connecttype="custom" o:connectlocs="42338625,3225602;85886925,806400;121773950,5241603;186289950,14515208;184677050,17740810;178628675,14515208;174596425,18547210;171773850,25401614;170160950,32256018;177015775,35884820;179435125,40723222;184677050,44352024;174596425,45158425;173386750,52819229;181048025,53625629;189918975,54432030;196370575,56044831;192338325,63705635;195564125,70560038;206047975,72576040;210080225,77414442;217741500,85881647;221370525,92736050;217741500,98784054;218547950,104832057;222176975,112492861;222176975,121766466;217741500,128620870;220564075,134668873;227015675,135475274;226209225,139507276;218547950,138700876;224596325,143136078;234676950,146361680;241531775,149990482;248386600,154828884;253628525,161683288;256854325,167731291;252015625,175392095;254434975,182246499;254434975,188294503;249193050,189907303;249193050,196761707;253628525,201196910;251209175,203616111;245160800,206035312;245160800,212083315;243547900,213696116;240725325,208857714;240725325,215308917;245160800,221356921;238305975,224179322;239918875,229017725;237499525,232646527;238305975,236678529;246773700,240307331;188709300,242726532;120564275,245145733;72177275,246355334;5645150,236678529;4838700,170553693;4032250,127814470;806450,49593627" o:connectangles="0,0,0,0,0,0,0,0,0,0,0,0,0,0,0,0,0,0,0,0,0,0,0,0,0,0,0,0,0,0,0,0,0,0,0,0,0,0,0,0,0,0,0,0,0,0,0,0,0,0,0,0,0,0,0,0,0,0,0,0,0,0,0"/>
                </v:shape>
                <v:shape id="Freeform 544" o:spid="_x0000_s1121" style="position:absolute;left:37903;top:43554;width:3848;height:3886;visibility:visible;mso-wrap-style:square;v-text-anchor:top" coordsize="606,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xgEMUA&#10;AADdAAAADwAAAGRycy9kb3ducmV2LnhtbERPS0sDMRC+C/6HMAVvNlsttWyblj5B6UH6gPY4bKab&#10;xc1kSeJ29dcbQfA2H99zpvPO1qIlHyrHCgb9DARx4XTFpYLTcfs4BhEissbaMSn4ogDz2f3dFHPt&#10;bryn9hBLkUI45KjAxNjkUobCkMXQdw1x4q7OW4wJ+lJqj7cUbmv5lGUjabHi1GCwoZWh4uPwaRUc&#10;cbO5mPfz7npeti+rt/W3v+BaqYdet5iAiNTFf/Gf+1Wn+aPhM/x+k06Q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nGAQxQAAAN0AAAAPAAAAAAAAAAAAAAAAAJgCAABkcnMv&#10;ZG93bnJldi54bWxQSwUGAAAAAAQABAD1AAAAigMAAAAA&#10;" path="m507,4r2,l535,2r19,l562,2r2,l589,r3,l592,29r,28l594,84r,26l596,137r,32l598,169r2,27l600,224r,27l602,279r,25l602,331r2,11l604,344r,2l604,348r,9l604,382r,28l606,439r,25l606,467r,25l606,519r,28l606,555r,19l606,602r-25,l554,604r-26,-2l526,604r-2,l494,604r-21,l446,606r-28,l393,608r-27,l338,610r-27,2l285,612r-27,l230,612r-27,l175,612r-21,l127,612r-25,-2l74,610,49,608,21,606r-17,l4,579r,-24l4,553r,-2l4,526r,-2l4,496r,-23l4,469,2,445r,-4l2,418r,-4l2,390r,-4l2,365r,-6l,348,,331,,304r,-2l,279r,-3l,270,2,249,,247,2,224r,-3l2,200r,-4l2,194r,-27l2,139r-2,l2,112,,86,,84,,59,,33,,31,,17r2,l9,17,30,14r6,l55,14r9,l83,14r8,l104,14r6,l116,14r21,-2l142,12r21,l190,12r26,l218,12r25,l245,12r25,-2l296,10r2,l302,10r21,l325,10r26,l353,10,378,8r2,l406,8,433,6r25,l461,6,482,4r4,l507,4xe" fillcolor="#fa0" strokecolor="#6e6e6e" strokeweight=".3pt">
                  <v:path arrowok="t" o:connecttype="custom" o:connectlocs="205236191,1612821;226606561,806411;238702997,0;239509426,33869244;240315855,68141693;241928713,90317984;242735142,122574407;242735142,133460950;243541571,138702618;243541571,140315440;243541571,165314167;244348000,188296869;244348000,198377001;244348000,220553291;244348000,242729582;212897267,242729582;199187974,243535993;168543670,244342403;147576515,245148814;114916139,246761635;92739340,246761635;62095036,246761635;29837875,245955224;1612858,244342403;1612858,233455861;1612858,222166113;1612858,199989822;806429,179426352;806429,166926988;806429,147169929;0,133460950;0,112494275;806429,100398116;806429,89108368;806429,78221825;0,56045535;0,33869244;0,13305774;806429,6854490;14515723,5644874;33466805,5644874;44353597,5644874;57256462,4838463;65723967,4838463;87094337,4838463;98787558,4838463;119351498,4032053;130238290,4032053;141528297,4032053;152415089,3225642;174591888,2419232;185881894,2419232;204429762,1612821" o:connectangles="0,0,0,0,0,0,0,0,0,0,0,0,0,0,0,0,0,0,0,0,0,0,0,0,0,0,0,0,0,0,0,0,0,0,0,0,0,0,0,0,0,0,0,0,0,0,0,0,0,0,0,0,0"/>
                </v:shape>
                <v:shape id="Freeform 545" o:spid="_x0000_s1122" style="position:absolute;left:26193;top:45389;width:3582;height:3398;visibility:visible;mso-wrap-style:square;v-text-anchor:top" coordsize="564,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5oocUA&#10;AADdAAAADwAAAGRycy9kb3ducmV2LnhtbERPTWvCQBC9C/0PyxR6001KCGl0lVIq9WBBbQ/1NmTH&#10;JCQ7G7JrEv99t1DwNo/3OavNZFoxUO9qywriRQSCuLC65lLB99d2noFwHllja5kU3MjBZv0wW2Gu&#10;7chHGk6+FCGEXY4KKu+7XEpXVGTQLWxHHLiL7Q36APtS6h7HEG5a+RxFqTRYc2iosKO3iormdDUK&#10;PqbP28tPEqfFuTGWysP+kr1nSj09Tq9LEJ4mfxf/u3c6zE+TBP6+CSf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mihxQAAAN0AAAAPAAAAAAAAAAAAAAAAAJgCAABkcnMv&#10;ZG93bnJldi54bWxQSwUGAAAAAAQABAD1AAAAigMAAAAA&#10;" path="m562,r,28l564,53r,2l554,55r,17l554,74r,25l554,101r,24l554,127r,2l554,152r,2l554,180r,2l554,190r,17l554,218r,14l554,247r2,13l556,285r,2l556,315r,27l556,368r2,27l558,423r,27l558,478r,25l558,516r,14l533,530r-28,l478,530r-28,2l423,532r-34,l383,532r-22,l334,532r-27,l279,532r-19,3l252,535r-24,l201,532r-28,l146,532r-25,-2l93,530,62,528r,-25l62,475,59,448r,-28l59,395r,-2l59,368r,-28l59,313r,-28l32,285r-11,l4,285r,-25l4,232,2,205r2,l2,178r,-28l2,123,2,95,2,66,,55r2,l21,55r3,l30,55r21,l55,55r23,l78,53r,-25l78,2r28,l133,2r28,l186,2r2,l203,2r11,l241,2r25,l294,2r27,l349,2r25,l383,2r19,l429,2r27,l482,2,509,r28,l562,xe" fillcolor="#fa0" strokecolor="#6e6e6e" strokeweight=".3pt">
                  <v:path arrowok="t" o:connecttype="custom" o:connectlocs="227457000,21375706;223424074,22182336;223424074,29845325;223424074,40734836;223424074,52027662;223424074,62110542;223424074,76629889;223424074,93569128;224230660,114944834;224230660,137933800;225037245,159309506;225037245,181491843;225037245,202867548;225037245,213757059;192773840,213757059;181481649,214563689;170592750,214563689;145588612,214563689;134699713,214563689;123810814,214563689;104856064,215773635;81061803,214563689;48798399,213757059;25004138,212950429;25004138,191574723;23794261,180685212;23794261,169392386;23794261,158502876;23794261,137127170;12905362,114944834;1613170,114944834;806585,82679617;1613170,82679617;806585,49607770;0,22182336;9679021,22182336;22181090,22182336;31456819,11292826;53637910,806630;75012415,806630;86304606,806630;107275819,806630;129456910,806630;150831415,806630;173012505,806630;205275910,0;226650415,0" o:connectangles="0,0,0,0,0,0,0,0,0,0,0,0,0,0,0,0,0,0,0,0,0,0,0,0,0,0,0,0,0,0,0,0,0,0,0,0,0,0,0,0,0,0,0,0,0,0,0"/>
                </v:shape>
                <v:shape id="Freeform 546" o:spid="_x0000_s1123" style="position:absolute;left:20364;top:45713;width:6236;height:4064;visibility:visible;mso-wrap-style:square;v-text-anchor:top" coordsize="982,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Gei70A&#10;AADdAAAADwAAAGRycy9kb3ducmV2LnhtbERPSwrCMBDdC94hjOBOU0VFqlFEEARXfhZdDsnYFptJ&#10;aaJWT28Ewd083neW69ZW4kGNLx0rGA0TEMTamZJzBZfzbjAH4QOywcoxKXiRh/Wq21liatyTj/Q4&#10;hVzEEPYpKihCqFMpvS7Ioh+6mjhyV9dYDBE2uTQNPmO4reQ4SWbSYsmxocCatgXp2+luFbTZEfU7&#10;L6c7eavq10FzFjwr1e+1mwWIQG34i3/uvYnzZ5MpfL+JJ8jV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qGei70AAADdAAAADwAAAAAAAAAAAAAAAACYAgAAZHJzL2Rvd25yZXYu&#10;eG1sUEsFBgAAAAAEAAQA9QAAAIIDAAAAAA==&#10;" path="m920,4r-2,l920,15r,29l920,72r,27l920,127r2,27l920,154r2,27l922,209r,25l939,234r11,l977,234r,28l977,289r,28l977,342r,2l977,369r,28l980,424r,28l980,477r,28l980,532r2,28l982,585r,27l982,640r-26,l929,640r-28,l876,640r-2,l849,640r-28,l794,640r-28,l739,640r-26,l686,640r-28,l631,638r-27,l578,638r-2,l553,636r-6,l530,636r-5,l519,636r-21,l471,634r-26,l443,634r-25,l416,634r-26,l388,634r-25,l361,634r-21,l312,631r-25,l259,629r-25,l206,629r-2,l181,627r-25,l130,627r,-2l130,623r,-2l128,619r,-2l128,615r-2,-3l126,610r,-2l124,602r-2,-2l122,596r-2,-5l118,589r-2,-4l116,583r-2,-2l111,579r-2,-2l107,574r-4,-4l101,568r,-4l101,566r-2,-4l97,560r-2,-5l95,553r-3,-2l92,549r-2,l90,547r,-2l90,543r-2,-2l88,536r,-2l86,532r,-2l86,528r2,-2l88,524r,-2l88,519r,-2l88,515r2,-4l90,509r,-2l92,505r,-5l95,498r2,l97,496r2,-2l99,492r2,-2l103,488r2,-2l105,484r2,l107,481r2,-2l111,479r3,-2l116,475r2,l120,475r,-2l122,473r2,-2l126,469r2,l130,467r3,l133,465r2,-3l137,462r,-2l137,458r2,l139,456r2,-2l141,452r,-2l141,448r,-2l143,443r,-2l143,439r2,-2l145,435r2,l147,433r2,-2l149,429r3,-2l152,424r2,-2l154,420r2,l156,418r2,-2l160,416r2,l162,414r2,l166,414r,-2l171,412r2,-2l175,408r2,l179,405r2,-2l183,403r2,-2l187,401r3,-2l192,397r2,-2l196,393r2,-2l200,389r2,l204,386r2,-2l209,384r,-2l211,380r2,l215,378r,-2l217,376r,-2l219,372r2,-3l223,367r,-2l226,361r,-2l228,357r,-2l228,350r2,-2l230,346r,-2l230,340r2,-4l232,334r,-3l234,327r,-2l234,321r2,-4l236,312r,-4l238,308r,-2l238,304r,-2l238,300r,-2l238,296r,-3l238,291r,-2l238,287r-2,-2l234,283r,-2l232,279r,-2l230,277r-2,l226,274r-3,-2l221,272r-2,-2l217,270r-2,-2l213,266r-2,l209,264r-3,-2l204,262r-2,-2l200,258r-2,-3l196,253r-2,l192,251r-5,l185,249r-2,l181,247r,-2l179,245r-2,-2l175,243r-2,-2l171,241r,-2l166,236r-2,-2l162,232r,-2l160,230r-2,l158,228r-2,l154,226r-2,l149,224r-2,l145,222r-2,-3l141,217r-2,l135,215r-2,l128,213r-2,-2l124,209r-2,l120,209r-2,l116,209r-2,l114,207r-3,l109,205r-2,-2l105,200r-2,l103,198r-2,l101,196r-2,l99,194r-2,-2l95,190r-3,-2l92,186r-2,-2l88,184r-2,-3l84,179r-2,-2l80,175r-2,-2l76,171r-3,l73,169r-2,l69,167r-2,l67,165r-2,l63,162r-4,l57,160r-3,l54,158r-2,l48,156r-2,l44,154r-2,-2l40,150r-2,l38,148r-3,l33,148r,-2l29,146r-2,l25,146r-2,l21,146r-2,l16,146r-2,-3l10,143,8,141r-2,l2,141,,139r,-6l,116r,-8l2,91,2,80,2,63,2,53,2,36,2,25,2,12,4,8,4,,25,r2,l29,,46,r6,l57,r2,l80,r8,l105,r13,l133,r12,l160,2r13,l187,2r13,l215,2r13,l230,2r12,l255,2r13,l285,2r10,l312,2r11,l337,2r11,l367,2r8,l394,2r9,l424,4r6,l449,4r7,l477,4r6,l504,4r7,l534,4r4,l561,4r2,l587,4r4,l614,4r4,l642,4r4,l671,4r15,l699,6r12,l726,6,739,4r15,l760,4r6,l779,4r15,l806,4r15,l834,4r6,l861,4r7,l880,4r9,l893,4r23,l920,4xe" fillcolor="#fa0" strokecolor="#6e6e6e" strokeweight=".3pt">
                  <v:path arrowok="t" o:connecttype="custom" o:connectlocs="370984847,51209701;383082179,94354882;393969778,148790391;395986000,225806556;353242094,258064635;287513257,258064635;222994153,256451731;179443758,255645279;145571228,255645279;82261857,253629149;51615283,249596889;49195817,241935595;44760128,233467849;39921196,226613008;36291996,220564618;34679018,213709776;35485507,207661386;39114707,200806544;42340662,195161380;47582839,191532346;52421772,188306538;56050971,184677504;57663949,178629115;60083415,173790403;62906126,168548465;66938570,166129109;73793725,162500075;79842391,157661363;85084568,153225877;89117012,148790391;91939723,141129097;93552701,133467803;95972167,124193606;95972167,118145216;93552701,112500052;88310523,108871018;82261857,105645210;75406703,101209724;70567770,97983916;65325593,92741978;60083415,90322622;53631505,86693588;46776350,84274232;41534173,80645198;38308218,76612939;33066041,71371001;27823864,67338741;21775198,64516159;16129776,60483899;10887599,58870995;4032444,57661317;0,43548407;806489,4838712;20968709,0;53631505,0;91939723,806452;125812253,806452;162507493,806452;203235177,1612904;238317440,1612904;281867835,2419356;314127387,1612904;350016138,1612904" o:connectangles="0,0,0,0,0,0,0,0,0,0,0,0,0,0,0,0,0,0,0,0,0,0,0,0,0,0,0,0,0,0,0,0,0,0,0,0,0,0,0,0,0,0,0,0,0,0,0,0,0,0,0,0,0,0,0,0,0,0,0,0,0,0,0"/>
                </v:shape>
                <v:shape id="Freeform 547" o:spid="_x0000_s1124" style="position:absolute;left:34874;top:46678;width:4140;height:3690;visibility:visible;mso-wrap-style:square;v-text-anchor:top" coordsize="652,5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vd8MA&#10;AADdAAAADwAAAGRycy9kb3ducmV2LnhtbERP22rCQBB9L/gPywi+SN1UJJHUVaQXEBGksfR5yI7Z&#10;aHY2ZLca/94tCH2bw7nOYtXbRlyo87VjBS+TBARx6XTNlYLvw+fzHIQPyBobx6TgRh5Wy8HTAnPt&#10;rvxFlyJUIoawz1GBCaHNpfSlIYt+4lriyB1dZzFE2FVSd3iN4baR0yRJpcWaY4PBlt4Mlefi1yrY&#10;tWPp3nfjU7b/yEL2U+yrrZFKjYb9+hVEoD78ix/ujY7z01kKf9/EE+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vd8MAAADdAAAADwAAAAAAAAAAAAAAAACYAgAAZHJzL2Rv&#10;d25yZXYueG1sUEsFBgAAAAAEAAQA9QAAAIgDAAAAAA==&#10;" path="m2,4l29,2r28,l84,2r28,l139,r28,l188,r2,l217,2r15,l243,2r2,l272,2r26,2l304,4r21,l344,4r2,l372,4r27,l426,4r28,l481,4r,28l481,34r,25l481,61r,2l481,87r,27l498,114r28,2l551,118r28,l604,120r27,l631,148r2,27l633,203r,25l633,256r,25l633,283r3,27l636,336r-26,l608,336r-8,l600,338r,2l598,342r,2l595,344r,-2l593,342r,2l595,344r3,l598,346r2,l600,348r-2,l598,351r2,l600,353r-2,l598,355r-3,l595,357r3,l600,357r2,-2l602,357r-2,l600,359r-2,l595,359r,2l595,363r,2l598,365r2,-2l602,363r,2l600,365r,2l598,367r,3l600,370r,2l598,374r-3,l598,376r,2l600,378r2,l602,380r-2,l598,380r-3,l595,382r3,l598,384r2,l598,384r-3,l595,387r3,2l598,391r-3,l598,393r,2l598,397r2,-2l600,397r,2l600,401r2,l602,403r-2,l598,403r,3l598,408r2,2l602,410r,2l600,412r-2,2l598,416r2,l600,418r,2l600,422r2,l602,425r,2l600,427r-2,l598,429r2,l602,431r2,2l604,435r2,l606,437r2,l608,439r,2l608,444r-2,l606,446r,2l606,450r2,l608,452r2,-2l610,452r,2l612,454r2,l614,456r-2,l612,458r2,l617,458r,2l617,463r,2l614,465r,-2l614,465r-2,l612,467r2,l612,469r-2,l612,469r,2l614,471r3,l617,473r-3,l614,475r-2,l610,475r,2l612,477r,2l610,479r-2,l606,479r,3l604,484r-2,2l600,486r,2l600,490r-2,l598,492r-3,l595,494r,2l593,496r-2,l591,498r-2,l591,498r,3l593,498r2,l595,501r-2,l591,501r-2,2l587,501r,2l585,503r,2l587,505r-2,2l583,507r,2l583,511r2,l583,513r-2,l581,515r,2l583,517r2,l587,520r2,l591,522r2,2l593,526r,2l591,528r-2,l589,530r2,2l593,532r2,l598,532r2,-2l602,532r2,l606,532r,2l604,534r-2,l602,536r,3l600,541r-2,l598,543r2,l600,545r2,l602,547r2,l606,547r2,l608,545r,-2l608,541r2,l610,543r2,2l610,545r,2l610,549r2,l614,549r,-2l614,545r,-2l617,543r2,l621,543r2,2l623,547r-2,l619,547r,2l619,551r,2l619,556r,2l621,558r2,-2l625,556r2,l627,558r2,l629,560r2,l631,562r,2l633,562r3,l638,562r,2l636,564r,2l638,566r2,l642,566r2,2l646,568r2,l648,570r,2l650,572r,3l652,575r,2l650,577r,2l648,579r-2,l646,577r,2l644,579r,2l640,581r-28,-2l587,579r-27,l534,579r-27,-2l486,577r-17,l458,577r-27,l403,577r-25,l363,575r-13,l331,575r-27,l287,575r-11,-3l249,572r-27,l194,570r-29,l137,572r-25,l105,572r-21,l57,572r-26,3l,575,,547r,-8l,522r,-2l,494,,467,,439,,412,,384,,357,,332,,304r,-2l,277r,-2l,260,,249,,222,,194,,167,,139,,112,2,84,2,67r,-8l2,57,2,32r,-3l2,4xe" fillcolor="#fa0" strokecolor="#6e6e6e" strokeweight=".3pt">
                  <v:path arrowok="t" o:connecttype="custom" o:connectlocs="56045567,0;97978942,806594;138702699,1613189;193941856,1613189;193941856,35086851;243536135,48395656;255229095,103244066;245148957,135507837;239907285,138734214;241116902,139540808;241923313,142363888;241923313,143977077;239907285,144783671;242729724,146396860;241923313,149219940;241923313,152446317;239907285,154059505;239907285,156075991;241116902,160108962;242729724,162528745;242729724,165351825;241923313,168578202;241923313,172207876;243536135,175434253;245148957,179063928;245148957,182290305;247568190,183903493;248777807,186726573;246761779,188339762;247568190,189952950;245955368,191566139;244342546,193179327;241923313,197615596;239100874,200035379;239100874,200841973;236681641,202051864;235068819,204471647;234262408,207698024;238294463,210521104;237488052,213747481;242729724,214554075;242729724,216167264;241923313,219796938;245148957,219796938;245955368,219796938;247568190,219796938;251197040,220603532;249584218,224233207;252809862,225039801;255229095,226652989;257245123,228266178;261277178,229879367;262083589,232702446;259664356,233509041;215311748,233509041;162491825,232702446;115719985,231895852;55239156,230685961;0,231895852;0,188339762;0,122602329;0,89531964;806411,27020908" o:connectangles="0,0,0,0,0,0,0,0,0,0,0,0,0,0,0,0,0,0,0,0,0,0,0,0,0,0,0,0,0,0,0,0,0,0,0,0,0,0,0,0,0,0,0,0,0,0,0,0,0,0,0,0,0,0,0,0,0,0,0,0,0,0,0"/>
                </v:shape>
                <v:shape id="Freeform 548" o:spid="_x0000_s1125" style="position:absolute;left:42100;top:47269;width:3823;height:3391;visibility:visible;mso-wrap-style:square;v-text-anchor:top" coordsize="602,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PFUsUA&#10;AADdAAAADwAAAGRycy9kb3ducmV2LnhtbERPTUvDQBC9C/0PyxS8iN0oWkvstqhUETwYU0GPQ3aa&#10;hGZnw+40Tf+9Kwje5vE+Z7keXacGCrH1bOBqloEirrxtuTbwuX2+XICKgmyx80wGThRhvZqcLTG3&#10;/sgfNJRSqxTCMUcDjUifax2rhhzGme+JE7fzwaEkGGptAx5TuOv0dZbNtcOWU0ODPT01VO3LgzNQ&#10;vBRft6e3jX8cypAV3++yuTiIMefT8eEelNAo/+I/96tN8+c3d/D7TTpBr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Q8VSxQAAAN0AAAAPAAAAAAAAAAAAAAAAAJgCAABkcnMv&#10;ZG93bnJldi54bWxQSwUGAAAAAAQABAD1AAAAigMAAAAA&#10;" path="m,15r28,l49,15r6,l83,15r27,-2l138,13r27,l178,13r-2,2l188,15r28,-2l230,13r,-3l243,10,271,8r27,l323,6r,-2l345,4r27,l399,4r28,l454,2r28,l509,r28,l547,r4,2l554,4r,2l554,8r,2l554,13r,2l554,17r,2l554,21r,4l554,27r,2l556,34r2,2l560,38r,4l562,44r,2l560,48r,3l560,53r-2,2l558,57r-2,l554,59r,2l554,63r2,4l560,70r4,4l564,76r2,2l566,82r2,2l571,89r4,4l575,95r4,4l581,103r2,2l585,108r2,2l590,110r2,2l594,114r,2l596,118r2,2l598,122r2,l600,124r,3l602,129r-2,2l600,133r,2l598,137r,2l596,139r-2,2l592,144r-2,l587,146r-8,l577,146r-2,l575,148r-2,2l573,152r,2l575,154r,2l577,156r2,2l581,158r2,-2l585,156r,-2l587,154r3,l594,154r2,l598,154r,2l598,158r2,l600,160r,3l598,165r,2l598,169r,2l598,173r-2,l596,175r,2l594,177r-2,2l592,182r-2,2l590,186r,2l590,190r,2l590,194r2,l594,196r2,2l598,198r,3l600,201r,2l602,203r,2l602,207r-2,2l598,211r-2,2l594,213r-2,l590,215r-3,l587,217r,3l585,220r,2l585,224r,4l585,230r,2l583,232r,2l581,236r-2,3l579,241r-2,2l577,245r-2,2l575,249r-4,4l571,255r,3l568,260r,2l568,264r,4l568,270r3,4l571,277r-3,6l568,285r,2l566,291r-2,5l564,298r-2,2l560,304r-4,4l551,313r-4,4l545,319r-2,l539,321r-2,2l530,325r-4,l520,327r-2,l509,329r-4,l499,329r-5,3l492,332r-2,l488,334r-2,l482,336r-4,l473,338r-4,2l465,342r-2,2l459,348r-3,l454,353r,2l452,357r,2l450,361r,4l450,367r,3l450,372r,4l448,378r,4l446,384r-4,2l440,389r-3,l435,391r-2,l431,391r-2,2l427,395r,2l425,399r,2l425,403r,2l427,410r2,2l431,414r,2l433,418r,2l433,422r-2,5l431,429r-2,l427,431r-2,2l423,435r,2l423,439r2,2l425,443r2,3l425,448r,2l423,450r-2,2l418,452r3,l418,454r-2,2l416,458r,2l418,465r,2l418,469r,2l421,471r,2l421,475r2,2l425,479r4,l431,479r4,l437,479r3,l440,482r2,2l440,486r,4l437,490r-2,2l433,494r-6,2l425,496r-2,l421,494r-3,l416,492r-4,-2l412,488r-4,-2l406,484r-2,l402,486r-3,l399,488r,2l399,494r,2l399,498r,5l399,505r,2l402,509r,2l402,513r,2l402,517r-3,3l397,522r-4,l391,524r-2,l387,524r-2,2l383,528r,2l359,530r-25,l306,530r-27,2l252,532r-26,l199,532r-30,l142,532r-28,l87,532r-28,l57,532r-25,l4,532r,2l4,532r3,-8l7,507r,-28l7,452r,-21l7,424r,-27l4,370r,-28l4,315r,-28l4,262r,-28l2,207r,-6l2,179r,-27l2,124,2,97,2,70,2,42,,15xe" fillcolor="#fa0" strokecolor="#6e6e6e" strokeweight=".3pt">
                  <v:path arrowok="t" o:connecttype="custom" o:connectlocs="66537346,5242095;97991365,4032381;172190587,1612952;220581385,0;223404181,6048571;223404181,10887428;225823721,19355428;223404181,23791047;228243261,31452570;234292110,41533522;239534447,45969141;241147473,49195046;242760500,52017712;241147473,55243617;236711650,58872760;231066057,61292188;235098624,62905141;239534447,62098664;241147473,63711617;241147473,66534283;240340960,70566664;237921420,75002283;239534447,79034664;241953987,81857330;242760500,82663807;240340960,85889711;236711650,86696187;235905137,92744759;232679084,98793330;229049774,105648377;229049774,114922853;222194411,126213519;213726022,131052376;198402269,133875043;189127366,137100947;182272003,144762471;180658977,152423994;175416640,157666089;171384074,161698470;174610127,169359994;172190587,173795613;172190587,179844184;169771047,182263612;168561277,187505707;169771047,190731612;176223154,193151041;175416640,198393136;169771047,199199612;163722198,195167231;160899401,200006088;162109171,206861135;156866835,211296754;134687719,213716183;57262444,214522659;1613027,215329135;2822797,170972946;1613027,94357711;806513,39114094" o:connectangles="0,0,0,0,0,0,0,0,0,0,0,0,0,0,0,0,0,0,0,0,0,0,0,0,0,0,0,0,0,0,0,0,0,0,0,0,0,0,0,0,0,0,0,0,0,0,0,0,0,0,0,0,0,0,0,0,0,0"/>
                </v:shape>
                <v:shape id="Freeform 549" o:spid="_x0000_s1126" style="position:absolute;left:38563;top:47364;width:3581;height:3340;visibility:visible;mso-wrap-style:square;v-text-anchor:top" coordsize="564,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dV5ccA&#10;AADdAAAADwAAAGRycy9kb3ducmV2LnhtbESPQWvCQBCF70L/wzKF3nRTKUGjq5SCYAseql56m2bH&#10;JJidTXe3MfbXO4eCtxnem/e+Wa4H16qeQmw8G3ieZKCIS28brgwcD5vxDFRMyBZbz2TgShHWq4fR&#10;EgvrL/xJ/T5VSkI4FmigTqkrtI5lTQ7jxHfEop18cJhkDZW2AS8S7lo9zbJcO2xYGmrs6K2m8rz/&#10;dQamG93q/n37dfoI1Xf4y+fX48/OmKfH4XUBKtGQ7ub/660V/PxFcOUbGUGv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XVeXHAAAA3QAAAA8AAAAAAAAAAAAAAAAAmAIAAGRy&#10;cy9kb3ducmV2LnhtbFBLBQYAAAAABAAEAPUAAACMAwAAAAA=&#10;" path="m502,2l530,r27,l559,27r,28l559,82r,27l559,137r,27l559,186r,6l561,219r,28l561,272r,28l561,327r,28l564,382r,27l564,416r,21l564,464r,28l564,509r-3,8l561,519r-25,l509,519r-11,l483,519r-27,l433,519r-5,l399,519r,2l378,521r-28,l325,524r-28,l270,524r-19,2l243,526r-24,l219,498r-2,-25l190,473r-26,l137,473r-28,l84,471r-15,l63,473r,-2l65,471r,-2l65,471r2,l69,471r,-2l71,469r,-2l69,467r,-3l67,464r,-2l67,460r-2,l63,460r-2,-2l59,458r-2,l55,458r,-2l57,456r,-2l55,454r-3,l50,456r,-2l50,452r-2,l48,450r-2,l46,448r-2,l42,448r-2,2l38,450r,-2l38,445r,-2l38,441r,-2l40,439r2,l42,437r-2,-2l38,435r-2,l33,435r,2l33,439r,2l31,441r-2,l29,439r,-2l31,437r-2,-2l29,433r-2,l27,435r,2l27,439r-2,l23,439r-2,l21,437r-2,l19,435r-2,l17,433r2,l21,431r,-3l21,426r2,l25,426r,-2l23,424r-2,l19,422r-2,2l14,424r-2,l10,424,8,422r,-2l10,420r2,l12,418r,-2l10,414,8,412r-2,l4,409r-2,l,409r,-2l,405r2,l4,403r-2,l2,401r,-2l4,399r2,-2l4,397r,-2l6,395r,-2l8,395r2,-2l12,393r2,l14,390r-2,l10,393r,-3l8,390r2,l10,388r2,l14,388r,-2l14,384r3,l17,382r2,l19,380r,-2l21,378r2,-2l25,374r,-3l27,371r2,l31,371r,-2l29,369r,-2l31,367r2,l33,365r3,l36,363r-3,l31,363r,-2l29,361r2,l33,359r-2,l31,357r2,l33,355r,2l36,357r,-2l36,352r,-2l33,350r-2,l31,348r2,l33,346r-2,l29,346r,-2l29,342r-2,2l27,342r-2,l25,340r,-2l25,336r2,l27,333r,-2l27,329r-2,l25,327r-2,l23,325r-2,-2l19,321r-2,l17,319r2,l21,319r,-2l21,314r-2,l19,312r,-2l19,308r-2,l17,306r2,-2l21,304r,-2l19,302r-2,-2l17,298r,-3l19,295r2,l21,293r-2,l19,291r,-2l19,287r-2,2l17,287r,-2l14,283r3,l17,281r-3,-2l14,276r3,l19,276r-2,l17,274r-3,l14,272r3,l19,272r2,l21,270r-2,l17,270r,-2l14,266r3,l19,264r,-2l17,262r,-3l19,259r,-2l21,257r,-2l19,255r-2,2l14,257r,-2l14,253r,-2l17,251r2,l19,249r2,l21,247r-2,2l17,249r-3,l14,247r3,l17,245r2,l19,243r-2,l17,240r2,l19,238r-2,l17,236r-3,l12,236r,-2l14,234r,2l17,236r,-2l19,232r,-2l19,228r8,l29,228r26,l55,202,52,175r,-2l52,148r,-28l52,95r,-28l50,40r,-28l71,12r28,l126,12r28,l181,12r26,l234,10,262,8r27,l314,6r28,l369,4r21,l420,4r2,l424,2r26,2l477,2r25,xe" fillcolor="#fa0" strokecolor="#6e6e6e" strokeweight=".3pt">
                  <v:path arrowok="t" o:connecttype="custom" o:connectlocs="225377600,33063559;226183960,88303896;227393500,154027800;227393500,205235995;194735923,209268136;152402027,210074564;97972731,212090635;55235655,190720286;26206698,189913858;28625777,189107429;27013058,185478502;22174898,184672074;20158998,183865646;18546278,180639932;15320839,179430290;16933559,176204577;13304939,177011005;12498579,176204577;10885859,177011005;7660419,175398149;8466779,171769222;7660419,170156365;3225440,169349937;3225440,166124224;0,163301725;1612720,160882440;3225440,159269583;4031800,158463155;5644520,156447084;7660419,153221371;10885859,149592444;12498579,147979588;12498579,146366731;12498579,143947446;14514479,141931376;13304939,139512091;10885859,137899234;10885859,134270307;9273139,131044594;8466779,128625309;7660419,124189954;7660419,121770669;8466779,118141742;6854059,115722457;5644520,111287101;5644520,109674245;6854059,108867816;6854059,105642103;7660419,102819604;6854059,101206748;6854059,100400320;7660419,97981035;6854059,95158536;6854059,95158536;11692219,91932823;20965358,48385696;39914816,4838570;105633151,3225713;169335585,1612857" o:connectangles="0,0,0,0,0,0,0,0,0,0,0,0,0,0,0,0,0,0,0,0,0,0,0,0,0,0,0,0,0,0,0,0,0,0,0,0,0,0,0,0,0,0,0,0,0,0,0,0,0,0,0,0,0,0,0,0,0,0,0"/>
                </v:shape>
                <v:shape id="Freeform 550" o:spid="_x0000_s1127" style="position:absolute;left:30772;top:47739;width:4102;height:4172;visibility:visible;mso-wrap-style:square;v-text-anchor:top" coordsize="646,6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00YMQA&#10;AADdAAAADwAAAGRycy9kb3ducmV2LnhtbERPTWvCQBC9C/6HZYTedFMp0kRXkVJpkXowrZ6H7JgN&#10;zc6G7Gqiv94tFLzN433OYtXbWlyo9ZVjBc+TBARx4XTFpYKf7834FYQPyBprx6TgSh5Wy+FggZl2&#10;He/pkodSxBD2GSowITSZlL4wZNFPXEMcuZNrLYYI21LqFrsYbms5TZKZtFhxbDDY0Juh4jc/WwVH&#10;c8zPJ7n7WJvd1+2926YHTlOlnkb9eg4iUB8e4n/3p47zZy8p/H0TT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NNGDEAAAA3QAAAA8AAAAAAAAAAAAAAAAAmAIAAGRycy9k&#10;b3ducmV2LnhtbFBLBQYAAAAABAAEAPUAAACJAwAAAAA=&#10;" path="m6,171r,-25l6,143r,-27l6,91r,-2l6,63,6,36,6,8r19,l27,8r27,l80,8r27,2l135,10r25,l185,10,213,8r27,l266,8,293,6r25,l348,6r27,l403,6r27,l456,6,483,4r28,l538,4,566,2r27,l620,r26,l646,27r,28l646,82r,11l646,108r,2l646,135r,2l646,165r,25l646,217r,28l646,272r,28l646,327r,26l646,355r,17l646,380r,28l646,435r,25l646,462r,28l646,515r,28l646,570r,26l646,604r,19l646,650r-28,l593,650r-27,l538,650r-27,l485,650r-27,l430,650r-27,l378,650r-3,l348,648r-25,l295,650r-2,l270,650r-2,l266,650r-26,3l238,653r-13,l211,653r-2,2l209,653r-24,2l183,655r-23,l135,655r-2,l107,655r-27,l52,655r-25,2l25,657,,657,,629,,608r,-6l,577r,-3l,549r,-2l2,522r,-28l2,469r,-2l2,441r,-2l4,414r,-28l4,376r,-17l4,334,6,306r,-27l6,251r,-25l6,198r,-27xe" fillcolor="#fa0" strokecolor="#6e6e6e" strokeweight=".3pt">
                  <v:path arrowok="t" o:connecttype="custom" o:connectlocs="2419291,57662004;2419291,36694003;2419291,25403540;2419291,3225846;32257214,3225846;64514427,4032308;85884831,3225846;107255235,3225846;151205689,2419385;194752927,1612923;239106596,806462;260477000,10887232;260477000,33064926;260477000,54436158;260477000,76613852;260477000,98791546;260477000,109678777;260477000,120969240;260477000,143146934;260477000,153227704;260477000,175405398;260477000,186292629;260477000,218954324;260477000,229841555;260477000,243551403;260477000,262100019;239106596,262100019;216929762,262100019;195559358,262100019;162495714,262100019;140318879,261293558;108868096,262100019;95965211,263309712;84271971,264116173;73788376,264116173;53627618,264116173;32257214,264116173;20967189,264116173;10080379,264922635;0,253632173;0,242744941;0,221373709;806430,210486477;806430,188308783;1612861,166937551;1612861,151614780;1612861,134679087;2419291,101210931;2419291,91130161;2419291,68952467" o:connectangles="0,0,0,0,0,0,0,0,0,0,0,0,0,0,0,0,0,0,0,0,0,0,0,0,0,0,0,0,0,0,0,0,0,0,0,0,0,0,0,0,0,0,0,0,0,0,0,0,0,0"/>
                </v:shape>
                <v:shape id="Freeform 551" o:spid="_x0000_s1128" style="position:absolute;left:25577;top:48742;width:5233;height:3855;visibility:visible;mso-wrap-style:square;v-text-anchor:top" coordsize="824,6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PaYMUA&#10;AADdAAAADwAAAGRycy9kb3ducmV2LnhtbESPQUsDQQyF74L/YYjgRexsS11k7bRYoSC92VbUW9iJ&#10;O4s7mWUzttt/3xwEbwnv5b0vi9UYO3OkQdrEDqaTAgxxnXzLjYPDfnP/CEYysscuMTk4k8BqeX21&#10;wMqnE7/RcZcboyEsFToIOfeVtVIHiiiT1BOr9p2GiFnXobF+wJOGx87OiqK0EVvWhoA9vQSqf3a/&#10;0cHX3Xbef8ohfuRSysbK+j1hcO72Znx+ApNpzP/mv+tXr/jlg/LrNzqC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09pgxQAAAN0AAAAPAAAAAAAAAAAAAAAAAJgCAABkcnMv&#10;ZG93bnJldi54bWxQSwUGAAAAAAQABAD1AAAAigMAAAAA&#10;" path="m159,r31,2l218,2r25,2l270,4r28,l325,7r24,l357,7,376,4r28,l431,4r27,l480,4r6,l520,4r27,l575,2r27,l630,2r25,l661,2r28,2l716,7r28,2l769,9r27,2l824,13r,27l824,68r,25l824,121r,27l822,176r,25l822,218r,10l822,256r-2,25l820,283r,26l820,311r,25l820,364r-2,25l818,391r,25l818,419r,25l790,442r-27,l735,440r-25,-2l682,438r-19,-3l657,435r,-2l655,433r,2l653,435r-2,l651,433r-2,2l649,438r-3,-3l644,433r,-2l642,431r,2l640,433r,2l640,438r-2,l636,438r-2,l634,440r2,l636,442r-2,l632,440r-2,l632,440r,2l630,442r,-2l630,438r-3,l627,440r,2l625,442r-2,l623,440r,-2l625,438r-2,l623,435r-2,l621,438r,2l619,440r,-2l619,435r-2,3l615,438r,2l613,440r,-2l613,435r2,l613,435r,-2l613,435r-2,l608,435r,-2l606,435r-2,l606,438r,2l606,442r-2,-2l602,440r,-2l602,435r-2,l600,438r-2,l598,435r,3l598,440r2,l600,442r-2,l598,440r-2,l596,438r-2,2l592,440r,-2l592,435r2,l594,433r-2,l589,435r-2,l587,433r2,l589,431r3,l589,431r-2,l587,433r-2,l585,431r-2,l583,433r-2,l581,431r-2,l579,433r2,l581,435r-2,l579,433r-2,-2l577,429r,2l577,433r-2,l575,431r,-2l575,427r-3,l572,429r-2,l568,429r,2l566,431r,2l566,435r-2,l564,433r-2,l562,431r,2l560,433r,-2l560,429r-2,l558,431r-2,l556,429r2,-2l556,427r-3,l553,429r-2,l553,427r,-2l551,425r,2l549,427r2,l551,429r-2,l547,429r2,2l547,431r-2,l543,431r,2l543,431r2,-2l547,429r-2,l543,429r-2,l541,427r,2l539,429r,2l539,429r-2,l534,431r,-2l537,429r,-2l534,427r-2,l530,427r,2l528,429r,2l526,431r,-2l526,427r-2,l524,429r,2l526,431r-2,2l524,431r-2,l522,429r,-2l522,425r2,l524,427r,-2l526,425r-2,l524,423r-2,l522,421r-2,l518,421r-3,l518,421r,-2l515,416r-2,l511,416r,3l511,421r-2,l509,419r,-3l507,419r-2,l505,421r2,l507,423r-2,l503,423r,-2l501,423r,2l503,425r,2l503,429r,2l505,431r-2,2l505,433r,2l503,435r-2,-2l499,433r,-2l499,433r-3,2l494,435r,3l496,438r3,l499,435r2,l501,438r,2l499,440r-3,l494,440r,2l492,442r-2,l490,444r,2l492,446r2,l494,444r,2l496,446r,2l496,450r-2,l492,450r-2,l492,452r,2l490,454r,-2l488,452r-2,l486,454r,3l484,457r,-3l484,452r2,l486,450r-2,l482,452r-2,l480,454r2,l480,454r-3,l477,457r3,l477,457r-2,l475,459r,2l473,461r,-2l475,459r,-2l473,457r-2,l469,457r,2l469,461r-2,l465,461r,-2l465,457r-2,l461,457r,2l461,461r,2l458,461r-2,l454,461r-2,l452,463r-2,l450,461r-2,l448,463r,2l448,467r2,l452,469r-2,l448,469r-2,l446,471r-2,l442,471r,-2l442,467r2,-2l444,463r-2,-2l439,461r-2,-2l435,459r,2l435,463r,2l433,465r,2l433,469r,2l431,473r,3l429,476r,-3l427,473r,-2l425,469r-2,-4l420,463r-2,-2l416,461r-2,l412,461r-2,-2l408,459r-2,-2l406,454r,-2l404,452r-3,2l399,457r-2,2l395,461r,2l395,465r,2l395,469r-2,l391,469r-2,2l385,469r-3,l380,469r-2,l376,469r,2l374,471r,2l372,473r,3l370,478r-2,2l366,482r-3,2l363,486r3,l366,488r-3,l363,490r-2,l359,492r-2,l355,495r-2,l351,495r-2,l347,495r,2l344,497r,2l344,501r-2,l340,503r-2,l336,503r-2,l332,503r,2l330,505r,2l327,507r,2l325,509r-2,-2l323,505r,-2l323,501r-2,l321,499r-2,l317,499r-2,l315,497r,-2l315,492r-2,l311,495r,2l308,497r,2l311,499r,2l313,501r2,2l313,503r-2,l308,501r-2,l304,501r-2,l300,501r,-2l298,499r-2,l294,501r-2,-2l289,499r-2,l285,499r,2l283,501r-2,l279,501r-2,l275,501r-2,-2l270,499r,-2l268,495r-2,-3l266,490r-2,l262,490r-2,2l258,492r,-2l258,488r-2,l256,490r-2,l251,488r-2,-2l247,486r-2,l243,486r-2,l241,488r-2,l239,490r,2l241,495r2,2l241,499r-2,l237,497r-2,l235,499r-3,l230,499r,-2l228,497r,-2l226,495r,2l224,497r,-2l226,492r-2,l222,492r-4,l216,492r,3l218,495r,2l216,497r-3,l213,495r,-3l211,492r-2,3l207,495r-2,l203,495r-2,2l201,495r,-3l201,490r2,-2l205,486r,-2l205,482r-2,l203,484r-2,l201,486r-2,l197,484r,-2l194,484r-2,l192,486r-2,l192,486r,2l194,490r-2,l192,492r-2,l190,490r,-2l190,486r,-2l188,482r-2,l186,484r-2,2l184,488r-2,l180,490r-2,l173,492r,3l171,497r-2,l169,495r-2,l165,495r,2l163,497r-2,l159,497r-3,l154,495r-2,l152,497r-2,2l148,499r-2,l146,497r-2,l142,499r-2,l137,499r-2,2l133,501r-2,2l131,505r,2l129,509r2,2l129,511r,3l127,511r-2,l125,514r,2l125,518r,2l123,520r-2,2l121,524r-3,l116,524r,-2l118,520r-2,-2l114,518r-2,l112,520r,2l112,524r2,2l114,528r,3l114,533r2,2l116,537r-2,l114,539r,2l114,543r-2,l110,543r-2,l108,541r,-2l106,539r-2,l104,541r,2l106,545r,2l104,547r-3,l101,545r-2,-2l99,545r-2,l99,547r,3l99,552r-2,l95,552r-2,-2l91,550r-2,-3l87,547r,3l87,552r2,l91,554r,2l89,558r-2,l85,558r-3,l80,558r-2,l76,558r-4,-2l70,556r-2,-2l66,552r-3,l61,552r-2,l57,554r-2,2l55,558r,2l55,562r,2l55,566r,3l55,571r2,l59,571r-2,2l57,575r,2l55,577r-2,l53,575r-2,l51,573r-2,l47,573r,2l49,577r,2l51,581r-2,l47,581r,-2l44,577r-2,l40,577r2,2l42,581r-2,2l40,585r2,3l42,590r-2,l38,590r-2,l36,588r-4,2l30,590r,-2l32,585r,-2l32,581r-2,l28,581r-3,l25,583r,2l25,588r-2,l21,588r-2,l17,588r-2,l15,590r-2,l13,592r2,l15,594r,2l17,598r2,l19,600r-2,l17,602r-2,2l15,607r-2,l11,607r-2,l6,607,4,604r,-2l2,602r,-6l2,594r,-25l2,558r,-17l2,539r,-25l2,488r,-27l2,433r,-27l,378,,353,,326,,298,,271,,245,,218,,190,,163r28,l53,163r2,l80,163r28,l135,163r26,l161,135r,-27l161,83,159,55r,-27l159,xe" fillcolor="#fa0" strokecolor="#6e6e6e" strokeweight=".3pt">
                  <v:path arrowok="t" o:connecttype="custom" o:connectlocs="184698227,1613134;310115582,3629552;330682415,113322687;296404360,177444777;260513220,175428359;256480507,178251344;251237981,178251344;248011811,176638209;243575828,175428359;241156200,177444777;238736573,174621792;235107132,174621792;231880962,174621792;227444978,174621792;223008995,172202090;220589367,173815224;217363197,173815224;212120671,173815224;211314129,171395523;207684688,167765971;203651975,170588956;202845433,175428359;202038890,177444777;200022534,179864478;195989822,184300598;192360380,184300598;189134211,185107165;183085142,185913732;179858972,189140001;175422988,186720299;170583734,187526866;160905224,184300598;152436528,189140001;147597273,196802389;138725306,201238508;131063152,205271344;126223897,198415523;122594456,202045075;113319218,202045075;104043979,198415523;96381826,196802389;91945842,200431941;87913130,200431941;81057519,197608956;77428078,195189254;75814993,194382687;67346297,199625374;58877601,200431941;52021990,207287762;47586006,209707463;45972921,216563284;42746751,219789553;37504225,221805971;32261699,225032239;22179918,225838807;21373376,231888060;16937392,232694628;12098137,237937314;7662154,237130747;6855611,242776717;806542,225032239;0,98804478;64926669,33472537" o:connectangles="0,0,0,0,0,0,0,0,0,0,0,0,0,0,0,0,0,0,0,0,0,0,0,0,0,0,0,0,0,0,0,0,0,0,0,0,0,0,0,0,0,0,0,0,0,0,0,0,0,0,0,0,0,0,0,0,0,0,0,0,0,0,0"/>
                </v:shape>
                <v:shape id="Freeform 552" o:spid="_x0000_s1129" style="position:absolute;left:34874;top:50298;width:5111;height:4134;visibility:visible;mso-wrap-style:square;v-text-anchor:top" coordsize="805,6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bKLsEA&#10;AADdAAAADwAAAGRycy9kb3ducmV2LnhtbERPTUvDQBC9C/6HZQRvdmPBILHbUgSh4kFMG/A4ZMck&#10;NjMbsmMS/70rCN7m8T5ns1u4NxONsQvi4HaVgSGpg++kcXA6Pt3cg4mK4rEPQg6+KcJue3mxwcKH&#10;Wd5oKrUxKURigQ5a1aGwNtYtMcZVGEgS9xFGRk1wbKwfcU7h3Nt1luWWsZPU0OJAjy3V5/KLHRze&#10;9cjV81y9VOXnCfWVceK1c9dXy/4BjNKi/+I/98Gn+fldDr/fpBPs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Gyi7BAAAA3QAAAA8AAAAAAAAAAAAAAAAAmAIAAGRycy9kb3du&#10;cmV2LnhtbFBLBQYAAAAABAAEAPUAAACGAwAAAAA=&#10;" path="m,5r31,l57,2r27,l105,2r7,l137,2,165,r29,l222,2r27,l276,2r11,3l304,5r27,l350,5r13,l378,7r25,l431,7r27,l469,7r17,l507,7r27,2l560,9r27,l612,9r28,2l644,11r6,-2l665,9r25,2l718,11r27,l771,11r27,l800,36r,28l800,91r,25l800,144r,27l802,190r,7l802,224r,28l802,269r,23l802,296r,25l802,349r3,25l805,402r,21l805,429r,26l805,482r,27l805,537r,25l805,590r,25l805,643r-28,l750,643r-26,l697,643r-28,l659,643r-15,2l617,645r-28,l564,647r-28,l511,649r-28,l477,649r-21,l431,649r-28,l376,649r-28,2l321,651r-25,l293,651r-27,l238,651r-27,l186,651r-26,l133,651r-21,l105,651r-25,l53,651r-28,l,651,,624,,598,,573,,547,2,520r,-27l2,465,,438r,-7l2,410r,-27l2,355r,-25l2,328r,-26l2,300,,275r,-2l,247,,220,,201r,-8l,167,,140,,112,,87,,59,,57,,32,,5xe" fillcolor="#fa0" strokecolor="#6e6e6e" strokeweight=".3pt">
                  <v:path arrowok="t" o:connecttype="custom" o:connectlocs="22980453,806481;55233720,806481;66522363,0;100388294,806481;133447893,2016203;141108043,2016203;162475833,2822684;195938598,2822684;204405080,2822684;225772870,3629165;259638800,4435647;278184429,4435647;310840861,4435647;322532671,14516662;322532671,25807399;322532671,46775910;322532671,58066647;323339002,76615715;323339002,90325896;323339002,117746257;323339002,140730972;324548500,172990220;324548500,216540206;324548500,259283710;291892067,259283710;265686288,259283710;237464679,260090191;194729100,261703154;192310105,261703154;151590355,261703154;118127591,262509635;74988846,262509635;45154574,262509635;21367789,262509635;0,251622139;0,231056868;806332,209685116;0,176619386;806332,154441152;806332,143150415;806332,121778663;0,110891167;0,88712933;0,77825437;0,56453685;0,23791196;0,12903699;0,2016203" o:connectangles="0,0,0,0,0,0,0,0,0,0,0,0,0,0,0,0,0,0,0,0,0,0,0,0,0,0,0,0,0,0,0,0,0,0,0,0,0,0,0,0,0,0,0,0,0,0,0,0"/>
                </v:shape>
                <v:shape id="Freeform 553" o:spid="_x0000_s1130" style="position:absolute;left:41446;top:50634;width:3150;height:3944;visibility:visible;mso-wrap-style:square;v-text-anchor:top" coordsize="496,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25mMEA&#10;AADdAAAADwAAAGRycy9kb3ducmV2LnhtbERPS4vCMBC+C/sfwgh701TBB9UosrCgx7oiHodm7MNm&#10;0k1i7f57Iyx4m4/vOettbxrRkfOVZQWTcQKCOLe64kLB6ed7tAThA7LGxjIp+CMP283HYI2ptg/O&#10;qDuGQsQQ9ikqKENoUyl9XpJBP7YtceSu1hkMEbpCaoePGG4aOU2SuTRYcWwosaWvkvLb8W4UdFeq&#10;b5fJPgu/S1cfMn2uF2SU+hz2uxWIQH14i//dex3nz2cLeH0TT5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tuZjBAAAA3QAAAA8AAAAAAAAAAAAAAAAAmAIAAGRycy9kb3du&#10;cmV2LnhtbFBLBQYAAAAABAAEAPUAAACGAwAAAAA=&#10;" path="m107,4r,-2l135,2r25,l162,2r28,l217,2r28,l272,2r30,l329,2r26,l382,2,409,r28,l462,r24,l486,2r-3,2l483,6r3,3l486,11r,2l488,15r,2l488,19r,2l486,23r-3,2l481,25r-2,3l477,28r-2,2l471,30r-2,2l464,34r-2,2l462,38r-2,2l460,42r,2l460,47r,2l462,51r,2l464,55r3,l467,59r4,2l473,66r,2l475,72r,2l475,76r2,2l477,80r2,3l479,85r4,4l486,91r2,2l490,93r2,2l494,95r2,2l496,99r,3l496,104r,2l496,108r,2l494,112r-2,2l492,116r-2,2l486,121r-3,2l479,123r-2,l473,123r-4,-2l467,118r,-2l464,114r-2,-2l460,112r-2,l456,114r-2,2l454,121r-2,2l452,125r,2l450,127r,2l448,131r-3,2l445,135r-2,2l441,140r-2,2l437,144r-4,2l431,148r-5,2l424,150r-2,2l418,154r-2,2l414,156r-2,3l407,161r-2,l403,163r-2,l401,165r-2,l395,165r-5,l388,165r-2,l384,165r-4,l376,165r-5,l367,165r-2,l361,167r-2,l359,169r-2,l355,171r-9,11l346,184r-2,2l342,190r-2,2l338,197r,2l338,201r,2l336,205r2,2l338,209r2,2l342,213r2,l346,213r2,l350,211r5,l357,211r2,l361,213r2,l367,216r2,l371,218r3,2l374,222r2,2l376,226r,2l376,230r,3l374,235r,2l371,237r-4,2l365,241r-2,l363,243r-2,2l359,247r,2l359,252r,2l359,256r,4l359,262r,2l359,266r-2,5l357,273r,2l359,279r,2l359,283r-2,4l357,290r,2l355,294r,4l355,300r-3,2l352,304r-2,2l348,309r-2,2l344,313r-2,2l342,317r,2l340,321r-2,2l338,325r-2,3l333,328r,2l331,332r-2,2l329,338r-2,2l325,342r-2,5l321,349r-2,2l317,353r,2l314,357r,2l312,361r-2,2l308,366r-2,2l306,370r-2,l302,372r-2,2l298,374r-3,2l293,376r-2,l289,376r-2,l285,378r-2,l281,378r-2,2l276,380r-2,l272,382r-2,l268,382r,3l266,387r-2,2l262,393r-2,2l260,397r,2l257,402r-2,2l253,406r-2,l251,408r-2,2l247,412r-2,l245,414r-2,2l243,418r,3l243,423r-2,4l241,429r,2l238,435r,5l236,442r,2l234,446r,2l232,450r,2l230,454r,5l230,461r,2l230,465r,4l230,473r,2l232,478r,4l232,484r,2l234,488r,2l234,492r,2l234,497r,4l234,503r,2l234,507r-2,4l232,513r,3l230,518r,2l230,522r-2,2l228,526r,2l226,530r-2,2l224,535r-2,2l219,539r-2,2l215,543r-2,2l211,545r-4,2l205,547r-2,l200,547r-2,l196,547r-2,-2l192,545r-2,-2l190,541r-2,-2l188,537r-2,-5l186,530r-3,-2l183,526r,-2l183,522r,-2l183,518r,-2l183,513r3,-2l186,509r2,-2l188,505r2,-4l190,499r2,-2l192,492r-2,-2l190,488r,-2l188,484r-2,l183,482r-2,-2l179,480r-2,l175,480r-2,l173,482r-2,l169,484r-2,l167,486r-3,2l162,490r,2l162,494r,3l160,499r,4l160,505r,2l158,509r,2l156,513r,3l156,518r,2l156,522r-2,l154,524r,2l154,528r-2,2l150,532r-2,l145,535r-2,l143,537r-2,l139,539r-2,2l137,543r-2,l135,545r-2,2l133,549r-2,l131,552r-2,2l129,556r-3,2l124,558r,2l122,562r-2,l118,562r-2,l114,562r-2,-2l110,558r-3,l107,556r,-2l105,552r,-3l105,547r2,-2l107,543r3,-2l110,539r2,-2l112,535r2,-3l114,530r2,-2l118,526r2,-2l120,522r2,-2l122,518r,-2l120,513r,-2l120,509r-2,l116,507r-2,-2l112,505r-2,l107,505r-2,l101,505r-2,l97,505r-2,2l93,507r-2,2l88,509r-4,2l82,513r,3l80,518r,2l78,520r,2l78,524r,2l78,528r,2l78,532r,3l76,537r,2l74,541r-2,2l69,543r-4,2l63,545r-2,2l59,549r,3l59,554r,2l59,558r,2l59,562r2,2l63,566r2,2l69,568r3,3l72,573r2,l74,575r,2l74,579r,2l72,583r-3,2l67,587r-2,l63,590r-4,l57,592r-2,l55,594r-2,l53,596r-3,l50,598r,2l50,602r,2l50,606r,3l50,611r,2l50,615r,2l50,619r-2,2l46,621r-4,l40,621r-2,l36,619r-2,-2l34,615r,-2l34,611r,-2l31,606r,-2l29,602r,-2l27,600r,-2l23,596r,-2l21,592r-2,-2l17,587r-2,-2l12,583r-2,l8,583r,2l6,585r,-2l4,583r,-2l4,579,2,577,,575r,-2l2,573r,-2l2,568r,-2l2,564r,-2l2,560r,2l4,562r,2l4,562r2,l4,562r,-2l4,558r,-2l6,554r2,l10,554r2,l15,554r2,l17,556r,2l19,558r,-2l19,554r2,l23,554r2,l27,554r,-2l25,549r-2,l21,547r2,l25,545r-2,l23,543r,-2l23,539r-2,l21,537r2,2l25,539r,-2l25,535r2,-3l27,535r2,l31,532r,3l34,537r2,-2l38,532r,-2l38,528r2,l42,526r2,l44,524r,-2l46,520r,2l48,522r2,l50,520r3,l55,520r,2l57,520r,2l59,522r,-2l59,518r,-2l57,516r-2,-3l55,511r,-2l53,509r,-2l50,507r,-2l53,503r2,-2l57,501r,-2l57,497r-2,l53,497r-3,-3l50,492r,-2l53,490r2,-2l57,490r2,l61,490r2,l65,488r2,-2l65,484r,-2l63,482r,-2l65,480r,-2l65,475r-2,l63,473r-2,-2l63,471r,2l65,473r,-2l65,469r-2,l61,469r,-2l59,467r2,2l59,469r,2l55,471r-2,2l50,471r-2,-2l48,467r,-2l48,463r2,-2l50,459r3,-3l50,454r,-2l50,450r,-2l50,446r,-2l50,442r3,-2l53,437r2,-2l55,433r,-2l53,431r,-2l50,427r,-2l48,423r,-2l48,418r,-2l46,414r,-2l44,412r-2,-2l38,408r-2,l34,406r,-2l34,402r-3,-3l34,399r,-2l34,395r-3,l31,393r,-2l29,389r-2,l27,387r-2,-2l25,382r,-2l23,380r,-2l25,378r,-2l25,374r-2,l23,372r,-2l21,370r,-2l21,366r-2,l19,363r,-2l19,359r,-2l19,355r,-2l19,351r,-2l21,347r,-3l23,342r,-2l25,338r2,l29,340r2,-2l34,338r2,l36,336r,-2l36,332r,-2l34,328r-3,l31,330r-2,l27,330r-2,l23,328r,-3l21,323r,-2l19,319r2,-2l23,317r2,l27,317r,-2l27,313r2,l27,311r,-2l27,306r,-2l27,302r,-2l29,300r2,l34,300r,-2l36,296r,-2l38,292r2,-2l42,287r,-2l42,283r,-2l44,281r2,l48,283r2,l50,285r3,l55,285r,-2l55,281r,-2l57,277r-2,l55,275r-2,l50,275r-2,l48,273r,-2l50,271r3,2l55,273r,-2l57,271r,-3l59,266r,-2l61,264r-2,l57,264r-2,l53,262r,-2l55,258r,-2l55,254r,-2l55,249r2,l59,249r,-2l59,245r,-2l57,243r,-2l59,241r2,2l63,241r,-2l63,237r-2,l59,237r-2,-2l59,235r2,-2l61,235r2,l65,235r,-2l63,233r,-3l61,230r,-2l63,228r2,l65,226r,-2l63,224r,-2l61,222r,-2l59,220r,-2l61,216r2,l65,216r,-3l63,213r,3l63,213r-2,l59,211r,-2l61,209r2,l65,207r2,l67,205r,-2l65,205r-2,l65,205r,-2l63,203r,-2l61,201r-2,l59,199r2,l61,197r2,-3l63,192r-2,l59,192r,-2l61,188r2,l63,186r-2,-2l61,186r-2,l59,188r-2,l57,186r2,l59,184r-2,l57,182r,-2l55,178r2,l59,178r,-3l57,175r,-2l55,171r-2,2l53,171r-3,l50,169r3,2l53,169r-3,-2l50,165r,-2l53,163r2,l55,161r2,l55,161r,-2l55,161r-2,l50,161r,-2l53,159r2,-3l53,156r,-2l50,156r,-2l48,154r-2,l46,152r,-2l48,148r2,l50,146r-2,l48,148r-2,-2l46,144r-2,-2l44,140r2,l46,137r2,l46,137r,-2l46,133r2,l50,133r,-2l48,131r,-2l48,127r2,l53,127r,-2l55,125r2,l57,123r,-2l57,118r-2,l55,121r,2l55,121r-2,l50,121r3,-3l50,118r,-2l50,114r-2,l50,114r,-2l53,112r2,l55,110r2,-2l55,108r,-2l53,108r-3,l50,106r,2l48,108r-2,l46,106r2,l48,104r-2,l48,104r,-2l50,102r-2,l48,99r2,-2l53,97r2,l55,95r,-2l57,93r,2l59,93r,-2l61,91r,-2l63,87r,-2l65,85r,-2l67,83r2,l69,85r,-2l72,83r,-3l72,78r,-2l69,76r,-2l69,72r-2,l65,72r,-2l67,70r2,l69,68r,-2l67,66r,2l65,68r,-2l65,63r,-2l65,63,63,61r-2,l61,59r,2l63,61r,-2l63,57r-2,l59,57r,2l57,59r,-2l55,57r,-2l53,55r,2l50,55,48,53r2,l50,51r3,-2l53,47r-3,l50,44r,-2l50,40r-2,l48,38r,-2l46,36r,-2l48,34r,-2l46,32r2,l48,30r-2,l46,28r,-3l48,25r-2,l44,25,42,23r,-2l40,21r,-2l40,17r2,l42,15r-2,l42,13r-2,l40,11r2,l42,9r2,l46,9r,-3l44,6r,-2l55,4r27,l107,4xe" fillcolor="#fa0" stroked="f">
                  <v:path arrowok="t" o:connecttype="custom" o:connectlocs="195992238,806585;187120161,13711945;191556200,30650229;199218448,45168759;183087399,48798391;168569456,62107043;148002369,66543261;136307359,84288130;151631855,91144102;144776159,105662632;140340121,124617379;129451663,140749078;116546825,151637975;103641986,162123580;95173185,178255280;94366633,196806734;91140423,213745019;76622480,218181236;76622480,201242951;67347127,196000149;62104536,211325264;52829183,222617453;42344002,220600991;48393145,205275876;32262097,208905509;23793296,221407576;29035887,235119520;20163810,246411710;11695010,242782078;1613105,233506351;1613105,225037208;10081905,221407576;12501563,214551604;22180192,209712094;22986744,202049536;25406401,194386979;23793296,189144177;20163810,178255280;15324496,164543335;9275353,153251145;7662248,141555663;12501563,133086521;10888458,123407501;19357258,114131774;22180192,110098849;23793296,100419829;26212954,94773735;26212954,87111177;25406401,81868375;23793296,75818988;20163810,68156430;21373639,62913628;18550706,55251071;22986744,47588514;22180192,43555589;21373639,39119371;29035887,33473276;26212954,25407427;21373639,22987672;18550706,12905360;16131048,5242802" o:connectangles="0,0,0,0,0,0,0,0,0,0,0,0,0,0,0,0,0,0,0,0,0,0,0,0,0,0,0,0,0,0,0,0,0,0,0,0,0,0,0,0,0,0,0,0,0,0,0,0,0,0,0,0,0,0,0,0,0,0,0,0,0"/>
                </v:shape>
                <v:shape id="Freeform 554" o:spid="_x0000_s1131" style="position:absolute;left:41446;top:50634;width:3150;height:3944;visibility:visible;mso-wrap-style:square;v-text-anchor:top" coordsize="496,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MCw8QA&#10;AADcAAAADwAAAGRycy9kb3ducmV2LnhtbESPQWsCMRSE74X+h/AK3mpSi7WuG6UIFa/dtqi3x+bt&#10;ZnHzsmyirv++EYQeh5n5hslXg2vFmfrQeNbwMlYgiEtvGq41/Hx/Pr+DCBHZYOuZNFwpwGr5+JBj&#10;ZvyFv+hcxFokCIcMNdgYu0zKUFpyGMa+I05e5XuHMcm+lqbHS4K7Vk6UepMOG04LFjtaWyqPxclp&#10;mL263W+5V8W24ulhFwtv1Wav9ehp+FiAiDTE//C9vTUa5pMZ3M6kI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jAsPEAAAA3AAAAA8AAAAAAAAAAAAAAAAAmAIAAGRycy9k&#10;b3ducmV2LnhtbFBLBQYAAAAABAAEAPUAAACJAwAAAAA=&#10;" path="m107,4r,-2l135,2r25,l162,2r28,l217,2r28,l272,2r30,l329,2r26,l382,2,409,r28,l462,r24,l486,2r-3,2l483,6r3,3l486,11r,2l488,15r,2l488,19r,2l486,23r-3,2l481,25r-2,3l477,28r-2,2l471,30r-2,2l464,34r-2,2l462,38r-2,2l460,42r,2l460,47r,2l462,51r,2l464,55r3,l467,59r4,2l473,66r,2l475,72r,2l475,76r2,2l477,80r2,3l479,85r4,4l486,91r2,2l490,93r2,2l494,95r2,2l496,99r,3l496,104r,2l496,108r,2l494,112r-2,2l492,116r-2,2l486,121r-3,2l479,123r-2,l473,123r-4,-2l467,118r,-2l464,114r-2,-2l460,112r-2,l456,114r-2,2l454,121r-2,2l452,125r,2l450,127r,2l448,131r-3,2l445,135r-2,2l441,140r-2,2l437,144r-4,2l431,148r-5,2l424,150r-2,2l418,154r-2,2l414,156r-2,3l407,161r-2,l403,163r-2,l401,165r-2,l395,165r-5,l388,165r-2,l384,165r-4,l376,165r-5,l367,165r-2,l361,167r-2,l359,169r-2,l355,171r-9,11l346,184r-2,2l342,190r-2,2l338,197r,2l338,201r,2l336,205r2,2l338,209r2,2l342,213r2,l346,213r2,l350,211r5,l357,211r2,l361,213r2,l367,216r2,l371,218r3,2l374,222r2,2l376,226r,2l376,230r,3l374,235r,2l371,237r-4,2l365,241r-2,l363,243r-2,2l359,247r,2l359,252r,2l359,256r,4l359,262r,2l359,266r-2,5l357,273r,2l359,279r,2l359,283r-2,4l357,290r,2l355,294r,4l355,300r-3,2l352,304r-2,2l348,309r-2,2l344,313r-2,2l342,317r,2l340,321r-2,2l338,325r-2,3l333,328r,2l331,332r-2,2l329,338r-2,2l325,342r-2,5l321,349r-2,2l317,353r,2l314,357r,2l312,361r-2,2l308,366r-2,2l306,370r-2,l302,372r-2,2l298,374r-3,2l293,376r-2,l289,376r-2,l285,378r-2,l281,378r-2,2l276,380r-2,l272,382r-2,l268,382r,3l266,387r-2,2l262,393r-2,2l260,397r,2l257,402r-2,2l253,406r-2,l251,408r-2,2l247,412r-2,l245,414r-2,2l243,418r,3l243,423r-2,4l241,429r,2l238,435r,5l236,442r,2l234,446r,2l232,450r,2l230,454r,5l230,461r,2l230,465r,4l230,473r,2l232,478r,4l232,484r,2l234,488r,2l234,492r,2l234,497r,4l234,503r,2l234,507r-2,4l232,513r,3l230,518r,2l230,522r-2,2l228,526r,2l226,530r-2,2l224,535r-2,2l219,539r-2,2l215,543r-2,2l211,545r-4,2l205,547r-2,l200,547r-2,l196,547r-2,-2l192,545r-2,-2l190,541r-2,-2l188,537r-2,-5l186,530r-3,-2l183,526r,-2l183,522r,-2l183,518r,-2l183,513r3,-2l186,509r2,-2l188,505r2,-4l190,499r2,-2l192,492r-2,-2l190,488r,-2l188,484r-2,l183,482r-2,-2l179,480r-2,l175,480r-2,l173,482r-2,l169,484r-2,l167,486r-3,2l162,490r,2l162,494r,3l160,499r,4l160,505r,2l158,509r,2l156,513r,3l156,518r,2l156,522r-2,l154,524r,2l154,528r-2,2l150,532r-2,l145,535r-2,l143,537r-2,l139,539r-2,2l137,543r-2,l135,545r-2,2l133,549r-2,l131,552r-2,2l129,556r-3,2l124,558r,2l122,562r-2,l118,562r-2,l114,562r-2,-2l110,558r-3,l107,556r,-2l105,552r,-3l105,547r2,-2l107,543r3,-2l110,539r2,-2l112,535r2,-3l114,530r2,-2l118,526r2,-2l120,522r2,-2l122,518r,-2l120,513r,-2l120,509r-2,l116,507r-2,-2l112,505r-2,l107,505r-2,l101,505r-2,l97,505r-2,2l93,507r-2,2l88,509r-4,2l82,513r,3l80,518r,2l78,520r,2l78,524r,2l78,528r,2l78,532r,3l76,537r,2l74,541r-2,2l69,543r-4,2l63,545r-2,2l59,549r,3l59,554r,2l59,558r,2l59,562r2,2l63,566r2,2l69,568r3,3l72,573r2,l74,575r,2l74,579r,2l72,583r-3,2l67,587r-2,l63,590r-4,l57,592r-2,l55,594r-2,l53,596r-3,l50,598r,2l50,602r,2l50,606r,3l50,611r,2l50,615r,2l50,619r-2,2l46,621r-4,l40,621r-2,l36,619r-2,-2l34,615r,-2l34,611r,-2l31,606r,-2l29,602r,-2l27,600r,-2l23,596r,-2l21,592r-2,-2l17,587r-2,-2l12,583r-2,l8,583r,2l6,585r,-2l4,583r,-2l4,579,2,577,,575r,-2l2,573r,-2l2,568r,-2l2,564r,-2l2,560r,2l4,562r,2l4,562r2,l4,562r,-2l4,558r,-2l6,554r2,l10,554r2,l15,554r2,l17,556r,2l19,558r,-2l19,554r2,l23,554r2,l27,554r,-2l25,549r-2,l21,547r2,l25,545r-2,l23,543r,-2l23,539r-2,l21,537r2,2l25,539r,-2l25,535r2,-3l27,535r2,l31,532r,3l34,537r2,-2l38,532r,-2l38,528r2,l42,526r2,l44,524r,-2l46,520r,2l48,522r2,l50,520r3,l55,520r,2l57,520r,2l59,522r,-2l59,518r,-2l57,516r-2,-3l55,511r,-2l53,509r,-2l50,507r,-2l53,503r2,-2l57,501r,-2l57,497r-2,l53,497r-3,-3l50,492r,-2l53,490r2,-2l57,490r2,l61,490r2,l65,488r2,-2l65,484r,-2l63,482r,-2l65,480r,-2l65,475r-2,l63,473r-2,-2l63,471r,2l65,473r,-2l65,469r-2,l61,469r,-2l59,467r2,2l59,469r,2l55,471r-2,2l50,471r-2,-2l48,467r,-2l48,463r2,-2l50,459r3,-3l50,454r,-2l50,450r,-2l50,446r,-2l50,442r3,-2l53,437r2,-2l55,433r,-2l53,431r,-2l50,427r,-2l48,423r,-2l48,418r,-2l46,414r,-2l44,412r-2,-2l38,408r-2,l34,406r,-2l34,402r-3,-3l34,399r,-2l34,395r-3,l31,393r,-2l29,389r-2,l27,387r-2,-2l25,382r,-2l23,380r,-2l25,378r,-2l25,374r-2,l23,372r,-2l21,370r,-2l21,366r-2,l19,363r,-2l19,359r,-2l19,355r,-2l19,351r,-2l21,347r,-3l23,342r,-2l25,338r2,l29,340r2,-2l34,338r2,l36,336r,-2l36,332r,-2l34,328r-3,l31,330r-2,l27,330r-2,l23,328r,-3l21,323r,-2l19,319r2,-2l23,317r2,l27,317r,-2l27,313r2,l27,311r,-2l27,306r,-2l27,302r,-2l29,300r2,l34,300r,-2l36,296r,-2l38,292r2,-2l42,287r,-2l42,283r,-2l44,281r2,l48,283r2,l50,285r3,l55,285r,-2l55,281r,-2l57,277r-2,l55,275r-2,l50,275r-2,l48,273r,-2l50,271r3,2l55,273r,-2l57,271r,-3l59,266r,-2l61,264r-2,l57,264r-2,l53,262r,-2l55,258r,-2l55,254r,-2l55,249r2,l59,249r,-2l59,245r,-2l57,243r,-2l59,241r2,2l63,241r,-2l63,237r-2,l59,237r-2,-2l59,235r2,-2l61,235r2,l65,235r,-2l63,233r,-3l61,230r,-2l63,228r2,l65,226r,-2l63,224r,-2l61,222r,-2l59,220r,-2l61,216r2,l65,216r,-3l63,213r,3l63,213r-2,l59,211r,-2l61,209r2,l65,207r2,l67,205r,-2l65,205r-2,l65,205r,-2l63,203r,-2l61,201r-2,l59,199r2,l61,197r2,-3l63,192r-2,l59,192r,-2l61,188r2,l63,186r-2,-2l61,186r-2,l59,188r-2,l57,186r2,l59,184r-2,l57,182r,-2l55,178r2,l59,178r,-3l57,175r,-2l55,171r-2,2l53,171r-3,l50,169r3,2l53,169r-3,-2l50,165r,-2l53,163r2,l55,161r2,l55,161r,-2l55,161r-2,l50,161r,-2l53,159r2,-3l53,156r,-2l50,156r,-2l48,154r-2,l46,152r,-2l48,148r2,l50,146r-2,l48,148r-2,-2l46,144r-2,-2l44,140r2,l46,137r2,l46,137r,-2l46,133r2,l50,133r,-2l48,131r,-2l48,127r2,l53,127r,-2l55,125r2,l57,123r,-2l57,118r-2,l55,121r,2l55,121r-2,l50,121r3,-3l50,118r,-2l50,114r-2,l50,114r,-2l53,112r2,l55,110r2,-2l55,108r,-2l53,108r-3,l50,106r,2l48,108r-2,l46,106r2,l48,104r-2,l48,104r,-2l50,102r-2,l48,99r2,-2l53,97r2,l55,95r,-2l57,93r,2l59,93r,-2l61,91r,-2l63,87r,-2l65,85r,-2l67,83r2,l69,85e" filled="f" strokecolor="#6e6e6e" strokeweight=".3pt">
                  <v:path arrowok="t" o:connecttype="custom" o:connectlocs="195992238,0;189943095,12098775;190749647,27423889;200025000,41942419;186313609,45168759;176231704,58074118;157277722,66543261;137920464,76625573;144776159,85094715;147195817,97193490;144776159,113325189;137113911,129456889;126628730,144782003;113320615,152444560;101222329,163736750;94366633,179868450;94366633,197613319;91140423,213745019;76622480,218987821;75815927,203662706;68960232,194386979;62911089,208905509;54442288,218987821;44360383,225037208;48393145,211325264;39117792,203662706;31455544,215761481;25406401,228263548;22180192,238749153;18550706,250444635;9275353,239555738;806552,231086596;3226210,223424038;8468800,220600991;12501563,215761481;22180192,209712094;22180192,202049536;26212954,195193564;24599849,188337592;20163810,181481620;19357258,167769675;11695010,156880778;7662248,147605051;13711391,136312861;8468800,127843719;14517944,119374576;22180192,112518604;24599849,106469217;22986744,97193490;24599849,92757272;25406401,87111177;24599849,81061790;22986744,75818988;20163810,68156430;22180192,62913628;17744153,56460948;22986744,50411561;21373639,45168759;19357258,41135834;26212954,34279861" o:connectangles="0,0,0,0,0,0,0,0,0,0,0,0,0,0,0,0,0,0,0,0,0,0,0,0,0,0,0,0,0,0,0,0,0,0,0,0,0,0,0,0,0,0,0,0,0,0,0,0,0,0,0,0,0,0,0,0,0,0,0,0"/>
                </v:shape>
                <v:shape id="Freeform 555" o:spid="_x0000_s1132" style="position:absolute;left:41700;top:50660;width:425;height:514;visibility:visible;mso-wrap-style:square;v-text-anchor:top" coordsize="67,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Afo8cA&#10;AADdAAAADwAAAGRycy9kb3ducmV2LnhtbESPQWvCQBSE74X+h+UVvNVNRapEN0EqrQUPxajg8ZF9&#10;zYZk36bZVdN/3y0IHoeZ+YZZ5oNtxYV6XztW8DJOQBCXTtdcKTjs35/nIHxA1tg6JgW/5CHPHh+W&#10;mGp35R1dilCJCGGfogITQpdK6UtDFv3YdcTR+3a9xRBlX0nd4zXCbSsnSfIqLdYcFwx29GaobIqz&#10;VTDbdSczNKuPn3WzWWNy3H615Vap0dOwWoAINIR7+Nb+1Aoms/kU/t/EJy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gH6PHAAAA3QAAAA8AAAAAAAAAAAAAAAAAmAIAAGRy&#10;cy9kb3ducmV2LnhtbFBLBQYAAAAABAAEAPUAAACMAwAAAAA=&#10;" path="m29,81r,-2l32,79r,-3l32,74r,-2l29,72r,-2l29,68r-2,l25,68r,-2l27,66r2,l29,64r,-2l27,62r,2l25,64r,-2l25,59r,-2l25,59,23,57r-2,l21,55r,2l23,57r,-2l23,53r-2,l19,53r,2l17,55r,-2l15,53r,-2l13,51r,2l10,51,8,49r2,l10,47r3,-2l13,43r-3,l10,40r,-2l10,36r-2,l8,34r,-2l6,32r,-2l8,30r,-2l6,28r2,l8,26r-2,l6,24r,-3l8,21r-2,l4,21,2,19r,-2l,17,,15,,13r2,l2,11,,11,2,9,,9,,7r2,l2,5r2,l6,5,6,2,4,2,4,,15,,42,,67,e" filled="f" strokecolor="#6e6e6e" strokeweight=".3pt">
                  <v:path arrowok="t" o:connecttype="custom" o:connectlocs="11681157,31833099;12889552,30624247;12889552,29012444;11681157,28206543;10875560,27400642;10069963,26594741;11681157,26594741;11681157,24982938;10875560,25788840;10069963,24982938;10069963,22968185;9264366,22968185;8458769,22162284;9264366,22968185;9264366,21356383;7653172,21356383;6847575,22162284;6041978,21356383;5236381,20550481;4027985,20550481;4027985,19744580;5236381,18132778;4027985,17326877;4027985,15312123;3222388,14506222;3222388,12894420;2416791,12088519;3222388,11282617;3222388,11282617;2416791,10476716;2416791,8461963;2416791,8461963;805597,7656062;0,6850160;0,5238358;805597,4432457;805597,3626556;0,2820654;805597,2014753;2416791,2014753;1611194,805901;6041978,0;26987500,0" o:connectangles="0,0,0,0,0,0,0,0,0,0,0,0,0,0,0,0,0,0,0,0,0,0,0,0,0,0,0,0,0,0,0,0,0,0,0,0,0,0,0,0,0,0,0"/>
                </v:shape>
                <v:shape id="Freeform 556" o:spid="_x0000_s1133" style="position:absolute;left:39954;top:50660;width:1949;height:3721;visibility:visible;mso-wrap-style:square;v-text-anchor:top" coordsize="307,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BpIcUA&#10;AADdAAAADwAAAGRycy9kb3ducmV2LnhtbESP3YrCMBSE74V9h3AWvNPUgj9bjSKCxRvXn/UBDs3Z&#10;tmxzUpto69tvBMHLYWa+YRarzlTiTo0rLSsYDSMQxJnVJecKLj/bwQyE88gaK8uk4EEOVsuP3gIT&#10;bVs+0f3scxEg7BJUUHhfJ1K6rCCDbmhr4uD92sagD7LJpW6wDXBTyTiKJtJgyWGhwJo2BWV/55tR&#10;kF73h+hG322KV3+o0tH6S8ZHpfqf3XoOwlPn3+FXe6cVxNPZGJ5vwhO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UGkhxQAAAN0AAAAPAAAAAAAAAAAAAAAAAJgCAABkcnMv&#10;ZG93bnJldi54bWxQSwUGAAAAAAQABAD1AAAAigMAAAAA&#10;" path="m,7r24,l32,7,51,5r27,l106,5,131,2r28,l180,2r,-2l209,r5,l237,r27,l279,r,2l281,2r,3l279,5r-2,l277,7r-2,l275,9r2,l275,11r2,l277,13r-2,l275,15r,2l277,17r,2l279,21r2,l283,21r-2,l281,24r,2l283,26r,2l281,28r2,l283,30r-2,l281,32r2,l283,34r,2l285,36r,2l285,40r,3l288,43r,2l285,47r,2l283,49r2,2l288,53r,-2l290,51r,2l292,53r,2l294,55r,-2l296,53r2,l298,55r,2l296,57r,-2l296,57r2,l300,59r,-2l300,59r,3l300,64r2,l302,62r2,l304,64r,2l302,66r-2,l300,68r2,l304,68r,2l304,72r3,l307,74r,2l307,79r-3,l304,81r,-2l302,79r-2,l300,81r-2,l298,83r-2,2l296,87r-2,l294,89r-2,2l292,89r-2,l290,91r,2l288,93r-3,l283,95r,3l285,98r-2,l283,100r-2,l283,100r,2l281,102r,2l283,104r2,l285,102r,2l288,104r2,-2l290,104r2,l290,106r,2l288,108r-3,l285,110r-2,l285,110r,2l285,114r3,l285,117r3,l290,117r,2l290,117r,-3l292,114r,3l292,119r,2l290,121r-2,l288,123r-3,l283,123r,2l283,127r2,l285,129r-2,l281,129r,2l281,133r2,l281,133r,3l279,136r,2l281,140r,2l283,144r,-2l285,142r,2l283,144r-2,2l281,148r,2l283,150r2,l285,152r3,-2l288,152r2,l288,155r-3,l285,157r3,l290,157r,-2l290,157r2,l290,157r,2l288,159r-3,l285,161r,2l288,165r,2l285,165r,2l288,167r,2l290,167r2,2l292,171r2,l294,174r-2,l290,174r2,2l292,178r,2l294,180r,2l292,182r,2l294,184r,-2l296,182r,-2l298,182r,2l296,184r-2,2l294,188r2,l298,188r,2l296,193r,2l294,195r,2l296,197r2,l298,199r2,l300,201r-2,l300,201r2,-2l302,201r,2l300,203r-2,2l296,205r-2,l294,207r2,2l298,209r,3l298,209r2,l300,212r-2,l296,212r-2,2l294,216r2,l296,218r2,l298,220r2,l300,222r,2l298,224r-2,l296,226r2,l298,229r2,l300,231r-2,l296,231r,-2l294,231r-2,l294,233r2,l298,233r,2l298,237r-2,2l294,237r-2,l292,239r2,l294,241r,2l294,245r-2,l290,245r,3l290,250r,2l290,254r-2,2l288,258r2,2l292,260r2,l296,260r-2,l294,262r-2,2l292,267r-2,l290,269r-2,l285,267r-2,l283,269r,2l285,271r3,l290,271r,2l292,273r-2,2l290,277r,2l290,281r-2,l285,281r,-2l283,279r-2,-2l279,277r-2,l277,279r,2l277,283r-2,3l273,288r-2,2l271,292r-2,2l269,296r-3,l264,296r-2,l262,298r,2l262,302r,3l262,307r2,2l262,309r,2l262,313r-2,l258,313r-2,l254,315r2,2l256,319r2,2l258,324r2,2l262,326r2,l266,326r,-2l269,324r2,2l271,328r,2l271,332r,2l269,334r-3,l264,336r-2,-2l260,334r-2,2l258,338r-2,2l256,343r-2,2l254,347r,2l254,351r,2l254,355r,2l254,359r,3l256,362r,2l256,366r2,l258,368r,2l260,370r,2l260,374r-2,l258,376r2,l260,378r,3l262,383r,2l264,385r2,2l266,389r,2l269,391r,2l269,395r-3,l269,398r,2l269,402r2,2l273,404r4,2l279,408r2,l281,410r2,2l283,414r,3l283,419r2,2l285,423r3,2l288,427r2,l290,429r,2l288,433r,3l285,438r,2l285,442r,2l285,446r,2l285,450r3,2l285,455r,2l283,459r,2l283,463r,2l285,467r3,2l290,467r4,l294,465r2,l294,463r2,l296,465r2,l300,465r,2l300,469r-2,l298,467r-2,l298,469r,2l300,471r,3l300,476r-2,l298,478r2,l300,480r2,2l300,484r-2,2l296,486r-2,l292,486r-2,-2l288,486r-3,l285,488r,2l288,493r2,l292,493r,2l292,497r-2,l288,499r-3,2l285,503r3,l288,505r2,l290,507r,2l292,512r2,l294,514r,2l294,518r-2,l292,516r-2,2l290,516r-2,l285,516r,2l283,518r-2,l281,516r-2,2l279,520r,2l277,522r-2,2l273,524r,2l273,528r-2,3l269,533r-3,-2l266,528r-2,3l262,531r,-3l260,531r,2l260,535r-2,l256,533r,2l258,535r,2l258,539r,2l260,541r-2,2l256,543r2,2l260,545r2,3l262,550r-2,l258,550r-2,l254,550r,2l254,554r-2,l252,552r,-2l250,550r-3,l245,550r-2,l241,550r-2,2l239,554r,2l239,558r2,l239,558r,2l239,558r-2,l237,556r,2l237,560r,2l237,564r,3l237,569r-2,l235,571r2,2l239,575r-2,l235,575r-2,l224,577r,-2l207,577r-23,l184,583r-19,l140,583r-28,3l85,586r-26,l43,586r-11,l5,586r,-28l5,533r,-28l5,480r,-28l5,425r,-27l5,372r,-6l5,345r,-28l2,292r,-28l2,239r,-4l2,212r,-17l2,167r,-27l2,133,,114,,87,,59,,34,,7xe" fillcolor="#fa0" strokecolor="#6e6e6e" strokeweight=".3pt">
                  <v:path arrowok="t" o:connecttype="custom" o:connectlocs="72563746,0;111667542,2016076;110861279,6854659;114086334,11290027;114892598,15322179;116101993,20563978;120133313,22983269;121745840,25805776;122552104,28225067;120939577,31854005;116908257,35886157;113280070,40321525;116908257,41127955;114892598,45160108;117714521,47176184;114892598,51208336;112473806,55643704;113280070,60482287;116101993,63304794;114892598,65724085;118520785,68949807;117714521,74191606;119327049,75804467;120939577,80239834;118520785,82659126;118520785,86288063;119327049,90320215;117714521,93142722;118520785,96368444;116101993,103223103;116908257,107658471;116908257,110077763;113280070,111690624;108442487,118545283;106426827,124593511;104008036,129432094;109248751,133061032;103201772,137093184;102395508,145963920;104008036,150802503;107233091,157657162;111667542,163705390;116101993,171366480;114892598,179027570;114086334,187495090;120133313,187495090;120939577,191124027;118520785,195962610;117714521,199591547;116908257,205236561;116101993,208059068;110861279,211284790;105620564,212897651;104008036,218139449;103201772,221768386;97961057,221768386;95542265,224994108;95542265,231042337;66516767,235074489;2015660,203623700;806264,106448825;0,23789700" o:connectangles="0,0,0,0,0,0,0,0,0,0,0,0,0,0,0,0,0,0,0,0,0,0,0,0,0,0,0,0,0,0,0,0,0,0,0,0,0,0,0,0,0,0,0,0,0,0,0,0,0,0,0,0,0,0,0,0,0,0,0,0,0,0"/>
                </v:shape>
                <v:shape id="Freeform 557" o:spid="_x0000_s1134" style="position:absolute;left:25590;top:51384;width:5182;height:3600;visibility:visible;mso-wrap-style:square;v-text-anchor:top" coordsize="816,5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VN8sYA&#10;AADdAAAADwAAAGRycy9kb3ducmV2LnhtbESPwW7CMBBE75X4B2uRuBUnHEKaYlBFi+ihPZRWPa/i&#10;JY4aryPbgPl7XKlSj6PZebOz2iQ7iDP50DtWUM4LEMSt0z13Cr4+d/c1iBCRNQ6OScGVAmzWk7sV&#10;Ntpd+IPOh9iJDOHQoAIT49hIGVpDFsPcjcTZOzpvMWbpO6k9XjLcDnJRFJW02HNuMDjS1lD7czjZ&#10;/MbeV+XL9Xv7XKeH993b0hzLZJSaTdPTI4hIKf4f/6VftYLFsq7gd01GgF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VN8sYAAADdAAAADwAAAAAAAAAAAAAAAACYAgAAZHJz&#10;L2Rvd25yZXYueG1sUEsFBgAAAAAEAAQA9QAAAIsDAAAAAA==&#10;" path="m587,19r3,-2l592,17r,2l590,19r,3l590,24r2,l594,22r,2l596,24r,2l598,26r,-2l596,24r,-2l596,19r,3l598,22r,-3l600,19r,3l600,24r2,l604,26r,-2l604,22r-2,-3l604,19r2,-2l606,19r3,l611,19r,-2l611,19r2,l611,19r,3l611,24r2,l613,22r2,l617,19r,3l617,24r2,l619,22r,-3l621,19r,3l623,22r-2,l621,24r,2l623,26r2,l625,24r,-2l628,22r,2l628,26r2,l630,24r-2,l630,24r2,2l634,26r,-2l632,24r,-2l634,22r2,l638,22r,-3l638,17r2,l640,15r2,l642,17r2,2l647,22r,-3l649,17r,2l651,19r2,l653,17r2,l655,19r6,l680,22r28,l733,24r28,2l788,26r28,2l816,34r,21l816,83r,25l813,136r,25l813,163r,25l813,191r,25l813,243r,21l813,269r,27l813,324r,25l813,376r,28l813,429r,28l813,484r,13l813,512r-2,25l811,539r,28l786,564r-2,l758,564r-2,l731,564r-27,l676,564r-13,l653,564r-4,l621,564r-25,l594,564r-26,l564,564r-23,l522,564r-9,l486,564r-6,-2l459,562r-9,l433,562r-25,l406,562r-23,l380,562r-2,l357,560r-2,l353,560r-2,l328,560r-24,-2l302,558r-2,l275,558r-2,l247,556r-2,l220,556r-2,l192,556r-2,l163,554r-28,l108,554r-25,l80,554r-6,l55,554r-27,l,554,,529r,-3l,501r,-2l,474,,446,,419,,395,,368,,341,,313,,286r,-2l,260r,-2l,233,,207r,-2l,186r2,l2,188r2,3l7,191r2,l11,191r2,l13,188r2,-2l15,184r2,l17,182r-2,l13,180r,-2l13,176r-2,l11,174r2,l13,172r2,l17,172r2,l21,172r2,l23,169r,-2l23,165r3,l28,165r2,l30,167r,2l28,172r,2l30,174r4,-2l34,174r2,l38,174r2,l40,172r-2,-3l38,167r2,-2l40,163r-2,-2l40,161r2,l45,163r,2l47,165r2,l47,163r,-2l45,159r,-2l47,157r2,l49,159r2,l51,161r2,l55,161r,-2l55,157r2,-2l55,155r-2,l53,153r,-3l53,148r,-2l53,144r,-2l53,140r2,-2l57,136r2,l61,136r3,l66,138r2,2l70,140r4,2l76,142r2,l80,142r3,l85,142r2,l89,140r,-2l87,136r-2,l85,134r,-3l87,131r2,3l91,134r2,2l95,136r2,l97,134r,-3l95,129r2,l97,127r2,2l99,131r3,l104,131r,-2l102,127r,-2l102,123r2,l106,123r,2l106,127r2,l110,127r2,l112,125r,-2l112,121r2,l114,119r-2,-2l112,115r,-3l112,110r-2,-2l110,106r,-2l110,102r2,l114,102r2,2l114,106r,2l116,108r3,l119,106r2,-2l123,104r,-2l123,100r,-2l123,95r2,l127,98r,-3l129,95r-2,-2l129,91r,-2l129,87r2,-2l133,85r2,-2l138,83r2,l142,81r2,l144,83r2,l148,83r2,-2l150,79r2,l154,81r3,l159,81r2,l163,81r,-2l165,79r2,l167,81r2,l171,79r,-3l176,74r2,l180,72r2,l182,70r2,-2l184,66r2,l188,68r,2l188,72r,2l188,76r2,l190,74r2,l190,72r,-2l188,70r2,l190,68r2,l195,66r,2l197,70r2,l199,68r2,l201,66r2,l203,68r,2l201,72r-2,2l199,76r,3l199,81r2,-2l203,79r2,l207,79r2,-3l211,76r,3l211,81r3,l216,81r,-2l214,79r,-3l216,76r4,l222,76r2,l222,79r,2l224,81r,-2l226,79r,2l228,81r,2l230,83r3,l233,81r2,l237,83r2,l241,81r-2,-2l237,76r,-2l237,72r2,l239,70r2,l243,70r2,l247,70r2,2l252,74r2,l254,72r2,l256,74r,2l258,76r2,-2l262,74r2,l264,76r2,3l268,81r,2l271,83r2,2l275,85r2,l279,85r2,l283,85r,-2l285,83r2,l290,83r2,2l294,83r2,l298,83r,2l300,85r2,l304,85r2,l309,87r2,l313,87r-2,-2l309,85r,-2l306,83r,-2l309,81r,-2l311,76r2,l313,79r,2l313,83r2,l317,83r2,l319,85r2,l321,87r,2l321,91r2,2l325,93r,-2l328,91r,-2l330,89r,-2l332,87r2,l336,87r2,l340,85r2,l342,83r,-2l345,81r,-2l347,79r2,l351,79r2,l355,76r2,l359,74r2,l361,72r3,l364,70r-3,l361,68r3,-2l366,64r2,-2l370,60r,-3l372,57r,-2l374,55r,-2l376,53r2,l380,53r3,l387,55r2,-2l391,53r2,l393,51r,-2l393,47r,-2l395,43r2,-2l399,38r3,-2l404,36r,2l404,41r2,2l408,43r2,2l412,45r2,l416,45r2,2l421,49r2,4l425,55r,2l427,57r,3l429,60r,-3l431,55r,-2l431,51r,-2l433,49r,-2l433,45r,-2l435,43r2,2l440,45r2,2l442,49r-2,2l440,53r,2l442,55r2,l444,53r2,l448,53r2,l448,51r-2,l446,49r,-2l446,45r2,l448,47r2,l450,45r2,l454,45r2,l459,47r,-2l459,43r,-2l461,41r2,l463,43r,2l465,45r2,l467,43r,-2l469,41r2,l473,41r,2l471,43r,2l473,45r,-2l473,41r2,l478,41r-3,l475,38r3,l480,38r-2,l478,36r2,l482,34r2,l484,36r-2,l482,38r,3l484,41r,-3l484,36r2,l488,36r,2l490,38r,-2l488,34r2,l492,34r2,l494,32r,-2l492,30r,-2l492,30r-2,l488,30r,-2l488,26r2,l492,26r,-2l494,24r3,l499,24r,-2l499,19r-2,l497,22r-3,l492,22r,-3l494,19r3,-2l497,15r,2l499,17r2,2l503,19r,-2l501,17r2,-2l501,15r,-2l501,11r,-2l499,9r,-2l501,5r,2l503,7r2,l505,5r-2,l503,3r2,l507,r,3l507,5r2,l509,3r,-3l511,r2,l516,3r,2l513,5r3,l518,5r2,l520,7r2,l522,9r2,l522,9r,2l522,9r-2,l520,11r,2l520,15r2,l522,17r2,-2l522,15r,-2l522,11r2,l524,13r,2l526,15r,-2l528,13r,-2l530,11r2,l535,11r,2l532,13r,2l535,13r2,l537,15r,-2l539,13r,-2l539,13r2,l543,13r2,l543,13r-2,2l541,17r,-2l543,15r2,l547,15r-2,-2l547,13r2,l549,11r-2,l549,11r,-2l551,9r,2l549,13r2,l551,11r3,l556,11r-2,2l554,15r2,l556,13r2,l558,15r,2l560,17r,-2l560,17r2,l562,19r2,l564,17r,-2l566,15r,-2l568,13r2,l570,11r3,l573,13r,2l573,17r2,l575,15r,-2l575,15r2,2l577,19r2,l579,17r-2,l577,15r2,l579,17r2,l581,15r2,l583,17r2,l585,15r2,l590,15r-3,l587,17r-2,l585,19r2,xe" fillcolor="#fa0" strokecolor="#6e6e6e" strokeweight=".3pt">
                  <v:path arrowok="t" o:connecttype="custom" o:connectlocs="241147164,9676217;242760189,7660339;248002518,8869866;252035080,10482569;254857873,8869866;261713227,7660339;329057000,22174665;327847232,140708327;304861632,227391108;206870393,227391108;141542901,225778405;54439577,223359351;0,168930628;806512,75797036;5242330,70958927;11291172,66523994;15323733,67330346;18953038,63298589;21372575,59670007;30647466,57250953;36696308,54025547;41132125,51203317;45971199,47977911;46777711,43542978;52020040,36688991;60488419,31850882;70973078,29835004;76618664,29835004;81054482,26609598;85087043,30641355;90329373,32657234;95571702,30641355;103233569,29835004;112508460,34269936;122589863,34269936;126219168,31850882;132268010,36688991;139929876,31850882;147591743,25803246;157673146,21368313;164528500,17336556;173803391,22174665;177432696,21368313;180658745,18949259;187514099,18142908;192756429,16530205;195175966,16530205;198402015,12095272;201224808,7660339;202031320,6853987;202837832,1209527;208886674,2015879;210499699,6853987;215742028,4434933;218968077,5241284;222194126,3628582;225823431,6853987;231065761,5241284;233485298,6853987" o:connectangles="0,0,0,0,0,0,0,0,0,0,0,0,0,0,0,0,0,0,0,0,0,0,0,0,0,0,0,0,0,0,0,0,0,0,0,0,0,0,0,0,0,0,0,0,0,0,0,0,0,0,0,0,0,0,0,0,0,0,0"/>
                </v:shape>
                <v:shape id="Freeform 558" o:spid="_x0000_s1135" style="position:absolute;left:30727;top:51854;width:4159;height:4159;visibility:visible;mso-wrap-style:square;v-text-anchor:top" coordsize="655,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ZBiMMA&#10;AADdAAAADwAAAGRycy9kb3ducmV2LnhtbESPQYvCMBSE7wv7H8ITvK2pgttSjSILgt601oO3R/O2&#10;Kdu8lCZq/fdmQfA4zMw3zHI92FbcqPeNYwXTSQKCuHK64VpBedp+ZSB8QNbYOiYFD/KwXn1+LDHX&#10;7s5HuhWhFhHCPkcFJoQul9JXhiz6ieuIo/freoshyr6Wusd7hNtWzpLkW1psOC4Y7OjHUPVXXK2C&#10;Y4aFnpencntJu9Kdzf6w0RelxqNhswARaAjv8Ku90wpmaZbC/5v4BO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ZBiMMAAADdAAAADwAAAAAAAAAAAAAAAACYAgAAZHJzL2Rv&#10;d25yZXYueG1sUEsFBgAAAAAEAAQA9QAAAIgDAAAAAA==&#10;" path="m7,9r25,l34,9,59,7r28,l114,7r26,l142,7r25,l190,7r2,l216,5r,2l218,5r14,l245,5r2,l273,2r2,l277,2r23,l302,2,330,r25,l382,2r3,l410,2r27,l465,2r27,l518,2r27,l573,2r27,l625,2r28,l653,28r,2l655,55r,2l655,83r,2l655,110r,28l655,165r-2,21l653,193r2,27l655,248r,27l653,302r,26l653,353r,26l653,406r,13l653,433r,28l651,488r,26l651,516r,25l651,569r,27l651,621r,3l651,649r-28,l598,649r-13,l570,649r-6,l543,649r-15,l518,649r-2,l490,649r-2,l463,649r-2,l435,649r-25,l408,649r-7,l380,651r-25,l353,651r-32,l294,653r-2,l266,653r-25,l239,653r-2,l220,653r-7,l211,653r-2,l186,653r-2,l178,653r-7,l167,653r-6,l133,653r-2,l108,655r-2,l104,655r-24,l78,655r-25,l51,655r-15,l30,655r-4,l23,655,,655r,-2l,628,2,600r,-27l2,545r,-27l2,493r,-28l2,463,4,438r,-15l4,410r,-27l4,355r,-25l4,302r,-27l4,250r,-28l4,195r,-5l4,169r,-27l4,117r,-3l4,89r,-2l4,62,7,34,7,9xe" fillcolor="#fa0" strokecolor="#6e6e6e" strokeweight=".3pt">
                  <v:path arrowok="t" o:connecttype="custom" o:connectlocs="13708826,3628816;35078466,2822412;56448107,2822412;77414547,2822412;87897766,2016009;110880210,806403;143136271,0;176198734,806403;208857995,806403;241920458,806403;263290098,806403;264096500,22176095;264096500,34272147;264096500,55641839;263290098,77817934;263290098,132250168;263290098,142330212;263290098,168941526;263290098,185875999;262483697,218132137;262483697,240308233;262483697,261677925;241114056,261677925;229824435,261677925;208857995,261677925;196761973,261677925;175392332,261677925;164505911,261677925;153216290,262484328;142329869,262484328;118541024,263290732;107251403,263290732;95558581,263290732;74995342,263290732;67334527,263290732;43545682,264097135;31449660,264097135;20563239,264097135;10483220,264097135;0,263290732;0,253210688;806402,231034593;806402,208858498;806402,187488806;1612803,170554333;1612803,154426264;1612803,133056572;1612803,100800433;1612803,68141093;1612803,35884954;2822405,13708859" o:connectangles="0,0,0,0,0,0,0,0,0,0,0,0,0,0,0,0,0,0,0,0,0,0,0,0,0,0,0,0,0,0,0,0,0,0,0,0,0,0,0,0,0,0,0,0,0,0,0,0,0,0,0"/>
                </v:shape>
                <v:shape id="Freeform 559" o:spid="_x0000_s1136" style="position:absolute;left:37941;top:54311;width:4280;height:4375;visibility:visible;mso-wrap-style:square;v-text-anchor:top" coordsize="674,6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54B8IA&#10;AADdAAAADwAAAGRycy9kb3ducmV2LnhtbERPu27CMBTdkfoP1q3EBg4MBYU4CFG1kI2XmK/iSxIl&#10;vk5jFwJfjwckxqPzTpa9acSVOldZVjAZRyCIc6srLhScjj+jOQjnkTU2lknBnRws049BgrG2N97T&#10;9eALEULYxaig9L6NpXR5SQbd2LbEgbvYzqAPsCuk7vAWwk0jp1H0JQ1WHBpKbGldUl4f/o2Czebv&#10;lx67TGfnLD/3WX36vm9rpYaf/WoBwlPv3+KXe6sVTGfzMDe8CU9Ap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HngHwgAAAN0AAAAPAAAAAAAAAAAAAAAAAJgCAABkcnMvZG93&#10;bnJldi54bWxQSwUGAAAAAAQABAD1AAAAhwMAAAAA&#10;" path="m560,6r-2,l558,8r,3l560,13r2,2l564,17r,2l567,21r2,2l569,27r,3l571,30r,6l571,38r,2l571,42r,2l569,46r,5l567,53r-3,2l564,57r-2,4l562,65r,5l562,78r,2l562,82r,2l564,89r,2l567,95r,2l569,99r,2l571,103r2,5l575,110r,2l577,114r2,2l581,118r2,2l583,123r5,4l590,127r,2l592,131r4,2l598,135r4,4l605,142r2,l611,144r4,2l619,148r5,2l626,152r2,2l630,156r4,2l634,161r2,2l638,165r,4l640,173r,2l640,177r,3l640,182r-2,2l638,186r,2l640,190r3,l645,190r2,l649,188r2,-2l653,184r2,-2l655,180r,-3l653,175r,-4l653,169r,-2l653,165r,-2l655,163r,-2l657,158r2,-2l662,158r2,l664,156r2,l668,158r2,3l670,163r2,2l674,167r,2l674,171r,2l674,177r,3l672,180r,2l670,184r,2l668,188r-2,2l664,192r-2,l659,194r-2,2l655,196r-2,l651,196r,3l651,201r,2l653,205r,2l653,209r-2,2l649,213r,2l647,215r,3l645,218r-2,2l640,220r,2l638,224r-2,2l634,228r-2,4l630,234r,3l628,239r,4l626,245r-2,l621,245r,-2l619,241r-2,-2l615,237r-2,l611,234r-2,l607,234r-2,3l602,237r-2,l598,234r-2,l594,234r-2,3l590,239r,2l588,243r,2l586,247r,2l583,251r,2l583,256r,2l583,260r,2l583,266r,2l583,270r,2l583,275r,2l581,277r-2,2l577,281r-2,l573,281r-2,2l567,283r-3,l562,283r-4,l554,281r-2,l548,279r-3,l541,279r-4,2l533,283r-2,4l526,289r,3l524,292r,2l524,296r-2,l522,298r,2l522,302r,2l522,306r,2l524,311r,2l524,315r,2l526,317r,2l526,321r3,2l529,325r2,l533,325r2,l537,327r2,-2l541,325r2,l545,323r5,l552,321r2,-2l558,319r2,-2l562,317r5,-2l573,313r4,-2l579,308r2,-2l586,306r4,-2l594,302r2,-2l596,298r2,l600,296r2,l605,296r,2l605,300r,4l605,306r2,5l607,313r2,2l611,317r,2l609,323r,2l609,327r-2,3l605,334r-3,2l602,338r-2,4l600,344r-2,5l598,351r-2,2l596,355r-2,2l592,359r-2,2l586,365r-3,3l579,370r-2,2l573,374r-4,2l564,378r-2,2l560,382r-4,l552,384r-2,l548,384r-3,l545,387r-2,l541,387r-2,l537,387r-2,l533,387r-2,l529,387r-3,l524,387r-2,l520,387r-2,l516,384r-2,l512,384r-5,l503,387r-4,l497,387r-2,2l493,389r,2l490,391r-2,2l488,395r-2,l486,397r,2l484,399r,2l484,403r,3l484,408r2,l486,410r,2l488,414r,2l490,418r3,2l495,420r4,2l501,422r2,l505,422r2,l512,422r2,l514,420r2,l518,420r,-2l520,418r2,l524,418r2,l529,418r2,l531,420r2,l535,420r,2l537,425r,2l537,429r-2,2l535,433r-2,l531,433r-2,2l526,435r-2,l524,437r-2,l520,442r-2,2l518,446r-2,4l514,452r,2l514,456r,2l512,461r,2l512,465r,2l512,469r,2l512,473r2,2l514,477r,3l516,482r,4l518,488r,2l518,492r2,2l520,496r,3l522,499r,2l524,505r,2l526,509r,2l529,513r,2l529,518r2,l531,520r,2l531,524r2,l533,526r,2l533,530r,2l533,537r,2l533,541r,2l531,543r,2l531,547r-2,2l529,551r-3,2l524,553r,3l522,556r-2,2l518,558r-2,l514,560r-2,l510,560r-3,l505,558r,2l503,560r-2,l499,560r-2,2l497,564r,2l497,568r,2l497,572r,3l497,577r,2l497,581r,2l497,585r2,l499,587r,2l499,591r,3l501,596r,2l503,600r,2l503,604r2,l505,606r2,l507,608r,3l507,613r-2,2l503,617r-2,2l499,621r-2,l493,623r-3,l488,621r-2,l484,621r-2,-2l480,619r,-2l478,617r,-2l476,615r,-2l474,611r,-3l471,606r-2,-2l467,604r-2,l463,606r-2,l459,606r,2l457,608r-2,l455,611r-3,l452,613r-2,l450,615r,2l450,619r,2l450,623r,2l452,627r3,3l457,632r,2l459,634r,2l461,636r2,l465,636r2,2l469,638r2,l474,638r2,l478,640r2,l482,640r2,l486,640r2,l490,640r3,l495,640r2,l499,640r2,l503,642r2,l507,642r3,l512,642r2,-2l516,640r2,l520,640r,2l522,642r,2l522,646r,3l522,651r2,l524,653r,2l524,657r,2l526,661r,2l529,665r,3l531,668r,2l531,672r2,2l533,676r,2l533,680r-2,2l531,684r-2,3l526,687r,2l524,689r-2,l518,689r-2,-2l514,684r-2,-2l512,680r-5,l505,680r-2,l501,680r-2,2l495,682r-2,l490,682r-2,2l486,684r-2,l482,684r-2,l476,684r-2,l467,682r-4,-2l461,680r-2,l457,680r-2,-2l450,678r-2,-2l446,676r-2,-2l440,670r-7,-7l431,661r-2,l427,659r-2,-2l423,657r-4,l417,657r-3,l412,659r-2,2l410,663r,2l410,668r,2l410,672r,2l412,676r,2l414,680r,2l417,682r,2l414,684r,3l412,687r-2,l410,689r-2,l408,687r,-3l410,684r,-2l408,680r-2,l404,680r,-2l402,678r,-2l402,674r,-2l400,672r,-2l398,670r-3,l395,668r-2,l393,665r-2,-2l389,661r-2,-2l385,659r-2,-2l381,657r-2,-2l376,655r-4,-2l370,653r-2,-2l366,649r-4,-3l357,642r-2,l353,640r,6l353,655r-27,2l298,657r-27,l245,655r-27,l191,657r-26,l138,657r-28,l83,657r-28,l28,659r-25,l3,642r,-8l3,632r,-26l3,604r,-25l,551,,526r,-2l,499r,-3l,471,,446r,-2l,418,,391,,365r,-2l,338,,311,,285r,-2l,258,,230,,205,,177,,150,,125r,-2l,97,,70,,44,,42,,27,,17r28,l53,15r28,l106,13r28,l161,13r15,-2l186,11r28,l241,11r26,l294,11r28,l349,11r11,l376,11r26,l429,11,457,8r25,l501,8r,-6l524,2,541,r,2l550,r2,l554,r2,l556,2r,2l558,4r,2l560,6xe" fillcolor="#fa0" strokecolor="#6e6e6e" strokeweight=".3pt">
                  <v:path arrowok="t" o:connecttype="custom" o:connectlocs="229440386,12096391;226617745,24595994;229440386,40724515;237908309,52014479;253231217,62094805;257263561,74191195;264118546,71368704;267747656,63707657;271780000,72578343;263312077,79029752;260892671,87900438;253231217,97980764;243956825,95561485;236295371,100400042;235085668,111690006;222585401,113302858;210488368,119351054;212101306,128624953;221778932,130237805;237908309,122576758;244763294,125399249;241940653,137898852;232666261,149995243;218956291,156043438;208875430,156043438;196778398,158462716;195971929,166123764;207262493,170155894;214923947,169349468;211294837,175397663;206456024,186687628;208875430,197574379;213311009,207654705;214923947,217331817;209681899,224992865;200407507,226605717;201213976,235879616;204439852,244347089;195971929,250395285;189116944,243540663;181455490,247169581;185084599,256443480;195165460,258056332;205649555,258862758;211294837,262491675;214923947,271765575;208068961,277007344;196778398,275797705;183471662,273378427;168955223,264910953;166132582,273378427;164519644,275797705;161293769,270152723;152825846,264104527;131454421,264910953;1209703,265717379;0,189913332;0,92738994;11290564,6854621;129841484,4435343;218149822,806426" o:connectangles="0,0,0,0,0,0,0,0,0,0,0,0,0,0,0,0,0,0,0,0,0,0,0,0,0,0,0,0,0,0,0,0,0,0,0,0,0,0,0,0,0,0,0,0,0,0,0,0,0,0,0,0,0,0,0,0,0,0,0,0,0"/>
                </v:shape>
                <v:shape id="Freeform 560" o:spid="_x0000_s1137" style="position:absolute;left:34861;top:54419;width:3099;height:4134;visibility:visible;mso-wrap-style:square;v-text-anchor:top" coordsize="488,6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9QPMYA&#10;AADdAAAADwAAAGRycy9kb3ducmV2LnhtbESPwW7CMBBE75X6D9Yi9VKBUw4QAga1lVCROJX2A5Z4&#10;SSzidRq7JO7XY6RKHEcz80az2gy2ERfqvHGs4GWSgSAunTZcKfj+2o5zED4ga2wck4JIHjbrx4cV&#10;Ftr1/EmXQ6hEgrAvUEEdQltI6cuaLPqJa4mTd3KdxZBkV0ndYZ/gtpHTLJtJi4bTQo0tvddUng+/&#10;VoGJ+V+0H/sfs31b6F4+z2PcHZV6Gg2vSxCBhnAP/7d3WsF0ni/g9iY9Ab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A9QPMYAAADdAAAADwAAAAAAAAAAAAAAAACYAgAAZHJz&#10;L2Rvd25yZXYueG1sUEsFBgAAAAAEAAQA9QAAAIsDAAAAAA==&#10;" path="m2,2r25,l55,2r27,l107,2r7,l135,2r27,l188,2r25,l240,2r28,l295,2r3,l323,2r27,l378,r27,l433,r25,l479,r6,l485,10r,15l485,27r,26l485,80r,26l485,108r,25l485,160r,28l485,213r,28l485,266r,2l485,294r,27l485,346r,2l485,374r,27l485,427r,2l485,454r,25l485,482r,25l485,509r,25l488,562r,25l488,589r,26l488,617r,8l488,642r-28,2l433,644r-28,l380,646r-28,l331,646r-6,l298,646r-28,2l245,648r-28,l190,648r-28,l135,648r-25,l82,648r-27,3l27,651,,651r,-3l,623,,596,,568,,541,,513,,488,,460,,433,,408,,380,,353,,327r,-2l,300,,272,,247r,-2l,220r,-3l,192,,165,,137,,112r,-2l,84,2,57,2,29,2,15,2,2xe" fillcolor="#fa0" strokecolor="#6e6e6e" strokeweight=".3pt">
                  <v:path arrowok="t" o:connecttype="custom" o:connectlocs="22178806,806481;43147860,806481;65326666,806481;85892468,806481;118959052,806481;141137859,806481;174607694,0;195576747,0;195576747,4032406;195576747,10887496;195576747,42743504;195576747,53631001;195576747,53631001;195576747,75809234;195576747,85890249;195576747,97180986;195576747,107262001;195576747,118552738;195576747,129440235;195576747,150811987;195576747,161699483;195576747,183071235;195576747,193152251;195576747,204442988;195576747,215330484;196786500,226621221;196786500,247992973;196786500,258880470;174607694,259686951;141944361,260493432;131056583,260493432;98796501,261299913;65326666,261299913;44357613,261299913;10887778,262509635;0,251218898;0,240331402;0,206862431;0,185490679;0,174603183;0,164522168;0,142343934;0,131859678;0,120972182;0,120972182;0,109681445;0,98793949;0,87503212;0,77422196;0,55243963;0,45162948;806502,22984715;806502,11693978;806502,806481" o:connectangles="0,0,0,0,0,0,0,0,0,0,0,0,0,0,0,0,0,0,0,0,0,0,0,0,0,0,0,0,0,0,0,0,0,0,0,0,0,0,0,0,0,0,0,0,0,0,0,0,0,0,0,0,0,0"/>
                </v:shape>
                <v:shape id="Freeform 561" o:spid="_x0000_s1138" style="position:absolute;left:26600;top:54902;width:4451;height:3162;visibility:visible;mso-wrap-style:square;v-text-anchor:top" coordsize="701,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ICKcQA&#10;AADdAAAADwAAAGRycy9kb3ducmV2LnhtbERPTWvCQBC9F/wPywhepG60aDRmI6K0FCxS0168Ddkx&#10;CWZnQ3bV9N93D4UeH+873fSmEXfqXG1ZwXQSgSAurK65VPD99fq8BOE8ssbGMin4IQebbPCUYqLt&#10;g090z30pQgi7BBVU3reJlK6oyKCb2JY4cBfbGfQBdqXUHT5CuGnkLIoW0mDNoaHClnYVFdf8ZhT0&#10;42j/9hHjMT94F89fPs/usG2VGg377RqEp97/i//c71rBLF6F/eFNe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iAinEAAAA3QAAAA8AAAAAAAAAAAAAAAAAmAIAAGRycy9k&#10;b3ducmV2LnhtbFBLBQYAAAAABAAEAPUAAACJAwAAAAA=&#10;" path="m4,l31,2r2,l59,2r2,l86,2r2,l114,4r2,l141,4r2,l145,4r24,2l192,6r2,l196,6r2,l219,8r2,l224,8r23,l249,8r25,l291,8r9,l321,8r6,2l354,10r9,l382,10r23,l409,10r26,l437,10r25,l490,10r4,l504,10r13,l545,10r27,l597,10r2,l625,10r2,l652,13r,25l652,65r,28l652,120r-2,28l650,173r,2l673,175r3,l680,175r,2l680,179r,3l678,182r,2l678,186r-2,l676,188r2,l678,190r2,l680,188r,2l680,192r,2l680,196r-2,l678,199r2,l680,201r,2l680,205r-2,l678,207r,2l678,211r,2l676,213r,-2l673,209r-2,l671,211r,-2l669,209r,2l669,213r2,l671,215r,3l673,218r3,l678,218r2,2l682,220r,2l684,222r,2l686,224r2,l690,224r,2l692,226r3,2l697,226r,2l699,228r,2l701,230r,2l701,234r-2,l699,237r-2,l697,239r-2,l697,239r,2l699,241r,2l697,243r2,2l701,245r,2l699,247r,2l697,249r,-2l695,249r-3,l692,251r3,l695,253r-3,l692,251r-2,l690,253r,3l690,258r2,l692,260r3,l695,262r,2l695,266r2,2l695,268r-3,l692,270r3,l697,270r,2l695,272r-3,l695,275r2,l697,277r-2,l692,275r-2,l688,275r,2l690,277r,2l692,279r,2l695,281r2,l695,281r,2l692,283r,2l690,285r-2,l688,287r2,l690,289r2,l695,287r,2l697,289r,-2l695,285r2,l699,285r,2l699,289r-2,l697,291r-2,l692,291r-2,l690,294r2,l692,296r3,l697,294r,2l695,298r-3,2l690,298r2,-2l690,296r-2,l688,298r,2l690,300r,2l688,302r,2l686,304r-2,-2l684,304r,2l684,308r-2,l680,308r-2,l678,306r,-2l676,304r,2l676,308r,2l676,313r,2l673,315r3,l678,315r2,l680,317r-2,2l678,317r-2,l673,319r,2l673,323r-2,-2l669,319r,-2l667,317r,2l667,321r,2l665,323r,2l667,325r,2l669,329r,3l671,332r,2l669,334r-2,l667,336r,2l665,338r,2l665,342r2,l667,344r-2,l663,344r-2,l659,344r,2l657,346r,3l657,351r2,l659,353r2,l661,351r2,l663,353r-2,l663,355r-2,l661,357r2,l663,355r2,2l667,357r,2l669,359r-2,l667,361r2,l669,363r-2,l667,365r2,l671,365r-2,l669,368r2,l671,370r,2l671,374r-2,l667,374r,2l665,376r,2l665,380r,2l663,382r,2l661,387r,-3l659,384r,3l659,389r,2l659,393r2,2l661,397r2,l663,399r-2,2l661,403r2,l665,403r,3l665,408r,2l663,410r,2l665,412r,2l665,416r-2,l661,416r,2l663,418r-2,2l661,422r,3l659,425r-2,l657,427r,2l657,431r,2l654,435r,2l652,437r,2l652,441r,3l650,444r-2,l648,446r-2,l646,448r,2l646,452r,2l644,454r,2l644,458r,2l644,463r-2,l642,465r2,l644,467r-2,l642,469r-2,l637,469r,2l640,471r,2l637,473r-2,l635,475r,2l633,477r,-2l631,475r,2l633,477r,2l633,482r2,l635,479r,3l633,482r,2l631,484r,2l629,486r,2l631,488r-2,l629,490r-2,l627,488r,-2l625,486r,2l623,488r,2l621,490r-3,l616,490r-2,l614,492r,2l612,494r,-2l610,492r,2l610,496r,2l612,498r-15,l595,498r-25,l545,498r-3,l517,498r-2,l504,498r-16,l485,498r-25,l458,498r-2,l433,496r-2,l405,496r-2,l401,496r-23,l376,496r-3,l350,496r-2,l323,496r,-2l321,494r-26,l270,494r-2,l243,494r-28,-2l188,492r-28,l139,492r-4,l107,492,82,490r-2,l55,490r-28,l,490,,463,,435,,408r,-2l2,380r,-25l2,353r,-28l2,300r,-30l2,245,4,218r,-28l4,163r,-28l4,108,4,82,4,55,4,27,4,xe" fillcolor="#fa0" strokecolor="#6e6e6e" strokeweight=".3pt">
                  <v:path arrowok="t" o:connecttype="custom" o:connectlocs="45964036,1612752;79025886,2419128;117329249,3225504;164906058,4031880;219740346,4031880;262882029,26207221;274171441,70557904;272558668,75799348;274171441,79024852;273365054,83459921;270542701,85072673;271349088,87894989;276590601,90314117;281832113,91926869;281025727,96361937;282638500,98781065;279009760,101200194;278203374,104022510;280219340,108054390;280219340,110876706;278203374,111683082;279009760,114102210;280219340,115714962;281832113,116521338;279009760,119343655;278203374,119343655;276590601,122569159;273365054,123375535;271349088,127004227;271349088,128616979;268929928,129423355;270542701,133858423;268123541,137890304;264897995,139503056;267317155,142325372;268929928,143938124;268929928,147163628;270542701,150792320;267317155,154017824;265704382,158452893;268123541,162484773;268123541,167726217;265704382,171354909;262882029,176193166;260462869,180628234;259656482,186676054;256834129,189095182;255221356,192320687;256027743,193127063;254414969,196755755;251189423,196755755;246754297,199174883;239900011,200787635;195548748,200787635;161680511,199981259;129425048,199174883;56043868,198368507;0,186676054;806387,120956407;1612773,33061418" o:connectangles="0,0,0,0,0,0,0,0,0,0,0,0,0,0,0,0,0,0,0,0,0,0,0,0,0,0,0,0,0,0,0,0,0,0,0,0,0,0,0,0,0,0,0,0,0,0,0,0,0,0,0,0,0,0,0,0,0,0,0,0"/>
                </v:shape>
                <v:shape id="Freeform 562" o:spid="_x0000_s1139" style="position:absolute;left:30473;top:55975;width:4401;height:3124;visibility:visible;mso-wrap-style:square;v-text-anchor:top" coordsize="693,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RpYcYA&#10;AADdAAAADwAAAGRycy9kb3ducmV2LnhtbESPW2sCMRSE34X+h3AE3zSrYLVboxRBUeiL2wv07XRz&#10;9oKbkyWJuvvvm4Lg4zAz3zCrTWcacSXna8sKppMEBHFudc2lgs+P3XgJwgdkjY1lUtCTh836abDC&#10;VNsbn+iahVJECPsUFVQhtKmUPq/IoJ/Yljh6hXUGQ5SulNrhLcJNI2dJ8iwN1hwXKmxpW1F+zi5G&#10;gf9yh+2yL4778P3+My9+s5PVvVKjYff2CiJQFx7he/ugFcwWL1P4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RpYcYAAADdAAAADwAAAAAAAAAAAAAAAACYAgAAZHJz&#10;L2Rvd25yZXYueG1sUEsFBgAAAAAEAAQA9QAAAIsDAAAAAA==&#10;" path="m70,6r6,l91,6r2,l118,6r2,l144,6r2,l148,6,171,4r2,l201,4r6,l211,4r7,l224,4r2,l249,4r2,l253,4r7,l277,4r2,l281,4r25,l332,4r2,l361,2r32,l395,2r25,l441,r7,l450,r25,l501,r2,l528,r2,l556,r2,l568,r15,l604,r6,l625,r13,l663,r28,l691,2r,25l691,55r,25l691,82r,26l691,135r,28l691,188r,27l691,243r,25l691,296r,27l691,351r,27l691,403r,3l693,418r,13l693,433r,17l693,458r,28l665,486r-2,l638,486r-28,l585,486r-2,l558,488r-28,l503,488r-28,l450,488r-30,2l393,490r-25,l340,490r-27,l287,492r-25,l260,492r-2,l232,492r-2,l205,492r-2,l177,492r-2,l150,492r-2,l125,492r-2,l120,492r-25,l93,492r-15,l68,492r-26,l40,492r,-2l40,469r,-4l40,463r,-24l40,437r,-2l40,410r,-26l40,382r,-25l40,355r,-26l15,329r-2,l2,329r-2,l,327r,-2l,323r2,l2,325r2,l4,323r,-2l6,321r2,l11,321r2,l13,319r2,l15,317r2,l17,319r,2l19,321r,-2l21,319r-2,l19,317r2,l21,315r2,l23,313r2,l25,310r,3l23,313r,-3l23,308r-2,l21,306r2,l23,308r2,l25,306r,-2l27,304r3,l30,302r-3,l27,300r3,l32,300r,-2l34,298r,-2l32,296r,-2l34,294r,-3l34,289r,-2l34,285r2,l36,283r,-2l36,279r,-2l38,277r,-2l40,275r2,l42,272r,-2l42,268r2,l44,266r3,-2l47,262r,-2l47,258r,-2l49,256r2,l51,253r,-2l53,249r-2,l51,247r2,l55,247r,-2l55,243r-2,l53,241r2,l55,239r,-2l55,234r-2,l51,234r,-2l53,230r,-2l51,228r,-2l49,224r,-2l49,220r,-2l49,215r2,l51,218r2,-3l53,213r2,l55,211r,-2l55,207r2,l57,205r2,l61,205r,-2l61,201r,-2l59,199r,-3l61,196r-2,l57,196r,-2l59,194r,-2l57,192r,-2l59,190r-2,l57,188r-2,l53,186r,2l51,188r,-2l53,186r-2,-2l53,184r,-2l51,182r,2l49,184r,-2l47,182r,-2l47,177r2,l49,175r2,l53,175r2,l57,175r,-2l55,173r,-2l55,169r2,l57,167r,-2l59,165r2,l61,163r-2,l59,160r-2,-2l57,156r-2,l55,154r2,l57,152r,-2l57,148r2,l59,150r2,2l63,154r,-2l63,150r3,-2l68,148r,2l70,148r,-2l68,146r-2,l63,146r3,l66,144r,-3l66,139r,-2l66,135r2,l68,137r,2l70,139r2,l74,139r,-2l74,135r,-2l76,135r2,l78,133r2,l80,131r-2,l78,129r,-2l80,127r2,l80,129r2,2l85,129r2,-2l87,125r-2,2l82,127r,-2l80,125r,-3l82,122r3,l87,122r,-2l89,120r,-2l89,116r-2,l85,116r2,2l87,120r-2,l85,118r-3,2l80,120r,-2l78,118r,-2l80,116r2,l82,114r3,l85,112r2,l85,112r-3,l82,110r-2,l80,108r-2,l78,106r2,l82,106r3,2l87,108r,-2l85,106r-3,-3l85,103r2,l87,101r-2,l82,101r,-2l85,99r2,l85,97r,-2l85,93r,-2l82,91r,-2l80,89r,-2l80,84r,-2l82,82r,2l85,84r,-2l82,82r,-2l85,80r2,-2l87,80r2,l89,78r2,l91,76r-2,l87,74r2,l89,72r-2,l87,70r-2,l87,70r,-2l89,68r,-3l91,65r,-2l91,61r-2,l89,59r-2,l87,57r-2,2l82,57r-2,l80,55r-2,l76,55r-2,l74,53r-2,l72,51r-2,l68,49r-2,l63,49r-2,l61,46r,-2l59,44r,-2l59,40r2,l61,42r,-2l63,40r3,2l66,44r2,l68,42r,-2l68,38r,-2l70,36r,-2l70,32r,-2l68,30r,-3l70,27r,-2l70,23r,-2l70,19r,2l68,21r,-2l66,19r,-2l68,17r,-2l68,13r2,l70,10r,-2l70,6xe" fillcolor="#fa0" strokecolor="#6e6e6e" strokeweight=".3pt">
                  <v:path arrowok="t" o:connecttype="custom" o:connectlocs="58876870,2419203;90331636,1612802;113317812,1612802;177840409,0;224216026,0;267365513,0;278656968,54432064;278656968,141523368;279463500,184665819;225022558,196761833;137110519,197568234;82669578,198374635;48391948,198374635;16130649,189101024;16130649,154022582;0,131846556;2419597,129427353;6855526,128620952;8468591,127008150;9275123,124185747;10888188,122572945;13711052,120153742;13711052,114912136;16130649,110880131;18953513,105638525;21373110,100396919;21373110,97171315;21373110,92736110;19760045,86688103;22179643,83462499;23792708,80236895;22986175,77414492;20566578,75801690;19760045,74188888;21373110,70560084;22986175,67334480;22986175,62899275;23792708,60480072;28228636,59673671;26615571,56044866;29841701,56044866;32261299,52819263;34277630,52012862;33067831,49190458;34277630,46771255;31454766,47577656;34277630,45158453;33067831,42739251;35084162,40723248;34277630,37497644;33067831,33062439;35084162,32256038;35890695,29030434;36697227,26208031;33067831,22982427;29035169,20563224;23792708,17740821;26615571,17740821;28228636,12902415;28228636,7660809;27422104,5241606" o:connectangles="0,0,0,0,0,0,0,0,0,0,0,0,0,0,0,0,0,0,0,0,0,0,0,0,0,0,0,0,0,0,0,0,0,0,0,0,0,0,0,0,0,0,0,0,0,0,0,0,0,0,0,0,0,0,0,0,0,0,0,0,0"/>
                </v:shape>
                <v:shape id="Freeform 563" o:spid="_x0000_s1140" style="position:absolute;left:25793;top:58013;width:4934;height:4617;visibility:visible;mso-wrap-style:square;v-text-anchor:top" coordsize="777,7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kjiMUA&#10;AADdAAAADwAAAGRycy9kb3ducmV2LnhtbESPQWvCQBSE74L/YXkFb7oxh9ik2UgRhR681IrnZ/Y1&#10;iWbfhuw2if/eLRR6HGbmGybfTqYVA/WusaxgvYpAEJdWN1wpOH8dlq8gnEfW2FomBQ9ysC3msxwz&#10;bUf+pOHkKxEg7DJUUHvfZVK6siaDbmU74uB9296gD7KvpO5xDHDTyjiKEmmw4bBQY0e7msr76cco&#10;2KRuHzcXI/fr43BLzrLt0utBqcXL9P4GwtPk/8N/7Q+tIN6kMfy+CU9AF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ySOIxQAAAN0AAAAPAAAAAAAAAAAAAAAAAJgCAABkcnMv&#10;ZG93bnJldi54bWxQSwUGAAAAAAQABAD1AAAAigMAAAAA&#10;" path="m739,8r11,l752,8r25,l777,34r,2l777,61r,2l777,89r,25l777,116r,2l777,142r,2l777,148r,21l777,171r,26l777,199r,25l777,226r,25l777,254r,23l777,279r,2l777,306r,28l777,359r,2l777,378r,9l777,389r,25l777,439r,3l777,467r,2l777,482r,15l775,520r,2l777,547r,2l775,575r,27l775,611r,16l775,630r,25l767,655r-15,2l748,657r-28,l705,657r-12,l691,657r-13,2l674,659r-9,l663,659r-25,l636,659r-2,l606,659r-8,l579,659r-26,-2l551,657r-27,l496,657r-27,l450,657r-9,l416,657r-2,l391,657r-2,l363,657r-2,l336,657r-2,l336,657r,2l338,659r2,l342,659r,2l342,663r-2,3l340,668r,2l340,672r,2l338,674r,2l336,676r,2l334,678r,2l332,680r,2l332,685r2,2l334,689r,2l334,693r,2l334,697r,2l332,699r-3,2l327,704r,2l325,706r,2l325,710r,2l323,712r,2l323,716r-2,2l319,720r,3l317,723r,2l315,725r-2,l313,727r-3,l308,727r-2,l304,727r-2,l300,725r-2,l296,723r,-3l293,720r,-2l291,718r-2,-2l287,716r,2l285,718r-2,l281,716r-2,l277,714r,-2l274,712r-2,l268,712r-2,l264,712r-2,l262,710r,-2l262,706r,-2l264,704r,-3l264,699r-2,-2l260,697r-2,l255,697r-2,l251,697r-2,l247,697r-2,2l245,701r-4,3l239,708r-3,l234,708r,-2l234,697r,-4l234,691r2,-2l241,687r2,-2l245,685r4,2l253,687r2,l260,689r6,2l268,691r4,2l274,693r5,l281,693r4,l287,691r2,l291,689r2,l298,685r,-3l300,680r,-4l302,672r,-2l300,668r,-2l300,663r,-2l298,659r-2,-2l293,655r-2,-4l289,649r,-2l287,644r-2,-2l285,640r-2,l283,638r-2,-2l279,636r-2,-2l274,632r-2,-2l270,627r-2,-2l268,623r-2,l266,621r-2,-2l262,619r,-2l260,615r-2,-2l255,611r,-3l253,606r-2,-4l251,600r-2,-2l247,596r,-2l245,594r-2,-2l241,587r,-2l239,581r,-2l241,577r,-2l243,573r,-3l243,568r,-2l243,564r-2,-4l241,558r,-4l241,549r,-4l241,541r,-6l243,530r,-4l243,522r2,-2l247,513r,-2l249,505r,-2l249,501r-2,-2l247,497r,-3l243,488r-2,-2l236,482r-2,-5l230,477r-2,-2l226,473r-2,l222,473r-7,-2l211,471r-2,-2l205,469r-4,-2l198,467r-10,-2l179,461r-8,-3l163,456r-3,l156,454r-2,l150,450r-6,-2l141,448r-6,-2l129,444r-4,-2l118,439r-2,-2l112,435r-4,-2l103,431r-2,-2l99,427r-6,-4l89,418r-7,-4l78,412r-2,-4l72,406r-2,-2l67,404r,-3l63,401r,-2l59,399r-2,-2l55,395r-2,l48,393r-4,-2l40,389r-2,-2l34,385r-2,-3l27,380r-2,l25,378r-2,l23,376r-2,l21,374r,-2l21,370r,-2l19,366r,-3l19,361r,-2l19,357r2,l21,355r,-2l21,351r2,l23,349r,-2l25,347r,-3l25,342r,-2l27,338r,-2l27,334r,-2l29,332r,-2l29,328r,-3l29,323r,-2l29,319r,-2l29,315r,-2l29,311r-2,-3l27,306r-2,l25,304r-2,-2l23,300r,-2l21,298r,-2l19,294r,-2l19,289r-2,l17,287r-2,l15,285r-2,l13,283r-3,l10,281r-2,l8,279r,-2l6,268r,-2l4,260r,-2l4,256,2,254r,-3l2,249,,247r,-2l2,243r2,l6,243r,-2l8,241r2,l13,241r,-2l15,237r2,-2l19,232r2,l21,235r2,l23,232r,-2l25,230r-2,l23,228r2,l25,226r,-2l27,224r,-2l27,220r,-2l27,216r,2l29,218r,-2l29,213r,-2l32,211r,-2l32,207r2,l34,205r-2,l34,205r-2,l32,203r2,l34,201r2,-2l34,199r,-2l36,197r,-3l34,194r,-2l36,192r-2,-2l34,188r,-2l34,184r,-2l36,182r,-2l36,178r2,l40,169r6,-11l51,148r8,-15l70,112r2,-6l82,87r5,-9l97,57r,-2l99,53r,-2l112,30r2,-5l116,17,127,r27,l182,r25,l209,r25,2l262,2r4,l287,2r28,l342,2r28,2l395,4r2,l422,4r26,l450,4r,2l475,6r2,l500,6r3,l505,6r23,l530,6r2,l558,6r2,l583,8r2,l587,8r25,l615,8r16,l642,8r2,l669,8r3,l697,8r25,l724,8r15,xe" fillcolor="#fa0" strokecolor="#6e6e6e" strokeweight=".3pt">
                  <v:path arrowok="t" o:connecttype="custom" o:connectlocs="313309000,35891456;313309000,79445133;313309000,123402085;313309000,178247456;312502542,231883002;290324942,264951535;256453699,265758084;189114441,264951535;135484973,264951535;137097889,268581008;134678515,273420305;134678515,280275977;131049453,286325099;127823620,292374220;120968726,292374220;115726748,289551297;108065395,287131648;106452479,282695626;99597584,281082526;94355606,279469427;104839562,277856328;116533206,278662878;120968726,269387558;116533206,260918787;110484770,254869665;105646021,248820543;99597584,240351773;97178210,231883002;97178210,221397858;99597584,206073416;95162064,194378447;84274879,189135875;62903737,183086753;46774574,176231082;31451869,166149212;22984058,160100090;10887185,153244419;8467811,148405122;8467811,141549450;10887185,135500328;11693644,128644657;9274269,121788986;6854894,115739864;3225833,111707116;0,99608872;5241978,96382674;10080727,92753201;10887185,87913904;12903331,83477881;14516247,80251683;13709789,75815660;18548538,63717416;39919680,21373564;84274879,0;160081947,1613099;203630689,2419649;246776201,3226198;291937858,3226198" o:connectangles="0,0,0,0,0,0,0,0,0,0,0,0,0,0,0,0,0,0,0,0,0,0,0,0,0,0,0,0,0,0,0,0,0,0,0,0,0,0,0,0,0,0,0,0,0,0,0,0,0,0,0,0,0,0,0,0,0,0"/>
                </v:shape>
                <v:shape id="Freeform 564" o:spid="_x0000_s1141" style="position:absolute;left:37960;top:58375;width:3257;height:4026;visibility:visible;mso-wrap-style:square;v-text-anchor:top" coordsize="513,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G4ZcYA&#10;AADdAAAADwAAAGRycy9kb3ducmV2LnhtbESP3WrCQBCF7wu+wzKCd3VTA1Wjq4hg8aYt1T7AmB2T&#10;2OxsyG7z9/TdguDl4cz5zpz1tjOlaKh2hWUFL9MIBHFqdcGZgu/z4XkBwnlkjaVlUtCTg+1m9LTG&#10;RNuWv6g5+UwECLsEFeTeV4mULs3JoJvaijh4V1sb9EHWmdQ1tgFuSjmLoldpsODQkGNF+5zSn9Ov&#10;CW8MMr71KX0udpfh46159+eqXCo1GXe7FQhPnX8c39NHrWA2X8bwvyYg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G4ZcYAAADdAAAADwAAAAAAAAAAAAAAAACYAgAAZHJz&#10;L2Rvd25yZXYueG1sUEsFBgAAAAAEAAQA9QAAAIsDAAAAAA==&#10;" path="m,19r25,l52,17r28,l107,17r28,l162,17r26,l215,15r27,l268,17r27,l323,17r27,-2l350,6r,-6l352,2r2,l359,6r4,3l365,11r2,2l369,13r4,2l376,15r2,2l380,17r2,2l384,19r2,2l388,23r2,2l390,28r2,l392,30r3,l397,30r,2l399,32r,2l399,36r,2l401,38r,2l403,40r2,l407,42r,2l405,44r,3l405,49r2,l407,47r2,l411,47r,-3l414,44r4,5l420,51r2,2l424,55r4,2l430,59r,2l433,63r2,3l435,68r,2l437,72r,2l437,76r2,4l441,82r,3l443,87r,2l443,91r2,4l445,97r2,l447,101r2,3l449,106r3,4l454,112r2,4l458,116r,2l460,121r2,2l466,125r2,l471,127r4,2l477,129r6,2l485,131r5,l492,133r4,l500,133r4,2l507,137r2,3l511,142r,2l511,146r2,2l513,150r,2l513,154r-2,2l511,159r-2,4l507,165r-3,2l500,169r-2,l494,171r-2,l490,173r-3,l485,173r-2,l479,173r-4,-2l468,171r-2,l460,169r-2,l456,169r-2,-2l449,165r-4,-2l441,159r-2,-3l435,156r-5,l428,156r-2,3l422,161r-2,2l420,167r-2,2l418,171r-2,2l416,175r2,3l418,180r,2l422,184r2,2l426,188r2,2l428,192r2,2l430,197r7,6l439,203r,2l443,207r2,2l449,211r3,l454,211r4,l460,211r4,l466,209r5,-2l475,205r2,-2l479,201r4,-2l487,197r3,l494,194r2,l498,194r4,3l507,199r2,2l509,203r2,2l511,207r,2l511,211r,2l509,216r-2,2l504,220r-2,4l498,228r,2l498,232r,3l496,239r,4l496,245r-2,4l494,251r,3l494,258r,4l492,268r-2,5l490,277r-3,2l487,281r,2l485,285r-2,2l483,290r,4l481,296r-2,2l479,300r-2,2l475,304r,2l473,306r,3l471,309r,2l471,313r-3,l468,315r,2l466,317r,2l464,321r-2,2l460,325r-2,3l456,330r-2,2l452,334r-5,2l447,338r-4,l441,340r-2,l437,340r,2l433,342r,2l430,344r-2,3l426,347r-2,2l422,351r-2,2l418,353r-2,2l414,355r,2l411,359r-2,l407,361r,2l405,366r-2,l401,368r-2,2l395,370r-5,2l388,374r-4,l382,376r-2,2l378,380r-2,l373,382r,3l371,385r,2l369,389r,2l369,393r-2,l367,395r-2,2l365,399r-2,2l363,404r-2,l361,406r-2,2l359,410r,2l359,414r,2l357,416r-3,2l352,420r,3l350,423r,2l348,427r-2,l344,429r,2l342,431r-2,2l340,435r-2,2l338,440r-3,2l333,444r,2l331,448r,2l331,452r-2,2l329,456r-2,3l327,461r-2,2l325,465r-2,2l323,469r,2l321,473r,2l321,478r,2l321,482r,2l321,486r2,2l323,490r,2l323,494r,3l323,501r,2l323,507r,4l325,513r,5l325,520r,4l327,526r,2l329,530r,2l329,537r2,2l333,541r,2l333,545r2,2l338,556r2,2l342,562r6,13l350,579r,4l350,585r2,5l352,594r,6l350,604r2,2l354,613r,2l357,619r2,4l361,628r2,4l361,632r-2,l357,632r-3,-2l354,632r-2,l350,632r-2,l346,632r-2,2l342,634r-7,l333,634r-2,-2l329,630r-2,-2l325,625r,-2l323,621r,-2l323,617r-2,-2l321,613r,-2l319,609r,-3l316,604r-2,-2l312,600r-2,-2l308,596r-2,l306,594r-2,l302,592r-2,-2l297,590r-2,-3l278,587r-27,l226,587r-3,l198,590r-2,l188,590r-17,l143,590r-12,l116,590r-28,l61,592r-21,l33,592r-27,l6,564r,-27l6,509r,-2l6,482r,-28l6,427r,-2l6,399r,-27l6,344,4,319r,-2l4,292r,-2l4,264r,-27l4,209,2,182r,-26l2,154r,-14l2,129r,-2l2,101,,74,,47,,19xe" fillcolor="#fa0" strokecolor="#6e6e6e" strokeweight=".3pt">
                  <v:path arrowok="t" o:connecttype="custom" o:connectlocs="75793501,6855012;141104922,0;150377531,6048540;157231199,10080900;160859611,13710025;164084866,17742385;165697494,17742385;173357476,24597397;176985888,32258881;180211143,39113894;184645869,47581850;194724792,52823918;205206872,56453042;206013186,62904819;198353205,68953359;187871125,68953359;176985888,62904819;168519593,68146887;170938534,75001899;176985888,82663384;187064811,85082800;197546891,79437495;206013186,82663384;202384774,90324868;199159519,100405768;196337420,112502849;193112165,120164333;189886909,125406401;186258497,130245234;178598516,136293774;172551162,139922898;166906965,143955258;160859611,149197326;151587002,153229687;147958590,158471755;144733334,164520295;141911236,170568835;137073353,174601196;133444941,181456208;130219685,188311220;129413371,195166232;130219685,202827717;131832313,212908617;135057568,220570101;141911236,237909250;144733334,251216039;141911236,254845163;133444941,254845163;129413371,247990151;124978645,241135138;118931291,236699542;68939833,237909250;2418942,238715722;2418942,171375307;1612628,106454309;806314,51210974" o:connectangles="0,0,0,0,0,0,0,0,0,0,0,0,0,0,0,0,0,0,0,0,0,0,0,0,0,0,0,0,0,0,0,0,0,0,0,0,0,0,0,0,0,0,0,0,0,0,0,0,0,0,0,0,0,0,0,0"/>
                </v:shape>
                <v:shape id="Freeform 565" o:spid="_x0000_s1142" style="position:absolute;left:34861;top:58496;width:3137;height:3664;visibility:visible;mso-wrap-style:square;v-text-anchor:top" coordsize="494,5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8LW8YA&#10;AADdAAAADwAAAGRycy9kb3ducmV2LnhtbESPT0sDMRTE7wW/Q3hCbzZrkWrXpkVKhVLx4Co9PzZv&#10;/9jNS0jS3a2f3ghCj8PM/IZZbUbTiZ58aC0ruJ9lIIhLq1uuFXx9vt49gQgRWWNnmRRcKMBmfTNZ&#10;Ya7twB/UF7EWCcIhRwVNjC6XMpQNGQwz64iTV1lvMCbpa6k9DgluOjnPsoU02HJaaNDRtqHyVJyN&#10;Av9dbof34+6QOff2c5Cnvi+qSqnp7fjyDCLSGK/h//ZeK5g/Lh/g7016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t8LW8YAAADdAAAADwAAAAAAAAAAAAAAAACYAgAAZHJz&#10;L2Rvd25yZXYueG1sUEsFBgAAAAAEAAQA9QAAAIsDAAAAAA==&#10;" path="m,9r27,l55,9,82,6r28,l135,6r27,l190,6r27,l245,6r25,l298,4r27,l331,4r21,l380,4,405,2r28,l460,2,488,r,28l488,55r2,27l490,108r,2l490,121r,14l490,137r,26l492,190r,28l492,245r,26l492,273r,25l492,300r2,25l494,353r,27l494,406r,2l494,435r,28l494,488r,2l494,518r,27l494,573r-28,l439,573r-27,l384,573r-27,l329,573r-25,l302,573r-26,2l274,575r-25,l221,575r-27,2l164,577r-27,l110,577r-28,l57,577r-28,l2,577r,-26l2,549r,-25l2,497r,-28l4,442r,-28l4,387r,-28l2,334r,-2l2,306r,-2l2,298r,-19l2,252r,-28l2,197r,-28l2,142r,-26l2,89,2,61r,-8l2,36r,-2l2,21,,9xe" fillcolor="#fa0" strokecolor="#6e6e6e" strokeweight=".3pt">
                  <v:path arrowok="t" o:connecttype="custom" o:connectlocs="22178082,3629084;54437110,2419390;76615192,2419390;108874221,2419390;133471730,1612926;153230385,1612926;185489413,806463;196780073,0;196780073,22177738;197586549,44355476;197586549,55242730;198393024,76614005;198393024,98791743;198393024,120163018;199199500,131050271;199199500,153228009;199199500,164518494;199199500,186696232;199199500,197583486;199199500,219761224;187908840,231051709;177021418,231051709;166133996,231051709;143955914,231051709;122584308,231051709;110487172,231858172;89115566,231858172;78228144,232664635;44356164,232664635;11693898,232664635;806476,222180613;806476,211293360;1612951,178228369;1612951,144760146;806476,123388871;806476,112501617;806476,90323879;806476,68146141;806476,46774866;806476,24597128;806476,24597128;806476,13709875" o:connectangles="0,0,0,0,0,0,0,0,0,0,0,0,0,0,0,0,0,0,0,0,0,0,0,0,0,0,0,0,0,0,0,0,0,0,0,0,0,0,0,0,0,0"/>
                </v:shape>
                <v:shape id="Freeform 566" o:spid="_x0000_s1143" style="position:absolute;left:30714;top:59061;width:4172;height:3149;visibility:visible;mso-wrap-style:square;v-text-anchor:top" coordsize="657,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r/GsUA&#10;AADdAAAADwAAAGRycy9kb3ducmV2LnhtbESPQWvCQBSE74L/YXlCb81GobaNriINQiGn2uT+mn0m&#10;abNvQ3ZNor++Wyh4HGbmG2a7n0wrBupdY1nBMopBEJdWN1wpyD+Pjy8gnEfW2FomBVdysN/NZ1tM&#10;tB35g4aTr0SAsEtQQe19l0jpypoMush2xME7296gD7KvpO5xDHDTylUcr6XBhsNCjR291VT+nC5G&#10;wZCbY5oVsakKn31d0u+Uy9tNqYfFdNiA8DT5e/i//a4VrJ5fn+DvTXgCc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v8axQAAAN0AAAAPAAAAAAAAAAAAAAAAAJgCAABkcnMv&#10;ZG93bnJldi54bWxQSwUGAAAAAAQABAD1AAAAigMAAAAA&#10;" path="m2,6r2,l30,6r10,l55,6r2,l82,6r3,l87,6r23,l112,6r25,l139,6r26,l167,6r25,l194,6r26,l222,6r2,l249,6,275,4r27,l330,4r25,l382,4,412,2r25,l465,2r27,l520,2,545,r2,l572,r28,l625,r2,l655,r,27l655,53r,27l655,108r,27l655,163r,27l655,209r,6l655,217r,26l655,245r2,25l657,298r,27l657,353r-2,27l655,408r,27l655,460r,2l655,488r-26,l602,488r-27,l547,488r-25,l494,488r-27,6l439,494r-27,l384,494r-27,l332,494r-28,2l279,496r-28,l224,496r-28,l165,496r-28,l112,496r-2,l85,494r-3,l57,494r-2,l53,492r-11,l34,492r-4,l28,492r-7,l6,490r-6,l,465r,-3l,446r,-9l,410,2,384r,-2l,357r,-2l2,332r,-15l2,304r,-2l2,277r,-3l2,249r,-25l2,222r,-9l2,196r,-2l2,169r,-28l2,116r,-2l2,112,2,89r,-3l2,61r,-2l2,34r,-2l2,6xe" fillcolor="#fa0" strokecolor="#6e6e6e" strokeweight=".3pt">
                  <v:path arrowok="t" o:connecttype="custom" o:connectlocs="12096895,2418897;22177641,2418897;33064846,2418897;44355282,2418897;55242487,2418897;67339382,2418897;89517023,2418897;110888204,1612598;143146591,1612598;176211437,806299;209679513,806299;230647464,0;241937900,0;264115540,0;264115540,21366922;264115540,54425178;264115540,76598398;264115540,97965320;264922000,131023576;264115540,175370018;264115540,196736939;220566718,196736939;177017896,199155836;133872304,199155836;112501123,199962135;90323482,199962135;55242487,199962135;44355282,199962135;33064846,199155836;22984100,199155836;16935653,198349537;11290435,198349537;0,197543238;0,186255053;0,176176317;806460,154003096;0,143924359;806460,127798381;806460,122557438;806460,111672402;806460,100384217;806460,89499181;806460,78210996;806460,56844075;806460,46765338;806460,35880302;806460,24592117;806460,13707082" o:connectangles="0,0,0,0,0,0,0,0,0,0,0,0,0,0,0,0,0,0,0,0,0,0,0,0,0,0,0,0,0,0,0,0,0,0,0,0,0,0,0,0,0,0,0,0,0,0,0,0"/>
                </v:shape>
                <v:shape id="Freeform 567" o:spid="_x0000_s1144" style="position:absolute;left:37636;top:62103;width:3315;height:2349;visibility:visible;mso-wrap-style:square;v-text-anchor:top" coordsize="522,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Zb0cUA&#10;AADdAAAADwAAAGRycy9kb3ducmV2LnhtbESPzW7CMBCE75V4B2uReisOOaQlYBCqCqXc+BHnVbwk&#10;EfHaig1J3h5XqtTjaGa+0SxWvWnEg1pfW1YwnSQgiAuray4VnE+btw8QPiBrbCyTgoE8rJajlwXm&#10;2nZ8oMcxlCJC2OeooArB5VL6oiKDfmIdcfSutjUYomxLqVvsItw0Mk2STBqsOS5U6OizouJ2vJtI&#10;uezvX+vuZz/cXPadzrZD5vSg1Ou4X89BBOrDf/ivvdMK0vdZBr9v4hOQ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ZlvRxQAAAN0AAAAPAAAAAAAAAAAAAAAAAJgCAABkcnMv&#10;ZG93bnJldi54bWxQSwUGAAAAAAQABAD1AAAAigMAAAAA&#10;" path="m57,5r27,l91,5r21,l139,3r28,l182,3r12,l222,3r17,l247,3r2,l274,r3,l302,r27,l346,r2,3l351,3r2,2l355,7r2,l357,9r2,l361,11r2,2l365,15r2,2l370,19r,3l372,24r,2l372,28r2,2l374,32r,2l376,36r,2l378,41r2,2l382,45r2,2l386,47r7,l395,47r2,-2l399,45r2,l403,45r2,l405,43r3,2l410,45r2,l414,45r,2l416,49r2,l420,51r9,4l431,57r2,3l435,62r2,2l439,66r2,l441,68r2,2l446,70r2,4l450,74r2,2l454,76r,3l456,81r2,2l460,85r,2l462,89r3,2l465,93r2,2l467,98r6,10l475,110r,2l477,112r2,2l479,117r2,l484,119r2,l488,121r2,l492,121r2,l494,123r2,l498,123r2,2l503,127r2,l507,129r,2l509,133r,3l511,136r,2l511,140r2,2l513,144r2,2l517,148r,2l517,153r2,2l519,157r,2l519,161r,2l519,165r,2l519,169r3,l522,172r,2l522,176r,2l522,180r,2l522,184r,2l519,186r,2l519,191r,2l519,195r-2,l517,197r,2l517,201r-2,l515,203r,2l513,205r,2l511,207r,3l509,210r,-3l507,207r-2,l505,210r,2l505,214r,2l503,216r,2l500,218r,2l498,220r,2l498,224r-2,l496,226r-2,3l494,231r-2,l492,233r-2,l490,235r-2,l486,235r-2,l481,235r,-2l479,233r,-2l477,231r-2,l473,231r-2,l469,231r-2,l465,231r,2l462,233r-2,l458,233r-2,l454,233r-2,l450,233r-2,l448,235r-2,l443,235r-2,l439,235r-2,l435,235r-2,l431,235r-2,l429,237r-2,l424,237r-2,2l422,237r-2,l416,235r-2,2l412,237r-2,l403,239r-6,l391,241r-5,2l384,243r-2,l380,245r-4,l372,245r-2,l359,248r-2,l355,250r-2,2l351,252r-3,-2l346,250r-2,2l342,252r-2,l340,254r-4,l332,256r-9,l317,256r-5,2l308,258r-2,l304,258r-2,2l300,260r-2,l296,260r-3,l289,262r-4,l283,262r-6,2l274,264r-6,l266,264r-6,l253,264r-4,l247,264r-2,l241,264r-5,3l222,269r-5,l213,271r-8,2l201,273r-5,2l194,275r-4,2l188,279r-2,l182,281r-7,5l169,288r-2,l167,290r-2,l163,290r,2l160,292r-2,2l156,294r-2,2l152,296r-2,2l148,300r,2l146,305r-2,2l141,307r-2,l137,309r-2,l135,311r-2,2l131,313r,2l129,315r-2,2l125,319r-3,3l120,324r,2l118,328r-2,2l114,332r-2,4l110,338r-2,3l106,343r,2l103,349r-2,2l101,353r-2,l97,355r-2,l93,357r-2,3l87,362r-3,2l82,366r,2l78,368r-2,2l74,370r-2,l70,370r-3,-2l65,366r-2,l63,364r-2,-2l61,360r-2,-3l59,355r-2,l57,353r-2,l55,351r-2,l51,349r-3,-2l46,347r-2,-2l42,343r-2,l38,338r-2,l34,336r-2,-2l29,334r-2,l27,332r-2,l23,330r-2,l19,330r-2,-2l15,328r-2,l10,328r,-2l8,328r-2,l4,328r-2,l2,330r,-28l2,277r,-27l2,222r,-27l2,167r,-27l2,112,,85,2,60,2,32,2,5r27,l57,5xe" fillcolor="#fa0" strokecolor="#6e6e6e" strokeweight=".3pt">
                  <v:path arrowok="t" o:connecttype="custom" o:connectlocs="67344670,1209423;100412112,1209423;140335000,1209423;144770876,3628268;149206753,8869100;150819799,13706791;154852414,18947623;161707859,18141341;166143736,18141341;172999181,22172750;177838319,26607300;182274195,30638709;185500287,35073259;190742687,43539218;193968779,47167486;199211178,48780050;203647055,51198895;206066624,55633445;208486193,60471136;209292716,65711968;210502500,70146518;210502500,74984208;208486193,78612477;207679670,82643886;205260101,83450167;203647055,87078436;200824224,89497281;198404655,93125549;195178563,94738113;191549210,93125549;187516595,93931831;182274195,93931831;177838319,94738113;172999181,94738113;169369828,95544395;160094813,96350676;151626322,98769522;142351307,101591508;137108908,101591508;125817586,104010354;120171925,104816635;111703434,106429199;100412112,106429199;87507744,108444904;76619684,111670031;67344670,116104581;63715316,118523426;59682701,121748553;54440302,124570540;51214210,127795667;46778333,133036499;42745718,139083612;38309842,143115021;33067443,148355853;27018520,148355853;23792428,143921303;21372859,141502458;16130460,138277331;10888060,134649062;6855445,132230217;2419569,132230217;806523,100785226;0,34266977" o:connectangles="0,0,0,0,0,0,0,0,0,0,0,0,0,0,0,0,0,0,0,0,0,0,0,0,0,0,0,0,0,0,0,0,0,0,0,0,0,0,0,0,0,0,0,0,0,0,0,0,0,0,0,0,0,0,0,0,0,0,0,0,0,0,0"/>
                </v:shape>
                <v:shape id="Freeform 568" o:spid="_x0000_s1145" style="position:absolute;left:34874;top:62134;width:2775;height:6261;visibility:visible;mso-wrap-style:square;v-text-anchor:top" coordsize="437,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NGZMcA&#10;AADdAAAADwAAAGRycy9kb3ducmV2LnhtbESP0WrCQBRE3wv+w3ILfdNNQ6k2ZiMiKa1QBK0fcM1e&#10;k5Ds3ZBdTerXdwtCH4eZOcOkq9G04kq9qy0reJ5FIIgLq2suFRy/36cLEM4ja2wtk4IfcrDKJg8p&#10;JtoOvKfrwZciQNglqKDyvkukdEVFBt3MdsTBO9veoA+yL6XucQhw08o4il6lwZrDQoUdbSoqmsPF&#10;KNgN2/zj1nzZ5niKty+nW95gnSv19DiulyA8jf4/fG9/agXx/G0Of2/CE5D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DRmTHAAAA3QAAAA8AAAAAAAAAAAAAAAAAmAIAAGRy&#10;cy9kb3ducmV2LnhtbFBLBQYAAAAABAAEAPUAAACMAwAAAAA=&#10;" path="m,4r27,l55,4r25,l108,4r27,l162,4r30,l219,2r28,l272,2r2,l300,r2,l327,r28,l382,r28,l437,r,27l437,55r-2,25l437,107r,28l437,162r,28l437,217r,28l437,272r,25l437,325r-2,l433,325r-2,2l429,329r-3,l424,331r-2,l418,331r-2,2l414,333r-2,l410,336r-3,l405,336r,2l401,338r,2l399,340r-2,l397,342r-2,l393,342r-5,2l386,346r-2,l382,348r-2,2l378,350r,2l376,352r-2,3l372,357r-3,4l367,361r-2,2l363,367r-2,2l359,371r,3l357,374r,2l355,378r,2l353,380r,2l350,384r,2l348,388r,2l346,393r,2l346,397r,2l346,401r,2l346,405r,2l346,409r-2,l344,412r,2l344,416r,2l342,420r,4l342,426r,2l340,428r,3l340,433r-2,2l338,437r,6l338,454r,8l338,464r-2,3l334,475r-5,6l327,486r,4l325,492r-2,4l321,502r-2,7l317,513r-2,4l315,519r,2l312,524r-2,2l310,530r,2l308,536r,2l306,538r,2l306,543r-2,2l302,547r,2l300,551r,2l300,555r-2,2l296,562r,4l293,568r,2l293,572r-2,2l291,576r2,l293,578r-2,l291,581r,2l291,585r,2l293,589r,2l293,593r3,2l298,597r,3l300,600r,2l300,606r2,6l304,617r,2l304,621r2,l308,621r,2l306,623r-2,2l302,625r-2,l300,623r-2,l296,623r,2l298,627r2,l302,629r2,l306,631r2,2l310,636r2,4l315,642r2,2l321,648r2,l325,650r2,l327,652r2,l329,655r2,l331,657r3,2l336,661r,2l338,665r,2l340,669r,2l340,674r2,2l342,678r,2l344,680r,2l344,684r2,4l348,690r,3l350,695r3,2l355,699r,2l357,701r,2l359,703r,2l361,705r,2l363,707r2,2l367,709r2,l369,712r3,l374,714r2,l378,716r2,2l382,720r,2l384,722r2,2l386,726r2,l391,728r,3l393,731r,2l393,735r2,2l395,739r,2l397,741r,2l397,745r2,2l399,750r,2l399,754r2,2l401,758r,2l401,762r2,l403,764r,2l405,769r,2l405,773r2,2l407,777r3,l410,779r,2l410,783r,3l412,786r,2l412,790r,2l414,794r,2l414,798r2,2l416,802r-2,3l416,807r,2l416,811r2,l418,813r2,l420,815r2,2l424,817r,2l426,821r,3l429,826r,2l429,830r,2l426,832r,2l426,836r,2l424,838r,2l424,843r,2l422,847r,2l422,851r,2l420,855r,2l418,859r,3l418,864r,2l416,866r,2l416,870r,2l414,874r,2l414,878r-2,l414,878r-2,3l410,883r,2l410,887r-3,l407,889r,2l407,893r-2,l405,895r,2l403,900r,2l403,904r-2,2l401,908r2,l403,910r2,-2l405,910r,2l405,914r-2,2l403,919r,2l401,921r,2l399,925r,2l401,929r,2l401,933r-2,3l399,938r-2,2l397,942r-2,2l395,946r-2,l393,948r,2l391,950r,2l388,952r,3l388,957r-2,l386,959r-2,l384,961r,2l382,963r,2l382,967r-2,2l380,971r-2,l378,974r-2,l374,974r-2,2l369,976r-4,2l363,978r,2l361,980r-2,2l357,982r-2,l353,982r-3,2l348,984r-2,l346,986r-2,l344,984r-2,l340,984r,2l338,986r,-2l336,984r-2,l334,980r,-28l331,925r,-28l331,870r,-27l331,815,302,788,274,762,247,735,219,707,192,680,165,655,137,627,110,597,82,570,57,543,29,515,2,490r,-28l2,437r,-2l2,409r,-2l2,382,,355,,327,,300,,272,,247r,-2l2,219,,192,,167,,139,,112,,86,,84,2,59,,31,,4xe" fillcolor="#fa0" strokecolor="#6e6e6e" strokeweight=".3pt">
                  <v:path arrowok="t" o:connecttype="custom" o:connectlocs="65323627,1612879;121776144,0;176212500,22177092;176212500,98788863;172986642,132659330;166131693,134272209;160889674,137094748;154841190,139514067;150002403,143949486;144760383,150804223;141131293,154836422;139518364,160884719;138711899,166126577;137905435,172578095;136292506,183061811;131856951,197577725;127018164,209271101;124195538,216932278;120969680,222174136;118147054,229835313;117340589,234270732;119356751,239915809;122582609,248786646;122582609,252012405;120163215,252818845;125808467,258060703;131856951,262899341;135486041,267334759;137905435,273383057;140324828,279431355;144760383,283463553;148792706,285882872;154034725,290318290;157663816,294753709;160083209,298785907;161696138,304834205;163309068,310076063;165325229,314914701;166938158,320156559;167744622,326204857;170970481,329430616;172986642,335478913;170970481,339914332;169357551,345559410;167744622,350801268;166131693,355236686;164115532,360075324;161696138,365317182;163309068,368542941;160889674,373784799;160083209,379833097;157663816,383865295;154841190,387494274;152421796,391526472;146373312,394349011;141131293,396768330;137098970,396768330;134679577,383865295;110485641,307253524;33065046,229835313;806465,164916918;0,99595302;0,34676907" o:connectangles="0,0,0,0,0,0,0,0,0,0,0,0,0,0,0,0,0,0,0,0,0,0,0,0,0,0,0,0,0,0,0,0,0,0,0,0,0,0,0,0,0,0,0,0,0,0,0,0,0,0,0,0,0,0,0,0,0,0,0,0,0,0,0"/>
                </v:shape>
                <v:shape id="Freeform 569" o:spid="_x0000_s1146" style="position:absolute;left:31750;top:62160;width:3136;height:3606;visibility:visible;mso-wrap-style:square;v-text-anchor:top" coordsize="49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4zo8QA&#10;AADdAAAADwAAAGRycy9kb3ducmV2LnhtbERPu27CMBTdK/UfrFuJpSoODNCkOChCIBhp2krtdhXf&#10;PNT4OtgGwt/joVLHo/NerUfTiws531lWMJsmIIgrqztuFHx+7F5eQfiArLG3TApu5GGdPz6sMNP2&#10;yu90KUMjYgj7DBW0IQyZlL5qyaCf2oE4crV1BkOErpHa4TWGm17Ok2QhDXYcG1ocaNNS9VuejYJh&#10;ub8VxeG4Sb/rxj3/nMpt8tUpNXkaizcQgcbwL/5zH7SC+TKNc+Ob+ARk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eM6PEAAAA3QAAAA8AAAAAAAAAAAAAAAAAmAIAAGRycy9k&#10;b3ducmV2LnhtbFBLBQYAAAAABAAEAPUAAACJAwAAAAA=&#10;" path="m2,8r31,l61,8r27,l116,8r25,l169,6r25,l221,6r28,l276,6r28,l331,r28,l384,r28,l439,r27,l492,r,27l494,55r-2,25l492,82r,26l492,135r,28l492,188r2,27l492,241r,2l492,268r,28l492,323r,28l494,378r,25l494,405r,26l494,433r,25l494,486r-28,4l439,490r-25,l412,490r-26,l359,490r-26,l306,490r-28,l251,490r-27,l207,490r2,4l211,494r,2l213,496r2,2l217,498r2,3l219,503r-2,l217,505r,2l219,507r2,l221,509r-2,l219,511r-2,2l217,515r-2,2l217,520r,2l217,524r-2,2l213,526r-2,l209,528r-2,l205,530r-3,l200,532r,2l198,534r-2,l196,536r-2,l192,539r-2,l190,541r-2,2l186,543r,2l183,545r-2,2l179,547r-2,2l175,551r-2,l171,551r-2,l167,551r-3,l162,551r-2,-2l158,549r-2,2l154,551r,-2l152,549r-2,2l148,551r-3,2l143,553r-2,l139,555r-2,l135,558r,2l133,562r-2,l131,560r-2,2l126,562r,-2l124,560r2,2l124,562r,-2l122,558r,2l122,562r-2,l120,560r,-2l120,555r,-2l118,553r,-2l118,553r-2,l114,553r,-2l112,551r-2,l110,549r-3,l107,551r-2,l103,549r-2,l99,547r-2,l95,547r-2,-2l91,545r-3,-2l86,543r-6,-2l78,539r-2,l76,541r-2,l71,541r,2l69,543r-2,-2l67,539r-2,l63,539r,-3l61,536r-2,l57,536r-2,l55,539r-3,l50,539r-2,l48,541r-2,l44,541r-2,l40,541r-2,l38,543r-2,l36,545r-3,l33,547r-2,l31,549r-2,l29,551r-2,l27,553r,2l25,555r-2,3l21,560r-2,l19,562r-2,l14,564r-2,l10,566r-2,l6,568r-2,l2,568r-2,l,560r2,-2l2,534r,-6l,503,,475,,448,,420,,393,,365,,336,,310r,-2l,281,,253,,228,2,201r,-13l2,173r,-27l2,118,2,91r,-2l2,63r,-2l2,36,2,8xe" fillcolor="#fa0" strokecolor="#6e6e6e" strokeweight=".3pt">
                  <v:path arrowok="t" o:connecttype="custom" o:connectlocs="35473619,3225093;78203206,2418820;122545231,2418820;166081036,0;198329781,10884690;198329781,43538762;199136000,86674386;198329781,119328458;199136000,162464083;199136000,184636600;166887255,197536974;134235401,197536974;90296486,197536974;85056065,199955794;88280939,201971477;87474721,204390297;88280939,205196571;86668502,208421664;86668502,212049894;83443628,212856168;80621862,215274988;78203206,216081261;75784551,218903218;72962785,220515765;69737911,222128311;66109927,222128311;62885053,222128311;60466397,222128311;56838413,222934585;54419757,225756542;52001101,226562815;50791773,226562815;49179336,225756542;48373117,224950268;47566899,222128311;45954462,222128311;43132696,221322038;40714040,221322038;37489166,219709491;32248745,218096945;29830089,218096945;27008324,218096945;25395887,216081261;22171012,216081261;19349247,217290671;16930591,218096945;14511935,218903218;12496389,220515765;10883951,222128311;9271514,224950268;6852858,226562815;3224874,228175362;0,228981635;806219,212856168;0,169317406;0,124972371;0,91915163;806219,58857955;806219,25397611" o:connectangles="0,0,0,0,0,0,0,0,0,0,0,0,0,0,0,0,0,0,0,0,0,0,0,0,0,0,0,0,0,0,0,0,0,0,0,0,0,0,0,0,0,0,0,0,0,0,0,0,0,0,0,0,0,0,0,0,0,0,0"/>
                </v:shape>
                <v:shape id="Freeform 570" o:spid="_x0000_s1147" style="position:absolute;left:27266;top:62172;width:4496;height:3182;visibility:visible;mso-wrap-style:square;v-text-anchor:top" coordsize="708,5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X6O8UA&#10;AADdAAAADwAAAGRycy9kb3ducmV2LnhtbESPQWvCQBSE74L/YXlCb7rRQ6upm1BLSz0UwegPeGRf&#10;k9Ds27i7xuTfu4WCx2FmvmG2+WBa0ZPzjWUFy0UCgri0uuFKwfn0OV+D8AFZY2uZFIzkIc+mky2m&#10;2t74SH0RKhEh7FNUUIfQpVL6siaDfmE74uj9WGcwROkqqR3eIty0cpUkz9Jgw3Ghxo7eayp/i6uJ&#10;lI+k39nL17q8Fu7wXeiR/WVU6mk2vL2CCDSER/i/vdcKVi+bDfy9iU9AZ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Rfo7xQAAAN0AAAAPAAAAAAAAAAAAAAAAAJgCAABkcnMv&#10;ZG93bnJldi54bWxQSwUGAAAAAAQABAD1AAAAigMAAAAA&#10;" path="m708,6r,28l708,59r,2l708,87r,2l708,116r,28l708,171r,15l708,199r-2,27l706,251r,28l706,306r,2l706,334r,29l706,391r,27l706,446r,27l706,501r-26,-2l670,499r-17,-3l625,494r-27,l573,494r-2,l541,494r-28,-2l486,492r-2,l459,492r-28,l406,492r-2,l372,492r-25,l319,492r-27,l264,492r-23,2l237,494r-28,l184,494r-2,l157,492r-26,l104,492r-28,2l55,494r2,-2l64,490r4,-2l76,486r11,l93,486r9,l104,484r2,l108,484r2,-2l112,482r2,-2l116,480r3,-3l121,477r2,l125,475r2,l129,475r2,-2l131,471r2,-2l133,467r2,l135,465r3,-2l138,461r2,-3l140,456r,-2l140,452r,-2l142,446r,-2l142,441r,-2l142,437r2,-4l144,429r,-2l146,425r,-5l146,418r,-2l146,414r2,l148,412r,-4l148,406r2,-3l150,399r,-2l150,395r,-2l150,391r,-2l148,387r,-3l148,380r-2,-8l146,368r-4,-11l142,355r-2,-4l140,349r-2,-5l138,342r-3,-4l135,334r-2,-2l133,330r,-3l131,325r,-2l129,319r,-2l127,315r,-2l125,311r,-5l123,304r,-2l121,300r-2,-2l119,296r-3,-2l112,287r-2,-2l108,281r-4,-2l104,277r-2,-2l100,272r-5,-4l93,266r-2,-2l89,262r-4,-4l83,256r-5,-3l76,249r-2,-2l72,245r-2,-4l68,239r-2,-5l64,230r-3,-2l59,224r,-2l59,220r-2,-2l53,213r-2,-4l49,207r,-2l47,203r,-2l45,196r-3,-2l42,192r-2,-4l40,186r-2,-2l38,182r,-2l36,180r,-3l36,175r,-2l36,171r-2,l34,169r,-2l34,165r-2,-2l32,161r,-3l30,156r,-2l28,152r,-2l26,150r,-2l23,146r,-2l21,142r,-3l19,137r-2,-2l17,133r-2,l15,131r,-2l13,129r,-2l13,125r-2,l11,122,9,120r,-2l9,116r,-2l7,112r,-2l7,108r,-2l7,103,4,101r,-2l4,97r,-2l4,93,2,91r,-2l2,87r,-3l2,82r,-2l,78,,76,,74,,72,,70,2,65r,-2l2,59r,-2l2,55r,-2l4,53r3,l9,49r4,-3l13,44r2,-2l17,42r2,l21,42r2,l26,42r2,l30,42r2,2l32,46r,3l30,49r,2l30,53r,2l30,57r2,l34,57r2,l40,57r2,l45,57r,2l47,61r2,l51,63r2,l55,63r,-2l57,61r2,2l61,63r,2l64,65r,3l66,70r2,l70,72r2,l74,72r2,l78,72r3,l81,70r2,l85,70r,-2l87,68r,-3l89,63r2,-2l91,59r,-2l93,57r,-2l93,53r,-2l95,51r,-2l97,46r3,-2l102,44r,-2l102,40r,-2l102,36r,-2l102,32r-2,-2l100,27r,-2l102,25r,-2l104,23r,-2l106,21r,-2l108,19r,-2l108,15r,-2l108,11r2,-3l110,6r,-2l108,4r-2,l104,4r,-2l102,2r2,l129,2r2,l157,2r2,l182,2r2,l209,2r9,l237,2r27,l292,2r27,l321,2r26,2l366,4r8,l402,4r2,l406,4r25,l433,4r9,l446,4,459,2r2,l473,2r15,l516,2r4,l535,r8,l549,r15,2l571,2r2,l577,2r8,l596,2r2,2l600,4r25,l628,4r25,2l655,6r25,l708,6xe" fillcolor="#fa0" strokecolor="#6e6e6e" strokeweight=".3pt">
                  <v:path arrowok="t" o:connecttype="custom" o:connectlocs="285496000,46783804;284689514,112523114;284689514,179875659;241139277,199234474;185088508,198427857;117746938,198427857;63309141,198427857;27420520,196814623;43550237,195201388;49598881,192378227;53631311,188345141;56454011,183102128;57260497,176245881;58873469,167776400;60486441,160920152;59679955,154870523;56454011,140754720;53631311,131881929;50405367,125428991;46776181,118572744;40324294,109699954;31452949,102037089;25807548,92760990;20565390,84291508;16936203,77435261;14516746,71385632;13710260,66545928;11290802,60496298;7661616,55253285;5242158,51220199;3629186,45977186;1612972,39927557;806486,33877927;0,28231606;1612972,21375359;7661616,16938963;12903774,18552198;12903774,22988593;18952418,24601828;23791333,25408445;28227006,29038223;33469164,28231606;36695107,23795211;38308079,19762124;41130780,14519111;41130780,9276099;43550237,6049630;42743751,1613235;63309141,806617;106456136,806617;162103661,1613235;185088508,806617;218960915,0;240332791,806617;274205198,2419852" o:connectangles="0,0,0,0,0,0,0,0,0,0,0,0,0,0,0,0,0,0,0,0,0,0,0,0,0,0,0,0,0,0,0,0,0,0,0,0,0,0,0,0,0,0,0,0,0,0,0,0,0,0,0,0,0,0,0"/>
                </v:shape>
                <v:shape id="Freeform 571" o:spid="_x0000_s1148" style="position:absolute;left:32848;top:65246;width:4147;height:3175;visibility:visible;mso-wrap-style:square;v-text-anchor:top" coordsize="65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eTl8MA&#10;AADdAAAADwAAAGRycy9kb3ducmV2LnhtbERPz2vCMBS+C/sfwht403QeiqtGmROHCB4WBfH2aJ5t&#10;sXnpmkyrf705CB4/vt/TeWdrcaHWV44VfAwTEMS5MxUXCva71WAMwgdkg7VjUnAjD/PZW2+KmXFX&#10;/qWLDoWIIewzVFCG0GRS+rwki37oGuLInVxrMUTYFtK0eI3htpajJEmlxYpjQ4kNfZeUn/W/VUCf&#10;P3u86+NGLxf6r0sXvE3DQan+e/c1ARGoCy/x0702CkbjJO6Pb+IT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geTl8MAAADdAAAADwAAAAAAAAAAAAAAAACYAgAAZHJzL2Rv&#10;d25yZXYueG1sUEsFBgAAAAAEAAQA9QAAAIgDAAAAAA==&#10;" path="m,65r,l2,65,4,63,6,61r2,l10,59r3,l13,57r2,l17,55r,-2l19,53r2,-3l23,50r,-2l25,48r2,l27,46r2,-2l32,44r2,-2l36,42r2,-2l40,40r2,l44,38r,-2l44,34,42,31r2,-2l44,27r2,-2l46,23r2,l48,21r-2,l44,21r,-2l44,17r2,l46,15,44,12r-2,l40,10r-2,l38,8r-2,l34,4r17,l78,4r27,l133,4r27,l186,4r27,l239,4r2,l266,4r27,l321,r27,25l376,53r25,27l429,107r27,30l484,165r27,25l538,217r28,28l593,272r28,26l650,325r,28l650,380r,27l650,435r3,27l653,490r,4l650,494r-4,2l642,498r-4,l631,500r-6,l621,500r-2,l615,500r-7,l602,498r-4,l593,498r-4,-2l583,494r-7,-2l574,492r-4,-2l566,490r-2,-2l562,488r-5,-2l553,484r-4,-3l547,479r-4,l541,477r,2l541,481r-3,l536,481r,-2l534,477r-4,-2l528,473r,-2l528,469r,-2l528,465r-2,-3l526,458r-2,-2l522,454r-3,-2l517,450r-2,-2l513,446r-2,-3l511,441r-2,l507,439r-2,-2l503,437r-3,-2l498,435r,-2l496,433r-2,-4l492,426r-2,l490,424r-2,l486,422r-2,l484,420r-3,-2l477,416r-2,l475,414r-4,l471,412r-2,l469,410r-2,l465,410r,-3l462,407r-2,-2l458,405r-2,-2l454,403r-2,l452,401r-2,l448,401r-2,-2l443,399r-2,l439,399r-2,l435,399r-2,l431,399r,-2l427,397r-3,l422,395r-6,-4l412,391r-2,-3l408,388r-7,-2l395,382r-2,l391,380r-7,-2l382,376r-2,l378,374r-2,l374,374r-2,-2l370,372r-3,-3l365,367r-2,l355,363r-5,l346,361r-2,l342,361r-6,-2l334,359r,2l331,361r-2,l329,359r-4,2l323,361r-2,l317,363r-2,l312,363r-4,l302,361r-2,l298,359r-5,l289,357r-4,-4l283,350r-2,l279,348r-2,l274,346r,-2l272,344r-2,-2l268,342r-2,-2l264,340r,-2l262,338r-2,-2l258,336r,-2l255,334r-2,-3l251,329r-2,l245,327r,-2l243,323r-2,-2l239,321r-3,-2l234,317r-2,-2l230,312r-2,l224,308r,-2l222,304r-2,-2l215,302r,-2l213,300r,-2l213,296r-2,l209,293r-2,l207,291r-2,-2l203,289r-2,-2l198,285r-2,l196,283r-2,-2l192,281r,-2l190,279r-2,-3l186,276r-2,l182,276r,-2l179,274r-4,l173,274r-2,-2l169,272r-2,-2l165,270r-2,l160,270r-2,-2l156,268r-10,-4l144,262r-5,l137,262r-2,-2l133,257r-2,l129,255r-5,-2l122,253r-4,-2l116,251r-2,-2l112,249r-2,l110,247r-2,l105,245r-4,-2l97,241r-4,-3l89,238r-5,-2l82,234r-2,l78,234r,-2l76,232r-2,l70,230r-9,-2l57,226r-4,l51,224r-7,-2l40,219r-2,l34,217r-2,-2l29,215r-2,l27,213r-2,l23,213r-4,-2l15,211r-2,l10,209r-2,l6,209,4,207r-2,l2,196,,188,,169,,141,,116,,88,,65xe" fillcolor="#fa0" strokecolor="#6e6e6e" strokeweight=".3pt">
                  <v:path arrowok="t" o:connecttype="custom" o:connectlocs="1613075,25403255;5242494,23790350;7662106,21370992;9275181,20161314;11694794,17741956;14517675,16935503;17743825,15322598;17743825,13709693;17743825,11693562;19356900,8467752;17743825,6854847;16937288,4838715;13711138,1612905;53634745,1612905;107269490,1612905;183890554,55241999;262124694,142338873;262124694,199193777;248010287,201613135;231476268,198387325;220588011,193145383;216152055,193951836;212925905,187500216;208489949,181451822;203650724,176209880;200021305,174596975;195988617,170161486;191552661,167742128;187519973,164113092;183084017,162500187;177841523,160887282;175421910,160887282;170985954,160080829;161710773,155645340;152435591,150806625;146386560,147984041;134691766,144758231;133481959,145564683;127836197,146371136;116544672,143951778;109689103,138709837;105656415,136290479;100413921,132661443;95171427,128629180;89525665,122580786;85896246,120161428;81863558,116532392;77427602,113306582;73394914,110483998;67345883,108871093;63716464,108064640;53634745,103629151;45972639,100403341;40730145,97983984;32261501,94354947;22986319,91129137;11694794,86693648;5242494,85080743;806538,79032349;0,26209708" o:connectangles="0,0,0,0,0,0,0,0,0,0,0,0,0,0,0,0,0,0,0,0,0,0,0,0,0,0,0,0,0,0,0,0,0,0,0,0,0,0,0,0,0,0,0,0,0,0,0,0,0,0,0,0,0,0,0,0,0,0,0,0"/>
                </v:shape>
                <v:shape id="Freeform 572" o:spid="_x0000_s1149" style="position:absolute;left:29616;top:65297;width:3245;height:3156;visibility:visible;mso-wrap-style:square;v-text-anchor:top" coordsize="511,4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CvcYA&#10;AADdAAAADwAAAGRycy9kb3ducmV2LnhtbESPwWrDMBBE74X8g9hALqWWk4IJrmUTAoFCKCVODslt&#10;sba2qbUykhq7f18VCj0OM/OGKarZDOJOzveWFayTFARxY3XPrYLL+fC0BeEDssbBMin4Jg9VuXgo&#10;MNd24hPd69CKCGGfo4IuhDGX0jcdGfSJHYmj92GdwRCla6V2OEW4GeQmTTNpsOe40OFI+46az/rL&#10;KHg/3Z4fr5kfj1xLn9Ftqt/cTqnVct69gAg0h//wX/tVK9hs0zX8volPQJ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CvcYAAADdAAAADwAAAAAAAAAAAAAAAACYAgAAZHJz&#10;L2Rvd25yZXYueG1sUEsFBgAAAAAEAAQA9QAAAIsDAAAAAA==&#10;" path="m36,l61,,89,r25,l116,r27,l171,2r30,l203,2r25,l255,2r28,2l300,7r10,l336,9r2,25l338,40r,24l336,66r,8l338,74r2,l342,74r2,-2l346,72r2,-2l350,70r3,-2l355,68r,-2l357,66r2,-2l361,61r2,l363,59r,-2l365,57r,-2l367,55r,-2l369,53r,-2l372,51r,-2l374,49r,-2l376,47r2,l380,47r2,l384,47r,-2l386,45r2,l391,45r,-3l393,42r2,l397,42r2,l399,45r2,l403,45r,2l405,49r2,l407,47r3,l412,47r,-2l414,45r2,2l422,49r2,l427,51r2,l431,53r2,l435,53r2,2l439,55r2,2l443,57r,-2l446,55r,2l448,57r2,l450,59r2,l454,59r,-2l454,59r2,l456,61r,3l456,66r,2l458,68r,-2l458,64r2,2l460,68r2,l460,66r2,l462,68r3,l467,66r,2l469,68r2,-2l471,64r2,-3l475,61r2,-2l479,59r2,l484,57r2,l488,55r2,l490,57r2,l494,55r2,l498,57r2,l503,57r2,l507,57r2,l509,80r,28l509,133r,28l509,180r2,8l511,199r-2,l505,197r-2,l496,197r-2,-2l490,195r2,2l496,199r2,l503,201r-5,2l496,203r-2,l490,203r-2,l481,203r-2,l477,203r-2,l473,203r-4,-2l465,201r-3,l460,201r-2,l454,199r-2,l450,197r-2,l446,197r-3,l446,195r2,l450,195r2,l454,195r,-3l452,192r-2,l446,192r-3,l441,192r-2,3l437,195r-2,4l433,201r-2,l429,203r-2,l424,203r-2,l422,205r,-2l424,203r3,l429,203r4,-2l433,199r2,-2l437,195r-4,l429,195r-2,2l424,197r-2,l420,199r-2,l414,199r-2,2l407,201r-2,2l403,203r-2,l399,205r-2,2l395,209r-4,2l393,209r2,l393,211r-2,3l386,216r-2,2l382,220r-2,l376,220r-2,2l372,224r-5,2l365,226r,2l363,228r-2,l359,228r-2,2l355,233r-2,2l353,237r-3,2l348,241r-2,2l344,243r-2,l342,245r-2,2l338,247r,2l336,249r-2,3l334,254r-3,2l329,256r,2l327,260r-2,2l323,264r,2l321,266r-2,2l319,271r-2,l315,273r-3,2l310,277r-4,4l304,283r-2,2l300,288r-2,l298,290r-2,2l293,294r-2,l291,296r-2,2l287,300r-2,l285,302r-2,2l279,311r-2,2l274,313r,2l272,319r-2,7l266,332r-2,4l264,340r-2,l262,345r,4l260,351r,2l258,357r,2l258,361r-3,3l255,366r-2,2l251,370r,6l249,378r,2l247,383r,2l245,387r,2l243,389r-2,l239,389r-3,4l236,395r-2,4l232,402r-2,2l228,406r-2,2l226,410r-2,l224,412r-2,l222,414r-2,l220,418r-3,l217,421r-2,l213,423r-2,l211,425r-2,l209,427r-2,l205,427r,2l203,431r,2l203,435r,3l201,438r,2l198,440r,2l196,444r-2,2l192,446r,2l190,448r,2l188,452r-2,l186,450r,2l184,452r-2,2l182,452r-3,l177,454r-2,l175,457r-2,2l173,461r-2,l171,463r-2,l169,465r-2,2l167,469r-2,l165,471r-3,2l160,476r-2,2l158,480r-2,2l156,484r-2,2l152,490r-2,2l148,495r,2l148,495r,-3l148,490r-2,l143,490r,2l141,492r-2,l137,490r-2,-2l135,484r-2,-2l133,480r-2,l131,478r,-2l131,473r-2,l127,471r-3,-2l122,467r-2,-2l118,463r-2,l116,461r-2,l112,461r2,-2l116,459r,-2l114,457r,-3l112,454r-2,3l108,457r-3,l105,459r,2l103,461r-2,l99,461r,-2l97,459r-2,l93,459r,-2l91,457r,-3l89,454r-3,l84,454r-2,l80,452r-2,l76,452r-2,l72,450r-2,l67,450r-2,l65,452r-2,l63,454r-2,l59,454r,-2l57,452r,-2l57,448r-2,l53,448r,2l51,450r-3,-2l51,446r2,l53,444r-2,l51,442r-3,l46,442r2,2l46,446r,-2l44,444r,-2l44,440r,-2l44,435r-2,l42,433r,2l40,435r-2,l36,435r,3l34,438r,-3l32,438r-3,l29,435r,-2l29,431r,-2l27,429r-2,-2l25,429r-2,l23,431r-2,-2l21,427r-2,l19,425r-2,l17,423r,-2l17,418r-2,l13,418r-3,-2l10,414r,-2l10,410r3,l13,412r2,l17,410r-2,-2l13,408r-3,-2l8,406r2,l13,406r,-2l10,404r,-2l8,402r-2,l6,399r2,-2l6,397r,-2l6,393r-2,l2,393r,-2l,389r,-2l,385r,-2l2,380r,-2l4,378r,-2l6,376r,-2l6,372r2,l8,370r,-4l8,364r2,-3l10,359r3,l15,359r,-2l17,357r,-2l19,355r2,l21,353r2,l23,351r,-2l23,347r-2,-2l21,342r-2,l19,340r,-2l21,336r,-2l21,330r2,-2l23,326r2,-3l23,321r,2l21,323r,3l17,326r-2,l13,326r-3,l8,326r-2,l6,323r,-2l8,321r,-2l8,317r2,l13,317r2,l17,313r,-2l17,309r,-2l17,304r-2,l13,304r,3l10,304r-2,l10,302r3,-2l13,298r,-2l13,298r2,-2l10,296r,-4l13,292r,-2l10,290,8,288r,-3l8,283r2,l10,279r3,l15,279r2,l17,281r2,l19,279r2,l23,279r-2,l21,277r2,l23,275r2,-2l25,271r2,l29,273r,-2l32,271r-3,l29,268r3,l32,266r-3,-2l27,264r-2,l25,262r2,l29,262r,-2l32,258r-3,l29,256r-2,l25,256r,-2l23,252r-2,2l21,258r,-2l21,254r-2,2l19,254r,-2l19,249r-2,l15,247r2,l19,247r2,l19,245r-2,l17,243r-2,l15,241r2,2l17,241r2,-2l19,237r,-2l17,235r2,-2l21,233r,-3l19,228r,2l19,233r-2,l15,230r,-2l13,228r,-2l15,224r2,l15,224r2,-2l15,220r,-2l17,218r-2,-2l17,216r,-2l17,211r-2,l13,211r,-2l10,209r,-2l10,205,8,203r,-2l10,201r,2l13,203r,-2l15,201r,-2l15,197r2,-2l17,192r2,l21,192r,3l19,195r,2l17,197r,2l17,201r2,l19,199r2,l23,199r,-2l21,197r2,l23,195r2,-3l25,190r2,l25,188r2,-2l29,182r,-2l29,178r,-2l32,173r,-2l34,171r,-2l34,167r,-4l34,159r2,-2l36,154r-2,3l32,157r,-3l29,152r,-2l32,148r,-2l34,146r,-2l36,144r,-2l38,142r-2,l36,140r,-2l38,138r,-3l38,133r2,l40,131r,2l42,131r2,l44,133r,-2l46,131r,-2l44,127r2,l48,123r3,-2l51,119r2,l55,119r,-3l57,116r2,l61,116r2,l63,114r2,l67,112r,-2l70,108r2,l72,106r2,2l74,106r2,-2l80,104r,-2l82,102r2,l86,102r3,-3l89,102r2,l93,99r,-2l95,95r,-2l97,93r2,-2l99,89r2,-2l103,85r,-2l103,80r,-6l103,70r,-4l101,57r,-2l101,53r,-4l101,47r,-2l101,42r,-2l99,38r,-2l99,34,97,32r-2,l95,30r-2,l95,28r2,-2l97,23r-2,l93,21r-2,l91,23,89,21r-3,l84,21r,-2l82,17r,-2l80,15r,-2l78,13r,2l78,13,74,11r,-2l76,9r,-2l74,7,72,4r,3l70,7r-3,l65,4r-2,l63,7r-2,l59,7r-2,l55,7r-2,l51,7r-3,l46,7r-2,l42,7,40,4r,-2l38,2,36,xe" fillcolor="#fa0" strokecolor="#6e6e6e" strokeweight=".3pt">
                  <v:path arrowok="t" o:connecttype="custom" o:connectlocs="125005528,2822629;142345005,27419821;148796903,20564866;157668263,16935772;166136380,18145470;178636932,22177797;183879100,27419821;189927754,26613356;200008845,22177797;205251013,80243301;196782896,81856231;180653151,79436835;177023958,78630370;174604496,81049766;163313674,81856231;153232583,88711187;141135274,96372607;132667158,104034028;121779579,114921310;111698488,126211824;104036859,144760527;97181717,156857507;88713601,166938324;81858459,174599744;75003317,182261165;68148175,186696724;60486546,198390472;53631404,194358145;45969775,185890259;40727608,185890259;31453004,182261165;22984887,181454700;19355695,179035304;14516771,176615908;8468116,172986814;5242167,165325393;2419462,162099532;806487,152421948;6048655,143954062;7661629,136292641;4032436,131453849;6855142,123792428;4032436,117743938;7661629,112501914;11694066,108066354;10081091,103227562;7661629,99598469;8468116,93953211;6048655,88711187;3225949,81049766;7661629,79436835;10887578,76614207;14516771,63307529;14516771,57259039;18549207,52017014;26210837,45968524;35888684,39920034;41534095,29839217;39114633,12903445;33872466,7661421;29033542,2822629;17742720,2822629" o:connectangles="0,0,0,0,0,0,0,0,0,0,0,0,0,0,0,0,0,0,0,0,0,0,0,0,0,0,0,0,0,0,0,0,0,0,0,0,0,0,0,0,0,0,0,0,0,0,0,0,0,0,0,0,0,0,0,0,0,0,0,0,0,0"/>
                </v:shape>
                <v:shape id="Freeform 573" o:spid="_x0000_s1150" style="position:absolute;left:27311;top:65297;width:3632;height:4292;visibility:visible;mso-wrap-style:square;v-text-anchor:top" coordsize="572,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yEmMQA&#10;AADdAAAADwAAAGRycy9kb3ducmV2LnhtbESPQWsCMRSE74X+h/AKvdWsqxRZjSKFYil40BXB22Pz&#10;TBY3L8smutt/bwShx2FmvmEWq8E14kZdqD0rGI8yEMSV1zUbBYfy+2MGIkRkjY1nUvBHAVbL15cF&#10;Ftr3vKPbPhqRIBwKVGBjbAspQ2XJYRj5ljh5Z985jEl2RuoO+wR3jcyz7FM6rDktWGzpy1J12V+d&#10;gtJvbeinE3s2k7GxdDpu2l+n1PvbsJ6DiDTE//Cz/aMV5LMsh8eb9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MhJjEAAAA3QAAAA8AAAAAAAAAAAAAAAAAmAIAAGRycy9k&#10;b3ducmV2LnhtbFBLBQYAAAAABAAEAPUAAACJAwAAAAA=&#10;" path="m48,2r21,l97,r27,l150,r25,2l177,2r25,l230,2r4,l257,r28,l312,r28,l365,r32,l399,r2,2l403,2r,2l405,7r2,l409,7r2,l414,7r2,l418,7r2,l422,7r2,l426,7r,-3l428,4r2,3l433,7r2,l435,4r2,3l439,7r,2l437,9r,2l441,13r,2l441,13r2,l443,15r2,l445,17r2,2l447,21r2,l452,21r2,2l454,21r2,l458,23r2,l460,26r-2,2l456,30r2,l458,32r2,l462,34r,2l462,38r2,2l464,42r,3l464,47r,2l464,53r,2l464,57r2,9l466,70r,4l466,80r,3l466,85r-2,2l462,89r,2l460,93r-2,l458,95r-2,2l456,99r-2,3l452,102r,-3l449,102r-2,l445,102r-2,l443,104r-4,l437,106r,2l435,106r,2l433,108r-3,2l430,112r-2,2l426,114r,2l424,116r-2,l420,116r-2,l418,119r-2,l414,119r,2l411,123r-2,4l407,127r2,2l409,131r-2,l407,133r,-2l405,131r-2,2l403,131r,2l401,133r,2l401,138r-2,l399,140r,2l401,142r-2,l399,144r-2,l397,146r-2,l395,148r-3,2l392,152r3,2l395,157r2,l399,154r,3l397,159r,4l397,167r,2l397,171r-2,l395,173r-3,3l392,178r,2l392,182r-2,4l388,188r2,2l388,190r,2l386,195r,2l384,197r2,l386,199r-2,l382,199r,2l380,201r,-2l380,197r2,l382,195r2,l384,192r-2,l380,192r,3l378,197r,2l378,201r-2,l376,203r-3,l373,201r-2,l371,203r2,2l373,207r,2l376,209r,2l378,211r2,l380,214r,2l378,216r2,2l378,218r,2l380,222r-2,2l380,224r-2,l376,226r,2l378,228r,2l380,233r2,l382,230r,-2l384,230r,3l382,233r-2,2l382,235r,2l382,239r-2,2l380,243r-2,-2l378,243r2,l380,245r2,l384,247r-2,l380,247r-2,l380,249r2,l382,252r,2l382,256r2,-2l384,256r,2l384,254r2,-2l388,254r,2l390,256r2,l392,258r3,l392,260r,2l390,262r-2,l388,264r2,l392,264r3,2l395,268r-3,l392,271r3,l392,271r,2l390,271r-2,l388,273r-2,2l386,277r-2,l384,279r2,l384,279r-2,l382,281r-2,l380,279r-2,l376,279r-3,l373,283r-2,l371,285r,3l373,290r3,l376,292r-3,l373,296r5,l376,298r,-2l376,298r,2l373,302r-2,2l373,304r3,3l376,304r2,l380,304r,3l380,309r,2l380,313r-2,4l376,317r-3,l371,317r,2l371,321r-2,l369,323r,3l371,326r2,l376,326r2,l380,326r4,l384,323r2,l386,321r2,2l386,326r,2l384,330r,4l384,336r-2,2l382,340r,2l384,342r,3l386,347r,2l386,351r,2l384,353r,2l382,355r-2,l380,357r-2,l378,359r-2,l373,359r,2l371,364r,2l371,370r,2l369,372r,2l369,376r-2,l367,378r-2,l365,380r-2,3l363,385r,2l363,389r2,2l365,393r2,l369,393r,2l369,397r2,l369,399r,3l371,402r2,l373,404r3,l376,406r-3,l371,406r2,l376,408r2,l380,410r-2,2l376,412r,-2l373,410r,2l373,414r,2l376,418r2,l380,418r,3l380,423r,2l382,425r,2l384,427r,2l386,431r,-2l388,429r,-2l390,429r2,l392,431r,2l392,435r,3l395,438r2,-3l397,438r2,l399,435r2,l403,435r2,l405,433r,2l407,435r,3l407,440r,2l407,444r2,l409,446r2,-2l409,442r2,l414,442r,2l416,444r,2l414,446r-3,2l414,450r2,l416,448r2,l420,448r,2l420,452r2,l422,454r2,l426,454r,-2l428,452r,-2l430,450r3,l435,450r2,2l439,452r2,l443,452r2,2l447,454r2,l452,454r2,l454,457r2,l456,459r2,l460,459r2,l462,461r2,l466,461r2,l468,459r,-2l471,457r2,l475,454r2,l477,457r2,l479,459r-2,l475,461r2,l479,461r,2l481,463r2,2l485,467r2,2l490,471r2,2l494,473r,3l494,478r,2l496,480r,2l498,484r,4l500,490r2,2l504,492r2,l506,490r3,l511,490r,2l511,495r,2l511,495r,2l511,499r-2,4l509,505r-3,l506,509r-2,5l504,516r-2,2l502,520r,2l502,524r-2,l500,526r,2l500,530r,3l500,535r,2l498,537r,2l498,541r,2l498,545r,2l498,549r,3l498,554r,2l498,558r,2l500,560r,2l500,564r,2l500,568r,3l500,573r,2l500,577r2,l502,579r,2l504,583r,2l506,588r,2l506,592r3,l509,594r,2l511,598r,2l513,602r2,2l515,607r2,l517,609r2,l519,611r2,l521,613r2,2l525,615r,2l528,617r,2l530,619r,2l532,623r2,l536,623r,3l536,628r2,l540,630r2,l542,632r3,l545,634r2,l547,636r2,l549,638r2,l553,640r2,2l557,642r,3l559,645r2,2l566,649r2,l570,651r2,l570,653r-2,l566,653r-2,l564,655r-3,l559,655r-2,2l555,657r-2,l553,659r-4,l547,661r-2,l542,664r-2,2l536,666r,2l534,668r-2,l528,672r-3,l523,674r-4,l519,676r-2,l515,676r-2,l511,676r-2,-2l506,674r-2,l502,674r-2,-2l498,672r-2,l494,670r-2,l490,670r,-2l487,668r-2,-2l485,664r-2,-3l481,659r,-2l479,655r,-2l479,651r,-2l479,645r-2,-3l479,638r-2,-2l477,634r,-2l479,630r,-2l479,626r,-3l479,621r,-2l479,617r-2,-2l477,613r,-2l477,607r-2,l475,604r,-2l475,600r,-2l473,596r,-2l473,592r-2,l471,590r-3,-2l468,585r-2,l466,583r-2,l464,581r-2,l460,579r-2,l458,577r-2,l454,575r-2,l452,573r-3,l447,571r-2,-3l443,568r-2,-2l439,566r,-2l437,564r-2,-2l433,560r-3,l430,558r-2,l428,556r-2,-2l424,554r-2,-2l420,549r,-2l418,547r,-2l416,543r-2,-2l414,539r,-2l411,533r-2,-5l407,522r-2,-2l405,518r,-2l403,511r,-2l401,505r-4,-4l395,497r,-2l392,492r,-2l390,486r-2,4l388,492r-2,3l384,499r,2l382,501r-2,l378,501r-2,l373,501r-2,l369,501r-2,l365,501r-4,l357,499r-5,l350,499r-2,l348,497r-2,l344,497r-4,l335,497r-2,l331,497r-2,-2l325,495r-2,l321,492r-5,l314,492r-2,l310,495r,2l310,499r,2l308,503r,2l308,507r,2l308,511r,3l308,518r,2l310,522r2,2l312,526r2,4l316,533r3,2l323,537r2,2l329,541r2,l335,543r5,4l344,547r2,2l352,552r7,4l363,558r4,4l371,566r2,2l376,568r4,5l382,575r,2l384,581r,2l386,585r,3l386,590r,4l384,596r,4l382,604r,5l380,615r,2l378,621r,2l376,626r,2l371,630r-2,4l367,636r-2,2l363,640r-4,l352,642r-4,3l346,642r-6,l338,640r-3,-2l333,638r-6,-4l325,630r-2,-4l323,623r,-2l321,621r,-2l319,619r-3,-2l314,615r-2,-2l310,611r-2,-2l306,607r-2,-5l302,600r-3,-2l297,598r,-2l295,594r-2,l291,592r-2,l287,590r-2,l283,588r-3,-3l278,585r-2,l274,583r-2,-2l270,581r-4,-2l264,577r-5,l257,575r-2,l253,573r-2,l249,571r-4,l242,568r-2,l238,568r,-2l236,566r-2,l232,564r-2,l228,562r-2,l223,560r-2,-2l219,556r-2,-2l213,554r,-2l211,552r-2,-3l209,547r-2,-2l204,545r-2,-2l202,541r,-2l200,537r-2,-2l198,533r,-5l198,526r-2,-4l196,516r2,-2l198,511r,-2l200,507r2,-6l204,499r3,-9l207,486r2,-4l209,480r2,-7l211,471r,-4l211,463r,-4l209,452r-2,-6l204,442r-2,-7l200,433r,-2l198,429r,-2l196,425r-2,-2l192,421r-2,-3l188,416r-3,l181,412r-2,l177,410r-2,-2l173,406r-2,l171,404r-2,-2l164,402r-2,-3l160,397r-2,-2l156,393r-2,-2l154,389r-4,-4l147,380r,-2l145,378r-2,-4l141,370r-2,-2l135,361r-2,-2l133,357r-5,-6l124,345r,-3l122,340r,-6l120,332r,-2l120,328r-2,-2l118,323r,-2l116,315r-2,-2l112,311r-3,-7l107,304r-2,-6l103,296r,-2l101,292r-2,-4l99,285r-2,-2l95,279r,-2l93,275r,-2l90,271r,-3l88,266r-2,-4l86,258r-2,-2l84,254r,-5l82,247r,-2l82,243r,-2l80,237r,-4l78,230r,-2l76,224r,-6l76,216r,-2l76,209r,-4l78,203r2,-4l80,197r,-2l82,192r,-2l84,188r,-2l86,184r,-4l88,176r,-3l88,169r,-2l88,165r,-2l88,161r-2,-2l82,157r-2,-3l76,152r-5,l69,152r-2,l65,152r-2,l57,152r-3,2l46,154r-4,3l40,157r-2,l35,157r-2,l29,154r-2,l27,152r,-2l27,144r,-4l27,135r-2,-2l23,131r-2,-2l16,125r,-2l14,121r-2,-2l10,112,8,110,6,108r,-2l4,106r,-2l2,102r,-3l,97,,95,,93,,87,,85,,83,,80,2,76,4,74r,-2l4,68r,-2l6,61r,-2l6,57r,-2l6,53,8,51r,-2l8,47r2,-2l10,42r2,-2l14,38r2,l16,36r3,-2l21,32r2,-2l25,28r2,l27,26r2,l31,21r2,-4l35,15r3,-4l38,9,40,7,42,4,44,2r2,l48,2xe" fillcolor="#fa0" stroked="f">
                  <v:path arrowok="t" o:connecttype="custom" o:connectlocs="161684322,806339;175393217,2822187;183054070,9272900;187086098,19755309;183054070,41123297;171764392,46767671;162490727,53621554;159265105,62088115;157249091,76602220;154023469,77408559;153217063,85068781;154023469,91922664;152410657,99582886;158055497,105630430;154829874,111677973;150394643,117725517;152410657,127804756;156442685,130223774;153217063,143125200;146362615,154413949;150394643,163686849;153217063,171347071;160877916,176588275;166925958,179007293;172570797,181426310;186279692,185054836;193134140,186667515;204020615,198359433;202407804,210454520;200794993,224162286;204020615,237870051;211681469,248755630;221358336,256415852;226196769,264076074;209262252,271736296;195553357,268510939;193134140,251174647;188698909,237063712;177812434,228193981;166925958,218114742;156442685,197553093;140314573,201181620;124992867,201987959;133460126,218114742;155636280,237063712;144749804,258028530;125799273,247142952;111283972,235854203;94349455,228193981;81446965,217308403;85075790,190699211;74592517,167718545;59270811,152398101;47577930,129417435;36288252,108049447;30643413,86278290;35481846,65716641;13305692,63297624;2419217,42735975;2419217,23787005;10886476,10482409" o:connectangles="0,0,0,0,0,0,0,0,0,0,0,0,0,0,0,0,0,0,0,0,0,0,0,0,0,0,0,0,0,0,0,0,0,0,0,0,0,0,0,0,0,0,0,0,0,0,0,0,0,0,0,0,0,0,0,0,0,0,0,0,0"/>
                </v:shape>
                <v:shape id="Freeform 574" o:spid="_x0000_s1151" style="position:absolute;left:27616;top:65297;width:3327;height:4292;visibility:visible;mso-wrap-style:square;v-text-anchor:top" coordsize="52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BqLcMA&#10;AADdAAAADwAAAGRycy9kb3ducmV2LnhtbESPQYvCMBSE7wv+h/AEL4umulBKNYouiHsTrXp+Ns+2&#10;2LyUJmu7/94sCB6HmfmGWax6U4sHta6yrGA6iUAQ51ZXXCg4ZdtxAsJ5ZI21ZVLwRw5Wy8HHAlNt&#10;Oz7Q4+gLESDsUlRQet+kUrq8JINuYhvi4N1sa9AH2RZSt9gFuKnlLIpiabDisFBiQ98l5ffjr1Gw&#10;y8ymc+c9T+lwqa9xhv3nNlZqNOzXcxCeev8Ov9o/WsEsib7g/014An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BqLcMAAADdAAAADwAAAAAAAAAAAAAAAACYAgAAZHJzL2Rv&#10;d25yZXYueG1sUEsFBgAAAAAEAAQA9QAAAIgDAAAAAA==&#10;" path="m,2r21,l49,,76,r26,l127,2r2,l154,2r28,l186,2,209,r28,l264,r28,l317,r32,l351,r2,2l355,2r,2l357,7r2,l361,7r2,l366,7r2,l370,7r2,l374,7r2,l378,7r,-3l380,4r2,3l385,7r2,l387,4r2,3l391,7r,2l389,9r,2l393,13r,2l393,13r2,l395,15r2,l397,17r2,2l399,21r2,l404,21r2,2l406,21r2,l410,23r2,l412,26r-2,2l408,30r2,l410,32r2,l414,34r,2l414,38r2,2l416,42r,3l416,47r,2l416,53r,2l416,57r2,9l418,70r,4l418,80r,3l418,85r-2,2l414,89r,2l412,93r-2,l410,95r-2,2l408,99r-2,3l404,102r,-3l401,102r-2,l397,102r-2,l395,104r-4,l389,106r,2l387,106r,2l385,108r-3,2l382,112r-2,2l378,114r,2l376,116r-2,l372,116r-2,l370,119r-2,l366,119r,2l363,123r-2,4l359,127r2,2l361,131r-2,l359,133r,-2l357,131r-2,2l355,131r,2l353,133r,2l353,138r-2,l351,140r,2l353,142r-2,l351,144r-2,l349,146r-2,l347,148r-3,2l344,152r3,2l347,157r2,l351,154r,3l349,159r,4l349,167r,2l349,171r-2,l347,173r-3,3l344,178r,2l344,182r-2,4l340,188r2,2l340,190r,2l338,195r,2l336,197r2,l338,199r-2,l334,199r,2l332,201r,-2l332,197r2,l334,195r2,l336,192r-2,l332,192r,3l330,197r,2l330,201r-2,l328,203r-3,l325,201r-2,l323,203r2,2l325,207r,2l328,209r,2l330,211r2,l332,214r,2l330,216r2,2l330,218r,2l332,222r-2,2l332,224r-2,l328,226r,2l330,228r,2l332,233r2,l334,230r,-2l336,230r,3l334,233r-2,2l334,235r,2l334,239r-2,2l332,243r-2,-2l330,243r2,l332,245r2,l336,247r-2,l332,247r-2,l332,249r2,l334,252r,2l334,256r2,-2l336,256r,2l336,254r2,-2l340,254r,2l342,256r2,l344,258r3,l344,260r,2l342,262r-2,l340,264r2,l344,264r3,2l347,268r-3,l344,271r3,l344,271r,2l342,271r-2,l340,273r-2,2l338,277r-2,l336,279r2,l336,279r-2,l334,281r-2,l332,279r-2,l328,279r-3,l325,283r-2,l323,285r,3l325,290r3,l328,292r-3,l325,296r5,l328,298r,-2l328,298r,2l325,302r-2,2l325,304r3,3l328,304r2,l332,304r,3l332,309r,2l332,313r-2,4l328,317r-3,l323,317r,2l323,321r-2,l321,323r,3l323,326r2,l328,326r2,l332,326r4,l336,323r2,l338,321r2,2l338,326r,2l336,330r,4l336,336r-2,2l334,340r,2l336,342r,3l338,347r,2l338,351r,2l336,353r,2l334,355r-2,l332,357r-2,l330,359r-2,l325,359r,2l323,364r,2l323,370r,2l321,372r,2l321,376r-2,l319,378r-2,l317,380r-2,3l315,385r,2l315,389r2,2l317,393r2,l321,393r,2l321,397r2,l321,399r,3l323,402r2,l325,404r3,l328,406r-3,l323,406r2,l328,408r2,l332,410r-2,2l328,412r,-2l325,410r,2l325,414r,2l328,418r2,l332,418r,3l332,423r,2l334,425r,2l336,427r,2l338,431r,-2l340,429r,-2l342,429r2,l344,431r,2l344,435r,3l347,438r2,-3l349,438r2,l351,435r2,l355,435r2,l357,433r,2l359,435r,3l359,440r,2l359,444r2,l361,446r2,-2l361,442r2,l366,442r,2l368,444r,2l366,446r-3,2l366,450r2,l368,448r2,l372,448r,2l372,452r2,l374,454r2,l378,454r,-2l380,452r,-2l382,450r3,l387,450r2,2l391,452r2,l395,452r2,2l399,454r2,l404,454r2,l406,457r2,l408,459r2,l412,459r2,l414,461r2,l418,461r2,l420,459r,-2l423,457r2,l427,454r2,l429,457r2,l431,459r-2,l427,461r2,l431,461r,2l433,463r2,2l437,467r2,2l442,471r2,2l446,473r,3l446,478r,2l448,480r,2l450,484r,4l452,490r2,2l456,492r2,l458,490r3,l463,490r,2l463,495r,2l463,495r,2l463,499r-2,4l461,505r-3,l458,509r-2,5l456,516r-2,2l454,520r,2l454,524r-2,l452,526r,2l452,530r,3l452,535r,2l450,537r,2l450,541r,2l450,545r,2l450,549r,3l450,554r,2l450,558r,2l452,560r,2l452,564r,2l452,568r,3l452,573r,2l452,577r2,l454,579r,2l456,583r,2l458,588r,2l458,592r3,l461,594r,2l463,598r,2l465,602r2,2l467,607r2,l469,609r2,l471,611r2,l473,613r2,2l477,615r,2l480,617r,2l482,619r,2l484,623r2,l488,623r,3l488,628r2,l492,630r2,l494,632r3,l497,634r2,l499,636r2,l501,638r2,l505,640r2,2l509,642r,3l511,645r2,2l518,649r2,l522,651r2,l522,653r-2,l518,653r-2,l516,655r-3,l511,655r-2,2l507,657r-2,l505,659r-4,l499,661r-2,l494,664r-2,2l488,666r,2l486,668r-2,l480,672r-3,l475,674r-4,l471,676r-2,l467,676r-2,l463,676r-2,-2l458,674r-2,l454,674r-2,-2l450,672r-2,l446,670r-2,l442,670r,-2l439,668r-2,-2l437,664r-2,-3l433,659r,-2l431,655r,-2l431,651r,-2l431,645r-2,-3l431,638r-2,-2l429,634r,-2l431,630r,-2l431,626r,-3l431,621r,-2l431,617r-2,-2l429,613r,-2l429,607r-2,l427,604r,-2l427,600r,-2l425,596r,-2l425,592r-2,l423,590r-3,-2l420,585r-2,l418,583r-2,l416,581r-2,l412,579r-2,l410,577r-2,l406,575r-2,l404,573r-3,l399,571r-2,-3l395,568r-2,-2l391,566r,-2l389,564r-2,-2l385,560r-3,l382,558r-2,l380,556r-2,-2l376,554r-2,-2l372,549r,-2l370,547r,-2l368,543r-2,-2l366,539r,-2l363,533r-2,-5l359,522r-2,-2l357,518r,-2l355,511r,-2l353,505r-4,-4l347,497r,-2l344,492r,-2l342,486r-2,4l340,492r-2,3l336,499r,2l334,501r-2,l330,501r-2,l325,501r-2,l321,501r-2,l317,501r-4,l309,499r-5,l302,499r-2,l300,497r-2,l296,497r-4,l287,497r-2,l283,497r-2,-2l277,495r-2,l273,492r-5,l266,492r-2,l262,495r,2l262,499r,2l260,503r,2l260,507r,2l260,511r,3l260,518r,2l262,522r2,2l264,526r2,4l268,533r3,2l275,537r2,2l281,541r2,l287,543r5,4l296,547r2,2l304,552r7,4l315,558r4,4l323,566r2,2l328,568r4,5l334,575r,2l336,581r,2l338,585r,3l338,590r,4l336,596r,4l334,604r,5l332,615r,2l330,621r,2l328,626r,2l323,630r-2,4l319,636r-2,2l315,640r-4,l304,642r-4,3l298,642r-6,l290,640r-3,-2l285,638r-6,-4l277,630r-2,-4l275,623r,-2l273,621r,-2l271,619r-3,-2l266,615r-2,-2l262,611r-2,-2l258,607r-2,-5l254,600r-3,-2l249,598r,-2l247,594r-2,l243,592r-2,l239,590r-2,l235,588r-3,-3l230,585r-2,l226,583r-2,-2l222,581r-4,-2l216,577r-5,l209,575r-2,l205,573r-2,l201,571r-4,l194,568r-2,l190,568r,-2l188,566r-2,l184,564r-2,l180,562r-2,l175,560r-2,-2l171,556r-2,-2l165,554r,-2l163,552r-2,-3l161,547r-2,-2l156,545r-2,-2l154,541r,-2l152,537r-2,-2l150,533r,-5l150,526r-2,-4l148,516r2,-2l150,511r,-2l152,507r2,-6l156,499r3,-9l159,486r2,-4l161,480r2,-7l163,471r,-4l163,463r,-4l161,452r-2,-6l156,442r-2,-7l152,433r,-2l150,429r,-2l148,425r-2,-2l144,421r-2,-3l140,416r-3,l133,412r-2,l129,410r-2,-2l125,406r-2,l123,404r-2,-2l116,402r-2,-3l112,397r-2,-2l108,393r-2,-2l106,389r-4,-4l99,380r,-2l97,378r-2,-4l93,370r-2,-2l87,361r-2,-2l85,357r-5,-6l76,345r,-3l74,340r,-6l72,332r,-2l72,328r-2,-2l70,323r,-2l68,315r-2,-2l64,311r-3,-7l59,304r-2,-6l55,296r,-2l53,292r-2,-4l51,285r-2,-2l47,279r,-2l45,275r,-2l42,271r,-3l40,266r-2,-4l38,258r-2,-2l36,254r,-5l34,247r,-2l34,243r,-2l32,237r,-4l30,230r,-2l28,224r,-6l28,216r,-2l28,209r,-4l30,203r2,-4l32,197r,-2l34,192r,-2l36,188r,-2l38,184r,-4l40,176r,-3l40,169r,-2e" filled="f" strokecolor="#6e6e6e" strokeweight=".3pt">
                  <v:path arrowok="t" o:connecttype="custom" o:connectlocs="141514961,0;154013433,2822187;160867434,8466561;167721435,16126783;166108729,37494771;156029316,43542314;144740373,51202536;141514961,57250080;140708608,68941998;135467313,80230746;132241901,81843424;133048254,88697307;134660960,94744851;134660960,102405073;137080019,106436769;136273666,112484312;131032371,119338195;133048254,127804756;136273666,129417435;135467313,143125200;128613312,152398101;131032371,162074171;132241901,168524884;138692725,174572427;144740373,179007293;149981668,181426310;160867434,183038989;171350024,184248497;179816731,190699211;186670732,200375280;182235790,213679877;182235790,226581303;185864379,239482730;193524733,249561969;201991440,257222191;206829558,264076074;191508850,271736296;178204025,269317278;173769083,253996834;171350024,239482730;162883317,231016168;150788021,222549607;142321314,203600637;130226018,201987959;111679898,199568941;104825897,209648181;127000606,224968625;134660960,245530273;116921193,258028530;103213191,242708086;89505189,234241525;73378128,227387642;61282832,216502064;65717774,190699211;56444714,167718545;41124006,155220288;29028710,132239622;18949297,111677973;12095296,92729003;15320708,72570524" o:connectangles="0,0,0,0,0,0,0,0,0,0,0,0,0,0,0,0,0,0,0,0,0,0,0,0,0,0,0,0,0,0,0,0,0,0,0,0,0,0,0,0,0,0,0,0,0,0,0,0,0,0,0,0,0,0,0,0,0,0,0,0"/>
                </v:shape>
                <v:shape id="Freeform 575" o:spid="_x0000_s1152" style="position:absolute;left:27311;top:65309;width:559;height:1048;visibility:visible;mso-wrap-style:square;v-text-anchor:top" coordsize="88,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iX+sYA&#10;AADdAAAADwAAAGRycy9kb3ducmV2LnhtbESPQWvCQBSE7wX/w/IEb3WjSAmpqxRRFEuFxkLx9si+&#10;ZoPZtzG7avLvu4WCx2FmvmHmy87W4katrxwrmIwTEMSF0xWXCr6Om+cUhA/IGmvHpKAnD8vF4GmO&#10;mXZ3/qRbHkoRIewzVGBCaDIpfWHIoh+7hjh6P661GKJsS6lbvEe4reU0SV6kxYrjgsGGVoaKc361&#10;Cg6ndz5+l9tTft2vzeVjnR/SvldqNOzeXkEE6sIj/N/eaQXTNJnB35v4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0iX+sYAAADdAAAADwAAAAAAAAAAAAAAAACYAgAAZHJz&#10;L2Rvd25yZXYueG1sUEsFBgAAAAAEAAQA9QAAAIsDAAAAAA==&#10;" path="m88,165r,-2l88,161r,-2l86,157r-4,-2l80,152r-4,-2l71,150r-2,l67,150r-2,l63,150r-6,l54,152r-8,l42,155r-2,l38,155r-3,l33,155r-4,-3l27,152r,-2l27,148r,-6l27,138r,-5l25,131r-2,-2l21,127r-5,-4l16,121r-2,-2l12,117r-2,-7l8,108,6,106r,-2l4,104r,-2l2,100r,-3l,95,,93,,91,,85,,83,,81,,78,2,74,4,72r,-2l4,66r,-2l6,59r,-2l6,55r,-2l6,51,8,49r,-2l8,45r2,-2l10,40r2,-2l14,36r2,l16,34r3,-2l21,30r2,-2l25,26r2,l27,24r2,l31,19r2,-4l35,13,38,9r,-2l40,5,42,2,44,r2,l48,e" filled="f" strokecolor="#6e6e6e" strokeweight=".3pt">
                  <v:path arrowok="t" o:connecttype="custom" o:connectlocs="35496500,65741358;35496500,64128073;33076284,62514788;30656068,60498182;27832483,60498182;26219006,60498182;22992051,60498182;18554989,61304824;16134773,62514788;14117926,62514788;11697710,61304824;10890972,60498182;10890972,57271612;10890972,53641721;9277494,52028436;6453909,49608509;5647170,47995224;4033693,44365333;2420216,42752048;1613477,41945406;806739,40332121;0,38315515;0,36702230;0,33475661;0,31459055;1613477,29039127;1613477,26619200;2420216,23795952;2420216,22182667;2420216,20569382;3226955,18956097;4033693,17342812;4840432,15326206;6453909,14519564;7664017,12906279;9277494,11292994;10890972,10486352;11697710,9679709;13311188,6049818;15328034,3629891;16134773,2016606;17748250,0;19361727,0" o:connectangles="0,0,0,0,0,0,0,0,0,0,0,0,0,0,0,0,0,0,0,0,0,0,0,0,0,0,0,0,0,0,0,0,0,0,0,0,0,0,0,0,0,0,0"/>
                </v:shape>
                <v:shape id="Freeform 576" o:spid="_x0000_s1153" style="position:absolute;left:20427;top:49695;width:5163;height:5207;visibility:visible;mso-wrap-style:square;v-text-anchor:top" coordsize="813,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AlGsYA&#10;AADdAAAADwAAAGRycy9kb3ducmV2LnhtbESP0WrCQBRE3wv9h+UW+qYbI5UYXUXElrYPitEPuGSv&#10;STR7d8luNf59tyD0cZiZM8x82ZtWXKnzjWUFo2ECgri0uuFKwfHwPshA+ICssbVMCu7kYbl4fppj&#10;ru2N93QtQiUihH2OCuoQXC6lL2sy6IfWEUfvZDuDIcqukrrDW4SbVqZJMpEGG44LNTpa11Reih+j&#10;4Lwd78dZ+rGhr83O3Q/T72PhJkq9vvSrGYhAffgPP9qfWkGaJW/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pAlGsYAAADdAAAADwAAAAAAAAAAAAAAAACYAgAAZHJz&#10;L2Rvd25yZXYueG1sUEsFBgAAAAAEAAQA9QAAAIsDAAAAAA==&#10;" path="m811,13r,27l811,68r,27l811,121r,27l811,176r,27l811,228r2,28l813,283r,28l813,338r,26l813,389r,2l813,408r,11l813,444r,2l813,452r,19l813,473r,26l813,524r,2l813,550r,2l813,579r,28l813,634r,27l813,685r,27l813,740r,25l813,767r,25l813,795r,25l788,820r-2,l760,820r-2,l733,820r-2,l706,820r-5,l680,820r-2,l676,820r-28,-2l625,818r-2,l598,818r-2,l570,818r-2,l562,818r-19,l528,816r-2,-2l524,811r,-2l522,809r,-2l520,805r,-2l522,803r2,l526,803r2,l530,803r,-2l532,799r-2,l530,797r,-2l528,795r,-3l526,792r,-2l524,790r-2,-2l520,788r-2,l515,788r,-2l513,786r,-2l515,784r,-2l518,782r,-2l518,778r-3,l515,776r,-3l513,773r,-2l511,769r,-2l511,765r-2,l507,765r,-2l505,763r-2,l503,761r-2,l501,759r2,l505,757r2,-3l507,752r,-2l507,748r-2,-2l503,744r-2,-4l496,735r-2,-2l494,731r-2,-4l492,725r2,l496,725r,-2l496,721r-2,l492,721r-2,l490,719r2,l492,716r2,l494,714r,-4l496,710r,-2l499,706r,-2l499,702r,-2l499,697r,-2l501,695r2,2l505,697r2,l509,697r,3l511,700r,2l509,704r-6,2l501,706r,2l501,710r2,l505,712r4,2l511,714r2,l515,714r3,-2l520,710r2,l522,708r2,-4l524,702r,-2l524,697r,-2l526,695r,-2l524,691r-2,-2l520,687r,-2l518,685r,-2l518,680r2,-2l522,676r,-2l520,674r-2,-2l518,670r-3,-2l513,666r-2,-2l511,659r,-2l509,657r,-2l490,655r-27,l435,655r-25,l382,653r-14,l357,653r-2,l330,653r,-27l317,613,302,598,277,571,249,543,224,516,201,492r-5,-4l194,488,171,461r,-28l146,406,118,378,91,351,63,323,36,294r-2,-2l11,269,9,266,,258r,-2l2,254r,-2l2,247r2,-2l6,243r,-2l9,239r,-2l11,235r,-2l13,231r,-3l15,226r,-2l17,224r,-2l19,220r,-2l21,216r,-2l23,211r,-2l25,207r,-2l28,203r2,-2l32,201r2,-2l34,195r2,-3l38,190r,-2l40,186r2,-2l42,182r2,-2l44,178r3,-2l47,173r2,-2l51,169r2,-2l53,165r2,-2l55,161r2,l59,159r2,-2l61,154r5,l66,152r2,l70,150r,-2l72,148r2,-2l76,144r2,-2l82,140r5,-5l91,131r2,-2l95,127r4,-4l101,121r3,-5l106,114r2,-6l108,106r2,-2l112,100r,-3l114,95r2,-2l116,91r,-4l118,85r,-2l118,78r2,-4l123,72r,-4l123,66r2,-2l125,59r,-2l127,55r,-6l127,45r,-3l127,38r,-2l127,32r,-4l125,26r,-5l125,19r,-2l125,15r,-2l123,11r,-4l123,4,120,2r,-2l146,r25,l194,2r2,l224,2r25,l277,4r25,l330,7r21,l353,7r25,l380,7r26,l408,7r25,l435,7r26,l488,9r21,l515,9r5,l537,9r6,l566,11r2,l594,11r27,l648,13r28,l703,13r26,l756,13r28,l811,13xe" fillcolor="#fa0" strokecolor="#6e6e6e" strokeweight=".3pt">
                  <v:path arrowok="t" o:connecttype="custom" o:connectlocs="327043980,59677529;327850500,125403457;327850500,168951924;327850500,201210048;327850500,244758515;327850500,308468310;316962476,330645770;282685363,330645770;251231072,329839317;218970260,329839317;210501797,325403825;212921358,323790919;213727878,320565106;210501797,317742520;206872456,316129614;207678976,313710255;206065935,309274763;202839854,307661857;204452895,304032818;202033334,298387646;199210513,292339248;197597472,290726342;199210513,286290850;201226814,282258584;204452895,281048905;202839854,284677943;205259415,287903756;210501797,286290850;211308317,280242451;209695277,276210186;210501797,271774694;206065935,267742428;186709448,264113389;143157352,263306936;100411777,218952016;68957485,174597096;13710845,117742152;806520,101613090;3629341,95564692;6048902,90322747;8468463,86290481;12097804,81048536;15323886,75806591;18953227,70967873;22179308,65725927;26615170,62096889;29841251,58871076;37503194,52016225;43552096,43548467;46778177,37500069;48391218,29838765;50407518,22983913;51214039,14516156;50407518,6854851;48391218,806453;90330273,806453;142350832,2822586;175418164,2822586;216550699,3629039;261312576,5241945;327043980,5241945" o:connectangles="0,0,0,0,0,0,0,0,0,0,0,0,0,0,0,0,0,0,0,0,0,0,0,0,0,0,0,0,0,0,0,0,0,0,0,0,0,0,0,0,0,0,0,0,0,0,0,0,0,0,0,0,0,0,0,0,0,0,0,0,0"/>
                </v:shape>
                <v:shape id="Freeform 577" o:spid="_x0000_s1154" style="position:absolute;left:19380;top:51333;width:4426;height:5099;visibility:visible;mso-wrap-style:square;v-text-anchor:top" coordsize="697,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Z05cQA&#10;AADdAAAADwAAAGRycy9kb3ducmV2LnhtbESPwW7CMBBE75X4B2uReit2OQBNcaIqUlsuHBrofRsv&#10;cUS8jmJDwt/jSpV6HM3MG822mFwnrjSE1rOG54UCQVx703Kj4Xh4f9qACBHZYOeZNNwoQJHPHraY&#10;GT/yF12r2IgE4ZChBhtjn0kZaksOw8L3xMk7+cFhTHJopBlwTHDXyaVSK+mw5bRgsafSUn2uLk5D&#10;U36HC3XrUY0fn5Xdc7l/+Sm1fpxPb68gIk3xP/zX3hkNy41awe+b9ARk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2dOXEAAAA3QAAAA8AAAAAAAAAAAAAAAAAmAIAAGRycy9k&#10;b3ducmV2LnhtbFBLBQYAAAAABAAEAPUAAACJAwAAAAA=&#10;" path="m693,558r-10,l680,558r-25,l628,558r-26,l575,556r-28,l545,556r-12,l528,556r-2,l522,553r-2,l516,553r-7,l507,553r-2,l503,553r-2,l492,553r,28l492,606r,2l492,634r,27l492,689r,27l465,725r-27,8l435,735r-16,6l410,744r-25,8l361,761r-4,2l345,767r-13,4l304,780r-27,10l269,792r-19,7l241,803r-2,-2l237,799r,-3l235,796r-2,-2l231,794r-3,-2l226,792r,-2l224,790r-2,-2l216,784r,-2l214,782r,-2l212,777r-3,l209,775r-2,-2l205,771r-2,-2l201,769r,-2l199,767r-2,-2l197,763r-2,l193,761r-3,-3l190,756r-2,-2l186,752r,-2l184,746r-2,-5l180,739r,-2l178,733r,-2l176,727r-2,-2l171,722r,-2l169,718r-2,-4l165,710r-2,-2l159,701r-2,-4l155,693r-3,-4l150,684r,-2l146,678r-2,-4l142,672r-2,-2l138,668r-3,-5l133,661r-2,-2l129,657r-2,-2l125,653r-2,-2l121,649r-2,-3l116,646r-4,-2l110,642r-4,-2l102,638r-5,-2l93,634r-2,-2l89,632r-4,l83,632r-5,-2l76,630r,-3l74,627r-2,-2l68,623r-2,-2l64,619r-2,-2l59,613r-2,-2l55,608r-2,-2l51,604r-2,-4l49,598r-2,-2l47,594r-2,-2l45,589r-2,-2l40,585r-2,-4l36,579r,-2l32,575r,-3l30,570r-2,-4l28,564r-2,-2l26,560r-2,-4l21,551r,-4l19,547r,-2l19,543r-2,-4l17,537r,-3l15,530r,-4l13,522r,-2l13,518r,-5l11,509r,-4l11,503r,-2l9,501r,-2l9,494r,-2l9,490r,-2l9,486r,-2l7,482r,-2l5,477r,-4l5,471r,-2l5,467r,-2l5,461r,-3l2,454r,-2l2,448,,444r,-5l,437r,-4l,429r,-4l,420r,-2l,416r2,-4l2,410r,-2l2,403r3,-2l5,399r,-2l5,395r,-4l2,389r,-2l2,384r,-27l2,355r3,-2l7,349r2,-3l9,344r2,-4l13,338r2,-4l17,332r,-2l19,327r2,-4l21,319r3,-2l26,313r,-5l26,306r,-2l26,300r,-2l26,296r,-2l26,292r,-3l26,287r,-2l26,283r2,-2l30,279r,-2l30,275r2,-3l34,270r,-2l36,266r,-2l38,264r2,-4l43,258r2,-5l45,251r2,l47,249r2,l49,247r2,-2l53,243r2,-4l57,237r2,-3l62,232r2,-2l66,228r2,l68,226r2,l74,224r,-2l76,222r2,-2l81,215r2,l83,213r2,-2l89,207r2,-4l93,201r2,l95,199r5,-5l102,192r2,-2l106,188r2,-2l110,184r2,-2l114,177r2,-2l116,173r3,l119,171r2,-2l121,165r2,-2l123,161r2,-3l125,156r2,-4l129,150r,-2l131,148r,-2l133,144r,-2l135,139r,-2l138,133r2,-2l140,127r2,-2l142,120r,-2l142,116r,-2l144,112r,-4l144,106r,-3l144,101r,-2l144,97r,-2l144,93r-2,l142,91r,-2l142,87r2,-3l144,82r2,-4l148,78r,-2l148,74r,-6l148,65r,-2l150,63r,-4l150,57r2,-2l152,51r3,-5l155,44r,-4l157,38r-2,l157,38r,-2l157,34r,-4l157,25r2,-2l159,21r2,-2l161,17r,-2l161,13r2,-2l163,8r,-2l163,4r2,l165,2r,-2l174,8r2,3l199,34r2,2l228,65r28,28l283,120r28,28l336,175r,28l359,230r2,l366,234r23,24l414,285r28,28l467,340r15,15l495,368r,27l520,395r2,l533,395r14,l575,397r25,l628,397r27,l674,397r,2l676,399r,2l676,406r2,2l680,410r3,2l683,414r2,2l687,416r,2l685,420r-2,2l683,425r,2l685,427r,2l687,431r2,2l691,435r,2l689,437r,2l689,442r,2l689,446r-2,4l687,452r-2,l683,454r-3,2l678,456r-2,l674,456r-4,-2l668,452r-2,l666,450r,-2l668,448r6,-2l676,444r,-2l674,442r,-3l672,439r-2,l668,439r-2,-2l664,437r,2l664,442r,2l664,446r,2l661,450r,2l659,452r,4l659,458r-2,l657,461r-2,l655,463r2,l659,463r2,l661,465r,2l659,467r-2,l657,469r2,4l659,475r2,2l666,482r2,4l670,488r2,2l672,492r,2l672,496r-2,3l668,501r-2,l666,503r2,l668,505r2,l672,505r,2l674,507r2,l676,509r,2l678,513r,2l680,515r,3l680,520r3,l683,522r,2l680,524r,2l678,526r,2l680,528r,2l683,530r2,l687,530r2,2l691,532r,2l693,534r,3l695,537r,2l695,541r2,l695,543r,2l693,545r-2,l689,545r-2,l685,545r,2l687,549r,2l689,551r,2l691,556r2,2xe" fillcolor="#fa0" strokecolor="#6e6e6e" strokeweight=".3pt">
                  <v:path arrowok="t" o:connecttype="custom" o:connectlocs="219760108,224191781;203630925,222982113;198388941,277820390;143952951,307658865;95565405,322174879;89516961,317739431;82662059,310884646;76613615,305642752;71774861,295562186;65726418,285481620;57258597,270965606;49597235,262497931;37500349,255643146;29032528,252014142;20564707,243546467;15322723,234272347;10483968,225804671;6854902,215320883;4435525,202820982;3629066,195159752;2016148,185885631;0,172982507;2016148,161692274;806459,143144033;6854902,133063467;10483968,120966788;11290428,113305558;15322723,106450774;20564707,98789544;27419610,91128314;34274512,85079974;42742333,75805854;48790776,68144624;52823072,59676949;57258597,50402828;58065056,40725485;58065056,33870701;60484433,25403026;62500581,15322460;64919958,6854785;66532877,0;135485131,70563960;194356646,143144033;253228161,160079383;275405786,166127723;276212245,172176062;277825164,179030847;271776720,183869518;272583179,178224401;267744425,178224401;264921818,184675963;265728277,188304967;270970261,197579088;269357343,203627427;273389638,207659653;273389638,212095102;278631623,215320883;279438082,219756332;277825164,222982113" o:connectangles="0,0,0,0,0,0,0,0,0,0,0,0,0,0,0,0,0,0,0,0,0,0,0,0,0,0,0,0,0,0,0,0,0,0,0,0,0,0,0,0,0,0,0,0,0,0,0,0,0,0,0,0,0,0,0,0,0,0,0"/>
                </v:shape>
                <v:shape id="Freeform 578" o:spid="_x0000_s1155" style="position:absolute;left:20910;top:54844;width:5715;height:4953;visibility:visible;mso-wrap-style:square;v-text-anchor:top" coordsize="900,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On88QA&#10;AADdAAAADwAAAGRycy9kb3ducmV2LnhtbESPQYvCMBSE74L/ITzBmyYrYks1ii4s68E9bPUHPJq3&#10;bWnzUpqs1n9vBMHjMDPfMJvdYFtxpd7XjjV8zBUI4sKZmksNl/PXLAXhA7LB1jFpuJOH3XY82mBm&#10;3I1/6ZqHUkQI+ww1VCF0mZS+qMiin7uOOHp/rrcYouxLaXq8Rbht5UKplbRYc1yosKPPioom/7ca&#10;0mGVHGVStw19J6fD4Uftl+dG6+lk2K9BBBrCO/xqH42GRaoSeL6JT0B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Tp/PEAAAA3QAAAA8AAAAAAAAAAAAAAAAAmAIAAGRycy9k&#10;b3ducmV2LnhtbFBLBQYAAAAABAAEAPUAAACJAwAAAAA=&#10;" path="m737,9r28,l792,9r19,l817,9r3,l845,9r27,l900,9r,27l900,64r,27l900,117r,27l900,172r,27l900,227r-2,27l898,279r,30l898,334r,28l898,364r,25l896,415r,2l896,444r,28l896,499r-11,17l883,524r-2,5l868,550r,2l866,554r,2l856,577r-5,9l841,605r-2,6l828,632r-8,15l815,657r-6,11l807,677r-2,l805,679r,2l803,681r,2l803,685r,2l803,689r2,2l803,691r,2l805,693r,3l803,696r,2l805,698r-2,2l803,702r-2,l801,704r2,l801,704r2,l803,706r-2,l801,708r,2l798,710r,2l798,715r,2l796,717r,-2l796,717r,2l796,721r,2l794,723r,2l794,727r-2,l792,729r2,l792,729r,2l792,734r-2,l790,731r-2,l786,734r-2,2l782,738r,2l779,740r-2,l775,740r,2l773,742r-2,l769,744r,2l771,748r,2l771,753r2,2l773,757r,2l775,765r,2l777,776r,2l777,780r2,l777,780r,-2l775,778r-2,-2l771,776r,-2l769,774r-2,-2l765,772r-2,-3l760,767r-2,l754,765r-2,-2l750,761r-2,l746,759r-2,l744,757r-3,l739,757r,-2l737,755r-4,-2l731,750r-2,-2l727,748r-2,-2l725,744r-3,l722,742r-2,l718,740r-2,l716,738r-2,l714,736r-2,l710,734r,-3l708,731r,-2l706,729r-3,-2l701,725r,-2l699,723r,-2l697,721r,-2l695,717r-2,-2l691,712r,-2l691,708r-2,l689,706r-2,l687,704r-3,l684,702r-2,-2l682,698r-2,l680,700r-2,l676,700r-2,l672,700r,-2l670,698r-2,l668,696r,2l663,700r-2,l659,698r-2,l655,696r-2,-3l651,691r-2,l646,689r-2,l642,689r-2,l638,689r-2,l634,689r-2,l630,687r-3,l625,687r,-2l623,685r-2,-2l615,689r-2,-2l611,687r-3,-2l608,683r-2,l606,681r-2,l604,679r-2,l602,677r-2,l600,674r-2,-2l598,670r,-2l598,666r-2,l596,664r,-2l596,660r-2,-3l594,655r,-2l596,651r2,-2l598,647r,-2l596,643r,-2l598,638r,-2l596,634r-2,-2l591,632r-2,l587,630r-2,l585,628r-2,l581,626r-2,l575,624r,-2l570,619r-2,-2l566,617r,-2l564,615r-2,-2l560,611r-4,-2l556,607r-3,l553,605r-2,l549,603r-2,-3l545,598r-2,l541,596r,-2l539,594r-2,-2l534,592r-2,-2l530,590r-2,l526,590r-2,2l522,592r-2,l520,594r-2,l518,596r-3,l513,596r,2l511,598r,2l511,603r-2,l507,603r-2,2l503,605r-4,4l499,611r-3,l496,613r-2,l494,615r-2,l490,619r,3l488,622r,2l486,626r-2,2l484,630r-2,l482,632r-2,2l477,634r-2,2l473,638r-2,l469,641r,2l467,643r-2,l465,645r-2,l461,647r-3,2l456,649r,2l454,651r-2,2l450,653r-2,l448,655r-2,l444,655r-5,l437,655r-4,l431,655r-2,l427,655r-4,l420,655r-2,l416,653r-4,l408,651r-2,l404,649r-3,l399,649r-2,-2l395,647r-2,-2l391,645r-2,l389,643r-2,l385,641r-3,l380,638r-2,l376,636r,-2l374,632r-2,l372,630r-2,l370,628r,-2l368,624r,-2l365,622r,-3l365,617r,-2l361,611r,-2l361,607r-2,l359,605r,-2l357,603r,-3l355,598r,-2l353,596r,-2l353,592r-2,l351,590r,-2l351,586r-2,-2l349,581r-3,-2l346,577r,-2l344,573r,-2l342,571r-2,-2l340,567r,-2l340,562r,-2l340,558r,-2l338,554r,-2l338,550r2,-2l342,546r,-3l344,543r2,l346,541r3,l349,539r2,l351,537r2,l355,537r2,l357,535r,-2l359,533r,-2l359,529r,-2l361,527r,-3l363,524r2,l368,524r2,l372,524r2,l376,524r2,l380,524r,-2l382,522r,-2l385,520r2,l387,518r2,l389,516r2,l391,514r2,l393,512r2,l397,512r2,l401,512r,-2l404,510r,-3l408,505r,-2l410,501r2,-2l412,497r,-2l412,493r,-2l412,488r-2,l408,488r-2,l404,488r-3,3l399,491r-2,l397,488r-2,l395,486r,-2l393,484r,-2l393,480r-2,-2l391,474r-2,-2l389,469r,-2l385,469r-3,l380,469r,3l378,472r-2,l374,474r-2,l370,474r,2l368,476r-3,l363,478r-2,l359,478r-2,l355,480r-2,l351,480r-2,l346,480r-2,l342,480r-2,l338,482r-2,l334,482r-2,l332,484r-2,l327,484r-2,l323,484r-2,l319,484r-2,l315,484r-2,l311,482r-3,l306,482r-2,-2l302,480r-4,-4l294,474r-5,-5l285,465r-2,-6l281,453r-4,-7l275,442r-9,-6l249,419r-6,-7l241,412r,-2l239,410r-2,-2l235,408r-3,-2l230,406r-2,-2l222,402r,-2l218,400r,-2l216,398r-3,l211,396r-2,l207,393r-2,l203,391r-2,l201,389r-2,l199,387r,-2l197,385r,-2l199,383r,-2l201,379r-2,-2l197,374r-3,l194,372r-2,l190,372r-2,-2l186,370r-4,-2l180,366r-2,-2l175,362r-2,-2l173,358r-4,-3l169,353r-2,-2l165,351r,-2l163,347r-2,-2l161,343r-2,-2l159,338r-3,l154,336r-2,-2l150,332r-2,l148,330r-2,l146,328r-2,l144,326r-2,l142,324r-2,l137,319r-2,l133,317r-2,-2l129,315r-2,-2l125,311r,-2l123,309r,-2l123,305r-3,l120,303r-2,-3l116,300r-2,-2l112,296r-4,-2l104,292r-3,l99,290r-4,l93,290r-2,-2l89,288r-2,l85,288r-3,l80,288r-2,l76,288r-4,l70,288r-7,-2l59,286r-4,l53,284r-2,l49,281r-7,-2l40,279r-2,-2l34,275r,-2l30,271r-5,-2l23,267r,-2l21,265r-2,l19,262r-2,l17,260r-4,l13,258r-2,l11,256r-2,l6,254,4,252,2,250r-2,l9,246r19,-7l36,237,63,227r28,-9l104,214r12,-4l120,208r24,-9l169,191r9,-3l194,182r3,-2l224,172r27,-9l251,136r,-28l251,81r,-26l251,53r,-25l251,r9,l262,r2,l266,r2,l275,r4,l281,r4,3l287,3r5,l304,3r2,l334,3r27,2l387,5r27,l439,5r3,l452,5r15,2l486,7r6,l494,7r26,l522,7r25,l549,7r23,l600,9r2,l604,9r21,l630,9r25,l657,9r25,l684,9r26,l712,9r25,xe" fillcolor="#fa0" strokecolor="#6e6e6e" strokeweight=".3pt">
                  <v:path arrowok="t" o:connecttype="custom" o:connectlocs="362902500,36693623;362096050,156855158;349192850,224194005;324596125,274597334;323789675,281452186;322983225,286290906;320160650,292339305;316128400,296774798;310886475,302419971;313305825,313710317;303225200,307661917;293951025,301613518;287096200,296774798;281047825,289919946;274999450,282258640;269354300,281452186;258064000,277823147;247176925,277016694;241128550,270968294;241128550,261694082;235886625,254032776;226612450,247177923;218144725,239516617;208870550,239516617;201209275,245565017;195160900,253226323;187499625,259274722;179838350,264113441;166128700,263306988;156048075,259274722;149193250,252419869;144757775,243145657;140725525,235484351;137096500,225806912;140725525,218145606;144757775,212500433;153225500,210484300;159273875,206452034;166128700,199597181;159273875,196774595;154031950,189113289;145564225,192742328;135483600,194355235;126209425,195161688;111693325,179839076;91935300,162903558;81048225,157661612;78225650,150806759;68145025,143145453;61290200,134677694;54435375,128629294;47580550,120967988;35080575,116129269;20564475,114516362;7661275,106855056;0,100806657;78225650,73387246;105644950,0;134677150,1209680;210483450,2822586;275805900,3629040" o:connectangles="0,0,0,0,0,0,0,0,0,0,0,0,0,0,0,0,0,0,0,0,0,0,0,0,0,0,0,0,0,0,0,0,0,0,0,0,0,0,0,0,0,0,0,0,0,0,0,0,0,0,0,0,0,0,0,0,0,0,0,0,0"/>
                </v:shape>
                <v:shape id="Freeform 579" o:spid="_x0000_s1156" style="position:absolute;left:38322;top:8496;width:6636;height:8052;visibility:visible;mso-wrap-style:square;v-text-anchor:top" coordsize="1045,1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HLosIA&#10;AADdAAAADwAAAGRycy9kb3ducmV2LnhtbERPy4rCMBTdD8w/hCu4G1NdaKlGEZlBRRjxub4016bY&#10;3HSaWDt/P1kMuDyc92zR2Uq01PjSsYLhIAFBnDtdcqHgfPr6SEH4gKyxckwKfsnDYv7+NsNMuycf&#10;qD2GQsQQ9hkqMCHUmZQ+N2TRD1xNHLmbayyGCJtC6gafMdxWcpQkY2mx5NhgsKaVofx+fFgFu93k&#10;8rNft7Tn67aafHvzmV4OSvV73XIKIlAXXuJ/90YrGKVJnBvfxCc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EcuiwgAAAN0AAAAPAAAAAAAAAAAAAAAAAJgCAABkcnMvZG93&#10;bnJldi54bWxQSwUGAAAAAAQABAD1AAAAhwMAAAAA&#10;" path="m86,9l114,7r27,l166,7r28,l221,7r28,l276,7,302,5r27,l357,5r25,l409,5r28,l464,5r26,l517,3r28,l572,3r25,l599,3r26,l652,3,680,r15,l695,3r2,l697,5r,2l699,7r,2l699,11r2,l701,13r,2l703,17r2,2l705,22r2,2l709,26r,2l711,30r,2l714,34r,2l716,38r2,3l718,43r,2l720,45r,2l722,49r,2l724,53r,2l726,57r2,3l730,62r,2l733,66r2,2l737,68r-2,l735,70r2,l737,72r,2l739,74r,2l741,79r,2l743,83r2,2l747,87r2,2l749,91r3,l752,93r2,2l756,98r2,l758,100r,2l760,102r,2l762,104r,2l764,106r2,2l768,110r,2l771,112r,2l773,114r2,3l777,119r2,l781,121r2,2l785,125r2,2l790,129r4,l796,131r4,2l802,133r,3l804,136r2,l804,136r,2l802,138r,2l800,140r-2,2l800,144r,-2l802,142r,-2l804,140r,2l804,144r,2l806,146r,2l809,150r,3l811,155r,2l813,159r,2l815,163r,2l815,167r,2l817,172r2,l819,169r2,l821,172r,2l821,176r,2l821,180r,2l821,184r,2l821,184r,-2l821,180r,-2l821,176r,-2l821,172r-2,2l817,172r-2,l815,174r,2l815,178r2,l815,178r,2l815,182r,2l817,186r,2l817,191r,2l817,195r2,2l819,199r,2l819,203r2,l821,205r2,2l823,210r,4l825,222r,4l825,229r,4l828,233r,4l830,239r,2l832,243r-2,l832,245r,3l832,250r,2l834,254r,2l834,258r2,2l838,262r,2l840,267r2,2l840,269r,2l840,273r,2l840,277r2,l842,279r,2l844,283r,3l844,288r,2l844,292r,2l844,296r,2l844,300r,3l847,303r2,4l851,309r,2l851,313r,2l851,317r,2l853,322r2,l857,324r,6l859,334r2,4l863,341r3,2l868,343r2,2l872,345r6,l878,347r,2l876,349r-2,2l872,353r,2l870,355r-2,l866,355r,-2l868,353r2,l872,351r,-2l870,349r-7,2l863,353r,2l863,357r,5l866,364r2,8l870,376r2,5l874,385r2,2l874,385r,2l872,387r,-2l870,383r2,l870,381r-2,l866,381r,-2l863,376r,3l866,379r,2l866,383r2,2l868,387r2,2l870,391r2,l872,393r,-2l874,391r,-2l876,389r,2l876,393r,2l878,398r,2l878,402r2,2l878,404r,2l880,406r,2l880,412r,2l882,417r-2,l880,419r2,2l882,423r,2l882,427r3,2l882,429r3,4l887,436r,2l889,440r2,l893,440r2,l895,442r-4,l891,444r-2,l889,446r,4l891,459r2,2l895,463r2,l901,472r5,6l908,478r2,-6l912,472r2,l916,472r5,l921,478r-11,l910,480r17,l923,480r,2l910,482r,2l908,484r,-2l904,482r2,2l906,486r,2l906,491r,2l906,495r-2,l901,495r3,l901,497r,2l904,501r-3,l901,512r,2l901,518r,4l904,522r,2l906,524r2,l906,526r8,l916,526r,3l916,531r-2,l914,533r2,2l916,539r,13l914,552r-2,l912,545r,-2l912,541r-2,l910,539r,-2l912,535r,-4l910,529r-2,l906,533r,2l908,537r,2l908,541r,2l908,545r,3l910,552r,2l910,556r,2l910,560r2,l912,562r,2l912,567r2,2l914,571r,2l916,575r,2l918,579r,2l918,583r3,3l918,588r3,l921,590r2,l923,592r,2l925,594r,2l925,598r,2l927,600r2,2l929,605r,2l931,607r,2l933,611r,2l935,615r2,l937,617r,2l940,619r,3l940,624r2,l942,626r2,2l946,628r,2l946,632r2,2l948,636r2,2l952,638r,3l954,641r,2l954,645r,2l954,649r,2l956,653r3,2l961,655r2,l963,657r-2,3l959,660r-3,l956,662r,2l956,666r3,2l961,670r-2,l956,672r-2,l954,674r,-2l952,672r,-2l954,668r-2,l950,668r,2l952,670r,2l950,672r,2l950,676r,3l950,681r,2l952,683r2,l954,681r2,l956,679r-2,l954,676r,-2l956,674r,-2l959,672r2,l961,674r,5l963,681r2,l967,683r2,l971,683r,2l967,685r-2,l967,687r-4,2l963,691r,2l965,693r-2,l961,691r,-2l961,687r-2,l959,689r,2l961,691r,2l959,693r2,l963,693r,2l963,693r2,2l967,695r,-2l967,691r-2,-2l967,687r,2l969,691r2,l973,693r,2l975,698r,2l978,700r2,2l980,704r2,2l984,708r,-2l986,708r,2l984,712r,2l986,714r,3l988,717r,2l990,719r2,2l992,719r,2l994,721r3,2l999,725r2,l1003,725r2,-2l1007,723r2,2l1011,727r-4,4l1007,733r,3l1009,738r2,l1016,740r4,2l1020,740r2,2l1026,744r,6l1026,752r,5l1028,757r-2,l1020,757r-7,2l1020,759r8,l1028,763r,2l1028,772r-4,2l1022,776r-2,l1018,778r,-2l1016,774r,-2l1016,774r,2l1016,778r,2l1013,780r-2,2l1011,784r2,-2l1016,782r12,-8l1030,778r5,10l1035,791r,2l1035,795r-3,2l1035,797r,2l1035,801r-3,l1030,803r,2l1030,807r2,l1032,810r3,l1032,812r-2,2l1032,814r,2l1035,816r2,2l1037,829r,25l1037,856r,25l1037,909r2,27l1039,964r,25l1039,1017r2,27l1041,1069r,28l1041,1124r2,28l1043,1179r,26l1043,1232r2,28l1028,1260r-2,l1003,1260r-4,l975,1262r-4,l956,1262r-8,l946,1262r-23,l918,1262r-23,2l891,1264r-23,l863,1264r-23,l838,1264r-23,2l811,1266r-24,l783,1266r-23,l756,1266r-21,l730,1266r-23,l703,1266r-23,2l675,1268r,-27l675,1213r-2,-25l673,1160r,-21l671,1141r-2,-10l669,1103r-27,l614,1105r-27,l559,1107r-25,l507,1110r-3,-28l504,1055r-2,-26l502,1002r-2,-28l500,947r-27,2l445,951r-25,l392,953r-27,l340,955r-2,-27l338,900r-3,-27l361,873r15,l384,873r4,-2l390,871r7,l401,871r2,l403,869r2,l407,869r2,2l411,871r3,l414,869r2,l418,869r2,l420,871r2,l424,869r2,-2l428,867r,-3l430,864r3,-2l435,862r,-2l437,860r,-2l439,858r,-2l441,856r2,l445,856r2,-2l450,852r2,l452,850r2,l454,848r2,l456,845r,-4l456,839r2,l458,837r2,l462,837r,-2l464,835r,-2l466,831r,-2l469,829r,-3l471,826r2,l473,824r2,l475,822r2,l477,820r2,l481,820r,-2l483,816r,-2l485,814r3,l490,814r2,l494,814r,-2l494,799r,-13l492,759r-2,-28l490,706r-2,-27l488,651r-3,-27l483,596r,-25l481,543r,-6l481,516r-2,-28l479,486r2,-25l479,433r,-27l479,381r,-2l479,353r-2,-27l477,298r-27,2l424,303r-27,l369,303r-27,2l323,305r-26,2l270,307r-27,2l215,311r-25,2l188,313r-22,2l139,315r-25,2l112,317r-26,l59,317r,2l31,319r-27,l4,294,2,267r,-28l2,212r,-28l,172r8,l29,172r7,l36,144r,-27l33,89r,-25l33,36,33,9r26,l86,9xe" fillcolor="#e60000" strokecolor="#6e6e6e" strokeweight=".3pt">
                  <v:path arrowok="t" o:connecttype="custom" o:connectlocs="176215964,2016183;281058413,2016183;286703776,12097096;292752379,22984482;298800982,31855685;306462545,41130125;314930589,48791619;323398633,55646640;326221315,60485478;331060197,69356681;331060197,69356681;329447236,77018175;332673158,92341163;336302320,104035022;340334722,114115935;343157403,126213030;351625447,139116599;351625447,141536018;352431927,155246059;349206006,154439586;354044888,160488134;355657849,170569047;359287011,179037014;369368015,190327637;365335613,195972948;363319412,208876516;369368015,217344483;365335613,214925064;367755055,226618923;371384216,237909546;376223099,246377513;381465221,254845479;387513824,264119919;384691143,271781413;383078182,274604069;387513824,271781413;389126785,279442907;388320304,279442907;394368907,282265563;399207789,289927057;406062873,295572368;411304995,305250044;409692034,312105065;417353598,320573032;416143878,328234526;419773039,431059838;385497623,508884486;315737070,510497432;270574168,460092867;201620096,381864983;157263675,351219007;169360880,351219007;177828924,345170460;184684008,337508966;191539091,331460418;199200655,322185978;193152052,195972948;130246582,122987138;12500446,128632449;13306926,25807137" o:connectangles="0,0,0,0,0,0,0,0,0,0,0,0,0,0,0,0,0,0,0,0,0,0,0,0,0,0,0,0,0,0,0,0,0,0,0,0,0,0,0,0,0,0,0,0,0,0,0,0,0,0,0,0,0,0,0,0,0,0,0,0"/>
                </v:shape>
                <v:shape id="Freeform 580" o:spid="_x0000_s1157" style="position:absolute;left:38347;top:10388;width:3112;height:3651;visibility:visible;mso-wrap-style:square;v-text-anchor:top" coordsize="490,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wva8UA&#10;AADdAAAADwAAAGRycy9kb3ducmV2LnhtbESPzWrDMBCE74W8g9hAb41UH9rEjRJMSkpo6CE/D7BY&#10;W9vUWjmSYjtvHxUKPQ4z8w2zXI+2FT350DjW8DxTIIhLZxquNJxP26c5iBCRDbaOScONAqxXk4cl&#10;5sYNfKD+GCuRIBxy1FDH2OVShrImi2HmOuLkfTtvMSbpK2k8DgluW5kp9SItNpwWauxoU1P5c7xa&#10;DfvF5f1Kshx92G+/XuXtUxUfqPXjdCzeQEQa43/4r70zGrK5WsDvm/QE5O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HC9rxQAAAN0AAAAPAAAAAAAAAAAAAAAAAJgCAABkcnMv&#10;ZG93bnJldi54bWxQSwUGAAAAAAQABAD1AAAAigMAAAAA&#10;" path="m,21r27,l55,21r,-2l82,19r26,l110,19r25,-2l162,17r22,-2l186,15r25,-2l239,11,266,9r27,l319,7r19,l365,5r28,l420,5,446,2,473,r,28l475,55r,26l475,83r,25l475,135r2,28l475,188r,2l477,218r,21l477,245r2,28l479,298r2,28l484,353r,28l486,408r,25l488,461r2,27l490,501r,13l490,516r-2,l486,516r-2,l481,516r-2,l479,518r-2,2l477,522r-2,l473,522r,2l471,524r,2l469,526r,2l467,528r-2,l465,531r-3,l462,533r-2,2l460,537r-2,l458,539r-2,l454,539r,2l452,541r,2l452,547r,3l450,550r,2l448,552r,2l446,554r-3,2l441,558r-2,l437,558r-2,l435,560r-2,l433,562r-2,l431,564r-2,l426,566r-2,l424,569r-2,l420,571r-2,2l416,573r,-2l414,571r-2,l410,571r,2l407,573r-2,l403,571r-2,l399,571r,2l397,573r-4,l386,573r-2,l380,575r-8,l357,575r-26,l331,550r-2,-28l329,495r-27,2l274,497r-19,2l249,499r-27,2l194,501r-27,2l139,503r-27,2l84,505r-25,l32,507r-24,l8,480,6,454r,-27l6,400,4,372r,-27l4,319r,-27l4,264,2,239r,-27l2,184r,-27l2,129r,-25l,76,,49,,21xe" fillcolor="#38a800" strokecolor="#6e6e6e" strokeweight=".3pt">
                  <v:path arrowok="t" o:connecttype="custom" o:connectlocs="22180939,7660771;74205322,6047977;107275086,3628786;158492890,2015992;191562653,22175917;191562653,54431797;192369233,98783631;195998841,164504986;197612000,208050424;196805420,208050424;195998841,208050424;195192261,208050424;193982392,208050424;193175812,208856821;192369233,209663218;191562653,210469615;190756073,210469615;189949494,211276012;189142914,212082409;189142914,212888806;188336335,212888806;187529755,214098401;186319886,214098401;186319886,214904798;185513306,215711195;184706727,216517592;183900147,217323989;183900147,217323989;183093567,218130386;182286988,221759173;180673829,222565570;179867249,223371967;177850800,224984761;177044220,224984761;176237641,224984761;174624482,225791158;173817902,226597555;173011322,227403952;170994873,228210349;169381714,230226341;167768555,230226341;166155396,230226341;166155396,230226341;164138947,231032738;163332367,231032738;162525788,230226341;161719208,230226341;160912629,231032738;160106049,231032738;143974457,231839135;121793518,200389652;67349396,202808843;3226318,204421637;1613159,149989840;1613159,117733961;806580,52012606;0,8467168" o:connectangles="0,0,0,0,0,0,0,0,0,0,0,0,0,0,0,0,0,0,0,0,0,0,0,0,0,0,0,0,0,0,0,0,0,0,0,0,0,0,0,0,0,0,0,0,0,0,0,0,0,0,0,0,0,0,0,0,0"/>
                </v:shape>
                <v:shape id="Freeform 581" o:spid="_x0000_s1158" style="position:absolute;left:38398;top:13531;width:6585;height:6236;visibility:visible;mso-wrap-style:square;v-text-anchor:top" coordsize="1037,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geEMMA&#10;AADdAAAADwAAAGRycy9kb3ducmV2LnhtbERPyW7CMBC9I/EP1iD1UoEDbRFKMaiL6KKeWMR5FE/j&#10;gD2OYjcJf48PlTg+vX257p0VLTWh8qxgOslAEBdeV1wqOOw34wWIEJE1Ws+k4EIB1qvhYIm59h1v&#10;qd3FUqQQDjkqMDHWuZShMOQwTHxNnLhf3ziMCTal1A12KdxZOcuyuXRYcWowWNOboeK8+3MKHum0&#10;6Z++X9v74uf94fjZ2u7DWKXuRv3LM4hIfbyJ/91fWsFsMU3705v0BO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ggeEMMAAADdAAAADwAAAAAAAAAAAAAAAACYAgAAZHJzL2Rv&#10;d25yZXYueG1sUEsFBgAAAAAEAAQA9QAAAIgDAAAAAA==&#10;" path="m,12r,l24,12,51,10r25,l104,10,131,8r28,l186,6r28,l241,4r6,l266,2r28,l321,r,27l323,55r,25l326,107r,28l328,162r25,-2l380,160r28,-2l433,158r28,-2l488,154r,27l490,209r,27l492,262r,27l495,317r27,-3l547,314r28,-2l602,312r28,-2l657,310r,28l659,348r2,-2l661,367r,28l663,420r,28l663,475r5,l691,473r4,l718,473r5,l744,473r4,l771,473r4,l799,473r4,l826,471r2,l851,471r5,l879,471r4,l906,469r5,l934,469r2,l944,469r15,l963,469r24,-2l991,467r23,l1016,467r17,l1033,488r,27l1033,543r,27l1035,595r,28l1035,650r,28l1035,705r2,26l1037,758r,28l1031,786r-4,l1006,786r-7,l978,788r-4,l951,788r-4,l925,790r-6,l898,790r-6,l870,790r-4,l854,792r-9,l839,792r-21,l811,792r-21,2l786,794r-2,l765,794r-6,l737,794r-6,l710,796r-6,l683,796r-5,l655,798r-4,l628,798r-5,l600,800r-4,l573,800r-2,l545,800r-2,l520,802r-4,l492,802r-4,l465,805r-2,l438,805r-3,l423,807r-13,l408,807r-23,l380,807r-23,2l357,834r2,28l359,889r2,28l361,942r3,27l336,969r-27,2l281,971r-27,3l228,974r-29,2l173,976r-27,2l119,978r-28,2l66,980r-28,2l38,955,36,927,34,902r,-28l32,847r,-26l30,794r,-27l28,739r,-25l26,686r,-27l26,633,24,606r,-28l21,551r,-25l21,519,19,498r,-27l17,443r,-25l17,416,15,390r,-27l13,336r,-26l11,283r,-2l9,257r,-2l9,230r,-2l7,202r,-25l5,150r,-28l2,97,2,69,,42,,12xe" fillcolor="#38a800" strokecolor="#6e6e6e" strokeweight=".3pt">
                  <v:path arrowok="t" o:connecttype="custom" o:connectlocs="20564631,4032457;64113262,3225966;99597331,1612983;129436208,0;131452348,43147289;153226663,64519311;196775294,62099837;198388206,105650371;220565750,126619147;264920837,125006165;266533749,147991169;267340205,191541704;289517748,190735213;310888836,190735213;333066379,189928721;354437466,189928721;376615010,189122230;388308623,189122230;409679711,188315738;416534588,218962411;417341044,262109700;418147500,305660235;405647430,316951114;383469887,317757606;362098799,318564097;344356765,319370588;327017958,319370588;308469467,320177080;286291924,320983571;264114380,321790063;241936837,322596554;219759294,322596554;198388206,323403045;176613891,324612782;164517049,325419274;143952418,336306908;145565330,369776300;124597471,391551567;80242384,393567796;36693754,395180779;14516210,373808757;12903298,331064714;11290386,287917424;9677473,244366890;8467789,209284514;7661333,189928721;6854877,167750208;5241965,135490553;4435509,114118531;3629053,102827652;2822596,81455630;806456,39114832" o:connectangles="0,0,0,0,0,0,0,0,0,0,0,0,0,0,0,0,0,0,0,0,0,0,0,0,0,0,0,0,0,0,0,0,0,0,0,0,0,0,0,0,0,0,0,0,0,0,0,0,0,0,0,0"/>
                </v:shape>
                <v:shape id="Freeform 582" o:spid="_x0000_s1159" style="position:absolute;left:19754;top:28835;width:6814;height:4521;visibility:visible;mso-wrap-style:square;v-text-anchor:top" coordsize="1073,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x62scA&#10;AADdAAAADwAAAGRycy9kb3ducmV2LnhtbESPQUvDQBSE74L/YXmCN7tJhFJit6UtCB4q0tpCj4/s&#10;MxvNvk2zr23013cFweMwM98w0/ngW3WmPjaBDeSjDBRxFWzDtYHd+/PDBFQUZIttYDLwTRHms9ub&#10;KZY2XHhD563UKkE4lmjAiXSl1rFy5DGOQkecvI/Qe5Qk+1rbHi8J7ltdZNlYe2w4LTjsaOWo+tqe&#10;vIHhTddxfXz93O+W48PPYyEntxZj7u+GxRMooUH+w3/tF2ugmOQ5/L5JT0DP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08etrHAAAA3QAAAA8AAAAAAAAAAAAAAAAAmAIAAGRy&#10;cy9kb3ducmV2LnhtbFBLBQYAAAAABAAEAPUAAACMAwAAAAA=&#10;" path="m600,9r2,-3l607,4r4,-2l615,r2,l645,2,672,r15,2l697,2r28,l752,4r24,l803,4r,-2l831,2r25,l862,2r21,l909,2r,28l911,57r,26l911,110r,4l911,116r,21l911,165r,25l913,218r23,l964,218r27,l1018,218r22,l1044,218r27,-2l1071,243r,28l1071,298r,25l1073,347r,4l1073,378r,28l1071,406r-2,l1069,423r,2l1069,450r2,28l1071,503r,2l1071,530r,28l1071,577r,2l1071,581r,2l1069,583r-2,l1067,581r-2,l1065,579r2,-2l1065,577r2,l1067,575r-2,l1063,575r-2,l1059,575r,-2l1059,571r2,l1061,568r-2,l1059,566r-2,-2l1057,562r-3,l1054,560r-2,l1052,558r-2,l1048,558r-2,l1046,556r-2,l1044,554r2,l1046,552r-2,l1044,549r,-2l1044,545r-2,l1040,543r-2,l1035,543r,-2l1035,539r,-2l1035,535r,-3l1033,532r-2,l1029,532r,3l1029,532r-2,l1027,530r,-2l1027,526r-2,l1025,524r,2l1023,526r,2l1021,528r,-2l1021,524r,-2l1018,522r-2,l1014,524r-2,l1010,524r-2,l1006,522r,-2l1006,518r-2,l1004,520r-2,l1002,522r-3,l999,520r-2,l995,518r-2,l993,520r-2,l989,522r,-2l987,518r,-2l985,516r-2,-3l980,513r,-2l978,511r-2,l976,513r,3l976,518r-2,l974,520r,2l974,524r-2,l970,524r-2,l966,524r-2,-2l961,522r-2,l959,524r-2,l959,524r,2l959,528r-2,l957,526r,-2l955,524r,-2l955,524r-2,l953,526r2,l955,528r-2,l953,530r-2,l951,532r,3l951,537r,2l949,539r,2l947,541r,-2l945,541r,2l945,545r-3,l940,547r,2l938,549r,-2l936,547r,-2l934,545r-2,l932,547r-2,l928,547r,2l926,549r,-2l926,545r-3,l921,545r,-2l921,541r,-2l921,537r-2,l917,539r-2,l915,541r,2l915,545r-2,l913,543r-2,l909,545r,2l907,547r,2l904,549r-2,l900,549r,-2l902,545r-2,l898,545r-2,l894,545r-2,l892,547r,2l892,552r,2l890,554r,2l890,558r-2,l888,556r,-2l885,554r-2,l883,556r,2l881,558r,2l883,560r2,2l883,562r,2l881,564r-2,l879,562r-2,l877,564r,2l875,566r-2,-2l873,566r,2l871,568r,3l869,571r,-3l866,568r,3l864,571r,2l862,573r,2l862,573r-2,l858,573r,2l856,575r-2,l854,573r-2,l850,573r-3,-2l847,568r-2,l843,568r,3l841,573r,-2l839,571r,2l837,573r,-2l839,571r-2,-3l837,571r-2,-3l835,571r-2,l833,568r-2,l831,566r-3,l828,564r-2,l826,566r,2l824,571r-2,l820,571r,2l818,573r,2l816,575r,-2l816,571r-2,l814,568r-2,l809,568r-2,l805,571r-2,l803,568r-2,l801,571r,2l803,573r,2l803,577r-2,l799,577r,2l797,579r-2,-2l793,577r-3,l790,579r-2,l786,579r,-2l784,577r,2l782,579r-2,l780,577r,2l778,579r-2,l776,581r2,l778,583r-2,l773,583r-2,l771,581r,-2l769,579r-2,l767,577r-2,l763,577r,2l761,579r,2l759,581r-2,l757,583r-3,l754,581r,-2l754,577r-2,l750,577r-2,l748,575r,2l746,577r,2l744,579r-2,l742,577r,-2l740,575r,-2l738,573r,-2l738,568r-3,-2l733,566r-2,l731,568r,3l731,573r-2,2l727,575r-2,-2l723,573r-2,-2l719,571r-3,-3l716,566r-2,l712,566r,2l710,568r-2,l706,568r-2,l702,568r,3l700,571r-3,l695,571r,-3l693,568r,-2l695,564r,-2l693,562r,-2l691,558r,-2l689,556r,-2l687,554r-2,l685,556r-2,l683,558r-2,2l678,560r-2,l674,560r,-2l676,558r,-2l674,556r-2,l672,558r-2,l668,558r,2l668,562r2,l670,564r,2l670,568r,3l668,571r-2,l666,568r-2,l662,566r-3,l657,566r,2l655,568r-2,l653,571r-2,l649,571r-2,-3l647,566r,-2l645,562r,-2l643,560r-3,-2l638,556r,-2l636,554r-2,l634,556r2,2l636,560r2,l638,562r,2l636,564r-2,l632,564r,-2l630,562r-2,l626,562r,-2l624,560r,-2l624,556r-3,l619,556r,-2l619,552r-2,l615,552r,2l615,556r-2,l613,554r,-2l611,552r,-3l609,549r-2,l607,552r-2,l605,554r-3,l600,554r-2,l598,552r,2l596,554r-2,l592,554r-2,l590,556r-2,l590,556r,2l592,558r2,l594,560r2,l596,562r,2l594,564r-2,l592,562r-2,l590,564r-2,l588,562r,-2l588,558r-2,l586,560r-3,l583,562r,2l583,566r-2,l579,566r,-2l579,562r,-2l579,558r-2,-2l577,558r-2,l575,560r,2l575,564r,-2l573,562r,-2l573,558r,-2l571,556r,-2l569,554r-2,l567,556r,2l564,560r,-2l564,556r,-2l562,554r,-2l562,549r,3l560,552r,-3l558,549r,-2l558,545r,-2l556,543r-2,l552,543r,2l550,545r,-2l547,545r,2l547,549r3,l550,552r,2l547,554r-2,l545,552r,2l543,554r,2l541,556r,2l543,558r2,l547,558r,2l547,562r-2,l543,562r,2l541,564r-2,l539,566r2,2l543,568r,3l543,573r-2,l539,573r-2,4l535,575r,-2l533,571r-2,l528,568r-2,l524,568r,3l526,573r,2l528,575r,2l528,579r-2,l526,581r-2,l524,579r-2,l522,581r,2l522,585r,2l522,590r,2l524,592r2,l528,592r,2l531,594r,2l531,598r-3,l528,600r-2,l524,600r-2,l520,600r-2,l516,600r,2l516,604r,2l514,606r-2,l512,604r,-2l512,600r,-2l509,598r,-2l507,596r,2l507,600r2,2l509,604r-2,l507,606r-2,l505,609r,2l505,613r2,l507,615r,2l505,617r,2l505,617r-2,l501,615r,-2l501,611r,-2l501,606r,-2l499,604r,2l497,606r,3l497,611r,2l497,615r,2l495,617r-2,l493,615r-3,l488,617r,2l490,621r-2,l486,621r,-2l486,617r-2,l484,615r-2,l482,617r,2l480,619r,-2l478,617r,-2l478,613r,-2l476,611r,2l474,613r-3,l471,615r-2,l469,613r-2,l465,613r-2,l461,613r,-2l459,611r2,l461,609r2,-3l463,604r,-2l461,602r,-2l461,602r-2,l459,604r,2l457,606r,3l455,609r,2l455,613r,2l455,617r-3,l452,619r-2,l450,617r,-2l450,613r2,l450,613r,-2l450,609r,-3l448,606r,-2l446,604r-2,l444,606r-2,l440,609r,2l438,611r,2l436,613r,2l433,615r-2,2l431,619r,2l433,621r,2l433,625r-2,l431,628r-2,l429,625r,-2l427,623r,-2l425,621r-2,2l421,623r-2,l417,621r,-2l414,619r,2l412,621r,2l412,625r,3l412,630r,2l414,632r,2l412,634r,2l410,636r,-2l408,634r-2,l406,632r-2,2l404,636r2,l406,638r,2l404,642r,-2l402,640r-2,l398,640r,2l395,642r,2l393,644r,3l395,647r,2l393,649r-2,-2l389,649r2,l391,651r2,l393,653r,2l391,655r,2l389,657r-2,l387,655r-2,l385,653r-2,l383,651r-2,l381,649r-2,l379,651r,2l381,655r,2l381,659r-2,l379,657r,-2l376,655r-2,2l374,659r-2,2l372,663r-2,l368,663r,-2l368,659r2,l372,657r,-2l370,655r-2,l368,657r-2,2l364,661r-2,2l360,661r,-2l357,657r,-2l355,655r,2l355,659r2,l357,661r-2,l353,661r-2,l351,659r-2,l349,657r-2,l347,659r-2,l345,657r-2,l343,655r-2,l341,657r-3,l338,659r,2l336,661r-2,l334,663r-2,l332,666r-2,l330,663r-2,l326,663r-2,l324,666r,2l324,670r-2,l319,670r3,l322,672r-3,l319,674r,2l319,678r,2l317,678r-2,l315,680r2,l317,682r,3l315,685r,2l315,689r,2l313,691r-2,l311,689r-2,l307,689r,-2l309,687r,-2l309,682r-2,l307,685r-2,l305,687r-3,l300,687r,-2l300,682r-2,l296,682r-2,l294,680r-2,l292,682r,3l290,685r,-3l288,682r-2,l286,685r-3,2l283,689r,2l283,693r-2,l281,691r-2,l279,689r2,l281,687r-2,l277,687r,2l277,691r,2l275,693r-2,l271,693r-2,l267,693r,2l264,695r-2,l262,693r,-2l262,689r-2,l260,691r,2l258,693r,2l256,695r-2,l254,693r-2,l252,691r,-2l252,687r-2,l248,687r,2l248,691r-3,l243,691r,-2l243,687r2,l245,685r3,l248,682r-3,l243,682r,3l243,687r-2,l241,689r,-2l239,687r,-2l237,685r-2,l235,687r2,l237,689r2,2l239,693r-2,l235,693r,2l235,697r-2,-2l231,695r,2l233,699r,3l231,702r,2l229,704r-3,l226,706r3,l229,708r-3,l224,708r-2,l222,706r-2,l218,706r-2,l216,708r-2,l214,706r,-2l212,704r-2,l210,702r2,l212,699r,-2l214,697r-2,-2l210,693r,2l207,695r,2l207,699r,3l205,702r,2l203,704r,-2l203,699r2,-2l205,695r-2,l201,695r,2l199,699r,3l197,702r-2,l195,699r-2,l193,702r2,l193,702r,2l191,704r-3,l186,704r-2,l182,704r,2l182,708r,2l182,712r,-2l180,710r,-2l180,706r,-2l180,702r,-3l180,697r-2,l176,699r-2,l172,699r,-2l169,697r,-2l167,695r-2,l165,697r-2,l163,699r-2,l159,699r,-2l157,697r-2,-2l155,697r-2,l153,699r-3,l150,697r-2,l148,699r-2,l144,699r-2,l142,697r-2,l140,695r-2,l136,695r-2,l134,693r2,l136,691r-2,-2l134,691r-3,l129,691r-2,l125,689r-2,l123,691r-2,l121,693r,2l121,697r,2l119,699r,3l117,702r,2l115,704r,-2l112,702r,-3l110,699r,-2l110,699r-2,l106,699r-2,l104,702r-2,l100,702r-2,l98,699r2,l100,697r-2,l96,697r-3,l93,695r,-2l96,693r,-2l96,689r2,l98,687r-2,l93,685r,2l91,687r-2,l87,687r,-2l89,685r2,l91,682r,-2l91,678r2,l93,676r-2,l89,676r,-2l89,672r-2,l87,670r-2,l85,668r-2,l83,666r,-3l81,663r,-2l79,661r,2l76,663r-2,l72,661r,-2l70,659r,-2l72,657r,-2l72,653r2,l74,651r2,l79,651r,-2l76,649r,-2l76,644r,-2l76,640r,-2l76,636r,-2l74,634r,-2l72,632r,-2l72,632r-2,l70,630r,-2l70,625r,-2l68,623r,-2l66,621r,-2l66,617r-2,l64,615r,-2l62,613r,-2l62,609r,-3l60,606r,-2l60,602r,-2l60,598r-3,l57,596r3,l60,594r,-2l60,590r-3,l55,590r,-3l53,587r-2,l49,587r-2,-2l47,587r,-2l45,585r,-2l43,583r-2,l38,583r,-2l38,579r-2,l36,581r-2,l32,579r-2,l30,581r2,l32,583r-2,l30,581r,-2l30,577r-2,l26,577r,2l24,581r,2l24,585r-2,l19,585r,2l17,587r,-2l15,585r-2,l11,585r-2,l9,583r,-2l7,581r,-2l5,581r,2l3,583r,-2l3,579r,-2l,577r,-2l,573r3,l5,573r2,l9,573r,-2l11,571r2,l13,568r2,-2l15,564r2,l17,562r,-2l19,560r,-2l22,558r,-2l24,556r,-2l26,554r,-2l28,552r2,-3l32,549r2,l34,547r4,l41,547r2,-2l45,545r2,l49,545r2,l53,545r2,l55,547r2,l60,547r2,l64,547r2,l66,545r2,l70,545r2,-2l74,543r2,-2l79,541r2,-2l83,539r,-2l85,537r2,-2l89,535r2,-3l93,532r3,-2l98,530r2,l102,530r4,-2l108,528r2,l110,526r2,l112,524r3,l117,522r2,l121,520r2,l125,518r2,l129,518r2,l134,518r2,l138,518r2,l142,518r2,l144,520r4,l150,520r3,l155,520r2,2l159,522r2,l161,524r2,l165,524r2,l167,526r2,l172,526r4,l178,526r2,l182,528r2,l186,528r2,-2l191,526r2,l195,526r2,l199,526r2,l203,526r,-2l205,524r2,-2l210,520r2,l212,518r2,l214,516r2,l216,511r2,l218,509r,-2l218,505r2,-2l220,501r,-2l218,499r,-2l218,492r,-2l218,488r,-2l218,484r,-2l220,480r,-2l220,475r,-2l220,471r,-2l222,467r,-2l224,463r,-2l226,459r,-3l229,454r,-2l231,452r,-2l233,450r2,-2l237,448r2,l241,448r2,-2l245,446r3,-2l250,444r,-2l252,442r,-2l254,440r,-3l256,437r,-2l258,433r,-2l260,429r,-2l260,425r,-2l262,423r,-2l262,418r,-2l264,416r,-2l267,412r,-2l269,410r2,-2l273,408r,-2l275,404r2,l279,404r,-2l281,399r2,l286,397r4,l292,397r2,-2l298,395r2,l302,395r3,l307,395r2,l309,393r2,l313,393r2,l317,391r2,l319,389r3,l324,389r,-2l326,387r,-2l328,385r2,-2l330,380r2,l332,378r2,l334,376r2,-2l338,372r,-2l338,368r3,l341,366r,-3l341,361r2,-4l343,355r,-2l345,353r,-2l345,349r,-2l347,347r,-3l347,342r,-2l349,338r,-2l349,334r2,l351,332r,-2l353,328r,-3l355,325r,-2l357,321r,-2l360,319r2,-2l364,317r2,-2l368,315r2,-2l372,311r2,-2l374,306r2,l376,304r3,-2l381,300r,-2l383,298r,-2l385,296r,-2l387,294r,-2l389,290r,-3l391,287r,-2l393,283r,-2l395,279r,-2l398,277r,-2l400,275r,-2l402,271r,-3l404,268r,-2l406,266r2,-2l410,260r,-2l410,256r,-2l410,249r,-2l410,245r2,-2l410,241r,-2l410,237r,-2l410,233r,-3l410,228r,-2l410,224r2,-2l412,220r2,-2l417,216r2,-3l421,211r2,l423,209r2,l427,207r2,-2l429,203r2,l431,201r2,-2l433,197r3,-3l436,192r,-2l436,188r2,l438,186r,-2l438,180r,-2l436,175r,-2l436,171r,-2l433,169r,-2l433,165r,-2l433,161r,-2l436,159r,-3l436,154r,-2l436,150r2,l438,148r,-2l440,144r,-2l442,140r,-3l442,135r,-2l444,133r,-2l444,129r,-2l446,125r,-2l448,121r4,-7l455,112r2,-2l459,110r2,-2l463,108r2,-2l467,106r2,l474,106r2,-2l478,104r2,l482,102r2,l484,99r2,l488,97r2,l497,95r2,l501,93r2,l505,91r2,-2l509,89r3,-2l514,87r2,-2l518,85r2,-2l524,83r2,l528,83r3,l531,80r2,l533,78r2,l535,76r2,-2l537,72r2,-2l539,68r,-2l541,63r,-2l543,59r2,-2l547,55r3,-2l552,51r2,-2l556,47r2,-3l560,42r2,-2l564,38r3,-2l569,34r2,-4l575,28r2,-3l579,23r2,-2l583,19r3,-2l590,15r2,-2l596,11r2,-2l600,9xe" fillcolor="#8400a8" stroked="f">
                  <v:path arrowok="t" o:connecttype="custom" o:connectlocs="367362236,66529476;431882497,232651562;424220716,224990592;414139425,213700742;401235373,208862234;386718314,211281488;381072791,219748876;368975242,219748876;356877693,223377756;347602906,231038726;335908609,229022682;323811060,231038726;310907007,234264398;298406207,231845144;282276142,230232309;270985096,224990592;259290799,225797010;247999753,222571339;239531469,225797010;231869688,225797010;224207907,218942458;218159132,227409846;210497351,234264398;206464835,241925368;201222564,243538204;192754280,247167084;183479492,245554248;174607956,247973502;166946175,254828054;156864884,261682606;150816110,265714696;141541322,265714696;128637270,270149994;123798251,276198128;113313708,277004546;101619411,277004546;96377140,279423800;85489346,283859098;78634068,281843054;68149526,281036636;54035719,279423800;42744673,281843054;36695898,274988502;29034117,263295442;26614608,248779920;18146323,235877234;6855278,236683652;6048774,227409846;24195098,220555294;45164183,211281488;67343022,212087906;87908856,205233354;93151127,182250444;106458431,167734922;127830767,157654698;139121813,140719922;151622613,122575520;165333169,104834326;172994950,81851416;175817711,60481342;192754280,41933730;215739623,30643880;237918462,6048134" o:connectangles="0,0,0,0,0,0,0,0,0,0,0,0,0,0,0,0,0,0,0,0,0,0,0,0,0,0,0,0,0,0,0,0,0,0,0,0,0,0,0,0,0,0,0,0,0,0,0,0,0,0,0,0,0,0,0,0,0,0,0,0,0,0,0"/>
                </v:shape>
                <v:shape id="Freeform 583" o:spid="_x0000_s1160" style="position:absolute;left:21297;top:28835;width:5271;height:4413;visibility:visible;mso-wrap-style:square;v-text-anchor:top" coordsize="830,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EPrcMA&#10;AADdAAAADwAAAGRycy9kb3ducmV2LnhtbESPT4vCMBDF7wv7HcIseFvTVpRSjSKK4MGL/+5DM9uW&#10;bSYliW399mZhwePjzfu9eavNaFrRk/ONZQXpNAFBXFrdcKXgdj185yB8QNbYWiYFT/KwWX9+rLDQ&#10;duAz9ZdQiQhhX6CCOoSukNKXNRn0U9sRR+/HOoMhSldJ7XCIcNPKLEkW0mDDsaHGjnY1lb+Xh4lv&#10;PM7m2Do56/dzb7pB30/be6rU5GvcLkEEGsP7+D991AqyPM3gb01EgF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EPrcMAAADdAAAADwAAAAAAAAAAAAAAAACYAgAAZHJzL2Rv&#10;d25yZXYueG1sUEsFBgAAAAAEAAQA9QAAAIgDAAAAAA==&#10;" path="m357,9r2,-3l364,4r4,-2l372,r2,l402,2,429,r15,2l454,2r28,l509,4r24,l560,4r,-2l588,2r25,l619,2r21,l666,2r,28l668,57r,26l668,110r,4l668,116r,21l668,165r,25l670,218r23,l721,218r27,l775,218r22,l801,218r27,-2l828,243r,28l828,298r,25l830,347r,4l830,378r,28l828,406r-2,l826,423r,2l826,450r2,28l828,503r,2l828,530r,28l828,577r,2l828,581r,2l826,583r-2,l824,581r-2,l822,579r2,-2l822,577r2,l824,575r-2,l820,575r-2,l816,575r,-2l816,571r2,l818,568r-2,l816,566r-2,-2l814,562r-3,l811,560r-2,l809,558r-2,l805,558r-2,l803,556r-2,l801,554r2,l803,552r-2,l801,549r,-2l801,545r-2,l797,543r-2,l792,543r,-2l792,539r,-2l792,535r,-3l790,532r-2,l786,532r,3l786,532r-2,l784,530r,-2l784,526r-2,l782,524r,2l780,526r,2l778,528r,-2l778,524r,-2l775,522r-2,l771,524r-2,l767,524r-2,l763,522r,-2l763,518r-2,l761,520r-2,l759,522r-3,l756,520r-2,l752,518r-2,l750,520r-2,l746,522r,-2l744,518r,-2l742,516r-2,-3l737,513r,-2l735,511r-2,l733,513r,3l733,518r-2,l731,520r,2l731,524r-2,l727,524r-2,l723,524r-2,-2l718,522r-2,l716,524r-2,l716,524r,2l716,528r-2,l714,526r,-2l712,524r,-2l712,524r-2,l710,526r2,l712,528r-2,l710,530r-2,l708,532r,3l708,537r,2l706,539r,2l704,541r,-2l702,541r,2l702,545r-3,l697,547r,2l695,549r,-2l693,547r,-2l691,545r-2,l689,547r-2,l685,547r,2l683,549r,-2l683,545r-3,l678,545r,-2l678,541r,-2l678,537r-2,l674,539r-2,l672,541r,2l672,545r-2,l670,543r-2,l666,545r,2l664,547r,2l661,549r-2,l657,549r,-2l659,545r-2,l655,545r-2,l651,545r-2,l649,547r,2l649,552r,2l647,554r,2l647,558r-2,l645,556r,-2l642,554r-2,l640,556r,2l638,558r,2l640,560r2,2l640,562r,2l638,564r-2,l636,562r-2,l634,564r,2l632,566r-2,-2l630,566r,2l628,568r,3l626,571r,-3l623,568r,3l621,571r,2l619,573r,2l619,573r-2,l615,573r,2l613,575r-2,l611,573r-2,l607,573r-3,-2l604,568r-2,l600,568r,3l598,573r,-2l596,571r,2l594,573r,-2l596,571r-2,-3l594,571r-2,-3l592,571r-2,l590,568r-2,l588,566r-3,l585,564r-2,l583,566r,2l581,571r-2,l577,571r,2l575,573r,2l573,575r,-2l573,571r-2,l571,568r-2,l566,568r-2,l562,571r-2,l560,568r-2,l558,571r,2l560,573r,2l560,577r-2,l556,577r,2l554,579r-2,-2l550,577r-3,l547,579r-2,l543,579r,-2l541,577r,2l539,579r-2,l537,577r,2l535,579r-2,l533,581r2,l535,583r-2,l530,583r-2,l528,581r,-2l526,579r-2,l524,577r-2,l520,577r,2l518,579r,2l516,581r-2,l514,583r-3,l511,581r,-2l511,577r-2,l507,577r-2,l505,575r,2l503,577r,2l501,579r-2,l499,577r,-2l497,575r,-2l495,573r,-2l495,568r-3,-2l490,566r-2,l488,568r,3l488,573r-2,2l484,575r-2,-2l480,573r-2,-2l476,571r-3,-3l473,566r-2,l469,566r,2l467,568r-2,l463,568r-2,l459,568r,3l457,571r-3,l452,571r,-3l450,568r,-2l452,564r,-2l450,562r,-2l448,558r,-2l446,556r,-2l444,554r-2,l442,556r-2,l440,558r-2,2l435,560r-2,l431,560r,-2l433,558r,-2l431,556r-2,l429,558r-2,l425,558r,2l425,562r2,l427,564r,2l427,568r,3l425,571r-2,l423,568r-2,l419,566r-3,l414,566r,2l412,568r-2,l410,571r-2,l406,571r-2,-3l404,566r,-2l402,562r,-2l400,560r-3,-2l395,556r,-2l393,554r-2,l391,556r2,2l393,560r2,l395,562r,2l393,564r-2,l389,564r,-2l387,562r-2,l383,562r,-2l381,560r,-2l381,556r-3,l376,556r,-2l376,552r-2,l372,552r,2l372,556r-2,l370,554r,-2l368,552r,-3l366,549r-2,l364,552r-2,l362,554r-3,l357,554r-2,l355,552r,2l353,554r-2,l349,554r-2,l347,556r-2,l347,556r,2l349,558r2,l351,560r2,l353,562r,2l351,564r-2,l349,562r-2,l347,564r-2,l345,562r,-2l345,558r-2,l343,560r-3,l340,562r,2l340,566r-2,l336,566r,-2l336,562r,-2l336,558r-2,-2l334,558r-2,l332,560r,2l332,564r,-2l330,562r,-2l330,558r,-2l328,556r,-2l326,554r-2,l324,556r,2l321,560r,-2l321,556r,-2l319,554r,-2l319,549r,3l317,552r,-3l315,549r,-2l315,545r,-2l313,543r-2,l309,543r,2l307,545r,-2l304,545r,2l304,549r3,l307,552r,2l304,554r-2,l302,552r,2l300,554r,2l298,556r,2l300,558r2,l304,558r,2l304,562r-2,l300,562r,2l298,564r-2,l296,566r2,2l300,568r,3l300,573r-2,l296,573r-2,4l292,575r,-2l290,571r-2,l285,568r-2,l281,568r,3l283,573r,2l285,575r,2l285,579r-2,l283,581r-2,l281,579r-2,l279,581r,2l279,585r,2l279,590r,2l281,592r2,l285,592r,2l288,594r,2l288,598r-3,l285,600r-2,l281,600r-2,l277,600r-2,l273,600r,2l273,604r,2l271,606r-2,l269,604r,-2l269,600r,-2l266,598r,-2l264,596r,2l264,600r2,2l266,604r-2,l264,606r-2,l262,609r,2l262,613r2,l264,615r,2l262,617r,2l262,617r-2,l258,615r,-2l258,611r,-2l258,606r,-2l256,604r,2l254,606r,3l254,611r,2l254,615r,2l252,617r-2,l250,615r-3,l245,617r,2l247,621r-2,l243,621r,-2l243,617r-2,l241,615r-2,l239,617r,2l237,619r,-2l235,617r,-2l235,613r,-2l233,611r,2l231,613r-3,l228,615r-2,l226,613r-2,l222,613r-2,l218,613r,-2l216,611r2,l218,609r2,-3l220,604r,-2l218,602r,-2l218,602r-2,l216,604r,2l214,606r,3l212,609r,2l212,613r,2l212,617r-3,l209,619r-2,l207,617r,-2l207,613r2,l207,613r,-2l207,609r,-3l205,606r,-2l203,604r-2,l201,606r-2,l197,609r,2l195,611r,2l193,613r,2l190,615r-2,2l188,619r,2l190,621r,2l190,625r-2,l188,628r-2,l186,625r,-2l184,623r,-2l182,621r-2,2l178,623r-2,l174,621r,-2l171,619r,2l169,621r,2l169,625r,3l169,630r,2l171,632r,2l169,634r,2l167,636r,-2l165,634r-2,l163,632r-2,2l161,636r2,l163,638r,2l161,642r,-2l159,640r-2,l155,640r,2l152,642r,2l150,644r,3l152,647r,2l150,649r-2,-2l146,649r2,l148,651r2,l150,653r,2l148,655r,2l146,657r-2,l144,655r-2,l142,653r-2,l140,651r-2,l138,649r-2,l136,651r,2l138,655r,2l138,659r-2,l136,657r,-2l133,655r-2,2l131,659r-2,2l129,663r-2,l125,663r,-2l125,659r2,l129,657r,-2l127,655r-2,l125,657r-2,2l121,661r-2,2l117,661r,-2l114,657r,-2l112,655r,2l112,659r2,l114,661r-2,l110,661r-2,l108,659r-2,l106,657r-2,l104,659r-2,l102,657r-2,l100,655r-2,l98,657r-3,l95,659r,2l93,661r-2,l91,663r-2,l89,666r-2,l87,663r-2,l83,663r-2,l81,666r,2l81,670r-2,l76,670r3,l79,672r-3,l76,674r,2l76,678r,2l74,678r-2,l72,680r2,l74,682r,3l72,685r,2l72,689r,2l70,691r-2,l68,689r-2,l64,689r,-2l66,687r,-2l66,682r-2,l64,685r-2,l62,687r-3,l57,687r,-2l57,682r-2,l53,682r-2,l51,680r-2,l49,682r,3l47,685r,-3l45,682r-2,l43,685r-3,2l40,689r,2l40,693r-2,l38,691r-2,l36,689r2,l38,687r-2,l34,687r,2l34,691r,2l32,693r-2,l28,693r-2,l24,693r,2l21,695r-2,l19,693r,-2l19,689r-2,l17,691r,2l15,693r,2l13,695r-2,l11,693r-2,l9,691r,-2l9,687r-2,l5,687r,2l5,691r-3,l,691r,-2l,687r2,l2,685r3,l5,682r-3,l,682r,3l,687e" filled="f" strokecolor="#6e6e6e" strokeweight=".3pt">
                  <v:path arrowok="t" o:connecttype="custom" o:connectlocs="247200374,806408;312529021,87898469;333901973,192731505;332288920,231842292;325433445,224987824;319384496,217326948;314545337,212891704;306076809,210472480;295591964,206037237;288736489,211278888;285510383,215714132;278654908,219746172;270992906,217326948;264137431,219746172;258088482,224987824;253249323,229019864;245587321,231035884;238731846,230229476;231069844,231035884;224214369,232648700;214939314,233455108;208083839,234261516;201228363,231842292;191953308,230229476;181468464,228213456;173806462,225794232;170580356,230229476;161305301,225794232;155256352,226600640;148400877,222568600;139125822,224181416;139125822,224987824;133883400,226600640;128640978,223375008;122592029,220552580;122592029,226600640;116139817,230229476;112510448,235874332;110897395,241922391;107268025,243535207;104041919,245551227;99606023,250389675;93960338,247164043;87911389,242728799;83475493,247970451;77829808,247164043;72587386,251196083;67344963,256437735;61296014,259663367;58069908,264098611;52827486,264905019;47181801,266517834;41132852,265711427;33470850,267324242;29841481,274178710;25808848,276194730;17340320,274985118;12904424,279420362;4435896,280226770;2016316,274985118" o:connectangles="0,0,0,0,0,0,0,0,0,0,0,0,0,0,0,0,0,0,0,0,0,0,0,0,0,0,0,0,0,0,0,0,0,0,0,0,0,0,0,0,0,0,0,0,0,0,0,0,0,0,0,0,0,0,0,0,0,0,0,0"/>
                </v:shape>
                <v:shape id="Freeform 584" o:spid="_x0000_s1161" style="position:absolute;left:19754;top:28892;width:3810;height:4464;visibility:visible;mso-wrap-style:square;v-text-anchor:top" coordsize="600,7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yMlcIA&#10;AADdAAAADwAAAGRycy9kb3ducmV2LnhtbESPQYvCMBSE74L/ITzBm6Yqu5RqFHERvAhrK3h9NM82&#10;2ryUJqv1328WhD0OM98Ms9r0thEP6rxxrGA2TUAQl04brhSci/0kBeEDssbGMSl4kYfNejhYYabd&#10;k0/0yEMlYgn7DBXUIbSZlL6syaKfupY4elfXWQxRdpXUHT5juW3kPEk+pUXDcaHGlnY1lff8xyqY&#10;+y/6NotbWphLU+T6GMz+Qys1HvXbJYhAffgPv+mDjlw6W8Dfm/g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7IyVwgAAAN0AAAAPAAAAAAAAAAAAAAAAAJgCAABkcnMvZG93&#10;bnJldi54bWxQSwUGAAAAAAQABAD1AAAAhwMAAAAA&#10;" path="m243,678r-2,l241,680r,-2l239,678r,-2l237,676r-2,l235,678r2,l237,680r2,2l239,684r-2,l235,684r,2l235,688r-2,-2l231,686r,2l233,690r,3l231,693r,2l229,695r-3,l226,697r3,l229,699r-3,l224,699r-2,l222,697r-2,l218,697r-2,l216,699r-2,l214,697r,-2l212,695r-2,l210,693r2,l212,690r,-2l214,688r-2,-2l210,684r,2l207,686r,2l207,690r,3l205,693r,2l203,695r,-2l203,690r2,-2l205,686r-2,l201,686r,2l199,690r,3l197,693r-2,l195,690r-2,l193,693r2,l193,693r,2l191,695r-3,l186,695r-2,l182,695r,2l182,699r,2l182,703r,-2l180,701r,-2l180,697r,-2l180,693r,-3l180,688r-2,l176,690r-2,l172,690r,-2l169,688r,-2l167,686r-2,l165,688r-2,l163,690r-2,l159,690r,-2l157,688r-2,-2l155,688r-2,l153,690r-3,l150,688r-2,l148,690r-2,l144,690r-2,l142,688r-2,l140,686r-2,l136,686r-2,l134,684r2,l136,682r-2,-2l134,682r-3,l129,682r-2,l125,680r-2,l123,682r-2,l121,684r,2l121,688r,2l119,690r,3l117,693r,2l115,695r,-2l112,693r,-3l110,690r,-2l110,690r-2,l106,690r-2,l104,693r-2,l100,693r-2,l98,690r2,l100,688r-2,l96,688r-3,l93,686r,-2l96,684r,-2l96,680r2,l98,678r-2,l93,676r,2l91,678r-2,l87,678r,-2l89,676r2,l91,673r,-2l91,669r2,l93,667r-2,l89,667r,-2l89,663r-2,l87,661r-2,l85,659r-2,l83,657r,-3l81,654r,-2l79,652r,2l76,654r-2,l72,652r,-2l70,650r,-2l72,648r,-2l72,644r2,l74,642r2,l79,642r,-2l76,640r,-2l76,635r,-2l76,631r,-2l76,627r,-2l74,625r,-2l72,623r,-2l72,623r-2,l70,621r,-2l70,616r,-2l68,614r,-2l66,612r,-2l66,608r-2,l64,606r,-2l62,604r,-2l62,600r,-3l60,597r,-2l60,593r,-2l60,589r-3,l57,587r3,l60,585r,-2l60,581r-3,l55,581r,-3l53,578r-2,l49,578r-2,-2l47,578r,-2l45,576r,-2l43,574r-2,l38,574r,-2l38,570r-2,l36,572r-2,l32,570r-2,l30,572r2,l32,574r-2,l30,572r,-2l30,568r-2,l26,568r,2l24,572r,2l24,576r-2,l19,576r,2l17,578r,-2l15,576r-2,l11,576r-2,l9,574r,-2l7,572r,-2l5,572r,2l3,574r,-2l3,570r,-2l,568r,-2l,564r3,l5,564r2,l9,564r,-2l11,562r2,l13,559r2,-2l15,555r2,l17,553r,-2l19,551r,-2l22,549r,-2l24,547r,-2l26,545r,-2l28,543r2,-3l32,540r2,l34,538r4,l41,538r2,-2l45,536r2,l49,536r2,l53,536r2,l55,538r2,l60,538r2,l64,538r2,l66,536r2,l70,536r2,-2l74,534r2,-2l79,532r2,-2l83,530r,-2l85,528r2,-2l89,526r2,-3l93,523r3,-2l98,521r2,l102,521r4,-2l108,519r2,l110,517r2,l112,515r3,l117,513r2,l121,511r2,l125,509r2,l129,509r2,l134,509r2,l138,509r2,l142,509r2,l144,511r4,l150,511r3,l155,511r2,2l159,513r2,l161,515r2,l165,515r2,l167,517r2,l172,517r4,l178,517r2,l182,519r2,l186,519r2,-2l191,517r2,l195,517r2,l199,517r2,l203,517r,-2l205,515r2,-2l210,511r2,l212,509r2,l214,507r2,l216,502r2,l218,500r,-2l218,496r2,-2l220,492r,-2l218,490r,-2l218,483r,-2l218,479r,-2l218,475r,-2l220,471r,-2l220,466r,-2l220,462r,-2l222,458r,-2l224,454r,-2l226,450r,-3l229,445r,-2l231,443r,-2l233,441r2,-2l237,439r2,l241,439r2,-2l245,437r3,-2l250,435r,-2l252,433r,-2l254,431r,-3l256,428r,-2l258,424r,-2l260,420r,-2l260,416r,-2l262,414r,-2l262,409r,-2l264,407r,-2l267,403r,-2l269,401r2,-2l273,399r,-2l275,395r2,l279,395r,-2l281,390r2,l286,388r4,l292,388r2,-2l298,386r2,l302,386r3,l307,386r2,l309,384r2,l313,384r2,l317,382r2,l319,380r3,l324,380r,-2l326,378r,-2l328,376r2,-2l330,371r2,l332,369r2,l334,367r2,-2l338,363r,-2l338,359r3,l341,357r,-3l341,352r2,-4l343,346r,-2l345,344r,-2l345,340r,-2l347,338r,-3l347,333r,-2l349,329r,-2l349,325r2,l351,323r,-2l353,319r,-3l355,316r,-2l357,312r,-2l360,310r2,-2l364,308r2,-2l368,306r2,-2l372,302r2,-2l374,297r2,l376,295r3,-2l381,291r,-2l383,289r,-2l385,287r,-2l387,285r,-2l389,281r,-3l391,278r,-2l393,274r,-2l395,270r,-2l398,268r,-2l400,266r,-2l402,262r,-3l404,259r,-2l406,257r2,-2l410,251r,-2l410,247r,-2l410,240r,-2l410,236r2,-2l410,232r,-2l410,228r,-2l410,224r,-3l410,219r,-2l410,215r2,-2l412,211r2,-2l417,207r2,-3l421,202r2,l423,200r2,l427,198r2,-2l429,194r2,l431,192r2,-2l433,188r3,-3l436,183r,-2l436,179r2,l438,177r,-2l438,171r,-2l436,166r,-2l436,162r,-2l433,160r,-2l433,156r,-2l433,152r,-2l436,150r,-3l436,145r,-2l436,141r2,l438,139r,-2l440,135r,-2l442,131r,-3l442,126r,-2l444,124r,-2l444,120r,-2l446,116r,-2l448,112r4,-7l455,103r2,-2l459,101r2,-2l463,99r2,-2l467,97r2,l474,97r2,-2l478,95r2,l482,93r2,l484,90r2,l488,88r2,l497,86r2,l501,84r2,l505,82r2,-2l509,80r3,-2l514,78r2,-2l518,76r2,-2l524,74r2,l528,74r3,l531,71r2,l533,69r2,l535,67r2,-2l537,63r2,-2l539,59r,-2l541,54r,-2l543,50r2,-2l547,46r3,-2l552,42r2,-2l556,38r2,-3l560,33r2,-2l564,29r3,-2l569,25r2,-4l575,19r2,-3l579,14r2,-2l583,10r3,-2l590,6r2,-2l596,2,598,r2,e" filled="f" strokecolor="#6e6e6e" strokeweight=".3pt">
                  <v:path arrowok="t" o:connecttype="custom" o:connectlocs="96370775,274997602;93144975,280239492;87096600,281045936;85483700,276610491;82661125,277416936;78628875,279433047;73386950,282658825;69354700,277416936;62499875,276610491;56451500,277416936;51209575,274997602;47177325,280239492;41128950,279433047;38709600,274997602;36693475,272578268;34274125,266529934;29032200,262094489;30645100,257255821;28225750,251207487;25806400,243546263;24193500,236691484;18951575,232256039;12096750,229836705;9677400,231449595;3629025,230643150;1209675,227417372;6854825,222175482;13709650,217740037;22983825,216933592;32661225,213707814;42741850,209272369;51209575,205240146;61693425,206046590;70967600,208465924;81048225,208465924;87903050,202417590;87903050,192337032;90322400,182256475;97983675,176208141;104032050,170159806;107661075,161692138;116935250,156450249;127015875,154837359;133870700,149595470;138306175,140321357;140725525,131853689;145967450,124192465;153628725,116531242;158467425,109676463;164515800,102821684;165322250,91128238;170564175,81450903;175806100,72983235;174596425,63709122;176612550,55241454;179838350,45967341;191935100,38306118;202822175,33870672;214112475,29838449;218144725,20967559;228628575,10887002;241128550,0" o:connectangles="0,0,0,0,0,0,0,0,0,0,0,0,0,0,0,0,0,0,0,0,0,0,0,0,0,0,0,0,0,0,0,0,0,0,0,0,0,0,0,0,0,0,0,0,0,0,0,0,0,0,0,0,0,0,0,0,0,0,0,0,0,0"/>
                </v:shape>
                <v:shape id="Freeform 585" o:spid="_x0000_s1162" style="position:absolute;left:23006;top:32080;width:3765;height:3048;visibility:visible;mso-wrap-style:square;v-text-anchor:top" coordsize="593,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9lrccA&#10;AADdAAAADwAAAGRycy9kb3ducmV2LnhtbESPQWvCQBSE70L/w/IKXqRuDFEkzUZKQWy9VW1Lb4/s&#10;axKafRuya0z+vVsQPA4z8w2TbQbTiJ46V1tWsJhHIIgLq2suFZyO26c1COeRNTaWScFIDjb5wyTD&#10;VNsLf1B/8KUIEHYpKqi8b1MpXVGRQTe3LXHwfm1n0AfZlVJ3eAlw08g4ilbSYM1hocKWXisq/g5n&#10;o6Cf/ezLU5t8D338OSbj17LZHd+Vmj4OL88gPA3+Hr6137SCeL1I4P9NeAIy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PZa3HAAAA3QAAAA8AAAAAAAAAAAAAAAAAmAIAAGRy&#10;cy9kb3ducmV2LnhtbFBLBQYAAAAABAAEAPUAAACMAwAAAAA=&#10;" path="m424,34r,2l426,36r,2l428,38r,-2l430,34r3,l433,32r,-2l435,28r,2l437,30r,-2l439,28r,-2l439,24r,-3l439,19r2,l441,17r2,l443,15r-2,l441,13r2,l443,11r,2l445,13r,2l445,17r2,l447,15r,-2l445,13r2,l447,11r2,l452,11r2,2l456,13r2,l460,13r2,l462,11r,-2l462,7r2,l464,5r,-3l464,r2,l468,r,2l471,2r2,3l475,5r,2l477,9r,2l479,9r2,l481,7r2,l485,9r2,l487,11r3,l490,9r2,l492,7r2,l494,9r,2l496,13r2,l500,13r2,l504,11r2,l509,11r,2l509,15r,2l511,17r,-2l513,15r,-2l513,15r2,l515,17r,2l515,21r2,l517,24r,-3l519,21r2,l523,21r,3l523,26r,2l523,30r,2l526,32r2,l530,34r2,l532,36r,2l532,41r2,l534,43r-2,l532,45r2,l534,47r2,l538,47r2,l540,49r2,l542,51r3,l545,53r2,2l547,57r2,l549,60r-2,l547,62r,2l549,64r2,l553,64r2,l555,66r-2,l555,66r-2,2l553,70r2,l555,72r2,l559,72r,-2l559,68r2,6l561,102r,27l593,127r,28l593,182r,25l591,207r,28l593,262r,28l593,315r,28l564,343r-28,l509,343r-26,l456,343r-28,2l422,345r,25l422,398r,14l416,412r,13l418,452r-17,l376,452r-28,-2l348,452r-27,l321,478r-26,l293,478r-25,l240,478r-27,2l185,480r-14,l160,480r-27,l105,478r-25,l52,478r-25,l,478,,450,,425,,398,,370,,345,,317,,296r2,l2,290r,-26l2,237r,-27l2,184r,-27l2,129r,-27l2,95r2,l4,93r,-2l4,89r2,l8,89r2,l12,89r2,l16,89r,-2l19,87r,-2l19,83r-3,l16,81r-2,l12,81r-2,l10,79r,-3l10,74r,-2l10,70r,-2l12,68r,2l14,70r,-2l16,68r,-2l16,64r-2,l14,62,12,60r,-3l14,57r2,l19,60r2,l23,62r,2l25,66r2,-4l29,62r2,l31,60r,-3l29,57,27,55r,-2l29,53r2,l31,51r2,l35,51r,-2l35,47r-2,l31,47r-2,l29,45r2,l31,43r2,l33,41r,2l35,43r3,l38,41r,-3l35,38r,-2l35,34r3,-2l38,34r2,l40,32r2,l44,32r2,l46,34r,2l46,38r2,l48,41r2,l50,38r,3l50,43r2,l52,45r,2l52,49r3,-2l55,45r,-2l57,43r2,l59,45r2,l61,47r,2l61,51r2,l63,53r,-2l63,49r,-2l65,47r,-2l67,47r,2l67,51r,2l67,55r2,l71,55r,-2l71,51r,-2l74,49r,-2l76,47r,2l76,51r,2l78,53r,-2l80,51r,2l82,53r2,l84,51r,-2l82,49r,-2l80,47r-2,l78,45r-2,l78,45r,-2l80,43r2,l84,43r2,l86,41r,2l88,43r2,l93,43r,-2l95,41r,-3l97,38r2,l99,41r2,l101,43r,2l103,45r,-2l103,41r2,l107,41r,2l107,45r2,l112,45r,2l112,49r2,l114,51r2,l118,51r2,l120,53r2,l124,53r2,l126,51r,-2l124,49r,-2l122,45r,-2l124,43r2,l126,45r2,2l131,49r2,l133,51r2,2l135,55r,2l137,60r2,l141,60r,-3l143,57r2,l145,55r2,l150,55r2,2l154,57r,3l156,60r2,l158,57r,-2l158,53r,-2l156,51r,-2l156,47r2,l160,47r,-2l162,45r2,l164,47r-2,l162,49r2,l166,49r3,l171,47r,-2l173,45r,-2l175,43r2,l177,45r2,l179,47r2,2l181,51r2,l183,53r-2,2l181,57r2,l183,60r2,l188,60r2,l190,57r2,l194,57r2,l198,57r2,l200,55r2,l204,55r,2l207,60r2,l211,62r2,l215,64r2,l219,62r,-2l219,57r,-2l221,55r2,l226,57r,3l226,62r2,l228,64r2,l230,66r,2l232,68r2,l234,66r2,l236,64r,2l238,66r2,l242,66r,2l242,70r,2l245,72r,-2l247,70r2,l249,68r2,l251,66r2,l255,66r,2l257,68r2,l259,70r,2l261,72r3,l266,72r,-2l264,70r,-2l266,68r2,l268,66r,2l270,68r2,l272,66r2,l274,68r2,l278,68r,-2l281,66r2,l285,68r2,l287,66r2,l291,66r,-2l291,62r-2,l289,60r,-3l291,57r,3l293,60r2,-3l297,57r3,l302,57r,3l304,60r,2l304,64r2,l306,62r2,l308,60r2,l312,60r2,-3l314,55r,-2l316,53r,2l319,55r,2l321,57r,3l323,60r,-3l325,60r,-3l327,60r-2,l325,62r2,l327,60r2,l329,62r2,-2l331,57r2,l335,57r,3l338,62r2,l342,62r,2l344,64r2,l346,62r2,l350,62r,2l350,62r2,l352,60r2,l354,57r3,l357,60r2,l359,57r2,l361,55r,-2l363,55r2,l365,53r,-2l367,51r,2l369,53r2,l371,51r2,l371,49r-2,l369,47r2,l371,45r,-2l373,43r3,l376,45r,2l378,47r,-2l378,43r2,l380,41r,-3l380,36r,-2l382,34r2,l386,34r2,l390,34r-2,2l388,38r2,l392,38r3,l395,36r2,l397,34r2,-2l401,32r,2l403,34r,-2l403,30r,-2l405,28r2,-2l409,26r,2l409,30r,2l409,34r2,l414,34r,2l414,38r2,l416,36r2,l420,36r,-2l422,34r2,xe" fillcolor="#8400a8" strokecolor="#6e6e6e" strokeweight=".3pt">
                  <v:path arrowok="t" o:connecttype="custom" o:connectlocs="175377255,11290337;178602584,6854847;180215249,6048395;186262740,5241942;189891235,806453;196341893,3629037;201583052,5241942;206824212,5241942;210855873,8467753;214484368,15322600;217709696,19758090;220531859,25806485;223757188,29032295;239077500,83467849;183843744,138306629;140301804,181451845;64506577,193548635;0,139113081;806332,41129085;6450658,35887143;4031661,30645201;6450658,25806485;10079153,26612937;12498149,20564542;13304481,17338732;15320312,13709695;20158305,16532279;22980468,17338732;25399465,18951637;28624793,20564542;32253288,21370995;31446956,18145185;37494448,16532279;41526109,16532279;46767268,20564542;49186265,18145185;54427424,22983900;62087580,22983900;63700245,18951637;68941404,18951637;73779397,20564542;78214224,22983900;85874380,25000032;91115540,25000032;95147201,26612937;100388360,27419390;106435852,29032295;109661180,26612937;116515004,26612937;119740333,22983900;124981492,24193579;130222652,24193579;133447981,24193579;139495472,25000032;144736632,24193579;148768293,21370995;151590455,17338732;154009452,13709695;160056944,14516148;164894937,10483884;168523432,14516148" o:connectangles="0,0,0,0,0,0,0,0,0,0,0,0,0,0,0,0,0,0,0,0,0,0,0,0,0,0,0,0,0,0,0,0,0,0,0,0,0,0,0,0,0,0,0,0,0,0,0,0,0,0,0,0,0,0,0,0,0,0,0,0,0"/>
                </v:shape>
                <v:shape id="Freeform 586" o:spid="_x0000_s1163" style="position:absolute;left:17691;top:32461;width:5327;height:3003;visibility:visible;mso-wrap-style:square;v-text-anchor:top" coordsize="839,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Bz0McA&#10;AADdAAAADwAAAGRycy9kb3ducmV2LnhtbESP3WrCQBSE7wXfYTlC73QToWKjawiirbRSqD94e8we&#10;k2D2bJrdavr23UKhl8PMfMPM087U4katqywriEcRCOLc6ooLBYf9ejgF4TyyxtoyKfgmB+mi35tj&#10;ou2dP+i284UIEHYJKii9bxIpXV6SQTeyDXHwLrY16INsC6lbvAe4qeU4iibSYMVhocSGliXl192X&#10;CZRV/H7cvG1fJyhP589s9fQSP3ulHgZdNgPhqfP/4b/2RisYT+NH+H0TnoB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Qc9DHAAAA3QAAAA8AAAAAAAAAAAAAAAAAmAIAAGRy&#10;cy9kb3ducmV2LnhtbFBLBQYAAAAABAAEAPUAAACMAwAAAAA=&#10;" path="m363,8r,2l363,12r3,l368,12r2,l370,14r2,l372,16r,-2l374,16r2,l378,16r2,l380,19r2,l385,19r,2l385,23r,2l382,25r,2l385,27r,2l385,31r,2l385,35r2,l387,38r,2l387,42r2,l389,44r,2l391,46r,2l391,50r2,l393,52r2,l395,54r,3l395,59r,2l397,61r,-2l397,61r2,l399,63r2,l401,65r,2l401,69r,2l401,73r,3l401,78r3,l404,80r-3,l399,80r,2l397,82r,2l397,86r-2,l395,88r2,l397,90r2,2l401,92r3,l404,90r2,l406,92r2,l408,95r,2l410,97r,2l412,99r,2l414,101r,2l414,105r2,l418,105r,2l416,107r,2l416,111r,3l414,114r-2,l412,116r2,l416,116r2,l418,114r3,2l423,116r,2l421,118r,2l421,122r-3,l418,124r,2l421,126r2,l425,126r,2l423,128r,3l425,131r2,l429,131r,-3l431,128r2,l435,128r,-2l435,128r2,l437,131r3,l440,133r2,l442,131r2,l444,128r2,l446,126r,-2l446,122r,-2l448,120r,-2l450,118r2,2l454,120r2,l459,120r,-2l461,120r,2l459,122r,2l461,124r2,l465,124r,2l467,126r,2l469,128r2,l473,128r,-2l475,126r,2l478,128r,-2l480,126r,-2l482,126r2,l484,128r2,l488,128r,-2l490,126r,-2l492,124r2,l494,126r3,l497,128r2,l501,128r2,-2l505,126r,2l505,131r,2l505,135r,2l505,139r2,l507,141r,-2l507,137r,-2l507,133r2,l511,133r2,l516,133r2,l518,131r2,l518,131r,-3l520,128r,3l522,131r2,l524,128r2,-2l526,124r2,l530,124r,2l528,128r,3l528,133r2,l530,131r2,l532,128r,-2l532,124r3,l535,122r2,2l539,126r-2,l537,128r,3l535,131r,2l537,133r2,l539,135r,2l541,137r,-2l543,135r2,l547,135r,2l549,137r2,l554,137r,-2l551,135r,-2l554,133r2,l556,131r2,l558,128r-2,-2l556,124r2,l560,126r,-2l560,122r2,l564,122r,-2l562,118r,-2l560,116r,-2l562,114r2,l564,116r2,l566,118r,-2l568,116r,-2l568,111r2,l573,111r,3l570,114r,2l568,116r,2l568,120r2,l573,120r,-2l573,116r2,l577,116r,2l577,120r,2l579,122r,2l581,124r2,l583,122r2,l585,120r,-2l587,118r,2l587,122r,2l589,124r3,l592,122r2,l596,122r2,l600,122r2,l602,120r,-2l602,116r2,l606,116r,2l604,118r,2l606,120r,2l608,122r,-2l608,118r,-2l611,114r,-3l613,111r2,l615,114r2,l617,111r,-2l619,109r,2l621,111r2,l625,111r,3l625,116r2,l630,116r,-2l632,114r,-3l634,111r,3l634,116r-2,l632,118r2,l636,118r,2l638,120r2,l640,118r,-2l640,114r2,l642,111r,-2l640,109r,-2l642,107r2,2l644,107r,-2l644,103r,-2l647,101r,-2l644,99r3,l649,99r,-2l649,95r,-3l651,92r2,l655,92r,3l657,95r,-3l659,92r,-2l661,90r2,l663,88r,-2l666,86r,-2l668,84r,2l670,86r,2l672,88r,-2l674,86r,2l676,88r,2l678,90r2,l682,90r,-2l680,88r,-2l680,84r2,l682,86r3,2l685,90r2,2l689,90r2,-2l693,86r,-2l695,84r2,l697,86r-2,2l693,88r,2l693,92r2,l697,92r,-2l699,88r,-2l701,84r3,l704,86r,2l706,88r,-2l706,84r-2,-2l704,80r,-2l706,78r,2l708,80r,2l710,82r,2l712,84r,2l714,86r2,l716,84r2,l718,82r,-2l716,80r,-2l714,78r2,-2l718,78r2,l720,76r-2,l718,73r2,l720,71r3,l723,69r2,l727,69r2,l729,71r2,-2l731,67r,-2l729,65r,-2l731,61r,2l733,63r2,l735,65r2,l737,63r2,l739,61r-2,l737,59r,-2l737,54r,-2l737,50r2,l739,48r3,l742,50r2,2l746,52r2,l750,50r2,l752,52r2,l754,54r,3l756,57r,-3l758,54r,-2l758,50r-2,l756,48r,-2l758,44r3,l761,42r2,l763,40r2,l765,38r2,-3l769,35r,-2l771,33r2,l773,35r2,l775,38r,2l775,42r2,l775,42r,2l775,46r,2l777,48r,-2l780,46r,-2l780,42r,-2l780,38r2,l782,35r2,l784,33r,-2l786,31r,-2l786,31r2,l788,33r,2l786,38r,2l784,40r2,l786,42r2,l790,42r2,l794,42r,2l796,44r,-2l799,42r2,l801,40r2,l803,42r,2l803,46r2,l805,48r2,l807,46r,-2l809,44r,2l811,46r,2l811,50r2,l815,50r-2,-2l813,46r2,-2l818,44r,2l820,46r2,l822,44r,-2l822,40r,-2l822,35r2,l824,33r2,l826,35r,3l826,40r,2l826,44r2,2l830,46r,2l830,46r2,l832,44r,-2l830,42r,-2l830,38r,-3l832,35r,-2l834,33r,-2l832,29r,-2l832,25r2,l834,27r3,l837,29r,2l837,33r,2l839,35r,7l839,69r,28l839,124r,26l839,177r,27l839,230r,6l837,236r,21l837,285r,25l837,338r,27l837,390r,28l837,445r,24l837,473r-28,l782,473r-26,l729,471r-25,l676,471r-27,l621,471r-25,-2l568,469r-27,l513,469r-25,l461,466r-28,l408,466r-28,l353,464r-28,l300,464r-2,l271,462r-28,l218,462r-28,-2l188,460r-25,l146,460r-11,l108,460,80,458r-25,l28,458,,458r,-8l,447r2,l2,445r,-2l2,441r2,-2l4,437r,-2l7,433r,-3l9,430r,-2l11,428r,-2l13,426r2,-2l17,424r2,l21,422r2,l26,420r2,l30,418r2,l34,416r2,-2l38,411r4,-4l45,405r,-2l47,403r2,-4l51,397r2,-2l53,392r2,-2l57,388r2,l59,386r,-2l61,384r,-2l61,380r3,-2l64,376r,-3l64,371r,-2l64,367r,-4l64,361r,-2l64,357r,-3l66,352r,-4l68,346r,-2l68,342r2,l70,340r,-2l70,335r,-2l70,331r2,l72,329r,-2l74,327r,-2l76,325r,-2l78,323r2,-2l80,319r3,-3l83,314r2,-2l85,310r,-2l87,308r,-2l89,304r2,-2l93,300r2,l95,297r2,l97,295r2,-2l102,291r,-2l102,285r,-2l102,281r,-3l102,276r,-2l102,272r-3,l99,270r,-2l99,266r,-2l99,261r,-2l99,257r-2,-4l97,251r,-2l99,249r,-2l99,245r3,-3l104,242r2,-2l110,238r4,-2l114,234r4,l123,232r2,-2l127,230r-2,l127,230r2,l131,228r2,l135,228r,-2l137,226r3,l140,223r2,l144,223r2,l148,223r2,l152,223r2,-2l156,221r3,-2l161,219r2,l163,217r2,l167,217r2,l169,215r2,l173,215r2,l178,213r2,l182,213r2,-2l188,209r2,-2l192,207r,-3l195,202r2,l197,200r2,l201,200r,-2l203,198r2,-2l207,196r,-2l209,194r2,-2l211,190r3,-2l214,185r,-2l214,179r,-2l214,175r,-2l216,171r,-2l216,166r2,l218,164r,-2l218,160r2,l220,158r,-2l220,152r,-2l220,147r,-2l220,143r,-2l220,139r,-2l220,135r,-2l220,131r,-3l220,126r,-2l220,122r,-2l222,120r,-2l224,116r2,l226,114r2,l230,111r3,l235,111r,-2l237,109r2,-2l241,107r,-2l243,105r2,l245,103r2,-2l249,101r3,-2l254,97r2,l258,97r,-2l260,95r2,l264,92r2,l266,90r2,l268,88r3,l271,86r2,-2l273,82r,-2l275,78r,-2l275,73r-2,-2l273,69r-2,l271,67r,-2l271,63r2,-2l273,59r2,-2l275,54r2,l277,52r2,l279,50r2,-4l283,46r,-2l283,42r2,-2l285,38r2,-3l287,33r,-2l287,29r,-2l290,27r,-2l292,23r,-4l294,19r,-3l294,14r2,l296,12r2,-2l298,8r2,l300,6r2,l302,4r2,l306,4r,-2l309,2r2,l313,2r,-2l315,r2,l319,r,2l321,2r2,l325,2r,2l325,6r3,l328,8r,2l328,12r2,l330,10r2,-2l332,10r2,l334,12r,2l336,14r2,l340,14r2,l342,16r2,l344,14r3,l349,14r,-2l349,10r2,-2l351,6r2,l355,6r,2l355,10r,2l357,12r,-2l355,10r,-2l357,8r2,2l361,10r,-2l363,8xe" fillcolor="#8400a8" strokecolor="#6e6e6e" strokeweight=".3pt">
                  <v:path arrowok="t" o:connecttype="custom" o:connectlocs="154013157,7659898;156835388,16932405;160867146,24592303;160060794,33864810;165302080,39912098;166914783,46765691;171349717,51603521;178203706,53619283;185057694,47571996;191508507,51603521;200378375,50797216;204410133,54425588;212070473,50797216;216505407,49990911;220537165,55231893;225778451,49990911;229003857,45959386;232632439,47571996;238680076,49990911;244324538,49184606;251178526,44749928;256419812,48378301;259645218,40718403;265692855,36283725;272546844,36283725;279400833,33864810;283835766,35477420;288673876,34671115;291496107,28623828;297140568,26204913;301575502,20963930;306816787,17738710;313267600,16932405;316089831,12497728;320121589,17738710;326169226,18545015;331410511,15319795;335442269,16932405;337458148,12497728;337458148,124977277;240292779,189078525;76603403,185450152;1612703,176983950;11288923,169324052;23787372,156423172;25803251,142715987;29835010,131024564;38301701,120945752;39914405,108044871;45962042,95143991;57250964,89903009;68943063,86677789;81038337,79824196;87085974,68132773;88698677,55231893;93939962,44749928;104019358,38299488;110066995,28623828;114098753,17738710;119340038,5644135;127806730,0;134660719,4031525;142321059,2418915" o:connectangles="0,0,0,0,0,0,0,0,0,0,0,0,0,0,0,0,0,0,0,0,0,0,0,0,0,0,0,0,0,0,0,0,0,0,0,0,0,0,0,0,0,0,0,0,0,0,0,0,0,0,0,0,0,0,0,0,0,0,0,0,0,0,0"/>
                </v:shape>
                <v:rect id="Rectangle 587" o:spid="_x0000_s1164" style="position:absolute;left:28746;top:13208;width:965;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Yz0cIA&#10;AADdAAAADwAAAGRycy9kb3ducmV2LnhtbESP3YrCMBSE7wXfIZwF7zS1F1KqUZYFQRdvrD7AoTn9&#10;YZOTkkRb336zsODlMDPfMLvDZI14kg+9YwXrVQaCuHa651bB/XZcFiBCRNZoHJOCFwU47OezHZba&#10;jXylZxVbkSAcSlTQxTiUUoa6I4th5Qbi5DXOW4xJ+lZqj2OCWyPzLNtIiz2nhQ4H+uqo/qkeVoG8&#10;VcexqIzP3HfeXMz5dG3IKbX4mD63ICJN8R3+b5+0grxYb+DvTXoC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xjPRwgAAAN0AAAAPAAAAAAAAAAAAAAAAAJgCAABkcnMvZG93&#10;bnJldi54bWxQSwUGAAAAAAQABAD1AAAAhwMAAAAA&#10;" filled="f" stroked="f">
                  <v:textbox style="mso-fit-shape-to-text:t" inset="0,0,0,0">
                    <w:txbxContent>
                      <w:p w:rsidR="009745C4" w:rsidRDefault="009745C4" w:rsidP="007A4A7B">
                        <w:r>
                          <w:rPr>
                            <w:rFonts w:ascii="Arial" w:hAnsi="Arial" w:cs="Arial"/>
                            <w:color w:val="000000"/>
                            <w:sz w:val="8"/>
                            <w:szCs w:val="8"/>
                          </w:rPr>
                          <w:t>LEE</w:t>
                        </w:r>
                      </w:p>
                    </w:txbxContent>
                  </v:textbox>
                </v:rect>
                <v:shape id="Freeform 588" o:spid="_x0000_s1165" style="position:absolute;left:28727;top:13233;width:1194;height:578;visibility:visible;mso-wrap-style:square;v-text-anchor:top" coordsize="188,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Pu4MYA&#10;AADdAAAADwAAAGRycy9kb3ducmV2LnhtbESPQWvCQBSE7wX/w/IKvRR9SZBGUlcRQfAiRS0Fb4/s&#10;axKafRuyq8b++q4g9DjMzDfMfDnYVl24940TDekkAcVSOtNIpeHzuBnPQPlAYqh1whpu7GG5GD3N&#10;qTDuKnu+HEKlIkR8QRrqELoC0Zc1W/IT17FE79v1lkKUfYWmp2uE2xazJHlDS43EhZo6Xtdc/hzO&#10;VsPXrtzl0yTD42uK4XTLsfn4Ra1fnofVO6jAQ/gPP9pboyGbpTnc38Qng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sPu4MYAAADdAAAADwAAAAAAAAAAAAAAAACYAgAAZHJz&#10;L2Rvd25yZXYueG1sUEsFBgAAAAAEAAQA9QAAAIsDAAAAAA==&#10;" path="m,76l,15,,13,,11,3,9,3,6,5,4,7,2r2,l11,r2,l15,,28,r2,l32,r2,2l36,2r2,2l41,6r,3l43,11r,2l43,15r,34l49,49r,-34l49,13r,-2l51,9r,-3l53,4,55,2r2,l60,r2,l64,r51,l117,r2,l119,2,121,r2,l125,r49,l176,r2,l180,2r2,l184,4r2,2l186,9r2,2l188,13r,2l188,28r,2l188,32r-2,2l188,34r,2l188,38r,13l188,53r,2l186,57r2,2l188,61r,3l188,76r,2l188,80r-2,3l186,85r-2,2l182,89r-2,l178,91r-2,l174,91r-49,l123,91r-2,l119,89r,2l117,91r-2,l64,91r-2,l60,91,57,89r,2l55,91r-2,l15,91r-2,l11,91,9,89r-2,l5,87,3,85r,-2l,80,,78,,76xe" stroked="f">
                  <v:path arrowok="t" o:connecttype="custom" o:connectlocs="0,5243286;1209878,3629967;1209878,2419978;2823048,806659;3629633,806659;5242803,0;11292191,0;12905362,0;14518532,806659;15325117,1613319;16534995,3629967;17341580,5243286;17341580,19763154;19761335,5243286;20567920,3629967;20567920,2419978;22181090,806659;22987676,806659;25004138,0;46378644,0;47991814,0;49604984,0;70172904,0;71786074,0;72592660,806659;74205830,1613319;75012415,3629967;75819000,4436626;75819000,6049945;75819000,12099890;75819000,13713209;75819000,15326527;75819000,21376473;75012415,22989791;75819000,23796451;75819000,25813099;75819000,31459714;75012415,33476363;74205830,35089681;73399245,35896341;71786074,36703000;70172904,36703000;49604984,36703000;47991814,35896341;47185229,36703000;25810723,36703000;24197553,36703000;22181090,36703000;6049388,36703000;4436218,36703000;3629633,35896341;2016463,35089681;1209878,33476363;0,32266374;0,30653055" o:connectangles="0,0,0,0,0,0,0,0,0,0,0,0,0,0,0,0,0,0,0,0,0,0,0,0,0,0,0,0,0,0,0,0,0,0,0,0,0,0,0,0,0,0,0,0,0,0,0,0,0,0,0,0,0,0,0"/>
                </v:shape>
                <v:rect id="Rectangle 589" o:spid="_x0000_s1166" style="position:absolute;left:28746;top:13208;width:965;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UCOL8A&#10;AADdAAAADwAAAGRycy9kb3ducmV2LnhtbERPy4rCMBTdC/MP4Q7MzqZ2IaUaRQYEFTfW+YBLc/vA&#10;5KYkGVv/3iwGZnk47+1+tkY8yYfBsYJVloMgbpweuFPwcz8uSxAhIms0jknBiwLsdx+LLVbaTXyj&#10;Zx07kUI4VKigj3GspAxNTxZD5kbixLXOW4wJ+k5qj1MKt0YWeb6WFgdODT2O9N1T86h/rQJ5r49T&#10;WRufu0vRXs35dGvJKfX1OR82ICLN8V/85z5pBUW5SnPTm/QE5O4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2FQI4vwAAAN0AAAAPAAAAAAAAAAAAAAAAAJgCAABkcnMvZG93bnJl&#10;di54bWxQSwUGAAAAAAQABAD1AAAAhAMAAAAA&#10;" filled="f" stroked="f">
                  <v:textbox style="mso-fit-shape-to-text:t" inset="0,0,0,0">
                    <w:txbxContent>
                      <w:p w:rsidR="009745C4" w:rsidRDefault="009745C4" w:rsidP="007A4A7B">
                        <w:r>
                          <w:rPr>
                            <w:rFonts w:ascii="Arial" w:hAnsi="Arial" w:cs="Arial"/>
                            <w:color w:val="000000"/>
                            <w:sz w:val="8"/>
                            <w:szCs w:val="8"/>
                          </w:rPr>
                          <w:t>LEE</w:t>
                        </w:r>
                      </w:p>
                    </w:txbxContent>
                  </v:textbox>
                </v:rect>
                <v:rect id="Rectangle 590" o:spid="_x0000_s1167" style="position:absolute;left:14154;top:38119;width:1162;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mno8MA&#10;AADdAAAADwAAAGRycy9kb3ducmV2LnhtbESPzWrDMBCE74G+g9hCb7EcH4LjRgkhEEhDL3HyAIu1&#10;/qHSykhq7L59VSjkOMzMN8x2P1sjHuTD4FjBKstBEDdOD9wpuN9OyxJEiMgajWNS8EMB9ruXxRYr&#10;7Sa+0qOOnUgQDhUq6GMcKylD05PFkLmROHmt8xZjkr6T2uOU4NbIIs/X0uLAaaHHkY49NV/1t1Ug&#10;b/VpKmvjc3cp2k/zcb625JR6e50P7yAizfEZ/m+ftYKiXG3g7016An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Vmno8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PIKE</w:t>
                        </w:r>
                      </w:p>
                    </w:txbxContent>
                  </v:textbox>
                </v:rect>
                <v:shape id="Freeform 591" o:spid="_x0000_s1168" style="position:absolute;left:14109;top:38144;width:1423;height:578;visibility:visible;mso-wrap-style:square;v-text-anchor:top" coordsize="224,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5Y0MAA&#10;AADdAAAADwAAAGRycy9kb3ducmV2LnhtbERPy4rCMBTdC/5DuII7TS3oSMcooijizhfo7pLcaTvT&#10;3JQmav17sxBmeTjv2aK1lXhQ40vHCkbDBASxdqbkXMH5tBlMQfiAbLByTApe5GEx73ZmmBn35AM9&#10;jiEXMYR9hgqKEOpMSq8LsuiHriaO3I9rLIYIm1yaBp8x3FYyTZKJtFhybCiwplVB+u94twpWqbxu&#10;K+f4pkeX9WV88l/7X61Uv9cuv0EEasO/+OPeGQXpNI3745v4BOT8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5Y0MAAAADdAAAADwAAAAAAAAAAAAAAAACYAgAAZHJzL2Rvd25y&#10;ZXYueG1sUEsFBgAAAAAEAAQA9QAAAIUDAAAAAA==&#10;" path="m,76l,15,,13,,11,2,9,2,7,4,4,7,2r2,l11,r2,l15,,40,r3,l45,r2,2l49,2r6,5l57,9r2,2l62,15r,-2l62,11,64,9r,-2l66,4,68,2r2,l72,r2,l76,,89,r2,l93,r2,2l97,r3,l102,r10,l114,r2,l119,2r2,l123,4r2,3l127,4r2,-2l131,2,133,r2,l138,r12,l152,r2,l154,2,157,r2,l161,r48,l211,r3,l216,2r2,l220,4r2,3l222,9r2,2l224,13r,2l224,28r,2l224,32r-2,l224,34r,2l224,38r,13l224,53r,2l222,57r2,2l224,62r,2l224,76r,2l224,81r-2,2l222,85r-2,2l218,89r-2,l214,91r-3,l209,91r-48,l159,91r-2,l154,89r,2l152,91r-2,l138,91r-3,l133,91r-2,-2l129,89r-2,-2l127,85r-2,l123,87r-2,2l119,89r-3,2l114,91r-2,l102,91r-2,l97,91,95,89r-2,2l91,91r-2,l76,91r-2,l72,91,70,89r-2,l66,87,64,85r,-2l62,81r,-3l62,76r,-23l62,55r-3,2l57,59r-2,l45,64r-2,2l43,76r,2l43,81r-3,2l40,85r-2,2l36,89r-2,l32,91r-2,l28,91r-13,l13,91r-2,l9,89r-2,l4,87,2,85r,-2l,81,,78,,76xm142,45r4,4l146,38r-4,7xe" stroked="f">
                  <v:path arrowok="t" o:connecttype="custom" o:connectlocs="0,4436626;806790,2823308;3630556,806659;5244136,0;17345989,0;18959569,806659;22993520,3629967;25010496,6049945;25817286,3629967;26624076,1613319;28237656,806659;30658027,0;37515743,0;40339509,0;45987040,0;48004016,806659;50424386,2823308;52037967,806659;54458337,0;61316054,0;63333029,0;84309574,0;87133339,806659;88746920,1613319;90360500,4436626;90360500,11293231;89553710,12906549;90360500,15326527;90360500,22183132;90360500,25006440;90360500,31459714;89553710,33476363;87940129,35896341;86326549,36703000;64946609,36703000;62122844,36703000;60509263,36703000;53651547,36703000;51231176,35089681;50424386,34283022;48004016,35896341;45987040,36703000;40339509,36703000;37515743,36703000;30658027,36703000;28237656,35896341;26624076,35089681;25817286,33476363;25010496,30653055;23800310,22989791;22186730,23796451;17345989,30653055;16135804,33476363;15329013,35089681;12908643,36703000;6050926,36703000;3630556,35896341;1613580,35089681;806790,33476363;0,30653055" o:connectangles="0,0,0,0,0,0,0,0,0,0,0,0,0,0,0,0,0,0,0,0,0,0,0,0,0,0,0,0,0,0,0,0,0,0,0,0,0,0,0,0,0,0,0,0,0,0,0,0,0,0,0,0,0,0,0,0,0,0,0,0"/>
                  <o:lock v:ext="edit" verticies="t"/>
                </v:shape>
                <v:rect id="Rectangle 592" o:spid="_x0000_s1169" style="position:absolute;left:14154;top:38119;width:1162;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NhGMIA&#10;AADdAAAADwAAAGRycy9kb3ducmV2LnhtbESP3YrCMBSE74V9h3AWvNPUXkjpGmVZEFS8se4DHJrT&#10;HzY5KUm09e2NIOzlMDPfMJvdZI24kw+9YwWrZQaCuHa651bB73W/KECEiKzROCYFDwqw237MNlhq&#10;N/KF7lVsRYJwKFFBF+NQShnqjiyGpRuIk9c4bzEm6VupPY4Jbo3Ms2wtLfacFjoc6Kej+q+6WQXy&#10;Wu3HojI+c6e8OZvj4dKQU2r+OX1/gYg0xf/wu33QCvIiX8HrTXoCcvs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2EYwgAAAN0AAAAPAAAAAAAAAAAAAAAAAJgCAABkcnMvZG93&#10;bnJldi54bWxQSwUGAAAAAAQABAD1AAAAhwMAAAAA&#10;" filled="f" stroked="f">
                  <v:textbox style="mso-fit-shape-to-text:t" inset="0,0,0,0">
                    <w:txbxContent>
                      <w:p w:rsidR="009745C4" w:rsidRDefault="009745C4" w:rsidP="007A4A7B">
                        <w:r>
                          <w:rPr>
                            <w:rFonts w:ascii="Arial" w:hAnsi="Arial" w:cs="Arial"/>
                            <w:color w:val="000000"/>
                            <w:sz w:val="8"/>
                            <w:szCs w:val="8"/>
                          </w:rPr>
                          <w:t>PIKE</w:t>
                        </w:r>
                      </w:p>
                    </w:txbxContent>
                  </v:textbox>
                </v:rect>
                <v:rect id="Rectangle 593" o:spid="_x0000_s1170" style="position:absolute;left:40208;top:16376;width:1187;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H/b8MA&#10;AADdAAAADwAAAGRycy9kb3ducmV2LnhtbESPzWrDMBCE74G+g9hCbolcHYJxooRSCKSllzh5gMVa&#10;/1BpZSQ1dt++CgRyHGbmG2Z3mJ0VNwpx8KzhbV2AIG68GbjTcL0cVyWImJANWs+k4Y8iHPYvix1W&#10;xk98pludOpEhHCvU0Kc0VlLGpieHce1H4uy1PjhMWYZOmoBThjsrVVFspMOB80KPI3301PzUv06D&#10;vNTHqaxtKPyXar/t5+ncktd6+Tq/b0EkmtMz/GifjAZVKgX3N/kJyP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H/b8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WILL</w:t>
                        </w:r>
                      </w:p>
                    </w:txbxContent>
                  </v:textbox>
                </v:rect>
                <v:shape id="Freeform 594" o:spid="_x0000_s1171" style="position:absolute;left:40106;top:16402;width:1499;height:577;visibility:visible;mso-wrap-style:square;v-text-anchor:top" coordsize="23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F6VcMA&#10;AADdAAAADwAAAGRycy9kb3ducmV2LnhtbESPQYvCMBSE78L+h/AW9iKaWqVINcqyKHpV97K3R/NM&#10;i81LaWLb/fdGEDwOM/MNs94OthYdtb5yrGA2TUAQF05XbBT8XvaTJQgfkDXWjknBP3nYbj5Ga8y1&#10;6/lE3TkYESHsc1RQhtDkUvqiJIt+6hri6F1dazFE2RqpW+wj3NYyTZJMWqw4LpTY0E9Jxe18twrG&#10;1Z+f+8WsN2M2WVfsTge3H5T6+hy+VyACDeEdfrWPWkG6TOfwfBOf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F6VcMAAADdAAAADwAAAAAAAAAAAAAAAACYAgAAZHJzL2Rv&#10;d25yZXYueG1sUEsFBgAAAAAEAAQA9QAAAIgDAAAAAA==&#10;" path="m,15r,l,12,,10,2,8,2,6,4,4,6,2r2,l10,r2,l14,,27,r2,l31,r2,2l35,2r3,2l40,2r2,l44,r2,l48,,67,r2,l71,r2,2l76,2r2,2l80,2r2,l84,r2,l88,r13,l103,r2,l107,2,109,r2,l114,r10,l126,r2,l130,2,133,r2,l137,r12,l152,r2,l156,2r2,l160,4r2,2l162,8r2,2l164,12r,3l164,48r7,l171,15r,-3l171,10r2,-2l173,6r2,-2l177,2r2,l181,r2,l185,r13,l200,r2,l204,2r3,l209,4r2,2l211,8r2,2l213,12r,3l213,48r8,l223,48r3,l228,50r2,l232,53r2,2l234,57r2,2l236,61r,2l236,76r,2l236,80r-2,2l234,84r-2,2l230,88r-2,l226,91r-3,l221,91r-36,l183,91r-2,l179,88r-2,3l175,91r-2,l137,91r-2,l133,91r-3,-3l128,91r-2,l124,91r-10,l111,91r-2,l107,88r-2,l103,86r-2,2l99,88r-2,3l95,91r-3,l73,91r-2,l69,91,67,88r-2,l63,86,61,84r,-2l59,80,57,74r,6l54,82r,2l52,86r-2,2l48,88r-2,3l44,91r-2,l23,91r-2,l19,91,16,88r-2,l12,86,10,84r,-2l8,80r,-2l,17,,15xe" stroked="f">
                  <v:path arrowok="t" o:connecttype="custom" o:connectlocs="0,4026319;1613331,1610527;3226661,805264;5646657,0;12503311,0;14116642,805264;16133305,805264;17746636,0;27023286,0;29443282,805264;31459945,1610527;33073275,805264;35493271,0;42349926,0;43963256,0;50013246,0;52433242,805264;55256570,0;62113225,0;63726555,805264;65339886,3221055;66146551,4831582;68969879,6039478;69776544,3221055;70583210,1610527;73003206,0;79859860,0;82279856,805264;84296519,1610527;85103184,3221055;85909850,6039478;91153174,19326330;92766504,20131593;94379835,22950016;95186500,24560544;95186500,31405286;94379835,33821077;92766504,35431604;89943176,36639500;73809871,36639500;72196540,35431604;69776544,36639500;53643239,36639500;50819911,36639500;44769922,36639500;43156591,35431604;41543261,34626341;39929930,35431604;37106602,36639500;27829951,36639500;25409956,34626341;24603290,33015813;22989960,32210549;20973297,34626341;19359966,35431604;16939970,36639500;7663320,36639500;5646657,35431604;4033326,33015813;3226661,31405286" o:connectangles="0,0,0,0,0,0,0,0,0,0,0,0,0,0,0,0,0,0,0,0,0,0,0,0,0,0,0,0,0,0,0,0,0,0,0,0,0,0,0,0,0,0,0,0,0,0,0,0,0,0,0,0,0,0,0,0,0,0,0,0"/>
                </v:shape>
                <v:rect id="Rectangle 595" o:spid="_x0000_s1172" style="position:absolute;left:40208;top:16376;width:1187;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TCgMMA&#10;AADdAAAADwAAAGRycy9kb3ducmV2LnhtbESPzWrDMBCE74G8g9hAb7FcU4JxooRSCCSllzh5gMVa&#10;/1BpZSQldt++KhRyHGbmG2Z3mK0RD/JhcKzgNctBEDdOD9wpuF2P6xJEiMgajWNS8EMBDvvlYoeV&#10;dhNf6FHHTiQIhwoV9DGOlZSh6cliyNxInLzWeYsxSd9J7XFKcGtkkecbaXHgtNDjSB89Nd/13SqQ&#10;1/o4lbXxufss2i9zPl1ackq9rOb3LYhIc3yG/9snraAoizf4e5Oe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TCgM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WILL</w:t>
                        </w:r>
                      </w:p>
                    </w:txbxContent>
                  </v:textbox>
                </v:rect>
                <v:rect id="Rectangle 596" o:spid="_x0000_s1173" style="position:absolute;left:41859;top:11976;width:1498;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hnG8MA&#10;AADdAAAADwAAAGRycy9kb3ducmV2LnhtbESPzWrDMBCE74G8g9hAb7FcQ4NxooRSCCSllzh5gMVa&#10;/1BpZSQldt++KhRyHGbmG2Z3mK0RD/JhcKzgNctBEDdOD9wpuF2P6xJEiMgajWNS8EMBDvvlYoeV&#10;dhNf6FHHTiQIhwoV9DGOlZSh6cliyNxInLzWeYsxSd9J7XFKcGtkkecbaXHgtNDjSB89Nd/13SqQ&#10;1/o4lbXxufss2i9zPl1ackq9rOb3LYhIc3yG/9snraAoizf4e5Oe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nhnG8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COOK</w:t>
                        </w:r>
                      </w:p>
                    </w:txbxContent>
                  </v:textbox>
                </v:rect>
                <v:shape id="Freeform 597" o:spid="_x0000_s1174" style="position:absolute;left:41738;top:11988;width:1880;height:578;visibility:visible;mso-wrap-style:square;v-text-anchor:top" coordsize="29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OiysYA&#10;AADdAAAADwAAAGRycy9kb3ducmV2LnhtbESPQWvCQBSE7wX/w/IEL6VuDFQkdRUVKoEiNKZQenvs&#10;PpNg9m3IbmP677tCocdhZr5h1tvRtmKg3jeOFSzmCQhi7UzDlYKP8vVpBcIHZIOtY1LwQx62m8nD&#10;GjPjblzQcA6ViBD2GSqoQ+gyKb2uyaKfu444ehfXWwxR9pU0Pd4i3LYyTZKltNhwXKixo0NN+nr+&#10;tgrey+cv/flWDo9c+NzsT7k+Fk6p2XTcvYAINIb/8F87NwrSVbqE+5v4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OiysYAAADdAAAADwAAAAAAAAAAAAAAAACYAgAAZHJz&#10;L2Rvd25yZXYueG1sUEsFBgAAAAAEAAQA9QAAAIsDAAAAAA==&#10;" path="m,46r,l,44,2,29r,-2l4,25r,-2l7,21,17,10,19,8r2,l34,2,36,r2,l40,r2,l45,r2,2l61,8r3,l66,10r2,2l68,14r8,15l78,21r2,-2l80,17r3,-3l85,12r2,l106,2,108,r2,l112,r2,l116,r2,2l131,8r2,l135,10r,2l142,19r,-2l144,14r2,-2l148,12,167,2,169,r2,l173,r3,l178,r2,2l192,8r3,l197,10r,2l205,23r2,l207,25r2,2l209,29r2,15l211,46r,2l209,65r,2l207,69r,3l205,74,195,84r-3,2l190,86r-2,2l186,88r-10,3l173,91r-2,l157,88r-3,l152,86r-2,l148,84r,-2l142,76r-9,8l131,86r-2,l127,88r-2,l114,91r-2,l110,91,97,88r-2,l93,86r-2,l89,84r,-2l80,72r-2,l78,69,76,67r,-4l68,78r,2l66,82r-2,2l61,84r-2,2l45,91r-3,l40,91r-2,l23,88r-2,l19,86r-2,l15,84,13,82,4,69r,-2l2,65r,-2l,48,,46xm218,76r,-62l218,12r,-2l220,8r,-2l222,4r2,-2l226,2,228,r2,l233,r12,l247,r2,l252,2r2,l256,4r2,2l260,4r2,-2l264,2,266,r2,l271,r10,l283,r2,l287,2r3,l292,4r2,2l294,8r2,2l296,12r,2l296,17r,2l294,21r,2l292,25,273,44r19,21l294,67r,2l296,72r,2l296,76r,2l296,80r-2,2l294,84r-2,2l290,88r-3,l285,91r-2,l281,91r-10,l268,91r-2,l264,88r-2,l260,86r-2,-2l256,86r-2,2l252,88r-3,3l247,91r-2,l233,91r-3,l228,91r-2,-3l224,88r-2,-2l220,84r,-2l218,80r,-2l218,76xe" stroked="f">
                  <v:path arrowok="t" o:connecttype="custom" o:connectlocs="806622,10889901;6856284,4033297;13712568,806659;16939054,0;24601959,3226637;27425135,5646615;32264865,7663264;35088041,4839956;44364189,0;47590676,806659;54446959,4033297;58076757,5646615;67352905,806659;70982703,0;77435676,3226637;83485338,9276582;84291959,11696560;84291959,26216429;83485338,29039736;76629054,34686352;69772770,36703000;62109865,35493011;59690000,33879692;52027095,34686352;45170811,36703000;38314527,35493011;35894662,33879692;30651622,27023088;26618514,33073033;23795338,34686352;16132432,36703000;7662905,34686352;5243041,33073033;806622,25409769;87921757,5646615;88728378,2419978;91148243,806659;98811149,0;101634324,806659;104054189,2419978;107280676,0;114136959,0;116960135,806659;118573378,3226637;119380000,6856604;118573378,8469923;118573378,27023088;119380000,29846396;118573378,33073033;117766757,34686352;114943581,36703000;108087297,36703000;104860811,34686352;103247568,34686352;99617770,36703000;91954865,36703000;89535000,34686352;87921757,32266374" o:connectangles="0,0,0,0,0,0,0,0,0,0,0,0,0,0,0,0,0,0,0,0,0,0,0,0,0,0,0,0,0,0,0,0,0,0,0,0,0,0,0,0,0,0,0,0,0,0,0,0,0,0,0,0,0,0,0,0,0,0"/>
                  <o:lock v:ext="edit" verticies="t"/>
                </v:shape>
                <v:rect id="Rectangle 598" o:spid="_x0000_s1175" style="position:absolute;left:41859;top:11976;width:1498;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Zc98MA&#10;AADdAAAADwAAAGRycy9kb3ducmV2LnhtbESPzWrDMBCE74G8g9hAb7FcHxrjRAmlEEhKL3HyAIu1&#10;/qHSykhK7L59VSjkOMzMN8zuMFsjHuTD4FjBa5aDIG6cHrhTcLse1yWIEJE1Gsek4IcCHPbLxQ4r&#10;7Sa+0KOOnUgQDhUq6GMcKylD05PFkLmROHmt8xZjkr6T2uOU4NbIIs/fpMWB00KPI3301HzXd6tA&#10;XuvjVNbG5+6zaL/M+XRpySn1sprftyAizfEZ/m+ftIKiLDbw9yY9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Zc98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COOK</w:t>
                        </w:r>
                      </w:p>
                    </w:txbxContent>
                  </v:textbox>
                </v:rect>
                <v:rect id="Rectangle 599" o:spid="_x0000_s1176" style="position:absolute;left:31934;top:27952;width:2120;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nIhb8A&#10;AADdAAAADwAAAGRycy9kb3ducmV2LnhtbERPy4rCMBTdD/gP4QruxtQupHSMIoLgiBurH3Bpbh9M&#10;clOSaDt/bxaCy8N5b3aTNeJJPvSOFayWGQji2umeWwX32/G7ABEiskbjmBT8U4Dddva1wVK7ka/0&#10;rGIrUgiHEhV0MQ6llKHuyGJYuoE4cY3zFmOCvpXa45jCrZF5lq2lxZ5TQ4cDHTqq/6qHVSBv1XEs&#10;KuMzd86bi/k9XRtySi3m0/4HRKQpfsRv90kryIs8zU1v0hOQ2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eciFvwAAAN0AAAAPAAAAAAAAAAAAAAAAAJgCAABkcnMvZG93bnJl&#10;di54bWxQSwUGAAAAAAQABAD1AAAAhAMAAAAA&#10;" filled="f" stroked="f">
                  <v:textbox style="mso-fit-shape-to-text:t" inset="0,0,0,0">
                    <w:txbxContent>
                      <w:p w:rsidR="009745C4" w:rsidRDefault="009745C4" w:rsidP="007A4A7B">
                        <w:r>
                          <w:rPr>
                            <w:rFonts w:ascii="Arial" w:hAnsi="Arial" w:cs="Arial"/>
                            <w:color w:val="000000"/>
                            <w:sz w:val="8"/>
                            <w:szCs w:val="8"/>
                          </w:rPr>
                          <w:t>MCLEAN</w:t>
                        </w:r>
                      </w:p>
                    </w:txbxContent>
                  </v:textbox>
                </v:rect>
                <v:shape id="Freeform 600" o:spid="_x0000_s1177" style="position:absolute;left:31826;top:27940;width:2432;height:558;visibility:visible;mso-wrap-style:square;v-text-anchor:top" coordsize="38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D3QcMA&#10;AADdAAAADwAAAGRycy9kb3ducmV2LnhtbESPwW7CMBBE70j9B2sr9QYOOVQ0YBBqacUV00tvq3hJ&#10;AvHasg0Jf48rVepxNDNvNKvNaHtxoxA7xwrmswIEce1Mx42C7+PndAEiJmSDvWNScKcIm/XTZIWV&#10;cQMf6KZTIzKEY4UK2pR8JWWsW7IYZ84TZ+/kgsWUZWikCThkuO1lWRSv0mLHeaFFT+8t1Rd9tQq+&#10;wsfxp47an/GyG+aHqEu/10q9PI/bJYhEY/oP/7X3RkG5KN/g901+An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D3QcMAAADdAAAADwAAAAAAAAAAAAAAAACYAgAAZHJzL2Rv&#10;d25yZXYueG1sUEsFBgAAAAAEAAQA9QAAAIgDAAAAAA==&#10;" path="m,74l,14,,12,,10,2,8,2,6,5,4,7,2r2,l11,r2,l15,,38,r2,l43,r2,2l47,2,49,r2,l53,,76,r3,l81,r2,2l85,2r2,2l89,6r,2l91,10r,-2l93,6r2,l98,4,110,r2,l114,r3,l119,r14,4l136,6r2,l140,8r2,2l142,12r4,7l146,14r,-2l146,10r2,-2l148,6r2,-2l152,2r3,l157,r2,l161,r13,l176,r2,l180,2r2,l184,4r2,2l186,8r2,2l188,12r,2l188,48r7,l195,14r,-2l195,10r2,-2l197,6r2,-2l201,2r2,l205,r2,l209,r51,l262,r2,l266,2r3,l271,4r2,-2l275,2,277,r2,l281,r15,l298,r2,l302,2r3,l307,4r2,2l309,8r8,21l317,14r,-2l317,10r2,-2l319,6r2,-2l324,2r2,l328,r2,l332,r13,l347,r2,l351,2,353,r2,l357,r11,l370,r2,l374,2r2,l378,4r3,2l381,8r2,2l383,12r,2l383,74r,2l383,78r-2,2l381,82r-3,2l376,86r-2,l372,88r-2,l368,88r-13,l353,88r-2,l351,86r-2,2l347,88r-2,l332,88r-2,l328,88r-2,-2l324,88r-3,l319,88r-10,l307,88r-2,l302,86r-2,l298,84r-2,-2l296,80,290,67r-7,13l283,82r-2,2l279,86r-2,l275,88r-2,l271,88r-11,l209,88r-2,l205,88r,-2l203,88r-2,l199,88r-38,l159,88r-2,l155,86r-3,l150,84r-2,-2l148,80r-2,-2l146,76r,-2l146,67r-4,9l142,78r-2,2l138,82r-2,l133,84r-14,4l117,88r-3,l112,88,98,86r-3,l93,84r-2,l89,82r-2,2l85,86r-2,l81,88r-2,l76,88r-12,l62,88r-3,l57,88r-23,l32,88r-2,l28,88r-13,l13,88r-2,l9,86r-2,l5,84,2,82r,-2l,78,,76,,74xe" stroked="f">
                  <v:path arrowok="t" o:connecttype="custom" o:connectlocs="0,4026477;2822517,805295;6048251,0;18144752,805295;21370486,0;33466987,805295;35886287,3221182;38305587,2415886;45966705,0;54837473,2415886;57256773,4831773;58869640,4026477;61288940,805295;64917890,0;72579008,805295;74998308,3221182;75804742,19327091;78627258,4026477;81046559,805295;84272292,0;107255645,805295;110884595,805295;119352146,0;122981097,805295;127819697,11676784;128626131,3221182;131448648,805295;139109765,0;142335499,0;149190183,0;152415916,1610591;154432000,4831773;154432000,31406523;151609483,34627705;148383749,35433000;141529065,34627705;133867948,35433000;130642214,35433000;123787530,35433000;120158580,33822409;114110329,32211818;111691029,34627705;104836345,35433000;82659426,34627705;64917890,35433000;61288940,34627705;58869640,31406523;57256773,30601227;54837473,33017114;45966705,35433000;37499154,33822409;34273420,34627705;30644470,35433000;22983352,35433000;11290068,35433000;3628950,34627705;806433,32211818" o:connectangles="0,0,0,0,0,0,0,0,0,0,0,0,0,0,0,0,0,0,0,0,0,0,0,0,0,0,0,0,0,0,0,0,0,0,0,0,0,0,0,0,0,0,0,0,0,0,0,0,0,0,0,0,0,0,0,0,0"/>
                </v:shape>
                <v:rect id="Rectangle 601" o:spid="_x0000_s1178" style="position:absolute;left:31934;top:27952;width:2120;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ZSXr8A&#10;AADdAAAADwAAAGRycy9kb3ducmV2LnhtbERPy4rCMBTdC/5DuAPuNJ0KQ6lGGQYER9xY/YBLc/vA&#10;5KYk0Xb+3iyEWR7Oe7ufrBFP8qF3rOBzlYEgrp3uuVVwux6WBYgQkTUax6TgjwLsd/PZFkvtRr7Q&#10;s4qtSCEcSlTQxTiUUoa6I4th5QbixDXOW4wJ+lZqj2MKt0bmWfYlLfacGjoc6Kej+l49rAJ5rQ5j&#10;URmfuVPenM3v8dKQU2rxMX1vQESa4r/47T5qBXmxTvvTm/QE5O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1lJevwAAAN0AAAAPAAAAAAAAAAAAAAAAAJgCAABkcnMvZG93bnJl&#10;di54bWxQSwUGAAAAAAQABAD1AAAAhAMAAAAA&#10;" filled="f" stroked="f">
                  <v:textbox style="mso-fit-shape-to-text:t" inset="0,0,0,0">
                    <w:txbxContent>
                      <w:p w:rsidR="009745C4" w:rsidRDefault="009745C4" w:rsidP="007A4A7B">
                        <w:r>
                          <w:rPr>
                            <w:rFonts w:ascii="Arial" w:hAnsi="Arial" w:cs="Arial"/>
                            <w:color w:val="000000"/>
                            <w:sz w:val="8"/>
                            <w:szCs w:val="8"/>
                          </w:rPr>
                          <w:t>MCLEAN</w:t>
                        </w:r>
                      </w:p>
                    </w:txbxContent>
                  </v:textbox>
                </v:rect>
                <v:rect id="Rectangle 602" o:spid="_x0000_s1179" style="position:absolute;left:31692;top:17932;width:2203;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r3xcMA&#10;AADdAAAADwAAAGRycy9kb3ducmV2LnhtbESPzWrDMBCE74G+g9hCb7EcB4Jxo4QQCKShlzh5gMVa&#10;/1BpZSQ1dt++KhRyHGbmG2a7n60RD/JhcKxgleUgiBunB+4U3G+nZQkiRGSNxjEp+KEA+93LYouV&#10;dhNf6VHHTiQIhwoV9DGOlZSh6cliyNxInLzWeYsxSd9J7XFKcGtkkecbaXHgtNDjSMeemq/62yqQ&#10;t/o0lbXxubsU7af5OF9bckq9vc6HdxCR5vgM/7fPWkFRrlfw9yY9Ab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r3xc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LASALLE</w:t>
                        </w:r>
                      </w:p>
                    </w:txbxContent>
                  </v:textbox>
                </v:rect>
                <v:shape id="Freeform 603" o:spid="_x0000_s1180" style="position:absolute;left:31680;top:17957;width:2508;height:565;visibility:visible;mso-wrap-style:square;v-text-anchor:top" coordsize="39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cxMYA&#10;AADdAAAADwAAAGRycy9kb3ducmV2LnhtbESPT2vCQBTE70K/w/IKvenGVFRiNtJKW7yIVMXzI/vy&#10;h2bfptmtRj+9Kwg9DjPzGyZd9qYRJ+pcbVnBeBSBIM6trrlUcNh/DucgnEfW2FgmBRdysMyeBikm&#10;2p75m047X4oAYZeggsr7NpHS5RUZdCPbEgevsJ1BH2RXSt3hOcBNI+MomkqDNYeFCltaVZT/7P6M&#10;gu1x8jG7ROMCDRbyupnFv6v3L6Venvu3BQhPvf8PP9prrSCev8ZwfxOegMx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cxMYAAADdAAAADwAAAAAAAAAAAAAAAACYAgAAZHJz&#10;L2Rvd25yZXYueG1sUEsFBgAAAAAEAAQA9QAAAIsDAAAAAA==&#10;" path="m,74l,15,,12,,10,2,8,2,6,4,4,6,2r3,l11,r2,l15,,25,r3,l30,r2,2l34,2r2,2l38,6r,2l40,10r,2l40,15r,33l44,48,61,8r,-2l63,4,66,2r2,l70,r2,l74,,89,r2,l93,r2,2l97,2r2,2l102,6r,2l104,10r,5l106,12r2,-2l116,4r2,l121,2r2,l137,r3,l142,r17,2l161,2r2,2l165,4r,2l175,15r3,l178,17r2,-7l182,8r,-2l184,4r2,-2l188,2,190,r2,l194,r15,l211,r2,l216,2r2,l220,4r2,2l222,4r2,-2l226,2,228,r2,l232,r13,l247,r2,l251,2r3,l256,4r2,2l258,8r2,2l260,12r,3l260,48r8,l268,15r,-3l268,10r2,-2l270,6r3,-2l275,2r2,l279,r2,l283,r11,l296,r2,l300,2r2,l304,4r2,2l306,8r2,2l308,12r,3l308,48r9,l317,15r,-3l317,10r2,-2l319,6r2,-2l323,2r2,l328,r2,l332,r48,l382,r3,l387,2r2,l391,4r2,2l393,8r2,2l395,12r,3l395,25r,2l395,29r-2,2l395,34r,2l395,38r,12l395,53r,2l393,57r2,2l395,61r,2l395,74r,2l395,78r-2,2l393,82r-2,2l389,86r-2,l385,89r-3,l380,89r-48,l330,89r-2,l325,86r-2,3l321,89r-2,l283,89r-2,l279,89r-2,-3l275,89r-2,l270,89r-38,l222,89r-2,l218,89r-2,-3l213,86r-2,-2l209,82r,-2l203,67r-6,13l197,82r-3,2l192,86r-2,l188,89r-2,l184,89r-11,l171,89r-2,l167,86r-2,l163,89r-2,l159,89r-15,l142,89,125,86r-2,l121,84r-3,2l116,86r-2,3l112,89r-2,l99,89r-2,l95,89,93,86r-2,l89,84,87,82r,-2l85,78,80,67,78,78r-2,2l76,82r-2,2l72,86r-2,l68,89r-2,l63,89r-12,l15,89r-2,l11,89,9,86r-3,l4,84,2,82r,-2l,78,,76,,74xe" stroked="f">
                  <v:path arrowok="t" o:connecttype="custom" o:connectlocs="0,4031180;2419109,806236;6047772,0;12901914,806236;15321023,3224944;16127392,19349663;25400643,1612472;29029306,0;37496187,0;41124851,2418708;42737590,4837416;48785362,806236;57252243,0;66525494,1612472;71766896,6853006;74186005,1612472;77411484,0;85878365,0;89507028,2418708;91926137,0;99586648,0;103215311,1612472;104828051,4837416;108053529,6046770;108859899,2418708;112488562,0;119342704,0;122568182,1612472;124180922,4837416;127809585,6046770;128615954,2418708;132244618,0;154016597,0;157645261,1612472;159258000,4837416;159258000,11690421;159258000,15318483;158451630,22977725;159258000,29830730;158451630,33055674;155226152,35877500;133050987,35877500;129422324,35877500;112488562,35877500;108859899,35877500;87894289,35877500;84265625,33055674;79427408,33055674;75798744,35877500;68944603,35877500;65719124,35877500;57252243,35877500;47575808,34668146;44350329,35877500;37496187,34668146;35077078,32249438;30642046,32249438;28222937,34668146;20562425,35877500;3628663,34668146;806370,32249438" o:connectangles="0,0,0,0,0,0,0,0,0,0,0,0,0,0,0,0,0,0,0,0,0,0,0,0,0,0,0,0,0,0,0,0,0,0,0,0,0,0,0,0,0,0,0,0,0,0,0,0,0,0,0,0,0,0,0,0,0,0,0,0,0"/>
                </v:shape>
                <v:rect id="Rectangle 604" o:spid="_x0000_s1181" style="position:absolute;left:31692;top:17932;width:2203;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TMKcMA&#10;AADdAAAADwAAAGRycy9kb3ducmV2LnhtbESP3WoCMRSE74W+QzhC7zTrCrJsjSKCYKU3rj7AYXP2&#10;hyYnS5K627c3hYKXw8x8w2z3kzXiQT70jhWslhkI4trpnlsF99tpUYAIEVmjcUwKfinAfvc222Kp&#10;3chXelSxFQnCoUQFXYxDKWWoO7IYlm4gTl7jvMWYpG+l9jgmuDUyz7KNtNhzWuhwoGNH9Xf1YxXI&#10;W3Uai8r4zF3y5st8nq8NOaXe59PhA0SkKb7C/+2zVpAX6zX8vUlPQO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TMKc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LASALLE</w:t>
                        </w:r>
                      </w:p>
                    </w:txbxContent>
                  </v:textbox>
                </v:rect>
                <v:rect id="Rectangle 605" o:spid="_x0000_s1182" style="position:absolute;left:28244;top:9721;width:1416;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1UXcMA&#10;AADdAAAADwAAAGRycy9kb3ducmV2LnhtbESP3WoCMRSE7wu+QzhC72rWrZRlNYoUBCveuPoAh83Z&#10;H0xOliR1t29vCoVeDjPzDbPZTdaIB/nQO1awXGQgiGune24V3K6HtwJEiMgajWNS8EMBdtvZywZL&#10;7Ua+0KOKrUgQDiUq6GIcSilD3ZHFsHADcfIa5y3GJH0rtccxwa2ReZZ9SIs9p4UOB/rsqL5X31aB&#10;vFaHsaiMz9wpb87m63hpyCn1Op/2axCRpvgf/msftYK8eF/B75v0BO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1UXc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OGLE</w:t>
                        </w:r>
                      </w:p>
                    </w:txbxContent>
                  </v:textbox>
                </v:rect>
                <v:shape id="Freeform 606" o:spid="_x0000_s1183" style="position:absolute;left:28194;top:9747;width:1727;height:578;visibility:visible;mso-wrap-style:square;v-text-anchor:top" coordsize="272,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IBocUA&#10;AADdAAAADwAAAGRycy9kb3ducmV2LnhtbESP3WrCQBSE7wu+w3IE7+pGpSVGVxFboQhF/HmAQ/aY&#10;jWbPhuwa49u7hYKXw8x8w8yXna1ES40vHSsYDRMQxLnTJRcKTsfNewrCB2SNlWNS8CAPy0XvbY6Z&#10;dnfeU3sIhYgQ9hkqMCHUmZQ+N2TRD11NHL2zayyGKJtC6gbvEW4rOU6ST2mx5LhgsKa1ofx6uFkF&#10;1XS6/f5qH6ubTTc7Hl3Mb9fulRr0u9UMRKAuvML/7R+tYJxOPuDvTX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8gGhxQAAAN0AAAAPAAAAAAAAAAAAAAAAAJgCAABkcnMv&#10;ZG93bnJldi54bWxQSwUGAAAAAAQABAD1AAAAigMAAAAA&#10;" path="m,46r,l,44,,42,6,21,8,19r,-2l11,15r2,-2l15,13,34,2,36,r2,l40,r2,l44,,57,4r2,2l61,6r2,2l65,10r3,7l80,4,82,2r2,l87,r2,l91,r31,l125,r2,l129,2r2,l133,4r13,15l146,15r,-2l146,10r2,-2l148,6r2,-2l152,2r2,l156,r2,l160,r13,l175,r2,l180,2r2,l184,4r2,2l186,8r2,2l188,13r,2l188,48r6,l194,15r,-2l194,10r2,-2l196,6r3,-2l201,2r2,l205,r2,l209,r49,l260,r2,l264,2r2,l268,4r2,2l270,8r2,2l272,13r,2l272,27r,2l272,32r-2,2l272,36r,2l272,40r,13l272,55r,2l270,59r2,l272,61r,2l272,76r,2l272,80r-2,2l270,84r-2,2l266,89r-2,l262,91r-2,l258,91r-49,l207,91r-2,l205,89r-2,2l201,91r-2,l160,91r-2,l156,91r-2,-2l152,89r-2,-3l148,84r,-2l146,80r,-2l146,76r,-2l133,86r-2,3l129,89r-2,2l125,91r-3,l91,91r-2,l87,91,84,89r-2,l80,86,70,76r-9,8l59,86r-2,l55,89r-2,l42,91r-2,l38,91,23,89r-2,l19,86r-2,l15,84r,-2l6,72r-2,l4,70,2,67r,-2l,48,,46xe" stroked="f">
                  <v:path arrowok="t" o:connecttype="custom" o:connectlocs="0,16939846;3225426,7663264;5241318,5243286;13708063,806659;16127132,0;22981164,1613319;24593877,2419978;26206590,4033297;33866978,806659;35882869,0;50397289,0;52816358,806659;58864033,7663264;58864033,4033297;60476746,1613319;62089460,806659;64508529,0;71362561,0;73378452,806659;74991165,3226637;75797522,5243286;78216592,6049945;79022949,3226637;80232483,1613319;82651553,0;104020004,0;106439074,806659;108051787,1613319;108858143,3226637;109664500,6049945;109664500,12906549;109664500,15326527;109664500,22183132;109664500,23796451;109664500,30653055;108858143,33073033;108051787,34686352;105632717,36703000;84264267,36703000;82651553,35896341;80232483,36703000;62895816,36703000;60476746,34686352;59670390,33073033;58864033,30653055;52816358,35896341;50397289,36703000;35882869,36703000;33866978,35896341;24593877,33879692;22981164,34686352;16933489,36703000;9273101,35896341;7660388,34686352;6047675,33073033;1612713,28233077;0,19359824" o:connectangles="0,0,0,0,0,0,0,0,0,0,0,0,0,0,0,0,0,0,0,0,0,0,0,0,0,0,0,0,0,0,0,0,0,0,0,0,0,0,0,0,0,0,0,0,0,0,0,0,0,0,0,0,0,0,0,0,0"/>
                </v:shape>
                <v:rect id="Rectangle 607" o:spid="_x0000_s1184" style="position:absolute;left:28244;top:9721;width:1416;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NvscMA&#10;AADdAAAADwAAAGRycy9kb3ducmV2LnhtbESP3WoCMRSE74W+QzgF7zTbFWTZGkUEQYs3rj7AYXP2&#10;hyYnS5K669s3QqGXw8x8w2x2kzXiQT70jhV8LDMQxLXTPbcK7rfjogARIrJG45gUPCnAbvs222Cp&#10;3chXelSxFQnCoUQFXYxDKWWoO7IYlm4gTl7jvMWYpG+l9jgmuDUyz7K1tNhzWuhwoENH9Xf1YxXI&#10;W3Uci8r4zH3lzcWcT9eGnFLz92n/CSLSFP/Df+2TVpAXqzW83qQn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3Nvsc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OGLE</w:t>
                        </w:r>
                      </w:p>
                    </w:txbxContent>
                  </v:textbox>
                </v:rect>
                <v:rect id="Rectangle 608" o:spid="_x0000_s1185" style="position:absolute;left:20224;top:22777;width:1441;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KKsMA&#10;AADdAAAADwAAAGRycy9kb3ducmV2LnhtbESP3WoCMRSE7wu+QzhC72rWLdhlNYoUBCveuPoAh83Z&#10;H0xOliR1t29vCoVeDjPzDbPZTdaIB/nQO1awXGQgiGune24V3K6HtwJEiMgajWNS8EMBdtvZywZL&#10;7Ua+0KOKrUgQDiUq6GIcSilD3ZHFsHADcfIa5y3GJH0rtccxwa2ReZatpMWe00KHA312VN+rb6tA&#10;XqvDWFTGZ+6UN2fzdbw05JR6nU/7NYhIU/wP/7WPWkFevH/A75v0BO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KKs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KNOX</w:t>
                        </w:r>
                      </w:p>
                    </w:txbxContent>
                  </v:textbox>
                </v:rect>
                <v:shape id="Freeform 609" o:spid="_x0000_s1186" style="position:absolute;left:20224;top:22745;width:1651;height:578;visibility:visible;mso-wrap-style:square;v-text-anchor:top" coordsize="260,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rufcEA&#10;AADdAAAADwAAAGRycy9kb3ducmV2LnhtbERPyarCMBTdC/5DuII7TVUc6DOKOIALFw6Pt74k97XV&#10;5qY0Uevfm4Xg8nDm+bKxpXhQ7QvHCgb9BASxdqbgTMHvZdebgfAB2WDpmBS8yMNy0W7NMTXuySd6&#10;nEMmYgj7FBXkIVSplF7nZNH3XUUcuX9XWwwR1pk0NT5juC3lMEkm0mLBsSHHitY56dv5bhVsjvqa&#10;/G1f2g+m1Wl/PGg5Xh+U6naa1Q+IQE34ij/uvVEwnI3i3PgmPg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K7n3BAAAA3QAAAA8AAAAAAAAAAAAAAAAAmAIAAGRycy9kb3du&#10;cmV2LnhtbFBLBQYAAAAABAAEAPUAAACGAwAAAAA=&#10;" path="m,76l,15,,13,,11,2,8,2,6,5,4,7,2r2,l11,r2,l15,,28,r2,l32,r2,2l36,2r2,2l41,6,43,4,45,2r2,l49,r2,l53,,64,r2,l68,r2,2l72,r2,l76,,87,r2,l91,r2,2l95,r3,l100,r12,l114,r3,l119,2r2,l123,4r2,2l125,8,142,2,144,r2,l148,r2,l152,r13,4l167,6r2,l171,8r,3l174,8r,-2l176,4r2,-2l180,2,182,r2,l186,r11,l199,r2,l203,2r2,l207,4r9,11l224,4r2,-2l228,2,231,r2,l235,r10,l248,r2,l252,2r2,l256,4r2,2l258,8r2,3l260,13r,2l260,17r,2l258,21r,2l241,46r15,22l258,68r,2l260,72r,2l260,76r,2l260,80r-2,2l258,84r-2,3l254,89r-2,l250,91r-2,l245,91r-10,l233,91r-2,l228,89r-2,l224,87,216,76r-9,11l205,89r-2,l201,91r-2,l197,91r-11,l184,91r-2,l180,89r-2,l176,87r-2,-3l174,82r-3,2l169,87r-2,l165,89r-2,l150,91r-2,l146,91,133,89r-2,l129,87r-2,l125,84r-2,3l121,89r-2,l117,91r-3,l112,91r-12,l98,91r-3,l93,89r-2,2l89,91r-2,l76,91r-2,l72,91,70,89r-2,2l66,91r-2,l51,91r-2,l47,91,45,89r-2,l41,87,38,84r,3l36,89r-2,l32,91r-2,l28,91r-13,l13,91r-2,l9,89r-2,l5,87,2,84r,-2l,80,,78,,76xm55,42r7,9l62,38r-7,4xm186,40r2,2l188,44r,2l188,49r,2l190,46r-4,-6xe" stroked="f">
                  <v:path arrowok="t" o:connecttype="custom" o:connectlocs="806450,3226637;2822575,806659;5241925,0;12903200,0;15322550,1613319;18951575,806659;21370925,0;28225750,806659;35080575,0;37499925,806659;45161200,0;48790225,806659;50403125,3226637;58870850,0;61290200,0;68951475,3226637;70161150,2419978;72580500,806659;74999850,0;81854675,806659;87096600,6049945;91935300,806659;98790125,0;101612700,806659;104032050,3226637;104838500,6049945;104032050,8469923;104032050,27426418;104838500,29846396;104838500,32266374;103225600,35089681;99999800,36703000;93951425,36703000;91128850,35896341;82661125,35896341;80241775,36703000;73386950,36703000;70967600,35089681;68951475,33879692;66532125,35896341;58870850,36703000;52016025,35089681;49596675,35089681;47177325,36703000;39516050,36703000;36693475,36703000;29838650,36703000;26612850,36703000;18951575,36703000;16532225,35089681;13709650,35896341;11290300,36703000;3629025,35896341;806450,33879692;0,30653055;75806300,16939846;75806300,20569813" o:connectangles="0,0,0,0,0,0,0,0,0,0,0,0,0,0,0,0,0,0,0,0,0,0,0,0,0,0,0,0,0,0,0,0,0,0,0,0,0,0,0,0,0,0,0,0,0,0,0,0,0,0,0,0,0,0,0,0,0"/>
                  <o:lock v:ext="edit" verticies="t"/>
                </v:shape>
                <v:rect id="Rectangle 610" o:spid="_x0000_s1187" style="position:absolute;left:20224;top:22777;width:1441;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z7w8QA&#10;AADdAAAADwAAAGRycy9kb3ducmV2LnhtbESPzWrDMBCE74W+g9hCbo1cF4rrRjGhYEhDL3HyAIu1&#10;/iHSykhq7L59FCj0OMzMN8ymWqwRV/JhdKzgZZ2BIG6dHrlXcD7VzwWIEJE1Gsek4JcCVNvHhw2W&#10;2s18pGsTe5EgHEpUMMQ4lVKGdiCLYe0m4uR1zluMSfpeao9zglsj8yx7kxZHTgsDTvQ5UHtpfqwC&#10;eWrquWiMz9wh777N1/7YkVNq9bTsPkBEWuJ/+K+91wry4vUd7m/SE5D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s+8PEAAAA3QAAAA8AAAAAAAAAAAAAAAAAmAIAAGRycy9k&#10;b3ducmV2LnhtbFBLBQYAAAAABAAEAPUAAACJAwAAAAA=&#10;" filled="f" stroked="f">
                  <v:textbox style="mso-fit-shape-to-text:t" inset="0,0,0,0">
                    <w:txbxContent>
                      <w:p w:rsidR="009745C4" w:rsidRDefault="009745C4" w:rsidP="007A4A7B">
                        <w:r>
                          <w:rPr>
                            <w:rFonts w:ascii="Arial" w:hAnsi="Arial" w:cs="Arial"/>
                            <w:color w:val="000000"/>
                            <w:sz w:val="8"/>
                            <w:szCs w:val="8"/>
                          </w:rPr>
                          <w:t>KNOX</w:t>
                        </w:r>
                      </w:p>
                    </w:txbxContent>
                  </v:textbox>
                </v:rect>
                <v:rect id="Rectangle 611" o:spid="_x0000_s1188" style="position:absolute;left:11131;top:33883;width:1809;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AhI78A&#10;AADdAAAADwAAAGRycy9kb3ducmV2LnhtbERPy4rCMBTdC/5DuAPuNJ0iQ6lGGQYER9xY/YBLc/vA&#10;5KYk0Xb+3iyEWR7Oe7ufrBFP8qF3rOBzlYEgrp3uuVVwux6WBYgQkTUax6TgjwLsd/PZFkvtRr7Q&#10;s4qtSCEcSlTQxTiUUoa6I4th5QbixDXOW4wJ+lZqj2MKt0bmWfYlLfacGjoc6Kej+l49rAJ5rQ5j&#10;URmfuVPenM3v8dKQU2rxMX1vQESa4r/47T5qBXmxTvvTm/QE5O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0CEjvwAAAN0AAAAPAAAAAAAAAAAAAAAAAJgCAABkcnMvZG93bnJl&#10;di54bWxQSwUGAAAAAAQABAD1AAAAhAMAAAAA&#10;" filled="f" stroked="f">
                  <v:textbox style="mso-fit-shape-to-text:t" inset="0,0,0,0">
                    <w:txbxContent>
                      <w:p w:rsidR="009745C4" w:rsidRDefault="009745C4" w:rsidP="007A4A7B">
                        <w:r>
                          <w:rPr>
                            <w:rFonts w:ascii="Arial" w:hAnsi="Arial" w:cs="Arial"/>
                            <w:color w:val="000000"/>
                            <w:sz w:val="8"/>
                            <w:szCs w:val="8"/>
                          </w:rPr>
                          <w:t>ADAMS</w:t>
                        </w:r>
                      </w:p>
                    </w:txbxContent>
                  </v:textbox>
                </v:rect>
                <v:shape id="Freeform 612" o:spid="_x0000_s1189" style="position:absolute;left:11010;top:33896;width:2204;height:559;visibility:visible;mso-wrap-style:square;v-text-anchor:top" coordsize="34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Gr8UA&#10;AADdAAAADwAAAGRycy9kb3ducmV2LnhtbESPS2vCQBSF94X+h+EK3elE6UPTjKKi1I0FH4suL5lr&#10;Hs3cCZkxif/eKQhdHr7z4CSL3lSipcYVlhWMRxEI4tTqgjMF59N2OAXhPLLGyjIpuJGDxfz5KcFY&#10;244P1B59JkIJuxgV5N7XsZQuzcmgG9maOLCLbQz6IJtM6ga7UG4qOYmid2mw4LCQY03rnNLf49Uo&#10;6H407b+WWXn7+N68zQLZtOVKqZdBv/wE4an3/+ZHeqcVTKavY/h7E56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8UavxQAAAN0AAAAPAAAAAAAAAAAAAAAAAJgCAABkcnMv&#10;ZG93bnJldi54bWxQSwUGAAAAAAQABAD1AAAAigMAAAAA&#10;" path="m,74r,l,71,,69,2,67,26,8r,-2l28,4,30,2r2,l34,r2,l38,,53,r2,l57,r3,2l62,2r2,2l66,6r,2l74,29r,-15l74,12r,-2l76,8r,-2l79,4,81,2r2,l85,r2,l89,r21,l112,r2,l117,2r2,l121,4r15,15l138,21r,2l140,25r,2l140,29,148,8r,-2l150,4r2,-2l155,2,157,r2,l161,r15,l178,r2,l182,2r2,l186,4r2,2l188,4r2,-2l193,2,195,r2,l199,r23,l224,r2,l228,2r3,l233,r2,l237,r23,l262,r2,l266,2r3,l271,4r2,2l273,8r4,-4l279,4r2,-2l283,2,298,r2,l302,r17,2l321,2r3,2l326,4r,2l336,14r2,l340,16r,3l343,21r4,12l347,35r,3l347,40r,2l345,44r,2l347,52r,3l347,57r,2l345,69r,2l343,74r,2l340,78r-2,2l328,86r-2,l324,88r-3,l319,88r-14,l302,88,285,86r-2,l281,84r-2,l273,80r,2l271,84r-2,2l266,86r-2,2l262,88r-2,l247,88r-2,l243,88r-2,l239,88r-21,l216,88r-2,l212,88r-13,l186,88r-2,l182,88r-2,-2l178,86r-2,-2l174,82r,-2l171,78,169,67r-4,11l163,80r,2l161,84r-2,2l157,86r-2,2l152,88r-2,l138,88r-2,l133,88r-2,-2l129,86r-2,-2l125,82r,-2l121,84r-2,2l117,86r-3,2l112,88r-2,l89,88r-2,l85,88,83,86r-2,2l79,88r-3,l64,88r-2,l60,88,57,86r-2,l53,84,51,82r,-2l49,78,47,67,43,78r-3,2l40,82r-2,2l36,86r-2,l32,88r-2,l28,88r-13,l13,88r-2,l9,86r-2,l5,84,2,82r,-2l,78,,76,,74xe" stroked="f">
                  <v:path arrowok="t" o:connecttype="custom" o:connectlocs="10486467,3226955;11293118,1613477;14519723,0;22989562,0;25812841,1613477;29846098,11697710;30652749,3226955;32669378,806739;35895983,0;47189101,806739;48802403,1613477;56465591,10084233;59692196,3226955;61305499,806739;64935429,0;73405268,806739;75825222,2420216;77841850,806739;89538294,0;93168225,806739;95588179,0;107284622,806739;110107902,2420216;113334507,806739;121804346,0;130677510,1613477;137130720,6453909;139954000,13311188;139954000,16134773;139954000,20975205;139954000,23798790;138340697,29849330;136324069,32269545;129467533,35496500;114947810,34689761;110107902,32269545;108494599,34689761;104864669,35496500;98008133,35496500;87118340,35496500;75018571,35496500;71791965,34689761;70178663,32269545;65742081,33076284;63322127,34689761;55658939,35496500;52835660,34689761;50415706,32269545;45979124,35496500;35089331,35496500;32669378,35496500;25006190,35496500;21376259,33883023;19762957,31462807;15326375,33883023;12906421,35496500;5243233,35496500;2823280,34689761;806651,32269545" o:connectangles="0,0,0,0,0,0,0,0,0,0,0,0,0,0,0,0,0,0,0,0,0,0,0,0,0,0,0,0,0,0,0,0,0,0,0,0,0,0,0,0,0,0,0,0,0,0,0,0,0,0,0,0,0,0,0,0,0,0,0"/>
                </v:shape>
                <v:rect id="Rectangle 613" o:spid="_x0000_s1190" style="position:absolute;left:11131;top:33883;width:1809;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4az8MA&#10;AADdAAAADwAAAGRycy9kb3ducmV2LnhtbESPzWrDMBCE74G8g9hAb7FcU4JxooRSCCSllzh5gMVa&#10;/1BpZSQldt++KhRyHGbmG2Z3mK0RD/JhcKzgNctBEDdOD9wpuF2P6xJEiMgajWNS8EMBDvvlYoeV&#10;dhNf6FHHTiQIhwoV9DGOlZSh6cliyNxInLzWeYsxSd9J7XFKcGtkkecbaXHgtNDjSB89Nd/13SqQ&#10;1/o4lbXxufss2i9zPl1ackq9rOb3LYhIc3yG/9snraAo3wr4e5Oe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4az8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ADAMS</w:t>
                        </w:r>
                      </w:p>
                    </w:txbxContent>
                  </v:textbox>
                </v:rect>
                <v:rect id="Rectangle 614" o:spid="_x0000_s1191" style="position:absolute;left:20681;top:17824;width:1784;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K/VMMA&#10;AADdAAAADwAAAGRycy9kb3ducmV2LnhtbESP3WoCMRSE7wu+QzhC72rWrZRlNYoUBCveuPoAh83Z&#10;H0xOliR1t29vCoVeDjPzDbPZTdaIB/nQO1awXGQgiGune24V3K6HtwJEiMgajWNS8EMBdtvZywZL&#10;7Ua+0KOKrUgQDiUq6GIcSilD3ZHFsHADcfIa5y3GJH0rtccxwa2ReZZ9SIs9p4UOB/rsqL5X31aB&#10;vFaHsaiMz9wpb87m63hpyCn1Op/2axCRpvgf/msftYK8WL3D75v0BO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K/VM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HENRY</w:t>
                        </w:r>
                      </w:p>
                    </w:txbxContent>
                  </v:textbox>
                </v:rect>
                <v:shape id="Freeform 615" o:spid="_x0000_s1192" style="position:absolute;left:20681;top:17792;width:2052;height:578;visibility:visible;mso-wrap-style:square;v-text-anchor:top" coordsize="323,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jj7ccA&#10;AADdAAAADwAAAGRycy9kb3ducmV2LnhtbESPQWvCQBSE7wX/w/IEb7pR0hpSVylVoUVaUAvt8Zl9&#10;JsHs25Dd6vrv3YLQ4zAz3zCzRTCNOFPnassKxqMEBHFhdc2lgq/9epiBcB5ZY2OZFFzJwWLee5hh&#10;ru2Ft3Te+VJECLscFVTet7mUrqjIoBvZljh6R9sZ9FF2pdQdXiLcNHKSJE/SYM1xocKWXisqTrtf&#10;o6DYpPvpx2P2vrr6Jv0+LAN+/gSlBv3w8gzCU/D/4Xv7TSuYZGkKf2/iE5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44+3HAAAA3QAAAA8AAAAAAAAAAAAAAAAAmAIAAGRy&#10;cy9kb3ducmV2LnhtbFBLBQYAAAAABAAEAPUAAACMAwAAAAA=&#10;" path="m,76l,15,,13,,11,2,9,2,7,4,5,7,3r2,l11,r2,l15,,28,r2,l32,r2,3l36,r2,l40,,53,r2,l57,r2,3l61,3r3,2l66,7r,-2l68,3r2,l72,r2,l76,r49,l127,r2,l131,3,133,r2,l137,r13,l152,r2,l156,3,159,r2,l163,r10,l176,r2,l180,3r2,l184,5r2,2l186,9r,-2l188,5r2,-2l192,3,195,r2,l199,r23,l224,r2,l235,3r2,2l239,3r2,l243,r2,l247,r11,l260,r2,l264,3r2,l268,5r3,2l277,17,283,7r2,-2l287,3r3,l292,r2,l296,r13,l311,r2,l315,3r2,l319,5r2,2l321,9r2,2l323,13r,2l323,17r,2l321,22r,2l298,55r,21l298,79r,2l296,83r,2l294,87r-2,2l290,89r-3,2l285,91r-2,l273,91r-2,l268,91r-2,-2l264,89r-2,-2l260,85r,-2l260,81r-2,2l258,85r-2,2l254,89r-2,l249,91r-2,l245,91r-12,l230,91r-2,l226,89r-2,l222,87r-2,2l218,89r-2,2l214,91r-3,l199,91r-2,l195,91r-3,-2l190,89r-2,-2l186,85r,-2l186,85r-2,2l182,89r-2,l178,91r-2,l173,91r-12,l159,91r-3,l156,89r-2,2l152,91r-2,l137,91r-2,l133,91r-2,-2l129,91r-2,l125,91r-49,l74,91r-2,l70,89r-2,l66,87r,-2l64,87r-3,2l59,89r-2,2l55,91r-2,l40,91r-2,l36,91,34,89r-2,2l30,91r-2,l15,91r-2,l11,91,9,89r-2,l4,87,2,85r,-2l,81,,79,,76xm247,49r,l247,51r2,2l249,55r9,15l258,55,247,43r,6xe" stroked="f">
                  <v:path arrowok="t" o:connecttype="custom" o:connectlocs="806824,3629967;2823882,1209989;5244353,0;12909176,0;16136471,0;23801294,1209989;26625176,2823308;28238824,1209989;50426471,0;53653765,0;61318588,0;64142471,0;71000471,0;74227765,2016648;75841412,2016648;78665294,0;90364235,0;95608588,2016648;98029059,0;104887059,0;107307529,1209989;114165529,2823308;116989412,1209989;124654235,0;127074706,1209989;129495176,3629967;130302000,6049945;129495176,8873253;120216706,32669703;118603059,35089681;115779176,36703000;109324588,36703000;105693882,35089681;104887059,32669703;103273412,35089681;100449529,36703000;92784706,36703000;90364235,35896341;87943765,35896341;85119882,36703000;77455059,35896341;75034588,34283022;73420941,35896341;69790235,36703000;62932235,35896341;55267412,36703000;52040118,36703000;29852471,36703000;27432000,35896341;24608118,35896341;22187647,36703000;14522824,36703000;11295529,36703000;3630706,35896341;806824,34283022;0,31863044;100449529,22183132" o:connectangles="0,0,0,0,0,0,0,0,0,0,0,0,0,0,0,0,0,0,0,0,0,0,0,0,0,0,0,0,0,0,0,0,0,0,0,0,0,0,0,0,0,0,0,0,0,0,0,0,0,0,0,0,0,0,0,0,0"/>
                  <o:lock v:ext="edit" verticies="t"/>
                </v:shape>
                <v:rect id="Rectangle 616" o:spid="_x0000_s1193" style="position:absolute;left:20681;top:17824;width:1784;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eCu8MA&#10;AADdAAAADwAAAGRycy9kb3ducmV2LnhtbESP3WoCMRSE7wu+QzhC72rWpZZlNYoUBCveuPoAh83Z&#10;H0xOliR1t29vCoVeDjPzDbPZTdaIB/nQO1awXGQgiGune24V3K6HtwJEiMgajWNS8EMBdtvZywZL&#10;7Ua+0KOKrUgQDiUq6GIcSilD3ZHFsHADcfIa5y3GJH0rtccxwa2ReZZ9SIs9p4UOB/rsqL5X31aB&#10;vFaHsaiMz9wpb87m63hpyCn1Op/2axCRpvgf/msftYK8eF/B75v0BO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eCu8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HENRY</w:t>
                        </w:r>
                      </w:p>
                    </w:txbxContent>
                  </v:textbox>
                </v:rect>
                <v:rect id="Rectangle 617" o:spid="_x0000_s1194" style="position:absolute;left:40976;top:24841;width:2546;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czMMA&#10;AADdAAAADwAAAGRycy9kb3ducmV2LnhtbESP3WoCMRSE74W+QzgF7zTbRWTZGkUEQYs3rj7AYXP2&#10;hyYnS5K669s3QqGXw8x8w2x2kzXiQT70jhV8LDMQxLXTPbcK7rfjogARIrJG45gUPCnAbvs222Cp&#10;3chXelSxFQnCoUQFXYxDKWWoO7IYlm4gTl7jvMWYpG+l9jgmuDUyz7K1tNhzWuhwoENH9Xf1YxXI&#10;W3Uci8r4zH3lzcWcT9eGnFLz92n/CSLSFP/Df+2TVpAXqzW83qQn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UczM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IROQUOIS</w:t>
                        </w:r>
                      </w:p>
                    </w:txbxContent>
                  </v:textbox>
                </v:rect>
                <v:shape id="Freeform 618" o:spid="_x0000_s1195" style="position:absolute;left:40963;top:24841;width:2896;height:590;visibility:visible;mso-wrap-style:square;v-text-anchor:top" coordsize="456,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ibXsYA&#10;AADdAAAADwAAAGRycy9kb3ducmV2LnhtbESPQYvCMBSE7wv+h/AEb2uqSJVqFBVWhL24tiDeHs2z&#10;LTYvpclq3V9vhAWPw8x8wyxWnanFjVpXWVYwGkYgiHOrKy4UZOnX5wyE88gaa8uk4EEOVsvexwIT&#10;be/8Q7ejL0SAsEtQQel9k0jp8pIMuqFtiIN3sa1BH2RbSN3iPcBNLcdRFEuDFYeFEhvalpRfj79G&#10;wWaanc7Z3zY9HfZ0jl18+N6lhVKDfreeg/DU+Xf4v73XCsazyRReb8ITkM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ibXsYAAADdAAAADwAAAAAAAAAAAAAAAACYAgAAZHJz&#10;L2Rvd25yZXYueG1sUEsFBgAAAAAEAAQA9QAAAIsDAAAAAA==&#10;" path="m31,90r-2,l27,90r-13,l12,90r-2,l8,88r-2,l4,86,2,84r,-2l,80,,78,,76,,14,,12,,10,2,8,2,6,4,4,6,2r2,l10,r2,l14,,27,r2,l31,r3,2l34,r2,l38,,63,r2,l67,r7,2l76,4r2,l80,6r2,2l84,12r2,-2l88,10,105,2,107,r3,l112,r2,l116,r13,4l131,6r2,l135,8r,2l143,21r2,l145,23r3,2l148,31r2,-6l152,23r,-2l158,10r2,-2l162,6r2,l167,4,181,r2,l186,r2,l190,r12,4l205,6r2,l209,8r,2l217,21r2,l219,23r,-9l219,12r,-2l221,8r,-2l224,4r2,-2l228,2,230,r2,l234,r11,l247,r2,l251,2,253,r2,l257,r13,l272,r2,l276,2r3,l281,4r2,2l283,8r2,2l285,12r,2l285,29r2,-10l289,16r,-2l291,12r2,-2l295,10,312,2,314,r3,l319,r2,l323,r13,4l338,6r2,l342,8r,2l350,21r2,l352,23r,-9l352,12r,-2l355,8r,-2l357,4r2,-2l361,2,363,r2,l367,r13,l382,r2,l386,2r2,l390,2,407,r2,l412,r2,l431,4r2,2l435,6r,2l445,16r2,l450,19r,2l454,31r2,2l456,35r,3l456,40r,2l454,44r,2l452,48r2,4l456,54r,3l456,59r,2l456,63r-2,2l450,74r,2l447,78r-2,2l435,86r-2,l431,88r-3,l414,90r-2,l409,90,393,88r-3,l388,86r,2l386,88r-2,2l382,90r-2,l367,90r-2,l363,90r-2,-2l359,88r-2,-2l355,84r,-2l352,80r,-2l352,76r,-9l352,69r-2,l342,80r,2l340,84r-2,l336,86r-13,4l321,90r-2,l317,90r-3,l302,86r-2,-2l298,84r-3,-2l295,80,287,69r-2,l285,67r-2,-2l283,63r,4l283,69r-2,2l281,74r-7,8l272,84r-2,2l268,86r-2,2l264,88r-11,2l251,90r-2,l238,88r-2,l234,86r-2,l230,84r-2,-2l221,74r,6l221,82r-2,2l219,86r-2,2l215,90r-2,l211,93r-2,l207,93r-2,l202,93r-2,-3l198,90r-4,-4l188,88r-2,2l183,90r-2,l179,90r-2,l175,88,164,84r-2,l160,82r-2,-2l152,69r,-2l150,65r,-6l148,65r-3,2l145,69r-2,l135,80r,2l133,84r-2,l129,86r-13,4l114,90r-2,l110,90r-3,l95,86r-2,2l91,88r-3,2l86,90r-2,l72,90r-3,l67,90,65,88r-2,l61,86r-2,2l57,88r-2,2l53,90r-3,l38,90r-2,l34,90r,-2l31,90xe" stroked="f">
                  <v:path arrowok="t" o:connecttype="custom" o:connectlocs="4839368,36256452;806561,33839355;0,5639892;1613123,1611398;5645930,0;13711544,0;27019807,0;33069018,3222796;43151035,0;52023211,1611398;57669140,8459839;60492105,10071237;65331474,2417097;75010211,0;83479105,2417097;88318474,9265538;89125035,2417097;93561123,0;101223456,805699;109692351,0;114128439,2417097;114935000,11682634;118161246,4028495;128646544,0;137115439,2417097;141954807,9265538;143164649,2417097;147197456,0;155666351,805699;166151649,0;175427105,3222796;183089439,12488333;183896000,16919677;183896000,21753871;183089439,26185215;175427105,34645054;166151649,36256452;156472912,35450753;148004018,36256452;143971211,34645054;141954807,30616559;137922000,33033656;129453105,36256452;120984211,33839355;114935000,27796613;114128439,27796613;108885789,34645054;101223456,36256452;93561123,34645054;89125035,33033656;85898789,36256452;81462702,37465000;75010211,36256452;70574123,35450753;61298667,27796613;58475702,26990914;53636333,33839355;45167439,36256452;36698544,35450753;27826368,36256452;23793561,35450753;15324667,36256452" o:connectangles="0,0,0,0,0,0,0,0,0,0,0,0,0,0,0,0,0,0,0,0,0,0,0,0,0,0,0,0,0,0,0,0,0,0,0,0,0,0,0,0,0,0,0,0,0,0,0,0,0,0,0,0,0,0,0,0,0,0,0,0,0,0"/>
                </v:shape>
                <v:rect id="Rectangle 619" o:spid="_x0000_s1196" style="position:absolute;left:40976;top:24841;width:2546;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YtJb8A&#10;AADdAAAADwAAAGRycy9kb3ducmV2LnhtbERPy4rCMBTdC/5DuAPuNJ0iQ6lGGQYER9xY/YBLc/vA&#10;5KYk0Xb+3iyEWR7Oe7ufrBFP8qF3rOBzlYEgrp3uuVVwux6WBYgQkTUax6TgjwLsd/PZFkvtRr7Q&#10;s4qtSCEcSlTQxTiUUoa6I4th5QbixDXOW4wJ+lZqj2MKt0bmWfYlLfacGjoc6Kej+l49rAJ5rQ5j&#10;URmfuVPenM3v8dKQU2rxMX1vQESa4r/47T5qBXmxTnPTm/QE5O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pi0lvwAAAN0AAAAPAAAAAAAAAAAAAAAAAJgCAABkcnMvZG93bnJl&#10;di54bWxQSwUGAAAAAAQABAD1AAAAhAMAAAAA&#10;" filled="f" stroked="f">
                  <v:textbox style="mso-fit-shape-to-text:t" inset="0,0,0,0">
                    <w:txbxContent>
                      <w:p w:rsidR="009745C4" w:rsidRDefault="009745C4" w:rsidP="007A4A7B">
                        <w:r>
                          <w:rPr>
                            <w:rFonts w:ascii="Arial" w:hAnsi="Arial" w:cs="Arial"/>
                            <w:color w:val="000000"/>
                            <w:sz w:val="8"/>
                            <w:szCs w:val="8"/>
                          </w:rPr>
                          <w:t>IROQUOIS</w:t>
                        </w:r>
                      </w:p>
                    </w:txbxContent>
                  </v:textbox>
                </v:rect>
                <v:rect id="Rectangle 620" o:spid="_x0000_s1197" style="position:absolute;left:19919;top:28448;width:2038;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qIvsQA&#10;AADdAAAADwAAAGRycy9kb3ducmV2LnhtbESPzWrDMBCE74W+g9hCbo1cU4rrRjGhYEhDL3HyAIu1&#10;/iHSykhq7L59FCj0OMzMN8ymWqwRV/JhdKzgZZ2BIG6dHrlXcD7VzwWIEJE1Gsek4JcCVNvHhw2W&#10;2s18pGsTe5EgHEpUMMQ4lVKGdiCLYe0m4uR1zluMSfpeao9zglsj8yx7kxZHTgsDTvQ5UHtpfqwC&#10;eWrquWiMz9wh777N1/7YkVNq9bTsPkBEWuJ/+K+91wry4vUd7m/SE5D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qiL7EAAAA3QAAAA8AAAAAAAAAAAAAAAAAmAIAAGRycy9k&#10;b3ducmV2LnhtbFBLBQYAAAAABAAEAPUAAACJAwAAAAA=&#10;" filled="f" stroked="f">
                  <v:textbox style="mso-fit-shape-to-text:t" inset="0,0,0,0">
                    <w:txbxContent>
                      <w:p w:rsidR="009745C4" w:rsidRDefault="009745C4" w:rsidP="007A4A7B">
                        <w:r>
                          <w:rPr>
                            <w:rFonts w:ascii="Arial" w:hAnsi="Arial" w:cs="Arial"/>
                            <w:color w:val="000000"/>
                            <w:sz w:val="8"/>
                            <w:szCs w:val="8"/>
                          </w:rPr>
                          <w:t>FULTON</w:t>
                        </w:r>
                      </w:p>
                    </w:txbxContent>
                  </v:textbox>
                </v:rect>
                <v:shape id="Freeform 621" o:spid="_x0000_s1198" style="position:absolute;left:19919;top:28473;width:2198;height:578;visibility:visible;mso-wrap-style:square;v-text-anchor:top" coordsize="34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bSfMQA&#10;AADdAAAADwAAAGRycy9kb3ducmV2LnhtbERPTWvCQBC9F/wPywheim4MKBJdpQQUD22htuJ1zI5J&#10;bHY2ZKea/vvuoeDx8b5Xm9416kZdqD0bmE4SUMSFtzWXBr4+t+MFqCDIFhvPZOCXAmzWg6cVZtbf&#10;+YNuBylVDOGQoYFKpM20DkVFDsPEt8SRu/jOoUTYldp2eI/hrtFpksy1w5pjQ4Ut5RUV34cfZyCf&#10;v8vz9eTP5dtxupvJ6y7fnlNjRsP+ZQlKqJeH+N+9twbSxSzuj2/iE9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20nzEAAAA3QAAAA8AAAAAAAAAAAAAAAAAmAIAAGRycy9k&#10;b3ducmV2LnhtbFBLBQYAAAAABAAEAPUAAACJAwAAAAA=&#10;" path="m27,91r-12,l12,91r-2,l8,89r-2,l4,87,2,85r,-3l,80,,78,,76,,15,,13,,11,2,9,2,6,4,4,6,2r2,l10,r2,l15,,38,r2,l42,r2,2l46,2r2,2l50,6r,3l50,6,53,4,55,2r2,l59,r2,l63,,76,r2,l80,r,2l82,r2,l86,,99,r2,l103,r2,2l108,2r2,2l112,6r,3l112,6r2,-2l116,2r2,l120,r2,l124,r11,l137,r2,l141,2r2,l146,4r2,2l148,9r,-3l150,4r2,-2l154,2,156,r2,l160,r62,l224,r2,l228,2r2,l232,4r6,-2l241,r2,l245,r2,l249,r15,4l266,6r2,l270,9r2,2l279,21r,2l279,15r,-2l279,11r2,-2l281,6r2,-2l285,2r2,l289,r2,l293,r13,l308,r2,l312,2,315,r2,l319,r12,l334,r2,l338,2r2,l342,4r2,2l344,9r2,2l346,13r,2l346,76r,2l346,80r-2,2l344,85r-2,2l340,89r-2,l336,91r-2,l331,91r-12,l317,91r-2,l312,89r-2,2l308,91r-2,l293,91r-2,l289,91r-2,-2l285,89r-2,-2l281,85r,-3l279,80r,-2l279,76r,-8l279,70r-3,l268,80r,2l266,85r-2,l262,87r-13,4l247,91r-2,l243,91r-2,l228,87r-2,-2l224,85r-2,-3l222,80,213,70r-2,l211,68r,8l211,78r,2l209,82r,3l207,87r-2,2l203,89r-3,2l198,91r-2,l186,91r-2,l181,91r-2,-2l177,89r-2,-2l173,85r,-3l173,85r-2,2l169,89r-2,l165,91r-3,l160,91r-36,l122,91r-2,l118,89r-2,l114,87r-2,-2l112,82r-2,-2l110,78r,-2l110,72r-5,8l105,82r-2,3l101,87r-2,l97,89r-2,l84,91r-2,l80,91,67,89r-2,l63,87r-2,l59,85,57,82r,-2l53,72,50,70r,-2l50,59r-2,2l46,63r-2,l42,66r,10l42,78r,2l40,82r,3l38,87r-2,2l34,89r-3,2l29,91r-2,xm150,49r10,l162,49r3,l167,51r2,l171,53r,-11l160,42r-2,l156,42r-2,-2l152,40r-2,-2l150,49xe" stroked="f">
                  <v:path arrowok="t" o:connecttype="custom" o:connectlocs="3227121,35896341;0,32266374;0,4436626;3227121,806659;16135607,0;20169509,2419978;22993240,806659;31464434,0;34691555,0;43566139,806659;45986480,1613319;50020382,0;57684795,806659;60508526,1613319;64542428,0;92779740,806659;98830592,0;108108566,2419978;112545858,6049945;114159419,1613319;118193321,0;127067905,0;135539098,0;138766220,3629967;139573000,31459714;137152659,35896341;128681465,36703000;124244173,36703000;115772980,35896341;112545858,32266374;111335688,28233077;105688225,35089681;97217032,36703000;89552618,32266374;85115327,31459714;82694986,35896341;75030572,36703000;70593280,35089681;68172939,35896341;50020382,36703000;45986480,35089681;44372919,30653055;40742408,35089681;33077994,36703000;24606801,35089681;20169509,28233077;17749168,25409769;16135607,33073033;12505095,36703000;65349208,19763154;68979720,16939846;61315306,16133187" o:connectangles="0,0,0,0,0,0,0,0,0,0,0,0,0,0,0,0,0,0,0,0,0,0,0,0,0,0,0,0,0,0,0,0,0,0,0,0,0,0,0,0,0,0,0,0,0,0,0,0,0,0,0,0"/>
                  <o:lock v:ext="edit" verticies="t"/>
                </v:shape>
                <v:rect id="Rectangle 622" o:spid="_x0000_s1199" style="position:absolute;left:19919;top:28448;width:2038;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USZcMA&#10;AADdAAAADwAAAGRycy9kb3ducmV2LnhtbESPzWrDMBCE74G+g9hCb7EcQ4Jxo4QQCKShlzh5gMVa&#10;/1BpZSQ1dt++KhRyHGbmG2a7n60RD/JhcKxgleUgiBunB+4U3G+nZQkiRGSNxjEp+KEA+93LYouV&#10;dhNf6VHHTiQIhwoV9DGOlZSh6cliyNxInLzWeYsxSd9J7XFKcGtkkecbaXHgtNDjSMeemq/62yqQ&#10;t/o0lbXxubsU7af5OF9bckq9vc6HdxCR5vgM/7fPWkFRrlfw9yY9Ab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UUSZc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FULTON</w:t>
                        </w:r>
                      </w:p>
                    </w:txbxContent>
                  </v:textbox>
                </v:rect>
                <v:rect id="Rectangle 623" o:spid="_x0000_s1200" style="position:absolute;left:26117;top:17233;width:2120;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eMEsMA&#10;AADdAAAADwAAAGRycy9kb3ducmV2LnhtbESPzWrDMBCE74G8g9hAb7FcQ4NxooRSCCSllzh5gMVa&#10;/1BpZSQldt++KhRyHGbmG2Z3mK0RD/JhcKzgNctBEDdOD9wpuF2P6xJEiMgajWNS8EMBDvvlYoeV&#10;dhNf6FHHTiQIhwoV9DGOlZSh6cliyNxInLzWeYsxSd9J7XFKcGtkkecbaXHgtNDjSB89Nd/13SqQ&#10;1/o4lbXxufss2i9zPl1ackq9rOb3LYhIc3yG/9snraAo3wr4e5Oe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eMEs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BUREAU</w:t>
                        </w:r>
                      </w:p>
                    </w:txbxContent>
                  </v:textbox>
                </v:rect>
                <v:shape id="Freeform 624" o:spid="_x0000_s1201" style="position:absolute;left:26098;top:17259;width:2362;height:565;visibility:visible;mso-wrap-style:square;v-text-anchor:top" coordsize="37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YBKsUA&#10;AADdAAAADwAAAGRycy9kb3ducmV2LnhtbESPS2vCQBSF90L/w3CF7nRiSsRGJ2KlhdKNNFXcXjI3&#10;D8zcCZkxSf99p1Do8nAeH2e3n0wrBupdY1nBahmBIC6sbrhScP56W2xAOI+ssbVMCr7JwT57mO0w&#10;1XbkTxpyX4kwwi5FBbX3XSqlK2oy6Ja2Iw5eaXuDPsi+krrHMYybVsZRtJYGGw6EGjs61lTc8rsJ&#10;kBEvp8vLx/O1tO42xK+JOZwTpR7n02ELwtPk/8N/7XetIN4kT/D7JjwBm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xgEqxQAAAN0AAAAPAAAAAAAAAAAAAAAAAJgCAABkcnMv&#10;ZG93bnJldi54bWxQSwUGAAAAAAQABAD1AAAAigMAAAAA&#10;" path="m,74l,15,,13,,10,3,8,3,6,5,4,7,2r2,l11,r2,l15,,34,r2,l47,2r2,l51,4r2,l60,8r2,2l64,8r,-2l66,4,68,2r2,l72,r2,l77,,89,r2,l93,r3,2l98,r2,l102,r10,l115,r2,l119,2r2,l123,4r2,2l125,8r,-2l127,4r2,-2l131,2,134,r2,l138,r23,l163,r2,l174,2r2,2l178,4r2,2l182,8r2,5l184,10r2,-2l186,6r2,-2l191,2r2,l195,r2,l199,r49,l250,r2,l254,2r2,l258,4r2,2l260,4r2,-2l265,2,267,r2,l271,r15,l288,r2,l292,2r2,l296,4r2,2l298,8r2,2l305,25r,-10l305,13r,-3l307,8r,-2l309,4r2,-2l313,2,315,r2,l319,r13,l334,r2,l338,2,341,r2,l345,r12,l360,r2,l364,2r2,l368,4r2,2l370,8r2,2l372,13r,2l372,49r,2l370,65r,3l368,70r,2l362,80r-2,2l357,84r-2,l353,87r-2,l341,89r-3,l336,89,326,87r-2,l322,84r-3,l317,82r,2l315,87r-2,l311,89r-2,l307,89r-11,l294,89r-2,l290,87r-2,l286,84r-2,-2l284,80r-3,-2l277,68r-2,10l273,80r,2l271,84r-2,3l267,87r-2,2l262,89r-2,l248,89r-49,l197,89r-2,l193,87r-2,l188,89r-2,l184,89r-12,l169,89r-2,l165,87r-2,l161,84r-2,3l157,87r-2,2l153,89r-3,l138,89r-2,l134,89r-3,-2l129,87r-2,-3l125,82r,-2l123,78r,-2l123,74r-4,6l117,82r-2,2l112,84r-2,3l108,87,98,89r-2,l93,89,83,87r-2,l79,84r-2,l74,82,72,80,66,72r,-2l64,72r,2l60,80r-2,2l55,84r-2,l49,87r-2,2l45,89r-2,l15,89r-2,l11,89,9,87r-2,l5,84,3,82r,-2l,78,,76,,74xe" stroked="f">
                  <v:path arrowok="t" o:connecttype="custom" o:connectlocs="0,4031180;2822336,806236;6047863,0;19756352,806236;24997833,4031180;27416978,806236;31045696,0;38706323,806236;45157376,0;48786094,806236;50398858,2418708;54027575,0;65720110,0;71767973,1612472;74187118,4031180;77009454,806236;80234981,0;102410478,806236;104829624,1612472;108458341,0;116925349,0;120150876,2418708;122973212,6046770;123779594,2418708;127005121,0;134665747,0;138294465,0;145955091,0;149180618,2418708;149987000,6046770;149180618,27412022;145148710,33055674;141519992,35071264;131440220,35071264;127811503,33055674;125392358,35877500;118538113,35877500;115312586,33861910;111683868,27412022;109264723,33861910;105636005,35877500;79428599,35877500;75799882,35877500;68139255,35877500;64913728,33861910;61688202,35877500;54027575,35877500;50398858,33055674;49592476,29830730;45157376,33861910;38706323,35877500;31852078,33861910;26610597,29024494;24191452,32249438;19756352,35071264;6047863,35877500;2822336,35071264;0,31443202" o:connectangles="0,0,0,0,0,0,0,0,0,0,0,0,0,0,0,0,0,0,0,0,0,0,0,0,0,0,0,0,0,0,0,0,0,0,0,0,0,0,0,0,0,0,0,0,0,0,0,0,0,0,0,0,0,0,0,0,0,0"/>
                </v:shape>
                <v:rect id="Rectangle 625" o:spid="_x0000_s1202" style="position:absolute;left:26117;top:17233;width:2120;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Kx/cMA&#10;AADdAAAADwAAAGRycy9kb3ducmV2LnhtbESP3WoCMRSE7wu+QzhC72rWpZZlNYoUBCveuPoAh83Z&#10;H0xOliR1t29vCoVeDjPzDbPZTdaIB/nQO1awXGQgiGune24V3K6HtwJEiMgajWNS8EMBdtvZywZL&#10;7Ua+0KOKrUgQDiUq6GIcSilD3ZHFsHADcfIa5y3GJH0rtccxwa2ReZZ9SIs9p4UOB/rsqL5X31aB&#10;vFaHsaiMz9wpb87m63hpyCn1Op/2axCRpvgf/msftYK8WL3D75v0BO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TKx/c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BUREAU</w:t>
                        </w:r>
                      </w:p>
                    </w:txbxContent>
                  </v:textbox>
                </v:rect>
                <v:rect id="Rectangle 626" o:spid="_x0000_s1203" style="position:absolute;left:33140;top:40887;width:2006;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4UZsMA&#10;AADdAAAADwAAAGRycy9kb3ducmV2LnhtbESP3WoCMRSE74W+QzhC7zTrgrJsjSKCYKU3rj7AYXP2&#10;hyYnS5K627c3hYKXw8x8w2z3kzXiQT70jhWslhkI4trpnlsF99tpUYAIEVmjcUwKfinAfvc222Kp&#10;3chXelSxFQnCoUQFXYxDKWWoO7IYlm4gTl7jvMWYpG+l9jgmuDUyz7KNtNhzWuhwoGNH9Xf1YxXI&#10;W3Uai8r4zF3y5st8nq8NOaXe59PhA0SkKb7C/+2zVpAX6zX8vUlPQO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4UZs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SHELBY</w:t>
                        </w:r>
                      </w:p>
                    </w:txbxContent>
                  </v:textbox>
                </v:rect>
                <v:shape id="Freeform 627" o:spid="_x0000_s1204" style="position:absolute;left:33064;top:40855;width:2356;height:566;visibility:visible;mso-wrap-style:square;v-text-anchor:top" coordsize="37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9+cEA&#10;AADdAAAADwAAAGRycy9kb3ducmV2LnhtbESPQYvCMBSE74L/ITzBm6YKinSNIq6C163u/dE822Lz&#10;UpO3Wv/9ZmHB4zAz3zDrbe9a9aAQG88GZtMMFHHpbcOVgcv5OFmBioJssfVMBl4UYbsZDtaYW//k&#10;L3oUUqkE4ZijgVqky7WOZU0O49R3xMm7+uBQkgyVtgGfCe5aPc+ypXbYcFqosaN9TeWt+HEGdr2v&#10;5Fsv0JWfRehmcrlnx4Mx41G/+wAl1Ms7/N8+WQPz1WIJf2/SE9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fnBAAAA3QAAAA8AAAAAAAAAAAAAAAAAmAIAAGRycy9kb3du&#10;cmV2LnhtbFBLBQYAAAAABAAEAPUAAACGAwAAAAA=&#10;" path="m135,74r,-59l135,13r,-2l137,8r,-2l139,4r2,-2l143,2,145,r3,l150,r48,l200,r2,l205,2,207,r2,l211,r13,l226,r2,l230,2r2,l234,4r2,2l236,8r2,3l238,13r,2l238,49r7,l245,15r,-2l245,11r2,-3l247,6r2,-2l251,2r2,l255,r2,l259,r19,l281,r8,2l291,r2,l295,r13,l310,r2,l314,2r2,l319,4r2,2l325,15r6,-9l333,4r3,-2l338,2,340,r2,l344,r13,l359,r2,l363,2r2,l367,4r2,2l369,8r2,3l371,13r,2l371,17r,2l369,21r,2l346,53r,21l346,76r,2l344,80r,2l342,85r-2,2l338,87r-2,2l333,89r-2,l321,89r-2,l316,89r-2,-2l312,87r-2,-2l308,82r,-2l306,78r,-2l306,74r,2l304,78r,2l302,82r-2,3l297,85r-2,2l289,89r-2,l285,89r-26,l257,89r-2,l253,87r-2,2l249,89r-2,l211,89r-2,l207,89r-2,-2l202,89r-2,l198,89r-48,l148,89r-3,l143,87r-2,l139,85r-2,-3l137,80r-2,-2l135,76r,-2xm,32l,30,,27,2,25,6,17r,-2l8,13r2,-2l21,4r2,l25,2r2,l42,r2,l46,,63,2r2,l67,4r,-2l69,2,71,r3,l76,,88,r2,l93,r2,2l97,r2,l101,r13,l116,r2,l120,2r2,l124,4r2,2l126,8r3,3l129,13r,2l129,74r,2l129,78r-3,2l126,82r-2,3l122,87r-2,l118,89r-2,l114,89r-13,l99,89r-2,l95,87r-2,2l90,89r-2,l76,89r-2,l71,89,69,87r-2,2l65,89r-2,l48,89r-2,l29,87r-2,l25,85r-2,l10,76,8,74,6,72r,-2l4,68,,55,,53,,51,,49,,46,2,44r,-2l4,42,2,40r,-2l,36,,34,,32xe" stroked="f">
                  <v:path arrowok="t" o:connecttype="custom" o:connectlocs="54438841,4442146;56858345,807663;60487601,0;82666388,807663;90328151,0;93554156,807663;95973660,4442146;98796415,19787742;99602916,3230652;102022420,807663;112103687,0;118152447,0;125814210,0;129443466,2422989;135492226,807663;138718232,0;146379995,807663;148799499,3230652;149606000,6865135;139524733,21403067;138718232,32306517;136298728,35133337;129443466,35941000;125814210,35133337;123394706,31498854;122588205,31498854;119765450,34325674;114926442,35941000;102022420,35133337;85085892,35941000;81456636,35941000;59681100,35941000;56051844,34325674;54438841,30691191;0,10903449;3226005,5249809;10081267,807663;18549531,0;27017795,807663;30647051,0;38308814,807663;45970577,0;49196582,807663;52019337,4442146;52019337,30691191;50003084,34325674;46777078,35941000;39115315,35941000;35486059,35941000;27824296,35133337;19356032,35941000;10081267,34325674;2419504,29075865;0,21403067;806501,17768584;806501,15345596" o:connectangles="0,0,0,0,0,0,0,0,0,0,0,0,0,0,0,0,0,0,0,0,0,0,0,0,0,0,0,0,0,0,0,0,0,0,0,0,0,0,0,0,0,0,0,0,0,0,0,0,0,0,0,0,0,0,0,0"/>
                  <o:lock v:ext="edit" verticies="t"/>
                </v:shape>
                <v:rect id="Rectangle 628" o:spid="_x0000_s1205" style="position:absolute;left:33140;top:40887;width:2006;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AvisMA&#10;AADdAAAADwAAAGRycy9kb3ducmV2LnhtbESP3WoCMRSE7wu+QzhC72rWhdplNYoUBCveuPoAh83Z&#10;H0xOliR1t29vCoVeDjPzDbPZTdaIB/nQO1awXGQgiGune24V3K6HtwJEiMgajWNS8EMBdtvZywZL&#10;7Ua+0KOKrUgQDiUq6GIcSilD3ZHFsHADcfIa5y3GJH0rtccxwa2ReZatpMWe00KHA312VN+rb6tA&#10;XqvDWFTGZ+6UN2fzdbw05JR6nU/7NYhIU/wP/7WPWkFevH/A75v0BO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eAvis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SHELBY</w:t>
                        </w:r>
                      </w:p>
                    </w:txbxContent>
                  </v:textbox>
                </v:rect>
                <v:rect id="Rectangle 629" o:spid="_x0000_s1206" style="position:absolute;left:36309;top:52152;width:1866;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7+L8A&#10;AADdAAAADwAAAGRycy9kb3ducmV2LnhtbERPy4rCMBTdC/5DuAPuNJ2CQ6lGGQYER9xY/YBLc/vA&#10;5KYk0Xb+3iyEWR7Oe7ufrBFP8qF3rOBzlYEgrp3uuVVwux6WBYgQkTUax6TgjwLsd/PZFkvtRr7Q&#10;s4qtSCEcSlTQxTiUUoa6I4th5QbixDXOW4wJ+lZqj2MKt0bmWfYlLfacGjoc6Kej+l49rAJ5rQ5j&#10;URmfuVPenM3v8dKQU2rxMX1vQESa4r/47T5qBXmxTnPTm/QE5O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f7v4vwAAAN0AAAAPAAAAAAAAAAAAAAAAAJgCAABkcnMvZG93bnJl&#10;di54bWxQSwUGAAAAAAQABAD1AAAAhAMAAAAA&#10;" filled="f" stroked="f">
                  <v:textbox style="mso-fit-shape-to-text:t" inset="0,0,0,0">
                    <w:txbxContent>
                      <w:p w:rsidR="009745C4" w:rsidRDefault="009745C4" w:rsidP="007A4A7B">
                        <w:r>
                          <w:rPr>
                            <w:rFonts w:ascii="Arial" w:hAnsi="Arial" w:cs="Arial"/>
                            <w:color w:val="000000"/>
                            <w:sz w:val="8"/>
                            <w:szCs w:val="8"/>
                          </w:rPr>
                          <w:t>WAYNE</w:t>
                        </w:r>
                      </w:p>
                    </w:txbxContent>
                  </v:textbox>
                </v:rect>
                <v:shape id="Freeform 630" o:spid="_x0000_s1207" style="position:absolute;left:36239;top:52152;width:2203;height:565;visibility:visible;mso-wrap-style:square;v-text-anchor:top" coordsize="34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rjM8UA&#10;AADdAAAADwAAAGRycy9kb3ducmV2LnhtbESPQWvCQBSE70L/w/IKXqRuKlhMdBURCiJYMIq9PrLP&#10;bDD7NmRXjf56t1DwOMzMN8xs0dlaXKn1lWMFn8MEBHHhdMWlgsP++2MCwgdkjbVjUnAnD4v5W2+G&#10;mXY33tE1D6WIEPYZKjAhNJmUvjBk0Q9dQxy9k2sthijbUuoWbxFuazlKki9pseK4YLChlaHinF+s&#10;Ahyj2R6O+/TntNs0j8fvYJunpFT/vVtOQQTqwiv8315rBaPJOIW/N/EJy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SuMzxQAAAN0AAAAPAAAAAAAAAAAAAAAAAJgCAABkcnMv&#10;ZG93bnJldi54bWxQSwUGAAAAAAQABAD1AAAAigMAAAAA&#10;" path="m,15l,13,,10,2,8,2,6,4,4,7,2r2,l11,r2,l15,,28,r2,l32,r2,2l36,2r2,2l38,2r2,l42,r3,l47,,66,r2,l70,r2,2l74,2r2,2l76,6,78,4,81,2r2,l85,r2,l89,r11,l102,r2,l106,2r,-2l108,r2,l125,r2,l129,r2,2l133,2r2,2l135,6r3,-2l140,2r2,l144,r2,l148,r13,l163,r2,l167,2r2,l171,4r2,2l180,15r8,-9l188,4r2,-2l192,2,195,r2,l199,r10,l211,r3,l216,2,218,r2,l222,r13,l237,r2,l241,2,243,r2,l247,r11,l260,r2,l264,2r2,l268,4r3,2l271,8r,-2l273,4r2,-2l277,2,279,r2,l283,r49,l334,r2,l338,2r2,l342,4r3,2l345,8r2,2l347,13r,2l347,25r,2l347,29r-2,3l347,34r,2l347,38r,13l347,53r,2l345,57r2,2l347,61r,2l347,74r,2l347,78r-2,2l345,82r-3,2l340,86r-2,l336,89r-2,l332,89r-49,l281,89r-2,l277,86r-2,l273,84r-2,-2l271,80r,2l268,84r-2,2l264,86r-2,3l260,89r-2,l245,89r-2,l241,89r,-3l239,89r-2,l235,89r-13,l220,89r-2,l216,86r-2,l211,84r-2,-2l209,80r-2,-2l207,76r,-2l207,44r-6,9l201,74r,2l201,78r-2,2l199,82r-2,2l195,86r-3,l190,89r-2,l186,89r-13,l171,89r-2,l167,86r-2,l163,84r-2,-2l161,80r,2l159,84r-2,2l154,86r-2,3l150,89r-2,l138,89r-3,l133,89r-2,-3l129,86r-2,-2l125,82r,-2l119,67r-7,13l112,82r-2,2l108,86r-2,l104,89r-2,l100,89r-28,l70,89r-2,l66,86r-2,l61,84,59,82r,-2l57,78r,-2l57,78r-2,2l55,82r-2,2l51,86r-2,l47,89r-2,l42,89r-21,l19,89r-2,l15,86r-2,l11,84,9,82r,-2l7,78r,-2l,17,,15xm152,44r7,17l159,53r-7,-9xe" stroked="f">
                  <v:path arrowok="t" o:connecttype="custom" o:connectlocs="806285,3224944;3628284,806236;11287994,0;14513135,806236;16931991,0;27413700,0;30638841,1612472;33460840,806236;40314265,0;42733121,0;51199117,0;54424258,1612472;57246256,806236;64905967,0;68131108,806236;75790818,2418708;78612817,0;85063099,0;88691383,0;96351094,0;99576235,0;106429660,806236;109251659,3224944;111670514,806236;133843360,0;137068501,806236;139890500,4031180;139890500,10884185;139890500,14512247;139890500,22171489;139890500,25396433;139084215,32249438;136262216,34668146;114089370,35877500;110864229,34668146;109251659,33055674;105623375,35877500;97963664,35877500;95544808,35877500;87885098,35877500;84256814,33055674;83450529,29830730;81031673,30636966;79419102,33861910;75790818,35877500;68131108,35877500;64905967,33055674;63293396,34668146;59665112,35877500;52811687,34668146;50392831,32249438;44345692,33861910;41120550,35877500;27413700,35877500;23785416,33055674;22979131,31443202;20560275,34668146;16931991,35877500;6047140,34668146;3628284,32249438;0,6046770;61277683,17737191" o:connectangles="0,0,0,0,0,0,0,0,0,0,0,0,0,0,0,0,0,0,0,0,0,0,0,0,0,0,0,0,0,0,0,0,0,0,0,0,0,0,0,0,0,0,0,0,0,0,0,0,0,0,0,0,0,0,0,0,0,0,0,0,0,0"/>
                  <o:lock v:ext="edit" verticies="t"/>
                </v:shape>
                <v:rect id="Rectangle 631" o:spid="_x0000_s1208" style="position:absolute;left:36309;top:52152;width:1866;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V9Q78A&#10;AADdAAAADwAAAGRycy9kb3ducmV2LnhtbERPy4rCMBTdD/gP4QqzG9PpQko1igwIKm6sfsCluX1g&#10;clOSaOvfm8WAy8N5r7eTNeJJPvSOFfwuMhDEtdM9twpu1/1PASJEZI3GMSl4UYDtZva1xlK7kS/0&#10;rGIrUgiHEhV0MQ6llKHuyGJYuIE4cY3zFmOCvpXa45jCrZF5li2lxZ5TQ4cD/XVU36uHVSCv1X4s&#10;KuMzd8qbszkeLg05pb7n024FItIUP+J/90EryItl2p/epCcgN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ZX1DvwAAAN0AAAAPAAAAAAAAAAAAAAAAAJgCAABkcnMvZG93bnJl&#10;di54bWxQSwUGAAAAAAQABAD1AAAAhAMAAAAA&#10;" filled="f" stroked="f">
                  <v:textbox style="mso-fit-shape-to-text:t" inset="0,0,0,0">
                    <w:txbxContent>
                      <w:p w:rsidR="009745C4" w:rsidRDefault="009745C4" w:rsidP="007A4A7B">
                        <w:r>
                          <w:rPr>
                            <w:rFonts w:ascii="Arial" w:hAnsi="Arial" w:cs="Arial"/>
                            <w:color w:val="000000"/>
                            <w:sz w:val="8"/>
                            <w:szCs w:val="8"/>
                          </w:rPr>
                          <w:t>WAYNE</w:t>
                        </w:r>
                      </w:p>
                    </w:txbxContent>
                  </v:textbox>
                </v:rect>
                <v:rect id="Rectangle 632" o:spid="_x0000_s1209" style="position:absolute;left:36010;top:10890;width:1384;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nY2MIA&#10;AADdAAAADwAAAGRycy9kb3ducmV2LnhtbESP3YrCMBSE7wXfIZwF7zS1F1KqUZYFQRdvrD7AoTn9&#10;YZOTkkRb336zsODlMDPfMLvDZI14kg+9YwXrVQaCuHa651bB/XZcFiBCRNZoHJOCFwU47OezHZba&#10;jXylZxVbkSAcSlTQxTiUUoa6I4th5Qbi5DXOW4xJ+lZqj2OCWyPzLNtIiz2nhQ4H+uqo/qkeVoG8&#10;VcexqIzP3HfeXMz5dG3IKbX4mD63ICJN8R3+b5+0grzYrOHvTXoC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djYwgAAAN0AAAAPAAAAAAAAAAAAAAAAAJgCAABkcnMvZG93&#10;bnJldi54bWxQSwUGAAAAAAQABAD1AAAAhwMAAAAA&#10;" filled="f" stroked="f">
                  <v:textbox style="mso-fit-shape-to-text:t" inset="0,0,0,0">
                    <w:txbxContent>
                      <w:p w:rsidR="009745C4" w:rsidRDefault="009745C4" w:rsidP="007A4A7B">
                        <w:r>
                          <w:rPr>
                            <w:rFonts w:ascii="Arial" w:hAnsi="Arial" w:cs="Arial"/>
                            <w:color w:val="000000"/>
                            <w:sz w:val="8"/>
                            <w:szCs w:val="8"/>
                          </w:rPr>
                          <w:t>KANE</w:t>
                        </w:r>
                      </w:p>
                    </w:txbxContent>
                  </v:textbox>
                </v:rect>
                <v:shape id="Freeform 633" o:spid="_x0000_s1210" style="position:absolute;left:36010;top:10915;width:1651;height:578;visibility:visible;mso-wrap-style:square;v-text-anchor:top" coordsize="260,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H2isYA&#10;AADdAAAADwAAAGRycy9kb3ducmV2LnhtbESPzWrDMBCE74W8g9hAb7UcQ1PjRAkhacEHH/JHzou0&#10;sd1aK2OpifP2VaHQ4zAz3zDL9Wg7caPBt44VzJIUBLF2puVawfn08ZKD8AHZYOeYFDzIw3o1eVpi&#10;YdydD3Q7hlpECPsCFTQh9IWUXjdk0SeuJ47e1Q0WQ5RDLc2A9wi3nczSdC4tthwXGuxp25D+On5b&#10;Bbu9/kwv7w/tZ2/9odxXWr5uK6Wep+NmASLQGP7Df+3SKMjyeQa/b+IT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1H2isYAAADdAAAADwAAAAAAAAAAAAAAAACYAgAAZHJz&#10;L2Rvd25yZXYueG1sUEsFBgAAAAAEAAQA9QAAAIsDAAAAAA==&#10;" path="m,76l,14,,12,,10,2,8,2,6,5,4,7,2r2,l11,r2,l15,,26,r2,l30,r2,2l34,2r2,2l38,6,40,4,43,2r2,l47,r2,l51,,64,r2,l68,r2,2l72,2r2,2l74,6,76,4,78,2r3,l83,r2,l87,r13,l102,r2,l106,2r2,l110,4r2,2l112,8r,-2l114,4r3,-2l119,2,121,r2,l125,r11,l138,r2,l142,2,144,r2,l148,r13,l163,r2,l167,2r2,l171,4r3,2l174,8r2,2l176,12r,2l176,76r,2l176,80r-2,2l174,84r-3,2l169,88r-2,l165,91r-2,l161,91r-13,l146,91r-2,l142,88r-2,3l138,91r-2,l125,91r-2,l112,91r-2,l108,91r-2,-3l104,88r-2,-2l100,84r,-2l93,69,91,80r-2,2l89,84r-2,2l85,88r-2,l81,91r-3,l76,91r-12,l51,91r-2,l47,91,45,88r-2,l40,86r,-2l38,84r-2,2l34,88r-2,l30,91r-2,l26,91r-11,l13,91r-2,l9,88r-2,l5,86,2,84r,-2l,80,,78,,76xm55,44r4,4l64,36r-9,8xm182,76r,-62l182,12r,-2l184,8r,-2l186,4r2,-2l190,2,193,r2,l197,r48,l247,r3,l252,2r2,l256,4r2,2l258,8r2,2l260,12r,2l260,25r,2l260,29r-2,2l260,33r,3l260,38r,12l260,52r,3l258,57r2,2l260,61r,2l260,76r,2l260,80r-2,2l258,84r-2,2l254,88r-2,l250,91r-3,l245,91r-48,l195,91r-2,l190,88r-2,l186,86r-2,-2l184,82r-2,-2l182,78r,-2xe" stroked="f">
                  <v:path arrowok="t" o:connecttype="custom" o:connectlocs="0,4033297;2016125,1613319;4435475,0;10483850,0;12903200,806659;15322550,2419978;18145125,806659;20564475,0;28225750,806659;29838650,1613319;32661225,806659;35080575,0;41935400,0;44354750,1613319;45967650,1613319;47983775,806659;54838600,0;57257950,806659;59677300,0;67338575,806659;68951475,1613319;70967600,4033297;70967600,31459714;70161150,33879692;67338575,35493011;64919225,36703000;58064400,36703000;55645050,36703000;49596675,36703000;42741850,35493011;41128950,34686352;36693475,32266374;35080575,34686352;33467675,35493011;25806400,36703000;18145125,35493011;16129000,34686352;14516100,34686352;12096750,36703000;5241925,36703000;2822575,35493011;806450,33073033;0,30653055;73386950,5646615;74193400,3226637;75806300,806659;78628875,0;99596575,0;102419150,806659;104032050,3226637;104838500,5646615;104032050,12503220;104838500,15326527;104838500,22183132;104838500,24603110;104838500,32266374;103225600,34686352;101612700,35493011;79435325,36703000;76612750,35493011;74193400,33879692;73386950,31459714" o:connectangles="0,0,0,0,0,0,0,0,0,0,0,0,0,0,0,0,0,0,0,0,0,0,0,0,0,0,0,0,0,0,0,0,0,0,0,0,0,0,0,0,0,0,0,0,0,0,0,0,0,0,0,0,0,0,0,0,0,0,0,0,0,0"/>
                  <o:lock v:ext="edit" verticies="t"/>
                </v:shape>
                <v:rect id="Rectangle 634" o:spid="_x0000_s1211" style="position:absolute;left:36010;top:10890;width:1384;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fjNMMA&#10;AADdAAAADwAAAGRycy9kb3ducmV2LnhtbESP3WoCMRSE74W+QzgF7zTbFWTZGkUEQYs3rj7AYXP2&#10;hyYnS5K669s3QqGXw8x8w2x2kzXiQT70jhV8LDMQxLXTPbcK7rfjogARIrJG45gUPCnAbvs222Cp&#10;3chXelSxFQnCoUQFXYxDKWWoO7IYlm4gTl7jvMWYpG+l9jgmuDUyz7K1tNhzWuhwoENH9Xf1YxXI&#10;W3Uci8r4zH3lzcWcT9eGnFLz92n/CSLSFP/Df+2TVpAX6xW83qQn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fjNM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KANE</w:t>
                        </w:r>
                      </w:p>
                    </w:txbxContent>
                  </v:textbox>
                </v:rect>
                <v:rect id="Rectangle 635" o:spid="_x0000_s1212" style="position:absolute;left:33839;top:23215;width:3079;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57QMMA&#10;AADdAAAADwAAAGRycy9kb3ducmV2LnhtbESP3WoCMRSE74W+QzgF7zTbRWTZGkUEQYs3rj7AYXP2&#10;hyYnS5K669s3QqGXw8x8w2x2kzXiQT70jhV8LDMQxLXTPbcK7rfjogARIrJG45gUPCnAbvs222Cp&#10;3chXelSxFQnCoUQFXYxDKWWoO7IYlm4gTl7jvMWYpG+l9jgmuDUyz7K1tNhzWuhwoENH9Xf1YxXI&#10;W3Uci8r4zH3lzcWcT9eGnFLz92n/CSLSFP/Df+2TVpAX6xW83qQn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157QM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LIVINGSTON</w:t>
                        </w:r>
                      </w:p>
                    </w:txbxContent>
                  </v:textbox>
                </v:rect>
                <v:shape id="Freeform 636" o:spid="_x0000_s1213" style="position:absolute;left:33839;top:23215;width:3365;height:578;visibility:visible;mso-wrap-style:square;v-text-anchor:top" coordsize="530,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fm8UA&#10;AADdAAAADwAAAGRycy9kb3ducmV2LnhtbESPT4vCMBTE78J+h/AEb5paWNGuUZZFF3v0D3aPz+Zt&#10;W2xeShO1fnsjCB6HmfkNM192phZXal1lWcF4FIEgzq2uuFBw2K+HUxDOI2usLZOCOzlYLj56c0y0&#10;vfGWrjtfiABhl6CC0vsmkdLlJRl0I9sQB+/ftgZ9kG0hdYu3ADe1jKNoIg1WHBZKbOinpPy8uxgF&#10;f+t0K+PMz86/+rhK0/0pk9lJqUG/+/4C4anz7/CrvdEK4unkE55vwhO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2p+bxQAAAN0AAAAPAAAAAAAAAAAAAAAAAJgCAABkcnMv&#10;ZG93bnJldi54bWxQSwUGAAAAAAQABAD1AAAAigMAAAAA&#10;" path="m,76l,15,,13,,10,2,8,2,6,4,4,7,2r2,l11,r2,l15,,28,r2,l32,r2,2l36,2r2,2l40,6r,2l42,10r,3l42,15r,34l49,49r,-34l49,13r,-3l51,8r,-2l53,4,55,2r2,l59,r2,l64,,76,,89,r2,l93,r2,2l97,2r2,2l102,6r,2l104,10r2,13l110,10r2,-2l112,6r2,-2l116,2r2,l121,r2,l125,r10,l137,r3,l142,2r2,l146,r2,l150,r11,l163,r2,l167,2,169,r2,l173,r13,l188,r2,l192,2,194,r3,l199,r10,l211,r3,l216,2r2,l220,4r2,2l222,8r4,-4l228,2r2,l233,r2,l237,r31,l271,r2,l275,2r2,l279,4r4,4l290,4r2,l294,2r2,l311,r2,l315,r2,l334,4r2,-2l338,2,340,r2,l344,r62,l408,r2,l412,2r2,l416,4r7,-2l425,r2,l429,r2,l433,r13,4l448,6r2,l452,8r,2l461,21r2,l463,23r,-8l463,13r,-3l465,8r,-2l467,4r2,-2l471,2,473,r2,l478,r12,l492,r2,l497,2,499,r2,l503,r13,l518,r2,l522,2r2,l526,4r2,2l528,8r2,2l530,13r,2l530,76r,2l530,80r-2,2l528,84r-2,3l524,89r-2,l520,91r-2,l516,91r-13,l501,91r-2,l497,89r-3,2l492,91r-2,l478,91r-3,l473,91r-2,-2l469,89r-2,-2l465,84r,-2l463,80r,-2l463,76r,-8l463,70r-2,l452,80r,2l450,84r-2,l446,87r-13,4l431,91r-2,l427,91r-2,l412,87r-2,-3l408,84r-2,-2l406,80,397,70r-2,l395,68r,8l395,78r,2l393,82r,2l391,87r-2,2l387,89r-2,2l382,91r-2,l368,91r-2,l363,91r-2,-2l359,89r-2,-2l355,84r,-2l353,80r,-2l353,76r,-2l353,76r-2,2l349,80r-11,7l336,87r-2,2l332,89r-15,2l315,91r-2,l311,91,294,87r-2,-3l290,84r-5,-4l279,87r-2,2l275,89r-2,2l271,91r-3,l237,91r-2,l233,91r-3,-2l228,89r-2,-2l222,82r,2l220,87r-2,2l216,89r-2,2l211,91r-2,l197,91r-3,l192,91r,-2l190,91r-2,l186,91r-13,l171,91r-2,l167,89r-2,2l163,91r-2,l150,91r-2,l146,91r-2,-2l142,89r-2,-2l137,84r,-2l135,80r,-2l135,76r,-13l131,80r-2,2l129,84r-2,3l125,89r-2,l121,91r-3,l116,91r-21,l93,91r-2,l89,89r-2,l87,87r-2,2l83,89r-3,2l78,91r-2,l64,91r-3,l59,91,57,89r-2,2l53,91r-2,l15,91r-2,l11,91,9,89r-2,l4,87,2,84r,-2l,80,,78,,76xe" stroked="f">
                  <v:path arrowok="t" o:connecttype="custom" o:connectlocs="806330,2419978;6047476,0;15320274,1613319;16932934,19763154;20561420,2419978;25802566,0;39107014,806659;44348160,4033297;48782976,0;57249443,806659;65715910,0;74988708,0;80229854,0;88696321,1613319;93937467,0;110870401,806659;118530538,806659;134657142,1613319;163685028,0;170538835,806659;179811632,1613319;186665439,8469923;187471769,2419978;192712915,0;201985712,0;211258509,806659;213677500,6049945;212064840,35089681;202792042,36703000;197550896,36703000;188278099,35089681;186665439,27426418;180617962,33879692;171345165,36703000;160056542,28233077;158443882,33073033;154009066,36703000;144736269,35896341;142317278,30653055;135463472,35089681;125384344,36703000;111676731,35896341;94743797,36703000;89502651,33879692;84261505,36703000;75795038,36703000;66522241,36703000;58055774,35896341;54427288,31459714;51201967,35089681;38300684,36703000;34269033,35896341;24593071,36703000;6047476,36703000;806330,33879692" o:connectangles="0,0,0,0,0,0,0,0,0,0,0,0,0,0,0,0,0,0,0,0,0,0,0,0,0,0,0,0,0,0,0,0,0,0,0,0,0,0,0,0,0,0,0,0,0,0,0,0,0,0,0,0,0,0,0"/>
                </v:shape>
                <v:rect id="Rectangle 637" o:spid="_x0000_s1214" style="position:absolute;left:33839;top:23215;width:3079;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ArMMA&#10;AADdAAAADwAAAGRycy9kb3ducmV2LnhtbESPzWrDMBCE74G+g9hCbolcH4xxo4QQCCQllzh5gMVa&#10;/1BpZSQ1dt6+KhRyHGbmG2azm60RD/JhcKzgY52BIG6cHrhTcL8dVyWIEJE1Gsek4EkBdtu3xQYr&#10;7Sa+0qOOnUgQDhUq6GMcKylD05PFsHYjcfJa5y3GJH0ntccpwa2ReZYV0uLAaaHHkQ49Nd/1j1Ug&#10;b/VxKmvjM/eVtxdzPl1bckot3+f9J4hIc3yF/9snrSAviwL+3qQn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BArM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LIVINGSTON</w:t>
                        </w:r>
                      </w:p>
                    </w:txbxContent>
                  </v:textbox>
                </v:rect>
                <v:rect id="Rectangle 638" o:spid="_x0000_s1215" style="position:absolute;left:39649;top:6299;width:1301;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zlN8MA&#10;AADdAAAADwAAAGRycy9kb3ducmV2LnhtbESP3WoCMRSE74W+QzhC7zTrXuiyNYoIgpXeuPoAh83Z&#10;H5qcLEnqbt/eFApeDjPzDbPdT9aIB/nQO1awWmYgiGune24V3G+nRQEiRGSNxjEp+KUA+93bbIul&#10;diNf6VHFViQIhxIVdDEOpZSh7shiWLqBOHmN8xZjkr6V2uOY4NbIPMvW0mLPaaHDgY4d1d/Vj1Ug&#10;b9VpLCrjM3fJmy/zeb425JR6n0+HDxCRpvgK/7fPWkFerDfw9yY9Ab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4zlN8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LAKE</w:t>
                        </w:r>
                      </w:p>
                    </w:txbxContent>
                  </v:textbox>
                </v:rect>
                <v:shape id="Freeform 639" o:spid="_x0000_s1216" style="position:absolute;left:39649;top:6273;width:1499;height:578;visibility:visible;mso-wrap-style:square;v-text-anchor:top" coordsize="23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9R5MEA&#10;AADdAAAADwAAAGRycy9kb3ducmV2LnhtbERPy4rCMBTdC/MP4Q7MRjT1QZHaVIZB0a06m9ldmmta&#10;bG5KE9vO35uF4PJw3vlutI3oqfO1YwWLeQKCuHS6ZqPg93qYbUD4gKyxcUwK/snDrviY5JhpN/CZ&#10;+kswIoawz1BBFUKbSenLiiz6uWuJI3dzncUQYWek7nCI4baRyyRJpcWaY0OFLf1UVN4vD6tgWv/5&#10;lV8vBjNlk/bl/nx0h1Gpr8/xewsi0Bje4pf7pBUsN2mcG9/EJy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UeTBAAAA3QAAAA8AAAAAAAAAAAAAAAAAmAIAAGRycy9kb3du&#10;cmV2LnhtbFBLBQYAAAAABAAEAPUAAACGAwAAAAA=&#10;" path="m,76l,14,,12,,10,2,8,2,6,4,4,6,2r2,l10,r2,l15,,27,r2,l31,r3,2l36,2r2,2l40,6r,2l42,10r,2l42,14r,34l44,48,61,10r,-2l61,6,63,4,65,2r2,l69,r3,l74,,88,r3,l93,r2,2l97,2r2,2l101,6r,2l101,10r9,19l110,14r,-2l110,10r2,-2l112,6r2,-2l116,2r2,l120,r2,l124,r11,l137,r2,l141,2r2,l145,4r3,2l150,4r2,-2l154,2,156,r2,l160,r13,l221,r3,l226,r2,2l230,2r2,2l234,6r,2l236,10r,2l236,14r,11l236,27r,2l234,31r2,3l236,36r,2l236,50r,3l236,55r-2,2l236,59r,2l236,63r,13l236,78r,2l234,82r,2l232,86r-2,2l228,88r-2,3l224,91r-3,l173,91r-13,l158,91r-2,l154,88r-2,l150,86r,-2l148,84r-3,2l143,88r-2,l139,91r-2,l135,91r-11,l122,91r-2,l118,88r-2,3l114,91r-2,l99,91r-2,l95,91,93,88r-2,l88,86,86,84r,-2l84,80,80,67,78,80r-2,2l76,84r-2,2l72,88r-3,l67,91r-2,l63,91r-13,l15,91r-3,l10,91,8,88r-2,l4,86,2,84r,-2l,80,,78,,76xe" stroked="f">
                  <v:path arrowok="t" o:connecttype="custom" o:connectlocs="0,4033297;806665,2419978;3226661,806659;4839992,0;11696646,0;14519975,806659;16133305,2419978;16939970,4839956;24603290,4033297;25409956,1613319;27023286,806659;29846614,0;37509934,0;39123265,806659;40736595,3226637;44366589,5646615;45173254,3226637;45979919,1613319;48399915,0;54449905,0;56869900,806659;58483231,1613319;60499894,1613319;62919890,0;69776544,0;91153174,0;93573169,1613319;94379835,3226637;95186500,5646615;95186500,11696560;95186500,13713209;95186500,20166484;94379835,22989791;95186500,25409769;95186500,32266374;94379835,33879692;91959839,35493011;90346508,36703000;63726555,36703000;62113225,35493011;60499894,33879692;58483231,34686352;56063235,36703000;50013246,36703000;47593250,35493011;45979919,36703000;39123265,36703000;36703269,35493011;34686606,33879692;32266610,27023088;30653280,33879692;29039949,35493011;26216621,36703000;6049989,36703000;3226661,35493011;1613331,34686352;0,32266374" o:connectangles="0,0,0,0,0,0,0,0,0,0,0,0,0,0,0,0,0,0,0,0,0,0,0,0,0,0,0,0,0,0,0,0,0,0,0,0,0,0,0,0,0,0,0,0,0,0,0,0,0,0,0,0,0,0,0,0,0"/>
                </v:shape>
                <v:rect id="Rectangle 640" o:spid="_x0000_s1217" style="position:absolute;left:39649;top:6299;width:1301;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U3sMA&#10;AADdAAAADwAAAGRycy9kb3ducmV2LnhtbESP3WoCMRSE74W+QzhC7zTrXsi6NYoIgpXeuPoAh83Z&#10;H5qcLEnqbt/eFApeDjPzDbPdT9aIB/nQO1awWmYgiGune24V3G+nRQEiRGSNxjEp+KUA+93bbIul&#10;diNf6VHFViQIhxIVdDEOpZSh7shiWLqBOHmN8xZjkr6V2uOY4NbIPMvW0mLPaaHDgY4d1d/Vj1Ug&#10;b9VpLCrjM3fJmy/zeb425JR6n0+HDxCRpvgK/7fPWkFerDfw9yY9Ab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U3s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LAKE</w:t>
                        </w:r>
                      </w:p>
                    </w:txbxContent>
                  </v:textbox>
                </v:rect>
                <v:rect id="Rectangle 641" o:spid="_x0000_s1218" style="position:absolute;left:27603;top:32327;width:1784;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zrnr8A&#10;AADdAAAADwAAAGRycy9kb3ducmV2LnhtbERPy4rCMBTdC/5DuAPuNJ0unFKNMgwIjrix+gGX5vaB&#10;yU1Jou38vVkIszyc93Y/WSOe5EPvWMHnKgNBXDvdc6vgdj0sCxAhIms0jknBHwXY7+azLZbajXyh&#10;ZxVbkUI4lKigi3EopQx1RxbDyg3EiWuctxgT9K3UHscUbo3Ms2wtLfacGjoc6Kej+l49rAJ5rQ5j&#10;URmfuVPenM3v8dKQU2rxMX1vQESa4r/47T5qBXnxlfanN+kJyN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vOuevwAAAN0AAAAPAAAAAAAAAAAAAAAAAJgCAABkcnMvZG93bnJl&#10;di54bWxQSwUGAAAAAAQABAD1AAAAhAMAAAAA&#10;" filled="f" stroked="f">
                  <v:textbox style="mso-fit-shape-to-text:t" inset="0,0,0,0">
                    <w:txbxContent>
                      <w:p w:rsidR="009745C4" w:rsidRDefault="009745C4" w:rsidP="007A4A7B">
                        <w:r>
                          <w:rPr>
                            <w:rFonts w:ascii="Arial" w:hAnsi="Arial" w:cs="Arial"/>
                            <w:color w:val="000000"/>
                            <w:sz w:val="8"/>
                            <w:szCs w:val="8"/>
                          </w:rPr>
                          <w:t>LOGAN</w:t>
                        </w:r>
                      </w:p>
                    </w:txbxContent>
                  </v:textbox>
                </v:rect>
                <v:shape id="Freeform 642" o:spid="_x0000_s1219" style="position:absolute;left:27578;top:32340;width:1968;height:572;visibility:visible;mso-wrap-style:square;v-text-anchor:top" coordsize="31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0wPsQA&#10;AADdAAAADwAAAGRycy9kb3ducmV2LnhtbESPzWrDMBCE74W+g9hCL6WRnUDiupFNCQkEcsoPPS/W&#10;1ja1VkZSE/Xto0Agx2FmvmGWdTSDOJPzvWUF+SQDQdxY3XOr4HTcvBcgfEDWOFgmBf/koa6en5ZY&#10;anvhPZ0PoRUJwr5EBV0IYymlbzoy6Cd2JE7ej3UGQ5KuldrhJcHNIKdZNpcGe04LHY606qj5PfwZ&#10;Bcf2+83PQuOK3Unm/NHHbFxHpV5f4tcniEAxPML39lYrmBaLHG5v0hOQ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tMD7EAAAA3QAAAA8AAAAAAAAAAAAAAAAAmAIAAGRycy9k&#10;b3ducmV2LnhtbFBLBQYAAAAABAAEAPUAAACJAwAAAAA=&#10;" path="m,76l,14,,12,,10,2,8,2,6,4,4,6,2r2,l10,r2,l15,,27,r2,l32,r2,2l36,2r2,2l40,6r,2l42,10r,2l42,14r,9l42,21r2,-2l44,16r2,-2l48,12r3,l70,2,72,r2,l76,r2,l80,,93,4r2,2l97,6r2,2l101,10r9,13l110,25r2,-2l112,21r2,-2l129,4r2,-2l133,2,135,r2,l139,r30,l171,r2,l175,2r2,l179,4r11,12l192,10r2,-2l194,6r2,-2l198,2r2,l203,r2,l207,r15,l224,r2,l228,2r2,l232,4r2,2l234,8r,2l243,29r,-15l243,12r,-2l245,8r,-2l247,4r2,-2l251,2,253,r2,l257,r13,l272,r2,l277,2,279,r2,l283,r13,l298,r2,l302,2r2,l306,4r2,2l308,8r2,2l310,12r,2l310,76r,2l310,80r-2,2l308,84r-2,2l304,88r-2,l300,90r-2,l296,90r-15,l279,90r-2,l274,88r,2l272,90r-2,l257,90r-2,l253,90r-2,-2l249,90r-2,l245,90r-11,l232,90r-2,l228,88r-2,l224,86r-2,-2l222,82,215,69r-6,13l209,84r-2,2l205,88r-2,l200,90r-2,l196,90r-10,l184,90r-3,l179,88r-2,l175,88r-2,2l171,90r-2,l139,90r-2,l135,90r-2,-2l131,88r-2,-2l114,71r-2,-2l112,67r-2,2l110,71r-2,2l97,84r-2,2l93,86r-2,2l89,88,78,90r-2,l74,90,61,88r-2,l57,88r-2,2l53,90r-2,l15,90r-3,l10,90,8,88r-2,l4,86,2,84r,-2l,80,,78,,76xe" stroked="f">
                  <v:path arrowok="t" o:connecttype="custom" o:connectlocs="0,4035778;1612490,1614311;4031226,0;10884310,0;13706168,807156;16124903,2421467;16931148,4842933;17737394,7667978;19349884,4842933;29024826,0;31443561,0;38296645,2421467;40715381,4035778;44343484,10089444;45955974,7667978;53615303,807156;68127716,0;70546452,807156;77399535,4035778;79012026,1614311;81833884,0;89493213,0;91911948,807156;94330684,2421467;97958787,5650089;98765032,3228622;100377523,807156;102796258,0;110455587,0;113277445,0;120130529,0;122549265,807156;124161755,3228622;124968000,5650089;124161755,33093378;123355510,34707689;120936774,36322000;112471200,36322000;109649342,36322000;102796258,36322000;100377523,36322000;93524439,36322000;91105703,35514844;89493213,33093378;84252619,33900533;81833884,35514844;79012026,36322000;72965187,36322000;71352697,35514844;68933961,36322000;54421548,36322000;52002813,34707689;45149729,27039711;44343484,28654022;37490400,34707689;31443561,36322000;24590477,35514844;22977987,35514844;6046839,36322000;3224981,35514844;806245,33900533;0,31479067" o:connectangles="0,0,0,0,0,0,0,0,0,0,0,0,0,0,0,0,0,0,0,0,0,0,0,0,0,0,0,0,0,0,0,0,0,0,0,0,0,0,0,0,0,0,0,0,0,0,0,0,0,0,0,0,0,0,0,0,0,0,0,0,0,0"/>
                </v:shape>
                <v:rect id="Rectangle 643" o:spid="_x0000_s1220" style="position:absolute;left:27603;top:32327;width:1784;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LQcsMA&#10;AADdAAAADwAAAGRycy9kb3ducmV2LnhtbESPzWrDMBCE74G8g9hAb7FcHxrjRAmlEEhKL3HyAIu1&#10;/qHSykhK7L59VSjkOMzMN8zuMFsjHuTD4FjBa5aDIG6cHrhTcLse1yWIEJE1Gsek4IcCHPbLxQ4r&#10;7Sa+0KOOnUgQDhUq6GMcKylD05PFkLmROHmt8xZjkr6T2uOU4NbIIs/fpMWB00KPI3301HzXd6tA&#10;XuvjVNbG5+6zaL/M+XRpySn1sprftyAizfEZ/m+ftIKi3BTw9yY9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LQcs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LOGAN</w:t>
                        </w:r>
                      </w:p>
                    </w:txbxContent>
                  </v:textbox>
                </v:rect>
                <v:rect id="Rectangle 644" o:spid="_x0000_s1221" style="position:absolute;left:42291;top:37382;width:1809;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516cMA&#10;AADdAAAADwAAAGRycy9kb3ducmV2LnhtbESP3WoCMRSE7wu+QzhC72rWLdhlNYoUBCveuPoAh83Z&#10;H0xOliR1t29vCoVeDjPzDbPZTdaIB/nQO1awXGQgiGune24V3K6HtwJEiMgajWNS8EMBdtvZywZL&#10;7Ua+0KOKrUgQDiUq6GIcSilD3ZHFsHADcfIa5y3GJH0rtccxwa2ReZatpMWe00KHA312VN+rb6tA&#10;XqvDWFTGZ+6UN2fzdbw05JR6nU/7NYhIU/wP/7WPWkFefLzD75v0BO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516c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EDGAR</w:t>
                        </w:r>
                      </w:p>
                    </w:txbxContent>
                  </v:textbox>
                </v:rect>
                <v:shape id="Freeform 645" o:spid="_x0000_s1222" style="position:absolute;left:42278;top:37369;width:2025;height:578;visibility:visible;mso-wrap-style:square;v-text-anchor:top" coordsize="31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BefsUA&#10;AADdAAAADwAAAGRycy9kb3ducmV2LnhtbESPUWvCMBSF3wf7D+EKe5up3ZhSjTIEx0AQ5qbP1+ba&#10;FJubkqS2+/dmMPDxcM75DmexGmwjruRD7VjBZJyBIC6drrlS8PO9eZ6BCBFZY+OYFPxSgNXy8WGB&#10;hXY9f9F1HyuRIBwKVGBibAspQ2nIYhi7ljh5Z+ctxiR9JbXHPsFtI/Mse5MWa04LBltaGyov+84q&#10;aGPXfxy3u+4ly4/14ey3ZupPSj2Nhvc5iEhDvIf/259aQT6bvsLfm/Q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oF5+xQAAAN0AAAAPAAAAAAAAAAAAAAAAAJgCAABkcnMv&#10;ZG93bnJldi54bWxQSwUGAAAAAAQABAD1AAAAigMAAAAA&#10;" path="m,76l,15,,12,,10,2,8,2,6,4,4,6,2r2,l10,r2,l14,,63,r2,l67,r2,2l72,r2,l76,,97,r2,l101,r2,2l105,2r2,2l118,15,129,4r2,-2l133,2,135,r2,l139,r30,l171,r2,l175,2r2,l179,4r15,15l196,21r,2l198,25r,2l198,29r9,-19l207,8r,-2l209,4r2,-2l213,2,215,r2,l219,r15,l236,r2,l240,2r3,l245,4r2,2l247,4r2,-2l251,2,253,r2,l257,r24,l283,r2,l293,2r2,2l298,4r2,2l302,8r4,7l306,17r2,2l308,21r2,10l310,34r,2l308,48r,2l306,53r2,l308,55r9,14l319,72r,2l319,76r,2l319,80r-2,2l317,84r-3,2l312,88r-2,l308,91r-2,l304,91r-13,l289,91r-2,l285,88r-2,l281,86r-3,2l276,88r-2,3l272,91r-2,l257,91r-10,l245,91r-2,l240,88r-2,l236,86r-2,-2l234,82,228,67r-7,15l221,84r-2,2l217,88r-2,l213,91r-2,l209,91r-13,l194,91r-2,l190,88r-2,l186,86r-3,-2l183,82r-4,4l177,88r-2,l173,91r-2,l169,91r-30,l137,91r-2,l133,88r-2,l129,86,118,76,107,86r-2,2l103,88r-2,3l99,91r-2,l76,91r-2,l72,91,69,88r-2,3l65,91r-2,l14,91r-2,l10,91,8,88r-2,l4,86,2,84r,-2l,80,,78,,76xe" stroked="f">
                  <v:path arrowok="t" o:connecttype="custom" o:connectlocs="0,4033297;1612382,1613319;4030956,0;25395024,0;27813597,806659;39100274,0;41518848,806659;43131230,1613319;53611716,806659;56030290,0;70541732,806659;72154114,1613319;79006740,9276582;83440792,4033297;84246983,1613319;86665556,0;94324373,0;96742947,806659;99564616,1613319;101176998,806659;113269867,0;118107014,806659;120928683,2419978;123347257,6856604;124959639,12503220;124153448,19359824;124153448,22183132;128587500,29846396;128587500,32266374;127781309,33879692;124959639,35493011;122541066,36703000;115688440,36703000;113269867,34686352;111254389,35493011;108835815,36703000;97952234,36703000;95130564,34686352;91905799,27023088;88277939,34686352;85859365,36703000;79006740,36703000;76588166,35493011;74975784,34686352;71347923,35493011;68929350,36703000;54417908,36703000;51999334,34686352;41518848,35493011;39100274,36703000;29022884,36703000;26201215,36703000;4030956,36703000;1612382,34686352;806191,33073033" o:connectangles="0,0,0,0,0,0,0,0,0,0,0,0,0,0,0,0,0,0,0,0,0,0,0,0,0,0,0,0,0,0,0,0,0,0,0,0,0,0,0,0,0,0,0,0,0,0,0,0,0,0,0,0,0,0,0"/>
                </v:shape>
                <v:rect id="Rectangle 646" o:spid="_x0000_s1223" style="position:absolute;left:42291;top:37382;width:1809;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tIBsMA&#10;AADdAAAADwAAAGRycy9kb3ducmV2LnhtbESP3WoCMRSE7wu+QzhC72rWhdplNYoUBCveuPoAh83Z&#10;H0xOliR1t29vCoVeDjPzDbPZTdaIB/nQO1awXGQgiGune24V3K6HtwJEiMgajWNS8EMBdtvZywZL&#10;7Ua+0KOKrUgQDiUq6GIcSilD3ZHFsHADcfIa5y3GJH0rtccxwa2ReZatpMWe00KHA312VN+rb6tA&#10;XqvDWFTGZ+6UN2fzdbw05JR6nU/7NYhIU/wP/7WPWkFefLzD75v0BO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tIBs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EDGAR</w:t>
                        </w:r>
                      </w:p>
                    </w:txbxContent>
                  </v:textbox>
                </v:rect>
                <v:rect id="Rectangle 647" o:spid="_x0000_s1224" style="position:absolute;left:35947;top:48291;width:1327;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nWccMA&#10;AADdAAAADwAAAGRycy9kb3ducmV2LnhtbESP3WoCMRSE74W+QzhC7zTrXuiyNYoIgpXeuPoAh83Z&#10;H5qcLEnqbt/eFApeDjPzDbPdT9aIB/nQO1awWmYgiGune24V3G+nRQEiRGSNxjEp+KUA+93bbIul&#10;diNf6VHFViQIhxIVdDEOpZSh7shiWLqBOHmN8xZjkr6V2uOY4NbIPMvW0mLPaaHDgY4d1d/Vj1Ug&#10;b9VpLCrjM3fJmy/zeb425JR6n0+HDxCRpvgK/7fPWkFebNbw9yY9Ab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nWcc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CLAY</w:t>
                        </w:r>
                      </w:p>
                    </w:txbxContent>
                  </v:textbox>
                </v:rect>
                <v:shape id="Freeform 648" o:spid="_x0000_s1225" style="position:absolute;left:35852;top:48272;width:1663;height:578;visibility:visible;mso-wrap-style:square;v-text-anchor:top" coordsize="262,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AffsUA&#10;AADdAAAADwAAAGRycy9kb3ducmV2LnhtbESPQWuDQBSE74H+h+UVegnNGoUoJquU0pJceogJ9Pri&#10;vqrUfSvu1ph/ny0Uehxm5htmV86mFxONrrOsYL2KQBDXVnfcKDif3p8zEM4ja+wtk4IbOSiLh8UO&#10;c22vfKSp8o0IEHY5Kmi9H3IpXd2SQbeyA3Hwvuxo0Ac5NlKPeA1w08s4ijbSYMdhocWBXluqv6sf&#10;o8CaJOVksm9yXsskXn5e9h9VqtTT4/yyBeFp9v/hv/ZBK4izNIXfN+EJy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UB9+xQAAAN0AAAAPAAAAAAAAAAAAAAAAAJgCAABkcnMv&#10;ZG93bnJldi54bWxQSwUGAAAAAAQABAD1AAAAigMAAAAA&#10;" path="m,49r,l,47,,45,,43,4,26,6,24r,-3l8,21,17,11r,-2l19,7r2,l23,5,36,r2,l40,r2,l44,,61,7r2,2l65,9r3,2l70,13r,2l74,24r,-9l74,13r,-2l76,9r,-2l78,5,80,2r2,l84,r3,l89,r12,l103,r3,l108,2r2,l112,5r2,2l114,9r2,2l116,13r,2l116,49r2,l135,11r,-2l135,7r2,-2l139,2r3,l144,r2,l148,r15,l165,r2,l169,2r2,l173,5r,2l175,5r2,-3l180,2,182,r2,l186,r10,l199,r2,l203,2r2,l207,5r2,2l215,17,222,7r2,-2l226,2r2,l230,r2,l234,r13,l249,r2,l253,2r3,l258,5r2,2l260,9r2,2l262,13r,2l262,17r,2l260,21r,3l237,55r,21l237,78r,3l234,83r,2l232,87r-2,2l228,89r-2,2l224,91r-2,l209,91r-2,l205,91r-2,-2l201,89r-2,-2l199,85r-3,2l194,89r-2,l190,91r-2,l186,91r-13,l171,91r-2,l167,89r-2,l163,87r-2,-2l161,83r-3,-2l154,70r-2,11l150,83r,2l148,87r-2,2l144,89r-2,2l139,91r-2,l125,91r-36,l87,91r-3,l82,89r-2,l78,87,76,85r,-2l74,81r,-3l74,76r,-10l68,78r,3l65,83r-2,2l61,85r-2,2l44,91r-2,l40,91r-2,l25,89r-2,l21,87r-2,l17,85,15,83,6,70r,-2l4,66,,51,,49xm192,53r2,4l194,55r-2,-2xe" stroked="f">
                  <v:path arrowok="t" o:connecttype="custom" o:connectlocs="0,18149835;2418332,9679912;6851941,3629967;9270273,2016648;16122214,0;25392487,3629967;27407763,4436626;29826095,6049945;30632206,3629967;32244427,806659;35065815,0;41514700,0;44336088,806659;45948309,3629967;46754420,6049945;54412471,2823308;57233859,806659;59652191,0;67310242,0;69728574,2016648;71340796,806659;74162183,0;80208013,0;82626345,806659;86656899,6856604;91090508,806659;93508840,0;100360781,0;103182168,806659;104794389,3629967;105600500,6049945;104794389,8469923;95524116,30653055;94314950,33476363;92702729,35896341;90284397,36703000;82626345,36703000;80208013,35089681;78192737,35896341;76580515,36703000;68922464,36703000;66504132,35896341;64891910,33476363;60458302,33476363;58846080,35896341;56024693,36703000;35065815,36703000;32244427,35896341;30632206,33476363;29826095,30653055;26198597,33476363;24586376,34283022;16122214,36703000;9270273,35896341;6851941,34283022;2418332,27426418;0,20569813" o:connectangles="0,0,0,0,0,0,0,0,0,0,0,0,0,0,0,0,0,0,0,0,0,0,0,0,0,0,0,0,0,0,0,0,0,0,0,0,0,0,0,0,0,0,0,0,0,0,0,0,0,0,0,0,0,0,0,0,0"/>
                  <o:lock v:ext="edit" verticies="t"/>
                </v:shape>
                <v:rect id="Rectangle 649" o:spid="_x0000_s1226" style="position:absolute;left:35947;top:48291;width:1327;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rnmL8A&#10;AADdAAAADwAAAGRycy9kb3ducmV2LnhtbERPy4rCMBTdC/5DuAPuNJ0unFKNMgwIjrix+gGX5vaB&#10;yU1Jou38vVkIszyc93Y/WSOe5EPvWMHnKgNBXDvdc6vgdj0sCxAhIms0jknBHwXY7+azLZbajXyh&#10;ZxVbkUI4lKigi3EopQx1RxbDyg3EiWuctxgT9K3UHscUbo3Ms2wtLfacGjoc6Kej+l49rAJ5rQ5j&#10;URmfuVPenM3v8dKQU2rxMX1vQESa4r/47T5qBXnxleamN+kJyN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yueYvwAAAN0AAAAPAAAAAAAAAAAAAAAAAJgCAABkcnMvZG93bnJl&#10;di54bWxQSwUGAAAAAAQABAD1AAAAhAMAAAAA&#10;" filled="f" stroked="f">
                  <v:textbox style="mso-fit-shape-to-text:t" inset="0,0,0,0">
                    <w:txbxContent>
                      <w:p w:rsidR="009745C4" w:rsidRDefault="009745C4" w:rsidP="007A4A7B">
                        <w:r>
                          <w:rPr>
                            <w:rFonts w:ascii="Arial" w:hAnsi="Arial" w:cs="Arial"/>
                            <w:color w:val="000000"/>
                            <w:sz w:val="8"/>
                            <w:szCs w:val="8"/>
                          </w:rPr>
                          <w:t>CLAY</w:t>
                        </w:r>
                      </w:p>
                    </w:txbxContent>
                  </v:textbox>
                </v:rect>
                <v:rect id="Rectangle 650" o:spid="_x0000_s1227" style="position:absolute;left:37407;top:32016;width:3079;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ZCA8QA&#10;AADdAAAADwAAAGRycy9kb3ducmV2LnhtbESPzWrDMBCE74W+g9hCbo1cH1rXjWJCwZCGXuLkARZr&#10;/UOklZHU2H37KFDocZiZb5hNtVgjruTD6FjByzoDQdw6PXKv4HyqnwsQISJrNI5JwS8FqLaPDxss&#10;tZv5SNcm9iJBOJSoYIhxKqUM7UAWw9pNxMnrnLcYk/S91B7nBLdG5ln2Ki2OnBYGnOhzoPbS/FgF&#10;8tTUc9EYn7lD3n2br/2xI6fU6mnZfYCItMT/8F97rxXkxds73N+kJy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GQgPEAAAA3QAAAA8AAAAAAAAAAAAAAAAAmAIAAGRycy9k&#10;b3ducmV2LnhtbFBLBQYAAAAABAAEAPUAAACJAwAAAAA=&#10;" filled="f" stroked="f">
                  <v:textbox style="mso-fit-shape-to-text:t" inset="0,0,0,0">
                    <w:txbxContent>
                      <w:p w:rsidR="009745C4" w:rsidRDefault="009745C4" w:rsidP="007A4A7B">
                        <w:r>
                          <w:rPr>
                            <w:rFonts w:ascii="Arial" w:hAnsi="Arial" w:cs="Arial"/>
                            <w:color w:val="000000"/>
                            <w:sz w:val="8"/>
                            <w:szCs w:val="8"/>
                          </w:rPr>
                          <w:t>CHAMPAIGN</w:t>
                        </w:r>
                      </w:p>
                    </w:txbxContent>
                  </v:textbox>
                </v:rect>
                <v:group id="Group 651" o:spid="_x0000_s1228" style="position:absolute;left:11036;top:4933;width:33706;height:58827" coordorigin="1738,777" coordsize="5308,92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PU4bwwAAAN0AAAAP&#10;AAAAAAAAAAAAAAAAAKoCAABkcnMvZG93bnJldi54bWxQSwUGAAAAAAQABAD6AAAAmgMAAAAA&#10;">
                  <v:shape id="Freeform 652" o:spid="_x0000_s1229" style="position:absolute;left:5846;top:4895;width:541;height:91;visibility:visible;mso-wrap-style:square;v-text-anchor:top" coordsize="54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Sz1sYA&#10;AADdAAAADwAAAGRycy9kb3ducmV2LnhtbESPQWvCQBSE7wX/w/KEXkrdKKIhugkiFiqUilpoj4/s&#10;Mwlm34bdbYz/vlso9DjMzDfMuhhMK3pyvrGsYDpJQBCXVjdcKfg4vzynIHxA1thaJgV38lDko4c1&#10;Ztre+Ej9KVQiQthnqKAOocuk9GVNBv3EdsTRu1hnMETpKqkd3iLctHKWJAtpsOG4UGNH25rK6+nb&#10;KFjOn0p3N7x/b97OcvEV+n73eVDqcTxsViACDeE//Nd+1QpmaTqF3zfxCcj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CSz1sYAAADdAAAADwAAAAAAAAAAAAAAAACYAgAAZHJz&#10;L2Rvd25yZXYueG1sUEsFBgAAAAAEAAQA9QAAAIsDAAAAAA==&#10;" path="m,46l,44,2,27r,-2l5,23r,-2l7,19,17,8,19,6r2,l24,4,36,r2,l40,r3,l45,r2,2l62,8r2,l66,10r2,3l68,15r4,6l72,15r,-2l72,10,74,8r,-2l76,4,78,2r3,l83,r2,l87,r13,l102,r2,l106,2,108,r2,l112,r13,l127,r2,l131,2r2,l136,4r2,2l138,8r2,2l140,13r,2l140,23r6,-13l146,8r,-2l148,4r2,-2l152,2,155,r2,l159,r15,l176,r2,l180,2r2,l184,4r,2l186,4r2,-2l190,2,193,r2,l197,r23,l222,r2,l226,2r2,l231,r2,l235,r23,l260,r2,l264,2r2,l269,4r2,2l271,8r,-2l273,4r2,-2l277,2,279,r2,l283,r17,l302,r2,l313,2r2,2l319,6r2,l323,8r3,2l330,17r,2l332,21r2,8l342,10r,-2l342,6r3,-2l347,2r2,l351,r2,l355,r13,l370,r2,l374,2r2,l378,4r3,2l381,8r,2l389,29r,-14l389,13r,-3l391,8r,-2l393,4r2,-2l397,2,400,r2,l404,r12,l419,r2,l423,2r2,l427,r2,l431,r32,l465,r2,l469,2r2,l473,4r5,4l478,6r2,-2l482,2r2,l486,r2,l490,r11,l503,r2,l507,2,509,r2,l514,r12,l528,r2,l533,2r2,l537,4r2,2l539,8r2,2l541,13r,2l541,76r,2l541,80r-2,2l539,84r-2,3l535,89r-2,l530,91r-2,l526,91r-12,l511,91r-2,l507,89r-2,2l503,91r-2,l490,91r-2,l486,91r-2,-2l482,89r-2,-2l478,84r,-2l473,87r-2,2l469,89r-2,2l465,91r-2,l431,91r-2,l427,91r-2,-2l423,89r-2,2l419,91r-3,l404,91r-2,l400,91r-3,-2l395,91r-2,l391,91r-10,l378,91r-2,l374,89r-2,l370,87r-2,-3l368,82,361,68r-6,14l355,84r-2,3l351,89r-2,l347,91r-2,l342,91r-10,l330,91r-2,l326,89r-3,l321,87r-2,-3l319,82r-2,-2l317,78r,-2l317,74r,-2l319,72r2,-11l309,65r,11l309,78r,2l307,82r,2l304,87r-2,2l300,89r-2,2l296,91r-2,l283,91r-2,l279,91r-2,-2l275,89r-2,-2l271,84r,-2l271,84r-2,3l266,89r-2,l262,91r-2,l258,91r-13,l243,91r-2,l239,91r-23,l214,91r-2,l209,91r-12,l186,91r-2,l182,91r-2,-2l178,89r-2,-2l174,84r,-2l167,68r-6,14l161,84r-2,3l157,89r-2,l152,91r-2,l148,91r-12,l133,91r-2,l131,89r-2,2l127,91r-2,l112,91r-2,l108,91r-2,-2l104,91r-2,l100,91r-13,l85,91r-2,l81,89r-3,l76,87,74,84r,-2l72,80r,-2l72,76r,-6l68,76r,2l66,80r-2,2l62,82,47,89r-2,2l43,91r-3,l38,91,24,89r-3,l19,87r-2,l15,84,13,82,5,70r,-2l2,65r,-2l,49,,46xe" stroked="f">
                    <v:path arrowok="t" o:connecttype="custom" o:connectlocs="5,21;36,0;62,8;72,15;78,2;102,0;125,0;138,6;146,10;155,0;180,2;190,2;224,0;258,0;271,6;279,0;313,2;330,17;342,6;355,0;378,4;389,13;397,2;421,0;463,0;478,8;488,0;509,0;533,2;541,13;539,84;526,91;503,91;482,89;469,89;427,91;404,91;391,91;370,87;353,87;332,91;319,84;317,72;309,80;298,91;277,89;269,87;245,91;212,91;180,89;161,82;150,91;129,91;106,89;83,91;72,80;66,80;40,91;15,84;0,49" o:connectangles="0,0,0,0,0,0,0,0,0,0,0,0,0,0,0,0,0,0,0,0,0,0,0,0,0,0,0,0,0,0,0,0,0,0,0,0,0,0,0,0,0,0,0,0,0,0,0,0,0,0,0,0,0,0,0,0,0,0,0,0"/>
                  </v:shape>
                  <v:rect id="Rectangle 653" o:spid="_x0000_s1230" style="position:absolute;left:5859;top:4893;width:485;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gVcIA&#10;AADdAAAADwAAAGRycy9kb3ducmV2LnhtbESP3YrCMBSE7xd8h3AE79Z0eyGlGkUWBF28se4DHJrT&#10;H0xOShJt9+2NIOzlMDPfMJvdZI14kA+9YwVfywwEce10z62C3+vhswARIrJG45gU/FGA3Xb2scFS&#10;u5Ev9KhiKxKEQ4kKuhiHUspQd2QxLN1AnLzGeYsxSd9K7XFMcGtknmUrabHntNDhQN8d1bfqbhXI&#10;a3UYi8r4zP3kzdmcjpeGnFKL+bRfg4g0xf/wu33UCvKiyOH1Jj0BuX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6BVwgAAAN0AAAAPAAAAAAAAAAAAAAAAAJgCAABkcnMvZG93&#10;bnJldi54bWxQSwUGAAAAAAQABAD1AAAAhwMAAAAA&#10;" filled="f" stroked="f">
                    <v:textbox style="mso-fit-shape-to-text:t" inset="0,0,0,0">
                      <w:txbxContent>
                        <w:p w:rsidR="009745C4" w:rsidRDefault="009745C4" w:rsidP="007A4A7B">
                          <w:r>
                            <w:rPr>
                              <w:rFonts w:ascii="Arial" w:hAnsi="Arial" w:cs="Arial"/>
                              <w:color w:val="000000"/>
                              <w:sz w:val="8"/>
                              <w:szCs w:val="8"/>
                            </w:rPr>
                            <w:t>CHAMPAIGN</w:t>
                          </w:r>
                        </w:p>
                      </w:txbxContent>
                    </v:textbox>
                  </v:rect>
                  <v:rect id="Rectangle 654" o:spid="_x0000_s1231" style="position:absolute;left:6543;top:4802;width:441;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sFzsMA&#10;AADdAAAADwAAAGRycy9kb3ducmV2LnhtbESP3WoCMRSE7wu+QziCdzXbFcqyNUopCCreuPYBDpuz&#10;PzQ5WZLorm9vBKGXw8x8w6y3kzXiRj70jhV8LDMQxLXTPbcKfi+79wJEiMgajWNScKcA283sbY2l&#10;diOf6VbFViQIhxIVdDEOpZSh7shiWLqBOHmN8xZjkr6V2uOY4NbIPMs+pcWe00KHA/10VP9VV6tA&#10;XqrdWFTGZ+6YNydz2J8bckot5tP3F4hIU/wPv9p7rSAvihU836QnID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sFzs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VERMILION</w:t>
                          </w:r>
                        </w:p>
                      </w:txbxContent>
                    </v:textbox>
                  </v:rect>
                  <v:shape id="Freeform 655" o:spid="_x0000_s1232" style="position:absolute;left:6529;top:4798;width:504;height:91;visibility:visible;mso-wrap-style:square;v-text-anchor:top" coordsize="504,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nwcsYA&#10;AADdAAAADwAAAGRycy9kb3ducmV2LnhtbESPQWsCMRSE74X+h/AK3mq2Uux2NYpUFA9C2dVLb4/N&#10;c7O4eVk2qab/vhEEj8PMfMPMl9F24kKDbx0reBtnIIhrp1tuFBwPm9cchA/IGjvHpOCPPCwXz09z&#10;LLS7ckmXKjQiQdgXqMCE0BdS+tqQRT92PXHyTm6wGJIcGqkHvCa47eQky6bSYstpwWBPX4bqc/Vr&#10;FXyb9bor4+fqXMUP2m72pv05lkqNXuJqBiJQDI/wvb3TCiZ5/g63N+kJy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nwcsYAAADdAAAADwAAAAAAAAAAAAAAAACYAgAAZHJz&#10;L2Rvd25yZXYueG1sUEsFBgAAAAAEAAQA9QAAAIsDAAAAAA==&#10;" path="m,15l,12,,10,2,8,2,6,4,4,6,2r2,l10,r2,l14,,27,r2,l31,r2,2l35,2r3,2l40,6r,2l42,10r4,13l48,10,50,8r,-2l52,4,54,2r3,l59,r2,l63,,73,r3,l78,r2,2l82,r2,l86,r49,l137,r2,l141,2,143,r2,l147,r24,l173,r2,l183,2r2,2l188,2r2,l192,r2,l196,r23,l221,r2,l226,2r2,l230,r2,l234,r23,l259,r2,l264,2r2,l268,4r2,2l270,8r,-2l272,4r2,-2l276,2,278,r2,l283,r10,l295,r2,l299,2,302,r2,l306,r12,l321,r2,l325,2r2,l329,4r2,2l331,8r2,2l333,12r,3l333,48r7,l340,15r,-3l340,10r2,-2l342,6r2,-2l346,2r2,l350,r2,l354,r13,l369,r2,l373,2r2,l378,4r8,-2l388,r2,l392,r3,l397,r12,4l411,6r3,l416,8r2,2l426,23r,2l428,27r,2l430,44r,2l430,48r-2,15l428,65r-2,2l426,69r-2,3l414,82r-3,2l409,84r-10,4l397,91r-2,l392,91r-2,l388,91,378,86r-3,2l373,88r-2,3l369,91r-2,l354,91r-2,l350,91r,-3l348,91r-2,l344,91r-38,l304,91r-2,l299,88r-2,3l295,91r-2,l283,91r-3,l278,91r-2,-3l274,88r-2,-2l270,84r,-2l270,84r-2,2l266,88r-2,l261,91r-2,l257,91r-12,l242,91r-2,l238,91r-23,l213,91r-2,l209,91r-13,l194,91r-13,l179,91r-2,l175,88r-2,l171,86r-2,2l166,88r-2,3l162,91r-2,l147,91r-2,l143,91r-2,-3l139,91r-2,l135,91r-49,l84,91r-2,l80,88r-2,l76,86,73,84r,-2l71,80r,-2l71,76r,-7l69,80r-2,2l67,84r-2,2l63,88r-2,l59,91r-2,l54,91r-21,l31,91r-2,l27,88r-2,l23,86,21,84r,-2l19,80,,19,,17,,15xm437,76r,-61l437,12r,-2l439,8r,-2l441,4r2,-2l445,2,447,r2,l452,r12,l466,r2,l471,2,473,r2,l477,r13,l492,r2,l496,2r2,l500,4r2,2l502,8r2,2l504,12r,3l504,76r,2l504,80r-2,2l502,84r-2,2l498,88r-2,l494,91r-2,l490,91r-13,l475,91r-2,l471,88r-3,3l466,91r-2,l452,91r-3,l447,91r-2,-3l443,88r-2,-2l439,84r,-2l437,80r,-2l437,76xe" stroked="f">
                    <v:path arrowok="t" o:connecttype="custom" o:connectlocs="2,6;12,0;33,2;42,10;52,4;63,0;82,0;139,0;171,0;188,2;219,0;230,0;261,0;270,8;278,0;297,0;318,0;329,4;333,15;340,10;348,2;369,0;386,2;397,0;418,10;430,44;426,67;409,84;390,91;371,91;350,91;306,91;295,91;276,88;270,84;259,91;238,91;196,91;175,88;164,91;143,91;86,91;76,86;71,76;65,86;54,91;25,88;0,19;437,12;443,2;464,0;475,0;496,2;504,10;504,80;496,88;475,91;464,91;443,88;437,78" o:connectangles="0,0,0,0,0,0,0,0,0,0,0,0,0,0,0,0,0,0,0,0,0,0,0,0,0,0,0,0,0,0,0,0,0,0,0,0,0,0,0,0,0,0,0,0,0,0,0,0,0,0,0,0,0,0,0,0,0,0,0,0"/>
                    <o:lock v:ext="edit" verticies="t"/>
                  </v:shape>
                  <v:rect id="Rectangle 656" o:spid="_x0000_s1233" style="position:absolute;left:6543;top:4802;width:441;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44IcMA&#10;AADdAAAADwAAAGRycy9kb3ducmV2LnhtbESP3WoCMRSE7wu+QziCdzXbBcuyNUopCCreuPYBDpuz&#10;PzQ5WZLorm9vBKGXw8x8w6y3kzXiRj70jhV8LDMQxLXTPbcKfi+79wJEiMgajWNScKcA283sbY2l&#10;diOf6VbFViQIhxIVdDEOpZSh7shiWLqBOHmN8xZjkr6V2uOY4NbIPMs+pcWe00KHA/10VP9VV6tA&#10;XqrdWFTGZ+6YNydz2J8bckot5tP3F4hIU/wPv9p7rSAvihU836QnID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B44Ic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VERMILION</w:t>
                          </w:r>
                        </w:p>
                      </w:txbxContent>
                    </v:textbox>
                  </v:rect>
                  <v:rect id="Rectangle 657" o:spid="_x0000_s1234" style="position:absolute;left:5865;top:4048;width:227;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ymVsIA&#10;AADdAAAADwAAAGRycy9kb3ducmV2LnhtbESP3YrCMBSE7wXfIZwF7zTdXkjpGmVZEFS8se4DHJrT&#10;HzY5KUm09e2NIOzlMDPfMJvdZI24kw+9YwWfqwwEce10z62C3+t+WYAIEVmjcUwKHhRgt53PNlhq&#10;N/KF7lVsRYJwKFFBF+NQShnqjiyGlRuIk9c4bzEm6VupPY4Jbo3Ms2wtLfacFjoc6Kej+q+6WQXy&#10;Wu3HojI+c6e8OZvj4dKQU2rxMX1/gYg0xf/wu33QCvKiWMPrTXoCcvs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zKZWwgAAAN0AAAAPAAAAAAAAAAAAAAAAAJgCAABkcnMvZG93&#10;bnJldi54bWxQSwUGAAAAAAQABAD1AAAAhwMAAAAA&#10;" filled="f" stroked="f">
                    <v:textbox style="mso-fit-shape-to-text:t" inset="0,0,0,0">
                      <w:txbxContent>
                        <w:p w:rsidR="009745C4" w:rsidRDefault="009745C4" w:rsidP="007A4A7B">
                          <w:r>
                            <w:rPr>
                              <w:rFonts w:ascii="Arial" w:hAnsi="Arial" w:cs="Arial"/>
                              <w:color w:val="000000"/>
                              <w:sz w:val="8"/>
                              <w:szCs w:val="8"/>
                            </w:rPr>
                            <w:t>FORD</w:t>
                          </w:r>
                        </w:p>
                      </w:txbxContent>
                    </v:textbox>
                  </v:rect>
                  <v:shape id="Freeform 658" o:spid="_x0000_s1235" style="position:absolute;left:5859;top:4041;width:247;height:91;visibility:visible;mso-wrap-style:square;v-text-anchor:top" coordsize="24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aPIsUA&#10;AADdAAAADwAAAGRycy9kb3ducmV2LnhtbESPwW7CMBBE75X4B2uRuBUHDiENGFQhWiFONND7Nl6S&#10;qPE6td0Q/h4jVepxNDNvNKvNYFrRk/ONZQWzaQKCuLS64UrB+fT2nIHwAVlja5kU3MjDZj16WmGu&#10;7ZU/qC9CJSKEfY4K6hC6XEpf1mTQT21HHL2LdQZDlK6S2uE1wk0r50mSSoMNx4UaO9rWVH4Xv0aB&#10;bsrTuXpJ37/Sn1b27rD7LI47pSbj4XUJItAQ/sN/7b1WMM+yBTzexCc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do8ixQAAAN0AAAAPAAAAAAAAAAAAAAAAAJgCAABkcnMv&#10;ZG93bnJldi54bWxQSwUGAAAAAAQABAD1AAAAigMAAAAA&#10;" path="m25,91r-10,l13,91r-2,l8,89r-2,l4,87,2,85r,-2l,81,,79,,76,,15,,13,,11,2,9,2,7,4,5,6,3r2,l11,r2,l15,,38,r2,l42,r2,3l46,3r3,2l51,7r,2l53,11r,2l53,15r,13l53,30r,2l51,34,55,22r2,-3l57,17r2,-2l61,13,78,3r2,l82,r2,l87,r2,l91,r2,3l106,9r2,l110,11r,2l118,24r2,l120,26r,-11l120,13r,-2l123,9r,-2l125,5r2,-2l129,3,131,r2,l135,r23,l161,r2,l165,3r8,4l175,7r2,2l180,11r2,4l182,13r,-2l184,9r,-2l186,5r2,-2l190,3,192,r2,l196,r22,l220,r2,l224,3r2,l228,5r15,17l245,24r,2l247,28r,2l247,32r,30l247,64r,2l245,68r,2l243,72,228,87r-2,2l224,89r-2,2l220,91r-2,l196,91r-2,l192,91r-2,-2l188,89r-2,2l184,91r-2,l169,91r-2,l165,91r-2,-2l161,89r-3,-2l156,89r-2,l152,91r-2,l148,91r-13,l133,91r-2,l129,89r-2,l125,87r-2,-2l123,83r-3,-2l120,79r,-3l120,70r,2l118,72r-8,11l110,85r-2,2l106,87r-3,2l101,89,89,91r-2,l84,91,72,89r-2,l68,87r-3,l63,85r,-2l55,72r-2,l53,70,51,68r,-2l51,62r-2,2l46,66r-2,l42,68r-2,l40,76r,3l40,81r-2,2l38,85r-2,2l34,89r-2,l30,91r-3,l25,91xe" stroked="f">
                    <v:path arrowok="t" o:connecttype="custom" o:connectlocs="11,91;4,87;0,81;0,15;2,9;6,3;13,0;42,0;49,5;51,9;53,28;51,34;57,19;61,13;82,0;89,0;106,9;118,24;120,13;123,7;129,3;135,0;163,0;175,7;182,15;184,9;186,5;192,0;220,0;226,3;245,24;247,30;247,64;245,70;224,89;218,91;192,91;188,89;182,91;163,89;158,87;154,89;135,91;129,89;123,85;120,79;120,72;108,87;101,89;84,91;68,87;55,72;51,68;49,64;44,66;40,79;38,85;32,89;25,91" o:connectangles="0,0,0,0,0,0,0,0,0,0,0,0,0,0,0,0,0,0,0,0,0,0,0,0,0,0,0,0,0,0,0,0,0,0,0,0,0,0,0,0,0,0,0,0,0,0,0,0,0,0,0,0,0,0,0,0,0,0,0"/>
                  </v:shape>
                  <v:rect id="Rectangle 659" o:spid="_x0000_s1236" style="position:absolute;left:5865;top:4048;width:227;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Xv78A&#10;AADdAAAADwAAAGRycy9kb3ducmV2LnhtbERPy4rCMBTdC/MP4Q64s+l0MZRqFBEEldlY5wMuze0D&#10;k5uSZGz9e7MQZnk4781utkY8yIfBsYKvLAdB3Dg9cKfg93ZclSBCRNZoHJOCJwXYbT8WG6y0m/hK&#10;jzp2IoVwqFBBH+NYSRmaniyGzI3EiWudtxgT9J3UHqcUbo0s8vxbWhw4NfQ40qGn5l7/WQXyVh+n&#10;sjY+d5ei/THn07Ulp9Tyc96vQUSa47/47T5pBUVZprnpTXoC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H5e/vwAAAN0AAAAPAAAAAAAAAAAAAAAAAJgCAABkcnMvZG93bnJl&#10;di54bWxQSwUGAAAAAAQABAD1AAAAhAMAAAAA&#10;" filled="f" stroked="f">
                    <v:textbox style="mso-fit-shape-to-text:t" inset="0,0,0,0">
                      <w:txbxContent>
                        <w:p w:rsidR="009745C4" w:rsidRDefault="009745C4" w:rsidP="007A4A7B">
                          <w:r>
                            <w:rPr>
                              <w:rFonts w:ascii="Arial" w:hAnsi="Arial" w:cs="Arial"/>
                              <w:color w:val="000000"/>
                              <w:sz w:val="8"/>
                              <w:szCs w:val="8"/>
                            </w:rPr>
                            <w:t>FORD</w:t>
                          </w:r>
                        </w:p>
                      </w:txbxContent>
                    </v:textbox>
                  </v:rect>
                  <v:rect id="Rectangle 660" o:spid="_x0000_s1237" style="position:absolute;left:3728;top:3706;width:303;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MyJMMA&#10;AADdAAAADwAAAGRycy9kb3ducmV2LnhtbESP3WoCMRSE7wu+QziCdzXbvZDt1iilIKh449oHOGzO&#10;/tDkZEmiu769EYReDjPzDbPeTtaIG/nQO1bwscxAENdO99wq+L3s3gsQISJrNI5JwZ0CbDeztzWW&#10;2o18plsVW5EgHEpU0MU4lFKGuiOLYekG4uQ1zluMSfpWao9jglsj8yxbSYs9p4UOB/rpqP6rrlaB&#10;vFS7saiMz9wxb07msD835JRazKfvLxCRpvgffrX3WkFeFJ/wfJOe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MyJM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PEORIA</w:t>
                          </w:r>
                        </w:p>
                      </w:txbxContent>
                    </v:textbox>
                  </v:rect>
                  <v:shape id="Freeform 661" o:spid="_x0000_s1238" style="position:absolute;left:3726;top:3701;width:346;height:91;visibility:visible;mso-wrap-style:square;v-text-anchor:top" coordsize="34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5r0MEA&#10;AADdAAAADwAAAGRycy9kb3ducmV2LnhtbERPzWrCQBC+C32HZQq9mY0pSExdRYRCb2L0AYbsmIRm&#10;Z+PuVNM+ffcgePz4/tfbyQ3qRiH2ng0sshwUceNtz62B8+lzXoKKgmxx8EwGfinCdvMyW2Nl/Z2P&#10;dKulVSmEY4UGOpGx0jo2HTmMmR+JE3fxwaEkGFptA95TuBt0kedL7bDn1NDhSPuOmu/6xxkIbXke&#10;D8fre3H96507LWVfH8SYt9dp9wFKaJKn+OH+sgaKcpX2pzfpCejN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ea9DBAAAA3QAAAA8AAAAAAAAAAAAAAAAAmAIAAGRycy9kb3du&#10;cmV2LnhtbFBLBQYAAAAABAAEAPUAAACGAwAAAAA=&#10;" path="m,76l,15,,13,,11,2,9,2,7,4,5,6,2r2,l10,r2,l15,,40,r2,l44,r2,2l48,2r7,5l57,9r2,2l61,15r,-2l61,11,63,9r,-2l65,5,67,2r2,l72,r2,l76,r48,l126,r3,l131,2r2,l135,5r6,-3l143,r3,l148,r2,l152,r15,5l169,7r2,l173,9r2,2l184,24r,2l184,15r,-2l184,11r2,-2l186,7r2,-2l190,2r2,l194,r2,l198,r24,l224,r2,l232,2r2,3l236,5r2,2l241,9r2,4l243,11r2,-2l245,7r2,-2l249,2r2,l253,r2,l257,r13,l272,r2,l276,2r3,l281,5r2,2l283,5r2,-3l287,2,289,r2,l293,r15,l310,r2,l314,2r3,l319,5r2,2l321,9r,2l344,72r2,l346,74r,2l346,78r,3l344,83r,2l342,87r-2,2l338,89r-2,2l333,91r-2,l319,91r-2,l314,91r-2,-2l310,89r-2,-2l306,85r,-2l304,81,300,68r-2,13l295,83r,2l293,87r-2,2l289,89r-2,2l285,91r-2,l270,91r-13,l255,91r-2,l251,89r-2,l247,91r-2,l243,91r-13,l228,91r-2,l224,89r-2,l219,87r-2,2l215,89r-2,2l211,91r-2,l198,91r-2,l194,91r-2,-2l190,89r-2,-2l186,85r,-2l184,81r,-3l184,76r,-8l184,70r-3,2l171,83r-2,2l167,85r-2,2l152,91r-2,l148,91r-2,l143,91r-8,-4l133,89r-2,l129,91r-3,l124,91r-48,l74,91r-2,l69,89r-2,l65,87,63,85r,-2l61,81r,-3l61,76r,-23l61,55r-2,2l57,59r-2,l53,62,42,64r,12l42,78r,3l40,83r,2l38,87r-2,2l34,89r-3,2l29,91r-2,l15,91r-3,l10,91,8,89r-2,l4,87,2,85r,-2l,81,,78,,76xe" stroked="f">
                    <v:path arrowok="t" o:connecttype="custom" o:connectlocs="0,11;6,2;15,0;46,2;59,11;63,9;69,2;124,0;133,2;146,0;167,5;175,11;184,13;188,5;196,0;226,0;238,7;245,9;251,2;270,0;279,2;285,2;293,0;314,2;321,9;346,74;344,83;338,89;319,91;310,89;304,81;295,85;287,91;257,91;249,89;230,91;222,89;213,91;196,91;188,87;184,78;181,72;165,87;146,91;131,89;76,91;67,89;61,81;61,55;53,62;42,81;36,89;27,91;8,89;2,83" o:connectangles="0,0,0,0,0,0,0,0,0,0,0,0,0,0,0,0,0,0,0,0,0,0,0,0,0,0,0,0,0,0,0,0,0,0,0,0,0,0,0,0,0,0,0,0,0,0,0,0,0,0,0,0,0,0,0"/>
                  </v:shape>
                  <v:rect id="Rectangle 662" o:spid="_x0000_s1239" style="position:absolute;left:3728;top:3706;width:303;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yo/8MA&#10;AADdAAAADwAAAGRycy9kb3ducmV2LnhtbESPzWrDMBCE74G+g9hCb7EcH4LjRgkhEEhDL3HyAIu1&#10;/qHSykhq7L59VSjkOMzMN8x2P1sjHuTD4FjBKstBEDdOD9wpuN9OyxJEiMgajWNS8EMB9ruXxRYr&#10;7Sa+0qOOnUgQDhUq6GMcKylD05PFkLmROHmt8xZjkr6T2uOU4NbIIs/X0uLAaaHHkY49NV/1t1Ug&#10;b/VpKmvjc3cp2k/zcb625JR6e50P7yAizfEZ/m+ftYKi3Kzg7016An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yo/8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PEORIA</w:t>
                          </w:r>
                        </w:p>
                      </w:txbxContent>
                    </v:textbox>
                  </v:rect>
                  <v:rect id="Rectangle 663" o:spid="_x0000_s1240" style="position:absolute;left:1738;top:4397;width:401;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2iMMA&#10;AADdAAAADwAAAGRycy9kb3ducmV2LnhtbESPzWrDMBCE74G8g9hAb7FcH4rjRAmlEEhKL3HyAIu1&#10;/qHSykhK7L59VSjkOMzMN8zuMFsjHuTD4FjBa5aDIG6cHrhTcLse1yWIEJE1Gsek4IcCHPbLxQ4r&#10;7Sa+0KOOnUgQDhUq6GMcKylD05PFkLmROHmt8xZjkr6T2uOU4NbIIs/fpMWB00KPI3301HzXd6tA&#10;XuvjVNbG5+6zaL/M+XRpySn1sprftyAizfEZ/m+ftIKi3BTw9yY9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42iM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HANCOCK</w:t>
                          </w:r>
                        </w:p>
                      </w:txbxContent>
                    </v:textbox>
                  </v:rect>
                  <v:shape id="Freeform 664" o:spid="_x0000_s1241" style="position:absolute;left:1740;top:4396;width:457;height:91;visibility:visible;mso-wrap-style:square;v-text-anchor:top" coordsize="45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CMssEA&#10;AADdAAAADwAAAGRycy9kb3ducmV2LnhtbESP3YrCMBSE74V9h3AWvNNUF6R2TYu4rHjrzwMcmrNN&#10;sTmJTdTu2xtB8HKYmW+YVTXYTtyoD61jBbNpBoK4drrlRsHp+DvJQYSIrLFzTAr+KUBVfoxWWGh3&#10;5z3dDrERCcKhQAUmRl9IGWpDFsPUeeLk/bneYkyyb6Tu8Z7gtpPzLFtIiy2nBYOeNobq8+FqFQyz&#10;2kqz3ebea/o5ZY3By3mv1PhzWH+DiDTEd/jV3mkF83z5Bc836QnI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wjLLBAAAA3QAAAA8AAAAAAAAAAAAAAAAAmAIAAGRycy9kb3du&#10;cmV2LnhtbFBLBQYAAAAABAAEAPUAAACGAwAAAAA=&#10;" path="m,76l,15,,13,,11,2,9,2,7,5,5,7,2r2,l11,r2,l15,,26,r2,l30,r2,2l34,r2,l38,,51,r2,l55,r2,2l60,2r2,3l64,7r,2l66,11r,2l66,15r,15l74,11r,-2l74,7,76,5,79,2r2,l83,r2,l87,r13,l102,r2,l106,2r2,l110,5r2,2l112,9r,2l121,30r,-15l121,13r,-2l123,9r,-2l125,5r2,-3l129,2,131,r2,l136,r12,l150,r2,l155,2,157,r2,l161,r13,l176,r2,l180,2r2,l184,5r2,2l186,9r2,2l188,9r2,-2l193,7r2,-2l207,r2,l212,r2,l216,r2,2l233,9r2,l237,11r2,2l241,17r,-2l243,13r2,-2l247,11,264,2,267,r2,l271,r2,l275,r13,5l290,7r2,l294,9r,2l302,21r3,l305,24r2,2l307,28r,2l307,28r,-2l309,24r,-3l311,19,321,9r3,-2l326,7r2,-2l340,r3,l345,r2,l349,r2,2l366,9r2,l370,11r2,2l378,24r,-9l378,13r,-2l381,9r,-2l383,5r2,-3l387,2,389,r2,l393,r11,l406,r2,l410,2r2,l414,5r2,2l419,5r2,-3l423,2,425,r2,l429,r13,l444,r2,l448,2r2,l452,5r2,2l454,9r3,2l457,13r,2l457,17r,2l454,21r,3l452,26,433,45r19,21l454,68r,2l457,72r,2l457,76r,3l457,81r-3,2l454,85r-2,2l450,89r-2,l446,91r-2,l442,91r-13,l427,91r-2,l423,89r-2,l419,87r,-2l416,85r-2,2l412,89r-2,l408,91r-2,l404,91r-11,l391,91r-2,l387,89r-2,l383,87r-2,-2l381,83r-3,-2l378,79r,-3l378,64r-6,12l372,79r-2,2l368,83r-2,l351,89r-2,2l347,91r-2,l343,91r-3,l326,87r-2,-2l321,85r-2,-2l319,81,311,70r-2,l309,68r-2,-2l307,64r,-2l307,64r,2l305,68r,2l302,70r-8,11l294,83r-2,2l290,85r-2,2l275,91r-2,l271,91r-2,l267,91,254,87r-2,-2l250,85r-3,-2l247,81r-6,-7l239,76r,3l237,81r-2,2l233,83r-15,6l216,91r-2,l212,91r-3,l207,91,193,87r-3,-2l188,85r-2,-2l186,85r-2,2l182,89r-2,l178,91r-2,l174,91r-13,l159,91r-2,l155,89r-3,2l150,91r-2,l136,91r-3,l131,91r-2,-2l127,91r-2,l123,91r-11,l110,91r-2,l106,89r-2,l102,87r-2,-2l100,83,98,81,93,68,91,81r-2,2l89,85r-2,2l85,89r-2,l81,91r-2,l76,91r-12,l62,91r-2,l57,89r-2,2l53,91r-2,l38,91r-2,l34,91,32,89r-2,2l28,91r-2,l15,91r-2,l11,91,9,89r-2,l5,87,2,85r,-2l,81,,79,,76xe" stroked="f">
                    <v:path arrowok="t" o:connecttype="custom" o:connectlocs="2,7;15,0;36,0;60,2;66,15;79,2;102,0;112,9;123,9;133,0;157,0;180,2;188,9;212,0;237,11;247,11;275,0;302,21;307,28;324,7;347,0;372,13;381,7;393,0;414,5;427,0;450,2;457,15;433,45;457,76;450,89;427,91;416,85;404,91;383,87;378,64;351,89;326,87;309,70;307,66;292,85;269,91;247,81;233,83;207,91;184,87;161,91;148,91;125,91;104,89;91,81;81,91;57,89;34,91;13,91;2,83" o:connectangles="0,0,0,0,0,0,0,0,0,0,0,0,0,0,0,0,0,0,0,0,0,0,0,0,0,0,0,0,0,0,0,0,0,0,0,0,0,0,0,0,0,0,0,0,0,0,0,0,0,0,0,0,0,0,0,0"/>
                  </v:shape>
                  <v:rect id="Rectangle 665" o:spid="_x0000_s1242" style="position:absolute;left:1738;top:4397;width:401;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sLZ8QA&#10;AADdAAAADwAAAGRycy9kb3ducmV2LnhtbESPzWrDMBCE74W+g9hCbo1cU4rrRjGhYEhDL3HyAIu1&#10;/iHSykhq7L59FCj0OMzMN8ymWqwRV/JhdKzgZZ2BIG6dHrlXcD7VzwWIEJE1Gsek4JcCVNvHhw2W&#10;2s18pGsTe5EgHEpUMMQ4lVKGdiCLYe0m4uR1zluMSfpeao9zglsj8yx7kxZHTgsDTvQ5UHtpfqwC&#10;eWrquWiMz9wh777N1/7YkVNq9bTsPkBEWuJ/+K+91wry4v0V7m/SE5D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LC2fEAAAA3QAAAA8AAAAAAAAAAAAAAAAAmAIAAGRycy9k&#10;b3ducmV2LnhtbFBLBQYAAAAABAAEAPUAAACJAwAAAAA=&#10;" filled="f" stroked="f">
                    <v:textbox style="mso-fit-shape-to-text:t" inset="0,0,0,0">
                      <w:txbxContent>
                        <w:p w:rsidR="009745C4" w:rsidRDefault="009745C4" w:rsidP="007A4A7B">
                          <w:r>
                            <w:rPr>
                              <w:rFonts w:ascii="Arial" w:hAnsi="Arial" w:cs="Arial"/>
                              <w:color w:val="000000"/>
                              <w:sz w:val="8"/>
                              <w:szCs w:val="8"/>
                            </w:rPr>
                            <w:t>HANCOCK</w:t>
                          </w:r>
                        </w:p>
                      </w:txbxContent>
                    </v:textbox>
                  </v:rect>
                  <v:rect id="Rectangle 666" o:spid="_x0000_s1243" style="position:absolute;left:3432;top:6532;width:43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eu/MQA&#10;AADdAAAADwAAAGRycy9kb3ducmV2LnhtbESPzWrDMBCE74W+g9hCbo1cQ4vrRjGhYEhDL3HyAIu1&#10;/iHSykhq7L59FCj0OMzMN8ymWqwRV/JhdKzgZZ2BIG6dHrlXcD7VzwWIEJE1Gsek4JcCVNvHhw2W&#10;2s18pGsTe5EgHEpUMMQ4lVKGdiCLYe0m4uR1zluMSfpeao9zglsj8yx7kxZHTgsDTvQ5UHtpfqwC&#10;eWrquWiMz9wh777N1/7YkVNq9bTsPkBEWuJ/+K+91wry4v0V7m/SE5D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HrvzEAAAA3QAAAA8AAAAAAAAAAAAAAAAAmAIAAGRycy9k&#10;b3ducmV2LnhtbFBLBQYAAAAABAAEAPUAAACJAwAAAAA=&#10;" filled="f" stroked="f">
                    <v:textbox style="mso-fit-shape-to-text:t" inset="0,0,0,0">
                      <w:txbxContent>
                        <w:p w:rsidR="009745C4" w:rsidRDefault="009745C4" w:rsidP="007A4A7B">
                          <w:r>
                            <w:rPr>
                              <w:rFonts w:ascii="Arial" w:hAnsi="Arial" w:cs="Arial"/>
                              <w:color w:val="000000"/>
                              <w:sz w:val="8"/>
                              <w:szCs w:val="8"/>
                            </w:rPr>
                            <w:t>MACOUPIN</w:t>
                          </w:r>
                        </w:p>
                      </w:txbxContent>
                    </v:textbox>
                  </v:rect>
                  <v:shape id="Freeform 667" o:spid="_x0000_s1244" style="position:absolute;left:3422;top:6528;width:479;height:91;visibility:visible;mso-wrap-style:square;v-text-anchor:top" coordsize="47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IGQcYA&#10;AADdAAAADwAAAGRycy9kb3ducmV2LnhtbESPQWvCQBSE74L/YXmCF9FNQ5EYXUWkor216kFvj+wz&#10;CWbfht1V0/76bqHQ4zAz3zCLVWca8SDna8sKXiYJCOLC6ppLBafjdpyB8AFZY2OZFHyRh9Wy31tg&#10;ru2TP+lxCKWIEPY5KqhCaHMpfVGRQT+xLXH0rtYZDFG6UmqHzwg3jUyTZCoN1hwXKmxpU1FxO9yN&#10;gsvbjt5nNErvt92Ha4ts/318PSs1HHTrOYhAXfgP/7X3WkGazabw+yY+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nIGQcYAAADdAAAADwAAAAAAAAAAAAAAAACYAgAAZHJz&#10;L2Rvd25yZXYueG1sUEsFBgAAAAAEAAQA9QAAAIsDAAAAAA==&#10;" path="m,76l,15,,13,,11,2,8,2,6,4,4,6,2r2,l10,r2,l14,,38,r2,l42,r2,2l46,2,48,r2,l52,,76,r2,l80,r2,2l84,2r2,2l88,6r,2l90,11r,2l90,15r,8l97,11r,-3l97,6,99,4r2,-2l103,2,105,r2,l109,r15,l126,r2,l131,2r2,l135,4r2,2l137,8r,3l139,11r,-3l141,6r2,l145,4,158,r2,l162,r2,l166,r3,2l183,8r2,l188,11r2,2l190,15r8,15l200,19r2,-2l202,15r2,-2l207,11r2,l228,2,230,r2,l234,r2,l238,r13,4l253,6r2,l257,8r2,3l268,23r,2l268,15r,-2l268,11r2,-3l270,6r2,-2l274,2r2,l278,r3,l283,r10,l295,r2,l300,2,302,r2,l306,r13,l321,r2,l325,2r2,l329,4r2,2l331,8r2,3l333,13r,2l333,51r,2l331,68r,2l329,72r,2l323,82r-2,2l319,87r-3,l314,89r-2,l302,91r-2,l297,91,287,89r-2,l283,87r-2,l278,84r-2,-2l270,74r,-2l268,70r,-2l268,70r-2,2l255,82r-2,2l251,84r-11,5l238,91r-2,l234,91r-2,l230,91,215,87r-2,-3l211,84r-2,-2l207,80,200,70r,-2l198,65r,-4l190,76r,2l188,80r-3,2l183,82r-14,7l166,91r-2,l162,91r-2,l158,91r-4,-2l152,91r-2,l147,91r-12,l133,91r-2,l128,89r-2,l124,87r-2,-3l122,82r-2,-2l116,68r-2,12l112,82r,2l109,87r-2,2l105,89r-2,2l101,91r-2,l86,91r-2,l82,91,80,89r,2l78,91r-2,l63,91r-2,l59,91r-2,l55,91r-22,l31,91r-2,l27,91r-13,l12,91r-2,l8,89r-2,l4,87,2,84r,-2l,80,,78,,76xm340,76r,-61l340,13r,-2l342,8r,-2l344,4r2,-2l348,2,350,r2,l354,r26,l382,r2,l386,2r2,l392,4r3,-2l397,2,399,r2,l403,r13,l418,r2,l422,2,424,r2,l428,r13,l443,r2,l447,2r,-2l450,r2,l464,r2,l469,r2,2l473,2r2,2l477,6r,2l479,11r,2l479,15r,61l479,78r,2l477,82r,2l475,87r-2,2l471,89r-2,2l466,91r-2,l452,91r-2,l447,91r,-2l445,91r-2,l441,91r-13,l426,91r-2,l422,89r-2,2l418,91r-2,l403,91r-2,l399,91r-2,-2l395,89r-3,-2l390,84r,-2l388,80r,-2l388,76r,-15l384,63r-2,2l382,76r,2l382,80r-2,2l380,84r-2,3l376,89r-3,l371,91r-2,l367,91r-13,l352,91r-2,l348,89r-2,l344,87r-2,-3l342,82r-2,-2l340,78r,-2xe" stroked="f">
                    <v:path arrowok="t" o:connecttype="custom" o:connectlocs="2,6;14,0;48,0;82,2;90,13;99,4;124,0;137,6;143,6;166,0;190,15;207,11;236,0;259,11;270,8;281,0;302,0;325,2;333,13;329,72;314,89;285,89;270,72;253,84;232,91;207,80;190,78;164,91;150,91;126,89;114,80;103,91;80,89;59,91;27,91;4,87;340,76;344,4;380,0;395,2;418,0;441,0;452,0;475,4;479,76;473,89;450,91;428,91;416,91;392,87;388,61;380,82;369,91;346,89;340,76" o:connectangles="0,0,0,0,0,0,0,0,0,0,0,0,0,0,0,0,0,0,0,0,0,0,0,0,0,0,0,0,0,0,0,0,0,0,0,0,0,0,0,0,0,0,0,0,0,0,0,0,0,0,0,0,0,0,0"/>
                    <o:lock v:ext="edit" verticies="t"/>
                  </v:shape>
                  <v:rect id="Rectangle 668" o:spid="_x0000_s1245" style="position:absolute;left:3432;top:6532;width:43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mVEMQA&#10;AADdAAAADwAAAGRycy9kb3ducmV2LnhtbESPzWrDMBCE74W+g9hCbo1cH1rXjWJCwZCGXuLkARZr&#10;/UOklZHU2H37KFDocZiZb5hNtVgjruTD6FjByzoDQdw6PXKv4HyqnwsQISJrNI5JwS8FqLaPDxss&#10;tZv5SNcm9iJBOJSoYIhxKqUM7UAWw9pNxMnrnLcYk/S91B7nBLdG5ln2Ki2OnBYGnOhzoPbS/FgF&#10;8tTUc9EYn7lD3n2br/2xI6fU6mnZfYCItMT/8F97rxXkxfsb3N+kJy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ZlRDEAAAA3QAAAA8AAAAAAAAAAAAAAAAAmAIAAGRycy9k&#10;b3ducmV2LnhtbFBLBQYAAAAABAAEAPUAAACJAwAAAAA=&#10;" filled="f" stroked="f">
                    <v:textbox style="mso-fit-shape-to-text:t" inset="0,0,0,0">
                      <w:txbxContent>
                        <w:p w:rsidR="009745C4" w:rsidRDefault="009745C4" w:rsidP="007A4A7B">
                          <w:r>
                            <w:rPr>
                              <w:rFonts w:ascii="Arial" w:hAnsi="Arial" w:cs="Arial"/>
                              <w:color w:val="000000"/>
                              <w:sz w:val="8"/>
                              <w:szCs w:val="8"/>
                            </w:rPr>
                            <w:t>MACOUPIN</w:t>
                          </w:r>
                        </w:p>
                      </w:txbxContent>
                    </v:textbox>
                  </v:rect>
                  <v:rect id="Rectangle 669" o:spid="_x0000_s1246" style="position:absolute;left:4765;top:7016;width:361;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YBYr8A&#10;AADdAAAADwAAAGRycy9kb3ducmV2LnhtbERPy4rCMBTdC/5DuAPuNJ0upFONMgwIjrix+gGX5vaB&#10;yU1Jou38vVkIszyc93Y/WSOe5EPvWMHnKgNBXDvdc6vgdj0sCxAhIms0jknBHwXY7+azLZbajXyh&#10;ZxVbkUI4lKigi3EopQx1RxbDyg3EiWuctxgT9K3UHscUbo3Ms2wtLfacGjoc6Kej+l49rAJ5rQ5j&#10;URmfuVPenM3v8dKQU2rxMX1vQESa4r/47T5qBXnxleamN+kJyN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xgFivwAAAN0AAAAPAAAAAAAAAAAAAAAAAJgCAABkcnMvZG93bnJl&#10;di54bWxQSwUGAAAAAAQABAD1AAAAhAMAAAAA&#10;" filled="f" stroked="f">
                    <v:textbox style="mso-fit-shape-to-text:t" inset="0,0,0,0">
                      <w:txbxContent>
                        <w:p w:rsidR="009745C4" w:rsidRDefault="009745C4" w:rsidP="007A4A7B">
                          <w:r>
                            <w:rPr>
                              <w:rFonts w:ascii="Arial" w:hAnsi="Arial" w:cs="Arial"/>
                              <w:color w:val="000000"/>
                              <w:sz w:val="8"/>
                              <w:szCs w:val="8"/>
                            </w:rPr>
                            <w:t>FAYETTE</w:t>
                          </w:r>
                        </w:p>
                      </w:txbxContent>
                    </v:textbox>
                  </v:rect>
                  <v:shape id="Freeform 670" o:spid="_x0000_s1247" style="position:absolute;left:4761;top:7016;width:420;height:89;visibility:visible;mso-wrap-style:square;v-text-anchor:top" coordsize="42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8Qw8QA&#10;AADdAAAADwAAAGRycy9kb3ducmV2LnhtbESPT4vCMBTE78J+h/AWvGlqD2K7RrG7LHgR8Q/s9dE8&#10;02rzUpqs1m9vBMHjMDO/YebL3jbiSp2vHSuYjBMQxKXTNRsFx8PvaAbCB2SNjWNScCcPy8XHYI65&#10;djfe0XUfjIgQ9jkqqEJocyl9WZFFP3YtcfROrrMYouyM1B3eItw2Mk2SqbRYc1yosKXvisrL/t8q&#10;MNtQbJPsnN7TyfrvZ8OFN2Wh1PCzX32BCNSHd/jVXmsF6SzL4PkmPg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PEMPEAAAA3QAAAA8AAAAAAAAAAAAAAAAAmAIAAGRycy9k&#10;b3ducmV2LnhtbFBLBQYAAAAABAAEAPUAAACJAwAAAAA=&#10;" path="m27,89r-13,l12,89r-2,l8,87r-2,l4,84,2,82r,-2l,78,,76,,74,,15,,13,,11,2,8,2,6,4,4,6,2r2,l10,r2,l14,,40,r2,l44,r2,2l48,2r2,2l53,6r,2l55,11r,2l55,15r,10l59,11,61,8r,-2l63,4,65,2r2,l69,r3,l74,,88,r3,l93,r2,2l97,2r2,2l99,6r2,-2l103,2r2,l107,r3,l112,r12,l126,r3,l131,2r2,l135,4r2,2l143,15r9,-9l152,4r2,-2l156,2,158,r2,l162,r11,l175,r2,l179,2,181,r2,l186,,344,r2,l348,r2,2l352,r3,l357,r48,l407,r2,l412,2r2,l416,4r2,2l418,8r2,3l420,13r,2l420,25r,2l420,30r-2,2l420,34r,2l420,38r,13l420,53r,2l418,57r2,2l420,61r,2l420,74r,2l420,78r-2,2l418,82r-2,2l414,87r-2,l409,89r-2,l405,89r-48,l355,89r-3,l350,87r-2,l346,84r-2,-2l344,80r-2,-2l342,76r,-2l342,40r-6,l336,74r,2l336,78r-3,2l333,82r-2,2l329,87r-2,l325,89r-2,l321,89r-13,l306,89r-2,l302,87r-2,l298,84r-3,-2l295,80r-2,-2l293,76r,-2l293,40r-8,l285,74r,2l285,78r-2,2l283,82r-2,2l278,87r-2,l274,89r-2,l270,89r-11,l257,89r-2,l253,87r-2,l249,84r-2,-2l247,80r,2l245,84r-2,3l240,87r-2,2l236,89r-2,l186,89r-3,l181,89r-2,-2l177,87r-2,-3l173,82r,-2l171,78r,-2l171,74r,-30l164,53r,21l164,76r,2l162,80r,2l160,84r-2,3l156,87r-2,2l152,89r-2,l137,89r-2,l133,89r-2,-2l129,87r-3,-3l124,82r,-2l124,82r-2,2l120,87r-2,l116,89r-2,l112,89r-11,l99,89r-2,l95,87r-2,l91,84,88,82r,-2l82,68,76,80r,2l74,84r-2,3l69,87r-2,2l65,89r-2,l53,89r-3,l48,89,46,87r-2,l42,84,40,82r,-2l40,82r-2,2l36,87r-3,l31,89r-2,l27,89xm116,44r6,17l122,53r-6,-9xe" stroked="f">
                    <v:path arrowok="t" o:connecttype="custom" o:connectlocs="8,87;0,78;0,11;8,2;42,0;53,6;55,25;65,2;88,0;99,4;107,0;129,0;143,15;158,0;177,0;344,0;355,0;412,2;420,11;420,30;420,51;420,61;418,80;409,89;352,89;344,80;336,40;333,82;323,89;302,87;293,78;285,74;281,84;270,89;251,87;245,84;234,89;177,87;171,76;164,76;158,87;137,89;126,84;120,87;101,89;91,84;76,82;65,89;46,87;40,82;29,89;116,44" o:connectangles="0,0,0,0,0,0,0,0,0,0,0,0,0,0,0,0,0,0,0,0,0,0,0,0,0,0,0,0,0,0,0,0,0,0,0,0,0,0,0,0,0,0,0,0,0,0,0,0,0,0,0,0"/>
                    <o:lock v:ext="edit" verticies="t"/>
                  </v:shape>
                  <v:rect id="Rectangle 671" o:spid="_x0000_s1248" style="position:absolute;left:4765;top:7016;width:361;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Xfr8A&#10;AADdAAAADwAAAGRycy9kb3ducmV2LnhtbERPy2oCMRTdC/2HcAvuNOksxE6NIoKgxY2jH3CZ3HnQ&#10;5GZIUmf8+2YhdHk4781uclY8KMTes4aPpQJBXHvTc6vhfjsu1iBiQjZoPZOGJ0XYbd9mGyyNH/lK&#10;jyq1IodwLFFDl9JQShnrjhzGpR+IM9f44DBlGFppAo453FlZKLWSDnvODR0OdOio/ql+nQZ5q47j&#10;urJB+e+iudjz6dqQ13r+Pu2/QCSa0r/45T4ZDcWnyvvzm/wE5P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7W5d+vwAAAN0AAAAPAAAAAAAAAAAAAAAAAJgCAABkcnMvZG93bnJl&#10;di54bWxQSwUGAAAAAAQABAD1AAAAhAMAAAAA&#10;" filled="f" stroked="f">
                    <v:textbox style="mso-fit-shape-to-text:t" inset="0,0,0,0">
                      <w:txbxContent>
                        <w:p w:rsidR="009745C4" w:rsidRDefault="009745C4" w:rsidP="007A4A7B">
                          <w:r>
                            <w:rPr>
                              <w:rFonts w:ascii="Arial" w:hAnsi="Arial" w:cs="Arial"/>
                              <w:color w:val="000000"/>
                              <w:sz w:val="8"/>
                              <w:szCs w:val="8"/>
                            </w:rPr>
                            <w:t>FAYETTE</w:t>
                          </w:r>
                        </w:p>
                      </w:txbxContent>
                    </v:textbox>
                  </v:rect>
                  <v:rect id="Rectangle 672" o:spid="_x0000_s1249" style="position:absolute;left:5116;top:1654;width:316;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cy5cMA&#10;AADdAAAADwAAAGRycy9kb3ducmV2LnhtbESP3WoCMRSE74W+QzgF7zRxL0S3RikFwUpvXH2Aw+bs&#10;D01OliR1t2/fCAUvh5n5htkdJmfFnULsPWtYLRUI4tqbnlsNt+txsQERE7JB65k0/FKEw/5ltsPS&#10;+JEvdK9SKzKEY4kaupSGUspYd+QwLv1AnL3GB4cpy9BKE3DMcGdlodRaOuw5L3Q40EdH9Xf14zTI&#10;a3UcN5UNyp+L5st+ni4Nea3nr9P7G4hEU3qG/9sno6HYqhU83uQnIP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cy5c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DEKALB</w:t>
                          </w:r>
                        </w:p>
                      </w:txbxContent>
                    </v:textbox>
                  </v:rect>
                  <v:shape id="Freeform 673" o:spid="_x0000_s1250" style="position:absolute;left:5116;top:1654;width:346;height:91;visibility:visible;mso-wrap-style:square;v-text-anchor:top" coordsize="34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JEMcA&#10;AADdAAAADwAAAGRycy9kb3ducmV2LnhtbESPQWvCQBSE70L/w/IKvYhuDFQ0ukoJKD20BW3F6zP7&#10;TNJm34bsq6b/vlsoeBxm5htmue5doy7Uhdqzgck4AUVceFtzaeDjfTOagQqCbLHxTAZ+KMB6dTdY&#10;Ymb9lXd02UupIoRDhgYqkTbTOhQVOQxj3xJH7+w7hxJlV2rb4TXCXaPTJJlqhzXHhQpbyisqvvbf&#10;zkA+fZPh59GfytfDZPsoL9t8c0qNebjvnxaghHq5hf/bz9ZAOk9S+HsTn4B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6yRDHAAAA3QAAAA8AAAAAAAAAAAAAAAAAmAIAAGRy&#10;cy9kb3ducmV2LnhtbFBLBQYAAAAABAAEAPUAAACMAwAAAAA=&#10;" path="m,76l,15,,13,,11,2,9,2,7,4,4,6,2r2,l10,r2,l14,,35,r3,l40,r2,2l44,2r2,2l59,17r,-2l59,13r,-2l61,9r,-2l63,4,65,2r2,l69,r2,l73,r51,l126,r2,l128,2,130,r3,l135,r12,l149,r3,l154,2r2,l158,4r2,3l162,4r2,-2l166,2,169,r2,l173,r10,l185,r3,l190,2r2,l194,4r,3l196,4r2,-2l200,2,202,r2,l207,r14,l223,r3,l228,2r2,l232,4r2,3l234,4r2,-2l238,2,240,r2,l245,r12,l259,r2,l264,2r2,l268,4r2,3l270,9r2,2l272,13r,2l272,49r6,l278,15r,-2l278,11r2,-2l280,7r3,-3l285,2r2,l289,r2,l293,r19,l314,r11,2l327,2r2,2l331,4r2,3l340,13r2,2l342,17r2,2l346,26r,2l346,30r,2l346,34r-2,2l344,38r-2,4l344,51r2,2l346,55r,2l346,59r,2l344,70r-2,2l342,74r-5,6l335,83r-4,4l329,89r-2,l325,91r-2,l321,91r-28,l291,91r-2,l289,89r-2,2l285,91r-2,l245,91r-13,l230,91r-2,l226,89r-3,l221,87r-2,-2l219,83r-2,-3l213,68r-2,12l209,83r,2l207,87r-3,2l202,89r-2,2l198,91r-2,l183,91r-10,l171,91r-2,l166,89r-2,l162,87r-2,-2l158,87r-2,2l154,89r-2,2l149,91r-2,l135,91r-2,l130,91r-2,-2l128,91r-2,l124,91r-51,l71,91r-2,l67,89r-2,l63,87,61,85r,-2l59,80r,-2l59,76r,-2l46,87r-2,2l42,89r-2,2l38,91r-3,l14,91r-2,l10,91,8,89r-2,l4,87,2,85r,-2l,80,,78,,76xm175,42r4,5l183,36r-8,6xe" stroked="f">
                    <v:path arrowok="t" o:connecttype="custom" o:connectlocs="2,9;6,2;12,0;40,0;46,4;61,9;65,2;71,0;128,0;147,0;154,2;160,7;169,0;185,0;192,2;198,2;204,0;226,0;232,4;238,2;257,0;264,2;270,9;272,15;278,11;283,4;291,0;314,0;331,4;342,17;346,30;344,36;346,55;344,70;337,80;327,89;293,91;287,91;230,91;223,89;219,83;209,83;202,89;196,91;166,89;160,85;154,89;147,91;128,91;71,91;65,89;61,83;46,87;40,91;12,91;4,87;0,80;183,36" o:connectangles="0,0,0,0,0,0,0,0,0,0,0,0,0,0,0,0,0,0,0,0,0,0,0,0,0,0,0,0,0,0,0,0,0,0,0,0,0,0,0,0,0,0,0,0,0,0,0,0,0,0,0,0,0,0,0,0,0,0"/>
                    <o:lock v:ext="edit" verticies="t"/>
                  </v:shape>
                  <v:rect id="Rectangle 674" o:spid="_x0000_s1251" style="position:absolute;left:5116;top:1654;width:316;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kJCcMA&#10;AADdAAAADwAAAGRycy9kb3ducmV2LnhtbESP3WoCMRSE74W+QziF3mnSLYjdGqUUBCveuPoAh83Z&#10;H5qcLEnqbt++EQQvh5n5hllvJ2fFlULsPWt4XSgQxLU3PbcaLufdfAUiJmSD1jNp+KMI283TbI2l&#10;8SOf6FqlVmQIxxI1dCkNpZSx7shhXPiBOHuNDw5TlqGVJuCY4c7KQqmldNhzXuhwoK+O6p/q12mQ&#10;52o3rioblD8UzdF+708Nea1fnqfPDxCJpvQI39t7o6F4V29we5Of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4kJCc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DEKALB</w:t>
                          </w:r>
                        </w:p>
                      </w:txbxContent>
                    </v:textbox>
                  </v:rect>
                  <v:rect id="Rectangle 675" o:spid="_x0000_s1252" style="position:absolute;left:3561;top:7331;width:374;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CRfcMA&#10;AADdAAAADwAAAGRycy9kb3ducmV2LnhtbESP3WoCMRSE74W+QziF3mnSpYjdGqUUBCveuPoAh83Z&#10;H5qcLEnqbt++EQQvh5n5hllvJ2fFlULsPWt4XSgQxLU3PbcaLufdfAUiJmSD1jNp+KMI283TbI2l&#10;8SOf6FqlVmQIxxI1dCkNpZSx7shhXPiBOHuNDw5TlqGVJuCY4c7KQqmldNhzXuhwoK+O6p/q12mQ&#10;52o3rioblD8UzdF+708Nea1fnqfPDxCJpvQI39t7o6F4V29we5Of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CRfc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MADISON</w:t>
                          </w:r>
                        </w:p>
                      </w:txbxContent>
                    </v:textbox>
                  </v:rect>
                  <v:shape id="Freeform 676" o:spid="_x0000_s1253" style="position:absolute;left:3542;top:7333;width:433;height:89;visibility:visible;mso-wrap-style:square;v-text-anchor:top" coordsize="43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g9ucYA&#10;AADdAAAADwAAAGRycy9kb3ducmV2LnhtbESP0WrCQBRE3wv9h+UWfKubSi0as0oR2krRB6MfcJO9&#10;ZmOzd0N2jenfd4WCj8PMnGGy1WAb0VPna8cKXsYJCOLS6ZorBcfDx/MMhA/IGhvHpOCXPKyWjw8Z&#10;ptpdeU99HioRIexTVGBCaFMpfWnIoh+7ljh6J9dZDFF2ldQdXiPcNnKSJG/SYs1xwWBLa0PlT36x&#10;Cmhn+qn+LIrz8I2v682X3O7mUqnR0/C+ABFoCPfwf3ujFUzmyRRub+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0g9ucYAAADdAAAADwAAAAAAAAAAAAAAAACYAgAAZHJz&#10;L2Rvd25yZXYueG1sUEsFBgAAAAAEAAQA9QAAAIsDAAAAAA==&#10;" path="m,74l,15,,13,,10,2,8,2,6,4,4,6,2r2,l11,r2,l15,,38,r2,l42,r2,2l46,2,49,r2,l53,,76,r2,l80,r2,2l84,2r3,2l89,6r,2l91,10r,3l91,15r,14l99,8r,-2l101,4r3,-2l106,2,108,r2,l112,r15,l129,r2,l133,2r2,l137,4r2,2l139,8r9,21l148,15r,-2l148,10r2,-2l150,6r2,-2l154,2r2,l158,r3,l163,r21,l186,r2,l190,2r2,l194,4r15,15l209,15r,-2l209,10r2,-2l211,6r2,-2l215,2r3,l220,r2,l224,r10,l237,r2,l241,2r2,l243,4r2,-2l247,2,262,r2,l266,r17,2l285,2r2,2l289,4r,2l296,10,315,2,317,r2,l321,r2,l325,r13,4l340,6r2,l344,8r,2l353,21r2,l355,23r2,2l357,27r2,15l359,44r,2l357,63r,2l355,67r,3l353,72,342,82r-2,2l338,84r-2,2l334,86r-11,3l321,89r-2,l306,86r-2,l302,84r-2,l298,82r-7,4l289,86r-2,3l285,89r-2,l266,89r-2,l249,86r-2,l245,84r-2,2l241,86r-2,3l237,89r-3,l224,89r-2,l220,89r-2,-3l215,86r-2,-2l211,82r,-2l209,78r,-2l209,74r,-2l194,84r-2,2l190,86r-2,3l186,89r-2,l163,89r-2,l158,89r-2,-3l154,89r-2,l150,89r-13,l135,89r-2,l131,86r-2,l127,84r-2,-2l125,80r-2,-2l118,67r-2,11l114,80r,2l112,84r-2,2l108,86r-2,3l104,89r-3,l89,89r-2,l84,89,82,86r-2,3l78,89r-2,l65,89r-2,l61,89r-2,l57,89r-23,l32,89r-2,l27,89r-12,l13,89r-2,l8,86r-2,l4,84,2,82r,-2l,78,,76,,74xm368,74r,-59l368,13r,-3l370,8r,-2l372,4r2,-2l376,2,378,r2,l382,r11,l395,r2,l399,2,401,r2,l406,r12,l420,r2,l425,2r2,l429,4r2,2l431,8r2,2l433,13r,2l433,74r,2l433,78r-2,2l431,82r-2,2l427,86r-2,l422,89r-2,l418,89r-12,l403,89r-2,l399,86r-2,3l395,89r-2,l382,89r-2,l378,89r-2,-3l374,86r-2,-2l370,82r,-2l368,78r,-2l368,74xe" stroked="f">
                    <v:path arrowok="t" o:connecttype="custom" o:connectlocs="2,8;11,0;42,0;53,0;84,2;91,13;101,4;112,0;135,2;148,15;152,4;163,0;192,2;209,10;218,2;237,0;245,2;283,2;296,10;323,0;344,8;357,25;357,63;342,82;323,89;302,84;287,89;249,86;239,89;220,89;211,80;194,84;184,89;154,89;133,89;125,80;114,82;104,89;82,86;63,89;32,89;11,89;2,80;368,15;372,4;382,0;401,0;422,0;431,8;433,76;427,86;406,89;395,89;376,86;368,78" o:connectangles="0,0,0,0,0,0,0,0,0,0,0,0,0,0,0,0,0,0,0,0,0,0,0,0,0,0,0,0,0,0,0,0,0,0,0,0,0,0,0,0,0,0,0,0,0,0,0,0,0,0,0,0,0,0,0"/>
                    <o:lock v:ext="edit" verticies="t"/>
                  </v:shape>
                  <v:rect id="Rectangle 677" o:spid="_x0000_s1254" style="position:absolute;left:3561;top:7331;width:374;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qkcMA&#10;AADdAAAADwAAAGRycy9kb3ducmV2LnhtbESP3WoCMRSE74W+QziF3mnSvRDdGqUUBC3euPoAh83Z&#10;H5qcLEnqrm/fFAQvh5n5htnsJmfFjULsPWt4XygQxLU3Pbcarpf9fAUiJmSD1jNpuFOE3fZltsHS&#10;+JHPdKtSKzKEY4kaupSGUspYd+QwLvxAnL3GB4cpy9BKE3DMcGdlodRSOuw5L3Q40FdH9U/16zTI&#10;S7UfV5UNyn8XzckeD+eGvNZvr9PnB4hEU3qGH+2D0VCs1RL+3+Qn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6qkc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MADISON</w:t>
                          </w:r>
                        </w:p>
                      </w:txbxContent>
                    </v:textbox>
                  </v:rect>
                  <v:rect id="Rectangle 678" o:spid="_x0000_s1255" style="position:absolute;left:4885;top:5436;width:298;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IPCsMA&#10;AADdAAAADwAAAGRycy9kb3ducmV2LnhtbESP3WoCMRSE74W+QziF3mnSvah2a5RSEKx44+oDHDZn&#10;f2hysiSpu337RhC8HGbmG2a9nZwVVwqx96zhdaFAENfe9NxquJx38xWImJANWs+k4Y8ibDdPszWW&#10;xo98omuVWpEhHEvU0KU0lFLGuiOHceEH4uw1PjhMWYZWmoBjhjsrC6XepMOe80KHA311VP9Uv06D&#10;PFe7cVXZoPyhaI72e39qyGv98jx9foBINKVH+N7eGw3Fu1rC7U1+An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IPCs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MACON</w:t>
                          </w:r>
                        </w:p>
                      </w:txbxContent>
                    </v:textbox>
                  </v:rect>
                  <v:shape id="Freeform 679" o:spid="_x0000_s1256" style="position:absolute;left:4871;top:5432;width:346;height:90;visibility:visible;mso-wrap-style:square;v-text-anchor:top" coordsize="34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U9dMMA&#10;AADdAAAADwAAAGRycy9kb3ducmV2LnhtbERPTWvCQBC9C/6HZYTedKNgMamr1IpgQSpqDx6H7DQJ&#10;ZmfT7Krpv3cOBY+P9z1fdq5WN2pD5dnAeJSAIs69rbgw8H3aDGegQkS2WHsmA38UYLno9+aYWX/n&#10;A92OsVASwiFDA2WMTaZ1yEtyGEa+IRbux7cOo8C20LbFu4S7Wk+S5FU7rFgaSmzoo6T8crw6A5fP&#10;2Yb26eo3Pe/OMmV6un5t18a8DLr3N1CRuvgU/7u31sAkTWSuvJEno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U9dMMAAADdAAAADwAAAAAAAAAAAAAAAACYAgAAZHJzL2Rv&#10;d25yZXYueG1sUEsFBgAAAAAEAAQA9QAAAIgDAAAAAA==&#10;" path="m,76l,14,,12,,10,2,8,2,6,4,4,6,2r2,l10,r2,l14,,38,r2,l42,r2,2l46,2,48,r2,l52,,76,r2,l80,r2,2l84,2r2,2l88,6r,2l90,10r,2l90,14r,15l99,10r,-2l99,6r2,-2l103,2r2,l107,r2,l111,r15,l128,r2,l133,2r2,l137,4r2,2l139,8r2,2l143,16r9,-8l154,6r2,l158,4,171,r2,l175,r2,l179,r2,2l196,8r2,l200,10r2,2l202,14r2,2l204,14r3,-2l209,10r2,l228,2,230,r2,l234,r2,l238,r13,4l253,6r2,l257,8r,2l266,21r2,l268,23r2,2l274,42r,2l274,46r,2l274,50r-4,15l268,67r,2l266,69r-9,11l257,82r-2,2l253,84r-2,2l238,90r-2,l234,90r-2,l230,90,217,86r-2,-2l213,84r-2,-2l211,80r-7,-7l202,76r,2l200,80r-2,2l196,82r-15,6l179,90r-2,l175,90r-2,l171,90,158,86r-2,2l154,88r-2,2l149,90r-2,l137,90r-2,l133,90r-3,-2l128,88r-2,-2l124,84r,-2l122,80,118,67r-2,13l114,82r,2l111,86r-2,2l107,88r-2,2l103,90r-2,l88,90r-2,l84,90,82,88r-2,2l78,90r-2,l63,90r-2,l59,90r-2,l33,90r-2,l29,90r-2,l14,90r-2,l10,90,8,88r-2,l4,86,2,84r,-2l,80,,78,,76xm280,76r,-62l280,12r,-2l283,8r,-2l285,4r2,-2l289,2,291,r2,l295,r13,l310,r2,l312,2,314,r2,l318,r13,l333,r2,l337,2r3,l342,4r2,2l344,8r2,2l346,12r,2l346,76r,2l346,80r-2,2l344,84r-2,2l340,88r-3,l335,90r-2,l331,90r-13,l316,90r-2,l312,88r,2l310,90r-2,l295,90r-2,l291,90r-2,-2l287,88r-2,-2l283,84r,-2l280,80r,-2l280,76xe" stroked="f">
                    <v:path arrowok="t" o:connecttype="custom" o:connectlocs="0,10;6,2;14,0;44,2;52,0;82,2;88,8;90,29;101,4;109,0;130,0;139,6;152,8;171,0;179,0;200,10;204,14;228,2;236,0;255,6;268,21;274,44;270,65;257,80;251,86;232,90;213,84;202,76;196,82;175,90;156,88;147,90;130,88;124,82;114,82;107,88;88,90;80,90;61,90;31,90;12,90;4,86;0,78;280,12;285,4;293,0;312,0;318,0;337,2;344,8;346,76;344,84;335,90;316,90;310,90;291,90;283,84;280,76" o:connectangles="0,0,0,0,0,0,0,0,0,0,0,0,0,0,0,0,0,0,0,0,0,0,0,0,0,0,0,0,0,0,0,0,0,0,0,0,0,0,0,0,0,0,0,0,0,0,0,0,0,0,0,0,0,0,0,0,0,0"/>
                    <o:lock v:ext="edit" verticies="t"/>
                  </v:shape>
                  <v:rect id="Rectangle 680" o:spid="_x0000_s1257" style="position:absolute;left:4885;top:5436;width:298;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E+48MA&#10;AADdAAAADwAAAGRycy9kb3ducmV2LnhtbESP3WoCMRSE74W+QziF3mnSvSi6NUopCFq8cfUBDpuz&#10;PzQ5WZLUXd++EQQvh5n5hllvJ2fFlULsPWt4XygQxLU3PbcaLufdfAkiJmSD1jNpuFGE7eZltsbS&#10;+JFPdK1SKzKEY4kaupSGUspYd+QwLvxAnL3GB4cpy9BKE3DMcGdlodSHdNhzXuhwoO+O6t/qz2mQ&#10;52o3LisblP8pmqM97E8Nea3fXqevTxCJpvQMP9p7o6FYqRXc3+Qn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E+48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MACON</w:t>
                          </w:r>
                        </w:p>
                      </w:txbxContent>
                    </v:textbox>
                  </v:rect>
                  <v:rect id="Rectangle 681" o:spid="_x0000_s1258" style="position:absolute;left:3730;top:5614;width:467;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IBo78A&#10;AADdAAAADwAAAGRycy9kb3ducmV2LnhtbERPy4rCMBTdD/gP4QruxtQuxOkYRQRBxY11PuDS3D4w&#10;uSlJtPXvzUKY5eG819vRGvEkHzrHChbzDARx5XTHjYK/2+F7BSJEZI3GMSl4UYDtZvK1xkK7ga/0&#10;LGMjUgiHAhW0MfaFlKFqyWKYu544cbXzFmOCvpHa45DCrZF5li2lxY5TQ4s97Vuq7uXDKpC38jCs&#10;SuMzd87rizkdrzU5pWbTcfcLItIY/8Uf91EryH8WaX96k56A3L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gGjvwAAAN0AAAAPAAAAAAAAAAAAAAAAAJgCAABkcnMvZG93bnJl&#10;di54bWxQSwUGAAAAAAQABAD1AAAAhAMAAAAA&#10;" filled="f" stroked="f">
                    <v:textbox style="mso-fit-shape-to-text:t" inset="0,0,0,0">
                      <w:txbxContent>
                        <w:p w:rsidR="009745C4" w:rsidRDefault="009745C4" w:rsidP="007A4A7B">
                          <w:r>
                            <w:rPr>
                              <w:rFonts w:ascii="Arial" w:hAnsi="Arial" w:cs="Arial"/>
                              <w:color w:val="000000"/>
                              <w:sz w:val="8"/>
                              <w:szCs w:val="8"/>
                            </w:rPr>
                            <w:t>SANGAMON</w:t>
                          </w:r>
                        </w:p>
                      </w:txbxContent>
                    </v:textbox>
                  </v:rect>
                  <v:shape id="Freeform 682" o:spid="_x0000_s1259" style="position:absolute;left:3713;top:5613;width:530;height:91;visibility:visible;mso-wrap-style:square;v-text-anchor:top" coordsize="530,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TxvscA&#10;AADdAAAADwAAAGRycy9kb3ducmV2LnhtbESPT0vDQBTE74LfYXmCN7NJkVJjt0XFigehbfx3few+&#10;k9Ds27C7TdJv7xYEj8PM/IZZrifbiYF8aB0rKLIcBLF2puVawcf75mYBIkRkg51jUnCiAOvV5cUS&#10;S+NG3tNQxVokCIcSFTQx9qWUQTdkMWSuJ07ej/MWY5K+lsbjmOC2k7M8n0uLLaeFBnt6akgfqqNV&#10;8H07vHi7qca34+PXdtd+Lp71QSt1fTU93IOINMX/8F/71SiY3RUFnN+kJ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U8b7HAAAA3QAAAA8AAAAAAAAAAAAAAAAAmAIAAGRy&#10;cy9kb3ducmV2LnhtbFBLBQYAAAAABAAEAPUAAACMAwAAAAA=&#10;" path="m,53l,51,,49,2,47r,-2l4,42,2,38,,36,,34,,32,,30,,28,2,26r,-3l6,17,9,15r2,-2l21,7r2,l25,4,40,r2,l44,r3,l49,,66,4r2,3l70,7r,2l80,17r2,l87,11r,-2l87,7,89,4,91,2r2,l95,r2,l99,r15,l116,r2,l120,2r3,l125,4r2,3l127,9r,2l135,30r,-15l135,13r,-2l137,9r,-2l139,4r3,-2l144,2,146,r2,l150,r11,l163,r2,l167,2,169,r2,l173,r13,l188,r2,l192,2r2,l197,4r2,3l199,9r4,-5l205,2r2,l209,r2,l213,r30,l245,r2,l249,2r2,l254,4r14,17l270,23r,3l273,28r,2l281,11r,-2l281,7r2,-3l285,2r2,l289,r3,l294,r14,l311,r2,l315,2r,-2l317,r2,l342,r2,l346,r3,2l351,2,353,r2,l357,r23,l382,r2,l387,2r2,l391,4r2,3l393,9r2,2l412,2,414,r2,l418,r2,l423,r2,2l437,9r2,l442,11r,2l450,23r2,l452,26r2,2l454,30r2,15l456,47r,2l454,66r,2l452,70r,2l450,74,439,85r-2,2l435,87r-2,2l431,89r-11,2l418,91r-2,l401,89r-2,l397,87r-2,l393,85r-2,2l389,89r-2,l384,91r-2,l380,91r-10,l368,91r-3,l363,91r-2,l338,91r-2,l334,91r-2,l319,91r-2,l315,91r-2,-2l311,89r-3,-2l306,85r,-2l304,80,300,70r-2,10l296,83r,2l294,87r-2,2l289,89r-2,2l285,91r-2,l270,91r-2,l266,91r-2,-2l262,89r-2,-2l258,85r,-2l254,87r-3,2l249,89r-2,2l245,91r-2,l213,91r-2,l209,91r-2,-2l205,89r-2,-2l199,83r,2l197,87r-3,2l192,89r-2,2l188,91r-2,l173,91r-2,l169,91r-2,-2l165,91r-2,l161,91r-11,l148,91r-2,l144,89r-2,2l139,91r-2,l125,91r-2,l120,91r-2,-2l116,89r-2,-2l112,85r,-2l110,80,108,70r-4,10l101,83r,2l99,87r-2,2l95,89r-2,2l91,91r-2,l76,91r-2,l72,91,70,89r-2,2l66,91r-3,l47,91r-3,l28,89r-3,l23,87r-2,l21,85,11,76r-2,l6,74r,-2l4,70,,57,,55,,53xm463,76r,-61l463,13r,-2l465,9r,-2l467,4r2,-2l471,2,473,r2,l477,r13,l492,r2,l496,2,499,r2,l503,r12,l518,r2,l522,2r2,l526,4r2,3l528,9r2,2l530,13r,2l530,76r,2l530,80r-2,3l528,85r-2,2l524,89r-2,l520,91r-2,l515,91r-12,l501,91r-2,l496,89r-2,2l492,91r-2,l477,91r-2,l473,91r-2,-2l469,89r-2,-2l465,85r,-2l463,80r,-2l463,76xe" stroked="f">
                    <v:path arrowok="t" o:connecttype="custom" o:connectlocs="4,42;0,28;21,7;47,0;80,17;91,2;116,0;127,9;137,9;148,0;169,0;192,2;205,2;245,0;270,23;281,7;294,0;317,0;351,2;384,0;395,11;423,0;450,23;456,47;450,74;420,91;395,87;382,91;361,91;317,91;306,83;294,87;270,91;258,85;245,91;205,89;192,89;169,91;148,91;125,91;112,85;101,85;89,91;66,91;23,87;6,72;463,15;469,2;492,0;515,0;528,7;530,78;522,89;499,91;475,91;465,83" o:connectangles="0,0,0,0,0,0,0,0,0,0,0,0,0,0,0,0,0,0,0,0,0,0,0,0,0,0,0,0,0,0,0,0,0,0,0,0,0,0,0,0,0,0,0,0,0,0,0,0,0,0,0,0,0,0,0,0"/>
                    <o:lock v:ext="edit" verticies="t"/>
                  </v:shape>
                  <v:rect id="Rectangle 683" o:spid="_x0000_s1260" style="position:absolute;left:3730;top:5614;width:467;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w6T8IA&#10;AADdAAAADwAAAGRycy9kb3ducmV2LnhtbESPzYoCMRCE7wu+Q2jB25pxDuLOGmVZEFS8OPoAzaTn&#10;h006QxKd8e2NIOyxqKqvqPV2tEbcyYfOsYLFPANBXDndcaPgetl9rkCEiKzROCYFDwqw3Uw+1lho&#10;N/CZ7mVsRIJwKFBBG2NfSBmqliyGueuJk1c7bzEm6RupPQ4Jbo3Ms2wpLXacFlrs6bel6q+8WQXy&#10;Uu6GVWl85o55fTKH/bkmp9RsOv58g4g0xv/wu73XCvKvRQ6vN+kJyM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HDpPwgAAAN0AAAAPAAAAAAAAAAAAAAAAAJgCAABkcnMvZG93&#10;bnJldi54bWxQSwUGAAAAAAQABAD1AAAAhwMAAAAA&#10;" filled="f" stroked="f">
                    <v:textbox style="mso-fit-shape-to-text:t" inset="0,0,0,0">
                      <w:txbxContent>
                        <w:p w:rsidR="009745C4" w:rsidRDefault="009745C4" w:rsidP="007A4A7B">
                          <w:r>
                            <w:rPr>
                              <w:rFonts w:ascii="Arial" w:hAnsi="Arial" w:cs="Arial"/>
                              <w:color w:val="000000"/>
                              <w:sz w:val="8"/>
                              <w:szCs w:val="8"/>
                            </w:rPr>
                            <w:t>SANGAMON</w:t>
                          </w:r>
                        </w:p>
                      </w:txbxContent>
                    </v:textbox>
                  </v:rect>
                  <v:rect id="Rectangle 684" o:spid="_x0000_s1261" style="position:absolute;left:6051;top:8694;width:258;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Cf1MMA&#10;AADdAAAADwAAAGRycy9kb3ducmV2LnhtbESP3WoCMRSE7wXfIRyhd5p1BbGrUUQQtPTGtQ9w2Jz9&#10;weRkSVJ3+/ZNoeDlMDPfMLvDaI14kg+dYwXLRQaCuHK640bB1/0834AIEVmjcUwKfijAYT+d7LDQ&#10;buAbPcvYiAThUKCCNsa+kDJULVkMC9cTJ6923mJM0jdSexwS3BqZZ9laWuw4LbTY06ml6lF+WwXy&#10;Xp6HTWl85j7y+tNcL7eanFJvs/G4BRFpjK/wf/uiFeTvyxX8vU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Cf1M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WHITE</w:t>
                          </w:r>
                        </w:p>
                      </w:txbxContent>
                    </v:textbox>
                  </v:rect>
                  <v:shape id="Freeform 685" o:spid="_x0000_s1262" style="position:absolute;left:6041;top:8698;width:310;height:88;visibility:visible;mso-wrap-style:square;v-text-anchor:top" coordsize="31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sPEsYA&#10;AADdAAAADwAAAGRycy9kb3ducmV2LnhtbESP3WrCQBSE7wXfYTmF3tVNRERTVyn9kYBUrC29Ps0e&#10;s8Hs2ZDdmvj2riB4OczMN8xi1dtanKj1lWMF6SgBQVw4XXGp4Of742kGwgdkjbVjUnAmD6vlcLDA&#10;TLuOv+i0D6WIEPYZKjAhNJmUvjBk0Y9cQxy9g2sthijbUuoWuwi3tRwnyVRarDguGGzo1VBx3P9b&#10;BVvzFz4nb917n29mOW536zQ//Cr1+NC/PIMI1Id7+NbOtYLxPJ3A9U18AnJ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sPEsYAAADdAAAADwAAAAAAAAAAAAAAAACYAgAAZHJz&#10;L2Rvd25yZXYueG1sUEsFBgAAAAAEAAQA9QAAAIsDAAAAAA==&#10;" path="m158,74r,-60l158,12r,-2l160,8r,-2l162,4r2,-2l166,2,169,r2,l173,,295,r2,l300,r2,2l304,2r2,2l308,6r,2l310,10r,2l310,14r,11l310,27r,2l308,31r2,2l310,36r,2l310,50r,2l310,55r-2,2l310,59r,2l310,63r,11l310,76r,2l308,80r,2l306,84r-2,2l302,86r-2,2l297,88r-2,l247,88r-2,l243,88r-3,-2l238,86r-2,-2l234,82r,-2l234,82r-2,2l230,86r-2,l226,88r-2,l221,88r-12,l207,88r-2,l202,86r-2,l198,84r,-2l196,84r-2,2l192,86r-2,2l188,88r-2,l173,88r-2,l169,88r-3,-2l164,86r-2,-2l160,82r,-2l158,78r,-2l158,74xm,14r,l,12,,10,2,8,2,6,4,4,6,2r2,l10,r2,l14,,27,r2,l31,r2,2l36,2r2,2l40,2r2,l44,r2,l48,,67,r2,l71,r3,2l76,2r2,2l80,2r2,l84,r2,l88,,99,r13,l114,r2,l118,2,120,r2,l124,r13,l139,r2,l143,2r2,l147,4r3,2l150,8r2,2l152,12r,2l152,74r,2l152,78r-2,2l150,82r-3,2l145,86r-2,l141,88r-2,l137,88r-13,l122,88r-2,l118,86r-2,2l114,88r-2,l99,88r-2,l95,88r-2,l71,88r-2,l67,88,65,86r-2,l61,84,59,82r,-2l57,78r,-2l57,78r-2,2l55,82r-3,2l50,86r-2,l46,88r-2,l42,88r-21,l19,88r-2,l14,86r-2,l10,84,8,82r,-2l6,78r,-2l,17,,14xe" stroked="f">
                    <v:path arrowok="t" o:connecttype="custom" o:connectlocs="158,10;162,4;169,0;295,0;302,2;308,6;310,12;310,29;310,36;310,52;310,59;310,76;308,82;302,86;295,88;243,88;236,84;232,84;228,86;209,88;202,86;198,82;192,86;186,88;166,86;162,84;158,78;0,14;2,8;4,4;8,2;14,0;33,2;38,4;42,2;67,0;74,2;78,4;84,0;99,0;116,0;122,0;141,0;147,4;150,8;152,74;150,80;145,86;139,88;122,88;116,88;97,88;71,88;65,86;59,82;57,76;55,82;48,86;42,88;14,86;10,84;6,78" o:connectangles="0,0,0,0,0,0,0,0,0,0,0,0,0,0,0,0,0,0,0,0,0,0,0,0,0,0,0,0,0,0,0,0,0,0,0,0,0,0,0,0,0,0,0,0,0,0,0,0,0,0,0,0,0,0,0,0,0,0,0,0,0,0"/>
                    <o:lock v:ext="edit" verticies="t"/>
                  </v:shape>
                  <v:rect id="Rectangle 686" o:spid="_x0000_s1263" style="position:absolute;left:6051;top:8694;width:258;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WiO8MA&#10;AADdAAAADwAAAGRycy9kb3ducmV2LnhtbESP3WoCMRSE7wXfIRyhd5p1QbGrUUQQtPTGtQ9w2Jz9&#10;weRkSVJ3+/ZNoeDlMDPfMLvDaI14kg+dYwXLRQaCuHK640bB1/0834AIEVmjcUwKfijAYT+d7LDQ&#10;buAbPcvYiAThUKCCNsa+kDJULVkMC9cTJ6923mJM0jdSexwS3BqZZ9laWuw4LbTY06ml6lF+WwXy&#10;Xp6HTWl85j7y+tNcL7eanFJvs/G4BRFpjK/wf/uiFeTvyxX8vU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WiO8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WHITE</w:t>
                          </w:r>
                        </w:p>
                      </w:txbxContent>
                    </v:textbox>
                  </v:rect>
                  <v:rect id="Rectangle 687" o:spid="_x0000_s1264" style="position:absolute;left:3610;top:4722;width:294;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c8TMMA&#10;AADdAAAADwAAAGRycy9kb3ducmV2LnhtbESPzYoCMRCE7wu+Q2jB25pxDuLOGkUEwRUvjvsAzaTn&#10;B5POkERn9u2NIOyxqKqvqPV2tEY8yIfOsYLFPANBXDndcaPg93r4XIEIEVmjcUwK/ijAdjP5WGOh&#10;3cAXepSxEQnCoUAFbYx9IWWoWrIY5q4nTl7tvMWYpG+k9jgkuDUyz7KltNhxWmixp31L1a28WwXy&#10;Wh6GVWl85k55fTY/x0tNTqnZdNx9g4g0xv/wu33UCvKvxRJeb9ITk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c8TM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MASON</w:t>
                          </w:r>
                        </w:p>
                      </w:txbxContent>
                    </v:textbox>
                  </v:rect>
                  <v:shape id="Freeform 688" o:spid="_x0000_s1265" style="position:absolute;left:3593;top:4724;width:333;height:91;visibility:visible;mso-wrap-style:square;v-text-anchor:top" coordsize="333,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xDXMQA&#10;AADdAAAADwAAAGRycy9kb3ducmV2LnhtbESPT4vCMBTE74LfITzBm6Yt6Go1iggry578B14fzbOt&#10;Ni8lyWr99psFYY/DzPyGWa4704gHOV9bVpCOExDEhdU1lwrOp8/RDIQPyBoby6TgRR7Wq35vibm2&#10;Tz7Q4xhKESHsc1RQhdDmUvqiIoN+bFvi6F2tMxiidKXUDp8RbhqZJclUGqw5LlTY0rai4n78MQpO&#10;09ssS43bvbpLOB/298lEf7dKDQfdZgEiUBf+w+/2l1aQzdMP+HsTn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8Q1zEAAAA3QAAAA8AAAAAAAAAAAAAAAAAmAIAAGRycy9k&#10;b3ducmV2LnhtbFBLBQYAAAAABAAEAPUAAACJAwAAAAA=&#10;" path="m,76l,15,,12,,10,2,8,2,6,4,4,6,2r2,l10,r2,l14,,36,r2,l40,r2,2l44,2r2,l48,r2,l53,,74,r2,l78,r2,2l82,2r2,2l86,6r,2l88,10r,2l88,15r,14l97,10r,-2l97,6,99,4r2,-2l103,2,105,r2,l110,r14,l126,r3,l131,2r2,l135,4r2,2l137,8r,2l141,17r,-2l143,12r9,-6l154,6r2,-2l173,r2,l177,r2,l181,r17,4l200,6r2,l202,8r7,4l224,2r2,l228,r2,l232,r2,l236,r2,2l251,8r2,l255,10r,2l264,23r2,l266,25r,-10l266,12r,-2l268,8r,-2l270,4r2,-2l274,2,276,r3,l281,r12,l295,r3,l300,2,302,r2,l306,r13,l321,r2,l325,2r2,l329,4r2,2l331,8r2,2l333,12r,3l333,76r,2l333,80r-2,2l331,84r-2,2l327,89r-2,l323,91r-2,l319,91r-13,l304,91r-2,l300,89r-2,2l295,91r-2,l281,91r-2,l276,91r-2,-2l272,89r-2,-3l268,84r,-2l266,80r,-2l266,76r,-6l266,72r-2,l255,82r,2l253,86r-2,l249,89r-2,l234,91r-2,l230,91,217,89r-2,l213,86r-2,l209,84r-7,5l200,89r-2,2l196,91r-2,l179,91r-2,l160,89r-2,l156,86r,3l154,89r-2,2l150,91r-2,l135,91r-2,l131,91r-2,-2l126,89r-2,-3l122,84r,-2l120,80,116,70r-2,10l112,82r,2l110,86r-3,3l105,89r-2,2l101,91r-2,l86,91r-2,l82,91,80,89r-2,2l76,91r-2,l63,91r-2,l59,91r-2,l55,91r-22,l31,91r-2,l27,91r-2,l14,91r-2,l10,91,8,89r-2,l4,86,2,84r,-2l,80,,78,,76xe" stroked="f">
                    <v:path arrowok="t" o:connecttype="custom" o:connectlocs="2,8;6,2;12,0;40,0;46,2;74,0;80,2;86,8;88,15;99,4;105,0;126,0;133,2;137,8;152,6;173,0;181,0;202,6;228,0;236,0;253,8;266,25;268,8;272,2;279,0;298,0;306,0;325,2;331,6;333,12;333,80;329,86;321,91;302,91;295,91;276,91;270,86;266,78;264,72;251,86;232,91;215,89;209,84;196,91;160,89;154,89;135,91;129,89;122,82;112,82;105,89;99,91;80,89;63,91;57,91;29,91;12,91;6,89;2,82" o:connectangles="0,0,0,0,0,0,0,0,0,0,0,0,0,0,0,0,0,0,0,0,0,0,0,0,0,0,0,0,0,0,0,0,0,0,0,0,0,0,0,0,0,0,0,0,0,0,0,0,0,0,0,0,0,0,0,0,0,0,0"/>
                  </v:shape>
                  <v:rect id="Rectangle 689" o:spid="_x0000_s1266" style="position:absolute;left:3610;top:4722;width:294;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QNpb8A&#10;AADdAAAADwAAAGRycy9kb3ducmV2LnhtbERPy4rCMBTdD/gP4QruxtQuxOkYRQRBxY11PuDS3D4w&#10;uSlJtPXvzUKY5eG819vRGvEkHzrHChbzDARx5XTHjYK/2+F7BSJEZI3GMSl4UYDtZvK1xkK7ga/0&#10;LGMjUgiHAhW0MfaFlKFqyWKYu544cbXzFmOCvpHa45DCrZF5li2lxY5TQ4s97Vuq7uXDKpC38jCs&#10;SuMzd87rizkdrzU5pWbTcfcLItIY/8Uf91EryH8WaW56k56A3L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9A2lvwAAAN0AAAAPAAAAAAAAAAAAAAAAAJgCAABkcnMvZG93bnJl&#10;di54bWxQSwUGAAAAAAQABAD1AAAAhAMAAAAA&#10;" filled="f" stroked="f">
                    <v:textbox style="mso-fit-shape-to-text:t" inset="0,0,0,0">
                      <w:txbxContent>
                        <w:p w:rsidR="009745C4" w:rsidRDefault="009745C4" w:rsidP="007A4A7B">
                          <w:r>
                            <w:rPr>
                              <w:rFonts w:ascii="Arial" w:hAnsi="Arial" w:cs="Arial"/>
                              <w:color w:val="000000"/>
                              <w:sz w:val="8"/>
                              <w:szCs w:val="8"/>
                            </w:rPr>
                            <w:t>MASON</w:t>
                          </w:r>
                        </w:p>
                      </w:txbxContent>
                    </v:textbox>
                  </v:rect>
                  <v:rect id="Rectangle 690" o:spid="_x0000_s1267" style="position:absolute;left:5432;top:5140;width:227;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ioPsMA&#10;AADdAAAADwAAAGRycy9kb3ducmV2LnhtbESPzYoCMRCE74LvEFrYm2acw6KjUUQQXNmLow/QTHp+&#10;MOkMSXRm394sLOyxqKqvqO1+tEa8yIfOsYLlIgNBXDndcaPgfjvNVyBCRNZoHJOCHwqw300nWyy0&#10;G/hKrzI2IkE4FKigjbEvpAxVSxbDwvXEyaudtxiT9I3UHocEt0bmWfYpLXacFlrs6dhS9SifVoG8&#10;ladhVRqfuUtef5uv87Ump9THbDxsQEQa43/4r33WCvL1cg2/b9ITkL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7ioPs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PIATT</w:t>
                          </w:r>
                        </w:p>
                      </w:txbxContent>
                    </v:textbox>
                  </v:rect>
                  <v:shape id="Freeform 691" o:spid="_x0000_s1268" style="position:absolute;left:5432;top:5140;width:273;height:89;visibility:visible;mso-wrap-style:square;v-text-anchor:top" coordsize="27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4CF8QA&#10;AADdAAAADwAAAGRycy9kb3ducmV2LnhtbERPz2vCMBS+D/wfwhO8iKb2sNnOKCIMd9raKoPdHs2z&#10;KWteSpPZ7r9fDoMdP77fu8NkO3GnwbeOFWzWCQji2umWGwXXy8tqC8IHZI2dY1LwQx4O+9nDDnPt&#10;Ri7pXoVGxBD2OSowIfS5lL42ZNGvXU8cuZsbLIYIh0bqAccYbjuZJsmjtNhybDDY08lQ/VV9WwWf&#10;H2SK01P5Xtym8zIrl2/l1ZBSi/l0fAYRaAr/4j/3q1aQZmncH9/EJyD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uAhfEAAAA3QAAAA8AAAAAAAAAAAAAAAAAmAIAAGRycy9k&#10;b3ducmV2LnhtbFBLBQYAAAAABAAEAPUAAACJAwAAAAA=&#10;" path="m,74l,15,,13,,11,2,8,2,6,5,4,7,2r2,l11,r2,l15,,40,r3,l45,r2,2l49,2r2,2l55,8r2,3l59,15r,-2l59,11,62,8r,-2l64,4,66,2r2,l70,r2,l74,,87,r2,l91,r2,2l95,2r3,2l100,6r,-2l102,2r2,l106,r2,l110,r15,l127,r2,l131,2r2,l136,4r2,2l138,4r2,-2l142,2,144,r2,l148,,258,r2,l262,r2,2l266,2r3,2l271,6r,2l273,11r,2l273,15r,10l273,27r,3l271,32r,2l269,36r-3,2l264,38r-2,2l260,40r-2,l247,40r,34l247,76r,2l245,80r,2l243,84r-2,3l239,87r-2,2l235,89r-2,l222,89r-2,l218,89r-2,-2l214,87r-2,-3l209,82r,-2l207,78r,-2l207,74r,-34l199,40r,34l199,76r,2l197,80r,2l195,84r-2,3l190,87r-2,2l186,89r-2,l174,89r-3,l169,89r-2,-2l165,87r-2,-3l161,82r,-2l161,82r-2,2l157,87r-2,l152,89r-2,l148,89r-12,l133,89r-2,l129,87r-2,l125,84r-2,-2l123,80r-2,-2l117,68r-3,10l112,80r,2l110,84r-2,3l106,87r-2,2l102,89r-2,l87,89r-13,l72,89r-2,l68,87r-2,l64,84,62,82r,-2l59,78r,-2l59,74r,-21l59,55r-2,2l55,59r-2,l43,63r-3,2l40,74r,2l40,78r-2,2l38,82r-2,2l34,87r-2,l30,89r-2,l26,89r-11,l13,89r-2,l9,87r-2,l5,84,2,82r,-2l,78,,76,,74xm150,40r9,21l159,40r-9,xe" stroked="f">
                    <v:path arrowok="t" o:connecttype="custom" o:connectlocs="0,11;5,4;11,0;40,0;47,2;57,11;59,13;62,6;68,2;74,0;93,2;98,4;104,2;110,0;129,0;136,4;140,2;146,0;262,0;269,4;271,8;273,25;271,32;266,38;260,40;247,76;245,82;239,87;233,89;218,89;212,84;207,78;199,40;197,80;195,84;188,89;171,89;165,87;161,80;157,87;150,89;131,89;125,84;123,80;112,82;106,87;100,89;70,89;64,84;62,80;59,53;55,59;40,65;40,78;36,84;30,89;15,89;9,87;2,82;0,76" o:connectangles="0,0,0,0,0,0,0,0,0,0,0,0,0,0,0,0,0,0,0,0,0,0,0,0,0,0,0,0,0,0,0,0,0,0,0,0,0,0,0,0,0,0,0,0,0,0,0,0,0,0,0,0,0,0,0,0,0,0,0,0"/>
                    <o:lock v:ext="edit" verticies="t"/>
                  </v:shape>
                  <v:rect id="Rectangle 692" o:spid="_x0000_s1269" style="position:absolute;left:5432;top:5140;width:227;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JuhcIA&#10;AADdAAAADwAAAGRycy9kb3ducmV2LnhtbESPzYoCMRCE7wu+Q2jB25pxDuLOGmVZEFS8OPoAzaTn&#10;h006QxKd8e2NIOyxqKqvqPV2tEbcyYfOsYLFPANBXDndcaPgetl9rkCEiKzROCYFDwqw3Uw+1lho&#10;N/CZ7mVsRIJwKFBBG2NfSBmqliyGueuJk1c7bzEm6RupPQ4Jbo3Ms2wpLXacFlrs6bel6q+8WQXy&#10;Uu6GVWl85o55fTKH/bkmp9RsOv58g4g0xv/wu73XCvKvfAGvN+kJyM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om6FwgAAAN0AAAAPAAAAAAAAAAAAAAAAAJgCAABkcnMvZG93&#10;bnJldi54bWxQSwUGAAAAAAQABAD1AAAAhwMAAAAA&#10;" filled="f" stroked="f">
                    <v:textbox style="mso-fit-shape-to-text:t" inset="0,0,0,0">
                      <w:txbxContent>
                        <w:p w:rsidR="009745C4" w:rsidRDefault="009745C4" w:rsidP="007A4A7B">
                          <w:r>
                            <w:rPr>
                              <w:rFonts w:ascii="Arial" w:hAnsi="Arial" w:cs="Arial"/>
                              <w:color w:val="000000"/>
                              <w:sz w:val="8"/>
                              <w:szCs w:val="8"/>
                            </w:rPr>
                            <w:t>PIATT</w:t>
                          </w:r>
                        </w:p>
                      </w:txbxContent>
                    </v:textbox>
                  </v:rect>
                  <v:rect id="Rectangle 693" o:spid="_x0000_s1270" style="position:absolute;left:6575;top:6376;width:267;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Dw8sMA&#10;AADdAAAADwAAAGRycy9kb3ducmV2LnhtbESP3WoCMRSE74W+QziF3mm2uRBdjSIFwUpvXH2Aw+bs&#10;DyYnS5K627dvCgUvh5n5htnuJ2fFg0LsPWt4XxQgiGtvem413K7H+QpETMgGrWfS8EMR9ruX2RZL&#10;40e+0KNKrcgQjiVq6FIaSilj3ZHDuPADcfYaHxymLEMrTcAxw52VqiiW0mHPeaHDgT46qu/Vt9Mg&#10;r9VxXFU2FP6smi/7ebo05LV+e50OGxCJpvQM/7dPRoNaKwV/b/IT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3Dw8s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CLARK</w:t>
                          </w:r>
                        </w:p>
                      </w:txbxContent>
                    </v:textbox>
                  </v:rect>
                  <v:shape id="Freeform 694" o:spid="_x0000_s1271" style="position:absolute;left:6564;top:6370;width:324;height:90;visibility:visible;mso-wrap-style:square;v-text-anchor:top" coordsize="32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Y2sQA&#10;AADdAAAADwAAAGRycy9kb3ducmV2LnhtbESPQWvCQBSE74L/YXmCF9FNIxWNriI1pR5b9eLtkX0m&#10;0ezbkN1q8u+7QsHjMDPfMKtNaypxp8aVlhW8TSIQxJnVJecKTsfP8RyE88gaK8ukoCMHm3W/t8JE&#10;2wf/0P3gcxEg7BJUUHhfJ1K6rCCDbmJr4uBdbGPQB9nkUjf4CHBTyTiKZtJgyWGhwJo+Cspuh1+j&#10;YDo6Y95139d6957Kr2yUOqRUqeGg3S5BeGr9K/zf3msF8SKewvNNe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8WNrEAAAA3QAAAA8AAAAAAAAAAAAAAAAAmAIAAGRycy9k&#10;b3ducmV2LnhtbFBLBQYAAAAABAAEAPUAAACJAwAAAAA=&#10;" path="m,44l,42,,40,5,25,7,23r,-2l9,21,17,10r,-2l19,6r3,l24,4,36,r2,l41,r2,l45,,62,6r2,2l66,8r2,2l70,12r,2l74,23r,-9l74,12r,-2l76,8r,-2l79,4,81,2r2,l85,r2,l89,r11,l102,r2,l106,2r2,l110,4r2,2l112,8r2,2l114,12r,2l114,48r5,l136,10r,-2l136,6r2,-2l140,2r2,l144,r2,l148,r15,l165,r2,l169,2r3,l174,4r2,2l176,8r2,2l184,31r,-17l184,12r,-2l186,8r,-2l188,4r3,-2l193,2,195,r2,l199,r23,l224,r2,l233,2r2,2l237,4r2,2l241,8r2,4l243,10r2,-2l245,6r3,-2l250,2r2,l254,r2,l258,r13,l273,r2,l277,2r2,l281,4r2,2l286,4r2,-2l290,2,292,r2,l296,r13,l311,r2,l315,2r2,l319,4r2,2l321,8r3,2l324,12r,2l324,16r,3l321,21r,2l319,25,300,44r19,21l321,67r,2l324,71r,2l324,76r,2l324,80r-3,2l321,84r-2,2l317,88r-2,l313,90r-2,l309,90r-13,l294,90r-2,l290,88r-2,l286,86r-3,-2l281,86r-2,2l277,88r-2,2l273,90r-2,l258,90r-2,l254,90r-2,-2l250,88r-2,2l245,90r-2,l231,90r-2,l226,90r-2,-2l222,88r-2,-2l218,88r-2,l214,90r-2,l210,90r-11,l197,90r-2,l193,88r-2,l188,90r-2,l184,90r-10,l172,90r-3,l167,88r-2,l163,86r-2,-2l161,82r-2,-2l157,67r-4,13l150,82r,2l148,86r-2,2l144,88r-2,2l140,90r-2,l125,90r-36,l87,90r-2,l83,88r-2,l79,86,76,84r,-2l74,80r,-2l74,76r,-13l68,76r,2l66,80r-2,2l62,82,47,88r-2,2l43,90r-2,l38,90r-2,l22,86,19,84r-2,l15,82,13,80,7,69r,-2l5,65,,48,,46,,44xe" stroked="f">
                    <v:path arrowok="t" o:connecttype="custom" o:connectlocs="5,25;17,10;24,4;43,0;66,8;74,23;76,8;83,2;100,0;108,2;114,10;119,48;138,4;146,0;167,0;176,6;184,14;186,6;195,0;224,0;237,4;243,10;250,2;258,0;277,2;286,4;294,0;313,0;321,6;324,14;321,23;321,67;324,76;321,84;313,90;294,90;286,86;277,88;258,90;250,88;231,90;222,88;214,90;197,90;188,90;172,90;163,86;157,67;148,86;140,90;87,90;79,86;74,78;68,78;47,88;38,90;17,84;7,67;0,44" o:connectangles="0,0,0,0,0,0,0,0,0,0,0,0,0,0,0,0,0,0,0,0,0,0,0,0,0,0,0,0,0,0,0,0,0,0,0,0,0,0,0,0,0,0,0,0,0,0,0,0,0,0,0,0,0,0,0,0,0,0,0"/>
                  </v:shape>
                  <v:rect id="Rectangle 695" o:spid="_x0000_s1272" style="position:absolute;left:6575;top:6376;width:267;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XNHcMA&#10;AADdAAAADwAAAGRycy9kb3ducmV2LnhtbESP3WoCMRSE7wu+QziCdzXrIkVXo4ggaOmNqw9w2Jz9&#10;weRkSVJ3+/amUOjlMDPfMNv9aI14kg+dYwWLeQaCuHK640bB/XZ6X4EIEVmjcUwKfijAfjd522Kh&#10;3cBXepaxEQnCoUAFbYx9IWWoWrIY5q4nTl7tvMWYpG+k9jgkuDUyz7IPabHjtNBiT8eWqkf5bRXI&#10;W3kaVqXxmfvM6y9zOV9rckrNpuNhAyLSGP/Df+2zVpCv8yX8vklPQO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9XNHc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CLARK</w:t>
                          </w:r>
                        </w:p>
                      </w:txbxContent>
                    </v:textbox>
                  </v:rect>
                  <v:rect id="Rectangle 696" o:spid="_x0000_s1273" style="position:absolute;left:5962;top:6055;width:27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lohsMA&#10;AADdAAAADwAAAGRycy9kb3ducmV2LnhtbESP3WoCMRSE7wu+QziCdzXrgkVXo4ggaOmNqw9w2Jz9&#10;weRkSVJ3+/amUOjlMDPfMNv9aI14kg+dYwWLeQaCuHK640bB/XZ6X4EIEVmjcUwKfijAfjd522Kh&#10;3cBXepaxEQnCoUAFbYx9IWWoWrIY5q4nTl7tvMWYpG+k9jgkuDUyz7IPabHjtNBiT8eWqkf5bRXI&#10;W3kaVqXxmfvM6y9zOV9rckrNpuNhAyLSGP/Df+2zVpCv8yX8vklPQO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lohs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COLES</w:t>
                          </w:r>
                        </w:p>
                      </w:txbxContent>
                    </v:textbox>
                  </v:rect>
                  <v:shape id="Freeform 697" o:spid="_x0000_s1274" style="position:absolute;left:5943;top:6053;width:334;height:90;visibility:visible;mso-wrap-style:square;v-text-anchor:top" coordsize="33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BaBsUA&#10;AADdAAAADwAAAGRycy9kb3ducmV2LnhtbESPQWvCQBSE74L/YXlCb7oxhUWjmyBCoYe2UBW9PrKv&#10;SWj2bcyumvbXdwuCx2FmvmHWxWBbcaXeN441zGcJCOLSmYYrDYf9y3QBwgdkg61j0vBDHop8PFpj&#10;ZtyNP+m6C5WIEPYZaqhD6DIpfVmTRT9zHXH0vlxvMUTZV9L0eItw28o0SZS02HBcqLGjbU3l9+5i&#10;NRyfT29b6Ty1v0rND5cPtZTvZ62fJsNmBSLQEB7he/vVaEiXqYL/N/EJy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sFoGxQAAAN0AAAAPAAAAAAAAAAAAAAAAAJgCAABkcnMv&#10;ZG93bnJldi54bWxQSwUGAAAAAAQABAD1AAAAigMAAAAA&#10;" path="m,44r,l,42,3,27r,-2l5,23r,-2l7,19,17,8,19,6r3,l24,4,36,r3,l41,r2,l45,r2,2l62,8r2,l66,10r2,2l68,14r9,15l79,31,81,19r2,-2l83,14r2,-2l87,10r2,l106,2,108,r2,l112,r3,l117,r12,4l131,6r3,l136,8r2,2l146,23r,2l146,14r,-2l146,10r2,-2l148,6r2,-2l153,2r2,l157,r2,l161,r13,l176,r2,l180,2r2,l184,4r2,2l186,8r2,2l188,12r,2l188,48r7,l195,14r,-2l195,10r2,-2l197,6r2,-2l201,2r2,l205,r2,l210,r48,l260,r2,l264,2r3,l267,4r2,-2l271,2,286,r2,l290,r2,l309,4r2,2l313,6r,2l324,17r2,l328,19r,2l330,23r4,13l334,38r,2l334,42r,2l332,46r,2l334,55r,2l334,59r,2l334,63r-2,2l328,74r,2l326,78r-2,2l315,86r-2,l311,88r-2,l292,90r-2,l288,90,271,88r-2,l267,86r,2l264,88r-2,2l260,90r-2,l210,90r-3,l205,90r-2,-2l201,90r-2,l197,90r-36,l159,90r-2,l155,88r-2,l150,86r-2,-2l148,82r-2,-2l146,78r,-2l146,67r,2l144,69r-8,11l136,82r-2,2l131,84r-2,2l117,90r-2,l112,90r-2,l108,90,96,86,93,84r-2,l89,82r,-2l81,69r-2,l79,67,77,65r,-2l77,61,68,76r,2l66,80r-2,2l62,82,47,88r-2,2l43,90r-2,l39,90r-3,l22,86,19,84r-2,l15,82r,-2l7,69r-2,l5,67,3,65r,-2l,46,,44xe" stroked="f">
                    <v:path arrowok="t" o:connecttype="custom" o:connectlocs="3,25;7,19;22,6;39,0;45,0;64,8;68,14;81,19;85,12;106,2;112,0;129,4;136,8;146,25;146,10;150,4;157,0;174,0;180,2;186,6;188,12;195,12;197,6;203,2;210,0;262,0;267,4;288,0;309,4;313,8;328,21;334,38;334,44;334,55;334,61;332,65;326,78;313,86;290,90;269,88;264,88;258,90;203,88;197,90;157,90;150,86;146,80;146,67;136,82;129,86;112,90;93,84;89,82;79,67;68,76;64,82;45,90;39,90;19,84;7,69;3,65" o:connectangles="0,0,0,0,0,0,0,0,0,0,0,0,0,0,0,0,0,0,0,0,0,0,0,0,0,0,0,0,0,0,0,0,0,0,0,0,0,0,0,0,0,0,0,0,0,0,0,0,0,0,0,0,0,0,0,0,0,0,0,0,0"/>
                  </v:shape>
                  <v:rect id="Rectangle 698" o:spid="_x0000_s1275" style="position:absolute;left:5962;top:6055;width:27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dTasMA&#10;AADdAAAADwAAAGRycy9kb3ducmV2LnhtbESP3WoCMRSE7wu+QziCdzXrXlhdjSKCoKU3rj7AYXP2&#10;B5OTJUnd7dubQqGXw8x8w2z3ozXiST50jhUs5hkI4srpjhsF99vpfQUiRGSNxjEp+KEA+93kbYuF&#10;dgNf6VnGRiQIhwIVtDH2hZShaslimLueOHm18xZjkr6R2uOQ4NbIPMuW0mLHaaHFno4tVY/y2yqQ&#10;t/I0rErjM/eZ11/mcr7W5JSaTcfDBkSkMf6H/9pnrSBf5x/w+yY9Ab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dTas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COLES</w:t>
                          </w:r>
                        </w:p>
                      </w:txbxContent>
                    </v:textbox>
                  </v:rect>
                  <v:rect id="Rectangle 699" o:spid="_x0000_s1276" style="position:absolute;left:4949;top:7663;width:321;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jHGL8A&#10;AADdAAAADwAAAGRycy9kb3ducmV2LnhtbERPy4rCMBTdC/5DuMLsNLWLwalGEUFQmY3VD7g0tw9M&#10;bkoSbf17sxiY5eG8N7vRGvEiHzrHCpaLDARx5XTHjYL77ThfgQgRWaNxTAreFGC3nU42WGg38JVe&#10;ZWxECuFQoII2xr6QMlQtWQwL1xMnrnbeYkzQN1J7HFK4NTLPsm9psePU0GJPh5aqR/m0CuStPA6r&#10;0vjMXfL615xP15qcUl+zcb8GEWmM/+I/90kryH/yNDe9SU9Ab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OmMcYvwAAAN0AAAAPAAAAAAAAAAAAAAAAAJgCAABkcnMvZG93bnJl&#10;di54bWxQSwUGAAAAAAQABAD1AAAAhAMAAAAA&#10;" filled="f" stroked="f">
                    <v:textbox style="mso-fit-shape-to-text:t" inset="0,0,0,0">
                      <w:txbxContent>
                        <w:p w:rsidR="009745C4" w:rsidRDefault="009745C4" w:rsidP="007A4A7B">
                          <w:r>
                            <w:rPr>
                              <w:rFonts w:ascii="Arial" w:hAnsi="Arial" w:cs="Arial"/>
                              <w:color w:val="000000"/>
                              <w:sz w:val="8"/>
                              <w:szCs w:val="8"/>
                            </w:rPr>
                            <w:t>MARION</w:t>
                          </w:r>
                        </w:p>
                      </w:txbxContent>
                    </v:textbox>
                  </v:rect>
                  <v:shape id="Freeform 700" o:spid="_x0000_s1277" style="position:absolute;left:4932;top:7660;width:372;height:91;visibility:visible;mso-wrap-style:square;v-text-anchor:top" coordsize="372,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3Aa8QA&#10;AADdAAAADwAAAGRycy9kb3ducmV2LnhtbESPQWvCQBSE74X+h+UVvNWNOYhGV2kFoYVe1PyAR/aZ&#10;Tc2+TXfXJP57tyB4HGbmG2a9HW0revKhcaxgNs1AEFdON1wrKE/79wWIEJE1to5JwY0CbDevL2ss&#10;tBv4QP0x1iJBOBSowMTYFVKGypDFMHUdcfLOzluMSfpaao9DgttW5lk2lxYbTgsGO9oZqi7Hq1Wg&#10;Z7e/H/PNZT+cf08Lmh8ufv+p1ORt/FiBiDTGZ/jR/tIK8mW+hP836Qn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dwGvEAAAA3QAAAA8AAAAAAAAAAAAAAAAAmAIAAGRycy9k&#10;b3ducmV2LnhtbFBLBQYAAAAABAAEAPUAAACJAwAAAAA=&#10;" path="m,76l,15,,13,,11,2,9,2,7,4,5,6,2r2,l10,r2,l15,,38,r2,l42,r2,2l46,2,48,r2,l53,,76,r2,l80,r2,2l84,2r2,3l88,7r,2l91,11r,2l91,15r,15l99,11r,-2l99,7r2,-2l103,2r2,l107,r3,l112,r12,l127,r2,l131,2r2,l135,5r2,2l137,9r,2l146,30r,-15l146,13r,-2l148,9r,-2l150,5r2,-3l154,2,156,r2,l160,r24,l186,r2,l196,2r2,3l200,5r3,2l205,9r,2l207,15r,-2l207,11r2,-2l209,7r2,-2l213,2r2,l217,r2,l222,r12,l236,r2,l241,2r2,l245,5r4,-3l251,2,253,r2,l257,r3,l262,r14,5l279,7r2,l283,9r2,2l293,24r,2l295,28r,2l298,45r,2l298,49r-3,17l295,68r-2,2l293,72r-2,2l281,85r-2,2l276,87r-2,2l272,89r-12,2l257,91r-2,l243,89r-2,l238,91r-2,l234,91r-12,l219,91r-2,l215,89r-2,l211,91r-2,l207,91r-13,l192,91r-2,l188,89r-2,l184,87r-3,2l179,89r-2,2l175,91r-2,l160,91r-2,l156,91r-2,-2l152,91r-2,l148,91r-11,l135,91r-2,l131,89r-2,l127,87r-3,-2l124,83,118,70r-6,13l112,85r-2,2l107,89r-2,l103,91r-2,l99,91r-11,l86,91r-2,l82,89r-2,2l78,91r-2,l63,91r-2,l59,91r-2,l34,91r-3,l29,91r-2,l15,91r-3,l10,91,8,89r-2,l4,87,2,85r,-2l,81,,78,,76xm304,76r,-61l304,13r,-2l306,9r,-2l308,5r2,-3l312,2,314,r3,l319,r12,l333,r3,l338,2,340,r2,l344,r13,l359,r2,l363,2r2,l367,5r2,2l369,9r3,2l372,13r,2l372,76r,2l372,81r-3,2l369,85r-2,2l365,89r-2,l361,91r-2,l357,91r-15,l340,91r-2,l336,89r,2l333,91r-2,l319,91r-2,l314,91r-2,-2l310,89r-2,-2l306,85r,-2l304,81r,-3l304,76xe" stroked="f">
                    <v:path arrowok="t" o:connecttype="custom" o:connectlocs="0,11;6,2;15,0;44,2;53,0;82,2;88,9;91,30;101,5;110,0;129,0;137,7;146,15;148,7;156,0;186,0;200,5;207,15;209,7;217,0;236,0;245,5;255,0;276,5;285,11;295,30;295,66;291,74;274,89;255,91;236,91;217,91;209,91;190,91;181,89;173,91;154,89;137,91;129,89;118,70;107,89;99,91;82,89;63,91;34,91;15,91;6,89;0,81;304,15;306,7;314,0;333,0;342,0;361,0;369,7;372,15;369,83;363,89;342,91;336,91;317,91;308,87;304,78" o:connectangles="0,0,0,0,0,0,0,0,0,0,0,0,0,0,0,0,0,0,0,0,0,0,0,0,0,0,0,0,0,0,0,0,0,0,0,0,0,0,0,0,0,0,0,0,0,0,0,0,0,0,0,0,0,0,0,0,0,0,0,0,0,0,0"/>
                    <o:lock v:ext="edit" verticies="t"/>
                  </v:shape>
                  <v:rect id="Rectangle 701" o:spid="_x0000_s1278" style="position:absolute;left:4949;top:7663;width:321;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ddw8AA&#10;AADdAAAADwAAAGRycy9kb3ducmV2LnhtbERPy4rCMBTdD8w/hDvgbkytMGjHKCIIKrOx+gGX5vbB&#10;JDclibb+vVkILg/nvdqM1og7+dA5VjCbZiCIK6c7bhRcL/vvBYgQkTUax6TgQQE268+PFRbaDXym&#10;exkbkUI4FKigjbEvpAxVSxbD1PXEiaudtxgT9I3UHocUbo3Ms+xHWuw4NbTY066l6r+8WQXyUu6H&#10;RWl85k55/WeOh3NNTqnJ17j9BRFpjG/xy33QCvLlPO1Pb9ITkO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Tddw8AAAADdAAAADwAAAAAAAAAAAAAAAACYAgAAZHJzL2Rvd25y&#10;ZXYueG1sUEsFBgAAAAAEAAQA9QAAAIUDAAAAAA==&#10;" filled="f" stroked="f">
                    <v:textbox style="mso-fit-shape-to-text:t" inset="0,0,0,0">
                      <w:txbxContent>
                        <w:p w:rsidR="009745C4" w:rsidRDefault="009745C4" w:rsidP="007A4A7B">
                          <w:r>
                            <w:rPr>
                              <w:rFonts w:ascii="Arial" w:hAnsi="Arial" w:cs="Arial"/>
                              <w:color w:val="000000"/>
                              <w:sz w:val="8"/>
                              <w:szCs w:val="8"/>
                            </w:rPr>
                            <w:t>MARION</w:t>
                          </w:r>
                        </w:p>
                      </w:txbxContent>
                    </v:textbox>
                  </v:rect>
                  <v:rect id="Rectangle 702" o:spid="_x0000_s1279" style="position:absolute;left:3447;top:7973;width:383;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4WMMA&#10;AADdAAAADwAAAGRycy9kb3ducmV2LnhtbESP3WoCMRSE7wXfIRyhd5p1BbGrUUQQtPTGtQ9w2Jz9&#10;weRkSVJ3+/ZNoeDlMDPfMLvDaI14kg+dYwXLRQaCuHK640bB1/0834AIEVmjcUwKfijAYT+d7LDQ&#10;buAbPcvYiAThUKCCNsa+kDJULVkMC9cTJ6923mJM0jdSexwS3BqZZ9laWuw4LbTY06ml6lF+WwXy&#10;Xp6HTWl85j7y+tNcL7eanFJvs/G4BRFpjK/wf/uiFeTvqyX8vU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v4WM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ST. CLAIR</w:t>
                          </w:r>
                        </w:p>
                      </w:txbxContent>
                    </v:textbox>
                  </v:rect>
                  <v:shape id="Freeform 703" o:spid="_x0000_s1280" style="position:absolute;left:3434;top:7977;width:440;height:91;visibility:visible;mso-wrap-style:square;v-text-anchor:top" coordsize="440,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T8zsUA&#10;AADdAAAADwAAAGRycy9kb3ducmV2LnhtbESPQWvCQBSE7wX/w/KE3urGlBYTXUXEgu2t0YPHZ/aZ&#10;DWbfht2tSf99t1DocZiZb5jVZrSduJMPrWMF81kGgrh2uuVGwen49rQAESKyxs4xKfimAJv15GGF&#10;pXYDf9K9io1IEA4lKjAx9qWUoTZkMcxcT5y8q/MWY5K+kdrjkOC2k3mWvUqLLacFgz3tDNW36ssq&#10;aLeX00vzkZ+rYW/suzfF/FAUSj1Ox+0SRKQx/of/2getIC+ec/h9k56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dPzOxQAAAN0AAAAPAAAAAAAAAAAAAAAAAJgCAABkcnMv&#10;ZG93bnJldi54bWxQSwUGAAAAAAQABAD1AAAAigMAAAAA&#10;" path="m,53l,51,,49,2,47r,-2l,36,,34,,32,,30,,28,2,21,5,19r,-2l7,15,9,13,19,7r2,l24,4,38,r2,l43,r2,l47,,64,4,66,2r2,l70,r2,l74,r61,l138,r2,l142,2r2,l146,4r2,3l148,9r2,2l150,13r,2l150,28r,2l150,32r-2,2l148,36r-2,2l144,40r-2,l140,42r-2,l135,42r-8,l127,51r2,l131,49r2,l135,49r13,l150,49r2,l154,51r3,l159,53r2,2l159,49r,-2l159,45r2,-17l161,26r2,-3l163,21r2,-2l176,9r2,-2l180,7r2,-3l195,r2,l199,r2,l203,r2,2l220,9r2,l224,11r2,2l226,15r5,6l231,15r,-2l231,11r2,-2l233,7r2,-3l237,2r2,l241,r2,l245,r13,l260,r2,l264,2r2,l269,4r2,3l271,9r2,2l273,13r,2l273,49r2,l292,11r,-2l292,7r2,-3l296,2r2,l300,r2,l304,r15,l321,r2,l326,2r2,l330,4r2,3l332,9r,2l340,30r,-15l340,13r,-2l342,9r,-2l345,4r2,-2l349,2,351,r2,l355,r13,l370,r2,l374,2,376,r2,l380,r24,l406,r2,l414,2r2,2l418,4r3,3l423,9r,2l427,19r2,2l431,30r,2l431,34r,2l429,49r,2l431,53r,2l438,70r2,2l440,74r,2l440,78r,3l438,83r,2l435,87r-2,2l431,89r-2,2l427,91r-2,l412,91r-2,l408,91r-2,-2l404,89r-2,-2l399,89r-2,l395,91r-2,l391,91r-11,l378,91r-2,l374,89r-2,2l370,91r-2,l355,91r-2,l351,91r-2,-2l347,91r-2,l342,91r-10,l330,91r-2,l326,89r-3,l321,87r-2,-2l319,83,313,70r-6,13l307,85r-3,2l302,89r-2,l298,91r-2,l294,91r-13,l245,91r-2,l241,91r-2,-2l237,89r-2,-2l233,85r,-2l231,81r,-3l231,76r,-6l226,78r,3l224,83r-2,2l220,85r-2,2l203,91r-2,l199,91r-2,l182,89r-2,l178,87r-2,l173,85r-2,-2l163,70r,-2l163,76r,2l163,81r-2,2l161,85r-2,2l157,89r-3,l152,91r-2,l148,91r-13,l133,91r-2,l129,89r-2,l125,87r,-2l123,87r-2,2l119,89r-3,2l114,91r-2,l100,91r-3,l95,91,93,89r-2,l89,87,87,85r,-2l85,81r,-3l85,76r,-2l85,76r-2,2l81,81,70,87r-2,l66,89r-2,l49,91r-2,l45,91,28,89r-2,l24,87r-3,l9,78,7,76,5,74r,-2l2,70r,-2l,55,,53xe" stroked="f">
                    <v:path arrowok="t" o:connecttype="custom" o:connectlocs="2,45;0,28;9,13;40,0;66,2;135,0;146,4;150,15;148,36;138,42;131,49;152,49;159,49;163,23;180,7;201,0;224,11;231,13;237,2;258,0;269,4;273,15;292,7;302,0;326,2;332,11;342,9;351,0;372,0;404,0;418,4;429,21;429,49;440,72;438,83;429,91;408,91;397,89;378,91;368,91;347,91;328,91;319,83;302,89;281,91;237,89;231,78;224,83;201,91;178,87;163,68;161,85;150,91;129,89;121,89;100,91;89,87;85,76;70,87;47,91;21,87;2,70" o:connectangles="0,0,0,0,0,0,0,0,0,0,0,0,0,0,0,0,0,0,0,0,0,0,0,0,0,0,0,0,0,0,0,0,0,0,0,0,0,0,0,0,0,0,0,0,0,0,0,0,0,0,0,0,0,0,0,0,0,0,0,0,0,0"/>
                  </v:shape>
                  <v:rect id="Rectangle 704" o:spid="_x0000_s1281" style="position:absolute;left:3447;top:7973;width:383;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XDtMMA&#10;AADdAAAADwAAAGRycy9kb3ducmV2LnhtbESP3WoCMRSE7wXfIRzBO812hWK3RimCoMUb1z7AYXP2&#10;hyYnSxLd9e1NQejlMDPfMJvdaI24kw+dYwVvywwEceV0x42Cn+thsQYRIrJG45gUPCjAbjudbLDQ&#10;buAL3cvYiAThUKCCNsa+kDJULVkMS9cTJ6923mJM0jdSexwS3BqZZ9m7tNhxWmixp31L1W95swrk&#10;tTwM69L4zH3n9dmcjpeanFLz2fj1CSLSGP/Dr/ZRK8g/Viv4e5OegN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XDtM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ST. CLAIR</w:t>
                          </w:r>
                        </w:p>
                      </w:txbxContent>
                    </v:textbox>
                  </v:rect>
                  <v:rect id="Rectangle 705" o:spid="_x0000_s1282" style="position:absolute;left:3096;top:5225;width:218;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xbwMMA&#10;AADdAAAADwAAAGRycy9kb3ducmV2LnhtbESP3WoCMRSE7wu+QziCdzXrKmJXo0hBsOKNax/gsDn7&#10;g8nJkqTu9u2bQqGXw8x8w+wOozXiST50jhUs5hkI4srpjhsFn/fT6wZEiMgajWNS8E0BDvvJyw4L&#10;7Qa+0bOMjUgQDgUqaGPsCylD1ZLFMHc9cfJq5y3GJH0jtcchwa2ReZatpcWO00KLPb23VD3KL6tA&#10;3svTsCmNz9wlr6/m43yrySk1m47HLYhIY/wP/7XPWkH+tlzB75v0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xbwM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CASS</w:t>
                          </w:r>
                        </w:p>
                      </w:txbxContent>
                    </v:textbox>
                  </v:rect>
                  <v:shape id="Freeform 706" o:spid="_x0000_s1283" style="position:absolute;left:3079;top:5224;width:275;height:91;visibility:visible;mso-wrap-style:square;v-text-anchor:top" coordsize="27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ZDB8YA&#10;AADdAAAADwAAAGRycy9kb3ducmV2LnhtbESPQWsCMRSE7wX/Q3hCL0WzWlp0NYpYhN7atR7W22Pz&#10;3I1uXpYk1e2/bwoFj8PMfMMs171txZV8MI4VTMYZCOLKacO1gsPXbjQDESKyxtYxKfihAOvV4GGJ&#10;uXY3Lui6j7VIEA45Kmhi7HIpQ9WQxTB2HXHyTs5bjEn6WmqPtwS3rZxm2au0aDgtNNjRtqHqsv+2&#10;CuqnI30WRXk03pZvs3JuzruPrVKPw36zABGpj/fwf/tdK5jOn1/g7016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ZDB8YAAADdAAAADwAAAAAAAAAAAAAAAACYAgAAZHJz&#10;L2Rvd25yZXYueG1sUEsFBgAAAAAEAAQA9QAAAIsDAAAAAA==&#10;" path="m,45r,l,43,,41,5,26,7,24r,-2l9,22,17,11r,-2l19,7r3,l24,5,38,r3,l43,r2,l47,r2,3l64,9r2,l68,11r2,2l70,15r6,15l79,32,87,11r,-2l87,7,89,5,91,3r2,l96,r2,l100,r15,l117,r2,l121,3r2,l125,5r2,2l127,9r,2l129,15r2,-2l134,11r8,-6l144,5r2,-2l148,3,165,r2,l169,r3,l188,5r3,2l193,7r,2l197,11r6,-6l205,5r2,-2l210,3,224,r2,l229,r2,l248,5r2,2l252,7r,2l262,17r2,l267,20r6,10l273,32r2,2l275,36r,3l275,41r,2l273,45r,2l271,49r2,4l275,55r,3l275,60r,2l275,64r-2,2l269,74r,3l267,79r-3,2l254,87r-2,l250,89r-2,l233,91r-2,l229,91,212,89r-2,l207,87r-2,l205,85r-6,-2l193,87r-2,l188,89r-2,l172,91r-3,l167,91,150,89r-2,l146,87r,2l144,89r-2,2l140,91r-2,l125,91r-2,l121,91r-2,-2l117,89r-2,-2l112,85r,-2l110,81,106,68r-2,13l102,83r,2l100,87r-2,2l96,89r-3,2l91,91r-2,l76,91r-2,l72,91,70,89r-2,l66,87,64,85r,-2l62,83,49,89r-2,2l45,91r-2,l41,91r-3,l24,87,22,85r-3,l17,83r,-2l9,70r-2,l7,68,5,66,,49,,47,,45xe" stroked="f">
                    <v:path arrowok="t" o:connecttype="custom" o:connectlocs="0,41;7,22;17,9;24,5;43,0;47,0;66,9;70,13;79,32;87,7;91,3;98,0;117,0;121,3;127,7;129,15;134,11;146,3;167,0;188,5;193,7;205,5;210,3;229,0;250,7;262,17;267,20;273,32;275,39;273,45;271,49;275,55;275,60;273,66;269,77;264,81;250,89;231,91;210,89;205,87;191,87;172,91;150,89;146,89;142,91;125,91;119,89;115,87;112,83;102,83;100,87;96,89;89,91;72,91;66,87;64,83;49,89;43,91;24,87;19,85;7,70;5,66;0,45" o:connectangles="0,0,0,0,0,0,0,0,0,0,0,0,0,0,0,0,0,0,0,0,0,0,0,0,0,0,0,0,0,0,0,0,0,0,0,0,0,0,0,0,0,0,0,0,0,0,0,0,0,0,0,0,0,0,0,0,0,0,0,0,0,0,0"/>
                  </v:shape>
                  <v:rect id="Rectangle 707" o:spid="_x0000_s1284" style="position:absolute;left:3096;top:5225;width:218;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JgLMMA&#10;AADdAAAADwAAAGRycy9kb3ducmV2LnhtbESP3WoCMRSE7wXfIRzBO812BdGtUYog2OKNqw9w2Jz9&#10;ocnJkkR3+/ZNoeDlMDPfMLvDaI14kg+dYwVvywwEceV0x42C++202IAIEVmjcUwKfijAYT+d7LDQ&#10;buArPcvYiAThUKCCNsa+kDJULVkMS9cTJ6923mJM0jdSexwS3BqZZ9laWuw4LbTY07Gl6rt8WAXy&#10;Vp6GTWl85r7y+mI+z9eanFLz2fjxDiLSGF/h//ZZK8i3qzX8vU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JgLM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CASS</w:t>
                          </w:r>
                        </w:p>
                      </w:txbxContent>
                    </v:textbox>
                  </v:rect>
                  <v:rect id="Rectangle 708" o:spid="_x0000_s1285" style="position:absolute;left:4359;top:6006;width:43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7Ft8MA&#10;AADdAAAADwAAAGRycy9kb3ducmV2LnhtbESP3WoCMRSE7wu+QziCdzXrCmpXo0hBsOKNax/gsDn7&#10;g8nJkqTu9u2bQqGXw8x8w+wOozXiST50jhUs5hkI4srpjhsFn/fT6wZEiMgajWNS8E0BDvvJyw4L&#10;7Qa+0bOMjUgQDgUqaGPsCylD1ZLFMHc9cfJq5y3GJH0jtcchwa2ReZatpMWO00KLPb23VD3KL6tA&#10;3svTsCmNz9wlr6/m43yrySk1m47HLYhIY/wP/7XPWkH+tlzD75v0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7Ft8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CHRISTIAN</w:t>
                          </w:r>
                        </w:p>
                      </w:txbxContent>
                    </v:textbox>
                  </v:rect>
                  <v:shape id="Freeform 709" o:spid="_x0000_s1286" style="position:absolute;left:4347;top:6004;width:481;height:91;visibility:visible;mso-wrap-style:square;v-text-anchor:top" coordsize="48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0vFcQA&#10;AADdAAAADwAAAGRycy9kb3ducmV2LnhtbERPTWvCQBC9C/0PyxS8SLNRQdLUVUogInipSS+9TbNj&#10;EpqdDdk1xn/vHoQeH+97u59MJ0YaXGtZwTKKQRBXVrdcK/gu87cEhPPIGjvLpOBODva7l9kWU21v&#10;fKax8LUIIexSVNB436dSuqohgy6yPXHgLnYw6AMcaqkHvIVw08lVHG+kwZZDQ4M9ZQ1Vf8XVKPCL&#10;r2t3OMW/ZZuPm0WWXA7Jz6jU/HX6/ADhafL/4qf7qBWs3tdhbngTnoD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9LxXEAAAA3QAAAA8AAAAAAAAAAAAAAAAAmAIAAGRycy9k&#10;b3ducmV2LnhtbFBLBQYAAAAABAAEAPUAAACJAwAAAAA=&#10;" path="m,44l,42,,40,4,25,6,23r,-2l8,21,17,11r,-3l19,6r2,l23,4,36,r2,l40,r2,l44,,61,6r2,2l65,8r2,3l69,13r,2l74,23r,-8l74,13r,-2l76,8r,-2l78,4,80,2r2,l84,r2,l88,r13,l103,r2,l107,2r,-2l110,r2,l124,r2,l129,r2,2l133,2r2,2l137,6r,2l137,6r2,-2l141,2r2,l145,r3,l150,r23,l175,r2,l183,2r3,2l188,4r2,2l192,8r2,5l194,11r2,-3l196,6r2,-2l200,2r2,l205,r2,l209,r12,l224,r2,l228,2r2,l230,4r2,-2l234,2,249,r2,l253,r2,l272,4r2,-2l276,2,279,r2,l283,r61,l346,r2,l350,2,352,r3,l357,r10,l369,r2,l374,2r2,l378,4r2,2l380,4r2,-2l384,2,386,r2,l390,r15,l407,r2,l412,2r2,l416,4r2,2l418,4r2,-2l422,2,424,r2,l428,r13,l443,r2,l447,2,450,r2,l454,r13,l469,r2,l473,2r2,l477,4r2,2l479,8r2,3l481,13r,2l481,76r,2l481,80r-2,2l479,85r-2,2l475,89r-2,l471,91r-2,l467,91r-13,l452,91r-2,l447,89r-2,2l443,91r-2,l428,91r-10,l416,91r-2,l412,89r-3,l407,87r-2,-2l405,82,399,68r-6,14l393,85r-3,2l388,89r-2,l384,91r-2,l380,91r-13,l357,91r-2,l352,91r-2,-2l348,89r-2,-2l344,85r,-3l342,80r,-2l342,76r,-34l333,42r,34l333,78r,2l331,82r,3l329,87r-2,2l325,89r-2,2l321,91r-2,l308,91r-2,l304,91r-2,-2l300,89r-2,-2l295,85r,-3l293,80r,-2l293,76r,-6l291,74r,2l289,78r-2,2l279,87r-3,l274,89r-2,l255,91r-2,l251,91,234,89r-2,l230,87r,2l228,89r-2,2l224,91r-3,l209,91r-2,l205,91r-3,-2l200,89r-2,2l196,91r-2,l183,91r-2,l179,91r-2,-2l175,89r-2,-2l173,85r-2,2l169,89r-2,l164,91r-2,l160,91r-10,l148,91r-3,l143,89r-2,l139,87r-2,-2l137,82r,3l135,87r-2,2l131,89r-2,2l126,91r-2,l112,91r-2,l107,91r,-2l105,91r-2,l101,91r-13,l86,91r-2,l82,89r-2,l78,87,76,85r,-3l74,80r,-2l74,76r,-13l67,76r,2l65,80r-2,2l61,82,46,89r-2,2l42,91r-2,l38,91r-2,l23,87,21,85r-2,l17,82r,-2l8,70r-2,l6,68,4,66,,49,,47,,44xe" stroked="f">
                    <v:path arrowok="t" o:connecttype="custom" o:connectlocs="6,23;19,6;40,0;65,8;74,15;78,4;88,0;107,0;129,0;137,8;145,0;177,0;192,8;198,4;209,0;230,2;251,0;276,2;346,0;357,0;376,2;384,2;407,0;418,6;426,0;447,2;469,0;479,6;481,76;477,87;467,91;445,91;416,91;405,85;390,87;380,91;350,89;342,80;333,76;329,87;319,91;300,89;293,78;289,78;272,89;232,89;224,91;202,89;183,91;173,87;164,91;145,91;137,82;129,91;107,91;88,91;78,87;74,76;63,82;40,91;19,85;6,68" o:connectangles="0,0,0,0,0,0,0,0,0,0,0,0,0,0,0,0,0,0,0,0,0,0,0,0,0,0,0,0,0,0,0,0,0,0,0,0,0,0,0,0,0,0,0,0,0,0,0,0,0,0,0,0,0,0,0,0,0,0,0,0,0,0"/>
                  </v:shape>
                  <v:rect id="Rectangle 710" o:spid="_x0000_s1287" style="position:absolute;left:4359;top:6006;width:43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30XsMA&#10;AADdAAAADwAAAGRycy9kb3ducmV2LnhtbESP3WoCMRSE7wXfIRyhd5p1BdGtUUQQtPTGtQ9w2Jz9&#10;weRkSVJ3+/ZNoeDlMDPfMLvDaI14kg+dYwXLRQaCuHK640bB1/0834AIEVmjcUwKfijAYT+d7LDQ&#10;buAbPcvYiAThUKCCNsa+kDJULVkMC9cTJ6923mJM0jdSexwS3BqZZ9laWuw4LbTY06ml6lF+WwXy&#10;Xp6HTWl85j7y+tNcL7eanFJvs/H4DiLSGF/h//ZFK8i3qy38vU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30Xs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CHRISTIAN</w:t>
                          </w:r>
                        </w:p>
                      </w:txbxContent>
                    </v:textbox>
                  </v:rect>
                  <v:rect id="Rectangle 711" o:spid="_x0000_s1288" style="position:absolute;left:2353;top:2935;width:347;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EuvsAA&#10;AADdAAAADwAAAGRycy9kb3ducmV2LnhtbERPy4rCMBTdD8w/hDvgbkwtMmjHKCIIKrOx+gGX5vbB&#10;JDclibb+vVkILg/nvdqM1og7+dA5VjCbZiCIK6c7bhRcL/vvBYgQkTUax6TgQQE268+PFRbaDXym&#10;exkbkUI4FKigjbEvpAxVSxbD1PXEiaudtxgT9I3UHocUbo3Ms+xHWuw4NbTY066l6r+8WQXyUu6H&#10;RWl85k55/WeOh3NNTqnJ17j9BRFpjG/xy33QCvLlPO1Pb9ITkO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TEuvsAAAADdAAAADwAAAAAAAAAAAAAAAACYAgAAZHJzL2Rvd25y&#10;ZXYueG1sUEsFBgAAAAAEAAQA9QAAAIUDAAAAAA==&#10;" filled="f" stroked="f">
                    <v:textbox style="mso-fit-shape-to-text:t" inset="0,0,0,0">
                      <w:txbxContent>
                        <w:p w:rsidR="009745C4" w:rsidRDefault="009745C4" w:rsidP="007A4A7B">
                          <w:r>
                            <w:rPr>
                              <w:rFonts w:ascii="Arial" w:hAnsi="Arial" w:cs="Arial"/>
                              <w:color w:val="000000"/>
                              <w:sz w:val="8"/>
                              <w:szCs w:val="8"/>
                            </w:rPr>
                            <w:t>MERCER</w:t>
                          </w:r>
                        </w:p>
                      </w:txbxContent>
                    </v:textbox>
                  </v:rect>
                  <v:shape id="Freeform 712" o:spid="_x0000_s1289" style="position:absolute;left:2336;top:2934;width:406;height:89;visibility:visible;mso-wrap-style:square;v-text-anchor:top" coordsize="406,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waSscA&#10;AADdAAAADwAAAGRycy9kb3ducmV2LnhtbESPQUvDQBSE74L/YXlCL2I3LaXamE0p0lbFU2Px/Mw+&#10;s8Hs27C7baK/3hUEj8PMfMMU69F24kw+tI4VzKYZCOLa6ZYbBcfX3c0diBCRNXaOScEXBViXlxcF&#10;5toNfKBzFRuRIBxyVGBi7HMpQ23IYpi6njh5H85bjEn6RmqPQ4LbTs6zbCkttpwWDPb0YKj+rE5W&#10;wePteNh/++dqMO/Lzf7t5bS9zkipydW4uQcRaYz/4b/2k1YwXy1m8PsmPQFZ/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8GkrHAAAA3QAAAA8AAAAAAAAAAAAAAAAAmAIAAGRy&#10;cy9kb3ducmV2LnhtbFBLBQYAAAAABAAEAPUAAACMAwAAAAA=&#10;" path="m,74l,15,,13,,11,2,9,2,7,4,5,6,3r2,l11,r2,l15,,38,r2,l42,r2,3l46,3,49,r2,l53,,76,r2,l80,r2,3l84,3r3,2l89,7r,2l89,7,91,5,93,3r2,l97,r2,l101,r49,l152,r2,l156,3,158,r3,l163,r23,l188,r2,l196,3r3,2l201,5r2,2l205,9r2,6l213,9r2,-2l218,7r2,-2l232,r2,l237,r2,l241,r2,3l258,9r2,l262,11r2,2l268,22r,-7l268,13r,-2l270,9r,-2l272,5r3,-2l277,3,279,r2,l283,r49,l334,r2,l338,3,340,r2,l344,r24,l370,r2,l380,3r2,2l384,5r3,2l389,9r4,6l393,17r2,2l395,22r,2l395,32r,2l393,47r,2l395,53r8,13l403,68r3,2l406,72r,2l406,76r,3l403,81r,2l401,85r-2,2l397,87r-2,2l393,89r-2,l378,89r-2,l374,89r-2,-2l370,87r-2,-2l365,87r-2,l361,89r-2,l357,89r-13,l342,89r-2,l338,87r-2,2l334,89r-2,l283,89r-2,l279,89r-2,-2l275,87r-3,-2l270,83r,-2l268,79r,-3l268,74r,-6l264,76r,3l262,81r-2,2l258,83r-2,2l241,89r-2,l237,89r-3,l220,87r-2,l215,85r,2l213,87r-2,2l209,89r-2,l194,89r-2,l190,89r-2,-2l186,87r-2,-2l182,87r-2,l177,89r-2,l173,89r-10,l161,89r-3,l156,87r-2,2l152,89r-2,l101,89r-2,l97,89,95,87r-2,l91,85,89,83r,-2l89,83r-2,2l84,87r-2,l80,89r-2,l76,89r-13,l61,89r-2,l57,89r-23,l32,89r-2,l27,89r-12,l13,89r-2,l8,87r-2,l4,85,2,83r,-2l,79,,76,,74xe" stroked="f">
                    <v:path arrowok="t" o:connecttype="custom" o:connectlocs="2,9;6,3;13,0;42,0;49,0;78,0;84,3;89,7;95,3;150,0;158,0;188,0;199,5;205,9;218,7;234,0;243,3;262,11;268,13;270,7;277,3;332,0;340,0;370,0;382,5;389,9;395,22;393,47;403,68;406,74;403,81;399,87;393,89;374,89;368,85;363,87;344,89;336,89;281,89;275,87;270,81;264,76;260,83;239,89;220,87;213,87;207,89;188,87;184,85;177,89;161,89;152,89;97,89;91,85;87,85;80,89;61,89;32,89;15,89;6,87;2,81" o:connectangles="0,0,0,0,0,0,0,0,0,0,0,0,0,0,0,0,0,0,0,0,0,0,0,0,0,0,0,0,0,0,0,0,0,0,0,0,0,0,0,0,0,0,0,0,0,0,0,0,0,0,0,0,0,0,0,0,0,0,0,0,0"/>
                  </v:shape>
                  <v:rect id="Rectangle 713" o:spid="_x0000_s1290" style="position:absolute;left:2353;top:2935;width:347;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8VUsMA&#10;AADdAAAADwAAAGRycy9kb3ducmV2LnhtbESP3WoCMRSE7wu+QziCdzXrIkVXo4ggaOmNqw9w2Jz9&#10;weRkSVJ3+/amUOjlMDPfMNv9aI14kg+dYwWLeQaCuHK640bB/XZ6X4EIEVmjcUwKfijAfjd522Kh&#10;3cBXepaxEQnCoUAFbYx9IWWoWrIY5q4nTl7tvMWYpG+k9jgkuDUyz7IPabHjtNBiT8eWqkf5bRXI&#10;W3kaVqXxmfvM6y9zOV9rckrNpuNhAyLSGP/Df+2zVpCvlzn8vklPQO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8VUs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MERCER</w:t>
                          </w:r>
                        </w:p>
                      </w:txbxContent>
                    </v:textbox>
                  </v:rect>
                  <v:rect id="Rectangle 714" o:spid="_x0000_s1291" style="position:absolute;left:5515;top:9949;width:223;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OwycMA&#10;AADdAAAADwAAAGRycy9kb3ducmV2LnhtbESP3WoCMRSE7wu+QziCdzXrKmJXo0hBsOKNax/gsDn7&#10;g8nJkqTu9u2bQqGXw8x8w+wOozXiST50jhUs5hkI4srpjhsFn/fT6wZEiMgajWNS8E0BDvvJyw4L&#10;7Qa+0bOMjUgQDgUqaGPsCylD1ZLFMHc9cfJq5y3GJH0jtcchwa2ReZatpcWO00KLPb23VD3KL6tA&#10;3svTsCmNz9wlr6/m43yrySk1m47HLYhIY/wP/7XPWkH+tlrC75v0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Owyc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POPE</w:t>
                          </w:r>
                        </w:p>
                      </w:txbxContent>
                    </v:textbox>
                  </v:rect>
                  <v:shape id="Freeform 715" o:spid="_x0000_s1292" style="position:absolute;left:5517;top:9953;width:262;height:88;visibility:visible;mso-wrap-style:square;v-text-anchor:top" coordsize="26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EbxsQA&#10;AADdAAAADwAAAGRycy9kb3ducmV2LnhtbESPQWvCQBSE7wX/w/IEb3WjhFKjq4hYqCCFRvH8yD6T&#10;YPZtsrtq8u+7hUKPw8x8w6w2vWnEg5yvLSuYTRMQxIXVNZcKzqeP13cQPiBrbCyTgoE8bNajlxVm&#10;2j75mx55KEWEsM9QQRVCm0npi4oM+qltiaN3tc5giNKVUjt8Rrhp5DxJ3qTBmuNChS3tKipu+d0o&#10;OHY2uew7+VUPpju6gxvS/J4rNRn32yWIQH34D/+1P7WC+SJN4fdNfA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RG8bEAAAA3QAAAA8AAAAAAAAAAAAAAAAAmAIAAGRycy9k&#10;b3ducmV2LnhtbFBLBQYAAAAABAAEAPUAAACJAwAAAAA=&#10;" path="m122,73r,-59l122,12r,-2l124,8r,-2l127,4r2,-2l131,2,133,r2,l137,r25,l165,r2,l169,2r2,l173,4r4,4l179,10r5,6l184,19r,-5l184,12r,-2l186,8r,-2l188,4r2,-2l192,2,194,r2,l198,r49,l249,r2,l253,2r2,l258,4r2,2l260,8r2,2l262,12r,2l262,25r,2l262,29r-2,2l262,33r,2l262,38r,12l262,52r,2l260,57r2,2l262,61r,2l262,73r,3l262,78r-2,2l260,82r-2,2l255,86r-2,l251,88r-2,l247,88r-49,l196,88r-2,l192,86r-2,l188,84r-2,-2l186,80r-2,-2l184,76r,-3l184,52r,2l181,57r-2,2l177,59r-2,2l162,65r,8l162,76r,2l160,80r,2l158,84r-2,2l154,86r-2,2l150,88r-2,l137,88r-2,l133,88r-2,-2l129,86r-2,-2l124,82r,-2l122,78r,-2l122,73xm,73l,14,,12,,10,2,8,2,6,4,4,6,2r2,l10,r3,l15,,40,r2,l44,r2,2l48,2r7,4l57,8,70,2,72,r2,l76,r2,l80,,93,4r2,2l97,6r2,2l99,10r9,11l110,21r,2l112,25r,2l114,42r,2l114,46r-2,17l112,65r-2,2l110,69r-2,l99,80r,2l97,84r-2,l93,86r-2,l78,88r-2,l74,88,61,86r-2,l57,84r-2,l53,82r,-2l44,69r-2,l42,67r,6l42,76r,2l40,80r,2l38,84r-2,2l34,86r-2,2l29,88r-2,l15,88r-2,l10,88,8,86r-2,l4,84,2,82r,-2l,78,,76,,73xe" stroked="f">
                    <v:path arrowok="t" o:connecttype="custom" o:connectlocs="122,10;127,4;133,0;162,0;169,2;177,8;184,14;186,8;190,2;196,0;249,0;255,2;260,8;262,14;260,31;262,38;262,54;262,61;262,78;258,84;253,86;198,88;192,86;186,82;184,76;184,54;177,59;162,73;160,80;156,86;150,88;133,88;127,84;124,80;0,73;2,8;4,4;10,0;42,0;46,2;70,2;76,0;93,4;99,8;110,23;114,42;112,63;110,67;99,82;93,86;76,88;57,84;53,82;42,73;40,80;36,86;29,88;13,88;6,86;2,80;0,73" o:connectangles="0,0,0,0,0,0,0,0,0,0,0,0,0,0,0,0,0,0,0,0,0,0,0,0,0,0,0,0,0,0,0,0,0,0,0,0,0,0,0,0,0,0,0,0,0,0,0,0,0,0,0,0,0,0,0,0,0,0,0,0,0"/>
                    <o:lock v:ext="edit" verticies="t"/>
                  </v:shape>
                  <v:rect id="Rectangle 716" o:spid="_x0000_s1293" style="position:absolute;left:5515;top:9949;width:223;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aNJsMA&#10;AADdAAAADwAAAGRycy9kb3ducmV2LnhtbESP3WoCMRSE7wu+QziCdzXromJXo0hBsOKNax/gsDn7&#10;g8nJkqTu9u2bQqGXw8x8w+wOozXiST50jhUs5hkI4srpjhsFn/fT6wZEiMgajWNS8E0BDvvJyw4L&#10;7Qa+0bOMjUgQDgUqaGPsCylD1ZLFMHc9cfJq5y3GJH0jtcchwa2ReZatpcWO00KLPb23VD3KL6tA&#10;3svTsCmNz9wlr6/m43yrySk1m47HLYhIY/wP/7XPWkH+tlzB75v0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aNJs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POPE</w:t>
                          </w:r>
                        </w:p>
                      </w:txbxContent>
                    </v:textbox>
                  </v:rect>
                  <v:rect id="Rectangle 717" o:spid="_x0000_s1294" style="position:absolute;left:2824;top:6353;width:338;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QTUcMA&#10;AADdAAAADwAAAGRycy9kb3ducmV2LnhtbESP3WoCMRSE7wXfIRzBO812EdGtUYog2OKNqw9w2Jz9&#10;ocnJkkR3+/ZNoeDlMDPfMLvDaI14kg+dYwVvywwEceV0x42C++202IAIEVmjcUwKfijAYT+d7LDQ&#10;buArPcvYiAThUKCCNsa+kDJULVkMS9cTJ6923mJM0jdSexwS3BqZZ9laWuw4LbTY07Gl6rt8WAXy&#10;Vp6GTWl85r7y+mI+z9eanFLz2fjxDiLSGF/h//ZZK8i3qzX8vU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QTUc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GREENE</w:t>
                          </w:r>
                        </w:p>
                      </w:txbxContent>
                    </v:textbox>
                  </v:rect>
                  <v:shape id="Freeform 718" o:spid="_x0000_s1295" style="position:absolute;left:2811;top:6357;width:395;height:91;visibility:visible;mso-wrap-style:square;v-text-anchor:top" coordsize="39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tIL8YA&#10;AADdAAAADwAAAGRycy9kb3ducmV2LnhtbESPQWsCMRSE7wX/Q3hCbzWrSNXV7CItYikIrYp4fGye&#10;m+DmZdmkuv33TaHQ4zAz3zCrsneNuFEXrGcF41EGgrjy2nKt4HjYPM1BhIissfFMCr4pQFkMHlaY&#10;a3/nT7rtYy0ShEOOCkyMbS5lqAw5DCPfEifv4juHMcmulrrDe4K7Rk6y7Fk6tJwWDLb0Yqi67r+c&#10;gvPaZtOPRm7q087y++51O5Nmq9TjsF8vQUTq43/4r/2mFUwW0xn8vklPQB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6tIL8YAAADdAAAADwAAAAAAAAAAAAAAAACYAgAAZHJz&#10;L2Rvd25yZXYueG1sUEsFBgAAAAAEAAQA9QAAAIsDAAAAAA==&#10;" path="m,65l,63,,61,,29,,27,,25,2,23r,-2l4,19,19,4,21,2r2,l26,r2,l30,,61,r3,l66,r2,2l70,2r2,2l76,8r,-2l78,4,80,2r3,l85,r2,l89,r23,l114,r2,l125,2r2,2l129,4r2,2l133,8r,2l138,19r2,2l140,23r,2l140,34r,2l138,48r,3l140,53r,2l148,70r,-55l148,13r,-3l150,8r,-2l152,4r2,-2l157,2,159,r2,l163,r97,l262,r2,l266,2r,-2l268,r3,l283,r2,l287,r3,2l292,r2,l296,r13,l311,r2,l315,2r2,l319,4r2,2l321,4r2,-2l325,2,328,r2,l332,r48,l383,r2,l387,2r2,l391,4r2,2l393,8r2,2l395,13r,2l395,27r,2l395,32r-2,2l395,36r,2l395,40r,13l395,55r,2l393,57r2,2l395,61r,2l395,76r,2l395,80r-2,2l393,84r-2,2l389,89r-2,l385,91r-2,l380,91r-48,l330,91r-2,l325,89r-2,l321,86r,-2l319,86r-2,3l315,89r-2,2l311,91r-2,l296,91r-2,l292,91r-2,-2l287,91r-2,l283,91r-12,l268,91r-2,l266,89r-2,2l262,91r-2,l163,91r-2,l159,91r-2,-2l154,89r-2,-3l150,84r,-2l150,80r-2,2l148,84r-2,2l144,89r-2,l140,91r-2,l135,91r-12,l121,91r-3,l116,89r-2,l112,86r-2,3l108,89r-2,2l104,91r-2,l89,91r-2,l85,91,83,89r-3,l78,86,76,84r,-2l72,86r-2,3l68,89r-2,2l64,91r-3,l30,91r-2,l26,91,23,89r-2,l19,86,4,72,2,70r,-3l,65xe" stroked="f">
                    <v:path arrowok="t" o:connecttype="custom" o:connectlocs="0,29;2,23;21,2;28,0;64,0;70,2;76,8;80,2;87,0;116,0;129,4;133,10;140,23;140,36;140,55;148,10;152,4;157,2;260,0;266,0;283,0;290,2;309,0;315,2;321,6;325,2;332,0;387,2;391,4;395,10;395,29;395,36;395,53;395,59;395,78;393,84;387,89;380,91;328,91;321,86;317,89;311,91;292,91;285,91;268,91;262,91;159,91;152,86;150,82;148,84;142,89;135,91;118,91;112,86;108,89;102,91;83,89;78,86;72,86;66,91;28,91;21,89;2,70" o:connectangles="0,0,0,0,0,0,0,0,0,0,0,0,0,0,0,0,0,0,0,0,0,0,0,0,0,0,0,0,0,0,0,0,0,0,0,0,0,0,0,0,0,0,0,0,0,0,0,0,0,0,0,0,0,0,0,0,0,0,0,0,0,0,0"/>
                  </v:shape>
                  <v:rect id="Rectangle 719" o:spid="_x0000_s1296" style="position:absolute;left:2824;top:6353;width:338;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ciuMAA&#10;AADdAAAADwAAAGRycy9kb3ducmV2LnhtbERPy4rCMBTdD8w/hDvgbkwtMmjHKCIIKrOx+gGX5vbB&#10;JDclibb+vVkILg/nvdqM1og7+dA5VjCbZiCIK6c7bhRcL/vvBYgQkTUax6TgQQE268+PFRbaDXym&#10;exkbkUI4FKigjbEvpAxVSxbD1PXEiaudtxgT9I3UHocUbo3Ms+xHWuw4NbTY066l6r+8WQXyUu6H&#10;RWl85k55/WeOh3NNTqnJ17j9BRFpjG/xy33QCvLlPM1Nb9ITkO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0ciuMAAAADdAAAADwAAAAAAAAAAAAAAAACYAgAAZHJzL2Rvd25y&#10;ZXYueG1sUEsFBgAAAAAEAAQA9QAAAIUDAAAAAA==&#10;" filled="f" stroked="f">
                    <v:textbox style="mso-fit-shape-to-text:t" inset="0,0,0,0">
                      <w:txbxContent>
                        <w:p w:rsidR="009745C4" w:rsidRDefault="009745C4" w:rsidP="007A4A7B">
                          <w:r>
                            <w:rPr>
                              <w:rFonts w:ascii="Arial" w:hAnsi="Arial" w:cs="Arial"/>
                              <w:color w:val="000000"/>
                              <w:sz w:val="8"/>
                              <w:szCs w:val="8"/>
                            </w:rPr>
                            <w:t>GREENE</w:t>
                          </w:r>
                        </w:p>
                      </w:txbxContent>
                    </v:textbox>
                  </v:rect>
                  <v:rect id="Rectangle 720" o:spid="_x0000_s1297" style="position:absolute;left:4245;top:9283;width:378;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HI8MA&#10;AADdAAAADwAAAGRycy9kb3ducmV2LnhtbESP3WoCMRSE7wXfIRyhd5p1EdGtUUQQtPTGtQ9w2Jz9&#10;weRkSVJ3+/ZNoeDlMDPfMLvDaI14kg+dYwXLRQaCuHK640bB1/0834AIEVmjcUwKfijAYT+d7LDQ&#10;buAbPcvYiAThUKCCNsa+kDJULVkMC9cTJ6923mJM0jdSexwS3BqZZ9laWuw4LbTY06ml6lF+WwXy&#10;Xp6HTWl85j7y+tNcL7eanFJvs/H4DiLSGF/h//ZFK8i3qy38vU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HI8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JACKSON</w:t>
                          </w:r>
                        </w:p>
                      </w:txbxContent>
                    </v:textbox>
                  </v:rect>
                  <v:shape id="Freeform 721" o:spid="_x0000_s1298" style="position:absolute;left:4226;top:9281;width:431;height:91;visibility:visible;mso-wrap-style:square;v-text-anchor:top" coordsize="43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K3zMYA&#10;AADdAAAADwAAAGRycy9kb3ducmV2LnhtbERPy2rCQBTdF/oPwy24KTpRUDQ6iiiiVJHWF7i7zdwm&#10;0cydkJlq7Nd3FoUuD+c9mtSmEDeqXG5ZQbsVgSBOrM45VXDYL5p9EM4jaywsk4IHOZiMn59GGGt7&#10;5w+67XwqQgi7GBVk3pexlC7JyKBr2ZI4cF+2MugDrFKpK7yHcFPIThT1pMGcQ0OGJc0ySq67b6Pg&#10;vH5f+p/VbP56PkyPl7fT5nO+TZRqvNTTIQhPtf8X/7lXWkFn0A37w5vwBOT4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QK3zMYAAADdAAAADwAAAAAAAAAAAAAAAACYAgAAZHJz&#10;L2Rvd25yZXYueG1sUEsFBgAAAAAEAAQA9QAAAIsDAAAAAA==&#10;" path="m,53l,50,,48,2,46r,-2l5,42,7,40r2,l11,38r2,l15,38r9,l24,14r,-2l24,10,26,8r,-2l28,4,30,2r2,l34,r2,l38,,51,r2,l55,r2,2l59,2r3,2l64,6r,2l66,10r,2l66,14r,11l70,10,72,8r,-2l74,4,76,2r2,l81,r2,l85,r15,l102,r2,l106,2r2,l110,4r2,2l112,8r,2l117,21,127,10r2,-2l131,8,144,2,146,r2,l150,r2,l155,r2,2l171,8r3,l176,10r2,2l178,14r4,9l182,14r,-2l182,10r2,-2l184,6r2,-2l188,2r2,l193,r2,l197,r12,l212,r2,l216,2r2,l220,4r2,2l224,4r2,-2l228,2,231,r2,l235,r10,l247,r3,l252,2r2,l256,4,271,r2,l275,r2,l279,r17,4l298,6r2,l300,8r7,4l321,2r2,l326,r2,l330,r2,l334,r2,2l351,8r2,l355,10r,2l364,23r2,l366,25r,-11l366,12r,-2l368,8r,-2l370,4r2,-2l374,2,376,r2,l381,r10,l393,r2,l397,2,400,r2,l404,r12,l419,r2,l423,2r2,l427,4r2,2l429,8r2,2l431,12r,2l431,76r,2l431,80r-2,2l429,84r-2,2l425,88r-2,l421,91r-2,l416,91r-12,l402,91r-2,l397,88r-2,3l393,91r-2,l381,91r-3,l376,91r-2,-3l372,88r-2,-2l368,84r,-2l366,80r,-2l366,76r,-7l366,72r-2,2l353,84r-2,2l349,86r-2,2l345,88r-13,3l330,91r-2,l315,88r-2,l311,86r-2,l307,84r-9,2l296,88r-2,l279,91r-2,l275,91,258,88r-2,l254,86r,2l252,88r-2,3l247,91r-2,l233,91r-2,l228,91r-2,-3l224,88r-2,-2l222,84r-2,l220,86r-2,2l216,88r-2,3l212,91r-3,l197,91r-2,l193,91r-3,-3l188,88r-2,-2l184,84r,-2l182,80r,-2l182,76r,-9l180,76r-2,2l178,80r-2,2l174,84r-3,l169,86r-14,5l152,91r-2,l148,91,133,88r-2,l129,88r-2,3l125,91r-2,l112,91r-2,l108,91r-2,-3l104,88r-2,-2l100,84r,-2l93,69,87,82r,2l85,86r-2,2l81,88r-3,3l76,91r-2,l64,91r-2,l59,91,57,88r-2,l53,86r,-2l51,86r-2,l47,88r-2,l34,91r-2,l30,91r-2,l15,86,13,84r-2,l9,82,7,80r,-2l5,76,,57,,55,,53xe" stroked="f">
                    <v:path arrowok="t" o:connecttype="custom" o:connectlocs="2,44;13,38;24,10;32,2;53,0;64,6;66,25;76,2;100,0;110,4;127,10;148,0;171,8;182,23;184,6;195,0;216,2;226,2;245,0;256,4;279,0;307,12;330,0;353,8;366,25;368,6;378,0;397,2;419,0;429,6;431,76;427,86;416,91;395,91;376,91;368,82;366,72;347,88;315,88;298,86;275,91;252,88;231,91;222,84;214,91;193,91;184,82;180,76;171,84;148,91;125,91;106,88;93,69;81,88;62,91;53,84;34,91;13,84;5,76" o:connectangles="0,0,0,0,0,0,0,0,0,0,0,0,0,0,0,0,0,0,0,0,0,0,0,0,0,0,0,0,0,0,0,0,0,0,0,0,0,0,0,0,0,0,0,0,0,0,0,0,0,0,0,0,0,0,0,0,0,0,0"/>
                  </v:shape>
                  <v:rect id="Rectangle 722" o:spid="_x0000_s1299" style="position:absolute;left:4245;top:9283;width:378;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Qd+MMA&#10;AADdAAAADwAAAGRycy9kb3ducmV2LnhtbESP3WoCMRSE7wXfIRyhd5p1QbGrUUQQtPTGtQ9w2Jz9&#10;weRkSVJ3+/ZNoeDlMDPfMLvDaI14kg+dYwXLRQaCuHK640bB1/0834AIEVmjcUwKfijAYT+d7LDQ&#10;buAbPcvYiAThUKCCNsa+kDJULVkMC9cTJ6923mJM0jdSexwS3BqZZ9laWuw4LbTY06ml6lF+WwXy&#10;Xp6HTWl85j7y+tNcL7eanFJvs/G4BRFpjK/wf/uiFeTvqyX8vU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6Qd+M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JACKSON</w:t>
                          </w:r>
                        </w:p>
                      </w:txbxContent>
                    </v:textbox>
                  </v:rect>
                  <v:rect id="Rectangle 723" o:spid="_x0000_s1300" style="position:absolute;left:6307;top:3038;width:43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aDj8MA&#10;AADdAAAADwAAAGRycy9kb3ducmV2LnhtbESP3WoCMRSE7wu+QziCdzXrgkVXo4ggaOmNqw9w2Jz9&#10;weRkSVJ3+/amUOjlMDPfMNv9aI14kg+dYwWLeQaCuHK640bB/XZ6X4EIEVmjcUwKfijAfjd522Kh&#10;3cBXepaxEQnCoUAFbYx9IWWoWrIY5q4nTl7tvMWYpG+k9jgkuDUyz7IPabHjtNBiT8eWqkf5bRXI&#10;W3kaVqXxmfvM6y9zOV9rckrNpuNhAyLSGP/Df+2zVpCvlzn8vklPQO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3aDj8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KANKAKEE</w:t>
                          </w:r>
                        </w:p>
                      </w:txbxContent>
                    </v:textbox>
                  </v:rect>
                  <v:shape id="Freeform 724" o:spid="_x0000_s1301" style="position:absolute;left:6309;top:3044;width:492;height:89;visibility:visible;mso-wrap-style:square;v-text-anchor:top" coordsize="49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rHcscA&#10;AADdAAAADwAAAGRycy9kb3ducmV2LnhtbESPQWvCQBSE7wX/w/KE3upGS7WN2Ygt1HoStKHq7Zl9&#10;JsHs25Ddavrv3YLgcZiZb5hk1planKl1lWUFw0EEgji3uuJCQfb9+fQKwnlkjbVlUvBHDmZp7yHB&#10;WNsLr+m88YUIEHYxKii9b2IpXV6SQTewDXHwjrY16INsC6lbvAS4qeUoisbSYMVhocSGPkrKT5tf&#10;o2B/mLOZvGfb4mstd8Mfs1pkO1Lqsd/NpyA8df4evrWXWsHo7eUZ/t+EJy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GKx3LHAAAA3QAAAA8AAAAAAAAAAAAAAAAAmAIAAGRy&#10;cy9kb3ducmV2LnhtbFBLBQYAAAAABAAEAPUAAACMAwAAAAA=&#10;" path="m,74l,15,,13,,11,2,9,2,7,4,4,6,2r2,l10,r3,l15,,27,r2,l32,r2,2l36,2r2,2l40,7,42,4,44,2r2,l48,r3,l53,,63,r2,l67,r,2l70,r2,l74,,89,r2,l93,r2,2l97,2r2,2l101,7r,2l110,30r,-15l110,13r,-2l112,9r,-2l114,4r2,-2l118,2,120,r2,l124,r13,l139,r2,l144,2r,-2l146,r2,l160,r3,l165,r2,2l169,2r2,2l173,7r,2l173,7r2,-3l177,2r2,l182,r2,l186,r10,l198,r3,l203,2r2,l207,4r2,3l211,4r2,-2l215,2,217,r3,l222,r12,l236,r3,l241,2r2,l245,4r2,3l247,4r2,-2l251,2,253,r2,l258,r12,l272,r2,l277,2r2,l281,4r2,3l283,9r8,21l291,15r,-2l291,11r2,-2l293,7r3,-3l298,2r2,l302,r2,l306,r13,l321,r2,l325,2r2,l329,4r2,3l334,4r2,-2l338,2,340,r2,l344,r11,l357,r2,l361,2,363,r2,l367,r49,l418,r2,l422,2,424,r3,l429,r48,l479,r2,l484,2r2,l488,4r2,3l490,9r2,2l492,13r,2l492,26r,2l492,30r-2,2l492,34r,2l492,38r,13l492,53r,2l490,57r2,2l492,62r,2l492,74r,2l492,78r-2,3l490,83r-2,2l486,87r-2,l481,89r-2,l477,89r-48,l427,89r-3,l422,87r-2,2l418,89r-2,l367,89r-2,l363,89r-2,-2l359,89r-2,l355,89r-11,l342,89r-2,l338,87r-2,l334,85r-3,-2l329,85r-2,2l325,87r-2,2l321,89r-2,l306,89r-2,l302,89r-2,-2l298,89r-2,l293,89r-10,l281,89r-2,l277,87r-3,l272,85r-2,-2l270,81r-2,-3l266,68r-4,10l260,81r,2l258,85r-3,2l253,87r-2,2l249,89r-2,l234,89r-12,l220,89r-3,l215,87r-2,l211,85r-2,-2l207,85r-2,2l203,87r-2,2l198,89r-2,l186,89r-2,l182,89r-3,-2l177,87r-2,-2l173,83r,-2l173,83r-2,2l169,87r-2,l165,89r-2,l160,89r-12,l146,89r-2,l144,87r-3,2l139,89r-2,l124,89r-2,l120,89r-2,-2l116,89r-2,l112,89r-13,l97,89r-2,l93,87r-2,l89,85,86,83r,-2l84,78,82,68,78,78r-2,3l76,83r-2,2l72,87r-2,l67,89r-2,l63,89r-12,l48,89r-2,l44,87r-2,l40,85,38,83r,2l36,87r-2,l32,89r-3,l27,89r-12,l13,89r-3,l8,87r-2,l4,85,2,83r,-2l,78,,76,,74xm346,43r7,6l353,38r-7,5xm226,43r4,4l234,36r-8,7xe" stroked="f">
                    <v:path arrowok="t" o:connecttype="custom" o:connectlocs="2,7;15,0;38,4;51,0;70,0;95,2;110,15;116,2;139,0;160,0;173,7;182,0;203,2;215,2;239,0;249,2;272,0;283,9;293,7;306,0;329,4;342,0;363,0;422,2;481,0;492,11;490,32;492,55;492,76;484,87;424,89;365,89;344,89;331,83;319,89;296,89;274,87;262,78;251,89;217,89;205,87;184,89;173,81;163,89;141,89;118,87;95,89;84,78;72,87;48,89;38,85;15,89;2,83;353,49;226,43" o:connectangles="0,0,0,0,0,0,0,0,0,0,0,0,0,0,0,0,0,0,0,0,0,0,0,0,0,0,0,0,0,0,0,0,0,0,0,0,0,0,0,0,0,0,0,0,0,0,0,0,0,0,0,0,0,0,0"/>
                    <o:lock v:ext="edit" verticies="t"/>
                  </v:shape>
                  <v:rect id="Rectangle 725" o:spid="_x0000_s1302" style="position:absolute;left:6307;top:3038;width:43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O+YMMA&#10;AADdAAAADwAAAGRycy9kb3ducmV2LnhtbESP3WoCMRSE7wu+QziCdzXromJXo0hBsOKNax/gsDn7&#10;g8nJkqTu9u2bQqGXw8x8w+wOozXiST50jhUs5hkI4srpjhsFn/fT6wZEiMgajWNS8E0BDvvJyw4L&#10;7Qa+0bOMjUgQDgUqaGPsCylD1ZLFMHc9cfJq5y3GJH0jtcchwa2ReZatpcWO00KLPb23VD3KL6tA&#10;3svTsCmNz9wlr6/m43yrySk1m47HLYhIY/wP/7XPWkH+tlrC75v0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9O+YM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KANKAKEE</w:t>
                          </w:r>
                        </w:p>
                      </w:txbxContent>
                    </v:textbox>
                  </v:rect>
                  <v:rect id="Rectangle 726" o:spid="_x0000_s1303" style="position:absolute;left:4501;top:9856;width:258;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b+8MA&#10;AADdAAAADwAAAGRycy9kb3ducmV2LnhtbESP3WoCMRSE7wXfIRzBO812wWK3RimCoMUb1z7AYXP2&#10;hyYnSxLd9e1NQejlMDPfMJvdaI24kw+dYwVvywwEceV0x42Cn+thsQYRIrJG45gUPCjAbjudbLDQ&#10;buAL3cvYiAThUKCCNsa+kDJULVkMS9cTJ6923mJM0jdSexwS3BqZZ9m7tNhxWmixp31L1W95swrk&#10;tTwM69L4zH3n9dmcjpeanFLz2fj1CSLSGP/Dr/ZRK8g/Viv4e5OegN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8b+8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UNION</w:t>
                          </w:r>
                        </w:p>
                      </w:txbxContent>
                    </v:textbox>
                  </v:rect>
                  <v:shape id="Freeform 727" o:spid="_x0000_s1304" style="position:absolute;left:4492;top:9853;width:288;height:91;visibility:visible;mso-wrap-style:square;v-text-anchor:top" coordsize="288,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THAccA&#10;AADdAAAADwAAAGRycy9kb3ducmV2LnhtbESPQWvCQBSE74X+h+UVvNVNA1pNXaVEhBShYFT0+Jp9&#10;TUKzb0N2Nem/dwsFj8PMfMMsVoNpxJU6V1tW8DKOQBAXVtdcKjjsN88zEM4ja2wsk4JfcrBaPj4s&#10;MNG25x1dc1+KAGGXoILK+zaR0hUVGXRj2xIH79t2Bn2QXSl1h32Am0bGUTSVBmsOCxW2lFZU/OQX&#10;o+DzOETrySl97bOsPM/zj+1emi+lRk/D+xsIT4O/h//bmVYQzydT+HsTnoB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kxwHHAAAA3QAAAA8AAAAAAAAAAAAAAAAAmAIAAGRy&#10;cy9kb3ducmV2LnhtbFBLBQYAAAAABAAEAPUAAACMAwAAAAA=&#10;" path="m74,76r,-61l74,13r,-2l76,9r,-2l79,4,81,2r2,l85,r2,l89,r13,l104,r2,l108,2,110,r2,l115,r10,l127,r2,l131,2r3,l136,4r2,3l138,9r,-2l140,4r2,-2l144,2,146,r2,l150,r13,l165,r2,l169,2r3,l174,4r4,-2l180,2,182,r2,l186,r2,l191,r2,2l205,9r2,l210,11r,2l218,23r2,l220,26r,-11l220,13r,-2l222,9r,-2l224,4r2,-2l229,2,231,r2,l235,r13,l250,r2,l254,2,256,r2,l260,r13,l275,r2,l279,2r2,l283,4r3,3l286,9r2,2l288,13r,2l288,76r,2l288,80r-2,3l286,85r-3,2l281,89r-2,l277,91r-2,l273,91r-15,l256,91r-2,l254,89r-2,2l250,91r-2,l235,91r-2,l231,91r-2,-2l226,89r-2,-2l222,85r,-2l220,80r,-2l220,76r,-6l220,72r-2,l210,83r,2l207,87r-2,l203,89r-2,l188,91r-2,l184,91,172,89r-3,l167,91r-2,l163,91r-13,l148,91r-2,l144,89r-2,l140,87r-2,-2l138,83r,2l136,87r-2,2l131,89r-2,2l127,91r-2,l112,91r-2,l108,91r,-2l106,91r-2,l102,91r-13,l87,91r-2,l83,89r-2,l79,87,76,85r,-2l74,80r,-2l74,76xm,51l,15,,13,,11,3,9,3,7,5,4,7,2r2,l11,r2,l15,,28,r2,l32,r2,2l36,r2,l41,,53,r2,l57,r3,2l62,2r2,2l66,7r,2l68,11r,2l68,15r,36l68,53,66,68r,2l64,72r,2l57,83r-2,2l53,87r-2,l49,89r-2,l36,91r-2,l32,91,22,89r-3,l17,87r-2,l13,85,11,83,5,74r,-2l3,70r,-2l,53,,51xe" stroked="f">
                    <v:path arrowok="t" o:connecttype="custom" o:connectlocs="76,9;81,2;87,0;106,0;115,0;131,2;138,7;142,2;148,0;167,0;174,4;184,0;191,0;210,11;220,26;222,9;226,2;235,0;254,2;260,0;279,2;286,7;288,15;286,83;281,89;275,91;254,91;235,91;229,89;222,83;220,76;210,85;203,89;184,91;167,91;148,91;140,87;136,87;129,91;110,91;104,91;85,91;79,87;74,78;0,13;5,4;11,0;30,0;36,0;55,0;64,4;68,11;68,53;64,72;53,87;36,91;32,91;15,87;5,72;0,53" o:connectangles="0,0,0,0,0,0,0,0,0,0,0,0,0,0,0,0,0,0,0,0,0,0,0,0,0,0,0,0,0,0,0,0,0,0,0,0,0,0,0,0,0,0,0,0,0,0,0,0,0,0,0,0,0,0,0,0,0,0,0,0"/>
                    <o:lock v:ext="edit" verticies="t"/>
                  </v:shape>
                  <v:rect id="Rectangle 728" o:spid="_x0000_s1305" style="position:absolute;left:4501;top:9856;width:258;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EgF8QA&#10;AADdAAAADwAAAGRycy9kb3ducmV2LnhtbESP3WoCMRSE7wu+QziCdzXrgj9djSIFwYo3rn2Aw+bs&#10;DyYnS5K627dvCoVeDjPzDbM7jNaIJ/nQOVawmGcgiCunO24UfN5PrxsQISJrNI5JwTcFOOwnLzss&#10;tBv4Rs8yNiJBOBSooI2xL6QMVUsWw9z1xMmrnbcYk/SN1B6HBLdG5lm2khY7Tgst9vTeUvUov6wC&#10;eS9Pw6Y0PnOXvL6aj/OtJqfUbDoetyAijfE//Nc+awX523INv2/SE5D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BIBfEAAAA3QAAAA8AAAAAAAAAAAAAAAAAmAIAAGRycy9k&#10;b3ducmV2LnhtbFBLBQYAAAAABAAEAPUAAACJAwAAAAA=&#10;" filled="f" stroked="f">
                    <v:textbox style="mso-fit-shape-to-text:t" inset="0,0,0,0">
                      <w:txbxContent>
                        <w:p w:rsidR="009745C4" w:rsidRDefault="009745C4" w:rsidP="007A4A7B">
                          <w:r>
                            <w:rPr>
                              <w:rFonts w:ascii="Arial" w:hAnsi="Arial" w:cs="Arial"/>
                              <w:color w:val="000000"/>
                              <w:sz w:val="8"/>
                              <w:szCs w:val="8"/>
                            </w:rPr>
                            <w:t>UNION</w:t>
                          </w:r>
                        </w:p>
                      </w:txbxContent>
                    </v:textbox>
                  </v:rect>
                  <v:rect id="Rectangle 729" o:spid="_x0000_s1306" style="position:absolute;left:4247;top:7232;width:23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60ZcAA&#10;AADdAAAADwAAAGRycy9kb3ducmV2LnhtbERPy4rCMBTdD8w/hDvgbkwtOGjHKCIIKrOx+gGX5vbB&#10;JDclibb+vVkILg/nvdqM1og7+dA5VjCbZiCIK6c7bhRcL/vvBYgQkTUax6TgQQE268+PFRbaDXym&#10;exkbkUI4FKigjbEvpAxVSxbD1PXEiaudtxgT9I3UHocUbo3Ms+xHWuw4NbTY066l6r+8WQXyUu6H&#10;RWl85k55/WeOh3NNTqnJ17j9BRFpjG/xy33QCvLlPM1Nb9ITkO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p60ZcAAAADdAAAADwAAAAAAAAAAAAAAAACYAgAAZHJzL2Rvd25y&#10;ZXYueG1sUEsFBgAAAAAEAAQA9QAAAIUDAAAAAA==&#10;" filled="f" stroked="f">
                    <v:textbox style="mso-fit-shape-to-text:t" inset="0,0,0,0">
                      <w:txbxContent>
                        <w:p w:rsidR="009745C4" w:rsidRDefault="009745C4" w:rsidP="007A4A7B">
                          <w:r>
                            <w:rPr>
                              <w:rFonts w:ascii="Arial" w:hAnsi="Arial" w:cs="Arial"/>
                              <w:color w:val="000000"/>
                              <w:sz w:val="8"/>
                              <w:szCs w:val="8"/>
                            </w:rPr>
                            <w:t>BOND</w:t>
                          </w:r>
                        </w:p>
                      </w:txbxContent>
                    </v:textbox>
                  </v:rect>
                  <v:shape id="Freeform 730" o:spid="_x0000_s1307" style="position:absolute;left:4250;top:7234;width:249;height:90;visibility:visible;mso-wrap-style:square;v-text-anchor:top" coordsize="2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JVt8YA&#10;AADdAAAADwAAAGRycy9kb3ducmV2LnhtbESPT2vCQBTE70K/w/IKvemmAUVTV5GCUlAQtZfeXrOv&#10;+dPs25hdk/jtXUHwOMzMb5j5sjeVaKlxhWUF76MIBHFqdcGZgu/TejgF4TyyxsoyKbiSg+XiZTDH&#10;RNuOD9QefSYChF2CCnLv60RKl+Zk0I1sTRy8P9sY9EE2mdQNdgFuKhlH0UQaLDgs5FjTZ07p//Fi&#10;FOy7ddmuKC5/7Xk7zqjc/Vw2Tqm31371AcJT75/hR/tLK4hn4xnc34Qn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JVt8YAAADdAAAADwAAAAAAAAAAAAAAAACYAgAAZHJz&#10;L2Rvd25yZXYueG1sUEsFBgAAAAAEAAQA9QAAAIsDAAAAAA==&#10;" path="m122,76r,-62l122,12r,-2l124,8r,-2l126,4r2,-2l131,2,133,r2,l137,r10,l150,r2,l154,2,156,r2,l160,r13,l175,r2,l179,2r2,l183,4r2,2l185,8r,-2l188,4r2,-2l192,2,194,r2,l198,r21,l221,r2,l226,2r2,l230,4r15,17l247,23r,2l249,27r,2l249,31r,30l249,63r,2l247,67r,2l245,71,230,86r-2,2l226,88r-3,2l221,90r-2,l198,90r-2,l194,90r-2,-2l190,88r-2,-2l185,84r,-2l185,84r-2,2l181,88r-2,l177,90r-2,l173,90r-13,l158,90r-2,l154,88r-2,2l150,90r-3,l137,90r-2,l133,90r-2,-2l128,88r-2,-2l124,84r,-2l122,80r,-2l122,76xm,76l,14,,12,,10,2,8,2,6,4,4,6,2r2,l10,r2,l14,,33,r2,l38,r2,2l50,6r2,l54,8r3,2l67,2r2,l71,r2,l76,r2,l80,r2,2l95,8r2,l99,10r,2l107,23r2,l109,25r3,2l112,29r2,15l114,46r,2l112,65r,2l109,69r,2l107,71,99,82r,2l97,86r-2,l93,88r-3,l78,90r-2,l73,90,61,88r-2,l57,86r-3,l52,84r-4,4l46,88r-2,2l42,90r-2,l14,90r-2,l10,90,8,88r-2,l4,86,2,84r,-2l,80,,78,,76xe" stroked="f">
                    <v:path arrowok="t" o:connecttype="custom" o:connectlocs="122,10;124,6;131,2;135,0;150,0;156,0;173,0;179,2;183,4;185,6;192,2;196,0;221,0;228,2;245,21;249,27;249,61;247,67;245,71;226,88;219,90;194,90;190,88;185,82;181,88;177,90;160,90;154,88;147,90;133,90;128,88;124,82;122,78;0,12;2,8;6,2;10,0;33,0;50,6;54,8;69,2;76,0;82,2;97,8;109,23;112,27;114,46;112,67;109,71;97,86;93,88;76,90;59,88;54,86;46,88;40,90;10,90;4,86;2,82;0,76" o:connectangles="0,0,0,0,0,0,0,0,0,0,0,0,0,0,0,0,0,0,0,0,0,0,0,0,0,0,0,0,0,0,0,0,0,0,0,0,0,0,0,0,0,0,0,0,0,0,0,0,0,0,0,0,0,0,0,0,0,0,0,0"/>
                    <o:lock v:ext="edit" verticies="t"/>
                  </v:shape>
                  <v:rect id="Rectangle 731" o:spid="_x0000_s1308" style="position:absolute;left:4247;top:7232;width:23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Ry3r8A&#10;AADdAAAADwAAAGRycy9kb3ducmV2LnhtbERPy4rCMBTdC/5DuMLsNLULcapRRBB0cGP1Ay7N7QOT&#10;m5JE2/n7yUKY5eG8t/vRGvEmHzrHCpaLDARx5XTHjYLH/TRfgwgRWaNxTAp+KcB+N51ssdBu4Bu9&#10;y9iIFMKhQAVtjH0hZahashgWridOXO28xZigb6T2OKRwa2SeZStpsePU0GJPx5aqZ/myCuS9PA3r&#10;0vjM/eT11VzOt5qcUl+z8bABEWmM/+KP+6wV5N+rtD+9SU9A7v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hHLevwAAAN0AAAAPAAAAAAAAAAAAAAAAAJgCAABkcnMvZG93bnJl&#10;di54bWxQSwUGAAAAAAQABAD1AAAAhAMAAAAA&#10;" filled="f" stroked="f">
                    <v:textbox style="mso-fit-shape-to-text:t" inset="0,0,0,0">
                      <w:txbxContent>
                        <w:p w:rsidR="009745C4" w:rsidRDefault="009745C4" w:rsidP="007A4A7B">
                          <w:r>
                            <w:rPr>
                              <w:rFonts w:ascii="Arial" w:hAnsi="Arial" w:cs="Arial"/>
                              <w:color w:val="000000"/>
                              <w:sz w:val="8"/>
                              <w:szCs w:val="8"/>
                            </w:rPr>
                            <w:t>BOND</w:t>
                          </w:r>
                        </w:p>
                      </w:txbxContent>
                    </v:textbox>
                  </v:rect>
                  <v:rect id="Rectangle 732" o:spid="_x0000_s1309" style="position:absolute;left:3462;top:1908;width:445;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jXRcMA&#10;AADdAAAADwAAAGRycy9kb3ducmV2LnhtbESPzYoCMRCE7wu+Q2jB25pxDuLOGkUEwRUvjvsAzaTn&#10;B5POkERn9u2NIOyxqKqvqPV2tEY8yIfOsYLFPANBXDndcaPg93r4XIEIEVmjcUwK/ijAdjP5WGOh&#10;3cAXepSxEQnCoUAFbYx9IWWoWrIY5q4nTl7tvMWYpG+k9jgkuDUyz7KltNhxWmixp31L1a28WwXy&#10;Wh6GVWl85k55fTY/x0tNTqnZdNx9g4g0xv/wu33UCvKv5QJeb9ITk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jXRc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WHITESIDE</w:t>
                          </w:r>
                        </w:p>
                      </w:txbxContent>
                    </v:textbox>
                  </v:rect>
                  <v:shape id="Freeform 733" o:spid="_x0000_s1310" style="position:absolute;left:3445;top:1910;width:517;height:91;visibility:visible;mso-wrap-style:square;v-text-anchor:top" coordsize="51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B33MQA&#10;AADdAAAADwAAAGRycy9kb3ducmV2LnhtbESPX2vCMBTF3wf7DuEOfJupZRRXjTIHog/CmE58vTTX&#10;tqy5KUms8dsbYbDHw/nz48yX0XRiIOdbywom4wwEcWV1y7WCn8P6dQrCB2SNnWVScCMPy8Xz0xxL&#10;ba/8TcM+1CKNsC9RQRNCX0rpq4YM+rHtiZN3ts5gSNLVUju8pnHTyTzLCmmw5URosKfPhqrf/cUk&#10;iNGn9Vu+mh43l110cfK1KjaDUqOX+DEDESiG//Bfe6sV5O9FDo836Qn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gd9zEAAAA3QAAAA8AAAAAAAAAAAAAAAAAmAIAAGRycy9k&#10;b3ducmV2LnhtbFBLBQYAAAAABAAEAPUAAACJAwAAAAA=&#10;" path="m,15l,12,,10,2,8,2,6,4,4,6,2r2,l10,r3,l15,,27,r2,l32,r2,2l36,2r2,2l40,2r2,l44,r2,l48,,67,r3,l72,r2,2l76,2r2,2l80,2r2,l84,r2,l89,r12,l103,r2,l108,2r,-2l110,r2,l124,r3,l129,r2,2l133,r2,l137,r13,l152,r2,l156,2r2,l160,4r2,2l162,4r3,-2l167,2,169,r2,l173,r74,l249,r2,l253,2,255,r3,l260,r48,l310,r2,l315,2,321,r2,l325,r2,l329,r17,4l348,6r2,l350,8r5,2l357,8r,-2l359,4r2,-2l363,2,365,r2,l369,r11,l382,r2,l386,2,388,r3,l393,r21,l416,r2,l420,2r2,l424,4r15,15l439,15r,-3l439,10r2,-2l441,6r2,-2l446,2r2,l450,r2,l454,r49,l505,r2,l509,2r2,l513,4r2,2l515,8r2,2l517,12r,3l517,27r,2l517,31r-2,3l517,36r,2l517,40r,13l517,55r,2l515,57r2,2l517,61r,2l517,76r,2l517,80r-2,2l515,84r-2,2l511,89r-2,l507,91r-2,l503,91r-49,l452,91r-2,l448,89r-2,l443,86r-2,-2l441,82r-2,-2l439,78r,-2l439,72,424,86r-2,3l420,89r-2,2l416,91r-2,l393,91r-2,l388,91r-2,-2l384,91r-2,l380,91r-11,l367,91r-2,l363,89r-2,l359,86r-2,-2l357,82r-7,4l348,86r-2,3l344,89r-15,2l327,91r-2,l315,89r-3,2l310,91r-2,l260,91r-2,l255,91r-2,-2l251,89r-2,-3l247,84r,-2l245,80r,-2l245,76r,-34l236,42r,34l236,78r,2l234,82r,2l232,86r-2,3l228,89r-2,2l224,91r-2,l211,91r-2,l207,91r-2,-2l203,89r-2,-3l198,84r,-2l198,84r-2,2l194,89r-2,l190,91r-2,l186,91r-13,l171,91r-2,l167,89r-2,l162,86r,-2l160,86r-2,3l156,89r-2,2l152,91r-2,l137,91r-2,l133,91r-2,-2l129,91r-2,l124,91r-12,l110,91r-2,l105,89r-2,l103,86r-2,3l99,89r-2,2l95,91r-2,l74,91r-2,l70,91,67,89r-2,l63,86,61,84r,-2l59,80,57,74r,6l55,82r,2l53,86r-2,3l48,89r-2,2l44,91r-2,l23,91r-2,l19,91,17,89r-2,l13,86,10,84r,-2l8,80r,-2l,17,,15xe" stroked="f">
                    <v:path arrowok="t" o:connecttype="custom" o:connectlocs="2,6;13,0;34,2;44,0;72,0;82,2;103,0;112,0;133,0;154,0;162,4;173,0;255,0;312,0;327,0;350,8;361,2;380,0;391,0;420,2;439,12;446,2;503,0;513,4;517,15;517,36;517,57;517,76;513,86;503,91;446,89;439,78;420,89;391,91;380,91;361,89;348,86;325,91;260,91;249,86;245,76;236,80;228,89;209,91;198,84;192,89;171,91;162,84;152,91;131,89;110,91;101,89;74,91;63,86;57,80;48,89;21,91;10,84;0,15" o:connectangles="0,0,0,0,0,0,0,0,0,0,0,0,0,0,0,0,0,0,0,0,0,0,0,0,0,0,0,0,0,0,0,0,0,0,0,0,0,0,0,0,0,0,0,0,0,0,0,0,0,0,0,0,0,0,0,0,0,0,0"/>
                  </v:shape>
                  <v:rect id="Rectangle 734" o:spid="_x0000_s1311" style="position:absolute;left:3462;top:1908;width:445;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bsqcMA&#10;AADdAAAADwAAAGRycy9kb3ducmV2LnhtbESP3WoCMRSE7wXfIRzBO812BdGtUYog2OKNqw9w2Jz9&#10;ocnJkkR3+/ZNoeDlMDPfMLvDaI14kg+dYwVvywwEceV0x42C++202IAIEVmjcUwKfijAYT+d7LDQ&#10;buArPcvYiAThUKCCNsa+kDJULVkMS9cTJ6923mJM0jdSexwS3BqZZ9laWuw4LbTY07Gl6rt8WAXy&#10;Vp6GTWl85r7y+mI+z9eanFLz2fjxDiLSGF/h//ZZK8i36xX8vU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lbsqc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WHITESIDE</w:t>
                          </w:r>
                        </w:p>
                      </w:txbxContent>
                    </v:textbox>
                  </v:rect>
                  <v:rect id="Rectangle 735" o:spid="_x0000_s1312" style="position:absolute;left:3113;top:5690;width:361;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903cMA&#10;AADdAAAADwAAAGRycy9kb3ducmV2LnhtbESP3WoCMRSE7wXfIRzBO812EdGtUYog2OKNqw9w2Jz9&#10;ocnJkkR3+/ZNoeDlMDPfMLvDaI14kg+dYwVvywwEceV0x42C++202IAIEVmjcUwKfijAYT+d7LDQ&#10;buArPcvYiAThUKCCNsa+kDJULVkMS9cTJ6923mJM0jdSexwS3BqZZ9laWuw4LbTY07Gl6rt8WAXy&#10;Vp6GTWl85r7y+mI+z9eanFLz2fjxDiLSGF/h//ZZK8i36xX8vU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903c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MORGAN</w:t>
                          </w:r>
                        </w:p>
                      </w:txbxContent>
                    </v:textbox>
                  </v:rect>
                  <v:shape id="Freeform 736" o:spid="_x0000_s1313" style="position:absolute;left:3105;top:5687;width:407;height:91;visibility:visible;mso-wrap-style:square;v-text-anchor:top" coordsize="40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pS9sYA&#10;AADdAAAADwAAAGRycy9kb3ducmV2LnhtbESPQWvCQBSE74X+h+UVvNVNFcWmrlIKlaIIRnvQ2yP7&#10;kg3Nvg3ZbYz/3hUEj8PMfMPMl72tRUetrxwreBsmIIhzpysuFfwevl9nIHxA1lg7JgUX8rBcPD/N&#10;MdXuzBl1+1CKCGGfogITQpNK6XNDFv3QNcTRK1xrMUTZllK3eI5wW8tRkkylxYrjgsGGvgzlf/t/&#10;q+A0K4qjN/WGx/22W2erYpeNpVKDl/7zA0SgPjzC9/aPVjB6n07g9iY+Ab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pS9sYAAADdAAAADwAAAAAAAAAAAAAAAACYAgAAZHJz&#10;L2Rvd25yZXYueG1sUEsFBgAAAAAEAAQA9QAAAIsDAAAAAA==&#10;" path="m146,76r,-61l146,13r,-2l148,9r,-3l150,4r2,-2l154,2,156,r2,l160,r24,l186,r2,l196,2r2,2l200,4r3,2l205,9r2,2l213,4r2,-2l217,2,219,r3,l224,r31,l257,r3,l262,2r2,l266,4r13,15l281,21r,2l283,26r,2l283,30r,2l283,34,293,11r,-2l293,6r3,-2l298,2r2,l302,r2,l306,r13,l321,r2,l325,2r2,l329,4r2,2l331,9r,2l340,30r,-15l340,13r,-2l342,9r,-3l344,4r2,-2l348,2,350,r3,l355,r12,l369,r3,l374,2,376,r2,l380,r13,l395,r2,l399,2r2,l403,4r2,2l405,9r2,2l407,13r,2l407,76r,2l407,80r-2,3l405,85r-2,2l401,89r-2,l397,91r-2,l393,91r-15,l376,91r-2,l374,89r-2,2l369,91r-2,l355,91r-2,l350,91r-2,-2l346,91r-2,l342,91r-11,l329,91r-2,l325,89r-2,l321,87r-2,-2l319,83,312,68r-6,15l306,85r-2,2l302,89r-2,l298,91r-2,l293,91r-10,l281,91r-2,l276,89r-2,l272,87r-2,-2l270,83r-4,4l264,89r-2,l260,91r-3,l255,91r-31,l222,91r-3,l217,89r-2,l213,89r-2,2l209,91r-2,l194,91r-2,l190,91r-2,-2l186,89r-2,-2l181,89r-2,l177,91r-2,l173,91r-13,l158,91r-2,l154,89r-2,l150,87r-2,-2l148,83r-2,-3l146,78r,-2xm,76l,15,,13,,11,2,9,2,6,4,4,6,2r2,l10,r2,l15,,38,r2,l42,r2,2l46,2,48,r2,l53,,76,r2,l80,r2,2l84,2r2,2l93,2,95,r2,l99,r2,l103,r13,4l118,6r2,l122,9r2,2l133,23r,3l135,28r4,14l139,45r,2l139,49r,2l135,66r-2,2l133,70r-2,l122,80r,3l120,85r-2,l116,87r-13,4l101,91r-2,l97,91r-2,l86,87r-2,2l82,89r-2,2l78,91r-2,l63,91r-2,l59,91r-2,l55,91r-21,l31,91r-2,l27,91r-12,l12,91r-2,l8,89r-2,l4,87,2,85r,-2l,80,,78,,76xe" stroked="f">
                    <v:path arrowok="t" o:connecttype="custom" o:connectlocs="148,9;156,0;188,0;205,9;219,0;260,0;281,21;283,32;296,4;306,0;327,2;340,30;342,6;353,0;374,2;395,0;405,6;407,76;403,87;393,91;372,91;350,91;331,91;321,87;306,85;296,91;276,89;266,87;255,91;215,89;194,91;184,87;173,91;152,89;146,78;0,11;8,2;40,0;50,0;82,2;97,0;118,6;133,26;139,49;131,70;116,87;95,91;78,91;57,91;27,91;6,89;0,78" o:connectangles="0,0,0,0,0,0,0,0,0,0,0,0,0,0,0,0,0,0,0,0,0,0,0,0,0,0,0,0,0,0,0,0,0,0,0,0,0,0,0,0,0,0,0,0,0,0,0,0,0,0,0,0"/>
                    <o:lock v:ext="edit" verticies="t"/>
                  </v:shape>
                  <v:rect id="Rectangle 737" o:spid="_x0000_s1314" style="position:absolute;left:3113;top:5690;width:361;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FPMcMA&#10;AADdAAAADwAAAGRycy9kb3ducmV2LnhtbESP3WoCMRSE7wt9h3AK3tVs92LRrVFEELR44+oDHDZn&#10;f2hysiSpu759IwheDjPzDbPaTNaIG/nQO1bwNc9AENdO99wquF72nwsQISJrNI5JwZ0CbNbvbyss&#10;tRv5TLcqtiJBOJSooItxKKUMdUcWw9wNxMlrnLcYk/St1B7HBLdG5llWSIs9p4UOB9p1VP9Wf1aB&#10;vFT7cVEZn7mfvDmZ4+HckFNq9jFtv0FEmuIr/GwftIJ8WRTweJOe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iFPMc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MORGAN</w:t>
                          </w:r>
                        </w:p>
                      </w:txbxContent>
                    </v:textbox>
                  </v:rect>
                  <v:rect id="Rectangle 738" o:spid="_x0000_s1315" style="position:absolute;left:4323;top:8715;width:276;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3qqsMA&#10;AADdAAAADwAAAGRycy9kb3ducmV2LnhtbESP3WoCMRSE7wXfIRzBO812L6zdGqUIghZvXPsAh83Z&#10;H5qcLEl017c3BaGXw8x8w2x2ozXiTj50jhW8LTMQxJXTHTcKfq6HxRpEiMgajWNS8KAAu+10ssFC&#10;u4EvdC9jIxKEQ4EK2hj7QspQtWQxLF1PnLzaeYsxSd9I7XFIcGtknmUrabHjtNBiT/uWqt/yZhXI&#10;a3kY1qXxmfvO67M5HS81OaXms/HrE0SkMf6HX+2jVpB/rN7h7016AnL7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3qqs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PERRY</w:t>
                          </w:r>
                        </w:p>
                      </w:txbxContent>
                    </v:textbox>
                  </v:rect>
                  <v:shape id="Freeform 739" o:spid="_x0000_s1316" style="position:absolute;left:4323;top:8708;width:322;height:91;visibility:visible;mso-wrap-style:square;v-text-anchor:top" coordsize="322,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KV0sIA&#10;AADdAAAADwAAAGRycy9kb3ducmV2LnhtbERPz2vCMBS+C/sfwht4EU3tUGZnLCLqPE6nOz+at6as&#10;eSlNbLv/fjkIO358v9f5YGvRUesrxwrmswQEceF0xaWC6+dh+grCB2SNtWNS8Ese8s3TaI2Zdj2f&#10;qbuEUsQQ9hkqMCE0mZS+MGTRz1xDHLlv11oMEbal1C32MdzWMk2SpbRYcWww2NDOUPFzuVsFi6+P&#10;iXl3L8ni2ltH+9X5duyMUuPnYfsGItAQ/sUP90krSFfLODe+iU9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MpXSwgAAAN0AAAAPAAAAAAAAAAAAAAAAAJgCAABkcnMvZG93&#10;bnJldi54bWxQSwUGAAAAAAQABAD1AAAAhwMAAAAA&#10;" path="m,76l,15,,13,,11,3,9,3,7,5,4,7,2r2,l11,r2,l15,,32,r2,l36,r9,2l47,4r4,3l53,7r2,2l58,11r2,4l60,13r,-2l62,9r,-2l64,4,66,2r2,l70,r2,l74,r74,l150,r3,l159,2r2,2l163,4r2,3l167,9r,2l172,19r2,2l176,30r,2l176,34r,2l174,49r,2l176,53r,2l182,70r,-55l182,13r,-2l184,9r,-2l186,4r2,-2l191,2,193,r2,l197,r23,l222,r2,l233,2r2,2l237,2r2,l241,r2,l245,r13,l260,r2,l265,2r2,l269,4r2,3l271,9r4,8l281,7r3,-3l286,2r2,l290,r2,l294,r13,l309,r2,l313,2r2,l317,4r2,3l319,9r3,2l322,13r,2l322,17r,2l319,21r,2l298,55r,21l298,78r,2l296,83r,2l294,87r-2,2l290,89r-2,2l286,91r-2,l271,91r-2,l267,91r-2,-2l262,89r-2,-2l258,85r,-2l258,80r-2,3l256,85r-2,2l252,89r-2,l248,91r-3,l243,91r-12,l229,91r-3,l224,89r-2,l220,87r-2,2l216,89r-2,2l212,91r-2,l197,91r-2,l193,91r-2,-2l188,89r-2,-2l184,85r,-2l184,80r-2,3l182,85r-2,2l178,89r-2,l174,91r-2,l169,91r-12,l155,91r-2,l150,89r-2,l146,87r-2,2l142,89r-2,2l138,91r-2,l74,91r-2,l70,91,68,89r-2,l64,87,62,85r,-2l60,80r,-2l60,76r,-19l58,59r-3,l43,66r-2,2l41,76r,2l41,80r-2,3l39,85r-3,2l34,89r-2,l30,91r-2,l26,91r-11,l13,91r-2,l9,89r-2,l5,87,3,85r,-2l,80,,78,,76xm245,49r,l245,51r3,2l248,55r8,15l256,55,245,42r,7xe" stroked="f">
                    <v:path arrowok="t" o:connecttype="custom" o:connectlocs="3,9;7,2;13,0;45,2;53,7;60,15;62,9;66,2;74,0;153,0;165,7;172,19;176,34;176,53;182,13;184,7;191,2;220,0;235,4;239,2;258,0;267,2;271,9;286,2;292,0;311,0;317,4;322,13;322,19;298,76;296,83;290,89;284,91;265,89;258,85;256,85;250,89;231,91;224,89;218,89;212,91;193,91;186,87;182,83;180,87;174,91;155,91;148,89;142,89;136,91;68,89;62,85;60,76;55,59;41,78;39,85;32,89;15,91;7,89;3,83;245,49;256,70" o:connectangles="0,0,0,0,0,0,0,0,0,0,0,0,0,0,0,0,0,0,0,0,0,0,0,0,0,0,0,0,0,0,0,0,0,0,0,0,0,0,0,0,0,0,0,0,0,0,0,0,0,0,0,0,0,0,0,0,0,0,0,0,0,0"/>
                    <o:lock v:ext="edit" verticies="t"/>
                  </v:shape>
                  <v:rect id="Rectangle 740" o:spid="_x0000_s1317" style="position:absolute;left:4323;top:8715;width:276;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7bQ8MA&#10;AADdAAAADwAAAGRycy9kb3ducmV2LnhtbESPzYoCMRCE78K+Q+iFvWnGOYjOGkUEQRcvjvsAzaTn&#10;B5POkERnfHsjLOyxqKqvqPV2tEY8yIfOsYL5LANBXDndcaPg93qYLkGEiKzROCYFTwqw3XxM1lho&#10;N/CFHmVsRIJwKFBBG2NfSBmqliyGmeuJk1c7bzEm6RupPQ4Jbo3Ms2whLXacFlrsad9SdSvvVoG8&#10;lodhWRqfuZ+8PpvT8VKTU+rrc9x9g4g0xv/wX/uoFeSrxQreb9ITkJ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77bQ8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PERRY</w:t>
                          </w:r>
                        </w:p>
                      </w:txbxContent>
                    </v:textbox>
                  </v:rect>
                  <v:rect id="Rectangle 741" o:spid="_x0000_s1318" style="position:absolute;left:6053;top:6985;width:31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3kA8AA&#10;AADdAAAADwAAAGRycy9kb3ducmV2LnhtbERPy4rCMBTdD8w/hDvgbkztwtGOUUQQVGZj9QMuze2D&#10;SW5KEm39e7MQXB7Oe7UZrRF38qFzrGA2zUAQV0533Ci4XvbfCxAhIms0jknBgwJs1p8fKyy0G/hM&#10;9zI2IoVwKFBBG2NfSBmqliyGqeuJE1c7bzEm6BupPQ4p3BqZZ9lcWuw4NbTY066l6r+8WQXyUu6H&#10;RWl85k55/WeOh3NNTqnJ17j9BRFpjG/xy33QCvLlT9qf3qQn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13kA8AAAADdAAAADwAAAAAAAAAAAAAAAACYAgAAZHJzL2Rvd25y&#10;ZXYueG1sUEsFBgAAAAAEAAQA9QAAAIUDAAAAAA==&#10;" filled="f" stroked="f">
                    <v:textbox style="mso-fit-shape-to-text:t" inset="0,0,0,0">
                      <w:txbxContent>
                        <w:p w:rsidR="009745C4" w:rsidRDefault="009745C4" w:rsidP="007A4A7B">
                          <w:r>
                            <w:rPr>
                              <w:rFonts w:ascii="Arial" w:hAnsi="Arial" w:cs="Arial"/>
                              <w:color w:val="000000"/>
                              <w:sz w:val="8"/>
                              <w:szCs w:val="8"/>
                            </w:rPr>
                            <w:t>JASPER</w:t>
                          </w:r>
                        </w:p>
                      </w:txbxContent>
                    </v:textbox>
                  </v:rect>
                  <v:shape id="Freeform 742" o:spid="_x0000_s1319" style="position:absolute;left:6041;top:6978;width:367;height:91;visibility:visible;mso-wrap-style:square;v-text-anchor:top" coordsize="36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xrOscA&#10;AADdAAAADwAAAGRycy9kb3ducmV2LnhtbESPQWvCQBSE74X+h+UVvNWNHjRNXaUVBPUitaXF2yP7&#10;TEKzb9Psi8Z/7woFj8PMfMPMFr2r1YnaUHk2MBomoIhzbysuDHx9rp5TUEGQLdaeycCFAizmjw8z&#10;zKw/8wed9lKoCOGQoYFSpMm0DnlJDsPQN8TRO/rWoUTZFtq2eI5wV+txkky0w4rjQokNLUvKf/ed&#10;M1D97L6P2+l7SA9/B5F03W2W286YwVP/9gpKqJd7+L+9tgbGL9MR3N7EJ6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cazrHAAAA3QAAAA8AAAAAAAAAAAAAAAAAmAIAAGRy&#10;cy9kb3ducmV2LnhtbFBLBQYAAAAABAAEAPUAAACMAwAAAAA=&#10;" path="m,53l,51,,49,2,46r,-2l4,42,6,40r2,l10,38r2,l14,38r11,l25,15r,-2l25,11,27,8r,-2l29,4,31,2r2,l36,r2,l40,,50,r2,l55,r2,2l59,2r2,2l61,6,63,4,65,2r2,l69,r2,l74,,88,r2,l93,r2,2l97,2r2,2l101,6r,2l101,11r4,6l105,15r2,-2l118,6r2,l122,4,137,r2,l141,r2,l145,r17,4l164,6r2,l166,8r5,3l173,8r,-2l175,4r2,-2l179,2,181,r2,l186,r16,l205,r2,l215,2r2,2l219,4r7,4l228,11r2,2l230,15r2,4l232,15r,-2l232,11r2,-3l234,6r2,-2l238,2r2,l243,r2,l247,r48,l297,r3,l302,2r,-2l304,r2,l331,r2,l335,r7,2l344,4r2,l348,6r2,2l350,11r4,8l357,21r2,9l359,32r,2l359,36r-2,13l357,51r2,2l359,55r6,15l367,72r,2l367,76r,2l367,80r-2,2l365,84r-2,3l361,89r-2,l357,91r-3,l352,91r-12,l338,91r-3,l333,89r-2,l329,87r-2,2l325,89r-2,2l321,91r-2,l306,91r-2,l302,91r,-2l300,91r-3,l295,91r-48,l245,91r-2,l240,89r-2,l236,87r-2,-3l234,82r-2,-2l232,78r,-2l232,53r,2l230,57r-2,2l226,59r-13,6l213,76r,2l213,80r-2,2l211,84r-2,3l207,89r-2,l202,91r-2,l198,91r-12,l183,91r-2,l179,89r-2,l175,87r-2,-3l166,87r-2,2l162,89r-17,2l143,91r-2,l124,89r-2,l120,87r,2l118,89r-2,2l114,91r-2,l99,91r-2,l95,91,93,89r-3,l88,87,86,84r,-2l84,80,80,70,78,80r-2,2l76,84r-2,3l71,89r-2,l67,91r-2,l63,91r-13,l48,91r-2,l44,89r-2,l33,91r-2,l29,91r-2,l14,87,12,84r-2,l8,82,6,80r,-2l4,76,,57,,55,,53xe" stroked="f">
                    <v:path arrowok="t" o:connecttype="custom" o:connectlocs="2,46;8,40;25,38;27,8;33,2;50,0;59,2;65,2;74,0;95,2;101,8;107,13;137,0;145,0;166,8;175,4;183,0;207,0;226,8;232,19;234,8;240,2;295,0;302,0;333,0;346,4;354,19;359,34;359,53;367,74;365,82;359,89;340,91;331,89;323,91;304,91;297,91;243,91;234,84;232,76;228,59;213,78;209,87;200,91;181,91;173,84;145,91;122,89;116,91;97,91;88,87;80,70;74,87;65,91;46,91;31,91;12,84;6,78;0,53" o:connectangles="0,0,0,0,0,0,0,0,0,0,0,0,0,0,0,0,0,0,0,0,0,0,0,0,0,0,0,0,0,0,0,0,0,0,0,0,0,0,0,0,0,0,0,0,0,0,0,0,0,0,0,0,0,0,0,0,0,0,0"/>
                  </v:shape>
                  <v:rect id="Rectangle 743" o:spid="_x0000_s1320" style="position:absolute;left:6053;top:6985;width:31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Pf78MA&#10;AADdAAAADwAAAGRycy9kb3ducmV2LnhtbESP3WoCMRSE7wu+QziCdzXrXlhdjSKCoKU3rj7AYXP2&#10;B5OTJUnd7dubQqGXw8x8w2z3ozXiST50jhUs5hkI4srpjhsF99vpfQUiRGSNxjEp+KEA+93kbYuF&#10;dgNf6VnGRiQIhwIVtDH2hZShaslimLueOHm18xZjkr6R2uOQ4NbIPMuW0mLHaaHFno4tVY/y2yqQ&#10;t/I0rErjM/eZ11/mcr7W5JSaTcfDBkSkMf6H/9pnrSBff+Tw+yY9Ab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Pf78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JASPER</w:t>
                          </w:r>
                        </w:p>
                      </w:txbxContent>
                    </v:textbox>
                  </v:rect>
                  <v:rect id="Rectangle 744" o:spid="_x0000_s1321" style="position:absolute;left:3943;top:4226;width:423;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96dMMA&#10;AADdAAAADwAAAGRycy9kb3ducmV2LnhtbESP3WoCMRSE7wu+QziCdzXrCmpXo0hBsOKNax/gsDn7&#10;g8nJkqTu9u2bQqGXw8x8w+wOozXiST50jhUs5hkI4srpjhsFn/fT6wZEiMgajWNS8E0BDvvJyw4L&#10;7Qa+0bOMjUgQDgUqaGPsCylD1ZLFMHc9cfJq5y3GJH0jtcchwa2ReZatpMWO00KLPb23VD3KL6tA&#10;3svTsCmNz9wlr6/m43yrySk1m47HLYhIY/wP/7XPWkH+tl7C75v0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496dM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TAZEWELL</w:t>
                          </w:r>
                        </w:p>
                      </w:txbxContent>
                    </v:textbox>
                  </v:rect>
                  <v:shape id="Freeform 745" o:spid="_x0000_s1322" style="position:absolute;left:3933;top:4225;width:492;height:91;visibility:visible;mso-wrap-style:square;v-text-anchor:top" coordsize="492,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oUP8YA&#10;AADdAAAADwAAAGRycy9kb3ducmV2LnhtbESPT2sCMRTE74V+h/CE3mrWP2x1a5RqKYgntT30+Ny8&#10;Joubl2WTruu3N0Khx2FmfsMsVr2rRUdtqDwrGA0zEMSl1xUbBV+fH88zECEia6w9k4IrBVgtHx8W&#10;WGh/4QN1x2hEgnAoUIGNsSmkDKUlh2HoG+Lk/fjWYUyyNVK3eElwV8txluXSYcVpwWJDG0vl+fjr&#10;FHTr935f8mmysUbuZt95bkYRlXoa9G+vICL18T/8195qBeP5yxTub9IT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zoUP8YAAADdAAAADwAAAAAAAAAAAAAAAACYAgAAZHJz&#10;L2Rvd25yZXYueG1sUEsFBgAAAAAEAAQA9QAAAIsDAAAAAA==&#10;" path="m,28l,15,,13,,11,2,9,2,7,4,4,6,2r2,l10,r2,l15,,76,r2,l80,r2,2l82,r2,l86,r15,l103,r2,l107,2r3,l112,4r,3l114,4r2,-2l118,2,120,r2,l124,r49,l175,r2,l179,2,181,r3,l186,r48,l247,r2,l251,r2,2l255,2r2,2l257,2r3,l262,r2,l266,r19,l287,r2,l291,2r2,l295,4r3,3l298,4r2,-2l302,2,304,r2,l308,r11,l321,r2,l325,2,327,r2,l331,r49,l382,r2,l386,2,388,r2,l393,r12,l407,r3,l412,2r2,l416,4r2,3l418,9r2,2l420,13r,2l420,49r6,l426,15r,-2l426,11r3,-2l429,7r2,-3l433,2r2,l437,r2,l441,r13,l456,r2,l460,2r2,l464,4r3,3l467,9r2,2l469,13r,2l469,49r8,l479,49r2,l483,51r3,l488,53r2,2l490,57r2,2l492,61r,3l492,76r,2l492,81r-2,2l490,85r-2,2l486,89r-3,l481,91r-2,l477,91r-36,l439,91r-2,l435,89r-2,2l431,91r-2,l393,91r-3,l388,91r-2,-2l384,91r-2,l380,91r-49,l329,91r-2,l325,89r-2,l323,87r-2,2l319,89r-2,2l314,91r-2,l291,91r-2,l287,91r-2,-2l283,89r-2,-2l279,85r,-2l276,81r,-3l276,81r-2,2l274,85r-2,2l270,89r-2,l266,91r-2,l262,91r-21,l238,91r-2,l234,91r-48,l184,91r-3,l179,89r-2,2l175,91r-2,l124,91r-12,l110,91r-3,l105,89r-2,l101,87,99,85r,-2l97,81,95,68,91,81r-3,2l88,85r-2,2l84,89r-2,l80,91r-2,l76,91r-13,l61,91r-2,l57,89r-2,2l53,91r-3,l40,91r-2,l36,91,34,89r-3,l29,87,27,85r,-2l25,81r,-3l25,76r,-34l15,42r-3,l10,42,8,40r-2,l4,38,2,36r,-2l,32,,30,,28xe" stroked="f">
                    <v:path arrowok="t" o:connecttype="custom" o:connectlocs="0,11;6,2;15,0;82,2;101,0;110,2;116,2;124,0;179,2;234,0;253,2;260,2;285,0;293,2;300,2;308,0;325,2;380,0;388,0;407,0;416,4;420,13;426,15;429,7;437,0;456,0;464,4;469,13;479,49;488,53;492,61;492,81;486,89;477,91;435,89;393,91;384,91;329,91;323,87;314,91;287,91;279,85;276,81;270,89;262,91;234,91;179,89;124,91;105,89;99,83;88,83;82,89;63,91;55,91;38,91;29,87;25,78;12,42;4,38;0,30" o:connectangles="0,0,0,0,0,0,0,0,0,0,0,0,0,0,0,0,0,0,0,0,0,0,0,0,0,0,0,0,0,0,0,0,0,0,0,0,0,0,0,0,0,0,0,0,0,0,0,0,0,0,0,0,0,0,0,0,0,0,0,0"/>
                  </v:shape>
                  <v:rect id="Rectangle 746" o:spid="_x0000_s1323" style="position:absolute;left:3943;top:4226;width:423;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pHm8QA&#10;AADdAAAADwAAAGRycy9kb3ducmV2LnhtbESP3WoCMRSE7wu+QziCdzXrgj9djSIFwYo3rn2Aw+bs&#10;DyYnS5K627dvCoVeDjPzDbM7jNaIJ/nQOVawmGcgiCunO24UfN5PrxsQISJrNI5JwTcFOOwnLzss&#10;tBv4Rs8yNiJBOBSooI2xL6QMVUsWw9z1xMmrnbcYk/SN1B6HBLdG5lm2khY7Tgst9vTeUvUov6wC&#10;eS9Pw6Y0PnOXvL6aj/OtJqfUbDoetyAijfE//Nc+awX523oJv2/SE5D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qR5vEAAAA3QAAAA8AAAAAAAAAAAAAAAAAmAIAAGRycy9k&#10;b3ducmV2LnhtbFBLBQYAAAAABAAEAPUAAACJAwAAAAA=&#10;" filled="f" stroked="f">
                    <v:textbox style="mso-fit-shape-to-text:t" inset="0,0,0,0">
                      <w:txbxContent>
                        <w:p w:rsidR="009745C4" w:rsidRDefault="009745C4" w:rsidP="007A4A7B">
                          <w:r>
                            <w:rPr>
                              <w:rFonts w:ascii="Arial" w:hAnsi="Arial" w:cs="Arial"/>
                              <w:color w:val="000000"/>
                              <w:sz w:val="8"/>
                              <w:szCs w:val="8"/>
                            </w:rPr>
                            <w:t>TAZEWELL</w:t>
                          </w:r>
                        </w:p>
                      </w:txbxContent>
                    </v:textbox>
                  </v:rect>
                  <v:rect id="Rectangle 747" o:spid="_x0000_s1324" style="position:absolute;left:2518;top:3583;width:356;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Z7MMA&#10;AADdAAAADwAAAGRycy9kb3ducmV2LnhtbESP3WoCMRSE7wXfIRzBO812L6zdGqUIghZvXPsAh83Z&#10;H5qcLEl017c3BaGXw8x8w2x2ozXiTj50jhW8LTMQxJXTHTcKfq6HxRpEiMgajWNS8KAAu+10ssFC&#10;u4EvdC9jIxKEQ4EK2hj7QspQtWQxLF1PnLzaeYsxSd9I7XFIcGtknmUrabHjtNBiT/uWqt/yZhXI&#10;a3kY1qXxmfvO67M5HS81OaXms/HrE0SkMf6HX+2jVpB/vK/g7016AnL7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Z7M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WARREN</w:t>
                          </w:r>
                        </w:p>
                      </w:txbxContent>
                    </v:textbox>
                  </v:rect>
                  <v:shape id="Freeform 748" o:spid="_x0000_s1325" style="position:absolute;left:2507;top:3579;width:408;height:91;visibility:visible;mso-wrap-style:square;v-text-anchor:top" coordsize="408,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rZ78MA&#10;AADdAAAADwAAAGRycy9kb3ducmV2LnhtbESPzYrCMBSF98K8Q7gD7jS1Yp2pRlFBcOFGncUsL821&#10;7UxzU5Ko9e2NILg8nJ+PM192phFXcr62rGA0TEAQF1bXXCr4OW0HXyB8QNbYWCYFd/KwXHz05phr&#10;e+MDXY+hFHGEfY4KqhDaXEpfVGTQD21LHL2zdQZDlK6U2uEtjptGpkmSSYM1R0KFLW0qKv6PFxO5&#10;+12Kh/XvPXOjSfZHk7HdjFmp/me3moEI1IV3+NXeaQXp93QKzzfxCc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JrZ78MAAADdAAAADwAAAAAAAAAAAAAAAACYAgAAZHJzL2Rv&#10;d25yZXYueG1sUEsFBgAAAAAEAAQA9QAAAIgDAAAAAA==&#10;" path="m,15l,12,,10,2,8,2,6,4,4,6,2r3,l11,r2,l15,,28,r2,l32,r2,2l36,2r2,2l40,2r2,l44,r3,l49,,68,r2,l72,r2,2l76,2r2,2l80,2r2,l85,r2,l89,,99,r2,l104,r2,2l108,r2,l112,r13,l127,r2,l131,2r2,l135,4r2,2l137,8r,2l146,29r,-14l146,12r,-2l148,8r,-2l150,4r2,-2l154,2,156,r2,l161,r25,l188,r2,l197,2r2,2l201,4r2,2l205,8r,2l207,15r,-3l207,10r2,-2l209,6r2,-2l213,2r3,l218,r2,l222,r23,l247,r2,l258,2r2,2l262,4r2,2l266,8r,2l270,19r3,2l273,23r,2l273,34r,2l270,48r,2l273,53r,2l281,69r,-54l281,12r,-2l283,8r,-2l285,4r2,-2l289,2,292,r2,l296,r48,l346,r3,l351,2,353,r2,l357,r11,l370,r2,l374,2,376,r2,l380,r13,l395,r2,l399,2r2,l403,4r3,2l406,8r2,2l408,12r,3l408,76r,2l408,80r-2,2l406,84r-3,2l401,88r-2,l397,91r-2,l393,91r-13,l378,91r-2,l374,88r-2,3l370,91r-2,l357,91r-2,l353,91r-2,-3l349,91r-3,l344,91r-48,l294,91r-2,l289,88r-2,l285,86r-2,-2l283,82r-2,-2l281,82r,2l279,86r-2,2l275,88r-2,3l270,91r-2,l256,91r-2,l251,91r-2,-3l247,88r-2,-2l243,88r-2,l239,91r-2,l235,91r-13,l220,91r-2,l216,88r-3,l211,91r-2,l207,91r-13,l192,91r-2,l188,88r-2,l184,86r-2,2l180,88r-3,3l175,91r-2,l161,91r-3,l156,91r-2,-3l152,91r-2,l148,91r-11,l135,91r-2,l131,88r-2,l127,86r-2,-2l125,82,118,69r-6,13l112,84r-2,2l108,88r-2,l104,91r-3,l99,91r-25,l72,91r-2,l68,88r-2,l63,86,61,84r,-2l59,80,57,74r,6l55,82r,2l53,86r-2,2l49,88r-2,3l44,91r-2,l21,91r-2,l17,91,15,88r-2,l11,86,9,84r,-2l6,80r,-2l,17,,15xe" stroked="f">
                    <v:path arrowok="t" o:connecttype="custom" o:connectlocs="2,6;13,0;34,2;44,0;72,0;82,2;101,0;112,0;133,2;146,29;148,6;158,0;197,2;205,10;209,6;220,0;258,2;266,10;273,34;273,55;283,8;292,0;349,0;368,0;378,0;399,2;408,10;408,80;399,88;378,91;368,91;349,91;292,91;283,82;277,88;256,91;245,86;235,91;213,88;192,91;182,88;161,91;150,91;131,88;118,69;106,88;72,91;61,84;55,82;47,91;17,91;9,82" o:connectangles="0,0,0,0,0,0,0,0,0,0,0,0,0,0,0,0,0,0,0,0,0,0,0,0,0,0,0,0,0,0,0,0,0,0,0,0,0,0,0,0,0,0,0,0,0,0,0,0,0,0,0,0"/>
                  </v:shape>
                  <v:rect id="Rectangle 749" o:spid="_x0000_s1326" style="position:absolute;left:2518;top:3583;width:356;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voBcAA&#10;AADdAAAADwAAAGRycy9kb3ducmV2LnhtbERPy4rCMBTdD8w/hDvgbkztwtGOUUQQVGZj9QMuze2D&#10;SW5KEm39e7MQXB7Oe7UZrRF38qFzrGA2zUAQV0533Ci4XvbfCxAhIms0jknBgwJs1p8fKyy0G/hM&#10;9zI2IoVwKFBBG2NfSBmqliyGqeuJE1c7bzEm6BupPQ4p3BqZZ9lcWuw4NbTY066l6r+8WQXyUu6H&#10;RWl85k55/WeOh3NNTqnJ17j9BRFpjG/xy33QCvLlT5qb3qQn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SvoBcAAAADdAAAADwAAAAAAAAAAAAAAAACYAgAAZHJzL2Rvd25y&#10;ZXYueG1sUEsFBgAAAAAEAAQA9QAAAIUDAAAAAA==&#10;" filled="f" stroked="f">
                    <v:textbox style="mso-fit-shape-to-text:t" inset="0,0,0,0">
                      <w:txbxContent>
                        <w:p w:rsidR="009745C4" w:rsidRDefault="009745C4" w:rsidP="007A4A7B">
                          <w:r>
                            <w:rPr>
                              <w:rFonts w:ascii="Arial" w:hAnsi="Arial" w:cs="Arial"/>
                              <w:color w:val="000000"/>
                              <w:sz w:val="8"/>
                              <w:szCs w:val="8"/>
                            </w:rPr>
                            <w:t>WARREN</w:t>
                          </w:r>
                        </w:p>
                      </w:txbxContent>
                    </v:textbox>
                  </v:rect>
                  <v:rect id="Rectangle 750" o:spid="_x0000_s1327" style="position:absolute;left:5500;top:852;width:405;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dNnsMA&#10;AADdAAAADwAAAGRycy9kb3ducmV2LnhtbESP3WoCMRSE7wXfIRyhd5p1L/zZGkUEQUtvXPsAh83Z&#10;H0xOliR1t2/fFApeDjPzDbM7jNaIJ/nQOVawXGQgiCunO24UfN3P8w2IEJE1Gsek4IcCHPbTyQ4L&#10;7Qa+0bOMjUgQDgUqaGPsCylD1ZLFsHA9cfJq5y3GJH0jtcchwa2ReZatpMWO00KLPZ1aqh7lt1Ug&#10;7+V52JTGZ+4jrz/N9XKrySn1NhuP7yAijfEV/m9ftIJ8u97C35v0BOT+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dNns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MCHENRY</w:t>
                          </w:r>
                        </w:p>
                      </w:txbxContent>
                    </v:textbox>
                  </v:rect>
                  <v:shape id="Freeform 751" o:spid="_x0000_s1328" style="position:absolute;left:5481;top:849;width:479;height:91;visibility:visible;mso-wrap-style:square;v-text-anchor:top" coordsize="47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i7sMA&#10;AADdAAAADwAAAGRycy9kb3ducmV2LnhtbERPz2vCMBS+C/4P4Qm7iKYrY9RqFJEN9bapB709mmdb&#10;bF5KErXzrzcHYceP7/ds0ZlG3Mj52rKC93ECgriwuuZSwWH/PcpA+ICssbFMCv7Iw2Le780w1/bO&#10;v3TbhVLEEPY5KqhCaHMpfVGRQT+2LXHkztYZDBG6UmqH9xhuGpkmyac0WHNsqLClVUXFZXc1Ck5f&#10;a9pOaJheL+sf1xbZ5rH/OCr1NuiWUxCBuvAvfrk3WkE6yeL++CY+AT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i7sMAAADdAAAADwAAAAAAAAAAAAAAAACYAgAAZHJzL2Rv&#10;d25yZXYueG1sUEsFBgAAAAAEAAQA9QAAAIgDAAAAAA==&#10;" path="m158,76r,-61l158,13r,-2l160,9r,-2l163,4r2,-2l167,2,169,r2,l173,r11,l186,r2,l190,2,192,r2,l196,r13,l211,r2,l215,2r2,l220,4r2,3l222,9r,-2l224,4r2,-2l228,2,230,r2,l234,r49,l285,r2,l289,2r,-2l291,r3,l306,r2,l310,r3,2l315,r2,l319,r13,l334,r2,l338,2r2,l342,4r,3l344,4r2,-2l348,2,351,r2,l355,r23,l380,r2,l384,2r9,5l393,4r2,-2l397,2,399,r2,l403,r13,l418,r2,l422,2r2,l427,4r2,3l429,9r4,8l439,7r2,-3l443,2r3,l448,r2,l452,r13,l467,r2,l471,2r2,l475,4r2,3l477,9r2,2l479,13r,2l479,17r,2l477,21r,3l456,55r,21l456,78r,3l454,83r,2l452,87r-2,2l448,89r-2,2l443,91r-2,l429,91r-2,l424,91r-2,-2l420,89r-2,-2l416,85r,-2l416,81r-2,2l414,85r-2,2l410,89r-2,l405,91r-2,l401,91r-12,l386,91r-2,l382,89r-2,l378,87r-2,2l374,89r-2,2l370,91r-3,l355,91r-2,l351,91r-3,-2l346,89r-2,-2l342,85r,2l340,89r-2,l336,91r-2,l332,91r-13,l317,91r-2,l313,89r-3,2l308,91r-2,l294,91r-3,l289,91r,-2l287,91r-2,l283,91r-49,l232,91r-2,l228,89r-2,l224,87r-2,-2l222,83r,2l220,87r-3,2l215,89r-2,2l211,91r-2,l196,91r-2,l192,91r-2,-2l188,91r-2,l184,91r-11,l171,91r-2,l167,89r-2,l163,87r-3,-2l160,83r-2,-2l158,78r,-2xm403,51r2,2l405,55r9,15l414,55,405,43r-2,8xm,76l,15,,13,,11,2,9,2,7,4,4,6,2r2,l10,r3,l15,,36,r2,l40,r2,2l44,2r2,l49,r2,l53,,76,r2,l80,r2,2l84,2r3,2l89,7r,2l91,11r,-2l93,9,108,2,110,r2,l114,r2,l118,r2,2l135,9r2,l139,11r2,2l141,15r7,15l150,32r,2l150,36r,2l150,40r-2,3l148,45r-2,l148,47r,2l150,51r,2l150,55r,2l150,59r-2,3l139,78r,3l137,83r-2,2l133,85r-2,2l118,91r-2,l114,91r-2,l97,89r-2,l93,87r-2,l89,85r-2,2l84,89r-2,l80,91r-2,l76,91r-13,l61,91r-2,l57,91r-2,l34,91r-2,l30,91r-3,l25,91r-10,l13,91r-3,l8,89r-2,l4,87,2,85r,-2l,81,,78,,76xe" stroked="f">
                    <v:path arrowok="t" o:connecttype="custom" o:connectlocs="160,9;169,0;188,0;209,0;220,4;226,2;283,0;291,0;313,2;334,0;342,7;353,0;384,2;399,0;420,0;429,9;446,2;467,0;477,7;479,17;456,76;452,87;441,91;420,89;414,83;405,91;384,91;374,89;353,91;342,85;334,91;313,89;291,91;283,91;226,89;220,87;209,91;188,91;169,91;160,83;405,53;403,51;2,9;10,0;40,0;51,0;82,2;91,11;112,0;135,9;148,30;150,40;148,49;150,59;135,85;114,91;91,87;80,91;59,91;30,91;10,91;2,83" o:connectangles="0,0,0,0,0,0,0,0,0,0,0,0,0,0,0,0,0,0,0,0,0,0,0,0,0,0,0,0,0,0,0,0,0,0,0,0,0,0,0,0,0,0,0,0,0,0,0,0,0,0,0,0,0,0,0,0,0,0,0,0,0,0"/>
                    <o:lock v:ext="edit" verticies="t"/>
                  </v:shape>
                  <v:rect id="Rectangle 752" o:spid="_x0000_s1329" style="position:absolute;left:5500;top:852;width:405;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xv8MA&#10;AADdAAAADwAAAGRycy9kb3ducmV2LnhtbESPzWrDMBCE74G+g9hCb7EcH4LjRgkhEEhDL3HyAIu1&#10;/qHSykhq7L59VSjkOMzMN8x2P1sjHuTD4FjBKstBEDdOD9wpuN9OyxJEiMgajWNS8EMB9ruXxRYr&#10;7Sa+0qOOnUgQDhUq6GMcKylD05PFkLmROHmt8xZjkr6T2uOU4NbIIs/X0uLAaaHHkY49NV/1t1Ug&#10;b/VpKmvjc3cp2k/zcb625JR6e50P7yAizfEZ/m+ftYJiU67g7016An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xv8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MCHENRY</w:t>
                          </w:r>
                        </w:p>
                      </w:txbxContent>
                    </v:textbox>
                  </v:rect>
                  <v:rect id="Rectangle 753" o:spid="_x0000_s1330" style="position:absolute;left:4199;top:7745;width:35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avyMMA&#10;AADdAAAADwAAAGRycy9kb3ducmV2LnhtbESPzWrDMBCE74G8g9hAb7FcH4rjRAmlEEhKL3HyAIu1&#10;/qHSykhK7L59VSjkOMzMN8zuMFsjHuTD4FjBa5aDIG6cHrhTcLse1yWIEJE1Gsek4IcCHPbLxQ4r&#10;7Sa+0KOOnUgQDhUq6GMcKylD05PFkLmROHmt8xZjkr6T2uOU4NbIIs/fpMWB00KPI3301HzXd6tA&#10;XuvjVNbG5+6zaL/M+XRpySn1sprftyAizfEZ/m+ftIJiUxbw9yY9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avyM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CLINTON</w:t>
                          </w:r>
                        </w:p>
                      </w:txbxContent>
                    </v:textbox>
                  </v:rect>
                  <v:shape id="Freeform 754" o:spid="_x0000_s1331" style="position:absolute;left:4188;top:7747;width:395;height:91;visibility:visible;mso-wrap-style:square;v-text-anchor:top" coordsize="39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xHscA&#10;AADdAAAADwAAAGRycy9kb3ducmV2LnhtbESPQWvCQBSE74X+h+UVvNVNVSRNsxEpKCKCqIXS2zP7&#10;mg3Nvk2zq8Z/3y0IHoeZ+YbJZ71txJk6XztW8DJMQBCXTtdcKfg4LJ5TED4ga2wck4IreZgVjw85&#10;ZtpdeEfnfahEhLDPUIEJoc2k9KUhi37oWuLofbvOYoiyq6Tu8BLhtpGjJJlKizXHBYMtvRsqf/Yn&#10;q2B+Wk2O69/ysDy6T5NWGzltvrZKDZ76+RuIQH24h2/tlVYwek3H8P8mPgFZ/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f0cR7HAAAA3QAAAA8AAAAAAAAAAAAAAAAAmAIAAGRy&#10;cy9kb3ducmV2LnhtbFBLBQYAAAAABAAEAPUAAACMAwAAAAA=&#10;" path="m,44l,42,,40,5,25,7,23r,-2l9,21,17,11r,-3l19,6r2,l24,4,36,r2,l40,r3,l45,,62,6r2,2l66,8r2,3l70,13r,2l74,23r,-8l74,13r,-2l76,8r,-2l78,4,81,2r2,l85,r2,l89,r13,l104,r2,l108,2r2,l112,4r2,2l114,8r2,3l116,13r,2l116,49r7,l123,15r,-2l123,11r2,-3l125,6r2,-2l129,2r2,l133,r2,l138,r12,l152,r3,l157,2r,-2l159,r2,l174,r2,l178,r2,2l182,r2,l186,r13,l201,r2,l205,2r,-2l207,r2,l271,r2,l275,r2,2l279,r2,l283,r2,l288,r12,4l302,6r2,l307,8r,3l315,21r2,l317,23r2,2l323,40r,2l323,44r,2l323,49r-4,16l317,68r,2l315,70r-8,10l307,82r-3,2l302,84r-2,3l288,91r-3,l283,91r-2,l279,91,266,87r-2,-3l262,84r-2,-2l260,84r-2,3l256,89r-2,l252,91r-2,l247,91r-12,l233,91r-2,l228,89r-2,l224,87r-2,-3l222,82r-2,-2l220,78r,-2l220,40r-6,l214,76r,2l214,80r-2,2l212,84r-3,3l207,89r-2,l203,91r-2,l199,91r-13,l184,91r-2,l180,89r-2,2l176,91r-2,l161,91r-2,l157,91r,-2l155,91r-3,l150,91r-12,l135,91r-2,l131,89r-2,2l127,91r-2,l89,91r-2,l85,91,83,89r-2,l78,87,76,84r,-2l74,80r,-2l74,76r,-13l68,76r,2l66,80r-2,2l62,82,47,89r-2,2l43,91r-3,l38,91r-2,l24,87,21,84r-2,l17,82r,-2l9,70r-2,l7,68,5,65,,49,,46,,44xm330,76r,-61l330,13r,-2l332,8r,-2l334,4r2,-2l338,2,340,r2,l345,r12,l359,r2,l364,2r,-2l366,r2,l380,r3,l385,r2,2l389,2r2,2l393,6r,2l395,11r,2l395,15r,61l395,78r,2l393,82r,2l391,87r-2,2l387,89r-2,2l383,91r-3,l368,91r-2,l364,91r,-2l361,91r-2,l357,91r-12,l342,91r-2,l338,89r-2,l334,87r-2,-3l332,82r-2,-2l330,78r,-2xe" stroked="f">
                    <v:path arrowok="t" o:connecttype="custom" o:connectlocs="7,23;19,6;40,0;66,8;74,15;78,4;89,0;110,2;116,13;123,13;129,2;150,0;159,0;180,2;201,0;209,0;279,0;300,4;315,21;323,42;317,68;304,84;283,91;262,84;254,89;233,91;222,84;220,40;212,82;203,91;182,91;161,91;152,91;131,89;87,91;76,84;74,63;62,82;38,91;17,82;5,65;330,15;334,4;345,0;364,0;385,0;393,8;395,78;389,89;368,91;359,91;338,89;330,80" o:connectangles="0,0,0,0,0,0,0,0,0,0,0,0,0,0,0,0,0,0,0,0,0,0,0,0,0,0,0,0,0,0,0,0,0,0,0,0,0,0,0,0,0,0,0,0,0,0,0,0,0,0,0,0,0"/>
                    <o:lock v:ext="edit" verticies="t"/>
                  </v:shape>
                  <v:rect id="Rectangle 755" o:spid="_x0000_s1332" style="position:absolute;left:4199;top:7745;width:35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OSJ8QA&#10;AADdAAAADwAAAGRycy9kb3ducmV2LnhtbESPzWrDMBCE74W+g9hCbo1cU4rrRjGhYEhDL3HyAIu1&#10;/iHSykhq7L59FCj0OMzMN8ymWqwRV/JhdKzgZZ2BIG6dHrlXcD7VzwWIEJE1Gsek4JcCVNvHhw2W&#10;2s18pGsTe5EgHEpUMMQ4lVKGdiCLYe0m4uR1zluMSfpeao9zglsj8yx7kxZHTgsDTvQ5UHtpfqwC&#10;eWrquWiMz9wh777N1/7YkVNq9bTsPkBEWuJ/+K+91wry9+IV7m/SE5D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zkifEAAAA3QAAAA8AAAAAAAAAAAAAAAAAmAIAAGRycy9k&#10;b3ducmV2LnhtbFBLBQYAAAAABAAEAPUAAACJAwAAAAA=&#10;" filled="f" stroked="f">
                    <v:textbox style="mso-fit-shape-to-text:t" inset="0,0,0,0">
                      <w:txbxContent>
                        <w:p w:rsidR="009745C4" w:rsidRDefault="009745C4" w:rsidP="007A4A7B">
                          <w:r>
                            <w:rPr>
                              <w:rFonts w:ascii="Arial" w:hAnsi="Arial" w:cs="Arial"/>
                              <w:color w:val="000000"/>
                              <w:sz w:val="8"/>
                              <w:szCs w:val="8"/>
                            </w:rPr>
                            <w:t>CLINTON</w:t>
                          </w:r>
                        </w:p>
                      </w:txbxContent>
                    </v:textbox>
                  </v:rect>
                  <v:rect id="Rectangle 756" o:spid="_x0000_s1333" style="position:absolute;left:3561;top:8761;width:445;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83vMQA&#10;AADdAAAADwAAAGRycy9kb3ducmV2LnhtbESPzWrDMBCE74W+g9hCbo1cQ4vrRjGhYEhDL3HyAIu1&#10;/iHSykhq7L59FCj0OMzMN8ymWqwRV/JhdKzgZZ2BIG6dHrlXcD7VzwWIEJE1Gsek4JcCVNvHhw2W&#10;2s18pGsTe5EgHEpUMMQ4lVKGdiCLYe0m4uR1zluMSfpeao9zglsj8yx7kxZHTgsDTvQ5UHtpfqwC&#10;eWrquWiMz9wh777N1/7YkVNq9bTsPkBEWuJ/+K+91wry9+IV7m/SE5D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N7zEAAAA3QAAAA8AAAAAAAAAAAAAAAAAmAIAAGRycy9k&#10;b3ducmV2LnhtbFBLBQYAAAAABAAEAPUAAACJAwAAAAA=&#10;" filled="f" stroked="f">
                    <v:textbox style="mso-fit-shape-to-text:t" inset="0,0,0,0">
                      <w:txbxContent>
                        <w:p w:rsidR="009745C4" w:rsidRDefault="009745C4" w:rsidP="007A4A7B">
                          <w:r>
                            <w:rPr>
                              <w:rFonts w:ascii="Arial" w:hAnsi="Arial" w:cs="Arial"/>
                              <w:color w:val="000000"/>
                              <w:sz w:val="8"/>
                              <w:szCs w:val="8"/>
                            </w:rPr>
                            <w:t>RANDOLPH</w:t>
                          </w:r>
                        </w:p>
                      </w:txbxContent>
                    </v:textbox>
                  </v:rect>
                  <v:shape id="Freeform 757" o:spid="_x0000_s1334" style="position:absolute;left:3555;top:8757;width:492;height:91;visibility:visible;mso-wrap-style:square;v-text-anchor:top" coordsize="492,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Ff9MUA&#10;AADdAAAADwAAAGRycy9kb3ducmV2LnhtbESPzWrDMBCE74G8g9hAb4mcFIzrRAn5oVB6atweetxY&#10;W8nUWhlLcdy3rwqFHIeZ+YbZ7EbXioH60HhWsFxkIIhrrxs2Cj7en+cFiBCRNbaeScEPBdhtp5MN&#10;ltrf+ExDFY1IEA4lKrAxdqWUobbkMCx8R5y8L987jEn2RuoebwnuWrnKslw6bDgtWOzoaKn+rq5O&#10;wXA4jW81Xx6P1sjX4jPPzTKiUg+zcb8GEWmM9/B/+0UrWD0VOfy9SU9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cV/0xQAAAN0AAAAPAAAAAAAAAAAAAAAAAJgCAABkcnMv&#10;ZG93bnJldi54bWxQSwUGAAAAAAQABAD1AAAAigMAAAAA&#10;" path="m,76l,15,,12,,10,2,8,2,6,4,4,6,2r2,l10,r2,l14,,38,r2,l42,r8,2l52,4r3,l57,6r2,2l59,10r4,9l65,21r,6l74,10r,-2l74,6,76,4,78,2r2,l82,r2,l86,r15,l103,r2,l107,2r3,l112,4r2,2l114,8r,2l122,29r,-14l122,12r,-2l124,8r,-2l126,4r3,-2l131,2,133,r2,l137,r13,l152,r2,l154,2,156,r2,l160,r13,l175,r2,l179,2r2,l183,4r3,2l186,8r,-2l188,4r2,-2l192,2,194,r2,l198,r21,l221,r3,l226,2r2,l230,4r15,17l247,23r,2l249,27r,2l249,31r2,-10l253,19r,-2l255,15r2,-3l274,2r2,l278,r3,l283,r2,l287,r2,2l302,8r2,l306,10r,2l314,23r3,l317,25r,-10l317,12r,-2l319,8r,-2l321,4r2,-2l325,2,327,r2,l331,r13,l346,r2,l350,2r2,l355,4r2,2l357,8r2,2l359,12r,3l359,48r6,l365,15r,-3l365,10r2,-2l367,6r2,-2l371,2r3,l376,r2,l380,r19,l401,r2,l409,2r3,2l414,4r6,4l422,10r4,5l426,12r,-2l428,8r,-2l431,4r2,-2l435,2,437,r2,l441,r13,l456,r2,l460,2,462,r2,l466,r11,l479,r2,l483,2r2,l488,4r2,2l490,8r2,2l492,12r,3l492,76r,2l492,80r-2,2l490,84r-2,2l485,89r-2,l481,91r-2,l477,91r-11,l464,91r-2,l460,89r-2,2l456,91r-2,l441,91r-2,l437,91r-2,-2l433,89r-2,-3l428,84r,-2l426,80r,-2l426,76r,-23l426,55r-2,2l422,59r-10,6l409,65r-2,2l407,76r,2l407,80r-2,2l405,84r-2,2l401,89r-2,l397,91r-2,l393,91r-13,l378,91r-2,l374,89r,2l371,91r-2,l331,91r-2,l327,91r-2,-2l323,89r-2,-3l319,84r,-2l317,80r,-2l317,76r,-7l317,72r-3,l306,82r,2l304,86r-2,l300,89r-3,l285,91r-2,l281,91,268,89r-2,l264,86r-2,l259,84r,-2l251,72r-2,l249,69r-2,-2l247,69r-2,3l230,86r-2,3l226,89r-2,2l221,91r-2,l198,91r-2,l194,91r-2,-2l190,89r-2,-3l186,84r,-2l186,84r-3,2l181,89r-2,l177,91r-2,l173,91r-13,l158,91r-2,l154,89r,2l152,91r-2,l137,91r-2,l133,91r-2,-2l129,91r-3,l124,91r-12,l110,91r-3,l105,89r-2,l101,86,99,84r,-2l97,80,95,69,91,80r-3,2l88,84r-2,2l84,89r-2,l80,91r-2,l76,91r-13,l61,91r-13,l46,91r-2,l42,89r-2,l38,86r-2,3l33,89r-2,2l29,91r-2,l14,91r-2,l10,91,8,89r-2,l4,86,2,84r,-2l,80,,78,,76xe" stroked="f">
                    <v:path arrowok="t" o:connecttype="custom" o:connectlocs="2,6;14,0;55,4;65,27;80,2;105,0;114,10;124,6;137,0;158,0;181,2;190,2;221,0;247,23;253,19;278,0;302,8;317,25;321,4;344,0;357,6;365,48;369,4;399,0;420,8;428,6;441,0;464,0;485,2;492,15;488,86;466,91;454,91;431,86;426,53;407,67;403,86;380,91;369,91;321,86;317,69;302,86;268,89;251,72;230,86;198,91;186,84;177,91;154,89;133,91;110,91;99,82;86,86;63,91;40,89;27,91;4,86" o:connectangles="0,0,0,0,0,0,0,0,0,0,0,0,0,0,0,0,0,0,0,0,0,0,0,0,0,0,0,0,0,0,0,0,0,0,0,0,0,0,0,0,0,0,0,0,0,0,0,0,0,0,0,0,0,0,0,0,0"/>
                  </v:shape>
                  <v:rect id="Rectangle 758" o:spid="_x0000_s1335" style="position:absolute;left:3561;top:8761;width:445;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EMUMQA&#10;AADdAAAADwAAAGRycy9kb3ducmV2LnhtbESPzWrDMBCE74W+g9hCbo1cH1rXjWJCwZCGXuLkARZr&#10;/UOklZHU2H37KFDocZiZb5hNtVgjruTD6FjByzoDQdw6PXKv4HyqnwsQISJrNI5JwS8FqLaPDxss&#10;tZv5SNcm9iJBOJSoYIhxKqUM7UAWw9pNxMnrnLcYk/S91B7nBLdG5ln2Ki2OnBYGnOhzoPbS/FgF&#10;8tTUc9EYn7lD3n2br/2xI6fU6mnZfYCItMT/8F97rxXk78Ub3N+kJy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hDFDEAAAA3QAAAA8AAAAAAAAAAAAAAAAAmAIAAGRycy9k&#10;b3ducmV2LnhtbFBLBQYAAAAABAAEAPUAAACJAwAAAAA=&#10;" filled="f" stroked="f">
                    <v:textbox style="mso-fit-shape-to-text:t" inset="0,0,0,0">
                      <w:txbxContent>
                        <w:p w:rsidR="009745C4" w:rsidRDefault="009745C4" w:rsidP="007A4A7B">
                          <w:r>
                            <w:rPr>
                              <w:rFonts w:ascii="Arial" w:hAnsi="Arial" w:cs="Arial"/>
                              <w:color w:val="000000"/>
                              <w:sz w:val="8"/>
                              <w:szCs w:val="8"/>
                            </w:rPr>
                            <w:t>RANDOLPH</w:t>
                          </w:r>
                        </w:p>
                      </w:txbxContent>
                    </v:textbox>
                  </v:rect>
                  <v:rect id="Rectangle 759" o:spid="_x0000_s1336" style="position:absolute;left:3071;top:778;width:47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6YIr8A&#10;AADdAAAADwAAAGRycy9kb3ducmV2LnhtbERPy4rCMBTdC/5DuAPuNJ0upFONMgwIjrix+gGX5vaB&#10;yU1Jou38vVkIszyc93Y/WSOe5EPvWMHnKgNBXDvdc6vgdj0sCxAhIms0jknBHwXY7+azLZbajXyh&#10;ZxVbkUI4lKigi3EopQx1RxbDyg3EiWuctxgT9K3UHscUbo3Ms2wtLfacGjoc6Kej+l49rAJ5rQ5j&#10;URmfuVPenM3v8dKQU2rxMX1vQESa4r/47T5qBflXkeamN+kJyN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o/pgivwAAAN0AAAAPAAAAAAAAAAAAAAAAAJgCAABkcnMvZG93bnJl&#10;di54bWxQSwUGAAAAAAQABAD1AAAAhAMAAAAA&#10;" filled="f" stroked="f">
                    <v:textbox style="mso-fit-shape-to-text:t" inset="0,0,0,0">
                      <w:txbxContent>
                        <w:p w:rsidR="009745C4" w:rsidRDefault="009745C4" w:rsidP="007A4A7B">
                          <w:r>
                            <w:rPr>
                              <w:rFonts w:ascii="Arial" w:hAnsi="Arial" w:cs="Arial"/>
                              <w:color w:val="000000"/>
                              <w:sz w:val="8"/>
                              <w:szCs w:val="8"/>
                            </w:rPr>
                            <w:t>JO DAVIESS</w:t>
                          </w:r>
                        </w:p>
                      </w:txbxContent>
                    </v:textbox>
                  </v:rect>
                  <v:shape id="Freeform 760" o:spid="_x0000_s1337" style="position:absolute;left:3056;top:777;width:554;height:91;visibility:visible;mso-wrap-style:square;v-text-anchor:top" coordsize="554,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YgWccA&#10;AADdAAAADwAAAGRycy9kb3ducmV2LnhtbESPzWrDMBCE74W+g9hALiGW60NIXCshFAppaCj5OaS3&#10;xdraptLKWKrtvn1UKOQ4zMw3TLEZrRE9db5xrOApSUEQl043XCm4nF/nSxA+IGs0jknBL3nYrB8f&#10;Csy1G/hI/SlUIkLY56igDqHNpfRlTRZ94lri6H25zmKIsquk7nCIcGtklqYLabHhuFBjSy81ld+n&#10;H6vgYA7N29Fks3I3flZu9oHXd7tXajoZt88gAo3hHv5v77SCbLVcwd+b+ATk+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GIFnHAAAA3QAAAA8AAAAAAAAAAAAAAAAAmAIAAGRy&#10;cy9kb3ducmV2LnhtbFBLBQYAAAAABAAEAPUAAACMAwAAAAA=&#10;" path="m146,76r,-61l146,13r,-2l148,9r,-2l150,5r2,-2l154,3,157,r2,l161,r21,l184,r2,l188,3r2,l192,5r15,14l209,22r,2l211,26r,2l211,30r9,-19l220,9r,-2l222,5r2,-2l226,3,228,r2,l233,r14,l249,r3,l254,3r2,l258,5r,2l260,5r2,-2l264,3,266,r2,l271,r12,l285,r2,l290,3r2,l294,5r2,2l296,9r2,2l302,24r2,-13l306,9r,-2l309,5r2,-2l313,3,315,r2,l319,r11,l332,r2,l336,3,338,r2,l342,r13,l357,r2,l361,3,364,r2,l368,r48,l418,r3,l423,3r2,l425,5r2,-2l429,3,444,r2,l448,r2,l467,5r2,2l471,7r,2l475,11r7,-6l484,5r2,-2l488,3,505,r2,l509,r2,l528,5r2,2l532,7r,2l543,17r2,l547,19r,3l551,32r3,2l554,36r,2l554,41r,2l551,45r,2l549,49r2,4l554,55r,2l554,60r,2l554,64r-3,2l547,74r,2l545,79r-2,2l532,87r-2,l528,89r-2,l511,91r-2,l507,91,490,89r-2,l486,87r-2,l484,85r-6,-2l471,87r-2,l467,89r-2,l450,91r-2,l446,91,429,89r-2,l425,87r,2l423,89r-2,2l418,91r-2,l368,91r-2,l364,91r-3,-2l359,91r-2,l355,91r-13,l340,91r-2,l336,89r-2,l332,87r-2,-2l330,83r-2,-2l328,79r,-3l328,70r-3,11l323,83r,2l321,87r-2,2l317,89r-2,2l313,91r-2,l290,91r-3,l285,91r-2,-2l281,89r-2,-2l277,89r-2,l273,91r-2,l268,91r-10,l256,91r-2,l252,89r-3,l247,87r-2,-2l245,83r-2,-2l239,68r-2,13l235,83r,2l233,87r-3,2l228,89r-2,2l224,91r-2,l209,91r-2,l205,91r-2,-2l201,89r-2,-2l197,85r,-2l192,87r-2,2l188,89r-2,2l184,91r-2,l161,91r-2,l157,91r-3,-2l152,89r-2,-2l148,85r,-2l146,81r,-2l146,76xm,53l,51,,49,2,47r,-2l4,43,7,41r2,l11,38r2,l23,36r,-21l23,13r,-2l26,9r,-2l28,5,30,3r2,l34,r2,l38,,51,r2,l55,r2,3l59,3r2,2l64,7r,2l80,3,83,r2,l87,r2,l91,r13,5l106,7r2,l110,9r,2l119,22r2,l121,24r2,2l127,43r,2l127,47r,2l127,51r-4,15l121,68r,2l119,70r-9,11l110,83r-2,2l106,85r-2,2l91,91r-2,l87,91r-2,l83,91,70,87,68,85r-2,l64,83r,-2l59,79r-6,6l51,87r-2,l47,89r-2,l34,91r-2,l30,91r-2,l26,89,13,83r-2,l9,81,7,79r,-3l4,74,,57,,55,,53xe" stroked="f">
                    <v:path arrowok="t" o:connecttype="custom" o:connectlocs="148,7;161,0;192,5;211,30;226,3;252,0;262,3;285,0;296,9;309,5;330,0;342,0;366,0;425,3;448,0;475,11;507,0;532,9;554,34;551,47;554,62;543,81;509,91;484,85;450,91;425,89;366,91;342,91;330,85;325,81;315,91;283,89;271,91;249,89;237,81;226,91;203,89;190,89;159,91;148,83;0,49;11,38;26,9;36,0;59,3;85,0;108,7;123,26;123,66;108,85;85,91;64,81;45,89;13,83;0,57" o:connectangles="0,0,0,0,0,0,0,0,0,0,0,0,0,0,0,0,0,0,0,0,0,0,0,0,0,0,0,0,0,0,0,0,0,0,0,0,0,0,0,0,0,0,0,0,0,0,0,0,0,0,0,0,0,0,0"/>
                    <o:lock v:ext="edit" verticies="t"/>
                  </v:shape>
                  <v:rect id="Rectangle 761" o:spid="_x0000_s1338" style="position:absolute;left:3071;top:778;width:47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EC+b8A&#10;AADdAAAADwAAAGRycy9kb3ducmV2LnhtbERPy4rCMBTdD/gP4QqzG1O7EK1GEUFQmY3VD7g0tw9M&#10;bkoSbf17sxiY5eG8N7vRGvEiHzrHCuazDARx5XTHjYL77fizBBEiskbjmBS8KcBuO/naYKHdwFd6&#10;lbERKYRDgQraGPtCylC1ZDHMXE+cuNp5izFB30jtcUjh1sg8yxbSYsepocWeDi1Vj/JpFchbeRyW&#10;pfGZu+T1rzmfrjU5pb6n434NItIY/8V/7pNWkK9WaX96k56A3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UQL5vwAAAN0AAAAPAAAAAAAAAAAAAAAAAJgCAABkcnMvZG93bnJl&#10;di54bWxQSwUGAAAAAAQABAD1AAAAhAMAAAAA&#10;" filled="f" stroked="f">
                    <v:textbox style="mso-fit-shape-to-text:t" inset="0,0,0,0">
                      <w:txbxContent>
                        <w:p w:rsidR="009745C4" w:rsidRDefault="009745C4" w:rsidP="007A4A7B">
                          <w:r>
                            <w:rPr>
                              <w:rFonts w:ascii="Arial" w:hAnsi="Arial" w:cs="Arial"/>
                              <w:color w:val="000000"/>
                              <w:sz w:val="8"/>
                              <w:szCs w:val="8"/>
                            </w:rPr>
                            <w:t>JO DAVIESS</w:t>
                          </w:r>
                        </w:p>
                      </w:txbxContent>
                    </v:textbox>
                  </v:rect>
                  <v:rect id="Rectangle 762" o:spid="_x0000_s1339" style="position:absolute;left:5534;top:9319;width:285;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2nYsMA&#10;AADdAAAADwAAAGRycy9kb3ducmV2LnhtbESPzYoCMRCE74LvEFrYm2acw6KjUUQQXNmLow/QTHp+&#10;MOkMSXRm394sLOyxqKqvqO1+tEa8yIfOsYLlIgNBXDndcaPgfjvNVyBCRNZoHJOCHwqw300nWyy0&#10;G/hKrzI2IkE4FKigjbEvpAxVSxbDwvXEyaudtxiT9I3UHocEt0bmWfYpLXacFlrs6dhS9SifVoG8&#10;ladhVRqfuUtef5uv87Ump9THbDxsQEQa43/4r33WCvL1egm/b9ITkL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2nYs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SALINE</w:t>
                          </w:r>
                        </w:p>
                      </w:txbxContent>
                    </v:textbox>
                  </v:rect>
                  <v:shape id="Freeform 763" o:spid="_x0000_s1340" style="position:absolute;left:5517;top:9319;width:346;height:88;visibility:visible;mso-wrap-style:square;v-text-anchor:top" coordsize="34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miVcgA&#10;AADdAAAADwAAAGRycy9kb3ducmV2LnhtbESPQUsDMRSE7wX/Q3hCb23WpZXu2rS0hYKgB7t68fZM&#10;nruLm5dtEtu1v94IQo/DzHzDLNeD7cSJfGgdK7ibZiCItTMt1wreXveTBYgQkQ12jknBDwVYr25G&#10;SyyNO/OBTlWsRYJwKFFBE2NfShl0QxbD1PXEyft03mJM0tfSeDwnuO1knmX30mLLaaHBnnYN6a/q&#10;2yqQl9nRF8eXavbxfnnabp51NZ9rpca3w+YBRKQhXsP/7UejIC+KHP7epCc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aJVyAAAAN0AAAAPAAAAAAAAAAAAAAAAAJgCAABk&#10;cnMvZG93bnJldi54bWxQSwUGAAAAAAQABAD1AAAAjQMAAAAA&#10;" path="m,50l,48,,46,2,44r,-2l,36,,34,,31,,29,,27,2,25,6,17r,-2l8,12r2,-2l19,4r2,l23,2r2,l42,r2,l46,,63,2r2,l67,4r3,l70,6r10,9l82,15r,2l86,8r,-2l89,4,91,2r2,l95,r2,l99,r13,l114,r2,l118,2r2,l122,4r2,2l124,8r9,21l133,15r,-3l133,10r2,-2l135,6r2,-2l139,2r2,l143,r3,l148,r12,l162,r3,l167,2r2,l171,4r2,2l173,8r2,2l175,12r,3l175,48r9,l184,15r,-3l184,10r2,-2l186,6r2,-2l190,2r2,l194,r2,l198,r11,l211,r2,l215,2,217,r2,l222,r12,l236,r3,l241,2,243,r2,l247,r11,l260,r2,l264,2r2,l268,4r2,2l270,8r,-2l272,4r2,-2l277,2,279,r2,l283,r48,l334,r2,l338,2r2,l342,4r2,2l344,8r2,2l346,12r,3l346,25r,2l346,29r-2,2l346,34r,2l346,38r,12l346,53r,2l344,57r2,2l346,61r,2l346,74r,2l346,78r-2,2l344,82r-2,2l340,86r-2,l336,88r-2,l331,88r-48,l281,88r-2,l277,86r-3,l272,84r-2,-2l270,80r,2l268,84r-2,2l264,86r-2,2l260,88r-2,l245,88r-2,l241,88r,-2l239,88r-3,l234,88r-12,l219,88r-2,l215,86r-2,2l211,88r-2,l198,88r-2,l194,88r-2,-2l190,88r-2,l186,88r-38,l146,88r-3,l141,86r-2,2l137,88r-2,l124,88r-2,l120,88r-2,-2l116,86r-2,-2l112,82r,-2l110,78,105,67r-2,11l101,80r,2l99,84r-2,2l95,86r-2,2l91,88r-2,l76,88r-2,l72,88,70,86r-3,l65,88r-2,l61,88r-15,l44,88,27,86r-2,l23,84r-2,l21,82,10,74r-2,l6,72r,-3l4,67,,55,,53,,50xe" stroked="f">
                    <v:path arrowok="t" o:connecttype="custom" o:connectlocs="2,44;0,31;6,17;19,4;42,0;65,2;80,15;86,6;95,0;114,0;122,4;133,15;135,6;143,0;162,0;171,4;175,12;184,15;186,6;194,0;211,0;219,0;239,0;247,0;264,2;270,8;277,2;331,0;340,2;346,10;346,27;346,36;346,55;346,63;344,80;338,86;283,88;274,86;270,82;262,88;243,88;236,88;217,88;209,88;192,86;148,88;139,88;122,88;114,84;105,67;99,84;91,88;72,88;63,88;27,86;21,82;6,69;0,50" o:connectangles="0,0,0,0,0,0,0,0,0,0,0,0,0,0,0,0,0,0,0,0,0,0,0,0,0,0,0,0,0,0,0,0,0,0,0,0,0,0,0,0,0,0,0,0,0,0,0,0,0,0,0,0,0,0,0,0,0,0"/>
                  </v:shape>
                  <v:rect id="Rectangle 764" o:spid="_x0000_s1341" style="position:absolute;left:5534;top:9319;width:285;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OcjsMA&#10;AADdAAAADwAAAGRycy9kb3ducmV2LnhtbESP3WoCMRSE7wXfIRyhd5p1BdGtUUQQtPTGtQ9w2Jz9&#10;weRkSVJ3+/ZNoeDlMDPfMLvDaI14kg+dYwXLRQaCuHK640bB1/0834AIEVmjcUwKfijAYT+d7LDQ&#10;buAbPcvYiAThUKCCNsa+kDJULVkMC9cTJ6923mJM0jdSexwS3BqZZ9laWuw4LbTY06ml6lF+WwXy&#10;Xp6HTWl85j7y+tNcL7eanFJvs/H4DiLSGF/h//ZFK8i32xX8vU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4Ocjs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SALINE</w:t>
                          </w:r>
                        </w:p>
                      </w:txbxContent>
                    </v:textbox>
                  </v:rect>
                  <v:rect id="Rectangle 765" o:spid="_x0000_s1342" style="position:absolute;left:4957;top:4840;width:307;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oE+sMA&#10;AADdAAAADwAAAGRycy9kb3ducmV2LnhtbESP3WoCMRSE7wXfIRyhd5p1EdGtUUQQtPTGtQ9w2Jz9&#10;weRkSVJ3+/ZNoeDlMDPfMLvDaI14kg+dYwXLRQaCuHK640bB1/0834AIEVmjcUwKfijAYT+d7LDQ&#10;buAbPcvYiAThUKCCNsa+kDJULVkMC9cTJ6923mJM0jdSexwS3BqZZ9laWuw4LbTY06ml6lF+WwXy&#10;Xp6HTWl85j7y+tNcL7eanFJvs/H4DiLSGF/h//ZFK8i32xX8vU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oE+s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DEWITT</w:t>
                          </w:r>
                        </w:p>
                      </w:txbxContent>
                    </v:textbox>
                  </v:rect>
                  <v:shape id="Freeform 766" o:spid="_x0000_s1343" style="position:absolute;left:4957;top:4834;width:357;height:90;visibility:visible;mso-wrap-style:square;v-text-anchor:top" coordsize="35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W5MMUA&#10;AADdAAAADwAAAGRycy9kb3ducmV2LnhtbESPzYrCQBCE78K+w9ALe9PJBlaSrKOI4A+eNHrYY5Np&#10;k2CmJ5sZNb69Iwgei+r6qmsy600jrtS52rKC71EEgriwuuZSwfGwHCYgnEfW2FgmBXdyMJt+DCaY&#10;aXvjPV1zX4oAYZehgsr7NpPSFRUZdCPbEgfvZDuDPsiulLrDW4CbRsZRNJYGaw4NFba0qKg45xcT&#10;3oj/1uvdmZOF3R7++zRZJb5YKfX12c9/QXjq/fv4ld5oBXGa/sBzTUC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9bkwxQAAAN0AAAAPAAAAAAAAAAAAAAAAAJgCAABkcnMv&#10;ZG93bnJldi54bWxQSwUGAAAAAAQABAD1AAAAigMAAAAA&#10;" path="m,76l,14,,12,,10,2,8,2,6,4,4,6,2r3,l11,r2,l15,,36,r2,l40,r2,2l44,2r3,2l59,19r,-5l59,12r,-2l61,8r,-2l63,4,66,2r2,l70,r2,l74,r51,l135,r2,l140,r2,2l144,2r2,2l148,2r2,l152,r2,l156,r19,l178,r2,l182,2r2,l186,4r2,-2l190,2,192,r2,l197,r12,l211,r2,l216,2,218,r2,l222,,342,r2,l347,r2,2l351,2r2,2l355,6r,2l357,10r,2l357,14r,13l357,29r,2l355,33r,3l353,38r-2,2l349,40r-2,2l344,42r-2,l334,42r,34l334,78r,2l332,82r,2l330,86r-2,2l325,88r-2,2l321,90r-2,l306,90r-2,l302,90r-2,-2l298,88r-2,-2l294,84r,-2l292,80r,-2l292,76r,-34l285,42r,34l285,78r,2l283,82r,2l281,86r-2,2l277,88r-2,2l273,90r-3,l258,90r-2,l254,90r-3,-2l249,88r-2,-2l245,84r,-2l245,84r-2,2l241,88r-2,l237,90r-2,l232,90r-10,l220,90r-2,l216,88r-3,l211,86r-2,2l207,88r-2,2l203,90r-2,l182,90r-2,l178,90r-3,-2l173,88r-2,-2l169,84r,-2l167,80r,-2l167,80r-2,2l165,84r-2,2l161,88r-2,l156,90r-2,l152,90r-21,l129,90r-2,l125,90r-51,l72,90r-2,l68,88r-2,l63,86,61,84r,-2l59,80r,-2l59,76r,-2l47,86r-3,2l42,88r-2,2l38,90r-2,l15,90r-2,l11,90,9,88r-3,l4,86,2,84r,-2l,80,,78,,76xe" stroked="f">
                    <v:path arrowok="t" o:connecttype="custom" o:connectlocs="0,10;4,4;11,0;36,0;42,2;47,4;59,10;63,4;70,0;135,0;142,2;146,4;152,0;175,0;182,2;186,4;192,0;211,0;218,0;342,0;349,2;355,6;357,12;357,31;353,38;349,40;334,42;332,82;330,86;323,90;304,90;298,88;294,82;292,76;285,78;283,84;277,88;270,90;251,88;247,86;243,86;237,90;222,90;216,88;211,86;205,90;180,90;173,88;169,82;167,80;163,86;156,90;131,90;125,90;68,88;63,86;59,80;47,86;40,90;13,90;6,88;2,82;0,76" o:connectangles="0,0,0,0,0,0,0,0,0,0,0,0,0,0,0,0,0,0,0,0,0,0,0,0,0,0,0,0,0,0,0,0,0,0,0,0,0,0,0,0,0,0,0,0,0,0,0,0,0,0,0,0,0,0,0,0,0,0,0,0,0,0,0"/>
                  </v:shape>
                  <v:rect id="Rectangle 767" o:spid="_x0000_s1344" style="position:absolute;left:4957;top:4840;width:307;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FsMA&#10;AADdAAAADwAAAGRycy9kb3ducmV2LnhtbESPzYoCMRCE78K+Q+iFvWnGOYjOGkUEQRcvjvsAzaTn&#10;B5POkERnfHsjLOyxqKqvqPV2tEY8yIfOsYL5LANBXDndcaPg93qYLkGEiKzROCYFTwqw3XxM1lho&#10;N/CFHmVsRIJwKFBBG2NfSBmqliyGmeuJk1c7bzEm6RupPQ4Jbo3Ms2whLXacFlrsad9SdSvvVoG8&#10;lodhWRqfuZ+8PpvT8VKTU+rrc9x9g4g0xv/wX/uoFeSr1QLeb9ITkJ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Fs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DEWITT</w:t>
                          </w:r>
                        </w:p>
                      </w:txbxContent>
                    </v:textbox>
                  </v:rect>
                  <v:rect id="Rectangle 768" o:spid="_x0000_s1345" style="position:absolute;left:4860;top:8309;width:476;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ajcMA&#10;AADdAAAADwAAAGRycy9kb3ducmV2LnhtbESP3WoCMRSE7wXfIRyhd5p1L/zZGkUEQUtvXPsAh83Z&#10;H0xOliR1t2/fFApeDjPzDbM7jNaIJ/nQOVawXGQgiCunO24UfN3P8w2IEJE1Gsek4IcCHPbTyQ4L&#10;7Qa+0bOMjUgQDgUqaGPsCylD1ZLFsHA9cfJq5y3GJH0jtcchwa2ReZatpMWO00KLPZ1aqh7lt1Ug&#10;7+V52JTGZ+4jrz/N9XKrySn1NhuP7yAijfEV/m9ftIJ8u13D35v0BOT+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ajc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JEFFERSON</w:t>
                          </w:r>
                        </w:p>
                      </w:txbxContent>
                    </v:textbox>
                  </v:rect>
                  <v:shape id="Freeform 769" o:spid="_x0000_s1346" style="position:absolute;left:4847;top:8307;width:541;height:91;visibility:visible;mso-wrap-style:square;v-text-anchor:top" coordsize="54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dm7MEA&#10;AADdAAAADwAAAGRycy9kb3ducmV2LnhtbERPTYvCMBC9C/sfwizsRTTVg9hqlGVBcU+i7t6HZGyL&#10;zaQ20bb+enMQPD7e93Ld2UrcqfGlYwWTcQKCWDtTcq7g77QZzUH4gGywckwKevKwXn0MlpgZ1/KB&#10;7seQixjCPkMFRQh1JqXXBVn0Y1cTR+7sGoshwiaXpsE2httKTpNkJi2WHBsKrOmnIH053qwC3v+2&#10;/bBPt7tu466p3laPq/5X6uuz+16ACNSFt/jl3hkF0zSNc+Ob+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ZuzBAAAA3QAAAA8AAAAAAAAAAAAAAAAAmAIAAGRycy9kb3du&#10;cmV2LnhtbFBLBQYAAAAABAAEAPUAAACGAwAAAAA=&#10;" path="m197,91r-13,l182,91r-2,l178,89r-2,l173,86r-2,-2l171,82r-2,-2l169,78r,-2l169,15r,-3l169,10r2,-2l171,6r2,-2l176,2r2,l180,r2,l184,r25,l212,r2,l216,2r2,l220,4r2,2l222,8r,-2l224,4r2,-2l228,2,231,r2,l235,r48,l285,r3,l288,2,290,r2,l294,r25,l321,r2,l330,2r2,2l334,4r2,2l338,8r,2l349,4r2,l353,2r2,l370,r2,l374,r2,l393,4r2,2l397,6r,2l404,12r,-2l406,10,423,2,425,r2,l429,r2,l433,r13,4l448,6r2,l452,8r2,2l463,23r,2l465,27r,2l467,44r,2l467,48r-2,15l465,65r-2,2l463,70r-2,l452,80r,2l450,84r-2,l446,86r-13,5l431,91r-2,l427,91r-2,l412,86r-2,-2l408,84r-2,-2l399,86r-2,l395,89r-2,l378,91r-2,l374,91,357,89r-2,l353,86r-2,l349,89r-2,l345,91r-3,l340,91r-12,l326,91r-3,l321,89r-2,l317,86r-2,3l313,89r-2,2l309,91r-2,l294,91r-2,l290,91r-2,-2l288,91r-3,l283,91r-48,l233,91r-2,l228,89r-2,l224,86r-2,-2l222,82r-2,-2l220,78r,-2l220,61r-2,2l216,63r-2,2l212,65r,11l212,78r,2l209,82r,2l207,86r-2,3l203,89r-2,2l199,91r-2,xm,53l,50,,48,2,46r,-2l5,42,7,40r2,l11,38r2,l24,36r,-21l24,12r,-2l26,8r,-2l28,4,30,2r2,l34,r2,l38,,51,r2,l55,r2,2l59,r3,l64,r48,l114,r2,l119,2,121,r2,l125,r23,l150,r2,l154,2r3,l159,4r2,2l161,8r2,2l163,12r,3l163,27r,2l163,31r-2,3l163,36r,2l163,40r,10l163,53r,2l161,57r,2l159,61r-2,2l154,63r-2,2l150,65r,11l150,78r,2l148,82r,2l146,86r-2,3l142,89r-2,2l138,91r-3,l125,91r-2,l121,91r-2,-2l116,91r-2,l112,91r-48,l62,91r-3,l57,89r-2,l53,86r,-2l51,86r-2,l47,89r-2,l34,91r-2,l30,91r-2,l26,89,13,82r-2,l9,80,7,78r,-2l5,74,,57,,55,,53xm476,76r,-61l476,12r,-2l478,8r,-2l480,4r2,-2l484,2,486,r2,l490,r11,l503,r2,l507,2,509,r2,l514,r12,l528,r2,l533,2r2,l537,4r2,2l539,8r2,2l541,12r,3l541,76r,2l541,80r-2,2l539,84r-2,2l535,89r-2,l530,91r-2,l526,91r-12,l511,91r-2,l507,89r-2,2l503,91r-2,l490,91r-2,l486,91r-2,-2l482,89r-2,-3l478,84r,-2l476,80r,-2l476,76xe" stroked="f">
                    <v:path arrowok="t" o:connecttype="custom" o:connectlocs="176,89;169,76;173,4;209,0;222,6;231,0;288,2;323,0;338,10;372,0;397,8;427,0;450,6;465,29;463,67;448,84;425,91;397,86;357,89;345,91;321,89;309,91;288,91;228,89;220,78;212,65;207,86;0,53;7,40;24,12;32,2;55,0;114,0;148,0;161,6;163,29;163,50;157,63;150,80;140,91;119,89;59,91;49,86;28,91;7,76;476,15;482,2;503,0;526,0;539,6;541,78;533,89;509,91;488,91;478,82" o:connectangles="0,0,0,0,0,0,0,0,0,0,0,0,0,0,0,0,0,0,0,0,0,0,0,0,0,0,0,0,0,0,0,0,0,0,0,0,0,0,0,0,0,0,0,0,0,0,0,0,0,0,0,0,0,0,0"/>
                    <o:lock v:ext="edit" verticies="t"/>
                  </v:shape>
                  <v:rect id="Rectangle 770" o:spid="_x0000_s1347" style="position:absolute;left:4860;top:8309;width:476;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urZMMA&#10;AADdAAAADwAAAGRycy9kb3ducmV2LnhtbESP3WoCMRSE74W+QzgF7zTbvRB3axQRBC3euPoAh83Z&#10;H5qcLEnqrm/fCIVeDjPzDbPZTdaIB/nQO1bwscxAENdO99wquN+OizWIEJE1Gsek4EkBdtu32QZL&#10;7Ua+0qOKrUgQDiUq6GIcSilD3ZHFsHQDcfIa5y3GJH0rtccxwa2ReZatpMWe00KHAx06qr+rH6tA&#10;3qrjuK6Mz9xX3lzM+XRtyCk1f5/2nyAiTfE//Nc+aQV5URTwepOe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urZM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JEFFERSON</w:t>
                          </w:r>
                        </w:p>
                      </w:txbxContent>
                    </v:textbox>
                  </v:rect>
                  <v:rect id="Rectangle 771" o:spid="_x0000_s1348" style="position:absolute;left:3485;top:1331;width:378;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86ab8A&#10;AADdAAAADwAAAGRycy9kb3ducmV2LnhtbERPy2oCMRTdC/5DuEJ3mmihyGgUEQRb3Dj6AZfJnQcm&#10;N0MSnenfNwuhy8N5b/ejs+JFIXaeNSwXCgRx5U3HjYb77TRfg4gJ2aD1TBp+KcJ+N51ssTB+4Cu9&#10;ytSIHMKxQA1tSn0hZaxachgXvifOXO2Dw5RhaKQJOORwZ+VKqS/psOPc0GJPx5aqR/l0GuStPA3r&#10;0gblf1b1xX6frzV5rT9m42EDItGY/sVv99lo+FQq789v8hOQu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fzppvwAAAN0AAAAPAAAAAAAAAAAAAAAAAJgCAABkcnMvZG93bnJl&#10;di54bWxQSwUGAAAAAAQABAD1AAAAhAMAAAAA&#10;" filled="f" stroked="f">
                    <v:textbox style="mso-fit-shape-to-text:t" inset="0,0,0,0">
                      <w:txbxContent>
                        <w:p w:rsidR="009745C4" w:rsidRDefault="009745C4" w:rsidP="007A4A7B">
                          <w:r>
                            <w:rPr>
                              <w:rFonts w:ascii="Arial" w:hAnsi="Arial" w:cs="Arial"/>
                              <w:color w:val="000000"/>
                              <w:sz w:val="8"/>
                              <w:szCs w:val="8"/>
                            </w:rPr>
                            <w:t>CARROLL</w:t>
                          </w:r>
                        </w:p>
                      </w:txbxContent>
                    </v:textbox>
                  </v:rect>
                  <v:shape id="Freeform 772" o:spid="_x0000_s1349" style="position:absolute;left:3470;top:1325;width:444;height:90;visibility:visible;mso-wrap-style:square;v-text-anchor:top" coordsize="44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unGMMA&#10;AADdAAAADwAAAGRycy9kb3ducmV2LnhtbESP0YrCMBRE3xf8h3CFfVsTV1ilGkWEhUV90OoHXJpr&#10;W2xuSpO16d9vhAUfh5k5w6w20TbiQZ2vHWuYThQI4sKZmksN18v3xwKED8gGG8ekYSAPm/XobYWZ&#10;cT2f6ZGHUiQI+ww1VCG0mZS+qMiin7iWOHk311kMSXalNB32CW4b+anUl7RYc1qosKVdRcU9/7Ua&#10;5irOj2iGfTgdccjjoT+Vaqv1+zhulyACxfAK/7d/jIaZUlN4vklP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unGMMAAADdAAAADwAAAAAAAAAAAAAAAACYAgAAZHJzL2Rv&#10;d25yZXYueG1sUEsFBgAAAAAEAAQA9QAAAIgDAAAAAA==&#10;" path="m,46l,44,2,29r,-2l4,25r,-2l7,21,17,10,19,8r2,l34,2,36,r2,l40,r2,l45,r2,2l61,8r3,l66,10r2,2l68,14r8,15l78,31,87,10r,-2l87,6,89,4,91,2r2,l95,r2,l99,r13,l114,r2,l118,2r3,l123,4r2,2l125,8r,2l133,29r,-15l133,12r,-2l135,8r,-2l137,4r3,-2l142,2,144,r2,l148,r23,l173,r3,l184,2r2,2l188,4r2,2l192,8r,2l195,14r,-2l195,10r2,-2l197,6r2,-2l201,2r2,l205,r2,l209,r24,l235,r2,l245,2r2,2l249,4r3,2l254,8r,2l256,12r2,l277,2,279,r2,l283,r2,l287,r3,2l302,8r2,l306,10r,2l315,23r2,l317,25r2,2l319,29r2,15l321,46r,2l319,65r,2l317,69r,2l315,71r-9,11l306,84r-2,2l302,86r-2,2l298,88r-13,2l283,90r-2,l268,88r-2,l264,86r,2l262,88r-2,2l258,90r-2,l243,90r-2,l239,90r-2,-2l235,88r-2,-2l230,88r-2,l226,90r-2,l222,90r-13,l207,90r-2,l203,88r-2,l199,90r-2,l195,90r-13,l180,90r-2,l176,88r-3,l171,86r-2,2l167,88r-2,2l163,90r-2,l148,90r-2,l144,90r-2,-2l140,90r-3,l135,90r-10,l123,90r-2,l118,88r-2,l114,86r-2,-2l112,82,106,69,99,82r,2l97,86r-2,2l93,88r-2,2l89,90r-2,l76,90r-2,l72,90,70,88r-2,l66,86,64,84r-3,l59,86,45,90r-3,l40,90r-2,l23,88r-2,l19,86r-2,l15,84,13,82,4,69r,-2l2,65r,-2l,48,,46xm330,76r,-62l330,12r,-2l332,8r,-2l334,4r2,-2l338,2,340,r2,l344,r11,l357,r2,l361,2r2,l366,4r2,2l368,8r2,2l370,12r,2l370,48r8,l378,14r,-2l378,10r2,-2l380,6r2,-2l385,2r2,l389,r2,l393,r11,l406,r2,l410,2r2,l414,4r2,2l416,8r2,2l418,12r,2l418,48r11,l431,48r2,l435,50r2,l440,52r2,3l442,57r2,2l444,61r,2l444,76r,2l444,80r-2,2l442,84r-2,2l437,88r-2,l433,90r-2,l429,90r-36,l391,90r-2,l387,88r-2,2l382,90r-2,l344,90r-2,l340,90r-2,-2l336,88r-2,-2l332,84r,-2l330,80r,-2l330,76xe" stroked="f">
                    <v:path arrowok="t" o:connecttype="custom" o:connectlocs="4,25;21,8;42,0;66,10;87,10;93,2;114,0;125,6;133,12;140,2;171,0;188,4;195,12;201,2;233,0;249,4;258,12;285,0;306,10;319,27;319,65;306,82;298,88;266,88;258,90;237,88;226,90;205,90;195,90;173,88;163,90;142,88;123,90;112,84;97,86;87,90;68,88;45,90;21,88;4,69;0,46;332,8;340,0;359,0;368,8;378,48;380,6;391,0;410,2;418,10;431,48;442,55;444,76;440,86;429,90;385,90;340,90;332,82" o:connectangles="0,0,0,0,0,0,0,0,0,0,0,0,0,0,0,0,0,0,0,0,0,0,0,0,0,0,0,0,0,0,0,0,0,0,0,0,0,0,0,0,0,0,0,0,0,0,0,0,0,0,0,0,0,0,0,0,0,0"/>
                    <o:lock v:ext="edit" verticies="t"/>
                  </v:shape>
                  <v:rect id="Rectangle 773" o:spid="_x0000_s1350" style="position:absolute;left:3485;top:1331;width:378;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EBhcIA&#10;AADdAAAADwAAAGRycy9kb3ducmV2LnhtbESP3WoCMRSE74W+QziF3mnSFURWo0hBsNIbVx/gsDn7&#10;g8nJkqTu9u2bQsHLYWa+Ybb7yVnxoBB7zxreFwoEce1Nz62G2/U4X4OICdmg9UwafijCfvcy22Jp&#10;/MgXelSpFRnCsUQNXUpDKWWsO3IYF34gzl7jg8OUZWilCThmuLOyUGolHfacFzoc6KOj+l59Ow3y&#10;Wh3HdWWD8uei+bKfp0tDXuu31+mwAZFoSs/wf/tkNCyVKuDvTX4C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4QGFwgAAAN0AAAAPAAAAAAAAAAAAAAAAAJgCAABkcnMvZG93&#10;bnJldi54bWxQSwUGAAAAAAQABAD1AAAAhwMAAAAA&#10;" filled="f" stroked="f">
                    <v:textbox style="mso-fit-shape-to-text:t" inset="0,0,0,0">
                      <w:txbxContent>
                        <w:p w:rsidR="009745C4" w:rsidRDefault="009745C4" w:rsidP="007A4A7B">
                          <w:r>
                            <w:rPr>
                              <w:rFonts w:ascii="Arial" w:hAnsi="Arial" w:cs="Arial"/>
                              <w:color w:val="000000"/>
                              <w:sz w:val="8"/>
                              <w:szCs w:val="8"/>
                            </w:rPr>
                            <w:t>CARROLL</w:t>
                          </w:r>
                        </w:p>
                      </w:txbxContent>
                    </v:textbox>
                  </v:rect>
                  <v:rect id="Rectangle 774" o:spid="_x0000_s1351" style="position:absolute;left:5601;top:2776;width:347;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2kHsIA&#10;AADdAAAADwAAAGRycy9kb3ducmV2LnhtbESP3WoCMRSE74W+QzhC7zRRQWRrFBEEK71x9QEOm7M/&#10;NDlZktTdvr0pFLwcZuYbZrsfnRUPCrHzrGExVyCIK286bjTcb6fZBkRMyAatZ9LwSxH2u7fJFgvj&#10;B77So0yNyBCOBWpoU+oLKWPVksM49z1x9mofHKYsQyNNwCHDnZVLpdbSYcd5ocWeji1V3+WP0yBv&#10;5WnYlDYof1nWX/bzfK3Ja/0+HQ8fIBKN6RX+b5+NhpVSK/h7k5+A3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raQewgAAAN0AAAAPAAAAAAAAAAAAAAAAAJgCAABkcnMvZG93&#10;bnJldi54bWxQSwUGAAAAAAQABAD1AAAAhwMAAAAA&#10;" filled="f" stroked="f">
                    <v:textbox style="mso-fit-shape-to-text:t" inset="0,0,0,0">
                      <w:txbxContent>
                        <w:p w:rsidR="009745C4" w:rsidRDefault="009745C4" w:rsidP="007A4A7B">
                          <w:r>
                            <w:rPr>
                              <w:rFonts w:ascii="Arial" w:hAnsi="Arial" w:cs="Arial"/>
                              <w:color w:val="000000"/>
                              <w:sz w:val="8"/>
                              <w:szCs w:val="8"/>
                            </w:rPr>
                            <w:t>GRUNDY</w:t>
                          </w:r>
                        </w:p>
                      </w:txbxContent>
                    </v:textbox>
                  </v:rect>
                  <v:shape id="Freeform 775" o:spid="_x0000_s1352" style="position:absolute;left:5591;top:2776;width:405;height:91;visibility:visible;mso-wrap-style:square;v-text-anchor:top" coordsize="40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80K8YA&#10;AADdAAAADwAAAGRycy9kb3ducmV2LnhtbESPUWvCMBSF3wf7D+EO9jYTdROpRhmCbDCZrPMHXJtr&#10;W9fclCa22b83wmCPh3POdzjLdbSN6KnztWMN45ECQVw4U3Op4fC9fZqD8AHZYOOYNPySh/Xq/m6J&#10;mXEDf1Gfh1IkCPsMNVQhtJmUvqjIoh+5ljh5J9dZDEl2pTQdDgluGzlRaiYt1pwWKmxpU1Hxk1+s&#10;htmx3+fnPO6iH39cNu3n9GU3vGn9+BBfFyACxfAf/mu/Gw1TpZ7h9iY9Ab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p80K8YAAADdAAAADwAAAAAAAAAAAAAAAACYAgAAZHJz&#10;L2Rvd25yZXYueG1sUEsFBgAAAAAEAAQA9QAAAIsDAAAAAA==&#10;" path="m145,49r,-34l145,13r,-2l148,8r,-2l150,4r2,-2l154,2,156,r2,l160,r13,l175,r2,l177,2,179,r2,l184,r12,l198,r2,l203,2r2,l207,4r2,2l209,8r,-2l211,4r2,-2l215,2,217,r2,l222,r10,l234,r2,l238,2,241,r2,l245,r12,l260,r2,l264,2r2,l268,4r2,2l270,8r,-2l272,4r2,-2l276,2,279,r2,l283,r21,l306,r2,l310,2r2,l314,4r5,4l319,6r2,-2l323,2r2,l327,r2,l331,r11,l344,r2,l348,2r2,l352,4r3,2l361,17,367,6r2,-2l371,2r3,l376,r2,l380,r11,l393,r2,l397,2r2,l401,4r2,2l403,8r2,3l405,13r,2l405,17r,2l403,21r,2l382,53r,23l382,78r,2l380,82r,2l378,87r-2,2l374,89r-3,2l369,91r-2,l355,91r-3,l350,91r-2,-2l346,89r-2,-2l342,84r,-2l340,80r,-2l340,76r,-23l333,44r,17l333,63r,2l331,68r,2l329,72,314,87r-2,2l310,89r-2,2l306,91r-2,l283,91r-2,l279,91r-3,-2l274,89r-2,-2l270,84r,-2l270,84r-2,3l266,89r-2,l262,91r-2,l257,91r-12,l243,91r-2,l238,89r-2,2l234,91r-2,l222,91r-3,l217,91r-2,-2l213,89r-2,-2l209,84r,-2l207,80r,-2l207,76r,-6l203,78r,2l200,82r-2,2l196,84r-2,3l181,91r-2,l177,91r-2,l173,91r-2,-2l160,84r-2,l156,82r-2,-2l154,78r-4,-8l148,68r,-3l145,51r,-2xm,61l,30,,27,,25,2,23r,-2l4,19,17,4,19,2r2,l23,r2,l27,,59,r2,l63,r2,2l67,2r2,2l74,8r,-2l76,4,78,2r2,l82,r2,l86,r24,l112,r2,l122,2r2,2l126,4r3,2l131,8r4,7l135,17r2,2l139,27r,3l139,32r,2l139,36r-4,13l137,53r,2l145,70r3,2l148,74r,2l148,78r,2l145,82r,2l143,87r-2,2l139,89r-2,2l135,91r-2,l120,91r-2,l116,91r-2,-2l112,89r-2,-2l107,89r-2,l103,91r-2,l99,91r-13,l84,91r-2,l80,89r-2,l76,87,74,84r,-2l69,87r-2,2l65,89r-2,2l61,91r-2,l27,91r-2,l23,91,21,89r-2,l17,87,4,72,2,70r,-2l,65,,63,,61xe" stroked="f">
                    <v:path arrowok="t" o:connecttype="custom" o:connectlocs="148,8;156,0;177,0;196,0;207,4;213,2;232,0;243,0;264,2;270,6;281,0;310,2;321,4;331,0;350,2;369,4;380,0;399,2;405,13;403,23;380,82;371,91;350,91;342,82;333,44;331,70;308,91;279,91;270,82;262,91;241,91;222,91;211,87;207,76;198,84;177,91;158,84;148,68;0,30;4,19;25,0;65,2;76,4;86,0;124,4;135,17;139,34;145,70;148,80;139,89;118,91;107,89;86,91;76,87;65,89;25,91;4,72;0,61" o:connectangles="0,0,0,0,0,0,0,0,0,0,0,0,0,0,0,0,0,0,0,0,0,0,0,0,0,0,0,0,0,0,0,0,0,0,0,0,0,0,0,0,0,0,0,0,0,0,0,0,0,0,0,0,0,0,0,0,0,0"/>
                    <o:lock v:ext="edit" verticies="t"/>
                  </v:shape>
                  <v:rect id="Rectangle 776" o:spid="_x0000_s1353" style="position:absolute;left:5601;top:2776;width:347;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iZ8cIA&#10;AADdAAAADwAAAGRycy9kb3ducmV2LnhtbESP3WoCMRSE74W+QziF3mmixSJbo4ggWPHG1Qc4bM7+&#10;0ORkSaK7fXtTKPRymJlvmPV2dFY8KMTOs4b5TIEgrrzpuNFwux6mKxAxIRu0nknDD0XYbl4mayyM&#10;H/hCjzI1IkM4FqihTakvpIxVSw7jzPfE2at9cJiyDI00AYcMd1YulPqQDjvOCy32tG+p+i7vToO8&#10;lodhVdqg/GlRn+3X8VKT1/rtddx9gkg0pv/wX/toNLwrtYTfN/kJyM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CJnxwgAAAN0AAAAPAAAAAAAAAAAAAAAAAJgCAABkcnMvZG93&#10;bnJldi54bWxQSwUGAAAAAAQABAD1AAAAhwMAAAAA&#10;" filled="f" stroked="f">
                    <v:textbox style="mso-fit-shape-to-text:t" inset="0,0,0,0">
                      <w:txbxContent>
                        <w:p w:rsidR="009745C4" w:rsidRDefault="009745C4" w:rsidP="007A4A7B">
                          <w:r>
                            <w:rPr>
                              <w:rFonts w:ascii="Arial" w:hAnsi="Arial" w:cs="Arial"/>
                              <w:color w:val="000000"/>
                              <w:sz w:val="8"/>
                              <w:szCs w:val="8"/>
                            </w:rPr>
                            <w:t>GRUNDY</w:t>
                          </w:r>
                        </w:p>
                      </w:txbxContent>
                    </v:textbox>
                  </v:rect>
                  <v:rect id="Rectangle 777" o:spid="_x0000_s1354" style="position:absolute;left:3986;top:6670;width:59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oHhsIA&#10;AADdAAAADwAAAGRycy9kb3ducmV2LnhtbESPwWrDMBBE74X+g9hCbrXcBEpwooRSCLihlzj5gMVa&#10;W6bSykiq7f59FSj0OMzMG2Z/XJwVE4U4eFbwUpQgiFuvB+4V3K6n5y2ImJA1Ws+k4IciHA+PD3us&#10;tJ/5QlOTepEhHCtUYFIaKylja8hhLPxInL3OB4cpy9BLHXDOcGfluixfpcOB84LBkd4NtV/Nt1Mg&#10;r81p3jY2lP687j7tR33pyCu1elrediASLek//NeutYJNJsL9TX4C8vA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2geGwgAAAN0AAAAPAAAAAAAAAAAAAAAAAJgCAABkcnMvZG93&#10;bnJldi54bWxQSwUGAAAAAAQABAD1AAAAhwMAAAAA&#10;" filled="f" stroked="f">
                    <v:textbox style="mso-fit-shape-to-text:t" inset="0,0,0,0">
                      <w:txbxContent>
                        <w:p w:rsidR="009745C4" w:rsidRDefault="009745C4" w:rsidP="007A4A7B">
                          <w:r>
                            <w:rPr>
                              <w:rFonts w:ascii="Arial" w:hAnsi="Arial" w:cs="Arial"/>
                              <w:color w:val="000000"/>
                              <w:sz w:val="8"/>
                              <w:szCs w:val="8"/>
                            </w:rPr>
                            <w:t>MONTGOMERY</w:t>
                          </w:r>
                        </w:p>
                      </w:txbxContent>
                    </v:textbox>
                  </v:rect>
                  <v:shape id="Freeform 778" o:spid="_x0000_s1355" style="position:absolute;left:3969;top:6674;width:688;height:91;visibility:visible;mso-wrap-style:square;v-text-anchor:top" coordsize="688,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rCXMcA&#10;AADdAAAADwAAAGRycy9kb3ducmV2LnhtbESPX2vCMBTF3wf7DuEKe5uJjumoRhE3h1AQrD7Mt0tz&#10;13ZrbkoTtfXTL4PBHg/nz48zX3a2FhdqfeVYw2ioQBDnzlRcaDgeNo8vIHxANlg7Jg09eVgu7u/m&#10;mBh35T1dslCIOMI+QQ1lCE0ipc9LsuiHriGO3qdrLYYo20KaFq9x3NZyrNREWqw4EkpsaF1S/p2d&#10;beSmH89vaXfss9PX5Pbap2Mpd+9aPwy61QxEoC78h//aW6PhSakp/L6JT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6wlzHAAAA3QAAAA8AAAAAAAAAAAAAAAAAmAIAAGRy&#10;cy9kb3ducmV2LnhtbFBLBQYAAAAABAAEAPUAAACMAwAAAAA=&#10;" path="m158,76r,-61l158,12r,-2l160,8r,-2l162,4r2,-2l167,2,169,r2,l173,r13,l188,r2,l192,2,194,r2,l198,r13,l213,r2,l215,2,217,r2,l221,r62,l285,r31,l319,r2,l323,2r2,l327,4r13,13l340,15r2,-3l344,12,363,2,365,r2,l369,r2,l374,r12,4l388,6r2,l393,8r2,2l403,23r,2l403,15r,-3l403,10r2,-2l405,6r2,-2l409,2r3,l414,r2,l418,r23,l443,r2,l447,2r3,l452,r2,l456,r23,l481,r2,l485,2r3,l490,4r2,2l492,4r2,-2l496,2,498,r2,l502,r72,l576,r2,l587,2r2,2l591,4r2,2l595,8r,2l597,15r,-3l597,10r2,-2l599,6r3,-2l604,2r2,l608,r2,l612,r11,l625,r2,l629,2r2,l633,4r2,2l642,17,648,6r2,-2l652,2r2,l657,r2,l661,r12,l676,r2,l680,2r2,l684,4r2,2l686,8r2,2l688,12r,3l688,17r,2l686,21r,2l663,55r,21l663,78r,2l661,82r,2l659,86r-2,2l654,88r-2,3l650,91r-2,l638,91r-3,l633,91r-2,-3l629,88r-2,-2l625,84r,-2l623,80r,-2l623,76r,-21l602,25r,9l602,36r-3,12l599,50r3,3l602,55r8,14l612,72r,2l612,76r,2l612,80r-2,2l610,84r-2,2l606,88r-2,l602,91r-3,l597,91r-12,l583,91r-3,l578,88r-2,l574,86r-2,2l570,88r-2,3l566,91r-2,l502,91r-2,l498,91r-2,-3l494,88r-2,-2l492,84r-2,2l488,88r-3,l483,91r-2,l479,91r-13,l464,91r-2,l460,91r-2,l437,91r-2,l433,91r-2,l428,91r-10,l416,91r-2,l412,88r-3,l407,86r-2,-2l405,82r-2,-2l403,78r,-2l403,69r,3l401,74,390,84r-2,2l386,86r-2,2l382,88r-11,3l369,91r-2,l354,88r-2,l350,86r-2,l346,84r,-2l338,74,327,86r-2,2l323,88r-2,3l319,91r-3,l285,91r-2,l281,91r-3,-3l276,88r-2,-2l272,84r-2,2l268,88r-2,l264,91r-2,l259,91r-12,l245,91r-2,l240,88r-2,l236,86r-2,-2l234,82r-2,-2l232,78r,-2l232,42r-6,l226,76r,2l226,80r-2,2l224,84r-3,2l219,88r-2,l215,91r-2,l211,91r-13,l196,91r-2,l192,88r-2,3l188,91r-2,l173,91r-2,l169,91r-2,-3l164,88r-2,-2l160,84r,-2l158,80r,-2l158,76xm,76l,15,,12,,10,2,8,2,6,4,4,6,2r2,l10,r2,l14,,38,r2,l42,r2,2l46,2,48,r2,l52,,76,r2,l80,r2,2l84,2r2,2l88,6r,2l90,10,107,2,109,r3,l114,r2,l118,r13,4l133,6r2,l137,8r2,2l148,23r,2l150,27r,2l152,44r,2l152,48r-2,17l150,67r-2,2l148,72r-3,2l135,84r-2,2l131,86r-3,2l126,88r-10,3l114,91r-2,l97,88r-2,l93,86r-3,l88,84r-2,2l84,88r-2,l80,91r-2,l76,91r-13,l61,91r-2,l57,91r-24,l31,91r-2,l27,91r-13,l12,91r-2,l8,88r-2,l4,86,2,84r,-2l,80,,78,,76xe" stroked="f">
                    <v:path arrowok="t" o:connecttype="custom" o:connectlocs="162,4;188,0;213,0;285,0;340,17;369,0;395,10;405,6;441,0;456,0;492,6;574,0;595,8;602,4;625,0;648,6;673,0;686,8;686,23;659,86;635,91;623,80;599,48;612,76;604,88;578,88;564,91;492,84;466,91;433,91;409,88;403,69;382,88;348,86;321,91;276,88;262,91;236,86;226,42;219,88;194,91;169,91;158,78;2,6;38,0;52,0;88,6;116,0;148,23;150,65;131,86;95,88;80,91;33,91;8,88;0,76" o:connectangles="0,0,0,0,0,0,0,0,0,0,0,0,0,0,0,0,0,0,0,0,0,0,0,0,0,0,0,0,0,0,0,0,0,0,0,0,0,0,0,0,0,0,0,0,0,0,0,0,0,0,0,0,0,0,0,0"/>
                    <o:lock v:ext="edit" verticies="t"/>
                  </v:shape>
                  <v:rect id="Rectangle 779" o:spid="_x0000_s1356" style="position:absolute;left:3986;top:6670;width:59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k2b78A&#10;AADdAAAADwAAAGRycy9kb3ducmV2LnhtbERPy2oCMRTdC/5DuEJ3mmihyGgUEQRb3Dj6AZfJnQcm&#10;N0MSnenfNwuhy8N5b/ejs+JFIXaeNSwXCgRx5U3HjYb77TRfg4gJ2aD1TBp+KcJ+N51ssTB+4Cu9&#10;ytSIHMKxQA1tSn0hZaxachgXvifOXO2Dw5RhaKQJOORwZ+VKqS/psOPc0GJPx5aqR/l0GuStPA3r&#10;0gblf1b1xX6frzV5rT9m42EDItGY/sVv99lo+FQqz81v8hOQu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CTZvvwAAAN0AAAAPAAAAAAAAAAAAAAAAAJgCAABkcnMvZG93bnJl&#10;di54bWxQSwUGAAAAAAQABAD1AAAAhAMAAAAA&#10;" filled="f" stroked="f">
                    <v:textbox style="mso-fit-shape-to-text:t" inset="0,0,0,0">
                      <w:txbxContent>
                        <w:p w:rsidR="009745C4" w:rsidRDefault="009745C4" w:rsidP="007A4A7B">
                          <w:r>
                            <w:rPr>
                              <w:rFonts w:ascii="Arial" w:hAnsi="Arial" w:cs="Arial"/>
                              <w:color w:val="000000"/>
                              <w:sz w:val="8"/>
                              <w:szCs w:val="8"/>
                            </w:rPr>
                            <w:t>MONTGOMERY</w:t>
                          </w:r>
                        </w:p>
                      </w:txbxContent>
                    </v:textbox>
                  </v:rect>
                  <v:rect id="Rectangle 780" o:spid="_x0000_s1357" style="position:absolute;left:2875;top:6902;width:31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WT9MIA&#10;AADdAAAADwAAAGRycy9kb3ducmV2LnhtbESP3WoCMRSE74W+QzgF7zSpBbFbo0hBsNIbVx/gsDn7&#10;g8nJkqTu9u2NUPBymJlvmPV2dFbcKMTOs4a3uQJBXHnTcaPhct7PViBiQjZoPZOGP4qw3bxM1lgY&#10;P/CJbmVqRIZwLFBDm1JfSBmrlhzGue+Js1f74DBlGRppAg4Z7qxcKLWUDjvOCy329NVSdS1/nQZ5&#10;LvfDqrRB+eOi/rHfh1NNXuvp67j7BJFoTM/wf/tgNLwr9QGPN/kJ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RZP0wgAAAN0AAAAPAAAAAAAAAAAAAAAAAJgCAABkcnMvZG93&#10;bnJldi54bWxQSwUGAAAAAAQABAD1AAAAhwMAAAAA&#10;" filled="f" stroked="f">
                    <v:textbox style="mso-fit-shape-to-text:t" inset="0,0,0,0">
                      <w:txbxContent>
                        <w:p w:rsidR="009745C4" w:rsidRDefault="009745C4" w:rsidP="007A4A7B">
                          <w:r>
                            <w:rPr>
                              <w:rFonts w:ascii="Arial" w:hAnsi="Arial" w:cs="Arial"/>
                              <w:color w:val="000000"/>
                              <w:sz w:val="8"/>
                              <w:szCs w:val="8"/>
                            </w:rPr>
                            <w:t>JERSEY</w:t>
                          </w:r>
                        </w:p>
                      </w:txbxContent>
                    </v:textbox>
                  </v:rect>
                  <v:shape id="Freeform 781" o:spid="_x0000_s1358" style="position:absolute;left:2860;top:6906;width:372;height:91;visibility:visible;mso-wrap-style:square;v-text-anchor:top" coordsize="372,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PBP8MA&#10;AADdAAAADwAAAGRycy9kb3ducmV2LnhtbERPy4rCMBTdC/5DuIKbYUyrIk41yuCgiIqgzgfcaW4f&#10;2NyUJmr9e7MYcHk47/myNZW4U+NKywriQQSCOLW65FzB72X9OQXhPLLGyjIpeJKD5aLbmWOi7YNP&#10;dD/7XIQQdgkqKLyvEyldWpBBN7A1ceAy2xj0ATa51A0+Qrip5DCKJtJgyaGhwJpWBaXX880o2Oz+&#10;suNhnJ72baxX9Ud52WRfP0r1e+33DISn1r/F/+6tVjCK4rA/vAlP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PBP8MAAADdAAAADwAAAAAAAAAAAAAAAACYAgAAZHJzL2Rv&#10;d25yZXYueG1sUEsFBgAAAAAEAAQA9QAAAIgDAAAAAA==&#10;" path="m,53r,l,51,,49,2,47r,-3l4,42,6,40r2,l10,38r2,l25,36r,-21l25,13r,-2l27,9r,-3l29,4,31,2r3,l36,r2,l40,,53,r2,l57,r2,2l59,r2,l63,r51,l116,r2,l118,2,120,r2,l124,r26,l152,r2,l160,2r2,2l165,4r2,2l169,9r,2l179,4r2,l184,2r2,l200,r3,l205,r2,l224,4r2,2l228,6r,3l232,11r2,-2l234,6r2,-2l238,2r3,l243,r2,l247,r48,l306,r2,l310,r2,2l315,2r2,2l319,6r6,11l331,6r3,-2l336,2r2,l340,r2,l344,r13,l359,r2,l363,2r2,l367,4r2,2l369,9r3,2l372,13r,2l372,17r,2l369,21r,2l346,53r,23l346,78r,2l344,83r,2l342,87r-2,2l338,89r-2,2l334,91r-3,l321,91r-2,l317,91r-2,-2l312,89r-2,-2l308,85r,-2l308,85r-2,2l304,89r-2,l300,91r-2,l295,91r-48,l245,91r-2,l241,89r-3,l236,87r-2,-2l234,83r-4,4l228,87r-2,2l224,89r-15,2l207,91r-2,l188,89r-2,l184,87r-3,l179,89r-2,l175,91r-2,l171,91r-13,l156,91r-2,l152,89r-2,l148,87r-2,2l143,89r-2,2l139,91r-2,l124,91r-2,l120,91r-2,-2l118,91r-2,l114,91r-51,l61,91r-2,l57,89r-2,l53,87r-3,l48,89r-2,l36,91r-2,l31,91r-2,l27,89,15,83r-3,l10,80,8,78r,-2l6,74,,57,,55,,53xe" stroked="f">
                    <v:path arrowok="t" o:connecttype="custom" o:connectlocs="2,47;4,42;10,38;25,15;27,9;31,2;38,0;57,0;63,0;118,0;124,0;160,2;167,6;169,11;186,2;205,0;226,6;234,9;236,4;243,0;306,0;312,2;319,6;334,4;340,0;359,0;365,2;369,9;372,15;369,21;346,76;344,83;340,89;334,91;317,91;310,87;308,85;302,89;295,91;241,89;236,87;228,87;209,91;188,89;181,87;177,89;171,91;154,91;148,87;143,89;137,91;118,89;63,91;57,89;53,87;36,91;31,91;15,83;8,78;0,57" o:connectangles="0,0,0,0,0,0,0,0,0,0,0,0,0,0,0,0,0,0,0,0,0,0,0,0,0,0,0,0,0,0,0,0,0,0,0,0,0,0,0,0,0,0,0,0,0,0,0,0,0,0,0,0,0,0,0,0,0,0,0,0"/>
                  </v:shape>
                  <v:rect id="Rectangle 782" o:spid="_x0000_s1359" style="position:absolute;left:2875;top:6902;width:31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oJL8MA&#10;AADdAAAADwAAAGRycy9kb3ducmV2LnhtbESP3WoCMRSE74W+QzgF7zRZBZGtUUpBsNIbVx/gsDn7&#10;Q5OTJUnd7ds3QsHLYWa+YXaHyVlxpxB7zxqKpQJBXHvTc6vhdj0utiBiQjZoPZOGX4pw2L/Mdlga&#10;P/KF7lVqRYZwLFFDl9JQShnrjhzGpR+Is9f44DBlGVppAo4Z7qxcKbWRDnvOCx0O9NFR/V39OA3y&#10;Wh3HbWWD8udV82U/T5eGvNbz1+n9DUSiKT3D/+2T0bBWRQGPN/kJyP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oJL8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JERSEY</w:t>
                          </w:r>
                        </w:p>
                      </w:txbxContent>
                    </v:textbox>
                  </v:rect>
                  <v:rect id="Rectangle 783" o:spid="_x0000_s1360" style="position:absolute;left:4370;top:3706;width:485;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iXWMMA&#10;AADdAAAADwAAAGRycy9kb3ducmV2LnhtbESP3WoCMRSE74W+QzgF7zRxBZGtUUpBsNIbVx/gsDn7&#10;Q5OTJUnd7ds3QsHLYWa+YXaHyVlxpxB7zxpWSwWCuPam51bD7XpcbEHEhGzQeiYNvxThsH+Z7bA0&#10;fuQL3avUigzhWKKGLqWhlDLWHTmMSz8QZ6/xwWHKMrTSBBwz3FlZKLWRDnvOCx0O9NFR/V39OA3y&#10;Wh3HbWWD8uei+bKfp0tDXuv56/T+BiLRlJ7h//bJaFirVQGPN/kJyP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iXWM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WOODFORD</w:t>
                          </w:r>
                        </w:p>
                      </w:txbxContent>
                    </v:textbox>
                  </v:rect>
                  <v:shape id="Freeform 784" o:spid="_x0000_s1361" style="position:absolute;left:4359;top:3701;width:541;height:91;visibility:visible;mso-wrap-style:square;v-text-anchor:top" coordsize="54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Ra0MYA&#10;AADdAAAADwAAAGRycy9kb3ducmV2LnhtbESPQWvCQBSE70L/w/IKvYhuUkGa6CqloNiTaOv9sftM&#10;QrNvk+zWJP31bqHQ4zAz3zDr7WBrcaPOV44VpPMEBLF2puJCwefHbvYCwgdkg7VjUjCSh+3mYbLG&#10;3LieT3Q7h0JECPscFZQhNLmUXpdk0c9dQxy9q+sshii7QpoO+wi3tXxOkqW0WHFcKLGht5L01/nb&#10;KuDjez9Ox2x/GHauzfS+/mn1Ramnx+F1BSLQEP7Df+2DUbBI0gX8volPQG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PRa0MYAAADdAAAADwAAAAAAAAAAAAAAAACYAgAAZHJz&#10;L2Rvd25yZXYueG1sUEsFBgAAAAAEAAQA9QAAAIsDAAAAAA==&#10;" path="m,15l,13,,11,3,9,3,7,5,5,7,2r2,l11,r2,l15,,28,r2,l32,r2,2l36,2r2,3l38,2r3,l43,r2,l47,,66,r2,l70,r2,2l74,2r2,3l79,7r,-2l81,2r2,l85,r2,l89,r11,l102,r2,l106,2,108,r2,l112,r2,l117,r12,5l131,7r2,l136,9r2,2l146,24r,2l148,28r,6l152,19r3,-2l155,15r2,-2l159,11r2,l180,2,182,r2,l186,r2,l190,r13,5l205,7r2,l209,9r3,2l220,24r,2l222,28r,2l224,45r,2l224,49r-2,15l222,66r-2,2l220,70r-2,2l207,83r-2,2l203,85r-10,4l190,91r-2,l186,91r-2,l182,91,169,87r-2,-2l165,85r-2,-2l163,81,155,70r-3,l152,68r-2,-2l150,59r-2,7l146,68r,2l144,70r-8,11l136,83r-3,2l131,85r-2,2l117,91r-3,l112,91r-2,l108,91r-6,-2l100,89r-2,2l95,91r-2,l72,91r-2,l68,91,66,89r-2,l62,87,60,85r,-2l57,81r,-3l57,81r-2,2l55,85r-2,2l51,89r-2,l47,91r-2,l43,91r-21,l19,91r-2,l15,89r-2,l11,87,9,85r,-2l7,81r,-3l,17,,15xm233,76r,-61l233,13r,-2l235,9r,-2l237,5r2,-3l241,2,243,r2,l248,r21,l271,r2,l275,2r2,l279,5r13,12l292,15r,-2l292,11r2,-2l294,7r2,-2l298,2r2,l302,r3,l307,r25,l334,r2,l338,2r2,l343,5r2,2l345,9,362,2,364,r2,l368,r2,l372,r13,5l387,7r2,l391,9r2,2l402,24r,2l404,28r4,15l408,45r,2l408,49r,2l404,66r-2,2l402,70r-2,l391,81r,2l389,85r-2,l385,87r-13,4l370,91r-2,l366,91r-2,l351,87r-2,-2l347,85r-2,-2l345,81,336,70r-2,l334,68r,8l334,78r,3l332,83r,2l330,87r-2,2l326,89r-2,2l321,91r-2,l307,91r-2,l302,91r-2,-2l298,89r-2,-2l294,85r,-2l292,81r,-3l292,76r,-2l279,87r-2,2l275,89r-2,2l271,91r-2,l248,91r-3,l243,91r-2,-2l239,89r-2,-2l235,85r,-2l233,81r,-3l233,76xm414,76r,-61l414,13r,-2l416,9r,-2l419,5r2,-3l423,2,425,r2,l429,r23,l455,r2,l465,2r2,3l469,5r2,2l474,9r2,4l476,11r2,-2l478,7r2,-2l482,2r2,l486,r2,l490,r22,l514,r2,l518,2r2,l522,5r15,14l539,21r,3l541,26r,2l541,30r,32l541,64r,2l539,68r,2l537,72,522,87r-2,2l518,89r-2,2l514,91r-2,l490,91r-2,l486,91r-2,-2l482,89r-2,2l478,91r-2,l463,91r-2,l459,91r-2,-2l455,89r-3,-2l450,89r-2,l446,91r-2,l442,91r-13,l427,91r-2,l423,89r-2,l419,87r-3,-2l416,83r-2,-2l414,78r,-2xe" stroked="f">
                    <v:path arrowok="t" o:connecttype="custom" o:connectlocs="5,5;28,0;38,2;68,0;79,5;100,0;112,0;136,9;152,19;180,2;203,5;220,26;222,64;205,85;184,91;163,81;148,66;133,85;110,91;93,91;62,87;55,83;45,91;13,89;0,17;235,9;245,0;277,2;294,9;305,0;340,2;366,0;389,7;408,43;402,68;387,85;364,91;336,70;332,83;321,91;298,89;292,76;271,91;239,89;233,76;416,7;429,0;469,5;478,7;490,0;522,5;541,30;537,72;512,91;480,91;457,89;444,91;421,89;414,76" o:connectangles="0,0,0,0,0,0,0,0,0,0,0,0,0,0,0,0,0,0,0,0,0,0,0,0,0,0,0,0,0,0,0,0,0,0,0,0,0,0,0,0,0,0,0,0,0,0,0,0,0,0,0,0,0,0,0,0,0,0,0"/>
                    <o:lock v:ext="edit" verticies="t"/>
                  </v:shape>
                  <v:rect id="Rectangle 785" o:spid="_x0000_s1362" style="position:absolute;left:4370;top:3706;width:485;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2qt8QA&#10;AADdAAAADwAAAGRycy9kb3ducmV2LnhtbESPzWrDMBCE74W+g9hCb42UtJTgRjahEEhCL3H6AIu1&#10;/iHSykhq7Lx9VCj0OMzMN8ymmp0VVwpx8KxhuVAgiBtvBu40fJ93L2sQMSEbtJ5Jw40iVOXjwwYL&#10;4yc+0bVOncgQjgVq6FMaCylj05PDuPAjcfZaHxymLEMnTcApw52VK6XepcOB80KPI3321FzqH6dB&#10;nuvdtK5tUP64ar/sYX9qyWv9/DRvP0AkmtN/+K+9Nxpe1fINft/kJy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dqrfEAAAA3QAAAA8AAAAAAAAAAAAAAAAAmAIAAGRycy9k&#10;b3ducmV2LnhtbFBLBQYAAAAABAAEAPUAAACJAwAAAAA=&#10;" filled="f" stroked="f">
                    <v:textbox style="mso-fit-shape-to-text:t" inset="0,0,0,0">
                      <w:txbxContent>
                        <w:p w:rsidR="009745C4" w:rsidRDefault="009745C4" w:rsidP="007A4A7B">
                          <w:r>
                            <w:rPr>
                              <w:rFonts w:ascii="Arial" w:hAnsi="Arial" w:cs="Arial"/>
                              <w:color w:val="000000"/>
                              <w:sz w:val="8"/>
                              <w:szCs w:val="8"/>
                            </w:rPr>
                            <w:t>WOODFORD</w:t>
                          </w:r>
                        </w:p>
                      </w:txbxContent>
                    </v:textbox>
                  </v:rect>
                  <v:rect id="Rectangle 786" o:spid="_x0000_s1363" style="position:absolute;left:2317;top:4310;width:543;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EPLMQA&#10;AADdAAAADwAAAGRycy9kb3ducmV2LnhtbESPzWrDMBCE74W+g9hCb42UlJbgRjahEEhCL3H6AIu1&#10;/iHSykhq7Lx9VCj0OMzMN8ymmp0VVwpx8KxhuVAgiBtvBu40fJ93L2sQMSEbtJ5Jw40iVOXjwwYL&#10;4yc+0bVOncgQjgVq6FMaCylj05PDuPAjcfZaHxymLEMnTcApw52VK6XepcOB80KPI3321FzqH6dB&#10;nuvdtK5tUP64ar/sYX9qyWv9/DRvP0AkmtN/+K+9Nxpe1fINft/kJy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RDyzEAAAA3QAAAA8AAAAAAAAAAAAAAAAAmAIAAGRycy9k&#10;b3ducmV2LnhtbFBLBQYAAAAABAAEAPUAAACJAwAAAAA=&#10;" filled="f" stroked="f">
                    <v:textbox style="mso-fit-shape-to-text:t" inset="0,0,0,0">
                      <w:txbxContent>
                        <w:p w:rsidR="009745C4" w:rsidRDefault="009745C4" w:rsidP="007A4A7B">
                          <w:r>
                            <w:rPr>
                              <w:rFonts w:ascii="Arial" w:hAnsi="Arial" w:cs="Arial"/>
                              <w:color w:val="000000"/>
                              <w:sz w:val="8"/>
                              <w:szCs w:val="8"/>
                            </w:rPr>
                            <w:t>MCDONOUGH</w:t>
                          </w:r>
                        </w:p>
                      </w:txbxContent>
                    </v:textbox>
                  </v:rect>
                  <v:shape id="Freeform 787" o:spid="_x0000_s1364" style="position:absolute;left:2300;top:4310;width:615;height:91;visibility:visible;mso-wrap-style:square;v-text-anchor:top" coordsize="61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xJOcMA&#10;AADdAAAADwAAAGRycy9kb3ducmV2LnhtbESPQYvCMBSE78L+h/AW9qaJCq7UpiKC4MXDqnh+Ns+0&#10;2ryUJmr3328EYY/DzHzD5MveNeJBXag9axiPFAji0puarYbjYTOcgwgR2WDjmTT8UoBl8THIMTP+&#10;yT/02EcrEoRDhhqqGNtMylBW5DCMfEucvIvvHMYkOytNh88Ed42cKDWTDmtOCxW2tK6ovO3vTsN3&#10;vT1Pjkru1u3VorOH0znMT1p/ffarBYhIffwPv9tbo2GqxjN4vUlPQB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xJOcMAAADdAAAADwAAAAAAAAAAAAAAAACYAgAAZHJzL2Rv&#10;d25yZXYueG1sUEsFBgAAAAAEAAQA9QAAAIgDAAAAAA==&#10;" path="m,76l,15,,12,,10,2,8,2,6,4,4,6,2r3,l11,r2,l15,,38,r2,l42,r2,2l47,2,49,r2,l53,,76,r2,l80,r2,2l85,2r2,2l89,6r,2l91,10,93,8r2,l108,2,110,r2,l114,r2,l118,r2,2l135,8r2,l139,10r3,2l142,15r4,6l146,15r,-3l146,10r2,-2l148,6r2,-2l152,2r2,l156,r2,l161,r21,l184,r2,l188,2r2,l192,4r17,17l211,23r,2l213,27r,-6l216,19r,-2l218,15r2,-3l222,12,241,2,243,r2,l247,r2,l251,r3,2l266,8r2,l270,10r,2l279,23r2,l281,25r,-10l281,12r,-2l283,8r,-2l285,4r2,-2l289,2,292,r2,l296,r10,l308,r3,l313,2,315,r2,l319,r13,l334,r2,l338,2r2,l342,4r2,2l344,8r2,2l359,2r2,l363,r2,l368,r2,l372,r2,2l387,8r2,l391,10r,2l399,23r2,l401,25r3,2l408,42r,2l408,46r,2l408,50r-4,17l401,69r,3l399,72r-8,10l391,84r-2,2l387,86r-3,2l382,88r-12,3l368,91r-3,l353,88r-2,l349,86r-3,l344,84r-2,2l340,88r-2,l336,91r-2,l332,91r-13,l317,91r-2,l313,88r-2,3l308,91r-2,l296,91r-2,l292,91r-3,-3l287,88r-2,-2l283,84r,-2l281,80r,-2l281,76r,-7l281,72r-2,2l268,84r-2,2l264,86r-2,2l260,88r-11,3l247,91r-2,l232,88r-2,l228,86r-2,l224,84r,-2l216,72r-3,l213,69r-2,-2l211,69r-2,3l192,86r-2,2l188,88r-2,3l184,91r-2,l161,91r-3,l156,91r-2,-3l152,88r-2,-2l148,84r,-2l146,80r,-2l146,76r,-7l142,78r,2l139,82r-2,2l135,84r-2,2l118,91r-2,l114,91r-2,l97,88r-2,l93,86r-2,l89,84r-2,2l85,88r-3,l80,91r-2,l76,91r-13,l61,91r-2,l57,91r-23,l32,91r-2,l28,91r-13,l13,91r-2,l9,88r-3,l4,86,2,84r,-2l,80,,78,,76xm414,50r,-35l414,12r,-2l416,8r,-2l418,4r2,-2l423,2,425,r2,l429,r13,l444,r2,l448,2,450,r2,l454,r11,l467,r2,l471,2r2,l475,4r2,2l477,8r5,-4l484,2r2,l488,r2,l492,r32,l526,r2,l530,2r2,l534,4r3,2l549,23r,2l549,15r,-3l549,10r2,-2l551,6r2,-2l556,2r2,l560,r2,l564,r11,l577,r2,l581,2,583,r2,l587,r13,l602,r2,l606,2r2,l610,4r3,2l613,8r2,2l615,12r,3l615,76r,2l615,80r-2,2l613,84r-3,2l608,88r-2,l604,91r-2,l600,91r-13,l585,91r-2,l581,88r-2,3l577,91r-2,l564,91r-2,l560,91r-2,-3l556,88r-3,-2l551,84r,-2l549,80r,-2l549,76r,-4l534,86r-2,2l530,88r-2,3l526,91r-2,l492,91r-2,l488,91r-2,-3l484,88r-2,-2l473,78r-2,4l469,84r-2,2l465,86r-2,2l461,88r-11,3l448,91r-2,l435,88r-2,l431,86r-2,l427,84r-2,-2l418,74r,-2l416,69r,-2l414,53r,-3xe" stroked="f">
                    <v:path arrowok="t" o:connecttype="custom" o:connectlocs="4,4;40,0;76,0;89,8;114,0;142,12;148,6;182,0;211,23;220,12;251,0;281,23;285,4;308,0;334,0;346,10;372,0;401,23;408,50;389,86;353,88;338,88;313,88;289,88;281,76;262,88;228,86;211,67;184,91;150,86;142,78;116,91;89,84;63,91;28,91;2,84;414,12;425,0;450,0;473,2;488,0;532,2;549,10;562,0;585,0;610,4;615,78;604,91;579,91;556,88;549,72;492,91;471,82;448,91;425,82" o:connectangles="0,0,0,0,0,0,0,0,0,0,0,0,0,0,0,0,0,0,0,0,0,0,0,0,0,0,0,0,0,0,0,0,0,0,0,0,0,0,0,0,0,0,0,0,0,0,0,0,0,0,0,0,0,0,0"/>
                    <o:lock v:ext="edit" verticies="t"/>
                  </v:shape>
                  <v:rect id="Rectangle 788" o:spid="_x0000_s1365" style="position:absolute;left:2317;top:4310;width:543;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80wMQA&#10;AADdAAAADwAAAGRycy9kb3ducmV2LnhtbESPzWrDMBCE74W+g9hCb42UFNrgRjahEEhCL3H6AIu1&#10;/iHSykhq7Lx9VCj0OMzMN8ymmp0VVwpx8KxhuVAgiBtvBu40fJ93L2sQMSEbtJ5Jw40iVOXjwwYL&#10;4yc+0bVOncgQjgVq6FMaCylj05PDuPAjcfZaHxymLEMnTcApw52VK6XepMOB80KPI3321FzqH6dB&#10;nuvdtK5tUP64ar/sYX9qyWv9/DRvP0AkmtN/+K+9Nxpe1fIdft/kJy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PNMDEAAAA3QAAAA8AAAAAAAAAAAAAAAAAmAIAAGRycy9k&#10;b3ducmV2LnhtbFBLBQYAAAAABAAEAPUAAACJAwAAAAA=&#10;" filled="f" stroked="f">
                    <v:textbox style="mso-fit-shape-to-text:t" inset="0,0,0,0">
                      <w:txbxContent>
                        <w:p w:rsidR="009745C4" w:rsidRDefault="009745C4" w:rsidP="007A4A7B">
                          <w:r>
                            <w:rPr>
                              <w:rFonts w:ascii="Arial" w:hAnsi="Arial" w:cs="Arial"/>
                              <w:color w:val="000000"/>
                              <w:sz w:val="8"/>
                              <w:szCs w:val="8"/>
                            </w:rPr>
                            <w:t>MCDONOUGH</w:t>
                          </w:r>
                        </w:p>
                      </w:txbxContent>
                    </v:textbox>
                  </v:rect>
                  <v:rect id="Rectangle 789" o:spid="_x0000_s1366" style="position:absolute;left:3094;top:8356;width:361;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Cgsr8A&#10;AADdAAAADwAAAGRycy9kb3ducmV2LnhtbERPy2oCMRTdC/5DuII7TVQoMhqlCIItbhz9gMvkzoMm&#10;N0MSnenfNwuhy8N574+js+JFIXaeNayWCgRx5U3HjYbH/bzYgogJ2aD1TBp+KcLxMJ3ssTB+4Bu9&#10;ytSIHMKxQA1tSn0hZaxachiXvifOXO2Dw5RhaKQJOORwZ+VaqQ/psOPc0GJPp5aqn/LpNMh7eR62&#10;pQ3Kf6/rq/263GryWs9n4+cORKIx/Yvf7ovRsFGrPDe/yU9AHv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0KCyvwAAAN0AAAAPAAAAAAAAAAAAAAAAAJgCAABkcnMvZG93bnJl&#10;di54bWxQSwUGAAAAAAQABAD1AAAAhAMAAAAA&#10;" filled="f" stroked="f">
                    <v:textbox style="mso-fit-shape-to-text:t" inset="0,0,0,0">
                      <w:txbxContent>
                        <w:p w:rsidR="009745C4" w:rsidRDefault="009745C4" w:rsidP="007A4A7B">
                          <w:r>
                            <w:rPr>
                              <w:rFonts w:ascii="Arial" w:hAnsi="Arial" w:cs="Arial"/>
                              <w:color w:val="000000"/>
                              <w:sz w:val="8"/>
                              <w:szCs w:val="8"/>
                            </w:rPr>
                            <w:t>MONROE</w:t>
                          </w:r>
                        </w:p>
                      </w:txbxContent>
                    </v:textbox>
                  </v:rect>
                  <v:shape id="Freeform 790" o:spid="_x0000_s1367" style="position:absolute;left:3079;top:8355;width:433;height:91;visibility:visible;mso-wrap-style:square;v-text-anchor:top" coordsize="433,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ZAp8UA&#10;AADdAAAADwAAAGRycy9kb3ducmV2LnhtbESPQWvCQBSE74X+h+UVvOlGBUmjq5SqtMcai3h8ZJ/Z&#10;aPZtzK4a++u7BaHHYWa+YWaLztbiSq2vHCsYDhIQxIXTFZcKvrfrfgrCB2SNtWNScCcPi/nz0wwz&#10;7W68oWseShEh7DNUYEJoMil9YciiH7iGOHoH11oMUbal1C3eItzWcpQkE2mx4rhgsKF3Q8Upv1gF&#10;F7Os0250Xsncu/K4+/pI9z+sVO+le5uCCNSF//Cj/akVjJPhK/y9iU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BkCnxQAAAN0AAAAPAAAAAAAAAAAAAAAAAJgCAABkcnMv&#10;ZG93bnJldi54bWxQSwUGAAAAAAQABAD1AAAAigMAAAAA&#10;" path="m159,76r,-61l159,13r,-2l161,9r,-2l163,5r2,-3l167,2,169,r3,l174,r12,l188,r3,l193,2,195,r2,l199,r13,l214,r2,l218,2r2,l222,5r2,2l224,5r2,-3l229,2,231,r2,l235,r23,l260,r2,l271,2r2,3l275,5r2,2l279,9r2,4l281,11r2,l302,2,305,r2,l309,r2,l313,r13,5l328,7r2,l332,9r2,2l343,24r,2l345,28r,2l347,45r,2l347,49r-2,15l345,66r-2,2l343,70r-2,2l330,83r-2,2l326,85r-11,4l313,91r-2,l309,91r-2,l305,91,292,87r-2,2l288,89r-2,2l283,91r-2,l269,91r-2,l264,91r-2,-2l260,89r-2,-2l256,89r-2,l252,91r-2,l248,91r-13,l233,91r-2,l229,89r-3,l224,87r,-2l222,87r-2,2l218,89r-2,2l214,91r-2,l197,91r-2,l193,91r,-2l191,91r-3,l186,91r-12,l172,91r-3,l167,89r-2,l163,87r-2,-2l161,83r-2,-2l159,79r,-3xm,76l,15,,13,,11,3,9,3,7,5,5,7,2r2,l11,r2,l15,,38,r3,l43,r2,2l47,2,49,r2,l53,,76,r3,l81,r2,2l85,2r2,3l89,7r,2l106,2,108,r2,l112,r3,l117,r14,5l134,7r2,l138,9r2,2l140,13r6,13l148,28r5,15l153,45r,2l153,49r,2l148,66r-2,2l146,70r-2,l136,81r,2l134,85r-3,l129,87r-12,4l115,91r-3,l110,91r-2,l96,87,93,85r-2,l89,83r,2l87,87r-2,2l83,89r-2,2l79,91r-3,l64,91r-2,l60,91r-3,l34,91r-2,l30,91r-2,l15,91r-2,l11,91,9,89r-2,l5,87,3,85r,-2l,81,,79,,76xm355,76r,-61l355,13r,-2l357,9r,-2l360,5r2,-3l364,2,366,r2,l370,r49,l421,r2,l425,2r2,l429,5r2,2l431,9r2,2l433,13r,2l433,28r,2l433,32r-2,2l433,36r,2l433,41r,10l433,53r,2l431,57r2,3l433,62r,2l433,76r,3l433,81r-2,2l431,85r-2,2l427,89r-2,l423,91r-2,l419,91r-49,l368,91r-2,l364,89r-2,l360,87r-3,-2l357,83r-2,-2l355,79r,-3xe" stroked="f">
                    <v:path arrowok="t" o:connecttype="custom" o:connectlocs="161,9;169,0;191,0;212,0;222,5;231,0;262,0;279,9;305,0;326,5;343,24;347,47;343,70;315,89;305,91;283,91;262,89;252,91;231,91;222,87;212,91;191,91;169,91;161,83;0,15;5,5;15,0;47,2;79,0;89,7;112,0;136,7;148,28;153,51;136,81;117,91;96,87;87,87;76,91;34,91;13,91;3,85;355,76;357,7;368,0;425,2;433,11;433,32;433,51;433,62;431,83;423,91;366,91;357,83" o:connectangles="0,0,0,0,0,0,0,0,0,0,0,0,0,0,0,0,0,0,0,0,0,0,0,0,0,0,0,0,0,0,0,0,0,0,0,0,0,0,0,0,0,0,0,0,0,0,0,0,0,0,0,0,0,0"/>
                    <o:lock v:ext="edit" verticies="t"/>
                  </v:shape>
                  <v:rect id="Rectangle 791" o:spid="_x0000_s1368" style="position:absolute;left:3094;top:8356;width:361;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pmCb8A&#10;AADdAAAADwAAAGRycy9kb3ducmV2LnhtbERPy2oCMRTdC/2HcAvuNOkIIlOjiCDY4sbRD7hM7jxo&#10;cjMkqTP9+2YhuDyc93Y/OSseFGLvWcPHUoEgrr3pudVwv50WGxAxIRu0nknDH0XY795mWyyNH/lK&#10;jyq1IodwLFFDl9JQShnrjhzGpR+IM9f44DBlGFppAo453FlZKLWWDnvODR0OdOyo/ql+nQZ5q07j&#10;prJB+e+iudiv87Uhr/X8fTp8gkg0pZf46T4bDStV5P35TX4Ccvc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ymYJvwAAAN0AAAAPAAAAAAAAAAAAAAAAAJgCAABkcnMvZG93bnJl&#10;di54bWxQSwUGAAAAAAQABAD1AAAAhAMAAAAA&#10;" filled="f" stroked="f">
                    <v:textbox style="mso-fit-shape-to-text:t" inset="0,0,0,0">
                      <w:txbxContent>
                        <w:p w:rsidR="009745C4" w:rsidRDefault="009745C4" w:rsidP="007A4A7B">
                          <w:r>
                            <w:rPr>
                              <w:rFonts w:ascii="Arial" w:hAnsi="Arial" w:cs="Arial"/>
                              <w:color w:val="000000"/>
                              <w:sz w:val="8"/>
                              <w:szCs w:val="8"/>
                            </w:rPr>
                            <w:t>MONROE</w:t>
                          </w:r>
                        </w:p>
                      </w:txbxContent>
                    </v:textbox>
                  </v:rect>
                  <v:rect id="Rectangle 792" o:spid="_x0000_s1369" style="position:absolute;left:4906;top:8877;width:396;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bDksMA&#10;AADdAAAADwAAAGRycy9kb3ducmV2LnhtbESP3WoCMRSE74W+QzgF7zRxBZGtUUpBsNIbVx/gsDn7&#10;Q5OTJUnd7ds3QsHLYWa+YXaHyVlxpxB7zxpWSwWCuPam51bD7XpcbEHEhGzQeiYNvxThsH+Z7bA0&#10;fuQL3avUigzhWKKGLqWhlDLWHTmMSz8QZ6/xwWHKMrTSBBwz3FlZKLWRDnvOCx0O9NFR/V39OA3y&#10;Wh3HbWWD8uei+bKfp0tDXuv56/T+BiLRlJ7h//bJaFirYgWPN/kJyP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4bDks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FRANKLIN</w:t>
                          </w:r>
                        </w:p>
                      </w:txbxContent>
                    </v:textbox>
                  </v:rect>
                  <v:shape id="Freeform 793" o:spid="_x0000_s1370" style="position:absolute;left:4909;top:8879;width:430;height:91;visibility:visible;mso-wrap-style:square;v-text-anchor:top" coordsize="430,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DT7MkA&#10;AADdAAAADwAAAGRycy9kb3ducmV2LnhtbESPQUvDQBSE74L/YXmCF7Gbpmo1dluKILSlIEkj6O2x&#10;+0yC2bchu03jv3eFgsdhZr5hFqvRtmKg3jeOFUwnCQhi7UzDlYLy8Hr7CMIHZIOtY1LwQx5Wy8uL&#10;BWbGnTinoQiViBD2GSqoQ+gyKb2uyaKfuI44el+utxii7CtpejxFuG1lmiQP0mLDcaHGjl5q0t/F&#10;0SrY3b3n2yGfb5/05/G+uPnYl/ptr9T11bh+BhFoDP/hc3tjFMySNIW/N/EJyO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7BDT7MkAAADdAAAADwAAAAAAAAAAAAAAAACYAgAA&#10;ZHJzL2Rvd25yZXYueG1sUEsFBgAAAAAEAAQA9QAAAI4DAAAAAA==&#10;" path="m25,91r-11,l12,91r-2,l8,89r-2,l4,87,2,85r,-2l,81,,78,,76,,15,,13,,11,2,9,2,7,4,5,6,2r2,l10,r2,l14,,38,r2,l42,r2,2l46,2r2,3l50,7r,2l50,7,52,5,54,2r3,l59,r2,l63,,86,r2,l90,r7,2l99,5r2,l103,7r2,2l109,15r,2l111,19r,2l114,30r8,-19l122,9r,-2l124,5r2,-3l128,2,130,r3,l135,r12,l150,r2,l154,2r2,l158,5r2,2l160,9r,2l169,30r,-15l169,13r,-2l171,9r,-2l173,5r2,-3l177,2,179,r2,l183,r13,l198,r2,l202,2,204,r3,l209,r12,l223,r3,l228,2r2,l232,5r2,2l234,5r2,-3l238,2,240,r2,l245,r12,l259,r2,l264,2r2,l268,5r2,2l272,5r2,-3l276,2,278,r2,l283,r10,l295,r2,l299,2,302,r2,l306,r12,l321,r2,l325,2r2,l329,5r2,2l331,9r2,2l333,13r,2l333,49r7,l340,15r,-2l340,11r2,-2l342,7r2,-2l346,2r2,l350,r2,l354,r13,l369,r2,l373,2,376,r2,l380,r10,l392,r3,l397,2,399,r2,l403,r13,l418,r2,l422,2r2,l426,5r2,2l428,9r2,2l430,13r,2l430,76r,2l430,81r-2,2l428,85r-2,2l424,89r-2,l420,91r-2,l416,91r-13,l401,91r-2,l397,89r-2,2l392,91r-2,l380,91r-2,l376,91r-3,-2l371,91r-2,l367,91r-13,l352,91r-2,l348,89r-2,2l344,91r-2,l306,91r-2,l302,91r-3,-2l297,91r-2,l293,91r-13,l278,91r-2,l274,89r-2,l270,87r,-2l268,85r,2l266,89r-2,l261,91r-2,l257,91r-12,l242,91r-2,l238,89r-2,l234,87r,-2l232,87r-2,2l228,89r-2,2l223,91r-2,l207,91r-3,l202,91r,-2l200,91r-2,l196,91r-13,l181,91r-2,l177,89r-2,2l173,91r-2,l160,91r-2,l156,91r-2,-2l152,89r-2,-2l147,85r,-2l141,68r-6,15l135,85r-2,2l130,89r-2,l126,91r-2,l122,91r-11,l109,91r-2,l95,91r-3,l90,91,88,89r-2,l84,87r-2,2l80,89r-2,2l76,91r-3,l63,91r-2,l59,91,57,89r-3,l52,87,50,85r,-2l48,81r,-3l48,76r,-14l46,64r-2,l42,66r-2,l40,76r,2l40,81r-2,2l38,85r-3,2l33,89r-2,l29,91r-2,l25,91xm285,43r6,8l291,38r-6,5xe" stroked="f">
                    <v:path arrowok="t" o:connecttype="custom" o:connectlocs="8,89;0,81;0,11;8,2;40,0;50,7;57,2;88,0;103,7;111,21;124,5;135,0;156,2;169,30;171,7;181,0;202,2;223,0;234,7;242,0;264,2;274,2;293,0;304,0;325,2;333,11;340,15;344,5;354,0;376,0;395,0;416,0;426,5;430,15;428,85;418,91;397,89;378,91;367,91;346,91;302,91;280,91;270,87;264,89;242,91;234,85;223,91;202,89;181,91;171,91;152,89;135,83;126,91;107,91;86,89;76,91;57,89;48,81;44,64;40,81;31,89;291,51" o:connectangles="0,0,0,0,0,0,0,0,0,0,0,0,0,0,0,0,0,0,0,0,0,0,0,0,0,0,0,0,0,0,0,0,0,0,0,0,0,0,0,0,0,0,0,0,0,0,0,0,0,0,0,0,0,0,0,0,0,0,0,0,0,0"/>
                    <o:lock v:ext="edit" verticies="t"/>
                  </v:shape>
                  <v:rect id="Rectangle 794" o:spid="_x0000_s1371" style="position:absolute;left:4906;top:8877;width:396;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j4fsMA&#10;AADdAAAADwAAAGRycy9kb3ducmV2LnhtbESP3WoCMRSE74W+QziF3mnSFUS2RikFQYs3rj7AYXP2&#10;hyYnS5K669s3BcHLYWa+YTa7yVlxoxB7zxreFwoEce1Nz62G62U/X4OICdmg9Uwa7hRht32ZbbA0&#10;fuQz3arUigzhWKKGLqWhlDLWHTmMCz8QZ6/xwWHKMrTSBBwz3FlZKLWSDnvOCx0O9NVR/VP9Og3y&#10;Uu3HdWWD8t9Fc7LHw7khr/Xb6/T5ASLRlJ7hR/tgNCxVsYT/N/kJy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Bj4fs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FRANKLIN</w:t>
                          </w:r>
                        </w:p>
                      </w:txbxContent>
                    </v:textbox>
                  </v:rect>
                  <v:rect id="Rectangle 795" o:spid="_x0000_s1372" style="position:absolute;left:5897;top:5588;width:39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gCsMA&#10;AADdAAAADwAAAGRycy9kb3ducmV2LnhtbESP3WoCMRSE7wu+QzhC72riVkS2RpGCYIs3rj7AYXP2&#10;hyYnS5K627dvCgUvh5n5htnuJ2fFnULsPWtYLhQI4tqbnlsNt+vxZQMiJmSD1jNp+KEI+93saYul&#10;8SNf6F6lVmQIxxI1dCkNpZSx7shhXPiBOHuNDw5TlqGVJuCY4c7KQqm1dNhzXuhwoPeO6q/q22mQ&#10;1+o4bioblP8smrP9OF0a8lo/z6fDG4hEU3qE/9sno+FVFSv4e5Of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FgCs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DOUGLAS</w:t>
                          </w:r>
                        </w:p>
                      </w:txbxContent>
                    </v:textbox>
                  </v:rect>
                  <v:shape id="Freeform 796" o:spid="_x0000_s1373" style="position:absolute;left:5895;top:5590;width:443;height:91;visibility:visible;mso-wrap-style:square;v-text-anchor:top" coordsize="443,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FAcQA&#10;AADdAAAADwAAAGRycy9kb3ducmV2LnhtbESPzWrDMBCE74W8g9hAb7WcmPzgWjYhENIc8/MAG2tj&#10;mVorYymJ+/ZVoZDjMDvf7BTVaDvxoMG3jhXMkhQEce10y42Cy3n3sQbhA7LGzjEp+CEPVTl5KzDX&#10;7slHepxCIyKEfY4KTAh9LqWvDVn0ieuJo3dzg8UQ5dBIPeAzwm0n52m6lBZbjg0Ge9oaqr9Pdxvf&#10;uCzsLAubaycP0qyaw9Fk+1Gp9+m4+QQRaAyv4//0l1aQpfMF/K2JCJD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PhQHEAAAA3QAAAA8AAAAAAAAAAAAAAAAAmAIAAGRycy9k&#10;b3ducmV2LnhtbFBLBQYAAAAABAAEAPUAAACJAwAAAAA=&#10;" path="m133,49r,-34l133,13r,-2l135,8r,-2l137,4r2,-2l141,2,144,r2,l148,r12,l163,r2,l167,2,169,r2,l173,r13,l188,r2,l192,2r2,l196,4r2,2l201,4r2,-2l205,2,207,r2,l211,r32,l245,r2,l249,2r2,l253,4r13,15l268,21r,2l268,15r,-2l268,11r2,-3l270,6r2,-2l274,2r3,l279,r2,l283,r10,l296,r2,l300,2r2,l304,4r2,2l306,8r2,3l308,13r,2l308,49r4,l329,11r,-3l329,6r3,-2l334,2r2,l338,r2,l342,r15,l359,r2,l363,2r2,l367,4r3,2l370,8r4,-4l376,4r2,-2l380,2,395,r2,l399,r2,l418,4r2,2l422,6r,2l433,17r2,l437,19r,2l441,32r2,2l443,36r,2l443,40r,2l441,44r,2l443,55r,2l443,59r,2l443,63r-2,2l437,74r,2l435,78r-2,2l422,87r-2,l418,89r-2,l401,91r-2,l397,91,386,89r-2,2l382,91r-2,l367,91r-2,l363,91r-2,-2l359,89r-2,-2l355,84r,-2l353,80,351,68r-5,12l344,82r,2l342,87r-2,2l338,89r-2,2l334,91r-2,l319,91r-36,l281,91r-2,l277,89r-3,l272,87r-2,-3l270,82r-2,-2l268,78r,-2l268,72,253,87r-2,2l249,89r-2,2l245,91r-2,l211,91r-2,l207,91r-2,-2l203,89r-2,-2l192,78r-2,4l188,84r-2,3l184,87r-2,2l179,89r-10,2l167,91r-2,l154,89r-2,l150,87r-2,l146,84r-2,-2l137,74r,-2l135,70r,-2l133,51r,-2xm,76l,15,,13,,11,2,8,2,6,4,4,6,2r2,l10,r3,l15,,36,r2,l40,r2,2l44,2r2,2l57,15r2,-2l61,11r2,l80,2,82,r2,l87,r2,l91,r15,4l108,6r2,l112,8r,3l120,21r2,l122,23r3,2l125,27r2,17l127,46r,3l125,63r,2l122,68r,2l120,72,110,82r-2,2l106,84r-3,3l91,91r-2,l87,91r-3,l82,91,70,87,67,84r-2,l63,82r,-2l57,76,46,87r-2,2l42,89r-2,2l38,91r-2,l15,91r-2,l10,91,8,89r-2,l4,87,2,84r,-2l,80,,78,,76xe" stroked="f">
                    <v:path arrowok="t" o:connecttype="custom" o:connectlocs="135,8;144,0;165,0;186,0;196,4;207,0;247,0;268,21;270,8;279,0;298,0;306,8;312,49;334,2;357,0;367,4;378,2;401,0;433,17;443,34;441,44;443,61;435,78;416,89;384,91;363,91;355,82;344,84;334,91;279,91;270,82;253,87;243,91;203,89;186,87;167,91;148,87;135,70;0,15;4,4;15,0;44,2;63,11;89,0;112,8;125,25;125,63;110,82;89,91;67,84;46,87;36,91;6,89;0,78" o:connectangles="0,0,0,0,0,0,0,0,0,0,0,0,0,0,0,0,0,0,0,0,0,0,0,0,0,0,0,0,0,0,0,0,0,0,0,0,0,0,0,0,0,0,0,0,0,0,0,0,0,0,0,0,0,0"/>
                    <o:lock v:ext="edit" verticies="t"/>
                  </v:shape>
                  <v:rect id="Rectangle 797" o:spid="_x0000_s1374" style="position:absolute;left:5897;top:5588;width:39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b5sMA&#10;AADdAAAADwAAAGRycy9kb3ducmV2LnhtbESP3WoCMRSE74W+QziF3mnSLYhsjVIKghZvXH2Aw+bs&#10;D01OliR117dvBMHLYWa+YdbbyVlxpRB7zxreFwoEce1Nz62Gy3k3X4GICdmg9UwabhRhu3mZrbE0&#10;fuQTXavUigzhWKKGLqWhlDLWHTmMCz8QZ6/xwWHKMrTSBBwz3FlZKLWUDnvOCx0O9N1R/Vv9OQ3y&#10;XO3GVWWD8j9Fc7SH/akhr/Xb6/T1CSLRlJ7hR3tvNHyoYgn3N/kJ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9b5s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DOUGLAS</w:t>
                          </w:r>
                        </w:p>
                      </w:txbxContent>
                    </v:textbox>
                  </v:rect>
                  <v:rect id="Rectangle 798" o:spid="_x0000_s1375" style="position:absolute;left:4463;top:837;width:498;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P+fcMA&#10;AADdAAAADwAAAGRycy9kb3ducmV2LnhtbESP3WoCMRSE7wu+QzhC72riFlS2RpGCYIs3rj7AYXP2&#10;hyYnS5K627dvCgUvh5n5htnuJ2fFnULsPWtYLhQI4tqbnlsNt+vxZQMiJmSD1jNp+KEI+93saYul&#10;8SNf6F6lVmQIxxI1dCkNpZSx7shhXPiBOHuNDw5TlqGVJuCY4c7KQqmVdNhzXuhwoPeO6q/q22mQ&#10;1+o4bioblP8smrP9OF0a8lo/z6fDG4hEU3qE/9sno+FVFWv4e5Of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P+fc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WINNEBAGO</w:t>
                          </w:r>
                        </w:p>
                      </w:txbxContent>
                    </v:textbox>
                  </v:rect>
                  <v:shape id="Freeform 799" o:spid="_x0000_s1376" style="position:absolute;left:4444;top:839;width:566;height:91;visibility:visible;mso-wrap-style:square;v-text-anchor:top" coordsize="56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XOj8EA&#10;AADdAAAADwAAAGRycy9kb3ducmV2LnhtbERPy4rCMBTdD/gP4QruxlSFMlSjiCKIoGJ94PLSXNti&#10;c1OaqPXvzUKY5eG8J7PWVOJJjSstKxj0IxDEmdUl5wpOx9XvHwjnkTVWlknBmxzMpp2fCSbavvhA&#10;z9TnIoSwS1BB4X2dSOmyggy6vq2JA3ezjUEfYJNL3eArhJtKDqMolgZLDg0F1rQoKLunD6PgEp/n&#10;19TGbrPftru8Kt94WC6U6nXb+RiEp9b/i7/utVYwioZhbngTnoCc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lzo/BAAAA3QAAAA8AAAAAAAAAAAAAAAAAmAIAAGRycy9kb3du&#10;cmV2LnhtbFBLBQYAAAAABAAEAPUAAACGAwAAAAA=&#10;" path="m255,76r,-62l255,12r,-2l258,8r,-2l260,4r2,-2l264,2,266,r2,l270,r70,l342,r2,l353,2r2,2l357,4r6,4l365,10r2,2l367,14r3,3l372,23r,2l376,10r2,-2l378,6r2,-2l382,2r2,l386,r3,l391,r14,l408,r2,l412,2r2,l416,4r2,2l418,8r,2l422,17,433,4r2,-2l437,2,439,r2,l443,r32,l477,r2,l481,2r3,l486,4r10,10l498,12r2,-2l503,10,522,2,524,r2,l528,r2,l532,r13,4l547,6r2,l551,8r,2l560,21r2,l562,23r2,2l564,27r2,15l566,44r,2l564,63r,2l562,67r,2l560,72,549,82r-2,2l545,84r-11,4l532,91r-2,l528,91r-2,l524,91,509,86r-2,-2l505,84r-2,-2l500,80r-2,-6l486,86r-2,2l481,88r-2,3l477,91r-2,l443,91r-2,l439,91r-2,-3l435,88r-2,3l431,91r-2,l418,91r-2,l414,91r-2,-3l410,88r-2,-2l405,84r,-2l399,67r-6,15l393,84r-2,2l389,88r-3,l384,91r-2,l380,91r-10,l367,91r-2,l363,88r-2,l359,86r-2,-2l353,86r-3,2l342,91r-2,l338,91r-68,l268,91r-2,l264,88r-2,l260,86r-2,-2l258,82r-3,-2l255,78r,-2xm367,40r,-2l367,40xm,14l,12,,10,2,8,2,6,4,4,6,2r2,l10,r3,l15,,27,r2,l32,r2,2l36,2r2,2l40,2r2,l44,r2,l48,,67,r3,l72,r2,2l76,2r2,2l80,2r2,l84,r2,l89,r12,l103,r2,l108,2r,-2l110,r2,l124,r3,l129,r2,2l133,r2,l137,r13,l152,r2,l156,2,158,r2,l163,r10,l175,r2,l179,2r3,l184,4r2,2l186,8r,-2l188,4r2,-2l192,2,194,r2,l198,r13,l213,r2,l215,2,217,r3,l222,r12,l236,r3,l241,2r2,l245,4r2,2l247,8r2,2l249,12r,2l249,76r,2l249,80r-2,2l247,84r-2,2l243,88r-2,l239,91r-3,l234,91r-12,l220,91r-3,l217,88r-2,3l213,91r-2,l198,91r-2,l194,91r-2,-3l190,88r-2,-2l186,84r,-2l186,84r-2,2l182,88r-3,l177,91r-2,l173,91r-13,l158,91r-2,l156,88r-2,3l152,91r-2,l137,91r-2,l133,91r-2,-3l129,91r-2,l124,91r-12,l110,91r-2,l105,88r-2,l103,86r-2,2l99,88r-2,3l95,91r-2,l74,91r-2,l70,91,67,88r-2,l63,86,61,84r,-2l59,80,57,74r,6l55,82r,2l53,86r-2,2l48,88r-2,3l44,91r-2,l23,91r-2,l19,91,17,88r-2,l13,86,10,84r,-2l8,80r,-2l,17,,14xe" stroked="f">
                    <v:path arrowok="t" o:connecttype="custom" o:connectlocs="258,6;270,0;357,4;372,23;382,2;408,0;418,8;439,0;481,2;503,10;532,0;560,21;566,44;560,72;530,91;505,84;481,88;439,91;418,91;405,84;389,88;367,91;353,86;268,91;258,82;367,40;4,4;27,0;40,2;70,0;82,2;105,0;127,0;150,0;163,0;184,4;192,2;215,0;236,0;247,8;249,80;239,91;217,88;194,91;186,84;173,91;152,91;129,91;105,88;95,91;65,88;57,80;46,91;17,88;8,78" o:connectangles="0,0,0,0,0,0,0,0,0,0,0,0,0,0,0,0,0,0,0,0,0,0,0,0,0,0,0,0,0,0,0,0,0,0,0,0,0,0,0,0,0,0,0,0,0,0,0,0,0,0,0,0,0,0,0"/>
                    <o:lock v:ext="edit" verticies="t"/>
                  </v:shape>
                  <v:rect id="Rectangle 800" o:spid="_x0000_s1377" style="position:absolute;left:4463;top:837;width:498;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DPlMMA&#10;AADdAAAADwAAAGRycy9kb3ducmV2LnhtbESP3WoCMRSE74W+QziF3mnSLYjdGqUUBCveuPoAh83Z&#10;H5qcLEnqbt++EQQvh5n5hllvJ2fFlULsPWt4XSgQxLU3PbcaLufdfAUiJmSD1jNp+KMI283TbI2l&#10;8SOf6FqlVmQIxxI1dCkNpZSx7shhXPiBOHuNDw5TlqGVJuCY4c7KQqmldNhzXuhwoK+O6p/q12mQ&#10;52o3rioblD8UzdF+708Nea1fnqfPDxCJpvQI39t7o+FNFe9we5Of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DPlM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WINNEBAGO</w:t>
                          </w:r>
                        </w:p>
                      </w:txbxContent>
                    </v:textbox>
                  </v:rect>
                  <v:rect id="Rectangle 801" o:spid="_x0000_s1378" style="position:absolute;left:5460;top:8711;width:414;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Pw1L8A&#10;AADdAAAADwAAAGRycy9kb3ducmV2LnhtbERPy2oCMRTdF/yHcAV3NVGhyNQoIggqbhz7AZfJnQcm&#10;N0MSnenfNwuhy8N5b3ajs+JFIXaeNSzmCgRx5U3HjYaf+/FzDSImZIPWM2n4pQi77eRjg4XxA9/o&#10;VaZG5BCOBWpoU+oLKWPVksM49z1x5mofHKYMQyNNwCGHOyuXSn1Jhx3nhhZ7OrRUPcqn0yDv5XFY&#10;lzYof1nWV3s+3WryWs+m4/4bRKIx/Yvf7pPRsFKrvD+/yU9Ab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E/DUvwAAAN0AAAAPAAAAAAAAAAAAAAAAAJgCAABkcnMvZG93bnJl&#10;di54bWxQSwUGAAAAAAQABAD1AAAAhAMAAAAA&#10;" filled="f" stroked="f">
                    <v:textbox style="mso-fit-shape-to-text:t" inset="0,0,0,0">
                      <w:txbxContent>
                        <w:p w:rsidR="009745C4" w:rsidRDefault="009745C4" w:rsidP="007A4A7B">
                          <w:r>
                            <w:rPr>
                              <w:rFonts w:ascii="Arial" w:hAnsi="Arial" w:cs="Arial"/>
                              <w:color w:val="000000"/>
                              <w:sz w:val="8"/>
                              <w:szCs w:val="8"/>
                            </w:rPr>
                            <w:t>HAMILTON</w:t>
                          </w:r>
                        </w:p>
                      </w:txbxContent>
                    </v:textbox>
                  </v:rect>
                  <v:shape id="Freeform 802" o:spid="_x0000_s1379" style="position:absolute;left:5456;top:8708;width:456;height:91;visibility:visible;mso-wrap-style:square;v-text-anchor:top" coordsize="45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DDocMA&#10;AADdAAAADwAAAGRycy9kb3ducmV2LnhtbESPzWrDMBCE74W8g9hCb7WcmobgWjYlkFLf0iS9L9bG&#10;P7FWxlJt5+2rQiHHYWa+YbJiMb2YaHStZQXrKAZBXFndcq3gfNo/b0E4j6yxt0wKbuSgyFcPGaba&#10;zvxF09HXIkDYpaig8X5IpXRVQwZdZAfi4F3saNAHOdZSjzgHuOnlSxxvpMGWw0KDA+0aqq7HH6MA&#10;nd2X7WHuvrk02t/68tB9vCr19Li8v4HwtPh7+L/9qRUkcbKGvzfhCc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DDocMAAADdAAAADwAAAAAAAAAAAAAAAACYAgAAZHJzL2Rv&#10;d25yZXYueG1sUEsFBgAAAAAEAAQA9QAAAIgDAAAAAA==&#10;" path="m,76l,15,,13,,11,2,9,2,7,4,4,6,2r2,l10,r2,l14,,27,r2,l31,r2,2l35,r3,l40,,50,r2,l55,r2,2l59,2r2,2l63,7r,2l65,11r,2l65,15r,15l74,11r,-2l74,7,76,4,78,2r2,l82,r2,l86,r15,l103,r2,l107,2r2,l112,4r,3l114,4r2,-2l118,2,120,r2,l124,r23,l150,r2,l154,2r2,l158,r2,l162,r23,l188,r2,l192,2r2,l196,4r2,3l198,4r2,-2l202,2,204,r3,l209,r12,l223,r3,l228,2,230,r2,l234,r13,l249,r2,l253,2r2,l257,4r,3l259,4r2,-2l264,2,266,r2,l270,r61,l333,r2,l338,2r2,l342,4r,3l350,2,352,r2,l357,r2,l361,r12,4l376,7r2,l380,9r2,2l390,23r,3l390,15r,-2l390,11r2,-2l392,7r3,-3l397,2r2,l401,r2,l405,r13,l420,r2,l424,2r,-2l426,r2,l441,r2,l445,r2,2l449,2r3,2l454,7r,2l456,11r,2l456,15r,61l456,78r,2l454,83r,2l452,87r-3,2l447,89r-2,2l443,91r-2,l428,91r-2,l424,91r,-2l422,91r-2,l418,91r-13,l403,91r-2,l399,89r-2,l395,87r-3,-2l392,83r-2,-3l390,78r,-2l390,70r,2l388,74,378,85r-2,2l373,87r-2,2l369,89r-10,2l357,91r-3,l342,89r-2,l338,87r-3,l333,85r,-2l325,72r-2,l323,70r,6l323,78r,2l321,83r,2l319,87r-3,2l314,89r-2,2l310,91r-2,l295,91r-2,l291,91r-2,-2l287,89r-2,-2l283,85r,-2l283,85r-3,2l278,89r-2,l274,91r-2,l270,91r-36,l232,91r-2,l228,89r-2,2l223,91r-2,l209,91r-2,l204,91r-2,-2l200,89r-2,-2l198,85r-2,2l194,89r-2,l190,91r-2,l185,91r-12,l171,91r-2,l166,91r-23,l141,91r-2,l137,91r-13,l112,91r-3,l107,91r-2,-2l103,89r-2,-2l99,85r,-2l97,80,93,70,90,80r-2,3l88,85r-2,2l84,89r-2,l80,91r-2,l76,91r-13,l61,91r-2,l57,89r-2,2l52,91r-2,l40,91r-2,l35,91,33,89r-2,2l29,91r-2,l14,91r-2,l10,91,8,89r-2,l4,87,2,85r,-2l,80,,78,,76xm261,49r9,l272,49r2,l276,51r2,l280,53r,-11l270,42r-2,l266,42r-2,-2l261,40r,9xe" stroked="f">
                    <v:path arrowok="t" o:connecttype="custom" o:connectlocs="2,9;10,0;31,0;50,0;61,4;65,15;76,4;86,0;109,2;118,2;150,0;160,0;192,2;200,2;221,0;232,0;253,2;261,2;331,0;342,4;357,0;378,7;390,15;395,4;405,0;424,0;445,0;454,9;456,78;449,89;428,91;420,91;399,89;390,80;388,74;369,89;340,89;325,72;323,80;314,89;293,91;283,85;276,89;232,91;221,91;200,89;192,89;171,91;139,91;107,91;99,83;88,85;78,91;57,89;38,91;27,91;6,89;0,78;274,49;270,42;261,49" o:connectangles="0,0,0,0,0,0,0,0,0,0,0,0,0,0,0,0,0,0,0,0,0,0,0,0,0,0,0,0,0,0,0,0,0,0,0,0,0,0,0,0,0,0,0,0,0,0,0,0,0,0,0,0,0,0,0,0,0,0,0,0,0"/>
                    <o:lock v:ext="edit" verticies="t"/>
                  </v:shape>
                  <v:rect id="Rectangle 803" o:spid="_x0000_s1380" style="position:absolute;left:5460;top:8711;width:414;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3LOMMA&#10;AADdAAAADwAAAGRycy9kb3ducmV2LnhtbESP3WoCMRSE74W+QziF3mnSFUS2RikFQYs3rj7AYXP2&#10;hyYnS5K669s3BcHLYWa+YTa7yVlxoxB7zxreFwoEce1Nz62G62U/X4OICdmg9Uwa7hRht32ZbbA0&#10;fuQz3arUigzhWKKGLqWhlDLWHTmMCz8QZ6/xwWHKMrTSBBwz3FlZKLWSDnvOCx0O9NVR/VP9Og3y&#10;Uu3HdWWD8t9Fc7LHw7khr/Xb6/T5ASLRlJ7hR/tgNCzVsoD/N/kJy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3LOM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HAMILTON</w:t>
                          </w:r>
                        </w:p>
                      </w:txbxContent>
                    </v:textbox>
                  </v:rect>
                  <v:rect id="Rectangle 804" o:spid="_x0000_s1381" style="position:absolute;left:3696;top:3140;width:267;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Fuo8MA&#10;AADdAAAADwAAAGRycy9kb3ducmV2LnhtbESP3WoCMRSE7wt9h3AKvatJXRDZGkUEQaU3rj7AYXP2&#10;hyYnS5K669ubQsHLYWa+YVabyVlxoxB7zxo+ZwoEce1Nz62G62X/sQQRE7JB65k03CnCZv36ssLS&#10;+JHPdKtSKzKEY4kaupSGUspYd+QwzvxAnL3GB4cpy9BKE3DMcGflXKmFdNhzXuhwoF1H9U/16zTI&#10;S7Ufl5UNyp/mzbc9Hs4Nea3f36btF4hEU3qG/9sHo6FQRQF/b/ITk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Fuo8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STARK</w:t>
                          </w:r>
                        </w:p>
                      </w:txbxContent>
                    </v:textbox>
                  </v:rect>
                  <v:shape id="Freeform 805" o:spid="_x0000_s1382" style="position:absolute;left:3677;top:3141;width:334;height:91;visibility:visible;mso-wrap-style:square;v-text-anchor:top" coordsize="334,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IBMUA&#10;AADdAAAADwAAAGRycy9kb3ducmV2LnhtbESPUWvCMBSF3wX/Q7jC3mziKkM6owzdYMgYTvcDLs1d&#10;29nclCSr9d8vguDj4ZzzHc5yPdhW9ORD41jDLFMgiEtnGq40fB/fpgsQISIbbB2ThgsFWK/GoyUW&#10;xp35i/pDrESCcChQQx1jV0gZyposhsx1xMn7cd5iTNJX0ng8J7ht5aNST9Jiw2mhxo42NZWnw5/V&#10;4PsPuVnsf/PXizzuqtM2qM99qfXDZHh5BhFpiPfwrf1uNOQqn8P1TXoC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GsgExQAAAN0AAAAPAAAAAAAAAAAAAAAAAJgCAABkcnMv&#10;ZG93bnJldi54bWxQSwUGAAAAAAQABAD1AAAAigMAAAAA&#10;" path="m,51l,49,,47,2,45r,-2l,36,,34,,32,,30,,28,2,26,7,17r,-2l9,13r2,-2l19,5r2,l23,3r3,l42,r3,l47,,64,3r2,l68,5r,-2l70,3,72,r2,l76,r61,l140,r2,l144,3r2,l148,5r2,-2l152,3,154,r2,l159,r14,l175,r3,l180,3r2,l184,5r2,2l186,5r2,-2l190,3,192,r3,l197,r25,l224,r2,l233,3r2,2l237,5r2,2l241,9r4,6l245,17r2,2l249,28r,2l249,32r,2l247,47r,2l245,51r2,4l256,70r,-55l256,13r,-2l258,9r,-2l260,5r2,-2l264,3,266,r2,l271,r12,l285,r2,l290,3r2,l294,5r2,2l298,5r2,-2l302,3,304,r2,l309,r10,l321,r2,l325,3r3,l330,5r2,2l332,9r2,2l334,13r,2l334,17r,2l332,22r,2l330,26,311,43r19,25l332,68r,2l334,72r,2l334,77r,2l334,81r-2,2l332,85r-2,2l328,89r-3,l323,91r-2,l319,91r-13,l304,91r-2,l300,89r-2,l296,87r-2,-2l294,87r-2,2l290,89r-3,2l285,91r-2,l271,91r-3,l266,91r-2,-2l262,89r-2,-2l258,85r,-2l258,81r-2,2l256,85r-2,2l252,89r-3,l247,91r-2,l243,91r-13,l228,91r-2,l224,89r-2,l220,87r-2,2l216,89r-2,2l211,91r-2,l197,91r-11,l184,91r-2,l180,89r-2,l175,87r-2,-2l173,83,167,68r-6,15l161,85r-2,2l156,89r-2,l152,91r-2,l148,91r-11,l135,91r-2,l131,89r-2,l127,87r-2,-2l125,83r,2l123,87r-2,2l118,89r-2,2l114,91r-2,l99,91r-2,l95,91,93,89r-2,l89,87,87,85r,-2l85,81r,-2l85,77r,-3l85,77r-2,2l80,81,70,87r-2,l66,89r-2,l49,91r-2,l45,91r-3,l26,87,23,85r-2,l21,83,11,74r-2,l7,72r,-2l4,68,,55,,53,,51xm127,62r8,-21l127,41r,21xe" stroked="f">
                    <v:path arrowok="t" o:connecttype="custom" o:connectlocs="2,45;0,32;7,17;19,5;42,0;66,3;72,0;140,0;148,5;156,0;178,0;186,7;192,0;224,0;237,5;245,17;249,32;245,51;256,13;260,5;268,0;287,0;296,7;304,0;321,0;330,5;334,13;332,22;330,68;334,74;332,83;325,89;306,91;298,89;292,89;283,91;264,89;258,83;254,87;245,91;226,91;218,89;209,91;182,91;173,85;161,85;152,91;135,91;127,87;123,87;114,91;95,91;87,85;85,77;80,81;64,89;42,91;21,83;7,70;0,51;127,62" o:connectangles="0,0,0,0,0,0,0,0,0,0,0,0,0,0,0,0,0,0,0,0,0,0,0,0,0,0,0,0,0,0,0,0,0,0,0,0,0,0,0,0,0,0,0,0,0,0,0,0,0,0,0,0,0,0,0,0,0,0,0,0,0"/>
                    <o:lock v:ext="edit" verticies="t"/>
                  </v:shape>
                  <v:rect id="Rectangle 806" o:spid="_x0000_s1383" style="position:absolute;left:3696;top:3140;width:267;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RTTMQA&#10;AADdAAAADwAAAGRycy9kb3ducmV2LnhtbESPzWrDMBCE74W+g9hCbo3UhJbgRDalEEhCL3HyAIu1&#10;/qHSykhq7L59VCj0OMzMN8yump0VNwpx8KzhZalAEDfeDNxpuF72zxsQMSEbtJ5Jww9FqMrHhx0W&#10;xk98pludOpEhHAvU0Kc0FlLGpieHcelH4uy1PjhMWYZOmoBThjsrV0q9SYcD54UeR/roqfmqv50G&#10;ean306a2QfnTqv20x8O5Ja/14ml+34JINKf/8F/7YDSs1foVft/kJy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kU0zEAAAA3QAAAA8AAAAAAAAAAAAAAAAAmAIAAGRycy9k&#10;b3ducmV2LnhtbFBLBQYAAAAABAAEAPUAAACJAwAAAAA=&#10;" filled="f" stroked="f">
                    <v:textbox style="mso-fit-shape-to-text:t" inset="0,0,0,0">
                      <w:txbxContent>
                        <w:p w:rsidR="009745C4" w:rsidRDefault="009745C4" w:rsidP="007A4A7B">
                          <w:r>
                            <w:rPr>
                              <w:rFonts w:ascii="Arial" w:hAnsi="Arial" w:cs="Arial"/>
                              <w:color w:val="000000"/>
                              <w:sz w:val="8"/>
                              <w:szCs w:val="8"/>
                            </w:rPr>
                            <w:t>STARK</w:t>
                          </w:r>
                        </w:p>
                      </w:txbxContent>
                    </v:textbox>
                  </v:rect>
                  <v:rect id="Rectangle 807" o:spid="_x0000_s1384" style="position:absolute;left:3757;top:807;width:55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bNO8IA&#10;AADdAAAADwAAAGRycy9kb3ducmV2LnhtbESP3WoCMRSE74W+QzgF7zSpgshqlFIQrHjj6gMcNmd/&#10;aHKyJKm7vr0RCr0cZuYbZrsfnRV3CrHzrOFjrkAQV9503Gi4XQ+zNYiYkA1az6ThQRH2u7fJFgvj&#10;B77QvUyNyBCOBWpoU+oLKWPVksM49z1x9mofHKYsQyNNwCHDnZULpVbSYcd5ocWevlqqfspfp0Fe&#10;y8OwLm1Q/rSoz/b7eKnJaz19Hz83IBKN6T/81z4aDUu1XMHrTX4Ccvc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ts07wgAAAN0AAAAPAAAAAAAAAAAAAAAAAJgCAABkcnMvZG93&#10;bnJldi54bWxQSwUGAAAAAAQABAD1AAAAhwMAAAAA&#10;" filled="f" stroked="f">
                    <v:textbox style="mso-fit-shape-to-text:t" inset="0,0,0,0">
                      <w:txbxContent>
                        <w:p w:rsidR="009745C4" w:rsidRDefault="009745C4" w:rsidP="007A4A7B">
                          <w:r>
                            <w:rPr>
                              <w:rFonts w:ascii="Arial" w:hAnsi="Arial" w:cs="Arial"/>
                              <w:color w:val="000000"/>
                              <w:sz w:val="8"/>
                              <w:szCs w:val="8"/>
                            </w:rPr>
                            <w:t>STEPHENSON</w:t>
                          </w:r>
                        </w:p>
                      </w:txbxContent>
                    </v:textbox>
                  </v:rect>
                  <v:shape id="Freeform 808" o:spid="_x0000_s1385" style="position:absolute;left:3738;top:801;width:626;height:91;visibility:visible;mso-wrap-style:square;v-text-anchor:top" coordsize="62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AMv8cA&#10;AADdAAAADwAAAGRycy9kb3ducmV2LnhtbESPS4vCQBCE74L/YWhhbzrxQVyio4gi7EEUH3vYW2+m&#10;TYKZnpiZ1ey/dwTBY1FVX1HTeWNKcaPaFZYV9HsRCOLU6oIzBafjuvsJwnlkjaVlUvBPDuazdmuK&#10;ibZ33tPt4DMRIOwSVJB7XyVSujQng65nK+LgnW1t0AdZZ1LXeA9wU8pBFMXSYMFhIceKljmll8Of&#10;UTDabnfN0hVnO7p+r36zTbxJf2KlPjrNYgLCU+Pf4Vf7SysYRsMxPN+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gDL/HAAAA3QAAAA8AAAAAAAAAAAAAAAAAmAIAAGRy&#10;cy9kb3ducmV2LnhtbFBLBQYAAAAABAAEAPUAAACMAwAAAAA=&#10;" path="m,52l,50,,48,3,46r,-2l,36,,33,,31,,29,,27,3,25r,-2l7,17,9,14r2,-2l19,6r3,l24,4,38,r3,l43,r2,l47,,64,4r2,2l66,4,68,2r2,l72,r2,l76,r60,l138,r2,l142,2,144,r2,l148,r68,l218,r2,l226,2r3,2l231,4r6,4l239,10r4,4l243,12r,-2l245,8r,-2l248,4r2,-2l252,2,254,r2,l258,r13,l273,r2,l277,2,279,r2,l283,r11,l296,r2,l300,2r2,l305,4r2,2l307,8r,-2l309,4r2,-2l313,2,315,r2,l319,r49,l370,r2,l374,2,376,r3,l381,r12,l395,r3,l400,2r,-2l402,r2,l417,r2,l421,r2,2l425,2r2,2l429,6r,2l433,6r3,l438,4,455,r2,l459,r2,l463,r17,4l482,6r2,l484,8r6,4l505,2r2,l509,r3,l514,r2,l518,r2,2l533,8r2,l537,10r,2l545,23r2,l547,25r3,2l554,42r,2l554,46r,2l554,50r-4,17l547,69r,3l545,72r-8,10l537,84r-2,2l533,86r-2,2l528,88r-12,3l514,91r-2,l499,88r-2,l495,86r-2,l490,84r-6,4l482,88r-2,3l478,91r-2,l461,91r-2,l442,88r-2,l438,86r-2,l436,84r-7,-2l429,84r-2,2l425,88r-2,l421,91r-2,l417,91r-13,l402,91r-2,l398,88r,3l395,91r-2,l381,91r-2,l376,91r-2,-3l372,91r-2,l368,91r-49,l317,91r-2,l313,88r-2,l309,86r-2,-2l307,82r,2l305,86r-3,2l300,88r-2,3l296,91r-2,l283,91r-2,l279,91r-2,-3l275,91r-2,l271,91r-13,l256,91r-2,l252,88r-2,l248,86r-3,-2l245,82r-2,-2l243,78r,-2l243,55r,2l241,59r-2,2l237,61r-11,4l224,67r,9l224,78r,2l222,82r,2l220,86r-2,2l216,88r-2,3l212,91r-2,l148,91r-2,l144,91r-2,-3l140,88r-2,-2l136,84r,-2l134,80r,-2l134,76r,-34l127,42r,34l127,78r,2l125,82r,2l123,86r-2,2l119,88r-2,3l114,91r-2,l100,91r-2,l95,91,93,88r-2,l89,86,87,84r,-2l85,80r,-2l85,76r,2l83,80r-2,2l70,88r-2,l66,91r-2,l62,91r-15,l45,91,28,88r-2,l24,86r-2,l22,84,11,76r-2,l7,74r,-2l5,69,,57,,55,,52xm560,76r,-62l560,12r,-2l562,8r,-2l564,4r2,-2l569,2,571,r2,l575,r13,l590,r2,l594,2,596,r2,l600,r11,l613,r2,l617,2r2,l621,4r3,2l624,8r2,2l626,12r,2l626,76r,2l626,80r-2,2l624,84r-3,2l619,88r-2,l615,91r-2,l611,91r-13,l596,91r-2,l594,88r-2,3l590,91r-2,l575,91r-2,l571,91r-2,-3l566,88r-2,-2l562,84r,-2l560,80r,-2l560,76xe" stroked="f">
                    <v:path arrowok="t" o:connecttype="custom" o:connectlocs="0,36;3,23;24,4;64,4;74,0;144,0;226,2;243,12;252,2;275,0;296,0;307,8;317,0;376,0;400,2;421,0;433,6;461,0;490,12;516,0;537,12;554,44;547,72;531,88;497,88;480,91;440,88;427,86;404,91;393,91;370,91;311,88;302,88;281,91;258,91;245,84;243,57;224,76;218,88;146,91;136,82;127,76;121,88;98,91;87,82;81,82;47,91;22,84;0,57;560,10;571,0;594,2;615,0;626,10;624,82;613,91;592,91;569,88;560,78" o:connectangles="0,0,0,0,0,0,0,0,0,0,0,0,0,0,0,0,0,0,0,0,0,0,0,0,0,0,0,0,0,0,0,0,0,0,0,0,0,0,0,0,0,0,0,0,0,0,0,0,0,0,0,0,0,0,0,0,0,0,0"/>
                    <o:lock v:ext="edit" verticies="t"/>
                  </v:shape>
                  <v:rect id="Rectangle 809" o:spid="_x0000_s1386" style="position:absolute;left:3757;top:807;width:55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X80r8A&#10;AADdAAAADwAAAGRycy9kb3ducmV2LnhtbERPy2oCMRTdF/yHcAV3NVGhyNQoIggqbhz7AZfJnQcm&#10;N0MSnenfNwuhy8N5b3ajs+JFIXaeNSzmCgRx5U3HjYaf+/FzDSImZIPWM2n4pQi77eRjg4XxA9/o&#10;VaZG5BCOBWpoU+oLKWPVksM49z1x5mofHKYMQyNNwCGHOyuXSn1Jhx3nhhZ7OrRUPcqn0yDv5XFY&#10;lzYof1nWV3s+3WryWs+m4/4bRKIx/Yvf7pPRsFKrPDe/yU9Ab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ZfzSvwAAAN0AAAAPAAAAAAAAAAAAAAAAAJgCAABkcnMvZG93bnJl&#10;di54bWxQSwUGAAAAAAQABAD1AAAAhAMAAAAA&#10;" filled="f" stroked="f">
                    <v:textbox style="mso-fit-shape-to-text:t" inset="0,0,0,0">
                      <w:txbxContent>
                        <w:p w:rsidR="009745C4" w:rsidRDefault="009745C4" w:rsidP="007A4A7B">
                          <w:r>
                            <w:rPr>
                              <w:rFonts w:ascii="Arial" w:hAnsi="Arial" w:cs="Arial"/>
                              <w:color w:val="000000"/>
                              <w:sz w:val="8"/>
                              <w:szCs w:val="8"/>
                            </w:rPr>
                            <w:t>STEPHENSON</w:t>
                          </w:r>
                        </w:p>
                      </w:txbxContent>
                    </v:textbox>
                  </v:rect>
                  <v:rect id="Rectangle 810" o:spid="_x0000_s1387" style="position:absolute;left:4087;top:8216;width:55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lZScMA&#10;AADdAAAADwAAAGRycy9kb3ducmV2LnhtbESP3WoCMRSE7wu+QzhC72qiQrGrUUQQtPTGtQ9w2Jz9&#10;weRkSaK7vn1TKPRymJlvmM1udFY8KMTOs4b5TIEgrrzpuNHwfT2+rUDEhGzQeiYNT4qw205eNlgY&#10;P/CFHmVqRIZwLFBDm1JfSBmrlhzGme+Js1f74DBlGRppAg4Z7qxcKPUuHXacF1rs6dBSdSvvToO8&#10;lsdhVdqg/Oei/rLn06Umr/XrdNyvQSQa03/4r30yGpZq+QG/b/IT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lZSc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WASHINGTON</w:t>
                          </w:r>
                        </w:p>
                      </w:txbxContent>
                    </v:textbox>
                  </v:rect>
                  <v:shape id="Freeform 811" o:spid="_x0000_s1388" style="position:absolute;left:4068;top:8222;width:625;height:89;visibility:visible;mso-wrap-style:square;v-text-anchor:top" coordsize="62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5sZMIA&#10;AADdAAAADwAAAGRycy9kb3ducmV2LnhtbERP3WrCMBS+F3yHcAbeaTodRapRRBjoJsO/Bzg0x6ba&#10;nHRN1Pbtl4uBlx/f/3zZ2ko8qPGlYwXvowQEce50yYWC8+lzOAXhA7LGyjEp6MjDctHvzTHT7skH&#10;ehxDIWII+wwVmBDqTEqfG7LoR64mjtzFNRZDhE0hdYPPGG4rOU6SVFosOTYYrGltKL8d71YBmnG3&#10;7a5p+v21+91Oprv7YU8/Sg3e2tUMRKA2vMT/7o1WMEk+4v74Jj4B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PmxkwgAAAN0AAAAPAAAAAAAAAAAAAAAAAJgCAABkcnMvZG93&#10;bnJldi54bWxQSwUGAAAAAAQABAD1AAAAhwMAAAAA&#10;" path="m,15l,13,,11,2,9,2,7,4,5,6,2r2,l10,r3,l15,,25,r2,l29,r3,2l34,2r2,3l38,2r2,l42,r2,l46,,65,r3,l70,r2,2l74,2r2,3l78,2r2,l82,r2,l87,,99,r2,l103,r3,2l108,2r2,3l110,7r2,-2l114,2r2,l118,r2,l122,r15,l139,r2,l144,2r2,l148,5r2,2l150,9r2,2l152,15r2,-2l156,11r9,-6l167,5r2,-3l171,2,186,r2,l190,r17,2l209,2r2,3l213,5r,2l220,9r,-2l222,5r2,-3l226,2,228,r2,l232,r13,l247,r2,l251,2,253,r2,l258,r12,l272,r3,l277,2r2,l281,5r,2l283,5r2,-3l287,2,289,r2,l294,r12,l308,r2,l313,2,315,r2,l319,r10,l332,r2,l336,2,338,r2,l342,r13,l357,r2,l361,2r2,l365,5r2,2l367,9r5,-4l374,2r2,l378,r2,l382,r30,l414,r2,l418,2r2,l422,5r5,4l427,7r2,-2l431,2r2,l435,r2,l439,r61,l503,r2,l507,2,509,r2,l513,r2,l517,r13,5l532,7r2,l536,9r,2l545,21r2,l547,24r2,2l553,40r,3l553,45r,2l553,49r-4,17l547,68r,2l545,70r-9,11l536,83r-2,2l532,85r-2,2l528,87r-13,2l513,89r-2,l498,87r-2,l494,85r-2,l490,83r-2,2l486,87r-2,l481,89r-2,l477,89r-12,l462,89r-2,l458,87r-2,l454,85r-2,-2l452,81r-2,-3l450,76r,-2l450,40r-7,l443,62r,2l443,66r-2,2l441,70r-2,2l437,74,420,87r-2,l416,89r-2,l412,89r-30,l380,89r-2,l376,87r-2,l372,85r-5,-4l367,83r-2,2l363,87r-2,l359,89r-2,l355,89r-13,l340,89r-2,l336,87r-2,2l332,89r-3,l319,89r-2,l315,89r-2,-2l310,89r-2,l306,89r-12,l291,89r-2,l287,87r-2,l283,85r-2,-2l281,85r-2,2l277,87r-2,2l272,89r-2,l258,89r-3,l253,89r-2,-2l249,89r-2,l245,89r-13,l230,89r-2,l226,87r-2,l222,85r-2,-2l215,87r-2,l211,89r-2,l207,89r-15,l190,89,173,87r-2,l169,85r-2,2l165,87r-2,2l160,89r-2,l148,89r-2,l144,89r-3,-2l139,87r-2,-2l135,83r,-2l133,78,131,68r-4,10l125,81r,2l122,85r-2,2l118,87r-2,2l114,89r-2,l99,89r-2,l95,89r-2,l91,89r-19,l70,89r-2,l65,87r-2,l61,85,59,83r,-2l57,78r,-6l55,78r-2,3l53,83r-2,2l49,87r-3,l44,89r-2,l40,89r-19,l19,89r-2,l15,87r-2,l10,85,8,83r,-2l6,78r,-2l,17,,15xm560,74r,-59l560,13r,-2l562,9r,-2l564,5r2,-3l568,2,570,r2,l574,r13,l589,r2,l593,2r,-2l596,r2,l610,r2,l615,r2,2l619,2r2,3l623,7r,2l625,11r,2l625,15r,59l625,76r,2l623,81r,2l621,85r-2,2l617,87r-2,2l612,89r-2,l598,89r-2,l593,89r,-2l591,89r-2,l587,89r-13,l572,89r-2,l568,87r-2,l564,85r-2,-2l562,81r-2,-3l560,76r,-2xe" stroked="f">
                    <v:path arrowok="t" o:connecttype="custom" o:connectlocs="6,2;29,0;44,0;76,5;101,0;114,2;141,0;152,15;186,0;213,7;230,0;255,0;281,5;294,0;319,0;342,0;367,7;382,0;427,9;439,0;513,0;536,11;553,45;536,81;513,89;488,85;462,89;450,78;443,66;416,89;374,87;359,89;334,89;310,89;285,87;272,89;247,89;222,85;192,89;163,89;139,87;125,81;112,89;70,89;57,78;46,87;15,87;0,17;562,7;587,0;610,0;623,9;623,81;610,89;587,89;562,83" o:connectangles="0,0,0,0,0,0,0,0,0,0,0,0,0,0,0,0,0,0,0,0,0,0,0,0,0,0,0,0,0,0,0,0,0,0,0,0,0,0,0,0,0,0,0,0,0,0,0,0,0,0,0,0,0,0,0,0"/>
                    <o:lock v:ext="edit" verticies="t"/>
                  </v:shape>
                  <v:rect id="Rectangle 812" o:spid="_x0000_s1389" style="position:absolute;left:4087;top:8216;width:55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kmMsQA&#10;AADdAAAADwAAAGRycy9kb3ducmV2LnhtbESPzWrDMBCE74W+g9hCb42UtJTgRjahEEhCL3H6AIu1&#10;/iHSykhq7Lx9VCj0OMzMN8ymmp0VVwpx8KxhuVAgiBtvBu40fJ93L2sQMSEbtJ5Jw40iVOXjwwYL&#10;4yc+0bVOncgQjgVq6FMaCylj05PDuPAjcfZaHxymLEMnTcApw52VK6XepcOB80KPI3321FzqH6dB&#10;nuvdtK5tUP64ar/sYX9qyWv9/DRvP0AkmtN/+K+9Nxpe1dsSft/kJy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ZJjLEAAAA3QAAAA8AAAAAAAAAAAAAAAAAmAIAAGRycy9k&#10;b3ducmV2LnhtbFBLBQYAAAAABAAEAPUAAACJAwAAAAA=&#10;" filled="f" stroked="f">
                    <v:textbox style="mso-fit-shape-to-text:t" inset="0,0,0,0">
                      <w:txbxContent>
                        <w:p w:rsidR="009745C4" w:rsidRDefault="009745C4" w:rsidP="007A4A7B">
                          <w:r>
                            <w:rPr>
                              <w:rFonts w:ascii="Arial" w:hAnsi="Arial" w:cs="Arial"/>
                              <w:color w:val="000000"/>
                              <w:sz w:val="8"/>
                              <w:szCs w:val="8"/>
                            </w:rPr>
                            <w:t>WASHINGTON</w:t>
                          </w:r>
                        </w:p>
                      </w:txbxContent>
                    </v:textbox>
                  </v:rect>
                  <v:rect id="Rectangle 813" o:spid="_x0000_s1390" style="position:absolute;left:5344;top:6900;width:47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u4RcMA&#10;AADdAAAADwAAAGRycy9kb3ducmV2LnhtbESP3WoCMRSE7wu+QzhC72riVkS2RpGCYIs3rj7AYXP2&#10;hyYnS5K627dvCgUvh5n5htnuJ2fFnULsPWtYLhQI4tqbnlsNt+vxZQMiJmSD1jNp+KEI+93saYul&#10;8SNf6F6lVmQIxxI1dCkNpZSx7shhXPiBOHuNDw5TlqGVJuCY4c7KQqm1dNhzXuhwoPeO6q/q22mQ&#10;1+o4bioblP8smrP9OF0a8lo/z6fDG4hEU3qE/9sno+FVrQr4e5Of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u4Rc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EFFINGHAM</w:t>
                          </w:r>
                        </w:p>
                      </w:txbxContent>
                    </v:textbox>
                  </v:rect>
                  <v:shape id="Freeform 814" o:spid="_x0000_s1391" style="position:absolute;left:5346;top:6893;width:517;height:91;visibility:visible;mso-wrap-style:square;v-text-anchor:top" coordsize="51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gQ/8YA&#10;AADdAAAADwAAAGRycy9kb3ducmV2LnhtbESPT2sCMRTE74V+h/CE3mpWLVa2RqlSi5eC/9DrY/O6&#10;Wdy8rJvorn56UxB6HGbmN8x42tpSXKj2hWMFvW4CgjhzuuBcwW67eB2B8AFZY+mYFFzJw3Ty/DTG&#10;VLuG13TZhFxECPsUFZgQqlRKnxmy6LuuIo7er6sthijrXOoamwi3pewnyVBaLDguGKxobig7bs5W&#10;wftpO2O53rfa5P675w7Nz9dtpdRLp/38ABGoDf/hR3upFQyStwH8vY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LgQ/8YAAADdAAAADwAAAAAAAAAAAAAAAACYAgAAZHJz&#10;L2Rvd25yZXYueG1sUEsFBgAAAAAEAAQA9QAAAIsDAAAAAA==&#10;" path="m137,91r-13,l122,91r-2,l118,89r-2,l114,87r-2,-2l112,83r-2,-2l110,79r,-2l110,15r,-2l110,11r2,-2l112,7r2,-2l116,3r2,l120,r2,l124,r26,l152,r2,l156,3r2,l160,5r2,2l162,5r3,-2l167,3,169,r2,l173,r13,l188,r2,l192,3,194,r2,l198,r13,l213,r2,l217,3r,-3l219,r3,l234,r2,l238,r3,3l243,3r2,2l247,7r,2l251,5r2,-2l255,3,257,r3,l262,r29,l293,r2,l298,3r2,l302,5r15,14l317,15r,-2l317,11r2,-2l319,7r2,-2l323,3r2,l327,r2,l331,r13,l346,r2,l350,3,352,r3,l357,r12,l371,r3,l376,3r2,l380,5r2,2l382,9r2,2l384,13r,2l384,24r6,-13l390,9r,-2l393,5r2,-2l397,3,399,r2,l403,r15,l420,r2,l424,3r2,l429,5r2,2l431,5r2,-2l435,3,437,r2,l441,r23,l467,r2,l471,3r2,l475,r2,l479,r23,l505,r2,l509,3r2,l513,5r2,2l515,9r2,2l517,13r,2l517,77r,2l517,81r-2,2l515,85r-2,2l511,89r-2,l507,91r-2,l502,91r-12,l488,91r-2,l483,91r-23,l458,91r-2,l454,91r-13,l429,91r-3,l424,91r-2,-2l420,89r-2,-2l416,85r,-2l414,81,410,68r-3,13l405,83r,2l403,87r-2,2l399,89r-2,2l395,91r-2,l380,91r-2,l376,91r,-2l374,91r-3,l369,91r-12,l355,91r-3,l350,89r-2,2l346,91r-2,l331,91r-2,l327,91r-2,-2l323,89r-2,-2l319,85r,-2l317,81r,-2l317,77r,-3l302,87r-2,2l298,89r-3,2l293,91r-2,l262,91r-2,l257,91r-2,-2l253,89r-2,-2l247,83r,2l245,87r-2,2l241,89r-3,2l236,91r-2,l222,91r-3,l217,91r-2,-2l215,91r-2,l211,91r-13,l196,91r-2,l192,89r-2,2l188,91r-2,l173,91r-2,l169,91r-2,-2l165,89r-3,-2l160,85r,-2l158,81r,-2l158,77r,-13l156,64r-2,2l152,66r,11l152,79r,2l150,83r,2l148,87r-3,2l143,89r-2,2l139,91r-2,xm,77l,15,,13,,11,2,9,2,7,4,5,6,3r2,l10,r2,l15,,88,r3,l93,r2,3l97,3r2,2l101,7r,2l103,11r,2l103,15r,13l103,30r,2l101,34r2,2l103,38r,3l103,51r,2l103,55r-2,2l101,60r-2,2l97,64r-2,l93,66r-2,l91,77r,2l91,81r-3,2l88,85r-2,2l84,89r-2,l80,91r-2,l76,91r-61,l12,91r-2,l8,89r-2,l4,87,2,85r,-2l,81,,79,,77xe" stroked="f">
                    <v:path arrowok="t" o:connecttype="custom" o:connectlocs="116,89;110,77;114,5;150,0;162,7;173,0;196,0;217,0;241,3;253,3;293,0;317,15;323,3;346,0;369,0;382,7;390,11;399,0;424,3;435,3;469,0;502,0;515,7;517,79;509,89;486,91;441,91;418,87;405,83;395,91;374,91;350,89;327,91;317,81;298,89;257,91;245,87;222,91;211,91;188,91;165,89;158,77;152,79;143,89;0,13;8,3;93,0;103,11;101,34;103,55;93,66;88,85;76,91;4,87" o:connectangles="0,0,0,0,0,0,0,0,0,0,0,0,0,0,0,0,0,0,0,0,0,0,0,0,0,0,0,0,0,0,0,0,0,0,0,0,0,0,0,0,0,0,0,0,0,0,0,0,0,0,0,0,0,0"/>
                    <o:lock v:ext="edit" verticies="t"/>
                  </v:shape>
                  <v:rect id="Rectangle 815" o:spid="_x0000_s1392" style="position:absolute;left:5344;top:6900;width:47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6FqsMA&#10;AADdAAAADwAAAGRycy9kb3ducmV2LnhtbESP3WoCMRSE7wu+QzhC72riD0W2RhFBUOmNax/gsDn7&#10;g8nJkqTu9u0bodDLYWa+YTa70VnxoBA7zxrmMwWCuPKm40bD1+34tgYRE7JB65k0/FCE3XbyssHC&#10;+IGv9ChTIzKEY4Ea2pT6QspYteQwznxPnL3aB4cpy9BIE3DIcGflQql36bDjvNBiT4eWqnv57TTI&#10;W3kc1qUNyl8W9ac9n641ea1fp+P+A0SiMf2H/9ono2GpVit4vslP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6Fqs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EFFINGHAM</w:t>
                          </w:r>
                        </w:p>
                      </w:txbxContent>
                    </v:textbox>
                  </v:rect>
                  <v:rect id="Rectangle 816" o:spid="_x0000_s1393" style="position:absolute;left:2456;top:4870;width:436;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IgMcMA&#10;AADdAAAADwAAAGRycy9kb3ducmV2LnhtbESP3WoCMRSE7wt9h3CE3tVEq0W2RikFwYo3rn2Aw+bs&#10;D01OliR117c3BcHLYWa+Ydbb0VlxoRA7zxpmUwWCuPKm40bDz3n3ugIRE7JB65k0XCnCdvP8tMbC&#10;+IFPdClTIzKEY4Ea2pT6QspYteQwTn1PnL3aB4cpy9BIE3DIcGflXKl36bDjvNBiT18tVb/ln9Mg&#10;z+VuWJU2KH+Y10f7vT/V5LV+mYyfHyASjekRvrf3RsObWizh/01+An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WIgMc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SCHUYLER</w:t>
                          </w:r>
                        </w:p>
                      </w:txbxContent>
                    </v:textbox>
                  </v:rect>
                  <v:shape id="Freeform 817" o:spid="_x0000_s1394" style="position:absolute;left:2446;top:4872;width:503;height:88;visibility:visible;mso-wrap-style:square;v-text-anchor:top" coordsize="50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8V8MUA&#10;AADdAAAADwAAAGRycy9kb3ducmV2LnhtbESPT2sCMRTE7wW/Q3hCbzVr/YOsRrFCi4di0er9sXlu&#10;FjcvSxJ166dvBMHjMDO/YWaL1tbiQj5UjhX0exkI4sLpiksF+9/PtwmIEJE11o5JwR8FWMw7LzPM&#10;tbvyli67WIoE4ZCjAhNjk0sZCkMWQ881xMk7Om8xJulLqT1eE9zW8j3LxtJixWnBYEMrQ8Vpd7YK&#10;bl/nYntw8edj+e33w41ZDUZtpdRrt11OQURq4zP8aK+1gkE2HMP9TXo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DxXwxQAAAN0AAAAPAAAAAAAAAAAAAAAAAJgCAABkcnMv&#10;ZG93bnJldi54bWxQSwUGAAAAAAQABAD1AAAAigMAAAAA&#10;" path="m135,74r,-60l135,12r,-2l137,8r,-2l139,4r2,-2l143,2,146,r2,l150,r10,l162,r3,l167,2,169,r2,l173,r13,l188,r2,l192,2r2,l196,4r2,2l198,8r,-2l200,4r3,-2l205,2,207,r2,l211,r11,l224,r2,l228,2,230,r2,l234,r13,l249,r2,l253,2,255,r3,l260,r10,l272,r2,l277,2r2,l281,4r2,2l289,17,296,6r2,-2l300,2r2,l304,r2,l308,r11,l321,r2,l325,2,327,r2,l331,r13,l346,r2,l350,2r3,l355,4r2,2l357,8r2,2l359,12r,2l359,48r6,l365,14r,-2l365,10r2,-2l367,6r2,-2l372,2r2,l376,r2,l380,r49,l431,r2,l435,2,437,r2,l441,r23,l467,r2,l477,2r2,2l481,4r2,2l486,8r4,6l490,17r2,2l492,21r,2l492,31r,2l490,46r,2l492,52r8,13l500,67r3,2l503,72r,2l503,76r,2l500,80r,2l498,84r-2,2l494,86r-2,2l490,88r-2,l475,88r-2,l471,88r-2,-2l467,86r-3,-2l462,86r-2,l458,88r-2,l454,88r-13,l439,88r-2,l435,86r-2,2l431,88r-2,l380,88r-2,l376,88r,-2l374,88r-2,l369,88r-38,l329,88r-2,l325,86r-2,l321,84r-2,-2l319,80r-2,-2l317,76r,-2l317,44r-7,8l310,74r,2l310,78r-2,2l308,82r-2,2l304,86r-2,l300,88r-2,l296,88r-13,l281,88r-2,l277,86r-3,l272,84r-2,-2l270,80r-2,-2l268,76r,-2l268,52r-6,-8l262,48r,2l260,65r,2l258,69r,3l251,80r-2,2l247,84r-2,l243,86r-2,l230,88r-2,l226,88,215,86r-2,l211,84r-2,l207,82r-2,-2l200,74r,2l200,78r-2,2l198,82r-2,2l194,86r-2,l190,88r-2,l186,88r-13,l171,88r-2,l167,86r-2,2l162,88r-2,l150,88r-2,l146,88r-3,-2l141,86r-2,-2l137,82r,-2l135,78r,-2l135,74xm,50l,48,,46,2,44r,-2l4,42,2,40r,-2l,36,,33,,31,,29,,27,2,25,6,17r,-3l8,12r2,-2l21,4r2,l25,2r2,l42,r2,l46,,63,2r2,l67,4r3,l70,6,72,4,86,r3,l91,r2,l95,r2,2l112,8r2,l116,10r2,2l118,14r6,13l127,29r,2l127,33r,3l127,38r-3,2l124,42r-2,l124,44r,2l127,48r,2l127,52r,3l127,57r-3,2l116,76r,2l114,80r-2,2l110,82r-2,2l95,88r-2,l91,88r-2,l74,86r-2,l70,86r-3,2l65,88r-2,l46,88r-2,l27,86r-2,l23,84r-2,l21,82,10,74r-2,l6,72r,-3l4,67,,55,,52,,50xe" stroked="f">
                    <v:path arrowok="t" o:connecttype="custom" o:connectlocs="137,6;150,0;171,0;194,2;203,2;224,0;247,0;260,0;281,4;302,2;323,0;346,0;357,8;365,14;372,2;431,0;464,0;483,6;492,23;500,65;503,78;492,88;469,86;456,88;433,88;376,86;327,88;317,78;310,76;302,86;279,88;268,78;262,50;249,82;228,88;207,82;198,82;186,88;162,88;141,86;135,74;4,42;0,29;10,10;44,0;70,6;95,0;118,14;127,38;127,48;116,76;95,88;70,86;27,86;8,74;0,50" o:connectangles="0,0,0,0,0,0,0,0,0,0,0,0,0,0,0,0,0,0,0,0,0,0,0,0,0,0,0,0,0,0,0,0,0,0,0,0,0,0,0,0,0,0,0,0,0,0,0,0,0,0,0,0,0,0,0,0"/>
                    <o:lock v:ext="edit" verticies="t"/>
                  </v:shape>
                  <v:rect id="Rectangle 818" o:spid="_x0000_s1395" style="position:absolute;left:2456;top:4870;width:436;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wb3cMA&#10;AADdAAAADwAAAGRycy9kb3ducmV2LnhtbESP3WoCMRSE7wt9h3CE3tVEK1a2RikFwYo3rn2Aw+bs&#10;D01OliR117c3BcHLYWa+Ydbb0VlxoRA7zxpmUwWCuPKm40bDz3n3ugIRE7JB65k0XCnCdvP8tMbC&#10;+IFPdClTIzKEY4Ea2pT6QspYteQwTn1PnL3aB4cpy9BIE3DIcGflXKmldNhxXmixp6+Wqt/yz2mQ&#10;53I3rEoblD/M66P93p9q8lq/TMbPDxCJxvQI39t7o+FNLd7h/01+An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wb3c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SCHUYLER</w:t>
                          </w:r>
                        </w:p>
                      </w:txbxContent>
                    </v:textbox>
                  </v:rect>
                  <v:rect id="Rectangle 819" o:spid="_x0000_s1396" style="position:absolute;left:6047;top:1720;width:338;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OPr78A&#10;AADdAAAADwAAAGRycy9kb3ducmV2LnhtbERPy2oCMRTdF/yHcAV3NVFLkalRRBBUunHsB1wmdx6Y&#10;3AxJ6kz/3iyELg/nvdmNzooHhdh51rCYKxDElTcdNxp+bsf3NYiYkA1az6ThjyLstpO3DRbGD3yl&#10;R5kakUM4FqihTakvpIxVSw7j3PfEmat9cJgyDI00AYcc7qxcKvUpHXacG1rs6dBSdS9/nQZ5K4/D&#10;urRB+cuy/rbn07Umr/VsOu6/QCQa07/45T4ZDSv1kefmN/kJyO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7Y4+vvwAAAN0AAAAPAAAAAAAAAAAAAAAAAJgCAABkcnMvZG93bnJl&#10;di54bWxQSwUGAAAAAAQABAD1AAAAhAMAAAAA&#10;" filled="f" stroked="f">
                    <v:textbox style="mso-fit-shape-to-text:t" inset="0,0,0,0">
                      <w:txbxContent>
                        <w:p w:rsidR="009745C4" w:rsidRDefault="009745C4" w:rsidP="007A4A7B">
                          <w:r>
                            <w:rPr>
                              <w:rFonts w:ascii="Arial" w:hAnsi="Arial" w:cs="Arial"/>
                              <w:color w:val="000000"/>
                              <w:sz w:val="8"/>
                              <w:szCs w:val="8"/>
                            </w:rPr>
                            <w:t>DUPAGE</w:t>
                          </w:r>
                        </w:p>
                      </w:txbxContent>
                    </v:textbox>
                  </v:rect>
                  <v:shape id="Freeform 820" o:spid="_x0000_s1397" style="position:absolute;left:6041;top:1715;width:395;height:91;visibility:visible;mso-wrap-style:square;v-text-anchor:top" coordsize="39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FReccA&#10;AADdAAAADwAAAGRycy9kb3ducmV2LnhtbESPQWvCQBSE7wX/w/IEb3VTFdHUVURQRAqlKoi3Z/Y1&#10;G5p9G7ObmP77bqHQ4zAz3zCLVWdL0VLtC8cKXoYJCOLM6YJzBefT9nkGwgdkjaVjUvBNHlbL3tMC&#10;U+0e/EHtMeQiQtinqMCEUKVS+syQRT90FXH0Pl1tMURZ51LX+IhwW8pRkkylxYLjgsGKNoayr2Nj&#10;Fayb/eR2uGen3c1dzCx/k9Py+q7UoN+tX0EE6sJ/+K+91wrGyWQOv2/i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BUXnHAAAA3QAAAA8AAAAAAAAAAAAAAAAAmAIAAGRy&#10;cy9kb3ducmV2LnhtbFBLBQYAAAAABAAEAPUAAACMAwAAAAA=&#10;" path="m74,66r,-51l74,13r,-2l76,9r,-2l78,5,80,3r2,l84,r2,l88,,99,r2,l103,r2,3l107,r2,l112,r12,l126,r2,l131,3r2,l135,5r2,2l137,5r2,-2l141,3,143,r2,l147,r26,l175,r2,l179,3r2,l188,7r2,2l192,11r2,4l196,11r,-2l196,7r2,-2l200,3r2,l205,r2,l209,r12,l224,r2,l228,3r2,l232,5r2,2l234,9r,2l238,17,249,5r2,-2l253,3,255,r2,l259,r32,l293,r2,l297,3r3,l302,5r14,14l316,15r,-2l316,11r3,-2l319,7r2,-2l323,3r2,l327,r2,l331,r49,l382,r2,l386,3r2,l390,5r2,2l392,9r3,2l395,13r,2l395,28r,2l395,32r-3,l395,34r,2l395,38r,13l395,53r,2l392,57r3,3l395,62r,2l395,76r,3l395,81r-3,2l392,85r-2,2l388,89r-2,l384,91r-2,l380,91r-49,l329,91r-2,l325,89r-2,l321,87r-2,-2l319,83r-3,-2l316,79r,-3l316,72,302,87r-2,2l297,89r-2,2l293,91r-2,l259,91r-2,l255,91r-2,-2l251,89r-2,2l247,91r-2,l234,91r-2,l230,91r-2,-2l226,89r-2,-2l221,85r,-2l219,81,217,68r-4,13l211,83r,2l209,87r-2,2l205,89r-3,2l200,91r-2,l186,91r-3,l181,91r-2,-2l177,89r-2,-2l173,85r,-2l173,85r-2,2l169,89r-3,l164,91r-2,l160,91r-13,l145,91r-2,l141,89r-2,l137,87r-2,-2l135,83r-2,-2l133,79r,-3l128,83r-2,2l124,87r-2,l120,89r-2,l107,91r-2,l103,91,93,89r-3,l88,87r-2,l84,85,82,83,76,74r,-2l74,70r,-2l74,66xm,76l,15,,13,,11,2,9,2,7,4,5,6,3r2,l10,r2,l14,,36,r2,l40,r2,3l44,3r2,2l61,19r2,3l63,24r2,2l65,28r,2l65,62r,2l65,66r-2,2l63,70r-2,2l46,87r-2,2l42,89r-2,2l38,91r-2,l14,91r-2,l10,91,8,89r-2,l4,87,2,85r,-2l,81,,79,,76xe" stroked="f">
                    <v:path arrowok="t" o:connecttype="custom" o:connectlocs="76,9;84,0;103,0;124,0;135,5;143,0;177,0;192,11;198,5;209,0;230,3;238,17;257,0;297,3;316,13;323,3;380,0;390,5;395,15;395,34;395,55;395,76;390,87;380,91;323,89;316,79;297,89;257,91;247,91;228,89;219,81;209,87;198,91;177,89;171,87;160,91;139,89;133,79;122,87;103,91;84,85;74,68;0,11;8,3;38,0;61,19;65,30;63,70;40,91;10,91;2,83" o:connectangles="0,0,0,0,0,0,0,0,0,0,0,0,0,0,0,0,0,0,0,0,0,0,0,0,0,0,0,0,0,0,0,0,0,0,0,0,0,0,0,0,0,0,0,0,0,0,0,0,0,0,0"/>
                    <o:lock v:ext="edit" verticies="t"/>
                  </v:shape>
                  <v:rect id="Rectangle 821" o:spid="_x0000_s1398" style="position:absolute;left:6047;top:1720;width:338;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wVdL8A&#10;AADdAAAADwAAAGRycy9kb3ducmV2LnhtbERPy2oCMRTdF/yHcAV3NVFpkalRRBBUunHsB1wmdx6Y&#10;3AxJ6kz/3iyELg/nvdmNzooHhdh51rCYKxDElTcdNxp+bsf3NYiYkA1az6ThjyLstpO3DRbGD3yl&#10;R5kakUM4FqihTakvpIxVSw7j3PfEmat9cJgyDI00AYcc7qxcKvUpHXacG1rs6dBSdS9/nQZ5K4/D&#10;urRB+cuy/rbn07Umr/VsOu6/QCQa07/45T4ZDSv1kffnN/kJyO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zBV0vwAAAN0AAAAPAAAAAAAAAAAAAAAAAJgCAABkcnMvZG93bnJl&#10;di54bWxQSwUGAAAAAAQABAD1AAAAhAMAAAAA&#10;" filled="f" stroked="f">
                    <v:textbox style="mso-fit-shape-to-text:t" inset="0,0,0,0">
                      <w:txbxContent>
                        <w:p w:rsidR="009745C4" w:rsidRDefault="009745C4" w:rsidP="007A4A7B">
                          <w:r>
                            <w:rPr>
                              <w:rFonts w:ascii="Arial" w:hAnsi="Arial" w:cs="Arial"/>
                              <w:color w:val="000000"/>
                              <w:sz w:val="8"/>
                              <w:szCs w:val="8"/>
                            </w:rPr>
                            <w:t>DUPAGE</w:t>
                          </w:r>
                        </w:p>
                      </w:txbxContent>
                    </v:textbox>
                  </v:rect>
                  <v:rect id="Rectangle 822" o:spid="_x0000_s1399" style="position:absolute;left:2332;top:5204;width:307;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Cw78QA&#10;AADdAAAADwAAAGRycy9kb3ducmV2LnhtbESPzWrDMBCE74W+g9hCb42UlJbgRjahEEhCL3H6AIu1&#10;/iHSykhq7Lx9VCj0OMzMN8ymmp0VVwpx8KxhuVAgiBtvBu40fJ93L2sQMSEbtJ5Jw40iVOXjwwYL&#10;4yc+0bVOncgQjgVq6FMaCylj05PDuPAjcfZaHxymLEMnTcApw52VK6XepcOB80KPI3321FzqH6dB&#10;nuvdtK5tUP64ar/sYX9qyWv9/DRvP0AkmtN/+K+9Nxpe1dsSft/kJy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sO/EAAAA3QAAAA8AAAAAAAAAAAAAAAAAmAIAAGRycy9k&#10;b3ducmV2LnhtbFBLBQYAAAAABAAEAPUAAACJAwAAAAA=&#10;" filled="f" stroked="f">
                    <v:textbox style="mso-fit-shape-to-text:t" inset="0,0,0,0">
                      <w:txbxContent>
                        <w:p w:rsidR="009745C4" w:rsidRDefault="009745C4" w:rsidP="007A4A7B">
                          <w:r>
                            <w:rPr>
                              <w:rFonts w:ascii="Arial" w:hAnsi="Arial" w:cs="Arial"/>
                              <w:color w:val="000000"/>
                              <w:sz w:val="8"/>
                              <w:szCs w:val="8"/>
                            </w:rPr>
                            <w:t>BROWN</w:t>
                          </w:r>
                        </w:p>
                      </w:txbxContent>
                    </v:textbox>
                  </v:rect>
                  <v:shape id="Freeform 823" o:spid="_x0000_s1400" style="position:absolute;left:2325;top:5199;width:347;height:91;visibility:visible;mso-wrap-style:square;v-text-anchor:top" coordsize="34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TtGMcA&#10;AADdAAAADwAAAGRycy9kb3ducmV2LnhtbESPQWvCQBSE7wX/w/IEL1I3Wixp6iqNKBS0Qq3t+ZF9&#10;TUKzb0N2TeK/dwWhx2FmvmEWq95UoqXGlZYVTCcRCOLM6pJzBaev7WMMwnlkjZVlUnAhB6vl4GGB&#10;ibYdf1J79LkIEHYJKii8rxMpXVaQQTexNXHwfm1j0AfZ5FI32AW4qeQsip6lwZLDQoE1rQvK/o5n&#10;o+Agf75jnb7E6cdhPd35/Wmc7jZKjYb92ysIT73/D9/b71rBUzSfwe1NeAJye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k7RjHAAAA3QAAAA8AAAAAAAAAAAAAAAAAmAIAAGRy&#10;cy9kb3ducmV2LnhtbFBLBQYAAAAABAAEAPUAAACMAwAAAAA=&#10;" path="m,76l,15,,13,,11,3,9,3,6,5,4,7,2r2,l11,r2,l15,,34,r2,l38,r9,2l49,4r2,l53,6r7,7l60,11,62,9r,-3l64,4,66,2r2,l70,r2,l74,r26,l102,r2,l110,2r2,2l114,4r3,2l119,9r,2l121,15r2,-2l140,2r2,l144,r2,l148,r2,l153,r2,2l167,9r2,l172,11r,2l180,23r2,l182,25r2,3l182,17r,-2l182,13r,-2l184,9r,-3l186,4r2,-2l191,2,193,r2,l197,r13,l212,r2,l216,2r2,l220,4r2,-2l224,2,226,r3,l231,r19,l252,r2,l256,2r2,l260,4r2,-2l264,2,267,r2,l271,r10,l283,r3,l288,2,290,r2,l294,r13,l309,r2,l313,2,315,r2,l319,r13,l334,r2,l338,2r2,l343,4r2,2l345,9r2,2l347,13r,2l347,76r,2l347,80r-2,3l345,85r-2,2l340,89r-2,l336,91r-2,l332,91r-15,l315,91r-2,l313,89r-2,2l309,91r-2,l294,91r-2,l290,91r-2,-2l286,89r,-2l283,89r-2,l279,91r-2,l275,91r-19,l254,91r-2,l250,89r-2,l245,87r-2,-2l243,83r-2,-3l239,74r,6l237,83r,2l235,87r-2,2l231,89r-2,2l226,91r-2,l203,91r-2,l199,91r-2,-2l195,89r-2,-2l191,85r,-2l188,80r,-2l186,55r-2,13l182,70r,2l180,72r-8,11l172,85r-3,2l167,87r-2,2l163,89r-13,2l148,91r-2,l133,89r-2,l129,87r,2l127,89r-2,2l123,91r-2,l108,91r-2,l104,91r-2,-2l100,89,98,87r-3,2l93,89r-2,2l89,91r-2,l74,91r-2,l70,91,68,89r-2,l64,87,62,85r,-2l60,80r,-2l60,76r-3,4l55,83r-4,4l49,89r-2,l45,91r-2,l41,91r-26,l13,91r-2,l9,89r-2,l5,87,3,85r,-2l,80,,78,,76xe" stroked="f">
                    <v:path arrowok="t" o:connecttype="custom" o:connectlocs="0,11;7,2;15,0;47,2;60,13;64,4;72,0;104,0;117,6;123,13;146,0;155,2;172,13;184,28;182,11;188,2;197,0;216,2;224,2;250,0;258,2;267,0;283,0;292,0;311,0;319,0;338,2;345,9;347,76;345,85;336,91;315,91;309,91;290,91;283,89;275,91;250,89;243,83;237,83;231,89;203,91;195,89;188,80;182,70;172,85;163,89;133,89;127,89;108,91;100,89;91,91;72,91;64,87;60,78;51,87;43,91;11,91;3,85;0,76" o:connectangles="0,0,0,0,0,0,0,0,0,0,0,0,0,0,0,0,0,0,0,0,0,0,0,0,0,0,0,0,0,0,0,0,0,0,0,0,0,0,0,0,0,0,0,0,0,0,0,0,0,0,0,0,0,0,0,0,0,0,0"/>
                  </v:shape>
                  <v:rect id="Rectangle 824" o:spid="_x0000_s1401" style="position:absolute;left:2332;top:5204;width:307;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6LA8QA&#10;AADdAAAADwAAAGRycy9kb3ducmV2LnhtbESPzWrDMBCE74W+g9hCbo3UhJbgRDalEEhCL3HyAIu1&#10;/qHSykhq7L59VCj0OMzMN8yump0VNwpx8KzhZalAEDfeDNxpuF72zxsQMSEbtJ5Jww9FqMrHhx0W&#10;xk98pludOpEhHAvU0Kc0FlLGpieHcelH4uy1PjhMWYZOmoBThjsrV0q9SYcD54UeR/roqfmqv50G&#10;ean306a2QfnTqv20x8O5Ja/14ml+34JINKf/8F/7YDSs1esaft/kJy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eiwPEAAAA3QAAAA8AAAAAAAAAAAAAAAAAmAIAAGRycy9k&#10;b3ducmV2LnhtbFBLBQYAAAAABAAEAPUAAACJAwAAAAA=&#10;" filled="f" stroked="f">
                    <v:textbox style="mso-fit-shape-to-text:t" inset="0,0,0,0">
                      <w:txbxContent>
                        <w:p w:rsidR="009745C4" w:rsidRDefault="009745C4" w:rsidP="007A4A7B">
                          <w:r>
                            <w:rPr>
                              <w:rFonts w:ascii="Arial" w:hAnsi="Arial" w:cs="Arial"/>
                              <w:color w:val="000000"/>
                              <w:sz w:val="8"/>
                              <w:szCs w:val="8"/>
                            </w:rPr>
                            <w:t>BROWN</w:t>
                          </w:r>
                        </w:p>
                      </w:txbxContent>
                    </v:textbox>
                  </v:rect>
                  <v:rect id="Rectangle 825" o:spid="_x0000_s1402" style="position:absolute;left:5054;top:858;width:289;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Td8MA&#10;AADdAAAADwAAAGRycy9kb3ducmV2LnhtbESP3WoCMRSE7wt9h3CE3tVEq0W2RikFwYo3rn2Aw+bs&#10;D01OliR117c3BcHLYWa+Ydbb0VlxoRA7zxpmUwWCuPKm40bDz3n3ugIRE7JB65k0XCnCdvP8tMbC&#10;+IFPdClTIzKEY4Ea2pT6QspYteQwTn1PnL3aB4cpy9BIE3DIcGflXKl36bDjvNBiT18tVb/ln9Mg&#10;z+VuWJU2KH+Y10f7vT/V5LV+mYyfHyASjekRvrf3RsObWi7g/01+An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Td8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BOONE</w:t>
                          </w:r>
                        </w:p>
                      </w:txbxContent>
                    </v:textbox>
                  </v:rect>
                  <v:shape id="Freeform 826" o:spid="_x0000_s1403" style="position:absolute;left:5054;top:862;width:334;height:91;visibility:visible;mso-wrap-style:square;v-text-anchor:top" coordsize="334,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mIP8UA&#10;AADdAAAADwAAAGRycy9kb3ducmV2LnhtbESPUWvCMBSF3wX/Q7jC3jSZ4pCuqQzdYAwZTvcDLs21&#10;rTY3Jclq/fdmMNjj4ZzzHU6+HmwrevKhcazhcaZAEJfONFxp+D6+TVcgQkQ22DomDTcKsC7Goxwz&#10;4678Rf0hViJBOGSooY6xy6QMZU0Ww8x1xMk7OW8xJukraTxeE9y2cq7Uk7TYcFqosaNNTeXl8GM1&#10;+H4nN6v9efF6k8eP6rIN6nNfav0wGV6eQUQa4n/4r/1uNCzUcgm/b9ITk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iYg/xQAAAN0AAAAPAAAAAAAAAAAAAAAAAJgCAABkcnMv&#10;ZG93bnJldi54bWxQSwUGAAAAAAQABAD1AAAAigMAAAAA&#10;" path="m,76l,15,,13,,11,2,8,2,6,5,4,7,2r2,l11,r2,l15,,34,r2,l38,r9,2l49,4r2,l53,6r6,7l59,15r3,-2l78,2r3,l83,r2,l87,r2,l91,r15,4l108,6r2,l112,8r2,3l114,13r5,6l119,17r2,-2l123,13,140,2r2,l144,r2,l148,r2,l152,r13,4l167,6r2,l171,8r2,3l182,23r,2l184,27r4,15l188,44r,2l188,49r,2l184,68r-2,2l182,72r-2,l171,82r,2l169,87r-2,l165,89r-2,l150,91r-2,l146,91,133,89r-2,l129,87r-2,l125,84r,-2l116,74r-6,8l110,84r-2,3l106,87r-2,2l102,89,89,91r-2,l85,91,72,89r-2,l68,87r-2,l64,84r,-2l59,78r,2l57,82r-2,2l49,89r-2,l45,91r-2,l40,91r-25,l13,91r-2,l9,89r-2,l5,87,2,84r,-2l,80,,78,,76xm195,76r,-61l195,13r,-2l197,8r,-2l199,4r2,-2l203,2,205,r2,l209,r13,l224,r2,l228,2,231,r2,l235,r10,l247,r3,l252,2r2,l256,4r2,2l258,8r,-2l260,4r2,-2l264,2,266,r3,l271,r48,l321,r2,l326,2r2,l330,4r2,2l332,8r2,3l334,13r,2l334,27r,3l334,32r-2,2l334,36r,2l334,40r,13l334,55r,2l332,57r2,2l334,61r,2l334,76r,2l334,80r-2,2l332,84r-2,3l328,89r-2,l323,91r-2,l319,91r-48,l269,91r-3,l264,89r-2,l260,87r-2,-3l258,82r,2l256,87r-2,2l252,89r-2,2l247,91r-2,l233,91r-2,l228,91r-2,-2l226,91r-2,l222,91r-13,l207,91r-2,l203,89r-2,l199,87r-2,-3l197,82r-2,-2l195,78r,-2xe" stroked="f">
                    <v:path arrowok="t" o:connecttype="custom" o:connectlocs="2,8;7,2;13,0;38,0;51,4;62,13;85,0;106,4;112,8;119,19;123,13;146,0;165,4;171,8;182,25;188,46;184,68;171,82;167,87;148,91;129,87;125,82;106,87;89,91;70,89;64,84;57,82;47,89;15,91;7,89;2,82;195,76;197,8;201,2;209,0;228,2;235,0;252,2;258,6;262,2;271,0;326,2;332,6;334,13;334,32;334,40;332,57;334,76;332,84;326,89;271,91;264,89;258,82;252,89;245,91;226,91;207,91;201,89;197,82" o:connectangles="0,0,0,0,0,0,0,0,0,0,0,0,0,0,0,0,0,0,0,0,0,0,0,0,0,0,0,0,0,0,0,0,0,0,0,0,0,0,0,0,0,0,0,0,0,0,0,0,0,0,0,0,0,0,0,0,0,0,0"/>
                    <o:lock v:ext="edit" verticies="t"/>
                  </v:shape>
                  <v:rect id="Rectangle 827" o:spid="_x0000_s1404" style="position:absolute;left:5054;top:858;width:289;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kom8MA&#10;AADdAAAADwAAAGRycy9kb3ducmV2LnhtbESP3WoCMRSE74W+QziF3mlSpSKrUUpB0OKNqw9w2Jz9&#10;ocnJkkR3ffumIPRymJlvmM1udFbcKcTOs4b3mQJBXHnTcaPhetlPVyBiQjZoPZOGB0XYbV8mGyyM&#10;H/hM9zI1IkM4FqihTakvpIxVSw7jzPfE2at9cJiyDI00AYcMd1bOlVpKhx3nhRZ7+mqp+ilvToO8&#10;lPthVdqg/Pe8Ptnj4VyT1/rtdfxcg0g0pv/ws30wGhbqYwl/b/IT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kom8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BOONE</w:t>
                          </w:r>
                        </w:p>
                      </w:txbxContent>
                    </v:textbox>
                  </v:rect>
                  <v:rect id="Rectangle 828" o:spid="_x0000_s1405" style="position:absolute;left:6531;top:6989;width:47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WNAMMA&#10;AADdAAAADwAAAGRycy9kb3ducmV2LnhtbESP3WoCMRSE7wt9h3CE3tVEi1a2RikFwYo3rn2Aw+bs&#10;D01OliR117c3BcHLYWa+Ydbb0VlxoRA7zxpmUwWCuPKm40bDz3n3ugIRE7JB65k0XCnCdvP8tMbC&#10;+IFPdClTIzKEY4Ea2pT6QspYteQwTn1PnL3aB4cpy9BIE3DIcGflXKmldNhxXmixp6+Wqt/yz2mQ&#10;53I3rEoblD/M66P93p9q8lq/TMbPDxCJxvQI39t7o+FNLd7h/01+An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WNAM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CRAWFORD</w:t>
                          </w:r>
                        </w:p>
                      </w:txbxContent>
                    </v:textbox>
                  </v:rect>
                  <v:shape id="Freeform 829" o:spid="_x0000_s1406" style="position:absolute;left:6516;top:6991;width:530;height:90;visibility:visible;mso-wrap-style:square;v-text-anchor:top" coordsize="53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X4eMIA&#10;AADdAAAADwAAAGRycy9kb3ducmV2LnhtbERPy2oCMRTdF/yHcIXuaqJSaceJUlpa3Qg6+gGXyZ0H&#10;Tm6mSarj3zcLweXhvPP1YDtxIR9axxqmEwWCuHSm5VrD6fj98gYiRGSDnWPScKMA69XoKcfMuCsf&#10;6FLEWqQQDhlqaGLsMylD2ZDFMHE9ceIq5y3GBH0tjcdrCrednCm1kBZbTg0N9vTZUHku/qyGbfFL&#10;rlK782bvSzU/HX/e26+Z1s/j4WMJItIQH+K7e2s0zNVrmpvepCc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fh4wgAAAN0AAAAPAAAAAAAAAAAAAAAAAJgCAABkcnMvZG93&#10;bnJldi54bWxQSwUGAAAAAAQABAD1AAAAhwMAAAAA&#10;" path="m,46l,44,2,27r,-2l4,23r,-2l6,19,17,8,19,6r2,l23,4,36,r2,l40,r2,l44,r2,2l61,8r2,l65,10r2,2l67,14r7,11l74,14r,-2l74,10,76,8r,-2l78,4,80,2r2,l84,r2,l89,r23,l114,r2,l122,2r2,2l127,4r2,2l131,8r4,6l135,17r2,2l137,21r2,8l148,10r,-2l148,6r2,-2l152,2r2,l156,r2,l160,r13,l175,r2,l179,2r3,l184,4r2,2l186,8r,-2l188,4r2,-2l192,2,194,r2,l198,r11,l211,r2,l215,2r2,l220,4r2,-2l224,2,226,r2,l230,r19,l251,r2,l255,2r3,l260,4r2,-2l264,2,266,r2,l270,r13,l285,r2,l289,2,291,r2,l296,r23,l321,r2,l325,2r2,l329,4r2,2l331,8r,2l350,2,353,r2,l357,r2,l361,r13,4l376,6r2,l380,8r2,2l391,23r,2l393,27r,2l395,44r,2l395,48r-2,15l393,65r-2,2l391,69r-3,l378,82r,2l376,86r-2,l372,88r-3,l359,90r-2,l355,90,340,88r-2,l336,86r-2,l331,84r-2,-2l321,69r,-2l321,76r,2l321,80r-2,2l319,84r-2,2l315,88r-3,l310,90r-2,l306,90r-10,l293,90r-2,l289,88r-2,l285,86r-2,2l281,88r-2,2l277,90r-3,l255,90r-2,l251,90r-2,-2l247,88r-2,-2l243,84r,-2l241,80r,-2l241,80r-2,2l239,84r-3,2l234,88r-2,l230,90r-2,l226,90r-21,l203,90r-2,l198,90r-2,l186,90r-2,l182,90r-3,-2l177,88r-2,-2l173,84r,-2l167,67r-7,15l160,84r-2,2l156,88r-2,l152,90r-2,l148,90r-11,l135,90r-2,l120,90r-2,l116,90r-2,-2l112,88r-2,-2l108,88r-3,l103,90r-2,l99,90r-10,l86,90r-2,l82,88r-2,l78,86,76,84r,-2l74,80r,-2l74,76r,-11l67,76r,2l65,80r-2,2l61,82,46,88r-2,2l42,90r-2,l38,90,23,88r-2,l19,86r-2,l15,84,13,82,4,69r,-2l2,65r,-2l,48,,46xm401,76r,-62l401,12r,-2l403,8r,-2l405,4r3,-2l410,2,412,r2,l416,r25,l443,r3,l452,2r2,2l456,4r2,2l460,8r2,4l462,10r3,-2l465,6r2,-2l469,2r2,l473,r2,l477,r21,l500,r3,l505,2r2,l509,4r17,15l528,21r,2l530,25r,2l530,29r,32l530,63r,2l528,67r,2l526,71,509,86r-2,2l505,88r-2,2l500,90r-2,l477,90r-2,l473,90r-2,-2l469,88r-2,2l465,90r-3,l450,90r-2,l446,90r-3,-2l441,88r-2,-2l437,88r-2,l433,90r-2,l429,90r-13,l414,90r-2,l410,88r-2,l405,86r-2,-2l403,82r-2,-2l401,78r,-2xe" stroked="f">
                    <v:path arrowok="t" o:connecttype="custom" o:connectlocs="4,21;36,0;61,8;74,14;80,2;114,0;131,8;148,10;156,0;179,2;188,4;209,0;222,2;251,0;264,2;287,0;321,0;331,8;359,0;382,10;395,46;388,69;369,88;336,86;321,76;315,88;293,90;281,88;251,90;241,80;234,88;203,90;182,90;167,67;152,90;120,90;108,88;86,90;76,82;67,78;42,90;17,86;2,63;401,10;412,0;452,2;462,10;473,0;505,2;530,25;528,67;503,90;471,88;448,90;435,88;412,90;401,80" o:connectangles="0,0,0,0,0,0,0,0,0,0,0,0,0,0,0,0,0,0,0,0,0,0,0,0,0,0,0,0,0,0,0,0,0,0,0,0,0,0,0,0,0,0,0,0,0,0,0,0,0,0,0,0,0,0,0,0,0"/>
                    <o:lock v:ext="edit" verticies="t"/>
                  </v:shape>
                  <v:rect id="Rectangle 830" o:spid="_x0000_s1407" style="position:absolute;left:6531;top:6989;width:47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a86cMA&#10;AADdAAAADwAAAGRycy9kb3ducmV2LnhtbESP3WoCMRSE7wt9h3AKvatJLYpdjVIKghVvXPsAh83Z&#10;H0xOliR117c3BcHLYWa+YVab0VlxoRA7zxreJwoEceVNx42G39P2bQEiJmSD1jNpuFKEzfr5aYWF&#10;8QMf6VKmRmQIxwI1tCn1hZSxaslhnPieOHu1Dw5TlqGRJuCQ4c7KqVJz6bDjvNBiT98tVefyz2mQ&#10;p3I7LEoblN9P64P92R1r8lq/voxfSxCJxvQI39s7o+FDzT7h/01+An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fa86c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CRAWFORD</w:t>
                          </w:r>
                        </w:p>
                      </w:txbxContent>
                    </v:textbox>
                  </v:rect>
                  <v:rect id="Rectangle 831" o:spid="_x0000_s1408" style="position:absolute;left:4262;top:3252;width:43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Dfyb8A&#10;AADdAAAADwAAAGRycy9kb3ducmV2LnhtbERPy2oCMRTdF/oP4Rbc1UQFkalRRBBUunHsB1wmdx6Y&#10;3AxJdMa/Nwuhy8N5r7ejs+JBIXaeNcymCgRx5U3HjYa/6+F7BSImZIPWM2l4UoTt5vNjjYXxA1/o&#10;UaZG5BCOBWpoU+oLKWPVksM49T1x5mofHKYMQyNNwCGHOyvnSi2lw45zQ4s97VuqbuXdaZDX8jCs&#10;ShuUP8/rX3s6XmryWk++xt0PiERj+he/3UejYaGWeX9+k5+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oN/JvwAAAN0AAAAPAAAAAAAAAAAAAAAAAJgCAABkcnMvZG93bnJl&#10;di54bWxQSwUGAAAAAAQABAD1AAAAhAMAAAAA&#10;" filled="f" stroked="f">
                    <v:textbox style="mso-fit-shape-to-text:t" inset="0,0,0,0">
                      <w:txbxContent>
                        <w:p w:rsidR="009745C4" w:rsidRDefault="009745C4" w:rsidP="007A4A7B">
                          <w:r>
                            <w:rPr>
                              <w:rFonts w:ascii="Arial" w:hAnsi="Arial" w:cs="Arial"/>
                              <w:color w:val="000000"/>
                              <w:sz w:val="8"/>
                              <w:szCs w:val="8"/>
                            </w:rPr>
                            <w:t>MARSHALL</w:t>
                          </w:r>
                        </w:p>
                      </w:txbxContent>
                    </v:textbox>
                  </v:rect>
                  <v:shape id="Freeform 832" o:spid="_x0000_s1409" style="position:absolute;left:4250;top:3251;width:504;height:89;visibility:visible;mso-wrap-style:square;v-text-anchor:top" coordsize="50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H7TsYA&#10;AADdAAAADwAAAGRycy9kb3ducmV2LnhtbESPQWvCQBSE7wX/w/KE3upGi1Giq4ggLbSHJgp6fGaf&#10;STT7NmS3Jv77bqHQ4zAz3zDLdW9qcafWVZYVjEcRCOLc6ooLBYf97mUOwnlkjbVlUvAgB+vV4GmJ&#10;ibYdp3TPfCEChF2CCkrvm0RKl5dk0I1sQxy8i20N+iDbQuoWuwA3tZxEUSwNVhwWSmxoW1J+y76N&#10;gvz8ud1dp1+zj2ZyojQ2b5Tpo1LPw36zAOGp9//hv/a7VvAaxWP4fROe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kH7TsYAAADdAAAADwAAAAAAAAAAAAAAAACYAgAAZHJz&#10;L2Rvd25yZXYueG1sUEsFBgAAAAAEAAQA9QAAAIsDAAAAAA==&#10;" path="m,74l,15,,13,,11,2,9,2,7,4,5,6,2r2,l10,r2,l14,,38,r2,l42,r2,2l46,2,48,r2,l52,,76,r2,l80,r2,2l84,2r2,3l88,7r,2l90,11r,2l90,15r,11l95,11,97,9r,-2l99,5r2,-3l103,2,105,r2,l109,r15,l126,r2,l131,2r2,l135,5r2,2l137,9r8,21l145,15r,-2l145,11r2,-2l147,7r3,-2l152,2r2,l156,r2,l160,r23,l185,r3,l196,2r2,3l200,5r2,2l204,9r,2l215,5r2,l219,2r2,l236,r2,l240,r17,2l259,2r2,3l264,5r,2l270,9r,-2l272,5r2,-3l276,2,278,r2,l283,r12,l297,r2,l302,2r,-2l304,r2,l318,r3,l323,r2,2l327,2r2,3l331,7r,2l333,11r,2l333,15r,15l342,9r,-2l344,5r2,-3l348,2,350,r2,l354,r15,l371,r2,l376,2r2,l380,5r2,2l382,9r8,21l390,15r,-2l390,11r2,-2l392,7r3,-2l397,2r2,l401,r2,l405,r11,l418,r2,l422,2r2,l426,5r2,2l428,9r2,2l430,13r,2l430,49r9,l439,15r,-2l439,11r2,-2l441,7r2,-2l445,2r2,l449,r3,l454,r10,l466,r2,l471,2r2,l475,5r2,2l477,9r2,2l479,13r,2l479,49r11,l492,49r2,l496,51r2,l500,53r2,2l502,57r2,2l504,62r,2l504,74r,2l504,78r-2,3l502,83r-2,2l498,87r-2,l494,89r-2,l490,89r-36,l452,89r-3,l447,87r-2,2l443,89r-2,l405,89r-2,l401,89r-2,-2l397,89r-2,l392,89r-12,l378,89r-2,l373,87r-2,l369,85r-2,-2l367,81r-2,-3l361,68r-2,10l357,81r,2l354,85r-2,2l350,87r-2,2l346,89r-2,l331,89r-2,l327,89r-2,-2l323,89r-2,l318,89r-12,l304,89r-2,l302,87r-3,2l297,89r-2,l283,89r-3,l278,89r-2,-2l274,87r-2,-2l270,83r-4,4l264,87r-3,2l259,89r-2,l240,89r-2,l223,87r-2,l219,85r-2,l215,87r-2,l211,89r-2,l207,89r-13,l192,89r-2,l188,87r-3,l183,85r-2,2l179,87r-2,2l175,89r-2,l160,89r-2,l156,89r-2,-2l152,89r-2,l147,89r-10,l135,89r-2,l131,87r-3,l126,85r-2,-2l124,81,118,68r-6,13l112,83r-3,2l107,87r-2,l103,89r-2,l99,89r-11,l86,89r-2,l82,87r-2,2l78,89r-2,l63,89r-2,l59,89r-2,l33,89r-2,l29,89r-2,l14,89r-2,l10,89,8,87r-2,l4,85,2,83r,-2l,78,,76,,74xe" stroked="f">
                    <v:path arrowok="t" o:connecttype="custom" o:connectlocs="2,7;14,0;48,0;82,2;90,13;99,5;124,0;137,7;147,9;158,0;198,5;217,5;257,2;270,7;283,0;304,0;327,2;333,15;348,2;373,0;390,30;395,5;416,0;428,7;439,49;443,5;464,0;477,7;490,49;502,55;504,76;496,87;449,89;403,89;380,89;367,83;357,83;344,89;321,89;299,89;276,87;261,89;221,87;209,89;185,87;173,89;150,89;128,87;112,83;99,89;78,89;33,89;10,89;0,78" o:connectangles="0,0,0,0,0,0,0,0,0,0,0,0,0,0,0,0,0,0,0,0,0,0,0,0,0,0,0,0,0,0,0,0,0,0,0,0,0,0,0,0,0,0,0,0,0,0,0,0,0,0,0,0,0,0"/>
                  </v:shape>
                  <v:rect id="Rectangle 833" o:spid="_x0000_s1410" style="position:absolute;left:4262;top:3252;width:43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7kJcMA&#10;AADdAAAADwAAAGRycy9kb3ducmV2LnhtbESP3WoCMRSE74W+QziF3mnSLYhsjVIKghZvXH2Aw+bs&#10;D01OliR117dvBMHLYWa+YdbbyVlxpRB7zxreFwoEce1Nz62Gy3k3X4GICdmg9UwabhRhu3mZrbE0&#10;fuQTXavUigzhWKKGLqWhlDLWHTmMCz8QZ6/xwWHKMrTSBBwz3FlZKLWUDnvOCx0O9N1R/Vv9OQ3y&#10;XO3GVWWD8j9Fc7SH/akhr/Xb6/T1CSLRlJ7hR3tvNHyoZQH3N/kJ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7kJc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MARSHALL</w:t>
                          </w:r>
                        </w:p>
                      </w:txbxContent>
                    </v:textbox>
                  </v:rect>
                  <v:rect id="Rectangle 834" o:spid="_x0000_s1411" style="position:absolute;left:2737;top:5829;width:27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JBvsIA&#10;AADdAAAADwAAAGRycy9kb3ducmV2LnhtbESP3WoCMRSE74W+QzgF7zSpgshqlFIQrHjj6gMcNmd/&#10;aHKyJKm7vr0RCr0cZuYbZrsfnRV3CrHzrOFjrkAQV9503Gi4XQ+zNYiYkA1az6ThQRH2u7fJFgvj&#10;B77QvUyNyBCOBWpoU+oLKWPVksM49z1x9mofHKYsQyNNwCHDnZULpVbSYcd5ocWevlqqfspfp0Fe&#10;y8OwLm1Q/rSoz/b7eKnJaz19Hz83IBKN6T/81z4aDUu1WsLrTX4Ccvc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kG+wgAAAN0AAAAPAAAAAAAAAAAAAAAAAJgCAABkcnMvZG93&#10;bnJldi54bWxQSwUGAAAAAAQABAD1AAAAhwMAAAAA&#10;" filled="f" stroked="f">
                    <v:textbox style="mso-fit-shape-to-text:t" inset="0,0,0,0">
                      <w:txbxContent>
                        <w:p w:rsidR="009745C4" w:rsidRDefault="009745C4" w:rsidP="007A4A7B">
                          <w:r>
                            <w:rPr>
                              <w:rFonts w:ascii="Arial" w:hAnsi="Arial" w:cs="Arial"/>
                              <w:color w:val="000000"/>
                              <w:sz w:val="8"/>
                              <w:szCs w:val="8"/>
                            </w:rPr>
                            <w:t>SCOTT</w:t>
                          </w:r>
                        </w:p>
                      </w:txbxContent>
                    </v:textbox>
                  </v:rect>
                  <v:shape id="Freeform 835" o:spid="_x0000_s1412" style="position:absolute;left:2727;top:5833;width:333;height:91;visibility:visible;mso-wrap-style:square;v-text-anchor:top" coordsize="333,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wDQcMA&#10;AADdAAAADwAAAGRycy9kb3ducmV2LnhtbESPT4vCMBTE7wt+h/AEb2uqrkWqUWRhRfbkP/D6aJ5t&#10;tXkpSdT67Y0geBxm5jfMbNGaWtzI+cqygkE/AUGcW11xoeCw//uegPABWWNtmRQ8yMNi3vmaYabt&#10;nbd024VCRAj7DBWUITSZlD4vyaDv24Y4eifrDIYoXSG1w3uEm1oOkySVBiuOCyU29FtSftldjYJ9&#10;ep4MB8atHu0xHLaby3is/xulet12OQURqA2f8Lu91gpGSfoDrzfxCc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wDQcMAAADdAAAADwAAAAAAAAAAAAAAAACYAgAAZHJzL2Rv&#10;d25yZXYueG1sUEsFBgAAAAAEAAQA9QAAAIgDAAAAAA==&#10;" path="m,53r,l,51,,49,2,46r,-2l,36,,34,,32,,29,,27,2,25r,-2l6,17,8,15r2,-2l19,6r2,l23,4,40,r2,l44,r2,l48,,65,4r2,2l69,6,72,4,84,r2,l88,r3,l93,r2,2l110,8r2,l114,10r2,3l116,15r8,14l126,32r3,-11l131,19r,-2l133,15r2,-2l152,2r2,l156,r2,l160,r2,l164,r13,4l179,6r2,l183,8r,-2l186,4r2,-2l190,2,192,r2,l196,,319,r2,l323,r2,2l327,2r2,2l331,6r,2l333,10r,3l333,15r,12l333,29r,3l331,34r,2l329,38r-2,2l325,40r-2,2l321,42r-2,l310,42r,34l310,78r,2l308,82r,2l306,87r-2,2l302,89r-2,2l298,91r-3,l283,91r-2,l279,91r-3,-2l274,89r-2,-2l270,84r,-2l268,80r,-2l268,76r,-34l249,42r,34l249,78r,2l247,82r,2l245,87r-2,2l241,89r-3,2l236,91r-2,l222,91r-3,l217,91r-2,-2l213,89r-2,-2l209,84r,-2l207,80r,-2l207,76r,-34l200,42r,2l200,46r,3l200,51r-4,17l194,70r,2l192,72r-9,10l183,84r-2,3l179,87r-2,2l175,89r-13,2l160,91r-2,l145,89r-2,l141,87r-2,l137,84r,-2l129,72r-3,l126,70r-2,-2l124,65r,-2l116,78r,2l114,82r-2,2l110,84r-3,3l93,91r-2,l88,91r-2,l72,89r-3,l67,87r-2,2l63,89,48,91r-2,l44,91,27,89r-2,l23,87r-2,l21,84,10,76r-2,l6,74r,-2l4,70,,57,,55,,53xe" stroked="f">
                    <v:path arrowok="t" o:connecttype="custom" o:connectlocs="0,49;2,44;0,32;2,25;10,13;23,4;46,0;67,6;84,0;93,0;112,8;124,29;129,21;133,15;154,2;162,0;179,6;183,6;190,2;319,0;327,2;331,8;333,27;331,34;325,40;319,42;308,82;304,89;298,91;279,91;272,87;268,78;249,78;247,84;241,89;222,91;213,89;209,82;207,42;200,46;196,68;183,84;177,89;160,91;141,87;129,72;124,65;114,82;107,87;88,91;67,87;48,91;25,89;10,76;6,72;0,55" o:connectangles="0,0,0,0,0,0,0,0,0,0,0,0,0,0,0,0,0,0,0,0,0,0,0,0,0,0,0,0,0,0,0,0,0,0,0,0,0,0,0,0,0,0,0,0,0,0,0,0,0,0,0,0,0,0,0,0"/>
                  </v:shape>
                  <v:rect id="Rectangle 836" o:spid="_x0000_s1413" style="position:absolute;left:2737;top:5829;width:27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d8UcMA&#10;AADdAAAADwAAAGRycy9kb3ducmV2LnhtbESP3WoCMRSE74W+QziF3mlSpSKrUUpB0OKNqw9w2Jz9&#10;ocnJkkR3ffumIPRymJlvmM1udFbcKcTOs4b3mQJBXHnTcaPhetlPVyBiQjZoPZOGB0XYbV8mGyyM&#10;H/hM9zI1IkM4FqihTakvpIxVSw7jzPfE2at9cJiyDI00AYcMd1bOlVpKhx3nhRZ7+mqp+ilvToO8&#10;lPthVdqg/Pe8Ptnj4VyT1/rtdfxcg0g0pv/ws30wGhZq+QF/b/IT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d8Uc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SCOTT</w:t>
                          </w:r>
                        </w:p>
                      </w:txbxContent>
                    </v:textbox>
                  </v:rect>
                  <v:rect id="Rectangle 837" o:spid="_x0000_s1414" style="position:absolute;left:3681;top:5115;width:347;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XiJsMA&#10;AADdAAAADwAAAGRycy9kb3ducmV2LnhtbESP3WoCMRSE74W+QziF3mlSC4tsjVIKghZvXH2Aw+bs&#10;D01OliR117dvBMHLYWa+YdbbyVlxpRB7zxreFwoEce1Nz62Gy3k3X4GICdmg9UwabhRhu3mZrbE0&#10;fuQTXavUigzhWKKGLqWhlDLWHTmMCz8QZ6/xwWHKMrTSBBwz3Fm5VKqQDnvOCx0O9N1R/Vv9OQ3y&#10;XO3GVWWD8j/L5mgP+1NDXuu31+nrE0SiKT3Dj/beaPhQRQH3N/kJ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XiJs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MENARD</w:t>
                          </w:r>
                        </w:p>
                      </w:txbxContent>
                    </v:textbox>
                  </v:rect>
                  <v:shape id="Freeform 838" o:spid="_x0000_s1415" style="position:absolute;left:3665;top:5115;width:394;height:90;visibility:visible;mso-wrap-style:square;v-text-anchor:top" coordsize="39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s7XccA&#10;AADdAAAADwAAAGRycy9kb3ducmV2LnhtbESPQWvCQBSE70L/w/KE3szGFrRGVxFpacVDrRW9PrPP&#10;JDX7NmTXJP77rlDocZiZb5jZojOlaKh2hWUFwygGQZxaXXCmYP/9NngB4TyyxtIyKbiRg8X8oTfD&#10;RNuWv6jZ+UwECLsEFeTeV4mULs3JoItsRRy8s60N+iDrTOoa2wA3pXyK45E0WHBYyLGiVU7pZXc1&#10;Crby83A9/mTp+2mzbF+b9aRdbydKPfa75RSEp87/h//aH1rBczwaw/1Ne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LO13HAAAA3QAAAA8AAAAAAAAAAAAAAAAAmAIAAGRy&#10;cy9kb3ducmV2LnhtbFBLBQYAAAAABAAEAPUAAACMAwAAAAA=&#10;" path="m,76l,14,,12,,10,2,8,2,6,4,4,6,2r2,l10,r2,l14,,38,r2,l42,r2,2l46,2,48,r2,l52,,76,r2,l80,r2,2l84,2r2,2l88,6r,2l88,6,90,4,92,2r3,l97,r2,l101,r48,l152,r2,l156,2r,-2l158,r2,l173,r2,l177,r2,2l181,r2,l185,r13,l200,r2,l204,2r3,l209,4r2,2l211,8r2,2l213,12r,2l213,23r6,-13l219,8r,-2l221,4r2,-2l226,2,228,r2,l232,r15,l249,r2,l253,2r2,l257,4r2,2l259,8r,2l268,29r,-15l268,12r,-2l270,8r,-2l272,4r2,-2l276,2,278,r2,l283,r23,l308,r2,l318,2r3,2l323,4r2,2l327,8r2,4l329,10r2,-2l331,6r2,-2l335,2r2,l340,r2,l344,r21,l367,r2,l371,2r2,l375,4r15,15l392,21r,2l394,25r,2l394,29r,32l394,63r,2l392,67r,2l390,71,375,86r-2,2l371,88r-2,2l367,90r-2,l344,90r-2,l340,90r-3,-2l335,88r-2,2l331,90r-2,l316,90r-2,l312,90r-2,-2l308,88r-2,-2l304,88r-2,l299,90r-2,l295,90r-12,l280,90r-2,l276,88r-2,2l272,90r-2,l259,90r-2,l255,90r-2,-2l251,88r-2,-2l247,84r,-2l240,67r-6,15l234,84r-2,2l230,88r-2,l226,90r-3,l221,90r-12,l207,90r-3,l204,88r-2,2l200,90r-2,l185,90r-2,l181,90r-2,-2l177,90r-2,l173,90r-13,l158,90r-2,l156,88r-2,2l152,90r-3,l101,90r-2,l97,90,95,88r-3,l90,86,88,84r,-2l88,84r-2,2l84,88r-2,l80,90r-2,l76,90r-13,l61,90r-2,l57,90r-24,l31,90r-2,l27,90r-13,l12,90r-2,l8,88r-2,l4,86,2,84r,-2l,80,,78,,76xe" stroked="f">
                    <v:path arrowok="t" o:connecttype="custom" o:connectlocs="0,10;6,2;14,0;44,2;52,0;82,2;88,8;95,2;149,0;156,0;175,0;183,0;202,0;211,6;213,14;219,6;228,0;249,0;257,4;268,29;270,8;276,2;306,0;321,4;329,12;333,4;342,0;369,0;390,19;394,27;394,65;375,86;367,90;340,90;331,90;312,90;304,88;295,90;276,88;259,90;251,88;240,67;230,88;221,90;204,88;185,90;177,90;158,90;152,90;97,90;88,84;84,88;76,90;57,90;27,90;8,88;2,82" o:connectangles="0,0,0,0,0,0,0,0,0,0,0,0,0,0,0,0,0,0,0,0,0,0,0,0,0,0,0,0,0,0,0,0,0,0,0,0,0,0,0,0,0,0,0,0,0,0,0,0,0,0,0,0,0,0,0,0,0"/>
                  </v:shape>
                  <v:rect id="Rectangle 839" o:spid="_x0000_s1416" style="position:absolute;left:3681;top:5115;width:347;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bTz78A&#10;AADdAAAADwAAAGRycy9kb3ducmV2LnhtbERPy2oCMRTdF/oP4Rbc1UQFkalRRBBUunHsB1wmdx6Y&#10;3AxJdMa/Nwuhy8N5r7ejs+JBIXaeNcymCgRx5U3HjYa/6+F7BSImZIPWM2l4UoTt5vNjjYXxA1/o&#10;UaZG5BCOBWpoU+oLKWPVksM49T1x5mofHKYMQyNNwCGHOyvnSi2lw45zQ4s97VuqbuXdaZDX8jCs&#10;ShuUP8/rX3s6XmryWk++xt0PiERj+he/3UejYaGWeW5+k5+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1tPPvwAAAN0AAAAPAAAAAAAAAAAAAAAAAJgCAABkcnMvZG93bnJl&#10;di54bWxQSwUGAAAAAAQABAD1AAAAhAMAAAAA&#10;" filled="f" stroked="f">
                    <v:textbox style="mso-fit-shape-to-text:t" inset="0,0,0,0">
                      <w:txbxContent>
                        <w:p w:rsidR="009745C4" w:rsidRDefault="009745C4" w:rsidP="007A4A7B">
                          <w:r>
                            <w:rPr>
                              <w:rFonts w:ascii="Arial" w:hAnsi="Arial" w:cs="Arial"/>
                              <w:color w:val="000000"/>
                              <w:sz w:val="8"/>
                              <w:szCs w:val="8"/>
                            </w:rPr>
                            <w:t>MENARD</w:t>
                          </w:r>
                        </w:p>
                      </w:txbxContent>
                    </v:textbox>
                  </v:rect>
                  <v:rect id="Rectangle 840" o:spid="_x0000_s1417" style="position:absolute;left:4843;top:9365;width:503;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p2VMMA&#10;AADdAAAADwAAAGRycy9kb3ducmV2LnhtbESP3WoCMRSE7wt9h3AK3tVEBdGtUaQgaOmNqw9w2Jz9&#10;ocnJkqTu+vaNIPRymJlvmM1udFbcKMTOs4bZVIEgrrzpuNFwvRzeVyBiQjZoPZOGO0XYbV9fNlgY&#10;P/CZbmVqRIZwLFBDm1JfSBmrlhzGqe+Js1f74DBlGRppAg4Z7qycK7WUDjvOCy329NlS9VP+Og3y&#10;Uh6GVWmD8l/z+tuejueavNaTt3H/ASLRmP7Dz/bRaFio5Roeb/IT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5p2VM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WILLIAMSON</w:t>
                          </w:r>
                        </w:p>
                      </w:txbxContent>
                    </v:textbox>
                  </v:rect>
                  <v:shape id="Freeform 841" o:spid="_x0000_s1418" style="position:absolute;left:4835;top:9367;width:566;height:91;visibility:visible;mso-wrap-style:square;v-text-anchor:top" coordsize="56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DtlMIA&#10;AADdAAAADwAAAGRycy9kb3ducmV2LnhtbERPTYvCMBC9C/6HMII3m65CV6pRRBFEWBfrrngcmrEt&#10;20xKE7X++81B8Ph43/NlZ2pxp9ZVlhV8RDEI4tzqigsFP6ftaArCeWSNtWVS8CQHy0W/N8dU2wcf&#10;6Z75QoQQdikqKL1vUildXpJBF9mGOHBX2xr0AbaF1C0+Qrip5TiOE2mw4tBQYkPrkvK/7GYUnJPf&#10;1SWzidt/f3WHoq6eeNyslRoOutUMhKfOv8Uv904rmMSfYX94E56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4O2UwgAAAN0AAAAPAAAAAAAAAAAAAAAAAJgCAABkcnMvZG93&#10;bnJldi54bWxQSwUGAAAAAAQABAD1AAAAhwMAAAAA&#10;" path="m,15l,13,,11,2,9,2,7,4,5,6,2r2,l10,r2,l14,,27,r2,l31,r2,2l36,2r,3l38,2r2,l42,r2,l46,,65,r2,l69,r2,2l74,2r2,3l78,7r,-2l80,2r2,l84,r2,l88,,99,r13,l114,r2,l118,2,120,r2,l124,r13,l139,r2,l143,2r2,l147,5r3,2l150,9r2,2l152,13r,2l152,49r6,l158,15r,-2l158,11r2,-2l160,7r2,-2l164,2r2,l169,r2,l173,r12,l188,r2,l192,2r2,l196,5r2,2l198,9r2,2l200,13r,2l200,49r7,l207,15r,-2l207,11r2,-2l209,7r2,-2l213,2r2,l217,r2,l221,r13,l236,r2,l240,2r3,l245,5r2,2l247,5r2,-3l251,2,253,r2,l257,r13,l272,r2,l276,2r2,l281,5r2,2l283,9r,-2l285,5r2,-3l289,2,291,r2,l295,r21,l319,r2,l323,2r2,l327,2,329,r2,l333,r21,l357,r2,l361,2r2,l365,5r2,2l367,9r6,-4l376,5r2,-3l380,2,395,r2,l399,r2,l418,5r2,2l422,7r6,4l447,2,450,r2,l454,r2,l458,r13,5l473,7r2,l477,9r,2l485,21r3,l488,24r2,2l490,28r2,15l492,45r,2l490,64r,2l488,68r,2l485,72,475,83r-2,2l471,85r-11,4l458,91r-2,l454,91r-2,l450,91,435,87r-2,-2l430,85r-2,-2l424,87r-2,l420,89r-2,l401,91r-2,l397,91r-2,l378,87r-2,-2l373,85r-4,-4l367,83r,2l365,87r-2,2l361,89r-2,2l357,91r-3,l344,91r-2,l340,91r-2,l335,91r-21,l312,91r-2,l308,91r-2,l295,91r-2,l283,91r-2,l278,91r-2,-2l274,89r-2,-2l270,85r,-2l268,81,266,68r-4,13l259,83r,2l257,87r-2,2l253,89r-2,2l249,91r-2,l234,91r-13,l219,91r-2,l215,89r-2,2l211,91r-2,l173,91r-2,l169,91r-3,-2l164,91r-2,l160,91r-36,l122,91r-2,l118,89r-2,2l114,91r-2,l99,91r-2,l95,91r-2,l71,91r-2,l67,91,65,89r-2,l61,87,59,85r,-2l57,81r,-3l57,81r-2,2l55,85r-3,2l50,89r-2,l46,91r-2,l42,91r-21,l19,91r-2,l14,89r-2,l10,87,8,85r,-2l6,81r,-3l,17,,15xm498,76r,-61l498,13r,-2l500,9r,-2l502,5r2,-3l507,2,509,r2,l513,r13,l528,r2,l532,2,534,r2,l538,r13,l553,r2,l557,2r2,l561,5r3,2l564,9r2,2l566,13r,2l566,76r,2l566,81r-2,2l564,85r-3,2l559,89r-2,l555,91r-2,l551,91r-13,l536,91r-2,l532,89r-2,2l528,91r-2,l513,91r-2,l509,91r-2,-2l504,89r-2,-2l500,85r,-2l498,81r,-3l498,76xe" stroked="f">
                    <v:path arrowok="t" o:connecttype="custom" o:connectlocs="4,5;27,0;38,2;67,0;78,5;99,0;122,0;145,2;152,15;160,9;171,0;194,2;200,15;209,9;219,0;243,2;253,0;276,2;285,5;316,0;329,0;361,2;376,5;401,0;450,0;473,7;488,24;490,64;473,85;452,91;424,87;397,91;367,83;357,91;335,91;295,91;274,89;262,81;251,91;217,91;171,91;124,91;112,91;69,91;59,83;52,87;21,91;8,85;498,76;502,5;526,0;538,0;561,5;566,76;559,89;536,91;513,91;500,85" o:connectangles="0,0,0,0,0,0,0,0,0,0,0,0,0,0,0,0,0,0,0,0,0,0,0,0,0,0,0,0,0,0,0,0,0,0,0,0,0,0,0,0,0,0,0,0,0,0,0,0,0,0,0,0,0,0,0,0,0,0"/>
                    <o:lock v:ext="edit" verticies="t"/>
                  </v:shape>
                  <v:rect id="Rectangle 842" o:spid="_x0000_s1419" style="position:absolute;left:4843;top:9365;width:503;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Xsj8QA&#10;AADdAAAADwAAAGRycy9kb3ducmV2LnhtbESPzWrDMBCE74W+g9hCb42UFNrgRjahEEhCL3H6AIu1&#10;/iHSykhq7Lx9VCj0OMzMN8ymmp0VVwpx8KxhuVAgiBtvBu40fJ93L2sQMSEbtJ5Jw40iVOXjwwYL&#10;4yc+0bVOncgQjgVq6FMaCylj05PDuPAjcfZaHxymLEMnTcApw52VK6XepMOB80KPI3321FzqH6dB&#10;nuvdtK5tUP64ar/sYX9qyWv9/DRvP0AkmtN/+K+9Nxpe1fsSft/kJy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17I/EAAAA3QAAAA8AAAAAAAAAAAAAAAAAmAIAAGRycy9k&#10;b3ducmV2LnhtbFBLBQYAAAAABAAEAPUAAACJAwAAAAA=&#10;" filled="f" stroked="f">
                    <v:textbox style="mso-fit-shape-to-text:t" inset="0,0,0,0">
                      <w:txbxContent>
                        <w:p w:rsidR="009745C4" w:rsidRDefault="009745C4" w:rsidP="007A4A7B">
                          <w:r>
                            <w:rPr>
                              <w:rFonts w:ascii="Arial" w:hAnsi="Arial" w:cs="Arial"/>
                              <w:color w:val="000000"/>
                              <w:sz w:val="8"/>
                              <w:szCs w:val="8"/>
                            </w:rPr>
                            <w:t>WILLIAMSON</w:t>
                          </w:r>
                        </w:p>
                      </w:txbxContent>
                    </v:textbox>
                  </v:rect>
                  <v:rect id="Rectangle 843" o:spid="_x0000_s1420" style="position:absolute;left:4985;top:9866;width:39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dy+MMA&#10;AADdAAAADwAAAGRycy9kb3ducmV2LnhtbESP3WoCMRSE7wu+QzhC72riFlS2RpGCYIs3rj7AYXP2&#10;hyYnS5K627dvCgUvh5n5htnuJ2fFnULsPWtYLhQI4tqbnlsNt+vxZQMiJmSD1jNp+KEI+93saYul&#10;8SNf6F6lVmQIxxI1dCkNpZSx7shhXPiBOHuNDw5TlqGVJuCY4c7KQqmVdNhzXuhwoPeO6q/q22mQ&#10;1+o4bioblP8smrP9OF0a8lo/z6fDG4hEU3qE/9sno+FVrQv4e5Of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dy+M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JOHNSON</w:t>
                          </w:r>
                        </w:p>
                      </w:txbxContent>
                    </v:textbox>
                  </v:rect>
                  <v:shape id="Freeform 844" o:spid="_x0000_s1421" style="position:absolute;left:4968;top:9866;width:445;height:91;visibility:visible;mso-wrap-style:square;v-text-anchor:top" coordsize="44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PvEMIA&#10;AADdAAAADwAAAGRycy9kb3ducmV2LnhtbESP3YrCMBSE7xd8h3AE79bUFfypRhFZoberPsChOSbF&#10;5qQ2sVaffrOw4OUwM98w623vatFRGyrPCibjDARx6XXFRsH5dPhcgAgRWWPtmRQ8KcB2M/hYY679&#10;g3+oO0YjEoRDjgpsjE0uZSgtOQxj3xAn7+JbhzHJ1kjd4iPBXS2/smwmHVacFiw2tLdUXo93p6A8&#10;W/PdmdsFZ8XCFD0v769TVGo07HcrEJH6+A7/twutYJrNp/D3Jj0B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g+8QwgAAAN0AAAAPAAAAAAAAAAAAAAAAAJgCAABkcnMvZG93&#10;bnJldi54bWxQSwUGAAAAAAQABAD1AAAAhwMAAAAA&#10;" path="m196,76r,-61l196,13r,-3l198,8r,-2l200,4r2,-2l205,2,207,r2,l211,r10,l224,r2,l228,2,230,r2,l234,r13,l249,r2,l253,2r2,l257,4r2,2l259,8r7,-2l268,4,283,r2,l287,r2,l291,r17,4l310,6r2,l312,8r7,5l319,10r2,l338,2,340,r2,l344,r2,l348,r13,4l363,6r2,l367,8r2,2l378,23r,2l378,15r,-2l378,10r2,-2l380,6r2,-2l384,2r2,l388,r2,l393,r12,l407,r2,l412,2,414,r2,l418,r13,l433,r2,l437,2r2,l441,4r2,2l443,8r2,2l445,13r,2l445,76r,2l445,80r-2,2l443,84r-2,3l439,89r-2,l435,91r-2,l431,91r-15,l414,91r-2,l412,89r-3,2l407,91r-2,l393,91r-3,l388,91r-2,-2l384,89r-2,-2l380,84r,-2l378,80r,-2l378,76r,-6l378,72r-2,l367,82r,2l365,87r-2,l361,89r-2,l346,91r-2,l342,91,329,89r-2,l325,87r-2,l321,84r,-2l319,82r-5,5l312,87r-2,2l308,89r-15,2l291,91r-2,l272,89r-2,l268,87r-2,l266,84r-7,-2l259,84r-2,3l255,89r-2,l251,91r-2,l247,91r-13,l232,91r-2,l228,89r-2,2l224,91r-3,l211,91r-2,l207,91r-2,-2l202,89r-2,-2l198,84r,-2l196,80r,-2l196,76xm,53l,51,,48,2,46r,-2l4,42,6,40r2,l10,38r2,l25,36r,-21l25,13r,-3l27,8r,-2l29,4,31,2r2,l36,r2,l40,,52,r3,l57,r2,2l61,2r2,2l65,6r,2l82,2,84,r2,l88,r3,l93,r12,4l107,6r3,l112,8r2,2l122,23r,2l122,15r,-2l122,10r2,-2l124,6r2,-2l129,2r2,l133,r2,l137,r13,l152,r2,l156,2,158,r2,l162,r11,l175,r2,l179,2r2,l183,4r3,2l186,8r2,2l188,13r,2l188,76r,2l188,80r-2,2l186,84r-3,3l181,89r-2,l177,91r-2,l173,91r-11,l160,91r-2,l156,89r-2,2l152,91r-2,l137,91r-2,l133,91r-2,-2l129,89r-3,-2l124,84r,-2l122,80r,-2l122,76r,-6l122,72r-2,l112,82r,2l110,87r-3,l105,89r-2,l91,91r-3,l86,91,74,89r-3,l69,87r-2,l65,84r,-2l61,78r-6,6l52,87r-2,l48,89r-2,l36,91r-3,l31,91r-2,l27,89,14,82r-2,l10,80,8,78r,-2l6,74,,57,,55,,53xe" stroked="f">
                    <v:path arrowok="t" o:connecttype="custom" o:connectlocs="198,8;207,0;226,0;247,0;257,4;283,0;308,4;319,10;344,0;365,6;378,15;382,4;393,0;414,0;435,0;443,8;445,78;439,89;416,91;407,91;386,89;378,80;376,72;361,89;329,89;321,82;308,89;270,89;259,84;249,91;228,89;209,91;198,84;0,53;4,42;25,36;27,6;38,0;59,2;82,2;93,0;114,10;122,10;131,2;152,0;162,0;181,2;188,13;186,82;177,91;158,91;137,91;126,87;122,76;112,84;91,91;69,87;55,84;36,91;14,82;6,74" o:connectangles="0,0,0,0,0,0,0,0,0,0,0,0,0,0,0,0,0,0,0,0,0,0,0,0,0,0,0,0,0,0,0,0,0,0,0,0,0,0,0,0,0,0,0,0,0,0,0,0,0,0,0,0,0,0,0,0,0,0,0,0,0"/>
                    <o:lock v:ext="edit" verticies="t"/>
                  </v:shape>
                  <v:rect id="Rectangle 845" o:spid="_x0000_s1422" style="position:absolute;left:4985;top:9866;width:39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JPF8MA&#10;AADdAAAADwAAAGRycy9kb3ducmV2LnhtbESP3WoCMRSE7wt9h3CE3tVEK1a2RikFwYo3rn2Aw+bs&#10;D01OliR117c3BcHLYWa+Ydbb0VlxoRA7zxpmUwWCuPKm40bDz3n3ugIRE7JB65k0XCnCdvP8tMbC&#10;+IFPdClTIzKEY4Ea2pT6QspYteQwTn1PnL3aB4cpy9BIE3DIcGflXKmldNhxXmixp6+Wqt/yz2mQ&#10;53I3rEoblD/M66P93p9q8lq/TMbPDxCJxvQI39t7o+FNvS/g/01+An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JPF8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JOHNSON</w:t>
                          </w:r>
                        </w:p>
                      </w:txbxContent>
                    </v:textbox>
                  </v:rect>
                  <v:rect id="Rectangle 846" o:spid="_x0000_s1423" style="position:absolute;left:6108;top:7540;width:409;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7qjMMA&#10;AADdAAAADwAAAGRycy9kb3ducmV2LnhtbESP3WoCMRSE7wt9h3CE3tVEi1a2RikFwYo3rn2Aw+bs&#10;D01OliR117c3BcHLYWa+Ydbb0VlxoRA7zxpmUwWCuPKm40bDz3n3ugIRE7JB65k0XCnCdvP8tMbC&#10;+IFPdClTIzKEY4Ea2pT6QspYteQwTn1PnL3aB4cpy9BIE3DIcGflXKmldNhxXmixp6+Wqt/yz2mQ&#10;53I3rEoblD/M66P93p9q8lq/TMbPDxCJxvQI39t7o+FNvS/g/01+An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7qjM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RICHLAND</w:t>
                          </w:r>
                        </w:p>
                      </w:txbxContent>
                    </v:textbox>
                  </v:rect>
                  <v:shape id="Freeform 847" o:spid="_x0000_s1424" style="position:absolute;left:6102;top:7540;width:456;height:89;visibility:visible;mso-wrap-style:square;v-text-anchor:top" coordsize="456,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U6yccA&#10;AADdAAAADwAAAGRycy9kb3ducmV2LnhtbESPT2vCQBTE74V+h+UVvOmmVvyTukopCuKhYqL2+pp9&#10;TUKyb0N2jem37xaEHoeZ+Q2zXPemFh21rrSs4HkUgSDOrC45V3BKt8M5COeRNdaWScEPOVivHh+W&#10;GGt74yN1ic9FgLCLUUHhfRNL6bKCDLqRbYiD921bgz7INpe6xVuAm1qOo2gqDZYcFgps6L2grEqu&#10;RsGnHV8+uv0hOTdfaTXZVNryZqHU4Kl/ewXhqff/4Xt7pxW8RLMp/L0JT0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FOsnHAAAA3QAAAA8AAAAAAAAAAAAAAAAAmAIAAGRy&#10;cy9kb3ducmV2LnhtbFBLBQYAAAAABAAEAPUAAACMAwAAAAA=&#10;" path="m158,74r,-59l158,13r,-3l160,8r,-2l163,4r2,-2l167,2,169,r2,l173,r13,l188,r2,l192,2r,-2l194,r2,l209,r2,l213,r2,2l217,2r3,2l222,6r,2l222,6r2,-2l226,2r2,l230,r2,l234,r11,l247,r2,l251,2r2,l255,4r3,2l258,8r2,2l260,13r,2l260,49r4,l281,8r,-2l283,4r2,-2l287,2,289,r2,l293,r15,l310,r2,l315,2r2,l319,4r2,2l321,8r8,21l329,15r,-2l329,10r2,-2l331,6r3,-2l336,2r2,l340,r2,l344,r11,l357,r2,l361,2,363,r2,l367,r13,l382,r2,l386,2r3,l391,4r2,2l393,4r2,-2l397,2,399,r2,l403,r24,l429,r2,l433,2r2,l437,4r15,15l454,21r,2l456,25r,2l456,29r,32l456,63r,2l454,68r,2l452,72,437,84r-2,3l433,87r-2,2l429,89r-2,l403,89r-2,l399,89r-2,-2l395,87r-2,-3l393,82r-2,2l389,87r-3,l384,89r-2,l380,89r-13,l365,89r-2,l361,87r-2,2l357,89r-2,l344,89r-2,l340,89r-2,-2l336,89r-2,l331,89r-12,l317,89r-2,l312,87r-2,l308,84r-2,-2l306,80r-2,-2l302,68r-4,10l296,80r,2l293,84r-2,3l289,87r-2,2l285,89r-2,l270,89r-36,l232,89r-2,l228,87r-2,l224,84r-2,-2l222,80r,2l220,84r-3,3l215,87r-2,2l211,89r-2,l196,89r-2,l192,89r,-2l190,89r-2,l186,89r-13,l171,89r-2,l167,87r-2,l163,84r-3,-2l160,80r-2,-2l158,76r,-2xm,74l,15,,13,,10,2,8,2,6,4,4,6,2r2,l10,r3,l15,,38,r2,l42,r9,2l53,4r2,l57,6r2,2l59,10r2,3l63,19r2,8l65,29r,3l65,34,63,46r,3l65,53r7,10l72,44r,-29l72,13r,-3l74,8r,-2l76,4,78,2r2,l82,r2,l86,,99,r2,l103,r2,2l110,r2,l114,r2,l118,r2,2l135,8r2,l139,10r2,3l150,25r,2l152,29r,3l152,34r,2l152,38r-2,2l150,42r-2,2l150,44r,2l152,49r,2l152,53r,2l152,57r-2,2l141,76r,2l139,80r-2,2l135,82r-2,2l118,89r-2,l114,89r-2,l105,87r-2,2l101,89r-2,l86,89r-2,l82,89,80,87r-2,l76,84,74,82r,-2l74,82r-2,2l70,87r-3,l65,89r-2,l61,89r-13,l46,89r-2,l42,87r-2,l38,84r-2,3l34,87r-2,2l29,89r-2,l15,89r-2,l10,89,8,87r-2,l4,84,2,82r,-2l,78,,76,,74xe" stroked="f">
                    <v:path arrowok="t" o:connecttype="custom" o:connectlocs="160,6;173,0;194,0;217,2;226,2;247,0;258,8;281,8;291,0;317,2;329,13;338,2;359,0;382,0;393,4;427,0;452,19;456,61;437,84;403,89;393,82;380,89;357,89;336,89;312,87;302,68;289,87;232,89;222,80;211,89;190,89;167,87;158,76;2,8;13,0;53,4;63,19;63,49;72,10;82,0;105,2;120,2;150,27;150,40;152,51;141,78;116,89;99,89;76,84;67,87;44,89;32,89;8,87;0,76" o:connectangles="0,0,0,0,0,0,0,0,0,0,0,0,0,0,0,0,0,0,0,0,0,0,0,0,0,0,0,0,0,0,0,0,0,0,0,0,0,0,0,0,0,0,0,0,0,0,0,0,0,0,0,0,0,0"/>
                    <o:lock v:ext="edit" verticies="t"/>
                  </v:shape>
                  <v:rect id="Rectangle 848" o:spid="_x0000_s1425" style="position:absolute;left:6108;top:7540;width:409;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DRYMMA&#10;AADdAAAADwAAAGRycy9kb3ducmV2LnhtbESP3WoCMRSE74W+QziF3mlShSqrUUpB0OKNqw9w2Jz9&#10;ocnJkkR3ffumIPRymJlvmM1udFbcKcTOs4b3mQJBXHnTcaPhetlPVyBiQjZoPZOGB0XYbV8mGyyM&#10;H/hM9zI1IkM4FqihTakvpIxVSw7jzPfE2at9cJiyDI00AYcMd1bOlfqQDjvOCy329NVS9VPenAZ5&#10;KffDqrRB+e95fbLHw7kmr/Xb6/i5BpFoTP/hZ/tgNCzUcgl/b/IT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JDRYM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RICHLAND</w:t>
                          </w:r>
                        </w:p>
                      </w:txbxContent>
                    </v:textbox>
                  </v:rect>
                  <v:rect id="Rectangle 849" o:spid="_x0000_s1426" style="position:absolute;left:5570;top:2210;width:365;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9FEr8A&#10;AADdAAAADwAAAGRycy9kb3ducmV2LnhtbERPy2oCMRTdF/yHcAV3NVGhlalRRBBUunHsB1wmdx6Y&#10;3AxJ6kz/3iyELg/nvdmNzooHhdh51rCYKxDElTcdNxp+bsf3NYiYkA1az6ThjyLstpO3DRbGD3yl&#10;R5kakUM4FqihTakvpIxVSw7j3PfEmat9cJgyDI00AYcc7qxcKvUhHXacG1rs6dBSdS9/nQZ5K4/D&#10;urRB+cuy/rbn07Umr/VsOu6/QCQa07/45T4ZDSv1mefmN/kJyO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D0USvwAAAN0AAAAPAAAAAAAAAAAAAAAAAJgCAABkcnMvZG93bnJl&#10;di54bWxQSwUGAAAAAAQABAD1AAAAhAMAAAAA&#10;" filled="f" stroked="f">
                    <v:textbox style="mso-fit-shape-to-text:t" inset="0,0,0,0">
                      <w:txbxContent>
                        <w:p w:rsidR="009745C4" w:rsidRDefault="009745C4" w:rsidP="007A4A7B">
                          <w:r>
                            <w:rPr>
                              <w:rFonts w:ascii="Arial" w:hAnsi="Arial" w:cs="Arial"/>
                              <w:color w:val="000000"/>
                              <w:sz w:val="8"/>
                              <w:szCs w:val="8"/>
                            </w:rPr>
                            <w:t>KENDALL</w:t>
                          </w:r>
                        </w:p>
                      </w:txbxContent>
                    </v:textbox>
                  </v:rect>
                  <v:shape id="Freeform 850" o:spid="_x0000_s1427" style="position:absolute;left:5565;top:2214;width:421;height:91;visibility:visible;mso-wrap-style:square;v-text-anchor:top" coordsize="42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fQW8oA&#10;AADdAAAADwAAAGRycy9kb3ducmV2LnhtbESPQU/CQBSE7yb+h80z8WJgqyYChYUIQSWAGksT5fbo&#10;PtuG7tumu0L596yJicfJzHyTGU1aU4kDNa60rOC2G4EgzqwuOVeQbp46fRDOI2usLJOCEzmYjC8v&#10;Rhhre+QPOiQ+FwHCLkYFhfd1LKXLCjLourYmDt63bQz6IJtc6gaPAW4qeRdFD9JgyWGhwJpmBWX7&#10;5McoeJ9NX9rBzdsyfaXV+vPZreZf251S11ft4xCEp9b/h//aC63gPuoN4PdNeAJyfAY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sn0FvKAAAA3QAAAA8AAAAAAAAAAAAAAAAAmAIA&#10;AGRycy9kb3ducmV2LnhtbFBLBQYAAAAABAAEAPUAAACPAwAAAAA=&#10;" path="m,76l,15,,13,,11,3,8,3,6,5,4,7,2r2,l11,r2,l15,,28,r2,l32,r2,2l36,2r2,2l41,6,43,4,45,2r2,l49,r2,l53,,64,r2,l68,r2,2l72,r2,l76,r49,l127,r2,l131,2,133,r3,l138,r12,l152,r3,l157,2r,-2l159,r2,l174,r2,l178,r2,2l182,2r2,2l186,6r,2l186,6r2,-2l191,2r2,l195,r2,l199,r21,l222,r2,l226,2r3,l231,4r14,17l248,23r,2l250,27r4,-16l256,8r,-2l258,4r2,-2l262,2,264,r3,l269,r14,l286,r2,l290,2r2,l294,4r2,2l296,8r,3l305,30r,-15l305,13r,-2l307,8r,-2l309,4r2,-2l313,2,315,r2,l319,r13,l334,r2,l338,2r2,l343,4r2,2l345,8r2,3l347,13r,2l347,49r6,l353,15r,-2l353,11r2,-3l355,6r2,-2l359,2r3,l364,r2,l368,r13,l383,r2,l387,2r2,l391,4r2,2l393,8r2,3l395,13r,2l395,49r11,l408,49r2,l412,51r2,l417,53r2,2l419,57r2,2l421,61r,2l421,76r,2l421,80r-2,2l419,85r-2,2l414,89r-2,l410,91r-2,l406,91r-38,l366,91r-2,l364,89r-2,2l359,91r-2,l319,91r-2,l315,91r-2,-2l311,91r-2,l307,91r-11,l294,91r-2,l290,89r-2,l286,87r-3,-2l283,82,277,70r-6,12l271,85r-2,2l267,89r-3,l262,91r-2,l258,91r-10,l245,91r-2,l241,89r-2,l237,87r-2,-2l235,82r-4,5l229,89r-3,l224,91r-2,l220,91r-21,l197,91r-2,l193,89r-2,l188,87r-2,-2l186,82r,3l184,87r-2,2l180,89r-2,2l176,91r-2,l161,91r-2,l157,91r,-2l155,91r-3,l150,91r-12,l136,91r-3,l131,89r-2,2l127,91r-2,l76,91r-2,l72,91,70,89r-2,2l66,91r-2,l51,91r-2,l47,91,45,89r-2,l41,87r,-2l38,85r,2l36,89r-2,l32,91r-2,l28,91r-13,l13,91r-2,l9,89r-2,l5,87,3,85r,-3l,80,,78,,76xm55,44r7,7l62,38r-7,6xe" stroked="f">
                    <v:path arrowok="t" o:connecttype="custom" o:connectlocs="3,8;11,0;32,0;43,4;53,0;72,0;129,0;150,0;159,0;180,2;186,6;197,0;226,2;248,25;258,4;269,0;292,2;305,30;307,6;317,0;338,2;347,11;353,15;357,4;368,0;389,2;395,13;410,49;419,57;421,78;414,89;368,91;359,91;313,89;294,91;283,85;269,87;258,91;239,89;229,89;199,91;188,87;182,89;161,91;152,91;131,89;74,91;64,91;43,89;36,89;15,91;5,87;0,76" o:connectangles="0,0,0,0,0,0,0,0,0,0,0,0,0,0,0,0,0,0,0,0,0,0,0,0,0,0,0,0,0,0,0,0,0,0,0,0,0,0,0,0,0,0,0,0,0,0,0,0,0,0,0,0,0"/>
                    <o:lock v:ext="edit" verticies="t"/>
                  </v:shape>
                  <v:rect id="Rectangle 851" o:spid="_x0000_s1428" style="position:absolute;left:5570;top:2210;width:365;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w5M78A&#10;AADdAAAADwAAAGRycy9kb3ducmV2LnhtbERPy2oCMRTdC/5DuIXuNKmFMkyNIoKg0o2jH3CZ3HnQ&#10;5GZIojP+vVkUujyc93o7OSseFGLvWcPHUoEgrr3pudVwux4WBYiYkA1az6ThSRG2m/lsjaXxI1/o&#10;UaVW5BCOJWroUhpKKWPdkcO49ANx5hofHKYMQytNwDGHOytXSn1Jhz3nhg4H2ndU/1Z3p0Feq8NY&#10;VDYof141P/Z0vDTktX5/m3bfIBJN6V/85z4aDZ+qyPvzm/wE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DkzvwAAAN0AAAAPAAAAAAAAAAAAAAAAAJgCAABkcnMvZG93bnJl&#10;di54bWxQSwUGAAAAAAQABAD1AAAAhAMAAAAA&#10;" filled="f" stroked="f">
                    <v:textbox style="mso-fit-shape-to-text:t" inset="0,0,0,0">
                      <w:txbxContent>
                        <w:p w:rsidR="009745C4" w:rsidRDefault="009745C4" w:rsidP="007A4A7B">
                          <w:r>
                            <w:rPr>
                              <w:rFonts w:ascii="Arial" w:hAnsi="Arial" w:cs="Arial"/>
                              <w:color w:val="000000"/>
                              <w:sz w:val="8"/>
                              <w:szCs w:val="8"/>
                            </w:rPr>
                            <w:t>KENDALL</w:t>
                          </w:r>
                        </w:p>
                      </w:txbxContent>
                    </v:textbox>
                  </v:rect>
                </v:group>
                <v:rect id="Rectangle 852" o:spid="_x0000_s1429" style="position:absolute;left:15836;top:16021;width:3448;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CcqMMA&#10;AADdAAAADwAAAGRycy9kb3ducmV2LnhtbESP3WoCMRSE74W+QzgF7zRRQZatUUpBsNIbVx/gsDn7&#10;Q5OTJUnd7ds3QsHLYWa+YXaHyVlxpxB7zxpWSwWCuPam51bD7XpcFCBiQjZoPZOGX4pw2L/Mdlga&#10;P/KF7lVqRYZwLFFDl9JQShnrjhzGpR+Is9f44DBlGVppAo4Z7qxcK7WVDnvOCx0O9NFR/V39OA3y&#10;Wh3HorJB+fO6+bKfp0tDXuv56/T+BiLRlJ7h//bJaNioYgWPN/kJyP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CcqM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ROCK ISLAND</w:t>
                        </w:r>
                      </w:p>
                    </w:txbxContent>
                  </v:textbox>
                </v:rect>
                <v:shape id="Freeform 853" o:spid="_x0000_s1430" style="position:absolute;left:15836;top:16002;width:3760;height:565;visibility:visible;mso-wrap-style:square;v-text-anchor:top" coordsize="59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oqwcgA&#10;AADdAAAADwAAAGRycy9kb3ducmV2LnhtbESPQWsCMRSE74X+h/AEL6JJlardGqVUpR6kVOuhx8fm&#10;ubu4eVmS6G7/fVMo9DjMzDfMYtXZWtzIh8qxhoeRAkGcO1NxoeH0uR3OQYSIbLB2TBq+KcBqeX+3&#10;wMy4lg90O8ZCJAiHDDWUMTaZlCEvyWIYuYY4eWfnLcYkfSGNxzbBbS3HSk2lxYrTQokNvZaUX45X&#10;q+H9cTDYtuuL8m/X04E/9k+b2VfUut/rXp5BROrif/ivvTMaJmo+ht836QnI5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eirByAAAAN0AAAAPAAAAAAAAAAAAAAAAAJgCAABk&#10;cnMvZG93bnJldi54bWxQSwUGAAAAAAQABAD1AAAAjQMAAAAA&#10;" path="m,74l,15,,13,,11,3,9,3,7,5,5,7,2r2,l11,r2,l15,,41,r2,l45,r6,2l53,5r2,l57,7r3,2l62,13r2,-2l66,11,83,2,85,r2,l89,r2,l93,r13,5l108,7r2,l112,9r,2l121,21r2,l123,24r2,2l125,28r,2l125,28r,-2l127,24r,-3l129,19,140,9r2,-2l144,7r2,-2l159,r2,l163,r2,l167,r17,5l186,7r2,l190,9r3,2l193,13r4,8l197,15r,-2l197,11r2,-2l199,7r2,-2l203,2r2,l207,r3,l212,r10,l224,r2,l229,2r2,l233,5r2,2l237,5r2,-3l241,2,243,r2,l248,r12,l262,r2,l267,2r2,l271,5r2,2l273,5r2,-3l277,2,279,r2,l283,r13,l298,r2,l302,2r3,l307,5r2,2l309,9r4,-4l315,5r2,-3l319,2,334,r2,l338,r17,2l357,2r2,3l362,2r2,l366,r2,l370,r11,l383,r2,l387,2r2,l391,5r2,2l393,9r2,2l395,13r,2l395,49r5,l416,9r,-2l419,5r2,-3l423,2,425,r2,l429,r15,l446,r2,l450,2r2,l455,5r2,2l457,9r2,2l465,32r,-17l465,13r,-2l467,9r,-2l469,5r2,-3l474,2,476,r2,l480,r10,l493,r2,l497,2,499,r2,l503,r13,l518,r2,l522,2r2,l526,5r2,2l528,5r3,-3l533,2,535,r2,l539,r21,l562,r2,l566,2r3,l571,5r17,14l590,21r,3l592,26r,2l592,30r,32l592,64r,2l590,68r,2l588,72r-3,2l569,87r-3,l564,89r-2,l560,89r-21,l537,89r-2,l533,87r-2,l528,85r,-2l526,85r-2,2l522,87r-2,2l518,89r-2,l503,89r-2,l499,89r-2,-2l495,89r-2,l490,89r-10,l478,89r-2,l474,87r-3,l469,89r-2,l465,89r-10,l452,89r-2,l448,87r-2,l444,85r-2,-2l442,81r-2,-2l435,68r-2,11l431,81r,2l429,85r-2,2l425,87r-2,2l421,89r-2,l406,89r-36,l368,89r-2,l364,87r-2,l359,89r-2,l355,89r-15,l338,89,321,87r-2,l317,85r-2,l315,83r-6,-2l309,83r-2,2l305,87r-3,l300,89r-2,l296,89r-13,l281,89r-2,l277,87r-2,l273,85r,-2l271,85r-2,2l267,87r-3,2l262,89r-2,l248,89r-3,l243,89r-2,-2l239,87r-2,-2l235,83r-2,2l231,87r-2,l226,89r-2,l222,89r-10,l210,89r-3,l205,87r-2,l201,85r-2,-2l199,81r-2,-2l197,76r,-2l197,64r-7,12l190,79r-2,2l186,83r-2,l182,85r-15,4l165,89r-2,l161,89,146,87r-2,l142,85r-2,l138,83r,-2l129,70r-2,l127,68r-2,-2l125,64r,-2l125,64r,2l123,68r,2l121,70r-9,11l112,83r-2,2l108,85r-2,2l104,87,91,89r-2,l87,89,74,87r-2,l70,85r,2l68,87r-2,2l64,89r-2,l49,89r-2,l45,89,43,87r-2,l38,85r-2,2l34,87r-2,2l30,89r-2,l15,89r-2,l11,89,9,87r-2,l5,85,3,83r,-2l,79,,76,,74xm252,43r17,19l269,28,252,43xe" stroked="f">
                  <v:path arrowok="t" o:connecttype="custom" o:connectlocs="2016554,2015590;17342365,0;25005270,5240534;36701284,0;48800608,8465478;50413851,10481067;58883378,2015590;75015811,2821826;79452230,5240534;83485338,0;93164797,806236;98811149,0;109297230,2015590;114136959,0;124623041,2821826;135512432,0;147611757,0;156887905,806236;159307770,19752781;171407095,0;182296486,806236;187539527,5240534;191975946,0;201252095,0;211334865,806236;216577905,0;230290473,2015590;238760000,24993315;229483851,35071264;215771284,35877500;210528243,35071264;200445473,35071264;191169324,35071264;181489865,35877500;175440203,27412022;170600473,35877500;146805135,35071264;129462770,35071264;123816419,34265028;113330338,35877500;108490608,35071264;98004527,35877500;92358176,35071264;82678716,35071264;79452230,29830730;73402568,34265028;57270135,34265028;50413851,26605787;48800608,28218258;36701284,35877500;27425135,35071264;17342365,35071264;11292703,35877500;1209932,33458792;108490608,11287303" o:connectangles="0,0,0,0,0,0,0,0,0,0,0,0,0,0,0,0,0,0,0,0,0,0,0,0,0,0,0,0,0,0,0,0,0,0,0,0,0,0,0,0,0,0,0,0,0,0,0,0,0,0,0,0,0,0,0"/>
                  <o:lock v:ext="edit" verticies="t"/>
                </v:shape>
                <v:rect id="Rectangle 854" o:spid="_x0000_s1431" style="position:absolute;left:15836;top:16021;width:3448;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6nRMMA&#10;AADdAAAADwAAAGRycy9kb3ducmV2LnhtbESP3WoCMRSE7wt9h3AKvatJFWTZGkUEQaU3rj7AYXP2&#10;hyYnS5K669ubQsHLYWa+YVabyVlxoxB7zxo+ZwoEce1Nz62G62X/UYCICdmg9Uwa7hRhs359WWFp&#10;/MhnulWpFRnCsUQNXUpDKWWsO3IYZ34gzl7jg8OUZWilCThmuLNyrtRSOuw5L3Q40K6j+qf6dRrk&#10;pdqPRWWD8qd5822Ph3NDXuv3t2n7BSLRlJ7h//bBaFioYgF/b/ITk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6nRM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ROCK ISLAND</w:t>
                        </w:r>
                      </w:p>
                    </w:txbxContent>
                  </v:textbox>
                </v:rect>
                <v:rect id="Rectangle 855" o:spid="_x0000_s1432" style="position:absolute;left:37674;top:59124;width:2457;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c/MMMA&#10;AADdAAAADwAAAGRycy9kb3ducmV2LnhtbESP3WoCMRSE7wt9h3AKvatJrciyNUopCCreuPoAh83Z&#10;H5qcLEnqrm9vCgUvh5n5hlltJmfFlULsPWt4nykQxLU3PbcaLuftWwEiJmSD1jNpuFGEzfr5aYWl&#10;8SOf6FqlVmQIxxI1dCkNpZSx7shhnPmBOHuNDw5TlqGVJuCY4c7KuVJL6bDnvNDhQN8d1T/Vr9Mg&#10;z9V2LCoblD/Mm6Pd704Nea1fX6avTxCJpvQI/7d3RsOHKhbw9yY/Ab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c/MM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GALLATIN</w:t>
                        </w:r>
                      </w:p>
                    </w:txbxContent>
                  </v:textbox>
                </v:rect>
                <v:shape id="Freeform 856" o:spid="_x0000_s1433" style="position:absolute;left:37579;top:59093;width:2819;height:577;visibility:visible;mso-wrap-style:square;v-text-anchor:top" coordsize="444,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Q0MsQA&#10;AADdAAAADwAAAGRycy9kb3ducmV2LnhtbESPQWsCMRSE70L/Q3iCN82qKLI1ilhE6UFY20OPj81z&#10;s7h5WZK4rv++EQo9DjPzDbPe9rYRHflQO1YwnWQgiEuna64UfH8dxisQISJrbByTgicF2G7eBmvM&#10;tXtwQd0lViJBOOSowMTY5lKG0pDFMHEtcfKuzluMSfpKao+PBLeNnGXZUlqsOS0YbGlvqLxd7laB&#10;P5yXutFdKT8+z7PjT1Hsi5tRajTsd+8gIvXxP/zXPmkF82y1gNeb9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kNDLEAAAA3QAAAA8AAAAAAAAAAAAAAAAAmAIAAGRycy9k&#10;b3ducmV2LnhtbFBLBQYAAAAABAAEAPUAAACJAwAAAAA=&#10;" path="m,61l,30,,28,,25,2,23r,-2l4,19,19,4,21,2r2,l25,r3,l30,,61,r3,l66,r2,2l70,2r2,2l85,19r2,2l87,23r2,2l89,28r,2l89,32,99,11r,-2l99,6r3,-2l104,2r2,l108,r2,l112,r15,l129,r2,l133,2r2,l137,4r3,2l140,4r2,-2l144,2,146,r2,l150,r13,l165,r2,l169,2r2,l173,4r2,2l175,9r3,2l178,13r,2l178,49r6,l184,15r,-2l184,11r2,-2l186,6r2,-2l190,2r2,l194,r3,l199,r12,l213,r3,l218,2r2,l222,4r2,2l224,9r2,2l226,13r,2l226,49r2,l245,11r,-2l245,6r2,-2l249,2r2,l254,r2,l258,r15,l275,r2,l279,2r2,l283,4r,2l285,4r2,-2l289,2,292,r2,l296,r61,l359,r2,l363,2,366,r2,l370,r10,l382,r3,l387,2,389,r2,l393,r13,l408,r2,l412,2,414,r2,l418,r11,l431,r2,l435,2r2,l439,4r3,2l442,9r2,2l444,13r,2l444,76r,2l444,80r-2,2l442,85r-3,2l437,89r-2,l433,91r-2,l429,91r-13,l414,91r-2,l412,89r-2,2l408,91r-2,l393,91r-2,l389,91r-2,-2l385,91r-3,l380,91r-10,l368,91r-2,l363,89r-2,l359,87r-2,-2l357,82r-2,-2l355,78r,-2l355,42r-8,l347,76r,2l347,80r-3,2l344,85r-2,2l340,89r-2,l336,91r-2,l332,91r-11,l319,91r-2,l315,89r-2,l311,87r-2,-2l309,82r,3l306,87r-2,2l302,89r-2,2l298,91r-2,l283,91r-2,l279,91r-2,-2l275,89r-2,-2l270,85r,-3l268,80,266,68r-4,12l260,82r,3l258,87r-2,2l254,89r-3,2l249,91r-2,l235,91r-36,l197,91r-3,l192,89r-2,2l188,91r-2,l150,91r-2,l137,91r-2,l133,91r-2,-2l129,89r-2,-2l125,85r,-3l123,80,121,68r-5,12l114,82r,3l112,87r-2,2l108,89r-2,2l104,91r-2,l89,91r-2,l85,91,83,89r-3,l78,87,76,85r,-3l72,87r-2,2l68,89r-2,2l64,91r-3,l30,91r-2,l25,91,23,89r-2,l19,87,4,72,2,70r,-2l,66,,63,,61xm298,42r8,21l306,42r-8,xe" stroked="f">
                  <v:path arrowok="t" o:connecttype="custom" o:connectlocs="806336,9260533;9272859,805264;25802739,0;34269262,7650005;35881934,12078956;41123115,1610527;45154793,0;54427652,805264;58056162,805264;66522686,0;70554364,2415791;71763867,19728962;74989209,3623687;78214552,0;87084243,0;90309586,3623687;91922257,19728962;100388780,805264;110064807,0;114096485,1610527;117724995,0;145543573,0;153203761,0;157638607,0;166105131,805264;173765319,0;178200164,2415791;179006500,30600022;176990661,35028973;172958983,36639500;165298795,36639500;156832271,36639500;149172083,36639500;144737238,35028973;143124566,30600022;139899224,32210549;136270714,35834236;128610526,36639500;124578848,34223709;121756673,35834236;113290150,36639500;108855304,34223709;104823626,33015813;101195116,36639500;79424055,36639500;74989209,36639500;53621316,36639500;50395974,33015813;45961128,34223709;41929450,36639500;33462927,35834236;29028081,35028973;24593235,36639500;8466524,35834236;0,26573703;123369345,16910538" o:connectangles="0,0,0,0,0,0,0,0,0,0,0,0,0,0,0,0,0,0,0,0,0,0,0,0,0,0,0,0,0,0,0,0,0,0,0,0,0,0,0,0,0,0,0,0,0,0,0,0,0,0,0,0,0,0,0,0"/>
                  <o:lock v:ext="edit" verticies="t"/>
                </v:shape>
                <v:rect id="Rectangle 857" o:spid="_x0000_s1434" style="position:absolute;left:37674;top:59124;width:2457;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kE3MMA&#10;AADdAAAADwAAAGRycy9kb3ducmV2LnhtbESP3WoCMRSE74W+QziF3mlSC7JsjVIKghZvXH2Aw+bs&#10;D01OliR117dvBMHLYWa+YdbbyVlxpRB7zxreFwoEce1Nz62Gy3k3L0DEhGzQeiYNN4qw3bzM1lga&#10;P/KJrlVqRYZwLFFDl9JQShnrjhzGhR+Is9f44DBlGVppAo4Z7qxcKrWSDnvOCx0O9N1R/Vv9OQ3y&#10;XO3GorJB+Z9lc7SH/akhr/Xb6/T1CSLRlJ7hR3tvNHyoYgX3N/kJ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kE3M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GALLATIN</w:t>
                        </w:r>
                      </w:p>
                    </w:txbxContent>
                  </v:textbox>
                </v:rect>
                <v:rect id="Rectangle 858" o:spid="_x0000_s1435" style="position:absolute;left:33540;top:36976;width:2628;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WhR8MA&#10;AADdAAAADwAAAGRycy9kb3ducmV2LnhtbESP3WoCMRSE7wt9h3AKvatJLeiyNUopCCreuPoAh83Z&#10;H5qcLEnqrm9vCgUvh5n5hlltJmfFlULsPWt4nykQxLU3PbcaLuftWwEiJmSD1jNpuFGEzfr5aYWl&#10;8SOf6FqlVmQIxxI1dCkNpZSx7shhnPmBOHuNDw5TlqGVJuCY4c7KuVIL6bDnvNDhQN8d1T/Vr9Mg&#10;z9V2LCoblD/Mm6Pd704Nea1fX6avTxCJpvQI/7d3RsOHKpbw9yY/Ab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WhR8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MOULTRIE</w:t>
                        </w:r>
                      </w:p>
                    </w:txbxContent>
                  </v:textbox>
                </v:rect>
                <v:shape id="Freeform 859" o:spid="_x0000_s1436" style="position:absolute;left:33489;top:36957;width:3042;height:577;visibility:visible;mso-wrap-style:square;v-text-anchor:top" coordsize="47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0D/8QA&#10;AADdAAAADwAAAGRycy9kb3ducmV2LnhtbERPy4rCMBTdD/gP4QpuRFMfSO0YRYYRdTejsxh3l+ZO&#10;W2xuShK1+vVmIczycN6LVWtqcSXnK8sKRsMEBHFudcWFgp/jZpCC8AFZY22ZFNzJw2rZeVtgpu2N&#10;v+l6CIWIIewzVFCG0GRS+rwkg35oG+LI/VlnMEToCqkd3mK4qeU4SWbSYMWxocSGPkrKz4eLUXD6&#10;3NJ+Tv3x5bz9ck2e7h7H6a9SvW67fgcRqA3/4pd7pxVMkjTOjW/iE5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9A//EAAAA3QAAAA8AAAAAAAAAAAAAAAAAmAIAAGRycy9k&#10;b3ducmV2LnhtbFBLBQYAAAAABAAEAPUAAACJAwAAAAA=&#10;" path="m146,51r,-36l146,13r,-2l148,9r,-2l150,4r2,-2l154,2,156,r2,l160,r13,l175,r2,l179,2r,-2l182,r2,l196,r2,l201,r2,2l205,2r2,2l209,7r,2l209,7r2,-3l213,2r2,l217,r3,l222,r10,l234,r3,l239,2r2,l243,4r2,3l245,9r,-2l247,4r2,-2l251,2,253,r3,l258,r61,l321,r2,l325,2,327,r2,l332,r23,l357,r2,l361,2r2,l370,7r2,2l374,11r2,4l376,13r,-2l378,9r,-2l380,4r2,-2l384,2,386,r3,l391,r12,l405,r3,l410,2,412,r2,l416,r49,l467,r2,l471,2r2,l475,4r2,3l477,9r2,2l479,13r,2l479,28r,2l479,32r-2,2l479,36r,2l479,40r,13l479,55r,2l477,59r2,3l479,64r,2l479,76r,2l479,81r-2,2l477,85r-2,2l473,89r-2,l469,91r-2,l465,91r-49,l414,91r-2,l410,89r-2,2l405,91r-2,l391,91r-2,l386,91r-2,-2l382,89r-2,2l378,91r-2,l363,91r-2,l359,91r-2,-2l355,89r-2,-2l351,89r-3,l346,91r-2,l342,91r-10,l329,91r-2,l325,89r-2,l321,87r-2,-2l319,83r-2,-2l317,78r,-2l317,42r-9,l308,76r,2l308,81r-2,2l306,85r-2,2l302,89r-2,l298,91r-2,l294,91r-11,l281,91r-2,l277,89r-2,l272,87r-2,-2l270,83r,2l268,87r-2,2l264,89r-2,2l260,91r-2,l222,91r-2,l217,91r-2,-2l213,89r-2,-2l209,85r,-2l207,81r,-3l207,76r,-4l203,81r,2l201,85r-3,2l196,87r-2,2l192,89r-13,2l177,91r-2,l165,89r-2,l160,87r-2,l156,85r-2,-2l154,81r-4,-9l148,70r,-2l146,53r,-2xm247,51r11,l260,51r2,l264,53r2,l268,55r,-13l258,42r-2,l253,42r-2,-2l249,40r-2,-2l247,51xm,76l,15,,13,,11,2,9,2,7,4,4,6,2r2,l11,r2,l15,,36,r2,l40,r2,2l44,2r2,l49,r2,l53,,74,r2,l78,r2,2l82,2r2,2l87,7,91,2r2,l95,r2,l99,r2,l103,r3,2l118,9r2,l122,11r,2l131,23r2,l133,26r2,2l139,42r,3l139,47r,2l139,51r-4,17l133,70r,2l131,72r-9,11l122,85r-2,2l118,87r-2,2l114,89r-13,2l99,91r-2,l84,89r-2,l80,89r-2,2l76,91r-2,l63,91r-2,l59,91r-2,l55,91r-21,l32,91r-2,l27,91r-2,l15,91r-2,l11,91,8,89r-2,l4,87,2,85r,-2l,81,,78,,76xe" stroked="f">
                  <v:path arrowok="t" o:connecttype="custom" o:connectlocs="59684167,2818423;64523424,0;73395395,0;82670637,805264;85896808,805264;94365507,0;98801493,3623687;103237478,0;131869747,0;145580975,805264;151630046,5234214;154856217,805264;164534731,0;188327743,0;192360457,3623687;193167000,12884220;193167000,22144753;193167000,30600022;190747372,35834236;166954359,36639500;157679117,36639500;152436589,36639500;143161347,35834236;137918818,36639500;129450119,35028973;127837033,16910538;123401048,34223709;118561791,36639500;109689820,35028973;106463649,35834236;87509894,36639500;83477180,32613181;81057551,34223709;71379038,36639500;62910338,34223709;58877624,21339489;106463649,21339489;102027664,16910538;0,6039478;2419628,805264;15324313,0;20566841,0;33068255,805264;39117326,0;48392568,3623687;54441639,11273692;54441639,27378967;48392568,35028973;39117326,36639500;29842084,36639500;13711228,36639500;5242528,36639500;806543,33418445" o:connectangles="0,0,0,0,0,0,0,0,0,0,0,0,0,0,0,0,0,0,0,0,0,0,0,0,0,0,0,0,0,0,0,0,0,0,0,0,0,0,0,0,0,0,0,0,0,0,0,0,0,0,0,0,0"/>
                  <o:lock v:ext="edit" verticies="t"/>
                </v:shape>
                <v:rect id="Rectangle 860" o:spid="_x0000_s1437" style="position:absolute;left:33540;top:36976;width:2628;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aQrsMA&#10;AADdAAAADwAAAGRycy9kb3ducmV2LnhtbESPzWrDMBCE74G+g9hCb4nUFIrrRgmlEEhLLrHzAIu1&#10;/qHSykhK7Lx9VQj0OMzMN8xmNzsrrhTi4FnD80qBIG68GbjTcK73ywJETMgGrWfScKMIu+3DYoOl&#10;8ROf6FqlTmQIxxI19CmNpZSx6clhXPmROHutDw5TlqGTJuCU4c7KtVKv0uHAeaHHkT57an6qi9Mg&#10;62o/FZUNyn+v26P9Opxa8lo/Pc4f7yASzek/fG8fjIYXVbzB35v8BO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5aQrs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MOULTRIE</w:t>
                        </w:r>
                      </w:p>
                    </w:txbxContent>
                  </v:textbox>
                </v:rect>
                <v:rect id="Rectangle 861" o:spid="_x0000_s1438" style="position:absolute;left:42043;top:47694;width:2882;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Wv7r8A&#10;AADdAAAADwAAAGRycy9kb3ducmV2LnhtbERPy2oCMRTdC/5DuEJ3mmih2NEoIgi2dOPYD7hM7jww&#10;uRmS6Ez/vlkILg/nvd2PzooHhdh51rBcKBDElTcdNxp+r6f5GkRMyAatZ9LwRxH2u+lki4XxA1/o&#10;UaZG5BCOBWpoU+oLKWPVksO48D1x5mofHKYMQyNNwCGHOytXSn1Ihx3nhhZ7OrZU3cq70yCv5WlY&#10;lzYo/72qf+zX+VKT1/ptNh42IBKN6SV+us9Gw7v6zPvzm/wE5O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7da/uvwAAAN0AAAAPAAAAAAAAAAAAAAAAAJgCAABkcnMvZG93bnJl&#10;di54bWxQSwUGAAAAAAQABAD1AAAAhAMAAAAA&#10;" filled="f" stroked="f">
                  <v:textbox style="mso-fit-shape-to-text:t" inset="0,0,0,0">
                    <w:txbxContent>
                      <w:p w:rsidR="009745C4" w:rsidRDefault="009745C4" w:rsidP="007A4A7B">
                        <w:r>
                          <w:rPr>
                            <w:rFonts w:ascii="Arial" w:hAnsi="Arial" w:cs="Arial"/>
                            <w:color w:val="000000"/>
                            <w:sz w:val="8"/>
                            <w:szCs w:val="8"/>
                          </w:rPr>
                          <w:t>LAWRENCE</w:t>
                        </w:r>
                      </w:p>
                    </w:txbxContent>
                  </v:textbox>
                </v:rect>
                <v:shape id="Freeform 862" o:spid="_x0000_s1439" style="position:absolute;left:41992;top:47720;width:3366;height:571;visibility:visible;mso-wrap-style:square;v-text-anchor:top" coordsize="53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brf8QA&#10;AADdAAAADwAAAGRycy9kb3ducmV2LnhtbESP0WoCMRRE3wv+Q7hC32qigtStUURp9UVoVz/gsrnu&#10;Lm5u1iTV9e+NIPg4zMwZZrbobCMu5EPtWMNwoEAQF87UXGo47L8/PkGEiGywcUwabhRgMe+9zTAz&#10;7sp/dMljKRKEQ4YaqhjbTMpQVGQxDFxLnLyj8xZjkr6UxuM1wW0jR0pNpMWa00KFLa0qKk75v9Ww&#10;zc/kjmp32vz6Qo0P+59pvR5p/d7vll8gInXxFX62t0bDWE2H8HiTno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263/EAAAA3QAAAA8AAAAAAAAAAAAAAAAAmAIAAGRycy9k&#10;b3ducmV2LnhtbFBLBQYAAAAABAAEAPUAAACJAwAAAAA=&#10;" path="m,76l,14,,12,,10,2,8,2,6,4,4,6,2r2,l11,r2,l15,,27,r3,l32,r2,2l36,2r2,2l40,6r,2l42,10r,2l42,14r,34l44,48,61,10r,-2l61,6,63,4,65,2r3,l70,r2,l74,,89,r2,l93,r2,2l97,2r2,2l99,6r2,-2l104,2r2,l108,r2,l112,r13,l127,r2,l131,2r2,l135,4r2,-2l139,2,142,r2,l146,r19,l167,r2,l171,2r2,l175,4r2,-2l180,2,182,r2,l186,r13,l201,r2,l205,2r,-2l207,r2,l234,r3,l239,r6,2l247,4r2,l251,6r2,2l256,12r,-2l258,8r,-2l260,4r2,-2l264,2,266,r2,l270,r49,l321,r2,l325,2,327,r3,l332,r12,l346,r3,l351,2,353,r2,l357,r11,l370,r2,l374,2r2,l378,4r2,2l380,8r2,2l382,8r2,-2l387,6r2,-2l401,r2,l406,r2,l410,r17,6l429,8r2,l433,10r2,2l435,14r6,15l444,31r,2l444,35r,3l444,40r-3,2l441,44r,2l444,48r,2l444,52r,2l444,57r-3,2l433,76r,2l431,80r-2,2l427,82r-15,6l410,90r-2,l406,90r-3,l391,88r-2,l387,86r-3,l382,84r-2,-2l380,84r-2,2l376,88r-2,l372,90r-2,l368,90r-13,l353,90r-2,l349,88r,2l346,90r-2,l332,90r-2,l327,90r-2,-2l323,90r-2,l319,90r-49,l268,90r-2,l264,88r-2,l260,90r-2,l256,90r-13,l241,90r-2,l237,88r-3,l232,86r-2,2l228,88r-2,2l224,90r-2,l209,90r-2,l205,90r-2,-2l201,88r-2,-2l199,88r-3,l194,90r-2,l190,90r-19,l169,90r-2,l165,88r-2,l161,86r-3,-2l158,82r-2,-2l154,74r,6l152,82r,2l150,86r-2,2l146,88r-2,2l142,90r-3,l120,90r-2,l116,90r-2,l112,90r-11,l99,90r-2,l95,88r-2,l91,86,89,84r,-2l82,67,76,82r,2l74,86r-2,2l70,88r-2,2l65,90r-2,l51,90r-36,l13,90r-2,l8,88r-2,l4,86,2,84r,-2l,80,,78,,76xm452,76r,-62l452,12r,-2l454,8r,-2l456,4r2,-2l460,2,463,r2,l467,r48,l517,r3,l522,2r2,l526,4r2,2l528,8r2,2l530,12r,2l530,27r,2l530,31r-2,2l530,35r,3l530,40r,10l530,52r,2l528,57r2,2l530,61r,2l530,76r,2l530,80r-2,2l528,84r-2,2l524,88r-2,l520,90r-3,l515,90r-48,l465,90r-2,l460,88r-2,l456,86r-2,-2l454,82r-2,-2l452,78r,-2xe" stroked="f">
                  <v:path arrowok="t" o:connecttype="custom" o:connectlocs="806570,2417233;6049274,0;15324826,1611489;16937966,19337867;26213519,805744;36698926,0;40731775,1611489;50410613,0;55250032,805744;67348579,0;72591283,805744;81866836,0;95578523,0;102031081,3222978;105660645,805744;129454455,0;138730008,0;143972711,0;152441694,1611489;156071258,2417233;165346811,0;175428934,5640211;179058498,16114889;179058498,20949356;173815794,32229778;163733672,36258500;154054834,33841267;150021985,36258500;140746432,35452756;131874164,36258500;108080355,36258500;103240936,36258500;93562098,34647011;84286545,36258500;80253696,35452756;68155149,36258500;63719015,33035522;60492736,34647011;48394189,36258500;39925206,36258500;35892357,33035522;28229943,35452756;5242704,36258500;806570,33035522;182284777,4834467;185511057,805744;209708151,0;213741000,4028722;212934430,13294783;213741000,21755100;213741000,31424033;210514721,35452756;186720911,36258500;182284777,32229778" o:connectangles="0,0,0,0,0,0,0,0,0,0,0,0,0,0,0,0,0,0,0,0,0,0,0,0,0,0,0,0,0,0,0,0,0,0,0,0,0,0,0,0,0,0,0,0,0,0,0,0,0,0,0,0,0,0"/>
                  <o:lock v:ext="edit" verticies="t"/>
                </v:shape>
                <v:rect id="Rectangle 863" o:spid="_x0000_s1440" style="position:absolute;left:42043;top:47694;width:2882;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uUAsMA&#10;AADdAAAADwAAAGRycy9kb3ducmV2LnhtbESP3WoCMRSE74W+QziF3mnSLYjdGqUUBCveuPoAh83Z&#10;H5qcLEnqbt++EQQvh5n5hllvJ2fFlULsPWt4XSgQxLU3PbcaLufdfAUiJmSD1jNp+KMI283TbI2l&#10;8SOf6FqlVmQIxxI1dCkNpZSx7shhXPiBOHuNDw5TlqGVJuCY4c7KQqmldNhzXuhwoK+O6p/q12mQ&#10;52o3rioblD8UzdF+708Nea1fnqfPDxCJpvQI39t7o+FNvRdwe5Of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uUAs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LAWRENCE</w:t>
                        </w:r>
                      </w:p>
                    </w:txbxContent>
                  </v:textbox>
                </v:rect>
                <v:rect id="Rectangle 864" o:spid="_x0000_s1441" style="position:absolute;left:12230;top:23088;width:3251;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cxmcMA&#10;AADdAAAADwAAAGRycy9kb3ducmV2LnhtbESP3WoCMRSE7wu+QzhC72qiQrGrUUQQtPTGtQ9w2Jz9&#10;weRkSaK7vn1TKPRymJlvmM1udFY8KMTOs4b5TIEgrrzpuNHwfT2+rUDEhGzQeiYNT4qw205eNlgY&#10;P/CFHmVqRIZwLFBDm1JfSBmrlhzGme+Js1f74DBlGRppAg4Z7qxcKPUuHXacF1rs6dBSdSvvToO8&#10;lsdhVdqg/Oei/rLn06Umr/XrdNyvQSQa03/4r30yGpbqYwm/b/IT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6cxmc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HENDERSON</w:t>
                        </w:r>
                      </w:p>
                    </w:txbxContent>
                  </v:textbox>
                </v:rect>
                <v:shape id="Freeform 865" o:spid="_x0000_s1442" style="position:absolute;left:12204;top:23114;width:3594;height:577;visibility:visible;mso-wrap-style:square;v-text-anchor:top" coordsize="56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cNbcYA&#10;AADdAAAADwAAAGRycy9kb3ducmV2LnhtbESP3WrCQBSE7wu+w3IE7+rGVoJGVxFLQQQrxh+8PGSP&#10;STB7NmRXjW/fLRS8HGbmG2Y6b00l7tS40rKCQT8CQZxZXXKu4LD/fh+BcB5ZY2WZFDzJwXzWeZti&#10;ou2Dd3RPfS4ChF2CCgrv60RKlxVk0PVtTRy8i20M+iCbXOoGHwFuKvkRRbE0WHJYKLCmZUHZNb0Z&#10;Baf4uDinNnbr7ab9yavyibuvpVK9bruYgPDU+lf4v73SCj6j8RD+3oQn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9cNbcYAAADdAAAADwAAAAAAAAAAAAAAAACYAgAAZHJz&#10;L2Rvd25yZXYueG1sUEsFBgAAAAAEAAQA9QAAAIsDAAAAAA==&#10;" path="m,76l,15,,13,,11,2,8,2,6,4,4,6,2r2,l11,r2,l15,,27,r3,l32,r2,2l36,r2,l40,,53,r2,l57,r2,2l61,2r2,2l65,6r,-2l68,2r2,l72,r2,l76,r49,l127,r2,l131,2,133,r2,l137,r13,l152,r2,l154,2,156,r2,l161,r12,l175,r2,l180,2r2,l184,4r2,2l186,8r,-2l188,4r2,-2l192,2,194,r2,l199,r21,l222,r2,l226,2r2,l230,4r15,15l245,15r,-2l245,11r2,-3l247,6r2,-2l251,2r2,l256,r2,l260,r48,l311,r2,l315,2r,-2l317,r2,l344,r2,l349,r6,2l357,4r2,l361,6r2,2l363,11r2,l376,6r2,-2l393,r2,l397,r2,l401,r17,4l420,6r2,l422,8r7,5l429,11r2,l448,2,450,r2,l454,r2,l458,r13,4l473,6r2,l477,8r2,3l488,23r,2l490,27r,3l492,44r,3l492,49r-2,14l490,66r-2,2l488,70r-9,12l477,85r-2,2l473,87r-2,2l469,89r-13,2l454,91r-2,l439,89r-2,l435,87r-2,l431,85r-2,-3l425,87r-3,l420,89r-2,l403,91r-2,l399,91,382,89r-2,l378,87r-2,l374,89r-2,l370,91r-2,l365,91r-12,l351,91r-2,l346,89r-2,l342,87r-2,2l338,89r-2,2l334,91r-2,l319,91r-2,l315,91r,-2l313,91r-2,l308,91r-48,l258,91r-2,l253,89r-2,l249,87r-2,-2l247,82r-2,-2l245,78r,-2l245,72,230,87r-2,2l226,89r-2,2l222,91r-2,l199,91r-3,l194,91r-2,-2l190,89r-2,-2l186,85r,-3l186,85r-2,2l182,89r-2,l177,91r-2,l173,91r-12,l158,91r-2,l156,89r-2,2l152,91r-2,l137,91r-2,l133,91r-2,-2l129,91r-2,l125,91r-49,l74,91r-2,l70,89r-2,l65,87r,-2l63,87r-2,2l59,89r-2,2l55,91r-2,l40,91r-2,l36,91,34,89r-2,2l30,91r-3,l15,91r-2,l11,91,8,89r-2,l4,87,2,85r,-3l,80,,78,,76xm501,76r,-61l501,13r,-2l503,8r,-2l505,4r2,-2l509,2,511,r2,l515,r13,l530,r2,l532,2,534,r2,l539,r12,l553,r3,l558,2r2,l562,4r2,2l564,8r2,3l566,13r,2l566,76r,2l566,80r-2,2l564,85r-2,2l560,89r-2,l556,91r-3,l551,91r-12,l536,91r-2,l534,89r-2,2l530,91r-2,l515,91r-2,l511,91r-2,-2l507,89r-2,-2l503,85r,-3l501,80r,-2l501,76xe" stroked="f">
                  <v:path arrowok="t" o:connecttype="custom" o:connectlocs="806428,3221055;4435352,0;12902841,0;21370330,0;25402468,1610527;29031392,0;52014578,0;60482067,0;63707777,0;72578481,805264;74997763,2415791;79029901,0;91126314,805264;98787376,5234214;101206659,805264;124189845,0;127818769,0;143140892,805264;146366602,4428951;159269443,0;169349788,2415791;173785140,4428951;183865484,0;192332973,3221055;197574753,12078956;197574753,26573703;191526546,35028973;183059057,36639500;174591567,35028973;169349788,35834236;154027664,35834236;149995527,35834236;141528037,36639500;137092686,35834236;128625196,36639500;125399486,36639500;102013087,35834236;98787376,32210549;91932742,35834236;80239542,36639500;75804191,35028973;73384908,35834236;64917419,36639500;61288495,36639500;52821005,35834236;29837820,36639500;26208896,34223709;22176758,36639500;13709269,35834236;5241779,36639500;806428,34223709;202010104,30600022;202816532,2415791;206848670,0;214509731,805264;222977221,0;227412572,2415791;228219000,30600022;226606145,35028973;222170793,36639500;214509731,36639500;206042242,36639500;202816532,33015813" o:connectangles="0,0,0,0,0,0,0,0,0,0,0,0,0,0,0,0,0,0,0,0,0,0,0,0,0,0,0,0,0,0,0,0,0,0,0,0,0,0,0,0,0,0,0,0,0,0,0,0,0,0,0,0,0,0,0,0,0,0,0,0,0,0,0"/>
                  <o:lock v:ext="edit" verticies="t"/>
                </v:shape>
                <v:rect id="Rectangle 866" o:spid="_x0000_s1443" style="position:absolute;left:12230;top:23088;width:3251;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IMdsMA&#10;AADdAAAADwAAAGRycy9kb3ducmV2LnhtbESP3WoCMRSE7wt9h3AKvatJLYpdjVIKghVvXPsAh83Z&#10;H0xOliR117c3BcHLYWa+YVab0VlxoRA7zxreJwoEceVNx42G39P2bQEiJmSD1jNpuFKEzfr5aYWF&#10;8QMf6VKmRmQIxwI1tCn1hZSxaslhnPieOHu1Dw5TlqGRJuCQ4c7KqVJz6bDjvNBiT98tVefyz2mQ&#10;p3I7LEoblN9P64P92R1r8lq/voxfSxCJxvQI39s7o+FDfc7g/01+An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IMds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HENDERSON</w:t>
                        </w:r>
                      </w:p>
                    </w:txbxContent>
                  </v:textbox>
                </v:rect>
                <v:rect id="Rectangle 867" o:spid="_x0000_s1444" style="position:absolute;left:15208;top:42500;width:2489;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CSAcMA&#10;AADdAAAADwAAAGRycy9kb3ducmV2LnhtbESP3WoCMRSE7wt9h3AK3tVEBdGtUaQgaOmNqw9w2Jz9&#10;ocnJkqTu+vaNIPRymJlvmM1udFbcKMTOs4bZVIEgrrzpuNFwvRzeVyBiQjZoPZOGO0XYbV9fNlgY&#10;P/CZbmVqRIZwLFBDm1JfSBmrlhzGqe+Js1f74DBlGRppAg4Z7qycK7WUDjvOCy329NlS9VP+Og3y&#10;Uh6GVWmD8l/z+tuejueavNaTt3H/ASLRmP7Dz/bRaFio9RIeb/IT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CSAc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CALHOUN</w:t>
                        </w:r>
                      </w:p>
                    </w:txbxContent>
                  </v:textbox>
                </v:rect>
                <v:shape id="Freeform 868" o:spid="_x0000_s1445" style="position:absolute;left:15144;top:42456;width:2826;height:577;visibility:visible;mso-wrap-style:square;v-text-anchor:top" coordsize="44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QP6cIA&#10;AADdAAAADwAAAGRycy9kb3ducmV2LnhtbESP3YrCMBSE7xd8h3CEvVtTV/CnGkUWhd768wCH5pgU&#10;m5PaxFr36TcLgpfDzHzDrDa9q0VHbag8KxiPMhDEpdcVGwXn0/5rDiJEZI21Z1LwpACb9eBjhbn2&#10;Dz5Qd4xGJAiHHBXYGJtcylBachhGviFO3sW3DmOSrZG6xUeCu1p+Z9lUOqw4LVhs6MdSeT3enYLy&#10;bM2uM7cLTou5KXpe3H9PUanPYb9dgojUx3f41S60gkm2mMH/m/Q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tA/pwgAAAN0AAAAPAAAAAAAAAAAAAAAAAJgCAABkcnMvZG93&#10;bnJldi54bWxQSwUGAAAAAAQABAD1AAAAhwMAAAAA&#10;" path="m,45l,43,,41,4,26,6,24r,-2l8,19,19,9,21,7r2,l25,5,38,r2,l42,r2,l46,r2,3l63,9r2,l67,11r2,2l69,15r9,15l86,11r,-2l86,7,88,5,90,3r3,l95,r2,l99,r15,l116,r2,l120,3r2,l124,5r2,2l126,5r2,-2l131,3,133,r2,l137,r13,l152,r2,l156,3r2,l160,5r2,2l162,9r2,2l164,13r,2l164,49r7,l171,15r,-2l171,11r2,-2l173,7r2,-2l177,3r2,l181,r2,l185,r13,l200,r2,l204,3,207,r2,l211,r10,l223,r3,l228,3r2,l232,5r2,2l234,9r2,2l236,13r,2l236,30r2,-11l240,17r,-2l242,13r3,-2l247,11,266,3,268,r2,l272,r2,l276,r13,5l291,7r2,l295,9r2,2l306,24r,2l306,15r,-2l306,11r2,-2l308,7r2,-2l312,3r2,l316,r3,l321,r10,l333,r2,l338,3,340,r2,l344,r13,l359,r2,l363,3r2,l367,5r2,2l369,9r2,2l371,13r,2l371,51r,2l369,68r,2l367,72r,2l361,83r-2,2l357,87r-3,l352,89r-2,l340,91r-2,l335,91,325,89r-2,l321,87r-2,l316,85r-2,-2l308,74r,-2l306,70r,-2l306,70r-2,2l293,83r-2,2l289,85r-11,4l276,91r-2,l272,91r-2,l268,91,253,87r-2,-2l249,85r-2,-2l247,81,238,70r-2,l236,68r,8l236,79r,2l234,83r,2l232,87r-2,2l228,89r-2,2l223,91r-2,l211,91r-2,l207,91r-3,-2l202,91r-2,l198,91r-13,l183,91r-2,l179,89r-2,2l175,91r-2,l137,91r-13,l122,91r-2,l118,89r-2,l114,87r-2,-2l112,83r-3,-2l107,68r-4,13l101,83r,2l99,87r-2,2l95,89r-2,2l90,91r-2,l76,91r-3,l71,91,69,89r-2,l65,87,63,85r,-2l48,89r-2,2l44,91r-2,l40,91r-2,l23,87,21,85r-2,l16,83r,-2l8,70r-2,l6,68,4,66,,49,,47,,45xm378,76r,-61l378,13r,-2l380,9r,-2l382,5r2,-2l386,3,388,r2,l392,r13,l407,r2,l411,3,414,r2,l418,r12,l433,r2,l437,3r2,l441,5r2,2l443,9r2,2l445,13r,2l445,76r,3l445,81r-2,2l443,85r-2,2l439,89r-2,l435,91r-2,l430,91r-14,l414,91r-3,l411,89r-2,2l407,91r-2,l392,91r-2,l388,91r-2,-2l384,89r-2,-2l380,85r,-2l378,81r,-2l378,76xe" stroked="f">
                  <v:path arrowok="t" o:connecttype="custom" o:connectlocs="2419564,9663165;9274996,2818423;17743470,0;27018465,4428951;34680418,3623687;38309764,0;47584760,0;50810845,2013159;55246712,0;63715187,1207896;66134751,5234214;68957575,5234214;71377139,1207896;79845613,0;84281481,0;91943434,1207896;95169519,4428951;96782562,6844742;107267339,1207896;111299946,0;119768420,4428951;123397766,4428951;126623852,1207896;134285804,0;138721672,0;147190146,1207896;149609710,5234214;148803189,28184231;143964061,35028973;136302108,36639500;128640155,35028973;123397766,28184231;117348856,34223709;109686903,36639500;100411908,34223709;95169519,27378967;94362998,34223709;89927130,36639500;82265178,35834236;73796703,36639500;69764097,36639500;47584760,35834236;43955413,32613181;39922807,35028973;35486939,36639500;27018465,35834236;18549991,36639500;9274996,35028973;3226085,28184231;0,18923698;152432535,4428951;155658620,1207896;164127094,0;168562962,0;177031436,1207896;179451000,5234214;178644479,33418445;175418393,36639500;165740137,36639500;158078184,36639500;154045578,35028973;152432535,30600022" o:connectangles="0,0,0,0,0,0,0,0,0,0,0,0,0,0,0,0,0,0,0,0,0,0,0,0,0,0,0,0,0,0,0,0,0,0,0,0,0,0,0,0,0,0,0,0,0,0,0,0,0,0,0,0,0,0,0,0,0,0,0,0,0,0"/>
                  <o:lock v:ext="edit" verticies="t"/>
                </v:shape>
                <v:rect id="Rectangle 869" o:spid="_x0000_s1446" style="position:absolute;left:15208;top:42500;width:2489;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Oj6L8A&#10;AADdAAAADwAAAGRycy9kb3ducmV2LnhtbERPy2oCMRTdC/5DuEJ3mmih2NEoIgi2dOPYD7hM7jww&#10;uRmS6Ez/vlkILg/nvd2PzooHhdh51rBcKBDElTcdNxp+r6f5GkRMyAatZ9LwRxH2u+lki4XxA1/o&#10;UaZG5BCOBWpoU+oLKWPVksO48D1x5mofHKYMQyNNwCGHOytXSn1Ihx3nhhZ7OrZU3cq70yCv5WlY&#10;lzYo/72qf+zX+VKT1/ptNh42IBKN6SV+us9Gw7v6zHPzm/wE5O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A6PovwAAAN0AAAAPAAAAAAAAAAAAAAAAAJgCAABkcnMvZG93bnJl&#10;di54bWxQSwUGAAAAAAQABAD1AAAAhAMAAAAA&#10;" filled="f" stroked="f">
                  <v:textbox style="mso-fit-shape-to-text:t" inset="0,0,0,0">
                    <w:txbxContent>
                      <w:p w:rsidR="009745C4" w:rsidRDefault="009745C4" w:rsidP="007A4A7B">
                        <w:r>
                          <w:rPr>
                            <w:rFonts w:ascii="Arial" w:hAnsi="Arial" w:cs="Arial"/>
                            <w:color w:val="000000"/>
                            <w:sz w:val="8"/>
                            <w:szCs w:val="8"/>
                          </w:rPr>
                          <w:t>CALHOUN</w:t>
                        </w:r>
                      </w:p>
                    </w:txbxContent>
                  </v:textbox>
                </v:rect>
                <v:rect id="Rectangle 870" o:spid="_x0000_s1447" style="position:absolute;left:33191;top:65468;width:2146;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8Gc8MA&#10;AADdAAAADwAAAGRycy9kb3ducmV2LnhtbESP3WoCMRSE74W+QziF3mlShaKrUUpB0OKNqw9w2Jz9&#10;ocnJkkR3ffumIPRymJlvmM1udFbcKcTOs4b3mQJBXHnTcaPhetlPlyBiQjZoPZOGB0XYbV8mGyyM&#10;H/hM9zI1IkM4FqihTakvpIxVSw7jzPfE2at9cJiyDI00AYcMd1bOlfqQDjvOCy329NVS9VPenAZ5&#10;KffDsrRB+e95fbLHw7kmr/Xb6/i5BpFoTP/hZ/tgNCzUagV/b/IT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8Gc8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MASSAC</w:t>
                        </w:r>
                      </w:p>
                    </w:txbxContent>
                  </v:textbox>
                </v:rect>
                <v:shape id="Freeform 871" o:spid="_x0000_s1448" style="position:absolute;left:33102;top:65436;width:2426;height:578;visibility:visible;mso-wrap-style:square;v-text-anchor:top" coordsize="382,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5RHsIA&#10;AADdAAAADwAAAGRycy9kb3ducmV2LnhtbERPz2vCMBS+C/4P4Q28iCZ14KQzLSJsyBjCohdvj+at&#10;LWteShO1/vfLYbDjx/d7W46uEzcaQutZQ7ZUIIgrb1uuNZxPb4sNiBCRLXaeScODApTFdLLF3Po7&#10;f9HNxFqkEA45amhi7HMpQ9WQw7D0PXHivv3gMCY41NIOeE/hrpMrpdbSYcupocGe9g1VP+bqNDBG&#10;c7lcX8y8RpN5ddx/fry3Ws+ext0riEhj/Bf/uQ9Ww3Om0v70Jj0BWf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vlEewgAAAN0AAAAPAAAAAAAAAAAAAAAAAJgCAABkcnMvZG93&#10;bnJldi54bWxQSwUGAAAAAAQABAD1AAAAhwMAAAAA&#10;" path="m,76l,15,,13,,11,2,9,2,7,4,5,6,2r2,l10,r2,l14,,38,r2,l42,r2,2l46,2,48,r2,l52,,76,r2,l80,r2,2l84,2r2,3l88,7r,2l91,11r,2l91,15r,9l97,11r,-2l97,7,99,5r2,-3l103,2,105,r2,l110,r14,l126,r3,l131,2r2,l135,5r2,2l137,9r,2l139,15r2,-2l143,11,154,5r2,l158,2r2,l175,r2,l179,r2,l198,5r2,2l202,7r,2l207,11r8,-6l217,5r2,-3l221,2,236,r2,l240,r3,l259,5r3,2l264,7r,2l274,17r2,l281,11r,-2l281,7r2,-2l285,2r2,l289,r2,l293,r15,l310,r2,l314,2r3,l319,5r2,2l321,9r2,-2l325,7r2,-2l340,r2,l344,r2,l348,r2,2l365,9r2,l369,11r2,2l371,15r9,15l382,32r,2l382,36r,2l382,40r-2,3l380,45r,2l382,49r,2l382,53r,2l382,57r-2,2l371,76r,2l369,81r-2,2l365,83r-15,6l348,91r-2,l344,91r-2,l340,91r-4,-2l333,91r-2,l329,91r-10,l317,91r-3,l312,89r-2,l308,87r-2,-2l306,83r-2,-2l300,68r-2,13l295,83r,2l293,87r-2,2l289,89r-2,2l285,91r-2,l270,91r-2,l266,91r-2,-2l262,89r,-2l259,89r-2,l243,91r-3,l238,91,221,89r-2,l217,87r-2,l215,85r-4,-2l205,87r-3,l200,89r-2,l181,91r-2,l177,91,160,89r-2,l156,87r,2l154,89r-2,2l150,91r-2,l135,91r-2,l131,91r-2,-2l126,89r-2,-2l122,85r,-2l120,81,118,68r-4,13l112,83r,2l110,87r-3,2l105,89r-2,2l101,91r-2,l86,91r-2,l82,91r,-2l80,91r-2,l76,91r-13,l61,91r-2,l57,91r-2,l33,91r-2,l29,91r-2,l14,91r-2,l10,91,8,89r-2,l4,87,2,85r,-2l,81,,78,,76xe" stroked="f">
                  <v:path arrowok="t" o:connecttype="custom" o:connectlocs="0,4436626;2419649,806659;5645848,0;17744094,806659;20970293,0;33068539,806659;35488188,3629967;36698013,9679912;39924212,2016648;43150411,0;52022458,0;55248657,2823308;56861757,5243286;63717429,806659;72186202,0;81461524,2823308;87510647,2016648;95979419,0;105658016,2823308;111303864,6856604;114126788,2016648;117352987,0;125821759,0;129451233,2823308;131870882,2016648;139533105,0;148001877,3629967;153244450,12099890;154051000,15326527;153244450,18956495;154051000,22183132;149614976,31459714;141146204,35896341;137920005,36703000;133483982,36703000;126628309,36703000;123402110,34283022;120175911,32669703;117352987,35896341;114126788,36703000;106464565,35896341;103641641,35896341;89123746,35896341;86704097,34283022;80654974,35896341;71379652,36703000;62910880,35896341;59684681,36703000;52022458,35896341;49199534,33476363;45166785,33476363;42343861,35896341;34681639,36703000;32261990,36703000;24599767,36703000;13308071,36703000;5645848,36703000;2419649,35896341;0,32669703" o:connectangles="0,0,0,0,0,0,0,0,0,0,0,0,0,0,0,0,0,0,0,0,0,0,0,0,0,0,0,0,0,0,0,0,0,0,0,0,0,0,0,0,0,0,0,0,0,0,0,0,0,0,0,0,0,0,0,0,0,0,0"/>
                </v:shape>
                <v:rect id="Rectangle 872" o:spid="_x0000_s1449" style="position:absolute;left:33191;top:65468;width:2146;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KQb8MA&#10;AADdAAAADwAAAGRycy9kb3ducmV2LnhtbESP3WoCMRSE74W+QzgF7zRZBZGtUUpBsNIbVx/gsDn7&#10;Q5OTJUnd7ds3QsHLYWa+YXaHyVlxpxB7zxqKpQJBXHvTc6vhdj0utiBiQjZoPZOGX4pw2L/Mdlga&#10;P/KF7lVqRYZwLFFDl9JQShnrjhzGpR+Is9f44DBlGVppAo4Z7qxcKbWRDnvOCx0O9NFR/V39OA3y&#10;Wh3HbWWD8udV82U/T5eGvNbz1+n9DUSiKT3D/+2T0bAuVAGPN/kJyP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KQb8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MASSAC</w:t>
                        </w:r>
                      </w:p>
                    </w:txbxContent>
                  </v:textbox>
                </v:rect>
                <v:rect id="Rectangle 873" o:spid="_x0000_s1450" style="position:absolute;left:41268;top:51206;width:2203;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AOGMMA&#10;AADdAAAADwAAAGRycy9kb3ducmV2LnhtbESP3WoCMRSE74W+QzgF7zRxBZGtUUpBsNIbVx/gsDn7&#10;Q5OTJUnd7ds3QsHLYWa+YXaHyVlxpxB7zxpWSwWCuPam51bD7XpcbEHEhGzQeiYNvxThsH+Z7bA0&#10;fuQL3avUigzhWKKGLqWhlDLWHTmMSz8QZ6/xwWHKMrTSBBwz3FlZKLWRDnvOCx0O9NFR/V39OA3y&#10;Wh3HbWWD8uei+bKfp0tDXuv56/T+BiLRlJ7h//bJaFivVAGPN/kJyP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AOGM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WABASH</w:t>
                        </w:r>
                      </w:p>
                    </w:txbxContent>
                  </v:textbox>
                </v:rect>
                <v:shape id="Freeform 874" o:spid="_x0000_s1451" style="position:absolute;left:41148;top:51206;width:2508;height:565;visibility:visible;mso-wrap-style:square;v-text-anchor:top" coordsize="39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Ze9cUA&#10;AADdAAAADwAAAGRycy9kb3ducmV2LnhtbESPT2sCMRTE70K/Q3iF3jRZFS1bo6hU6aWIVjw/Nm//&#10;0M3LdpPq6qdvCoLHYWZ+w8wWna3FmVpfOdaQDBQI4syZigsNx69N/xWED8gGa8ek4UoeFvOn3gxT&#10;4y68p/MhFCJC2KeooQyhSaX0WUkW/cA1xNHLXWsxRNkW0rR4iXBby6FSE2mx4rhQYkPrkrLvw6/V&#10;sDuN36dXleRoMZe3z+nwZ73aav3y3C3fQATqwiN8b38YDaNEjeD/TXw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tl71xQAAAN0AAAAPAAAAAAAAAAAAAAAAAJgCAABkcnMv&#10;ZG93bnJldi54bWxQSwUGAAAAAAQABAD1AAAAigMAAAAA&#10;" path="m,15l,13,,10,2,8,2,6,4,4,6,2r2,l11,r2,l15,,25,r2,l30,r2,2l34,2r2,2l38,2r2,l42,r2,l46,,65,r3,l70,r2,2l74,2r2,2l78,2r2,l82,r2,l87,,99,r2,l103,r3,2l108,2r2,2l112,6r,-2l114,2r2,l118,r2,l122,r15,l139,r2,l144,2r2,l148,4r2,2l150,8r8,21l158,15r,-2l158,10r2,-2l160,6r3,-2l165,2r2,l169,r2,l173,r19,l194,r2,l205,2r2,2l209,4r6,4l218,10r2,3l220,15r2,2l224,23r,2l224,27r,2l232,8r,-2l234,4r3,-2l239,2,241,r2,l245,r13,l260,r2,l264,2r2,l268,4r2,2l270,8r2,7l275,13r2,-3l287,4r2,l291,2r3,l308,r2,l313,r16,2l332,2r2,2l334,2r2,l338,r2,l342,r13,l357,r2,l361,2,363,r2,l367,r13,l382,r2,l386,2r3,l391,4r2,2l393,8r2,2l395,13r,2l395,74r,2l395,78r-2,2l393,82r-2,2l389,86r-3,l384,89r-2,l380,89r-13,l365,89r-2,l361,86r-2,3l357,89r-2,l342,89r-2,l338,89r-2,-3l334,89r-2,l329,89r-14,l313,89,296,86r-2,l291,84r-2,2l287,86r-2,3l283,89r-2,l270,89r-2,l266,89r-2,-3l262,86r-2,-2l258,82r,-2l256,78,253,67r-4,11l247,80r,2l245,84r-2,2l241,86r-2,3l237,89r-3,l222,89r-2,l218,89r-3,-3l213,86r-2,-2l209,84r-4,2l203,89r-2,l198,89r-25,l171,89r-2,l167,86r-2,3l163,89r-3,l148,89r-2,l144,89r-3,-3l139,86r-2,-2l135,82r,-2l133,78,129,67r-2,11l125,80r,2l122,84r-2,2l118,86r-2,3l114,89r-2,l99,89r-2,l95,89r-2,l91,89r-19,l70,89r-2,l65,86r-2,l61,84,59,82r,-2l57,78r,-2l57,78r-2,2l55,82r-2,2l51,86r-2,l46,89r-2,l42,89r-21,l19,89r-2,l15,86r-2,l11,84,8,82r,-2l6,78r,-2l,17,,15xe" stroked="f">
                  <v:path arrowok="t" o:connecttype="custom" o:connectlocs="806370,2418708;5241403,0;12901914,806236;16933762,0;28222937,0;32254785,806236;40721666,0;45156699,2418708;48382177,0;58058613,806236;63703200,11690421;64509570,2418708;68944603,0;82652886,806236;88700658,5240534;90313397,10884185;95554800,806236;104021681,0;108053529,1612472;111682192,4031180;124180922,0;134663727,1612472;137889205,0;146356086,0;154822967,0;158451630,3224944;159258000,30636966;156838891,34668146;147968825,35877500;143936977,35877500;135470096,34668146;126196846,35877500;115714041,34668146;108053529,35877500;104021681,33055674;99586648,32249438;96361170,35877500;87894289,35877500;82652886,34668146;68944603,35877500;64509570,35877500;56042689,34668146;52010841,27008904;48382177,34668146;39915296,35877500;29029306,35877500;24594273,33861910;22981534,31443202;19756056,34668146;7660511,35877500;3225478,33055674;0,6046770" o:connectangles="0,0,0,0,0,0,0,0,0,0,0,0,0,0,0,0,0,0,0,0,0,0,0,0,0,0,0,0,0,0,0,0,0,0,0,0,0,0,0,0,0,0,0,0,0,0,0,0,0,0,0,0"/>
                </v:shape>
                <v:rect id="Rectangle 875" o:spid="_x0000_s1452" style="position:absolute;left:41268;top:51206;width:2203;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Uz98QA&#10;AADdAAAADwAAAGRycy9kb3ducmV2LnhtbESPzWrDMBCE74W+g9hCb42UtJTgRjahEEhCL3H6AIu1&#10;/iHSykhq7Lx9VCj0OMzMN8ymmp0VVwpx8KxhuVAgiBtvBu40fJ93L2sQMSEbtJ5Jw40iVOXjwwYL&#10;4yc+0bVOncgQjgVq6FMaCylj05PDuPAjcfZaHxymLEMnTcApw52VK6XepcOB80KPI3321FzqH6dB&#10;nuvdtK5tUP64ar/sYX9qyWv9/DRvP0AkmtN/+K+9Nxpel+oNft/kJy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lM/fEAAAA3QAAAA8AAAAAAAAAAAAAAAAAmAIAAGRycy9k&#10;b3ducmV2LnhtbFBLBQYAAAAABAAEAPUAAACJAwAAAAA=&#10;" filled="f" stroked="f">
                  <v:textbox style="mso-fit-shape-to-text:t" inset="0,0,0,0">
                    <w:txbxContent>
                      <w:p w:rsidR="009745C4" w:rsidRDefault="009745C4" w:rsidP="007A4A7B">
                        <w:r>
                          <w:rPr>
                            <w:rFonts w:ascii="Arial" w:hAnsi="Arial" w:cs="Arial"/>
                            <w:color w:val="000000"/>
                            <w:sz w:val="8"/>
                            <w:szCs w:val="8"/>
                          </w:rPr>
                          <w:t>WABASH</w:t>
                        </w:r>
                      </w:p>
                    </w:txbxContent>
                  </v:textbox>
                </v:rect>
                <v:rect id="Rectangle 876" o:spid="_x0000_s1453" style="position:absolute;left:36734;top:41268;width:3562;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mWbMQA&#10;AADdAAAADwAAAGRycy9kb3ducmV2LnhtbESPzWrDMBCE74W+g9hCb42UlJbgRjahEEhCL3H6AIu1&#10;/iHSykhq7Lx9VCj0OMzMN8ymmp0VVwpx8KxhuVAgiBtvBu40fJ93L2sQMSEbtJ5Jw40iVOXjwwYL&#10;4yc+0bVOncgQjgVq6FMaCylj05PDuPAjcfZaHxymLEMnTcApw52VK6XepcOB80KPI3321FzqH6dB&#10;nuvdtK5tUP64ar/sYX9qyWv9/DRvP0AkmtN/+K+9Nxpel+oNft/kJy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plmzEAAAA3QAAAA8AAAAAAAAAAAAAAAAAmAIAAGRycy9k&#10;b3ducmV2LnhtbFBLBQYAAAAABAAEAPUAAACJAwAAAAA=&#10;" filled="f" stroked="f">
                  <v:textbox style="mso-fit-shape-to-text:t" inset="0,0,0,0">
                    <w:txbxContent>
                      <w:p w:rsidR="009745C4" w:rsidRDefault="009745C4" w:rsidP="007A4A7B">
                        <w:r>
                          <w:rPr>
                            <w:rFonts w:ascii="Arial" w:hAnsi="Arial" w:cs="Arial"/>
                            <w:color w:val="000000"/>
                            <w:sz w:val="8"/>
                            <w:szCs w:val="8"/>
                          </w:rPr>
                          <w:t>CUMBERLAND</w:t>
                        </w:r>
                      </w:p>
                    </w:txbxContent>
                  </v:textbox>
                </v:rect>
                <v:shape id="Freeform 877" o:spid="_x0000_s1454" style="position:absolute;left:36652;top:41294;width:3988;height:571;visibility:visible;mso-wrap-style:square;v-text-anchor:top" coordsize="62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v328MA&#10;AADdAAAADwAAAGRycy9kb3ducmV2LnhtbESP3YrCMBSE7xd8h3AE79a0iiLdprKsKOKdPw9waI5t&#10;aXPSTaLWtzfCwl4OM/MNk68H04k7Od9YVpBOExDEpdUNVwou5+3nCoQPyBo7y6TgSR7Wxegjx0zb&#10;Bx/pfgqViBD2GSqoQ+gzKX1Zk0E/tT1x9K7WGQxRukpqh48IN52cJclSGmw4LtTY009NZXu6GQXt&#10;0S1cN9+dV1fXbham+t2Y9KDUZDx8f4EINIT/8F97rxXM02QJ7zfxCcj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v328MAAADdAAAADwAAAAAAAAAAAAAAAACYAgAAZHJzL2Rv&#10;d25yZXYueG1sUEsFBgAAAAAEAAQA9QAAAIgDAAAAAA==&#10;" path="m,46l,44,,42,5,27,7,25r,-2l9,23,17,12r,-2l19,8r3,l34,2,36,r2,l41,r2,l45,,62,6r2,2l66,8r2,2l70,12r,2l74,23r,-9l74,12r,-2l76,8r,-2l79,4,81,2r2,l85,r2,l89,r13,l104,r2,l106,2,108,r2,l112,r13,l127,r2,l131,2,133,r3,l138,r23,l163,r2,l167,2r2,l171,r3,l176,r23,l201,r2,l205,2r2,l210,4r2,2l212,4r2,-2l216,2,218,r2,l222,r19,l243,r2,l248,2r10,4l260,6r2,2l267,12r2,2l269,17r,-3l269,12r,-2l271,8r,-2l273,4r2,-2l277,2,279,r2,l283,r49,l334,r2,l338,2,340,r3,l345,r23,l370,r2,l374,2r9,4l385,6r2,2l389,10r,2l391,14r,3l391,14r,-2l391,10r2,-2l393,6r2,-2l397,2r3,l402,r2,l406,r10,l419,r2,l423,2r2,l427,4r2,2l429,8r2,2l431,12r,2l431,50r4,l452,10r,-2l452,6r3,-2l457,2r2,l461,r2,l465,r15,l482,r2,l486,2r2,l490,4r3,2l493,8r,2l501,29r,-15l501,12r,-2l503,8r,-2l505,4r2,-2l509,2,512,r2,l516,r10,l528,r3,l533,2,535,r2,l539,r13,l554,r2,l558,2r2,l562,4r2,2l564,4r2,-2l569,2,571,r2,l575,r23,l600,r2,l604,2r3,l609,4r14,17l626,23r,2l628,27r,2l628,31r,30l628,63r,2l626,67r,2l623,71,609,86r-2,2l604,88r-2,2l600,90r-2,l575,90r-2,l571,90r-2,-2l566,88r-2,-2l564,84r-2,2l560,88r-2,l556,90r-2,l552,90r-13,l537,90r-2,l533,88r-2,2l528,90r-2,l516,90r-2,l512,90r-3,-2l507,90r-2,l503,90r-13,l488,90r-2,l484,88r-2,l480,86r-2,-2l478,82r-2,-2l474,69r-5,11l467,82r,2l465,86r-2,2l461,88r-2,2l457,90r-2,l442,90r-36,l404,90r-2,l400,88r-3,l395,90r-2,l391,90r-13,l376,90r-2,l372,88r-2,l368,86r-2,2l364,88r-2,2l359,90r-2,l345,90r-2,l340,90r-2,-2l336,90r-2,l332,90r-49,l281,90r-2,l277,88r-2,l273,86r-2,-2l271,82r-2,-2l269,78r-5,4l262,84r-6,4l254,88r-2,2l250,90r-2,l222,90r-2,l218,90r-2,-2l214,88r-2,-2l212,84r-2,2l207,88r-2,l203,90r-2,l199,90r-13,l184,90r-2,l180,90r-2,l157,90r-2,l152,90r-2,l138,90r-2,l133,90r-2,-2l129,88r-2,-2l127,84r-2,2l123,86r-2,2l119,88r-11,2l106,90r-2,l93,88r-2,l89,86r-2,l85,84,83,82,76,74r,-3l74,69r,-2l74,65,68,78r,2l66,82r-2,2l62,84r-2,2l45,90r-2,l41,90r-3,l26,88r-2,l22,86r-3,l17,84,15,82,7,69r,-2l5,65,,50,,48,,46xe" stroked="f">
                  <v:path arrowok="t" o:connecttype="custom" o:connectlocs="2822717,9266061;13710338,805744;25001204,2417233;29840146,9266061;31856373,1611489;41131013,0;45163465,0;54841350,0;68148443,805744;81858780,0;86294478,805744;97988589,0;107666475,4834467;109279455,3222978;113311908,0;137103376,0;150813713,805744;157668882,5640211;158475373,2417233;163717561,0;172185710,1611489;173798691,20143611;184283067,805744;194364197,0;198799895,3222978;202832347,3222978;207268045,0;215736194,0;225010834,805744;229446532,805744;242753624,0;252431510,10071806;253238000,26186694;243560115,35452756;230253022,36258500;225817325,35452756;216542685,36258500;208074535,36258500;202832347,36258500;193557707,34647011;188315519,33035522;184283067,36258500;161298089,35452756;151620204,36258500;146781261,35452756;137103376,36258500;113311908,36258500;109279455,33035522;102424287,35452756;87907459,36258500;83471761,35452756;74197121,36258500;61293274,36258500;52018634,35452756;47986182,35452756;35888825,34647011;29840146,27798183;25807694,33841267;15323318,36258500;6048678,33035522;0,18532122" o:connectangles="0,0,0,0,0,0,0,0,0,0,0,0,0,0,0,0,0,0,0,0,0,0,0,0,0,0,0,0,0,0,0,0,0,0,0,0,0,0,0,0,0,0,0,0,0,0,0,0,0,0,0,0,0,0,0,0,0,0,0,0,0"/>
                </v:shape>
                <v:rect id="Rectangle 878" o:spid="_x0000_s1455" style="position:absolute;left:36734;top:41268;width:3562;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etgMQA&#10;AADdAAAADwAAAGRycy9kb3ducmV2LnhtbESPzWrDMBCE74W+g9hCb42UFNrgRjahEEhCL3H6AIu1&#10;/iHSykhq7Lx9VCj0OMzMN8ymmp0VVwpx8KxhuVAgiBtvBu40fJ93L2sQMSEbtJ5Jw40iVOXjwwYL&#10;4yc+0bVOncgQjgVq6FMaCylj05PDuPAjcfZaHxymLEMnTcApw52VK6XepMOB80KPI3321FzqH6dB&#10;nuvdtK5tUP64ar/sYX9qyWv9/DRvP0AkmtN/+K+9Nxpel+odft/kJy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3rYDEAAAA3QAAAA8AAAAAAAAAAAAAAAAAmAIAAGRycy9k&#10;b3ducmV2LnhtbFBLBQYAAAAABAAEAPUAAACJAwAAAAA=&#10;" filled="f" stroked="f">
                  <v:textbox style="mso-fit-shape-to-text:t" inset="0,0,0,0">
                    <w:txbxContent>
                      <w:p w:rsidR="009745C4" w:rsidRDefault="009745C4" w:rsidP="007A4A7B">
                        <w:r>
                          <w:rPr>
                            <w:rFonts w:ascii="Arial" w:hAnsi="Arial" w:cs="Arial"/>
                            <w:color w:val="000000"/>
                            <w:sz w:val="8"/>
                            <w:szCs w:val="8"/>
                          </w:rPr>
                          <w:t>CUMBERLAND</w:t>
                        </w:r>
                      </w:p>
                    </w:txbxContent>
                  </v:textbox>
                </v:rect>
                <v:rect id="Rectangle 879" o:spid="_x0000_s1456" style="position:absolute;left:29438;top:65443;width:2146;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58r8A&#10;AADdAAAADwAAAGRycy9kb3ducmV2LnhtbERPy2oCMRTdC/5DuII7TVQoMhqlCIItbhz9gMvkzoMm&#10;N0MSnenfNwuhy8N574+js+JFIXaeNayWCgRx5U3HjYbH/bzYgogJ2aD1TBp+KcLxMJ3ssTB+4Bu9&#10;ytSIHMKxQA1tSn0hZaxachiXvifOXO2Dw5RhaKQJOORwZ+VaqQ/psOPc0GJPp5aqn/LpNMh7eR62&#10;pQ3Kf6/rq/263GryWs9n4+cORKIx/Yvf7ovRsFmpPDe/yU9AHv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6DnyvwAAAN0AAAAPAAAAAAAAAAAAAAAAAJgCAABkcnMvZG93bnJl&#10;di54bWxQSwUGAAAAAAQABAD1AAAAhAMAAAAA&#10;" filled="f" stroked="f">
                  <v:textbox style="mso-fit-shape-to-text:t" inset="0,0,0,0">
                    <w:txbxContent>
                      <w:p w:rsidR="009745C4" w:rsidRDefault="009745C4" w:rsidP="007A4A7B">
                        <w:r>
                          <w:rPr>
                            <w:rFonts w:ascii="Arial" w:hAnsi="Arial" w:cs="Arial"/>
                            <w:color w:val="000000"/>
                            <w:sz w:val="8"/>
                            <w:szCs w:val="8"/>
                          </w:rPr>
                          <w:t>PULASKI</w:t>
                        </w:r>
                      </w:p>
                    </w:txbxContent>
                  </v:textbox>
                </v:rect>
                <v:shape id="Freeform 880" o:spid="_x0000_s1457" style="position:absolute;left:29464;top:65436;width:2432;height:578;visibility:visible;mso-wrap-style:square;v-text-anchor:top" coordsize="383,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Ck9cUA&#10;AADdAAAADwAAAGRycy9kb3ducmV2LnhtbESP0WqDQBRE3wv9h+UW8lZXEzCtdRMkkBAaKDT2Ay7u&#10;rYruXXE30fx9thDo4zAzZ5h8O5teXGl0rWUFSRSDIK6sbrlW8FPuX99AOI+ssbdMCm7kYLt5fsox&#10;03bib7qefS0ChF2GChrvh0xKVzVk0EV2IA7erx0N+iDHWuoRpwA3vVzGcSoNthwWGhxo11DVnS9G&#10;wSGd/Lw+fV065l16XJdpMdw+lVq8zMUHCE+z/w8/2ketYJXE7/D3JjwB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0KT1xQAAAN0AAAAPAAAAAAAAAAAAAAAAAJgCAABkcnMv&#10;ZG93bnJldi54bWxQSwUGAAAAAAQABAD1AAAAigMAAAAA&#10;" path="m,76l,15,,13,,11,2,9,2,7,5,5,7,2r2,l11,r2,l15,,40,r3,l45,r2,2l49,2r2,3l53,7r,-2l55,2r2,l59,r3,l64,,74,r2,l78,r3,2l83,r2,l87,r13,l102,r2,l106,2r2,l110,5r2,2l112,9r,-2l114,5r2,-3l119,2,121,r2,l125,r10,l138,r2,l142,2r2,l146,5r2,2l148,9r2,2l150,13r,2l150,49r4,l171,11r,-2l171,7r3,-2l176,2r2,l180,r2,l184,r15,l201,r2,l205,2r2,l209,5r3,2l212,9r2,2l214,15r2,-2l218,11r8,-6l228,5r3,-3l233,2,247,r3,l252,r2,l271,5r2,2l275,7r,2l279,11r2,-2l281,7r2,-2l285,2r3,l290,r2,l294,r13,l309,r2,l313,2r2,l317,5r2,2l321,5r2,-3l326,2,328,r2,l332,r10,l345,r2,l349,2,351,r2,l355,r13,l370,r2,l374,2r2,l378,5r2,2l380,9r3,2l383,13r,2l383,76r,2l383,81r-3,2l380,85r-2,2l376,89r-2,l372,91r-2,l368,91r-13,l353,91r-2,l349,89r-2,2l345,91r-3,l332,91r-2,l328,91r-2,-2l323,89r-2,-2l321,85r-2,l317,87r-2,2l313,89r-2,2l309,91r-2,l294,91r-2,l290,91r-2,-2l285,89r-2,-2l281,85r,-2l277,87r-2,l273,89r-2,l256,91r-2,l252,91,235,89r-2,l231,87r-3,2l226,89r-2,2l222,91r-2,l209,91r-2,l205,91r-2,-2l201,89r-2,-2l197,85r,-2l195,81,190,68r-2,13l186,83r,2l184,87r-2,2l180,89r-2,2l176,91r-2,l161,91r-36,l123,91r-2,l119,89r-3,l114,87r-2,-2l112,83r-2,-2l110,78r,-2l110,72r,2l104,83r-2,2l100,87r-3,l95,89r-2,l83,91r-2,l78,91,68,89r-2,l64,87r-2,l59,85,57,83,51,74r,-2l49,70r,-2l49,66r,-4l40,66r,10l40,78r,3l38,83r,2l36,87r-2,2l32,89r-2,2l28,91r-2,l15,91r-2,l11,91,9,89r-2,l5,87,2,85r,-2l,81,,78,,76xm334,43r6,8l340,38r-6,5xe" stroked="f">
                  <v:path arrowok="t" o:connecttype="custom" o:connectlocs="806433,3629967;4435384,0;18144752,0;21370486,2016648;25805869,0;33466987,0;41934538,0;45160272,3629967;48789222,0;56450339,0;59676073,3629967;62095373,19763154;70966141,806659;80240125,0;84272292,2016648;87094809,5243286;93949493,806659;109271728,2016648;113303896,3629967;116932846,0;125400397,0;129432564,2016648;133867948,0;141529065,0;149996616,0;153222350,3629967;154432000,31459714;151609483,35896341;143141932,36703000;139109765,36703000;131448648,35896341;127819697,35089681;123787530,36703000;114916762,35896341;110884595,35089681;101610611,36703000;91126977,35896341;83465859,36703000;79433692,34283022;74998308,33476363;71772574,36703000;49595655,36703000;45160272,34283022;44353838,29039736;39112021,35089681;31450903,36703000;23789786,34283022;19757619,27426418;16128668,31459714;13709368,35896341;6048251,36703000;2016084,35089681;0,30653055" o:connectangles="0,0,0,0,0,0,0,0,0,0,0,0,0,0,0,0,0,0,0,0,0,0,0,0,0,0,0,0,0,0,0,0,0,0,0,0,0,0,0,0,0,0,0,0,0,0,0,0,0,0,0,0,0"/>
                  <o:lock v:ext="edit" verticies="t"/>
                </v:shape>
                <v:rect id="Rectangle 881" o:spid="_x0000_s1458" style="position:absolute;left:29438;top:65443;width:2146;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ejKb8A&#10;AADdAAAADwAAAGRycy9kb3ducmV2LnhtbERPy4rCMBTdD/gP4QruxrQKItUoIgiOzMbqB1ya2wcm&#10;NyWJtvP3ZjHg8nDe2/1ojXiRD51jBfk8A0FcOd1xo+B+O32vQYSIrNE4JgV/FGC/m3xtsdBu4Cu9&#10;ytiIFMKhQAVtjH0hZahashjmridOXO28xZigb6T2OKRwa+Qiy1bSYsepocWeji1Vj/JpFchbeRrW&#10;pfGZuyzqX/NzvtbklJpNx8MGRKQxfsT/7rNWsMzztD+9SU9A7t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R6MpvwAAAN0AAAAPAAAAAAAAAAAAAAAAAJgCAABkcnMvZG93bnJl&#10;di54bWxQSwUGAAAAAAQABAD1AAAAhAMAAAAA&#10;" filled="f" stroked="f">
                  <v:textbox style="mso-fit-shape-to-text:t" inset="0,0,0,0">
                    <w:txbxContent>
                      <w:p w:rsidR="009745C4" w:rsidRDefault="009745C4" w:rsidP="007A4A7B">
                        <w:r>
                          <w:rPr>
                            <w:rFonts w:ascii="Arial" w:hAnsi="Arial" w:cs="Arial"/>
                            <w:color w:val="000000"/>
                            <w:sz w:val="8"/>
                            <w:szCs w:val="8"/>
                          </w:rPr>
                          <w:t>PULASKI</w:t>
                        </w:r>
                      </w:p>
                    </w:txbxContent>
                  </v:textbox>
                </v:rect>
                <v:rect id="Rectangle 882" o:spid="_x0000_s1459" style="position:absolute;left:37661;top:61791;width:1949;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sGssIA&#10;AADdAAAADwAAAGRycy9kb3ducmV2LnhtbESP3YrCMBSE7xd8h3AE79a0CotUo4gguLI3Vh/g0Jz+&#10;YHJSkqytb2+Ehb0cZuYbZrMbrREP8qFzrCCfZyCIK6c7bhTcrsfPFYgQkTUax6TgSQF228nHBgvt&#10;Br7Qo4yNSBAOBSpoY+wLKUPVksUwdz1x8mrnLcYkfSO1xyHBrZGLLPuSFjtOCy32dGipupe/VoG8&#10;lsdhVRqfufOi/jHfp0tNTqnZdNyvQUQa43/4r33SCpZ5nsP7TXoCc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CwaywgAAAN0AAAAPAAAAAAAAAAAAAAAAAJgCAABkcnMvZG93&#10;bnJldi54bWxQSwUGAAAAAAQABAD1AAAAhwMAAAAA&#10;" filled="f" stroked="f">
                  <v:textbox style="mso-fit-shape-to-text:t" inset="0,0,0,0">
                    <w:txbxContent>
                      <w:p w:rsidR="009745C4" w:rsidRDefault="009745C4" w:rsidP="007A4A7B">
                        <w:r>
                          <w:rPr>
                            <w:rFonts w:ascii="Arial" w:hAnsi="Arial" w:cs="Arial"/>
                            <w:color w:val="000000"/>
                            <w:sz w:val="8"/>
                            <w:szCs w:val="8"/>
                          </w:rPr>
                          <w:t>HARDIN</w:t>
                        </w:r>
                      </w:p>
                    </w:txbxContent>
                  </v:textbox>
                </v:rect>
                <v:shape id="Freeform 883" o:spid="_x0000_s1460" style="position:absolute;left:37661;top:61804;width:2121;height:578;visibility:visible;mso-wrap-style:square;v-text-anchor:top" coordsize="334,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lShcYA&#10;AADdAAAADwAAAGRycy9kb3ducmV2LnhtbESPzWrDMBCE74W8g9hAL6WRnVBT3CihFAo9NSR2cl6s&#10;9Q+1Vo6kOu7bR4FAj8PMfMOst5PpxUjOd5YVpIsEBHFldceNgrL4fH4F4QOyxt4yKfgjD9vN7GGN&#10;ubYX3tN4CI2IEPY5KmhDGHIpfdWSQb+wA3H0ausMhihdI7XDS4SbXi6TJJMGO44LLQ700VL1c/g1&#10;Ck5Ffe5Xu/JYl915rLOXp50rvpV6nE/vbyACTeE/fG9/aQWrNF3C7U18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lShcYAAADdAAAADwAAAAAAAAAAAAAAAACYAgAAZHJz&#10;L2Rvd25yZXYueG1sUEsFBgAAAAAEAAQA9QAAAIsDAAAAAA==&#10;" path="m,76l,15,,12,,10,2,8,2,6,4,4,6,2r2,l10,r2,l15,,27,r2,l31,r3,2l36,r2,l40,,51,r2,l55,r2,2l59,2r2,2l63,6r,2l65,10r,2l65,15r,14l74,10r,-2l74,6,76,4,78,2r2,l82,r2,l86,r15,l103,r2,l108,2r2,l112,4r2,2l114,8r,2l122,29r,-14l122,12r,-2l124,8r,-2l127,4r2,-2l131,2,133,r2,l137,r23,l162,r3,l173,2r2,2l177,4r2,2l181,8r,2l184,12r,3l184,12r,-2l186,8r,-2l188,4r2,-2l192,2,194,r2,l198,r21,l222,r2,l226,2r2,l230,4r13,13l243,15r,-3l243,10r2,-2l245,6r2,-2l249,2r2,l253,r2,l257,r13,l272,r2,l276,2,279,r2,l283,r13,l298,r2,l302,2,304,r2,l308,r11,l321,r2,l325,2r2,l329,4r2,2l331,8r3,2l334,12r,3l334,76r,2l334,80r-3,2l331,84r-2,2l327,89r-2,l323,91r-2,l319,91r-13,l304,91r-2,l300,89r,2l298,91r-2,l283,91r-2,l279,91r-3,-2l274,91r-2,l270,91r-13,l255,91r-2,l251,89r-2,l247,86r-2,-2l245,82r-2,-2l243,78r,-2l243,74,230,86r-2,3l226,89r-2,2l222,91r-3,l198,91r-2,l194,91r-2,-2l190,89r-2,l186,91r-2,l181,91r-10,l169,91r-2,l165,89r-3,l160,86r-2,3l156,89r-2,2l152,91r-2,l137,91r-2,l133,91r-2,-2l129,91r-2,l124,91r-12,l110,91r-2,l105,89r-2,l101,86,99,84r,-2l97,80,95,67,91,80r-2,2l89,84r-3,2l84,89r-2,l80,91r-2,l76,91r-13,l61,91r-2,l57,89r-2,2l53,91r-2,l40,91r-2,l36,91,34,89r-3,2l29,91r-2,l15,91r-3,l10,91,8,89r-2,l4,86,2,84r,-2l,80,,78,,76xe" stroked="f">
                  <v:path arrowok="t" o:connecttype="custom" o:connectlocs="0,4033297;2419464,806659;6048660,0;13710296,806659;20565445,0;23791397,806659;26210861,4033297;29840057,4033297;31453033,806659;34678985,0;43550353,806659;45969817,3226637;49195769,4839956;51211990,1613319;54437942,0;66535262,0;72180678,2419978;74196898,6049945;75003386,2419978;78229338,0;89520171,0;92746123,1613319;97988295,4033297;100407759,806659;103633711,0;111295347,806659;119360228,0;122586180,0;129441328,0;132667280,1613319;134683500,4839956;134683500,32266374;131860792,35896341;128634840,36703000;120973204,35896341;114118055,36703000;110488859,36703000;102827223,36703000;99601271,34686352;97988295,31459714;91939635,35896341;88310439,36703000;77422850,35896341;74196898,36703000;67341750,36703000;63712554,35896341;60486602,36703000;52824966,35896341;45163329,36703000;41534133,35896341;39114669,32266374;35888717,33879692;32259521,36703000;24597885,36703000;21371933,36703000;14516784,36703000;10887588,36703000;3225952,35896341;806488,33073033" o:connectangles="0,0,0,0,0,0,0,0,0,0,0,0,0,0,0,0,0,0,0,0,0,0,0,0,0,0,0,0,0,0,0,0,0,0,0,0,0,0,0,0,0,0,0,0,0,0,0,0,0,0,0,0,0,0,0,0,0,0,0"/>
                </v:shape>
                <v:rect id="Rectangle 884" o:spid="_x0000_s1461" style="position:absolute;left:37661;top:61791;width:1949;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U9XsIA&#10;AADdAAAADwAAAGRycy9kb3ducmV2LnhtbESP3YrCMBSE7xd8h3AE79a0Cot0jSKC4Io31n2AQ3P6&#10;g8lJSaLtvr0RhL0cZuYbZr0drREP8qFzrCCfZyCIK6c7bhT8Xg+fKxAhIms0jknBHwXYbiYfayy0&#10;G/hCjzI2IkE4FKigjbEvpAxVSxbD3PXEyaudtxiT9I3UHocEt0YusuxLWuw4LbTY076l6lberQJ5&#10;LQ/DqjQ+c6dFfTY/x0tNTqnZdNx9g4g0xv/wu33UCpZ5voTXm/QE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lT1ewgAAAN0AAAAPAAAAAAAAAAAAAAAAAJgCAABkcnMvZG93&#10;bnJldi54bWxQSwUGAAAAAAQABAD1AAAAhwMAAAAA&#10;" filled="f" stroked="f">
                  <v:textbox style="mso-fit-shape-to-text:t" inset="0,0,0,0">
                    <w:txbxContent>
                      <w:p w:rsidR="009745C4" w:rsidRDefault="009745C4" w:rsidP="007A4A7B">
                        <w:r>
                          <w:rPr>
                            <w:rFonts w:ascii="Arial" w:hAnsi="Arial" w:cs="Arial"/>
                            <w:color w:val="000000"/>
                            <w:sz w:val="8"/>
                            <w:szCs w:val="8"/>
                          </w:rPr>
                          <w:t>HARDIN</w:t>
                        </w:r>
                      </w:p>
                    </w:txbxContent>
                  </v:textbox>
                </v:rect>
                <v:rect id="Rectangle 885" o:spid="_x0000_s1462" style="position:absolute;left:38227;top:52012;width:2597;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ylKsMA&#10;AADdAAAADwAAAGRycy9kb3ducmV2LnhtbESP3WoCMRSE7wu+QziCdzW7WoqsRimCoNIbVx/gsDn7&#10;Q5OTJYnu+vamUOjlMDPfMJvdaI14kA+dYwX5PANBXDndcaPgdj28r0CEiKzROCYFTwqw207eNlho&#10;N/CFHmVsRIJwKFBBG2NfSBmqliyGueuJk1c7bzEm6RupPQ4Jbo1cZNmntNhxWmixp31L1U95twrk&#10;tTwMq9L4zJ0X9bc5HS81OaVm0/FrDSLSGP/Df+2jVrDM8w/4fZOegN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3ylKs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EDWARDS</w:t>
                        </w:r>
                      </w:p>
                    </w:txbxContent>
                  </v:textbox>
                </v:rect>
                <v:shape id="Freeform 886" o:spid="_x0000_s1463" style="position:absolute;left:38207;top:51968;width:2966;height:578;visibility:visible;mso-wrap-style:square;v-text-anchor:top" coordsize="46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Tb58cA&#10;AADdAAAADwAAAGRycy9kb3ducmV2LnhtbESPT2vCQBTE7wW/w/KE3uomthWJriKWlh4CbVUEb4/s&#10;MwnJvg3Zbf58e1co9DjMzG+Y9XYwteiodaVlBfEsAkGcWV1yruB0fH9agnAeWWNtmRSM5GC7mTys&#10;MdG25x/qDj4XAcIuQQWF900ipcsKMuhmtiEO3tW2Bn2QbS51i32Am1rOo2ghDZYcFgpsaF9QVh1+&#10;jYL0/OXmL+NblS92F59+2Kr+Xp6UepwOuxUIT4P/D/+1P7WC5zh+hfub8ATk5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qU2+fHAAAA3QAAAA8AAAAAAAAAAAAAAAAAmAIAAGRy&#10;cy9kb3ducmV2LnhtbFBLBQYAAAAABAAEAPUAAACMAwAAAAA=&#10;" path="m,76l,15,,13,,11,3,9,3,7,5,4,7,2r2,l11,r2,l15,,64,r2,l68,r2,2l70,r2,l74,,95,r3,l100,r2,2l104,2r2,2l110,9r,-2l112,4r2,-2l117,2,119,r2,l123,r13,l138,r2,l142,2r2,l146,4r2,-2l150,2,152,r3,l157,r19,l178,r2,l182,2r2,l186,4r2,-2l190,2,193,r2,l197,r13,l212,r2,l216,2r2,l220,4r2,3l222,4r2,-2l226,2,229,r2,l233,r12,l248,r2,l252,2r2,l256,4r2,3l258,9r,2l267,30r,-15l267,13r,-2l269,9r,-2l271,4r2,-2l275,2,277,r2,l281,r26,l309,r2,l317,2r2,2l321,4r3,3l326,9r,2l328,15r,-2l328,11r2,-2l330,7r2,-3l334,2r2,l338,r2,l343,r21,l366,r2,l370,2r2,l374,4r11,11l387,13,397,7r3,l402,4,416,r3,l421,r2,l425,r17,4l444,7r2,l446,9r11,8l459,17r2,2l461,21r2,2l467,36r,2l467,40r,3l467,45r-2,2l465,49r2,6l467,57r,2l467,62r,2l465,66r-4,10l461,78r-2,3l457,83r-2,l446,87r-2,2l442,89r-17,2l423,91r-2,l406,89r-2,l402,87r-2,l387,78r-2,-2l374,87r-2,2l370,89r-2,2l366,91r-2,l343,91r-3,l338,91r-2,-2l334,89r-2,2l330,91r-2,l315,91r-2,l311,91r-2,-2l307,89r-2,-2l302,89r-2,l298,91r-2,l294,91r-13,l279,91r-2,l275,89r-2,2l271,91r-2,l258,91r-2,l254,91r-2,-2l250,89r-2,-2l245,85r,-2l243,81,241,70r-4,11l235,83r,2l233,87r-2,2l229,89r-3,2l224,91r-2,l210,91r-3,l205,91r-2,l201,91r-19,l180,91r-2,l176,89r-2,l171,87r-2,-2l169,83r-2,-2l167,74r-2,7l163,83r,2l161,87r-2,2l157,89r-2,2l152,91r-2,l131,91r-2,l127,91r-2,-2l123,89r-2,-2l119,85r,-2l117,81r,-3l117,76,106,87r-2,2l102,89r-2,2l98,91r-3,l74,91r-2,l70,91r,-2l68,91r-2,l64,91r-49,l13,91r-2,l9,89r-2,l5,87,3,85r,-2l,81,,78,,76xe" stroked="f">
                  <v:path arrowok="t" o:connecttype="custom" o:connectlocs="1209899,3629967;4436298,0;27424385,0;38313480,0;42749777,1613319;47186075,806659;55655370,0;59688368,806659;70980762,0;75013760,1613319;79450058,0;87919353,806659;91145752,806659;100018347,0;104051345,2823308;107681043,5243286;110100842,806659;123813034,0;129459231,1613319;132282330,5243286;134702128,806659;146801122,0;150834120,1613319;162126514,1613319;171402409,0;184308002,6856604;188341000,14519868;187534400,18956495;188341000,25006440;185114602,32669703;178258505,35896341;162933113,35896341;150834120,35089681;146801122,36703000;134702128,35896341;126232833,36703000;121796535,35896341;113327240,36703000;109294242,36703000;101631546,35896341;98001848,32669703;93968850,35089681;89532552,36703000;81063257,36703000;70174163,35896341;67351064,29846396;64124666,35896341;52832272,36703000;48799274,35089681;47186075,30653055;39523379,36703000;28230985,35896341;5242897,36703000;1209899,34283022" o:connectangles="0,0,0,0,0,0,0,0,0,0,0,0,0,0,0,0,0,0,0,0,0,0,0,0,0,0,0,0,0,0,0,0,0,0,0,0,0,0,0,0,0,0,0,0,0,0,0,0,0,0,0,0,0,0"/>
                </v:shape>
                <v:rect id="Rectangle 887" o:spid="_x0000_s1464" style="position:absolute;left:38227;top:52012;width:2597;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KexsIA&#10;AADdAAAADwAAAGRycy9kb3ducmV2LnhtbESP3YrCMBSE7wXfIRzBO02rIFKNsgiCu3hj9QEOzekP&#10;m5yUJNru22+Ehb0cZuYbZn8crREv8qFzrCBfZiCIK6c7bhQ87ufFFkSIyBqNY1LwQwGOh+lkj4V2&#10;A9/oVcZGJAiHAhW0MfaFlKFqyWJYup44ebXzFmOSvpHa45Dg1shVlm2kxY7TQos9nVqqvsunVSDv&#10;5XnYlsZn7mtVX83n5VaTU2o+Gz92ICKN8T/8175oBes838D7TXoC8vA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4p7GwgAAAN0AAAAPAAAAAAAAAAAAAAAAAJgCAABkcnMvZG93&#10;bnJldi54bWxQSwUGAAAAAAQABAD1AAAAhwMAAAAA&#10;" filled="f" stroked="f">
                  <v:textbox style="mso-fit-shape-to-text:t" inset="0,0,0,0">
                    <w:txbxContent>
                      <w:p w:rsidR="009745C4" w:rsidRDefault="009745C4" w:rsidP="007A4A7B">
                        <w:r>
                          <w:rPr>
                            <w:rFonts w:ascii="Arial" w:hAnsi="Arial" w:cs="Arial"/>
                            <w:color w:val="000000"/>
                            <w:sz w:val="8"/>
                            <w:szCs w:val="8"/>
                          </w:rPr>
                          <w:t>EDWARDS</w:t>
                        </w:r>
                      </w:p>
                    </w:txbxContent>
                  </v:textbox>
                </v:rect>
                <v:rect id="Rectangle 888" o:spid="_x0000_s1465" style="position:absolute;left:25857;top:65817;width:3079;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47XcMA&#10;AADdAAAADwAAAGRycy9kb3ducmV2LnhtbESP3WoCMRSE7wu+QziCdzW7Cq2sRimCoNIbVx/gsDn7&#10;Q5OTJYnu+vamUOjlMDPfMJvdaI14kA+dYwX5PANBXDndcaPgdj28r0CEiKzROCYFTwqw207eNlho&#10;N/CFHmVsRIJwKFBBG2NfSBmqliyGueuJk1c7bzEm6RupPQ4Jbo1cZNmHtNhxWmixp31L1U95twrk&#10;tTwMq9L4zJ0X9bc5HS81OaVm0/FrDSLSGP/Df+2jVrDM80/4fZOegN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647Xc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ALEXANDER</w:t>
                        </w:r>
                      </w:p>
                    </w:txbxContent>
                  </v:textbox>
                </v:rect>
                <v:shape id="Freeform 889" o:spid="_x0000_s1466" style="position:absolute;left:25749;top:65830;width:3568;height:559;visibility:visible;mso-wrap-style:square;v-text-anchor:top" coordsize="56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JzH8MA&#10;AADdAAAADwAAAGRycy9kb3ducmV2LnhtbERPTW+CQBC9N/E/bMakt7pgk0qoC1ETm96qtOU8ZaeA&#10;srOE3Qr+++7BxOPL+17nk+nEhQbXWlYQLyIQxJXVLdcKvj73TwkI55E1dpZJwZUc5NnsYY2ptiMf&#10;6VL4WoQQdikqaLzvUyld1ZBBt7A9ceB+7WDQBzjUUg84hnDTyWUUvUiDLYeGBnvaNVSdiz+jIKnd&#10;sryeyv1h/Hjb6u/NaiqLH6Ue59PmFYSnyd/FN/e7VvAcx2FueBOegM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AJzH8MAAADdAAAADwAAAAAAAAAAAAAAAACYAgAAZHJzL2Rv&#10;d25yZXYueG1sUEsFBgAAAAAEAAQA9QAAAIgDAAAAAA==&#10;" path="m,74l,71,,69,2,67,26,8r,-2l28,4,30,2r2,l34,r2,l38,,51,r2,l55,r2,2l59,2r3,2l64,6r,2l72,29r,-15l72,12r,-2l74,8r,-2l76,4,78,2r3,l83,r2,l87,r13,l102,r2,l106,2r2,l110,4r2,2l112,8r2,2l114,12r,2l114,48r7,l121,14r,-2l121,10r2,-2l123,6r2,-2l127,2r2,l131,r2,l135,r51,l197,r2,l201,r2,2l205,2r2,2l216,14,224,4r2,-2l228,2,230,r3,l235,r10,l247,r2,l252,2r2,l256,4r2,2l258,4r2,-2l262,2,264,r2,l268,r15,l285,r3,l290,2r2,l294,4r,2l296,4r2,-2l300,2,302,r2,l307,r12,l321,r2,l326,2,328,r2,l332,r10,l345,r2,l349,2r2,l353,4r2,2l355,8r2,2l357,12r,2l357,74r,2l357,78r-2,2l355,82r-2,2l351,86r-2,l347,88r-2,l342,88r-12,l328,88r-2,l326,86r-3,2l321,88r-2,l307,88r-13,l292,88r-2,l288,86r-3,l283,84r-2,-2l281,80r-2,-2l275,67r-2,11l271,80r,2l268,84r-2,2l264,86r-2,2l260,88r-2,l245,88r-10,l233,88r-3,l228,86r-2,l224,84,216,74r-9,8l207,84r-2,2l203,86r-2,2l199,88r-2,l186,88r-51,l133,88r-2,l131,86r-2,2l127,88r-2,l87,88r-2,l83,88,81,86r-3,2l76,88r-2,l64,88r-2,l59,88,57,86r-2,l53,84,51,82r,-2l45,69r-3,9l40,80r,2l38,84r-2,2l34,86r-2,2l30,88r-2,l15,88r-2,l11,88,9,86r-2,l4,84,2,82r,-2l,78,,76,,74xm241,44r,-2l241,44xm366,74r,-60l366,12r,-2l368,8r,-2l370,4r2,-2l374,2,376,r2,l380,r22,l404,r2,l408,2r2,l412,4r15,15l427,14r,-2l427,10r2,-2l429,6r2,-2l433,2r2,l437,r3,l442,r48,l492,r2,l497,2r,-2l499,r2,l526,r2,l530,r7,2l539,4r2,l543,6r2,2l549,14r,2l552,19r2,8l554,29r,2l554,33r-2,13l552,48r2,4l554,55r6,12l562,69r,2l562,74r,2l562,78r-2,2l560,82r-2,2l556,86r-2,l552,88r-3,l547,88r-12,l533,88r-3,l528,86r-2,l524,84r-2,2l520,86r-2,2l516,88r-3,l501,88r-2,l497,88r,-2l494,88r-2,l490,88r-48,l440,88r-3,l435,86r-2,l431,84r-2,-2l429,80r-2,-2l427,76r,-2l427,71,412,84r-2,2l408,86r-2,2l404,88r-2,l380,88r-2,l376,88r-2,-2l372,86r-2,-2l368,82r,-2l366,78r,-2l366,74xe" stroked="f">
                  <v:path arrowok="t" o:connecttype="custom" o:connectlocs="10481794,2420216;15319544,0;24995046,1613477;29026505,4033693;33461110,0;42733466,806739;45958633,4840432;48780655,4033693;52812114,0;81032327,0;91110975,806739;99577039,0;104011644,1613477;114090292,0;118524897,2420216;123765794,0;133038149,0;141504214,806739;143923089,5647170;142310505,33883023;133038149,35496500;128603544,35496500;114896584,34689761;110058833,31462807;105624228,35496500;92723559,35496500;83451203,33883023;74985139,35496500;51199530,35496500;31445381,35496500;22979317,34689761;16932128,31462807;12900669,35496500;3628313,34689761;0,30656068;147551402,5647170;149970278,806739;162870947,0;172143302,5647170;174562178,806739;198347786,0;212054747,0;218908228,2420216;223342833,11697710;223342833,22185313;226568000,31462807;222536541,35496500;212861039,34689761;208023288,35496500;199154078,35496500;175368470,34689761;172143302,30656068;163677238,35496500;150776569,34689761;147551402,30656068" o:connectangles="0,0,0,0,0,0,0,0,0,0,0,0,0,0,0,0,0,0,0,0,0,0,0,0,0,0,0,0,0,0,0,0,0,0,0,0,0,0,0,0,0,0,0,0,0,0,0,0,0,0,0,0,0,0,0"/>
                  <o:lock v:ext="edit" verticies="t"/>
                </v:shape>
                <v:rect id="Rectangle 890" o:spid="_x0000_s1467" style="position:absolute;left:25857;top:65817;width:3079;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0KtMMA&#10;AADdAAAADwAAAGRycy9kb3ducmV2LnhtbESP3WoCMRSE7wXfIZyCd5pdC2JXoxRBsNIb1z7AYXP2&#10;B5OTJUnd7dsboeDlMDPfMNv9aI24kw+dYwX5IgNBXDndcaPg53qcr0GEiKzROCYFfxRgv5tOtlho&#10;N/CF7mVsRIJwKFBBG2NfSBmqliyGheuJk1c7bzEm6RupPQ4Jbo1cZtlKWuw4LbTY06Gl6lb+WgXy&#10;Wh6HdWl85s7L+tt8nS41OaVmb+PnBkSkMb7C/+2TVvCe5x/wfJOegN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0KtMMAAADdAAAADwAAAAAAAAAAAAAAAACYAgAAZHJzL2Rv&#10;d25yZXYueG1sUEsFBgAAAAAEAAQA9QAAAIgDAAAAAA==&#10;" filled="f" stroked="f">
                  <v:textbox style="mso-fit-shape-to-text:t" inset="0,0,0,0">
                    <w:txbxContent>
                      <w:p w:rsidR="009745C4" w:rsidRDefault="009745C4" w:rsidP="007A4A7B">
                        <w:r>
                          <w:rPr>
                            <w:rFonts w:ascii="Arial" w:hAnsi="Arial" w:cs="Arial"/>
                            <w:color w:val="000000"/>
                            <w:sz w:val="8"/>
                            <w:szCs w:val="8"/>
                          </w:rPr>
                          <w:t>ALEXANDER</w:t>
                        </w:r>
                      </w:p>
                    </w:txbxContent>
                  </v:textbox>
                </v:rect>
                <v:rect id="Rectangle 891" o:spid="_x0000_s1468" style="position:absolute;left:27654;top:18637;width:2146;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tplL8A&#10;AADdAAAADwAAAGRycy9kb3ducmV2LnhtbERPy4rCMBTdC/5DuII7Ta0wSMcoIgiOuLHOB1ya2wcm&#10;NyWJtvP3ZiHM8nDe2/1ojXiRD51jBatlBoK4crrjRsHv/bTYgAgRWaNxTAr+KMB+N51ssdBu4Bu9&#10;ytiIFMKhQAVtjH0hZahashiWridOXO28xZigb6T2OKRwa2SeZV/SYsepocWeji1Vj/JpFch7eRo2&#10;pfGZu+T11fycbzU5peaz8fANItIY/8Uf91krWK/ytD+9SU9A7t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K2mUvwAAAN0AAAAPAAAAAAAAAAAAAAAAAJgCAABkcnMvZG93bnJl&#10;di54bWxQSwUGAAAAAAQABAD1AAAAhAMAAAAA&#10;" filled="f" stroked="f">
                  <v:textbox style="mso-fit-shape-to-text:t" inset="0,0,0,0">
                    <w:txbxContent>
                      <w:p w:rsidR="009745C4" w:rsidRDefault="009745C4" w:rsidP="007A4A7B">
                        <w:r>
                          <w:rPr>
                            <w:rFonts w:ascii="Arial" w:hAnsi="Arial" w:cs="Arial"/>
                            <w:color w:val="000000"/>
                            <w:sz w:val="8"/>
                            <w:szCs w:val="8"/>
                          </w:rPr>
                          <w:t>PUTNAM</w:t>
                        </w:r>
                      </w:p>
                    </w:txbxContent>
                  </v:textbox>
                </v:rect>
                <v:shape id="Freeform 892" o:spid="_x0000_s1469" style="position:absolute;left:27603;top:18630;width:2426;height:566;visibility:visible;mso-wrap-style:square;v-text-anchor:top" coordsize="38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3EcQA&#10;AADdAAAADwAAAGRycy9kb3ducmV2LnhtbESPQWvCQBSE70L/w/IKvekmWqxEVxGL1KupiMdH9plE&#10;s2/D7qqpv74rCB6HmfmGmS0604grOV9bVpAOEhDEhdU1lwp2v+v+BIQPyBoby6Tgjzws5m+9GWba&#10;3nhL1zyUIkLYZ6igCqHNpPRFRQb9wLbE0TtaZzBE6UqpHd4i3DRymCRjabDmuFBhS6uKinN+MQrW&#10;+rQ7/oy6r4t1+3z7eT/tD+5bqY/3bjkFEagLr/CzvdEKRukwhceb+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n9xHEAAAA3QAAAA8AAAAAAAAAAAAAAAAAmAIAAGRycy9k&#10;b3ducmV2LnhtbFBLBQYAAAAABAAEAPUAAACJAwAAAAA=&#10;" path="m,74l,15,,13,,11,2,9,2,7,4,5,6,3r2,l10,r2,l15,,40,r2,l44,r2,3l48,3r7,4l57,9r2,2l61,15r,-2l61,11,63,9r,-2l65,5,67,3r2,l72,r2,l76,,88,r3,l93,r2,3l97,r2,l101,r11,l114,r2,l118,3,120,r2,l124,r62,l188,r2,l192,3,194,r2,l198,r11,l211,r2,l215,3,217,r2,l221,r13,l236,r2,l241,3r2,l245,5r2,2l247,9r2,2l249,13r,2l249,30,257,9r,-2l260,5r2,-2l264,3,266,r2,l270,r13,l285,r2,l289,3r2,l293,5r2,2l295,9r,-2l298,5r2,-2l302,3,304,r2,l308,r21,l331,r2,l336,3r2,l340,3,342,r2,l346,r21,l369,r2,l374,3r2,l378,5r2,2l380,9r2,2l382,13r,2l382,74r,2l382,79r-2,2l380,83r-2,2l376,87r-2,l371,89r-2,l367,89r-10,l355,89r-3,l350,89r-2,l327,89r-2,l323,89r-2,l319,89r-11,l306,89r-11,l293,89r-2,l289,87r-2,l285,85r-2,-2l283,81r-2,-2l276,68r-2,11l272,81r,2l270,85r-2,2l266,87r-2,2l262,89r-2,l247,89r-2,l243,89r-2,-2l238,89r-2,l234,89r-13,l219,89r-2,l215,87r-2,2l211,89r-2,l198,89r-2,l194,89r-2,-2l190,87r-2,-2l186,83r,-2l183,79r,-3l183,74r,-33l175,41r,33l175,76r,3l173,81r,2l171,85r-2,2l167,87r-3,2l162,89r-2,l150,89r-2,l145,89r-2,-2l141,87r-2,-2l137,83r,-2l135,79r,-3l135,74r,-33l126,41r,23l126,66r,2l124,70r,2l118,81r-2,2l114,85r-2,l110,87r-3,l97,89r-2,l93,89,82,87r-2,l78,85r-2,l74,83,72,81,65,72r,-2l63,68r,-2l61,53r,2l59,57r-2,3l55,60,44,64r-2,2l42,74r,2l42,79r-2,2l40,83r-2,2l36,87r-2,l31,89r-2,l27,89r-12,l12,89r-2,l8,87r-2,l4,85,2,83r,-2l,79,,76,,74xe" stroked="f">
                  <v:path arrowok="t" o:connecttype="custom" o:connectlocs="806550,3634483;4032749,0;17744094,0;23793217,4442146;25406317,2826820;29842340,0;38311113,1211494;45973335,0;50006084,0;78235325,0;85897547,0;94366319,0;98802343,2019157;100415442,6057472;105658016,1211494;114126788,0;118159537,2019157;120982461,1211494;132677432,0;137113455,1211494;148808427,0;153244450,2826820;154051000,29883528;152437901,34325674;148001877,35941000;140339654,35941000;128644683,35941000;117352987,35941000;114126788,32710348;109690764,33518011;105658016,35941000;97189243,35133337;88317196,35941000;84284448,35941000;76622225,35133337;73799301,30691191;70573102,30691191;68153453,35133337;60491230,35941000;56055207,34325674;54442107,29883528;50812634,27460539;45973335,34325674;38311113,35941000;30648890,34325674;25406317,27460539;22986668,24229888;16937545,30691191;14517895,35133337;6049123,35941000;1613099,34325674;0,29883528" o:connectangles="0,0,0,0,0,0,0,0,0,0,0,0,0,0,0,0,0,0,0,0,0,0,0,0,0,0,0,0,0,0,0,0,0,0,0,0,0,0,0,0,0,0,0,0,0,0,0,0,0,0,0,0"/>
                </v:shape>
                <v:rect id="Rectangle 893" o:spid="_x0000_s1470" style="position:absolute;left:27654;top:18637;width:2146;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VSeMIA&#10;AADdAAAADwAAAGRycy9kb3ducmV2LnhtbESP3YrCMBSE7wXfIRxh7zS1CyLVKCIIuuyN1Qc4NKc/&#10;mJyUJNru228WFrwcZuYbZrsfrREv8qFzrGC5yEAQV0533Ci4307zNYgQkTUax6TghwLsd9PJFgvt&#10;Br7Sq4yNSBAOBSpoY+wLKUPVksWwcD1x8mrnLcYkfSO1xyHBrZF5lq2kxY7TQos9HVuqHuXTKpC3&#10;8jSsS+Mz95XX3+ZyvtbklPqYjYcNiEhjfIf/22et4HOZ5/D3Jj0B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tVJ4wgAAAN0AAAAPAAAAAAAAAAAAAAAAAJgCAABkcnMvZG93&#10;bnJldi54bWxQSwUGAAAAAAQABAD1AAAAhwMAAAAA&#10;" filled="f" stroked="f">
                  <v:textbox style="mso-fit-shape-to-text:t" inset="0,0,0,0">
                    <w:txbxContent>
                      <w:p w:rsidR="009745C4" w:rsidRDefault="009745C4" w:rsidP="007A4A7B">
                        <w:r>
                          <w:rPr>
                            <w:rFonts w:ascii="Arial" w:hAnsi="Arial" w:cs="Arial"/>
                            <w:color w:val="000000"/>
                            <w:sz w:val="8"/>
                            <w:szCs w:val="8"/>
                          </w:rPr>
                          <w:t>PUTNAM</w:t>
                        </w:r>
                      </w:p>
                    </w:txbxContent>
                  </v:textbox>
                </v:rect>
                <w10:anchorlock/>
              </v:group>
            </w:pict>
          </mc:Fallback>
        </mc:AlternateContent>
      </w:r>
    </w:p>
    <w:p w:rsidR="007A4A7B" w:rsidRDefault="007A4A7B" w:rsidP="007A4A7B">
      <w:pPr>
        <w:rPr>
          <w:b/>
          <w:sz w:val="16"/>
          <w:szCs w:val="16"/>
        </w:rPr>
      </w:pPr>
      <w:r>
        <w:rPr>
          <w:b/>
          <w:sz w:val="16"/>
          <w:szCs w:val="16"/>
        </w:rPr>
        <w:t>Regions represent the divisions of the U.S. District Courts of Illinois</w:t>
      </w:r>
    </w:p>
    <w:p w:rsidR="007A4A7B" w:rsidRDefault="007A4A7B" w:rsidP="007A4A7B">
      <w:pPr>
        <w:rPr>
          <w:b/>
          <w:sz w:val="16"/>
          <w:szCs w:val="16"/>
        </w:rPr>
      </w:pPr>
      <w:r>
        <w:rPr>
          <w:b/>
          <w:sz w:val="16"/>
          <w:szCs w:val="16"/>
        </w:rPr>
        <w:t>Cook and Collar counties are subsets of the Northern U.S. Courts of Illinois regions.</w:t>
      </w:r>
    </w:p>
    <w:p w:rsidR="00432DA6" w:rsidRDefault="00432DA6" w:rsidP="007A4A7B">
      <w:pPr>
        <w:jc w:val="center"/>
        <w:rPr>
          <w:b/>
          <w:sz w:val="40"/>
          <w:szCs w:val="40"/>
        </w:rPr>
      </w:pPr>
    </w:p>
    <w:p w:rsidR="007A4A7B" w:rsidRPr="0054688A" w:rsidRDefault="007A4A7B" w:rsidP="007A4A7B">
      <w:pPr>
        <w:jc w:val="center"/>
        <w:rPr>
          <w:b/>
          <w:sz w:val="40"/>
          <w:szCs w:val="40"/>
        </w:rPr>
      </w:pPr>
      <w:r w:rsidRPr="0054688A">
        <w:rPr>
          <w:b/>
          <w:sz w:val="40"/>
          <w:szCs w:val="40"/>
        </w:rPr>
        <w:lastRenderedPageBreak/>
        <w:t>Regional Classifications of Counties</w:t>
      </w:r>
    </w:p>
    <w:tbl>
      <w:tblPr>
        <w:tblW w:w="8856" w:type="dxa"/>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2715"/>
        <w:gridCol w:w="2038"/>
        <w:gridCol w:w="2173"/>
        <w:gridCol w:w="1930"/>
      </w:tblGrid>
      <w:tr w:rsidR="007A4A7B" w:rsidRPr="0054688A" w:rsidTr="007A4A7B">
        <w:trPr>
          <w:jc w:val="center"/>
        </w:trPr>
        <w:tc>
          <w:tcPr>
            <w:tcW w:w="2715" w:type="dxa"/>
            <w:tcBorders>
              <w:top w:val="double" w:sz="4" w:space="0" w:color="auto"/>
              <w:bottom w:val="single" w:sz="4" w:space="0" w:color="auto"/>
            </w:tcBorders>
            <w:shd w:val="clear" w:color="auto" w:fill="3366FF"/>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Northern outside Cook and collar counties</w:t>
            </w:r>
          </w:p>
        </w:tc>
        <w:tc>
          <w:tcPr>
            <w:tcW w:w="4211" w:type="dxa"/>
            <w:gridSpan w:val="2"/>
            <w:tcBorders>
              <w:top w:val="doub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b/>
                <w:sz w:val="20"/>
                <w:u w:val="single"/>
              </w:rPr>
            </w:pPr>
            <w:r w:rsidRPr="0054688A">
              <w:rPr>
                <w:rFonts w:ascii="Helvetica" w:hAnsi="Helvetica"/>
                <w:b/>
                <w:sz w:val="20"/>
                <w:u w:val="single"/>
              </w:rPr>
              <w:t>Central counties</w:t>
            </w:r>
          </w:p>
        </w:tc>
        <w:tc>
          <w:tcPr>
            <w:tcW w:w="1930" w:type="dxa"/>
            <w:tcBorders>
              <w:top w:val="doub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b/>
                <w:color w:val="FFFFFF"/>
                <w:sz w:val="20"/>
                <w:u w:val="single"/>
              </w:rPr>
            </w:pPr>
            <w:r w:rsidRPr="0054688A">
              <w:rPr>
                <w:rFonts w:ascii="Helvetica" w:hAnsi="Helvetica"/>
                <w:b/>
                <w:color w:val="FFFFFF"/>
                <w:sz w:val="20"/>
                <w:u w:val="single"/>
              </w:rPr>
              <w:t>Southern counties</w:t>
            </w:r>
          </w:p>
        </w:tc>
      </w:tr>
      <w:tr w:rsidR="007A4A7B" w:rsidRPr="0054688A" w:rsidTr="007A4A7B">
        <w:trPr>
          <w:jc w:val="center"/>
        </w:trPr>
        <w:tc>
          <w:tcPr>
            <w:tcW w:w="2715" w:type="dxa"/>
            <w:tcBorders>
              <w:top w:val="single" w:sz="4" w:space="0" w:color="auto"/>
              <w:bottom w:val="single" w:sz="4" w:space="0" w:color="auto"/>
            </w:tcBorders>
            <w:shd w:val="clear" w:color="auto" w:fill="3366FF"/>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Boone</w:t>
            </w: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Adams</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Schuyler</w:t>
            </w: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Alexander</w:t>
            </w:r>
          </w:p>
        </w:tc>
      </w:tr>
      <w:tr w:rsidR="007A4A7B" w:rsidRPr="0054688A" w:rsidTr="007A4A7B">
        <w:trPr>
          <w:jc w:val="center"/>
        </w:trPr>
        <w:tc>
          <w:tcPr>
            <w:tcW w:w="2715" w:type="dxa"/>
            <w:tcBorders>
              <w:top w:val="single" w:sz="4" w:space="0" w:color="auto"/>
              <w:bottom w:val="single" w:sz="4" w:space="0" w:color="auto"/>
            </w:tcBorders>
            <w:shd w:val="clear" w:color="auto" w:fill="3366FF"/>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Carroll</w:t>
            </w: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Brown</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Scott</w:t>
            </w: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Bond</w:t>
            </w:r>
          </w:p>
        </w:tc>
      </w:tr>
      <w:tr w:rsidR="007A4A7B" w:rsidRPr="0054688A" w:rsidTr="007A4A7B">
        <w:trPr>
          <w:jc w:val="center"/>
        </w:trPr>
        <w:tc>
          <w:tcPr>
            <w:tcW w:w="2715" w:type="dxa"/>
            <w:tcBorders>
              <w:top w:val="single" w:sz="4" w:space="0" w:color="auto"/>
              <w:bottom w:val="single" w:sz="4" w:space="0" w:color="auto"/>
            </w:tcBorders>
            <w:shd w:val="clear" w:color="auto" w:fill="3366FF"/>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DeKalb</w:t>
            </w: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Bureau</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Shelby</w:t>
            </w: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Calhoun</w:t>
            </w:r>
          </w:p>
        </w:tc>
      </w:tr>
      <w:tr w:rsidR="007A4A7B" w:rsidRPr="0054688A" w:rsidTr="007A4A7B">
        <w:trPr>
          <w:jc w:val="center"/>
        </w:trPr>
        <w:tc>
          <w:tcPr>
            <w:tcW w:w="2715" w:type="dxa"/>
            <w:tcBorders>
              <w:top w:val="single" w:sz="4" w:space="0" w:color="auto"/>
              <w:bottom w:val="single" w:sz="4" w:space="0" w:color="auto"/>
            </w:tcBorders>
            <w:shd w:val="clear" w:color="auto" w:fill="3366FF"/>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Grundy</w:t>
            </w: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Cass</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Stark</w:t>
            </w: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Clark</w:t>
            </w:r>
          </w:p>
        </w:tc>
      </w:tr>
      <w:tr w:rsidR="007A4A7B" w:rsidRPr="0054688A" w:rsidTr="007A4A7B">
        <w:trPr>
          <w:jc w:val="center"/>
        </w:trPr>
        <w:tc>
          <w:tcPr>
            <w:tcW w:w="2715" w:type="dxa"/>
            <w:tcBorders>
              <w:top w:val="single" w:sz="4" w:space="0" w:color="auto"/>
              <w:bottom w:val="single" w:sz="4" w:space="0" w:color="auto"/>
            </w:tcBorders>
            <w:shd w:val="clear" w:color="auto" w:fill="3366FF"/>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Jo Daviess</w:t>
            </w: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Champaign</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Tazewell</w:t>
            </w: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Clay</w:t>
            </w:r>
          </w:p>
        </w:tc>
      </w:tr>
      <w:tr w:rsidR="007A4A7B" w:rsidRPr="0054688A" w:rsidTr="007A4A7B">
        <w:trPr>
          <w:jc w:val="center"/>
        </w:trPr>
        <w:tc>
          <w:tcPr>
            <w:tcW w:w="2715" w:type="dxa"/>
            <w:tcBorders>
              <w:top w:val="single" w:sz="4" w:space="0" w:color="auto"/>
              <w:bottom w:val="single" w:sz="4" w:space="0" w:color="auto"/>
            </w:tcBorders>
            <w:shd w:val="clear" w:color="auto" w:fill="3366FF"/>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Kendall</w:t>
            </w: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Christian</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Vermilion</w:t>
            </w: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Clinton</w:t>
            </w:r>
          </w:p>
        </w:tc>
      </w:tr>
      <w:tr w:rsidR="007A4A7B" w:rsidRPr="0054688A" w:rsidTr="007A4A7B">
        <w:trPr>
          <w:jc w:val="center"/>
        </w:trPr>
        <w:tc>
          <w:tcPr>
            <w:tcW w:w="2715" w:type="dxa"/>
            <w:tcBorders>
              <w:top w:val="single" w:sz="4" w:space="0" w:color="auto"/>
              <w:bottom w:val="single" w:sz="4" w:space="0" w:color="auto"/>
            </w:tcBorders>
            <w:shd w:val="clear" w:color="auto" w:fill="3366FF"/>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LaSalle</w:t>
            </w: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Coles</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Warren</w:t>
            </w: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Crawford</w:t>
            </w:r>
          </w:p>
        </w:tc>
      </w:tr>
      <w:tr w:rsidR="007A4A7B" w:rsidRPr="0054688A" w:rsidTr="007A4A7B">
        <w:trPr>
          <w:jc w:val="center"/>
        </w:trPr>
        <w:tc>
          <w:tcPr>
            <w:tcW w:w="2715" w:type="dxa"/>
            <w:tcBorders>
              <w:top w:val="single" w:sz="4" w:space="0" w:color="auto"/>
              <w:bottom w:val="single" w:sz="4" w:space="0" w:color="auto"/>
            </w:tcBorders>
            <w:shd w:val="clear" w:color="auto" w:fill="3366FF"/>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Lee</w:t>
            </w: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DeWitt</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Woodford</w:t>
            </w: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Cumberland</w:t>
            </w:r>
          </w:p>
        </w:tc>
      </w:tr>
      <w:tr w:rsidR="007A4A7B" w:rsidRPr="0054688A" w:rsidTr="007A4A7B">
        <w:trPr>
          <w:jc w:val="center"/>
        </w:trPr>
        <w:tc>
          <w:tcPr>
            <w:tcW w:w="2715" w:type="dxa"/>
            <w:tcBorders>
              <w:top w:val="single" w:sz="4" w:space="0" w:color="auto"/>
              <w:bottom w:val="single" w:sz="4" w:space="0" w:color="auto"/>
            </w:tcBorders>
            <w:shd w:val="clear" w:color="auto" w:fill="3366FF"/>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Ogle</w:t>
            </w: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Douglas</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Edwards</w:t>
            </w:r>
          </w:p>
        </w:tc>
      </w:tr>
      <w:tr w:rsidR="007A4A7B" w:rsidRPr="0054688A" w:rsidTr="007A4A7B">
        <w:trPr>
          <w:jc w:val="center"/>
        </w:trPr>
        <w:tc>
          <w:tcPr>
            <w:tcW w:w="2715" w:type="dxa"/>
            <w:tcBorders>
              <w:top w:val="single" w:sz="4" w:space="0" w:color="auto"/>
              <w:bottom w:val="single" w:sz="4" w:space="0" w:color="auto"/>
            </w:tcBorders>
            <w:shd w:val="clear" w:color="auto" w:fill="3366FF"/>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Stephenson</w:t>
            </w: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Edgar</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Effingham</w:t>
            </w:r>
          </w:p>
        </w:tc>
      </w:tr>
      <w:tr w:rsidR="007A4A7B" w:rsidRPr="0054688A" w:rsidTr="007A4A7B">
        <w:trPr>
          <w:jc w:val="center"/>
        </w:trPr>
        <w:tc>
          <w:tcPr>
            <w:tcW w:w="2715" w:type="dxa"/>
            <w:tcBorders>
              <w:top w:val="single" w:sz="4" w:space="0" w:color="auto"/>
              <w:bottom w:val="single" w:sz="4" w:space="0" w:color="auto"/>
            </w:tcBorders>
            <w:shd w:val="clear" w:color="auto" w:fill="3366FF"/>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Whiteside</w:t>
            </w: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Ford</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Fayette</w:t>
            </w:r>
          </w:p>
        </w:tc>
      </w:tr>
      <w:tr w:rsidR="007A4A7B" w:rsidRPr="0054688A" w:rsidTr="007A4A7B">
        <w:trPr>
          <w:jc w:val="center"/>
        </w:trPr>
        <w:tc>
          <w:tcPr>
            <w:tcW w:w="2715" w:type="dxa"/>
            <w:tcBorders>
              <w:top w:val="single" w:sz="4" w:space="0" w:color="auto"/>
              <w:bottom w:val="single" w:sz="4" w:space="0" w:color="auto"/>
            </w:tcBorders>
            <w:shd w:val="clear" w:color="auto" w:fill="3366FF"/>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Winnebago</w:t>
            </w: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Fulton</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Franklin</w:t>
            </w:r>
          </w:p>
        </w:tc>
      </w:tr>
      <w:tr w:rsidR="007A4A7B" w:rsidRPr="0054688A" w:rsidTr="007A4A7B">
        <w:trPr>
          <w:jc w:val="center"/>
        </w:trPr>
        <w:tc>
          <w:tcPr>
            <w:tcW w:w="2715" w:type="dxa"/>
            <w:tcBorders>
              <w:top w:val="single" w:sz="4" w:space="0" w:color="auto"/>
              <w:bottom w:val="single" w:sz="4" w:space="0" w:color="auto"/>
            </w:tcBorders>
            <w:shd w:val="clear" w:color="auto" w:fill="3366FF"/>
            <w:vAlign w:val="center"/>
          </w:tcPr>
          <w:p w:rsidR="007A4A7B" w:rsidRPr="0054688A" w:rsidRDefault="007A4A7B" w:rsidP="007A4A7B">
            <w:pPr>
              <w:jc w:val="center"/>
              <w:rPr>
                <w:rFonts w:ascii="Helvetica" w:hAnsi="Helvetica"/>
                <w:sz w:val="20"/>
                <w:u w:val="single"/>
              </w:rPr>
            </w:pPr>
            <w:r w:rsidRPr="0054688A">
              <w:rPr>
                <w:rFonts w:ascii="Helvetica" w:hAnsi="Helvetica"/>
                <w:color w:val="FFFFFF"/>
                <w:sz w:val="20"/>
                <w:u w:val="single"/>
              </w:rPr>
              <w:t>McHenry</w:t>
            </w: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Greene</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Gallatin</w:t>
            </w:r>
          </w:p>
        </w:tc>
      </w:tr>
      <w:tr w:rsidR="007A4A7B" w:rsidRPr="0054688A" w:rsidTr="007A4A7B">
        <w:trPr>
          <w:jc w:val="center"/>
        </w:trPr>
        <w:tc>
          <w:tcPr>
            <w:tcW w:w="2715" w:type="dxa"/>
            <w:tcBorders>
              <w:top w:val="single" w:sz="4" w:space="0" w:color="auto"/>
              <w:bottom w:val="single" w:sz="4" w:space="0" w:color="auto"/>
            </w:tcBorders>
            <w:shd w:val="clear" w:color="auto" w:fill="3366FF"/>
            <w:vAlign w:val="center"/>
          </w:tcPr>
          <w:p w:rsidR="007A4A7B" w:rsidRPr="0054688A" w:rsidRDefault="007A4A7B" w:rsidP="007A4A7B">
            <w:pPr>
              <w:jc w:val="center"/>
              <w:rPr>
                <w:rFonts w:ascii="Helvetica" w:hAnsi="Helvetica"/>
                <w:sz w:val="20"/>
                <w:u w:val="single"/>
              </w:rPr>
            </w:pP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Hancock</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Hamilton</w:t>
            </w:r>
          </w:p>
        </w:tc>
      </w:tr>
      <w:tr w:rsidR="007A4A7B" w:rsidRPr="0054688A" w:rsidTr="007A4A7B">
        <w:trPr>
          <w:jc w:val="center"/>
        </w:trPr>
        <w:tc>
          <w:tcPr>
            <w:tcW w:w="2715" w:type="dxa"/>
            <w:tcBorders>
              <w:top w:val="single" w:sz="4" w:space="0" w:color="auto"/>
              <w:bottom w:val="single" w:sz="4" w:space="0" w:color="auto"/>
            </w:tcBorders>
            <w:shd w:val="clear" w:color="auto" w:fill="auto"/>
            <w:vAlign w:val="center"/>
          </w:tcPr>
          <w:p w:rsidR="007A4A7B" w:rsidRPr="0054688A" w:rsidRDefault="007A4A7B" w:rsidP="007A4A7B">
            <w:pPr>
              <w:jc w:val="center"/>
              <w:rPr>
                <w:rFonts w:ascii="Helvetica" w:hAnsi="Helvetica"/>
                <w:b/>
                <w:sz w:val="20"/>
                <w:u w:val="single"/>
              </w:rPr>
            </w:pP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Henderson</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Hardin</w:t>
            </w:r>
          </w:p>
        </w:tc>
      </w:tr>
      <w:tr w:rsidR="007A4A7B" w:rsidRPr="0054688A" w:rsidTr="007A4A7B">
        <w:trPr>
          <w:jc w:val="center"/>
        </w:trPr>
        <w:tc>
          <w:tcPr>
            <w:tcW w:w="2715" w:type="dxa"/>
            <w:tcBorders>
              <w:top w:val="single" w:sz="4" w:space="0" w:color="auto"/>
              <w:bottom w:val="single" w:sz="4" w:space="0" w:color="auto"/>
            </w:tcBorders>
            <w:shd w:val="clear" w:color="auto" w:fill="FF0000"/>
            <w:vAlign w:val="center"/>
          </w:tcPr>
          <w:p w:rsidR="007A4A7B" w:rsidRPr="0054688A" w:rsidRDefault="007A4A7B" w:rsidP="007A4A7B">
            <w:pPr>
              <w:jc w:val="center"/>
              <w:rPr>
                <w:rFonts w:ascii="Helvetica" w:hAnsi="Helvetica"/>
                <w:b/>
                <w:color w:val="FFFFFF"/>
                <w:sz w:val="20"/>
                <w:u w:val="single"/>
              </w:rPr>
            </w:pPr>
            <w:r w:rsidRPr="0054688A">
              <w:rPr>
                <w:rFonts w:ascii="Helvetica" w:hAnsi="Helvetica"/>
                <w:b/>
                <w:color w:val="FFFFFF"/>
                <w:sz w:val="20"/>
                <w:u w:val="single"/>
              </w:rPr>
              <w:t>Cook County</w:t>
            </w: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Henry</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Jackson</w:t>
            </w:r>
          </w:p>
        </w:tc>
      </w:tr>
      <w:tr w:rsidR="007A4A7B" w:rsidRPr="0054688A" w:rsidTr="007A4A7B">
        <w:trPr>
          <w:jc w:val="center"/>
        </w:trPr>
        <w:tc>
          <w:tcPr>
            <w:tcW w:w="2715" w:type="dxa"/>
            <w:tcBorders>
              <w:top w:val="single" w:sz="4" w:space="0" w:color="auto"/>
              <w:bottom w:val="single" w:sz="4" w:space="0" w:color="auto"/>
            </w:tcBorders>
            <w:vAlign w:val="center"/>
          </w:tcPr>
          <w:p w:rsidR="007A4A7B" w:rsidRPr="0054688A" w:rsidRDefault="007A4A7B" w:rsidP="007A4A7B">
            <w:pPr>
              <w:jc w:val="center"/>
              <w:rPr>
                <w:rFonts w:ascii="Helvetica" w:hAnsi="Helvetica"/>
                <w:sz w:val="20"/>
                <w:u w:val="single"/>
              </w:rPr>
            </w:pP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Iroquois</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Jasper</w:t>
            </w:r>
          </w:p>
        </w:tc>
      </w:tr>
      <w:tr w:rsidR="007A4A7B" w:rsidRPr="0054688A" w:rsidTr="007A4A7B">
        <w:trPr>
          <w:jc w:val="center"/>
        </w:trPr>
        <w:tc>
          <w:tcPr>
            <w:tcW w:w="2715" w:type="dxa"/>
            <w:tcBorders>
              <w:top w:val="single" w:sz="4" w:space="0" w:color="auto"/>
              <w:bottom w:val="single" w:sz="4" w:space="0" w:color="auto"/>
            </w:tcBorders>
            <w:shd w:val="clear" w:color="auto" w:fill="339966"/>
            <w:vAlign w:val="center"/>
          </w:tcPr>
          <w:p w:rsidR="007A4A7B" w:rsidRPr="0054688A" w:rsidRDefault="007A4A7B" w:rsidP="007A4A7B">
            <w:pPr>
              <w:jc w:val="center"/>
              <w:rPr>
                <w:rFonts w:ascii="Helvetica" w:hAnsi="Helvetica"/>
                <w:b/>
                <w:color w:val="FFFFFF"/>
                <w:sz w:val="20"/>
                <w:u w:val="single"/>
              </w:rPr>
            </w:pPr>
            <w:r w:rsidRPr="0054688A">
              <w:rPr>
                <w:rFonts w:ascii="Helvetica" w:hAnsi="Helvetica"/>
                <w:b/>
                <w:color w:val="FFFFFF"/>
                <w:sz w:val="20"/>
                <w:u w:val="single"/>
              </w:rPr>
              <w:t>Collar counties</w:t>
            </w: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Kankakee</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Jefferson</w:t>
            </w:r>
          </w:p>
        </w:tc>
      </w:tr>
      <w:tr w:rsidR="007A4A7B" w:rsidRPr="0054688A" w:rsidTr="007A4A7B">
        <w:trPr>
          <w:jc w:val="center"/>
        </w:trPr>
        <w:tc>
          <w:tcPr>
            <w:tcW w:w="2715" w:type="dxa"/>
            <w:tcBorders>
              <w:top w:val="single" w:sz="4" w:space="0" w:color="auto"/>
              <w:bottom w:val="single" w:sz="4" w:space="0" w:color="auto"/>
            </w:tcBorders>
            <w:shd w:val="clear" w:color="auto" w:fill="339966"/>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DuPage</w:t>
            </w: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Knox</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Jersey</w:t>
            </w:r>
          </w:p>
        </w:tc>
      </w:tr>
      <w:tr w:rsidR="007A4A7B" w:rsidRPr="0054688A" w:rsidTr="007A4A7B">
        <w:trPr>
          <w:jc w:val="center"/>
        </w:trPr>
        <w:tc>
          <w:tcPr>
            <w:tcW w:w="2715" w:type="dxa"/>
            <w:tcBorders>
              <w:top w:val="single" w:sz="4" w:space="0" w:color="auto"/>
              <w:bottom w:val="single" w:sz="4" w:space="0" w:color="auto"/>
            </w:tcBorders>
            <w:shd w:val="clear" w:color="auto" w:fill="339966"/>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Kane</w:t>
            </w: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Livingston</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Johnson</w:t>
            </w:r>
          </w:p>
        </w:tc>
      </w:tr>
      <w:tr w:rsidR="007A4A7B" w:rsidRPr="0054688A" w:rsidTr="007A4A7B">
        <w:trPr>
          <w:jc w:val="center"/>
        </w:trPr>
        <w:tc>
          <w:tcPr>
            <w:tcW w:w="2715" w:type="dxa"/>
            <w:tcBorders>
              <w:top w:val="single" w:sz="4" w:space="0" w:color="auto"/>
              <w:bottom w:val="single" w:sz="4" w:space="0" w:color="auto"/>
            </w:tcBorders>
            <w:shd w:val="clear" w:color="auto" w:fill="339966"/>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Lake</w:t>
            </w: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Logan</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Lawrence</w:t>
            </w:r>
          </w:p>
        </w:tc>
      </w:tr>
      <w:tr w:rsidR="007A4A7B" w:rsidRPr="0054688A" w:rsidTr="007A4A7B">
        <w:trPr>
          <w:jc w:val="center"/>
        </w:trPr>
        <w:tc>
          <w:tcPr>
            <w:tcW w:w="2715" w:type="dxa"/>
            <w:tcBorders>
              <w:top w:val="single" w:sz="4" w:space="0" w:color="auto"/>
              <w:bottom w:val="single" w:sz="4" w:space="0" w:color="auto"/>
            </w:tcBorders>
            <w:shd w:val="clear" w:color="auto" w:fill="339966"/>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Will</w:t>
            </w: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McDonough</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Madison</w:t>
            </w:r>
          </w:p>
        </w:tc>
      </w:tr>
      <w:tr w:rsidR="007A4A7B" w:rsidRPr="0054688A" w:rsidTr="007A4A7B">
        <w:trPr>
          <w:jc w:val="center"/>
        </w:trPr>
        <w:tc>
          <w:tcPr>
            <w:tcW w:w="2715" w:type="dxa"/>
            <w:tcBorders>
              <w:top w:val="single" w:sz="4" w:space="0" w:color="auto"/>
              <w:bottom w:val="single" w:sz="4" w:space="0" w:color="auto"/>
            </w:tcBorders>
            <w:shd w:val="clear" w:color="auto" w:fill="339966"/>
            <w:vAlign w:val="center"/>
          </w:tcPr>
          <w:p w:rsidR="007A4A7B" w:rsidRPr="0054688A" w:rsidRDefault="007A4A7B" w:rsidP="007A4A7B">
            <w:pPr>
              <w:jc w:val="center"/>
              <w:rPr>
                <w:rFonts w:ascii="Helvetica" w:hAnsi="Helvetica"/>
                <w:color w:val="FFFFFF"/>
                <w:sz w:val="20"/>
                <w:u w:val="single"/>
              </w:rPr>
            </w:pP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McLean</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Marion</w:t>
            </w:r>
          </w:p>
        </w:tc>
      </w:tr>
      <w:tr w:rsidR="007A4A7B" w:rsidRPr="0054688A" w:rsidTr="007A4A7B">
        <w:trPr>
          <w:jc w:val="center"/>
        </w:trPr>
        <w:tc>
          <w:tcPr>
            <w:tcW w:w="2715" w:type="dxa"/>
            <w:tcBorders>
              <w:top w:val="single" w:sz="4" w:space="0" w:color="auto"/>
            </w:tcBorders>
            <w:vAlign w:val="center"/>
          </w:tcPr>
          <w:p w:rsidR="007A4A7B" w:rsidRPr="0054688A" w:rsidRDefault="007A4A7B" w:rsidP="007A4A7B">
            <w:pPr>
              <w:jc w:val="center"/>
              <w:rPr>
                <w:rFonts w:ascii="Helvetica" w:hAnsi="Helvetica"/>
                <w:sz w:val="20"/>
                <w:u w:val="single"/>
              </w:rPr>
            </w:pP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Macon</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Massac</w:t>
            </w:r>
          </w:p>
        </w:tc>
      </w:tr>
      <w:tr w:rsidR="007A4A7B" w:rsidRPr="0054688A" w:rsidTr="007A4A7B">
        <w:trPr>
          <w:jc w:val="center"/>
        </w:trPr>
        <w:tc>
          <w:tcPr>
            <w:tcW w:w="2715" w:type="dxa"/>
            <w:vAlign w:val="center"/>
          </w:tcPr>
          <w:p w:rsidR="007A4A7B" w:rsidRPr="0054688A" w:rsidRDefault="007A4A7B" w:rsidP="007A4A7B">
            <w:pPr>
              <w:jc w:val="center"/>
              <w:rPr>
                <w:rFonts w:ascii="Helvetica" w:hAnsi="Helvetica"/>
                <w:sz w:val="20"/>
                <w:u w:val="single"/>
              </w:rPr>
            </w:pP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Macoupin</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Monroe</w:t>
            </w:r>
          </w:p>
        </w:tc>
      </w:tr>
      <w:tr w:rsidR="007A4A7B" w:rsidRPr="0054688A" w:rsidTr="007A4A7B">
        <w:trPr>
          <w:jc w:val="center"/>
        </w:trPr>
        <w:tc>
          <w:tcPr>
            <w:tcW w:w="2715" w:type="dxa"/>
            <w:vAlign w:val="center"/>
          </w:tcPr>
          <w:p w:rsidR="007A4A7B" w:rsidRPr="0054688A" w:rsidRDefault="007A4A7B" w:rsidP="007A4A7B">
            <w:pPr>
              <w:jc w:val="center"/>
              <w:rPr>
                <w:rFonts w:ascii="Helvetica" w:hAnsi="Helvetica"/>
                <w:sz w:val="20"/>
                <w:u w:val="single"/>
              </w:rPr>
            </w:pP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Marshall</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Perry</w:t>
            </w:r>
          </w:p>
        </w:tc>
      </w:tr>
      <w:tr w:rsidR="007A4A7B" w:rsidRPr="0054688A" w:rsidTr="007A4A7B">
        <w:trPr>
          <w:jc w:val="center"/>
        </w:trPr>
        <w:tc>
          <w:tcPr>
            <w:tcW w:w="2715" w:type="dxa"/>
            <w:vAlign w:val="center"/>
          </w:tcPr>
          <w:p w:rsidR="007A4A7B" w:rsidRPr="0054688A" w:rsidRDefault="007A4A7B" w:rsidP="007A4A7B">
            <w:pPr>
              <w:jc w:val="center"/>
              <w:rPr>
                <w:rFonts w:ascii="Helvetica" w:hAnsi="Helvetica"/>
                <w:sz w:val="20"/>
                <w:u w:val="single"/>
              </w:rPr>
            </w:pP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Mason</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Pope</w:t>
            </w:r>
          </w:p>
        </w:tc>
      </w:tr>
      <w:tr w:rsidR="007A4A7B" w:rsidRPr="0054688A" w:rsidTr="007A4A7B">
        <w:trPr>
          <w:jc w:val="center"/>
        </w:trPr>
        <w:tc>
          <w:tcPr>
            <w:tcW w:w="2715" w:type="dxa"/>
            <w:vAlign w:val="center"/>
          </w:tcPr>
          <w:p w:rsidR="007A4A7B" w:rsidRPr="0054688A" w:rsidRDefault="007A4A7B" w:rsidP="007A4A7B">
            <w:pPr>
              <w:jc w:val="center"/>
              <w:rPr>
                <w:rFonts w:ascii="Helvetica" w:hAnsi="Helvetica"/>
                <w:sz w:val="20"/>
                <w:u w:val="single"/>
              </w:rPr>
            </w:pP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Menard</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Pulaski</w:t>
            </w:r>
          </w:p>
        </w:tc>
      </w:tr>
      <w:tr w:rsidR="007A4A7B" w:rsidRPr="0054688A" w:rsidTr="007A4A7B">
        <w:trPr>
          <w:jc w:val="center"/>
        </w:trPr>
        <w:tc>
          <w:tcPr>
            <w:tcW w:w="2715" w:type="dxa"/>
            <w:vAlign w:val="center"/>
          </w:tcPr>
          <w:p w:rsidR="007A4A7B" w:rsidRPr="0054688A" w:rsidRDefault="007A4A7B" w:rsidP="007A4A7B">
            <w:pPr>
              <w:jc w:val="center"/>
              <w:rPr>
                <w:rFonts w:ascii="Helvetica" w:hAnsi="Helvetica"/>
                <w:sz w:val="20"/>
                <w:u w:val="single"/>
              </w:rPr>
            </w:pP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Mercer</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Randolph</w:t>
            </w:r>
          </w:p>
        </w:tc>
      </w:tr>
      <w:tr w:rsidR="007A4A7B" w:rsidRPr="0054688A" w:rsidTr="007A4A7B">
        <w:trPr>
          <w:jc w:val="center"/>
        </w:trPr>
        <w:tc>
          <w:tcPr>
            <w:tcW w:w="2715" w:type="dxa"/>
            <w:vAlign w:val="center"/>
          </w:tcPr>
          <w:p w:rsidR="007A4A7B" w:rsidRPr="0054688A" w:rsidRDefault="007A4A7B" w:rsidP="007A4A7B">
            <w:pPr>
              <w:jc w:val="center"/>
              <w:rPr>
                <w:rFonts w:ascii="Helvetica" w:hAnsi="Helvetica"/>
                <w:sz w:val="20"/>
                <w:u w:val="single"/>
              </w:rPr>
            </w:pP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Montgomery</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Richland</w:t>
            </w:r>
          </w:p>
        </w:tc>
      </w:tr>
      <w:tr w:rsidR="007A4A7B" w:rsidRPr="0054688A" w:rsidTr="007A4A7B">
        <w:trPr>
          <w:jc w:val="center"/>
        </w:trPr>
        <w:tc>
          <w:tcPr>
            <w:tcW w:w="2715" w:type="dxa"/>
            <w:vAlign w:val="center"/>
          </w:tcPr>
          <w:p w:rsidR="007A4A7B" w:rsidRPr="0054688A" w:rsidRDefault="007A4A7B" w:rsidP="007A4A7B">
            <w:pPr>
              <w:jc w:val="center"/>
              <w:rPr>
                <w:rFonts w:ascii="Helvetica" w:hAnsi="Helvetica"/>
                <w:sz w:val="20"/>
                <w:u w:val="single"/>
              </w:rPr>
            </w:pP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Morgan</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St. Clair</w:t>
            </w:r>
          </w:p>
        </w:tc>
      </w:tr>
      <w:tr w:rsidR="007A4A7B" w:rsidRPr="0054688A" w:rsidTr="007A4A7B">
        <w:trPr>
          <w:jc w:val="center"/>
        </w:trPr>
        <w:tc>
          <w:tcPr>
            <w:tcW w:w="2715" w:type="dxa"/>
            <w:vAlign w:val="center"/>
          </w:tcPr>
          <w:p w:rsidR="007A4A7B" w:rsidRPr="0054688A" w:rsidRDefault="007A4A7B" w:rsidP="007A4A7B">
            <w:pPr>
              <w:jc w:val="center"/>
              <w:rPr>
                <w:rFonts w:ascii="Helvetica" w:hAnsi="Helvetica"/>
                <w:sz w:val="20"/>
                <w:u w:val="single"/>
              </w:rPr>
            </w:pP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Moultrie</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Saline</w:t>
            </w:r>
          </w:p>
        </w:tc>
      </w:tr>
      <w:tr w:rsidR="007A4A7B" w:rsidRPr="0054688A" w:rsidTr="007A4A7B">
        <w:trPr>
          <w:jc w:val="center"/>
        </w:trPr>
        <w:tc>
          <w:tcPr>
            <w:tcW w:w="2715" w:type="dxa"/>
            <w:vAlign w:val="center"/>
          </w:tcPr>
          <w:p w:rsidR="007A4A7B" w:rsidRPr="0054688A" w:rsidRDefault="007A4A7B" w:rsidP="007A4A7B">
            <w:pPr>
              <w:jc w:val="center"/>
              <w:rPr>
                <w:rFonts w:ascii="Helvetica" w:hAnsi="Helvetica"/>
                <w:sz w:val="20"/>
                <w:u w:val="single"/>
              </w:rPr>
            </w:pP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Peoria</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Union</w:t>
            </w:r>
          </w:p>
        </w:tc>
      </w:tr>
      <w:tr w:rsidR="007A4A7B" w:rsidRPr="0054688A" w:rsidTr="007A4A7B">
        <w:trPr>
          <w:jc w:val="center"/>
        </w:trPr>
        <w:tc>
          <w:tcPr>
            <w:tcW w:w="2715" w:type="dxa"/>
            <w:vAlign w:val="center"/>
          </w:tcPr>
          <w:p w:rsidR="007A4A7B" w:rsidRPr="0054688A" w:rsidRDefault="007A4A7B" w:rsidP="007A4A7B">
            <w:pPr>
              <w:jc w:val="center"/>
              <w:rPr>
                <w:rFonts w:ascii="Helvetica" w:hAnsi="Helvetica"/>
                <w:sz w:val="20"/>
                <w:u w:val="single"/>
              </w:rPr>
            </w:pP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Piatt</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Wabash</w:t>
            </w:r>
          </w:p>
        </w:tc>
      </w:tr>
      <w:tr w:rsidR="007A4A7B" w:rsidRPr="0054688A" w:rsidTr="007A4A7B">
        <w:trPr>
          <w:jc w:val="center"/>
        </w:trPr>
        <w:tc>
          <w:tcPr>
            <w:tcW w:w="2715" w:type="dxa"/>
            <w:vAlign w:val="center"/>
          </w:tcPr>
          <w:p w:rsidR="007A4A7B" w:rsidRPr="0054688A" w:rsidRDefault="007A4A7B" w:rsidP="007A4A7B">
            <w:pPr>
              <w:jc w:val="center"/>
              <w:rPr>
                <w:rFonts w:ascii="Helvetica" w:hAnsi="Helvetica"/>
                <w:sz w:val="20"/>
                <w:u w:val="single"/>
              </w:rPr>
            </w:pP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Pike</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Washington</w:t>
            </w:r>
          </w:p>
        </w:tc>
      </w:tr>
      <w:tr w:rsidR="007A4A7B" w:rsidRPr="0054688A" w:rsidTr="007A4A7B">
        <w:trPr>
          <w:jc w:val="center"/>
        </w:trPr>
        <w:tc>
          <w:tcPr>
            <w:tcW w:w="2715" w:type="dxa"/>
            <w:vAlign w:val="center"/>
          </w:tcPr>
          <w:p w:rsidR="007A4A7B" w:rsidRPr="0054688A" w:rsidRDefault="007A4A7B" w:rsidP="007A4A7B">
            <w:pPr>
              <w:jc w:val="center"/>
              <w:rPr>
                <w:rFonts w:ascii="Helvetica" w:hAnsi="Helvetica"/>
                <w:sz w:val="20"/>
                <w:u w:val="single"/>
              </w:rPr>
            </w:pP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Putnam</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Wayne</w:t>
            </w:r>
          </w:p>
        </w:tc>
      </w:tr>
      <w:tr w:rsidR="007A4A7B" w:rsidRPr="0054688A" w:rsidTr="007A4A7B">
        <w:trPr>
          <w:jc w:val="center"/>
        </w:trPr>
        <w:tc>
          <w:tcPr>
            <w:tcW w:w="2715" w:type="dxa"/>
            <w:vAlign w:val="center"/>
          </w:tcPr>
          <w:p w:rsidR="007A4A7B" w:rsidRPr="0054688A" w:rsidRDefault="007A4A7B" w:rsidP="007A4A7B">
            <w:pPr>
              <w:jc w:val="center"/>
              <w:rPr>
                <w:rFonts w:ascii="Helvetica" w:hAnsi="Helvetica"/>
                <w:sz w:val="20"/>
                <w:u w:val="single"/>
              </w:rPr>
            </w:pP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Rock Island</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White</w:t>
            </w:r>
          </w:p>
        </w:tc>
      </w:tr>
      <w:tr w:rsidR="007A4A7B" w:rsidRPr="0054688A" w:rsidTr="007A4A7B">
        <w:trPr>
          <w:jc w:val="center"/>
        </w:trPr>
        <w:tc>
          <w:tcPr>
            <w:tcW w:w="2715" w:type="dxa"/>
            <w:vAlign w:val="center"/>
          </w:tcPr>
          <w:p w:rsidR="007A4A7B" w:rsidRPr="0054688A" w:rsidRDefault="007A4A7B" w:rsidP="007A4A7B">
            <w:pPr>
              <w:jc w:val="center"/>
              <w:rPr>
                <w:rFonts w:ascii="Helvetica" w:hAnsi="Helvetica"/>
                <w:sz w:val="20"/>
                <w:u w:val="single"/>
              </w:rPr>
            </w:pPr>
          </w:p>
        </w:tc>
        <w:tc>
          <w:tcPr>
            <w:tcW w:w="2038" w:type="dxa"/>
            <w:tcBorders>
              <w:top w:val="single" w:sz="4" w:space="0" w:color="auto"/>
              <w:bottom w:val="doub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Sangamon</w:t>
            </w:r>
          </w:p>
        </w:tc>
        <w:tc>
          <w:tcPr>
            <w:tcW w:w="2173" w:type="dxa"/>
            <w:tcBorders>
              <w:top w:val="single" w:sz="4" w:space="0" w:color="auto"/>
              <w:bottom w:val="doub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doub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Williamson</w:t>
            </w:r>
          </w:p>
        </w:tc>
      </w:tr>
    </w:tbl>
    <w:p w:rsidR="007A4A7B" w:rsidRPr="002A0D4C" w:rsidRDefault="007A4A7B" w:rsidP="007A4A7B">
      <w:pPr>
        <w:rPr>
          <w:b/>
          <w:sz w:val="16"/>
          <w:szCs w:val="16"/>
        </w:rPr>
      </w:pPr>
    </w:p>
    <w:p w:rsidR="007A4A7B" w:rsidRDefault="007A4A7B" w:rsidP="007A4A7B">
      <w:pPr>
        <w:rPr>
          <w:b/>
          <w:sz w:val="28"/>
          <w:szCs w:val="28"/>
        </w:rPr>
      </w:pPr>
    </w:p>
    <w:p w:rsidR="007A4A7B" w:rsidRDefault="007A4A7B" w:rsidP="007A4A7B">
      <w:pPr>
        <w:rPr>
          <w:b/>
          <w:sz w:val="28"/>
          <w:szCs w:val="28"/>
        </w:rPr>
      </w:pPr>
    </w:p>
    <w:p w:rsidR="007A4A7B" w:rsidRDefault="007A4A7B" w:rsidP="007A4A7B">
      <w:pPr>
        <w:rPr>
          <w:b/>
          <w:sz w:val="28"/>
          <w:szCs w:val="28"/>
        </w:rPr>
      </w:pPr>
    </w:p>
    <w:p w:rsidR="007A4A7B" w:rsidRDefault="007A4A7B" w:rsidP="007A4A7B">
      <w:pPr>
        <w:rPr>
          <w:b/>
          <w:sz w:val="28"/>
          <w:szCs w:val="28"/>
        </w:rPr>
      </w:pPr>
    </w:p>
    <w:p w:rsidR="007A4A7B" w:rsidRDefault="007A4A7B" w:rsidP="007A4A7B">
      <w:pPr>
        <w:rPr>
          <w:b/>
          <w:sz w:val="28"/>
          <w:szCs w:val="28"/>
        </w:rPr>
        <w:sectPr w:rsidR="007A4A7B" w:rsidSect="007A4A7B">
          <w:footerReference w:type="default" r:id="rId20"/>
          <w:type w:val="continuous"/>
          <w:pgSz w:w="12240" w:h="15840"/>
          <w:pgMar w:top="1440" w:right="1440" w:bottom="1440" w:left="1440" w:header="720" w:footer="720" w:gutter="0"/>
          <w:cols w:space="720"/>
          <w:docGrid w:linePitch="360"/>
        </w:sectPr>
      </w:pPr>
    </w:p>
    <w:p w:rsidR="007A4A7B" w:rsidRPr="005529C8" w:rsidRDefault="007A4A7B" w:rsidP="007A4A7B">
      <w:pPr>
        <w:jc w:val="center"/>
      </w:pPr>
    </w:p>
    <w:sectPr w:rsidR="007A4A7B" w:rsidRPr="005529C8" w:rsidSect="005529C8">
      <w:type w:val="continuous"/>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4C3C" w:rsidRDefault="000F4C3C">
      <w:r>
        <w:separator/>
      </w:r>
    </w:p>
  </w:endnote>
  <w:endnote w:type="continuationSeparator" w:id="0">
    <w:p w:rsidR="000F4C3C" w:rsidRDefault="000F4C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TUR">
    <w:altName w:val="Times New Roman"/>
    <w:charset w:val="00"/>
    <w:family w:val="roman"/>
    <w:pitch w:val="variable"/>
    <w:sig w:usb0="E0002AFF" w:usb1="C0007841"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Wingdings 3">
    <w:panose1 w:val="05040102010807070707"/>
    <w:charset w:val="02"/>
    <w:family w:val="roman"/>
    <w:pitch w:val="variable"/>
    <w:sig w:usb0="00000000" w:usb1="10000000" w:usb2="00000000" w:usb3="00000000" w:csb0="80000000" w:csb1="00000000"/>
  </w:font>
  <w:font w:name="Batang">
    <w:altName w:val="바탕"/>
    <w:panose1 w:val="02030600000101010101"/>
    <w:charset w:val="81"/>
    <w:family w:val="auto"/>
    <w:notTrueType/>
    <w:pitch w:val="fixed"/>
    <w:sig w:usb0="00000001" w:usb1="09060000" w:usb2="00000010" w:usb3="00000000" w:csb0="00080000" w:csb1="00000000"/>
  </w:font>
  <w:font w:name="Arial Unicode MS">
    <w:panose1 w:val="020B0604020202020204"/>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45C4" w:rsidRPr="004060CF" w:rsidRDefault="009745C4">
    <w:pPr>
      <w:pStyle w:val="Footer"/>
      <w:rPr>
        <w:rFonts w:ascii="Arial" w:hAnsi="Arial" w:cs="Arial"/>
        <w:sz w:val="16"/>
        <w:szCs w:val="16"/>
      </w:rPr>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45C4" w:rsidRPr="00804B55" w:rsidRDefault="009745C4" w:rsidP="00804B55">
    <w:pPr>
      <w:pStyle w:val="Footer"/>
      <w:pBdr>
        <w:top w:val="thinThickSmallGap" w:sz="24" w:space="1" w:color="622423"/>
      </w:pBdr>
      <w:tabs>
        <w:tab w:val="clear" w:pos="4320"/>
        <w:tab w:val="clear" w:pos="8640"/>
      </w:tabs>
      <w:rPr>
        <w:sz w:val="18"/>
        <w:szCs w:val="18"/>
      </w:rPr>
    </w:pPr>
    <w:r w:rsidRPr="002E2D52">
      <w:rPr>
        <w:sz w:val="18"/>
        <w:szCs w:val="18"/>
      </w:rPr>
      <w:t xml:space="preserve">RFA </w:t>
    </w:r>
    <w:r>
      <w:rPr>
        <w:sz w:val="18"/>
        <w:szCs w:val="18"/>
      </w:rPr>
      <w:t>#001</w:t>
    </w:r>
    <w:r w:rsidRPr="00804B55">
      <w:rPr>
        <w:sz w:val="18"/>
        <w:szCs w:val="18"/>
      </w:rPr>
      <w:t xml:space="preserve"> and </w:t>
    </w:r>
    <w:r>
      <w:rPr>
        <w:sz w:val="18"/>
        <w:szCs w:val="18"/>
      </w:rPr>
      <w:t xml:space="preserve">S*T*O*P VAWA MDT </w:t>
    </w:r>
    <w:r w:rsidRPr="00804B55">
      <w:rPr>
        <w:sz w:val="18"/>
        <w:szCs w:val="18"/>
      </w:rPr>
      <w:tab/>
      <w:t xml:space="preserve"> </w:t>
    </w:r>
    <w:r w:rsidRPr="00380564">
      <w:rPr>
        <w:sz w:val="18"/>
        <w:szCs w:val="18"/>
      </w:rPr>
      <w:t>Issue date</w:t>
    </w:r>
    <w:r>
      <w:rPr>
        <w:sz w:val="18"/>
        <w:szCs w:val="18"/>
      </w:rPr>
      <w:t xml:space="preserve"> July 31, 2015</w:t>
    </w:r>
    <w:r w:rsidRPr="00804B55">
      <w:rPr>
        <w:sz w:val="18"/>
        <w:szCs w:val="18"/>
      </w:rPr>
      <w:tab/>
    </w:r>
    <w:r w:rsidRPr="00804B55">
      <w:rPr>
        <w:sz w:val="18"/>
        <w:szCs w:val="18"/>
      </w:rPr>
      <w:tab/>
    </w:r>
    <w:r w:rsidRPr="00804B55">
      <w:rPr>
        <w:sz w:val="18"/>
        <w:szCs w:val="18"/>
      </w:rPr>
      <w:tab/>
    </w:r>
    <w:r w:rsidRPr="00804B55">
      <w:rPr>
        <w:sz w:val="18"/>
        <w:szCs w:val="18"/>
      </w:rPr>
      <w:tab/>
    </w:r>
    <w:r w:rsidRPr="00804B55">
      <w:rPr>
        <w:sz w:val="18"/>
        <w:szCs w:val="18"/>
      </w:rPr>
      <w:tab/>
      <w:t xml:space="preserve">Page </w:t>
    </w:r>
    <w:r w:rsidRPr="00804B55">
      <w:rPr>
        <w:sz w:val="18"/>
        <w:szCs w:val="18"/>
      </w:rPr>
      <w:fldChar w:fldCharType="begin"/>
    </w:r>
    <w:r w:rsidRPr="00804B55">
      <w:rPr>
        <w:sz w:val="18"/>
        <w:szCs w:val="18"/>
      </w:rPr>
      <w:instrText xml:space="preserve"> PAGE   \* MERGEFORMAT </w:instrText>
    </w:r>
    <w:r w:rsidRPr="00804B55">
      <w:rPr>
        <w:sz w:val="18"/>
        <w:szCs w:val="18"/>
      </w:rPr>
      <w:fldChar w:fldCharType="separate"/>
    </w:r>
    <w:r w:rsidR="008629E0">
      <w:rPr>
        <w:noProof/>
        <w:sz w:val="18"/>
        <w:szCs w:val="18"/>
      </w:rPr>
      <w:t>7</w:t>
    </w:r>
    <w:r w:rsidRPr="00804B55">
      <w:rPr>
        <w:noProof/>
        <w:sz w:val="18"/>
        <w:szCs w:val="18"/>
      </w:rPr>
      <w:fldChar w:fldCharType="end"/>
    </w:r>
  </w:p>
  <w:p w:rsidR="009745C4" w:rsidRPr="00522C72" w:rsidRDefault="009745C4" w:rsidP="00522C72">
    <w:pPr>
      <w:pStyle w:val="Footer"/>
      <w:tabs>
        <w:tab w:val="clear" w:pos="4320"/>
      </w:tabs>
      <w:rPr>
        <w:rFonts w:eastAsia="Batang"/>
        <w:b/>
        <w:sz w:val="1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45C4" w:rsidRPr="00804B55" w:rsidRDefault="009745C4" w:rsidP="0035788A">
    <w:pPr>
      <w:pStyle w:val="Footer"/>
      <w:pBdr>
        <w:top w:val="thinThickSmallGap" w:sz="24" w:space="1" w:color="622423"/>
      </w:pBdr>
      <w:tabs>
        <w:tab w:val="clear" w:pos="4320"/>
        <w:tab w:val="clear" w:pos="8640"/>
      </w:tabs>
      <w:rPr>
        <w:sz w:val="18"/>
        <w:szCs w:val="18"/>
      </w:rPr>
    </w:pPr>
    <w:r w:rsidRPr="002E2D52">
      <w:rPr>
        <w:sz w:val="18"/>
        <w:szCs w:val="18"/>
      </w:rPr>
      <w:t xml:space="preserve">RFA </w:t>
    </w:r>
    <w:r>
      <w:rPr>
        <w:sz w:val="18"/>
        <w:szCs w:val="18"/>
      </w:rPr>
      <w:t>#001</w:t>
    </w:r>
    <w:r w:rsidRPr="00804B55">
      <w:rPr>
        <w:sz w:val="18"/>
        <w:szCs w:val="18"/>
      </w:rPr>
      <w:t xml:space="preserve"> and </w:t>
    </w:r>
    <w:r>
      <w:rPr>
        <w:sz w:val="18"/>
        <w:szCs w:val="18"/>
      </w:rPr>
      <w:t xml:space="preserve">S*T*O*P VAWA MDT </w:t>
    </w:r>
    <w:r w:rsidRPr="00804B55">
      <w:rPr>
        <w:sz w:val="18"/>
        <w:szCs w:val="18"/>
      </w:rPr>
      <w:tab/>
      <w:t xml:space="preserve"> </w:t>
    </w:r>
    <w:r w:rsidRPr="005E6F61">
      <w:rPr>
        <w:sz w:val="18"/>
        <w:szCs w:val="18"/>
      </w:rPr>
      <w:t>Issue date</w:t>
    </w:r>
    <w:r w:rsidRPr="00804B55">
      <w:rPr>
        <w:sz w:val="18"/>
        <w:szCs w:val="18"/>
      </w:rPr>
      <w:tab/>
    </w:r>
    <w:r>
      <w:rPr>
        <w:sz w:val="18"/>
        <w:szCs w:val="18"/>
      </w:rPr>
      <w:t>July 31, 2015</w:t>
    </w:r>
    <w:r w:rsidRPr="00804B55">
      <w:rPr>
        <w:sz w:val="18"/>
        <w:szCs w:val="18"/>
      </w:rPr>
      <w:tab/>
    </w:r>
    <w:r w:rsidRPr="00804B55">
      <w:rPr>
        <w:sz w:val="18"/>
        <w:szCs w:val="18"/>
      </w:rPr>
      <w:tab/>
    </w:r>
    <w:r w:rsidRPr="00804B55">
      <w:rPr>
        <w:sz w:val="18"/>
        <w:szCs w:val="18"/>
      </w:rPr>
      <w:tab/>
    </w:r>
    <w:r w:rsidRPr="00804B55">
      <w:rPr>
        <w:sz w:val="18"/>
        <w:szCs w:val="18"/>
      </w:rPr>
      <w:tab/>
      <w:t xml:space="preserve">Page </w:t>
    </w:r>
    <w:r>
      <w:rPr>
        <w:sz w:val="18"/>
        <w:szCs w:val="18"/>
      </w:rPr>
      <w:fldChar w:fldCharType="begin"/>
    </w:r>
    <w:r>
      <w:rPr>
        <w:sz w:val="18"/>
        <w:szCs w:val="18"/>
      </w:rPr>
      <w:instrText xml:space="preserve"> PAGE   \* MERGEFORMAT </w:instrText>
    </w:r>
    <w:r>
      <w:rPr>
        <w:sz w:val="18"/>
        <w:szCs w:val="18"/>
      </w:rPr>
      <w:fldChar w:fldCharType="separate"/>
    </w:r>
    <w:r>
      <w:rPr>
        <w:noProof/>
        <w:sz w:val="18"/>
        <w:szCs w:val="18"/>
      </w:rPr>
      <w:t>17</w:t>
    </w:r>
    <w:r>
      <w:rPr>
        <w:sz w:val="18"/>
        <w:szCs w:val="18"/>
      </w:rPr>
      <w:fldChar w:fldCharType="end"/>
    </w:r>
  </w:p>
  <w:p w:rsidR="009745C4" w:rsidRPr="004060CF" w:rsidRDefault="009745C4">
    <w:pPr>
      <w:pStyle w:val="Footer"/>
      <w:rPr>
        <w:rFonts w:ascii="Arial" w:hAnsi="Arial" w:cs="Arial"/>
        <w:sz w:val="16"/>
        <w:szCs w:val="16"/>
      </w:rPr>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4853550"/>
      <w:docPartObj>
        <w:docPartGallery w:val="Page Numbers (Bottom of Page)"/>
        <w:docPartUnique/>
      </w:docPartObj>
    </w:sdtPr>
    <w:sdtEndPr>
      <w:rPr>
        <w:noProof/>
      </w:rPr>
    </w:sdtEndPr>
    <w:sdtContent>
      <w:p w:rsidR="009745C4" w:rsidRDefault="009745C4">
        <w:pPr>
          <w:pStyle w:val="Footer"/>
          <w:jc w:val="center"/>
        </w:pPr>
        <w:r>
          <w:fldChar w:fldCharType="begin"/>
        </w:r>
        <w:r>
          <w:instrText xml:space="preserve"> PAGE   \* MERGEFORMAT </w:instrText>
        </w:r>
        <w:r>
          <w:fldChar w:fldCharType="separate"/>
        </w:r>
        <w:r w:rsidR="008629E0">
          <w:rPr>
            <w:noProof/>
          </w:rPr>
          <w:t>22</w:t>
        </w:r>
        <w:r>
          <w:rPr>
            <w:noProof/>
          </w:rPr>
          <w:fldChar w:fldCharType="end"/>
        </w:r>
      </w:p>
    </w:sdtContent>
  </w:sdt>
  <w:p w:rsidR="009745C4" w:rsidRDefault="009745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4C3C" w:rsidRDefault="000F4C3C">
      <w:r>
        <w:separator/>
      </w:r>
    </w:p>
  </w:footnote>
  <w:footnote w:type="continuationSeparator" w:id="0">
    <w:p w:rsidR="000F4C3C" w:rsidRDefault="000F4C3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45C4" w:rsidRDefault="009745C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45C4" w:rsidRDefault="009745C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45C4" w:rsidRDefault="009745C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00000000"/>
    <w:lvl w:ilvl="0">
      <w:start w:val="1"/>
      <w:numFmt w:val="decimal"/>
      <w:pStyle w:val="level2"/>
      <w:lvlText w:val="%1."/>
      <w:lvlJc w:val="left"/>
      <w:pPr>
        <w:tabs>
          <w:tab w:val="num" w:pos="720"/>
        </w:tabs>
        <w:ind w:left="720" w:hanging="360"/>
      </w:pPr>
      <w:rPr>
        <w:rFonts w:ascii="Times New Roman TUR" w:hAnsi="Times New Roman TUR" w:cs="Times New Roman"/>
        <w:b/>
        <w:color w:val="000000"/>
        <w:sz w:val="24"/>
        <w:szCs w:val="24"/>
      </w:rPr>
    </w:lvl>
    <w:lvl w:ilvl="1">
      <w:start w:val="1"/>
      <w:numFmt w:val="lowerLetter"/>
      <w:pStyle w:val="level2"/>
      <w:lvlText w:val="%2."/>
      <w:lvlJc w:val="left"/>
      <w:pPr>
        <w:tabs>
          <w:tab w:val="num" w:pos="1440"/>
        </w:tabs>
        <w:ind w:left="1440" w:hanging="360"/>
      </w:pPr>
      <w:rPr>
        <w:rFonts w:ascii="Times New Roman TUR" w:hAnsi="Times New Roman TUR" w:cs="Times New Roman"/>
        <w:b/>
        <w:sz w:val="24"/>
        <w:szCs w:val="24"/>
      </w:rPr>
    </w:lvl>
    <w:lvl w:ilvl="2">
      <w:start w:val="1"/>
      <w:numFmt w:val="lowerRoman"/>
      <w:lvlText w:val="%3"/>
      <w:lvlJc w:val="lef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lef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numFmt w:val="decimal"/>
      <w:lvlText w:val=""/>
      <w:lvlJc w:val="left"/>
      <w:rPr>
        <w:rFonts w:cs="Times New Roman"/>
      </w:rPr>
    </w:lvl>
  </w:abstractNum>
  <w:abstractNum w:abstractNumId="1">
    <w:nsid w:val="17A41545"/>
    <w:multiLevelType w:val="hybridMultilevel"/>
    <w:tmpl w:val="C156B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3B56F3D"/>
    <w:multiLevelType w:val="hybridMultilevel"/>
    <w:tmpl w:val="4F108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C25106D"/>
    <w:multiLevelType w:val="hybridMultilevel"/>
    <w:tmpl w:val="F9EEE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C4A71A5"/>
    <w:multiLevelType w:val="hybridMultilevel"/>
    <w:tmpl w:val="28E076A6"/>
    <w:lvl w:ilvl="0" w:tplc="3306CE86">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4FBD59FD"/>
    <w:multiLevelType w:val="hybridMultilevel"/>
    <w:tmpl w:val="1624B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lvlOverride w:ilvl="0">
      <w:startOverride w:val="1"/>
      <w:lvl w:ilvl="0">
        <w:start w:val="1"/>
        <w:numFmt w:val="decimal"/>
        <w:pStyle w:val="level2"/>
        <w:lvlText w:val="%1."/>
        <w:lvlJc w:val="left"/>
        <w:rPr>
          <w:rFonts w:cs="Times New Roman"/>
        </w:rPr>
      </w:lvl>
    </w:lvlOverride>
    <w:lvlOverride w:ilvl="1">
      <w:startOverride w:val="1"/>
      <w:lvl w:ilvl="1">
        <w:start w:val="1"/>
        <w:numFmt w:val="decimal"/>
        <w:pStyle w:val="level2"/>
        <w:lvlText w:val="%2."/>
        <w:lvlJc w:val="left"/>
        <w:rPr>
          <w:rFonts w:cs="Times New Roman"/>
        </w:rPr>
      </w:lvl>
    </w:lvlOverride>
    <w:lvlOverride w:ilvl="2">
      <w:startOverride w:val="1"/>
      <w:lvl w:ilvl="2">
        <w:start w:val="1"/>
        <w:numFmt w:val="decimal"/>
        <w:lvlText w:val="%3"/>
        <w:lvlJc w:val="left"/>
        <w:rPr>
          <w:rFonts w:cs="Times New Roman"/>
        </w:rPr>
      </w:lvl>
    </w:lvlOverride>
    <w:lvlOverride w:ilvl="3">
      <w:startOverride w:val="1"/>
      <w:lvl w:ilvl="3">
        <w:start w:val="1"/>
        <w:numFmt w:val="decimal"/>
        <w:lvlText w:val="%4"/>
        <w:lvlJc w:val="left"/>
        <w:rPr>
          <w:rFonts w:cs="Times New Roman"/>
        </w:rPr>
      </w:lvl>
    </w:lvlOverride>
    <w:lvlOverride w:ilvl="4">
      <w:startOverride w:val="1"/>
      <w:lvl w:ilvl="4">
        <w:start w:val="1"/>
        <w:numFmt w:val="decimal"/>
        <w:lvlText w:val="%5"/>
        <w:lvlJc w:val="left"/>
        <w:rPr>
          <w:rFonts w:cs="Times New Roman"/>
        </w:rPr>
      </w:lvl>
    </w:lvlOverride>
    <w:lvlOverride w:ilvl="5">
      <w:startOverride w:val="1"/>
      <w:lvl w:ilvl="5">
        <w:start w:val="1"/>
        <w:numFmt w:val="decimal"/>
        <w:lvlText w:val="%6"/>
        <w:lvlJc w:val="left"/>
        <w:rPr>
          <w:rFonts w:cs="Times New Roman"/>
        </w:rPr>
      </w:lvl>
    </w:lvlOverride>
    <w:lvlOverride w:ilvl="6">
      <w:startOverride w:val="1"/>
      <w:lvl w:ilvl="6">
        <w:start w:val="1"/>
        <w:numFmt w:val="decimal"/>
        <w:lvlText w:val="%7"/>
        <w:lvlJc w:val="left"/>
        <w:rPr>
          <w:rFonts w:cs="Times New Roman"/>
        </w:rPr>
      </w:lvl>
    </w:lvlOverride>
    <w:lvlOverride w:ilvl="7">
      <w:startOverride w:val="1"/>
      <w:lvl w:ilvl="7">
        <w:start w:val="1"/>
        <w:numFmt w:val="decimal"/>
        <w:lvlText w:val="%8"/>
        <w:lvlJc w:val="left"/>
        <w:rPr>
          <w:rFonts w:cs="Times New Roman"/>
        </w:rPr>
      </w:lvl>
    </w:lvlOverride>
  </w:num>
  <w:num w:numId="3">
    <w:abstractNumId w:val="1"/>
  </w:num>
  <w:num w:numId="4">
    <w:abstractNumId w:val="2"/>
  </w:num>
  <w:num w:numId="5">
    <w:abstractNumId w:val="5"/>
  </w:num>
  <w:num w:numId="6">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1" w:cryptProviderType="rsaFull" w:cryptAlgorithmClass="hash" w:cryptAlgorithmType="typeAny" w:cryptAlgorithmSid="4" w:cryptSpinCount="100000" w:hash="GO0zWBgF+irWiYlhxYpJMaK7Fj4=" w:salt="vZEjdREYUXxAA30j5Dg0+w=="/>
  <w:defaultTabStop w:val="720"/>
  <w:doNotHyphenateCaps/>
  <w:drawingGridHorizontalSpacing w:val="120"/>
  <w:drawingGridVerticalSpacing w:val="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gnword-docGUID" w:val="{BE7DE630-20C2-4D99-B2DD-8FD80CF9A107}"/>
    <w:docVar w:name="dgnword-eventsink" w:val="100979152"/>
  </w:docVars>
  <w:rsids>
    <w:rsidRoot w:val="003D3212"/>
    <w:rsid w:val="0000108F"/>
    <w:rsid w:val="0000180C"/>
    <w:rsid w:val="000052CE"/>
    <w:rsid w:val="00007310"/>
    <w:rsid w:val="00011572"/>
    <w:rsid w:val="00012376"/>
    <w:rsid w:val="00012820"/>
    <w:rsid w:val="0001292D"/>
    <w:rsid w:val="00015896"/>
    <w:rsid w:val="00020A36"/>
    <w:rsid w:val="00027D22"/>
    <w:rsid w:val="00030A06"/>
    <w:rsid w:val="00032F1C"/>
    <w:rsid w:val="0003450F"/>
    <w:rsid w:val="00042719"/>
    <w:rsid w:val="000478B1"/>
    <w:rsid w:val="00051F4D"/>
    <w:rsid w:val="00052CCF"/>
    <w:rsid w:val="00054F36"/>
    <w:rsid w:val="000600FA"/>
    <w:rsid w:val="0006022C"/>
    <w:rsid w:val="00060238"/>
    <w:rsid w:val="00061006"/>
    <w:rsid w:val="0006240F"/>
    <w:rsid w:val="00063977"/>
    <w:rsid w:val="000664F0"/>
    <w:rsid w:val="000666BC"/>
    <w:rsid w:val="00066D6A"/>
    <w:rsid w:val="00073D7D"/>
    <w:rsid w:val="00073E56"/>
    <w:rsid w:val="000754BB"/>
    <w:rsid w:val="000831F0"/>
    <w:rsid w:val="00085E7B"/>
    <w:rsid w:val="00085F30"/>
    <w:rsid w:val="00090C73"/>
    <w:rsid w:val="000932C0"/>
    <w:rsid w:val="00094AA6"/>
    <w:rsid w:val="00094E3C"/>
    <w:rsid w:val="000950D1"/>
    <w:rsid w:val="0009572A"/>
    <w:rsid w:val="00095F0A"/>
    <w:rsid w:val="00096C3A"/>
    <w:rsid w:val="00096E3E"/>
    <w:rsid w:val="000977F4"/>
    <w:rsid w:val="0009797F"/>
    <w:rsid w:val="000A07C6"/>
    <w:rsid w:val="000A27BD"/>
    <w:rsid w:val="000A3AA5"/>
    <w:rsid w:val="000A4032"/>
    <w:rsid w:val="000A4360"/>
    <w:rsid w:val="000A4523"/>
    <w:rsid w:val="000A5493"/>
    <w:rsid w:val="000A62D5"/>
    <w:rsid w:val="000A66F9"/>
    <w:rsid w:val="000A7FA4"/>
    <w:rsid w:val="000B0A6F"/>
    <w:rsid w:val="000B42C5"/>
    <w:rsid w:val="000B593F"/>
    <w:rsid w:val="000B5B9D"/>
    <w:rsid w:val="000B61E9"/>
    <w:rsid w:val="000B62C0"/>
    <w:rsid w:val="000B6D3A"/>
    <w:rsid w:val="000B7634"/>
    <w:rsid w:val="000C553C"/>
    <w:rsid w:val="000C62AA"/>
    <w:rsid w:val="000C67B6"/>
    <w:rsid w:val="000D0247"/>
    <w:rsid w:val="000D37EF"/>
    <w:rsid w:val="000D5AE1"/>
    <w:rsid w:val="000D5CBD"/>
    <w:rsid w:val="000D5E92"/>
    <w:rsid w:val="000D6FD1"/>
    <w:rsid w:val="000E049C"/>
    <w:rsid w:val="000E0B78"/>
    <w:rsid w:val="000E1514"/>
    <w:rsid w:val="000E1844"/>
    <w:rsid w:val="000E1D48"/>
    <w:rsid w:val="000E24F1"/>
    <w:rsid w:val="000E283E"/>
    <w:rsid w:val="000E3291"/>
    <w:rsid w:val="000F4C3C"/>
    <w:rsid w:val="000F5129"/>
    <w:rsid w:val="000F5239"/>
    <w:rsid w:val="000F6010"/>
    <w:rsid w:val="000F6BD7"/>
    <w:rsid w:val="00100E55"/>
    <w:rsid w:val="00101933"/>
    <w:rsid w:val="00101C41"/>
    <w:rsid w:val="00103D5F"/>
    <w:rsid w:val="00103EF2"/>
    <w:rsid w:val="00104261"/>
    <w:rsid w:val="00106EBE"/>
    <w:rsid w:val="0010762A"/>
    <w:rsid w:val="001078CB"/>
    <w:rsid w:val="00110765"/>
    <w:rsid w:val="00110F96"/>
    <w:rsid w:val="0011109D"/>
    <w:rsid w:val="001160D8"/>
    <w:rsid w:val="001178B3"/>
    <w:rsid w:val="00120108"/>
    <w:rsid w:val="00120364"/>
    <w:rsid w:val="00121CAE"/>
    <w:rsid w:val="00126BE9"/>
    <w:rsid w:val="00132C46"/>
    <w:rsid w:val="00134CA2"/>
    <w:rsid w:val="00140397"/>
    <w:rsid w:val="00143224"/>
    <w:rsid w:val="00145AB5"/>
    <w:rsid w:val="00145C38"/>
    <w:rsid w:val="00146133"/>
    <w:rsid w:val="0014655E"/>
    <w:rsid w:val="00146627"/>
    <w:rsid w:val="001470E8"/>
    <w:rsid w:val="001479DE"/>
    <w:rsid w:val="00147C8D"/>
    <w:rsid w:val="00147DD7"/>
    <w:rsid w:val="001558D2"/>
    <w:rsid w:val="001605F1"/>
    <w:rsid w:val="00162465"/>
    <w:rsid w:val="00163A8B"/>
    <w:rsid w:val="00164B18"/>
    <w:rsid w:val="00164B54"/>
    <w:rsid w:val="00164BDD"/>
    <w:rsid w:val="00164CE8"/>
    <w:rsid w:val="00171EE1"/>
    <w:rsid w:val="00172112"/>
    <w:rsid w:val="00172BF9"/>
    <w:rsid w:val="00172FD3"/>
    <w:rsid w:val="0017388A"/>
    <w:rsid w:val="00181F85"/>
    <w:rsid w:val="0018461E"/>
    <w:rsid w:val="00184DB1"/>
    <w:rsid w:val="00184E10"/>
    <w:rsid w:val="00184FF2"/>
    <w:rsid w:val="001851C9"/>
    <w:rsid w:val="00185C5F"/>
    <w:rsid w:val="00187C72"/>
    <w:rsid w:val="00187D5C"/>
    <w:rsid w:val="00190951"/>
    <w:rsid w:val="00190AF8"/>
    <w:rsid w:val="00191F97"/>
    <w:rsid w:val="001944FC"/>
    <w:rsid w:val="001A1501"/>
    <w:rsid w:val="001A1ABE"/>
    <w:rsid w:val="001A56BB"/>
    <w:rsid w:val="001A6B97"/>
    <w:rsid w:val="001A6C15"/>
    <w:rsid w:val="001B3705"/>
    <w:rsid w:val="001B3B02"/>
    <w:rsid w:val="001B6C83"/>
    <w:rsid w:val="001C07E2"/>
    <w:rsid w:val="001C27B6"/>
    <w:rsid w:val="001C29D9"/>
    <w:rsid w:val="001C34C6"/>
    <w:rsid w:val="001C3BAF"/>
    <w:rsid w:val="001C5701"/>
    <w:rsid w:val="001C608F"/>
    <w:rsid w:val="001C6123"/>
    <w:rsid w:val="001C64D5"/>
    <w:rsid w:val="001D16CF"/>
    <w:rsid w:val="001D2864"/>
    <w:rsid w:val="001D2998"/>
    <w:rsid w:val="001D34F4"/>
    <w:rsid w:val="001E02AA"/>
    <w:rsid w:val="001E0F45"/>
    <w:rsid w:val="001E2334"/>
    <w:rsid w:val="001E3225"/>
    <w:rsid w:val="001E5185"/>
    <w:rsid w:val="001E60B6"/>
    <w:rsid w:val="001F11B4"/>
    <w:rsid w:val="001F140E"/>
    <w:rsid w:val="001F21B5"/>
    <w:rsid w:val="001F5BBD"/>
    <w:rsid w:val="001F5FE6"/>
    <w:rsid w:val="001F6016"/>
    <w:rsid w:val="00204B6A"/>
    <w:rsid w:val="0020517F"/>
    <w:rsid w:val="00206854"/>
    <w:rsid w:val="00207527"/>
    <w:rsid w:val="002077FB"/>
    <w:rsid w:val="00207B74"/>
    <w:rsid w:val="00210190"/>
    <w:rsid w:val="0021084A"/>
    <w:rsid w:val="00211ED2"/>
    <w:rsid w:val="00212953"/>
    <w:rsid w:val="002134A9"/>
    <w:rsid w:val="0021373F"/>
    <w:rsid w:val="002150D9"/>
    <w:rsid w:val="00215942"/>
    <w:rsid w:val="00217129"/>
    <w:rsid w:val="00222487"/>
    <w:rsid w:val="00223E37"/>
    <w:rsid w:val="00233238"/>
    <w:rsid w:val="002334A5"/>
    <w:rsid w:val="002335AE"/>
    <w:rsid w:val="002361C3"/>
    <w:rsid w:val="00241DBC"/>
    <w:rsid w:val="00242974"/>
    <w:rsid w:val="002435C3"/>
    <w:rsid w:val="002447BD"/>
    <w:rsid w:val="0025001A"/>
    <w:rsid w:val="00252632"/>
    <w:rsid w:val="00252738"/>
    <w:rsid w:val="00252819"/>
    <w:rsid w:val="002533B9"/>
    <w:rsid w:val="00253A81"/>
    <w:rsid w:val="00255B56"/>
    <w:rsid w:val="00260C13"/>
    <w:rsid w:val="00261D23"/>
    <w:rsid w:val="00262239"/>
    <w:rsid w:val="0026225B"/>
    <w:rsid w:val="0026226A"/>
    <w:rsid w:val="00262C8D"/>
    <w:rsid w:val="002653D3"/>
    <w:rsid w:val="0026597A"/>
    <w:rsid w:val="0026671B"/>
    <w:rsid w:val="00267E44"/>
    <w:rsid w:val="00271014"/>
    <w:rsid w:val="0027139F"/>
    <w:rsid w:val="002718EA"/>
    <w:rsid w:val="00271E3C"/>
    <w:rsid w:val="00272CF0"/>
    <w:rsid w:val="0027452C"/>
    <w:rsid w:val="00275504"/>
    <w:rsid w:val="00280ACE"/>
    <w:rsid w:val="00281656"/>
    <w:rsid w:val="002830AF"/>
    <w:rsid w:val="0028455F"/>
    <w:rsid w:val="00286131"/>
    <w:rsid w:val="00286718"/>
    <w:rsid w:val="0029045D"/>
    <w:rsid w:val="002904D7"/>
    <w:rsid w:val="00290919"/>
    <w:rsid w:val="00291920"/>
    <w:rsid w:val="00292595"/>
    <w:rsid w:val="00293486"/>
    <w:rsid w:val="002953F5"/>
    <w:rsid w:val="00297A45"/>
    <w:rsid w:val="002A0AAE"/>
    <w:rsid w:val="002A0AAF"/>
    <w:rsid w:val="002A2FC4"/>
    <w:rsid w:val="002A4B3F"/>
    <w:rsid w:val="002A561C"/>
    <w:rsid w:val="002A5A9B"/>
    <w:rsid w:val="002A737C"/>
    <w:rsid w:val="002A7B72"/>
    <w:rsid w:val="002B01B1"/>
    <w:rsid w:val="002B226B"/>
    <w:rsid w:val="002B5E08"/>
    <w:rsid w:val="002B71F0"/>
    <w:rsid w:val="002B776C"/>
    <w:rsid w:val="002C174D"/>
    <w:rsid w:val="002C29F3"/>
    <w:rsid w:val="002C2D79"/>
    <w:rsid w:val="002C3960"/>
    <w:rsid w:val="002C3AFB"/>
    <w:rsid w:val="002C455B"/>
    <w:rsid w:val="002C4830"/>
    <w:rsid w:val="002C4C74"/>
    <w:rsid w:val="002C541F"/>
    <w:rsid w:val="002D353C"/>
    <w:rsid w:val="002D3612"/>
    <w:rsid w:val="002D3935"/>
    <w:rsid w:val="002E13C5"/>
    <w:rsid w:val="002E1835"/>
    <w:rsid w:val="002E2D52"/>
    <w:rsid w:val="002E3C1C"/>
    <w:rsid w:val="002E43D1"/>
    <w:rsid w:val="002E4478"/>
    <w:rsid w:val="002E7649"/>
    <w:rsid w:val="002E79FE"/>
    <w:rsid w:val="002F20CD"/>
    <w:rsid w:val="002F2DC6"/>
    <w:rsid w:val="002F3D41"/>
    <w:rsid w:val="002F3E2D"/>
    <w:rsid w:val="002F61F4"/>
    <w:rsid w:val="002F62A4"/>
    <w:rsid w:val="002F66A6"/>
    <w:rsid w:val="00300BD7"/>
    <w:rsid w:val="0030191F"/>
    <w:rsid w:val="003026B1"/>
    <w:rsid w:val="00302BB6"/>
    <w:rsid w:val="003030BB"/>
    <w:rsid w:val="00303A4C"/>
    <w:rsid w:val="003045E2"/>
    <w:rsid w:val="00304BBF"/>
    <w:rsid w:val="0030625C"/>
    <w:rsid w:val="00310154"/>
    <w:rsid w:val="003108D7"/>
    <w:rsid w:val="003120BA"/>
    <w:rsid w:val="00315AAA"/>
    <w:rsid w:val="00323AE9"/>
    <w:rsid w:val="00324649"/>
    <w:rsid w:val="0032694C"/>
    <w:rsid w:val="003312A6"/>
    <w:rsid w:val="003326EA"/>
    <w:rsid w:val="00333895"/>
    <w:rsid w:val="00333C26"/>
    <w:rsid w:val="00334A03"/>
    <w:rsid w:val="00335ACD"/>
    <w:rsid w:val="003401A3"/>
    <w:rsid w:val="0034254C"/>
    <w:rsid w:val="003439BC"/>
    <w:rsid w:val="00345670"/>
    <w:rsid w:val="0034656A"/>
    <w:rsid w:val="00347225"/>
    <w:rsid w:val="00350347"/>
    <w:rsid w:val="00352C9C"/>
    <w:rsid w:val="00353613"/>
    <w:rsid w:val="003542A6"/>
    <w:rsid w:val="00356B45"/>
    <w:rsid w:val="003576B3"/>
    <w:rsid w:val="0035788A"/>
    <w:rsid w:val="00361B63"/>
    <w:rsid w:val="003667C4"/>
    <w:rsid w:val="00366E3F"/>
    <w:rsid w:val="00366E42"/>
    <w:rsid w:val="003675FC"/>
    <w:rsid w:val="00370543"/>
    <w:rsid w:val="0037185D"/>
    <w:rsid w:val="00371E82"/>
    <w:rsid w:val="003735DF"/>
    <w:rsid w:val="00373E01"/>
    <w:rsid w:val="003743D4"/>
    <w:rsid w:val="00376A59"/>
    <w:rsid w:val="00380564"/>
    <w:rsid w:val="00385DB0"/>
    <w:rsid w:val="00387267"/>
    <w:rsid w:val="00387B0D"/>
    <w:rsid w:val="00391303"/>
    <w:rsid w:val="00391355"/>
    <w:rsid w:val="003925F3"/>
    <w:rsid w:val="00393EE5"/>
    <w:rsid w:val="00394B61"/>
    <w:rsid w:val="00396B75"/>
    <w:rsid w:val="00397A0B"/>
    <w:rsid w:val="003A0095"/>
    <w:rsid w:val="003A0FD0"/>
    <w:rsid w:val="003A2AD6"/>
    <w:rsid w:val="003A2ECD"/>
    <w:rsid w:val="003A5E2F"/>
    <w:rsid w:val="003A671B"/>
    <w:rsid w:val="003A6C6F"/>
    <w:rsid w:val="003A7512"/>
    <w:rsid w:val="003A7FAE"/>
    <w:rsid w:val="003B152F"/>
    <w:rsid w:val="003B1A1B"/>
    <w:rsid w:val="003B2A72"/>
    <w:rsid w:val="003B2E74"/>
    <w:rsid w:val="003B3B5B"/>
    <w:rsid w:val="003B4862"/>
    <w:rsid w:val="003B6C42"/>
    <w:rsid w:val="003C07D9"/>
    <w:rsid w:val="003C252A"/>
    <w:rsid w:val="003D06D1"/>
    <w:rsid w:val="003D0CD2"/>
    <w:rsid w:val="003D0D4F"/>
    <w:rsid w:val="003D16EE"/>
    <w:rsid w:val="003D2C5C"/>
    <w:rsid w:val="003D3212"/>
    <w:rsid w:val="003D5130"/>
    <w:rsid w:val="003D67A6"/>
    <w:rsid w:val="003D6DB8"/>
    <w:rsid w:val="003D71A0"/>
    <w:rsid w:val="003E35EE"/>
    <w:rsid w:val="003E5009"/>
    <w:rsid w:val="003F09C5"/>
    <w:rsid w:val="003F1A82"/>
    <w:rsid w:val="003F3812"/>
    <w:rsid w:val="003F39EB"/>
    <w:rsid w:val="003F5292"/>
    <w:rsid w:val="004029CF"/>
    <w:rsid w:val="00403805"/>
    <w:rsid w:val="00404046"/>
    <w:rsid w:val="004060CF"/>
    <w:rsid w:val="0040612B"/>
    <w:rsid w:val="00406191"/>
    <w:rsid w:val="004117E2"/>
    <w:rsid w:val="00412618"/>
    <w:rsid w:val="00413018"/>
    <w:rsid w:val="00413125"/>
    <w:rsid w:val="00413237"/>
    <w:rsid w:val="00413F25"/>
    <w:rsid w:val="0041487C"/>
    <w:rsid w:val="00415039"/>
    <w:rsid w:val="00415BD9"/>
    <w:rsid w:val="004168F2"/>
    <w:rsid w:val="00416A97"/>
    <w:rsid w:val="00416FA6"/>
    <w:rsid w:val="00420E2A"/>
    <w:rsid w:val="00421ABC"/>
    <w:rsid w:val="0042236D"/>
    <w:rsid w:val="004246A9"/>
    <w:rsid w:val="004253EE"/>
    <w:rsid w:val="004256D0"/>
    <w:rsid w:val="00431D64"/>
    <w:rsid w:val="004325D3"/>
    <w:rsid w:val="00432DA6"/>
    <w:rsid w:val="00436975"/>
    <w:rsid w:val="00436A36"/>
    <w:rsid w:val="00436B28"/>
    <w:rsid w:val="00436F52"/>
    <w:rsid w:val="004400B4"/>
    <w:rsid w:val="00443744"/>
    <w:rsid w:val="0044399D"/>
    <w:rsid w:val="004439DD"/>
    <w:rsid w:val="00445408"/>
    <w:rsid w:val="00445C7B"/>
    <w:rsid w:val="00445DE4"/>
    <w:rsid w:val="00450B15"/>
    <w:rsid w:val="00450F7D"/>
    <w:rsid w:val="0045106C"/>
    <w:rsid w:val="00451D2A"/>
    <w:rsid w:val="00454117"/>
    <w:rsid w:val="00454BA5"/>
    <w:rsid w:val="0045710C"/>
    <w:rsid w:val="004575C4"/>
    <w:rsid w:val="00457794"/>
    <w:rsid w:val="00461037"/>
    <w:rsid w:val="00461EC8"/>
    <w:rsid w:val="004634FE"/>
    <w:rsid w:val="004703F5"/>
    <w:rsid w:val="004704F2"/>
    <w:rsid w:val="00470EE4"/>
    <w:rsid w:val="00471729"/>
    <w:rsid w:val="00471D14"/>
    <w:rsid w:val="00474DEB"/>
    <w:rsid w:val="004750A7"/>
    <w:rsid w:val="00480275"/>
    <w:rsid w:val="00480503"/>
    <w:rsid w:val="00480CDE"/>
    <w:rsid w:val="00481223"/>
    <w:rsid w:val="00481B74"/>
    <w:rsid w:val="004829B0"/>
    <w:rsid w:val="0048420E"/>
    <w:rsid w:val="004874F4"/>
    <w:rsid w:val="00491464"/>
    <w:rsid w:val="004967A6"/>
    <w:rsid w:val="00496EF5"/>
    <w:rsid w:val="00496FB9"/>
    <w:rsid w:val="004A2509"/>
    <w:rsid w:val="004A2B19"/>
    <w:rsid w:val="004A3855"/>
    <w:rsid w:val="004A4473"/>
    <w:rsid w:val="004A6AEF"/>
    <w:rsid w:val="004A70B0"/>
    <w:rsid w:val="004A77CE"/>
    <w:rsid w:val="004A7EAE"/>
    <w:rsid w:val="004B0C71"/>
    <w:rsid w:val="004B21A5"/>
    <w:rsid w:val="004B34E7"/>
    <w:rsid w:val="004B3FA9"/>
    <w:rsid w:val="004B4A28"/>
    <w:rsid w:val="004B54EB"/>
    <w:rsid w:val="004B5F69"/>
    <w:rsid w:val="004B7C07"/>
    <w:rsid w:val="004C0488"/>
    <w:rsid w:val="004C0732"/>
    <w:rsid w:val="004C50FC"/>
    <w:rsid w:val="004C5ADB"/>
    <w:rsid w:val="004C67CA"/>
    <w:rsid w:val="004C6A38"/>
    <w:rsid w:val="004C7BB9"/>
    <w:rsid w:val="004D17A7"/>
    <w:rsid w:val="004D20B2"/>
    <w:rsid w:val="004D31D3"/>
    <w:rsid w:val="004D38F7"/>
    <w:rsid w:val="004D39F4"/>
    <w:rsid w:val="004D482A"/>
    <w:rsid w:val="004D527E"/>
    <w:rsid w:val="004D55AB"/>
    <w:rsid w:val="004D6384"/>
    <w:rsid w:val="004D68ED"/>
    <w:rsid w:val="004E149D"/>
    <w:rsid w:val="004E190F"/>
    <w:rsid w:val="004E4A94"/>
    <w:rsid w:val="004E6153"/>
    <w:rsid w:val="004E6AF4"/>
    <w:rsid w:val="004E72D2"/>
    <w:rsid w:val="004F02FF"/>
    <w:rsid w:val="004F167D"/>
    <w:rsid w:val="004F25C7"/>
    <w:rsid w:val="004F3281"/>
    <w:rsid w:val="004F4225"/>
    <w:rsid w:val="004F4AC8"/>
    <w:rsid w:val="00500C36"/>
    <w:rsid w:val="00501F9B"/>
    <w:rsid w:val="00502B0A"/>
    <w:rsid w:val="0050436F"/>
    <w:rsid w:val="00505BEA"/>
    <w:rsid w:val="005078A6"/>
    <w:rsid w:val="00510B65"/>
    <w:rsid w:val="00512714"/>
    <w:rsid w:val="00513860"/>
    <w:rsid w:val="00515D2A"/>
    <w:rsid w:val="005168CE"/>
    <w:rsid w:val="00517064"/>
    <w:rsid w:val="0051750A"/>
    <w:rsid w:val="005216EF"/>
    <w:rsid w:val="005228F7"/>
    <w:rsid w:val="00522C72"/>
    <w:rsid w:val="005240D9"/>
    <w:rsid w:val="005254C5"/>
    <w:rsid w:val="00525C38"/>
    <w:rsid w:val="00526FFB"/>
    <w:rsid w:val="0052787E"/>
    <w:rsid w:val="00527B9F"/>
    <w:rsid w:val="005319F0"/>
    <w:rsid w:val="00531D95"/>
    <w:rsid w:val="00534A17"/>
    <w:rsid w:val="0054096E"/>
    <w:rsid w:val="00542842"/>
    <w:rsid w:val="00542C1D"/>
    <w:rsid w:val="00542E7B"/>
    <w:rsid w:val="00542F96"/>
    <w:rsid w:val="00544D31"/>
    <w:rsid w:val="0054547B"/>
    <w:rsid w:val="005462E9"/>
    <w:rsid w:val="005466D5"/>
    <w:rsid w:val="00546893"/>
    <w:rsid w:val="00546BF3"/>
    <w:rsid w:val="0055032E"/>
    <w:rsid w:val="005513CF"/>
    <w:rsid w:val="00552172"/>
    <w:rsid w:val="005529C8"/>
    <w:rsid w:val="00553FFF"/>
    <w:rsid w:val="005566EE"/>
    <w:rsid w:val="00556D15"/>
    <w:rsid w:val="0055784D"/>
    <w:rsid w:val="005603DD"/>
    <w:rsid w:val="005609A7"/>
    <w:rsid w:val="00561645"/>
    <w:rsid w:val="005640FE"/>
    <w:rsid w:val="00565BB4"/>
    <w:rsid w:val="0057033A"/>
    <w:rsid w:val="00570527"/>
    <w:rsid w:val="00575FC1"/>
    <w:rsid w:val="005761DC"/>
    <w:rsid w:val="005771C4"/>
    <w:rsid w:val="005835BE"/>
    <w:rsid w:val="00585447"/>
    <w:rsid w:val="0058741C"/>
    <w:rsid w:val="0059408C"/>
    <w:rsid w:val="005950FD"/>
    <w:rsid w:val="00595497"/>
    <w:rsid w:val="005A03C4"/>
    <w:rsid w:val="005A0538"/>
    <w:rsid w:val="005A0AC3"/>
    <w:rsid w:val="005A1D93"/>
    <w:rsid w:val="005A4768"/>
    <w:rsid w:val="005A77B3"/>
    <w:rsid w:val="005A7E7D"/>
    <w:rsid w:val="005B1CDA"/>
    <w:rsid w:val="005B3408"/>
    <w:rsid w:val="005B3AFE"/>
    <w:rsid w:val="005B49F0"/>
    <w:rsid w:val="005C2AA7"/>
    <w:rsid w:val="005C2ED1"/>
    <w:rsid w:val="005C3659"/>
    <w:rsid w:val="005C40A3"/>
    <w:rsid w:val="005C4B14"/>
    <w:rsid w:val="005C63F0"/>
    <w:rsid w:val="005D00EF"/>
    <w:rsid w:val="005D0431"/>
    <w:rsid w:val="005D0DC9"/>
    <w:rsid w:val="005D3351"/>
    <w:rsid w:val="005D37DA"/>
    <w:rsid w:val="005D37EF"/>
    <w:rsid w:val="005D3ED5"/>
    <w:rsid w:val="005D63F9"/>
    <w:rsid w:val="005D68CD"/>
    <w:rsid w:val="005D7992"/>
    <w:rsid w:val="005E0954"/>
    <w:rsid w:val="005E190B"/>
    <w:rsid w:val="005E3BB5"/>
    <w:rsid w:val="005E5CB8"/>
    <w:rsid w:val="005E5D5B"/>
    <w:rsid w:val="005E6F61"/>
    <w:rsid w:val="005E71D8"/>
    <w:rsid w:val="005E71F9"/>
    <w:rsid w:val="005E7848"/>
    <w:rsid w:val="005E7BA6"/>
    <w:rsid w:val="005F28C2"/>
    <w:rsid w:val="005F327C"/>
    <w:rsid w:val="005F36F5"/>
    <w:rsid w:val="005F57E8"/>
    <w:rsid w:val="005F5F51"/>
    <w:rsid w:val="00600093"/>
    <w:rsid w:val="0060063E"/>
    <w:rsid w:val="00600850"/>
    <w:rsid w:val="00601A03"/>
    <w:rsid w:val="00603272"/>
    <w:rsid w:val="0060438D"/>
    <w:rsid w:val="006070B8"/>
    <w:rsid w:val="006074AA"/>
    <w:rsid w:val="00612F3E"/>
    <w:rsid w:val="00613448"/>
    <w:rsid w:val="00617EDC"/>
    <w:rsid w:val="00620585"/>
    <w:rsid w:val="00620A10"/>
    <w:rsid w:val="00623ED1"/>
    <w:rsid w:val="00624032"/>
    <w:rsid w:val="00626510"/>
    <w:rsid w:val="00626C68"/>
    <w:rsid w:val="00631C0A"/>
    <w:rsid w:val="006323B7"/>
    <w:rsid w:val="00635F03"/>
    <w:rsid w:val="00637117"/>
    <w:rsid w:val="00637408"/>
    <w:rsid w:val="00637B53"/>
    <w:rsid w:val="00645772"/>
    <w:rsid w:val="00645D21"/>
    <w:rsid w:val="00657FEC"/>
    <w:rsid w:val="006611C6"/>
    <w:rsid w:val="00663229"/>
    <w:rsid w:val="00663744"/>
    <w:rsid w:val="006642A4"/>
    <w:rsid w:val="00664594"/>
    <w:rsid w:val="00664B85"/>
    <w:rsid w:val="00664F19"/>
    <w:rsid w:val="00665CDF"/>
    <w:rsid w:val="006708CD"/>
    <w:rsid w:val="006710B4"/>
    <w:rsid w:val="006739D8"/>
    <w:rsid w:val="00673DF5"/>
    <w:rsid w:val="006741A5"/>
    <w:rsid w:val="006752C5"/>
    <w:rsid w:val="0067540D"/>
    <w:rsid w:val="00677AD6"/>
    <w:rsid w:val="006808E9"/>
    <w:rsid w:val="0068157E"/>
    <w:rsid w:val="006835FD"/>
    <w:rsid w:val="00683B4D"/>
    <w:rsid w:val="006840CA"/>
    <w:rsid w:val="00684349"/>
    <w:rsid w:val="006854C0"/>
    <w:rsid w:val="006913A0"/>
    <w:rsid w:val="006932FB"/>
    <w:rsid w:val="0069561F"/>
    <w:rsid w:val="00695F66"/>
    <w:rsid w:val="006A107A"/>
    <w:rsid w:val="006A1569"/>
    <w:rsid w:val="006A1A5E"/>
    <w:rsid w:val="006A1D42"/>
    <w:rsid w:val="006A71E5"/>
    <w:rsid w:val="006A726E"/>
    <w:rsid w:val="006B1857"/>
    <w:rsid w:val="006B47A0"/>
    <w:rsid w:val="006B570F"/>
    <w:rsid w:val="006C095C"/>
    <w:rsid w:val="006C0E24"/>
    <w:rsid w:val="006C3DBF"/>
    <w:rsid w:val="006C4B2A"/>
    <w:rsid w:val="006C64D7"/>
    <w:rsid w:val="006C70C2"/>
    <w:rsid w:val="006D06D5"/>
    <w:rsid w:val="006D10A6"/>
    <w:rsid w:val="006D1A9D"/>
    <w:rsid w:val="006D1AD9"/>
    <w:rsid w:val="006D2358"/>
    <w:rsid w:val="006D3872"/>
    <w:rsid w:val="006D387E"/>
    <w:rsid w:val="006D45AC"/>
    <w:rsid w:val="006D5CD6"/>
    <w:rsid w:val="006E13FD"/>
    <w:rsid w:val="006E16A5"/>
    <w:rsid w:val="006E2948"/>
    <w:rsid w:val="006E3A1E"/>
    <w:rsid w:val="006E629B"/>
    <w:rsid w:val="006E7229"/>
    <w:rsid w:val="006E75DA"/>
    <w:rsid w:val="006F1055"/>
    <w:rsid w:val="006F3493"/>
    <w:rsid w:val="006F3CB5"/>
    <w:rsid w:val="006F448E"/>
    <w:rsid w:val="006F530E"/>
    <w:rsid w:val="006F5D79"/>
    <w:rsid w:val="006F7206"/>
    <w:rsid w:val="006F745B"/>
    <w:rsid w:val="006F78BB"/>
    <w:rsid w:val="006F7DAA"/>
    <w:rsid w:val="00700FC4"/>
    <w:rsid w:val="0070526B"/>
    <w:rsid w:val="00707D88"/>
    <w:rsid w:val="00710A28"/>
    <w:rsid w:val="007119B6"/>
    <w:rsid w:val="0071273B"/>
    <w:rsid w:val="007131B8"/>
    <w:rsid w:val="00713B87"/>
    <w:rsid w:val="00716919"/>
    <w:rsid w:val="00717528"/>
    <w:rsid w:val="00717C54"/>
    <w:rsid w:val="00721910"/>
    <w:rsid w:val="00721CA1"/>
    <w:rsid w:val="0072415D"/>
    <w:rsid w:val="00725966"/>
    <w:rsid w:val="00726A8C"/>
    <w:rsid w:val="00726B32"/>
    <w:rsid w:val="00730D37"/>
    <w:rsid w:val="007329E1"/>
    <w:rsid w:val="00732B63"/>
    <w:rsid w:val="00734486"/>
    <w:rsid w:val="007347B8"/>
    <w:rsid w:val="00734F95"/>
    <w:rsid w:val="007352BD"/>
    <w:rsid w:val="00735EA1"/>
    <w:rsid w:val="00736880"/>
    <w:rsid w:val="0073688B"/>
    <w:rsid w:val="00737762"/>
    <w:rsid w:val="007379A4"/>
    <w:rsid w:val="00740037"/>
    <w:rsid w:val="00744DB3"/>
    <w:rsid w:val="00745271"/>
    <w:rsid w:val="007459A2"/>
    <w:rsid w:val="0074608D"/>
    <w:rsid w:val="0074745A"/>
    <w:rsid w:val="007513A1"/>
    <w:rsid w:val="007518D2"/>
    <w:rsid w:val="007520C1"/>
    <w:rsid w:val="007523B4"/>
    <w:rsid w:val="00754F60"/>
    <w:rsid w:val="007602E4"/>
    <w:rsid w:val="00760EA4"/>
    <w:rsid w:val="00760FB0"/>
    <w:rsid w:val="00761AFD"/>
    <w:rsid w:val="0076331E"/>
    <w:rsid w:val="00763F3A"/>
    <w:rsid w:val="00764255"/>
    <w:rsid w:val="0076637A"/>
    <w:rsid w:val="00771E82"/>
    <w:rsid w:val="00772FA3"/>
    <w:rsid w:val="00773B3A"/>
    <w:rsid w:val="00774C95"/>
    <w:rsid w:val="00780521"/>
    <w:rsid w:val="0078139B"/>
    <w:rsid w:val="00781701"/>
    <w:rsid w:val="00781B1C"/>
    <w:rsid w:val="0078212B"/>
    <w:rsid w:val="00782C14"/>
    <w:rsid w:val="00783053"/>
    <w:rsid w:val="00786D38"/>
    <w:rsid w:val="0078760B"/>
    <w:rsid w:val="00787D5C"/>
    <w:rsid w:val="00790084"/>
    <w:rsid w:val="00790C7D"/>
    <w:rsid w:val="0079192E"/>
    <w:rsid w:val="00791EC3"/>
    <w:rsid w:val="00791F4A"/>
    <w:rsid w:val="0079712C"/>
    <w:rsid w:val="007977D0"/>
    <w:rsid w:val="00797F96"/>
    <w:rsid w:val="007A0E13"/>
    <w:rsid w:val="007A10FC"/>
    <w:rsid w:val="007A2A2E"/>
    <w:rsid w:val="007A4202"/>
    <w:rsid w:val="007A4A7B"/>
    <w:rsid w:val="007A5007"/>
    <w:rsid w:val="007A731C"/>
    <w:rsid w:val="007B03A2"/>
    <w:rsid w:val="007B1343"/>
    <w:rsid w:val="007B1795"/>
    <w:rsid w:val="007B1946"/>
    <w:rsid w:val="007B2012"/>
    <w:rsid w:val="007B4FF9"/>
    <w:rsid w:val="007B6064"/>
    <w:rsid w:val="007C1334"/>
    <w:rsid w:val="007C22B2"/>
    <w:rsid w:val="007C25B8"/>
    <w:rsid w:val="007C2BDB"/>
    <w:rsid w:val="007C3AF2"/>
    <w:rsid w:val="007C483F"/>
    <w:rsid w:val="007C5673"/>
    <w:rsid w:val="007C6542"/>
    <w:rsid w:val="007D0245"/>
    <w:rsid w:val="007D158F"/>
    <w:rsid w:val="007D40F2"/>
    <w:rsid w:val="007D4381"/>
    <w:rsid w:val="007D5688"/>
    <w:rsid w:val="007D629B"/>
    <w:rsid w:val="007E1025"/>
    <w:rsid w:val="007E1B68"/>
    <w:rsid w:val="007E2035"/>
    <w:rsid w:val="007E361A"/>
    <w:rsid w:val="007E3724"/>
    <w:rsid w:val="007E39BD"/>
    <w:rsid w:val="007E4331"/>
    <w:rsid w:val="007E5432"/>
    <w:rsid w:val="007E5751"/>
    <w:rsid w:val="007E6FE5"/>
    <w:rsid w:val="007F08D6"/>
    <w:rsid w:val="007F13C0"/>
    <w:rsid w:val="007F2060"/>
    <w:rsid w:val="007F48AB"/>
    <w:rsid w:val="007F4D1B"/>
    <w:rsid w:val="007F53F4"/>
    <w:rsid w:val="007F5CA6"/>
    <w:rsid w:val="007F612F"/>
    <w:rsid w:val="007F7101"/>
    <w:rsid w:val="008020FF"/>
    <w:rsid w:val="008036BD"/>
    <w:rsid w:val="00803E79"/>
    <w:rsid w:val="008049DF"/>
    <w:rsid w:val="00804B55"/>
    <w:rsid w:val="00804E6B"/>
    <w:rsid w:val="00804E81"/>
    <w:rsid w:val="00806994"/>
    <w:rsid w:val="00807E0F"/>
    <w:rsid w:val="008111C9"/>
    <w:rsid w:val="0081149E"/>
    <w:rsid w:val="0081151F"/>
    <w:rsid w:val="00811E62"/>
    <w:rsid w:val="00811F2B"/>
    <w:rsid w:val="00817734"/>
    <w:rsid w:val="00820DE8"/>
    <w:rsid w:val="00822718"/>
    <w:rsid w:val="008236FE"/>
    <w:rsid w:val="00824B86"/>
    <w:rsid w:val="00826699"/>
    <w:rsid w:val="00830CBD"/>
    <w:rsid w:val="00831F65"/>
    <w:rsid w:val="008320C0"/>
    <w:rsid w:val="00833066"/>
    <w:rsid w:val="00833A18"/>
    <w:rsid w:val="0084126D"/>
    <w:rsid w:val="008445ED"/>
    <w:rsid w:val="00846B68"/>
    <w:rsid w:val="008475F6"/>
    <w:rsid w:val="008514E3"/>
    <w:rsid w:val="0085223C"/>
    <w:rsid w:val="00852AB1"/>
    <w:rsid w:val="0085378D"/>
    <w:rsid w:val="0085423B"/>
    <w:rsid w:val="008543FC"/>
    <w:rsid w:val="0086216A"/>
    <w:rsid w:val="008629E0"/>
    <w:rsid w:val="00862F0E"/>
    <w:rsid w:val="00863EE3"/>
    <w:rsid w:val="008644F5"/>
    <w:rsid w:val="00871296"/>
    <w:rsid w:val="008737E4"/>
    <w:rsid w:val="00873BBD"/>
    <w:rsid w:val="00874EF2"/>
    <w:rsid w:val="008756E5"/>
    <w:rsid w:val="008765D0"/>
    <w:rsid w:val="00876993"/>
    <w:rsid w:val="00876D59"/>
    <w:rsid w:val="008808B5"/>
    <w:rsid w:val="00882136"/>
    <w:rsid w:val="00882C7B"/>
    <w:rsid w:val="0088343D"/>
    <w:rsid w:val="00885EF1"/>
    <w:rsid w:val="00891EBF"/>
    <w:rsid w:val="008925FA"/>
    <w:rsid w:val="00896BC8"/>
    <w:rsid w:val="00896E50"/>
    <w:rsid w:val="008A1D9A"/>
    <w:rsid w:val="008A2FE2"/>
    <w:rsid w:val="008A5CD2"/>
    <w:rsid w:val="008B10A1"/>
    <w:rsid w:val="008B13A9"/>
    <w:rsid w:val="008B169D"/>
    <w:rsid w:val="008B2145"/>
    <w:rsid w:val="008B22E7"/>
    <w:rsid w:val="008B260F"/>
    <w:rsid w:val="008B2B9B"/>
    <w:rsid w:val="008B2BEE"/>
    <w:rsid w:val="008B3D1B"/>
    <w:rsid w:val="008B41C7"/>
    <w:rsid w:val="008B6D39"/>
    <w:rsid w:val="008C0E53"/>
    <w:rsid w:val="008C184A"/>
    <w:rsid w:val="008C1C45"/>
    <w:rsid w:val="008C1C53"/>
    <w:rsid w:val="008C1C8F"/>
    <w:rsid w:val="008C4547"/>
    <w:rsid w:val="008C5C3F"/>
    <w:rsid w:val="008C73AB"/>
    <w:rsid w:val="008C7A1B"/>
    <w:rsid w:val="008D220C"/>
    <w:rsid w:val="008D6121"/>
    <w:rsid w:val="008D755D"/>
    <w:rsid w:val="008D7C30"/>
    <w:rsid w:val="008E4BE7"/>
    <w:rsid w:val="008E5A3E"/>
    <w:rsid w:val="008E5A55"/>
    <w:rsid w:val="008E5CB2"/>
    <w:rsid w:val="008E7DA7"/>
    <w:rsid w:val="008F4662"/>
    <w:rsid w:val="008F5368"/>
    <w:rsid w:val="00900028"/>
    <w:rsid w:val="00900A2C"/>
    <w:rsid w:val="00900F8D"/>
    <w:rsid w:val="00901328"/>
    <w:rsid w:val="00901E9E"/>
    <w:rsid w:val="009022E5"/>
    <w:rsid w:val="00903983"/>
    <w:rsid w:val="00904F26"/>
    <w:rsid w:val="00906D23"/>
    <w:rsid w:val="00906DCB"/>
    <w:rsid w:val="00907DAE"/>
    <w:rsid w:val="00907F6E"/>
    <w:rsid w:val="009114A3"/>
    <w:rsid w:val="009115A8"/>
    <w:rsid w:val="00911C58"/>
    <w:rsid w:val="009131BA"/>
    <w:rsid w:val="00913316"/>
    <w:rsid w:val="0091541C"/>
    <w:rsid w:val="00915B56"/>
    <w:rsid w:val="00915E3C"/>
    <w:rsid w:val="009169D6"/>
    <w:rsid w:val="00916C24"/>
    <w:rsid w:val="009177B2"/>
    <w:rsid w:val="00921227"/>
    <w:rsid w:val="009217AB"/>
    <w:rsid w:val="00923B51"/>
    <w:rsid w:val="00924609"/>
    <w:rsid w:val="00924ADD"/>
    <w:rsid w:val="00926523"/>
    <w:rsid w:val="00926ABF"/>
    <w:rsid w:val="009277E7"/>
    <w:rsid w:val="00931185"/>
    <w:rsid w:val="00931AC9"/>
    <w:rsid w:val="00931F44"/>
    <w:rsid w:val="00932B91"/>
    <w:rsid w:val="00933353"/>
    <w:rsid w:val="00934538"/>
    <w:rsid w:val="00935580"/>
    <w:rsid w:val="009357B1"/>
    <w:rsid w:val="00937185"/>
    <w:rsid w:val="00940559"/>
    <w:rsid w:val="00940941"/>
    <w:rsid w:val="00941726"/>
    <w:rsid w:val="00941DC6"/>
    <w:rsid w:val="00942503"/>
    <w:rsid w:val="0094326C"/>
    <w:rsid w:val="009437AB"/>
    <w:rsid w:val="00945E8B"/>
    <w:rsid w:val="00952F6D"/>
    <w:rsid w:val="00955ED0"/>
    <w:rsid w:val="00955FA7"/>
    <w:rsid w:val="00956707"/>
    <w:rsid w:val="00956849"/>
    <w:rsid w:val="00956990"/>
    <w:rsid w:val="00962415"/>
    <w:rsid w:val="009634A5"/>
    <w:rsid w:val="009664CC"/>
    <w:rsid w:val="00966FF8"/>
    <w:rsid w:val="009670DF"/>
    <w:rsid w:val="00970CDF"/>
    <w:rsid w:val="00970FAD"/>
    <w:rsid w:val="00971A4D"/>
    <w:rsid w:val="00972C82"/>
    <w:rsid w:val="009745C4"/>
    <w:rsid w:val="009753C1"/>
    <w:rsid w:val="00975A4D"/>
    <w:rsid w:val="0098107F"/>
    <w:rsid w:val="00981E9D"/>
    <w:rsid w:val="00983FFC"/>
    <w:rsid w:val="00985933"/>
    <w:rsid w:val="00985950"/>
    <w:rsid w:val="00990488"/>
    <w:rsid w:val="0099215F"/>
    <w:rsid w:val="00992EAD"/>
    <w:rsid w:val="0099369E"/>
    <w:rsid w:val="0099427A"/>
    <w:rsid w:val="00995FD4"/>
    <w:rsid w:val="009961ED"/>
    <w:rsid w:val="00997662"/>
    <w:rsid w:val="009A009D"/>
    <w:rsid w:val="009A15B9"/>
    <w:rsid w:val="009A17D9"/>
    <w:rsid w:val="009A4A9F"/>
    <w:rsid w:val="009A78F9"/>
    <w:rsid w:val="009B0781"/>
    <w:rsid w:val="009B2313"/>
    <w:rsid w:val="009B2D4F"/>
    <w:rsid w:val="009B300E"/>
    <w:rsid w:val="009B3717"/>
    <w:rsid w:val="009B3A7A"/>
    <w:rsid w:val="009B5855"/>
    <w:rsid w:val="009B614D"/>
    <w:rsid w:val="009B78B5"/>
    <w:rsid w:val="009C2413"/>
    <w:rsid w:val="009C2E55"/>
    <w:rsid w:val="009C4C6A"/>
    <w:rsid w:val="009C4EBB"/>
    <w:rsid w:val="009C5037"/>
    <w:rsid w:val="009C5CEB"/>
    <w:rsid w:val="009D0A71"/>
    <w:rsid w:val="009D25CE"/>
    <w:rsid w:val="009D38D2"/>
    <w:rsid w:val="009D4648"/>
    <w:rsid w:val="009D4FAD"/>
    <w:rsid w:val="009D5103"/>
    <w:rsid w:val="009D519D"/>
    <w:rsid w:val="009D59E0"/>
    <w:rsid w:val="009D7BB8"/>
    <w:rsid w:val="009E0008"/>
    <w:rsid w:val="009E1680"/>
    <w:rsid w:val="009E4A96"/>
    <w:rsid w:val="009E660C"/>
    <w:rsid w:val="009F2559"/>
    <w:rsid w:val="009F34D1"/>
    <w:rsid w:val="009F3BB0"/>
    <w:rsid w:val="009F4617"/>
    <w:rsid w:val="009F54ED"/>
    <w:rsid w:val="009F686A"/>
    <w:rsid w:val="009F713E"/>
    <w:rsid w:val="009F7279"/>
    <w:rsid w:val="00A002D6"/>
    <w:rsid w:val="00A04E73"/>
    <w:rsid w:val="00A060DD"/>
    <w:rsid w:val="00A066F1"/>
    <w:rsid w:val="00A10B1D"/>
    <w:rsid w:val="00A10CA9"/>
    <w:rsid w:val="00A124A9"/>
    <w:rsid w:val="00A1648B"/>
    <w:rsid w:val="00A17289"/>
    <w:rsid w:val="00A20E71"/>
    <w:rsid w:val="00A21E84"/>
    <w:rsid w:val="00A21FE0"/>
    <w:rsid w:val="00A22720"/>
    <w:rsid w:val="00A231E9"/>
    <w:rsid w:val="00A233F6"/>
    <w:rsid w:val="00A24409"/>
    <w:rsid w:val="00A245C6"/>
    <w:rsid w:val="00A25195"/>
    <w:rsid w:val="00A26120"/>
    <w:rsid w:val="00A2648D"/>
    <w:rsid w:val="00A2685D"/>
    <w:rsid w:val="00A26F8F"/>
    <w:rsid w:val="00A300BE"/>
    <w:rsid w:val="00A324F9"/>
    <w:rsid w:val="00A32D23"/>
    <w:rsid w:val="00A33FAC"/>
    <w:rsid w:val="00A34C4C"/>
    <w:rsid w:val="00A359BF"/>
    <w:rsid w:val="00A40E17"/>
    <w:rsid w:val="00A41B7D"/>
    <w:rsid w:val="00A441F7"/>
    <w:rsid w:val="00A44AE4"/>
    <w:rsid w:val="00A44DF9"/>
    <w:rsid w:val="00A54D6D"/>
    <w:rsid w:val="00A5713D"/>
    <w:rsid w:val="00A636A3"/>
    <w:rsid w:val="00A6373D"/>
    <w:rsid w:val="00A64051"/>
    <w:rsid w:val="00A64999"/>
    <w:rsid w:val="00A7063D"/>
    <w:rsid w:val="00A714DD"/>
    <w:rsid w:val="00A71753"/>
    <w:rsid w:val="00A71B19"/>
    <w:rsid w:val="00A74E55"/>
    <w:rsid w:val="00A75CAF"/>
    <w:rsid w:val="00A7622F"/>
    <w:rsid w:val="00A807F0"/>
    <w:rsid w:val="00A807FB"/>
    <w:rsid w:val="00A821DC"/>
    <w:rsid w:val="00A83B3B"/>
    <w:rsid w:val="00A847F4"/>
    <w:rsid w:val="00A87C11"/>
    <w:rsid w:val="00A87CD8"/>
    <w:rsid w:val="00A92480"/>
    <w:rsid w:val="00A9327E"/>
    <w:rsid w:val="00A947E8"/>
    <w:rsid w:val="00A9631B"/>
    <w:rsid w:val="00AA23F4"/>
    <w:rsid w:val="00AA42E6"/>
    <w:rsid w:val="00AA4D8F"/>
    <w:rsid w:val="00AA6266"/>
    <w:rsid w:val="00AB4495"/>
    <w:rsid w:val="00AC2D0F"/>
    <w:rsid w:val="00AC52C4"/>
    <w:rsid w:val="00AC6064"/>
    <w:rsid w:val="00AD212C"/>
    <w:rsid w:val="00AD3D39"/>
    <w:rsid w:val="00AD5234"/>
    <w:rsid w:val="00AD719D"/>
    <w:rsid w:val="00AE1581"/>
    <w:rsid w:val="00AE4765"/>
    <w:rsid w:val="00AE4DFE"/>
    <w:rsid w:val="00AE5558"/>
    <w:rsid w:val="00AE65B1"/>
    <w:rsid w:val="00AF0A4A"/>
    <w:rsid w:val="00AF0E77"/>
    <w:rsid w:val="00AF0ED8"/>
    <w:rsid w:val="00AF18FD"/>
    <w:rsid w:val="00AF4AAA"/>
    <w:rsid w:val="00AF53B7"/>
    <w:rsid w:val="00AF5C39"/>
    <w:rsid w:val="00B0003C"/>
    <w:rsid w:val="00B00C48"/>
    <w:rsid w:val="00B01A53"/>
    <w:rsid w:val="00B01E6B"/>
    <w:rsid w:val="00B0250E"/>
    <w:rsid w:val="00B03FFD"/>
    <w:rsid w:val="00B04352"/>
    <w:rsid w:val="00B05E6E"/>
    <w:rsid w:val="00B06F33"/>
    <w:rsid w:val="00B12CDA"/>
    <w:rsid w:val="00B1490D"/>
    <w:rsid w:val="00B15AF5"/>
    <w:rsid w:val="00B15FD4"/>
    <w:rsid w:val="00B1662D"/>
    <w:rsid w:val="00B16639"/>
    <w:rsid w:val="00B16769"/>
    <w:rsid w:val="00B16AE4"/>
    <w:rsid w:val="00B20EE6"/>
    <w:rsid w:val="00B21041"/>
    <w:rsid w:val="00B2106B"/>
    <w:rsid w:val="00B22CFB"/>
    <w:rsid w:val="00B232A5"/>
    <w:rsid w:val="00B233C7"/>
    <w:rsid w:val="00B2350F"/>
    <w:rsid w:val="00B24B1B"/>
    <w:rsid w:val="00B2586C"/>
    <w:rsid w:val="00B262BF"/>
    <w:rsid w:val="00B30059"/>
    <w:rsid w:val="00B3277C"/>
    <w:rsid w:val="00B34574"/>
    <w:rsid w:val="00B35FCB"/>
    <w:rsid w:val="00B40104"/>
    <w:rsid w:val="00B4063E"/>
    <w:rsid w:val="00B416A5"/>
    <w:rsid w:val="00B44789"/>
    <w:rsid w:val="00B44A91"/>
    <w:rsid w:val="00B458BA"/>
    <w:rsid w:val="00B46B99"/>
    <w:rsid w:val="00B477A7"/>
    <w:rsid w:val="00B51232"/>
    <w:rsid w:val="00B52B6E"/>
    <w:rsid w:val="00B531D5"/>
    <w:rsid w:val="00B54235"/>
    <w:rsid w:val="00B5470A"/>
    <w:rsid w:val="00B61FA9"/>
    <w:rsid w:val="00B63DAC"/>
    <w:rsid w:val="00B658B7"/>
    <w:rsid w:val="00B658F0"/>
    <w:rsid w:val="00B67A19"/>
    <w:rsid w:val="00B709FF"/>
    <w:rsid w:val="00B72183"/>
    <w:rsid w:val="00B72392"/>
    <w:rsid w:val="00B731CC"/>
    <w:rsid w:val="00B741E6"/>
    <w:rsid w:val="00B743C6"/>
    <w:rsid w:val="00B767E5"/>
    <w:rsid w:val="00B818AB"/>
    <w:rsid w:val="00B82833"/>
    <w:rsid w:val="00B82F3B"/>
    <w:rsid w:val="00B86A37"/>
    <w:rsid w:val="00B903AC"/>
    <w:rsid w:val="00B90CE8"/>
    <w:rsid w:val="00B9231C"/>
    <w:rsid w:val="00B938F7"/>
    <w:rsid w:val="00B95C15"/>
    <w:rsid w:val="00B9701D"/>
    <w:rsid w:val="00BA0497"/>
    <w:rsid w:val="00BA094A"/>
    <w:rsid w:val="00BA0983"/>
    <w:rsid w:val="00BA0CA7"/>
    <w:rsid w:val="00BA1028"/>
    <w:rsid w:val="00BA2337"/>
    <w:rsid w:val="00BA3831"/>
    <w:rsid w:val="00BA3F2B"/>
    <w:rsid w:val="00BA59AC"/>
    <w:rsid w:val="00BA61DE"/>
    <w:rsid w:val="00BA6645"/>
    <w:rsid w:val="00BA66D1"/>
    <w:rsid w:val="00BA74D8"/>
    <w:rsid w:val="00BB2C38"/>
    <w:rsid w:val="00BB362A"/>
    <w:rsid w:val="00BB5DA0"/>
    <w:rsid w:val="00BB6832"/>
    <w:rsid w:val="00BB68E2"/>
    <w:rsid w:val="00BC0BEB"/>
    <w:rsid w:val="00BC0C42"/>
    <w:rsid w:val="00BC2540"/>
    <w:rsid w:val="00BC37CA"/>
    <w:rsid w:val="00BC40FB"/>
    <w:rsid w:val="00BC5FAD"/>
    <w:rsid w:val="00BC65F3"/>
    <w:rsid w:val="00BC69AF"/>
    <w:rsid w:val="00BC731F"/>
    <w:rsid w:val="00BC7F43"/>
    <w:rsid w:val="00BD19E1"/>
    <w:rsid w:val="00BD6F59"/>
    <w:rsid w:val="00BD7F04"/>
    <w:rsid w:val="00BE285F"/>
    <w:rsid w:val="00BE2A1D"/>
    <w:rsid w:val="00BE3BF7"/>
    <w:rsid w:val="00BE4132"/>
    <w:rsid w:val="00BE4F5D"/>
    <w:rsid w:val="00BE529E"/>
    <w:rsid w:val="00BE6956"/>
    <w:rsid w:val="00BE6BED"/>
    <w:rsid w:val="00BF31C9"/>
    <w:rsid w:val="00BF4773"/>
    <w:rsid w:val="00BF4787"/>
    <w:rsid w:val="00BF63E6"/>
    <w:rsid w:val="00C0084F"/>
    <w:rsid w:val="00C00F9E"/>
    <w:rsid w:val="00C016E2"/>
    <w:rsid w:val="00C063E1"/>
    <w:rsid w:val="00C06D64"/>
    <w:rsid w:val="00C07F49"/>
    <w:rsid w:val="00C101FB"/>
    <w:rsid w:val="00C1088F"/>
    <w:rsid w:val="00C10E30"/>
    <w:rsid w:val="00C12A41"/>
    <w:rsid w:val="00C13BA8"/>
    <w:rsid w:val="00C15390"/>
    <w:rsid w:val="00C15B66"/>
    <w:rsid w:val="00C1690B"/>
    <w:rsid w:val="00C2000C"/>
    <w:rsid w:val="00C20C27"/>
    <w:rsid w:val="00C20E22"/>
    <w:rsid w:val="00C221C5"/>
    <w:rsid w:val="00C24359"/>
    <w:rsid w:val="00C2470A"/>
    <w:rsid w:val="00C26297"/>
    <w:rsid w:val="00C26A73"/>
    <w:rsid w:val="00C26BE7"/>
    <w:rsid w:val="00C34180"/>
    <w:rsid w:val="00C350EB"/>
    <w:rsid w:val="00C37413"/>
    <w:rsid w:val="00C401FC"/>
    <w:rsid w:val="00C40B8B"/>
    <w:rsid w:val="00C42D66"/>
    <w:rsid w:val="00C4428F"/>
    <w:rsid w:val="00C45604"/>
    <w:rsid w:val="00C528B3"/>
    <w:rsid w:val="00C54803"/>
    <w:rsid w:val="00C566FF"/>
    <w:rsid w:val="00C603CD"/>
    <w:rsid w:val="00C62918"/>
    <w:rsid w:val="00C646DC"/>
    <w:rsid w:val="00C65CF3"/>
    <w:rsid w:val="00C66315"/>
    <w:rsid w:val="00C70171"/>
    <w:rsid w:val="00C76C5A"/>
    <w:rsid w:val="00C76ED3"/>
    <w:rsid w:val="00C77BCB"/>
    <w:rsid w:val="00C80028"/>
    <w:rsid w:val="00C81569"/>
    <w:rsid w:val="00C818FC"/>
    <w:rsid w:val="00C8418D"/>
    <w:rsid w:val="00C848A0"/>
    <w:rsid w:val="00C86863"/>
    <w:rsid w:val="00C86F81"/>
    <w:rsid w:val="00C87065"/>
    <w:rsid w:val="00C9409C"/>
    <w:rsid w:val="00C949DD"/>
    <w:rsid w:val="00C96601"/>
    <w:rsid w:val="00C96843"/>
    <w:rsid w:val="00CA0716"/>
    <w:rsid w:val="00CA2260"/>
    <w:rsid w:val="00CA42FB"/>
    <w:rsid w:val="00CA5060"/>
    <w:rsid w:val="00CA7D2E"/>
    <w:rsid w:val="00CB0631"/>
    <w:rsid w:val="00CB1104"/>
    <w:rsid w:val="00CB12E4"/>
    <w:rsid w:val="00CB3A52"/>
    <w:rsid w:val="00CB3ABB"/>
    <w:rsid w:val="00CB5211"/>
    <w:rsid w:val="00CB5D8E"/>
    <w:rsid w:val="00CB6AA3"/>
    <w:rsid w:val="00CB7EC0"/>
    <w:rsid w:val="00CB7F69"/>
    <w:rsid w:val="00CC0106"/>
    <w:rsid w:val="00CC4D1C"/>
    <w:rsid w:val="00CC5182"/>
    <w:rsid w:val="00CC5737"/>
    <w:rsid w:val="00CC6205"/>
    <w:rsid w:val="00CC62F5"/>
    <w:rsid w:val="00CC73DD"/>
    <w:rsid w:val="00CC754E"/>
    <w:rsid w:val="00CC7E3D"/>
    <w:rsid w:val="00CC7F28"/>
    <w:rsid w:val="00CD059B"/>
    <w:rsid w:val="00CD09D0"/>
    <w:rsid w:val="00CD0E71"/>
    <w:rsid w:val="00CD0EA2"/>
    <w:rsid w:val="00CD1B31"/>
    <w:rsid w:val="00CD2566"/>
    <w:rsid w:val="00CD2780"/>
    <w:rsid w:val="00CD4D58"/>
    <w:rsid w:val="00CD4E32"/>
    <w:rsid w:val="00CE26C4"/>
    <w:rsid w:val="00CE2D47"/>
    <w:rsid w:val="00CE303A"/>
    <w:rsid w:val="00CE4095"/>
    <w:rsid w:val="00CE504D"/>
    <w:rsid w:val="00CE515B"/>
    <w:rsid w:val="00CE71DF"/>
    <w:rsid w:val="00CE77BC"/>
    <w:rsid w:val="00CE7EA1"/>
    <w:rsid w:val="00CF0CCD"/>
    <w:rsid w:val="00CF16F0"/>
    <w:rsid w:val="00CF347E"/>
    <w:rsid w:val="00CF43AA"/>
    <w:rsid w:val="00CF6EE1"/>
    <w:rsid w:val="00CF7CCA"/>
    <w:rsid w:val="00D01212"/>
    <w:rsid w:val="00D03768"/>
    <w:rsid w:val="00D03F78"/>
    <w:rsid w:val="00D1171F"/>
    <w:rsid w:val="00D13645"/>
    <w:rsid w:val="00D147CB"/>
    <w:rsid w:val="00D162B4"/>
    <w:rsid w:val="00D237A6"/>
    <w:rsid w:val="00D27CBA"/>
    <w:rsid w:val="00D30321"/>
    <w:rsid w:val="00D318DE"/>
    <w:rsid w:val="00D35082"/>
    <w:rsid w:val="00D35441"/>
    <w:rsid w:val="00D3549A"/>
    <w:rsid w:val="00D35EB5"/>
    <w:rsid w:val="00D4174F"/>
    <w:rsid w:val="00D41A50"/>
    <w:rsid w:val="00D4285C"/>
    <w:rsid w:val="00D43F76"/>
    <w:rsid w:val="00D43FE8"/>
    <w:rsid w:val="00D440D5"/>
    <w:rsid w:val="00D45ACA"/>
    <w:rsid w:val="00D4743A"/>
    <w:rsid w:val="00D50575"/>
    <w:rsid w:val="00D50E03"/>
    <w:rsid w:val="00D520C2"/>
    <w:rsid w:val="00D545F6"/>
    <w:rsid w:val="00D564CF"/>
    <w:rsid w:val="00D5771A"/>
    <w:rsid w:val="00D57824"/>
    <w:rsid w:val="00D60D64"/>
    <w:rsid w:val="00D62E13"/>
    <w:rsid w:val="00D62F36"/>
    <w:rsid w:val="00D63094"/>
    <w:rsid w:val="00D6331F"/>
    <w:rsid w:val="00D63B72"/>
    <w:rsid w:val="00D65914"/>
    <w:rsid w:val="00D65E6F"/>
    <w:rsid w:val="00D65EDC"/>
    <w:rsid w:val="00D70CDE"/>
    <w:rsid w:val="00D738B1"/>
    <w:rsid w:val="00D73C06"/>
    <w:rsid w:val="00D756F4"/>
    <w:rsid w:val="00D7595C"/>
    <w:rsid w:val="00D82F28"/>
    <w:rsid w:val="00D84281"/>
    <w:rsid w:val="00D85EF3"/>
    <w:rsid w:val="00D865EA"/>
    <w:rsid w:val="00D86787"/>
    <w:rsid w:val="00D8721F"/>
    <w:rsid w:val="00D87381"/>
    <w:rsid w:val="00D90467"/>
    <w:rsid w:val="00D918D1"/>
    <w:rsid w:val="00D9312F"/>
    <w:rsid w:val="00D94942"/>
    <w:rsid w:val="00D9595E"/>
    <w:rsid w:val="00DA0DBC"/>
    <w:rsid w:val="00DA43D3"/>
    <w:rsid w:val="00DA505F"/>
    <w:rsid w:val="00DA5D2A"/>
    <w:rsid w:val="00DB1DF8"/>
    <w:rsid w:val="00DB2C70"/>
    <w:rsid w:val="00DB7642"/>
    <w:rsid w:val="00DB7C7B"/>
    <w:rsid w:val="00DC23F6"/>
    <w:rsid w:val="00DC294A"/>
    <w:rsid w:val="00DC2BEF"/>
    <w:rsid w:val="00DC31EB"/>
    <w:rsid w:val="00DC341B"/>
    <w:rsid w:val="00DC5F9D"/>
    <w:rsid w:val="00DC65D3"/>
    <w:rsid w:val="00DC7718"/>
    <w:rsid w:val="00DD1646"/>
    <w:rsid w:val="00DD2083"/>
    <w:rsid w:val="00DD2FFC"/>
    <w:rsid w:val="00DD36C9"/>
    <w:rsid w:val="00DD39AD"/>
    <w:rsid w:val="00DE002A"/>
    <w:rsid w:val="00DE2C33"/>
    <w:rsid w:val="00DE3223"/>
    <w:rsid w:val="00DE4BFA"/>
    <w:rsid w:val="00DE5435"/>
    <w:rsid w:val="00DE7D04"/>
    <w:rsid w:val="00DF0774"/>
    <w:rsid w:val="00DF0FD2"/>
    <w:rsid w:val="00DF2997"/>
    <w:rsid w:val="00DF2A40"/>
    <w:rsid w:val="00DF6A76"/>
    <w:rsid w:val="00DF6CEA"/>
    <w:rsid w:val="00DF7D27"/>
    <w:rsid w:val="00E0121C"/>
    <w:rsid w:val="00E033C2"/>
    <w:rsid w:val="00E12194"/>
    <w:rsid w:val="00E12640"/>
    <w:rsid w:val="00E14140"/>
    <w:rsid w:val="00E1556D"/>
    <w:rsid w:val="00E16465"/>
    <w:rsid w:val="00E16CD8"/>
    <w:rsid w:val="00E20BCB"/>
    <w:rsid w:val="00E22D21"/>
    <w:rsid w:val="00E23043"/>
    <w:rsid w:val="00E236A0"/>
    <w:rsid w:val="00E23F81"/>
    <w:rsid w:val="00E25B69"/>
    <w:rsid w:val="00E266AD"/>
    <w:rsid w:val="00E27C68"/>
    <w:rsid w:val="00E30445"/>
    <w:rsid w:val="00E30B28"/>
    <w:rsid w:val="00E33717"/>
    <w:rsid w:val="00E34297"/>
    <w:rsid w:val="00E3682C"/>
    <w:rsid w:val="00E37B1F"/>
    <w:rsid w:val="00E400EB"/>
    <w:rsid w:val="00E4069E"/>
    <w:rsid w:val="00E4072E"/>
    <w:rsid w:val="00E40AF1"/>
    <w:rsid w:val="00E4140D"/>
    <w:rsid w:val="00E44498"/>
    <w:rsid w:val="00E44E16"/>
    <w:rsid w:val="00E458DF"/>
    <w:rsid w:val="00E470A8"/>
    <w:rsid w:val="00E476FF"/>
    <w:rsid w:val="00E51819"/>
    <w:rsid w:val="00E5456E"/>
    <w:rsid w:val="00E56FC3"/>
    <w:rsid w:val="00E571DE"/>
    <w:rsid w:val="00E5723A"/>
    <w:rsid w:val="00E6153B"/>
    <w:rsid w:val="00E623DD"/>
    <w:rsid w:val="00E63577"/>
    <w:rsid w:val="00E657CA"/>
    <w:rsid w:val="00E65FE8"/>
    <w:rsid w:val="00E666F3"/>
    <w:rsid w:val="00E70159"/>
    <w:rsid w:val="00E70608"/>
    <w:rsid w:val="00E7160C"/>
    <w:rsid w:val="00E729E4"/>
    <w:rsid w:val="00E740C6"/>
    <w:rsid w:val="00E759B3"/>
    <w:rsid w:val="00E75DCB"/>
    <w:rsid w:val="00E76F96"/>
    <w:rsid w:val="00E77940"/>
    <w:rsid w:val="00E8097B"/>
    <w:rsid w:val="00E809C8"/>
    <w:rsid w:val="00E8211A"/>
    <w:rsid w:val="00E828EC"/>
    <w:rsid w:val="00E82ABF"/>
    <w:rsid w:val="00E84588"/>
    <w:rsid w:val="00E90621"/>
    <w:rsid w:val="00E97398"/>
    <w:rsid w:val="00E97FB5"/>
    <w:rsid w:val="00EA24E7"/>
    <w:rsid w:val="00EA301B"/>
    <w:rsid w:val="00EA5D6A"/>
    <w:rsid w:val="00EB06E7"/>
    <w:rsid w:val="00EB09CC"/>
    <w:rsid w:val="00EB295C"/>
    <w:rsid w:val="00EB2EC2"/>
    <w:rsid w:val="00EB3651"/>
    <w:rsid w:val="00EB50CF"/>
    <w:rsid w:val="00EB69A8"/>
    <w:rsid w:val="00EB7137"/>
    <w:rsid w:val="00EB7559"/>
    <w:rsid w:val="00EB7E48"/>
    <w:rsid w:val="00EB7EE9"/>
    <w:rsid w:val="00EB7F92"/>
    <w:rsid w:val="00EC02A0"/>
    <w:rsid w:val="00EC0999"/>
    <w:rsid w:val="00EC5125"/>
    <w:rsid w:val="00EC53EF"/>
    <w:rsid w:val="00EC5AD8"/>
    <w:rsid w:val="00EC5FBB"/>
    <w:rsid w:val="00EC6286"/>
    <w:rsid w:val="00ED2237"/>
    <w:rsid w:val="00ED2B50"/>
    <w:rsid w:val="00ED4C2D"/>
    <w:rsid w:val="00ED6398"/>
    <w:rsid w:val="00EE3277"/>
    <w:rsid w:val="00EE3502"/>
    <w:rsid w:val="00EE62C5"/>
    <w:rsid w:val="00EE643B"/>
    <w:rsid w:val="00EE65EC"/>
    <w:rsid w:val="00EE6AEE"/>
    <w:rsid w:val="00EE6B23"/>
    <w:rsid w:val="00EE6FF7"/>
    <w:rsid w:val="00EF1210"/>
    <w:rsid w:val="00EF2AB8"/>
    <w:rsid w:val="00EF43A0"/>
    <w:rsid w:val="00EF4813"/>
    <w:rsid w:val="00EF51E0"/>
    <w:rsid w:val="00EF6359"/>
    <w:rsid w:val="00F000A3"/>
    <w:rsid w:val="00F02BD7"/>
    <w:rsid w:val="00F02D05"/>
    <w:rsid w:val="00F07E4C"/>
    <w:rsid w:val="00F07F9F"/>
    <w:rsid w:val="00F10C13"/>
    <w:rsid w:val="00F115C6"/>
    <w:rsid w:val="00F1218B"/>
    <w:rsid w:val="00F12A07"/>
    <w:rsid w:val="00F146CC"/>
    <w:rsid w:val="00F17CF7"/>
    <w:rsid w:val="00F2065F"/>
    <w:rsid w:val="00F209F4"/>
    <w:rsid w:val="00F3178B"/>
    <w:rsid w:val="00F31886"/>
    <w:rsid w:val="00F3256C"/>
    <w:rsid w:val="00F33A0B"/>
    <w:rsid w:val="00F34B1D"/>
    <w:rsid w:val="00F34FE8"/>
    <w:rsid w:val="00F359ED"/>
    <w:rsid w:val="00F36310"/>
    <w:rsid w:val="00F41753"/>
    <w:rsid w:val="00F41763"/>
    <w:rsid w:val="00F430EF"/>
    <w:rsid w:val="00F43A19"/>
    <w:rsid w:val="00F43C23"/>
    <w:rsid w:val="00F43CDA"/>
    <w:rsid w:val="00F43D8B"/>
    <w:rsid w:val="00F454AD"/>
    <w:rsid w:val="00F4774A"/>
    <w:rsid w:val="00F47754"/>
    <w:rsid w:val="00F47A00"/>
    <w:rsid w:val="00F506A1"/>
    <w:rsid w:val="00F50946"/>
    <w:rsid w:val="00F51164"/>
    <w:rsid w:val="00F51AED"/>
    <w:rsid w:val="00F51F23"/>
    <w:rsid w:val="00F5287E"/>
    <w:rsid w:val="00F52E70"/>
    <w:rsid w:val="00F53EE8"/>
    <w:rsid w:val="00F540D7"/>
    <w:rsid w:val="00F54774"/>
    <w:rsid w:val="00F567F0"/>
    <w:rsid w:val="00F57481"/>
    <w:rsid w:val="00F609F9"/>
    <w:rsid w:val="00F629C9"/>
    <w:rsid w:val="00F6308F"/>
    <w:rsid w:val="00F669A2"/>
    <w:rsid w:val="00F7275B"/>
    <w:rsid w:val="00F7590F"/>
    <w:rsid w:val="00F760C3"/>
    <w:rsid w:val="00F770BF"/>
    <w:rsid w:val="00F816DC"/>
    <w:rsid w:val="00F826A5"/>
    <w:rsid w:val="00F84FE6"/>
    <w:rsid w:val="00F85399"/>
    <w:rsid w:val="00F85A01"/>
    <w:rsid w:val="00F866C3"/>
    <w:rsid w:val="00F92AF3"/>
    <w:rsid w:val="00F9552B"/>
    <w:rsid w:val="00F9591A"/>
    <w:rsid w:val="00F96113"/>
    <w:rsid w:val="00FA3829"/>
    <w:rsid w:val="00FA6357"/>
    <w:rsid w:val="00FA7C0D"/>
    <w:rsid w:val="00FB34BC"/>
    <w:rsid w:val="00FB39BB"/>
    <w:rsid w:val="00FB5EEE"/>
    <w:rsid w:val="00FB6FDD"/>
    <w:rsid w:val="00FC009B"/>
    <w:rsid w:val="00FC2320"/>
    <w:rsid w:val="00FC2966"/>
    <w:rsid w:val="00FC2B20"/>
    <w:rsid w:val="00FC3A40"/>
    <w:rsid w:val="00FC456E"/>
    <w:rsid w:val="00FC4B03"/>
    <w:rsid w:val="00FC549D"/>
    <w:rsid w:val="00FC6493"/>
    <w:rsid w:val="00FC7045"/>
    <w:rsid w:val="00FC7A45"/>
    <w:rsid w:val="00FD0249"/>
    <w:rsid w:val="00FD0520"/>
    <w:rsid w:val="00FD089F"/>
    <w:rsid w:val="00FD0E45"/>
    <w:rsid w:val="00FD1735"/>
    <w:rsid w:val="00FD1A18"/>
    <w:rsid w:val="00FD2604"/>
    <w:rsid w:val="00FD51F1"/>
    <w:rsid w:val="00FE03DD"/>
    <w:rsid w:val="00FE0E42"/>
    <w:rsid w:val="00FE4B84"/>
    <w:rsid w:val="00FE4D02"/>
    <w:rsid w:val="00FE5DD7"/>
    <w:rsid w:val="00FE6520"/>
    <w:rsid w:val="00FE67E8"/>
    <w:rsid w:val="00FF1CB2"/>
    <w:rsid w:val="00FF2A60"/>
    <w:rsid w:val="00FF2B43"/>
    <w:rsid w:val="00FF3C57"/>
    <w:rsid w:val="00FF45BC"/>
    <w:rsid w:val="00FF4830"/>
    <w:rsid w:val="00FF4CDA"/>
    <w:rsid w:val="00FF4F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uiPriority="99"/>
    <w:lsdException w:name="header" w:uiPriority="99"/>
    <w:lsdException w:name="footer" w:uiPriority="99"/>
    <w:lsdException w:name="caption" w:semiHidden="1" w:unhideWhenUsed="1" w:qFormat="1"/>
    <w:lsdException w:name="annotation reference" w:uiPriority="99"/>
    <w:lsdException w:name="Title" w:uiPriority="99" w:qFormat="1"/>
    <w:lsdException w:name="Subtitle" w:qFormat="1"/>
    <w:lsdException w:name="Hyperlink" w:uiPriority="99"/>
    <w:lsdException w:name="FollowedHyperlink" w:uiPriority="99"/>
    <w:lsdException w:name="Strong" w:qFormat="1"/>
    <w:lsdException w:name="Emphasis" w:uiPriority="20" w:qFormat="1"/>
    <w:lsdException w:name="annotation subject"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2AD6"/>
    <w:pPr>
      <w:widowControl w:val="0"/>
      <w:jc w:val="both"/>
    </w:pPr>
    <w:rPr>
      <w:rFonts w:ascii="Calibri" w:hAnsi="Calibri"/>
      <w:snapToGrid w:val="0"/>
      <w:sz w:val="22"/>
    </w:rPr>
  </w:style>
  <w:style w:type="paragraph" w:styleId="Heading1">
    <w:name w:val="heading 1"/>
    <w:basedOn w:val="Normal"/>
    <w:next w:val="Normal"/>
    <w:link w:val="Heading1Char"/>
    <w:qFormat/>
    <w:rsid w:val="00D8721F"/>
    <w:pPr>
      <w:keepNext/>
      <w:outlineLvl w:val="0"/>
    </w:pPr>
    <w:rPr>
      <w:b/>
      <w:bCs/>
      <w:snapToGrid/>
      <w:kern w:val="32"/>
      <w:sz w:val="28"/>
      <w:szCs w:val="28"/>
    </w:rPr>
  </w:style>
  <w:style w:type="paragraph" w:styleId="Heading2">
    <w:name w:val="heading 2"/>
    <w:basedOn w:val="Normal"/>
    <w:next w:val="Normal"/>
    <w:link w:val="Heading2Char"/>
    <w:autoRedefine/>
    <w:qFormat/>
    <w:rsid w:val="00D73C06"/>
    <w:pPr>
      <w:keepLines/>
      <w:widowControl/>
      <w:jc w:val="center"/>
      <w:outlineLvl w:val="1"/>
    </w:pPr>
    <w:rPr>
      <w:snapToGrid/>
    </w:rPr>
  </w:style>
  <w:style w:type="paragraph" w:styleId="Heading3">
    <w:name w:val="heading 3"/>
    <w:basedOn w:val="Normal"/>
    <w:next w:val="Normal"/>
    <w:link w:val="Heading3Char"/>
    <w:qFormat/>
    <w:rsid w:val="00772FA3"/>
    <w:pPr>
      <w:keepNext/>
      <w:widowControl/>
      <w:numPr>
        <w:ilvl w:val="2"/>
      </w:numPr>
      <w:ind w:left="1440" w:hanging="720"/>
      <w:outlineLvl w:val="2"/>
    </w:pPr>
    <w:rPr>
      <w:b/>
      <w:bCs/>
      <w:snapToGrid/>
      <w:szCs w:val="22"/>
    </w:rPr>
  </w:style>
  <w:style w:type="paragraph" w:styleId="Heading4">
    <w:name w:val="heading 4"/>
    <w:basedOn w:val="Normal"/>
    <w:next w:val="Normal"/>
    <w:link w:val="Heading4Char"/>
    <w:qFormat/>
    <w:rsid w:val="00906D23"/>
    <w:pPr>
      <w:keepNext/>
      <w:widowControl/>
      <w:spacing w:before="240" w:after="60"/>
      <w:ind w:left="864" w:hanging="864"/>
      <w:outlineLvl w:val="3"/>
    </w:pPr>
    <w:rPr>
      <w:b/>
      <w:bCs/>
      <w:snapToGrid/>
      <w:sz w:val="28"/>
      <w:szCs w:val="28"/>
    </w:rPr>
  </w:style>
  <w:style w:type="paragraph" w:styleId="Heading5">
    <w:name w:val="heading 5"/>
    <w:basedOn w:val="Normal"/>
    <w:next w:val="Normal"/>
    <w:link w:val="Heading5Char"/>
    <w:qFormat/>
    <w:rsid w:val="00A002D6"/>
    <w:pPr>
      <w:spacing w:before="240" w:after="60"/>
      <w:outlineLvl w:val="4"/>
    </w:pPr>
    <w:rPr>
      <w:b/>
      <w:bCs/>
      <w:i/>
      <w:iCs/>
      <w:sz w:val="26"/>
      <w:szCs w:val="26"/>
    </w:rPr>
  </w:style>
  <w:style w:type="paragraph" w:styleId="Heading6">
    <w:name w:val="heading 6"/>
    <w:basedOn w:val="Normal"/>
    <w:next w:val="Normal"/>
    <w:link w:val="Heading6Char"/>
    <w:qFormat/>
    <w:rsid w:val="00906D23"/>
    <w:pPr>
      <w:widowControl/>
      <w:spacing w:before="240" w:after="60"/>
      <w:ind w:left="1152" w:hanging="1152"/>
      <w:outlineLvl w:val="5"/>
    </w:pPr>
    <w:rPr>
      <w:b/>
      <w:bCs/>
      <w:snapToGrid/>
      <w:szCs w:val="22"/>
    </w:rPr>
  </w:style>
  <w:style w:type="paragraph" w:styleId="Heading7">
    <w:name w:val="heading 7"/>
    <w:basedOn w:val="Normal"/>
    <w:next w:val="Normal"/>
    <w:link w:val="Heading7Char"/>
    <w:qFormat/>
    <w:rsid w:val="00906D23"/>
    <w:pPr>
      <w:widowControl/>
      <w:spacing w:before="240" w:after="60"/>
      <w:ind w:left="1296" w:hanging="1296"/>
      <w:outlineLvl w:val="6"/>
    </w:pPr>
    <w:rPr>
      <w:snapToGrid/>
      <w:sz w:val="24"/>
      <w:szCs w:val="24"/>
    </w:rPr>
  </w:style>
  <w:style w:type="paragraph" w:styleId="Heading8">
    <w:name w:val="heading 8"/>
    <w:basedOn w:val="Normal"/>
    <w:next w:val="Normal"/>
    <w:link w:val="Heading8Char"/>
    <w:qFormat/>
    <w:rsid w:val="00906D23"/>
    <w:pPr>
      <w:widowControl/>
      <w:spacing w:before="240" w:after="60"/>
      <w:ind w:left="1440" w:hanging="1440"/>
      <w:outlineLvl w:val="7"/>
    </w:pPr>
    <w:rPr>
      <w:i/>
      <w:iCs/>
      <w:snapToGrid/>
      <w:sz w:val="24"/>
      <w:szCs w:val="24"/>
    </w:rPr>
  </w:style>
  <w:style w:type="paragraph" w:styleId="Heading9">
    <w:name w:val="heading 9"/>
    <w:basedOn w:val="Normal"/>
    <w:next w:val="Normal"/>
    <w:link w:val="Heading9Char"/>
    <w:qFormat/>
    <w:rsid w:val="00906D23"/>
    <w:pPr>
      <w:widowControl/>
      <w:spacing w:before="240" w:after="60"/>
      <w:ind w:left="1584" w:hanging="1584"/>
      <w:outlineLvl w:val="8"/>
    </w:pPr>
    <w:rPr>
      <w:rFonts w:ascii="Cambria" w:hAnsi="Cambria"/>
      <w:snapToGrid/>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style>
  <w:style w:type="paragraph" w:styleId="TOC1">
    <w:name w:val="toc 1"/>
    <w:basedOn w:val="Normal"/>
    <w:next w:val="Normal"/>
    <w:autoRedefine/>
    <w:uiPriority w:val="39"/>
    <w:qFormat/>
    <w:rsid w:val="0029045D"/>
    <w:pPr>
      <w:tabs>
        <w:tab w:val="right" w:leader="dot" w:pos="9350"/>
      </w:tabs>
      <w:spacing w:before="120" w:after="120"/>
    </w:pPr>
    <w:rPr>
      <w:rFonts w:cs="Arial"/>
      <w:b/>
      <w:caps/>
      <w:noProof/>
      <w:color w:val="000000" w:themeColor="text1"/>
      <w:sz w:val="24"/>
      <w:szCs w:val="24"/>
    </w:rPr>
  </w:style>
  <w:style w:type="paragraph" w:styleId="BodyTextIndent">
    <w:name w:val="Body Text Indent"/>
    <w:basedOn w:val="Normal"/>
    <w:link w:val="BodyTextIndentChar"/>
    <w:pPr>
      <w:ind w:left="720"/>
    </w:pPr>
    <w:rPr>
      <w:color w:val="000000"/>
    </w:rPr>
  </w:style>
  <w:style w:type="paragraph" w:styleId="BodyTextIndent2">
    <w:name w:val="Body Text Indent 2"/>
    <w:basedOn w:val="Normal"/>
    <w:link w:val="BodyTextIndent2Char"/>
    <w:pPr>
      <w:ind w:firstLine="720"/>
    </w:pPr>
    <w:rPr>
      <w:rFonts w:ascii="Arial" w:hAnsi="Arial"/>
      <w:color w:val="000000"/>
    </w:rPr>
  </w:style>
  <w:style w:type="paragraph" w:styleId="BodyText">
    <w:name w:val="Body Text"/>
    <w:basedOn w:val="Normal"/>
    <w:link w:val="BodyTextChar"/>
    <w:rPr>
      <w:color w:val="000000"/>
    </w:rPr>
  </w:style>
  <w:style w:type="paragraph" w:styleId="Title">
    <w:name w:val="Title"/>
    <w:basedOn w:val="Normal"/>
    <w:link w:val="TitleChar"/>
    <w:uiPriority w:val="99"/>
    <w:qFormat/>
    <w:pPr>
      <w:jc w:val="center"/>
    </w:pPr>
    <w:rPr>
      <w:b/>
    </w:rPr>
  </w:style>
  <w:style w:type="paragraph" w:styleId="BodyText2">
    <w:name w:val="Body Text 2"/>
    <w:basedOn w:val="Normal"/>
    <w:link w:val="BodyText2Char"/>
    <w:rPr>
      <w:color w:val="FF0000"/>
    </w:rPr>
  </w:style>
  <w:style w:type="paragraph" w:styleId="DocumentMap">
    <w:name w:val="Document Map"/>
    <w:basedOn w:val="Normal"/>
    <w:semiHidden/>
    <w:pPr>
      <w:shd w:val="clear" w:color="auto" w:fill="000080"/>
    </w:pPr>
    <w:rPr>
      <w:rFonts w:ascii="Tahoma" w:hAnsi="Tahoma"/>
    </w:rPr>
  </w:style>
  <w:style w:type="character" w:styleId="Hyperlink">
    <w:name w:val="Hyperlink"/>
    <w:uiPriority w:val="99"/>
    <w:rPr>
      <w:color w:val="0000FF"/>
      <w:u w:val="single"/>
    </w:rPr>
  </w:style>
  <w:style w:type="paragraph" w:styleId="BodyTextIndent3">
    <w:name w:val="Body Text Indent 3"/>
    <w:basedOn w:val="Normal"/>
    <w:link w:val="BodyTextIndent3Char"/>
    <w:pPr>
      <w:ind w:left="720"/>
    </w:pPr>
    <w:rPr>
      <w:rFonts w:ascii="Arial" w:hAnsi="Arial"/>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BodyText3">
    <w:name w:val="Body Text 3"/>
    <w:basedOn w:val="Normal"/>
    <w:link w:val="BodyText3Char"/>
    <w:rPr>
      <w:rFonts w:ascii="Arial" w:hAnsi="Arial"/>
    </w:rPr>
  </w:style>
  <w:style w:type="character" w:styleId="PageNumber">
    <w:name w:val="page number"/>
    <w:basedOn w:val="DefaultParagraphFont"/>
  </w:style>
  <w:style w:type="character" w:styleId="FollowedHyperlink">
    <w:name w:val="FollowedHyperlink"/>
    <w:uiPriority w:val="99"/>
    <w:rPr>
      <w:color w:val="800080"/>
      <w:u w:val="single"/>
    </w:rPr>
  </w:style>
  <w:style w:type="paragraph" w:styleId="TOC2">
    <w:name w:val="toc 2"/>
    <w:basedOn w:val="Normal"/>
    <w:next w:val="Normal"/>
    <w:autoRedefine/>
    <w:uiPriority w:val="39"/>
    <w:qFormat/>
    <w:rsid w:val="00ED2237"/>
    <w:pPr>
      <w:tabs>
        <w:tab w:val="left" w:pos="720"/>
        <w:tab w:val="right" w:leader="dot" w:pos="9270"/>
      </w:tabs>
      <w:ind w:left="240" w:right="720"/>
    </w:pPr>
    <w:rPr>
      <w:smallCaps/>
      <w:sz w:val="20"/>
    </w:rPr>
  </w:style>
  <w:style w:type="paragraph" w:styleId="TOC3">
    <w:name w:val="toc 3"/>
    <w:basedOn w:val="Normal"/>
    <w:next w:val="Normal"/>
    <w:autoRedefine/>
    <w:uiPriority w:val="39"/>
    <w:qFormat/>
    <w:rsid w:val="002E13C5"/>
    <w:pPr>
      <w:tabs>
        <w:tab w:val="right" w:leader="dot" w:pos="9360"/>
      </w:tabs>
      <w:ind w:left="720"/>
    </w:pPr>
    <w:rPr>
      <w:i/>
      <w:sz w:val="20"/>
    </w:rPr>
  </w:style>
  <w:style w:type="paragraph" w:styleId="TOC4">
    <w:name w:val="toc 4"/>
    <w:basedOn w:val="Normal"/>
    <w:next w:val="Normal"/>
    <w:autoRedefine/>
    <w:semiHidden/>
    <w:pPr>
      <w:ind w:left="720"/>
    </w:pPr>
    <w:rPr>
      <w:sz w:val="18"/>
    </w:rPr>
  </w:style>
  <w:style w:type="paragraph" w:styleId="TOC5">
    <w:name w:val="toc 5"/>
    <w:basedOn w:val="Normal"/>
    <w:next w:val="Normal"/>
    <w:autoRedefine/>
    <w:semiHidden/>
    <w:pPr>
      <w:ind w:left="960"/>
    </w:pPr>
    <w:rPr>
      <w:sz w:val="18"/>
    </w:rPr>
  </w:style>
  <w:style w:type="paragraph" w:styleId="TOC6">
    <w:name w:val="toc 6"/>
    <w:basedOn w:val="Normal"/>
    <w:next w:val="Normal"/>
    <w:autoRedefine/>
    <w:semiHidden/>
    <w:pPr>
      <w:ind w:left="1200"/>
    </w:pPr>
    <w:rPr>
      <w:sz w:val="18"/>
    </w:rPr>
  </w:style>
  <w:style w:type="paragraph" w:styleId="TOC7">
    <w:name w:val="toc 7"/>
    <w:basedOn w:val="Normal"/>
    <w:next w:val="Normal"/>
    <w:autoRedefine/>
    <w:semiHidden/>
    <w:pPr>
      <w:ind w:left="1440"/>
    </w:pPr>
    <w:rPr>
      <w:sz w:val="18"/>
    </w:rPr>
  </w:style>
  <w:style w:type="paragraph" w:styleId="TOC8">
    <w:name w:val="toc 8"/>
    <w:basedOn w:val="Normal"/>
    <w:next w:val="Normal"/>
    <w:autoRedefine/>
    <w:semiHidden/>
    <w:pPr>
      <w:ind w:left="1680"/>
    </w:pPr>
    <w:rPr>
      <w:sz w:val="18"/>
    </w:rPr>
  </w:style>
  <w:style w:type="paragraph" w:styleId="TOC9">
    <w:name w:val="toc 9"/>
    <w:basedOn w:val="Normal"/>
    <w:next w:val="Normal"/>
    <w:autoRedefine/>
    <w:semiHidden/>
    <w:pPr>
      <w:ind w:left="1920"/>
    </w:pPr>
    <w:rPr>
      <w:sz w:val="18"/>
    </w:rPr>
  </w:style>
  <w:style w:type="table" w:styleId="TableGrid">
    <w:name w:val="Table Grid"/>
    <w:basedOn w:val="TableNormal"/>
    <w:rsid w:val="00A441F7"/>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umbered">
    <w:name w:val="a numbered"/>
    <w:basedOn w:val="Normal"/>
    <w:rsid w:val="00420E2A"/>
    <w:pPr>
      <w:widowControl/>
    </w:pPr>
    <w:rPr>
      <w:snapToGrid/>
      <w:szCs w:val="24"/>
    </w:rPr>
  </w:style>
  <w:style w:type="paragraph" w:styleId="BalloonText">
    <w:name w:val="Balloon Text"/>
    <w:basedOn w:val="Normal"/>
    <w:link w:val="BalloonTextChar"/>
    <w:uiPriority w:val="99"/>
    <w:semiHidden/>
    <w:rsid w:val="00BA59AC"/>
    <w:rPr>
      <w:rFonts w:ascii="Tahoma" w:hAnsi="Tahoma" w:cs="Tahoma"/>
      <w:sz w:val="16"/>
      <w:szCs w:val="16"/>
    </w:rPr>
  </w:style>
  <w:style w:type="paragraph" w:styleId="CommentText">
    <w:name w:val="annotation text"/>
    <w:basedOn w:val="Normal"/>
    <w:link w:val="CommentTextChar"/>
    <w:uiPriority w:val="99"/>
    <w:rsid w:val="00FF2A60"/>
    <w:rPr>
      <w:sz w:val="20"/>
    </w:rPr>
  </w:style>
  <w:style w:type="character" w:styleId="CommentReference">
    <w:name w:val="annotation reference"/>
    <w:uiPriority w:val="99"/>
    <w:rsid w:val="00601A03"/>
    <w:rPr>
      <w:sz w:val="16"/>
      <w:szCs w:val="16"/>
    </w:rPr>
  </w:style>
  <w:style w:type="character" w:styleId="Emphasis">
    <w:name w:val="Emphasis"/>
    <w:uiPriority w:val="20"/>
    <w:qFormat/>
    <w:rsid w:val="002E7649"/>
    <w:rPr>
      <w:i/>
      <w:iCs/>
    </w:rPr>
  </w:style>
  <w:style w:type="paragraph" w:styleId="List2">
    <w:name w:val="List 2"/>
    <w:basedOn w:val="Normal"/>
    <w:rsid w:val="00DE5435"/>
    <w:pPr>
      <w:ind w:left="720" w:hanging="360"/>
    </w:pPr>
  </w:style>
  <w:style w:type="paragraph" w:styleId="CommentSubject">
    <w:name w:val="annotation subject"/>
    <w:basedOn w:val="CommentText"/>
    <w:next w:val="CommentText"/>
    <w:link w:val="CommentSubjectChar"/>
    <w:uiPriority w:val="99"/>
    <w:semiHidden/>
    <w:rsid w:val="00AB4495"/>
    <w:rPr>
      <w:b/>
      <w:bCs/>
    </w:rPr>
  </w:style>
  <w:style w:type="paragraph" w:customStyle="1" w:styleId="Char">
    <w:name w:val="Char"/>
    <w:basedOn w:val="BodyText"/>
    <w:rsid w:val="00012376"/>
    <w:pPr>
      <w:widowControl/>
      <w:spacing w:before="120" w:after="120"/>
      <w:ind w:left="720"/>
      <w:jc w:val="left"/>
    </w:pPr>
    <w:rPr>
      <w:rFonts w:ascii="Arial" w:hAnsi="Arial"/>
      <w:snapToGrid/>
      <w:color w:val="auto"/>
      <w:sz w:val="20"/>
      <w:lang w:val="en-GB"/>
    </w:rPr>
  </w:style>
  <w:style w:type="paragraph" w:customStyle="1" w:styleId="Default">
    <w:name w:val="Default"/>
    <w:rsid w:val="009115A8"/>
    <w:pPr>
      <w:autoSpaceDE w:val="0"/>
      <w:autoSpaceDN w:val="0"/>
      <w:adjustRightInd w:val="0"/>
    </w:pPr>
    <w:rPr>
      <w:rFonts w:ascii="Arial" w:hAnsi="Arial" w:cs="Arial"/>
      <w:color w:val="000000"/>
      <w:sz w:val="24"/>
      <w:szCs w:val="24"/>
    </w:rPr>
  </w:style>
  <w:style w:type="character" w:customStyle="1" w:styleId="mjepsen">
    <w:name w:val="mjepsen"/>
    <w:semiHidden/>
    <w:rsid w:val="004A4473"/>
    <w:rPr>
      <w:rFonts w:ascii="Arial" w:hAnsi="Arial" w:cs="Arial"/>
      <w:color w:val="auto"/>
      <w:sz w:val="20"/>
      <w:szCs w:val="20"/>
    </w:rPr>
  </w:style>
  <w:style w:type="paragraph" w:customStyle="1" w:styleId="xmsonormal">
    <w:name w:val="x_msonormal"/>
    <w:basedOn w:val="Normal"/>
    <w:rsid w:val="00D65E6F"/>
    <w:pPr>
      <w:widowControl/>
      <w:spacing w:before="100" w:beforeAutospacing="1" w:after="100" w:afterAutospacing="1"/>
    </w:pPr>
    <w:rPr>
      <w:snapToGrid/>
      <w:szCs w:val="24"/>
    </w:rPr>
  </w:style>
  <w:style w:type="character" w:customStyle="1" w:styleId="apple-style-span">
    <w:name w:val="apple-style-span"/>
    <w:rsid w:val="00D65E6F"/>
    <w:rPr>
      <w:rFonts w:cs="Times New Roman"/>
    </w:rPr>
  </w:style>
  <w:style w:type="paragraph" w:styleId="ListParagraph">
    <w:name w:val="List Paragraph"/>
    <w:basedOn w:val="Normal"/>
    <w:uiPriority w:val="34"/>
    <w:qFormat/>
    <w:rsid w:val="001D16CF"/>
    <w:pPr>
      <w:widowControl/>
      <w:ind w:left="720"/>
      <w:contextualSpacing/>
    </w:pPr>
    <w:rPr>
      <w:rFonts w:eastAsia="Calibri"/>
      <w:snapToGrid/>
      <w:szCs w:val="22"/>
    </w:rPr>
  </w:style>
  <w:style w:type="paragraph" w:styleId="FootnoteText">
    <w:name w:val="footnote text"/>
    <w:basedOn w:val="Normal"/>
    <w:link w:val="FootnoteTextChar"/>
    <w:semiHidden/>
    <w:rsid w:val="001D16CF"/>
    <w:pPr>
      <w:widowControl/>
    </w:pPr>
    <w:rPr>
      <w:rFonts w:eastAsia="Calibri"/>
      <w:snapToGrid/>
      <w:sz w:val="20"/>
    </w:rPr>
  </w:style>
  <w:style w:type="character" w:customStyle="1" w:styleId="Heading1Char">
    <w:name w:val="Heading 1 Char"/>
    <w:link w:val="Heading1"/>
    <w:rsid w:val="00D8721F"/>
    <w:rPr>
      <w:rFonts w:ascii="Calibri" w:hAnsi="Calibri"/>
      <w:b/>
      <w:bCs/>
      <w:kern w:val="32"/>
      <w:sz w:val="28"/>
      <w:szCs w:val="28"/>
    </w:rPr>
  </w:style>
  <w:style w:type="character" w:customStyle="1" w:styleId="Heading5Char">
    <w:name w:val="Heading 5 Char"/>
    <w:link w:val="Heading5"/>
    <w:rsid w:val="003B2E74"/>
    <w:rPr>
      <w:b/>
      <w:bCs/>
      <w:i/>
      <w:iCs/>
      <w:snapToGrid w:val="0"/>
      <w:sz w:val="26"/>
      <w:szCs w:val="26"/>
    </w:rPr>
  </w:style>
  <w:style w:type="character" w:customStyle="1" w:styleId="BodyTextChar">
    <w:name w:val="Body Text Char"/>
    <w:link w:val="BodyText"/>
    <w:rsid w:val="003B2E74"/>
    <w:rPr>
      <w:snapToGrid w:val="0"/>
      <w:color w:val="000000"/>
      <w:sz w:val="24"/>
    </w:rPr>
  </w:style>
  <w:style w:type="character" w:customStyle="1" w:styleId="HeaderChar">
    <w:name w:val="Header Char"/>
    <w:link w:val="Header"/>
    <w:uiPriority w:val="99"/>
    <w:rsid w:val="003B2E74"/>
    <w:rPr>
      <w:snapToGrid w:val="0"/>
      <w:sz w:val="24"/>
    </w:rPr>
  </w:style>
  <w:style w:type="character" w:customStyle="1" w:styleId="CommentTextChar">
    <w:name w:val="Comment Text Char"/>
    <w:link w:val="CommentText"/>
    <w:uiPriority w:val="99"/>
    <w:rsid w:val="002830AF"/>
    <w:rPr>
      <w:snapToGrid w:val="0"/>
    </w:rPr>
  </w:style>
  <w:style w:type="character" w:customStyle="1" w:styleId="FootnoteTextChar">
    <w:name w:val="Footnote Text Char"/>
    <w:link w:val="FootnoteText"/>
    <w:semiHidden/>
    <w:rsid w:val="002830AF"/>
    <w:rPr>
      <w:rFonts w:eastAsia="Calibri"/>
    </w:rPr>
  </w:style>
  <w:style w:type="character" w:customStyle="1" w:styleId="Heading4Char">
    <w:name w:val="Heading 4 Char"/>
    <w:link w:val="Heading4"/>
    <w:rsid w:val="00906D23"/>
    <w:rPr>
      <w:rFonts w:ascii="Calibri" w:hAnsi="Calibri"/>
      <w:b/>
      <w:bCs/>
      <w:sz w:val="28"/>
      <w:szCs w:val="28"/>
    </w:rPr>
  </w:style>
  <w:style w:type="character" w:customStyle="1" w:styleId="Heading6Char">
    <w:name w:val="Heading 6 Char"/>
    <w:link w:val="Heading6"/>
    <w:rsid w:val="00906D23"/>
    <w:rPr>
      <w:rFonts w:ascii="Calibri" w:hAnsi="Calibri"/>
      <w:b/>
      <w:bCs/>
      <w:sz w:val="22"/>
      <w:szCs w:val="22"/>
    </w:rPr>
  </w:style>
  <w:style w:type="character" w:customStyle="1" w:styleId="Heading7Char">
    <w:name w:val="Heading 7 Char"/>
    <w:link w:val="Heading7"/>
    <w:rsid w:val="00906D23"/>
    <w:rPr>
      <w:rFonts w:ascii="Calibri" w:hAnsi="Calibri"/>
      <w:sz w:val="24"/>
      <w:szCs w:val="24"/>
    </w:rPr>
  </w:style>
  <w:style w:type="character" w:customStyle="1" w:styleId="Heading8Char">
    <w:name w:val="Heading 8 Char"/>
    <w:link w:val="Heading8"/>
    <w:rsid w:val="00906D23"/>
    <w:rPr>
      <w:rFonts w:ascii="Calibri" w:hAnsi="Calibri"/>
      <w:i/>
      <w:iCs/>
      <w:sz w:val="24"/>
      <w:szCs w:val="24"/>
    </w:rPr>
  </w:style>
  <w:style w:type="character" w:customStyle="1" w:styleId="Heading9Char">
    <w:name w:val="Heading 9 Char"/>
    <w:link w:val="Heading9"/>
    <w:rsid w:val="00906D23"/>
    <w:rPr>
      <w:rFonts w:ascii="Cambria" w:hAnsi="Cambria"/>
      <w:sz w:val="22"/>
      <w:szCs w:val="22"/>
    </w:rPr>
  </w:style>
  <w:style w:type="paragraph" w:styleId="TOCHeading">
    <w:name w:val="TOC Heading"/>
    <w:basedOn w:val="Heading1"/>
    <w:next w:val="Normal"/>
    <w:uiPriority w:val="39"/>
    <w:semiHidden/>
    <w:unhideWhenUsed/>
    <w:qFormat/>
    <w:rsid w:val="00C42D66"/>
    <w:pPr>
      <w:keepLines/>
      <w:widowControl/>
      <w:spacing w:before="480" w:line="276" w:lineRule="auto"/>
      <w:outlineLvl w:val="9"/>
    </w:pPr>
    <w:rPr>
      <w:rFonts w:ascii="Cambria" w:eastAsia="MS Gothic" w:hAnsi="Cambria"/>
      <w:bCs w:val="0"/>
      <w:color w:val="365F91"/>
      <w:lang w:eastAsia="ja-JP"/>
    </w:rPr>
  </w:style>
  <w:style w:type="character" w:customStyle="1" w:styleId="FooterChar">
    <w:name w:val="Footer Char"/>
    <w:link w:val="Footer"/>
    <w:uiPriority w:val="99"/>
    <w:rsid w:val="00804B55"/>
    <w:rPr>
      <w:rFonts w:ascii="Calibri" w:hAnsi="Calibri"/>
      <w:snapToGrid w:val="0"/>
      <w:sz w:val="22"/>
    </w:rPr>
  </w:style>
  <w:style w:type="paragraph" w:styleId="NormalWeb">
    <w:name w:val="Normal (Web)"/>
    <w:basedOn w:val="Normal"/>
    <w:unhideWhenUsed/>
    <w:rsid w:val="009F713E"/>
    <w:pPr>
      <w:widowControl/>
      <w:spacing w:before="100" w:beforeAutospacing="1" w:after="100" w:afterAutospacing="1"/>
      <w:ind w:firstLine="480"/>
      <w:jc w:val="left"/>
    </w:pPr>
    <w:rPr>
      <w:rFonts w:ascii="Times New Roman" w:hAnsi="Times New Roman"/>
      <w:snapToGrid/>
      <w:sz w:val="24"/>
      <w:szCs w:val="24"/>
    </w:rPr>
  </w:style>
  <w:style w:type="character" w:customStyle="1" w:styleId="Heading3Char">
    <w:name w:val="Heading 3 Char"/>
    <w:link w:val="Heading3"/>
    <w:rsid w:val="00BE529E"/>
    <w:rPr>
      <w:rFonts w:ascii="Calibri" w:hAnsi="Calibri"/>
      <w:b/>
      <w:bCs/>
      <w:sz w:val="22"/>
      <w:szCs w:val="22"/>
    </w:rPr>
  </w:style>
  <w:style w:type="character" w:customStyle="1" w:styleId="TitleChar">
    <w:name w:val="Title Char"/>
    <w:link w:val="Title"/>
    <w:uiPriority w:val="99"/>
    <w:rsid w:val="00BE529E"/>
    <w:rPr>
      <w:rFonts w:ascii="Calibri" w:hAnsi="Calibri"/>
      <w:b/>
      <w:snapToGrid w:val="0"/>
      <w:sz w:val="22"/>
    </w:rPr>
  </w:style>
  <w:style w:type="character" w:customStyle="1" w:styleId="BalloonTextChar">
    <w:name w:val="Balloon Text Char"/>
    <w:link w:val="BalloonText"/>
    <w:uiPriority w:val="99"/>
    <w:semiHidden/>
    <w:rsid w:val="00BE529E"/>
    <w:rPr>
      <w:rFonts w:ascii="Tahoma" w:hAnsi="Tahoma" w:cs="Tahoma"/>
      <w:snapToGrid w:val="0"/>
      <w:sz w:val="16"/>
      <w:szCs w:val="16"/>
    </w:rPr>
  </w:style>
  <w:style w:type="character" w:customStyle="1" w:styleId="Heading2Char">
    <w:name w:val="Heading 2 Char"/>
    <w:link w:val="Heading2"/>
    <w:rsid w:val="00D73C06"/>
    <w:rPr>
      <w:rFonts w:ascii="Calibri" w:hAnsi="Calibri"/>
      <w:sz w:val="22"/>
    </w:rPr>
  </w:style>
  <w:style w:type="character" w:customStyle="1" w:styleId="BodyTextIndentChar">
    <w:name w:val="Body Text Indent Char"/>
    <w:link w:val="BodyTextIndent"/>
    <w:rsid w:val="00BE529E"/>
    <w:rPr>
      <w:rFonts w:ascii="Calibri" w:hAnsi="Calibri"/>
      <w:snapToGrid w:val="0"/>
      <w:color w:val="000000"/>
      <w:sz w:val="22"/>
    </w:rPr>
  </w:style>
  <w:style w:type="character" w:customStyle="1" w:styleId="BodyTextIndentChar1">
    <w:name w:val="Body Text Indent Char1"/>
    <w:uiPriority w:val="99"/>
    <w:semiHidden/>
    <w:rsid w:val="00BE529E"/>
    <w:rPr>
      <w:rFonts w:ascii="Times New Roman" w:eastAsia="Times New Roman" w:hAnsi="Times New Roman" w:cs="Times New Roman"/>
      <w:sz w:val="20"/>
      <w:szCs w:val="20"/>
    </w:rPr>
  </w:style>
  <w:style w:type="character" w:customStyle="1" w:styleId="BodyTextIndent2Char">
    <w:name w:val="Body Text Indent 2 Char"/>
    <w:link w:val="BodyTextIndent2"/>
    <w:rsid w:val="00BE529E"/>
    <w:rPr>
      <w:rFonts w:ascii="Arial" w:hAnsi="Arial"/>
      <w:snapToGrid w:val="0"/>
      <w:color w:val="000000"/>
      <w:sz w:val="22"/>
    </w:rPr>
  </w:style>
  <w:style w:type="character" w:customStyle="1" w:styleId="BodyTextIndent2Char1">
    <w:name w:val="Body Text Indent 2 Char1"/>
    <w:uiPriority w:val="99"/>
    <w:semiHidden/>
    <w:rsid w:val="00BE529E"/>
    <w:rPr>
      <w:rFonts w:ascii="Times New Roman" w:eastAsia="Times New Roman" w:hAnsi="Times New Roman" w:cs="Times New Roman"/>
      <w:sz w:val="20"/>
      <w:szCs w:val="20"/>
    </w:rPr>
  </w:style>
  <w:style w:type="character" w:customStyle="1" w:styleId="BodyTextIndent3Char">
    <w:name w:val="Body Text Indent 3 Char"/>
    <w:link w:val="BodyTextIndent3"/>
    <w:rsid w:val="00BE529E"/>
    <w:rPr>
      <w:rFonts w:ascii="Arial" w:hAnsi="Arial"/>
      <w:snapToGrid w:val="0"/>
      <w:sz w:val="22"/>
    </w:rPr>
  </w:style>
  <w:style w:type="character" w:customStyle="1" w:styleId="BodyTextIndent3Char1">
    <w:name w:val="Body Text Indent 3 Char1"/>
    <w:uiPriority w:val="99"/>
    <w:semiHidden/>
    <w:rsid w:val="00BE529E"/>
    <w:rPr>
      <w:rFonts w:ascii="Times New Roman" w:eastAsia="Times New Roman" w:hAnsi="Times New Roman" w:cs="Times New Roman"/>
      <w:sz w:val="16"/>
      <w:szCs w:val="16"/>
    </w:rPr>
  </w:style>
  <w:style w:type="character" w:customStyle="1" w:styleId="BodyText2Char">
    <w:name w:val="Body Text 2 Char"/>
    <w:link w:val="BodyText2"/>
    <w:rsid w:val="00BE529E"/>
    <w:rPr>
      <w:rFonts w:ascii="Calibri" w:hAnsi="Calibri"/>
      <w:snapToGrid w:val="0"/>
      <w:color w:val="FF0000"/>
      <w:sz w:val="22"/>
    </w:rPr>
  </w:style>
  <w:style w:type="character" w:customStyle="1" w:styleId="BodyText2Char1">
    <w:name w:val="Body Text 2 Char1"/>
    <w:uiPriority w:val="99"/>
    <w:semiHidden/>
    <w:rsid w:val="00BE529E"/>
    <w:rPr>
      <w:rFonts w:ascii="Times New Roman" w:eastAsia="Times New Roman" w:hAnsi="Times New Roman" w:cs="Times New Roman"/>
      <w:sz w:val="20"/>
      <w:szCs w:val="20"/>
    </w:rPr>
  </w:style>
  <w:style w:type="paragraph" w:customStyle="1" w:styleId="level1">
    <w:name w:val="_level1"/>
    <w:basedOn w:val="Normal"/>
    <w:rsid w:val="00BE529E"/>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right" w:pos="9720"/>
      </w:tabs>
      <w:autoSpaceDE w:val="0"/>
      <w:autoSpaceDN w:val="0"/>
      <w:adjustRightInd w:val="0"/>
      <w:jc w:val="left"/>
      <w:outlineLvl w:val="0"/>
    </w:pPr>
    <w:rPr>
      <w:rFonts w:ascii="Times New Roman" w:hAnsi="Times New Roman"/>
      <w:snapToGrid/>
      <w:sz w:val="20"/>
      <w:szCs w:val="24"/>
    </w:rPr>
  </w:style>
  <w:style w:type="paragraph" w:customStyle="1" w:styleId="level2">
    <w:name w:val="_level2"/>
    <w:basedOn w:val="Normal"/>
    <w:rsid w:val="00BE529E"/>
    <w:pPr>
      <w:numPr>
        <w:ilvl w:val="1"/>
        <w:numId w:val="2"/>
      </w:num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ind w:left="1440" w:hanging="360"/>
      <w:jc w:val="left"/>
      <w:outlineLvl w:val="1"/>
    </w:pPr>
    <w:rPr>
      <w:rFonts w:ascii="Times New Roman" w:hAnsi="Times New Roman"/>
      <w:snapToGrid/>
      <w:sz w:val="20"/>
      <w:szCs w:val="24"/>
    </w:rPr>
  </w:style>
  <w:style w:type="character" w:customStyle="1" w:styleId="BodyText3Char">
    <w:name w:val="Body Text 3 Char"/>
    <w:link w:val="BodyText3"/>
    <w:rsid w:val="00BE529E"/>
    <w:rPr>
      <w:rFonts w:ascii="Arial" w:hAnsi="Arial"/>
      <w:snapToGrid w:val="0"/>
      <w:sz w:val="22"/>
    </w:rPr>
  </w:style>
  <w:style w:type="character" w:customStyle="1" w:styleId="BodyText3Char1">
    <w:name w:val="Body Text 3 Char1"/>
    <w:uiPriority w:val="99"/>
    <w:semiHidden/>
    <w:rsid w:val="00BE529E"/>
    <w:rPr>
      <w:rFonts w:ascii="Times New Roman" w:eastAsia="Times New Roman" w:hAnsi="Times New Roman" w:cs="Times New Roman"/>
      <w:sz w:val="16"/>
      <w:szCs w:val="16"/>
    </w:rPr>
  </w:style>
  <w:style w:type="character" w:styleId="Strong">
    <w:name w:val="Strong"/>
    <w:qFormat/>
    <w:rsid w:val="00BE529E"/>
    <w:rPr>
      <w:rFonts w:cs="Times New Roman"/>
      <w:b/>
      <w:bCs/>
    </w:rPr>
  </w:style>
  <w:style w:type="paragraph" w:styleId="Caption">
    <w:name w:val="caption"/>
    <w:basedOn w:val="Normal"/>
    <w:next w:val="Normal"/>
    <w:qFormat/>
    <w:rsid w:val="00BE529E"/>
    <w:pPr>
      <w:autoSpaceDE w:val="0"/>
      <w:autoSpaceDN w:val="0"/>
      <w:adjustRightInd w:val="0"/>
      <w:spacing w:after="56"/>
      <w:jc w:val="left"/>
    </w:pPr>
    <w:rPr>
      <w:rFonts w:ascii="Times New Roman" w:hAnsi="Times New Roman"/>
      <w:b/>
      <w:bCs/>
      <w:snapToGrid/>
      <w:sz w:val="19"/>
      <w:szCs w:val="19"/>
    </w:rPr>
  </w:style>
  <w:style w:type="character" w:customStyle="1" w:styleId="CommentSubjectChar">
    <w:name w:val="Comment Subject Char"/>
    <w:link w:val="CommentSubject"/>
    <w:uiPriority w:val="99"/>
    <w:semiHidden/>
    <w:rsid w:val="00BE529E"/>
    <w:rPr>
      <w:rFonts w:ascii="Calibri" w:hAnsi="Calibri"/>
      <w:b/>
      <w:bCs/>
      <w:snapToGrid w:val="0"/>
    </w:rPr>
  </w:style>
  <w:style w:type="character" w:customStyle="1" w:styleId="body">
    <w:name w:val="body"/>
    <w:rsid w:val="00BE529E"/>
  </w:style>
  <w:style w:type="character" w:customStyle="1" w:styleId="st">
    <w:name w:val="st"/>
    <w:rsid w:val="00BE529E"/>
  </w:style>
  <w:style w:type="paragraph" w:customStyle="1" w:styleId="CM63">
    <w:name w:val="CM63"/>
    <w:basedOn w:val="Default"/>
    <w:next w:val="Default"/>
    <w:uiPriority w:val="99"/>
    <w:rsid w:val="00BE529E"/>
    <w:rPr>
      <w:rFonts w:eastAsia="Calibri"/>
      <w:color w:val="auto"/>
    </w:rPr>
  </w:style>
  <w:style w:type="paragraph" w:customStyle="1" w:styleId="Document3">
    <w:name w:val="Document[3]"/>
    <w:rsid w:val="005529C8"/>
    <w:pPr>
      <w:spacing w:line="240" w:lineRule="atLeast"/>
    </w:pPr>
    <w:rPr>
      <w:b/>
      <w:color w:val="000000"/>
    </w:rPr>
  </w:style>
  <w:style w:type="paragraph" w:customStyle="1" w:styleId="DocInit">
    <w:name w:val="Doc Init"/>
    <w:rsid w:val="005529C8"/>
    <w:pPr>
      <w:spacing w:line="240" w:lineRule="atLeast"/>
    </w:pPr>
    <w:rPr>
      <w:color w:val="000000"/>
    </w:rPr>
  </w:style>
  <w:style w:type="paragraph" w:customStyle="1" w:styleId="Pa19">
    <w:name w:val="Pa19"/>
    <w:basedOn w:val="Normal"/>
    <w:next w:val="Normal"/>
    <w:uiPriority w:val="99"/>
    <w:rsid w:val="005529C8"/>
    <w:pPr>
      <w:widowControl/>
      <w:autoSpaceDE w:val="0"/>
      <w:autoSpaceDN w:val="0"/>
      <w:adjustRightInd w:val="0"/>
      <w:spacing w:line="201" w:lineRule="atLeast"/>
      <w:jc w:val="left"/>
    </w:pPr>
    <w:rPr>
      <w:rFonts w:ascii="Wingdings 3" w:eastAsia="Calibri" w:hAnsi="Wingdings 3"/>
      <w:snapToGrid/>
      <w:sz w:val="24"/>
      <w:szCs w:val="24"/>
    </w:rPr>
  </w:style>
  <w:style w:type="character" w:customStyle="1" w:styleId="A8">
    <w:name w:val="A8"/>
    <w:uiPriority w:val="99"/>
    <w:rsid w:val="005529C8"/>
    <w:rPr>
      <w:rFonts w:cs="Wingdings 3"/>
      <w:color w:val="00669B"/>
      <w:sz w:val="12"/>
      <w:szCs w:val="12"/>
    </w:rPr>
  </w:style>
  <w:style w:type="numbering" w:customStyle="1" w:styleId="NoList1">
    <w:name w:val="No List1"/>
    <w:next w:val="NoList"/>
    <w:uiPriority w:val="99"/>
    <w:semiHidden/>
    <w:unhideWhenUsed/>
    <w:rsid w:val="007A4A7B"/>
  </w:style>
  <w:style w:type="paragraph" w:customStyle="1" w:styleId="xl67">
    <w:name w:val="xl67"/>
    <w:basedOn w:val="Normal"/>
    <w:rsid w:val="007A4A7B"/>
    <w:pPr>
      <w:widowControl/>
      <w:spacing w:before="100" w:beforeAutospacing="1" w:after="100" w:afterAutospacing="1"/>
      <w:jc w:val="left"/>
    </w:pPr>
    <w:rPr>
      <w:rFonts w:ascii="Times New Roman" w:hAnsi="Times New Roman"/>
      <w:b/>
      <w:bCs/>
      <w:snapToGrid/>
      <w:sz w:val="24"/>
      <w:szCs w:val="24"/>
    </w:rPr>
  </w:style>
  <w:style w:type="paragraph" w:customStyle="1" w:styleId="xl68">
    <w:name w:val="xl68"/>
    <w:basedOn w:val="Normal"/>
    <w:rsid w:val="007A4A7B"/>
    <w:pPr>
      <w:widowControl/>
      <w:spacing w:before="100" w:beforeAutospacing="1" w:after="100" w:afterAutospacing="1"/>
      <w:jc w:val="center"/>
    </w:pPr>
    <w:rPr>
      <w:rFonts w:ascii="Times New Roman" w:hAnsi="Times New Roman"/>
      <w:b/>
      <w:bCs/>
      <w:snapToGrid/>
      <w:sz w:val="24"/>
      <w:szCs w:val="24"/>
    </w:rPr>
  </w:style>
  <w:style w:type="paragraph" w:customStyle="1" w:styleId="xl69">
    <w:name w:val="xl69"/>
    <w:basedOn w:val="Normal"/>
    <w:rsid w:val="007A4A7B"/>
    <w:pPr>
      <w:widowControl/>
      <w:spacing w:before="100" w:beforeAutospacing="1" w:after="100" w:afterAutospacing="1"/>
      <w:jc w:val="center"/>
    </w:pPr>
    <w:rPr>
      <w:rFonts w:ascii="Times New Roman" w:hAnsi="Times New Roman"/>
      <w:snapToGrid/>
      <w:sz w:val="24"/>
      <w:szCs w:val="24"/>
    </w:rPr>
  </w:style>
  <w:style w:type="paragraph" w:customStyle="1" w:styleId="xl70">
    <w:name w:val="xl70"/>
    <w:basedOn w:val="Normal"/>
    <w:rsid w:val="007A4A7B"/>
    <w:pPr>
      <w:widowControl/>
      <w:spacing w:before="100" w:beforeAutospacing="1" w:after="100" w:afterAutospacing="1"/>
      <w:jc w:val="center"/>
    </w:pPr>
    <w:rPr>
      <w:rFonts w:ascii="Times New Roman" w:hAnsi="Times New Roman"/>
      <w:snapToGrid/>
      <w:sz w:val="24"/>
      <w:szCs w:val="24"/>
    </w:rPr>
  </w:style>
  <w:style w:type="paragraph" w:customStyle="1" w:styleId="xl71">
    <w:name w:val="xl71"/>
    <w:basedOn w:val="Normal"/>
    <w:rsid w:val="007A4A7B"/>
    <w:pPr>
      <w:widowControl/>
      <w:spacing w:before="100" w:beforeAutospacing="1" w:after="100" w:afterAutospacing="1"/>
      <w:jc w:val="center"/>
    </w:pPr>
    <w:rPr>
      <w:rFonts w:ascii="Times New Roman" w:hAnsi="Times New Roman"/>
      <w:b/>
      <w:bCs/>
      <w:snapToGrid/>
      <w:sz w:val="24"/>
      <w:szCs w:val="24"/>
    </w:rPr>
  </w:style>
  <w:style w:type="table" w:customStyle="1" w:styleId="TableGrid1">
    <w:name w:val="Table Grid1"/>
    <w:basedOn w:val="TableNormal"/>
    <w:next w:val="TableGrid"/>
    <w:uiPriority w:val="59"/>
    <w:rsid w:val="007A4A7B"/>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uiPriority="99"/>
    <w:lsdException w:name="header" w:uiPriority="99"/>
    <w:lsdException w:name="footer" w:uiPriority="99"/>
    <w:lsdException w:name="caption" w:semiHidden="1" w:unhideWhenUsed="1" w:qFormat="1"/>
    <w:lsdException w:name="annotation reference" w:uiPriority="99"/>
    <w:lsdException w:name="Title" w:uiPriority="99" w:qFormat="1"/>
    <w:lsdException w:name="Subtitle" w:qFormat="1"/>
    <w:lsdException w:name="Hyperlink" w:uiPriority="99"/>
    <w:lsdException w:name="FollowedHyperlink" w:uiPriority="99"/>
    <w:lsdException w:name="Strong" w:qFormat="1"/>
    <w:lsdException w:name="Emphasis" w:uiPriority="20" w:qFormat="1"/>
    <w:lsdException w:name="annotation subject"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2AD6"/>
    <w:pPr>
      <w:widowControl w:val="0"/>
      <w:jc w:val="both"/>
    </w:pPr>
    <w:rPr>
      <w:rFonts w:ascii="Calibri" w:hAnsi="Calibri"/>
      <w:snapToGrid w:val="0"/>
      <w:sz w:val="22"/>
    </w:rPr>
  </w:style>
  <w:style w:type="paragraph" w:styleId="Heading1">
    <w:name w:val="heading 1"/>
    <w:basedOn w:val="Normal"/>
    <w:next w:val="Normal"/>
    <w:link w:val="Heading1Char"/>
    <w:qFormat/>
    <w:rsid w:val="00D8721F"/>
    <w:pPr>
      <w:keepNext/>
      <w:outlineLvl w:val="0"/>
    </w:pPr>
    <w:rPr>
      <w:b/>
      <w:bCs/>
      <w:snapToGrid/>
      <w:kern w:val="32"/>
      <w:sz w:val="28"/>
      <w:szCs w:val="28"/>
    </w:rPr>
  </w:style>
  <w:style w:type="paragraph" w:styleId="Heading2">
    <w:name w:val="heading 2"/>
    <w:basedOn w:val="Normal"/>
    <w:next w:val="Normal"/>
    <w:link w:val="Heading2Char"/>
    <w:autoRedefine/>
    <w:qFormat/>
    <w:rsid w:val="00D73C06"/>
    <w:pPr>
      <w:keepLines/>
      <w:widowControl/>
      <w:jc w:val="center"/>
      <w:outlineLvl w:val="1"/>
    </w:pPr>
    <w:rPr>
      <w:snapToGrid/>
    </w:rPr>
  </w:style>
  <w:style w:type="paragraph" w:styleId="Heading3">
    <w:name w:val="heading 3"/>
    <w:basedOn w:val="Normal"/>
    <w:next w:val="Normal"/>
    <w:link w:val="Heading3Char"/>
    <w:qFormat/>
    <w:rsid w:val="00772FA3"/>
    <w:pPr>
      <w:keepNext/>
      <w:widowControl/>
      <w:numPr>
        <w:ilvl w:val="2"/>
      </w:numPr>
      <w:ind w:left="1440" w:hanging="720"/>
      <w:outlineLvl w:val="2"/>
    </w:pPr>
    <w:rPr>
      <w:b/>
      <w:bCs/>
      <w:snapToGrid/>
      <w:szCs w:val="22"/>
    </w:rPr>
  </w:style>
  <w:style w:type="paragraph" w:styleId="Heading4">
    <w:name w:val="heading 4"/>
    <w:basedOn w:val="Normal"/>
    <w:next w:val="Normal"/>
    <w:link w:val="Heading4Char"/>
    <w:qFormat/>
    <w:rsid w:val="00906D23"/>
    <w:pPr>
      <w:keepNext/>
      <w:widowControl/>
      <w:spacing w:before="240" w:after="60"/>
      <w:ind w:left="864" w:hanging="864"/>
      <w:outlineLvl w:val="3"/>
    </w:pPr>
    <w:rPr>
      <w:b/>
      <w:bCs/>
      <w:snapToGrid/>
      <w:sz w:val="28"/>
      <w:szCs w:val="28"/>
    </w:rPr>
  </w:style>
  <w:style w:type="paragraph" w:styleId="Heading5">
    <w:name w:val="heading 5"/>
    <w:basedOn w:val="Normal"/>
    <w:next w:val="Normal"/>
    <w:link w:val="Heading5Char"/>
    <w:qFormat/>
    <w:rsid w:val="00A002D6"/>
    <w:pPr>
      <w:spacing w:before="240" w:after="60"/>
      <w:outlineLvl w:val="4"/>
    </w:pPr>
    <w:rPr>
      <w:b/>
      <w:bCs/>
      <w:i/>
      <w:iCs/>
      <w:sz w:val="26"/>
      <w:szCs w:val="26"/>
    </w:rPr>
  </w:style>
  <w:style w:type="paragraph" w:styleId="Heading6">
    <w:name w:val="heading 6"/>
    <w:basedOn w:val="Normal"/>
    <w:next w:val="Normal"/>
    <w:link w:val="Heading6Char"/>
    <w:qFormat/>
    <w:rsid w:val="00906D23"/>
    <w:pPr>
      <w:widowControl/>
      <w:spacing w:before="240" w:after="60"/>
      <w:ind w:left="1152" w:hanging="1152"/>
      <w:outlineLvl w:val="5"/>
    </w:pPr>
    <w:rPr>
      <w:b/>
      <w:bCs/>
      <w:snapToGrid/>
      <w:szCs w:val="22"/>
    </w:rPr>
  </w:style>
  <w:style w:type="paragraph" w:styleId="Heading7">
    <w:name w:val="heading 7"/>
    <w:basedOn w:val="Normal"/>
    <w:next w:val="Normal"/>
    <w:link w:val="Heading7Char"/>
    <w:qFormat/>
    <w:rsid w:val="00906D23"/>
    <w:pPr>
      <w:widowControl/>
      <w:spacing w:before="240" w:after="60"/>
      <w:ind w:left="1296" w:hanging="1296"/>
      <w:outlineLvl w:val="6"/>
    </w:pPr>
    <w:rPr>
      <w:snapToGrid/>
      <w:sz w:val="24"/>
      <w:szCs w:val="24"/>
    </w:rPr>
  </w:style>
  <w:style w:type="paragraph" w:styleId="Heading8">
    <w:name w:val="heading 8"/>
    <w:basedOn w:val="Normal"/>
    <w:next w:val="Normal"/>
    <w:link w:val="Heading8Char"/>
    <w:qFormat/>
    <w:rsid w:val="00906D23"/>
    <w:pPr>
      <w:widowControl/>
      <w:spacing w:before="240" w:after="60"/>
      <w:ind w:left="1440" w:hanging="1440"/>
      <w:outlineLvl w:val="7"/>
    </w:pPr>
    <w:rPr>
      <w:i/>
      <w:iCs/>
      <w:snapToGrid/>
      <w:sz w:val="24"/>
      <w:szCs w:val="24"/>
    </w:rPr>
  </w:style>
  <w:style w:type="paragraph" w:styleId="Heading9">
    <w:name w:val="heading 9"/>
    <w:basedOn w:val="Normal"/>
    <w:next w:val="Normal"/>
    <w:link w:val="Heading9Char"/>
    <w:qFormat/>
    <w:rsid w:val="00906D23"/>
    <w:pPr>
      <w:widowControl/>
      <w:spacing w:before="240" w:after="60"/>
      <w:ind w:left="1584" w:hanging="1584"/>
      <w:outlineLvl w:val="8"/>
    </w:pPr>
    <w:rPr>
      <w:rFonts w:ascii="Cambria" w:hAnsi="Cambria"/>
      <w:snapToGrid/>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style>
  <w:style w:type="paragraph" w:styleId="TOC1">
    <w:name w:val="toc 1"/>
    <w:basedOn w:val="Normal"/>
    <w:next w:val="Normal"/>
    <w:autoRedefine/>
    <w:uiPriority w:val="39"/>
    <w:qFormat/>
    <w:rsid w:val="0029045D"/>
    <w:pPr>
      <w:tabs>
        <w:tab w:val="right" w:leader="dot" w:pos="9350"/>
      </w:tabs>
      <w:spacing w:before="120" w:after="120"/>
    </w:pPr>
    <w:rPr>
      <w:rFonts w:cs="Arial"/>
      <w:b/>
      <w:caps/>
      <w:noProof/>
      <w:color w:val="000000" w:themeColor="text1"/>
      <w:sz w:val="24"/>
      <w:szCs w:val="24"/>
    </w:rPr>
  </w:style>
  <w:style w:type="paragraph" w:styleId="BodyTextIndent">
    <w:name w:val="Body Text Indent"/>
    <w:basedOn w:val="Normal"/>
    <w:link w:val="BodyTextIndentChar"/>
    <w:pPr>
      <w:ind w:left="720"/>
    </w:pPr>
    <w:rPr>
      <w:color w:val="000000"/>
    </w:rPr>
  </w:style>
  <w:style w:type="paragraph" w:styleId="BodyTextIndent2">
    <w:name w:val="Body Text Indent 2"/>
    <w:basedOn w:val="Normal"/>
    <w:link w:val="BodyTextIndent2Char"/>
    <w:pPr>
      <w:ind w:firstLine="720"/>
    </w:pPr>
    <w:rPr>
      <w:rFonts w:ascii="Arial" w:hAnsi="Arial"/>
      <w:color w:val="000000"/>
    </w:rPr>
  </w:style>
  <w:style w:type="paragraph" w:styleId="BodyText">
    <w:name w:val="Body Text"/>
    <w:basedOn w:val="Normal"/>
    <w:link w:val="BodyTextChar"/>
    <w:rPr>
      <w:color w:val="000000"/>
    </w:rPr>
  </w:style>
  <w:style w:type="paragraph" w:styleId="Title">
    <w:name w:val="Title"/>
    <w:basedOn w:val="Normal"/>
    <w:link w:val="TitleChar"/>
    <w:uiPriority w:val="99"/>
    <w:qFormat/>
    <w:pPr>
      <w:jc w:val="center"/>
    </w:pPr>
    <w:rPr>
      <w:b/>
    </w:rPr>
  </w:style>
  <w:style w:type="paragraph" w:styleId="BodyText2">
    <w:name w:val="Body Text 2"/>
    <w:basedOn w:val="Normal"/>
    <w:link w:val="BodyText2Char"/>
    <w:rPr>
      <w:color w:val="FF0000"/>
    </w:rPr>
  </w:style>
  <w:style w:type="paragraph" w:styleId="DocumentMap">
    <w:name w:val="Document Map"/>
    <w:basedOn w:val="Normal"/>
    <w:semiHidden/>
    <w:pPr>
      <w:shd w:val="clear" w:color="auto" w:fill="000080"/>
    </w:pPr>
    <w:rPr>
      <w:rFonts w:ascii="Tahoma" w:hAnsi="Tahoma"/>
    </w:rPr>
  </w:style>
  <w:style w:type="character" w:styleId="Hyperlink">
    <w:name w:val="Hyperlink"/>
    <w:uiPriority w:val="99"/>
    <w:rPr>
      <w:color w:val="0000FF"/>
      <w:u w:val="single"/>
    </w:rPr>
  </w:style>
  <w:style w:type="paragraph" w:styleId="BodyTextIndent3">
    <w:name w:val="Body Text Indent 3"/>
    <w:basedOn w:val="Normal"/>
    <w:link w:val="BodyTextIndent3Char"/>
    <w:pPr>
      <w:ind w:left="720"/>
    </w:pPr>
    <w:rPr>
      <w:rFonts w:ascii="Arial" w:hAnsi="Arial"/>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BodyText3">
    <w:name w:val="Body Text 3"/>
    <w:basedOn w:val="Normal"/>
    <w:link w:val="BodyText3Char"/>
    <w:rPr>
      <w:rFonts w:ascii="Arial" w:hAnsi="Arial"/>
    </w:rPr>
  </w:style>
  <w:style w:type="character" w:styleId="PageNumber">
    <w:name w:val="page number"/>
    <w:basedOn w:val="DefaultParagraphFont"/>
  </w:style>
  <w:style w:type="character" w:styleId="FollowedHyperlink">
    <w:name w:val="FollowedHyperlink"/>
    <w:uiPriority w:val="99"/>
    <w:rPr>
      <w:color w:val="800080"/>
      <w:u w:val="single"/>
    </w:rPr>
  </w:style>
  <w:style w:type="paragraph" w:styleId="TOC2">
    <w:name w:val="toc 2"/>
    <w:basedOn w:val="Normal"/>
    <w:next w:val="Normal"/>
    <w:autoRedefine/>
    <w:uiPriority w:val="39"/>
    <w:qFormat/>
    <w:rsid w:val="00ED2237"/>
    <w:pPr>
      <w:tabs>
        <w:tab w:val="left" w:pos="720"/>
        <w:tab w:val="right" w:leader="dot" w:pos="9270"/>
      </w:tabs>
      <w:ind w:left="240" w:right="720"/>
    </w:pPr>
    <w:rPr>
      <w:smallCaps/>
      <w:sz w:val="20"/>
    </w:rPr>
  </w:style>
  <w:style w:type="paragraph" w:styleId="TOC3">
    <w:name w:val="toc 3"/>
    <w:basedOn w:val="Normal"/>
    <w:next w:val="Normal"/>
    <w:autoRedefine/>
    <w:uiPriority w:val="39"/>
    <w:qFormat/>
    <w:rsid w:val="002E13C5"/>
    <w:pPr>
      <w:tabs>
        <w:tab w:val="right" w:leader="dot" w:pos="9360"/>
      </w:tabs>
      <w:ind w:left="720"/>
    </w:pPr>
    <w:rPr>
      <w:i/>
      <w:sz w:val="20"/>
    </w:rPr>
  </w:style>
  <w:style w:type="paragraph" w:styleId="TOC4">
    <w:name w:val="toc 4"/>
    <w:basedOn w:val="Normal"/>
    <w:next w:val="Normal"/>
    <w:autoRedefine/>
    <w:semiHidden/>
    <w:pPr>
      <w:ind w:left="720"/>
    </w:pPr>
    <w:rPr>
      <w:sz w:val="18"/>
    </w:rPr>
  </w:style>
  <w:style w:type="paragraph" w:styleId="TOC5">
    <w:name w:val="toc 5"/>
    <w:basedOn w:val="Normal"/>
    <w:next w:val="Normal"/>
    <w:autoRedefine/>
    <w:semiHidden/>
    <w:pPr>
      <w:ind w:left="960"/>
    </w:pPr>
    <w:rPr>
      <w:sz w:val="18"/>
    </w:rPr>
  </w:style>
  <w:style w:type="paragraph" w:styleId="TOC6">
    <w:name w:val="toc 6"/>
    <w:basedOn w:val="Normal"/>
    <w:next w:val="Normal"/>
    <w:autoRedefine/>
    <w:semiHidden/>
    <w:pPr>
      <w:ind w:left="1200"/>
    </w:pPr>
    <w:rPr>
      <w:sz w:val="18"/>
    </w:rPr>
  </w:style>
  <w:style w:type="paragraph" w:styleId="TOC7">
    <w:name w:val="toc 7"/>
    <w:basedOn w:val="Normal"/>
    <w:next w:val="Normal"/>
    <w:autoRedefine/>
    <w:semiHidden/>
    <w:pPr>
      <w:ind w:left="1440"/>
    </w:pPr>
    <w:rPr>
      <w:sz w:val="18"/>
    </w:rPr>
  </w:style>
  <w:style w:type="paragraph" w:styleId="TOC8">
    <w:name w:val="toc 8"/>
    <w:basedOn w:val="Normal"/>
    <w:next w:val="Normal"/>
    <w:autoRedefine/>
    <w:semiHidden/>
    <w:pPr>
      <w:ind w:left="1680"/>
    </w:pPr>
    <w:rPr>
      <w:sz w:val="18"/>
    </w:rPr>
  </w:style>
  <w:style w:type="paragraph" w:styleId="TOC9">
    <w:name w:val="toc 9"/>
    <w:basedOn w:val="Normal"/>
    <w:next w:val="Normal"/>
    <w:autoRedefine/>
    <w:semiHidden/>
    <w:pPr>
      <w:ind w:left="1920"/>
    </w:pPr>
    <w:rPr>
      <w:sz w:val="18"/>
    </w:rPr>
  </w:style>
  <w:style w:type="table" w:styleId="TableGrid">
    <w:name w:val="Table Grid"/>
    <w:basedOn w:val="TableNormal"/>
    <w:rsid w:val="00A441F7"/>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umbered">
    <w:name w:val="a numbered"/>
    <w:basedOn w:val="Normal"/>
    <w:rsid w:val="00420E2A"/>
    <w:pPr>
      <w:widowControl/>
    </w:pPr>
    <w:rPr>
      <w:snapToGrid/>
      <w:szCs w:val="24"/>
    </w:rPr>
  </w:style>
  <w:style w:type="paragraph" w:styleId="BalloonText">
    <w:name w:val="Balloon Text"/>
    <w:basedOn w:val="Normal"/>
    <w:link w:val="BalloonTextChar"/>
    <w:uiPriority w:val="99"/>
    <w:semiHidden/>
    <w:rsid w:val="00BA59AC"/>
    <w:rPr>
      <w:rFonts w:ascii="Tahoma" w:hAnsi="Tahoma" w:cs="Tahoma"/>
      <w:sz w:val="16"/>
      <w:szCs w:val="16"/>
    </w:rPr>
  </w:style>
  <w:style w:type="paragraph" w:styleId="CommentText">
    <w:name w:val="annotation text"/>
    <w:basedOn w:val="Normal"/>
    <w:link w:val="CommentTextChar"/>
    <w:uiPriority w:val="99"/>
    <w:rsid w:val="00FF2A60"/>
    <w:rPr>
      <w:sz w:val="20"/>
    </w:rPr>
  </w:style>
  <w:style w:type="character" w:styleId="CommentReference">
    <w:name w:val="annotation reference"/>
    <w:uiPriority w:val="99"/>
    <w:rsid w:val="00601A03"/>
    <w:rPr>
      <w:sz w:val="16"/>
      <w:szCs w:val="16"/>
    </w:rPr>
  </w:style>
  <w:style w:type="character" w:styleId="Emphasis">
    <w:name w:val="Emphasis"/>
    <w:uiPriority w:val="20"/>
    <w:qFormat/>
    <w:rsid w:val="002E7649"/>
    <w:rPr>
      <w:i/>
      <w:iCs/>
    </w:rPr>
  </w:style>
  <w:style w:type="paragraph" w:styleId="List2">
    <w:name w:val="List 2"/>
    <w:basedOn w:val="Normal"/>
    <w:rsid w:val="00DE5435"/>
    <w:pPr>
      <w:ind w:left="720" w:hanging="360"/>
    </w:pPr>
  </w:style>
  <w:style w:type="paragraph" w:styleId="CommentSubject">
    <w:name w:val="annotation subject"/>
    <w:basedOn w:val="CommentText"/>
    <w:next w:val="CommentText"/>
    <w:link w:val="CommentSubjectChar"/>
    <w:uiPriority w:val="99"/>
    <w:semiHidden/>
    <w:rsid w:val="00AB4495"/>
    <w:rPr>
      <w:b/>
      <w:bCs/>
    </w:rPr>
  </w:style>
  <w:style w:type="paragraph" w:customStyle="1" w:styleId="Char">
    <w:name w:val="Char"/>
    <w:basedOn w:val="BodyText"/>
    <w:rsid w:val="00012376"/>
    <w:pPr>
      <w:widowControl/>
      <w:spacing w:before="120" w:after="120"/>
      <w:ind w:left="720"/>
      <w:jc w:val="left"/>
    </w:pPr>
    <w:rPr>
      <w:rFonts w:ascii="Arial" w:hAnsi="Arial"/>
      <w:snapToGrid/>
      <w:color w:val="auto"/>
      <w:sz w:val="20"/>
      <w:lang w:val="en-GB"/>
    </w:rPr>
  </w:style>
  <w:style w:type="paragraph" w:customStyle="1" w:styleId="Default">
    <w:name w:val="Default"/>
    <w:rsid w:val="009115A8"/>
    <w:pPr>
      <w:autoSpaceDE w:val="0"/>
      <w:autoSpaceDN w:val="0"/>
      <w:adjustRightInd w:val="0"/>
    </w:pPr>
    <w:rPr>
      <w:rFonts w:ascii="Arial" w:hAnsi="Arial" w:cs="Arial"/>
      <w:color w:val="000000"/>
      <w:sz w:val="24"/>
      <w:szCs w:val="24"/>
    </w:rPr>
  </w:style>
  <w:style w:type="character" w:customStyle="1" w:styleId="mjepsen">
    <w:name w:val="mjepsen"/>
    <w:semiHidden/>
    <w:rsid w:val="004A4473"/>
    <w:rPr>
      <w:rFonts w:ascii="Arial" w:hAnsi="Arial" w:cs="Arial"/>
      <w:color w:val="auto"/>
      <w:sz w:val="20"/>
      <w:szCs w:val="20"/>
    </w:rPr>
  </w:style>
  <w:style w:type="paragraph" w:customStyle="1" w:styleId="xmsonormal">
    <w:name w:val="x_msonormal"/>
    <w:basedOn w:val="Normal"/>
    <w:rsid w:val="00D65E6F"/>
    <w:pPr>
      <w:widowControl/>
      <w:spacing w:before="100" w:beforeAutospacing="1" w:after="100" w:afterAutospacing="1"/>
    </w:pPr>
    <w:rPr>
      <w:snapToGrid/>
      <w:szCs w:val="24"/>
    </w:rPr>
  </w:style>
  <w:style w:type="character" w:customStyle="1" w:styleId="apple-style-span">
    <w:name w:val="apple-style-span"/>
    <w:rsid w:val="00D65E6F"/>
    <w:rPr>
      <w:rFonts w:cs="Times New Roman"/>
    </w:rPr>
  </w:style>
  <w:style w:type="paragraph" w:styleId="ListParagraph">
    <w:name w:val="List Paragraph"/>
    <w:basedOn w:val="Normal"/>
    <w:uiPriority w:val="34"/>
    <w:qFormat/>
    <w:rsid w:val="001D16CF"/>
    <w:pPr>
      <w:widowControl/>
      <w:ind w:left="720"/>
      <w:contextualSpacing/>
    </w:pPr>
    <w:rPr>
      <w:rFonts w:eastAsia="Calibri"/>
      <w:snapToGrid/>
      <w:szCs w:val="22"/>
    </w:rPr>
  </w:style>
  <w:style w:type="paragraph" w:styleId="FootnoteText">
    <w:name w:val="footnote text"/>
    <w:basedOn w:val="Normal"/>
    <w:link w:val="FootnoteTextChar"/>
    <w:semiHidden/>
    <w:rsid w:val="001D16CF"/>
    <w:pPr>
      <w:widowControl/>
    </w:pPr>
    <w:rPr>
      <w:rFonts w:eastAsia="Calibri"/>
      <w:snapToGrid/>
      <w:sz w:val="20"/>
    </w:rPr>
  </w:style>
  <w:style w:type="character" w:customStyle="1" w:styleId="Heading1Char">
    <w:name w:val="Heading 1 Char"/>
    <w:link w:val="Heading1"/>
    <w:rsid w:val="00D8721F"/>
    <w:rPr>
      <w:rFonts w:ascii="Calibri" w:hAnsi="Calibri"/>
      <w:b/>
      <w:bCs/>
      <w:kern w:val="32"/>
      <w:sz w:val="28"/>
      <w:szCs w:val="28"/>
    </w:rPr>
  </w:style>
  <w:style w:type="character" w:customStyle="1" w:styleId="Heading5Char">
    <w:name w:val="Heading 5 Char"/>
    <w:link w:val="Heading5"/>
    <w:rsid w:val="003B2E74"/>
    <w:rPr>
      <w:b/>
      <w:bCs/>
      <w:i/>
      <w:iCs/>
      <w:snapToGrid w:val="0"/>
      <w:sz w:val="26"/>
      <w:szCs w:val="26"/>
    </w:rPr>
  </w:style>
  <w:style w:type="character" w:customStyle="1" w:styleId="BodyTextChar">
    <w:name w:val="Body Text Char"/>
    <w:link w:val="BodyText"/>
    <w:rsid w:val="003B2E74"/>
    <w:rPr>
      <w:snapToGrid w:val="0"/>
      <w:color w:val="000000"/>
      <w:sz w:val="24"/>
    </w:rPr>
  </w:style>
  <w:style w:type="character" w:customStyle="1" w:styleId="HeaderChar">
    <w:name w:val="Header Char"/>
    <w:link w:val="Header"/>
    <w:uiPriority w:val="99"/>
    <w:rsid w:val="003B2E74"/>
    <w:rPr>
      <w:snapToGrid w:val="0"/>
      <w:sz w:val="24"/>
    </w:rPr>
  </w:style>
  <w:style w:type="character" w:customStyle="1" w:styleId="CommentTextChar">
    <w:name w:val="Comment Text Char"/>
    <w:link w:val="CommentText"/>
    <w:uiPriority w:val="99"/>
    <w:rsid w:val="002830AF"/>
    <w:rPr>
      <w:snapToGrid w:val="0"/>
    </w:rPr>
  </w:style>
  <w:style w:type="character" w:customStyle="1" w:styleId="FootnoteTextChar">
    <w:name w:val="Footnote Text Char"/>
    <w:link w:val="FootnoteText"/>
    <w:semiHidden/>
    <w:rsid w:val="002830AF"/>
    <w:rPr>
      <w:rFonts w:eastAsia="Calibri"/>
    </w:rPr>
  </w:style>
  <w:style w:type="character" w:customStyle="1" w:styleId="Heading4Char">
    <w:name w:val="Heading 4 Char"/>
    <w:link w:val="Heading4"/>
    <w:rsid w:val="00906D23"/>
    <w:rPr>
      <w:rFonts w:ascii="Calibri" w:hAnsi="Calibri"/>
      <w:b/>
      <w:bCs/>
      <w:sz w:val="28"/>
      <w:szCs w:val="28"/>
    </w:rPr>
  </w:style>
  <w:style w:type="character" w:customStyle="1" w:styleId="Heading6Char">
    <w:name w:val="Heading 6 Char"/>
    <w:link w:val="Heading6"/>
    <w:rsid w:val="00906D23"/>
    <w:rPr>
      <w:rFonts w:ascii="Calibri" w:hAnsi="Calibri"/>
      <w:b/>
      <w:bCs/>
      <w:sz w:val="22"/>
      <w:szCs w:val="22"/>
    </w:rPr>
  </w:style>
  <w:style w:type="character" w:customStyle="1" w:styleId="Heading7Char">
    <w:name w:val="Heading 7 Char"/>
    <w:link w:val="Heading7"/>
    <w:rsid w:val="00906D23"/>
    <w:rPr>
      <w:rFonts w:ascii="Calibri" w:hAnsi="Calibri"/>
      <w:sz w:val="24"/>
      <w:szCs w:val="24"/>
    </w:rPr>
  </w:style>
  <w:style w:type="character" w:customStyle="1" w:styleId="Heading8Char">
    <w:name w:val="Heading 8 Char"/>
    <w:link w:val="Heading8"/>
    <w:rsid w:val="00906D23"/>
    <w:rPr>
      <w:rFonts w:ascii="Calibri" w:hAnsi="Calibri"/>
      <w:i/>
      <w:iCs/>
      <w:sz w:val="24"/>
      <w:szCs w:val="24"/>
    </w:rPr>
  </w:style>
  <w:style w:type="character" w:customStyle="1" w:styleId="Heading9Char">
    <w:name w:val="Heading 9 Char"/>
    <w:link w:val="Heading9"/>
    <w:rsid w:val="00906D23"/>
    <w:rPr>
      <w:rFonts w:ascii="Cambria" w:hAnsi="Cambria"/>
      <w:sz w:val="22"/>
      <w:szCs w:val="22"/>
    </w:rPr>
  </w:style>
  <w:style w:type="paragraph" w:styleId="TOCHeading">
    <w:name w:val="TOC Heading"/>
    <w:basedOn w:val="Heading1"/>
    <w:next w:val="Normal"/>
    <w:uiPriority w:val="39"/>
    <w:semiHidden/>
    <w:unhideWhenUsed/>
    <w:qFormat/>
    <w:rsid w:val="00C42D66"/>
    <w:pPr>
      <w:keepLines/>
      <w:widowControl/>
      <w:spacing w:before="480" w:line="276" w:lineRule="auto"/>
      <w:outlineLvl w:val="9"/>
    </w:pPr>
    <w:rPr>
      <w:rFonts w:ascii="Cambria" w:eastAsia="MS Gothic" w:hAnsi="Cambria"/>
      <w:bCs w:val="0"/>
      <w:color w:val="365F91"/>
      <w:lang w:eastAsia="ja-JP"/>
    </w:rPr>
  </w:style>
  <w:style w:type="character" w:customStyle="1" w:styleId="FooterChar">
    <w:name w:val="Footer Char"/>
    <w:link w:val="Footer"/>
    <w:uiPriority w:val="99"/>
    <w:rsid w:val="00804B55"/>
    <w:rPr>
      <w:rFonts w:ascii="Calibri" w:hAnsi="Calibri"/>
      <w:snapToGrid w:val="0"/>
      <w:sz w:val="22"/>
    </w:rPr>
  </w:style>
  <w:style w:type="paragraph" w:styleId="NormalWeb">
    <w:name w:val="Normal (Web)"/>
    <w:basedOn w:val="Normal"/>
    <w:unhideWhenUsed/>
    <w:rsid w:val="009F713E"/>
    <w:pPr>
      <w:widowControl/>
      <w:spacing w:before="100" w:beforeAutospacing="1" w:after="100" w:afterAutospacing="1"/>
      <w:ind w:firstLine="480"/>
      <w:jc w:val="left"/>
    </w:pPr>
    <w:rPr>
      <w:rFonts w:ascii="Times New Roman" w:hAnsi="Times New Roman"/>
      <w:snapToGrid/>
      <w:sz w:val="24"/>
      <w:szCs w:val="24"/>
    </w:rPr>
  </w:style>
  <w:style w:type="character" w:customStyle="1" w:styleId="Heading3Char">
    <w:name w:val="Heading 3 Char"/>
    <w:link w:val="Heading3"/>
    <w:rsid w:val="00BE529E"/>
    <w:rPr>
      <w:rFonts w:ascii="Calibri" w:hAnsi="Calibri"/>
      <w:b/>
      <w:bCs/>
      <w:sz w:val="22"/>
      <w:szCs w:val="22"/>
    </w:rPr>
  </w:style>
  <w:style w:type="character" w:customStyle="1" w:styleId="TitleChar">
    <w:name w:val="Title Char"/>
    <w:link w:val="Title"/>
    <w:uiPriority w:val="99"/>
    <w:rsid w:val="00BE529E"/>
    <w:rPr>
      <w:rFonts w:ascii="Calibri" w:hAnsi="Calibri"/>
      <w:b/>
      <w:snapToGrid w:val="0"/>
      <w:sz w:val="22"/>
    </w:rPr>
  </w:style>
  <w:style w:type="character" w:customStyle="1" w:styleId="BalloonTextChar">
    <w:name w:val="Balloon Text Char"/>
    <w:link w:val="BalloonText"/>
    <w:uiPriority w:val="99"/>
    <w:semiHidden/>
    <w:rsid w:val="00BE529E"/>
    <w:rPr>
      <w:rFonts w:ascii="Tahoma" w:hAnsi="Tahoma" w:cs="Tahoma"/>
      <w:snapToGrid w:val="0"/>
      <w:sz w:val="16"/>
      <w:szCs w:val="16"/>
    </w:rPr>
  </w:style>
  <w:style w:type="character" w:customStyle="1" w:styleId="Heading2Char">
    <w:name w:val="Heading 2 Char"/>
    <w:link w:val="Heading2"/>
    <w:rsid w:val="00D73C06"/>
    <w:rPr>
      <w:rFonts w:ascii="Calibri" w:hAnsi="Calibri"/>
      <w:sz w:val="22"/>
    </w:rPr>
  </w:style>
  <w:style w:type="character" w:customStyle="1" w:styleId="BodyTextIndentChar">
    <w:name w:val="Body Text Indent Char"/>
    <w:link w:val="BodyTextIndent"/>
    <w:rsid w:val="00BE529E"/>
    <w:rPr>
      <w:rFonts w:ascii="Calibri" w:hAnsi="Calibri"/>
      <w:snapToGrid w:val="0"/>
      <w:color w:val="000000"/>
      <w:sz w:val="22"/>
    </w:rPr>
  </w:style>
  <w:style w:type="character" w:customStyle="1" w:styleId="BodyTextIndentChar1">
    <w:name w:val="Body Text Indent Char1"/>
    <w:uiPriority w:val="99"/>
    <w:semiHidden/>
    <w:rsid w:val="00BE529E"/>
    <w:rPr>
      <w:rFonts w:ascii="Times New Roman" w:eastAsia="Times New Roman" w:hAnsi="Times New Roman" w:cs="Times New Roman"/>
      <w:sz w:val="20"/>
      <w:szCs w:val="20"/>
    </w:rPr>
  </w:style>
  <w:style w:type="character" w:customStyle="1" w:styleId="BodyTextIndent2Char">
    <w:name w:val="Body Text Indent 2 Char"/>
    <w:link w:val="BodyTextIndent2"/>
    <w:rsid w:val="00BE529E"/>
    <w:rPr>
      <w:rFonts w:ascii="Arial" w:hAnsi="Arial"/>
      <w:snapToGrid w:val="0"/>
      <w:color w:val="000000"/>
      <w:sz w:val="22"/>
    </w:rPr>
  </w:style>
  <w:style w:type="character" w:customStyle="1" w:styleId="BodyTextIndent2Char1">
    <w:name w:val="Body Text Indent 2 Char1"/>
    <w:uiPriority w:val="99"/>
    <w:semiHidden/>
    <w:rsid w:val="00BE529E"/>
    <w:rPr>
      <w:rFonts w:ascii="Times New Roman" w:eastAsia="Times New Roman" w:hAnsi="Times New Roman" w:cs="Times New Roman"/>
      <w:sz w:val="20"/>
      <w:szCs w:val="20"/>
    </w:rPr>
  </w:style>
  <w:style w:type="character" w:customStyle="1" w:styleId="BodyTextIndent3Char">
    <w:name w:val="Body Text Indent 3 Char"/>
    <w:link w:val="BodyTextIndent3"/>
    <w:rsid w:val="00BE529E"/>
    <w:rPr>
      <w:rFonts w:ascii="Arial" w:hAnsi="Arial"/>
      <w:snapToGrid w:val="0"/>
      <w:sz w:val="22"/>
    </w:rPr>
  </w:style>
  <w:style w:type="character" w:customStyle="1" w:styleId="BodyTextIndent3Char1">
    <w:name w:val="Body Text Indent 3 Char1"/>
    <w:uiPriority w:val="99"/>
    <w:semiHidden/>
    <w:rsid w:val="00BE529E"/>
    <w:rPr>
      <w:rFonts w:ascii="Times New Roman" w:eastAsia="Times New Roman" w:hAnsi="Times New Roman" w:cs="Times New Roman"/>
      <w:sz w:val="16"/>
      <w:szCs w:val="16"/>
    </w:rPr>
  </w:style>
  <w:style w:type="character" w:customStyle="1" w:styleId="BodyText2Char">
    <w:name w:val="Body Text 2 Char"/>
    <w:link w:val="BodyText2"/>
    <w:rsid w:val="00BE529E"/>
    <w:rPr>
      <w:rFonts w:ascii="Calibri" w:hAnsi="Calibri"/>
      <w:snapToGrid w:val="0"/>
      <w:color w:val="FF0000"/>
      <w:sz w:val="22"/>
    </w:rPr>
  </w:style>
  <w:style w:type="character" w:customStyle="1" w:styleId="BodyText2Char1">
    <w:name w:val="Body Text 2 Char1"/>
    <w:uiPriority w:val="99"/>
    <w:semiHidden/>
    <w:rsid w:val="00BE529E"/>
    <w:rPr>
      <w:rFonts w:ascii="Times New Roman" w:eastAsia="Times New Roman" w:hAnsi="Times New Roman" w:cs="Times New Roman"/>
      <w:sz w:val="20"/>
      <w:szCs w:val="20"/>
    </w:rPr>
  </w:style>
  <w:style w:type="paragraph" w:customStyle="1" w:styleId="level1">
    <w:name w:val="_level1"/>
    <w:basedOn w:val="Normal"/>
    <w:rsid w:val="00BE529E"/>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right" w:pos="9720"/>
      </w:tabs>
      <w:autoSpaceDE w:val="0"/>
      <w:autoSpaceDN w:val="0"/>
      <w:adjustRightInd w:val="0"/>
      <w:jc w:val="left"/>
      <w:outlineLvl w:val="0"/>
    </w:pPr>
    <w:rPr>
      <w:rFonts w:ascii="Times New Roman" w:hAnsi="Times New Roman"/>
      <w:snapToGrid/>
      <w:sz w:val="20"/>
      <w:szCs w:val="24"/>
    </w:rPr>
  </w:style>
  <w:style w:type="paragraph" w:customStyle="1" w:styleId="level2">
    <w:name w:val="_level2"/>
    <w:basedOn w:val="Normal"/>
    <w:rsid w:val="00BE529E"/>
    <w:pPr>
      <w:numPr>
        <w:ilvl w:val="1"/>
        <w:numId w:val="2"/>
      </w:num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ind w:left="1440" w:hanging="360"/>
      <w:jc w:val="left"/>
      <w:outlineLvl w:val="1"/>
    </w:pPr>
    <w:rPr>
      <w:rFonts w:ascii="Times New Roman" w:hAnsi="Times New Roman"/>
      <w:snapToGrid/>
      <w:sz w:val="20"/>
      <w:szCs w:val="24"/>
    </w:rPr>
  </w:style>
  <w:style w:type="character" w:customStyle="1" w:styleId="BodyText3Char">
    <w:name w:val="Body Text 3 Char"/>
    <w:link w:val="BodyText3"/>
    <w:rsid w:val="00BE529E"/>
    <w:rPr>
      <w:rFonts w:ascii="Arial" w:hAnsi="Arial"/>
      <w:snapToGrid w:val="0"/>
      <w:sz w:val="22"/>
    </w:rPr>
  </w:style>
  <w:style w:type="character" w:customStyle="1" w:styleId="BodyText3Char1">
    <w:name w:val="Body Text 3 Char1"/>
    <w:uiPriority w:val="99"/>
    <w:semiHidden/>
    <w:rsid w:val="00BE529E"/>
    <w:rPr>
      <w:rFonts w:ascii="Times New Roman" w:eastAsia="Times New Roman" w:hAnsi="Times New Roman" w:cs="Times New Roman"/>
      <w:sz w:val="16"/>
      <w:szCs w:val="16"/>
    </w:rPr>
  </w:style>
  <w:style w:type="character" w:styleId="Strong">
    <w:name w:val="Strong"/>
    <w:qFormat/>
    <w:rsid w:val="00BE529E"/>
    <w:rPr>
      <w:rFonts w:cs="Times New Roman"/>
      <w:b/>
      <w:bCs/>
    </w:rPr>
  </w:style>
  <w:style w:type="paragraph" w:styleId="Caption">
    <w:name w:val="caption"/>
    <w:basedOn w:val="Normal"/>
    <w:next w:val="Normal"/>
    <w:qFormat/>
    <w:rsid w:val="00BE529E"/>
    <w:pPr>
      <w:autoSpaceDE w:val="0"/>
      <w:autoSpaceDN w:val="0"/>
      <w:adjustRightInd w:val="0"/>
      <w:spacing w:after="56"/>
      <w:jc w:val="left"/>
    </w:pPr>
    <w:rPr>
      <w:rFonts w:ascii="Times New Roman" w:hAnsi="Times New Roman"/>
      <w:b/>
      <w:bCs/>
      <w:snapToGrid/>
      <w:sz w:val="19"/>
      <w:szCs w:val="19"/>
    </w:rPr>
  </w:style>
  <w:style w:type="character" w:customStyle="1" w:styleId="CommentSubjectChar">
    <w:name w:val="Comment Subject Char"/>
    <w:link w:val="CommentSubject"/>
    <w:uiPriority w:val="99"/>
    <w:semiHidden/>
    <w:rsid w:val="00BE529E"/>
    <w:rPr>
      <w:rFonts w:ascii="Calibri" w:hAnsi="Calibri"/>
      <w:b/>
      <w:bCs/>
      <w:snapToGrid w:val="0"/>
    </w:rPr>
  </w:style>
  <w:style w:type="character" w:customStyle="1" w:styleId="body">
    <w:name w:val="body"/>
    <w:rsid w:val="00BE529E"/>
  </w:style>
  <w:style w:type="character" w:customStyle="1" w:styleId="st">
    <w:name w:val="st"/>
    <w:rsid w:val="00BE529E"/>
  </w:style>
  <w:style w:type="paragraph" w:customStyle="1" w:styleId="CM63">
    <w:name w:val="CM63"/>
    <w:basedOn w:val="Default"/>
    <w:next w:val="Default"/>
    <w:uiPriority w:val="99"/>
    <w:rsid w:val="00BE529E"/>
    <w:rPr>
      <w:rFonts w:eastAsia="Calibri"/>
      <w:color w:val="auto"/>
    </w:rPr>
  </w:style>
  <w:style w:type="paragraph" w:customStyle="1" w:styleId="Document3">
    <w:name w:val="Document[3]"/>
    <w:rsid w:val="005529C8"/>
    <w:pPr>
      <w:spacing w:line="240" w:lineRule="atLeast"/>
    </w:pPr>
    <w:rPr>
      <w:b/>
      <w:color w:val="000000"/>
    </w:rPr>
  </w:style>
  <w:style w:type="paragraph" w:customStyle="1" w:styleId="DocInit">
    <w:name w:val="Doc Init"/>
    <w:rsid w:val="005529C8"/>
    <w:pPr>
      <w:spacing w:line="240" w:lineRule="atLeast"/>
    </w:pPr>
    <w:rPr>
      <w:color w:val="000000"/>
    </w:rPr>
  </w:style>
  <w:style w:type="paragraph" w:customStyle="1" w:styleId="Pa19">
    <w:name w:val="Pa19"/>
    <w:basedOn w:val="Normal"/>
    <w:next w:val="Normal"/>
    <w:uiPriority w:val="99"/>
    <w:rsid w:val="005529C8"/>
    <w:pPr>
      <w:widowControl/>
      <w:autoSpaceDE w:val="0"/>
      <w:autoSpaceDN w:val="0"/>
      <w:adjustRightInd w:val="0"/>
      <w:spacing w:line="201" w:lineRule="atLeast"/>
      <w:jc w:val="left"/>
    </w:pPr>
    <w:rPr>
      <w:rFonts w:ascii="Wingdings 3" w:eastAsia="Calibri" w:hAnsi="Wingdings 3"/>
      <w:snapToGrid/>
      <w:sz w:val="24"/>
      <w:szCs w:val="24"/>
    </w:rPr>
  </w:style>
  <w:style w:type="character" w:customStyle="1" w:styleId="A8">
    <w:name w:val="A8"/>
    <w:uiPriority w:val="99"/>
    <w:rsid w:val="005529C8"/>
    <w:rPr>
      <w:rFonts w:cs="Wingdings 3"/>
      <w:color w:val="00669B"/>
      <w:sz w:val="12"/>
      <w:szCs w:val="12"/>
    </w:rPr>
  </w:style>
  <w:style w:type="numbering" w:customStyle="1" w:styleId="NoList1">
    <w:name w:val="No List1"/>
    <w:next w:val="NoList"/>
    <w:uiPriority w:val="99"/>
    <w:semiHidden/>
    <w:unhideWhenUsed/>
    <w:rsid w:val="007A4A7B"/>
  </w:style>
  <w:style w:type="paragraph" w:customStyle="1" w:styleId="xl67">
    <w:name w:val="xl67"/>
    <w:basedOn w:val="Normal"/>
    <w:rsid w:val="007A4A7B"/>
    <w:pPr>
      <w:widowControl/>
      <w:spacing w:before="100" w:beforeAutospacing="1" w:after="100" w:afterAutospacing="1"/>
      <w:jc w:val="left"/>
    </w:pPr>
    <w:rPr>
      <w:rFonts w:ascii="Times New Roman" w:hAnsi="Times New Roman"/>
      <w:b/>
      <w:bCs/>
      <w:snapToGrid/>
      <w:sz w:val="24"/>
      <w:szCs w:val="24"/>
    </w:rPr>
  </w:style>
  <w:style w:type="paragraph" w:customStyle="1" w:styleId="xl68">
    <w:name w:val="xl68"/>
    <w:basedOn w:val="Normal"/>
    <w:rsid w:val="007A4A7B"/>
    <w:pPr>
      <w:widowControl/>
      <w:spacing w:before="100" w:beforeAutospacing="1" w:after="100" w:afterAutospacing="1"/>
      <w:jc w:val="center"/>
    </w:pPr>
    <w:rPr>
      <w:rFonts w:ascii="Times New Roman" w:hAnsi="Times New Roman"/>
      <w:b/>
      <w:bCs/>
      <w:snapToGrid/>
      <w:sz w:val="24"/>
      <w:szCs w:val="24"/>
    </w:rPr>
  </w:style>
  <w:style w:type="paragraph" w:customStyle="1" w:styleId="xl69">
    <w:name w:val="xl69"/>
    <w:basedOn w:val="Normal"/>
    <w:rsid w:val="007A4A7B"/>
    <w:pPr>
      <w:widowControl/>
      <w:spacing w:before="100" w:beforeAutospacing="1" w:after="100" w:afterAutospacing="1"/>
      <w:jc w:val="center"/>
    </w:pPr>
    <w:rPr>
      <w:rFonts w:ascii="Times New Roman" w:hAnsi="Times New Roman"/>
      <w:snapToGrid/>
      <w:sz w:val="24"/>
      <w:szCs w:val="24"/>
    </w:rPr>
  </w:style>
  <w:style w:type="paragraph" w:customStyle="1" w:styleId="xl70">
    <w:name w:val="xl70"/>
    <w:basedOn w:val="Normal"/>
    <w:rsid w:val="007A4A7B"/>
    <w:pPr>
      <w:widowControl/>
      <w:spacing w:before="100" w:beforeAutospacing="1" w:after="100" w:afterAutospacing="1"/>
      <w:jc w:val="center"/>
    </w:pPr>
    <w:rPr>
      <w:rFonts w:ascii="Times New Roman" w:hAnsi="Times New Roman"/>
      <w:snapToGrid/>
      <w:sz w:val="24"/>
      <w:szCs w:val="24"/>
    </w:rPr>
  </w:style>
  <w:style w:type="paragraph" w:customStyle="1" w:styleId="xl71">
    <w:name w:val="xl71"/>
    <w:basedOn w:val="Normal"/>
    <w:rsid w:val="007A4A7B"/>
    <w:pPr>
      <w:widowControl/>
      <w:spacing w:before="100" w:beforeAutospacing="1" w:after="100" w:afterAutospacing="1"/>
      <w:jc w:val="center"/>
    </w:pPr>
    <w:rPr>
      <w:rFonts w:ascii="Times New Roman" w:hAnsi="Times New Roman"/>
      <w:b/>
      <w:bCs/>
      <w:snapToGrid/>
      <w:sz w:val="24"/>
      <w:szCs w:val="24"/>
    </w:rPr>
  </w:style>
  <w:style w:type="table" w:customStyle="1" w:styleId="TableGrid1">
    <w:name w:val="Table Grid1"/>
    <w:basedOn w:val="TableNormal"/>
    <w:next w:val="TableGrid"/>
    <w:uiPriority w:val="59"/>
    <w:rsid w:val="007A4A7B"/>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3624049">
      <w:bodyDiv w:val="1"/>
      <w:marLeft w:val="0"/>
      <w:marRight w:val="0"/>
      <w:marTop w:val="0"/>
      <w:marBottom w:val="0"/>
      <w:divBdr>
        <w:top w:val="none" w:sz="0" w:space="0" w:color="auto"/>
        <w:left w:val="none" w:sz="0" w:space="0" w:color="auto"/>
        <w:bottom w:val="none" w:sz="0" w:space="0" w:color="auto"/>
        <w:right w:val="none" w:sz="0" w:space="0" w:color="auto"/>
      </w:divBdr>
      <w:divsChild>
        <w:div w:id="328607097">
          <w:marLeft w:val="0"/>
          <w:marRight w:val="0"/>
          <w:marTop w:val="0"/>
          <w:marBottom w:val="0"/>
          <w:divBdr>
            <w:top w:val="none" w:sz="0" w:space="0" w:color="auto"/>
            <w:left w:val="none" w:sz="0" w:space="0" w:color="auto"/>
            <w:bottom w:val="none" w:sz="0" w:space="0" w:color="auto"/>
            <w:right w:val="none" w:sz="0" w:space="0" w:color="auto"/>
          </w:divBdr>
          <w:divsChild>
            <w:div w:id="778840838">
              <w:marLeft w:val="75"/>
              <w:marRight w:val="75"/>
              <w:marTop w:val="0"/>
              <w:marBottom w:val="0"/>
              <w:divBdr>
                <w:top w:val="none" w:sz="0" w:space="0" w:color="auto"/>
                <w:left w:val="none" w:sz="0" w:space="0" w:color="auto"/>
                <w:bottom w:val="none" w:sz="0" w:space="0" w:color="auto"/>
                <w:right w:val="none" w:sz="0" w:space="0" w:color="auto"/>
              </w:divBdr>
              <w:divsChild>
                <w:div w:id="1524630903">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486365276">
      <w:bodyDiv w:val="1"/>
      <w:marLeft w:val="0"/>
      <w:marRight w:val="0"/>
      <w:marTop w:val="30"/>
      <w:marBottom w:val="750"/>
      <w:divBdr>
        <w:top w:val="none" w:sz="0" w:space="0" w:color="auto"/>
        <w:left w:val="none" w:sz="0" w:space="0" w:color="auto"/>
        <w:bottom w:val="none" w:sz="0" w:space="0" w:color="auto"/>
        <w:right w:val="none" w:sz="0" w:space="0" w:color="auto"/>
      </w:divBdr>
      <w:divsChild>
        <w:div w:id="1394041462">
          <w:marLeft w:val="0"/>
          <w:marRight w:val="0"/>
          <w:marTop w:val="0"/>
          <w:marBottom w:val="0"/>
          <w:divBdr>
            <w:top w:val="none" w:sz="0" w:space="0" w:color="auto"/>
            <w:left w:val="none" w:sz="0" w:space="0" w:color="auto"/>
            <w:bottom w:val="none" w:sz="0" w:space="0" w:color="auto"/>
            <w:right w:val="none" w:sz="0" w:space="0" w:color="auto"/>
          </w:divBdr>
        </w:div>
      </w:divsChild>
    </w:div>
    <w:div w:id="553741561">
      <w:bodyDiv w:val="1"/>
      <w:marLeft w:val="0"/>
      <w:marRight w:val="0"/>
      <w:marTop w:val="0"/>
      <w:marBottom w:val="0"/>
      <w:divBdr>
        <w:top w:val="none" w:sz="0" w:space="0" w:color="auto"/>
        <w:left w:val="none" w:sz="0" w:space="0" w:color="auto"/>
        <w:bottom w:val="none" w:sz="0" w:space="0" w:color="auto"/>
        <w:right w:val="none" w:sz="0" w:space="0" w:color="auto"/>
      </w:divBdr>
    </w:div>
    <w:div w:id="885218840">
      <w:bodyDiv w:val="1"/>
      <w:marLeft w:val="0"/>
      <w:marRight w:val="0"/>
      <w:marTop w:val="30"/>
      <w:marBottom w:val="750"/>
      <w:divBdr>
        <w:top w:val="none" w:sz="0" w:space="0" w:color="auto"/>
        <w:left w:val="none" w:sz="0" w:space="0" w:color="auto"/>
        <w:bottom w:val="none" w:sz="0" w:space="0" w:color="auto"/>
        <w:right w:val="none" w:sz="0" w:space="0" w:color="auto"/>
      </w:divBdr>
      <w:divsChild>
        <w:div w:id="361325364">
          <w:marLeft w:val="0"/>
          <w:marRight w:val="0"/>
          <w:marTop w:val="0"/>
          <w:marBottom w:val="0"/>
          <w:divBdr>
            <w:top w:val="none" w:sz="0" w:space="0" w:color="auto"/>
            <w:left w:val="none" w:sz="0" w:space="0" w:color="auto"/>
            <w:bottom w:val="none" w:sz="0" w:space="0" w:color="auto"/>
            <w:right w:val="none" w:sz="0" w:space="0" w:color="auto"/>
          </w:divBdr>
        </w:div>
      </w:divsChild>
    </w:div>
    <w:div w:id="907039061">
      <w:bodyDiv w:val="1"/>
      <w:marLeft w:val="0"/>
      <w:marRight w:val="0"/>
      <w:marTop w:val="30"/>
      <w:marBottom w:val="750"/>
      <w:divBdr>
        <w:top w:val="none" w:sz="0" w:space="0" w:color="auto"/>
        <w:left w:val="none" w:sz="0" w:space="0" w:color="auto"/>
        <w:bottom w:val="none" w:sz="0" w:space="0" w:color="auto"/>
        <w:right w:val="none" w:sz="0" w:space="0" w:color="auto"/>
      </w:divBdr>
      <w:divsChild>
        <w:div w:id="1670910031">
          <w:marLeft w:val="0"/>
          <w:marRight w:val="0"/>
          <w:marTop w:val="0"/>
          <w:marBottom w:val="0"/>
          <w:divBdr>
            <w:top w:val="none" w:sz="0" w:space="0" w:color="auto"/>
            <w:left w:val="none" w:sz="0" w:space="0" w:color="auto"/>
            <w:bottom w:val="none" w:sz="0" w:space="0" w:color="auto"/>
            <w:right w:val="none" w:sz="0" w:space="0" w:color="auto"/>
          </w:divBdr>
        </w:div>
      </w:divsChild>
    </w:div>
    <w:div w:id="1045789325">
      <w:bodyDiv w:val="1"/>
      <w:marLeft w:val="0"/>
      <w:marRight w:val="0"/>
      <w:marTop w:val="0"/>
      <w:marBottom w:val="0"/>
      <w:divBdr>
        <w:top w:val="none" w:sz="0" w:space="0" w:color="auto"/>
        <w:left w:val="none" w:sz="0" w:space="0" w:color="auto"/>
        <w:bottom w:val="none" w:sz="0" w:space="0" w:color="auto"/>
        <w:right w:val="none" w:sz="0" w:space="0" w:color="auto"/>
      </w:divBdr>
    </w:div>
    <w:div w:id="1084112644">
      <w:bodyDiv w:val="1"/>
      <w:marLeft w:val="0"/>
      <w:marRight w:val="0"/>
      <w:marTop w:val="0"/>
      <w:marBottom w:val="0"/>
      <w:divBdr>
        <w:top w:val="none" w:sz="0" w:space="0" w:color="auto"/>
        <w:left w:val="none" w:sz="0" w:space="0" w:color="auto"/>
        <w:bottom w:val="none" w:sz="0" w:space="0" w:color="auto"/>
        <w:right w:val="none" w:sz="0" w:space="0" w:color="auto"/>
      </w:divBdr>
    </w:div>
    <w:div w:id="1209487503">
      <w:bodyDiv w:val="1"/>
      <w:marLeft w:val="0"/>
      <w:marRight w:val="0"/>
      <w:marTop w:val="0"/>
      <w:marBottom w:val="0"/>
      <w:divBdr>
        <w:top w:val="none" w:sz="0" w:space="0" w:color="auto"/>
        <w:left w:val="none" w:sz="0" w:space="0" w:color="auto"/>
        <w:bottom w:val="none" w:sz="0" w:space="0" w:color="auto"/>
        <w:right w:val="none" w:sz="0" w:space="0" w:color="auto"/>
      </w:divBdr>
      <w:divsChild>
        <w:div w:id="345983970">
          <w:marLeft w:val="0"/>
          <w:marRight w:val="0"/>
          <w:marTop w:val="0"/>
          <w:marBottom w:val="0"/>
          <w:divBdr>
            <w:top w:val="none" w:sz="0" w:space="0" w:color="auto"/>
            <w:left w:val="none" w:sz="0" w:space="0" w:color="auto"/>
            <w:bottom w:val="none" w:sz="0" w:space="0" w:color="auto"/>
            <w:right w:val="none" w:sz="0" w:space="0" w:color="auto"/>
          </w:divBdr>
          <w:divsChild>
            <w:div w:id="65617571">
              <w:marLeft w:val="75"/>
              <w:marRight w:val="75"/>
              <w:marTop w:val="0"/>
              <w:marBottom w:val="0"/>
              <w:divBdr>
                <w:top w:val="none" w:sz="0" w:space="0" w:color="auto"/>
                <w:left w:val="none" w:sz="0" w:space="0" w:color="auto"/>
                <w:bottom w:val="none" w:sz="0" w:space="0" w:color="auto"/>
                <w:right w:val="none" w:sz="0" w:space="0" w:color="auto"/>
              </w:divBdr>
              <w:divsChild>
                <w:div w:id="327901721">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1421829053">
      <w:bodyDiv w:val="1"/>
      <w:marLeft w:val="0"/>
      <w:marRight w:val="0"/>
      <w:marTop w:val="0"/>
      <w:marBottom w:val="0"/>
      <w:divBdr>
        <w:top w:val="none" w:sz="0" w:space="0" w:color="auto"/>
        <w:left w:val="none" w:sz="0" w:space="0" w:color="auto"/>
        <w:bottom w:val="none" w:sz="0" w:space="0" w:color="auto"/>
        <w:right w:val="none" w:sz="0" w:space="0" w:color="auto"/>
      </w:divBdr>
    </w:div>
    <w:div w:id="1506047628">
      <w:bodyDiv w:val="1"/>
      <w:marLeft w:val="90"/>
      <w:marRight w:val="150"/>
      <w:marTop w:val="45"/>
      <w:marBottom w:val="2400"/>
      <w:divBdr>
        <w:top w:val="none" w:sz="0" w:space="0" w:color="auto"/>
        <w:left w:val="none" w:sz="0" w:space="0" w:color="auto"/>
        <w:bottom w:val="none" w:sz="0" w:space="0" w:color="auto"/>
        <w:right w:val="none" w:sz="0" w:space="0" w:color="auto"/>
      </w:divBdr>
      <w:divsChild>
        <w:div w:id="1472945404">
          <w:marLeft w:val="0"/>
          <w:marRight w:val="0"/>
          <w:marTop w:val="0"/>
          <w:marBottom w:val="0"/>
          <w:divBdr>
            <w:top w:val="none" w:sz="0" w:space="0" w:color="auto"/>
            <w:left w:val="none" w:sz="0" w:space="0" w:color="auto"/>
            <w:bottom w:val="none" w:sz="0" w:space="0" w:color="auto"/>
            <w:right w:val="none" w:sz="0" w:space="0" w:color="auto"/>
          </w:divBdr>
        </w:div>
      </w:divsChild>
    </w:div>
    <w:div w:id="1572540721">
      <w:bodyDiv w:val="1"/>
      <w:marLeft w:val="0"/>
      <w:marRight w:val="0"/>
      <w:marTop w:val="30"/>
      <w:marBottom w:val="750"/>
      <w:divBdr>
        <w:top w:val="none" w:sz="0" w:space="0" w:color="auto"/>
        <w:left w:val="none" w:sz="0" w:space="0" w:color="auto"/>
        <w:bottom w:val="none" w:sz="0" w:space="0" w:color="auto"/>
        <w:right w:val="none" w:sz="0" w:space="0" w:color="auto"/>
      </w:divBdr>
      <w:divsChild>
        <w:div w:id="1789004289">
          <w:marLeft w:val="0"/>
          <w:marRight w:val="0"/>
          <w:marTop w:val="0"/>
          <w:marBottom w:val="0"/>
          <w:divBdr>
            <w:top w:val="none" w:sz="0" w:space="0" w:color="auto"/>
            <w:left w:val="none" w:sz="0" w:space="0" w:color="auto"/>
            <w:bottom w:val="none" w:sz="0" w:space="0" w:color="auto"/>
            <w:right w:val="none" w:sz="0" w:space="0" w:color="auto"/>
          </w:divBdr>
        </w:div>
      </w:divsChild>
    </w:div>
    <w:div w:id="1607806537">
      <w:bodyDiv w:val="1"/>
      <w:marLeft w:val="0"/>
      <w:marRight w:val="0"/>
      <w:marTop w:val="0"/>
      <w:marBottom w:val="0"/>
      <w:divBdr>
        <w:top w:val="none" w:sz="0" w:space="0" w:color="auto"/>
        <w:left w:val="none" w:sz="0" w:space="0" w:color="auto"/>
        <w:bottom w:val="none" w:sz="0" w:space="0" w:color="auto"/>
        <w:right w:val="none" w:sz="0" w:space="0" w:color="auto"/>
      </w:divBdr>
    </w:div>
    <w:div w:id="1679042426">
      <w:bodyDiv w:val="1"/>
      <w:marLeft w:val="0"/>
      <w:marRight w:val="0"/>
      <w:marTop w:val="0"/>
      <w:marBottom w:val="0"/>
      <w:divBdr>
        <w:top w:val="none" w:sz="0" w:space="0" w:color="auto"/>
        <w:left w:val="none" w:sz="0" w:space="0" w:color="auto"/>
        <w:bottom w:val="none" w:sz="0" w:space="0" w:color="auto"/>
        <w:right w:val="none" w:sz="0" w:space="0" w:color="auto"/>
      </w:divBdr>
      <w:divsChild>
        <w:div w:id="188181551">
          <w:marLeft w:val="0"/>
          <w:marRight w:val="0"/>
          <w:marTop w:val="0"/>
          <w:marBottom w:val="0"/>
          <w:divBdr>
            <w:top w:val="none" w:sz="0" w:space="0" w:color="auto"/>
            <w:left w:val="none" w:sz="0" w:space="0" w:color="auto"/>
            <w:bottom w:val="none" w:sz="0" w:space="0" w:color="auto"/>
            <w:right w:val="none" w:sz="0" w:space="0" w:color="auto"/>
          </w:divBdr>
        </w:div>
      </w:divsChild>
    </w:div>
    <w:div w:id="1795174865">
      <w:bodyDiv w:val="1"/>
      <w:marLeft w:val="0"/>
      <w:marRight w:val="0"/>
      <w:marTop w:val="30"/>
      <w:marBottom w:val="750"/>
      <w:divBdr>
        <w:top w:val="none" w:sz="0" w:space="0" w:color="auto"/>
        <w:left w:val="none" w:sz="0" w:space="0" w:color="auto"/>
        <w:bottom w:val="none" w:sz="0" w:space="0" w:color="auto"/>
        <w:right w:val="none" w:sz="0" w:space="0" w:color="auto"/>
      </w:divBdr>
      <w:divsChild>
        <w:div w:id="2011833160">
          <w:marLeft w:val="0"/>
          <w:marRight w:val="0"/>
          <w:marTop w:val="0"/>
          <w:marBottom w:val="0"/>
          <w:divBdr>
            <w:top w:val="none" w:sz="0" w:space="0" w:color="auto"/>
            <w:left w:val="none" w:sz="0" w:space="0" w:color="auto"/>
            <w:bottom w:val="none" w:sz="0" w:space="0" w:color="auto"/>
            <w:right w:val="none" w:sz="0" w:space="0" w:color="auto"/>
          </w:divBdr>
        </w:div>
      </w:divsChild>
    </w:div>
    <w:div w:id="1944221365">
      <w:bodyDiv w:val="1"/>
      <w:marLeft w:val="0"/>
      <w:marRight w:val="0"/>
      <w:marTop w:val="0"/>
      <w:marBottom w:val="0"/>
      <w:divBdr>
        <w:top w:val="none" w:sz="0" w:space="0" w:color="auto"/>
        <w:left w:val="none" w:sz="0" w:space="0" w:color="auto"/>
        <w:bottom w:val="none" w:sz="0" w:space="0" w:color="auto"/>
        <w:right w:val="none" w:sz="0" w:space="0" w:color="auto"/>
      </w:divBdr>
      <w:divsChild>
        <w:div w:id="1564753100">
          <w:marLeft w:val="0"/>
          <w:marRight w:val="0"/>
          <w:marTop w:val="0"/>
          <w:marBottom w:val="0"/>
          <w:divBdr>
            <w:top w:val="none" w:sz="0" w:space="0" w:color="auto"/>
            <w:left w:val="none" w:sz="0" w:space="0" w:color="auto"/>
            <w:bottom w:val="none" w:sz="0" w:space="0" w:color="auto"/>
            <w:right w:val="none" w:sz="0" w:space="0" w:color="auto"/>
          </w:divBdr>
          <w:divsChild>
            <w:div w:id="492793002">
              <w:marLeft w:val="0"/>
              <w:marRight w:val="0"/>
              <w:marTop w:val="0"/>
              <w:marBottom w:val="0"/>
              <w:divBdr>
                <w:top w:val="none" w:sz="0" w:space="0" w:color="auto"/>
                <w:left w:val="none" w:sz="0" w:space="0" w:color="auto"/>
                <w:bottom w:val="none" w:sz="0" w:space="0" w:color="auto"/>
                <w:right w:val="none" w:sz="0" w:space="0" w:color="auto"/>
              </w:divBdr>
              <w:divsChild>
                <w:div w:id="2132429533">
                  <w:marLeft w:val="0"/>
                  <w:marRight w:val="0"/>
                  <w:marTop w:val="0"/>
                  <w:marBottom w:val="0"/>
                  <w:divBdr>
                    <w:top w:val="single" w:sz="6" w:space="0" w:color="000000"/>
                    <w:left w:val="single" w:sz="6" w:space="0" w:color="000000"/>
                    <w:bottom w:val="single" w:sz="6" w:space="0" w:color="000000"/>
                    <w:right w:val="single" w:sz="6" w:space="0" w:color="000000"/>
                  </w:divBdr>
                  <w:divsChild>
                    <w:div w:id="58033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750154">
      <w:bodyDiv w:val="1"/>
      <w:marLeft w:val="0"/>
      <w:marRight w:val="0"/>
      <w:marTop w:val="0"/>
      <w:marBottom w:val="0"/>
      <w:divBdr>
        <w:top w:val="none" w:sz="0" w:space="0" w:color="auto"/>
        <w:left w:val="none" w:sz="0" w:space="0" w:color="auto"/>
        <w:bottom w:val="none" w:sz="0" w:space="0" w:color="auto"/>
        <w:right w:val="none" w:sz="0" w:space="0" w:color="auto"/>
      </w:divBdr>
    </w:div>
    <w:div w:id="1979646152">
      <w:bodyDiv w:val="1"/>
      <w:marLeft w:val="0"/>
      <w:marRight w:val="0"/>
      <w:marTop w:val="30"/>
      <w:marBottom w:val="750"/>
      <w:divBdr>
        <w:top w:val="none" w:sz="0" w:space="0" w:color="auto"/>
        <w:left w:val="none" w:sz="0" w:space="0" w:color="auto"/>
        <w:bottom w:val="none" w:sz="0" w:space="0" w:color="auto"/>
        <w:right w:val="none" w:sz="0" w:space="0" w:color="auto"/>
      </w:divBdr>
      <w:divsChild>
        <w:div w:id="2130098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icjia.org/public/sac/index.cfm?metasection=forms&amp;metapage=raw" TargetMode="External"/><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www.icjia.org/public/sac/index.cfm?metasection=forms&amp;metapage=rawMetadata&amp;k=300"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ojp.gov/financialguide/PDFs/OCFO_2014Financial_Guide.pdf" TargetMode="External"/><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footer" Target="footer1.xml"/><Relationship Id="rId19"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isp.state.il.us/crime/cii2009.cfm" TargetMode="Externa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K:\RFPs\RFP%20Approved%20Template%2003-06-0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3D2C0C-7870-46C5-987A-E0216D735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RFP Approved Template 03-06-06</Template>
  <TotalTime>28</TotalTime>
  <Pages>22</Pages>
  <Words>5356</Words>
  <Characters>30535</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STATE OF IDAHO</vt:lpstr>
    </vt:vector>
  </TitlesOfParts>
  <Company>State of Idaho</Company>
  <LinksUpToDate>false</LinksUpToDate>
  <CharactersWithSpaces>35820</CharactersWithSpaces>
  <SharedDoc>false</SharedDoc>
  <HLinks>
    <vt:vector size="390" baseType="variant">
      <vt:variant>
        <vt:i4>1245190</vt:i4>
      </vt:variant>
      <vt:variant>
        <vt:i4>549</vt:i4>
      </vt:variant>
      <vt:variant>
        <vt:i4>0</vt:i4>
      </vt:variant>
      <vt:variant>
        <vt:i4>5</vt:i4>
      </vt:variant>
      <vt:variant>
        <vt:lpwstr>http://www.isp.state.il.us/crime/cii2009.cfm</vt:lpwstr>
      </vt:variant>
      <vt:variant>
        <vt:lpwstr/>
      </vt:variant>
      <vt:variant>
        <vt:i4>4259843</vt:i4>
      </vt:variant>
      <vt:variant>
        <vt:i4>546</vt:i4>
      </vt:variant>
      <vt:variant>
        <vt:i4>0</vt:i4>
      </vt:variant>
      <vt:variant>
        <vt:i4>5</vt:i4>
      </vt:variant>
      <vt:variant>
        <vt:lpwstr>http://www.icjia.org/public/sac/index.cfm?metasection=forms&amp;metapage=raw</vt:lpwstr>
      </vt:variant>
      <vt:variant>
        <vt:lpwstr/>
      </vt:variant>
      <vt:variant>
        <vt:i4>2949153</vt:i4>
      </vt:variant>
      <vt:variant>
        <vt:i4>540</vt:i4>
      </vt:variant>
      <vt:variant>
        <vt:i4>0</vt:i4>
      </vt:variant>
      <vt:variant>
        <vt:i4>5</vt:i4>
      </vt:variant>
      <vt:variant>
        <vt:lpwstr>http://www.icjia.org/public/sac/index.cfm?metasection=forms&amp;metapage=rawMetadata&amp;k=300</vt:lpwstr>
      </vt:variant>
      <vt:variant>
        <vt:lpwstr/>
      </vt:variant>
      <vt:variant>
        <vt:i4>5570590</vt:i4>
      </vt:variant>
      <vt:variant>
        <vt:i4>357</vt:i4>
      </vt:variant>
      <vt:variant>
        <vt:i4>0</vt:i4>
      </vt:variant>
      <vt:variant>
        <vt:i4>5</vt:i4>
      </vt:variant>
      <vt:variant>
        <vt:lpwstr>http://www.gsa.gov/portal/category/21287</vt:lpwstr>
      </vt:variant>
      <vt:variant>
        <vt:lpwstr/>
      </vt:variant>
      <vt:variant>
        <vt:i4>4718670</vt:i4>
      </vt:variant>
      <vt:variant>
        <vt:i4>354</vt:i4>
      </vt:variant>
      <vt:variant>
        <vt:i4>0</vt:i4>
      </vt:variant>
      <vt:variant>
        <vt:i4>5</vt:i4>
      </vt:variant>
      <vt:variant>
        <vt:lpwstr>http://www2.illinois.gov/cms/Employees/travel/Pages/default.aspx</vt:lpwstr>
      </vt:variant>
      <vt:variant>
        <vt:lpwstr/>
      </vt:variant>
      <vt:variant>
        <vt:i4>4718670</vt:i4>
      </vt:variant>
      <vt:variant>
        <vt:i4>351</vt:i4>
      </vt:variant>
      <vt:variant>
        <vt:i4>0</vt:i4>
      </vt:variant>
      <vt:variant>
        <vt:i4>5</vt:i4>
      </vt:variant>
      <vt:variant>
        <vt:lpwstr>http://www2.illinois.gov/cms/Employees/travel/Pages/default.aspx</vt:lpwstr>
      </vt:variant>
      <vt:variant>
        <vt:lpwstr/>
      </vt:variant>
      <vt:variant>
        <vt:i4>4259855</vt:i4>
      </vt:variant>
      <vt:variant>
        <vt:i4>342</vt:i4>
      </vt:variant>
      <vt:variant>
        <vt:i4>0</vt:i4>
      </vt:variant>
      <vt:variant>
        <vt:i4>5</vt:i4>
      </vt:variant>
      <vt:variant>
        <vt:lpwstr>http://www.icjia.state.il.us/public/pdf/IDVMP/Model DV Protocol 2007.pdf</vt:lpwstr>
      </vt:variant>
      <vt:variant>
        <vt:lpwstr/>
      </vt:variant>
      <vt:variant>
        <vt:i4>3342370</vt:i4>
      </vt:variant>
      <vt:variant>
        <vt:i4>339</vt:i4>
      </vt:variant>
      <vt:variant>
        <vt:i4>0</vt:i4>
      </vt:variant>
      <vt:variant>
        <vt:i4>5</vt:i4>
      </vt:variant>
      <vt:variant>
        <vt:lpwstr>http://ojp.gov/financialguide/PDFs/OCFO_2014Financial_Guide.pdf</vt:lpwstr>
      </vt:variant>
      <vt:variant>
        <vt:lpwstr/>
      </vt:variant>
      <vt:variant>
        <vt:i4>2883647</vt:i4>
      </vt:variant>
      <vt:variant>
        <vt:i4>336</vt:i4>
      </vt:variant>
      <vt:variant>
        <vt:i4>0</vt:i4>
      </vt:variant>
      <vt:variant>
        <vt:i4>5</vt:i4>
      </vt:variant>
      <vt:variant>
        <vt:lpwstr>http://www.illinoisattorneygeneral.gov/charities/index.html</vt:lpwstr>
      </vt:variant>
      <vt:variant>
        <vt:lpwstr/>
      </vt:variant>
      <vt:variant>
        <vt:i4>2359408</vt:i4>
      </vt:variant>
      <vt:variant>
        <vt:i4>333</vt:i4>
      </vt:variant>
      <vt:variant>
        <vt:i4>0</vt:i4>
      </vt:variant>
      <vt:variant>
        <vt:i4>5</vt:i4>
      </vt:variant>
      <vt:variant>
        <vt:lpwstr>http://www.sam.gov/</vt:lpwstr>
      </vt:variant>
      <vt:variant>
        <vt:lpwstr/>
      </vt:variant>
      <vt:variant>
        <vt:i4>4587613</vt:i4>
      </vt:variant>
      <vt:variant>
        <vt:i4>330</vt:i4>
      </vt:variant>
      <vt:variant>
        <vt:i4>0</vt:i4>
      </vt:variant>
      <vt:variant>
        <vt:i4>5</vt:i4>
      </vt:variant>
      <vt:variant>
        <vt:lpwstr>http://www.dunandbradstreet.com/</vt:lpwstr>
      </vt:variant>
      <vt:variant>
        <vt:lpwstr/>
      </vt:variant>
      <vt:variant>
        <vt:i4>6160406</vt:i4>
      </vt:variant>
      <vt:variant>
        <vt:i4>327</vt:i4>
      </vt:variant>
      <vt:variant>
        <vt:i4>0</vt:i4>
      </vt:variant>
      <vt:variant>
        <vt:i4>5</vt:i4>
      </vt:variant>
      <vt:variant>
        <vt:lpwstr>http://www.icjia.state.il.us/public/</vt:lpwstr>
      </vt:variant>
      <vt:variant>
        <vt:lpwstr/>
      </vt:variant>
      <vt:variant>
        <vt:i4>6160406</vt:i4>
      </vt:variant>
      <vt:variant>
        <vt:i4>324</vt:i4>
      </vt:variant>
      <vt:variant>
        <vt:i4>0</vt:i4>
      </vt:variant>
      <vt:variant>
        <vt:i4>5</vt:i4>
      </vt:variant>
      <vt:variant>
        <vt:lpwstr>http://www.icjia.state.il.us/public/</vt:lpwstr>
      </vt:variant>
      <vt:variant>
        <vt:lpwstr/>
      </vt:variant>
      <vt:variant>
        <vt:i4>6160406</vt:i4>
      </vt:variant>
      <vt:variant>
        <vt:i4>309</vt:i4>
      </vt:variant>
      <vt:variant>
        <vt:i4>0</vt:i4>
      </vt:variant>
      <vt:variant>
        <vt:i4>5</vt:i4>
      </vt:variant>
      <vt:variant>
        <vt:lpwstr>http://www.icjia.state.il.us/public/</vt:lpwstr>
      </vt:variant>
      <vt:variant>
        <vt:lpwstr/>
      </vt:variant>
      <vt:variant>
        <vt:i4>6160406</vt:i4>
      </vt:variant>
      <vt:variant>
        <vt:i4>303</vt:i4>
      </vt:variant>
      <vt:variant>
        <vt:i4>0</vt:i4>
      </vt:variant>
      <vt:variant>
        <vt:i4>5</vt:i4>
      </vt:variant>
      <vt:variant>
        <vt:lpwstr>http://www.icjia.state.il.us/public/</vt:lpwstr>
      </vt:variant>
      <vt:variant>
        <vt:lpwstr/>
      </vt:variant>
      <vt:variant>
        <vt:i4>6160406</vt:i4>
      </vt:variant>
      <vt:variant>
        <vt:i4>300</vt:i4>
      </vt:variant>
      <vt:variant>
        <vt:i4>0</vt:i4>
      </vt:variant>
      <vt:variant>
        <vt:i4>5</vt:i4>
      </vt:variant>
      <vt:variant>
        <vt:lpwstr>http://www.icjia.state.il.us/public/</vt:lpwstr>
      </vt:variant>
      <vt:variant>
        <vt:lpwstr/>
      </vt:variant>
      <vt:variant>
        <vt:i4>5832789</vt:i4>
      </vt:variant>
      <vt:variant>
        <vt:i4>297</vt:i4>
      </vt:variant>
      <vt:variant>
        <vt:i4>0</vt:i4>
      </vt:variant>
      <vt:variant>
        <vt:i4>5</vt:i4>
      </vt:variant>
      <vt:variant>
        <vt:lpwstr>http://www.ovw.usdoj.gov/</vt:lpwstr>
      </vt:variant>
      <vt:variant>
        <vt:lpwstr/>
      </vt:variant>
      <vt:variant>
        <vt:i4>6160406</vt:i4>
      </vt:variant>
      <vt:variant>
        <vt:i4>285</vt:i4>
      </vt:variant>
      <vt:variant>
        <vt:i4>0</vt:i4>
      </vt:variant>
      <vt:variant>
        <vt:i4>5</vt:i4>
      </vt:variant>
      <vt:variant>
        <vt:lpwstr>http://www.icjia.state.il.us/public/</vt:lpwstr>
      </vt:variant>
      <vt:variant>
        <vt:lpwstr/>
      </vt:variant>
      <vt:variant>
        <vt:i4>1507391</vt:i4>
      </vt:variant>
      <vt:variant>
        <vt:i4>278</vt:i4>
      </vt:variant>
      <vt:variant>
        <vt:i4>0</vt:i4>
      </vt:variant>
      <vt:variant>
        <vt:i4>5</vt:i4>
      </vt:variant>
      <vt:variant>
        <vt:lpwstr/>
      </vt:variant>
      <vt:variant>
        <vt:lpwstr>_Toc418155653</vt:lpwstr>
      </vt:variant>
      <vt:variant>
        <vt:i4>1507391</vt:i4>
      </vt:variant>
      <vt:variant>
        <vt:i4>272</vt:i4>
      </vt:variant>
      <vt:variant>
        <vt:i4>0</vt:i4>
      </vt:variant>
      <vt:variant>
        <vt:i4>5</vt:i4>
      </vt:variant>
      <vt:variant>
        <vt:lpwstr/>
      </vt:variant>
      <vt:variant>
        <vt:lpwstr>_Toc418155652</vt:lpwstr>
      </vt:variant>
      <vt:variant>
        <vt:i4>1507391</vt:i4>
      </vt:variant>
      <vt:variant>
        <vt:i4>266</vt:i4>
      </vt:variant>
      <vt:variant>
        <vt:i4>0</vt:i4>
      </vt:variant>
      <vt:variant>
        <vt:i4>5</vt:i4>
      </vt:variant>
      <vt:variant>
        <vt:lpwstr/>
      </vt:variant>
      <vt:variant>
        <vt:lpwstr>_Toc418155651</vt:lpwstr>
      </vt:variant>
      <vt:variant>
        <vt:i4>1507391</vt:i4>
      </vt:variant>
      <vt:variant>
        <vt:i4>260</vt:i4>
      </vt:variant>
      <vt:variant>
        <vt:i4>0</vt:i4>
      </vt:variant>
      <vt:variant>
        <vt:i4>5</vt:i4>
      </vt:variant>
      <vt:variant>
        <vt:lpwstr/>
      </vt:variant>
      <vt:variant>
        <vt:lpwstr>_Toc418155650</vt:lpwstr>
      </vt:variant>
      <vt:variant>
        <vt:i4>1441855</vt:i4>
      </vt:variant>
      <vt:variant>
        <vt:i4>254</vt:i4>
      </vt:variant>
      <vt:variant>
        <vt:i4>0</vt:i4>
      </vt:variant>
      <vt:variant>
        <vt:i4>5</vt:i4>
      </vt:variant>
      <vt:variant>
        <vt:lpwstr/>
      </vt:variant>
      <vt:variant>
        <vt:lpwstr>_Toc418155649</vt:lpwstr>
      </vt:variant>
      <vt:variant>
        <vt:i4>1441855</vt:i4>
      </vt:variant>
      <vt:variant>
        <vt:i4>248</vt:i4>
      </vt:variant>
      <vt:variant>
        <vt:i4>0</vt:i4>
      </vt:variant>
      <vt:variant>
        <vt:i4>5</vt:i4>
      </vt:variant>
      <vt:variant>
        <vt:lpwstr/>
      </vt:variant>
      <vt:variant>
        <vt:lpwstr>_Toc418155648</vt:lpwstr>
      </vt:variant>
      <vt:variant>
        <vt:i4>1441855</vt:i4>
      </vt:variant>
      <vt:variant>
        <vt:i4>242</vt:i4>
      </vt:variant>
      <vt:variant>
        <vt:i4>0</vt:i4>
      </vt:variant>
      <vt:variant>
        <vt:i4>5</vt:i4>
      </vt:variant>
      <vt:variant>
        <vt:lpwstr/>
      </vt:variant>
      <vt:variant>
        <vt:lpwstr>_Toc418155647</vt:lpwstr>
      </vt:variant>
      <vt:variant>
        <vt:i4>1441855</vt:i4>
      </vt:variant>
      <vt:variant>
        <vt:i4>236</vt:i4>
      </vt:variant>
      <vt:variant>
        <vt:i4>0</vt:i4>
      </vt:variant>
      <vt:variant>
        <vt:i4>5</vt:i4>
      </vt:variant>
      <vt:variant>
        <vt:lpwstr/>
      </vt:variant>
      <vt:variant>
        <vt:lpwstr>_Toc418155646</vt:lpwstr>
      </vt:variant>
      <vt:variant>
        <vt:i4>1441855</vt:i4>
      </vt:variant>
      <vt:variant>
        <vt:i4>230</vt:i4>
      </vt:variant>
      <vt:variant>
        <vt:i4>0</vt:i4>
      </vt:variant>
      <vt:variant>
        <vt:i4>5</vt:i4>
      </vt:variant>
      <vt:variant>
        <vt:lpwstr/>
      </vt:variant>
      <vt:variant>
        <vt:lpwstr>_Toc418155645</vt:lpwstr>
      </vt:variant>
      <vt:variant>
        <vt:i4>1441855</vt:i4>
      </vt:variant>
      <vt:variant>
        <vt:i4>224</vt:i4>
      </vt:variant>
      <vt:variant>
        <vt:i4>0</vt:i4>
      </vt:variant>
      <vt:variant>
        <vt:i4>5</vt:i4>
      </vt:variant>
      <vt:variant>
        <vt:lpwstr/>
      </vt:variant>
      <vt:variant>
        <vt:lpwstr>_Toc418155644</vt:lpwstr>
      </vt:variant>
      <vt:variant>
        <vt:i4>1441855</vt:i4>
      </vt:variant>
      <vt:variant>
        <vt:i4>218</vt:i4>
      </vt:variant>
      <vt:variant>
        <vt:i4>0</vt:i4>
      </vt:variant>
      <vt:variant>
        <vt:i4>5</vt:i4>
      </vt:variant>
      <vt:variant>
        <vt:lpwstr/>
      </vt:variant>
      <vt:variant>
        <vt:lpwstr>_Toc418155643</vt:lpwstr>
      </vt:variant>
      <vt:variant>
        <vt:i4>1441855</vt:i4>
      </vt:variant>
      <vt:variant>
        <vt:i4>212</vt:i4>
      </vt:variant>
      <vt:variant>
        <vt:i4>0</vt:i4>
      </vt:variant>
      <vt:variant>
        <vt:i4>5</vt:i4>
      </vt:variant>
      <vt:variant>
        <vt:lpwstr/>
      </vt:variant>
      <vt:variant>
        <vt:lpwstr>_Toc418155641</vt:lpwstr>
      </vt:variant>
      <vt:variant>
        <vt:i4>1114175</vt:i4>
      </vt:variant>
      <vt:variant>
        <vt:i4>206</vt:i4>
      </vt:variant>
      <vt:variant>
        <vt:i4>0</vt:i4>
      </vt:variant>
      <vt:variant>
        <vt:i4>5</vt:i4>
      </vt:variant>
      <vt:variant>
        <vt:lpwstr/>
      </vt:variant>
      <vt:variant>
        <vt:lpwstr>_Toc418155639</vt:lpwstr>
      </vt:variant>
      <vt:variant>
        <vt:i4>1114175</vt:i4>
      </vt:variant>
      <vt:variant>
        <vt:i4>200</vt:i4>
      </vt:variant>
      <vt:variant>
        <vt:i4>0</vt:i4>
      </vt:variant>
      <vt:variant>
        <vt:i4>5</vt:i4>
      </vt:variant>
      <vt:variant>
        <vt:lpwstr/>
      </vt:variant>
      <vt:variant>
        <vt:lpwstr>_Toc418155638</vt:lpwstr>
      </vt:variant>
      <vt:variant>
        <vt:i4>1114175</vt:i4>
      </vt:variant>
      <vt:variant>
        <vt:i4>194</vt:i4>
      </vt:variant>
      <vt:variant>
        <vt:i4>0</vt:i4>
      </vt:variant>
      <vt:variant>
        <vt:i4>5</vt:i4>
      </vt:variant>
      <vt:variant>
        <vt:lpwstr/>
      </vt:variant>
      <vt:variant>
        <vt:lpwstr>_Toc418155637</vt:lpwstr>
      </vt:variant>
      <vt:variant>
        <vt:i4>1114175</vt:i4>
      </vt:variant>
      <vt:variant>
        <vt:i4>188</vt:i4>
      </vt:variant>
      <vt:variant>
        <vt:i4>0</vt:i4>
      </vt:variant>
      <vt:variant>
        <vt:i4>5</vt:i4>
      </vt:variant>
      <vt:variant>
        <vt:lpwstr/>
      </vt:variant>
      <vt:variant>
        <vt:lpwstr>_Toc418155636</vt:lpwstr>
      </vt:variant>
      <vt:variant>
        <vt:i4>1114175</vt:i4>
      </vt:variant>
      <vt:variant>
        <vt:i4>182</vt:i4>
      </vt:variant>
      <vt:variant>
        <vt:i4>0</vt:i4>
      </vt:variant>
      <vt:variant>
        <vt:i4>5</vt:i4>
      </vt:variant>
      <vt:variant>
        <vt:lpwstr/>
      </vt:variant>
      <vt:variant>
        <vt:lpwstr>_Toc418155635</vt:lpwstr>
      </vt:variant>
      <vt:variant>
        <vt:i4>1114175</vt:i4>
      </vt:variant>
      <vt:variant>
        <vt:i4>176</vt:i4>
      </vt:variant>
      <vt:variant>
        <vt:i4>0</vt:i4>
      </vt:variant>
      <vt:variant>
        <vt:i4>5</vt:i4>
      </vt:variant>
      <vt:variant>
        <vt:lpwstr/>
      </vt:variant>
      <vt:variant>
        <vt:lpwstr>_Toc418155634</vt:lpwstr>
      </vt:variant>
      <vt:variant>
        <vt:i4>1114175</vt:i4>
      </vt:variant>
      <vt:variant>
        <vt:i4>170</vt:i4>
      </vt:variant>
      <vt:variant>
        <vt:i4>0</vt:i4>
      </vt:variant>
      <vt:variant>
        <vt:i4>5</vt:i4>
      </vt:variant>
      <vt:variant>
        <vt:lpwstr/>
      </vt:variant>
      <vt:variant>
        <vt:lpwstr>_Toc418155633</vt:lpwstr>
      </vt:variant>
      <vt:variant>
        <vt:i4>1114175</vt:i4>
      </vt:variant>
      <vt:variant>
        <vt:i4>164</vt:i4>
      </vt:variant>
      <vt:variant>
        <vt:i4>0</vt:i4>
      </vt:variant>
      <vt:variant>
        <vt:i4>5</vt:i4>
      </vt:variant>
      <vt:variant>
        <vt:lpwstr/>
      </vt:variant>
      <vt:variant>
        <vt:lpwstr>_Toc418155632</vt:lpwstr>
      </vt:variant>
      <vt:variant>
        <vt:i4>1114175</vt:i4>
      </vt:variant>
      <vt:variant>
        <vt:i4>158</vt:i4>
      </vt:variant>
      <vt:variant>
        <vt:i4>0</vt:i4>
      </vt:variant>
      <vt:variant>
        <vt:i4>5</vt:i4>
      </vt:variant>
      <vt:variant>
        <vt:lpwstr/>
      </vt:variant>
      <vt:variant>
        <vt:lpwstr>_Toc418155631</vt:lpwstr>
      </vt:variant>
      <vt:variant>
        <vt:i4>1114175</vt:i4>
      </vt:variant>
      <vt:variant>
        <vt:i4>152</vt:i4>
      </vt:variant>
      <vt:variant>
        <vt:i4>0</vt:i4>
      </vt:variant>
      <vt:variant>
        <vt:i4>5</vt:i4>
      </vt:variant>
      <vt:variant>
        <vt:lpwstr/>
      </vt:variant>
      <vt:variant>
        <vt:lpwstr>_Toc418155630</vt:lpwstr>
      </vt:variant>
      <vt:variant>
        <vt:i4>1048639</vt:i4>
      </vt:variant>
      <vt:variant>
        <vt:i4>146</vt:i4>
      </vt:variant>
      <vt:variant>
        <vt:i4>0</vt:i4>
      </vt:variant>
      <vt:variant>
        <vt:i4>5</vt:i4>
      </vt:variant>
      <vt:variant>
        <vt:lpwstr/>
      </vt:variant>
      <vt:variant>
        <vt:lpwstr>_Toc418155629</vt:lpwstr>
      </vt:variant>
      <vt:variant>
        <vt:i4>1048639</vt:i4>
      </vt:variant>
      <vt:variant>
        <vt:i4>140</vt:i4>
      </vt:variant>
      <vt:variant>
        <vt:i4>0</vt:i4>
      </vt:variant>
      <vt:variant>
        <vt:i4>5</vt:i4>
      </vt:variant>
      <vt:variant>
        <vt:lpwstr/>
      </vt:variant>
      <vt:variant>
        <vt:lpwstr>_Toc418155628</vt:lpwstr>
      </vt:variant>
      <vt:variant>
        <vt:i4>1048639</vt:i4>
      </vt:variant>
      <vt:variant>
        <vt:i4>134</vt:i4>
      </vt:variant>
      <vt:variant>
        <vt:i4>0</vt:i4>
      </vt:variant>
      <vt:variant>
        <vt:i4>5</vt:i4>
      </vt:variant>
      <vt:variant>
        <vt:lpwstr/>
      </vt:variant>
      <vt:variant>
        <vt:lpwstr>_Toc418155627</vt:lpwstr>
      </vt:variant>
      <vt:variant>
        <vt:i4>1048639</vt:i4>
      </vt:variant>
      <vt:variant>
        <vt:i4>128</vt:i4>
      </vt:variant>
      <vt:variant>
        <vt:i4>0</vt:i4>
      </vt:variant>
      <vt:variant>
        <vt:i4>5</vt:i4>
      </vt:variant>
      <vt:variant>
        <vt:lpwstr/>
      </vt:variant>
      <vt:variant>
        <vt:lpwstr>_Toc418155626</vt:lpwstr>
      </vt:variant>
      <vt:variant>
        <vt:i4>1048639</vt:i4>
      </vt:variant>
      <vt:variant>
        <vt:i4>122</vt:i4>
      </vt:variant>
      <vt:variant>
        <vt:i4>0</vt:i4>
      </vt:variant>
      <vt:variant>
        <vt:i4>5</vt:i4>
      </vt:variant>
      <vt:variant>
        <vt:lpwstr/>
      </vt:variant>
      <vt:variant>
        <vt:lpwstr>_Toc418155625</vt:lpwstr>
      </vt:variant>
      <vt:variant>
        <vt:i4>1048639</vt:i4>
      </vt:variant>
      <vt:variant>
        <vt:i4>116</vt:i4>
      </vt:variant>
      <vt:variant>
        <vt:i4>0</vt:i4>
      </vt:variant>
      <vt:variant>
        <vt:i4>5</vt:i4>
      </vt:variant>
      <vt:variant>
        <vt:lpwstr/>
      </vt:variant>
      <vt:variant>
        <vt:lpwstr>_Toc418155624</vt:lpwstr>
      </vt:variant>
      <vt:variant>
        <vt:i4>1048639</vt:i4>
      </vt:variant>
      <vt:variant>
        <vt:i4>110</vt:i4>
      </vt:variant>
      <vt:variant>
        <vt:i4>0</vt:i4>
      </vt:variant>
      <vt:variant>
        <vt:i4>5</vt:i4>
      </vt:variant>
      <vt:variant>
        <vt:lpwstr/>
      </vt:variant>
      <vt:variant>
        <vt:lpwstr>_Toc418155623</vt:lpwstr>
      </vt:variant>
      <vt:variant>
        <vt:i4>1048639</vt:i4>
      </vt:variant>
      <vt:variant>
        <vt:i4>104</vt:i4>
      </vt:variant>
      <vt:variant>
        <vt:i4>0</vt:i4>
      </vt:variant>
      <vt:variant>
        <vt:i4>5</vt:i4>
      </vt:variant>
      <vt:variant>
        <vt:lpwstr/>
      </vt:variant>
      <vt:variant>
        <vt:lpwstr>_Toc418155622</vt:lpwstr>
      </vt:variant>
      <vt:variant>
        <vt:i4>1048639</vt:i4>
      </vt:variant>
      <vt:variant>
        <vt:i4>98</vt:i4>
      </vt:variant>
      <vt:variant>
        <vt:i4>0</vt:i4>
      </vt:variant>
      <vt:variant>
        <vt:i4>5</vt:i4>
      </vt:variant>
      <vt:variant>
        <vt:lpwstr/>
      </vt:variant>
      <vt:variant>
        <vt:lpwstr>_Toc418155621</vt:lpwstr>
      </vt:variant>
      <vt:variant>
        <vt:i4>1048639</vt:i4>
      </vt:variant>
      <vt:variant>
        <vt:i4>92</vt:i4>
      </vt:variant>
      <vt:variant>
        <vt:i4>0</vt:i4>
      </vt:variant>
      <vt:variant>
        <vt:i4>5</vt:i4>
      </vt:variant>
      <vt:variant>
        <vt:lpwstr/>
      </vt:variant>
      <vt:variant>
        <vt:lpwstr>_Toc418155620</vt:lpwstr>
      </vt:variant>
      <vt:variant>
        <vt:i4>1245247</vt:i4>
      </vt:variant>
      <vt:variant>
        <vt:i4>86</vt:i4>
      </vt:variant>
      <vt:variant>
        <vt:i4>0</vt:i4>
      </vt:variant>
      <vt:variant>
        <vt:i4>5</vt:i4>
      </vt:variant>
      <vt:variant>
        <vt:lpwstr/>
      </vt:variant>
      <vt:variant>
        <vt:lpwstr>_Toc418155619</vt:lpwstr>
      </vt:variant>
      <vt:variant>
        <vt:i4>1245247</vt:i4>
      </vt:variant>
      <vt:variant>
        <vt:i4>80</vt:i4>
      </vt:variant>
      <vt:variant>
        <vt:i4>0</vt:i4>
      </vt:variant>
      <vt:variant>
        <vt:i4>5</vt:i4>
      </vt:variant>
      <vt:variant>
        <vt:lpwstr/>
      </vt:variant>
      <vt:variant>
        <vt:lpwstr>_Toc418155618</vt:lpwstr>
      </vt:variant>
      <vt:variant>
        <vt:i4>1245247</vt:i4>
      </vt:variant>
      <vt:variant>
        <vt:i4>74</vt:i4>
      </vt:variant>
      <vt:variant>
        <vt:i4>0</vt:i4>
      </vt:variant>
      <vt:variant>
        <vt:i4>5</vt:i4>
      </vt:variant>
      <vt:variant>
        <vt:lpwstr/>
      </vt:variant>
      <vt:variant>
        <vt:lpwstr>_Toc418155617</vt:lpwstr>
      </vt:variant>
      <vt:variant>
        <vt:i4>1245247</vt:i4>
      </vt:variant>
      <vt:variant>
        <vt:i4>68</vt:i4>
      </vt:variant>
      <vt:variant>
        <vt:i4>0</vt:i4>
      </vt:variant>
      <vt:variant>
        <vt:i4>5</vt:i4>
      </vt:variant>
      <vt:variant>
        <vt:lpwstr/>
      </vt:variant>
      <vt:variant>
        <vt:lpwstr>_Toc418155616</vt:lpwstr>
      </vt:variant>
      <vt:variant>
        <vt:i4>1245247</vt:i4>
      </vt:variant>
      <vt:variant>
        <vt:i4>62</vt:i4>
      </vt:variant>
      <vt:variant>
        <vt:i4>0</vt:i4>
      </vt:variant>
      <vt:variant>
        <vt:i4>5</vt:i4>
      </vt:variant>
      <vt:variant>
        <vt:lpwstr/>
      </vt:variant>
      <vt:variant>
        <vt:lpwstr>_Toc418155615</vt:lpwstr>
      </vt:variant>
      <vt:variant>
        <vt:i4>1245247</vt:i4>
      </vt:variant>
      <vt:variant>
        <vt:i4>56</vt:i4>
      </vt:variant>
      <vt:variant>
        <vt:i4>0</vt:i4>
      </vt:variant>
      <vt:variant>
        <vt:i4>5</vt:i4>
      </vt:variant>
      <vt:variant>
        <vt:lpwstr/>
      </vt:variant>
      <vt:variant>
        <vt:lpwstr>_Toc418155614</vt:lpwstr>
      </vt:variant>
      <vt:variant>
        <vt:i4>1245247</vt:i4>
      </vt:variant>
      <vt:variant>
        <vt:i4>50</vt:i4>
      </vt:variant>
      <vt:variant>
        <vt:i4>0</vt:i4>
      </vt:variant>
      <vt:variant>
        <vt:i4>5</vt:i4>
      </vt:variant>
      <vt:variant>
        <vt:lpwstr/>
      </vt:variant>
      <vt:variant>
        <vt:lpwstr>_Toc418155613</vt:lpwstr>
      </vt:variant>
      <vt:variant>
        <vt:i4>1245247</vt:i4>
      </vt:variant>
      <vt:variant>
        <vt:i4>44</vt:i4>
      </vt:variant>
      <vt:variant>
        <vt:i4>0</vt:i4>
      </vt:variant>
      <vt:variant>
        <vt:i4>5</vt:i4>
      </vt:variant>
      <vt:variant>
        <vt:lpwstr/>
      </vt:variant>
      <vt:variant>
        <vt:lpwstr>_Toc418155612</vt:lpwstr>
      </vt:variant>
      <vt:variant>
        <vt:i4>1245247</vt:i4>
      </vt:variant>
      <vt:variant>
        <vt:i4>38</vt:i4>
      </vt:variant>
      <vt:variant>
        <vt:i4>0</vt:i4>
      </vt:variant>
      <vt:variant>
        <vt:i4>5</vt:i4>
      </vt:variant>
      <vt:variant>
        <vt:lpwstr/>
      </vt:variant>
      <vt:variant>
        <vt:lpwstr>_Toc418155611</vt:lpwstr>
      </vt:variant>
      <vt:variant>
        <vt:i4>1245247</vt:i4>
      </vt:variant>
      <vt:variant>
        <vt:i4>32</vt:i4>
      </vt:variant>
      <vt:variant>
        <vt:i4>0</vt:i4>
      </vt:variant>
      <vt:variant>
        <vt:i4>5</vt:i4>
      </vt:variant>
      <vt:variant>
        <vt:lpwstr/>
      </vt:variant>
      <vt:variant>
        <vt:lpwstr>_Toc418155610</vt:lpwstr>
      </vt:variant>
      <vt:variant>
        <vt:i4>1179711</vt:i4>
      </vt:variant>
      <vt:variant>
        <vt:i4>26</vt:i4>
      </vt:variant>
      <vt:variant>
        <vt:i4>0</vt:i4>
      </vt:variant>
      <vt:variant>
        <vt:i4>5</vt:i4>
      </vt:variant>
      <vt:variant>
        <vt:lpwstr/>
      </vt:variant>
      <vt:variant>
        <vt:lpwstr>_Toc418155609</vt:lpwstr>
      </vt:variant>
      <vt:variant>
        <vt:i4>1179711</vt:i4>
      </vt:variant>
      <vt:variant>
        <vt:i4>20</vt:i4>
      </vt:variant>
      <vt:variant>
        <vt:i4>0</vt:i4>
      </vt:variant>
      <vt:variant>
        <vt:i4>5</vt:i4>
      </vt:variant>
      <vt:variant>
        <vt:lpwstr/>
      </vt:variant>
      <vt:variant>
        <vt:lpwstr>_Toc418155608</vt:lpwstr>
      </vt:variant>
      <vt:variant>
        <vt:i4>1179711</vt:i4>
      </vt:variant>
      <vt:variant>
        <vt:i4>14</vt:i4>
      </vt:variant>
      <vt:variant>
        <vt:i4>0</vt:i4>
      </vt:variant>
      <vt:variant>
        <vt:i4>5</vt:i4>
      </vt:variant>
      <vt:variant>
        <vt:lpwstr/>
      </vt:variant>
      <vt:variant>
        <vt:lpwstr>_Toc418155607</vt:lpwstr>
      </vt:variant>
      <vt:variant>
        <vt:i4>1179711</vt:i4>
      </vt:variant>
      <vt:variant>
        <vt:i4>8</vt:i4>
      </vt:variant>
      <vt:variant>
        <vt:i4>0</vt:i4>
      </vt:variant>
      <vt:variant>
        <vt:i4>5</vt:i4>
      </vt:variant>
      <vt:variant>
        <vt:lpwstr/>
      </vt:variant>
      <vt:variant>
        <vt:lpwstr>_Toc418155606</vt:lpwstr>
      </vt:variant>
      <vt:variant>
        <vt:i4>1179711</vt:i4>
      </vt:variant>
      <vt:variant>
        <vt:i4>2</vt:i4>
      </vt:variant>
      <vt:variant>
        <vt:i4>0</vt:i4>
      </vt:variant>
      <vt:variant>
        <vt:i4>5</vt:i4>
      </vt:variant>
      <vt:variant>
        <vt:lpwstr/>
      </vt:variant>
      <vt:variant>
        <vt:lpwstr>_Toc418155605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STATE OF IDAHO</dc:title>
  <dc:creator>State Employee</dc:creator>
  <cp:lastModifiedBy>sal perri</cp:lastModifiedBy>
  <cp:revision>6</cp:revision>
  <cp:lastPrinted>2015-07-23T19:43:00Z</cp:lastPrinted>
  <dcterms:created xsi:type="dcterms:W3CDTF">2015-08-06T13:43:00Z</dcterms:created>
  <dcterms:modified xsi:type="dcterms:W3CDTF">2015-08-06T18:24:00Z</dcterms:modified>
</cp:coreProperties>
</file>